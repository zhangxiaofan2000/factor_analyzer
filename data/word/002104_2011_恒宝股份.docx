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shape style="position:absolute;margin-left:494.049988pt;margin-top:784.099731pt;width:101.25pt;height:57.75pt;mso-position-horizontal-relative:page;mso-position-vertical-relative:page;z-index:0" type="#_x0000_t75" stroked="false">
            <v:imagedata r:id="rId5" o:titl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3"/>
          <w:szCs w:val="23"/>
        </w:rPr>
      </w:pPr>
    </w:p>
    <w:p>
      <w:pPr>
        <w:spacing w:line="720" w:lineRule="exact"/>
        <w:ind w:left="45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3"/>
          <w:sz w:val="20"/>
          <w:szCs w:val="20"/>
        </w:rPr>
        <w:drawing>
          <wp:inline distT="0" distB="0" distL="0" distR="0">
            <wp:extent cx="4832895" cy="45720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4832895" cy="457200"/>
                    </a:xfrm>
                    <a:prstGeom prst="rect">
                      <a:avLst/>
                    </a:prstGeom>
                  </pic:spPr>
                </pic:pic>
              </a:graphicData>
            </a:graphic>
          </wp:inline>
        </w:drawing>
      </w:r>
      <w:r>
        <w:rPr>
          <w:rFonts w:ascii="Times New Roman" w:hAnsi="Times New Roman" w:cs="Times New Roman" w:eastAsia="Times New Roman" w:hint="default"/>
          <w:position w:val="-13"/>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56"/>
        <w:ind w:left="2396" w:right="0" w:firstLine="0"/>
        <w:jc w:val="left"/>
        <w:rPr>
          <w:rFonts w:ascii="黑体" w:hAnsi="黑体" w:cs="黑体" w:eastAsia="黑体" w:hint="default"/>
          <w:sz w:val="52"/>
          <w:szCs w:val="52"/>
        </w:rPr>
      </w:pPr>
      <w:r>
        <w:rPr>
          <w:rFonts w:ascii="Times New Roman" w:hAnsi="Times New Roman" w:cs="Times New Roman" w:eastAsia="Times New Roman" w:hint="default"/>
          <w:b/>
          <w:bCs/>
          <w:spacing w:val="-8"/>
          <w:sz w:val="52"/>
          <w:szCs w:val="52"/>
        </w:rPr>
        <w:t>2011</w:t>
      </w:r>
      <w:r>
        <w:rPr>
          <w:rFonts w:ascii="Times New Roman" w:hAnsi="Times New Roman" w:cs="Times New Roman" w:eastAsia="Times New Roman" w:hint="default"/>
          <w:b/>
          <w:bCs/>
          <w:spacing w:val="2"/>
          <w:sz w:val="52"/>
          <w:szCs w:val="52"/>
        </w:rPr>
        <w:t> </w:t>
      </w:r>
      <w:r>
        <w:rPr>
          <w:rFonts w:ascii="黑体" w:hAnsi="黑体" w:cs="黑体" w:eastAsia="黑体" w:hint="default"/>
          <w:b/>
          <w:bCs/>
          <w:sz w:val="52"/>
          <w:szCs w:val="52"/>
        </w:rPr>
        <w:t>年年度报告</w:t>
      </w:r>
      <w:r>
        <w:rPr>
          <w:rFonts w:ascii="黑体" w:hAnsi="黑体" w:cs="黑体" w:eastAsia="黑体" w:hint="default"/>
          <w:sz w:val="52"/>
          <w:szCs w:val="52"/>
        </w:rPr>
      </w: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pStyle w:val="Heading2"/>
        <w:spacing w:line="408" w:lineRule="auto" w:before="467"/>
        <w:ind w:left="2633" w:right="5043"/>
        <w:jc w:val="left"/>
        <w:rPr>
          <w:rFonts w:ascii="Times New Roman" w:hAnsi="Times New Roman" w:cs="Times New Roman" w:eastAsia="Times New Roman" w:hint="default"/>
          <w:b w:val="0"/>
          <w:bCs w:val="0"/>
        </w:rPr>
      </w:pPr>
      <w:r>
        <w:rPr/>
        <w:t>股票简称：恒宝股份</w:t>
      </w:r>
      <w:r>
        <w:rPr>
          <w:w w:val="99"/>
        </w:rPr>
        <w:t> </w:t>
      </w:r>
      <w:r>
        <w:rPr/>
        <w:t>股票代码：</w:t>
      </w:r>
      <w:r>
        <w:rPr>
          <w:rFonts w:ascii="Times New Roman" w:hAnsi="Times New Roman" w:cs="Times New Roman" w:eastAsia="Times New Roman" w:hint="default"/>
        </w:rPr>
        <w:t>002104</w:t>
      </w:r>
      <w:r>
        <w:rPr>
          <w:rFonts w:ascii="Times New Roman" w:hAnsi="Times New Roman" w:cs="Times New Roman" w:eastAsia="Times New Roman" w:hint="default"/>
          <w:b w:val="0"/>
          <w:bCs w:val="0"/>
        </w:rPr>
      </w:r>
    </w:p>
    <w:p>
      <w:pPr>
        <w:pStyle w:val="Heading2"/>
        <w:spacing w:line="240" w:lineRule="auto" w:before="20"/>
        <w:ind w:left="2614" w:right="0"/>
        <w:jc w:val="left"/>
        <w:rPr>
          <w:b w:val="0"/>
          <w:bCs w:val="0"/>
        </w:rPr>
      </w:pPr>
      <w:r>
        <w:rPr/>
        <w:t>披露日期：二</w:t>
      </w:r>
      <w:r>
        <w:rPr>
          <w:spacing w:val="-68"/>
        </w:rPr>
        <w:t> </w:t>
      </w:r>
      <w:r>
        <w:rPr>
          <w:rFonts w:ascii="Times New Roman" w:hAnsi="Times New Roman" w:cs="Times New Roman" w:eastAsia="Times New Roman" w:hint="default"/>
        </w:rPr>
        <w:t>O</w:t>
      </w:r>
      <w:r>
        <w:rPr>
          <w:rFonts w:ascii="Times New Roman" w:hAnsi="Times New Roman" w:cs="Times New Roman" w:eastAsia="Times New Roman" w:hint="default"/>
          <w:spacing w:val="-1"/>
        </w:rPr>
        <w:t> </w:t>
      </w:r>
      <w:r>
        <w:rPr/>
        <w:t>一二年三月二十九日</w:t>
      </w:r>
      <w:r>
        <w:rPr>
          <w:b w:val="0"/>
          <w:bCs w:val="0"/>
        </w:rPr>
      </w:r>
    </w:p>
    <w:p>
      <w:pPr>
        <w:spacing w:after="0" w:line="240" w:lineRule="auto"/>
        <w:jc w:val="left"/>
        <w:sectPr>
          <w:type w:val="continuous"/>
          <w:pgSz w:w="11910" w:h="16840"/>
          <w:pgMar w:top="1580" w:bottom="0" w:left="16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spacing w:before="0"/>
        <w:ind w:left="0" w:right="1158" w:firstLine="0"/>
        <w:jc w:val="center"/>
        <w:rPr>
          <w:rFonts w:ascii="宋体" w:hAnsi="宋体" w:cs="宋体" w:eastAsia="宋体" w:hint="default"/>
          <w:sz w:val="32"/>
          <w:szCs w:val="32"/>
        </w:rPr>
      </w:pPr>
      <w:r>
        <w:rPr>
          <w:rFonts w:ascii="宋体" w:hAnsi="宋体" w:cs="宋体" w:eastAsia="宋体" w:hint="default"/>
          <w:b/>
          <w:bCs/>
          <w:sz w:val="32"/>
          <w:szCs w:val="32"/>
        </w:rPr>
        <w:t>重要提示</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4"/>
        <w:rPr>
          <w:rFonts w:ascii="宋体" w:hAnsi="宋体" w:cs="宋体" w:eastAsia="宋体" w:hint="default"/>
          <w:b/>
          <w:bCs/>
          <w:sz w:val="25"/>
          <w:szCs w:val="25"/>
        </w:rPr>
      </w:pPr>
    </w:p>
    <w:p>
      <w:pPr>
        <w:pStyle w:val="BodyText"/>
        <w:spacing w:line="427" w:lineRule="auto" w:before="0"/>
        <w:ind w:right="1305" w:firstLine="585"/>
        <w:jc w:val="both"/>
      </w:pPr>
      <w:r>
        <w:rPr/>
        <w:t>本公司董事会、监事会及董事、监事、高级管理人员保证本报告所载资料不存在任 </w:t>
      </w:r>
      <w:r>
        <w:rPr>
          <w:spacing w:val="-2"/>
        </w:rPr>
        <w:t>何虚假记载、误导性陈述或者重大遗漏，并对其内容的真实性、准确性和完整性承担个别</w:t>
      </w:r>
      <w:r>
        <w:rPr>
          <w:spacing w:val="-108"/>
        </w:rPr>
        <w:t> </w:t>
      </w:r>
      <w:r>
        <w:rPr>
          <w:spacing w:val="-108"/>
        </w:rPr>
      </w:r>
      <w:r>
        <w:rPr/>
        <w:t>及连带责任。</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spacing w:line="427" w:lineRule="auto" w:before="0"/>
        <w:ind w:right="0" w:firstLine="600"/>
        <w:jc w:val="left"/>
      </w:pPr>
      <w:r>
        <w:rPr/>
        <w:t>没有董事、监事、高级管理人员对本报告内容的真实性、准确性、完整性无法保证 或存在异议。</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240" w:lineRule="auto" w:before="0"/>
        <w:ind w:left="743" w:right="0"/>
        <w:jc w:val="left"/>
      </w:pPr>
      <w:r>
        <w:rPr/>
        <w:t>公司全体董事亲自出席了本次审议年度报告的董事会。</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78"/>
        <w:ind w:left="743" w:right="0"/>
        <w:jc w:val="left"/>
      </w:pPr>
      <w:r>
        <w:rPr/>
        <w:t>立信会计师事务所有限公司为本公司出具了标准无保留意见的审计报告。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429" w:lineRule="auto" w:before="176"/>
        <w:ind w:right="0" w:firstLine="600"/>
        <w:jc w:val="left"/>
      </w:pPr>
      <w:r>
        <w:rPr/>
        <w:t>公司负责人钱云宝先生、主管会计工作负责人赵长健先生及会计机构负责人施伟先 生声明：年度报告中财务报告的真实、完整。</w:t>
      </w:r>
    </w:p>
    <w:p>
      <w:pPr>
        <w:spacing w:after="0" w:line="429" w:lineRule="auto"/>
        <w:jc w:val="left"/>
        <w:sectPr>
          <w:headerReference w:type="default" r:id="rId7"/>
          <w:footerReference w:type="default" r:id="rId8"/>
          <w:pgSz w:w="11910" w:h="16840"/>
          <w:pgMar w:header="851" w:footer="980" w:top="1260" w:bottom="1160" w:left="1160" w:right="0"/>
          <w:pgNumType w:start="1"/>
        </w:sectPr>
      </w:pPr>
    </w:p>
    <w:p>
      <w:pPr>
        <w:spacing w:line="240" w:lineRule="auto" w:before="10"/>
        <w:rPr>
          <w:rFonts w:ascii="宋体" w:hAnsi="宋体" w:cs="宋体" w:eastAsia="宋体" w:hint="default"/>
          <w:sz w:val="19"/>
          <w:szCs w:val="19"/>
        </w:rPr>
      </w:pPr>
    </w:p>
    <w:p>
      <w:pPr>
        <w:tabs>
          <w:tab w:pos="727" w:val="left" w:leader="none"/>
        </w:tabs>
        <w:spacing w:line="460" w:lineRule="exact" w:before="0"/>
        <w:ind w:left="0" w:right="565"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sdt>
      <w:sdtPr>
        <w:docPartObj>
          <w:docPartGallery w:val="Table of Contents"/>
          <w:docPartUnique/>
        </w:docPartObj>
      </w:sdtPr>
      <w:sdtEndPr/>
      <w:sdtContent>
        <w:p>
          <w:pPr>
            <w:pStyle w:val="TOC1"/>
            <w:tabs>
              <w:tab w:pos="1108" w:val="left" w:leader="none"/>
              <w:tab w:pos="8441" w:val="right" w:leader="dot"/>
            </w:tabs>
            <w:spacing w:line="240" w:lineRule="auto" w:before="866"/>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0">
            <w:r>
              <w:rPr>
                <w:w w:val="95"/>
              </w:rPr>
              <w:t>第一节</w:t>
              <w:tab/>
            </w:r>
            <w:r>
              <w:rPr/>
              <w:t>公司基本情况简介</w:t>
            </w:r>
            <w:r>
              <w:rPr>
                <w:rFonts w:ascii="Times New Roman" w:hAnsi="Times New Roman" w:cs="Times New Roman" w:eastAsia="Times New Roman" w:hint="default"/>
              </w:rPr>
              <w:tab/>
              <w:t>3</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w w:val="95"/>
              </w:rPr>
              <w:t>第二节</w:t>
              <w:tab/>
            </w:r>
            <w:r>
              <w:rPr/>
              <w:t>会计数据和业务数据摘要</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w w:val="95"/>
              </w:rPr>
              <w:t>第三节</w:t>
              <w:tab/>
            </w:r>
            <w:r>
              <w:rPr/>
              <w:t>股本变动及股东情况</w:t>
            </w:r>
            <w:r>
              <w:rPr>
                <w:rFonts w:ascii="Times New Roman" w:hAnsi="Times New Roman" w:cs="Times New Roman" w:eastAsia="Times New Roman" w:hint="default"/>
              </w:rPr>
              <w:tab/>
              <w:t>7</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w w:val="95"/>
              </w:rPr>
              <w:t>第四节</w:t>
              <w:tab/>
            </w:r>
            <w:r>
              <w:rPr/>
              <w:t>董事、监事、高级管理人员和员工情况</w:t>
            </w:r>
            <w:r>
              <w:rPr>
                <w:rFonts w:ascii="Times New Roman" w:hAnsi="Times New Roman" w:cs="Times New Roman" w:eastAsia="Times New Roman" w:hint="default"/>
              </w:rPr>
              <w:tab/>
              <w:t>12</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before="328"/>
            <w:ind w:right="0"/>
            <w:jc w:val="left"/>
            <w:rPr>
              <w:rFonts w:ascii="Times New Roman" w:hAnsi="Times New Roman" w:cs="Times New Roman" w:eastAsia="Times New Roman" w:hint="default"/>
              <w:b w:val="0"/>
              <w:bCs w:val="0"/>
            </w:rPr>
          </w:pPr>
          <w:hyperlink w:history="true" w:anchor="_TOC_250006">
            <w:r>
              <w:rPr>
                <w:w w:val="95"/>
              </w:rPr>
              <w:t>第五节</w:t>
              <w:tab/>
            </w:r>
            <w:r>
              <w:rPr/>
              <w:t>公司治理结构</w:t>
            </w:r>
            <w:r>
              <w:rPr>
                <w:rFonts w:ascii="Times New Roman" w:hAnsi="Times New Roman" w:cs="Times New Roman" w:eastAsia="Times New Roman" w:hint="default"/>
              </w:rPr>
              <w:tab/>
              <w:t>16</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w w:val="95"/>
              </w:rPr>
              <w:t>第六节</w:t>
              <w:tab/>
            </w:r>
            <w:r>
              <w:rPr/>
              <w:t>股东大会情况简介</w:t>
            </w:r>
            <w:r>
              <w:rPr>
                <w:rFonts w:ascii="Times New Roman" w:hAnsi="Times New Roman" w:cs="Times New Roman" w:eastAsia="Times New Roman" w:hint="default"/>
              </w:rPr>
              <w:tab/>
              <w:t>22</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w w:val="95"/>
              </w:rPr>
              <w:t>第七节</w:t>
              <w:tab/>
            </w:r>
            <w:r>
              <w:rPr/>
              <w:t>董事会报告</w:t>
            </w:r>
            <w:r>
              <w:rPr>
                <w:rFonts w:ascii="Times New Roman" w:hAnsi="Times New Roman" w:cs="Times New Roman" w:eastAsia="Times New Roman" w:hint="default"/>
              </w:rPr>
              <w:tab/>
              <w:t>23</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w w:val="95"/>
              </w:rPr>
              <w:t>第八节</w:t>
              <w:tab/>
            </w:r>
            <w:r>
              <w:rPr/>
              <w:t>监事会报告</w:t>
            </w:r>
            <w:r>
              <w:rPr>
                <w:rFonts w:ascii="Times New Roman" w:hAnsi="Times New Roman" w:cs="Times New Roman" w:eastAsia="Times New Roman" w:hint="default"/>
              </w:rPr>
              <w:tab/>
              <w:t>54</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w w:val="95"/>
              </w:rPr>
              <w:t>第九节</w:t>
              <w:tab/>
            </w:r>
            <w:r>
              <w:rPr/>
              <w:t>重要事项</w:t>
            </w:r>
            <w:r>
              <w:rPr>
                <w:rFonts w:ascii="Times New Roman" w:hAnsi="Times New Roman" w:cs="Times New Roman" w:eastAsia="Times New Roman" w:hint="default"/>
              </w:rPr>
              <w:tab/>
              <w:t>56</w:t>
            </w:r>
            <w:r>
              <w:rPr>
                <w:rFonts w:ascii="Times New Roman" w:hAnsi="Times New Roman" w:cs="Times New Roman" w:eastAsia="Times New Roman" w:hint="default"/>
                <w:b w:val="0"/>
                <w:bCs w:val="0"/>
              </w:rPr>
            </w:r>
          </w:hyperlink>
        </w:p>
        <w:p>
          <w:pPr>
            <w:pStyle w:val="TOC1"/>
            <w:tabs>
              <w:tab w:pos="1108" w:val="left" w:leader="none"/>
              <w:tab w:pos="8441" w:val="right" w:leader="dot"/>
            </w:tabs>
            <w:spacing w:line="240" w:lineRule="auto" w:before="328"/>
            <w:ind w:right="0"/>
            <w:jc w:val="left"/>
            <w:rPr>
              <w:rFonts w:ascii="Times New Roman" w:hAnsi="Times New Roman" w:cs="Times New Roman" w:eastAsia="Times New Roman" w:hint="default"/>
              <w:b w:val="0"/>
              <w:bCs w:val="0"/>
            </w:rPr>
          </w:pPr>
          <w:hyperlink w:history="true" w:anchor="_TOC_250001">
            <w:r>
              <w:rPr>
                <w:w w:val="95"/>
              </w:rPr>
              <w:t>第十节</w:t>
              <w:tab/>
            </w:r>
            <w:r>
              <w:rPr/>
              <w:t>财务报告</w:t>
            </w:r>
            <w:r>
              <w:rPr>
                <w:rFonts w:ascii="Times New Roman" w:hAnsi="Times New Roman" w:cs="Times New Roman" w:eastAsia="Times New Roman" w:hint="default"/>
              </w:rPr>
              <w:tab/>
              <w:t>63</w:t>
            </w:r>
            <w:r>
              <w:rPr>
                <w:rFonts w:ascii="Times New Roman" w:hAnsi="Times New Roman" w:cs="Times New Roman" w:eastAsia="Times New Roman" w:hint="default"/>
                <w:b w:val="0"/>
                <w:bCs w:val="0"/>
              </w:rPr>
            </w:r>
          </w:hyperlink>
        </w:p>
        <w:p>
          <w:pPr>
            <w:pStyle w:val="TOC1"/>
            <w:tabs>
              <w:tab w:pos="1348" w:val="left" w:leader="none"/>
              <w:tab w:pos="8441"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第十一节</w:t>
              <w:tab/>
              <w:t>备查文件</w:t>
            </w:r>
            <w:r>
              <w:rPr>
                <w:rFonts w:ascii="Times New Roman" w:hAnsi="Times New Roman" w:cs="Times New Roman" w:eastAsia="Times New Roman" w:hint="default"/>
              </w:rPr>
              <w:tab/>
              <w:t>139</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851" w:footer="980" w:top="1260" w:bottom="1160" w:left="1160" w:right="0"/>
        </w:sectPr>
      </w:pPr>
    </w:p>
    <w:p>
      <w:pPr>
        <w:spacing w:line="240" w:lineRule="auto" w:before="0"/>
        <w:rPr>
          <w:rFonts w:ascii="Times New Roman" w:hAnsi="Times New Roman" w:cs="Times New Roman" w:eastAsia="Times New Roman" w:hint="default"/>
          <w:b/>
          <w:bCs/>
          <w:sz w:val="32"/>
          <w:szCs w:val="32"/>
        </w:rPr>
      </w:pPr>
    </w:p>
    <w:p>
      <w:pPr>
        <w:pStyle w:val="Heading1"/>
        <w:tabs>
          <w:tab w:pos="4152" w:val="left" w:leader="none"/>
        </w:tabs>
        <w:spacing w:line="240" w:lineRule="auto" w:before="230"/>
        <w:ind w:left="2865" w:right="0"/>
        <w:jc w:val="left"/>
        <w:rPr>
          <w:b w:val="0"/>
          <w:bCs w:val="0"/>
        </w:rPr>
      </w:pPr>
      <w:bookmarkStart w:name="_TOC_250010" w:id="1"/>
      <w:r>
        <w:rPr>
          <w:w w:val="95"/>
        </w:rPr>
        <w:t>第一节</w:t>
        <w:tab/>
      </w:r>
      <w:r>
        <w:rPr/>
        <w:t>公司基本情况简介</w:t>
      </w:r>
      <w:bookmarkEnd w:id="1"/>
      <w:r>
        <w:rPr>
          <w:b w:val="0"/>
          <w:bCs w:val="0"/>
        </w:rPr>
      </w:r>
    </w:p>
    <w:p>
      <w:pPr>
        <w:spacing w:line="240" w:lineRule="auto" w:before="3"/>
        <w:rPr>
          <w:rFonts w:ascii="宋体" w:hAnsi="宋体" w:cs="宋体" w:eastAsia="宋体" w:hint="default"/>
          <w:b/>
          <w:bCs/>
          <w:sz w:val="40"/>
          <w:szCs w:val="40"/>
        </w:rPr>
      </w:pPr>
    </w:p>
    <w:p>
      <w:pPr>
        <w:pStyle w:val="BodyText"/>
        <w:spacing w:line="391" w:lineRule="auto" w:before="0"/>
        <w:ind w:left="1163" w:right="6500" w:hanging="540"/>
        <w:jc w:val="left"/>
        <w:rPr>
          <w:rFonts w:ascii="Times New Roman" w:hAnsi="Times New Roman" w:cs="Times New Roman" w:eastAsia="Times New Roman" w:hint="default"/>
        </w:rPr>
      </w:pPr>
      <w:r>
        <w:rPr/>
        <w:t>一、中文名称：恒宝股份有限公司 英文名称：</w:t>
      </w:r>
      <w:r>
        <w:rPr>
          <w:rFonts w:ascii="Times New Roman" w:hAnsi="Times New Roman" w:cs="Times New Roman" w:eastAsia="Times New Roman" w:hint="default"/>
        </w:rPr>
        <w:t>HengBao</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Co.,LTD.</w:t>
      </w:r>
      <w:r>
        <w:rPr>
          <w:rFonts w:ascii="Times New Roman" w:hAnsi="Times New Roman" w:cs="Times New Roman" w:eastAsia="Times New Roman" w:hint="default"/>
          <w:w w:val="99"/>
        </w:rPr>
        <w:t> </w:t>
      </w:r>
      <w:r>
        <w:rPr/>
        <w:t>中文简称：恒宝股份 英文简称：</w:t>
      </w:r>
      <w:r>
        <w:rPr>
          <w:rFonts w:ascii="Times New Roman" w:hAnsi="Times New Roman" w:cs="Times New Roman" w:eastAsia="Times New Roman" w:hint="default"/>
        </w:rPr>
        <w:t>HengBao</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Co.,LTD.</w:t>
      </w:r>
    </w:p>
    <w:p>
      <w:pPr>
        <w:pStyle w:val="BodyText"/>
        <w:spacing w:line="398" w:lineRule="auto" w:before="18"/>
        <w:ind w:left="623" w:right="6263"/>
        <w:jc w:val="left"/>
      </w:pPr>
      <w:r>
        <w:rPr/>
        <w:pict>
          <v:shape style="position:absolute;margin-left:82.944pt;margin-top:46.265587pt;width:379.2pt;height:100.1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00"/>
                    <w:gridCol w:w="3061"/>
                    <w:gridCol w:w="2708"/>
                  </w:tblGrid>
                  <w:tr>
                    <w:trPr>
                      <w:trHeight w:val="329" w:hRule="exact"/>
                    </w:trPr>
                    <w:tc>
                      <w:tcPr>
                        <w:tcW w:w="180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2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43"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 w:right="0"/>
                          <w:jc w:val="center"/>
                          <w:rPr>
                            <w:rFonts w:ascii="宋体" w:hAnsi="宋体" w:cs="宋体" w:eastAsia="宋体" w:hint="default"/>
                            <w:sz w:val="21"/>
                            <w:szCs w:val="21"/>
                          </w:rPr>
                        </w:pPr>
                        <w:r>
                          <w:rPr>
                            <w:rFonts w:ascii="宋体" w:hAnsi="宋体" w:cs="宋体" w:eastAsia="宋体" w:hint="default"/>
                            <w:sz w:val="21"/>
                            <w:szCs w:val="21"/>
                          </w:rPr>
                          <w:t>张建明</w:t>
                        </w:r>
                      </w:p>
                    </w:tc>
                    <w:tc>
                      <w:tcPr>
                        <w:tcW w:w="2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李振兴</w:t>
                        </w:r>
                      </w:p>
                    </w:tc>
                  </w:tr>
                  <w:tr>
                    <w:trPr>
                      <w:trHeight w:val="32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hAnsi="宋体" w:cs="宋体" w:eastAsia="宋体" w:hint="default"/>
                            <w:sz w:val="21"/>
                            <w:szCs w:val="21"/>
                          </w:rPr>
                          <w:t>江苏省丹阳市横塘工业区</w:t>
                        </w:r>
                      </w:p>
                    </w:tc>
                    <w:tc>
                      <w:tcPr>
                        <w:tcW w:w="2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江苏省丹阳市横塘工业区</w:t>
                        </w:r>
                      </w:p>
                    </w:tc>
                  </w:tr>
                  <w:tr>
                    <w:trPr>
                      <w:trHeight w:val="331"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电话</w:t>
                        </w:r>
                      </w:p>
                    </w:tc>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 w:right="0"/>
                          <w:jc w:val="center"/>
                          <w:rPr>
                            <w:rFonts w:ascii="Times New Roman" w:hAnsi="Times New Roman" w:cs="Times New Roman" w:eastAsia="Times New Roman" w:hint="default"/>
                            <w:sz w:val="21"/>
                            <w:szCs w:val="21"/>
                          </w:rPr>
                        </w:pPr>
                        <w:r>
                          <w:rPr>
                            <w:rFonts w:ascii="Times New Roman"/>
                            <w:sz w:val="21"/>
                          </w:rPr>
                          <w:t>0511-86649376</w:t>
                        </w:r>
                      </w:p>
                    </w:tc>
                    <w:tc>
                      <w:tcPr>
                        <w:tcW w:w="2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Times New Roman" w:hAnsi="Times New Roman" w:cs="Times New Roman" w:eastAsia="Times New Roman" w:hint="default"/>
                            <w:sz w:val="21"/>
                            <w:szCs w:val="21"/>
                          </w:rPr>
                        </w:pPr>
                        <w:r>
                          <w:rPr>
                            <w:rFonts w:ascii="Times New Roman"/>
                            <w:sz w:val="21"/>
                          </w:rPr>
                          <w:t>0511-86644409</w:t>
                        </w:r>
                      </w:p>
                    </w:tc>
                  </w:tr>
                  <w:tr>
                    <w:trPr>
                      <w:trHeight w:val="32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传真</w:t>
                        </w:r>
                      </w:p>
                    </w:tc>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21"/>
                            <w:szCs w:val="21"/>
                          </w:rPr>
                        </w:pPr>
                        <w:r>
                          <w:rPr>
                            <w:rFonts w:ascii="Times New Roman"/>
                            <w:sz w:val="21"/>
                          </w:rPr>
                          <w:t>0511-86644324</w:t>
                        </w:r>
                      </w:p>
                    </w:tc>
                    <w:tc>
                      <w:tcPr>
                        <w:tcW w:w="2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0511-86644324</w:t>
                        </w:r>
                      </w:p>
                    </w:tc>
                  </w:tr>
                  <w:tr>
                    <w:trPr>
                      <w:trHeight w:val="331"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宋体" w:hAnsi="宋体" w:cs="宋体" w:eastAsia="宋体" w:hint="default"/>
                            <w:sz w:val="21"/>
                            <w:szCs w:val="21"/>
                          </w:rPr>
                          <w:t>电子邮箱</w:t>
                        </w:r>
                      </w:p>
                    </w:tc>
                    <w:tc>
                      <w:tcPr>
                        <w:tcW w:w="3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 w:right="0"/>
                          <w:jc w:val="center"/>
                          <w:rPr>
                            <w:rFonts w:ascii="Times New Roman" w:hAnsi="Times New Roman" w:cs="Times New Roman" w:eastAsia="Times New Roman" w:hint="default"/>
                            <w:sz w:val="21"/>
                            <w:szCs w:val="21"/>
                          </w:rPr>
                        </w:pPr>
                        <w:hyperlink r:id="rId9">
                          <w:r>
                            <w:rPr>
                              <w:rFonts w:ascii="Times New Roman"/>
                              <w:sz w:val="21"/>
                            </w:rPr>
                            <w:t>zhangjm01@hengbao.com</w:t>
                          </w:r>
                        </w:hyperlink>
                      </w:p>
                    </w:tc>
                    <w:tc>
                      <w:tcPr>
                        <w:tcW w:w="2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Times New Roman" w:hAnsi="Times New Roman" w:cs="Times New Roman" w:eastAsia="Times New Roman" w:hint="default"/>
                            <w:sz w:val="21"/>
                            <w:szCs w:val="21"/>
                          </w:rPr>
                        </w:pPr>
                        <w:hyperlink r:id="rId10">
                          <w:r>
                            <w:rPr>
                              <w:rFonts w:ascii="Times New Roman"/>
                              <w:sz w:val="21"/>
                            </w:rPr>
                            <w:t>Lizx01@hengbao.com</w:t>
                          </w:r>
                        </w:hyperlink>
                      </w:p>
                    </w:tc>
                  </w:tr>
                </w:tbl>
                <w:p>
                  <w:pPr/>
                </w:p>
              </w:txbxContent>
            </v:textbox>
            <w10:wrap type="none"/>
          </v:shape>
        </w:pict>
      </w:r>
      <w:r>
        <w:rPr/>
        <w:t>二、公司法定代表人：钱云宝 三、公司董事会秘书和证券事务代表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line="388" w:lineRule="auto" w:before="26"/>
        <w:ind w:left="1163" w:right="4900" w:hanging="540"/>
        <w:jc w:val="left"/>
        <w:rPr>
          <w:rFonts w:ascii="Times New Roman" w:hAnsi="Times New Roman" w:cs="Times New Roman" w:eastAsia="Times New Roman" w:hint="default"/>
          <w:sz w:val="24"/>
          <w:szCs w:val="24"/>
        </w:rPr>
      </w:pPr>
      <w:r>
        <w:rPr>
          <w:rFonts w:ascii="宋体" w:hAnsi="宋体" w:cs="宋体" w:eastAsia="宋体" w:hint="default"/>
          <w:sz w:val="24"/>
          <w:szCs w:val="24"/>
        </w:rPr>
        <w:t>四、公司注册地址：江苏省丹阳市横塘工业区 办公地址：江苏省丹阳市横塘工业区 邮政编码：</w:t>
      </w:r>
      <w:r>
        <w:rPr>
          <w:rFonts w:ascii="Times New Roman" w:hAnsi="Times New Roman" w:cs="Times New Roman" w:eastAsia="Times New Roman" w:hint="default"/>
          <w:sz w:val="24"/>
          <w:szCs w:val="24"/>
        </w:rPr>
        <w:t>212355 </w:t>
      </w:r>
      <w:r>
        <w:rPr>
          <w:rFonts w:ascii="宋体" w:hAnsi="宋体" w:cs="宋体" w:eastAsia="宋体" w:hint="default"/>
          <w:spacing w:val="-1"/>
          <w:sz w:val="24"/>
          <w:szCs w:val="24"/>
        </w:rPr>
        <w:t>公司国际互联网址：</w:t>
      </w:r>
      <w:hyperlink r:id="rId11">
        <w:r>
          <w:rPr>
            <w:rFonts w:ascii="Times New Roman" w:hAnsi="Times New Roman" w:cs="Times New Roman" w:eastAsia="Times New Roman" w:hint="default"/>
            <w:spacing w:val="-1"/>
            <w:sz w:val="21"/>
            <w:szCs w:val="21"/>
          </w:rPr>
          <w:t>http://www.hengbao.com</w:t>
        </w:r>
      </w:hyperlink>
      <w:r>
        <w:rPr>
          <w:rFonts w:ascii="Times New Roman" w:hAnsi="Times New Roman" w:cs="Times New Roman" w:eastAsia="Times New Roman" w:hint="default"/>
          <w:w w:val="100"/>
          <w:sz w:val="21"/>
          <w:szCs w:val="21"/>
        </w:rPr>
        <w:t> </w:t>
      </w:r>
      <w:r>
        <w:rPr>
          <w:rFonts w:ascii="宋体" w:hAnsi="宋体" w:cs="宋体" w:eastAsia="宋体" w:hint="default"/>
          <w:sz w:val="24"/>
          <w:szCs w:val="24"/>
        </w:rPr>
        <w:t>电子信箱：</w:t>
      </w:r>
      <w:hyperlink r:id="rId12">
        <w:r>
          <w:rPr>
            <w:rFonts w:ascii="Times New Roman" w:hAnsi="Times New Roman" w:cs="Times New Roman" w:eastAsia="Times New Roman" w:hint="default"/>
            <w:sz w:val="24"/>
            <w:szCs w:val="24"/>
          </w:rPr>
          <w:t>hengbao@hengbao.com</w:t>
        </w:r>
      </w:hyperlink>
    </w:p>
    <w:p>
      <w:pPr>
        <w:pStyle w:val="BodyText"/>
        <w:spacing w:line="240" w:lineRule="auto" w:before="21"/>
        <w:ind w:left="623" w:right="0"/>
        <w:jc w:val="left"/>
      </w:pPr>
      <w:r>
        <w:rPr/>
        <w:t>五、公司选定的信息披露报纸：</w:t>
      </w:r>
    </w:p>
    <w:p>
      <w:pPr>
        <w:pStyle w:val="BodyText"/>
        <w:spacing w:line="386" w:lineRule="auto" w:before="206"/>
        <w:ind w:left="1163" w:right="1643"/>
        <w:jc w:val="left"/>
      </w:pPr>
      <w:r>
        <w:rPr>
          <w:spacing w:val="-25"/>
        </w:rPr>
        <w:t>《证券时报》、《中国证券报》、《上海证券报》、《证券日报》</w:t>
      </w:r>
      <w:r>
        <w:rPr>
          <w:spacing w:val="-115"/>
        </w:rPr>
        <w:t> </w:t>
      </w:r>
      <w:r>
        <w:rPr>
          <w:spacing w:val="-115"/>
        </w:rPr>
      </w:r>
      <w:r>
        <w:rPr/>
        <w:t>登载年报的网站网址：</w:t>
      </w:r>
      <w:hyperlink r:id="rId13">
        <w:r>
          <w:rPr>
            <w:rFonts w:ascii="Times New Roman" w:hAnsi="Times New Roman" w:cs="Times New Roman" w:eastAsia="Times New Roman" w:hint="default"/>
          </w:rPr>
          <w:t>http://www.cninfo.com.cn</w:t>
        </w:r>
      </w:hyperlink>
      <w:r>
        <w:rPr>
          <w:rFonts w:ascii="Times New Roman" w:hAnsi="Times New Roman" w:cs="Times New Roman" w:eastAsia="Times New Roman" w:hint="default"/>
        </w:rPr>
        <w:t> </w:t>
      </w:r>
      <w:r>
        <w:rPr/>
        <w:t>公司年报备查地址：深圳证券交易所、江苏省丹阳市横塘工业区公司证券部</w:t>
      </w:r>
    </w:p>
    <w:p>
      <w:pPr>
        <w:pStyle w:val="BodyText"/>
        <w:tabs>
          <w:tab w:pos="3924" w:val="left" w:leader="none"/>
        </w:tabs>
        <w:spacing w:line="398" w:lineRule="auto" w:before="61"/>
        <w:ind w:left="1163" w:right="4900" w:hanging="540"/>
        <w:jc w:val="left"/>
        <w:rPr>
          <w:rFonts w:ascii="Times New Roman" w:hAnsi="Times New Roman" w:cs="Times New Roman" w:eastAsia="Times New Roman" w:hint="default"/>
        </w:rPr>
      </w:pPr>
      <w:r>
        <w:rPr/>
        <w:t>六、公司股票上市交易所：深圳证券交易所 股票简称：恒宝股份</w:t>
        <w:tab/>
        <w:t>股票代码：</w:t>
      </w:r>
      <w:r>
        <w:rPr>
          <w:rFonts w:ascii="Times New Roman" w:hAnsi="Times New Roman" w:cs="Times New Roman" w:eastAsia="Times New Roman" w:hint="default"/>
        </w:rPr>
        <w:t>002104</w:t>
      </w:r>
    </w:p>
    <w:p>
      <w:pPr>
        <w:pStyle w:val="BodyText"/>
        <w:spacing w:line="398" w:lineRule="auto" w:before="10"/>
        <w:ind w:left="1163" w:right="5063" w:hanging="540"/>
        <w:jc w:val="left"/>
      </w:pPr>
      <w:r>
        <w:rPr/>
        <w:t>七、其他有关资料： 公司首次注册登记日期：</w:t>
      </w:r>
      <w:r>
        <w:rPr>
          <w:rFonts w:ascii="Times New Roman" w:hAnsi="Times New Roman" w:cs="Times New Roman" w:eastAsia="Times New Roman" w:hint="default"/>
        </w:rPr>
        <w:t>1996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24 </w:t>
      </w:r>
      <w:r>
        <w:rPr/>
        <w:t>日</w:t>
      </w:r>
    </w:p>
    <w:p>
      <w:pPr>
        <w:pStyle w:val="BodyText"/>
        <w:spacing w:line="240" w:lineRule="auto" w:before="13"/>
        <w:ind w:left="1163" w:right="0"/>
        <w:jc w:val="left"/>
      </w:pPr>
      <w:r>
        <w:rPr/>
        <w:t>公司最近一次变更登记日期：</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11 </w:t>
      </w:r>
      <w:r>
        <w:rPr/>
        <w:t>日</w:t>
      </w:r>
    </w:p>
    <w:p>
      <w:pPr>
        <w:spacing w:after="0" w:line="240" w:lineRule="auto"/>
        <w:jc w:val="left"/>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tabs>
          <w:tab w:pos="4764" w:val="left" w:leader="none"/>
        </w:tabs>
        <w:spacing w:line="388" w:lineRule="auto"/>
        <w:ind w:left="1163" w:right="2859"/>
        <w:jc w:val="left"/>
      </w:pPr>
      <w:r>
        <w:rPr/>
        <w:t>公司注册登记地点：江苏省工商行政管理局 公司企业法人营业执照注册号：</w:t>
      </w:r>
      <w:r>
        <w:rPr>
          <w:rFonts w:ascii="Times New Roman" w:hAnsi="Times New Roman" w:cs="Times New Roman" w:eastAsia="Times New Roman" w:hint="default"/>
        </w:rPr>
        <w:t>320000000038812 </w:t>
      </w:r>
      <w:r>
        <w:rPr/>
        <w:t>公司税务登记证号码：</w:t>
      </w:r>
      <w:r>
        <w:rPr>
          <w:rFonts w:ascii="Times New Roman" w:hAnsi="Times New Roman" w:cs="Times New Roman" w:eastAsia="Times New Roman" w:hint="default"/>
        </w:rPr>
        <w:t>321181253710940 </w:t>
      </w:r>
      <w:r>
        <w:rPr/>
        <w:t>组织机构代码：</w:t>
      </w:r>
      <w:r>
        <w:rPr>
          <w:rFonts w:ascii="Times New Roman" w:hAnsi="Times New Roman" w:cs="Times New Roman" w:eastAsia="Times New Roman" w:hint="default"/>
        </w:rPr>
        <w:t>25371094-0 </w:t>
      </w:r>
      <w:r>
        <w:rPr/>
        <w:t>公司聘请的会计师事务所：立信会计师事务所（特殊普通合伙） 会计师事务所的办公地址：上海市黄浦区南京东路</w:t>
      </w:r>
      <w:r>
        <w:rPr>
          <w:spacing w:val="-60"/>
        </w:rPr>
        <w:t> </w:t>
      </w:r>
      <w:r>
        <w:rPr>
          <w:rFonts w:ascii="Times New Roman" w:hAnsi="Times New Roman" w:cs="Times New Roman" w:eastAsia="Times New Roman" w:hint="default"/>
        </w:rPr>
        <w:t>61 </w:t>
      </w:r>
      <w:r>
        <w:rPr/>
        <w:t>号四楼 本次年度审计签字会计师：朱颖</w:t>
        <w:tab/>
        <w:t>倪一琳</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0"/>
          <w:szCs w:val="20"/>
        </w:rPr>
      </w:pPr>
    </w:p>
    <w:p>
      <w:pPr>
        <w:pStyle w:val="BodyText"/>
        <w:spacing w:line="240" w:lineRule="auto" w:before="0"/>
        <w:ind w:left="623" w:right="0"/>
        <w:jc w:val="left"/>
      </w:pPr>
      <w:r>
        <w:rPr/>
        <w:t>八、公司上市后注册资本变更情况：</w:t>
      </w:r>
    </w:p>
    <w:p>
      <w:pPr>
        <w:pStyle w:val="BodyText"/>
        <w:spacing w:line="240" w:lineRule="auto" w:before="151"/>
        <w:ind w:left="1341" w:right="0"/>
        <w:jc w:val="left"/>
      </w:pPr>
      <w:r>
        <w:rPr>
          <w:rFonts w:ascii="Times New Roman" w:hAnsi="Times New Roman" w:cs="Times New Roman" w:eastAsia="Times New Roman" w:hint="default"/>
          <w:spacing w:val="-6"/>
        </w:rPr>
        <w:t>1</w:t>
      </w:r>
      <w:r>
        <w:rPr>
          <w:spacing w:val="-6"/>
        </w:rPr>
        <w:t>、根据公司</w:t>
      </w:r>
      <w:r>
        <w:rPr>
          <w:spacing w:val="-72"/>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年度股东大会决议，并经中国证券监督管理委员会证监发行</w:t>
      </w:r>
    </w:p>
    <w:p>
      <w:pPr>
        <w:pStyle w:val="BodyText"/>
        <w:spacing w:line="240" w:lineRule="auto" w:before="133"/>
        <w:ind w:left="861" w:right="0"/>
        <w:jc w:val="left"/>
        <w:rPr>
          <w:rFonts w:ascii="Times New Roman" w:hAnsi="Times New Roman" w:cs="Times New Roman" w:eastAsia="Times New Roman" w:hint="default"/>
        </w:rPr>
      </w:pPr>
      <w:r>
        <w:rPr/>
        <w:t>字</w:t>
      </w:r>
      <w:r>
        <w:rPr>
          <w:rFonts w:ascii="Times New Roman" w:hAnsi="Times New Roman" w:cs="Times New Roman" w:eastAsia="Times New Roman" w:hint="default"/>
          <w:spacing w:val="1"/>
        </w:rPr>
        <w:t>[</w:t>
      </w:r>
      <w:r>
        <w:rPr>
          <w:rFonts w:ascii="Times New Roman" w:hAnsi="Times New Roman" w:cs="Times New Roman" w:eastAsia="Times New Roman" w:hint="default"/>
        </w:rPr>
        <w:t>2006</w:t>
      </w:r>
      <w:r>
        <w:rPr>
          <w:rFonts w:ascii="Times New Roman" w:hAnsi="Times New Roman" w:cs="Times New Roman" w:eastAsia="Times New Roman" w:hint="default"/>
          <w:spacing w:val="1"/>
        </w:rPr>
        <w:t>]</w:t>
      </w:r>
      <w:r>
        <w:rPr>
          <w:rFonts w:ascii="Times New Roman" w:hAnsi="Times New Roman" w:cs="Times New Roman" w:eastAsia="Times New Roman" w:hint="default"/>
        </w:rPr>
        <w:t>157 </w:t>
      </w:r>
      <w:r>
        <w:rPr/>
        <w:t>号文核</w:t>
      </w:r>
      <w:r>
        <w:rPr>
          <w:spacing w:val="-3"/>
        </w:rPr>
        <w:t>准</w:t>
      </w:r>
      <w:r>
        <w:rPr>
          <w:spacing w:val="-108"/>
        </w:rPr>
        <w:t>，</w:t>
      </w:r>
      <w:r>
        <w:rPr/>
        <w:t>公司于</w:t>
      </w:r>
      <w:r>
        <w:rPr>
          <w:spacing w:val="-60"/>
        </w:rPr>
        <w:t> </w:t>
      </w:r>
      <w:r>
        <w:rPr>
          <w:rFonts w:ascii="Times New Roman" w:hAnsi="Times New Roman" w:cs="Times New Roman" w:eastAsia="Times New Roman" w:hint="default"/>
        </w:rPr>
        <w:t>2006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25 </w:t>
      </w:r>
      <w:r>
        <w:rPr/>
        <w:t>日向社会公开发行人民币普通</w:t>
      </w:r>
      <w:r>
        <w:rPr>
          <w:spacing w:val="-106"/>
        </w:rPr>
        <w:t>股</w:t>
      </w:r>
      <w:r>
        <w:rPr/>
        <w:t>（</w:t>
      </w:r>
      <w:r>
        <w:rPr>
          <w:rFonts w:ascii="Times New Roman" w:hAnsi="Times New Roman" w:cs="Times New Roman" w:eastAsia="Times New Roman" w:hint="default"/>
          <w:w w:val="99"/>
        </w:rPr>
        <w:t>A</w:t>
      </w:r>
      <w:r>
        <w:rPr>
          <w:rFonts w:ascii="Times New Roman" w:hAnsi="Times New Roman" w:cs="Times New Roman" w:eastAsia="Times New Roman" w:hint="default"/>
        </w:rPr>
      </w:r>
    </w:p>
    <w:p>
      <w:pPr>
        <w:pStyle w:val="BodyText"/>
        <w:spacing w:line="240" w:lineRule="auto" w:before="135"/>
        <w:ind w:left="861" w:right="0"/>
        <w:jc w:val="left"/>
        <w:rPr>
          <w:rFonts w:ascii="Times New Roman" w:hAnsi="Times New Roman" w:cs="Times New Roman" w:eastAsia="Times New Roman" w:hint="default"/>
        </w:rPr>
      </w:pPr>
      <w:r>
        <w:rPr/>
        <w:t>股）人民币</w:t>
      </w:r>
      <w:r>
        <w:rPr>
          <w:spacing w:val="-52"/>
        </w:rPr>
        <w:t> </w:t>
      </w:r>
      <w:r>
        <w:rPr>
          <w:rFonts w:ascii="Times New Roman" w:hAnsi="Times New Roman" w:cs="Times New Roman" w:eastAsia="Times New Roman" w:hint="default"/>
        </w:rPr>
        <w:t>2,880</w:t>
      </w:r>
      <w:r>
        <w:rPr>
          <w:rFonts w:ascii="Times New Roman" w:hAnsi="Times New Roman" w:cs="Times New Roman" w:eastAsia="Times New Roman" w:hint="default"/>
          <w:spacing w:val="9"/>
        </w:rPr>
        <w:t> </w:t>
      </w:r>
      <w:r>
        <w:rPr/>
        <w:t>万股</w:t>
      </w:r>
      <w:r>
        <w:rPr>
          <w:rFonts w:ascii="Times New Roman" w:hAnsi="Times New Roman" w:cs="Times New Roman" w:eastAsia="Times New Roman" w:hint="default"/>
        </w:rPr>
        <w:t>,</w:t>
      </w:r>
      <w:r>
        <w:rPr/>
        <w:t>变更后的注册资本为人民币</w:t>
      </w:r>
      <w:r>
        <w:rPr>
          <w:spacing w:val="-51"/>
        </w:rPr>
        <w:t> </w:t>
      </w:r>
      <w:r>
        <w:rPr>
          <w:rFonts w:ascii="Times New Roman" w:hAnsi="Times New Roman" w:cs="Times New Roman" w:eastAsia="Times New Roman" w:hint="default"/>
        </w:rPr>
        <w:t>11,520</w:t>
      </w:r>
      <w:r>
        <w:rPr>
          <w:rFonts w:ascii="Times New Roman" w:hAnsi="Times New Roman" w:cs="Times New Roman" w:eastAsia="Times New Roman" w:hint="default"/>
          <w:spacing w:val="8"/>
        </w:rPr>
        <w:t> </w:t>
      </w:r>
      <w:r>
        <w:rPr/>
        <w:t>万元。公司于</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1</w:t>
      </w:r>
    </w:p>
    <w:p>
      <w:pPr>
        <w:pStyle w:val="BodyText"/>
        <w:spacing w:line="240" w:lineRule="auto" w:before="133"/>
        <w:ind w:left="861" w:right="0"/>
        <w:jc w:val="left"/>
      </w:pPr>
      <w:r>
        <w:rPr/>
        <w:t>月</w:t>
      </w:r>
      <w:r>
        <w:rPr>
          <w:spacing w:val="-60"/>
        </w:rPr>
        <w:t> </w:t>
      </w:r>
      <w:r>
        <w:rPr>
          <w:rFonts w:ascii="Times New Roman" w:hAnsi="Times New Roman" w:cs="Times New Roman" w:eastAsia="Times New Roman" w:hint="default"/>
        </w:rPr>
        <w:t>10 </w:t>
      </w:r>
      <w:r>
        <w:rPr/>
        <w:t>日在深圳证券交易所上市，股票代码：</w:t>
      </w:r>
      <w:r>
        <w:rPr>
          <w:rFonts w:ascii="Times New Roman" w:hAnsi="Times New Roman" w:cs="Times New Roman" w:eastAsia="Times New Roman" w:hint="default"/>
        </w:rPr>
        <w:t>002104</w:t>
      </w:r>
      <w:r>
        <w:rPr/>
        <w:t>。</w:t>
      </w:r>
    </w:p>
    <w:p>
      <w:pPr>
        <w:pStyle w:val="BodyText"/>
        <w:spacing w:line="240" w:lineRule="auto" w:before="135"/>
        <w:ind w:left="1341" w:right="0"/>
        <w:jc w:val="left"/>
      </w:pPr>
      <w:r>
        <w:rPr>
          <w:rFonts w:ascii="Times New Roman" w:hAnsi="Times New Roman" w:cs="Times New Roman" w:eastAsia="Times New Roman" w:hint="default"/>
          <w:spacing w:val="-6"/>
        </w:rPr>
        <w:t>2</w:t>
      </w:r>
      <w:r>
        <w:rPr>
          <w:spacing w:val="-6"/>
        </w:rPr>
        <w:t>、根据公司</w:t>
      </w:r>
      <w:r>
        <w:rPr>
          <w:spacing w:val="-72"/>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2"/>
        </w:rPr>
        <w:t> </w:t>
      </w:r>
      <w:r>
        <w:rPr/>
        <w:t>年度股东会决议和修改后的章程规定，公司将资本公积按每</w:t>
      </w:r>
    </w:p>
    <w:p>
      <w:pPr>
        <w:pStyle w:val="BodyText"/>
        <w:spacing w:line="240" w:lineRule="auto" w:before="133"/>
        <w:ind w:left="861" w:right="0"/>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54"/>
        </w:rPr>
        <w:t> </w:t>
      </w:r>
      <w:r>
        <w:rPr/>
        <w:t>股转增</w:t>
      </w:r>
      <w:r>
        <w:rPr>
          <w:spacing w:val="-63"/>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股的比例转增股本，转增基准日期为</w:t>
      </w:r>
      <w:r>
        <w:rPr>
          <w:spacing w:val="-62"/>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spacing w:val="-5"/>
        </w:rPr>
        <w:t>日，变更后注册</w:t>
      </w:r>
    </w:p>
    <w:p>
      <w:pPr>
        <w:pStyle w:val="BodyText"/>
        <w:spacing w:line="240" w:lineRule="auto" w:before="136"/>
        <w:ind w:left="861" w:right="0"/>
        <w:jc w:val="left"/>
      </w:pPr>
      <w:r>
        <w:rPr/>
        <w:t>资本为人民币</w:t>
      </w:r>
      <w:r>
        <w:rPr>
          <w:spacing w:val="-60"/>
        </w:rPr>
        <w:t> </w:t>
      </w:r>
      <w:r>
        <w:rPr>
          <w:rFonts w:ascii="Times New Roman" w:hAnsi="Times New Roman" w:cs="Times New Roman" w:eastAsia="Times New Roman" w:hint="default"/>
        </w:rPr>
        <w:t>19,584 </w:t>
      </w:r>
      <w:r>
        <w:rPr/>
        <w:t>万元。</w:t>
      </w:r>
    </w:p>
    <w:p>
      <w:pPr>
        <w:pStyle w:val="BodyText"/>
        <w:spacing w:line="240" w:lineRule="auto" w:before="133"/>
        <w:ind w:left="1341" w:right="0"/>
        <w:jc w:val="left"/>
      </w:pPr>
      <w:r>
        <w:rPr>
          <w:rFonts w:ascii="Times New Roman" w:hAnsi="Times New Roman" w:cs="Times New Roman" w:eastAsia="Times New Roman" w:hint="default"/>
          <w:spacing w:val="-6"/>
        </w:rPr>
        <w:t>3</w:t>
      </w:r>
      <w:r>
        <w:rPr>
          <w:spacing w:val="-6"/>
        </w:rPr>
        <w:t>、根据公司</w:t>
      </w:r>
      <w:r>
        <w:rPr>
          <w:spacing w:val="-7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年度股东会决议和修改后的章程规定，公司将资本公积按每</w:t>
      </w:r>
    </w:p>
    <w:p>
      <w:pPr>
        <w:pStyle w:val="BodyText"/>
        <w:spacing w:line="240" w:lineRule="auto" w:before="135"/>
        <w:ind w:left="861" w:right="0"/>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54"/>
        </w:rPr>
        <w:t> </w:t>
      </w:r>
      <w:r>
        <w:rPr/>
        <w:t>股转增</w:t>
      </w:r>
      <w:r>
        <w:rPr>
          <w:spacing w:val="-63"/>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股的比例转增股本，转增基准日期为</w:t>
      </w:r>
      <w:r>
        <w:rPr>
          <w:spacing w:val="-6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spacing w:val="-5"/>
        </w:rPr>
        <w:t>日，变更后注册</w:t>
      </w:r>
    </w:p>
    <w:p>
      <w:pPr>
        <w:pStyle w:val="BodyText"/>
        <w:spacing w:line="240" w:lineRule="auto" w:before="133"/>
        <w:ind w:left="861" w:right="0"/>
        <w:jc w:val="left"/>
      </w:pPr>
      <w:r>
        <w:rPr/>
        <w:t>资本为人民币</w:t>
      </w:r>
      <w:r>
        <w:rPr>
          <w:spacing w:val="-60"/>
        </w:rPr>
        <w:t> </w:t>
      </w:r>
      <w:r>
        <w:rPr>
          <w:rFonts w:ascii="Times New Roman" w:hAnsi="Times New Roman" w:cs="Times New Roman" w:eastAsia="Times New Roman" w:hint="default"/>
        </w:rPr>
        <w:t>29,376 </w:t>
      </w:r>
      <w:r>
        <w:rPr/>
        <w:t>万元。</w:t>
      </w:r>
    </w:p>
    <w:p>
      <w:pPr>
        <w:pStyle w:val="BodyText"/>
        <w:spacing w:line="240" w:lineRule="auto" w:before="135"/>
        <w:ind w:left="1341" w:right="0"/>
        <w:jc w:val="left"/>
      </w:pPr>
      <w:r>
        <w:rPr>
          <w:rFonts w:ascii="Times New Roman" w:hAnsi="Times New Roman" w:cs="Times New Roman" w:eastAsia="Times New Roman" w:hint="default"/>
        </w:rPr>
        <w:t>4</w:t>
      </w:r>
      <w:r>
        <w:rPr/>
        <w:t>、根据公司</w:t>
      </w:r>
      <w:r>
        <w:rPr>
          <w:spacing w:val="-4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4"/>
        </w:rPr>
        <w:t> </w:t>
      </w:r>
      <w:r>
        <w:rPr/>
        <w:t>年度股东大会决议和修改后章程的规定，公司以</w:t>
      </w:r>
      <w:r>
        <w:rPr>
          <w:spacing w:val="-4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4"/>
        </w:rPr>
        <w:t> </w:t>
      </w:r>
      <w:r>
        <w:rPr/>
        <w:t>年末</w:t>
      </w:r>
    </w:p>
    <w:p>
      <w:pPr>
        <w:pStyle w:val="BodyText"/>
        <w:spacing w:line="240" w:lineRule="auto" w:before="133"/>
        <w:ind w:left="861" w:right="0"/>
        <w:jc w:val="left"/>
      </w:pPr>
      <w:r>
        <w:rPr>
          <w:rFonts w:ascii="Times New Roman" w:hAnsi="Times New Roman" w:cs="Times New Roman" w:eastAsia="Times New Roman" w:hint="default"/>
        </w:rPr>
        <w:t>29,376 </w:t>
      </w:r>
      <w:r>
        <w:rPr/>
        <w:t>万元股本为基数按每</w:t>
      </w:r>
      <w:r>
        <w:rPr>
          <w:spacing w:val="-60"/>
        </w:rPr>
        <w:t> </w:t>
      </w:r>
      <w:r>
        <w:rPr>
          <w:rFonts w:ascii="Times New Roman" w:hAnsi="Times New Roman" w:cs="Times New Roman" w:eastAsia="Times New Roman" w:hint="default"/>
        </w:rPr>
        <w:t>10 </w:t>
      </w:r>
      <w:r>
        <w:rPr/>
        <w:t>股送</w:t>
      </w:r>
      <w:r>
        <w:rPr>
          <w:spacing w:val="-60"/>
        </w:rPr>
        <w:t> </w:t>
      </w:r>
      <w:r>
        <w:rPr>
          <w:rFonts w:ascii="Times New Roman" w:hAnsi="Times New Roman" w:cs="Times New Roman" w:eastAsia="Times New Roman" w:hint="default"/>
        </w:rPr>
        <w:t>5 </w:t>
      </w:r>
      <w:r>
        <w:rPr/>
        <w:t>股转增注册资本人民币</w:t>
      </w:r>
      <w:r>
        <w:rPr>
          <w:spacing w:val="-60"/>
        </w:rPr>
        <w:t> </w:t>
      </w:r>
      <w:r>
        <w:rPr>
          <w:rFonts w:ascii="Times New Roman" w:hAnsi="Times New Roman" w:cs="Times New Roman" w:eastAsia="Times New Roman" w:hint="default"/>
        </w:rPr>
        <w:t>14,688 </w:t>
      </w:r>
      <w:r>
        <w:rPr/>
        <w:t>万元，公司申</w:t>
      </w:r>
    </w:p>
    <w:p>
      <w:pPr>
        <w:pStyle w:val="BodyText"/>
        <w:spacing w:line="240" w:lineRule="auto" w:before="135"/>
        <w:ind w:left="861" w:right="0"/>
        <w:jc w:val="left"/>
      </w:pPr>
      <w:r>
        <w:rPr/>
        <w:t>请增加注册资本人民币</w:t>
      </w:r>
      <w:r>
        <w:rPr>
          <w:spacing w:val="-60"/>
        </w:rPr>
        <w:t> </w:t>
      </w:r>
      <w:r>
        <w:rPr>
          <w:rFonts w:ascii="Times New Roman" w:hAnsi="Times New Roman" w:cs="Times New Roman" w:eastAsia="Times New Roman" w:hint="default"/>
        </w:rPr>
        <w:t>14,688 </w:t>
      </w:r>
      <w:r>
        <w:rPr/>
        <w:t>万元，变更后的注册资本人民币</w:t>
      </w:r>
      <w:r>
        <w:rPr>
          <w:spacing w:val="-60"/>
        </w:rPr>
        <w:t> </w:t>
      </w:r>
      <w:r>
        <w:rPr>
          <w:rFonts w:ascii="Times New Roman" w:hAnsi="Times New Roman" w:cs="Times New Roman" w:eastAsia="Times New Roman" w:hint="default"/>
        </w:rPr>
        <w:t>44,064 </w:t>
      </w:r>
      <w:r>
        <w:rPr/>
        <w:t>万元。</w:t>
      </w:r>
    </w:p>
    <w:p>
      <w:pPr>
        <w:spacing w:after="0" w:line="240" w:lineRule="auto"/>
        <w:jc w:val="left"/>
        <w:sectPr>
          <w:pgSz w:w="11910" w:h="16840"/>
          <w:pgMar w:header="851" w:footer="980" w:top="1260" w:bottom="1160" w:left="116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pStyle w:val="Heading1"/>
        <w:tabs>
          <w:tab w:pos="3830" w:val="left" w:leader="none"/>
        </w:tabs>
        <w:spacing w:line="240" w:lineRule="auto"/>
        <w:ind w:left="2543" w:right="0"/>
        <w:jc w:val="left"/>
        <w:rPr>
          <w:b w:val="0"/>
          <w:bCs w:val="0"/>
        </w:rPr>
      </w:pPr>
      <w:bookmarkStart w:name="_TOC_250009" w:id="2"/>
      <w:r>
        <w:rPr>
          <w:w w:val="95"/>
        </w:rPr>
        <w:t>第二节</w:t>
        <w:tab/>
      </w:r>
      <w:r>
        <w:rPr/>
        <w:t>会计数据和业务数据摘要</w:t>
      </w:r>
      <w:bookmarkEnd w:id="2"/>
      <w:r>
        <w:rPr>
          <w:b w:val="0"/>
          <w:bCs w:val="0"/>
        </w:rPr>
      </w:r>
    </w:p>
    <w:p>
      <w:pPr>
        <w:spacing w:line="240" w:lineRule="auto" w:before="0"/>
        <w:rPr>
          <w:rFonts w:ascii="宋体" w:hAnsi="宋体" w:cs="宋体" w:eastAsia="宋体" w:hint="default"/>
          <w:b/>
          <w:bCs/>
          <w:sz w:val="32"/>
          <w:szCs w:val="32"/>
        </w:rPr>
      </w:pPr>
    </w:p>
    <w:p>
      <w:pPr>
        <w:spacing w:line="240" w:lineRule="auto" w:before="1"/>
        <w:rPr>
          <w:rFonts w:ascii="宋体" w:hAnsi="宋体" w:cs="宋体" w:eastAsia="宋体" w:hint="default"/>
          <w:b/>
          <w:bCs/>
          <w:sz w:val="39"/>
          <w:szCs w:val="39"/>
        </w:rPr>
      </w:pPr>
    </w:p>
    <w:p>
      <w:pPr>
        <w:pStyle w:val="Heading4"/>
        <w:tabs>
          <w:tab w:pos="1403" w:val="left" w:leader="none"/>
        </w:tabs>
        <w:spacing w:line="240" w:lineRule="auto"/>
        <w:ind w:left="616" w:right="0"/>
        <w:jc w:val="left"/>
        <w:rPr>
          <w:b w:val="0"/>
          <w:bCs w:val="0"/>
        </w:rPr>
      </w:pPr>
      <w:r>
        <w:rPr/>
        <w:t>一、</w:t>
        <w:tab/>
        <w:t>主要会计数据（单位：人民币元）</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5"/>
          <w:szCs w:val="25"/>
        </w:rPr>
      </w:pPr>
    </w:p>
    <w:tbl>
      <w:tblPr>
        <w:tblW w:w="0" w:type="auto"/>
        <w:jc w:val="left"/>
        <w:tblInd w:w="138" w:type="dxa"/>
        <w:tblLayout w:type="fixed"/>
        <w:tblCellMar>
          <w:top w:w="0" w:type="dxa"/>
          <w:left w:w="0" w:type="dxa"/>
          <w:bottom w:w="0" w:type="dxa"/>
          <w:right w:w="0" w:type="dxa"/>
        </w:tblCellMar>
        <w:tblLook w:val="01E0"/>
      </w:tblPr>
      <w:tblGrid>
        <w:gridCol w:w="1800"/>
        <w:gridCol w:w="1945"/>
        <w:gridCol w:w="2028"/>
        <w:gridCol w:w="1608"/>
        <w:gridCol w:w="1801"/>
      </w:tblGrid>
      <w:tr>
        <w:trPr>
          <w:trHeight w:val="161" w:hRule="exact"/>
        </w:trPr>
        <w:tc>
          <w:tcPr>
            <w:tcW w:w="1800" w:type="dxa"/>
            <w:tcBorders>
              <w:top w:val="single" w:sz="4" w:space="0" w:color="000000"/>
              <w:left w:val="single" w:sz="4" w:space="0" w:color="000000"/>
              <w:bottom w:val="nil" w:sz="6" w:space="0" w:color="auto"/>
              <w:right w:val="single" w:sz="4" w:space="0" w:color="000000"/>
            </w:tcBorders>
            <w:shd w:val="clear" w:color="auto" w:fill="DCDCDC"/>
          </w:tcPr>
          <w:p>
            <w:pPr/>
          </w:p>
        </w:tc>
        <w:tc>
          <w:tcPr>
            <w:tcW w:w="1945"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160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本年比上年增减</w:t>
            </w:r>
          </w:p>
          <w:p>
            <w:pPr>
              <w:pStyle w:val="TableParagraph"/>
              <w:spacing w:line="240" w:lineRule="auto" w:before="76"/>
              <w:ind w:left="2"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1"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800" w:type="dxa"/>
            <w:tcBorders>
              <w:top w:val="nil" w:sz="6" w:space="0" w:color="auto"/>
              <w:left w:val="single" w:sz="4" w:space="0" w:color="000000"/>
              <w:bottom w:val="nil" w:sz="6" w:space="0" w:color="auto"/>
              <w:right w:val="single" w:sz="4" w:space="0" w:color="000000"/>
            </w:tcBorders>
            <w:shd w:val="clear" w:color="auto" w:fill="DCDCDC"/>
          </w:tcPr>
          <w:p>
            <w:pPr/>
          </w:p>
        </w:tc>
        <w:tc>
          <w:tcPr>
            <w:tcW w:w="194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3"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1608" w:type="dxa"/>
            <w:vMerge/>
            <w:tcBorders>
              <w:left w:val="single" w:sz="4" w:space="0" w:color="000000"/>
              <w:right w:val="single" w:sz="4" w:space="0" w:color="000000"/>
            </w:tcBorders>
            <w:shd w:val="clear" w:color="auto" w:fill="DCDCDC"/>
          </w:tcPr>
          <w:p>
            <w:pPr/>
          </w:p>
        </w:tc>
        <w:tc>
          <w:tcPr>
            <w:tcW w:w="180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w:t>
            </w:r>
          </w:p>
        </w:tc>
      </w:tr>
      <w:tr>
        <w:trPr>
          <w:trHeight w:val="161" w:hRule="exact"/>
        </w:trPr>
        <w:tc>
          <w:tcPr>
            <w:tcW w:w="18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945"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1608" w:type="dxa"/>
            <w:vMerge/>
            <w:tcBorders>
              <w:left w:val="single" w:sz="4" w:space="0" w:color="000000"/>
              <w:bottom w:val="single" w:sz="4" w:space="0" w:color="000000"/>
              <w:right w:val="single" w:sz="4" w:space="0" w:color="000000"/>
            </w:tcBorders>
            <w:shd w:val="clear" w:color="auto" w:fill="DCDCDC"/>
          </w:tcPr>
          <w:p>
            <w:pPr/>
          </w:p>
        </w:tc>
        <w:tc>
          <w:tcPr>
            <w:tcW w:w="1801"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4"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营业总收入（元）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774,945,267.18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662,644,717.55</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6"/>
              <w:jc w:val="right"/>
              <w:rPr>
                <w:rFonts w:ascii="Times New Roman" w:hAnsi="Times New Roman" w:cs="Times New Roman" w:eastAsia="Times New Roman" w:hint="default"/>
                <w:sz w:val="18"/>
                <w:szCs w:val="18"/>
              </w:rPr>
            </w:pPr>
            <w:r>
              <w:rPr>
                <w:rFonts w:ascii="Times New Roman"/>
                <w:sz w:val="18"/>
              </w:rPr>
              <w:t>16.95%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
              <w:jc w:val="right"/>
              <w:rPr>
                <w:rFonts w:ascii="Times New Roman" w:hAnsi="Times New Roman" w:cs="Times New Roman" w:eastAsia="Times New Roman" w:hint="default"/>
                <w:sz w:val="18"/>
                <w:szCs w:val="18"/>
              </w:rPr>
            </w:pPr>
            <w:r>
              <w:rPr>
                <w:rFonts w:ascii="Times New Roman"/>
                <w:spacing w:val="-1"/>
                <w:sz w:val="18"/>
              </w:rPr>
              <w:t>425,082,649.01</w:t>
            </w:r>
            <w:r>
              <w:rPr>
                <w:rFonts w:ascii="Times New Roman"/>
                <w:sz w:val="18"/>
              </w:rPr>
            </w:r>
          </w:p>
        </w:tc>
      </w:tr>
      <w:tr>
        <w:trPr>
          <w:trHeight w:val="322"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营业利润（元）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133,321,181.90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108,275,637.24</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23.13%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88,986,579.95</w:t>
            </w:r>
          </w:p>
        </w:tc>
      </w:tr>
      <w:tr>
        <w:trPr>
          <w:trHeight w:val="322"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利润总额（元）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133,535,285.32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120,574,648.48</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10.75%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107,850,496.81</w:t>
            </w:r>
          </w:p>
        </w:tc>
      </w:tr>
      <w:tr>
        <w:trPr>
          <w:trHeight w:val="634"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23"/>
              <w:jc w:val="left"/>
              <w:rPr>
                <w:rFonts w:ascii="宋体" w:hAnsi="宋体" w:cs="宋体" w:eastAsia="宋体" w:hint="default"/>
                <w:sz w:val="18"/>
                <w:szCs w:val="18"/>
              </w:rPr>
            </w:pPr>
            <w:r>
              <w:rPr>
                <w:rFonts w:ascii="宋体" w:hAnsi="宋体" w:cs="宋体" w:eastAsia="宋体" w:hint="default"/>
                <w:spacing w:val="13"/>
                <w:sz w:val="18"/>
                <w:szCs w:val="18"/>
              </w:rPr>
              <w:t>归属于上市公司股东</w:t>
            </w:r>
            <w:r>
              <w:rPr>
                <w:rFonts w:ascii="宋体" w:hAnsi="宋体" w:cs="宋体" w:eastAsia="宋体" w:hint="default"/>
                <w:sz w:val="18"/>
                <w:szCs w:val="18"/>
              </w:rPr>
              <w:t> 的净利润（元）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115,197,057.95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104,204,369.92</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10.55%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93,822,050.77</w:t>
            </w:r>
          </w:p>
        </w:tc>
      </w:tr>
      <w:tr>
        <w:trPr>
          <w:trHeight w:val="946"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23"/>
              <w:jc w:val="both"/>
              <w:rPr>
                <w:rFonts w:ascii="宋体" w:hAnsi="宋体" w:cs="宋体" w:eastAsia="宋体" w:hint="default"/>
                <w:sz w:val="18"/>
                <w:szCs w:val="18"/>
              </w:rPr>
            </w:pPr>
            <w:r>
              <w:rPr>
                <w:rFonts w:ascii="宋体" w:hAnsi="宋体" w:cs="宋体" w:eastAsia="宋体" w:hint="default"/>
                <w:spacing w:val="13"/>
                <w:sz w:val="18"/>
                <w:szCs w:val="18"/>
              </w:rPr>
              <w:t>归属于上市公司股东</w:t>
            </w:r>
            <w:r>
              <w:rPr>
                <w:rFonts w:ascii="宋体" w:hAnsi="宋体" w:cs="宋体" w:eastAsia="宋体" w:hint="default"/>
                <w:sz w:val="18"/>
                <w:szCs w:val="18"/>
              </w:rPr>
              <w:t> </w:t>
            </w:r>
            <w:r>
              <w:rPr>
                <w:rFonts w:ascii="宋体" w:hAnsi="宋体" w:cs="宋体" w:eastAsia="宋体" w:hint="default"/>
                <w:spacing w:val="13"/>
                <w:sz w:val="18"/>
                <w:szCs w:val="18"/>
              </w:rPr>
              <w:t>的扣除非经常性损益</w:t>
            </w:r>
            <w:r>
              <w:rPr>
                <w:rFonts w:ascii="宋体" w:hAnsi="宋体" w:cs="宋体" w:eastAsia="宋体" w:hint="default"/>
                <w:sz w:val="18"/>
                <w:szCs w:val="18"/>
              </w:rPr>
              <w:t> 的净利润（元）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117,804,707.33</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7"/>
              <w:jc w:val="right"/>
              <w:rPr>
                <w:rFonts w:ascii="Times New Roman" w:hAnsi="Times New Roman" w:cs="Times New Roman" w:eastAsia="Times New Roman" w:hint="default"/>
                <w:sz w:val="18"/>
                <w:szCs w:val="18"/>
              </w:rPr>
            </w:pPr>
            <w:r>
              <w:rPr>
                <w:rFonts w:ascii="Times New Roman"/>
                <w:spacing w:val="-1"/>
                <w:sz w:val="18"/>
              </w:rPr>
              <w:t>107,599,467.94</w:t>
            </w:r>
            <w:r>
              <w:rPr>
                <w:rFonts w:ascii="Times New Roman"/>
                <w:sz w:val="18"/>
              </w:rPr>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z w:val="18"/>
              </w:rPr>
              <w:t>9.48%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94,455,333.16</w:t>
            </w:r>
          </w:p>
        </w:tc>
      </w:tr>
      <w:tr>
        <w:trPr>
          <w:trHeight w:val="635"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23"/>
              <w:jc w:val="left"/>
              <w:rPr>
                <w:rFonts w:ascii="宋体" w:hAnsi="宋体" w:cs="宋体" w:eastAsia="宋体" w:hint="default"/>
                <w:sz w:val="18"/>
                <w:szCs w:val="18"/>
              </w:rPr>
            </w:pPr>
            <w:r>
              <w:rPr>
                <w:rFonts w:ascii="宋体" w:hAnsi="宋体" w:cs="宋体" w:eastAsia="宋体" w:hint="default"/>
                <w:spacing w:val="13"/>
                <w:sz w:val="18"/>
                <w:szCs w:val="18"/>
              </w:rPr>
              <w:t>经营活动产生的现金</w:t>
            </w:r>
            <w:r>
              <w:rPr>
                <w:rFonts w:ascii="宋体" w:hAnsi="宋体" w:cs="宋体" w:eastAsia="宋体" w:hint="default"/>
                <w:sz w:val="18"/>
                <w:szCs w:val="18"/>
              </w:rPr>
              <w:t> 流量净额（元）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100,127,079.67</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140,041,631.70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-28.50%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79,721,704.78</w:t>
            </w:r>
          </w:p>
        </w:tc>
      </w:tr>
      <w:tr>
        <w:trPr>
          <w:trHeight w:val="162" w:hRule="exact"/>
        </w:trPr>
        <w:tc>
          <w:tcPr>
            <w:tcW w:w="1800" w:type="dxa"/>
            <w:tcBorders>
              <w:top w:val="single" w:sz="4" w:space="0" w:color="000000"/>
              <w:left w:val="single" w:sz="4" w:space="0" w:color="000000"/>
              <w:bottom w:val="nil" w:sz="6" w:space="0" w:color="auto"/>
              <w:right w:val="single" w:sz="4" w:space="0" w:color="000000"/>
            </w:tcBorders>
            <w:shd w:val="clear" w:color="auto" w:fill="DCDCDC"/>
          </w:tcPr>
          <w:p>
            <w:pPr/>
          </w:p>
        </w:tc>
        <w:tc>
          <w:tcPr>
            <w:tcW w:w="1945"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1608"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9"/>
              <w:ind w:left="439" w:right="77" w:hanging="360"/>
              <w:jc w:val="left"/>
              <w:rPr>
                <w:rFonts w:ascii="宋体" w:hAnsi="宋体" w:cs="宋体" w:eastAsia="宋体" w:hint="default"/>
                <w:sz w:val="18"/>
                <w:szCs w:val="18"/>
              </w:rPr>
            </w:pPr>
            <w:r>
              <w:rPr>
                <w:rFonts w:ascii="宋体" w:hAnsi="宋体" w:cs="宋体" w:eastAsia="宋体" w:hint="default"/>
                <w:sz w:val="18"/>
                <w:szCs w:val="18"/>
              </w:rPr>
              <w:t>本年末比上年末增 减（％）</w:t>
            </w:r>
          </w:p>
        </w:tc>
        <w:tc>
          <w:tcPr>
            <w:tcW w:w="1801"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800" w:type="dxa"/>
            <w:tcBorders>
              <w:top w:val="nil" w:sz="6" w:space="0" w:color="auto"/>
              <w:left w:val="single" w:sz="4" w:space="0" w:color="000000"/>
              <w:bottom w:val="nil" w:sz="6" w:space="0" w:color="auto"/>
              <w:right w:val="single" w:sz="4" w:space="0" w:color="000000"/>
            </w:tcBorders>
            <w:shd w:val="clear" w:color="auto" w:fill="DCDCDC"/>
          </w:tcPr>
          <w:p>
            <w:pPr/>
          </w:p>
        </w:tc>
        <w:tc>
          <w:tcPr>
            <w:tcW w:w="194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585"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626"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1608" w:type="dxa"/>
            <w:vMerge/>
            <w:tcBorders>
              <w:left w:val="single" w:sz="4" w:space="0" w:color="000000"/>
              <w:right w:val="single" w:sz="4" w:space="0" w:color="000000"/>
            </w:tcBorders>
            <w:shd w:val="clear" w:color="auto" w:fill="DCDCDC"/>
          </w:tcPr>
          <w:p>
            <w:pPr/>
          </w:p>
        </w:tc>
        <w:tc>
          <w:tcPr>
            <w:tcW w:w="180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514"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年末</w:t>
            </w:r>
          </w:p>
        </w:tc>
      </w:tr>
      <w:tr>
        <w:trPr>
          <w:trHeight w:val="161" w:hRule="exact"/>
        </w:trPr>
        <w:tc>
          <w:tcPr>
            <w:tcW w:w="18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945"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1608" w:type="dxa"/>
            <w:vMerge/>
            <w:tcBorders>
              <w:left w:val="single" w:sz="4" w:space="0" w:color="000000"/>
              <w:bottom w:val="single" w:sz="4" w:space="0" w:color="000000"/>
              <w:right w:val="single" w:sz="4" w:space="0" w:color="000000"/>
            </w:tcBorders>
            <w:shd w:val="clear" w:color="auto" w:fill="DCDCDC"/>
          </w:tcPr>
          <w:p>
            <w:pPr/>
          </w:p>
        </w:tc>
        <w:tc>
          <w:tcPr>
            <w:tcW w:w="1801"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852,193,699.22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734,241,606.30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16.06%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591,959,364.34</w:t>
            </w:r>
          </w:p>
        </w:tc>
      </w:tr>
      <w:tr>
        <w:trPr>
          <w:trHeight w:val="322"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负债总额（元）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145,795,276.06</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97,790,024.65</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49.09%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45,425,000.35</w:t>
            </w:r>
          </w:p>
        </w:tc>
      </w:tr>
      <w:tr>
        <w:trPr>
          <w:trHeight w:val="634"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22"/>
              <w:jc w:val="left"/>
              <w:rPr>
                <w:rFonts w:ascii="宋体" w:hAnsi="宋体" w:cs="宋体" w:eastAsia="宋体" w:hint="default"/>
                <w:sz w:val="18"/>
                <w:szCs w:val="18"/>
              </w:rPr>
            </w:pPr>
            <w:r>
              <w:rPr>
                <w:rFonts w:ascii="宋体" w:hAnsi="宋体" w:cs="宋体" w:eastAsia="宋体" w:hint="default"/>
                <w:spacing w:val="13"/>
                <w:sz w:val="18"/>
                <w:szCs w:val="18"/>
              </w:rPr>
              <w:t>归属于上市公司股东</w:t>
            </w:r>
            <w:r>
              <w:rPr>
                <w:rFonts w:ascii="宋体" w:hAnsi="宋体" w:cs="宋体" w:eastAsia="宋体" w:hint="default"/>
                <w:sz w:val="18"/>
                <w:szCs w:val="18"/>
              </w:rPr>
              <w:t> 的所有者权益（元）</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703,356,416.45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632,692,369.91</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11.17%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544,683,691.02</w:t>
            </w:r>
          </w:p>
        </w:tc>
      </w:tr>
      <w:tr>
        <w:trPr>
          <w:trHeight w:val="322"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总股本（股）</w:t>
            </w:r>
          </w:p>
        </w:tc>
        <w:tc>
          <w:tcPr>
            <w:tcW w:w="194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440,640,000.00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440,640,000.00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0.00%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293,760,000.00</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Heading4"/>
        <w:spacing w:line="240" w:lineRule="auto" w:before="26"/>
        <w:ind w:left="578" w:right="0"/>
        <w:jc w:val="left"/>
        <w:rPr>
          <w:b w:val="0"/>
          <w:bCs w:val="0"/>
        </w:rPr>
      </w:pPr>
      <w:r>
        <w:rPr/>
        <w:t>二、主要财务指标（单位：人民币元）</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5"/>
          <w:szCs w:val="25"/>
        </w:rPr>
      </w:pPr>
    </w:p>
    <w:tbl>
      <w:tblPr>
        <w:tblW w:w="0" w:type="auto"/>
        <w:jc w:val="left"/>
        <w:tblInd w:w="138" w:type="dxa"/>
        <w:tblLayout w:type="fixed"/>
        <w:tblCellMar>
          <w:top w:w="0" w:type="dxa"/>
          <w:left w:w="0" w:type="dxa"/>
          <w:bottom w:w="0" w:type="dxa"/>
          <w:right w:w="0" w:type="dxa"/>
        </w:tblCellMar>
        <w:tblLook w:val="01E0"/>
      </w:tblPr>
      <w:tblGrid>
        <w:gridCol w:w="2510"/>
        <w:gridCol w:w="1451"/>
        <w:gridCol w:w="1337"/>
        <w:gridCol w:w="2307"/>
        <w:gridCol w:w="1620"/>
      </w:tblGrid>
      <w:tr>
        <w:trPr>
          <w:trHeight w:val="323"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433"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13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369"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3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49"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511"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w:t>
            </w:r>
          </w:p>
        </w:tc>
      </w:tr>
      <w:tr>
        <w:trPr>
          <w:trHeight w:val="322"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0.26</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0.24</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8.33%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0.21</w:t>
            </w:r>
          </w:p>
        </w:tc>
      </w:tr>
      <w:tr>
        <w:trPr>
          <w:trHeight w:val="322"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1"/>
              <w:ind w:right="18"/>
              <w:jc w:val="right"/>
              <w:rPr>
                <w:rFonts w:ascii="Times New Roman" w:hAnsi="Times New Roman" w:cs="Times New Roman" w:eastAsia="Times New Roman" w:hint="default"/>
                <w:sz w:val="18"/>
                <w:szCs w:val="18"/>
              </w:rPr>
            </w:pPr>
            <w:r>
              <w:rPr>
                <w:rFonts w:ascii="Times New Roman"/>
                <w:spacing w:val="-1"/>
                <w:sz w:val="18"/>
              </w:rPr>
              <w:t>0.26</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0.24</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z w:val="18"/>
              </w:rPr>
              <w:t>8.33%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0.21</w:t>
            </w:r>
          </w:p>
        </w:tc>
      </w:tr>
      <w:tr>
        <w:trPr>
          <w:trHeight w:val="634"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9"/>
              <w:jc w:val="left"/>
              <w:rPr>
                <w:rFonts w:ascii="宋体" w:hAnsi="宋体" w:cs="宋体" w:eastAsia="宋体" w:hint="default"/>
                <w:sz w:val="18"/>
                <w:szCs w:val="18"/>
              </w:rPr>
            </w:pPr>
            <w:r>
              <w:rPr>
                <w:rFonts w:ascii="宋体" w:hAnsi="宋体" w:cs="宋体" w:eastAsia="宋体" w:hint="default"/>
                <w:spacing w:val="9"/>
                <w:sz w:val="18"/>
                <w:szCs w:val="18"/>
              </w:rPr>
              <w:t>扣除非经常性损益后的基本每</w:t>
            </w:r>
            <w:r>
              <w:rPr>
                <w:rFonts w:ascii="宋体" w:hAnsi="宋体" w:cs="宋体" w:eastAsia="宋体" w:hint="default"/>
                <w:sz w:val="18"/>
                <w:szCs w:val="18"/>
              </w:rPr>
              <w:t> 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0.27</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0.24</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12.50%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0.21</w:t>
            </w:r>
          </w:p>
        </w:tc>
      </w:tr>
      <w:tr>
        <w:trPr>
          <w:trHeight w:val="322"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17.24%</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17.70%</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-0.46%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18.31%</w:t>
            </w:r>
          </w:p>
        </w:tc>
      </w:tr>
      <w:tr>
        <w:trPr>
          <w:trHeight w:val="634"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11"/>
              <w:jc w:val="left"/>
              <w:rPr>
                <w:rFonts w:ascii="宋体" w:hAnsi="宋体" w:cs="宋体" w:eastAsia="宋体" w:hint="default"/>
                <w:sz w:val="18"/>
                <w:szCs w:val="18"/>
              </w:rPr>
            </w:pPr>
            <w:r>
              <w:rPr>
                <w:rFonts w:ascii="宋体" w:hAnsi="宋体" w:cs="宋体" w:eastAsia="宋体" w:hint="default"/>
                <w:spacing w:val="8"/>
                <w:sz w:val="18"/>
                <w:szCs w:val="18"/>
              </w:rPr>
              <w:t>扣除非经常性损益后的加权平</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17.63%</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18.28%</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18.43%</w:t>
            </w:r>
          </w:p>
        </w:tc>
      </w:tr>
      <w:tr>
        <w:trPr>
          <w:trHeight w:val="636"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3" w:right="11"/>
              <w:jc w:val="left"/>
              <w:rPr>
                <w:rFonts w:ascii="宋体" w:hAnsi="宋体" w:cs="宋体" w:eastAsia="宋体" w:hint="default"/>
                <w:sz w:val="18"/>
                <w:szCs w:val="18"/>
              </w:rPr>
            </w:pPr>
            <w:r>
              <w:rPr>
                <w:rFonts w:ascii="宋体" w:hAnsi="宋体" w:cs="宋体" w:eastAsia="宋体" w:hint="default"/>
                <w:spacing w:val="8"/>
                <w:sz w:val="18"/>
                <w:szCs w:val="18"/>
              </w:rPr>
              <w:t>每股经营活动产生的现金流量</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净额（元</w:t>
            </w:r>
            <w:r>
              <w:rPr>
                <w:rFonts w:ascii="宋体" w:hAnsi="宋体" w:cs="宋体" w:eastAsia="宋体" w:hint="default"/>
                <w:sz w:val="18"/>
                <w:szCs w:val="18"/>
              </w:rPr>
              <w:t>/</w:t>
            </w:r>
            <w:r>
              <w:rPr>
                <w:rFonts w:ascii="宋体" w:hAnsi="宋体" w:cs="宋体" w:eastAsia="宋体" w:hint="default"/>
                <w:sz w:val="18"/>
                <w:szCs w:val="18"/>
              </w:rPr>
              <w:t>股）</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0.23</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0.32</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-28.13%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0.27</w:t>
            </w:r>
          </w:p>
        </w:tc>
      </w:tr>
      <w:tr>
        <w:trPr>
          <w:trHeight w:val="322"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44"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13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8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23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2" w:right="0"/>
              <w:jc w:val="left"/>
              <w:rPr>
                <w:rFonts w:ascii="宋体" w:hAnsi="宋体" w:cs="宋体" w:eastAsia="宋体" w:hint="default"/>
                <w:sz w:val="18"/>
                <w:szCs w:val="18"/>
              </w:rPr>
            </w:pPr>
            <w:r>
              <w:rPr>
                <w:rFonts w:ascii="宋体" w:hAnsi="宋体" w:cs="宋体" w:eastAsia="宋体" w:hint="default"/>
                <w:sz w:val="18"/>
                <w:szCs w:val="18"/>
              </w:rPr>
              <w:t>本年末比上年末增减（</w:t>
            </w:r>
            <w:r>
              <w:rPr>
                <w:rFonts w:ascii="宋体" w:hAnsi="宋体" w:cs="宋体" w:eastAsia="宋体" w:hint="default"/>
                <w:sz w:val="18"/>
                <w:szCs w:val="18"/>
              </w:rPr>
              <w:t>%</w:t>
            </w:r>
            <w:r>
              <w:rPr>
                <w:rFonts w:ascii="宋体" w:hAnsi="宋体" w:cs="宋体" w:eastAsia="宋体" w:hint="default"/>
                <w:sz w:val="18"/>
                <w:szCs w:val="18"/>
              </w:rPr>
              <w:t>）</w:t>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19"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年末</w:t>
            </w:r>
          </w:p>
        </w:tc>
      </w:tr>
    </w:tbl>
    <w:p>
      <w:pPr>
        <w:spacing w:after="0" w:line="240" w:lineRule="auto"/>
        <w:jc w:val="left"/>
        <w:rPr>
          <w:rFonts w:ascii="宋体" w:hAnsi="宋体" w:cs="宋体" w:eastAsia="宋体" w:hint="default"/>
          <w:sz w:val="18"/>
          <w:szCs w:val="18"/>
        </w:rPr>
        <w:sectPr>
          <w:pgSz w:w="11910" w:h="16840"/>
          <w:pgMar w:header="851" w:footer="980" w:top="1260" w:bottom="1160" w:left="1160" w:right="0"/>
        </w:sectPr>
      </w:pPr>
    </w:p>
    <w:p>
      <w:pPr>
        <w:spacing w:line="240" w:lineRule="auto" w:before="9"/>
        <w:rPr>
          <w:rFonts w:ascii="宋体" w:hAnsi="宋体" w:cs="宋体" w:eastAsia="宋体" w:hint="default"/>
          <w:b/>
          <w:bCs/>
          <w:sz w:val="16"/>
          <w:szCs w:val="16"/>
        </w:rPr>
      </w:pPr>
    </w:p>
    <w:tbl>
      <w:tblPr>
        <w:tblW w:w="0" w:type="auto"/>
        <w:jc w:val="left"/>
        <w:tblInd w:w="138" w:type="dxa"/>
        <w:tblLayout w:type="fixed"/>
        <w:tblCellMar>
          <w:top w:w="0" w:type="dxa"/>
          <w:left w:w="0" w:type="dxa"/>
          <w:bottom w:w="0" w:type="dxa"/>
          <w:right w:w="0" w:type="dxa"/>
        </w:tblCellMar>
        <w:tblLook w:val="01E0"/>
      </w:tblPr>
      <w:tblGrid>
        <w:gridCol w:w="2510"/>
        <w:gridCol w:w="1451"/>
        <w:gridCol w:w="1337"/>
        <w:gridCol w:w="2307"/>
        <w:gridCol w:w="1620"/>
      </w:tblGrid>
      <w:tr>
        <w:trPr>
          <w:trHeight w:val="634"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8"/>
              <w:ind w:left="23" w:right="11"/>
              <w:jc w:val="left"/>
              <w:rPr>
                <w:rFonts w:ascii="宋体" w:hAnsi="宋体" w:cs="宋体" w:eastAsia="宋体" w:hint="default"/>
                <w:sz w:val="18"/>
                <w:szCs w:val="18"/>
              </w:rPr>
            </w:pPr>
            <w:r>
              <w:rPr>
                <w:rFonts w:ascii="宋体" w:hAnsi="宋体" w:cs="宋体" w:eastAsia="宋体" w:hint="default"/>
                <w:spacing w:val="8"/>
                <w:sz w:val="18"/>
                <w:szCs w:val="18"/>
              </w:rPr>
              <w:t>归属于上市公司股东的每股净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资产（元</w:t>
            </w:r>
            <w:r>
              <w:rPr>
                <w:rFonts w:ascii="宋体" w:hAnsi="宋体" w:cs="宋体" w:eastAsia="宋体" w:hint="default"/>
                <w:sz w:val="18"/>
                <w:szCs w:val="18"/>
              </w:rPr>
              <w:t>/</w:t>
            </w:r>
            <w:r>
              <w:rPr>
                <w:rFonts w:ascii="宋体" w:hAnsi="宋体" w:cs="宋体" w:eastAsia="宋体" w:hint="default"/>
                <w:sz w:val="18"/>
                <w:szCs w:val="18"/>
              </w:rPr>
              <w:t>股）</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1.44</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3"/>
                <w:sz w:val="18"/>
              </w:rPr>
              <w:t>11.11%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1.85</w:t>
            </w:r>
          </w:p>
        </w:tc>
      </w:tr>
      <w:tr>
        <w:trPr>
          <w:trHeight w:val="322" w:hRule="exact"/>
        </w:trPr>
        <w:tc>
          <w:tcPr>
            <w:tcW w:w="25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资产负债率（</w:t>
            </w:r>
            <w:r>
              <w:rPr>
                <w:rFonts w:ascii="宋体" w:hAnsi="宋体" w:cs="宋体" w:eastAsia="宋体" w:hint="default"/>
                <w:sz w:val="18"/>
                <w:szCs w:val="18"/>
              </w:rPr>
              <w:t>%</w:t>
            </w:r>
            <w:r>
              <w:rPr>
                <w:rFonts w:ascii="宋体" w:hAnsi="宋体" w:cs="宋体" w:eastAsia="宋体" w:hint="default"/>
                <w:sz w:val="18"/>
                <w:szCs w:val="18"/>
              </w:rPr>
              <w:t>）</w:t>
            </w:r>
          </w:p>
        </w:tc>
        <w:tc>
          <w:tcPr>
            <w:tcW w:w="1451"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pacing w:val="-1"/>
                <w:sz w:val="18"/>
              </w:rPr>
              <w:t>17.11%</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13.32%</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3.79%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7.67%</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Heading4"/>
        <w:spacing w:line="240" w:lineRule="auto" w:before="26"/>
        <w:ind w:left="578" w:right="0"/>
        <w:jc w:val="left"/>
        <w:rPr>
          <w:b w:val="0"/>
          <w:bCs w:val="0"/>
        </w:rPr>
      </w:pPr>
      <w:r>
        <w:rPr/>
        <w:t>三、非经常性损益项目（单位：人民币元）</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5"/>
          <w:szCs w:val="25"/>
        </w:rPr>
      </w:pPr>
    </w:p>
    <w:tbl>
      <w:tblPr>
        <w:tblW w:w="0" w:type="auto"/>
        <w:jc w:val="left"/>
        <w:tblInd w:w="150" w:type="dxa"/>
        <w:tblLayout w:type="fixed"/>
        <w:tblCellMar>
          <w:top w:w="0" w:type="dxa"/>
          <w:left w:w="0" w:type="dxa"/>
          <w:bottom w:w="0" w:type="dxa"/>
          <w:right w:w="0" w:type="dxa"/>
        </w:tblCellMar>
        <w:tblLook w:val="01E0"/>
      </w:tblPr>
      <w:tblGrid>
        <w:gridCol w:w="2955"/>
        <w:gridCol w:w="2062"/>
        <w:gridCol w:w="1903"/>
        <w:gridCol w:w="2396"/>
      </w:tblGrid>
      <w:tr>
        <w:trPr>
          <w:trHeight w:val="322" w:hRule="exact"/>
        </w:trPr>
        <w:tc>
          <w:tcPr>
            <w:tcW w:w="2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753"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20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5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年金额</w:t>
            </w:r>
          </w:p>
        </w:tc>
        <w:tc>
          <w:tcPr>
            <w:tcW w:w="19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23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7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r>
      <w:tr>
        <w:trPr>
          <w:trHeight w:val="324" w:hRule="exact"/>
        </w:trPr>
        <w:tc>
          <w:tcPr>
            <w:tcW w:w="2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06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spacing w:val="-1"/>
                <w:sz w:val="18"/>
              </w:rPr>
              <w:t>-873,420.17</w:t>
            </w: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pacing w:val="-1"/>
                <w:sz w:val="18"/>
              </w:rPr>
              <w:t>44,772.74</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240,998.45</w:t>
            </w:r>
          </w:p>
        </w:tc>
      </w:tr>
      <w:tr>
        <w:trPr>
          <w:trHeight w:val="634" w:hRule="exact"/>
        </w:trPr>
        <w:tc>
          <w:tcPr>
            <w:tcW w:w="2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 w:right="8"/>
              <w:jc w:val="left"/>
              <w:rPr>
                <w:rFonts w:ascii="宋体" w:hAnsi="宋体" w:cs="宋体" w:eastAsia="宋体" w:hint="default"/>
                <w:sz w:val="18"/>
                <w:szCs w:val="18"/>
              </w:rPr>
            </w:pPr>
            <w:r>
              <w:rPr>
                <w:rFonts w:ascii="宋体" w:hAnsi="宋体" w:cs="宋体" w:eastAsia="宋体" w:hint="default"/>
                <w:spacing w:val="2"/>
                <w:sz w:val="18"/>
                <w:szCs w:val="18"/>
              </w:rPr>
              <w:t>除上述各项之外的其他营业外收入和</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支出</w:t>
            </w:r>
          </w:p>
        </w:tc>
        <w:tc>
          <w:tcPr>
            <w:tcW w:w="206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-2,190,252.62</w:t>
            </w: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-4,039,399.11</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-986,036.56</w:t>
            </w:r>
          </w:p>
        </w:tc>
      </w:tr>
      <w:tr>
        <w:trPr>
          <w:trHeight w:val="322" w:hRule="exact"/>
        </w:trPr>
        <w:tc>
          <w:tcPr>
            <w:tcW w:w="2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06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459,751.35</w:t>
            </w: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599,305.42</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pacing w:val="-2"/>
                <w:sz w:val="18"/>
              </w:rPr>
              <w:t>111,755.72</w:t>
            </w:r>
          </w:p>
        </w:tc>
      </w:tr>
      <w:tr>
        <w:trPr>
          <w:trHeight w:val="322" w:hRule="exact"/>
        </w:trPr>
        <w:tc>
          <w:tcPr>
            <w:tcW w:w="2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06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-3,727.94</w:t>
            </w: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222.93</w:t>
            </w:r>
          </w:p>
        </w:tc>
        <w:tc>
          <w:tcPr>
            <w:tcW w:w="239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9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6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-2,607,649.38</w:t>
            </w: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4"/>
              <w:jc w:val="right"/>
              <w:rPr>
                <w:rFonts w:ascii="Times New Roman" w:hAnsi="Times New Roman" w:cs="Times New Roman" w:eastAsia="Times New Roman" w:hint="default"/>
                <w:sz w:val="18"/>
                <w:szCs w:val="18"/>
              </w:rPr>
            </w:pPr>
            <w:r>
              <w:rPr>
                <w:rFonts w:ascii="Times New Roman"/>
                <w:spacing w:val="-1"/>
                <w:sz w:val="18"/>
              </w:rPr>
              <w:t>-3,395,098.02</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4"/>
              <w:jc w:val="right"/>
              <w:rPr>
                <w:rFonts w:ascii="Times New Roman" w:hAnsi="Times New Roman" w:cs="Times New Roman" w:eastAsia="Times New Roman" w:hint="default"/>
                <w:sz w:val="18"/>
                <w:szCs w:val="18"/>
              </w:rPr>
            </w:pPr>
            <w:r>
              <w:rPr>
                <w:rFonts w:ascii="Times New Roman"/>
                <w:spacing w:val="-1"/>
                <w:sz w:val="18"/>
              </w:rPr>
              <w:t>-633,282.39</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pStyle w:val="Heading4"/>
        <w:spacing w:line="240" w:lineRule="auto" w:before="26"/>
        <w:ind w:left="616" w:right="0"/>
        <w:jc w:val="left"/>
        <w:rPr>
          <w:b w:val="0"/>
          <w:bCs w:val="0"/>
        </w:rPr>
      </w:pPr>
      <w:r>
        <w:rPr/>
        <w:t>四、净资产收益率及每股收益</w:t>
      </w:r>
      <w:r>
        <w:rPr>
          <w:b w:val="0"/>
          <w:bCs w:val="0"/>
        </w:rPr>
      </w:r>
    </w:p>
    <w:p>
      <w:pPr>
        <w:spacing w:line="240" w:lineRule="auto" w:before="11"/>
        <w:rPr>
          <w:rFonts w:ascii="宋体" w:hAnsi="宋体" w:cs="宋体" w:eastAsia="宋体" w:hint="default"/>
          <w:b/>
          <w:bCs/>
          <w:sz w:val="26"/>
          <w:szCs w:val="26"/>
        </w:rPr>
      </w:pPr>
    </w:p>
    <w:tbl>
      <w:tblPr>
        <w:tblW w:w="0" w:type="auto"/>
        <w:jc w:val="left"/>
        <w:tblInd w:w="124" w:type="dxa"/>
        <w:tblLayout w:type="fixed"/>
        <w:tblCellMar>
          <w:top w:w="0" w:type="dxa"/>
          <w:left w:w="0" w:type="dxa"/>
          <w:bottom w:w="0" w:type="dxa"/>
          <w:right w:w="0" w:type="dxa"/>
        </w:tblCellMar>
        <w:tblLook w:val="01E0"/>
      </w:tblPr>
      <w:tblGrid>
        <w:gridCol w:w="4561"/>
        <w:gridCol w:w="1620"/>
        <w:gridCol w:w="1522"/>
        <w:gridCol w:w="1718"/>
      </w:tblGrid>
      <w:tr>
        <w:trPr>
          <w:trHeight w:val="412" w:hRule="exact"/>
        </w:trPr>
        <w:tc>
          <w:tcPr>
            <w:tcW w:w="4561" w:type="dxa"/>
            <w:vMerge w:val="restart"/>
            <w:tcBorders>
              <w:top w:val="single" w:sz="4" w:space="0" w:color="000000"/>
              <w:left w:val="single" w:sz="4" w:space="0" w:color="000000"/>
              <w:right w:val="single" w:sz="6" w:space="0" w:color="000000"/>
            </w:tcBorders>
            <w:shd w:val="clear" w:color="auto" w:fill="E6E6E6"/>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620" w:type="dxa"/>
            <w:vMerge w:val="restart"/>
            <w:tcBorders>
              <w:top w:val="single" w:sz="4" w:space="0" w:color="000000"/>
              <w:left w:val="single" w:sz="6" w:space="0" w:color="000000"/>
              <w:right w:val="single" w:sz="6" w:space="0" w:color="000000"/>
            </w:tcBorders>
            <w:shd w:val="clear" w:color="auto" w:fill="E6E6E6"/>
          </w:tcPr>
          <w:p>
            <w:pPr>
              <w:pStyle w:val="TableParagraph"/>
              <w:spacing w:line="398" w:lineRule="exact" w:before="9"/>
              <w:ind w:left="278" w:right="168" w:hanging="104"/>
              <w:jc w:val="left"/>
              <w:rPr>
                <w:rFonts w:ascii="宋体" w:hAnsi="宋体" w:cs="宋体" w:eastAsia="宋体" w:hint="default"/>
                <w:sz w:val="18"/>
                <w:szCs w:val="18"/>
              </w:rPr>
            </w:pPr>
            <w:r>
              <w:rPr>
                <w:rFonts w:ascii="宋体" w:hAnsi="宋体" w:cs="宋体" w:eastAsia="宋体" w:hint="default"/>
                <w:sz w:val="18"/>
                <w:szCs w:val="18"/>
              </w:rPr>
              <w:t>加权平均净资产 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241" w:type="dxa"/>
            <w:gridSpan w:val="2"/>
            <w:tcBorders>
              <w:top w:val="single" w:sz="4" w:space="0" w:color="000000"/>
              <w:left w:val="single" w:sz="6" w:space="0" w:color="000000"/>
              <w:bottom w:val="single" w:sz="6" w:space="0" w:color="000000"/>
              <w:right w:val="single" w:sz="4" w:space="0" w:color="000000"/>
            </w:tcBorders>
            <w:shd w:val="clear" w:color="auto" w:fill="E6E6E6"/>
          </w:tcPr>
          <w:p>
            <w:pPr>
              <w:pStyle w:val="TableParagraph"/>
              <w:spacing w:line="240" w:lineRule="auto" w:before="110"/>
              <w:ind w:left="760" w:right="0"/>
              <w:jc w:val="left"/>
              <w:rPr>
                <w:rFonts w:ascii="宋体" w:hAnsi="宋体" w:cs="宋体" w:eastAsia="宋体" w:hint="default"/>
                <w:sz w:val="18"/>
                <w:szCs w:val="18"/>
              </w:rPr>
            </w:pPr>
            <w:r>
              <w:rPr>
                <w:rFonts w:ascii="宋体" w:hAnsi="宋体" w:cs="宋体" w:eastAsia="宋体" w:hint="default"/>
                <w:sz w:val="18"/>
                <w:szCs w:val="18"/>
              </w:rPr>
              <w:t>每股收益（人民币元）</w:t>
            </w:r>
          </w:p>
        </w:tc>
      </w:tr>
      <w:tr>
        <w:trPr>
          <w:trHeight w:val="415" w:hRule="exact"/>
        </w:trPr>
        <w:tc>
          <w:tcPr>
            <w:tcW w:w="4561" w:type="dxa"/>
            <w:vMerge/>
            <w:tcBorders>
              <w:left w:val="single" w:sz="4" w:space="0" w:color="000000"/>
              <w:bottom w:val="single" w:sz="6" w:space="0" w:color="000000"/>
              <w:right w:val="single" w:sz="6" w:space="0" w:color="000000"/>
            </w:tcBorders>
            <w:shd w:val="clear" w:color="auto" w:fill="E6E6E6"/>
          </w:tcPr>
          <w:p>
            <w:pPr/>
          </w:p>
        </w:tc>
        <w:tc>
          <w:tcPr>
            <w:tcW w:w="1620" w:type="dxa"/>
            <w:vMerge/>
            <w:tcBorders>
              <w:left w:val="single" w:sz="6" w:space="0" w:color="000000"/>
              <w:bottom w:val="single" w:sz="6" w:space="0" w:color="000000"/>
              <w:right w:val="single" w:sz="6" w:space="0" w:color="000000"/>
            </w:tcBorders>
            <w:shd w:val="clear" w:color="auto" w:fill="E6E6E6"/>
          </w:tcPr>
          <w:p>
            <w:pPr/>
          </w:p>
        </w:tc>
        <w:tc>
          <w:tcPr>
            <w:tcW w:w="1522" w:type="dxa"/>
            <w:tcBorders>
              <w:top w:val="single" w:sz="6" w:space="0" w:color="000000"/>
              <w:left w:val="single" w:sz="6" w:space="0" w:color="000000"/>
              <w:bottom w:val="single" w:sz="6" w:space="0" w:color="000000"/>
              <w:right w:val="single" w:sz="6" w:space="0" w:color="000000"/>
            </w:tcBorders>
            <w:shd w:val="clear" w:color="auto" w:fill="E6E6E6"/>
          </w:tcPr>
          <w:p>
            <w:pPr>
              <w:pStyle w:val="TableParagraph"/>
              <w:spacing w:line="240" w:lineRule="auto" w:before="109"/>
              <w:ind w:left="213"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718" w:type="dxa"/>
            <w:tcBorders>
              <w:top w:val="single" w:sz="6" w:space="0" w:color="000000"/>
              <w:left w:val="single" w:sz="6" w:space="0" w:color="000000"/>
              <w:bottom w:val="single" w:sz="6" w:space="0" w:color="000000"/>
              <w:right w:val="single" w:sz="4" w:space="0" w:color="000000"/>
            </w:tcBorders>
            <w:shd w:val="clear" w:color="auto" w:fill="E6E6E6"/>
          </w:tcPr>
          <w:p>
            <w:pPr>
              <w:pStyle w:val="TableParagraph"/>
              <w:spacing w:line="240" w:lineRule="auto" w:before="109"/>
              <w:ind w:left="311"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394" w:hRule="exact"/>
        </w:trPr>
        <w:tc>
          <w:tcPr>
            <w:tcW w:w="4561" w:type="dxa"/>
            <w:tcBorders>
              <w:top w:val="single" w:sz="6" w:space="0" w:color="000000"/>
              <w:left w:val="single" w:sz="4" w:space="0" w:color="000000"/>
              <w:bottom w:val="single" w:sz="6" w:space="0" w:color="000000"/>
              <w:right w:val="single" w:sz="6" w:space="0" w:color="000000"/>
            </w:tcBorders>
            <w:shd w:val="clear" w:color="auto" w:fill="E6E6E6"/>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1"/>
              <w:ind w:right="496"/>
              <w:jc w:val="right"/>
              <w:rPr>
                <w:rFonts w:ascii="Times New Roman" w:hAnsi="Times New Roman" w:cs="Times New Roman" w:eastAsia="Times New Roman" w:hint="default"/>
                <w:sz w:val="18"/>
                <w:szCs w:val="18"/>
              </w:rPr>
            </w:pPr>
            <w:r>
              <w:rPr>
                <w:rFonts w:ascii="Times New Roman"/>
                <w:sz w:val="18"/>
              </w:rPr>
              <w:t>17.24</w:t>
            </w:r>
            <w:r>
              <w:rPr>
                <w:rFonts w:ascii="Times New Roman"/>
                <w:spacing w:val="3"/>
                <w:sz w:val="18"/>
              </w:rPr>
              <w:t> </w:t>
            </w:r>
            <w:r>
              <w:rPr>
                <w:rFonts w:ascii="Times New Roman"/>
                <w:sz w:val="18"/>
              </w:rPr>
              <w:t>%</w:t>
            </w:r>
          </w:p>
        </w:tc>
        <w:tc>
          <w:tcPr>
            <w:tcW w:w="15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0.26</w:t>
            </w:r>
          </w:p>
        </w:tc>
        <w:tc>
          <w:tcPr>
            <w:tcW w:w="171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0.26</w:t>
            </w:r>
          </w:p>
        </w:tc>
      </w:tr>
      <w:tr>
        <w:trPr>
          <w:trHeight w:val="401" w:hRule="exact"/>
        </w:trPr>
        <w:tc>
          <w:tcPr>
            <w:tcW w:w="4561" w:type="dxa"/>
            <w:tcBorders>
              <w:top w:val="single" w:sz="6" w:space="0" w:color="000000"/>
              <w:left w:val="single" w:sz="4" w:space="0" w:color="000000"/>
              <w:bottom w:val="single" w:sz="4" w:space="0" w:color="000000"/>
              <w:right w:val="single" w:sz="6" w:space="0" w:color="000000"/>
            </w:tcBorders>
            <w:shd w:val="clear" w:color="auto" w:fill="E6E6E6"/>
          </w:tcPr>
          <w:p>
            <w:pPr>
              <w:pStyle w:val="TableParagraph"/>
              <w:spacing w:line="240" w:lineRule="auto" w:before="44"/>
              <w:ind w:left="103"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62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86"/>
              <w:ind w:right="496"/>
              <w:jc w:val="right"/>
              <w:rPr>
                <w:rFonts w:ascii="Times New Roman" w:hAnsi="Times New Roman" w:cs="Times New Roman" w:eastAsia="Times New Roman" w:hint="default"/>
                <w:sz w:val="18"/>
                <w:szCs w:val="18"/>
              </w:rPr>
            </w:pPr>
            <w:r>
              <w:rPr>
                <w:rFonts w:ascii="Times New Roman"/>
                <w:sz w:val="18"/>
              </w:rPr>
              <w:t>17.63</w:t>
            </w:r>
            <w:r>
              <w:rPr>
                <w:rFonts w:ascii="Times New Roman"/>
                <w:spacing w:val="3"/>
                <w:sz w:val="18"/>
              </w:rPr>
              <w:t> </w:t>
            </w:r>
            <w:r>
              <w:rPr>
                <w:rFonts w:ascii="Times New Roman"/>
                <w:sz w:val="18"/>
              </w:rPr>
              <w:t>%</w:t>
            </w:r>
          </w:p>
        </w:tc>
        <w:tc>
          <w:tcPr>
            <w:tcW w:w="1522"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0.27</w:t>
            </w:r>
          </w:p>
        </w:tc>
        <w:tc>
          <w:tcPr>
            <w:tcW w:w="1718"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0.27</w:t>
            </w:r>
          </w:p>
        </w:tc>
      </w:tr>
    </w:tbl>
    <w:p>
      <w:pPr>
        <w:spacing w:line="240" w:lineRule="auto" w:before="0"/>
        <w:rPr>
          <w:rFonts w:ascii="宋体" w:hAnsi="宋体" w:cs="宋体" w:eastAsia="宋体" w:hint="default"/>
          <w:b/>
          <w:bCs/>
          <w:sz w:val="20"/>
          <w:szCs w:val="20"/>
        </w:rPr>
      </w:pPr>
    </w:p>
    <w:p>
      <w:pPr>
        <w:pStyle w:val="Heading4"/>
        <w:spacing w:line="240" w:lineRule="auto" w:before="178"/>
        <w:ind w:left="578" w:right="0"/>
        <w:jc w:val="left"/>
        <w:rPr>
          <w:b w:val="0"/>
          <w:bCs w:val="0"/>
        </w:rPr>
      </w:pPr>
      <w:r>
        <w:rPr/>
        <w:t>五、报告期内股东权益变动情况（单位：人民币元）</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4"/>
          <w:szCs w:val="14"/>
        </w:rPr>
      </w:pPr>
    </w:p>
    <w:tbl>
      <w:tblPr>
        <w:tblW w:w="0" w:type="auto"/>
        <w:jc w:val="left"/>
        <w:tblInd w:w="138" w:type="dxa"/>
        <w:tblLayout w:type="fixed"/>
        <w:tblCellMar>
          <w:top w:w="0" w:type="dxa"/>
          <w:left w:w="0" w:type="dxa"/>
          <w:bottom w:w="0" w:type="dxa"/>
          <w:right w:w="0" w:type="dxa"/>
        </w:tblCellMar>
        <w:tblLook w:val="01E0"/>
      </w:tblPr>
      <w:tblGrid>
        <w:gridCol w:w="1994"/>
        <w:gridCol w:w="1786"/>
        <w:gridCol w:w="1786"/>
        <w:gridCol w:w="1680"/>
        <w:gridCol w:w="2115"/>
      </w:tblGrid>
      <w:tr>
        <w:trPr>
          <w:trHeight w:val="394"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173" w:val="left" w:leader="none"/>
              </w:tabs>
              <w:spacing w:line="240" w:lineRule="auto" w:before="44"/>
              <w:ind w:left="63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786"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left="3"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786"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left="52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8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left="47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22"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440,640,000.00</w:t>
            </w:r>
          </w:p>
        </w:tc>
        <w:tc>
          <w:tcPr>
            <w:tcW w:w="1786"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440,640,000.00</w:t>
            </w:r>
          </w:p>
        </w:tc>
      </w:tr>
      <w:tr>
        <w:trPr>
          <w:trHeight w:val="322"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17,347,816.47</w:t>
            </w:r>
          </w:p>
        </w:tc>
        <w:tc>
          <w:tcPr>
            <w:tcW w:w="1786"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17,347,816.47</w:t>
            </w:r>
          </w:p>
        </w:tc>
      </w:tr>
      <w:tr>
        <w:trPr>
          <w:trHeight w:val="322"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49,087,361.93</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11,661,242.64</w:t>
            </w:r>
          </w:p>
        </w:tc>
        <w:tc>
          <w:tcPr>
            <w:tcW w:w="1680" w:type="dxa"/>
            <w:tcBorders>
              <w:top w:val="single" w:sz="4" w:space="0" w:color="000000"/>
              <w:left w:val="single" w:sz="4" w:space="0" w:color="000000"/>
              <w:bottom w:val="single" w:sz="4" w:space="0" w:color="000000"/>
              <w:right w:val="single" w:sz="4" w:space="0" w:color="000000"/>
            </w:tcBorders>
          </w:tcPr>
          <w:p>
            <w:pP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60,748,604.57</w:t>
            </w:r>
          </w:p>
        </w:tc>
      </w:tr>
      <w:tr>
        <w:trPr>
          <w:trHeight w:val="324"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125,362,322.54</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115,197,057.95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55,725,242.64</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184,834,137.85</w:t>
            </w:r>
          </w:p>
        </w:tc>
      </w:tr>
      <w:tr>
        <w:trPr>
          <w:trHeight w:val="322"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254,868.97</w:t>
            </w:r>
          </w:p>
        </w:tc>
        <w:tc>
          <w:tcPr>
            <w:tcW w:w="1786"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469,011.41</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-214,142.44</w:t>
            </w:r>
          </w:p>
        </w:tc>
      </w:tr>
      <w:tr>
        <w:trPr>
          <w:trHeight w:val="634"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103" w:right="104"/>
              <w:jc w:val="left"/>
              <w:rPr>
                <w:rFonts w:ascii="宋体" w:hAnsi="宋体" w:cs="宋体" w:eastAsia="宋体" w:hint="default"/>
                <w:sz w:val="18"/>
                <w:szCs w:val="18"/>
              </w:rPr>
            </w:pPr>
            <w:r>
              <w:rPr>
                <w:rFonts w:ascii="宋体" w:hAnsi="宋体" w:cs="宋体" w:eastAsia="宋体" w:hint="default"/>
                <w:spacing w:val="17"/>
                <w:sz w:val="18"/>
                <w:szCs w:val="18"/>
              </w:rPr>
              <w:t>归属于上市公司股东</w:t>
            </w:r>
            <w:r>
              <w:rPr>
                <w:rFonts w:ascii="宋体" w:hAnsi="宋体" w:cs="宋体" w:eastAsia="宋体" w:hint="default"/>
                <w:sz w:val="18"/>
                <w:szCs w:val="18"/>
              </w:rPr>
              <w:t> 的所有者权益</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632,692,369.91</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126,858,300.59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56,194,254.05</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703,356,416.45</w:t>
            </w:r>
          </w:p>
        </w:tc>
      </w:tr>
      <w:tr>
        <w:trPr>
          <w:trHeight w:val="322"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3,759,211.74</w:t>
            </w:r>
          </w:p>
        </w:tc>
        <w:tc>
          <w:tcPr>
            <w:tcW w:w="1786"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717,205.03</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3,042,006.71</w:t>
            </w:r>
          </w:p>
        </w:tc>
      </w:tr>
      <w:tr>
        <w:trPr>
          <w:trHeight w:val="322"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636,451,581.65</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126,858,300.59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56,911,459.08</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706,398,423.16</w:t>
            </w:r>
          </w:p>
        </w:tc>
      </w:tr>
    </w:tbl>
    <w:p>
      <w:pPr>
        <w:pStyle w:val="BodyText"/>
        <w:spacing w:line="240" w:lineRule="auto" w:before="39"/>
        <w:ind w:left="623" w:right="0"/>
        <w:jc w:val="left"/>
        <w:rPr>
          <w:rFonts w:ascii="Times New Roman" w:hAnsi="Times New Roman" w:cs="Times New Roman" w:eastAsia="Times New Roman" w:hint="default"/>
        </w:rPr>
      </w:pPr>
      <w:r>
        <w:rPr/>
        <w:t>报告期末未分配利润比期初增加 </w:t>
      </w:r>
      <w:r>
        <w:rPr>
          <w:rFonts w:ascii="Times New Roman" w:hAnsi="Times New Roman" w:cs="Times New Roman" w:eastAsia="Times New Roman" w:hint="default"/>
        </w:rPr>
        <w:t>47.44%</w:t>
      </w:r>
      <w:r>
        <w:rPr/>
        <w:t>，主要是因为报告期实现的净利润</w:t>
      </w:r>
      <w:r>
        <w:rPr>
          <w:spacing w:val="-70"/>
        </w:rPr>
        <w:t> </w:t>
      </w:r>
      <w:r>
        <w:rPr>
          <w:rFonts w:ascii="Times New Roman" w:hAnsi="Times New Roman" w:cs="Times New Roman" w:eastAsia="Times New Roman" w:hint="default"/>
        </w:rPr>
        <w:t>11</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519.71</w:t>
      </w:r>
    </w:p>
    <w:p>
      <w:pPr>
        <w:pStyle w:val="BodyText"/>
        <w:spacing w:line="338" w:lineRule="auto" w:before="135"/>
        <w:ind w:right="1257"/>
        <w:jc w:val="left"/>
        <w:rPr>
          <w:rFonts w:ascii="宋体" w:hAnsi="宋体" w:cs="宋体" w:eastAsia="宋体" w:hint="default"/>
        </w:rPr>
      </w:pPr>
      <w:r>
        <w:rPr/>
        <w:t>万元增加未分配利润；报告期计提</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166.12</w:t>
      </w:r>
      <w:r>
        <w:rPr>
          <w:rFonts w:ascii="Times New Roman" w:hAnsi="Times New Roman" w:cs="Times New Roman" w:eastAsia="Times New Roman" w:hint="default"/>
          <w:spacing w:val="-1"/>
        </w:rPr>
        <w:t> </w:t>
      </w:r>
      <w:r>
        <w:rPr/>
        <w:t>万元盈余公积和实施现金分红</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406.40</w:t>
      </w:r>
      <w:r>
        <w:rPr>
          <w:rFonts w:ascii="Times New Roman" w:hAnsi="Times New Roman" w:cs="Times New Roman" w:eastAsia="Times New Roman" w:hint="default"/>
          <w:spacing w:val="-1"/>
        </w:rPr>
        <w:t> </w:t>
      </w:r>
      <w:r>
        <w:rPr/>
        <w:t>万元， 减少未分配利润，共同影响所致所致</w:t>
      </w:r>
      <w:r>
        <w:rPr>
          <w:rFonts w:ascii="宋体" w:hAnsi="宋体" w:cs="宋体" w:eastAsia="宋体" w:hint="default"/>
          <w:b/>
          <w:bCs/>
        </w:rPr>
        <w:t>。</w:t>
      </w:r>
      <w:r>
        <w:rPr>
          <w:rFonts w:ascii="宋体" w:hAnsi="宋体" w:cs="宋体" w:eastAsia="宋体" w:hint="default"/>
        </w:rPr>
      </w:r>
    </w:p>
    <w:p>
      <w:pPr>
        <w:spacing w:after="0" w:line="338" w:lineRule="auto"/>
        <w:jc w:val="left"/>
        <w:rPr>
          <w:rFonts w:ascii="宋体" w:hAnsi="宋体" w:cs="宋体" w:eastAsia="宋体" w:hint="default"/>
        </w:rPr>
        <w:sectPr>
          <w:pgSz w:w="11910" w:h="16840"/>
          <w:pgMar w:header="851" w:footer="980" w:top="1260" w:bottom="1160" w:left="1160" w:right="0"/>
        </w:sectPr>
      </w:pPr>
    </w:p>
    <w:p>
      <w:pPr>
        <w:spacing w:line="240" w:lineRule="auto" w:before="9"/>
        <w:rPr>
          <w:rFonts w:ascii="宋体" w:hAnsi="宋体" w:cs="宋体" w:eastAsia="宋体" w:hint="default"/>
          <w:b/>
          <w:bCs/>
          <w:sz w:val="17"/>
          <w:szCs w:val="17"/>
        </w:rPr>
      </w:pPr>
    </w:p>
    <w:p>
      <w:pPr>
        <w:pStyle w:val="BodyText"/>
        <w:spacing w:line="338" w:lineRule="auto"/>
        <w:ind w:left="843" w:right="1295" w:firstLine="480"/>
        <w:jc w:val="left"/>
        <w:rPr>
          <w:rFonts w:ascii="宋体" w:hAnsi="宋体" w:cs="宋体" w:eastAsia="宋体" w:hint="default"/>
        </w:rPr>
      </w:pPr>
      <w:r>
        <w:rPr>
          <w:spacing w:val="-1"/>
        </w:rPr>
        <w:t>报告期末外币报表折算差额比期初减少</w:t>
      </w:r>
      <w:r>
        <w:rPr>
          <w:spacing w:val="-51"/>
        </w:rPr>
        <w:t> </w:t>
      </w:r>
      <w:r>
        <w:rPr>
          <w:rFonts w:ascii="Times New Roman" w:hAnsi="Times New Roman" w:cs="Times New Roman" w:eastAsia="Times New Roman" w:hint="default"/>
          <w:spacing w:val="-11"/>
        </w:rPr>
        <w:t>184.02%</w:t>
      </w:r>
      <w:r>
        <w:rPr>
          <w:spacing w:val="-11"/>
        </w:rPr>
        <w:t>，主要是因为报告期新加坡子公司“恒</w:t>
      </w:r>
      <w:r>
        <w:rPr/>
        <w:t> 宝国际有限责任公司”产生</w:t>
      </w:r>
      <w:r>
        <w:rPr>
          <w:spacing w:val="-61"/>
        </w:rPr>
        <w:t> </w:t>
      </w:r>
      <w:r>
        <w:rPr>
          <w:rFonts w:ascii="Times New Roman" w:hAnsi="Times New Roman" w:cs="Times New Roman" w:eastAsia="Times New Roman" w:hint="default"/>
        </w:rPr>
        <w:t>46.90</w:t>
      </w:r>
      <w:r>
        <w:rPr>
          <w:rFonts w:ascii="Times New Roman" w:hAnsi="Times New Roman" w:cs="Times New Roman" w:eastAsia="Times New Roman" w:hint="default"/>
          <w:spacing w:val="-1"/>
        </w:rPr>
        <w:t> </w:t>
      </w:r>
      <w:r>
        <w:rPr/>
        <w:t>万元外币报表折算差额所致</w:t>
      </w:r>
      <w:r>
        <w:rPr>
          <w:rFonts w:ascii="宋体" w:hAnsi="宋体" w:cs="宋体" w:eastAsia="宋体" w:hint="default"/>
          <w:b/>
          <w:bCs/>
        </w:rPr>
        <w:t>。</w:t>
      </w:r>
      <w:r>
        <w:rPr>
          <w:rFonts w:ascii="宋体" w:hAnsi="宋体" w:cs="宋体" w:eastAsia="宋体" w:hint="default"/>
        </w:rPr>
      </w:r>
    </w:p>
    <w:p>
      <w:pPr>
        <w:spacing w:line="240" w:lineRule="auto" w:before="0"/>
        <w:rPr>
          <w:rFonts w:ascii="宋体" w:hAnsi="宋体" w:cs="宋体" w:eastAsia="宋体" w:hint="default"/>
          <w:b/>
          <w:bCs/>
          <w:sz w:val="24"/>
          <w:szCs w:val="24"/>
        </w:rPr>
      </w:pPr>
    </w:p>
    <w:p>
      <w:pPr>
        <w:spacing w:line="240" w:lineRule="auto" w:before="11"/>
        <w:rPr>
          <w:rFonts w:ascii="宋体" w:hAnsi="宋体" w:cs="宋体" w:eastAsia="宋体" w:hint="default"/>
          <w:b/>
          <w:bCs/>
          <w:sz w:val="28"/>
          <w:szCs w:val="28"/>
        </w:rPr>
      </w:pPr>
    </w:p>
    <w:p>
      <w:pPr>
        <w:pStyle w:val="Heading1"/>
        <w:tabs>
          <w:tab w:pos="4691" w:val="left" w:leader="none"/>
        </w:tabs>
        <w:spacing w:line="240" w:lineRule="auto"/>
        <w:ind w:left="3405" w:right="1295"/>
        <w:jc w:val="left"/>
        <w:rPr>
          <w:b w:val="0"/>
          <w:bCs w:val="0"/>
        </w:rPr>
      </w:pPr>
      <w:bookmarkStart w:name="_TOC_250008" w:id="3"/>
      <w:r>
        <w:rPr>
          <w:w w:val="95"/>
        </w:rPr>
        <w:t>第三节</w:t>
        <w:tab/>
      </w:r>
      <w:r>
        <w:rPr/>
        <w:t>股本变动及股东情况</w:t>
      </w:r>
      <w:bookmarkEnd w:id="3"/>
      <w:r>
        <w:rPr>
          <w:b w:val="0"/>
          <w:bCs w:val="0"/>
        </w:rPr>
      </w:r>
    </w:p>
    <w:p>
      <w:pPr>
        <w:spacing w:line="240" w:lineRule="auto" w:before="3"/>
        <w:rPr>
          <w:rFonts w:ascii="宋体" w:hAnsi="宋体" w:cs="宋体" w:eastAsia="宋体" w:hint="default"/>
          <w:b/>
          <w:bCs/>
          <w:sz w:val="47"/>
          <w:szCs w:val="47"/>
        </w:rPr>
      </w:pPr>
    </w:p>
    <w:p>
      <w:pPr>
        <w:pStyle w:val="Heading4"/>
        <w:spacing w:line="240" w:lineRule="auto"/>
        <w:ind w:left="1323" w:right="1295"/>
        <w:jc w:val="left"/>
        <w:rPr>
          <w:b w:val="0"/>
          <w:bCs w:val="0"/>
        </w:rPr>
      </w:pPr>
      <w:r>
        <w:rPr/>
        <w:t>一、股本变动情况</w:t>
      </w:r>
      <w:r>
        <w:rPr>
          <w:b w:val="0"/>
          <w:bCs w:val="0"/>
        </w:rPr>
      </w:r>
    </w:p>
    <w:p>
      <w:pPr>
        <w:pStyle w:val="Heading4"/>
        <w:spacing w:line="240" w:lineRule="auto" w:before="206"/>
        <w:ind w:left="1323" w:right="1295"/>
        <w:jc w:val="left"/>
        <w:rPr>
          <w:b w:val="0"/>
          <w:bCs w:val="0"/>
        </w:rPr>
      </w:pPr>
      <w:r>
        <w:rPr/>
        <w:t>（一）股份变动情况表（单位：股）</w:t>
      </w:r>
      <w:r>
        <w:rPr>
          <w:b w:val="0"/>
          <w:bCs w:val="0"/>
        </w:rPr>
      </w:r>
    </w:p>
    <w:p>
      <w:pPr>
        <w:spacing w:line="240" w:lineRule="auto" w:before="4"/>
        <w:rPr>
          <w:rFonts w:ascii="宋体" w:hAnsi="宋体" w:cs="宋体" w:eastAsia="宋体" w:hint="default"/>
          <w:b/>
          <w:bCs/>
          <w:sz w:val="5"/>
          <w:szCs w:val="5"/>
        </w:rPr>
      </w:pPr>
    </w:p>
    <w:tbl>
      <w:tblPr>
        <w:tblW w:w="0" w:type="auto"/>
        <w:jc w:val="left"/>
        <w:tblInd w:w="586" w:type="dxa"/>
        <w:tblLayout w:type="fixed"/>
        <w:tblCellMar>
          <w:top w:w="0" w:type="dxa"/>
          <w:left w:w="0" w:type="dxa"/>
          <w:bottom w:w="0" w:type="dxa"/>
          <w:right w:w="0" w:type="dxa"/>
        </w:tblCellMar>
        <w:tblLook w:val="01E0"/>
      </w:tblPr>
      <w:tblGrid>
        <w:gridCol w:w="1614"/>
        <w:gridCol w:w="1115"/>
        <w:gridCol w:w="900"/>
        <w:gridCol w:w="727"/>
        <w:gridCol w:w="713"/>
        <w:gridCol w:w="720"/>
        <w:gridCol w:w="1080"/>
        <w:gridCol w:w="1081"/>
        <w:gridCol w:w="955"/>
        <w:gridCol w:w="912"/>
      </w:tblGrid>
      <w:tr>
        <w:trPr>
          <w:trHeight w:val="323" w:hRule="exact"/>
        </w:trPr>
        <w:tc>
          <w:tcPr>
            <w:tcW w:w="1614" w:type="dxa"/>
            <w:tcBorders>
              <w:top w:val="single" w:sz="4" w:space="0" w:color="000000"/>
              <w:left w:val="single" w:sz="4" w:space="0" w:color="000000"/>
              <w:bottom w:val="nil" w:sz="6" w:space="0" w:color="auto"/>
              <w:right w:val="single" w:sz="4" w:space="0" w:color="000000"/>
            </w:tcBorders>
            <w:shd w:val="clear" w:color="auto" w:fill="DCDCDC"/>
          </w:tcPr>
          <w:p>
            <w:pPr/>
          </w:p>
        </w:tc>
        <w:tc>
          <w:tcPr>
            <w:tcW w:w="201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55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321"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64"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80"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2" w:hRule="exact"/>
        </w:trPr>
        <w:tc>
          <w:tcPr>
            <w:tcW w:w="1614" w:type="dxa"/>
            <w:vMerge w:val="restart"/>
            <w:tcBorders>
              <w:top w:val="nil" w:sz="6" w:space="0" w:color="auto"/>
              <w:left w:val="single" w:sz="4" w:space="0" w:color="000000"/>
              <w:right w:val="single" w:sz="4" w:space="0" w:color="000000"/>
            </w:tcBorders>
            <w:shd w:val="clear" w:color="auto" w:fill="DCDCDC"/>
          </w:tcPr>
          <w:p>
            <w:pPr/>
          </w:p>
        </w:tc>
        <w:tc>
          <w:tcPr>
            <w:tcW w:w="1115" w:type="dxa"/>
            <w:tcBorders>
              <w:top w:val="single" w:sz="4" w:space="0" w:color="000000"/>
              <w:left w:val="single" w:sz="4" w:space="0" w:color="000000"/>
              <w:bottom w:val="nil" w:sz="6" w:space="0" w:color="auto"/>
              <w:right w:val="single" w:sz="4" w:space="0" w:color="000000"/>
            </w:tcBorders>
            <w:shd w:val="clear" w:color="auto" w:fill="DCDCDC"/>
          </w:tcPr>
          <w:p>
            <w:pPr/>
          </w:p>
        </w:tc>
        <w:tc>
          <w:tcPr>
            <w:tcW w:w="900" w:type="dxa"/>
            <w:tcBorders>
              <w:top w:val="single" w:sz="4" w:space="0" w:color="000000"/>
              <w:left w:val="single" w:sz="4" w:space="0" w:color="000000"/>
              <w:bottom w:val="nil" w:sz="6" w:space="0" w:color="auto"/>
              <w:right w:val="single" w:sz="4" w:space="0" w:color="000000"/>
            </w:tcBorders>
            <w:shd w:val="clear" w:color="auto" w:fill="DCDCDC"/>
          </w:tcPr>
          <w:p>
            <w:pPr/>
          </w:p>
        </w:tc>
        <w:tc>
          <w:tcPr>
            <w:tcW w:w="727"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9"/>
              <w:ind w:left="268" w:right="86"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713" w:type="dxa"/>
            <w:tcBorders>
              <w:top w:val="single" w:sz="4" w:space="0" w:color="000000"/>
              <w:left w:val="single" w:sz="4" w:space="0" w:color="000000"/>
              <w:bottom w:val="nil" w:sz="6" w:space="0" w:color="auto"/>
              <w:right w:val="single" w:sz="4" w:space="0" w:color="000000"/>
            </w:tcBorders>
            <w:shd w:val="clear" w:color="auto" w:fill="DCDCDC"/>
          </w:tcPr>
          <w:p>
            <w:pPr/>
          </w:p>
        </w:tc>
        <w:tc>
          <w:tcPr>
            <w:tcW w:w="720"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9"/>
              <w:ind w:left="175" w:right="82"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0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81" w:type="dxa"/>
            <w:tcBorders>
              <w:top w:val="single" w:sz="4" w:space="0" w:color="000000"/>
              <w:left w:val="single" w:sz="4" w:space="0" w:color="000000"/>
              <w:bottom w:val="nil" w:sz="6" w:space="0" w:color="auto"/>
              <w:right w:val="single" w:sz="4" w:space="0" w:color="000000"/>
            </w:tcBorders>
            <w:shd w:val="clear" w:color="auto" w:fill="DCDCDC"/>
          </w:tcPr>
          <w:p>
            <w:pPr/>
          </w:p>
        </w:tc>
        <w:tc>
          <w:tcPr>
            <w:tcW w:w="955" w:type="dxa"/>
            <w:tcBorders>
              <w:top w:val="single" w:sz="4" w:space="0" w:color="000000"/>
              <w:left w:val="single" w:sz="4" w:space="0" w:color="000000"/>
              <w:bottom w:val="nil" w:sz="6" w:space="0" w:color="auto"/>
              <w:right w:val="single" w:sz="4" w:space="0" w:color="000000"/>
            </w:tcBorders>
            <w:shd w:val="clear" w:color="auto" w:fill="DCDCDC"/>
          </w:tcPr>
          <w:p>
            <w:pPr/>
          </w:p>
        </w:tc>
        <w:tc>
          <w:tcPr>
            <w:tcW w:w="912"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49" w:hRule="exact"/>
        </w:trPr>
        <w:tc>
          <w:tcPr>
            <w:tcW w:w="1614" w:type="dxa"/>
            <w:vMerge/>
            <w:tcBorders>
              <w:left w:val="single" w:sz="4" w:space="0" w:color="000000"/>
              <w:bottom w:val="nil" w:sz="6" w:space="0" w:color="auto"/>
              <w:right w:val="single" w:sz="4" w:space="0" w:color="000000"/>
            </w:tcBorders>
            <w:shd w:val="clear" w:color="auto" w:fill="DCDCDC"/>
          </w:tcPr>
          <w:p>
            <w:pPr/>
          </w:p>
        </w:tc>
        <w:tc>
          <w:tcPr>
            <w:tcW w:w="111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37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90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6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27" w:type="dxa"/>
            <w:vMerge/>
            <w:tcBorders>
              <w:left w:val="single" w:sz="4" w:space="0" w:color="000000"/>
              <w:right w:val="single" w:sz="4" w:space="0" w:color="000000"/>
            </w:tcBorders>
            <w:shd w:val="clear" w:color="auto" w:fill="DCDCDC"/>
          </w:tcPr>
          <w:p>
            <w:pPr/>
          </w:p>
        </w:tc>
        <w:tc>
          <w:tcPr>
            <w:tcW w:w="71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17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20" w:type="dxa"/>
            <w:vMerge/>
            <w:tcBorders>
              <w:left w:val="single" w:sz="4" w:space="0" w:color="000000"/>
              <w:right w:val="single" w:sz="4" w:space="0" w:color="000000"/>
            </w:tcBorders>
            <w:shd w:val="clear" w:color="auto" w:fill="DCDCDC"/>
          </w:tcPr>
          <w:p>
            <w:pPr/>
          </w:p>
        </w:tc>
        <w:tc>
          <w:tcPr>
            <w:tcW w:w="10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8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5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9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91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7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63" w:hRule="exact"/>
        </w:trPr>
        <w:tc>
          <w:tcPr>
            <w:tcW w:w="1614" w:type="dxa"/>
            <w:vMerge w:val="restart"/>
            <w:tcBorders>
              <w:top w:val="nil" w:sz="6" w:space="0" w:color="auto"/>
              <w:left w:val="single" w:sz="4" w:space="0" w:color="000000"/>
              <w:right w:val="single" w:sz="4" w:space="0" w:color="000000"/>
            </w:tcBorders>
            <w:shd w:val="clear" w:color="auto" w:fill="DCDCDC"/>
          </w:tcPr>
          <w:p>
            <w:pPr/>
          </w:p>
        </w:tc>
        <w:tc>
          <w:tcPr>
            <w:tcW w:w="1115" w:type="dxa"/>
            <w:vMerge/>
            <w:tcBorders>
              <w:left w:val="single" w:sz="4" w:space="0" w:color="000000"/>
              <w:bottom w:val="nil" w:sz="6" w:space="0" w:color="auto"/>
              <w:right w:val="single" w:sz="4" w:space="0" w:color="000000"/>
            </w:tcBorders>
            <w:shd w:val="clear" w:color="auto" w:fill="DCDCDC"/>
          </w:tcPr>
          <w:p>
            <w:pPr/>
          </w:p>
        </w:tc>
        <w:tc>
          <w:tcPr>
            <w:tcW w:w="900" w:type="dxa"/>
            <w:vMerge/>
            <w:tcBorders>
              <w:left w:val="single" w:sz="4" w:space="0" w:color="000000"/>
              <w:bottom w:val="nil" w:sz="6" w:space="0" w:color="auto"/>
              <w:right w:val="single" w:sz="4" w:space="0" w:color="000000"/>
            </w:tcBorders>
            <w:shd w:val="clear" w:color="auto" w:fill="DCDCDC"/>
          </w:tcPr>
          <w:p>
            <w:pPr/>
          </w:p>
        </w:tc>
        <w:tc>
          <w:tcPr>
            <w:tcW w:w="727" w:type="dxa"/>
            <w:vMerge/>
            <w:tcBorders>
              <w:left w:val="single" w:sz="4" w:space="0" w:color="000000"/>
              <w:right w:val="single" w:sz="4" w:space="0" w:color="000000"/>
            </w:tcBorders>
            <w:shd w:val="clear" w:color="auto" w:fill="DCDCDC"/>
          </w:tcPr>
          <w:p>
            <w:pPr/>
          </w:p>
        </w:tc>
        <w:tc>
          <w:tcPr>
            <w:tcW w:w="713" w:type="dxa"/>
            <w:vMerge/>
            <w:tcBorders>
              <w:left w:val="single" w:sz="4" w:space="0" w:color="000000"/>
              <w:bottom w:val="nil" w:sz="6" w:space="0" w:color="auto"/>
              <w:right w:val="single" w:sz="4" w:space="0" w:color="000000"/>
            </w:tcBorders>
            <w:shd w:val="clear" w:color="auto" w:fill="DCDCDC"/>
          </w:tcPr>
          <w:p>
            <w:pPr/>
          </w:p>
        </w:tc>
        <w:tc>
          <w:tcPr>
            <w:tcW w:w="720" w:type="dxa"/>
            <w:vMerge/>
            <w:tcBorders>
              <w:left w:val="single" w:sz="4" w:space="0" w:color="000000"/>
              <w:right w:val="single" w:sz="4" w:space="0" w:color="000000"/>
            </w:tcBorders>
            <w:shd w:val="clear" w:color="auto" w:fill="DCDCDC"/>
          </w:tcPr>
          <w:p>
            <w:pPr/>
          </w:p>
        </w:tc>
        <w:tc>
          <w:tcPr>
            <w:tcW w:w="1080" w:type="dxa"/>
            <w:vMerge/>
            <w:tcBorders>
              <w:left w:val="single" w:sz="4" w:space="0" w:color="000000"/>
              <w:bottom w:val="nil" w:sz="6" w:space="0" w:color="auto"/>
              <w:right w:val="single" w:sz="4" w:space="0" w:color="000000"/>
            </w:tcBorders>
            <w:shd w:val="clear" w:color="auto" w:fill="DCDCDC"/>
          </w:tcPr>
          <w:p>
            <w:pPr/>
          </w:p>
        </w:tc>
        <w:tc>
          <w:tcPr>
            <w:tcW w:w="1081" w:type="dxa"/>
            <w:vMerge/>
            <w:tcBorders>
              <w:left w:val="single" w:sz="4" w:space="0" w:color="000000"/>
              <w:bottom w:val="nil" w:sz="6" w:space="0" w:color="auto"/>
              <w:right w:val="single" w:sz="4" w:space="0" w:color="000000"/>
            </w:tcBorders>
            <w:shd w:val="clear" w:color="auto" w:fill="DCDCDC"/>
          </w:tcPr>
          <w:p>
            <w:pPr/>
          </w:p>
        </w:tc>
        <w:tc>
          <w:tcPr>
            <w:tcW w:w="955" w:type="dxa"/>
            <w:vMerge/>
            <w:tcBorders>
              <w:left w:val="single" w:sz="4" w:space="0" w:color="000000"/>
              <w:bottom w:val="nil" w:sz="6" w:space="0" w:color="auto"/>
              <w:right w:val="single" w:sz="4" w:space="0" w:color="000000"/>
            </w:tcBorders>
            <w:shd w:val="clear" w:color="auto" w:fill="DCDCDC"/>
          </w:tcPr>
          <w:p>
            <w:pPr/>
          </w:p>
        </w:tc>
        <w:tc>
          <w:tcPr>
            <w:tcW w:w="912"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1614" w:type="dxa"/>
            <w:vMerge/>
            <w:tcBorders>
              <w:left w:val="single" w:sz="4" w:space="0" w:color="000000"/>
              <w:bottom w:val="single" w:sz="4" w:space="0" w:color="000000"/>
              <w:right w:val="single" w:sz="4" w:space="0" w:color="000000"/>
            </w:tcBorders>
            <w:shd w:val="clear" w:color="auto" w:fill="DCDCDC"/>
          </w:tcPr>
          <w:p>
            <w:pPr/>
          </w:p>
        </w:tc>
        <w:tc>
          <w:tcPr>
            <w:tcW w:w="1115" w:type="dxa"/>
            <w:tcBorders>
              <w:top w:val="nil" w:sz="6" w:space="0" w:color="auto"/>
              <w:left w:val="single" w:sz="4" w:space="0" w:color="000000"/>
              <w:bottom w:val="single" w:sz="4" w:space="0" w:color="000000"/>
              <w:right w:val="single" w:sz="4" w:space="0" w:color="000000"/>
            </w:tcBorders>
            <w:shd w:val="clear" w:color="auto" w:fill="DCDCDC"/>
          </w:tcPr>
          <w:p>
            <w:pPr/>
          </w:p>
        </w:tc>
        <w:tc>
          <w:tcPr>
            <w:tcW w:w="900" w:type="dxa"/>
            <w:tcBorders>
              <w:top w:val="nil" w:sz="6" w:space="0" w:color="auto"/>
              <w:left w:val="single" w:sz="4" w:space="0" w:color="000000"/>
              <w:bottom w:val="single" w:sz="4" w:space="0" w:color="000000"/>
              <w:right w:val="single" w:sz="4" w:space="0" w:color="000000"/>
            </w:tcBorders>
            <w:shd w:val="clear" w:color="auto" w:fill="DCDCDC"/>
          </w:tcPr>
          <w:p>
            <w:pPr/>
          </w:p>
        </w:tc>
        <w:tc>
          <w:tcPr>
            <w:tcW w:w="727" w:type="dxa"/>
            <w:vMerge/>
            <w:tcBorders>
              <w:left w:val="single" w:sz="4" w:space="0" w:color="000000"/>
              <w:bottom w:val="single" w:sz="4" w:space="0" w:color="000000"/>
              <w:right w:val="single" w:sz="4" w:space="0" w:color="000000"/>
            </w:tcBorders>
            <w:shd w:val="clear" w:color="auto" w:fill="DCDCDC"/>
          </w:tcPr>
          <w:p>
            <w:pPr/>
          </w:p>
        </w:tc>
        <w:tc>
          <w:tcPr>
            <w:tcW w:w="713" w:type="dxa"/>
            <w:tcBorders>
              <w:top w:val="nil" w:sz="6" w:space="0" w:color="auto"/>
              <w:left w:val="single" w:sz="4" w:space="0" w:color="000000"/>
              <w:bottom w:val="single" w:sz="4" w:space="0" w:color="000000"/>
              <w:right w:val="single" w:sz="4" w:space="0" w:color="000000"/>
            </w:tcBorders>
            <w:shd w:val="clear" w:color="auto" w:fill="DCDCDC"/>
          </w:tcPr>
          <w:p>
            <w:pPr/>
          </w:p>
        </w:tc>
        <w:tc>
          <w:tcPr>
            <w:tcW w:w="720" w:type="dxa"/>
            <w:vMerge/>
            <w:tcBorders>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81" w:type="dxa"/>
            <w:tcBorders>
              <w:top w:val="nil" w:sz="6" w:space="0" w:color="auto"/>
              <w:left w:val="single" w:sz="4" w:space="0" w:color="000000"/>
              <w:bottom w:val="single" w:sz="4" w:space="0" w:color="000000"/>
              <w:right w:val="single" w:sz="4" w:space="0" w:color="000000"/>
            </w:tcBorders>
            <w:shd w:val="clear" w:color="auto" w:fill="DCDCDC"/>
          </w:tcPr>
          <w:p>
            <w:pPr/>
          </w:p>
        </w:tc>
        <w:tc>
          <w:tcPr>
            <w:tcW w:w="955" w:type="dxa"/>
            <w:tcBorders>
              <w:top w:val="nil" w:sz="6" w:space="0" w:color="auto"/>
              <w:left w:val="single" w:sz="4" w:space="0" w:color="000000"/>
              <w:bottom w:val="single" w:sz="4" w:space="0" w:color="000000"/>
              <w:right w:val="single" w:sz="4" w:space="0" w:color="000000"/>
            </w:tcBorders>
            <w:shd w:val="clear" w:color="auto" w:fill="DCDCDC"/>
          </w:tcPr>
          <w:p>
            <w:pPr/>
          </w:p>
        </w:tc>
        <w:tc>
          <w:tcPr>
            <w:tcW w:w="912"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pacing w:val="-5"/>
                <w:sz w:val="18"/>
                <w:szCs w:val="18"/>
              </w:rPr>
              <w:t>一、有限售条件股份</w:t>
            </w:r>
          </w:p>
        </w:tc>
        <w:tc>
          <w:tcPr>
            <w:tcW w:w="111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149,261,884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 w:right="0"/>
              <w:jc w:val="center"/>
              <w:rPr>
                <w:rFonts w:ascii="Times New Roman" w:hAnsi="Times New Roman" w:cs="Times New Roman" w:eastAsia="Times New Roman" w:hint="default"/>
                <w:sz w:val="18"/>
                <w:szCs w:val="18"/>
              </w:rPr>
            </w:pPr>
            <w:r>
              <w:rPr>
                <w:rFonts w:ascii="Times New Roman"/>
                <w:sz w:val="18"/>
              </w:rPr>
              <w:t>33.87%</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0" w:right="0"/>
              <w:jc w:val="left"/>
              <w:rPr>
                <w:rFonts w:ascii="Times New Roman" w:hAnsi="Times New Roman" w:cs="Times New Roman" w:eastAsia="Times New Roman" w:hint="default"/>
                <w:sz w:val="18"/>
                <w:szCs w:val="18"/>
              </w:rPr>
            </w:pPr>
            <w:r>
              <w:rPr>
                <w:rFonts w:ascii="Times New Roman"/>
                <w:sz w:val="18"/>
              </w:rPr>
              <w:t>-15,894,514</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0" w:right="0"/>
              <w:jc w:val="left"/>
              <w:rPr>
                <w:rFonts w:ascii="Times New Roman" w:hAnsi="Times New Roman" w:cs="Times New Roman" w:eastAsia="Times New Roman" w:hint="default"/>
                <w:sz w:val="18"/>
                <w:szCs w:val="18"/>
              </w:rPr>
            </w:pPr>
            <w:r>
              <w:rPr>
                <w:rFonts w:ascii="Times New Roman"/>
                <w:sz w:val="18"/>
              </w:rPr>
              <w:t>-15,894,514</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133,367,370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30.27%</w:t>
            </w: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1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132,192,000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 w:right="0"/>
              <w:jc w:val="center"/>
              <w:rPr>
                <w:rFonts w:ascii="Times New Roman" w:hAnsi="Times New Roman" w:cs="Times New Roman" w:eastAsia="Times New Roman" w:hint="default"/>
                <w:sz w:val="18"/>
                <w:szCs w:val="18"/>
              </w:rPr>
            </w:pPr>
            <w:r>
              <w:rPr>
                <w:rFonts w:ascii="Times New Roman"/>
                <w:sz w:val="18"/>
              </w:rPr>
              <w:t>30%</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132,192,000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30%</w:t>
            </w:r>
          </w:p>
        </w:tc>
      </w:tr>
      <w:tr>
        <w:trPr>
          <w:trHeight w:val="634"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442" w:right="35" w:hanging="315"/>
              <w:jc w:val="left"/>
              <w:rPr>
                <w:rFonts w:ascii="宋体" w:hAnsi="宋体" w:cs="宋体" w:eastAsia="宋体" w:hint="default"/>
                <w:sz w:val="18"/>
                <w:szCs w:val="18"/>
              </w:rPr>
            </w:pPr>
            <w:r>
              <w:rPr>
                <w:rFonts w:ascii="宋体" w:hAnsi="宋体" w:cs="宋体" w:eastAsia="宋体" w:hint="default"/>
                <w:sz w:val="18"/>
                <w:szCs w:val="18"/>
              </w:rPr>
              <w:t>其中：境内非国有 法人持股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713" w:right="32" w:hanging="224"/>
              <w:jc w:val="left"/>
              <w:rPr>
                <w:rFonts w:ascii="宋体" w:hAnsi="宋体" w:cs="宋体" w:eastAsia="宋体" w:hint="default"/>
                <w:sz w:val="18"/>
                <w:szCs w:val="18"/>
              </w:rPr>
            </w:pPr>
            <w:r>
              <w:rPr>
                <w:rFonts w:ascii="宋体" w:hAnsi="宋体" w:cs="宋体" w:eastAsia="宋体" w:hint="default"/>
                <w:sz w:val="18"/>
                <w:szCs w:val="18"/>
              </w:rPr>
              <w:t>境内自然人持 股</w:t>
            </w:r>
          </w:p>
        </w:tc>
        <w:tc>
          <w:tcPr>
            <w:tcW w:w="111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132,192,000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30%</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132,192,000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30%</w:t>
            </w: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713" w:right="35" w:hanging="587"/>
              <w:jc w:val="left"/>
              <w:rPr>
                <w:rFonts w:ascii="宋体" w:hAnsi="宋体" w:cs="宋体" w:eastAsia="宋体" w:hint="default"/>
                <w:sz w:val="18"/>
                <w:szCs w:val="18"/>
              </w:rPr>
            </w:pPr>
            <w:r>
              <w:rPr>
                <w:rFonts w:ascii="宋体" w:hAnsi="宋体" w:cs="宋体" w:eastAsia="宋体" w:hint="default"/>
                <w:sz w:val="18"/>
                <w:szCs w:val="18"/>
              </w:rPr>
              <w:t>其中：境外法人持 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713" w:right="32" w:hanging="224"/>
              <w:jc w:val="left"/>
              <w:rPr>
                <w:rFonts w:ascii="宋体" w:hAnsi="宋体" w:cs="宋体" w:eastAsia="宋体" w:hint="default"/>
                <w:sz w:val="18"/>
                <w:szCs w:val="18"/>
              </w:rPr>
            </w:pPr>
            <w:r>
              <w:rPr>
                <w:rFonts w:ascii="宋体" w:hAnsi="宋体" w:cs="宋体" w:eastAsia="宋体" w:hint="default"/>
                <w:sz w:val="18"/>
                <w:szCs w:val="18"/>
              </w:rPr>
              <w:t>境外自然人持 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1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left="5" w:right="0"/>
              <w:jc w:val="center"/>
              <w:rPr>
                <w:rFonts w:ascii="Times New Roman" w:hAnsi="Times New Roman" w:cs="Times New Roman" w:eastAsia="Times New Roman" w:hint="default"/>
                <w:sz w:val="18"/>
                <w:szCs w:val="18"/>
              </w:rPr>
            </w:pPr>
            <w:r>
              <w:rPr>
                <w:rFonts w:ascii="Times New Roman"/>
                <w:sz w:val="18"/>
              </w:rPr>
              <w:t>17,069,884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 w:right="0"/>
              <w:jc w:val="center"/>
              <w:rPr>
                <w:rFonts w:ascii="Times New Roman" w:hAnsi="Times New Roman" w:cs="Times New Roman" w:eastAsia="Times New Roman" w:hint="default"/>
                <w:sz w:val="18"/>
                <w:szCs w:val="18"/>
              </w:rPr>
            </w:pPr>
            <w:r>
              <w:rPr>
                <w:rFonts w:ascii="Times New Roman"/>
                <w:sz w:val="18"/>
              </w:rPr>
              <w:t>3.87%</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0" w:right="0"/>
              <w:jc w:val="left"/>
              <w:rPr>
                <w:rFonts w:ascii="Times New Roman" w:hAnsi="Times New Roman" w:cs="Times New Roman" w:eastAsia="Times New Roman" w:hint="default"/>
                <w:sz w:val="18"/>
                <w:szCs w:val="18"/>
              </w:rPr>
            </w:pPr>
            <w:r>
              <w:rPr>
                <w:rFonts w:ascii="Times New Roman"/>
                <w:sz w:val="18"/>
              </w:rPr>
              <w:t>-15,894,514</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0" w:right="0"/>
              <w:jc w:val="left"/>
              <w:rPr>
                <w:rFonts w:ascii="Times New Roman" w:hAnsi="Times New Roman" w:cs="Times New Roman" w:eastAsia="Times New Roman" w:hint="default"/>
                <w:sz w:val="18"/>
                <w:szCs w:val="18"/>
              </w:rPr>
            </w:pPr>
            <w:r>
              <w:rPr>
                <w:rFonts w:ascii="Times New Roman"/>
                <w:sz w:val="18"/>
              </w:rPr>
              <w:t>-15,894,514</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1,175,370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0.27%</w:t>
            </w: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pacing w:val="-5"/>
                <w:sz w:val="18"/>
                <w:szCs w:val="18"/>
              </w:rPr>
              <w:t>二、无限售条件股份</w:t>
            </w:r>
          </w:p>
        </w:tc>
        <w:tc>
          <w:tcPr>
            <w:tcW w:w="111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291,378,116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 w:right="0"/>
              <w:jc w:val="center"/>
              <w:rPr>
                <w:rFonts w:ascii="Times New Roman" w:hAnsi="Times New Roman" w:cs="Times New Roman" w:eastAsia="Times New Roman" w:hint="default"/>
                <w:sz w:val="18"/>
                <w:szCs w:val="18"/>
              </w:rPr>
            </w:pPr>
            <w:r>
              <w:rPr>
                <w:rFonts w:ascii="Times New Roman"/>
                <w:sz w:val="18"/>
              </w:rPr>
              <w:t>66.13%</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29" w:right="0"/>
              <w:jc w:val="left"/>
              <w:rPr>
                <w:rFonts w:ascii="Times New Roman" w:hAnsi="Times New Roman" w:cs="Times New Roman" w:eastAsia="Times New Roman" w:hint="default"/>
                <w:sz w:val="18"/>
                <w:szCs w:val="18"/>
              </w:rPr>
            </w:pPr>
            <w:r>
              <w:rPr>
                <w:rFonts w:ascii="Times New Roman"/>
                <w:sz w:val="18"/>
              </w:rPr>
              <w:t>15,894,514</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29" w:right="0"/>
              <w:jc w:val="left"/>
              <w:rPr>
                <w:rFonts w:ascii="Times New Roman" w:hAnsi="Times New Roman" w:cs="Times New Roman" w:eastAsia="Times New Roman" w:hint="default"/>
                <w:sz w:val="18"/>
                <w:szCs w:val="18"/>
              </w:rPr>
            </w:pPr>
            <w:r>
              <w:rPr>
                <w:rFonts w:ascii="Times New Roman"/>
                <w:sz w:val="18"/>
              </w:rPr>
              <w:t>15,894,514</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307,272,630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69.73%</w:t>
            </w:r>
          </w:p>
        </w:tc>
      </w:tr>
      <w:tr>
        <w:trPr>
          <w:trHeight w:val="324"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1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2"/>
              <w:ind w:left="2" w:right="0"/>
              <w:jc w:val="center"/>
              <w:rPr>
                <w:rFonts w:ascii="Times New Roman" w:hAnsi="Times New Roman" w:cs="Times New Roman" w:eastAsia="Times New Roman" w:hint="default"/>
                <w:sz w:val="18"/>
                <w:szCs w:val="18"/>
              </w:rPr>
            </w:pPr>
            <w:r>
              <w:rPr>
                <w:rFonts w:ascii="Times New Roman"/>
                <w:sz w:val="18"/>
              </w:rPr>
              <w:t>291,378,116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 w:right="0"/>
              <w:jc w:val="center"/>
              <w:rPr>
                <w:rFonts w:ascii="Times New Roman" w:hAnsi="Times New Roman" w:cs="Times New Roman" w:eastAsia="Times New Roman" w:hint="default"/>
                <w:sz w:val="18"/>
                <w:szCs w:val="18"/>
              </w:rPr>
            </w:pPr>
            <w:r>
              <w:rPr>
                <w:rFonts w:ascii="Times New Roman"/>
                <w:sz w:val="18"/>
              </w:rPr>
              <w:t>66.13%</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9" w:right="0"/>
              <w:jc w:val="left"/>
              <w:rPr>
                <w:rFonts w:ascii="Times New Roman" w:hAnsi="Times New Roman" w:cs="Times New Roman" w:eastAsia="Times New Roman" w:hint="default"/>
                <w:sz w:val="18"/>
                <w:szCs w:val="18"/>
              </w:rPr>
            </w:pPr>
            <w:r>
              <w:rPr>
                <w:rFonts w:ascii="Times New Roman"/>
                <w:sz w:val="18"/>
              </w:rPr>
              <w:t>15,894,514</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29" w:right="0"/>
              <w:jc w:val="left"/>
              <w:rPr>
                <w:rFonts w:ascii="Times New Roman" w:hAnsi="Times New Roman" w:cs="Times New Roman" w:eastAsia="Times New Roman" w:hint="default"/>
                <w:sz w:val="18"/>
                <w:szCs w:val="18"/>
              </w:rPr>
            </w:pPr>
            <w:r>
              <w:rPr>
                <w:rFonts w:ascii="Times New Roman"/>
                <w:sz w:val="18"/>
              </w:rPr>
              <w:t>15,894,514</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 w:right="0"/>
              <w:jc w:val="center"/>
              <w:rPr>
                <w:rFonts w:ascii="Times New Roman" w:hAnsi="Times New Roman" w:cs="Times New Roman" w:eastAsia="Times New Roman" w:hint="default"/>
                <w:sz w:val="18"/>
                <w:szCs w:val="18"/>
              </w:rPr>
            </w:pPr>
            <w:r>
              <w:rPr>
                <w:rFonts w:ascii="Times New Roman"/>
                <w:sz w:val="18"/>
              </w:rPr>
              <w:t>307,272,630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69.73%</w:t>
            </w:r>
          </w:p>
        </w:tc>
      </w:tr>
      <w:tr>
        <w:trPr>
          <w:trHeight w:val="634"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713" w:right="35" w:hanging="67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 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713" w:right="35" w:hanging="67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 股</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6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三、股份总数</w:t>
            </w:r>
          </w:p>
        </w:tc>
        <w:tc>
          <w:tcPr>
            <w:tcW w:w="111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0"/>
              <w:ind w:left="3" w:right="0"/>
              <w:jc w:val="center"/>
              <w:rPr>
                <w:rFonts w:ascii="Times New Roman" w:hAnsi="Times New Roman" w:cs="Times New Roman" w:eastAsia="Times New Roman" w:hint="default"/>
                <w:sz w:val="18"/>
                <w:szCs w:val="18"/>
              </w:rPr>
            </w:pPr>
            <w:r>
              <w:rPr>
                <w:rFonts w:ascii="Times New Roman"/>
                <w:sz w:val="18"/>
              </w:rPr>
              <w:t>440,640,000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100.00%</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 w:right="0"/>
              <w:jc w:val="center"/>
              <w:rPr>
                <w:rFonts w:ascii="Times New Roman" w:hAnsi="Times New Roman" w:cs="Times New Roman" w:eastAsia="Times New Roman" w:hint="default"/>
                <w:sz w:val="18"/>
                <w:szCs w:val="18"/>
              </w:rPr>
            </w:pPr>
            <w:r>
              <w:rPr>
                <w:rFonts w:ascii="Times New Roman"/>
                <w:sz w:val="18"/>
              </w:rPr>
              <w:t>440,640,000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Heading4"/>
        <w:spacing w:line="240" w:lineRule="auto" w:before="26"/>
        <w:ind w:left="1083" w:right="1295"/>
        <w:jc w:val="left"/>
        <w:rPr>
          <w:b w:val="0"/>
          <w:bCs w:val="0"/>
        </w:rPr>
      </w:pPr>
      <w:r>
        <w:rPr/>
        <w:t>（二）限售股份变动情况表（单位：股）</w:t>
      </w:r>
      <w:r>
        <w:rPr>
          <w:b w:val="0"/>
          <w:bCs w:val="0"/>
        </w:rPr>
      </w:r>
    </w:p>
    <w:p>
      <w:pPr>
        <w:spacing w:line="240" w:lineRule="auto" w:before="6"/>
        <w:rPr>
          <w:rFonts w:ascii="宋体" w:hAnsi="宋体" w:cs="宋体" w:eastAsia="宋体" w:hint="default"/>
          <w:b/>
          <w:bCs/>
          <w:sz w:val="5"/>
          <w:szCs w:val="5"/>
        </w:rPr>
      </w:pPr>
    </w:p>
    <w:tbl>
      <w:tblPr>
        <w:tblW w:w="0" w:type="auto"/>
        <w:jc w:val="left"/>
        <w:tblInd w:w="113" w:type="dxa"/>
        <w:tblLayout w:type="fixed"/>
        <w:tblCellMar>
          <w:top w:w="0" w:type="dxa"/>
          <w:left w:w="0" w:type="dxa"/>
          <w:bottom w:w="0" w:type="dxa"/>
          <w:right w:w="0" w:type="dxa"/>
        </w:tblCellMar>
        <w:tblLook w:val="01E0"/>
      </w:tblPr>
      <w:tblGrid>
        <w:gridCol w:w="1080"/>
        <w:gridCol w:w="1260"/>
        <w:gridCol w:w="1081"/>
        <w:gridCol w:w="1260"/>
        <w:gridCol w:w="1260"/>
        <w:gridCol w:w="2701"/>
        <w:gridCol w:w="1800"/>
      </w:tblGrid>
      <w:tr>
        <w:trPr>
          <w:trHeight w:val="643" w:hRule="exact"/>
        </w:trPr>
        <w:tc>
          <w:tcPr>
            <w:tcW w:w="108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8"/>
              <w:ind w:left="530" w:right="168" w:hanging="360"/>
              <w:jc w:val="left"/>
              <w:rPr>
                <w:rFonts w:ascii="宋体" w:hAnsi="宋体" w:cs="宋体" w:eastAsia="宋体" w:hint="default"/>
                <w:sz w:val="18"/>
                <w:szCs w:val="18"/>
              </w:rPr>
            </w:pPr>
            <w:r>
              <w:rPr>
                <w:rFonts w:ascii="宋体" w:hAnsi="宋体" w:cs="宋体" w:eastAsia="宋体" w:hint="default"/>
                <w:sz w:val="18"/>
                <w:szCs w:val="18"/>
              </w:rPr>
              <w:t>年初限售股 数</w:t>
            </w:r>
          </w:p>
        </w:tc>
        <w:tc>
          <w:tcPr>
            <w:tcW w:w="108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8"/>
              <w:ind w:left="170" w:right="170"/>
              <w:jc w:val="left"/>
              <w:rPr>
                <w:rFonts w:ascii="宋体" w:hAnsi="宋体" w:cs="宋体" w:eastAsia="宋体" w:hint="default"/>
                <w:sz w:val="18"/>
                <w:szCs w:val="18"/>
              </w:rPr>
            </w:pPr>
            <w:r>
              <w:rPr>
                <w:rFonts w:ascii="宋体" w:hAnsi="宋体" w:cs="宋体" w:eastAsia="宋体" w:hint="default"/>
                <w:sz w:val="18"/>
                <w:szCs w:val="18"/>
              </w:rPr>
              <w:t>本年解除 限售股数</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8"/>
              <w:ind w:left="350" w:right="168" w:hanging="180"/>
              <w:jc w:val="left"/>
              <w:rPr>
                <w:rFonts w:ascii="宋体" w:hAnsi="宋体" w:cs="宋体" w:eastAsia="宋体" w:hint="default"/>
                <w:sz w:val="18"/>
                <w:szCs w:val="18"/>
              </w:rPr>
            </w:pPr>
            <w:r>
              <w:rPr>
                <w:rFonts w:ascii="宋体" w:hAnsi="宋体" w:cs="宋体" w:eastAsia="宋体" w:hint="default"/>
                <w:sz w:val="18"/>
                <w:szCs w:val="18"/>
              </w:rPr>
              <w:t>本年增加限 售股数</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6" w:lineRule="auto" w:before="8"/>
              <w:ind w:left="530" w:right="168" w:hanging="360"/>
              <w:jc w:val="left"/>
              <w:rPr>
                <w:rFonts w:ascii="宋体" w:hAnsi="宋体" w:cs="宋体" w:eastAsia="宋体" w:hint="default"/>
                <w:sz w:val="18"/>
                <w:szCs w:val="18"/>
              </w:rPr>
            </w:pPr>
            <w:r>
              <w:rPr>
                <w:rFonts w:ascii="宋体" w:hAnsi="宋体" w:cs="宋体" w:eastAsia="宋体" w:hint="default"/>
                <w:sz w:val="18"/>
                <w:szCs w:val="18"/>
              </w:rPr>
              <w:t>年末限售股 数</w:t>
            </w:r>
          </w:p>
        </w:tc>
        <w:tc>
          <w:tcPr>
            <w:tcW w:w="270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80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485"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钱云宝</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left="170" w:right="0"/>
              <w:jc w:val="left"/>
              <w:rPr>
                <w:rFonts w:ascii="Times New Roman" w:hAnsi="Times New Roman" w:cs="Times New Roman" w:eastAsia="Times New Roman" w:hint="default"/>
                <w:sz w:val="18"/>
                <w:szCs w:val="18"/>
              </w:rPr>
            </w:pPr>
            <w:r>
              <w:rPr>
                <w:rFonts w:ascii="Times New Roman"/>
                <w:sz w:val="18"/>
              </w:rPr>
              <w:t>132,192,000</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1"/>
              <w:jc w:val="center"/>
              <w:rPr>
                <w:rFonts w:ascii="Times New Roman" w:hAnsi="Times New Roman" w:cs="Times New Roman" w:eastAsia="Times New Roman" w:hint="default"/>
                <w:sz w:val="18"/>
                <w:szCs w:val="18"/>
              </w:rPr>
            </w:pPr>
            <w:r>
              <w:rPr>
                <w:rFonts w:ascii="Times New Roman"/>
                <w:sz w:val="18"/>
              </w:rPr>
              <w:t>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1"/>
              <w:jc w:val="center"/>
              <w:rPr>
                <w:rFonts w:ascii="Times New Roman" w:hAnsi="Times New Roman" w:cs="Times New Roman" w:eastAsia="Times New Roman" w:hint="default"/>
                <w:sz w:val="18"/>
                <w:szCs w:val="18"/>
              </w:rPr>
            </w:pPr>
            <w:r>
              <w:rPr>
                <w:rFonts w:ascii="Times New Roman"/>
                <w:sz w:val="18"/>
              </w:rPr>
              <w:t>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left="170" w:right="0"/>
              <w:jc w:val="left"/>
              <w:rPr>
                <w:rFonts w:ascii="Times New Roman" w:hAnsi="Times New Roman" w:cs="Times New Roman" w:eastAsia="Times New Roman" w:hint="default"/>
                <w:sz w:val="18"/>
                <w:szCs w:val="18"/>
              </w:rPr>
            </w:pPr>
            <w:r>
              <w:rPr>
                <w:rFonts w:ascii="Times New Roman"/>
                <w:sz w:val="18"/>
              </w:rPr>
              <w:t>132,192,000</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5"/>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日至</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40"/>
          <w:pgMar w:header="851" w:footer="980" w:top="1260" w:bottom="1160" w:left="460" w:right="0"/>
        </w:sectPr>
      </w:pPr>
    </w:p>
    <w:p>
      <w:pPr>
        <w:spacing w:line="240" w:lineRule="auto" w:before="9"/>
        <w:rPr>
          <w:rFonts w:ascii="宋体" w:hAnsi="宋体" w:cs="宋体" w:eastAsia="宋体" w:hint="default"/>
          <w:b/>
          <w:bCs/>
          <w:sz w:val="16"/>
          <w:szCs w:val="16"/>
        </w:rPr>
      </w:pPr>
    </w:p>
    <w:tbl>
      <w:tblPr>
        <w:tblW w:w="0" w:type="auto"/>
        <w:jc w:val="left"/>
        <w:tblInd w:w="113" w:type="dxa"/>
        <w:tblLayout w:type="fixed"/>
        <w:tblCellMar>
          <w:top w:w="0" w:type="dxa"/>
          <w:left w:w="0" w:type="dxa"/>
          <w:bottom w:w="0" w:type="dxa"/>
          <w:right w:w="0" w:type="dxa"/>
        </w:tblCellMar>
        <w:tblLook w:val="01E0"/>
      </w:tblPr>
      <w:tblGrid>
        <w:gridCol w:w="1080"/>
        <w:gridCol w:w="1260"/>
        <w:gridCol w:w="1081"/>
        <w:gridCol w:w="1260"/>
        <w:gridCol w:w="1260"/>
        <w:gridCol w:w="2701"/>
        <w:gridCol w:w="1800"/>
      </w:tblGrid>
      <w:tr>
        <w:trPr>
          <w:trHeight w:val="644" w:hRule="exact"/>
        </w:trPr>
        <w:tc>
          <w:tcPr>
            <w:tcW w:w="1080" w:type="dxa"/>
            <w:tcBorders>
              <w:top w:val="single" w:sz="8" w:space="0" w:color="000000"/>
              <w:left w:val="single" w:sz="8" w:space="0" w:color="000000"/>
              <w:bottom w:val="single" w:sz="8" w:space="0" w:color="000000"/>
              <w:right w:val="single" w:sz="8" w:space="0" w:color="000000"/>
            </w:tcBorders>
          </w:tcPr>
          <w:p>
            <w:pPr/>
          </w:p>
        </w:tc>
        <w:tc>
          <w:tcPr>
            <w:tcW w:w="1260" w:type="dxa"/>
            <w:tcBorders>
              <w:top w:val="single" w:sz="8" w:space="0" w:color="000000"/>
              <w:left w:val="single" w:sz="8" w:space="0" w:color="000000"/>
              <w:bottom w:val="single" w:sz="8" w:space="0" w:color="000000"/>
              <w:right w:val="single" w:sz="8" w:space="0" w:color="000000"/>
            </w:tcBorders>
          </w:tcPr>
          <w:p>
            <w:pPr/>
          </w:p>
        </w:tc>
        <w:tc>
          <w:tcPr>
            <w:tcW w:w="1081" w:type="dxa"/>
            <w:tcBorders>
              <w:top w:val="single" w:sz="8" w:space="0" w:color="000000"/>
              <w:left w:val="single" w:sz="8" w:space="0" w:color="000000"/>
              <w:bottom w:val="single" w:sz="8" w:space="0" w:color="000000"/>
              <w:right w:val="single" w:sz="8" w:space="0" w:color="000000"/>
            </w:tcBorders>
          </w:tcPr>
          <w:p>
            <w:pPr/>
          </w:p>
        </w:tc>
        <w:tc>
          <w:tcPr>
            <w:tcW w:w="1260" w:type="dxa"/>
            <w:tcBorders>
              <w:top w:val="single" w:sz="8" w:space="0" w:color="000000"/>
              <w:left w:val="single" w:sz="8" w:space="0" w:color="000000"/>
              <w:bottom w:val="single" w:sz="8" w:space="0" w:color="000000"/>
              <w:right w:val="single" w:sz="8" w:space="0" w:color="000000"/>
            </w:tcBorders>
          </w:tcPr>
          <w:p>
            <w:pPr/>
          </w:p>
        </w:tc>
        <w:tc>
          <w:tcPr>
            <w:tcW w:w="1260" w:type="dxa"/>
            <w:tcBorders>
              <w:top w:val="single" w:sz="8" w:space="0" w:color="000000"/>
              <w:left w:val="single" w:sz="8" w:space="0" w:color="000000"/>
              <w:bottom w:val="single" w:sz="8" w:space="0" w:color="000000"/>
              <w:right w:val="single" w:sz="8" w:space="0" w:color="000000"/>
            </w:tcBorders>
          </w:tcPr>
          <w:p>
            <w:pP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日止，不转让所持有的全</w:t>
            </w:r>
          </w:p>
          <w:p>
            <w:pPr>
              <w:pStyle w:val="TableParagraph"/>
              <w:spacing w:line="240" w:lineRule="auto" w:before="63"/>
              <w:ind w:left="98" w:right="0"/>
              <w:jc w:val="left"/>
              <w:rPr>
                <w:rFonts w:ascii="宋体" w:hAnsi="宋体" w:cs="宋体" w:eastAsia="宋体" w:hint="default"/>
                <w:sz w:val="18"/>
                <w:szCs w:val="18"/>
              </w:rPr>
            </w:pPr>
            <w:r>
              <w:rPr>
                <w:rFonts w:ascii="宋体" w:hAnsi="宋体" w:cs="宋体" w:eastAsia="宋体" w:hint="default"/>
                <w:sz w:val="18"/>
                <w:szCs w:val="18"/>
              </w:rPr>
              <w:t>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88,128,000 </w:t>
            </w:r>
            <w:r>
              <w:rPr>
                <w:rFonts w:ascii="宋体" w:hAnsi="宋体" w:cs="宋体" w:eastAsia="宋体" w:hint="default"/>
                <w:sz w:val="18"/>
                <w:szCs w:val="18"/>
              </w:rPr>
              <w:t>股公司股票。</w:t>
            </w:r>
          </w:p>
        </w:tc>
        <w:tc>
          <w:tcPr>
            <w:tcW w:w="1800" w:type="dxa"/>
            <w:tcBorders>
              <w:top w:val="single" w:sz="8" w:space="0" w:color="000000"/>
              <w:left w:val="single" w:sz="8" w:space="0" w:color="000000"/>
              <w:bottom w:val="single" w:sz="8" w:space="0" w:color="000000"/>
              <w:right w:val="single" w:sz="8" w:space="0" w:color="000000"/>
            </w:tcBorders>
          </w:tcPr>
          <w:p>
            <w:pPr/>
          </w:p>
        </w:tc>
      </w:tr>
      <w:tr>
        <w:trPr>
          <w:trHeight w:val="2203"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江浩然</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212"/>
              <w:jc w:val="right"/>
              <w:rPr>
                <w:rFonts w:ascii="Times New Roman" w:hAnsi="Times New Roman" w:cs="Times New Roman" w:eastAsia="Times New Roman" w:hint="default"/>
                <w:sz w:val="18"/>
                <w:szCs w:val="18"/>
              </w:rPr>
            </w:pPr>
            <w:r>
              <w:rPr>
                <w:rFonts w:ascii="Times New Roman"/>
                <w:spacing w:val="-1"/>
                <w:sz w:val="18"/>
              </w:rPr>
              <w:t>15,582,724</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15,582,724</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0</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8"/>
              <w:ind w:left="98" w:right="86"/>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公司董事、监事、高级管理人员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离职后半年内，不得转让其所持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有的本公司股份，在申报离任六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2"/>
                <w:sz w:val="18"/>
                <w:szCs w:val="18"/>
              </w:rPr>
              <w:t>个月后的十二个月内通过证券</w:t>
            </w:r>
            <w:r>
              <w:rPr>
                <w:rFonts w:ascii="宋体" w:hAnsi="宋体" w:cs="宋体" w:eastAsia="宋体" w:hint="default"/>
                <w:spacing w:val="12"/>
                <w:sz w:val="18"/>
                <w:szCs w:val="18"/>
              </w:rPr>
              <w:t> 交易所挂牌交易出售本公司股 票数量占其所持有本公司股票 </w:t>
            </w:r>
            <w:r>
              <w:rPr>
                <w:rFonts w:ascii="宋体" w:hAnsi="宋体" w:cs="宋体" w:eastAsia="宋体" w:hint="default"/>
                <w:sz w:val="18"/>
                <w:szCs w:val="18"/>
              </w:rPr>
              <w:t>总数的比例不得超过</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50%</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r>
      <w:tr>
        <w:trPr>
          <w:trHeight w:val="2206"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曹志新</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1,487,160</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391,790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80,000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1,175,370</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319" w:lineRule="auto" w:before="10"/>
              <w:ind w:left="98" w:right="86"/>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公司董事、监事、高级管理人员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离职后半年内，不得转让其所持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有的本公司股份，在申报离任六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2"/>
                <w:sz w:val="18"/>
                <w:szCs w:val="18"/>
              </w:rPr>
              <w:t>个月后的十二个月内通过证券</w:t>
            </w:r>
            <w:r>
              <w:rPr>
                <w:rFonts w:ascii="宋体" w:hAnsi="宋体" w:cs="宋体" w:eastAsia="宋体" w:hint="default"/>
                <w:spacing w:val="12"/>
                <w:sz w:val="18"/>
                <w:szCs w:val="18"/>
              </w:rPr>
              <w:t> 交易所挂牌交易出售本公司股 票数量占其所持有本公司股票 </w:t>
            </w:r>
            <w:r>
              <w:rPr>
                <w:rFonts w:ascii="宋体" w:hAnsi="宋体" w:cs="宋体" w:eastAsia="宋体" w:hint="default"/>
                <w:sz w:val="18"/>
                <w:szCs w:val="18"/>
              </w:rPr>
              <w:t>总数的比例不得超过</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50%</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高管锁定股</w:t>
            </w:r>
          </w:p>
        </w:tc>
      </w:tr>
      <w:tr>
        <w:trPr>
          <w:trHeight w:val="674" w:hRule="exact"/>
        </w:trPr>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67"/>
              <w:jc w:val="right"/>
              <w:rPr>
                <w:rFonts w:ascii="Times New Roman" w:hAnsi="Times New Roman" w:cs="Times New Roman" w:eastAsia="Times New Roman" w:hint="default"/>
                <w:sz w:val="18"/>
                <w:szCs w:val="18"/>
              </w:rPr>
            </w:pPr>
            <w:r>
              <w:rPr>
                <w:rFonts w:ascii="Times New Roman"/>
                <w:spacing w:val="-1"/>
                <w:sz w:val="18"/>
              </w:rPr>
              <w:t>149,261,884</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15,974,514</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133,367,370</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00" w:type="dxa"/>
            <w:tcBorders>
              <w:top w:val="single" w:sz="8" w:space="0" w:color="000000"/>
              <w:left w:val="single" w:sz="8" w:space="0" w:color="000000"/>
              <w:bottom w:val="single" w:sz="8" w:space="0" w:color="000000"/>
              <w:right w:val="single" w:sz="8"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Heading4"/>
        <w:spacing w:line="240" w:lineRule="auto" w:before="26"/>
        <w:ind w:left="1326" w:right="1295"/>
        <w:jc w:val="left"/>
        <w:rPr>
          <w:b w:val="0"/>
          <w:bCs w:val="0"/>
        </w:rPr>
      </w:pPr>
      <w:r>
        <w:rPr/>
        <w:t>二、股票发行与上市情况</w:t>
      </w:r>
      <w:r>
        <w:rPr>
          <w:b w:val="0"/>
          <w:bCs w:val="0"/>
        </w:rPr>
      </w:r>
    </w:p>
    <w:p>
      <w:pPr>
        <w:pStyle w:val="BodyText"/>
        <w:spacing w:line="338" w:lineRule="auto" w:before="108"/>
        <w:ind w:left="843" w:right="1295" w:firstLine="480"/>
        <w:jc w:val="left"/>
      </w:pPr>
      <w:r>
        <w:rPr/>
        <w:t>（一）经中国证券监督管理委员会证监发行字</w:t>
      </w:r>
      <w:r>
        <w:rPr>
          <w:rFonts w:ascii="Times New Roman" w:hAnsi="Times New Roman" w:cs="Times New Roman" w:eastAsia="Times New Roman" w:hint="default"/>
        </w:rPr>
        <w:t>[2006]157</w:t>
      </w:r>
      <w:r>
        <w:rPr/>
        <w:t>号文核准，公司于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12 </w:t>
      </w:r>
      <w:r>
        <w:rPr>
          <w:spacing w:val="-2"/>
        </w:rPr>
        <w:t>月</w:t>
      </w:r>
      <w:r>
        <w:rPr>
          <w:rFonts w:ascii="Times New Roman" w:hAnsi="Times New Roman" w:cs="Times New Roman" w:eastAsia="Times New Roman" w:hint="default"/>
          <w:spacing w:val="-2"/>
        </w:rPr>
        <w:t>25</w:t>
      </w:r>
      <w:r>
        <w:rPr>
          <w:spacing w:val="-2"/>
        </w:rPr>
        <w:t>日采用网下向询价对象配售和网上定价发行的方式发行人民币普通股（</w:t>
      </w:r>
      <w:r>
        <w:rPr>
          <w:rFonts w:ascii="Times New Roman" w:hAnsi="Times New Roman" w:cs="Times New Roman" w:eastAsia="Times New Roman" w:hint="default"/>
          <w:spacing w:val="-2"/>
        </w:rPr>
        <w:t>A</w:t>
      </w:r>
      <w:r>
        <w:rPr>
          <w:spacing w:val="-2"/>
        </w:rPr>
        <w:t>股）</w:t>
      </w:r>
      <w:r>
        <w:rPr>
          <w:rFonts w:ascii="Times New Roman" w:hAnsi="Times New Roman" w:cs="Times New Roman" w:eastAsia="Times New Roman" w:hint="default"/>
          <w:spacing w:val="-2"/>
        </w:rPr>
        <w:t>2,880</w:t>
      </w:r>
      <w:r>
        <w:rPr>
          <w:spacing w:val="-2"/>
        </w:rPr>
        <w:t>万</w:t>
      </w:r>
      <w:r>
        <w:rPr>
          <w:spacing w:val="-93"/>
        </w:rPr>
        <w:t> </w:t>
      </w:r>
      <w:r>
        <w:rPr/>
        <w:t>股，每股面值</w:t>
      </w:r>
      <w:r>
        <w:rPr>
          <w:rFonts w:ascii="Times New Roman" w:hAnsi="Times New Roman" w:cs="Times New Roman" w:eastAsia="Times New Roman" w:hint="default"/>
        </w:rPr>
        <w:t>1.00</w:t>
      </w:r>
      <w:r>
        <w:rPr/>
        <w:t>元，每股发行价为</w:t>
      </w:r>
      <w:r>
        <w:rPr>
          <w:rFonts w:ascii="Times New Roman" w:hAnsi="Times New Roman" w:cs="Times New Roman" w:eastAsia="Times New Roman" w:hint="default"/>
        </w:rPr>
        <w:t>8.43</w:t>
      </w:r>
      <w:r>
        <w:rPr/>
        <w:t>元。</w:t>
      </w:r>
    </w:p>
    <w:p>
      <w:pPr>
        <w:pStyle w:val="BodyText"/>
        <w:spacing w:line="338" w:lineRule="auto" w:before="27"/>
        <w:ind w:left="843" w:right="1299" w:firstLine="540"/>
        <w:jc w:val="both"/>
      </w:pPr>
      <w:r>
        <w:rPr/>
        <w:t>（二）经深圳证券交易所深证上</w:t>
      </w:r>
      <w:r>
        <w:rPr>
          <w:rFonts w:ascii="Times New Roman" w:hAnsi="Times New Roman" w:cs="Times New Roman" w:eastAsia="Times New Roman" w:hint="default"/>
        </w:rPr>
        <w:t>[2007]2</w:t>
      </w:r>
      <w:r>
        <w:rPr>
          <w:rFonts w:ascii="Times New Roman" w:hAnsi="Times New Roman" w:cs="Times New Roman" w:eastAsia="Times New Roman" w:hint="default"/>
          <w:spacing w:val="16"/>
        </w:rPr>
        <w:t> </w:t>
      </w:r>
      <w:r>
        <w:rPr/>
        <w:t>号文批准，公司网上向社会公众投资者定价 </w:t>
      </w:r>
      <w:r>
        <w:rPr>
          <w:spacing w:val="-10"/>
          <w:w w:val="99"/>
        </w:rPr>
        <w:t>发行的人民币普通股（</w:t>
      </w:r>
      <w:r>
        <w:rPr>
          <w:rFonts w:ascii="Times New Roman" w:hAnsi="Times New Roman" w:cs="Times New Roman" w:eastAsia="Times New Roman" w:hint="default"/>
          <w:spacing w:val="-10"/>
          <w:w w:val="99"/>
        </w:rPr>
        <w:t>A</w:t>
      </w:r>
      <w:r>
        <w:rPr>
          <w:rFonts w:ascii="Times New Roman" w:hAnsi="Times New Roman" w:cs="Times New Roman" w:eastAsia="Times New Roman" w:hint="default"/>
          <w:spacing w:val="2"/>
          <w:w w:val="99"/>
        </w:rPr>
        <w:t> </w:t>
      </w:r>
      <w:r>
        <w:rPr>
          <w:spacing w:val="-12"/>
        </w:rPr>
        <w:t>股）</w:t>
      </w:r>
      <w:r>
        <w:rPr>
          <w:rFonts w:ascii="Times New Roman" w:hAnsi="Times New Roman" w:cs="Times New Roman" w:eastAsia="Times New Roman" w:hint="default"/>
          <w:spacing w:val="-12"/>
        </w:rPr>
        <w:t>2,304</w:t>
      </w:r>
      <w:r>
        <w:rPr>
          <w:rFonts w:ascii="Times New Roman" w:hAnsi="Times New Roman" w:cs="Times New Roman" w:eastAsia="Times New Roman" w:hint="default"/>
          <w:spacing w:val="2"/>
        </w:rPr>
        <w:t> </w:t>
      </w:r>
      <w:r>
        <w:rPr/>
        <w:t>万股于</w:t>
      </w:r>
      <w:r>
        <w:rPr>
          <w:spacing w:val="-58"/>
        </w:rPr>
        <w:t> </w:t>
      </w:r>
      <w:r>
        <w:rPr>
          <w:rFonts w:ascii="Times New Roman" w:hAnsi="Times New Roman" w:cs="Times New Roman" w:eastAsia="Times New Roman" w:hint="default"/>
          <w:spacing w:val="-1"/>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日在深圳证券交易所中小企业板</w:t>
      </w:r>
      <w:r>
        <w:rPr>
          <w:spacing w:val="4"/>
        </w:rPr>
        <w:t> </w:t>
      </w:r>
      <w:r>
        <w:rPr>
          <w:spacing w:val="2"/>
        </w:rPr>
        <w:t>挂牌交易。</w:t>
      </w:r>
    </w:p>
    <w:p>
      <w:pPr>
        <w:pStyle w:val="BodyText"/>
        <w:spacing w:line="240" w:lineRule="auto" w:before="55"/>
        <w:ind w:left="1383" w:right="0"/>
        <w:jc w:val="left"/>
        <w:rPr>
          <w:rFonts w:ascii="Times New Roman" w:hAnsi="Times New Roman" w:cs="Times New Roman" w:eastAsia="Times New Roman" w:hint="default"/>
        </w:rPr>
      </w:pPr>
      <w:r>
        <w:rPr/>
        <w:t>（三）在向社会公开发行的</w:t>
      </w:r>
      <w:r>
        <w:rPr>
          <w:spacing w:val="-61"/>
        </w:rPr>
        <w:t> </w:t>
      </w:r>
      <w:r>
        <w:rPr>
          <w:rFonts w:ascii="Times New Roman" w:hAnsi="Times New Roman" w:cs="Times New Roman" w:eastAsia="Times New Roman" w:hint="default"/>
        </w:rPr>
        <w:t>2,880</w:t>
      </w:r>
      <w:r>
        <w:rPr>
          <w:rFonts w:ascii="Times New Roman" w:hAnsi="Times New Roman" w:cs="Times New Roman" w:eastAsia="Times New Roman" w:hint="default"/>
          <w:spacing w:val="-6"/>
        </w:rPr>
        <w:t> </w:t>
      </w:r>
      <w:r>
        <w:rPr/>
        <w:t>万股中，网下向询价对象配售的人民币普通股（</w:t>
      </w:r>
      <w:r>
        <w:rPr>
          <w:rFonts w:ascii="Times New Roman" w:hAnsi="Times New Roman" w:cs="Times New Roman" w:eastAsia="Times New Roman" w:hint="default"/>
        </w:rPr>
        <w:t>A</w:t>
      </w:r>
    </w:p>
    <w:p>
      <w:pPr>
        <w:pStyle w:val="BodyText"/>
        <w:spacing w:line="240" w:lineRule="auto" w:before="135"/>
        <w:ind w:left="843" w:right="0"/>
        <w:jc w:val="left"/>
      </w:pPr>
      <w:r>
        <w:rPr>
          <w:spacing w:val="4"/>
        </w:rPr>
        <w:t>股</w:t>
      </w:r>
      <w:r>
        <w:rPr>
          <w:spacing w:val="-120"/>
        </w:rPr>
        <w:t>）</w:t>
      </w:r>
      <w:r>
        <w:rPr>
          <w:rFonts w:ascii="Times New Roman" w:hAnsi="Times New Roman" w:cs="Times New Roman" w:eastAsia="Times New Roman" w:hint="default"/>
        </w:rPr>
        <w:t>576</w:t>
      </w:r>
      <w:r>
        <w:rPr>
          <w:rFonts w:ascii="Times New Roman" w:hAnsi="Times New Roman" w:cs="Times New Roman" w:eastAsia="Times New Roman" w:hint="default"/>
          <w:spacing w:val="-3"/>
        </w:rPr>
        <w:t> </w:t>
      </w:r>
      <w:r>
        <w:rPr>
          <w:spacing w:val="4"/>
        </w:rPr>
        <w:t>万股经</w:t>
      </w:r>
      <w:r>
        <w:rPr/>
        <w:t>锁定</w:t>
      </w:r>
      <w:r>
        <w:rPr>
          <w:spacing w:val="-3"/>
        </w:rPr>
        <w:t>三</w:t>
      </w:r>
      <w:r>
        <w:rPr/>
        <w:t>个月后于</w:t>
      </w:r>
      <w:r>
        <w:rPr>
          <w:spacing w:val="-6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日在深圳证券交易所中小企业板挂牌交易。</w:t>
      </w:r>
    </w:p>
    <w:p>
      <w:pPr>
        <w:pStyle w:val="BodyText"/>
        <w:spacing w:line="240" w:lineRule="auto" w:before="135"/>
        <w:ind w:left="1383" w:right="0"/>
        <w:jc w:val="left"/>
      </w:pPr>
      <w:r>
        <w:rPr/>
        <w:t>（四）根据</w:t>
      </w:r>
      <w:r>
        <w:rPr>
          <w:spacing w:val="-4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13</w:t>
      </w:r>
      <w:r>
        <w:rPr>
          <w:rFonts w:ascii="Times New Roman" w:hAnsi="Times New Roman" w:cs="Times New Roman" w:eastAsia="Times New Roman" w:hint="default"/>
          <w:spacing w:val="12"/>
        </w:rPr>
        <w:t> </w:t>
      </w:r>
      <w:r>
        <w:rPr/>
        <w:t>日召开的</w:t>
      </w:r>
      <w:r>
        <w:rPr>
          <w:spacing w:val="-4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年度股东大会通过的</w:t>
      </w:r>
      <w:r>
        <w:rPr>
          <w:spacing w:val="-4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年度利润分配</w:t>
      </w:r>
    </w:p>
    <w:p>
      <w:pPr>
        <w:pStyle w:val="BodyText"/>
        <w:spacing w:line="240" w:lineRule="auto" w:before="136"/>
        <w:ind w:left="843" w:right="0"/>
        <w:jc w:val="left"/>
      </w:pPr>
      <w:r>
        <w:rPr/>
        <w:t>方案，公司实施了每</w:t>
      </w:r>
      <w:r>
        <w:rPr>
          <w:spacing w:val="-65"/>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股转增</w:t>
      </w:r>
      <w:r>
        <w:rPr>
          <w:spacing w:val="-64"/>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股派</w:t>
      </w:r>
      <w:r>
        <w:rPr>
          <w:spacing w:val="-64"/>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spacing w:val="-4"/>
        </w:rPr>
        <w:t>元现金（含税）的</w:t>
      </w:r>
      <w:r>
        <w:rPr>
          <w:spacing w:val="-6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年度利润分配方案，转增</w:t>
      </w:r>
    </w:p>
    <w:p>
      <w:pPr>
        <w:pStyle w:val="BodyText"/>
        <w:spacing w:line="338" w:lineRule="auto" w:before="135"/>
        <w:ind w:left="843" w:right="1289"/>
        <w:jc w:val="left"/>
      </w:pPr>
      <w:r>
        <w:rPr/>
        <w:t>后公司总股本增加至</w:t>
      </w:r>
      <w:r>
        <w:rPr>
          <w:spacing w:val="-46"/>
        </w:rPr>
        <w:t> </w:t>
      </w:r>
      <w:r>
        <w:rPr>
          <w:rFonts w:ascii="Times New Roman" w:hAnsi="Times New Roman" w:cs="Times New Roman" w:eastAsia="Times New Roman" w:hint="default"/>
        </w:rPr>
        <w:t>29,376</w:t>
      </w:r>
      <w:r>
        <w:rPr>
          <w:rFonts w:ascii="Times New Roman" w:hAnsi="Times New Roman" w:cs="Times New Roman" w:eastAsia="Times New Roman" w:hint="default"/>
          <w:spacing w:val="15"/>
        </w:rPr>
        <w:t> </w:t>
      </w:r>
      <w:r>
        <w:rPr/>
        <w:t>万股。转增后的无限售条件流通股份已于</w:t>
      </w:r>
      <w:r>
        <w:rPr>
          <w:spacing w:val="-4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5"/>
        </w:rPr>
        <w:t> </w:t>
      </w:r>
      <w:r>
        <w:rPr/>
        <w:t>年</w:t>
      </w:r>
      <w:r>
        <w:rPr>
          <w:spacing w:val="-46"/>
        </w:rPr>
        <w:t> </w:t>
      </w:r>
      <w:r>
        <w:rPr>
          <w:rFonts w:ascii="Times New Roman" w:hAnsi="Times New Roman" w:cs="Times New Roman" w:eastAsia="Times New Roman" w:hint="default"/>
        </w:rPr>
        <w:t>7</w:t>
      </w:r>
      <w:r>
        <w:rPr>
          <w:rFonts w:ascii="Times New Roman" w:hAnsi="Times New Roman" w:cs="Times New Roman" w:eastAsia="Times New Roman" w:hint="default"/>
          <w:spacing w:val="14"/>
        </w:rPr>
        <w:t> </w:t>
      </w:r>
      <w:r>
        <w:rPr/>
        <w:t>月</w:t>
      </w:r>
      <w:r>
        <w:rPr>
          <w:spacing w:val="-46"/>
        </w:rPr>
        <w:t> </w:t>
      </w:r>
      <w:r>
        <w:rPr>
          <w:rFonts w:ascii="Times New Roman" w:hAnsi="Times New Roman" w:cs="Times New Roman" w:eastAsia="Times New Roman" w:hint="default"/>
        </w:rPr>
        <w:t>11</w:t>
      </w:r>
      <w:r>
        <w:rPr>
          <w:rFonts w:ascii="Times New Roman" w:hAnsi="Times New Roman" w:cs="Times New Roman" w:eastAsia="Times New Roman" w:hint="default"/>
          <w:spacing w:val="14"/>
        </w:rPr>
        <w:t> </w:t>
      </w:r>
      <w:r>
        <w:rPr/>
        <w:t>日 在深圳证券交易所中小企业板挂牌交易。</w:t>
      </w:r>
    </w:p>
    <w:p>
      <w:pPr>
        <w:pStyle w:val="BodyText"/>
        <w:spacing w:line="348" w:lineRule="auto" w:before="55"/>
        <w:ind w:left="843" w:right="1184" w:firstLine="540"/>
        <w:jc w:val="both"/>
      </w:pPr>
      <w:r>
        <w:rPr>
          <w:spacing w:val="2"/>
        </w:rPr>
        <w:t>（四）根据公司股票首次公开发行前公司股东对所持股份的锁定承诺，公司股东钱</w:t>
      </w:r>
      <w:r>
        <w:rPr/>
        <w:t> 平、江浩然、胡三龙、潘梅芳、曹志新所持限售股份的</w:t>
      </w:r>
      <w:r>
        <w:rPr>
          <w:spacing w:val="-62"/>
        </w:rPr>
        <w:t> </w:t>
      </w:r>
      <w:r>
        <w:rPr>
          <w:rFonts w:ascii="Times New Roman" w:hAnsi="Times New Roman" w:cs="Times New Roman" w:eastAsia="Times New Roman" w:hint="default"/>
        </w:rPr>
        <w:t>5/6</w:t>
      </w:r>
      <w:r>
        <w:rPr>
          <w:rFonts w:ascii="Times New Roman" w:hAnsi="Times New Roman" w:cs="Times New Roman" w:eastAsia="Times New Roman" w:hint="default"/>
          <w:spacing w:val="-2"/>
        </w:rPr>
        <w:t> </w:t>
      </w:r>
      <w:r>
        <w:rPr/>
        <w:t>已于</w:t>
      </w:r>
      <w:r>
        <w:rPr>
          <w:spacing w:val="-6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日上市流 </w:t>
      </w:r>
      <w:r>
        <w:rPr>
          <w:spacing w:val="-9"/>
        </w:rPr>
        <w:t>通，详见公司《首次公开发行前已发行股份上市流通提示性公告》（公告编号：</w:t>
      </w:r>
      <w:r>
        <w:rPr>
          <w:rFonts w:ascii="Times New Roman" w:hAnsi="Times New Roman" w:cs="Times New Roman" w:eastAsia="Times New Roman" w:hint="default"/>
          <w:spacing w:val="-9"/>
        </w:rPr>
        <w:t>2008-001</w:t>
      </w:r>
      <w:r>
        <w:rPr>
          <w:spacing w:val="-9"/>
        </w:rPr>
        <w:t>），</w:t>
      </w:r>
    </w:p>
    <w:p>
      <w:pPr>
        <w:spacing w:after="0" w:line="348" w:lineRule="auto"/>
        <w:jc w:val="both"/>
        <w:sectPr>
          <w:pgSz w:w="11910" w:h="16840"/>
          <w:pgMar w:header="851" w:footer="980" w:top="1260" w:bottom="1160" w:left="460" w:right="0"/>
        </w:sectPr>
      </w:pPr>
    </w:p>
    <w:p>
      <w:pPr>
        <w:spacing w:line="240" w:lineRule="auto" w:before="9"/>
        <w:rPr>
          <w:rFonts w:ascii="宋体" w:hAnsi="宋体" w:cs="宋体" w:eastAsia="宋体" w:hint="default"/>
          <w:sz w:val="17"/>
          <w:szCs w:val="17"/>
        </w:rPr>
      </w:pPr>
    </w:p>
    <w:p>
      <w:pPr>
        <w:pStyle w:val="BodyText"/>
        <w:spacing w:line="338" w:lineRule="auto"/>
        <w:ind w:left="823" w:right="1300"/>
        <w:jc w:val="both"/>
      </w:pPr>
      <w:r>
        <w:rPr/>
        <w:t>其余</w:t>
      </w:r>
      <w:r>
        <w:rPr>
          <w:spacing w:val="-62"/>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t>已于</w:t>
      </w:r>
      <w:r>
        <w:rPr>
          <w:spacing w:val="-62"/>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20</w:t>
      </w:r>
      <w:r>
        <w:rPr>
          <w:rFonts w:ascii="Times New Roman" w:hAnsi="Times New Roman" w:cs="Times New Roman" w:eastAsia="Times New Roman" w:hint="default"/>
          <w:spacing w:val="-2"/>
        </w:rPr>
        <w:t> </w:t>
      </w:r>
      <w:r>
        <w:rPr/>
        <w:t>日可上市流通，详见公司《首次公开发行前已发行股份上市 流通提示性公告》（公告编号：</w:t>
      </w:r>
      <w:r>
        <w:rPr>
          <w:rFonts w:ascii="Times New Roman" w:hAnsi="Times New Roman" w:cs="Times New Roman" w:eastAsia="Times New Roman" w:hint="default"/>
        </w:rPr>
        <w:t>2009-018</w:t>
      </w:r>
      <w:r>
        <w:rPr/>
        <w:t>）</w:t>
      </w:r>
      <w:r>
        <w:rPr>
          <w:spacing w:val="41"/>
        </w:rPr>
        <w:t> </w:t>
      </w:r>
      <w:r>
        <w:rPr>
          <w:spacing w:val="2"/>
        </w:rPr>
        <w:t>。公司控股股东钱云宝先生所持有限售股份</w:t>
      </w:r>
      <w:r>
        <w:rPr>
          <w:spacing w:val="-115"/>
        </w:rPr>
        <w:t> </w:t>
      </w:r>
      <w:r>
        <w:rPr>
          <w:spacing w:val="-115"/>
        </w:rPr>
      </w:r>
      <w:r>
        <w:rPr/>
        <w:t>全部已于</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spacing w:val="-3"/>
        </w:rPr>
        <w:t>日可上市流通，详见公司《首次公开发行前已发行股份上市流通</w:t>
      </w:r>
      <w:r>
        <w:rPr/>
        <w:t> 提示性公告》（公告编号：</w:t>
      </w:r>
      <w:r>
        <w:rPr>
          <w:rFonts w:ascii="Times New Roman" w:hAnsi="Times New Roman" w:cs="Times New Roman" w:eastAsia="Times New Roman" w:hint="default"/>
        </w:rPr>
        <w:t>2010-001</w:t>
      </w:r>
      <w:r>
        <w:rPr/>
        <w:t>）。</w:t>
      </w:r>
    </w:p>
    <w:p>
      <w:pPr>
        <w:pStyle w:val="BodyText"/>
        <w:spacing w:line="240" w:lineRule="auto" w:before="27"/>
        <w:ind w:left="1363" w:right="0"/>
        <w:jc w:val="left"/>
      </w:pPr>
      <w:r>
        <w:rPr/>
        <w:t>（五）根据</w:t>
      </w:r>
      <w:r>
        <w:rPr>
          <w:spacing w:val="-4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日召开的</w:t>
      </w:r>
      <w:r>
        <w:rPr>
          <w:spacing w:val="-4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年度股东大会通过的</w:t>
      </w:r>
      <w:r>
        <w:rPr>
          <w:spacing w:val="-4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年度利润分配</w:t>
      </w:r>
    </w:p>
    <w:p>
      <w:pPr>
        <w:pStyle w:val="BodyText"/>
        <w:spacing w:line="240" w:lineRule="auto" w:before="135"/>
        <w:ind w:left="823" w:right="0"/>
        <w:jc w:val="both"/>
      </w:pPr>
      <w:r>
        <w:rPr/>
        <w:t>方案，实施了以公司</w:t>
      </w:r>
      <w:r>
        <w:rPr>
          <w:spacing w:val="-4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t>年</w:t>
      </w:r>
      <w:r>
        <w:rPr>
          <w:spacing w:val="-49"/>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11"/>
        </w:rPr>
        <w:t> </w:t>
      </w:r>
      <w:r>
        <w:rPr/>
        <w:t>日总股本</w:t>
      </w:r>
      <w:r>
        <w:rPr>
          <w:spacing w:val="-49"/>
        </w:rPr>
        <w:t> </w:t>
      </w:r>
      <w:r>
        <w:rPr>
          <w:rFonts w:ascii="Times New Roman" w:hAnsi="Times New Roman" w:cs="Times New Roman" w:eastAsia="Times New Roman" w:hint="default"/>
        </w:rPr>
        <w:t>29,376</w:t>
      </w:r>
      <w:r>
        <w:rPr>
          <w:rFonts w:ascii="Times New Roman" w:hAnsi="Times New Roman" w:cs="Times New Roman" w:eastAsia="Times New Roman" w:hint="default"/>
          <w:spacing w:val="11"/>
        </w:rPr>
        <w:t> </w:t>
      </w:r>
      <w:r>
        <w:rPr/>
        <w:t>万股为基数，向全体股东每</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股</w:t>
      </w:r>
    </w:p>
    <w:p>
      <w:pPr>
        <w:pStyle w:val="BodyText"/>
        <w:spacing w:line="338" w:lineRule="auto" w:before="135"/>
        <w:ind w:left="823" w:right="1299"/>
        <w:jc w:val="both"/>
      </w:pPr>
      <w:r>
        <w:rPr/>
        <w:t>派发现金股利</w:t>
      </w:r>
      <w:r>
        <w:rPr>
          <w:spacing w:val="-49"/>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元（含税）的</w:t>
      </w:r>
      <w:r>
        <w:rPr>
          <w:spacing w:val="-4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年度利润分配方案，共计发放现金股利</w:t>
      </w:r>
      <w:r>
        <w:rPr>
          <w:spacing w:val="-48"/>
        </w:rPr>
        <w:t> </w:t>
      </w:r>
      <w:r>
        <w:rPr>
          <w:rFonts w:ascii="Times New Roman" w:hAnsi="Times New Roman" w:cs="Times New Roman" w:eastAsia="Times New Roman" w:hint="default"/>
        </w:rPr>
        <w:t>29,376,000 </w:t>
      </w:r>
      <w:r>
        <w:rPr/>
        <w:t>元，剩余未分配利润</w:t>
      </w:r>
      <w:r>
        <w:rPr>
          <w:spacing w:val="-67"/>
        </w:rPr>
        <w:t> </w:t>
      </w:r>
      <w:r>
        <w:rPr>
          <w:rFonts w:ascii="Times New Roman" w:hAnsi="Times New Roman" w:cs="Times New Roman" w:eastAsia="Times New Roman" w:hint="default"/>
        </w:rPr>
        <w:t>110,575,870.44</w:t>
      </w:r>
      <w:r>
        <w:rPr>
          <w:rFonts w:ascii="Times New Roman" w:hAnsi="Times New Roman" w:cs="Times New Roman" w:eastAsia="Times New Roman" w:hint="default"/>
          <w:spacing w:val="-7"/>
        </w:rPr>
        <w:t> </w:t>
      </w:r>
      <w:r>
        <w:rPr>
          <w:spacing w:val="-3"/>
        </w:rPr>
        <w:t>元，滚存至下一年度；</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7"/>
        </w:rPr>
        <w:t> </w:t>
      </w:r>
      <w:r>
        <w:rPr/>
        <w:t>年度不进行送股或资本公 积转增股本。</w:t>
      </w:r>
    </w:p>
    <w:p>
      <w:pPr>
        <w:pStyle w:val="BodyText"/>
        <w:spacing w:line="240" w:lineRule="auto" w:before="55"/>
        <w:ind w:left="1363" w:right="0"/>
        <w:jc w:val="left"/>
      </w:pPr>
      <w:r>
        <w:rPr/>
        <w:t>（六）根据</w:t>
      </w:r>
      <w:r>
        <w:rPr>
          <w:spacing w:val="-4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1"/>
        </w:rPr>
        <w:t> </w:t>
      </w:r>
      <w:r>
        <w:rPr/>
        <w:t>年</w:t>
      </w:r>
      <w:r>
        <w:rPr>
          <w:spacing w:val="-49"/>
        </w:rPr>
        <w:t> </w:t>
      </w:r>
      <w:r>
        <w:rPr>
          <w:rFonts w:ascii="Times New Roman" w:hAnsi="Times New Roman" w:cs="Times New Roman" w:eastAsia="Times New Roman" w:hint="default"/>
        </w:rPr>
        <w:t>5</w:t>
      </w:r>
      <w:r>
        <w:rPr>
          <w:rFonts w:ascii="Times New Roman" w:hAnsi="Times New Roman" w:cs="Times New Roman" w:eastAsia="Times New Roman" w:hint="default"/>
          <w:spacing w:val="11"/>
        </w:rPr>
        <w:t> </w:t>
      </w:r>
      <w:r>
        <w:rPr/>
        <w:t>月</w:t>
      </w:r>
      <w:r>
        <w:rPr>
          <w:spacing w:val="-49"/>
        </w:rPr>
        <w:t> </w:t>
      </w:r>
      <w:r>
        <w:rPr>
          <w:rFonts w:ascii="Times New Roman" w:hAnsi="Times New Roman" w:cs="Times New Roman" w:eastAsia="Times New Roman" w:hint="default"/>
        </w:rPr>
        <w:t>19</w:t>
      </w:r>
      <w:r>
        <w:rPr>
          <w:rFonts w:ascii="Times New Roman" w:hAnsi="Times New Roman" w:cs="Times New Roman" w:eastAsia="Times New Roman" w:hint="default"/>
          <w:spacing w:val="11"/>
        </w:rPr>
        <w:t> </w:t>
      </w:r>
      <w:r>
        <w:rPr/>
        <w:t>日召开的</w:t>
      </w:r>
      <w:r>
        <w:rPr>
          <w:spacing w:val="-4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年度股东大会通过的</w:t>
      </w:r>
      <w:r>
        <w:rPr>
          <w:spacing w:val="-4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年度利润分配</w:t>
      </w:r>
    </w:p>
    <w:p>
      <w:pPr>
        <w:pStyle w:val="BodyText"/>
        <w:spacing w:line="240" w:lineRule="auto" w:before="135"/>
        <w:ind w:left="823" w:right="0"/>
        <w:jc w:val="both"/>
      </w:pPr>
      <w:r>
        <w:rPr/>
        <w:t>方案，实施了以公司现有总股本</w:t>
      </w:r>
      <w:r>
        <w:rPr>
          <w:spacing w:val="-61"/>
        </w:rPr>
        <w:t> </w:t>
      </w:r>
      <w:r>
        <w:rPr>
          <w:rFonts w:ascii="Times New Roman" w:hAnsi="Times New Roman" w:cs="Times New Roman" w:eastAsia="Times New Roman" w:hint="default"/>
        </w:rPr>
        <w:t>293,760,000</w:t>
      </w:r>
      <w:r>
        <w:rPr>
          <w:rFonts w:ascii="Times New Roman" w:hAnsi="Times New Roman" w:cs="Times New Roman" w:eastAsia="Times New Roman" w:hint="default"/>
          <w:spacing w:val="-1"/>
        </w:rPr>
        <w:t> </w:t>
      </w:r>
      <w:r>
        <w:rPr/>
        <w:t>股为基数，向全体股东每</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股送红股</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股，</w:t>
      </w:r>
    </w:p>
    <w:p>
      <w:pPr>
        <w:pStyle w:val="BodyText"/>
        <w:spacing w:line="240" w:lineRule="auto" w:before="135"/>
        <w:ind w:left="823" w:right="0"/>
        <w:jc w:val="both"/>
      </w:pPr>
      <w:r>
        <w:rPr/>
        <w:t>派 </w:t>
      </w:r>
      <w:r>
        <w:rPr>
          <w:rFonts w:ascii="Times New Roman" w:hAnsi="Times New Roman" w:cs="Times New Roman" w:eastAsia="Times New Roman" w:hint="default"/>
        </w:rPr>
        <w:t>0.56</w:t>
      </w:r>
      <w:r>
        <w:rPr>
          <w:rFonts w:ascii="Times New Roman" w:hAnsi="Times New Roman" w:cs="Times New Roman" w:eastAsia="Times New Roman" w:hint="default"/>
          <w:spacing w:val="57"/>
        </w:rPr>
        <w:t> </w:t>
      </w:r>
      <w:r>
        <w:rPr/>
        <w:t>元人民币现金（含税，扣税后，个人股东、投资基金、合格境外机构投资者实际</w:t>
      </w:r>
    </w:p>
    <w:p>
      <w:pPr>
        <w:pStyle w:val="BodyText"/>
        <w:spacing w:line="240" w:lineRule="auto" w:before="135"/>
        <w:ind w:left="823" w:right="0"/>
        <w:jc w:val="both"/>
      </w:pPr>
      <w:r>
        <w:rPr/>
        <w:t>每</w:t>
      </w:r>
      <w:r>
        <w:rPr>
          <w:spacing w:val="-51"/>
        </w:rPr>
        <w:t> </w:t>
      </w:r>
      <w:r>
        <w:rPr>
          <w:rFonts w:ascii="宋体" w:hAnsi="宋体" w:cs="宋体" w:eastAsia="宋体" w:hint="default"/>
        </w:rPr>
        <w:t>10</w:t>
      </w:r>
      <w:r>
        <w:rPr>
          <w:rFonts w:ascii="宋体" w:hAnsi="宋体" w:cs="宋体" w:eastAsia="宋体" w:hint="default"/>
          <w:spacing w:val="-51"/>
        </w:rPr>
        <w:t> </w:t>
      </w:r>
      <w:r>
        <w:rPr/>
        <w:t>股派</w:t>
      </w:r>
      <w:r>
        <w:rPr>
          <w:spacing w:val="-51"/>
        </w:rPr>
        <w:t> </w:t>
      </w:r>
      <w:r>
        <w:rPr>
          <w:rFonts w:ascii="Times New Roman" w:hAnsi="Times New Roman" w:cs="Times New Roman" w:eastAsia="Times New Roman" w:hint="default"/>
        </w:rPr>
        <w:t>0.004</w:t>
      </w:r>
      <w:r>
        <w:rPr>
          <w:rFonts w:ascii="Times New Roman" w:hAnsi="Times New Roman" w:cs="Times New Roman" w:eastAsia="Times New Roman" w:hint="default"/>
          <w:spacing w:val="9"/>
        </w:rPr>
        <w:t> </w:t>
      </w:r>
      <w:r>
        <w:rPr/>
        <w:t>元）的利润分配方案，转增后公司总股本增加至</w:t>
      </w:r>
      <w:r>
        <w:rPr>
          <w:spacing w:val="-50"/>
        </w:rPr>
        <w:t> </w:t>
      </w:r>
      <w:r>
        <w:rPr>
          <w:rFonts w:ascii="Times New Roman" w:hAnsi="Times New Roman" w:cs="Times New Roman" w:eastAsia="Times New Roman" w:hint="default"/>
        </w:rPr>
        <w:t>44,064</w:t>
      </w:r>
      <w:r>
        <w:rPr>
          <w:rFonts w:ascii="Times New Roman" w:hAnsi="Times New Roman" w:cs="Times New Roman" w:eastAsia="Times New Roman" w:hint="default"/>
          <w:spacing w:val="10"/>
        </w:rPr>
        <w:t> </w:t>
      </w:r>
      <w:r>
        <w:rPr/>
        <w:t>万股。转增后的</w:t>
      </w:r>
    </w:p>
    <w:p>
      <w:pPr>
        <w:pStyle w:val="BodyText"/>
        <w:spacing w:line="240" w:lineRule="auto" w:before="135"/>
        <w:ind w:left="823" w:right="0"/>
        <w:jc w:val="both"/>
      </w:pPr>
      <w:r>
        <w:rPr/>
        <w:t>无限售条件流通股份已于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9 </w:t>
      </w:r>
      <w:r>
        <w:rPr/>
        <w:t>日在深圳证券交易所中小企业板挂牌交易。</w:t>
      </w:r>
    </w:p>
    <w:p>
      <w:pPr>
        <w:pStyle w:val="BodyText"/>
        <w:spacing w:line="240" w:lineRule="auto" w:before="135"/>
        <w:ind w:left="1363" w:right="0"/>
        <w:jc w:val="left"/>
      </w:pPr>
      <w:r>
        <w:rPr/>
        <w:t>（七）根据</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日召开的</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年度股东大会通过的</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年度利润分配方</w:t>
      </w:r>
    </w:p>
    <w:p>
      <w:pPr>
        <w:pStyle w:val="BodyText"/>
        <w:spacing w:line="240" w:lineRule="auto" w:before="135"/>
        <w:ind w:left="823" w:right="0"/>
        <w:jc w:val="both"/>
      </w:pPr>
      <w:r>
        <w:rPr/>
        <w:t>案，实施了以公司现有总股本 </w:t>
      </w:r>
      <w:r>
        <w:rPr>
          <w:rFonts w:ascii="Times New Roman" w:hAnsi="Times New Roman" w:cs="Times New Roman" w:eastAsia="Times New Roman" w:hint="default"/>
        </w:rPr>
        <w:t>440,640,000.00 </w:t>
      </w:r>
      <w:r>
        <w:rPr/>
        <w:t>股为基数，向全体股东实施每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股派现金</w:t>
      </w:r>
    </w:p>
    <w:p>
      <w:pPr>
        <w:pStyle w:val="BodyText"/>
        <w:spacing w:line="338" w:lineRule="auto" w:before="136"/>
        <w:ind w:left="823" w:right="1301"/>
        <w:jc w:val="both"/>
      </w:pPr>
      <w:r>
        <w:rPr/>
        <w:t>股利</w:t>
      </w:r>
      <w:r>
        <w:rPr>
          <w:spacing w:val="-46"/>
        </w:rPr>
        <w:t> </w:t>
      </w:r>
      <w:r>
        <w:rPr>
          <w:rFonts w:ascii="Times New Roman" w:hAnsi="Times New Roman" w:cs="Times New Roman" w:eastAsia="Times New Roman" w:hint="default"/>
        </w:rPr>
        <w:t>1.00</w:t>
      </w:r>
      <w:r>
        <w:rPr>
          <w:rFonts w:ascii="Times New Roman" w:hAnsi="Times New Roman" w:cs="Times New Roman" w:eastAsia="Times New Roman" w:hint="default"/>
          <w:spacing w:val="14"/>
        </w:rPr>
        <w:t> </w:t>
      </w:r>
      <w:r>
        <w:rPr/>
        <w:t>元（含税）分配方案，方案实施后，剩余未分配利润</w:t>
      </w:r>
      <w:r>
        <w:rPr>
          <w:spacing w:val="-45"/>
        </w:rPr>
        <w:t> </w:t>
      </w:r>
      <w:r>
        <w:rPr>
          <w:rFonts w:ascii="Times New Roman" w:hAnsi="Times New Roman" w:cs="Times New Roman" w:eastAsia="Times New Roman" w:hint="default"/>
        </w:rPr>
        <w:t>81,298,322.54</w:t>
      </w:r>
      <w:r>
        <w:rPr>
          <w:rFonts w:ascii="Times New Roman" w:hAnsi="Times New Roman" w:cs="Times New Roman" w:eastAsia="Times New Roman" w:hint="default"/>
          <w:spacing w:val="15"/>
        </w:rPr>
        <w:t> </w:t>
      </w:r>
      <w:r>
        <w:rPr/>
        <w:t>元，滚存至 下年度，</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年度不进行送股或资本公积转增股本。</w:t>
      </w:r>
    </w:p>
    <w:p>
      <w:pPr>
        <w:spacing w:line="432" w:lineRule="auto" w:before="27"/>
        <w:ind w:left="1303" w:right="7163" w:firstLine="60"/>
        <w:jc w:val="left"/>
        <w:rPr>
          <w:rFonts w:ascii="宋体" w:hAnsi="宋体" w:cs="宋体" w:eastAsia="宋体" w:hint="default"/>
          <w:sz w:val="24"/>
          <w:szCs w:val="24"/>
        </w:rPr>
      </w:pPr>
      <w:r>
        <w:rPr>
          <w:rFonts w:ascii="宋体" w:hAnsi="宋体" w:cs="宋体" w:eastAsia="宋体" w:hint="default"/>
          <w:sz w:val="24"/>
          <w:szCs w:val="24"/>
        </w:rPr>
        <w:t>（八）公司无内部职工股。 </w:t>
      </w:r>
      <w:r>
        <w:rPr>
          <w:rFonts w:ascii="宋体" w:hAnsi="宋体" w:cs="宋体" w:eastAsia="宋体" w:hint="default"/>
          <w:b/>
          <w:bCs/>
          <w:sz w:val="24"/>
          <w:szCs w:val="24"/>
        </w:rPr>
        <w:t>三、股东情况</w:t>
      </w:r>
      <w:r>
        <w:rPr>
          <w:rFonts w:ascii="宋体" w:hAnsi="宋体" w:cs="宋体" w:eastAsia="宋体" w:hint="default"/>
          <w:sz w:val="24"/>
          <w:szCs w:val="24"/>
        </w:rPr>
      </w:r>
    </w:p>
    <w:p>
      <w:pPr>
        <w:pStyle w:val="Heading4"/>
        <w:spacing w:line="240" w:lineRule="auto" w:before="12"/>
        <w:ind w:left="1303" w:right="0"/>
        <w:jc w:val="left"/>
        <w:rPr>
          <w:b w:val="0"/>
          <w:bCs w:val="0"/>
        </w:rPr>
      </w:pPr>
      <w:r>
        <w:rPr/>
        <w:t>（一）股东数量和持股情况（单位：股）</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5"/>
          <w:szCs w:val="25"/>
        </w:rPr>
      </w:pPr>
    </w:p>
    <w:tbl>
      <w:tblPr>
        <w:tblW w:w="0" w:type="auto"/>
        <w:jc w:val="left"/>
        <w:tblInd w:w="110" w:type="dxa"/>
        <w:tblLayout w:type="fixed"/>
        <w:tblCellMar>
          <w:top w:w="0" w:type="dxa"/>
          <w:left w:w="0" w:type="dxa"/>
          <w:bottom w:w="0" w:type="dxa"/>
          <w:right w:w="0" w:type="dxa"/>
        </w:tblCellMar>
        <w:tblLook w:val="01E0"/>
      </w:tblPr>
      <w:tblGrid>
        <w:gridCol w:w="2508"/>
        <w:gridCol w:w="721"/>
        <w:gridCol w:w="1574"/>
        <w:gridCol w:w="1157"/>
        <w:gridCol w:w="1363"/>
        <w:gridCol w:w="1577"/>
        <w:gridCol w:w="1349"/>
      </w:tblGrid>
      <w:tr>
        <w:trPr>
          <w:trHeight w:val="389" w:hRule="exact"/>
        </w:trPr>
        <w:tc>
          <w:tcPr>
            <w:tcW w:w="250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right="1"/>
              <w:jc w:val="center"/>
              <w:rPr>
                <w:rFonts w:ascii="宋体" w:hAnsi="宋体" w:cs="宋体" w:eastAsia="宋体" w:hint="default"/>
                <w:sz w:val="18"/>
                <w:szCs w:val="18"/>
              </w:rPr>
            </w:pPr>
            <w:r>
              <w:rPr>
                <w:rFonts w:ascii="宋体" w:hAnsi="宋体" w:cs="宋体" w:eastAsia="宋体" w:hint="default"/>
                <w:sz w:val="18"/>
                <w:szCs w:val="18"/>
              </w:rPr>
              <w:t>股东总数</w:t>
            </w:r>
          </w:p>
        </w:tc>
        <w:tc>
          <w:tcPr>
            <w:tcW w:w="774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0"/>
              <w:jc w:val="right"/>
              <w:rPr>
                <w:rFonts w:ascii="Times New Roman" w:hAnsi="Times New Roman" w:cs="Times New Roman" w:eastAsia="Times New Roman" w:hint="default"/>
                <w:sz w:val="18"/>
                <w:szCs w:val="18"/>
              </w:rPr>
            </w:pPr>
            <w:r>
              <w:rPr>
                <w:rFonts w:ascii="Times New Roman"/>
                <w:sz w:val="18"/>
              </w:rPr>
              <w:t>54715</w:t>
            </w:r>
          </w:p>
        </w:tc>
      </w:tr>
      <w:tr>
        <w:trPr>
          <w:trHeight w:val="392" w:hRule="exact"/>
        </w:trPr>
        <w:tc>
          <w:tcPr>
            <w:tcW w:w="10250" w:type="dxa"/>
            <w:gridSpan w:val="7"/>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5"/>
              <w:ind w:left="73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770" w:hRule="exact"/>
        </w:trPr>
        <w:tc>
          <w:tcPr>
            <w:tcW w:w="3229"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5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股东性质</w:t>
            </w:r>
          </w:p>
        </w:tc>
        <w:tc>
          <w:tcPr>
            <w:tcW w:w="115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5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80" w:lineRule="exact" w:before="1"/>
              <w:ind w:left="333" w:right="152" w:hanging="180"/>
              <w:jc w:val="left"/>
              <w:rPr>
                <w:rFonts w:ascii="宋体" w:hAnsi="宋体" w:cs="宋体" w:eastAsia="宋体" w:hint="default"/>
                <w:sz w:val="18"/>
                <w:szCs w:val="18"/>
              </w:rPr>
            </w:pPr>
            <w:r>
              <w:rPr>
                <w:rFonts w:ascii="宋体" w:hAnsi="宋体" w:cs="宋体" w:eastAsia="宋体" w:hint="default"/>
                <w:sz w:val="18"/>
                <w:szCs w:val="18"/>
              </w:rPr>
              <w:t>持有有限售条件 股份的数量</w:t>
            </w:r>
          </w:p>
        </w:tc>
        <w:tc>
          <w:tcPr>
            <w:tcW w:w="13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80" w:lineRule="exact" w:before="1"/>
              <w:ind w:left="309" w:right="127"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389"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钱云宝</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z w:val="18"/>
              </w:rPr>
              <w:t>30%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98"/>
              <w:jc w:val="right"/>
              <w:rPr>
                <w:rFonts w:ascii="Times New Roman" w:hAnsi="Times New Roman" w:cs="Times New Roman" w:eastAsia="Times New Roman" w:hint="default"/>
                <w:sz w:val="18"/>
                <w:szCs w:val="18"/>
              </w:rPr>
            </w:pPr>
            <w:r>
              <w:rPr>
                <w:rFonts w:ascii="Times New Roman"/>
                <w:spacing w:val="-1"/>
                <w:sz w:val="18"/>
              </w:rPr>
              <w:t>132192000</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563" w:right="0"/>
              <w:jc w:val="left"/>
              <w:rPr>
                <w:rFonts w:ascii="Times New Roman" w:hAnsi="Times New Roman" w:cs="Times New Roman" w:eastAsia="Times New Roman" w:hint="default"/>
                <w:sz w:val="18"/>
                <w:szCs w:val="18"/>
              </w:rPr>
            </w:pPr>
            <w:r>
              <w:rPr>
                <w:rFonts w:ascii="Times New Roman"/>
                <w:sz w:val="18"/>
              </w:rPr>
              <w:t>132,192,000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424" w:right="0"/>
              <w:jc w:val="left"/>
              <w:rPr>
                <w:rFonts w:ascii="Times New Roman" w:hAnsi="Times New Roman" w:cs="Times New Roman" w:eastAsia="Times New Roman" w:hint="default"/>
                <w:sz w:val="18"/>
                <w:szCs w:val="18"/>
              </w:rPr>
            </w:pPr>
            <w:r>
              <w:rPr>
                <w:rFonts w:ascii="Times New Roman"/>
                <w:sz w:val="18"/>
              </w:rPr>
              <w:t>64,300,000</w:t>
            </w: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江浩然</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22030447</w:t>
            </w:r>
          </w:p>
        </w:tc>
        <w:tc>
          <w:tcPr>
            <w:tcW w:w="1577"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钱平</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2.26%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9968396</w:t>
            </w:r>
          </w:p>
        </w:tc>
        <w:tc>
          <w:tcPr>
            <w:tcW w:w="1577"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10"/>
              <w:ind w:left="708" w:right="170" w:hanging="541"/>
              <w:jc w:val="left"/>
              <w:rPr>
                <w:rFonts w:ascii="宋体" w:hAnsi="宋体" w:cs="宋体" w:eastAsia="宋体" w:hint="default"/>
                <w:sz w:val="18"/>
                <w:szCs w:val="18"/>
              </w:rPr>
            </w:pPr>
            <w:r>
              <w:rPr>
                <w:rFonts w:ascii="宋体" w:hAnsi="宋体" w:cs="宋体" w:eastAsia="宋体" w:hint="default"/>
                <w:sz w:val="18"/>
                <w:szCs w:val="18"/>
              </w:rPr>
              <w:t>东北证券－建行－东北证券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号主题 投资集合资产管理计划</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1.96%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8633628</w:t>
            </w:r>
          </w:p>
        </w:tc>
        <w:tc>
          <w:tcPr>
            <w:tcW w:w="1577"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80" w:top="1260" w:bottom="1160" w:left="480" w:right="0"/>
        </w:sectPr>
      </w:pPr>
    </w:p>
    <w:p>
      <w:pPr>
        <w:spacing w:line="240" w:lineRule="auto" w:before="9"/>
        <w:rPr>
          <w:rFonts w:ascii="宋体" w:hAnsi="宋体" w:cs="宋体" w:eastAsia="宋体" w:hint="default"/>
          <w:b/>
          <w:bCs/>
          <w:sz w:val="16"/>
          <w:szCs w:val="16"/>
        </w:rPr>
      </w:pPr>
    </w:p>
    <w:tbl>
      <w:tblPr>
        <w:tblW w:w="0" w:type="auto"/>
        <w:jc w:val="left"/>
        <w:tblInd w:w="110" w:type="dxa"/>
        <w:tblLayout w:type="fixed"/>
        <w:tblCellMar>
          <w:top w:w="0" w:type="dxa"/>
          <w:left w:w="0" w:type="dxa"/>
          <w:bottom w:w="0" w:type="dxa"/>
          <w:right w:w="0" w:type="dxa"/>
        </w:tblCellMar>
        <w:tblLook w:val="01E0"/>
      </w:tblPr>
      <w:tblGrid>
        <w:gridCol w:w="2540"/>
        <w:gridCol w:w="689"/>
        <w:gridCol w:w="1574"/>
        <w:gridCol w:w="737"/>
        <w:gridCol w:w="420"/>
        <w:gridCol w:w="1363"/>
        <w:gridCol w:w="631"/>
        <w:gridCol w:w="946"/>
        <w:gridCol w:w="1349"/>
      </w:tblGrid>
      <w:tr>
        <w:trPr>
          <w:trHeight w:val="946"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352" w:lineRule="auto" w:before="8"/>
              <w:ind w:left="187" w:right="186"/>
              <w:jc w:val="center"/>
              <w:rPr>
                <w:rFonts w:ascii="Times New Roman" w:hAnsi="Times New Roman" w:cs="Times New Roman" w:eastAsia="Times New Roman" w:hint="default"/>
                <w:sz w:val="18"/>
                <w:szCs w:val="18"/>
              </w:rPr>
            </w:pPr>
            <w:r>
              <w:rPr>
                <w:rFonts w:ascii="宋体" w:hAnsi="宋体" w:cs="宋体" w:eastAsia="宋体" w:hint="default"/>
                <w:sz w:val="18"/>
                <w:szCs w:val="18"/>
              </w:rPr>
              <w:t>国际金融－花旗－</w:t>
            </w:r>
            <w:r>
              <w:rPr>
                <w:rFonts w:ascii="Times New Roman" w:hAnsi="Times New Roman" w:cs="Times New Roman" w:eastAsia="Times New Roman" w:hint="default"/>
                <w:sz w:val="18"/>
                <w:szCs w:val="18"/>
              </w:rPr>
              <w:t>MARTIN</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z w:val="18"/>
                <w:szCs w:val="18"/>
              </w:rPr>
              <w:t>CURRIE</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INVESTMENT</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z w:val="18"/>
                <w:szCs w:val="18"/>
              </w:rPr>
              <w:t>MANAGEMENT</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LIMITED</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境外法人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578" w:right="0"/>
              <w:jc w:val="left"/>
              <w:rPr>
                <w:rFonts w:ascii="Times New Roman" w:hAnsi="Times New Roman" w:cs="Times New Roman" w:eastAsia="Times New Roman" w:hint="default"/>
                <w:sz w:val="18"/>
                <w:szCs w:val="18"/>
              </w:rPr>
            </w:pPr>
            <w:r>
              <w:rPr>
                <w:rFonts w:ascii="Times New Roman"/>
                <w:sz w:val="18"/>
              </w:rPr>
              <w:t>1.78%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7856221</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刘邦宁</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78" w:right="0"/>
              <w:jc w:val="left"/>
              <w:rPr>
                <w:rFonts w:ascii="Times New Roman" w:hAnsi="Times New Roman" w:cs="Times New Roman" w:eastAsia="Times New Roman" w:hint="default"/>
                <w:sz w:val="18"/>
                <w:szCs w:val="18"/>
              </w:rPr>
            </w:pPr>
            <w:r>
              <w:rPr>
                <w:rFonts w:ascii="Times New Roman"/>
                <w:sz w:val="18"/>
              </w:rPr>
              <w:t>1.25%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5494705</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8"/>
              <w:ind w:left="1248" w:right="168" w:hanging="1081"/>
              <w:jc w:val="left"/>
              <w:rPr>
                <w:rFonts w:ascii="宋体" w:hAnsi="宋体" w:cs="宋体" w:eastAsia="宋体" w:hint="default"/>
                <w:sz w:val="18"/>
                <w:szCs w:val="18"/>
              </w:rPr>
            </w:pPr>
            <w:r>
              <w:rPr>
                <w:rFonts w:ascii="宋体" w:hAnsi="宋体" w:cs="宋体" w:eastAsia="宋体" w:hint="default"/>
                <w:sz w:val="18"/>
                <w:szCs w:val="18"/>
              </w:rPr>
              <w:t>东海证券－交行－东风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号集合资产 管理计划</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78" w:right="0"/>
              <w:jc w:val="left"/>
              <w:rPr>
                <w:rFonts w:ascii="Times New Roman" w:hAnsi="Times New Roman" w:cs="Times New Roman" w:eastAsia="Times New Roman" w:hint="default"/>
                <w:sz w:val="18"/>
                <w:szCs w:val="18"/>
              </w:rPr>
            </w:pPr>
            <w:r>
              <w:rPr>
                <w:rFonts w:ascii="Times New Roman"/>
                <w:sz w:val="18"/>
              </w:rPr>
              <w:t>1.21%</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5310000</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888" w:right="169" w:hanging="721"/>
              <w:jc w:val="left"/>
              <w:rPr>
                <w:rFonts w:ascii="宋体" w:hAnsi="宋体" w:cs="宋体" w:eastAsia="宋体" w:hint="default"/>
                <w:sz w:val="18"/>
                <w:szCs w:val="18"/>
              </w:rPr>
            </w:pPr>
            <w:r>
              <w:rPr>
                <w:rFonts w:ascii="宋体" w:hAnsi="宋体" w:cs="宋体" w:eastAsia="宋体" w:hint="default"/>
                <w:sz w:val="18"/>
                <w:szCs w:val="18"/>
              </w:rPr>
              <w:t>中国工商银行－国投瑞银核心企业股 票型证券投资基金</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78" w:right="0"/>
              <w:jc w:val="left"/>
              <w:rPr>
                <w:rFonts w:ascii="Times New Roman" w:hAnsi="Times New Roman" w:cs="Times New Roman" w:eastAsia="Times New Roman" w:hint="default"/>
                <w:sz w:val="18"/>
                <w:szCs w:val="18"/>
              </w:rPr>
            </w:pPr>
            <w:r>
              <w:rPr>
                <w:rFonts w:ascii="Times New Roman"/>
                <w:sz w:val="18"/>
              </w:rPr>
              <w:t>0.91%</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w w:val="95"/>
                <w:sz w:val="18"/>
              </w:rPr>
              <w:t>3996110</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96" w:right="0"/>
              <w:jc w:val="left"/>
              <w:rPr>
                <w:rFonts w:ascii="Times New Roman" w:hAnsi="Times New Roman" w:cs="Times New Roman" w:eastAsia="Times New Roman" w:hint="default"/>
                <w:sz w:val="18"/>
                <w:szCs w:val="18"/>
              </w:rPr>
            </w:pPr>
            <w:r>
              <w:rPr>
                <w:rFonts w:ascii="Times New Roman"/>
                <w:sz w:val="18"/>
              </w:rPr>
              <w:t>ING BANK</w:t>
            </w:r>
            <w:r>
              <w:rPr>
                <w:rFonts w:ascii="Times New Roman"/>
                <w:spacing w:val="-4"/>
                <w:sz w:val="18"/>
              </w:rPr>
              <w:t> </w:t>
            </w:r>
            <w:r>
              <w:rPr>
                <w:rFonts w:ascii="Times New Roman"/>
                <w:sz w:val="18"/>
              </w:rPr>
              <w:t>N.V</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境外法人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78" w:right="0"/>
              <w:jc w:val="left"/>
              <w:rPr>
                <w:rFonts w:ascii="Times New Roman" w:hAnsi="Times New Roman" w:cs="Times New Roman" w:eastAsia="Times New Roman" w:hint="default"/>
                <w:sz w:val="18"/>
                <w:szCs w:val="18"/>
              </w:rPr>
            </w:pPr>
            <w:r>
              <w:rPr>
                <w:rFonts w:ascii="Times New Roman"/>
                <w:sz w:val="18"/>
              </w:rPr>
              <w:t>0.81%</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3555676</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68" w:right="169" w:hanging="901"/>
              <w:jc w:val="left"/>
              <w:rPr>
                <w:rFonts w:ascii="宋体" w:hAnsi="宋体" w:cs="宋体" w:eastAsia="宋体" w:hint="default"/>
                <w:sz w:val="18"/>
                <w:szCs w:val="18"/>
              </w:rPr>
            </w:pPr>
            <w:r>
              <w:rPr>
                <w:rFonts w:ascii="宋体" w:hAnsi="宋体" w:cs="宋体" w:eastAsia="宋体" w:hint="default"/>
                <w:sz w:val="18"/>
                <w:szCs w:val="18"/>
              </w:rPr>
              <w:t>中国建设银行－中小企业板交易型开 放式指数基金</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78" w:right="0"/>
              <w:jc w:val="left"/>
              <w:rPr>
                <w:rFonts w:ascii="Times New Roman" w:hAnsi="Times New Roman" w:cs="Times New Roman" w:eastAsia="Times New Roman" w:hint="default"/>
                <w:sz w:val="18"/>
                <w:szCs w:val="18"/>
              </w:rPr>
            </w:pPr>
            <w:r>
              <w:rPr>
                <w:rFonts w:ascii="Times New Roman"/>
                <w:sz w:val="18"/>
              </w:rPr>
              <w:t>0.63%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2787769</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389" w:hRule="exact"/>
        </w:trPr>
        <w:tc>
          <w:tcPr>
            <w:tcW w:w="10250"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left="73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391" w:hRule="exact"/>
        </w:trPr>
        <w:tc>
          <w:tcPr>
            <w:tcW w:w="5540" w:type="dxa"/>
            <w:gridSpan w:val="4"/>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15"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left="571" w:right="0"/>
              <w:jc w:val="left"/>
              <w:rPr>
                <w:rFonts w:ascii="宋体" w:hAnsi="宋体" w:cs="宋体" w:eastAsia="宋体" w:hint="default"/>
                <w:sz w:val="18"/>
                <w:szCs w:val="18"/>
              </w:rPr>
            </w:pPr>
            <w:r>
              <w:rPr>
                <w:rFonts w:ascii="宋体" w:hAnsi="宋体" w:cs="宋体" w:eastAsia="宋体" w:hint="default"/>
                <w:sz w:val="18"/>
                <w:szCs w:val="18"/>
              </w:rPr>
              <w:t>持有流通股数量</w:t>
            </w:r>
          </w:p>
        </w:tc>
        <w:tc>
          <w:tcPr>
            <w:tcW w:w="2295"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89"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江浩然</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1582" w:right="0"/>
              <w:jc w:val="left"/>
              <w:rPr>
                <w:rFonts w:ascii="Times New Roman" w:hAnsi="Times New Roman" w:cs="Times New Roman" w:eastAsia="Times New Roman" w:hint="default"/>
                <w:sz w:val="18"/>
                <w:szCs w:val="18"/>
              </w:rPr>
            </w:pPr>
            <w:r>
              <w:rPr>
                <w:rFonts w:ascii="Times New Roman"/>
                <w:sz w:val="18"/>
              </w:rPr>
              <w:t>22030447</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钱平</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9968396</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东北证券－建行－东北证券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号主题投资集合资产管理计划</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8633628</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tabs>
                <w:tab w:pos="3407" w:val="left" w:leader="none"/>
                <w:tab w:pos="4278" w:val="left" w:leader="none"/>
              </w:tabs>
              <w:spacing w:line="340" w:lineRule="auto" w:before="8"/>
              <w:ind w:left="103" w:right="98"/>
              <w:jc w:val="left"/>
              <w:rPr>
                <w:rFonts w:ascii="Times New Roman" w:hAnsi="Times New Roman" w:cs="Times New Roman" w:eastAsia="Times New Roman" w:hint="default"/>
                <w:sz w:val="18"/>
                <w:szCs w:val="18"/>
              </w:rPr>
            </w:pPr>
            <w:r>
              <w:rPr>
                <w:rFonts w:ascii="宋体" w:hAnsi="宋体" w:cs="宋体" w:eastAsia="宋体" w:hint="default"/>
                <w:sz w:val="18"/>
                <w:szCs w:val="18"/>
              </w:rPr>
              <w:t>国 际 金 融 － 花 旗 －  </w:t>
            </w:r>
            <w:r>
              <w:rPr>
                <w:rFonts w:ascii="宋体" w:hAnsi="宋体" w:cs="宋体" w:eastAsia="宋体" w:hint="default"/>
                <w:spacing w:val="60"/>
                <w:sz w:val="18"/>
                <w:szCs w:val="18"/>
              </w:rPr>
              <w:t> </w:t>
            </w:r>
            <w:r>
              <w:rPr>
                <w:rFonts w:ascii="Times New Roman" w:hAnsi="Times New Roman" w:cs="Times New Roman" w:eastAsia="Times New Roman" w:hint="default"/>
                <w:spacing w:val="-3"/>
                <w:sz w:val="18"/>
                <w:szCs w:val="18"/>
              </w:rPr>
              <w:t>MARTIN</w:t>
              <w:tab/>
            </w:r>
            <w:r>
              <w:rPr>
                <w:rFonts w:ascii="Times New Roman" w:hAnsi="Times New Roman" w:cs="Times New Roman" w:eastAsia="Times New Roman" w:hint="default"/>
                <w:spacing w:val="-1"/>
                <w:sz w:val="18"/>
                <w:szCs w:val="18"/>
              </w:rPr>
              <w:t>CURRIE</w:t>
              <w:tab/>
              <w:t>INVESTMENT</w:t>
            </w:r>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MANAGEMENT</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z w:val="18"/>
                <w:szCs w:val="18"/>
              </w:rPr>
              <w:t>LIMITED</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7856221</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刘邦宁</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5494705</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东海证券－交行－东风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号集合资产管理计划</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5310000</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中国工商银行－国投瑞银核心企业股票型证券投资基金</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w w:val="95"/>
                <w:sz w:val="18"/>
              </w:rPr>
              <w:t>3996110</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ING BANK</w:t>
            </w:r>
            <w:r>
              <w:rPr>
                <w:rFonts w:ascii="Times New Roman"/>
                <w:spacing w:val="-4"/>
                <w:sz w:val="18"/>
              </w:rPr>
              <w:t> </w:t>
            </w:r>
            <w:r>
              <w:rPr>
                <w:rFonts w:ascii="Times New Roman"/>
                <w:sz w:val="18"/>
              </w:rPr>
              <w:t>N.V</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3555676</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中国建设银行－中小企业板交易型开放式指数基金</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z w:val="18"/>
              </w:rPr>
              <w:t>2787769</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中国建设银行－华宝兴业多策略增长证券投资基金</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1929914</w:t>
            </w:r>
          </w:p>
        </w:tc>
        <w:tc>
          <w:tcPr>
            <w:tcW w:w="2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0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1150" w:hRule="exact"/>
        </w:trPr>
        <w:tc>
          <w:tcPr>
            <w:tcW w:w="2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386" w:lineRule="auto"/>
              <w:ind w:left="905" w:right="183" w:hanging="721"/>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7710" w:type="dxa"/>
            <w:gridSpan w:val="8"/>
            <w:tcBorders>
              <w:top w:val="single" w:sz="4" w:space="0" w:color="000000"/>
              <w:left w:val="single" w:sz="4" w:space="0" w:color="000000"/>
              <w:bottom w:val="single" w:sz="4" w:space="0" w:color="000000"/>
              <w:right w:val="single" w:sz="4" w:space="0" w:color="000000"/>
            </w:tcBorders>
          </w:tcPr>
          <w:p>
            <w:pPr>
              <w:pStyle w:val="TableParagraph"/>
              <w:spacing w:line="386" w:lineRule="auto" w:before="94"/>
              <w:ind w:left="105" w:right="99"/>
              <w:jc w:val="left"/>
              <w:rPr>
                <w:rFonts w:ascii="宋体" w:hAnsi="宋体" w:cs="宋体" w:eastAsia="宋体" w:hint="default"/>
                <w:sz w:val="18"/>
                <w:szCs w:val="18"/>
              </w:rPr>
            </w:pPr>
            <w:r>
              <w:rPr>
                <w:rFonts w:ascii="宋体" w:hAnsi="宋体" w:cs="宋体" w:eastAsia="宋体" w:hint="default"/>
                <w:spacing w:val="2"/>
                <w:sz w:val="18"/>
                <w:szCs w:val="18"/>
              </w:rPr>
              <w:t>公司第一大股东钱云宝与其他股东不存在关联关系或《上市公司股东持股变动信息披露管理办</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2"/>
                <w:sz w:val="18"/>
                <w:szCs w:val="18"/>
              </w:rPr>
              <w:t>法》中规定的一致行动人的情况；公司未知其他股东之间是否存在关联关系或《上市公司股东持</w:t>
            </w:r>
          </w:p>
          <w:p>
            <w:pPr>
              <w:pStyle w:val="TableParagraph"/>
              <w:spacing w:line="240" w:lineRule="auto" w:before="36"/>
              <w:ind w:left="105" w:right="0"/>
              <w:jc w:val="left"/>
              <w:rPr>
                <w:rFonts w:ascii="宋体" w:hAnsi="宋体" w:cs="宋体" w:eastAsia="宋体" w:hint="default"/>
                <w:sz w:val="18"/>
                <w:szCs w:val="18"/>
              </w:rPr>
            </w:pPr>
            <w:r>
              <w:rPr>
                <w:rFonts w:ascii="宋体" w:hAnsi="宋体" w:cs="宋体" w:eastAsia="宋体" w:hint="default"/>
                <w:sz w:val="18"/>
                <w:szCs w:val="18"/>
              </w:rPr>
              <w:t>股变动信息披露管理办法》中规定的一致行动人的情况。</w:t>
            </w:r>
          </w:p>
        </w:tc>
      </w:tr>
    </w:tbl>
    <w:p>
      <w:pPr>
        <w:spacing w:line="240" w:lineRule="auto" w:before="4"/>
        <w:rPr>
          <w:rFonts w:ascii="宋体" w:hAnsi="宋体" w:cs="宋体" w:eastAsia="宋体" w:hint="default"/>
          <w:b/>
          <w:bCs/>
          <w:sz w:val="8"/>
          <w:szCs w:val="8"/>
        </w:rPr>
      </w:pPr>
    </w:p>
    <w:p>
      <w:pPr>
        <w:pStyle w:val="Heading4"/>
        <w:spacing w:line="240" w:lineRule="auto" w:before="26"/>
        <w:ind w:left="1303" w:right="0"/>
        <w:jc w:val="both"/>
        <w:rPr>
          <w:b w:val="0"/>
          <w:bCs w:val="0"/>
        </w:rPr>
      </w:pPr>
      <w:r>
        <w:rPr/>
        <w:t>（二）公司控股股东及实际控制人情况</w:t>
      </w:r>
      <w:r>
        <w:rPr>
          <w:b w:val="0"/>
          <w:bCs w:val="0"/>
        </w:rPr>
      </w:r>
    </w:p>
    <w:p>
      <w:pPr>
        <w:pStyle w:val="BodyText"/>
        <w:spacing w:line="374" w:lineRule="auto" w:before="206"/>
        <w:ind w:left="1663" w:right="0" w:hanging="360"/>
        <w:jc w:val="left"/>
      </w:pPr>
      <w:r>
        <w:rPr>
          <w:rFonts w:ascii="Times New Roman" w:hAnsi="Times New Roman" w:cs="Times New Roman" w:eastAsia="Times New Roman" w:hint="default"/>
        </w:rPr>
        <w:t>1</w:t>
      </w:r>
      <w:r>
        <w:rPr/>
        <w:t>、公司控股股东及实际控制人情况 报告期内，公司的控股股东及实际控制人未发生变化，为公司第一大股东钱云宝</w:t>
      </w:r>
    </w:p>
    <w:p>
      <w:pPr>
        <w:pStyle w:val="BodyText"/>
        <w:spacing w:line="240" w:lineRule="auto" w:before="73"/>
        <w:ind w:left="1243" w:right="0"/>
        <w:jc w:val="both"/>
      </w:pPr>
      <w:r>
        <w:rPr/>
        <w:t>先生，其所持的本公司有限售条件流通股</w:t>
      </w:r>
      <w:r>
        <w:rPr>
          <w:spacing w:val="-46"/>
        </w:rPr>
        <w:t> </w:t>
      </w:r>
      <w:r>
        <w:rPr>
          <w:rFonts w:ascii="Times New Roman" w:hAnsi="Times New Roman" w:cs="Times New Roman" w:eastAsia="Times New Roman" w:hint="default"/>
        </w:rPr>
        <w:t>13,219.2</w:t>
      </w:r>
      <w:r>
        <w:rPr>
          <w:rFonts w:ascii="Times New Roman" w:hAnsi="Times New Roman" w:cs="Times New Roman" w:eastAsia="Times New Roman" w:hint="default"/>
          <w:spacing w:val="13"/>
        </w:rPr>
        <w:t> </w:t>
      </w:r>
      <w:r>
        <w:rPr/>
        <w:t>万股中的</w:t>
      </w:r>
      <w:r>
        <w:rPr>
          <w:spacing w:val="-47"/>
        </w:rPr>
        <w:t> </w:t>
      </w:r>
      <w:r>
        <w:rPr>
          <w:rFonts w:ascii="Times New Roman" w:hAnsi="Times New Roman" w:cs="Times New Roman" w:eastAsia="Times New Roman" w:hint="default"/>
        </w:rPr>
        <w:t>2,650</w:t>
      </w:r>
      <w:r>
        <w:rPr>
          <w:rFonts w:ascii="Times New Roman" w:hAnsi="Times New Roman" w:cs="Times New Roman" w:eastAsia="Times New Roman" w:hint="default"/>
          <w:spacing w:val="13"/>
        </w:rPr>
        <w:t> </w:t>
      </w:r>
      <w:r>
        <w:rPr/>
        <w:t>万股（占公司总股</w:t>
      </w:r>
    </w:p>
    <w:p>
      <w:pPr>
        <w:pStyle w:val="BodyText"/>
        <w:spacing w:line="386" w:lineRule="auto" w:before="188"/>
        <w:ind w:left="1243" w:right="1298"/>
        <w:jc w:val="both"/>
      </w:pPr>
      <w:r>
        <w:rPr/>
        <w:t>本的</w:t>
      </w:r>
      <w:r>
        <w:rPr>
          <w:spacing w:val="-61"/>
        </w:rPr>
        <w:t> </w:t>
      </w:r>
      <w:r>
        <w:rPr>
          <w:rFonts w:ascii="Times New Roman" w:hAnsi="Times New Roman" w:cs="Times New Roman" w:eastAsia="Times New Roman" w:hint="default"/>
        </w:rPr>
        <w:t>6.01</w:t>
      </w:r>
      <w:r>
        <w:rPr/>
        <w:t>％）已于</w:t>
      </w:r>
      <w:r>
        <w:rPr>
          <w:spacing w:val="-60"/>
        </w:rPr>
        <w:t> </w:t>
      </w: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21 </w:t>
      </w:r>
      <w:r>
        <w:rPr/>
        <w:t>日起质押给中国银行股份有限公司丹阳支行，为江 </w:t>
      </w:r>
      <w:r>
        <w:rPr>
          <w:spacing w:val="6"/>
        </w:rPr>
        <w:t>苏恒神纤维材料有限公司向中国银行股份有限公司丹阳支行申请的贷款提供质押担</w:t>
      </w:r>
      <w:r>
        <w:rPr>
          <w:spacing w:val="-108"/>
        </w:rPr>
        <w:t> </w:t>
      </w:r>
      <w:r>
        <w:rPr>
          <w:spacing w:val="-108"/>
        </w:rPr>
      </w:r>
      <w:r>
        <w:rPr/>
        <w:t>保，详见《公司股东股份质押的公告》（公告编号：</w:t>
      </w:r>
      <w:r>
        <w:rPr>
          <w:rFonts w:ascii="Times New Roman" w:hAnsi="Times New Roman" w:cs="Times New Roman" w:eastAsia="Times New Roman" w:hint="default"/>
        </w:rPr>
        <w:t>2011-009</w:t>
      </w:r>
      <w:r>
        <w:rPr/>
        <w:t>）。</w:t>
      </w:r>
    </w:p>
    <w:p>
      <w:pPr>
        <w:pStyle w:val="BodyText"/>
        <w:spacing w:line="374" w:lineRule="auto"/>
        <w:ind w:left="1243" w:right="1292" w:firstLine="419"/>
        <w:jc w:val="left"/>
      </w:pPr>
      <w:r>
        <w:rPr/>
        <w:t>钱云宝先生：中国国籍，</w:t>
      </w:r>
      <w:r>
        <w:rPr>
          <w:rFonts w:ascii="Times New Roman" w:hAnsi="Times New Roman" w:cs="Times New Roman" w:eastAsia="Times New Roman" w:hint="default"/>
        </w:rPr>
        <w:t>1957 </w:t>
      </w:r>
      <w:r>
        <w:rPr/>
        <w:t>年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月出生，毕业于江苏理工大学，大专学历， 高级经济师。</w:t>
      </w:r>
      <w:r>
        <w:rPr>
          <w:rFonts w:ascii="Times New Roman" w:hAnsi="Times New Roman" w:cs="Times New Roman" w:eastAsia="Times New Roman" w:hint="default"/>
        </w:rPr>
        <w:t>1996 </w:t>
      </w:r>
      <w:r>
        <w:rPr/>
        <w:t>年起出任江苏现代安全印制有限公司董事长兼经理。</w:t>
      </w:r>
      <w:r>
        <w:rPr>
          <w:rFonts w:ascii="Times New Roman" w:hAnsi="Times New Roman" w:cs="Times New Roman" w:eastAsia="Times New Roman" w:hint="default"/>
        </w:rPr>
        <w:t>2000 </w:t>
      </w:r>
      <w:r>
        <w:rPr/>
        <w:t>年 </w:t>
      </w:r>
      <w:r>
        <w:rPr>
          <w:rFonts w:ascii="Times New Roman" w:hAnsi="Times New Roman" w:cs="Times New Roman" w:eastAsia="Times New Roman" w:hint="default"/>
        </w:rPr>
        <w:t>9</w:t>
      </w:r>
      <w:r>
        <w:rPr>
          <w:rFonts w:ascii="Times New Roman" w:hAnsi="Times New Roman" w:cs="Times New Roman" w:eastAsia="Times New Roman" w:hint="default"/>
          <w:spacing w:val="51"/>
        </w:rPr>
        <w:t> </w:t>
      </w:r>
      <w:r>
        <w:rPr/>
        <w:t>月</w:t>
      </w:r>
    </w:p>
    <w:p>
      <w:pPr>
        <w:spacing w:after="0" w:line="374" w:lineRule="auto"/>
        <w:jc w:val="left"/>
        <w:sectPr>
          <w:pgSz w:w="11910" w:h="16840"/>
          <w:pgMar w:header="851" w:footer="980" w:top="1260" w:bottom="1160" w:left="480" w:right="0"/>
        </w:sectPr>
      </w:pPr>
    </w:p>
    <w:p>
      <w:pPr>
        <w:spacing w:line="240" w:lineRule="auto" w:before="1"/>
        <w:rPr>
          <w:rFonts w:ascii="宋体" w:hAnsi="宋体" w:cs="宋体" w:eastAsia="宋体" w:hint="default"/>
          <w:sz w:val="25"/>
          <w:szCs w:val="25"/>
        </w:rPr>
      </w:pPr>
    </w:p>
    <w:p>
      <w:pPr>
        <w:pStyle w:val="BodyText"/>
        <w:spacing w:line="388" w:lineRule="auto"/>
        <w:ind w:left="563" w:right="1299"/>
        <w:jc w:val="both"/>
      </w:pPr>
      <w:r>
        <w:rPr/>
        <w:t>股份公司成立后，任公司董事长。钱云宝先生长期从事企业经营工作，具有丰富的经 营管理经验，曾分别被江苏省乡镇企业管理局、镇江市人民政府和丹阳市人民政府授 </w:t>
      </w:r>
      <w:r>
        <w:rPr>
          <w:spacing w:val="-3"/>
        </w:rPr>
        <w:t>予“江苏省乡镇企业家”和“劳动模范”称号，</w:t>
      </w:r>
      <w:r>
        <w:rPr>
          <w:rFonts w:ascii="Times New Roman" w:hAnsi="Times New Roman" w:cs="Times New Roman" w:eastAsia="Times New Roman" w:hint="default"/>
          <w:spacing w:val="-3"/>
        </w:rPr>
        <w:t>2010</w:t>
      </w:r>
      <w:r>
        <w:rPr>
          <w:rFonts w:ascii="Times New Roman" w:hAnsi="Times New Roman" w:cs="Times New Roman" w:eastAsia="Times New Roman" w:hint="default"/>
          <w:spacing w:val="13"/>
        </w:rPr>
        <w:t> </w:t>
      </w:r>
      <w:r>
        <w:rPr/>
        <w:t>年被江苏省经济和信息委员会授 予“江苏省优秀软件企业家” 称号，是“镇江市人民奖章”获得者，</w:t>
      </w:r>
      <w:r>
        <w:rPr>
          <w:rFonts w:ascii="Times New Roman" w:hAnsi="Times New Roman" w:cs="Times New Roman" w:eastAsia="Times New Roman" w:hint="default"/>
        </w:rPr>
        <w:t>2006</w:t>
      </w:r>
      <w:r>
        <w:rPr>
          <w:rFonts w:ascii="Times New Roman" w:hAnsi="Times New Roman" w:cs="Times New Roman" w:eastAsia="Times New Roman" w:hint="default"/>
          <w:spacing w:val="57"/>
        </w:rPr>
        <w:t> </w:t>
      </w:r>
      <w:r>
        <w:rPr/>
        <w:t>年被选为 江苏省党代表，现为镇江市和丹阳市人民代表大会代表。无其他国家或地区居留权。 </w:t>
      </w:r>
      <w:r>
        <w:rPr>
          <w:rFonts w:ascii="Times New Roman" w:hAnsi="Times New Roman" w:cs="Times New Roman" w:eastAsia="Times New Roman" w:hint="default"/>
        </w:rPr>
        <w:t>2</w:t>
      </w:r>
      <w:r>
        <w:rPr/>
        <w:t>、公司与实际控制人之间的产权及控制关系</w:t>
      </w:r>
    </w:p>
    <w:p>
      <w:pPr>
        <w:spacing w:line="240" w:lineRule="auto" w:before="5"/>
        <w:rPr>
          <w:rFonts w:ascii="宋体" w:hAnsi="宋体" w:cs="宋体" w:eastAsia="宋体" w:hint="default"/>
          <w:sz w:val="15"/>
          <w:szCs w:val="15"/>
        </w:rPr>
      </w:pPr>
    </w:p>
    <w:p>
      <w:pPr>
        <w:spacing w:line="470" w:lineRule="exact"/>
        <w:ind w:left="2785" w:right="0" w:firstLine="0"/>
        <w:rPr>
          <w:rFonts w:ascii="宋体" w:hAnsi="宋体" w:cs="宋体" w:eastAsia="宋体" w:hint="default"/>
          <w:sz w:val="20"/>
          <w:szCs w:val="20"/>
        </w:rPr>
      </w:pPr>
      <w:r>
        <w:rPr>
          <w:rFonts w:ascii="宋体" w:hAnsi="宋体" w:cs="宋体" w:eastAsia="宋体" w:hint="default"/>
          <w:position w:val="-8"/>
          <w:sz w:val="20"/>
          <w:szCs w:val="20"/>
        </w:rPr>
        <w:pict>
          <v:shape style="width:89.95pt;height:23.5pt;mso-position-horizontal-relative:char;mso-position-vertical-relative:line" type="#_x0000_t202" filled="false" stroked="true" strokeweight=".75pt" strokecolor="#000000">
            <w10:anchorlock/>
            <v:textbox inset="0,0,0,0">
              <w:txbxContent>
                <w:p>
                  <w:pPr>
                    <w:pStyle w:val="BodyText"/>
                    <w:spacing w:line="240" w:lineRule="auto" w:before="33"/>
                    <w:ind w:left="531" w:right="0"/>
                    <w:jc w:val="left"/>
                  </w:pPr>
                  <w:r>
                    <w:rPr/>
                    <w:t>钱云宝</w:t>
                  </w:r>
                </w:p>
              </w:txbxContent>
            </v:textbox>
          </v:shape>
        </w:pict>
      </w:r>
      <w:r>
        <w:rPr>
          <w:rFonts w:ascii="宋体" w:hAnsi="宋体" w:cs="宋体" w:eastAsia="宋体" w:hint="default"/>
          <w:position w:val="-8"/>
          <w:sz w:val="20"/>
          <w:szCs w:val="20"/>
        </w:rPr>
      </w:r>
    </w:p>
    <w:p>
      <w:pPr>
        <w:spacing w:line="240" w:lineRule="auto" w:before="6"/>
        <w:rPr>
          <w:rFonts w:ascii="宋体" w:hAnsi="宋体" w:cs="宋体" w:eastAsia="宋体" w:hint="default"/>
          <w:sz w:val="24"/>
          <w:szCs w:val="24"/>
        </w:rPr>
      </w:pPr>
    </w:p>
    <w:p>
      <w:pPr>
        <w:pStyle w:val="BodyText"/>
        <w:spacing w:line="240" w:lineRule="auto"/>
        <w:ind w:left="0" w:right="1763"/>
        <w:jc w:val="center"/>
      </w:pPr>
      <w:r>
        <w:rPr/>
        <w:pict>
          <v:group style="position:absolute;margin-left:239.240005pt;margin-top:-16.614361pt;width:6pt;height:39.450pt;mso-position-horizontal-relative:page;mso-position-vertical-relative:paragraph;z-index:-1313416" coordorigin="4785,-332" coordsize="120,789">
            <v:shape style="position:absolute;left:4785;top:-332;width:120;height:789" coordorigin="4785,-332" coordsize="120,789" path="m4835,337l4785,337,4845,457,4890,367,4839,367,4835,362,4835,337xe" filled="true" fillcolor="#000000" stroked="false">
              <v:path arrowok="t"/>
              <v:fill type="solid"/>
            </v:shape>
            <v:shape style="position:absolute;left:4785;top:-332;width:120;height:789" coordorigin="4785,-332" coordsize="120,789" path="m4850,-332l4838,-332,4834,-328,4835,362,4839,367,4850,367,4855,362,4854,-322,4854,-328,4850,-332xe" filled="true" fillcolor="#000000" stroked="false">
              <v:path arrowok="t"/>
              <v:fill type="solid"/>
            </v:shape>
            <v:shape style="position:absolute;left:4785;top:-332;width:120;height:789" coordorigin="4785,-332" coordsize="120,789" path="m4905,337l4855,337,4855,362,4850,367,4890,367,4905,337xe" filled="true" fillcolor="#000000" stroked="false">
              <v:path arrowok="t"/>
              <v:fill type="solid"/>
            </v:shape>
            <w10:wrap type="none"/>
          </v:group>
        </w:pict>
      </w:r>
      <w:r>
        <w:rPr>
          <w:rFonts w:ascii="Times New Roman" w:hAnsi="Times New Roman" w:cs="Times New Roman" w:eastAsia="Times New Roman" w:hint="default"/>
        </w:rPr>
        <w:t>30</w:t>
      </w:r>
      <w:r>
        <w:rPr/>
        <w:t>％</w:t>
      </w:r>
    </w:p>
    <w:p>
      <w:pPr>
        <w:spacing w:line="240" w:lineRule="auto" w:before="8"/>
        <w:rPr>
          <w:rFonts w:ascii="宋体" w:hAnsi="宋体" w:cs="宋体" w:eastAsia="宋体" w:hint="default"/>
          <w:sz w:val="7"/>
          <w:szCs w:val="7"/>
        </w:rPr>
      </w:pPr>
    </w:p>
    <w:p>
      <w:pPr>
        <w:spacing w:line="468" w:lineRule="exact"/>
        <w:ind w:left="2063" w:right="0" w:firstLine="0"/>
        <w:rPr>
          <w:rFonts w:ascii="宋体" w:hAnsi="宋体" w:cs="宋体" w:eastAsia="宋体" w:hint="default"/>
          <w:sz w:val="20"/>
          <w:szCs w:val="20"/>
        </w:rPr>
      </w:pPr>
      <w:r>
        <w:rPr>
          <w:rFonts w:ascii="宋体" w:hAnsi="宋体" w:cs="宋体" w:eastAsia="宋体" w:hint="default"/>
          <w:position w:val="-8"/>
          <w:sz w:val="20"/>
          <w:szCs w:val="20"/>
        </w:rPr>
        <w:pict>
          <v:shape style="width:162.050pt;height:23.4pt;mso-position-horizontal-relative:char;mso-position-vertical-relative:line" type="#_x0000_t202" filled="false" stroked="true" strokeweight=".75pt" strokecolor="#000000">
            <w10:anchorlock/>
            <v:textbox inset="0,0,0,0">
              <w:txbxContent>
                <w:p>
                  <w:pPr>
                    <w:pStyle w:val="BodyText"/>
                    <w:spacing w:line="240" w:lineRule="auto" w:before="33"/>
                    <w:ind w:left="653" w:right="0"/>
                    <w:jc w:val="left"/>
                  </w:pPr>
                  <w:r>
                    <w:rPr/>
                    <w:t>恒宝股份有限公司</w:t>
                  </w:r>
                </w:p>
              </w:txbxContent>
            </v:textbox>
          </v:shape>
        </w:pict>
      </w:r>
      <w:r>
        <w:rPr>
          <w:rFonts w:ascii="宋体" w:hAnsi="宋体" w:cs="宋体" w:eastAsia="宋体" w:hint="default"/>
          <w:position w:val="-8"/>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74" w:lineRule="auto" w:before="180"/>
        <w:ind w:left="623" w:right="4448" w:firstLine="0"/>
        <w:jc w:val="left"/>
        <w:rPr>
          <w:rFonts w:ascii="宋体" w:hAnsi="宋体" w:cs="宋体" w:eastAsia="宋体" w:hint="default"/>
          <w:sz w:val="24"/>
          <w:szCs w:val="24"/>
        </w:rPr>
      </w:pPr>
      <w:r>
        <w:rPr>
          <w:rFonts w:ascii="宋体" w:hAnsi="宋体" w:cs="宋体" w:eastAsia="宋体" w:hint="default"/>
          <w:b/>
          <w:bCs/>
          <w:sz w:val="24"/>
          <w:szCs w:val="24"/>
        </w:rPr>
        <w:t>（三）其他持股</w:t>
      </w:r>
      <w:r>
        <w:rPr>
          <w:rFonts w:ascii="宋体" w:hAnsi="宋体" w:cs="宋体" w:eastAsia="宋体" w:hint="default"/>
          <w:b/>
          <w:bCs/>
          <w:spacing w:val="-64"/>
          <w:sz w:val="24"/>
          <w:szCs w:val="24"/>
        </w:rPr>
        <w:t> </w:t>
      </w:r>
      <w:r>
        <w:rPr>
          <w:rFonts w:ascii="Times New Roman" w:hAnsi="Times New Roman" w:cs="Times New Roman" w:eastAsia="Times New Roman" w:hint="default"/>
          <w:b/>
          <w:bCs/>
          <w:sz w:val="24"/>
          <w:szCs w:val="24"/>
        </w:rPr>
        <w:t>10</w:t>
      </w:r>
      <w:r>
        <w:rPr>
          <w:rFonts w:ascii="宋体" w:hAnsi="宋体" w:cs="宋体" w:eastAsia="宋体" w:hint="default"/>
          <w:b/>
          <w:bCs/>
          <w:sz w:val="24"/>
          <w:szCs w:val="24"/>
        </w:rPr>
        <w:t>％以上（含</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10</w:t>
      </w:r>
      <w:r>
        <w:rPr>
          <w:rFonts w:ascii="宋体" w:hAnsi="宋体" w:cs="宋体" w:eastAsia="宋体" w:hint="default"/>
          <w:b/>
          <w:bCs/>
          <w:sz w:val="24"/>
          <w:szCs w:val="24"/>
        </w:rPr>
        <w:t>％）的法人股东情况</w:t>
      </w:r>
      <w:r>
        <w:rPr>
          <w:rFonts w:ascii="宋体" w:hAnsi="宋体" w:cs="宋体" w:eastAsia="宋体" w:hint="default"/>
          <w:b/>
          <w:bCs/>
          <w:w w:val="99"/>
          <w:sz w:val="24"/>
          <w:szCs w:val="24"/>
        </w:rPr>
        <w:t> </w:t>
      </w:r>
      <w:r>
        <w:rPr>
          <w:rFonts w:ascii="宋体" w:hAnsi="宋体" w:cs="宋体" w:eastAsia="宋体" w:hint="default"/>
          <w:sz w:val="24"/>
          <w:szCs w:val="24"/>
        </w:rPr>
        <w:t>公司无持股在</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10</w:t>
      </w:r>
      <w:r>
        <w:rPr>
          <w:rFonts w:ascii="宋体" w:hAnsi="宋体" w:cs="宋体" w:eastAsia="宋体" w:hint="default"/>
          <w:sz w:val="24"/>
          <w:szCs w:val="24"/>
        </w:rPr>
        <w:t>％以上（含</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w:t>
      </w:r>
      <w:r>
        <w:rPr>
          <w:rFonts w:ascii="宋体" w:hAnsi="宋体" w:cs="宋体" w:eastAsia="宋体" w:hint="default"/>
          <w:sz w:val="24"/>
          <w:szCs w:val="24"/>
        </w:rPr>
        <w:t>％）的法人股东。</w:t>
      </w:r>
    </w:p>
    <w:p>
      <w:pPr>
        <w:spacing w:after="0" w:line="374" w:lineRule="auto"/>
        <w:jc w:val="left"/>
        <w:rPr>
          <w:rFonts w:ascii="宋体" w:hAnsi="宋体" w:cs="宋体" w:eastAsia="宋体" w:hint="default"/>
          <w:sz w:val="24"/>
          <w:szCs w:val="24"/>
        </w:rPr>
        <w:sectPr>
          <w:pgSz w:w="11910" w:h="16840"/>
          <w:pgMar w:header="851" w:footer="980" w:top="1260" w:bottom="1160" w:left="116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Heading1"/>
        <w:tabs>
          <w:tab w:pos="3384" w:val="left" w:leader="none"/>
        </w:tabs>
        <w:spacing w:line="240" w:lineRule="auto"/>
        <w:ind w:left="2098" w:right="0"/>
        <w:jc w:val="left"/>
        <w:rPr>
          <w:b w:val="0"/>
          <w:bCs w:val="0"/>
        </w:rPr>
      </w:pPr>
      <w:bookmarkStart w:name="_TOC_250007" w:id="4"/>
      <w:r>
        <w:rPr>
          <w:w w:val="95"/>
        </w:rPr>
        <w:t>第四节</w:t>
        <w:tab/>
      </w:r>
      <w:r>
        <w:rPr/>
        <w:t>董事、监事、高级管理人员和员工情况</w:t>
      </w:r>
      <w:bookmarkEnd w:id="4"/>
      <w:r>
        <w:rPr>
          <w:b w:val="0"/>
          <w:bCs w:val="0"/>
        </w:rPr>
      </w:r>
    </w:p>
    <w:p>
      <w:pPr>
        <w:spacing w:line="240" w:lineRule="auto" w:before="3"/>
        <w:rPr>
          <w:rFonts w:ascii="宋体" w:hAnsi="宋体" w:cs="宋体" w:eastAsia="宋体" w:hint="default"/>
          <w:b/>
          <w:bCs/>
          <w:sz w:val="40"/>
          <w:szCs w:val="40"/>
        </w:rPr>
      </w:pPr>
    </w:p>
    <w:p>
      <w:pPr>
        <w:pStyle w:val="Heading4"/>
        <w:spacing w:line="240" w:lineRule="auto"/>
        <w:ind w:left="1306" w:right="0"/>
        <w:jc w:val="left"/>
        <w:rPr>
          <w:b w:val="0"/>
          <w:bCs w:val="0"/>
        </w:rPr>
      </w:pPr>
      <w:r>
        <w:rPr/>
        <w:t>一、董事、监事、高级管理人员的情况</w:t>
      </w:r>
      <w:r>
        <w:rPr>
          <w:b w:val="0"/>
          <w:bCs w:val="0"/>
        </w:rPr>
      </w:r>
    </w:p>
    <w:p>
      <w:pPr>
        <w:pStyle w:val="BodyText"/>
        <w:spacing w:line="240" w:lineRule="auto" w:before="204"/>
        <w:ind w:left="1303" w:right="0"/>
        <w:jc w:val="left"/>
      </w:pPr>
      <w:r>
        <w:rPr/>
        <w:t>（一）基本情况及持股变动情况</w:t>
      </w:r>
    </w:p>
    <w:p>
      <w:pPr>
        <w:spacing w:line="240" w:lineRule="auto" w:before="6"/>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720"/>
        <w:gridCol w:w="1260"/>
        <w:gridCol w:w="360"/>
        <w:gridCol w:w="360"/>
        <w:gridCol w:w="1621"/>
        <w:gridCol w:w="1620"/>
        <w:gridCol w:w="1260"/>
        <w:gridCol w:w="1261"/>
        <w:gridCol w:w="720"/>
        <w:gridCol w:w="742"/>
        <w:gridCol w:w="806"/>
      </w:tblGrid>
      <w:tr>
        <w:trPr>
          <w:trHeight w:val="1882" w:hRule="exact"/>
        </w:trPr>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3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86" w:right="83"/>
              <w:jc w:val="left"/>
              <w:rPr>
                <w:rFonts w:ascii="宋体" w:hAnsi="宋体" w:cs="宋体" w:eastAsia="宋体" w:hint="default"/>
                <w:sz w:val="18"/>
                <w:szCs w:val="18"/>
              </w:rPr>
            </w:pPr>
            <w:r>
              <w:rPr>
                <w:rFonts w:ascii="宋体" w:hAnsi="宋体" w:cs="宋体" w:eastAsia="宋体" w:hint="default"/>
                <w:sz w:val="18"/>
                <w:szCs w:val="18"/>
              </w:rPr>
              <w:t>性 别</w:t>
            </w:r>
          </w:p>
        </w:tc>
        <w:tc>
          <w:tcPr>
            <w:tcW w:w="3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86" w:right="83"/>
              <w:jc w:val="left"/>
              <w:rPr>
                <w:rFonts w:ascii="宋体" w:hAnsi="宋体" w:cs="宋体" w:eastAsia="宋体" w:hint="default"/>
                <w:sz w:val="18"/>
                <w:szCs w:val="18"/>
              </w:rPr>
            </w:pPr>
            <w:r>
              <w:rPr>
                <w:rFonts w:ascii="宋体" w:hAnsi="宋体" w:cs="宋体" w:eastAsia="宋体" w:hint="default"/>
                <w:sz w:val="18"/>
                <w:szCs w:val="18"/>
              </w:rPr>
              <w:t>年 龄</w:t>
            </w:r>
          </w:p>
        </w:tc>
        <w:tc>
          <w:tcPr>
            <w:tcW w:w="16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年初持股数</w:t>
            </w:r>
          </w:p>
        </w:tc>
        <w:tc>
          <w:tcPr>
            <w:tcW w:w="12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年末持股数</w:t>
            </w:r>
          </w:p>
        </w:tc>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266" w:right="83" w:hanging="180"/>
              <w:jc w:val="left"/>
              <w:rPr>
                <w:rFonts w:ascii="宋体" w:hAnsi="宋体" w:cs="宋体" w:eastAsia="宋体" w:hint="default"/>
                <w:sz w:val="18"/>
                <w:szCs w:val="18"/>
              </w:rPr>
            </w:pPr>
            <w:r>
              <w:rPr>
                <w:rFonts w:ascii="宋体" w:hAnsi="宋体" w:cs="宋体" w:eastAsia="宋体" w:hint="default"/>
                <w:sz w:val="18"/>
                <w:szCs w:val="18"/>
              </w:rPr>
              <w:t>变动原 因</w:t>
            </w:r>
          </w:p>
        </w:tc>
        <w:tc>
          <w:tcPr>
            <w:tcW w:w="7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8"/>
              <w:ind w:left="24" w:right="19" w:hanging="3"/>
              <w:jc w:val="center"/>
              <w:rPr>
                <w:rFonts w:ascii="宋体" w:hAnsi="宋体" w:cs="宋体" w:eastAsia="宋体" w:hint="default"/>
                <w:sz w:val="18"/>
                <w:szCs w:val="18"/>
              </w:rPr>
            </w:pPr>
            <w:r>
              <w:rPr>
                <w:rFonts w:ascii="宋体" w:hAnsi="宋体" w:cs="宋体" w:eastAsia="宋体" w:hint="default"/>
                <w:sz w:val="18"/>
                <w:szCs w:val="18"/>
              </w:rPr>
              <w:t>报告期 内从公 司领取 的报酬 </w:t>
            </w:r>
            <w:r>
              <w:rPr>
                <w:rFonts w:ascii="宋体" w:hAnsi="宋体" w:cs="宋体" w:eastAsia="宋体" w:hint="default"/>
                <w:spacing w:val="-9"/>
                <w:sz w:val="18"/>
                <w:szCs w:val="18"/>
              </w:rPr>
              <w:t>总额（万</w:t>
            </w:r>
            <w:r>
              <w:rPr>
                <w:rFonts w:ascii="宋体" w:hAnsi="宋体" w:cs="宋体" w:eastAsia="宋体" w:hint="default"/>
                <w:sz w:val="18"/>
                <w:szCs w:val="18"/>
              </w:rPr>
              <w:t> 元）</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38" w:right="36"/>
              <w:jc w:val="center"/>
              <w:rPr>
                <w:rFonts w:ascii="宋体" w:hAnsi="宋体" w:cs="宋体" w:eastAsia="宋体" w:hint="default"/>
                <w:sz w:val="18"/>
                <w:szCs w:val="18"/>
              </w:rPr>
            </w:pPr>
            <w:r>
              <w:rPr>
                <w:rFonts w:ascii="宋体" w:hAnsi="宋体" w:cs="宋体" w:eastAsia="宋体" w:hint="default"/>
                <w:sz w:val="18"/>
                <w:szCs w:val="18"/>
              </w:rPr>
              <w:t>是否在股 东单位或 其他关联 单位领取 薪酬</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钱云宝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55</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1" w:right="0"/>
              <w:jc w:val="center"/>
              <w:rPr>
                <w:rFonts w:ascii="Times New Roman" w:hAnsi="Times New Roman" w:cs="Times New Roman" w:eastAsia="Times New Roman" w:hint="default"/>
                <w:sz w:val="18"/>
                <w:szCs w:val="18"/>
              </w:rPr>
            </w:pPr>
            <w:r>
              <w:rPr>
                <w:rFonts w:ascii="Times New Roman"/>
                <w:sz w:val="18"/>
              </w:rPr>
              <w:t>132,192,000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132,192,000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1" w:right="0"/>
              <w:jc w:val="center"/>
              <w:rPr>
                <w:rFonts w:ascii="Times New Roman" w:hAnsi="Times New Roman" w:cs="Times New Roman" w:eastAsia="Times New Roman" w:hint="default"/>
                <w:sz w:val="18"/>
                <w:szCs w:val="18"/>
              </w:rPr>
            </w:pPr>
            <w:r>
              <w:rPr>
                <w:rFonts w:ascii="Times New Roman"/>
                <w:sz w:val="18"/>
              </w:rPr>
              <w:t>9.85</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易晓兵</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董事、总裁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46</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3" w:right="0"/>
              <w:jc w:val="center"/>
              <w:rPr>
                <w:rFonts w:ascii="宋体" w:hAnsi="宋体" w:cs="宋体" w:eastAsia="宋体" w:hint="default"/>
                <w:sz w:val="18"/>
                <w:szCs w:val="18"/>
              </w:rPr>
            </w:pPr>
            <w:r>
              <w:rPr>
                <w:rFonts w:ascii="Times New Roman" w:hAnsi="Times New Roman" w:cs="Times New Roman" w:eastAsia="Times New Roman" w:hint="default"/>
                <w:spacing w:val="-14"/>
                <w:sz w:val="18"/>
                <w:szCs w:val="18"/>
              </w:rPr>
              <w:t>2011</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12</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27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1" w:right="0"/>
              <w:jc w:val="center"/>
              <w:rPr>
                <w:rFonts w:ascii="Times New Roman" w:hAnsi="Times New Roman" w:cs="Times New Roman" w:eastAsia="Times New Roman" w:hint="default"/>
                <w:sz w:val="18"/>
                <w:szCs w:val="18"/>
              </w:rPr>
            </w:pPr>
            <w:r>
              <w:rPr>
                <w:rFonts w:ascii="Times New Roman"/>
                <w:sz w:val="18"/>
              </w:rPr>
              <w:t>60.28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赵长健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51</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27.21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8"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曹志新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42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 w:right="0"/>
              <w:jc w:val="center"/>
              <w:rPr>
                <w:rFonts w:ascii="Times New Roman" w:hAnsi="Times New Roman" w:cs="Times New Roman" w:eastAsia="Times New Roman" w:hint="default"/>
                <w:sz w:val="18"/>
                <w:szCs w:val="18"/>
              </w:rPr>
            </w:pPr>
            <w:r>
              <w:rPr>
                <w:rFonts w:ascii="Times New Roman"/>
                <w:sz w:val="18"/>
              </w:rPr>
              <w:t>1,567,160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1,567,160</w:t>
            </w: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48.13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高强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3" w:right="0"/>
              <w:jc w:val="center"/>
              <w:rPr>
                <w:rFonts w:ascii="Times New Roman" w:hAnsi="Times New Roman" w:cs="Times New Roman" w:eastAsia="Times New Roman" w:hint="default"/>
                <w:sz w:val="18"/>
                <w:szCs w:val="18"/>
              </w:rPr>
            </w:pPr>
            <w:r>
              <w:rPr>
                <w:rFonts w:ascii="Times New Roman"/>
                <w:sz w:val="18"/>
              </w:rPr>
              <w:t>42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sz w:val="18"/>
              </w:rPr>
              <w:t>45.7</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钟迎九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43</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25.6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王建章</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67</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6.3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任明辉</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67</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6.3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尹书明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68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6.3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8"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蒋小平</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38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13.46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 w:right="0"/>
              <w:jc w:val="center"/>
              <w:rPr>
                <w:rFonts w:ascii="宋体" w:hAnsi="宋体" w:cs="宋体" w:eastAsia="宋体" w:hint="default"/>
                <w:sz w:val="18"/>
                <w:szCs w:val="18"/>
              </w:rPr>
            </w:pPr>
            <w:r>
              <w:rPr>
                <w:rFonts w:ascii="宋体" w:hAnsi="宋体" w:cs="宋体" w:eastAsia="宋体" w:hint="default"/>
                <w:sz w:val="18"/>
                <w:szCs w:val="18"/>
              </w:rPr>
              <w:t>吴晓芳</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86" w:right="0"/>
              <w:jc w:val="left"/>
              <w:rPr>
                <w:rFonts w:ascii="宋体" w:hAnsi="宋体" w:cs="宋体" w:eastAsia="宋体" w:hint="default"/>
                <w:sz w:val="18"/>
                <w:szCs w:val="18"/>
              </w:rPr>
            </w:pPr>
            <w:r>
              <w:rPr>
                <w:rFonts w:ascii="宋体" w:hAnsi="宋体" w:cs="宋体" w:eastAsia="宋体" w:hint="default"/>
                <w:sz w:val="18"/>
                <w:szCs w:val="18"/>
              </w:rPr>
              <w:t>女</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4" w:right="0"/>
              <w:jc w:val="center"/>
              <w:rPr>
                <w:rFonts w:ascii="Times New Roman" w:hAnsi="Times New Roman" w:cs="Times New Roman" w:eastAsia="Times New Roman" w:hint="default"/>
                <w:sz w:val="18"/>
                <w:szCs w:val="18"/>
              </w:rPr>
            </w:pPr>
            <w:r>
              <w:rPr>
                <w:rFonts w:ascii="Times New Roman"/>
                <w:sz w:val="18"/>
              </w:rPr>
              <w:t>39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4"/>
                <w:sz w:val="18"/>
                <w:szCs w:val="18"/>
              </w:rPr>
              <w:t>2011</w:t>
            </w:r>
            <w:r>
              <w:rPr>
                <w:rFonts w:ascii="Times New Roman" w:hAnsi="Times New Roman" w:cs="Times New Roman" w:eastAsia="Times New Roman" w:hint="default"/>
                <w:spacing w:val="-25"/>
                <w:sz w:val="18"/>
                <w:szCs w:val="18"/>
              </w:rPr>
              <w:t> </w:t>
            </w:r>
            <w:r>
              <w:rPr>
                <w:rFonts w:ascii="宋体" w:hAnsi="宋体" w:cs="宋体" w:eastAsia="宋体" w:hint="default"/>
                <w:spacing w:val="-7"/>
                <w:sz w:val="18"/>
                <w:szCs w:val="18"/>
              </w:rPr>
              <w:t>年</w:t>
            </w:r>
            <w:r>
              <w:rPr>
                <w:rFonts w:ascii="Times New Roman" w:hAnsi="Times New Roman" w:cs="Times New Roman" w:eastAsia="Times New Roman" w:hint="default"/>
                <w:spacing w:val="-7"/>
                <w:sz w:val="18"/>
                <w:szCs w:val="18"/>
              </w:rPr>
              <w:t>11</w:t>
            </w:r>
            <w:r>
              <w:rPr>
                <w:rFonts w:ascii="Times New Roman" w:hAnsi="Times New Roman" w:cs="Times New Roman" w:eastAsia="Times New Roman" w:hint="default"/>
                <w:spacing w:val="-23"/>
                <w:sz w:val="18"/>
                <w:szCs w:val="18"/>
              </w:rPr>
              <w:t> </w:t>
            </w:r>
            <w:r>
              <w:rPr>
                <w:rFonts w:ascii="宋体" w:hAnsi="宋体" w:cs="宋体" w:eastAsia="宋体" w:hint="default"/>
                <w:spacing w:val="-4"/>
                <w:sz w:val="18"/>
                <w:szCs w:val="18"/>
              </w:rPr>
              <w:t>月</w:t>
            </w:r>
            <w:r>
              <w:rPr>
                <w:rFonts w:ascii="Times New Roman" w:hAnsi="Times New Roman" w:cs="Times New Roman" w:eastAsia="Times New Roman" w:hint="default"/>
                <w:spacing w:val="-4"/>
                <w:sz w:val="18"/>
                <w:szCs w:val="18"/>
              </w:rPr>
              <w:t>29</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sz w:val="18"/>
              </w:rPr>
              <w:t>19.18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朱锦善</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48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4.21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干玲</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女</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Times New Roman" w:hAnsi="Times New Roman" w:cs="Times New Roman" w:eastAsia="Times New Roman" w:hint="default"/>
                <w:sz w:val="18"/>
                <w:szCs w:val="18"/>
              </w:rPr>
            </w:pPr>
            <w:r>
              <w:rPr>
                <w:rFonts w:ascii="Times New Roman"/>
                <w:sz w:val="18"/>
              </w:rPr>
              <w:t>36</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01" w:right="0"/>
              <w:jc w:val="left"/>
              <w:rPr>
                <w:rFonts w:ascii="宋体" w:hAnsi="宋体" w:cs="宋体" w:eastAsia="宋体" w:hint="default"/>
                <w:sz w:val="18"/>
                <w:szCs w:val="18"/>
              </w:rPr>
            </w:pPr>
            <w:r>
              <w:rPr>
                <w:rFonts w:ascii="Times New Roman" w:hAnsi="Times New Roman" w:cs="Times New Roman" w:eastAsia="Times New Roman" w:hint="default"/>
                <w:spacing w:val="-14"/>
                <w:sz w:val="18"/>
                <w:szCs w:val="18"/>
              </w:rPr>
              <w:t>2011</w:t>
            </w:r>
            <w:r>
              <w:rPr>
                <w:rFonts w:ascii="Times New Roman" w:hAnsi="Times New Roman" w:cs="Times New Roman" w:eastAsia="Times New Roman" w:hint="default"/>
                <w:spacing w:val="-24"/>
                <w:sz w:val="18"/>
                <w:szCs w:val="18"/>
              </w:rPr>
              <w:t> </w:t>
            </w:r>
            <w:r>
              <w:rPr>
                <w:rFonts w:ascii="宋体" w:hAnsi="宋体" w:cs="宋体" w:eastAsia="宋体" w:hint="default"/>
                <w:spacing w:val="-7"/>
                <w:sz w:val="18"/>
                <w:szCs w:val="18"/>
              </w:rPr>
              <w:t>年</w:t>
            </w:r>
            <w:r>
              <w:rPr>
                <w:rFonts w:ascii="Times New Roman" w:hAnsi="Times New Roman" w:cs="Times New Roman" w:eastAsia="Times New Roman" w:hint="default"/>
                <w:spacing w:val="-7"/>
                <w:sz w:val="18"/>
                <w:szCs w:val="18"/>
              </w:rPr>
              <w:t>11</w:t>
            </w:r>
            <w:r>
              <w:rPr>
                <w:rFonts w:ascii="Times New Roman" w:hAnsi="Times New Roman" w:cs="Times New Roman" w:eastAsia="Times New Roman" w:hint="default"/>
                <w:spacing w:val="-23"/>
                <w:sz w:val="18"/>
                <w:szCs w:val="18"/>
              </w:rPr>
              <w:t> </w:t>
            </w:r>
            <w:r>
              <w:rPr>
                <w:rFonts w:ascii="宋体" w:hAnsi="宋体" w:cs="宋体" w:eastAsia="宋体" w:hint="default"/>
                <w:spacing w:val="-4"/>
                <w:sz w:val="18"/>
                <w:szCs w:val="18"/>
              </w:rPr>
              <w:t>月</w:t>
            </w:r>
            <w:r>
              <w:rPr>
                <w:rFonts w:ascii="Times New Roman" w:hAnsi="Times New Roman" w:cs="Times New Roman" w:eastAsia="Times New Roman" w:hint="default"/>
                <w:spacing w:val="-4"/>
                <w:sz w:val="18"/>
                <w:szCs w:val="18"/>
              </w:rPr>
              <w:t>29</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4.10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809"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张建明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pacing w:val="-8"/>
                <w:sz w:val="18"/>
                <w:szCs w:val="18"/>
              </w:rPr>
              <w:t>副总裁、董事会</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秘书</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43</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4"/>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30"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27.21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153"/>
              <w:ind w:right="8"/>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46"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 w:right="0"/>
              <w:jc w:val="center"/>
              <w:rPr>
                <w:rFonts w:ascii="Times New Roman" w:hAnsi="Times New Roman" w:cs="Times New Roman" w:eastAsia="Times New Roman" w:hint="default"/>
                <w:sz w:val="18"/>
                <w:szCs w:val="18"/>
              </w:rPr>
            </w:pPr>
            <w:r>
              <w:rPr>
                <w:rFonts w:ascii="Times New Roman"/>
                <w:sz w:val="18"/>
              </w:rPr>
              <w:t>133,759,160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sz w:val="18"/>
              </w:rPr>
              <w:t>133,759,160</w:t>
            </w: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3" w:right="0"/>
              <w:jc w:val="center"/>
              <w:rPr>
                <w:rFonts w:ascii="Times New Roman" w:hAnsi="Times New Roman" w:cs="Times New Roman" w:eastAsia="Times New Roman" w:hint="default"/>
                <w:sz w:val="18"/>
                <w:szCs w:val="18"/>
              </w:rPr>
            </w:pPr>
            <w:r>
              <w:rPr>
                <w:rFonts w:ascii="Times New Roman"/>
                <w:sz w:val="18"/>
              </w:rPr>
              <w:t>303.83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3"/>
        <w:rPr>
          <w:rFonts w:ascii="宋体" w:hAnsi="宋体" w:cs="宋体" w:eastAsia="宋体" w:hint="default"/>
          <w:sz w:val="10"/>
          <w:szCs w:val="10"/>
        </w:rPr>
      </w:pPr>
    </w:p>
    <w:p>
      <w:pPr>
        <w:spacing w:line="429" w:lineRule="auto" w:before="36"/>
        <w:ind w:left="823" w:right="1390" w:firstLine="420"/>
        <w:jc w:val="left"/>
        <w:rPr>
          <w:rFonts w:ascii="宋体" w:hAnsi="宋体" w:cs="宋体" w:eastAsia="宋体" w:hint="default"/>
          <w:sz w:val="21"/>
          <w:szCs w:val="21"/>
        </w:rPr>
      </w:pPr>
      <w:r>
        <w:rPr>
          <w:rFonts w:ascii="宋体" w:hAnsi="宋体" w:cs="宋体" w:eastAsia="宋体" w:hint="default"/>
          <w:sz w:val="21"/>
          <w:szCs w:val="21"/>
        </w:rPr>
        <w:t>注：公司总裁易晓兵先生已于</w:t>
      </w: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日辞去公司副总裁职务，详见公司</w:t>
      </w: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28</w:t>
      </w:r>
      <w:r>
        <w:rPr>
          <w:rFonts w:ascii="宋体" w:hAnsi="宋体" w:cs="宋体" w:eastAsia="宋体" w:hint="default"/>
          <w:sz w:val="21"/>
          <w:szCs w:val="21"/>
        </w:rPr>
        <w:t>日</w:t>
      </w:r>
      <w:r>
        <w:rPr>
          <w:rFonts w:ascii="宋体" w:hAnsi="宋体" w:cs="宋体" w:eastAsia="宋体" w:hint="default"/>
          <w:w w:val="100"/>
          <w:sz w:val="21"/>
          <w:szCs w:val="21"/>
        </w:rPr>
        <w:t> </w:t>
      </w:r>
      <w:r>
        <w:rPr>
          <w:rFonts w:ascii="宋体" w:hAnsi="宋体" w:cs="宋体" w:eastAsia="宋体" w:hint="default"/>
          <w:spacing w:val="-6"/>
          <w:sz w:val="21"/>
          <w:szCs w:val="21"/>
        </w:rPr>
        <w:t>公告（公告编号：</w:t>
      </w:r>
      <w:r>
        <w:rPr>
          <w:rFonts w:ascii="Times New Roman" w:hAnsi="Times New Roman" w:cs="Times New Roman" w:eastAsia="Times New Roman" w:hint="default"/>
          <w:spacing w:val="-6"/>
          <w:sz w:val="21"/>
          <w:szCs w:val="21"/>
        </w:rPr>
        <w:t>2011-025</w:t>
      </w:r>
      <w:r>
        <w:rPr>
          <w:rFonts w:ascii="宋体" w:hAnsi="宋体" w:cs="宋体" w:eastAsia="宋体" w:hint="default"/>
          <w:spacing w:val="-6"/>
          <w:sz w:val="21"/>
          <w:szCs w:val="21"/>
        </w:rPr>
        <w:t>）。公司监事吴晓芳女士已于</w:t>
      </w:r>
      <w:r>
        <w:rPr>
          <w:rFonts w:ascii="Times New Roman" w:hAnsi="Times New Roman" w:cs="Times New Roman" w:eastAsia="Times New Roman" w:hint="default"/>
          <w:spacing w:val="-6"/>
          <w:sz w:val="21"/>
          <w:szCs w:val="21"/>
        </w:rPr>
        <w:t>2011</w:t>
      </w:r>
      <w:r>
        <w:rPr>
          <w:rFonts w:ascii="宋体" w:hAnsi="宋体" w:cs="宋体" w:eastAsia="宋体" w:hint="default"/>
          <w:spacing w:val="-6"/>
          <w:sz w:val="21"/>
          <w:szCs w:val="21"/>
        </w:rPr>
        <w:t>年</w:t>
      </w:r>
      <w:r>
        <w:rPr>
          <w:rFonts w:ascii="Times New Roman" w:hAnsi="Times New Roman" w:cs="Times New Roman" w:eastAsia="Times New Roman" w:hint="default"/>
          <w:spacing w:val="-6"/>
          <w:sz w:val="21"/>
          <w:szCs w:val="21"/>
        </w:rPr>
        <w:t>11</w:t>
      </w:r>
      <w:r>
        <w:rPr>
          <w:rFonts w:ascii="宋体" w:hAnsi="宋体" w:cs="宋体" w:eastAsia="宋体" w:hint="default"/>
          <w:spacing w:val="-6"/>
          <w:sz w:val="21"/>
          <w:szCs w:val="21"/>
        </w:rPr>
        <w:t>月</w:t>
      </w:r>
      <w:r>
        <w:rPr>
          <w:rFonts w:ascii="Times New Roman" w:hAnsi="Times New Roman" w:cs="Times New Roman" w:eastAsia="Times New Roman" w:hint="default"/>
          <w:spacing w:val="-6"/>
          <w:sz w:val="21"/>
          <w:szCs w:val="21"/>
        </w:rPr>
        <w:t>29</w:t>
      </w:r>
      <w:r>
        <w:rPr>
          <w:rFonts w:ascii="宋体" w:hAnsi="宋体" w:cs="宋体" w:eastAsia="宋体" w:hint="default"/>
          <w:spacing w:val="-6"/>
          <w:sz w:val="21"/>
          <w:szCs w:val="21"/>
        </w:rPr>
        <w:t>日辞去公司职工代表监事职务，</w:t>
      </w:r>
      <w:r>
        <w:rPr>
          <w:rFonts w:ascii="宋体" w:hAnsi="宋体" w:cs="宋体" w:eastAsia="宋体" w:hint="default"/>
          <w:spacing w:val="-7"/>
          <w:sz w:val="21"/>
          <w:szCs w:val="21"/>
        </w:rPr>
        <w:t> </w:t>
      </w:r>
      <w:r>
        <w:rPr>
          <w:rFonts w:ascii="宋体" w:hAnsi="宋体" w:cs="宋体" w:eastAsia="宋体" w:hint="default"/>
          <w:spacing w:val="-7"/>
          <w:sz w:val="21"/>
          <w:szCs w:val="21"/>
        </w:rPr>
      </w:r>
      <w:r>
        <w:rPr>
          <w:rFonts w:ascii="宋体" w:hAnsi="宋体" w:cs="宋体" w:eastAsia="宋体" w:hint="default"/>
          <w:spacing w:val="-4"/>
          <w:sz w:val="21"/>
          <w:szCs w:val="21"/>
        </w:rPr>
        <w:t>详见公司</w:t>
      </w:r>
      <w:r>
        <w:rPr>
          <w:rFonts w:ascii="Times New Roman" w:hAnsi="Times New Roman" w:cs="Times New Roman" w:eastAsia="Times New Roman" w:hint="default"/>
          <w:spacing w:val="-4"/>
          <w:sz w:val="21"/>
          <w:szCs w:val="21"/>
        </w:rPr>
        <w:t>2011</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11</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29</w:t>
      </w:r>
      <w:r>
        <w:rPr>
          <w:rFonts w:ascii="宋体" w:hAnsi="宋体" w:cs="宋体" w:eastAsia="宋体" w:hint="default"/>
          <w:spacing w:val="-4"/>
          <w:sz w:val="21"/>
          <w:szCs w:val="21"/>
        </w:rPr>
        <w:t>日公告（公告编号：</w:t>
      </w:r>
      <w:r>
        <w:rPr>
          <w:rFonts w:ascii="Times New Roman" w:hAnsi="Times New Roman" w:cs="Times New Roman" w:eastAsia="Times New Roman" w:hint="default"/>
          <w:spacing w:val="-4"/>
          <w:sz w:val="21"/>
          <w:szCs w:val="21"/>
        </w:rPr>
        <w:t>2011-023</w:t>
      </w:r>
      <w:r>
        <w:rPr>
          <w:rFonts w:ascii="宋体" w:hAnsi="宋体" w:cs="宋体" w:eastAsia="宋体" w:hint="default"/>
          <w:spacing w:val="-4"/>
          <w:sz w:val="21"/>
          <w:szCs w:val="21"/>
        </w:rPr>
        <w:t>）。公司已于</w:t>
      </w:r>
      <w:r>
        <w:rPr>
          <w:rFonts w:ascii="Times New Roman" w:hAnsi="Times New Roman" w:cs="Times New Roman" w:eastAsia="Times New Roman" w:hint="default"/>
          <w:spacing w:val="-4"/>
          <w:sz w:val="21"/>
          <w:szCs w:val="21"/>
        </w:rPr>
        <w:t>2011</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11</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29</w:t>
      </w:r>
      <w:r>
        <w:rPr>
          <w:rFonts w:ascii="宋体" w:hAnsi="宋体" w:cs="宋体" w:eastAsia="宋体" w:hint="default"/>
          <w:spacing w:val="-4"/>
          <w:sz w:val="21"/>
          <w:szCs w:val="21"/>
        </w:rPr>
        <w:t>日召开了职工代表大</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会选举干玲女士为职工代表监事，详见公司</w:t>
      </w: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日公告（公告编号：</w:t>
      </w:r>
      <w:r>
        <w:rPr>
          <w:rFonts w:ascii="Times New Roman" w:hAnsi="Times New Roman" w:cs="Times New Roman" w:eastAsia="Times New Roman" w:hint="default"/>
          <w:sz w:val="21"/>
          <w:szCs w:val="21"/>
        </w:rPr>
        <w:t>2011-024</w:t>
      </w:r>
      <w:r>
        <w:rPr>
          <w:rFonts w:ascii="宋体" w:hAnsi="宋体" w:cs="宋体" w:eastAsia="宋体" w:hint="default"/>
          <w:sz w:val="21"/>
          <w:szCs w:val="21"/>
        </w:rPr>
        <w:t>）。</w:t>
      </w:r>
    </w:p>
    <w:p>
      <w:pPr>
        <w:pStyle w:val="BodyText"/>
        <w:spacing w:line="398" w:lineRule="auto" w:before="11"/>
        <w:ind w:left="823" w:right="1463" w:firstLine="480"/>
        <w:jc w:val="left"/>
      </w:pPr>
      <w:r>
        <w:rPr/>
        <w:t>上述人员的报酬决策程序和报酬确定依据：独立董事津贴按照股东大会决议执行； </w:t>
      </w:r>
      <w:r>
        <w:rPr>
          <w:spacing w:val="-1"/>
        </w:rPr>
        <w:t>在公司任职的董事、监事和高级管理人员按其行政岗位及职务，根据公司现行的工资制</w:t>
      </w:r>
    </w:p>
    <w:p>
      <w:pPr>
        <w:spacing w:after="0" w:line="398" w:lineRule="auto"/>
        <w:jc w:val="left"/>
        <w:sectPr>
          <w:pgSz w:w="11910" w:h="16840"/>
          <w:pgMar w:header="851" w:footer="980" w:top="1260" w:bottom="1160" w:left="480" w:right="0"/>
        </w:sectPr>
      </w:pPr>
    </w:p>
    <w:p>
      <w:pPr>
        <w:spacing w:line="240" w:lineRule="auto" w:before="1"/>
        <w:rPr>
          <w:rFonts w:ascii="宋体" w:hAnsi="宋体" w:cs="宋体" w:eastAsia="宋体" w:hint="default"/>
          <w:sz w:val="25"/>
          <w:szCs w:val="25"/>
        </w:rPr>
      </w:pPr>
    </w:p>
    <w:p>
      <w:pPr>
        <w:pStyle w:val="BodyText"/>
        <w:spacing w:line="396" w:lineRule="auto"/>
        <w:ind w:right="0"/>
        <w:jc w:val="left"/>
      </w:pPr>
      <w:r>
        <w:rPr>
          <w:spacing w:val="-1"/>
        </w:rPr>
        <w:t>度和业绩考核规定领取薪酬。由于公司高管多年来工资普遍低于行业水平，物价水平也</w:t>
      </w:r>
      <w:r>
        <w:rPr>
          <w:spacing w:val="-102"/>
        </w:rPr>
        <w:t> </w:t>
      </w:r>
      <w:r>
        <w:rPr>
          <w:spacing w:val="-102"/>
        </w:rPr>
      </w:r>
      <w:r>
        <w:rPr/>
        <w:t>在不断上升，</w:t>
      </w:r>
      <w:r>
        <w:rPr>
          <w:rFonts w:ascii="Times New Roman" w:hAnsi="Times New Roman" w:cs="Times New Roman" w:eastAsia="Times New Roman" w:hint="default"/>
        </w:rPr>
        <w:t>2011</w:t>
      </w:r>
      <w:r>
        <w:rPr/>
        <w:t>年公司高管的工资做了上调，考核办法不变。</w:t>
      </w:r>
    </w:p>
    <w:p>
      <w:pPr>
        <w:pStyle w:val="BodyText"/>
        <w:spacing w:line="376" w:lineRule="auto" w:before="16"/>
        <w:ind w:right="1583" w:firstLine="480"/>
        <w:jc w:val="left"/>
      </w:pPr>
      <w:r>
        <w:rPr/>
        <w:t>（二）现任董事、监事、高级管理人员最近</w:t>
      </w:r>
      <w:r>
        <w:rPr>
          <w:rFonts w:ascii="Times New Roman" w:hAnsi="Times New Roman" w:cs="Times New Roman" w:eastAsia="Times New Roman" w:hint="default"/>
        </w:rPr>
        <w:t>5</w:t>
      </w:r>
      <w:r>
        <w:rPr/>
        <w:t>年的主要工作经历及在除股东单位外 的其它单位的任职或兼职情况</w:t>
      </w:r>
    </w:p>
    <w:p>
      <w:pPr>
        <w:pStyle w:val="BodyText"/>
        <w:spacing w:line="386" w:lineRule="auto" w:before="67"/>
        <w:ind w:left="594" w:right="1492" w:firstLine="28"/>
        <w:jc w:val="left"/>
      </w:pPr>
      <w:r>
        <w:rPr>
          <w:rFonts w:ascii="Times New Roman" w:hAnsi="Times New Roman" w:cs="Times New Roman" w:eastAsia="Times New Roman" w:hint="default"/>
        </w:rPr>
        <w:t>1</w:t>
      </w:r>
      <w:r>
        <w:rPr/>
        <w:t>、公司董事、监事、高级管理人员在股东单位的任职情况 公司无董事、监事、高级管理人员在股东单位任职的情况。 </w:t>
      </w:r>
      <w:r>
        <w:rPr>
          <w:rFonts w:ascii="Times New Roman" w:hAnsi="Times New Roman" w:cs="Times New Roman" w:eastAsia="Times New Roman" w:hint="default"/>
        </w:rPr>
        <w:t>2</w:t>
      </w:r>
      <w:r>
        <w:rPr/>
        <w:t>、现任董事、监事、高级管理人员最近</w:t>
      </w:r>
      <w:r>
        <w:rPr>
          <w:rFonts w:ascii="Times New Roman" w:hAnsi="Times New Roman" w:cs="Times New Roman" w:eastAsia="Times New Roman" w:hint="default"/>
        </w:rPr>
        <w:t>5</w:t>
      </w:r>
      <w:r>
        <w:rPr/>
        <w:t>年的主要工作经历及其它单位的任职或兼</w:t>
      </w:r>
    </w:p>
    <w:p>
      <w:pPr>
        <w:pStyle w:val="BodyText"/>
        <w:spacing w:line="240" w:lineRule="auto" w:before="24"/>
        <w:ind w:right="0"/>
        <w:jc w:val="left"/>
      </w:pPr>
      <w:r>
        <w:rPr/>
        <w:t>职情况</w:t>
      </w:r>
    </w:p>
    <w:p>
      <w:pPr>
        <w:pStyle w:val="BodyText"/>
        <w:spacing w:line="376" w:lineRule="auto" w:before="206"/>
        <w:ind w:right="1299" w:firstLine="480"/>
        <w:jc w:val="both"/>
      </w:pPr>
      <w:r>
        <w:rPr/>
        <w:t>钱云宝先生：</w:t>
      </w:r>
      <w:r>
        <w:rPr>
          <w:rFonts w:ascii="Times New Roman" w:hAnsi="Times New Roman" w:cs="Times New Roman" w:eastAsia="Times New Roman" w:hint="default"/>
        </w:rPr>
        <w:t>1957</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spacing w:val="-3"/>
        </w:rPr>
        <w:t>月出生，大专学历，高级经济师。</w:t>
      </w:r>
      <w:r>
        <w:rPr>
          <w:rFonts w:ascii="Times New Roman" w:hAnsi="Times New Roman" w:cs="Times New Roman" w:eastAsia="Times New Roman" w:hint="default"/>
          <w:spacing w:val="-3"/>
        </w:rPr>
        <w:t>1996</w:t>
      </w:r>
      <w:r>
        <w:rPr>
          <w:rFonts w:ascii="Times New Roman" w:hAnsi="Times New Roman" w:cs="Times New Roman" w:eastAsia="Times New Roman" w:hint="default"/>
          <w:spacing w:val="-1"/>
        </w:rPr>
        <w:t> </w:t>
      </w:r>
      <w:r>
        <w:rPr/>
        <w:t>年起出任现代印制董 事长兼经理。</w:t>
      </w:r>
      <w:r>
        <w:rPr>
          <w:rFonts w:ascii="Times New Roman" w:hAnsi="Times New Roman" w:cs="Times New Roman" w:eastAsia="Times New Roman" w:hint="default"/>
        </w:rPr>
        <w:t>2000</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月股份公司成立后，一直担任公司董事长。</w:t>
      </w:r>
    </w:p>
    <w:p>
      <w:pPr>
        <w:pStyle w:val="BodyText"/>
        <w:spacing w:line="376" w:lineRule="auto" w:before="34"/>
        <w:ind w:right="1299" w:firstLine="480"/>
        <w:jc w:val="right"/>
      </w:pPr>
      <w:r>
        <w:rPr/>
        <w:t>赵长健先生：</w:t>
      </w:r>
      <w:r>
        <w:rPr>
          <w:rFonts w:ascii="Times New Roman" w:hAnsi="Times New Roman" w:cs="Times New Roman" w:eastAsia="Times New Roman" w:hint="default"/>
        </w:rPr>
        <w:t>1961 </w:t>
      </w:r>
      <w:r>
        <w:rPr/>
        <w:t>年 </w:t>
      </w:r>
      <w:r>
        <w:rPr>
          <w:rFonts w:ascii="Times New Roman" w:hAnsi="Times New Roman" w:cs="Times New Roman" w:eastAsia="Times New Roman" w:hint="default"/>
        </w:rPr>
        <w:t>5 </w:t>
      </w:r>
      <w:r>
        <w:rPr/>
        <w:t>月出生，大专学历，经济师。</w:t>
      </w:r>
      <w:r>
        <w:rPr>
          <w:rFonts w:ascii="Times New Roman" w:hAnsi="Times New Roman" w:cs="Times New Roman" w:eastAsia="Times New Roman" w:hint="default"/>
        </w:rPr>
        <w:t>2000</w:t>
      </w:r>
      <w:r>
        <w:rPr>
          <w:rFonts w:ascii="Times New Roman" w:hAnsi="Times New Roman" w:cs="Times New Roman" w:eastAsia="Times New Roman" w:hint="default"/>
          <w:spacing w:val="-5"/>
        </w:rPr>
        <w:t> </w:t>
      </w:r>
      <w:r>
        <w:rPr/>
        <w:t>年进入本公司，任公司副 经理，</w:t>
      </w:r>
      <w:r>
        <w:rPr>
          <w:rFonts w:ascii="Times New Roman" w:hAnsi="Times New Roman" w:cs="Times New Roman" w:eastAsia="Times New Roman" w:hint="default"/>
        </w:rPr>
        <w:t>2005</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月至</w:t>
      </w:r>
      <w:r>
        <w:rPr>
          <w:spacing w:val="-6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月兼任董事会秘书。现任公司董事、副总裁、财务总监。 曹志新先生：</w:t>
      </w:r>
      <w:r>
        <w:rPr>
          <w:rFonts w:ascii="Times New Roman" w:hAnsi="Times New Roman" w:cs="Times New Roman" w:eastAsia="Times New Roman" w:hint="default"/>
        </w:rPr>
        <w:t>1970 </w:t>
      </w:r>
      <w:r>
        <w:rPr/>
        <w:t>年 </w:t>
      </w:r>
      <w:r>
        <w:rPr>
          <w:rFonts w:ascii="Times New Roman" w:hAnsi="Times New Roman" w:cs="Times New Roman" w:eastAsia="Times New Roman" w:hint="default"/>
        </w:rPr>
        <w:t>5 </w:t>
      </w:r>
      <w:r>
        <w:rPr/>
        <w:t>月出生，大学学历，系统分析员。</w:t>
      </w:r>
      <w:r>
        <w:rPr>
          <w:rFonts w:ascii="Times New Roman" w:hAnsi="Times New Roman" w:cs="Times New Roman" w:eastAsia="Times New Roman" w:hint="default"/>
        </w:rPr>
        <w:t>1998</w:t>
      </w:r>
      <w:r>
        <w:rPr>
          <w:rFonts w:ascii="Times New Roman" w:hAnsi="Times New Roman" w:cs="Times New Roman" w:eastAsia="Times New Roman" w:hint="default"/>
          <w:spacing w:val="-5"/>
        </w:rPr>
        <w:t> </w:t>
      </w:r>
      <w:r>
        <w:rPr/>
        <w:t>年进入本公司，任生 产中心副总经理。</w:t>
      </w:r>
      <w:r>
        <w:rPr>
          <w:rFonts w:ascii="Times New Roman" w:hAnsi="Times New Roman" w:cs="Times New Roman" w:eastAsia="Times New Roman" w:hint="default"/>
        </w:rPr>
        <w:t>2004  </w:t>
      </w:r>
      <w:r>
        <w:rPr/>
        <w:t>年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月起任公司副总裁；兼任公司控股子公司恒宝智能的董事、</w:t>
      </w:r>
    </w:p>
    <w:p>
      <w:pPr>
        <w:pStyle w:val="BodyText"/>
        <w:spacing w:line="240" w:lineRule="auto" w:before="37"/>
        <w:ind w:right="0"/>
        <w:jc w:val="left"/>
      </w:pPr>
      <w:r>
        <w:rPr/>
        <w:t>经理。现任公司董事、副总裁、总工程师。</w:t>
      </w:r>
    </w:p>
    <w:p>
      <w:pPr>
        <w:pStyle w:val="BodyText"/>
        <w:spacing w:line="374" w:lineRule="auto" w:before="206"/>
        <w:ind w:right="1302" w:firstLine="480"/>
        <w:jc w:val="both"/>
      </w:pPr>
      <w:r>
        <w:rPr/>
        <w:t>高强先生：</w:t>
      </w:r>
      <w:r>
        <w:rPr>
          <w:rFonts w:ascii="Times New Roman" w:hAnsi="Times New Roman" w:cs="Times New Roman" w:eastAsia="Times New Roman" w:hint="default"/>
        </w:rPr>
        <w:t>1970 </w:t>
      </w:r>
      <w:r>
        <w:rPr/>
        <w:t>年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月出生，大专学历，曾任江苏赛博电子有限公司营销公司副总 经理、市场部副部长；</w:t>
      </w:r>
      <w:r>
        <w:rPr>
          <w:rFonts w:ascii="Times New Roman" w:hAnsi="Times New Roman" w:cs="Times New Roman" w:eastAsia="Times New Roman" w:hint="default"/>
        </w:rPr>
        <w:t>2003</w:t>
      </w:r>
      <w:r>
        <w:rPr>
          <w:rFonts w:ascii="Times New Roman" w:hAnsi="Times New Roman" w:cs="Times New Roman" w:eastAsia="Times New Roman" w:hint="default"/>
          <w:spacing w:val="49"/>
        </w:rPr>
        <w:t> </w:t>
      </w:r>
      <w:r>
        <w:rPr/>
        <w:t>年进入恒宝股份，先后担任公司营销中心总经理、通信事业</w:t>
      </w:r>
      <w:r>
        <w:rPr>
          <w:spacing w:val="-116"/>
        </w:rPr>
        <w:t> </w:t>
      </w:r>
      <w:r>
        <w:rPr>
          <w:spacing w:val="-116"/>
        </w:rPr>
      </w:r>
      <w:r>
        <w:rPr/>
        <w:t>部总经理、金融事业部总经理、销售总监。现任公司董事、副总裁。</w:t>
      </w:r>
    </w:p>
    <w:p>
      <w:pPr>
        <w:pStyle w:val="BodyText"/>
        <w:spacing w:line="386" w:lineRule="auto" w:before="72"/>
        <w:ind w:right="1240" w:firstLine="480"/>
        <w:jc w:val="both"/>
      </w:pPr>
      <w:r>
        <w:rPr/>
        <w:t>钟迎九先生：</w:t>
      </w:r>
      <w:r>
        <w:rPr>
          <w:spacing w:val="11"/>
        </w:rPr>
        <w:t> </w:t>
      </w:r>
      <w:r>
        <w:rPr>
          <w:rFonts w:ascii="Times New Roman" w:hAnsi="Times New Roman" w:cs="Times New Roman" w:eastAsia="Times New Roman" w:hint="default"/>
        </w:rPr>
        <w:t>1969</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月出生，大学学历，高级工程师。曾任江苏濠江织造有限公 司团总支书记；江苏丹棉集团有限公司企管办主任助理、运转厂长、党政办公室副主任。 </w:t>
      </w:r>
      <w:r>
        <w:rPr>
          <w:rFonts w:ascii="Times New Roman" w:hAnsi="Times New Roman" w:cs="Times New Roman" w:eastAsia="Times New Roman" w:hint="default"/>
        </w:rPr>
        <w:t>2004 </w:t>
      </w:r>
      <w:r>
        <w:rPr/>
        <w:t>年进入本公司，现任公司董事、副总裁。</w:t>
      </w:r>
    </w:p>
    <w:p>
      <w:pPr>
        <w:pStyle w:val="BodyText"/>
        <w:spacing w:line="386" w:lineRule="auto" w:before="27"/>
        <w:ind w:right="1300" w:firstLine="480"/>
        <w:jc w:val="both"/>
      </w:pPr>
      <w:r>
        <w:rPr/>
        <w:t>王建章先生：</w:t>
      </w:r>
      <w:r>
        <w:rPr>
          <w:rFonts w:ascii="Times New Roman" w:hAnsi="Times New Roman" w:cs="Times New Roman" w:eastAsia="Times New Roman" w:hint="default"/>
        </w:rPr>
        <w:t>1946</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2</w:t>
      </w:r>
      <w:r>
        <w:rPr>
          <w:rFonts w:ascii="Times New Roman" w:hAnsi="Times New Roman" w:cs="Times New Roman" w:eastAsia="Times New Roman" w:hint="default"/>
          <w:spacing w:val="-6"/>
        </w:rPr>
        <w:t> </w:t>
      </w:r>
      <w:r>
        <w:rPr/>
        <w:t>月出生，香港理工大学</w:t>
      </w:r>
      <w:r>
        <w:rPr>
          <w:spacing w:val="-66"/>
        </w:rPr>
        <w:t> </w:t>
      </w:r>
      <w:r>
        <w:rPr>
          <w:rFonts w:ascii="Times New Roman" w:hAnsi="Times New Roman" w:cs="Times New Roman" w:eastAsia="Times New Roman" w:hint="default"/>
        </w:rPr>
        <w:t>MBA</w:t>
      </w:r>
      <w:r>
        <w:rPr>
          <w:rFonts w:ascii="Times New Roman" w:hAnsi="Times New Roman" w:cs="Times New Roman" w:eastAsia="Times New Roman" w:hint="default"/>
          <w:spacing w:val="-6"/>
        </w:rPr>
        <w:t> </w:t>
      </w:r>
      <w:r>
        <w:rPr>
          <w:spacing w:val="-3"/>
        </w:rPr>
        <w:t>硕士，高级工程师。曾任机械电</w:t>
      </w:r>
      <w:r>
        <w:rPr/>
        <w:t> </w:t>
      </w:r>
      <w:r>
        <w:rPr>
          <w:spacing w:val="-2"/>
        </w:rPr>
        <w:t>子工业部电子行业发展司技改处处长；电子工业部综合规划司副司长；信息产业部综合规</w:t>
      </w:r>
      <w:r>
        <w:rPr>
          <w:spacing w:val="-106"/>
        </w:rPr>
        <w:t> </w:t>
      </w:r>
      <w:r>
        <w:rPr>
          <w:spacing w:val="-106"/>
        </w:rPr>
      </w:r>
      <w:r>
        <w:rPr/>
        <w:t>划司副司长、司长。现任本公司独立董事。</w:t>
      </w:r>
    </w:p>
    <w:p>
      <w:pPr>
        <w:pStyle w:val="BodyText"/>
        <w:spacing w:line="374" w:lineRule="auto" w:before="60"/>
        <w:ind w:right="1300" w:firstLine="480"/>
        <w:jc w:val="both"/>
      </w:pPr>
      <w:r>
        <w:rPr/>
        <w:t>任明辉先生：</w:t>
      </w:r>
      <w:r>
        <w:rPr>
          <w:spacing w:val="-1"/>
        </w:rPr>
        <w:t> </w:t>
      </w:r>
      <w:r>
        <w:rPr>
          <w:rFonts w:ascii="Times New Roman" w:hAnsi="Times New Roman" w:cs="Times New Roman" w:eastAsia="Times New Roman" w:hint="default"/>
        </w:rPr>
        <w:t>1946 </w:t>
      </w:r>
      <w:r>
        <w:rPr/>
        <w:t>年</w:t>
      </w:r>
      <w:r>
        <w:rPr>
          <w:spacing w:val="-60"/>
        </w:rPr>
        <w:t> </w:t>
      </w:r>
      <w:r>
        <w:rPr>
          <w:rFonts w:ascii="Times New Roman" w:hAnsi="Times New Roman" w:cs="Times New Roman" w:eastAsia="Times New Roman" w:hint="default"/>
        </w:rPr>
        <w:t>5 </w:t>
      </w:r>
      <w:r>
        <w:rPr/>
        <w:t>月出生，大专学历，高级会计师、中国注册会计师。曾任镇 </w:t>
      </w:r>
      <w:r>
        <w:rPr>
          <w:spacing w:val="-2"/>
        </w:rPr>
        <w:t>江市印染厂财务科长、副厂长；镇江纺织工业局财务科长；镇江纺织丝绸公司财务处副处</w:t>
      </w:r>
    </w:p>
    <w:p>
      <w:pPr>
        <w:spacing w:after="0" w:line="374" w:lineRule="auto"/>
        <w:jc w:val="both"/>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374" w:lineRule="auto"/>
        <w:ind w:left="623" w:right="1287" w:hanging="480"/>
        <w:jc w:val="left"/>
      </w:pPr>
      <w:r>
        <w:rPr/>
        <w:t>长；</w:t>
      </w:r>
      <w:r>
        <w:rPr>
          <w:rFonts w:ascii="Times New Roman" w:hAnsi="Times New Roman" w:cs="Times New Roman" w:eastAsia="Times New Roman" w:hint="default"/>
        </w:rPr>
        <w:t>2003</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4 </w:t>
      </w:r>
      <w:r>
        <w:rPr/>
        <w:t>月起兼任江苏大港股份有限公司独立董事。现任本公司独立董事。 尹书明先生：</w:t>
      </w:r>
      <w:r>
        <w:rPr>
          <w:rFonts w:ascii="Times New Roman" w:hAnsi="Times New Roman" w:cs="Times New Roman" w:eastAsia="Times New Roman" w:hint="default"/>
        </w:rPr>
        <w:t>1945  </w:t>
      </w:r>
      <w:r>
        <w:rPr/>
        <w:t>年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t>月出生，本科学历。曾任贵州省玉屏县酒厂工人、技术员、</w:t>
      </w:r>
    </w:p>
    <w:p>
      <w:pPr>
        <w:pStyle w:val="BodyText"/>
        <w:spacing w:line="381" w:lineRule="auto" w:before="39"/>
        <w:ind w:right="1299"/>
        <w:jc w:val="both"/>
      </w:pPr>
      <w:r>
        <w:rPr>
          <w:spacing w:val="-2"/>
        </w:rPr>
        <w:t>副厂长、厂长；贵州省玉屏县分管经济副县长；贵州省玉屏侗族自治县县委书记；贵州省</w:t>
      </w:r>
      <w:r>
        <w:rPr>
          <w:spacing w:val="-105"/>
        </w:rPr>
        <w:t> </w:t>
      </w:r>
      <w:r>
        <w:rPr>
          <w:spacing w:val="-105"/>
        </w:rPr>
      </w:r>
      <w:r>
        <w:rPr/>
        <w:t>铜仁地区行署常务副专员；镇江市体改委主任、调研员；镇江市发改委调研员；</w:t>
      </w:r>
      <w:r>
        <w:rPr>
          <w:rFonts w:ascii="Times New Roman" w:hAnsi="Times New Roman" w:cs="Times New Roman" w:eastAsia="Times New Roman" w:hint="default"/>
        </w:rPr>
        <w:t>2005</w:t>
      </w:r>
      <w:r>
        <w:rPr>
          <w:rFonts w:ascii="Times New Roman" w:hAnsi="Times New Roman" w:cs="Times New Roman" w:eastAsia="Times New Roman" w:hint="default"/>
          <w:spacing w:val="-29"/>
        </w:rPr>
        <w:t> </w:t>
      </w:r>
      <w:r>
        <w:rPr/>
        <w:t>年</w:t>
      </w:r>
      <w:r>
        <w:rPr>
          <w:spacing w:val="-89"/>
        </w:rPr>
        <w:t> </w:t>
      </w:r>
      <w:r>
        <w:rPr>
          <w:rFonts w:ascii="Times New Roman" w:hAnsi="Times New Roman" w:cs="Times New Roman" w:eastAsia="Times New Roman" w:hint="default"/>
        </w:rPr>
        <w:t>6 </w:t>
      </w:r>
      <w:r>
        <w:rPr/>
        <w:t>月起任江苏索普化工股份有限公司独立董事；</w:t>
      </w:r>
      <w:r>
        <w:rPr>
          <w:rFonts w:ascii="Times New Roman" w:hAnsi="Times New Roman" w:cs="Times New Roman" w:eastAsia="Times New Roman" w:hint="default"/>
        </w:rPr>
        <w:t>2006 </w:t>
      </w:r>
      <w:r>
        <w:rPr/>
        <w:t>年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月起兼任江苏大港股份有限公司 </w:t>
      </w:r>
      <w:r>
        <w:rPr>
          <w:spacing w:val="-4"/>
        </w:rPr>
        <w:t>独立董事；</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月兼任江苏丹毛纺织股份有限公司独立董事；</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t>月兼任江苏 东方制热股份有限公司独立董事。现任本公司独立董事。</w:t>
      </w:r>
    </w:p>
    <w:p>
      <w:pPr>
        <w:pStyle w:val="BodyText"/>
        <w:spacing w:line="386" w:lineRule="auto" w:before="63"/>
        <w:ind w:right="1297" w:firstLine="470"/>
        <w:jc w:val="both"/>
      </w:pPr>
      <w:r>
        <w:rPr>
          <w:spacing w:val="-3"/>
        </w:rPr>
        <w:t>蒋小平先生：</w:t>
      </w:r>
      <w:r>
        <w:rPr>
          <w:rFonts w:ascii="Times New Roman" w:hAnsi="Times New Roman" w:cs="Times New Roman" w:eastAsia="Times New Roman" w:hint="default"/>
          <w:spacing w:val="-3"/>
        </w:rPr>
        <w:t>1973</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29</w:t>
      </w:r>
      <w:r>
        <w:rPr>
          <w:rFonts w:ascii="Times New Roman" w:hAnsi="Times New Roman" w:cs="Times New Roman" w:eastAsia="Times New Roman" w:hint="default"/>
          <w:spacing w:val="4"/>
        </w:rPr>
        <w:t> </w:t>
      </w:r>
      <w:r>
        <w:rPr>
          <w:spacing w:val="-4"/>
        </w:rPr>
        <w:t>日出生，大专学历，助理工程师职称。曾任江苏丹棉集</w:t>
      </w:r>
      <w:r>
        <w:rPr/>
        <w:t> </w:t>
      </w:r>
      <w:r>
        <w:rPr>
          <w:spacing w:val="4"/>
        </w:rPr>
        <w:t>团有限公司党政办副主任兼纪委干事。现任公司综合事务部经理兼人力资源丹阳分部经</w:t>
      </w:r>
      <w:r>
        <w:rPr>
          <w:spacing w:val="4"/>
        </w:rPr>
        <w:t> </w:t>
      </w:r>
      <w:r>
        <w:rPr/>
        <w:t>理、监事会主席。</w:t>
      </w:r>
    </w:p>
    <w:p>
      <w:pPr>
        <w:pStyle w:val="BodyText"/>
        <w:spacing w:line="240" w:lineRule="auto" w:before="58"/>
        <w:ind w:left="623" w:right="0"/>
        <w:jc w:val="left"/>
      </w:pPr>
      <w:r>
        <w:rPr/>
        <w:t>朱锦善先生：</w:t>
      </w:r>
      <w:r>
        <w:rPr>
          <w:rFonts w:ascii="Times New Roman" w:hAnsi="Times New Roman" w:cs="Times New Roman" w:eastAsia="Times New Roman" w:hint="default"/>
        </w:rPr>
        <w:t>1964</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21</w:t>
      </w:r>
      <w:r>
        <w:rPr/>
        <w:t>日出生，大专学历，中共党员，助理政工师职称。</w:t>
      </w:r>
      <w:r>
        <w:rPr>
          <w:rFonts w:ascii="Times New Roman" w:hAnsi="Times New Roman" w:cs="Times New Roman" w:eastAsia="Times New Roman" w:hint="default"/>
        </w:rPr>
        <w:t>1980</w:t>
      </w:r>
      <w:r>
        <w:rPr/>
        <w:t>年</w:t>
      </w:r>
    </w:p>
    <w:p>
      <w:pPr>
        <w:pStyle w:val="BodyText"/>
        <w:spacing w:line="376" w:lineRule="auto" w:before="188"/>
        <w:ind w:left="623" w:right="0" w:hanging="480"/>
        <w:jc w:val="left"/>
      </w:pPr>
      <w:r>
        <w:rPr>
          <w:rFonts w:ascii="Times New Roman" w:hAnsi="Times New Roman" w:cs="Times New Roman" w:eastAsia="Times New Roman" w:hint="default"/>
          <w:spacing w:val="-2"/>
        </w:rPr>
        <w:t>12</w:t>
      </w:r>
      <w:r>
        <w:rPr>
          <w:spacing w:val="-2"/>
        </w:rPr>
        <w:t>月至</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w:t>
      </w:r>
      <w:r>
        <w:rPr>
          <w:spacing w:val="-2"/>
        </w:rPr>
        <w:t>月就职于镇江金河纸业有限公司，曾任党委办公室副主任。现任公司监事。</w:t>
      </w:r>
      <w:r>
        <w:rPr>
          <w:spacing w:val="-99"/>
        </w:rPr>
        <w:t> </w:t>
      </w:r>
      <w:r>
        <w:rPr>
          <w:spacing w:val="-99"/>
        </w:rPr>
      </w:r>
      <w:r>
        <w:rPr/>
        <w:t>干玲女士：</w:t>
      </w:r>
      <w:r>
        <w:rPr>
          <w:rFonts w:ascii="宋体" w:hAnsi="宋体" w:cs="宋体" w:eastAsia="宋体" w:hint="default"/>
        </w:rPr>
        <w:t>1977</w:t>
      </w:r>
      <w:r>
        <w:rPr/>
        <w:t>年</w:t>
      </w:r>
      <w:r>
        <w:rPr>
          <w:rFonts w:ascii="宋体" w:hAnsi="宋体" w:cs="宋体" w:eastAsia="宋体" w:hint="default"/>
        </w:rPr>
        <w:t>8</w:t>
      </w:r>
      <w:r>
        <w:rPr/>
        <w:t>月出生，中专学历。</w:t>
      </w:r>
      <w:r>
        <w:rPr>
          <w:rFonts w:ascii="宋体" w:hAnsi="宋体" w:cs="宋体" w:eastAsia="宋体" w:hint="default"/>
        </w:rPr>
        <w:t>2004</w:t>
      </w:r>
      <w:r>
        <w:rPr/>
        <w:t>年</w:t>
      </w:r>
      <w:r>
        <w:rPr>
          <w:rFonts w:ascii="宋体" w:hAnsi="宋体" w:cs="宋体" w:eastAsia="宋体" w:hint="default"/>
        </w:rPr>
        <w:t>2</w:t>
      </w:r>
      <w:r>
        <w:rPr/>
        <w:t>月起就职本公司，担任公司接待主管</w:t>
      </w:r>
    </w:p>
    <w:p>
      <w:pPr>
        <w:pStyle w:val="BodyText"/>
        <w:spacing w:line="398" w:lineRule="auto" w:before="67"/>
        <w:ind w:left="623" w:right="1343" w:hanging="480"/>
        <w:jc w:val="left"/>
      </w:pPr>
      <w:r>
        <w:rPr/>
        <w:t>一职。现任公司职工代表监事。 张建明先生：</w:t>
      </w:r>
      <w:r>
        <w:rPr>
          <w:rFonts w:ascii="Times New Roman" w:hAnsi="Times New Roman" w:cs="Times New Roman" w:eastAsia="Times New Roman" w:hint="default"/>
        </w:rPr>
        <w:t>1969</w:t>
      </w:r>
      <w:r>
        <w:rPr/>
        <w:t>年</w:t>
      </w:r>
      <w:r>
        <w:rPr>
          <w:rFonts w:ascii="Times New Roman" w:hAnsi="Times New Roman" w:cs="Times New Roman" w:eastAsia="Times New Roman" w:hint="default"/>
        </w:rPr>
        <w:t>7</w:t>
      </w:r>
      <w:r>
        <w:rPr/>
        <w:t>月出生，大专学历，经济师。曾任中国农业银行丹阳市支行国</w:t>
      </w:r>
    </w:p>
    <w:p>
      <w:pPr>
        <w:pStyle w:val="BodyText"/>
        <w:spacing w:line="374" w:lineRule="auto" w:before="13"/>
        <w:ind w:right="1300"/>
        <w:jc w:val="both"/>
      </w:pPr>
      <w:r>
        <w:rPr>
          <w:spacing w:val="-2"/>
        </w:rPr>
        <w:t>际业务部信贷部经理、分理处主任，</w:t>
      </w:r>
      <w:r>
        <w:rPr>
          <w:rFonts w:ascii="Times New Roman" w:hAnsi="Times New Roman" w:cs="Times New Roman" w:eastAsia="Times New Roman" w:hint="default"/>
          <w:spacing w:val="-2"/>
        </w:rPr>
        <w:t>2006</w:t>
      </w:r>
      <w:r>
        <w:rPr>
          <w:spacing w:val="-2"/>
        </w:rPr>
        <w:t>年进入本公司，任公司证券事务代表。现任公司</w:t>
      </w:r>
      <w:r>
        <w:rPr>
          <w:spacing w:val="-100"/>
        </w:rPr>
        <w:t> </w:t>
      </w:r>
      <w:r>
        <w:rPr>
          <w:spacing w:val="-100"/>
        </w:rPr>
      </w:r>
      <w:r>
        <w:rPr/>
        <w:t>副总裁、董事会秘书。</w:t>
      </w:r>
    </w:p>
    <w:p>
      <w:pPr>
        <w:pStyle w:val="BodyText"/>
        <w:spacing w:line="240" w:lineRule="auto" w:before="72"/>
        <w:ind w:left="626" w:right="0"/>
        <w:jc w:val="left"/>
      </w:pPr>
      <w:r>
        <w:rPr/>
        <w:t>（三）报告期内被选举或离任的董事、监事及聘请或解聘高级管理人员的情形</w:t>
      </w:r>
    </w:p>
    <w:p>
      <w:pPr>
        <w:pStyle w:val="BodyText"/>
        <w:spacing w:line="240" w:lineRule="auto" w:before="206"/>
        <w:ind w:left="626" w:right="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11</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日，公司监事吴晓芳女士辞去公司职工代表监事职务。</w:t>
      </w:r>
    </w:p>
    <w:p>
      <w:pPr>
        <w:pStyle w:val="BodyText"/>
        <w:spacing w:line="240" w:lineRule="auto" w:before="186"/>
        <w:ind w:left="626" w:right="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11</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日，公司召开了职工代表大会选举干玲女士为职工代表监事。</w:t>
      </w:r>
    </w:p>
    <w:p>
      <w:pPr>
        <w:pStyle w:val="BodyText"/>
        <w:spacing w:line="393" w:lineRule="auto" w:before="188"/>
        <w:ind w:left="626" w:right="1257" w:hanging="3"/>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27</w:t>
      </w:r>
      <w:r>
        <w:rPr>
          <w:rFonts w:ascii="Times New Roman" w:hAnsi="Times New Roman" w:cs="Times New Roman" w:eastAsia="Times New Roman" w:hint="default"/>
          <w:spacing w:val="-1"/>
        </w:rPr>
        <w:t> </w:t>
      </w:r>
      <w:r>
        <w:rPr/>
        <w:t>日，公司总裁易晓兵先生辞去公司董事、总裁职务。 </w:t>
      </w:r>
      <w:r>
        <w:rPr>
          <w:rFonts w:ascii="宋体" w:hAnsi="宋体" w:cs="宋体" w:eastAsia="宋体" w:hint="default"/>
          <w:b/>
          <w:bCs/>
        </w:rPr>
        <w:t>二、员工情况</w:t>
      </w:r>
      <w:r>
        <w:rPr>
          <w:rFonts w:ascii="宋体" w:hAnsi="宋体" w:cs="宋体" w:eastAsia="宋体" w:hint="default"/>
          <w:b/>
          <w:bCs/>
          <w:w w:val="99"/>
        </w:rPr>
        <w:t> </w:t>
      </w:r>
      <w:r>
        <w:rPr/>
        <w:t>截止到</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日，公司在职员工总数为</w:t>
      </w:r>
      <w:r>
        <w:rPr>
          <w:rFonts w:ascii="Times New Roman" w:hAnsi="Times New Roman" w:cs="Times New Roman" w:eastAsia="Times New Roman" w:hint="default"/>
        </w:rPr>
        <w:t>902</w:t>
      </w:r>
      <w:r>
        <w:rPr/>
        <w:t>人，其专业构成、受教育程度分</w:t>
      </w:r>
    </w:p>
    <w:p>
      <w:pPr>
        <w:pStyle w:val="BodyText"/>
        <w:spacing w:line="240" w:lineRule="auto" w:before="18"/>
        <w:ind w:right="0"/>
        <w:jc w:val="left"/>
      </w:pPr>
      <w:r>
        <w:rPr/>
        <w:t>布如下：</w:t>
      </w:r>
    </w:p>
    <w:p>
      <w:pPr>
        <w:spacing w:line="240" w:lineRule="auto" w:before="1"/>
        <w:rPr>
          <w:rFonts w:ascii="宋体" w:hAnsi="宋体" w:cs="宋体" w:eastAsia="宋体" w:hint="default"/>
          <w:sz w:val="22"/>
          <w:szCs w:val="22"/>
        </w:rPr>
      </w:pPr>
    </w:p>
    <w:tbl>
      <w:tblPr>
        <w:tblW w:w="0" w:type="auto"/>
        <w:jc w:val="left"/>
        <w:tblInd w:w="124" w:type="dxa"/>
        <w:tblLayout w:type="fixed"/>
        <w:tblCellMar>
          <w:top w:w="0" w:type="dxa"/>
          <w:left w:w="0" w:type="dxa"/>
          <w:bottom w:w="0" w:type="dxa"/>
          <w:right w:w="0" w:type="dxa"/>
        </w:tblCellMar>
        <w:tblLook w:val="01E0"/>
      </w:tblPr>
      <w:tblGrid>
        <w:gridCol w:w="1618"/>
        <w:gridCol w:w="2497"/>
        <w:gridCol w:w="2244"/>
        <w:gridCol w:w="2969"/>
      </w:tblGrid>
      <w:tr>
        <w:trPr>
          <w:trHeight w:val="446" w:hRule="exact"/>
        </w:trPr>
        <w:tc>
          <w:tcPr>
            <w:tcW w:w="16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9" w:val="left" w:leader="none"/>
              </w:tabs>
              <w:spacing w:line="240" w:lineRule="auto" w:before="56"/>
              <w:ind w:left="487" w:right="0"/>
              <w:jc w:val="left"/>
              <w:rPr>
                <w:rFonts w:ascii="宋体" w:hAnsi="宋体" w:cs="宋体" w:eastAsia="宋体" w:hint="default"/>
                <w:sz w:val="21"/>
                <w:szCs w:val="21"/>
              </w:rPr>
            </w:pPr>
            <w:r>
              <w:rPr>
                <w:rFonts w:ascii="宋体" w:hAnsi="宋体" w:cs="宋体" w:eastAsia="宋体" w:hint="default"/>
                <w:b/>
                <w:bCs/>
                <w:sz w:val="21"/>
                <w:szCs w:val="21"/>
              </w:rPr>
              <w:t>类</w:t>
              <w:tab/>
              <w:t>别</w:t>
            </w:r>
            <w:r>
              <w:rPr>
                <w:rFonts w:ascii="宋体" w:hAnsi="宋体" w:cs="宋体" w:eastAsia="宋体" w:hint="default"/>
                <w:sz w:val="21"/>
                <w:szCs w:val="21"/>
              </w:rPr>
            </w:r>
          </w:p>
        </w:tc>
        <w:tc>
          <w:tcPr>
            <w:tcW w:w="24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b/>
                <w:bCs/>
                <w:sz w:val="21"/>
                <w:szCs w:val="21"/>
              </w:rPr>
              <w:t>类别项目</w:t>
            </w:r>
            <w:r>
              <w:rPr>
                <w:rFonts w:ascii="宋体" w:hAnsi="宋体" w:cs="宋体" w:eastAsia="宋体" w:hint="default"/>
                <w:sz w:val="21"/>
                <w:szCs w:val="21"/>
              </w:rPr>
            </w:r>
          </w:p>
        </w:tc>
        <w:tc>
          <w:tcPr>
            <w:tcW w:w="22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905"/>
              <w:jc w:val="right"/>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29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b/>
                <w:bCs/>
                <w:sz w:val="21"/>
                <w:szCs w:val="21"/>
              </w:rPr>
              <w:t>占公司总人数比例（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52" w:hRule="exact"/>
        </w:trPr>
        <w:tc>
          <w:tcPr>
            <w:tcW w:w="1618" w:type="dxa"/>
            <w:vMerge w:val="restart"/>
            <w:tcBorders>
              <w:top w:val="single" w:sz="4" w:space="0" w:color="000000"/>
              <w:left w:val="single" w:sz="4" w:space="0" w:color="000000"/>
              <w:right w:val="single" w:sz="4" w:space="0" w:color="000000"/>
            </w:tcBorders>
          </w:tcPr>
          <w:p>
            <w:pPr>
              <w:pStyle w:val="TableParagraph"/>
              <w:spacing w:line="240" w:lineRule="auto" w:before="168"/>
              <w:ind w:left="383" w:right="0"/>
              <w:jc w:val="left"/>
              <w:rPr>
                <w:rFonts w:ascii="宋体" w:hAnsi="宋体" w:cs="宋体" w:eastAsia="宋体" w:hint="default"/>
                <w:sz w:val="21"/>
                <w:szCs w:val="21"/>
              </w:rPr>
            </w:pPr>
            <w:r>
              <w:rPr>
                <w:rFonts w:ascii="宋体" w:hAnsi="宋体" w:cs="宋体" w:eastAsia="宋体" w:hint="default"/>
                <w:sz w:val="21"/>
                <w:szCs w:val="21"/>
              </w:rPr>
              <w:t>专业构成</w:t>
            </w: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9"/>
              <w:jc w:val="right"/>
              <w:rPr>
                <w:rFonts w:ascii="Times New Roman" w:hAnsi="Times New Roman" w:cs="Times New Roman" w:eastAsia="Times New Roman" w:hint="default"/>
                <w:sz w:val="21"/>
                <w:szCs w:val="21"/>
              </w:rPr>
            </w:pPr>
            <w:r>
              <w:rPr>
                <w:rFonts w:ascii="Times New Roman"/>
                <w:sz w:val="21"/>
              </w:rPr>
              <w:t>358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21"/>
                <w:szCs w:val="21"/>
              </w:rPr>
            </w:pPr>
            <w:r>
              <w:rPr>
                <w:rFonts w:ascii="Times New Roman"/>
                <w:sz w:val="21"/>
              </w:rPr>
              <w:t>39.69%</w:t>
            </w:r>
          </w:p>
        </w:tc>
      </w:tr>
      <w:tr>
        <w:trPr>
          <w:trHeight w:val="322" w:hRule="exact"/>
        </w:trPr>
        <w:tc>
          <w:tcPr>
            <w:tcW w:w="1618" w:type="dxa"/>
            <w:vMerge/>
            <w:tcBorders>
              <w:left w:val="single" w:sz="4" w:space="0" w:color="000000"/>
              <w:bottom w:val="single" w:sz="4" w:space="0" w:color="000000"/>
              <w:right w:val="single" w:sz="4" w:space="0" w:color="000000"/>
            </w:tcBorders>
          </w:tcPr>
          <w:p>
            <w:pP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75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8.31%</w:t>
            </w:r>
          </w:p>
        </w:tc>
      </w:tr>
    </w:tbl>
    <w:p>
      <w:pPr>
        <w:spacing w:after="0" w:line="240" w:lineRule="auto"/>
        <w:jc w:val="center"/>
        <w:rPr>
          <w:rFonts w:ascii="Times New Roman" w:hAnsi="Times New Roman" w:cs="Times New Roman" w:eastAsia="Times New Roman" w:hint="default"/>
          <w:sz w:val="21"/>
          <w:szCs w:val="21"/>
        </w:rPr>
        <w:sectPr>
          <w:pgSz w:w="11910" w:h="16840"/>
          <w:pgMar w:header="851" w:footer="980" w:top="1260" w:bottom="1160" w:left="1160" w:right="0"/>
        </w:sectPr>
      </w:pPr>
    </w:p>
    <w:p>
      <w:pPr>
        <w:spacing w:line="240" w:lineRule="auto" w:before="9"/>
        <w:rPr>
          <w:rFonts w:ascii="宋体" w:hAnsi="宋体" w:cs="宋体" w:eastAsia="宋体" w:hint="default"/>
          <w:sz w:val="16"/>
          <w:szCs w:val="16"/>
        </w:rPr>
      </w:pPr>
    </w:p>
    <w:tbl>
      <w:tblPr>
        <w:tblW w:w="0" w:type="auto"/>
        <w:jc w:val="left"/>
        <w:tblInd w:w="124" w:type="dxa"/>
        <w:tblLayout w:type="fixed"/>
        <w:tblCellMar>
          <w:top w:w="0" w:type="dxa"/>
          <w:left w:w="0" w:type="dxa"/>
          <w:bottom w:w="0" w:type="dxa"/>
          <w:right w:w="0" w:type="dxa"/>
        </w:tblCellMar>
        <w:tblLook w:val="01E0"/>
      </w:tblPr>
      <w:tblGrid>
        <w:gridCol w:w="1618"/>
        <w:gridCol w:w="2497"/>
        <w:gridCol w:w="2244"/>
        <w:gridCol w:w="2969"/>
      </w:tblGrid>
      <w:tr>
        <w:trPr>
          <w:trHeight w:val="320" w:hRule="exact"/>
        </w:trPr>
        <w:tc>
          <w:tcPr>
            <w:tcW w:w="1618" w:type="dxa"/>
            <w:vMerge w:val="restart"/>
            <w:tcBorders>
              <w:top w:val="single" w:sz="4" w:space="0" w:color="000000"/>
              <w:left w:val="single" w:sz="4" w:space="0" w:color="000000"/>
              <w:right w:val="single" w:sz="4" w:space="0" w:color="000000"/>
            </w:tcBorders>
          </w:tcPr>
          <w:p>
            <w:pP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Times New Roman" w:hAnsi="Times New Roman" w:cs="Times New Roman" w:eastAsia="Times New Roman" w:hint="default"/>
                <w:sz w:val="21"/>
                <w:szCs w:val="21"/>
              </w:rPr>
            </w:pPr>
            <w:r>
              <w:rPr>
                <w:rFonts w:ascii="Times New Roman"/>
                <w:sz w:val="21"/>
              </w:rPr>
              <w:t>416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154" w:right="0"/>
              <w:jc w:val="left"/>
              <w:rPr>
                <w:rFonts w:ascii="Times New Roman" w:hAnsi="Times New Roman" w:cs="Times New Roman" w:eastAsia="Times New Roman" w:hint="default"/>
                <w:sz w:val="21"/>
                <w:szCs w:val="21"/>
              </w:rPr>
            </w:pPr>
            <w:r>
              <w:rPr>
                <w:rFonts w:ascii="Times New Roman"/>
                <w:sz w:val="21"/>
              </w:rPr>
              <w:t>46.12%</w:t>
            </w:r>
          </w:p>
        </w:tc>
      </w:tr>
      <w:tr>
        <w:trPr>
          <w:trHeight w:val="319" w:hRule="exact"/>
        </w:trPr>
        <w:tc>
          <w:tcPr>
            <w:tcW w:w="1618" w:type="dxa"/>
            <w:vMerge/>
            <w:tcBorders>
              <w:left w:val="single" w:sz="4" w:space="0" w:color="000000"/>
              <w:right w:val="single" w:sz="4" w:space="0" w:color="000000"/>
            </w:tcBorders>
          </w:tcPr>
          <w:p>
            <w:pP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Times New Roman" w:hAnsi="Times New Roman" w:cs="Times New Roman" w:eastAsia="Times New Roman" w:hint="default"/>
                <w:sz w:val="21"/>
                <w:szCs w:val="21"/>
              </w:rPr>
            </w:pPr>
            <w:r>
              <w:rPr>
                <w:rFonts w:ascii="Times New Roman"/>
                <w:sz w:val="21"/>
              </w:rPr>
              <w:t>12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207" w:right="0"/>
              <w:jc w:val="left"/>
              <w:rPr>
                <w:rFonts w:ascii="Times New Roman" w:hAnsi="Times New Roman" w:cs="Times New Roman" w:eastAsia="Times New Roman" w:hint="default"/>
                <w:sz w:val="21"/>
                <w:szCs w:val="21"/>
              </w:rPr>
            </w:pPr>
            <w:r>
              <w:rPr>
                <w:rFonts w:ascii="Times New Roman"/>
                <w:sz w:val="21"/>
              </w:rPr>
              <w:t>1.33%</w:t>
            </w:r>
          </w:p>
        </w:tc>
      </w:tr>
      <w:tr>
        <w:trPr>
          <w:trHeight w:val="322" w:hRule="exact"/>
        </w:trPr>
        <w:tc>
          <w:tcPr>
            <w:tcW w:w="1618" w:type="dxa"/>
            <w:vMerge/>
            <w:tcBorders>
              <w:left w:val="single" w:sz="4" w:space="0" w:color="000000"/>
              <w:bottom w:val="single" w:sz="4" w:space="0" w:color="000000"/>
              <w:right w:val="single" w:sz="4" w:space="0" w:color="000000"/>
            </w:tcBorders>
          </w:tcPr>
          <w:p>
            <w:pP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行政人员</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41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07" w:right="0"/>
              <w:jc w:val="left"/>
              <w:rPr>
                <w:rFonts w:ascii="Times New Roman" w:hAnsi="Times New Roman" w:cs="Times New Roman" w:eastAsia="Times New Roman" w:hint="default"/>
                <w:sz w:val="21"/>
                <w:szCs w:val="21"/>
              </w:rPr>
            </w:pPr>
            <w:r>
              <w:rPr>
                <w:rFonts w:ascii="Times New Roman"/>
                <w:sz w:val="21"/>
              </w:rPr>
              <w:t>4.55%</w:t>
            </w:r>
          </w:p>
        </w:tc>
      </w:tr>
      <w:tr>
        <w:trPr>
          <w:trHeight w:val="350" w:hRule="exact"/>
        </w:trPr>
        <w:tc>
          <w:tcPr>
            <w:tcW w:w="16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83" w:right="0"/>
              <w:jc w:val="left"/>
              <w:rPr>
                <w:rFonts w:ascii="宋体" w:hAnsi="宋体" w:cs="宋体" w:eastAsia="宋体" w:hint="default"/>
                <w:sz w:val="21"/>
                <w:szCs w:val="21"/>
              </w:rPr>
            </w:pPr>
            <w:r>
              <w:rPr>
                <w:rFonts w:ascii="宋体" w:hAnsi="宋体" w:cs="宋体" w:eastAsia="宋体" w:hint="default"/>
                <w:sz w:val="21"/>
                <w:szCs w:val="21"/>
              </w:rPr>
              <w:t>教育程度</w:t>
            </w: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研究生及以上</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75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207" w:right="0"/>
              <w:jc w:val="left"/>
              <w:rPr>
                <w:rFonts w:ascii="Times New Roman" w:hAnsi="Times New Roman" w:cs="Times New Roman" w:eastAsia="Times New Roman" w:hint="default"/>
                <w:sz w:val="21"/>
                <w:szCs w:val="21"/>
              </w:rPr>
            </w:pPr>
            <w:r>
              <w:rPr>
                <w:rFonts w:ascii="Times New Roman"/>
                <w:sz w:val="21"/>
              </w:rPr>
              <w:t>8.31%</w:t>
            </w:r>
          </w:p>
        </w:tc>
      </w:tr>
      <w:tr>
        <w:trPr>
          <w:trHeight w:val="322" w:hRule="exact"/>
        </w:trPr>
        <w:tc>
          <w:tcPr>
            <w:tcW w:w="1618" w:type="dxa"/>
            <w:vMerge/>
            <w:tcBorders>
              <w:left w:val="single" w:sz="4" w:space="0" w:color="000000"/>
              <w:right w:val="single" w:sz="4" w:space="0" w:color="000000"/>
            </w:tcBorders>
          </w:tcPr>
          <w:p>
            <w:pP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本科</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205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154" w:right="0"/>
              <w:jc w:val="left"/>
              <w:rPr>
                <w:rFonts w:ascii="Times New Roman" w:hAnsi="Times New Roman" w:cs="Times New Roman" w:eastAsia="Times New Roman" w:hint="default"/>
                <w:sz w:val="21"/>
                <w:szCs w:val="21"/>
              </w:rPr>
            </w:pPr>
            <w:r>
              <w:rPr>
                <w:rFonts w:ascii="Times New Roman"/>
                <w:sz w:val="21"/>
              </w:rPr>
              <w:t>22.73%</w:t>
            </w:r>
          </w:p>
        </w:tc>
      </w:tr>
      <w:tr>
        <w:trPr>
          <w:trHeight w:val="319" w:hRule="exact"/>
        </w:trPr>
        <w:tc>
          <w:tcPr>
            <w:tcW w:w="1618" w:type="dxa"/>
            <w:vMerge/>
            <w:tcBorders>
              <w:left w:val="single" w:sz="4" w:space="0" w:color="000000"/>
              <w:right w:val="single" w:sz="4" w:space="0" w:color="000000"/>
            </w:tcBorders>
          </w:tcPr>
          <w:p>
            <w:pP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pacing w:val="-3"/>
                <w:sz w:val="21"/>
              </w:rPr>
              <w:t>211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154" w:right="0"/>
              <w:jc w:val="left"/>
              <w:rPr>
                <w:rFonts w:ascii="Times New Roman" w:hAnsi="Times New Roman" w:cs="Times New Roman" w:eastAsia="Times New Roman" w:hint="default"/>
                <w:sz w:val="21"/>
                <w:szCs w:val="21"/>
              </w:rPr>
            </w:pPr>
            <w:r>
              <w:rPr>
                <w:rFonts w:ascii="Times New Roman"/>
                <w:sz w:val="21"/>
              </w:rPr>
              <w:t>23.39%</w:t>
            </w:r>
          </w:p>
        </w:tc>
      </w:tr>
      <w:tr>
        <w:trPr>
          <w:trHeight w:val="322" w:hRule="exact"/>
        </w:trPr>
        <w:tc>
          <w:tcPr>
            <w:tcW w:w="1618" w:type="dxa"/>
            <w:vMerge/>
            <w:tcBorders>
              <w:left w:val="single" w:sz="4" w:space="0" w:color="000000"/>
              <w:bottom w:val="single" w:sz="4" w:space="0" w:color="000000"/>
              <w:right w:val="single" w:sz="4" w:space="0" w:color="000000"/>
            </w:tcBorders>
          </w:tcPr>
          <w:p>
            <w:pPr/>
          </w:p>
        </w:tc>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pacing w:val="-3"/>
                <w:sz w:val="21"/>
              </w:rPr>
              <w:t>411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154" w:right="0"/>
              <w:jc w:val="left"/>
              <w:rPr>
                <w:rFonts w:ascii="Times New Roman" w:hAnsi="Times New Roman" w:cs="Times New Roman" w:eastAsia="Times New Roman" w:hint="default"/>
                <w:sz w:val="21"/>
                <w:szCs w:val="21"/>
              </w:rPr>
            </w:pPr>
            <w:r>
              <w:rPr>
                <w:rFonts w:ascii="Times New Roman"/>
                <w:sz w:val="21"/>
              </w:rPr>
              <w:t>45.57%</w:t>
            </w:r>
          </w:p>
        </w:tc>
      </w:tr>
    </w:tbl>
    <w:p>
      <w:pPr>
        <w:spacing w:line="240" w:lineRule="auto" w:before="4"/>
        <w:rPr>
          <w:rFonts w:ascii="宋体" w:hAnsi="宋体" w:cs="宋体" w:eastAsia="宋体" w:hint="default"/>
          <w:sz w:val="8"/>
          <w:szCs w:val="8"/>
        </w:rPr>
      </w:pPr>
    </w:p>
    <w:p>
      <w:pPr>
        <w:pStyle w:val="BodyText"/>
        <w:spacing w:line="240" w:lineRule="auto"/>
        <w:ind w:left="623" w:right="0"/>
        <w:jc w:val="left"/>
      </w:pPr>
      <w:r>
        <w:rPr/>
        <w:t>公司没有需承担费用的离退休员工。</w:t>
      </w:r>
    </w:p>
    <w:p>
      <w:pPr>
        <w:spacing w:after="0" w:line="240" w:lineRule="auto"/>
        <w:jc w:val="left"/>
        <w:sectPr>
          <w:pgSz w:w="11910" w:h="16840"/>
          <w:pgMar w:header="851" w:footer="980" w:top="1260" w:bottom="1160" w:left="116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Heading1"/>
        <w:tabs>
          <w:tab w:pos="4471" w:val="left" w:leader="none"/>
        </w:tabs>
        <w:spacing w:line="240" w:lineRule="auto"/>
        <w:ind w:left="3185" w:right="0"/>
        <w:jc w:val="left"/>
        <w:rPr>
          <w:b w:val="0"/>
          <w:bCs w:val="0"/>
        </w:rPr>
      </w:pPr>
      <w:bookmarkStart w:name="_TOC_250006" w:id="5"/>
      <w:r>
        <w:rPr>
          <w:w w:val="95"/>
        </w:rPr>
        <w:t>第五节</w:t>
        <w:tab/>
      </w:r>
      <w:r>
        <w:rPr/>
        <w:t>公司治理结构</w:t>
      </w:r>
      <w:bookmarkEnd w:id="5"/>
      <w:r>
        <w:rPr>
          <w:b w:val="0"/>
          <w:bCs w:val="0"/>
        </w:rPr>
      </w:r>
    </w:p>
    <w:p>
      <w:pPr>
        <w:spacing w:line="240" w:lineRule="auto" w:before="12"/>
        <w:rPr>
          <w:rFonts w:ascii="宋体" w:hAnsi="宋体" w:cs="宋体" w:eastAsia="宋体" w:hint="default"/>
          <w:b/>
          <w:bCs/>
          <w:sz w:val="32"/>
          <w:szCs w:val="32"/>
        </w:rPr>
      </w:pPr>
    </w:p>
    <w:p>
      <w:pPr>
        <w:pStyle w:val="BodyText"/>
        <w:spacing w:line="357" w:lineRule="auto" w:before="0"/>
        <w:ind w:left="623" w:right="1463" w:hanging="8"/>
        <w:jc w:val="left"/>
      </w:pPr>
      <w:r>
        <w:rPr>
          <w:rFonts w:ascii="宋体" w:hAnsi="宋体" w:cs="宋体" w:eastAsia="宋体" w:hint="default"/>
          <w:b/>
          <w:bCs/>
        </w:rPr>
        <w:t>一、公司治理情况</w:t>
      </w:r>
      <w:r>
        <w:rPr>
          <w:rFonts w:ascii="宋体" w:hAnsi="宋体" w:cs="宋体" w:eastAsia="宋体" w:hint="default"/>
          <w:b/>
          <w:bCs/>
          <w:w w:val="99"/>
        </w:rPr>
        <w:t> </w:t>
      </w:r>
      <w:r>
        <w:rPr/>
        <w:t>报告期内，公司严格按照《公司法》、《证券法》、《上市公司治理准则》、《深</w:t>
      </w:r>
    </w:p>
    <w:p>
      <w:pPr>
        <w:pStyle w:val="BodyText"/>
        <w:spacing w:line="355" w:lineRule="auto" w:before="36"/>
        <w:ind w:right="1342"/>
        <w:jc w:val="both"/>
      </w:pPr>
      <w:r>
        <w:rPr/>
        <w:t>圳证券交易所股票上市规则》和中国证监会有关法律法规的要求，不断完善公司法人治</w:t>
      </w:r>
      <w:r>
        <w:rPr>
          <w:spacing w:val="-107"/>
        </w:rPr>
        <w:t> </w:t>
      </w:r>
      <w:r>
        <w:rPr>
          <w:spacing w:val="-107"/>
        </w:rPr>
      </w:r>
      <w:r>
        <w:rPr/>
        <w:t>理结构，建立健全公司内部控制制度，积极开展投资者关系管理活动，规范公司运作，</w:t>
      </w:r>
      <w:r>
        <w:rPr>
          <w:spacing w:val="-61"/>
        </w:rPr>
        <w:t> </w:t>
      </w:r>
      <w:r>
        <w:rPr>
          <w:spacing w:val="-61"/>
        </w:rPr>
      </w:r>
      <w:r>
        <w:rPr>
          <w:spacing w:val="-6"/>
        </w:rPr>
        <w:t>进一步提高了公司治理水平。</w:t>
      </w:r>
      <w:r>
        <w:rPr>
          <w:rFonts w:ascii="Times New Roman" w:hAnsi="Times New Roman" w:cs="Times New Roman" w:eastAsia="Times New Roman" w:hint="default"/>
          <w:spacing w:val="-6"/>
        </w:rPr>
        <w:t>2011</w:t>
      </w:r>
      <w:r>
        <w:rPr>
          <w:spacing w:val="-6"/>
        </w:rPr>
        <w:t>年公司制定了《股份公司全员绩效考核办法》、《关于</w:t>
      </w:r>
      <w:r>
        <w:rPr>
          <w:spacing w:val="-91"/>
        </w:rPr>
        <w:t> </w:t>
      </w:r>
      <w:r>
        <w:rPr>
          <w:spacing w:val="-91"/>
        </w:rPr>
      </w:r>
      <w:r>
        <w:rPr>
          <w:spacing w:val="-12"/>
        </w:rPr>
        <w:t>加强应收账款管理的暂行办法》、《安全产品事业部业务管理流程（试行）》，修订了《内</w:t>
      </w:r>
      <w:r>
        <w:rPr/>
        <w:t> 幕信息知情人登记制度》。</w:t>
      </w:r>
      <w:r>
        <w:rPr>
          <w:rFonts w:ascii="宋体" w:hAnsi="宋体" w:cs="宋体" w:eastAsia="宋体" w:hint="default"/>
        </w:rPr>
        <w:t>2011</w:t>
      </w:r>
      <w:r>
        <w:rPr/>
        <w:t>年</w:t>
      </w:r>
      <w:r>
        <w:rPr>
          <w:rFonts w:ascii="宋体" w:hAnsi="宋体" w:cs="宋体" w:eastAsia="宋体" w:hint="default"/>
        </w:rPr>
        <w:t>8</w:t>
      </w:r>
      <w:r>
        <w:rPr/>
        <w:t>月公司为实现整个销售、计划、生产、采购、财务、</w:t>
      </w:r>
      <w:r>
        <w:rPr>
          <w:spacing w:val="-104"/>
        </w:rPr>
        <w:t> </w:t>
      </w:r>
      <w:r>
        <w:rPr/>
        <w:t>质量部门管理及协作的规范化、流程化、透明化，正式启动实施</w:t>
      </w:r>
      <w:r>
        <w:rPr>
          <w:rFonts w:ascii="宋体" w:hAnsi="宋体" w:cs="宋体" w:eastAsia="宋体" w:hint="default"/>
        </w:rPr>
        <w:t>ERP</w:t>
      </w:r>
      <w:r>
        <w:rPr/>
        <w:t>系统管理，同时成立 了</w:t>
      </w:r>
      <w:r>
        <w:rPr>
          <w:rFonts w:ascii="宋体" w:hAnsi="宋体" w:cs="宋体" w:eastAsia="宋体" w:hint="default"/>
        </w:rPr>
        <w:t>ERP</w:t>
      </w:r>
      <w:r>
        <w:rPr/>
        <w:t>项目领导小组，并对包括</w:t>
      </w:r>
      <w:r>
        <w:rPr>
          <w:rFonts w:ascii="宋体" w:hAnsi="宋体" w:cs="宋体" w:eastAsia="宋体" w:hint="default"/>
        </w:rPr>
        <w:t>OA</w:t>
      </w:r>
      <w:r>
        <w:rPr/>
        <w:t>在内的公司信息化系统进行完善，提高了公司的信息化 工作水平。</w:t>
      </w:r>
    </w:p>
    <w:p>
      <w:pPr>
        <w:pStyle w:val="BodyText"/>
        <w:spacing w:line="357" w:lineRule="auto" w:before="38"/>
        <w:ind w:right="0" w:firstLine="484"/>
        <w:jc w:val="left"/>
      </w:pPr>
      <w:r>
        <w:rPr/>
        <w:t>截至报告期末，公司整体运行规范，公司治理实际情况基本符合中国证监会发布的 有关上市公司治理的规范性文件的要求。</w:t>
      </w:r>
    </w:p>
    <w:p>
      <w:pPr>
        <w:pStyle w:val="BodyText"/>
        <w:spacing w:line="357" w:lineRule="auto" w:before="36"/>
        <w:ind w:left="623" w:right="1463"/>
        <w:jc w:val="left"/>
      </w:pPr>
      <w:r>
        <w:rPr/>
        <w:t>（一）关于股东与股东大会 公司严格按照《上市公司股东大会规则》和《公司章程》的规定和要求，规范股东</w:t>
      </w:r>
    </w:p>
    <w:p>
      <w:pPr>
        <w:pStyle w:val="BodyText"/>
        <w:spacing w:line="357" w:lineRule="auto" w:before="36"/>
        <w:ind w:right="1463"/>
        <w:jc w:val="left"/>
      </w:pPr>
      <w:r>
        <w:rPr/>
        <w:t>大会的召集、召开及议事程序，能够确保全体股东特别是中小股东享有平等地位，充分 行使自己的权力。</w:t>
      </w:r>
    </w:p>
    <w:p>
      <w:pPr>
        <w:pStyle w:val="BodyText"/>
        <w:spacing w:line="357" w:lineRule="auto" w:before="36"/>
        <w:ind w:left="623" w:right="1463"/>
        <w:jc w:val="left"/>
      </w:pPr>
      <w:r>
        <w:rPr/>
        <w:t>（二）关于公司与控股股东 公司拥有独立完整的业务和自主经营能力，在业务、人员、资产、机构、财务上独</w:t>
      </w:r>
    </w:p>
    <w:p>
      <w:pPr>
        <w:pStyle w:val="BodyText"/>
        <w:spacing w:line="357" w:lineRule="auto" w:before="36"/>
        <w:ind w:right="1463"/>
        <w:jc w:val="left"/>
      </w:pPr>
      <w:r>
        <w:rPr/>
        <w:t>立于控股股东，公司董事会、监事会和内部机构独立运作。公司控股股东能严格规范自 己的行为，没有超越公司股东大会直接或间接干预公司的决策和经营活动的行为。</w:t>
      </w:r>
    </w:p>
    <w:p>
      <w:pPr>
        <w:pStyle w:val="BodyText"/>
        <w:spacing w:line="357" w:lineRule="auto" w:before="36"/>
        <w:ind w:left="623" w:right="1463"/>
        <w:jc w:val="left"/>
      </w:pPr>
      <w:r>
        <w:rPr/>
        <w:t>（三）关于董事与董事会 公司严格按照《公司章程》规定的选聘程序选举董事，公司目前有独立董事三名，</w:t>
      </w:r>
    </w:p>
    <w:p>
      <w:pPr>
        <w:pStyle w:val="BodyText"/>
        <w:spacing w:line="357" w:lineRule="auto" w:before="36"/>
        <w:ind w:right="0"/>
        <w:jc w:val="left"/>
      </w:pPr>
      <w:r>
        <w:rPr>
          <w:spacing w:val="-1"/>
        </w:rPr>
        <w:t>占全体董事的三分之一，董事会人数和人员构成符合法律、法规和《公司章程》的要求。</w:t>
      </w:r>
      <w:r>
        <w:rPr>
          <w:spacing w:val="-104"/>
        </w:rPr>
        <w:t> </w:t>
      </w:r>
      <w:r>
        <w:rPr>
          <w:spacing w:val="-104"/>
        </w:rPr>
      </w:r>
      <w:r>
        <w:rPr/>
        <w:t>全体董事能够依据《董事会议事规则》、《深圳证券交易所中小企业板块上市公司董事 行为指引》等制度开展工作，勤勉尽责履行义务。</w:t>
      </w:r>
    </w:p>
    <w:p>
      <w:pPr>
        <w:pStyle w:val="BodyText"/>
        <w:spacing w:line="357" w:lineRule="auto" w:before="34"/>
        <w:ind w:left="623" w:right="1463"/>
        <w:jc w:val="left"/>
      </w:pPr>
      <w:r>
        <w:rPr/>
        <w:t>（四）关于监事与监事会 公司严格按照《公司法》、《公司章程》的有关规定选聘监事，监事会的人数及构</w:t>
      </w:r>
    </w:p>
    <w:p>
      <w:pPr>
        <w:spacing w:after="0" w:line="357" w:lineRule="auto"/>
        <w:jc w:val="left"/>
        <w:sectPr>
          <w:pgSz w:w="11910" w:h="16840"/>
          <w:pgMar w:header="851" w:footer="980" w:top="1260" w:bottom="1160" w:left="1160" w:right="0"/>
        </w:sectPr>
      </w:pPr>
    </w:p>
    <w:p>
      <w:pPr>
        <w:spacing w:line="240" w:lineRule="auto" w:before="9"/>
        <w:rPr>
          <w:rFonts w:ascii="宋体" w:hAnsi="宋体" w:cs="宋体" w:eastAsia="宋体" w:hint="default"/>
          <w:sz w:val="17"/>
          <w:szCs w:val="17"/>
        </w:rPr>
      </w:pPr>
    </w:p>
    <w:p>
      <w:pPr>
        <w:pStyle w:val="BodyText"/>
        <w:spacing w:line="357" w:lineRule="auto"/>
        <w:ind w:right="1480"/>
        <w:jc w:val="both"/>
      </w:pPr>
      <w:r>
        <w:rPr/>
        <w:t>成符合法律、法规的要求。公司目前有职工代表监事一名，占全体监事的三分之一，监 事人数和人员构成符合法律、法规的要求。公司监事能够按照《监事会议事规则》等的 要求，认真履行职责，对公司重大事项、财务状况、公司董事、经理和其他高级管理人 员履行职责的合法合规性等进行监督，切实维护公司及股东的权益。</w:t>
      </w:r>
    </w:p>
    <w:p>
      <w:pPr>
        <w:pStyle w:val="BodyText"/>
        <w:spacing w:line="357" w:lineRule="auto" w:before="36"/>
        <w:ind w:left="623" w:right="1463"/>
        <w:jc w:val="left"/>
      </w:pPr>
      <w:r>
        <w:rPr/>
        <w:t>（五）关于绩效评价和激励约束机制 公司逐步完善董事、监事和经理人员的绩效评价标准和激励约束机制，公司经理人</w:t>
      </w:r>
    </w:p>
    <w:p>
      <w:pPr>
        <w:pStyle w:val="BodyText"/>
        <w:spacing w:line="357" w:lineRule="auto" w:before="36"/>
        <w:ind w:right="1479"/>
        <w:jc w:val="both"/>
      </w:pPr>
      <w:r>
        <w:rPr/>
        <w:t>员的聘任严格按照《公司法》和《公司章程》的规定进行，公开、透明，符合法律法规 的规定。</w:t>
      </w:r>
    </w:p>
    <w:p>
      <w:pPr>
        <w:pStyle w:val="BodyText"/>
        <w:spacing w:line="357" w:lineRule="auto" w:before="37"/>
        <w:ind w:left="623" w:right="0"/>
        <w:jc w:val="left"/>
      </w:pPr>
      <w:r>
        <w:rPr/>
        <w:t>（六）关于相关利益者 </w:t>
      </w:r>
      <w:r>
        <w:rPr>
          <w:spacing w:val="-7"/>
        </w:rPr>
        <w:t>公司充分尊重和维护相关利益者的合法权益，实现社会、股东、公司、员工等各方利</w:t>
      </w:r>
    </w:p>
    <w:p>
      <w:pPr>
        <w:pStyle w:val="BodyText"/>
        <w:spacing w:line="240" w:lineRule="auto" w:before="36"/>
        <w:ind w:right="0"/>
        <w:jc w:val="both"/>
      </w:pPr>
      <w:r>
        <w:rPr/>
        <w:t>益的协调平衡，共同推动公司持续、稳健发展。</w:t>
      </w:r>
    </w:p>
    <w:p>
      <w:pPr>
        <w:pStyle w:val="BodyText"/>
        <w:spacing w:line="357" w:lineRule="auto" w:before="154"/>
        <w:ind w:left="623" w:right="1297"/>
        <w:jc w:val="left"/>
      </w:pPr>
      <w:r>
        <w:rPr/>
        <w:t>（七）关于信息披露与透明度 </w:t>
      </w:r>
      <w:r>
        <w:rPr>
          <w:spacing w:val="-2"/>
        </w:rPr>
        <w:t>公司已指定董事会秘书为公司的投资者关系管理负责人，负责公司信息披露和投资者</w:t>
      </w:r>
    </w:p>
    <w:p>
      <w:pPr>
        <w:pStyle w:val="BodyText"/>
        <w:spacing w:line="357" w:lineRule="auto" w:before="36"/>
        <w:ind w:right="1300"/>
        <w:jc w:val="both"/>
      </w:pPr>
      <w:r>
        <w:rPr>
          <w:spacing w:val="-2"/>
        </w:rPr>
        <w:t>关系管理，接待股东的来访和咨询。公司指定《证券时报》、《中国证券报》、《上海证</w:t>
      </w:r>
      <w:r>
        <w:rPr>
          <w:spacing w:val="-109"/>
        </w:rPr>
        <w:t> </w:t>
      </w:r>
      <w:r>
        <w:rPr>
          <w:spacing w:val="-109"/>
        </w:rPr>
      </w:r>
      <w:r>
        <w:rPr>
          <w:spacing w:val="-2"/>
        </w:rPr>
        <w:t>券报》、《证券日报》和巨潮网为公司信息披露的报纸和网站，严格按照有关法律法规的</w:t>
      </w:r>
      <w:r>
        <w:rPr>
          <w:spacing w:val="-104"/>
        </w:rPr>
        <w:t> </w:t>
      </w:r>
      <w:r>
        <w:rPr>
          <w:spacing w:val="-104"/>
        </w:rPr>
      </w:r>
      <w:r>
        <w:rPr>
          <w:spacing w:val="-2"/>
        </w:rPr>
        <w:t>规定和公司制定的《信息披露事务管理制度》真实、准确、完整、及时地披露信息，确保</w:t>
      </w:r>
      <w:r>
        <w:rPr>
          <w:spacing w:val="-105"/>
        </w:rPr>
        <w:t> </w:t>
      </w:r>
      <w:r>
        <w:rPr>
          <w:spacing w:val="-105"/>
        </w:rPr>
      </w:r>
      <w:r>
        <w:rPr/>
        <w:t>所有股东有公平的机会获得信息。</w:t>
      </w:r>
    </w:p>
    <w:p>
      <w:pPr>
        <w:pStyle w:val="Heading4"/>
        <w:spacing w:line="240" w:lineRule="auto" w:before="36"/>
        <w:ind w:right="0"/>
        <w:jc w:val="left"/>
        <w:rPr>
          <w:b w:val="0"/>
          <w:bCs w:val="0"/>
        </w:rPr>
      </w:pPr>
      <w:r>
        <w:rPr/>
        <w:t>二、公司董事长、独立董事及其他董事履行职责情况</w:t>
      </w:r>
      <w:r>
        <w:rPr>
          <w:b w:val="0"/>
          <w:bCs w:val="0"/>
        </w:rPr>
      </w:r>
    </w:p>
    <w:p>
      <w:pPr>
        <w:pStyle w:val="BodyText"/>
        <w:spacing w:line="357" w:lineRule="auto" w:before="154"/>
        <w:ind w:right="1327" w:firstLine="480"/>
        <w:jc w:val="both"/>
      </w:pPr>
      <w:r>
        <w:rPr>
          <w:spacing w:val="-3"/>
        </w:rPr>
        <w:t>（一）报告期内，公司全体董事严格按照《公司法》、《公司章程》、《深圳证券交</w:t>
      </w:r>
      <w:r>
        <w:rPr/>
        <w:t> </w:t>
      </w:r>
      <w:r>
        <w:rPr>
          <w:spacing w:val="-3"/>
        </w:rPr>
        <w:t>易所中小企业板块上市公司董事行为指引》及其他法律法规和规范性文件的要求，勤勉尽</w:t>
      </w:r>
      <w:r>
        <w:rPr>
          <w:spacing w:val="-91"/>
        </w:rPr>
        <w:t> </w:t>
      </w:r>
      <w:r>
        <w:rPr>
          <w:spacing w:val="-91"/>
        </w:rPr>
      </w:r>
      <w:r>
        <w:rPr>
          <w:spacing w:val="-3"/>
        </w:rPr>
        <w:t>责，遵守董事行为规范，充分利用各自的专业特长、技能和经验，诚信地履行职责，切实</w:t>
      </w:r>
      <w:r>
        <w:rPr>
          <w:spacing w:val="-91"/>
        </w:rPr>
        <w:t> </w:t>
      </w:r>
      <w:r>
        <w:rPr>
          <w:spacing w:val="-91"/>
        </w:rPr>
      </w:r>
      <w:r>
        <w:rPr/>
        <w:t>维护了公司及股东特别是中小股东的利益。</w:t>
      </w:r>
    </w:p>
    <w:p>
      <w:pPr>
        <w:pStyle w:val="BodyText"/>
        <w:spacing w:line="357" w:lineRule="auto" w:before="36"/>
        <w:ind w:right="1223" w:firstLine="480"/>
        <w:jc w:val="left"/>
      </w:pPr>
      <w:r>
        <w:rPr>
          <w:spacing w:val="-3"/>
        </w:rPr>
        <w:t>（二）公司董事长钱云宝先生严格按照《公司法》、《公司章程》、《深圳证券交易</w:t>
      </w:r>
      <w:r>
        <w:rPr/>
        <w:t> </w:t>
      </w:r>
      <w:r>
        <w:rPr>
          <w:spacing w:val="-3"/>
        </w:rPr>
        <w:t>所中小企业板块上市公司董事行为指引》及其他法律法规和规范性文件的要求，积极履行</w:t>
      </w:r>
      <w:r>
        <w:rPr>
          <w:spacing w:val="-91"/>
        </w:rPr>
        <w:t> </w:t>
      </w:r>
      <w:r>
        <w:rPr>
          <w:spacing w:val="-91"/>
        </w:rPr>
      </w:r>
      <w:r>
        <w:rPr>
          <w:spacing w:val="-3"/>
        </w:rPr>
        <w:t>董事长职责，推进董事会建设，推动公司治理专项活动和内部控制制度完善，督促执行股</w:t>
      </w:r>
      <w:r>
        <w:rPr>
          <w:spacing w:val="-90"/>
        </w:rPr>
        <w:t> </w:t>
      </w:r>
      <w:r>
        <w:rPr>
          <w:spacing w:val="-90"/>
        </w:rPr>
      </w:r>
      <w:r>
        <w:rPr/>
        <w:t>东大会和董事会决议，确保了董事会依法正常运作，促进了公司治理水平的提升。同时，</w:t>
      </w:r>
      <w:r>
        <w:rPr/>
        <w:t> </w:t>
      </w:r>
      <w:r>
        <w:rPr>
          <w:spacing w:val="-3"/>
        </w:rPr>
        <w:t>督促其他董事、高管人员积极参加监管机构组织的培训，认真学习相关法律法规，提高依</w:t>
      </w:r>
      <w:r>
        <w:rPr>
          <w:spacing w:val="-90"/>
        </w:rPr>
        <w:t> </w:t>
      </w:r>
      <w:r>
        <w:rPr>
          <w:spacing w:val="-90"/>
        </w:rPr>
      </w:r>
      <w:r>
        <w:rPr/>
        <w:t>法履职意识。</w:t>
      </w:r>
    </w:p>
    <w:p>
      <w:pPr>
        <w:pStyle w:val="BodyText"/>
        <w:spacing w:line="240" w:lineRule="auto" w:before="36"/>
        <w:ind w:left="623" w:right="0"/>
        <w:jc w:val="left"/>
      </w:pPr>
      <w:r>
        <w:rPr/>
        <w:t>（三）报告期内，公司独立董事能够严格按照《公司章程》、《独立董事工作制度》</w:t>
      </w:r>
    </w:p>
    <w:p>
      <w:pPr>
        <w:spacing w:after="0" w:line="240" w:lineRule="auto"/>
        <w:jc w:val="left"/>
        <w:sectPr>
          <w:pgSz w:w="11910" w:h="16840"/>
          <w:pgMar w:header="851" w:footer="980" w:top="1260" w:bottom="1160" w:left="1160" w:right="0"/>
        </w:sectPr>
      </w:pPr>
    </w:p>
    <w:p>
      <w:pPr>
        <w:spacing w:line="240" w:lineRule="auto" w:before="9"/>
        <w:rPr>
          <w:rFonts w:ascii="宋体" w:hAnsi="宋体" w:cs="宋体" w:eastAsia="宋体" w:hint="default"/>
          <w:sz w:val="17"/>
          <w:szCs w:val="17"/>
        </w:rPr>
      </w:pPr>
    </w:p>
    <w:p>
      <w:pPr>
        <w:pStyle w:val="BodyText"/>
        <w:spacing w:line="357" w:lineRule="auto"/>
        <w:ind w:left="483" w:right="1326"/>
        <w:jc w:val="both"/>
      </w:pPr>
      <w:r>
        <w:rPr>
          <w:spacing w:val="-3"/>
        </w:rPr>
        <w:t>等的相关规定，恪尽职守、勤勉尽责，忠实履行职务，依靠自身的专业知识和能力对公司</w:t>
      </w:r>
      <w:r>
        <w:rPr>
          <w:spacing w:val="-91"/>
        </w:rPr>
        <w:t> </w:t>
      </w:r>
      <w:r>
        <w:rPr>
          <w:spacing w:val="-91"/>
        </w:rPr>
      </w:r>
      <w:r>
        <w:rPr>
          <w:spacing w:val="-3"/>
        </w:rPr>
        <w:t>关联交易、对外担保等重大事项进行公正、客观的判断并发表了独立意见。同时在公司高</w:t>
      </w:r>
      <w:r>
        <w:rPr>
          <w:spacing w:val="-90"/>
        </w:rPr>
        <w:t> </w:t>
      </w:r>
      <w:r>
        <w:rPr>
          <w:spacing w:val="-90"/>
        </w:rPr>
      </w:r>
      <w:r>
        <w:rPr>
          <w:spacing w:val="-3"/>
        </w:rPr>
        <w:t>管的任免和规范运作等方面也均发表了独立意见，充分维护公司和股东特别是中小股东的</w:t>
      </w:r>
      <w:r>
        <w:rPr>
          <w:spacing w:val="-92"/>
        </w:rPr>
        <w:t> </w:t>
      </w:r>
      <w:r>
        <w:rPr>
          <w:spacing w:val="-92"/>
        </w:rPr>
      </w:r>
      <w:r>
        <w:rPr/>
        <w:t>利益，对公司的稳定、健康发展起到了积极的作用。</w:t>
      </w:r>
    </w:p>
    <w:p>
      <w:pPr>
        <w:pStyle w:val="BodyText"/>
        <w:spacing w:line="357" w:lineRule="auto" w:before="36"/>
        <w:ind w:left="963" w:right="0"/>
        <w:jc w:val="left"/>
      </w:pPr>
      <w:r>
        <w:rPr>
          <w:spacing w:val="-6"/>
        </w:rPr>
        <w:t>报告期内，独立董事对任免公司高级管理人员、聘任审计机构等事项发表了独立意见。</w:t>
      </w:r>
      <w:r>
        <w:rPr>
          <w:spacing w:val="-100"/>
        </w:rPr>
        <w:t> </w:t>
      </w:r>
      <w:r>
        <w:rPr>
          <w:spacing w:val="-100"/>
        </w:rPr>
      </w:r>
      <w:r>
        <w:rPr/>
        <w:t>报告期内，独立董事未对董事会审议的各项议案或其它事项提出异议。</w:t>
      </w:r>
      <w:r>
        <w:rPr/>
        <w:t> 公司已建立独立董事年报工作制度。在年审审计机构进场审计前，</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11</w:t>
      </w:r>
      <w:r>
        <w:rPr/>
        <w:t>日，</w:t>
      </w:r>
    </w:p>
    <w:p>
      <w:pPr>
        <w:pStyle w:val="BodyText"/>
        <w:spacing w:line="343" w:lineRule="auto" w:before="5"/>
        <w:ind w:left="483" w:right="1223"/>
        <w:jc w:val="left"/>
      </w:pPr>
      <w:r>
        <w:rPr/>
        <w:t>公司管理层向独立董事全面汇报了公司</w:t>
      </w:r>
      <w:r>
        <w:rPr>
          <w:rFonts w:ascii="Times New Roman" w:hAnsi="Times New Roman" w:cs="Times New Roman" w:eastAsia="Times New Roman" w:hint="default"/>
        </w:rPr>
        <w:t>2011</w:t>
      </w:r>
      <w:r>
        <w:rPr/>
        <w:t>年度的生产经营情况和重大事项的进展情况， 年审注册会计师向独立董事书面提交了公司本年度审计工作安排及会计师事务所关于本 </w:t>
      </w:r>
      <w:r>
        <w:rPr>
          <w:spacing w:val="-3"/>
        </w:rPr>
        <w:t>年度审计工作的安排，公司财务负责人向独立董事书面提交了未经会计师审计的财务报表</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28"/>
        </w:rPr>
        <w:t> </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23</w:t>
      </w:r>
      <w:r>
        <w:rPr/>
        <w:t>日，年审机构上海立信会计师事务所向独立董事发出了《沟通函》，并附送 了审计报告讨论稿，独立董事审阅后签字确认。</w:t>
      </w:r>
    </w:p>
    <w:p>
      <w:pPr>
        <w:pStyle w:val="BodyText"/>
        <w:spacing w:line="396" w:lineRule="auto" w:before="146"/>
        <w:ind w:left="954" w:right="0"/>
        <w:jc w:val="left"/>
      </w:pPr>
      <w:r>
        <w:rPr/>
        <w:t>（四）报告期内董事出席会议情况 </w:t>
      </w:r>
      <w:r>
        <w:rPr>
          <w:spacing w:val="-3"/>
        </w:rPr>
        <w:t>公司现有独立董事三名，占公司全体董事的三分之一。报告期内，公司独立董事及其</w:t>
      </w:r>
    </w:p>
    <w:p>
      <w:pPr>
        <w:pStyle w:val="BodyText"/>
        <w:spacing w:line="240" w:lineRule="auto" w:before="50"/>
        <w:ind w:left="483" w:right="0"/>
        <w:jc w:val="left"/>
      </w:pPr>
      <w:r>
        <w:rPr/>
        <w:t>他董事出席会议情况如下：</w:t>
      </w:r>
    </w:p>
    <w:p>
      <w:pPr>
        <w:spacing w:line="240" w:lineRule="auto" w:before="6"/>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900"/>
        <w:gridCol w:w="1440"/>
        <w:gridCol w:w="1081"/>
        <w:gridCol w:w="1080"/>
        <w:gridCol w:w="1620"/>
        <w:gridCol w:w="1260"/>
        <w:gridCol w:w="901"/>
        <w:gridCol w:w="1800"/>
      </w:tblGrid>
      <w:tr>
        <w:trPr>
          <w:trHeight w:val="73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194" w:right="272"/>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pacing w:val="-103"/>
                <w:sz w:val="21"/>
                <w:szCs w:val="21"/>
              </w:rPr>
              <w:t> </w:t>
            </w:r>
            <w:r>
              <w:rPr>
                <w:rFonts w:ascii="宋体" w:hAnsi="宋体" w:cs="宋体" w:eastAsia="宋体" w:hint="default"/>
                <w:sz w:val="21"/>
                <w:szCs w:val="21"/>
              </w:rPr>
              <w:t>姓名</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77"/>
              <w:jc w:val="center"/>
              <w:rPr>
                <w:rFonts w:ascii="宋体" w:hAnsi="宋体" w:cs="宋体" w:eastAsia="宋体" w:hint="default"/>
                <w:sz w:val="21"/>
                <w:szCs w:val="21"/>
              </w:rPr>
            </w:pPr>
            <w:r>
              <w:rPr>
                <w:rFonts w:ascii="宋体" w:hAnsi="宋体" w:cs="宋体" w:eastAsia="宋体" w:hint="default"/>
                <w:sz w:val="21"/>
                <w:szCs w:val="21"/>
              </w:rPr>
              <w:t>具体职务</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285" w:right="255" w:hanging="106"/>
              <w:jc w:val="left"/>
              <w:rPr>
                <w:rFonts w:ascii="宋体" w:hAnsi="宋体" w:cs="宋体" w:eastAsia="宋体" w:hint="default"/>
                <w:sz w:val="21"/>
                <w:szCs w:val="21"/>
              </w:rPr>
            </w:pPr>
            <w:r>
              <w:rPr>
                <w:rFonts w:ascii="宋体" w:hAnsi="宋体" w:cs="宋体" w:eastAsia="宋体" w:hint="default"/>
                <w:sz w:val="21"/>
                <w:szCs w:val="21"/>
              </w:rPr>
              <w:t>应出席</w:t>
            </w:r>
            <w:r>
              <w:rPr>
                <w:rFonts w:ascii="宋体" w:hAnsi="宋体" w:cs="宋体" w:eastAsia="宋体" w:hint="default"/>
                <w:spacing w:val="-102"/>
                <w:sz w:val="21"/>
                <w:szCs w:val="21"/>
              </w:rPr>
              <w:t> </w:t>
            </w:r>
            <w:r>
              <w:rPr>
                <w:rFonts w:ascii="宋体" w:hAnsi="宋体" w:cs="宋体" w:eastAsia="宋体" w:hint="default"/>
                <w:sz w:val="21"/>
                <w:szCs w:val="21"/>
              </w:rPr>
              <w:t>次数</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180" w:right="254"/>
              <w:jc w:val="left"/>
              <w:rPr>
                <w:rFonts w:ascii="宋体" w:hAnsi="宋体" w:cs="宋体" w:eastAsia="宋体" w:hint="default"/>
                <w:sz w:val="21"/>
                <w:szCs w:val="21"/>
              </w:rPr>
            </w:pPr>
            <w:r>
              <w:rPr>
                <w:rFonts w:ascii="宋体" w:hAnsi="宋体" w:cs="宋体" w:eastAsia="宋体" w:hint="default"/>
                <w:sz w:val="21"/>
                <w:szCs w:val="21"/>
              </w:rPr>
              <w:t>现场出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240" w:right="211" w:hanging="106"/>
              <w:jc w:val="left"/>
              <w:rPr>
                <w:rFonts w:ascii="宋体" w:hAnsi="宋体" w:cs="宋体" w:eastAsia="宋体" w:hint="default"/>
                <w:sz w:val="21"/>
                <w:szCs w:val="21"/>
              </w:rPr>
            </w:pPr>
            <w:r>
              <w:rPr>
                <w:rFonts w:ascii="宋体" w:hAnsi="宋体" w:cs="宋体" w:eastAsia="宋体" w:hint="default"/>
                <w:sz w:val="21"/>
                <w:szCs w:val="21"/>
              </w:rPr>
              <w:t>以通讯方式参</w:t>
            </w:r>
            <w:r>
              <w:rPr>
                <w:rFonts w:ascii="宋体" w:hAnsi="宋体" w:cs="宋体" w:eastAsia="宋体" w:hint="default"/>
                <w:w w:val="100"/>
                <w:sz w:val="21"/>
                <w:szCs w:val="21"/>
              </w:rPr>
              <w:t> </w:t>
            </w:r>
            <w:r>
              <w:rPr>
                <w:rFonts w:ascii="宋体" w:hAnsi="宋体" w:cs="宋体" w:eastAsia="宋体" w:hint="default"/>
                <w:sz w:val="21"/>
                <w:szCs w:val="21"/>
              </w:rPr>
              <w:t>加会议次数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374" w:right="240" w:hanging="209"/>
              <w:jc w:val="left"/>
              <w:rPr>
                <w:rFonts w:ascii="宋体" w:hAnsi="宋体" w:cs="宋体" w:eastAsia="宋体" w:hint="default"/>
                <w:sz w:val="21"/>
                <w:szCs w:val="21"/>
              </w:rPr>
            </w:pPr>
            <w:r>
              <w:rPr>
                <w:rFonts w:ascii="宋体" w:hAnsi="宋体" w:cs="宋体" w:eastAsia="宋体" w:hint="default"/>
                <w:sz w:val="21"/>
                <w:szCs w:val="21"/>
              </w:rPr>
              <w:t>委托出席</w:t>
            </w:r>
            <w:r>
              <w:rPr>
                <w:rFonts w:ascii="宋体" w:hAnsi="宋体" w:cs="宋体" w:eastAsia="宋体" w:hint="default"/>
                <w:w w:val="100"/>
                <w:sz w:val="21"/>
                <w:szCs w:val="21"/>
              </w:rPr>
              <w:t> </w:t>
            </w:r>
            <w:r>
              <w:rPr>
                <w:rFonts w:ascii="宋体" w:hAnsi="宋体" w:cs="宋体" w:eastAsia="宋体" w:hint="default"/>
                <w:sz w:val="21"/>
                <w:szCs w:val="21"/>
              </w:rPr>
              <w:t>次数</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194" w:right="272"/>
              <w:jc w:val="left"/>
              <w:rPr>
                <w:rFonts w:ascii="宋体" w:hAnsi="宋体" w:cs="宋体" w:eastAsia="宋体" w:hint="default"/>
                <w:sz w:val="21"/>
                <w:szCs w:val="21"/>
              </w:rPr>
            </w:pPr>
            <w:r>
              <w:rPr>
                <w:rFonts w:ascii="宋体" w:hAnsi="宋体" w:cs="宋体" w:eastAsia="宋体" w:hint="default"/>
                <w:sz w:val="21"/>
                <w:szCs w:val="21"/>
              </w:rPr>
              <w:t>缺席</w:t>
            </w:r>
            <w:r>
              <w:rPr>
                <w:rFonts w:ascii="宋体" w:hAnsi="宋体" w:cs="宋体" w:eastAsia="宋体" w:hint="default"/>
                <w:spacing w:val="-103"/>
                <w:sz w:val="21"/>
                <w:szCs w:val="21"/>
              </w:rPr>
              <w:t> </w:t>
            </w:r>
            <w:r>
              <w:rPr>
                <w:rFonts w:ascii="宋体" w:hAnsi="宋体" w:cs="宋体" w:eastAsia="宋体" w:hint="default"/>
                <w:sz w:val="21"/>
                <w:szCs w:val="21"/>
              </w:rPr>
              <w:t>次数</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3"/>
              <w:ind w:left="225" w:right="194" w:hanging="106"/>
              <w:jc w:val="left"/>
              <w:rPr>
                <w:rFonts w:ascii="宋体" w:hAnsi="宋体" w:cs="宋体" w:eastAsia="宋体" w:hint="default"/>
                <w:sz w:val="21"/>
                <w:szCs w:val="21"/>
              </w:rPr>
            </w:pPr>
            <w:r>
              <w:rPr>
                <w:rFonts w:ascii="宋体" w:hAnsi="宋体" w:cs="宋体" w:eastAsia="宋体" w:hint="default"/>
                <w:sz w:val="21"/>
                <w:szCs w:val="21"/>
              </w:rPr>
              <w:t>是否连续两次未</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亲自出席会议</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钱云宝</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792"/>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易晓兵</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董事、总裁</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赵长健</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pacing w:val="-7"/>
                <w:sz w:val="21"/>
                <w:szCs w:val="21"/>
              </w:rPr>
              <w:t>董事、副总裁</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宋体" w:hAnsi="宋体" w:cs="宋体" w:eastAsia="宋体" w:hint="default"/>
                <w:sz w:val="21"/>
                <w:szCs w:val="21"/>
              </w:rPr>
            </w:pPr>
            <w:r>
              <w:rPr>
                <w:rFonts w:ascii="宋体" w:hAnsi="宋体" w:cs="宋体" w:eastAsia="宋体" w:hint="default"/>
                <w:sz w:val="21"/>
                <w:szCs w:val="21"/>
              </w:rPr>
              <w:t>曹志新</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 w:right="0"/>
              <w:jc w:val="center"/>
              <w:rPr>
                <w:rFonts w:ascii="宋体" w:hAnsi="宋体" w:cs="宋体" w:eastAsia="宋体" w:hint="default"/>
                <w:sz w:val="21"/>
                <w:szCs w:val="21"/>
              </w:rPr>
            </w:pPr>
            <w:r>
              <w:rPr>
                <w:rFonts w:ascii="宋体" w:hAnsi="宋体" w:cs="宋体" w:eastAsia="宋体" w:hint="default"/>
                <w:spacing w:val="-7"/>
                <w:sz w:val="21"/>
                <w:szCs w:val="21"/>
              </w:rPr>
              <w:t>董事、副总裁</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高强</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pacing w:val="-7"/>
                <w:sz w:val="21"/>
                <w:szCs w:val="21"/>
              </w:rPr>
              <w:t>董事、副总裁</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钟迎九</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pacing w:val="-8"/>
                <w:sz w:val="21"/>
                <w:szCs w:val="21"/>
              </w:rPr>
              <w:t>董事、副总裁</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任明辉</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1"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王建章</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尹书明</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82" w:right="0"/>
              <w:jc w:val="left"/>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753"/>
              <w:jc w:val="right"/>
              <w:rPr>
                <w:rFonts w:ascii="Times New Roman" w:hAnsi="Times New Roman" w:cs="Times New Roman" w:eastAsia="Times New Roman" w:hint="default"/>
                <w:sz w:val="21"/>
                <w:szCs w:val="21"/>
              </w:rPr>
            </w:pPr>
            <w:r>
              <w:rPr>
                <w:rFonts w:ascii="Times New Roman"/>
                <w:w w:val="100"/>
                <w:sz w:val="21"/>
              </w:rPr>
              <w:t>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line="357" w:lineRule="auto" w:before="39"/>
        <w:ind w:left="954" w:right="1472" w:firstLine="2"/>
        <w:jc w:val="left"/>
        <w:rPr>
          <w:rFonts w:ascii="宋体" w:hAnsi="宋体" w:cs="宋体" w:eastAsia="宋体" w:hint="default"/>
          <w:sz w:val="24"/>
          <w:szCs w:val="24"/>
        </w:rPr>
      </w:pPr>
      <w:r>
        <w:rPr>
          <w:rFonts w:ascii="宋体" w:hAnsi="宋体" w:cs="宋体" w:eastAsia="宋体" w:hint="default"/>
          <w:b/>
          <w:bCs/>
          <w:sz w:val="24"/>
          <w:szCs w:val="24"/>
        </w:rPr>
        <w:t>三、公司与控股股东在业务、人员、资产、机构、财务等方面的情况</w:t>
      </w:r>
      <w:r>
        <w:rPr>
          <w:rFonts w:ascii="宋体" w:hAnsi="宋体" w:cs="宋体" w:eastAsia="宋体" w:hint="default"/>
          <w:b/>
          <w:bCs/>
          <w:w w:val="99"/>
          <w:sz w:val="24"/>
          <w:szCs w:val="24"/>
        </w:rPr>
        <w:t> </w:t>
      </w:r>
      <w:r>
        <w:rPr>
          <w:rFonts w:ascii="宋体" w:hAnsi="宋体" w:cs="宋体" w:eastAsia="宋体" w:hint="default"/>
          <w:sz w:val="24"/>
          <w:szCs w:val="24"/>
        </w:rPr>
        <w:t>公司在业务、人员、资产、机构、财务等方面与控股股东相互独立，公司具有独立</w:t>
      </w:r>
    </w:p>
    <w:p>
      <w:pPr>
        <w:pStyle w:val="BodyText"/>
        <w:spacing w:line="240" w:lineRule="auto" w:before="36"/>
        <w:ind w:left="483" w:right="0"/>
        <w:jc w:val="left"/>
      </w:pPr>
      <w:r>
        <w:rPr/>
        <w:t>完整的业务及自主经营能力。</w:t>
      </w:r>
    </w:p>
    <w:p>
      <w:pPr>
        <w:pStyle w:val="BodyText"/>
        <w:spacing w:line="357" w:lineRule="auto" w:before="154"/>
        <w:ind w:left="954" w:right="1472"/>
        <w:jc w:val="left"/>
      </w:pPr>
      <w:r>
        <w:rPr/>
        <w:t>（一）业务 公司拥有独立完整的供应、生产和销售系统，独立开展业务，不依赖于股东或其它</w:t>
      </w:r>
    </w:p>
    <w:p>
      <w:pPr>
        <w:spacing w:after="0" w:line="357" w:lineRule="auto"/>
        <w:jc w:val="left"/>
        <w:sectPr>
          <w:pgSz w:w="11910" w:h="16840"/>
          <w:pgMar w:header="851" w:footer="980" w:top="1260" w:bottom="1160" w:left="820" w:right="0"/>
        </w:sectPr>
      </w:pPr>
    </w:p>
    <w:p>
      <w:pPr>
        <w:spacing w:line="240" w:lineRule="auto" w:before="9"/>
        <w:rPr>
          <w:rFonts w:ascii="宋体" w:hAnsi="宋体" w:cs="宋体" w:eastAsia="宋体" w:hint="default"/>
          <w:sz w:val="17"/>
          <w:szCs w:val="17"/>
        </w:rPr>
      </w:pPr>
    </w:p>
    <w:p>
      <w:pPr>
        <w:pStyle w:val="BodyText"/>
        <w:spacing w:line="240" w:lineRule="auto"/>
        <w:ind w:right="0"/>
        <w:jc w:val="both"/>
        <w:rPr>
          <w:sz w:val="21"/>
          <w:szCs w:val="21"/>
        </w:rPr>
      </w:pPr>
      <w:r>
        <w:rPr/>
        <w:t>任何关联方。公司控股股东为自然人，在业务上与公司之间不存在竞争关系</w:t>
      </w:r>
      <w:r>
        <w:rPr>
          <w:sz w:val="21"/>
          <w:szCs w:val="21"/>
        </w:rPr>
        <w:t>。</w:t>
      </w:r>
    </w:p>
    <w:p>
      <w:pPr>
        <w:pStyle w:val="BodyText"/>
        <w:spacing w:line="357" w:lineRule="auto" w:before="154"/>
        <w:ind w:left="614" w:right="1472"/>
        <w:jc w:val="left"/>
      </w:pPr>
      <w:r>
        <w:rPr/>
        <w:t>（二）人员 公司劳动、人事及工资管理完全独立。公司总裁、副总裁、董事会秘书、财务负责</w:t>
      </w:r>
    </w:p>
    <w:p>
      <w:pPr>
        <w:pStyle w:val="BodyText"/>
        <w:spacing w:line="240" w:lineRule="auto" w:before="36"/>
        <w:ind w:right="0"/>
        <w:jc w:val="both"/>
      </w:pPr>
      <w:r>
        <w:rPr/>
        <w:t>人等高级管理人员均在公司工作并领取薪酬，未在控股股东处任职。</w:t>
      </w:r>
    </w:p>
    <w:p>
      <w:pPr>
        <w:pStyle w:val="BodyText"/>
        <w:spacing w:line="357" w:lineRule="auto" w:before="154"/>
        <w:ind w:left="614" w:right="1472"/>
        <w:jc w:val="left"/>
      </w:pPr>
      <w:r>
        <w:rPr/>
        <w:t>（三）资产 公司拥有独立于控股股东的生产经营场所，拥有独立完整的资产结构，拥有独立的</w:t>
      </w:r>
    </w:p>
    <w:p>
      <w:pPr>
        <w:pStyle w:val="BodyText"/>
        <w:spacing w:line="357" w:lineRule="auto" w:before="36"/>
        <w:ind w:right="1479"/>
        <w:jc w:val="both"/>
      </w:pPr>
      <w:r>
        <w:rPr/>
        <w:t>生产系统、辅助生产系统和配套设施，拥有独立的土地使用权、房屋产权，拥有独立的 采购和销售系统。公司没有以资产、权益或信誉为控股股东的债务提供过担保，不存在 资产、资金被控股股东占用而损害公司其他股东利益的情况。</w:t>
      </w:r>
    </w:p>
    <w:p>
      <w:pPr>
        <w:pStyle w:val="BodyText"/>
        <w:spacing w:line="357" w:lineRule="auto" w:before="36"/>
        <w:ind w:left="614" w:right="1472"/>
        <w:jc w:val="left"/>
      </w:pPr>
      <w:r>
        <w:rPr/>
        <w:t>（四）机构 公司设立了健全的组织机构体系，股东大会、董事会、监事会及生产经营管理部门</w:t>
      </w:r>
    </w:p>
    <w:p>
      <w:pPr>
        <w:pStyle w:val="BodyText"/>
        <w:spacing w:line="357" w:lineRule="auto" w:before="36"/>
        <w:ind w:right="1463"/>
        <w:jc w:val="left"/>
      </w:pPr>
      <w:r>
        <w:rPr/>
        <w:t>独立运作，并制定了相应的内部管理和控制制度，与控股股东或其职能部门之间不存在 从属关系。</w:t>
      </w:r>
    </w:p>
    <w:p>
      <w:pPr>
        <w:pStyle w:val="BodyText"/>
        <w:spacing w:line="357" w:lineRule="auto" w:before="36"/>
        <w:ind w:left="614" w:right="1472"/>
        <w:jc w:val="left"/>
      </w:pPr>
      <w:r>
        <w:rPr/>
        <w:t>（五）财务 公司设立有独立的财务部门，配备了充足的专职财务会计人员，建立了独立的会计</w:t>
      </w:r>
    </w:p>
    <w:p>
      <w:pPr>
        <w:pStyle w:val="BodyText"/>
        <w:spacing w:line="357" w:lineRule="auto" w:before="36"/>
        <w:ind w:right="1463"/>
        <w:jc w:val="left"/>
      </w:pPr>
      <w:r>
        <w:rPr/>
        <w:t>核算体系和财务管理制度，开设了独立的银行账户，独立纳税，独立进行财务决策，不 存在控股股东干预本公司资金使用的情况。</w:t>
      </w:r>
    </w:p>
    <w:p>
      <w:pPr>
        <w:spacing w:line="432" w:lineRule="auto" w:before="36"/>
        <w:ind w:left="623" w:right="1297" w:hanging="8"/>
        <w:jc w:val="left"/>
        <w:rPr>
          <w:rFonts w:ascii="宋体" w:hAnsi="宋体" w:cs="宋体" w:eastAsia="宋体" w:hint="default"/>
          <w:sz w:val="24"/>
          <w:szCs w:val="24"/>
        </w:rPr>
      </w:pPr>
      <w:r>
        <w:rPr>
          <w:rFonts w:ascii="宋体" w:hAnsi="宋体" w:cs="宋体" w:eastAsia="宋体" w:hint="default"/>
          <w:b/>
          <w:bCs/>
          <w:sz w:val="24"/>
          <w:szCs w:val="24"/>
        </w:rPr>
        <w:t>四、公司对高级管理人员的考评及激励机制</w:t>
      </w:r>
      <w:r>
        <w:rPr>
          <w:rFonts w:ascii="宋体" w:hAnsi="宋体" w:cs="宋体" w:eastAsia="宋体" w:hint="default"/>
          <w:b/>
          <w:bCs/>
          <w:w w:val="99"/>
          <w:sz w:val="24"/>
          <w:szCs w:val="24"/>
        </w:rPr>
        <w:t> </w:t>
      </w:r>
      <w:r>
        <w:rPr>
          <w:rFonts w:ascii="宋体" w:hAnsi="宋体" w:cs="宋体" w:eastAsia="宋体" w:hint="default"/>
          <w:spacing w:val="-2"/>
          <w:sz w:val="24"/>
          <w:szCs w:val="24"/>
        </w:rPr>
        <w:t>公司建立和完善了高级管理人员的绩效考评体系。公司高级管理人员实行薪酬与工作</w:t>
      </w:r>
    </w:p>
    <w:p>
      <w:pPr>
        <w:pStyle w:val="BodyText"/>
        <w:spacing w:line="398" w:lineRule="auto" w:before="12"/>
        <w:ind w:right="1301"/>
        <w:jc w:val="left"/>
      </w:pPr>
      <w:r>
        <w:rPr>
          <w:spacing w:val="-2"/>
        </w:rPr>
        <w:t>绩效直接挂钩的考评机制，通过对公司高级管理人员签订的目标责任状的完成情况进行年</w:t>
      </w:r>
      <w:r>
        <w:rPr>
          <w:spacing w:val="-105"/>
        </w:rPr>
        <w:t> </w:t>
      </w:r>
      <w:r>
        <w:rPr>
          <w:spacing w:val="-105"/>
        </w:rPr>
      </w:r>
      <w:r>
        <w:rPr/>
        <w:t>终工作绩效考评，根据考评结果决定其报酬和奖励。</w:t>
      </w:r>
    </w:p>
    <w:p>
      <w:pPr>
        <w:spacing w:line="396" w:lineRule="auto" w:before="48"/>
        <w:ind w:left="623" w:right="1297" w:firstLine="2"/>
        <w:jc w:val="left"/>
        <w:rPr>
          <w:rFonts w:ascii="宋体" w:hAnsi="宋体" w:cs="宋体" w:eastAsia="宋体" w:hint="default"/>
          <w:sz w:val="24"/>
          <w:szCs w:val="24"/>
        </w:rPr>
      </w:pPr>
      <w:r>
        <w:rPr>
          <w:rFonts w:ascii="宋体" w:hAnsi="宋体" w:cs="宋体" w:eastAsia="宋体" w:hint="default"/>
          <w:b/>
          <w:bCs/>
          <w:sz w:val="24"/>
          <w:szCs w:val="24"/>
        </w:rPr>
        <w:t>五、公司内部控制制度的建立健全情况</w:t>
      </w:r>
      <w:r>
        <w:rPr>
          <w:rFonts w:ascii="宋体" w:hAnsi="宋体" w:cs="宋体" w:eastAsia="宋体" w:hint="default"/>
          <w:b/>
          <w:bCs/>
          <w:w w:val="99"/>
          <w:sz w:val="24"/>
          <w:szCs w:val="24"/>
        </w:rPr>
        <w:t> </w:t>
      </w:r>
      <w:r>
        <w:rPr>
          <w:rFonts w:ascii="宋体" w:hAnsi="宋体" w:cs="宋体" w:eastAsia="宋体" w:hint="default"/>
          <w:spacing w:val="-2"/>
          <w:sz w:val="24"/>
          <w:szCs w:val="24"/>
        </w:rPr>
        <w:t>公司已基本建立较为健全的内部控制制度，现有的内部控制制度符合我国有关法规和</w:t>
      </w:r>
    </w:p>
    <w:p>
      <w:pPr>
        <w:pStyle w:val="BodyText"/>
        <w:spacing w:line="398" w:lineRule="auto" w:before="51"/>
        <w:ind w:right="1299"/>
        <w:jc w:val="both"/>
      </w:pPr>
      <w:r>
        <w:rPr>
          <w:spacing w:val="-2"/>
        </w:rPr>
        <w:t>证券监管部门的要求，能够适应公司管理的要求，符合当前公司生产经营实际情况需要和</w:t>
      </w:r>
      <w:r>
        <w:rPr>
          <w:spacing w:val="-106"/>
        </w:rPr>
        <w:t> </w:t>
      </w:r>
      <w:r>
        <w:rPr>
          <w:spacing w:val="-106"/>
        </w:rPr>
      </w:r>
      <w:r>
        <w:rPr>
          <w:spacing w:val="-8"/>
        </w:rPr>
        <w:t>公司发展的需要。报告期内，公司制定《关于加强应收账款管理的暂行办法》、《股份公司</w:t>
      </w:r>
      <w:r>
        <w:rPr>
          <w:spacing w:val="-102"/>
        </w:rPr>
        <w:t> </w:t>
      </w:r>
      <w:r>
        <w:rPr>
          <w:spacing w:val="-102"/>
        </w:rPr>
      </w:r>
      <w:r>
        <w:rPr>
          <w:spacing w:val="-14"/>
        </w:rPr>
        <w:t>全员绩效考核办法》、《安全产品事业部业务管理流程（试行）》，修订和完善了《内幕信息</w:t>
      </w:r>
      <w:r>
        <w:rPr>
          <w:spacing w:val="-88"/>
        </w:rPr>
        <w:t> </w:t>
      </w:r>
      <w:r>
        <w:rPr>
          <w:spacing w:val="-88"/>
        </w:rPr>
      </w:r>
      <w:r>
        <w:rPr>
          <w:spacing w:val="-2"/>
        </w:rPr>
        <w:t>知情人登记制度》。目前公司内部控制制度基本涵盖了公司法人治理和生产经营的各个层</w:t>
      </w:r>
      <w:r>
        <w:rPr>
          <w:spacing w:val="-113"/>
        </w:rPr>
        <w:t> </w:t>
      </w:r>
      <w:r>
        <w:rPr>
          <w:spacing w:val="-113"/>
        </w:rPr>
      </w:r>
      <w:r>
        <w:rPr>
          <w:spacing w:val="-2"/>
        </w:rPr>
        <w:t>面和主要环节，保证了公司的正常生产经营，对公司的规范运作和健康发展起到了良好的</w:t>
      </w:r>
    </w:p>
    <w:p>
      <w:pPr>
        <w:spacing w:after="0" w:line="398" w:lineRule="auto"/>
        <w:jc w:val="both"/>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396" w:lineRule="auto"/>
        <w:ind w:right="1180"/>
        <w:jc w:val="both"/>
      </w:pPr>
      <w:r>
        <w:rPr/>
        <w:t>促进作用。随着公司业务的进一步发展及内部机构的调整，公司将继续完善和补充相关的 </w:t>
      </w:r>
      <w:r>
        <w:rPr>
          <w:spacing w:val="-5"/>
        </w:rPr>
        <w:t>内部控制制度，强化规范运作意识，加强内部监督机制，促进公司稳步、健康、高效发展。</w:t>
      </w:r>
    </w:p>
    <w:p>
      <w:pPr>
        <w:pStyle w:val="BodyText"/>
        <w:spacing w:line="398" w:lineRule="auto" w:before="50"/>
        <w:ind w:left="623" w:right="1287"/>
        <w:jc w:val="left"/>
        <w:rPr>
          <w:rFonts w:ascii="Times New Roman" w:hAnsi="Times New Roman" w:cs="Times New Roman" w:eastAsia="Times New Roman" w:hint="default"/>
        </w:rPr>
      </w:pPr>
      <w:r>
        <w:rPr/>
        <w:t>公司董事会对内部控制的自我评价 </w:t>
      </w:r>
      <w:r>
        <w:rPr>
          <w:spacing w:val="-4"/>
        </w:rPr>
        <w:t>董事会审计委员对公司内部控制进行了认真的自查和分析，认为：在</w:t>
      </w:r>
      <w:r>
        <w:rPr>
          <w:spacing w:val="-5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p>
    <w:p>
      <w:pPr>
        <w:pStyle w:val="BodyText"/>
        <w:spacing w:line="398" w:lineRule="auto" w:before="10"/>
        <w:ind w:right="1239"/>
        <w:jc w:val="both"/>
      </w:pPr>
      <w:r>
        <w:rPr>
          <w:spacing w:val="-2"/>
        </w:rPr>
        <w:t>日与财务报表相关的内部控制的设计是完整和合理的，执行是有效的，能够合理地保证内</w:t>
      </w:r>
      <w:r>
        <w:rPr>
          <w:spacing w:val="-107"/>
        </w:rPr>
        <w:t> </w:t>
      </w:r>
      <w:r>
        <w:rPr>
          <w:spacing w:val="-107"/>
        </w:rPr>
      </w:r>
      <w:r>
        <w:rPr>
          <w:spacing w:val="-2"/>
        </w:rPr>
        <w:t>部控制目标的达成。公司在对外投资、购买和出售资产、对外担保、关联交易、募集资金</w:t>
      </w:r>
      <w:r>
        <w:rPr>
          <w:spacing w:val="-103"/>
        </w:rPr>
        <w:t> </w:t>
      </w:r>
      <w:r>
        <w:rPr>
          <w:spacing w:val="-103"/>
        </w:rPr>
      </w:r>
      <w:r>
        <w:rPr/>
        <w:t>使用、信息披露事务等重点控制事项方面不存在重大缺陷，公司内部控制制度是有效的。</w:t>
      </w:r>
    </w:p>
    <w:p>
      <w:pPr>
        <w:pStyle w:val="BodyText"/>
        <w:spacing w:line="376" w:lineRule="auto" w:before="46"/>
        <w:ind w:right="1290" w:firstLine="480"/>
        <w:jc w:val="left"/>
      </w:pPr>
      <w:r>
        <w:rPr>
          <w:spacing w:val="-3"/>
        </w:rPr>
        <w:t>《</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spacing w:val="-9"/>
        </w:rPr>
        <w:t>年度内部控制自我评价报告》于</w:t>
      </w:r>
      <w:r>
        <w:rPr>
          <w:spacing w:val="-58"/>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29</w:t>
      </w:r>
      <w:r>
        <w:rPr>
          <w:rFonts w:ascii="Times New Roman" w:hAnsi="Times New Roman" w:cs="Times New Roman" w:eastAsia="Times New Roman" w:hint="default"/>
          <w:spacing w:val="2"/>
        </w:rPr>
        <w:t> </w:t>
      </w:r>
      <w:r>
        <w:rPr/>
        <w:t>日刊登于公司指定信息披露网 站巨潮资讯网（</w:t>
      </w:r>
      <w:hyperlink r:id="rId13">
        <w:r>
          <w:rPr>
            <w:rFonts w:ascii="Times New Roman" w:hAnsi="Times New Roman" w:cs="Times New Roman" w:eastAsia="Times New Roman" w:hint="default"/>
          </w:rPr>
          <w:t>http://www.cninfo.com.cn</w:t>
        </w:r>
      </w:hyperlink>
      <w:r>
        <w:rPr/>
        <w:t>）上。</w:t>
      </w:r>
    </w:p>
    <w:p>
      <w:pPr>
        <w:pStyle w:val="Heading4"/>
        <w:spacing w:line="240" w:lineRule="auto" w:before="37"/>
        <w:ind w:right="0"/>
        <w:jc w:val="left"/>
        <w:rPr>
          <w:b w:val="0"/>
          <w:bCs w:val="0"/>
        </w:rPr>
      </w:pPr>
      <w:r>
        <w:rPr/>
        <w:t>六、公司内部审计制度的建立和执行情况</w:t>
      </w:r>
      <w:r>
        <w:rPr>
          <w:b w:val="0"/>
          <w:bCs w:val="0"/>
        </w:rPr>
      </w:r>
    </w:p>
    <w:p>
      <w:pPr>
        <w:spacing w:line="240" w:lineRule="auto" w:before="5"/>
        <w:rPr>
          <w:rFonts w:ascii="宋体" w:hAnsi="宋体" w:cs="宋体" w:eastAsia="宋体" w:hint="default"/>
          <w:b/>
          <w:bCs/>
          <w:sz w:val="5"/>
          <w:szCs w:val="5"/>
        </w:rPr>
      </w:pPr>
    </w:p>
    <w:tbl>
      <w:tblPr>
        <w:tblW w:w="0" w:type="auto"/>
        <w:jc w:val="left"/>
        <w:tblInd w:w="150" w:type="dxa"/>
        <w:tblLayout w:type="fixed"/>
        <w:tblCellMar>
          <w:top w:w="0" w:type="dxa"/>
          <w:left w:w="0" w:type="dxa"/>
          <w:bottom w:w="0" w:type="dxa"/>
          <w:right w:w="0" w:type="dxa"/>
        </w:tblCellMar>
        <w:tblLook w:val="01E0"/>
      </w:tblPr>
      <w:tblGrid>
        <w:gridCol w:w="5906"/>
        <w:gridCol w:w="1312"/>
        <w:gridCol w:w="2600"/>
      </w:tblGrid>
      <w:tr>
        <w:trPr>
          <w:trHeight w:val="162" w:hRule="exact"/>
        </w:trPr>
        <w:tc>
          <w:tcPr>
            <w:tcW w:w="5906"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2" w:type="dxa"/>
            <w:tcBorders>
              <w:top w:val="single" w:sz="4" w:space="0" w:color="000000"/>
              <w:left w:val="single" w:sz="4" w:space="0" w:color="000000"/>
              <w:bottom w:val="nil" w:sz="6" w:space="0" w:color="auto"/>
              <w:right w:val="single" w:sz="4" w:space="0" w:color="000000"/>
            </w:tcBorders>
            <w:shd w:val="clear" w:color="auto" w:fill="DCDCDC"/>
          </w:tcPr>
          <w:p>
            <w:pPr/>
          </w:p>
        </w:tc>
        <w:tc>
          <w:tcPr>
            <w:tcW w:w="2600" w:type="dxa"/>
            <w:vMerge w:val="restart"/>
            <w:tcBorders>
              <w:top w:val="single" w:sz="4" w:space="0" w:color="000000"/>
              <w:left w:val="single" w:sz="4" w:space="0" w:color="000000"/>
              <w:right w:val="single" w:sz="4" w:space="0" w:color="000000"/>
            </w:tcBorders>
            <w:shd w:val="clear" w:color="auto" w:fill="DCDCDC"/>
          </w:tcPr>
          <w:p>
            <w:pPr>
              <w:pStyle w:val="TableParagraph"/>
              <w:spacing w:line="300" w:lineRule="auto" w:before="9"/>
              <w:ind w:left="576" w:right="-5" w:hanging="553"/>
              <w:jc w:val="left"/>
              <w:rPr>
                <w:rFonts w:ascii="宋体" w:hAnsi="宋体" w:cs="宋体" w:eastAsia="宋体" w:hint="default"/>
                <w:sz w:val="18"/>
                <w:szCs w:val="18"/>
              </w:rPr>
            </w:pP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说明（如选择否或不适用， 请说明具体原因）</w:t>
            </w:r>
          </w:p>
        </w:tc>
      </w:tr>
      <w:tr>
        <w:trPr>
          <w:trHeight w:val="312" w:hRule="exact"/>
        </w:trPr>
        <w:tc>
          <w:tcPr>
            <w:tcW w:w="590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内部控制相关情况</w:t>
            </w:r>
          </w:p>
        </w:tc>
        <w:tc>
          <w:tcPr>
            <w:tcW w:w="131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154" w:right="0"/>
              <w:jc w:val="left"/>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c>
          <w:tcPr>
            <w:tcW w:w="2600" w:type="dxa"/>
            <w:vMerge/>
            <w:tcBorders>
              <w:left w:val="single" w:sz="4" w:space="0" w:color="000000"/>
              <w:right w:val="single" w:sz="4" w:space="0" w:color="000000"/>
            </w:tcBorders>
            <w:shd w:val="clear" w:color="auto" w:fill="DCDCDC"/>
          </w:tcPr>
          <w:p>
            <w:pPr/>
          </w:p>
        </w:tc>
      </w:tr>
      <w:tr>
        <w:trPr>
          <w:trHeight w:val="161" w:hRule="exact"/>
        </w:trPr>
        <w:tc>
          <w:tcPr>
            <w:tcW w:w="5906"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2" w:type="dxa"/>
            <w:tcBorders>
              <w:top w:val="nil" w:sz="6" w:space="0" w:color="auto"/>
              <w:left w:val="single" w:sz="4" w:space="0" w:color="000000"/>
              <w:bottom w:val="single" w:sz="4" w:space="0" w:color="000000"/>
              <w:right w:val="single" w:sz="4" w:space="0" w:color="000000"/>
            </w:tcBorders>
            <w:shd w:val="clear" w:color="auto" w:fill="DCDCDC"/>
          </w:tcPr>
          <w:p>
            <w:pPr/>
          </w:p>
        </w:tc>
        <w:tc>
          <w:tcPr>
            <w:tcW w:w="2600"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一、内部审计制度的建立情况</w:t>
            </w:r>
          </w:p>
        </w:tc>
        <w:tc>
          <w:tcPr>
            <w:tcW w:w="131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2"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．公司是否建立内部审计制度，内部审计制度是否经公司董事会审议通过</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11" w:right="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．公司董事会是否设立审计委员会，公司是否设立独立于财务部门的内部 审计部门</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11" w:right="31"/>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）审计委员会成员是否全部由董事组成，独立董事占半数以上并担任</w:t>
            </w:r>
            <w:r>
              <w:rPr>
                <w:rFonts w:ascii="宋体" w:hAnsi="宋体" w:cs="宋体" w:eastAsia="宋体" w:hint="default"/>
                <w:spacing w:val="-78"/>
                <w:sz w:val="18"/>
                <w:szCs w:val="18"/>
              </w:rPr>
              <w:t> </w:t>
            </w:r>
            <w:r>
              <w:rPr>
                <w:rFonts w:ascii="宋体" w:hAnsi="宋体" w:cs="宋体" w:eastAsia="宋体" w:hint="default"/>
                <w:sz w:val="18"/>
                <w:szCs w:val="18"/>
              </w:rPr>
              <w:t>召集人，且至少有一名独立董事为会计专业人士</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11" w:right="3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）内部审计部门是否配置三名以上（含三名）专职人员从事内部审计工 作</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131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2"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．公司是否根据相关规定出具年度内部控制自我评价报告</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11" w:right="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．内部控制自我评价报告结论是否为内部控制有效（如为内部控制无效， 请说明内部控制存在的重大缺陷）</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．本年度是否聘请会计师事务所对内部控制有效性出具鉴证报告</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9" w:lineRule="auto" w:before="8"/>
              <w:ind w:left="11" w:right="9"/>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．会计师事务所对公司内部控制有效性是否出具无保留结论鉴证报告。如 </w:t>
            </w:r>
            <w:r>
              <w:rPr>
                <w:rFonts w:ascii="宋体" w:hAnsi="宋体" w:cs="宋体" w:eastAsia="宋体" w:hint="default"/>
                <w:spacing w:val="-3"/>
                <w:sz w:val="18"/>
                <w:szCs w:val="18"/>
              </w:rPr>
              <w:t>出具非无保留结论鉴证报告，公司董事会、监事会是否针对鉴证结论涉及事</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项做出专项说明</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．独立董事、监事会是否出具明确同意意见（如为异议意见，请说明）</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9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．保荐机构和保荐代表人是否出具明确同意的核查意见（如适用）</w:t>
            </w:r>
          </w:p>
        </w:tc>
        <w:tc>
          <w:tcPr>
            <w:tcW w:w="1312" w:type="dxa"/>
            <w:tcBorders>
              <w:top w:val="single" w:sz="4" w:space="0" w:color="000000"/>
              <w:left w:val="single" w:sz="12" w:space="0" w:color="DCDCDC"/>
              <w:bottom w:val="single" w:sz="4" w:space="0" w:color="000000"/>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已过保荐持续督导期</w:t>
            </w:r>
          </w:p>
        </w:tc>
      </w:tr>
      <w:tr>
        <w:trPr>
          <w:trHeight w:val="322" w:hRule="exact"/>
        </w:trPr>
        <w:tc>
          <w:tcPr>
            <w:tcW w:w="9818"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三、审计委员会和内部审计部门本年度的主要工作内容与工作成效</w:t>
            </w:r>
          </w:p>
        </w:tc>
      </w:tr>
      <w:tr>
        <w:trPr>
          <w:trHeight w:val="1882" w:hRule="exact"/>
        </w:trPr>
        <w:tc>
          <w:tcPr>
            <w:tcW w:w="9818" w:type="dxa"/>
            <w:gridSpan w:val="3"/>
            <w:tcBorders>
              <w:top w:val="single" w:sz="4" w:space="0" w:color="000000"/>
              <w:left w:val="single" w:sz="4" w:space="0" w:color="000000"/>
              <w:bottom w:val="single" w:sz="4" w:space="0" w:color="000000"/>
              <w:right w:val="single" w:sz="4" w:space="0" w:color="000000"/>
            </w:tcBorders>
          </w:tcPr>
          <w:p>
            <w:pPr>
              <w:pStyle w:val="TableParagraph"/>
              <w:spacing w:line="307" w:lineRule="auto" w:before="8"/>
              <w:ind w:left="11" w:right="19" w:firstLine="182"/>
              <w:jc w:val="both"/>
              <w:rPr>
                <w:rFonts w:ascii="宋体" w:hAnsi="宋体" w:cs="宋体" w:eastAsia="宋体" w:hint="default"/>
                <w:sz w:val="18"/>
                <w:szCs w:val="18"/>
              </w:rPr>
            </w:pPr>
            <w:r>
              <w:rPr>
                <w:rFonts w:ascii="宋体" w:hAnsi="宋体" w:cs="宋体" w:eastAsia="宋体" w:hint="default"/>
                <w:sz w:val="18"/>
                <w:szCs w:val="18"/>
              </w:rPr>
              <w:t>报告期内，公司审计委员会员召开了五次会议，分别对公司续聘会计师事务所、</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年度第一季度报告、</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年度第二季 度报告、</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年度第三季度报告及募集资金使用情况等议案进行了审议。审计委员会每季度向董事会报告内部审计工作的进 展和执行情况，以及专项审计的结果。审计委员会对审计机构的审计工作进行总结评价，并建议董事会续聘。报告期内，审 计委员会认为公司内部控制不存在重大缺陷或重大风险。</w:t>
            </w:r>
          </w:p>
          <w:p>
            <w:pPr>
              <w:pStyle w:val="TableParagraph"/>
              <w:spacing w:line="316" w:lineRule="auto" w:before="26"/>
              <w:ind w:left="11" w:right="72" w:firstLine="182"/>
              <w:jc w:val="both"/>
              <w:rPr>
                <w:rFonts w:ascii="宋体" w:hAnsi="宋体" w:cs="宋体" w:eastAsia="宋体" w:hint="default"/>
                <w:sz w:val="18"/>
                <w:szCs w:val="18"/>
              </w:rPr>
            </w:pPr>
            <w:r>
              <w:rPr>
                <w:rFonts w:ascii="宋体" w:hAnsi="宋体" w:cs="宋体" w:eastAsia="宋体" w:hint="default"/>
                <w:sz w:val="18"/>
                <w:szCs w:val="18"/>
              </w:rPr>
              <w:t>报告期内，公司审计部在审计委员会的领导下，严格按照《中小企业板上市公司内部审计工作指引》及《公司内部审计制 度》的规定，结合公司的实际情况，对公司财务状况、经营成果以及内部风险控制，积极参与，严格把关，很好地完成了审</w:t>
            </w:r>
          </w:p>
        </w:tc>
      </w:tr>
    </w:tbl>
    <w:p>
      <w:pPr>
        <w:spacing w:after="0" w:line="316" w:lineRule="auto"/>
        <w:jc w:val="both"/>
        <w:rPr>
          <w:rFonts w:ascii="宋体" w:hAnsi="宋体" w:cs="宋体" w:eastAsia="宋体" w:hint="default"/>
          <w:sz w:val="18"/>
          <w:szCs w:val="18"/>
        </w:rPr>
        <w:sectPr>
          <w:pgSz w:w="11910" w:h="16840"/>
          <w:pgMar w:header="851" w:footer="980" w:top="1260" w:bottom="1160" w:left="1160" w:right="0"/>
        </w:sectPr>
      </w:pPr>
    </w:p>
    <w:p>
      <w:pPr>
        <w:spacing w:line="240" w:lineRule="auto" w:before="9"/>
        <w:rPr>
          <w:rFonts w:ascii="宋体" w:hAnsi="宋体" w:cs="宋体" w:eastAsia="宋体" w:hint="default"/>
          <w:b/>
          <w:bCs/>
          <w:sz w:val="14"/>
          <w:szCs w:val="14"/>
        </w:rPr>
      </w:pPr>
    </w:p>
    <w:p>
      <w:pPr>
        <w:spacing w:before="44"/>
        <w:ind w:left="0" w:right="709" w:firstLine="0"/>
        <w:jc w:val="right"/>
        <w:rPr>
          <w:rFonts w:ascii="宋体" w:hAnsi="宋体" w:cs="宋体" w:eastAsia="宋体" w:hint="default"/>
          <w:sz w:val="18"/>
          <w:szCs w:val="18"/>
        </w:rPr>
      </w:pPr>
      <w:r>
        <w:rPr/>
        <w:pict>
          <v:shape style="position:absolute;margin-left:64.944pt;margin-top:1.311699pt;width:492.2pt;height:189.15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830"/>
                  </w:tblGrid>
                  <w:tr>
                    <w:trPr>
                      <w:trHeight w:val="3130" w:hRule="exact"/>
                    </w:trPr>
                    <w:tc>
                      <w:tcPr>
                        <w:tcW w:w="9830"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8"/>
                          <w:ind w:left="23" w:right="19"/>
                          <w:jc w:val="left"/>
                          <w:rPr>
                            <w:rFonts w:ascii="宋体" w:hAnsi="宋体" w:cs="宋体" w:eastAsia="宋体" w:hint="default"/>
                            <w:sz w:val="18"/>
                            <w:szCs w:val="18"/>
                          </w:rPr>
                        </w:pPr>
                        <w:r>
                          <w:rPr>
                            <w:rFonts w:ascii="宋体" w:hAnsi="宋体" w:cs="宋体" w:eastAsia="宋体" w:hint="default"/>
                            <w:spacing w:val="-4"/>
                            <w:sz w:val="18"/>
                            <w:szCs w:val="18"/>
                          </w:rPr>
                          <w:t>计委员会交办的各项内审工作：一、加强业务学习：</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按照审计部目标责任状的要求，需要对一些生产经营事项进行专项审计</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pacing w:val="-2"/>
                            <w:sz w:val="18"/>
                            <w:szCs w:val="18"/>
                          </w:rPr>
                          <w:t>审计人员在进行审计之前，对公司有关规章制度进行了深入学习、熟悉和理解，对照制度规定结合实际情况进行审计；</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加强</w:t>
                        </w:r>
                        <w:r>
                          <w:rPr>
                            <w:rFonts w:ascii="宋体" w:hAnsi="宋体" w:cs="宋体" w:eastAsia="宋体" w:hint="default"/>
                            <w:spacing w:val="-61"/>
                            <w:sz w:val="18"/>
                            <w:szCs w:val="18"/>
                          </w:rPr>
                          <w:t> </w:t>
                        </w:r>
                        <w:r>
                          <w:rPr>
                            <w:rFonts w:ascii="宋体" w:hAnsi="宋体" w:cs="宋体" w:eastAsia="宋体" w:hint="default"/>
                            <w:spacing w:val="-2"/>
                            <w:sz w:val="18"/>
                            <w:szCs w:val="18"/>
                          </w:rPr>
                          <w:t>审计专业知识培训并对日常审核业务经常进行总结；</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参加了一次江苏省证监会举办的内部控制业务培训。通过理论学习，结</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合审计的实际情况，使审计人员的业务水平较上年有了一定的提高。二、对重大事项进行重点审计：对募集资金的使用进行 审计，对募集资金的存放和使用进行有效的监督和管理，在使用募集资金时，严格履行相应的申请和审批手续，确保募集资 金的专款专用；对财务报告的审计，对厂房基建、设备采购合同的审核，对公司</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年度财务报表进行了审计，出具了审计 意见。</w:t>
                        </w:r>
                      </w:p>
                      <w:p>
                        <w:pPr>
                          <w:pStyle w:val="TableParagraph"/>
                          <w:spacing w:line="309" w:lineRule="auto" w:before="26"/>
                          <w:ind w:left="23" w:right="72" w:firstLine="182"/>
                          <w:jc w:val="both"/>
                          <w:rPr>
                            <w:rFonts w:ascii="宋体" w:hAnsi="宋体" w:cs="宋体" w:eastAsia="宋体" w:hint="default"/>
                            <w:sz w:val="18"/>
                            <w:szCs w:val="18"/>
                          </w:rPr>
                        </w:pPr>
                        <w:r>
                          <w:rPr>
                            <w:rFonts w:ascii="宋体" w:hAnsi="宋体" w:cs="宋体" w:eastAsia="宋体" w:hint="default"/>
                            <w:spacing w:val="-7"/>
                            <w:sz w:val="18"/>
                            <w:szCs w:val="18"/>
                          </w:rPr>
                          <w:t>目前，审计部门已向公司董事会提交了《</w:t>
                        </w:r>
                        <w:r>
                          <w:rPr>
                            <w:rFonts w:ascii="Times New Roman" w:hAnsi="Times New Roman" w:cs="Times New Roman" w:eastAsia="Times New Roman" w:hint="default"/>
                            <w:spacing w:val="-7"/>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pacing w:val="-19"/>
                            <w:sz w:val="18"/>
                            <w:szCs w:val="18"/>
                          </w:rPr>
                          <w:t>年审计工作总结》、《</w:t>
                        </w:r>
                        <w:r>
                          <w:rPr>
                            <w:rFonts w:ascii="Times New Roman" w:hAnsi="Times New Roman" w:cs="Times New Roman" w:eastAsia="Times New Roman" w:hint="default"/>
                            <w:spacing w:val="-19"/>
                            <w:sz w:val="18"/>
                            <w:szCs w:val="18"/>
                          </w:rPr>
                          <w:t>2011</w:t>
                        </w:r>
                        <w:r>
                          <w:rPr>
                            <w:rFonts w:ascii="Times New Roman" w:hAnsi="Times New Roman" w:cs="Times New Roman" w:eastAsia="Times New Roman" w:hint="default"/>
                            <w:sz w:val="18"/>
                            <w:szCs w:val="18"/>
                          </w:rPr>
                          <w:t> </w:t>
                        </w:r>
                        <w:r>
                          <w:rPr>
                            <w:rFonts w:ascii="宋体" w:hAnsi="宋体" w:cs="宋体" w:eastAsia="宋体" w:hint="default"/>
                            <w:spacing w:val="-14"/>
                            <w:sz w:val="18"/>
                            <w:szCs w:val="18"/>
                          </w:rPr>
                          <w:t>年内部控制自我评价报告》、《</w:t>
                        </w:r>
                        <w:r>
                          <w:rPr>
                            <w:rFonts w:ascii="Times New Roman" w:hAnsi="Times New Roman" w:cs="Times New Roman" w:eastAsia="Times New Roman" w:hint="default"/>
                            <w:spacing w:val="-14"/>
                            <w:sz w:val="18"/>
                            <w:szCs w:val="18"/>
                          </w:rPr>
                          <w:t>2012</w:t>
                        </w:r>
                        <w:r>
                          <w:rPr>
                            <w:rFonts w:ascii="Times New Roman" w:hAnsi="Times New Roman" w:cs="Times New Roman" w:eastAsia="Times New Roman" w:hint="default"/>
                            <w:spacing w:val="30"/>
                            <w:sz w:val="18"/>
                            <w:szCs w:val="18"/>
                          </w:rPr>
                          <w:t> </w:t>
                        </w:r>
                        <w:r>
                          <w:rPr>
                            <w:rFonts w:ascii="宋体" w:hAnsi="宋体" w:cs="宋体" w:eastAsia="宋体" w:hint="default"/>
                            <w:spacing w:val="-12"/>
                            <w:sz w:val="18"/>
                            <w:szCs w:val="18"/>
                          </w:rPr>
                          <w:t>年审计工作计划》</w:t>
                        </w:r>
                        <w:r>
                          <w:rPr>
                            <w:rFonts w:ascii="宋体" w:hAnsi="宋体" w:cs="宋体" w:eastAsia="宋体" w:hint="default"/>
                            <w:spacing w:val="-92"/>
                            <w:sz w:val="18"/>
                            <w:szCs w:val="18"/>
                          </w:rPr>
                          <w:t> </w:t>
                        </w:r>
                        <w:r>
                          <w:rPr>
                            <w:rFonts w:ascii="宋体" w:hAnsi="宋体" w:cs="宋体" w:eastAsia="宋体" w:hint="default"/>
                            <w:sz w:val="18"/>
                            <w:szCs w:val="18"/>
                          </w:rPr>
                          <w:t>内部审计部门的内审工作底稿和内部审计报告的编制和归档符合公司《内部审计制度》的规定，在内部控制制度审查过程中</w:t>
                        </w:r>
                        <w:r>
                          <w:rPr>
                            <w:rFonts w:ascii="宋体" w:hAnsi="宋体" w:cs="宋体" w:eastAsia="宋体" w:hint="default"/>
                            <w:sz w:val="18"/>
                            <w:szCs w:val="18"/>
                          </w:rPr>
                          <w:t> 没有发现内部控制存在重大缺陷或重大风险。</w:t>
                        </w:r>
                      </w:p>
                    </w:tc>
                  </w:tr>
                  <w:tr>
                    <w:trPr>
                      <w:trHeight w:val="322" w:hRule="exact"/>
                    </w:trPr>
                    <w:tc>
                      <w:tcPr>
                        <w:tcW w:w="98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r>
                  <w:tr>
                    <w:trPr>
                      <w:trHeight w:val="322" w:hRule="exact"/>
                    </w:trPr>
                    <w:tc>
                      <w:tcPr>
                        <w:tcW w:w="9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spacing w:before="44"/>
        <w:ind w:left="0" w:right="708"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51" w:footer="980" w:top="1260" w:bottom="1160" w:left="116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Heading1"/>
        <w:tabs>
          <w:tab w:pos="1286" w:val="left" w:leader="none"/>
        </w:tabs>
        <w:spacing w:line="240" w:lineRule="auto"/>
        <w:ind w:right="1159"/>
        <w:jc w:val="center"/>
        <w:rPr>
          <w:b w:val="0"/>
          <w:bCs w:val="0"/>
        </w:rPr>
      </w:pPr>
      <w:bookmarkStart w:name="_TOC_250005" w:id="6"/>
      <w:r>
        <w:rPr>
          <w:w w:val="95"/>
        </w:rPr>
        <w:t>第六节</w:t>
        <w:tab/>
      </w:r>
      <w:r>
        <w:rPr/>
        <w:t>股东大会情况简介</w:t>
      </w:r>
      <w:bookmarkEnd w:id="6"/>
      <w:r>
        <w:rPr>
          <w:b w:val="0"/>
          <w:bCs w:val="0"/>
        </w:rPr>
      </w:r>
    </w:p>
    <w:p>
      <w:pPr>
        <w:spacing w:line="240" w:lineRule="auto" w:before="3"/>
        <w:rPr>
          <w:rFonts w:ascii="宋体" w:hAnsi="宋体" w:cs="宋体" w:eastAsia="宋体" w:hint="default"/>
          <w:b/>
          <w:bCs/>
          <w:sz w:val="40"/>
          <w:szCs w:val="40"/>
        </w:rPr>
      </w:pPr>
    </w:p>
    <w:p>
      <w:pPr>
        <w:pStyle w:val="BodyText"/>
        <w:spacing w:line="396" w:lineRule="auto" w:before="0"/>
        <w:ind w:right="1302" w:firstLine="434"/>
        <w:jc w:val="both"/>
      </w:pPr>
      <w:r>
        <w:rPr>
          <w:spacing w:val="-1"/>
        </w:rPr>
        <w:t>报告期内，公司召开了一次股东大会，会议的通知、召集、召开及表决程序均符合有</w:t>
      </w:r>
      <w:r>
        <w:rPr/>
        <w:t> 关法律法规和《公司章程》的规定，具体情况如下：</w:t>
      </w:r>
    </w:p>
    <w:p>
      <w:pPr>
        <w:pStyle w:val="BodyText"/>
        <w:spacing w:line="381" w:lineRule="auto" w:before="50"/>
        <w:ind w:right="1296" w:firstLine="48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5</w:t>
      </w:r>
      <w:r>
        <w:rPr/>
        <w:t>日，公司在丹阳市横塘工业区公司三楼会议室召开了</w:t>
      </w:r>
      <w:r>
        <w:rPr>
          <w:rFonts w:ascii="Times New Roman" w:hAnsi="Times New Roman" w:cs="Times New Roman" w:eastAsia="Times New Roman" w:hint="default"/>
        </w:rPr>
        <w:t>2010</w:t>
      </w:r>
      <w:r>
        <w:rPr/>
        <w:t>年度股东大</w:t>
      </w:r>
      <w:r>
        <w:rPr>
          <w:spacing w:val="2"/>
        </w:rPr>
        <w:t> </w:t>
      </w:r>
      <w:r>
        <w:rPr>
          <w:spacing w:val="-8"/>
        </w:rPr>
        <w:t>会，会议审议通过了《</w:t>
      </w:r>
      <w:r>
        <w:rPr>
          <w:rFonts w:ascii="Times New Roman" w:hAnsi="Times New Roman" w:cs="Times New Roman" w:eastAsia="Times New Roman" w:hint="default"/>
          <w:spacing w:val="-8"/>
        </w:rPr>
        <w:t>2010</w:t>
      </w:r>
      <w:r>
        <w:rPr>
          <w:spacing w:val="-8"/>
        </w:rPr>
        <w:t>年度董事会工作报告》、《</w:t>
      </w:r>
      <w:r>
        <w:rPr>
          <w:rFonts w:ascii="Times New Roman" w:hAnsi="Times New Roman" w:cs="Times New Roman" w:eastAsia="Times New Roman" w:hint="default"/>
          <w:spacing w:val="-8"/>
        </w:rPr>
        <w:t>2010</w:t>
      </w:r>
      <w:r>
        <w:rPr>
          <w:spacing w:val="-8"/>
        </w:rPr>
        <w:t>年度监事会工作报告》、《</w:t>
      </w:r>
      <w:r>
        <w:rPr>
          <w:rFonts w:ascii="Times New Roman" w:hAnsi="Times New Roman" w:cs="Times New Roman" w:eastAsia="Times New Roman" w:hint="default"/>
          <w:spacing w:val="-8"/>
        </w:rPr>
        <w:t>2010</w:t>
      </w:r>
      <w:r>
        <w:rPr>
          <w:rFonts w:ascii="Times New Roman" w:hAnsi="Times New Roman" w:cs="Times New Roman" w:eastAsia="Times New Roman" w:hint="default"/>
          <w:spacing w:val="-18"/>
        </w:rPr>
        <w:t> </w:t>
      </w:r>
      <w:r>
        <w:rPr>
          <w:spacing w:val="-17"/>
        </w:rPr>
        <w:t>年年度报告及摘要》、《</w:t>
      </w:r>
      <w:r>
        <w:rPr>
          <w:rFonts w:ascii="Times New Roman" w:hAnsi="Times New Roman" w:cs="Times New Roman" w:eastAsia="Times New Roman" w:hint="default"/>
          <w:spacing w:val="-17"/>
        </w:rPr>
        <w:t>2010</w:t>
      </w:r>
      <w:r>
        <w:rPr>
          <w:spacing w:val="-17"/>
        </w:rPr>
        <w:t>年度财务决算报告》、《</w:t>
      </w:r>
      <w:r>
        <w:rPr>
          <w:rFonts w:ascii="Times New Roman" w:hAnsi="Times New Roman" w:cs="Times New Roman" w:eastAsia="Times New Roman" w:hint="default"/>
          <w:spacing w:val="-17"/>
        </w:rPr>
        <w:t>2011</w:t>
      </w:r>
      <w:r>
        <w:rPr>
          <w:spacing w:val="-17"/>
        </w:rPr>
        <w:t>年度财务预算方案》、《</w:t>
      </w:r>
      <w:r>
        <w:rPr>
          <w:rFonts w:ascii="Times New Roman" w:hAnsi="Times New Roman" w:cs="Times New Roman" w:eastAsia="Times New Roman" w:hint="default"/>
          <w:spacing w:val="-17"/>
        </w:rPr>
        <w:t>2010</w:t>
      </w:r>
      <w:r>
        <w:rPr>
          <w:spacing w:val="-17"/>
        </w:rPr>
        <w:t>年度利</w:t>
      </w:r>
      <w:r>
        <w:rPr>
          <w:spacing w:val="-86"/>
        </w:rPr>
        <w:t> </w:t>
      </w:r>
      <w:r>
        <w:rPr>
          <w:spacing w:val="-14"/>
        </w:rPr>
        <w:t>润分配方案》、《关于募集资金年度使用情况的专项报告》、《关于续聘立信会计师事务所为</w:t>
      </w:r>
      <w:r>
        <w:rPr>
          <w:spacing w:val="-90"/>
        </w:rPr>
        <w:t> </w:t>
      </w:r>
      <w:r>
        <w:rPr>
          <w:spacing w:val="-90"/>
        </w:rPr>
      </w:r>
      <w:r>
        <w:rPr>
          <w:spacing w:val="-8"/>
        </w:rPr>
        <w:t>公司</w:t>
      </w:r>
      <w:r>
        <w:rPr>
          <w:rFonts w:ascii="Times New Roman" w:hAnsi="Times New Roman" w:cs="Times New Roman" w:eastAsia="Times New Roman" w:hint="default"/>
          <w:spacing w:val="-8"/>
        </w:rPr>
        <w:t>2011</w:t>
      </w:r>
      <w:r>
        <w:rPr>
          <w:spacing w:val="-8"/>
        </w:rPr>
        <w:t>年度审计机构的议案》。</w:t>
      </w:r>
    </w:p>
    <w:p>
      <w:pPr>
        <w:spacing w:line="376" w:lineRule="auto" w:before="29"/>
        <w:ind w:left="143" w:right="1301" w:firstLine="480"/>
        <w:jc w:val="both"/>
        <w:rPr>
          <w:rFonts w:ascii="宋体" w:hAnsi="宋体" w:cs="宋体" w:eastAsia="宋体" w:hint="default"/>
          <w:sz w:val="24"/>
          <w:szCs w:val="24"/>
        </w:rPr>
      </w:pPr>
      <w:r>
        <w:rPr>
          <w:rFonts w:ascii="宋体" w:hAnsi="宋体" w:cs="宋体" w:eastAsia="宋体" w:hint="default"/>
          <w:sz w:val="24"/>
          <w:szCs w:val="24"/>
        </w:rPr>
        <w:t>该次会议决议公告刊登在</w:t>
      </w:r>
      <w:r>
        <w:rPr>
          <w:rFonts w:ascii="Times New Roman" w:hAnsi="Times New Roman" w:cs="Times New Roman" w:eastAsia="Times New Roman" w:hint="default"/>
          <w:sz w:val="24"/>
          <w:szCs w:val="24"/>
        </w:rPr>
        <w:t>20</w:t>
      </w:r>
      <w:r>
        <w:rPr>
          <w:rFonts w:ascii="Times New Roman" w:hAnsi="Times New Roman" w:cs="Times New Roman" w:eastAsia="Times New Roman" w:hint="default"/>
          <w:spacing w:val="-10"/>
          <w:sz w:val="24"/>
          <w:szCs w:val="24"/>
        </w:rPr>
        <w:t>1</w:t>
      </w:r>
      <w:r>
        <w:rPr>
          <w:rFonts w:ascii="Times New Roman" w:hAnsi="Times New Roman" w:cs="Times New Roman" w:eastAsia="Times New Roman" w:hint="default"/>
          <w:sz w:val="24"/>
          <w:szCs w:val="24"/>
        </w:rPr>
        <w:t>1</w:t>
      </w:r>
      <w:r>
        <w:rPr>
          <w:rFonts w:ascii="宋体" w:hAnsi="宋体" w:cs="宋体" w:eastAsia="宋体" w:hint="default"/>
          <w:sz w:val="24"/>
          <w:szCs w:val="24"/>
        </w:rPr>
        <w:t>年</w:t>
      </w:r>
      <w:r>
        <w:rPr>
          <w:rFonts w:ascii="Times New Roman" w:hAnsi="Times New Roman" w:cs="Times New Roman" w:eastAsia="Times New Roman" w:hint="default"/>
          <w:sz w:val="24"/>
          <w:szCs w:val="24"/>
        </w:rPr>
        <w:t>5</w:t>
      </w:r>
      <w:r>
        <w:rPr>
          <w:rFonts w:ascii="宋体" w:hAnsi="宋体" w:cs="宋体" w:eastAsia="宋体" w:hint="default"/>
          <w:sz w:val="24"/>
          <w:szCs w:val="24"/>
        </w:rPr>
        <w:t>月</w:t>
      </w:r>
      <w:r>
        <w:rPr>
          <w:rFonts w:ascii="Times New Roman" w:hAnsi="Times New Roman" w:cs="Times New Roman" w:eastAsia="Times New Roman" w:hint="default"/>
          <w:sz w:val="24"/>
          <w:szCs w:val="24"/>
        </w:rPr>
        <w:t>8</w:t>
      </w:r>
      <w:r>
        <w:rPr>
          <w:rFonts w:ascii="宋体" w:hAnsi="宋体" w:cs="宋体" w:eastAsia="宋体" w:hint="default"/>
          <w:sz w:val="24"/>
          <w:szCs w:val="24"/>
        </w:rPr>
        <w:t>日的公司指定信息披露报</w:t>
      </w:r>
      <w:r>
        <w:rPr>
          <w:rFonts w:ascii="宋体" w:hAnsi="宋体" w:cs="宋体" w:eastAsia="宋体" w:hint="default"/>
          <w:spacing w:val="-27"/>
          <w:sz w:val="24"/>
          <w:szCs w:val="24"/>
        </w:rPr>
        <w:t>纸</w:t>
      </w:r>
      <w:r>
        <w:rPr>
          <w:rFonts w:ascii="宋体" w:hAnsi="宋体" w:cs="宋体" w:eastAsia="宋体" w:hint="default"/>
          <w:sz w:val="24"/>
          <w:szCs w:val="24"/>
        </w:rPr>
        <w:t>《证券时报</w:t>
      </w:r>
      <w:r>
        <w:rPr>
          <w:rFonts w:ascii="宋体" w:hAnsi="宋体" w:cs="宋体" w:eastAsia="宋体" w:hint="default"/>
          <w:spacing w:val="-119"/>
          <w:sz w:val="24"/>
          <w:szCs w:val="24"/>
        </w:rPr>
        <w:t>》</w:t>
      </w:r>
      <w:r>
        <w:rPr>
          <w:rFonts w:ascii="宋体" w:hAnsi="宋体" w:cs="宋体" w:eastAsia="宋体" w:hint="default"/>
          <w:spacing w:val="-147"/>
          <w:sz w:val="24"/>
          <w:szCs w:val="24"/>
        </w:rPr>
        <w:t>、</w:t>
      </w:r>
      <w:r>
        <w:rPr>
          <w:rFonts w:ascii="宋体" w:hAnsi="宋体" w:cs="宋体" w:eastAsia="宋体" w:hint="default"/>
          <w:sz w:val="24"/>
          <w:szCs w:val="24"/>
        </w:rPr>
        <w:t>《上海</w:t>
      </w:r>
      <w:r>
        <w:rPr>
          <w:rFonts w:ascii="宋体" w:hAnsi="宋体" w:cs="宋体" w:eastAsia="宋体" w:hint="default"/>
          <w:sz w:val="24"/>
          <w:szCs w:val="24"/>
        </w:rPr>
        <w:t> 证券报</w:t>
      </w:r>
      <w:r>
        <w:rPr>
          <w:rFonts w:ascii="宋体" w:hAnsi="宋体" w:cs="宋体" w:eastAsia="宋体" w:hint="default"/>
          <w:spacing w:val="-120"/>
          <w:sz w:val="24"/>
          <w:szCs w:val="24"/>
        </w:rPr>
        <w:t>》、</w:t>
      </w:r>
      <w:r>
        <w:rPr>
          <w:rFonts w:ascii="宋体" w:hAnsi="宋体" w:cs="宋体" w:eastAsia="宋体" w:hint="default"/>
          <w:sz w:val="24"/>
          <w:szCs w:val="24"/>
        </w:rPr>
        <w:t>《中国证券报</w:t>
      </w:r>
      <w:r>
        <w:rPr>
          <w:rFonts w:ascii="宋体" w:hAnsi="宋体" w:cs="宋体" w:eastAsia="宋体" w:hint="default"/>
          <w:spacing w:val="-120"/>
          <w:sz w:val="24"/>
          <w:szCs w:val="24"/>
        </w:rPr>
        <w:t>》、</w:t>
      </w:r>
      <w:r>
        <w:rPr>
          <w:rFonts w:ascii="宋体" w:hAnsi="宋体" w:cs="宋体" w:eastAsia="宋体" w:hint="default"/>
          <w:sz w:val="24"/>
          <w:szCs w:val="24"/>
        </w:rPr>
        <w:t>《证券日报》和网站巨潮资讯网（</w:t>
      </w:r>
      <w:hyperlink r:id="rId13">
        <w:r>
          <w:rPr>
            <w:rFonts w:ascii="Times New Roman" w:hAnsi="Times New Roman" w:cs="Times New Roman" w:eastAsia="Times New Roman" w:hint="default"/>
            <w:w w:val="100"/>
            <w:sz w:val="21"/>
            <w:szCs w:val="21"/>
          </w:rPr>
          <w:t>h</w:t>
        </w:r>
        <w:r>
          <w:rPr>
            <w:rFonts w:ascii="Times New Roman" w:hAnsi="Times New Roman" w:cs="Times New Roman" w:eastAsia="Times New Roman" w:hint="default"/>
            <w:spacing w:val="-2"/>
            <w:w w:val="100"/>
            <w:sz w:val="21"/>
            <w:szCs w:val="21"/>
          </w:rPr>
          <w:t>tt</w:t>
        </w:r>
        <w:r>
          <w:rPr>
            <w:rFonts w:ascii="Times New Roman" w:hAnsi="Times New Roman" w:cs="Times New Roman" w:eastAsia="Times New Roman" w:hint="default"/>
            <w:w w:val="100"/>
            <w:sz w:val="21"/>
            <w:szCs w:val="21"/>
          </w:rPr>
          <w:t>p</w:t>
        </w:r>
        <w:r>
          <w:rPr>
            <w:rFonts w:ascii="Times New Roman" w:hAnsi="Times New Roman" w:cs="Times New Roman" w:eastAsia="Times New Roman" w:hint="default"/>
            <w:spacing w:val="-2"/>
            <w:w w:val="100"/>
            <w:sz w:val="21"/>
            <w:szCs w:val="21"/>
          </w:rPr>
          <w:t>://</w:t>
        </w:r>
        <w:r>
          <w:rPr>
            <w:rFonts w:ascii="Times New Roman" w:hAnsi="Times New Roman" w:cs="Times New Roman" w:eastAsia="Times New Roman" w:hint="default"/>
            <w:w w:val="100"/>
            <w:sz w:val="21"/>
            <w:szCs w:val="21"/>
          </w:rPr>
          <w:t>w</w:t>
        </w:r>
        <w:r>
          <w:rPr>
            <w:rFonts w:ascii="Times New Roman" w:hAnsi="Times New Roman" w:cs="Times New Roman" w:eastAsia="Times New Roman" w:hint="default"/>
            <w:spacing w:val="-2"/>
            <w:w w:val="100"/>
            <w:sz w:val="21"/>
            <w:szCs w:val="21"/>
          </w:rPr>
          <w:t>w</w:t>
        </w:r>
        <w:r>
          <w:rPr>
            <w:rFonts w:ascii="Times New Roman" w:hAnsi="Times New Roman" w:cs="Times New Roman" w:eastAsia="Times New Roman" w:hint="default"/>
            <w:spacing w:val="-16"/>
            <w:w w:val="100"/>
            <w:sz w:val="21"/>
            <w:szCs w:val="21"/>
          </w:rPr>
          <w:t>w</w:t>
        </w:r>
        <w:r>
          <w:rPr>
            <w:rFonts w:ascii="Times New Roman" w:hAnsi="Times New Roman" w:cs="Times New Roman" w:eastAsia="Times New Roman" w:hint="default"/>
            <w:spacing w:val="2"/>
            <w:w w:val="100"/>
            <w:sz w:val="21"/>
            <w:szCs w:val="21"/>
          </w:rPr>
          <w:t>.</w:t>
        </w:r>
        <w:r>
          <w:rPr>
            <w:rFonts w:ascii="Times New Roman" w:hAnsi="Times New Roman" w:cs="Times New Roman" w:eastAsia="Times New Roman" w:hint="default"/>
            <w:w w:val="100"/>
            <w:sz w:val="21"/>
            <w:szCs w:val="21"/>
          </w:rPr>
          <w:t>cn</w:t>
        </w:r>
        <w:r>
          <w:rPr>
            <w:rFonts w:ascii="Times New Roman" w:hAnsi="Times New Roman" w:cs="Times New Roman" w:eastAsia="Times New Roman" w:hint="default"/>
            <w:spacing w:val="-2"/>
            <w:w w:val="100"/>
            <w:sz w:val="21"/>
            <w:szCs w:val="21"/>
          </w:rPr>
          <w:t>i</w:t>
        </w:r>
        <w:r>
          <w:rPr>
            <w:rFonts w:ascii="Times New Roman" w:hAnsi="Times New Roman" w:cs="Times New Roman" w:eastAsia="Times New Roman" w:hint="default"/>
            <w:w w:val="100"/>
            <w:sz w:val="21"/>
            <w:szCs w:val="21"/>
          </w:rPr>
          <w:t>n</w:t>
        </w:r>
        <w:r>
          <w:rPr>
            <w:rFonts w:ascii="Times New Roman" w:hAnsi="Times New Roman" w:cs="Times New Roman" w:eastAsia="Times New Roman" w:hint="default"/>
            <w:spacing w:val="-1"/>
            <w:w w:val="100"/>
            <w:sz w:val="21"/>
            <w:szCs w:val="21"/>
          </w:rPr>
          <w:t>f</w:t>
        </w:r>
        <w:r>
          <w:rPr>
            <w:rFonts w:ascii="Times New Roman" w:hAnsi="Times New Roman" w:cs="Times New Roman" w:eastAsia="Times New Roman" w:hint="default"/>
            <w:w w:val="100"/>
            <w:sz w:val="21"/>
            <w:szCs w:val="21"/>
          </w:rPr>
          <w:t>o.co</w:t>
        </w:r>
        <w:r>
          <w:rPr>
            <w:rFonts w:ascii="Times New Roman" w:hAnsi="Times New Roman" w:cs="Times New Roman" w:eastAsia="Times New Roman" w:hint="default"/>
            <w:spacing w:val="-4"/>
            <w:w w:val="100"/>
            <w:sz w:val="21"/>
            <w:szCs w:val="21"/>
          </w:rPr>
          <w:t>m</w:t>
        </w:r>
        <w:r>
          <w:rPr>
            <w:rFonts w:ascii="Times New Roman" w:hAnsi="Times New Roman" w:cs="Times New Roman" w:eastAsia="Times New Roman" w:hint="default"/>
            <w:w w:val="100"/>
            <w:sz w:val="21"/>
            <w:szCs w:val="21"/>
          </w:rPr>
          <w:t>.cn</w:t>
        </w:r>
      </w:hyperlink>
      <w:r>
        <w:rPr>
          <w:rFonts w:ascii="宋体" w:hAnsi="宋体" w:cs="宋体" w:eastAsia="宋体" w:hint="default"/>
          <w:sz w:val="24"/>
          <w:szCs w:val="24"/>
        </w:rPr>
        <w:t>）上。</w:t>
      </w:r>
    </w:p>
    <w:p>
      <w:pPr>
        <w:spacing w:line="240" w:lineRule="auto" w:before="6"/>
        <w:rPr>
          <w:rFonts w:ascii="宋体" w:hAnsi="宋体" w:cs="宋体" w:eastAsia="宋体" w:hint="default"/>
          <w:sz w:val="33"/>
          <w:szCs w:val="33"/>
        </w:rPr>
      </w:pPr>
    </w:p>
    <w:p>
      <w:pPr>
        <w:pStyle w:val="Heading4"/>
        <w:spacing w:line="240" w:lineRule="auto"/>
        <w:ind w:left="0" w:right="1162"/>
        <w:jc w:val="center"/>
        <w:rPr>
          <w:b w:val="0"/>
          <w:bCs w:val="0"/>
        </w:rPr>
      </w:pPr>
      <w:r>
        <w:rPr/>
        <w:t>江苏世纪同仁律师事务所律师许成宝先生出席并见证了上述股东大会。</w:t>
      </w:r>
      <w:r>
        <w:rPr>
          <w:b w:val="0"/>
          <w:bCs w:val="0"/>
        </w:rPr>
      </w:r>
    </w:p>
    <w:p>
      <w:pPr>
        <w:spacing w:after="0" w:line="240" w:lineRule="auto"/>
        <w:jc w:val="center"/>
        <w:sectPr>
          <w:pgSz w:w="11910" w:h="16840"/>
          <w:pgMar w:header="851" w:footer="980" w:top="1260" w:bottom="1160" w:left="1160" w:right="0"/>
        </w:sectPr>
      </w:pPr>
    </w:p>
    <w:p>
      <w:pPr>
        <w:spacing w:line="240" w:lineRule="auto" w:before="5"/>
        <w:rPr>
          <w:rFonts w:ascii="宋体" w:hAnsi="宋体" w:cs="宋体" w:eastAsia="宋体" w:hint="default"/>
          <w:b/>
          <w:bCs/>
          <w:sz w:val="25"/>
          <w:szCs w:val="25"/>
        </w:rPr>
      </w:pPr>
    </w:p>
    <w:p>
      <w:pPr>
        <w:pStyle w:val="Heading1"/>
        <w:tabs>
          <w:tab w:pos="4632" w:val="left" w:leader="none"/>
        </w:tabs>
        <w:spacing w:line="240" w:lineRule="auto"/>
        <w:ind w:left="3345" w:right="0"/>
        <w:jc w:val="left"/>
        <w:rPr>
          <w:b w:val="0"/>
          <w:bCs w:val="0"/>
        </w:rPr>
      </w:pPr>
      <w:bookmarkStart w:name="_TOC_250004" w:id="7"/>
      <w:r>
        <w:rPr>
          <w:w w:val="95"/>
        </w:rPr>
        <w:t>第七节</w:t>
        <w:tab/>
      </w:r>
      <w:r>
        <w:rPr/>
        <w:t>董事会报告</w:t>
      </w:r>
      <w:bookmarkEnd w:id="7"/>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4"/>
        <w:spacing w:line="240" w:lineRule="auto" w:before="159"/>
        <w:ind w:right="0"/>
        <w:jc w:val="left"/>
        <w:rPr>
          <w:b w:val="0"/>
          <w:bCs w:val="0"/>
        </w:rPr>
      </w:pPr>
      <w:r>
        <w:rPr/>
        <w:t>一、管理层讨论与分析</w:t>
      </w:r>
      <w:r>
        <w:rPr>
          <w:b w:val="0"/>
          <w:bCs w:val="0"/>
        </w:rPr>
      </w:r>
    </w:p>
    <w:p>
      <w:pPr>
        <w:pStyle w:val="Heading4"/>
        <w:spacing w:line="240" w:lineRule="auto" w:before="206"/>
        <w:ind w:right="0"/>
        <w:jc w:val="left"/>
        <w:rPr>
          <w:b w:val="0"/>
          <w:bCs w:val="0"/>
        </w:rPr>
      </w:pPr>
      <w:r>
        <w:rPr/>
        <w:t>（一）报告期内公司总体经营情况回顾</w:t>
      </w:r>
      <w:r>
        <w:rPr>
          <w:b w:val="0"/>
          <w:bCs w:val="0"/>
        </w:rPr>
      </w:r>
    </w:p>
    <w:p>
      <w:pPr>
        <w:pStyle w:val="Heading4"/>
        <w:spacing w:line="240" w:lineRule="auto" w:before="206"/>
        <w:ind w:right="0"/>
        <w:jc w:val="left"/>
        <w:rPr>
          <w:b w:val="0"/>
          <w:bCs w:val="0"/>
        </w:rPr>
      </w:pPr>
      <w:r>
        <w:rPr>
          <w:rFonts w:ascii="Times New Roman" w:hAnsi="Times New Roman" w:cs="Times New Roman" w:eastAsia="Times New Roman" w:hint="default"/>
        </w:rPr>
        <w:t>1</w:t>
      </w:r>
      <w:r>
        <w:rPr/>
        <w:t>、报告期内公司总体经营情况</w:t>
      </w:r>
      <w:r>
        <w:rPr>
          <w:b w:val="0"/>
          <w:bCs w:val="0"/>
        </w:rPr>
      </w:r>
    </w:p>
    <w:p>
      <w:pPr>
        <w:pStyle w:val="BodyText"/>
        <w:spacing w:line="348" w:lineRule="auto" w:before="90"/>
        <w:ind w:right="1173" w:firstLine="48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年度公司经营业绩继续增长，基本完成了</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年度的经营计划。公司销售业务 稳定增长，出口业务、安全产品业务增长较快，移动支付产品、金融 </w:t>
      </w:r>
      <w:r>
        <w:rPr>
          <w:rFonts w:ascii="Times New Roman" w:hAnsi="Times New Roman" w:cs="Times New Roman" w:eastAsia="Times New Roman" w:hint="default"/>
          <w:spacing w:val="-3"/>
        </w:rPr>
        <w:t>IC</w:t>
      </w:r>
      <w:r>
        <w:rPr>
          <w:rFonts w:ascii="Times New Roman" w:hAnsi="Times New Roman" w:cs="Times New Roman" w:eastAsia="Times New Roman" w:hint="default"/>
        </w:rPr>
        <w:t> </w:t>
      </w:r>
      <w:r>
        <w:rPr/>
        <w:t>卡、社保卡业务 </w:t>
      </w:r>
      <w:r>
        <w:rPr>
          <w:spacing w:val="-5"/>
        </w:rPr>
        <w:t>取得多项入围，</w:t>
      </w:r>
      <w:r>
        <w:rPr>
          <w:rFonts w:ascii="Times New Roman" w:hAnsi="Times New Roman" w:cs="Times New Roman" w:eastAsia="Times New Roman" w:hint="default"/>
          <w:spacing w:val="-5"/>
        </w:rPr>
        <w:t>2011 </w:t>
      </w:r>
      <w:r>
        <w:rPr>
          <w:spacing w:val="-3"/>
        </w:rPr>
        <w:t>年度公司移动支付产品业务取得了较大突破，公司在银行卡、电信卡</w:t>
      </w:r>
      <w:r>
        <w:rPr>
          <w:spacing w:val="-94"/>
        </w:rPr>
        <w:t> </w:t>
      </w:r>
      <w:r>
        <w:rPr>
          <w:spacing w:val="-94"/>
        </w:rPr>
      </w:r>
      <w:r>
        <w:rPr/>
        <w:t>市场上保持了领先的地位；公司研发工作进展取得较大进展，完成了多项新产品的开发工</w:t>
      </w:r>
      <w:r>
        <w:rPr/>
        <w:t> </w:t>
      </w:r>
      <w:r>
        <w:rPr>
          <w:spacing w:val="-9"/>
        </w:rPr>
        <w:t>作，获得国家金卡工程优秀成果“金蚂蚁奖”、</w:t>
      </w:r>
      <w:r>
        <w:rPr>
          <w:spacing w:val="-54"/>
        </w:rPr>
        <w:t> </w:t>
      </w:r>
      <w:r>
        <w:rPr>
          <w:spacing w:val="-2"/>
          <w:w w:val="100"/>
          <w:sz w:val="21"/>
          <w:szCs w:val="21"/>
        </w:rPr>
        <w:t>“</w:t>
      </w:r>
      <w:r>
        <w:rPr>
          <w:spacing w:val="-2"/>
          <w:w w:val="100"/>
        </w:rPr>
        <w:t>江苏省规划布局内重点软件企业”称号，</w:t>
      </w:r>
      <w:r>
        <w:rPr/>
        <w:t> 申请软件著作权</w:t>
      </w:r>
      <w:r>
        <w:rPr>
          <w:spacing w:val="-46"/>
        </w:rPr>
        <w:t> </w:t>
      </w:r>
      <w:r>
        <w:rPr>
          <w:rFonts w:ascii="Times New Roman" w:hAnsi="Times New Roman" w:cs="Times New Roman" w:eastAsia="Times New Roman" w:hint="default"/>
        </w:rPr>
        <w:t>21</w:t>
      </w:r>
      <w:r>
        <w:rPr>
          <w:rFonts w:ascii="Times New Roman" w:hAnsi="Times New Roman" w:cs="Times New Roman" w:eastAsia="Times New Roman" w:hint="default"/>
          <w:spacing w:val="14"/>
        </w:rPr>
        <w:t> </w:t>
      </w:r>
      <w:r>
        <w:rPr/>
        <w:t>项、申请专利</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14"/>
        </w:rPr>
        <w:t> </w:t>
      </w:r>
      <w:r>
        <w:rPr/>
        <w:t>项；公司通过信息化手段持续提高业务管理和子公司 管理水平、通过加强预算管理控制费用增长、通过全员考核保证各项工作的顺利推进、通 过宣贯“恒宝价值观”加强企业文化建设和团队凝聚力。经过公司全体员工的努力较好的 完成了</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年度工作。</w:t>
      </w:r>
    </w:p>
    <w:p>
      <w:pPr>
        <w:pStyle w:val="BodyText"/>
        <w:spacing w:line="338" w:lineRule="auto" w:before="16"/>
        <w:ind w:right="1302" w:firstLine="480"/>
        <w:jc w:val="both"/>
      </w:pPr>
      <w:r>
        <w:rPr/>
        <w:t>报告期内公司实现营业收入</w:t>
      </w:r>
      <w:r>
        <w:rPr>
          <w:spacing w:val="-60"/>
        </w:rPr>
        <w:t> </w:t>
      </w:r>
      <w:r>
        <w:rPr>
          <w:rFonts w:ascii="Times New Roman" w:hAnsi="Times New Roman" w:cs="Times New Roman" w:eastAsia="Times New Roman" w:hint="default"/>
        </w:rPr>
        <w:t>774,945,267.18 </w:t>
      </w:r>
      <w:r>
        <w:rPr>
          <w:spacing w:val="-6"/>
        </w:rPr>
        <w:t>元，比上年增长</w:t>
      </w:r>
      <w:r>
        <w:rPr>
          <w:spacing w:val="-60"/>
        </w:rPr>
        <w:t> </w:t>
      </w:r>
      <w:r>
        <w:rPr>
          <w:rFonts w:ascii="Times New Roman" w:hAnsi="Times New Roman" w:cs="Times New Roman" w:eastAsia="Times New Roman" w:hint="default"/>
          <w:spacing w:val="-3"/>
        </w:rPr>
        <w:t>16.95%</w:t>
      </w:r>
      <w:r>
        <w:rPr>
          <w:spacing w:val="-3"/>
        </w:rPr>
        <w:t>。报告期公司实现</w:t>
      </w:r>
      <w:r>
        <w:rPr/>
        <w:t> 营业利润</w:t>
      </w:r>
      <w:r>
        <w:rPr>
          <w:spacing w:val="-72"/>
        </w:rPr>
        <w:t> </w:t>
      </w:r>
      <w:r>
        <w:rPr>
          <w:rFonts w:ascii="Times New Roman" w:hAnsi="Times New Roman" w:cs="Times New Roman" w:eastAsia="Times New Roman" w:hint="default"/>
        </w:rPr>
        <w:t>133,321,181.90</w:t>
      </w:r>
      <w:r>
        <w:rPr>
          <w:rFonts w:ascii="Times New Roman" w:hAnsi="Times New Roman" w:cs="Times New Roman" w:eastAsia="Times New Roman" w:hint="default"/>
          <w:spacing w:val="-12"/>
        </w:rPr>
        <w:t> </w:t>
      </w:r>
      <w:r>
        <w:rPr>
          <w:spacing w:val="-6"/>
        </w:rPr>
        <w:t>元，比上年增长了</w:t>
      </w:r>
      <w:r>
        <w:rPr>
          <w:spacing w:val="-72"/>
        </w:rPr>
        <w:t> </w:t>
      </w:r>
      <w:r>
        <w:rPr>
          <w:rFonts w:ascii="Times New Roman" w:hAnsi="Times New Roman" w:cs="Times New Roman" w:eastAsia="Times New Roman" w:hint="default"/>
        </w:rPr>
        <w:t>23.13%</w:t>
      </w:r>
      <w:r>
        <w:rPr/>
        <w:t>。报告期公司实现归属于上市公司股东 的净利润</w:t>
      </w:r>
      <w:r>
        <w:rPr>
          <w:spacing w:val="-65"/>
        </w:rPr>
        <w:t> </w:t>
      </w:r>
      <w:r>
        <w:rPr>
          <w:rFonts w:ascii="Times New Roman" w:hAnsi="Times New Roman" w:cs="Times New Roman" w:eastAsia="Times New Roman" w:hint="default"/>
        </w:rPr>
        <w:t>115,197,057.95</w:t>
      </w:r>
      <w:r>
        <w:rPr>
          <w:rFonts w:ascii="Times New Roman" w:hAnsi="Times New Roman" w:cs="Times New Roman" w:eastAsia="Times New Roman" w:hint="default"/>
          <w:spacing w:val="-4"/>
        </w:rPr>
        <w:t> </w:t>
      </w:r>
      <w:r>
        <w:rPr/>
        <w:t>元，比去年增长了</w:t>
      </w:r>
      <w:r>
        <w:rPr>
          <w:spacing w:val="-64"/>
        </w:rPr>
        <w:t> </w:t>
      </w:r>
      <w:r>
        <w:rPr>
          <w:rFonts w:ascii="Times New Roman" w:hAnsi="Times New Roman" w:cs="Times New Roman" w:eastAsia="Times New Roman" w:hint="default"/>
        </w:rPr>
        <w:t>10.55%</w:t>
      </w:r>
      <w:r>
        <w:rPr/>
        <w:t>，保持了稳定的发展态势。</w:t>
      </w:r>
    </w:p>
    <w:p>
      <w:pPr>
        <w:pStyle w:val="Heading4"/>
        <w:spacing w:line="240" w:lineRule="auto" w:before="123"/>
        <w:ind w:right="0"/>
        <w:jc w:val="left"/>
        <w:rPr>
          <w:b w:val="0"/>
          <w:bCs w:val="0"/>
        </w:rPr>
      </w:pPr>
      <w:r>
        <w:rPr>
          <w:rFonts w:ascii="Times New Roman" w:hAnsi="Times New Roman" w:cs="Times New Roman" w:eastAsia="Times New Roman" w:hint="default"/>
        </w:rPr>
        <w:t>2</w:t>
      </w:r>
      <w:r>
        <w:rPr/>
        <w:t>、公司主营业务的范围及其经营状况</w:t>
      </w:r>
      <w:r>
        <w:rPr>
          <w:b w:val="0"/>
          <w:bCs w:val="0"/>
        </w:rPr>
      </w:r>
    </w:p>
    <w:p>
      <w:pPr>
        <w:spacing w:line="240" w:lineRule="auto" w:before="10"/>
        <w:rPr>
          <w:rFonts w:ascii="宋体" w:hAnsi="宋体" w:cs="宋体" w:eastAsia="宋体" w:hint="default"/>
          <w:b/>
          <w:bCs/>
          <w:sz w:val="16"/>
          <w:szCs w:val="16"/>
        </w:rPr>
      </w:pPr>
    </w:p>
    <w:p>
      <w:pPr>
        <w:pStyle w:val="Heading4"/>
        <w:spacing w:line="240" w:lineRule="auto"/>
        <w:ind w:left="563" w:right="0"/>
        <w:jc w:val="left"/>
        <w:rPr>
          <w:b w:val="0"/>
          <w:bCs w:val="0"/>
        </w:rPr>
      </w:pPr>
      <w:r>
        <w:rPr/>
        <w:t>（</w:t>
      </w:r>
      <w:r>
        <w:rPr>
          <w:rFonts w:ascii="Times New Roman" w:hAnsi="Times New Roman" w:cs="Times New Roman" w:eastAsia="Times New Roman" w:hint="default"/>
        </w:rPr>
        <w:t>1</w:t>
      </w:r>
      <w:r>
        <w:rPr/>
        <w:t>）主营业务范围</w:t>
      </w:r>
      <w:r>
        <w:rPr>
          <w:b w:val="0"/>
          <w:bCs w:val="0"/>
        </w:rPr>
      </w:r>
    </w:p>
    <w:p>
      <w:pPr>
        <w:pStyle w:val="BodyText"/>
        <w:spacing w:line="386" w:lineRule="auto" w:before="186"/>
        <w:ind w:right="1300" w:firstLine="480"/>
        <w:jc w:val="both"/>
      </w:pPr>
      <w:r>
        <w:rPr/>
        <w:t>公司经营范围：磁卡、</w:t>
      </w:r>
      <w:r>
        <w:rPr>
          <w:rFonts w:ascii="Times New Roman" w:hAnsi="Times New Roman" w:cs="Times New Roman" w:eastAsia="Times New Roman" w:hint="default"/>
        </w:rPr>
        <w:t>IC</w:t>
      </w:r>
      <w:r>
        <w:rPr>
          <w:rFonts w:ascii="Times New Roman" w:hAnsi="Times New Roman" w:cs="Times New Roman" w:eastAsia="Times New Roman" w:hint="default"/>
          <w:spacing w:val="45"/>
        </w:rPr>
        <w:t> </w:t>
      </w:r>
      <w:r>
        <w:rPr/>
        <w:t>卡、电子标签、票证、票据、电脑票据、磁卡存折、密码 信封的印制、制造。制图纸、</w:t>
      </w:r>
      <w:r>
        <w:rPr>
          <w:rFonts w:ascii="Times New Roman" w:hAnsi="Times New Roman" w:cs="Times New Roman" w:eastAsia="Times New Roman" w:hint="default"/>
        </w:rPr>
        <w:t>IC</w:t>
      </w:r>
      <w:r>
        <w:rPr>
          <w:rFonts w:ascii="Times New Roman" w:hAnsi="Times New Roman" w:cs="Times New Roman" w:eastAsia="Times New Roman" w:hint="default"/>
          <w:spacing w:val="48"/>
        </w:rPr>
        <w:t> </w:t>
      </w:r>
      <w:r>
        <w:rPr/>
        <w:t>卡读写机具、电子信息设备及产品、办公自动化设备及</w:t>
      </w:r>
      <w:r>
        <w:rPr>
          <w:spacing w:val="-116"/>
        </w:rPr>
        <w:t> </w:t>
      </w:r>
      <w:r>
        <w:rPr>
          <w:spacing w:val="-116"/>
        </w:rPr>
      </w:r>
      <w:r>
        <w:rPr>
          <w:spacing w:val="-8"/>
        </w:rPr>
        <w:t>产品（卫星地面接收设施除外）的开发、制造，承接各类信息系统集成工程及技术服务（以</w:t>
      </w:r>
      <w:r>
        <w:rPr>
          <w:spacing w:val="-100"/>
        </w:rPr>
        <w:t> </w:t>
      </w:r>
      <w:r>
        <w:rPr>
          <w:spacing w:val="-100"/>
        </w:rPr>
      </w:r>
      <w:r>
        <w:rPr>
          <w:spacing w:val="-2"/>
        </w:rPr>
        <w:t>上范围国家有专项规定的办理审批手续取得资质后经营）；自营和代理各类商品和技术的</w:t>
      </w:r>
      <w:r>
        <w:rPr>
          <w:spacing w:val="-115"/>
        </w:rPr>
        <w:t> </w:t>
      </w:r>
      <w:r>
        <w:rPr>
          <w:spacing w:val="-115"/>
        </w:rPr>
      </w:r>
      <w:r>
        <w:rPr>
          <w:spacing w:val="-5"/>
        </w:rPr>
        <w:t>进出口（国家限定公司经营或禁止进出口的商品和技术除外）。</w:t>
      </w:r>
    </w:p>
    <w:p>
      <w:pPr>
        <w:pStyle w:val="Heading4"/>
        <w:spacing w:line="240" w:lineRule="auto" w:before="89"/>
        <w:ind w:left="563" w:right="0"/>
        <w:jc w:val="left"/>
        <w:rPr>
          <w:b w:val="0"/>
          <w:bCs w:val="0"/>
        </w:rPr>
      </w:pPr>
      <w:r>
        <w:rPr/>
        <w:t>（</w:t>
      </w:r>
      <w:r>
        <w:rPr>
          <w:rFonts w:ascii="Times New Roman" w:hAnsi="Times New Roman" w:cs="Times New Roman" w:eastAsia="Times New Roman" w:hint="default"/>
        </w:rPr>
        <w:t>2</w:t>
      </w:r>
      <w:r>
        <w:rPr/>
        <w:t>）主营业务分行业、产品情况表</w:t>
      </w:r>
      <w:r>
        <w:rPr>
          <w:b w:val="0"/>
          <w:bCs w:val="0"/>
        </w:rPr>
      </w:r>
    </w:p>
    <w:p>
      <w:pPr>
        <w:spacing w:line="240" w:lineRule="auto" w:before="10"/>
        <w:rPr>
          <w:rFonts w:ascii="宋体" w:hAnsi="宋体" w:cs="宋体" w:eastAsia="宋体" w:hint="default"/>
          <w:b/>
          <w:bCs/>
          <w:sz w:val="16"/>
          <w:szCs w:val="16"/>
        </w:rPr>
      </w:pPr>
    </w:p>
    <w:p>
      <w:pPr>
        <w:pStyle w:val="BodyText"/>
        <w:spacing w:line="240" w:lineRule="auto" w:before="0"/>
        <w:ind w:left="563" w:right="0"/>
        <w:jc w:val="left"/>
      </w:pPr>
      <w:r>
        <w:rPr>
          <w:rFonts w:ascii="Times New Roman" w:hAnsi="Times New Roman" w:cs="Times New Roman" w:eastAsia="Times New Roman" w:hint="default"/>
        </w:rPr>
        <w:t>1</w:t>
      </w:r>
      <w:r>
        <w:rPr/>
        <w:t>）分行业经营情况（单位：万元）</w:t>
      </w:r>
    </w:p>
    <w:p>
      <w:pPr>
        <w:spacing w:line="240" w:lineRule="auto" w:before="12"/>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1495"/>
        <w:gridCol w:w="1261"/>
        <w:gridCol w:w="1260"/>
        <w:gridCol w:w="1172"/>
        <w:gridCol w:w="1301"/>
        <w:gridCol w:w="1300"/>
        <w:gridCol w:w="1088"/>
      </w:tblGrid>
      <w:tr>
        <w:trPr>
          <w:trHeight w:val="322" w:hRule="exact"/>
        </w:trPr>
        <w:tc>
          <w:tcPr>
            <w:tcW w:w="8877" w:type="dxa"/>
            <w:gridSpan w:val="7"/>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主营业务分行业情况</w:t>
            </w:r>
          </w:p>
        </w:tc>
      </w:tr>
      <w:tr>
        <w:trPr>
          <w:trHeight w:val="322" w:hRule="exact"/>
        </w:trPr>
        <w:tc>
          <w:tcPr>
            <w:tcW w:w="14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2" w:right="0"/>
              <w:jc w:val="left"/>
              <w:rPr>
                <w:rFonts w:ascii="宋体" w:hAnsi="宋体" w:cs="宋体" w:eastAsia="宋体" w:hint="default"/>
                <w:sz w:val="18"/>
                <w:szCs w:val="18"/>
              </w:rPr>
            </w:pPr>
            <w:r>
              <w:rPr>
                <w:rFonts w:ascii="宋体" w:hAnsi="宋体" w:cs="宋体" w:eastAsia="宋体" w:hint="default"/>
                <w:sz w:val="18"/>
                <w:szCs w:val="18"/>
              </w:rPr>
              <w:t>分行业或分产品</w:t>
            </w:r>
          </w:p>
        </w:tc>
        <w:tc>
          <w:tcPr>
            <w:tcW w:w="12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6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1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83" w:right="0"/>
              <w:jc w:val="left"/>
              <w:rPr>
                <w:rFonts w:ascii="宋体" w:hAnsi="宋体" w:cs="宋体" w:eastAsia="宋体" w:hint="default"/>
                <w:sz w:val="18"/>
                <w:szCs w:val="18"/>
              </w:rPr>
            </w:pPr>
            <w:r>
              <w:rPr>
                <w:rFonts w:ascii="宋体" w:hAnsi="宋体" w:cs="宋体" w:eastAsia="宋体" w:hint="default"/>
                <w:sz w:val="18"/>
                <w:szCs w:val="18"/>
              </w:rPr>
              <w:t>毛利率（</w:t>
            </w:r>
            <w:r>
              <w:rPr>
                <w:rFonts w:ascii="宋体" w:hAnsi="宋体" w:cs="宋体" w:eastAsia="宋体" w:hint="default"/>
                <w:sz w:val="18"/>
                <w:szCs w:val="18"/>
              </w:rPr>
              <w:t>%</w:t>
            </w:r>
            <w:r>
              <w:rPr>
                <w:rFonts w:ascii="宋体" w:hAnsi="宋体" w:cs="宋体" w:eastAsia="宋体" w:hint="default"/>
                <w:sz w:val="18"/>
                <w:szCs w:val="18"/>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营业收入比上</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营业成本比上</w:t>
            </w:r>
          </w:p>
        </w:tc>
        <w:tc>
          <w:tcPr>
            <w:tcW w:w="10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90" w:right="0"/>
              <w:jc w:val="left"/>
              <w:rPr>
                <w:rFonts w:ascii="宋体" w:hAnsi="宋体" w:cs="宋体" w:eastAsia="宋体" w:hint="default"/>
                <w:sz w:val="18"/>
                <w:szCs w:val="18"/>
              </w:rPr>
            </w:pPr>
            <w:r>
              <w:rPr>
                <w:rFonts w:ascii="宋体" w:hAnsi="宋体" w:cs="宋体" w:eastAsia="宋体" w:hint="default"/>
                <w:sz w:val="18"/>
                <w:szCs w:val="18"/>
              </w:rPr>
              <w:t>毛利率比上</w:t>
            </w:r>
          </w:p>
        </w:tc>
      </w:tr>
    </w:tbl>
    <w:p>
      <w:pPr>
        <w:spacing w:after="0" w:line="240" w:lineRule="auto"/>
        <w:jc w:val="left"/>
        <w:rPr>
          <w:rFonts w:ascii="宋体" w:hAnsi="宋体" w:cs="宋体" w:eastAsia="宋体" w:hint="default"/>
          <w:sz w:val="18"/>
          <w:szCs w:val="18"/>
        </w:rPr>
        <w:sectPr>
          <w:pgSz w:w="11910" w:h="16840"/>
          <w:pgMar w:header="851" w:footer="980" w:top="1260" w:bottom="1160" w:left="1160" w:right="0"/>
        </w:sectPr>
      </w:pPr>
    </w:p>
    <w:p>
      <w:pPr>
        <w:spacing w:line="240" w:lineRule="auto" w:before="9"/>
        <w:rPr>
          <w:rFonts w:ascii="宋体" w:hAnsi="宋体" w:cs="宋体" w:eastAsia="宋体" w:hint="default"/>
          <w:sz w:val="16"/>
          <w:szCs w:val="16"/>
        </w:rPr>
      </w:pPr>
    </w:p>
    <w:tbl>
      <w:tblPr>
        <w:tblW w:w="0" w:type="auto"/>
        <w:jc w:val="left"/>
        <w:tblInd w:w="650" w:type="dxa"/>
        <w:tblLayout w:type="fixed"/>
        <w:tblCellMar>
          <w:top w:w="0" w:type="dxa"/>
          <w:left w:w="0" w:type="dxa"/>
          <w:bottom w:w="0" w:type="dxa"/>
          <w:right w:w="0" w:type="dxa"/>
        </w:tblCellMar>
        <w:tblLook w:val="01E0"/>
      </w:tblPr>
      <w:tblGrid>
        <w:gridCol w:w="1472"/>
        <w:gridCol w:w="1271"/>
        <w:gridCol w:w="1260"/>
        <w:gridCol w:w="1172"/>
        <w:gridCol w:w="1301"/>
        <w:gridCol w:w="1299"/>
        <w:gridCol w:w="1090"/>
      </w:tblGrid>
      <w:tr>
        <w:trPr>
          <w:trHeight w:val="322" w:hRule="exact"/>
        </w:trPr>
        <w:tc>
          <w:tcPr>
            <w:tcW w:w="147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27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17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48" w:right="0"/>
              <w:jc w:val="left"/>
              <w:rPr>
                <w:rFonts w:ascii="宋体" w:hAnsi="宋体" w:cs="宋体" w:eastAsia="宋体" w:hint="default"/>
                <w:sz w:val="18"/>
                <w:szCs w:val="18"/>
              </w:rPr>
            </w:pPr>
            <w:r>
              <w:rPr>
                <w:rFonts w:ascii="宋体" w:hAnsi="宋体" w:cs="宋体" w:eastAsia="宋体" w:hint="default"/>
                <w:sz w:val="18"/>
                <w:szCs w:val="18"/>
              </w:rPr>
              <w:t>年增减（</w:t>
            </w:r>
            <w:r>
              <w:rPr>
                <w:rFonts w:ascii="宋体" w:hAnsi="宋体" w:cs="宋体" w:eastAsia="宋体" w:hint="default"/>
                <w:sz w:val="18"/>
                <w:szCs w:val="18"/>
              </w:rPr>
              <w:t>%</w:t>
            </w:r>
            <w:r>
              <w:rPr>
                <w:rFonts w:ascii="宋体" w:hAnsi="宋体" w:cs="宋体" w:eastAsia="宋体" w:hint="default"/>
                <w:sz w:val="18"/>
                <w:szCs w:val="18"/>
              </w:rPr>
              <w:t>）</w:t>
            </w:r>
          </w:p>
        </w:tc>
        <w:tc>
          <w:tcPr>
            <w:tcW w:w="12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46" w:right="0"/>
              <w:jc w:val="left"/>
              <w:rPr>
                <w:rFonts w:ascii="宋体" w:hAnsi="宋体" w:cs="宋体" w:eastAsia="宋体" w:hint="default"/>
                <w:sz w:val="18"/>
                <w:szCs w:val="18"/>
              </w:rPr>
            </w:pPr>
            <w:r>
              <w:rPr>
                <w:rFonts w:ascii="宋体" w:hAnsi="宋体" w:cs="宋体" w:eastAsia="宋体" w:hint="default"/>
                <w:sz w:val="18"/>
                <w:szCs w:val="18"/>
              </w:rPr>
              <w:t>年增减（</w:t>
            </w:r>
            <w:r>
              <w:rPr>
                <w:rFonts w:ascii="宋体" w:hAnsi="宋体" w:cs="宋体" w:eastAsia="宋体" w:hint="default"/>
                <w:sz w:val="18"/>
                <w:szCs w:val="18"/>
              </w:rPr>
              <w:t>%</w:t>
            </w:r>
            <w:r>
              <w:rPr>
                <w:rFonts w:ascii="宋体" w:hAnsi="宋体" w:cs="宋体" w:eastAsia="宋体" w:hint="default"/>
                <w:sz w:val="18"/>
                <w:szCs w:val="18"/>
              </w:rPr>
              <w:t>）</w:t>
            </w:r>
          </w:p>
        </w:tc>
        <w:tc>
          <w:tcPr>
            <w:tcW w:w="10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41"/>
              <w:jc w:val="right"/>
              <w:rPr>
                <w:rFonts w:ascii="宋体" w:hAnsi="宋体" w:cs="宋体" w:eastAsia="宋体" w:hint="default"/>
                <w:sz w:val="18"/>
                <w:szCs w:val="18"/>
              </w:rPr>
            </w:pPr>
            <w:r>
              <w:rPr>
                <w:rFonts w:ascii="宋体" w:hAnsi="宋体" w:cs="宋体" w:eastAsia="宋体" w:hint="default"/>
                <w:sz w:val="18"/>
                <w:szCs w:val="18"/>
              </w:rPr>
              <w:t>年增减（</w:t>
            </w:r>
            <w:r>
              <w:rPr>
                <w:rFonts w:ascii="宋体" w:hAnsi="宋体" w:cs="宋体" w:eastAsia="宋体" w:hint="default"/>
                <w:sz w:val="18"/>
                <w:szCs w:val="18"/>
              </w:rPr>
              <w:t>%</w:t>
            </w:r>
            <w:r>
              <w:rPr>
                <w:rFonts w:ascii="宋体" w:hAnsi="宋体" w:cs="宋体" w:eastAsia="宋体" w:hint="default"/>
                <w:sz w:val="18"/>
                <w:szCs w:val="18"/>
              </w:rPr>
              <w:t>）</w:t>
            </w:r>
          </w:p>
        </w:tc>
      </w:tr>
      <w:tr>
        <w:trPr>
          <w:trHeight w:val="322" w:hRule="exact"/>
        </w:trPr>
        <w:tc>
          <w:tcPr>
            <w:tcW w:w="147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271" w:type="dxa"/>
            <w:tcBorders>
              <w:top w:val="single" w:sz="4" w:space="0" w:color="000000"/>
              <w:left w:val="single" w:sz="10"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77,183.43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51,460.96</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33.33%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17.26%</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10.64%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3.99%</w:t>
            </w:r>
          </w:p>
        </w:tc>
      </w:tr>
      <w:tr>
        <w:trPr>
          <w:trHeight w:val="322" w:hRule="exact"/>
        </w:trPr>
        <w:tc>
          <w:tcPr>
            <w:tcW w:w="147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1" w:type="dxa"/>
            <w:tcBorders>
              <w:top w:val="single" w:sz="4" w:space="0" w:color="000000"/>
              <w:left w:val="single" w:sz="10"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77,183.43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51,460.96</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33.33%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17.26%</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10.64%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3.99%</w:t>
            </w:r>
          </w:p>
        </w:tc>
      </w:tr>
      <w:tr>
        <w:trPr>
          <w:trHeight w:val="322" w:hRule="exact"/>
        </w:trPr>
        <w:tc>
          <w:tcPr>
            <w:tcW w:w="8865" w:type="dxa"/>
            <w:gridSpan w:val="7"/>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right="8"/>
              <w:jc w:val="center"/>
              <w:rPr>
                <w:rFonts w:ascii="宋体" w:hAnsi="宋体" w:cs="宋体" w:eastAsia="宋体" w:hint="default"/>
                <w:sz w:val="18"/>
                <w:szCs w:val="18"/>
              </w:rPr>
            </w:pPr>
            <w:r>
              <w:rPr>
                <w:rFonts w:ascii="宋体" w:hAnsi="宋体" w:cs="宋体" w:eastAsia="宋体" w:hint="default"/>
                <w:sz w:val="18"/>
                <w:szCs w:val="18"/>
              </w:rPr>
              <w:t>主营业务分产品情况</w:t>
            </w:r>
          </w:p>
        </w:tc>
      </w:tr>
      <w:tr>
        <w:trPr>
          <w:trHeight w:val="324" w:hRule="exact"/>
        </w:trPr>
        <w:tc>
          <w:tcPr>
            <w:tcW w:w="147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271" w:type="dxa"/>
            <w:tcBorders>
              <w:top w:val="single" w:sz="4" w:space="0" w:color="000000"/>
              <w:left w:val="single" w:sz="10" w:space="0" w:color="DFDFDF"/>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w w:val="95"/>
                <w:sz w:val="18"/>
              </w:rPr>
              <w:t>2,388.69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w w:val="95"/>
                <w:sz w:val="18"/>
              </w:rPr>
              <w:t>1,367.80</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42.74%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z w:val="18"/>
              </w:rPr>
              <w:t>12.31%</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20.44%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z w:val="18"/>
              </w:rPr>
              <w:t>-3.86%</w:t>
            </w:r>
          </w:p>
        </w:tc>
      </w:tr>
      <w:tr>
        <w:trPr>
          <w:trHeight w:val="322" w:hRule="exact"/>
        </w:trPr>
        <w:tc>
          <w:tcPr>
            <w:tcW w:w="147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制卡类</w:t>
            </w:r>
          </w:p>
        </w:tc>
        <w:tc>
          <w:tcPr>
            <w:tcW w:w="1271" w:type="dxa"/>
            <w:tcBorders>
              <w:top w:val="single" w:sz="4" w:space="0" w:color="000000"/>
              <w:left w:val="single" w:sz="10"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63,024.17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39,569.22</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z w:val="18"/>
              </w:rPr>
              <w:t>37.22%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21.67%</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15.68%</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3.25%</w:t>
            </w:r>
          </w:p>
        </w:tc>
      </w:tr>
      <w:tr>
        <w:trPr>
          <w:trHeight w:val="322" w:hRule="exact"/>
        </w:trPr>
        <w:tc>
          <w:tcPr>
            <w:tcW w:w="147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271" w:type="dxa"/>
            <w:tcBorders>
              <w:top w:val="single" w:sz="4" w:space="0" w:color="000000"/>
              <w:left w:val="single" w:sz="10"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w w:val="95"/>
                <w:sz w:val="18"/>
              </w:rPr>
              <w:t>11,668.55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10,442.06</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10.51%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-1.48%</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-6.16%</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4.46%</w:t>
            </w:r>
          </w:p>
        </w:tc>
      </w:tr>
      <w:tr>
        <w:trPr>
          <w:trHeight w:val="322" w:hRule="exact"/>
        </w:trPr>
        <w:tc>
          <w:tcPr>
            <w:tcW w:w="147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软件类</w:t>
            </w:r>
          </w:p>
        </w:tc>
        <w:tc>
          <w:tcPr>
            <w:tcW w:w="1271" w:type="dxa"/>
            <w:tcBorders>
              <w:top w:val="single" w:sz="4" w:space="0" w:color="000000"/>
              <w:left w:val="single" w:sz="10"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102.02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81.88</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19.74%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89.58%</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78.20%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5.13%</w:t>
            </w:r>
          </w:p>
        </w:tc>
      </w:tr>
      <w:tr>
        <w:trPr>
          <w:trHeight w:val="322" w:hRule="exact"/>
        </w:trPr>
        <w:tc>
          <w:tcPr>
            <w:tcW w:w="147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tabs>
                <w:tab w:pos="465" w:val="left" w:leader="none"/>
              </w:tabs>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71" w:type="dxa"/>
            <w:tcBorders>
              <w:top w:val="single" w:sz="4" w:space="0" w:color="000000"/>
              <w:left w:val="single" w:sz="10"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77,183.43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51,460.96</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33.33%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17.26%</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10.64%</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3.99%</w:t>
            </w:r>
          </w:p>
        </w:tc>
      </w:tr>
    </w:tbl>
    <w:p>
      <w:pPr>
        <w:spacing w:line="240" w:lineRule="auto" w:before="4"/>
        <w:rPr>
          <w:rFonts w:ascii="宋体" w:hAnsi="宋体" w:cs="宋体" w:eastAsia="宋体" w:hint="default"/>
          <w:sz w:val="8"/>
          <w:szCs w:val="8"/>
        </w:rPr>
      </w:pPr>
    </w:p>
    <w:p>
      <w:pPr>
        <w:pStyle w:val="BodyText"/>
        <w:spacing w:line="376" w:lineRule="auto"/>
        <w:ind w:left="643" w:right="1163" w:firstLine="480"/>
        <w:jc w:val="left"/>
      </w:pPr>
      <w:r>
        <w:rPr/>
        <w:t>报告期内，公司软件类营业收入同比增长</w:t>
      </w:r>
      <w:r>
        <w:rPr>
          <w:spacing w:val="15"/>
        </w:rPr>
        <w:t> </w:t>
      </w:r>
      <w:r>
        <w:rPr>
          <w:rFonts w:ascii="Times New Roman" w:hAnsi="Times New Roman" w:cs="Times New Roman" w:eastAsia="Times New Roman" w:hint="default"/>
        </w:rPr>
        <w:t>89.58%</w:t>
      </w:r>
      <w:r>
        <w:rPr/>
        <w:t>，主要是因为公司报表合并范围内 的“北京软信通软件科技有限公司” 软件系统业务取得的收入同比增长</w:t>
      </w:r>
      <w:r>
        <w:rPr>
          <w:spacing w:val="-60"/>
        </w:rPr>
        <w:t> </w:t>
      </w:r>
      <w:r>
        <w:rPr>
          <w:rFonts w:ascii="Times New Roman" w:hAnsi="Times New Roman" w:cs="Times New Roman" w:eastAsia="Times New Roman" w:hint="default"/>
        </w:rPr>
        <w:t>48.21 </w:t>
      </w:r>
      <w:r>
        <w:rPr/>
        <w:t>万元所致。</w:t>
      </w:r>
    </w:p>
    <w:p>
      <w:pPr>
        <w:pStyle w:val="BodyText"/>
        <w:spacing w:line="374" w:lineRule="auto" w:before="37"/>
        <w:ind w:left="643" w:right="1301" w:firstLine="480"/>
        <w:jc w:val="both"/>
      </w:pPr>
      <w:r>
        <w:rPr/>
        <w:t>报告期内，公司软件类营业成本同比增长</w:t>
      </w:r>
      <w:r>
        <w:rPr>
          <w:spacing w:val="29"/>
        </w:rPr>
        <w:t> </w:t>
      </w:r>
      <w:r>
        <w:rPr>
          <w:rFonts w:ascii="Times New Roman" w:hAnsi="Times New Roman" w:cs="Times New Roman" w:eastAsia="Times New Roman" w:hint="default"/>
        </w:rPr>
        <w:t>78.20%</w:t>
      </w:r>
      <w:r>
        <w:rPr/>
        <w:t>，主要是因为公司报表合并范围内 的“北京软信通软件科技有限公司” 软件系统业务取得的收入同比增长</w:t>
      </w:r>
      <w:r>
        <w:rPr>
          <w:spacing w:val="-84"/>
        </w:rPr>
        <w:t> </w:t>
      </w:r>
      <w:r>
        <w:rPr>
          <w:rFonts w:ascii="Times New Roman" w:hAnsi="Times New Roman" w:cs="Times New Roman" w:eastAsia="Times New Roman" w:hint="default"/>
        </w:rPr>
        <w:t>89.58%</w:t>
      </w:r>
      <w:r>
        <w:rPr/>
        <w:t>万元，成 本相应增长所致。</w:t>
      </w:r>
    </w:p>
    <w:p>
      <w:pPr>
        <w:pStyle w:val="BodyText"/>
        <w:spacing w:line="240" w:lineRule="auto" w:before="103"/>
        <w:ind w:left="1123" w:right="1163"/>
        <w:jc w:val="left"/>
      </w:pPr>
      <w:r>
        <w:rPr>
          <w:rFonts w:ascii="Times New Roman" w:hAnsi="Times New Roman" w:cs="Times New Roman" w:eastAsia="Times New Roman" w:hint="default"/>
        </w:rPr>
        <w:t>2</w:t>
      </w:r>
      <w:r>
        <w:rPr/>
        <w:t>）主营业务分地区情况 （单位：万元）</w:t>
      </w:r>
    </w:p>
    <w:p>
      <w:pPr>
        <w:spacing w:line="240" w:lineRule="auto" w:before="12"/>
        <w:rPr>
          <w:rFonts w:ascii="宋体" w:hAnsi="宋体" w:cs="宋体" w:eastAsia="宋体" w:hint="default"/>
          <w:sz w:val="3"/>
          <w:szCs w:val="3"/>
        </w:rPr>
      </w:pPr>
    </w:p>
    <w:tbl>
      <w:tblPr>
        <w:tblW w:w="0" w:type="auto"/>
        <w:jc w:val="left"/>
        <w:tblInd w:w="638" w:type="dxa"/>
        <w:tblLayout w:type="fixed"/>
        <w:tblCellMar>
          <w:top w:w="0" w:type="dxa"/>
          <w:left w:w="0" w:type="dxa"/>
          <w:bottom w:w="0" w:type="dxa"/>
          <w:right w:w="0" w:type="dxa"/>
        </w:tblCellMar>
        <w:tblLook w:val="01E0"/>
      </w:tblPr>
      <w:tblGrid>
        <w:gridCol w:w="3410"/>
        <w:gridCol w:w="3251"/>
        <w:gridCol w:w="2881"/>
      </w:tblGrid>
      <w:tr>
        <w:trPr>
          <w:trHeight w:val="322" w:hRule="exact"/>
        </w:trPr>
        <w:tc>
          <w:tcPr>
            <w:tcW w:w="3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2"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32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2"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8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宋体" w:hAnsi="宋体" w:cs="宋体" w:eastAsia="宋体" w:hint="default"/>
                <w:sz w:val="21"/>
                <w:szCs w:val="21"/>
              </w:rPr>
              <w:t>%</w:t>
            </w:r>
            <w:r>
              <w:rPr>
                <w:rFonts w:ascii="宋体" w:hAnsi="宋体" w:cs="宋体" w:eastAsia="宋体" w:hint="default"/>
                <w:sz w:val="21"/>
                <w:szCs w:val="21"/>
              </w:rPr>
              <w:t>）</w:t>
            </w:r>
          </w:p>
        </w:tc>
      </w:tr>
      <w:tr>
        <w:trPr>
          <w:trHeight w:val="322"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7" w:right="0"/>
              <w:jc w:val="center"/>
              <w:rPr>
                <w:rFonts w:ascii="宋体" w:hAnsi="宋体" w:cs="宋体" w:eastAsia="宋体" w:hint="default"/>
                <w:sz w:val="20"/>
                <w:szCs w:val="20"/>
              </w:rPr>
            </w:pPr>
            <w:r>
              <w:rPr>
                <w:rFonts w:ascii="宋体" w:hAnsi="宋体" w:cs="宋体" w:eastAsia="宋体" w:hint="default"/>
                <w:sz w:val="20"/>
                <w:szCs w:val="20"/>
              </w:rPr>
              <w:t>华北地区</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31,881.32</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0"/>
                <w:szCs w:val="20"/>
              </w:rPr>
            </w:pPr>
            <w:r>
              <w:rPr>
                <w:rFonts w:ascii="Times New Roman"/>
                <w:sz w:val="20"/>
              </w:rPr>
              <w:t>15.77%</w:t>
            </w:r>
          </w:p>
        </w:tc>
      </w:tr>
      <w:tr>
        <w:trPr>
          <w:trHeight w:val="322"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7" w:right="0"/>
              <w:jc w:val="center"/>
              <w:rPr>
                <w:rFonts w:ascii="宋体" w:hAnsi="宋体" w:cs="宋体" w:eastAsia="宋体" w:hint="default"/>
                <w:sz w:val="20"/>
                <w:szCs w:val="20"/>
              </w:rPr>
            </w:pPr>
            <w:r>
              <w:rPr>
                <w:rFonts w:ascii="宋体" w:hAnsi="宋体" w:cs="宋体" w:eastAsia="宋体" w:hint="default"/>
                <w:sz w:val="20"/>
                <w:szCs w:val="20"/>
              </w:rPr>
              <w:t>华东地区</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15,123.79</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0"/>
                <w:szCs w:val="20"/>
              </w:rPr>
            </w:pPr>
            <w:r>
              <w:rPr>
                <w:rFonts w:ascii="Times New Roman"/>
                <w:sz w:val="20"/>
              </w:rPr>
              <w:t>38.67%</w:t>
            </w:r>
          </w:p>
        </w:tc>
      </w:tr>
      <w:tr>
        <w:trPr>
          <w:trHeight w:val="324"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6" w:lineRule="exact"/>
              <w:ind w:left="7" w:right="0"/>
              <w:jc w:val="center"/>
              <w:rPr>
                <w:rFonts w:ascii="宋体" w:hAnsi="宋体" w:cs="宋体" w:eastAsia="宋体" w:hint="default"/>
                <w:sz w:val="20"/>
                <w:szCs w:val="20"/>
              </w:rPr>
            </w:pPr>
            <w:r>
              <w:rPr>
                <w:rFonts w:ascii="宋体" w:hAnsi="宋体" w:cs="宋体" w:eastAsia="宋体" w:hint="default"/>
                <w:sz w:val="20"/>
                <w:szCs w:val="20"/>
              </w:rPr>
              <w:t>西南地区</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0"/>
                <w:szCs w:val="20"/>
              </w:rPr>
            </w:pPr>
            <w:r>
              <w:rPr>
                <w:rFonts w:ascii="Times New Roman"/>
                <w:sz w:val="20"/>
              </w:rPr>
              <w:t>10,858.51</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4" w:right="0"/>
              <w:jc w:val="center"/>
              <w:rPr>
                <w:rFonts w:ascii="Times New Roman" w:hAnsi="Times New Roman" w:cs="Times New Roman" w:eastAsia="Times New Roman" w:hint="default"/>
                <w:sz w:val="20"/>
                <w:szCs w:val="20"/>
              </w:rPr>
            </w:pPr>
            <w:r>
              <w:rPr>
                <w:rFonts w:ascii="Times New Roman"/>
                <w:sz w:val="20"/>
              </w:rPr>
              <w:t>23.70%</w:t>
            </w:r>
          </w:p>
        </w:tc>
      </w:tr>
      <w:tr>
        <w:trPr>
          <w:trHeight w:val="322"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7" w:right="0"/>
              <w:jc w:val="center"/>
              <w:rPr>
                <w:rFonts w:ascii="宋体" w:hAnsi="宋体" w:cs="宋体" w:eastAsia="宋体" w:hint="default"/>
                <w:sz w:val="20"/>
                <w:szCs w:val="20"/>
              </w:rPr>
            </w:pPr>
            <w:r>
              <w:rPr>
                <w:rFonts w:ascii="宋体" w:hAnsi="宋体" w:cs="宋体" w:eastAsia="宋体" w:hint="default"/>
                <w:sz w:val="20"/>
                <w:szCs w:val="20"/>
              </w:rPr>
              <w:t>西北地区</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39"/>
              <w:ind w:left="7" w:right="0"/>
              <w:jc w:val="center"/>
              <w:rPr>
                <w:rFonts w:ascii="Times New Roman" w:hAnsi="Times New Roman" w:cs="Times New Roman" w:eastAsia="Times New Roman" w:hint="default"/>
                <w:sz w:val="20"/>
                <w:szCs w:val="20"/>
              </w:rPr>
            </w:pPr>
            <w:r>
              <w:rPr>
                <w:rFonts w:ascii="Times New Roman"/>
                <w:sz w:val="20"/>
              </w:rPr>
              <w:t>5324.12</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-6.75%</w:t>
            </w:r>
          </w:p>
        </w:tc>
      </w:tr>
      <w:tr>
        <w:trPr>
          <w:trHeight w:val="322"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7" w:right="0"/>
              <w:jc w:val="center"/>
              <w:rPr>
                <w:rFonts w:ascii="宋体" w:hAnsi="宋体" w:cs="宋体" w:eastAsia="宋体" w:hint="default"/>
                <w:sz w:val="20"/>
                <w:szCs w:val="20"/>
              </w:rPr>
            </w:pPr>
            <w:r>
              <w:rPr>
                <w:rFonts w:ascii="宋体" w:hAnsi="宋体" w:cs="宋体" w:eastAsia="宋体" w:hint="default"/>
                <w:sz w:val="20"/>
                <w:szCs w:val="20"/>
              </w:rPr>
              <w:t>东北地区</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0"/>
                <w:szCs w:val="20"/>
              </w:rPr>
            </w:pPr>
            <w:r>
              <w:rPr>
                <w:rFonts w:ascii="Times New Roman"/>
                <w:sz w:val="20"/>
              </w:rPr>
              <w:t>4,952.98</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-8.87%</w:t>
            </w:r>
          </w:p>
        </w:tc>
      </w:tr>
      <w:tr>
        <w:trPr>
          <w:trHeight w:val="322"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7" w:right="0"/>
              <w:jc w:val="center"/>
              <w:rPr>
                <w:rFonts w:ascii="宋体" w:hAnsi="宋体" w:cs="宋体" w:eastAsia="宋体" w:hint="default"/>
                <w:sz w:val="20"/>
                <w:szCs w:val="20"/>
              </w:rPr>
            </w:pPr>
            <w:r>
              <w:rPr>
                <w:rFonts w:ascii="宋体" w:hAnsi="宋体" w:cs="宋体" w:eastAsia="宋体" w:hint="default"/>
                <w:sz w:val="20"/>
                <w:szCs w:val="20"/>
              </w:rPr>
              <w:t>境外地区</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0"/>
                <w:szCs w:val="20"/>
              </w:rPr>
            </w:pPr>
            <w:r>
              <w:rPr>
                <w:rFonts w:ascii="Times New Roman"/>
                <w:sz w:val="20"/>
              </w:rPr>
              <w:t>7,420.97</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0"/>
                <w:szCs w:val="20"/>
              </w:rPr>
            </w:pPr>
            <w:r>
              <w:rPr>
                <w:rFonts w:ascii="Times New Roman"/>
                <w:sz w:val="20"/>
              </w:rPr>
              <w:t>43.59%</w:t>
            </w:r>
          </w:p>
        </w:tc>
      </w:tr>
      <w:tr>
        <w:trPr>
          <w:trHeight w:val="322"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7" w:right="0"/>
              <w:jc w:val="center"/>
              <w:rPr>
                <w:rFonts w:ascii="宋体" w:hAnsi="宋体" w:cs="宋体" w:eastAsia="宋体" w:hint="default"/>
                <w:sz w:val="20"/>
                <w:szCs w:val="20"/>
              </w:rPr>
            </w:pPr>
            <w:r>
              <w:rPr>
                <w:rFonts w:ascii="宋体" w:hAnsi="宋体" w:cs="宋体" w:eastAsia="宋体" w:hint="default"/>
                <w:sz w:val="20"/>
                <w:szCs w:val="20"/>
              </w:rPr>
              <w:t>其他地区</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0"/>
                <w:szCs w:val="20"/>
              </w:rPr>
            </w:pPr>
            <w:r>
              <w:rPr>
                <w:rFonts w:ascii="Times New Roman"/>
                <w:sz w:val="20"/>
              </w:rPr>
              <w:t>1,621.74</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-29.17%</w:t>
            </w:r>
          </w:p>
        </w:tc>
      </w:tr>
      <w:tr>
        <w:trPr>
          <w:trHeight w:val="324" w:hRule="exact"/>
        </w:trPr>
        <w:tc>
          <w:tcPr>
            <w:tcW w:w="341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7" w:right="0"/>
              <w:jc w:val="center"/>
              <w:rPr>
                <w:rFonts w:ascii="宋体" w:hAnsi="宋体" w:cs="宋体" w:eastAsia="宋体" w:hint="default"/>
                <w:sz w:val="20"/>
                <w:szCs w:val="20"/>
              </w:rPr>
            </w:pPr>
            <w:r>
              <w:rPr>
                <w:rFonts w:ascii="宋体" w:hAnsi="宋体" w:cs="宋体" w:eastAsia="宋体" w:hint="default"/>
                <w:sz w:val="20"/>
                <w:szCs w:val="20"/>
              </w:rPr>
              <w:t>总计</w:t>
            </w:r>
          </w:p>
        </w:tc>
        <w:tc>
          <w:tcPr>
            <w:tcW w:w="3251" w:type="dxa"/>
            <w:tcBorders>
              <w:top w:val="single" w:sz="4" w:space="0" w:color="000000"/>
              <w:left w:val="single" w:sz="9" w:space="0" w:color="DFDFDF"/>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0"/>
                <w:szCs w:val="20"/>
              </w:rPr>
            </w:pPr>
            <w:r>
              <w:rPr>
                <w:rFonts w:ascii="Times New Roman"/>
                <w:sz w:val="20"/>
              </w:rPr>
              <w:t>77,183.43</w:t>
            </w:r>
          </w:p>
        </w:tc>
        <w:tc>
          <w:tcPr>
            <w:tcW w:w="2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0"/>
                <w:szCs w:val="20"/>
              </w:rPr>
            </w:pPr>
            <w:r>
              <w:rPr>
                <w:rFonts w:ascii="Times New Roman"/>
                <w:sz w:val="20"/>
              </w:rPr>
              <w:t>17.26%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92"/>
        <w:ind w:left="1116" w:right="1163"/>
        <w:jc w:val="left"/>
        <w:rPr>
          <w:b w:val="0"/>
          <w:bCs w:val="0"/>
        </w:rPr>
      </w:pPr>
      <w:r>
        <w:rPr/>
        <w:t>（</w:t>
      </w:r>
      <w:r>
        <w:rPr>
          <w:rFonts w:ascii="Times New Roman" w:hAnsi="Times New Roman" w:cs="Times New Roman" w:eastAsia="Times New Roman" w:hint="default"/>
        </w:rPr>
        <w:t>3</w:t>
      </w:r>
      <w:r>
        <w:rPr/>
        <w:t>）近三年主要财务数据变动及其原因（单位：人民币元）</w:t>
      </w:r>
      <w:r>
        <w:rPr>
          <w:b w:val="0"/>
          <w:bCs w:val="0"/>
        </w:rPr>
      </w:r>
    </w:p>
    <w:p>
      <w:pPr>
        <w:spacing w:line="240" w:lineRule="auto" w:before="12"/>
        <w:rPr>
          <w:rFonts w:ascii="宋体" w:hAnsi="宋体" w:cs="宋体" w:eastAsia="宋体" w:hint="default"/>
          <w:b/>
          <w:bCs/>
          <w:sz w:val="3"/>
          <w:szCs w:val="3"/>
        </w:rPr>
      </w:pPr>
    </w:p>
    <w:tbl>
      <w:tblPr>
        <w:tblW w:w="0" w:type="auto"/>
        <w:jc w:val="left"/>
        <w:tblInd w:w="117" w:type="dxa"/>
        <w:tblLayout w:type="fixed"/>
        <w:tblCellMar>
          <w:top w:w="0" w:type="dxa"/>
          <w:left w:w="0" w:type="dxa"/>
          <w:bottom w:w="0" w:type="dxa"/>
          <w:right w:w="0" w:type="dxa"/>
        </w:tblCellMar>
        <w:tblLook w:val="01E0"/>
      </w:tblPr>
      <w:tblGrid>
        <w:gridCol w:w="2597"/>
        <w:gridCol w:w="1801"/>
        <w:gridCol w:w="1980"/>
        <w:gridCol w:w="2084"/>
        <w:gridCol w:w="1877"/>
      </w:tblGrid>
      <w:tr>
        <w:trPr>
          <w:trHeight w:val="410"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80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19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0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9"/>
              <w:ind w:right="255"/>
              <w:jc w:val="right"/>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w:t>
            </w:r>
            <w:r>
              <w:rPr>
                <w:rFonts w:ascii="宋体" w:hAnsi="宋体" w:cs="宋体" w:eastAsia="宋体" w:hint="default"/>
                <w:sz w:val="18"/>
                <w:szCs w:val="18"/>
              </w:rPr>
              <w:t>）</w:t>
            </w:r>
          </w:p>
        </w:tc>
        <w:tc>
          <w:tcPr>
            <w:tcW w:w="18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1"/>
              <w:ind w:left="7"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营业总收入（元）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774,945,267.18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662,644,717.55</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Times New Roman" w:hAnsi="Times New Roman" w:cs="Times New Roman" w:eastAsia="Times New Roman" w:hint="default"/>
                <w:sz w:val="20"/>
                <w:szCs w:val="20"/>
              </w:rPr>
            </w:pPr>
            <w:r>
              <w:rPr>
                <w:rFonts w:ascii="Times New Roman"/>
                <w:sz w:val="20"/>
              </w:rPr>
              <w:t>16.95%</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425,082,649.01</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8"/>
              <w:ind w:left="105" w:right="0"/>
              <w:jc w:val="left"/>
              <w:rPr>
                <w:rFonts w:ascii="宋体" w:hAnsi="宋体" w:cs="宋体" w:eastAsia="宋体" w:hint="default"/>
                <w:sz w:val="18"/>
                <w:szCs w:val="18"/>
              </w:rPr>
            </w:pPr>
            <w:r>
              <w:rPr>
                <w:rFonts w:ascii="宋体" w:hAnsi="宋体" w:cs="宋体" w:eastAsia="宋体" w:hint="default"/>
                <w:sz w:val="18"/>
                <w:szCs w:val="18"/>
              </w:rPr>
              <w:t>营业利润（元）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133,321,181.90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108,275,637.24</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Times New Roman" w:hAnsi="Times New Roman" w:cs="Times New Roman" w:eastAsia="Times New Roman" w:hint="default"/>
                <w:sz w:val="20"/>
                <w:szCs w:val="20"/>
              </w:rPr>
            </w:pPr>
            <w:r>
              <w:rPr>
                <w:rFonts w:ascii="Times New Roman"/>
                <w:sz w:val="20"/>
              </w:rPr>
              <w:t>23.13%</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88,986,579.95</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利润总额（元）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133,535,285.32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120,574,648.48</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Times New Roman" w:hAnsi="Times New Roman" w:cs="Times New Roman" w:eastAsia="Times New Roman" w:hint="default"/>
                <w:sz w:val="20"/>
                <w:szCs w:val="20"/>
              </w:rPr>
            </w:pPr>
            <w:r>
              <w:rPr>
                <w:rFonts w:ascii="Times New Roman"/>
                <w:sz w:val="20"/>
              </w:rPr>
              <w:t>10.75%</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107,850,496.81</w:t>
            </w:r>
          </w:p>
        </w:tc>
      </w:tr>
      <w:tr>
        <w:trPr>
          <w:trHeight w:val="490"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归属于上市公司股东的净利润</w:t>
            </w:r>
          </w:p>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115,197,057.95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9"/>
              <w:jc w:val="right"/>
              <w:rPr>
                <w:rFonts w:ascii="Times New Roman" w:hAnsi="Times New Roman" w:cs="Times New Roman" w:eastAsia="Times New Roman" w:hint="default"/>
                <w:sz w:val="18"/>
                <w:szCs w:val="18"/>
              </w:rPr>
            </w:pPr>
            <w:r>
              <w:rPr>
                <w:rFonts w:ascii="Times New Roman"/>
                <w:spacing w:val="-1"/>
                <w:sz w:val="18"/>
              </w:rPr>
              <w:t>104,204,369.92</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 w:right="0"/>
              <w:jc w:val="center"/>
              <w:rPr>
                <w:rFonts w:ascii="Times New Roman" w:hAnsi="Times New Roman" w:cs="Times New Roman" w:eastAsia="Times New Roman" w:hint="default"/>
                <w:sz w:val="20"/>
                <w:szCs w:val="20"/>
              </w:rPr>
            </w:pPr>
            <w:r>
              <w:rPr>
                <w:rFonts w:ascii="Times New Roman"/>
                <w:sz w:val="20"/>
              </w:rPr>
              <w:t>10.55%</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93,822,050.77</w:t>
            </w:r>
          </w:p>
        </w:tc>
      </w:tr>
      <w:tr>
        <w:trPr>
          <w:trHeight w:val="49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before="2"/>
              <w:ind w:left="105" w:right="98"/>
              <w:jc w:val="left"/>
              <w:rPr>
                <w:rFonts w:ascii="宋体" w:hAnsi="宋体" w:cs="宋体" w:eastAsia="宋体" w:hint="default"/>
                <w:sz w:val="18"/>
                <w:szCs w:val="18"/>
              </w:rPr>
            </w:pPr>
            <w:r>
              <w:rPr>
                <w:rFonts w:ascii="宋体" w:hAnsi="宋体" w:cs="宋体" w:eastAsia="宋体" w:hint="default"/>
                <w:spacing w:val="2"/>
                <w:sz w:val="18"/>
                <w:szCs w:val="18"/>
              </w:rPr>
              <w:t>归属于上市公司股东的扣除非</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经常性损益的净利润（元）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7"/>
              <w:jc w:val="right"/>
              <w:rPr>
                <w:rFonts w:ascii="Times New Roman" w:hAnsi="Times New Roman" w:cs="Times New Roman" w:eastAsia="Times New Roman" w:hint="default"/>
                <w:sz w:val="18"/>
                <w:szCs w:val="18"/>
              </w:rPr>
            </w:pPr>
            <w:r>
              <w:rPr>
                <w:rFonts w:ascii="Times New Roman"/>
                <w:spacing w:val="-1"/>
                <w:sz w:val="18"/>
              </w:rPr>
              <w:t>117,804,707.33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9"/>
              <w:jc w:val="right"/>
              <w:rPr>
                <w:rFonts w:ascii="Times New Roman" w:hAnsi="Times New Roman" w:cs="Times New Roman" w:eastAsia="Times New Roman" w:hint="default"/>
                <w:sz w:val="18"/>
                <w:szCs w:val="18"/>
              </w:rPr>
            </w:pPr>
            <w:r>
              <w:rPr>
                <w:rFonts w:ascii="Times New Roman"/>
                <w:spacing w:val="-1"/>
                <w:sz w:val="18"/>
              </w:rPr>
              <w:t>107,599,467.94</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 w:right="0"/>
              <w:jc w:val="center"/>
              <w:rPr>
                <w:rFonts w:ascii="Times New Roman" w:hAnsi="Times New Roman" w:cs="Times New Roman" w:eastAsia="Times New Roman" w:hint="default"/>
                <w:sz w:val="20"/>
                <w:szCs w:val="20"/>
              </w:rPr>
            </w:pPr>
            <w:r>
              <w:rPr>
                <w:rFonts w:ascii="Times New Roman"/>
                <w:sz w:val="20"/>
              </w:rPr>
              <w:t>9.48%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spacing w:val="-1"/>
                <w:sz w:val="18"/>
              </w:rPr>
              <w:t>94,455,333.16</w:t>
            </w:r>
          </w:p>
        </w:tc>
      </w:tr>
      <w:tr>
        <w:trPr>
          <w:trHeight w:val="490"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经营活动产生的现金流量净额</w:t>
            </w:r>
          </w:p>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100,127,079.67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9"/>
              <w:jc w:val="right"/>
              <w:rPr>
                <w:rFonts w:ascii="Times New Roman" w:hAnsi="Times New Roman" w:cs="Times New Roman" w:eastAsia="Times New Roman" w:hint="default"/>
                <w:sz w:val="18"/>
                <w:szCs w:val="18"/>
              </w:rPr>
            </w:pPr>
            <w:r>
              <w:rPr>
                <w:rFonts w:ascii="Times New Roman"/>
                <w:spacing w:val="-1"/>
                <w:sz w:val="18"/>
              </w:rPr>
              <w:t>140,041,631.70</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1" w:right="0"/>
              <w:jc w:val="center"/>
              <w:rPr>
                <w:rFonts w:ascii="Times New Roman" w:hAnsi="Times New Roman" w:cs="Times New Roman" w:eastAsia="Times New Roman" w:hint="default"/>
                <w:sz w:val="20"/>
                <w:szCs w:val="20"/>
              </w:rPr>
            </w:pPr>
            <w:r>
              <w:rPr>
                <w:rFonts w:ascii="Times New Roman"/>
                <w:sz w:val="20"/>
              </w:rPr>
              <w:t>-28.50%</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79,721,704.78</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0.26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0.24</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Times New Roman" w:hAnsi="Times New Roman" w:cs="Times New Roman" w:eastAsia="Times New Roman" w:hint="default"/>
                <w:sz w:val="20"/>
                <w:szCs w:val="20"/>
              </w:rPr>
            </w:pPr>
            <w:r>
              <w:rPr>
                <w:rFonts w:ascii="Times New Roman"/>
                <w:sz w:val="20"/>
              </w:rPr>
              <w:t>8.33%</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0.21</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z w:val="18"/>
              </w:rPr>
              <w:t>17.24%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z w:val="18"/>
              </w:rPr>
              <w:t>17.70%</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0"/>
                <w:szCs w:val="20"/>
              </w:rPr>
            </w:pPr>
            <w:r>
              <w:rPr>
                <w:rFonts w:ascii="Times New Roman"/>
                <w:sz w:val="20"/>
              </w:rPr>
              <w:t>-0.46%</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z w:val="18"/>
              </w:rPr>
              <w:t>18.31%</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80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left="514"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19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left="60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20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224"/>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8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left="552"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年末</w:t>
            </w:r>
          </w:p>
        </w:tc>
      </w:tr>
    </w:tbl>
    <w:p>
      <w:pPr>
        <w:spacing w:after="0" w:line="240" w:lineRule="auto"/>
        <w:jc w:val="left"/>
        <w:rPr>
          <w:rFonts w:ascii="宋体" w:hAnsi="宋体" w:cs="宋体" w:eastAsia="宋体" w:hint="default"/>
          <w:sz w:val="18"/>
          <w:szCs w:val="18"/>
        </w:rPr>
        <w:sectPr>
          <w:pgSz w:w="11910" w:h="16840"/>
          <w:pgMar w:header="851" w:footer="980" w:top="1260" w:bottom="1160" w:left="660" w:right="0"/>
        </w:sectPr>
      </w:pPr>
    </w:p>
    <w:p>
      <w:pPr>
        <w:spacing w:line="240" w:lineRule="auto" w:before="9"/>
        <w:rPr>
          <w:rFonts w:ascii="宋体" w:hAnsi="宋体" w:cs="宋体" w:eastAsia="宋体" w:hint="default"/>
          <w:b/>
          <w:bCs/>
          <w:sz w:val="16"/>
          <w:szCs w:val="16"/>
        </w:rPr>
      </w:pPr>
    </w:p>
    <w:tbl>
      <w:tblPr>
        <w:tblW w:w="0" w:type="auto"/>
        <w:jc w:val="left"/>
        <w:tblInd w:w="117" w:type="dxa"/>
        <w:tblLayout w:type="fixed"/>
        <w:tblCellMar>
          <w:top w:w="0" w:type="dxa"/>
          <w:left w:w="0" w:type="dxa"/>
          <w:bottom w:w="0" w:type="dxa"/>
          <w:right w:w="0" w:type="dxa"/>
        </w:tblCellMar>
        <w:tblLook w:val="01E0"/>
      </w:tblPr>
      <w:tblGrid>
        <w:gridCol w:w="2597"/>
        <w:gridCol w:w="1801"/>
        <w:gridCol w:w="1980"/>
        <w:gridCol w:w="2084"/>
        <w:gridCol w:w="1877"/>
      </w:tblGrid>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801"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980"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20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877" w:type="dxa"/>
            <w:tcBorders>
              <w:top w:val="single" w:sz="4" w:space="0" w:color="000000"/>
              <w:left w:val="single" w:sz="4" w:space="0" w:color="000000"/>
              <w:bottom w:val="single" w:sz="4" w:space="0" w:color="000000"/>
              <w:right w:val="single" w:sz="4" w:space="0" w:color="000000"/>
            </w:tcBorders>
            <w:shd w:val="clear" w:color="auto" w:fill="E6E6E6"/>
          </w:tcPr>
          <w:p>
            <w:pP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852,193,699.22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734,241,606.30</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Times New Roman" w:hAnsi="Times New Roman" w:cs="Times New Roman" w:eastAsia="Times New Roman" w:hint="default"/>
                <w:sz w:val="20"/>
                <w:szCs w:val="20"/>
              </w:rPr>
            </w:pPr>
            <w:r>
              <w:rPr>
                <w:rFonts w:ascii="Times New Roman"/>
                <w:sz w:val="20"/>
              </w:rPr>
              <w:t>16.06%</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591,959,364.34</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负债总额（元）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145,795,276.06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97,790,024.65</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Times New Roman" w:hAnsi="Times New Roman" w:cs="Times New Roman" w:eastAsia="Times New Roman" w:hint="default"/>
                <w:sz w:val="20"/>
                <w:szCs w:val="20"/>
              </w:rPr>
            </w:pPr>
            <w:r>
              <w:rPr>
                <w:rFonts w:ascii="Times New Roman"/>
                <w:sz w:val="20"/>
              </w:rPr>
              <w:t>49.09%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45,425,000.35</w:t>
            </w:r>
          </w:p>
        </w:tc>
      </w:tr>
      <w:tr>
        <w:trPr>
          <w:trHeight w:val="490"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05" w:right="98"/>
              <w:jc w:val="left"/>
              <w:rPr>
                <w:rFonts w:ascii="宋体" w:hAnsi="宋体" w:cs="宋体" w:eastAsia="宋体" w:hint="default"/>
                <w:sz w:val="18"/>
                <w:szCs w:val="18"/>
              </w:rPr>
            </w:pPr>
            <w:r>
              <w:rPr>
                <w:rFonts w:ascii="宋体" w:hAnsi="宋体" w:cs="宋体" w:eastAsia="宋体" w:hint="default"/>
                <w:spacing w:val="2"/>
                <w:sz w:val="18"/>
                <w:szCs w:val="18"/>
              </w:rPr>
              <w:t>归属于上市公司股东的所有者</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权益（元）</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703,356,416.45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9"/>
              <w:jc w:val="right"/>
              <w:rPr>
                <w:rFonts w:ascii="Times New Roman" w:hAnsi="Times New Roman" w:cs="Times New Roman" w:eastAsia="Times New Roman" w:hint="default"/>
                <w:sz w:val="18"/>
                <w:szCs w:val="18"/>
              </w:rPr>
            </w:pPr>
            <w:r>
              <w:rPr>
                <w:rFonts w:ascii="Times New Roman"/>
                <w:spacing w:val="-1"/>
                <w:sz w:val="18"/>
              </w:rPr>
              <w:t>632,692,369.91</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 w:right="0"/>
              <w:jc w:val="center"/>
              <w:rPr>
                <w:rFonts w:ascii="Times New Roman" w:hAnsi="Times New Roman" w:cs="Times New Roman" w:eastAsia="Times New Roman" w:hint="default"/>
                <w:sz w:val="20"/>
                <w:szCs w:val="20"/>
              </w:rPr>
            </w:pPr>
            <w:r>
              <w:rPr>
                <w:rFonts w:ascii="Times New Roman"/>
                <w:sz w:val="20"/>
              </w:rPr>
              <w:t>11.17%</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544,683,691.02</w:t>
            </w:r>
          </w:p>
        </w:tc>
      </w:tr>
      <w:tr>
        <w:trPr>
          <w:trHeight w:val="324"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0"/>
              <w:ind w:left="105" w:right="0"/>
              <w:jc w:val="left"/>
              <w:rPr>
                <w:rFonts w:ascii="宋体" w:hAnsi="宋体" w:cs="宋体" w:eastAsia="宋体" w:hint="default"/>
                <w:sz w:val="18"/>
                <w:szCs w:val="18"/>
              </w:rPr>
            </w:pPr>
            <w:r>
              <w:rPr>
                <w:rFonts w:ascii="宋体" w:hAnsi="宋体" w:cs="宋体" w:eastAsia="宋体" w:hint="default"/>
                <w:sz w:val="18"/>
                <w:szCs w:val="18"/>
              </w:rPr>
              <w:t>总股本（股）</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440,640,000.00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440,640,000.00</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0.00%</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293,760,000.00</w:t>
            </w:r>
          </w:p>
        </w:tc>
      </w:tr>
    </w:tbl>
    <w:p>
      <w:pPr>
        <w:spacing w:line="240" w:lineRule="auto" w:before="4"/>
        <w:rPr>
          <w:rFonts w:ascii="宋体" w:hAnsi="宋体" w:cs="宋体" w:eastAsia="宋体" w:hint="default"/>
          <w:b/>
          <w:bCs/>
          <w:sz w:val="8"/>
          <w:szCs w:val="8"/>
        </w:rPr>
      </w:pPr>
    </w:p>
    <w:p>
      <w:pPr>
        <w:pStyle w:val="BodyText"/>
        <w:spacing w:line="240" w:lineRule="auto"/>
        <w:ind w:left="1123" w:right="1163"/>
        <w:jc w:val="left"/>
        <w:rPr>
          <w:rFonts w:ascii="Times New Roman" w:hAnsi="Times New Roman" w:cs="Times New Roman" w:eastAsia="Times New Roman" w:hint="default"/>
        </w:rPr>
      </w:pPr>
      <w:r>
        <w:rPr/>
        <w:t>报告期内</w:t>
      </w:r>
      <w:r>
        <w:rPr>
          <w:spacing w:val="-111"/>
        </w:rPr>
        <w:t>，</w:t>
      </w:r>
      <w:r>
        <w:rPr/>
        <w:t>公</w:t>
      </w:r>
      <w:r>
        <w:rPr>
          <w:spacing w:val="-1"/>
        </w:rPr>
        <w:t>司</w:t>
      </w:r>
      <w:r>
        <w:rPr/>
        <w:t>营业利润同比增长</w:t>
      </w:r>
      <w:r>
        <w:rPr>
          <w:spacing w:val="-60"/>
        </w:rPr>
        <w:t> </w:t>
      </w:r>
      <w:r>
        <w:rPr>
          <w:rFonts w:ascii="Times New Roman" w:hAnsi="Times New Roman" w:cs="Times New Roman" w:eastAsia="Times New Roman" w:hint="default"/>
        </w:rPr>
        <w:t>23.13</w:t>
      </w:r>
      <w:r>
        <w:rPr>
          <w:rFonts w:ascii="Times New Roman" w:hAnsi="Times New Roman" w:cs="Times New Roman" w:eastAsia="Times New Roman" w:hint="default"/>
          <w:spacing w:val="-1"/>
        </w:rPr>
        <w:t>%</w:t>
      </w:r>
      <w:r>
        <w:rPr>
          <w:spacing w:val="-111"/>
        </w:rPr>
        <w:t>，</w:t>
      </w:r>
      <w:r>
        <w:rPr/>
        <w:t>主要是因为报告期销售总收入增加</w:t>
      </w:r>
      <w:r>
        <w:rPr>
          <w:spacing w:val="-60"/>
        </w:rPr>
        <w:t> </w:t>
      </w:r>
      <w:r>
        <w:rPr>
          <w:rFonts w:ascii="Times New Roman" w:hAnsi="Times New Roman" w:cs="Times New Roman" w:eastAsia="Times New Roman" w:hint="default"/>
        </w:rPr>
        <w:t>16.95%</w:t>
      </w:r>
    </w:p>
    <w:p>
      <w:pPr>
        <w:pStyle w:val="BodyText"/>
        <w:spacing w:line="240" w:lineRule="auto" w:before="186"/>
        <w:ind w:left="643" w:right="1163"/>
        <w:jc w:val="left"/>
      </w:pPr>
      <w:r>
        <w:rPr/>
        <w:t>和毛利率增加</w:t>
      </w:r>
      <w:r>
        <w:rPr>
          <w:spacing w:val="-62"/>
        </w:rPr>
        <w:t> </w:t>
      </w:r>
      <w:r>
        <w:rPr>
          <w:rFonts w:ascii="Times New Roman" w:hAnsi="Times New Roman" w:cs="Times New Roman" w:eastAsia="Times New Roman" w:hint="default"/>
        </w:rPr>
        <w:t>3.89%</w:t>
      </w:r>
      <w:r>
        <w:rPr/>
        <w:t>共同影响所致。</w:t>
      </w:r>
    </w:p>
    <w:p>
      <w:pPr>
        <w:pStyle w:val="BodyText"/>
        <w:spacing w:line="376" w:lineRule="auto" w:before="188"/>
        <w:ind w:left="643" w:right="1301" w:firstLine="480"/>
        <w:jc w:val="both"/>
      </w:pPr>
      <w:r>
        <w:rPr/>
        <w:t>报告期内，公司经营活动产生的现金流量净额同比下降</w:t>
      </w:r>
      <w:r>
        <w:rPr>
          <w:spacing w:val="30"/>
        </w:rPr>
        <w:t> </w:t>
      </w:r>
      <w:r>
        <w:rPr>
          <w:rFonts w:ascii="Times New Roman" w:hAnsi="Times New Roman" w:cs="Times New Roman" w:eastAsia="Times New Roman" w:hint="default"/>
        </w:rPr>
        <w:t>28.50%</w:t>
      </w:r>
      <w:r>
        <w:rPr/>
        <w:t>，主要是因为报告期 四季度销售收入较高相应账期内的应收账款未能同步收回所致。</w:t>
      </w:r>
    </w:p>
    <w:p>
      <w:pPr>
        <w:pStyle w:val="BodyText"/>
        <w:spacing w:line="386" w:lineRule="auto" w:before="68"/>
        <w:ind w:left="643" w:right="1301" w:firstLine="480"/>
        <w:jc w:val="both"/>
      </w:pPr>
      <w:r>
        <w:rPr/>
        <w:t>报告期末公司负债总额比期初增长</w:t>
      </w:r>
      <w:r>
        <w:rPr>
          <w:spacing w:val="-64"/>
        </w:rPr>
        <w:t> </w:t>
      </w:r>
      <w:r>
        <w:rPr>
          <w:rFonts w:ascii="Times New Roman" w:hAnsi="Times New Roman" w:cs="Times New Roman" w:eastAsia="Times New Roman" w:hint="default"/>
        </w:rPr>
        <w:t>49.09%</w:t>
      </w:r>
      <w:r>
        <w:rPr/>
        <w:t>，主要是因为</w:t>
      </w:r>
      <w:r>
        <w:rPr>
          <w:spacing w:val="-64"/>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年公司移动支付产品业 </w:t>
      </w:r>
      <w:r>
        <w:rPr>
          <w:spacing w:val="-2"/>
        </w:rPr>
        <w:t>务、模块封装业务等金额较大，资金占用额度很大，公司在与此类业务供应商签订合同中</w:t>
      </w:r>
      <w:r>
        <w:rPr>
          <w:spacing w:val="-109"/>
        </w:rPr>
        <w:t> </w:t>
      </w:r>
      <w:r>
        <w:rPr>
          <w:spacing w:val="-109"/>
        </w:rPr>
      </w:r>
      <w:r>
        <w:rPr/>
        <w:t>要求供应商提供大额赊销增加了应付账款所致。</w:t>
      </w:r>
    </w:p>
    <w:p>
      <w:pPr>
        <w:pStyle w:val="Heading4"/>
        <w:spacing w:line="240" w:lineRule="auto" w:before="89"/>
        <w:ind w:left="1116" w:right="1163"/>
        <w:jc w:val="left"/>
        <w:rPr>
          <w:b w:val="0"/>
          <w:bCs w:val="0"/>
        </w:rPr>
      </w:pPr>
      <w:r>
        <w:rPr/>
        <w:t>（</w:t>
      </w:r>
      <w:r>
        <w:rPr>
          <w:rFonts w:ascii="Times New Roman" w:hAnsi="Times New Roman" w:cs="Times New Roman" w:eastAsia="Times New Roman" w:hint="default"/>
        </w:rPr>
        <w:t>4</w:t>
      </w:r>
      <w:r>
        <w:rPr/>
        <w:t>）毛利率变动情况</w:t>
      </w:r>
      <w:r>
        <w:rPr>
          <w:b w:val="0"/>
          <w:bCs w:val="0"/>
        </w:rPr>
      </w:r>
    </w:p>
    <w:p>
      <w:pPr>
        <w:spacing w:line="240" w:lineRule="auto" w:before="1"/>
        <w:rPr>
          <w:rFonts w:ascii="宋体" w:hAnsi="宋体" w:cs="宋体" w:eastAsia="宋体" w:hint="default"/>
          <w:b/>
          <w:bCs/>
          <w:sz w:val="4"/>
          <w:szCs w:val="4"/>
        </w:rPr>
      </w:pPr>
    </w:p>
    <w:tbl>
      <w:tblPr>
        <w:tblW w:w="0" w:type="auto"/>
        <w:jc w:val="left"/>
        <w:tblInd w:w="458" w:type="dxa"/>
        <w:tblLayout w:type="fixed"/>
        <w:tblCellMar>
          <w:top w:w="0" w:type="dxa"/>
          <w:left w:w="0" w:type="dxa"/>
          <w:bottom w:w="0" w:type="dxa"/>
          <w:right w:w="0" w:type="dxa"/>
        </w:tblCellMar>
        <w:tblLook w:val="01E0"/>
      </w:tblPr>
      <w:tblGrid>
        <w:gridCol w:w="1620"/>
        <w:gridCol w:w="1981"/>
        <w:gridCol w:w="1800"/>
        <w:gridCol w:w="1980"/>
        <w:gridCol w:w="2161"/>
      </w:tblGrid>
      <w:tr>
        <w:trPr>
          <w:trHeight w:val="708" w:hRule="exact"/>
        </w:trPr>
        <w:tc>
          <w:tcPr>
            <w:tcW w:w="16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5"/>
              <w:ind w:left="898" w:right="0"/>
              <w:jc w:val="left"/>
              <w:rPr>
                <w:rFonts w:ascii="宋体" w:hAnsi="宋体" w:cs="宋体" w:eastAsia="宋体" w:hint="default"/>
                <w:sz w:val="18"/>
                <w:szCs w:val="18"/>
              </w:rPr>
            </w:pPr>
            <w:r>
              <w:rPr>
                <w:rFonts w:ascii="宋体" w:hAnsi="宋体" w:cs="宋体" w:eastAsia="宋体" w:hint="default"/>
                <w:b/>
                <w:bCs/>
                <w:sz w:val="18"/>
                <w:szCs w:val="18"/>
              </w:rPr>
              <w:t>年度</w:t>
            </w:r>
            <w:r>
              <w:rPr>
                <w:rFonts w:ascii="宋体" w:hAnsi="宋体" w:cs="宋体" w:eastAsia="宋体" w:hint="default"/>
                <w:sz w:val="18"/>
                <w:szCs w:val="18"/>
              </w:rPr>
            </w: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b/>
                <w:bCs/>
                <w:spacing w:val="-3"/>
                <w:sz w:val="18"/>
                <w:szCs w:val="18"/>
              </w:rPr>
              <w:t>2011</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60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2010</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42" w:right="0"/>
              <w:jc w:val="center"/>
              <w:rPr>
                <w:rFonts w:ascii="宋体" w:hAnsi="宋体" w:cs="宋体" w:eastAsia="宋体" w:hint="default"/>
                <w:sz w:val="18"/>
                <w:szCs w:val="18"/>
              </w:rPr>
            </w:pPr>
            <w:r>
              <w:rPr>
                <w:rFonts w:ascii="宋体" w:hAnsi="宋体" w:cs="宋体" w:eastAsia="宋体" w:hint="default"/>
                <w:b/>
                <w:bCs/>
                <w:sz w:val="18"/>
                <w:szCs w:val="18"/>
              </w:rPr>
              <w:t>本年比上年增减（％）</w:t>
            </w:r>
            <w:r>
              <w:rPr>
                <w:rFonts w:ascii="宋体" w:hAnsi="宋体" w:cs="宋体" w:eastAsia="宋体" w:hint="default"/>
                <w:sz w:val="18"/>
                <w:szCs w:val="18"/>
              </w:rPr>
            </w:r>
          </w:p>
        </w:tc>
        <w:tc>
          <w:tcPr>
            <w:tcW w:w="2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2009</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636" w:hRule="exact"/>
        </w:trPr>
        <w:tc>
          <w:tcPr>
            <w:tcW w:w="16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销售毛利率</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33.32%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571" w:right="0"/>
              <w:jc w:val="left"/>
              <w:rPr>
                <w:rFonts w:ascii="Times New Roman" w:hAnsi="Times New Roman" w:cs="Times New Roman" w:eastAsia="Times New Roman" w:hint="default"/>
                <w:sz w:val="21"/>
                <w:szCs w:val="21"/>
              </w:rPr>
            </w:pPr>
            <w:r>
              <w:rPr>
                <w:rFonts w:ascii="Times New Roman"/>
                <w:sz w:val="21"/>
              </w:rPr>
              <w:t>29.43%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3.89%</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36.10%</w:t>
            </w:r>
          </w:p>
        </w:tc>
      </w:tr>
    </w:tbl>
    <w:p>
      <w:pPr>
        <w:spacing w:line="240" w:lineRule="auto" w:before="5"/>
        <w:rPr>
          <w:rFonts w:ascii="宋体" w:hAnsi="宋体" w:cs="宋体" w:eastAsia="宋体" w:hint="default"/>
          <w:b/>
          <w:bCs/>
          <w:sz w:val="8"/>
          <w:szCs w:val="8"/>
        </w:rPr>
      </w:pPr>
    </w:p>
    <w:p>
      <w:pPr>
        <w:pStyle w:val="BodyText"/>
        <w:spacing w:line="374" w:lineRule="auto"/>
        <w:ind w:left="643" w:right="1301" w:firstLine="480"/>
        <w:jc w:val="both"/>
      </w:pPr>
      <w:r>
        <w:rPr/>
        <w:t>报告期内，公司综合毛利率增长了 </w:t>
      </w:r>
      <w:r>
        <w:rPr>
          <w:rFonts w:ascii="Times New Roman" w:hAnsi="Times New Roman" w:cs="Times New Roman" w:eastAsia="Times New Roman" w:hint="default"/>
        </w:rPr>
        <w:t>3.89</w:t>
      </w:r>
      <w:r>
        <w:rPr>
          <w:rFonts w:ascii="Times New Roman" w:hAnsi="Times New Roman" w:cs="Times New Roman" w:eastAsia="Times New Roman" w:hint="default"/>
          <w:spacing w:val="57"/>
        </w:rPr>
        <w:t> </w:t>
      </w:r>
      <w:r>
        <w:rPr/>
        <w:t>个百分点主要是报告期公司加大研发和工艺 创新降低了生产成本，模块类产品的和制卡类产品的毛利率分别上升了</w:t>
      </w:r>
      <w:r>
        <w:rPr>
          <w:spacing w:val="-51"/>
        </w:rPr>
        <w:t> </w:t>
      </w:r>
      <w:r>
        <w:rPr>
          <w:rFonts w:ascii="Times New Roman" w:hAnsi="Times New Roman" w:cs="Times New Roman" w:eastAsia="Times New Roman" w:hint="default"/>
        </w:rPr>
        <w:t>4.46%</w:t>
      </w:r>
      <w:r>
        <w:rPr/>
        <w:t>和</w:t>
      </w:r>
      <w:r>
        <w:rPr>
          <w:spacing w:val="-52"/>
        </w:rPr>
        <w:t> </w:t>
      </w:r>
      <w:r>
        <w:rPr>
          <w:rFonts w:ascii="Times New Roman" w:hAnsi="Times New Roman" w:cs="Times New Roman" w:eastAsia="Times New Roman" w:hint="default"/>
        </w:rPr>
        <w:t>3.25%</w:t>
      </w:r>
      <w:r>
        <w:rPr/>
        <w:t>共 同影响所致。</w:t>
      </w:r>
    </w:p>
    <w:p>
      <w:pPr>
        <w:pStyle w:val="Heading4"/>
        <w:spacing w:line="240" w:lineRule="auto" w:before="103"/>
        <w:ind w:left="1126" w:right="1163"/>
        <w:jc w:val="left"/>
        <w:rPr>
          <w:b w:val="0"/>
          <w:bCs w:val="0"/>
        </w:rPr>
      </w:pPr>
      <w:r>
        <w:rPr/>
        <w:t>（</w:t>
      </w:r>
      <w:r>
        <w:rPr>
          <w:rFonts w:ascii="Times New Roman" w:hAnsi="Times New Roman" w:cs="Times New Roman" w:eastAsia="Times New Roman" w:hint="default"/>
        </w:rPr>
        <w:t>5</w:t>
      </w:r>
      <w:r>
        <w:rPr/>
        <w:t>）报告期内，公司主营业务及其结构未发生重大变化。</w:t>
      </w:r>
      <w:r>
        <w:rPr>
          <w:b w:val="0"/>
          <w:bCs w:val="0"/>
        </w:rPr>
      </w:r>
    </w:p>
    <w:p>
      <w:pPr>
        <w:spacing w:line="240" w:lineRule="auto" w:before="8"/>
        <w:rPr>
          <w:rFonts w:ascii="宋体" w:hAnsi="宋体" w:cs="宋体" w:eastAsia="宋体" w:hint="default"/>
          <w:b/>
          <w:bCs/>
          <w:sz w:val="16"/>
          <w:szCs w:val="16"/>
        </w:rPr>
      </w:pPr>
    </w:p>
    <w:p>
      <w:pPr>
        <w:pStyle w:val="Heading4"/>
        <w:spacing w:line="240" w:lineRule="auto"/>
        <w:ind w:left="1126" w:right="1163"/>
        <w:jc w:val="left"/>
        <w:rPr>
          <w:b w:val="0"/>
          <w:bCs w:val="0"/>
        </w:rPr>
      </w:pPr>
      <w:r>
        <w:rPr/>
        <w:t>（</w:t>
      </w:r>
      <w:r>
        <w:rPr>
          <w:rFonts w:ascii="Times New Roman" w:hAnsi="Times New Roman" w:cs="Times New Roman" w:eastAsia="Times New Roman" w:hint="default"/>
        </w:rPr>
        <w:t>6</w:t>
      </w:r>
      <w:r>
        <w:rPr/>
        <w:t>）报告期内，公司主营业务市场、主营业务成本构成未发生显著变化。</w:t>
      </w:r>
      <w:r>
        <w:rPr>
          <w:b w:val="0"/>
          <w:bCs w:val="0"/>
        </w:rPr>
      </w:r>
    </w:p>
    <w:p>
      <w:pPr>
        <w:spacing w:line="240" w:lineRule="auto" w:before="8"/>
        <w:rPr>
          <w:rFonts w:ascii="宋体" w:hAnsi="宋体" w:cs="宋体" w:eastAsia="宋体" w:hint="default"/>
          <w:b/>
          <w:bCs/>
          <w:sz w:val="16"/>
          <w:szCs w:val="16"/>
        </w:rPr>
      </w:pPr>
    </w:p>
    <w:p>
      <w:pPr>
        <w:pStyle w:val="Heading4"/>
        <w:spacing w:line="240" w:lineRule="auto"/>
        <w:ind w:left="1126" w:right="1163"/>
        <w:jc w:val="left"/>
        <w:rPr>
          <w:b w:val="0"/>
          <w:bCs w:val="0"/>
        </w:rPr>
      </w:pPr>
      <w:r>
        <w:rPr/>
        <w:t>（</w:t>
      </w:r>
      <w:r>
        <w:rPr>
          <w:rFonts w:ascii="Times New Roman" w:hAnsi="Times New Roman" w:cs="Times New Roman" w:eastAsia="Times New Roman" w:hint="default"/>
        </w:rPr>
        <w:t>7</w:t>
      </w:r>
      <w:r>
        <w:rPr/>
        <w:t>）主要供应商、客户情况（单位：元）</w:t>
      </w:r>
      <w:r>
        <w:rPr>
          <w:b w:val="0"/>
          <w:bCs w:val="0"/>
        </w:rPr>
      </w:r>
    </w:p>
    <w:p>
      <w:pPr>
        <w:spacing w:line="240" w:lineRule="auto" w:before="12"/>
        <w:rPr>
          <w:rFonts w:ascii="宋体" w:hAnsi="宋体" w:cs="宋体" w:eastAsia="宋体" w:hint="default"/>
          <w:b/>
          <w:bCs/>
          <w:sz w:val="3"/>
          <w:szCs w:val="3"/>
        </w:rPr>
      </w:pPr>
    </w:p>
    <w:tbl>
      <w:tblPr>
        <w:tblW w:w="0" w:type="auto"/>
        <w:jc w:val="left"/>
        <w:tblInd w:w="458" w:type="dxa"/>
        <w:tblLayout w:type="fixed"/>
        <w:tblCellMar>
          <w:top w:w="0" w:type="dxa"/>
          <w:left w:w="0" w:type="dxa"/>
          <w:bottom w:w="0" w:type="dxa"/>
          <w:right w:w="0" w:type="dxa"/>
        </w:tblCellMar>
        <w:tblLook w:val="01E0"/>
      </w:tblPr>
      <w:tblGrid>
        <w:gridCol w:w="2520"/>
        <w:gridCol w:w="1981"/>
        <w:gridCol w:w="1522"/>
        <w:gridCol w:w="1661"/>
        <w:gridCol w:w="1637"/>
      </w:tblGrid>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622" w:right="0"/>
              <w:jc w:val="left"/>
              <w:rPr>
                <w:rFonts w:ascii="宋体" w:hAnsi="宋体" w:cs="宋体" w:eastAsia="宋体" w:hint="default"/>
                <w:sz w:val="21"/>
                <w:szCs w:val="21"/>
              </w:rPr>
            </w:pPr>
            <w:r>
              <w:rPr>
                <w:rFonts w:ascii="宋体" w:hAnsi="宋体" w:cs="宋体" w:eastAsia="宋体" w:hint="default"/>
                <w:b/>
                <w:bCs/>
                <w:sz w:val="21"/>
                <w:szCs w:val="21"/>
              </w:rPr>
              <w:t>前</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名供应商</w:t>
            </w:r>
            <w:r>
              <w:rPr>
                <w:rFonts w:ascii="宋体" w:hAnsi="宋体" w:cs="宋体" w:eastAsia="宋体" w:hint="default"/>
                <w:sz w:val="21"/>
                <w:szCs w:val="21"/>
              </w:rPr>
            </w:r>
          </w:p>
        </w:tc>
        <w:tc>
          <w:tcPr>
            <w:tcW w:w="198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648" w:right="0"/>
              <w:jc w:val="left"/>
              <w:rPr>
                <w:rFonts w:ascii="宋体" w:hAnsi="宋体" w:cs="宋体" w:eastAsia="宋体" w:hint="default"/>
                <w:sz w:val="21"/>
                <w:szCs w:val="21"/>
              </w:rPr>
            </w:pPr>
            <w:r>
              <w:rPr>
                <w:rFonts w:ascii="Times New Roman" w:hAnsi="Times New Roman" w:cs="Times New Roman" w:eastAsia="Times New Roman" w:hint="default"/>
                <w:b/>
                <w:bCs/>
                <w:spacing w:val="-3"/>
                <w:sz w:val="21"/>
                <w:szCs w:val="21"/>
              </w:rPr>
              <w:t>2011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52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41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年</w:t>
            </w:r>
            <w:r>
              <w:rPr>
                <w:rFonts w:ascii="宋体" w:hAnsi="宋体" w:cs="宋体" w:eastAsia="宋体" w:hint="default"/>
                <w:sz w:val="21"/>
                <w:szCs w:val="21"/>
              </w:rPr>
            </w:r>
          </w:p>
        </w:tc>
        <w:tc>
          <w:tcPr>
            <w:tcW w:w="16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91" w:right="0"/>
              <w:jc w:val="left"/>
              <w:rPr>
                <w:rFonts w:ascii="宋体" w:hAnsi="宋体" w:cs="宋体" w:eastAsia="宋体" w:hint="default"/>
                <w:sz w:val="18"/>
                <w:szCs w:val="18"/>
              </w:rPr>
            </w:pPr>
            <w:r>
              <w:rPr>
                <w:rFonts w:ascii="宋体" w:hAnsi="宋体" w:cs="宋体" w:eastAsia="宋体" w:hint="default"/>
                <w:b/>
                <w:bCs/>
                <w:sz w:val="18"/>
                <w:szCs w:val="18"/>
              </w:rPr>
              <w:t>同比增减（％）</w:t>
            </w:r>
            <w:r>
              <w:rPr>
                <w:rFonts w:ascii="宋体" w:hAnsi="宋体" w:cs="宋体" w:eastAsia="宋体" w:hint="default"/>
                <w:sz w:val="18"/>
                <w:szCs w:val="18"/>
              </w:rPr>
            </w:r>
          </w:p>
        </w:tc>
        <w:tc>
          <w:tcPr>
            <w:tcW w:w="16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47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25"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合计采购金额</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223,839,082.56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257,799,601.06</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z w:val="18"/>
              </w:rPr>
              <w:t>-13.17%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113,061,429.70</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占年度采购总金额的比例</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42.54%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59.42%</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-16.88%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z w:val="18"/>
              </w:rPr>
              <w:t>44.79%</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应付账款余额</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39,846,167.85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40,121,456.66</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-0.69%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5,339,342.58</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占公司应付账款余额比例</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31.71%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49.88%</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-18.17%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z w:val="18"/>
              </w:rPr>
              <w:t>20.15%</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是否存在关联关系</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66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727" w:right="0"/>
              <w:jc w:val="left"/>
              <w:rPr>
                <w:rFonts w:ascii="宋体" w:hAnsi="宋体" w:cs="宋体" w:eastAsia="宋体" w:hint="default"/>
                <w:sz w:val="21"/>
                <w:szCs w:val="21"/>
              </w:rPr>
            </w:pPr>
            <w:r>
              <w:rPr>
                <w:rFonts w:ascii="宋体" w:hAnsi="宋体" w:cs="宋体" w:eastAsia="宋体" w:hint="default"/>
                <w:b/>
                <w:bCs/>
                <w:sz w:val="21"/>
                <w:szCs w:val="21"/>
              </w:rPr>
              <w:t>前</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名客户</w:t>
            </w:r>
            <w:r>
              <w:rPr>
                <w:rFonts w:ascii="宋体" w:hAnsi="宋体" w:cs="宋体" w:eastAsia="宋体" w:hint="default"/>
                <w:sz w:val="21"/>
                <w:szCs w:val="21"/>
              </w:rPr>
            </w:r>
          </w:p>
        </w:tc>
        <w:tc>
          <w:tcPr>
            <w:tcW w:w="198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648" w:right="0"/>
              <w:jc w:val="left"/>
              <w:rPr>
                <w:rFonts w:ascii="宋体" w:hAnsi="宋体" w:cs="宋体" w:eastAsia="宋体" w:hint="default"/>
                <w:sz w:val="21"/>
                <w:szCs w:val="21"/>
              </w:rPr>
            </w:pPr>
            <w:r>
              <w:rPr>
                <w:rFonts w:ascii="Times New Roman" w:hAnsi="Times New Roman" w:cs="Times New Roman" w:eastAsia="Times New Roman" w:hint="default"/>
                <w:b/>
                <w:bCs/>
                <w:spacing w:val="-3"/>
                <w:sz w:val="21"/>
                <w:szCs w:val="21"/>
              </w:rPr>
              <w:t>2011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52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41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年</w:t>
            </w:r>
            <w:r>
              <w:rPr>
                <w:rFonts w:ascii="宋体" w:hAnsi="宋体" w:cs="宋体" w:eastAsia="宋体" w:hint="default"/>
                <w:sz w:val="21"/>
                <w:szCs w:val="21"/>
              </w:rPr>
            </w:r>
          </w:p>
        </w:tc>
        <w:tc>
          <w:tcPr>
            <w:tcW w:w="16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91" w:right="0"/>
              <w:jc w:val="left"/>
              <w:rPr>
                <w:rFonts w:ascii="宋体" w:hAnsi="宋体" w:cs="宋体" w:eastAsia="宋体" w:hint="default"/>
                <w:sz w:val="18"/>
                <w:szCs w:val="18"/>
              </w:rPr>
            </w:pPr>
            <w:r>
              <w:rPr>
                <w:rFonts w:ascii="宋体" w:hAnsi="宋体" w:cs="宋体" w:eastAsia="宋体" w:hint="default"/>
                <w:b/>
                <w:bCs/>
                <w:sz w:val="18"/>
                <w:szCs w:val="18"/>
              </w:rPr>
              <w:t>同比增减（％）</w:t>
            </w:r>
            <w:r>
              <w:rPr>
                <w:rFonts w:ascii="宋体" w:hAnsi="宋体" w:cs="宋体" w:eastAsia="宋体" w:hint="default"/>
                <w:sz w:val="18"/>
                <w:szCs w:val="18"/>
              </w:rPr>
            </w:r>
          </w:p>
        </w:tc>
        <w:tc>
          <w:tcPr>
            <w:tcW w:w="163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exact"/>
              <w:ind w:left="47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77"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合计销售金额</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2"/>
                <w:sz w:val="18"/>
              </w:rPr>
              <w:t>200,047,111.32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150,631,555.60</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8"/>
              <w:jc w:val="right"/>
              <w:rPr>
                <w:rFonts w:ascii="Times New Roman" w:hAnsi="Times New Roman" w:cs="Times New Roman" w:eastAsia="Times New Roman" w:hint="default"/>
                <w:sz w:val="18"/>
                <w:szCs w:val="18"/>
              </w:rPr>
            </w:pPr>
            <w:r>
              <w:rPr>
                <w:rFonts w:ascii="Times New Roman"/>
                <w:sz w:val="18"/>
              </w:rPr>
              <w:t>32.81%</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8"/>
              <w:jc w:val="right"/>
              <w:rPr>
                <w:rFonts w:ascii="Times New Roman" w:hAnsi="Times New Roman" w:cs="Times New Roman" w:eastAsia="Times New Roman" w:hint="default"/>
                <w:sz w:val="18"/>
                <w:szCs w:val="18"/>
              </w:rPr>
            </w:pPr>
            <w:r>
              <w:rPr>
                <w:rFonts w:ascii="Times New Roman"/>
                <w:spacing w:val="-1"/>
                <w:sz w:val="18"/>
              </w:rPr>
              <w:t>128,046,819.07</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占年度销售总金额的比例</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25.81%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22.73%</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3.08%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z w:val="18"/>
              </w:rPr>
              <w:t>30.12%</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应收账款余额</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53,641,921.00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14,743,329.74</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263.84%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27,069,060.37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80" w:top="1260" w:bottom="1160" w:left="660" w:right="0"/>
        </w:sectPr>
      </w:pPr>
    </w:p>
    <w:p>
      <w:pPr>
        <w:spacing w:line="240" w:lineRule="auto" w:before="9"/>
        <w:rPr>
          <w:rFonts w:ascii="宋体" w:hAnsi="宋体" w:cs="宋体" w:eastAsia="宋体" w:hint="default"/>
          <w:b/>
          <w:bCs/>
          <w:sz w:val="16"/>
          <w:szCs w:val="16"/>
        </w:rPr>
      </w:pPr>
    </w:p>
    <w:tbl>
      <w:tblPr>
        <w:tblW w:w="0" w:type="auto"/>
        <w:jc w:val="left"/>
        <w:tblInd w:w="118" w:type="dxa"/>
        <w:tblLayout w:type="fixed"/>
        <w:tblCellMar>
          <w:top w:w="0" w:type="dxa"/>
          <w:left w:w="0" w:type="dxa"/>
          <w:bottom w:w="0" w:type="dxa"/>
          <w:right w:w="0" w:type="dxa"/>
        </w:tblCellMar>
        <w:tblLook w:val="01E0"/>
      </w:tblPr>
      <w:tblGrid>
        <w:gridCol w:w="2520"/>
        <w:gridCol w:w="1981"/>
        <w:gridCol w:w="1522"/>
        <w:gridCol w:w="1661"/>
        <w:gridCol w:w="1637"/>
      </w:tblGrid>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占公司应收账款余额比例</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313" w:right="0"/>
              <w:jc w:val="left"/>
              <w:rPr>
                <w:rFonts w:ascii="Times New Roman" w:hAnsi="Times New Roman" w:cs="Times New Roman" w:eastAsia="Times New Roman" w:hint="default"/>
                <w:sz w:val="18"/>
                <w:szCs w:val="18"/>
              </w:rPr>
            </w:pPr>
            <w:r>
              <w:rPr>
                <w:rFonts w:ascii="Times New Roman"/>
                <w:sz w:val="18"/>
              </w:rPr>
              <w:t>42.95%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54" w:right="0"/>
              <w:jc w:val="left"/>
              <w:rPr>
                <w:rFonts w:ascii="Times New Roman" w:hAnsi="Times New Roman" w:cs="Times New Roman" w:eastAsia="Times New Roman" w:hint="default"/>
                <w:sz w:val="18"/>
                <w:szCs w:val="18"/>
              </w:rPr>
            </w:pPr>
            <w:r>
              <w:rPr>
                <w:rFonts w:ascii="Times New Roman"/>
                <w:sz w:val="18"/>
              </w:rPr>
              <w:t>16.60%</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93" w:right="0"/>
              <w:jc w:val="left"/>
              <w:rPr>
                <w:rFonts w:ascii="Times New Roman" w:hAnsi="Times New Roman" w:cs="Times New Roman" w:eastAsia="Times New Roman" w:hint="default"/>
                <w:sz w:val="18"/>
                <w:szCs w:val="18"/>
              </w:rPr>
            </w:pPr>
            <w:r>
              <w:rPr>
                <w:rFonts w:ascii="Times New Roman"/>
                <w:sz w:val="18"/>
              </w:rPr>
              <w:t>26.35%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2" w:right="0"/>
              <w:jc w:val="left"/>
              <w:rPr>
                <w:rFonts w:ascii="Times New Roman" w:hAnsi="Times New Roman" w:cs="Times New Roman" w:eastAsia="Times New Roman" w:hint="default"/>
                <w:sz w:val="18"/>
                <w:szCs w:val="18"/>
              </w:rPr>
            </w:pPr>
            <w:r>
              <w:rPr>
                <w:rFonts w:ascii="Times New Roman"/>
                <w:sz w:val="18"/>
              </w:rPr>
              <w:t>37.04%</w:t>
            </w:r>
          </w:p>
        </w:tc>
      </w:tr>
      <w:tr>
        <w:trPr>
          <w:trHeight w:val="322" w:hRule="exact"/>
        </w:trPr>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是否存在关联关系</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661"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9"/>
        <w:rPr>
          <w:rFonts w:ascii="宋体" w:hAnsi="宋体" w:cs="宋体" w:eastAsia="宋体" w:hint="default"/>
          <w:b/>
          <w:bCs/>
          <w:sz w:val="10"/>
          <w:szCs w:val="10"/>
        </w:rPr>
      </w:pPr>
    </w:p>
    <w:p>
      <w:pPr>
        <w:spacing w:line="396" w:lineRule="auto" w:before="26"/>
        <w:ind w:left="783" w:right="4343"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）主要产品、原材料价格变动情况</w:t>
      </w:r>
      <w:r>
        <w:rPr>
          <w:rFonts w:ascii="宋体" w:hAnsi="宋体" w:cs="宋体" w:eastAsia="宋体" w:hint="default"/>
          <w:b/>
          <w:bCs/>
          <w:w w:val="99"/>
          <w:sz w:val="24"/>
          <w:szCs w:val="24"/>
        </w:rPr>
        <w:t> </w:t>
      </w:r>
      <w:r>
        <w:rPr>
          <w:rFonts w:ascii="宋体" w:hAnsi="宋体" w:cs="宋体" w:eastAsia="宋体" w:hint="default"/>
          <w:sz w:val="24"/>
          <w:szCs w:val="24"/>
        </w:rPr>
        <w:t>报告期内，公司主要产品与原材料价格未有较大变动。</w:t>
      </w:r>
    </w:p>
    <w:p>
      <w:pPr>
        <w:spacing w:line="396" w:lineRule="auto" w:before="82"/>
        <w:ind w:left="783" w:right="1297"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）订单签署和执行情况</w:t>
      </w:r>
      <w:r>
        <w:rPr>
          <w:rFonts w:ascii="宋体" w:hAnsi="宋体" w:cs="宋体" w:eastAsia="宋体" w:hint="default"/>
          <w:b/>
          <w:bCs/>
          <w:w w:val="99"/>
          <w:sz w:val="24"/>
          <w:szCs w:val="24"/>
        </w:rPr>
        <w:t> </w:t>
      </w:r>
      <w:r>
        <w:rPr>
          <w:rFonts w:ascii="宋体" w:hAnsi="宋体" w:cs="宋体" w:eastAsia="宋体" w:hint="default"/>
          <w:spacing w:val="-2"/>
          <w:sz w:val="24"/>
          <w:szCs w:val="24"/>
        </w:rPr>
        <w:t>公司的客户以国有大中型企业为主，资信良好，加之公司的销售模式是以销定产，依</w:t>
      </w:r>
    </w:p>
    <w:p>
      <w:pPr>
        <w:pStyle w:val="BodyText"/>
        <w:spacing w:line="398" w:lineRule="auto" w:before="48"/>
        <w:ind w:left="303" w:right="1223"/>
        <w:jc w:val="left"/>
      </w:pPr>
      <w:r>
        <w:rPr/>
        <w:t>据订单情况来安排生产计划，订单有合同约定，因此公司的订单签署和销售额基本一致， 订单的签署和执行情况良好。</w:t>
      </w:r>
    </w:p>
    <w:p>
      <w:pPr>
        <w:pStyle w:val="Heading4"/>
        <w:spacing w:line="240" w:lineRule="auto" w:before="77"/>
        <w:ind w:left="786" w:right="4343"/>
        <w:jc w:val="left"/>
        <w:rPr>
          <w:b w:val="0"/>
          <w:bCs w:val="0"/>
        </w:rPr>
      </w:pPr>
      <w:r>
        <w:rPr>
          <w:rFonts w:ascii="Times New Roman" w:hAnsi="Times New Roman" w:cs="Times New Roman" w:eastAsia="Times New Roman" w:hint="default"/>
        </w:rPr>
        <w:t>3</w:t>
      </w:r>
      <w:r>
        <w:rPr/>
        <w:t>、非经常性损益情况（单位：元）</w:t>
      </w:r>
      <w:r>
        <w:rPr>
          <w:b w:val="0"/>
          <w:bCs w:val="0"/>
        </w:rPr>
      </w:r>
    </w:p>
    <w:p>
      <w:pPr>
        <w:spacing w:line="240" w:lineRule="auto" w:before="0"/>
        <w:rPr>
          <w:rFonts w:ascii="宋体" w:hAnsi="宋体" w:cs="宋体" w:eastAsia="宋体" w:hint="default"/>
          <w:b/>
          <w:bCs/>
          <w:sz w:val="4"/>
          <w:szCs w:val="4"/>
        </w:rPr>
      </w:pPr>
    </w:p>
    <w:tbl>
      <w:tblPr>
        <w:tblW w:w="0" w:type="auto"/>
        <w:jc w:val="left"/>
        <w:tblInd w:w="658" w:type="dxa"/>
        <w:tblLayout w:type="fixed"/>
        <w:tblCellMar>
          <w:top w:w="0" w:type="dxa"/>
          <w:left w:w="0" w:type="dxa"/>
          <w:bottom w:w="0" w:type="dxa"/>
          <w:right w:w="0" w:type="dxa"/>
        </w:tblCellMar>
        <w:tblLook w:val="01E0"/>
      </w:tblPr>
      <w:tblGrid>
        <w:gridCol w:w="4501"/>
        <w:gridCol w:w="2520"/>
      </w:tblGrid>
      <w:tr>
        <w:trPr>
          <w:trHeight w:val="370" w:hRule="exact"/>
        </w:trPr>
        <w:tc>
          <w:tcPr>
            <w:tcW w:w="45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5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37" w:hRule="exact"/>
        </w:trPr>
        <w:tc>
          <w:tcPr>
            <w:tcW w:w="45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520" w:type="dxa"/>
            <w:tcBorders>
              <w:top w:val="single" w:sz="16" w:space="0" w:color="DFDFDF"/>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-873,420.17</w:t>
            </w:r>
          </w:p>
        </w:tc>
      </w:tr>
      <w:tr>
        <w:trPr>
          <w:trHeight w:val="322" w:hRule="exact"/>
        </w:trPr>
        <w:tc>
          <w:tcPr>
            <w:tcW w:w="45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-2,190,252.62</w:t>
            </w:r>
          </w:p>
        </w:tc>
      </w:tr>
      <w:tr>
        <w:trPr>
          <w:trHeight w:val="322" w:hRule="exact"/>
        </w:trPr>
        <w:tc>
          <w:tcPr>
            <w:tcW w:w="45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459,751.35</w:t>
            </w:r>
          </w:p>
        </w:tc>
      </w:tr>
      <w:tr>
        <w:trPr>
          <w:trHeight w:val="323" w:hRule="exact"/>
        </w:trPr>
        <w:tc>
          <w:tcPr>
            <w:tcW w:w="45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-3,727.94</w:t>
            </w:r>
          </w:p>
        </w:tc>
      </w:tr>
      <w:tr>
        <w:trPr>
          <w:trHeight w:val="323" w:hRule="exact"/>
        </w:trPr>
        <w:tc>
          <w:tcPr>
            <w:tcW w:w="45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tabs>
                <w:tab w:pos="825" w:val="left" w:leader="none"/>
              </w:tabs>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-2,607,649.38</w:t>
            </w:r>
          </w:p>
        </w:tc>
      </w:tr>
    </w:tbl>
    <w:p>
      <w:pPr>
        <w:pStyle w:val="Heading4"/>
        <w:spacing w:line="240" w:lineRule="auto" w:before="70"/>
        <w:ind w:left="786" w:right="4343"/>
        <w:jc w:val="left"/>
        <w:rPr>
          <w:b w:val="0"/>
          <w:bCs w:val="0"/>
        </w:rPr>
      </w:pPr>
      <w:r>
        <w:rPr>
          <w:rFonts w:ascii="Times New Roman" w:hAnsi="Times New Roman" w:cs="Times New Roman" w:eastAsia="Times New Roman" w:hint="default"/>
        </w:rPr>
        <w:t>4</w:t>
      </w:r>
      <w:r>
        <w:rPr/>
        <w:t>、主要费用情况（单位：元）</w:t>
      </w:r>
      <w:r>
        <w:rPr>
          <w:b w:val="0"/>
          <w:bCs w:val="0"/>
        </w:rPr>
      </w:r>
    </w:p>
    <w:p>
      <w:pPr>
        <w:spacing w:line="240" w:lineRule="auto" w:before="7"/>
        <w:rPr>
          <w:rFonts w:ascii="宋体" w:hAnsi="宋体" w:cs="宋体" w:eastAsia="宋体" w:hint="default"/>
          <w:b/>
          <w:bCs/>
          <w:sz w:val="8"/>
          <w:szCs w:val="8"/>
        </w:rPr>
      </w:pPr>
    </w:p>
    <w:tbl>
      <w:tblPr>
        <w:tblW w:w="0" w:type="auto"/>
        <w:jc w:val="left"/>
        <w:tblInd w:w="294" w:type="dxa"/>
        <w:tblLayout w:type="fixed"/>
        <w:tblCellMar>
          <w:top w:w="0" w:type="dxa"/>
          <w:left w:w="0" w:type="dxa"/>
          <w:bottom w:w="0" w:type="dxa"/>
          <w:right w:w="0" w:type="dxa"/>
        </w:tblCellMar>
        <w:tblLook w:val="01E0"/>
      </w:tblPr>
      <w:tblGrid>
        <w:gridCol w:w="1265"/>
        <w:gridCol w:w="1441"/>
        <w:gridCol w:w="1080"/>
        <w:gridCol w:w="1440"/>
        <w:gridCol w:w="1080"/>
        <w:gridCol w:w="1261"/>
        <w:gridCol w:w="1440"/>
      </w:tblGrid>
      <w:tr>
        <w:trPr>
          <w:trHeight w:val="354" w:hRule="exact"/>
        </w:trPr>
        <w:tc>
          <w:tcPr>
            <w:tcW w:w="1265" w:type="dxa"/>
            <w:vMerge w:val="restart"/>
            <w:tcBorders>
              <w:top w:val="single" w:sz="4" w:space="0" w:color="000000"/>
              <w:left w:val="single" w:sz="4" w:space="0" w:color="000000"/>
              <w:right w:val="single" w:sz="4" w:space="0" w:color="000000"/>
            </w:tcBorders>
            <w:shd w:val="clear" w:color="auto" w:fill="DFDFDF"/>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21" w:type="dxa"/>
            <w:gridSpan w:val="2"/>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年</w:t>
            </w:r>
            <w:r>
              <w:rPr>
                <w:rFonts w:ascii="宋体" w:hAnsi="宋体" w:cs="宋体" w:eastAsia="宋体" w:hint="default"/>
                <w:sz w:val="21"/>
                <w:szCs w:val="21"/>
              </w:rPr>
            </w:r>
          </w:p>
        </w:tc>
        <w:tc>
          <w:tcPr>
            <w:tcW w:w="1261" w:type="dxa"/>
            <w:vMerge w:val="restart"/>
            <w:tcBorders>
              <w:top w:val="single" w:sz="4" w:space="0" w:color="000000"/>
              <w:left w:val="single" w:sz="4" w:space="0" w:color="000000"/>
              <w:right w:val="single" w:sz="4" w:space="0" w:color="000000"/>
            </w:tcBorders>
            <w:shd w:val="clear" w:color="auto" w:fill="DFDFDF"/>
          </w:tcPr>
          <w:p>
            <w:pPr>
              <w:pStyle w:val="TableParagraph"/>
              <w:spacing w:line="273" w:lineRule="auto" w:before="9"/>
              <w:ind w:left="203" w:right="200"/>
              <w:jc w:val="center"/>
              <w:rPr>
                <w:rFonts w:ascii="宋体" w:hAnsi="宋体" w:cs="宋体" w:eastAsia="宋体" w:hint="default"/>
                <w:sz w:val="21"/>
                <w:szCs w:val="21"/>
              </w:rPr>
            </w:pPr>
            <w:r>
              <w:rPr>
                <w:rFonts w:ascii="宋体" w:hAnsi="宋体" w:cs="宋体" w:eastAsia="宋体" w:hint="default"/>
                <w:b/>
                <w:bCs/>
                <w:sz w:val="21"/>
                <w:szCs w:val="21"/>
              </w:rPr>
              <w:t>本年比上</w:t>
            </w:r>
            <w:r>
              <w:rPr>
                <w:rFonts w:ascii="宋体" w:hAnsi="宋体" w:cs="宋体" w:eastAsia="宋体" w:hint="default"/>
                <w:b/>
                <w:bCs/>
                <w:w w:val="100"/>
                <w:sz w:val="21"/>
                <w:szCs w:val="21"/>
              </w:rPr>
              <w:t> </w:t>
            </w:r>
            <w:r>
              <w:rPr>
                <w:rFonts w:ascii="宋体" w:hAnsi="宋体" w:cs="宋体" w:eastAsia="宋体" w:hint="default"/>
                <w:b/>
                <w:bCs/>
                <w:sz w:val="21"/>
                <w:szCs w:val="21"/>
              </w:rPr>
              <w:t>年增减</w:t>
            </w:r>
            <w:r>
              <w:rPr>
                <w:rFonts w:ascii="宋体" w:hAnsi="宋体" w:cs="宋体" w:eastAsia="宋体" w:hint="default"/>
                <w:sz w:val="21"/>
                <w:szCs w:val="21"/>
              </w:rPr>
            </w:r>
          </w:p>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40" w:type="dxa"/>
            <w:vMerge w:val="restart"/>
            <w:tcBorders>
              <w:top w:val="single" w:sz="4" w:space="0" w:color="000000"/>
              <w:left w:val="single" w:sz="4" w:space="0" w:color="000000"/>
              <w:right w:val="single" w:sz="4" w:space="0" w:color="000000"/>
            </w:tcBorders>
            <w:shd w:val="clear" w:color="auto" w:fill="DFDFDF"/>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371"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650" w:hRule="exact"/>
        </w:trPr>
        <w:tc>
          <w:tcPr>
            <w:tcW w:w="1265" w:type="dxa"/>
            <w:vMerge/>
            <w:tcBorders>
              <w:left w:val="single" w:sz="4" w:space="0" w:color="000000"/>
              <w:bottom w:val="single" w:sz="4" w:space="0" w:color="000000"/>
              <w:right w:val="single" w:sz="4" w:space="0" w:color="000000"/>
            </w:tcBorders>
            <w:shd w:val="clear" w:color="auto" w:fill="DFDFDF"/>
          </w:tcPr>
          <w:p>
            <w:pPr/>
          </w:p>
        </w:tc>
        <w:tc>
          <w:tcPr>
            <w:tcW w:w="144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59"/>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3"/>
              <w:ind w:left="165" w:right="110" w:hanging="53"/>
              <w:jc w:val="left"/>
              <w:rPr>
                <w:rFonts w:ascii="宋体" w:hAnsi="宋体" w:cs="宋体" w:eastAsia="宋体" w:hint="default"/>
                <w:sz w:val="21"/>
                <w:szCs w:val="21"/>
              </w:rPr>
            </w:pPr>
            <w:r>
              <w:rPr>
                <w:rFonts w:ascii="宋体" w:hAnsi="宋体" w:cs="宋体" w:eastAsia="宋体" w:hint="default"/>
                <w:b/>
                <w:bCs/>
                <w:sz w:val="21"/>
                <w:szCs w:val="21"/>
              </w:rPr>
              <w:t>占营业收</w:t>
            </w:r>
            <w:r>
              <w:rPr>
                <w:rFonts w:ascii="宋体" w:hAnsi="宋体" w:cs="宋体" w:eastAsia="宋体" w:hint="default"/>
                <w:b/>
                <w:bCs/>
                <w:w w:val="100"/>
                <w:sz w:val="21"/>
                <w:szCs w:val="21"/>
              </w:rPr>
              <w:t> </w:t>
            </w:r>
            <w:r>
              <w:rPr>
                <w:rFonts w:ascii="宋体" w:hAnsi="宋体" w:cs="宋体" w:eastAsia="宋体" w:hint="default"/>
                <w:b/>
                <w:bCs/>
                <w:sz w:val="21"/>
                <w:szCs w:val="21"/>
              </w:rPr>
              <w:t>入比重</w:t>
            </w:r>
            <w:r>
              <w:rPr>
                <w:rFonts w:ascii="宋体" w:hAnsi="宋体" w:cs="宋体" w:eastAsia="宋体" w:hint="default"/>
                <w:b/>
                <w:bCs/>
                <w:sz w:val="21"/>
                <w:szCs w:val="21"/>
              </w:rPr>
              <w:t>%</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59"/>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before="3"/>
              <w:ind w:left="165" w:right="110" w:hanging="53"/>
              <w:jc w:val="left"/>
              <w:rPr>
                <w:rFonts w:ascii="宋体" w:hAnsi="宋体" w:cs="宋体" w:eastAsia="宋体" w:hint="default"/>
                <w:sz w:val="21"/>
                <w:szCs w:val="21"/>
              </w:rPr>
            </w:pPr>
            <w:r>
              <w:rPr>
                <w:rFonts w:ascii="宋体" w:hAnsi="宋体" w:cs="宋体" w:eastAsia="宋体" w:hint="default"/>
                <w:b/>
                <w:bCs/>
                <w:sz w:val="21"/>
                <w:szCs w:val="21"/>
              </w:rPr>
              <w:t>占营业收</w:t>
            </w:r>
            <w:r>
              <w:rPr>
                <w:rFonts w:ascii="宋体" w:hAnsi="宋体" w:cs="宋体" w:eastAsia="宋体" w:hint="default"/>
                <w:b/>
                <w:bCs/>
                <w:w w:val="100"/>
                <w:sz w:val="21"/>
                <w:szCs w:val="21"/>
              </w:rPr>
              <w:t> </w:t>
            </w:r>
            <w:r>
              <w:rPr>
                <w:rFonts w:ascii="宋体" w:hAnsi="宋体" w:cs="宋体" w:eastAsia="宋体" w:hint="default"/>
                <w:b/>
                <w:bCs/>
                <w:sz w:val="21"/>
                <w:szCs w:val="21"/>
              </w:rPr>
              <w:t>入比重</w:t>
            </w:r>
            <w:r>
              <w:rPr>
                <w:rFonts w:ascii="宋体" w:hAnsi="宋体" w:cs="宋体" w:eastAsia="宋体" w:hint="default"/>
                <w:b/>
                <w:bCs/>
                <w:sz w:val="21"/>
                <w:szCs w:val="21"/>
              </w:rPr>
              <w:t>%</w:t>
            </w:r>
            <w:r>
              <w:rPr>
                <w:rFonts w:ascii="宋体" w:hAnsi="宋体" w:cs="宋体" w:eastAsia="宋体" w:hint="default"/>
                <w:sz w:val="21"/>
                <w:szCs w:val="21"/>
              </w:rPr>
            </w:r>
          </w:p>
        </w:tc>
        <w:tc>
          <w:tcPr>
            <w:tcW w:w="1261" w:type="dxa"/>
            <w:vMerge/>
            <w:tcBorders>
              <w:left w:val="single" w:sz="4" w:space="0" w:color="000000"/>
              <w:bottom w:val="single" w:sz="4" w:space="0" w:color="000000"/>
              <w:right w:val="single" w:sz="4" w:space="0" w:color="000000"/>
            </w:tcBorders>
            <w:shd w:val="clear" w:color="auto" w:fill="DFDFDF"/>
          </w:tcPr>
          <w:p>
            <w:pPr/>
          </w:p>
        </w:tc>
        <w:tc>
          <w:tcPr>
            <w:tcW w:w="1440" w:type="dxa"/>
            <w:vMerge/>
            <w:tcBorders>
              <w:left w:val="single" w:sz="4" w:space="0" w:color="000000"/>
              <w:bottom w:val="single" w:sz="4" w:space="0" w:color="000000"/>
              <w:right w:val="single" w:sz="4" w:space="0" w:color="000000"/>
            </w:tcBorders>
            <w:shd w:val="clear" w:color="auto" w:fill="DFDFDF"/>
          </w:tcPr>
          <w:p>
            <w:pP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46,662,309.91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6.02%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36,046,621.39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5.44%</w:t>
            </w:r>
          </w:p>
        </w:tc>
        <w:tc>
          <w:tcPr>
            <w:tcW w:w="1261" w:type="dxa"/>
            <w:tcBorders>
              <w:top w:val="single" w:sz="14" w:space="0" w:color="DFDFDF"/>
              <w:left w:val="single" w:sz="4" w:space="0" w:color="000000"/>
              <w:bottom w:val="single" w:sz="4" w:space="0" w:color="000000"/>
              <w:right w:val="single" w:sz="4" w:space="0" w:color="000000"/>
            </w:tcBorders>
          </w:tcPr>
          <w:p>
            <w:pPr>
              <w:pStyle w:val="TableParagraph"/>
              <w:spacing w:line="240" w:lineRule="auto" w:before="37"/>
              <w:ind w:right="98"/>
              <w:jc w:val="right"/>
              <w:rPr>
                <w:rFonts w:ascii="Times New Roman" w:hAnsi="Times New Roman" w:cs="Times New Roman" w:eastAsia="Times New Roman" w:hint="default"/>
                <w:sz w:val="18"/>
                <w:szCs w:val="18"/>
              </w:rPr>
            </w:pPr>
            <w:r>
              <w:rPr>
                <w:rFonts w:ascii="Times New Roman"/>
                <w:sz w:val="18"/>
              </w:rPr>
              <w:t>29.45%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31,551,964.96</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72,250,887.07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9.32%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47,412,601.94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7.16%</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52.39%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31,319,575.31</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-227,491.90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-0.03%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-828,645.82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-0.13%</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72.55%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-1,481,126.25</w:t>
            </w:r>
          </w:p>
        </w:tc>
      </w:tr>
      <w:tr>
        <w:trPr>
          <w:trHeight w:val="324" w:hRule="exact"/>
        </w:trPr>
        <w:tc>
          <w:tcPr>
            <w:tcW w:w="126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19,055,432.40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2.46%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16,461,739.79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2.48%</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15.76%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14,030,605.78</w:t>
            </w:r>
          </w:p>
        </w:tc>
      </w:tr>
    </w:tbl>
    <w:p>
      <w:pPr>
        <w:spacing w:line="240" w:lineRule="auto" w:before="4"/>
        <w:rPr>
          <w:rFonts w:ascii="宋体" w:hAnsi="宋体" w:cs="宋体" w:eastAsia="宋体" w:hint="default"/>
          <w:b/>
          <w:bCs/>
          <w:sz w:val="8"/>
          <w:szCs w:val="8"/>
        </w:rPr>
      </w:pPr>
    </w:p>
    <w:p>
      <w:pPr>
        <w:pStyle w:val="BodyText"/>
        <w:spacing w:line="374" w:lineRule="auto"/>
        <w:ind w:left="303" w:right="1301" w:firstLine="480"/>
        <w:jc w:val="both"/>
      </w:pPr>
      <w:r>
        <w:rPr/>
        <w:t>报告期销售费用同比增长</w:t>
      </w:r>
      <w:r>
        <w:rPr>
          <w:spacing w:val="-65"/>
        </w:rPr>
        <w:t> </w:t>
      </w:r>
      <w:r>
        <w:rPr>
          <w:rFonts w:ascii="Times New Roman" w:hAnsi="Times New Roman" w:cs="Times New Roman" w:eastAsia="Times New Roman" w:hint="default"/>
        </w:rPr>
        <w:t>29.45%</w:t>
      </w:r>
      <w:r>
        <w:rPr/>
        <w:t>，主要是因为公司</w:t>
      </w:r>
      <w:r>
        <w:rPr>
          <w:spacing w:val="-6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年度销售增长导致运费、差 旅费、办公费等费用增加所致。</w:t>
      </w:r>
    </w:p>
    <w:p>
      <w:pPr>
        <w:pStyle w:val="BodyText"/>
        <w:spacing w:line="384" w:lineRule="auto" w:before="72"/>
        <w:ind w:left="303" w:right="1299" w:firstLine="480"/>
        <w:jc w:val="both"/>
      </w:pPr>
      <w:r>
        <w:rPr/>
        <w:t>报告期管理费用同比增长</w:t>
      </w:r>
      <w:r>
        <w:rPr>
          <w:spacing w:val="-65"/>
        </w:rPr>
        <w:t> </w:t>
      </w:r>
      <w:r>
        <w:rPr>
          <w:rFonts w:ascii="Times New Roman" w:hAnsi="Times New Roman" w:cs="Times New Roman" w:eastAsia="Times New Roman" w:hint="default"/>
        </w:rPr>
        <w:t>52.39%</w:t>
      </w:r>
      <w:r>
        <w:rPr/>
        <w:t>，主要是因为公司</w:t>
      </w:r>
      <w:r>
        <w:rPr>
          <w:spacing w:val="-6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年度调整研发组织架构，将 </w:t>
      </w:r>
      <w:r>
        <w:rPr>
          <w:spacing w:val="-4"/>
        </w:rPr>
        <w:t>应用研发人员从事业部调整至研发中心，导致公司研发费用同比大幅增加；</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20"/>
        </w:rPr>
        <w:t> </w:t>
      </w:r>
      <w:r>
        <w:rPr/>
        <w:t>年公司新</w:t>
      </w:r>
      <w:r>
        <w:rPr>
          <w:spacing w:val="-116"/>
        </w:rPr>
        <w:t> </w:t>
      </w:r>
      <w:r>
        <w:rPr>
          <w:spacing w:val="-2"/>
        </w:rPr>
        <w:t>加坡子公司、东方英卡子公司、智能识别子公司因为人员增加、业务扩大，导致子公司管</w:t>
      </w:r>
      <w:r>
        <w:rPr>
          <w:spacing w:val="-105"/>
        </w:rPr>
        <w:t> </w:t>
      </w:r>
      <w:r>
        <w:rPr>
          <w:spacing w:val="-105"/>
        </w:rPr>
      </w:r>
      <w:r>
        <w:rPr/>
        <w:t>理费用增加；销售增长等其他原因导致管理费用增加，共同影响所致。</w:t>
      </w:r>
    </w:p>
    <w:p>
      <w:pPr>
        <w:pStyle w:val="BodyText"/>
        <w:spacing w:line="374" w:lineRule="auto" w:before="94"/>
        <w:ind w:left="303" w:right="1301" w:firstLine="480"/>
        <w:jc w:val="both"/>
      </w:pPr>
      <w:r>
        <w:rPr/>
        <w:t>报告期财务费用同比增长</w:t>
      </w:r>
      <w:r>
        <w:rPr>
          <w:spacing w:val="-65"/>
        </w:rPr>
        <w:t> </w:t>
      </w:r>
      <w:r>
        <w:rPr>
          <w:rFonts w:ascii="Times New Roman" w:hAnsi="Times New Roman" w:cs="Times New Roman" w:eastAsia="Times New Roman" w:hint="default"/>
        </w:rPr>
        <w:t>72.55%</w:t>
      </w:r>
      <w:r>
        <w:rPr/>
        <w:t>，主要是因为</w:t>
      </w:r>
      <w:r>
        <w:rPr>
          <w:spacing w:val="-6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年度公司募集资金使用完毕，导 致银行存款利息同比下降；出口业务增加相应外币汇兑损失增加，共同影响所致。</w:t>
      </w:r>
    </w:p>
    <w:p>
      <w:pPr>
        <w:spacing w:after="0" w:line="374" w:lineRule="auto"/>
        <w:jc w:val="both"/>
        <w:sectPr>
          <w:pgSz w:w="11910" w:h="16840"/>
          <w:pgMar w:header="851" w:footer="980" w:top="1260" w:bottom="1160" w:left="1000" w:right="0"/>
        </w:sectPr>
      </w:pPr>
    </w:p>
    <w:p>
      <w:pPr>
        <w:spacing w:line="240" w:lineRule="auto" w:before="1"/>
        <w:rPr>
          <w:rFonts w:ascii="宋体" w:hAnsi="宋体" w:cs="宋体" w:eastAsia="宋体" w:hint="default"/>
          <w:sz w:val="25"/>
          <w:szCs w:val="25"/>
        </w:rPr>
      </w:pPr>
    </w:p>
    <w:p>
      <w:pPr>
        <w:pStyle w:val="Heading4"/>
        <w:spacing w:line="240" w:lineRule="auto" w:before="26"/>
        <w:ind w:right="0"/>
        <w:jc w:val="left"/>
        <w:rPr>
          <w:b w:val="0"/>
          <w:bCs w:val="0"/>
        </w:rPr>
      </w:pPr>
      <w:r>
        <w:rPr>
          <w:rFonts w:ascii="Times New Roman" w:hAnsi="Times New Roman" w:cs="Times New Roman" w:eastAsia="Times New Roman" w:hint="default"/>
        </w:rPr>
        <w:t>5</w:t>
      </w:r>
      <w:r>
        <w:rPr/>
        <w:t>、现金流量的构成情况（单位：元）</w:t>
      </w:r>
      <w:r>
        <w:rPr>
          <w:b w:val="0"/>
          <w:bCs w:val="0"/>
        </w:rPr>
      </w:r>
    </w:p>
    <w:p>
      <w:pPr>
        <w:spacing w:line="240" w:lineRule="auto" w:before="0"/>
        <w:rPr>
          <w:rFonts w:ascii="宋体" w:hAnsi="宋体" w:cs="宋体" w:eastAsia="宋体" w:hint="default"/>
          <w:b/>
          <w:bCs/>
          <w:sz w:val="4"/>
          <w:szCs w:val="4"/>
        </w:rPr>
      </w:pPr>
    </w:p>
    <w:tbl>
      <w:tblPr>
        <w:tblW w:w="0" w:type="auto"/>
        <w:jc w:val="left"/>
        <w:tblInd w:w="134" w:type="dxa"/>
        <w:tblLayout w:type="fixed"/>
        <w:tblCellMar>
          <w:top w:w="0" w:type="dxa"/>
          <w:left w:w="0" w:type="dxa"/>
          <w:bottom w:w="0" w:type="dxa"/>
          <w:right w:w="0" w:type="dxa"/>
        </w:tblCellMar>
        <w:tblLook w:val="01E0"/>
      </w:tblPr>
      <w:tblGrid>
        <w:gridCol w:w="3161"/>
        <w:gridCol w:w="1519"/>
        <w:gridCol w:w="1522"/>
        <w:gridCol w:w="1558"/>
        <w:gridCol w:w="1522"/>
      </w:tblGrid>
      <w:tr>
        <w:trPr>
          <w:trHeight w:val="580"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tabs>
                <w:tab w:pos="635" w:val="left" w:leader="none"/>
              </w:tabs>
              <w:spacing w:line="240" w:lineRule="auto" w:before="116"/>
              <w:ind w:left="1"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51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6"/>
              <w:ind w:left="412"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52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6"/>
              <w:ind w:left="415"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55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6"/>
              <w:ind w:left="191"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b/>
                <w:bCs/>
                <w:sz w:val="21"/>
                <w:szCs w:val="21"/>
              </w:rPr>
              <w:t>(%)</w:t>
            </w:r>
            <w:r>
              <w:rPr>
                <w:rFonts w:ascii="宋体" w:hAnsi="宋体" w:cs="宋体" w:eastAsia="宋体" w:hint="default"/>
                <w:sz w:val="21"/>
                <w:szCs w:val="21"/>
              </w:rPr>
            </w:r>
          </w:p>
        </w:tc>
        <w:tc>
          <w:tcPr>
            <w:tcW w:w="152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6"/>
              <w:ind w:left="412"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55"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一、经营活动产生的现金流量净额</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18"/>
                <w:szCs w:val="18"/>
              </w:rPr>
            </w:pPr>
            <w:r>
              <w:rPr>
                <w:rFonts w:ascii="Times New Roman"/>
                <w:spacing w:val="-1"/>
                <w:sz w:val="18"/>
              </w:rPr>
              <w:t>100,127,079.67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99"/>
              <w:jc w:val="right"/>
              <w:rPr>
                <w:rFonts w:ascii="Times New Roman" w:hAnsi="Times New Roman" w:cs="Times New Roman" w:eastAsia="Times New Roman" w:hint="default"/>
                <w:sz w:val="18"/>
                <w:szCs w:val="18"/>
              </w:rPr>
            </w:pPr>
            <w:r>
              <w:rPr>
                <w:rFonts w:ascii="Times New Roman"/>
                <w:spacing w:val="-1"/>
                <w:sz w:val="18"/>
              </w:rPr>
              <w:t>140,041,631.70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18"/>
                <w:szCs w:val="18"/>
              </w:rPr>
            </w:pPr>
            <w:r>
              <w:rPr>
                <w:rFonts w:ascii="Times New Roman"/>
                <w:sz w:val="18"/>
              </w:rPr>
              <w:t>-28.50%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79,721,704.78</w:t>
            </w:r>
          </w:p>
        </w:tc>
      </w:tr>
      <w:tr>
        <w:trPr>
          <w:trHeight w:val="324"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864,368,302.31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790,675,335.79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9.32%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513,410,983.26</w:t>
            </w:r>
          </w:p>
        </w:tc>
      </w:tr>
      <w:tr>
        <w:trPr>
          <w:trHeight w:val="382"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8"/>
              <w:jc w:val="right"/>
              <w:rPr>
                <w:rFonts w:ascii="Times New Roman" w:hAnsi="Times New Roman" w:cs="Times New Roman" w:eastAsia="Times New Roman" w:hint="default"/>
                <w:sz w:val="18"/>
                <w:szCs w:val="18"/>
              </w:rPr>
            </w:pPr>
            <w:r>
              <w:rPr>
                <w:rFonts w:ascii="Times New Roman"/>
                <w:spacing w:val="-1"/>
                <w:sz w:val="18"/>
              </w:rPr>
              <w:t>764,241,222.64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pacing w:val="-1"/>
                <w:sz w:val="18"/>
              </w:rPr>
              <w:t>650,633,704.09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98"/>
              <w:jc w:val="right"/>
              <w:rPr>
                <w:rFonts w:ascii="Times New Roman" w:hAnsi="Times New Roman" w:cs="Times New Roman" w:eastAsia="Times New Roman" w:hint="default"/>
                <w:sz w:val="18"/>
                <w:szCs w:val="18"/>
              </w:rPr>
            </w:pPr>
            <w:r>
              <w:rPr>
                <w:rFonts w:ascii="Times New Roman"/>
                <w:sz w:val="18"/>
              </w:rPr>
              <w:t>17.46%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433,689,278.48</w:t>
            </w:r>
          </w:p>
        </w:tc>
      </w:tr>
      <w:tr>
        <w:trPr>
          <w:trHeight w:val="398"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二、投资活动产生的现金流量净额</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8"/>
              <w:jc w:val="right"/>
              <w:rPr>
                <w:rFonts w:ascii="Times New Roman" w:hAnsi="Times New Roman" w:cs="Times New Roman" w:eastAsia="Times New Roman" w:hint="default"/>
                <w:sz w:val="18"/>
                <w:szCs w:val="18"/>
              </w:rPr>
            </w:pPr>
            <w:r>
              <w:rPr>
                <w:rFonts w:ascii="Times New Roman"/>
                <w:spacing w:val="-1"/>
                <w:sz w:val="18"/>
              </w:rPr>
              <w:t>-68,911,360.79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8"/>
              <w:jc w:val="right"/>
              <w:rPr>
                <w:rFonts w:ascii="Times New Roman" w:hAnsi="Times New Roman" w:cs="Times New Roman" w:eastAsia="Times New Roman" w:hint="default"/>
                <w:sz w:val="18"/>
                <w:szCs w:val="18"/>
              </w:rPr>
            </w:pPr>
            <w:r>
              <w:rPr>
                <w:rFonts w:ascii="Times New Roman"/>
                <w:spacing w:val="-1"/>
                <w:sz w:val="18"/>
              </w:rPr>
              <w:t>-93,634,940.95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8"/>
              <w:jc w:val="right"/>
              <w:rPr>
                <w:rFonts w:ascii="Times New Roman" w:hAnsi="Times New Roman" w:cs="Times New Roman" w:eastAsia="Times New Roman" w:hint="default"/>
                <w:sz w:val="18"/>
                <w:szCs w:val="18"/>
              </w:rPr>
            </w:pPr>
            <w:r>
              <w:rPr>
                <w:rFonts w:ascii="Times New Roman"/>
                <w:sz w:val="18"/>
              </w:rPr>
              <w:t>-26.40%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7,657,495.47</w:t>
            </w:r>
          </w:p>
        </w:tc>
      </w:tr>
      <w:tr>
        <w:trPr>
          <w:trHeight w:val="322"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142,847.72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2,299,166.64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-93.79%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26,961,782.31</w:t>
            </w:r>
          </w:p>
        </w:tc>
      </w:tr>
      <w:tr>
        <w:trPr>
          <w:trHeight w:val="324"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69,054,208.51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95,934,107.59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-28.02%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19,304,286.84</w:t>
            </w:r>
          </w:p>
        </w:tc>
      </w:tr>
      <w:tr>
        <w:trPr>
          <w:trHeight w:val="432"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三、筹资活动产生的现金流量净额</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pacing w:val="-1"/>
                <w:sz w:val="18"/>
              </w:rPr>
              <w:t>-44,064,000.00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pacing w:val="-1"/>
                <w:sz w:val="18"/>
              </w:rPr>
              <w:t>-16,744,860.00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163.15%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-49,823,618.61</w:t>
            </w:r>
          </w:p>
        </w:tc>
      </w:tr>
      <w:tr>
        <w:trPr>
          <w:trHeight w:val="409"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30,000,000.00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-100.00%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pacing w:val="-1"/>
                <w:sz w:val="18"/>
              </w:rPr>
              <w:t>0.00</w:t>
            </w:r>
          </w:p>
        </w:tc>
      </w:tr>
      <w:tr>
        <w:trPr>
          <w:trHeight w:val="322" w:hRule="exact"/>
        </w:trPr>
        <w:tc>
          <w:tcPr>
            <w:tcW w:w="31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44,064,000.00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46,744,860.00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-5.74%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49,823,618.61</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BodyText"/>
        <w:spacing w:line="338" w:lineRule="auto"/>
        <w:ind w:right="1295" w:firstLine="480"/>
        <w:jc w:val="left"/>
      </w:pPr>
      <w:r>
        <w:rPr/>
        <w:t>报告期公司经营活动现金流量净额为</w:t>
      </w:r>
      <w:r>
        <w:rPr>
          <w:rFonts w:ascii="Times New Roman" w:hAnsi="Times New Roman" w:cs="Times New Roman" w:eastAsia="Times New Roman" w:hint="default"/>
        </w:rPr>
        <w:t>100,127,079.67</w:t>
      </w:r>
      <w:r>
        <w:rPr/>
        <w:t>元，比上年同期减少</w:t>
      </w:r>
      <w:r>
        <w:rPr>
          <w:rFonts w:ascii="Times New Roman" w:hAnsi="Times New Roman" w:cs="Times New Roman" w:eastAsia="Times New Roman" w:hint="default"/>
        </w:rPr>
        <w:t>28.50%</w:t>
      </w:r>
      <w:r>
        <w:rPr/>
        <w:t>，主 </w:t>
      </w:r>
      <w:r>
        <w:rPr>
          <w:spacing w:val="-2"/>
        </w:rPr>
        <w:t>要是因为公司</w:t>
      </w:r>
      <w:r>
        <w:rPr>
          <w:rFonts w:ascii="Times New Roman" w:hAnsi="Times New Roman" w:cs="Times New Roman" w:eastAsia="Times New Roman" w:hint="default"/>
          <w:spacing w:val="-2"/>
        </w:rPr>
        <w:t>2011</w:t>
      </w:r>
      <w:r>
        <w:rPr>
          <w:spacing w:val="-2"/>
        </w:rPr>
        <w:t>年度应收账款未能同期收回，增长</w:t>
      </w:r>
      <w:r>
        <w:rPr>
          <w:rFonts w:ascii="Times New Roman" w:hAnsi="Times New Roman" w:cs="Times New Roman" w:eastAsia="Times New Roman" w:hint="default"/>
          <w:spacing w:val="-2"/>
        </w:rPr>
        <w:t>40.51%</w:t>
      </w:r>
      <w:r>
        <w:rPr>
          <w:spacing w:val="-2"/>
        </w:rPr>
        <w:t>；</w:t>
      </w:r>
      <w:r>
        <w:rPr>
          <w:rFonts w:ascii="Times New Roman" w:hAnsi="Times New Roman" w:cs="Times New Roman" w:eastAsia="Times New Roman" w:hint="default"/>
          <w:spacing w:val="-2"/>
        </w:rPr>
        <w:t>2011</w:t>
      </w:r>
      <w:r>
        <w:rPr>
          <w:spacing w:val="-2"/>
        </w:rPr>
        <w:t>年度公司软件产品退税</w:t>
      </w:r>
      <w:r>
        <w:rPr>
          <w:spacing w:val="-113"/>
        </w:rPr>
        <w:t> </w:t>
      </w:r>
      <w:r>
        <w:rPr/>
        <w:t>在</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w:t>
      </w:r>
      <w:r>
        <w:rPr/>
        <w:t>月份收到，共同影响所致。</w:t>
      </w:r>
    </w:p>
    <w:p>
      <w:pPr>
        <w:pStyle w:val="BodyText"/>
        <w:spacing w:line="338" w:lineRule="auto" w:before="27"/>
        <w:ind w:right="1380" w:firstLine="480"/>
        <w:jc w:val="left"/>
      </w:pPr>
      <w:r>
        <w:rPr/>
        <w:t>报告期公司投资活动现金流量净额为</w:t>
      </w:r>
      <w:r>
        <w:rPr>
          <w:rFonts w:ascii="Times New Roman" w:hAnsi="Times New Roman" w:cs="Times New Roman" w:eastAsia="Times New Roman" w:hint="default"/>
        </w:rPr>
        <w:t>-68,911,360.79</w:t>
      </w:r>
      <w:r>
        <w:rPr/>
        <w:t>元，比上年同期减少投资</w:t>
      </w:r>
      <w:r>
        <w:rPr>
          <w:rFonts w:ascii="Times New Roman" w:hAnsi="Times New Roman" w:cs="Times New Roman" w:eastAsia="Times New Roman" w:hint="default"/>
        </w:rPr>
        <w:t>2472</w:t>
      </w:r>
      <w:r>
        <w:rPr/>
        <w:t>万 元，减少投资的比例为</w:t>
      </w:r>
      <w:r>
        <w:rPr>
          <w:rFonts w:ascii="Times New Roman" w:hAnsi="Times New Roman" w:cs="Times New Roman" w:eastAsia="Times New Roman" w:hint="default"/>
        </w:rPr>
        <w:t>-26.40%</w:t>
      </w:r>
      <w:r>
        <w:rPr/>
        <w:t>，主要是因为公司</w:t>
      </w:r>
      <w:r>
        <w:rPr>
          <w:rFonts w:ascii="Times New Roman" w:hAnsi="Times New Roman" w:cs="Times New Roman" w:eastAsia="Times New Roman" w:hint="default"/>
        </w:rPr>
        <w:t>2010</w:t>
      </w:r>
      <w:r>
        <w:rPr/>
        <w:t>年度为取得“北京东方英卡数字信 息技术有限公司”</w:t>
      </w:r>
      <w:r>
        <w:rPr>
          <w:rFonts w:ascii="Times New Roman" w:hAnsi="Times New Roman" w:cs="Times New Roman" w:eastAsia="Times New Roman" w:hint="default"/>
        </w:rPr>
        <w:t>100%</w:t>
      </w:r>
      <w:r>
        <w:rPr/>
        <w:t>股权支付股权转让款</w:t>
      </w:r>
      <w:r>
        <w:rPr>
          <w:rFonts w:ascii="Times New Roman" w:hAnsi="Times New Roman" w:cs="Times New Roman" w:eastAsia="Times New Roman" w:hint="default"/>
        </w:rPr>
        <w:t>2600</w:t>
      </w:r>
      <w:r>
        <w:rPr/>
        <w:t>万元，与</w:t>
      </w:r>
      <w:r>
        <w:rPr>
          <w:rFonts w:ascii="Times New Roman" w:hAnsi="Times New Roman" w:cs="Times New Roman" w:eastAsia="Times New Roman" w:hint="default"/>
        </w:rPr>
        <w:t>2011</w:t>
      </w:r>
      <w:r>
        <w:rPr/>
        <w:t>年度形成差异所致。</w:t>
      </w:r>
    </w:p>
    <w:p>
      <w:pPr>
        <w:pStyle w:val="BodyText"/>
        <w:spacing w:line="338" w:lineRule="auto" w:before="27"/>
        <w:ind w:right="1303" w:firstLine="480"/>
        <w:jc w:val="left"/>
      </w:pPr>
      <w:r>
        <w:rPr/>
        <w:t>报告期公司筹资活动现金流量净额为</w:t>
      </w:r>
      <w:r>
        <w:rPr>
          <w:rFonts w:ascii="Times New Roman" w:hAnsi="Times New Roman" w:cs="Times New Roman" w:eastAsia="Times New Roman" w:hint="default"/>
        </w:rPr>
        <w:t>-44,064,000.00</w:t>
      </w:r>
      <w:r>
        <w:rPr/>
        <w:t>元，比上年同期增加</w:t>
      </w:r>
      <w:r>
        <w:rPr>
          <w:rFonts w:ascii="Times New Roman" w:hAnsi="Times New Roman" w:cs="Times New Roman" w:eastAsia="Times New Roman" w:hint="default"/>
        </w:rPr>
        <w:t>163.15%</w:t>
      </w:r>
      <w:r>
        <w:rPr/>
        <w:t>，主 要是因为公司</w:t>
      </w:r>
      <w:r>
        <w:rPr>
          <w:rFonts w:ascii="Times New Roman" w:hAnsi="Times New Roman" w:cs="Times New Roman" w:eastAsia="Times New Roman" w:hint="default"/>
        </w:rPr>
        <w:t>2011</w:t>
      </w:r>
      <w:r>
        <w:rPr/>
        <w:t>年度支付现金分红款</w:t>
      </w:r>
      <w:r>
        <w:rPr>
          <w:rFonts w:ascii="Times New Roman" w:hAnsi="Times New Roman" w:cs="Times New Roman" w:eastAsia="Times New Roman" w:hint="default"/>
        </w:rPr>
        <w:t>4406</w:t>
      </w:r>
      <w:r>
        <w:rPr/>
        <w:t>万元比</w:t>
      </w:r>
      <w:r>
        <w:rPr>
          <w:rFonts w:ascii="Times New Roman" w:hAnsi="Times New Roman" w:cs="Times New Roman" w:eastAsia="Times New Roman" w:hint="default"/>
        </w:rPr>
        <w:t>2010</w:t>
      </w:r>
      <w:r>
        <w:rPr/>
        <w:t>年度实际支付的金额多出</w:t>
      </w:r>
      <w:r>
        <w:rPr>
          <w:rFonts w:ascii="Times New Roman" w:hAnsi="Times New Roman" w:cs="Times New Roman" w:eastAsia="Times New Roman" w:hint="default"/>
        </w:rPr>
        <w:t>2761</w:t>
      </w:r>
      <w:r>
        <w:rPr/>
        <w:t>万 元所致。</w:t>
      </w:r>
    </w:p>
    <w:p>
      <w:pPr>
        <w:pStyle w:val="Heading4"/>
        <w:spacing w:line="240" w:lineRule="auto" w:before="182"/>
        <w:ind w:right="0"/>
        <w:jc w:val="left"/>
        <w:rPr>
          <w:b w:val="0"/>
          <w:bCs w:val="0"/>
        </w:rPr>
      </w:pPr>
      <w:r>
        <w:rPr>
          <w:rFonts w:ascii="Times New Roman" w:hAnsi="Times New Roman" w:cs="Times New Roman" w:eastAsia="Times New Roman" w:hint="default"/>
        </w:rPr>
        <w:t>6</w:t>
      </w:r>
      <w:r>
        <w:rPr/>
        <w:t>、资产、负债情况</w:t>
      </w:r>
      <w:r>
        <w:rPr>
          <w:b w:val="0"/>
          <w:bCs w:val="0"/>
        </w:rPr>
      </w:r>
    </w:p>
    <w:p>
      <w:pPr>
        <w:spacing w:line="240" w:lineRule="auto" w:before="8"/>
        <w:rPr>
          <w:rFonts w:ascii="宋体" w:hAnsi="宋体" w:cs="宋体" w:eastAsia="宋体" w:hint="default"/>
          <w:b/>
          <w:bCs/>
          <w:sz w:val="16"/>
          <w:szCs w:val="16"/>
        </w:rPr>
      </w:pPr>
    </w:p>
    <w:p>
      <w:pPr>
        <w:pStyle w:val="BodyText"/>
        <w:spacing w:line="240" w:lineRule="auto" w:before="0"/>
        <w:ind w:left="623" w:right="0"/>
        <w:jc w:val="left"/>
      </w:pPr>
      <w:r>
        <w:rPr/>
        <w:t>（</w:t>
      </w:r>
      <w:r>
        <w:rPr>
          <w:rFonts w:ascii="Times New Roman" w:hAnsi="Times New Roman" w:cs="Times New Roman" w:eastAsia="Times New Roman" w:hint="default"/>
        </w:rPr>
        <w:t>1</w:t>
      </w:r>
      <w:r>
        <w:rPr/>
        <w:t>）资产构成情况（单位：人民币元）</w:t>
      </w:r>
    </w:p>
    <w:p>
      <w:pPr>
        <w:pStyle w:val="BodyText"/>
        <w:spacing w:line="357" w:lineRule="auto" w:before="11"/>
        <w:ind w:right="1290" w:firstLine="480"/>
        <w:jc w:val="left"/>
      </w:pPr>
      <w:r>
        <w:rPr/>
        <w:t>截至</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7"/>
        </w:rPr>
        <w:t>日，公司资产总额为</w:t>
      </w:r>
      <w:r>
        <w:rPr>
          <w:spacing w:val="-60"/>
        </w:rPr>
        <w:t> </w:t>
      </w:r>
      <w:r>
        <w:rPr>
          <w:rFonts w:ascii="宋体" w:hAnsi="宋体" w:cs="宋体" w:eastAsia="宋体" w:hint="default"/>
        </w:rPr>
        <w:t>85,219.37</w:t>
      </w:r>
      <w:r>
        <w:rPr>
          <w:rFonts w:ascii="宋体" w:hAnsi="宋体" w:cs="宋体" w:eastAsia="宋体" w:hint="default"/>
          <w:spacing w:val="-60"/>
        </w:rPr>
        <w:t> </w:t>
      </w:r>
      <w:r>
        <w:rPr>
          <w:spacing w:val="-7"/>
        </w:rPr>
        <w:t>万元，比期初增加了</w:t>
      </w:r>
      <w:r>
        <w:rPr>
          <w:spacing w:val="-60"/>
        </w:rPr>
        <w:t> </w:t>
      </w:r>
      <w:r>
        <w:rPr>
          <w:rFonts w:ascii="宋体" w:hAnsi="宋体" w:cs="宋体" w:eastAsia="宋体" w:hint="default"/>
        </w:rPr>
        <w:t>11,795.21 </w:t>
      </w:r>
      <w:r>
        <w:rPr/>
        <w:t>万元，主要构成如下：</w:t>
      </w:r>
    </w:p>
    <w:p>
      <w:pPr>
        <w:spacing w:line="240" w:lineRule="auto" w:before="11"/>
        <w:rPr>
          <w:rFonts w:ascii="宋体" w:hAnsi="宋体" w:cs="宋体" w:eastAsia="宋体" w:hint="default"/>
          <w:sz w:val="5"/>
          <w:szCs w:val="5"/>
        </w:rPr>
      </w:pPr>
    </w:p>
    <w:tbl>
      <w:tblPr>
        <w:tblW w:w="0" w:type="auto"/>
        <w:jc w:val="left"/>
        <w:tblInd w:w="134" w:type="dxa"/>
        <w:tblLayout w:type="fixed"/>
        <w:tblCellMar>
          <w:top w:w="0" w:type="dxa"/>
          <w:left w:w="0" w:type="dxa"/>
          <w:bottom w:w="0" w:type="dxa"/>
          <w:right w:w="0" w:type="dxa"/>
        </w:tblCellMar>
        <w:tblLook w:val="01E0"/>
      </w:tblPr>
      <w:tblGrid>
        <w:gridCol w:w="1961"/>
        <w:gridCol w:w="1801"/>
        <w:gridCol w:w="1839"/>
        <w:gridCol w:w="1769"/>
        <w:gridCol w:w="1640"/>
      </w:tblGrid>
      <w:tr>
        <w:trPr>
          <w:trHeight w:val="520"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7"/>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7"/>
              <w:ind w:left="446"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4"/>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83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7"/>
              <w:ind w:left="465"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76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7"/>
              <w:ind w:left="194"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64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7"/>
              <w:ind w:left="365"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208,563,460.41</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222,483,749.02</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-6.26%</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192,409,692.26</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116,748,600.49</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83,091,550.75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40.51%</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68,825,419.87</w:t>
            </w:r>
          </w:p>
        </w:tc>
      </w:tr>
      <w:tr>
        <w:trPr>
          <w:trHeight w:val="324"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1"/>
                <w:sz w:val="18"/>
              </w:rPr>
              <w:t>1,190,116.00</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4,870,309.25</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30,964,426.70</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50,441,660.58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-38.61%</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44,622,327.41</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6,162,477.29</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5,092,374.38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21.01%</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5,015,632.32</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210,957,079.07</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124,817,086.32</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69.01%</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79,646,272.35</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769" w:type="dxa"/>
            <w:tcBorders>
              <w:top w:val="single" w:sz="4" w:space="0" w:color="000000"/>
              <w:left w:val="single" w:sz="4" w:space="0" w:color="000000"/>
              <w:bottom w:val="single" w:sz="4" w:space="0" w:color="000000"/>
              <w:right w:val="single" w:sz="4" w:space="0" w:color="000000"/>
            </w:tcBorders>
          </w:tcPr>
          <w:p>
            <w:pP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80" w:top="1260" w:bottom="1160" w:left="1160" w:right="0"/>
        </w:sectPr>
      </w:pPr>
    </w:p>
    <w:p>
      <w:pPr>
        <w:spacing w:line="240" w:lineRule="auto" w:before="9"/>
        <w:rPr>
          <w:rFonts w:ascii="宋体" w:hAnsi="宋体" w:cs="宋体" w:eastAsia="宋体" w:hint="default"/>
          <w:sz w:val="16"/>
          <w:szCs w:val="16"/>
        </w:rPr>
      </w:pPr>
    </w:p>
    <w:tbl>
      <w:tblPr>
        <w:tblW w:w="0" w:type="auto"/>
        <w:jc w:val="left"/>
        <w:tblInd w:w="134" w:type="dxa"/>
        <w:tblLayout w:type="fixed"/>
        <w:tblCellMar>
          <w:top w:w="0" w:type="dxa"/>
          <w:left w:w="0" w:type="dxa"/>
          <w:bottom w:w="0" w:type="dxa"/>
          <w:right w:w="0" w:type="dxa"/>
        </w:tblCellMar>
        <w:tblLook w:val="01E0"/>
      </w:tblPr>
      <w:tblGrid>
        <w:gridCol w:w="1961"/>
        <w:gridCol w:w="1801"/>
        <w:gridCol w:w="1839"/>
        <w:gridCol w:w="1769"/>
        <w:gridCol w:w="1640"/>
      </w:tblGrid>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228,063,652.49</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175,403,397.76</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z w:val="18"/>
              </w:rPr>
              <w:t>30.02%</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170,637,074.59</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29,001,631.66</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33,301,738.37</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29,065,975.67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14.57%</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24,834,112.89</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11,137,414.67</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0.00%</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324"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214,811.43</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453,531.24</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-52.64%</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38,290.58</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3,080,038.30</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2,063,118.25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49.29%</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1,060,232.82</w:t>
            </w:r>
          </w:p>
        </w:tc>
      </w:tr>
      <w:tr>
        <w:trPr>
          <w:trHeight w:val="322" w:hRule="exact"/>
        </w:trPr>
        <w:tc>
          <w:tcPr>
            <w:tcW w:w="19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852,193,699.22</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734,241,606.30</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16.06%</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591,959,364.34</w:t>
            </w:r>
          </w:p>
        </w:tc>
      </w:tr>
    </w:tbl>
    <w:p>
      <w:pPr>
        <w:spacing w:line="240" w:lineRule="auto" w:before="9"/>
        <w:rPr>
          <w:rFonts w:ascii="宋体" w:hAnsi="宋体" w:cs="宋体" w:eastAsia="宋体" w:hint="default"/>
          <w:sz w:val="26"/>
          <w:szCs w:val="26"/>
        </w:rPr>
      </w:pPr>
    </w:p>
    <w:p>
      <w:pPr>
        <w:pStyle w:val="BodyText"/>
        <w:spacing w:line="338" w:lineRule="auto"/>
        <w:ind w:right="1164" w:firstLine="480"/>
        <w:jc w:val="left"/>
      </w:pPr>
      <w:r>
        <w:rPr/>
        <w:t>报告期末公司应收账款比上期初增加</w:t>
      </w:r>
      <w:r>
        <w:rPr>
          <w:spacing w:val="-81"/>
        </w:rPr>
        <w:t> </w:t>
      </w:r>
      <w:r>
        <w:rPr>
          <w:rFonts w:ascii="Times New Roman" w:hAnsi="Times New Roman" w:cs="Times New Roman" w:eastAsia="Times New Roman" w:hint="default"/>
        </w:rPr>
        <w:t>40.51%</w:t>
      </w:r>
      <w:r>
        <w:rPr/>
        <w:t>，主要是因为公司采取适度赊销的政策， 报告期四季度营业收入达到 </w:t>
      </w:r>
      <w:r>
        <w:rPr>
          <w:rFonts w:ascii="Times New Roman" w:hAnsi="Times New Roman" w:cs="Times New Roman" w:eastAsia="Times New Roman" w:hint="default"/>
        </w:rPr>
        <w:t>21</w:t>
      </w:r>
      <w:r>
        <w:rPr>
          <w:rFonts w:ascii="宋体" w:hAnsi="宋体" w:cs="宋体" w:eastAsia="宋体" w:hint="default"/>
          <w:b/>
          <w:bCs/>
          <w:sz w:val="18"/>
          <w:szCs w:val="18"/>
        </w:rPr>
        <w:t>,</w:t>
      </w:r>
      <w:r>
        <w:rPr>
          <w:rFonts w:ascii="Times New Roman" w:hAnsi="Times New Roman" w:cs="Times New Roman" w:eastAsia="Times New Roman" w:hint="default"/>
        </w:rPr>
        <w:t>543</w:t>
      </w:r>
      <w:r>
        <w:rPr>
          <w:rFonts w:ascii="Times New Roman" w:hAnsi="Times New Roman" w:cs="Times New Roman" w:eastAsia="Times New Roman" w:hint="default"/>
          <w:spacing w:val="25"/>
        </w:rPr>
        <w:t> </w:t>
      </w:r>
      <w:r>
        <w:rPr/>
        <w:t>万元，其中大部分应收账款都在赊销账期内未能同步 回收所致，公司的主要客户为通信、银行等大客户，应收帐款产生坏帐的风险较小。</w:t>
      </w:r>
    </w:p>
    <w:p>
      <w:pPr>
        <w:pStyle w:val="BodyText"/>
        <w:spacing w:line="338" w:lineRule="auto" w:before="53"/>
        <w:ind w:right="1302" w:firstLine="480"/>
        <w:jc w:val="both"/>
      </w:pPr>
      <w:r>
        <w:rPr/>
        <w:t>报告期末公司应收票据比期初减少</w:t>
      </w:r>
      <w:r>
        <w:rPr>
          <w:spacing w:val="-81"/>
        </w:rPr>
        <w:t> </w:t>
      </w:r>
      <w:r>
        <w:rPr>
          <w:rFonts w:ascii="Times New Roman" w:hAnsi="Times New Roman" w:cs="Times New Roman" w:eastAsia="Times New Roman" w:hint="default"/>
        </w:rPr>
        <w:t>100.00%</w:t>
      </w:r>
      <w:r>
        <w:rPr/>
        <w:t>，主要是因为公司四季度的销售业务中未 有以银行承兑汇票结算方式的业务所致。</w:t>
      </w:r>
    </w:p>
    <w:p>
      <w:pPr>
        <w:pStyle w:val="BodyText"/>
        <w:spacing w:line="348" w:lineRule="auto" w:before="53"/>
        <w:ind w:right="1302" w:firstLine="480"/>
        <w:jc w:val="both"/>
      </w:pPr>
      <w:r>
        <w:rPr/>
        <w:t>报告期末公司预付款项比期初减少</w:t>
      </w:r>
      <w:r>
        <w:rPr>
          <w:spacing w:val="29"/>
        </w:rPr>
        <w:t> </w:t>
      </w:r>
      <w:r>
        <w:rPr>
          <w:rFonts w:ascii="Times New Roman" w:hAnsi="Times New Roman" w:cs="Times New Roman" w:eastAsia="Times New Roman" w:hint="default"/>
        </w:rPr>
        <w:t>38.61%</w:t>
      </w:r>
      <w:r>
        <w:rPr/>
        <w:t>，主要是因为公司基建项目竣工，预付的 </w:t>
      </w:r>
      <w:r>
        <w:rPr>
          <w:spacing w:val="-2"/>
        </w:rPr>
        <w:t>款项均发票入账往来结算完毕；报告期公司采用预付款结算方式的采购业务减少，共同影</w:t>
      </w:r>
      <w:r>
        <w:rPr>
          <w:spacing w:val="-107"/>
        </w:rPr>
        <w:t> </w:t>
      </w:r>
      <w:r>
        <w:rPr>
          <w:spacing w:val="-107"/>
        </w:rPr>
      </w:r>
      <w:r>
        <w:rPr/>
        <w:t>响所致。</w:t>
      </w:r>
    </w:p>
    <w:p>
      <w:pPr>
        <w:pStyle w:val="BodyText"/>
        <w:spacing w:line="348" w:lineRule="auto" w:before="46"/>
        <w:ind w:right="1301" w:firstLine="480"/>
        <w:jc w:val="both"/>
      </w:pPr>
      <w:r>
        <w:rPr/>
        <w:t>报告期末公司存货比期初增加</w:t>
      </w:r>
      <w:r>
        <w:rPr>
          <w:spacing w:val="29"/>
        </w:rPr>
        <w:t> </w:t>
      </w:r>
      <w:r>
        <w:rPr>
          <w:rFonts w:ascii="Times New Roman" w:hAnsi="Times New Roman" w:cs="Times New Roman" w:eastAsia="Times New Roman" w:hint="default"/>
        </w:rPr>
        <w:t>69.01%</w:t>
      </w:r>
      <w:r>
        <w:rPr/>
        <w:t>，主要是因为公司的通信行业客户大都是每个 </w:t>
      </w:r>
      <w:r>
        <w:rPr>
          <w:spacing w:val="-2"/>
        </w:rPr>
        <w:t>季度结算一次，报告期四季度公司接单业务较好，四季度的业务在次年的一季度结算，增</w:t>
      </w:r>
      <w:r>
        <w:rPr>
          <w:spacing w:val="-108"/>
        </w:rPr>
        <w:t> </w:t>
      </w:r>
      <w:r>
        <w:rPr>
          <w:spacing w:val="-108"/>
        </w:rPr>
      </w:r>
      <w:r>
        <w:rPr>
          <w:spacing w:val="-2"/>
        </w:rPr>
        <w:t>加了存货；公司模块封装用条带等原材料供应商明确要求次年涨价，为降低采购成本公司</w:t>
      </w:r>
      <w:r>
        <w:rPr>
          <w:spacing w:val="-106"/>
        </w:rPr>
        <w:t> </w:t>
      </w:r>
      <w:r>
        <w:rPr>
          <w:spacing w:val="-106"/>
        </w:rPr>
      </w:r>
      <w:r>
        <w:rPr/>
        <w:t>增加了相关原材料的采购和库存，增加了存货；报告期公司营业收入同比增长</w:t>
      </w:r>
      <w:r>
        <w:rPr>
          <w:spacing w:val="30"/>
        </w:rPr>
        <w:t> </w:t>
      </w:r>
      <w:r>
        <w:rPr>
          <w:rFonts w:ascii="Times New Roman" w:hAnsi="Times New Roman" w:cs="Times New Roman" w:eastAsia="Times New Roman" w:hint="default"/>
        </w:rPr>
        <w:t>16.95%</w:t>
      </w:r>
      <w:r>
        <w:rPr/>
        <w:t>，</w:t>
      </w:r>
      <w:r>
        <w:rPr>
          <w:spacing w:val="-117"/>
        </w:rPr>
        <w:t> </w:t>
      </w:r>
      <w:r>
        <w:rPr/>
        <w:t>产销规模的扩大也相应增加了存货，以上因素共同影响导致存货增加。</w:t>
      </w:r>
    </w:p>
    <w:p>
      <w:pPr>
        <w:pStyle w:val="BodyText"/>
        <w:spacing w:line="240" w:lineRule="auto" w:before="43"/>
        <w:ind w:left="623" w:right="0"/>
        <w:jc w:val="left"/>
      </w:pPr>
      <w:r>
        <w:rPr/>
        <w:t>报告期末公司长期股权投资比期初增加</w:t>
      </w:r>
      <w:r>
        <w:rPr>
          <w:spacing w:val="-60"/>
        </w:rPr>
        <w:t> </w:t>
      </w:r>
      <w:r>
        <w:rPr>
          <w:rFonts w:ascii="宋体" w:hAnsi="宋体" w:cs="宋体" w:eastAsia="宋体" w:hint="default"/>
        </w:rPr>
        <w:t>300</w:t>
      </w:r>
      <w:r>
        <w:rPr>
          <w:rFonts w:ascii="宋体" w:hAnsi="宋体" w:cs="宋体" w:eastAsia="宋体" w:hint="default"/>
          <w:spacing w:val="-60"/>
        </w:rPr>
        <w:t> </w:t>
      </w:r>
      <w:r>
        <w:rPr>
          <w:spacing w:val="-5"/>
        </w:rPr>
        <w:t>万元，是因为报告期公司出资</w:t>
      </w:r>
      <w:r>
        <w:rPr>
          <w:spacing w:val="-60"/>
        </w:rPr>
        <w:t> </w:t>
      </w:r>
      <w:r>
        <w:rPr>
          <w:rFonts w:ascii="宋体" w:hAnsi="宋体" w:cs="宋体" w:eastAsia="宋体" w:hint="default"/>
        </w:rPr>
        <w:t>300</w:t>
      </w:r>
      <w:r>
        <w:rPr>
          <w:rFonts w:ascii="宋体" w:hAnsi="宋体" w:cs="宋体" w:eastAsia="宋体" w:hint="default"/>
          <w:spacing w:val="-60"/>
        </w:rPr>
        <w:t> </w:t>
      </w:r>
      <w:r>
        <w:rPr/>
        <w:t>万元认</w:t>
      </w:r>
    </w:p>
    <w:p>
      <w:pPr>
        <w:pStyle w:val="BodyText"/>
        <w:spacing w:line="357" w:lineRule="auto" w:before="154"/>
        <w:ind w:right="1165"/>
        <w:jc w:val="left"/>
      </w:pPr>
      <w:r>
        <w:rPr/>
        <w:t>购“江苏丹阳农村商业银行股份有限公司”发起人股份</w:t>
      </w:r>
      <w:r>
        <w:rPr>
          <w:spacing w:val="-71"/>
        </w:rPr>
        <w:t> </w:t>
      </w:r>
      <w:r>
        <w:rPr>
          <w:rFonts w:ascii="宋体" w:hAnsi="宋体" w:cs="宋体" w:eastAsia="宋体" w:hint="default"/>
        </w:rPr>
        <w:t>200</w:t>
      </w:r>
      <w:r>
        <w:rPr>
          <w:rFonts w:ascii="宋体" w:hAnsi="宋体" w:cs="宋体" w:eastAsia="宋体" w:hint="default"/>
          <w:spacing w:val="-71"/>
        </w:rPr>
        <w:t> </w:t>
      </w:r>
      <w:r>
        <w:rPr/>
        <w:t>万股（每股净资产</w:t>
      </w:r>
      <w:r>
        <w:rPr>
          <w:spacing w:val="-71"/>
        </w:rPr>
        <w:t> </w:t>
      </w:r>
      <w:r>
        <w:rPr>
          <w:rFonts w:ascii="宋体" w:hAnsi="宋体" w:cs="宋体" w:eastAsia="宋体" w:hint="default"/>
        </w:rPr>
        <w:t>1.50</w:t>
      </w:r>
      <w:r>
        <w:rPr>
          <w:rFonts w:ascii="宋体" w:hAnsi="宋体" w:cs="宋体" w:eastAsia="宋体" w:hint="default"/>
          <w:spacing w:val="-71"/>
        </w:rPr>
        <w:t> </w:t>
      </w:r>
      <w:r>
        <w:rPr>
          <w:spacing w:val="-6"/>
        </w:rPr>
        <w:t>元），</w:t>
      </w:r>
      <w:r>
        <w:rPr/>
        <w:t> 占该行总股本的</w:t>
      </w:r>
      <w:r>
        <w:rPr>
          <w:spacing w:val="-61"/>
        </w:rPr>
        <w:t> </w:t>
      </w:r>
      <w:r>
        <w:rPr>
          <w:rFonts w:ascii="宋体" w:hAnsi="宋体" w:cs="宋体" w:eastAsia="宋体" w:hint="default"/>
        </w:rPr>
        <w:t>0.53%</w:t>
      </w:r>
      <w:r>
        <w:rPr/>
        <w:t>。</w:t>
      </w:r>
    </w:p>
    <w:p>
      <w:pPr>
        <w:pStyle w:val="BodyText"/>
        <w:spacing w:line="338" w:lineRule="auto" w:before="34"/>
        <w:ind w:right="1301" w:firstLine="480"/>
        <w:jc w:val="both"/>
      </w:pPr>
      <w:r>
        <w:rPr/>
        <w:t>报告期末固定资产比期初增加 </w:t>
      </w:r>
      <w:r>
        <w:rPr>
          <w:rFonts w:ascii="Times New Roman" w:hAnsi="Times New Roman" w:cs="Times New Roman" w:eastAsia="Times New Roman" w:hint="default"/>
        </w:rPr>
        <w:t>30.02%</w:t>
      </w:r>
      <w:r>
        <w:rPr/>
        <w:t>，主要是因为公司实施的“</w:t>
      </w:r>
      <w:r>
        <w:rPr>
          <w:rFonts w:ascii="Times New Roman" w:hAnsi="Times New Roman" w:cs="Times New Roman" w:eastAsia="Times New Roman" w:hint="default"/>
        </w:rPr>
        <w:t>MIC</w:t>
      </w:r>
      <w:r>
        <w:rPr>
          <w:rFonts w:ascii="Times New Roman" w:hAnsi="Times New Roman" w:cs="Times New Roman" w:eastAsia="Times New Roman" w:hint="default"/>
          <w:spacing w:val="1"/>
        </w:rPr>
        <w:t> </w:t>
      </w:r>
      <w:r>
        <w:rPr/>
        <w:t>卡研发及产业</w:t>
      </w:r>
      <w:r>
        <w:rPr>
          <w:w w:val="99"/>
        </w:rPr>
        <w:t> </w:t>
      </w:r>
      <w:r>
        <w:rPr/>
        <w:t>化项目”基建工程竣工投入使用，转入固定资产所致。</w:t>
      </w:r>
    </w:p>
    <w:p>
      <w:pPr>
        <w:pStyle w:val="BodyText"/>
        <w:spacing w:line="240" w:lineRule="auto" w:before="53"/>
        <w:ind w:left="623" w:right="0"/>
        <w:jc w:val="left"/>
      </w:pPr>
      <w:r>
        <w:rPr/>
        <w:t>报告期末在建工程比期初减少</w:t>
      </w:r>
      <w:r>
        <w:rPr>
          <w:spacing w:val="-62"/>
        </w:rPr>
        <w:t> </w:t>
      </w:r>
      <w:r>
        <w:rPr>
          <w:rFonts w:ascii="Times New Roman" w:hAnsi="Times New Roman" w:cs="Times New Roman" w:eastAsia="Times New Roman" w:hint="default"/>
        </w:rPr>
        <w:t>100%</w:t>
      </w:r>
      <w:r>
        <w:rPr/>
        <w:t>，原因同上。</w:t>
      </w:r>
    </w:p>
    <w:p>
      <w:pPr>
        <w:pStyle w:val="BodyText"/>
        <w:spacing w:line="338" w:lineRule="auto" w:before="215"/>
        <w:ind w:right="1302" w:firstLine="480"/>
        <w:jc w:val="both"/>
        <w:rPr>
          <w:rFonts w:ascii="宋体" w:hAnsi="宋体" w:cs="宋体" w:eastAsia="宋体" w:hint="default"/>
        </w:rPr>
      </w:pPr>
      <w:r>
        <w:rPr/>
        <w:t>报告期末长期待摊费用比期初减少</w:t>
      </w:r>
      <w:r>
        <w:rPr>
          <w:spacing w:val="29"/>
        </w:rPr>
        <w:t> </w:t>
      </w:r>
      <w:r>
        <w:rPr>
          <w:rFonts w:ascii="Times New Roman" w:hAnsi="Times New Roman" w:cs="Times New Roman" w:eastAsia="Times New Roman" w:hint="default"/>
        </w:rPr>
        <w:t>52.64%</w:t>
      </w:r>
      <w:r>
        <w:rPr/>
        <w:t>，主要是因为报告期按照受益期限摊销减 少所致</w:t>
      </w:r>
      <w:r>
        <w:rPr>
          <w:rFonts w:ascii="宋体" w:hAnsi="宋体" w:cs="宋体" w:eastAsia="宋体" w:hint="default"/>
          <w:b/>
          <w:bCs/>
        </w:rPr>
        <w:t>。</w:t>
      </w:r>
      <w:r>
        <w:rPr>
          <w:rFonts w:ascii="宋体" w:hAnsi="宋体" w:cs="宋体" w:eastAsia="宋体" w:hint="default"/>
        </w:rPr>
      </w:r>
    </w:p>
    <w:p>
      <w:pPr>
        <w:pStyle w:val="BodyText"/>
        <w:spacing w:line="338" w:lineRule="auto" w:before="55"/>
        <w:ind w:right="1303" w:firstLine="480"/>
        <w:jc w:val="both"/>
        <w:rPr>
          <w:rFonts w:ascii="宋体" w:hAnsi="宋体" w:cs="宋体" w:eastAsia="宋体" w:hint="default"/>
        </w:rPr>
      </w:pPr>
      <w:r>
        <w:rPr/>
        <w:t>报告期末递延所得税资产比期初增加</w:t>
      </w:r>
      <w:r>
        <w:rPr>
          <w:spacing w:val="28"/>
        </w:rPr>
        <w:t> </w:t>
      </w:r>
      <w:r>
        <w:rPr>
          <w:rFonts w:ascii="Times New Roman" w:hAnsi="Times New Roman" w:cs="Times New Roman" w:eastAsia="Times New Roman" w:hint="default"/>
        </w:rPr>
        <w:t>49.29%</w:t>
      </w:r>
      <w:r>
        <w:rPr/>
        <w:t>，主要是因为报告期计提应收款项坏账 准备</w:t>
      </w:r>
      <w:r>
        <w:rPr>
          <w:spacing w:val="-61"/>
        </w:rPr>
        <w:t> </w:t>
      </w:r>
      <w:r>
        <w:rPr>
          <w:rFonts w:ascii="Times New Roman" w:hAnsi="Times New Roman" w:cs="Times New Roman" w:eastAsia="Times New Roman" w:hint="default"/>
        </w:rPr>
        <w:t>247</w:t>
      </w:r>
      <w:r>
        <w:rPr>
          <w:rFonts w:ascii="Times New Roman" w:hAnsi="Times New Roman" w:cs="Times New Roman" w:eastAsia="Times New Roman" w:hint="default"/>
          <w:spacing w:val="-2"/>
        </w:rPr>
        <w:t> </w:t>
      </w:r>
      <w:r>
        <w:rPr/>
        <w:t>万元，相应增加递延所得税资产所致</w:t>
      </w:r>
      <w:r>
        <w:rPr>
          <w:rFonts w:ascii="宋体" w:hAnsi="宋体" w:cs="宋体" w:eastAsia="宋体" w:hint="default"/>
          <w:b/>
          <w:bCs/>
        </w:rPr>
        <w:t>。</w:t>
      </w:r>
      <w:r>
        <w:rPr>
          <w:rFonts w:ascii="宋体" w:hAnsi="宋体" w:cs="宋体" w:eastAsia="宋体" w:hint="default"/>
        </w:rPr>
      </w:r>
    </w:p>
    <w:p>
      <w:pPr>
        <w:spacing w:after="0" w:line="338" w:lineRule="auto"/>
        <w:jc w:val="both"/>
        <w:rPr>
          <w:rFonts w:ascii="宋体" w:hAnsi="宋体" w:cs="宋体" w:eastAsia="宋体" w:hint="default"/>
        </w:rPr>
        <w:sectPr>
          <w:pgSz w:w="11910" w:h="16840"/>
          <w:pgMar w:header="851" w:footer="980" w:top="1260" w:bottom="1160" w:left="1160" w:right="0"/>
        </w:sectPr>
      </w:pPr>
    </w:p>
    <w:p>
      <w:pPr>
        <w:spacing w:line="240" w:lineRule="auto" w:before="1"/>
        <w:rPr>
          <w:rFonts w:ascii="宋体" w:hAnsi="宋体" w:cs="宋体" w:eastAsia="宋体" w:hint="default"/>
          <w:b/>
          <w:bCs/>
          <w:sz w:val="25"/>
          <w:szCs w:val="25"/>
        </w:rPr>
      </w:pPr>
    </w:p>
    <w:p>
      <w:pPr>
        <w:pStyle w:val="BodyText"/>
        <w:spacing w:line="240" w:lineRule="auto"/>
        <w:ind w:left="623" w:right="0"/>
        <w:jc w:val="left"/>
      </w:pPr>
      <w:r>
        <w:rPr/>
        <w:t>（</w:t>
      </w:r>
      <w:r>
        <w:rPr>
          <w:rFonts w:ascii="Times New Roman" w:hAnsi="Times New Roman" w:cs="Times New Roman" w:eastAsia="Times New Roman" w:hint="default"/>
        </w:rPr>
        <w:t>2</w:t>
      </w:r>
      <w:r>
        <w:rPr/>
        <w:t>）存货变动情况（单位：人民币元）</w:t>
      </w:r>
    </w:p>
    <w:p>
      <w:pPr>
        <w:spacing w:line="240" w:lineRule="auto" w:before="0"/>
        <w:rPr>
          <w:rFonts w:ascii="宋体" w:hAnsi="宋体" w:cs="宋体" w:eastAsia="宋体" w:hint="default"/>
          <w:sz w:val="4"/>
          <w:szCs w:val="4"/>
        </w:rPr>
      </w:pPr>
    </w:p>
    <w:tbl>
      <w:tblPr>
        <w:tblW w:w="0" w:type="auto"/>
        <w:jc w:val="left"/>
        <w:tblInd w:w="138" w:type="dxa"/>
        <w:tblLayout w:type="fixed"/>
        <w:tblCellMar>
          <w:top w:w="0" w:type="dxa"/>
          <w:left w:w="0" w:type="dxa"/>
          <w:bottom w:w="0" w:type="dxa"/>
          <w:right w:w="0" w:type="dxa"/>
        </w:tblCellMar>
        <w:tblLook w:val="01E0"/>
      </w:tblPr>
      <w:tblGrid>
        <w:gridCol w:w="1673"/>
        <w:gridCol w:w="1580"/>
        <w:gridCol w:w="1248"/>
        <w:gridCol w:w="1080"/>
        <w:gridCol w:w="1092"/>
        <w:gridCol w:w="1069"/>
        <w:gridCol w:w="1440"/>
      </w:tblGrid>
      <w:tr>
        <w:trPr>
          <w:trHeight w:val="971" w:hRule="exact"/>
        </w:trPr>
        <w:tc>
          <w:tcPr>
            <w:tcW w:w="167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23"/>
              <w:jc w:val="righ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4"/>
                <w:sz w:val="21"/>
                <w:szCs w:val="21"/>
              </w:rPr>
              <w:t> </w:t>
            </w:r>
            <w:r>
              <w:rPr>
                <w:rFonts w:ascii="宋体" w:hAnsi="宋体" w:cs="宋体" w:eastAsia="宋体" w:hint="default"/>
                <w:b/>
                <w:bCs/>
                <w:sz w:val="21"/>
                <w:szCs w:val="21"/>
              </w:rPr>
              <w:t>年末余额</w:t>
            </w:r>
            <w:r>
              <w:rPr>
                <w:rFonts w:ascii="宋体" w:hAnsi="宋体" w:cs="宋体" w:eastAsia="宋体" w:hint="default"/>
                <w:sz w:val="21"/>
                <w:szCs w:val="21"/>
              </w:rPr>
            </w:r>
          </w:p>
        </w:tc>
        <w:tc>
          <w:tcPr>
            <w:tcW w:w="124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auto" w:before="12"/>
              <w:ind w:left="199" w:right="139" w:hanging="53"/>
              <w:jc w:val="both"/>
              <w:rPr>
                <w:rFonts w:ascii="宋体" w:hAnsi="宋体" w:cs="宋体" w:eastAsia="宋体" w:hint="default"/>
                <w:sz w:val="21"/>
                <w:szCs w:val="21"/>
              </w:rPr>
            </w:pPr>
            <w:r>
              <w:rPr>
                <w:rFonts w:ascii="宋体" w:hAnsi="宋体" w:cs="宋体" w:eastAsia="宋体" w:hint="default"/>
                <w:b/>
                <w:bCs/>
                <w:sz w:val="21"/>
                <w:szCs w:val="21"/>
              </w:rPr>
              <w:t>占</w:t>
            </w:r>
            <w:r>
              <w:rPr>
                <w:rFonts w:ascii="宋体" w:hAnsi="宋体" w:cs="宋体" w:eastAsia="宋体" w:hint="default"/>
                <w:b/>
                <w:bCs/>
                <w:spacing w:val="-55"/>
                <w:sz w:val="21"/>
                <w:szCs w:val="21"/>
              </w:rPr>
              <w:t> </w:t>
            </w: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w w:val="100"/>
                <w:sz w:val="21"/>
                <w:szCs w:val="21"/>
              </w:rPr>
              <w:t> </w:t>
            </w:r>
            <w:r>
              <w:rPr>
                <w:rFonts w:ascii="宋体" w:hAnsi="宋体" w:cs="宋体" w:eastAsia="宋体" w:hint="default"/>
                <w:b/>
                <w:bCs/>
                <w:sz w:val="21"/>
                <w:szCs w:val="21"/>
              </w:rPr>
              <w:t>末总资产</w:t>
            </w:r>
            <w:r>
              <w:rPr>
                <w:rFonts w:ascii="宋体" w:hAnsi="宋体" w:cs="宋体" w:eastAsia="宋体" w:hint="default"/>
                <w:b/>
                <w:bCs/>
                <w:w w:val="100"/>
                <w:sz w:val="21"/>
                <w:szCs w:val="21"/>
              </w:rPr>
              <w:t> </w:t>
            </w:r>
            <w:r>
              <w:rPr>
                <w:rFonts w:ascii="宋体" w:hAnsi="宋体" w:cs="宋体" w:eastAsia="宋体" w:hint="default"/>
                <w:b/>
                <w:bCs/>
                <w:sz w:val="21"/>
                <w:szCs w:val="21"/>
              </w:rPr>
              <w:t>的</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80" w:lineRule="auto" w:before="171"/>
              <w:ind w:left="324" w:right="111" w:hanging="212"/>
              <w:jc w:val="left"/>
              <w:rPr>
                <w:rFonts w:ascii="宋体" w:hAnsi="宋体" w:cs="宋体" w:eastAsia="宋体" w:hint="default"/>
                <w:sz w:val="21"/>
                <w:szCs w:val="21"/>
              </w:rPr>
            </w:pPr>
            <w:r>
              <w:rPr>
                <w:rFonts w:ascii="宋体" w:hAnsi="宋体" w:cs="宋体" w:eastAsia="宋体" w:hint="default"/>
                <w:b/>
                <w:bCs/>
                <w:sz w:val="21"/>
                <w:szCs w:val="21"/>
              </w:rPr>
              <w:t>市场供求</w:t>
            </w:r>
            <w:r>
              <w:rPr>
                <w:rFonts w:ascii="宋体" w:hAnsi="宋体" w:cs="宋体" w:eastAsia="宋体" w:hint="default"/>
                <w:b/>
                <w:bCs/>
                <w:w w:val="100"/>
                <w:sz w:val="21"/>
                <w:szCs w:val="21"/>
              </w:rPr>
              <w:t> </w:t>
            </w:r>
            <w:r>
              <w:rPr>
                <w:rFonts w:ascii="宋体" w:hAnsi="宋体" w:cs="宋体" w:eastAsia="宋体" w:hint="default"/>
                <w:b/>
                <w:bCs/>
                <w:sz w:val="21"/>
                <w:szCs w:val="21"/>
              </w:rPr>
              <w:t>情况</w:t>
            </w:r>
            <w:r>
              <w:rPr>
                <w:rFonts w:ascii="宋体" w:hAnsi="宋体" w:cs="宋体" w:eastAsia="宋体" w:hint="default"/>
                <w:sz w:val="21"/>
                <w:szCs w:val="21"/>
              </w:rPr>
            </w:r>
          </w:p>
        </w:tc>
        <w:tc>
          <w:tcPr>
            <w:tcW w:w="109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auto" w:before="12"/>
              <w:ind w:left="119" w:right="115"/>
              <w:jc w:val="center"/>
              <w:rPr>
                <w:rFonts w:ascii="宋体" w:hAnsi="宋体" w:cs="宋体" w:eastAsia="宋体" w:hint="default"/>
                <w:sz w:val="21"/>
                <w:szCs w:val="21"/>
              </w:rPr>
            </w:pPr>
            <w:r>
              <w:rPr>
                <w:rFonts w:ascii="宋体" w:hAnsi="宋体" w:cs="宋体" w:eastAsia="宋体" w:hint="default"/>
                <w:b/>
                <w:bCs/>
                <w:sz w:val="21"/>
                <w:szCs w:val="21"/>
              </w:rPr>
              <w:t>产品销售</w:t>
            </w:r>
            <w:r>
              <w:rPr>
                <w:rFonts w:ascii="宋体" w:hAnsi="宋体" w:cs="宋体" w:eastAsia="宋体" w:hint="default"/>
                <w:b/>
                <w:bCs/>
                <w:w w:val="100"/>
                <w:sz w:val="21"/>
                <w:szCs w:val="21"/>
              </w:rPr>
              <w:t> </w:t>
            </w:r>
            <w:r>
              <w:rPr>
                <w:rFonts w:ascii="宋体" w:hAnsi="宋体" w:cs="宋体" w:eastAsia="宋体" w:hint="default"/>
                <w:b/>
                <w:bCs/>
                <w:sz w:val="21"/>
                <w:szCs w:val="21"/>
              </w:rPr>
              <w:t>价格变动</w:t>
            </w:r>
            <w:r>
              <w:rPr>
                <w:rFonts w:ascii="宋体" w:hAnsi="宋体" w:cs="宋体" w:eastAsia="宋体" w:hint="default"/>
                <w:b/>
                <w:bCs/>
                <w:w w:val="100"/>
                <w:sz w:val="21"/>
                <w:szCs w:val="21"/>
              </w:rPr>
              <w:t> </w:t>
            </w:r>
            <w:r>
              <w:rPr>
                <w:rFonts w:ascii="宋体" w:hAnsi="宋体" w:cs="宋体" w:eastAsia="宋体" w:hint="default"/>
                <w:b/>
                <w:bCs/>
                <w:sz w:val="21"/>
                <w:szCs w:val="21"/>
              </w:rPr>
              <w:t>情况</w:t>
            </w:r>
            <w:r>
              <w:rPr>
                <w:rFonts w:ascii="宋体" w:hAnsi="宋体" w:cs="宋体" w:eastAsia="宋体" w:hint="default"/>
                <w:sz w:val="21"/>
                <w:szCs w:val="21"/>
              </w:rPr>
            </w:r>
          </w:p>
        </w:tc>
        <w:tc>
          <w:tcPr>
            <w:tcW w:w="1069"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auto" w:before="12"/>
              <w:ind w:left="108" w:right="104"/>
              <w:jc w:val="center"/>
              <w:rPr>
                <w:rFonts w:ascii="宋体" w:hAnsi="宋体" w:cs="宋体" w:eastAsia="宋体" w:hint="default"/>
                <w:sz w:val="21"/>
                <w:szCs w:val="21"/>
              </w:rPr>
            </w:pPr>
            <w:r>
              <w:rPr>
                <w:rFonts w:ascii="宋体" w:hAnsi="宋体" w:cs="宋体" w:eastAsia="宋体" w:hint="default"/>
                <w:b/>
                <w:bCs/>
                <w:sz w:val="21"/>
                <w:szCs w:val="21"/>
              </w:rPr>
              <w:t>原材料价</w:t>
            </w:r>
            <w:r>
              <w:rPr>
                <w:rFonts w:ascii="宋体" w:hAnsi="宋体" w:cs="宋体" w:eastAsia="宋体" w:hint="default"/>
                <w:b/>
                <w:bCs/>
                <w:w w:val="100"/>
                <w:sz w:val="21"/>
                <w:szCs w:val="21"/>
              </w:rPr>
              <w:t> </w:t>
            </w:r>
            <w:r>
              <w:rPr>
                <w:rFonts w:ascii="宋体" w:hAnsi="宋体" w:cs="宋体" w:eastAsia="宋体" w:hint="default"/>
                <w:b/>
                <w:bCs/>
                <w:sz w:val="21"/>
                <w:szCs w:val="21"/>
              </w:rPr>
              <w:t>格变动情</w:t>
            </w:r>
            <w:r>
              <w:rPr>
                <w:rFonts w:ascii="宋体" w:hAnsi="宋体" w:cs="宋体" w:eastAsia="宋体" w:hint="default"/>
                <w:b/>
                <w:bCs/>
                <w:w w:val="100"/>
                <w:sz w:val="21"/>
                <w:szCs w:val="21"/>
              </w:rPr>
              <w:t> </w:t>
            </w:r>
            <w:r>
              <w:rPr>
                <w:rFonts w:ascii="宋体" w:hAnsi="宋体" w:cs="宋体" w:eastAsia="宋体" w:hint="default"/>
                <w:b/>
                <w:bCs/>
                <w:sz w:val="21"/>
                <w:szCs w:val="21"/>
              </w:rPr>
              <w:t>况</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8" w:lineRule="auto" w:before="12"/>
              <w:ind w:left="187" w:right="185"/>
              <w:jc w:val="center"/>
              <w:rPr>
                <w:rFonts w:ascii="宋体" w:hAnsi="宋体" w:cs="宋体" w:eastAsia="宋体" w:hint="default"/>
                <w:sz w:val="21"/>
                <w:szCs w:val="21"/>
              </w:rPr>
            </w:pPr>
            <w:r>
              <w:rPr>
                <w:rFonts w:ascii="宋体" w:hAnsi="宋体" w:cs="宋体" w:eastAsia="宋体" w:hint="default"/>
                <w:b/>
                <w:bCs/>
                <w:sz w:val="21"/>
                <w:szCs w:val="21"/>
              </w:rPr>
              <w:t>存货跌价准</w:t>
            </w:r>
            <w:r>
              <w:rPr>
                <w:rFonts w:ascii="宋体" w:hAnsi="宋体" w:cs="宋体" w:eastAsia="宋体" w:hint="default"/>
                <w:b/>
                <w:bCs/>
                <w:w w:val="100"/>
                <w:sz w:val="21"/>
                <w:szCs w:val="21"/>
              </w:rPr>
              <w:t> </w:t>
            </w:r>
            <w:r>
              <w:rPr>
                <w:rFonts w:ascii="宋体" w:hAnsi="宋体" w:cs="宋体" w:eastAsia="宋体" w:hint="default"/>
                <w:b/>
                <w:bCs/>
                <w:sz w:val="21"/>
                <w:szCs w:val="21"/>
              </w:rPr>
              <w:t>备的计提情</w:t>
            </w:r>
            <w:r>
              <w:rPr>
                <w:rFonts w:ascii="宋体" w:hAnsi="宋体" w:cs="宋体" w:eastAsia="宋体" w:hint="default"/>
                <w:b/>
                <w:bCs/>
                <w:w w:val="100"/>
                <w:sz w:val="21"/>
                <w:szCs w:val="21"/>
              </w:rPr>
              <w:t> </w:t>
            </w:r>
            <w:r>
              <w:rPr>
                <w:rFonts w:ascii="宋体" w:hAnsi="宋体" w:cs="宋体" w:eastAsia="宋体" w:hint="default"/>
                <w:b/>
                <w:bCs/>
                <w:sz w:val="21"/>
                <w:szCs w:val="21"/>
              </w:rPr>
              <w:t>况</w:t>
            </w:r>
            <w:r>
              <w:rPr>
                <w:rFonts w:ascii="宋体" w:hAnsi="宋体" w:cs="宋体" w:eastAsia="宋体" w:hint="default"/>
                <w:sz w:val="21"/>
                <w:szCs w:val="21"/>
              </w:rPr>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79,616,986.95</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9.34%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561,287.16</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0.07%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29,086,697.33</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3.41%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101,692,107.63</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pacing w:val="-1"/>
                <w:sz w:val="18"/>
              </w:rPr>
              <w:t>11.93%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r>
      <w:tr>
        <w:trPr>
          <w:trHeight w:val="324" w:hRule="exact"/>
        </w:trPr>
        <w:tc>
          <w:tcPr>
            <w:tcW w:w="167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210,957,079.07</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5"/>
              <w:jc w:val="right"/>
              <w:rPr>
                <w:rFonts w:ascii="Times New Roman" w:hAnsi="Times New Roman" w:cs="Times New Roman" w:eastAsia="Times New Roman" w:hint="default"/>
                <w:sz w:val="18"/>
                <w:szCs w:val="18"/>
              </w:rPr>
            </w:pPr>
            <w:r>
              <w:rPr>
                <w:rFonts w:ascii="Times New Roman"/>
                <w:sz w:val="18"/>
              </w:rPr>
              <w:t>24.75%</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c>
          <w:tcPr>
            <w:tcW w:w="10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0</w:t>
            </w:r>
          </w:p>
        </w:tc>
      </w:tr>
    </w:tbl>
    <w:p>
      <w:pPr>
        <w:spacing w:line="240" w:lineRule="auto" w:before="4"/>
        <w:rPr>
          <w:rFonts w:ascii="宋体" w:hAnsi="宋体" w:cs="宋体" w:eastAsia="宋体" w:hint="default"/>
          <w:sz w:val="8"/>
          <w:szCs w:val="8"/>
        </w:rPr>
      </w:pPr>
    </w:p>
    <w:p>
      <w:pPr>
        <w:pStyle w:val="BodyText"/>
        <w:spacing w:line="374" w:lineRule="auto"/>
        <w:ind w:left="623" w:right="1297"/>
        <w:jc w:val="left"/>
      </w:pPr>
      <w:r>
        <w:rPr/>
        <w:t>（</w:t>
      </w:r>
      <w:r>
        <w:rPr>
          <w:rFonts w:ascii="Times New Roman" w:hAnsi="Times New Roman" w:cs="Times New Roman" w:eastAsia="Times New Roman" w:hint="default"/>
        </w:rPr>
        <w:t>3</w:t>
      </w:r>
      <w:r>
        <w:rPr/>
        <w:t>）重要资产情况 </w:t>
      </w:r>
      <w:r>
        <w:rPr>
          <w:spacing w:val="-2"/>
        </w:rPr>
        <w:t>报告期内公司厂房、主要生产设备等重要资产均处于正常使用中，能够保证公司的正</w:t>
      </w:r>
    </w:p>
    <w:p>
      <w:pPr>
        <w:pStyle w:val="BodyText"/>
        <w:spacing w:line="240" w:lineRule="auto" w:before="72"/>
        <w:ind w:right="0"/>
        <w:jc w:val="left"/>
      </w:pPr>
      <w:r>
        <w:rPr/>
        <w:t>常经营，未发生资产减值情况，亦未发生担保、诉讼、仲裁等情况。</w:t>
      </w:r>
    </w:p>
    <w:p>
      <w:pPr>
        <w:pStyle w:val="BodyText"/>
        <w:spacing w:line="240" w:lineRule="auto" w:before="206"/>
        <w:ind w:left="623" w:right="0"/>
        <w:jc w:val="left"/>
      </w:pPr>
      <w:r>
        <w:rPr/>
        <w:t>（</w:t>
      </w:r>
      <w:r>
        <w:rPr>
          <w:rFonts w:ascii="Times New Roman" w:hAnsi="Times New Roman" w:cs="Times New Roman" w:eastAsia="Times New Roman" w:hint="default"/>
        </w:rPr>
        <w:t>4</w:t>
      </w:r>
      <w:r>
        <w:rPr/>
        <w:t>）核心资产使用、减值和盈利情况</w:t>
      </w:r>
    </w:p>
    <w:p>
      <w:pPr>
        <w:pStyle w:val="BodyText"/>
        <w:spacing w:line="386" w:lineRule="auto" w:before="186"/>
        <w:ind w:right="1296" w:firstLine="480"/>
        <w:jc w:val="both"/>
      </w:pPr>
      <w:r>
        <w:rPr/>
        <w:t>报告期内公司主要从事密码卡、银行磁条卡、</w:t>
      </w:r>
      <w:r>
        <w:rPr>
          <w:rFonts w:ascii="Times New Roman" w:hAnsi="Times New Roman" w:cs="Times New Roman" w:eastAsia="Times New Roman" w:hint="default"/>
        </w:rPr>
        <w:t>IC</w:t>
      </w:r>
      <w:r>
        <w:rPr>
          <w:rFonts w:ascii="Times New Roman" w:hAnsi="Times New Roman" w:cs="Times New Roman" w:eastAsia="Times New Roman" w:hint="default"/>
          <w:spacing w:val="46"/>
        </w:rPr>
        <w:t> </w:t>
      </w:r>
      <w:r>
        <w:rPr/>
        <w:t>卡、模块封装、安全产品等的生产</w:t>
      </w:r>
      <w:r>
        <w:rPr>
          <w:spacing w:val="2"/>
        </w:rPr>
        <w:t> </w:t>
      </w:r>
      <w:r>
        <w:rPr>
          <w:spacing w:val="-2"/>
        </w:rPr>
        <w:t>销售，公司的经营业绩呈稳定增长的态势。公司核心资产主要包括设备和房屋，核心资产</w:t>
      </w:r>
      <w:r>
        <w:rPr>
          <w:spacing w:val="-108"/>
        </w:rPr>
        <w:t> </w:t>
      </w:r>
      <w:r>
        <w:rPr>
          <w:spacing w:val="-108"/>
        </w:rPr>
      </w:r>
      <w:r>
        <w:rPr>
          <w:spacing w:val="-2"/>
        </w:rPr>
        <w:t>的盈利能力未发生变化，也未出现替代资产或资产升级导致公司核心资产盈利能力降低的</w:t>
      </w:r>
      <w:r>
        <w:rPr>
          <w:spacing w:val="-105"/>
        </w:rPr>
        <w:t> </w:t>
      </w:r>
      <w:r>
        <w:rPr>
          <w:spacing w:val="-105"/>
        </w:rPr>
      </w:r>
      <w:r>
        <w:rPr/>
        <w:t>情形。核心资产利用率较高，</w:t>
      </w:r>
      <w:r>
        <w:rPr>
          <w:rFonts w:ascii="Times New Roman" w:hAnsi="Times New Roman" w:cs="Times New Roman" w:eastAsia="Times New Roman" w:hint="default"/>
        </w:rPr>
        <w:t>2011 </w:t>
      </w:r>
      <w:r>
        <w:rPr/>
        <w:t>年度平均产能利用率达到</w:t>
      </w:r>
      <w:r>
        <w:rPr>
          <w:spacing w:val="-23"/>
        </w:rPr>
        <w:t> </w:t>
      </w:r>
      <w:r>
        <w:rPr>
          <w:rFonts w:ascii="Times New Roman" w:hAnsi="Times New Roman" w:cs="Times New Roman" w:eastAsia="Times New Roman" w:hint="default"/>
        </w:rPr>
        <w:t>81%</w:t>
      </w:r>
      <w:r>
        <w:rPr/>
        <w:t>，且均在使用，不存在 减值迹象。</w:t>
      </w:r>
    </w:p>
    <w:p>
      <w:pPr>
        <w:pStyle w:val="Heading4"/>
        <w:spacing w:line="240" w:lineRule="auto" w:before="91"/>
        <w:ind w:right="0"/>
        <w:jc w:val="left"/>
        <w:rPr>
          <w:b w:val="0"/>
          <w:bCs w:val="0"/>
        </w:rPr>
      </w:pPr>
      <w:r>
        <w:rPr>
          <w:rFonts w:ascii="Times New Roman" w:hAnsi="Times New Roman" w:cs="Times New Roman" w:eastAsia="Times New Roman" w:hint="default"/>
        </w:rPr>
        <w:t>7</w:t>
      </w:r>
      <w:r>
        <w:rPr/>
        <w:t>、主要债务情况（单位：人民币元）</w:t>
      </w:r>
      <w:r>
        <w:rPr>
          <w:b w:val="0"/>
          <w:bCs w:val="0"/>
        </w:rPr>
      </w:r>
    </w:p>
    <w:p>
      <w:pPr>
        <w:spacing w:line="240" w:lineRule="auto" w:before="12"/>
        <w:rPr>
          <w:rFonts w:ascii="宋体" w:hAnsi="宋体" w:cs="宋体" w:eastAsia="宋体" w:hint="default"/>
          <w:b/>
          <w:bCs/>
          <w:sz w:val="3"/>
          <w:szCs w:val="3"/>
        </w:rPr>
      </w:pPr>
    </w:p>
    <w:tbl>
      <w:tblPr>
        <w:tblW w:w="0" w:type="auto"/>
        <w:jc w:val="left"/>
        <w:tblInd w:w="134" w:type="dxa"/>
        <w:tblLayout w:type="fixed"/>
        <w:tblCellMar>
          <w:top w:w="0" w:type="dxa"/>
          <w:left w:w="0" w:type="dxa"/>
          <w:bottom w:w="0" w:type="dxa"/>
          <w:right w:w="0" w:type="dxa"/>
        </w:tblCellMar>
        <w:tblLook w:val="01E0"/>
      </w:tblPr>
      <w:tblGrid>
        <w:gridCol w:w="1985"/>
        <w:gridCol w:w="1981"/>
        <w:gridCol w:w="1800"/>
        <w:gridCol w:w="1440"/>
        <w:gridCol w:w="1755"/>
      </w:tblGrid>
      <w:tr>
        <w:trPr>
          <w:trHeight w:val="634"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tabs>
                <w:tab w:pos="1199" w:val="left" w:leader="none"/>
              </w:tabs>
              <w:spacing w:line="240" w:lineRule="auto" w:before="143"/>
              <w:ind w:left="566" w:right="0"/>
              <w:jc w:val="lef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98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43"/>
              <w:ind w:left="535"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80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43"/>
              <w:ind w:left="446"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3" w:lineRule="auto"/>
              <w:ind w:left="503" w:right="290" w:hanging="212"/>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75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43"/>
              <w:ind w:left="422"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125,677,363.56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80,442,535.71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56.23%</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26,504,424.48</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6,086,794.79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4,900,906.74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24.20%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1,643,324.05</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466,917.55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373,262.91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25.09%</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324"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1,842,595.22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3,591,682.39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-48.70%</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2,650,400.70</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974,516.18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990,444.30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-1.61%</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327,308.28</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42,629.59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270,164.34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-84.22%</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675,424.92</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10,704,459.17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7,221,028.26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48.24%</w:t>
            </w:r>
          </w:p>
        </w:tc>
        <w:tc>
          <w:tcPr>
            <w:tcW w:w="1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4,444,592.92</w:t>
            </w:r>
          </w:p>
        </w:tc>
      </w:tr>
    </w:tbl>
    <w:p>
      <w:pPr>
        <w:spacing w:line="240" w:lineRule="auto" w:before="4"/>
        <w:rPr>
          <w:rFonts w:ascii="宋体" w:hAnsi="宋体" w:cs="宋体" w:eastAsia="宋体" w:hint="default"/>
          <w:b/>
          <w:bCs/>
          <w:sz w:val="8"/>
          <w:szCs w:val="8"/>
        </w:rPr>
      </w:pPr>
    </w:p>
    <w:p>
      <w:pPr>
        <w:pStyle w:val="BodyText"/>
        <w:spacing w:line="386" w:lineRule="auto"/>
        <w:ind w:right="1289" w:firstLine="480"/>
        <w:jc w:val="both"/>
      </w:pPr>
      <w:r>
        <w:rPr/>
        <w:t>报告期末应付账款比期初增加</w:t>
      </w:r>
      <w:r>
        <w:rPr>
          <w:spacing w:val="-60"/>
        </w:rPr>
        <w:t> </w:t>
      </w:r>
      <w:r>
        <w:rPr>
          <w:rFonts w:ascii="Times New Roman" w:hAnsi="Times New Roman" w:cs="Times New Roman" w:eastAsia="Times New Roman" w:hint="default"/>
        </w:rPr>
        <w:t>56.23%</w:t>
      </w:r>
      <w:r>
        <w:rPr/>
        <w:t>，主要是因为</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年公司移动支付产品业务、 </w:t>
      </w:r>
      <w:r>
        <w:rPr>
          <w:spacing w:val="-2"/>
        </w:rPr>
        <w:t>模块封装业务等金额较大，资金占用额度很大，公司在与此类业务供应商签订合同中要求</w:t>
      </w:r>
      <w:r>
        <w:rPr>
          <w:spacing w:val="-107"/>
        </w:rPr>
        <w:t> </w:t>
      </w:r>
      <w:r>
        <w:rPr>
          <w:spacing w:val="-107"/>
        </w:rPr>
      </w:r>
      <w:r>
        <w:rPr/>
        <w:t>供应商提供大额赊销所致。</w:t>
      </w:r>
    </w:p>
    <w:p>
      <w:pPr>
        <w:pStyle w:val="BodyText"/>
        <w:spacing w:line="376" w:lineRule="auto" w:before="58"/>
        <w:ind w:right="1302" w:firstLine="480"/>
        <w:jc w:val="both"/>
      </w:pPr>
      <w:r>
        <w:rPr/>
        <w:t>报告期末应交税费比期初减少</w:t>
      </w:r>
      <w:r>
        <w:rPr>
          <w:spacing w:val="30"/>
        </w:rPr>
        <w:t> </w:t>
      </w:r>
      <w:r>
        <w:rPr>
          <w:rFonts w:ascii="Times New Roman" w:hAnsi="Times New Roman" w:cs="Times New Roman" w:eastAsia="Times New Roman" w:hint="default"/>
        </w:rPr>
        <w:t>48.70%</w:t>
      </w:r>
      <w:r>
        <w:rPr/>
        <w:t>，主要是因为报告期末采购发票入账抵扣增值 税进项税金，应交增值税金额减少所致。</w:t>
      </w:r>
    </w:p>
    <w:p>
      <w:pPr>
        <w:spacing w:after="0" w:line="376" w:lineRule="auto"/>
        <w:jc w:val="both"/>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374" w:lineRule="auto"/>
        <w:ind w:right="1290" w:firstLine="480"/>
        <w:jc w:val="left"/>
      </w:pPr>
      <w:r>
        <w:rPr/>
        <w:t>报告期末递延所得税负债比期初减少</w:t>
      </w:r>
      <w:r>
        <w:rPr>
          <w:spacing w:val="-65"/>
        </w:rPr>
        <w:t> </w:t>
      </w:r>
      <w:r>
        <w:rPr>
          <w:rFonts w:ascii="Times New Roman" w:hAnsi="Times New Roman" w:cs="Times New Roman" w:eastAsia="Times New Roman" w:hint="default"/>
        </w:rPr>
        <w:t>84.22%</w:t>
      </w:r>
      <w:r>
        <w:rPr/>
        <w:t>，主要是因为</w:t>
      </w:r>
      <w:r>
        <w:rPr>
          <w:spacing w:val="-6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年公司按照“加速折 旧”的进度调增应纳税所得额，减少了未来应缴税金所致。</w:t>
      </w:r>
    </w:p>
    <w:p>
      <w:pPr>
        <w:pStyle w:val="BodyText"/>
        <w:spacing w:line="374" w:lineRule="auto" w:before="72"/>
        <w:ind w:right="1302" w:firstLine="480"/>
        <w:jc w:val="both"/>
      </w:pPr>
      <w:r>
        <w:rPr/>
        <w:t>报告期末其他非流动负债比期初增加</w:t>
      </w:r>
      <w:r>
        <w:rPr>
          <w:spacing w:val="28"/>
        </w:rPr>
        <w:t> </w:t>
      </w:r>
      <w:r>
        <w:rPr>
          <w:rFonts w:ascii="Times New Roman" w:hAnsi="Times New Roman" w:cs="Times New Roman" w:eastAsia="Times New Roman" w:hint="default"/>
        </w:rPr>
        <w:t>48.24%</w:t>
      </w:r>
      <w:r>
        <w:rPr/>
        <w:t>，主要是因为报告期公司实际收到项目 资助款</w:t>
      </w:r>
      <w:r>
        <w:rPr>
          <w:spacing w:val="-77"/>
        </w:rPr>
        <w:t> </w:t>
      </w:r>
      <w:r>
        <w:rPr>
          <w:rFonts w:ascii="Times New Roman" w:hAnsi="Times New Roman" w:cs="Times New Roman" w:eastAsia="Times New Roman" w:hint="default"/>
        </w:rPr>
        <w:t>600</w:t>
      </w:r>
      <w:r>
        <w:rPr>
          <w:rFonts w:ascii="Times New Roman" w:hAnsi="Times New Roman" w:cs="Times New Roman" w:eastAsia="Times New Roman" w:hint="default"/>
          <w:spacing w:val="-16"/>
        </w:rPr>
        <w:t> </w:t>
      </w:r>
      <w:r>
        <w:rPr/>
        <w:t>万元，按照项目进度结转营业外收入</w:t>
      </w:r>
      <w:r>
        <w:rPr>
          <w:spacing w:val="-75"/>
        </w:rPr>
        <w:t> </w:t>
      </w:r>
      <w:r>
        <w:rPr>
          <w:rFonts w:ascii="Times New Roman" w:hAnsi="Times New Roman" w:cs="Times New Roman" w:eastAsia="Times New Roman" w:hint="default"/>
        </w:rPr>
        <w:t>252</w:t>
      </w:r>
      <w:r>
        <w:rPr>
          <w:rFonts w:ascii="Times New Roman" w:hAnsi="Times New Roman" w:cs="Times New Roman" w:eastAsia="Times New Roman" w:hint="default"/>
          <w:spacing w:val="-16"/>
        </w:rPr>
        <w:t> </w:t>
      </w:r>
      <w:r>
        <w:rPr/>
        <w:t>万元，增加了尚未结转的项目资助款 所致。</w:t>
      </w:r>
    </w:p>
    <w:p>
      <w:pPr>
        <w:pStyle w:val="Heading4"/>
        <w:spacing w:line="240" w:lineRule="auto" w:before="103"/>
        <w:ind w:right="0"/>
        <w:jc w:val="left"/>
        <w:rPr>
          <w:b w:val="0"/>
          <w:bCs w:val="0"/>
        </w:rPr>
      </w:pPr>
      <w:r>
        <w:rPr>
          <w:rFonts w:ascii="Times New Roman" w:hAnsi="Times New Roman" w:cs="Times New Roman" w:eastAsia="Times New Roman" w:hint="default"/>
        </w:rPr>
        <w:t>8</w:t>
      </w:r>
      <w:r>
        <w:rPr/>
        <w:t>、研发情况（单位：万元）</w:t>
      </w:r>
      <w:r>
        <w:rPr>
          <w:b w:val="0"/>
          <w:bCs w:val="0"/>
        </w:rPr>
      </w:r>
    </w:p>
    <w:p>
      <w:pPr>
        <w:spacing w:line="240" w:lineRule="auto" w:before="2"/>
        <w:rPr>
          <w:rFonts w:ascii="宋体" w:hAnsi="宋体" w:cs="宋体" w:eastAsia="宋体" w:hint="default"/>
          <w:b/>
          <w:bCs/>
          <w:sz w:val="28"/>
          <w:szCs w:val="28"/>
        </w:rPr>
      </w:pPr>
    </w:p>
    <w:tbl>
      <w:tblPr>
        <w:tblW w:w="0" w:type="auto"/>
        <w:jc w:val="left"/>
        <w:tblInd w:w="198" w:type="dxa"/>
        <w:tblLayout w:type="fixed"/>
        <w:tblCellMar>
          <w:top w:w="0" w:type="dxa"/>
          <w:left w:w="0" w:type="dxa"/>
          <w:bottom w:w="0" w:type="dxa"/>
          <w:right w:w="0" w:type="dxa"/>
        </w:tblCellMar>
        <w:tblLook w:val="01E0"/>
      </w:tblPr>
      <w:tblGrid>
        <w:gridCol w:w="1188"/>
        <w:gridCol w:w="1441"/>
        <w:gridCol w:w="2340"/>
        <w:gridCol w:w="1620"/>
        <w:gridCol w:w="2521"/>
      </w:tblGrid>
      <w:tr>
        <w:trPr>
          <w:trHeight w:val="329" w:hRule="exact"/>
        </w:trPr>
        <w:tc>
          <w:tcPr>
            <w:tcW w:w="118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4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34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93" w:right="0"/>
              <w:jc w:val="center"/>
              <w:rPr>
                <w:rFonts w:ascii="宋体" w:hAnsi="宋体" w:cs="宋体" w:eastAsia="宋体" w:hint="default"/>
                <w:sz w:val="21"/>
                <w:szCs w:val="21"/>
              </w:rPr>
            </w:pPr>
            <w:r>
              <w:rPr>
                <w:rFonts w:ascii="宋体" w:hAnsi="宋体" w:cs="宋体" w:eastAsia="宋体" w:hint="default"/>
                <w:b/>
                <w:bCs/>
                <w:sz w:val="21"/>
                <w:szCs w:val="21"/>
              </w:rPr>
              <w:t>占营业收入的比重（</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52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32" w:hRule="exact"/>
        </w:trPr>
        <w:tc>
          <w:tcPr>
            <w:tcW w:w="118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研发投入</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3,981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5.14%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3,786</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2,920</w:t>
            </w:r>
          </w:p>
        </w:tc>
      </w:tr>
    </w:tbl>
    <w:p>
      <w:pPr>
        <w:pStyle w:val="BodyText"/>
        <w:spacing w:line="338" w:lineRule="auto" w:before="39"/>
        <w:ind w:right="1290" w:firstLine="480"/>
        <w:jc w:val="left"/>
      </w:pPr>
      <w:r>
        <w:rPr/>
        <w:t>报告期内，公司继续加大研发投入力度，完成高性能双界面</w:t>
      </w:r>
      <w:r>
        <w:rPr>
          <w:spacing w:val="-60"/>
        </w:rPr>
        <w:t> </w:t>
      </w:r>
      <w:r>
        <w:rPr>
          <w:rFonts w:ascii="Times New Roman" w:hAnsi="Times New Roman" w:cs="Times New Roman" w:eastAsia="Times New Roman" w:hint="default"/>
          <w:spacing w:val="-16"/>
        </w:rPr>
        <w:t>JAVA</w:t>
      </w:r>
      <w:r>
        <w:rPr>
          <w:rFonts w:ascii="Times New Roman" w:hAnsi="Times New Roman" w:cs="Times New Roman" w:eastAsia="Times New Roman" w:hint="default"/>
          <w:spacing w:val="-15"/>
        </w:rPr>
        <w:t> </w:t>
      </w:r>
      <w:r>
        <w:rPr>
          <w:rFonts w:ascii="Times New Roman" w:hAnsi="Times New Roman" w:cs="Times New Roman" w:eastAsia="Times New Roman" w:hint="default"/>
        </w:rPr>
        <w:t>PBOC</w:t>
      </w:r>
      <w:r>
        <w:rPr>
          <w:rFonts w:ascii="Times New Roman" w:hAnsi="Times New Roman" w:cs="Times New Roman" w:eastAsia="Times New Roman" w:hint="default"/>
          <w:spacing w:val="1"/>
        </w:rPr>
        <w:t> </w:t>
      </w:r>
      <w:r>
        <w:rPr/>
        <w:t>电子现金产 品开发、完成</w:t>
      </w:r>
      <w:r>
        <w:rPr>
          <w:spacing w:val="-62"/>
        </w:rPr>
        <w:t> </w:t>
      </w:r>
      <w:r>
        <w:rPr>
          <w:rFonts w:ascii="Times New Roman" w:hAnsi="Times New Roman" w:cs="Times New Roman" w:eastAsia="Times New Roman" w:hint="default"/>
        </w:rPr>
        <w:t>13.56M</w:t>
      </w:r>
      <w:r>
        <w:rPr>
          <w:rFonts w:ascii="Times New Roman" w:hAnsi="Times New Roman" w:cs="Times New Roman" w:eastAsia="Times New Roman" w:hint="default"/>
          <w:spacing w:val="-1"/>
        </w:rPr>
        <w:t> </w:t>
      </w:r>
      <w:r>
        <w:rPr/>
        <w:t>双界面</w:t>
      </w:r>
      <w:r>
        <w:rPr>
          <w:spacing w:val="-61"/>
        </w:rPr>
        <w:t> </w:t>
      </w:r>
      <w:r>
        <w:rPr>
          <w:rFonts w:ascii="Times New Roman" w:hAnsi="Times New Roman" w:cs="Times New Roman" w:eastAsia="Times New Roman" w:hint="default"/>
        </w:rPr>
        <w:t>SIM</w:t>
      </w:r>
      <w:r>
        <w:rPr>
          <w:rFonts w:ascii="Times New Roman" w:hAnsi="Times New Roman" w:cs="Times New Roman" w:eastAsia="Times New Roman" w:hint="default"/>
          <w:spacing w:val="-1"/>
        </w:rPr>
        <w:t> </w:t>
      </w:r>
      <w:r>
        <w:rPr/>
        <w:t>卡和天线产品开发、完成接触式</w:t>
      </w:r>
      <w:r>
        <w:rPr>
          <w:spacing w:val="-61"/>
        </w:rPr>
        <w:t> </w:t>
      </w:r>
      <w:r>
        <w:rPr>
          <w:rFonts w:ascii="Times New Roman" w:hAnsi="Times New Roman" w:cs="Times New Roman" w:eastAsia="Times New Roman" w:hint="default"/>
          <w:spacing w:val="-16"/>
        </w:rPr>
        <w:t>JAVA</w:t>
      </w:r>
      <w:r>
        <w:rPr>
          <w:rFonts w:ascii="Times New Roman" w:hAnsi="Times New Roman" w:cs="Times New Roman" w:eastAsia="Times New Roman" w:hint="default"/>
          <w:spacing w:val="-21"/>
        </w:rPr>
        <w:t> </w:t>
      </w:r>
      <w:r>
        <w:rPr>
          <w:rFonts w:ascii="Times New Roman" w:hAnsi="Times New Roman" w:cs="Times New Roman" w:eastAsia="Times New Roman" w:hint="default"/>
        </w:rPr>
        <w:t>VISA</w:t>
      </w:r>
      <w:r>
        <w:rPr>
          <w:rFonts w:ascii="Times New Roman" w:hAnsi="Times New Roman" w:cs="Times New Roman" w:eastAsia="Times New Roman" w:hint="default"/>
          <w:spacing w:val="45"/>
        </w:rPr>
        <w:t> </w:t>
      </w:r>
      <w:r>
        <w:rPr/>
        <w:t>借贷记产 品和</w:t>
      </w:r>
      <w:r>
        <w:rPr>
          <w:spacing w:val="-61"/>
        </w:rPr>
        <w:t> </w:t>
      </w:r>
      <w:r>
        <w:rPr>
          <w:rFonts w:ascii="Times New Roman" w:hAnsi="Times New Roman" w:cs="Times New Roman" w:eastAsia="Times New Roman" w:hint="default"/>
        </w:rPr>
        <w:t>MasterCard</w:t>
      </w:r>
      <w:r>
        <w:rPr>
          <w:rFonts w:ascii="Times New Roman" w:hAnsi="Times New Roman" w:cs="Times New Roman" w:eastAsia="Times New Roman" w:hint="default"/>
          <w:spacing w:val="-1"/>
        </w:rPr>
        <w:t> </w:t>
      </w:r>
      <w:r>
        <w:rPr>
          <w:rFonts w:ascii="Times New Roman" w:hAnsi="Times New Roman" w:cs="Times New Roman" w:eastAsia="Times New Roman" w:hint="default"/>
        </w:rPr>
        <w:t>Mchip</w:t>
      </w:r>
      <w:r>
        <w:rPr>
          <w:rFonts w:ascii="Times New Roman" w:hAnsi="Times New Roman" w:cs="Times New Roman" w:eastAsia="Times New Roman" w:hint="default"/>
          <w:spacing w:val="1"/>
        </w:rPr>
        <w:t> </w:t>
      </w:r>
      <w:r>
        <w:rPr/>
        <w:t>产品开发、完成移动支付双芯片产品的开发、完成</w:t>
      </w:r>
      <w:r>
        <w:rPr>
          <w:spacing w:val="-61"/>
        </w:rPr>
        <w:t> </w:t>
      </w:r>
      <w:r>
        <w:rPr>
          <w:rFonts w:ascii="Times New Roman" w:hAnsi="Times New Roman" w:cs="Times New Roman" w:eastAsia="Times New Roman" w:hint="default"/>
        </w:rPr>
        <w:t>NFC-SD</w:t>
      </w:r>
      <w:r>
        <w:rPr>
          <w:rFonts w:ascii="Times New Roman" w:hAnsi="Times New Roman" w:cs="Times New Roman" w:eastAsia="Times New Roman" w:hint="default"/>
          <w:spacing w:val="-1"/>
        </w:rPr>
        <w:t> </w:t>
      </w:r>
      <w:r>
        <w:rPr>
          <w:rFonts w:ascii="Times New Roman" w:hAnsi="Times New Roman" w:cs="Times New Roman" w:eastAsia="Times New Roman" w:hint="default"/>
        </w:rPr>
        <w:t>SWP</w:t>
      </w:r>
      <w:r>
        <w:rPr>
          <w:rFonts w:ascii="Times New Roman" w:hAnsi="Times New Roman" w:cs="Times New Roman" w:eastAsia="Times New Roman" w:hint="default"/>
          <w:w w:val="99"/>
        </w:rPr>
        <w:t> </w:t>
      </w:r>
      <w:r>
        <w:rPr>
          <w:spacing w:val="-3"/>
        </w:rPr>
        <w:t>原型产品开发、完成第二代</w:t>
      </w:r>
      <w:r>
        <w:rPr>
          <w:spacing w:val="-64"/>
        </w:rPr>
        <w:t> </w:t>
      </w:r>
      <w:r>
        <w:rPr>
          <w:rFonts w:ascii="Times New Roman" w:hAnsi="Times New Roman" w:cs="Times New Roman" w:eastAsia="Times New Roman" w:hint="default"/>
        </w:rPr>
        <w:t>USBKEY</w:t>
      </w:r>
      <w:r>
        <w:rPr>
          <w:rFonts w:ascii="Times New Roman" w:hAnsi="Times New Roman" w:cs="Times New Roman" w:eastAsia="Times New Roman" w:hint="default"/>
          <w:spacing w:val="-6"/>
        </w:rPr>
        <w:t> </w:t>
      </w:r>
      <w:r>
        <w:rPr/>
        <w:t>产品的开发、完成符合国密</w:t>
      </w:r>
      <w:r>
        <w:rPr>
          <w:spacing w:val="-64"/>
        </w:rPr>
        <w:t> </w:t>
      </w:r>
      <w:r>
        <w:rPr>
          <w:rFonts w:ascii="Times New Roman" w:hAnsi="Times New Roman" w:cs="Times New Roman" w:eastAsia="Times New Roman" w:hint="default"/>
        </w:rPr>
        <w:t>SM2</w:t>
      </w:r>
      <w:r>
        <w:rPr>
          <w:rFonts w:ascii="Times New Roman" w:hAnsi="Times New Roman" w:cs="Times New Roman" w:eastAsia="Times New Roman" w:hint="default"/>
          <w:spacing w:val="-4"/>
        </w:rPr>
        <w:t> </w:t>
      </w:r>
      <w:r>
        <w:rPr/>
        <w:t>算法及接口标准的 </w:t>
      </w:r>
      <w:r>
        <w:rPr>
          <w:rFonts w:ascii="Times New Roman" w:hAnsi="Times New Roman" w:cs="Times New Roman" w:eastAsia="Times New Roman" w:hint="default"/>
        </w:rPr>
        <w:t>USBKEY</w:t>
      </w:r>
      <w:r>
        <w:rPr>
          <w:rFonts w:ascii="Times New Roman" w:hAnsi="Times New Roman" w:cs="Times New Roman" w:eastAsia="Times New Roman" w:hint="default"/>
          <w:spacing w:val="-2"/>
        </w:rPr>
        <w:t> </w:t>
      </w:r>
      <w:r>
        <w:rPr/>
        <w:t>产品的开发、完成中国联通</w:t>
      </w:r>
      <w:r>
        <w:rPr>
          <w:spacing w:val="-60"/>
        </w:rPr>
        <w:t> </w:t>
      </w:r>
      <w:r>
        <w:rPr>
          <w:rFonts w:ascii="Times New Roman" w:hAnsi="Times New Roman" w:cs="Times New Roman" w:eastAsia="Times New Roman" w:hint="default"/>
        </w:rPr>
        <w:t>3G </w:t>
      </w:r>
      <w:r>
        <w:rPr>
          <w:rFonts w:ascii="Times New Roman" w:hAnsi="Times New Roman" w:cs="Times New Roman" w:eastAsia="Times New Roman" w:hint="default"/>
          <w:spacing w:val="-16"/>
        </w:rPr>
        <w:t>JAVA</w:t>
      </w:r>
      <w:r>
        <w:rPr>
          <w:rFonts w:ascii="Times New Roman" w:hAnsi="Times New Roman" w:cs="Times New Roman" w:eastAsia="Times New Roman" w:hint="default"/>
          <w:spacing w:val="-15"/>
        </w:rPr>
        <w:t> </w:t>
      </w:r>
      <w:r>
        <w:rPr>
          <w:rFonts w:ascii="Times New Roman" w:hAnsi="Times New Roman" w:cs="Times New Roman" w:eastAsia="Times New Roman" w:hint="default"/>
        </w:rPr>
        <w:t>USIM</w:t>
      </w:r>
      <w:r>
        <w:rPr>
          <w:rFonts w:ascii="Times New Roman" w:hAnsi="Times New Roman" w:cs="Times New Roman" w:eastAsia="Times New Roman" w:hint="default"/>
          <w:spacing w:val="1"/>
        </w:rPr>
        <w:t> </w:t>
      </w:r>
      <w:r>
        <w:rPr/>
        <w:t>产品升级，申请软件著作权</w:t>
      </w:r>
      <w:r>
        <w:rPr>
          <w:spacing w:val="-60"/>
        </w:rPr>
        <w:t> </w:t>
      </w:r>
      <w:r>
        <w:rPr>
          <w:rFonts w:ascii="Times New Roman" w:hAnsi="Times New Roman" w:cs="Times New Roman" w:eastAsia="Times New Roman" w:hint="default"/>
        </w:rPr>
        <w:t>21 </w:t>
      </w:r>
      <w:r>
        <w:rPr/>
        <w:t>个， 申请专利</w:t>
      </w:r>
      <w:r>
        <w:rPr>
          <w:spacing w:val="-61"/>
        </w:rPr>
        <w:t> </w:t>
      </w:r>
      <w:r>
        <w:rPr>
          <w:rFonts w:ascii="Times New Roman" w:hAnsi="Times New Roman" w:cs="Times New Roman" w:eastAsia="Times New Roman" w:hint="default"/>
        </w:rPr>
        <w:t>9 </w:t>
      </w:r>
      <w:r>
        <w:rPr/>
        <w:t>项，公司的技术研发水平在持续提升。</w:t>
      </w:r>
    </w:p>
    <w:p>
      <w:pPr>
        <w:pStyle w:val="Heading4"/>
        <w:spacing w:line="240" w:lineRule="auto" w:before="154"/>
        <w:ind w:right="0"/>
        <w:jc w:val="left"/>
        <w:rPr>
          <w:b w:val="0"/>
          <w:bCs w:val="0"/>
        </w:rPr>
      </w:pPr>
      <w:r>
        <w:rPr>
          <w:rFonts w:ascii="Times New Roman" w:hAnsi="Times New Roman" w:cs="Times New Roman" w:eastAsia="Times New Roman" w:hint="default"/>
        </w:rPr>
        <w:t>9</w:t>
      </w:r>
      <w:r>
        <w:rPr/>
        <w:t>、偿债能力分析</w:t>
      </w:r>
      <w:r>
        <w:rPr>
          <w:b w:val="0"/>
          <w:bCs w:val="0"/>
        </w:rPr>
      </w:r>
    </w:p>
    <w:p>
      <w:pPr>
        <w:spacing w:line="240" w:lineRule="auto" w:before="1"/>
        <w:rPr>
          <w:rFonts w:ascii="宋体" w:hAnsi="宋体" w:cs="宋体" w:eastAsia="宋体" w:hint="default"/>
          <w:b/>
          <w:bCs/>
          <w:sz w:val="4"/>
          <w:szCs w:val="4"/>
        </w:rPr>
      </w:pPr>
    </w:p>
    <w:tbl>
      <w:tblPr>
        <w:tblW w:w="0" w:type="auto"/>
        <w:jc w:val="left"/>
        <w:tblInd w:w="129" w:type="dxa"/>
        <w:tblLayout w:type="fixed"/>
        <w:tblCellMar>
          <w:top w:w="0" w:type="dxa"/>
          <w:left w:w="0" w:type="dxa"/>
          <w:bottom w:w="0" w:type="dxa"/>
          <w:right w:w="0" w:type="dxa"/>
        </w:tblCellMar>
        <w:tblLook w:val="01E0"/>
      </w:tblPr>
      <w:tblGrid>
        <w:gridCol w:w="1450"/>
        <w:gridCol w:w="1441"/>
        <w:gridCol w:w="1440"/>
        <w:gridCol w:w="2340"/>
        <w:gridCol w:w="1621"/>
      </w:tblGrid>
      <w:tr>
        <w:trPr>
          <w:trHeight w:val="474" w:hRule="exact"/>
        </w:trPr>
        <w:tc>
          <w:tcPr>
            <w:tcW w:w="145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0"/>
              <w:ind w:right="2"/>
              <w:jc w:val="center"/>
              <w:rPr>
                <w:rFonts w:ascii="宋体" w:hAnsi="宋体" w:cs="宋体" w:eastAsia="宋体" w:hint="default"/>
                <w:sz w:val="21"/>
                <w:szCs w:val="21"/>
              </w:rPr>
            </w:pPr>
            <w:r>
              <w:rPr>
                <w:rFonts w:ascii="宋体" w:hAnsi="宋体" w:cs="宋体" w:eastAsia="宋体" w:hint="default"/>
                <w:b/>
                <w:bCs/>
                <w:sz w:val="21"/>
                <w:szCs w:val="21"/>
              </w:rPr>
              <w:t>指标</w:t>
            </w:r>
            <w:r>
              <w:rPr>
                <w:rFonts w:ascii="宋体" w:hAnsi="宋体" w:cs="宋体" w:eastAsia="宋体" w:hint="default"/>
                <w:sz w:val="21"/>
                <w:szCs w:val="21"/>
              </w:rPr>
            </w:r>
          </w:p>
        </w:tc>
        <w:tc>
          <w:tcPr>
            <w:tcW w:w="144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0"/>
              <w:ind w:left="268"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0"/>
              <w:ind w:left="268"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234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0"/>
              <w:ind w:left="422"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tc>
        <w:tc>
          <w:tcPr>
            <w:tcW w:w="162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0"/>
              <w:ind w:left="357"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475" w:hRule="exact"/>
        </w:trPr>
        <w:tc>
          <w:tcPr>
            <w:tcW w:w="145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4" w:right="0"/>
              <w:jc w:val="left"/>
              <w:rPr>
                <w:rFonts w:ascii="宋体" w:hAnsi="宋体" w:cs="宋体" w:eastAsia="宋体" w:hint="default"/>
                <w:sz w:val="21"/>
                <w:szCs w:val="21"/>
              </w:rPr>
            </w:pPr>
            <w:r>
              <w:rPr>
                <w:rFonts w:ascii="宋体" w:hAnsi="宋体" w:cs="宋体" w:eastAsia="宋体" w:hint="default"/>
                <w:spacing w:val="-8"/>
                <w:sz w:val="21"/>
                <w:szCs w:val="21"/>
              </w:rPr>
              <w:t>资产负债率（</w:t>
            </w:r>
            <w:r>
              <w:rPr>
                <w:rFonts w:ascii="宋体" w:hAnsi="宋体" w:cs="宋体" w:eastAsia="宋体" w:hint="default"/>
                <w:spacing w:val="-8"/>
                <w:sz w:val="21"/>
                <w:szCs w:val="21"/>
              </w:rPr>
              <w:t>%</w:t>
            </w:r>
          </w:p>
        </w:tc>
        <w:tc>
          <w:tcPr>
            <w:tcW w:w="1441" w:type="dxa"/>
            <w:tcBorders>
              <w:top w:val="single" w:sz="4" w:space="0" w:color="000000"/>
              <w:left w:val="single" w:sz="8" w:space="0" w:color="000000"/>
              <w:bottom w:val="single" w:sz="4" w:space="0" w:color="000000"/>
              <w:right w:val="single" w:sz="4" w:space="0" w:color="000000"/>
            </w:tcBorders>
          </w:tcPr>
          <w:p>
            <w:pPr>
              <w:pStyle w:val="TableParagraph"/>
              <w:tabs>
                <w:tab w:pos="871" w:val="left" w:leader="none"/>
              </w:tabs>
              <w:spacing w:line="240" w:lineRule="auto" w:before="71"/>
              <w:ind w:left="-128" w:right="2"/>
              <w:jc w:val="right"/>
              <w:rPr>
                <w:rFonts w:ascii="Times New Roman" w:hAnsi="Times New Roman" w:cs="Times New Roman" w:eastAsia="Times New Roman" w:hint="default"/>
                <w:sz w:val="18"/>
                <w:szCs w:val="18"/>
              </w:rPr>
            </w:pPr>
            <w:r>
              <w:rPr>
                <w:rFonts w:ascii="宋体" w:hAnsi="宋体" w:cs="宋体" w:eastAsia="宋体" w:hint="default"/>
                <w:sz w:val="21"/>
                <w:szCs w:val="21"/>
              </w:rPr>
              <w:t>）</w:t>
              <w:tab/>
            </w:r>
            <w:r>
              <w:rPr>
                <w:rFonts w:ascii="Times New Roman" w:hAnsi="Times New Roman" w:cs="Times New Roman" w:eastAsia="Times New Roman" w:hint="default"/>
                <w:spacing w:val="-1"/>
                <w:position w:val="1"/>
                <w:sz w:val="18"/>
                <w:szCs w:val="18"/>
              </w:rPr>
              <w:t>17.11%</w:t>
            </w:r>
            <w:r>
              <w:rPr>
                <w:rFonts w:ascii="Times New Roman" w:hAnsi="Times New Roman" w:cs="Times New Roman" w:eastAsia="Times New Roman" w:hint="default"/>
                <w:spacing w:val="-1"/>
                <w:sz w:val="18"/>
                <w:szCs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
              <w:jc w:val="right"/>
              <w:rPr>
                <w:rFonts w:ascii="Times New Roman" w:hAnsi="Times New Roman" w:cs="Times New Roman" w:eastAsia="Times New Roman" w:hint="default"/>
                <w:sz w:val="18"/>
                <w:szCs w:val="18"/>
              </w:rPr>
            </w:pPr>
            <w:r>
              <w:rPr>
                <w:rFonts w:ascii="Times New Roman"/>
                <w:sz w:val="18"/>
              </w:rPr>
              <w:t>13.32%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
              <w:jc w:val="right"/>
              <w:rPr>
                <w:rFonts w:ascii="Times New Roman" w:hAnsi="Times New Roman" w:cs="Times New Roman" w:eastAsia="Times New Roman" w:hint="default"/>
                <w:sz w:val="18"/>
                <w:szCs w:val="18"/>
              </w:rPr>
            </w:pPr>
            <w:r>
              <w:rPr>
                <w:rFonts w:ascii="Times New Roman"/>
                <w:sz w:val="18"/>
              </w:rPr>
              <w:t>3.79%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z w:val="18"/>
              </w:rPr>
              <w:t>7.67%</w:t>
            </w:r>
          </w:p>
        </w:tc>
      </w:tr>
      <w:tr>
        <w:trPr>
          <w:trHeight w:val="475" w:hRule="exact"/>
        </w:trPr>
        <w:tc>
          <w:tcPr>
            <w:tcW w:w="145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4" w:right="-39"/>
              <w:jc w:val="left"/>
              <w:rPr>
                <w:rFonts w:ascii="宋体" w:hAnsi="宋体" w:cs="宋体" w:eastAsia="宋体" w:hint="default"/>
                <w:sz w:val="21"/>
                <w:szCs w:val="21"/>
              </w:rPr>
            </w:pPr>
            <w:r>
              <w:rPr>
                <w:rFonts w:ascii="宋体" w:hAnsi="宋体" w:cs="宋体" w:eastAsia="宋体" w:hint="default"/>
                <w:sz w:val="21"/>
                <w:szCs w:val="21"/>
              </w:rPr>
              <w:t>流动比率（倍）</w:t>
            </w:r>
          </w:p>
        </w:tc>
        <w:tc>
          <w:tcPr>
            <w:tcW w:w="144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4"/>
              <w:ind w:right="6"/>
              <w:jc w:val="right"/>
              <w:rPr>
                <w:rFonts w:ascii="Times New Roman" w:hAnsi="Times New Roman" w:cs="Times New Roman" w:eastAsia="Times New Roman" w:hint="default"/>
                <w:sz w:val="18"/>
                <w:szCs w:val="18"/>
              </w:rPr>
            </w:pPr>
            <w:r>
              <w:rPr>
                <w:rFonts w:ascii="Times New Roman"/>
                <w:spacing w:val="-1"/>
                <w:sz w:val="18"/>
              </w:rPr>
              <w:t>4.25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pacing w:val="-1"/>
                <w:sz w:val="18"/>
              </w:rPr>
              <w:t>5.39</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
              <w:jc w:val="right"/>
              <w:rPr>
                <w:rFonts w:ascii="Times New Roman" w:hAnsi="Times New Roman" w:cs="Times New Roman" w:eastAsia="Times New Roman" w:hint="default"/>
                <w:sz w:val="18"/>
                <w:szCs w:val="18"/>
              </w:rPr>
            </w:pPr>
            <w:r>
              <w:rPr>
                <w:rFonts w:ascii="Times New Roman"/>
                <w:sz w:val="18"/>
              </w:rPr>
              <w:t>-21.15%</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6"/>
              <w:jc w:val="right"/>
              <w:rPr>
                <w:rFonts w:ascii="Times New Roman" w:hAnsi="Times New Roman" w:cs="Times New Roman" w:eastAsia="Times New Roman" w:hint="default"/>
                <w:sz w:val="18"/>
                <w:szCs w:val="18"/>
              </w:rPr>
            </w:pPr>
            <w:r>
              <w:rPr>
                <w:rFonts w:ascii="Times New Roman"/>
                <w:spacing w:val="-1"/>
                <w:sz w:val="18"/>
              </w:rPr>
              <w:t>9.81</w:t>
            </w:r>
          </w:p>
        </w:tc>
      </w:tr>
      <w:tr>
        <w:trPr>
          <w:trHeight w:val="475" w:hRule="exact"/>
        </w:trPr>
        <w:tc>
          <w:tcPr>
            <w:tcW w:w="145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4" w:right="-39"/>
              <w:jc w:val="left"/>
              <w:rPr>
                <w:rFonts w:ascii="宋体" w:hAnsi="宋体" w:cs="宋体" w:eastAsia="宋体" w:hint="default"/>
                <w:sz w:val="21"/>
                <w:szCs w:val="21"/>
              </w:rPr>
            </w:pPr>
            <w:r>
              <w:rPr>
                <w:rFonts w:ascii="宋体" w:hAnsi="宋体" w:cs="宋体" w:eastAsia="宋体" w:hint="default"/>
                <w:sz w:val="21"/>
                <w:szCs w:val="21"/>
              </w:rPr>
              <w:t>速动比率（倍）</w:t>
            </w:r>
          </w:p>
        </w:tc>
        <w:tc>
          <w:tcPr>
            <w:tcW w:w="144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4"/>
              <w:ind w:right="6"/>
              <w:jc w:val="right"/>
              <w:rPr>
                <w:rFonts w:ascii="Times New Roman" w:hAnsi="Times New Roman" w:cs="Times New Roman" w:eastAsia="Times New Roman" w:hint="default"/>
                <w:sz w:val="18"/>
                <w:szCs w:val="18"/>
              </w:rPr>
            </w:pPr>
            <w:r>
              <w:rPr>
                <w:rFonts w:ascii="Times New Roman"/>
                <w:spacing w:val="-1"/>
                <w:sz w:val="18"/>
              </w:rPr>
              <w:t>2.68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pacing w:val="-1"/>
                <w:sz w:val="18"/>
              </w:rPr>
              <w:t>4.01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
              <w:jc w:val="right"/>
              <w:rPr>
                <w:rFonts w:ascii="Times New Roman" w:hAnsi="Times New Roman" w:cs="Times New Roman" w:eastAsia="Times New Roman" w:hint="default"/>
                <w:sz w:val="18"/>
                <w:szCs w:val="18"/>
              </w:rPr>
            </w:pPr>
            <w:r>
              <w:rPr>
                <w:rFonts w:ascii="Times New Roman"/>
                <w:sz w:val="18"/>
              </w:rPr>
              <w:t>-33.17%</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6"/>
              <w:jc w:val="right"/>
              <w:rPr>
                <w:rFonts w:ascii="Times New Roman" w:hAnsi="Times New Roman" w:cs="Times New Roman" w:eastAsia="Times New Roman" w:hint="default"/>
                <w:sz w:val="18"/>
                <w:szCs w:val="18"/>
              </w:rPr>
            </w:pPr>
            <w:r>
              <w:rPr>
                <w:rFonts w:ascii="Times New Roman"/>
                <w:spacing w:val="-1"/>
                <w:sz w:val="18"/>
              </w:rPr>
              <w:t>7.80</w:t>
            </w:r>
          </w:p>
        </w:tc>
      </w:tr>
    </w:tbl>
    <w:p>
      <w:pPr>
        <w:spacing w:line="240" w:lineRule="auto" w:before="4"/>
        <w:rPr>
          <w:rFonts w:ascii="宋体" w:hAnsi="宋体" w:cs="宋体" w:eastAsia="宋体" w:hint="default"/>
          <w:b/>
          <w:bCs/>
          <w:sz w:val="8"/>
          <w:szCs w:val="8"/>
        </w:rPr>
      </w:pPr>
    </w:p>
    <w:p>
      <w:pPr>
        <w:pStyle w:val="BodyText"/>
        <w:spacing w:line="376" w:lineRule="auto"/>
        <w:ind w:right="1287" w:firstLine="480"/>
        <w:jc w:val="left"/>
      </w:pPr>
      <w:r>
        <w:rPr/>
        <w:t>报告期末，公司流动比率和速动比率指标分别同比下降</w:t>
      </w:r>
      <w:r>
        <w:rPr>
          <w:spacing w:val="-52"/>
        </w:rPr>
        <w:t> </w:t>
      </w:r>
      <w:r>
        <w:rPr>
          <w:rFonts w:ascii="Times New Roman" w:hAnsi="Times New Roman" w:cs="Times New Roman" w:eastAsia="Times New Roman" w:hint="default"/>
        </w:rPr>
        <w:t>21.15%</w:t>
      </w:r>
      <w:r>
        <w:rPr/>
        <w:t>和</w:t>
      </w:r>
      <w:r>
        <w:rPr>
          <w:spacing w:val="-52"/>
        </w:rPr>
        <w:t> </w:t>
      </w:r>
      <w:r>
        <w:rPr>
          <w:rFonts w:ascii="Times New Roman" w:hAnsi="Times New Roman" w:cs="Times New Roman" w:eastAsia="Times New Roman" w:hint="default"/>
        </w:rPr>
        <w:t>33.17%</w:t>
      </w:r>
      <w:r>
        <w:rPr/>
        <w:t>，主要因为 报告期应付账款金额同比增长</w:t>
      </w:r>
      <w:r>
        <w:rPr>
          <w:spacing w:val="-62"/>
        </w:rPr>
        <w:t> </w:t>
      </w:r>
      <w:r>
        <w:rPr>
          <w:rFonts w:ascii="Times New Roman" w:hAnsi="Times New Roman" w:cs="Times New Roman" w:eastAsia="Times New Roman" w:hint="default"/>
        </w:rPr>
        <w:t>56.23%</w:t>
      </w:r>
      <w:r>
        <w:rPr/>
        <w:t>，影响流动负债增加所致。</w:t>
      </w:r>
    </w:p>
    <w:p>
      <w:pPr>
        <w:pStyle w:val="Heading4"/>
        <w:spacing w:line="240" w:lineRule="auto" w:before="66"/>
        <w:ind w:right="0"/>
        <w:jc w:val="left"/>
        <w:rPr>
          <w:b w:val="0"/>
          <w:bCs w:val="0"/>
        </w:rPr>
      </w:pPr>
      <w:r>
        <w:rPr>
          <w:rFonts w:ascii="Times New Roman" w:hAnsi="Times New Roman" w:cs="Times New Roman" w:eastAsia="Times New Roman" w:hint="default"/>
        </w:rPr>
        <w:t>10</w:t>
      </w:r>
      <w:r>
        <w:rPr/>
        <w:t>、资产营运能力分析（单位：次）</w:t>
      </w:r>
      <w:r>
        <w:rPr>
          <w:b w:val="0"/>
          <w:bCs w:val="0"/>
        </w:rPr>
      </w:r>
    </w:p>
    <w:p>
      <w:pPr>
        <w:spacing w:line="240" w:lineRule="auto" w:before="1"/>
        <w:rPr>
          <w:rFonts w:ascii="宋体" w:hAnsi="宋体" w:cs="宋体" w:eastAsia="宋体" w:hint="default"/>
          <w:b/>
          <w:bCs/>
          <w:sz w:val="4"/>
          <w:szCs w:val="4"/>
        </w:rPr>
      </w:pPr>
    </w:p>
    <w:tbl>
      <w:tblPr>
        <w:tblW w:w="0" w:type="auto"/>
        <w:jc w:val="left"/>
        <w:tblInd w:w="124" w:type="dxa"/>
        <w:tblLayout w:type="fixed"/>
        <w:tblCellMar>
          <w:top w:w="0" w:type="dxa"/>
          <w:left w:w="0" w:type="dxa"/>
          <w:bottom w:w="0" w:type="dxa"/>
          <w:right w:w="0" w:type="dxa"/>
        </w:tblCellMar>
        <w:tblLook w:val="01E0"/>
      </w:tblPr>
      <w:tblGrid>
        <w:gridCol w:w="1814"/>
        <w:gridCol w:w="1621"/>
        <w:gridCol w:w="1620"/>
        <w:gridCol w:w="1980"/>
        <w:gridCol w:w="1621"/>
      </w:tblGrid>
      <w:tr>
        <w:trPr>
          <w:trHeight w:val="473" w:hRule="exact"/>
        </w:trPr>
        <w:tc>
          <w:tcPr>
            <w:tcW w:w="1814"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b/>
                <w:bCs/>
                <w:sz w:val="21"/>
                <w:szCs w:val="21"/>
              </w:rPr>
              <w:t>指标</w:t>
            </w:r>
            <w:r>
              <w:rPr>
                <w:rFonts w:ascii="宋体" w:hAnsi="宋体" w:cs="宋体" w:eastAsia="宋体" w:hint="default"/>
                <w:sz w:val="21"/>
                <w:szCs w:val="21"/>
              </w:rPr>
            </w:r>
          </w:p>
        </w:tc>
        <w:tc>
          <w:tcPr>
            <w:tcW w:w="162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357"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357"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98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398"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b/>
                <w:bCs/>
                <w:sz w:val="21"/>
                <w:szCs w:val="21"/>
              </w:rPr>
              <w:t>(%)</w:t>
            </w:r>
            <w:r>
              <w:rPr>
                <w:rFonts w:ascii="宋体" w:hAnsi="宋体" w:cs="宋体" w:eastAsia="宋体" w:hint="default"/>
                <w:sz w:val="21"/>
                <w:szCs w:val="21"/>
              </w:rPr>
            </w:r>
          </w:p>
        </w:tc>
        <w:tc>
          <w:tcPr>
            <w:tcW w:w="162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357"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475" w:hRule="exact"/>
        </w:trPr>
        <w:tc>
          <w:tcPr>
            <w:tcW w:w="1814"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4"/>
              <w:ind w:left="9" w:right="0"/>
              <w:jc w:val="left"/>
              <w:rPr>
                <w:rFonts w:ascii="宋体" w:hAnsi="宋体" w:cs="宋体" w:eastAsia="宋体" w:hint="default"/>
                <w:sz w:val="21"/>
                <w:szCs w:val="21"/>
              </w:rPr>
            </w:pPr>
            <w:r>
              <w:rPr>
                <w:rFonts w:ascii="宋体" w:hAnsi="宋体" w:cs="宋体" w:eastAsia="宋体" w:hint="default"/>
                <w:sz w:val="21"/>
                <w:szCs w:val="21"/>
              </w:rPr>
              <w:t>应收账款周转率</w:t>
            </w:r>
          </w:p>
        </w:tc>
        <w:tc>
          <w:tcPr>
            <w:tcW w:w="162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6"/>
              <w:ind w:right="6"/>
              <w:jc w:val="right"/>
              <w:rPr>
                <w:rFonts w:ascii="Times New Roman" w:hAnsi="Times New Roman" w:cs="Times New Roman" w:eastAsia="Times New Roman" w:hint="default"/>
                <w:sz w:val="18"/>
                <w:szCs w:val="18"/>
              </w:rPr>
            </w:pPr>
            <w:r>
              <w:rPr>
                <w:rFonts w:ascii="Times New Roman"/>
                <w:spacing w:val="-1"/>
                <w:sz w:val="18"/>
              </w:rPr>
              <w:t>7.25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7"/>
              <w:jc w:val="right"/>
              <w:rPr>
                <w:rFonts w:ascii="Times New Roman" w:hAnsi="Times New Roman" w:cs="Times New Roman" w:eastAsia="Times New Roman" w:hint="default"/>
                <w:sz w:val="18"/>
                <w:szCs w:val="18"/>
              </w:rPr>
            </w:pPr>
            <w:r>
              <w:rPr>
                <w:rFonts w:ascii="Times New Roman"/>
                <w:spacing w:val="-1"/>
                <w:sz w:val="18"/>
              </w:rPr>
              <w:t>8.19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
              <w:jc w:val="right"/>
              <w:rPr>
                <w:rFonts w:ascii="Times New Roman" w:hAnsi="Times New Roman" w:cs="Times New Roman" w:eastAsia="Times New Roman" w:hint="default"/>
                <w:sz w:val="18"/>
                <w:szCs w:val="18"/>
              </w:rPr>
            </w:pPr>
            <w:r>
              <w:rPr>
                <w:rFonts w:ascii="Times New Roman"/>
                <w:spacing w:val="-1"/>
                <w:sz w:val="18"/>
              </w:rPr>
              <w:t>-11.48%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6"/>
              <w:jc w:val="right"/>
              <w:rPr>
                <w:rFonts w:ascii="Times New Roman" w:hAnsi="Times New Roman" w:cs="Times New Roman" w:eastAsia="Times New Roman" w:hint="default"/>
                <w:sz w:val="18"/>
                <w:szCs w:val="18"/>
              </w:rPr>
            </w:pPr>
            <w:r>
              <w:rPr>
                <w:rFonts w:ascii="Times New Roman"/>
                <w:spacing w:val="-1"/>
                <w:sz w:val="18"/>
              </w:rPr>
              <w:t>6.86</w:t>
            </w:r>
          </w:p>
        </w:tc>
      </w:tr>
      <w:tr>
        <w:trPr>
          <w:trHeight w:val="475" w:hRule="exact"/>
        </w:trPr>
        <w:tc>
          <w:tcPr>
            <w:tcW w:w="1814"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4"/>
              <w:ind w:left="9" w:right="0"/>
              <w:jc w:val="left"/>
              <w:rPr>
                <w:rFonts w:ascii="宋体" w:hAnsi="宋体" w:cs="宋体" w:eastAsia="宋体" w:hint="default"/>
                <w:sz w:val="21"/>
                <w:szCs w:val="21"/>
              </w:rPr>
            </w:pPr>
            <w:r>
              <w:rPr>
                <w:rFonts w:ascii="宋体" w:hAnsi="宋体" w:cs="宋体" w:eastAsia="宋体" w:hint="default"/>
                <w:sz w:val="21"/>
                <w:szCs w:val="21"/>
              </w:rPr>
              <w:t>存货周转率</w:t>
            </w:r>
          </w:p>
        </w:tc>
        <w:tc>
          <w:tcPr>
            <w:tcW w:w="162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6"/>
              <w:ind w:right="6"/>
              <w:jc w:val="right"/>
              <w:rPr>
                <w:rFonts w:ascii="Times New Roman" w:hAnsi="Times New Roman" w:cs="Times New Roman" w:eastAsia="Times New Roman" w:hint="default"/>
                <w:sz w:val="18"/>
                <w:szCs w:val="18"/>
              </w:rPr>
            </w:pPr>
            <w:r>
              <w:rPr>
                <w:rFonts w:ascii="Times New Roman"/>
                <w:spacing w:val="-1"/>
                <w:sz w:val="18"/>
              </w:rPr>
              <w:t>3.08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7"/>
              <w:jc w:val="right"/>
              <w:rPr>
                <w:rFonts w:ascii="Times New Roman" w:hAnsi="Times New Roman" w:cs="Times New Roman" w:eastAsia="Times New Roman" w:hint="default"/>
                <w:sz w:val="18"/>
                <w:szCs w:val="18"/>
              </w:rPr>
            </w:pPr>
            <w:r>
              <w:rPr>
                <w:rFonts w:ascii="Times New Roman"/>
                <w:spacing w:val="-1"/>
                <w:sz w:val="18"/>
              </w:rPr>
              <w:t>4.57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
              <w:jc w:val="right"/>
              <w:rPr>
                <w:rFonts w:ascii="Times New Roman" w:hAnsi="Times New Roman" w:cs="Times New Roman" w:eastAsia="Times New Roman" w:hint="default"/>
                <w:sz w:val="18"/>
                <w:szCs w:val="18"/>
              </w:rPr>
            </w:pPr>
            <w:r>
              <w:rPr>
                <w:rFonts w:ascii="Times New Roman"/>
                <w:sz w:val="18"/>
              </w:rPr>
              <w:t>-32.60%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6"/>
              <w:jc w:val="right"/>
              <w:rPr>
                <w:rFonts w:ascii="Times New Roman" w:hAnsi="Times New Roman" w:cs="Times New Roman" w:eastAsia="Times New Roman" w:hint="default"/>
                <w:sz w:val="18"/>
                <w:szCs w:val="18"/>
              </w:rPr>
            </w:pPr>
            <w:r>
              <w:rPr>
                <w:rFonts w:ascii="Times New Roman"/>
                <w:spacing w:val="-1"/>
                <w:sz w:val="18"/>
              </w:rPr>
              <w:t>3.92</w:t>
            </w:r>
          </w:p>
        </w:tc>
      </w:tr>
      <w:tr>
        <w:trPr>
          <w:trHeight w:val="475" w:hRule="exact"/>
        </w:trPr>
        <w:tc>
          <w:tcPr>
            <w:tcW w:w="1814"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71"/>
              <w:ind w:left="9" w:right="0"/>
              <w:jc w:val="left"/>
              <w:rPr>
                <w:rFonts w:ascii="宋体" w:hAnsi="宋体" w:cs="宋体" w:eastAsia="宋体" w:hint="default"/>
                <w:sz w:val="21"/>
                <w:szCs w:val="21"/>
              </w:rPr>
            </w:pPr>
            <w:r>
              <w:rPr>
                <w:rFonts w:ascii="宋体" w:hAnsi="宋体" w:cs="宋体" w:eastAsia="宋体" w:hint="default"/>
                <w:sz w:val="21"/>
                <w:szCs w:val="21"/>
              </w:rPr>
              <w:t>总资产周转率</w:t>
            </w:r>
          </w:p>
        </w:tc>
        <w:tc>
          <w:tcPr>
            <w:tcW w:w="162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34"/>
              <w:ind w:right="6"/>
              <w:jc w:val="right"/>
              <w:rPr>
                <w:rFonts w:ascii="Times New Roman" w:hAnsi="Times New Roman" w:cs="Times New Roman" w:eastAsia="Times New Roman" w:hint="default"/>
                <w:sz w:val="18"/>
                <w:szCs w:val="18"/>
              </w:rPr>
            </w:pPr>
            <w:r>
              <w:rPr>
                <w:rFonts w:ascii="Times New Roman"/>
                <w:spacing w:val="-1"/>
                <w:sz w:val="18"/>
              </w:rPr>
              <w:t>0.98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7"/>
              <w:jc w:val="right"/>
              <w:rPr>
                <w:rFonts w:ascii="Times New Roman" w:hAnsi="Times New Roman" w:cs="Times New Roman" w:eastAsia="Times New Roman" w:hint="default"/>
                <w:sz w:val="18"/>
                <w:szCs w:val="18"/>
              </w:rPr>
            </w:pPr>
            <w:r>
              <w:rPr>
                <w:rFonts w:ascii="Times New Roman"/>
                <w:spacing w:val="-1"/>
                <w:sz w:val="18"/>
              </w:rPr>
              <w:t>1.00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0"/>
              <w:jc w:val="right"/>
              <w:rPr>
                <w:rFonts w:ascii="Times New Roman" w:hAnsi="Times New Roman" w:cs="Times New Roman" w:eastAsia="Times New Roman" w:hint="default"/>
                <w:sz w:val="18"/>
                <w:szCs w:val="18"/>
              </w:rPr>
            </w:pPr>
            <w:r>
              <w:rPr>
                <w:rFonts w:ascii="Times New Roman"/>
                <w:sz w:val="18"/>
              </w:rPr>
              <w:t>-2.00%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6"/>
              <w:jc w:val="right"/>
              <w:rPr>
                <w:rFonts w:ascii="Times New Roman" w:hAnsi="Times New Roman" w:cs="Times New Roman" w:eastAsia="Times New Roman" w:hint="default"/>
                <w:sz w:val="18"/>
                <w:szCs w:val="18"/>
              </w:rPr>
            </w:pPr>
            <w:r>
              <w:rPr>
                <w:rFonts w:ascii="Times New Roman"/>
                <w:spacing w:val="-1"/>
                <w:sz w:val="18"/>
              </w:rPr>
              <w:t>0.73</w:t>
            </w:r>
          </w:p>
        </w:tc>
      </w:tr>
    </w:tbl>
    <w:p>
      <w:pPr>
        <w:spacing w:line="240" w:lineRule="auto" w:before="4"/>
        <w:rPr>
          <w:rFonts w:ascii="宋体" w:hAnsi="宋体" w:cs="宋体" w:eastAsia="宋体" w:hint="default"/>
          <w:b/>
          <w:bCs/>
          <w:sz w:val="8"/>
          <w:szCs w:val="8"/>
        </w:rPr>
      </w:pPr>
    </w:p>
    <w:p>
      <w:pPr>
        <w:pStyle w:val="BodyText"/>
        <w:spacing w:line="240" w:lineRule="auto"/>
        <w:ind w:left="623" w:right="0"/>
        <w:jc w:val="left"/>
      </w:pPr>
      <w:r>
        <w:rPr>
          <w:spacing w:val="14"/>
        </w:rPr>
        <w:t>报告期公司存货周转率同比减少</w:t>
      </w:r>
      <w:r>
        <w:rPr>
          <w:spacing w:val="41"/>
        </w:rPr>
        <w:t> </w:t>
      </w:r>
      <w:r>
        <w:rPr>
          <w:rFonts w:ascii="Times New Roman" w:hAnsi="Times New Roman" w:cs="Times New Roman" w:eastAsia="Times New Roman" w:hint="default"/>
          <w:spacing w:val="12"/>
        </w:rPr>
        <w:t>32.60%</w:t>
      </w:r>
      <w:r>
        <w:rPr>
          <w:spacing w:val="12"/>
        </w:rPr>
        <w:t>，主要是因为报告期公司存货同比增加</w:t>
      </w:r>
      <w:r>
        <w:rPr/>
      </w:r>
    </w:p>
    <w:p>
      <w:pPr>
        <w:spacing w:after="0" w:line="240" w:lineRule="auto"/>
        <w:jc w:val="left"/>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240" w:lineRule="auto"/>
        <w:ind w:right="0"/>
        <w:jc w:val="left"/>
      </w:pPr>
      <w:r>
        <w:rPr>
          <w:rFonts w:ascii="Times New Roman" w:hAnsi="Times New Roman" w:cs="Times New Roman" w:eastAsia="Times New Roman" w:hint="default"/>
        </w:rPr>
        <w:t>69.01%</w:t>
      </w:r>
      <w:r>
        <w:rPr/>
        <w:t>所致。</w:t>
      </w:r>
    </w:p>
    <w:p>
      <w:pPr>
        <w:spacing w:line="240" w:lineRule="auto" w:before="8"/>
        <w:rPr>
          <w:rFonts w:ascii="宋体" w:hAnsi="宋体" w:cs="宋体" w:eastAsia="宋体" w:hint="default"/>
          <w:sz w:val="16"/>
          <w:szCs w:val="16"/>
        </w:rPr>
      </w:pPr>
    </w:p>
    <w:p>
      <w:pPr>
        <w:pStyle w:val="Heading4"/>
        <w:spacing w:line="240" w:lineRule="auto"/>
        <w:ind w:right="0"/>
        <w:jc w:val="left"/>
        <w:rPr>
          <w:b w:val="0"/>
          <w:bCs w:val="0"/>
        </w:rPr>
      </w:pPr>
      <w:r>
        <w:rPr>
          <w:rFonts w:ascii="Times New Roman" w:hAnsi="Times New Roman" w:cs="Times New Roman" w:eastAsia="Times New Roman" w:hint="default"/>
        </w:rPr>
        <w:t>11</w:t>
      </w:r>
      <w:r>
        <w:rPr/>
        <w:t>、经营计划完成情况（单位：万元）</w:t>
      </w:r>
      <w:r>
        <w:rPr>
          <w:b w:val="0"/>
          <w:bCs w:val="0"/>
        </w:rPr>
      </w:r>
    </w:p>
    <w:p>
      <w:pPr>
        <w:spacing w:line="240" w:lineRule="auto" w:before="1"/>
        <w:rPr>
          <w:rFonts w:ascii="宋体" w:hAnsi="宋体" w:cs="宋体" w:eastAsia="宋体" w:hint="default"/>
          <w:b/>
          <w:bCs/>
          <w:sz w:val="4"/>
          <w:szCs w:val="4"/>
        </w:rPr>
      </w:pPr>
    </w:p>
    <w:tbl>
      <w:tblPr>
        <w:tblW w:w="0" w:type="auto"/>
        <w:jc w:val="left"/>
        <w:tblInd w:w="678" w:type="dxa"/>
        <w:tblLayout w:type="fixed"/>
        <w:tblCellMar>
          <w:top w:w="0" w:type="dxa"/>
          <w:left w:w="0" w:type="dxa"/>
          <w:bottom w:w="0" w:type="dxa"/>
          <w:right w:w="0" w:type="dxa"/>
        </w:tblCellMar>
        <w:tblLook w:val="01E0"/>
      </w:tblPr>
      <w:tblGrid>
        <w:gridCol w:w="1800"/>
        <w:gridCol w:w="1801"/>
        <w:gridCol w:w="2160"/>
        <w:gridCol w:w="2341"/>
      </w:tblGrid>
      <w:tr>
        <w:trPr>
          <w:trHeight w:val="329" w:hRule="exact"/>
        </w:trPr>
        <w:tc>
          <w:tcPr>
            <w:tcW w:w="180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52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0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526" w:right="0"/>
              <w:jc w:val="left"/>
              <w:rPr>
                <w:rFonts w:ascii="宋体" w:hAnsi="宋体" w:cs="宋体" w:eastAsia="宋体" w:hint="default"/>
                <w:sz w:val="21"/>
                <w:szCs w:val="21"/>
              </w:rPr>
            </w:pPr>
            <w:r>
              <w:rPr>
                <w:rFonts w:ascii="宋体" w:hAnsi="宋体" w:cs="宋体" w:eastAsia="宋体" w:hint="default"/>
                <w:b/>
                <w:bCs/>
                <w:sz w:val="21"/>
                <w:szCs w:val="21"/>
              </w:rPr>
              <w:t>计划值</w:t>
            </w:r>
            <w:r>
              <w:rPr>
                <w:rFonts w:ascii="宋体" w:hAnsi="宋体" w:cs="宋体" w:eastAsia="宋体"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525" w:right="0"/>
              <w:jc w:val="left"/>
              <w:rPr>
                <w:rFonts w:ascii="宋体" w:hAnsi="宋体" w:cs="宋体" w:eastAsia="宋体" w:hint="default"/>
                <w:sz w:val="21"/>
                <w:szCs w:val="21"/>
              </w:rPr>
            </w:pPr>
            <w:r>
              <w:rPr>
                <w:rFonts w:ascii="宋体" w:hAnsi="宋体" w:cs="宋体" w:eastAsia="宋体" w:hint="default"/>
                <w:b/>
                <w:bCs/>
                <w:sz w:val="21"/>
                <w:szCs w:val="21"/>
              </w:rPr>
              <w:t>完成值</w:t>
            </w:r>
            <w:r>
              <w:rPr>
                <w:rFonts w:ascii="宋体" w:hAnsi="宋体" w:cs="宋体" w:eastAsia="宋体" w:hint="default"/>
                <w:sz w:val="21"/>
                <w:szCs w:val="21"/>
              </w:rPr>
            </w:r>
          </w:p>
        </w:tc>
        <w:tc>
          <w:tcPr>
            <w:tcW w:w="234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525" w:right="0"/>
              <w:jc w:val="left"/>
              <w:rPr>
                <w:rFonts w:ascii="宋体" w:hAnsi="宋体" w:cs="宋体" w:eastAsia="宋体" w:hint="default"/>
                <w:sz w:val="21"/>
                <w:szCs w:val="21"/>
              </w:rPr>
            </w:pPr>
            <w:r>
              <w:rPr>
                <w:rFonts w:ascii="宋体" w:hAnsi="宋体" w:cs="宋体" w:eastAsia="宋体" w:hint="default"/>
                <w:b/>
                <w:bCs/>
                <w:sz w:val="21"/>
                <w:szCs w:val="21"/>
              </w:rPr>
              <w:t>完成情况</w:t>
            </w:r>
            <w:r>
              <w:rPr>
                <w:rFonts w:ascii="宋体" w:hAnsi="宋体" w:cs="宋体" w:eastAsia="宋体" w:hint="default"/>
                <w:sz w:val="21"/>
                <w:szCs w:val="21"/>
              </w:rPr>
            </w:r>
          </w:p>
        </w:tc>
      </w:tr>
      <w:tr>
        <w:trPr>
          <w:trHeight w:val="331" w:hRule="exact"/>
        </w:trPr>
        <w:tc>
          <w:tcPr>
            <w:tcW w:w="180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52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spacing w:val="-1"/>
                <w:sz w:val="18"/>
              </w:rPr>
              <w:t>86,000.00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spacing w:val="-1"/>
                <w:sz w:val="18"/>
              </w:rPr>
              <w:t>77,494.53</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7"/>
              <w:jc w:val="right"/>
              <w:rPr>
                <w:rFonts w:ascii="Times New Roman" w:hAnsi="Times New Roman" w:cs="Times New Roman" w:eastAsia="Times New Roman" w:hint="default"/>
                <w:sz w:val="18"/>
                <w:szCs w:val="18"/>
              </w:rPr>
            </w:pPr>
            <w:r>
              <w:rPr>
                <w:rFonts w:ascii="Times New Roman"/>
                <w:spacing w:val="-1"/>
                <w:sz w:val="18"/>
              </w:rPr>
              <w:t>90.11%</w:t>
            </w:r>
          </w:p>
        </w:tc>
      </w:tr>
      <w:tr>
        <w:trPr>
          <w:trHeight w:val="355" w:hRule="exact"/>
        </w:trPr>
        <w:tc>
          <w:tcPr>
            <w:tcW w:w="180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1"/>
              <w:ind w:left="52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12,000.00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w w:val="95"/>
                <w:sz w:val="18"/>
              </w:rPr>
              <w:t>11,519.71</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18"/>
                <w:szCs w:val="18"/>
              </w:rPr>
            </w:pPr>
            <w:r>
              <w:rPr>
                <w:rFonts w:ascii="Times New Roman"/>
                <w:sz w:val="18"/>
              </w:rPr>
              <w:t>96.00%</w:t>
            </w:r>
          </w:p>
        </w:tc>
      </w:tr>
    </w:tbl>
    <w:p>
      <w:pPr>
        <w:pStyle w:val="BodyText"/>
        <w:spacing w:line="357" w:lineRule="auto" w:before="39"/>
        <w:ind w:right="1304" w:firstLine="480"/>
        <w:jc w:val="both"/>
      </w:pPr>
      <w:r>
        <w:rPr/>
        <w:t>报告期内，公司营业收入完成</w:t>
      </w:r>
      <w:r>
        <w:rPr>
          <w:spacing w:val="-63"/>
        </w:rPr>
        <w:t> </w:t>
      </w:r>
      <w:r>
        <w:rPr>
          <w:rFonts w:ascii="宋体" w:hAnsi="宋体" w:cs="宋体" w:eastAsia="宋体" w:hint="default"/>
        </w:rPr>
        <w:t>77,494.53</w:t>
      </w:r>
      <w:r>
        <w:rPr>
          <w:rFonts w:ascii="宋体" w:hAnsi="宋体" w:cs="宋体" w:eastAsia="宋体" w:hint="default"/>
          <w:spacing w:val="-63"/>
        </w:rPr>
        <w:t> </w:t>
      </w:r>
      <w:r>
        <w:rPr>
          <w:spacing w:val="-3"/>
        </w:rPr>
        <w:t>万元，公司实现净利润</w:t>
      </w:r>
      <w:r>
        <w:rPr>
          <w:spacing w:val="-63"/>
        </w:rPr>
        <w:t> </w:t>
      </w:r>
      <w:r>
        <w:rPr>
          <w:rFonts w:ascii="宋体" w:hAnsi="宋体" w:cs="宋体" w:eastAsia="宋体" w:hint="default"/>
        </w:rPr>
        <w:t>11,519.71</w:t>
      </w:r>
      <w:r>
        <w:rPr>
          <w:rFonts w:ascii="宋体" w:hAnsi="宋体" w:cs="宋体" w:eastAsia="宋体" w:hint="default"/>
          <w:spacing w:val="-63"/>
        </w:rPr>
        <w:t> </w:t>
      </w:r>
      <w:r>
        <w:rPr>
          <w:spacing w:val="-6"/>
        </w:rPr>
        <w:t>万元，总</w:t>
      </w:r>
      <w:r>
        <w:rPr/>
        <w:t> 体指标基本符合公司内部制订的经营计划。</w:t>
      </w:r>
    </w:p>
    <w:p>
      <w:pPr>
        <w:spacing w:line="304" w:lineRule="auto" w:before="163"/>
        <w:ind w:left="623" w:right="1297"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12</w:t>
      </w:r>
      <w:r>
        <w:rPr>
          <w:rFonts w:ascii="宋体" w:hAnsi="宋体" w:cs="宋体" w:eastAsia="宋体" w:hint="default"/>
          <w:b/>
          <w:bCs/>
          <w:sz w:val="24"/>
          <w:szCs w:val="24"/>
        </w:rPr>
        <w:t>、会计制度实施情况</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报告期内公司主要会计政策、会计估计及会计核算方法未发生变更，亦无重大前期会</w:t>
      </w:r>
    </w:p>
    <w:p>
      <w:pPr>
        <w:pStyle w:val="BodyText"/>
        <w:spacing w:line="240" w:lineRule="auto" w:before="89"/>
        <w:ind w:right="0"/>
        <w:jc w:val="left"/>
      </w:pPr>
      <w:r>
        <w:rPr/>
        <w:t>计差错更正。</w:t>
      </w:r>
    </w:p>
    <w:p>
      <w:pPr>
        <w:spacing w:line="240" w:lineRule="auto" w:before="6"/>
        <w:rPr>
          <w:rFonts w:ascii="宋体" w:hAnsi="宋体" w:cs="宋体" w:eastAsia="宋体" w:hint="default"/>
          <w:sz w:val="21"/>
          <w:szCs w:val="21"/>
        </w:rPr>
      </w:pPr>
    </w:p>
    <w:p>
      <w:pPr>
        <w:pStyle w:val="Heading4"/>
        <w:spacing w:line="374" w:lineRule="auto"/>
        <w:ind w:left="143" w:right="1299" w:firstLine="482"/>
        <w:jc w:val="both"/>
        <w:rPr>
          <w:b w:val="0"/>
          <w:bCs w:val="0"/>
        </w:rPr>
      </w:pPr>
      <w:r>
        <w:rPr>
          <w:rFonts w:ascii="Times New Roman" w:hAnsi="Times New Roman" w:cs="Times New Roman" w:eastAsia="Times New Roman" w:hint="default"/>
          <w:spacing w:val="-2"/>
          <w:w w:val="95"/>
        </w:rPr>
        <w:t>13</w:t>
      </w:r>
      <w:r>
        <w:rPr>
          <w:spacing w:val="-2"/>
          <w:w w:val="95"/>
        </w:rPr>
        <w:t>、报告期内公司没有证券投资、金融资产、委托理财等相关金融资产投资，报告期</w:t>
      </w:r>
      <w:r>
        <w:rPr>
          <w:w w:val="99"/>
        </w:rPr>
        <w:t> </w:t>
      </w:r>
      <w:r>
        <w:rPr/>
        <w:t>公司出资</w:t>
      </w:r>
      <w:r>
        <w:rPr>
          <w:spacing w:val="-76"/>
        </w:rPr>
        <w:t> </w:t>
      </w:r>
      <w:r>
        <w:rPr>
          <w:rFonts w:ascii="Times New Roman" w:hAnsi="Times New Roman" w:cs="Times New Roman" w:eastAsia="Times New Roman" w:hint="default"/>
        </w:rPr>
        <w:t>300</w:t>
      </w:r>
      <w:r>
        <w:rPr>
          <w:rFonts w:ascii="Times New Roman" w:hAnsi="Times New Roman" w:cs="Times New Roman" w:eastAsia="Times New Roman" w:hint="default"/>
          <w:spacing w:val="-19"/>
        </w:rPr>
        <w:t> </w:t>
      </w:r>
      <w:r>
        <w:rPr/>
        <w:t>万元认购“江苏丹阳农村商业银行股份有限公司”发起人股份</w:t>
      </w:r>
      <w:r>
        <w:rPr>
          <w:spacing w:val="-75"/>
        </w:rPr>
        <w:t> </w:t>
      </w:r>
      <w:r>
        <w:rPr>
          <w:rFonts w:ascii="Times New Roman" w:hAnsi="Times New Roman" w:cs="Times New Roman" w:eastAsia="Times New Roman" w:hint="default"/>
        </w:rPr>
        <w:t>200</w:t>
      </w:r>
      <w:r>
        <w:rPr>
          <w:rFonts w:ascii="Times New Roman" w:hAnsi="Times New Roman" w:cs="Times New Roman" w:eastAsia="Times New Roman" w:hint="default"/>
          <w:spacing w:val="-17"/>
        </w:rPr>
        <w:t> </w:t>
      </w:r>
      <w:r>
        <w:rPr>
          <w:spacing w:val="-8"/>
        </w:rPr>
        <w:t>万股（每</w:t>
      </w:r>
      <w:r>
        <w:rPr>
          <w:w w:val="99"/>
        </w:rPr>
        <w:t> </w:t>
      </w:r>
      <w:r>
        <w:rPr>
          <w:spacing w:val="1"/>
          <w:w w:val="99"/>
        </w:rPr>
        <w:t>股净资产</w:t>
      </w:r>
      <w:r>
        <w:rPr>
          <w:spacing w:val="-57"/>
          <w:w w:val="99"/>
        </w:rPr>
        <w:t> </w:t>
      </w:r>
      <w:r>
        <w:rPr>
          <w:rFonts w:ascii="Times New Roman" w:hAnsi="Times New Roman" w:cs="Times New Roman" w:eastAsia="Times New Roman" w:hint="default"/>
        </w:rPr>
        <w:t>1.50</w:t>
      </w:r>
      <w:r>
        <w:rPr>
          <w:rFonts w:ascii="Times New Roman" w:hAnsi="Times New Roman" w:cs="Times New Roman" w:eastAsia="Times New Roman" w:hint="default"/>
          <w:spacing w:val="-2"/>
        </w:rPr>
        <w:t> </w:t>
      </w:r>
      <w:r>
        <w:rPr>
          <w:spacing w:val="-12"/>
          <w:w w:val="99"/>
        </w:rPr>
        <w:t>元），占该行总股本的</w:t>
      </w:r>
      <w:r>
        <w:rPr>
          <w:spacing w:val="-56"/>
          <w:w w:val="99"/>
        </w:rPr>
        <w:t> </w:t>
      </w:r>
      <w:r>
        <w:rPr>
          <w:rFonts w:ascii="Times New Roman" w:hAnsi="Times New Roman" w:cs="Times New Roman" w:eastAsia="Times New Roman" w:hint="default"/>
          <w:w w:val="99"/>
        </w:rPr>
        <w:t>0.53%</w:t>
      </w:r>
      <w:r>
        <w:rPr>
          <w:w w:val="99"/>
        </w:rPr>
        <w:t>。</w:t>
      </w:r>
      <w:r>
        <w:rPr>
          <w:b w:val="0"/>
          <w:bCs w:val="0"/>
        </w:rPr>
      </w:r>
    </w:p>
    <w:p>
      <w:pPr>
        <w:pStyle w:val="Heading4"/>
        <w:spacing w:line="274" w:lineRule="exact"/>
        <w:ind w:right="0"/>
        <w:jc w:val="left"/>
        <w:rPr>
          <w:b w:val="0"/>
          <w:bCs w:val="0"/>
        </w:rPr>
      </w:pPr>
      <w:r>
        <w:rPr>
          <w:rFonts w:ascii="Times New Roman" w:hAnsi="Times New Roman" w:cs="Times New Roman" w:eastAsia="Times New Roman" w:hint="default"/>
        </w:rPr>
        <w:t>14</w:t>
      </w:r>
      <w:r>
        <w:rPr/>
        <w:t>、公司董事、监事和高级管理人员薪酬情况</w:t>
      </w:r>
      <w:r>
        <w:rPr>
          <w:b w:val="0"/>
          <w:bCs w:val="0"/>
        </w:rPr>
      </w:r>
    </w:p>
    <w:p>
      <w:pPr>
        <w:pStyle w:val="BodyText"/>
        <w:spacing w:line="338" w:lineRule="auto" w:before="135"/>
        <w:ind w:right="1299"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年度公司董事、监事和高级管理人员薪酬为</w:t>
      </w:r>
      <w:r>
        <w:rPr>
          <w:spacing w:val="-58"/>
        </w:rPr>
        <w:t> </w:t>
      </w:r>
      <w:r>
        <w:rPr>
          <w:rFonts w:ascii="Times New Roman" w:hAnsi="Times New Roman" w:cs="Times New Roman" w:eastAsia="Times New Roman" w:hint="default"/>
        </w:rPr>
        <w:t>303.83</w:t>
      </w:r>
      <w:r>
        <w:rPr>
          <w:rFonts w:ascii="Times New Roman" w:hAnsi="Times New Roman" w:cs="Times New Roman" w:eastAsia="Times New Roman" w:hint="default"/>
          <w:spacing w:val="1"/>
        </w:rPr>
        <w:t> </w:t>
      </w:r>
      <w:r>
        <w:rPr/>
        <w:t>万元，较上年</w:t>
      </w:r>
      <w:r>
        <w:rPr>
          <w:spacing w:val="-59"/>
        </w:rPr>
        <w:t> </w:t>
      </w:r>
      <w:r>
        <w:rPr>
          <w:rFonts w:ascii="Times New Roman" w:hAnsi="Times New Roman" w:cs="Times New Roman" w:eastAsia="Times New Roman" w:hint="default"/>
        </w:rPr>
        <w:t>160.60</w:t>
      </w:r>
      <w:r>
        <w:rPr>
          <w:rFonts w:ascii="Times New Roman" w:hAnsi="Times New Roman" w:cs="Times New Roman" w:eastAsia="Times New Roman" w:hint="default"/>
          <w:spacing w:val="1"/>
        </w:rPr>
        <w:t> </w:t>
      </w:r>
      <w:r>
        <w:rPr/>
        <w:t>万元增 加</w:t>
      </w:r>
      <w:r>
        <w:rPr>
          <w:spacing w:val="-70"/>
        </w:rPr>
        <w:t> </w:t>
      </w:r>
      <w:r>
        <w:rPr>
          <w:rFonts w:ascii="Times New Roman" w:hAnsi="Times New Roman" w:cs="Times New Roman" w:eastAsia="Times New Roman" w:hint="default"/>
        </w:rPr>
        <w:t>89.18</w:t>
      </w:r>
      <w:r>
        <w:rPr/>
        <w:t>％。报告期归属于上市公司股东的净利润较上年增长</w:t>
      </w:r>
      <w:r>
        <w:rPr>
          <w:spacing w:val="-70"/>
        </w:rPr>
        <w:t> </w:t>
      </w:r>
      <w:r>
        <w:rPr>
          <w:rFonts w:ascii="Times New Roman" w:hAnsi="Times New Roman" w:cs="Times New Roman" w:eastAsia="Times New Roman" w:hint="default"/>
          <w:spacing w:val="-3"/>
        </w:rPr>
        <w:t>10.55</w:t>
      </w:r>
      <w:r>
        <w:rPr>
          <w:spacing w:val="-3"/>
        </w:rPr>
        <w:t>％，公司董事、监事和</w:t>
      </w:r>
      <w:r>
        <w:rPr/>
        <w:t> 高级管理人员的薪酬增长率高于公司净利润的增长率。</w:t>
      </w:r>
    </w:p>
    <w:p>
      <w:pPr>
        <w:spacing w:line="408" w:lineRule="auto" w:before="55"/>
        <w:ind w:left="563" w:right="6006" w:firstLine="6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15</w:t>
      </w:r>
      <w:r>
        <w:rPr>
          <w:rFonts w:ascii="宋体" w:hAnsi="宋体" w:cs="宋体" w:eastAsia="宋体" w:hint="default"/>
          <w:b/>
          <w:bCs/>
          <w:sz w:val="24"/>
          <w:szCs w:val="24"/>
        </w:rPr>
        <w:t>、公司控股子公司的经营情况及业绩</w:t>
      </w:r>
      <w:r>
        <w:rPr>
          <w:rFonts w:ascii="宋体" w:hAnsi="宋体" w:cs="宋体" w:eastAsia="宋体" w:hint="default"/>
          <w:b/>
          <w:bCs/>
          <w:w w:val="99"/>
          <w:sz w:val="24"/>
          <w:szCs w:val="24"/>
        </w:rPr>
        <w:t> </w:t>
      </w:r>
      <w:r>
        <w:rPr>
          <w:rFonts w:ascii="宋体" w:hAnsi="宋体" w:cs="宋体" w:eastAsia="宋体" w:hint="default"/>
          <w:sz w:val="24"/>
          <w:szCs w:val="24"/>
        </w:rPr>
        <w:t>江苏恒宝智能识别技术有限公司</w:t>
      </w:r>
    </w:p>
    <w:p>
      <w:pPr>
        <w:pStyle w:val="BodyText"/>
        <w:spacing w:line="391" w:lineRule="auto" w:before="38"/>
        <w:ind w:right="1298" w:firstLine="420"/>
        <w:jc w:val="both"/>
      </w:pPr>
      <w:r>
        <w:rPr/>
        <w:t>江苏恒宝智能识别技术有限公司成立于</w:t>
      </w:r>
      <w:r>
        <w:rPr>
          <w:spacing w:val="-49"/>
        </w:rPr>
        <w:t> </w:t>
      </w:r>
      <w:r>
        <w:rPr>
          <w:rFonts w:ascii="Times New Roman" w:hAnsi="Times New Roman" w:cs="Times New Roman" w:eastAsia="Times New Roman" w:hint="default"/>
        </w:rPr>
        <w:t>2005</w:t>
      </w:r>
      <w:r>
        <w:rPr>
          <w:rFonts w:ascii="Times New Roman" w:hAnsi="Times New Roman" w:cs="Times New Roman" w:eastAsia="Times New Roman" w:hint="default"/>
          <w:spacing w:val="9"/>
        </w:rPr>
        <w:t> </w:t>
      </w:r>
      <w:r>
        <w:rPr/>
        <w:t>年</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月，注册资本</w:t>
      </w:r>
      <w:r>
        <w:rPr>
          <w:spacing w:val="-49"/>
        </w:rPr>
        <w:t> </w:t>
      </w:r>
      <w:r>
        <w:rPr>
          <w:rFonts w:ascii="Times New Roman" w:hAnsi="Times New Roman" w:cs="Times New Roman" w:eastAsia="Times New Roman" w:hint="default"/>
        </w:rPr>
        <w:t>2</w:t>
      </w:r>
      <w:r>
        <w:rPr>
          <w:rFonts w:ascii="Times New Roman" w:hAnsi="Times New Roman" w:cs="Times New Roman" w:eastAsia="Times New Roman" w:hint="default"/>
          <w:sz w:val="21"/>
          <w:szCs w:val="21"/>
        </w:rPr>
        <w:t>,</w:t>
      </w:r>
      <w:r>
        <w:rPr>
          <w:rFonts w:ascii="Times New Roman" w:hAnsi="Times New Roman" w:cs="Times New Roman" w:eastAsia="Times New Roman" w:hint="default"/>
        </w:rPr>
        <w:t>000</w:t>
      </w:r>
      <w:r>
        <w:rPr>
          <w:rFonts w:ascii="Times New Roman" w:hAnsi="Times New Roman" w:cs="Times New Roman" w:eastAsia="Times New Roman" w:hint="default"/>
          <w:spacing w:val="11"/>
        </w:rPr>
        <w:t> </w:t>
      </w:r>
      <w:r>
        <w:rPr/>
        <w:t>万元人民币。 </w:t>
      </w:r>
      <w:r>
        <w:rPr>
          <w:spacing w:val="-2"/>
        </w:rPr>
        <w:t>主要经营范围：电子标签、读写机具、终端产品的研发、生产、销售及服务；电子标签的</w:t>
      </w:r>
      <w:r>
        <w:rPr>
          <w:spacing w:val="-108"/>
        </w:rPr>
        <w:t> </w:t>
      </w:r>
      <w:r>
        <w:rPr>
          <w:spacing w:val="-108"/>
        </w:rPr>
      </w:r>
      <w:r>
        <w:rPr>
          <w:spacing w:val="4"/>
        </w:rPr>
        <w:t>行业解决方案、软件开发及系统集成；上述相关产业的信息咨询服务。公司持有该公司</w:t>
      </w:r>
      <w:r>
        <w:rPr>
          <w:spacing w:val="4"/>
        </w:rPr>
        <w:t> </w:t>
      </w:r>
      <w:r>
        <w:rPr>
          <w:rFonts w:ascii="Times New Roman" w:hAnsi="Times New Roman" w:cs="Times New Roman" w:eastAsia="Times New Roman" w:hint="default"/>
        </w:rPr>
        <w:t>80%</w:t>
      </w:r>
      <w:r>
        <w:rPr/>
        <w:t>的股权。</w:t>
      </w:r>
    </w:p>
    <w:p>
      <w:pPr>
        <w:pStyle w:val="BodyText"/>
        <w:spacing w:line="374" w:lineRule="auto" w:before="21"/>
        <w:ind w:right="1175" w:firstLine="480"/>
        <w:jc w:val="left"/>
      </w:pPr>
      <w:r>
        <w:rPr/>
        <w:t>经立信会计师事务所审计，截止</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日，该公司总资产为</w:t>
      </w:r>
      <w:r>
        <w:rPr>
          <w:spacing w:val="-60"/>
        </w:rPr>
        <w:t> </w:t>
      </w:r>
      <w:r>
        <w:rPr>
          <w:rFonts w:ascii="Times New Roman" w:hAnsi="Times New Roman" w:cs="Times New Roman" w:eastAsia="Times New Roman" w:hint="default"/>
        </w:rPr>
        <w:t>1913.86 </w:t>
      </w:r>
      <w:r>
        <w:rPr/>
        <w:t>万元， 净资产为</w:t>
      </w:r>
      <w:r>
        <w:rPr>
          <w:spacing w:val="-64"/>
        </w:rPr>
        <w:t> </w:t>
      </w:r>
      <w:r>
        <w:rPr>
          <w:rFonts w:ascii="Times New Roman" w:hAnsi="Times New Roman" w:cs="Times New Roman" w:eastAsia="Times New Roman" w:hint="default"/>
        </w:rPr>
        <w:t>1,521.00</w:t>
      </w:r>
      <w:r>
        <w:rPr>
          <w:rFonts w:ascii="Times New Roman" w:hAnsi="Times New Roman" w:cs="Times New Roman" w:eastAsia="Times New Roman" w:hint="default"/>
          <w:spacing w:val="-3"/>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年度净利润为</w:t>
      </w:r>
      <w:r>
        <w:rPr>
          <w:rFonts w:ascii="Times New Roman" w:hAnsi="Times New Roman" w:cs="Times New Roman" w:eastAsia="Times New Roman" w:hint="default"/>
        </w:rPr>
        <w:t>-358.60</w:t>
      </w:r>
      <w:r>
        <w:rPr>
          <w:rFonts w:ascii="Times New Roman" w:hAnsi="Times New Roman" w:cs="Times New Roman" w:eastAsia="Times New Roman" w:hint="default"/>
          <w:spacing w:val="-3"/>
        </w:rPr>
        <w:t> </w:t>
      </w:r>
      <w:r>
        <w:rPr/>
        <w:t>万元。</w:t>
      </w:r>
    </w:p>
    <w:p>
      <w:pPr>
        <w:pStyle w:val="BodyText"/>
        <w:spacing w:line="240" w:lineRule="auto" w:before="39"/>
        <w:ind w:left="623" w:right="0"/>
        <w:jc w:val="left"/>
      </w:pPr>
      <w:r>
        <w:rPr/>
        <w:t>恒宝国际有限责任公司</w:t>
      </w:r>
    </w:p>
    <w:p>
      <w:pPr>
        <w:pStyle w:val="BodyText"/>
        <w:spacing w:line="374" w:lineRule="auto" w:before="206"/>
        <w:ind w:right="1302" w:firstLine="420"/>
        <w:jc w:val="both"/>
      </w:pPr>
      <w:r>
        <w:rPr/>
        <w:t>成立于</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w:t>
      </w:r>
      <w:r>
        <w:rPr>
          <w:spacing w:val="-51"/>
        </w:rPr>
        <w:t> </w:t>
      </w:r>
      <w:r>
        <w:rPr>
          <w:rFonts w:ascii="Times New Roman" w:hAnsi="Times New Roman" w:cs="Times New Roman" w:eastAsia="Times New Roman" w:hint="default"/>
        </w:rPr>
        <w:t>2</w:t>
      </w:r>
      <w:r>
        <w:rPr>
          <w:rFonts w:ascii="Times New Roman" w:hAnsi="Times New Roman" w:cs="Times New Roman" w:eastAsia="Times New Roman" w:hint="default"/>
          <w:spacing w:val="9"/>
        </w:rPr>
        <w:t> </w:t>
      </w:r>
      <w:r>
        <w:rPr/>
        <w:t>月，注册资本</w:t>
      </w:r>
      <w:r>
        <w:rPr>
          <w:spacing w:val="-50"/>
        </w:rPr>
        <w:t> </w:t>
      </w:r>
      <w:r>
        <w:rPr>
          <w:rFonts w:ascii="Times New Roman" w:hAnsi="Times New Roman" w:cs="Times New Roman" w:eastAsia="Times New Roman" w:hint="default"/>
        </w:rPr>
        <w:t>230.00</w:t>
      </w:r>
      <w:r>
        <w:rPr>
          <w:rFonts w:ascii="Times New Roman" w:hAnsi="Times New Roman" w:cs="Times New Roman" w:eastAsia="Times New Roman" w:hint="default"/>
          <w:spacing w:val="9"/>
        </w:rPr>
        <w:t> </w:t>
      </w:r>
      <w:r>
        <w:rPr/>
        <w:t>万元美元。主要经营范围：研发；提供智能卡 及相关解决方案。公司持有该公司</w:t>
      </w:r>
      <w:r>
        <w:rPr>
          <w:spacing w:val="-62"/>
        </w:rPr>
        <w:t> </w:t>
      </w:r>
      <w:r>
        <w:rPr>
          <w:rFonts w:ascii="Times New Roman" w:hAnsi="Times New Roman" w:cs="Times New Roman" w:eastAsia="Times New Roman" w:hint="default"/>
        </w:rPr>
        <w:t>100.00%</w:t>
      </w:r>
      <w:r>
        <w:rPr/>
        <w:t>的股权。</w:t>
      </w:r>
    </w:p>
    <w:p>
      <w:pPr>
        <w:spacing w:after="0" w:line="374" w:lineRule="auto"/>
        <w:jc w:val="both"/>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240" w:lineRule="auto"/>
        <w:ind w:left="623" w:right="0"/>
        <w:jc w:val="left"/>
      </w:pPr>
      <w:r>
        <w:rPr/>
        <w:t>经立信会计师事务所审计，截止</w:t>
      </w:r>
      <w:r>
        <w:rPr>
          <w:spacing w:val="-6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3"/>
        </w:rPr>
        <w:t>日，该公司总资产为</w:t>
      </w:r>
      <w:r>
        <w:rPr>
          <w:spacing w:val="-62"/>
        </w:rPr>
        <w:t> </w:t>
      </w:r>
      <w:r>
        <w:rPr>
          <w:rFonts w:ascii="Times New Roman" w:hAnsi="Times New Roman" w:cs="Times New Roman" w:eastAsia="Times New Roman" w:hint="default"/>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956.65</w:t>
      </w:r>
      <w:r>
        <w:rPr>
          <w:rFonts w:ascii="Times New Roman" w:hAnsi="Times New Roman" w:cs="Times New Roman" w:eastAsia="Times New Roman" w:hint="default"/>
          <w:spacing w:val="-2"/>
        </w:rPr>
        <w:t> </w:t>
      </w:r>
      <w:r>
        <w:rPr/>
        <w:t>万元，</w:t>
      </w:r>
    </w:p>
    <w:p>
      <w:pPr>
        <w:pStyle w:val="BodyText"/>
        <w:spacing w:line="376" w:lineRule="auto" w:before="186"/>
        <w:ind w:left="623" w:right="4489" w:hanging="480"/>
        <w:jc w:val="left"/>
      </w:pPr>
      <w:r>
        <w:rPr/>
        <w:t>净资产为</w:t>
      </w:r>
      <w:r>
        <w:rPr>
          <w:spacing w:val="-63"/>
        </w:rPr>
        <w:t> </w:t>
      </w:r>
      <w:r>
        <w:rPr>
          <w:rFonts w:ascii="Times New Roman" w:hAnsi="Times New Roman" w:cs="Times New Roman" w:eastAsia="Times New Roman" w:hint="default"/>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536.13</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年度净利润为</w:t>
      </w:r>
      <w:r>
        <w:rPr>
          <w:spacing w:val="-62"/>
        </w:rPr>
        <w:t> </w:t>
      </w:r>
      <w:r>
        <w:rPr>
          <w:rFonts w:ascii="Times New Roman" w:hAnsi="Times New Roman" w:cs="Times New Roman" w:eastAsia="Times New Roman" w:hint="default"/>
        </w:rPr>
        <w:t>377.56</w:t>
      </w:r>
      <w:r>
        <w:rPr>
          <w:rFonts w:ascii="Times New Roman" w:hAnsi="Times New Roman" w:cs="Times New Roman" w:eastAsia="Times New Roman" w:hint="default"/>
          <w:spacing w:val="-2"/>
        </w:rPr>
        <w:t> </w:t>
      </w:r>
      <w:r>
        <w:rPr/>
        <w:t>万元。 北京东方英卡数字信息技术有限公司</w:t>
      </w:r>
    </w:p>
    <w:p>
      <w:pPr>
        <w:pStyle w:val="BodyText"/>
        <w:spacing w:line="240" w:lineRule="auto" w:before="70"/>
        <w:ind w:left="623" w:right="0"/>
        <w:jc w:val="left"/>
      </w:pPr>
      <w:r>
        <w:rPr/>
        <w:t>北京东方英卡数字信息技术有限公司由公司于</w:t>
      </w:r>
      <w:r>
        <w:rPr>
          <w:spacing w:val="-4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月出资</w:t>
      </w:r>
      <w:r>
        <w:rPr>
          <w:spacing w:val="-48"/>
        </w:rPr>
        <w:t> </w:t>
      </w:r>
      <w:r>
        <w:rPr>
          <w:rFonts w:ascii="Times New Roman" w:hAnsi="Times New Roman" w:cs="Times New Roman" w:eastAsia="Times New Roman" w:hint="default"/>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600.00</w:t>
      </w:r>
      <w:r>
        <w:rPr>
          <w:rFonts w:ascii="Times New Roman" w:hAnsi="Times New Roman" w:cs="Times New Roman" w:eastAsia="Times New Roman" w:hint="default"/>
          <w:spacing w:val="12"/>
        </w:rPr>
        <w:t> </w:t>
      </w:r>
      <w:r>
        <w:rPr/>
        <w:t>万元收购，</w:t>
      </w:r>
    </w:p>
    <w:p>
      <w:pPr>
        <w:pStyle w:val="BodyText"/>
        <w:spacing w:line="376" w:lineRule="auto" w:before="186"/>
        <w:ind w:right="1231"/>
        <w:jc w:val="left"/>
      </w:pPr>
      <w:r>
        <w:rPr/>
        <w:t>注册资本</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z w:val="21"/>
          <w:szCs w:val="21"/>
        </w:rPr>
        <w:t>,</w:t>
      </w:r>
      <w:r>
        <w:rPr>
          <w:rFonts w:ascii="Times New Roman" w:hAnsi="Times New Roman" w:cs="Times New Roman" w:eastAsia="Times New Roman" w:hint="default"/>
        </w:rPr>
        <w:t>000.00 </w:t>
      </w:r>
      <w:r>
        <w:rPr/>
        <w:t>万元人民币。主要经营范围：生产智能卡。货物进出口、技术进出口、 代理进出口。公司持有该公司</w:t>
      </w:r>
      <w:r>
        <w:rPr>
          <w:spacing w:val="-62"/>
        </w:rPr>
        <w:t> </w:t>
      </w:r>
      <w:r>
        <w:rPr>
          <w:rFonts w:ascii="Times New Roman" w:hAnsi="Times New Roman" w:cs="Times New Roman" w:eastAsia="Times New Roman" w:hint="default"/>
        </w:rPr>
        <w:t>100.00%</w:t>
      </w:r>
      <w:r>
        <w:rPr/>
        <w:t>的股权。</w:t>
      </w:r>
    </w:p>
    <w:p>
      <w:pPr>
        <w:pStyle w:val="BodyText"/>
        <w:spacing w:line="374" w:lineRule="auto" w:before="37"/>
        <w:ind w:right="1173" w:firstLine="480"/>
        <w:jc w:val="left"/>
      </w:pPr>
      <w:r>
        <w:rPr/>
        <w:t>经立信会计师事务所审计，截止</w:t>
      </w:r>
      <w:r>
        <w:rPr>
          <w:spacing w:val="-6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3"/>
        </w:rPr>
        <w:t>日，该公司总资产为</w:t>
      </w:r>
      <w:r>
        <w:rPr>
          <w:spacing w:val="-62"/>
        </w:rPr>
        <w:t> </w:t>
      </w:r>
      <w:r>
        <w:rPr>
          <w:rFonts w:ascii="Times New Roman" w:hAnsi="Times New Roman" w:cs="Times New Roman" w:eastAsia="Times New Roman" w:hint="default"/>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820.17</w:t>
      </w:r>
      <w:r>
        <w:rPr>
          <w:rFonts w:ascii="Times New Roman" w:hAnsi="Times New Roman" w:cs="Times New Roman" w:eastAsia="Times New Roman" w:hint="default"/>
          <w:spacing w:val="-2"/>
        </w:rPr>
        <w:t> </w:t>
      </w:r>
      <w:r>
        <w:rPr/>
        <w:t>万元， 净资产为</w:t>
      </w:r>
      <w:r>
        <w:rPr>
          <w:spacing w:val="-64"/>
        </w:rPr>
        <w:t> </w:t>
      </w:r>
      <w:r>
        <w:rPr>
          <w:rFonts w:ascii="Times New Roman" w:hAnsi="Times New Roman" w:cs="Times New Roman" w:eastAsia="Times New Roman" w:hint="default"/>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504.74</w:t>
      </w:r>
      <w:r>
        <w:rPr>
          <w:rFonts w:ascii="Times New Roman" w:hAnsi="Times New Roman" w:cs="Times New Roman" w:eastAsia="Times New Roman" w:hint="default"/>
          <w:spacing w:val="-3"/>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年度净利润为</w:t>
      </w:r>
      <w:r>
        <w:rPr>
          <w:rFonts w:ascii="Times New Roman" w:hAnsi="Times New Roman" w:cs="Times New Roman" w:eastAsia="Times New Roman" w:hint="default"/>
        </w:rPr>
        <w:t>-232.36</w:t>
      </w:r>
      <w:r>
        <w:rPr>
          <w:rFonts w:ascii="Times New Roman" w:hAnsi="Times New Roman" w:cs="Times New Roman" w:eastAsia="Times New Roman" w:hint="default"/>
          <w:spacing w:val="-3"/>
        </w:rPr>
        <w:t> </w:t>
      </w:r>
      <w:r>
        <w:rPr/>
        <w:t>万元。</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18"/>
          <w:szCs w:val="18"/>
        </w:rPr>
      </w:pPr>
    </w:p>
    <w:p>
      <w:pPr>
        <w:pStyle w:val="Heading4"/>
        <w:spacing w:line="240" w:lineRule="auto"/>
        <w:ind w:right="0"/>
        <w:jc w:val="left"/>
        <w:rPr>
          <w:b w:val="0"/>
          <w:bCs w:val="0"/>
        </w:rPr>
      </w:pPr>
      <w:r>
        <w:rPr/>
        <w:t>（二）国内外市场形势等变化对公司盈利能力的影响</w:t>
      </w:r>
      <w:r>
        <w:rPr>
          <w:b w:val="0"/>
          <w:bCs w:val="0"/>
        </w:rPr>
      </w:r>
    </w:p>
    <w:p>
      <w:pPr>
        <w:pStyle w:val="BodyText"/>
        <w:spacing w:line="388" w:lineRule="auto" w:before="204"/>
        <w:ind w:right="1227"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spacing w:val="-4"/>
        </w:rPr>
        <w:t>年是“十二五”规划的开局之年，也是我国经济发展极其不平凡的一年，遭受了</w:t>
      </w:r>
      <w:r>
        <w:rPr/>
        <w:t> 严峻的考验，虽然赢得了 </w:t>
      </w:r>
      <w:r>
        <w:rPr>
          <w:rFonts w:ascii="Times New Roman" w:hAnsi="Times New Roman" w:cs="Times New Roman" w:eastAsia="Times New Roman" w:hint="default"/>
        </w:rPr>
        <w:t>GDP9.2%</w:t>
      </w:r>
      <w:r>
        <w:rPr/>
        <w:t>的增长率，但金融风险不断累加、产能过剩、通胀持</w:t>
      </w:r>
      <w:r>
        <w:rPr>
          <w:spacing w:val="-88"/>
        </w:rPr>
        <w:t> </w:t>
      </w:r>
      <w:r>
        <w:rPr>
          <w:spacing w:val="-88"/>
        </w:rPr>
      </w:r>
      <w:r>
        <w:rPr/>
        <w:t>续高位运行等问题仍然突出，中国经济在结构转型调整中前行。恒宝股份主要涉及金融、</w:t>
      </w:r>
      <w:r>
        <w:rPr/>
        <w:t> </w:t>
      </w:r>
      <w:r>
        <w:rPr>
          <w:spacing w:val="-2"/>
        </w:rPr>
        <w:t>通信等国家重点基础领域，业务的发展受宏观经济影响的因素较小，各项业务发展依然保</w:t>
      </w:r>
      <w:r>
        <w:rPr>
          <w:spacing w:val="-106"/>
        </w:rPr>
        <w:t> </w:t>
      </w:r>
      <w:r>
        <w:rPr>
          <w:spacing w:val="-106"/>
        </w:rPr>
      </w:r>
      <w:r>
        <w:rPr>
          <w:spacing w:val="-2"/>
        </w:rPr>
        <w:t>持了较好的、平稳的发展势头，有些产品还取得了较好的业务突破，公司现金流充沛，没</w:t>
      </w:r>
      <w:r>
        <w:rPr>
          <w:spacing w:val="-104"/>
        </w:rPr>
        <w:t> </w:t>
      </w:r>
      <w:r>
        <w:rPr>
          <w:spacing w:val="-104"/>
        </w:rPr>
      </w:r>
      <w:r>
        <w:rPr>
          <w:spacing w:val="-2"/>
        </w:rPr>
        <w:t>有银行贷款，国家信贷政策的紧缩对公司未造成影响。国际市场方面，由于公司外销比重</w:t>
      </w:r>
      <w:r>
        <w:rPr>
          <w:spacing w:val="-108"/>
        </w:rPr>
        <w:t> </w:t>
      </w:r>
      <w:r>
        <w:rPr>
          <w:spacing w:val="-108"/>
        </w:rPr>
      </w:r>
      <w:r>
        <w:rPr>
          <w:spacing w:val="-8"/>
        </w:rPr>
        <w:t>较低，海外市场的疲软和人民币的升值对公司整体业绩影响较小，</w:t>
      </w:r>
      <w:r>
        <w:rPr>
          <w:rFonts w:ascii="Times New Roman" w:hAnsi="Times New Roman" w:cs="Times New Roman" w:eastAsia="Times New Roman" w:hint="default"/>
          <w:spacing w:val="-8"/>
        </w:rPr>
        <w:t>2011</w:t>
      </w:r>
      <w:r>
        <w:rPr>
          <w:rFonts w:ascii="Times New Roman" w:hAnsi="Times New Roman" w:cs="Times New Roman" w:eastAsia="Times New Roman" w:hint="default"/>
          <w:spacing w:val="-24"/>
        </w:rPr>
        <w:t> </w:t>
      </w:r>
      <w:r>
        <w:rPr/>
        <w:t>年实现销售</w:t>
      </w:r>
      <w:r>
        <w:rPr>
          <w:spacing w:val="-83"/>
        </w:rPr>
        <w:t> </w:t>
      </w:r>
      <w:r>
        <w:rPr>
          <w:rFonts w:ascii="Times New Roman" w:hAnsi="Times New Roman" w:cs="Times New Roman" w:eastAsia="Times New Roman" w:hint="default"/>
        </w:rPr>
        <w:t>7,420.97</w:t>
      </w:r>
      <w:r>
        <w:rPr>
          <w:rFonts w:ascii="Times New Roman" w:hAnsi="Times New Roman" w:cs="Times New Roman" w:eastAsia="Times New Roman" w:hint="default"/>
          <w:spacing w:val="-53"/>
        </w:rPr>
        <w:t> </w:t>
      </w:r>
      <w:r>
        <w:rPr/>
        <w:t>万元，占公司销售收入比重为</w:t>
      </w:r>
      <w:r>
        <w:rPr>
          <w:spacing w:val="-62"/>
        </w:rPr>
        <w:t> </w:t>
      </w:r>
      <w:r>
        <w:rPr>
          <w:rFonts w:ascii="Times New Roman" w:hAnsi="Times New Roman" w:cs="Times New Roman" w:eastAsia="Times New Roman" w:hint="default"/>
        </w:rPr>
        <w:t>9.58%</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年新增海外入围银行</w:t>
      </w:r>
      <w:r>
        <w:rPr>
          <w:spacing w:val="-62"/>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家、通讯运营商</w:t>
      </w:r>
      <w:r>
        <w:rPr>
          <w:spacing w:val="-62"/>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家， </w:t>
      </w:r>
      <w:r>
        <w:rPr>
          <w:spacing w:val="-2"/>
        </w:rPr>
        <w:t>业务发展平稳，存在的不足之处有两点：一是整体的销售规模没有实质性的突破；二是业</w:t>
      </w:r>
      <w:r>
        <w:rPr>
          <w:spacing w:val="-108"/>
        </w:rPr>
        <w:t> </w:t>
      </w:r>
      <w:r>
        <w:rPr>
          <w:spacing w:val="-108"/>
        </w:rPr>
      </w:r>
      <w:r>
        <w:rPr>
          <w:spacing w:val="-2"/>
        </w:rPr>
        <w:t>务结构没有达到调整预期，金融类产品占比较低，金融产品海外拓展速度不理想。国际业</w:t>
      </w:r>
      <w:r>
        <w:rPr>
          <w:spacing w:val="-108"/>
        </w:rPr>
        <w:t> </w:t>
      </w:r>
      <w:r>
        <w:rPr>
          <w:spacing w:val="-108"/>
        </w:rPr>
      </w:r>
      <w:r>
        <w:rPr>
          <w:spacing w:val="-2"/>
        </w:rPr>
        <w:t>务收入占比少虽然减小了人民币升值的负面影响，但不利于公司早日实现“海外业务金融</w:t>
      </w:r>
      <w:r>
        <w:rPr>
          <w:spacing w:val="-105"/>
        </w:rPr>
        <w:t> </w:t>
      </w:r>
      <w:r>
        <w:rPr>
          <w:spacing w:val="-105"/>
        </w:rPr>
      </w:r>
      <w:r>
        <w:rPr/>
        <w:t>类为主，销售收入半壁江山”的长远目标。</w:t>
      </w:r>
    </w:p>
    <w:p>
      <w:pPr>
        <w:pStyle w:val="Heading4"/>
        <w:spacing w:line="240" w:lineRule="auto" w:before="86"/>
        <w:ind w:left="563" w:right="0"/>
        <w:jc w:val="left"/>
        <w:rPr>
          <w:b w:val="0"/>
          <w:bCs w:val="0"/>
        </w:rPr>
      </w:pPr>
      <w:r>
        <w:rPr/>
        <w:t>（三）公司存在的主要优势和困难，经营和盈利能力的连续性和稳定性</w:t>
      </w:r>
      <w:r>
        <w:rPr>
          <w:b w:val="0"/>
          <w:bCs w:val="0"/>
        </w:rPr>
      </w:r>
    </w:p>
    <w:p>
      <w:pPr>
        <w:spacing w:line="240" w:lineRule="auto" w:before="2"/>
        <w:rPr>
          <w:rFonts w:ascii="宋体" w:hAnsi="宋体" w:cs="宋体" w:eastAsia="宋体" w:hint="default"/>
          <w:b/>
          <w:bCs/>
          <w:sz w:val="18"/>
          <w:szCs w:val="18"/>
        </w:rPr>
      </w:pPr>
    </w:p>
    <w:p>
      <w:pPr>
        <w:pStyle w:val="BodyText"/>
        <w:spacing w:line="240" w:lineRule="auto" w:before="0"/>
        <w:ind w:left="623" w:right="0"/>
        <w:jc w:val="left"/>
      </w:pPr>
      <w:r>
        <w:rPr>
          <w:rFonts w:ascii="Times New Roman" w:hAnsi="Times New Roman" w:cs="Times New Roman" w:eastAsia="Times New Roman" w:hint="default"/>
        </w:rPr>
        <w:t>1</w:t>
      </w:r>
      <w:r>
        <w:rPr/>
        <w:t>、存在的主要优势</w:t>
      </w:r>
    </w:p>
    <w:p>
      <w:pPr>
        <w:pStyle w:val="BodyText"/>
        <w:spacing w:line="374" w:lineRule="auto" w:before="186"/>
        <w:ind w:right="1167" w:firstLine="480"/>
        <w:jc w:val="left"/>
      </w:pPr>
      <w:r>
        <w:rPr>
          <w:spacing w:val="-11"/>
        </w:rPr>
        <w:t>（</w:t>
      </w:r>
      <w:r>
        <w:rPr>
          <w:rFonts w:ascii="Times New Roman" w:hAnsi="Times New Roman" w:cs="Times New Roman" w:eastAsia="Times New Roman" w:hint="default"/>
          <w:spacing w:val="-11"/>
        </w:rPr>
        <w:t>1</w:t>
      </w:r>
      <w:r>
        <w:rPr>
          <w:spacing w:val="-11"/>
        </w:rPr>
        <w:t>）从卡基、模块封装到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20"/>
        </w:rPr>
        <w:t> </w:t>
      </w:r>
      <w:r>
        <w:rPr>
          <w:spacing w:val="-3"/>
        </w:rPr>
        <w:t>卡封装和个人化，公司拥有智能卡生产最完整的产业链，</w:t>
      </w:r>
      <w:r>
        <w:rPr/>
        <w:t> 使公司在成本控制、效率提高、缩短交货期等方面在同行中拥有领先的竞争力；</w:t>
      </w:r>
    </w:p>
    <w:p>
      <w:pPr>
        <w:spacing w:after="0" w:line="374" w:lineRule="auto"/>
        <w:jc w:val="left"/>
        <w:sectPr>
          <w:pgSz w:w="11910" w:h="16840"/>
          <w:pgMar w:header="851" w:footer="980" w:top="1260" w:bottom="1160" w:left="1160" w:right="0"/>
        </w:sectPr>
      </w:pPr>
    </w:p>
    <w:p>
      <w:pPr>
        <w:spacing w:line="240" w:lineRule="auto" w:before="9"/>
        <w:rPr>
          <w:rFonts w:ascii="宋体" w:hAnsi="宋体" w:cs="宋体" w:eastAsia="宋体" w:hint="default"/>
          <w:sz w:val="17"/>
          <w:szCs w:val="17"/>
        </w:rPr>
      </w:pPr>
    </w:p>
    <w:p>
      <w:pPr>
        <w:pStyle w:val="BodyText"/>
        <w:spacing w:line="348" w:lineRule="auto"/>
        <w:ind w:right="1302" w:firstLine="480"/>
        <w:jc w:val="both"/>
      </w:pPr>
      <w:r>
        <w:rPr>
          <w:spacing w:val="-12"/>
        </w:rPr>
        <w:t>（</w:t>
      </w:r>
      <w:r>
        <w:rPr>
          <w:rFonts w:ascii="Times New Roman" w:hAnsi="Times New Roman" w:cs="Times New Roman" w:eastAsia="Times New Roman" w:hint="default"/>
          <w:spacing w:val="-12"/>
        </w:rPr>
        <w:t>2</w:t>
      </w:r>
      <w:r>
        <w:rPr>
          <w:spacing w:val="-12"/>
        </w:rPr>
        <w:t>）研发能力、技术储备提升较快，在金融</w:t>
      </w:r>
      <w:r>
        <w:rPr>
          <w:rFonts w:ascii="Times New Roman" w:hAnsi="Times New Roman" w:cs="Times New Roman" w:eastAsia="Times New Roman" w:hint="default"/>
          <w:spacing w:val="-12"/>
        </w:rPr>
        <w:t>IC</w:t>
      </w:r>
      <w:r>
        <w:rPr>
          <w:spacing w:val="-12"/>
        </w:rPr>
        <w:t>卡、移动支付、社保、二代</w:t>
      </w:r>
      <w:r>
        <w:rPr>
          <w:rFonts w:ascii="Times New Roman" w:hAnsi="Times New Roman" w:cs="Times New Roman" w:eastAsia="Times New Roman" w:hint="default"/>
          <w:spacing w:val="-12"/>
        </w:rPr>
        <w:t>/</w:t>
      </w:r>
      <w:r>
        <w:rPr>
          <w:spacing w:val="-12"/>
        </w:rPr>
        <w:t>三代</w:t>
      </w:r>
      <w:r>
        <w:rPr>
          <w:rFonts w:ascii="Times New Roman" w:hAnsi="Times New Roman" w:cs="Times New Roman" w:eastAsia="Times New Roman" w:hint="default"/>
          <w:spacing w:val="-12"/>
        </w:rPr>
        <w:t>USBKEY</w:t>
      </w:r>
      <w:r>
        <w:rPr>
          <w:rFonts w:ascii="Times New Roman" w:hAnsi="Times New Roman" w:cs="Times New Roman" w:eastAsia="Times New Roman" w:hint="default"/>
          <w:w w:val="99"/>
        </w:rPr>
        <w:t> </w:t>
      </w:r>
      <w:r>
        <w:rPr>
          <w:spacing w:val="-2"/>
        </w:rPr>
        <w:t>等主要智能卡应用领域拥有能满足未来市场需求的产品和解决方案，多领域、多市场、多</w:t>
      </w:r>
      <w:r>
        <w:rPr>
          <w:spacing w:val="-108"/>
        </w:rPr>
        <w:t> </w:t>
      </w:r>
      <w:r>
        <w:rPr>
          <w:spacing w:val="-108"/>
        </w:rPr>
      </w:r>
      <w:r>
        <w:rPr/>
        <w:t>品种的综合竞争能力较强；</w:t>
      </w:r>
    </w:p>
    <w:p>
      <w:pPr>
        <w:pStyle w:val="BodyText"/>
        <w:spacing w:line="374" w:lineRule="auto" w:before="142"/>
        <w:ind w:right="1303" w:firstLine="480"/>
        <w:jc w:val="both"/>
      </w:pPr>
      <w:r>
        <w:rPr/>
        <w:t>（</w:t>
      </w:r>
      <w:r>
        <w:rPr>
          <w:rFonts w:ascii="Times New Roman" w:hAnsi="Times New Roman" w:cs="Times New Roman" w:eastAsia="Times New Roman" w:hint="default"/>
        </w:rPr>
        <w:t>3</w:t>
      </w:r>
      <w:r>
        <w:rPr/>
        <w:t>）移动支付的多方案储备为公司在移动支付市场拥有了较好的市场占有率和未来 市场的开拓力；</w:t>
      </w:r>
    </w:p>
    <w:p>
      <w:pPr>
        <w:pStyle w:val="BodyText"/>
        <w:spacing w:line="386" w:lineRule="auto" w:before="72"/>
        <w:ind w:right="1302" w:firstLine="480"/>
        <w:jc w:val="both"/>
      </w:pPr>
      <w:r>
        <w:rPr/>
        <w:t>（</w:t>
      </w:r>
      <w:r>
        <w:rPr>
          <w:rFonts w:ascii="Times New Roman" w:hAnsi="Times New Roman" w:cs="Times New Roman" w:eastAsia="Times New Roman" w:hint="default"/>
        </w:rPr>
        <w:t>4</w:t>
      </w:r>
      <w:r>
        <w:rPr/>
        <w:t>）社保卡加载金融功能后对生产企业增加了银行卡资质的要求，公司拥有各项银 </w:t>
      </w:r>
      <w:r>
        <w:rPr>
          <w:spacing w:val="-2"/>
        </w:rPr>
        <w:t>行卡资质，银行卡市场份额连续多年全国第一，有利于公司在未来的社保卡市场中更好的</w:t>
      </w:r>
      <w:r>
        <w:rPr>
          <w:spacing w:val="-106"/>
        </w:rPr>
        <w:t> </w:t>
      </w:r>
      <w:r>
        <w:rPr>
          <w:spacing w:val="-106"/>
        </w:rPr>
      </w:r>
      <w:r>
        <w:rPr/>
        <w:t>拓展业务；</w:t>
      </w:r>
    </w:p>
    <w:p>
      <w:pPr>
        <w:pStyle w:val="BodyText"/>
        <w:spacing w:line="376" w:lineRule="auto" w:before="60"/>
        <w:ind w:right="1299" w:firstLine="480"/>
        <w:jc w:val="both"/>
      </w:pPr>
      <w:r>
        <w:rPr/>
        <w:t>（</w:t>
      </w:r>
      <w:r>
        <w:rPr>
          <w:rFonts w:ascii="Times New Roman" w:hAnsi="Times New Roman" w:cs="Times New Roman" w:eastAsia="Times New Roman" w:hint="default"/>
        </w:rPr>
        <w:t>5</w:t>
      </w:r>
      <w:r>
        <w:rPr/>
        <w:t>）公司是江苏省软件企业，享受软件产品退税优惠；是国家高新技术企业，享受 所得税优惠政策。</w:t>
      </w:r>
    </w:p>
    <w:p>
      <w:pPr>
        <w:pStyle w:val="BodyText"/>
        <w:spacing w:line="240" w:lineRule="auto" w:before="67"/>
        <w:ind w:left="623" w:right="0"/>
        <w:jc w:val="left"/>
      </w:pPr>
      <w:r>
        <w:rPr>
          <w:rFonts w:ascii="Times New Roman" w:hAnsi="Times New Roman" w:cs="Times New Roman" w:eastAsia="Times New Roman" w:hint="default"/>
        </w:rPr>
        <w:t>2</w:t>
      </w:r>
      <w:r>
        <w:rPr/>
        <w:t>、面临的困难</w:t>
      </w:r>
    </w:p>
    <w:p>
      <w:pPr>
        <w:pStyle w:val="BodyText"/>
        <w:spacing w:line="240" w:lineRule="auto" w:before="188"/>
        <w:ind w:left="623" w:right="0"/>
        <w:jc w:val="left"/>
      </w:pPr>
      <w:r>
        <w:rPr/>
        <w:t>（</w:t>
      </w:r>
      <w:r>
        <w:rPr>
          <w:rFonts w:ascii="Times New Roman" w:hAnsi="Times New Roman" w:cs="Times New Roman" w:eastAsia="Times New Roman" w:hint="default"/>
        </w:rPr>
        <w:t>1</w:t>
      </w:r>
      <w:r>
        <w:rPr/>
        <w:t>）国际业务进展低于预期，产品销售结构调整不理想；</w:t>
      </w:r>
    </w:p>
    <w:p>
      <w:pPr>
        <w:pStyle w:val="BodyText"/>
        <w:spacing w:line="240" w:lineRule="auto" w:before="188"/>
        <w:ind w:left="623" w:right="0"/>
        <w:jc w:val="left"/>
      </w:pPr>
      <w:r>
        <w:rPr/>
        <w:t>（</w:t>
      </w:r>
      <w:r>
        <w:rPr>
          <w:rFonts w:ascii="Times New Roman" w:hAnsi="Times New Roman" w:cs="Times New Roman" w:eastAsia="Times New Roman" w:hint="default"/>
        </w:rPr>
        <w:t>2</w:t>
      </w:r>
      <w:r>
        <w:rPr/>
        <w:t>）公司多领域的发展对研发和生产的要求越来越高，人才培养和引进压力增加；</w:t>
      </w:r>
    </w:p>
    <w:p>
      <w:pPr>
        <w:pStyle w:val="BodyText"/>
        <w:spacing w:line="240" w:lineRule="auto" w:before="186"/>
        <w:ind w:left="623" w:right="0"/>
        <w:jc w:val="left"/>
      </w:pPr>
      <w:r>
        <w:rPr/>
        <w:t>（</w:t>
      </w:r>
      <w:r>
        <w:rPr>
          <w:rFonts w:ascii="Times New Roman" w:hAnsi="Times New Roman" w:cs="Times New Roman" w:eastAsia="Times New Roman" w:hint="default"/>
        </w:rPr>
        <w:t>3</w:t>
      </w:r>
      <w:r>
        <w:rPr/>
        <w:t>）随着智能卡应用领域的不断扩大，公司将面临更多的竞争和挑战；</w:t>
      </w:r>
    </w:p>
    <w:p>
      <w:pPr>
        <w:pStyle w:val="BodyText"/>
        <w:spacing w:line="240" w:lineRule="auto" w:before="189"/>
        <w:ind w:left="623" w:right="0"/>
        <w:jc w:val="left"/>
      </w:pPr>
      <w:r>
        <w:rPr/>
        <w:t>（</w:t>
      </w:r>
      <w:r>
        <w:rPr>
          <w:rFonts w:ascii="Times New Roman" w:hAnsi="Times New Roman" w:cs="Times New Roman" w:eastAsia="Times New Roman" w:hint="default"/>
        </w:rPr>
        <w:t>4</w:t>
      </w:r>
      <w:r>
        <w:rPr/>
        <w:t>）国际经济和金融形势的变化可能对公司的外部经营环境造成一定的影响。</w:t>
      </w:r>
    </w:p>
    <w:p>
      <w:pPr>
        <w:spacing w:line="398" w:lineRule="auto" w:before="188"/>
        <w:ind w:left="563" w:right="1257" w:firstLine="62"/>
        <w:jc w:val="left"/>
        <w:rPr>
          <w:rFonts w:ascii="宋体" w:hAnsi="宋体" w:cs="宋体" w:eastAsia="宋体" w:hint="default"/>
          <w:sz w:val="24"/>
          <w:szCs w:val="24"/>
        </w:rPr>
      </w:pPr>
      <w:r>
        <w:rPr>
          <w:rFonts w:ascii="宋体" w:hAnsi="宋体" w:cs="宋体" w:eastAsia="宋体" w:hint="default"/>
          <w:b/>
          <w:bCs/>
          <w:sz w:val="24"/>
          <w:szCs w:val="24"/>
        </w:rPr>
        <w:t>（四）对公司未来发展的展望</w:t>
      </w:r>
      <w:r>
        <w:rPr>
          <w:rFonts w:ascii="宋体" w:hAnsi="宋体" w:cs="宋体" w:eastAsia="宋体" w:hint="default"/>
          <w:b/>
          <w:bCs/>
          <w:w w:val="99"/>
          <w:sz w:val="24"/>
          <w:szCs w:val="24"/>
        </w:rPr>
        <w:t> </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、公司所处行业的发展趋势及面临的市场竞争格局分析</w:t>
      </w:r>
      <w:r>
        <w:rPr>
          <w:rFonts w:ascii="宋体" w:hAnsi="宋体" w:cs="宋体" w:eastAsia="宋体" w:hint="default"/>
          <w:b/>
          <w:bCs/>
          <w:w w:val="99"/>
          <w:sz w:val="24"/>
          <w:szCs w:val="24"/>
        </w:rPr>
        <w:t> </w:t>
      </w:r>
      <w:r>
        <w:rPr>
          <w:rFonts w:ascii="宋体" w:hAnsi="宋体" w:cs="宋体" w:eastAsia="宋体" w:hint="default"/>
          <w:spacing w:val="-2"/>
          <w:sz w:val="24"/>
          <w:szCs w:val="24"/>
        </w:rPr>
        <w:t>公司所属是智能卡行业，作为一家提供高端智能卡产品及解决方案的国家高新技术企</w:t>
      </w:r>
    </w:p>
    <w:p>
      <w:pPr>
        <w:pStyle w:val="BodyText"/>
        <w:spacing w:line="391" w:lineRule="auto" w:before="46"/>
        <w:ind w:right="1170"/>
        <w:jc w:val="left"/>
      </w:pPr>
      <w:r>
        <w:rPr/>
        <w:t>业，公司目前的产品已经涵盖了金融、通信、社保、税控、交通、政务、安全等众多的领 域，其中金融和通信为公司当前主要的业务来源，目前，我国很多的领域都开始推行应用 智能卡，在应用上各领域又有相互交叉融合的需要和趋势，其中更多的是集中在与金融和 通信的融合上，因此，智能卡的竞争更多的是体现在金融和通信两大市场上，随着我国核 心芯片技术的提高，规则、规范和制度的完善，中国势必将成为智能卡最大的市场，金融 </w:t>
      </w:r>
      <w:r>
        <w:rPr>
          <w:rFonts w:ascii="Times New Roman" w:hAnsi="Times New Roman" w:cs="Times New Roman" w:eastAsia="Times New Roman" w:hint="default"/>
        </w:rPr>
        <w:t>EMV</w:t>
      </w:r>
      <w:r>
        <w:rPr>
          <w:rFonts w:ascii="Times New Roman" w:hAnsi="Times New Roman" w:cs="Times New Roman" w:eastAsia="Times New Roman" w:hint="default"/>
          <w:spacing w:val="14"/>
        </w:rPr>
        <w:t> </w:t>
      </w:r>
      <w:r>
        <w:rPr>
          <w:spacing w:val="-2"/>
        </w:rPr>
        <w:t>迁移和移动支付就是这个大市场中的代表，我国的智能卡应用已经步入健康、有序、</w:t>
      </w:r>
      <w:r>
        <w:rPr>
          <w:spacing w:val="-118"/>
        </w:rPr>
        <w:t> </w:t>
      </w:r>
      <w:r>
        <w:rPr>
          <w:spacing w:val="-118"/>
        </w:rPr>
      </w:r>
      <w:r>
        <w:rPr/>
        <w:t>逐渐加速的发展阶段。</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年是金融</w:t>
      </w:r>
      <w:r>
        <w:rPr>
          <w:spacing w:val="-58"/>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
        </w:rPr>
        <w:t> </w:t>
      </w:r>
      <w:r>
        <w:rPr/>
        <w:t>卡和移动支付业务的发展元年，在传统产品稳健 发展的前提下，公司在这两个主要的业务发展机遇面前，经过全体员工的不懈努力，交上 </w:t>
      </w:r>
      <w:r>
        <w:rPr>
          <w:spacing w:val="-8"/>
        </w:rPr>
        <w:t>了一份较为满意的答卷：（一）移动支付：</w:t>
      </w:r>
      <w:r>
        <w:rPr>
          <w:rFonts w:ascii="Times New Roman" w:hAnsi="Times New Roman" w:cs="Times New Roman" w:eastAsia="Times New Roman" w:hint="default"/>
          <w:spacing w:val="-8"/>
        </w:rPr>
        <w:t>2011</w:t>
      </w:r>
      <w:r>
        <w:rPr>
          <w:rFonts w:ascii="Times New Roman" w:hAnsi="Times New Roman" w:cs="Times New Roman" w:eastAsia="Times New Roman" w:hint="default"/>
          <w:spacing w:val="5"/>
        </w:rPr>
        <w:t> </w:t>
      </w:r>
      <w:r>
        <w:rPr/>
        <w:t>年实现移动支付产品收入</w:t>
      </w:r>
      <w:r>
        <w:rPr>
          <w:spacing w:val="-55"/>
        </w:rPr>
        <w:t> </w:t>
      </w:r>
      <w:r>
        <w:rPr>
          <w:rFonts w:ascii="Times New Roman" w:hAnsi="Times New Roman" w:cs="Times New Roman" w:eastAsia="Times New Roman" w:hint="default"/>
        </w:rPr>
        <w:t>13,697</w:t>
      </w:r>
      <w:r>
        <w:rPr>
          <w:rFonts w:ascii="Times New Roman" w:hAnsi="Times New Roman" w:cs="Times New Roman" w:eastAsia="Times New Roman" w:hint="default"/>
          <w:spacing w:val="5"/>
        </w:rPr>
        <w:t> </w:t>
      </w:r>
      <w:r>
        <w:rPr>
          <w:spacing w:val="-8"/>
        </w:rPr>
        <w:t>万元，是</w:t>
      </w:r>
      <w:r>
        <w:rPr/>
      </w:r>
    </w:p>
    <w:p>
      <w:pPr>
        <w:spacing w:after="0" w:line="391" w:lineRule="auto"/>
        <w:jc w:val="left"/>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379" w:lineRule="auto"/>
        <w:ind w:right="1173"/>
        <w:jc w:val="left"/>
      </w:pPr>
      <w:r>
        <w:rPr/>
        <w:t>中国移动、中国电信、中国联通三大运营商移动支付产品供应商，并且在中国电信和中国 </w:t>
      </w:r>
      <w:r>
        <w:rPr>
          <w:spacing w:val="-3"/>
        </w:rPr>
        <w:t>联通的场份额第一，产品结构也由原先的</w:t>
      </w:r>
      <w:r>
        <w:rPr>
          <w:spacing w:val="-58"/>
        </w:rPr>
        <w:t> </w:t>
      </w:r>
      <w:r>
        <w:rPr>
          <w:rFonts w:ascii="Times New Roman" w:hAnsi="Times New Roman" w:cs="Times New Roman" w:eastAsia="Times New Roman" w:hint="default"/>
        </w:rPr>
        <w:t>2.4G</w:t>
      </w:r>
      <w:r>
        <w:rPr>
          <w:rFonts w:ascii="Times New Roman" w:hAnsi="Times New Roman" w:cs="Times New Roman" w:eastAsia="Times New Roman" w:hint="default"/>
          <w:spacing w:val="1"/>
        </w:rPr>
        <w:t> </w:t>
      </w:r>
      <w:r>
        <w:rPr/>
        <w:t>为主向</w:t>
      </w:r>
      <w:r>
        <w:rPr>
          <w:spacing w:val="-58"/>
        </w:rPr>
        <w:t> </w:t>
      </w:r>
      <w:r>
        <w:rPr>
          <w:rFonts w:ascii="Times New Roman" w:hAnsi="Times New Roman" w:cs="Times New Roman" w:eastAsia="Times New Roman" w:hint="default"/>
        </w:rPr>
        <w:t>13.56M</w:t>
      </w:r>
      <w:r>
        <w:rPr>
          <w:rFonts w:ascii="Times New Roman" w:hAnsi="Times New Roman" w:cs="Times New Roman" w:eastAsia="Times New Roman" w:hint="default"/>
          <w:spacing w:val="2"/>
        </w:rPr>
        <w:t> </w:t>
      </w:r>
      <w:r>
        <w:rPr>
          <w:spacing w:val="-4"/>
        </w:rPr>
        <w:t>为主转移，盈利能力得到进</w:t>
      </w:r>
      <w:r>
        <w:rPr>
          <w:spacing w:val="-116"/>
        </w:rPr>
        <w:t> </w:t>
      </w:r>
      <w:r>
        <w:rPr>
          <w:spacing w:val="-116"/>
        </w:rPr>
      </w:r>
      <w:r>
        <w:rPr>
          <w:spacing w:val="-3"/>
        </w:rPr>
        <w:t>一步提升。目前移动支付呈现多元化态势：标准有</w:t>
      </w:r>
      <w:r>
        <w:rPr>
          <w:spacing w:val="-61"/>
        </w:rPr>
        <w:t> </w:t>
      </w:r>
      <w:r>
        <w:rPr>
          <w:rFonts w:ascii="Times New Roman" w:hAnsi="Times New Roman" w:cs="Times New Roman" w:eastAsia="Times New Roman" w:hint="default"/>
        </w:rPr>
        <w:t>2.4G</w:t>
      </w:r>
      <w:r>
        <w:rPr>
          <w:rFonts w:ascii="Times New Roman" w:hAnsi="Times New Roman" w:cs="Times New Roman" w:eastAsia="Times New Roman" w:hint="default"/>
          <w:spacing w:val="-2"/>
        </w:rPr>
        <w:t> </w:t>
      </w:r>
      <w:r>
        <w:rPr/>
        <w:t>和</w:t>
      </w:r>
      <w:r>
        <w:rPr>
          <w:spacing w:val="-61"/>
        </w:rPr>
        <w:t> </w:t>
      </w:r>
      <w:r>
        <w:rPr>
          <w:rFonts w:ascii="Times New Roman" w:hAnsi="Times New Roman" w:cs="Times New Roman" w:eastAsia="Times New Roman" w:hint="default"/>
        </w:rPr>
        <w:t>13.56M</w:t>
      </w:r>
      <w:r>
        <w:rPr>
          <w:rFonts w:ascii="Times New Roman" w:hAnsi="Times New Roman" w:cs="Times New Roman" w:eastAsia="Times New Roman" w:hint="default"/>
          <w:spacing w:val="-1"/>
        </w:rPr>
        <w:t> </w:t>
      </w:r>
      <w:r>
        <w:rPr>
          <w:spacing w:val="-4"/>
        </w:rPr>
        <w:t>两种，产品形态有</w:t>
      </w:r>
      <w:r>
        <w:rPr>
          <w:spacing w:val="-61"/>
        </w:rPr>
        <w:t> </w:t>
      </w:r>
      <w:r>
        <w:rPr>
          <w:rFonts w:ascii="Times New Roman" w:hAnsi="Times New Roman" w:cs="Times New Roman" w:eastAsia="Times New Roman" w:hint="default"/>
        </w:rPr>
        <w:t>SIM</w:t>
      </w:r>
      <w:r>
        <w:rPr>
          <w:rFonts w:ascii="Times New Roman" w:hAnsi="Times New Roman" w:cs="Times New Roman" w:eastAsia="Times New Roman" w:hint="default"/>
          <w:w w:val="99"/>
        </w:rPr>
        <w:t> </w:t>
      </w:r>
      <w:r>
        <w:rPr/>
        <w:t>卡和</w:t>
      </w:r>
      <w:r>
        <w:rPr>
          <w:spacing w:val="-61"/>
        </w:rPr>
        <w:t> </w:t>
      </w:r>
      <w:r>
        <w:rPr>
          <w:rFonts w:ascii="Times New Roman" w:hAnsi="Times New Roman" w:cs="Times New Roman" w:eastAsia="Times New Roman" w:hint="default"/>
        </w:rPr>
        <w:t>SD</w:t>
      </w:r>
      <w:r>
        <w:rPr>
          <w:rFonts w:ascii="Times New Roman" w:hAnsi="Times New Roman" w:cs="Times New Roman" w:eastAsia="Times New Roman" w:hint="default"/>
          <w:spacing w:val="-2"/>
        </w:rPr>
        <w:t> </w:t>
      </w:r>
      <w:r>
        <w:rPr/>
        <w:t>卡，方案有双界面卡、全小卡、</w:t>
      </w:r>
      <w:r>
        <w:rPr>
          <w:rFonts w:ascii="Times New Roman" w:hAnsi="Times New Roman" w:cs="Times New Roman" w:eastAsia="Times New Roman" w:hint="default"/>
        </w:rPr>
        <w:t>SWP </w:t>
      </w:r>
      <w:r>
        <w:rPr/>
        <w:t>等，公司在研发和生产上都有较好的储备， </w:t>
      </w:r>
      <w:r>
        <w:rPr>
          <w:spacing w:val="-11"/>
        </w:rPr>
        <w:t>能够应对各种产品的市场需求，把握市场发展机遇。（二）金融</w:t>
      </w:r>
      <w:r>
        <w:rPr>
          <w:spacing w:val="-55"/>
        </w:rPr>
        <w:t> </w:t>
      </w:r>
      <w:r>
        <w:rPr>
          <w:rFonts w:ascii="Times New Roman" w:hAnsi="Times New Roman" w:cs="Times New Roman" w:eastAsia="Times New Roman" w:hint="default"/>
          <w:spacing w:val="-2"/>
        </w:rPr>
        <w:t>IC</w:t>
      </w:r>
      <w:r>
        <w:rPr>
          <w:rFonts w:ascii="Times New Roman" w:hAnsi="Times New Roman" w:cs="Times New Roman" w:eastAsia="Times New Roman" w:hint="default"/>
          <w:spacing w:val="2"/>
        </w:rPr>
        <w:t> </w:t>
      </w:r>
      <w:r>
        <w:rPr>
          <w:spacing w:val="-11"/>
        </w:rPr>
        <w:t>卡：</w:t>
      </w:r>
      <w:r>
        <w:rPr>
          <w:rFonts w:ascii="Times New Roman" w:hAnsi="Times New Roman" w:cs="Times New Roman" w:eastAsia="Times New Roman" w:hint="default"/>
          <w:spacing w:val="-11"/>
        </w:rPr>
        <w:t>2011</w:t>
      </w:r>
      <w:r>
        <w:rPr>
          <w:rFonts w:ascii="Times New Roman" w:hAnsi="Times New Roman" w:cs="Times New Roman" w:eastAsia="Times New Roman" w:hint="default"/>
          <w:spacing w:val="2"/>
        </w:rPr>
        <w:t> </w:t>
      </w:r>
      <w:r>
        <w:rPr/>
        <w:t>年的金融</w:t>
      </w:r>
      <w:r>
        <w:rPr>
          <w:spacing w:val="-58"/>
        </w:rPr>
        <w:t> </w:t>
      </w:r>
      <w:r>
        <w:rPr>
          <w:rFonts w:ascii="Times New Roman" w:hAnsi="Times New Roman" w:cs="Times New Roman" w:eastAsia="Times New Roman" w:hint="default"/>
          <w:w w:val="99"/>
        </w:rPr>
        <w:t>EMV</w:t>
      </w:r>
      <w:r>
        <w:rPr>
          <w:rFonts w:ascii="Times New Roman" w:hAnsi="Times New Roman" w:cs="Times New Roman" w:eastAsia="Times New Roman" w:hint="default"/>
          <w:spacing w:val="-55"/>
          <w:w w:val="99"/>
        </w:rPr>
        <w:t> </w:t>
      </w:r>
      <w:r>
        <w:rPr/>
        <w:t>迁移工作稳步推进，在人民银行的组织推动下，经过产业各方共同努力，金融 </w:t>
      </w:r>
      <w:r>
        <w:rPr>
          <w:rFonts w:ascii="Times New Roman" w:hAnsi="Times New Roman" w:cs="Times New Roman" w:eastAsia="Times New Roman" w:hint="default"/>
          <w:spacing w:val="-3"/>
        </w:rPr>
        <w:t>IC</w:t>
      </w:r>
      <w:r>
        <w:rPr>
          <w:rFonts w:ascii="Times New Roman" w:hAnsi="Times New Roman" w:cs="Times New Roman" w:eastAsia="Times New Roman" w:hint="default"/>
        </w:rPr>
        <w:t> </w:t>
      </w:r>
      <w:r>
        <w:rPr/>
        <w:t>卡大规 模推广应用的条件基本成熟。从发卡端看，全国性主要商业银行、</w:t>
      </w:r>
      <w:r>
        <w:rPr>
          <w:rFonts w:ascii="Times New Roman" w:hAnsi="Times New Roman" w:cs="Times New Roman" w:eastAsia="Times New Roman" w:hint="default"/>
        </w:rPr>
        <w:t>20 </w:t>
      </w:r>
      <w:r>
        <w:rPr/>
        <w:t>家城市商业银行完</w:t>
      </w:r>
      <w:r>
        <w:rPr>
          <w:spacing w:val="-63"/>
        </w:rPr>
        <w:t> </w:t>
      </w:r>
      <w:r>
        <w:rPr>
          <w:spacing w:val="-63"/>
        </w:rPr>
      </w:r>
      <w:r>
        <w:rPr/>
        <w:t>成发卡系统改造，从受理端看，</w:t>
      </w:r>
      <w:r>
        <w:rPr>
          <w:rFonts w:ascii="Times New Roman" w:hAnsi="Times New Roman" w:cs="Times New Roman" w:eastAsia="Times New Roman" w:hint="default"/>
        </w:rPr>
        <w:t>POS</w:t>
      </w:r>
      <w:r>
        <w:rPr>
          <w:rFonts w:ascii="Times New Roman" w:hAnsi="Times New Roman" w:cs="Times New Roman" w:eastAsia="Times New Roman" w:hint="default"/>
          <w:spacing w:val="13"/>
        </w:rPr>
        <w:t> </w:t>
      </w:r>
      <w:r>
        <w:rPr/>
        <w:t>终端</w:t>
      </w:r>
      <w:r>
        <w:rPr>
          <w:spacing w:val="-45"/>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3"/>
        </w:rPr>
        <w:t> </w:t>
      </w:r>
      <w:r>
        <w:rPr>
          <w:spacing w:val="-3"/>
        </w:rPr>
        <w:t>卡受理改造基本完成，</w:t>
      </w:r>
      <w:r>
        <w:rPr>
          <w:rFonts w:ascii="Times New Roman" w:hAnsi="Times New Roman" w:cs="Times New Roman" w:eastAsia="Times New Roman" w:hint="default"/>
          <w:spacing w:val="-3"/>
        </w:rPr>
        <w:t>ATM</w:t>
      </w:r>
      <w:r>
        <w:rPr>
          <w:rFonts w:ascii="Times New Roman" w:hAnsi="Times New Roman" w:cs="Times New Roman" w:eastAsia="Times New Roman" w:hint="default"/>
          <w:spacing w:val="13"/>
        </w:rPr>
        <w:t> </w:t>
      </w:r>
      <w:r>
        <w:rPr/>
        <w:t>终端</w:t>
      </w:r>
      <w:r>
        <w:rPr>
          <w:spacing w:val="-45"/>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3"/>
        </w:rPr>
        <w:t> </w:t>
      </w:r>
      <w:r>
        <w:rPr/>
        <w:t>卡受理</w:t>
      </w:r>
      <w:r>
        <w:rPr>
          <w:spacing w:val="-118"/>
        </w:rPr>
        <w:t> </w:t>
      </w:r>
      <w:r>
        <w:rPr>
          <w:spacing w:val="-9"/>
        </w:rPr>
        <w:t>改造正在有序推进，</w:t>
      </w:r>
      <w:r>
        <w:rPr>
          <w:rFonts w:ascii="Times New Roman" w:hAnsi="Times New Roman" w:cs="Times New Roman" w:eastAsia="Times New Roman" w:hint="default"/>
          <w:spacing w:val="-9"/>
        </w:rPr>
        <w:t>47 </w:t>
      </w:r>
      <w:r>
        <w:rPr/>
        <w:t>个重点城市金融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6"/>
        </w:rPr>
        <w:t> </w:t>
      </w:r>
      <w:r>
        <w:rPr>
          <w:spacing w:val="-5"/>
        </w:rPr>
        <w:t>卡推广应用试点取得积极进展。截至到披露日，</w:t>
      </w:r>
      <w:r>
        <w:rPr/>
        <w:t> 公司已经入围中行、建行、交行、邮政储蓄银行、光大银行、民生银行</w:t>
      </w:r>
      <w:r>
        <w:rPr>
          <w:spacing w:val="-93"/>
        </w:rPr>
        <w:t> </w:t>
      </w:r>
      <w:r>
        <w:rPr>
          <w:rFonts w:ascii="Times New Roman" w:hAnsi="Times New Roman" w:cs="Times New Roman" w:eastAsia="Times New Roman" w:hint="default"/>
        </w:rPr>
        <w:t>6</w:t>
      </w:r>
      <w:r>
        <w:rPr>
          <w:rFonts w:ascii="Times New Roman" w:hAnsi="Times New Roman" w:cs="Times New Roman" w:eastAsia="Times New Roman" w:hint="default"/>
          <w:spacing w:val="-33"/>
        </w:rPr>
        <w:t> </w:t>
      </w:r>
      <w:r>
        <w:rPr/>
        <w:t>家总行，银联数</w:t>
      </w:r>
    </w:p>
    <w:p>
      <w:pPr>
        <w:pStyle w:val="BodyText"/>
        <w:spacing w:line="376" w:lineRule="auto" w:before="32"/>
        <w:ind w:right="1286"/>
        <w:jc w:val="left"/>
      </w:pPr>
      <w:r>
        <w:rPr/>
        <w:t>据、中银通以及浙商银行、北京银行、南京银行、广东农信等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7"/>
        </w:rPr>
        <w:t> </w:t>
      </w:r>
      <w:r>
        <w:rPr/>
        <w:t>家地方性银行，工商银 行的</w:t>
      </w:r>
      <w:r>
        <w:rPr>
          <w:spacing w:val="-57"/>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
        </w:rPr>
        <w:t> </w:t>
      </w:r>
      <w:r>
        <w:rPr/>
        <w:t>卡测试正在进行中。</w:t>
      </w:r>
    </w:p>
    <w:p>
      <w:pPr>
        <w:pStyle w:val="BodyText"/>
        <w:spacing w:line="273" w:lineRule="exact" w:before="0"/>
        <w:ind w:left="623" w:right="0"/>
        <w:jc w:val="left"/>
        <w:rPr>
          <w:rFonts w:ascii="Times New Roman" w:hAnsi="Times New Roman" w:cs="Times New Roman" w:eastAsia="Times New Roman" w:hint="default"/>
        </w:rPr>
      </w:pPr>
      <w:r>
        <w:rPr/>
        <w:t>公司在社保卡和银行</w:t>
      </w:r>
      <w:r>
        <w:rPr>
          <w:spacing w:val="-61"/>
        </w:rPr>
        <w:t> </w:t>
      </w:r>
      <w:r>
        <w:rPr>
          <w:rFonts w:ascii="Times New Roman" w:hAnsi="Times New Roman" w:cs="Times New Roman" w:eastAsia="Times New Roman" w:hint="default"/>
        </w:rPr>
        <w:t>USBKEY</w:t>
      </w:r>
      <w:r>
        <w:rPr>
          <w:rFonts w:ascii="Times New Roman" w:hAnsi="Times New Roman" w:cs="Times New Roman" w:eastAsia="Times New Roman" w:hint="default"/>
          <w:spacing w:val="-2"/>
        </w:rPr>
        <w:t> </w:t>
      </w:r>
      <w:r>
        <w:rPr/>
        <w:t>领域也取得了较大的发展：</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年社保卡发卡</w:t>
      </w:r>
      <w:r>
        <w:rPr>
          <w:spacing w:val="-60"/>
        </w:rPr>
        <w:t> </w:t>
      </w:r>
      <w:r>
        <w:rPr>
          <w:rFonts w:ascii="Times New Roman" w:hAnsi="Times New Roman" w:cs="Times New Roman" w:eastAsia="Times New Roman" w:hint="default"/>
        </w:rPr>
        <w:t>647.79</w:t>
      </w:r>
    </w:p>
    <w:p>
      <w:pPr>
        <w:pStyle w:val="BodyText"/>
        <w:spacing w:line="338" w:lineRule="auto" w:before="135"/>
        <w:ind w:right="1177"/>
        <w:jc w:val="left"/>
      </w:pPr>
      <w:r>
        <w:rPr>
          <w:spacing w:val="-1"/>
        </w:rPr>
        <w:t>万张，新增省级入围</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spacing w:val="-8"/>
        </w:rPr>
        <w:t>家（河北、内蒙、贵州、重庆、新疆、陕西）、地市级</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spacing w:val="-2"/>
        </w:rPr>
        <w:t>家（镇江、</w:t>
      </w:r>
      <w:r>
        <w:rPr/>
        <w:t> </w:t>
      </w:r>
      <w:r>
        <w:rPr>
          <w:spacing w:val="-13"/>
        </w:rPr>
        <w:t>丽水、湖州、温州、本溪、眉山）；银行</w:t>
      </w:r>
      <w:r>
        <w:rPr>
          <w:spacing w:val="-58"/>
        </w:rPr>
        <w:t> </w:t>
      </w:r>
      <w:r>
        <w:rPr>
          <w:rFonts w:ascii="Times New Roman" w:hAnsi="Times New Roman" w:cs="Times New Roman" w:eastAsia="Times New Roman" w:hint="default"/>
          <w:w w:val="99"/>
        </w:rPr>
        <w:t>USBKEY</w:t>
      </w:r>
      <w:r>
        <w:rPr>
          <w:rFonts w:ascii="Times New Roman" w:hAnsi="Times New Roman" w:cs="Times New Roman" w:eastAsia="Times New Roman" w:hint="default"/>
          <w:spacing w:val="-10"/>
          <w:w w:val="9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年在邮储银行和民生银行销售继续</w:t>
      </w:r>
      <w:r>
        <w:rPr>
          <w:spacing w:val="-116"/>
        </w:rPr>
        <w:t> </w:t>
      </w:r>
      <w:r>
        <w:rPr>
          <w:spacing w:val="-116"/>
        </w:rPr>
      </w:r>
      <w:r>
        <w:rPr/>
        <w:t>保持份额第一，中行液晶</w:t>
      </w:r>
      <w:r>
        <w:rPr>
          <w:spacing w:val="-61"/>
        </w:rPr>
        <w:t> </w:t>
      </w:r>
      <w:r>
        <w:rPr>
          <w:rFonts w:ascii="Times New Roman" w:hAnsi="Times New Roman" w:cs="Times New Roman" w:eastAsia="Times New Roman" w:hint="default"/>
        </w:rPr>
        <w:t>key</w:t>
      </w:r>
      <w:r>
        <w:rPr>
          <w:rFonts w:ascii="Times New Roman" w:hAnsi="Times New Roman" w:cs="Times New Roman" w:eastAsia="Times New Roman" w:hint="default"/>
          <w:spacing w:val="-6"/>
        </w:rPr>
        <w:t> </w:t>
      </w:r>
      <w:r>
        <w:rPr/>
        <w:t>实现大批量供货，新增</w:t>
      </w:r>
      <w:r>
        <w:rPr>
          <w:spacing w:val="-61"/>
        </w:rPr>
        <w:t> </w:t>
      </w:r>
      <w:r>
        <w:rPr>
          <w:rFonts w:ascii="Times New Roman" w:hAnsi="Times New Roman" w:cs="Times New Roman" w:eastAsia="Times New Roman" w:hint="default"/>
        </w:rPr>
        <w:t>key</w:t>
      </w:r>
      <w:r>
        <w:rPr>
          <w:rFonts w:ascii="Times New Roman" w:hAnsi="Times New Roman" w:cs="Times New Roman" w:eastAsia="Times New Roman" w:hint="default"/>
          <w:spacing w:val="-6"/>
        </w:rPr>
        <w:t> </w:t>
      </w:r>
      <w:r>
        <w:rPr/>
        <w:t>入围银行</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spacing w:val="-3"/>
        </w:rPr>
        <w:t>家（渤海银行、天津</w:t>
      </w:r>
      <w:r>
        <w:rPr/>
        <w:t> </w:t>
      </w:r>
      <w:r>
        <w:rPr>
          <w:spacing w:val="-6"/>
        </w:rPr>
        <w:t>商行、包头商行、云南农信），恒宝一代和二代</w:t>
      </w:r>
      <w:r>
        <w:rPr>
          <w:spacing w:val="-22"/>
        </w:rPr>
        <w:t> </w:t>
      </w:r>
      <w:r>
        <w:rPr>
          <w:rFonts w:ascii="Times New Roman" w:hAnsi="Times New Roman" w:cs="Times New Roman" w:eastAsia="Times New Roman" w:hint="default"/>
        </w:rPr>
        <w:t>key</w:t>
      </w:r>
      <w:r>
        <w:rPr>
          <w:rFonts w:ascii="Times New Roman" w:hAnsi="Times New Roman" w:cs="Times New Roman" w:eastAsia="Times New Roman" w:hint="default"/>
          <w:spacing w:val="33"/>
        </w:rPr>
        <w:t> </w:t>
      </w:r>
      <w:r>
        <w:rPr/>
        <w:t>的生产组织、产品质量、工艺技术、</w:t>
      </w:r>
      <w:r>
        <w:rPr>
          <w:spacing w:val="-117"/>
        </w:rPr>
        <w:t> </w:t>
      </w:r>
      <w:r>
        <w:rPr>
          <w:spacing w:val="-117"/>
        </w:rPr>
      </w:r>
      <w:r>
        <w:rPr/>
        <w:t>产品设计等已达到同行先进水平。</w:t>
      </w:r>
    </w:p>
    <w:p>
      <w:pPr>
        <w:pStyle w:val="BodyText"/>
        <w:spacing w:line="240" w:lineRule="auto" w:before="151"/>
        <w:ind w:left="623" w:right="0"/>
        <w:jc w:val="left"/>
      </w:pPr>
      <w:r>
        <w:rPr/>
        <w:t>公司中国移动业务在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8"/>
        </w:rPr>
        <w:t> </w:t>
      </w:r>
      <w:r>
        <w:rPr/>
        <w:t>年取得突破，子公司东方英卡通过统谈统签的招标契机中</w:t>
      </w:r>
    </w:p>
    <w:p>
      <w:pPr>
        <w:pStyle w:val="BodyText"/>
        <w:spacing w:line="240" w:lineRule="auto" w:before="186"/>
        <w:ind w:right="0"/>
        <w:jc w:val="left"/>
      </w:pPr>
      <w:r>
        <w:rPr/>
        <w:t>标</w:t>
      </w:r>
      <w:r>
        <w:rPr>
          <w:spacing w:val="-61"/>
        </w:rPr>
        <w:t> </w:t>
      </w:r>
      <w:r>
        <w:rPr>
          <w:rFonts w:ascii="Times New Roman" w:hAnsi="Times New Roman" w:cs="Times New Roman" w:eastAsia="Times New Roman" w:hint="default"/>
        </w:rPr>
        <w:t>9000</w:t>
      </w:r>
      <w:r>
        <w:rPr>
          <w:rFonts w:ascii="Times New Roman" w:hAnsi="Times New Roman" w:cs="Times New Roman" w:eastAsia="Times New Roman" w:hint="default"/>
          <w:spacing w:val="-2"/>
        </w:rPr>
        <w:t> </w:t>
      </w:r>
      <w:r>
        <w:rPr/>
        <w:t>多万张，供应</w:t>
      </w:r>
      <w:r>
        <w:rPr>
          <w:spacing w:val="-61"/>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省移动，市场占有率达</w:t>
      </w:r>
      <w:r>
        <w:rPr>
          <w:spacing w:val="-61"/>
        </w:rPr>
        <w:t> </w:t>
      </w:r>
      <w:r>
        <w:rPr>
          <w:rFonts w:ascii="Times New Roman" w:hAnsi="Times New Roman" w:cs="Times New Roman" w:eastAsia="Times New Roman" w:hint="default"/>
        </w:rPr>
        <w:t>14%</w:t>
      </w:r>
      <w:r>
        <w:rPr/>
        <w:t>，排名从原先的第十提升到第三。</w:t>
      </w:r>
    </w:p>
    <w:p>
      <w:pPr>
        <w:spacing w:line="240" w:lineRule="auto" w:before="10"/>
        <w:rPr>
          <w:rFonts w:ascii="宋体" w:hAnsi="宋体" w:cs="宋体" w:eastAsia="宋体" w:hint="default"/>
          <w:sz w:val="16"/>
          <w:szCs w:val="16"/>
        </w:rPr>
      </w:pPr>
    </w:p>
    <w:p>
      <w:pPr>
        <w:pStyle w:val="Heading4"/>
        <w:spacing w:line="240" w:lineRule="auto"/>
        <w:ind w:right="0"/>
        <w:jc w:val="left"/>
        <w:rPr>
          <w:b w:val="0"/>
          <w:bCs w:val="0"/>
        </w:rPr>
      </w:pPr>
      <w:r>
        <w:rPr>
          <w:rFonts w:ascii="Times New Roman" w:hAnsi="Times New Roman" w:cs="Times New Roman" w:eastAsia="Times New Roman" w:hint="default"/>
        </w:rPr>
        <w:t>2</w:t>
      </w:r>
      <w:r>
        <w:rPr/>
        <w:t>、公司未来发展战略</w:t>
      </w:r>
      <w:r>
        <w:rPr>
          <w:b w:val="0"/>
          <w:bCs w:val="0"/>
        </w:rPr>
      </w:r>
    </w:p>
    <w:p>
      <w:pPr>
        <w:spacing w:line="240" w:lineRule="auto" w:before="9"/>
        <w:rPr>
          <w:rFonts w:ascii="宋体" w:hAnsi="宋体" w:cs="宋体" w:eastAsia="宋体" w:hint="default"/>
          <w:b/>
          <w:bCs/>
          <w:sz w:val="16"/>
          <w:szCs w:val="16"/>
        </w:rPr>
      </w:pPr>
    </w:p>
    <w:p>
      <w:pPr>
        <w:pStyle w:val="BodyText"/>
        <w:spacing w:line="374" w:lineRule="auto" w:before="0"/>
        <w:ind w:left="623" w:right="1286"/>
        <w:jc w:val="left"/>
      </w:pPr>
      <w:r>
        <w:rPr/>
        <w:t>（</w:t>
      </w:r>
      <w:r>
        <w:rPr>
          <w:rFonts w:ascii="Times New Roman" w:hAnsi="Times New Roman" w:cs="Times New Roman" w:eastAsia="Times New Roman" w:hint="default"/>
        </w:rPr>
        <w:t>1</w:t>
      </w:r>
      <w:r>
        <w:rPr/>
        <w:t>）公司发展战略 公司将继续秉</w:t>
      </w:r>
      <w:r>
        <w:rPr>
          <w:spacing w:val="-1"/>
        </w:rPr>
        <w:t>承</w:t>
      </w:r>
      <w:r>
        <w:rPr>
          <w:rFonts w:ascii="Times New Roman" w:hAnsi="Times New Roman" w:cs="Times New Roman" w:eastAsia="Times New Roman" w:hint="default"/>
          <w:spacing w:val="-1"/>
          <w:w w:val="44"/>
        </w:rPr>
        <w:t>―</w:t>
      </w:r>
      <w:r>
        <w:rPr/>
        <w:t>以科技创新促进发展</w:t>
      </w:r>
      <w:r>
        <w:rPr>
          <w:spacing w:val="-17"/>
        </w:rPr>
        <w:t>，</w:t>
      </w:r>
      <w:r>
        <w:rPr/>
        <w:t>以技术领先引导市</w:t>
      </w:r>
      <w:r>
        <w:rPr>
          <w:spacing w:val="1"/>
        </w:rPr>
        <w:t>场</w:t>
      </w:r>
      <w:r>
        <w:rPr>
          <w:rFonts w:ascii="Times New Roman" w:hAnsi="Times New Roman" w:cs="Times New Roman" w:eastAsia="Times New Roman" w:hint="default"/>
          <w:spacing w:val="-1"/>
          <w:w w:val="158"/>
        </w:rPr>
        <w:t>‖</w:t>
      </w:r>
      <w:r>
        <w:rPr/>
        <w:t>的经营方针</w:t>
      </w:r>
      <w:r>
        <w:rPr>
          <w:spacing w:val="-17"/>
        </w:rPr>
        <w:t>，</w:t>
      </w:r>
      <w:r>
        <w:rPr/>
        <w:t>紧紧围绕</w:t>
      </w:r>
    </w:p>
    <w:p>
      <w:pPr>
        <w:pStyle w:val="BodyText"/>
        <w:spacing w:line="398" w:lineRule="auto" w:before="39"/>
        <w:ind w:right="0"/>
        <w:jc w:val="left"/>
      </w:pPr>
      <w:r>
        <w:rPr>
          <w:spacing w:val="-2"/>
        </w:rPr>
        <w:t>金融、通信、政务等重点领域，致力于提供智能卡产品及其服务，坚持自主创新，充分发</w:t>
      </w:r>
      <w:r>
        <w:rPr>
          <w:spacing w:val="-103"/>
        </w:rPr>
        <w:t> </w:t>
      </w:r>
      <w:r>
        <w:rPr>
          <w:spacing w:val="-103"/>
        </w:rPr>
      </w:r>
      <w:r>
        <w:rPr/>
        <w:t>挥服务和渠道优势，努力将恒宝打造成为行业内国内综合实力第一、世界知名的企业。</w:t>
      </w:r>
    </w:p>
    <w:p>
      <w:pPr>
        <w:pStyle w:val="BodyText"/>
        <w:spacing w:line="240" w:lineRule="auto" w:before="77"/>
        <w:ind w:left="623" w:right="0"/>
        <w:jc w:val="left"/>
      </w:pPr>
      <w:r>
        <w:rPr/>
        <w:t>（</w:t>
      </w:r>
      <w:r>
        <w:rPr>
          <w:rFonts w:ascii="Times New Roman" w:hAnsi="Times New Roman" w:cs="Times New Roman" w:eastAsia="Times New Roman" w:hint="default"/>
        </w:rPr>
        <w:t>2</w:t>
      </w:r>
      <w:r>
        <w:rPr/>
        <w:t>）公司</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年度经营计划</w:t>
      </w:r>
    </w:p>
    <w:p>
      <w:pPr>
        <w:spacing w:line="240" w:lineRule="auto" w:before="10"/>
        <w:rPr>
          <w:rFonts w:ascii="宋体" w:hAnsi="宋体" w:cs="宋体" w:eastAsia="宋体" w:hint="default"/>
          <w:sz w:val="16"/>
          <w:szCs w:val="16"/>
        </w:rPr>
      </w:pPr>
    </w:p>
    <w:p>
      <w:pPr>
        <w:pStyle w:val="BodyText"/>
        <w:spacing w:line="240" w:lineRule="auto" w:before="0"/>
        <w:ind w:left="623" w:right="0"/>
        <w:jc w:val="left"/>
      </w:pPr>
      <w:r>
        <w:rPr>
          <w:rFonts w:ascii="Times New Roman" w:hAnsi="Times New Roman" w:cs="Times New Roman" w:eastAsia="Times New Roman" w:hint="default"/>
        </w:rPr>
        <w:t>2012 </w:t>
      </w:r>
      <w:r>
        <w:rPr>
          <w:spacing w:val="-6"/>
        </w:rPr>
        <w:t>年公司将围绕“抓销售、争创收、严内控”开展各项工作，借助金融</w:t>
      </w:r>
      <w:r>
        <w:rPr>
          <w:spacing w:val="-57"/>
        </w:rPr>
        <w:t> </w:t>
      </w:r>
      <w:r>
        <w:rPr>
          <w:rFonts w:ascii="Times New Roman" w:hAnsi="Times New Roman" w:cs="Times New Roman" w:eastAsia="Times New Roman" w:hint="default"/>
        </w:rPr>
        <w:t>EMV</w:t>
      </w:r>
      <w:r>
        <w:rPr>
          <w:rFonts w:ascii="Times New Roman" w:hAnsi="Times New Roman" w:cs="Times New Roman" w:eastAsia="Times New Roman" w:hint="default"/>
          <w:spacing w:val="-1"/>
        </w:rPr>
        <w:t> </w:t>
      </w:r>
      <w:r>
        <w:rPr/>
        <w:t>迁移、</w:t>
      </w:r>
    </w:p>
    <w:p>
      <w:pPr>
        <w:spacing w:after="0" w:line="240" w:lineRule="auto"/>
        <w:jc w:val="left"/>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374" w:lineRule="auto"/>
        <w:ind w:right="1299"/>
        <w:jc w:val="both"/>
      </w:pPr>
      <w:r>
        <w:rPr/>
        <w:t>社保卡、移动支付和</w:t>
      </w:r>
      <w:r>
        <w:rPr>
          <w:spacing w:val="-61"/>
        </w:rPr>
        <w:t> </w:t>
      </w:r>
      <w:r>
        <w:rPr>
          <w:rFonts w:ascii="Times New Roman" w:hAnsi="Times New Roman" w:cs="Times New Roman" w:eastAsia="Times New Roman" w:hint="default"/>
        </w:rPr>
        <w:t>USBKEY</w:t>
      </w:r>
      <w:r>
        <w:rPr>
          <w:rFonts w:ascii="Times New Roman" w:hAnsi="Times New Roman" w:cs="Times New Roman" w:eastAsia="Times New Roman" w:hint="default"/>
          <w:spacing w:val="-1"/>
        </w:rPr>
        <w:t> </w:t>
      </w:r>
      <w:r>
        <w:rPr/>
        <w:t>换代的发展契机，确保公司利润稳步增长，</w:t>
      </w:r>
      <w:r>
        <w:rPr>
          <w:rFonts w:ascii="Times New Roman" w:hAnsi="Times New Roman" w:cs="Times New Roman" w:eastAsia="Times New Roman" w:hint="default"/>
        </w:rPr>
        <w:t>2012 </w:t>
      </w:r>
      <w:r>
        <w:rPr/>
        <w:t>年预计实 </w:t>
      </w:r>
      <w:r>
        <w:rPr>
          <w:spacing w:val="-1"/>
        </w:rPr>
        <w:t>现营业收入含税</w:t>
      </w:r>
      <w:r>
        <w:rPr>
          <w:spacing w:val="-57"/>
        </w:rPr>
        <w:t> </w:t>
      </w:r>
      <w:r>
        <w:rPr>
          <w:rFonts w:ascii="Times New Roman" w:hAnsi="Times New Roman" w:cs="Times New Roman" w:eastAsia="Times New Roman" w:hint="default"/>
          <w:spacing w:val="-2"/>
        </w:rPr>
        <w:t>110,000</w:t>
      </w:r>
      <w:r>
        <w:rPr>
          <w:rFonts w:ascii="Times New Roman" w:hAnsi="Times New Roman" w:cs="Times New Roman" w:eastAsia="Times New Roman" w:hint="default"/>
          <w:spacing w:val="3"/>
        </w:rPr>
        <w:t> </w:t>
      </w:r>
      <w:r>
        <w:rPr/>
        <w:t>万元（不含税</w:t>
      </w:r>
      <w:r>
        <w:rPr>
          <w:spacing w:val="-57"/>
        </w:rPr>
        <w:t> </w:t>
      </w:r>
      <w:r>
        <w:rPr>
          <w:rFonts w:ascii="Times New Roman" w:hAnsi="Times New Roman" w:cs="Times New Roman" w:eastAsia="Times New Roman" w:hint="default"/>
        </w:rPr>
        <w:t>95,000</w:t>
      </w:r>
      <w:r>
        <w:rPr>
          <w:rFonts w:ascii="Times New Roman" w:hAnsi="Times New Roman" w:cs="Times New Roman" w:eastAsia="Times New Roman" w:hint="default"/>
          <w:spacing w:val="3"/>
        </w:rPr>
        <w:t> </w:t>
      </w:r>
      <w:r>
        <w:rPr>
          <w:spacing w:val="-18"/>
        </w:rPr>
        <w:t>万元），净利润</w:t>
      </w:r>
      <w:r>
        <w:rPr>
          <w:spacing w:val="-57"/>
        </w:rPr>
        <w:t> </w:t>
      </w:r>
      <w:r>
        <w:rPr>
          <w:rFonts w:ascii="Times New Roman" w:hAnsi="Times New Roman" w:cs="Times New Roman" w:eastAsia="Times New Roman" w:hint="default"/>
        </w:rPr>
        <w:t>12,700</w:t>
      </w:r>
      <w:r>
        <w:rPr>
          <w:rFonts w:ascii="Times New Roman" w:hAnsi="Times New Roman" w:cs="Times New Roman" w:eastAsia="Times New Roman" w:hint="default"/>
          <w:spacing w:val="3"/>
        </w:rPr>
        <w:t> </w:t>
      </w:r>
      <w:r>
        <w:rPr/>
        <w:t>万元</w:t>
      </w:r>
      <w:r>
        <w:rPr>
          <w:rFonts w:ascii="Times New Roman" w:hAnsi="Times New Roman" w:cs="Times New Roman" w:eastAsia="Times New Roman" w:hint="default"/>
        </w:rPr>
        <w:t>,</w:t>
      </w:r>
      <w:r>
        <w:rPr/>
        <w:t>较</w:t>
      </w:r>
      <w:r>
        <w:rPr>
          <w:spacing w:val="-5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年分别 增长</w:t>
      </w:r>
      <w:r>
        <w:rPr>
          <w:spacing w:val="-61"/>
        </w:rPr>
        <w:t> </w:t>
      </w:r>
      <w:r>
        <w:rPr>
          <w:rFonts w:ascii="Times New Roman" w:hAnsi="Times New Roman" w:cs="Times New Roman" w:eastAsia="Times New Roman" w:hint="default"/>
        </w:rPr>
        <w:t>22.59%</w:t>
      </w:r>
      <w:r>
        <w:rPr/>
        <w:t>和</w:t>
      </w:r>
      <w:r>
        <w:rPr>
          <w:spacing w:val="-61"/>
        </w:rPr>
        <w:t> </w:t>
      </w:r>
      <w:r>
        <w:rPr>
          <w:rFonts w:ascii="Times New Roman" w:hAnsi="Times New Roman" w:cs="Times New Roman" w:eastAsia="Times New Roman" w:hint="default"/>
        </w:rPr>
        <w:t>10.24%</w:t>
      </w:r>
      <w:r>
        <w:rPr/>
        <w:t>。</w:t>
      </w:r>
    </w:p>
    <w:p>
      <w:pPr>
        <w:pStyle w:val="BodyText"/>
        <w:spacing w:line="396" w:lineRule="auto" w:before="71"/>
        <w:ind w:left="623" w:right="1297"/>
        <w:jc w:val="left"/>
      </w:pPr>
      <w:r>
        <w:rPr/>
        <w:t>（</w:t>
      </w:r>
      <w:r>
        <w:rPr>
          <w:rFonts w:ascii="Times New Roman" w:hAnsi="Times New Roman" w:cs="Times New Roman" w:eastAsia="Times New Roman" w:hint="default"/>
        </w:rPr>
        <w:t>3</w:t>
      </w:r>
      <w:r>
        <w:rPr/>
        <w:t>）为实现公司未来发展战略所需的资金需求及使用计划 </w:t>
      </w:r>
      <w:r>
        <w:rPr>
          <w:spacing w:val="-2"/>
        </w:rPr>
        <w:t>目前，公司的现金流良好，资金较为充沛，公司未来发展有充足的资金保障；另一方</w:t>
      </w:r>
    </w:p>
    <w:p>
      <w:pPr>
        <w:pStyle w:val="BodyText"/>
        <w:spacing w:line="398" w:lineRule="auto" w:before="48"/>
        <w:ind w:right="1303"/>
        <w:jc w:val="both"/>
      </w:pPr>
      <w:r>
        <w:rPr>
          <w:spacing w:val="-2"/>
        </w:rPr>
        <w:t>面公司将进一步加强对应收帐款的清收和日常管理，现金流将更加充足，同时，公司与金</w:t>
      </w:r>
      <w:r>
        <w:rPr>
          <w:spacing w:val="-107"/>
        </w:rPr>
        <w:t> </w:t>
      </w:r>
      <w:r>
        <w:rPr>
          <w:spacing w:val="-107"/>
        </w:rPr>
      </w:r>
      <w:r>
        <w:rPr>
          <w:spacing w:val="-2"/>
        </w:rPr>
        <w:t>融机构长期保持良好的银企合作关系和良好信誉，通过银行信贷资金保证也能为公司未来</w:t>
      </w:r>
      <w:r>
        <w:rPr>
          <w:spacing w:val="-105"/>
        </w:rPr>
        <w:t> </w:t>
      </w:r>
      <w:r>
        <w:rPr>
          <w:spacing w:val="-105"/>
        </w:rPr>
      </w:r>
      <w:r>
        <w:rPr/>
        <w:t>发展战略提供所需的资金需求。</w:t>
      </w:r>
    </w:p>
    <w:p>
      <w:pPr>
        <w:pStyle w:val="BodyText"/>
        <w:spacing w:line="240" w:lineRule="auto" w:before="79"/>
        <w:ind w:left="623" w:right="0"/>
        <w:jc w:val="left"/>
      </w:pPr>
      <w:r>
        <w:rPr/>
        <w:t>（</w:t>
      </w:r>
      <w:r>
        <w:rPr>
          <w:rFonts w:ascii="Times New Roman" w:hAnsi="Times New Roman" w:cs="Times New Roman" w:eastAsia="Times New Roman" w:hint="default"/>
        </w:rPr>
        <w:t>4</w:t>
      </w:r>
      <w:r>
        <w:rPr/>
        <w:t>）对公司未来发展和经营目标的实现产生不利影响的风险因素及对策</w:t>
      </w:r>
    </w:p>
    <w:p>
      <w:pPr>
        <w:spacing w:line="240" w:lineRule="auto" w:before="8"/>
        <w:rPr>
          <w:rFonts w:ascii="宋体" w:hAnsi="宋体" w:cs="宋体" w:eastAsia="宋体" w:hint="default"/>
          <w:sz w:val="16"/>
          <w:szCs w:val="16"/>
        </w:rPr>
      </w:pPr>
    </w:p>
    <w:p>
      <w:pPr>
        <w:pStyle w:val="BodyText"/>
        <w:spacing w:line="396" w:lineRule="auto" w:before="0"/>
        <w:ind w:left="863" w:right="0" w:hanging="240"/>
        <w:jc w:val="left"/>
      </w:pPr>
      <w:r>
        <w:rPr>
          <w:rFonts w:ascii="Times New Roman" w:hAnsi="Times New Roman" w:cs="Times New Roman" w:eastAsia="Times New Roman" w:hint="default"/>
        </w:rPr>
        <w:t>1</w:t>
      </w:r>
      <w:r>
        <w:rPr/>
        <w:t>）竞争加剧增加了经营中的风险 </w:t>
      </w:r>
      <w:r>
        <w:rPr>
          <w:spacing w:val="4"/>
        </w:rPr>
        <w:t>公司多领域多品种的发展思路使得我们在各领域面临不同的竞争对手，虽然公司</w:t>
      </w:r>
    </w:p>
    <w:p>
      <w:pPr>
        <w:pStyle w:val="BodyText"/>
        <w:spacing w:line="374" w:lineRule="auto" w:before="50"/>
        <w:ind w:right="1302"/>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2"/>
        </w:rPr>
        <w:t> </w:t>
      </w:r>
      <w:r>
        <w:rPr>
          <w:spacing w:val="-4"/>
        </w:rPr>
        <w:t>年在各细分市场都取得了较好的市场份额，但面临的研发、销售和生产的压力也在加</w:t>
      </w:r>
      <w:r>
        <w:rPr>
          <w:spacing w:val="-116"/>
        </w:rPr>
        <w:t> </w:t>
      </w:r>
      <w:r>
        <w:rPr>
          <w:spacing w:val="-116"/>
        </w:rPr>
      </w:r>
      <w:r>
        <w:rPr/>
        <w:t>大。</w:t>
      </w:r>
    </w:p>
    <w:p>
      <w:pPr>
        <w:pStyle w:val="BodyText"/>
        <w:spacing w:line="240" w:lineRule="auto" w:before="103"/>
        <w:ind w:left="623" w:right="0"/>
        <w:jc w:val="left"/>
      </w:pPr>
      <w:r>
        <w:rPr/>
        <w:t>对策：</w:t>
      </w:r>
    </w:p>
    <w:p>
      <w:pPr>
        <w:spacing w:line="240" w:lineRule="auto" w:before="0"/>
        <w:rPr>
          <w:rFonts w:ascii="宋体" w:hAnsi="宋体" w:cs="宋体" w:eastAsia="宋体" w:hint="default"/>
          <w:sz w:val="18"/>
          <w:szCs w:val="18"/>
        </w:rPr>
      </w:pPr>
    </w:p>
    <w:p>
      <w:pPr>
        <w:pStyle w:val="BodyText"/>
        <w:spacing w:line="374" w:lineRule="auto" w:before="0"/>
        <w:ind w:right="0" w:firstLine="600"/>
        <w:jc w:val="left"/>
      </w:pPr>
      <w:r>
        <w:rPr>
          <w:rFonts w:ascii="Times New Roman" w:hAnsi="Times New Roman" w:cs="Times New Roman" w:eastAsia="Times New Roman" w:hint="default"/>
        </w:rPr>
        <w:t>A.</w:t>
      </w:r>
      <w:r>
        <w:rPr/>
        <w:t>依托公司在各细分产品领域已有的服务、技术、市场优势，确保传统产品持续领 先的市场地位；</w:t>
      </w:r>
    </w:p>
    <w:p>
      <w:pPr>
        <w:pStyle w:val="BodyText"/>
        <w:spacing w:line="396" w:lineRule="auto" w:before="103"/>
        <w:ind w:left="743" w:right="1286"/>
        <w:jc w:val="left"/>
      </w:pPr>
      <w:r>
        <w:rPr>
          <w:rFonts w:ascii="Times New Roman" w:hAnsi="Times New Roman" w:cs="Times New Roman" w:eastAsia="Times New Roman" w:hint="default"/>
        </w:rPr>
        <w:t>B.</w:t>
      </w:r>
      <w:r>
        <w:rPr/>
        <w:t>强化产品技术委员会的职能，提升研发实力，布局高端智能卡新产品方案； </w:t>
      </w:r>
      <w:r>
        <w:rPr>
          <w:rFonts w:ascii="Times New Roman" w:hAnsi="Times New Roman" w:cs="Times New Roman" w:eastAsia="Times New Roman" w:hint="default"/>
        </w:rPr>
        <w:t>C.</w:t>
      </w:r>
      <w:r>
        <w:rPr/>
        <w:t>借助</w:t>
      </w:r>
      <w:r>
        <w:rPr>
          <w:spacing w:val="-62"/>
        </w:rPr>
        <w:t> </w:t>
      </w:r>
      <w:r>
        <w:rPr>
          <w:rFonts w:ascii="Times New Roman" w:hAnsi="Times New Roman" w:cs="Times New Roman" w:eastAsia="Times New Roman" w:hint="default"/>
        </w:rPr>
        <w:t>ERP</w:t>
      </w:r>
      <w:r>
        <w:rPr>
          <w:rFonts w:ascii="Times New Roman" w:hAnsi="Times New Roman" w:cs="Times New Roman" w:eastAsia="Times New Roman" w:hint="default"/>
          <w:spacing w:val="-1"/>
        </w:rPr>
        <w:t> </w:t>
      </w:r>
      <w:r>
        <w:rPr/>
        <w:t>管理体系和任职资格管理及目标管理体系的实施，科学整合公司资源，</w:t>
      </w:r>
    </w:p>
    <w:p>
      <w:pPr>
        <w:pStyle w:val="BodyText"/>
        <w:spacing w:line="386" w:lineRule="auto" w:before="13"/>
        <w:ind w:left="623" w:right="1297" w:hanging="480"/>
        <w:jc w:val="left"/>
      </w:pPr>
      <w:r>
        <w:rPr/>
        <w:t>促成公司研发、生产、销售水平和能力再上新台阶，提升整体竞争实力。 </w:t>
      </w:r>
      <w:r>
        <w:rPr>
          <w:rFonts w:ascii="Times New Roman" w:hAnsi="Times New Roman" w:cs="Times New Roman" w:eastAsia="Times New Roman" w:hint="default"/>
        </w:rPr>
        <w:t>2</w:t>
      </w:r>
      <w:r>
        <w:rPr/>
        <w:t>）智能卡产品日趋多样化对公司整体实力提出高要求 </w:t>
      </w:r>
      <w:r>
        <w:rPr>
          <w:spacing w:val="-2"/>
        </w:rPr>
        <w:t>多年研发费用的高投入使得公司有了较好的产品和解决方案的储备，但随着智能卡应</w:t>
      </w:r>
    </w:p>
    <w:p>
      <w:pPr>
        <w:pStyle w:val="BodyText"/>
        <w:spacing w:line="398" w:lineRule="auto" w:before="58"/>
        <w:ind w:right="0"/>
        <w:jc w:val="left"/>
      </w:pPr>
      <w:r>
        <w:rPr>
          <w:spacing w:val="-5"/>
        </w:rPr>
        <w:t>用领域的扩大、交叉、融合，智能卡从单一的行业应用逐步转为多行业、跨领域、多应用，</w:t>
      </w:r>
      <w:r>
        <w:rPr>
          <w:spacing w:val="-100"/>
        </w:rPr>
        <w:t> </w:t>
      </w:r>
      <w:r>
        <w:rPr>
          <w:spacing w:val="-100"/>
        </w:rPr>
      </w:r>
      <w:r>
        <w:rPr/>
        <w:t>差异化产品、个性化产品的比重越来越高，相应的对公司的研发能力、市场研判能力、生</w:t>
      </w:r>
      <w:r>
        <w:rPr/>
        <w:t> 产工艺等提出了更高的要求。</w:t>
      </w:r>
    </w:p>
    <w:p>
      <w:pPr>
        <w:pStyle w:val="BodyText"/>
        <w:spacing w:line="240" w:lineRule="auto" w:before="46"/>
        <w:ind w:right="0"/>
        <w:jc w:val="left"/>
      </w:pPr>
      <w:r>
        <w:rPr/>
        <w:t>对策：</w:t>
      </w:r>
    </w:p>
    <w:p>
      <w:pPr>
        <w:pStyle w:val="BodyText"/>
        <w:spacing w:line="240" w:lineRule="auto" w:before="206"/>
        <w:ind w:left="623" w:right="0"/>
        <w:jc w:val="left"/>
      </w:pPr>
      <w:r>
        <w:rPr>
          <w:rFonts w:ascii="Times New Roman" w:hAnsi="Times New Roman" w:cs="Times New Roman" w:eastAsia="Times New Roman" w:hint="default"/>
        </w:rPr>
        <w:t>A</w:t>
      </w:r>
      <w:r>
        <w:rPr>
          <w:rFonts w:ascii="Times New Roman" w:hAnsi="Times New Roman" w:cs="Times New Roman" w:eastAsia="Times New Roman" w:hint="default"/>
          <w:spacing w:val="13"/>
        </w:rPr>
        <w:t> </w:t>
      </w:r>
      <w:r>
        <w:rPr>
          <w:spacing w:val="-2"/>
        </w:rPr>
        <w:t>加强研发队伍建设，注重人才的培养和引进；做好高端智能产品的规划，提前布局</w:t>
      </w:r>
    </w:p>
    <w:p>
      <w:pPr>
        <w:spacing w:after="0" w:line="240" w:lineRule="auto"/>
        <w:jc w:val="left"/>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374" w:lineRule="auto"/>
        <w:ind w:left="623" w:right="0" w:hanging="480"/>
        <w:jc w:val="left"/>
      </w:pPr>
      <w:r>
        <w:rPr/>
        <w:t>新产品方案；抓好金融</w:t>
      </w:r>
      <w:r>
        <w:rPr>
          <w:spacing w:val="-59"/>
        </w:rPr>
        <w:t> </w:t>
      </w:r>
      <w:r>
        <w:rPr>
          <w:rFonts w:ascii="Times New Roman" w:hAnsi="Times New Roman" w:cs="Times New Roman" w:eastAsia="Times New Roman" w:hint="default"/>
        </w:rPr>
        <w:t>IC</w:t>
      </w:r>
      <w:r>
        <w:rPr/>
        <w:t>、通信等重点产品的技术优化； </w:t>
      </w:r>
      <w:r>
        <w:rPr>
          <w:rFonts w:ascii="Times New Roman" w:hAnsi="Times New Roman" w:cs="Times New Roman" w:eastAsia="Times New Roman" w:hint="default"/>
          <w:spacing w:val="-5"/>
        </w:rPr>
        <w:t>B.</w:t>
      </w:r>
      <w:r>
        <w:rPr>
          <w:spacing w:val="-5"/>
        </w:rPr>
        <w:t>优化和整合生产资源，继续自主工艺革新，使得生产能够满足产品多样化、差异化、</w:t>
      </w:r>
    </w:p>
    <w:p>
      <w:pPr>
        <w:pStyle w:val="BodyText"/>
        <w:spacing w:line="240" w:lineRule="auto" w:before="39"/>
        <w:ind w:right="0"/>
        <w:jc w:val="both"/>
      </w:pPr>
      <w:r>
        <w:rPr/>
        <w:t>个性化的需求；</w:t>
      </w:r>
    </w:p>
    <w:p>
      <w:pPr>
        <w:pStyle w:val="BodyText"/>
        <w:spacing w:line="374" w:lineRule="auto" w:before="206"/>
        <w:ind w:right="0" w:firstLine="480"/>
        <w:jc w:val="left"/>
      </w:pPr>
      <w:r>
        <w:rPr>
          <w:rFonts w:ascii="Times New Roman" w:hAnsi="Times New Roman" w:cs="Times New Roman" w:eastAsia="Times New Roman" w:hint="default"/>
          <w:spacing w:val="-2"/>
        </w:rPr>
        <w:t>C.</w:t>
      </w:r>
      <w:r>
        <w:rPr>
          <w:spacing w:val="-2"/>
        </w:rPr>
        <w:t>营销做好一线信息收集和反馈工作，配合研发和生产提前了解市场，及时把脉产品</w:t>
      </w:r>
      <w:r>
        <w:rPr/>
        <w:t> 方向与动态，提前布局准备。</w:t>
      </w:r>
    </w:p>
    <w:p>
      <w:pPr>
        <w:pStyle w:val="Heading4"/>
        <w:spacing w:line="240" w:lineRule="auto" w:before="72"/>
        <w:ind w:right="0"/>
        <w:jc w:val="left"/>
        <w:rPr>
          <w:b w:val="0"/>
          <w:bCs w:val="0"/>
        </w:rPr>
      </w:pPr>
      <w:r>
        <w:rPr/>
        <w:t>（五）公司投资情况</w:t>
      </w:r>
      <w:r>
        <w:rPr>
          <w:b w:val="0"/>
          <w:bCs w:val="0"/>
        </w:rPr>
      </w:r>
    </w:p>
    <w:p>
      <w:pPr>
        <w:spacing w:line="240" w:lineRule="auto" w:before="2"/>
        <w:rPr>
          <w:rFonts w:ascii="宋体" w:hAnsi="宋体" w:cs="宋体" w:eastAsia="宋体" w:hint="default"/>
          <w:b/>
          <w:bCs/>
          <w:sz w:val="18"/>
          <w:szCs w:val="18"/>
        </w:rPr>
      </w:pPr>
    </w:p>
    <w:p>
      <w:pPr>
        <w:pStyle w:val="Heading4"/>
        <w:spacing w:line="240" w:lineRule="auto"/>
        <w:ind w:right="0"/>
        <w:jc w:val="left"/>
        <w:rPr>
          <w:b w:val="0"/>
          <w:bCs w:val="0"/>
        </w:rPr>
      </w:pPr>
      <w:r>
        <w:rPr>
          <w:rFonts w:ascii="Times New Roman" w:hAnsi="Times New Roman" w:cs="Times New Roman" w:eastAsia="Times New Roman" w:hint="default"/>
        </w:rPr>
        <w:t>1</w:t>
      </w:r>
      <w:r>
        <w:rPr/>
        <w:t>、募集资金使用情况</w:t>
      </w:r>
      <w:r>
        <w:rPr>
          <w:b w:val="0"/>
          <w:bCs w:val="0"/>
        </w:rPr>
      </w:r>
    </w:p>
    <w:p>
      <w:pPr>
        <w:pStyle w:val="Heading4"/>
        <w:spacing w:line="240" w:lineRule="auto" w:before="11"/>
        <w:ind w:left="616" w:right="0"/>
        <w:jc w:val="left"/>
        <w:rPr>
          <w:b w:val="0"/>
          <w:bCs w:val="0"/>
        </w:rPr>
      </w:pPr>
      <w:r>
        <w:rPr>
          <w:rFonts w:ascii="Times New Roman" w:hAnsi="Times New Roman" w:cs="Times New Roman" w:eastAsia="Times New Roman" w:hint="default"/>
        </w:rPr>
        <w:t>1.1</w:t>
      </w:r>
      <w:r>
        <w:rPr/>
        <w:t>、</w:t>
      </w:r>
      <w:r>
        <w:rPr>
          <w:spacing w:val="-5"/>
        </w:rPr>
        <w:t> </w:t>
      </w:r>
      <w:r>
        <w:rPr/>
        <w:t>募集资金基本情况</w:t>
      </w:r>
      <w:r>
        <w:rPr>
          <w:b w:val="0"/>
          <w:bCs w:val="0"/>
        </w:rPr>
      </w:r>
    </w:p>
    <w:p>
      <w:pPr>
        <w:spacing w:line="240" w:lineRule="auto" w:before="1"/>
        <w:rPr>
          <w:rFonts w:ascii="宋体" w:hAnsi="宋体" w:cs="宋体" w:eastAsia="宋体" w:hint="default"/>
          <w:b/>
          <w:bCs/>
          <w:sz w:val="22"/>
          <w:szCs w:val="22"/>
        </w:rPr>
      </w:pPr>
    </w:p>
    <w:p>
      <w:pPr>
        <w:spacing w:line="451" w:lineRule="auto" w:before="0"/>
        <w:ind w:left="623" w:right="1287" w:hanging="19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）实际募集资金金额、资金到位情况</w:t>
      </w:r>
      <w:r>
        <w:rPr>
          <w:rFonts w:ascii="宋体" w:hAnsi="宋体" w:cs="宋体" w:eastAsia="宋体" w:hint="default"/>
          <w:b/>
          <w:bCs/>
          <w:w w:val="99"/>
          <w:sz w:val="24"/>
          <w:szCs w:val="24"/>
        </w:rPr>
        <w:t> </w:t>
      </w:r>
      <w:r>
        <w:rPr>
          <w:rFonts w:ascii="宋体" w:hAnsi="宋体" w:cs="宋体" w:eastAsia="宋体" w:hint="default"/>
          <w:sz w:val="24"/>
          <w:szCs w:val="24"/>
        </w:rPr>
        <w:t>经中国证券监督管理委员会证监发行字【</w:t>
      </w:r>
      <w:r>
        <w:rPr>
          <w:rFonts w:ascii="Times New Roman" w:hAnsi="Times New Roman" w:cs="Times New Roman" w:eastAsia="Times New Roman" w:hint="default"/>
          <w:sz w:val="24"/>
          <w:szCs w:val="24"/>
        </w:rPr>
        <w:t>2006</w:t>
      </w:r>
      <w:r>
        <w:rPr>
          <w:rFonts w:ascii="宋体" w:hAnsi="宋体" w:cs="宋体" w:eastAsia="宋体" w:hint="default"/>
          <w:sz w:val="24"/>
          <w:szCs w:val="24"/>
        </w:rPr>
        <w:t>】</w:t>
      </w:r>
      <w:r>
        <w:rPr>
          <w:rFonts w:ascii="Times New Roman" w:hAnsi="Times New Roman" w:cs="Times New Roman" w:eastAsia="Times New Roman" w:hint="default"/>
          <w:sz w:val="24"/>
          <w:szCs w:val="24"/>
        </w:rPr>
        <w:t>157</w:t>
      </w:r>
      <w:r>
        <w:rPr>
          <w:rFonts w:ascii="Times New Roman" w:hAnsi="Times New Roman" w:cs="Times New Roman" w:eastAsia="Times New Roman" w:hint="default"/>
          <w:spacing w:val="-4"/>
          <w:sz w:val="24"/>
          <w:szCs w:val="24"/>
        </w:rPr>
        <w:t> </w:t>
      </w:r>
      <w:r>
        <w:rPr>
          <w:rFonts w:ascii="宋体" w:hAnsi="宋体" w:cs="宋体" w:eastAsia="宋体" w:hint="default"/>
          <w:sz w:val="24"/>
          <w:szCs w:val="24"/>
        </w:rPr>
        <w:t>号文核准，本公司向社会公开发</w:t>
      </w:r>
    </w:p>
    <w:p>
      <w:pPr>
        <w:pStyle w:val="BodyText"/>
        <w:spacing w:line="448" w:lineRule="auto" w:before="55"/>
        <w:ind w:right="1302"/>
        <w:jc w:val="both"/>
      </w:pPr>
      <w:r>
        <w:rPr/>
        <w:t>行人民币普通股（</w:t>
      </w:r>
      <w:r>
        <w:rPr>
          <w:rFonts w:ascii="Times New Roman" w:hAnsi="Times New Roman" w:cs="Times New Roman" w:eastAsia="Times New Roman" w:hint="default"/>
        </w:rPr>
        <w:t>A</w:t>
      </w:r>
      <w:r>
        <w:rPr>
          <w:rFonts w:ascii="Times New Roman" w:hAnsi="Times New Roman" w:cs="Times New Roman" w:eastAsia="Times New Roman" w:hint="default"/>
          <w:spacing w:val="29"/>
        </w:rPr>
        <w:t> </w:t>
      </w:r>
      <w:r>
        <w:rPr/>
        <w:t>股）</w:t>
      </w:r>
      <w:r>
        <w:rPr>
          <w:rFonts w:ascii="Times New Roman" w:hAnsi="Times New Roman" w:cs="Times New Roman" w:eastAsia="Times New Roman" w:hint="default"/>
        </w:rPr>
        <w:t>2,880</w:t>
      </w:r>
      <w:r>
        <w:rPr>
          <w:rFonts w:ascii="Times New Roman" w:hAnsi="Times New Roman" w:cs="Times New Roman" w:eastAsia="Times New Roman" w:hint="default"/>
          <w:spacing w:val="-9"/>
        </w:rPr>
        <w:t> </w:t>
      </w:r>
      <w:r>
        <w:rPr/>
        <w:t>万股，发行价格为每股人民币</w:t>
      </w:r>
      <w:r>
        <w:rPr>
          <w:spacing w:val="-69"/>
        </w:rPr>
        <w:t> </w:t>
      </w:r>
      <w:r>
        <w:rPr>
          <w:rFonts w:ascii="Times New Roman" w:hAnsi="Times New Roman" w:cs="Times New Roman" w:eastAsia="Times New Roman" w:hint="default"/>
        </w:rPr>
        <w:t>8.43</w:t>
      </w:r>
      <w:r>
        <w:rPr>
          <w:rFonts w:ascii="Times New Roman" w:hAnsi="Times New Roman" w:cs="Times New Roman" w:eastAsia="Times New Roman" w:hint="default"/>
          <w:spacing w:val="-9"/>
        </w:rPr>
        <w:t> </w:t>
      </w:r>
      <w:r>
        <w:rPr/>
        <w:t>元，募集资金总额为人 </w:t>
      </w:r>
      <w:r>
        <w:rPr>
          <w:spacing w:val="4"/>
        </w:rPr>
        <w:t>民币 </w:t>
      </w:r>
      <w:r>
        <w:rPr>
          <w:rFonts w:ascii="Times New Roman" w:hAnsi="Times New Roman" w:cs="Times New Roman" w:eastAsia="Times New Roman" w:hint="default"/>
        </w:rPr>
        <w:t>24,278.40  </w:t>
      </w:r>
      <w:r>
        <w:rPr>
          <w:spacing w:val="8"/>
        </w:rPr>
        <w:t>万元，扣除承销费等发行费用 </w:t>
      </w:r>
      <w:r>
        <w:rPr>
          <w:rFonts w:ascii="Times New Roman" w:hAnsi="Times New Roman" w:cs="Times New Roman" w:eastAsia="Times New Roman" w:hint="default"/>
        </w:rPr>
        <w:t>1,898.71 </w:t>
      </w:r>
      <w:r>
        <w:rPr>
          <w:rFonts w:ascii="Times New Roman" w:hAnsi="Times New Roman" w:cs="Times New Roman" w:eastAsia="Times New Roman" w:hint="default"/>
          <w:spacing w:val="41"/>
        </w:rPr>
        <w:t> </w:t>
      </w:r>
      <w:r>
        <w:rPr>
          <w:spacing w:val="9"/>
        </w:rPr>
        <w:t>万元后，实际募集资金净额为</w:t>
      </w:r>
    </w:p>
    <w:p>
      <w:pPr>
        <w:pStyle w:val="BodyText"/>
        <w:spacing w:line="240" w:lineRule="auto" w:before="60"/>
        <w:ind w:right="0"/>
        <w:jc w:val="both"/>
      </w:pPr>
      <w:r>
        <w:rPr>
          <w:rFonts w:ascii="Times New Roman" w:hAnsi="Times New Roman" w:cs="Times New Roman" w:eastAsia="Times New Roman" w:hint="default"/>
        </w:rPr>
        <w:t>22,379.69</w:t>
      </w:r>
      <w:r>
        <w:rPr>
          <w:rFonts w:ascii="Times New Roman" w:hAnsi="Times New Roman" w:cs="Times New Roman" w:eastAsia="Times New Roman" w:hint="default"/>
          <w:spacing w:val="-1"/>
        </w:rPr>
        <w:t> </w:t>
      </w:r>
      <w:r>
        <w:rPr/>
        <w:t>万元，上述募集资金已于</w:t>
      </w:r>
      <w:r>
        <w:rPr>
          <w:spacing w:val="-60"/>
        </w:rPr>
        <w:t> </w:t>
      </w:r>
      <w:r>
        <w:rPr>
          <w:rFonts w:ascii="Times New Roman" w:hAnsi="Times New Roman" w:cs="Times New Roman" w:eastAsia="Times New Roman" w:hint="default"/>
        </w:rPr>
        <w:t>2006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30 </w:t>
      </w:r>
      <w:r>
        <w:rPr/>
        <w:t>日全部到达公司帐上，募集资金的到</w:t>
      </w:r>
    </w:p>
    <w:p>
      <w:pPr>
        <w:spacing w:line="240" w:lineRule="auto" w:before="2"/>
        <w:rPr>
          <w:rFonts w:ascii="宋体" w:hAnsi="宋体" w:cs="宋体" w:eastAsia="宋体" w:hint="default"/>
          <w:sz w:val="22"/>
          <w:szCs w:val="22"/>
        </w:rPr>
      </w:pPr>
    </w:p>
    <w:p>
      <w:pPr>
        <w:pStyle w:val="BodyText"/>
        <w:spacing w:line="240" w:lineRule="auto" w:before="0"/>
        <w:ind w:right="0"/>
        <w:jc w:val="both"/>
      </w:pPr>
      <w:r>
        <w:rPr/>
        <w:t>位情况业经立信会计师事务所审验并出具了信会师报字（</w:t>
      </w:r>
      <w:r>
        <w:rPr>
          <w:rFonts w:ascii="Times New Roman" w:hAnsi="Times New Roman" w:cs="Times New Roman" w:eastAsia="Times New Roman" w:hint="default"/>
        </w:rPr>
        <w:t>2006</w:t>
      </w:r>
      <w:r>
        <w:rPr/>
        <w:t>）第</w:t>
      </w:r>
      <w:r>
        <w:rPr>
          <w:spacing w:val="-60"/>
        </w:rPr>
        <w:t> </w:t>
      </w:r>
      <w:r>
        <w:rPr>
          <w:rFonts w:ascii="Times New Roman" w:hAnsi="Times New Roman" w:cs="Times New Roman" w:eastAsia="Times New Roman" w:hint="default"/>
        </w:rPr>
        <w:t>23392 </w:t>
      </w:r>
      <w:r>
        <w:rPr/>
        <w:t>号验资报告。</w:t>
      </w:r>
    </w:p>
    <w:p>
      <w:pPr>
        <w:spacing w:line="240" w:lineRule="auto" w:before="4"/>
        <w:rPr>
          <w:rFonts w:ascii="宋体" w:hAnsi="宋体" w:cs="宋体" w:eastAsia="宋体" w:hint="default"/>
          <w:sz w:val="22"/>
          <w:szCs w:val="22"/>
        </w:rPr>
      </w:pPr>
    </w:p>
    <w:p>
      <w:pPr>
        <w:pStyle w:val="Heading4"/>
        <w:spacing w:line="240" w:lineRule="auto"/>
        <w:ind w:left="431" w:right="0"/>
        <w:jc w:val="left"/>
        <w:rPr>
          <w:b w:val="0"/>
          <w:bCs w:val="0"/>
        </w:rPr>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7"/>
        </w:rPr>
        <w:t> </w:t>
      </w:r>
      <w:r>
        <w:rPr/>
        <w:t>年度募集资金使用情况及结余情况</w:t>
      </w:r>
      <w:r>
        <w:rPr>
          <w:b w:val="0"/>
          <w:bCs w:val="0"/>
        </w:rPr>
      </w:r>
    </w:p>
    <w:p>
      <w:pPr>
        <w:spacing w:line="240" w:lineRule="auto" w:before="1"/>
        <w:rPr>
          <w:rFonts w:ascii="宋体" w:hAnsi="宋体" w:cs="宋体" w:eastAsia="宋体" w:hint="default"/>
          <w:b/>
          <w:bCs/>
          <w:sz w:val="22"/>
          <w:szCs w:val="22"/>
        </w:rPr>
      </w:pPr>
    </w:p>
    <w:p>
      <w:pPr>
        <w:spacing w:line="448" w:lineRule="auto" w:before="0"/>
        <w:ind w:left="623" w:right="1288"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1.2</w:t>
      </w:r>
      <w:r>
        <w:rPr>
          <w:rFonts w:ascii="宋体" w:hAnsi="宋体" w:cs="宋体" w:eastAsia="宋体" w:hint="default"/>
          <w:b/>
          <w:bCs/>
          <w:sz w:val="24"/>
          <w:szCs w:val="24"/>
        </w:rPr>
        <w:t>、 募集资金管理情况</w:t>
      </w:r>
      <w:r>
        <w:rPr>
          <w:rFonts w:ascii="宋体" w:hAnsi="宋体" w:cs="宋体" w:eastAsia="宋体" w:hint="default"/>
          <w:b/>
          <w:bCs/>
          <w:w w:val="99"/>
          <w:sz w:val="24"/>
          <w:szCs w:val="24"/>
        </w:rPr>
        <w:t> </w:t>
      </w:r>
      <w:r>
        <w:rPr>
          <w:rFonts w:ascii="宋体" w:hAnsi="宋体" w:cs="宋体" w:eastAsia="宋体" w:hint="default"/>
          <w:sz w:val="24"/>
          <w:szCs w:val="24"/>
        </w:rPr>
        <w:t>公司募集资金到位之前，公司利用自筹资金先期投入募集资金项目 </w:t>
      </w:r>
      <w:r>
        <w:rPr>
          <w:rFonts w:ascii="Times New Roman" w:hAnsi="Times New Roman" w:cs="Times New Roman" w:eastAsia="Times New Roman" w:hint="default"/>
          <w:sz w:val="24"/>
          <w:szCs w:val="24"/>
        </w:rPr>
        <w:t>5,705.47 </w:t>
      </w:r>
      <w:r>
        <w:rPr>
          <w:rFonts w:ascii="Times New Roman" w:hAnsi="Times New Roman" w:cs="Times New Roman" w:eastAsia="Times New Roman" w:hint="default"/>
          <w:spacing w:val="55"/>
          <w:sz w:val="24"/>
          <w:szCs w:val="24"/>
        </w:rPr>
        <w:t> </w:t>
      </w:r>
      <w:r>
        <w:rPr>
          <w:rFonts w:ascii="宋体" w:hAnsi="宋体" w:cs="宋体" w:eastAsia="宋体" w:hint="default"/>
          <w:sz w:val="24"/>
          <w:szCs w:val="24"/>
        </w:rPr>
        <w:t>万元，</w:t>
      </w:r>
    </w:p>
    <w:p>
      <w:pPr>
        <w:pStyle w:val="BodyText"/>
        <w:spacing w:line="448" w:lineRule="auto" w:before="60"/>
        <w:ind w:right="1299"/>
        <w:jc w:val="both"/>
      </w:pPr>
      <w:r>
        <w:rPr>
          <w:rFonts w:ascii="Times New Roman" w:hAnsi="Times New Roman" w:cs="Times New Roman" w:eastAsia="Times New Roman" w:hint="default"/>
        </w:rPr>
        <w:t>2006</w:t>
      </w:r>
      <w:r>
        <w:rPr>
          <w:rFonts w:ascii="Times New Roman" w:hAnsi="Times New Roman" w:cs="Times New Roman" w:eastAsia="Times New Roman" w:hint="default"/>
          <w:spacing w:val="3"/>
        </w:rPr>
        <w:t> </w:t>
      </w:r>
      <w:r>
        <w:rPr>
          <w:spacing w:val="-1"/>
        </w:rPr>
        <w:t>年度公司募集资金投入项目</w:t>
      </w:r>
      <w:r>
        <w:rPr>
          <w:spacing w:val="-57"/>
        </w:rPr>
        <w:t> </w:t>
      </w:r>
      <w:r>
        <w:rPr>
          <w:rFonts w:ascii="Times New Roman" w:hAnsi="Times New Roman" w:cs="Times New Roman" w:eastAsia="Times New Roman" w:hint="default"/>
        </w:rPr>
        <w:t>5,705.47</w:t>
      </w:r>
      <w:r>
        <w:rPr>
          <w:rFonts w:ascii="Times New Roman" w:hAnsi="Times New Roman" w:cs="Times New Roman" w:eastAsia="Times New Roman" w:hint="default"/>
          <w:spacing w:val="3"/>
        </w:rPr>
        <w:t> </w:t>
      </w:r>
      <w:r>
        <w:rPr>
          <w:spacing w:val="-18"/>
        </w:rPr>
        <w:t>万元。</w:t>
      </w:r>
      <w:r>
        <w:rPr>
          <w:rFonts w:ascii="Times New Roman" w:hAnsi="Times New Roman" w:cs="Times New Roman" w:eastAsia="Times New Roman" w:hint="default"/>
          <w:spacing w:val="-18"/>
        </w:rPr>
        <w:t>2007</w:t>
      </w:r>
      <w:r>
        <w:rPr>
          <w:rFonts w:ascii="Times New Roman" w:hAnsi="Times New Roman" w:cs="Times New Roman" w:eastAsia="Times New Roman" w:hint="default"/>
          <w:spacing w:val="3"/>
        </w:rPr>
        <w:t> </w:t>
      </w:r>
      <w:r>
        <w:rPr/>
        <w:t>年度公司募集资金投入项目</w:t>
      </w:r>
      <w:r>
        <w:rPr>
          <w:spacing w:val="-57"/>
        </w:rPr>
        <w:t> </w:t>
      </w:r>
      <w:r>
        <w:rPr>
          <w:rFonts w:ascii="Times New Roman" w:hAnsi="Times New Roman" w:cs="Times New Roman" w:eastAsia="Times New Roman" w:hint="default"/>
        </w:rPr>
        <w:t>2,343.38 </w:t>
      </w:r>
      <w:r>
        <w:rPr/>
        <w:t>万元，</w:t>
      </w:r>
      <w:r>
        <w:rPr>
          <w:rFonts w:ascii="Times New Roman" w:hAnsi="Times New Roman" w:cs="Times New Roman" w:eastAsia="Times New Roman" w:hint="default"/>
        </w:rPr>
        <w:t>2008 </w:t>
      </w:r>
      <w:r>
        <w:rPr/>
        <w:t>年度公司募集资金投入项目 </w:t>
      </w:r>
      <w:r>
        <w:rPr>
          <w:rFonts w:ascii="Times New Roman" w:hAnsi="Times New Roman" w:cs="Times New Roman" w:eastAsia="Times New Roman" w:hint="default"/>
        </w:rPr>
        <w:t>6,483.05 </w:t>
      </w:r>
      <w:r>
        <w:rPr/>
        <w:t>万元，</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年度公司募集资金投入项目 </w:t>
      </w:r>
      <w:r>
        <w:rPr>
          <w:rFonts w:ascii="Times New Roman" w:hAnsi="Times New Roman" w:cs="Times New Roman" w:eastAsia="Times New Roman" w:hint="default"/>
        </w:rPr>
        <w:t>0.00 </w:t>
      </w:r>
      <w:r>
        <w:rPr/>
        <w:t>万元，</w:t>
      </w:r>
      <w:r>
        <w:rPr>
          <w:rFonts w:ascii="Times New Roman" w:hAnsi="Times New Roman" w:cs="Times New Roman" w:eastAsia="Times New Roman" w:hint="default"/>
        </w:rPr>
        <w:t>2010 </w:t>
      </w:r>
      <w:r>
        <w:rPr/>
        <w:t>年度公司募集资金投入项目 </w:t>
      </w:r>
      <w:r>
        <w:rPr>
          <w:rFonts w:ascii="Times New Roman" w:hAnsi="Times New Roman" w:cs="Times New Roman" w:eastAsia="Times New Roman" w:hint="default"/>
        </w:rPr>
        <w:t>6,667.05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年度公司募集资金投入</w:t>
      </w:r>
    </w:p>
    <w:p>
      <w:pPr>
        <w:pStyle w:val="BodyText"/>
        <w:spacing w:line="240" w:lineRule="auto" w:before="60"/>
        <w:ind w:right="0"/>
        <w:jc w:val="both"/>
      </w:pPr>
      <w:r>
        <w:rPr/>
        <w:t>项目</w:t>
      </w:r>
      <w:r>
        <w:rPr>
          <w:spacing w:val="-63"/>
        </w:rPr>
        <w:t> </w:t>
      </w:r>
      <w:r>
        <w:rPr>
          <w:rFonts w:ascii="Times New Roman" w:hAnsi="Times New Roman" w:cs="Times New Roman" w:eastAsia="Times New Roman" w:hint="default"/>
        </w:rPr>
        <w:t>2,048.33</w:t>
      </w:r>
      <w:r>
        <w:rPr>
          <w:rFonts w:ascii="Times New Roman" w:hAnsi="Times New Roman" w:cs="Times New Roman" w:eastAsia="Times New Roman" w:hint="default"/>
          <w:spacing w:val="-3"/>
        </w:rPr>
        <w:t> </w:t>
      </w:r>
      <w:r>
        <w:rPr>
          <w:spacing w:val="-6"/>
        </w:rPr>
        <w:t>万元。截至</w:t>
      </w:r>
      <w:r>
        <w:rPr>
          <w:spacing w:val="-63"/>
        </w:rPr>
        <w:t> </w:t>
      </w:r>
      <w:r>
        <w:rPr>
          <w:rFonts w:ascii="Times New Roman" w:hAnsi="Times New Roman" w:cs="Times New Roman" w:eastAsia="Times New Roman" w:hint="default"/>
          <w:spacing w:val="-3"/>
        </w:rPr>
        <w:t>2011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日止，公司累计投入募集资金项目</w:t>
      </w:r>
      <w:r>
        <w:rPr>
          <w:spacing w:val="-63"/>
        </w:rPr>
        <w:t> </w:t>
      </w:r>
      <w:r>
        <w:rPr>
          <w:rFonts w:ascii="Times New Roman" w:hAnsi="Times New Roman" w:cs="Times New Roman" w:eastAsia="Times New Roman" w:hint="default"/>
        </w:rPr>
        <w:t>23,947.28</w:t>
      </w:r>
      <w:r>
        <w:rPr>
          <w:rFonts w:ascii="Times New Roman" w:hAnsi="Times New Roman" w:cs="Times New Roman" w:eastAsia="Times New Roman" w:hint="default"/>
          <w:spacing w:val="-3"/>
        </w:rPr>
        <w:t> </w:t>
      </w:r>
      <w:r>
        <w:rPr/>
        <w:t>万</w:t>
      </w:r>
    </w:p>
    <w:p>
      <w:pPr>
        <w:spacing w:line="240" w:lineRule="auto" w:before="1"/>
        <w:rPr>
          <w:rFonts w:ascii="宋体" w:hAnsi="宋体" w:cs="宋体" w:eastAsia="宋体" w:hint="default"/>
          <w:sz w:val="22"/>
          <w:szCs w:val="22"/>
        </w:rPr>
      </w:pPr>
    </w:p>
    <w:p>
      <w:pPr>
        <w:pStyle w:val="BodyText"/>
        <w:spacing w:line="240" w:lineRule="auto" w:before="0"/>
        <w:ind w:right="0"/>
        <w:jc w:val="both"/>
      </w:pPr>
      <w:r>
        <w:rPr/>
        <w:t>元，其中募集资金</w:t>
      </w:r>
      <w:r>
        <w:rPr>
          <w:spacing w:val="-61"/>
        </w:rPr>
        <w:t> </w:t>
      </w:r>
      <w:r>
        <w:rPr>
          <w:rFonts w:ascii="Times New Roman" w:hAnsi="Times New Roman" w:cs="Times New Roman" w:eastAsia="Times New Roman" w:hint="default"/>
        </w:rPr>
        <w:t>23,247.28 </w:t>
      </w:r>
      <w:r>
        <w:rPr/>
        <w:t>万元，政府资助资金</w:t>
      </w:r>
      <w:r>
        <w:rPr>
          <w:spacing w:val="-60"/>
        </w:rPr>
        <w:t> </w:t>
      </w:r>
      <w:r>
        <w:rPr>
          <w:rFonts w:ascii="Times New Roman" w:hAnsi="Times New Roman" w:cs="Times New Roman" w:eastAsia="Times New Roman" w:hint="default"/>
        </w:rPr>
        <w:t>700.00 </w:t>
      </w:r>
      <w:r>
        <w:rPr/>
        <w:t>万元。</w:t>
      </w:r>
    </w:p>
    <w:p>
      <w:pPr>
        <w:spacing w:line="240" w:lineRule="auto" w:before="4"/>
        <w:rPr>
          <w:rFonts w:ascii="宋体" w:hAnsi="宋体" w:cs="宋体" w:eastAsia="宋体" w:hint="default"/>
          <w:sz w:val="22"/>
          <w:szCs w:val="22"/>
        </w:rPr>
      </w:pPr>
    </w:p>
    <w:p>
      <w:pPr>
        <w:pStyle w:val="BodyText"/>
        <w:spacing w:line="240" w:lineRule="auto" w:before="0"/>
        <w:ind w:left="623" w:right="0"/>
        <w:jc w:val="left"/>
      </w:pPr>
      <w:r>
        <w:rPr/>
        <w:t>公司募集资金存储余额为</w:t>
      </w:r>
      <w:r>
        <w:rPr>
          <w:spacing w:val="-61"/>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元；实际募集资金净额</w:t>
      </w:r>
      <w:r>
        <w:rPr>
          <w:spacing w:val="-61"/>
        </w:rPr>
        <w:t> </w:t>
      </w:r>
      <w:r>
        <w:rPr>
          <w:rFonts w:ascii="Times New Roman" w:hAnsi="Times New Roman" w:cs="Times New Roman" w:eastAsia="Times New Roman" w:hint="default"/>
        </w:rPr>
        <w:t>22,379.69</w:t>
      </w:r>
      <w:r>
        <w:rPr>
          <w:rFonts w:ascii="Times New Roman" w:hAnsi="Times New Roman" w:cs="Times New Roman" w:eastAsia="Times New Roman" w:hint="default"/>
          <w:spacing w:val="-1"/>
        </w:rPr>
        <w:t> </w:t>
      </w:r>
      <w:r>
        <w:rPr/>
        <w:t>万元与已投入项目使</w:t>
      </w:r>
    </w:p>
    <w:p>
      <w:pPr>
        <w:spacing w:after="0" w:line="240" w:lineRule="auto"/>
        <w:jc w:val="left"/>
        <w:sectPr>
          <w:pgSz w:w="11910" w:h="16840"/>
          <w:pgMar w:header="851" w:footer="980" w:top="1260" w:bottom="1160" w:left="1160" w:right="0"/>
        </w:sectPr>
      </w:pPr>
    </w:p>
    <w:p>
      <w:pPr>
        <w:spacing w:line="240" w:lineRule="auto" w:before="8"/>
        <w:rPr>
          <w:rFonts w:ascii="宋体" w:hAnsi="宋体" w:cs="宋体" w:eastAsia="宋体" w:hint="default"/>
          <w:sz w:val="11"/>
          <w:szCs w:val="11"/>
        </w:rPr>
      </w:pPr>
    </w:p>
    <w:p>
      <w:pPr>
        <w:pStyle w:val="BodyText"/>
        <w:spacing w:line="448" w:lineRule="auto"/>
        <w:ind w:right="1302"/>
        <w:jc w:val="both"/>
      </w:pPr>
      <w:r>
        <w:rPr/>
        <w:t>用资金</w:t>
      </w:r>
      <w:r>
        <w:rPr>
          <w:spacing w:val="-69"/>
        </w:rPr>
        <w:t> </w:t>
      </w:r>
      <w:r>
        <w:rPr>
          <w:rFonts w:ascii="Times New Roman" w:hAnsi="Times New Roman" w:cs="Times New Roman" w:eastAsia="Times New Roman" w:hint="default"/>
        </w:rPr>
        <w:t>23,247.28</w:t>
      </w:r>
      <w:r>
        <w:rPr>
          <w:rFonts w:ascii="Times New Roman" w:hAnsi="Times New Roman" w:cs="Times New Roman" w:eastAsia="Times New Roman" w:hint="default"/>
          <w:spacing w:val="-8"/>
        </w:rPr>
        <w:t> </w:t>
      </w:r>
      <w:r>
        <w:rPr/>
        <w:t>万元后的差额为</w:t>
      </w:r>
      <w:r>
        <w:rPr>
          <w:rFonts w:ascii="Times New Roman" w:hAnsi="Times New Roman" w:cs="Times New Roman" w:eastAsia="Times New Roman" w:hint="default"/>
        </w:rPr>
        <w:t>-867.59</w:t>
      </w:r>
      <w:r>
        <w:rPr>
          <w:rFonts w:ascii="Times New Roman" w:hAnsi="Times New Roman" w:cs="Times New Roman" w:eastAsia="Times New Roman" w:hint="default"/>
          <w:spacing w:val="-8"/>
        </w:rPr>
        <w:t> </w:t>
      </w:r>
      <w:r>
        <w:rPr/>
        <w:t>万元，系募集资金银行存款的存款利息扣除银行 手续费后的金额。</w:t>
      </w:r>
    </w:p>
    <w:p>
      <w:pPr>
        <w:spacing w:line="451" w:lineRule="auto" w:before="98"/>
        <w:ind w:left="503" w:right="0" w:hanging="7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）募集资金的管理情况</w:t>
      </w:r>
      <w:r>
        <w:rPr>
          <w:rFonts w:ascii="宋体" w:hAnsi="宋体" w:cs="宋体" w:eastAsia="宋体" w:hint="default"/>
          <w:b/>
          <w:bCs/>
          <w:w w:val="99"/>
          <w:sz w:val="24"/>
          <w:szCs w:val="24"/>
        </w:rPr>
        <w:t> </w:t>
      </w:r>
      <w:r>
        <w:rPr>
          <w:rFonts w:ascii="宋体" w:hAnsi="宋体" w:cs="宋体" w:eastAsia="宋体" w:hint="default"/>
          <w:spacing w:val="-14"/>
          <w:sz w:val="24"/>
          <w:szCs w:val="24"/>
        </w:rPr>
        <w:t>为了规范募集资金的管理和使用，保护投资者权益，本公司按照《公司法》、《证券法》、</w:t>
      </w:r>
    </w:p>
    <w:p>
      <w:pPr>
        <w:pStyle w:val="BodyText"/>
        <w:spacing w:line="475" w:lineRule="auto" w:before="96"/>
        <w:ind w:right="1300"/>
        <w:jc w:val="both"/>
      </w:pPr>
      <w:r>
        <w:rPr>
          <w:spacing w:val="-14"/>
        </w:rPr>
        <w:t>《深圳证券交易所股票上市规则》、《中小企业板上市公司募集资金管理细则》、《深圳证券</w:t>
      </w:r>
      <w:r>
        <w:rPr>
          <w:spacing w:val="-89"/>
        </w:rPr>
        <w:t> </w:t>
      </w:r>
      <w:r>
        <w:rPr>
          <w:spacing w:val="-89"/>
        </w:rPr>
      </w:r>
      <w:r>
        <w:rPr>
          <w:spacing w:val="-2"/>
        </w:rPr>
        <w:t>交易所中小企业板上市公司规范运作指引》等法律法规和规范性文件的要求，结合公司实</w:t>
      </w:r>
      <w:r>
        <w:rPr>
          <w:spacing w:val="-106"/>
        </w:rPr>
        <w:t> </w:t>
      </w:r>
      <w:r>
        <w:rPr>
          <w:spacing w:val="-106"/>
        </w:rPr>
      </w:r>
      <w:r>
        <w:rPr>
          <w:spacing w:val="-2"/>
        </w:rPr>
        <w:t>际情况，制定了《募集资金管理办法》，该《募集资金管理办法》已经公司第二届董事会</w:t>
      </w:r>
      <w:r>
        <w:rPr>
          <w:spacing w:val="-115"/>
        </w:rPr>
        <w:t> </w:t>
      </w:r>
      <w:r>
        <w:rPr>
          <w:spacing w:val="-115"/>
        </w:rPr>
      </w:r>
      <w:r>
        <w:rPr>
          <w:spacing w:val="-2"/>
        </w:rPr>
        <w:t>第十次会议审议通过，第三届董事会第一次临时会议对该《募集资金管理办法》进行了修</w:t>
      </w:r>
      <w:r>
        <w:rPr>
          <w:spacing w:val="-108"/>
        </w:rPr>
        <w:t> </w:t>
      </w:r>
      <w:r>
        <w:rPr>
          <w:spacing w:val="-108"/>
        </w:rPr>
      </w:r>
      <w:r>
        <w:rPr>
          <w:spacing w:val="-2"/>
        </w:rPr>
        <w:t>订。根据《募集资金管理办法》要求，公司对募集资金实行专户存储。并对募集资金使用</w:t>
      </w:r>
      <w:r>
        <w:rPr>
          <w:spacing w:val="-102"/>
        </w:rPr>
        <w:t> </w:t>
      </w:r>
      <w:r>
        <w:rPr>
          <w:spacing w:val="-102"/>
        </w:rPr>
      </w:r>
      <w:r>
        <w:rPr/>
        <w:t>实行严格的审批手续，以保证募集资金的专款专用。</w:t>
      </w:r>
    </w:p>
    <w:p>
      <w:pPr>
        <w:pStyle w:val="Heading4"/>
        <w:spacing w:line="240" w:lineRule="auto" w:before="72"/>
        <w:ind w:left="431" w:right="0"/>
        <w:jc w:val="left"/>
        <w:rPr>
          <w:b w:val="0"/>
          <w:bCs w:val="0"/>
        </w:rPr>
      </w:pPr>
      <w:r>
        <w:rPr/>
        <w:t>（</w:t>
      </w:r>
      <w:r>
        <w:rPr>
          <w:rFonts w:ascii="Times New Roman" w:hAnsi="Times New Roman" w:cs="Times New Roman" w:eastAsia="Times New Roman" w:hint="default"/>
        </w:rPr>
        <w:t>2</w:t>
      </w:r>
      <w:r>
        <w:rPr/>
        <w:t>）募集资金专户存储情况</w:t>
      </w:r>
      <w:r>
        <w:rPr>
          <w:b w:val="0"/>
          <w:bCs w:val="0"/>
        </w:rPr>
      </w:r>
    </w:p>
    <w:p>
      <w:pPr>
        <w:spacing w:line="240" w:lineRule="auto" w:before="4"/>
        <w:rPr>
          <w:rFonts w:ascii="宋体" w:hAnsi="宋体" w:cs="宋体" w:eastAsia="宋体" w:hint="default"/>
          <w:b/>
          <w:bCs/>
          <w:sz w:val="22"/>
          <w:szCs w:val="22"/>
        </w:rPr>
      </w:pPr>
    </w:p>
    <w:p>
      <w:pPr>
        <w:pStyle w:val="BodyText"/>
        <w:spacing w:line="468" w:lineRule="auto" w:before="0"/>
        <w:ind w:right="1302" w:firstLine="480"/>
        <w:jc w:val="both"/>
      </w:pPr>
      <w:r>
        <w:rPr>
          <w:rFonts w:ascii="Times New Roman" w:hAnsi="Times New Roman" w:cs="Times New Roman" w:eastAsia="Times New Roman" w:hint="default"/>
        </w:rPr>
        <w:t>2006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26</w:t>
      </w:r>
      <w:r>
        <w:rPr>
          <w:rFonts w:ascii="Times New Roman" w:hAnsi="Times New Roman" w:cs="Times New Roman" w:eastAsia="Times New Roman" w:hint="default"/>
          <w:spacing w:val="-4"/>
        </w:rPr>
        <w:t> </w:t>
      </w:r>
      <w:r>
        <w:rPr/>
        <w:t>日，本公司连同保荐机构光大证券股份有限公司与中国农业银行丹 </w:t>
      </w:r>
      <w:r>
        <w:rPr>
          <w:spacing w:val="-2"/>
        </w:rPr>
        <w:t>阳市支行签订了《募集资金三方监管协议》，约定了对募集资金专户存储、使用和监督等</w:t>
      </w:r>
      <w:r>
        <w:rPr>
          <w:spacing w:val="-109"/>
        </w:rPr>
        <w:t> </w:t>
      </w:r>
      <w:r>
        <w:rPr>
          <w:spacing w:val="-109"/>
        </w:rPr>
      </w:r>
      <w:r>
        <w:rPr>
          <w:spacing w:val="-2"/>
        </w:rPr>
        <w:t>三方的权力、责任和义务。三方监管协议与深圳证券交易所三方监管协议范本不存在重大</w:t>
      </w:r>
      <w:r>
        <w:rPr>
          <w:spacing w:val="-106"/>
        </w:rPr>
        <w:t> </w:t>
      </w:r>
      <w:r>
        <w:rPr>
          <w:spacing w:val="-106"/>
        </w:rPr>
      </w:r>
      <w:r>
        <w:rPr>
          <w:spacing w:val="-2"/>
        </w:rPr>
        <w:t>差异。公司、保荐代表人及银行均按照协议约定的条款履行对募集资金的存储、使用和监</w:t>
      </w:r>
      <w:r>
        <w:rPr>
          <w:spacing w:val="-106"/>
        </w:rPr>
        <w:t> </w:t>
      </w:r>
      <w:r>
        <w:rPr>
          <w:spacing w:val="-106"/>
        </w:rPr>
      </w:r>
      <w:r>
        <w:rPr/>
        <w:t>督。</w:t>
      </w:r>
    </w:p>
    <w:p>
      <w:pPr>
        <w:pStyle w:val="BodyText"/>
        <w:spacing w:line="240" w:lineRule="auto" w:before="82"/>
        <w:ind w:left="623" w:right="0"/>
        <w:jc w:val="left"/>
      </w:pPr>
      <w:r>
        <w:rPr/>
        <w:pict>
          <v:group style="position:absolute;margin-left:99.860001pt;margin-top:37.195621pt;width:377.15pt;height:2.550pt;mso-position-horizontal-relative:page;mso-position-vertical-relative:paragraph;z-index:-1313368" coordorigin="1997,744" coordsize="7543,51">
            <v:group style="position:absolute;left:2012;top:758;width:2031;height:2" coordorigin="2012,758" coordsize="2031,2">
              <v:shape style="position:absolute;left:2012;top:758;width:2031;height:2" coordorigin="2012,758" coordsize="2031,0" path="m2012,758l4042,758e" filled="false" stroked="true" strokeweight="1.44pt" strokecolor="#000000">
                <v:path arrowok="t"/>
              </v:shape>
              <v:shape style="position:absolute;left:4043;top:773;width:10;height:2" type="#_x0000_t75" stroked="false">
                <v:imagedata r:id="rId15" o:title=""/>
              </v:shape>
            </v:group>
            <v:group style="position:absolute;left:4043;top:758;width:29;height:2" coordorigin="4043,758" coordsize="29,2">
              <v:shape style="position:absolute;left:4043;top:758;width:29;height:2" coordorigin="4043,758" coordsize="29,0" path="m4043,758l4071,758e" filled="false" stroked="true" strokeweight="1.44pt" strokecolor="#000000">
                <v:path arrowok="t"/>
              </v:shape>
            </v:group>
            <v:group style="position:absolute;left:4071;top:758;width:2307;height:2" coordorigin="4071,758" coordsize="2307,2">
              <v:shape style="position:absolute;left:4071;top:758;width:2307;height:2" coordorigin="4071,758" coordsize="2307,0" path="m4071,758l6378,758e" filled="false" stroked="true" strokeweight="1.44pt" strokecolor="#000000">
                <v:path arrowok="t"/>
              </v:shape>
              <v:shape style="position:absolute;left:6378;top:773;width:10;height:2" type="#_x0000_t75" stroked="false">
                <v:imagedata r:id="rId15" o:title=""/>
              </v:shape>
            </v:group>
            <v:group style="position:absolute;left:6378;top:758;width:29;height:2" coordorigin="6378,758" coordsize="29,2">
              <v:shape style="position:absolute;left:6378;top:758;width:29;height:2" coordorigin="6378,758" coordsize="29,0" path="m6378,758l6407,758e" filled="false" stroked="true" strokeweight="1.44pt" strokecolor="#000000">
                <v:path arrowok="t"/>
              </v:shape>
            </v:group>
            <v:group style="position:absolute;left:6407;top:758;width:1472;height:2" coordorigin="6407,758" coordsize="1472,2">
              <v:shape style="position:absolute;left:6407;top:758;width:1472;height:2" coordorigin="6407,758" coordsize="1472,0" path="m6407,758l7878,758e" filled="false" stroked="true" strokeweight="1.44pt" strokecolor="#000000">
                <v:path arrowok="t"/>
              </v:shape>
              <v:shape style="position:absolute;left:7878;top:773;width:10;height:2" type="#_x0000_t75" stroked="false">
                <v:imagedata r:id="rId15" o:title=""/>
              </v:shape>
            </v:group>
            <v:group style="position:absolute;left:7878;top:758;width:29;height:2" coordorigin="7878,758" coordsize="29,2">
              <v:shape style="position:absolute;left:7878;top:758;width:29;height:2" coordorigin="7878,758" coordsize="29,0" path="m7878,758l7907,758e" filled="false" stroked="true" strokeweight="1.44pt" strokecolor="#000000">
                <v:path arrowok="t"/>
              </v:shape>
            </v:group>
            <v:group style="position:absolute;left:7907;top:758;width:1619;height:2" coordorigin="7907,758" coordsize="1619,2">
              <v:shape style="position:absolute;left:7907;top:758;width:1619;height:2" coordorigin="7907,758" coordsize="1619,0" path="m7907,758l9525,758e" filled="false" stroked="true" strokeweight="1.44pt" strokecolor="#000000">
                <v:path arrowok="t"/>
              </v:shape>
            </v:group>
            <v:group style="position:absolute;left:4043;top:775;width:10;height:20" coordorigin="4043,775" coordsize="10,20">
              <v:shape style="position:absolute;left:4043;top:775;width:10;height:20" coordorigin="4043,775" coordsize="10,20" path="m4043,794l4052,794,4052,775,4043,775,4043,794xe" filled="true" fillcolor="#000000" stroked="false">
                <v:path arrowok="t"/>
                <v:fill type="solid"/>
              </v:shape>
            </v:group>
            <v:group style="position:absolute;left:6378;top:775;width:10;height:20" coordorigin="6378,775" coordsize="10,20">
              <v:shape style="position:absolute;left:6378;top:775;width:10;height:20" coordorigin="6378,775" coordsize="10,20" path="m6378,794l6388,794,6388,775,6378,775,6378,794xe" filled="true" fillcolor="#000000" stroked="false">
                <v:path arrowok="t"/>
                <v:fill type="solid"/>
              </v:shape>
            </v:group>
            <v:group style="position:absolute;left:7878;top:775;width:10;height:20" coordorigin="7878,775" coordsize="10,20">
              <v:shape style="position:absolute;left:7878;top:775;width:10;height:20" coordorigin="7878,775" coordsize="10,20" path="m7878,794l7888,794,7888,775,7878,775,7878,794xe" filled="true" fillcolor="#000000" stroked="false">
                <v:path arrowok="t"/>
                <v:fill type="solid"/>
              </v:shape>
            </v:group>
            <w10:wrap type="none"/>
          </v:group>
        </w:pict>
      </w:r>
      <w:r>
        <w:rPr/>
        <w:pict>
          <v:group style="position:absolute;margin-left:100.580002pt;margin-top:69.985641pt;width:375.7pt;height:.5pt;mso-position-horizontal-relative:page;mso-position-vertical-relative:paragraph;z-index:-1313344" coordorigin="2012,1400" coordsize="7514,10">
            <v:shape style="position:absolute;left:2012;top:1400;width:2031;height:10" type="#_x0000_t75" stroked="false">
              <v:imagedata r:id="rId16" o:title=""/>
            </v:shape>
            <v:shape style="position:absolute;left:4038;top:1400;width:2340;height:10" type="#_x0000_t75" stroked="false">
              <v:imagedata r:id="rId17" o:title=""/>
            </v:shape>
            <v:shape style="position:absolute;left:6373;top:1400;width:3152;height:10" type="#_x0000_t75" stroked="false">
              <v:imagedata r:id="rId18" o:title=""/>
            </v:shape>
            <w10:wrap type="none"/>
          </v:group>
        </w:pict>
      </w:r>
      <w:r>
        <w:rPr/>
        <w:t>截至</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0"/>
        </w:rPr>
        <w:t>1</w:t>
      </w:r>
      <w:r>
        <w:rPr>
          <w:rFonts w:ascii="Times New Roman" w:hAnsi="Times New Roman" w:cs="Times New Roman" w:eastAsia="Times New Roman" w:hint="default"/>
        </w:rPr>
        <w:t>1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日止，本公司募集资金存储情况如下（单位：人民币元</w:t>
      </w:r>
      <w:r>
        <w:rPr>
          <w:spacing w:val="-120"/>
        </w:rPr>
        <w:t>）</w:t>
      </w:r>
      <w:r>
        <w:rPr/>
        <w:t>：</w:t>
      </w:r>
    </w:p>
    <w:p>
      <w:pPr>
        <w:spacing w:line="240" w:lineRule="auto" w:before="4"/>
        <w:rPr>
          <w:rFonts w:ascii="宋体" w:hAnsi="宋体" w:cs="宋体" w:eastAsia="宋体" w:hint="default"/>
          <w:sz w:val="26"/>
          <w:szCs w:val="26"/>
        </w:rPr>
      </w:pPr>
    </w:p>
    <w:tbl>
      <w:tblPr>
        <w:tblW w:w="0" w:type="auto"/>
        <w:jc w:val="left"/>
        <w:tblInd w:w="851" w:type="dxa"/>
        <w:tblLayout w:type="fixed"/>
        <w:tblCellMar>
          <w:top w:w="0" w:type="dxa"/>
          <w:left w:w="0" w:type="dxa"/>
          <w:bottom w:w="0" w:type="dxa"/>
          <w:right w:w="0" w:type="dxa"/>
        </w:tblCellMar>
        <w:tblLook w:val="01E0"/>
      </w:tblPr>
      <w:tblGrid>
        <w:gridCol w:w="2036"/>
        <w:gridCol w:w="2336"/>
        <w:gridCol w:w="1500"/>
        <w:gridCol w:w="1261"/>
      </w:tblGrid>
      <w:tr>
        <w:trPr>
          <w:trHeight w:val="646" w:hRule="exact"/>
        </w:trPr>
        <w:tc>
          <w:tcPr>
            <w:tcW w:w="2036"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537" w:right="0"/>
              <w:jc w:val="left"/>
              <w:rPr>
                <w:rFonts w:ascii="宋体" w:hAnsi="宋体" w:cs="宋体" w:eastAsia="宋体" w:hint="default"/>
                <w:sz w:val="24"/>
                <w:szCs w:val="24"/>
              </w:rPr>
            </w:pPr>
            <w:r>
              <w:rPr>
                <w:rFonts w:ascii="宋体" w:hAnsi="宋体" w:cs="宋体" w:eastAsia="宋体" w:hint="default"/>
                <w:sz w:val="24"/>
                <w:szCs w:val="24"/>
              </w:rPr>
              <w:t>开户银行</w:t>
            </w:r>
          </w:p>
        </w:tc>
        <w:tc>
          <w:tcPr>
            <w:tcW w:w="2336"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0"/>
              <w:jc w:val="center"/>
              <w:rPr>
                <w:rFonts w:ascii="宋体" w:hAnsi="宋体" w:cs="宋体" w:eastAsia="宋体" w:hint="default"/>
                <w:sz w:val="24"/>
                <w:szCs w:val="24"/>
              </w:rPr>
            </w:pPr>
            <w:r>
              <w:rPr>
                <w:rFonts w:ascii="宋体" w:hAnsi="宋体" w:cs="宋体" w:eastAsia="宋体" w:hint="default"/>
                <w:sz w:val="24"/>
                <w:szCs w:val="24"/>
              </w:rPr>
              <w:t>银行账号</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266" w:right="0"/>
              <w:jc w:val="left"/>
              <w:rPr>
                <w:rFonts w:ascii="宋体" w:hAnsi="宋体" w:cs="宋体" w:eastAsia="宋体" w:hint="default"/>
                <w:sz w:val="24"/>
                <w:szCs w:val="24"/>
              </w:rPr>
            </w:pPr>
            <w:r>
              <w:rPr>
                <w:rFonts w:ascii="宋体" w:hAnsi="宋体" w:cs="宋体" w:eastAsia="宋体" w:hint="default"/>
                <w:sz w:val="24"/>
                <w:szCs w:val="24"/>
              </w:rPr>
              <w:t>账户类别</w:t>
            </w:r>
          </w:p>
        </w:tc>
        <w:tc>
          <w:tcPr>
            <w:tcW w:w="1261"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198"/>
              <w:jc w:val="right"/>
              <w:rPr>
                <w:rFonts w:ascii="宋体" w:hAnsi="宋体" w:cs="宋体" w:eastAsia="宋体" w:hint="default"/>
                <w:sz w:val="24"/>
                <w:szCs w:val="24"/>
              </w:rPr>
            </w:pPr>
            <w:r>
              <w:rPr>
                <w:rFonts w:ascii="宋体" w:hAnsi="宋体" w:cs="宋体" w:eastAsia="宋体" w:hint="default"/>
                <w:sz w:val="24"/>
                <w:szCs w:val="24"/>
              </w:rPr>
              <w:t>金额</w:t>
            </w:r>
          </w:p>
        </w:tc>
      </w:tr>
      <w:tr>
        <w:trPr>
          <w:trHeight w:val="1267" w:hRule="exact"/>
        </w:trPr>
        <w:tc>
          <w:tcPr>
            <w:tcW w:w="203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10" w:right="0"/>
              <w:jc w:val="left"/>
              <w:rPr>
                <w:rFonts w:ascii="宋体" w:hAnsi="宋体" w:cs="宋体" w:eastAsia="宋体" w:hint="default"/>
                <w:sz w:val="24"/>
                <w:szCs w:val="24"/>
              </w:rPr>
            </w:pPr>
            <w:r>
              <w:rPr>
                <w:rFonts w:ascii="宋体" w:hAnsi="宋体" w:cs="宋体" w:eastAsia="宋体" w:hint="default"/>
                <w:sz w:val="24"/>
                <w:szCs w:val="24"/>
              </w:rPr>
              <w:t>中国农业银行丹</w:t>
            </w:r>
          </w:p>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110" w:right="0"/>
              <w:jc w:val="left"/>
              <w:rPr>
                <w:rFonts w:ascii="宋体" w:hAnsi="宋体" w:cs="宋体" w:eastAsia="宋体" w:hint="default"/>
                <w:sz w:val="24"/>
                <w:szCs w:val="24"/>
              </w:rPr>
            </w:pPr>
            <w:r>
              <w:rPr>
                <w:rFonts w:ascii="宋体" w:hAnsi="宋体" w:cs="宋体" w:eastAsia="宋体" w:hint="default"/>
                <w:sz w:val="24"/>
                <w:szCs w:val="24"/>
              </w:rPr>
              <w:t>阳市支行</w:t>
            </w:r>
          </w:p>
        </w:tc>
        <w:tc>
          <w:tcPr>
            <w:tcW w:w="23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4"/>
              <w:ind w:right="0"/>
              <w:jc w:val="center"/>
              <w:rPr>
                <w:rFonts w:ascii="Times New Roman" w:hAnsi="Times New Roman" w:cs="Times New Roman" w:eastAsia="Times New Roman" w:hint="default"/>
                <w:sz w:val="24"/>
                <w:szCs w:val="24"/>
              </w:rPr>
            </w:pPr>
            <w:r>
              <w:rPr>
                <w:rFonts w:ascii="Times New Roman"/>
                <w:sz w:val="24"/>
              </w:rPr>
              <w:t>10-324001040004563</w:t>
            </w:r>
          </w:p>
        </w:tc>
        <w:tc>
          <w:tcPr>
            <w:tcW w:w="150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left="2" w:right="0"/>
              <w:jc w:val="center"/>
              <w:rPr>
                <w:rFonts w:ascii="宋体" w:hAnsi="宋体" w:cs="宋体" w:eastAsia="宋体" w:hint="default"/>
                <w:sz w:val="24"/>
                <w:szCs w:val="24"/>
              </w:rPr>
            </w:pPr>
            <w:r>
              <w:rPr>
                <w:rFonts w:ascii="宋体" w:hAnsi="宋体" w:cs="宋体" w:eastAsia="宋体" w:hint="default"/>
                <w:sz w:val="24"/>
                <w:szCs w:val="24"/>
              </w:rPr>
              <w:t>募集资金专</w:t>
            </w:r>
          </w:p>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24"/>
                <w:szCs w:val="24"/>
              </w:rPr>
            </w:pPr>
            <w:r>
              <w:rPr>
                <w:rFonts w:ascii="宋体" w:hAnsi="宋体" w:cs="宋体" w:eastAsia="宋体" w:hint="default"/>
                <w:sz w:val="24"/>
                <w:szCs w:val="24"/>
              </w:rPr>
              <w:t>户</w:t>
            </w:r>
          </w:p>
        </w:tc>
        <w:tc>
          <w:tcPr>
            <w:tcW w:w="1261"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4"/>
              <w:ind w:right="226"/>
              <w:jc w:val="right"/>
              <w:rPr>
                <w:rFonts w:ascii="Times New Roman" w:hAnsi="Times New Roman" w:cs="Times New Roman" w:eastAsia="Times New Roman" w:hint="default"/>
                <w:sz w:val="24"/>
                <w:szCs w:val="24"/>
              </w:rPr>
            </w:pPr>
            <w:r>
              <w:rPr>
                <w:rFonts w:ascii="Times New Roman"/>
                <w:sz w:val="24"/>
              </w:rPr>
              <w:t>0.00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4"/>
        <w:spacing w:line="240" w:lineRule="auto" w:before="26"/>
        <w:ind w:right="0"/>
        <w:jc w:val="left"/>
        <w:rPr>
          <w:b w:val="0"/>
          <w:bCs w:val="0"/>
        </w:rPr>
      </w:pPr>
      <w:r>
        <w:rPr/>
        <w:pict>
          <v:group style="position:absolute;margin-left:99.143997pt;margin-top:-27.884396pt;width:377.85pt;height:2.4pt;mso-position-horizontal-relative:page;mso-position-vertical-relative:paragraph;z-index:-1313320" coordorigin="1983,-558" coordsize="7557,48">
            <v:group style="position:absolute;left:1997;top:-524;width:2046;height:2" coordorigin="1997,-524" coordsize="2046,2">
              <v:shape style="position:absolute;left:1997;top:-524;width:2046;height:2" coordorigin="1997,-524" coordsize="2046,0" path="m1997,-524l4042,-524e" filled="false" stroked="true" strokeweight="1.44pt" strokecolor="#000000">
                <v:path arrowok="t"/>
              </v:shape>
            </v:group>
            <v:group style="position:absolute;left:4043;top:-558;width:10;height:20" coordorigin="4043,-558" coordsize="10,20">
              <v:shape style="position:absolute;left:4043;top:-558;width:10;height:20" coordorigin="4043,-558" coordsize="10,20" path="m4043,-538l4052,-538,4052,-558,4043,-558,4043,-538xe" filled="true" fillcolor="#000000" stroked="false">
                <v:path arrowok="t"/>
                <v:fill type="solid"/>
              </v:shape>
            </v:group>
            <v:group style="position:absolute;left:4043;top:-524;width:29;height:2" coordorigin="4043,-524" coordsize="29,2">
              <v:shape style="position:absolute;left:4043;top:-524;width:29;height:2" coordorigin="4043,-524" coordsize="29,0" path="m4043,-524l4071,-524e" filled="false" stroked="true" strokeweight="1.44pt" strokecolor="#000000">
                <v:path arrowok="t"/>
              </v:shape>
            </v:group>
            <v:group style="position:absolute;left:4071;top:-524;width:2307;height:2" coordorigin="4071,-524" coordsize="2307,2">
              <v:shape style="position:absolute;left:4071;top:-524;width:2307;height:2" coordorigin="4071,-524" coordsize="2307,0" path="m4071,-524l6378,-524e" filled="false" stroked="true" strokeweight="1.44pt" strokecolor="#000000">
                <v:path arrowok="t"/>
              </v:shape>
            </v:group>
            <v:group style="position:absolute;left:6378;top:-558;width:10;height:20" coordorigin="6378,-558" coordsize="10,20">
              <v:shape style="position:absolute;left:6378;top:-558;width:10;height:20" coordorigin="6378,-558" coordsize="10,20" path="m6378,-538l6388,-538,6388,-558,6378,-558,6378,-538xe" filled="true" fillcolor="#000000" stroked="false">
                <v:path arrowok="t"/>
                <v:fill type="solid"/>
              </v:shape>
            </v:group>
            <v:group style="position:absolute;left:6378;top:-524;width:29;height:2" coordorigin="6378,-524" coordsize="29,2">
              <v:shape style="position:absolute;left:6378;top:-524;width:29;height:2" coordorigin="6378,-524" coordsize="29,0" path="m6378,-524l6407,-524e" filled="false" stroked="true" strokeweight="1.44pt" strokecolor="#000000">
                <v:path arrowok="t"/>
              </v:shape>
            </v:group>
            <v:group style="position:absolute;left:6407;top:-524;width:1472;height:2" coordorigin="6407,-524" coordsize="1472,2">
              <v:shape style="position:absolute;left:6407;top:-524;width:1472;height:2" coordorigin="6407,-524" coordsize="1472,0" path="m6407,-524l7878,-524e" filled="false" stroked="true" strokeweight="1.44pt" strokecolor="#000000">
                <v:path arrowok="t"/>
              </v:shape>
            </v:group>
            <v:group style="position:absolute;left:7878;top:-558;width:10;height:20" coordorigin="7878,-558" coordsize="10,20">
              <v:shape style="position:absolute;left:7878;top:-558;width:10;height:20" coordorigin="7878,-558" coordsize="10,20" path="m7878,-538l7888,-538,7888,-558,7878,-558,7878,-538xe" filled="true" fillcolor="#000000" stroked="false">
                <v:path arrowok="t"/>
                <v:fill type="solid"/>
              </v:shape>
            </v:group>
            <v:group style="position:absolute;left:7878;top:-524;width:29;height:2" coordorigin="7878,-524" coordsize="29,2">
              <v:shape style="position:absolute;left:7878;top:-524;width:29;height:2" coordorigin="7878,-524" coordsize="29,0" path="m7878,-524l7907,-524e" filled="false" stroked="true" strokeweight="1.44pt" strokecolor="#000000">
                <v:path arrowok="t"/>
              </v:shape>
            </v:group>
            <v:group style="position:absolute;left:7907;top:-524;width:1619;height:2" coordorigin="7907,-524" coordsize="1619,2">
              <v:shape style="position:absolute;left:7907;top:-524;width:1619;height:2" coordorigin="7907,-524" coordsize="1619,0" path="m7907,-524l9525,-524e" filled="false" stroked="true" strokeweight="1.44pt" strokecolor="#000000">
                <v:path arrowok="t"/>
              </v:shape>
            </v:group>
            <w10:wrap type="none"/>
          </v:group>
        </w:pict>
      </w:r>
      <w:r>
        <w:rPr>
          <w:rFonts w:ascii="Times New Roman" w:hAnsi="Times New Roman" w:cs="Times New Roman" w:eastAsia="Times New Roman" w:hint="default"/>
        </w:rPr>
        <w:t>1.3</w:t>
      </w:r>
      <w:r>
        <w:rPr/>
        <w:t>、本年度募集资金的实际使用情况</w:t>
      </w:r>
      <w:r>
        <w:rPr>
          <w:b w:val="0"/>
          <w:bCs w:val="0"/>
        </w:rPr>
      </w:r>
    </w:p>
    <w:p>
      <w:pPr>
        <w:spacing w:after="0" w:line="240" w:lineRule="auto"/>
        <w:jc w:val="left"/>
        <w:sectPr>
          <w:footerReference w:type="default" r:id="rId14"/>
          <w:pgSz w:w="11910" w:h="16840"/>
          <w:pgMar w:footer="1588" w:header="851" w:top="1260" w:bottom="1780" w:left="1160" w:right="0"/>
          <w:pgNumType w:start="37"/>
        </w:sectPr>
      </w:pPr>
    </w:p>
    <w:p>
      <w:pPr>
        <w:spacing w:line="240" w:lineRule="auto" w:before="1"/>
        <w:rPr>
          <w:rFonts w:ascii="宋体" w:hAnsi="宋体" w:cs="宋体" w:eastAsia="宋体" w:hint="default"/>
          <w:b/>
          <w:bCs/>
          <w:sz w:val="25"/>
          <w:szCs w:val="25"/>
        </w:rPr>
      </w:pPr>
      <w:r>
        <w:rPr/>
        <w:pict>
          <v:group style="position:absolute;margin-left:122.779999pt;margin-top:486.189972pt;width:414.35pt;height:.5pt;mso-position-horizontal-relative:page;mso-position-vertical-relative:page;z-index:-1313248" coordorigin="2456,9724" coordsize="8287,10">
            <v:shape style="position:absolute;left:2456;top:9724;width:3440;height:10" type="#_x0000_t75" stroked="false">
              <v:imagedata r:id="rId20" o:title=""/>
            </v:shape>
            <v:shape style="position:absolute;left:5891;top:9724;width:1764;height:10" type="#_x0000_t75" stroked="false">
              <v:imagedata r:id="rId21" o:title=""/>
            </v:shape>
            <v:shape style="position:absolute;left:7650;top:9724;width:3092;height:10" type="#_x0000_t75" stroked="false">
              <v:imagedata r:id="rId22" o:title=""/>
            </v:shape>
            <w10:wrap type="none"/>
          </v:group>
        </w:pict>
      </w:r>
    </w:p>
    <w:p>
      <w:pPr>
        <w:pStyle w:val="BodyText"/>
        <w:spacing w:line="240" w:lineRule="auto"/>
        <w:ind w:left="623" w:right="0"/>
        <w:jc w:val="left"/>
      </w:pPr>
      <w:r>
        <w:rPr/>
        <w:t>募集资金使用情况对照表详见本报告附表</w:t>
      </w:r>
      <w:r>
        <w:rPr>
          <w:spacing w:val="-60"/>
        </w:rPr>
        <w:t> </w:t>
      </w:r>
      <w:r>
        <w:rPr>
          <w:rFonts w:ascii="Times New Roman" w:hAnsi="Times New Roman" w:cs="Times New Roman" w:eastAsia="Times New Roman" w:hint="default"/>
        </w:rPr>
        <w:t>1</w:t>
      </w:r>
      <w:r>
        <w:rPr/>
        <w:t>。</w:t>
      </w:r>
    </w:p>
    <w:p>
      <w:pPr>
        <w:spacing w:line="240" w:lineRule="auto" w:before="0"/>
        <w:rPr>
          <w:rFonts w:ascii="宋体" w:hAnsi="宋体" w:cs="宋体" w:eastAsia="宋体" w:hint="default"/>
          <w:sz w:val="24"/>
          <w:szCs w:val="24"/>
        </w:rPr>
      </w:pPr>
    </w:p>
    <w:p>
      <w:pPr>
        <w:pStyle w:val="Heading4"/>
        <w:spacing w:line="240" w:lineRule="auto" w:before="186"/>
        <w:ind w:left="443" w:right="0"/>
        <w:jc w:val="left"/>
        <w:rPr>
          <w:b w:val="0"/>
          <w:bCs w:val="0"/>
        </w:rPr>
      </w:pPr>
      <w:r>
        <w:rPr/>
        <w:t>（</w:t>
      </w:r>
      <w:r>
        <w:rPr>
          <w:rFonts w:ascii="Times New Roman" w:hAnsi="Times New Roman" w:cs="Times New Roman" w:eastAsia="Times New Roman" w:hint="default"/>
        </w:rPr>
        <w:t>2</w:t>
      </w:r>
      <w:r>
        <w:rPr/>
        <w:t>）本期公司无募集资金投资项目无法单独核算效益的情况。</w:t>
      </w:r>
      <w:r>
        <w:rPr>
          <w:b w:val="0"/>
          <w:bCs w:val="0"/>
        </w:rPr>
      </w:r>
    </w:p>
    <w:p>
      <w:pPr>
        <w:spacing w:line="240" w:lineRule="auto" w:before="9"/>
        <w:rPr>
          <w:rFonts w:ascii="宋体" w:hAnsi="宋体" w:cs="宋体" w:eastAsia="宋体" w:hint="default"/>
          <w:b/>
          <w:bCs/>
          <w:sz w:val="35"/>
          <w:szCs w:val="35"/>
        </w:rPr>
      </w:pPr>
    </w:p>
    <w:p>
      <w:pPr>
        <w:pStyle w:val="Heading4"/>
        <w:spacing w:line="240" w:lineRule="auto"/>
        <w:ind w:left="443" w:right="0"/>
        <w:jc w:val="left"/>
        <w:rPr>
          <w:b w:val="0"/>
          <w:bCs w:val="0"/>
        </w:rPr>
      </w:pPr>
      <w:r>
        <w:rPr/>
        <w:t>（</w:t>
      </w:r>
      <w:r>
        <w:rPr>
          <w:rFonts w:ascii="Times New Roman" w:hAnsi="Times New Roman" w:cs="Times New Roman" w:eastAsia="Times New Roman" w:hint="default"/>
        </w:rPr>
        <w:t>3</w:t>
      </w:r>
      <w:r>
        <w:rPr/>
        <w:t>）募集资金投资项目的实施地点、实施方式变更情况</w:t>
      </w:r>
      <w:r>
        <w:rPr>
          <w:b w:val="0"/>
          <w:bCs w:val="0"/>
        </w:rPr>
      </w:r>
    </w:p>
    <w:p>
      <w:pPr>
        <w:pStyle w:val="BodyText"/>
        <w:spacing w:line="381" w:lineRule="auto" w:before="155"/>
        <w:ind w:right="1300" w:firstLine="480"/>
        <w:jc w:val="both"/>
      </w:pPr>
      <w:r>
        <w:rPr/>
        <w:t>公司于</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20</w:t>
      </w:r>
      <w:r>
        <w:rPr>
          <w:rFonts w:ascii="Times New Roman" w:hAnsi="Times New Roman" w:cs="Times New Roman" w:eastAsia="Times New Roman" w:hint="default"/>
          <w:spacing w:val="2"/>
        </w:rPr>
        <w:t> </w:t>
      </w:r>
      <w:r>
        <w:rPr>
          <w:spacing w:val="-3"/>
        </w:rPr>
        <w:t>日召开第二届董事会第十一次会议，审议并通过了《关于变更</w:t>
      </w:r>
      <w:r>
        <w:rPr/>
        <w:t> </w:t>
      </w:r>
      <w:r>
        <w:rPr>
          <w:spacing w:val="-10"/>
        </w:rPr>
        <w:t>募集资金投资项目实施地点的议案》。同意</w:t>
      </w:r>
      <w:r>
        <w:rPr>
          <w:spacing w:val="-55"/>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6"/>
        </w:rPr>
        <w:t> </w:t>
      </w:r>
      <w:r>
        <w:rPr/>
        <w:t>卡模块封装生产线建设项目原计划在丹阳市 </w:t>
      </w:r>
      <w:r>
        <w:rPr>
          <w:spacing w:val="-2"/>
        </w:rPr>
        <w:t>横塘工业区购置土地建设新厂区作为项目实施地，现将项目实施厂房与公司原库房进行置</w:t>
      </w:r>
      <w:r>
        <w:rPr>
          <w:spacing w:val="-105"/>
        </w:rPr>
        <w:t> </w:t>
      </w:r>
      <w:r>
        <w:rPr>
          <w:spacing w:val="-105"/>
        </w:rPr>
      </w:r>
      <w:r>
        <w:rPr/>
        <w:t>换，对原厂区</w:t>
      </w:r>
      <w:r>
        <w:rPr>
          <w:spacing w:val="-61"/>
        </w:rPr>
        <w:t> </w:t>
      </w:r>
      <w:r>
        <w:rPr>
          <w:rFonts w:ascii="Times New Roman" w:hAnsi="Times New Roman" w:cs="Times New Roman" w:eastAsia="Times New Roman" w:hint="default"/>
        </w:rPr>
        <w:t>1,100 </w:t>
      </w:r>
      <w:r>
        <w:rPr/>
        <w:t>平方米仓库进行改造实施本项目，新厂区土建照常进行改作仓库。具 </w:t>
      </w:r>
      <w:r>
        <w:rPr>
          <w:spacing w:val="-5"/>
        </w:rPr>
        <w:t>体内容详见公司《关于变更募集资金投资项目实施地点的公告》。</w:t>
      </w:r>
    </w:p>
    <w:p>
      <w:pPr>
        <w:spacing w:line="240" w:lineRule="auto" w:before="11"/>
        <w:rPr>
          <w:rFonts w:ascii="宋体" w:hAnsi="宋体" w:cs="宋体" w:eastAsia="宋体" w:hint="default"/>
          <w:sz w:val="28"/>
          <w:szCs w:val="28"/>
        </w:rPr>
      </w:pPr>
    </w:p>
    <w:p>
      <w:pPr>
        <w:pStyle w:val="Heading4"/>
        <w:spacing w:line="240" w:lineRule="auto"/>
        <w:ind w:left="443" w:right="0"/>
        <w:jc w:val="left"/>
        <w:rPr>
          <w:b w:val="0"/>
          <w:bCs w:val="0"/>
        </w:rPr>
      </w:pPr>
      <w:r>
        <w:rPr/>
        <w:t>（</w:t>
      </w:r>
      <w:r>
        <w:rPr>
          <w:rFonts w:ascii="Times New Roman" w:hAnsi="Times New Roman" w:cs="Times New Roman" w:eastAsia="Times New Roman" w:hint="default"/>
        </w:rPr>
        <w:t>4</w:t>
      </w:r>
      <w:r>
        <w:rPr/>
        <w:t>）募集资金投资项目先期投入及置换情况</w:t>
      </w:r>
      <w:r>
        <w:rPr>
          <w:b w:val="0"/>
          <w:bCs w:val="0"/>
        </w:rPr>
      </w:r>
    </w:p>
    <w:p>
      <w:pPr>
        <w:pStyle w:val="Heading4"/>
        <w:spacing w:line="240" w:lineRule="auto" w:before="68"/>
        <w:ind w:left="443" w:right="0"/>
        <w:jc w:val="left"/>
        <w:rPr>
          <w:b w:val="0"/>
          <w:bCs w:val="0"/>
        </w:rPr>
      </w:pPr>
      <w:r>
        <w:rPr/>
        <w:pict>
          <v:shape style="position:absolute;margin-left:294.769989pt;margin-top:42.375641pt;width:.47998pt;height:.12pt;mso-position-horizontal-relative:page;mso-position-vertical-relative:paragraph;z-index:-1313296" type="#_x0000_t75" stroked="false">
            <v:imagedata r:id="rId15" o:title=""/>
          </v:shape>
        </w:pict>
      </w:r>
      <w:r>
        <w:rPr/>
        <w:pict>
          <v:shape style="position:absolute;margin-left:382.75pt;margin-top:42.375641pt;width:.47998pt;height:.12pt;mso-position-horizontal-relative:page;mso-position-vertical-relative:paragraph;z-index:-1313272" type="#_x0000_t75" stroked="false">
            <v:imagedata r:id="rId15" o:title=""/>
          </v:shape>
        </w:pict>
      </w:r>
      <w:r>
        <w:rPr/>
        <w:t>①</w:t>
      </w:r>
      <w:r>
        <w:rPr>
          <w:spacing w:val="47"/>
        </w:rPr>
        <w:t> </w:t>
      </w:r>
      <w:r>
        <w:rPr/>
        <w:t>募集资金到位前先期投入及置换情况</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3"/>
          <w:szCs w:val="13"/>
        </w:rPr>
      </w:pPr>
    </w:p>
    <w:tbl>
      <w:tblPr>
        <w:tblW w:w="0" w:type="auto"/>
        <w:jc w:val="left"/>
        <w:tblInd w:w="1281" w:type="dxa"/>
        <w:tblLayout w:type="fixed"/>
        <w:tblCellMar>
          <w:top w:w="0" w:type="dxa"/>
          <w:left w:w="0" w:type="dxa"/>
          <w:bottom w:w="0" w:type="dxa"/>
          <w:right w:w="0" w:type="dxa"/>
        </w:tblCellMar>
        <w:tblLook w:val="01E0"/>
      </w:tblPr>
      <w:tblGrid>
        <w:gridCol w:w="3459"/>
        <w:gridCol w:w="1760"/>
        <w:gridCol w:w="3082"/>
      </w:tblGrid>
      <w:tr>
        <w:trPr>
          <w:trHeight w:val="770" w:hRule="exact"/>
        </w:trPr>
        <w:tc>
          <w:tcPr>
            <w:tcW w:w="345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895" w:right="0"/>
              <w:jc w:val="left"/>
              <w:rPr>
                <w:rFonts w:ascii="宋体" w:hAnsi="宋体" w:cs="宋体" w:eastAsia="宋体" w:hint="default"/>
                <w:sz w:val="21"/>
                <w:szCs w:val="21"/>
              </w:rPr>
            </w:pPr>
            <w:r>
              <w:rPr>
                <w:rFonts w:ascii="宋体" w:hAnsi="宋体" w:cs="宋体" w:eastAsia="宋体" w:hint="default"/>
                <w:sz w:val="21"/>
                <w:szCs w:val="21"/>
              </w:rPr>
              <w:t>募集资金投资项目</w:t>
            </w:r>
          </w:p>
        </w:tc>
        <w:tc>
          <w:tcPr>
            <w:tcW w:w="176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hAnsi="宋体" w:cs="宋体" w:eastAsia="宋体" w:hint="default"/>
                <w:sz w:val="21"/>
                <w:szCs w:val="21"/>
              </w:rPr>
              <w:t>项目预计总投资</w:t>
            </w:r>
          </w:p>
          <w:p>
            <w:pPr>
              <w:pStyle w:val="TableParagraph"/>
              <w:spacing w:line="240" w:lineRule="auto" w:before="99"/>
              <w:ind w:left="5" w:right="0"/>
              <w:jc w:val="center"/>
              <w:rPr>
                <w:rFonts w:ascii="宋体" w:hAnsi="宋体" w:cs="宋体" w:eastAsia="宋体" w:hint="default"/>
                <w:sz w:val="21"/>
                <w:szCs w:val="21"/>
              </w:rPr>
            </w:pPr>
            <w:r>
              <w:rPr>
                <w:rFonts w:ascii="宋体" w:hAnsi="宋体" w:cs="宋体" w:eastAsia="宋体" w:hint="default"/>
                <w:sz w:val="21"/>
                <w:szCs w:val="21"/>
              </w:rPr>
              <w:t>（万元）</w:t>
            </w:r>
          </w:p>
        </w:tc>
        <w:tc>
          <w:tcPr>
            <w:tcW w:w="3082" w:type="dxa"/>
            <w:tcBorders>
              <w:top w:val="single" w:sz="12" w:space="0" w:color="000000"/>
              <w:left w:val="single" w:sz="4" w:space="0" w:color="000000"/>
              <w:bottom w:val="single" w:sz="4" w:space="0" w:color="000000"/>
              <w:right w:val="nil" w:sz="6" w:space="0" w:color="auto"/>
            </w:tcBorders>
          </w:tcPr>
          <w:p>
            <w:pPr>
              <w:pStyle w:val="TableParagraph"/>
              <w:spacing w:line="309" w:lineRule="auto" w:before="21"/>
              <w:ind w:left="484" w:right="120" w:hanging="368"/>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日以自筹</w:t>
            </w:r>
            <w:r>
              <w:rPr>
                <w:rFonts w:ascii="宋体" w:hAnsi="宋体" w:cs="宋体" w:eastAsia="宋体" w:hint="default"/>
                <w:w w:val="100"/>
                <w:sz w:val="21"/>
                <w:szCs w:val="21"/>
              </w:rPr>
              <w:t> </w:t>
            </w:r>
            <w:r>
              <w:rPr>
                <w:rFonts w:ascii="宋体" w:hAnsi="宋体" w:cs="宋体" w:eastAsia="宋体" w:hint="default"/>
                <w:sz w:val="21"/>
                <w:szCs w:val="21"/>
              </w:rPr>
              <w:t>资金累计投入（万元）</w:t>
            </w:r>
          </w:p>
        </w:tc>
      </w:tr>
      <w:tr>
        <w:trPr>
          <w:trHeight w:val="759" w:hRule="exact"/>
        </w:trPr>
        <w:tc>
          <w:tcPr>
            <w:tcW w:w="3459" w:type="dxa"/>
            <w:tcBorders>
              <w:top w:val="single" w:sz="4" w:space="0" w:color="000000"/>
              <w:left w:val="nil" w:sz="6" w:space="0" w:color="auto"/>
              <w:bottom w:val="single" w:sz="4" w:space="0" w:color="000000"/>
              <w:right w:val="single" w:sz="4" w:space="0" w:color="000000"/>
            </w:tcBorders>
          </w:tcPr>
          <w:p>
            <w:pPr>
              <w:pStyle w:val="TableParagraph"/>
              <w:spacing w:line="20" w:lineRule="exact"/>
              <w:ind w:left="345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3" name="image7.png" descr=""/>
                  <wp:cNvGraphicFramePr>
                    <a:graphicFrameLocks noChangeAspect="1"/>
                  </wp:cNvGraphicFramePr>
                  <a:graphic>
                    <a:graphicData uri="http://schemas.openxmlformats.org/drawingml/2006/picture">
                      <pic:pic>
                        <pic:nvPicPr>
                          <pic:cNvPr id="4" name="image7.png"/>
                          <pic:cNvPicPr/>
                        </pic:nvPicPr>
                        <pic:blipFill>
                          <a:blip r:embed="rId15"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309" w:lineRule="auto" w:before="8"/>
              <w:ind w:left="122" w:right="97"/>
              <w:jc w:val="left"/>
              <w:rPr>
                <w:rFonts w:ascii="宋体" w:hAnsi="宋体" w:cs="宋体" w:eastAsia="宋体" w:hint="default"/>
                <w:sz w:val="21"/>
                <w:szCs w:val="21"/>
              </w:rPr>
            </w:pPr>
            <w:r>
              <w:rPr>
                <w:rFonts w:ascii="宋体" w:hAnsi="宋体" w:cs="宋体" w:eastAsia="宋体" w:hint="default"/>
                <w:spacing w:val="3"/>
                <w:sz w:val="21"/>
                <w:szCs w:val="21"/>
              </w:rPr>
              <w:t>智能</w:t>
            </w:r>
            <w:r>
              <w:rPr>
                <w:rFonts w:ascii="宋体" w:hAnsi="宋体" w:cs="宋体" w:eastAsia="宋体" w:hint="default"/>
                <w:spacing w:val="20"/>
                <w:sz w:val="21"/>
                <w:szCs w:val="21"/>
              </w:rPr>
              <w:t> </w:t>
            </w:r>
            <w:r>
              <w:rPr>
                <w:rFonts w:ascii="Times New Roman" w:hAnsi="Times New Roman" w:cs="Times New Roman" w:eastAsia="Times New Roman" w:hint="default"/>
                <w:sz w:val="21"/>
                <w:szCs w:val="21"/>
              </w:rPr>
              <w:t>IC</w:t>
            </w:r>
            <w:r>
              <w:rPr>
                <w:rFonts w:ascii="Times New Roman" w:hAnsi="Times New Roman" w:cs="Times New Roman" w:eastAsia="Times New Roman" w:hint="default"/>
                <w:spacing w:val="21"/>
                <w:sz w:val="21"/>
                <w:szCs w:val="21"/>
              </w:rPr>
              <w:t> </w:t>
            </w:r>
            <w:r>
              <w:rPr>
                <w:rFonts w:ascii="宋体" w:hAnsi="宋体" w:cs="宋体" w:eastAsia="宋体" w:hint="default"/>
                <w:spacing w:val="2"/>
                <w:sz w:val="21"/>
                <w:szCs w:val="21"/>
              </w:rPr>
              <w:t>卡操作系统开发及产业化</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项目</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0" w:lineRule="exact"/>
              <w:ind w:left="174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5" name="image7.png" descr=""/>
                  <wp:cNvGraphicFramePr>
                    <a:graphicFrameLocks noChangeAspect="1"/>
                  </wp:cNvGraphicFramePr>
                  <a:graphic>
                    <a:graphicData uri="http://schemas.openxmlformats.org/drawingml/2006/picture">
                      <pic:pic>
                        <pic:nvPicPr>
                          <pic:cNvPr id="6" name="image7.png"/>
                          <pic:cNvPicPr/>
                        </pic:nvPicPr>
                        <pic:blipFill>
                          <a:blip r:embed="rId15"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254"/>
              <w:jc w:val="right"/>
              <w:rPr>
                <w:rFonts w:ascii="Times New Roman" w:hAnsi="Times New Roman" w:cs="Times New Roman" w:eastAsia="Times New Roman" w:hint="default"/>
                <w:sz w:val="21"/>
                <w:szCs w:val="21"/>
              </w:rPr>
            </w:pPr>
            <w:r>
              <w:rPr>
                <w:rFonts w:ascii="Times New Roman"/>
                <w:sz w:val="21"/>
              </w:rPr>
              <w:t>4,072</w:t>
            </w:r>
          </w:p>
        </w:tc>
        <w:tc>
          <w:tcPr>
            <w:tcW w:w="3082" w:type="dxa"/>
            <w:tcBorders>
              <w:top w:val="single" w:sz="4" w:space="0" w:color="000000"/>
              <w:left w:val="single" w:sz="4" w:space="0" w:color="000000"/>
              <w:bottom w:val="single" w:sz="4" w:space="0" w:color="000000"/>
              <w:right w:val="nil" w:sz="6" w:space="0" w:color="auto"/>
            </w:tcBorders>
          </w:tcPr>
          <w:p>
            <w:pPr>
              <w:pStyle w:val="TableParagraph"/>
              <w:spacing w:line="20" w:lineRule="exact"/>
              <w:ind w:left="30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7" name="image14.png" descr=""/>
                  <wp:cNvGraphicFramePr>
                    <a:graphicFrameLocks noChangeAspect="1"/>
                  </wp:cNvGraphicFramePr>
                  <a:graphic>
                    <a:graphicData uri="http://schemas.openxmlformats.org/drawingml/2006/picture">
                      <pic:pic>
                        <pic:nvPicPr>
                          <pic:cNvPr id="8" name="image14.png"/>
                          <pic:cNvPicPr/>
                        </pic:nvPicPr>
                        <pic:blipFill>
                          <a:blip r:embed="rId23"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261"/>
              <w:jc w:val="right"/>
              <w:rPr>
                <w:rFonts w:ascii="Times New Roman" w:hAnsi="Times New Roman" w:cs="Times New Roman" w:eastAsia="Times New Roman" w:hint="default"/>
                <w:sz w:val="21"/>
                <w:szCs w:val="21"/>
              </w:rPr>
            </w:pPr>
            <w:r>
              <w:rPr>
                <w:rFonts w:ascii="Times New Roman"/>
                <w:spacing w:val="-1"/>
                <w:sz w:val="21"/>
              </w:rPr>
              <w:t>3,754.34</w:t>
            </w:r>
          </w:p>
        </w:tc>
      </w:tr>
      <w:tr>
        <w:trPr>
          <w:trHeight w:val="391" w:hRule="exact"/>
        </w:trPr>
        <w:tc>
          <w:tcPr>
            <w:tcW w:w="3459" w:type="dxa"/>
            <w:tcBorders>
              <w:top w:val="single" w:sz="4" w:space="0" w:color="000000"/>
              <w:left w:val="nil" w:sz="6" w:space="0" w:color="auto"/>
              <w:bottom w:val="nil" w:sz="6" w:space="0" w:color="auto"/>
              <w:right w:val="single" w:sz="4" w:space="0" w:color="000000"/>
            </w:tcBorders>
          </w:tcPr>
          <w:p>
            <w:pPr>
              <w:pStyle w:val="TableParagraph"/>
              <w:spacing w:line="20" w:lineRule="exact"/>
              <w:ind w:left="345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 name="image15.png" descr=""/>
                  <wp:cNvGraphicFramePr>
                    <a:graphicFrameLocks noChangeAspect="1"/>
                  </wp:cNvGraphicFramePr>
                  <a:graphic>
                    <a:graphicData uri="http://schemas.openxmlformats.org/drawingml/2006/picture">
                      <pic:pic>
                        <pic:nvPicPr>
                          <pic:cNvPr id="10" name="image15.png"/>
                          <pic:cNvPicPr/>
                        </pic:nvPicPr>
                        <pic:blipFill>
                          <a:blip r:embed="rId24"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IC</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卡模块封装生产线建设项目</w:t>
            </w:r>
          </w:p>
        </w:tc>
        <w:tc>
          <w:tcPr>
            <w:tcW w:w="1760"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74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1" name="image15.png" descr=""/>
                  <wp:cNvGraphicFramePr>
                    <a:graphicFrameLocks noChangeAspect="1"/>
                  </wp:cNvGraphicFramePr>
                  <a:graphic>
                    <a:graphicData uri="http://schemas.openxmlformats.org/drawingml/2006/picture">
                      <pic:pic>
                        <pic:nvPicPr>
                          <pic:cNvPr id="12" name="image15.png"/>
                          <pic:cNvPicPr/>
                        </pic:nvPicPr>
                        <pic:blipFill>
                          <a:blip r:embed="rId24"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5"/>
              <w:ind w:right="254"/>
              <w:jc w:val="right"/>
              <w:rPr>
                <w:rFonts w:ascii="Times New Roman" w:hAnsi="Times New Roman" w:cs="Times New Roman" w:eastAsia="Times New Roman" w:hint="default"/>
                <w:sz w:val="21"/>
                <w:szCs w:val="21"/>
              </w:rPr>
            </w:pPr>
            <w:r>
              <w:rPr>
                <w:rFonts w:ascii="Times New Roman"/>
                <w:spacing w:val="-2"/>
                <w:sz w:val="21"/>
              </w:rPr>
              <w:t>7,113</w:t>
            </w:r>
          </w:p>
        </w:tc>
        <w:tc>
          <w:tcPr>
            <w:tcW w:w="3082" w:type="dxa"/>
            <w:tcBorders>
              <w:top w:val="single" w:sz="4" w:space="0" w:color="000000"/>
              <w:left w:val="single" w:sz="4" w:space="0" w:color="000000"/>
              <w:bottom w:val="nil" w:sz="6" w:space="0" w:color="auto"/>
              <w:right w:val="nil" w:sz="6" w:space="0" w:color="auto"/>
            </w:tcBorders>
          </w:tcPr>
          <w:p>
            <w:pPr>
              <w:pStyle w:val="TableParagraph"/>
              <w:spacing w:line="240" w:lineRule="auto" w:before="65"/>
              <w:ind w:right="263"/>
              <w:jc w:val="right"/>
              <w:rPr>
                <w:rFonts w:ascii="Times New Roman" w:hAnsi="Times New Roman" w:cs="Times New Roman" w:eastAsia="Times New Roman" w:hint="default"/>
                <w:sz w:val="21"/>
                <w:szCs w:val="21"/>
              </w:rPr>
            </w:pPr>
            <w:r>
              <w:rPr>
                <w:rFonts w:ascii="Times New Roman"/>
                <w:sz w:val="21"/>
              </w:rPr>
              <w:t>300.39</w:t>
            </w:r>
          </w:p>
        </w:tc>
      </w:tr>
      <w:tr>
        <w:trPr>
          <w:trHeight w:val="752" w:hRule="exact"/>
        </w:trPr>
        <w:tc>
          <w:tcPr>
            <w:tcW w:w="3459" w:type="dxa"/>
            <w:tcBorders>
              <w:top w:val="nil" w:sz="6" w:space="0" w:color="auto"/>
              <w:left w:val="nil" w:sz="6" w:space="0" w:color="auto"/>
              <w:bottom w:val="single" w:sz="4" w:space="0" w:color="000000"/>
              <w:right w:val="single" w:sz="4" w:space="0" w:color="000000"/>
            </w:tcBorders>
          </w:tcPr>
          <w:p>
            <w:pPr>
              <w:pStyle w:val="TableParagraph"/>
              <w:spacing w:line="309" w:lineRule="auto" w:before="17"/>
              <w:ind w:left="122" w:right="97"/>
              <w:jc w:val="left"/>
              <w:rPr>
                <w:rFonts w:ascii="宋体" w:hAnsi="宋体" w:cs="宋体" w:eastAsia="宋体" w:hint="default"/>
                <w:sz w:val="21"/>
                <w:szCs w:val="21"/>
              </w:rPr>
            </w:pPr>
            <w:r>
              <w:rPr>
                <w:rFonts w:ascii="Times New Roman" w:hAnsi="Times New Roman" w:cs="Times New Roman" w:eastAsia="Times New Roman" w:hint="default"/>
                <w:sz w:val="21"/>
                <w:szCs w:val="21"/>
              </w:rPr>
              <w:t>PKI</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卡、</w:t>
            </w:r>
            <w:r>
              <w:rPr>
                <w:rFonts w:ascii="Times New Roman" w:hAnsi="Times New Roman" w:cs="Times New Roman" w:eastAsia="Times New Roman" w:hint="default"/>
                <w:sz w:val="21"/>
                <w:szCs w:val="21"/>
              </w:rPr>
              <w:t>USB-KEY</w:t>
            </w:r>
            <w:r>
              <w:rPr>
                <w:rFonts w:ascii="Times New Roman" w:hAnsi="Times New Roman" w:cs="Times New Roman" w:eastAsia="Times New Roman" w:hint="default"/>
                <w:spacing w:val="19"/>
                <w:sz w:val="21"/>
                <w:szCs w:val="21"/>
              </w:rPr>
              <w:t> </w:t>
            </w:r>
            <w:r>
              <w:rPr>
                <w:rFonts w:ascii="宋体" w:hAnsi="宋体" w:cs="宋体" w:eastAsia="宋体" w:hint="default"/>
                <w:spacing w:val="7"/>
                <w:sz w:val="21"/>
                <w:szCs w:val="21"/>
              </w:rPr>
              <w:t>安全产品研发</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生产项目</w:t>
            </w:r>
          </w:p>
        </w:tc>
        <w:tc>
          <w:tcPr>
            <w:tcW w:w="17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254"/>
              <w:jc w:val="right"/>
              <w:rPr>
                <w:rFonts w:ascii="Times New Roman" w:hAnsi="Times New Roman" w:cs="Times New Roman" w:eastAsia="Times New Roman" w:hint="default"/>
                <w:sz w:val="21"/>
                <w:szCs w:val="21"/>
              </w:rPr>
            </w:pPr>
            <w:r>
              <w:rPr>
                <w:rFonts w:ascii="Times New Roman"/>
                <w:sz w:val="21"/>
              </w:rPr>
              <w:t>3,181</w:t>
            </w:r>
          </w:p>
        </w:tc>
        <w:tc>
          <w:tcPr>
            <w:tcW w:w="3082" w:type="dxa"/>
            <w:tcBorders>
              <w:top w:val="nil" w:sz="6" w:space="0" w:color="auto"/>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261"/>
              <w:jc w:val="right"/>
              <w:rPr>
                <w:rFonts w:ascii="Times New Roman" w:hAnsi="Times New Roman" w:cs="Times New Roman" w:eastAsia="Times New Roman" w:hint="default"/>
                <w:sz w:val="21"/>
                <w:szCs w:val="21"/>
              </w:rPr>
            </w:pPr>
            <w:r>
              <w:rPr>
                <w:rFonts w:ascii="Times New Roman"/>
                <w:spacing w:val="-1"/>
                <w:sz w:val="21"/>
              </w:rPr>
              <w:t>1,350.35</w:t>
            </w:r>
          </w:p>
        </w:tc>
      </w:tr>
      <w:tr>
        <w:trPr>
          <w:trHeight w:val="389" w:hRule="exact"/>
        </w:trPr>
        <w:tc>
          <w:tcPr>
            <w:tcW w:w="3459" w:type="dxa"/>
            <w:tcBorders>
              <w:top w:val="single" w:sz="4" w:space="0" w:color="000000"/>
              <w:left w:val="nil" w:sz="6" w:space="0" w:color="auto"/>
              <w:bottom w:val="nil" w:sz="6" w:space="0" w:color="auto"/>
              <w:right w:val="single" w:sz="4" w:space="0" w:color="000000"/>
            </w:tcBorders>
          </w:tcPr>
          <w:p>
            <w:pPr>
              <w:pStyle w:val="TableParagraph"/>
              <w:spacing w:line="20" w:lineRule="exact"/>
              <w:ind w:left="345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3" name="image15.png" descr=""/>
                  <wp:cNvGraphicFramePr>
                    <a:graphicFrameLocks noChangeAspect="1"/>
                  </wp:cNvGraphicFramePr>
                  <a:graphic>
                    <a:graphicData uri="http://schemas.openxmlformats.org/drawingml/2006/picture">
                      <pic:pic>
                        <pic:nvPicPr>
                          <pic:cNvPr id="14" name="image15.png"/>
                          <pic:cNvPicPr/>
                        </pic:nvPicPr>
                        <pic:blipFill>
                          <a:blip r:embed="rId24"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sz w:val="21"/>
                <w:szCs w:val="21"/>
              </w:rPr>
              <w:t>电子标签生产线建设项目</w:t>
            </w:r>
          </w:p>
        </w:tc>
        <w:tc>
          <w:tcPr>
            <w:tcW w:w="1760"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74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5" name="image15.png" descr=""/>
                  <wp:cNvGraphicFramePr>
                    <a:graphicFrameLocks noChangeAspect="1"/>
                  </wp:cNvGraphicFramePr>
                  <a:graphic>
                    <a:graphicData uri="http://schemas.openxmlformats.org/drawingml/2006/picture">
                      <pic:pic>
                        <pic:nvPicPr>
                          <pic:cNvPr id="16" name="image15.png"/>
                          <pic:cNvPicPr/>
                        </pic:nvPicPr>
                        <pic:blipFill>
                          <a:blip r:embed="rId24"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5"/>
              <w:ind w:right="254"/>
              <w:jc w:val="right"/>
              <w:rPr>
                <w:rFonts w:ascii="Times New Roman" w:hAnsi="Times New Roman" w:cs="Times New Roman" w:eastAsia="Times New Roman" w:hint="default"/>
                <w:sz w:val="21"/>
                <w:szCs w:val="21"/>
              </w:rPr>
            </w:pPr>
            <w:r>
              <w:rPr>
                <w:rFonts w:ascii="Times New Roman"/>
                <w:sz w:val="21"/>
              </w:rPr>
              <w:t>8,095</w:t>
            </w:r>
          </w:p>
        </w:tc>
        <w:tc>
          <w:tcPr>
            <w:tcW w:w="3082" w:type="dxa"/>
            <w:tcBorders>
              <w:top w:val="single" w:sz="4" w:space="0" w:color="000000"/>
              <w:left w:val="single" w:sz="4" w:space="0" w:color="000000"/>
              <w:bottom w:val="nil" w:sz="6" w:space="0" w:color="auto"/>
              <w:right w:val="nil" w:sz="6" w:space="0" w:color="auto"/>
            </w:tcBorders>
          </w:tcPr>
          <w:p>
            <w:pPr>
              <w:pStyle w:val="TableParagraph"/>
              <w:spacing w:line="240" w:lineRule="auto" w:before="65"/>
              <w:ind w:right="263"/>
              <w:jc w:val="right"/>
              <w:rPr>
                <w:rFonts w:ascii="Times New Roman" w:hAnsi="Times New Roman" w:cs="Times New Roman" w:eastAsia="Times New Roman" w:hint="default"/>
                <w:sz w:val="21"/>
                <w:szCs w:val="21"/>
              </w:rPr>
            </w:pPr>
            <w:r>
              <w:rPr>
                <w:rFonts w:ascii="Times New Roman"/>
                <w:sz w:val="21"/>
              </w:rPr>
              <w:t>300.39</w:t>
            </w:r>
          </w:p>
        </w:tc>
      </w:tr>
      <w:tr>
        <w:trPr>
          <w:trHeight w:val="391" w:hRule="exact"/>
        </w:trPr>
        <w:tc>
          <w:tcPr>
            <w:tcW w:w="3459"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254"/>
              <w:jc w:val="right"/>
              <w:rPr>
                <w:rFonts w:ascii="Times New Roman" w:hAnsi="Times New Roman" w:cs="Times New Roman" w:eastAsia="Times New Roman" w:hint="default"/>
                <w:sz w:val="21"/>
                <w:szCs w:val="21"/>
              </w:rPr>
            </w:pPr>
            <w:r>
              <w:rPr>
                <w:rFonts w:ascii="Times New Roman"/>
                <w:sz w:val="21"/>
              </w:rPr>
              <w:t>22,461</w:t>
            </w:r>
          </w:p>
        </w:tc>
        <w:tc>
          <w:tcPr>
            <w:tcW w:w="3082"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261"/>
              <w:jc w:val="right"/>
              <w:rPr>
                <w:rFonts w:ascii="Times New Roman" w:hAnsi="Times New Roman" w:cs="Times New Roman" w:eastAsia="Times New Roman" w:hint="default"/>
                <w:sz w:val="21"/>
                <w:szCs w:val="21"/>
              </w:rPr>
            </w:pPr>
            <w:r>
              <w:rPr>
                <w:rFonts w:ascii="Times New Roman"/>
                <w:spacing w:val="-1"/>
                <w:sz w:val="21"/>
              </w:rPr>
              <w:t>5,705.47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spacing w:before="36"/>
        <w:ind w:left="563" w:right="0" w:firstLine="0"/>
        <w:jc w:val="left"/>
        <w:rPr>
          <w:rFonts w:ascii="宋体" w:hAnsi="宋体" w:cs="宋体" w:eastAsia="宋体" w:hint="default"/>
          <w:sz w:val="21"/>
          <w:szCs w:val="21"/>
        </w:rPr>
      </w:pPr>
      <w:r>
        <w:rPr/>
        <w:pict>
          <v:group style="position:absolute;margin-left:122.779999pt;margin-top:-46.176311pt;width:414.35pt;height:.5pt;mso-position-horizontal-relative:page;mso-position-vertical-relative:paragraph;z-index:-1313224" coordorigin="2456,-924" coordsize="8287,10">
            <v:shape style="position:absolute;left:2456;top:-924;width:3440;height:10" type="#_x0000_t75" stroked="false">
              <v:imagedata r:id="rId20" o:title=""/>
            </v:shape>
            <v:shape style="position:absolute;left:5891;top:-924;width:1764;height:10" type="#_x0000_t75" stroked="false">
              <v:imagedata r:id="rId25" o:title=""/>
            </v:shape>
            <v:shape style="position:absolute;left:7650;top:-924;width:3092;height:10" type="#_x0000_t75" stroked="false">
              <v:imagedata r:id="rId26" o:title=""/>
            </v:shape>
            <w10:wrap type="none"/>
          </v:group>
        </w:pict>
      </w:r>
      <w:r>
        <w:rPr>
          <w:rFonts w:ascii="宋体" w:hAnsi="宋体" w:cs="宋体" w:eastAsia="宋体" w:hint="default"/>
          <w:sz w:val="21"/>
          <w:szCs w:val="21"/>
        </w:rPr>
        <w:t>上表中预先投入募集资金投资项目的自筹资金共计 </w:t>
      </w:r>
      <w:r>
        <w:rPr>
          <w:rFonts w:ascii="Times New Roman" w:hAnsi="Times New Roman" w:cs="Times New Roman" w:eastAsia="Times New Roman" w:hint="default"/>
          <w:sz w:val="21"/>
          <w:szCs w:val="21"/>
        </w:rPr>
        <w:t>5,705.47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万元，业经立信会计师事务所有限公</w:t>
      </w:r>
    </w:p>
    <w:p>
      <w:pPr>
        <w:spacing w:line="240" w:lineRule="auto" w:before="7"/>
        <w:rPr>
          <w:rFonts w:ascii="宋体" w:hAnsi="宋体" w:cs="宋体" w:eastAsia="宋体" w:hint="default"/>
          <w:sz w:val="25"/>
          <w:szCs w:val="25"/>
        </w:rPr>
      </w:pPr>
    </w:p>
    <w:p>
      <w:pPr>
        <w:spacing w:before="0"/>
        <w:ind w:left="143" w:right="0" w:firstLine="0"/>
        <w:jc w:val="left"/>
        <w:rPr>
          <w:rFonts w:ascii="宋体" w:hAnsi="宋体" w:cs="宋体" w:eastAsia="宋体" w:hint="default"/>
          <w:sz w:val="21"/>
          <w:szCs w:val="21"/>
        </w:rPr>
      </w:pPr>
      <w:r>
        <w:rPr>
          <w:rFonts w:ascii="宋体" w:hAnsi="宋体" w:cs="宋体" w:eastAsia="宋体" w:hint="default"/>
          <w:sz w:val="21"/>
          <w:szCs w:val="21"/>
        </w:rPr>
        <w:t>司于</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日出具的信长会师报字（</w:t>
      </w:r>
      <w:r>
        <w:rPr>
          <w:rFonts w:ascii="Times New Roman" w:hAnsi="Times New Roman" w:cs="Times New Roman" w:eastAsia="Times New Roman" w:hint="default"/>
          <w:sz w:val="21"/>
          <w:szCs w:val="21"/>
        </w:rPr>
        <w:t>2007</w:t>
      </w:r>
      <w:r>
        <w:rPr>
          <w:rFonts w:ascii="宋体" w:hAnsi="宋体" w:cs="宋体" w:eastAsia="宋体" w:hint="default"/>
          <w:sz w:val="21"/>
          <w:szCs w:val="21"/>
        </w:rPr>
        <w:t>）第</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10035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号《专项审核报告》审核。募集资金到</w:t>
      </w:r>
    </w:p>
    <w:p>
      <w:pPr>
        <w:spacing w:line="240" w:lineRule="auto" w:before="6"/>
        <w:rPr>
          <w:rFonts w:ascii="宋体" w:hAnsi="宋体" w:cs="宋体" w:eastAsia="宋体" w:hint="default"/>
          <w:sz w:val="25"/>
          <w:szCs w:val="25"/>
        </w:rPr>
      </w:pPr>
    </w:p>
    <w:p>
      <w:pPr>
        <w:spacing w:line="516" w:lineRule="auto" w:before="0"/>
        <w:ind w:left="143" w:right="0" w:firstLine="0"/>
        <w:jc w:val="left"/>
        <w:rPr>
          <w:rFonts w:ascii="宋体" w:hAnsi="宋体" w:cs="宋体" w:eastAsia="宋体" w:hint="default"/>
          <w:sz w:val="21"/>
          <w:szCs w:val="21"/>
        </w:rPr>
      </w:pPr>
      <w:r>
        <w:rPr>
          <w:rFonts w:ascii="宋体" w:hAnsi="宋体" w:cs="宋体" w:eastAsia="宋体" w:hint="default"/>
          <w:spacing w:val="-5"/>
          <w:sz w:val="21"/>
          <w:szCs w:val="21"/>
        </w:rPr>
        <w:t>位后，公司已于</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年置换出了先期投入的垫付资金</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5,705.47</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万元。该次置换已经本公司第二届董事</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会第十次会议审议通过。</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pStyle w:val="Heading4"/>
        <w:spacing w:line="240" w:lineRule="auto"/>
        <w:ind w:left="443" w:right="0"/>
        <w:jc w:val="left"/>
        <w:rPr>
          <w:b w:val="0"/>
          <w:bCs w:val="0"/>
        </w:rPr>
      </w:pPr>
      <w:r>
        <w:rPr/>
        <w:t>②</w:t>
      </w:r>
      <w:r>
        <w:rPr>
          <w:spacing w:val="48"/>
        </w:rPr>
        <w:t> </w:t>
      </w:r>
      <w:r>
        <w:rPr/>
        <w:t>募集资金到位后以自筹资金投入及置换情况</w:t>
      </w:r>
      <w:r>
        <w:rPr>
          <w:b w:val="0"/>
          <w:bCs w:val="0"/>
        </w:rPr>
      </w:r>
    </w:p>
    <w:p>
      <w:pPr>
        <w:spacing w:after="0" w:line="240" w:lineRule="auto"/>
        <w:jc w:val="left"/>
        <w:sectPr>
          <w:footerReference w:type="default" r:id="rId19"/>
          <w:pgSz w:w="11910" w:h="16840"/>
          <w:pgMar w:footer="980" w:header="851" w:top="1260" w:bottom="1160" w:left="1160" w:right="0"/>
          <w:pgNumType w:start="38"/>
        </w:sectPr>
      </w:pPr>
    </w:p>
    <w:p>
      <w:pPr>
        <w:spacing w:line="240" w:lineRule="auto" w:before="10"/>
        <w:rPr>
          <w:rFonts w:ascii="宋体" w:hAnsi="宋体" w:cs="宋体" w:eastAsia="宋体" w:hint="default"/>
          <w:b/>
          <w:bCs/>
          <w:sz w:val="23"/>
          <w:szCs w:val="23"/>
        </w:rPr>
      </w:pPr>
    </w:p>
    <w:p>
      <w:pPr>
        <w:pStyle w:val="BodyText"/>
        <w:spacing w:line="470" w:lineRule="auto"/>
        <w:ind w:right="0" w:firstLine="480"/>
        <w:jc w:val="left"/>
      </w:pPr>
      <w:r>
        <w:rPr/>
        <w:t>由于公司同时实施三个募投项目，支付款项的笔数较多，审批手续严格，审批人员较 多，但因我公司管理总部在北京，公司总裁、财务总监也在北京上班，而募集资金专户、 </w:t>
      </w:r>
      <w:r>
        <w:rPr>
          <w:spacing w:val="-4"/>
        </w:rPr>
        <w:t>财务付款却在江苏丹阳，按照公司募集资金管理办法，支付每笔募集资金必须经过</w:t>
      </w:r>
      <w:r>
        <w:rPr>
          <w:spacing w:val="-51"/>
        </w:rPr>
        <w:t> </w:t>
      </w:r>
      <w:r>
        <w:rPr>
          <w:rFonts w:ascii="Times New Roman" w:hAnsi="Times New Roman" w:cs="Times New Roman" w:eastAsia="Times New Roman" w:hint="default"/>
        </w:rPr>
        <w:t>A.</w:t>
      </w:r>
      <w:r>
        <w:rPr/>
        <w:t>项目</w:t>
      </w:r>
      <w:r>
        <w:rPr>
          <w:spacing w:val="-102"/>
        </w:rPr>
        <w:t> </w:t>
      </w:r>
      <w:r>
        <w:rPr/>
        <w:t>实施部门提出申请；</w:t>
      </w:r>
      <w:r>
        <w:rPr>
          <w:rFonts w:ascii="Times New Roman" w:hAnsi="Times New Roman" w:cs="Times New Roman" w:eastAsia="Times New Roman" w:hint="default"/>
        </w:rPr>
        <w:t>B.</w:t>
      </w:r>
      <w:r>
        <w:rPr/>
        <w:t>计财部门审批；</w:t>
      </w:r>
      <w:r>
        <w:rPr>
          <w:rFonts w:ascii="Times New Roman" w:hAnsi="Times New Roman" w:cs="Times New Roman" w:eastAsia="Times New Roman" w:hint="default"/>
        </w:rPr>
        <w:t>C.</w:t>
      </w:r>
      <w:r>
        <w:rPr/>
        <w:t>财务总监审批；</w:t>
      </w:r>
      <w:r>
        <w:rPr>
          <w:rFonts w:ascii="Times New Roman" w:hAnsi="Times New Roman" w:cs="Times New Roman" w:eastAsia="Times New Roman" w:hint="default"/>
        </w:rPr>
        <w:t>D.</w:t>
      </w:r>
      <w:r>
        <w:rPr/>
        <w:t>单笔支出在</w:t>
      </w:r>
      <w:r>
        <w:rPr>
          <w:spacing w:val="-64"/>
        </w:rPr>
        <w:t> </w:t>
      </w:r>
      <w:r>
        <w:rPr>
          <w:rFonts w:ascii="Times New Roman" w:hAnsi="Times New Roman" w:cs="Times New Roman" w:eastAsia="Times New Roman" w:hint="default"/>
        </w:rPr>
        <w:t>100</w:t>
      </w:r>
      <w:r>
        <w:rPr>
          <w:rFonts w:ascii="Times New Roman" w:hAnsi="Times New Roman" w:cs="Times New Roman" w:eastAsia="Times New Roman" w:hint="default"/>
          <w:spacing w:val="-4"/>
        </w:rPr>
        <w:t> </w:t>
      </w:r>
      <w:r>
        <w:rPr/>
        <w:t>万元以上的需 经公司财务总监和总裁最终审批。有时领导出差或不在公司，款项就不能及时办理。为了 既能严格遵守公司募集资金管理办法，又能及时办理相关款项的划付，做到原则和效率相 结合，所以，在公司相关领导不能及时签批的情况下，财务先用自有资金支付，年底集中 办理相关批准手续，最后经会计师事务所年度审计后，按照审计确认的总额，将公司垫付 </w:t>
      </w:r>
      <w:r>
        <w:rPr>
          <w:spacing w:val="-5"/>
        </w:rPr>
        <w:t>的自有资金从募集资金专户中转出。通过上述办法，确保募集资金不会被用于非募投项目。</w:t>
      </w:r>
      <w:r>
        <w:rPr>
          <w:spacing w:val="-104"/>
        </w:rPr>
        <w:t> </w:t>
      </w:r>
      <w:r>
        <w:rPr>
          <w:spacing w:val="-104"/>
        </w:rPr>
      </w:r>
      <w:r>
        <w:rPr/>
        <w:t>由于募集资金帐户是一般结算户，不能提取现金，而募集项目的有些开支需要现金支付， 例如：工资、考察调研费用、差旅费等其他需要现金支付的费用；这样，</w:t>
      </w:r>
      <w:r>
        <w:rPr>
          <w:rFonts w:ascii="Times New Roman" w:hAnsi="Times New Roman" w:cs="Times New Roman" w:eastAsia="Times New Roman" w:hint="default"/>
        </w:rPr>
        <w:t>2007 </w:t>
      </w:r>
      <w:r>
        <w:rPr/>
        <w:t>年度一年</w:t>
      </w:r>
      <w:r>
        <w:rPr>
          <w:spacing w:val="-60"/>
        </w:rPr>
        <w:t> </w:t>
      </w:r>
      <w:r>
        <w:rPr>
          <w:spacing w:val="-60"/>
        </w:rPr>
      </w:r>
      <w:r>
        <w:rPr/>
        <w:t>下来，累计使用自有资金</w:t>
      </w:r>
      <w:r>
        <w:rPr>
          <w:spacing w:val="-60"/>
        </w:rPr>
        <w:t> </w:t>
      </w:r>
      <w:r>
        <w:rPr>
          <w:rFonts w:ascii="Times New Roman" w:hAnsi="Times New Roman" w:cs="Times New Roman" w:eastAsia="Times New Roman" w:hint="default"/>
        </w:rPr>
        <w:t>3,916 </w:t>
      </w:r>
      <w:r>
        <w:rPr/>
        <w:t>万元，投入到了募集项目中。立信会计师事务所有限公司</w:t>
      </w:r>
    </w:p>
    <w:p>
      <w:pPr>
        <w:pStyle w:val="BodyText"/>
        <w:spacing w:line="240" w:lineRule="auto" w:before="37"/>
        <w:ind w:right="0"/>
        <w:jc w:val="left"/>
        <w:rPr>
          <w:rFonts w:ascii="Times New Roman" w:hAnsi="Times New Roman" w:cs="Times New Roman" w:eastAsia="Times New Roman" w:hint="default"/>
        </w:rPr>
      </w:pPr>
      <w:r>
        <w:rPr/>
        <w:t>在</w:t>
      </w:r>
      <w:r>
        <w:rPr>
          <w:spacing w:val="-22"/>
        </w:rPr>
        <w:t> </w:t>
      </w:r>
      <w:r>
        <w:rPr>
          <w:rFonts w:ascii="Times New Roman" w:hAnsi="Times New Roman" w:cs="Times New Roman" w:eastAsia="Times New Roman" w:hint="default"/>
        </w:rPr>
        <w:t>2007 </w:t>
      </w:r>
      <w:r>
        <w:rPr>
          <w:rFonts w:ascii="Times New Roman" w:hAnsi="Times New Roman" w:cs="Times New Roman" w:eastAsia="Times New Roman" w:hint="default"/>
          <w:spacing w:val="-22"/>
        </w:rPr>
        <w:t> </w:t>
      </w:r>
      <w:r>
        <w:rPr/>
        <w:t>年度年报审</w:t>
      </w:r>
      <w:r>
        <w:rPr>
          <w:spacing w:val="2"/>
        </w:rPr>
        <w:t>计</w:t>
      </w:r>
      <w:r>
        <w:rPr/>
        <w:t>时出具了标准的《募集资金年度使用专项审核报告</w:t>
      </w:r>
      <w:r>
        <w:rPr>
          <w:spacing w:val="-120"/>
        </w:rPr>
        <w:t>》</w:t>
      </w:r>
      <w:r>
        <w:rPr/>
        <w:t>。公司于</w:t>
      </w:r>
      <w:r>
        <w:rPr>
          <w:spacing w:val="-20"/>
        </w:rPr>
        <w:t> </w:t>
      </w:r>
      <w:r>
        <w:rPr>
          <w:rFonts w:ascii="Times New Roman" w:hAnsi="Times New Roman" w:cs="Times New Roman" w:eastAsia="Times New Roman" w:hint="default"/>
        </w:rPr>
        <w:t>2008</w:t>
      </w:r>
    </w:p>
    <w:p>
      <w:pPr>
        <w:spacing w:line="240" w:lineRule="auto" w:before="4"/>
        <w:rPr>
          <w:rFonts w:ascii="Times New Roman" w:hAnsi="Times New Roman" w:cs="Times New Roman" w:eastAsia="Times New Roman" w:hint="default"/>
          <w:sz w:val="25"/>
          <w:szCs w:val="25"/>
        </w:rPr>
      </w:pPr>
    </w:p>
    <w:p>
      <w:pPr>
        <w:pStyle w:val="BodyText"/>
        <w:spacing w:line="240" w:lineRule="auto" w:before="0"/>
        <w:ind w:right="0"/>
        <w:jc w:val="left"/>
      </w:pPr>
      <w:r>
        <w:rPr/>
        <w:t>年</w:t>
      </w:r>
      <w:r>
        <w:rPr>
          <w:spacing w:val="-60"/>
        </w:rPr>
        <w:t> </w:t>
      </w:r>
      <w:r>
        <w:rPr>
          <w:rFonts w:ascii="Times New Roman" w:hAnsi="Times New Roman" w:cs="Times New Roman" w:eastAsia="Times New Roman" w:hint="default"/>
        </w:rPr>
        <w:t>6 </w:t>
      </w:r>
      <w:r>
        <w:rPr/>
        <w:t>月完成了置换。</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3"/>
          <w:szCs w:val="23"/>
        </w:rPr>
      </w:pPr>
    </w:p>
    <w:p>
      <w:pPr>
        <w:pStyle w:val="Heading4"/>
        <w:spacing w:line="240" w:lineRule="auto"/>
        <w:ind w:left="443" w:right="0"/>
        <w:jc w:val="left"/>
        <w:rPr>
          <w:b w:val="0"/>
          <w:bCs w:val="0"/>
        </w:rPr>
      </w:pPr>
      <w:r>
        <w:rPr/>
        <w:t>（</w:t>
      </w:r>
      <w:r>
        <w:rPr>
          <w:rFonts w:ascii="Times New Roman" w:hAnsi="Times New Roman" w:cs="Times New Roman" w:eastAsia="Times New Roman" w:hint="default"/>
        </w:rPr>
        <w:t>5</w:t>
      </w:r>
      <w:r>
        <w:rPr/>
        <w:t>）本期公司无用闲置募集资金暂时补充流动资金情况。</w:t>
      </w:r>
      <w:r>
        <w:rPr>
          <w:b w:val="0"/>
          <w:bCs w:val="0"/>
        </w:rPr>
      </w:r>
    </w:p>
    <w:p>
      <w:pPr>
        <w:spacing w:line="240" w:lineRule="auto" w:before="11"/>
        <w:rPr>
          <w:rFonts w:ascii="宋体" w:hAnsi="宋体" w:cs="宋体" w:eastAsia="宋体" w:hint="default"/>
          <w:b/>
          <w:bCs/>
          <w:sz w:val="35"/>
          <w:szCs w:val="35"/>
        </w:rPr>
      </w:pPr>
    </w:p>
    <w:p>
      <w:pPr>
        <w:spacing w:line="350" w:lineRule="auto" w:before="0"/>
        <w:ind w:left="623" w:right="3743" w:hanging="18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）节余募集资金使用情况</w:t>
      </w:r>
      <w:r>
        <w:rPr>
          <w:rFonts w:ascii="宋体" w:hAnsi="宋体" w:cs="宋体" w:eastAsia="宋体" w:hint="default"/>
          <w:b/>
          <w:bCs/>
          <w:w w:val="99"/>
          <w:sz w:val="24"/>
          <w:szCs w:val="24"/>
        </w:rPr>
        <w:t> </w:t>
      </w:r>
      <w:r>
        <w:rPr>
          <w:rFonts w:ascii="宋体" w:hAnsi="宋体" w:cs="宋体" w:eastAsia="宋体" w:hint="default"/>
          <w:sz w:val="24"/>
          <w:szCs w:val="24"/>
        </w:rPr>
        <w:t>电子标签项目的募集资金已变更投入项目，详见本报告</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1.4</w:t>
      </w:r>
      <w:r>
        <w:rPr>
          <w:rFonts w:ascii="宋体" w:hAnsi="宋体" w:cs="宋体" w:eastAsia="宋体" w:hint="default"/>
          <w:sz w:val="24"/>
          <w:szCs w:val="24"/>
        </w:rPr>
        <w:t>。</w:t>
      </w:r>
    </w:p>
    <w:p>
      <w:pPr>
        <w:spacing w:line="240" w:lineRule="auto" w:before="5"/>
        <w:rPr>
          <w:rFonts w:ascii="宋体" w:hAnsi="宋体" w:cs="宋体" w:eastAsia="宋体" w:hint="default"/>
          <w:sz w:val="22"/>
          <w:szCs w:val="22"/>
        </w:rPr>
      </w:pPr>
    </w:p>
    <w:p>
      <w:pPr>
        <w:pStyle w:val="Heading4"/>
        <w:spacing w:line="240" w:lineRule="auto"/>
        <w:ind w:left="443" w:right="0"/>
        <w:jc w:val="left"/>
        <w:rPr>
          <w:b w:val="0"/>
          <w:bCs w:val="0"/>
        </w:rPr>
      </w:pPr>
      <w:r>
        <w:rPr/>
        <w:t>（</w:t>
      </w:r>
      <w:r>
        <w:rPr>
          <w:rFonts w:ascii="Times New Roman" w:hAnsi="Times New Roman" w:cs="Times New Roman" w:eastAsia="Times New Roman" w:hint="default"/>
        </w:rPr>
        <w:t>7</w:t>
      </w:r>
      <w:r>
        <w:rPr/>
        <w:t>）本期公司无超募资金使用情况。</w:t>
      </w:r>
      <w:r>
        <w:rPr>
          <w:b w:val="0"/>
          <w:bCs w:val="0"/>
        </w:rPr>
      </w:r>
    </w:p>
    <w:p>
      <w:pPr>
        <w:spacing w:line="240" w:lineRule="auto" w:before="12"/>
        <w:rPr>
          <w:rFonts w:ascii="宋体" w:hAnsi="宋体" w:cs="宋体" w:eastAsia="宋体" w:hint="default"/>
          <w:b/>
          <w:bCs/>
          <w:sz w:val="28"/>
          <w:szCs w:val="28"/>
        </w:rPr>
      </w:pPr>
    </w:p>
    <w:p>
      <w:pPr>
        <w:pStyle w:val="Heading4"/>
        <w:spacing w:line="240" w:lineRule="auto"/>
        <w:ind w:left="486" w:right="0"/>
        <w:jc w:val="left"/>
        <w:rPr>
          <w:b w:val="0"/>
          <w:bCs w:val="0"/>
        </w:rPr>
      </w:pPr>
      <w:r>
        <w:rPr/>
        <w:t>（</w:t>
      </w:r>
      <w:r>
        <w:rPr>
          <w:rFonts w:ascii="Times New Roman" w:hAnsi="Times New Roman" w:cs="Times New Roman" w:eastAsia="Times New Roman" w:hint="default"/>
        </w:rPr>
        <w:t>8</w:t>
      </w:r>
      <w:r>
        <w:rPr/>
        <w:t>）本期公司无尚未使用的募集资金用途和去向。</w:t>
      </w:r>
      <w:r>
        <w:rPr>
          <w:b w:val="0"/>
          <w:bCs w:val="0"/>
        </w:rPr>
      </w:r>
    </w:p>
    <w:p>
      <w:pPr>
        <w:spacing w:line="240" w:lineRule="auto" w:before="0"/>
        <w:rPr>
          <w:rFonts w:ascii="宋体" w:hAnsi="宋体" w:cs="宋体" w:eastAsia="宋体" w:hint="default"/>
          <w:b/>
          <w:bCs/>
          <w:sz w:val="24"/>
          <w:szCs w:val="24"/>
        </w:rPr>
      </w:pPr>
    </w:p>
    <w:p>
      <w:pPr>
        <w:spacing w:line="240" w:lineRule="auto" w:before="8"/>
        <w:rPr>
          <w:rFonts w:ascii="宋体" w:hAnsi="宋体" w:cs="宋体" w:eastAsia="宋体" w:hint="default"/>
          <w:b/>
          <w:bCs/>
          <w:sz w:val="16"/>
          <w:szCs w:val="16"/>
        </w:rPr>
      </w:pPr>
    </w:p>
    <w:p>
      <w:pPr>
        <w:pStyle w:val="Heading4"/>
        <w:spacing w:line="240" w:lineRule="auto"/>
        <w:ind w:left="443" w:right="0"/>
        <w:jc w:val="left"/>
        <w:rPr>
          <w:b w:val="0"/>
          <w:bCs w:val="0"/>
        </w:rPr>
      </w:pPr>
      <w:r>
        <w:rPr/>
        <w:t>（</w:t>
      </w:r>
      <w:r>
        <w:rPr>
          <w:rFonts w:ascii="Times New Roman" w:hAnsi="Times New Roman" w:cs="Times New Roman" w:eastAsia="Times New Roman" w:hint="default"/>
        </w:rPr>
        <w:t>9</w:t>
      </w:r>
      <w:r>
        <w:rPr/>
        <w:t>）本期公司无募集资金使用的其他情况。</w:t>
      </w:r>
      <w:r>
        <w:rPr>
          <w:b w:val="0"/>
          <w:bCs w:val="0"/>
        </w:rPr>
      </w:r>
    </w:p>
    <w:p>
      <w:pPr>
        <w:spacing w:after="0" w:line="240" w:lineRule="auto"/>
        <w:jc w:val="left"/>
        <w:sectPr>
          <w:pgSz w:w="11910" w:h="16840"/>
          <w:pgMar w:header="851" w:footer="980" w:top="1260" w:bottom="1160" w:left="1160" w:right="0"/>
        </w:sectPr>
      </w:pPr>
    </w:p>
    <w:p>
      <w:pPr>
        <w:spacing w:line="240" w:lineRule="auto" w:before="1"/>
        <w:rPr>
          <w:rFonts w:ascii="宋体" w:hAnsi="宋体" w:cs="宋体" w:eastAsia="宋体" w:hint="default"/>
          <w:b/>
          <w:bCs/>
          <w:sz w:val="25"/>
          <w:szCs w:val="25"/>
        </w:rPr>
      </w:pPr>
    </w:p>
    <w:p>
      <w:pPr>
        <w:pStyle w:val="Heading4"/>
        <w:spacing w:line="240" w:lineRule="auto" w:before="26"/>
        <w:ind w:right="0"/>
        <w:jc w:val="left"/>
        <w:rPr>
          <w:b w:val="0"/>
          <w:bCs w:val="0"/>
        </w:rPr>
      </w:pPr>
      <w:r>
        <w:rPr>
          <w:rFonts w:ascii="Times New Roman" w:hAnsi="Times New Roman" w:cs="Times New Roman" w:eastAsia="Times New Roman" w:hint="default"/>
        </w:rPr>
        <w:t>1.4</w:t>
      </w:r>
      <w:r>
        <w:rPr/>
        <w:t>、变更募集资金投资项目的资金使用情况。</w:t>
      </w:r>
      <w:r>
        <w:rPr>
          <w:b w:val="0"/>
          <w:bCs w:val="0"/>
        </w:rPr>
      </w:r>
    </w:p>
    <w:p>
      <w:pPr>
        <w:spacing w:line="352" w:lineRule="auto" w:before="99"/>
        <w:ind w:left="623" w:right="4883" w:hanging="18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）变更募集资金投资项目情况表</w:t>
      </w:r>
      <w:r>
        <w:rPr>
          <w:rFonts w:ascii="宋体" w:hAnsi="宋体" w:cs="宋体" w:eastAsia="宋体" w:hint="default"/>
          <w:b/>
          <w:bCs/>
          <w:w w:val="99"/>
          <w:sz w:val="24"/>
          <w:szCs w:val="24"/>
        </w:rPr>
        <w:t> </w:t>
      </w:r>
      <w:r>
        <w:rPr>
          <w:rFonts w:ascii="宋体" w:hAnsi="宋体" w:cs="宋体" w:eastAsia="宋体" w:hint="default"/>
          <w:sz w:val="24"/>
          <w:szCs w:val="24"/>
        </w:rPr>
        <w:t>变更募集资金投资项目情况表详见本报告附表</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w:t>
      </w:r>
      <w:r>
        <w:rPr>
          <w:rFonts w:ascii="宋体" w:hAnsi="宋体" w:cs="宋体" w:eastAsia="宋体" w:hint="default"/>
          <w:sz w:val="24"/>
          <w:szCs w:val="24"/>
        </w:rPr>
        <w:t>。</w:t>
      </w:r>
    </w:p>
    <w:p>
      <w:pPr>
        <w:spacing w:line="240" w:lineRule="auto" w:before="9"/>
        <w:rPr>
          <w:rFonts w:ascii="宋体" w:hAnsi="宋体" w:cs="宋体" w:eastAsia="宋体" w:hint="default"/>
          <w:sz w:val="28"/>
          <w:szCs w:val="28"/>
        </w:rPr>
      </w:pPr>
    </w:p>
    <w:p>
      <w:pPr>
        <w:spacing w:line="352" w:lineRule="auto" w:before="0"/>
        <w:ind w:left="623" w:right="1297" w:hanging="18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）变更募集资金投资项目的原因</w:t>
      </w:r>
      <w:r>
        <w:rPr>
          <w:rFonts w:ascii="宋体" w:hAnsi="宋体" w:cs="宋体" w:eastAsia="宋体" w:hint="default"/>
          <w:b/>
          <w:bCs/>
          <w:w w:val="99"/>
          <w:sz w:val="24"/>
          <w:szCs w:val="24"/>
        </w:rPr>
        <w:t> </w:t>
      </w:r>
      <w:r>
        <w:rPr>
          <w:rFonts w:ascii="宋体" w:hAnsi="宋体" w:cs="宋体" w:eastAsia="宋体" w:hint="default"/>
          <w:spacing w:val="-2"/>
          <w:sz w:val="24"/>
          <w:szCs w:val="24"/>
        </w:rPr>
        <w:t>该项目的定位是电子标签的生产，申报募投项目时国内大多企业的电子标签生产为半</w:t>
      </w:r>
    </w:p>
    <w:p>
      <w:pPr>
        <w:pStyle w:val="BodyText"/>
        <w:spacing w:line="393" w:lineRule="auto" w:before="94"/>
        <w:ind w:right="1303"/>
        <w:jc w:val="both"/>
      </w:pPr>
      <w:r>
        <w:rPr>
          <w:spacing w:val="-2"/>
        </w:rPr>
        <w:t>自动或手工生产状态。经过近几年的发展，国内众多企业已引进了全自动电子标签生产设</w:t>
      </w:r>
      <w:r>
        <w:rPr>
          <w:spacing w:val="-106"/>
        </w:rPr>
        <w:t> </w:t>
      </w:r>
      <w:r>
        <w:rPr>
          <w:spacing w:val="-106"/>
        </w:rPr>
      </w:r>
      <w:r>
        <w:rPr/>
        <w:t>备。目前国内电子标签生产线有 </w:t>
      </w:r>
      <w:r>
        <w:rPr>
          <w:rFonts w:ascii="Times New Roman" w:hAnsi="Times New Roman" w:cs="Times New Roman" w:eastAsia="Times New Roman" w:hint="default"/>
        </w:rPr>
        <w:t>20 </w:t>
      </w:r>
      <w:r>
        <w:rPr>
          <w:spacing w:val="-3"/>
        </w:rPr>
        <w:t>多条，年生产能力在 </w:t>
      </w:r>
      <w:r>
        <w:rPr>
          <w:rFonts w:ascii="Times New Roman" w:hAnsi="Times New Roman" w:cs="Times New Roman" w:eastAsia="Times New Roman" w:hint="default"/>
        </w:rPr>
        <w:t>8</w:t>
      </w:r>
      <w:r>
        <w:rPr>
          <w:rFonts w:ascii="Times New Roman" w:hAnsi="Times New Roman" w:cs="Times New Roman" w:eastAsia="Times New Roman" w:hint="default"/>
          <w:spacing w:val="-35"/>
        </w:rPr>
        <w:t> </w:t>
      </w:r>
      <w:r>
        <w:rPr/>
        <w:t>亿个左右，同时由于产能供过 于求， 加工价格下降幅度很大，</w:t>
      </w:r>
      <w:r>
        <w:rPr>
          <w:spacing w:val="-65"/>
        </w:rPr>
        <w:t> </w:t>
      </w:r>
      <w:r>
        <w:rPr/>
        <w:t>市场竞争日趋激烈。这种情况对于没有前期业务积累的</w:t>
      </w:r>
      <w:r>
        <w:rPr/>
        <w:t> 本公司来讲，</w:t>
      </w:r>
      <w:r>
        <w:rPr>
          <w:spacing w:val="43"/>
        </w:rPr>
        <w:t> </w:t>
      </w:r>
      <w:r>
        <w:rPr/>
        <w:t>项目盈利的难度非常大。考虑到电子标签市场尚未大规模起动，同时还存</w:t>
      </w:r>
      <w:r>
        <w:rPr>
          <w:spacing w:val="-115"/>
        </w:rPr>
        <w:t> </w:t>
      </w:r>
      <w:r>
        <w:rPr>
          <w:spacing w:val="-115"/>
        </w:rPr>
      </w:r>
      <w:r>
        <w:rPr>
          <w:spacing w:val="-2"/>
        </w:rPr>
        <w:t>在国家标准缺失、应用需求不足、成本居高不下、投资回报不明显等制约电子标签发展的</w:t>
      </w:r>
      <w:r>
        <w:rPr>
          <w:spacing w:val="-108"/>
        </w:rPr>
        <w:t> </w:t>
      </w:r>
      <w:r>
        <w:rPr>
          <w:spacing w:val="-108"/>
        </w:rPr>
      </w:r>
      <w:r>
        <w:rPr>
          <w:spacing w:val="-2"/>
        </w:rPr>
        <w:t>问题，且在短时间内无法根本改变。为提高募集资金的使用效率，公司将该项目下剩余募</w:t>
      </w:r>
      <w:r>
        <w:rPr>
          <w:spacing w:val="-108"/>
        </w:rPr>
        <w:t> </w:t>
      </w:r>
      <w:r>
        <w:rPr>
          <w:spacing w:val="-108"/>
        </w:rPr>
      </w:r>
      <w:r>
        <w:rPr/>
        <w:t>集资金变更使用项目。</w:t>
      </w:r>
    </w:p>
    <w:p>
      <w:pPr>
        <w:spacing w:line="240" w:lineRule="auto" w:before="12"/>
        <w:rPr>
          <w:rFonts w:ascii="宋体" w:hAnsi="宋体" w:cs="宋体" w:eastAsia="宋体" w:hint="default"/>
          <w:sz w:val="27"/>
          <w:szCs w:val="27"/>
        </w:rPr>
      </w:pPr>
    </w:p>
    <w:p>
      <w:pPr>
        <w:pStyle w:val="BodyText"/>
        <w:tabs>
          <w:tab w:pos="5449" w:val="left" w:leader="none"/>
          <w:tab w:pos="7282" w:val="left" w:leader="none"/>
        </w:tabs>
        <w:spacing w:line="369" w:lineRule="auto" w:before="0"/>
        <w:ind w:left="623" w:right="3051" w:hanging="180"/>
        <w:jc w:val="left"/>
        <w:rPr>
          <w:rFonts w:ascii="Times New Roman" w:hAnsi="Times New Roman" w:cs="Times New Roman" w:eastAsia="Times New Roman" w:hint="default"/>
        </w:rPr>
      </w:pPr>
      <w:r>
        <w:rPr>
          <w:rFonts w:ascii="宋体" w:hAnsi="宋体" w:cs="宋体" w:eastAsia="宋体" w:hint="default"/>
          <w:b/>
          <w:bCs/>
        </w:rPr>
        <w:t>（</w:t>
      </w:r>
      <w:r>
        <w:rPr>
          <w:rFonts w:ascii="Times New Roman" w:hAnsi="Times New Roman" w:cs="Times New Roman" w:eastAsia="Times New Roman" w:hint="default"/>
          <w:b/>
          <w:bCs/>
        </w:rPr>
        <w:t>3</w:t>
      </w:r>
      <w:r>
        <w:rPr>
          <w:rFonts w:ascii="宋体" w:hAnsi="宋体" w:cs="宋体" w:eastAsia="宋体" w:hint="default"/>
          <w:b/>
          <w:bCs/>
        </w:rPr>
        <w:t>）变更募集资金投资项目的基本情况</w:t>
      </w:r>
      <w:r>
        <w:rPr>
          <w:rFonts w:ascii="宋体" w:hAnsi="宋体" w:cs="宋体" w:eastAsia="宋体" w:hint="default"/>
          <w:b/>
          <w:bCs/>
          <w:w w:val="99"/>
        </w:rPr>
        <w:t> </w:t>
      </w:r>
      <w:r>
        <w:rPr>
          <w:rFonts w:ascii="Times New Roman" w:hAnsi="Times New Roman" w:cs="Times New Roman" w:eastAsia="Times New Roman" w:hint="default"/>
        </w:rPr>
        <w:t>1</w:t>
      </w:r>
      <w:r>
        <w:rPr/>
        <w:t>、新设恒宝国际有限责任公司 </w:t>
      </w:r>
      <w:r>
        <w:rPr>
          <w:spacing w:val="-1"/>
        </w:rPr>
        <w:t>公司名称：恒宝国际有限责任公司</w:t>
      </w:r>
      <w:r>
        <w:rPr>
          <w:rFonts w:ascii="Times New Roman" w:hAnsi="Times New Roman" w:cs="Times New Roman" w:eastAsia="Times New Roman" w:hint="default"/>
          <w:spacing w:val="-1"/>
        </w:rPr>
        <w:t>(HengBao</w:t>
        <w:tab/>
        <w:t>International</w:t>
      </w:r>
      <w:r>
        <w:rPr>
          <w:rFonts w:ascii="Times New Roman" w:hAnsi="Times New Roman" w:cs="Times New Roman" w:eastAsia="Times New Roman" w:hint="default"/>
          <w:spacing w:val="8"/>
        </w:rPr>
        <w:t> </w:t>
      </w:r>
      <w:r>
        <w:rPr>
          <w:rFonts w:ascii="Times New Roman" w:hAnsi="Times New Roman" w:cs="Times New Roman" w:eastAsia="Times New Roman" w:hint="default"/>
        </w:rPr>
        <w:t>Pte</w:t>
        <w:tab/>
      </w:r>
      <w:r>
        <w:rPr>
          <w:rFonts w:ascii="Times New Roman" w:hAnsi="Times New Roman" w:cs="Times New Roman" w:eastAsia="Times New Roman" w:hint="default"/>
          <w:spacing w:val="-1"/>
        </w:rPr>
        <w:t>Ltd)</w:t>
      </w:r>
      <w:r>
        <w:rPr>
          <w:rFonts w:ascii="Times New Roman" w:hAnsi="Times New Roman" w:cs="Times New Roman" w:eastAsia="Times New Roman" w:hint="default"/>
        </w:rPr>
        <w:t> </w:t>
      </w:r>
      <w:r>
        <w:rPr/>
        <w:t>投资额：不超过 </w:t>
      </w:r>
      <w:r>
        <w:rPr>
          <w:rFonts w:ascii="Times New Roman" w:hAnsi="Times New Roman" w:cs="Times New Roman" w:eastAsia="Times New Roman" w:hint="default"/>
        </w:rPr>
        <w:t>230 </w:t>
      </w:r>
      <w:r>
        <w:rPr/>
        <w:t>万美元，公司占</w:t>
      </w:r>
      <w:r>
        <w:rPr>
          <w:spacing w:val="-2"/>
        </w:rPr>
        <w:t> </w:t>
      </w:r>
      <w:r>
        <w:rPr>
          <w:rFonts w:ascii="Times New Roman" w:hAnsi="Times New Roman" w:cs="Times New Roman" w:eastAsia="Times New Roman" w:hint="default"/>
        </w:rPr>
        <w:t>100%</w:t>
      </w:r>
      <w:r>
        <w:rPr/>
        <w:t>股权。 注册地点：</w:t>
      </w:r>
      <w:r>
        <w:rPr>
          <w:rFonts w:ascii="Times New Roman" w:hAnsi="Times New Roman" w:cs="Times New Roman" w:eastAsia="Times New Roman" w:hint="default"/>
        </w:rPr>
        <w:t>Singapore</w:t>
      </w:r>
    </w:p>
    <w:p>
      <w:pPr>
        <w:pStyle w:val="BodyText"/>
        <w:spacing w:line="240" w:lineRule="auto" w:before="42"/>
        <w:ind w:left="623" w:right="0"/>
        <w:jc w:val="left"/>
      </w:pPr>
      <w:r>
        <w:rPr/>
        <w:t>资金来源及出资方式：募集资金</w:t>
      </w:r>
    </w:p>
    <w:p>
      <w:pPr>
        <w:pStyle w:val="BodyText"/>
        <w:spacing w:line="240" w:lineRule="auto" w:before="206"/>
        <w:ind w:left="623" w:right="0"/>
        <w:jc w:val="left"/>
      </w:pPr>
      <w:r>
        <w:rPr/>
        <w:t>公司于</w:t>
      </w:r>
      <w:r>
        <w:rPr>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9"/>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50"/>
        </w:rPr>
        <w:t> </w:t>
      </w:r>
      <w:r>
        <w:rPr>
          <w:rFonts w:ascii="Times New Roman" w:hAnsi="Times New Roman" w:cs="Times New Roman" w:eastAsia="Times New Roman" w:hint="default"/>
        </w:rPr>
        <w:t>28</w:t>
      </w:r>
      <w:r>
        <w:rPr>
          <w:rFonts w:ascii="Times New Roman" w:hAnsi="Times New Roman" w:cs="Times New Roman" w:eastAsia="Times New Roman" w:hint="default"/>
          <w:spacing w:val="9"/>
        </w:rPr>
        <w:t> </w:t>
      </w:r>
      <w:r>
        <w:rPr/>
        <w:t>日第三届董事会第十三次临时会决议表决通过，独立董事及</w:t>
      </w:r>
    </w:p>
    <w:p>
      <w:pPr>
        <w:pStyle w:val="BodyText"/>
        <w:spacing w:line="386" w:lineRule="auto" w:before="188"/>
        <w:ind w:right="1301"/>
        <w:jc w:val="both"/>
      </w:pPr>
      <w:r>
        <w:rPr>
          <w:spacing w:val="-3"/>
        </w:rPr>
        <w:t>保荐机构均同意该项募集资金项目的变更；公司于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8 </w:t>
      </w:r>
      <w:r>
        <w:rPr/>
        <w:t>日召开</w:t>
      </w:r>
      <w:r>
        <w:rPr>
          <w:spacing w:val="-60"/>
        </w:rPr>
        <w:t> </w:t>
      </w:r>
      <w:r>
        <w:rPr>
          <w:rFonts w:ascii="Times New Roman" w:hAnsi="Times New Roman" w:cs="Times New Roman" w:eastAsia="Times New Roman" w:hint="default"/>
        </w:rPr>
        <w:t>2010 </w:t>
      </w:r>
      <w:r>
        <w:rPr/>
        <w:t>年第一次临 </w:t>
      </w:r>
      <w:r>
        <w:rPr>
          <w:spacing w:val="-2"/>
        </w:rPr>
        <w:t>时股东大会，审议并通过了《关于变更部分募集资金投向暨设立新加坡子公司的议案》涉</w:t>
      </w:r>
      <w:r>
        <w:rPr>
          <w:spacing w:val="-108"/>
        </w:rPr>
        <w:t> </w:t>
      </w:r>
      <w:r>
        <w:rPr>
          <w:spacing w:val="-108"/>
        </w:rPr>
      </w:r>
      <w:r>
        <w:rPr/>
        <w:t>及募集资金投向变更金额人民币</w:t>
      </w:r>
      <w:r>
        <w:rPr>
          <w:spacing w:val="-60"/>
        </w:rPr>
        <w:t> </w:t>
      </w:r>
      <w:r>
        <w:rPr>
          <w:rFonts w:ascii="Times New Roman" w:hAnsi="Times New Roman" w:cs="Times New Roman" w:eastAsia="Times New Roman" w:hint="default"/>
        </w:rPr>
        <w:t>1,500 </w:t>
      </w:r>
      <w:r>
        <w:rPr/>
        <w:t>万元。</w:t>
      </w:r>
    </w:p>
    <w:p>
      <w:pPr>
        <w:pStyle w:val="BodyText"/>
        <w:spacing w:line="374" w:lineRule="auto"/>
        <w:ind w:left="623" w:right="1286"/>
        <w:jc w:val="left"/>
      </w:pPr>
      <w:r>
        <w:rPr>
          <w:rFonts w:ascii="Times New Roman" w:hAnsi="Times New Roman" w:cs="Times New Roman" w:eastAsia="Times New Roman" w:hint="default"/>
        </w:rPr>
        <w:t>2</w:t>
      </w:r>
      <w:r>
        <w:rPr/>
        <w:t>、收购北京东方英卡数字信息技术有限公司</w:t>
      </w:r>
      <w:r>
        <w:rPr>
          <w:spacing w:val="-60"/>
        </w:rPr>
        <w:t> </w:t>
      </w:r>
      <w:r>
        <w:rPr>
          <w:rFonts w:ascii="Times New Roman" w:hAnsi="Times New Roman" w:cs="Times New Roman" w:eastAsia="Times New Roman" w:hint="default"/>
        </w:rPr>
        <w:t>100%</w:t>
      </w:r>
      <w:r>
        <w:rPr/>
        <w:t>股权 北京东方英卡数字信息技术有限公司设立于 </w:t>
      </w:r>
      <w:r>
        <w:rPr>
          <w:rFonts w:ascii="Times New Roman" w:hAnsi="Times New Roman" w:cs="Times New Roman" w:eastAsia="Times New Roman" w:hint="default"/>
        </w:rPr>
        <w:t>2000  </w:t>
      </w:r>
      <w:r>
        <w:rPr/>
        <w:t>年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 </w:t>
      </w:r>
      <w:r>
        <w:rPr>
          <w:rFonts w:ascii="Times New Roman" w:hAnsi="Times New Roman" w:cs="Times New Roman" w:eastAsia="Times New Roman" w:hint="default"/>
        </w:rPr>
        <w:t>3 </w:t>
      </w:r>
      <w:r>
        <w:rPr>
          <w:rFonts w:ascii="Times New Roman" w:hAnsi="Times New Roman" w:cs="Times New Roman" w:eastAsia="Times New Roman" w:hint="default"/>
          <w:spacing w:val="7"/>
        </w:rPr>
        <w:t> </w:t>
      </w:r>
      <w:r>
        <w:rPr>
          <w:spacing w:val="-12"/>
        </w:rPr>
        <w:t>日，北京市工商行政管</w:t>
      </w:r>
    </w:p>
    <w:p>
      <w:pPr>
        <w:pStyle w:val="BodyText"/>
        <w:spacing w:line="240" w:lineRule="auto" w:before="39"/>
        <w:ind w:right="0"/>
        <w:jc w:val="both"/>
      </w:pPr>
      <w:r>
        <w:rPr/>
        <w:t>理局核准并发给企业法人营业执照。</w:t>
      </w:r>
    </w:p>
    <w:p>
      <w:pPr>
        <w:spacing w:after="0" w:line="240" w:lineRule="auto"/>
        <w:jc w:val="both"/>
        <w:sectPr>
          <w:pgSz w:w="11910" w:h="16840"/>
          <w:pgMar w:header="851" w:footer="980" w:top="1260" w:bottom="1160" w:left="1160" w:right="0"/>
        </w:sectPr>
      </w:pPr>
    </w:p>
    <w:p>
      <w:pPr>
        <w:spacing w:line="240" w:lineRule="auto" w:before="1"/>
        <w:rPr>
          <w:rFonts w:ascii="宋体" w:hAnsi="宋体" w:cs="宋体" w:eastAsia="宋体" w:hint="default"/>
          <w:sz w:val="25"/>
          <w:szCs w:val="25"/>
        </w:rPr>
      </w:pPr>
    </w:p>
    <w:p>
      <w:pPr>
        <w:pStyle w:val="BodyText"/>
        <w:spacing w:line="240" w:lineRule="auto"/>
        <w:ind w:left="623" w:right="0"/>
        <w:jc w:val="left"/>
      </w:pPr>
      <w:r>
        <w:rPr/>
        <w:t>注册号：</w:t>
      </w:r>
      <w:r>
        <w:rPr>
          <w:rFonts w:ascii="Times New Roman" w:hAnsi="Times New Roman" w:cs="Times New Roman" w:eastAsia="Times New Roman" w:hint="default"/>
        </w:rPr>
        <w:t>110000001742698</w:t>
      </w:r>
      <w:r>
        <w:rPr/>
        <w:t>；</w:t>
      </w:r>
    </w:p>
    <w:p>
      <w:pPr>
        <w:pStyle w:val="BodyText"/>
        <w:spacing w:line="240" w:lineRule="auto" w:before="186"/>
        <w:ind w:left="623" w:right="0"/>
        <w:jc w:val="left"/>
      </w:pPr>
      <w:r>
        <w:rPr/>
        <w:t>注册资本：人民币</w:t>
      </w:r>
      <w:r>
        <w:rPr>
          <w:spacing w:val="-61"/>
        </w:rPr>
        <w:t> </w:t>
      </w:r>
      <w:r>
        <w:rPr>
          <w:rFonts w:ascii="Times New Roman" w:hAnsi="Times New Roman" w:cs="Times New Roman" w:eastAsia="Times New Roman" w:hint="default"/>
        </w:rPr>
        <w:t>5000 </w:t>
      </w:r>
      <w:r>
        <w:rPr/>
        <w:t>万元；</w:t>
      </w:r>
    </w:p>
    <w:p>
      <w:pPr>
        <w:pStyle w:val="BodyText"/>
        <w:spacing w:line="386" w:lineRule="auto" w:before="188"/>
        <w:ind w:left="623" w:right="1284"/>
        <w:jc w:val="left"/>
        <w:rPr>
          <w:rFonts w:ascii="Times New Roman" w:hAnsi="Times New Roman" w:cs="Times New Roman" w:eastAsia="Times New Roman" w:hint="default"/>
        </w:rPr>
      </w:pPr>
      <w:r>
        <w:rPr/>
        <w:t>注册地址：北京市西城区金融大街</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号、甲</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spacing w:val="-61"/>
        </w:rPr>
        <w:t> </w:t>
      </w:r>
      <w:r>
        <w:rPr>
          <w:rFonts w:ascii="Times New Roman" w:hAnsi="Times New Roman" w:cs="Times New Roman" w:eastAsia="Times New Roman" w:hint="default"/>
        </w:rPr>
        <w:t>801-2</w:t>
      </w:r>
      <w:r>
        <w:rPr>
          <w:rFonts w:ascii="Times New Roman" w:hAnsi="Times New Roman" w:cs="Times New Roman" w:eastAsia="Times New Roman" w:hint="default"/>
          <w:spacing w:val="-1"/>
        </w:rPr>
        <w:t> </w:t>
      </w:r>
      <w:r>
        <w:rPr/>
        <w:t>室； 资金来源及出资方式：募集资金及自有资金 凤凰微电子（中国）有限公司将其持有的北京东方英卡数字信息技术有限公司</w:t>
      </w:r>
      <w:r>
        <w:rPr>
          <w:spacing w:val="-21"/>
        </w:rPr>
        <w:t> </w:t>
      </w:r>
      <w:r>
        <w:rPr>
          <w:rFonts w:ascii="Times New Roman" w:hAnsi="Times New Roman" w:cs="Times New Roman" w:eastAsia="Times New Roman" w:hint="default"/>
        </w:rPr>
        <w:t>100%</w:t>
      </w:r>
    </w:p>
    <w:p>
      <w:pPr>
        <w:pStyle w:val="BodyText"/>
        <w:spacing w:line="240" w:lineRule="auto"/>
        <w:ind w:right="0"/>
        <w:jc w:val="both"/>
      </w:pPr>
      <w:r>
        <w:rPr/>
        <w:t>股权转让给恒宝股份有限公司。股权转让价款以东方英卡截至 </w:t>
      </w:r>
      <w:r>
        <w:rPr>
          <w:rFonts w:ascii="Times New Roman" w:hAnsi="Times New Roman" w:cs="Times New Roman" w:eastAsia="Times New Roman" w:hint="default"/>
        </w:rPr>
        <w:t>2009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日止经</w:t>
      </w:r>
    </w:p>
    <w:p>
      <w:pPr>
        <w:pStyle w:val="BodyText"/>
        <w:spacing w:line="240" w:lineRule="auto" w:before="188"/>
        <w:ind w:right="0"/>
        <w:jc w:val="both"/>
      </w:pPr>
      <w:r>
        <w:rPr/>
        <w:t>审计净资产为基础，双方最终协商确定的转让价格为人民币 </w:t>
      </w:r>
      <w:r>
        <w:rPr>
          <w:rFonts w:ascii="Times New Roman" w:hAnsi="Times New Roman" w:cs="Times New Roman" w:eastAsia="Times New Roman" w:hint="default"/>
        </w:rPr>
        <w:t>2600 </w:t>
      </w:r>
      <w:r>
        <w:rPr/>
        <w:t>万元。</w:t>
      </w:r>
    </w:p>
    <w:p>
      <w:pPr>
        <w:pStyle w:val="BodyText"/>
        <w:spacing w:line="240" w:lineRule="auto" w:before="186"/>
        <w:ind w:left="623" w:right="0"/>
        <w:jc w:val="left"/>
      </w:pPr>
      <w:r>
        <w:rPr/>
        <w:t>公司于</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21</w:t>
      </w:r>
      <w:r>
        <w:rPr>
          <w:rFonts w:ascii="Times New Roman" w:hAnsi="Times New Roman" w:cs="Times New Roman" w:eastAsia="Times New Roman" w:hint="default"/>
          <w:spacing w:val="3"/>
        </w:rPr>
        <w:t> </w:t>
      </w:r>
      <w:r>
        <w:rPr>
          <w:spacing w:val="-3"/>
        </w:rPr>
        <w:t>日第三届董事会第十四次临时会决议表决通过，独立董事及保</w:t>
      </w:r>
    </w:p>
    <w:p>
      <w:pPr>
        <w:pStyle w:val="BodyText"/>
        <w:spacing w:line="386" w:lineRule="auto" w:before="188"/>
        <w:ind w:right="1301"/>
        <w:jc w:val="both"/>
      </w:pPr>
      <w:r>
        <w:rPr>
          <w:spacing w:val="-3"/>
        </w:rPr>
        <w:t>荐机构均同意该项募集资金项目的变更；公司于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2 </w:t>
      </w:r>
      <w:r>
        <w:rPr/>
        <w:t>月</w:t>
      </w:r>
      <w:r>
        <w:rPr>
          <w:spacing w:val="-60"/>
        </w:rPr>
        <w:t> </w:t>
      </w:r>
      <w:r>
        <w:rPr>
          <w:rFonts w:ascii="Times New Roman" w:hAnsi="Times New Roman" w:cs="Times New Roman" w:eastAsia="Times New Roman" w:hint="default"/>
        </w:rPr>
        <w:t>8 </w:t>
      </w:r>
      <w:r>
        <w:rPr/>
        <w:t>日召开</w:t>
      </w:r>
      <w:r>
        <w:rPr>
          <w:spacing w:val="-60"/>
        </w:rPr>
        <w:t> </w:t>
      </w:r>
      <w:r>
        <w:rPr>
          <w:rFonts w:ascii="Times New Roman" w:hAnsi="Times New Roman" w:cs="Times New Roman" w:eastAsia="Times New Roman" w:hint="default"/>
        </w:rPr>
        <w:t>2010 </w:t>
      </w:r>
      <w:r>
        <w:rPr/>
        <w:t>年第一次临时 </w:t>
      </w:r>
      <w:r>
        <w:rPr>
          <w:spacing w:val="-2"/>
        </w:rPr>
        <w:t>股东大会，审议并通过了《关于变更部分募集资金投向暨收购北京东方英卡数字信息技术</w:t>
      </w:r>
      <w:r>
        <w:rPr>
          <w:spacing w:val="-106"/>
        </w:rPr>
        <w:t> </w:t>
      </w:r>
      <w:r>
        <w:rPr>
          <w:spacing w:val="-106"/>
        </w:rPr>
      </w:r>
      <w:r>
        <w:rPr/>
        <w:t>有限公司的议案》涉及募集资金投向变更金额人民币</w:t>
      </w:r>
      <w:r>
        <w:rPr>
          <w:spacing w:val="-60"/>
        </w:rPr>
        <w:t> </w:t>
      </w:r>
      <w:r>
        <w:rPr>
          <w:rFonts w:ascii="Times New Roman" w:hAnsi="Times New Roman" w:cs="Times New Roman" w:eastAsia="Times New Roman" w:hint="default"/>
        </w:rPr>
        <w:t>1,000 </w:t>
      </w:r>
      <w:r>
        <w:rPr/>
        <w:t>万元。</w:t>
      </w:r>
    </w:p>
    <w:p>
      <w:pPr>
        <w:pStyle w:val="BodyText"/>
        <w:spacing w:line="374" w:lineRule="auto"/>
        <w:ind w:left="623" w:right="6713"/>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MIC</w:t>
      </w:r>
      <w:r>
        <w:rPr>
          <w:rFonts w:ascii="Times New Roman" w:hAnsi="Times New Roman" w:cs="Times New Roman" w:eastAsia="Times New Roman" w:hint="default"/>
          <w:spacing w:val="-1"/>
        </w:rPr>
        <w:t> </w:t>
      </w:r>
      <w:r>
        <w:rPr/>
        <w:t>卡研发及产业化项目：</w:t>
      </w:r>
      <w:r>
        <w:rPr>
          <w:w w:val="99"/>
        </w:rPr>
        <w:t> </w:t>
      </w:r>
      <w:r>
        <w:rPr/>
        <w:t>项目名称：</w:t>
      </w:r>
      <w:r>
        <w:rPr>
          <w:rFonts w:ascii="Times New Roman" w:hAnsi="Times New Roman" w:cs="Times New Roman" w:eastAsia="Times New Roman" w:hint="default"/>
        </w:rPr>
        <w:t>MIC</w:t>
      </w:r>
      <w:r>
        <w:rPr>
          <w:rFonts w:ascii="Times New Roman" w:hAnsi="Times New Roman" w:cs="Times New Roman" w:eastAsia="Times New Roman" w:hint="default"/>
          <w:spacing w:val="-3"/>
        </w:rPr>
        <w:t> </w:t>
      </w:r>
      <w:r>
        <w:rPr/>
        <w:t>卡研发及产业化</w:t>
      </w:r>
      <w:r>
        <w:rPr>
          <w:w w:val="99"/>
        </w:rPr>
        <w:t> </w:t>
      </w:r>
      <w:r>
        <w:rPr/>
        <w:t>拟定投资额： </w:t>
      </w:r>
      <w:r>
        <w:rPr>
          <w:rFonts w:ascii="Times New Roman" w:hAnsi="Times New Roman" w:cs="Times New Roman" w:eastAsia="Times New Roman" w:hint="default"/>
        </w:rPr>
        <w:t>6686.04</w:t>
      </w:r>
      <w:r>
        <w:rPr>
          <w:rFonts w:ascii="Times New Roman" w:hAnsi="Times New Roman" w:cs="Times New Roman" w:eastAsia="Times New Roman" w:hint="default"/>
          <w:spacing w:val="-2"/>
        </w:rPr>
        <w:t> </w:t>
      </w:r>
      <w:r>
        <w:rPr/>
        <w:t>万元</w:t>
      </w:r>
    </w:p>
    <w:p>
      <w:pPr>
        <w:pStyle w:val="BodyText"/>
        <w:spacing w:line="398" w:lineRule="auto" w:before="40"/>
        <w:ind w:left="623" w:right="4103"/>
        <w:jc w:val="left"/>
      </w:pPr>
      <w:r>
        <w:rPr/>
        <w:t>项目实施地点：江苏丹阳横塘工业区恒宝股份有限公司内 资金来源及出资方式：募集资金及自有资金</w:t>
      </w:r>
    </w:p>
    <w:p>
      <w:pPr>
        <w:pStyle w:val="BodyText"/>
        <w:spacing w:line="240" w:lineRule="auto" w:before="29"/>
        <w:ind w:left="623" w:right="0"/>
        <w:jc w:val="left"/>
      </w:pPr>
      <w:r>
        <w:rPr/>
        <w:t>公司于</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19</w:t>
      </w:r>
      <w:r>
        <w:rPr>
          <w:rFonts w:ascii="Times New Roman" w:hAnsi="Times New Roman" w:cs="Times New Roman" w:eastAsia="Times New Roman" w:hint="default"/>
          <w:spacing w:val="3"/>
        </w:rPr>
        <w:t> </w:t>
      </w:r>
      <w:r>
        <w:rPr>
          <w:spacing w:val="-3"/>
        </w:rPr>
        <w:t>日第四届董事会第二次临时会决议表决通过，独立董事及保荐</w:t>
      </w:r>
    </w:p>
    <w:p>
      <w:pPr>
        <w:spacing w:line="240" w:lineRule="auto" w:before="4"/>
        <w:rPr>
          <w:rFonts w:ascii="宋体" w:hAnsi="宋体" w:cs="宋体" w:eastAsia="宋体" w:hint="default"/>
          <w:sz w:val="22"/>
          <w:szCs w:val="22"/>
        </w:rPr>
      </w:pPr>
    </w:p>
    <w:p>
      <w:pPr>
        <w:pStyle w:val="BodyText"/>
        <w:spacing w:line="451" w:lineRule="auto" w:before="0"/>
        <w:ind w:right="1301"/>
        <w:jc w:val="both"/>
      </w:pPr>
      <w:r>
        <w:rPr/>
        <w:t>机构均同意该项募集资金项目的变更；公司于</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w:t>
      </w:r>
      <w:r>
        <w:rPr>
          <w:spacing w:val="-51"/>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t>月</w:t>
      </w:r>
      <w:r>
        <w:rPr>
          <w:spacing w:val="-51"/>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7"/>
        </w:rPr>
        <w:t> </w:t>
      </w:r>
      <w:r>
        <w:rPr/>
        <w:t>日召开</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年第三次临时 股东大会，审议并通过了《关于变更募集资金投向暨 </w:t>
      </w:r>
      <w:r>
        <w:rPr>
          <w:rFonts w:ascii="Times New Roman" w:hAnsi="Times New Roman" w:cs="Times New Roman" w:eastAsia="Times New Roman" w:hint="default"/>
        </w:rPr>
        <w:t>MIC</w:t>
      </w:r>
      <w:r>
        <w:rPr>
          <w:rFonts w:ascii="Times New Roman" w:hAnsi="Times New Roman" w:cs="Times New Roman" w:eastAsia="Times New Roman" w:hint="default"/>
          <w:spacing w:val="24"/>
        </w:rPr>
        <w:t> </w:t>
      </w:r>
      <w:r>
        <w:rPr/>
        <w:t>卡研发及产业化的议案》涉及</w:t>
      </w:r>
      <w:r>
        <w:rPr>
          <w:w w:val="99"/>
        </w:rPr>
        <w:t> </w:t>
      </w:r>
      <w:r>
        <w:rPr>
          <w:spacing w:val="-2"/>
        </w:rPr>
        <w:t>原募集资金投向电子标签生产线建设项目剩余全部的募集资金（含募集资金专户的存款利</w:t>
      </w:r>
    </w:p>
    <w:p>
      <w:pPr>
        <w:pStyle w:val="BodyText"/>
        <w:spacing w:line="240" w:lineRule="auto" w:before="99"/>
        <w:ind w:right="0"/>
        <w:jc w:val="both"/>
      </w:pPr>
      <w:r>
        <w:rPr/>
        <w:t>息</w:t>
      </w:r>
      <w:r>
        <w:rPr>
          <w:spacing w:val="-120"/>
        </w:rPr>
        <w:t>）</w:t>
      </w:r>
      <w:r>
        <w:rPr/>
        <w:t>。</w:t>
      </w:r>
    </w:p>
    <w:p>
      <w:pPr>
        <w:pStyle w:val="Heading4"/>
        <w:spacing w:line="240" w:lineRule="auto" w:before="151"/>
        <w:ind w:left="489" w:right="0"/>
        <w:jc w:val="left"/>
        <w:rPr>
          <w:b w:val="0"/>
          <w:bCs w:val="0"/>
        </w:rPr>
      </w:pPr>
      <w:r>
        <w:rPr/>
        <w:t>（</w:t>
      </w:r>
      <w:r>
        <w:rPr>
          <w:rFonts w:ascii="Times New Roman" w:hAnsi="Times New Roman" w:cs="Times New Roman" w:eastAsia="Times New Roman" w:hint="default"/>
        </w:rPr>
        <w:t>4</w:t>
      </w:r>
      <w:r>
        <w:rPr/>
        <w:t>）本期公司无未达到计划进度及变更后的项目可行性发生重大变化的情况。</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13"/>
        <w:rPr>
          <w:rFonts w:ascii="宋体" w:hAnsi="宋体" w:cs="宋体" w:eastAsia="宋体" w:hint="default"/>
          <w:b/>
          <w:bCs/>
          <w:sz w:val="21"/>
          <w:szCs w:val="21"/>
        </w:rPr>
      </w:pPr>
    </w:p>
    <w:p>
      <w:pPr>
        <w:pStyle w:val="Heading4"/>
        <w:spacing w:line="240" w:lineRule="auto"/>
        <w:ind w:left="443" w:right="0"/>
        <w:jc w:val="left"/>
        <w:rPr>
          <w:b w:val="0"/>
          <w:bCs w:val="0"/>
        </w:rPr>
      </w:pPr>
      <w:r>
        <w:rPr/>
        <w:t>（</w:t>
      </w:r>
      <w:r>
        <w:rPr>
          <w:rFonts w:ascii="Times New Roman" w:hAnsi="Times New Roman" w:cs="Times New Roman" w:eastAsia="Times New Roman" w:hint="default"/>
        </w:rPr>
        <w:t>5</w:t>
      </w:r>
      <w:r>
        <w:rPr/>
        <w:t>）本期公司无变更后的募集资金投资项目无法单独核算效益的情况。</w:t>
      </w:r>
      <w:r>
        <w:rPr>
          <w:b w:val="0"/>
          <w:bCs w:val="0"/>
        </w:rPr>
      </w:r>
    </w:p>
    <w:p>
      <w:pPr>
        <w:spacing w:after="0" w:line="240" w:lineRule="auto"/>
        <w:jc w:val="left"/>
        <w:sectPr>
          <w:pgSz w:w="11910" w:h="16840"/>
          <w:pgMar w:header="851" w:footer="980" w:top="1260" w:bottom="1160" w:left="1160" w:right="0"/>
        </w:sectPr>
      </w:pPr>
    </w:p>
    <w:p>
      <w:pPr>
        <w:spacing w:line="240" w:lineRule="auto" w:before="6"/>
        <w:rPr>
          <w:rFonts w:ascii="宋体" w:hAnsi="宋体" w:cs="宋体" w:eastAsia="宋体" w:hint="default"/>
          <w:b/>
          <w:bCs/>
          <w:sz w:val="18"/>
          <w:szCs w:val="18"/>
        </w:rPr>
      </w:pPr>
    </w:p>
    <w:p>
      <w:pPr>
        <w:pStyle w:val="Heading4"/>
        <w:spacing w:line="240" w:lineRule="auto" w:before="26"/>
        <w:ind w:left="443" w:right="0"/>
        <w:jc w:val="left"/>
        <w:rPr>
          <w:b w:val="0"/>
          <w:bCs w:val="0"/>
        </w:rPr>
      </w:pPr>
      <w:r>
        <w:rPr/>
        <w:t>（</w:t>
      </w:r>
      <w:r>
        <w:rPr>
          <w:rFonts w:ascii="Times New Roman" w:hAnsi="Times New Roman" w:cs="Times New Roman" w:eastAsia="Times New Roman" w:hint="default"/>
        </w:rPr>
        <w:t>6</w:t>
      </w:r>
      <w:r>
        <w:rPr/>
        <w:t>）本期公司无变更后的募集资金投资项目已对外转让或置换情况。</w:t>
      </w:r>
      <w:r>
        <w:rPr>
          <w:b w:val="0"/>
          <w:bCs w:val="0"/>
        </w:rPr>
      </w:r>
    </w:p>
    <w:p>
      <w:pPr>
        <w:spacing w:line="240" w:lineRule="auto" w:before="0"/>
        <w:rPr>
          <w:rFonts w:ascii="宋体" w:hAnsi="宋体" w:cs="宋体" w:eastAsia="宋体" w:hint="default"/>
          <w:b/>
          <w:bCs/>
          <w:sz w:val="24"/>
          <w:szCs w:val="24"/>
        </w:rPr>
      </w:pPr>
    </w:p>
    <w:p>
      <w:pPr>
        <w:spacing w:line="240" w:lineRule="auto" w:before="4"/>
        <w:rPr>
          <w:rFonts w:ascii="宋体" w:hAnsi="宋体" w:cs="宋体" w:eastAsia="宋体" w:hint="default"/>
          <w:b/>
          <w:bCs/>
          <w:sz w:val="18"/>
          <w:szCs w:val="18"/>
        </w:rPr>
      </w:pPr>
    </w:p>
    <w:p>
      <w:pPr>
        <w:spacing w:line="376" w:lineRule="auto" w:before="0"/>
        <w:ind w:left="623" w:right="1297"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1.5</w:t>
      </w:r>
      <w:r>
        <w:rPr>
          <w:rFonts w:ascii="宋体" w:hAnsi="宋体" w:cs="宋体" w:eastAsia="宋体" w:hint="default"/>
          <w:b/>
          <w:bCs/>
          <w:sz w:val="24"/>
          <w:szCs w:val="24"/>
        </w:rPr>
        <w:t>、募集资金使用及披露中存在的问题</w:t>
      </w:r>
      <w:r>
        <w:rPr>
          <w:rFonts w:ascii="宋体" w:hAnsi="宋体" w:cs="宋体" w:eastAsia="宋体" w:hint="default"/>
          <w:b/>
          <w:bCs/>
          <w:w w:val="99"/>
          <w:sz w:val="24"/>
          <w:szCs w:val="24"/>
        </w:rPr>
        <w:t> </w:t>
      </w:r>
      <w:r>
        <w:rPr>
          <w:rFonts w:ascii="宋体" w:hAnsi="宋体" w:cs="宋体" w:eastAsia="宋体" w:hint="default"/>
          <w:spacing w:val="-2"/>
          <w:sz w:val="24"/>
          <w:szCs w:val="24"/>
        </w:rPr>
        <w:t>本年度，公司严格按照《深圳证券交易所中小企业板上市公司规范运作指引》、公司</w:t>
      </w:r>
    </w:p>
    <w:p>
      <w:pPr>
        <w:pStyle w:val="BodyText"/>
        <w:spacing w:line="398" w:lineRule="auto" w:before="67"/>
        <w:ind w:right="0"/>
        <w:jc w:val="left"/>
      </w:pPr>
      <w:r>
        <w:rPr>
          <w:spacing w:val="-2"/>
        </w:rPr>
        <w:t>《募集资金管理制度》等规定使用募集资金，并及时、真实、准确、完整地进行相关信息</w:t>
      </w:r>
      <w:r>
        <w:rPr>
          <w:spacing w:val="-102"/>
        </w:rPr>
        <w:t> </w:t>
      </w:r>
      <w:r>
        <w:rPr>
          <w:spacing w:val="-102"/>
        </w:rPr>
      </w:r>
      <w:r>
        <w:rPr/>
        <w:t>的披露工作，不存在违规使用募集资金的情形。</w:t>
      </w:r>
    </w:p>
    <w:p>
      <w:pPr>
        <w:spacing w:line="240" w:lineRule="auto" w:before="2"/>
        <w:rPr>
          <w:rFonts w:ascii="宋体" w:hAnsi="宋体" w:cs="宋体" w:eastAsia="宋体" w:hint="default"/>
          <w:sz w:val="34"/>
          <w:szCs w:val="34"/>
        </w:rPr>
      </w:pPr>
    </w:p>
    <w:p>
      <w:pPr>
        <w:pStyle w:val="Heading4"/>
        <w:spacing w:line="240" w:lineRule="auto"/>
        <w:ind w:right="0"/>
        <w:jc w:val="left"/>
        <w:rPr>
          <w:b w:val="0"/>
          <w:bCs w:val="0"/>
        </w:rPr>
      </w:pPr>
      <w:r>
        <w:rPr>
          <w:rFonts w:ascii="Times New Roman" w:hAnsi="Times New Roman" w:cs="Times New Roman" w:eastAsia="Times New Roman" w:hint="default"/>
        </w:rPr>
        <w:t>1.6</w:t>
      </w:r>
      <w:r>
        <w:rPr/>
        <w:t>、专项报告的批准报出</w:t>
      </w:r>
      <w:r>
        <w:rPr>
          <w:b w:val="0"/>
          <w:bCs w:val="0"/>
        </w:rPr>
      </w:r>
    </w:p>
    <w:p>
      <w:pPr>
        <w:pStyle w:val="BodyText"/>
        <w:spacing w:line="240" w:lineRule="auto" w:before="189"/>
        <w:ind w:left="623" w:right="0"/>
        <w:jc w:val="left"/>
      </w:pPr>
      <w:r>
        <w:rPr/>
        <w:t>本专项报告业经公司董事会于</w:t>
      </w:r>
      <w:r>
        <w:rPr>
          <w:spacing w:val="-60"/>
        </w:rPr>
        <w:t>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27 </w:t>
      </w:r>
      <w:r>
        <w:rPr/>
        <w:t>日批准报出。</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2"/>
          <w:szCs w:val="22"/>
        </w:rPr>
      </w:pPr>
    </w:p>
    <w:p>
      <w:pPr>
        <w:spacing w:before="0"/>
        <w:ind w:left="143" w:right="0" w:firstLine="0"/>
        <w:jc w:val="left"/>
        <w:rPr>
          <w:rFonts w:ascii="宋体" w:hAnsi="宋体" w:cs="宋体" w:eastAsia="宋体" w:hint="default"/>
          <w:sz w:val="21"/>
          <w:szCs w:val="21"/>
        </w:rPr>
      </w:pPr>
      <w:r>
        <w:rPr>
          <w:rFonts w:ascii="宋体" w:hAnsi="宋体" w:cs="宋体" w:eastAsia="宋体" w:hint="default"/>
          <w:sz w:val="21"/>
          <w:szCs w:val="21"/>
        </w:rPr>
        <w:t>附表：</w:t>
      </w:r>
      <w:r>
        <w:rPr>
          <w:rFonts w:ascii="Times New Roman" w:hAnsi="Times New Roman" w:cs="Times New Roman" w:eastAsia="Times New Roman" w:hint="default"/>
          <w:sz w:val="21"/>
          <w:szCs w:val="21"/>
        </w:rPr>
        <w:t>1</w:t>
      </w:r>
      <w:r>
        <w:rPr>
          <w:rFonts w:ascii="宋体" w:hAnsi="宋体" w:cs="宋体" w:eastAsia="宋体" w:hint="default"/>
          <w:sz w:val="21"/>
          <w:szCs w:val="21"/>
        </w:rPr>
        <w:t>、募集资金使用情况对照表</w:t>
      </w:r>
    </w:p>
    <w:p>
      <w:pPr>
        <w:spacing w:before="110"/>
        <w:ind w:left="77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、变更募集资金投资项目情况表</w:t>
      </w:r>
    </w:p>
    <w:p>
      <w:pPr>
        <w:spacing w:after="0"/>
        <w:jc w:val="left"/>
        <w:rPr>
          <w:rFonts w:ascii="宋体" w:hAnsi="宋体" w:cs="宋体" w:eastAsia="宋体" w:hint="default"/>
          <w:sz w:val="21"/>
          <w:szCs w:val="21"/>
        </w:rPr>
        <w:sectPr>
          <w:pgSz w:w="11910" w:h="16840"/>
          <w:pgMar w:header="851" w:footer="980" w:top="1260" w:bottom="1160" w:left="1160" w:right="0"/>
        </w:sect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27"/>
          <w:pgSz w:w="11910" w:h="16840"/>
          <w:pgMar w:header="851" w:footer="980" w:top="1160" w:bottom="1160" w:left="1560" w:right="0"/>
        </w:sectPr>
      </w:pPr>
    </w:p>
    <w:p>
      <w:pPr>
        <w:spacing w:line="240" w:lineRule="auto" w:before="1"/>
        <w:rPr>
          <w:rFonts w:ascii="宋体" w:hAnsi="宋体" w:cs="宋体" w:eastAsia="宋体" w:hint="default"/>
          <w:sz w:val="14"/>
          <w:szCs w:val="14"/>
        </w:rPr>
      </w:pPr>
    </w:p>
    <w:p>
      <w:pPr>
        <w:spacing w:before="0"/>
        <w:ind w:left="240" w:right="-19" w:firstLine="0"/>
        <w:jc w:val="left"/>
        <w:rPr>
          <w:rFonts w:ascii="宋体" w:hAnsi="宋体" w:cs="宋体" w:eastAsia="宋体" w:hint="default"/>
          <w:sz w:val="18"/>
          <w:szCs w:val="18"/>
        </w:rPr>
      </w:pPr>
      <w:r>
        <w:rPr>
          <w:rFonts w:ascii="宋体" w:hAnsi="宋体" w:cs="宋体" w:eastAsia="宋体" w:hint="default"/>
          <w:sz w:val="18"/>
          <w:szCs w:val="18"/>
        </w:rPr>
        <w:t>附表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spacing w:line="240" w:lineRule="auto" w:before="0"/>
        <w:rPr>
          <w:rFonts w:ascii="宋体" w:hAnsi="宋体" w:cs="宋体" w:eastAsia="宋体" w:hint="default"/>
          <w:sz w:val="30"/>
          <w:szCs w:val="30"/>
        </w:rPr>
      </w:pPr>
      <w:r>
        <w:rPr/>
        <w:br w:type="column"/>
      </w:r>
      <w:r>
        <w:rPr>
          <w:rFonts w:ascii="宋体"/>
          <w:sz w:val="30"/>
        </w:rPr>
      </w:r>
    </w:p>
    <w:p>
      <w:pPr>
        <w:spacing w:before="0"/>
        <w:ind w:left="240" w:right="0" w:firstLine="0"/>
        <w:jc w:val="left"/>
        <w:rPr>
          <w:rFonts w:ascii="宋体" w:hAnsi="宋体" w:cs="宋体" w:eastAsia="宋体" w:hint="default"/>
          <w:sz w:val="32"/>
          <w:szCs w:val="32"/>
        </w:rPr>
      </w:pPr>
      <w:r>
        <w:rPr>
          <w:rFonts w:ascii="宋体" w:hAnsi="宋体" w:cs="宋体" w:eastAsia="宋体" w:hint="default"/>
          <w:b/>
          <w:bCs/>
          <w:sz w:val="32"/>
          <w:szCs w:val="32"/>
        </w:rPr>
        <w:t>募集资金使用情况对照表</w:t>
      </w:r>
      <w:r>
        <w:rPr>
          <w:rFonts w:ascii="宋体" w:hAnsi="宋体" w:cs="宋体" w:eastAsia="宋体" w:hint="default"/>
          <w:sz w:val="32"/>
          <w:szCs w:val="32"/>
        </w:rPr>
      </w:r>
    </w:p>
    <w:p>
      <w:pPr>
        <w:spacing w:after="0"/>
        <w:jc w:val="left"/>
        <w:rPr>
          <w:rFonts w:ascii="宋体" w:hAnsi="宋体" w:cs="宋体" w:eastAsia="宋体" w:hint="default"/>
          <w:sz w:val="32"/>
          <w:szCs w:val="32"/>
        </w:rPr>
        <w:sectPr>
          <w:type w:val="continuous"/>
          <w:pgSz w:w="11910" w:h="16840"/>
          <w:pgMar w:top="1580" w:bottom="0" w:left="1560" w:right="0"/>
          <w:cols w:num="2" w:equalWidth="0">
            <w:col w:w="918" w:space="1468"/>
            <w:col w:w="7964"/>
          </w:cols>
        </w:sectPr>
      </w:pPr>
    </w:p>
    <w:p>
      <w:pPr>
        <w:spacing w:line="240" w:lineRule="auto" w:before="11"/>
        <w:rPr>
          <w:rFonts w:ascii="宋体" w:hAnsi="宋体" w:cs="宋体" w:eastAsia="宋体" w:hint="default"/>
          <w:b/>
          <w:bCs/>
          <w:sz w:val="10"/>
          <w:szCs w:val="10"/>
        </w:rPr>
      </w:pPr>
      <w:r>
        <w:rPr/>
        <w:pict>
          <v:group style="position:absolute;margin-left:84.624001pt;margin-top:277.849945pt;width:424.9pt;height:.5pt;mso-position-horizontal-relative:page;mso-position-vertical-relative:page;z-index:-1313176" coordorigin="1692,5557" coordsize="8498,10">
            <v:shape style="position:absolute;left:1692;top:5557;width:1034;height:10" type="#_x0000_t75" stroked="false">
              <v:imagedata r:id="rId28" o:title=""/>
            </v:shape>
            <v:shape style="position:absolute;left:2722;top:5557;width:749;height:10" type="#_x0000_t75" stroked="false">
              <v:imagedata r:id="rId29" o:title=""/>
            </v:shape>
            <v:shape style="position:absolute;left:3466;top:5557;width:1637;height:10" type="#_x0000_t75" stroked="false">
              <v:imagedata r:id="rId30" o:title=""/>
            </v:shape>
            <v:shape style="position:absolute;left:5099;top:5557;width:466;height:10" type="#_x0000_t75" stroked="false">
              <v:imagedata r:id="rId31" o:title=""/>
            </v:shape>
            <v:shape style="position:absolute;left:5559;top:5557;width:821;height:10" type="#_x0000_t75" stroked="false">
              <v:imagedata r:id="rId32" o:title=""/>
            </v:shape>
            <v:shape style="position:absolute;left:6376;top:5557;width:1099;height:10" type="#_x0000_t75" stroked="false">
              <v:imagedata r:id="rId33" o:title=""/>
            </v:shape>
            <v:shape style="position:absolute;left:7470;top:5557;width:715;height:10" type="#_x0000_t75" stroked="false">
              <v:imagedata r:id="rId34" o:title=""/>
            </v:shape>
            <v:shape style="position:absolute;left:8181;top:5557;width:821;height:10" type="#_x0000_t75" stroked="false">
              <v:imagedata r:id="rId35" o:title=""/>
            </v:shape>
            <v:shape style="position:absolute;left:8997;top:5557;width:1193;height:10" type="#_x0000_t75" stroked="false">
              <v:imagedata r:id="rId36" o:title=""/>
            </v:shape>
            <w10:wrap type="none"/>
          </v:group>
        </w:pict>
      </w:r>
      <w:r>
        <w:rPr/>
        <w:pict>
          <v:group style="position:absolute;margin-left:84.624001pt;margin-top:438.289978pt;width:424.9pt;height:.5pt;mso-position-horizontal-relative:page;mso-position-vertical-relative:page;z-index:-1313152" coordorigin="1692,8766" coordsize="8498,10">
            <v:shape style="position:absolute;left:1692;top:8766;width:1034;height:10" type="#_x0000_t75" stroked="false">
              <v:imagedata r:id="rId28" o:title=""/>
            </v:shape>
            <v:shape style="position:absolute;left:2722;top:8766;width:749;height:10" type="#_x0000_t75" stroked="false">
              <v:imagedata r:id="rId29" o:title=""/>
            </v:shape>
            <v:shape style="position:absolute;left:3466;top:8766;width:1637;height:10" type="#_x0000_t75" stroked="false">
              <v:imagedata r:id="rId30" o:title=""/>
            </v:shape>
            <v:shape style="position:absolute;left:5099;top:8766;width:466;height:10" type="#_x0000_t75" stroked="false">
              <v:imagedata r:id="rId31" o:title=""/>
            </v:shape>
            <v:shape style="position:absolute;left:5559;top:8766;width:821;height:10" type="#_x0000_t75" stroked="false">
              <v:imagedata r:id="rId32" o:title=""/>
            </v:shape>
            <v:shape style="position:absolute;left:6376;top:8766;width:1099;height:10" type="#_x0000_t75" stroked="false">
              <v:imagedata r:id="rId33" o:title=""/>
            </v:shape>
            <v:shape style="position:absolute;left:7470;top:8766;width:715;height:10" type="#_x0000_t75" stroked="false">
              <v:imagedata r:id="rId34" o:title=""/>
            </v:shape>
            <v:shape style="position:absolute;left:8181;top:8766;width:821;height:10" type="#_x0000_t75" stroked="false">
              <v:imagedata r:id="rId35" o:title=""/>
            </v:shape>
            <v:shape style="position:absolute;left:8997;top:8766;width:1193;height:10" type="#_x0000_t75" stroked="false">
              <v:imagedata r:id="rId36" o:title=""/>
            </v:shape>
            <w10:wrap type="none"/>
          </v:group>
        </w:pict>
      </w:r>
      <w:r>
        <w:rPr/>
        <w:pict>
          <v:group style="position:absolute;margin-left:84.624001pt;margin-top:474.309998pt;width:424.9pt;height:5.05pt;mso-position-horizontal-relative:page;mso-position-vertical-relative:page;z-index:-1313128" coordorigin="1692,9486" coordsize="8498,101">
            <v:shape style="position:absolute;left:1692;top:9486;width:1054;height:101" type="#_x0000_t75" stroked="false">
              <v:imagedata r:id="rId37" o:title=""/>
            </v:shape>
            <v:shape style="position:absolute;left:2722;top:9577;width:749;height:10" type="#_x0000_t75" stroked="false">
              <v:imagedata r:id="rId29" o:title=""/>
            </v:shape>
            <v:shape style="position:absolute;left:3466;top:9577;width:1637;height:10" type="#_x0000_t75" stroked="false">
              <v:imagedata r:id="rId30" o:title=""/>
            </v:shape>
            <v:shape style="position:absolute;left:5099;top:9577;width:466;height:10" type="#_x0000_t75" stroked="false">
              <v:imagedata r:id="rId31" o:title=""/>
            </v:shape>
            <v:shape style="position:absolute;left:5559;top:9577;width:821;height:10" type="#_x0000_t75" stroked="false">
              <v:imagedata r:id="rId32" o:title=""/>
            </v:shape>
            <v:shape style="position:absolute;left:6376;top:9577;width:1099;height:10" type="#_x0000_t75" stroked="false">
              <v:imagedata r:id="rId33" o:title=""/>
            </v:shape>
            <v:shape style="position:absolute;left:7470;top:9577;width:715;height:10" type="#_x0000_t75" stroked="false">
              <v:imagedata r:id="rId34" o:title=""/>
            </v:shape>
            <v:shape style="position:absolute;left:8181;top:9577;width:821;height:10" type="#_x0000_t75" stroked="false">
              <v:imagedata r:id="rId35" o:title=""/>
            </v:shape>
            <v:shape style="position:absolute;left:8997;top:9577;width:1193;height:10" type="#_x0000_t75" stroked="false">
              <v:imagedata r:id="rId36" o:title=""/>
            </v:shape>
            <w10:wrap type="none"/>
          </v:group>
        </w:pict>
      </w:r>
      <w:r>
        <w:rPr/>
        <w:pict>
          <v:group style="position:absolute;margin-left:84.624001pt;margin-top:536.950012pt;width:424.9pt;height:5.3pt;mso-position-horizontal-relative:page;mso-position-vertical-relative:page;z-index:-1313104" coordorigin="1692,10739" coordsize="8498,106">
            <v:shape style="position:absolute;left:1692;top:10739;width:1054;height:106" type="#_x0000_t75" stroked="false">
              <v:imagedata r:id="rId38" o:title=""/>
            </v:shape>
            <v:shape style="position:absolute;left:2722;top:10835;width:749;height:10" type="#_x0000_t75" stroked="false">
              <v:imagedata r:id="rId29" o:title=""/>
            </v:shape>
            <v:shape style="position:absolute;left:3466;top:10835;width:1637;height:10" type="#_x0000_t75" stroked="false">
              <v:imagedata r:id="rId30" o:title=""/>
            </v:shape>
            <v:shape style="position:absolute;left:5099;top:10835;width:466;height:10" type="#_x0000_t75" stroked="false">
              <v:imagedata r:id="rId31" o:title=""/>
            </v:shape>
            <v:shape style="position:absolute;left:5559;top:10835;width:821;height:10" type="#_x0000_t75" stroked="false">
              <v:imagedata r:id="rId32" o:title=""/>
            </v:shape>
            <v:shape style="position:absolute;left:6376;top:10835;width:1099;height:10" type="#_x0000_t75" stroked="false">
              <v:imagedata r:id="rId33" o:title=""/>
            </v:shape>
            <v:shape style="position:absolute;left:7470;top:10835;width:715;height:10" type="#_x0000_t75" stroked="false">
              <v:imagedata r:id="rId34" o:title=""/>
            </v:shape>
            <v:shape style="position:absolute;left:8181;top:10835;width:821;height:10" type="#_x0000_t75" stroked="false">
              <v:imagedata r:id="rId35" o:title=""/>
            </v:shape>
            <v:shape style="position:absolute;left:8997;top:10835;width:1193;height:10" type="#_x0000_t75" stroked="false">
              <v:imagedata r:id="rId36" o:title=""/>
            </v:shape>
            <w10:wrap type="none"/>
          </v:group>
        </w:pict>
      </w:r>
      <w:r>
        <w:rPr/>
        <w:pict>
          <v:group style="position:absolute;margin-left:84.624001pt;margin-top:584.469971pt;width:424.9pt;height:5.05pt;mso-position-horizontal-relative:page;mso-position-vertical-relative:page;z-index:-1313080" coordorigin="1692,11689" coordsize="8498,101">
            <v:shape style="position:absolute;left:1692;top:11689;width:1054;height:101" type="#_x0000_t75" stroked="false">
              <v:imagedata r:id="rId39" o:title=""/>
            </v:shape>
            <v:shape style="position:absolute;left:2722;top:11781;width:749;height:10" type="#_x0000_t75" stroked="false">
              <v:imagedata r:id="rId29" o:title=""/>
            </v:shape>
            <v:shape style="position:absolute;left:3466;top:11781;width:1637;height:10" type="#_x0000_t75" stroked="false">
              <v:imagedata r:id="rId30" o:title=""/>
            </v:shape>
            <v:shape style="position:absolute;left:5099;top:11781;width:466;height:10" type="#_x0000_t75" stroked="false">
              <v:imagedata r:id="rId31" o:title=""/>
            </v:shape>
            <v:shape style="position:absolute;left:5559;top:11781;width:821;height:10" type="#_x0000_t75" stroked="false">
              <v:imagedata r:id="rId32" o:title=""/>
            </v:shape>
            <v:shape style="position:absolute;left:6376;top:11781;width:1099;height:10" type="#_x0000_t75" stroked="false">
              <v:imagedata r:id="rId33" o:title=""/>
            </v:shape>
            <v:shape style="position:absolute;left:7470;top:11781;width:715;height:10" type="#_x0000_t75" stroked="false">
              <v:imagedata r:id="rId34" o:title=""/>
            </v:shape>
            <v:shape style="position:absolute;left:8181;top:11781;width:821;height:10" type="#_x0000_t75" stroked="false">
              <v:imagedata r:id="rId35" o:title=""/>
            </v:shape>
            <v:shape style="position:absolute;left:8997;top:11781;width:1193;height:10" type="#_x0000_t75" stroked="false">
              <v:imagedata r:id="rId36" o:title=""/>
            </v:shape>
            <w10:wrap type="none"/>
          </v:group>
        </w:pict>
      </w:r>
      <w:r>
        <w:rPr/>
        <w:pict>
          <v:group style="position:absolute;margin-left:84.624001pt;margin-top:647.139954pt;width:424.9pt;height:5.3pt;mso-position-horizontal-relative:page;mso-position-vertical-relative:page;z-index:-1313056" coordorigin="1692,12943" coordsize="8498,106">
            <v:shape style="position:absolute;left:1692;top:12943;width:1054;height:106" type="#_x0000_t75" stroked="false">
              <v:imagedata r:id="rId38" o:title=""/>
            </v:shape>
            <v:shape style="position:absolute;left:2722;top:13039;width:749;height:10" type="#_x0000_t75" stroked="false">
              <v:imagedata r:id="rId40" o:title=""/>
            </v:shape>
            <v:shape style="position:absolute;left:3466;top:13039;width:1637;height:10" type="#_x0000_t75" stroked="false">
              <v:imagedata r:id="rId41" o:title=""/>
            </v:shape>
            <v:shape style="position:absolute;left:5099;top:13039;width:466;height:10" type="#_x0000_t75" stroked="false">
              <v:imagedata r:id="rId42" o:title=""/>
            </v:shape>
            <v:shape style="position:absolute;left:5559;top:13039;width:821;height:10" type="#_x0000_t75" stroked="false">
              <v:imagedata r:id="rId43" o:title=""/>
            </v:shape>
            <v:shape style="position:absolute;left:6376;top:13039;width:1099;height:10" type="#_x0000_t75" stroked="false">
              <v:imagedata r:id="rId44" o:title=""/>
            </v:shape>
            <v:shape style="position:absolute;left:7470;top:13039;width:715;height:10" type="#_x0000_t75" stroked="false">
              <v:imagedata r:id="rId45" o:title=""/>
            </v:shape>
            <v:shape style="position:absolute;left:8181;top:13039;width:821;height:10" type="#_x0000_t75" stroked="false">
              <v:imagedata r:id="rId46" o:title=""/>
            </v:shape>
            <v:shape style="position:absolute;left:8997;top:13039;width:1193;height:10" type="#_x0000_t75" stroked="false">
              <v:imagedata r:id="rId47" o:title=""/>
            </v:shape>
            <w10:wrap type="none"/>
          </v:group>
        </w:pict>
      </w:r>
      <w:r>
        <w:rPr/>
        <w:pict>
          <v:group style="position:absolute;margin-left:84.624001pt;margin-top:710.019958pt;width:424.9pt;height:5.3pt;mso-position-horizontal-relative:page;mso-position-vertical-relative:page;z-index:-1313032" coordorigin="1692,14200" coordsize="8498,106">
            <v:shape style="position:absolute;left:1692;top:14200;width:1054;height:106" type="#_x0000_t75" stroked="false">
              <v:imagedata r:id="rId38" o:title=""/>
            </v:shape>
            <v:shape style="position:absolute;left:2722;top:14296;width:749;height:10" type="#_x0000_t75" stroked="false">
              <v:imagedata r:id="rId29" o:title=""/>
            </v:shape>
            <v:shape style="position:absolute;left:3466;top:14296;width:1637;height:10" type="#_x0000_t75" stroked="false">
              <v:imagedata r:id="rId30" o:title=""/>
            </v:shape>
            <v:shape style="position:absolute;left:5099;top:14296;width:466;height:10" type="#_x0000_t75" stroked="false">
              <v:imagedata r:id="rId31" o:title=""/>
            </v:shape>
            <v:shape style="position:absolute;left:5559;top:14296;width:821;height:10" type="#_x0000_t75" stroked="false">
              <v:imagedata r:id="rId32" o:title=""/>
            </v:shape>
            <v:shape style="position:absolute;left:6376;top:14296;width:1099;height:10" type="#_x0000_t75" stroked="false">
              <v:imagedata r:id="rId33" o:title=""/>
            </v:shape>
            <v:shape style="position:absolute;left:7470;top:14296;width:715;height:10" type="#_x0000_t75" stroked="false">
              <v:imagedata r:id="rId34" o:title=""/>
            </v:shape>
            <v:shape style="position:absolute;left:8181;top:14296;width:821;height:10" type="#_x0000_t75" stroked="false">
              <v:imagedata r:id="rId35" o:title=""/>
            </v:shape>
            <v:shape style="position:absolute;left:8997;top:14296;width:1193;height:10" type="#_x0000_t75" stroked="false">
              <v:imagedata r:id="rId36" o:title=""/>
            </v:shape>
            <w10:wrap type="none"/>
          </v:group>
        </w:pict>
      </w:r>
      <w:r>
        <w:rPr/>
        <w:pict>
          <v:group style="position:absolute;margin-left:83.183998pt;margin-top:725.860046pt;width:427.05pt;height:27.15pt;mso-position-horizontal-relative:page;mso-position-vertical-relative:page;z-index:-1312960" coordorigin="1664,14517" coordsize="8541,543">
            <v:shape style="position:absolute;left:1692;top:14517;width:1054;height:110" type="#_x0000_t75" stroked="false">
              <v:imagedata r:id="rId48" o:title=""/>
            </v:shape>
            <v:shape style="position:absolute;left:2722;top:14613;width:758;height:14" type="#_x0000_t75" stroked="false">
              <v:imagedata r:id="rId49" o:title=""/>
            </v:shape>
            <v:shape style="position:absolute;left:3466;top:14613;width:831;height:14" type="#_x0000_t75" stroked="false">
              <v:imagedata r:id="rId50" o:title=""/>
            </v:shape>
            <v:shape style="position:absolute;left:4283;top:14613;width:830;height:14" type="#_x0000_t75" stroked="false">
              <v:imagedata r:id="rId51" o:title=""/>
            </v:shape>
            <v:shape style="position:absolute;left:5099;top:14618;width:466;height:10" type="#_x0000_t75" stroked="false">
              <v:imagedata r:id="rId31" o:title=""/>
            </v:shape>
            <v:shape style="position:absolute;left:5559;top:14618;width:821;height:10" type="#_x0000_t75" stroked="false">
              <v:imagedata r:id="rId32" o:title=""/>
            </v:shape>
            <v:shape style="position:absolute;left:6376;top:14618;width:1099;height:10" type="#_x0000_t75" stroked="false">
              <v:imagedata r:id="rId33" o:title=""/>
            </v:shape>
            <v:shape style="position:absolute;left:7470;top:14613;width:725;height:14" type="#_x0000_t75" stroked="false">
              <v:imagedata r:id="rId52" o:title=""/>
            </v:shape>
            <v:shape style="position:absolute;left:8181;top:14618;width:821;height:10" type="#_x0000_t75" stroked="false">
              <v:imagedata r:id="rId35" o:title=""/>
            </v:shape>
            <v:shape style="position:absolute;left:8997;top:14613;width:504;height:14" type="#_x0000_t75" stroked="false">
              <v:imagedata r:id="rId53" o:title=""/>
            </v:shape>
            <v:shape style="position:absolute;left:9487;top:14618;width:703;height:10" type="#_x0000_t75" stroked="false">
              <v:imagedata r:id="rId54" o:title=""/>
            </v:shape>
            <v:group style="position:absolute;left:2727;top:14628;width:10;height:20" coordorigin="2727,14628" coordsize="10,20">
              <v:shape style="position:absolute;left:2727;top:14628;width:10;height:20" coordorigin="2727,14628" coordsize="10,20" path="m2727,14647l2736,14647,2736,14628,2727,14628,2727,14647xe" filled="true" fillcolor="#000000" stroked="false">
                <v:path arrowok="t"/>
                <v:fill type="solid"/>
              </v:shape>
            </v:group>
            <v:group style="position:absolute;left:2727;top:14647;width:10;height:20" coordorigin="2727,14647" coordsize="10,20">
              <v:shape style="position:absolute;left:2727;top:14647;width:10;height:20" coordorigin="2727,14647" coordsize="10,20" path="m2727,14666l2736,14666,2736,14647,2727,14647,2727,14666xe" filled="true" fillcolor="#000000" stroked="false">
                <v:path arrowok="t"/>
                <v:fill type="solid"/>
              </v:shape>
            </v:group>
            <v:group style="position:absolute;left:2727;top:14666;width:10;height:20" coordorigin="2727,14666" coordsize="10,20">
              <v:shape style="position:absolute;left:2727;top:14666;width:10;height:20" coordorigin="2727,14666" coordsize="10,20" path="m2727,14685l2736,14685,2736,14666,2727,14666,2727,14685xe" filled="true" fillcolor="#000000" stroked="false">
                <v:path arrowok="t"/>
                <v:fill type="solid"/>
              </v:shape>
            </v:group>
            <v:group style="position:absolute;left:2727;top:14685;width:10;height:20" coordorigin="2727,14685" coordsize="10,20">
              <v:shape style="position:absolute;left:2727;top:14685;width:10;height:20" coordorigin="2727,14685" coordsize="10,20" path="m2727,14704l2736,14704,2736,14685,2727,14685,2727,14704xe" filled="true" fillcolor="#000000" stroked="false">
                <v:path arrowok="t"/>
                <v:fill type="solid"/>
              </v:shape>
            </v:group>
            <v:group style="position:absolute;left:2727;top:14704;width:10;height:20" coordorigin="2727,14704" coordsize="10,20">
              <v:shape style="position:absolute;left:2727;top:14704;width:10;height:20" coordorigin="2727,14704" coordsize="10,20" path="m2727,14724l2736,14724,2736,14704,2727,14704,2727,14724xe" filled="true" fillcolor="#000000" stroked="false">
                <v:path arrowok="t"/>
                <v:fill type="solid"/>
              </v:shape>
            </v:group>
            <v:group style="position:absolute;left:2727;top:14724;width:10;height:20" coordorigin="2727,14724" coordsize="10,20">
              <v:shape style="position:absolute;left:2727;top:14724;width:10;height:20" coordorigin="2727,14724" coordsize="10,20" path="m2727,14743l2736,14743,2736,14724,2727,14724,2727,14743xe" filled="true" fillcolor="#000000" stroked="false">
                <v:path arrowok="t"/>
                <v:fill type="solid"/>
              </v:shape>
            </v:group>
            <v:group style="position:absolute;left:2727;top:14743;width:10;height:20" coordorigin="2727,14743" coordsize="10,20">
              <v:shape style="position:absolute;left:2727;top:14743;width:10;height:20" coordorigin="2727,14743" coordsize="10,20" path="m2727,14762l2736,14762,2736,14743,2727,14743,2727,14762xe" filled="true" fillcolor="#000000" stroked="false">
                <v:path arrowok="t"/>
                <v:fill type="solid"/>
              </v:shape>
            </v:group>
            <v:group style="position:absolute;left:2727;top:14762;width:10;height:20" coordorigin="2727,14762" coordsize="10,20">
              <v:shape style="position:absolute;left:2727;top:14762;width:10;height:20" coordorigin="2727,14762" coordsize="10,20" path="m2727,14781l2736,14781,2736,14762,2727,14762,2727,14781xe" filled="true" fillcolor="#000000" stroked="false">
                <v:path arrowok="t"/>
                <v:fill type="solid"/>
              </v:shape>
            </v:group>
            <v:group style="position:absolute;left:2727;top:14781;width:10;height:20" coordorigin="2727,14781" coordsize="10,20">
              <v:shape style="position:absolute;left:2727;top:14781;width:10;height:20" coordorigin="2727,14781" coordsize="10,20" path="m2727,14800l2736,14800,2736,14781,2727,14781,2727,14800xe" filled="true" fillcolor="#000000" stroked="false">
                <v:path arrowok="t"/>
                <v:fill type="solid"/>
              </v:shape>
            </v:group>
            <v:group style="position:absolute;left:2727;top:14800;width:10;height:20" coordorigin="2727,14800" coordsize="10,20">
              <v:shape style="position:absolute;left:2727;top:14800;width:10;height:20" coordorigin="2727,14800" coordsize="10,20" path="m2727,14820l2736,14820,2736,14800,2727,14800,2727,14820xe" filled="true" fillcolor="#000000" stroked="false">
                <v:path arrowok="t"/>
                <v:fill type="solid"/>
              </v:shape>
            </v:group>
            <v:group style="position:absolute;left:2727;top:14820;width:10;height:20" coordorigin="2727,14820" coordsize="10,20">
              <v:shape style="position:absolute;left:2727;top:14820;width:10;height:20" coordorigin="2727,14820" coordsize="10,20" path="m2727,14839l2736,14839,2736,14820,2727,14820,2727,14839xe" filled="true" fillcolor="#000000" stroked="false">
                <v:path arrowok="t"/>
                <v:fill type="solid"/>
              </v:shape>
            </v:group>
            <v:group style="position:absolute;left:2727;top:14839;width:10;height:20" coordorigin="2727,14839" coordsize="10,20">
              <v:shape style="position:absolute;left:2727;top:14839;width:10;height:20" coordorigin="2727,14839" coordsize="10,20" path="m2727,14858l2736,14858,2736,14839,2727,14839,2727,14858xe" filled="true" fillcolor="#000000" stroked="false">
                <v:path arrowok="t"/>
                <v:fill type="solid"/>
              </v:shape>
            </v:group>
            <v:group style="position:absolute;left:2727;top:14858;width:10;height:20" coordorigin="2727,14858" coordsize="10,20">
              <v:shape style="position:absolute;left:2727;top:14858;width:10;height:20" coordorigin="2727,14858" coordsize="10,20" path="m2727,14877l2736,14877,2736,14858,2727,14858,2727,14877xe" filled="true" fillcolor="#000000" stroked="false">
                <v:path arrowok="t"/>
                <v:fill type="solid"/>
              </v:shape>
            </v:group>
            <v:group style="position:absolute;left:2727;top:14877;width:10;height:20" coordorigin="2727,14877" coordsize="10,20">
              <v:shape style="position:absolute;left:2727;top:14877;width:10;height:20" coordorigin="2727,14877" coordsize="10,20" path="m2727,14896l2736,14896,2736,14877,2727,14877,2727,14896xe" filled="true" fillcolor="#000000" stroked="false">
                <v:path arrowok="t"/>
                <v:fill type="solid"/>
              </v:shape>
            </v:group>
            <v:group style="position:absolute;left:2727;top:14896;width:10;height:20" coordorigin="2727,14896" coordsize="10,20">
              <v:shape style="position:absolute;left:2727;top:14896;width:10;height:20" coordorigin="2727,14896" coordsize="10,20" path="m2727,14916l2736,14916,2736,14896,2727,14896,2727,14916xe" filled="true" fillcolor="#000000" stroked="false">
                <v:path arrowok="t"/>
                <v:fill type="solid"/>
              </v:shape>
            </v:group>
            <v:group style="position:absolute;left:2727;top:14916;width:10;height:20" coordorigin="2727,14916" coordsize="10,20">
              <v:shape style="position:absolute;left:2727;top:14916;width:10;height:20" coordorigin="2727,14916" coordsize="10,20" path="m2727,14935l2736,14935,2736,14916,2727,14916,2727,14935xe" filled="true" fillcolor="#000000" stroked="false">
                <v:path arrowok="t"/>
                <v:fill type="solid"/>
              </v:shape>
            </v:group>
            <v:group style="position:absolute;left:2727;top:14935;width:10;height:20" coordorigin="2727,14935" coordsize="10,20">
              <v:shape style="position:absolute;left:2727;top:14935;width:10;height:20" coordorigin="2727,14935" coordsize="10,20" path="m2727,14954l2736,14954,2736,14935,2727,14935,2727,14954xe" filled="true" fillcolor="#000000" stroked="false">
                <v:path arrowok="t"/>
                <v:fill type="solid"/>
              </v:shape>
            </v:group>
            <v:group style="position:absolute;left:1678;top:15045;width:1049;height:2" coordorigin="1678,15045" coordsize="1049,2">
              <v:shape style="position:absolute;left:1678;top:15045;width:1049;height:2" coordorigin="1678,15045" coordsize="1049,0" path="m1678,15045l2727,15045e" filled="false" stroked="true" strokeweight="1.44pt" strokecolor="#000000">
                <v:path arrowok="t"/>
              </v:shape>
            </v:group>
            <v:group style="position:absolute;left:2727;top:14954;width:10;height:20" coordorigin="2727,14954" coordsize="10,20">
              <v:shape style="position:absolute;left:2727;top:14954;width:10;height:20" coordorigin="2727,14954" coordsize="10,20" path="m2727,14973l2736,14973,2736,14954,2727,14954,2727,14973xe" filled="true" fillcolor="#000000" stroked="false">
                <v:path arrowok="t"/>
                <v:fill type="solid"/>
              </v:shape>
            </v:group>
            <v:group style="position:absolute;left:2727;top:14973;width:10;height:20" coordorigin="2727,14973" coordsize="10,20">
              <v:shape style="position:absolute;left:2727;top:14973;width:10;height:20" coordorigin="2727,14973" coordsize="10,20" path="m2727,14992l2736,14992,2736,14973,2727,14973,2727,14992xe" filled="true" fillcolor="#000000" stroked="false">
                <v:path arrowok="t"/>
                <v:fill type="solid"/>
              </v:shape>
            </v:group>
            <v:group style="position:absolute;left:2727;top:14992;width:10;height:20" coordorigin="2727,14992" coordsize="10,20">
              <v:shape style="position:absolute;left:2727;top:14992;width:10;height:20" coordorigin="2727,14992" coordsize="10,20" path="m2727,15012l2736,15012,2736,14992,2727,14992,2727,15012xe" filled="true" fillcolor="#000000" stroked="false">
                <v:path arrowok="t"/>
                <v:fill type="solid"/>
              </v:shape>
            </v:group>
            <v:group style="position:absolute;left:2727;top:15012;width:10;height:20" coordorigin="2727,15012" coordsize="10,20">
              <v:shape style="position:absolute;left:2727;top:15012;width:10;height:20" coordorigin="2727,15012" coordsize="10,20" path="m2727,15031l2736,15031,2736,15012,2727,15012,2727,15031xe" filled="true" fillcolor="#000000" stroked="false">
                <v:path arrowok="t"/>
                <v:fill type="solid"/>
              </v:shape>
            </v:group>
            <v:group style="position:absolute;left:2727;top:15045;width:29;height:2" coordorigin="2727,15045" coordsize="29,2">
              <v:shape style="position:absolute;left:2727;top:15045;width:29;height:2" coordorigin="2727,15045" coordsize="29,0" path="m2727,15045l2756,15045e" filled="false" stroked="true" strokeweight="1.44pt" strokecolor="#000000">
                <v:path arrowok="t"/>
              </v:shape>
            </v:group>
            <v:group style="position:absolute;left:2756;top:15045;width:7435;height:2" coordorigin="2756,15045" coordsize="7435,2">
              <v:shape style="position:absolute;left:2756;top:15045;width:7435;height:2" coordorigin="2756,15045" coordsize="7435,0" path="m2756,15045l10190,15045e" filled="false" stroked="true" strokeweight="1.44pt" strokecolor="#000000">
                <v:path arrowok="t"/>
              </v:shape>
              <v:shape style="position:absolute;left:1800;top:14855;width:825;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未达到计</w:t>
                      </w:r>
                      <w:r>
                        <w:rPr>
                          <w:rFonts w:ascii="宋体" w:hAnsi="宋体" w:cs="宋体" w:eastAsia="宋体" w:hint="default"/>
                          <w:spacing w:val="-46"/>
                          <w:sz w:val="15"/>
                          <w:szCs w:val="15"/>
                        </w:rPr>
                        <w:t> </w:t>
                      </w:r>
                      <w:r>
                        <w:rPr>
                          <w:rFonts w:ascii="宋体" w:hAnsi="宋体" w:cs="宋体" w:eastAsia="宋体" w:hint="default"/>
                          <w:sz w:val="15"/>
                          <w:szCs w:val="15"/>
                        </w:rPr>
                        <w:t>划</w:t>
                      </w:r>
                    </w:p>
                  </w:txbxContent>
                </v:textbox>
                <w10:wrap type="none"/>
              </v:shape>
              <v:shape style="position:absolute;left:2840;top:14795;width:3864;height:160" type="#_x0000_t202" filled="false" stroked="false">
                <v:textbox inset="0,0,0,0">
                  <w:txbxContent>
                    <w:p>
                      <w:pPr>
                        <w:spacing w:line="159"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pacing w:val="-2"/>
                          <w:sz w:val="15"/>
                          <w:szCs w:val="15"/>
                        </w:rPr>
                        <w:t>电子标签生产线建设项目已变更募集资金使用，详见附表</w:t>
                      </w:r>
                      <w:r>
                        <w:rPr>
                          <w:rFonts w:ascii="宋体" w:hAnsi="宋体" w:cs="宋体" w:eastAsia="宋体" w:hint="default"/>
                          <w:spacing w:val="6"/>
                          <w:sz w:val="15"/>
                          <w:szCs w:val="15"/>
                        </w:rPr>
                        <w:t> </w:t>
                      </w:r>
                      <w:r>
                        <w:rPr>
                          <w:rFonts w:ascii="Times New Roman" w:hAnsi="Times New Roman" w:cs="Times New Roman" w:eastAsia="Times New Roman" w:hint="default"/>
                          <w:sz w:val="15"/>
                          <w:szCs w:val="15"/>
                        </w:rPr>
                        <w:t>2</w:t>
                      </w:r>
                    </w:p>
                  </w:txbxContent>
                </v:textbox>
                <w10:wrap type="none"/>
              </v:shape>
            </v:group>
            <w10:wrap type="none"/>
          </v:group>
        </w:pict>
      </w:r>
    </w:p>
    <w:p>
      <w:pPr>
        <w:tabs>
          <w:tab w:pos="7679" w:val="left" w:leader="none"/>
        </w:tabs>
        <w:spacing w:before="44"/>
        <w:ind w:left="240" w:right="0" w:firstLine="0"/>
        <w:jc w:val="left"/>
        <w:rPr>
          <w:rFonts w:ascii="宋体" w:hAnsi="宋体" w:cs="宋体" w:eastAsia="宋体" w:hint="default"/>
          <w:sz w:val="18"/>
          <w:szCs w:val="18"/>
        </w:rPr>
      </w:pPr>
      <w:r>
        <w:rPr>
          <w:rFonts w:ascii="宋体" w:hAnsi="宋体" w:cs="宋体" w:eastAsia="宋体" w:hint="default"/>
          <w:spacing w:val="26"/>
          <w:sz w:val="18"/>
          <w:szCs w:val="18"/>
        </w:rPr>
        <w:t>编制单位：</w:t>
      </w:r>
      <w:r>
        <w:rPr>
          <w:rFonts w:ascii="宋体" w:hAnsi="宋体" w:cs="宋体" w:eastAsia="宋体" w:hint="default"/>
          <w:spacing w:val="-57"/>
          <w:sz w:val="18"/>
          <w:szCs w:val="18"/>
        </w:rPr>
        <w:t> </w:t>
      </w:r>
      <w:r>
        <w:rPr>
          <w:rFonts w:ascii="宋体" w:hAnsi="宋体" w:cs="宋体" w:eastAsia="宋体" w:hint="default"/>
          <w:sz w:val="18"/>
          <w:szCs w:val="18"/>
        </w:rPr>
        <w:t>恒</w:t>
      </w:r>
      <w:r>
        <w:rPr>
          <w:rFonts w:ascii="宋体" w:hAnsi="宋体" w:cs="宋体" w:eastAsia="宋体" w:hint="default"/>
          <w:spacing w:val="-57"/>
          <w:sz w:val="18"/>
          <w:szCs w:val="18"/>
        </w:rPr>
        <w:t> </w:t>
      </w:r>
      <w:r>
        <w:rPr>
          <w:rFonts w:ascii="宋体" w:hAnsi="宋体" w:cs="宋体" w:eastAsia="宋体" w:hint="default"/>
          <w:sz w:val="18"/>
          <w:szCs w:val="18"/>
        </w:rPr>
        <w:t>宝</w:t>
      </w:r>
      <w:r>
        <w:rPr>
          <w:rFonts w:ascii="宋体" w:hAnsi="宋体" w:cs="宋体" w:eastAsia="宋体" w:hint="default"/>
          <w:spacing w:val="-57"/>
          <w:sz w:val="18"/>
          <w:szCs w:val="18"/>
        </w:rPr>
        <w:t> </w:t>
      </w:r>
      <w:r>
        <w:rPr>
          <w:rFonts w:ascii="宋体" w:hAnsi="宋体" w:cs="宋体" w:eastAsia="宋体" w:hint="default"/>
          <w:sz w:val="18"/>
          <w:szCs w:val="18"/>
        </w:rPr>
        <w:t>股</w:t>
      </w:r>
      <w:r>
        <w:rPr>
          <w:rFonts w:ascii="宋体" w:hAnsi="宋体" w:cs="宋体" w:eastAsia="宋体" w:hint="default"/>
          <w:spacing w:val="-57"/>
          <w:sz w:val="18"/>
          <w:szCs w:val="18"/>
        </w:rPr>
        <w:t> </w:t>
      </w:r>
      <w:r>
        <w:rPr>
          <w:rFonts w:ascii="宋体" w:hAnsi="宋体" w:cs="宋体" w:eastAsia="宋体" w:hint="default"/>
          <w:sz w:val="18"/>
          <w:szCs w:val="18"/>
        </w:rPr>
        <w:t>份</w:t>
      </w:r>
      <w:r>
        <w:rPr>
          <w:rFonts w:ascii="宋体" w:hAnsi="宋体" w:cs="宋体" w:eastAsia="宋体" w:hint="default"/>
          <w:spacing w:val="-57"/>
          <w:sz w:val="18"/>
          <w:szCs w:val="18"/>
        </w:rPr>
        <w:t> </w:t>
      </w:r>
      <w:r>
        <w:rPr>
          <w:rFonts w:ascii="宋体" w:hAnsi="宋体" w:cs="宋体" w:eastAsia="宋体" w:hint="default"/>
          <w:sz w:val="18"/>
          <w:szCs w:val="18"/>
        </w:rPr>
        <w:t>有</w:t>
      </w:r>
      <w:r>
        <w:rPr>
          <w:rFonts w:ascii="宋体" w:hAnsi="宋体" w:cs="宋体" w:eastAsia="宋体" w:hint="default"/>
          <w:spacing w:val="-57"/>
          <w:sz w:val="18"/>
          <w:szCs w:val="18"/>
        </w:rPr>
        <w:t> </w:t>
      </w:r>
      <w:r>
        <w:rPr>
          <w:rFonts w:ascii="宋体" w:hAnsi="宋体" w:cs="宋体" w:eastAsia="宋体" w:hint="default"/>
          <w:sz w:val="18"/>
          <w:szCs w:val="18"/>
        </w:rPr>
        <w:t>限</w:t>
      </w:r>
      <w:r>
        <w:rPr>
          <w:rFonts w:ascii="宋体" w:hAnsi="宋体" w:cs="宋体" w:eastAsia="宋体" w:hint="default"/>
          <w:spacing w:val="-55"/>
          <w:sz w:val="18"/>
          <w:szCs w:val="18"/>
        </w:rPr>
        <w:t> </w:t>
      </w:r>
      <w:r>
        <w:rPr>
          <w:rFonts w:ascii="宋体" w:hAnsi="宋体" w:cs="宋体" w:eastAsia="宋体" w:hint="default"/>
          <w:sz w:val="18"/>
          <w:szCs w:val="18"/>
        </w:rPr>
        <w:t>公</w:t>
      </w:r>
      <w:r>
        <w:rPr>
          <w:rFonts w:ascii="宋体" w:hAnsi="宋体" w:cs="宋体" w:eastAsia="宋体" w:hint="default"/>
          <w:spacing w:val="-57"/>
          <w:sz w:val="18"/>
          <w:szCs w:val="18"/>
        </w:rPr>
        <w:t> </w:t>
      </w:r>
      <w:r>
        <w:rPr>
          <w:rFonts w:ascii="宋体" w:hAnsi="宋体" w:cs="宋体" w:eastAsia="宋体" w:hint="default"/>
          <w:sz w:val="18"/>
          <w:szCs w:val="18"/>
        </w:rPr>
        <w:t>司</w:t>
        <w:tab/>
      </w:r>
      <w:r>
        <w:rPr>
          <w:rFonts w:ascii="Times New Roman" w:hAnsi="Times New Roman" w:cs="Times New Roman" w:eastAsia="Times New Roman" w:hint="default"/>
          <w:spacing w:val="-3"/>
          <w:sz w:val="18"/>
          <w:szCs w:val="18"/>
        </w:rPr>
        <w:t>2011  </w:t>
      </w:r>
      <w:r>
        <w:rPr>
          <w:rFonts w:ascii="Times New Roman" w:hAnsi="Times New Roman" w:cs="Times New Roman" w:eastAsia="Times New Roman" w:hint="default"/>
          <w:sz w:val="18"/>
          <w:szCs w:val="18"/>
        </w:rPr>
        <w:t> </w:t>
      </w:r>
      <w:r>
        <w:rPr>
          <w:rFonts w:ascii="宋体" w:hAnsi="宋体" w:cs="宋体" w:eastAsia="宋体" w:hint="default"/>
          <w:spacing w:val="16"/>
          <w:sz w:val="18"/>
          <w:szCs w:val="18"/>
        </w:rPr>
        <w:t>年度</w:t>
      </w:r>
      <w:r>
        <w:rPr>
          <w:rFonts w:ascii="宋体" w:hAnsi="宋体" w:cs="宋体" w:eastAsia="宋体" w:hint="default"/>
          <w:spacing w:val="-57"/>
          <w:sz w:val="18"/>
          <w:szCs w:val="18"/>
        </w:rPr>
        <w:t> </w:t>
      </w:r>
      <w:r>
        <w:rPr>
          <w:rFonts w:ascii="宋体" w:hAnsi="宋体" w:cs="宋体" w:eastAsia="宋体" w:hint="default"/>
          <w:sz w:val="18"/>
          <w:szCs w:val="18"/>
        </w:rPr>
      </w:r>
    </w:p>
    <w:p>
      <w:pPr>
        <w:spacing w:before="151"/>
        <w:ind w:left="240" w:right="0" w:firstLine="0"/>
        <w:jc w:val="left"/>
        <w:rPr>
          <w:rFonts w:ascii="宋体" w:hAnsi="宋体" w:cs="宋体" w:eastAsia="宋体" w:hint="default"/>
          <w:sz w:val="18"/>
          <w:szCs w:val="18"/>
        </w:rPr>
      </w:pPr>
      <w:r>
        <w:rPr/>
        <w:pict>
          <v:group style="position:absolute;margin-left:84.624001pt;margin-top:22.261703pt;width:424.9pt;height:101.55pt;mso-position-horizontal-relative:page;mso-position-vertical-relative:paragraph;z-index:-1313200" coordorigin="1692,445" coordsize="8498,2031">
            <v:shape style="position:absolute;left:4287;top:445;width:10;height:2" type="#_x0000_t75" stroked="false">
              <v:imagedata r:id="rId24" o:title=""/>
            </v:shape>
            <v:group style="position:absolute;left:4287;top:467;width:10;height:20" coordorigin="4287,467" coordsize="10,20">
              <v:shape style="position:absolute;left:4287;top:467;width:10;height:20" coordorigin="4287,467" coordsize="10,20" path="m4287,486l4297,486,4297,467,4287,467,4287,486xe" filled="true" fillcolor="#000000" stroked="false">
                <v:path arrowok="t"/>
                <v:fill type="solid"/>
              </v:shape>
            </v:group>
            <v:group style="position:absolute;left:4287;top:486;width:10;height:20" coordorigin="4287,486" coordsize="10,20">
              <v:shape style="position:absolute;left:4287;top:486;width:10;height:20" coordorigin="4287,486" coordsize="10,20" path="m4287,505l4297,505,4297,486,4287,486,4287,505xe" filled="true" fillcolor="#000000" stroked="false">
                <v:path arrowok="t"/>
                <v:fill type="solid"/>
              </v:shape>
            </v:group>
            <v:group style="position:absolute;left:4287;top:505;width:10;height:20" coordorigin="4287,505" coordsize="10,20">
              <v:shape style="position:absolute;left:4287;top:505;width:10;height:20" coordorigin="4287,505" coordsize="10,20" path="m4287,524l4297,524,4297,505,4287,505,4287,524xe" filled="true" fillcolor="#000000" stroked="false">
                <v:path arrowok="t"/>
                <v:fill type="solid"/>
              </v:shape>
            </v:group>
            <v:group style="position:absolute;left:4287;top:524;width:10;height:20" coordorigin="4287,524" coordsize="10,20">
              <v:shape style="position:absolute;left:4287;top:524;width:10;height:20" coordorigin="4287,524" coordsize="10,20" path="m4287,544l4297,544,4297,524,4287,524,4287,544xe" filled="true" fillcolor="#000000" stroked="false">
                <v:path arrowok="t"/>
                <v:fill type="solid"/>
              </v:shape>
            </v:group>
            <v:group style="position:absolute;left:4287;top:544;width:10;height:20" coordorigin="4287,544" coordsize="10,20">
              <v:shape style="position:absolute;left:4287;top:544;width:10;height:20" coordorigin="4287,544" coordsize="10,20" path="m4287,563l4297,563,4297,544,4287,544,4287,563xe" filled="true" fillcolor="#000000" stroked="false">
                <v:path arrowok="t"/>
                <v:fill type="solid"/>
              </v:shape>
            </v:group>
            <v:group style="position:absolute;left:4287;top:563;width:10;height:20" coordorigin="4287,563" coordsize="10,20">
              <v:shape style="position:absolute;left:4287;top:563;width:10;height:20" coordorigin="4287,563" coordsize="10,20" path="m4287,582l4297,582,4297,563,4287,563,4287,582xe" filled="true" fillcolor="#000000" stroked="false">
                <v:path arrowok="t"/>
                <v:fill type="solid"/>
              </v:shape>
            </v:group>
            <v:group style="position:absolute;left:4287;top:582;width:10;height:20" coordorigin="4287,582" coordsize="10,20">
              <v:shape style="position:absolute;left:4287;top:582;width:10;height:20" coordorigin="4287,582" coordsize="10,20" path="m4287,601l4297,601,4297,582,4287,582,4287,601xe" filled="true" fillcolor="#000000" stroked="false">
                <v:path arrowok="t"/>
                <v:fill type="solid"/>
              </v:shape>
            </v:group>
            <v:group style="position:absolute;left:4287;top:601;width:10;height:20" coordorigin="4287,601" coordsize="10,20">
              <v:shape style="position:absolute;left:4287;top:601;width:10;height:20" coordorigin="4287,601" coordsize="10,20" path="m4287,620l4297,620,4297,601,4287,601,4287,620xe" filled="true" fillcolor="#000000" stroked="false">
                <v:path arrowok="t"/>
                <v:fill type="solid"/>
              </v:shape>
            </v:group>
            <v:group style="position:absolute;left:4287;top:620;width:10;height:20" coordorigin="4287,620" coordsize="10,20">
              <v:shape style="position:absolute;left:4287;top:620;width:10;height:20" coordorigin="4287,620" coordsize="10,20" path="m4287,640l4297,640,4297,620,4287,620,4287,640xe" filled="true" fillcolor="#000000" stroked="false">
                <v:path arrowok="t"/>
                <v:fill type="solid"/>
              </v:shape>
            </v:group>
            <v:group style="position:absolute;left:4287;top:640;width:10;height:20" coordorigin="4287,640" coordsize="10,20">
              <v:shape style="position:absolute;left:4287;top:640;width:10;height:20" coordorigin="4287,640" coordsize="10,20" path="m4287,659l4297,659,4297,640,4287,640,4287,659xe" filled="true" fillcolor="#000000" stroked="false">
                <v:path arrowok="t"/>
                <v:fill type="solid"/>
              </v:shape>
            </v:group>
            <v:group style="position:absolute;left:4287;top:659;width:10;height:20" coordorigin="4287,659" coordsize="10,20">
              <v:shape style="position:absolute;left:4287;top:659;width:10;height:20" coordorigin="4287,659" coordsize="10,20" path="m4287,678l4297,678,4297,659,4287,659,4287,678xe" filled="true" fillcolor="#000000" stroked="false">
                <v:path arrowok="t"/>
                <v:fill type="solid"/>
              </v:shape>
            </v:group>
            <v:group style="position:absolute;left:4287;top:678;width:10;height:20" coordorigin="4287,678" coordsize="10,20">
              <v:shape style="position:absolute;left:4287;top:678;width:10;height:20" coordorigin="4287,678" coordsize="10,20" path="m4287,697l4297,697,4297,678,4287,678,4287,697xe" filled="true" fillcolor="#000000" stroked="false">
                <v:path arrowok="t"/>
                <v:fill type="solid"/>
              </v:shape>
            </v:group>
            <v:group style="position:absolute;left:4287;top:697;width:10;height:20" coordorigin="4287,697" coordsize="10,20">
              <v:shape style="position:absolute;left:4287;top:697;width:10;height:20" coordorigin="4287,697" coordsize="10,20" path="m4287,716l4297,716,4297,697,4287,697,4287,716xe" filled="true" fillcolor="#000000" stroked="false">
                <v:path arrowok="t"/>
                <v:fill type="solid"/>
              </v:shape>
            </v:group>
            <v:group style="position:absolute;left:4287;top:716;width:10;height:20" coordorigin="4287,716" coordsize="10,20">
              <v:shape style="position:absolute;left:4287;top:716;width:10;height:20" coordorigin="4287,716" coordsize="10,20" path="m4287,736l4297,736,4297,716,4287,716,4287,736xe" filled="true" fillcolor="#000000" stroked="false">
                <v:path arrowok="t"/>
                <v:fill type="solid"/>
              </v:shape>
            </v:group>
            <v:group style="position:absolute;left:4287;top:736;width:10;height:20" coordorigin="4287,736" coordsize="10,20">
              <v:shape style="position:absolute;left:4287;top:736;width:10;height:20" coordorigin="4287,736" coordsize="10,20" path="m4287,755l4297,755,4297,736,4287,736,4287,755xe" filled="true" fillcolor="#000000" stroked="false">
                <v:path arrowok="t"/>
                <v:fill type="solid"/>
              </v:shape>
            </v:group>
            <v:group style="position:absolute;left:4287;top:755;width:10;height:20" coordorigin="4287,755" coordsize="10,20">
              <v:shape style="position:absolute;left:4287;top:755;width:10;height:20" coordorigin="4287,755" coordsize="10,20" path="m4287,774l4297,774,4297,755,4287,755,4287,774xe" filled="true" fillcolor="#000000" stroked="false">
                <v:path arrowok="t"/>
                <v:fill type="solid"/>
              </v:shape>
            </v:group>
            <v:group style="position:absolute;left:4287;top:774;width:10;height:20" coordorigin="4287,774" coordsize="10,20">
              <v:shape style="position:absolute;left:4287;top:774;width:10;height:20" coordorigin="4287,774" coordsize="10,20" path="m4287,793l4297,793,4297,774,4287,774,4287,793xe" filled="true" fillcolor="#000000" stroked="false">
                <v:path arrowok="t"/>
                <v:fill type="solid"/>
              </v:shape>
            </v:group>
            <v:group style="position:absolute;left:4287;top:793;width:10;height:20" coordorigin="4287,793" coordsize="10,20">
              <v:shape style="position:absolute;left:4287;top:793;width:10;height:20" coordorigin="4287,793" coordsize="10,20" path="m4287,812l4297,812,4297,793,4287,793,4287,812xe" filled="true" fillcolor="#000000" stroked="false">
                <v:path arrowok="t"/>
                <v:fill type="solid"/>
              </v:shape>
            </v:group>
            <v:group style="position:absolute;left:4287;top:812;width:10;height:20" coordorigin="4287,812" coordsize="10,20">
              <v:shape style="position:absolute;left:4287;top:812;width:10;height:20" coordorigin="4287,812" coordsize="10,20" path="m4287,832l4297,832,4297,812,4287,812,4287,832xe" filled="true" fillcolor="#000000" stroked="false">
                <v:path arrowok="t"/>
                <v:fill type="solid"/>
              </v:shape>
            </v:group>
            <v:group style="position:absolute;left:4287;top:832;width:10;height:20" coordorigin="4287,832" coordsize="10,20">
              <v:shape style="position:absolute;left:4287;top:832;width:10;height:20" coordorigin="4287,832" coordsize="10,20" path="m4287,851l4297,851,4297,832,4287,832,4287,851xe" filled="true" fillcolor="#000000" stroked="false">
                <v:path arrowok="t"/>
                <v:fill type="solid"/>
              </v:shape>
            </v:group>
            <v:group style="position:absolute;left:4287;top:851;width:10;height:20" coordorigin="4287,851" coordsize="10,20">
              <v:shape style="position:absolute;left:4287;top:851;width:10;height:20" coordorigin="4287,851" coordsize="10,20" path="m4287,870l4297,870,4297,851,4287,851,4287,870xe" filled="true" fillcolor="#000000" stroked="false">
                <v:path arrowok="t"/>
                <v:fill type="solid"/>
              </v:shape>
            </v:group>
            <v:group style="position:absolute;left:4287;top:870;width:10;height:20" coordorigin="4287,870" coordsize="10,20">
              <v:shape style="position:absolute;left:4287;top:870;width:10;height:20" coordorigin="4287,870" coordsize="10,20" path="m4287,889l4297,889,4297,870,4287,870,4287,889xe" filled="true" fillcolor="#000000" stroked="false">
                <v:path arrowok="t"/>
                <v:fill type="solid"/>
              </v:shape>
            </v:group>
            <v:group style="position:absolute;left:4287;top:889;width:10;height:20" coordorigin="4287,889" coordsize="10,20">
              <v:shape style="position:absolute;left:4287;top:889;width:10;height:20" coordorigin="4287,889" coordsize="10,20" path="m4287,908l4297,908,4297,889,4287,889,4287,908xe" filled="true" fillcolor="#000000" stroked="false">
                <v:path arrowok="t"/>
                <v:fill type="solid"/>
              </v:shape>
            </v:group>
            <v:group style="position:absolute;left:4287;top:908;width:10;height:20" coordorigin="4287,908" coordsize="10,20">
              <v:shape style="position:absolute;left:4287;top:908;width:10;height:20" coordorigin="4287,908" coordsize="10,20" path="m4287,928l4297,928,4297,908,4287,908,4287,928xe" filled="true" fillcolor="#000000" stroked="false">
                <v:path arrowok="t"/>
                <v:fill type="solid"/>
              </v:shape>
            </v:group>
            <v:group style="position:absolute;left:4287;top:928;width:10;height:20" coordorigin="4287,928" coordsize="10,20">
              <v:shape style="position:absolute;left:4287;top:928;width:10;height:20" coordorigin="4287,928" coordsize="10,20" path="m4287,947l4297,947,4297,928,4287,928,4287,947xe" filled="true" fillcolor="#000000" stroked="false">
                <v:path arrowok="t"/>
                <v:fill type="solid"/>
              </v:shape>
            </v:group>
            <v:group style="position:absolute;left:4287;top:947;width:10;height:20" coordorigin="4287,947" coordsize="10,20">
              <v:shape style="position:absolute;left:4287;top:947;width:10;height:20" coordorigin="4287,947" coordsize="10,20" path="m4287,966l4297,966,4297,947,4287,947,4287,966xe" filled="true" fillcolor="#000000" stroked="false">
                <v:path arrowok="t"/>
                <v:fill type="solid"/>
              </v:shape>
            </v:group>
            <v:group style="position:absolute;left:4287;top:966;width:10;height:20" coordorigin="4287,966" coordsize="10,20">
              <v:shape style="position:absolute;left:4287;top:966;width:10;height:20" coordorigin="4287,966" coordsize="10,20" path="m4287,985l4297,985,4297,966,4287,966,4287,985xe" filled="true" fillcolor="#000000" stroked="false">
                <v:path arrowok="t"/>
                <v:fill type="solid"/>
              </v:shape>
            </v:group>
            <v:group style="position:absolute;left:4287;top:985;width:10;height:20" coordorigin="4287,985" coordsize="10,20">
              <v:shape style="position:absolute;left:4287;top:985;width:10;height:20" coordorigin="4287,985" coordsize="10,20" path="m4287,1004l4297,1004,4297,985,4287,985,4287,1004xe" filled="true" fillcolor="#000000" stroked="false">
                <v:path arrowok="t"/>
                <v:fill type="solid"/>
              </v:shape>
            </v:group>
            <v:group style="position:absolute;left:4287;top:1004;width:10;height:20" coordorigin="4287,1004" coordsize="10,20">
              <v:shape style="position:absolute;left:4287;top:1004;width:10;height:20" coordorigin="4287,1004" coordsize="10,20" path="m4287,1024l4297,1024,4297,1004,4287,1004,4287,1024xe" filled="true" fillcolor="#000000" stroked="false">
                <v:path arrowok="t"/>
                <v:fill type="solid"/>
              </v:shape>
            </v:group>
            <v:group style="position:absolute;left:4287;top:1024;width:10;height:20" coordorigin="4287,1024" coordsize="10,20">
              <v:shape style="position:absolute;left:4287;top:1024;width:10;height:20" coordorigin="4287,1024" coordsize="10,20" path="m4287,1043l4297,1043,4297,1024,4287,1024,4287,1043xe" filled="true" fillcolor="#000000" stroked="false">
                <v:path arrowok="t"/>
                <v:fill type="solid"/>
              </v:shape>
            </v:group>
            <v:group style="position:absolute;left:4287;top:1043;width:10;height:20" coordorigin="4287,1043" coordsize="10,20">
              <v:shape style="position:absolute;left:4287;top:1043;width:10;height:20" coordorigin="4287,1043" coordsize="10,20" path="m4287,1062l4297,1062,4297,1043,4287,1043,4287,1062xe" filled="true" fillcolor="#000000" stroked="false">
                <v:path arrowok="t"/>
                <v:fill type="solid"/>
              </v:shape>
            </v:group>
            <v:group style="position:absolute;left:4287;top:1062;width:10;height:20" coordorigin="4287,1062" coordsize="10,20">
              <v:shape style="position:absolute;left:4287;top:1062;width:10;height:20" coordorigin="4287,1062" coordsize="10,20" path="m4287,1081l4297,1081,4297,1062,4287,1062,4287,1081xe" filled="true" fillcolor="#000000" stroked="false">
                <v:path arrowok="t"/>
                <v:fill type="solid"/>
              </v:shape>
            </v:group>
            <v:group style="position:absolute;left:4287;top:1081;width:10;height:20" coordorigin="4287,1081" coordsize="10,20">
              <v:shape style="position:absolute;left:4287;top:1081;width:10;height:20" coordorigin="4287,1081" coordsize="10,20" path="m4287,1100l4297,1100,4297,1081,4287,1081,4287,1100xe" filled="true" fillcolor="#000000" stroked="false">
                <v:path arrowok="t"/>
                <v:fill type="solid"/>
              </v:shape>
            </v:group>
            <v:group style="position:absolute;left:4287;top:1100;width:10;height:20" coordorigin="4287,1100" coordsize="10,20">
              <v:shape style="position:absolute;left:4287;top:1100;width:10;height:20" coordorigin="4287,1100" coordsize="10,20" path="m4287,1120l4297,1120,4297,1100,4287,1100,4287,1120xe" filled="true" fillcolor="#000000" stroked="false">
                <v:path arrowok="t"/>
                <v:fill type="solid"/>
              </v:shape>
            </v:group>
            <v:group style="position:absolute;left:4287;top:1120;width:10;height:20" coordorigin="4287,1120" coordsize="10,20">
              <v:shape style="position:absolute;left:4287;top:1120;width:10;height:20" coordorigin="4287,1120" coordsize="10,20" path="m4287,1139l4297,1139,4297,1120,4287,1120,4287,1139xe" filled="true" fillcolor="#000000" stroked="false">
                <v:path arrowok="t"/>
                <v:fill type="solid"/>
              </v:shape>
            </v:group>
            <v:group style="position:absolute;left:4287;top:1139;width:10;height:20" coordorigin="4287,1139" coordsize="10,20">
              <v:shape style="position:absolute;left:4287;top:1139;width:10;height:20" coordorigin="4287,1139" coordsize="10,20" path="m4287,1158l4297,1158,4297,1139,4287,1139,4287,1158xe" filled="true" fillcolor="#000000" stroked="false">
                <v:path arrowok="t"/>
                <v:fill type="solid"/>
              </v:shape>
            </v:group>
            <v:group style="position:absolute;left:4287;top:1158;width:10;height:20" coordorigin="4287,1158" coordsize="10,20">
              <v:shape style="position:absolute;left:4287;top:1158;width:10;height:20" coordorigin="4287,1158" coordsize="10,20" path="m4287,1177l4297,1177,4297,1158,4287,1158,4287,1177xe" filled="true" fillcolor="#000000" stroked="false">
                <v:path arrowok="t"/>
                <v:fill type="solid"/>
              </v:shape>
            </v:group>
            <v:group style="position:absolute;left:4287;top:1177;width:10;height:20" coordorigin="4287,1177" coordsize="10,20">
              <v:shape style="position:absolute;left:4287;top:1177;width:10;height:20" coordorigin="4287,1177" coordsize="10,20" path="m4287,1196l4297,1196,4297,1177,4287,1177,4287,1196xe" filled="true" fillcolor="#000000" stroked="false">
                <v:path arrowok="t"/>
                <v:fill type="solid"/>
              </v:shape>
            </v:group>
            <v:group style="position:absolute;left:4287;top:1196;width:10;height:20" coordorigin="4287,1196" coordsize="10,20">
              <v:shape style="position:absolute;left:4287;top:1196;width:10;height:20" coordorigin="4287,1196" coordsize="10,20" path="m4287,1216l4297,1216,4297,1196,4287,1196,4287,1216xe" filled="true" fillcolor="#000000" stroked="false">
                <v:path arrowok="t"/>
                <v:fill type="solid"/>
              </v:shape>
            </v:group>
            <v:group style="position:absolute;left:4287;top:1216;width:10;height:20" coordorigin="4287,1216" coordsize="10,20">
              <v:shape style="position:absolute;left:4287;top:1216;width:10;height:20" coordorigin="4287,1216" coordsize="10,20" path="m4287,1235l4297,1235,4297,1216,4287,1216,4287,1235xe" filled="true" fillcolor="#000000" stroked="false">
                <v:path arrowok="t"/>
                <v:fill type="solid"/>
              </v:shape>
            </v:group>
            <v:group style="position:absolute;left:4287;top:1235;width:10;height:20" coordorigin="4287,1235" coordsize="10,20">
              <v:shape style="position:absolute;left:4287;top:1235;width:10;height:20" coordorigin="4287,1235" coordsize="10,20" path="m4287,1254l4297,1254,4297,1235,4287,1235,4287,1254xe" filled="true" fillcolor="#000000" stroked="false">
                <v:path arrowok="t"/>
                <v:fill type="solid"/>
              </v:shape>
            </v:group>
            <v:group style="position:absolute;left:4287;top:1254;width:10;height:20" coordorigin="4287,1254" coordsize="10,20">
              <v:shape style="position:absolute;left:4287;top:1254;width:10;height:20" coordorigin="4287,1254" coordsize="10,20" path="m4287,1273l4297,1273,4297,1254,4287,1254,4287,1273xe" filled="true" fillcolor="#000000" stroked="false">
                <v:path arrowok="t"/>
                <v:fill type="solid"/>
              </v:shape>
            </v:group>
            <v:group style="position:absolute;left:4287;top:1273;width:10;height:20" coordorigin="4287,1273" coordsize="10,20">
              <v:shape style="position:absolute;left:4287;top:1273;width:10;height:20" coordorigin="4287,1273" coordsize="10,20" path="m4287,1292l4297,1292,4297,1273,4287,1273,4287,1292xe" filled="true" fillcolor="#000000" stroked="false">
                <v:path arrowok="t"/>
                <v:fill type="solid"/>
              </v:shape>
            </v:group>
            <v:group style="position:absolute;left:4287;top:1292;width:10;height:20" coordorigin="4287,1292" coordsize="10,20">
              <v:shape style="position:absolute;left:4287;top:1292;width:10;height:20" coordorigin="4287,1292" coordsize="10,20" path="m4287,1312l4297,1312,4297,1292,4287,1292,4287,1312xe" filled="true" fillcolor="#000000" stroked="false">
                <v:path arrowok="t"/>
                <v:fill type="solid"/>
              </v:shape>
            </v:group>
            <v:group style="position:absolute;left:4287;top:1312;width:10;height:20" coordorigin="4287,1312" coordsize="10,20">
              <v:shape style="position:absolute;left:4287;top:1312;width:10;height:20" coordorigin="4287,1312" coordsize="10,20" path="m4287,1331l4297,1331,4297,1312,4287,1312,4287,1331xe" filled="true" fillcolor="#000000" stroked="false">
                <v:path arrowok="t"/>
                <v:fill type="solid"/>
              </v:shape>
            </v:group>
            <v:group style="position:absolute;left:4287;top:1331;width:10;height:20" coordorigin="4287,1331" coordsize="10,20">
              <v:shape style="position:absolute;left:4287;top:1331;width:10;height:20" coordorigin="4287,1331" coordsize="10,20" path="m4287,1350l4297,1350,4297,1331,4287,1331,4287,1350xe" filled="true" fillcolor="#000000" stroked="false">
                <v:path arrowok="t"/>
                <v:fill type="solid"/>
              </v:shape>
            </v:group>
            <v:group style="position:absolute;left:4287;top:1350;width:10;height:20" coordorigin="4287,1350" coordsize="10,20">
              <v:shape style="position:absolute;left:4287;top:1350;width:10;height:20" coordorigin="4287,1350" coordsize="10,20" path="m4287,1369l4297,1369,4297,1350,4287,1350,4287,1369xe" filled="true" fillcolor="#000000" stroked="false">
                <v:path arrowok="t"/>
                <v:fill type="solid"/>
              </v:shape>
            </v:group>
            <v:group style="position:absolute;left:4287;top:1369;width:10;height:20" coordorigin="4287,1369" coordsize="10,20">
              <v:shape style="position:absolute;left:4287;top:1369;width:10;height:20" coordorigin="4287,1369" coordsize="10,20" path="m4287,1388l4297,1388,4297,1369,4287,1369,4287,1388xe" filled="true" fillcolor="#000000" stroked="false">
                <v:path arrowok="t"/>
                <v:fill type="solid"/>
              </v:shape>
            </v:group>
            <v:group style="position:absolute;left:4287;top:1388;width:10;height:20" coordorigin="4287,1388" coordsize="10,20">
              <v:shape style="position:absolute;left:4287;top:1388;width:10;height:20" coordorigin="4287,1388" coordsize="10,20" path="m4287,1408l4297,1408,4297,1388,4287,1388,4287,1408xe" filled="true" fillcolor="#000000" stroked="false">
                <v:path arrowok="t"/>
                <v:fill type="solid"/>
              </v:shape>
            </v:group>
            <v:group style="position:absolute;left:4287;top:1408;width:10;height:20" coordorigin="4287,1408" coordsize="10,20">
              <v:shape style="position:absolute;left:4287;top:1408;width:10;height:20" coordorigin="4287,1408" coordsize="10,20" path="m4287,1427l4297,1427,4297,1408,4287,1408,4287,1427xe" filled="true" fillcolor="#000000" stroked="false">
                <v:path arrowok="t"/>
                <v:fill type="solid"/>
              </v:shape>
            </v:group>
            <v:group style="position:absolute;left:4287;top:1427;width:10;height:20" coordorigin="4287,1427" coordsize="10,20">
              <v:shape style="position:absolute;left:4287;top:1427;width:10;height:20" coordorigin="4287,1427" coordsize="10,20" path="m4287,1446l4297,1446,4297,1427,4287,1427,4287,1446xe" filled="true" fillcolor="#000000" stroked="false">
                <v:path arrowok="t"/>
                <v:fill type="solid"/>
              </v:shape>
            </v:group>
            <v:group style="position:absolute;left:4287;top:1446;width:10;height:20" coordorigin="4287,1446" coordsize="10,20">
              <v:shape style="position:absolute;left:4287;top:1446;width:10;height:20" coordorigin="4287,1446" coordsize="10,20" path="m4287,1465l4297,1465,4297,1446,4287,1446,4287,1465xe" filled="true" fillcolor="#000000" stroked="false">
                <v:path arrowok="t"/>
                <v:fill type="solid"/>
              </v:shape>
            </v:group>
            <v:group style="position:absolute;left:4287;top:1465;width:10;height:20" coordorigin="4287,1465" coordsize="10,20">
              <v:shape style="position:absolute;left:4287;top:1465;width:10;height:20" coordorigin="4287,1465" coordsize="10,20" path="m4287,1484l4297,1484,4297,1465,4287,1465,4287,1484xe" filled="true" fillcolor="#000000" stroked="false">
                <v:path arrowok="t"/>
                <v:fill type="solid"/>
              </v:shape>
            </v:group>
            <v:group style="position:absolute;left:4287;top:1484;width:10;height:20" coordorigin="4287,1484" coordsize="10,20">
              <v:shape style="position:absolute;left:4287;top:1484;width:10;height:20" coordorigin="4287,1484" coordsize="10,20" path="m4287,1504l4297,1504,4297,1484,4287,1484,4287,1504xe" filled="true" fillcolor="#000000" stroked="false">
                <v:path arrowok="t"/>
                <v:fill type="solid"/>
              </v:shape>
            </v:group>
            <v:group style="position:absolute;left:4287;top:1504;width:10;height:20" coordorigin="4287,1504" coordsize="10,20">
              <v:shape style="position:absolute;left:4287;top:1504;width:10;height:20" coordorigin="4287,1504" coordsize="10,20" path="m4287,1523l4297,1523,4297,1504,4287,1504,4287,1523xe" filled="true" fillcolor="#000000" stroked="false">
                <v:path arrowok="t"/>
                <v:fill type="solid"/>
              </v:shape>
            </v:group>
            <v:group style="position:absolute;left:4287;top:1523;width:10;height:20" coordorigin="4287,1523" coordsize="10,20">
              <v:shape style="position:absolute;left:4287;top:1523;width:10;height:20" coordorigin="4287,1523" coordsize="10,20" path="m4287,1542l4297,1542,4297,1523,4287,1523,4287,1542xe" filled="true" fillcolor="#000000" stroked="false">
                <v:path arrowok="t"/>
                <v:fill type="solid"/>
              </v:shape>
            </v:group>
            <v:group style="position:absolute;left:4287;top:1542;width:10;height:20" coordorigin="4287,1542" coordsize="10,20">
              <v:shape style="position:absolute;left:4287;top:1542;width:10;height:20" coordorigin="4287,1542" coordsize="10,20" path="m4287,1561l4297,1561,4297,1542,4287,1542,4287,1561xe" filled="true" fillcolor="#000000" stroked="false">
                <v:path arrowok="t"/>
                <v:fill type="solid"/>
              </v:shape>
            </v:group>
            <v:group style="position:absolute;left:4287;top:1561;width:10;height:20" coordorigin="4287,1561" coordsize="10,20">
              <v:shape style="position:absolute;left:4287;top:1561;width:10;height:20" coordorigin="4287,1561" coordsize="10,20" path="m4287,1580l4297,1580,4297,1561,4287,1561,4287,1580xe" filled="true" fillcolor="#000000" stroked="false">
                <v:path arrowok="t"/>
                <v:fill type="solid"/>
              </v:shape>
            </v:group>
            <v:group style="position:absolute;left:4287;top:1580;width:10;height:20" coordorigin="4287,1580" coordsize="10,20">
              <v:shape style="position:absolute;left:4287;top:1580;width:10;height:20" coordorigin="4287,1580" coordsize="10,20" path="m4287,1600l4297,1600,4297,1580,4287,1580,4287,1600xe" filled="true" fillcolor="#000000" stroked="false">
                <v:path arrowok="t"/>
                <v:fill type="solid"/>
              </v:shape>
            </v:group>
            <v:group style="position:absolute;left:4287;top:1600;width:10;height:20" coordorigin="4287,1600" coordsize="10,20">
              <v:shape style="position:absolute;left:4287;top:1600;width:10;height:20" coordorigin="4287,1600" coordsize="10,20" path="m4287,1619l4297,1619,4297,1600,4287,1600,4287,1619xe" filled="true" fillcolor="#000000" stroked="false">
                <v:path arrowok="t"/>
                <v:fill type="solid"/>
              </v:shape>
            </v:group>
            <v:group style="position:absolute;left:4287;top:1619;width:10;height:20" coordorigin="4287,1619" coordsize="10,20">
              <v:shape style="position:absolute;left:4287;top:1619;width:10;height:20" coordorigin="4287,1619" coordsize="10,20" path="m4287,1638l4297,1638,4297,1619,4287,1619,4287,1638xe" filled="true" fillcolor="#000000" stroked="false">
                <v:path arrowok="t"/>
                <v:fill type="solid"/>
              </v:shape>
            </v:group>
            <v:group style="position:absolute;left:4287;top:1642;width:10;height:2" coordorigin="4287,1642" coordsize="10,2">
              <v:shape style="position:absolute;left:4287;top:1642;width:10;height:2" coordorigin="4287,1642" coordsize="10,0" path="m4287,1642l4297,1642e" filled="false" stroked="true" strokeweight=".35999pt" strokecolor="#000000">
                <v:path arrowok="t"/>
              </v:shape>
              <v:shape style="position:absolute;left:1692;top:1645;width:2595;height:10" type="#_x0000_t75" stroked="false">
                <v:imagedata r:id="rId55" o:title=""/>
              </v:shape>
              <v:shape style="position:absolute;left:4283;top:1645;width:2098;height:10" type="#_x0000_t75" stroked="false">
                <v:imagedata r:id="rId56" o:title=""/>
              </v:shape>
              <v:shape style="position:absolute;left:7475;top:445;width:10;height:2" type="#_x0000_t75" stroked="false">
                <v:imagedata r:id="rId24" o:title=""/>
              </v:shape>
            </v:group>
            <v:group style="position:absolute;left:7475;top:467;width:10;height:20" coordorigin="7475,467" coordsize="10,20">
              <v:shape style="position:absolute;left:7475;top:467;width:10;height:20" coordorigin="7475,467" coordsize="10,20" path="m7475,486l7485,486,7485,467,7475,467,7475,486xe" filled="true" fillcolor="#000000" stroked="false">
                <v:path arrowok="t"/>
                <v:fill type="solid"/>
              </v:shape>
            </v:group>
            <v:group style="position:absolute;left:7475;top:486;width:10;height:20" coordorigin="7475,486" coordsize="10,20">
              <v:shape style="position:absolute;left:7475;top:486;width:10;height:20" coordorigin="7475,486" coordsize="10,20" path="m7475,505l7485,505,7485,486,7475,486,7475,505xe" filled="true" fillcolor="#000000" stroked="false">
                <v:path arrowok="t"/>
                <v:fill type="solid"/>
              </v:shape>
            </v:group>
            <v:group style="position:absolute;left:7475;top:505;width:10;height:20" coordorigin="7475,505" coordsize="10,20">
              <v:shape style="position:absolute;left:7475;top:505;width:10;height:20" coordorigin="7475,505" coordsize="10,20" path="m7475,524l7485,524,7485,505,7475,505,7475,524xe" filled="true" fillcolor="#000000" stroked="false">
                <v:path arrowok="t"/>
                <v:fill type="solid"/>
              </v:shape>
            </v:group>
            <v:group style="position:absolute;left:7475;top:524;width:10;height:20" coordorigin="7475,524" coordsize="10,20">
              <v:shape style="position:absolute;left:7475;top:524;width:10;height:20" coordorigin="7475,524" coordsize="10,20" path="m7475,544l7485,544,7485,524,7475,524,7475,544xe" filled="true" fillcolor="#000000" stroked="false">
                <v:path arrowok="t"/>
                <v:fill type="solid"/>
              </v:shape>
            </v:group>
            <v:group style="position:absolute;left:7475;top:544;width:10;height:20" coordorigin="7475,544" coordsize="10,20">
              <v:shape style="position:absolute;left:7475;top:544;width:10;height:20" coordorigin="7475,544" coordsize="10,20" path="m7475,563l7485,563,7485,544,7475,544,7475,563xe" filled="true" fillcolor="#000000" stroked="false">
                <v:path arrowok="t"/>
                <v:fill type="solid"/>
              </v:shape>
            </v:group>
            <v:group style="position:absolute;left:7475;top:563;width:10;height:20" coordorigin="7475,563" coordsize="10,20">
              <v:shape style="position:absolute;left:7475;top:563;width:10;height:20" coordorigin="7475,563" coordsize="10,20" path="m7475,582l7485,582,7485,563,7475,563,7475,582xe" filled="true" fillcolor="#000000" stroked="false">
                <v:path arrowok="t"/>
                <v:fill type="solid"/>
              </v:shape>
            </v:group>
            <v:group style="position:absolute;left:7475;top:582;width:10;height:20" coordorigin="7475,582" coordsize="10,20">
              <v:shape style="position:absolute;left:7475;top:582;width:10;height:20" coordorigin="7475,582" coordsize="10,20" path="m7475,601l7485,601,7485,582,7475,582,7475,601xe" filled="true" fillcolor="#000000" stroked="false">
                <v:path arrowok="t"/>
                <v:fill type="solid"/>
              </v:shape>
            </v:group>
            <v:group style="position:absolute;left:7475;top:601;width:10;height:20" coordorigin="7475,601" coordsize="10,20">
              <v:shape style="position:absolute;left:7475;top:601;width:10;height:20" coordorigin="7475,601" coordsize="10,20" path="m7475,620l7485,620,7485,601,7475,601,7475,620xe" filled="true" fillcolor="#000000" stroked="false">
                <v:path arrowok="t"/>
                <v:fill type="solid"/>
              </v:shape>
            </v:group>
            <v:group style="position:absolute;left:7475;top:620;width:10;height:20" coordorigin="7475,620" coordsize="10,20">
              <v:shape style="position:absolute;left:7475;top:620;width:10;height:20" coordorigin="7475,620" coordsize="10,20" path="m7475,640l7485,640,7485,620,7475,620,7475,640xe" filled="true" fillcolor="#000000" stroked="false">
                <v:path arrowok="t"/>
                <v:fill type="solid"/>
              </v:shape>
            </v:group>
            <v:group style="position:absolute;left:7475;top:640;width:10;height:20" coordorigin="7475,640" coordsize="10,20">
              <v:shape style="position:absolute;left:7475;top:640;width:10;height:20" coordorigin="7475,640" coordsize="10,20" path="m7475,659l7485,659,7485,640,7475,640,7475,659xe" filled="true" fillcolor="#000000" stroked="false">
                <v:path arrowok="t"/>
                <v:fill type="solid"/>
              </v:shape>
            </v:group>
            <v:group style="position:absolute;left:7475;top:659;width:10;height:20" coordorigin="7475,659" coordsize="10,20">
              <v:shape style="position:absolute;left:7475;top:659;width:10;height:20" coordorigin="7475,659" coordsize="10,20" path="m7475,678l7485,678,7485,659,7475,659,7475,678xe" filled="true" fillcolor="#000000" stroked="false">
                <v:path arrowok="t"/>
                <v:fill type="solid"/>
              </v:shape>
            </v:group>
            <v:group style="position:absolute;left:7475;top:678;width:10;height:20" coordorigin="7475,678" coordsize="10,20">
              <v:shape style="position:absolute;left:7475;top:678;width:10;height:20" coordorigin="7475,678" coordsize="10,20" path="m7475,697l7485,697,7485,678,7475,678,7475,697xe" filled="true" fillcolor="#000000" stroked="false">
                <v:path arrowok="t"/>
                <v:fill type="solid"/>
              </v:shape>
            </v:group>
            <v:group style="position:absolute;left:7475;top:697;width:10;height:20" coordorigin="7475,697" coordsize="10,20">
              <v:shape style="position:absolute;left:7475;top:697;width:10;height:20" coordorigin="7475,697" coordsize="10,20" path="m7475,716l7485,716,7485,697,7475,697,7475,716xe" filled="true" fillcolor="#000000" stroked="false">
                <v:path arrowok="t"/>
                <v:fill type="solid"/>
              </v:shape>
            </v:group>
            <v:group style="position:absolute;left:7475;top:716;width:10;height:20" coordorigin="7475,716" coordsize="10,20">
              <v:shape style="position:absolute;left:7475;top:716;width:10;height:20" coordorigin="7475,716" coordsize="10,20" path="m7475,736l7485,736,7485,716,7475,716,7475,736xe" filled="true" fillcolor="#000000" stroked="false">
                <v:path arrowok="t"/>
                <v:fill type="solid"/>
              </v:shape>
            </v:group>
            <v:group style="position:absolute;left:7475;top:736;width:10;height:20" coordorigin="7475,736" coordsize="10,20">
              <v:shape style="position:absolute;left:7475;top:736;width:10;height:20" coordorigin="7475,736" coordsize="10,20" path="m7475,755l7485,755,7485,736,7475,736,7475,755xe" filled="true" fillcolor="#000000" stroked="false">
                <v:path arrowok="t"/>
                <v:fill type="solid"/>
              </v:shape>
            </v:group>
            <v:group style="position:absolute;left:7475;top:755;width:10;height:20" coordorigin="7475,755" coordsize="10,20">
              <v:shape style="position:absolute;left:7475;top:755;width:10;height:20" coordorigin="7475,755" coordsize="10,20" path="m7475,774l7485,774,7485,755,7475,755,7475,774xe" filled="true" fillcolor="#000000" stroked="false">
                <v:path arrowok="t"/>
                <v:fill type="solid"/>
              </v:shape>
            </v:group>
            <v:group style="position:absolute;left:7475;top:774;width:10;height:20" coordorigin="7475,774" coordsize="10,20">
              <v:shape style="position:absolute;left:7475;top:774;width:10;height:20" coordorigin="7475,774" coordsize="10,20" path="m7475,793l7485,793,7485,774,7475,774,7475,793xe" filled="true" fillcolor="#000000" stroked="false">
                <v:path arrowok="t"/>
                <v:fill type="solid"/>
              </v:shape>
            </v:group>
            <v:group style="position:absolute;left:7475;top:793;width:10;height:20" coordorigin="7475,793" coordsize="10,20">
              <v:shape style="position:absolute;left:7475;top:793;width:10;height:20" coordorigin="7475,793" coordsize="10,20" path="m7475,812l7485,812,7485,793,7475,793,7475,812xe" filled="true" fillcolor="#000000" stroked="false">
                <v:path arrowok="t"/>
                <v:fill type="solid"/>
              </v:shape>
            </v:group>
            <v:group style="position:absolute;left:7475;top:812;width:10;height:20" coordorigin="7475,812" coordsize="10,20">
              <v:shape style="position:absolute;left:7475;top:812;width:10;height:20" coordorigin="7475,812" coordsize="10,20" path="m7475,832l7485,832,7485,812,7475,812,7475,832xe" filled="true" fillcolor="#000000" stroked="false">
                <v:path arrowok="t"/>
                <v:fill type="solid"/>
              </v:shape>
            </v:group>
            <v:group style="position:absolute;left:7475;top:832;width:10;height:20" coordorigin="7475,832" coordsize="10,20">
              <v:shape style="position:absolute;left:7475;top:832;width:10;height:20" coordorigin="7475,832" coordsize="10,20" path="m7475,851l7485,851,7485,832,7475,832,7475,851xe" filled="true" fillcolor="#000000" stroked="false">
                <v:path arrowok="t"/>
                <v:fill type="solid"/>
              </v:shape>
            </v:group>
            <v:group style="position:absolute;left:7475;top:851;width:10;height:20" coordorigin="7475,851" coordsize="10,20">
              <v:shape style="position:absolute;left:7475;top:851;width:10;height:20" coordorigin="7475,851" coordsize="10,20" path="m7475,870l7485,870,7485,851,7475,851,7475,870xe" filled="true" fillcolor="#000000" stroked="false">
                <v:path arrowok="t"/>
                <v:fill type="solid"/>
              </v:shape>
            </v:group>
            <v:group style="position:absolute;left:7475;top:870;width:10;height:20" coordorigin="7475,870" coordsize="10,20">
              <v:shape style="position:absolute;left:7475;top:870;width:10;height:20" coordorigin="7475,870" coordsize="10,20" path="m7475,889l7485,889,7485,870,7475,870,7475,889xe" filled="true" fillcolor="#000000" stroked="false">
                <v:path arrowok="t"/>
                <v:fill type="solid"/>
              </v:shape>
            </v:group>
            <v:group style="position:absolute;left:7475;top:889;width:10;height:20" coordorigin="7475,889" coordsize="10,20">
              <v:shape style="position:absolute;left:7475;top:889;width:10;height:20" coordorigin="7475,889" coordsize="10,20" path="m7475,908l7485,908,7485,889,7475,889,7475,908xe" filled="true" fillcolor="#000000" stroked="false">
                <v:path arrowok="t"/>
                <v:fill type="solid"/>
              </v:shape>
            </v:group>
            <v:group style="position:absolute;left:7475;top:908;width:10;height:20" coordorigin="7475,908" coordsize="10,20">
              <v:shape style="position:absolute;left:7475;top:908;width:10;height:20" coordorigin="7475,908" coordsize="10,20" path="m7475,928l7485,928,7485,908,7475,908,7475,928xe" filled="true" fillcolor="#000000" stroked="false">
                <v:path arrowok="t"/>
                <v:fill type="solid"/>
              </v:shape>
            </v:group>
            <v:group style="position:absolute;left:7475;top:928;width:10;height:20" coordorigin="7475,928" coordsize="10,20">
              <v:shape style="position:absolute;left:7475;top:928;width:10;height:20" coordorigin="7475,928" coordsize="10,20" path="m7475,947l7485,947,7485,928,7475,928,7475,947xe" filled="true" fillcolor="#000000" stroked="false">
                <v:path arrowok="t"/>
                <v:fill type="solid"/>
              </v:shape>
            </v:group>
            <v:group style="position:absolute;left:7475;top:947;width:10;height:20" coordorigin="7475,947" coordsize="10,20">
              <v:shape style="position:absolute;left:7475;top:947;width:10;height:20" coordorigin="7475,947" coordsize="10,20" path="m7475,966l7485,966,7485,947,7475,947,7475,966xe" filled="true" fillcolor="#000000" stroked="false">
                <v:path arrowok="t"/>
                <v:fill type="solid"/>
              </v:shape>
            </v:group>
            <v:group style="position:absolute;left:7475;top:966;width:10;height:20" coordorigin="7475,966" coordsize="10,20">
              <v:shape style="position:absolute;left:7475;top:966;width:10;height:20" coordorigin="7475,966" coordsize="10,20" path="m7475,985l7485,985,7485,966,7475,966,7475,985xe" filled="true" fillcolor="#000000" stroked="false">
                <v:path arrowok="t"/>
                <v:fill type="solid"/>
              </v:shape>
            </v:group>
            <v:group style="position:absolute;left:7475;top:985;width:10;height:20" coordorigin="7475,985" coordsize="10,20">
              <v:shape style="position:absolute;left:7475;top:985;width:10;height:20" coordorigin="7475,985" coordsize="10,20" path="m7475,1004l7485,1004,7485,985,7475,985,7475,1004xe" filled="true" fillcolor="#000000" stroked="false">
                <v:path arrowok="t"/>
                <v:fill type="solid"/>
              </v:shape>
            </v:group>
            <v:group style="position:absolute;left:7475;top:1004;width:10;height:20" coordorigin="7475,1004" coordsize="10,20">
              <v:shape style="position:absolute;left:7475;top:1004;width:10;height:20" coordorigin="7475,1004" coordsize="10,20" path="m7475,1024l7485,1024,7485,1004,7475,1004,7475,1024xe" filled="true" fillcolor="#000000" stroked="false">
                <v:path arrowok="t"/>
                <v:fill type="solid"/>
              </v:shape>
            </v:group>
            <v:group style="position:absolute;left:7475;top:1024;width:10;height:20" coordorigin="7475,1024" coordsize="10,20">
              <v:shape style="position:absolute;left:7475;top:1024;width:10;height:20" coordorigin="7475,1024" coordsize="10,20" path="m7475,1043l7485,1043,7485,1024,7475,1024,7475,1043xe" filled="true" fillcolor="#000000" stroked="false">
                <v:path arrowok="t"/>
                <v:fill type="solid"/>
              </v:shape>
            </v:group>
            <v:group style="position:absolute;left:7475;top:1043;width:10;height:20" coordorigin="7475,1043" coordsize="10,20">
              <v:shape style="position:absolute;left:7475;top:1043;width:10;height:20" coordorigin="7475,1043" coordsize="10,20" path="m7475,1062l7485,1062,7485,1043,7475,1043,7475,1062xe" filled="true" fillcolor="#000000" stroked="false">
                <v:path arrowok="t"/>
                <v:fill type="solid"/>
              </v:shape>
            </v:group>
            <v:group style="position:absolute;left:7475;top:1062;width:10;height:20" coordorigin="7475,1062" coordsize="10,20">
              <v:shape style="position:absolute;left:7475;top:1062;width:10;height:20" coordorigin="7475,1062" coordsize="10,20" path="m7475,1081l7485,1081,7485,1062,7475,1062,7475,1081xe" filled="true" fillcolor="#000000" stroked="false">
                <v:path arrowok="t"/>
                <v:fill type="solid"/>
              </v:shape>
            </v:group>
            <v:group style="position:absolute;left:7475;top:1081;width:10;height:20" coordorigin="7475,1081" coordsize="10,20">
              <v:shape style="position:absolute;left:7475;top:1081;width:10;height:20" coordorigin="7475,1081" coordsize="10,20" path="m7475,1100l7485,1100,7485,1081,7475,1081,7475,1100xe" filled="true" fillcolor="#000000" stroked="false">
                <v:path arrowok="t"/>
                <v:fill type="solid"/>
              </v:shape>
            </v:group>
            <v:group style="position:absolute;left:7475;top:1100;width:10;height:20" coordorigin="7475,1100" coordsize="10,20">
              <v:shape style="position:absolute;left:7475;top:1100;width:10;height:20" coordorigin="7475,1100" coordsize="10,20" path="m7475,1120l7485,1120,7485,1100,7475,1100,7475,1120xe" filled="true" fillcolor="#000000" stroked="false">
                <v:path arrowok="t"/>
                <v:fill type="solid"/>
              </v:shape>
            </v:group>
            <v:group style="position:absolute;left:7475;top:1120;width:10;height:20" coordorigin="7475,1120" coordsize="10,20">
              <v:shape style="position:absolute;left:7475;top:1120;width:10;height:20" coordorigin="7475,1120" coordsize="10,20" path="m7475,1139l7485,1139,7485,1120,7475,1120,7475,1139xe" filled="true" fillcolor="#000000" stroked="false">
                <v:path arrowok="t"/>
                <v:fill type="solid"/>
              </v:shape>
            </v:group>
            <v:group style="position:absolute;left:7475;top:1139;width:10;height:20" coordorigin="7475,1139" coordsize="10,20">
              <v:shape style="position:absolute;left:7475;top:1139;width:10;height:20" coordorigin="7475,1139" coordsize="10,20" path="m7475,1158l7485,1158,7485,1139,7475,1139,7475,1158xe" filled="true" fillcolor="#000000" stroked="false">
                <v:path arrowok="t"/>
                <v:fill type="solid"/>
              </v:shape>
            </v:group>
            <v:group style="position:absolute;left:7475;top:1158;width:10;height:20" coordorigin="7475,1158" coordsize="10,20">
              <v:shape style="position:absolute;left:7475;top:1158;width:10;height:20" coordorigin="7475,1158" coordsize="10,20" path="m7475,1177l7485,1177,7485,1158,7475,1158,7475,1177xe" filled="true" fillcolor="#000000" stroked="false">
                <v:path arrowok="t"/>
                <v:fill type="solid"/>
              </v:shape>
            </v:group>
            <v:group style="position:absolute;left:7475;top:1177;width:10;height:20" coordorigin="7475,1177" coordsize="10,20">
              <v:shape style="position:absolute;left:7475;top:1177;width:10;height:20" coordorigin="7475,1177" coordsize="10,20" path="m7475,1196l7485,1196,7485,1177,7475,1177,7475,1196xe" filled="true" fillcolor="#000000" stroked="false">
                <v:path arrowok="t"/>
                <v:fill type="solid"/>
              </v:shape>
            </v:group>
            <v:group style="position:absolute;left:7475;top:1196;width:10;height:20" coordorigin="7475,1196" coordsize="10,20">
              <v:shape style="position:absolute;left:7475;top:1196;width:10;height:20" coordorigin="7475,1196" coordsize="10,20" path="m7475,1216l7485,1216,7485,1196,7475,1196,7475,1216xe" filled="true" fillcolor="#000000" stroked="false">
                <v:path arrowok="t"/>
                <v:fill type="solid"/>
              </v:shape>
            </v:group>
            <v:group style="position:absolute;left:7475;top:1216;width:10;height:20" coordorigin="7475,1216" coordsize="10,20">
              <v:shape style="position:absolute;left:7475;top:1216;width:10;height:20" coordorigin="7475,1216" coordsize="10,20" path="m7475,1235l7485,1235,7485,1216,7475,1216,7475,1235xe" filled="true" fillcolor="#000000" stroked="false">
                <v:path arrowok="t"/>
                <v:fill type="solid"/>
              </v:shape>
            </v:group>
            <v:group style="position:absolute;left:7475;top:1235;width:10;height:20" coordorigin="7475,1235" coordsize="10,20">
              <v:shape style="position:absolute;left:7475;top:1235;width:10;height:20" coordorigin="7475,1235" coordsize="10,20" path="m7475,1254l7485,1254,7485,1235,7475,1235,7475,1254xe" filled="true" fillcolor="#000000" stroked="false">
                <v:path arrowok="t"/>
                <v:fill type="solid"/>
              </v:shape>
            </v:group>
            <v:group style="position:absolute;left:7475;top:1254;width:10;height:20" coordorigin="7475,1254" coordsize="10,20">
              <v:shape style="position:absolute;left:7475;top:1254;width:10;height:20" coordorigin="7475,1254" coordsize="10,20" path="m7475,1273l7485,1273,7485,1254,7475,1254,7475,1273xe" filled="true" fillcolor="#000000" stroked="false">
                <v:path arrowok="t"/>
                <v:fill type="solid"/>
              </v:shape>
            </v:group>
            <v:group style="position:absolute;left:7475;top:1273;width:10;height:20" coordorigin="7475,1273" coordsize="10,20">
              <v:shape style="position:absolute;left:7475;top:1273;width:10;height:20" coordorigin="7475,1273" coordsize="10,20" path="m7475,1292l7485,1292,7485,1273,7475,1273,7475,1292xe" filled="true" fillcolor="#000000" stroked="false">
                <v:path arrowok="t"/>
                <v:fill type="solid"/>
              </v:shape>
            </v:group>
            <v:group style="position:absolute;left:7475;top:1292;width:10;height:20" coordorigin="7475,1292" coordsize="10,20">
              <v:shape style="position:absolute;left:7475;top:1292;width:10;height:20" coordorigin="7475,1292" coordsize="10,20" path="m7475,1312l7485,1312,7485,1292,7475,1292,7475,1312xe" filled="true" fillcolor="#000000" stroked="false">
                <v:path arrowok="t"/>
                <v:fill type="solid"/>
              </v:shape>
            </v:group>
            <v:group style="position:absolute;left:7475;top:1312;width:10;height:20" coordorigin="7475,1312" coordsize="10,20">
              <v:shape style="position:absolute;left:7475;top:1312;width:10;height:20" coordorigin="7475,1312" coordsize="10,20" path="m7475,1331l7485,1331,7485,1312,7475,1312,7475,1331xe" filled="true" fillcolor="#000000" stroked="false">
                <v:path arrowok="t"/>
                <v:fill type="solid"/>
              </v:shape>
            </v:group>
            <v:group style="position:absolute;left:7475;top:1331;width:10;height:20" coordorigin="7475,1331" coordsize="10,20">
              <v:shape style="position:absolute;left:7475;top:1331;width:10;height:20" coordorigin="7475,1331" coordsize="10,20" path="m7475,1350l7485,1350,7485,1331,7475,1331,7475,1350xe" filled="true" fillcolor="#000000" stroked="false">
                <v:path arrowok="t"/>
                <v:fill type="solid"/>
              </v:shape>
            </v:group>
            <v:group style="position:absolute;left:7475;top:1350;width:10;height:20" coordorigin="7475,1350" coordsize="10,20">
              <v:shape style="position:absolute;left:7475;top:1350;width:10;height:20" coordorigin="7475,1350" coordsize="10,20" path="m7475,1369l7485,1369,7485,1350,7475,1350,7475,1369xe" filled="true" fillcolor="#000000" stroked="false">
                <v:path arrowok="t"/>
                <v:fill type="solid"/>
              </v:shape>
            </v:group>
            <v:group style="position:absolute;left:7475;top:1369;width:10;height:20" coordorigin="7475,1369" coordsize="10,20">
              <v:shape style="position:absolute;left:7475;top:1369;width:10;height:20" coordorigin="7475,1369" coordsize="10,20" path="m7475,1388l7485,1388,7485,1369,7475,1369,7475,1388xe" filled="true" fillcolor="#000000" stroked="false">
                <v:path arrowok="t"/>
                <v:fill type="solid"/>
              </v:shape>
            </v:group>
            <v:group style="position:absolute;left:7475;top:1388;width:10;height:20" coordorigin="7475,1388" coordsize="10,20">
              <v:shape style="position:absolute;left:7475;top:1388;width:10;height:20" coordorigin="7475,1388" coordsize="10,20" path="m7475,1408l7485,1408,7485,1388,7475,1388,7475,1408xe" filled="true" fillcolor="#000000" stroked="false">
                <v:path arrowok="t"/>
                <v:fill type="solid"/>
              </v:shape>
            </v:group>
            <v:group style="position:absolute;left:7475;top:1408;width:10;height:20" coordorigin="7475,1408" coordsize="10,20">
              <v:shape style="position:absolute;left:7475;top:1408;width:10;height:20" coordorigin="7475,1408" coordsize="10,20" path="m7475,1427l7485,1427,7485,1408,7475,1408,7475,1427xe" filled="true" fillcolor="#000000" stroked="false">
                <v:path arrowok="t"/>
                <v:fill type="solid"/>
              </v:shape>
            </v:group>
            <v:group style="position:absolute;left:7475;top:1427;width:10;height:20" coordorigin="7475,1427" coordsize="10,20">
              <v:shape style="position:absolute;left:7475;top:1427;width:10;height:20" coordorigin="7475,1427" coordsize="10,20" path="m7475,1446l7485,1446,7485,1427,7475,1427,7475,1446xe" filled="true" fillcolor="#000000" stroked="false">
                <v:path arrowok="t"/>
                <v:fill type="solid"/>
              </v:shape>
            </v:group>
            <v:group style="position:absolute;left:7475;top:1446;width:10;height:20" coordorigin="7475,1446" coordsize="10,20">
              <v:shape style="position:absolute;left:7475;top:1446;width:10;height:20" coordorigin="7475,1446" coordsize="10,20" path="m7475,1465l7485,1465,7485,1446,7475,1446,7475,1465xe" filled="true" fillcolor="#000000" stroked="false">
                <v:path arrowok="t"/>
                <v:fill type="solid"/>
              </v:shape>
            </v:group>
            <v:group style="position:absolute;left:7475;top:1465;width:10;height:20" coordorigin="7475,1465" coordsize="10,20">
              <v:shape style="position:absolute;left:7475;top:1465;width:10;height:20" coordorigin="7475,1465" coordsize="10,20" path="m7475,1484l7485,1484,7485,1465,7475,1465,7475,1484xe" filled="true" fillcolor="#000000" stroked="false">
                <v:path arrowok="t"/>
                <v:fill type="solid"/>
              </v:shape>
            </v:group>
            <v:group style="position:absolute;left:7475;top:1484;width:10;height:20" coordorigin="7475,1484" coordsize="10,20">
              <v:shape style="position:absolute;left:7475;top:1484;width:10;height:20" coordorigin="7475,1484" coordsize="10,20" path="m7475,1504l7485,1504,7485,1484,7475,1484,7475,1504xe" filled="true" fillcolor="#000000" stroked="false">
                <v:path arrowok="t"/>
                <v:fill type="solid"/>
              </v:shape>
            </v:group>
            <v:group style="position:absolute;left:7475;top:1504;width:10;height:20" coordorigin="7475,1504" coordsize="10,20">
              <v:shape style="position:absolute;left:7475;top:1504;width:10;height:20" coordorigin="7475,1504" coordsize="10,20" path="m7475,1523l7485,1523,7485,1504,7475,1504,7475,1523xe" filled="true" fillcolor="#000000" stroked="false">
                <v:path arrowok="t"/>
                <v:fill type="solid"/>
              </v:shape>
            </v:group>
            <v:group style="position:absolute;left:7475;top:1523;width:10;height:20" coordorigin="7475,1523" coordsize="10,20">
              <v:shape style="position:absolute;left:7475;top:1523;width:10;height:20" coordorigin="7475,1523" coordsize="10,20" path="m7475,1542l7485,1542,7485,1523,7475,1523,7475,1542xe" filled="true" fillcolor="#000000" stroked="false">
                <v:path arrowok="t"/>
                <v:fill type="solid"/>
              </v:shape>
            </v:group>
            <v:group style="position:absolute;left:7475;top:1542;width:10;height:20" coordorigin="7475,1542" coordsize="10,20">
              <v:shape style="position:absolute;left:7475;top:1542;width:10;height:20" coordorigin="7475,1542" coordsize="10,20" path="m7475,1561l7485,1561,7485,1542,7475,1542,7475,1561xe" filled="true" fillcolor="#000000" stroked="false">
                <v:path arrowok="t"/>
                <v:fill type="solid"/>
              </v:shape>
            </v:group>
            <v:group style="position:absolute;left:7475;top:1561;width:10;height:20" coordorigin="7475,1561" coordsize="10,20">
              <v:shape style="position:absolute;left:7475;top:1561;width:10;height:20" coordorigin="7475,1561" coordsize="10,20" path="m7475,1580l7485,1580,7485,1561,7475,1561,7475,1580xe" filled="true" fillcolor="#000000" stroked="false">
                <v:path arrowok="t"/>
                <v:fill type="solid"/>
              </v:shape>
            </v:group>
            <v:group style="position:absolute;left:7475;top:1580;width:10;height:20" coordorigin="7475,1580" coordsize="10,20">
              <v:shape style="position:absolute;left:7475;top:1580;width:10;height:20" coordorigin="7475,1580" coordsize="10,20" path="m7475,1600l7485,1600,7485,1580,7475,1580,7475,1600xe" filled="true" fillcolor="#000000" stroked="false">
                <v:path arrowok="t"/>
                <v:fill type="solid"/>
              </v:shape>
            </v:group>
            <v:group style="position:absolute;left:7475;top:1600;width:10;height:20" coordorigin="7475,1600" coordsize="10,20">
              <v:shape style="position:absolute;left:7475;top:1600;width:10;height:20" coordorigin="7475,1600" coordsize="10,20" path="m7475,1619l7485,1619,7485,1600,7475,1600,7475,1619xe" filled="true" fillcolor="#000000" stroked="false">
                <v:path arrowok="t"/>
                <v:fill type="solid"/>
              </v:shape>
            </v:group>
            <v:group style="position:absolute;left:7475;top:1619;width:10;height:20" coordorigin="7475,1619" coordsize="10,20">
              <v:shape style="position:absolute;left:7475;top:1619;width:10;height:20" coordorigin="7475,1619" coordsize="10,20" path="m7475,1638l7485,1638,7485,1619,7475,1619,7475,1638xe" filled="true" fillcolor="#000000" stroked="false">
                <v:path arrowok="t"/>
                <v:fill type="solid"/>
              </v:shape>
            </v:group>
            <v:group style="position:absolute;left:7475;top:1642;width:10;height:2" coordorigin="7475,1642" coordsize="10,2">
              <v:shape style="position:absolute;left:7475;top:1642;width:10;height:2" coordorigin="7475,1642" coordsize="10,0" path="m7475,1642l7485,1642e" filled="false" stroked="true" strokeweight=".35999pt" strokecolor="#000000">
                <v:path arrowok="t"/>
              </v:shape>
              <v:shape style="position:absolute;left:6376;top:1645;width:1099;height:10" type="#_x0000_t75" stroked="false">
                <v:imagedata r:id="rId33" o:title=""/>
              </v:shape>
              <v:shape style="position:absolute;left:7470;top:1645;width:2720;height:10" type="#_x0000_t75" stroked="false">
                <v:imagedata r:id="rId57" o:title=""/>
              </v:shape>
            </v:group>
            <v:group style="position:absolute;left:4287;top:1655;width:10;height:20" coordorigin="4287,1655" coordsize="10,20">
              <v:shape style="position:absolute;left:4287;top:1655;width:10;height:20" coordorigin="4287,1655" coordsize="10,20" path="m4287,1674l4297,1674,4297,1655,4287,1655,4287,1674xe" filled="true" fillcolor="#000000" stroked="false">
                <v:path arrowok="t"/>
                <v:fill type="solid"/>
              </v:shape>
            </v:group>
            <v:group style="position:absolute;left:4287;top:1674;width:10;height:20" coordorigin="4287,1674" coordsize="10,20">
              <v:shape style="position:absolute;left:4287;top:1674;width:10;height:20" coordorigin="4287,1674" coordsize="10,20" path="m4287,1693l4297,1693,4297,1674,4287,1674,4287,1693xe" filled="true" fillcolor="#000000" stroked="false">
                <v:path arrowok="t"/>
                <v:fill type="solid"/>
              </v:shape>
            </v:group>
            <v:group style="position:absolute;left:4287;top:1693;width:10;height:20" coordorigin="4287,1693" coordsize="10,20">
              <v:shape style="position:absolute;left:4287;top:1693;width:10;height:20" coordorigin="4287,1693" coordsize="10,20" path="m4287,1712l4297,1712,4297,1693,4287,1693,4287,1712xe" filled="true" fillcolor="#000000" stroked="false">
                <v:path arrowok="t"/>
                <v:fill type="solid"/>
              </v:shape>
            </v:group>
            <v:group style="position:absolute;left:4287;top:1712;width:10;height:20" coordorigin="4287,1712" coordsize="10,20">
              <v:shape style="position:absolute;left:4287;top:1712;width:10;height:20" coordorigin="4287,1712" coordsize="10,20" path="m4287,1732l4297,1732,4297,1712,4287,1712,4287,1732xe" filled="true" fillcolor="#000000" stroked="false">
                <v:path arrowok="t"/>
                <v:fill type="solid"/>
              </v:shape>
            </v:group>
            <v:group style="position:absolute;left:4287;top:1732;width:10;height:20" coordorigin="4287,1732" coordsize="10,20">
              <v:shape style="position:absolute;left:4287;top:1732;width:10;height:20" coordorigin="4287,1732" coordsize="10,20" path="m4287,1751l4297,1751,4297,1732,4287,1732,4287,1751xe" filled="true" fillcolor="#000000" stroked="false">
                <v:path arrowok="t"/>
                <v:fill type="solid"/>
              </v:shape>
            </v:group>
            <v:group style="position:absolute;left:4287;top:1751;width:10;height:20" coordorigin="4287,1751" coordsize="10,20">
              <v:shape style="position:absolute;left:4287;top:1751;width:10;height:20" coordorigin="4287,1751" coordsize="10,20" path="m4287,1770l4297,1770,4297,1751,4287,1751,4287,1770xe" filled="true" fillcolor="#000000" stroked="false">
                <v:path arrowok="t"/>
                <v:fill type="solid"/>
              </v:shape>
            </v:group>
            <v:group style="position:absolute;left:4287;top:1770;width:10;height:20" coordorigin="4287,1770" coordsize="10,20">
              <v:shape style="position:absolute;left:4287;top:1770;width:10;height:20" coordorigin="4287,1770" coordsize="10,20" path="m4287,1789l4297,1789,4297,1770,4287,1770,4287,1789xe" filled="true" fillcolor="#000000" stroked="false">
                <v:path arrowok="t"/>
                <v:fill type="solid"/>
              </v:shape>
            </v:group>
            <v:group style="position:absolute;left:4287;top:1789;width:10;height:20" coordorigin="4287,1789" coordsize="10,20">
              <v:shape style="position:absolute;left:4287;top:1789;width:10;height:20" coordorigin="4287,1789" coordsize="10,20" path="m4287,1808l4297,1808,4297,1789,4287,1789,4287,1808xe" filled="true" fillcolor="#000000" stroked="false">
                <v:path arrowok="t"/>
                <v:fill type="solid"/>
              </v:shape>
            </v:group>
            <v:group style="position:absolute;left:4287;top:1808;width:10;height:20" coordorigin="4287,1808" coordsize="10,20">
              <v:shape style="position:absolute;left:4287;top:1808;width:10;height:20" coordorigin="4287,1808" coordsize="10,20" path="m4287,1828l4297,1828,4297,1808,4287,1808,4287,1828xe" filled="true" fillcolor="#000000" stroked="false">
                <v:path arrowok="t"/>
                <v:fill type="solid"/>
              </v:shape>
            </v:group>
            <v:group style="position:absolute;left:4287;top:1828;width:10;height:20" coordorigin="4287,1828" coordsize="10,20">
              <v:shape style="position:absolute;left:4287;top:1828;width:10;height:20" coordorigin="4287,1828" coordsize="10,20" path="m4287,1847l4297,1847,4297,1828,4287,1828,4287,1847xe" filled="true" fillcolor="#000000" stroked="false">
                <v:path arrowok="t"/>
                <v:fill type="solid"/>
              </v:shape>
            </v:group>
            <v:group style="position:absolute;left:4287;top:1847;width:10;height:20" coordorigin="4287,1847" coordsize="10,20">
              <v:shape style="position:absolute;left:4287;top:1847;width:10;height:20" coordorigin="4287,1847" coordsize="10,20" path="m4287,1866l4297,1866,4297,1847,4287,1847,4287,1866xe" filled="true" fillcolor="#000000" stroked="false">
                <v:path arrowok="t"/>
                <v:fill type="solid"/>
              </v:shape>
            </v:group>
            <v:group style="position:absolute;left:4287;top:1866;width:10;height:20" coordorigin="4287,1866" coordsize="10,20">
              <v:shape style="position:absolute;left:4287;top:1866;width:10;height:20" coordorigin="4287,1866" coordsize="10,20" path="m4287,1885l4297,1885,4297,1866,4287,1866,4287,1885xe" filled="true" fillcolor="#000000" stroked="false">
                <v:path arrowok="t"/>
                <v:fill type="solid"/>
              </v:shape>
            </v:group>
            <v:group style="position:absolute;left:4287;top:1885;width:10;height:20" coordorigin="4287,1885" coordsize="10,20">
              <v:shape style="position:absolute;left:4287;top:1885;width:10;height:20" coordorigin="4287,1885" coordsize="10,20" path="m4287,1904l4297,1904,4297,1885,4287,1885,4287,1904xe" filled="true" fillcolor="#000000" stroked="false">
                <v:path arrowok="t"/>
                <v:fill type="solid"/>
              </v:shape>
            </v:group>
            <v:group style="position:absolute;left:4287;top:1904;width:10;height:20" coordorigin="4287,1904" coordsize="10,20">
              <v:shape style="position:absolute;left:4287;top:1904;width:10;height:20" coordorigin="4287,1904" coordsize="10,20" path="m4287,1924l4297,1924,4297,1904,4287,1904,4287,1924xe" filled="true" fillcolor="#000000" stroked="false">
                <v:path arrowok="t"/>
                <v:fill type="solid"/>
              </v:shape>
            </v:group>
            <v:group style="position:absolute;left:4287;top:1924;width:10;height:20" coordorigin="4287,1924" coordsize="10,20">
              <v:shape style="position:absolute;left:4287;top:1924;width:10;height:20" coordorigin="4287,1924" coordsize="10,20" path="m4287,1943l4297,1943,4297,1924,4287,1924,4287,1943xe" filled="true" fillcolor="#000000" stroked="false">
                <v:path arrowok="t"/>
                <v:fill type="solid"/>
              </v:shape>
            </v:group>
            <v:group style="position:absolute;left:4287;top:1943;width:10;height:20" coordorigin="4287,1943" coordsize="10,20">
              <v:shape style="position:absolute;left:4287;top:1943;width:10;height:20" coordorigin="4287,1943" coordsize="10,20" path="m4287,1962l4297,1962,4297,1943,4287,1943,4287,1962xe" filled="true" fillcolor="#000000" stroked="false">
                <v:path arrowok="t"/>
                <v:fill type="solid"/>
              </v:shape>
            </v:group>
            <v:group style="position:absolute;left:7475;top:1655;width:10;height:20" coordorigin="7475,1655" coordsize="10,20">
              <v:shape style="position:absolute;left:7475;top:1655;width:10;height:20" coordorigin="7475,1655" coordsize="10,20" path="m7475,1674l7485,1674,7485,1655,7475,1655,7475,1674xe" filled="true" fillcolor="#000000" stroked="false">
                <v:path arrowok="t"/>
                <v:fill type="solid"/>
              </v:shape>
            </v:group>
            <v:group style="position:absolute;left:7475;top:1674;width:10;height:20" coordorigin="7475,1674" coordsize="10,20">
              <v:shape style="position:absolute;left:7475;top:1674;width:10;height:20" coordorigin="7475,1674" coordsize="10,20" path="m7475,1693l7485,1693,7485,1674,7475,1674,7475,1693xe" filled="true" fillcolor="#000000" stroked="false">
                <v:path arrowok="t"/>
                <v:fill type="solid"/>
              </v:shape>
            </v:group>
            <v:group style="position:absolute;left:7475;top:1693;width:10;height:20" coordorigin="7475,1693" coordsize="10,20">
              <v:shape style="position:absolute;left:7475;top:1693;width:10;height:20" coordorigin="7475,1693" coordsize="10,20" path="m7475,1712l7485,1712,7485,1693,7475,1693,7475,1712xe" filled="true" fillcolor="#000000" stroked="false">
                <v:path arrowok="t"/>
                <v:fill type="solid"/>
              </v:shape>
            </v:group>
            <v:group style="position:absolute;left:7475;top:1712;width:10;height:20" coordorigin="7475,1712" coordsize="10,20">
              <v:shape style="position:absolute;left:7475;top:1712;width:10;height:20" coordorigin="7475,1712" coordsize="10,20" path="m7475,1732l7485,1732,7485,1712,7475,1712,7475,1732xe" filled="true" fillcolor="#000000" stroked="false">
                <v:path arrowok="t"/>
                <v:fill type="solid"/>
              </v:shape>
            </v:group>
            <v:group style="position:absolute;left:7475;top:1732;width:10;height:20" coordorigin="7475,1732" coordsize="10,20">
              <v:shape style="position:absolute;left:7475;top:1732;width:10;height:20" coordorigin="7475,1732" coordsize="10,20" path="m7475,1751l7485,1751,7485,1732,7475,1732,7475,1751xe" filled="true" fillcolor="#000000" stroked="false">
                <v:path arrowok="t"/>
                <v:fill type="solid"/>
              </v:shape>
            </v:group>
            <v:group style="position:absolute;left:7475;top:1751;width:10;height:20" coordorigin="7475,1751" coordsize="10,20">
              <v:shape style="position:absolute;left:7475;top:1751;width:10;height:20" coordorigin="7475,1751" coordsize="10,20" path="m7475,1770l7485,1770,7485,1751,7475,1751,7475,1770xe" filled="true" fillcolor="#000000" stroked="false">
                <v:path arrowok="t"/>
                <v:fill type="solid"/>
              </v:shape>
            </v:group>
            <v:group style="position:absolute;left:7475;top:1770;width:10;height:20" coordorigin="7475,1770" coordsize="10,20">
              <v:shape style="position:absolute;left:7475;top:1770;width:10;height:20" coordorigin="7475,1770" coordsize="10,20" path="m7475,1789l7485,1789,7485,1770,7475,1770,7475,1789xe" filled="true" fillcolor="#000000" stroked="false">
                <v:path arrowok="t"/>
                <v:fill type="solid"/>
              </v:shape>
            </v:group>
            <v:group style="position:absolute;left:7475;top:1789;width:10;height:20" coordorigin="7475,1789" coordsize="10,20">
              <v:shape style="position:absolute;left:7475;top:1789;width:10;height:20" coordorigin="7475,1789" coordsize="10,20" path="m7475,1808l7485,1808,7485,1789,7475,1789,7475,1808xe" filled="true" fillcolor="#000000" stroked="false">
                <v:path arrowok="t"/>
                <v:fill type="solid"/>
              </v:shape>
            </v:group>
            <v:group style="position:absolute;left:7475;top:1808;width:10;height:20" coordorigin="7475,1808" coordsize="10,20">
              <v:shape style="position:absolute;left:7475;top:1808;width:10;height:20" coordorigin="7475,1808" coordsize="10,20" path="m7475,1828l7485,1828,7485,1808,7475,1808,7475,1828xe" filled="true" fillcolor="#000000" stroked="false">
                <v:path arrowok="t"/>
                <v:fill type="solid"/>
              </v:shape>
            </v:group>
            <v:group style="position:absolute;left:7475;top:1828;width:10;height:20" coordorigin="7475,1828" coordsize="10,20">
              <v:shape style="position:absolute;left:7475;top:1828;width:10;height:20" coordorigin="7475,1828" coordsize="10,20" path="m7475,1847l7485,1847,7485,1828,7475,1828,7475,1847xe" filled="true" fillcolor="#000000" stroked="false">
                <v:path arrowok="t"/>
                <v:fill type="solid"/>
              </v:shape>
            </v:group>
            <v:group style="position:absolute;left:7475;top:1847;width:10;height:20" coordorigin="7475,1847" coordsize="10,20">
              <v:shape style="position:absolute;left:7475;top:1847;width:10;height:20" coordorigin="7475,1847" coordsize="10,20" path="m7475,1866l7485,1866,7485,1847,7475,1847,7475,1866xe" filled="true" fillcolor="#000000" stroked="false">
                <v:path arrowok="t"/>
                <v:fill type="solid"/>
              </v:shape>
            </v:group>
            <v:group style="position:absolute;left:7475;top:1866;width:10;height:20" coordorigin="7475,1866" coordsize="10,20">
              <v:shape style="position:absolute;left:7475;top:1866;width:10;height:20" coordorigin="7475,1866" coordsize="10,20" path="m7475,1885l7485,1885,7485,1866,7475,1866,7475,1885xe" filled="true" fillcolor="#000000" stroked="false">
                <v:path arrowok="t"/>
                <v:fill type="solid"/>
              </v:shape>
            </v:group>
            <v:group style="position:absolute;left:7475;top:1885;width:10;height:20" coordorigin="7475,1885" coordsize="10,20">
              <v:shape style="position:absolute;left:7475;top:1885;width:10;height:20" coordorigin="7475,1885" coordsize="10,20" path="m7475,1904l7485,1904,7485,1885,7475,1885,7475,1904xe" filled="true" fillcolor="#000000" stroked="false">
                <v:path arrowok="t"/>
                <v:fill type="solid"/>
              </v:shape>
            </v:group>
            <v:group style="position:absolute;left:7475;top:1904;width:10;height:20" coordorigin="7475,1904" coordsize="10,20">
              <v:shape style="position:absolute;left:7475;top:1904;width:10;height:20" coordorigin="7475,1904" coordsize="10,20" path="m7475,1924l7485,1924,7485,1904,7475,1904,7475,1924xe" filled="true" fillcolor="#000000" stroked="false">
                <v:path arrowok="t"/>
                <v:fill type="solid"/>
              </v:shape>
            </v:group>
            <v:group style="position:absolute;left:7475;top:1924;width:10;height:20" coordorigin="7475,1924" coordsize="10,20">
              <v:shape style="position:absolute;left:7475;top:1924;width:10;height:20" coordorigin="7475,1924" coordsize="10,20" path="m7475,1943l7485,1943,7485,1924,7475,1924,7475,1943xe" filled="true" fillcolor="#000000" stroked="false">
                <v:path arrowok="t"/>
                <v:fill type="solid"/>
              </v:shape>
            </v:group>
            <v:group style="position:absolute;left:7475;top:1943;width:10;height:20" coordorigin="7475,1943" coordsize="10,20">
              <v:shape style="position:absolute;left:7475;top:1943;width:10;height:20" coordorigin="7475,1943" coordsize="10,20" path="m7475,1962l7485,1962,7485,1943,7475,1943,7475,1962xe" filled="true" fillcolor="#000000" stroked="false">
                <v:path arrowok="t"/>
                <v:fill type="solid"/>
              </v:shape>
            </v:group>
            <v:group style="position:absolute;left:7475;top:1962;width:10;height:20" coordorigin="7475,1962" coordsize="10,20">
              <v:shape style="position:absolute;left:7475;top:1962;width:10;height:20" coordorigin="7475,1962" coordsize="10,20" path="m7475,1981l7485,1981,7485,1962,7475,1962,7475,1981xe" filled="true" fillcolor="#000000" stroked="false">
                <v:path arrowok="t"/>
                <v:fill type="solid"/>
              </v:shape>
            </v:group>
            <v:group style="position:absolute;left:7475;top:1981;width:10;height:20" coordorigin="7475,1981" coordsize="10,20">
              <v:shape style="position:absolute;left:7475;top:1981;width:10;height:20" coordorigin="7475,1981" coordsize="10,20" path="m7475,2000l7485,2000,7485,1981,7475,1981,7475,2000xe" filled="true" fillcolor="#000000" stroked="false">
                <v:path arrowok="t"/>
                <v:fill type="solid"/>
              </v:shape>
            </v:group>
            <v:group style="position:absolute;left:7475;top:2000;width:10;height:20" coordorigin="7475,2000" coordsize="10,20">
              <v:shape style="position:absolute;left:7475;top:2000;width:10;height:20" coordorigin="7475,2000" coordsize="10,20" path="m7475,2020l7485,2020,7485,2000,7475,2000,7475,2020xe" filled="true" fillcolor="#000000" stroked="false">
                <v:path arrowok="t"/>
                <v:fill type="solid"/>
              </v:shape>
            </v:group>
            <v:group style="position:absolute;left:7475;top:2020;width:10;height:20" coordorigin="7475,2020" coordsize="10,20">
              <v:shape style="position:absolute;left:7475;top:2020;width:10;height:20" coordorigin="7475,2020" coordsize="10,20" path="m7475,2039l7485,2039,7485,2020,7475,2020,7475,2039xe" filled="true" fillcolor="#000000" stroked="false">
                <v:path arrowok="t"/>
                <v:fill type="solid"/>
              </v:shape>
            </v:group>
            <v:group style="position:absolute;left:7475;top:2047;width:10;height:2" coordorigin="7475,2047" coordsize="10,2">
              <v:shape style="position:absolute;left:7475;top:2047;width:10;height:2" coordorigin="7475,2047" coordsize="10,0" path="m7475,2047l7485,2047e" filled="false" stroked="true" strokeweight=".83997pt" strokecolor="#000000">
                <v:path arrowok="t"/>
              </v:shape>
              <v:shape style="position:absolute;left:1692;top:1962;width:2614;height:103" type="#_x0000_t75" stroked="false">
                <v:imagedata r:id="rId58" o:title=""/>
              </v:shape>
              <v:shape style="position:absolute;left:4283;top:2056;width:2098;height:10" type="#_x0000_t75" stroked="false">
                <v:imagedata r:id="rId59" o:title=""/>
              </v:shape>
            </v:group>
            <v:group style="position:absolute;left:7475;top:2060;width:10;height:2" coordorigin="7475,2060" coordsize="10,2">
              <v:shape style="position:absolute;left:7475;top:2060;width:10;height:2" coordorigin="7475,2060" coordsize="10,0" path="m7475,2060l7485,2060e" filled="false" stroked="true" strokeweight=".47998pt" strokecolor="#000000">
                <v:path arrowok="t"/>
              </v:shape>
            </v:group>
            <v:group style="position:absolute;left:4287;top:2065;width:10;height:20" coordorigin="4287,2065" coordsize="10,20">
              <v:shape style="position:absolute;left:4287;top:2065;width:10;height:20" coordorigin="4287,2065" coordsize="10,20" path="m4287,2084l4297,2084,4297,2065,4287,2065,4287,2084xe" filled="true" fillcolor="#000000" stroked="false">
                <v:path arrowok="t"/>
                <v:fill type="solid"/>
              </v:shape>
            </v:group>
            <v:group style="position:absolute;left:4287;top:2084;width:10;height:20" coordorigin="4287,2084" coordsize="10,20">
              <v:shape style="position:absolute;left:4287;top:2084;width:10;height:20" coordorigin="4287,2084" coordsize="10,20" path="m4287,2104l4297,2104,4297,2084,4287,2084,4287,2104xe" filled="true" fillcolor="#000000" stroked="false">
                <v:path arrowok="t"/>
                <v:fill type="solid"/>
              </v:shape>
            </v:group>
            <v:group style="position:absolute;left:4287;top:2104;width:10;height:20" coordorigin="4287,2104" coordsize="10,20">
              <v:shape style="position:absolute;left:4287;top:2104;width:10;height:20" coordorigin="4287,2104" coordsize="10,20" path="m4287,2123l4297,2123,4297,2104,4287,2104,4287,2123xe" filled="true" fillcolor="#000000" stroked="false">
                <v:path arrowok="t"/>
                <v:fill type="solid"/>
              </v:shape>
            </v:group>
            <v:group style="position:absolute;left:4287;top:2123;width:10;height:20" coordorigin="4287,2123" coordsize="10,20">
              <v:shape style="position:absolute;left:4287;top:2123;width:10;height:20" coordorigin="4287,2123" coordsize="10,20" path="m4287,2142l4297,2142,4297,2123,4287,2123,4287,2142xe" filled="true" fillcolor="#000000" stroked="false">
                <v:path arrowok="t"/>
                <v:fill type="solid"/>
              </v:shape>
            </v:group>
            <v:group style="position:absolute;left:4287;top:2142;width:10;height:20" coordorigin="4287,2142" coordsize="10,20">
              <v:shape style="position:absolute;left:4287;top:2142;width:10;height:20" coordorigin="4287,2142" coordsize="10,20" path="m4287,2161l4297,2161,4297,2142,4287,2142,4287,2161xe" filled="true" fillcolor="#000000" stroked="false">
                <v:path arrowok="t"/>
                <v:fill type="solid"/>
              </v:shape>
            </v:group>
            <v:group style="position:absolute;left:4287;top:2161;width:10;height:20" coordorigin="4287,2161" coordsize="10,20">
              <v:shape style="position:absolute;left:4287;top:2161;width:10;height:20" coordorigin="4287,2161" coordsize="10,20" path="m4287,2180l4297,2180,4297,2161,4287,2161,4287,2180xe" filled="true" fillcolor="#000000" stroked="false">
                <v:path arrowok="t"/>
                <v:fill type="solid"/>
              </v:shape>
            </v:group>
            <v:group style="position:absolute;left:4287;top:2180;width:10;height:20" coordorigin="4287,2180" coordsize="10,20">
              <v:shape style="position:absolute;left:4287;top:2180;width:10;height:20" coordorigin="4287,2180" coordsize="10,20" path="m4287,2200l4297,2200,4297,2180,4287,2180,4287,2200xe" filled="true" fillcolor="#000000" stroked="false">
                <v:path arrowok="t"/>
                <v:fill type="solid"/>
              </v:shape>
            </v:group>
            <v:group style="position:absolute;left:4287;top:2200;width:10;height:20" coordorigin="4287,2200" coordsize="10,20">
              <v:shape style="position:absolute;left:4287;top:2200;width:10;height:20" coordorigin="4287,2200" coordsize="10,20" path="m4287,2219l4297,2219,4297,2200,4287,2200,4287,2219xe" filled="true" fillcolor="#000000" stroked="false">
                <v:path arrowok="t"/>
                <v:fill type="solid"/>
              </v:shape>
            </v:group>
            <v:group style="position:absolute;left:4287;top:2219;width:10;height:20" coordorigin="4287,2219" coordsize="10,20">
              <v:shape style="position:absolute;left:4287;top:2219;width:10;height:20" coordorigin="4287,2219" coordsize="10,20" path="m4287,2238l4297,2238,4297,2219,4287,2219,4287,2238xe" filled="true" fillcolor="#000000" stroked="false">
                <v:path arrowok="t"/>
                <v:fill type="solid"/>
              </v:shape>
            </v:group>
            <v:group style="position:absolute;left:4287;top:2238;width:10;height:20" coordorigin="4287,2238" coordsize="10,20">
              <v:shape style="position:absolute;left:4287;top:2238;width:10;height:20" coordorigin="4287,2238" coordsize="10,20" path="m4287,2257l4297,2257,4297,2238,4287,2238,4287,2257xe" filled="true" fillcolor="#000000" stroked="false">
                <v:path arrowok="t"/>
                <v:fill type="solid"/>
              </v:shape>
            </v:group>
            <v:group style="position:absolute;left:4287;top:2257;width:10;height:20" coordorigin="4287,2257" coordsize="10,20">
              <v:shape style="position:absolute;left:4287;top:2257;width:10;height:20" coordorigin="4287,2257" coordsize="10,20" path="m4287,2276l4297,2276,4297,2257,4287,2257,4287,2276xe" filled="true" fillcolor="#000000" stroked="false">
                <v:path arrowok="t"/>
                <v:fill type="solid"/>
              </v:shape>
            </v:group>
            <v:group style="position:absolute;left:4287;top:2276;width:10;height:20" coordorigin="4287,2276" coordsize="10,20">
              <v:shape style="position:absolute;left:4287;top:2276;width:10;height:20" coordorigin="4287,2276" coordsize="10,20" path="m4287,2296l4297,2296,4297,2276,4287,2276,4287,2296xe" filled="true" fillcolor="#000000" stroked="false">
                <v:path arrowok="t"/>
                <v:fill type="solid"/>
              </v:shape>
            </v:group>
            <v:group style="position:absolute;left:4287;top:2296;width:10;height:20" coordorigin="4287,2296" coordsize="10,20">
              <v:shape style="position:absolute;left:4287;top:2296;width:10;height:20" coordorigin="4287,2296" coordsize="10,20" path="m4287,2315l4297,2315,4297,2296,4287,2296,4287,2315xe" filled="true" fillcolor="#000000" stroked="false">
                <v:path arrowok="t"/>
                <v:fill type="solid"/>
              </v:shape>
            </v:group>
            <v:group style="position:absolute;left:4287;top:2315;width:10;height:20" coordorigin="4287,2315" coordsize="10,20">
              <v:shape style="position:absolute;left:4287;top:2315;width:10;height:20" coordorigin="4287,2315" coordsize="10,20" path="m4287,2334l4297,2334,4297,2315,4287,2315,4287,2334xe" filled="true" fillcolor="#000000" stroked="false">
                <v:path arrowok="t"/>
                <v:fill type="solid"/>
              </v:shape>
            </v:group>
            <v:group style="position:absolute;left:4287;top:2334;width:10;height:20" coordorigin="4287,2334" coordsize="10,20">
              <v:shape style="position:absolute;left:4287;top:2334;width:10;height:20" coordorigin="4287,2334" coordsize="10,20" path="m4287,2353l4297,2353,4297,2334,4287,2334,4287,2353xe" filled="true" fillcolor="#000000" stroked="false">
                <v:path arrowok="t"/>
                <v:fill type="solid"/>
              </v:shape>
            </v:group>
            <v:group style="position:absolute;left:4287;top:2353;width:10;height:20" coordorigin="4287,2353" coordsize="10,20">
              <v:shape style="position:absolute;left:4287;top:2353;width:10;height:20" coordorigin="4287,2353" coordsize="10,20" path="m4287,2372l4297,2372,4297,2353,4287,2353,4287,2372xe" filled="true" fillcolor="#000000" stroked="false">
                <v:path arrowok="t"/>
                <v:fill type="solid"/>
              </v:shape>
            </v:group>
            <v:group style="position:absolute;left:7475;top:2065;width:10;height:20" coordorigin="7475,2065" coordsize="10,20">
              <v:shape style="position:absolute;left:7475;top:2065;width:10;height:20" coordorigin="7475,2065" coordsize="10,20" path="m7475,2084l7485,2084,7485,2065,7475,2065,7475,2084xe" filled="true" fillcolor="#000000" stroked="false">
                <v:path arrowok="t"/>
                <v:fill type="solid"/>
              </v:shape>
            </v:group>
            <v:group style="position:absolute;left:7475;top:2084;width:10;height:20" coordorigin="7475,2084" coordsize="10,20">
              <v:shape style="position:absolute;left:7475;top:2084;width:10;height:20" coordorigin="7475,2084" coordsize="10,20" path="m7475,2104l7485,2104,7485,2084,7475,2084,7475,2104xe" filled="true" fillcolor="#000000" stroked="false">
                <v:path arrowok="t"/>
                <v:fill type="solid"/>
              </v:shape>
            </v:group>
            <v:group style="position:absolute;left:7475;top:2104;width:10;height:20" coordorigin="7475,2104" coordsize="10,20">
              <v:shape style="position:absolute;left:7475;top:2104;width:10;height:20" coordorigin="7475,2104" coordsize="10,20" path="m7475,2123l7485,2123,7485,2104,7475,2104,7475,2123xe" filled="true" fillcolor="#000000" stroked="false">
                <v:path arrowok="t"/>
                <v:fill type="solid"/>
              </v:shape>
            </v:group>
            <v:group style="position:absolute;left:7475;top:2123;width:10;height:20" coordorigin="7475,2123" coordsize="10,20">
              <v:shape style="position:absolute;left:7475;top:2123;width:10;height:20" coordorigin="7475,2123" coordsize="10,20" path="m7475,2142l7485,2142,7485,2123,7475,2123,7475,2142xe" filled="true" fillcolor="#000000" stroked="false">
                <v:path arrowok="t"/>
                <v:fill type="solid"/>
              </v:shape>
            </v:group>
            <v:group style="position:absolute;left:7475;top:2142;width:10;height:20" coordorigin="7475,2142" coordsize="10,20">
              <v:shape style="position:absolute;left:7475;top:2142;width:10;height:20" coordorigin="7475,2142" coordsize="10,20" path="m7475,2161l7485,2161,7485,2142,7475,2142,7475,2161xe" filled="true" fillcolor="#000000" stroked="false">
                <v:path arrowok="t"/>
                <v:fill type="solid"/>
              </v:shape>
            </v:group>
            <v:group style="position:absolute;left:7475;top:2161;width:10;height:20" coordorigin="7475,2161" coordsize="10,20">
              <v:shape style="position:absolute;left:7475;top:2161;width:10;height:20" coordorigin="7475,2161" coordsize="10,20" path="m7475,2180l7485,2180,7485,2161,7475,2161,7475,2180xe" filled="true" fillcolor="#000000" stroked="false">
                <v:path arrowok="t"/>
                <v:fill type="solid"/>
              </v:shape>
            </v:group>
            <v:group style="position:absolute;left:7475;top:2180;width:10;height:20" coordorigin="7475,2180" coordsize="10,20">
              <v:shape style="position:absolute;left:7475;top:2180;width:10;height:20" coordorigin="7475,2180" coordsize="10,20" path="m7475,2200l7485,2200,7485,2180,7475,2180,7475,2200xe" filled="true" fillcolor="#000000" stroked="false">
                <v:path arrowok="t"/>
                <v:fill type="solid"/>
              </v:shape>
            </v:group>
            <v:group style="position:absolute;left:7475;top:2200;width:10;height:20" coordorigin="7475,2200" coordsize="10,20">
              <v:shape style="position:absolute;left:7475;top:2200;width:10;height:20" coordorigin="7475,2200" coordsize="10,20" path="m7475,2219l7485,2219,7485,2200,7475,2200,7475,2219xe" filled="true" fillcolor="#000000" stroked="false">
                <v:path arrowok="t"/>
                <v:fill type="solid"/>
              </v:shape>
            </v:group>
            <v:group style="position:absolute;left:7475;top:2219;width:10;height:20" coordorigin="7475,2219" coordsize="10,20">
              <v:shape style="position:absolute;left:7475;top:2219;width:10;height:20" coordorigin="7475,2219" coordsize="10,20" path="m7475,2238l7485,2238,7485,2219,7475,2219,7475,2238xe" filled="true" fillcolor="#000000" stroked="false">
                <v:path arrowok="t"/>
                <v:fill type="solid"/>
              </v:shape>
            </v:group>
            <v:group style="position:absolute;left:7475;top:2238;width:10;height:20" coordorigin="7475,2238" coordsize="10,20">
              <v:shape style="position:absolute;left:7475;top:2238;width:10;height:20" coordorigin="7475,2238" coordsize="10,20" path="m7475,2257l7485,2257,7485,2238,7475,2238,7475,2257xe" filled="true" fillcolor="#000000" stroked="false">
                <v:path arrowok="t"/>
                <v:fill type="solid"/>
              </v:shape>
            </v:group>
            <v:group style="position:absolute;left:7475;top:2257;width:10;height:20" coordorigin="7475,2257" coordsize="10,20">
              <v:shape style="position:absolute;left:7475;top:2257;width:10;height:20" coordorigin="7475,2257" coordsize="10,20" path="m7475,2276l7485,2276,7485,2257,7475,2257,7475,2276xe" filled="true" fillcolor="#000000" stroked="false">
                <v:path arrowok="t"/>
                <v:fill type="solid"/>
              </v:shape>
            </v:group>
            <v:group style="position:absolute;left:7475;top:2276;width:10;height:20" coordorigin="7475,2276" coordsize="10,20">
              <v:shape style="position:absolute;left:7475;top:2276;width:10;height:20" coordorigin="7475,2276" coordsize="10,20" path="m7475,2296l7485,2296,7485,2276,7475,2276,7475,2296xe" filled="true" fillcolor="#000000" stroked="false">
                <v:path arrowok="t"/>
                <v:fill type="solid"/>
              </v:shape>
            </v:group>
            <v:group style="position:absolute;left:7475;top:2296;width:10;height:20" coordorigin="7475,2296" coordsize="10,20">
              <v:shape style="position:absolute;left:7475;top:2296;width:10;height:20" coordorigin="7475,2296" coordsize="10,20" path="m7475,2315l7485,2315,7485,2296,7475,2296,7475,2315xe" filled="true" fillcolor="#000000" stroked="false">
                <v:path arrowok="t"/>
                <v:fill type="solid"/>
              </v:shape>
            </v:group>
            <v:group style="position:absolute;left:7475;top:2315;width:10;height:20" coordorigin="7475,2315" coordsize="10,20">
              <v:shape style="position:absolute;left:7475;top:2315;width:10;height:20" coordorigin="7475,2315" coordsize="10,20" path="m7475,2334l7485,2334,7485,2315,7475,2315,7475,2334xe" filled="true" fillcolor="#000000" stroked="false">
                <v:path arrowok="t"/>
                <v:fill type="solid"/>
              </v:shape>
            </v:group>
            <v:group style="position:absolute;left:7475;top:2334;width:10;height:20" coordorigin="7475,2334" coordsize="10,20">
              <v:shape style="position:absolute;left:7475;top:2334;width:10;height:20" coordorigin="7475,2334" coordsize="10,20" path="m7475,2353l7485,2353,7485,2334,7475,2334,7475,2353xe" filled="true" fillcolor="#000000" stroked="false">
                <v:path arrowok="t"/>
                <v:fill type="solid"/>
              </v:shape>
            </v:group>
            <v:group style="position:absolute;left:7475;top:2353;width:10;height:20" coordorigin="7475,2353" coordsize="10,20">
              <v:shape style="position:absolute;left:7475;top:2353;width:10;height:20" coordorigin="7475,2353" coordsize="10,20" path="m7475,2372l7485,2372,7485,2353,7475,2353,7475,2372xe" filled="true" fillcolor="#000000" stroked="false">
                <v:path arrowok="t"/>
                <v:fill type="solid"/>
              </v:shape>
              <v:shape style="position:absolute;left:1692;top:2372;width:2614;height:103" type="#_x0000_t75" stroked="false">
                <v:imagedata r:id="rId60" o:title=""/>
              </v:shape>
              <v:shape style="position:absolute;left:4283;top:2466;width:2098;height:10" type="#_x0000_t75" stroked="false">
                <v:imagedata r:id="rId56" o:title=""/>
              </v:shape>
              <v:shape style="position:absolute;left:7465;top:2372;width:2725;height:103" type="#_x0000_t75" stroked="false">
                <v:imagedata r:id="rId61" o:title=""/>
              </v:shape>
            </v:group>
            <w10:wrap type="none"/>
          </v:group>
        </w:pict>
      </w:r>
      <w:r>
        <w:rPr>
          <w:rFonts w:ascii="宋体" w:hAnsi="宋体" w:cs="宋体" w:eastAsia="宋体" w:hint="default"/>
          <w:sz w:val="18"/>
          <w:szCs w:val="18"/>
        </w:rPr>
        <w:t>单位：人民币万元</w:t>
      </w:r>
    </w:p>
    <w:p>
      <w:pPr>
        <w:spacing w:line="240" w:lineRule="auto" w:before="5"/>
        <w:rPr>
          <w:rFonts w:ascii="宋体" w:hAnsi="宋体" w:cs="宋体" w:eastAsia="宋体" w:hint="default"/>
          <w:sz w:val="3"/>
          <w:szCs w:val="3"/>
        </w:rPr>
      </w:pPr>
    </w:p>
    <w:tbl>
      <w:tblPr>
        <w:tblW w:w="0" w:type="auto"/>
        <w:jc w:val="left"/>
        <w:tblInd w:w="205" w:type="dxa"/>
        <w:tblLayout w:type="fixed"/>
        <w:tblCellMar>
          <w:top w:w="0" w:type="dxa"/>
          <w:left w:w="0" w:type="dxa"/>
          <w:bottom w:w="0" w:type="dxa"/>
          <w:right w:w="0" w:type="dxa"/>
        </w:tblCellMar>
        <w:tblLook w:val="01E0"/>
      </w:tblPr>
      <w:tblGrid>
        <w:gridCol w:w="966"/>
        <w:gridCol w:w="744"/>
        <w:gridCol w:w="817"/>
        <w:gridCol w:w="816"/>
        <w:gridCol w:w="461"/>
        <w:gridCol w:w="816"/>
        <w:gridCol w:w="1094"/>
        <w:gridCol w:w="710"/>
        <w:gridCol w:w="817"/>
        <w:gridCol w:w="490"/>
        <w:gridCol w:w="609"/>
      </w:tblGrid>
      <w:tr>
        <w:trPr>
          <w:trHeight w:val="4056" w:hRule="exact"/>
        </w:trPr>
        <w:tc>
          <w:tcPr>
            <w:tcW w:w="966"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35" w:right="0"/>
              <w:jc w:val="both"/>
              <w:rPr>
                <w:rFonts w:ascii="宋体" w:hAnsi="宋体" w:cs="宋体" w:eastAsia="宋体" w:hint="default"/>
                <w:sz w:val="15"/>
                <w:szCs w:val="15"/>
              </w:rPr>
            </w:pPr>
            <w:r>
              <w:rPr>
                <w:rFonts w:ascii="宋体" w:hAnsi="宋体" w:cs="宋体" w:eastAsia="宋体" w:hint="default"/>
                <w:sz w:val="15"/>
                <w:szCs w:val="15"/>
              </w:rPr>
              <w:t>募集资金总额</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501" w:lineRule="auto"/>
              <w:ind w:left="35" w:right="22"/>
              <w:jc w:val="both"/>
              <w:rPr>
                <w:rFonts w:ascii="宋体" w:hAnsi="宋体" w:cs="宋体" w:eastAsia="宋体" w:hint="default"/>
                <w:sz w:val="15"/>
                <w:szCs w:val="15"/>
              </w:rPr>
            </w:pPr>
            <w:r>
              <w:rPr>
                <w:rFonts w:ascii="宋体" w:hAnsi="宋体" w:cs="宋体" w:eastAsia="宋体" w:hint="default"/>
                <w:spacing w:val="-2"/>
                <w:sz w:val="15"/>
                <w:szCs w:val="15"/>
              </w:rPr>
              <w:t>报告期内变更</w:t>
            </w:r>
            <w:r>
              <w:rPr>
                <w:rFonts w:ascii="宋体" w:hAnsi="宋体" w:cs="宋体" w:eastAsia="宋体" w:hint="default"/>
                <w:spacing w:val="-63"/>
                <w:sz w:val="15"/>
                <w:szCs w:val="15"/>
              </w:rPr>
              <w:t> </w:t>
            </w:r>
            <w:r>
              <w:rPr>
                <w:rFonts w:ascii="宋体" w:hAnsi="宋体" w:cs="宋体" w:eastAsia="宋体" w:hint="default"/>
                <w:spacing w:val="-63"/>
                <w:sz w:val="15"/>
                <w:szCs w:val="15"/>
              </w:rPr>
            </w:r>
            <w:r>
              <w:rPr>
                <w:rFonts w:ascii="宋体" w:hAnsi="宋体" w:cs="宋体" w:eastAsia="宋体" w:hint="default"/>
                <w:spacing w:val="-2"/>
                <w:sz w:val="15"/>
                <w:szCs w:val="15"/>
              </w:rPr>
              <w:t>累计变更用途</w:t>
            </w:r>
            <w:r>
              <w:rPr>
                <w:rFonts w:ascii="宋体" w:hAnsi="宋体" w:cs="宋体" w:eastAsia="宋体" w:hint="default"/>
                <w:spacing w:val="-63"/>
                <w:sz w:val="15"/>
                <w:szCs w:val="15"/>
              </w:rPr>
              <w:t> </w:t>
            </w:r>
            <w:r>
              <w:rPr>
                <w:rFonts w:ascii="宋体" w:hAnsi="宋体" w:cs="宋体" w:eastAsia="宋体" w:hint="default"/>
                <w:spacing w:val="-63"/>
                <w:sz w:val="15"/>
                <w:szCs w:val="15"/>
              </w:rPr>
            </w:r>
            <w:r>
              <w:rPr>
                <w:rFonts w:ascii="宋体" w:hAnsi="宋体" w:cs="宋体" w:eastAsia="宋体" w:hint="default"/>
                <w:spacing w:val="-2"/>
                <w:sz w:val="15"/>
                <w:szCs w:val="15"/>
              </w:rPr>
              <w:t>累计变更用途</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70" w:right="0"/>
              <w:jc w:val="both"/>
              <w:rPr>
                <w:rFonts w:ascii="宋体" w:hAnsi="宋体" w:cs="宋体" w:eastAsia="宋体" w:hint="default"/>
                <w:sz w:val="15"/>
                <w:szCs w:val="15"/>
              </w:rPr>
            </w:pPr>
            <w:r>
              <w:rPr>
                <w:rFonts w:ascii="宋体" w:hAnsi="宋体" w:cs="宋体" w:eastAsia="宋体" w:hint="default"/>
                <w:sz w:val="15"/>
                <w:szCs w:val="15"/>
              </w:rPr>
              <w:t>承诺投资项</w:t>
            </w:r>
          </w:p>
        </w:tc>
        <w:tc>
          <w:tcPr>
            <w:tcW w:w="74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501" w:lineRule="auto" w:before="107"/>
              <w:ind w:left="-34" w:right="14"/>
              <w:jc w:val="center"/>
              <w:rPr>
                <w:rFonts w:ascii="宋体" w:hAnsi="宋体" w:cs="宋体" w:eastAsia="宋体" w:hint="default"/>
                <w:sz w:val="15"/>
                <w:szCs w:val="15"/>
              </w:rPr>
            </w:pPr>
            <w:r>
              <w:rPr>
                <w:rFonts w:ascii="宋体" w:hAnsi="宋体" w:cs="宋体" w:eastAsia="宋体" w:hint="default"/>
                <w:spacing w:val="-2"/>
                <w:sz w:val="15"/>
                <w:szCs w:val="15"/>
              </w:rPr>
              <w:t>用途的募集</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2"/>
                <w:sz w:val="15"/>
                <w:szCs w:val="15"/>
              </w:rPr>
              <w:t>的募集资金</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2"/>
                <w:sz w:val="15"/>
                <w:szCs w:val="15"/>
              </w:rPr>
              <w:t>的募集资金</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400" w:lineRule="atLeast" w:before="96"/>
              <w:ind w:left="141" w:right="137"/>
              <w:jc w:val="center"/>
              <w:rPr>
                <w:rFonts w:ascii="宋体" w:hAnsi="宋体" w:cs="宋体" w:eastAsia="宋体" w:hint="default"/>
                <w:sz w:val="15"/>
                <w:szCs w:val="15"/>
              </w:rPr>
            </w:pPr>
            <w:r>
              <w:rPr>
                <w:rFonts w:ascii="宋体" w:hAnsi="宋体" w:cs="宋体" w:eastAsia="宋体" w:hint="default"/>
                <w:sz w:val="15"/>
                <w:szCs w:val="15"/>
              </w:rPr>
              <w:t>是否已</w:t>
            </w:r>
            <w:r>
              <w:rPr>
                <w:rFonts w:ascii="宋体" w:hAnsi="宋体" w:cs="宋体" w:eastAsia="宋体" w:hint="default"/>
                <w:w w:val="100"/>
                <w:sz w:val="15"/>
                <w:szCs w:val="15"/>
              </w:rPr>
              <w:t> </w:t>
            </w:r>
            <w:r>
              <w:rPr>
                <w:rFonts w:ascii="宋体" w:hAnsi="宋体" w:cs="宋体" w:eastAsia="宋体" w:hint="default"/>
                <w:sz w:val="15"/>
                <w:szCs w:val="15"/>
              </w:rPr>
              <w:t>变更项</w:t>
            </w:r>
          </w:p>
        </w:tc>
        <w:tc>
          <w:tcPr>
            <w:tcW w:w="81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501" w:lineRule="auto" w:before="107"/>
              <w:ind w:left="-29" w:right="231"/>
              <w:jc w:val="left"/>
              <w:rPr>
                <w:rFonts w:ascii="宋体" w:hAnsi="宋体" w:cs="宋体" w:eastAsia="宋体" w:hint="default"/>
                <w:sz w:val="15"/>
                <w:szCs w:val="15"/>
              </w:rPr>
            </w:pPr>
            <w:r>
              <w:rPr>
                <w:rFonts w:ascii="宋体" w:hAnsi="宋体" w:cs="宋体" w:eastAsia="宋体" w:hint="default"/>
                <w:sz w:val="15"/>
                <w:szCs w:val="15"/>
              </w:rPr>
              <w:t>资金总额</w:t>
            </w:r>
            <w:r>
              <w:rPr>
                <w:rFonts w:ascii="宋体" w:hAnsi="宋体" w:cs="宋体" w:eastAsia="宋体" w:hint="default"/>
                <w:w w:val="100"/>
                <w:sz w:val="15"/>
                <w:szCs w:val="15"/>
              </w:rPr>
              <w:t> </w:t>
            </w:r>
            <w:r>
              <w:rPr>
                <w:rFonts w:ascii="宋体" w:hAnsi="宋体" w:cs="宋体" w:eastAsia="宋体" w:hint="default"/>
                <w:sz w:val="15"/>
                <w:szCs w:val="15"/>
              </w:rPr>
              <w:t>总额</w:t>
            </w:r>
            <w:r>
              <w:rPr>
                <w:rFonts w:ascii="宋体" w:hAnsi="宋体" w:cs="宋体" w:eastAsia="宋体" w:hint="default"/>
                <w:spacing w:val="-73"/>
                <w:sz w:val="15"/>
                <w:szCs w:val="15"/>
              </w:rPr>
              <w:t> </w:t>
            </w:r>
            <w:r>
              <w:rPr>
                <w:rFonts w:ascii="宋体" w:hAnsi="宋体" w:cs="宋体" w:eastAsia="宋体" w:hint="default"/>
                <w:sz w:val="15"/>
                <w:szCs w:val="15"/>
              </w:rPr>
              <w:t>总额比例</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募集资金</w:t>
            </w:r>
          </w:p>
        </w:tc>
        <w:tc>
          <w:tcPr>
            <w:tcW w:w="81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9"/>
              <w:jc w:val="right"/>
              <w:rPr>
                <w:rFonts w:ascii="Times New Roman" w:hAnsi="Times New Roman" w:cs="Times New Roman" w:eastAsia="Times New Roman" w:hint="default"/>
                <w:sz w:val="15"/>
                <w:szCs w:val="15"/>
              </w:rPr>
            </w:pPr>
            <w:r>
              <w:rPr>
                <w:rFonts w:ascii="Times New Roman"/>
                <w:w w:val="100"/>
                <w:sz w:val="15"/>
              </w:rPr>
              <w:t>2</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right="-47"/>
              <w:jc w:val="right"/>
              <w:rPr>
                <w:rFonts w:ascii="Times New Roman" w:hAnsi="Times New Roman" w:cs="Times New Roman" w:eastAsia="Times New Roman" w:hint="default"/>
                <w:sz w:val="15"/>
                <w:szCs w:val="15"/>
              </w:rPr>
            </w:pPr>
            <w:r>
              <w:rPr>
                <w:rFonts w:ascii="Times New Roman"/>
                <w:w w:val="100"/>
                <w:sz w:val="15"/>
              </w:rPr>
              <w:t>7</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调整后投</w:t>
            </w:r>
          </w:p>
        </w:tc>
        <w:tc>
          <w:tcPr>
            <w:tcW w:w="46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 w:right="0"/>
              <w:jc w:val="left"/>
              <w:rPr>
                <w:rFonts w:ascii="Times New Roman" w:hAnsi="Times New Roman" w:cs="Times New Roman" w:eastAsia="Times New Roman" w:hint="default"/>
                <w:sz w:val="15"/>
                <w:szCs w:val="15"/>
              </w:rPr>
            </w:pPr>
            <w:r>
              <w:rPr>
                <w:rFonts w:ascii="Times New Roman"/>
                <w:sz w:val="15"/>
              </w:rPr>
              <w:t>2,379.6</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38" w:right="-37"/>
              <w:jc w:val="left"/>
              <w:rPr>
                <w:rFonts w:ascii="Times New Roman" w:hAnsi="Times New Roman" w:cs="Times New Roman" w:eastAsia="Times New Roman" w:hint="default"/>
                <w:sz w:val="15"/>
                <w:szCs w:val="15"/>
              </w:rPr>
            </w:pPr>
            <w:r>
              <w:rPr>
                <w:rFonts w:ascii="Times New Roman"/>
                <w:sz w:val="15"/>
              </w:rPr>
              <w:t>,929.43</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1"/>
              <w:ind w:left="-8" w:right="-8"/>
              <w:jc w:val="left"/>
              <w:rPr>
                <w:rFonts w:ascii="Times New Roman" w:hAnsi="Times New Roman" w:cs="Times New Roman" w:eastAsia="Times New Roman" w:hint="default"/>
                <w:sz w:val="15"/>
                <w:szCs w:val="15"/>
              </w:rPr>
            </w:pPr>
            <w:r>
              <w:rPr>
                <w:rFonts w:ascii="Times New Roman"/>
                <w:sz w:val="15"/>
              </w:rPr>
              <w:t>35.43%</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489" w:lineRule="auto" w:before="93"/>
              <w:ind w:left="148" w:right="149"/>
              <w:jc w:val="both"/>
              <w:rPr>
                <w:rFonts w:ascii="宋体" w:hAnsi="宋体" w:cs="宋体" w:eastAsia="宋体" w:hint="default"/>
                <w:sz w:val="15"/>
                <w:szCs w:val="15"/>
              </w:rPr>
            </w:pPr>
            <w:r>
              <w:rPr>
                <w:rFonts w:ascii="宋体" w:hAnsi="宋体" w:cs="宋体" w:eastAsia="宋体" w:hint="default"/>
                <w:sz w:val="15"/>
                <w:szCs w:val="15"/>
              </w:rPr>
              <w:t>本</w:t>
            </w:r>
            <w:r>
              <w:rPr>
                <w:rFonts w:ascii="宋体" w:hAnsi="宋体" w:cs="宋体" w:eastAsia="宋体" w:hint="default"/>
                <w:w w:val="100"/>
                <w:sz w:val="15"/>
                <w:szCs w:val="15"/>
              </w:rPr>
              <w:t> </w:t>
            </w:r>
            <w:r>
              <w:rPr>
                <w:rFonts w:ascii="宋体" w:hAnsi="宋体" w:cs="宋体" w:eastAsia="宋体" w:hint="default"/>
                <w:sz w:val="15"/>
                <w:szCs w:val="15"/>
              </w:rPr>
              <w:t>年</w:t>
            </w:r>
            <w:r>
              <w:rPr>
                <w:rFonts w:ascii="宋体" w:hAnsi="宋体" w:cs="宋体" w:eastAsia="宋体" w:hint="default"/>
                <w:w w:val="100"/>
                <w:sz w:val="15"/>
                <w:szCs w:val="15"/>
              </w:rPr>
              <w:t> </w:t>
            </w:r>
            <w:r>
              <w:rPr>
                <w:rFonts w:ascii="宋体" w:hAnsi="宋体" w:cs="宋体" w:eastAsia="宋体" w:hint="default"/>
                <w:sz w:val="15"/>
                <w:szCs w:val="15"/>
              </w:rPr>
              <w:t>度</w:t>
            </w:r>
          </w:p>
        </w:tc>
        <w:tc>
          <w:tcPr>
            <w:tcW w:w="81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3" w:right="0"/>
              <w:jc w:val="left"/>
              <w:rPr>
                <w:rFonts w:ascii="Times New Roman" w:hAnsi="Times New Roman" w:cs="Times New Roman" w:eastAsia="Times New Roman" w:hint="default"/>
                <w:sz w:val="15"/>
                <w:szCs w:val="15"/>
              </w:rPr>
            </w:pPr>
            <w:r>
              <w:rPr>
                <w:rFonts w:ascii="Times New Roman"/>
                <w:w w:val="100"/>
                <w:sz w:val="15"/>
              </w:rPr>
              <w:t>9</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截至期末</w:t>
            </w:r>
          </w:p>
        </w:tc>
        <w:tc>
          <w:tcPr>
            <w:tcW w:w="10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494" w:lineRule="auto"/>
              <w:ind w:left="168" w:right="161"/>
              <w:jc w:val="center"/>
              <w:rPr>
                <w:rFonts w:ascii="宋体" w:hAnsi="宋体" w:cs="宋体" w:eastAsia="宋体" w:hint="default"/>
                <w:sz w:val="15"/>
                <w:szCs w:val="15"/>
              </w:rPr>
            </w:pPr>
            <w:r>
              <w:rPr>
                <w:rFonts w:ascii="宋体" w:hAnsi="宋体" w:cs="宋体" w:eastAsia="宋体" w:hint="default"/>
                <w:sz w:val="15"/>
                <w:szCs w:val="15"/>
              </w:rPr>
              <w:t>本年度投入</w:t>
            </w:r>
            <w:r>
              <w:rPr>
                <w:rFonts w:ascii="宋体" w:hAnsi="宋体" w:cs="宋体" w:eastAsia="宋体" w:hint="default"/>
                <w:w w:val="100"/>
                <w:sz w:val="15"/>
                <w:szCs w:val="15"/>
              </w:rPr>
              <w:t> </w:t>
            </w:r>
            <w:r>
              <w:rPr>
                <w:rFonts w:ascii="宋体" w:hAnsi="宋体" w:cs="宋体" w:eastAsia="宋体" w:hint="default"/>
                <w:sz w:val="15"/>
                <w:szCs w:val="15"/>
              </w:rPr>
              <w:t>募集资金总</w:t>
            </w:r>
            <w:r>
              <w:rPr>
                <w:rFonts w:ascii="宋体" w:hAnsi="宋体" w:cs="宋体" w:eastAsia="宋体" w:hint="default"/>
                <w:w w:val="100"/>
                <w:sz w:val="15"/>
                <w:szCs w:val="15"/>
              </w:rPr>
              <w:t> </w:t>
            </w:r>
            <w:r>
              <w:rPr>
                <w:rFonts w:ascii="宋体" w:hAnsi="宋体" w:cs="宋体" w:eastAsia="宋体" w:hint="default"/>
                <w:sz w:val="15"/>
                <w:szCs w:val="15"/>
              </w:rPr>
              <w:t>额</w:t>
            </w:r>
            <w:r>
              <w:rPr>
                <w:rFonts w:ascii="宋体" w:hAnsi="宋体" w:cs="宋体" w:eastAsia="宋体" w:hint="default"/>
                <w:w w:val="100"/>
                <w:sz w:val="15"/>
                <w:szCs w:val="15"/>
              </w:rPr>
              <w:t> </w:t>
            </w:r>
            <w:r>
              <w:rPr>
                <w:rFonts w:ascii="宋体" w:hAnsi="宋体" w:cs="宋体" w:eastAsia="宋体" w:hint="default"/>
                <w:sz w:val="15"/>
                <w:szCs w:val="15"/>
              </w:rPr>
              <w:t>已累计投入</w:t>
            </w:r>
            <w:r>
              <w:rPr>
                <w:rFonts w:ascii="宋体" w:hAnsi="宋体" w:cs="宋体" w:eastAsia="宋体" w:hint="default"/>
                <w:w w:val="100"/>
                <w:sz w:val="15"/>
                <w:szCs w:val="15"/>
              </w:rPr>
              <w:t> </w:t>
            </w:r>
            <w:r>
              <w:rPr>
                <w:rFonts w:ascii="宋体" w:hAnsi="宋体" w:cs="宋体" w:eastAsia="宋体" w:hint="default"/>
                <w:sz w:val="15"/>
                <w:szCs w:val="15"/>
              </w:rPr>
              <w:t>募集资金总</w:t>
            </w:r>
            <w:r>
              <w:rPr>
                <w:rFonts w:ascii="宋体" w:hAnsi="宋体" w:cs="宋体" w:eastAsia="宋体" w:hint="default"/>
                <w:w w:val="100"/>
                <w:sz w:val="15"/>
                <w:szCs w:val="15"/>
              </w:rPr>
              <w:t> </w:t>
            </w:r>
            <w:r>
              <w:rPr>
                <w:rFonts w:ascii="宋体" w:hAnsi="宋体" w:cs="宋体" w:eastAsia="宋体" w:hint="default"/>
                <w:sz w:val="15"/>
                <w:szCs w:val="15"/>
              </w:rPr>
              <w:t>额</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截至期末投</w:t>
            </w:r>
          </w:p>
        </w:tc>
        <w:tc>
          <w:tcPr>
            <w:tcW w:w="71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487" w:lineRule="auto" w:before="107"/>
              <w:ind w:left="122" w:right="122"/>
              <w:jc w:val="left"/>
              <w:rPr>
                <w:rFonts w:ascii="宋体" w:hAnsi="宋体" w:cs="宋体" w:eastAsia="宋体" w:hint="default"/>
                <w:sz w:val="15"/>
                <w:szCs w:val="15"/>
              </w:rPr>
            </w:pPr>
            <w:r>
              <w:rPr>
                <w:rFonts w:ascii="宋体" w:hAnsi="宋体" w:cs="宋体" w:eastAsia="宋体" w:hint="default"/>
                <w:sz w:val="15"/>
                <w:szCs w:val="15"/>
              </w:rPr>
              <w:t>项目达</w:t>
            </w:r>
            <w:r>
              <w:rPr>
                <w:rFonts w:ascii="宋体" w:hAnsi="宋体" w:cs="宋体" w:eastAsia="宋体" w:hint="default"/>
                <w:spacing w:val="-72"/>
                <w:sz w:val="15"/>
                <w:szCs w:val="15"/>
              </w:rPr>
              <w:t> </w:t>
            </w:r>
            <w:r>
              <w:rPr>
                <w:rFonts w:ascii="宋体" w:hAnsi="宋体" w:cs="宋体" w:eastAsia="宋体" w:hint="default"/>
                <w:sz w:val="15"/>
                <w:szCs w:val="15"/>
              </w:rPr>
              <w:t>到预定</w:t>
            </w:r>
          </w:p>
        </w:tc>
        <w:tc>
          <w:tcPr>
            <w:tcW w:w="81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376" w:right="-23"/>
              <w:jc w:val="left"/>
              <w:rPr>
                <w:rFonts w:ascii="Times New Roman" w:hAnsi="Times New Roman" w:cs="Times New Roman" w:eastAsia="Times New Roman" w:hint="default"/>
                <w:sz w:val="15"/>
                <w:szCs w:val="15"/>
              </w:rPr>
            </w:pPr>
            <w:r>
              <w:rPr>
                <w:rFonts w:ascii="Times New Roman"/>
                <w:sz w:val="15"/>
              </w:rPr>
              <w:t>2,048.3</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0"/>
              <w:ind w:left="338" w:right="0"/>
              <w:jc w:val="left"/>
              <w:rPr>
                <w:rFonts w:ascii="Times New Roman" w:hAnsi="Times New Roman" w:cs="Times New Roman" w:eastAsia="Times New Roman" w:hint="default"/>
                <w:sz w:val="15"/>
                <w:szCs w:val="15"/>
              </w:rPr>
            </w:pPr>
            <w:r>
              <w:rPr>
                <w:rFonts w:ascii="Times New Roman"/>
                <w:sz w:val="15"/>
              </w:rPr>
              <w:t>23,247.</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5"/>
              <w:ind w:left="103" w:right="0"/>
              <w:jc w:val="left"/>
              <w:rPr>
                <w:rFonts w:ascii="宋体" w:hAnsi="宋体" w:cs="宋体" w:eastAsia="宋体" w:hint="default"/>
                <w:sz w:val="15"/>
                <w:szCs w:val="15"/>
              </w:rPr>
            </w:pPr>
            <w:r>
              <w:rPr>
                <w:rFonts w:ascii="宋体" w:hAnsi="宋体" w:cs="宋体" w:eastAsia="宋体" w:hint="default"/>
                <w:sz w:val="15"/>
                <w:szCs w:val="15"/>
              </w:rPr>
              <w:t>本年度实</w:t>
            </w:r>
          </w:p>
        </w:tc>
        <w:tc>
          <w:tcPr>
            <w:tcW w:w="49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1" w:right="0"/>
              <w:jc w:val="left"/>
              <w:rPr>
                <w:rFonts w:ascii="Times New Roman" w:hAnsi="Times New Roman" w:cs="Times New Roman" w:eastAsia="Times New Roman" w:hint="default"/>
                <w:sz w:val="15"/>
                <w:szCs w:val="15"/>
              </w:rPr>
            </w:pPr>
            <w:r>
              <w:rPr>
                <w:rFonts w:ascii="Times New Roman"/>
                <w:w w:val="100"/>
                <w:sz w:val="15"/>
              </w:rPr>
              <w:t>3</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0"/>
              <w:ind w:left="-28" w:right="0"/>
              <w:jc w:val="left"/>
              <w:rPr>
                <w:rFonts w:ascii="Times New Roman" w:hAnsi="Times New Roman" w:cs="Times New Roman" w:eastAsia="Times New Roman" w:hint="default"/>
                <w:sz w:val="15"/>
                <w:szCs w:val="15"/>
              </w:rPr>
            </w:pPr>
            <w:r>
              <w:rPr>
                <w:rFonts w:ascii="Times New Roman"/>
                <w:sz w:val="15"/>
              </w:rPr>
              <w:t>28</w:t>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489" w:lineRule="auto"/>
              <w:ind w:left="163" w:right="163"/>
              <w:jc w:val="both"/>
              <w:rPr>
                <w:rFonts w:ascii="宋体" w:hAnsi="宋体" w:cs="宋体" w:eastAsia="宋体" w:hint="default"/>
                <w:sz w:val="15"/>
                <w:szCs w:val="15"/>
              </w:rPr>
            </w:pPr>
            <w:r>
              <w:rPr>
                <w:rFonts w:ascii="宋体" w:hAnsi="宋体" w:cs="宋体" w:eastAsia="宋体" w:hint="default"/>
                <w:sz w:val="15"/>
                <w:szCs w:val="15"/>
              </w:rPr>
              <w:t>是</w:t>
            </w:r>
            <w:r>
              <w:rPr>
                <w:rFonts w:ascii="宋体" w:hAnsi="宋体" w:cs="宋体" w:eastAsia="宋体" w:hint="default"/>
                <w:w w:val="100"/>
                <w:sz w:val="15"/>
                <w:szCs w:val="15"/>
              </w:rPr>
              <w:t> </w:t>
            </w:r>
            <w:r>
              <w:rPr>
                <w:rFonts w:ascii="宋体" w:hAnsi="宋体" w:cs="宋体" w:eastAsia="宋体" w:hint="default"/>
                <w:sz w:val="15"/>
                <w:szCs w:val="15"/>
              </w:rPr>
              <w:t>否</w:t>
            </w:r>
            <w:r>
              <w:rPr>
                <w:rFonts w:ascii="宋体" w:hAnsi="宋体" w:cs="宋体" w:eastAsia="宋体" w:hint="default"/>
                <w:w w:val="100"/>
                <w:sz w:val="15"/>
                <w:szCs w:val="15"/>
              </w:rPr>
              <w:t> </w:t>
            </w:r>
            <w:r>
              <w:rPr>
                <w:rFonts w:ascii="宋体" w:hAnsi="宋体" w:cs="宋体" w:eastAsia="宋体" w:hint="default"/>
                <w:sz w:val="15"/>
                <w:szCs w:val="15"/>
              </w:rPr>
              <w:t>达</w:t>
            </w:r>
          </w:p>
          <w:p>
            <w:pPr>
              <w:pStyle w:val="TableParagraph"/>
              <w:spacing w:line="240" w:lineRule="auto" w:before="48"/>
              <w:ind w:right="0"/>
              <w:jc w:val="center"/>
              <w:rPr>
                <w:rFonts w:ascii="宋体" w:hAnsi="宋体" w:cs="宋体" w:eastAsia="宋体" w:hint="default"/>
                <w:sz w:val="15"/>
                <w:szCs w:val="15"/>
              </w:rPr>
            </w:pPr>
            <w:r>
              <w:rPr>
                <w:rFonts w:ascii="宋体" w:hAnsi="宋体" w:cs="宋体" w:eastAsia="宋体" w:hint="default"/>
                <w:w w:val="100"/>
                <w:sz w:val="15"/>
                <w:szCs w:val="15"/>
              </w:rPr>
              <w:t>到</w:t>
            </w:r>
          </w:p>
        </w:tc>
        <w:tc>
          <w:tcPr>
            <w:tcW w:w="609"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489" w:lineRule="auto"/>
              <w:ind w:left="115" w:right="33"/>
              <w:jc w:val="both"/>
              <w:rPr>
                <w:rFonts w:ascii="宋体" w:hAnsi="宋体" w:cs="宋体" w:eastAsia="宋体" w:hint="default"/>
                <w:sz w:val="15"/>
                <w:szCs w:val="15"/>
              </w:rPr>
            </w:pPr>
            <w:r>
              <w:rPr>
                <w:rFonts w:ascii="宋体" w:hAnsi="宋体" w:cs="宋体" w:eastAsia="宋体" w:hint="default"/>
                <w:sz w:val="15"/>
                <w:szCs w:val="15"/>
              </w:rPr>
              <w:t>项目可</w:t>
            </w:r>
            <w:r>
              <w:rPr>
                <w:rFonts w:ascii="宋体" w:hAnsi="宋体" w:cs="宋体" w:eastAsia="宋体" w:hint="default"/>
                <w:spacing w:val="-72"/>
                <w:sz w:val="15"/>
                <w:szCs w:val="15"/>
              </w:rPr>
              <w:t> </w:t>
            </w:r>
            <w:r>
              <w:rPr>
                <w:rFonts w:ascii="宋体" w:hAnsi="宋体" w:cs="宋体" w:eastAsia="宋体" w:hint="default"/>
                <w:sz w:val="15"/>
                <w:szCs w:val="15"/>
              </w:rPr>
              <w:t>行性是</w:t>
            </w:r>
            <w:r>
              <w:rPr>
                <w:rFonts w:ascii="宋体" w:hAnsi="宋体" w:cs="宋体" w:eastAsia="宋体" w:hint="default"/>
                <w:spacing w:val="-72"/>
                <w:sz w:val="15"/>
                <w:szCs w:val="15"/>
              </w:rPr>
              <w:t> </w:t>
            </w:r>
            <w:r>
              <w:rPr>
                <w:rFonts w:ascii="宋体" w:hAnsi="宋体" w:cs="宋体" w:eastAsia="宋体" w:hint="default"/>
                <w:sz w:val="15"/>
                <w:szCs w:val="15"/>
              </w:rPr>
              <w:t>否发生</w:t>
            </w:r>
          </w:p>
          <w:p>
            <w:pPr>
              <w:pStyle w:val="TableParagraph"/>
              <w:spacing w:line="240" w:lineRule="auto" w:before="48"/>
              <w:ind w:left="115" w:right="0"/>
              <w:jc w:val="both"/>
              <w:rPr>
                <w:rFonts w:ascii="宋体" w:hAnsi="宋体" w:cs="宋体" w:eastAsia="宋体" w:hint="default"/>
                <w:sz w:val="15"/>
                <w:szCs w:val="15"/>
              </w:rPr>
            </w:pPr>
            <w:r>
              <w:rPr>
                <w:rFonts w:ascii="宋体" w:hAnsi="宋体" w:cs="宋体" w:eastAsia="宋体" w:hint="default"/>
                <w:sz w:val="15"/>
                <w:szCs w:val="15"/>
              </w:rPr>
              <w:t>重大变</w:t>
            </w:r>
          </w:p>
        </w:tc>
      </w:tr>
      <w:tr>
        <w:trPr>
          <w:trHeight w:val="203"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75" w:lineRule="exact"/>
              <w:ind w:left="70" w:right="0"/>
              <w:jc w:val="left"/>
              <w:rPr>
                <w:rFonts w:ascii="宋体" w:hAnsi="宋体" w:cs="宋体" w:eastAsia="宋体" w:hint="default"/>
                <w:sz w:val="15"/>
                <w:szCs w:val="15"/>
              </w:rPr>
            </w:pPr>
            <w:r>
              <w:rPr>
                <w:rFonts w:ascii="宋体" w:hAnsi="宋体" w:cs="宋体" w:eastAsia="宋体" w:hint="default"/>
                <w:sz w:val="15"/>
                <w:szCs w:val="15"/>
              </w:rPr>
              <w:t>目和超募资</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1" w:right="0"/>
              <w:jc w:val="center"/>
              <w:rPr>
                <w:rFonts w:ascii="宋体" w:hAnsi="宋体" w:cs="宋体" w:eastAsia="宋体" w:hint="default"/>
                <w:sz w:val="15"/>
                <w:szCs w:val="15"/>
              </w:rPr>
            </w:pPr>
            <w:r>
              <w:rPr>
                <w:rFonts w:ascii="宋体" w:hAnsi="宋体" w:cs="宋体" w:eastAsia="宋体" w:hint="default"/>
                <w:sz w:val="15"/>
                <w:szCs w:val="15"/>
              </w:rPr>
              <w:t>承诺投资</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2" w:right="0"/>
              <w:jc w:val="center"/>
              <w:rPr>
                <w:rFonts w:ascii="宋体" w:hAnsi="宋体" w:cs="宋体" w:eastAsia="宋体" w:hint="default"/>
                <w:sz w:val="15"/>
                <w:szCs w:val="15"/>
              </w:rPr>
            </w:pPr>
            <w:r>
              <w:rPr>
                <w:rFonts w:ascii="宋体" w:hAnsi="宋体" w:cs="宋体" w:eastAsia="宋体" w:hint="default"/>
                <w:sz w:val="15"/>
                <w:szCs w:val="15"/>
              </w:rPr>
              <w:t>资总额</w:t>
            </w:r>
          </w:p>
        </w:tc>
        <w:tc>
          <w:tcPr>
            <w:tcW w:w="461"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w w:val="100"/>
                <w:sz w:val="15"/>
                <w:szCs w:val="15"/>
              </w:rPr>
              <w:t>投</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99"/>
              <w:jc w:val="right"/>
              <w:rPr>
                <w:rFonts w:ascii="宋体" w:hAnsi="宋体" w:cs="宋体" w:eastAsia="宋体" w:hint="default"/>
                <w:sz w:val="15"/>
                <w:szCs w:val="15"/>
              </w:rPr>
            </w:pPr>
            <w:r>
              <w:rPr>
                <w:rFonts w:ascii="宋体" w:hAnsi="宋体" w:cs="宋体" w:eastAsia="宋体" w:hint="default"/>
                <w:spacing w:val="-1"/>
                <w:sz w:val="15"/>
                <w:szCs w:val="15"/>
              </w:rPr>
              <w:t>累计投入</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4" w:right="0"/>
              <w:jc w:val="center"/>
              <w:rPr>
                <w:rFonts w:ascii="宋体" w:hAnsi="宋体" w:cs="宋体" w:eastAsia="宋体" w:hint="default"/>
                <w:sz w:val="15"/>
                <w:szCs w:val="15"/>
              </w:rPr>
            </w:pPr>
            <w:r>
              <w:rPr>
                <w:rFonts w:ascii="宋体" w:hAnsi="宋体" w:cs="宋体" w:eastAsia="宋体" w:hint="default"/>
                <w:sz w:val="15"/>
                <w:szCs w:val="15"/>
              </w:rPr>
              <w:t>入进度（</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可使用</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196"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72"/>
                <w:w w:val="100"/>
                <w:sz w:val="15"/>
                <w:szCs w:val="15"/>
              </w:rPr>
              <w:t>目</w:t>
            </w:r>
            <w:r>
              <w:rPr>
                <w:rFonts w:ascii="宋体" w:hAnsi="宋体" w:cs="宋体" w:eastAsia="宋体" w:hint="default"/>
                <w:w w:val="100"/>
                <w:sz w:val="15"/>
                <w:szCs w:val="15"/>
              </w:rPr>
              <w:t>（</w:t>
            </w:r>
            <w:r>
              <w:rPr>
                <w:rFonts w:ascii="宋体" w:hAnsi="宋体" w:cs="宋体" w:eastAsia="宋体" w:hint="default"/>
                <w:spacing w:val="-3"/>
                <w:w w:val="100"/>
                <w:sz w:val="15"/>
                <w:szCs w:val="15"/>
              </w:rPr>
              <w:t>含部</w:t>
            </w:r>
            <w:r>
              <w:rPr>
                <w:rFonts w:ascii="宋体" w:hAnsi="宋体" w:cs="宋体" w:eastAsia="宋体" w:hint="default"/>
                <w:w w:val="100"/>
                <w:sz w:val="15"/>
                <w:szCs w:val="15"/>
              </w:rPr>
            </w: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71" w:lineRule="exact"/>
              <w:ind w:left="1" w:right="0"/>
              <w:jc w:val="center"/>
              <w:rPr>
                <w:rFonts w:ascii="宋体" w:hAnsi="宋体" w:cs="宋体" w:eastAsia="宋体" w:hint="default"/>
                <w:sz w:val="15"/>
                <w:szCs w:val="15"/>
              </w:rPr>
            </w:pPr>
            <w:r>
              <w:rPr>
                <w:rFonts w:ascii="宋体" w:hAnsi="宋体" w:cs="宋体" w:eastAsia="宋体" w:hint="default"/>
                <w:sz w:val="15"/>
                <w:szCs w:val="15"/>
              </w:rPr>
              <w:t>现的效益</w:t>
            </w: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71" w:lineRule="exact"/>
              <w:ind w:right="0"/>
              <w:jc w:val="center"/>
              <w:rPr>
                <w:rFonts w:ascii="宋体" w:hAnsi="宋体" w:cs="宋体" w:eastAsia="宋体" w:hint="default"/>
                <w:sz w:val="15"/>
                <w:szCs w:val="15"/>
              </w:rPr>
            </w:pPr>
            <w:r>
              <w:rPr>
                <w:rFonts w:ascii="宋体" w:hAnsi="宋体" w:cs="宋体" w:eastAsia="宋体" w:hint="default"/>
                <w:w w:val="100"/>
                <w:sz w:val="15"/>
                <w:szCs w:val="15"/>
              </w:rPr>
              <w:t>预</w:t>
            </w:r>
          </w:p>
        </w:tc>
        <w:tc>
          <w:tcPr>
            <w:tcW w:w="609" w:type="dxa"/>
            <w:tcBorders>
              <w:top w:val="nil" w:sz="6" w:space="0" w:color="auto"/>
              <w:left w:val="single" w:sz="4" w:space="0" w:color="000000"/>
              <w:bottom w:val="nil" w:sz="6" w:space="0" w:color="auto"/>
              <w:right w:val="nil" w:sz="6" w:space="0" w:color="auto"/>
            </w:tcBorders>
          </w:tcPr>
          <w:p>
            <w:pPr>
              <w:pStyle w:val="TableParagraph"/>
              <w:spacing w:line="171" w:lineRule="exact"/>
              <w:ind w:right="184"/>
              <w:jc w:val="right"/>
              <w:rPr>
                <w:rFonts w:ascii="宋体" w:hAnsi="宋体" w:cs="宋体" w:eastAsia="宋体" w:hint="default"/>
                <w:sz w:val="15"/>
                <w:szCs w:val="15"/>
              </w:rPr>
            </w:pPr>
            <w:r>
              <w:rPr>
                <w:rFonts w:ascii="宋体" w:hAnsi="宋体" w:cs="宋体" w:eastAsia="宋体" w:hint="default"/>
                <w:w w:val="100"/>
                <w:sz w:val="15"/>
                <w:szCs w:val="15"/>
              </w:rPr>
              <w:t>化</w:t>
            </w:r>
          </w:p>
        </w:tc>
      </w:tr>
      <w:tr>
        <w:trPr>
          <w:trHeight w:val="208"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76" w:lineRule="exact"/>
              <w:ind w:left="219" w:right="0"/>
              <w:jc w:val="left"/>
              <w:rPr>
                <w:rFonts w:ascii="宋体" w:hAnsi="宋体" w:cs="宋体" w:eastAsia="宋体" w:hint="default"/>
                <w:sz w:val="15"/>
                <w:szCs w:val="15"/>
              </w:rPr>
            </w:pPr>
            <w:r>
              <w:rPr>
                <w:rFonts w:ascii="宋体" w:hAnsi="宋体" w:cs="宋体" w:eastAsia="宋体" w:hint="default"/>
                <w:sz w:val="15"/>
                <w:szCs w:val="15"/>
              </w:rPr>
              <w:t>金投向</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sz w:val="15"/>
                <w:szCs w:val="15"/>
              </w:rPr>
              <w:t>总额</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0"/>
              <w:jc w:val="center"/>
              <w:rPr>
                <w:rFonts w:ascii="Times New Roman" w:hAnsi="Times New Roman" w:cs="Times New Roman" w:eastAsia="Times New Roman" w:hint="default"/>
                <w:sz w:val="15"/>
                <w:szCs w:val="15"/>
              </w:rPr>
            </w:pPr>
            <w:r>
              <w:rPr>
                <w:rFonts w:ascii="Times New Roman"/>
                <w:sz w:val="15"/>
              </w:rPr>
              <w:t>(1)</w:t>
            </w:r>
          </w:p>
        </w:tc>
        <w:tc>
          <w:tcPr>
            <w:tcW w:w="461" w:type="dxa"/>
            <w:tcBorders>
              <w:top w:val="nil" w:sz="6" w:space="0" w:color="auto"/>
              <w:left w:val="single" w:sz="4" w:space="0" w:color="000000"/>
              <w:bottom w:val="nil" w:sz="6" w:space="0" w:color="auto"/>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w w:val="100"/>
                <w:sz w:val="15"/>
                <w:szCs w:val="15"/>
              </w:rPr>
              <w:t>入</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88" w:lineRule="exact"/>
              <w:ind w:right="161"/>
              <w:jc w:val="right"/>
              <w:rPr>
                <w:rFonts w:ascii="Times New Roman" w:hAnsi="Times New Roman" w:cs="Times New Roman" w:eastAsia="Times New Roman" w:hint="default"/>
                <w:sz w:val="15"/>
                <w:szCs w:val="15"/>
              </w:rPr>
            </w:pPr>
            <w:r>
              <w:rPr>
                <w:rFonts w:ascii="宋体" w:hAnsi="宋体" w:cs="宋体" w:eastAsia="宋体" w:hint="default"/>
                <w:spacing w:val="-1"/>
                <w:sz w:val="15"/>
                <w:szCs w:val="15"/>
              </w:rPr>
              <w:t>金额</w:t>
            </w:r>
            <w:r>
              <w:rPr>
                <w:rFonts w:ascii="Times New Roman" w:hAnsi="Times New Roman" w:cs="Times New Roman" w:eastAsia="Times New Roman" w:hint="default"/>
                <w:spacing w:val="-1"/>
                <w:sz w:val="15"/>
                <w:szCs w:val="15"/>
              </w:rPr>
              <w:t>(2)</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4"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w:t>
            </w:r>
            <w:r>
              <w:rPr>
                <w:rFonts w:ascii="Times New Roman" w:hAnsi="Times New Roman" w:cs="Times New Roman" w:eastAsia="Times New Roman" w:hint="default"/>
                <w:sz w:val="15"/>
                <w:szCs w:val="15"/>
              </w:rPr>
              <w:t>(2)/(1)</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sz w:val="15"/>
                <w:szCs w:val="15"/>
              </w:rPr>
              <w:t>状态日</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191"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167" w:lineRule="exact"/>
              <w:ind w:left="103" w:right="0"/>
              <w:jc w:val="left"/>
              <w:rPr>
                <w:rFonts w:ascii="宋体" w:hAnsi="宋体" w:cs="宋体" w:eastAsia="宋体" w:hint="default"/>
                <w:sz w:val="15"/>
                <w:szCs w:val="15"/>
              </w:rPr>
            </w:pPr>
            <w:r>
              <w:rPr>
                <w:rFonts w:ascii="宋体" w:hAnsi="宋体" w:cs="宋体" w:eastAsia="宋体" w:hint="default"/>
                <w:sz w:val="15"/>
                <w:szCs w:val="15"/>
              </w:rPr>
              <w:t>分变更）</w:t>
            </w: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67" w:lineRule="exact"/>
              <w:ind w:right="0"/>
              <w:jc w:val="center"/>
              <w:rPr>
                <w:rFonts w:ascii="宋体" w:hAnsi="宋体" w:cs="宋体" w:eastAsia="宋体" w:hint="default"/>
                <w:sz w:val="15"/>
                <w:szCs w:val="15"/>
              </w:rPr>
            </w:pPr>
            <w:r>
              <w:rPr>
                <w:rFonts w:ascii="宋体" w:hAnsi="宋体" w:cs="宋体" w:eastAsia="宋体" w:hint="default"/>
                <w:w w:val="100"/>
                <w:sz w:val="15"/>
                <w:szCs w:val="15"/>
              </w:rPr>
              <w:t>计</w:t>
            </w:r>
          </w:p>
        </w:tc>
        <w:tc>
          <w:tcPr>
            <w:tcW w:w="609" w:type="dxa"/>
            <w:tcBorders>
              <w:top w:val="nil" w:sz="6" w:space="0" w:color="auto"/>
              <w:left w:val="single" w:sz="4" w:space="0" w:color="000000"/>
              <w:bottom w:val="nil" w:sz="6" w:space="0" w:color="auto"/>
              <w:right w:val="nil" w:sz="6" w:space="0" w:color="auto"/>
            </w:tcBorders>
          </w:tcPr>
          <w:p>
            <w:pPr/>
          </w:p>
        </w:tc>
      </w:tr>
      <w:tr>
        <w:trPr>
          <w:trHeight w:val="200"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w w:val="100"/>
                <w:sz w:val="15"/>
                <w:szCs w:val="15"/>
              </w:rPr>
              <w:t>金</w:t>
            </w: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w w:val="100"/>
                <w:sz w:val="15"/>
                <w:szCs w:val="15"/>
              </w:rPr>
              <w:t>期</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00"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76" w:lineRule="exact"/>
              <w:ind w:right="0"/>
              <w:jc w:val="center"/>
              <w:rPr>
                <w:rFonts w:ascii="宋体" w:hAnsi="宋体" w:cs="宋体" w:eastAsia="宋体" w:hint="default"/>
                <w:sz w:val="15"/>
                <w:szCs w:val="15"/>
              </w:rPr>
            </w:pPr>
            <w:r>
              <w:rPr>
                <w:rFonts w:ascii="宋体" w:hAnsi="宋体" w:cs="宋体" w:eastAsia="宋体" w:hint="default"/>
                <w:w w:val="100"/>
                <w:sz w:val="15"/>
                <w:szCs w:val="15"/>
              </w:rPr>
              <w:t>效</w:t>
            </w:r>
          </w:p>
        </w:tc>
        <w:tc>
          <w:tcPr>
            <w:tcW w:w="609" w:type="dxa"/>
            <w:tcBorders>
              <w:top w:val="nil" w:sz="6" w:space="0" w:color="auto"/>
              <w:left w:val="single" w:sz="4" w:space="0" w:color="000000"/>
              <w:bottom w:val="nil" w:sz="6" w:space="0" w:color="auto"/>
              <w:right w:val="nil" w:sz="6" w:space="0" w:color="auto"/>
            </w:tcBorders>
          </w:tcPr>
          <w:p>
            <w:pPr/>
          </w:p>
        </w:tc>
      </w:tr>
      <w:tr>
        <w:trPr>
          <w:trHeight w:val="199"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w w:val="100"/>
                <w:sz w:val="15"/>
                <w:szCs w:val="15"/>
              </w:rPr>
              <w:t>额</w:t>
            </w: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00"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w w:val="100"/>
                <w:sz w:val="15"/>
                <w:szCs w:val="15"/>
              </w:rPr>
              <w:t>益</w:t>
            </w:r>
          </w:p>
        </w:tc>
        <w:tc>
          <w:tcPr>
            <w:tcW w:w="609" w:type="dxa"/>
            <w:tcBorders>
              <w:top w:val="nil" w:sz="6" w:space="0" w:color="auto"/>
              <w:left w:val="single" w:sz="4" w:space="0" w:color="000000"/>
              <w:bottom w:val="nil" w:sz="6" w:space="0" w:color="auto"/>
              <w:right w:val="nil" w:sz="6" w:space="0" w:color="auto"/>
            </w:tcBorders>
          </w:tcPr>
          <w:p>
            <w:pPr/>
          </w:p>
        </w:tc>
      </w:tr>
      <w:tr>
        <w:trPr>
          <w:trHeight w:val="636"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承诺投资项</w:t>
            </w:r>
          </w:p>
        </w:tc>
        <w:tc>
          <w:tcPr>
            <w:tcW w:w="744" w:type="dxa"/>
            <w:tcBorders>
              <w:top w:val="nil" w:sz="6" w:space="0" w:color="auto"/>
              <w:left w:val="single" w:sz="4" w:space="0" w:color="000000"/>
              <w:bottom w:val="nil" w:sz="6" w:space="0" w:color="auto"/>
              <w:right w:val="nil" w:sz="6" w:space="0" w:color="auto"/>
            </w:tcBorders>
          </w:tcPr>
          <w:p>
            <w:pPr/>
          </w:p>
        </w:tc>
        <w:tc>
          <w:tcPr>
            <w:tcW w:w="817"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461"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1094"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17" w:type="dxa"/>
            <w:tcBorders>
              <w:top w:val="nil" w:sz="6" w:space="0" w:color="auto"/>
              <w:left w:val="nil" w:sz="6" w:space="0" w:color="auto"/>
              <w:bottom w:val="nil" w:sz="6" w:space="0" w:color="auto"/>
              <w:right w:val="nil" w:sz="6" w:space="0" w:color="auto"/>
            </w:tcBorders>
          </w:tcPr>
          <w:p>
            <w:pPr/>
          </w:p>
        </w:tc>
        <w:tc>
          <w:tcPr>
            <w:tcW w:w="49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r>
      <w:tr>
        <w:trPr>
          <w:trHeight w:val="151"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51" w:lineRule="exact"/>
              <w:ind w:left="35" w:right="0"/>
              <w:jc w:val="left"/>
              <w:rPr>
                <w:rFonts w:ascii="宋体" w:hAnsi="宋体" w:cs="宋体" w:eastAsia="宋体" w:hint="default"/>
                <w:sz w:val="15"/>
                <w:szCs w:val="15"/>
              </w:rPr>
            </w:pPr>
            <w:r>
              <w:rPr>
                <w:rFonts w:ascii="宋体" w:hAnsi="宋体" w:cs="宋体" w:eastAsia="宋体" w:hint="default"/>
                <w:w w:val="100"/>
                <w:sz w:val="15"/>
                <w:szCs w:val="15"/>
              </w:rPr>
              <w:t>目</w:t>
            </w:r>
          </w:p>
        </w:tc>
        <w:tc>
          <w:tcPr>
            <w:tcW w:w="744" w:type="dxa"/>
            <w:tcBorders>
              <w:top w:val="nil" w:sz="6" w:space="0" w:color="auto"/>
              <w:left w:val="single" w:sz="4" w:space="0" w:color="000000"/>
              <w:bottom w:val="nil" w:sz="6" w:space="0" w:color="auto"/>
              <w:right w:val="nil" w:sz="6" w:space="0" w:color="auto"/>
            </w:tcBorders>
          </w:tcPr>
          <w:p>
            <w:pPr/>
          </w:p>
        </w:tc>
        <w:tc>
          <w:tcPr>
            <w:tcW w:w="817"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461"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1094"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17" w:type="dxa"/>
            <w:tcBorders>
              <w:top w:val="nil" w:sz="6" w:space="0" w:color="auto"/>
              <w:left w:val="nil" w:sz="6" w:space="0" w:color="auto"/>
              <w:bottom w:val="nil" w:sz="6" w:space="0" w:color="auto"/>
              <w:right w:val="nil" w:sz="6" w:space="0" w:color="auto"/>
            </w:tcBorders>
          </w:tcPr>
          <w:p>
            <w:pPr/>
          </w:p>
        </w:tc>
        <w:tc>
          <w:tcPr>
            <w:tcW w:w="49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r>
      <w:tr>
        <w:trPr>
          <w:trHeight w:val="34" w:hRule="exact"/>
        </w:trPr>
        <w:tc>
          <w:tcPr>
            <w:tcW w:w="966"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nil" w:sz="6" w:space="0" w:color="auto"/>
            </w:tcBorders>
          </w:tcPr>
          <w:p>
            <w:pPr/>
          </w:p>
        </w:tc>
        <w:tc>
          <w:tcPr>
            <w:tcW w:w="817"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461"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1094"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17" w:type="dxa"/>
            <w:tcBorders>
              <w:top w:val="nil" w:sz="6" w:space="0" w:color="auto"/>
              <w:left w:val="nil" w:sz="6" w:space="0" w:color="auto"/>
              <w:bottom w:val="nil" w:sz="6" w:space="0" w:color="auto"/>
              <w:right w:val="nil" w:sz="6" w:space="0" w:color="auto"/>
            </w:tcBorders>
          </w:tcPr>
          <w:p>
            <w:pPr/>
          </w:p>
        </w:tc>
        <w:tc>
          <w:tcPr>
            <w:tcW w:w="490"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r>
      <w:tr>
        <w:trPr>
          <w:trHeight w:val="315"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35" w:right="0"/>
              <w:jc w:val="left"/>
              <w:rPr>
                <w:rFonts w:ascii="宋体" w:hAnsi="宋体" w:cs="宋体" w:eastAsia="宋体" w:hint="default"/>
                <w:sz w:val="15"/>
                <w:szCs w:val="15"/>
              </w:rPr>
            </w:pPr>
            <w:r>
              <w:rPr>
                <w:rFonts w:ascii="宋体" w:hAnsi="宋体" w:cs="宋体" w:eastAsia="宋体" w:hint="default"/>
                <w:spacing w:val="11"/>
                <w:sz w:val="15"/>
                <w:szCs w:val="15"/>
              </w:rPr>
              <w:t>智能 </w:t>
            </w:r>
            <w:r>
              <w:rPr>
                <w:rFonts w:ascii="Times New Roman" w:hAnsi="Times New Roman" w:cs="Times New Roman" w:eastAsia="Times New Roman" w:hint="default"/>
                <w:sz w:val="15"/>
                <w:szCs w:val="15"/>
              </w:rPr>
              <w:t>IC  </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卡</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34"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5" w:right="0"/>
              <w:jc w:val="left"/>
              <w:rPr>
                <w:rFonts w:ascii="宋体" w:hAnsi="宋体" w:cs="宋体" w:eastAsia="宋体" w:hint="default"/>
                <w:sz w:val="15"/>
                <w:szCs w:val="15"/>
              </w:rPr>
            </w:pPr>
            <w:r>
              <w:rPr>
                <w:rFonts w:ascii="宋体" w:hAnsi="宋体" w:cs="宋体" w:eastAsia="宋体" w:hint="default"/>
                <w:spacing w:val="11"/>
                <w:sz w:val="15"/>
                <w:szCs w:val="15"/>
              </w:rPr>
              <w:t>操作系统</w:t>
            </w:r>
            <w:r>
              <w:rPr>
                <w:rFonts w:ascii="宋体" w:hAnsi="宋体" w:cs="宋体" w:eastAsia="宋体" w:hint="default"/>
                <w:spacing w:val="-46"/>
                <w:sz w:val="15"/>
                <w:szCs w:val="15"/>
              </w:rPr>
              <w:t> </w:t>
            </w:r>
            <w:r>
              <w:rPr>
                <w:rFonts w:ascii="宋体" w:hAnsi="宋体" w:cs="宋体" w:eastAsia="宋体" w:hint="default"/>
                <w:sz w:val="15"/>
                <w:szCs w:val="15"/>
              </w:rPr>
              <w:t>开</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2007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156"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否</w:t>
            </w: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74" w:right="0"/>
              <w:jc w:val="center"/>
              <w:rPr>
                <w:rFonts w:ascii="Times New Roman" w:hAnsi="Times New Roman" w:cs="Times New Roman" w:eastAsia="Times New Roman" w:hint="default"/>
                <w:sz w:val="15"/>
                <w:szCs w:val="15"/>
              </w:rPr>
            </w:pPr>
            <w:r>
              <w:rPr>
                <w:rFonts w:ascii="Times New Roman"/>
                <w:sz w:val="15"/>
              </w:rPr>
              <w:t>4,071.21</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75" w:right="0"/>
              <w:jc w:val="center"/>
              <w:rPr>
                <w:rFonts w:ascii="Times New Roman" w:hAnsi="Times New Roman" w:cs="Times New Roman" w:eastAsia="Times New Roman" w:hint="default"/>
                <w:sz w:val="15"/>
                <w:szCs w:val="15"/>
              </w:rPr>
            </w:pPr>
            <w:r>
              <w:rPr>
                <w:rFonts w:ascii="Times New Roman"/>
                <w:sz w:val="15"/>
              </w:rPr>
              <w:t>4,071.21</w:t>
            </w: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0"/>
              <w:jc w:val="right"/>
              <w:rPr>
                <w:rFonts w:ascii="Times New Roman" w:hAnsi="Times New Roman" w:cs="Times New Roman" w:eastAsia="Times New Roman" w:hint="default"/>
                <w:sz w:val="15"/>
                <w:szCs w:val="15"/>
              </w:rPr>
            </w:pPr>
            <w:r>
              <w:rPr>
                <w:rFonts w:ascii="Times New Roman"/>
                <w:spacing w:val="-1"/>
                <w:sz w:val="15"/>
              </w:rPr>
              <w:t>4,222.32</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Times New Roman" w:hAnsi="Times New Roman" w:cs="Times New Roman" w:eastAsia="Times New Roman" w:hint="default"/>
                <w:sz w:val="15"/>
                <w:szCs w:val="15"/>
              </w:rPr>
            </w:pPr>
            <w:r>
              <w:rPr>
                <w:rFonts w:ascii="Times New Roman"/>
                <w:sz w:val="15"/>
              </w:rPr>
              <w:t>103.71</w:t>
            </w: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Times New Roman" w:hAnsi="Times New Roman" w:cs="Times New Roman" w:eastAsia="Times New Roman" w:hint="default"/>
                <w:sz w:val="15"/>
                <w:szCs w:val="15"/>
              </w:rPr>
            </w:pPr>
            <w:r>
              <w:rPr>
                <w:rFonts w:ascii="Times New Roman"/>
                <w:sz w:val="15"/>
              </w:rPr>
              <w:t>5,468.98</w:t>
            </w: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609" w:type="dxa"/>
            <w:tcBorders>
              <w:top w:val="nil" w:sz="6" w:space="0" w:color="auto"/>
              <w:left w:val="single" w:sz="4" w:space="0" w:color="000000"/>
              <w:bottom w:val="nil" w:sz="6" w:space="0" w:color="auto"/>
              <w:right w:val="nil" w:sz="6" w:space="0" w:color="auto"/>
            </w:tcBorders>
          </w:tcPr>
          <w:p>
            <w:pPr>
              <w:pStyle w:val="TableParagraph"/>
              <w:spacing w:line="149" w:lineRule="exact"/>
              <w:ind w:right="184"/>
              <w:jc w:val="right"/>
              <w:rPr>
                <w:rFonts w:ascii="宋体" w:hAnsi="宋体" w:cs="宋体" w:eastAsia="宋体" w:hint="default"/>
                <w:sz w:val="15"/>
                <w:szCs w:val="15"/>
              </w:rPr>
            </w:pPr>
            <w:r>
              <w:rPr>
                <w:rFonts w:ascii="宋体" w:hAnsi="宋体" w:cs="宋体" w:eastAsia="宋体" w:hint="default"/>
                <w:w w:val="100"/>
                <w:sz w:val="15"/>
                <w:szCs w:val="15"/>
              </w:rPr>
              <w:t>否</w:t>
            </w:r>
          </w:p>
        </w:tc>
      </w:tr>
      <w:tr>
        <w:trPr>
          <w:trHeight w:val="234"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49" w:lineRule="exact"/>
              <w:ind w:left="35" w:right="0"/>
              <w:jc w:val="left"/>
              <w:rPr>
                <w:rFonts w:ascii="宋体" w:hAnsi="宋体" w:cs="宋体" w:eastAsia="宋体" w:hint="default"/>
                <w:sz w:val="15"/>
                <w:szCs w:val="15"/>
              </w:rPr>
            </w:pPr>
            <w:r>
              <w:rPr>
                <w:rFonts w:ascii="宋体" w:hAnsi="宋体" w:cs="宋体" w:eastAsia="宋体" w:hint="default"/>
                <w:spacing w:val="11"/>
                <w:sz w:val="15"/>
                <w:szCs w:val="15"/>
              </w:rPr>
              <w:t>发及产业</w:t>
            </w:r>
            <w:r>
              <w:rPr>
                <w:rFonts w:ascii="宋体" w:hAnsi="宋体" w:cs="宋体" w:eastAsia="宋体" w:hint="default"/>
                <w:spacing w:val="-46"/>
                <w:sz w:val="15"/>
                <w:szCs w:val="15"/>
              </w:rPr>
              <w:t> </w:t>
            </w:r>
            <w:r>
              <w:rPr>
                <w:rFonts w:ascii="宋体" w:hAnsi="宋体" w:cs="宋体" w:eastAsia="宋体" w:hint="default"/>
                <w:sz w:val="15"/>
                <w:szCs w:val="15"/>
              </w:rPr>
              <w:t>化</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6 </w:t>
            </w:r>
            <w:r>
              <w:rPr>
                <w:rFonts w:ascii="宋体" w:hAnsi="宋体" w:cs="宋体" w:eastAsia="宋体" w:hint="default"/>
                <w:sz w:val="15"/>
                <w:szCs w:val="15"/>
              </w:rPr>
              <w:t>月</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27"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5" w:right="0"/>
              <w:jc w:val="left"/>
              <w:rPr>
                <w:rFonts w:ascii="宋体" w:hAnsi="宋体" w:cs="宋体" w:eastAsia="宋体" w:hint="default"/>
                <w:sz w:val="15"/>
                <w:szCs w:val="15"/>
              </w:rPr>
            </w:pPr>
            <w:r>
              <w:rPr>
                <w:rFonts w:ascii="宋体" w:hAnsi="宋体" w:cs="宋体" w:eastAsia="宋体" w:hint="default"/>
                <w:sz w:val="15"/>
                <w:szCs w:val="15"/>
              </w:rPr>
              <w:t>项目</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92" w:hRule="exact"/>
        </w:trPr>
        <w:tc>
          <w:tcPr>
            <w:tcW w:w="966"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37"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IC</w:t>
            </w:r>
            <w:r>
              <w:rPr>
                <w:rFonts w:ascii="Times New Roman" w:hAnsi="Times New Roman" w:cs="Times New Roman" w:eastAsia="Times New Roman" w:hint="default"/>
                <w:spacing w:val="36"/>
                <w:sz w:val="15"/>
                <w:szCs w:val="15"/>
              </w:rPr>
              <w:t> </w:t>
            </w:r>
            <w:r>
              <w:rPr>
                <w:rFonts w:ascii="宋体" w:hAnsi="宋体" w:cs="宋体" w:eastAsia="宋体" w:hint="default"/>
                <w:sz w:val="15"/>
                <w:szCs w:val="15"/>
              </w:rPr>
              <w:t>卡模块封</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156"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156"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49" w:lineRule="exact"/>
              <w:ind w:left="35" w:right="0"/>
              <w:jc w:val="left"/>
              <w:rPr>
                <w:rFonts w:ascii="宋体" w:hAnsi="宋体" w:cs="宋体" w:eastAsia="宋体" w:hint="default"/>
                <w:sz w:val="15"/>
                <w:szCs w:val="15"/>
              </w:rPr>
            </w:pPr>
            <w:r>
              <w:rPr>
                <w:rFonts w:ascii="宋体" w:hAnsi="宋体" w:cs="宋体" w:eastAsia="宋体" w:hint="default"/>
                <w:spacing w:val="11"/>
                <w:sz w:val="15"/>
                <w:szCs w:val="15"/>
              </w:rPr>
              <w:t>装生产线</w:t>
            </w:r>
            <w:r>
              <w:rPr>
                <w:rFonts w:ascii="宋体" w:hAnsi="宋体" w:cs="宋体" w:eastAsia="宋体" w:hint="default"/>
                <w:spacing w:val="-46"/>
                <w:sz w:val="15"/>
                <w:szCs w:val="15"/>
              </w:rPr>
              <w:t> </w:t>
            </w:r>
            <w:r>
              <w:rPr>
                <w:rFonts w:ascii="宋体" w:hAnsi="宋体" w:cs="宋体" w:eastAsia="宋体" w:hint="default"/>
                <w:sz w:val="15"/>
                <w:szCs w:val="15"/>
              </w:rPr>
              <w:t>建</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否</w:t>
            </w: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77" w:right="0"/>
              <w:jc w:val="center"/>
              <w:rPr>
                <w:rFonts w:ascii="Times New Roman" w:hAnsi="Times New Roman" w:cs="Times New Roman" w:eastAsia="Times New Roman" w:hint="default"/>
                <w:sz w:val="15"/>
                <w:szCs w:val="15"/>
              </w:rPr>
            </w:pPr>
            <w:r>
              <w:rPr>
                <w:rFonts w:ascii="Times New Roman"/>
                <w:sz w:val="15"/>
              </w:rPr>
              <w:t>7,113.55</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77" w:right="0"/>
              <w:jc w:val="center"/>
              <w:rPr>
                <w:rFonts w:ascii="Times New Roman" w:hAnsi="Times New Roman" w:cs="Times New Roman" w:eastAsia="Times New Roman" w:hint="default"/>
                <w:sz w:val="15"/>
                <w:szCs w:val="15"/>
              </w:rPr>
            </w:pPr>
            <w:r>
              <w:rPr>
                <w:rFonts w:ascii="Times New Roman"/>
                <w:sz w:val="15"/>
              </w:rPr>
              <w:t>7,113.55</w:t>
            </w: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0"/>
              <w:jc w:val="right"/>
              <w:rPr>
                <w:rFonts w:ascii="Times New Roman" w:hAnsi="Times New Roman" w:cs="Times New Roman" w:eastAsia="Times New Roman" w:hint="default"/>
                <w:sz w:val="15"/>
                <w:szCs w:val="15"/>
              </w:rPr>
            </w:pPr>
            <w:r>
              <w:rPr>
                <w:rFonts w:ascii="Times New Roman"/>
                <w:spacing w:val="-1"/>
                <w:sz w:val="15"/>
              </w:rPr>
              <w:t>7,290.75</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Times New Roman" w:hAnsi="Times New Roman" w:cs="Times New Roman" w:eastAsia="Times New Roman" w:hint="default"/>
                <w:sz w:val="15"/>
                <w:szCs w:val="15"/>
              </w:rPr>
            </w:pPr>
            <w:r>
              <w:rPr>
                <w:rFonts w:ascii="Times New Roman"/>
                <w:sz w:val="15"/>
              </w:rPr>
              <w:t>102.49</w:t>
            </w: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Times New Roman" w:hAnsi="Times New Roman" w:cs="Times New Roman" w:eastAsia="Times New Roman" w:hint="default"/>
                <w:sz w:val="15"/>
                <w:szCs w:val="15"/>
              </w:rPr>
            </w:pPr>
            <w:r>
              <w:rPr>
                <w:rFonts w:ascii="Times New Roman"/>
                <w:sz w:val="15"/>
              </w:rPr>
              <w:t>1,909.17</w:t>
            </w: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609" w:type="dxa"/>
            <w:tcBorders>
              <w:top w:val="nil" w:sz="6" w:space="0" w:color="auto"/>
              <w:left w:val="single" w:sz="4" w:space="0" w:color="000000"/>
              <w:bottom w:val="nil" w:sz="6" w:space="0" w:color="auto"/>
              <w:right w:val="nil" w:sz="6" w:space="0" w:color="auto"/>
            </w:tcBorders>
          </w:tcPr>
          <w:p>
            <w:pPr>
              <w:pStyle w:val="TableParagraph"/>
              <w:spacing w:line="149" w:lineRule="exact"/>
              <w:ind w:right="184"/>
              <w:jc w:val="right"/>
              <w:rPr>
                <w:rFonts w:ascii="宋体" w:hAnsi="宋体" w:cs="宋体" w:eastAsia="宋体" w:hint="default"/>
                <w:sz w:val="15"/>
                <w:szCs w:val="15"/>
              </w:rPr>
            </w:pPr>
            <w:r>
              <w:rPr>
                <w:rFonts w:ascii="宋体" w:hAnsi="宋体" w:cs="宋体" w:eastAsia="宋体" w:hint="default"/>
                <w:w w:val="100"/>
                <w:sz w:val="15"/>
                <w:szCs w:val="15"/>
              </w:rPr>
              <w:t>否</w:t>
            </w:r>
          </w:p>
        </w:tc>
      </w:tr>
      <w:tr>
        <w:trPr>
          <w:trHeight w:val="156"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7 </w:t>
            </w:r>
            <w:r>
              <w:rPr>
                <w:rFonts w:ascii="宋体" w:hAnsi="宋体" w:cs="宋体" w:eastAsia="宋体" w:hint="default"/>
                <w:sz w:val="15"/>
                <w:szCs w:val="15"/>
              </w:rPr>
              <w:t>月</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49" w:lineRule="exact"/>
              <w:ind w:left="35" w:right="0"/>
              <w:jc w:val="left"/>
              <w:rPr>
                <w:rFonts w:ascii="宋体" w:hAnsi="宋体" w:cs="宋体" w:eastAsia="宋体" w:hint="default"/>
                <w:sz w:val="15"/>
                <w:szCs w:val="15"/>
              </w:rPr>
            </w:pPr>
            <w:r>
              <w:rPr>
                <w:rFonts w:ascii="宋体" w:hAnsi="宋体" w:cs="宋体" w:eastAsia="宋体" w:hint="default"/>
                <w:sz w:val="15"/>
                <w:szCs w:val="15"/>
              </w:rPr>
              <w:t>设项目</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92" w:hRule="exact"/>
        </w:trPr>
        <w:tc>
          <w:tcPr>
            <w:tcW w:w="966"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315"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PKI     </w:t>
            </w:r>
            <w:r>
              <w:rPr>
                <w:rFonts w:ascii="宋体" w:hAnsi="宋体" w:cs="宋体" w:eastAsia="宋体" w:hint="default"/>
                <w:sz w:val="15"/>
                <w:szCs w:val="15"/>
              </w:rPr>
              <w:t>卡</w:t>
            </w:r>
            <w:r>
              <w:rPr>
                <w:rFonts w:ascii="宋体" w:hAnsi="宋体" w:cs="宋体" w:eastAsia="宋体" w:hint="default"/>
                <w:spacing w:val="17"/>
                <w:sz w:val="15"/>
                <w:szCs w:val="15"/>
              </w:rPr>
              <w:t> </w:t>
            </w:r>
            <w:r>
              <w:rPr>
                <w:rFonts w:ascii="宋体" w:hAnsi="宋体" w:cs="宋体" w:eastAsia="宋体" w:hint="default"/>
                <w:sz w:val="15"/>
                <w:szCs w:val="15"/>
              </w:rPr>
              <w:t>、</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34"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35" w:right="0"/>
              <w:jc w:val="left"/>
              <w:rPr>
                <w:rFonts w:ascii="Times New Roman" w:hAnsi="Times New Roman" w:cs="Times New Roman" w:eastAsia="Times New Roman" w:hint="default"/>
                <w:sz w:val="15"/>
                <w:szCs w:val="15"/>
              </w:rPr>
            </w:pPr>
            <w:r>
              <w:rPr>
                <w:rFonts w:ascii="Times New Roman"/>
                <w:sz w:val="15"/>
              </w:rPr>
              <w:t>USB-KEY</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2008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156"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否</w:t>
            </w: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74" w:right="0"/>
              <w:jc w:val="center"/>
              <w:rPr>
                <w:rFonts w:ascii="Times New Roman" w:hAnsi="Times New Roman" w:cs="Times New Roman" w:eastAsia="Times New Roman" w:hint="default"/>
                <w:sz w:val="15"/>
                <w:szCs w:val="15"/>
              </w:rPr>
            </w:pPr>
            <w:r>
              <w:rPr>
                <w:rFonts w:ascii="Times New Roman"/>
                <w:sz w:val="15"/>
              </w:rPr>
              <w:t>3,181.00</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75" w:right="0"/>
              <w:jc w:val="center"/>
              <w:rPr>
                <w:rFonts w:ascii="Times New Roman" w:hAnsi="Times New Roman" w:cs="Times New Roman" w:eastAsia="Times New Roman" w:hint="default"/>
                <w:sz w:val="15"/>
                <w:szCs w:val="15"/>
              </w:rPr>
            </w:pPr>
            <w:r>
              <w:rPr>
                <w:rFonts w:ascii="Times New Roman"/>
                <w:sz w:val="15"/>
              </w:rPr>
              <w:t>3,181.00</w:t>
            </w: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0"/>
              <w:jc w:val="right"/>
              <w:rPr>
                <w:rFonts w:ascii="Times New Roman" w:hAnsi="Times New Roman" w:cs="Times New Roman" w:eastAsia="Times New Roman" w:hint="default"/>
                <w:sz w:val="15"/>
                <w:szCs w:val="15"/>
              </w:rPr>
            </w:pPr>
            <w:r>
              <w:rPr>
                <w:rFonts w:ascii="Times New Roman"/>
                <w:spacing w:val="-1"/>
                <w:sz w:val="15"/>
              </w:rPr>
              <w:t>2,676.95</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3" w:right="0"/>
              <w:jc w:val="center"/>
              <w:rPr>
                <w:rFonts w:ascii="Times New Roman" w:hAnsi="Times New Roman" w:cs="Times New Roman" w:eastAsia="Times New Roman" w:hint="default"/>
                <w:sz w:val="15"/>
                <w:szCs w:val="15"/>
              </w:rPr>
            </w:pPr>
            <w:r>
              <w:rPr>
                <w:rFonts w:ascii="Times New Roman"/>
                <w:sz w:val="15"/>
              </w:rPr>
              <w:t>84.15</w:t>
            </w: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Times New Roman" w:hAnsi="Times New Roman" w:cs="Times New Roman" w:eastAsia="Times New Roman" w:hint="default"/>
                <w:sz w:val="15"/>
                <w:szCs w:val="15"/>
              </w:rPr>
            </w:pPr>
            <w:r>
              <w:rPr>
                <w:rFonts w:ascii="Times New Roman"/>
                <w:sz w:val="15"/>
              </w:rPr>
              <w:t>3,083.09</w:t>
            </w: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609" w:type="dxa"/>
            <w:tcBorders>
              <w:top w:val="nil" w:sz="6" w:space="0" w:color="auto"/>
              <w:left w:val="single" w:sz="4" w:space="0" w:color="000000"/>
              <w:bottom w:val="nil" w:sz="6" w:space="0" w:color="auto"/>
              <w:right w:val="nil" w:sz="6" w:space="0" w:color="auto"/>
            </w:tcBorders>
          </w:tcPr>
          <w:p>
            <w:pPr>
              <w:pStyle w:val="TableParagraph"/>
              <w:spacing w:line="149" w:lineRule="exact"/>
              <w:ind w:right="184"/>
              <w:jc w:val="right"/>
              <w:rPr>
                <w:rFonts w:ascii="宋体" w:hAnsi="宋体" w:cs="宋体" w:eastAsia="宋体" w:hint="default"/>
                <w:sz w:val="15"/>
                <w:szCs w:val="15"/>
              </w:rPr>
            </w:pPr>
            <w:r>
              <w:rPr>
                <w:rFonts w:ascii="宋体" w:hAnsi="宋体" w:cs="宋体" w:eastAsia="宋体" w:hint="default"/>
                <w:w w:val="100"/>
                <w:sz w:val="15"/>
                <w:szCs w:val="15"/>
              </w:rPr>
              <w:t>否</w:t>
            </w:r>
          </w:p>
        </w:tc>
      </w:tr>
      <w:tr>
        <w:trPr>
          <w:trHeight w:val="234"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50" w:lineRule="exact"/>
              <w:ind w:left="35" w:right="0"/>
              <w:jc w:val="left"/>
              <w:rPr>
                <w:rFonts w:ascii="宋体" w:hAnsi="宋体" w:cs="宋体" w:eastAsia="宋体" w:hint="default"/>
                <w:sz w:val="15"/>
                <w:szCs w:val="15"/>
              </w:rPr>
            </w:pPr>
            <w:r>
              <w:rPr>
                <w:rFonts w:ascii="宋体" w:hAnsi="宋体" w:cs="宋体" w:eastAsia="宋体" w:hint="default"/>
                <w:spacing w:val="11"/>
                <w:sz w:val="15"/>
                <w:szCs w:val="15"/>
              </w:rPr>
              <w:t>安全产品</w:t>
            </w:r>
            <w:r>
              <w:rPr>
                <w:rFonts w:ascii="宋体" w:hAnsi="宋体" w:cs="宋体" w:eastAsia="宋体" w:hint="default"/>
                <w:spacing w:val="-46"/>
                <w:sz w:val="15"/>
                <w:szCs w:val="15"/>
              </w:rPr>
              <w:t> </w:t>
            </w:r>
            <w:r>
              <w:rPr>
                <w:rFonts w:ascii="宋体" w:hAnsi="宋体" w:cs="宋体" w:eastAsia="宋体" w:hint="default"/>
                <w:sz w:val="15"/>
                <w:szCs w:val="15"/>
              </w:rPr>
              <w:t>研</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6 </w:t>
            </w:r>
            <w:r>
              <w:rPr>
                <w:rFonts w:ascii="宋体" w:hAnsi="宋体" w:cs="宋体" w:eastAsia="宋体" w:hint="default"/>
                <w:sz w:val="15"/>
                <w:szCs w:val="15"/>
              </w:rPr>
              <w:t>月</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27"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35" w:right="0"/>
              <w:jc w:val="left"/>
              <w:rPr>
                <w:rFonts w:ascii="宋体" w:hAnsi="宋体" w:cs="宋体" w:eastAsia="宋体" w:hint="default"/>
                <w:sz w:val="15"/>
                <w:szCs w:val="15"/>
              </w:rPr>
            </w:pPr>
            <w:r>
              <w:rPr>
                <w:rFonts w:ascii="宋体" w:hAnsi="宋体" w:cs="宋体" w:eastAsia="宋体" w:hint="default"/>
                <w:sz w:val="15"/>
                <w:szCs w:val="15"/>
              </w:rPr>
              <w:t>发生产项目</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92" w:hRule="exact"/>
        </w:trPr>
        <w:tc>
          <w:tcPr>
            <w:tcW w:w="966"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237" w:hRule="exact"/>
        </w:trPr>
        <w:tc>
          <w:tcPr>
            <w:tcW w:w="96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468"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149" w:lineRule="exact"/>
              <w:ind w:left="35" w:right="0"/>
              <w:jc w:val="left"/>
              <w:rPr>
                <w:rFonts w:ascii="宋体" w:hAnsi="宋体" w:cs="宋体" w:eastAsia="宋体" w:hint="default"/>
                <w:sz w:val="15"/>
                <w:szCs w:val="15"/>
              </w:rPr>
            </w:pPr>
            <w:r>
              <w:rPr>
                <w:rFonts w:ascii="宋体" w:hAnsi="宋体" w:cs="宋体" w:eastAsia="宋体" w:hint="default"/>
                <w:spacing w:val="11"/>
                <w:sz w:val="15"/>
                <w:szCs w:val="15"/>
              </w:rPr>
              <w:t>电子标签</w:t>
            </w:r>
            <w:r>
              <w:rPr>
                <w:rFonts w:ascii="宋体" w:hAnsi="宋体" w:cs="宋体" w:eastAsia="宋体" w:hint="default"/>
                <w:spacing w:val="-46"/>
                <w:sz w:val="15"/>
                <w:szCs w:val="15"/>
              </w:rPr>
              <w:t> </w:t>
            </w:r>
            <w:r>
              <w:rPr>
                <w:rFonts w:ascii="宋体" w:hAnsi="宋体" w:cs="宋体" w:eastAsia="宋体" w:hint="default"/>
                <w:sz w:val="15"/>
                <w:szCs w:val="15"/>
              </w:rPr>
              <w:t>生</w:t>
            </w:r>
          </w:p>
          <w:p>
            <w:pPr>
              <w:pStyle w:val="TableParagraph"/>
              <w:spacing w:line="240" w:lineRule="auto" w:before="115"/>
              <w:ind w:left="35" w:right="0"/>
              <w:jc w:val="left"/>
              <w:rPr>
                <w:rFonts w:ascii="宋体" w:hAnsi="宋体" w:cs="宋体" w:eastAsia="宋体" w:hint="default"/>
                <w:sz w:val="15"/>
                <w:szCs w:val="15"/>
              </w:rPr>
            </w:pPr>
            <w:r>
              <w:rPr>
                <w:rFonts w:ascii="宋体" w:hAnsi="宋体" w:cs="宋体" w:eastAsia="宋体" w:hint="default"/>
                <w:spacing w:val="11"/>
                <w:sz w:val="15"/>
                <w:szCs w:val="15"/>
              </w:rPr>
              <w:t>产线建设</w:t>
            </w:r>
            <w:r>
              <w:rPr>
                <w:rFonts w:ascii="宋体" w:hAnsi="宋体" w:cs="宋体" w:eastAsia="宋体" w:hint="default"/>
                <w:spacing w:val="-46"/>
                <w:sz w:val="15"/>
                <w:szCs w:val="15"/>
              </w:rPr>
              <w:t> </w:t>
            </w:r>
            <w:r>
              <w:rPr>
                <w:rFonts w:ascii="宋体" w:hAnsi="宋体" w:cs="宋体" w:eastAsia="宋体" w:hint="default"/>
                <w:sz w:val="15"/>
                <w:szCs w:val="15"/>
              </w:rPr>
              <w:t>项</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74" w:right="0"/>
              <w:jc w:val="center"/>
              <w:rPr>
                <w:rFonts w:ascii="Times New Roman" w:hAnsi="Times New Roman" w:cs="Times New Roman" w:eastAsia="Times New Roman" w:hint="default"/>
                <w:sz w:val="15"/>
                <w:szCs w:val="15"/>
              </w:rPr>
            </w:pPr>
            <w:r>
              <w:rPr>
                <w:rFonts w:ascii="Times New Roman"/>
                <w:sz w:val="15"/>
              </w:rPr>
              <w:t>8,095.57</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75" w:right="0"/>
              <w:jc w:val="center"/>
              <w:rPr>
                <w:rFonts w:ascii="Times New Roman" w:hAnsi="Times New Roman" w:cs="Times New Roman" w:eastAsia="Times New Roman" w:hint="default"/>
                <w:sz w:val="15"/>
                <w:szCs w:val="15"/>
              </w:rPr>
            </w:pPr>
            <w:r>
              <w:rPr>
                <w:rFonts w:ascii="Times New Roman"/>
                <w:sz w:val="15"/>
              </w:rPr>
              <w:t>8,095.57</w:t>
            </w: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right="100"/>
              <w:jc w:val="right"/>
              <w:rPr>
                <w:rFonts w:ascii="Times New Roman" w:hAnsi="Times New Roman" w:cs="Times New Roman" w:eastAsia="Times New Roman" w:hint="default"/>
                <w:sz w:val="15"/>
                <w:szCs w:val="15"/>
              </w:rPr>
            </w:pPr>
            <w:r>
              <w:rPr>
                <w:rFonts w:ascii="Times New Roman"/>
                <w:spacing w:val="-1"/>
                <w:sz w:val="15"/>
              </w:rPr>
              <w:t>341.88</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3" w:right="0"/>
              <w:jc w:val="center"/>
              <w:rPr>
                <w:rFonts w:ascii="Times New Roman" w:hAnsi="Times New Roman" w:cs="Times New Roman" w:eastAsia="Times New Roman" w:hint="default"/>
                <w:sz w:val="15"/>
                <w:szCs w:val="15"/>
              </w:rPr>
            </w:pPr>
            <w:r>
              <w:rPr>
                <w:rFonts w:ascii="Times New Roman"/>
                <w:sz w:val="15"/>
              </w:rPr>
              <w:t>4.22</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5"/>
                <w:szCs w:val="15"/>
              </w:rPr>
            </w:pPr>
            <w:r>
              <w:rPr>
                <w:rFonts w:ascii="宋体" w:hAnsi="宋体" w:cs="宋体" w:eastAsia="宋体" w:hint="default"/>
                <w:sz w:val="15"/>
                <w:szCs w:val="15"/>
              </w:rPr>
              <w:t>已变更</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否</w:t>
            </w:r>
          </w:p>
        </w:tc>
        <w:tc>
          <w:tcPr>
            <w:tcW w:w="60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84"/>
              <w:jc w:val="right"/>
              <w:rPr>
                <w:rFonts w:ascii="宋体" w:hAnsi="宋体" w:cs="宋体" w:eastAsia="宋体" w:hint="default"/>
                <w:sz w:val="15"/>
                <w:szCs w:val="15"/>
              </w:rPr>
            </w:pPr>
            <w:r>
              <w:rPr>
                <w:rFonts w:ascii="宋体" w:hAnsi="宋体" w:cs="宋体" w:eastAsia="宋体" w:hint="default"/>
                <w:w w:val="100"/>
                <w:sz w:val="15"/>
                <w:szCs w:val="15"/>
              </w:rPr>
              <w:t>是</w:t>
            </w:r>
          </w:p>
        </w:tc>
      </w:tr>
      <w:tr>
        <w:trPr>
          <w:trHeight w:val="461"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35" w:right="0"/>
              <w:jc w:val="left"/>
              <w:rPr>
                <w:rFonts w:ascii="宋体" w:hAnsi="宋体" w:cs="宋体" w:eastAsia="宋体" w:hint="default"/>
                <w:sz w:val="15"/>
                <w:szCs w:val="15"/>
              </w:rPr>
            </w:pPr>
            <w:r>
              <w:rPr>
                <w:rFonts w:ascii="宋体" w:hAnsi="宋体" w:cs="宋体" w:eastAsia="宋体" w:hint="default"/>
                <w:w w:val="100"/>
                <w:sz w:val="15"/>
                <w:szCs w:val="15"/>
              </w:rPr>
              <w:t>目</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22" w:right="0"/>
              <w:jc w:val="left"/>
              <w:rPr>
                <w:rFonts w:ascii="宋体" w:hAnsi="宋体" w:cs="宋体" w:eastAsia="宋体" w:hint="default"/>
                <w:sz w:val="15"/>
                <w:szCs w:val="15"/>
              </w:rPr>
            </w:pPr>
            <w:r>
              <w:rPr>
                <w:rFonts w:ascii="宋体" w:hAnsi="宋体" w:cs="宋体" w:eastAsia="宋体" w:hint="default"/>
                <w:sz w:val="15"/>
                <w:szCs w:val="15"/>
              </w:rPr>
              <w:t>募集资</w:t>
            </w:r>
          </w:p>
          <w:p>
            <w:pPr>
              <w:pStyle w:val="TableParagraph"/>
              <w:spacing w:line="240" w:lineRule="auto" w:before="115"/>
              <w:ind w:left="122" w:right="0"/>
              <w:jc w:val="left"/>
              <w:rPr>
                <w:rFonts w:ascii="宋体" w:hAnsi="宋体" w:cs="宋体" w:eastAsia="宋体" w:hint="default"/>
                <w:sz w:val="15"/>
                <w:szCs w:val="15"/>
              </w:rPr>
            </w:pPr>
            <w:r>
              <w:rPr>
                <w:rFonts w:ascii="宋体" w:hAnsi="宋体" w:cs="宋体" w:eastAsia="宋体" w:hint="default"/>
                <w:sz w:val="15"/>
                <w:szCs w:val="15"/>
              </w:rPr>
              <w:t>金用途</w:t>
            </w: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92" w:hRule="exact"/>
        </w:trPr>
        <w:tc>
          <w:tcPr>
            <w:tcW w:w="966"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r>
        <w:trPr>
          <w:trHeight w:val="307" w:hRule="exact"/>
        </w:trPr>
        <w:tc>
          <w:tcPr>
            <w:tcW w:w="966"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35"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744"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0"/>
              <w:jc w:val="center"/>
              <w:rPr>
                <w:rFonts w:ascii="Times New Roman" w:hAnsi="Times New Roman" w:cs="Times New Roman" w:eastAsia="Times New Roman" w:hint="default"/>
                <w:sz w:val="15"/>
                <w:szCs w:val="15"/>
              </w:rPr>
            </w:pPr>
            <w:r>
              <w:rPr>
                <w:rFonts w:ascii="Times New Roman"/>
                <w:sz w:val="15"/>
              </w:rPr>
              <w:t>22,461.33</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0"/>
              <w:jc w:val="center"/>
              <w:rPr>
                <w:rFonts w:ascii="Times New Roman" w:hAnsi="Times New Roman" w:cs="Times New Roman" w:eastAsia="Times New Roman" w:hint="default"/>
                <w:sz w:val="15"/>
                <w:szCs w:val="15"/>
              </w:rPr>
            </w:pPr>
            <w:r>
              <w:rPr>
                <w:rFonts w:ascii="Times New Roman"/>
                <w:sz w:val="15"/>
              </w:rPr>
              <w:t>22,461.33</w:t>
            </w:r>
          </w:p>
        </w:tc>
        <w:tc>
          <w:tcPr>
            <w:tcW w:w="461"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5"/>
                <w:szCs w:val="15"/>
              </w:rPr>
            </w:pPr>
            <w:r>
              <w:rPr>
                <w:rFonts w:ascii="Times New Roman"/>
                <w:spacing w:val="-1"/>
                <w:sz w:val="15"/>
              </w:rPr>
              <w:t>14,531.90</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710" w:type="dxa"/>
            <w:tcBorders>
              <w:top w:val="nil" w:sz="6" w:space="0" w:color="auto"/>
              <w:left w:val="single" w:sz="4" w:space="0" w:color="000000"/>
              <w:bottom w:val="nil" w:sz="6" w:space="0" w:color="auto"/>
              <w:right w:val="single" w:sz="4" w:space="0" w:color="000000"/>
            </w:tcBorders>
          </w:tcPr>
          <w:p>
            <w:pPr/>
          </w:p>
        </w:tc>
        <w:tc>
          <w:tcPr>
            <w:tcW w:w="817"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0"/>
              <w:jc w:val="center"/>
              <w:rPr>
                <w:rFonts w:ascii="Times New Roman" w:hAnsi="Times New Roman" w:cs="Times New Roman" w:eastAsia="Times New Roman" w:hint="default"/>
                <w:sz w:val="15"/>
                <w:szCs w:val="15"/>
              </w:rPr>
            </w:pPr>
            <w:r>
              <w:rPr>
                <w:rFonts w:ascii="Times New Roman"/>
                <w:sz w:val="15"/>
              </w:rPr>
              <w:t>10,461.24</w:t>
            </w:r>
          </w:p>
        </w:tc>
        <w:tc>
          <w:tcPr>
            <w:tcW w:w="490" w:type="dxa"/>
            <w:tcBorders>
              <w:top w:val="nil" w:sz="6" w:space="0" w:color="auto"/>
              <w:left w:val="single" w:sz="4" w:space="0" w:color="000000"/>
              <w:bottom w:val="nil" w:sz="6" w:space="0" w:color="auto"/>
              <w:right w:val="single" w:sz="4" w:space="0" w:color="000000"/>
            </w:tcBorders>
          </w:tcPr>
          <w:p>
            <w:pPr/>
          </w:p>
        </w:tc>
        <w:tc>
          <w:tcPr>
            <w:tcW w:w="609" w:type="dxa"/>
            <w:tcBorders>
              <w:top w:val="nil" w:sz="6" w:space="0" w:color="auto"/>
              <w:left w:val="single" w:sz="4" w:space="0" w:color="000000"/>
              <w:bottom w:val="nil" w:sz="6" w:space="0" w:color="auto"/>
              <w:right w:val="nil" w:sz="6" w:space="0" w:color="auto"/>
            </w:tcBorders>
          </w:tcPr>
          <w:p>
            <w:pPr/>
          </w:p>
        </w:tc>
      </w:tr>
    </w:tbl>
    <w:p>
      <w:pPr>
        <w:spacing w:after="0"/>
        <w:sectPr>
          <w:type w:val="continuous"/>
          <w:pgSz w:w="11910" w:h="16840"/>
          <w:pgMar w:top="1580" w:bottom="0" w:left="1560" w:right="0"/>
        </w:sectPr>
      </w:pPr>
    </w:p>
    <w:p>
      <w:pPr>
        <w:spacing w:line="240" w:lineRule="auto" w:before="6"/>
        <w:rPr>
          <w:rFonts w:ascii="宋体" w:hAnsi="宋体" w:cs="宋体" w:eastAsia="宋体" w:hint="default"/>
          <w:sz w:val="28"/>
          <w:szCs w:val="28"/>
        </w:rPr>
      </w:pPr>
      <w:r>
        <w:rPr/>
        <w:pict>
          <v:group style="position:absolute;margin-left:83.183998pt;margin-top:74.039986pt;width:427.05pt;height:687.1pt;mso-position-horizontal-relative:page;mso-position-vertical-relative:page;z-index:-1312936" coordorigin="1664,1481" coordsize="8541,13742">
            <v:group style="position:absolute;left:1692;top:1495;width:1035;height:2" coordorigin="1692,1495" coordsize="1035,2">
              <v:shape style="position:absolute;left:1692;top:1495;width:1035;height:2" coordorigin="1692,1495" coordsize="1035,0" path="m1692,1495l2727,1495e" filled="false" stroked="true" strokeweight="1.44pt" strokecolor="#000000">
                <v:path arrowok="t"/>
              </v:shape>
              <v:shape style="position:absolute;left:2727;top:1510;width:10;height:2" type="#_x0000_t75" stroked="false">
                <v:imagedata r:id="rId24" o:title=""/>
              </v:shape>
            </v:group>
            <v:group style="position:absolute;left:2727;top:1495;width:29;height:2" coordorigin="2727,1495" coordsize="29,2">
              <v:shape style="position:absolute;left:2727;top:1495;width:29;height:2" coordorigin="2727,1495" coordsize="29,0" path="m2727,1495l2756,1495e" filled="false" stroked="true" strokeweight="1.44pt" strokecolor="#000000">
                <v:path arrowok="t"/>
              </v:shape>
            </v:group>
            <v:group style="position:absolute;left:2756;top:1495;width:7435;height:2" coordorigin="2756,1495" coordsize="7435,2">
              <v:shape style="position:absolute;left:2756;top:1495;width:7435;height:2" coordorigin="2756,1495" coordsize="7435,0" path="m2756,1495l10190,1495e" filled="false" stroked="true" strokeweight="1.44pt" strokecolor="#000000">
                <v:path arrowok="t"/>
              </v:shape>
            </v:group>
            <v:group style="position:absolute;left:2727;top:1512;width:10;height:20" coordorigin="2727,1512" coordsize="10,20">
              <v:shape style="position:absolute;left:2727;top:1512;width:10;height:20" coordorigin="2727,1512" coordsize="10,20" path="m2727,1531l2736,1531,2736,1512,2727,1512,2727,1531xe" filled="true" fillcolor="#000000" stroked="false">
                <v:path arrowok="t"/>
                <v:fill type="solid"/>
              </v:shape>
            </v:group>
            <v:group style="position:absolute;left:2727;top:1531;width:10;height:20" coordorigin="2727,1531" coordsize="10,20">
              <v:shape style="position:absolute;left:2727;top:1531;width:10;height:20" coordorigin="2727,1531" coordsize="10,20" path="m2727,1550l2736,1550,2736,1531,2727,1531,2727,1550xe" filled="true" fillcolor="#000000" stroked="false">
                <v:path arrowok="t"/>
                <v:fill type="solid"/>
              </v:shape>
            </v:group>
            <v:group style="position:absolute;left:2727;top:1550;width:10;height:20" coordorigin="2727,1550" coordsize="10,20">
              <v:shape style="position:absolute;left:2727;top:1550;width:10;height:20" coordorigin="2727,1550" coordsize="10,20" path="m2727,1570l2736,1570,2736,1550,2727,1550,2727,1570xe" filled="true" fillcolor="#000000" stroked="false">
                <v:path arrowok="t"/>
                <v:fill type="solid"/>
              </v:shape>
            </v:group>
            <v:group style="position:absolute;left:2727;top:1570;width:10;height:20" coordorigin="2727,1570" coordsize="10,20">
              <v:shape style="position:absolute;left:2727;top:1570;width:10;height:20" coordorigin="2727,1570" coordsize="10,20" path="m2727,1589l2736,1589,2736,1570,2727,1570,2727,1589xe" filled="true" fillcolor="#000000" stroked="false">
                <v:path arrowok="t"/>
                <v:fill type="solid"/>
              </v:shape>
            </v:group>
            <v:group style="position:absolute;left:2727;top:1589;width:10;height:20" coordorigin="2727,1589" coordsize="10,20">
              <v:shape style="position:absolute;left:2727;top:1589;width:10;height:20" coordorigin="2727,1589" coordsize="10,20" path="m2727,1608l2736,1608,2736,1589,2727,1589,2727,1608xe" filled="true" fillcolor="#000000" stroked="false">
                <v:path arrowok="t"/>
                <v:fill type="solid"/>
              </v:shape>
            </v:group>
            <v:group style="position:absolute;left:2727;top:1608;width:10;height:20" coordorigin="2727,1608" coordsize="10,20">
              <v:shape style="position:absolute;left:2727;top:1608;width:10;height:20" coordorigin="2727,1608" coordsize="10,20" path="m2727,1627l2736,1627,2736,1608,2727,1608,2727,1627xe" filled="true" fillcolor="#000000" stroked="false">
                <v:path arrowok="t"/>
                <v:fill type="solid"/>
              </v:shape>
            </v:group>
            <v:group style="position:absolute;left:2727;top:1627;width:10;height:20" coordorigin="2727,1627" coordsize="10,20">
              <v:shape style="position:absolute;left:2727;top:1627;width:10;height:20" coordorigin="2727,1627" coordsize="10,20" path="m2727,1646l2736,1646,2736,1627,2727,1627,2727,1646xe" filled="true" fillcolor="#000000" stroked="false">
                <v:path arrowok="t"/>
                <v:fill type="solid"/>
              </v:shape>
            </v:group>
            <v:group style="position:absolute;left:2727;top:1646;width:10;height:20" coordorigin="2727,1646" coordsize="10,20">
              <v:shape style="position:absolute;left:2727;top:1646;width:10;height:20" coordorigin="2727,1646" coordsize="10,20" path="m2727,1666l2736,1666,2736,1646,2727,1646,2727,1666xe" filled="true" fillcolor="#000000" stroked="false">
                <v:path arrowok="t"/>
                <v:fill type="solid"/>
              </v:shape>
            </v:group>
            <v:group style="position:absolute;left:2727;top:1666;width:10;height:20" coordorigin="2727,1666" coordsize="10,20">
              <v:shape style="position:absolute;left:2727;top:1666;width:10;height:20" coordorigin="2727,1666" coordsize="10,20" path="m2727,1685l2736,1685,2736,1666,2727,1666,2727,1685xe" filled="true" fillcolor="#000000" stroked="false">
                <v:path arrowok="t"/>
                <v:fill type="solid"/>
              </v:shape>
            </v:group>
            <v:group style="position:absolute;left:2727;top:1685;width:10;height:20" coordorigin="2727,1685" coordsize="10,20">
              <v:shape style="position:absolute;left:2727;top:1685;width:10;height:20" coordorigin="2727,1685" coordsize="10,20" path="m2727,1704l2736,1704,2736,1685,2727,1685,2727,1704xe" filled="true" fillcolor="#000000" stroked="false">
                <v:path arrowok="t"/>
                <v:fill type="solid"/>
              </v:shape>
            </v:group>
            <v:group style="position:absolute;left:2727;top:1704;width:10;height:20" coordorigin="2727,1704" coordsize="10,20">
              <v:shape style="position:absolute;left:2727;top:1704;width:10;height:20" coordorigin="2727,1704" coordsize="10,20" path="m2727,1723l2736,1723,2736,1704,2727,1704,2727,1723xe" filled="true" fillcolor="#000000" stroked="false">
                <v:path arrowok="t"/>
                <v:fill type="solid"/>
              </v:shape>
            </v:group>
            <v:group style="position:absolute;left:2727;top:1723;width:10;height:20" coordorigin="2727,1723" coordsize="10,20">
              <v:shape style="position:absolute;left:2727;top:1723;width:10;height:20" coordorigin="2727,1723" coordsize="10,20" path="m2727,1742l2736,1742,2736,1723,2727,1723,2727,1742xe" filled="true" fillcolor="#000000" stroked="false">
                <v:path arrowok="t"/>
                <v:fill type="solid"/>
              </v:shape>
            </v:group>
            <v:group style="position:absolute;left:2727;top:1742;width:10;height:20" coordorigin="2727,1742" coordsize="10,20">
              <v:shape style="position:absolute;left:2727;top:1742;width:10;height:20" coordorigin="2727,1742" coordsize="10,20" path="m2727,1762l2736,1762,2736,1742,2727,1742,2727,1762xe" filled="true" fillcolor="#000000" stroked="false">
                <v:path arrowok="t"/>
                <v:fill type="solid"/>
              </v:shape>
            </v:group>
            <v:group style="position:absolute;left:2727;top:1762;width:10;height:20" coordorigin="2727,1762" coordsize="10,20">
              <v:shape style="position:absolute;left:2727;top:1762;width:10;height:20" coordorigin="2727,1762" coordsize="10,20" path="m2727,1781l2736,1781,2736,1762,2727,1762,2727,1781xe" filled="true" fillcolor="#000000" stroked="false">
                <v:path arrowok="t"/>
                <v:fill type="solid"/>
              </v:shape>
            </v:group>
            <v:group style="position:absolute;left:2727;top:1781;width:10;height:20" coordorigin="2727,1781" coordsize="10,20">
              <v:shape style="position:absolute;left:2727;top:1781;width:10;height:20" coordorigin="2727,1781" coordsize="10,20" path="m2727,1800l2736,1800,2736,1781,2727,1781,2727,1800xe" filled="true" fillcolor="#000000" stroked="false">
                <v:path arrowok="t"/>
                <v:fill type="solid"/>
              </v:shape>
            </v:group>
            <v:group style="position:absolute;left:2727;top:1800;width:10;height:20" coordorigin="2727,1800" coordsize="10,20">
              <v:shape style="position:absolute;left:2727;top:1800;width:10;height:20" coordorigin="2727,1800" coordsize="10,20" path="m2727,1820l2736,1820,2736,1800,2727,1800,2727,1820xe" filled="true" fillcolor="#000000" stroked="false">
                <v:path arrowok="t"/>
                <v:fill type="solid"/>
              </v:shape>
            </v:group>
            <v:group style="position:absolute;left:2727;top:1820;width:10;height:20" coordorigin="2727,1820" coordsize="10,20">
              <v:shape style="position:absolute;left:2727;top:1820;width:10;height:20" coordorigin="2727,1820" coordsize="10,20" path="m2727,1839l2736,1839,2736,1820,2727,1820,2727,1839xe" filled="true" fillcolor="#000000" stroked="false">
                <v:path arrowok="t"/>
                <v:fill type="solid"/>
              </v:shape>
            </v:group>
            <v:group style="position:absolute;left:2727;top:1839;width:10;height:20" coordorigin="2727,1839" coordsize="10,20">
              <v:shape style="position:absolute;left:2727;top:1839;width:10;height:20" coordorigin="2727,1839" coordsize="10,20" path="m2727,1858l2736,1858,2736,1839,2727,1839,2727,1858xe" filled="true" fillcolor="#000000" stroked="false">
                <v:path arrowok="t"/>
                <v:fill type="solid"/>
              </v:shape>
            </v:group>
            <v:group style="position:absolute;left:2727;top:1858;width:10;height:20" coordorigin="2727,1858" coordsize="10,20">
              <v:shape style="position:absolute;left:2727;top:1858;width:10;height:20" coordorigin="2727,1858" coordsize="10,20" path="m2727,1877l2736,1877,2736,1858,2727,1858,2727,1877xe" filled="true" fillcolor="#000000" stroked="false">
                <v:path arrowok="t"/>
                <v:fill type="solid"/>
              </v:shape>
            </v:group>
            <v:group style="position:absolute;left:2727;top:1877;width:10;height:20" coordorigin="2727,1877" coordsize="10,20">
              <v:shape style="position:absolute;left:2727;top:1877;width:10;height:20" coordorigin="2727,1877" coordsize="10,20" path="m2727,1896l2736,1896,2736,1877,2727,1877,2727,1896xe" filled="true" fillcolor="#000000" stroked="false">
                <v:path arrowok="t"/>
                <v:fill type="solid"/>
              </v:shape>
            </v:group>
            <v:group style="position:absolute;left:2727;top:1896;width:10;height:20" coordorigin="2727,1896" coordsize="10,20">
              <v:shape style="position:absolute;left:2727;top:1896;width:10;height:20" coordorigin="2727,1896" coordsize="10,20" path="m2727,1916l2736,1916,2736,1896,2727,1896,2727,1916xe" filled="true" fillcolor="#000000" stroked="false">
                <v:path arrowok="t"/>
                <v:fill type="solid"/>
              </v:shape>
            </v:group>
            <v:group style="position:absolute;left:2727;top:1916;width:10;height:20" coordorigin="2727,1916" coordsize="10,20">
              <v:shape style="position:absolute;left:2727;top:1916;width:10;height:20" coordorigin="2727,1916" coordsize="10,20" path="m2727,1935l2736,1935,2736,1916,2727,1916,2727,1935xe" filled="true" fillcolor="#000000" stroked="false">
                <v:path arrowok="t"/>
                <v:fill type="solid"/>
              </v:shape>
            </v:group>
            <v:group style="position:absolute;left:2727;top:1935;width:10;height:20" coordorigin="2727,1935" coordsize="10,20">
              <v:shape style="position:absolute;left:2727;top:1935;width:10;height:20" coordorigin="2727,1935" coordsize="10,20" path="m2727,1954l2736,1954,2736,1935,2727,1935,2727,1954xe" filled="true" fillcolor="#000000" stroked="false">
                <v:path arrowok="t"/>
                <v:fill type="solid"/>
              </v:shape>
            </v:group>
            <v:group style="position:absolute;left:2727;top:1954;width:10;height:20" coordorigin="2727,1954" coordsize="10,20">
              <v:shape style="position:absolute;left:2727;top:1954;width:10;height:20" coordorigin="2727,1954" coordsize="10,20" path="m2727,1973l2736,1973,2736,1954,2727,1954,2727,1973xe" filled="true" fillcolor="#000000" stroked="false">
                <v:path arrowok="t"/>
                <v:fill type="solid"/>
              </v:shape>
            </v:group>
            <v:group style="position:absolute;left:2727;top:1973;width:10;height:20" coordorigin="2727,1973" coordsize="10,20">
              <v:shape style="position:absolute;left:2727;top:1973;width:10;height:20" coordorigin="2727,1973" coordsize="10,20" path="m2727,1992l2736,1992,2736,1973,2727,1973,2727,1992xe" filled="true" fillcolor="#000000" stroked="false">
                <v:path arrowok="t"/>
                <v:fill type="solid"/>
              </v:shape>
            </v:group>
            <v:group style="position:absolute;left:2727;top:1992;width:10;height:20" coordorigin="2727,1992" coordsize="10,20">
              <v:shape style="position:absolute;left:2727;top:1992;width:10;height:20" coordorigin="2727,1992" coordsize="10,20" path="m2727,2012l2736,2012,2736,1992,2727,1992,2727,2012xe" filled="true" fillcolor="#000000" stroked="false">
                <v:path arrowok="t"/>
                <v:fill type="solid"/>
              </v:shape>
            </v:group>
            <v:group style="position:absolute;left:2727;top:2012;width:10;height:20" coordorigin="2727,2012" coordsize="10,20">
              <v:shape style="position:absolute;left:2727;top:2012;width:10;height:20" coordorigin="2727,2012" coordsize="10,20" path="m2727,2031l2736,2031,2736,2012,2727,2012,2727,2031xe" filled="true" fillcolor="#000000" stroked="false">
                <v:path arrowok="t"/>
                <v:fill type="solid"/>
              </v:shape>
            </v:group>
            <v:group style="position:absolute;left:2727;top:2031;width:10;height:20" coordorigin="2727,2031" coordsize="10,20">
              <v:shape style="position:absolute;left:2727;top:2031;width:10;height:20" coordorigin="2727,2031" coordsize="10,20" path="m2727,2050l2736,2050,2736,2031,2727,2031,2727,2050xe" filled="true" fillcolor="#000000" stroked="false">
                <v:path arrowok="t"/>
                <v:fill type="solid"/>
              </v:shape>
            </v:group>
            <v:group style="position:absolute;left:2727;top:2050;width:10;height:20" coordorigin="2727,2050" coordsize="10,20">
              <v:shape style="position:absolute;left:2727;top:2050;width:10;height:20" coordorigin="2727,2050" coordsize="10,20" path="m2727,2069l2736,2069,2736,2050,2727,2050,2727,2069xe" filled="true" fillcolor="#000000" stroked="false">
                <v:path arrowok="t"/>
                <v:fill type="solid"/>
              </v:shape>
            </v:group>
            <v:group style="position:absolute;left:2727;top:2069;width:10;height:20" coordorigin="2727,2069" coordsize="10,20">
              <v:shape style="position:absolute;left:2727;top:2069;width:10;height:20" coordorigin="2727,2069" coordsize="10,20" path="m2727,2088l2736,2088,2736,2069,2727,2069,2727,2088xe" filled="true" fillcolor="#000000" stroked="false">
                <v:path arrowok="t"/>
                <v:fill type="solid"/>
              </v:shape>
            </v:group>
            <v:group style="position:absolute;left:2727;top:2088;width:10;height:20" coordorigin="2727,2088" coordsize="10,20">
              <v:shape style="position:absolute;left:2727;top:2088;width:10;height:20" coordorigin="2727,2088" coordsize="10,20" path="m2727,2108l2736,2108,2736,2088,2727,2088,2727,2108xe" filled="true" fillcolor="#000000" stroked="false">
                <v:path arrowok="t"/>
                <v:fill type="solid"/>
              </v:shape>
            </v:group>
            <v:group style="position:absolute;left:2727;top:2108;width:10;height:20" coordorigin="2727,2108" coordsize="10,20">
              <v:shape style="position:absolute;left:2727;top:2108;width:10;height:20" coordorigin="2727,2108" coordsize="10,20" path="m2727,2127l2736,2127,2736,2108,2727,2108,2727,2127xe" filled="true" fillcolor="#000000" stroked="false">
                <v:path arrowok="t"/>
                <v:fill type="solid"/>
              </v:shape>
            </v:group>
            <v:group style="position:absolute;left:2727;top:2127;width:10;height:20" coordorigin="2727,2127" coordsize="10,20">
              <v:shape style="position:absolute;left:2727;top:2127;width:10;height:20" coordorigin="2727,2127" coordsize="10,20" path="m2727,2146l2736,2146,2736,2127,2727,2127,2727,2146xe" filled="true" fillcolor="#000000" stroked="false">
                <v:path arrowok="t"/>
                <v:fill type="solid"/>
              </v:shape>
            </v:group>
            <v:group style="position:absolute;left:2727;top:2146;width:10;height:20" coordorigin="2727,2146" coordsize="10,20">
              <v:shape style="position:absolute;left:2727;top:2146;width:10;height:20" coordorigin="2727,2146" coordsize="10,20" path="m2727,2165l2736,2165,2736,2146,2727,2146,2727,2165xe" filled="true" fillcolor="#000000" stroked="false">
                <v:path arrowok="t"/>
                <v:fill type="solid"/>
              </v:shape>
            </v:group>
            <v:group style="position:absolute;left:2727;top:2165;width:10;height:20" coordorigin="2727,2165" coordsize="10,20">
              <v:shape style="position:absolute;left:2727;top:2165;width:10;height:20" coordorigin="2727,2165" coordsize="10,20" path="m2727,2184l2736,2184,2736,2165,2727,2165,2727,2184xe" filled="true" fillcolor="#000000" stroked="false">
                <v:path arrowok="t"/>
                <v:fill type="solid"/>
              </v:shape>
            </v:group>
            <v:group style="position:absolute;left:2727;top:2184;width:10;height:20" coordorigin="2727,2184" coordsize="10,20">
              <v:shape style="position:absolute;left:2727;top:2184;width:10;height:20" coordorigin="2727,2184" coordsize="10,20" path="m2727,2204l2736,2204,2736,2184,2727,2184,2727,2204xe" filled="true" fillcolor="#000000" stroked="false">
                <v:path arrowok="t"/>
                <v:fill type="solid"/>
              </v:shape>
            </v:group>
            <v:group style="position:absolute;left:2727;top:2204;width:10;height:20" coordorigin="2727,2204" coordsize="10,20">
              <v:shape style="position:absolute;left:2727;top:2204;width:10;height:20" coordorigin="2727,2204" coordsize="10,20" path="m2727,2223l2736,2223,2736,2204,2727,2204,2727,2223xe" filled="true" fillcolor="#000000" stroked="false">
                <v:path arrowok="t"/>
                <v:fill type="solid"/>
              </v:shape>
            </v:group>
            <v:group style="position:absolute;left:2727;top:2223;width:10;height:20" coordorigin="2727,2223" coordsize="10,20">
              <v:shape style="position:absolute;left:2727;top:2223;width:10;height:20" coordorigin="2727,2223" coordsize="10,20" path="m2727,2242l2736,2242,2736,2223,2727,2223,2727,2242xe" filled="true" fillcolor="#000000" stroked="false">
                <v:path arrowok="t"/>
                <v:fill type="solid"/>
              </v:shape>
            </v:group>
            <v:group style="position:absolute;left:2727;top:2242;width:10;height:20" coordorigin="2727,2242" coordsize="10,20">
              <v:shape style="position:absolute;left:2727;top:2242;width:10;height:20" coordorigin="2727,2242" coordsize="10,20" path="m2727,2261l2736,2261,2736,2242,2727,2242,2727,2261xe" filled="true" fillcolor="#000000" stroked="false">
                <v:path arrowok="t"/>
                <v:fill type="solid"/>
              </v:shape>
            </v:group>
            <v:group style="position:absolute;left:2727;top:2261;width:10;height:20" coordorigin="2727,2261" coordsize="10,20">
              <v:shape style="position:absolute;left:2727;top:2261;width:10;height:20" coordorigin="2727,2261" coordsize="10,20" path="m2727,2280l2736,2280,2736,2261,2727,2261,2727,2280xe" filled="true" fillcolor="#000000" stroked="false">
                <v:path arrowok="t"/>
                <v:fill type="solid"/>
              </v:shape>
            </v:group>
            <v:group style="position:absolute;left:2727;top:2280;width:10;height:20" coordorigin="2727,2280" coordsize="10,20">
              <v:shape style="position:absolute;left:2727;top:2280;width:10;height:20" coordorigin="2727,2280" coordsize="10,20" path="m2727,2300l2736,2300,2736,2280,2727,2280,2727,2300xe" filled="true" fillcolor="#000000" stroked="false">
                <v:path arrowok="t"/>
                <v:fill type="solid"/>
              </v:shape>
            </v:group>
            <v:group style="position:absolute;left:2727;top:2300;width:10;height:20" coordorigin="2727,2300" coordsize="10,20">
              <v:shape style="position:absolute;left:2727;top:2300;width:10;height:20" coordorigin="2727,2300" coordsize="10,20" path="m2727,2319l2736,2319,2736,2300,2727,2300,2727,2319xe" filled="true" fillcolor="#000000" stroked="false">
                <v:path arrowok="t"/>
                <v:fill type="solid"/>
              </v:shape>
            </v:group>
            <v:group style="position:absolute;left:2727;top:2319;width:10;height:20" coordorigin="2727,2319" coordsize="10,20">
              <v:shape style="position:absolute;left:2727;top:2319;width:10;height:20" coordorigin="2727,2319" coordsize="10,20" path="m2727,2338l2736,2338,2736,2319,2727,2319,2727,2338xe" filled="true" fillcolor="#000000" stroked="false">
                <v:path arrowok="t"/>
                <v:fill type="solid"/>
              </v:shape>
            </v:group>
            <v:group style="position:absolute;left:2727;top:2338;width:10;height:20" coordorigin="2727,2338" coordsize="10,20">
              <v:shape style="position:absolute;left:2727;top:2338;width:10;height:20" coordorigin="2727,2338" coordsize="10,20" path="m2727,2357l2736,2357,2736,2338,2727,2338,2727,2357xe" filled="true" fillcolor="#000000" stroked="false">
                <v:path arrowok="t"/>
                <v:fill type="solid"/>
              </v:shape>
            </v:group>
            <v:group style="position:absolute;left:2727;top:2357;width:10;height:20" coordorigin="2727,2357" coordsize="10,20">
              <v:shape style="position:absolute;left:2727;top:2357;width:10;height:20" coordorigin="2727,2357" coordsize="10,20" path="m2727,2376l2736,2376,2736,2357,2727,2357,2727,2376xe" filled="true" fillcolor="#000000" stroked="false">
                <v:path arrowok="t"/>
                <v:fill type="solid"/>
              </v:shape>
            </v:group>
            <v:group style="position:absolute;left:2727;top:2376;width:10;height:20" coordorigin="2727,2376" coordsize="10,20">
              <v:shape style="position:absolute;left:2727;top:2376;width:10;height:20" coordorigin="2727,2376" coordsize="10,20" path="m2727,2396l2736,2396,2736,2376,2727,2376,2727,2396xe" filled="true" fillcolor="#000000" stroked="false">
                <v:path arrowok="t"/>
                <v:fill type="solid"/>
              </v:shape>
            </v:group>
            <v:group style="position:absolute;left:2727;top:2396;width:10;height:20" coordorigin="2727,2396" coordsize="10,20">
              <v:shape style="position:absolute;left:2727;top:2396;width:10;height:20" coordorigin="2727,2396" coordsize="10,20" path="m2727,2415l2736,2415,2736,2396,2727,2396,2727,2415xe" filled="true" fillcolor="#000000" stroked="false">
                <v:path arrowok="t"/>
                <v:fill type="solid"/>
              </v:shape>
            </v:group>
            <v:group style="position:absolute;left:2727;top:2415;width:10;height:20" coordorigin="2727,2415" coordsize="10,20">
              <v:shape style="position:absolute;left:2727;top:2415;width:10;height:20" coordorigin="2727,2415" coordsize="10,20" path="m2727,2434l2736,2434,2736,2415,2727,2415,2727,2434xe" filled="true" fillcolor="#000000" stroked="false">
                <v:path arrowok="t"/>
                <v:fill type="solid"/>
              </v:shape>
            </v:group>
            <v:group style="position:absolute;left:2727;top:2434;width:10;height:20" coordorigin="2727,2434" coordsize="10,20">
              <v:shape style="position:absolute;left:2727;top:2434;width:10;height:20" coordorigin="2727,2434" coordsize="10,20" path="m2727,2453l2736,2453,2736,2434,2727,2434,2727,2453xe" filled="true" fillcolor="#000000" stroked="false">
                <v:path arrowok="t"/>
                <v:fill type="solid"/>
              </v:shape>
            </v:group>
            <v:group style="position:absolute;left:2727;top:2453;width:10;height:20" coordorigin="2727,2453" coordsize="10,20">
              <v:shape style="position:absolute;left:2727;top:2453;width:10;height:20" coordorigin="2727,2453" coordsize="10,20" path="m2727,2472l2736,2472,2736,2453,2727,2453,2727,2472xe" filled="true" fillcolor="#000000" stroked="false">
                <v:path arrowok="t"/>
                <v:fill type="solid"/>
              </v:shape>
            </v:group>
            <v:group style="position:absolute;left:2727;top:2472;width:10;height:20" coordorigin="2727,2472" coordsize="10,20">
              <v:shape style="position:absolute;left:2727;top:2472;width:10;height:20" coordorigin="2727,2472" coordsize="10,20" path="m2727,2492l2736,2492,2736,2472,2727,2472,2727,2492xe" filled="true" fillcolor="#000000" stroked="false">
                <v:path arrowok="t"/>
                <v:fill type="solid"/>
              </v:shape>
            </v:group>
            <v:group style="position:absolute;left:2727;top:2492;width:10;height:20" coordorigin="2727,2492" coordsize="10,20">
              <v:shape style="position:absolute;left:2727;top:2492;width:10;height:20" coordorigin="2727,2492" coordsize="10,20" path="m2727,2511l2736,2511,2736,2492,2727,2492,2727,2511xe" filled="true" fillcolor="#000000" stroked="false">
                <v:path arrowok="t"/>
                <v:fill type="solid"/>
              </v:shape>
            </v:group>
            <v:group style="position:absolute;left:2727;top:2511;width:10;height:20" coordorigin="2727,2511" coordsize="10,20">
              <v:shape style="position:absolute;left:2727;top:2511;width:10;height:20" coordorigin="2727,2511" coordsize="10,20" path="m2727,2530l2736,2530,2736,2511,2727,2511,2727,2530xe" filled="true" fillcolor="#000000" stroked="false">
                <v:path arrowok="t"/>
                <v:fill type="solid"/>
              </v:shape>
            </v:group>
            <v:group style="position:absolute;left:2727;top:2530;width:10;height:20" coordorigin="2727,2530" coordsize="10,20">
              <v:shape style="position:absolute;left:2727;top:2530;width:10;height:20" coordorigin="2727,2530" coordsize="10,20" path="m2727,2549l2736,2549,2736,2530,2727,2530,2727,2549xe" filled="true" fillcolor="#000000" stroked="false">
                <v:path arrowok="t"/>
                <v:fill type="solid"/>
              </v:shape>
            </v:group>
            <v:group style="position:absolute;left:2727;top:2549;width:10;height:20" coordorigin="2727,2549" coordsize="10,20">
              <v:shape style="position:absolute;left:2727;top:2549;width:10;height:20" coordorigin="2727,2549" coordsize="10,20" path="m2727,2568l2736,2568,2736,2549,2727,2549,2727,2568xe" filled="true" fillcolor="#000000" stroked="false">
                <v:path arrowok="t"/>
                <v:fill type="solid"/>
              </v:shape>
            </v:group>
            <v:group style="position:absolute;left:2727;top:2568;width:10;height:20" coordorigin="2727,2568" coordsize="10,20">
              <v:shape style="position:absolute;left:2727;top:2568;width:10;height:20" coordorigin="2727,2568" coordsize="10,20" path="m2727,2588l2736,2588,2736,2568,2727,2568,2727,2588xe" filled="true" fillcolor="#000000" stroked="false">
                <v:path arrowok="t"/>
                <v:fill type="solid"/>
              </v:shape>
            </v:group>
            <v:group style="position:absolute;left:2727;top:2588;width:10;height:20" coordorigin="2727,2588" coordsize="10,20">
              <v:shape style="position:absolute;left:2727;top:2588;width:10;height:20" coordorigin="2727,2588" coordsize="10,20" path="m2727,2607l2736,2607,2736,2588,2727,2588,2727,2607xe" filled="true" fillcolor="#000000" stroked="false">
                <v:path arrowok="t"/>
                <v:fill type="solid"/>
              </v:shape>
            </v:group>
            <v:group style="position:absolute;left:2727;top:2607;width:10;height:20" coordorigin="2727,2607" coordsize="10,20">
              <v:shape style="position:absolute;left:2727;top:2607;width:10;height:20" coordorigin="2727,2607" coordsize="10,20" path="m2727,2626l2736,2626,2736,2607,2727,2607,2727,2626xe" filled="true" fillcolor="#000000" stroked="false">
                <v:path arrowok="t"/>
                <v:fill type="solid"/>
              </v:shape>
            </v:group>
            <v:group style="position:absolute;left:2727;top:2626;width:10;height:20" coordorigin="2727,2626" coordsize="10,20">
              <v:shape style="position:absolute;left:2727;top:2626;width:10;height:20" coordorigin="2727,2626" coordsize="10,20" path="m2727,2645l2736,2645,2736,2626,2727,2626,2727,2645xe" filled="true" fillcolor="#000000" stroked="false">
                <v:path arrowok="t"/>
                <v:fill type="solid"/>
              </v:shape>
            </v:group>
            <v:group style="position:absolute;left:2727;top:2645;width:10;height:20" coordorigin="2727,2645" coordsize="10,20">
              <v:shape style="position:absolute;left:2727;top:2645;width:10;height:20" coordorigin="2727,2645" coordsize="10,20" path="m2727,2664l2736,2664,2736,2645,2727,2645,2727,2664xe" filled="true" fillcolor="#000000" stroked="false">
                <v:path arrowok="t"/>
                <v:fill type="solid"/>
              </v:shape>
            </v:group>
            <v:group style="position:absolute;left:2727;top:2664;width:10;height:20" coordorigin="2727,2664" coordsize="10,20">
              <v:shape style="position:absolute;left:2727;top:2664;width:10;height:20" coordorigin="2727,2664" coordsize="10,20" path="m2727,2684l2736,2684,2736,2664,2727,2664,2727,2684xe" filled="true" fillcolor="#000000" stroked="false">
                <v:path arrowok="t"/>
                <v:fill type="solid"/>
              </v:shape>
            </v:group>
            <v:group style="position:absolute;left:2727;top:2684;width:10;height:20" coordorigin="2727,2684" coordsize="10,20">
              <v:shape style="position:absolute;left:2727;top:2684;width:10;height:20" coordorigin="2727,2684" coordsize="10,20" path="m2727,2703l2736,2703,2736,2684,2727,2684,2727,2703xe" filled="true" fillcolor="#000000" stroked="false">
                <v:path arrowok="t"/>
                <v:fill type="solid"/>
              </v:shape>
            </v:group>
            <v:group style="position:absolute;left:2727;top:2703;width:10;height:20" coordorigin="2727,2703" coordsize="10,20">
              <v:shape style="position:absolute;left:2727;top:2703;width:10;height:20" coordorigin="2727,2703" coordsize="10,20" path="m2727,2722l2736,2722,2736,2703,2727,2703,2727,2722xe" filled="true" fillcolor="#000000" stroked="false">
                <v:path arrowok="t"/>
                <v:fill type="solid"/>
              </v:shape>
            </v:group>
            <v:group style="position:absolute;left:2727;top:2722;width:10;height:20" coordorigin="2727,2722" coordsize="10,20">
              <v:shape style="position:absolute;left:2727;top:2722;width:10;height:20" coordorigin="2727,2722" coordsize="10,20" path="m2727,2741l2736,2741,2736,2722,2727,2722,2727,2741xe" filled="true" fillcolor="#000000" stroked="false">
                <v:path arrowok="t"/>
                <v:fill type="solid"/>
              </v:shape>
            </v:group>
            <v:group style="position:absolute;left:2727;top:2741;width:10;height:20" coordorigin="2727,2741" coordsize="10,20">
              <v:shape style="position:absolute;left:2727;top:2741;width:10;height:20" coordorigin="2727,2741" coordsize="10,20" path="m2727,2760l2736,2760,2736,2741,2727,2741,2727,2760xe" filled="true" fillcolor="#000000" stroked="false">
                <v:path arrowok="t"/>
                <v:fill type="solid"/>
              </v:shape>
            </v:group>
            <v:group style="position:absolute;left:2727;top:2760;width:10;height:20" coordorigin="2727,2760" coordsize="10,20">
              <v:shape style="position:absolute;left:2727;top:2760;width:10;height:20" coordorigin="2727,2760" coordsize="10,20" path="m2727,2780l2736,2780,2736,2760,2727,2760,2727,2780xe" filled="true" fillcolor="#000000" stroked="false">
                <v:path arrowok="t"/>
                <v:fill type="solid"/>
              </v:shape>
            </v:group>
            <v:group style="position:absolute;left:2727;top:2780;width:10;height:20" coordorigin="2727,2780" coordsize="10,20">
              <v:shape style="position:absolute;left:2727;top:2780;width:10;height:20" coordorigin="2727,2780" coordsize="10,20" path="m2727,2799l2736,2799,2736,2780,2727,2780,2727,2799xe" filled="true" fillcolor="#000000" stroked="false">
                <v:path arrowok="t"/>
                <v:fill type="solid"/>
              </v:shape>
            </v:group>
            <v:group style="position:absolute;left:2727;top:2799;width:10;height:20" coordorigin="2727,2799" coordsize="10,20">
              <v:shape style="position:absolute;left:2727;top:2799;width:10;height:20" coordorigin="2727,2799" coordsize="10,20" path="m2727,2818l2736,2818,2736,2799,2727,2799,2727,2818xe" filled="true" fillcolor="#000000" stroked="false">
                <v:path arrowok="t"/>
                <v:fill type="solid"/>
              </v:shape>
            </v:group>
            <v:group style="position:absolute;left:2727;top:2818;width:10;height:20" coordorigin="2727,2818" coordsize="10,20">
              <v:shape style="position:absolute;left:2727;top:2818;width:10;height:20" coordorigin="2727,2818" coordsize="10,20" path="m2727,2837l2736,2837,2736,2818,2727,2818,2727,2837xe" filled="true" fillcolor="#000000" stroked="false">
                <v:path arrowok="t"/>
                <v:fill type="solid"/>
              </v:shape>
            </v:group>
            <v:group style="position:absolute;left:2727;top:2837;width:10;height:20" coordorigin="2727,2837" coordsize="10,20">
              <v:shape style="position:absolute;left:2727;top:2837;width:10;height:20" coordorigin="2727,2837" coordsize="10,20" path="m2727,2856l2736,2856,2736,2837,2727,2837,2727,2856xe" filled="true" fillcolor="#000000" stroked="false">
                <v:path arrowok="t"/>
                <v:fill type="solid"/>
              </v:shape>
            </v:group>
            <v:group style="position:absolute;left:2727;top:2856;width:10;height:20" coordorigin="2727,2856" coordsize="10,20">
              <v:shape style="position:absolute;left:2727;top:2856;width:10;height:20" coordorigin="2727,2856" coordsize="10,20" path="m2727,2876l2736,2876,2736,2856,2727,2856,2727,2876xe" filled="true" fillcolor="#000000" stroked="false">
                <v:path arrowok="t"/>
                <v:fill type="solid"/>
              </v:shape>
            </v:group>
            <v:group style="position:absolute;left:2727;top:2876;width:10;height:20" coordorigin="2727,2876" coordsize="10,20">
              <v:shape style="position:absolute;left:2727;top:2876;width:10;height:20" coordorigin="2727,2876" coordsize="10,20" path="m2727,2895l2736,2895,2736,2876,2727,2876,2727,2895xe" filled="true" fillcolor="#000000" stroked="false">
                <v:path arrowok="t"/>
                <v:fill type="solid"/>
              </v:shape>
            </v:group>
            <v:group style="position:absolute;left:2727;top:2895;width:10;height:20" coordorigin="2727,2895" coordsize="10,20">
              <v:shape style="position:absolute;left:2727;top:2895;width:10;height:20" coordorigin="2727,2895" coordsize="10,20" path="m2727,2914l2736,2914,2736,2895,2727,2895,2727,2914xe" filled="true" fillcolor="#000000" stroked="false">
                <v:path arrowok="t"/>
                <v:fill type="solid"/>
              </v:shape>
            </v:group>
            <v:group style="position:absolute;left:2727;top:2914;width:10;height:20" coordorigin="2727,2914" coordsize="10,20">
              <v:shape style="position:absolute;left:2727;top:2914;width:10;height:20" coordorigin="2727,2914" coordsize="10,20" path="m2727,2933l2736,2933,2736,2914,2727,2914,2727,2933xe" filled="true" fillcolor="#000000" stroked="false">
                <v:path arrowok="t"/>
                <v:fill type="solid"/>
              </v:shape>
            </v:group>
            <v:group style="position:absolute;left:2727;top:2933;width:10;height:20" coordorigin="2727,2933" coordsize="10,20">
              <v:shape style="position:absolute;left:2727;top:2933;width:10;height:20" coordorigin="2727,2933" coordsize="10,20" path="m2727,2952l2736,2952,2736,2933,2727,2933,2727,2952xe" filled="true" fillcolor="#000000" stroked="false">
                <v:path arrowok="t"/>
                <v:fill type="solid"/>
              </v:shape>
            </v:group>
            <v:group style="position:absolute;left:2727;top:2952;width:10;height:20" coordorigin="2727,2952" coordsize="10,20">
              <v:shape style="position:absolute;left:2727;top:2952;width:10;height:20" coordorigin="2727,2952" coordsize="10,20" path="m2727,2972l2736,2972,2736,2952,2727,2952,2727,2972xe" filled="true" fillcolor="#000000" stroked="false">
                <v:path arrowok="t"/>
                <v:fill type="solid"/>
              </v:shape>
            </v:group>
            <v:group style="position:absolute;left:2727;top:2972;width:10;height:20" coordorigin="2727,2972" coordsize="10,20">
              <v:shape style="position:absolute;left:2727;top:2972;width:10;height:20" coordorigin="2727,2972" coordsize="10,20" path="m2727,2991l2736,2991,2736,2972,2727,2972,2727,2991xe" filled="true" fillcolor="#000000" stroked="false">
                <v:path arrowok="t"/>
                <v:fill type="solid"/>
              </v:shape>
            </v:group>
            <v:group style="position:absolute;left:2727;top:2991;width:10;height:20" coordorigin="2727,2991" coordsize="10,20">
              <v:shape style="position:absolute;left:2727;top:2991;width:10;height:20" coordorigin="2727,2991" coordsize="10,20" path="m2727,3010l2736,3010,2736,2991,2727,2991,2727,3010xe" filled="true" fillcolor="#000000" stroked="false">
                <v:path arrowok="t"/>
                <v:fill type="solid"/>
              </v:shape>
            </v:group>
            <v:group style="position:absolute;left:2727;top:3010;width:10;height:20" coordorigin="2727,3010" coordsize="10,20">
              <v:shape style="position:absolute;left:2727;top:3010;width:10;height:20" coordorigin="2727,3010" coordsize="10,20" path="m2727,3029l2736,3029,2736,3010,2727,3010,2727,3029xe" filled="true" fillcolor="#000000" stroked="false">
                <v:path arrowok="t"/>
                <v:fill type="solid"/>
              </v:shape>
            </v:group>
            <v:group style="position:absolute;left:2727;top:3029;width:10;height:20" coordorigin="2727,3029" coordsize="10,20">
              <v:shape style="position:absolute;left:2727;top:3029;width:10;height:20" coordorigin="2727,3029" coordsize="10,20" path="m2727,3048l2736,3048,2736,3029,2727,3029,2727,3048xe" filled="true" fillcolor="#000000" stroked="false">
                <v:path arrowok="t"/>
                <v:fill type="solid"/>
              </v:shape>
            </v:group>
            <v:group style="position:absolute;left:2727;top:3048;width:10;height:20" coordorigin="2727,3048" coordsize="10,20">
              <v:shape style="position:absolute;left:2727;top:3048;width:10;height:20" coordorigin="2727,3048" coordsize="10,20" path="m2727,3068l2736,3068,2736,3048,2727,3048,2727,3068xe" filled="true" fillcolor="#000000" stroked="false">
                <v:path arrowok="t"/>
                <v:fill type="solid"/>
              </v:shape>
            </v:group>
            <v:group style="position:absolute;left:2727;top:3068;width:10;height:20" coordorigin="2727,3068" coordsize="10,20">
              <v:shape style="position:absolute;left:2727;top:3068;width:10;height:20" coordorigin="2727,3068" coordsize="10,20" path="m2727,3087l2736,3087,2736,3068,2727,3068,2727,3087xe" filled="true" fillcolor="#000000" stroked="false">
                <v:path arrowok="t"/>
                <v:fill type="solid"/>
              </v:shape>
            </v:group>
            <v:group style="position:absolute;left:2727;top:3087;width:10;height:20" coordorigin="2727,3087" coordsize="10,20">
              <v:shape style="position:absolute;left:2727;top:3087;width:10;height:20" coordorigin="2727,3087" coordsize="10,20" path="m2727,3106l2736,3106,2736,3087,2727,3087,2727,3106xe" filled="true" fillcolor="#000000" stroked="false">
                <v:path arrowok="t"/>
                <v:fill type="solid"/>
              </v:shape>
            </v:group>
            <v:group style="position:absolute;left:1692;top:3116;width:20;height:2" coordorigin="1692,3116" coordsize="20,2">
              <v:shape style="position:absolute;left:1692;top:3116;width:20;height:2" coordorigin="1692,3116" coordsize="20,0" path="m1692,3116l1712,3116e" filled="false" stroked="true" strokeweight=".47998pt" strokecolor="#000000">
                <v:path arrowok="t"/>
              </v:shape>
            </v:group>
            <v:group style="position:absolute;left:1712;top:3116;width:20;height:2" coordorigin="1712,3116" coordsize="20,2">
              <v:shape style="position:absolute;left:1712;top:3116;width:20;height:2" coordorigin="1712,3116" coordsize="20,0" path="m1712,3116l1731,3116e" filled="false" stroked="true" strokeweight=".47998pt" strokecolor="#000000">
                <v:path arrowok="t"/>
              </v:shape>
            </v:group>
            <v:group style="position:absolute;left:1731;top:3116;width:20;height:2" coordorigin="1731,3116" coordsize="20,2">
              <v:shape style="position:absolute;left:1731;top:3116;width:20;height:2" coordorigin="1731,3116" coordsize="20,0" path="m1731,3116l1750,3116e" filled="false" stroked="true" strokeweight=".47998pt" strokecolor="#000000">
                <v:path arrowok="t"/>
              </v:shape>
            </v:group>
            <v:group style="position:absolute;left:1750;top:3116;width:20;height:2" coordorigin="1750,3116" coordsize="20,2">
              <v:shape style="position:absolute;left:1750;top:3116;width:20;height:2" coordorigin="1750,3116" coordsize="20,0" path="m1750,3116l1769,3116e" filled="false" stroked="true" strokeweight=".47998pt" strokecolor="#000000">
                <v:path arrowok="t"/>
              </v:shape>
            </v:group>
            <v:group style="position:absolute;left:1769;top:3116;width:20;height:2" coordorigin="1769,3116" coordsize="20,2">
              <v:shape style="position:absolute;left:1769;top:3116;width:20;height:2" coordorigin="1769,3116" coordsize="20,0" path="m1769,3116l1788,3116e" filled="false" stroked="true" strokeweight=".47998pt" strokecolor="#000000">
                <v:path arrowok="t"/>
              </v:shape>
            </v:group>
            <v:group style="position:absolute;left:1788;top:3116;width:20;height:2" coordorigin="1788,3116" coordsize="20,2">
              <v:shape style="position:absolute;left:1788;top:3116;width:20;height:2" coordorigin="1788,3116" coordsize="20,0" path="m1788,3116l1808,3116e" filled="false" stroked="true" strokeweight=".47998pt" strokecolor="#000000">
                <v:path arrowok="t"/>
              </v:shape>
            </v:group>
            <v:group style="position:absolute;left:1808;top:3116;width:20;height:2" coordorigin="1808,3116" coordsize="20,2">
              <v:shape style="position:absolute;left:1808;top:3116;width:20;height:2" coordorigin="1808,3116" coordsize="20,0" path="m1808,3116l1827,3116e" filled="false" stroked="true" strokeweight=".47998pt" strokecolor="#000000">
                <v:path arrowok="t"/>
              </v:shape>
            </v:group>
            <v:group style="position:absolute;left:1827;top:3116;width:20;height:2" coordorigin="1827,3116" coordsize="20,2">
              <v:shape style="position:absolute;left:1827;top:3116;width:20;height:2" coordorigin="1827,3116" coordsize="20,0" path="m1827,3116l1846,3116e" filled="false" stroked="true" strokeweight=".47998pt" strokecolor="#000000">
                <v:path arrowok="t"/>
              </v:shape>
            </v:group>
            <v:group style="position:absolute;left:1846;top:3116;width:20;height:2" coordorigin="1846,3116" coordsize="20,2">
              <v:shape style="position:absolute;left:1846;top:3116;width:20;height:2" coordorigin="1846,3116" coordsize="20,0" path="m1846,3116l1865,3116e" filled="false" stroked="true" strokeweight=".47998pt" strokecolor="#000000">
                <v:path arrowok="t"/>
              </v:shape>
            </v:group>
            <v:group style="position:absolute;left:1865;top:3116;width:20;height:2" coordorigin="1865,3116" coordsize="20,2">
              <v:shape style="position:absolute;left:1865;top:3116;width:20;height:2" coordorigin="1865,3116" coordsize="20,0" path="m1865,3116l1884,3116e" filled="false" stroked="true" strokeweight=".47998pt" strokecolor="#000000">
                <v:path arrowok="t"/>
              </v:shape>
            </v:group>
            <v:group style="position:absolute;left:1884;top:3116;width:20;height:2" coordorigin="1884,3116" coordsize="20,2">
              <v:shape style="position:absolute;left:1884;top:3116;width:20;height:2" coordorigin="1884,3116" coordsize="20,0" path="m1884,3116l1904,3116e" filled="false" stroked="true" strokeweight=".47998pt" strokecolor="#000000">
                <v:path arrowok="t"/>
              </v:shape>
            </v:group>
            <v:group style="position:absolute;left:1904;top:3116;width:20;height:2" coordorigin="1904,3116" coordsize="20,2">
              <v:shape style="position:absolute;left:1904;top:3116;width:20;height:2" coordorigin="1904,3116" coordsize="20,0" path="m1904,3116l1923,3116e" filled="false" stroked="true" strokeweight=".47998pt" strokecolor="#000000">
                <v:path arrowok="t"/>
              </v:shape>
            </v:group>
            <v:group style="position:absolute;left:1923;top:3116;width:20;height:2" coordorigin="1923,3116" coordsize="20,2">
              <v:shape style="position:absolute;left:1923;top:3116;width:20;height:2" coordorigin="1923,3116" coordsize="20,0" path="m1923,3116l1942,3116e" filled="false" stroked="true" strokeweight=".47998pt" strokecolor="#000000">
                <v:path arrowok="t"/>
              </v:shape>
            </v:group>
            <v:group style="position:absolute;left:1942;top:3116;width:20;height:2" coordorigin="1942,3116" coordsize="20,2">
              <v:shape style="position:absolute;left:1942;top:3116;width:20;height:2" coordorigin="1942,3116" coordsize="20,0" path="m1942,3116l1961,3116e" filled="false" stroked="true" strokeweight=".47998pt" strokecolor="#000000">
                <v:path arrowok="t"/>
              </v:shape>
            </v:group>
            <v:group style="position:absolute;left:1961;top:3116;width:20;height:2" coordorigin="1961,3116" coordsize="20,2">
              <v:shape style="position:absolute;left:1961;top:3116;width:20;height:2" coordorigin="1961,3116" coordsize="20,0" path="m1961,3116l1980,3116e" filled="false" stroked="true" strokeweight=".47998pt" strokecolor="#000000">
                <v:path arrowok="t"/>
              </v:shape>
            </v:group>
            <v:group style="position:absolute;left:1980;top:3116;width:20;height:2" coordorigin="1980,3116" coordsize="20,2">
              <v:shape style="position:absolute;left:1980;top:3116;width:20;height:2" coordorigin="1980,3116" coordsize="20,0" path="m1980,3116l2000,3116e" filled="false" stroked="true" strokeweight=".47998pt" strokecolor="#000000">
                <v:path arrowok="t"/>
              </v:shape>
            </v:group>
            <v:group style="position:absolute;left:2000;top:3116;width:20;height:2" coordorigin="2000,3116" coordsize="20,2">
              <v:shape style="position:absolute;left:2000;top:3116;width:20;height:2" coordorigin="2000,3116" coordsize="20,0" path="m2000,3116l2019,3116e" filled="false" stroked="true" strokeweight=".47998pt" strokecolor="#000000">
                <v:path arrowok="t"/>
              </v:shape>
            </v:group>
            <v:group style="position:absolute;left:2019;top:3116;width:20;height:2" coordorigin="2019,3116" coordsize="20,2">
              <v:shape style="position:absolute;left:2019;top:3116;width:20;height:2" coordorigin="2019,3116" coordsize="20,0" path="m2019,3116l2038,3116e" filled="false" stroked="true" strokeweight=".47998pt" strokecolor="#000000">
                <v:path arrowok="t"/>
              </v:shape>
            </v:group>
            <v:group style="position:absolute;left:2038;top:3116;width:20;height:2" coordorigin="2038,3116" coordsize="20,2">
              <v:shape style="position:absolute;left:2038;top:3116;width:20;height:2" coordorigin="2038,3116" coordsize="20,0" path="m2038,3116l2057,3116e" filled="false" stroked="true" strokeweight=".47998pt" strokecolor="#000000">
                <v:path arrowok="t"/>
              </v:shape>
            </v:group>
            <v:group style="position:absolute;left:2057;top:3116;width:20;height:2" coordorigin="2057,3116" coordsize="20,2">
              <v:shape style="position:absolute;left:2057;top:3116;width:20;height:2" coordorigin="2057,3116" coordsize="20,0" path="m2057,3116l2076,3116e" filled="false" stroked="true" strokeweight=".47998pt" strokecolor="#000000">
                <v:path arrowok="t"/>
              </v:shape>
            </v:group>
            <v:group style="position:absolute;left:2076;top:3116;width:20;height:2" coordorigin="2076,3116" coordsize="20,2">
              <v:shape style="position:absolute;left:2076;top:3116;width:20;height:2" coordorigin="2076,3116" coordsize="20,0" path="m2076,3116l2096,3116e" filled="false" stroked="true" strokeweight=".47998pt" strokecolor="#000000">
                <v:path arrowok="t"/>
              </v:shape>
            </v:group>
            <v:group style="position:absolute;left:2096;top:3116;width:20;height:2" coordorigin="2096,3116" coordsize="20,2">
              <v:shape style="position:absolute;left:2096;top:3116;width:20;height:2" coordorigin="2096,3116" coordsize="20,0" path="m2096,3116l2115,3116e" filled="false" stroked="true" strokeweight=".47998pt" strokecolor="#000000">
                <v:path arrowok="t"/>
              </v:shape>
            </v:group>
            <v:group style="position:absolute;left:2115;top:3116;width:20;height:2" coordorigin="2115,3116" coordsize="20,2">
              <v:shape style="position:absolute;left:2115;top:3116;width:20;height:2" coordorigin="2115,3116" coordsize="20,0" path="m2115,3116l2134,3116e" filled="false" stroked="true" strokeweight=".47998pt" strokecolor="#000000">
                <v:path arrowok="t"/>
              </v:shape>
            </v:group>
            <v:group style="position:absolute;left:2134;top:3116;width:20;height:2" coordorigin="2134,3116" coordsize="20,2">
              <v:shape style="position:absolute;left:2134;top:3116;width:20;height:2" coordorigin="2134,3116" coordsize="20,0" path="m2134,3116l2153,3116e" filled="false" stroked="true" strokeweight=".47998pt" strokecolor="#000000">
                <v:path arrowok="t"/>
              </v:shape>
            </v:group>
            <v:group style="position:absolute;left:2153;top:3116;width:20;height:2" coordorigin="2153,3116" coordsize="20,2">
              <v:shape style="position:absolute;left:2153;top:3116;width:20;height:2" coordorigin="2153,3116" coordsize="20,0" path="m2153,3116l2172,3116e" filled="false" stroked="true" strokeweight=".47998pt" strokecolor="#000000">
                <v:path arrowok="t"/>
              </v:shape>
            </v:group>
            <v:group style="position:absolute;left:2172;top:3116;width:20;height:2" coordorigin="2172,3116" coordsize="20,2">
              <v:shape style="position:absolute;left:2172;top:3116;width:20;height:2" coordorigin="2172,3116" coordsize="20,0" path="m2172,3116l2192,3116e" filled="false" stroked="true" strokeweight=".47998pt" strokecolor="#000000">
                <v:path arrowok="t"/>
              </v:shape>
            </v:group>
            <v:group style="position:absolute;left:2192;top:3116;width:20;height:2" coordorigin="2192,3116" coordsize="20,2">
              <v:shape style="position:absolute;left:2192;top:3116;width:20;height:2" coordorigin="2192,3116" coordsize="20,0" path="m2192,3116l2211,3116e" filled="false" stroked="true" strokeweight=".47998pt" strokecolor="#000000">
                <v:path arrowok="t"/>
              </v:shape>
            </v:group>
            <v:group style="position:absolute;left:2211;top:3116;width:20;height:2" coordorigin="2211,3116" coordsize="20,2">
              <v:shape style="position:absolute;left:2211;top:3116;width:20;height:2" coordorigin="2211,3116" coordsize="20,0" path="m2211,3116l2230,3116e" filled="false" stroked="true" strokeweight=".47998pt" strokecolor="#000000">
                <v:path arrowok="t"/>
              </v:shape>
            </v:group>
            <v:group style="position:absolute;left:2230;top:3116;width:20;height:2" coordorigin="2230,3116" coordsize="20,2">
              <v:shape style="position:absolute;left:2230;top:3116;width:20;height:2" coordorigin="2230,3116" coordsize="20,0" path="m2230,3116l2249,3116e" filled="false" stroked="true" strokeweight=".47998pt" strokecolor="#000000">
                <v:path arrowok="t"/>
              </v:shape>
            </v:group>
            <v:group style="position:absolute;left:2249;top:3116;width:20;height:2" coordorigin="2249,3116" coordsize="20,2">
              <v:shape style="position:absolute;left:2249;top:3116;width:20;height:2" coordorigin="2249,3116" coordsize="20,0" path="m2249,3116l2268,3116e" filled="false" stroked="true" strokeweight=".47998pt" strokecolor="#000000">
                <v:path arrowok="t"/>
              </v:shape>
            </v:group>
            <v:group style="position:absolute;left:2268;top:3116;width:20;height:2" coordorigin="2268,3116" coordsize="20,2">
              <v:shape style="position:absolute;left:2268;top:3116;width:20;height:2" coordorigin="2268,3116" coordsize="20,0" path="m2268,3116l2288,3116e" filled="false" stroked="true" strokeweight=".47998pt" strokecolor="#000000">
                <v:path arrowok="t"/>
              </v:shape>
            </v:group>
            <v:group style="position:absolute;left:2288;top:3116;width:20;height:2" coordorigin="2288,3116" coordsize="20,2">
              <v:shape style="position:absolute;left:2288;top:3116;width:20;height:2" coordorigin="2288,3116" coordsize="20,0" path="m2288,3116l2307,3116e" filled="false" stroked="true" strokeweight=".47998pt" strokecolor="#000000">
                <v:path arrowok="t"/>
              </v:shape>
            </v:group>
            <v:group style="position:absolute;left:2307;top:3116;width:20;height:2" coordorigin="2307,3116" coordsize="20,2">
              <v:shape style="position:absolute;left:2307;top:3116;width:20;height:2" coordorigin="2307,3116" coordsize="20,0" path="m2307,3116l2326,3116e" filled="false" stroked="true" strokeweight=".47998pt" strokecolor="#000000">
                <v:path arrowok="t"/>
              </v:shape>
            </v:group>
            <v:group style="position:absolute;left:2326;top:3116;width:20;height:2" coordorigin="2326,3116" coordsize="20,2">
              <v:shape style="position:absolute;left:2326;top:3116;width:20;height:2" coordorigin="2326,3116" coordsize="20,0" path="m2326,3116l2345,3116e" filled="false" stroked="true" strokeweight=".47998pt" strokecolor="#000000">
                <v:path arrowok="t"/>
              </v:shape>
            </v:group>
            <v:group style="position:absolute;left:2345;top:3116;width:20;height:2" coordorigin="2345,3116" coordsize="20,2">
              <v:shape style="position:absolute;left:2345;top:3116;width:20;height:2" coordorigin="2345,3116" coordsize="20,0" path="m2345,3116l2364,3116e" filled="false" stroked="true" strokeweight=".47998pt" strokecolor="#000000">
                <v:path arrowok="t"/>
              </v:shape>
            </v:group>
            <v:group style="position:absolute;left:2364;top:3116;width:20;height:2" coordorigin="2364,3116" coordsize="20,2">
              <v:shape style="position:absolute;left:2364;top:3116;width:20;height:2" coordorigin="2364,3116" coordsize="20,0" path="m2364,3116l2384,3116e" filled="false" stroked="true" strokeweight=".47998pt" strokecolor="#000000">
                <v:path arrowok="t"/>
              </v:shape>
            </v:group>
            <v:group style="position:absolute;left:2384;top:3116;width:20;height:2" coordorigin="2384,3116" coordsize="20,2">
              <v:shape style="position:absolute;left:2384;top:3116;width:20;height:2" coordorigin="2384,3116" coordsize="20,0" path="m2384,3116l2403,3116e" filled="false" stroked="true" strokeweight=".47998pt" strokecolor="#000000">
                <v:path arrowok="t"/>
              </v:shape>
            </v:group>
            <v:group style="position:absolute;left:2403;top:3116;width:20;height:2" coordorigin="2403,3116" coordsize="20,2">
              <v:shape style="position:absolute;left:2403;top:3116;width:20;height:2" coordorigin="2403,3116" coordsize="20,0" path="m2403,3116l2422,3116e" filled="false" stroked="true" strokeweight=".47998pt" strokecolor="#000000">
                <v:path arrowok="t"/>
              </v:shape>
            </v:group>
            <v:group style="position:absolute;left:2422;top:3116;width:20;height:2" coordorigin="2422,3116" coordsize="20,2">
              <v:shape style="position:absolute;left:2422;top:3116;width:20;height:2" coordorigin="2422,3116" coordsize="20,0" path="m2422,3116l2441,3116e" filled="false" stroked="true" strokeweight=".47998pt" strokecolor="#000000">
                <v:path arrowok="t"/>
              </v:shape>
            </v:group>
            <v:group style="position:absolute;left:2441;top:3116;width:20;height:2" coordorigin="2441,3116" coordsize="20,2">
              <v:shape style="position:absolute;left:2441;top:3116;width:20;height:2" coordorigin="2441,3116" coordsize="20,0" path="m2441,3116l2460,3116e" filled="false" stroked="true" strokeweight=".47998pt" strokecolor="#000000">
                <v:path arrowok="t"/>
              </v:shape>
            </v:group>
            <v:group style="position:absolute;left:2460;top:3116;width:20;height:2" coordorigin="2460,3116" coordsize="20,2">
              <v:shape style="position:absolute;left:2460;top:3116;width:20;height:2" coordorigin="2460,3116" coordsize="20,0" path="m2460,3116l2480,3116e" filled="false" stroked="true" strokeweight=".47998pt" strokecolor="#000000">
                <v:path arrowok="t"/>
              </v:shape>
            </v:group>
            <v:group style="position:absolute;left:2480;top:3116;width:20;height:2" coordorigin="2480,3116" coordsize="20,2">
              <v:shape style="position:absolute;left:2480;top:3116;width:20;height:2" coordorigin="2480,3116" coordsize="20,0" path="m2480,3116l2499,3116e" filled="false" stroked="true" strokeweight=".47998pt" strokecolor="#000000">
                <v:path arrowok="t"/>
              </v:shape>
            </v:group>
            <v:group style="position:absolute;left:2499;top:3116;width:20;height:2" coordorigin="2499,3116" coordsize="20,2">
              <v:shape style="position:absolute;left:2499;top:3116;width:20;height:2" coordorigin="2499,3116" coordsize="20,0" path="m2499,3116l2518,3116e" filled="false" stroked="true" strokeweight=".47998pt" strokecolor="#000000">
                <v:path arrowok="t"/>
              </v:shape>
            </v:group>
            <v:group style="position:absolute;left:2518;top:3116;width:20;height:2" coordorigin="2518,3116" coordsize="20,2">
              <v:shape style="position:absolute;left:2518;top:3116;width:20;height:2" coordorigin="2518,3116" coordsize="20,0" path="m2518,3116l2537,3116e" filled="false" stroked="true" strokeweight=".47998pt" strokecolor="#000000">
                <v:path arrowok="t"/>
              </v:shape>
            </v:group>
            <v:group style="position:absolute;left:2537;top:3116;width:20;height:2" coordorigin="2537,3116" coordsize="20,2">
              <v:shape style="position:absolute;left:2537;top:3116;width:20;height:2" coordorigin="2537,3116" coordsize="20,0" path="m2537,3116l2556,3116e" filled="false" stroked="true" strokeweight=".47998pt" strokecolor="#000000">
                <v:path arrowok="t"/>
              </v:shape>
            </v:group>
            <v:group style="position:absolute;left:2556;top:3116;width:20;height:2" coordorigin="2556,3116" coordsize="20,2">
              <v:shape style="position:absolute;left:2556;top:3116;width:20;height:2" coordorigin="2556,3116" coordsize="20,0" path="m2556,3116l2576,3116e" filled="false" stroked="true" strokeweight=".47998pt" strokecolor="#000000">
                <v:path arrowok="t"/>
              </v:shape>
            </v:group>
            <v:group style="position:absolute;left:2576;top:3116;width:20;height:2" coordorigin="2576,3116" coordsize="20,2">
              <v:shape style="position:absolute;left:2576;top:3116;width:20;height:2" coordorigin="2576,3116" coordsize="20,0" path="m2576,3116l2595,3116e" filled="false" stroked="true" strokeweight=".47998pt" strokecolor="#000000">
                <v:path arrowok="t"/>
              </v:shape>
            </v:group>
            <v:group style="position:absolute;left:2595;top:3116;width:20;height:2" coordorigin="2595,3116" coordsize="20,2">
              <v:shape style="position:absolute;left:2595;top:3116;width:20;height:2" coordorigin="2595,3116" coordsize="20,0" path="m2595,3116l2614,3116e" filled="false" stroked="true" strokeweight=".47998pt" strokecolor="#000000">
                <v:path arrowok="t"/>
              </v:shape>
            </v:group>
            <v:group style="position:absolute;left:2614;top:3116;width:20;height:2" coordorigin="2614,3116" coordsize="20,2">
              <v:shape style="position:absolute;left:2614;top:3116;width:20;height:2" coordorigin="2614,3116" coordsize="20,0" path="m2614,3116l2633,3116e" filled="false" stroked="true" strokeweight=".47998pt" strokecolor="#000000">
                <v:path arrowok="t"/>
              </v:shape>
            </v:group>
            <v:group style="position:absolute;left:2633;top:3116;width:20;height:2" coordorigin="2633,3116" coordsize="20,2">
              <v:shape style="position:absolute;left:2633;top:3116;width:20;height:2" coordorigin="2633,3116" coordsize="20,0" path="m2633,3116l2652,3116e" filled="false" stroked="true" strokeweight=".47998pt" strokecolor="#000000">
                <v:path arrowok="t"/>
              </v:shape>
              <v:shape style="position:absolute;left:2727;top:3106;width:10;height:5" type="#_x0000_t75" stroked="false">
                <v:imagedata r:id="rId24" o:title=""/>
              </v:shape>
            </v:group>
            <v:group style="position:absolute;left:2652;top:3116;width:20;height:2" coordorigin="2652,3116" coordsize="20,2">
              <v:shape style="position:absolute;left:2652;top:3116;width:20;height:2" coordorigin="2652,3116" coordsize="20,0" path="m2652,3116l2672,3116e" filled="false" stroked="true" strokeweight=".47998pt" strokecolor="#000000">
                <v:path arrowok="t"/>
              </v:shape>
            </v:group>
            <v:group style="position:absolute;left:2672;top:3116;width:20;height:2" coordorigin="2672,3116" coordsize="20,2">
              <v:shape style="position:absolute;left:2672;top:3116;width:20;height:2" coordorigin="2672,3116" coordsize="20,0" path="m2672,3116l2691,3116e" filled="false" stroked="true" strokeweight=".47998pt" strokecolor="#000000">
                <v:path arrowok="t"/>
              </v:shape>
            </v:group>
            <v:group style="position:absolute;left:2691;top:3116;width:20;height:2" coordorigin="2691,3116" coordsize="20,2">
              <v:shape style="position:absolute;left:2691;top:3116;width:20;height:2" coordorigin="2691,3116" coordsize="20,0" path="m2691,3116l2710,3116e" filled="false" stroked="true" strokeweight=".47998pt" strokecolor="#000000">
                <v:path arrowok="t"/>
              </v:shape>
            </v:group>
            <v:group style="position:absolute;left:2710;top:3116;width:17;height:2" coordorigin="2710,3116" coordsize="17,2">
              <v:shape style="position:absolute;left:2710;top:3116;width:17;height:2" coordorigin="2710,3116" coordsize="17,0" path="m2710,3116l2727,3116e" filled="false" stroked="true" strokeweight=".47998pt" strokecolor="#000000">
                <v:path arrowok="t"/>
              </v:shape>
            </v:group>
            <v:group style="position:absolute;left:2727;top:3116;width:10;height:2" coordorigin="2727,3116" coordsize="10,2">
              <v:shape style="position:absolute;left:2727;top:3116;width:10;height:2" coordorigin="2727,3116" coordsize="10,0" path="m2727,3116l2736,3116e" filled="false" stroked="true" strokeweight=".47998pt" strokecolor="#000000">
                <v:path arrowok="t"/>
              </v:shape>
            </v:group>
            <v:group style="position:absolute;left:2736;top:3116;width:20;height:2" coordorigin="2736,3116" coordsize="20,2">
              <v:shape style="position:absolute;left:2736;top:3116;width:20;height:2" coordorigin="2736,3116" coordsize="20,0" path="m2736,3116l2756,3116e" filled="false" stroked="true" strokeweight=".47998pt" strokecolor="#000000">
                <v:path arrowok="t"/>
              </v:shape>
            </v:group>
            <v:group style="position:absolute;left:2756;top:3116;width:20;height:2" coordorigin="2756,3116" coordsize="20,2">
              <v:shape style="position:absolute;left:2756;top:3116;width:20;height:2" coordorigin="2756,3116" coordsize="20,0" path="m2756,3116l2775,3116e" filled="false" stroked="true" strokeweight=".47998pt" strokecolor="#000000">
                <v:path arrowok="t"/>
              </v:shape>
            </v:group>
            <v:group style="position:absolute;left:2775;top:3116;width:20;height:2" coordorigin="2775,3116" coordsize="20,2">
              <v:shape style="position:absolute;left:2775;top:3116;width:20;height:2" coordorigin="2775,3116" coordsize="20,0" path="m2775,3116l2794,3116e" filled="false" stroked="true" strokeweight=".47998pt" strokecolor="#000000">
                <v:path arrowok="t"/>
              </v:shape>
            </v:group>
            <v:group style="position:absolute;left:2794;top:3116;width:20;height:2" coordorigin="2794,3116" coordsize="20,2">
              <v:shape style="position:absolute;left:2794;top:3116;width:20;height:2" coordorigin="2794,3116" coordsize="20,0" path="m2794,3116l2813,3116e" filled="false" stroked="true" strokeweight=".47998pt" strokecolor="#000000">
                <v:path arrowok="t"/>
              </v:shape>
            </v:group>
            <v:group style="position:absolute;left:2813;top:3116;width:20;height:2" coordorigin="2813,3116" coordsize="20,2">
              <v:shape style="position:absolute;left:2813;top:3116;width:20;height:2" coordorigin="2813,3116" coordsize="20,0" path="m2813,3116l2832,3116e" filled="false" stroked="true" strokeweight=".47998pt" strokecolor="#000000">
                <v:path arrowok="t"/>
              </v:shape>
            </v:group>
            <v:group style="position:absolute;left:2832;top:3116;width:20;height:2" coordorigin="2832,3116" coordsize="20,2">
              <v:shape style="position:absolute;left:2832;top:3116;width:20;height:2" coordorigin="2832,3116" coordsize="20,0" path="m2832,3116l2852,3116e" filled="false" stroked="true" strokeweight=".47998pt" strokecolor="#000000">
                <v:path arrowok="t"/>
              </v:shape>
            </v:group>
            <v:group style="position:absolute;left:2852;top:3116;width:20;height:2" coordorigin="2852,3116" coordsize="20,2">
              <v:shape style="position:absolute;left:2852;top:3116;width:20;height:2" coordorigin="2852,3116" coordsize="20,0" path="m2852,3116l2871,3116e" filled="false" stroked="true" strokeweight=".47998pt" strokecolor="#000000">
                <v:path arrowok="t"/>
              </v:shape>
            </v:group>
            <v:group style="position:absolute;left:2871;top:3116;width:20;height:2" coordorigin="2871,3116" coordsize="20,2">
              <v:shape style="position:absolute;left:2871;top:3116;width:20;height:2" coordorigin="2871,3116" coordsize="20,0" path="m2871,3116l2890,3116e" filled="false" stroked="true" strokeweight=".47998pt" strokecolor="#000000">
                <v:path arrowok="t"/>
              </v:shape>
            </v:group>
            <v:group style="position:absolute;left:2890;top:3116;width:20;height:2" coordorigin="2890,3116" coordsize="20,2">
              <v:shape style="position:absolute;left:2890;top:3116;width:20;height:2" coordorigin="2890,3116" coordsize="20,0" path="m2890,3116l2909,3116e" filled="false" stroked="true" strokeweight=".47998pt" strokecolor="#000000">
                <v:path arrowok="t"/>
              </v:shape>
            </v:group>
            <v:group style="position:absolute;left:2909;top:3116;width:20;height:2" coordorigin="2909,3116" coordsize="20,2">
              <v:shape style="position:absolute;left:2909;top:3116;width:20;height:2" coordorigin="2909,3116" coordsize="20,0" path="m2909,3116l2928,3116e" filled="false" stroked="true" strokeweight=".47998pt" strokecolor="#000000">
                <v:path arrowok="t"/>
              </v:shape>
            </v:group>
            <v:group style="position:absolute;left:2928;top:3116;width:20;height:2" coordorigin="2928,3116" coordsize="20,2">
              <v:shape style="position:absolute;left:2928;top:3116;width:20;height:2" coordorigin="2928,3116" coordsize="20,0" path="m2928,3116l2948,3116e" filled="false" stroked="true" strokeweight=".47998pt" strokecolor="#000000">
                <v:path arrowok="t"/>
              </v:shape>
            </v:group>
            <v:group style="position:absolute;left:2948;top:3116;width:20;height:2" coordorigin="2948,3116" coordsize="20,2">
              <v:shape style="position:absolute;left:2948;top:3116;width:20;height:2" coordorigin="2948,3116" coordsize="20,0" path="m2948,3116l2967,3116e" filled="false" stroked="true" strokeweight=".47998pt" strokecolor="#000000">
                <v:path arrowok="t"/>
              </v:shape>
            </v:group>
            <v:group style="position:absolute;left:2967;top:3116;width:20;height:2" coordorigin="2967,3116" coordsize="20,2">
              <v:shape style="position:absolute;left:2967;top:3116;width:20;height:2" coordorigin="2967,3116" coordsize="20,0" path="m2967,3116l2986,3116e" filled="false" stroked="true" strokeweight=".47998pt" strokecolor="#000000">
                <v:path arrowok="t"/>
              </v:shape>
            </v:group>
            <v:group style="position:absolute;left:2986;top:3116;width:20;height:2" coordorigin="2986,3116" coordsize="20,2">
              <v:shape style="position:absolute;left:2986;top:3116;width:20;height:2" coordorigin="2986,3116" coordsize="20,0" path="m2986,3116l3005,3116e" filled="false" stroked="true" strokeweight=".47998pt" strokecolor="#000000">
                <v:path arrowok="t"/>
              </v:shape>
            </v:group>
            <v:group style="position:absolute;left:3005;top:3116;width:20;height:2" coordorigin="3005,3116" coordsize="20,2">
              <v:shape style="position:absolute;left:3005;top:3116;width:20;height:2" coordorigin="3005,3116" coordsize="20,0" path="m3005,3116l3024,3116e" filled="false" stroked="true" strokeweight=".47998pt" strokecolor="#000000">
                <v:path arrowok="t"/>
              </v:shape>
            </v:group>
            <v:group style="position:absolute;left:3024;top:3116;width:20;height:2" coordorigin="3024,3116" coordsize="20,2">
              <v:shape style="position:absolute;left:3024;top:3116;width:20;height:2" coordorigin="3024,3116" coordsize="20,0" path="m3024,3116l3044,3116e" filled="false" stroked="true" strokeweight=".47998pt" strokecolor="#000000">
                <v:path arrowok="t"/>
              </v:shape>
            </v:group>
            <v:group style="position:absolute;left:3044;top:3116;width:20;height:2" coordorigin="3044,3116" coordsize="20,2">
              <v:shape style="position:absolute;left:3044;top:3116;width:20;height:2" coordorigin="3044,3116" coordsize="20,0" path="m3044,3116l3063,3116e" filled="false" stroked="true" strokeweight=".47998pt" strokecolor="#000000">
                <v:path arrowok="t"/>
              </v:shape>
            </v:group>
            <v:group style="position:absolute;left:3063;top:3116;width:20;height:2" coordorigin="3063,3116" coordsize="20,2">
              <v:shape style="position:absolute;left:3063;top:3116;width:20;height:2" coordorigin="3063,3116" coordsize="20,0" path="m3063,3116l3082,3116e" filled="false" stroked="true" strokeweight=".47998pt" strokecolor="#000000">
                <v:path arrowok="t"/>
              </v:shape>
            </v:group>
            <v:group style="position:absolute;left:3082;top:3116;width:20;height:2" coordorigin="3082,3116" coordsize="20,2">
              <v:shape style="position:absolute;left:3082;top:3116;width:20;height:2" coordorigin="3082,3116" coordsize="20,0" path="m3082,3116l3101,3116e" filled="false" stroked="true" strokeweight=".47998pt" strokecolor="#000000">
                <v:path arrowok="t"/>
              </v:shape>
            </v:group>
            <v:group style="position:absolute;left:3101;top:3116;width:20;height:2" coordorigin="3101,3116" coordsize="20,2">
              <v:shape style="position:absolute;left:3101;top:3116;width:20;height:2" coordorigin="3101,3116" coordsize="20,0" path="m3101,3116l3120,3116e" filled="false" stroked="true" strokeweight=".47998pt" strokecolor="#000000">
                <v:path arrowok="t"/>
              </v:shape>
            </v:group>
            <v:group style="position:absolute;left:3120;top:3116;width:20;height:2" coordorigin="3120,3116" coordsize="20,2">
              <v:shape style="position:absolute;left:3120;top:3116;width:20;height:2" coordorigin="3120,3116" coordsize="20,0" path="m3120,3116l3140,3116e" filled="false" stroked="true" strokeweight=".47998pt" strokecolor="#000000">
                <v:path arrowok="t"/>
              </v:shape>
            </v:group>
            <v:group style="position:absolute;left:3140;top:3116;width:20;height:2" coordorigin="3140,3116" coordsize="20,2">
              <v:shape style="position:absolute;left:3140;top:3116;width:20;height:2" coordorigin="3140,3116" coordsize="20,0" path="m3140,3116l3159,3116e" filled="false" stroked="true" strokeweight=".47998pt" strokecolor="#000000">
                <v:path arrowok="t"/>
              </v:shape>
            </v:group>
            <v:group style="position:absolute;left:3159;top:3116;width:20;height:2" coordorigin="3159,3116" coordsize="20,2">
              <v:shape style="position:absolute;left:3159;top:3116;width:20;height:2" coordorigin="3159,3116" coordsize="20,0" path="m3159,3116l3178,3116e" filled="false" stroked="true" strokeweight=".47998pt" strokecolor="#000000">
                <v:path arrowok="t"/>
              </v:shape>
            </v:group>
            <v:group style="position:absolute;left:3178;top:3116;width:20;height:2" coordorigin="3178,3116" coordsize="20,2">
              <v:shape style="position:absolute;left:3178;top:3116;width:20;height:2" coordorigin="3178,3116" coordsize="20,0" path="m3178,3116l3197,3116e" filled="false" stroked="true" strokeweight=".47998pt" strokecolor="#000000">
                <v:path arrowok="t"/>
              </v:shape>
            </v:group>
            <v:group style="position:absolute;left:3197;top:3116;width:20;height:2" coordorigin="3197,3116" coordsize="20,2">
              <v:shape style="position:absolute;left:3197;top:3116;width:20;height:2" coordorigin="3197,3116" coordsize="20,0" path="m3197,3116l3216,3116e" filled="false" stroked="true" strokeweight=".47998pt" strokecolor="#000000">
                <v:path arrowok="t"/>
              </v:shape>
            </v:group>
            <v:group style="position:absolute;left:3216;top:3116;width:20;height:2" coordorigin="3216,3116" coordsize="20,2">
              <v:shape style="position:absolute;left:3216;top:3116;width:20;height:2" coordorigin="3216,3116" coordsize="20,0" path="m3216,3116l3236,3116e" filled="false" stroked="true" strokeweight=".47998pt" strokecolor="#000000">
                <v:path arrowok="t"/>
              </v:shape>
            </v:group>
            <v:group style="position:absolute;left:3236;top:3116;width:20;height:2" coordorigin="3236,3116" coordsize="20,2">
              <v:shape style="position:absolute;left:3236;top:3116;width:20;height:2" coordorigin="3236,3116" coordsize="20,0" path="m3236,3116l3255,3116e" filled="false" stroked="true" strokeweight=".47998pt" strokecolor="#000000">
                <v:path arrowok="t"/>
              </v:shape>
            </v:group>
            <v:group style="position:absolute;left:3255;top:3116;width:20;height:2" coordorigin="3255,3116" coordsize="20,2">
              <v:shape style="position:absolute;left:3255;top:3116;width:20;height:2" coordorigin="3255,3116" coordsize="20,0" path="m3255,3116l3274,3116e" filled="false" stroked="true" strokeweight=".47998pt" strokecolor="#000000">
                <v:path arrowok="t"/>
              </v:shape>
            </v:group>
            <v:group style="position:absolute;left:3274;top:3116;width:20;height:2" coordorigin="3274,3116" coordsize="20,2">
              <v:shape style="position:absolute;left:3274;top:3116;width:20;height:2" coordorigin="3274,3116" coordsize="20,0" path="m3274,3116l3293,3116e" filled="false" stroked="true" strokeweight=".47998pt" strokecolor="#000000">
                <v:path arrowok="t"/>
              </v:shape>
            </v:group>
            <v:group style="position:absolute;left:3293;top:3116;width:20;height:2" coordorigin="3293,3116" coordsize="20,2">
              <v:shape style="position:absolute;left:3293;top:3116;width:20;height:2" coordorigin="3293,3116" coordsize="20,0" path="m3293,3116l3312,3116e" filled="false" stroked="true" strokeweight=".47998pt" strokecolor="#000000">
                <v:path arrowok="t"/>
              </v:shape>
            </v:group>
            <v:group style="position:absolute;left:3312;top:3116;width:20;height:2" coordorigin="3312,3116" coordsize="20,2">
              <v:shape style="position:absolute;left:3312;top:3116;width:20;height:2" coordorigin="3312,3116" coordsize="20,0" path="m3312,3116l3332,3116e" filled="false" stroked="true" strokeweight=".47998pt" strokecolor="#000000">
                <v:path arrowok="t"/>
              </v:shape>
            </v:group>
            <v:group style="position:absolute;left:3332;top:3116;width:20;height:2" coordorigin="3332,3116" coordsize="20,2">
              <v:shape style="position:absolute;left:3332;top:3116;width:20;height:2" coordorigin="3332,3116" coordsize="20,0" path="m3332,3116l3351,3116e" filled="false" stroked="true" strokeweight=".47998pt" strokecolor="#000000">
                <v:path arrowok="t"/>
              </v:shape>
            </v:group>
            <v:group style="position:absolute;left:3351;top:3116;width:20;height:2" coordorigin="3351,3116" coordsize="20,2">
              <v:shape style="position:absolute;left:3351;top:3116;width:20;height:2" coordorigin="3351,3116" coordsize="20,0" path="m3351,3116l3370,3116e" filled="false" stroked="true" strokeweight=".47998pt" strokecolor="#000000">
                <v:path arrowok="t"/>
              </v:shape>
            </v:group>
            <v:group style="position:absolute;left:3370;top:3116;width:20;height:2" coordorigin="3370,3116" coordsize="20,2">
              <v:shape style="position:absolute;left:3370;top:3116;width:20;height:2" coordorigin="3370,3116" coordsize="20,0" path="m3370,3116l3389,3116e" filled="false" stroked="true" strokeweight=".47998pt" strokecolor="#000000">
                <v:path arrowok="t"/>
              </v:shape>
            </v:group>
            <v:group style="position:absolute;left:3389;top:3116;width:20;height:2" coordorigin="3389,3116" coordsize="20,2">
              <v:shape style="position:absolute;left:3389;top:3116;width:20;height:2" coordorigin="3389,3116" coordsize="20,0" path="m3389,3116l3408,3116e" filled="false" stroked="true" strokeweight=".47998pt" strokecolor="#000000">
                <v:path arrowok="t"/>
              </v:shape>
            </v:group>
            <v:group style="position:absolute;left:3408;top:3116;width:20;height:2" coordorigin="3408,3116" coordsize="20,2">
              <v:shape style="position:absolute;left:3408;top:3116;width:20;height:2" coordorigin="3408,3116" coordsize="20,0" path="m3408,3116l3428,3116e" filled="false" stroked="true" strokeweight=".47998pt" strokecolor="#000000">
                <v:path arrowok="t"/>
              </v:shape>
            </v:group>
            <v:group style="position:absolute;left:3428;top:3116;width:20;height:2" coordorigin="3428,3116" coordsize="20,2">
              <v:shape style="position:absolute;left:3428;top:3116;width:20;height:2" coordorigin="3428,3116" coordsize="20,0" path="m3428,3116l3447,3116e" filled="false" stroked="true" strokeweight=".47998pt" strokecolor="#000000">
                <v:path arrowok="t"/>
              </v:shape>
            </v:group>
            <v:group style="position:absolute;left:3447;top:3116;width:20;height:2" coordorigin="3447,3116" coordsize="20,2">
              <v:shape style="position:absolute;left:3447;top:3116;width:20;height:2" coordorigin="3447,3116" coordsize="20,0" path="m3447,3116l3466,3116e" filled="false" stroked="true" strokeweight=".47998pt" strokecolor="#000000">
                <v:path arrowok="t"/>
              </v:shape>
            </v:group>
            <v:group style="position:absolute;left:3466;top:3116;width:20;height:2" coordorigin="3466,3116" coordsize="20,2">
              <v:shape style="position:absolute;left:3466;top:3116;width:20;height:2" coordorigin="3466,3116" coordsize="20,0" path="m3466,3116l3485,3116e" filled="false" stroked="true" strokeweight=".47998pt" strokecolor="#000000">
                <v:path arrowok="t"/>
              </v:shape>
            </v:group>
            <v:group style="position:absolute;left:3485;top:3116;width:20;height:2" coordorigin="3485,3116" coordsize="20,2">
              <v:shape style="position:absolute;left:3485;top:3116;width:20;height:2" coordorigin="3485,3116" coordsize="20,0" path="m3485,3116l3504,3116e" filled="false" stroked="true" strokeweight=".47998pt" strokecolor="#000000">
                <v:path arrowok="t"/>
              </v:shape>
            </v:group>
            <v:group style="position:absolute;left:3504;top:3116;width:20;height:2" coordorigin="3504,3116" coordsize="20,2">
              <v:shape style="position:absolute;left:3504;top:3116;width:20;height:2" coordorigin="3504,3116" coordsize="20,0" path="m3504,3116l3524,3116e" filled="false" stroked="true" strokeweight=".47998pt" strokecolor="#000000">
                <v:path arrowok="t"/>
              </v:shape>
            </v:group>
            <v:group style="position:absolute;left:3524;top:3116;width:20;height:2" coordorigin="3524,3116" coordsize="20,2">
              <v:shape style="position:absolute;left:3524;top:3116;width:20;height:2" coordorigin="3524,3116" coordsize="20,0" path="m3524,3116l3543,3116e" filled="false" stroked="true" strokeweight=".47998pt" strokecolor="#000000">
                <v:path arrowok="t"/>
              </v:shape>
            </v:group>
            <v:group style="position:absolute;left:3543;top:3116;width:20;height:2" coordorigin="3543,3116" coordsize="20,2">
              <v:shape style="position:absolute;left:3543;top:3116;width:20;height:2" coordorigin="3543,3116" coordsize="20,0" path="m3543,3116l3562,3116e" filled="false" stroked="true" strokeweight=".47998pt" strokecolor="#000000">
                <v:path arrowok="t"/>
              </v:shape>
            </v:group>
            <v:group style="position:absolute;left:3562;top:3116;width:20;height:2" coordorigin="3562,3116" coordsize="20,2">
              <v:shape style="position:absolute;left:3562;top:3116;width:20;height:2" coordorigin="3562,3116" coordsize="20,0" path="m3562,3116l3581,3116e" filled="false" stroked="true" strokeweight=".47998pt" strokecolor="#000000">
                <v:path arrowok="t"/>
              </v:shape>
            </v:group>
            <v:group style="position:absolute;left:3581;top:3116;width:20;height:2" coordorigin="3581,3116" coordsize="20,2">
              <v:shape style="position:absolute;left:3581;top:3116;width:20;height:2" coordorigin="3581,3116" coordsize="20,0" path="m3581,3116l3600,3116e" filled="false" stroked="true" strokeweight=".47998pt" strokecolor="#000000">
                <v:path arrowok="t"/>
              </v:shape>
            </v:group>
            <v:group style="position:absolute;left:3600;top:3116;width:20;height:2" coordorigin="3600,3116" coordsize="20,2">
              <v:shape style="position:absolute;left:3600;top:3116;width:20;height:2" coordorigin="3600,3116" coordsize="20,0" path="m3600,3116l3620,3116e" filled="false" stroked="true" strokeweight=".47998pt" strokecolor="#000000">
                <v:path arrowok="t"/>
              </v:shape>
            </v:group>
            <v:group style="position:absolute;left:3620;top:3116;width:20;height:2" coordorigin="3620,3116" coordsize="20,2">
              <v:shape style="position:absolute;left:3620;top:3116;width:20;height:2" coordorigin="3620,3116" coordsize="20,0" path="m3620,3116l3639,3116e" filled="false" stroked="true" strokeweight=".47998pt" strokecolor="#000000">
                <v:path arrowok="t"/>
              </v:shape>
            </v:group>
            <v:group style="position:absolute;left:3639;top:3116;width:20;height:2" coordorigin="3639,3116" coordsize="20,2">
              <v:shape style="position:absolute;left:3639;top:3116;width:20;height:2" coordorigin="3639,3116" coordsize="20,0" path="m3639,3116l3658,3116e" filled="false" stroked="true" strokeweight=".47998pt" strokecolor="#000000">
                <v:path arrowok="t"/>
              </v:shape>
            </v:group>
            <v:group style="position:absolute;left:3658;top:3116;width:20;height:2" coordorigin="3658,3116" coordsize="20,2">
              <v:shape style="position:absolute;left:3658;top:3116;width:20;height:2" coordorigin="3658,3116" coordsize="20,0" path="m3658,3116l3677,3116e" filled="false" stroked="true" strokeweight=".47998pt" strokecolor="#000000">
                <v:path arrowok="t"/>
              </v:shape>
            </v:group>
            <v:group style="position:absolute;left:3677;top:3116;width:20;height:2" coordorigin="3677,3116" coordsize="20,2">
              <v:shape style="position:absolute;left:3677;top:3116;width:20;height:2" coordorigin="3677,3116" coordsize="20,0" path="m3677,3116l3696,3116e" filled="false" stroked="true" strokeweight=".47998pt" strokecolor="#000000">
                <v:path arrowok="t"/>
              </v:shape>
            </v:group>
            <v:group style="position:absolute;left:3696;top:3116;width:20;height:2" coordorigin="3696,3116" coordsize="20,2">
              <v:shape style="position:absolute;left:3696;top:3116;width:20;height:2" coordorigin="3696,3116" coordsize="20,0" path="m3696,3116l3716,3116e" filled="false" stroked="true" strokeweight=".47998pt" strokecolor="#000000">
                <v:path arrowok="t"/>
              </v:shape>
            </v:group>
            <v:group style="position:absolute;left:3716;top:3116;width:20;height:2" coordorigin="3716,3116" coordsize="20,2">
              <v:shape style="position:absolute;left:3716;top:3116;width:20;height:2" coordorigin="3716,3116" coordsize="20,0" path="m3716,3116l3735,3116e" filled="false" stroked="true" strokeweight=".47998pt" strokecolor="#000000">
                <v:path arrowok="t"/>
              </v:shape>
            </v:group>
            <v:group style="position:absolute;left:3735;top:3116;width:20;height:2" coordorigin="3735,3116" coordsize="20,2">
              <v:shape style="position:absolute;left:3735;top:3116;width:20;height:2" coordorigin="3735,3116" coordsize="20,0" path="m3735,3116l3754,3116e" filled="false" stroked="true" strokeweight=".47998pt" strokecolor="#000000">
                <v:path arrowok="t"/>
              </v:shape>
            </v:group>
            <v:group style="position:absolute;left:3754;top:3116;width:20;height:2" coordorigin="3754,3116" coordsize="20,2">
              <v:shape style="position:absolute;left:3754;top:3116;width:20;height:2" coordorigin="3754,3116" coordsize="20,0" path="m3754,3116l3773,3116e" filled="false" stroked="true" strokeweight=".47998pt" strokecolor="#000000">
                <v:path arrowok="t"/>
              </v:shape>
            </v:group>
            <v:group style="position:absolute;left:3773;top:3116;width:20;height:2" coordorigin="3773,3116" coordsize="20,2">
              <v:shape style="position:absolute;left:3773;top:3116;width:20;height:2" coordorigin="3773,3116" coordsize="20,0" path="m3773,3116l3793,3116e" filled="false" stroked="true" strokeweight=".47998pt" strokecolor="#000000">
                <v:path arrowok="t"/>
              </v:shape>
            </v:group>
            <v:group style="position:absolute;left:3793;top:3116;width:20;height:2" coordorigin="3793,3116" coordsize="20,2">
              <v:shape style="position:absolute;left:3793;top:3116;width:20;height:2" coordorigin="3793,3116" coordsize="20,0" path="m3793,3116l3812,3116e" filled="false" stroked="true" strokeweight=".47998pt" strokecolor="#000000">
                <v:path arrowok="t"/>
              </v:shape>
            </v:group>
            <v:group style="position:absolute;left:3812;top:3116;width:20;height:2" coordorigin="3812,3116" coordsize="20,2">
              <v:shape style="position:absolute;left:3812;top:3116;width:20;height:2" coordorigin="3812,3116" coordsize="20,0" path="m3812,3116l3831,3116e" filled="false" stroked="true" strokeweight=".47998pt" strokecolor="#000000">
                <v:path arrowok="t"/>
              </v:shape>
            </v:group>
            <v:group style="position:absolute;left:3831;top:3116;width:20;height:2" coordorigin="3831,3116" coordsize="20,2">
              <v:shape style="position:absolute;left:3831;top:3116;width:20;height:2" coordorigin="3831,3116" coordsize="20,0" path="m3831,3116l3851,3116e" filled="false" stroked="true" strokeweight=".47998pt" strokecolor="#000000">
                <v:path arrowok="t"/>
              </v:shape>
            </v:group>
            <v:group style="position:absolute;left:3851;top:3116;width:20;height:2" coordorigin="3851,3116" coordsize="20,2">
              <v:shape style="position:absolute;left:3851;top:3116;width:20;height:2" coordorigin="3851,3116" coordsize="20,0" path="m3851,3116l3870,3116e" filled="false" stroked="true" strokeweight=".47998pt" strokecolor="#000000">
                <v:path arrowok="t"/>
              </v:shape>
            </v:group>
            <v:group style="position:absolute;left:3870;top:3116;width:20;height:2" coordorigin="3870,3116" coordsize="20,2">
              <v:shape style="position:absolute;left:3870;top:3116;width:20;height:2" coordorigin="3870,3116" coordsize="20,0" path="m3870,3116l3889,3116e" filled="false" stroked="true" strokeweight=".47998pt" strokecolor="#000000">
                <v:path arrowok="t"/>
              </v:shape>
            </v:group>
            <v:group style="position:absolute;left:3889;top:3116;width:20;height:2" coordorigin="3889,3116" coordsize="20,2">
              <v:shape style="position:absolute;left:3889;top:3116;width:20;height:2" coordorigin="3889,3116" coordsize="20,0" path="m3889,3116l3908,3116e" filled="false" stroked="true" strokeweight=".47998pt" strokecolor="#000000">
                <v:path arrowok="t"/>
              </v:shape>
            </v:group>
            <v:group style="position:absolute;left:3908;top:3116;width:20;height:2" coordorigin="3908,3116" coordsize="20,2">
              <v:shape style="position:absolute;left:3908;top:3116;width:20;height:2" coordorigin="3908,3116" coordsize="20,0" path="m3908,3116l3927,3116e" filled="false" stroked="true" strokeweight=".47998pt" strokecolor="#000000">
                <v:path arrowok="t"/>
              </v:shape>
            </v:group>
            <v:group style="position:absolute;left:3927;top:3116;width:20;height:2" coordorigin="3927,3116" coordsize="20,2">
              <v:shape style="position:absolute;left:3927;top:3116;width:20;height:2" coordorigin="3927,3116" coordsize="20,0" path="m3927,3116l3947,3116e" filled="false" stroked="true" strokeweight=".47998pt" strokecolor="#000000">
                <v:path arrowok="t"/>
              </v:shape>
            </v:group>
            <v:group style="position:absolute;left:3947;top:3116;width:20;height:2" coordorigin="3947,3116" coordsize="20,2">
              <v:shape style="position:absolute;left:3947;top:3116;width:20;height:2" coordorigin="3947,3116" coordsize="20,0" path="m3947,3116l3966,3116e" filled="false" stroked="true" strokeweight=".47998pt" strokecolor="#000000">
                <v:path arrowok="t"/>
              </v:shape>
            </v:group>
            <v:group style="position:absolute;left:3966;top:3116;width:20;height:2" coordorigin="3966,3116" coordsize="20,2">
              <v:shape style="position:absolute;left:3966;top:3116;width:20;height:2" coordorigin="3966,3116" coordsize="20,0" path="m3966,3116l3985,3116e" filled="false" stroked="true" strokeweight=".47998pt" strokecolor="#000000">
                <v:path arrowok="t"/>
              </v:shape>
            </v:group>
            <v:group style="position:absolute;left:3985;top:3116;width:20;height:2" coordorigin="3985,3116" coordsize="20,2">
              <v:shape style="position:absolute;left:3985;top:3116;width:20;height:2" coordorigin="3985,3116" coordsize="20,0" path="m3985,3116l4004,3116e" filled="false" stroked="true" strokeweight=".47998pt" strokecolor="#000000">
                <v:path arrowok="t"/>
              </v:shape>
            </v:group>
            <v:group style="position:absolute;left:4004;top:3116;width:20;height:2" coordorigin="4004,3116" coordsize="20,2">
              <v:shape style="position:absolute;left:4004;top:3116;width:20;height:2" coordorigin="4004,3116" coordsize="20,0" path="m4004,3116l4023,3116e" filled="false" stroked="true" strokeweight=".47998pt" strokecolor="#000000">
                <v:path arrowok="t"/>
              </v:shape>
            </v:group>
            <v:group style="position:absolute;left:4023;top:3116;width:20;height:2" coordorigin="4023,3116" coordsize="20,2">
              <v:shape style="position:absolute;left:4023;top:3116;width:20;height:2" coordorigin="4023,3116" coordsize="20,0" path="m4023,3116l4043,3116e" filled="false" stroked="true" strokeweight=".47998pt" strokecolor="#000000">
                <v:path arrowok="t"/>
              </v:shape>
            </v:group>
            <v:group style="position:absolute;left:4043;top:3116;width:20;height:2" coordorigin="4043,3116" coordsize="20,2">
              <v:shape style="position:absolute;left:4043;top:3116;width:20;height:2" coordorigin="4043,3116" coordsize="20,0" path="m4043,3116l4062,3116e" filled="false" stroked="true" strokeweight=".47998pt" strokecolor="#000000">
                <v:path arrowok="t"/>
              </v:shape>
            </v:group>
            <v:group style="position:absolute;left:4062;top:3116;width:20;height:2" coordorigin="4062,3116" coordsize="20,2">
              <v:shape style="position:absolute;left:4062;top:3116;width:20;height:2" coordorigin="4062,3116" coordsize="20,0" path="m4062,3116l4081,3116e" filled="false" stroked="true" strokeweight=".47998pt" strokecolor="#000000">
                <v:path arrowok="t"/>
              </v:shape>
            </v:group>
            <v:group style="position:absolute;left:4081;top:3116;width:20;height:2" coordorigin="4081,3116" coordsize="20,2">
              <v:shape style="position:absolute;left:4081;top:3116;width:20;height:2" coordorigin="4081,3116" coordsize="20,0" path="m4081,3116l4100,3116e" filled="false" stroked="true" strokeweight=".47998pt" strokecolor="#000000">
                <v:path arrowok="t"/>
              </v:shape>
            </v:group>
            <v:group style="position:absolute;left:4100;top:3116;width:20;height:2" coordorigin="4100,3116" coordsize="20,2">
              <v:shape style="position:absolute;left:4100;top:3116;width:20;height:2" coordorigin="4100,3116" coordsize="20,0" path="m4100,3116l4119,3116e" filled="false" stroked="true" strokeweight=".47998pt" strokecolor="#000000">
                <v:path arrowok="t"/>
              </v:shape>
            </v:group>
            <v:group style="position:absolute;left:4119;top:3116;width:20;height:2" coordorigin="4119,3116" coordsize="20,2">
              <v:shape style="position:absolute;left:4119;top:3116;width:20;height:2" coordorigin="4119,3116" coordsize="20,0" path="m4119,3116l4139,3116e" filled="false" stroked="true" strokeweight=".47998pt" strokecolor="#000000">
                <v:path arrowok="t"/>
              </v:shape>
            </v:group>
            <v:group style="position:absolute;left:4139;top:3116;width:20;height:2" coordorigin="4139,3116" coordsize="20,2">
              <v:shape style="position:absolute;left:4139;top:3116;width:20;height:2" coordorigin="4139,3116" coordsize="20,0" path="m4139,3116l4158,3116e" filled="false" stroked="true" strokeweight=".47998pt" strokecolor="#000000">
                <v:path arrowok="t"/>
              </v:shape>
            </v:group>
            <v:group style="position:absolute;left:4158;top:3116;width:20;height:2" coordorigin="4158,3116" coordsize="20,2">
              <v:shape style="position:absolute;left:4158;top:3116;width:20;height:2" coordorigin="4158,3116" coordsize="20,0" path="m4158,3116l4177,3116e" filled="false" stroked="true" strokeweight=".47998pt" strokecolor="#000000">
                <v:path arrowok="t"/>
              </v:shape>
            </v:group>
            <v:group style="position:absolute;left:4177;top:3116;width:20;height:2" coordorigin="4177,3116" coordsize="20,2">
              <v:shape style="position:absolute;left:4177;top:3116;width:20;height:2" coordorigin="4177,3116" coordsize="20,0" path="m4177,3116l4196,3116e" filled="false" stroked="true" strokeweight=".47998pt" strokecolor="#000000">
                <v:path arrowok="t"/>
              </v:shape>
            </v:group>
            <v:group style="position:absolute;left:4196;top:3116;width:20;height:2" coordorigin="4196,3116" coordsize="20,2">
              <v:shape style="position:absolute;left:4196;top:3116;width:20;height:2" coordorigin="4196,3116" coordsize="20,0" path="m4196,3116l4215,3116e" filled="false" stroked="true" strokeweight=".47998pt" strokecolor="#000000">
                <v:path arrowok="t"/>
              </v:shape>
            </v:group>
            <v:group style="position:absolute;left:4215;top:3116;width:20;height:2" coordorigin="4215,3116" coordsize="20,2">
              <v:shape style="position:absolute;left:4215;top:3116;width:20;height:2" coordorigin="4215,3116" coordsize="20,0" path="m4215,3116l4235,3116e" filled="false" stroked="true" strokeweight=".47998pt" strokecolor="#000000">
                <v:path arrowok="t"/>
              </v:shape>
            </v:group>
            <v:group style="position:absolute;left:4235;top:3116;width:20;height:2" coordorigin="4235,3116" coordsize="20,2">
              <v:shape style="position:absolute;left:4235;top:3116;width:20;height:2" coordorigin="4235,3116" coordsize="20,0" path="m4235,3116l4254,3116e" filled="false" stroked="true" strokeweight=".47998pt" strokecolor="#000000">
                <v:path arrowok="t"/>
              </v:shape>
            </v:group>
            <v:group style="position:absolute;left:4254;top:3116;width:20;height:2" coordorigin="4254,3116" coordsize="20,2">
              <v:shape style="position:absolute;left:4254;top:3116;width:20;height:2" coordorigin="4254,3116" coordsize="20,0" path="m4254,3116l4273,3116e" filled="false" stroked="true" strokeweight=".47998pt" strokecolor="#000000">
                <v:path arrowok="t"/>
              </v:shape>
            </v:group>
            <v:group style="position:absolute;left:4273;top:3116;width:20;height:2" coordorigin="4273,3116" coordsize="20,2">
              <v:shape style="position:absolute;left:4273;top:3116;width:20;height:2" coordorigin="4273,3116" coordsize="20,0" path="m4273,3116l4292,3116e" filled="false" stroked="true" strokeweight=".47998pt" strokecolor="#000000">
                <v:path arrowok="t"/>
              </v:shape>
            </v:group>
            <v:group style="position:absolute;left:4292;top:3116;width:20;height:2" coordorigin="4292,3116" coordsize="20,2">
              <v:shape style="position:absolute;left:4292;top:3116;width:20;height:2" coordorigin="4292,3116" coordsize="20,0" path="m4292,3116l4311,3116e" filled="false" stroked="true" strokeweight=".47998pt" strokecolor="#000000">
                <v:path arrowok="t"/>
              </v:shape>
            </v:group>
            <v:group style="position:absolute;left:4311;top:3116;width:20;height:2" coordorigin="4311,3116" coordsize="20,2">
              <v:shape style="position:absolute;left:4311;top:3116;width:20;height:2" coordorigin="4311,3116" coordsize="20,0" path="m4311,3116l4331,3116e" filled="false" stroked="true" strokeweight=".47998pt" strokecolor="#000000">
                <v:path arrowok="t"/>
              </v:shape>
            </v:group>
            <v:group style="position:absolute;left:4331;top:3116;width:20;height:2" coordorigin="4331,3116" coordsize="20,2">
              <v:shape style="position:absolute;left:4331;top:3116;width:20;height:2" coordorigin="4331,3116" coordsize="20,0" path="m4331,3116l4350,3116e" filled="false" stroked="true" strokeweight=".47998pt" strokecolor="#000000">
                <v:path arrowok="t"/>
              </v:shape>
            </v:group>
            <v:group style="position:absolute;left:4350;top:3116;width:20;height:2" coordorigin="4350,3116" coordsize="20,2">
              <v:shape style="position:absolute;left:4350;top:3116;width:20;height:2" coordorigin="4350,3116" coordsize="20,0" path="m4350,3116l4369,3116e" filled="false" stroked="true" strokeweight=".47998pt" strokecolor="#000000">
                <v:path arrowok="t"/>
              </v:shape>
            </v:group>
            <v:group style="position:absolute;left:4369;top:3116;width:20;height:2" coordorigin="4369,3116" coordsize="20,2">
              <v:shape style="position:absolute;left:4369;top:3116;width:20;height:2" coordorigin="4369,3116" coordsize="20,0" path="m4369,3116l4388,3116e" filled="false" stroked="true" strokeweight=".47998pt" strokecolor="#000000">
                <v:path arrowok="t"/>
              </v:shape>
            </v:group>
            <v:group style="position:absolute;left:4388;top:3116;width:20;height:2" coordorigin="4388,3116" coordsize="20,2">
              <v:shape style="position:absolute;left:4388;top:3116;width:20;height:2" coordorigin="4388,3116" coordsize="20,0" path="m4388,3116l4407,3116e" filled="false" stroked="true" strokeweight=".47998pt" strokecolor="#000000">
                <v:path arrowok="t"/>
              </v:shape>
            </v:group>
            <v:group style="position:absolute;left:4407;top:3116;width:20;height:2" coordorigin="4407,3116" coordsize="20,2">
              <v:shape style="position:absolute;left:4407;top:3116;width:20;height:2" coordorigin="4407,3116" coordsize="20,0" path="m4407,3116l4427,3116e" filled="false" stroked="true" strokeweight=".47998pt" strokecolor="#000000">
                <v:path arrowok="t"/>
              </v:shape>
            </v:group>
            <v:group style="position:absolute;left:4427;top:3116;width:20;height:2" coordorigin="4427,3116" coordsize="20,2">
              <v:shape style="position:absolute;left:4427;top:3116;width:20;height:2" coordorigin="4427,3116" coordsize="20,0" path="m4427,3116l4446,3116e" filled="false" stroked="true" strokeweight=".47998pt" strokecolor="#000000">
                <v:path arrowok="t"/>
              </v:shape>
            </v:group>
            <v:group style="position:absolute;left:4446;top:3116;width:20;height:2" coordorigin="4446,3116" coordsize="20,2">
              <v:shape style="position:absolute;left:4446;top:3116;width:20;height:2" coordorigin="4446,3116" coordsize="20,0" path="m4446,3116l4465,3116e" filled="false" stroked="true" strokeweight=".47998pt" strokecolor="#000000">
                <v:path arrowok="t"/>
              </v:shape>
            </v:group>
            <v:group style="position:absolute;left:4465;top:3116;width:20;height:2" coordorigin="4465,3116" coordsize="20,2">
              <v:shape style="position:absolute;left:4465;top:3116;width:20;height:2" coordorigin="4465,3116" coordsize="20,0" path="m4465,3116l4484,3116e" filled="false" stroked="true" strokeweight=".47998pt" strokecolor="#000000">
                <v:path arrowok="t"/>
              </v:shape>
            </v:group>
            <v:group style="position:absolute;left:4484;top:3116;width:20;height:2" coordorigin="4484,3116" coordsize="20,2">
              <v:shape style="position:absolute;left:4484;top:3116;width:20;height:2" coordorigin="4484,3116" coordsize="20,0" path="m4484,3116l4503,3116e" filled="false" stroked="true" strokeweight=".47998pt" strokecolor="#000000">
                <v:path arrowok="t"/>
              </v:shape>
            </v:group>
            <v:group style="position:absolute;left:4503;top:3116;width:20;height:2" coordorigin="4503,3116" coordsize="20,2">
              <v:shape style="position:absolute;left:4503;top:3116;width:20;height:2" coordorigin="4503,3116" coordsize="20,0" path="m4503,3116l4523,3116e" filled="false" stroked="true" strokeweight=".47998pt" strokecolor="#000000">
                <v:path arrowok="t"/>
              </v:shape>
            </v:group>
            <v:group style="position:absolute;left:4523;top:3116;width:20;height:2" coordorigin="4523,3116" coordsize="20,2">
              <v:shape style="position:absolute;left:4523;top:3116;width:20;height:2" coordorigin="4523,3116" coordsize="20,0" path="m4523,3116l4542,3116e" filled="false" stroked="true" strokeweight=".47998pt" strokecolor="#000000">
                <v:path arrowok="t"/>
              </v:shape>
            </v:group>
            <v:group style="position:absolute;left:4542;top:3116;width:20;height:2" coordorigin="4542,3116" coordsize="20,2">
              <v:shape style="position:absolute;left:4542;top:3116;width:20;height:2" coordorigin="4542,3116" coordsize="20,0" path="m4542,3116l4561,3116e" filled="false" stroked="true" strokeweight=".47998pt" strokecolor="#000000">
                <v:path arrowok="t"/>
              </v:shape>
            </v:group>
            <v:group style="position:absolute;left:4561;top:3116;width:20;height:2" coordorigin="4561,3116" coordsize="20,2">
              <v:shape style="position:absolute;left:4561;top:3116;width:20;height:2" coordorigin="4561,3116" coordsize="20,0" path="m4561,3116l4580,3116e" filled="false" stroked="true" strokeweight=".47998pt" strokecolor="#000000">
                <v:path arrowok="t"/>
              </v:shape>
            </v:group>
            <v:group style="position:absolute;left:4580;top:3116;width:20;height:2" coordorigin="4580,3116" coordsize="20,2">
              <v:shape style="position:absolute;left:4580;top:3116;width:20;height:2" coordorigin="4580,3116" coordsize="20,0" path="m4580,3116l4599,3116e" filled="false" stroked="true" strokeweight=".47998pt" strokecolor="#000000">
                <v:path arrowok="t"/>
              </v:shape>
            </v:group>
            <v:group style="position:absolute;left:4599;top:3116;width:20;height:2" coordorigin="4599,3116" coordsize="20,2">
              <v:shape style="position:absolute;left:4599;top:3116;width:20;height:2" coordorigin="4599,3116" coordsize="20,0" path="m4599,3116l4619,3116e" filled="false" stroked="true" strokeweight=".47998pt" strokecolor="#000000">
                <v:path arrowok="t"/>
              </v:shape>
            </v:group>
            <v:group style="position:absolute;left:4619;top:3116;width:20;height:2" coordorigin="4619,3116" coordsize="20,2">
              <v:shape style="position:absolute;left:4619;top:3116;width:20;height:2" coordorigin="4619,3116" coordsize="20,0" path="m4619,3116l4638,3116e" filled="false" stroked="true" strokeweight=".47998pt" strokecolor="#000000">
                <v:path arrowok="t"/>
              </v:shape>
            </v:group>
            <v:group style="position:absolute;left:4638;top:3116;width:20;height:2" coordorigin="4638,3116" coordsize="20,2">
              <v:shape style="position:absolute;left:4638;top:3116;width:20;height:2" coordorigin="4638,3116" coordsize="20,0" path="m4638,3116l4657,3116e" filled="false" stroked="true" strokeweight=".47998pt" strokecolor="#000000">
                <v:path arrowok="t"/>
              </v:shape>
            </v:group>
            <v:group style="position:absolute;left:4657;top:3116;width:20;height:2" coordorigin="4657,3116" coordsize="20,2">
              <v:shape style="position:absolute;left:4657;top:3116;width:20;height:2" coordorigin="4657,3116" coordsize="20,0" path="m4657,3116l4676,3116e" filled="false" stroked="true" strokeweight=".47998pt" strokecolor="#000000">
                <v:path arrowok="t"/>
              </v:shape>
            </v:group>
            <v:group style="position:absolute;left:4676;top:3116;width:20;height:2" coordorigin="4676,3116" coordsize="20,2">
              <v:shape style="position:absolute;left:4676;top:3116;width:20;height:2" coordorigin="4676,3116" coordsize="20,0" path="m4676,3116l4695,3116e" filled="false" stroked="true" strokeweight=".47998pt" strokecolor="#000000">
                <v:path arrowok="t"/>
              </v:shape>
            </v:group>
            <v:group style="position:absolute;left:4695;top:3116;width:20;height:2" coordorigin="4695,3116" coordsize="20,2">
              <v:shape style="position:absolute;left:4695;top:3116;width:20;height:2" coordorigin="4695,3116" coordsize="20,0" path="m4695,3116l4715,3116e" filled="false" stroked="true" strokeweight=".47998pt" strokecolor="#000000">
                <v:path arrowok="t"/>
              </v:shape>
            </v:group>
            <v:group style="position:absolute;left:4715;top:3116;width:20;height:2" coordorigin="4715,3116" coordsize="20,2">
              <v:shape style="position:absolute;left:4715;top:3116;width:20;height:2" coordorigin="4715,3116" coordsize="20,0" path="m4715,3116l4734,3116e" filled="false" stroked="true" strokeweight=".47998pt" strokecolor="#000000">
                <v:path arrowok="t"/>
              </v:shape>
            </v:group>
            <v:group style="position:absolute;left:4734;top:3116;width:20;height:2" coordorigin="4734,3116" coordsize="20,2">
              <v:shape style="position:absolute;left:4734;top:3116;width:20;height:2" coordorigin="4734,3116" coordsize="20,0" path="m4734,3116l4753,3116e" filled="false" stroked="true" strokeweight=".47998pt" strokecolor="#000000">
                <v:path arrowok="t"/>
              </v:shape>
            </v:group>
            <v:group style="position:absolute;left:4753;top:3116;width:20;height:2" coordorigin="4753,3116" coordsize="20,2">
              <v:shape style="position:absolute;left:4753;top:3116;width:20;height:2" coordorigin="4753,3116" coordsize="20,0" path="m4753,3116l4772,3116e" filled="false" stroked="true" strokeweight=".47998pt" strokecolor="#000000">
                <v:path arrowok="t"/>
              </v:shape>
            </v:group>
            <v:group style="position:absolute;left:4772;top:3116;width:20;height:2" coordorigin="4772,3116" coordsize="20,2">
              <v:shape style="position:absolute;left:4772;top:3116;width:20;height:2" coordorigin="4772,3116" coordsize="20,0" path="m4772,3116l4791,3116e" filled="false" stroked="true" strokeweight=".47998pt" strokecolor="#000000">
                <v:path arrowok="t"/>
              </v:shape>
            </v:group>
            <v:group style="position:absolute;left:4791;top:3116;width:20;height:2" coordorigin="4791,3116" coordsize="20,2">
              <v:shape style="position:absolute;left:4791;top:3116;width:20;height:2" coordorigin="4791,3116" coordsize="20,0" path="m4791,3116l4811,3116e" filled="false" stroked="true" strokeweight=".47998pt" strokecolor="#000000">
                <v:path arrowok="t"/>
              </v:shape>
            </v:group>
            <v:group style="position:absolute;left:4811;top:3116;width:20;height:2" coordorigin="4811,3116" coordsize="20,2">
              <v:shape style="position:absolute;left:4811;top:3116;width:20;height:2" coordorigin="4811,3116" coordsize="20,0" path="m4811,3116l4830,3116e" filled="false" stroked="true" strokeweight=".47998pt" strokecolor="#000000">
                <v:path arrowok="t"/>
              </v:shape>
            </v:group>
            <v:group style="position:absolute;left:4830;top:3116;width:20;height:2" coordorigin="4830,3116" coordsize="20,2">
              <v:shape style="position:absolute;left:4830;top:3116;width:20;height:2" coordorigin="4830,3116" coordsize="20,0" path="m4830,3116l4849,3116e" filled="false" stroked="true" strokeweight=".47998pt" strokecolor="#000000">
                <v:path arrowok="t"/>
              </v:shape>
            </v:group>
            <v:group style="position:absolute;left:4849;top:3116;width:20;height:2" coordorigin="4849,3116" coordsize="20,2">
              <v:shape style="position:absolute;left:4849;top:3116;width:20;height:2" coordorigin="4849,3116" coordsize="20,0" path="m4849,3116l4868,3116e" filled="false" stroked="true" strokeweight=".47998pt" strokecolor="#000000">
                <v:path arrowok="t"/>
              </v:shape>
            </v:group>
            <v:group style="position:absolute;left:4868;top:3116;width:20;height:2" coordorigin="4868,3116" coordsize="20,2">
              <v:shape style="position:absolute;left:4868;top:3116;width:20;height:2" coordorigin="4868,3116" coordsize="20,0" path="m4868,3116l4887,3116e" filled="false" stroked="true" strokeweight=".47998pt" strokecolor="#000000">
                <v:path arrowok="t"/>
              </v:shape>
            </v:group>
            <v:group style="position:absolute;left:4887;top:3116;width:20;height:2" coordorigin="4887,3116" coordsize="20,2">
              <v:shape style="position:absolute;left:4887;top:3116;width:20;height:2" coordorigin="4887,3116" coordsize="20,0" path="m4887,3116l4907,3116e" filled="false" stroked="true" strokeweight=".47998pt" strokecolor="#000000">
                <v:path arrowok="t"/>
              </v:shape>
            </v:group>
            <v:group style="position:absolute;left:4907;top:3116;width:20;height:2" coordorigin="4907,3116" coordsize="20,2">
              <v:shape style="position:absolute;left:4907;top:3116;width:20;height:2" coordorigin="4907,3116" coordsize="20,0" path="m4907,3116l4926,3116e" filled="false" stroked="true" strokeweight=".47998pt" strokecolor="#000000">
                <v:path arrowok="t"/>
              </v:shape>
            </v:group>
            <v:group style="position:absolute;left:4926;top:3116;width:20;height:2" coordorigin="4926,3116" coordsize="20,2">
              <v:shape style="position:absolute;left:4926;top:3116;width:20;height:2" coordorigin="4926,3116" coordsize="20,0" path="m4926,3116l4945,3116e" filled="false" stroked="true" strokeweight=".47998pt" strokecolor="#000000">
                <v:path arrowok="t"/>
              </v:shape>
            </v:group>
            <v:group style="position:absolute;left:4945;top:3116;width:20;height:2" coordorigin="4945,3116" coordsize="20,2">
              <v:shape style="position:absolute;left:4945;top:3116;width:20;height:2" coordorigin="4945,3116" coordsize="20,0" path="m4945,3116l4964,3116e" filled="false" stroked="true" strokeweight=".47998pt" strokecolor="#000000">
                <v:path arrowok="t"/>
              </v:shape>
            </v:group>
            <v:group style="position:absolute;left:4964;top:3116;width:20;height:2" coordorigin="4964,3116" coordsize="20,2">
              <v:shape style="position:absolute;left:4964;top:3116;width:20;height:2" coordorigin="4964,3116" coordsize="20,0" path="m4964,3116l4983,3116e" filled="false" stroked="true" strokeweight=".47998pt" strokecolor="#000000">
                <v:path arrowok="t"/>
              </v:shape>
            </v:group>
            <v:group style="position:absolute;left:4983;top:3116;width:20;height:2" coordorigin="4983,3116" coordsize="20,2">
              <v:shape style="position:absolute;left:4983;top:3116;width:20;height:2" coordorigin="4983,3116" coordsize="20,0" path="m4983,3116l5003,3116e" filled="false" stroked="true" strokeweight=".47998pt" strokecolor="#000000">
                <v:path arrowok="t"/>
              </v:shape>
            </v:group>
            <v:group style="position:absolute;left:5003;top:3116;width:20;height:2" coordorigin="5003,3116" coordsize="20,2">
              <v:shape style="position:absolute;left:5003;top:3116;width:20;height:2" coordorigin="5003,3116" coordsize="20,0" path="m5003,3116l5022,3116e" filled="false" stroked="true" strokeweight=".47998pt" strokecolor="#000000">
                <v:path arrowok="t"/>
              </v:shape>
            </v:group>
            <v:group style="position:absolute;left:5022;top:3116;width:20;height:2" coordorigin="5022,3116" coordsize="20,2">
              <v:shape style="position:absolute;left:5022;top:3116;width:20;height:2" coordorigin="5022,3116" coordsize="20,0" path="m5022,3116l5041,3116e" filled="false" stroked="true" strokeweight=".47998pt" strokecolor="#000000">
                <v:path arrowok="t"/>
              </v:shape>
            </v:group>
            <v:group style="position:absolute;left:5041;top:3116;width:20;height:2" coordorigin="5041,3116" coordsize="20,2">
              <v:shape style="position:absolute;left:5041;top:3116;width:20;height:2" coordorigin="5041,3116" coordsize="20,0" path="m5041,3116l5060,3116e" filled="false" stroked="true" strokeweight=".47998pt" strokecolor="#000000">
                <v:path arrowok="t"/>
              </v:shape>
            </v:group>
            <v:group style="position:absolute;left:5060;top:3116;width:20;height:2" coordorigin="5060,3116" coordsize="20,2">
              <v:shape style="position:absolute;left:5060;top:3116;width:20;height:2" coordorigin="5060,3116" coordsize="20,0" path="m5060,3116l5079,3116e" filled="false" stroked="true" strokeweight=".47998pt" strokecolor="#000000">
                <v:path arrowok="t"/>
              </v:shape>
            </v:group>
            <v:group style="position:absolute;left:5079;top:3116;width:20;height:2" coordorigin="5079,3116" coordsize="20,2">
              <v:shape style="position:absolute;left:5079;top:3116;width:20;height:2" coordorigin="5079,3116" coordsize="20,0" path="m5079,3116l5099,3116e" filled="false" stroked="true" strokeweight=".47998pt" strokecolor="#000000">
                <v:path arrowok="t"/>
              </v:shape>
            </v:group>
            <v:group style="position:absolute;left:5099;top:3116;width:20;height:2" coordorigin="5099,3116" coordsize="20,2">
              <v:shape style="position:absolute;left:5099;top:3116;width:20;height:2" coordorigin="5099,3116" coordsize="20,0" path="m5099,3116l5118,3116e" filled="false" stroked="true" strokeweight=".47998pt" strokecolor="#000000">
                <v:path arrowok="t"/>
              </v:shape>
            </v:group>
            <v:group style="position:absolute;left:5118;top:3116;width:20;height:2" coordorigin="5118,3116" coordsize="20,2">
              <v:shape style="position:absolute;left:5118;top:3116;width:20;height:2" coordorigin="5118,3116" coordsize="20,0" path="m5118,3116l5137,3116e" filled="false" stroked="true" strokeweight=".47998pt" strokecolor="#000000">
                <v:path arrowok="t"/>
              </v:shape>
            </v:group>
            <v:group style="position:absolute;left:5137;top:3116;width:20;height:2" coordorigin="5137,3116" coordsize="20,2">
              <v:shape style="position:absolute;left:5137;top:3116;width:20;height:2" coordorigin="5137,3116" coordsize="20,0" path="m5137,3116l5156,3116e" filled="false" stroked="true" strokeweight=".47998pt" strokecolor="#000000">
                <v:path arrowok="t"/>
              </v:shape>
            </v:group>
            <v:group style="position:absolute;left:5156;top:3116;width:20;height:2" coordorigin="5156,3116" coordsize="20,2">
              <v:shape style="position:absolute;left:5156;top:3116;width:20;height:2" coordorigin="5156,3116" coordsize="20,0" path="m5156,3116l5175,3116e" filled="false" stroked="true" strokeweight=".47998pt" strokecolor="#000000">
                <v:path arrowok="t"/>
              </v:shape>
            </v:group>
            <v:group style="position:absolute;left:5175;top:3116;width:20;height:2" coordorigin="5175,3116" coordsize="20,2">
              <v:shape style="position:absolute;left:5175;top:3116;width:20;height:2" coordorigin="5175,3116" coordsize="20,0" path="m5175,3116l5195,3116e" filled="false" stroked="true" strokeweight=".47998pt" strokecolor="#000000">
                <v:path arrowok="t"/>
              </v:shape>
            </v:group>
            <v:group style="position:absolute;left:5195;top:3116;width:20;height:2" coordorigin="5195,3116" coordsize="20,2">
              <v:shape style="position:absolute;left:5195;top:3116;width:20;height:2" coordorigin="5195,3116" coordsize="20,0" path="m5195,3116l5214,3116e" filled="false" stroked="true" strokeweight=".47998pt" strokecolor="#000000">
                <v:path arrowok="t"/>
              </v:shape>
            </v:group>
            <v:group style="position:absolute;left:5214;top:3116;width:20;height:2" coordorigin="5214,3116" coordsize="20,2">
              <v:shape style="position:absolute;left:5214;top:3116;width:20;height:2" coordorigin="5214,3116" coordsize="20,0" path="m5214,3116l5233,3116e" filled="false" stroked="true" strokeweight=".47998pt" strokecolor="#000000">
                <v:path arrowok="t"/>
              </v:shape>
            </v:group>
            <v:group style="position:absolute;left:5233;top:3116;width:20;height:2" coordorigin="5233,3116" coordsize="20,2">
              <v:shape style="position:absolute;left:5233;top:3116;width:20;height:2" coordorigin="5233,3116" coordsize="20,0" path="m5233,3116l5252,3116e" filled="false" stroked="true" strokeweight=".47998pt" strokecolor="#000000">
                <v:path arrowok="t"/>
              </v:shape>
            </v:group>
            <v:group style="position:absolute;left:5252;top:3116;width:20;height:2" coordorigin="5252,3116" coordsize="20,2">
              <v:shape style="position:absolute;left:5252;top:3116;width:20;height:2" coordorigin="5252,3116" coordsize="20,0" path="m5252,3116l5271,3116e" filled="false" stroked="true" strokeweight=".47998pt" strokecolor="#000000">
                <v:path arrowok="t"/>
              </v:shape>
            </v:group>
            <v:group style="position:absolute;left:5271;top:3116;width:20;height:2" coordorigin="5271,3116" coordsize="20,2">
              <v:shape style="position:absolute;left:5271;top:3116;width:20;height:2" coordorigin="5271,3116" coordsize="20,0" path="m5271,3116l5291,3116e" filled="false" stroked="true" strokeweight=".47998pt" strokecolor="#000000">
                <v:path arrowok="t"/>
              </v:shape>
            </v:group>
            <v:group style="position:absolute;left:5291;top:3116;width:20;height:2" coordorigin="5291,3116" coordsize="20,2">
              <v:shape style="position:absolute;left:5291;top:3116;width:20;height:2" coordorigin="5291,3116" coordsize="20,0" path="m5291,3116l5310,3116e" filled="false" stroked="true" strokeweight=".47998pt" strokecolor="#000000">
                <v:path arrowok="t"/>
              </v:shape>
            </v:group>
            <v:group style="position:absolute;left:5310;top:3116;width:20;height:2" coordorigin="5310,3116" coordsize="20,2">
              <v:shape style="position:absolute;left:5310;top:3116;width:20;height:2" coordorigin="5310,3116" coordsize="20,0" path="m5310,3116l5329,3116e" filled="false" stroked="true" strokeweight=".47998pt" strokecolor="#000000">
                <v:path arrowok="t"/>
              </v:shape>
            </v:group>
            <v:group style="position:absolute;left:5329;top:3116;width:20;height:2" coordorigin="5329,3116" coordsize="20,2">
              <v:shape style="position:absolute;left:5329;top:3116;width:20;height:2" coordorigin="5329,3116" coordsize="20,0" path="m5329,3116l5348,3116e" filled="false" stroked="true" strokeweight=".47998pt" strokecolor="#000000">
                <v:path arrowok="t"/>
              </v:shape>
            </v:group>
            <v:group style="position:absolute;left:5348;top:3116;width:20;height:2" coordorigin="5348,3116" coordsize="20,2">
              <v:shape style="position:absolute;left:5348;top:3116;width:20;height:2" coordorigin="5348,3116" coordsize="20,0" path="m5348,3116l5367,3116e" filled="false" stroked="true" strokeweight=".47998pt" strokecolor="#000000">
                <v:path arrowok="t"/>
              </v:shape>
            </v:group>
            <v:group style="position:absolute;left:5367;top:3116;width:20;height:2" coordorigin="5367,3116" coordsize="20,2">
              <v:shape style="position:absolute;left:5367;top:3116;width:20;height:2" coordorigin="5367,3116" coordsize="20,0" path="m5367,3116l5387,3116e" filled="false" stroked="true" strokeweight=".47998pt" strokecolor="#000000">
                <v:path arrowok="t"/>
              </v:shape>
            </v:group>
            <v:group style="position:absolute;left:5387;top:3116;width:20;height:2" coordorigin="5387,3116" coordsize="20,2">
              <v:shape style="position:absolute;left:5387;top:3116;width:20;height:2" coordorigin="5387,3116" coordsize="20,0" path="m5387,3116l5406,3116e" filled="false" stroked="true" strokeweight=".47998pt" strokecolor="#000000">
                <v:path arrowok="t"/>
              </v:shape>
            </v:group>
            <v:group style="position:absolute;left:5406;top:3116;width:20;height:2" coordorigin="5406,3116" coordsize="20,2">
              <v:shape style="position:absolute;left:5406;top:3116;width:20;height:2" coordorigin="5406,3116" coordsize="20,0" path="m5406,3116l5425,3116e" filled="false" stroked="true" strokeweight=".47998pt" strokecolor="#000000">
                <v:path arrowok="t"/>
              </v:shape>
            </v:group>
            <v:group style="position:absolute;left:5425;top:3116;width:20;height:2" coordorigin="5425,3116" coordsize="20,2">
              <v:shape style="position:absolute;left:5425;top:3116;width:20;height:2" coordorigin="5425,3116" coordsize="20,0" path="m5425,3116l5444,3116e" filled="false" stroked="true" strokeweight=".47998pt" strokecolor="#000000">
                <v:path arrowok="t"/>
              </v:shape>
            </v:group>
            <v:group style="position:absolute;left:5444;top:3116;width:20;height:2" coordorigin="5444,3116" coordsize="20,2">
              <v:shape style="position:absolute;left:5444;top:3116;width:20;height:2" coordorigin="5444,3116" coordsize="20,0" path="m5444,3116l5463,3116e" filled="false" stroked="true" strokeweight=".47998pt" strokecolor="#000000">
                <v:path arrowok="t"/>
              </v:shape>
            </v:group>
            <v:group style="position:absolute;left:5463;top:3116;width:20;height:2" coordorigin="5463,3116" coordsize="20,2">
              <v:shape style="position:absolute;left:5463;top:3116;width:20;height:2" coordorigin="5463,3116" coordsize="20,0" path="m5463,3116l5483,3116e" filled="false" stroked="true" strokeweight=".47998pt" strokecolor="#000000">
                <v:path arrowok="t"/>
              </v:shape>
            </v:group>
            <v:group style="position:absolute;left:5483;top:3116;width:20;height:2" coordorigin="5483,3116" coordsize="20,2">
              <v:shape style="position:absolute;left:5483;top:3116;width:20;height:2" coordorigin="5483,3116" coordsize="20,0" path="m5483,3116l5502,3116e" filled="false" stroked="true" strokeweight=".47998pt" strokecolor="#000000">
                <v:path arrowok="t"/>
              </v:shape>
            </v:group>
            <v:group style="position:absolute;left:5502;top:3116;width:20;height:2" coordorigin="5502,3116" coordsize="20,2">
              <v:shape style="position:absolute;left:5502;top:3116;width:20;height:2" coordorigin="5502,3116" coordsize="20,0" path="m5502,3116l5521,3116e" filled="false" stroked="true" strokeweight=".47998pt" strokecolor="#000000">
                <v:path arrowok="t"/>
              </v:shape>
            </v:group>
            <v:group style="position:absolute;left:5521;top:3116;width:20;height:2" coordorigin="5521,3116" coordsize="20,2">
              <v:shape style="position:absolute;left:5521;top:3116;width:20;height:2" coordorigin="5521,3116" coordsize="20,0" path="m5521,3116l5540,3116e" filled="false" stroked="true" strokeweight=".47998pt" strokecolor="#000000">
                <v:path arrowok="t"/>
              </v:shape>
            </v:group>
            <v:group style="position:absolute;left:5540;top:3116;width:20;height:2" coordorigin="5540,3116" coordsize="20,2">
              <v:shape style="position:absolute;left:5540;top:3116;width:20;height:2" coordorigin="5540,3116" coordsize="20,0" path="m5540,3116l5559,3116e" filled="false" stroked="true" strokeweight=".47998pt" strokecolor="#000000">
                <v:path arrowok="t"/>
              </v:shape>
            </v:group>
            <v:group style="position:absolute;left:5559;top:3116;width:20;height:2" coordorigin="5559,3116" coordsize="20,2">
              <v:shape style="position:absolute;left:5559;top:3116;width:20;height:2" coordorigin="5559,3116" coordsize="20,0" path="m5559,3116l5579,3116e" filled="false" stroked="true" strokeweight=".47998pt" strokecolor="#000000">
                <v:path arrowok="t"/>
              </v:shape>
            </v:group>
            <v:group style="position:absolute;left:5579;top:3116;width:20;height:2" coordorigin="5579,3116" coordsize="20,2">
              <v:shape style="position:absolute;left:5579;top:3116;width:20;height:2" coordorigin="5579,3116" coordsize="20,0" path="m5579,3116l5598,3116e" filled="false" stroked="true" strokeweight=".47998pt" strokecolor="#000000">
                <v:path arrowok="t"/>
              </v:shape>
            </v:group>
            <v:group style="position:absolute;left:5598;top:3116;width:20;height:2" coordorigin="5598,3116" coordsize="20,2">
              <v:shape style="position:absolute;left:5598;top:3116;width:20;height:2" coordorigin="5598,3116" coordsize="20,0" path="m5598,3116l5617,3116e" filled="false" stroked="true" strokeweight=".47998pt" strokecolor="#000000">
                <v:path arrowok="t"/>
              </v:shape>
            </v:group>
            <v:group style="position:absolute;left:5617;top:3116;width:20;height:2" coordorigin="5617,3116" coordsize="20,2">
              <v:shape style="position:absolute;left:5617;top:3116;width:20;height:2" coordorigin="5617,3116" coordsize="20,0" path="m5617,3116l5636,3116e" filled="false" stroked="true" strokeweight=".47998pt" strokecolor="#000000">
                <v:path arrowok="t"/>
              </v:shape>
            </v:group>
            <v:group style="position:absolute;left:5636;top:3116;width:20;height:2" coordorigin="5636,3116" coordsize="20,2">
              <v:shape style="position:absolute;left:5636;top:3116;width:20;height:2" coordorigin="5636,3116" coordsize="20,0" path="m5636,3116l5655,3116e" filled="false" stroked="true" strokeweight=".47998pt" strokecolor="#000000">
                <v:path arrowok="t"/>
              </v:shape>
            </v:group>
            <v:group style="position:absolute;left:5655;top:3116;width:20;height:2" coordorigin="5655,3116" coordsize="20,2">
              <v:shape style="position:absolute;left:5655;top:3116;width:20;height:2" coordorigin="5655,3116" coordsize="20,0" path="m5655,3116l5675,3116e" filled="false" stroked="true" strokeweight=".47998pt" strokecolor="#000000">
                <v:path arrowok="t"/>
              </v:shape>
            </v:group>
            <v:group style="position:absolute;left:5675;top:3116;width:20;height:2" coordorigin="5675,3116" coordsize="20,2">
              <v:shape style="position:absolute;left:5675;top:3116;width:20;height:2" coordorigin="5675,3116" coordsize="20,0" path="m5675,3116l5694,3116e" filled="false" stroked="true" strokeweight=".47998pt" strokecolor="#000000">
                <v:path arrowok="t"/>
              </v:shape>
            </v:group>
            <v:group style="position:absolute;left:5694;top:3116;width:20;height:2" coordorigin="5694,3116" coordsize="20,2">
              <v:shape style="position:absolute;left:5694;top:3116;width:20;height:2" coordorigin="5694,3116" coordsize="20,0" path="m5694,3116l5713,3116e" filled="false" stroked="true" strokeweight=".47998pt" strokecolor="#000000">
                <v:path arrowok="t"/>
              </v:shape>
            </v:group>
            <v:group style="position:absolute;left:5713;top:3116;width:20;height:2" coordorigin="5713,3116" coordsize="20,2">
              <v:shape style="position:absolute;left:5713;top:3116;width:20;height:2" coordorigin="5713,3116" coordsize="20,0" path="m5713,3116l5732,3116e" filled="false" stroked="true" strokeweight=".47998pt" strokecolor="#000000">
                <v:path arrowok="t"/>
              </v:shape>
            </v:group>
            <v:group style="position:absolute;left:5732;top:3116;width:20;height:2" coordorigin="5732,3116" coordsize="20,2">
              <v:shape style="position:absolute;left:5732;top:3116;width:20;height:2" coordorigin="5732,3116" coordsize="20,0" path="m5732,3116l5751,3116e" filled="false" stroked="true" strokeweight=".47998pt" strokecolor="#000000">
                <v:path arrowok="t"/>
              </v:shape>
            </v:group>
            <v:group style="position:absolute;left:5751;top:3116;width:20;height:2" coordorigin="5751,3116" coordsize="20,2">
              <v:shape style="position:absolute;left:5751;top:3116;width:20;height:2" coordorigin="5751,3116" coordsize="20,0" path="m5751,3116l5771,3116e" filled="false" stroked="true" strokeweight=".47998pt" strokecolor="#000000">
                <v:path arrowok="t"/>
              </v:shape>
            </v:group>
            <v:group style="position:absolute;left:5771;top:3116;width:20;height:2" coordorigin="5771,3116" coordsize="20,2">
              <v:shape style="position:absolute;left:5771;top:3116;width:20;height:2" coordorigin="5771,3116" coordsize="20,0" path="m5771,3116l5790,3116e" filled="false" stroked="true" strokeweight=".47998pt" strokecolor="#000000">
                <v:path arrowok="t"/>
              </v:shape>
            </v:group>
            <v:group style="position:absolute;left:5790;top:3116;width:20;height:2" coordorigin="5790,3116" coordsize="20,2">
              <v:shape style="position:absolute;left:5790;top:3116;width:20;height:2" coordorigin="5790,3116" coordsize="20,0" path="m5790,3116l5809,3116e" filled="false" stroked="true" strokeweight=".47998pt" strokecolor="#000000">
                <v:path arrowok="t"/>
              </v:shape>
            </v:group>
            <v:group style="position:absolute;left:5809;top:3116;width:20;height:2" coordorigin="5809,3116" coordsize="20,2">
              <v:shape style="position:absolute;left:5809;top:3116;width:20;height:2" coordorigin="5809,3116" coordsize="20,0" path="m5809,3116l5828,3116e" filled="false" stroked="true" strokeweight=".47998pt" strokecolor="#000000">
                <v:path arrowok="t"/>
              </v:shape>
            </v:group>
            <v:group style="position:absolute;left:5828;top:3116;width:20;height:2" coordorigin="5828,3116" coordsize="20,2">
              <v:shape style="position:absolute;left:5828;top:3116;width:20;height:2" coordorigin="5828,3116" coordsize="20,0" path="m5828,3116l5847,3116e" filled="false" stroked="true" strokeweight=".47998pt" strokecolor="#000000">
                <v:path arrowok="t"/>
              </v:shape>
            </v:group>
            <v:group style="position:absolute;left:5847;top:3116;width:20;height:2" coordorigin="5847,3116" coordsize="20,2">
              <v:shape style="position:absolute;left:5847;top:3116;width:20;height:2" coordorigin="5847,3116" coordsize="20,0" path="m5847,3116l5867,3116e" filled="false" stroked="true" strokeweight=".47998pt" strokecolor="#000000">
                <v:path arrowok="t"/>
              </v:shape>
            </v:group>
            <v:group style="position:absolute;left:5867;top:3116;width:20;height:2" coordorigin="5867,3116" coordsize="20,2">
              <v:shape style="position:absolute;left:5867;top:3116;width:20;height:2" coordorigin="5867,3116" coordsize="20,0" path="m5867,3116l5886,3116e" filled="false" stroked="true" strokeweight=".47998pt" strokecolor="#000000">
                <v:path arrowok="t"/>
              </v:shape>
            </v:group>
            <v:group style="position:absolute;left:5886;top:3116;width:20;height:2" coordorigin="5886,3116" coordsize="20,2">
              <v:shape style="position:absolute;left:5886;top:3116;width:20;height:2" coordorigin="5886,3116" coordsize="20,0" path="m5886,3116l5905,3116e" filled="false" stroked="true" strokeweight=".47998pt" strokecolor="#000000">
                <v:path arrowok="t"/>
              </v:shape>
            </v:group>
            <v:group style="position:absolute;left:5905;top:3116;width:20;height:2" coordorigin="5905,3116" coordsize="20,2">
              <v:shape style="position:absolute;left:5905;top:3116;width:20;height:2" coordorigin="5905,3116" coordsize="20,0" path="m5905,3116l5924,3116e" filled="false" stroked="true" strokeweight=".47998pt" strokecolor="#000000">
                <v:path arrowok="t"/>
              </v:shape>
            </v:group>
            <v:group style="position:absolute;left:5924;top:3116;width:20;height:2" coordorigin="5924,3116" coordsize="20,2">
              <v:shape style="position:absolute;left:5924;top:3116;width:20;height:2" coordorigin="5924,3116" coordsize="20,0" path="m5924,3116l5943,3116e" filled="false" stroked="true" strokeweight=".47998pt" strokecolor="#000000">
                <v:path arrowok="t"/>
              </v:shape>
            </v:group>
            <v:group style="position:absolute;left:5943;top:3116;width:20;height:2" coordorigin="5943,3116" coordsize="20,2">
              <v:shape style="position:absolute;left:5943;top:3116;width:20;height:2" coordorigin="5943,3116" coordsize="20,0" path="m5943,3116l5963,3116e" filled="false" stroked="true" strokeweight=".47998pt" strokecolor="#000000">
                <v:path arrowok="t"/>
              </v:shape>
            </v:group>
            <v:group style="position:absolute;left:5963;top:3116;width:20;height:2" coordorigin="5963,3116" coordsize="20,2">
              <v:shape style="position:absolute;left:5963;top:3116;width:20;height:2" coordorigin="5963,3116" coordsize="20,0" path="m5963,3116l5982,3116e" filled="false" stroked="true" strokeweight=".47998pt" strokecolor="#000000">
                <v:path arrowok="t"/>
              </v:shape>
            </v:group>
            <v:group style="position:absolute;left:5982;top:3116;width:20;height:2" coordorigin="5982,3116" coordsize="20,2">
              <v:shape style="position:absolute;left:5982;top:3116;width:20;height:2" coordorigin="5982,3116" coordsize="20,0" path="m5982,3116l6001,3116e" filled="false" stroked="true" strokeweight=".47998pt" strokecolor="#000000">
                <v:path arrowok="t"/>
              </v:shape>
            </v:group>
            <v:group style="position:absolute;left:6001;top:3116;width:20;height:2" coordorigin="6001,3116" coordsize="20,2">
              <v:shape style="position:absolute;left:6001;top:3116;width:20;height:2" coordorigin="6001,3116" coordsize="20,0" path="m6001,3116l6020,3116e" filled="false" stroked="true" strokeweight=".47998pt" strokecolor="#000000">
                <v:path arrowok="t"/>
              </v:shape>
            </v:group>
            <v:group style="position:absolute;left:6020;top:3116;width:20;height:2" coordorigin="6020,3116" coordsize="20,2">
              <v:shape style="position:absolute;left:6020;top:3116;width:20;height:2" coordorigin="6020,3116" coordsize="20,0" path="m6020,3116l6039,3116e" filled="false" stroked="true" strokeweight=".47998pt" strokecolor="#000000">
                <v:path arrowok="t"/>
              </v:shape>
            </v:group>
            <v:group style="position:absolute;left:6039;top:3116;width:20;height:2" coordorigin="6039,3116" coordsize="20,2">
              <v:shape style="position:absolute;left:6039;top:3116;width:20;height:2" coordorigin="6039,3116" coordsize="20,0" path="m6039,3116l6059,3116e" filled="false" stroked="true" strokeweight=".47998pt" strokecolor="#000000">
                <v:path arrowok="t"/>
              </v:shape>
            </v:group>
            <v:group style="position:absolute;left:6059;top:3116;width:20;height:2" coordorigin="6059,3116" coordsize="20,2">
              <v:shape style="position:absolute;left:6059;top:3116;width:20;height:2" coordorigin="6059,3116" coordsize="20,0" path="m6059,3116l6078,3116e" filled="false" stroked="true" strokeweight=".47998pt" strokecolor="#000000">
                <v:path arrowok="t"/>
              </v:shape>
            </v:group>
            <v:group style="position:absolute;left:6078;top:3116;width:20;height:2" coordorigin="6078,3116" coordsize="20,2">
              <v:shape style="position:absolute;left:6078;top:3116;width:20;height:2" coordorigin="6078,3116" coordsize="20,0" path="m6078,3116l6097,3116e" filled="false" stroked="true" strokeweight=".47998pt" strokecolor="#000000">
                <v:path arrowok="t"/>
              </v:shape>
            </v:group>
            <v:group style="position:absolute;left:6097;top:3116;width:20;height:2" coordorigin="6097,3116" coordsize="20,2">
              <v:shape style="position:absolute;left:6097;top:3116;width:20;height:2" coordorigin="6097,3116" coordsize="20,0" path="m6097,3116l6116,3116e" filled="false" stroked="true" strokeweight=".47998pt" strokecolor="#000000">
                <v:path arrowok="t"/>
              </v:shape>
            </v:group>
            <v:group style="position:absolute;left:6116;top:3116;width:20;height:2" coordorigin="6116,3116" coordsize="20,2">
              <v:shape style="position:absolute;left:6116;top:3116;width:20;height:2" coordorigin="6116,3116" coordsize="20,0" path="m6116,3116l6135,3116e" filled="false" stroked="true" strokeweight=".47998pt" strokecolor="#000000">
                <v:path arrowok="t"/>
              </v:shape>
            </v:group>
            <v:group style="position:absolute;left:6135;top:3116;width:20;height:2" coordorigin="6135,3116" coordsize="20,2">
              <v:shape style="position:absolute;left:6135;top:3116;width:20;height:2" coordorigin="6135,3116" coordsize="20,0" path="m6135,3116l6155,3116e" filled="false" stroked="true" strokeweight=".47998pt" strokecolor="#000000">
                <v:path arrowok="t"/>
              </v:shape>
            </v:group>
            <v:group style="position:absolute;left:6155;top:3116;width:20;height:2" coordorigin="6155,3116" coordsize="20,2">
              <v:shape style="position:absolute;left:6155;top:3116;width:20;height:2" coordorigin="6155,3116" coordsize="20,0" path="m6155,3116l6174,3116e" filled="false" stroked="true" strokeweight=".47998pt" strokecolor="#000000">
                <v:path arrowok="t"/>
              </v:shape>
            </v:group>
            <v:group style="position:absolute;left:6174;top:3116;width:20;height:2" coordorigin="6174,3116" coordsize="20,2">
              <v:shape style="position:absolute;left:6174;top:3116;width:20;height:2" coordorigin="6174,3116" coordsize="20,0" path="m6174,3116l6193,3116e" filled="false" stroked="true" strokeweight=".47998pt" strokecolor="#000000">
                <v:path arrowok="t"/>
              </v:shape>
            </v:group>
            <v:group style="position:absolute;left:6193;top:3116;width:20;height:2" coordorigin="6193,3116" coordsize="20,2">
              <v:shape style="position:absolute;left:6193;top:3116;width:20;height:2" coordorigin="6193,3116" coordsize="20,0" path="m6193,3116l6212,3116e" filled="false" stroked="true" strokeweight=".47998pt" strokecolor="#000000">
                <v:path arrowok="t"/>
              </v:shape>
            </v:group>
            <v:group style="position:absolute;left:6212;top:3116;width:20;height:2" coordorigin="6212,3116" coordsize="20,2">
              <v:shape style="position:absolute;left:6212;top:3116;width:20;height:2" coordorigin="6212,3116" coordsize="20,0" path="m6212,3116l6231,3116e" filled="false" stroked="true" strokeweight=".47998pt" strokecolor="#000000">
                <v:path arrowok="t"/>
              </v:shape>
            </v:group>
            <v:group style="position:absolute;left:6231;top:3116;width:20;height:2" coordorigin="6231,3116" coordsize="20,2">
              <v:shape style="position:absolute;left:6231;top:3116;width:20;height:2" coordorigin="6231,3116" coordsize="20,0" path="m6231,3116l6251,3116e" filled="false" stroked="true" strokeweight=".47998pt" strokecolor="#000000">
                <v:path arrowok="t"/>
              </v:shape>
            </v:group>
            <v:group style="position:absolute;left:6251;top:3116;width:20;height:2" coordorigin="6251,3116" coordsize="20,2">
              <v:shape style="position:absolute;left:6251;top:3116;width:20;height:2" coordorigin="6251,3116" coordsize="20,0" path="m6251,3116l6270,3116e" filled="false" stroked="true" strokeweight=".47998pt" strokecolor="#000000">
                <v:path arrowok="t"/>
              </v:shape>
            </v:group>
            <v:group style="position:absolute;left:6270;top:3116;width:20;height:2" coordorigin="6270,3116" coordsize="20,2">
              <v:shape style="position:absolute;left:6270;top:3116;width:20;height:2" coordorigin="6270,3116" coordsize="20,0" path="m6270,3116l6289,3116e" filled="false" stroked="true" strokeweight=".47998pt" strokecolor="#000000">
                <v:path arrowok="t"/>
              </v:shape>
            </v:group>
            <v:group style="position:absolute;left:6289;top:3116;width:20;height:2" coordorigin="6289,3116" coordsize="20,2">
              <v:shape style="position:absolute;left:6289;top:3116;width:20;height:2" coordorigin="6289,3116" coordsize="20,0" path="m6289,3116l6309,3116e" filled="false" stroked="true" strokeweight=".47998pt" strokecolor="#000000">
                <v:path arrowok="t"/>
              </v:shape>
            </v:group>
            <v:group style="position:absolute;left:6309;top:3116;width:20;height:2" coordorigin="6309,3116" coordsize="20,2">
              <v:shape style="position:absolute;left:6309;top:3116;width:20;height:2" coordorigin="6309,3116" coordsize="20,0" path="m6309,3116l6328,3116e" filled="false" stroked="true" strokeweight=".47998pt" strokecolor="#000000">
                <v:path arrowok="t"/>
              </v:shape>
            </v:group>
            <v:group style="position:absolute;left:6328;top:3116;width:20;height:2" coordorigin="6328,3116" coordsize="20,2">
              <v:shape style="position:absolute;left:6328;top:3116;width:20;height:2" coordorigin="6328,3116" coordsize="20,0" path="m6328,3116l6347,3116e" filled="false" stroked="true" strokeweight=".47998pt" strokecolor="#000000">
                <v:path arrowok="t"/>
              </v:shape>
            </v:group>
            <v:group style="position:absolute;left:6347;top:3116;width:20;height:2" coordorigin="6347,3116" coordsize="20,2">
              <v:shape style="position:absolute;left:6347;top:3116;width:20;height:2" coordorigin="6347,3116" coordsize="20,0" path="m6347,3116l6366,3116e" filled="false" stroked="true" strokeweight=".47998pt" strokecolor="#000000">
                <v:path arrowok="t"/>
              </v:shape>
            </v:group>
            <v:group style="position:absolute;left:6366;top:3116;width:20;height:2" coordorigin="6366,3116" coordsize="20,2">
              <v:shape style="position:absolute;left:6366;top:3116;width:20;height:2" coordorigin="6366,3116" coordsize="20,0" path="m6366,3116l6385,3116e" filled="false" stroked="true" strokeweight=".47998pt" strokecolor="#000000">
                <v:path arrowok="t"/>
              </v:shape>
            </v:group>
            <v:group style="position:absolute;left:6385;top:3116;width:20;height:2" coordorigin="6385,3116" coordsize="20,2">
              <v:shape style="position:absolute;left:6385;top:3116;width:20;height:2" coordorigin="6385,3116" coordsize="20,0" path="m6385,3116l6405,3116e" filled="false" stroked="true" strokeweight=".47998pt" strokecolor="#000000">
                <v:path arrowok="t"/>
              </v:shape>
            </v:group>
            <v:group style="position:absolute;left:6405;top:3116;width:20;height:2" coordorigin="6405,3116" coordsize="20,2">
              <v:shape style="position:absolute;left:6405;top:3116;width:20;height:2" coordorigin="6405,3116" coordsize="20,0" path="m6405,3116l6424,3116e" filled="false" stroked="true" strokeweight=".47998pt" strokecolor="#000000">
                <v:path arrowok="t"/>
              </v:shape>
            </v:group>
            <v:group style="position:absolute;left:6424;top:3116;width:20;height:2" coordorigin="6424,3116" coordsize="20,2">
              <v:shape style="position:absolute;left:6424;top:3116;width:20;height:2" coordorigin="6424,3116" coordsize="20,0" path="m6424,3116l6443,3116e" filled="false" stroked="true" strokeweight=".47998pt" strokecolor="#000000">
                <v:path arrowok="t"/>
              </v:shape>
            </v:group>
            <v:group style="position:absolute;left:6443;top:3116;width:20;height:2" coordorigin="6443,3116" coordsize="20,2">
              <v:shape style="position:absolute;left:6443;top:3116;width:20;height:2" coordorigin="6443,3116" coordsize="20,0" path="m6443,3116l6462,3116e" filled="false" stroked="true" strokeweight=".47998pt" strokecolor="#000000">
                <v:path arrowok="t"/>
              </v:shape>
            </v:group>
            <v:group style="position:absolute;left:6462;top:3116;width:20;height:2" coordorigin="6462,3116" coordsize="20,2">
              <v:shape style="position:absolute;left:6462;top:3116;width:20;height:2" coordorigin="6462,3116" coordsize="20,0" path="m6462,3116l6481,3116e" filled="false" stroked="true" strokeweight=".47998pt" strokecolor="#000000">
                <v:path arrowok="t"/>
              </v:shape>
            </v:group>
            <v:group style="position:absolute;left:6481;top:3116;width:20;height:2" coordorigin="6481,3116" coordsize="20,2">
              <v:shape style="position:absolute;left:6481;top:3116;width:20;height:2" coordorigin="6481,3116" coordsize="20,0" path="m6481,3116l6501,3116e" filled="false" stroked="true" strokeweight=".47998pt" strokecolor="#000000">
                <v:path arrowok="t"/>
              </v:shape>
            </v:group>
            <v:group style="position:absolute;left:6501;top:3116;width:20;height:2" coordorigin="6501,3116" coordsize="20,2">
              <v:shape style="position:absolute;left:6501;top:3116;width:20;height:2" coordorigin="6501,3116" coordsize="20,0" path="m6501,3116l6520,3116e" filled="false" stroked="true" strokeweight=".47998pt" strokecolor="#000000">
                <v:path arrowok="t"/>
              </v:shape>
            </v:group>
            <v:group style="position:absolute;left:6520;top:3116;width:20;height:2" coordorigin="6520,3116" coordsize="20,2">
              <v:shape style="position:absolute;left:6520;top:3116;width:20;height:2" coordorigin="6520,3116" coordsize="20,0" path="m6520,3116l6539,3116e" filled="false" stroked="true" strokeweight=".47998pt" strokecolor="#000000">
                <v:path arrowok="t"/>
              </v:shape>
            </v:group>
            <v:group style="position:absolute;left:6539;top:3116;width:20;height:2" coordorigin="6539,3116" coordsize="20,2">
              <v:shape style="position:absolute;left:6539;top:3116;width:20;height:2" coordorigin="6539,3116" coordsize="20,0" path="m6539,3116l6558,3116e" filled="false" stroked="true" strokeweight=".47998pt" strokecolor="#000000">
                <v:path arrowok="t"/>
              </v:shape>
            </v:group>
            <v:group style="position:absolute;left:6558;top:3116;width:20;height:2" coordorigin="6558,3116" coordsize="20,2">
              <v:shape style="position:absolute;left:6558;top:3116;width:20;height:2" coordorigin="6558,3116" coordsize="20,0" path="m6558,3116l6577,3116e" filled="false" stroked="true" strokeweight=".47998pt" strokecolor="#000000">
                <v:path arrowok="t"/>
              </v:shape>
            </v:group>
            <v:group style="position:absolute;left:6577;top:3116;width:20;height:2" coordorigin="6577,3116" coordsize="20,2">
              <v:shape style="position:absolute;left:6577;top:3116;width:20;height:2" coordorigin="6577,3116" coordsize="20,0" path="m6577,3116l6597,3116e" filled="false" stroked="true" strokeweight=".47998pt" strokecolor="#000000">
                <v:path arrowok="t"/>
              </v:shape>
            </v:group>
            <v:group style="position:absolute;left:6597;top:3116;width:20;height:2" coordorigin="6597,3116" coordsize="20,2">
              <v:shape style="position:absolute;left:6597;top:3116;width:20;height:2" coordorigin="6597,3116" coordsize="20,0" path="m6597,3116l6616,3116e" filled="false" stroked="true" strokeweight=".47998pt" strokecolor="#000000">
                <v:path arrowok="t"/>
              </v:shape>
            </v:group>
            <v:group style="position:absolute;left:6616;top:3116;width:20;height:2" coordorigin="6616,3116" coordsize="20,2">
              <v:shape style="position:absolute;left:6616;top:3116;width:20;height:2" coordorigin="6616,3116" coordsize="20,0" path="m6616,3116l6635,3116e" filled="false" stroked="true" strokeweight=".47998pt" strokecolor="#000000">
                <v:path arrowok="t"/>
              </v:shape>
            </v:group>
            <v:group style="position:absolute;left:6635;top:3116;width:20;height:2" coordorigin="6635,3116" coordsize="20,2">
              <v:shape style="position:absolute;left:6635;top:3116;width:20;height:2" coordorigin="6635,3116" coordsize="20,0" path="m6635,3116l6654,3116e" filled="false" stroked="true" strokeweight=".47998pt" strokecolor="#000000">
                <v:path arrowok="t"/>
              </v:shape>
            </v:group>
            <v:group style="position:absolute;left:6654;top:3116;width:20;height:2" coordorigin="6654,3116" coordsize="20,2">
              <v:shape style="position:absolute;left:6654;top:3116;width:20;height:2" coordorigin="6654,3116" coordsize="20,0" path="m6654,3116l6673,3116e" filled="false" stroked="true" strokeweight=".47998pt" strokecolor="#000000">
                <v:path arrowok="t"/>
              </v:shape>
            </v:group>
            <v:group style="position:absolute;left:6673;top:3116;width:20;height:2" coordorigin="6673,3116" coordsize="20,2">
              <v:shape style="position:absolute;left:6673;top:3116;width:20;height:2" coordorigin="6673,3116" coordsize="20,0" path="m6673,3116l6693,3116e" filled="false" stroked="true" strokeweight=".47998pt" strokecolor="#000000">
                <v:path arrowok="t"/>
              </v:shape>
            </v:group>
            <v:group style="position:absolute;left:6693;top:3116;width:20;height:2" coordorigin="6693,3116" coordsize="20,2">
              <v:shape style="position:absolute;left:6693;top:3116;width:20;height:2" coordorigin="6693,3116" coordsize="20,0" path="m6693,3116l6712,3116e" filled="false" stroked="true" strokeweight=".47998pt" strokecolor="#000000">
                <v:path arrowok="t"/>
              </v:shape>
            </v:group>
            <v:group style="position:absolute;left:6712;top:3116;width:20;height:2" coordorigin="6712,3116" coordsize="20,2">
              <v:shape style="position:absolute;left:6712;top:3116;width:20;height:2" coordorigin="6712,3116" coordsize="20,0" path="m6712,3116l6731,3116e" filled="false" stroked="true" strokeweight=".47998pt" strokecolor="#000000">
                <v:path arrowok="t"/>
              </v:shape>
            </v:group>
            <v:group style="position:absolute;left:6731;top:3116;width:20;height:2" coordorigin="6731,3116" coordsize="20,2">
              <v:shape style="position:absolute;left:6731;top:3116;width:20;height:2" coordorigin="6731,3116" coordsize="20,0" path="m6731,3116l6750,3116e" filled="false" stroked="true" strokeweight=".47998pt" strokecolor="#000000">
                <v:path arrowok="t"/>
              </v:shape>
            </v:group>
            <v:group style="position:absolute;left:6750;top:3116;width:20;height:2" coordorigin="6750,3116" coordsize="20,2">
              <v:shape style="position:absolute;left:6750;top:3116;width:20;height:2" coordorigin="6750,3116" coordsize="20,0" path="m6750,3116l6769,3116e" filled="false" stroked="true" strokeweight=".47998pt" strokecolor="#000000">
                <v:path arrowok="t"/>
              </v:shape>
            </v:group>
            <v:group style="position:absolute;left:6769;top:3116;width:20;height:2" coordorigin="6769,3116" coordsize="20,2">
              <v:shape style="position:absolute;left:6769;top:3116;width:20;height:2" coordorigin="6769,3116" coordsize="20,0" path="m6769,3116l6789,3116e" filled="false" stroked="true" strokeweight=".47998pt" strokecolor="#000000">
                <v:path arrowok="t"/>
              </v:shape>
            </v:group>
            <v:group style="position:absolute;left:6789;top:3116;width:20;height:2" coordorigin="6789,3116" coordsize="20,2">
              <v:shape style="position:absolute;left:6789;top:3116;width:20;height:2" coordorigin="6789,3116" coordsize="20,0" path="m6789,3116l6808,3116e" filled="false" stroked="true" strokeweight=".47998pt" strokecolor="#000000">
                <v:path arrowok="t"/>
              </v:shape>
            </v:group>
            <v:group style="position:absolute;left:6808;top:3116;width:20;height:2" coordorigin="6808,3116" coordsize="20,2">
              <v:shape style="position:absolute;left:6808;top:3116;width:20;height:2" coordorigin="6808,3116" coordsize="20,0" path="m6808,3116l6827,3116e" filled="false" stroked="true" strokeweight=".47998pt" strokecolor="#000000">
                <v:path arrowok="t"/>
              </v:shape>
            </v:group>
            <v:group style="position:absolute;left:6827;top:3116;width:20;height:2" coordorigin="6827,3116" coordsize="20,2">
              <v:shape style="position:absolute;left:6827;top:3116;width:20;height:2" coordorigin="6827,3116" coordsize="20,0" path="m6827,3116l6846,3116e" filled="false" stroked="true" strokeweight=".47998pt" strokecolor="#000000">
                <v:path arrowok="t"/>
              </v:shape>
            </v:group>
            <v:group style="position:absolute;left:6846;top:3116;width:20;height:2" coordorigin="6846,3116" coordsize="20,2">
              <v:shape style="position:absolute;left:6846;top:3116;width:20;height:2" coordorigin="6846,3116" coordsize="20,0" path="m6846,3116l6865,3116e" filled="false" stroked="true" strokeweight=".47998pt" strokecolor="#000000">
                <v:path arrowok="t"/>
              </v:shape>
            </v:group>
            <v:group style="position:absolute;left:6865;top:3116;width:20;height:2" coordorigin="6865,3116" coordsize="20,2">
              <v:shape style="position:absolute;left:6865;top:3116;width:20;height:2" coordorigin="6865,3116" coordsize="20,0" path="m6865,3116l6885,3116e" filled="false" stroked="true" strokeweight=".47998pt" strokecolor="#000000">
                <v:path arrowok="t"/>
              </v:shape>
            </v:group>
            <v:group style="position:absolute;left:6885;top:3116;width:20;height:2" coordorigin="6885,3116" coordsize="20,2">
              <v:shape style="position:absolute;left:6885;top:3116;width:20;height:2" coordorigin="6885,3116" coordsize="20,0" path="m6885,3116l6904,3116e" filled="false" stroked="true" strokeweight=".47998pt" strokecolor="#000000">
                <v:path arrowok="t"/>
              </v:shape>
            </v:group>
            <v:group style="position:absolute;left:6904;top:3116;width:20;height:2" coordorigin="6904,3116" coordsize="20,2">
              <v:shape style="position:absolute;left:6904;top:3116;width:20;height:2" coordorigin="6904,3116" coordsize="20,0" path="m6904,3116l6923,3116e" filled="false" stroked="true" strokeweight=".47998pt" strokecolor="#000000">
                <v:path arrowok="t"/>
              </v:shape>
            </v:group>
            <v:group style="position:absolute;left:6923;top:3116;width:20;height:2" coordorigin="6923,3116" coordsize="20,2">
              <v:shape style="position:absolute;left:6923;top:3116;width:20;height:2" coordorigin="6923,3116" coordsize="20,0" path="m6923,3116l6942,3116e" filled="false" stroked="true" strokeweight=".47998pt" strokecolor="#000000">
                <v:path arrowok="t"/>
              </v:shape>
            </v:group>
            <v:group style="position:absolute;left:6942;top:3116;width:20;height:2" coordorigin="6942,3116" coordsize="20,2">
              <v:shape style="position:absolute;left:6942;top:3116;width:20;height:2" coordorigin="6942,3116" coordsize="20,0" path="m6942,3116l6961,3116e" filled="false" stroked="true" strokeweight=".47998pt" strokecolor="#000000">
                <v:path arrowok="t"/>
              </v:shape>
            </v:group>
            <v:group style="position:absolute;left:6961;top:3116;width:20;height:2" coordorigin="6961,3116" coordsize="20,2">
              <v:shape style="position:absolute;left:6961;top:3116;width:20;height:2" coordorigin="6961,3116" coordsize="20,0" path="m6961,3116l6981,3116e" filled="false" stroked="true" strokeweight=".47998pt" strokecolor="#000000">
                <v:path arrowok="t"/>
              </v:shape>
            </v:group>
            <v:group style="position:absolute;left:6981;top:3116;width:20;height:2" coordorigin="6981,3116" coordsize="20,2">
              <v:shape style="position:absolute;left:6981;top:3116;width:20;height:2" coordorigin="6981,3116" coordsize="20,0" path="m6981,3116l7000,3116e" filled="false" stroked="true" strokeweight=".47998pt" strokecolor="#000000">
                <v:path arrowok="t"/>
              </v:shape>
            </v:group>
            <v:group style="position:absolute;left:7000;top:3116;width:20;height:2" coordorigin="7000,3116" coordsize="20,2">
              <v:shape style="position:absolute;left:7000;top:3116;width:20;height:2" coordorigin="7000,3116" coordsize="20,0" path="m7000,3116l7019,3116e" filled="false" stroked="true" strokeweight=".47998pt" strokecolor="#000000">
                <v:path arrowok="t"/>
              </v:shape>
            </v:group>
            <v:group style="position:absolute;left:7019;top:3116;width:20;height:2" coordorigin="7019,3116" coordsize="20,2">
              <v:shape style="position:absolute;left:7019;top:3116;width:20;height:2" coordorigin="7019,3116" coordsize="20,0" path="m7019,3116l7038,3116e" filled="false" stroked="true" strokeweight=".47998pt" strokecolor="#000000">
                <v:path arrowok="t"/>
              </v:shape>
            </v:group>
            <v:group style="position:absolute;left:7038;top:3116;width:20;height:2" coordorigin="7038,3116" coordsize="20,2">
              <v:shape style="position:absolute;left:7038;top:3116;width:20;height:2" coordorigin="7038,3116" coordsize="20,0" path="m7038,3116l7057,3116e" filled="false" stroked="true" strokeweight=".47998pt" strokecolor="#000000">
                <v:path arrowok="t"/>
              </v:shape>
            </v:group>
            <v:group style="position:absolute;left:7057;top:3116;width:20;height:2" coordorigin="7057,3116" coordsize="20,2">
              <v:shape style="position:absolute;left:7057;top:3116;width:20;height:2" coordorigin="7057,3116" coordsize="20,0" path="m7057,3116l7077,3116e" filled="false" stroked="true" strokeweight=".47998pt" strokecolor="#000000">
                <v:path arrowok="t"/>
              </v:shape>
            </v:group>
            <v:group style="position:absolute;left:7077;top:3116;width:20;height:2" coordorigin="7077,3116" coordsize="20,2">
              <v:shape style="position:absolute;left:7077;top:3116;width:20;height:2" coordorigin="7077,3116" coordsize="20,0" path="m7077,3116l7096,3116e" filled="false" stroked="true" strokeweight=".47998pt" strokecolor="#000000">
                <v:path arrowok="t"/>
              </v:shape>
            </v:group>
            <v:group style="position:absolute;left:7096;top:3116;width:20;height:2" coordorigin="7096,3116" coordsize="20,2">
              <v:shape style="position:absolute;left:7096;top:3116;width:20;height:2" coordorigin="7096,3116" coordsize="20,0" path="m7096,3116l7115,3116e" filled="false" stroked="true" strokeweight=".47998pt" strokecolor="#000000">
                <v:path arrowok="t"/>
              </v:shape>
            </v:group>
            <v:group style="position:absolute;left:7115;top:3116;width:20;height:2" coordorigin="7115,3116" coordsize="20,2">
              <v:shape style="position:absolute;left:7115;top:3116;width:20;height:2" coordorigin="7115,3116" coordsize="20,0" path="m7115,3116l7134,3116e" filled="false" stroked="true" strokeweight=".47998pt" strokecolor="#000000">
                <v:path arrowok="t"/>
              </v:shape>
            </v:group>
            <v:group style="position:absolute;left:7134;top:3116;width:20;height:2" coordorigin="7134,3116" coordsize="20,2">
              <v:shape style="position:absolute;left:7134;top:3116;width:20;height:2" coordorigin="7134,3116" coordsize="20,0" path="m7134,3116l7153,3116e" filled="false" stroked="true" strokeweight=".47998pt" strokecolor="#000000">
                <v:path arrowok="t"/>
              </v:shape>
            </v:group>
            <v:group style="position:absolute;left:7153;top:3116;width:20;height:2" coordorigin="7153,3116" coordsize="20,2">
              <v:shape style="position:absolute;left:7153;top:3116;width:20;height:2" coordorigin="7153,3116" coordsize="20,0" path="m7153,3116l7173,3116e" filled="false" stroked="true" strokeweight=".47998pt" strokecolor="#000000">
                <v:path arrowok="t"/>
              </v:shape>
            </v:group>
            <v:group style="position:absolute;left:7173;top:3116;width:20;height:2" coordorigin="7173,3116" coordsize="20,2">
              <v:shape style="position:absolute;left:7173;top:3116;width:20;height:2" coordorigin="7173,3116" coordsize="20,0" path="m7173,3116l7192,3116e" filled="false" stroked="true" strokeweight=".47998pt" strokecolor="#000000">
                <v:path arrowok="t"/>
              </v:shape>
            </v:group>
            <v:group style="position:absolute;left:7192;top:3116;width:20;height:2" coordorigin="7192,3116" coordsize="20,2">
              <v:shape style="position:absolute;left:7192;top:3116;width:20;height:2" coordorigin="7192,3116" coordsize="20,0" path="m7192,3116l7211,3116e" filled="false" stroked="true" strokeweight=".47998pt" strokecolor="#000000">
                <v:path arrowok="t"/>
              </v:shape>
            </v:group>
            <v:group style="position:absolute;left:7211;top:3116;width:20;height:2" coordorigin="7211,3116" coordsize="20,2">
              <v:shape style="position:absolute;left:7211;top:3116;width:20;height:2" coordorigin="7211,3116" coordsize="20,0" path="m7211,3116l7230,3116e" filled="false" stroked="true" strokeweight=".47998pt" strokecolor="#000000">
                <v:path arrowok="t"/>
              </v:shape>
            </v:group>
            <v:group style="position:absolute;left:7230;top:3116;width:20;height:2" coordorigin="7230,3116" coordsize="20,2">
              <v:shape style="position:absolute;left:7230;top:3116;width:20;height:2" coordorigin="7230,3116" coordsize="20,0" path="m7230,3116l7249,3116e" filled="false" stroked="true" strokeweight=".47998pt" strokecolor="#000000">
                <v:path arrowok="t"/>
              </v:shape>
            </v:group>
            <v:group style="position:absolute;left:7249;top:3116;width:20;height:2" coordorigin="7249,3116" coordsize="20,2">
              <v:shape style="position:absolute;left:7249;top:3116;width:20;height:2" coordorigin="7249,3116" coordsize="20,0" path="m7249,3116l7269,3116e" filled="false" stroked="true" strokeweight=".47998pt" strokecolor="#000000">
                <v:path arrowok="t"/>
              </v:shape>
            </v:group>
            <v:group style="position:absolute;left:7269;top:3116;width:20;height:2" coordorigin="7269,3116" coordsize="20,2">
              <v:shape style="position:absolute;left:7269;top:3116;width:20;height:2" coordorigin="7269,3116" coordsize="20,0" path="m7269,3116l7288,3116e" filled="false" stroked="true" strokeweight=".47998pt" strokecolor="#000000">
                <v:path arrowok="t"/>
              </v:shape>
            </v:group>
            <v:group style="position:absolute;left:7288;top:3116;width:20;height:2" coordorigin="7288,3116" coordsize="20,2">
              <v:shape style="position:absolute;left:7288;top:3116;width:20;height:2" coordorigin="7288,3116" coordsize="20,0" path="m7288,3116l7307,3116e" filled="false" stroked="true" strokeweight=".47998pt" strokecolor="#000000">
                <v:path arrowok="t"/>
              </v:shape>
            </v:group>
            <v:group style="position:absolute;left:7307;top:3116;width:20;height:2" coordorigin="7307,3116" coordsize="20,2">
              <v:shape style="position:absolute;left:7307;top:3116;width:20;height:2" coordorigin="7307,3116" coordsize="20,0" path="m7307,3116l7326,3116e" filled="false" stroked="true" strokeweight=".47998pt" strokecolor="#000000">
                <v:path arrowok="t"/>
              </v:shape>
            </v:group>
            <v:group style="position:absolute;left:7326;top:3116;width:20;height:2" coordorigin="7326,3116" coordsize="20,2">
              <v:shape style="position:absolute;left:7326;top:3116;width:20;height:2" coordorigin="7326,3116" coordsize="20,0" path="m7326,3116l7345,3116e" filled="false" stroked="true" strokeweight=".47998pt" strokecolor="#000000">
                <v:path arrowok="t"/>
              </v:shape>
            </v:group>
            <v:group style="position:absolute;left:7345;top:3116;width:20;height:2" coordorigin="7345,3116" coordsize="20,2">
              <v:shape style="position:absolute;left:7345;top:3116;width:20;height:2" coordorigin="7345,3116" coordsize="20,0" path="m7345,3116l7365,3116e" filled="false" stroked="true" strokeweight=".47998pt" strokecolor="#000000">
                <v:path arrowok="t"/>
              </v:shape>
            </v:group>
            <v:group style="position:absolute;left:7365;top:3116;width:20;height:2" coordorigin="7365,3116" coordsize="20,2">
              <v:shape style="position:absolute;left:7365;top:3116;width:20;height:2" coordorigin="7365,3116" coordsize="20,0" path="m7365,3116l7384,3116e" filled="false" stroked="true" strokeweight=".47998pt" strokecolor="#000000">
                <v:path arrowok="t"/>
              </v:shape>
            </v:group>
            <v:group style="position:absolute;left:7384;top:3116;width:20;height:2" coordorigin="7384,3116" coordsize="20,2">
              <v:shape style="position:absolute;left:7384;top:3116;width:20;height:2" coordorigin="7384,3116" coordsize="20,0" path="m7384,3116l7403,3116e" filled="false" stroked="true" strokeweight=".47998pt" strokecolor="#000000">
                <v:path arrowok="t"/>
              </v:shape>
            </v:group>
            <v:group style="position:absolute;left:7403;top:3116;width:20;height:2" coordorigin="7403,3116" coordsize="20,2">
              <v:shape style="position:absolute;left:7403;top:3116;width:20;height:2" coordorigin="7403,3116" coordsize="20,0" path="m7403,3116l7422,3116e" filled="false" stroked="true" strokeweight=".47998pt" strokecolor="#000000">
                <v:path arrowok="t"/>
              </v:shape>
            </v:group>
            <v:group style="position:absolute;left:7422;top:3116;width:20;height:2" coordorigin="7422,3116" coordsize="20,2">
              <v:shape style="position:absolute;left:7422;top:3116;width:20;height:2" coordorigin="7422,3116" coordsize="20,0" path="m7422,3116l7441,3116e" filled="false" stroked="true" strokeweight=".47998pt" strokecolor="#000000">
                <v:path arrowok="t"/>
              </v:shape>
            </v:group>
            <v:group style="position:absolute;left:7441;top:3116;width:20;height:2" coordorigin="7441,3116" coordsize="20,2">
              <v:shape style="position:absolute;left:7441;top:3116;width:20;height:2" coordorigin="7441,3116" coordsize="20,0" path="m7441,3116l7461,3116e" filled="false" stroked="true" strokeweight=".47998pt" strokecolor="#000000">
                <v:path arrowok="t"/>
              </v:shape>
            </v:group>
            <v:group style="position:absolute;left:7461;top:3116;width:20;height:2" coordorigin="7461,3116" coordsize="20,2">
              <v:shape style="position:absolute;left:7461;top:3116;width:20;height:2" coordorigin="7461,3116" coordsize="20,0" path="m7461,3116l7480,3116e" filled="false" stroked="true" strokeweight=".47998pt" strokecolor="#000000">
                <v:path arrowok="t"/>
              </v:shape>
            </v:group>
            <v:group style="position:absolute;left:7480;top:3116;width:20;height:2" coordorigin="7480,3116" coordsize="20,2">
              <v:shape style="position:absolute;left:7480;top:3116;width:20;height:2" coordorigin="7480,3116" coordsize="20,0" path="m7480,3116l7499,3116e" filled="false" stroked="true" strokeweight=".47998pt" strokecolor="#000000">
                <v:path arrowok="t"/>
              </v:shape>
            </v:group>
            <v:group style="position:absolute;left:7499;top:3116;width:20;height:2" coordorigin="7499,3116" coordsize="20,2">
              <v:shape style="position:absolute;left:7499;top:3116;width:20;height:2" coordorigin="7499,3116" coordsize="20,0" path="m7499,3116l7518,3116e" filled="false" stroked="true" strokeweight=".47998pt" strokecolor="#000000">
                <v:path arrowok="t"/>
              </v:shape>
            </v:group>
            <v:group style="position:absolute;left:7518;top:3116;width:20;height:2" coordorigin="7518,3116" coordsize="20,2">
              <v:shape style="position:absolute;left:7518;top:3116;width:20;height:2" coordorigin="7518,3116" coordsize="20,0" path="m7518,3116l7537,3116e" filled="false" stroked="true" strokeweight=".47998pt" strokecolor="#000000">
                <v:path arrowok="t"/>
              </v:shape>
            </v:group>
            <v:group style="position:absolute;left:7537;top:3116;width:20;height:2" coordorigin="7537,3116" coordsize="20,2">
              <v:shape style="position:absolute;left:7537;top:3116;width:20;height:2" coordorigin="7537,3116" coordsize="20,0" path="m7537,3116l7557,3116e" filled="false" stroked="true" strokeweight=".47998pt" strokecolor="#000000">
                <v:path arrowok="t"/>
              </v:shape>
            </v:group>
            <v:group style="position:absolute;left:7557;top:3116;width:20;height:2" coordorigin="7557,3116" coordsize="20,2">
              <v:shape style="position:absolute;left:7557;top:3116;width:20;height:2" coordorigin="7557,3116" coordsize="20,0" path="m7557,3116l7576,3116e" filled="false" stroked="true" strokeweight=".47998pt" strokecolor="#000000">
                <v:path arrowok="t"/>
              </v:shape>
            </v:group>
            <v:group style="position:absolute;left:7576;top:3116;width:20;height:2" coordorigin="7576,3116" coordsize="20,2">
              <v:shape style="position:absolute;left:7576;top:3116;width:20;height:2" coordorigin="7576,3116" coordsize="20,0" path="m7576,3116l7595,3116e" filled="false" stroked="true" strokeweight=".47998pt" strokecolor="#000000">
                <v:path arrowok="t"/>
              </v:shape>
            </v:group>
            <v:group style="position:absolute;left:7595;top:3116;width:20;height:2" coordorigin="7595,3116" coordsize="20,2">
              <v:shape style="position:absolute;left:7595;top:3116;width:20;height:2" coordorigin="7595,3116" coordsize="20,0" path="m7595,3116l7614,3116e" filled="false" stroked="true" strokeweight=".47998pt" strokecolor="#000000">
                <v:path arrowok="t"/>
              </v:shape>
            </v:group>
            <v:group style="position:absolute;left:7614;top:3116;width:20;height:2" coordorigin="7614,3116" coordsize="20,2">
              <v:shape style="position:absolute;left:7614;top:3116;width:20;height:2" coordorigin="7614,3116" coordsize="20,0" path="m7614,3116l7633,3116e" filled="false" stroked="true" strokeweight=".47998pt" strokecolor="#000000">
                <v:path arrowok="t"/>
              </v:shape>
            </v:group>
            <v:group style="position:absolute;left:7633;top:3116;width:20;height:2" coordorigin="7633,3116" coordsize="20,2">
              <v:shape style="position:absolute;left:7633;top:3116;width:20;height:2" coordorigin="7633,3116" coordsize="20,0" path="m7633,3116l7653,3116e" filled="false" stroked="true" strokeweight=".47998pt" strokecolor="#000000">
                <v:path arrowok="t"/>
              </v:shape>
            </v:group>
            <v:group style="position:absolute;left:7653;top:3116;width:20;height:2" coordorigin="7653,3116" coordsize="20,2">
              <v:shape style="position:absolute;left:7653;top:3116;width:20;height:2" coordorigin="7653,3116" coordsize="20,0" path="m7653,3116l7672,3116e" filled="false" stroked="true" strokeweight=".47998pt" strokecolor="#000000">
                <v:path arrowok="t"/>
              </v:shape>
            </v:group>
            <v:group style="position:absolute;left:7672;top:3116;width:20;height:2" coordorigin="7672,3116" coordsize="20,2">
              <v:shape style="position:absolute;left:7672;top:3116;width:20;height:2" coordorigin="7672,3116" coordsize="20,0" path="m7672,3116l7691,3116e" filled="false" stroked="true" strokeweight=".47998pt" strokecolor="#000000">
                <v:path arrowok="t"/>
              </v:shape>
            </v:group>
            <v:group style="position:absolute;left:7691;top:3116;width:20;height:2" coordorigin="7691,3116" coordsize="20,2">
              <v:shape style="position:absolute;left:7691;top:3116;width:20;height:2" coordorigin="7691,3116" coordsize="20,0" path="m7691,3116l7710,3116e" filled="false" stroked="true" strokeweight=".47998pt" strokecolor="#000000">
                <v:path arrowok="t"/>
              </v:shape>
            </v:group>
            <v:group style="position:absolute;left:7710;top:3116;width:20;height:2" coordorigin="7710,3116" coordsize="20,2">
              <v:shape style="position:absolute;left:7710;top:3116;width:20;height:2" coordorigin="7710,3116" coordsize="20,0" path="m7710,3116l7729,3116e" filled="false" stroked="true" strokeweight=".47998pt" strokecolor="#000000">
                <v:path arrowok="t"/>
              </v:shape>
            </v:group>
            <v:group style="position:absolute;left:7729;top:3116;width:20;height:2" coordorigin="7729,3116" coordsize="20,2">
              <v:shape style="position:absolute;left:7729;top:3116;width:20;height:2" coordorigin="7729,3116" coordsize="20,0" path="m7729,3116l7749,3116e" filled="false" stroked="true" strokeweight=".47998pt" strokecolor="#000000">
                <v:path arrowok="t"/>
              </v:shape>
            </v:group>
            <v:group style="position:absolute;left:7749;top:3116;width:20;height:2" coordorigin="7749,3116" coordsize="20,2">
              <v:shape style="position:absolute;left:7749;top:3116;width:20;height:2" coordorigin="7749,3116" coordsize="20,0" path="m7749,3116l7768,3116e" filled="false" stroked="true" strokeweight=".47998pt" strokecolor="#000000">
                <v:path arrowok="t"/>
              </v:shape>
            </v:group>
            <v:group style="position:absolute;left:7768;top:3116;width:20;height:2" coordorigin="7768,3116" coordsize="20,2">
              <v:shape style="position:absolute;left:7768;top:3116;width:20;height:2" coordorigin="7768,3116" coordsize="20,0" path="m7768,3116l7787,3116e" filled="false" stroked="true" strokeweight=".47998pt" strokecolor="#000000">
                <v:path arrowok="t"/>
              </v:shape>
            </v:group>
            <v:group style="position:absolute;left:7787;top:3116;width:20;height:2" coordorigin="7787,3116" coordsize="20,2">
              <v:shape style="position:absolute;left:7787;top:3116;width:20;height:2" coordorigin="7787,3116" coordsize="20,0" path="m7787,3116l7806,3116e" filled="false" stroked="true" strokeweight=".47998pt" strokecolor="#000000">
                <v:path arrowok="t"/>
              </v:shape>
            </v:group>
            <v:group style="position:absolute;left:7806;top:3116;width:20;height:2" coordorigin="7806,3116" coordsize="20,2">
              <v:shape style="position:absolute;left:7806;top:3116;width:20;height:2" coordorigin="7806,3116" coordsize="20,0" path="m7806,3116l7825,3116e" filled="false" stroked="true" strokeweight=".47998pt" strokecolor="#000000">
                <v:path arrowok="t"/>
              </v:shape>
            </v:group>
            <v:group style="position:absolute;left:7825;top:3116;width:20;height:2" coordorigin="7825,3116" coordsize="20,2">
              <v:shape style="position:absolute;left:7825;top:3116;width:20;height:2" coordorigin="7825,3116" coordsize="20,0" path="m7825,3116l7845,3116e" filled="false" stroked="true" strokeweight=".47998pt" strokecolor="#000000">
                <v:path arrowok="t"/>
              </v:shape>
            </v:group>
            <v:group style="position:absolute;left:7845;top:3116;width:20;height:2" coordorigin="7845,3116" coordsize="20,2">
              <v:shape style="position:absolute;left:7845;top:3116;width:20;height:2" coordorigin="7845,3116" coordsize="20,0" path="m7845,3116l7864,3116e" filled="false" stroked="true" strokeweight=".47998pt" strokecolor="#000000">
                <v:path arrowok="t"/>
              </v:shape>
            </v:group>
            <v:group style="position:absolute;left:7864;top:3116;width:20;height:2" coordorigin="7864,3116" coordsize="20,2">
              <v:shape style="position:absolute;left:7864;top:3116;width:20;height:2" coordorigin="7864,3116" coordsize="20,0" path="m7864,3116l7883,3116e" filled="false" stroked="true" strokeweight=".47998pt" strokecolor="#000000">
                <v:path arrowok="t"/>
              </v:shape>
            </v:group>
            <v:group style="position:absolute;left:7883;top:3116;width:20;height:2" coordorigin="7883,3116" coordsize="20,2">
              <v:shape style="position:absolute;left:7883;top:3116;width:20;height:2" coordorigin="7883,3116" coordsize="20,0" path="m7883,3116l7902,3116e" filled="false" stroked="true" strokeweight=".47998pt" strokecolor="#000000">
                <v:path arrowok="t"/>
              </v:shape>
            </v:group>
            <v:group style="position:absolute;left:7902;top:3116;width:20;height:2" coordorigin="7902,3116" coordsize="20,2">
              <v:shape style="position:absolute;left:7902;top:3116;width:20;height:2" coordorigin="7902,3116" coordsize="20,0" path="m7902,3116l7921,3116e" filled="false" stroked="true" strokeweight=".47998pt" strokecolor="#000000">
                <v:path arrowok="t"/>
              </v:shape>
            </v:group>
            <v:group style="position:absolute;left:7921;top:3116;width:20;height:2" coordorigin="7921,3116" coordsize="20,2">
              <v:shape style="position:absolute;left:7921;top:3116;width:20;height:2" coordorigin="7921,3116" coordsize="20,0" path="m7921,3116l7941,3116e" filled="false" stroked="true" strokeweight=".47998pt" strokecolor="#000000">
                <v:path arrowok="t"/>
              </v:shape>
            </v:group>
            <v:group style="position:absolute;left:7941;top:3116;width:20;height:2" coordorigin="7941,3116" coordsize="20,2">
              <v:shape style="position:absolute;left:7941;top:3116;width:20;height:2" coordorigin="7941,3116" coordsize="20,0" path="m7941,3116l7960,3116e" filled="false" stroked="true" strokeweight=".47998pt" strokecolor="#000000">
                <v:path arrowok="t"/>
              </v:shape>
            </v:group>
            <v:group style="position:absolute;left:7960;top:3116;width:20;height:2" coordorigin="7960,3116" coordsize="20,2">
              <v:shape style="position:absolute;left:7960;top:3116;width:20;height:2" coordorigin="7960,3116" coordsize="20,0" path="m7960,3116l7979,3116e" filled="false" stroked="true" strokeweight=".47998pt" strokecolor="#000000">
                <v:path arrowok="t"/>
              </v:shape>
            </v:group>
            <v:group style="position:absolute;left:7979;top:3116;width:20;height:2" coordorigin="7979,3116" coordsize="20,2">
              <v:shape style="position:absolute;left:7979;top:3116;width:20;height:2" coordorigin="7979,3116" coordsize="20,0" path="m7979,3116l7998,3116e" filled="false" stroked="true" strokeweight=".47998pt" strokecolor="#000000">
                <v:path arrowok="t"/>
              </v:shape>
            </v:group>
            <v:group style="position:absolute;left:7998;top:3116;width:20;height:2" coordorigin="7998,3116" coordsize="20,2">
              <v:shape style="position:absolute;left:7998;top:3116;width:20;height:2" coordorigin="7998,3116" coordsize="20,0" path="m7998,3116l8017,3116e" filled="false" stroked="true" strokeweight=".47998pt" strokecolor="#000000">
                <v:path arrowok="t"/>
              </v:shape>
            </v:group>
            <v:group style="position:absolute;left:8017;top:3116;width:20;height:2" coordorigin="8017,3116" coordsize="20,2">
              <v:shape style="position:absolute;left:8017;top:3116;width:20;height:2" coordorigin="8017,3116" coordsize="20,0" path="m8017,3116l8037,3116e" filled="false" stroked="true" strokeweight=".47998pt" strokecolor="#000000">
                <v:path arrowok="t"/>
              </v:shape>
            </v:group>
            <v:group style="position:absolute;left:8037;top:3116;width:20;height:2" coordorigin="8037,3116" coordsize="20,2">
              <v:shape style="position:absolute;left:8037;top:3116;width:20;height:2" coordorigin="8037,3116" coordsize="20,0" path="m8037,3116l8056,3116e" filled="false" stroked="true" strokeweight=".47998pt" strokecolor="#000000">
                <v:path arrowok="t"/>
              </v:shape>
            </v:group>
            <v:group style="position:absolute;left:8056;top:3116;width:20;height:2" coordorigin="8056,3116" coordsize="20,2">
              <v:shape style="position:absolute;left:8056;top:3116;width:20;height:2" coordorigin="8056,3116" coordsize="20,0" path="m8056,3116l8075,3116e" filled="false" stroked="true" strokeweight=".47998pt" strokecolor="#000000">
                <v:path arrowok="t"/>
              </v:shape>
            </v:group>
            <v:group style="position:absolute;left:8075;top:3116;width:20;height:2" coordorigin="8075,3116" coordsize="20,2">
              <v:shape style="position:absolute;left:8075;top:3116;width:20;height:2" coordorigin="8075,3116" coordsize="20,0" path="m8075,3116l8094,3116e" filled="false" stroked="true" strokeweight=".47998pt" strokecolor="#000000">
                <v:path arrowok="t"/>
              </v:shape>
            </v:group>
            <v:group style="position:absolute;left:8094;top:3116;width:20;height:2" coordorigin="8094,3116" coordsize="20,2">
              <v:shape style="position:absolute;left:8094;top:3116;width:20;height:2" coordorigin="8094,3116" coordsize="20,0" path="m8094,3116l8113,3116e" filled="false" stroked="true" strokeweight=".47998pt" strokecolor="#000000">
                <v:path arrowok="t"/>
              </v:shape>
            </v:group>
            <v:group style="position:absolute;left:8113;top:3116;width:20;height:2" coordorigin="8113,3116" coordsize="20,2">
              <v:shape style="position:absolute;left:8113;top:3116;width:20;height:2" coordorigin="8113,3116" coordsize="20,0" path="m8113,3116l8133,3116e" filled="false" stroked="true" strokeweight=".47998pt" strokecolor="#000000">
                <v:path arrowok="t"/>
              </v:shape>
            </v:group>
            <v:group style="position:absolute;left:8133;top:3116;width:20;height:2" coordorigin="8133,3116" coordsize="20,2">
              <v:shape style="position:absolute;left:8133;top:3116;width:20;height:2" coordorigin="8133,3116" coordsize="20,0" path="m8133,3116l8152,3116e" filled="false" stroked="true" strokeweight=".47998pt" strokecolor="#000000">
                <v:path arrowok="t"/>
              </v:shape>
            </v:group>
            <v:group style="position:absolute;left:8152;top:3116;width:20;height:2" coordorigin="8152,3116" coordsize="20,2">
              <v:shape style="position:absolute;left:8152;top:3116;width:20;height:2" coordorigin="8152,3116" coordsize="20,0" path="m8152,3116l8171,3116e" filled="false" stroked="true" strokeweight=".47998pt" strokecolor="#000000">
                <v:path arrowok="t"/>
              </v:shape>
            </v:group>
            <v:group style="position:absolute;left:8171;top:3116;width:20;height:2" coordorigin="8171,3116" coordsize="20,2">
              <v:shape style="position:absolute;left:8171;top:3116;width:20;height:2" coordorigin="8171,3116" coordsize="20,0" path="m8171,3116l8190,3116e" filled="false" stroked="true" strokeweight=".47998pt" strokecolor="#000000">
                <v:path arrowok="t"/>
              </v:shape>
            </v:group>
            <v:group style="position:absolute;left:8190;top:3116;width:20;height:2" coordorigin="8190,3116" coordsize="20,2">
              <v:shape style="position:absolute;left:8190;top:3116;width:20;height:2" coordorigin="8190,3116" coordsize="20,0" path="m8190,3116l8209,3116e" filled="false" stroked="true" strokeweight=".47998pt" strokecolor="#000000">
                <v:path arrowok="t"/>
              </v:shape>
            </v:group>
            <v:group style="position:absolute;left:8209;top:3116;width:20;height:2" coordorigin="8209,3116" coordsize="20,2">
              <v:shape style="position:absolute;left:8209;top:3116;width:20;height:2" coordorigin="8209,3116" coordsize="20,0" path="m8209,3116l8229,3116e" filled="false" stroked="true" strokeweight=".47998pt" strokecolor="#000000">
                <v:path arrowok="t"/>
              </v:shape>
            </v:group>
            <v:group style="position:absolute;left:8229;top:3116;width:20;height:2" coordorigin="8229,3116" coordsize="20,2">
              <v:shape style="position:absolute;left:8229;top:3116;width:20;height:2" coordorigin="8229,3116" coordsize="20,0" path="m8229,3116l8248,3116e" filled="false" stroked="true" strokeweight=".47998pt" strokecolor="#000000">
                <v:path arrowok="t"/>
              </v:shape>
            </v:group>
            <v:group style="position:absolute;left:8248;top:3116;width:20;height:2" coordorigin="8248,3116" coordsize="20,2">
              <v:shape style="position:absolute;left:8248;top:3116;width:20;height:2" coordorigin="8248,3116" coordsize="20,0" path="m8248,3116l8267,3116e" filled="false" stroked="true" strokeweight=".47998pt" strokecolor="#000000">
                <v:path arrowok="t"/>
              </v:shape>
            </v:group>
            <v:group style="position:absolute;left:8267;top:3116;width:20;height:2" coordorigin="8267,3116" coordsize="20,2">
              <v:shape style="position:absolute;left:8267;top:3116;width:20;height:2" coordorigin="8267,3116" coordsize="20,0" path="m8267,3116l8286,3116e" filled="false" stroked="true" strokeweight=".47998pt" strokecolor="#000000">
                <v:path arrowok="t"/>
              </v:shape>
            </v:group>
            <v:group style="position:absolute;left:8286;top:3116;width:20;height:2" coordorigin="8286,3116" coordsize="20,2">
              <v:shape style="position:absolute;left:8286;top:3116;width:20;height:2" coordorigin="8286,3116" coordsize="20,0" path="m8286,3116l8305,3116e" filled="false" stroked="true" strokeweight=".47998pt" strokecolor="#000000">
                <v:path arrowok="t"/>
              </v:shape>
            </v:group>
            <v:group style="position:absolute;left:8305;top:3116;width:20;height:2" coordorigin="8305,3116" coordsize="20,2">
              <v:shape style="position:absolute;left:8305;top:3116;width:20;height:2" coordorigin="8305,3116" coordsize="20,0" path="m8305,3116l8325,3116e" filled="false" stroked="true" strokeweight=".47998pt" strokecolor="#000000">
                <v:path arrowok="t"/>
              </v:shape>
            </v:group>
            <v:group style="position:absolute;left:8325;top:3116;width:20;height:2" coordorigin="8325,3116" coordsize="20,2">
              <v:shape style="position:absolute;left:8325;top:3116;width:20;height:2" coordorigin="8325,3116" coordsize="20,0" path="m8325,3116l8344,3116e" filled="false" stroked="true" strokeweight=".47998pt" strokecolor="#000000">
                <v:path arrowok="t"/>
              </v:shape>
            </v:group>
            <v:group style="position:absolute;left:8344;top:3116;width:20;height:2" coordorigin="8344,3116" coordsize="20,2">
              <v:shape style="position:absolute;left:8344;top:3116;width:20;height:2" coordorigin="8344,3116" coordsize="20,0" path="m8344,3116l8363,3116e" filled="false" stroked="true" strokeweight=".47998pt" strokecolor="#000000">
                <v:path arrowok="t"/>
              </v:shape>
            </v:group>
            <v:group style="position:absolute;left:8363;top:3116;width:20;height:2" coordorigin="8363,3116" coordsize="20,2">
              <v:shape style="position:absolute;left:8363;top:3116;width:20;height:2" coordorigin="8363,3116" coordsize="20,0" path="m8363,3116l8382,3116e" filled="false" stroked="true" strokeweight=".47998pt" strokecolor="#000000">
                <v:path arrowok="t"/>
              </v:shape>
            </v:group>
            <v:group style="position:absolute;left:8382;top:3116;width:20;height:2" coordorigin="8382,3116" coordsize="20,2">
              <v:shape style="position:absolute;left:8382;top:3116;width:20;height:2" coordorigin="8382,3116" coordsize="20,0" path="m8382,3116l8401,3116e" filled="false" stroked="true" strokeweight=".47998pt" strokecolor="#000000">
                <v:path arrowok="t"/>
              </v:shape>
            </v:group>
            <v:group style="position:absolute;left:8401;top:3116;width:20;height:2" coordorigin="8401,3116" coordsize="20,2">
              <v:shape style="position:absolute;left:8401;top:3116;width:20;height:2" coordorigin="8401,3116" coordsize="20,0" path="m8401,3116l8421,3116e" filled="false" stroked="true" strokeweight=".47998pt" strokecolor="#000000">
                <v:path arrowok="t"/>
              </v:shape>
            </v:group>
            <v:group style="position:absolute;left:8421;top:3116;width:20;height:2" coordorigin="8421,3116" coordsize="20,2">
              <v:shape style="position:absolute;left:8421;top:3116;width:20;height:2" coordorigin="8421,3116" coordsize="20,0" path="m8421,3116l8440,3116e" filled="false" stroked="true" strokeweight=".47998pt" strokecolor="#000000">
                <v:path arrowok="t"/>
              </v:shape>
            </v:group>
            <v:group style="position:absolute;left:8440;top:3116;width:20;height:2" coordorigin="8440,3116" coordsize="20,2">
              <v:shape style="position:absolute;left:8440;top:3116;width:20;height:2" coordorigin="8440,3116" coordsize="20,0" path="m8440,3116l8459,3116e" filled="false" stroked="true" strokeweight=".47998pt" strokecolor="#000000">
                <v:path arrowok="t"/>
              </v:shape>
            </v:group>
            <v:group style="position:absolute;left:8459;top:3116;width:20;height:2" coordorigin="8459,3116" coordsize="20,2">
              <v:shape style="position:absolute;left:8459;top:3116;width:20;height:2" coordorigin="8459,3116" coordsize="20,0" path="m8459,3116l8478,3116e" filled="false" stroked="true" strokeweight=".47998pt" strokecolor="#000000">
                <v:path arrowok="t"/>
              </v:shape>
            </v:group>
            <v:group style="position:absolute;left:8478;top:3116;width:20;height:2" coordorigin="8478,3116" coordsize="20,2">
              <v:shape style="position:absolute;left:8478;top:3116;width:20;height:2" coordorigin="8478,3116" coordsize="20,0" path="m8478,3116l8497,3116e" filled="false" stroked="true" strokeweight=".47998pt" strokecolor="#000000">
                <v:path arrowok="t"/>
              </v:shape>
            </v:group>
            <v:group style="position:absolute;left:8497;top:3116;width:20;height:2" coordorigin="8497,3116" coordsize="20,2">
              <v:shape style="position:absolute;left:8497;top:3116;width:20;height:2" coordorigin="8497,3116" coordsize="20,0" path="m8497,3116l8517,3116e" filled="false" stroked="true" strokeweight=".47998pt" strokecolor="#000000">
                <v:path arrowok="t"/>
              </v:shape>
            </v:group>
            <v:group style="position:absolute;left:8517;top:3116;width:20;height:2" coordorigin="8517,3116" coordsize="20,2">
              <v:shape style="position:absolute;left:8517;top:3116;width:20;height:2" coordorigin="8517,3116" coordsize="20,0" path="m8517,3116l8536,3116e" filled="false" stroked="true" strokeweight=".47998pt" strokecolor="#000000">
                <v:path arrowok="t"/>
              </v:shape>
            </v:group>
            <v:group style="position:absolute;left:8536;top:3116;width:20;height:2" coordorigin="8536,3116" coordsize="20,2">
              <v:shape style="position:absolute;left:8536;top:3116;width:20;height:2" coordorigin="8536,3116" coordsize="20,0" path="m8536,3116l8555,3116e" filled="false" stroked="true" strokeweight=".47998pt" strokecolor="#000000">
                <v:path arrowok="t"/>
              </v:shape>
            </v:group>
            <v:group style="position:absolute;left:8555;top:3116;width:20;height:2" coordorigin="8555,3116" coordsize="20,2">
              <v:shape style="position:absolute;left:8555;top:3116;width:20;height:2" coordorigin="8555,3116" coordsize="20,0" path="m8555,3116l8574,3116e" filled="false" stroked="true" strokeweight=".47998pt" strokecolor="#000000">
                <v:path arrowok="t"/>
              </v:shape>
            </v:group>
            <v:group style="position:absolute;left:8574;top:3116;width:20;height:2" coordorigin="8574,3116" coordsize="20,2">
              <v:shape style="position:absolute;left:8574;top:3116;width:20;height:2" coordorigin="8574,3116" coordsize="20,0" path="m8574,3116l8593,3116e" filled="false" stroked="true" strokeweight=".47998pt" strokecolor="#000000">
                <v:path arrowok="t"/>
              </v:shape>
            </v:group>
            <v:group style="position:absolute;left:8593;top:3116;width:20;height:2" coordorigin="8593,3116" coordsize="20,2">
              <v:shape style="position:absolute;left:8593;top:3116;width:20;height:2" coordorigin="8593,3116" coordsize="20,0" path="m8593,3116l8613,3116e" filled="false" stroked="true" strokeweight=".47998pt" strokecolor="#000000">
                <v:path arrowok="t"/>
              </v:shape>
            </v:group>
            <v:group style="position:absolute;left:8613;top:3116;width:20;height:2" coordorigin="8613,3116" coordsize="20,2">
              <v:shape style="position:absolute;left:8613;top:3116;width:20;height:2" coordorigin="8613,3116" coordsize="20,0" path="m8613,3116l8632,3116e" filled="false" stroked="true" strokeweight=".47998pt" strokecolor="#000000">
                <v:path arrowok="t"/>
              </v:shape>
            </v:group>
            <v:group style="position:absolute;left:8632;top:3116;width:20;height:2" coordorigin="8632,3116" coordsize="20,2">
              <v:shape style="position:absolute;left:8632;top:3116;width:20;height:2" coordorigin="8632,3116" coordsize="20,0" path="m8632,3116l8651,3116e" filled="false" stroked="true" strokeweight=".47998pt" strokecolor="#000000">
                <v:path arrowok="t"/>
              </v:shape>
            </v:group>
            <v:group style="position:absolute;left:8651;top:3116;width:20;height:2" coordorigin="8651,3116" coordsize="20,2">
              <v:shape style="position:absolute;left:8651;top:3116;width:20;height:2" coordorigin="8651,3116" coordsize="20,0" path="m8651,3116l8670,3116e" filled="false" stroked="true" strokeweight=".47998pt" strokecolor="#000000">
                <v:path arrowok="t"/>
              </v:shape>
            </v:group>
            <v:group style="position:absolute;left:8670;top:3116;width:20;height:2" coordorigin="8670,3116" coordsize="20,2">
              <v:shape style="position:absolute;left:8670;top:3116;width:20;height:2" coordorigin="8670,3116" coordsize="20,0" path="m8670,3116l8689,3116e" filled="false" stroked="true" strokeweight=".47998pt" strokecolor="#000000">
                <v:path arrowok="t"/>
              </v:shape>
            </v:group>
            <v:group style="position:absolute;left:8689;top:3116;width:20;height:2" coordorigin="8689,3116" coordsize="20,2">
              <v:shape style="position:absolute;left:8689;top:3116;width:20;height:2" coordorigin="8689,3116" coordsize="20,0" path="m8689,3116l8709,3116e" filled="false" stroked="true" strokeweight=".47998pt" strokecolor="#000000">
                <v:path arrowok="t"/>
              </v:shape>
            </v:group>
            <v:group style="position:absolute;left:8709;top:3116;width:20;height:2" coordorigin="8709,3116" coordsize="20,2">
              <v:shape style="position:absolute;left:8709;top:3116;width:20;height:2" coordorigin="8709,3116" coordsize="20,0" path="m8709,3116l8728,3116e" filled="false" stroked="true" strokeweight=".47998pt" strokecolor="#000000">
                <v:path arrowok="t"/>
              </v:shape>
            </v:group>
            <v:group style="position:absolute;left:8728;top:3116;width:20;height:2" coordorigin="8728,3116" coordsize="20,2">
              <v:shape style="position:absolute;left:8728;top:3116;width:20;height:2" coordorigin="8728,3116" coordsize="20,0" path="m8728,3116l8747,3116e" filled="false" stroked="true" strokeweight=".47998pt" strokecolor="#000000">
                <v:path arrowok="t"/>
              </v:shape>
            </v:group>
            <v:group style="position:absolute;left:8747;top:3116;width:20;height:2" coordorigin="8747,3116" coordsize="20,2">
              <v:shape style="position:absolute;left:8747;top:3116;width:20;height:2" coordorigin="8747,3116" coordsize="20,0" path="m8747,3116l8766,3116e" filled="false" stroked="true" strokeweight=".47998pt" strokecolor="#000000">
                <v:path arrowok="t"/>
              </v:shape>
            </v:group>
            <v:group style="position:absolute;left:8766;top:3116;width:20;height:2" coordorigin="8766,3116" coordsize="20,2">
              <v:shape style="position:absolute;left:8766;top:3116;width:20;height:2" coordorigin="8766,3116" coordsize="20,0" path="m8766,3116l8785,3116e" filled="false" stroked="true" strokeweight=".47998pt" strokecolor="#000000">
                <v:path arrowok="t"/>
              </v:shape>
            </v:group>
            <v:group style="position:absolute;left:8785;top:3116;width:20;height:2" coordorigin="8785,3116" coordsize="20,2">
              <v:shape style="position:absolute;left:8785;top:3116;width:20;height:2" coordorigin="8785,3116" coordsize="20,0" path="m8785,3116l8805,3116e" filled="false" stroked="true" strokeweight=".47998pt" strokecolor="#000000">
                <v:path arrowok="t"/>
              </v:shape>
            </v:group>
            <v:group style="position:absolute;left:8805;top:3116;width:20;height:2" coordorigin="8805,3116" coordsize="20,2">
              <v:shape style="position:absolute;left:8805;top:3116;width:20;height:2" coordorigin="8805,3116" coordsize="20,0" path="m8805,3116l8824,3116e" filled="false" stroked="true" strokeweight=".47998pt" strokecolor="#000000">
                <v:path arrowok="t"/>
              </v:shape>
            </v:group>
            <v:group style="position:absolute;left:8824;top:3116;width:20;height:2" coordorigin="8824,3116" coordsize="20,2">
              <v:shape style="position:absolute;left:8824;top:3116;width:20;height:2" coordorigin="8824,3116" coordsize="20,0" path="m8824,3116l8844,3116e" filled="false" stroked="true" strokeweight=".47998pt" strokecolor="#000000">
                <v:path arrowok="t"/>
              </v:shape>
            </v:group>
            <v:group style="position:absolute;left:8844;top:3116;width:20;height:2" coordorigin="8844,3116" coordsize="20,2">
              <v:shape style="position:absolute;left:8844;top:3116;width:20;height:2" coordorigin="8844,3116" coordsize="20,0" path="m8844,3116l8863,3116e" filled="false" stroked="true" strokeweight=".47998pt" strokecolor="#000000">
                <v:path arrowok="t"/>
              </v:shape>
            </v:group>
            <v:group style="position:absolute;left:8863;top:3116;width:20;height:2" coordorigin="8863,3116" coordsize="20,2">
              <v:shape style="position:absolute;left:8863;top:3116;width:20;height:2" coordorigin="8863,3116" coordsize="20,0" path="m8863,3116l8882,3116e" filled="false" stroked="true" strokeweight=".47998pt" strokecolor="#000000">
                <v:path arrowok="t"/>
              </v:shape>
            </v:group>
            <v:group style="position:absolute;left:8882;top:3116;width:20;height:2" coordorigin="8882,3116" coordsize="20,2">
              <v:shape style="position:absolute;left:8882;top:3116;width:20;height:2" coordorigin="8882,3116" coordsize="20,0" path="m8882,3116l8901,3116e" filled="false" stroked="true" strokeweight=".47998pt" strokecolor="#000000">
                <v:path arrowok="t"/>
              </v:shape>
            </v:group>
            <v:group style="position:absolute;left:8901;top:3116;width:20;height:2" coordorigin="8901,3116" coordsize="20,2">
              <v:shape style="position:absolute;left:8901;top:3116;width:20;height:2" coordorigin="8901,3116" coordsize="20,0" path="m8901,3116l8920,3116e" filled="false" stroked="true" strokeweight=".47998pt" strokecolor="#000000">
                <v:path arrowok="t"/>
              </v:shape>
            </v:group>
            <v:group style="position:absolute;left:8920;top:3116;width:20;height:2" coordorigin="8920,3116" coordsize="20,2">
              <v:shape style="position:absolute;left:8920;top:3116;width:20;height:2" coordorigin="8920,3116" coordsize="20,0" path="m8920,3116l8940,3116e" filled="false" stroked="true" strokeweight=".47998pt" strokecolor="#000000">
                <v:path arrowok="t"/>
              </v:shape>
            </v:group>
            <v:group style="position:absolute;left:8940;top:3116;width:20;height:2" coordorigin="8940,3116" coordsize="20,2">
              <v:shape style="position:absolute;left:8940;top:3116;width:20;height:2" coordorigin="8940,3116" coordsize="20,0" path="m8940,3116l8959,3116e" filled="false" stroked="true" strokeweight=".47998pt" strokecolor="#000000">
                <v:path arrowok="t"/>
              </v:shape>
            </v:group>
            <v:group style="position:absolute;left:8959;top:3116;width:20;height:2" coordorigin="8959,3116" coordsize="20,2">
              <v:shape style="position:absolute;left:8959;top:3116;width:20;height:2" coordorigin="8959,3116" coordsize="20,0" path="m8959,3116l8978,3116e" filled="false" stroked="true" strokeweight=".47998pt" strokecolor="#000000">
                <v:path arrowok="t"/>
              </v:shape>
            </v:group>
            <v:group style="position:absolute;left:8978;top:3116;width:20;height:2" coordorigin="8978,3116" coordsize="20,2">
              <v:shape style="position:absolute;left:8978;top:3116;width:20;height:2" coordorigin="8978,3116" coordsize="20,0" path="m8978,3116l8997,3116e" filled="false" stroked="true" strokeweight=".47998pt" strokecolor="#000000">
                <v:path arrowok="t"/>
              </v:shape>
            </v:group>
            <v:group style="position:absolute;left:8997;top:3116;width:20;height:2" coordorigin="8997,3116" coordsize="20,2">
              <v:shape style="position:absolute;left:8997;top:3116;width:20;height:2" coordorigin="8997,3116" coordsize="20,0" path="m8997,3116l9016,3116e" filled="false" stroked="true" strokeweight=".47998pt" strokecolor="#000000">
                <v:path arrowok="t"/>
              </v:shape>
            </v:group>
            <v:group style="position:absolute;left:9016;top:3116;width:20;height:2" coordorigin="9016,3116" coordsize="20,2">
              <v:shape style="position:absolute;left:9016;top:3116;width:20;height:2" coordorigin="9016,3116" coordsize="20,0" path="m9016,3116l9036,3116e" filled="false" stroked="true" strokeweight=".47998pt" strokecolor="#000000">
                <v:path arrowok="t"/>
              </v:shape>
            </v:group>
            <v:group style="position:absolute;left:9036;top:3116;width:20;height:2" coordorigin="9036,3116" coordsize="20,2">
              <v:shape style="position:absolute;left:9036;top:3116;width:20;height:2" coordorigin="9036,3116" coordsize="20,0" path="m9036,3116l9055,3116e" filled="false" stroked="true" strokeweight=".47998pt" strokecolor="#000000">
                <v:path arrowok="t"/>
              </v:shape>
            </v:group>
            <v:group style="position:absolute;left:9055;top:3116;width:20;height:2" coordorigin="9055,3116" coordsize="20,2">
              <v:shape style="position:absolute;left:9055;top:3116;width:20;height:2" coordorigin="9055,3116" coordsize="20,0" path="m9055,3116l9074,3116e" filled="false" stroked="true" strokeweight=".47998pt" strokecolor="#000000">
                <v:path arrowok="t"/>
              </v:shape>
            </v:group>
            <v:group style="position:absolute;left:9074;top:3116;width:20;height:2" coordorigin="9074,3116" coordsize="20,2">
              <v:shape style="position:absolute;left:9074;top:3116;width:20;height:2" coordorigin="9074,3116" coordsize="20,0" path="m9074,3116l9093,3116e" filled="false" stroked="true" strokeweight=".47998pt" strokecolor="#000000">
                <v:path arrowok="t"/>
              </v:shape>
            </v:group>
            <v:group style="position:absolute;left:9093;top:3116;width:20;height:2" coordorigin="9093,3116" coordsize="20,2">
              <v:shape style="position:absolute;left:9093;top:3116;width:20;height:2" coordorigin="9093,3116" coordsize="20,0" path="m9093,3116l9112,3116e" filled="false" stroked="true" strokeweight=".47998pt" strokecolor="#000000">
                <v:path arrowok="t"/>
              </v:shape>
            </v:group>
            <v:group style="position:absolute;left:9112;top:3116;width:20;height:2" coordorigin="9112,3116" coordsize="20,2">
              <v:shape style="position:absolute;left:9112;top:3116;width:20;height:2" coordorigin="9112,3116" coordsize="20,0" path="m9112,3116l9132,3116e" filled="false" stroked="true" strokeweight=".47998pt" strokecolor="#000000">
                <v:path arrowok="t"/>
              </v:shape>
            </v:group>
            <v:group style="position:absolute;left:9132;top:3116;width:20;height:2" coordorigin="9132,3116" coordsize="20,2">
              <v:shape style="position:absolute;left:9132;top:3116;width:20;height:2" coordorigin="9132,3116" coordsize="20,0" path="m9132,3116l9151,3116e" filled="false" stroked="true" strokeweight=".47998pt" strokecolor="#000000">
                <v:path arrowok="t"/>
              </v:shape>
            </v:group>
            <v:group style="position:absolute;left:9151;top:3116;width:20;height:2" coordorigin="9151,3116" coordsize="20,2">
              <v:shape style="position:absolute;left:9151;top:3116;width:20;height:2" coordorigin="9151,3116" coordsize="20,0" path="m9151,3116l9170,3116e" filled="false" stroked="true" strokeweight=".47998pt" strokecolor="#000000">
                <v:path arrowok="t"/>
              </v:shape>
            </v:group>
            <v:group style="position:absolute;left:9170;top:3116;width:20;height:2" coordorigin="9170,3116" coordsize="20,2">
              <v:shape style="position:absolute;left:9170;top:3116;width:20;height:2" coordorigin="9170,3116" coordsize="20,0" path="m9170,3116l9189,3116e" filled="false" stroked="true" strokeweight=".47998pt" strokecolor="#000000">
                <v:path arrowok="t"/>
              </v:shape>
            </v:group>
            <v:group style="position:absolute;left:9189;top:3116;width:20;height:2" coordorigin="9189,3116" coordsize="20,2">
              <v:shape style="position:absolute;left:9189;top:3116;width:20;height:2" coordorigin="9189,3116" coordsize="20,0" path="m9189,3116l9208,3116e" filled="false" stroked="true" strokeweight=".47998pt" strokecolor="#000000">
                <v:path arrowok="t"/>
              </v:shape>
            </v:group>
            <v:group style="position:absolute;left:9208;top:3116;width:20;height:2" coordorigin="9208,3116" coordsize="20,2">
              <v:shape style="position:absolute;left:9208;top:3116;width:20;height:2" coordorigin="9208,3116" coordsize="20,0" path="m9208,3116l9228,3116e" filled="false" stroked="true" strokeweight=".47998pt" strokecolor="#000000">
                <v:path arrowok="t"/>
              </v:shape>
            </v:group>
            <v:group style="position:absolute;left:9228;top:3116;width:20;height:2" coordorigin="9228,3116" coordsize="20,2">
              <v:shape style="position:absolute;left:9228;top:3116;width:20;height:2" coordorigin="9228,3116" coordsize="20,0" path="m9228,3116l9247,3116e" filled="false" stroked="true" strokeweight=".47998pt" strokecolor="#000000">
                <v:path arrowok="t"/>
              </v:shape>
            </v:group>
            <v:group style="position:absolute;left:9247;top:3116;width:20;height:2" coordorigin="9247,3116" coordsize="20,2">
              <v:shape style="position:absolute;left:9247;top:3116;width:20;height:2" coordorigin="9247,3116" coordsize="20,0" path="m9247,3116l9266,3116e" filled="false" stroked="true" strokeweight=".47998pt" strokecolor="#000000">
                <v:path arrowok="t"/>
              </v:shape>
            </v:group>
            <v:group style="position:absolute;left:9266;top:3116;width:20;height:2" coordorigin="9266,3116" coordsize="20,2">
              <v:shape style="position:absolute;left:9266;top:3116;width:20;height:2" coordorigin="9266,3116" coordsize="20,0" path="m9266,3116l9285,3116e" filled="false" stroked="true" strokeweight=".47998pt" strokecolor="#000000">
                <v:path arrowok="t"/>
              </v:shape>
            </v:group>
            <v:group style="position:absolute;left:9285;top:3116;width:20;height:2" coordorigin="9285,3116" coordsize="20,2">
              <v:shape style="position:absolute;left:9285;top:3116;width:20;height:2" coordorigin="9285,3116" coordsize="20,0" path="m9285,3116l9304,3116e" filled="false" stroked="true" strokeweight=".47998pt" strokecolor="#000000">
                <v:path arrowok="t"/>
              </v:shape>
            </v:group>
            <v:group style="position:absolute;left:9304;top:3116;width:20;height:2" coordorigin="9304,3116" coordsize="20,2">
              <v:shape style="position:absolute;left:9304;top:3116;width:20;height:2" coordorigin="9304,3116" coordsize="20,0" path="m9304,3116l9324,3116e" filled="false" stroked="true" strokeweight=".47998pt" strokecolor="#000000">
                <v:path arrowok="t"/>
              </v:shape>
            </v:group>
            <v:group style="position:absolute;left:9324;top:3116;width:20;height:2" coordorigin="9324,3116" coordsize="20,2">
              <v:shape style="position:absolute;left:9324;top:3116;width:20;height:2" coordorigin="9324,3116" coordsize="20,0" path="m9324,3116l9343,3116e" filled="false" stroked="true" strokeweight=".47998pt" strokecolor="#000000">
                <v:path arrowok="t"/>
              </v:shape>
            </v:group>
            <v:group style="position:absolute;left:9343;top:3116;width:20;height:2" coordorigin="9343,3116" coordsize="20,2">
              <v:shape style="position:absolute;left:9343;top:3116;width:20;height:2" coordorigin="9343,3116" coordsize="20,0" path="m9343,3116l9362,3116e" filled="false" stroked="true" strokeweight=".47998pt" strokecolor="#000000">
                <v:path arrowok="t"/>
              </v:shape>
            </v:group>
            <v:group style="position:absolute;left:9362;top:3116;width:20;height:2" coordorigin="9362,3116" coordsize="20,2">
              <v:shape style="position:absolute;left:9362;top:3116;width:20;height:2" coordorigin="9362,3116" coordsize="20,0" path="m9362,3116l9381,3116e" filled="false" stroked="true" strokeweight=".47998pt" strokecolor="#000000">
                <v:path arrowok="t"/>
              </v:shape>
            </v:group>
            <v:group style="position:absolute;left:9381;top:3116;width:20;height:2" coordorigin="9381,3116" coordsize="20,2">
              <v:shape style="position:absolute;left:9381;top:3116;width:20;height:2" coordorigin="9381,3116" coordsize="20,0" path="m9381,3116l9400,3116e" filled="false" stroked="true" strokeweight=".47998pt" strokecolor="#000000">
                <v:path arrowok="t"/>
              </v:shape>
            </v:group>
            <v:group style="position:absolute;left:9400;top:3116;width:20;height:2" coordorigin="9400,3116" coordsize="20,2">
              <v:shape style="position:absolute;left:9400;top:3116;width:20;height:2" coordorigin="9400,3116" coordsize="20,0" path="m9400,3116l9420,3116e" filled="false" stroked="true" strokeweight=".47998pt" strokecolor="#000000">
                <v:path arrowok="t"/>
              </v:shape>
            </v:group>
            <v:group style="position:absolute;left:9420;top:3116;width:20;height:2" coordorigin="9420,3116" coordsize="20,2">
              <v:shape style="position:absolute;left:9420;top:3116;width:20;height:2" coordorigin="9420,3116" coordsize="20,0" path="m9420,3116l9439,3116e" filled="false" stroked="true" strokeweight=".47998pt" strokecolor="#000000">
                <v:path arrowok="t"/>
              </v:shape>
            </v:group>
            <v:group style="position:absolute;left:9439;top:3116;width:20;height:2" coordorigin="9439,3116" coordsize="20,2">
              <v:shape style="position:absolute;left:9439;top:3116;width:20;height:2" coordorigin="9439,3116" coordsize="20,0" path="m9439,3116l9458,3116e" filled="false" stroked="true" strokeweight=".47998pt" strokecolor="#000000">
                <v:path arrowok="t"/>
              </v:shape>
            </v:group>
            <v:group style="position:absolute;left:9458;top:3116;width:20;height:2" coordorigin="9458,3116" coordsize="20,2">
              <v:shape style="position:absolute;left:9458;top:3116;width:20;height:2" coordorigin="9458,3116" coordsize="20,0" path="m9458,3116l9477,3116e" filled="false" stroked="true" strokeweight=".47998pt" strokecolor="#000000">
                <v:path arrowok="t"/>
              </v:shape>
            </v:group>
            <v:group style="position:absolute;left:9477;top:3116;width:20;height:2" coordorigin="9477,3116" coordsize="20,2">
              <v:shape style="position:absolute;left:9477;top:3116;width:20;height:2" coordorigin="9477,3116" coordsize="20,0" path="m9477,3116l9496,3116e" filled="false" stroked="true" strokeweight=".47998pt" strokecolor="#000000">
                <v:path arrowok="t"/>
              </v:shape>
            </v:group>
            <v:group style="position:absolute;left:9496;top:3116;width:20;height:2" coordorigin="9496,3116" coordsize="20,2">
              <v:shape style="position:absolute;left:9496;top:3116;width:20;height:2" coordorigin="9496,3116" coordsize="20,0" path="m9496,3116l9516,3116e" filled="false" stroked="true" strokeweight=".47998pt" strokecolor="#000000">
                <v:path arrowok="t"/>
              </v:shape>
            </v:group>
            <v:group style="position:absolute;left:9516;top:3116;width:20;height:2" coordorigin="9516,3116" coordsize="20,2">
              <v:shape style="position:absolute;left:9516;top:3116;width:20;height:2" coordorigin="9516,3116" coordsize="20,0" path="m9516,3116l9535,3116e" filled="false" stroked="true" strokeweight=".47998pt" strokecolor="#000000">
                <v:path arrowok="t"/>
              </v:shape>
            </v:group>
            <v:group style="position:absolute;left:9535;top:3116;width:20;height:2" coordorigin="9535,3116" coordsize="20,2">
              <v:shape style="position:absolute;left:9535;top:3116;width:20;height:2" coordorigin="9535,3116" coordsize="20,0" path="m9535,3116l9554,3116e" filled="false" stroked="true" strokeweight=".47998pt" strokecolor="#000000">
                <v:path arrowok="t"/>
              </v:shape>
            </v:group>
            <v:group style="position:absolute;left:9554;top:3116;width:20;height:2" coordorigin="9554,3116" coordsize="20,2">
              <v:shape style="position:absolute;left:9554;top:3116;width:20;height:2" coordorigin="9554,3116" coordsize="20,0" path="m9554,3116l9573,3116e" filled="false" stroked="true" strokeweight=".47998pt" strokecolor="#000000">
                <v:path arrowok="t"/>
              </v:shape>
            </v:group>
            <v:group style="position:absolute;left:9573;top:3116;width:20;height:2" coordorigin="9573,3116" coordsize="20,2">
              <v:shape style="position:absolute;left:9573;top:3116;width:20;height:2" coordorigin="9573,3116" coordsize="20,0" path="m9573,3116l9592,3116e" filled="false" stroked="true" strokeweight=".47998pt" strokecolor="#000000">
                <v:path arrowok="t"/>
              </v:shape>
            </v:group>
            <v:group style="position:absolute;left:9592;top:3116;width:20;height:2" coordorigin="9592,3116" coordsize="20,2">
              <v:shape style="position:absolute;left:9592;top:3116;width:20;height:2" coordorigin="9592,3116" coordsize="20,0" path="m9592,3116l9612,3116e" filled="false" stroked="true" strokeweight=".47998pt" strokecolor="#000000">
                <v:path arrowok="t"/>
              </v:shape>
            </v:group>
            <v:group style="position:absolute;left:9612;top:3116;width:20;height:2" coordorigin="9612,3116" coordsize="20,2">
              <v:shape style="position:absolute;left:9612;top:3116;width:20;height:2" coordorigin="9612,3116" coordsize="20,0" path="m9612,3116l9631,3116e" filled="false" stroked="true" strokeweight=".47998pt" strokecolor="#000000">
                <v:path arrowok="t"/>
              </v:shape>
            </v:group>
            <v:group style="position:absolute;left:9631;top:3116;width:20;height:2" coordorigin="9631,3116" coordsize="20,2">
              <v:shape style="position:absolute;left:9631;top:3116;width:20;height:2" coordorigin="9631,3116" coordsize="20,0" path="m9631,3116l9650,3116e" filled="false" stroked="true" strokeweight=".47998pt" strokecolor="#000000">
                <v:path arrowok="t"/>
              </v:shape>
            </v:group>
            <v:group style="position:absolute;left:9650;top:3116;width:20;height:2" coordorigin="9650,3116" coordsize="20,2">
              <v:shape style="position:absolute;left:9650;top:3116;width:20;height:2" coordorigin="9650,3116" coordsize="20,0" path="m9650,3116l9669,3116e" filled="false" stroked="true" strokeweight=".47998pt" strokecolor="#000000">
                <v:path arrowok="t"/>
              </v:shape>
            </v:group>
            <v:group style="position:absolute;left:9669;top:3116;width:20;height:2" coordorigin="9669,3116" coordsize="20,2">
              <v:shape style="position:absolute;left:9669;top:3116;width:20;height:2" coordorigin="9669,3116" coordsize="20,0" path="m9669,3116l9688,3116e" filled="false" stroked="true" strokeweight=".47998pt" strokecolor="#000000">
                <v:path arrowok="t"/>
              </v:shape>
            </v:group>
            <v:group style="position:absolute;left:9688;top:3116;width:20;height:2" coordorigin="9688,3116" coordsize="20,2">
              <v:shape style="position:absolute;left:9688;top:3116;width:20;height:2" coordorigin="9688,3116" coordsize="20,0" path="m9688,3116l9708,3116e" filled="false" stroked="true" strokeweight=".47998pt" strokecolor="#000000">
                <v:path arrowok="t"/>
              </v:shape>
            </v:group>
            <v:group style="position:absolute;left:9708;top:3116;width:20;height:2" coordorigin="9708,3116" coordsize="20,2">
              <v:shape style="position:absolute;left:9708;top:3116;width:20;height:2" coordorigin="9708,3116" coordsize="20,0" path="m9708,3116l9727,3116e" filled="false" stroked="true" strokeweight=".47998pt" strokecolor="#000000">
                <v:path arrowok="t"/>
              </v:shape>
            </v:group>
            <v:group style="position:absolute;left:9727;top:3116;width:20;height:2" coordorigin="9727,3116" coordsize="20,2">
              <v:shape style="position:absolute;left:9727;top:3116;width:20;height:2" coordorigin="9727,3116" coordsize="20,0" path="m9727,3116l9746,3116e" filled="false" stroked="true" strokeweight=".47998pt" strokecolor="#000000">
                <v:path arrowok="t"/>
              </v:shape>
            </v:group>
            <v:group style="position:absolute;left:9746;top:3116;width:20;height:2" coordorigin="9746,3116" coordsize="20,2">
              <v:shape style="position:absolute;left:9746;top:3116;width:20;height:2" coordorigin="9746,3116" coordsize="20,0" path="m9746,3116l9765,3116e" filled="false" stroked="true" strokeweight=".47998pt" strokecolor="#000000">
                <v:path arrowok="t"/>
              </v:shape>
            </v:group>
            <v:group style="position:absolute;left:9765;top:3116;width:20;height:2" coordorigin="9765,3116" coordsize="20,2">
              <v:shape style="position:absolute;left:9765;top:3116;width:20;height:2" coordorigin="9765,3116" coordsize="20,0" path="m9765,3116l9784,3116e" filled="false" stroked="true" strokeweight=".47998pt" strokecolor="#000000">
                <v:path arrowok="t"/>
              </v:shape>
            </v:group>
            <v:group style="position:absolute;left:9784;top:3116;width:20;height:2" coordorigin="9784,3116" coordsize="20,2">
              <v:shape style="position:absolute;left:9784;top:3116;width:20;height:2" coordorigin="9784,3116" coordsize="20,0" path="m9784,3116l9804,3116e" filled="false" stroked="true" strokeweight=".47998pt" strokecolor="#000000">
                <v:path arrowok="t"/>
              </v:shape>
            </v:group>
            <v:group style="position:absolute;left:9804;top:3116;width:20;height:2" coordorigin="9804,3116" coordsize="20,2">
              <v:shape style="position:absolute;left:9804;top:3116;width:20;height:2" coordorigin="9804,3116" coordsize="20,0" path="m9804,3116l9823,3116e" filled="false" stroked="true" strokeweight=".47998pt" strokecolor="#000000">
                <v:path arrowok="t"/>
              </v:shape>
            </v:group>
            <v:group style="position:absolute;left:9823;top:3116;width:20;height:2" coordorigin="9823,3116" coordsize="20,2">
              <v:shape style="position:absolute;left:9823;top:3116;width:20;height:2" coordorigin="9823,3116" coordsize="20,0" path="m9823,3116l9842,3116e" filled="false" stroked="true" strokeweight=".47998pt" strokecolor="#000000">
                <v:path arrowok="t"/>
              </v:shape>
            </v:group>
            <v:group style="position:absolute;left:9842;top:3116;width:20;height:2" coordorigin="9842,3116" coordsize="20,2">
              <v:shape style="position:absolute;left:9842;top:3116;width:20;height:2" coordorigin="9842,3116" coordsize="20,0" path="m9842,3116l9861,3116e" filled="false" stroked="true" strokeweight=".47998pt" strokecolor="#000000">
                <v:path arrowok="t"/>
              </v:shape>
            </v:group>
            <v:group style="position:absolute;left:9861;top:3116;width:20;height:2" coordorigin="9861,3116" coordsize="20,2">
              <v:shape style="position:absolute;left:9861;top:3116;width:20;height:2" coordorigin="9861,3116" coordsize="20,0" path="m9861,3116l9880,3116e" filled="false" stroked="true" strokeweight=".47998pt" strokecolor="#000000">
                <v:path arrowok="t"/>
              </v:shape>
            </v:group>
            <v:group style="position:absolute;left:9880;top:3116;width:20;height:2" coordorigin="9880,3116" coordsize="20,2">
              <v:shape style="position:absolute;left:9880;top:3116;width:20;height:2" coordorigin="9880,3116" coordsize="20,0" path="m9880,3116l9900,3116e" filled="false" stroked="true" strokeweight=".47998pt" strokecolor="#000000">
                <v:path arrowok="t"/>
              </v:shape>
            </v:group>
            <v:group style="position:absolute;left:9900;top:3116;width:20;height:2" coordorigin="9900,3116" coordsize="20,2">
              <v:shape style="position:absolute;left:9900;top:3116;width:20;height:2" coordorigin="9900,3116" coordsize="20,0" path="m9900,3116l9919,3116e" filled="false" stroked="true" strokeweight=".47998pt" strokecolor="#000000">
                <v:path arrowok="t"/>
              </v:shape>
            </v:group>
            <v:group style="position:absolute;left:9919;top:3116;width:20;height:2" coordorigin="9919,3116" coordsize="20,2">
              <v:shape style="position:absolute;left:9919;top:3116;width:20;height:2" coordorigin="9919,3116" coordsize="20,0" path="m9919,3116l9938,3116e" filled="false" stroked="true" strokeweight=".47998pt" strokecolor="#000000">
                <v:path arrowok="t"/>
              </v:shape>
            </v:group>
            <v:group style="position:absolute;left:9938;top:3116;width:20;height:2" coordorigin="9938,3116" coordsize="20,2">
              <v:shape style="position:absolute;left:9938;top:3116;width:20;height:2" coordorigin="9938,3116" coordsize="20,0" path="m9938,3116l9957,3116e" filled="false" stroked="true" strokeweight=".47998pt" strokecolor="#000000">
                <v:path arrowok="t"/>
              </v:shape>
            </v:group>
            <v:group style="position:absolute;left:9957;top:3116;width:20;height:2" coordorigin="9957,3116" coordsize="20,2">
              <v:shape style="position:absolute;left:9957;top:3116;width:20;height:2" coordorigin="9957,3116" coordsize="20,0" path="m9957,3116l9976,3116e" filled="false" stroked="true" strokeweight=".47998pt" strokecolor="#000000">
                <v:path arrowok="t"/>
              </v:shape>
            </v:group>
            <v:group style="position:absolute;left:9976;top:3116;width:20;height:2" coordorigin="9976,3116" coordsize="20,2">
              <v:shape style="position:absolute;left:9976;top:3116;width:20;height:2" coordorigin="9976,3116" coordsize="20,0" path="m9976,3116l9996,3116e" filled="false" stroked="true" strokeweight=".47998pt" strokecolor="#000000">
                <v:path arrowok="t"/>
              </v:shape>
            </v:group>
            <v:group style="position:absolute;left:9996;top:3116;width:20;height:2" coordorigin="9996,3116" coordsize="20,2">
              <v:shape style="position:absolute;left:9996;top:3116;width:20;height:2" coordorigin="9996,3116" coordsize="20,0" path="m9996,3116l10015,3116e" filled="false" stroked="true" strokeweight=".47998pt" strokecolor="#000000">
                <v:path arrowok="t"/>
              </v:shape>
            </v:group>
            <v:group style="position:absolute;left:10015;top:3116;width:20;height:2" coordorigin="10015,3116" coordsize="20,2">
              <v:shape style="position:absolute;left:10015;top:3116;width:20;height:2" coordorigin="10015,3116" coordsize="20,0" path="m10015,3116l10034,3116e" filled="false" stroked="true" strokeweight=".47998pt" strokecolor="#000000">
                <v:path arrowok="t"/>
              </v:shape>
            </v:group>
            <v:group style="position:absolute;left:10034;top:3116;width:20;height:2" coordorigin="10034,3116" coordsize="20,2">
              <v:shape style="position:absolute;left:10034;top:3116;width:20;height:2" coordorigin="10034,3116" coordsize="20,0" path="m10034,3116l10053,3116e" filled="false" stroked="true" strokeweight=".47998pt" strokecolor="#000000">
                <v:path arrowok="t"/>
              </v:shape>
            </v:group>
            <v:group style="position:absolute;left:10053;top:3116;width:20;height:2" coordorigin="10053,3116" coordsize="20,2">
              <v:shape style="position:absolute;left:10053;top:3116;width:20;height:2" coordorigin="10053,3116" coordsize="20,0" path="m10053,3116l10072,3116e" filled="false" stroked="true" strokeweight=".47998pt" strokecolor="#000000">
                <v:path arrowok="t"/>
              </v:shape>
            </v:group>
            <v:group style="position:absolute;left:10072;top:3116;width:20;height:2" coordorigin="10072,3116" coordsize="20,2">
              <v:shape style="position:absolute;left:10072;top:3116;width:20;height:2" coordorigin="10072,3116" coordsize="20,0" path="m10072,3116l10092,3116e" filled="false" stroked="true" strokeweight=".47998pt" strokecolor="#000000">
                <v:path arrowok="t"/>
              </v:shape>
            </v:group>
            <v:group style="position:absolute;left:10092;top:3116;width:20;height:2" coordorigin="10092,3116" coordsize="20,2">
              <v:shape style="position:absolute;left:10092;top:3116;width:20;height:2" coordorigin="10092,3116" coordsize="20,0" path="m10092,3116l10111,3116e" filled="false" stroked="true" strokeweight=".47998pt" strokecolor="#000000">
                <v:path arrowok="t"/>
              </v:shape>
            </v:group>
            <v:group style="position:absolute;left:10111;top:3116;width:20;height:2" coordorigin="10111,3116" coordsize="20,2">
              <v:shape style="position:absolute;left:10111;top:3116;width:20;height:2" coordorigin="10111,3116" coordsize="20,0" path="m10111,3116l10130,3116e" filled="false" stroked="true" strokeweight=".47998pt" strokecolor="#000000">
                <v:path arrowok="t"/>
              </v:shape>
            </v:group>
            <v:group style="position:absolute;left:10130;top:3116;width:20;height:2" coordorigin="10130,3116" coordsize="20,2">
              <v:shape style="position:absolute;left:10130;top:3116;width:20;height:2" coordorigin="10130,3116" coordsize="20,0" path="m10130,3116l10149,3116e" filled="false" stroked="true" strokeweight=".47998pt" strokecolor="#000000">
                <v:path arrowok="t"/>
              </v:shape>
            </v:group>
            <v:group style="position:absolute;left:10149;top:3116;width:20;height:2" coordorigin="10149,3116" coordsize="20,2">
              <v:shape style="position:absolute;left:10149;top:3116;width:20;height:2" coordorigin="10149,3116" coordsize="20,0" path="m10149,3116l10168,3116e" filled="false" stroked="true" strokeweight=".47998pt" strokecolor="#000000">
                <v:path arrowok="t"/>
              </v:shape>
            </v:group>
            <v:group style="position:absolute;left:10168;top:3116;width:20;height:2" coordorigin="10168,3116" coordsize="20,2">
              <v:shape style="position:absolute;left:10168;top:3116;width:20;height:2" coordorigin="10168,3116" coordsize="20,0" path="m10168,3116l10188,3116e" filled="false" stroked="true" strokeweight=".47998pt" strokecolor="#000000">
                <v:path arrowok="t"/>
              </v:shape>
              <v:shape style="position:absolute;left:10188;top:3111;width:2;height:10" type="#_x0000_t75" stroked="false">
                <v:imagedata r:id="rId24" o:title=""/>
              </v:shape>
            </v:group>
            <v:group style="position:absolute;left:2727;top:3120;width:10;height:20" coordorigin="2727,3120" coordsize="10,20">
              <v:shape style="position:absolute;left:2727;top:3120;width:10;height:20" coordorigin="2727,3120" coordsize="10,20" path="m2727,3140l2736,3140,2736,3120,2727,3120,2727,3140xe" filled="true" fillcolor="#000000" stroked="false">
                <v:path arrowok="t"/>
                <v:fill type="solid"/>
              </v:shape>
            </v:group>
            <v:group style="position:absolute;left:2727;top:3140;width:10;height:20" coordorigin="2727,3140" coordsize="10,20">
              <v:shape style="position:absolute;left:2727;top:3140;width:10;height:20" coordorigin="2727,3140" coordsize="10,20" path="m2727,3159l2736,3159,2736,3140,2727,3140,2727,3159xe" filled="true" fillcolor="#000000" stroked="false">
                <v:path arrowok="t"/>
                <v:fill type="solid"/>
              </v:shape>
            </v:group>
            <v:group style="position:absolute;left:2727;top:3159;width:10;height:20" coordorigin="2727,3159" coordsize="10,20">
              <v:shape style="position:absolute;left:2727;top:3159;width:10;height:20" coordorigin="2727,3159" coordsize="10,20" path="m2727,3178l2736,3178,2736,3159,2727,3159,2727,3178xe" filled="true" fillcolor="#000000" stroked="false">
                <v:path arrowok="t"/>
                <v:fill type="solid"/>
              </v:shape>
            </v:group>
            <v:group style="position:absolute;left:2727;top:3178;width:10;height:20" coordorigin="2727,3178" coordsize="10,20">
              <v:shape style="position:absolute;left:2727;top:3178;width:10;height:20" coordorigin="2727,3178" coordsize="10,20" path="m2727,3197l2736,3197,2736,3178,2727,3178,2727,3197xe" filled="true" fillcolor="#000000" stroked="false">
                <v:path arrowok="t"/>
                <v:fill type="solid"/>
              </v:shape>
            </v:group>
            <v:group style="position:absolute;left:2727;top:3197;width:10;height:20" coordorigin="2727,3197" coordsize="10,20">
              <v:shape style="position:absolute;left:2727;top:3197;width:10;height:20" coordorigin="2727,3197" coordsize="10,20" path="m2727,3216l2736,3216,2736,3197,2727,3197,2727,3216xe" filled="true" fillcolor="#000000" stroked="false">
                <v:path arrowok="t"/>
                <v:fill type="solid"/>
              </v:shape>
            </v:group>
            <v:group style="position:absolute;left:2727;top:3216;width:10;height:20" coordorigin="2727,3216" coordsize="10,20">
              <v:shape style="position:absolute;left:2727;top:3216;width:10;height:20" coordorigin="2727,3216" coordsize="10,20" path="m2727,3236l2736,3236,2736,3216,2727,3216,2727,3236xe" filled="true" fillcolor="#000000" stroked="false">
                <v:path arrowok="t"/>
                <v:fill type="solid"/>
              </v:shape>
            </v:group>
            <v:group style="position:absolute;left:2727;top:3236;width:10;height:20" coordorigin="2727,3236" coordsize="10,20">
              <v:shape style="position:absolute;left:2727;top:3236;width:10;height:20" coordorigin="2727,3236" coordsize="10,20" path="m2727,3255l2736,3255,2736,3236,2727,3236,2727,3255xe" filled="true" fillcolor="#000000" stroked="false">
                <v:path arrowok="t"/>
                <v:fill type="solid"/>
              </v:shape>
            </v:group>
            <v:group style="position:absolute;left:2727;top:3255;width:10;height:20" coordorigin="2727,3255" coordsize="10,20">
              <v:shape style="position:absolute;left:2727;top:3255;width:10;height:20" coordorigin="2727,3255" coordsize="10,20" path="m2727,3274l2736,3274,2736,3255,2727,3255,2727,3274xe" filled="true" fillcolor="#000000" stroked="false">
                <v:path arrowok="t"/>
                <v:fill type="solid"/>
              </v:shape>
            </v:group>
            <v:group style="position:absolute;left:2727;top:3274;width:10;height:20" coordorigin="2727,3274" coordsize="10,20">
              <v:shape style="position:absolute;left:2727;top:3274;width:10;height:20" coordorigin="2727,3274" coordsize="10,20" path="m2727,3293l2736,3293,2736,3274,2727,3274,2727,3293xe" filled="true" fillcolor="#000000" stroked="false">
                <v:path arrowok="t"/>
                <v:fill type="solid"/>
              </v:shape>
            </v:group>
            <v:group style="position:absolute;left:2727;top:3293;width:10;height:20" coordorigin="2727,3293" coordsize="10,20">
              <v:shape style="position:absolute;left:2727;top:3293;width:10;height:20" coordorigin="2727,3293" coordsize="10,20" path="m2727,3312l2736,3312,2736,3293,2727,3293,2727,3312xe" filled="true" fillcolor="#000000" stroked="false">
                <v:path arrowok="t"/>
                <v:fill type="solid"/>
              </v:shape>
            </v:group>
            <v:group style="position:absolute;left:2727;top:3312;width:10;height:20" coordorigin="2727,3312" coordsize="10,20">
              <v:shape style="position:absolute;left:2727;top:3312;width:10;height:20" coordorigin="2727,3312" coordsize="10,20" path="m2727,3332l2736,3332,2736,3312,2727,3312,2727,3332xe" filled="true" fillcolor="#000000" stroked="false">
                <v:path arrowok="t"/>
                <v:fill type="solid"/>
              </v:shape>
            </v:group>
            <v:group style="position:absolute;left:2727;top:3332;width:10;height:20" coordorigin="2727,3332" coordsize="10,20">
              <v:shape style="position:absolute;left:2727;top:3332;width:10;height:20" coordorigin="2727,3332" coordsize="10,20" path="m2727,3351l2736,3351,2736,3332,2727,3332,2727,3351xe" filled="true" fillcolor="#000000" stroked="false">
                <v:path arrowok="t"/>
                <v:fill type="solid"/>
              </v:shape>
            </v:group>
            <v:group style="position:absolute;left:2727;top:3351;width:10;height:20" coordorigin="2727,3351" coordsize="10,20">
              <v:shape style="position:absolute;left:2727;top:3351;width:10;height:20" coordorigin="2727,3351" coordsize="10,20" path="m2727,3370l2736,3370,2736,3351,2727,3351,2727,3370xe" filled="true" fillcolor="#000000" stroked="false">
                <v:path arrowok="t"/>
                <v:fill type="solid"/>
              </v:shape>
            </v:group>
            <v:group style="position:absolute;left:2727;top:3370;width:10;height:20" coordorigin="2727,3370" coordsize="10,20">
              <v:shape style="position:absolute;left:2727;top:3370;width:10;height:20" coordorigin="2727,3370" coordsize="10,20" path="m2727,3389l2736,3389,2736,3370,2727,3370,2727,3389xe" filled="true" fillcolor="#000000" stroked="false">
                <v:path arrowok="t"/>
                <v:fill type="solid"/>
              </v:shape>
            </v:group>
            <v:group style="position:absolute;left:2727;top:3389;width:10;height:20" coordorigin="2727,3389" coordsize="10,20">
              <v:shape style="position:absolute;left:2727;top:3389;width:10;height:20" coordorigin="2727,3389" coordsize="10,20" path="m2727,3408l2736,3408,2736,3389,2727,3389,2727,3408xe" filled="true" fillcolor="#000000" stroked="false">
                <v:path arrowok="t"/>
                <v:fill type="solid"/>
              </v:shape>
            </v:group>
            <v:group style="position:absolute;left:2727;top:3408;width:10;height:20" coordorigin="2727,3408" coordsize="10,20">
              <v:shape style="position:absolute;left:2727;top:3408;width:10;height:20" coordorigin="2727,3408" coordsize="10,20" path="m2727,3428l2736,3428,2736,3408,2727,3408,2727,3428xe" filled="true" fillcolor="#000000" stroked="false">
                <v:path arrowok="t"/>
                <v:fill type="solid"/>
              </v:shape>
            </v:group>
            <v:group style="position:absolute;left:2727;top:3428;width:10;height:20" coordorigin="2727,3428" coordsize="10,20">
              <v:shape style="position:absolute;left:2727;top:3428;width:10;height:20" coordorigin="2727,3428" coordsize="10,20" path="m2727,3447l2736,3447,2736,3428,2727,3428,2727,3447xe" filled="true" fillcolor="#000000" stroked="false">
                <v:path arrowok="t"/>
                <v:fill type="solid"/>
              </v:shape>
            </v:group>
            <v:group style="position:absolute;left:2727;top:3447;width:10;height:20" coordorigin="2727,3447" coordsize="10,20">
              <v:shape style="position:absolute;left:2727;top:3447;width:10;height:20" coordorigin="2727,3447" coordsize="10,20" path="m2727,3466l2736,3466,2736,3447,2727,3447,2727,3466xe" filled="true" fillcolor="#000000" stroked="false">
                <v:path arrowok="t"/>
                <v:fill type="solid"/>
              </v:shape>
            </v:group>
            <v:group style="position:absolute;left:2727;top:3466;width:10;height:20" coordorigin="2727,3466" coordsize="10,20">
              <v:shape style="position:absolute;left:2727;top:3466;width:10;height:20" coordorigin="2727,3466" coordsize="10,20" path="m2727,3485l2736,3485,2736,3466,2727,3466,2727,3485xe" filled="true" fillcolor="#000000" stroked="false">
                <v:path arrowok="t"/>
                <v:fill type="solid"/>
              </v:shape>
            </v:group>
            <v:group style="position:absolute;left:2727;top:3485;width:10;height:20" coordorigin="2727,3485" coordsize="10,20">
              <v:shape style="position:absolute;left:2727;top:3485;width:10;height:20" coordorigin="2727,3485" coordsize="10,20" path="m2727,3504l2736,3504,2736,3485,2727,3485,2727,3504xe" filled="true" fillcolor="#000000" stroked="false">
                <v:path arrowok="t"/>
                <v:fill type="solid"/>
              </v:shape>
            </v:group>
            <v:group style="position:absolute;left:2727;top:3504;width:10;height:20" coordorigin="2727,3504" coordsize="10,20">
              <v:shape style="position:absolute;left:2727;top:3504;width:10;height:20" coordorigin="2727,3504" coordsize="10,20" path="m2727,3524l2736,3524,2736,3504,2727,3504,2727,3524xe" filled="true" fillcolor="#000000" stroked="false">
                <v:path arrowok="t"/>
                <v:fill type="solid"/>
              </v:shape>
            </v:group>
            <v:group style="position:absolute;left:2727;top:3524;width:10;height:20" coordorigin="2727,3524" coordsize="10,20">
              <v:shape style="position:absolute;left:2727;top:3524;width:10;height:20" coordorigin="2727,3524" coordsize="10,20" path="m2727,3543l2736,3543,2736,3524,2727,3524,2727,3543xe" filled="true" fillcolor="#000000" stroked="false">
                <v:path arrowok="t"/>
                <v:fill type="solid"/>
              </v:shape>
            </v:group>
            <v:group style="position:absolute;left:2727;top:3543;width:10;height:20" coordorigin="2727,3543" coordsize="10,20">
              <v:shape style="position:absolute;left:2727;top:3543;width:10;height:20" coordorigin="2727,3543" coordsize="10,20" path="m2727,3562l2736,3562,2736,3543,2727,3543,2727,3562xe" filled="true" fillcolor="#000000" stroked="false">
                <v:path arrowok="t"/>
                <v:fill type="solid"/>
              </v:shape>
            </v:group>
            <v:group style="position:absolute;left:2727;top:3562;width:10;height:20" coordorigin="2727,3562" coordsize="10,20">
              <v:shape style="position:absolute;left:2727;top:3562;width:10;height:20" coordorigin="2727,3562" coordsize="10,20" path="m2727,3581l2736,3581,2736,3562,2727,3562,2727,3581xe" filled="true" fillcolor="#000000" stroked="false">
                <v:path arrowok="t"/>
                <v:fill type="solid"/>
              </v:shape>
            </v:group>
            <v:group style="position:absolute;left:2727;top:3581;width:10;height:20" coordorigin="2727,3581" coordsize="10,20">
              <v:shape style="position:absolute;left:2727;top:3581;width:10;height:20" coordorigin="2727,3581" coordsize="10,20" path="m2727,3600l2736,3600,2736,3581,2727,3581,2727,3600xe" filled="true" fillcolor="#000000" stroked="false">
                <v:path arrowok="t"/>
                <v:fill type="solid"/>
              </v:shape>
            </v:group>
            <v:group style="position:absolute;left:2727;top:3600;width:10;height:20" coordorigin="2727,3600" coordsize="10,20">
              <v:shape style="position:absolute;left:2727;top:3600;width:10;height:20" coordorigin="2727,3600" coordsize="10,20" path="m2727,3620l2736,3620,2736,3600,2727,3600,2727,3620xe" filled="true" fillcolor="#000000" stroked="false">
                <v:path arrowok="t"/>
                <v:fill type="solid"/>
              </v:shape>
            </v:group>
            <v:group style="position:absolute;left:2727;top:3620;width:10;height:20" coordorigin="2727,3620" coordsize="10,20">
              <v:shape style="position:absolute;left:2727;top:3620;width:10;height:20" coordorigin="2727,3620" coordsize="10,20" path="m2727,3639l2736,3639,2736,3620,2727,3620,2727,3639xe" filled="true" fillcolor="#000000" stroked="false">
                <v:path arrowok="t"/>
                <v:fill type="solid"/>
              </v:shape>
            </v:group>
            <v:group style="position:absolute;left:2727;top:3639;width:10;height:20" coordorigin="2727,3639" coordsize="10,20">
              <v:shape style="position:absolute;left:2727;top:3639;width:10;height:20" coordorigin="2727,3639" coordsize="10,20" path="m2727,3658l2736,3658,2736,3639,2727,3639,2727,3658xe" filled="true" fillcolor="#000000" stroked="false">
                <v:path arrowok="t"/>
                <v:fill type="solid"/>
              </v:shape>
            </v:group>
            <v:group style="position:absolute;left:2727;top:3658;width:10;height:20" coordorigin="2727,3658" coordsize="10,20">
              <v:shape style="position:absolute;left:2727;top:3658;width:10;height:20" coordorigin="2727,3658" coordsize="10,20" path="m2727,3677l2736,3677,2736,3658,2727,3658,2727,3677xe" filled="true" fillcolor="#000000" stroked="false">
                <v:path arrowok="t"/>
                <v:fill type="solid"/>
              </v:shape>
            </v:group>
            <v:group style="position:absolute;left:2727;top:3677;width:10;height:20" coordorigin="2727,3677" coordsize="10,20">
              <v:shape style="position:absolute;left:2727;top:3677;width:10;height:20" coordorigin="2727,3677" coordsize="10,20" path="m2727,3696l2736,3696,2736,3677,2727,3677,2727,3696xe" filled="true" fillcolor="#000000" stroked="false">
                <v:path arrowok="t"/>
                <v:fill type="solid"/>
              </v:shape>
            </v:group>
            <v:group style="position:absolute;left:2727;top:3696;width:10;height:20" coordorigin="2727,3696" coordsize="10,20">
              <v:shape style="position:absolute;left:2727;top:3696;width:10;height:20" coordorigin="2727,3696" coordsize="10,20" path="m2727,3716l2736,3716,2736,3696,2727,3696,2727,3716xe" filled="true" fillcolor="#000000" stroked="false">
                <v:path arrowok="t"/>
                <v:fill type="solid"/>
              </v:shape>
            </v:group>
            <v:group style="position:absolute;left:2727;top:3716;width:10;height:20" coordorigin="2727,3716" coordsize="10,20">
              <v:shape style="position:absolute;left:2727;top:3716;width:10;height:20" coordorigin="2727,3716" coordsize="10,20" path="m2727,3735l2736,3735,2736,3716,2727,3716,2727,3735xe" filled="true" fillcolor="#000000" stroked="false">
                <v:path arrowok="t"/>
                <v:fill type="solid"/>
              </v:shape>
            </v:group>
            <v:group style="position:absolute;left:2727;top:3735;width:10;height:20" coordorigin="2727,3735" coordsize="10,20">
              <v:shape style="position:absolute;left:2727;top:3735;width:10;height:20" coordorigin="2727,3735" coordsize="10,20" path="m2727,3754l2736,3754,2736,3735,2727,3735,2727,3754xe" filled="true" fillcolor="#000000" stroked="false">
                <v:path arrowok="t"/>
                <v:fill type="solid"/>
              </v:shape>
            </v:group>
            <v:group style="position:absolute;left:2727;top:3754;width:10;height:20" coordorigin="2727,3754" coordsize="10,20">
              <v:shape style="position:absolute;left:2727;top:3754;width:10;height:20" coordorigin="2727,3754" coordsize="10,20" path="m2727,3773l2736,3773,2736,3754,2727,3754,2727,3773xe" filled="true" fillcolor="#000000" stroked="false">
                <v:path arrowok="t"/>
                <v:fill type="solid"/>
              </v:shape>
            </v:group>
            <v:group style="position:absolute;left:2727;top:3773;width:10;height:20" coordorigin="2727,3773" coordsize="10,20">
              <v:shape style="position:absolute;left:2727;top:3773;width:10;height:20" coordorigin="2727,3773" coordsize="10,20" path="m2727,3792l2736,3792,2736,3773,2727,3773,2727,3792xe" filled="true" fillcolor="#000000" stroked="false">
                <v:path arrowok="t"/>
                <v:fill type="solid"/>
              </v:shape>
            </v:group>
            <v:group style="position:absolute;left:2727;top:3792;width:10;height:20" coordorigin="2727,3792" coordsize="10,20">
              <v:shape style="position:absolute;left:2727;top:3792;width:10;height:20" coordorigin="2727,3792" coordsize="10,20" path="m2727,3812l2736,3812,2736,3792,2727,3792,2727,3812xe" filled="true" fillcolor="#000000" stroked="false">
                <v:path arrowok="t"/>
                <v:fill type="solid"/>
              </v:shape>
            </v:group>
            <v:group style="position:absolute;left:2727;top:3812;width:10;height:20" coordorigin="2727,3812" coordsize="10,20">
              <v:shape style="position:absolute;left:2727;top:3812;width:10;height:20" coordorigin="2727,3812" coordsize="10,20" path="m2727,3831l2736,3831,2736,3812,2727,3812,2727,3831xe" filled="true" fillcolor="#000000" stroked="false">
                <v:path arrowok="t"/>
                <v:fill type="solid"/>
              </v:shape>
            </v:group>
            <v:group style="position:absolute;left:2727;top:3831;width:10;height:20" coordorigin="2727,3831" coordsize="10,20">
              <v:shape style="position:absolute;left:2727;top:3831;width:10;height:20" coordorigin="2727,3831" coordsize="10,20" path="m2727,3850l2736,3850,2736,3831,2727,3831,2727,3850xe" filled="true" fillcolor="#000000" stroked="false">
                <v:path arrowok="t"/>
                <v:fill type="solid"/>
              </v:shape>
            </v:group>
            <v:group style="position:absolute;left:2727;top:3850;width:10;height:20" coordorigin="2727,3850" coordsize="10,20">
              <v:shape style="position:absolute;left:2727;top:3850;width:10;height:20" coordorigin="2727,3850" coordsize="10,20" path="m2727,3869l2736,3869,2736,3850,2727,3850,2727,3869xe" filled="true" fillcolor="#000000" stroked="false">
                <v:path arrowok="t"/>
                <v:fill type="solid"/>
              </v:shape>
            </v:group>
            <v:group style="position:absolute;left:2727;top:3869;width:10;height:20" coordorigin="2727,3869" coordsize="10,20">
              <v:shape style="position:absolute;left:2727;top:3869;width:10;height:20" coordorigin="2727,3869" coordsize="10,20" path="m2727,3888l2736,3888,2736,3869,2727,3869,2727,3888xe" filled="true" fillcolor="#000000" stroked="false">
                <v:path arrowok="t"/>
                <v:fill type="solid"/>
              </v:shape>
            </v:group>
            <v:group style="position:absolute;left:2727;top:3888;width:10;height:20" coordorigin="2727,3888" coordsize="10,20">
              <v:shape style="position:absolute;left:2727;top:3888;width:10;height:20" coordorigin="2727,3888" coordsize="10,20" path="m2727,3908l2736,3908,2736,3888,2727,3888,2727,3908xe" filled="true" fillcolor="#000000" stroked="false">
                <v:path arrowok="t"/>
                <v:fill type="solid"/>
              </v:shape>
            </v:group>
            <v:group style="position:absolute;left:2727;top:3908;width:10;height:20" coordorigin="2727,3908" coordsize="10,20">
              <v:shape style="position:absolute;left:2727;top:3908;width:10;height:20" coordorigin="2727,3908" coordsize="10,20" path="m2727,3927l2736,3927,2736,3908,2727,3908,2727,3927xe" filled="true" fillcolor="#000000" stroked="false">
                <v:path arrowok="t"/>
                <v:fill type="solid"/>
              </v:shape>
            </v:group>
            <v:group style="position:absolute;left:2727;top:3927;width:10;height:20" coordorigin="2727,3927" coordsize="10,20">
              <v:shape style="position:absolute;left:2727;top:3927;width:10;height:20" coordorigin="2727,3927" coordsize="10,20" path="m2727,3946l2736,3946,2736,3927,2727,3927,2727,3946xe" filled="true" fillcolor="#000000" stroked="false">
                <v:path arrowok="t"/>
                <v:fill type="solid"/>
              </v:shape>
            </v:group>
            <v:group style="position:absolute;left:2727;top:3946;width:10;height:20" coordorigin="2727,3946" coordsize="10,20">
              <v:shape style="position:absolute;left:2727;top:3946;width:10;height:20" coordorigin="2727,3946" coordsize="10,20" path="m2727,3965l2736,3965,2736,3946,2727,3946,2727,3965xe" filled="true" fillcolor="#000000" stroked="false">
                <v:path arrowok="t"/>
                <v:fill type="solid"/>
              </v:shape>
            </v:group>
            <v:group style="position:absolute;left:2727;top:3965;width:10;height:20" coordorigin="2727,3965" coordsize="10,20">
              <v:shape style="position:absolute;left:2727;top:3965;width:10;height:20" coordorigin="2727,3965" coordsize="10,20" path="m2727,3984l2736,3984,2736,3965,2727,3965,2727,3984xe" filled="true" fillcolor="#000000" stroked="false">
                <v:path arrowok="t"/>
                <v:fill type="solid"/>
              </v:shape>
            </v:group>
            <v:group style="position:absolute;left:2727;top:3984;width:10;height:20" coordorigin="2727,3984" coordsize="10,20">
              <v:shape style="position:absolute;left:2727;top:3984;width:10;height:20" coordorigin="2727,3984" coordsize="10,20" path="m2727,4004l2736,4004,2736,3984,2727,3984,2727,4004xe" filled="true" fillcolor="#000000" stroked="false">
                <v:path arrowok="t"/>
                <v:fill type="solid"/>
              </v:shape>
            </v:group>
            <v:group style="position:absolute;left:2727;top:4004;width:10;height:20" coordorigin="2727,4004" coordsize="10,20">
              <v:shape style="position:absolute;left:2727;top:4004;width:10;height:20" coordorigin="2727,4004" coordsize="10,20" path="m2727,4023l2736,4023,2736,4004,2727,4004,2727,4023xe" filled="true" fillcolor="#000000" stroked="false">
                <v:path arrowok="t"/>
                <v:fill type="solid"/>
              </v:shape>
            </v:group>
            <v:group style="position:absolute;left:2727;top:4023;width:10;height:20" coordorigin="2727,4023" coordsize="10,20">
              <v:shape style="position:absolute;left:2727;top:4023;width:10;height:20" coordorigin="2727,4023" coordsize="10,20" path="m2727,4042l2736,4042,2736,4023,2727,4023,2727,4042xe" filled="true" fillcolor="#000000" stroked="false">
                <v:path arrowok="t"/>
                <v:fill type="solid"/>
              </v:shape>
            </v:group>
            <v:group style="position:absolute;left:2727;top:4042;width:10;height:20" coordorigin="2727,4042" coordsize="10,20">
              <v:shape style="position:absolute;left:2727;top:4042;width:10;height:20" coordorigin="2727,4042" coordsize="10,20" path="m2727,4061l2736,4061,2736,4042,2727,4042,2727,4061xe" filled="true" fillcolor="#000000" stroked="false">
                <v:path arrowok="t"/>
                <v:fill type="solid"/>
              </v:shape>
            </v:group>
            <v:group style="position:absolute;left:2727;top:4061;width:10;height:20" coordorigin="2727,4061" coordsize="10,20">
              <v:shape style="position:absolute;left:2727;top:4061;width:10;height:20" coordorigin="2727,4061" coordsize="10,20" path="m2727,4080l2736,4080,2736,4061,2727,4061,2727,4080xe" filled="true" fillcolor="#000000" stroked="false">
                <v:path arrowok="t"/>
                <v:fill type="solid"/>
              </v:shape>
            </v:group>
            <v:group style="position:absolute;left:2727;top:4080;width:10;height:20" coordorigin="2727,4080" coordsize="10,20">
              <v:shape style="position:absolute;left:2727;top:4080;width:10;height:20" coordorigin="2727,4080" coordsize="10,20" path="m2727,4100l2736,4100,2736,4080,2727,4080,2727,4100xe" filled="true" fillcolor="#000000" stroked="false">
                <v:path arrowok="t"/>
                <v:fill type="solid"/>
              </v:shape>
            </v:group>
            <v:group style="position:absolute;left:2727;top:4100;width:10;height:20" coordorigin="2727,4100" coordsize="10,20">
              <v:shape style="position:absolute;left:2727;top:4100;width:10;height:20" coordorigin="2727,4100" coordsize="10,20" path="m2727,4119l2736,4119,2736,4100,2727,4100,2727,4119xe" filled="true" fillcolor="#000000" stroked="false">
                <v:path arrowok="t"/>
                <v:fill type="solid"/>
              </v:shape>
            </v:group>
            <v:group style="position:absolute;left:2727;top:4119;width:10;height:20" coordorigin="2727,4119" coordsize="10,20">
              <v:shape style="position:absolute;left:2727;top:4119;width:10;height:20" coordorigin="2727,4119" coordsize="10,20" path="m2727,4138l2736,4138,2736,4119,2727,4119,2727,4138xe" filled="true" fillcolor="#000000" stroked="false">
                <v:path arrowok="t"/>
                <v:fill type="solid"/>
              </v:shape>
            </v:group>
            <v:group style="position:absolute;left:2727;top:4138;width:10;height:20" coordorigin="2727,4138" coordsize="10,20">
              <v:shape style="position:absolute;left:2727;top:4138;width:10;height:20" coordorigin="2727,4138" coordsize="10,20" path="m2727,4157l2736,4157,2736,4138,2727,4138,2727,4157xe" filled="true" fillcolor="#000000" stroked="false">
                <v:path arrowok="t"/>
                <v:fill type="solid"/>
              </v:shape>
            </v:group>
            <v:group style="position:absolute;left:2727;top:4157;width:10;height:20" coordorigin="2727,4157" coordsize="10,20">
              <v:shape style="position:absolute;left:2727;top:4157;width:10;height:20" coordorigin="2727,4157" coordsize="10,20" path="m2727,4176l2736,4176,2736,4157,2727,4157,2727,4176xe" filled="true" fillcolor="#000000" stroked="false">
                <v:path arrowok="t"/>
                <v:fill type="solid"/>
              </v:shape>
            </v:group>
            <v:group style="position:absolute;left:2727;top:4176;width:10;height:20" coordorigin="2727,4176" coordsize="10,20">
              <v:shape style="position:absolute;left:2727;top:4176;width:10;height:20" coordorigin="2727,4176" coordsize="10,20" path="m2727,4196l2736,4196,2736,4176,2727,4176,2727,4196xe" filled="true" fillcolor="#000000" stroked="false">
                <v:path arrowok="t"/>
                <v:fill type="solid"/>
              </v:shape>
            </v:group>
            <v:group style="position:absolute;left:2727;top:4196;width:10;height:20" coordorigin="2727,4196" coordsize="10,20">
              <v:shape style="position:absolute;left:2727;top:4196;width:10;height:20" coordorigin="2727,4196" coordsize="10,20" path="m2727,4215l2736,4215,2736,4196,2727,4196,2727,4215xe" filled="true" fillcolor="#000000" stroked="false">
                <v:path arrowok="t"/>
                <v:fill type="solid"/>
              </v:shape>
            </v:group>
            <v:group style="position:absolute;left:2727;top:4215;width:10;height:20" coordorigin="2727,4215" coordsize="10,20">
              <v:shape style="position:absolute;left:2727;top:4215;width:10;height:20" coordorigin="2727,4215" coordsize="10,20" path="m2727,4234l2736,4234,2736,4215,2727,4215,2727,4234xe" filled="true" fillcolor="#000000" stroked="false">
                <v:path arrowok="t"/>
                <v:fill type="solid"/>
              </v:shape>
            </v:group>
            <v:group style="position:absolute;left:2727;top:4234;width:10;height:20" coordorigin="2727,4234" coordsize="10,20">
              <v:shape style="position:absolute;left:2727;top:4234;width:10;height:20" coordorigin="2727,4234" coordsize="10,20" path="m2727,4253l2736,4253,2736,4234,2727,4234,2727,4253xe" filled="true" fillcolor="#000000" stroked="false">
                <v:path arrowok="t"/>
                <v:fill type="solid"/>
              </v:shape>
            </v:group>
            <v:group style="position:absolute;left:2727;top:4253;width:10;height:20" coordorigin="2727,4253" coordsize="10,20">
              <v:shape style="position:absolute;left:2727;top:4253;width:10;height:20" coordorigin="2727,4253" coordsize="10,20" path="m2727,4272l2736,4272,2736,4253,2727,4253,2727,4272xe" filled="true" fillcolor="#000000" stroked="false">
                <v:path arrowok="t"/>
                <v:fill type="solid"/>
              </v:shape>
            </v:group>
            <v:group style="position:absolute;left:2727;top:4272;width:10;height:20" coordorigin="2727,4272" coordsize="10,20">
              <v:shape style="position:absolute;left:2727;top:4272;width:10;height:20" coordorigin="2727,4272" coordsize="10,20" path="m2727,4292l2736,4292,2736,4272,2727,4272,2727,4292xe" filled="true" fillcolor="#000000" stroked="false">
                <v:path arrowok="t"/>
                <v:fill type="solid"/>
              </v:shape>
            </v:group>
            <v:group style="position:absolute;left:2727;top:4292;width:10;height:20" coordorigin="2727,4292" coordsize="10,20">
              <v:shape style="position:absolute;left:2727;top:4292;width:10;height:20" coordorigin="2727,4292" coordsize="10,20" path="m2727,4311l2736,4311,2736,4292,2727,4292,2727,4311xe" filled="true" fillcolor="#000000" stroked="false">
                <v:path arrowok="t"/>
                <v:fill type="solid"/>
              </v:shape>
            </v:group>
            <v:group style="position:absolute;left:2727;top:4311;width:10;height:20" coordorigin="2727,4311" coordsize="10,20">
              <v:shape style="position:absolute;left:2727;top:4311;width:10;height:20" coordorigin="2727,4311" coordsize="10,20" path="m2727,4330l2736,4330,2736,4311,2727,4311,2727,4330xe" filled="true" fillcolor="#000000" stroked="false">
                <v:path arrowok="t"/>
                <v:fill type="solid"/>
              </v:shape>
            </v:group>
            <v:group style="position:absolute;left:2727;top:4330;width:10;height:20" coordorigin="2727,4330" coordsize="10,20">
              <v:shape style="position:absolute;left:2727;top:4330;width:10;height:20" coordorigin="2727,4330" coordsize="10,20" path="m2727,4349l2736,4349,2736,4330,2727,4330,2727,4349xe" filled="true" fillcolor="#000000" stroked="false">
                <v:path arrowok="t"/>
                <v:fill type="solid"/>
              </v:shape>
            </v:group>
            <v:group style="position:absolute;left:2727;top:4349;width:10;height:20" coordorigin="2727,4349" coordsize="10,20">
              <v:shape style="position:absolute;left:2727;top:4349;width:10;height:20" coordorigin="2727,4349" coordsize="10,20" path="m2727,4368l2736,4368,2736,4349,2727,4349,2727,4368xe" filled="true" fillcolor="#000000" stroked="false">
                <v:path arrowok="t"/>
                <v:fill type="solid"/>
              </v:shape>
            </v:group>
            <v:group style="position:absolute;left:2727;top:4368;width:10;height:20" coordorigin="2727,4368" coordsize="10,20">
              <v:shape style="position:absolute;left:2727;top:4368;width:10;height:20" coordorigin="2727,4368" coordsize="10,20" path="m2727,4388l2736,4388,2736,4368,2727,4368,2727,4388xe" filled="true" fillcolor="#000000" stroked="false">
                <v:path arrowok="t"/>
                <v:fill type="solid"/>
              </v:shape>
            </v:group>
            <v:group style="position:absolute;left:2727;top:4388;width:10;height:20" coordorigin="2727,4388" coordsize="10,20">
              <v:shape style="position:absolute;left:2727;top:4388;width:10;height:20" coordorigin="2727,4388" coordsize="10,20" path="m2727,4407l2736,4407,2736,4388,2727,4388,2727,4407xe" filled="true" fillcolor="#000000" stroked="false">
                <v:path arrowok="t"/>
                <v:fill type="solid"/>
              </v:shape>
            </v:group>
            <v:group style="position:absolute;left:2727;top:4407;width:10;height:20" coordorigin="2727,4407" coordsize="10,20">
              <v:shape style="position:absolute;left:2727;top:4407;width:10;height:20" coordorigin="2727,4407" coordsize="10,20" path="m2727,4426l2736,4426,2736,4407,2727,4407,2727,4426xe" filled="true" fillcolor="#000000" stroked="false">
                <v:path arrowok="t"/>
                <v:fill type="solid"/>
              </v:shape>
            </v:group>
            <v:group style="position:absolute;left:2727;top:4426;width:10;height:20" coordorigin="2727,4426" coordsize="10,20">
              <v:shape style="position:absolute;left:2727;top:4426;width:10;height:20" coordorigin="2727,4426" coordsize="10,20" path="m2727,4445l2736,4445,2736,4426,2727,4426,2727,4445xe" filled="true" fillcolor="#000000" stroked="false">
                <v:path arrowok="t"/>
                <v:fill type="solid"/>
              </v:shape>
            </v:group>
            <v:group style="position:absolute;left:2727;top:4445;width:10;height:20" coordorigin="2727,4445" coordsize="10,20">
              <v:shape style="position:absolute;left:2727;top:4445;width:10;height:20" coordorigin="2727,4445" coordsize="10,20" path="m2727,4464l2736,4464,2736,4445,2727,4445,2727,4464xe" filled="true" fillcolor="#000000" stroked="false">
                <v:path arrowok="t"/>
                <v:fill type="solid"/>
              </v:shape>
            </v:group>
            <v:group style="position:absolute;left:2727;top:4464;width:10;height:20" coordorigin="2727,4464" coordsize="10,20">
              <v:shape style="position:absolute;left:2727;top:4464;width:10;height:20" coordorigin="2727,4464" coordsize="10,20" path="m2727,4484l2736,4484,2736,4464,2727,4464,2727,4484xe" filled="true" fillcolor="#000000" stroked="false">
                <v:path arrowok="t"/>
                <v:fill type="solid"/>
              </v:shape>
            </v:group>
            <v:group style="position:absolute;left:2727;top:4484;width:10;height:20" coordorigin="2727,4484" coordsize="10,20">
              <v:shape style="position:absolute;left:2727;top:4484;width:10;height:20" coordorigin="2727,4484" coordsize="10,20" path="m2727,4503l2736,4503,2736,4484,2727,4484,2727,4503xe" filled="true" fillcolor="#000000" stroked="false">
                <v:path arrowok="t"/>
                <v:fill type="solid"/>
              </v:shape>
            </v:group>
            <v:group style="position:absolute;left:2727;top:4503;width:10;height:20" coordorigin="2727,4503" coordsize="10,20">
              <v:shape style="position:absolute;left:2727;top:4503;width:10;height:20" coordorigin="2727,4503" coordsize="10,20" path="m2727,4522l2736,4522,2736,4503,2727,4503,2727,4522xe" filled="true" fillcolor="#000000" stroked="false">
                <v:path arrowok="t"/>
                <v:fill type="solid"/>
              </v:shape>
            </v:group>
            <v:group style="position:absolute;left:2727;top:4522;width:10;height:20" coordorigin="2727,4522" coordsize="10,20">
              <v:shape style="position:absolute;left:2727;top:4522;width:10;height:20" coordorigin="2727,4522" coordsize="10,20" path="m2727,4541l2736,4541,2736,4522,2727,4522,2727,4541xe" filled="true" fillcolor="#000000" stroked="false">
                <v:path arrowok="t"/>
                <v:fill type="solid"/>
              </v:shape>
            </v:group>
            <v:group style="position:absolute;left:2727;top:4541;width:10;height:20" coordorigin="2727,4541" coordsize="10,20">
              <v:shape style="position:absolute;left:2727;top:4541;width:10;height:20" coordorigin="2727,4541" coordsize="10,20" path="m2727,4560l2736,4560,2736,4541,2727,4541,2727,4560xe" filled="true" fillcolor="#000000" stroked="false">
                <v:path arrowok="t"/>
                <v:fill type="solid"/>
              </v:shape>
            </v:group>
            <v:group style="position:absolute;left:2727;top:4560;width:10;height:20" coordorigin="2727,4560" coordsize="10,20">
              <v:shape style="position:absolute;left:2727;top:4560;width:10;height:20" coordorigin="2727,4560" coordsize="10,20" path="m2727,4580l2736,4580,2736,4560,2727,4560,2727,4580xe" filled="true" fillcolor="#000000" stroked="false">
                <v:path arrowok="t"/>
                <v:fill type="solid"/>
              </v:shape>
            </v:group>
            <v:group style="position:absolute;left:2727;top:4580;width:10;height:20" coordorigin="2727,4580" coordsize="10,20">
              <v:shape style="position:absolute;left:2727;top:4580;width:10;height:20" coordorigin="2727,4580" coordsize="10,20" path="m2727,4599l2736,4599,2736,4580,2727,4580,2727,4599xe" filled="true" fillcolor="#000000" stroked="false">
                <v:path arrowok="t"/>
                <v:fill type="solid"/>
              </v:shape>
            </v:group>
            <v:group style="position:absolute;left:2727;top:4599;width:10;height:20" coordorigin="2727,4599" coordsize="10,20">
              <v:shape style="position:absolute;left:2727;top:4599;width:10;height:20" coordorigin="2727,4599" coordsize="10,20" path="m2727,4618l2736,4618,2736,4599,2727,4599,2727,4618xe" filled="true" fillcolor="#000000" stroked="false">
                <v:path arrowok="t"/>
                <v:fill type="solid"/>
              </v:shape>
            </v:group>
            <v:group style="position:absolute;left:2727;top:4618;width:10;height:20" coordorigin="2727,4618" coordsize="10,20">
              <v:shape style="position:absolute;left:2727;top:4618;width:10;height:20" coordorigin="2727,4618" coordsize="10,20" path="m2727,4637l2736,4637,2736,4618,2727,4618,2727,4637xe" filled="true" fillcolor="#000000" stroked="false">
                <v:path arrowok="t"/>
                <v:fill type="solid"/>
              </v:shape>
            </v:group>
            <v:group style="position:absolute;left:2727;top:4637;width:10;height:20" coordorigin="2727,4637" coordsize="10,20">
              <v:shape style="position:absolute;left:2727;top:4637;width:10;height:20" coordorigin="2727,4637" coordsize="10,20" path="m2727,4656l2736,4656,2736,4637,2727,4637,2727,4656xe" filled="true" fillcolor="#000000" stroked="false">
                <v:path arrowok="t"/>
                <v:fill type="solid"/>
              </v:shape>
            </v:group>
            <v:group style="position:absolute;left:2727;top:4656;width:10;height:20" coordorigin="2727,4656" coordsize="10,20">
              <v:shape style="position:absolute;left:2727;top:4656;width:10;height:20" coordorigin="2727,4656" coordsize="10,20" path="m2727,4676l2736,4676,2736,4656,2727,4656,2727,4676xe" filled="true" fillcolor="#000000" stroked="false">
                <v:path arrowok="t"/>
                <v:fill type="solid"/>
              </v:shape>
            </v:group>
            <v:group style="position:absolute;left:2727;top:4676;width:10;height:20" coordorigin="2727,4676" coordsize="10,20">
              <v:shape style="position:absolute;left:2727;top:4676;width:10;height:20" coordorigin="2727,4676" coordsize="10,20" path="m2727,4695l2736,4695,2736,4676,2727,4676,2727,4695xe" filled="true" fillcolor="#000000" stroked="false">
                <v:path arrowok="t"/>
                <v:fill type="solid"/>
              </v:shape>
            </v:group>
            <v:group style="position:absolute;left:2727;top:4695;width:10;height:20" coordorigin="2727,4695" coordsize="10,20">
              <v:shape style="position:absolute;left:2727;top:4695;width:10;height:20" coordorigin="2727,4695" coordsize="10,20" path="m2727,4714l2736,4714,2736,4695,2727,4695,2727,4714xe" filled="true" fillcolor="#000000" stroked="false">
                <v:path arrowok="t"/>
                <v:fill type="solid"/>
              </v:shape>
            </v:group>
            <v:group style="position:absolute;left:2727;top:4718;width:10;height:2" coordorigin="2727,4718" coordsize="10,2">
              <v:shape style="position:absolute;left:2727;top:4718;width:10;height:2" coordorigin="2727,4718" coordsize="10,0" path="m2727,4718l2736,4718e" filled="false" stroked="true" strokeweight=".36005pt" strokecolor="#000000">
                <v:path arrowok="t"/>
              </v:shape>
            </v:group>
            <v:group style="position:absolute;left:1692;top:4726;width:20;height:2" coordorigin="1692,4726" coordsize="20,2">
              <v:shape style="position:absolute;left:1692;top:4726;width:20;height:2" coordorigin="1692,4726" coordsize="20,0" path="m1692,4726l1712,4726e" filled="false" stroked="true" strokeweight=".47998pt" strokecolor="#000000">
                <v:path arrowok="t"/>
              </v:shape>
            </v:group>
            <v:group style="position:absolute;left:1712;top:4726;width:20;height:2" coordorigin="1712,4726" coordsize="20,2">
              <v:shape style="position:absolute;left:1712;top:4726;width:20;height:2" coordorigin="1712,4726" coordsize="20,0" path="m1712,4726l1731,4726e" filled="false" stroked="true" strokeweight=".47998pt" strokecolor="#000000">
                <v:path arrowok="t"/>
              </v:shape>
            </v:group>
            <v:group style="position:absolute;left:1731;top:4726;width:20;height:2" coordorigin="1731,4726" coordsize="20,2">
              <v:shape style="position:absolute;left:1731;top:4726;width:20;height:2" coordorigin="1731,4726" coordsize="20,0" path="m1731,4726l1750,4726e" filled="false" stroked="true" strokeweight=".47998pt" strokecolor="#000000">
                <v:path arrowok="t"/>
              </v:shape>
            </v:group>
            <v:group style="position:absolute;left:1750;top:4726;width:20;height:2" coordorigin="1750,4726" coordsize="20,2">
              <v:shape style="position:absolute;left:1750;top:4726;width:20;height:2" coordorigin="1750,4726" coordsize="20,0" path="m1750,4726l1769,4726e" filled="false" stroked="true" strokeweight=".47998pt" strokecolor="#000000">
                <v:path arrowok="t"/>
              </v:shape>
            </v:group>
            <v:group style="position:absolute;left:1769;top:4726;width:20;height:2" coordorigin="1769,4726" coordsize="20,2">
              <v:shape style="position:absolute;left:1769;top:4726;width:20;height:2" coordorigin="1769,4726" coordsize="20,0" path="m1769,4726l1788,4726e" filled="false" stroked="true" strokeweight=".47998pt" strokecolor="#000000">
                <v:path arrowok="t"/>
              </v:shape>
            </v:group>
            <v:group style="position:absolute;left:1788;top:4726;width:20;height:2" coordorigin="1788,4726" coordsize="20,2">
              <v:shape style="position:absolute;left:1788;top:4726;width:20;height:2" coordorigin="1788,4726" coordsize="20,0" path="m1788,4726l1808,4726e" filled="false" stroked="true" strokeweight=".47998pt" strokecolor="#000000">
                <v:path arrowok="t"/>
              </v:shape>
            </v:group>
            <v:group style="position:absolute;left:1808;top:4726;width:20;height:2" coordorigin="1808,4726" coordsize="20,2">
              <v:shape style="position:absolute;left:1808;top:4726;width:20;height:2" coordorigin="1808,4726" coordsize="20,0" path="m1808,4726l1827,4726e" filled="false" stroked="true" strokeweight=".47998pt" strokecolor="#000000">
                <v:path arrowok="t"/>
              </v:shape>
            </v:group>
            <v:group style="position:absolute;left:1827;top:4726;width:20;height:2" coordorigin="1827,4726" coordsize="20,2">
              <v:shape style="position:absolute;left:1827;top:4726;width:20;height:2" coordorigin="1827,4726" coordsize="20,0" path="m1827,4726l1846,4726e" filled="false" stroked="true" strokeweight=".47998pt" strokecolor="#000000">
                <v:path arrowok="t"/>
              </v:shape>
            </v:group>
            <v:group style="position:absolute;left:1846;top:4726;width:20;height:2" coordorigin="1846,4726" coordsize="20,2">
              <v:shape style="position:absolute;left:1846;top:4726;width:20;height:2" coordorigin="1846,4726" coordsize="20,0" path="m1846,4726l1865,4726e" filled="false" stroked="true" strokeweight=".47998pt" strokecolor="#000000">
                <v:path arrowok="t"/>
              </v:shape>
            </v:group>
            <v:group style="position:absolute;left:1865;top:4726;width:20;height:2" coordorigin="1865,4726" coordsize="20,2">
              <v:shape style="position:absolute;left:1865;top:4726;width:20;height:2" coordorigin="1865,4726" coordsize="20,0" path="m1865,4726l1884,4726e" filled="false" stroked="true" strokeweight=".47998pt" strokecolor="#000000">
                <v:path arrowok="t"/>
              </v:shape>
            </v:group>
            <v:group style="position:absolute;left:1884;top:4726;width:20;height:2" coordorigin="1884,4726" coordsize="20,2">
              <v:shape style="position:absolute;left:1884;top:4726;width:20;height:2" coordorigin="1884,4726" coordsize="20,0" path="m1884,4726l1904,4726e" filled="false" stroked="true" strokeweight=".47998pt" strokecolor="#000000">
                <v:path arrowok="t"/>
              </v:shape>
            </v:group>
            <v:group style="position:absolute;left:1904;top:4726;width:20;height:2" coordorigin="1904,4726" coordsize="20,2">
              <v:shape style="position:absolute;left:1904;top:4726;width:20;height:2" coordorigin="1904,4726" coordsize="20,0" path="m1904,4726l1923,4726e" filled="false" stroked="true" strokeweight=".47998pt" strokecolor="#000000">
                <v:path arrowok="t"/>
              </v:shape>
            </v:group>
            <v:group style="position:absolute;left:1923;top:4726;width:20;height:2" coordorigin="1923,4726" coordsize="20,2">
              <v:shape style="position:absolute;left:1923;top:4726;width:20;height:2" coordorigin="1923,4726" coordsize="20,0" path="m1923,4726l1942,4726e" filled="false" stroked="true" strokeweight=".47998pt" strokecolor="#000000">
                <v:path arrowok="t"/>
              </v:shape>
            </v:group>
            <v:group style="position:absolute;left:1942;top:4726;width:20;height:2" coordorigin="1942,4726" coordsize="20,2">
              <v:shape style="position:absolute;left:1942;top:4726;width:20;height:2" coordorigin="1942,4726" coordsize="20,0" path="m1942,4726l1961,4726e" filled="false" stroked="true" strokeweight=".47998pt" strokecolor="#000000">
                <v:path arrowok="t"/>
              </v:shape>
            </v:group>
            <v:group style="position:absolute;left:1961;top:4726;width:20;height:2" coordorigin="1961,4726" coordsize="20,2">
              <v:shape style="position:absolute;left:1961;top:4726;width:20;height:2" coordorigin="1961,4726" coordsize="20,0" path="m1961,4726l1980,4726e" filled="false" stroked="true" strokeweight=".47998pt" strokecolor="#000000">
                <v:path arrowok="t"/>
              </v:shape>
            </v:group>
            <v:group style="position:absolute;left:1980;top:4726;width:20;height:2" coordorigin="1980,4726" coordsize="20,2">
              <v:shape style="position:absolute;left:1980;top:4726;width:20;height:2" coordorigin="1980,4726" coordsize="20,0" path="m1980,4726l2000,4726e" filled="false" stroked="true" strokeweight=".47998pt" strokecolor="#000000">
                <v:path arrowok="t"/>
              </v:shape>
            </v:group>
            <v:group style="position:absolute;left:2000;top:4726;width:20;height:2" coordorigin="2000,4726" coordsize="20,2">
              <v:shape style="position:absolute;left:2000;top:4726;width:20;height:2" coordorigin="2000,4726" coordsize="20,0" path="m2000,4726l2019,4726e" filled="false" stroked="true" strokeweight=".47998pt" strokecolor="#000000">
                <v:path arrowok="t"/>
              </v:shape>
            </v:group>
            <v:group style="position:absolute;left:2019;top:4726;width:20;height:2" coordorigin="2019,4726" coordsize="20,2">
              <v:shape style="position:absolute;left:2019;top:4726;width:20;height:2" coordorigin="2019,4726" coordsize="20,0" path="m2019,4726l2038,4726e" filled="false" stroked="true" strokeweight=".47998pt" strokecolor="#000000">
                <v:path arrowok="t"/>
              </v:shape>
            </v:group>
            <v:group style="position:absolute;left:2038;top:4726;width:20;height:2" coordorigin="2038,4726" coordsize="20,2">
              <v:shape style="position:absolute;left:2038;top:4726;width:20;height:2" coordorigin="2038,4726" coordsize="20,0" path="m2038,4726l2057,4726e" filled="false" stroked="true" strokeweight=".47998pt" strokecolor="#000000">
                <v:path arrowok="t"/>
              </v:shape>
            </v:group>
            <v:group style="position:absolute;left:2057;top:4726;width:20;height:2" coordorigin="2057,4726" coordsize="20,2">
              <v:shape style="position:absolute;left:2057;top:4726;width:20;height:2" coordorigin="2057,4726" coordsize="20,0" path="m2057,4726l2076,4726e" filled="false" stroked="true" strokeweight=".47998pt" strokecolor="#000000">
                <v:path arrowok="t"/>
              </v:shape>
            </v:group>
            <v:group style="position:absolute;left:2076;top:4726;width:20;height:2" coordorigin="2076,4726" coordsize="20,2">
              <v:shape style="position:absolute;left:2076;top:4726;width:20;height:2" coordorigin="2076,4726" coordsize="20,0" path="m2076,4726l2096,4726e" filled="false" stroked="true" strokeweight=".47998pt" strokecolor="#000000">
                <v:path arrowok="t"/>
              </v:shape>
            </v:group>
            <v:group style="position:absolute;left:2096;top:4726;width:20;height:2" coordorigin="2096,4726" coordsize="20,2">
              <v:shape style="position:absolute;left:2096;top:4726;width:20;height:2" coordorigin="2096,4726" coordsize="20,0" path="m2096,4726l2115,4726e" filled="false" stroked="true" strokeweight=".47998pt" strokecolor="#000000">
                <v:path arrowok="t"/>
              </v:shape>
            </v:group>
            <v:group style="position:absolute;left:2115;top:4726;width:20;height:2" coordorigin="2115,4726" coordsize="20,2">
              <v:shape style="position:absolute;left:2115;top:4726;width:20;height:2" coordorigin="2115,4726" coordsize="20,0" path="m2115,4726l2134,4726e" filled="false" stroked="true" strokeweight=".47998pt" strokecolor="#000000">
                <v:path arrowok="t"/>
              </v:shape>
            </v:group>
            <v:group style="position:absolute;left:2134;top:4726;width:20;height:2" coordorigin="2134,4726" coordsize="20,2">
              <v:shape style="position:absolute;left:2134;top:4726;width:20;height:2" coordorigin="2134,4726" coordsize="20,0" path="m2134,4726l2153,4726e" filled="false" stroked="true" strokeweight=".47998pt" strokecolor="#000000">
                <v:path arrowok="t"/>
              </v:shape>
            </v:group>
            <v:group style="position:absolute;left:2153;top:4726;width:20;height:2" coordorigin="2153,4726" coordsize="20,2">
              <v:shape style="position:absolute;left:2153;top:4726;width:20;height:2" coordorigin="2153,4726" coordsize="20,0" path="m2153,4726l2172,4726e" filled="false" stroked="true" strokeweight=".47998pt" strokecolor="#000000">
                <v:path arrowok="t"/>
              </v:shape>
            </v:group>
            <v:group style="position:absolute;left:2172;top:4726;width:20;height:2" coordorigin="2172,4726" coordsize="20,2">
              <v:shape style="position:absolute;left:2172;top:4726;width:20;height:2" coordorigin="2172,4726" coordsize="20,0" path="m2172,4726l2192,4726e" filled="false" stroked="true" strokeweight=".47998pt" strokecolor="#000000">
                <v:path arrowok="t"/>
              </v:shape>
            </v:group>
            <v:group style="position:absolute;left:2192;top:4726;width:20;height:2" coordorigin="2192,4726" coordsize="20,2">
              <v:shape style="position:absolute;left:2192;top:4726;width:20;height:2" coordorigin="2192,4726" coordsize="20,0" path="m2192,4726l2211,4726e" filled="false" stroked="true" strokeweight=".47998pt" strokecolor="#000000">
                <v:path arrowok="t"/>
              </v:shape>
            </v:group>
            <v:group style="position:absolute;left:2211;top:4726;width:20;height:2" coordorigin="2211,4726" coordsize="20,2">
              <v:shape style="position:absolute;left:2211;top:4726;width:20;height:2" coordorigin="2211,4726" coordsize="20,0" path="m2211,4726l2230,4726e" filled="false" stroked="true" strokeweight=".47998pt" strokecolor="#000000">
                <v:path arrowok="t"/>
              </v:shape>
            </v:group>
            <v:group style="position:absolute;left:2230;top:4726;width:20;height:2" coordorigin="2230,4726" coordsize="20,2">
              <v:shape style="position:absolute;left:2230;top:4726;width:20;height:2" coordorigin="2230,4726" coordsize="20,0" path="m2230,4726l2249,4726e" filled="false" stroked="true" strokeweight=".47998pt" strokecolor="#000000">
                <v:path arrowok="t"/>
              </v:shape>
            </v:group>
            <v:group style="position:absolute;left:2249;top:4726;width:20;height:2" coordorigin="2249,4726" coordsize="20,2">
              <v:shape style="position:absolute;left:2249;top:4726;width:20;height:2" coordorigin="2249,4726" coordsize="20,0" path="m2249,4726l2268,4726e" filled="false" stroked="true" strokeweight=".47998pt" strokecolor="#000000">
                <v:path arrowok="t"/>
              </v:shape>
            </v:group>
            <v:group style="position:absolute;left:2268;top:4726;width:20;height:2" coordorigin="2268,4726" coordsize="20,2">
              <v:shape style="position:absolute;left:2268;top:4726;width:20;height:2" coordorigin="2268,4726" coordsize="20,0" path="m2268,4726l2288,4726e" filled="false" stroked="true" strokeweight=".47998pt" strokecolor="#000000">
                <v:path arrowok="t"/>
              </v:shape>
            </v:group>
            <v:group style="position:absolute;left:2288;top:4726;width:20;height:2" coordorigin="2288,4726" coordsize="20,2">
              <v:shape style="position:absolute;left:2288;top:4726;width:20;height:2" coordorigin="2288,4726" coordsize="20,0" path="m2288,4726l2307,4726e" filled="false" stroked="true" strokeweight=".47998pt" strokecolor="#000000">
                <v:path arrowok="t"/>
              </v:shape>
            </v:group>
            <v:group style="position:absolute;left:2307;top:4726;width:20;height:2" coordorigin="2307,4726" coordsize="20,2">
              <v:shape style="position:absolute;left:2307;top:4726;width:20;height:2" coordorigin="2307,4726" coordsize="20,0" path="m2307,4726l2326,4726e" filled="false" stroked="true" strokeweight=".47998pt" strokecolor="#000000">
                <v:path arrowok="t"/>
              </v:shape>
            </v:group>
            <v:group style="position:absolute;left:2326;top:4726;width:20;height:2" coordorigin="2326,4726" coordsize="20,2">
              <v:shape style="position:absolute;left:2326;top:4726;width:20;height:2" coordorigin="2326,4726" coordsize="20,0" path="m2326,4726l2345,4726e" filled="false" stroked="true" strokeweight=".47998pt" strokecolor="#000000">
                <v:path arrowok="t"/>
              </v:shape>
            </v:group>
            <v:group style="position:absolute;left:2345;top:4726;width:20;height:2" coordorigin="2345,4726" coordsize="20,2">
              <v:shape style="position:absolute;left:2345;top:4726;width:20;height:2" coordorigin="2345,4726" coordsize="20,0" path="m2345,4726l2364,4726e" filled="false" stroked="true" strokeweight=".47998pt" strokecolor="#000000">
                <v:path arrowok="t"/>
              </v:shape>
            </v:group>
            <v:group style="position:absolute;left:2364;top:4726;width:20;height:2" coordorigin="2364,4726" coordsize="20,2">
              <v:shape style="position:absolute;left:2364;top:4726;width:20;height:2" coordorigin="2364,4726" coordsize="20,0" path="m2364,4726l2384,4726e" filled="false" stroked="true" strokeweight=".47998pt" strokecolor="#000000">
                <v:path arrowok="t"/>
              </v:shape>
            </v:group>
            <v:group style="position:absolute;left:2384;top:4726;width:20;height:2" coordorigin="2384,4726" coordsize="20,2">
              <v:shape style="position:absolute;left:2384;top:4726;width:20;height:2" coordorigin="2384,4726" coordsize="20,0" path="m2384,4726l2403,4726e" filled="false" stroked="true" strokeweight=".47998pt" strokecolor="#000000">
                <v:path arrowok="t"/>
              </v:shape>
            </v:group>
            <v:group style="position:absolute;left:2403;top:4726;width:20;height:2" coordorigin="2403,4726" coordsize="20,2">
              <v:shape style="position:absolute;left:2403;top:4726;width:20;height:2" coordorigin="2403,4726" coordsize="20,0" path="m2403,4726l2422,4726e" filled="false" stroked="true" strokeweight=".47998pt" strokecolor="#000000">
                <v:path arrowok="t"/>
              </v:shape>
            </v:group>
            <v:group style="position:absolute;left:2422;top:4726;width:20;height:2" coordorigin="2422,4726" coordsize="20,2">
              <v:shape style="position:absolute;left:2422;top:4726;width:20;height:2" coordorigin="2422,4726" coordsize="20,0" path="m2422,4726l2441,4726e" filled="false" stroked="true" strokeweight=".47998pt" strokecolor="#000000">
                <v:path arrowok="t"/>
              </v:shape>
            </v:group>
            <v:group style="position:absolute;left:2441;top:4726;width:20;height:2" coordorigin="2441,4726" coordsize="20,2">
              <v:shape style="position:absolute;left:2441;top:4726;width:20;height:2" coordorigin="2441,4726" coordsize="20,0" path="m2441,4726l2460,4726e" filled="false" stroked="true" strokeweight=".47998pt" strokecolor="#000000">
                <v:path arrowok="t"/>
              </v:shape>
            </v:group>
            <v:group style="position:absolute;left:2460;top:4726;width:20;height:2" coordorigin="2460,4726" coordsize="20,2">
              <v:shape style="position:absolute;left:2460;top:4726;width:20;height:2" coordorigin="2460,4726" coordsize="20,0" path="m2460,4726l2480,4726e" filled="false" stroked="true" strokeweight=".47998pt" strokecolor="#000000">
                <v:path arrowok="t"/>
              </v:shape>
            </v:group>
            <v:group style="position:absolute;left:2480;top:4726;width:20;height:2" coordorigin="2480,4726" coordsize="20,2">
              <v:shape style="position:absolute;left:2480;top:4726;width:20;height:2" coordorigin="2480,4726" coordsize="20,0" path="m2480,4726l2499,4726e" filled="false" stroked="true" strokeweight=".47998pt" strokecolor="#000000">
                <v:path arrowok="t"/>
              </v:shape>
            </v:group>
            <v:group style="position:absolute;left:2499;top:4726;width:20;height:2" coordorigin="2499,4726" coordsize="20,2">
              <v:shape style="position:absolute;left:2499;top:4726;width:20;height:2" coordorigin="2499,4726" coordsize="20,0" path="m2499,4726l2518,4726e" filled="false" stroked="true" strokeweight=".47998pt" strokecolor="#000000">
                <v:path arrowok="t"/>
              </v:shape>
            </v:group>
            <v:group style="position:absolute;left:2518;top:4726;width:20;height:2" coordorigin="2518,4726" coordsize="20,2">
              <v:shape style="position:absolute;left:2518;top:4726;width:20;height:2" coordorigin="2518,4726" coordsize="20,0" path="m2518,4726l2537,4726e" filled="false" stroked="true" strokeweight=".47998pt" strokecolor="#000000">
                <v:path arrowok="t"/>
              </v:shape>
            </v:group>
            <v:group style="position:absolute;left:2537;top:4726;width:20;height:2" coordorigin="2537,4726" coordsize="20,2">
              <v:shape style="position:absolute;left:2537;top:4726;width:20;height:2" coordorigin="2537,4726" coordsize="20,0" path="m2537,4726l2556,4726e" filled="false" stroked="true" strokeweight=".47998pt" strokecolor="#000000">
                <v:path arrowok="t"/>
              </v:shape>
            </v:group>
            <v:group style="position:absolute;left:2556;top:4726;width:20;height:2" coordorigin="2556,4726" coordsize="20,2">
              <v:shape style="position:absolute;left:2556;top:4726;width:20;height:2" coordorigin="2556,4726" coordsize="20,0" path="m2556,4726l2576,4726e" filled="false" stroked="true" strokeweight=".47998pt" strokecolor="#000000">
                <v:path arrowok="t"/>
              </v:shape>
            </v:group>
            <v:group style="position:absolute;left:2576;top:4726;width:20;height:2" coordorigin="2576,4726" coordsize="20,2">
              <v:shape style="position:absolute;left:2576;top:4726;width:20;height:2" coordorigin="2576,4726" coordsize="20,0" path="m2576,4726l2595,4726e" filled="false" stroked="true" strokeweight=".47998pt" strokecolor="#000000">
                <v:path arrowok="t"/>
              </v:shape>
            </v:group>
            <v:group style="position:absolute;left:2595;top:4726;width:20;height:2" coordorigin="2595,4726" coordsize="20,2">
              <v:shape style="position:absolute;left:2595;top:4726;width:20;height:2" coordorigin="2595,4726" coordsize="20,0" path="m2595,4726l2614,4726e" filled="false" stroked="true" strokeweight=".47998pt" strokecolor="#000000">
                <v:path arrowok="t"/>
              </v:shape>
            </v:group>
            <v:group style="position:absolute;left:2614;top:4726;width:20;height:2" coordorigin="2614,4726" coordsize="20,2">
              <v:shape style="position:absolute;left:2614;top:4726;width:20;height:2" coordorigin="2614,4726" coordsize="20,0" path="m2614,4726l2633,4726e" filled="false" stroked="true" strokeweight=".47998pt" strokecolor="#000000">
                <v:path arrowok="t"/>
              </v:shape>
            </v:group>
            <v:group style="position:absolute;left:2633;top:4726;width:20;height:2" coordorigin="2633,4726" coordsize="20,2">
              <v:shape style="position:absolute;left:2633;top:4726;width:20;height:2" coordorigin="2633,4726" coordsize="20,0" path="m2633,4726l2652,4726e" filled="false" stroked="true" strokeweight=".47998pt" strokecolor="#000000">
                <v:path arrowok="t"/>
              </v:shape>
            </v:group>
            <v:group style="position:absolute;left:2652;top:4726;width:20;height:2" coordorigin="2652,4726" coordsize="20,2">
              <v:shape style="position:absolute;left:2652;top:4726;width:20;height:2" coordorigin="2652,4726" coordsize="20,0" path="m2652,4726l2672,4726e" filled="false" stroked="true" strokeweight=".47998pt" strokecolor="#000000">
                <v:path arrowok="t"/>
              </v:shape>
            </v:group>
            <v:group style="position:absolute;left:2672;top:4726;width:20;height:2" coordorigin="2672,4726" coordsize="20,2">
              <v:shape style="position:absolute;left:2672;top:4726;width:20;height:2" coordorigin="2672,4726" coordsize="20,0" path="m2672,4726l2691,4726e" filled="false" stroked="true" strokeweight=".47998pt" strokecolor="#000000">
                <v:path arrowok="t"/>
              </v:shape>
            </v:group>
            <v:group style="position:absolute;left:2691;top:4726;width:20;height:2" coordorigin="2691,4726" coordsize="20,2">
              <v:shape style="position:absolute;left:2691;top:4726;width:20;height:2" coordorigin="2691,4726" coordsize="20,0" path="m2691,4726l2710,4726e" filled="false" stroked="true" strokeweight=".47998pt" strokecolor="#000000">
                <v:path arrowok="t"/>
              </v:shape>
            </v:group>
            <v:group style="position:absolute;left:2710;top:4726;width:17;height:2" coordorigin="2710,4726" coordsize="17,2">
              <v:shape style="position:absolute;left:2710;top:4726;width:17;height:2" coordorigin="2710,4726" coordsize="17,0" path="m2710,4726l2727,4726e" filled="false" stroked="true" strokeweight=".47998pt" strokecolor="#000000">
                <v:path arrowok="t"/>
              </v:shape>
            </v:group>
            <v:group style="position:absolute;left:2727;top:4726;width:10;height:2" coordorigin="2727,4726" coordsize="10,2">
              <v:shape style="position:absolute;left:2727;top:4726;width:10;height:2" coordorigin="2727,4726" coordsize="10,0" path="m2727,4726l2736,4726e" filled="false" stroked="true" strokeweight=".47998pt" strokecolor="#000000">
                <v:path arrowok="t"/>
              </v:shape>
            </v:group>
            <v:group style="position:absolute;left:2736;top:4726;width:20;height:2" coordorigin="2736,4726" coordsize="20,2">
              <v:shape style="position:absolute;left:2736;top:4726;width:20;height:2" coordorigin="2736,4726" coordsize="20,0" path="m2736,4726l2756,4726e" filled="false" stroked="true" strokeweight=".47998pt" strokecolor="#000000">
                <v:path arrowok="t"/>
              </v:shape>
            </v:group>
            <v:group style="position:absolute;left:2756;top:4726;width:20;height:2" coordorigin="2756,4726" coordsize="20,2">
              <v:shape style="position:absolute;left:2756;top:4726;width:20;height:2" coordorigin="2756,4726" coordsize="20,0" path="m2756,4726l2775,4726e" filled="false" stroked="true" strokeweight=".47998pt" strokecolor="#000000">
                <v:path arrowok="t"/>
              </v:shape>
            </v:group>
            <v:group style="position:absolute;left:2775;top:4726;width:20;height:2" coordorigin="2775,4726" coordsize="20,2">
              <v:shape style="position:absolute;left:2775;top:4726;width:20;height:2" coordorigin="2775,4726" coordsize="20,0" path="m2775,4726l2794,4726e" filled="false" stroked="true" strokeweight=".47998pt" strokecolor="#000000">
                <v:path arrowok="t"/>
              </v:shape>
            </v:group>
            <v:group style="position:absolute;left:2794;top:4726;width:20;height:2" coordorigin="2794,4726" coordsize="20,2">
              <v:shape style="position:absolute;left:2794;top:4726;width:20;height:2" coordorigin="2794,4726" coordsize="20,0" path="m2794,4726l2813,4726e" filled="false" stroked="true" strokeweight=".47998pt" strokecolor="#000000">
                <v:path arrowok="t"/>
              </v:shape>
            </v:group>
            <v:group style="position:absolute;left:2813;top:4726;width:20;height:2" coordorigin="2813,4726" coordsize="20,2">
              <v:shape style="position:absolute;left:2813;top:4726;width:20;height:2" coordorigin="2813,4726" coordsize="20,0" path="m2813,4726l2832,4726e" filled="false" stroked="true" strokeweight=".47998pt" strokecolor="#000000">
                <v:path arrowok="t"/>
              </v:shape>
            </v:group>
            <v:group style="position:absolute;left:2832;top:4726;width:20;height:2" coordorigin="2832,4726" coordsize="20,2">
              <v:shape style="position:absolute;left:2832;top:4726;width:20;height:2" coordorigin="2832,4726" coordsize="20,0" path="m2832,4726l2852,4726e" filled="false" stroked="true" strokeweight=".47998pt" strokecolor="#000000">
                <v:path arrowok="t"/>
              </v:shape>
            </v:group>
            <v:group style="position:absolute;left:2852;top:4726;width:20;height:2" coordorigin="2852,4726" coordsize="20,2">
              <v:shape style="position:absolute;left:2852;top:4726;width:20;height:2" coordorigin="2852,4726" coordsize="20,0" path="m2852,4726l2871,4726e" filled="false" stroked="true" strokeweight=".47998pt" strokecolor="#000000">
                <v:path arrowok="t"/>
              </v:shape>
            </v:group>
            <v:group style="position:absolute;left:2871;top:4726;width:20;height:2" coordorigin="2871,4726" coordsize="20,2">
              <v:shape style="position:absolute;left:2871;top:4726;width:20;height:2" coordorigin="2871,4726" coordsize="20,0" path="m2871,4726l2890,4726e" filled="false" stroked="true" strokeweight=".47998pt" strokecolor="#000000">
                <v:path arrowok="t"/>
              </v:shape>
            </v:group>
            <v:group style="position:absolute;left:2890;top:4726;width:20;height:2" coordorigin="2890,4726" coordsize="20,2">
              <v:shape style="position:absolute;left:2890;top:4726;width:20;height:2" coordorigin="2890,4726" coordsize="20,0" path="m2890,4726l2909,4726e" filled="false" stroked="true" strokeweight=".47998pt" strokecolor="#000000">
                <v:path arrowok="t"/>
              </v:shape>
            </v:group>
            <v:group style="position:absolute;left:2909;top:4726;width:20;height:2" coordorigin="2909,4726" coordsize="20,2">
              <v:shape style="position:absolute;left:2909;top:4726;width:20;height:2" coordorigin="2909,4726" coordsize="20,0" path="m2909,4726l2928,4726e" filled="false" stroked="true" strokeweight=".47998pt" strokecolor="#000000">
                <v:path arrowok="t"/>
              </v:shape>
            </v:group>
            <v:group style="position:absolute;left:2928;top:4726;width:20;height:2" coordorigin="2928,4726" coordsize="20,2">
              <v:shape style="position:absolute;left:2928;top:4726;width:20;height:2" coordorigin="2928,4726" coordsize="20,0" path="m2928,4726l2948,4726e" filled="false" stroked="true" strokeweight=".47998pt" strokecolor="#000000">
                <v:path arrowok="t"/>
              </v:shape>
            </v:group>
            <v:group style="position:absolute;left:2948;top:4726;width:20;height:2" coordorigin="2948,4726" coordsize="20,2">
              <v:shape style="position:absolute;left:2948;top:4726;width:20;height:2" coordorigin="2948,4726" coordsize="20,0" path="m2948,4726l2967,4726e" filled="false" stroked="true" strokeweight=".47998pt" strokecolor="#000000">
                <v:path arrowok="t"/>
              </v:shape>
            </v:group>
            <v:group style="position:absolute;left:2967;top:4726;width:20;height:2" coordorigin="2967,4726" coordsize="20,2">
              <v:shape style="position:absolute;left:2967;top:4726;width:20;height:2" coordorigin="2967,4726" coordsize="20,0" path="m2967,4726l2986,4726e" filled="false" stroked="true" strokeweight=".47998pt" strokecolor="#000000">
                <v:path arrowok="t"/>
              </v:shape>
            </v:group>
            <v:group style="position:absolute;left:2986;top:4726;width:20;height:2" coordorigin="2986,4726" coordsize="20,2">
              <v:shape style="position:absolute;left:2986;top:4726;width:20;height:2" coordorigin="2986,4726" coordsize="20,0" path="m2986,4726l3005,4726e" filled="false" stroked="true" strokeweight=".47998pt" strokecolor="#000000">
                <v:path arrowok="t"/>
              </v:shape>
            </v:group>
            <v:group style="position:absolute;left:3005;top:4726;width:20;height:2" coordorigin="3005,4726" coordsize="20,2">
              <v:shape style="position:absolute;left:3005;top:4726;width:20;height:2" coordorigin="3005,4726" coordsize="20,0" path="m3005,4726l3024,4726e" filled="false" stroked="true" strokeweight=".47998pt" strokecolor="#000000">
                <v:path arrowok="t"/>
              </v:shape>
            </v:group>
            <v:group style="position:absolute;left:3024;top:4726;width:20;height:2" coordorigin="3024,4726" coordsize="20,2">
              <v:shape style="position:absolute;left:3024;top:4726;width:20;height:2" coordorigin="3024,4726" coordsize="20,0" path="m3024,4726l3044,4726e" filled="false" stroked="true" strokeweight=".47998pt" strokecolor="#000000">
                <v:path arrowok="t"/>
              </v:shape>
            </v:group>
            <v:group style="position:absolute;left:3044;top:4726;width:20;height:2" coordorigin="3044,4726" coordsize="20,2">
              <v:shape style="position:absolute;left:3044;top:4726;width:20;height:2" coordorigin="3044,4726" coordsize="20,0" path="m3044,4726l3063,4726e" filled="false" stroked="true" strokeweight=".47998pt" strokecolor="#000000">
                <v:path arrowok="t"/>
              </v:shape>
            </v:group>
            <v:group style="position:absolute;left:3063;top:4726;width:20;height:2" coordorigin="3063,4726" coordsize="20,2">
              <v:shape style="position:absolute;left:3063;top:4726;width:20;height:2" coordorigin="3063,4726" coordsize="20,0" path="m3063,4726l3082,4726e" filled="false" stroked="true" strokeweight=".47998pt" strokecolor="#000000">
                <v:path arrowok="t"/>
              </v:shape>
            </v:group>
            <v:group style="position:absolute;left:3082;top:4726;width:20;height:2" coordorigin="3082,4726" coordsize="20,2">
              <v:shape style="position:absolute;left:3082;top:4726;width:20;height:2" coordorigin="3082,4726" coordsize="20,0" path="m3082,4726l3101,4726e" filled="false" stroked="true" strokeweight=".47998pt" strokecolor="#000000">
                <v:path arrowok="t"/>
              </v:shape>
            </v:group>
            <v:group style="position:absolute;left:3101;top:4726;width:20;height:2" coordorigin="3101,4726" coordsize="20,2">
              <v:shape style="position:absolute;left:3101;top:4726;width:20;height:2" coordorigin="3101,4726" coordsize="20,0" path="m3101,4726l3120,4726e" filled="false" stroked="true" strokeweight=".47998pt" strokecolor="#000000">
                <v:path arrowok="t"/>
              </v:shape>
            </v:group>
            <v:group style="position:absolute;left:3120;top:4726;width:20;height:2" coordorigin="3120,4726" coordsize="20,2">
              <v:shape style="position:absolute;left:3120;top:4726;width:20;height:2" coordorigin="3120,4726" coordsize="20,0" path="m3120,4726l3140,4726e" filled="false" stroked="true" strokeweight=".47998pt" strokecolor="#000000">
                <v:path arrowok="t"/>
              </v:shape>
            </v:group>
            <v:group style="position:absolute;left:3140;top:4726;width:20;height:2" coordorigin="3140,4726" coordsize="20,2">
              <v:shape style="position:absolute;left:3140;top:4726;width:20;height:2" coordorigin="3140,4726" coordsize="20,0" path="m3140,4726l3159,4726e" filled="false" stroked="true" strokeweight=".47998pt" strokecolor="#000000">
                <v:path arrowok="t"/>
              </v:shape>
            </v:group>
            <v:group style="position:absolute;left:3159;top:4726;width:20;height:2" coordorigin="3159,4726" coordsize="20,2">
              <v:shape style="position:absolute;left:3159;top:4726;width:20;height:2" coordorigin="3159,4726" coordsize="20,0" path="m3159,4726l3178,4726e" filled="false" stroked="true" strokeweight=".47998pt" strokecolor="#000000">
                <v:path arrowok="t"/>
              </v:shape>
            </v:group>
            <v:group style="position:absolute;left:3178;top:4726;width:20;height:2" coordorigin="3178,4726" coordsize="20,2">
              <v:shape style="position:absolute;left:3178;top:4726;width:20;height:2" coordorigin="3178,4726" coordsize="20,0" path="m3178,4726l3197,4726e" filled="false" stroked="true" strokeweight=".47998pt" strokecolor="#000000">
                <v:path arrowok="t"/>
              </v:shape>
            </v:group>
            <v:group style="position:absolute;left:3197;top:4726;width:20;height:2" coordorigin="3197,4726" coordsize="20,2">
              <v:shape style="position:absolute;left:3197;top:4726;width:20;height:2" coordorigin="3197,4726" coordsize="20,0" path="m3197,4726l3216,4726e" filled="false" stroked="true" strokeweight=".47998pt" strokecolor="#000000">
                <v:path arrowok="t"/>
              </v:shape>
            </v:group>
            <v:group style="position:absolute;left:3216;top:4726;width:20;height:2" coordorigin="3216,4726" coordsize="20,2">
              <v:shape style="position:absolute;left:3216;top:4726;width:20;height:2" coordorigin="3216,4726" coordsize="20,0" path="m3216,4726l3236,4726e" filled="false" stroked="true" strokeweight=".47998pt" strokecolor="#000000">
                <v:path arrowok="t"/>
              </v:shape>
            </v:group>
            <v:group style="position:absolute;left:3236;top:4726;width:20;height:2" coordorigin="3236,4726" coordsize="20,2">
              <v:shape style="position:absolute;left:3236;top:4726;width:20;height:2" coordorigin="3236,4726" coordsize="20,0" path="m3236,4726l3255,4726e" filled="false" stroked="true" strokeweight=".47998pt" strokecolor="#000000">
                <v:path arrowok="t"/>
              </v:shape>
            </v:group>
            <v:group style="position:absolute;left:3255;top:4726;width:20;height:2" coordorigin="3255,4726" coordsize="20,2">
              <v:shape style="position:absolute;left:3255;top:4726;width:20;height:2" coordorigin="3255,4726" coordsize="20,0" path="m3255,4726l3274,4726e" filled="false" stroked="true" strokeweight=".47998pt" strokecolor="#000000">
                <v:path arrowok="t"/>
              </v:shape>
            </v:group>
            <v:group style="position:absolute;left:3274;top:4726;width:20;height:2" coordorigin="3274,4726" coordsize="20,2">
              <v:shape style="position:absolute;left:3274;top:4726;width:20;height:2" coordorigin="3274,4726" coordsize="20,0" path="m3274,4726l3293,4726e" filled="false" stroked="true" strokeweight=".47998pt" strokecolor="#000000">
                <v:path arrowok="t"/>
              </v:shape>
            </v:group>
            <v:group style="position:absolute;left:3293;top:4726;width:20;height:2" coordorigin="3293,4726" coordsize="20,2">
              <v:shape style="position:absolute;left:3293;top:4726;width:20;height:2" coordorigin="3293,4726" coordsize="20,0" path="m3293,4726l3312,4726e" filled="false" stroked="true" strokeweight=".47998pt" strokecolor="#000000">
                <v:path arrowok="t"/>
              </v:shape>
            </v:group>
            <v:group style="position:absolute;left:3312;top:4726;width:20;height:2" coordorigin="3312,4726" coordsize="20,2">
              <v:shape style="position:absolute;left:3312;top:4726;width:20;height:2" coordorigin="3312,4726" coordsize="20,0" path="m3312,4726l3332,4726e" filled="false" stroked="true" strokeweight=".47998pt" strokecolor="#000000">
                <v:path arrowok="t"/>
              </v:shape>
            </v:group>
            <v:group style="position:absolute;left:3332;top:4726;width:20;height:2" coordorigin="3332,4726" coordsize="20,2">
              <v:shape style="position:absolute;left:3332;top:4726;width:20;height:2" coordorigin="3332,4726" coordsize="20,0" path="m3332,4726l3351,4726e" filled="false" stroked="true" strokeweight=".47998pt" strokecolor="#000000">
                <v:path arrowok="t"/>
              </v:shape>
            </v:group>
            <v:group style="position:absolute;left:3351;top:4726;width:20;height:2" coordorigin="3351,4726" coordsize="20,2">
              <v:shape style="position:absolute;left:3351;top:4726;width:20;height:2" coordorigin="3351,4726" coordsize="20,0" path="m3351,4726l3370,4726e" filled="false" stroked="true" strokeweight=".47998pt" strokecolor="#000000">
                <v:path arrowok="t"/>
              </v:shape>
            </v:group>
            <v:group style="position:absolute;left:3370;top:4726;width:20;height:2" coordorigin="3370,4726" coordsize="20,2">
              <v:shape style="position:absolute;left:3370;top:4726;width:20;height:2" coordorigin="3370,4726" coordsize="20,0" path="m3370,4726l3389,4726e" filled="false" stroked="true" strokeweight=".47998pt" strokecolor="#000000">
                <v:path arrowok="t"/>
              </v:shape>
            </v:group>
            <v:group style="position:absolute;left:3389;top:4726;width:20;height:2" coordorigin="3389,4726" coordsize="20,2">
              <v:shape style="position:absolute;left:3389;top:4726;width:20;height:2" coordorigin="3389,4726" coordsize="20,0" path="m3389,4726l3408,4726e" filled="false" stroked="true" strokeweight=".47998pt" strokecolor="#000000">
                <v:path arrowok="t"/>
              </v:shape>
            </v:group>
            <v:group style="position:absolute;left:3408;top:4726;width:20;height:2" coordorigin="3408,4726" coordsize="20,2">
              <v:shape style="position:absolute;left:3408;top:4726;width:20;height:2" coordorigin="3408,4726" coordsize="20,0" path="m3408,4726l3428,4726e" filled="false" stroked="true" strokeweight=".47998pt" strokecolor="#000000">
                <v:path arrowok="t"/>
              </v:shape>
            </v:group>
            <v:group style="position:absolute;left:3428;top:4726;width:20;height:2" coordorigin="3428,4726" coordsize="20,2">
              <v:shape style="position:absolute;left:3428;top:4726;width:20;height:2" coordorigin="3428,4726" coordsize="20,0" path="m3428,4726l3447,4726e" filled="false" stroked="true" strokeweight=".47998pt" strokecolor="#000000">
                <v:path arrowok="t"/>
              </v:shape>
            </v:group>
            <v:group style="position:absolute;left:3447;top:4726;width:20;height:2" coordorigin="3447,4726" coordsize="20,2">
              <v:shape style="position:absolute;left:3447;top:4726;width:20;height:2" coordorigin="3447,4726" coordsize="20,0" path="m3447,4726l3466,4726e" filled="false" stroked="true" strokeweight=".47998pt" strokecolor="#000000">
                <v:path arrowok="t"/>
              </v:shape>
            </v:group>
            <v:group style="position:absolute;left:3466;top:4726;width:20;height:2" coordorigin="3466,4726" coordsize="20,2">
              <v:shape style="position:absolute;left:3466;top:4726;width:20;height:2" coordorigin="3466,4726" coordsize="20,0" path="m3466,4726l3485,4726e" filled="false" stroked="true" strokeweight=".47998pt" strokecolor="#000000">
                <v:path arrowok="t"/>
              </v:shape>
            </v:group>
            <v:group style="position:absolute;left:3485;top:4726;width:20;height:2" coordorigin="3485,4726" coordsize="20,2">
              <v:shape style="position:absolute;left:3485;top:4726;width:20;height:2" coordorigin="3485,4726" coordsize="20,0" path="m3485,4726l3504,4726e" filled="false" stroked="true" strokeweight=".47998pt" strokecolor="#000000">
                <v:path arrowok="t"/>
              </v:shape>
            </v:group>
            <v:group style="position:absolute;left:3504;top:4726;width:20;height:2" coordorigin="3504,4726" coordsize="20,2">
              <v:shape style="position:absolute;left:3504;top:4726;width:20;height:2" coordorigin="3504,4726" coordsize="20,0" path="m3504,4726l3524,4726e" filled="false" stroked="true" strokeweight=".47998pt" strokecolor="#000000">
                <v:path arrowok="t"/>
              </v:shape>
            </v:group>
            <v:group style="position:absolute;left:3524;top:4726;width:20;height:2" coordorigin="3524,4726" coordsize="20,2">
              <v:shape style="position:absolute;left:3524;top:4726;width:20;height:2" coordorigin="3524,4726" coordsize="20,0" path="m3524,4726l3543,4726e" filled="false" stroked="true" strokeweight=".47998pt" strokecolor="#000000">
                <v:path arrowok="t"/>
              </v:shape>
            </v:group>
            <v:group style="position:absolute;left:3543;top:4726;width:20;height:2" coordorigin="3543,4726" coordsize="20,2">
              <v:shape style="position:absolute;left:3543;top:4726;width:20;height:2" coordorigin="3543,4726" coordsize="20,0" path="m3543,4726l3562,4726e" filled="false" stroked="true" strokeweight=".47998pt" strokecolor="#000000">
                <v:path arrowok="t"/>
              </v:shape>
            </v:group>
            <v:group style="position:absolute;left:3562;top:4726;width:20;height:2" coordorigin="3562,4726" coordsize="20,2">
              <v:shape style="position:absolute;left:3562;top:4726;width:20;height:2" coordorigin="3562,4726" coordsize="20,0" path="m3562,4726l3581,4726e" filled="false" stroked="true" strokeweight=".47998pt" strokecolor="#000000">
                <v:path arrowok="t"/>
              </v:shape>
            </v:group>
            <v:group style="position:absolute;left:3581;top:4726;width:20;height:2" coordorigin="3581,4726" coordsize="20,2">
              <v:shape style="position:absolute;left:3581;top:4726;width:20;height:2" coordorigin="3581,4726" coordsize="20,0" path="m3581,4726l3600,4726e" filled="false" stroked="true" strokeweight=".47998pt" strokecolor="#000000">
                <v:path arrowok="t"/>
              </v:shape>
            </v:group>
            <v:group style="position:absolute;left:3600;top:4726;width:20;height:2" coordorigin="3600,4726" coordsize="20,2">
              <v:shape style="position:absolute;left:3600;top:4726;width:20;height:2" coordorigin="3600,4726" coordsize="20,0" path="m3600,4726l3620,4726e" filled="false" stroked="true" strokeweight=".47998pt" strokecolor="#000000">
                <v:path arrowok="t"/>
              </v:shape>
            </v:group>
            <v:group style="position:absolute;left:3620;top:4726;width:20;height:2" coordorigin="3620,4726" coordsize="20,2">
              <v:shape style="position:absolute;left:3620;top:4726;width:20;height:2" coordorigin="3620,4726" coordsize="20,0" path="m3620,4726l3639,4726e" filled="false" stroked="true" strokeweight=".47998pt" strokecolor="#000000">
                <v:path arrowok="t"/>
              </v:shape>
            </v:group>
            <v:group style="position:absolute;left:3639;top:4726;width:20;height:2" coordorigin="3639,4726" coordsize="20,2">
              <v:shape style="position:absolute;left:3639;top:4726;width:20;height:2" coordorigin="3639,4726" coordsize="20,0" path="m3639,4726l3658,4726e" filled="false" stroked="true" strokeweight=".47998pt" strokecolor="#000000">
                <v:path arrowok="t"/>
              </v:shape>
            </v:group>
            <v:group style="position:absolute;left:3658;top:4726;width:20;height:2" coordorigin="3658,4726" coordsize="20,2">
              <v:shape style="position:absolute;left:3658;top:4726;width:20;height:2" coordorigin="3658,4726" coordsize="20,0" path="m3658,4726l3677,4726e" filled="false" stroked="true" strokeweight=".47998pt" strokecolor="#000000">
                <v:path arrowok="t"/>
              </v:shape>
            </v:group>
            <v:group style="position:absolute;left:3677;top:4726;width:20;height:2" coordorigin="3677,4726" coordsize="20,2">
              <v:shape style="position:absolute;left:3677;top:4726;width:20;height:2" coordorigin="3677,4726" coordsize="20,0" path="m3677,4726l3696,4726e" filled="false" stroked="true" strokeweight=".47998pt" strokecolor="#000000">
                <v:path arrowok="t"/>
              </v:shape>
            </v:group>
            <v:group style="position:absolute;left:3696;top:4726;width:20;height:2" coordorigin="3696,4726" coordsize="20,2">
              <v:shape style="position:absolute;left:3696;top:4726;width:20;height:2" coordorigin="3696,4726" coordsize="20,0" path="m3696,4726l3716,4726e" filled="false" stroked="true" strokeweight=".47998pt" strokecolor="#000000">
                <v:path arrowok="t"/>
              </v:shape>
            </v:group>
            <v:group style="position:absolute;left:3716;top:4726;width:20;height:2" coordorigin="3716,4726" coordsize="20,2">
              <v:shape style="position:absolute;left:3716;top:4726;width:20;height:2" coordorigin="3716,4726" coordsize="20,0" path="m3716,4726l3735,4726e" filled="false" stroked="true" strokeweight=".47998pt" strokecolor="#000000">
                <v:path arrowok="t"/>
              </v:shape>
            </v:group>
            <v:group style="position:absolute;left:3735;top:4726;width:20;height:2" coordorigin="3735,4726" coordsize="20,2">
              <v:shape style="position:absolute;left:3735;top:4726;width:20;height:2" coordorigin="3735,4726" coordsize="20,0" path="m3735,4726l3754,4726e" filled="false" stroked="true" strokeweight=".47998pt" strokecolor="#000000">
                <v:path arrowok="t"/>
              </v:shape>
            </v:group>
            <v:group style="position:absolute;left:3754;top:4726;width:20;height:2" coordorigin="3754,4726" coordsize="20,2">
              <v:shape style="position:absolute;left:3754;top:4726;width:20;height:2" coordorigin="3754,4726" coordsize="20,0" path="m3754,4726l3773,4726e" filled="false" stroked="true" strokeweight=".47998pt" strokecolor="#000000">
                <v:path arrowok="t"/>
              </v:shape>
            </v:group>
            <v:group style="position:absolute;left:3773;top:4726;width:20;height:2" coordorigin="3773,4726" coordsize="20,2">
              <v:shape style="position:absolute;left:3773;top:4726;width:20;height:2" coordorigin="3773,4726" coordsize="20,0" path="m3773,4726l3793,4726e" filled="false" stroked="true" strokeweight=".47998pt" strokecolor="#000000">
                <v:path arrowok="t"/>
              </v:shape>
            </v:group>
            <v:group style="position:absolute;left:3793;top:4726;width:20;height:2" coordorigin="3793,4726" coordsize="20,2">
              <v:shape style="position:absolute;left:3793;top:4726;width:20;height:2" coordorigin="3793,4726" coordsize="20,0" path="m3793,4726l3812,4726e" filled="false" stroked="true" strokeweight=".47998pt" strokecolor="#000000">
                <v:path arrowok="t"/>
              </v:shape>
            </v:group>
            <v:group style="position:absolute;left:3812;top:4726;width:20;height:2" coordorigin="3812,4726" coordsize="20,2">
              <v:shape style="position:absolute;left:3812;top:4726;width:20;height:2" coordorigin="3812,4726" coordsize="20,0" path="m3812,4726l3831,4726e" filled="false" stroked="true" strokeweight=".47998pt" strokecolor="#000000">
                <v:path arrowok="t"/>
              </v:shape>
            </v:group>
            <v:group style="position:absolute;left:3831;top:4726;width:20;height:2" coordorigin="3831,4726" coordsize="20,2">
              <v:shape style="position:absolute;left:3831;top:4726;width:20;height:2" coordorigin="3831,4726" coordsize="20,0" path="m3831,4726l3851,4726e" filled="false" stroked="true" strokeweight=".47998pt" strokecolor="#000000">
                <v:path arrowok="t"/>
              </v:shape>
            </v:group>
            <v:group style="position:absolute;left:3851;top:4726;width:20;height:2" coordorigin="3851,4726" coordsize="20,2">
              <v:shape style="position:absolute;left:3851;top:4726;width:20;height:2" coordorigin="3851,4726" coordsize="20,0" path="m3851,4726l3870,4726e" filled="false" stroked="true" strokeweight=".47998pt" strokecolor="#000000">
                <v:path arrowok="t"/>
              </v:shape>
            </v:group>
            <v:group style="position:absolute;left:3870;top:4726;width:20;height:2" coordorigin="3870,4726" coordsize="20,2">
              <v:shape style="position:absolute;left:3870;top:4726;width:20;height:2" coordorigin="3870,4726" coordsize="20,0" path="m3870,4726l3889,4726e" filled="false" stroked="true" strokeweight=".47998pt" strokecolor="#000000">
                <v:path arrowok="t"/>
              </v:shape>
            </v:group>
            <v:group style="position:absolute;left:3889;top:4726;width:20;height:2" coordorigin="3889,4726" coordsize="20,2">
              <v:shape style="position:absolute;left:3889;top:4726;width:20;height:2" coordorigin="3889,4726" coordsize="20,0" path="m3889,4726l3908,4726e" filled="false" stroked="true" strokeweight=".47998pt" strokecolor="#000000">
                <v:path arrowok="t"/>
              </v:shape>
            </v:group>
            <v:group style="position:absolute;left:3908;top:4726;width:20;height:2" coordorigin="3908,4726" coordsize="20,2">
              <v:shape style="position:absolute;left:3908;top:4726;width:20;height:2" coordorigin="3908,4726" coordsize="20,0" path="m3908,4726l3927,4726e" filled="false" stroked="true" strokeweight=".47998pt" strokecolor="#000000">
                <v:path arrowok="t"/>
              </v:shape>
            </v:group>
            <v:group style="position:absolute;left:3927;top:4726;width:20;height:2" coordorigin="3927,4726" coordsize="20,2">
              <v:shape style="position:absolute;left:3927;top:4726;width:20;height:2" coordorigin="3927,4726" coordsize="20,0" path="m3927,4726l3947,4726e" filled="false" stroked="true" strokeweight=".47998pt" strokecolor="#000000">
                <v:path arrowok="t"/>
              </v:shape>
            </v:group>
            <v:group style="position:absolute;left:3947;top:4726;width:20;height:2" coordorigin="3947,4726" coordsize="20,2">
              <v:shape style="position:absolute;left:3947;top:4726;width:20;height:2" coordorigin="3947,4726" coordsize="20,0" path="m3947,4726l3966,4726e" filled="false" stroked="true" strokeweight=".47998pt" strokecolor="#000000">
                <v:path arrowok="t"/>
              </v:shape>
            </v:group>
            <v:group style="position:absolute;left:3966;top:4726;width:20;height:2" coordorigin="3966,4726" coordsize="20,2">
              <v:shape style="position:absolute;left:3966;top:4726;width:20;height:2" coordorigin="3966,4726" coordsize="20,0" path="m3966,4726l3985,4726e" filled="false" stroked="true" strokeweight=".47998pt" strokecolor="#000000">
                <v:path arrowok="t"/>
              </v:shape>
            </v:group>
            <v:group style="position:absolute;left:3985;top:4726;width:20;height:2" coordorigin="3985,4726" coordsize="20,2">
              <v:shape style="position:absolute;left:3985;top:4726;width:20;height:2" coordorigin="3985,4726" coordsize="20,0" path="m3985,4726l4004,4726e" filled="false" stroked="true" strokeweight=".47998pt" strokecolor="#000000">
                <v:path arrowok="t"/>
              </v:shape>
            </v:group>
            <v:group style="position:absolute;left:4004;top:4726;width:20;height:2" coordorigin="4004,4726" coordsize="20,2">
              <v:shape style="position:absolute;left:4004;top:4726;width:20;height:2" coordorigin="4004,4726" coordsize="20,0" path="m4004,4726l4023,4726e" filled="false" stroked="true" strokeweight=".47998pt" strokecolor="#000000">
                <v:path arrowok="t"/>
              </v:shape>
            </v:group>
            <v:group style="position:absolute;left:4023;top:4726;width:20;height:2" coordorigin="4023,4726" coordsize="20,2">
              <v:shape style="position:absolute;left:4023;top:4726;width:20;height:2" coordorigin="4023,4726" coordsize="20,0" path="m4023,4726l4043,4726e" filled="false" stroked="true" strokeweight=".47998pt" strokecolor="#000000">
                <v:path arrowok="t"/>
              </v:shape>
            </v:group>
            <v:group style="position:absolute;left:4043;top:4726;width:20;height:2" coordorigin="4043,4726" coordsize="20,2">
              <v:shape style="position:absolute;left:4043;top:4726;width:20;height:2" coordorigin="4043,4726" coordsize="20,0" path="m4043,4726l4062,4726e" filled="false" stroked="true" strokeweight=".47998pt" strokecolor="#000000">
                <v:path arrowok="t"/>
              </v:shape>
            </v:group>
            <v:group style="position:absolute;left:4062;top:4726;width:20;height:2" coordorigin="4062,4726" coordsize="20,2">
              <v:shape style="position:absolute;left:4062;top:4726;width:20;height:2" coordorigin="4062,4726" coordsize="20,0" path="m4062,4726l4081,4726e" filled="false" stroked="true" strokeweight=".47998pt" strokecolor="#000000">
                <v:path arrowok="t"/>
              </v:shape>
            </v:group>
            <v:group style="position:absolute;left:4081;top:4726;width:20;height:2" coordorigin="4081,4726" coordsize="20,2">
              <v:shape style="position:absolute;left:4081;top:4726;width:20;height:2" coordorigin="4081,4726" coordsize="20,0" path="m4081,4726l4100,4726e" filled="false" stroked="true" strokeweight=".47998pt" strokecolor="#000000">
                <v:path arrowok="t"/>
              </v:shape>
            </v:group>
            <v:group style="position:absolute;left:4100;top:4726;width:20;height:2" coordorigin="4100,4726" coordsize="20,2">
              <v:shape style="position:absolute;left:4100;top:4726;width:20;height:2" coordorigin="4100,4726" coordsize="20,0" path="m4100,4726l4119,4726e" filled="false" stroked="true" strokeweight=".47998pt" strokecolor="#000000">
                <v:path arrowok="t"/>
              </v:shape>
            </v:group>
            <v:group style="position:absolute;left:4119;top:4726;width:20;height:2" coordorigin="4119,4726" coordsize="20,2">
              <v:shape style="position:absolute;left:4119;top:4726;width:20;height:2" coordorigin="4119,4726" coordsize="20,0" path="m4119,4726l4139,4726e" filled="false" stroked="true" strokeweight=".47998pt" strokecolor="#000000">
                <v:path arrowok="t"/>
              </v:shape>
            </v:group>
            <v:group style="position:absolute;left:4139;top:4726;width:20;height:2" coordorigin="4139,4726" coordsize="20,2">
              <v:shape style="position:absolute;left:4139;top:4726;width:20;height:2" coordorigin="4139,4726" coordsize="20,0" path="m4139,4726l4158,4726e" filled="false" stroked="true" strokeweight=".47998pt" strokecolor="#000000">
                <v:path arrowok="t"/>
              </v:shape>
            </v:group>
            <v:group style="position:absolute;left:4158;top:4726;width:20;height:2" coordorigin="4158,4726" coordsize="20,2">
              <v:shape style="position:absolute;left:4158;top:4726;width:20;height:2" coordorigin="4158,4726" coordsize="20,0" path="m4158,4726l4177,4726e" filled="false" stroked="true" strokeweight=".47998pt" strokecolor="#000000">
                <v:path arrowok="t"/>
              </v:shape>
            </v:group>
            <v:group style="position:absolute;left:4177;top:4726;width:20;height:2" coordorigin="4177,4726" coordsize="20,2">
              <v:shape style="position:absolute;left:4177;top:4726;width:20;height:2" coordorigin="4177,4726" coordsize="20,0" path="m4177,4726l4196,4726e" filled="false" stroked="true" strokeweight=".47998pt" strokecolor="#000000">
                <v:path arrowok="t"/>
              </v:shape>
            </v:group>
            <v:group style="position:absolute;left:4196;top:4726;width:20;height:2" coordorigin="4196,4726" coordsize="20,2">
              <v:shape style="position:absolute;left:4196;top:4726;width:20;height:2" coordorigin="4196,4726" coordsize="20,0" path="m4196,4726l4215,4726e" filled="false" stroked="true" strokeweight=".47998pt" strokecolor="#000000">
                <v:path arrowok="t"/>
              </v:shape>
            </v:group>
            <v:group style="position:absolute;left:4215;top:4726;width:20;height:2" coordorigin="4215,4726" coordsize="20,2">
              <v:shape style="position:absolute;left:4215;top:4726;width:20;height:2" coordorigin="4215,4726" coordsize="20,0" path="m4215,4726l4235,4726e" filled="false" stroked="true" strokeweight=".47998pt" strokecolor="#000000">
                <v:path arrowok="t"/>
              </v:shape>
            </v:group>
            <v:group style="position:absolute;left:4235;top:4726;width:20;height:2" coordorigin="4235,4726" coordsize="20,2">
              <v:shape style="position:absolute;left:4235;top:4726;width:20;height:2" coordorigin="4235,4726" coordsize="20,0" path="m4235,4726l4254,4726e" filled="false" stroked="true" strokeweight=".47998pt" strokecolor="#000000">
                <v:path arrowok="t"/>
              </v:shape>
            </v:group>
            <v:group style="position:absolute;left:4254;top:4726;width:20;height:2" coordorigin="4254,4726" coordsize="20,2">
              <v:shape style="position:absolute;left:4254;top:4726;width:20;height:2" coordorigin="4254,4726" coordsize="20,0" path="m4254,4726l4273,4726e" filled="false" stroked="true" strokeweight=".47998pt" strokecolor="#000000">
                <v:path arrowok="t"/>
              </v:shape>
            </v:group>
            <v:group style="position:absolute;left:4273;top:4726;width:20;height:2" coordorigin="4273,4726" coordsize="20,2">
              <v:shape style="position:absolute;left:4273;top:4726;width:20;height:2" coordorigin="4273,4726" coordsize="20,0" path="m4273,4726l4292,4726e" filled="false" stroked="true" strokeweight=".47998pt" strokecolor="#000000">
                <v:path arrowok="t"/>
              </v:shape>
            </v:group>
            <v:group style="position:absolute;left:4292;top:4726;width:20;height:2" coordorigin="4292,4726" coordsize="20,2">
              <v:shape style="position:absolute;left:4292;top:4726;width:20;height:2" coordorigin="4292,4726" coordsize="20,0" path="m4292,4726l4311,4726e" filled="false" stroked="true" strokeweight=".47998pt" strokecolor="#000000">
                <v:path arrowok="t"/>
              </v:shape>
            </v:group>
            <v:group style="position:absolute;left:4311;top:4726;width:20;height:2" coordorigin="4311,4726" coordsize="20,2">
              <v:shape style="position:absolute;left:4311;top:4726;width:20;height:2" coordorigin="4311,4726" coordsize="20,0" path="m4311,4726l4331,4726e" filled="false" stroked="true" strokeweight=".47998pt" strokecolor="#000000">
                <v:path arrowok="t"/>
              </v:shape>
            </v:group>
            <v:group style="position:absolute;left:4331;top:4726;width:20;height:2" coordorigin="4331,4726" coordsize="20,2">
              <v:shape style="position:absolute;left:4331;top:4726;width:20;height:2" coordorigin="4331,4726" coordsize="20,0" path="m4331,4726l4350,4726e" filled="false" stroked="true" strokeweight=".47998pt" strokecolor="#000000">
                <v:path arrowok="t"/>
              </v:shape>
            </v:group>
            <v:group style="position:absolute;left:4350;top:4726;width:20;height:2" coordorigin="4350,4726" coordsize="20,2">
              <v:shape style="position:absolute;left:4350;top:4726;width:20;height:2" coordorigin="4350,4726" coordsize="20,0" path="m4350,4726l4369,4726e" filled="false" stroked="true" strokeweight=".47998pt" strokecolor="#000000">
                <v:path arrowok="t"/>
              </v:shape>
            </v:group>
            <v:group style="position:absolute;left:4369;top:4726;width:20;height:2" coordorigin="4369,4726" coordsize="20,2">
              <v:shape style="position:absolute;left:4369;top:4726;width:20;height:2" coordorigin="4369,4726" coordsize="20,0" path="m4369,4726l4388,4726e" filled="false" stroked="true" strokeweight=".47998pt" strokecolor="#000000">
                <v:path arrowok="t"/>
              </v:shape>
            </v:group>
            <v:group style="position:absolute;left:4388;top:4726;width:20;height:2" coordorigin="4388,4726" coordsize="20,2">
              <v:shape style="position:absolute;left:4388;top:4726;width:20;height:2" coordorigin="4388,4726" coordsize="20,0" path="m4388,4726l4407,4726e" filled="false" stroked="true" strokeweight=".47998pt" strokecolor="#000000">
                <v:path arrowok="t"/>
              </v:shape>
            </v:group>
            <v:group style="position:absolute;left:4407;top:4726;width:20;height:2" coordorigin="4407,4726" coordsize="20,2">
              <v:shape style="position:absolute;left:4407;top:4726;width:20;height:2" coordorigin="4407,4726" coordsize="20,0" path="m4407,4726l4427,4726e" filled="false" stroked="true" strokeweight=".47998pt" strokecolor="#000000">
                <v:path arrowok="t"/>
              </v:shape>
            </v:group>
            <v:group style="position:absolute;left:4427;top:4726;width:20;height:2" coordorigin="4427,4726" coordsize="20,2">
              <v:shape style="position:absolute;left:4427;top:4726;width:20;height:2" coordorigin="4427,4726" coordsize="20,0" path="m4427,4726l4446,4726e" filled="false" stroked="true" strokeweight=".47998pt" strokecolor="#000000">
                <v:path arrowok="t"/>
              </v:shape>
            </v:group>
            <v:group style="position:absolute;left:4446;top:4726;width:20;height:2" coordorigin="4446,4726" coordsize="20,2">
              <v:shape style="position:absolute;left:4446;top:4726;width:20;height:2" coordorigin="4446,4726" coordsize="20,0" path="m4446,4726l4465,4726e" filled="false" stroked="true" strokeweight=".47998pt" strokecolor="#000000">
                <v:path arrowok="t"/>
              </v:shape>
            </v:group>
            <v:group style="position:absolute;left:4465;top:4726;width:20;height:2" coordorigin="4465,4726" coordsize="20,2">
              <v:shape style="position:absolute;left:4465;top:4726;width:20;height:2" coordorigin="4465,4726" coordsize="20,0" path="m4465,4726l4484,4726e" filled="false" stroked="true" strokeweight=".47998pt" strokecolor="#000000">
                <v:path arrowok="t"/>
              </v:shape>
            </v:group>
            <v:group style="position:absolute;left:4484;top:4726;width:20;height:2" coordorigin="4484,4726" coordsize="20,2">
              <v:shape style="position:absolute;left:4484;top:4726;width:20;height:2" coordorigin="4484,4726" coordsize="20,0" path="m4484,4726l4503,4726e" filled="false" stroked="true" strokeweight=".47998pt" strokecolor="#000000">
                <v:path arrowok="t"/>
              </v:shape>
            </v:group>
            <v:group style="position:absolute;left:4503;top:4726;width:20;height:2" coordorigin="4503,4726" coordsize="20,2">
              <v:shape style="position:absolute;left:4503;top:4726;width:20;height:2" coordorigin="4503,4726" coordsize="20,0" path="m4503,4726l4523,4726e" filled="false" stroked="true" strokeweight=".47998pt" strokecolor="#000000">
                <v:path arrowok="t"/>
              </v:shape>
            </v:group>
            <v:group style="position:absolute;left:4523;top:4726;width:20;height:2" coordorigin="4523,4726" coordsize="20,2">
              <v:shape style="position:absolute;left:4523;top:4726;width:20;height:2" coordorigin="4523,4726" coordsize="20,0" path="m4523,4726l4542,4726e" filled="false" stroked="true" strokeweight=".47998pt" strokecolor="#000000">
                <v:path arrowok="t"/>
              </v:shape>
            </v:group>
            <v:group style="position:absolute;left:4542;top:4726;width:20;height:2" coordorigin="4542,4726" coordsize="20,2">
              <v:shape style="position:absolute;left:4542;top:4726;width:20;height:2" coordorigin="4542,4726" coordsize="20,0" path="m4542,4726l4561,4726e" filled="false" stroked="true" strokeweight=".47998pt" strokecolor="#000000">
                <v:path arrowok="t"/>
              </v:shape>
            </v:group>
            <v:group style="position:absolute;left:4561;top:4726;width:20;height:2" coordorigin="4561,4726" coordsize="20,2">
              <v:shape style="position:absolute;left:4561;top:4726;width:20;height:2" coordorigin="4561,4726" coordsize="20,0" path="m4561,4726l4580,4726e" filled="false" stroked="true" strokeweight=".47998pt" strokecolor="#000000">
                <v:path arrowok="t"/>
              </v:shape>
            </v:group>
            <v:group style="position:absolute;left:4580;top:4726;width:20;height:2" coordorigin="4580,4726" coordsize="20,2">
              <v:shape style="position:absolute;left:4580;top:4726;width:20;height:2" coordorigin="4580,4726" coordsize="20,0" path="m4580,4726l4599,4726e" filled="false" stroked="true" strokeweight=".47998pt" strokecolor="#000000">
                <v:path arrowok="t"/>
              </v:shape>
            </v:group>
            <v:group style="position:absolute;left:4599;top:4726;width:20;height:2" coordorigin="4599,4726" coordsize="20,2">
              <v:shape style="position:absolute;left:4599;top:4726;width:20;height:2" coordorigin="4599,4726" coordsize="20,0" path="m4599,4726l4619,4726e" filled="false" stroked="true" strokeweight=".47998pt" strokecolor="#000000">
                <v:path arrowok="t"/>
              </v:shape>
            </v:group>
            <v:group style="position:absolute;left:4619;top:4726;width:20;height:2" coordorigin="4619,4726" coordsize="20,2">
              <v:shape style="position:absolute;left:4619;top:4726;width:20;height:2" coordorigin="4619,4726" coordsize="20,0" path="m4619,4726l4638,4726e" filled="false" stroked="true" strokeweight=".47998pt" strokecolor="#000000">
                <v:path arrowok="t"/>
              </v:shape>
            </v:group>
            <v:group style="position:absolute;left:4638;top:4726;width:20;height:2" coordorigin="4638,4726" coordsize="20,2">
              <v:shape style="position:absolute;left:4638;top:4726;width:20;height:2" coordorigin="4638,4726" coordsize="20,0" path="m4638,4726l4657,4726e" filled="false" stroked="true" strokeweight=".47998pt" strokecolor="#000000">
                <v:path arrowok="t"/>
              </v:shape>
            </v:group>
            <v:group style="position:absolute;left:4657;top:4726;width:20;height:2" coordorigin="4657,4726" coordsize="20,2">
              <v:shape style="position:absolute;left:4657;top:4726;width:20;height:2" coordorigin="4657,4726" coordsize="20,0" path="m4657,4726l4676,4726e" filled="false" stroked="true" strokeweight=".47998pt" strokecolor="#000000">
                <v:path arrowok="t"/>
              </v:shape>
            </v:group>
            <v:group style="position:absolute;left:4676;top:4726;width:20;height:2" coordorigin="4676,4726" coordsize="20,2">
              <v:shape style="position:absolute;left:4676;top:4726;width:20;height:2" coordorigin="4676,4726" coordsize="20,0" path="m4676,4726l4695,4726e" filled="false" stroked="true" strokeweight=".47998pt" strokecolor="#000000">
                <v:path arrowok="t"/>
              </v:shape>
            </v:group>
            <v:group style="position:absolute;left:4695;top:4726;width:20;height:2" coordorigin="4695,4726" coordsize="20,2">
              <v:shape style="position:absolute;left:4695;top:4726;width:20;height:2" coordorigin="4695,4726" coordsize="20,0" path="m4695,4726l4715,4726e" filled="false" stroked="true" strokeweight=".47998pt" strokecolor="#000000">
                <v:path arrowok="t"/>
              </v:shape>
            </v:group>
            <v:group style="position:absolute;left:4715;top:4726;width:20;height:2" coordorigin="4715,4726" coordsize="20,2">
              <v:shape style="position:absolute;left:4715;top:4726;width:20;height:2" coordorigin="4715,4726" coordsize="20,0" path="m4715,4726l4734,4726e" filled="false" stroked="true" strokeweight=".47998pt" strokecolor="#000000">
                <v:path arrowok="t"/>
              </v:shape>
            </v:group>
            <v:group style="position:absolute;left:4734;top:4726;width:20;height:2" coordorigin="4734,4726" coordsize="20,2">
              <v:shape style="position:absolute;left:4734;top:4726;width:20;height:2" coordorigin="4734,4726" coordsize="20,0" path="m4734,4726l4753,4726e" filled="false" stroked="true" strokeweight=".47998pt" strokecolor="#000000">
                <v:path arrowok="t"/>
              </v:shape>
            </v:group>
            <v:group style="position:absolute;left:4753;top:4726;width:20;height:2" coordorigin="4753,4726" coordsize="20,2">
              <v:shape style="position:absolute;left:4753;top:4726;width:20;height:2" coordorigin="4753,4726" coordsize="20,0" path="m4753,4726l4772,4726e" filled="false" stroked="true" strokeweight=".47998pt" strokecolor="#000000">
                <v:path arrowok="t"/>
              </v:shape>
            </v:group>
            <v:group style="position:absolute;left:4772;top:4726;width:20;height:2" coordorigin="4772,4726" coordsize="20,2">
              <v:shape style="position:absolute;left:4772;top:4726;width:20;height:2" coordorigin="4772,4726" coordsize="20,0" path="m4772,4726l4791,4726e" filled="false" stroked="true" strokeweight=".47998pt" strokecolor="#000000">
                <v:path arrowok="t"/>
              </v:shape>
            </v:group>
            <v:group style="position:absolute;left:4791;top:4726;width:20;height:2" coordorigin="4791,4726" coordsize="20,2">
              <v:shape style="position:absolute;left:4791;top:4726;width:20;height:2" coordorigin="4791,4726" coordsize="20,0" path="m4791,4726l4811,4726e" filled="false" stroked="true" strokeweight=".47998pt" strokecolor="#000000">
                <v:path arrowok="t"/>
              </v:shape>
            </v:group>
            <v:group style="position:absolute;left:4811;top:4726;width:20;height:2" coordorigin="4811,4726" coordsize="20,2">
              <v:shape style="position:absolute;left:4811;top:4726;width:20;height:2" coordorigin="4811,4726" coordsize="20,0" path="m4811,4726l4830,4726e" filled="false" stroked="true" strokeweight=".47998pt" strokecolor="#000000">
                <v:path arrowok="t"/>
              </v:shape>
            </v:group>
            <v:group style="position:absolute;left:4830;top:4726;width:20;height:2" coordorigin="4830,4726" coordsize="20,2">
              <v:shape style="position:absolute;left:4830;top:4726;width:20;height:2" coordorigin="4830,4726" coordsize="20,0" path="m4830,4726l4849,4726e" filled="false" stroked="true" strokeweight=".47998pt" strokecolor="#000000">
                <v:path arrowok="t"/>
              </v:shape>
            </v:group>
            <v:group style="position:absolute;left:4849;top:4726;width:20;height:2" coordorigin="4849,4726" coordsize="20,2">
              <v:shape style="position:absolute;left:4849;top:4726;width:20;height:2" coordorigin="4849,4726" coordsize="20,0" path="m4849,4726l4868,4726e" filled="false" stroked="true" strokeweight=".47998pt" strokecolor="#000000">
                <v:path arrowok="t"/>
              </v:shape>
            </v:group>
            <v:group style="position:absolute;left:4868;top:4726;width:20;height:2" coordorigin="4868,4726" coordsize="20,2">
              <v:shape style="position:absolute;left:4868;top:4726;width:20;height:2" coordorigin="4868,4726" coordsize="20,0" path="m4868,4726l4887,4726e" filled="false" stroked="true" strokeweight=".47998pt" strokecolor="#000000">
                <v:path arrowok="t"/>
              </v:shape>
            </v:group>
            <v:group style="position:absolute;left:4887;top:4726;width:20;height:2" coordorigin="4887,4726" coordsize="20,2">
              <v:shape style="position:absolute;left:4887;top:4726;width:20;height:2" coordorigin="4887,4726" coordsize="20,0" path="m4887,4726l4907,4726e" filled="false" stroked="true" strokeweight=".47998pt" strokecolor="#000000">
                <v:path arrowok="t"/>
              </v:shape>
            </v:group>
            <v:group style="position:absolute;left:4907;top:4726;width:20;height:2" coordorigin="4907,4726" coordsize="20,2">
              <v:shape style="position:absolute;left:4907;top:4726;width:20;height:2" coordorigin="4907,4726" coordsize="20,0" path="m4907,4726l4926,4726e" filled="false" stroked="true" strokeweight=".47998pt" strokecolor="#000000">
                <v:path arrowok="t"/>
              </v:shape>
            </v:group>
            <v:group style="position:absolute;left:4926;top:4726;width:20;height:2" coordorigin="4926,4726" coordsize="20,2">
              <v:shape style="position:absolute;left:4926;top:4726;width:20;height:2" coordorigin="4926,4726" coordsize="20,0" path="m4926,4726l4945,4726e" filled="false" stroked="true" strokeweight=".47998pt" strokecolor="#000000">
                <v:path arrowok="t"/>
              </v:shape>
            </v:group>
            <v:group style="position:absolute;left:4945;top:4726;width:20;height:2" coordorigin="4945,4726" coordsize="20,2">
              <v:shape style="position:absolute;left:4945;top:4726;width:20;height:2" coordorigin="4945,4726" coordsize="20,0" path="m4945,4726l4964,4726e" filled="false" stroked="true" strokeweight=".47998pt" strokecolor="#000000">
                <v:path arrowok="t"/>
              </v:shape>
            </v:group>
            <v:group style="position:absolute;left:4964;top:4726;width:20;height:2" coordorigin="4964,4726" coordsize="20,2">
              <v:shape style="position:absolute;left:4964;top:4726;width:20;height:2" coordorigin="4964,4726" coordsize="20,0" path="m4964,4726l4983,4726e" filled="false" stroked="true" strokeweight=".47998pt" strokecolor="#000000">
                <v:path arrowok="t"/>
              </v:shape>
            </v:group>
            <v:group style="position:absolute;left:4983;top:4726;width:20;height:2" coordorigin="4983,4726" coordsize="20,2">
              <v:shape style="position:absolute;left:4983;top:4726;width:20;height:2" coordorigin="4983,4726" coordsize="20,0" path="m4983,4726l5003,4726e" filled="false" stroked="true" strokeweight=".47998pt" strokecolor="#000000">
                <v:path arrowok="t"/>
              </v:shape>
            </v:group>
            <v:group style="position:absolute;left:5003;top:4726;width:20;height:2" coordorigin="5003,4726" coordsize="20,2">
              <v:shape style="position:absolute;left:5003;top:4726;width:20;height:2" coordorigin="5003,4726" coordsize="20,0" path="m5003,4726l5022,4726e" filled="false" stroked="true" strokeweight=".47998pt" strokecolor="#000000">
                <v:path arrowok="t"/>
              </v:shape>
            </v:group>
            <v:group style="position:absolute;left:5022;top:4726;width:20;height:2" coordorigin="5022,4726" coordsize="20,2">
              <v:shape style="position:absolute;left:5022;top:4726;width:20;height:2" coordorigin="5022,4726" coordsize="20,0" path="m5022,4726l5041,4726e" filled="false" stroked="true" strokeweight=".47998pt" strokecolor="#000000">
                <v:path arrowok="t"/>
              </v:shape>
            </v:group>
            <v:group style="position:absolute;left:5041;top:4726;width:20;height:2" coordorigin="5041,4726" coordsize="20,2">
              <v:shape style="position:absolute;left:5041;top:4726;width:20;height:2" coordorigin="5041,4726" coordsize="20,0" path="m5041,4726l5060,4726e" filled="false" stroked="true" strokeweight=".47998pt" strokecolor="#000000">
                <v:path arrowok="t"/>
              </v:shape>
            </v:group>
            <v:group style="position:absolute;left:5060;top:4726;width:20;height:2" coordorigin="5060,4726" coordsize="20,2">
              <v:shape style="position:absolute;left:5060;top:4726;width:20;height:2" coordorigin="5060,4726" coordsize="20,0" path="m5060,4726l5079,4726e" filled="false" stroked="true" strokeweight=".47998pt" strokecolor="#000000">
                <v:path arrowok="t"/>
              </v:shape>
            </v:group>
            <v:group style="position:absolute;left:5079;top:4726;width:20;height:2" coordorigin="5079,4726" coordsize="20,2">
              <v:shape style="position:absolute;left:5079;top:4726;width:20;height:2" coordorigin="5079,4726" coordsize="20,0" path="m5079,4726l5099,4726e" filled="false" stroked="true" strokeweight=".47998pt" strokecolor="#000000">
                <v:path arrowok="t"/>
              </v:shape>
            </v:group>
            <v:group style="position:absolute;left:5099;top:4726;width:20;height:2" coordorigin="5099,4726" coordsize="20,2">
              <v:shape style="position:absolute;left:5099;top:4726;width:20;height:2" coordorigin="5099,4726" coordsize="20,0" path="m5099,4726l5118,4726e" filled="false" stroked="true" strokeweight=".47998pt" strokecolor="#000000">
                <v:path arrowok="t"/>
              </v:shape>
            </v:group>
            <v:group style="position:absolute;left:5118;top:4726;width:20;height:2" coordorigin="5118,4726" coordsize="20,2">
              <v:shape style="position:absolute;left:5118;top:4726;width:20;height:2" coordorigin="5118,4726" coordsize="20,0" path="m5118,4726l5137,4726e" filled="false" stroked="true" strokeweight=".47998pt" strokecolor="#000000">
                <v:path arrowok="t"/>
              </v:shape>
            </v:group>
            <v:group style="position:absolute;left:5137;top:4726;width:20;height:2" coordorigin="5137,4726" coordsize="20,2">
              <v:shape style="position:absolute;left:5137;top:4726;width:20;height:2" coordorigin="5137,4726" coordsize="20,0" path="m5137,4726l5156,4726e" filled="false" stroked="true" strokeweight=".47998pt" strokecolor="#000000">
                <v:path arrowok="t"/>
              </v:shape>
            </v:group>
            <v:group style="position:absolute;left:5156;top:4726;width:20;height:2" coordorigin="5156,4726" coordsize="20,2">
              <v:shape style="position:absolute;left:5156;top:4726;width:20;height:2" coordorigin="5156,4726" coordsize="20,0" path="m5156,4726l5175,4726e" filled="false" stroked="true" strokeweight=".47998pt" strokecolor="#000000">
                <v:path arrowok="t"/>
              </v:shape>
            </v:group>
            <v:group style="position:absolute;left:5175;top:4726;width:20;height:2" coordorigin="5175,4726" coordsize="20,2">
              <v:shape style="position:absolute;left:5175;top:4726;width:20;height:2" coordorigin="5175,4726" coordsize="20,0" path="m5175,4726l5195,4726e" filled="false" stroked="true" strokeweight=".47998pt" strokecolor="#000000">
                <v:path arrowok="t"/>
              </v:shape>
            </v:group>
            <v:group style="position:absolute;left:5195;top:4726;width:20;height:2" coordorigin="5195,4726" coordsize="20,2">
              <v:shape style="position:absolute;left:5195;top:4726;width:20;height:2" coordorigin="5195,4726" coordsize="20,0" path="m5195,4726l5214,4726e" filled="false" stroked="true" strokeweight=".47998pt" strokecolor="#000000">
                <v:path arrowok="t"/>
              </v:shape>
            </v:group>
            <v:group style="position:absolute;left:5214;top:4726;width:20;height:2" coordorigin="5214,4726" coordsize="20,2">
              <v:shape style="position:absolute;left:5214;top:4726;width:20;height:2" coordorigin="5214,4726" coordsize="20,0" path="m5214,4726l5233,4726e" filled="false" stroked="true" strokeweight=".47998pt" strokecolor="#000000">
                <v:path arrowok="t"/>
              </v:shape>
            </v:group>
            <v:group style="position:absolute;left:5233;top:4726;width:20;height:2" coordorigin="5233,4726" coordsize="20,2">
              <v:shape style="position:absolute;left:5233;top:4726;width:20;height:2" coordorigin="5233,4726" coordsize="20,0" path="m5233,4726l5252,4726e" filled="false" stroked="true" strokeweight=".47998pt" strokecolor="#000000">
                <v:path arrowok="t"/>
              </v:shape>
            </v:group>
            <v:group style="position:absolute;left:5252;top:4726;width:20;height:2" coordorigin="5252,4726" coordsize="20,2">
              <v:shape style="position:absolute;left:5252;top:4726;width:20;height:2" coordorigin="5252,4726" coordsize="20,0" path="m5252,4726l5271,4726e" filled="false" stroked="true" strokeweight=".47998pt" strokecolor="#000000">
                <v:path arrowok="t"/>
              </v:shape>
            </v:group>
            <v:group style="position:absolute;left:5271;top:4726;width:20;height:2" coordorigin="5271,4726" coordsize="20,2">
              <v:shape style="position:absolute;left:5271;top:4726;width:20;height:2" coordorigin="5271,4726" coordsize="20,0" path="m5271,4726l5291,4726e" filled="false" stroked="true" strokeweight=".47998pt" strokecolor="#000000">
                <v:path arrowok="t"/>
              </v:shape>
            </v:group>
            <v:group style="position:absolute;left:5291;top:4726;width:20;height:2" coordorigin="5291,4726" coordsize="20,2">
              <v:shape style="position:absolute;left:5291;top:4726;width:20;height:2" coordorigin="5291,4726" coordsize="20,0" path="m5291,4726l5310,4726e" filled="false" stroked="true" strokeweight=".47998pt" strokecolor="#000000">
                <v:path arrowok="t"/>
              </v:shape>
            </v:group>
            <v:group style="position:absolute;left:5310;top:4726;width:20;height:2" coordorigin="5310,4726" coordsize="20,2">
              <v:shape style="position:absolute;left:5310;top:4726;width:20;height:2" coordorigin="5310,4726" coordsize="20,0" path="m5310,4726l5329,4726e" filled="false" stroked="true" strokeweight=".47998pt" strokecolor="#000000">
                <v:path arrowok="t"/>
              </v:shape>
            </v:group>
            <v:group style="position:absolute;left:5329;top:4726;width:20;height:2" coordorigin="5329,4726" coordsize="20,2">
              <v:shape style="position:absolute;left:5329;top:4726;width:20;height:2" coordorigin="5329,4726" coordsize="20,0" path="m5329,4726l5348,4726e" filled="false" stroked="true" strokeweight=".47998pt" strokecolor="#000000">
                <v:path arrowok="t"/>
              </v:shape>
            </v:group>
            <v:group style="position:absolute;left:5348;top:4726;width:20;height:2" coordorigin="5348,4726" coordsize="20,2">
              <v:shape style="position:absolute;left:5348;top:4726;width:20;height:2" coordorigin="5348,4726" coordsize="20,0" path="m5348,4726l5367,4726e" filled="false" stroked="true" strokeweight=".47998pt" strokecolor="#000000">
                <v:path arrowok="t"/>
              </v:shape>
            </v:group>
            <v:group style="position:absolute;left:5367;top:4726;width:20;height:2" coordorigin="5367,4726" coordsize="20,2">
              <v:shape style="position:absolute;left:5367;top:4726;width:20;height:2" coordorigin="5367,4726" coordsize="20,0" path="m5367,4726l5387,4726e" filled="false" stroked="true" strokeweight=".47998pt" strokecolor="#000000">
                <v:path arrowok="t"/>
              </v:shape>
            </v:group>
            <v:group style="position:absolute;left:5387;top:4726;width:20;height:2" coordorigin="5387,4726" coordsize="20,2">
              <v:shape style="position:absolute;left:5387;top:4726;width:20;height:2" coordorigin="5387,4726" coordsize="20,0" path="m5387,4726l5406,4726e" filled="false" stroked="true" strokeweight=".47998pt" strokecolor="#000000">
                <v:path arrowok="t"/>
              </v:shape>
            </v:group>
            <v:group style="position:absolute;left:5406;top:4726;width:20;height:2" coordorigin="5406,4726" coordsize="20,2">
              <v:shape style="position:absolute;left:5406;top:4726;width:20;height:2" coordorigin="5406,4726" coordsize="20,0" path="m5406,4726l5425,4726e" filled="false" stroked="true" strokeweight=".47998pt" strokecolor="#000000">
                <v:path arrowok="t"/>
              </v:shape>
            </v:group>
            <v:group style="position:absolute;left:5425;top:4726;width:20;height:2" coordorigin="5425,4726" coordsize="20,2">
              <v:shape style="position:absolute;left:5425;top:4726;width:20;height:2" coordorigin="5425,4726" coordsize="20,0" path="m5425,4726l5444,4726e" filled="false" stroked="true" strokeweight=".47998pt" strokecolor="#000000">
                <v:path arrowok="t"/>
              </v:shape>
            </v:group>
            <v:group style="position:absolute;left:5444;top:4726;width:20;height:2" coordorigin="5444,4726" coordsize="20,2">
              <v:shape style="position:absolute;left:5444;top:4726;width:20;height:2" coordorigin="5444,4726" coordsize="20,0" path="m5444,4726l5463,4726e" filled="false" stroked="true" strokeweight=".47998pt" strokecolor="#000000">
                <v:path arrowok="t"/>
              </v:shape>
            </v:group>
            <v:group style="position:absolute;left:5463;top:4726;width:20;height:2" coordorigin="5463,4726" coordsize="20,2">
              <v:shape style="position:absolute;left:5463;top:4726;width:20;height:2" coordorigin="5463,4726" coordsize="20,0" path="m5463,4726l5483,4726e" filled="false" stroked="true" strokeweight=".47998pt" strokecolor="#000000">
                <v:path arrowok="t"/>
              </v:shape>
            </v:group>
            <v:group style="position:absolute;left:5483;top:4726;width:20;height:2" coordorigin="5483,4726" coordsize="20,2">
              <v:shape style="position:absolute;left:5483;top:4726;width:20;height:2" coordorigin="5483,4726" coordsize="20,0" path="m5483,4726l5502,4726e" filled="false" stroked="true" strokeweight=".47998pt" strokecolor="#000000">
                <v:path arrowok="t"/>
              </v:shape>
            </v:group>
            <v:group style="position:absolute;left:5502;top:4726;width:20;height:2" coordorigin="5502,4726" coordsize="20,2">
              <v:shape style="position:absolute;left:5502;top:4726;width:20;height:2" coordorigin="5502,4726" coordsize="20,0" path="m5502,4726l5521,4726e" filled="false" stroked="true" strokeweight=".47998pt" strokecolor="#000000">
                <v:path arrowok="t"/>
              </v:shape>
            </v:group>
            <v:group style="position:absolute;left:5521;top:4726;width:20;height:2" coordorigin="5521,4726" coordsize="20,2">
              <v:shape style="position:absolute;left:5521;top:4726;width:20;height:2" coordorigin="5521,4726" coordsize="20,0" path="m5521,4726l5540,4726e" filled="false" stroked="true" strokeweight=".47998pt" strokecolor="#000000">
                <v:path arrowok="t"/>
              </v:shape>
            </v:group>
            <v:group style="position:absolute;left:5540;top:4726;width:20;height:2" coordorigin="5540,4726" coordsize="20,2">
              <v:shape style="position:absolute;left:5540;top:4726;width:20;height:2" coordorigin="5540,4726" coordsize="20,0" path="m5540,4726l5559,4726e" filled="false" stroked="true" strokeweight=".47998pt" strokecolor="#000000">
                <v:path arrowok="t"/>
              </v:shape>
            </v:group>
            <v:group style="position:absolute;left:5559;top:4726;width:20;height:2" coordorigin="5559,4726" coordsize="20,2">
              <v:shape style="position:absolute;left:5559;top:4726;width:20;height:2" coordorigin="5559,4726" coordsize="20,0" path="m5559,4726l5579,4726e" filled="false" stroked="true" strokeweight=".47998pt" strokecolor="#000000">
                <v:path arrowok="t"/>
              </v:shape>
            </v:group>
            <v:group style="position:absolute;left:5579;top:4726;width:20;height:2" coordorigin="5579,4726" coordsize="20,2">
              <v:shape style="position:absolute;left:5579;top:4726;width:20;height:2" coordorigin="5579,4726" coordsize="20,0" path="m5579,4726l5598,4726e" filled="false" stroked="true" strokeweight=".47998pt" strokecolor="#000000">
                <v:path arrowok="t"/>
              </v:shape>
            </v:group>
            <v:group style="position:absolute;left:5598;top:4726;width:20;height:2" coordorigin="5598,4726" coordsize="20,2">
              <v:shape style="position:absolute;left:5598;top:4726;width:20;height:2" coordorigin="5598,4726" coordsize="20,0" path="m5598,4726l5617,4726e" filled="false" stroked="true" strokeweight=".47998pt" strokecolor="#000000">
                <v:path arrowok="t"/>
              </v:shape>
            </v:group>
            <v:group style="position:absolute;left:5617;top:4726;width:20;height:2" coordorigin="5617,4726" coordsize="20,2">
              <v:shape style="position:absolute;left:5617;top:4726;width:20;height:2" coordorigin="5617,4726" coordsize="20,0" path="m5617,4726l5636,4726e" filled="false" stroked="true" strokeweight=".47998pt" strokecolor="#000000">
                <v:path arrowok="t"/>
              </v:shape>
            </v:group>
            <v:group style="position:absolute;left:5636;top:4726;width:20;height:2" coordorigin="5636,4726" coordsize="20,2">
              <v:shape style="position:absolute;left:5636;top:4726;width:20;height:2" coordorigin="5636,4726" coordsize="20,0" path="m5636,4726l5655,4726e" filled="false" stroked="true" strokeweight=".47998pt" strokecolor="#000000">
                <v:path arrowok="t"/>
              </v:shape>
            </v:group>
            <v:group style="position:absolute;left:5655;top:4726;width:20;height:2" coordorigin="5655,4726" coordsize="20,2">
              <v:shape style="position:absolute;left:5655;top:4726;width:20;height:2" coordorigin="5655,4726" coordsize="20,0" path="m5655,4726l5675,4726e" filled="false" stroked="true" strokeweight=".47998pt" strokecolor="#000000">
                <v:path arrowok="t"/>
              </v:shape>
            </v:group>
            <v:group style="position:absolute;left:5675;top:4726;width:20;height:2" coordorigin="5675,4726" coordsize="20,2">
              <v:shape style="position:absolute;left:5675;top:4726;width:20;height:2" coordorigin="5675,4726" coordsize="20,0" path="m5675,4726l5694,4726e" filled="false" stroked="true" strokeweight=".47998pt" strokecolor="#000000">
                <v:path arrowok="t"/>
              </v:shape>
            </v:group>
            <v:group style="position:absolute;left:5694;top:4726;width:20;height:2" coordorigin="5694,4726" coordsize="20,2">
              <v:shape style="position:absolute;left:5694;top:4726;width:20;height:2" coordorigin="5694,4726" coordsize="20,0" path="m5694,4726l5713,4726e" filled="false" stroked="true" strokeweight=".47998pt" strokecolor="#000000">
                <v:path arrowok="t"/>
              </v:shape>
            </v:group>
            <v:group style="position:absolute;left:5713;top:4726;width:20;height:2" coordorigin="5713,4726" coordsize="20,2">
              <v:shape style="position:absolute;left:5713;top:4726;width:20;height:2" coordorigin="5713,4726" coordsize="20,0" path="m5713,4726l5732,4726e" filled="false" stroked="true" strokeweight=".47998pt" strokecolor="#000000">
                <v:path arrowok="t"/>
              </v:shape>
            </v:group>
            <v:group style="position:absolute;left:5732;top:4726;width:20;height:2" coordorigin="5732,4726" coordsize="20,2">
              <v:shape style="position:absolute;left:5732;top:4726;width:20;height:2" coordorigin="5732,4726" coordsize="20,0" path="m5732,4726l5751,4726e" filled="false" stroked="true" strokeweight=".47998pt" strokecolor="#000000">
                <v:path arrowok="t"/>
              </v:shape>
            </v:group>
            <v:group style="position:absolute;left:5751;top:4726;width:20;height:2" coordorigin="5751,4726" coordsize="20,2">
              <v:shape style="position:absolute;left:5751;top:4726;width:20;height:2" coordorigin="5751,4726" coordsize="20,0" path="m5751,4726l5771,4726e" filled="false" stroked="true" strokeweight=".47998pt" strokecolor="#000000">
                <v:path arrowok="t"/>
              </v:shape>
            </v:group>
            <v:group style="position:absolute;left:5771;top:4726;width:20;height:2" coordorigin="5771,4726" coordsize="20,2">
              <v:shape style="position:absolute;left:5771;top:4726;width:20;height:2" coordorigin="5771,4726" coordsize="20,0" path="m5771,4726l5790,4726e" filled="false" stroked="true" strokeweight=".47998pt" strokecolor="#000000">
                <v:path arrowok="t"/>
              </v:shape>
            </v:group>
            <v:group style="position:absolute;left:5790;top:4726;width:20;height:2" coordorigin="5790,4726" coordsize="20,2">
              <v:shape style="position:absolute;left:5790;top:4726;width:20;height:2" coordorigin="5790,4726" coordsize="20,0" path="m5790,4726l5809,4726e" filled="false" stroked="true" strokeweight=".47998pt" strokecolor="#000000">
                <v:path arrowok="t"/>
              </v:shape>
            </v:group>
            <v:group style="position:absolute;left:5809;top:4726;width:20;height:2" coordorigin="5809,4726" coordsize="20,2">
              <v:shape style="position:absolute;left:5809;top:4726;width:20;height:2" coordorigin="5809,4726" coordsize="20,0" path="m5809,4726l5828,4726e" filled="false" stroked="true" strokeweight=".47998pt" strokecolor="#000000">
                <v:path arrowok="t"/>
              </v:shape>
            </v:group>
            <v:group style="position:absolute;left:5828;top:4726;width:20;height:2" coordorigin="5828,4726" coordsize="20,2">
              <v:shape style="position:absolute;left:5828;top:4726;width:20;height:2" coordorigin="5828,4726" coordsize="20,0" path="m5828,4726l5847,4726e" filled="false" stroked="true" strokeweight=".47998pt" strokecolor="#000000">
                <v:path arrowok="t"/>
              </v:shape>
            </v:group>
            <v:group style="position:absolute;left:5847;top:4726;width:20;height:2" coordorigin="5847,4726" coordsize="20,2">
              <v:shape style="position:absolute;left:5847;top:4726;width:20;height:2" coordorigin="5847,4726" coordsize="20,0" path="m5847,4726l5867,4726e" filled="false" stroked="true" strokeweight=".47998pt" strokecolor="#000000">
                <v:path arrowok="t"/>
              </v:shape>
            </v:group>
            <v:group style="position:absolute;left:5867;top:4726;width:20;height:2" coordorigin="5867,4726" coordsize="20,2">
              <v:shape style="position:absolute;left:5867;top:4726;width:20;height:2" coordorigin="5867,4726" coordsize="20,0" path="m5867,4726l5886,4726e" filled="false" stroked="true" strokeweight=".47998pt" strokecolor="#000000">
                <v:path arrowok="t"/>
              </v:shape>
            </v:group>
            <v:group style="position:absolute;left:5886;top:4726;width:20;height:2" coordorigin="5886,4726" coordsize="20,2">
              <v:shape style="position:absolute;left:5886;top:4726;width:20;height:2" coordorigin="5886,4726" coordsize="20,0" path="m5886,4726l5905,4726e" filled="false" stroked="true" strokeweight=".47998pt" strokecolor="#000000">
                <v:path arrowok="t"/>
              </v:shape>
            </v:group>
            <v:group style="position:absolute;left:5905;top:4726;width:20;height:2" coordorigin="5905,4726" coordsize="20,2">
              <v:shape style="position:absolute;left:5905;top:4726;width:20;height:2" coordorigin="5905,4726" coordsize="20,0" path="m5905,4726l5924,4726e" filled="false" stroked="true" strokeweight=".47998pt" strokecolor="#000000">
                <v:path arrowok="t"/>
              </v:shape>
            </v:group>
            <v:group style="position:absolute;left:5924;top:4726;width:20;height:2" coordorigin="5924,4726" coordsize="20,2">
              <v:shape style="position:absolute;left:5924;top:4726;width:20;height:2" coordorigin="5924,4726" coordsize="20,0" path="m5924,4726l5943,4726e" filled="false" stroked="true" strokeweight=".47998pt" strokecolor="#000000">
                <v:path arrowok="t"/>
              </v:shape>
            </v:group>
            <v:group style="position:absolute;left:5943;top:4726;width:20;height:2" coordorigin="5943,4726" coordsize="20,2">
              <v:shape style="position:absolute;left:5943;top:4726;width:20;height:2" coordorigin="5943,4726" coordsize="20,0" path="m5943,4726l5963,4726e" filled="false" stroked="true" strokeweight=".47998pt" strokecolor="#000000">
                <v:path arrowok="t"/>
              </v:shape>
            </v:group>
            <v:group style="position:absolute;left:5963;top:4726;width:20;height:2" coordorigin="5963,4726" coordsize="20,2">
              <v:shape style="position:absolute;left:5963;top:4726;width:20;height:2" coordorigin="5963,4726" coordsize="20,0" path="m5963,4726l5982,4726e" filled="false" stroked="true" strokeweight=".47998pt" strokecolor="#000000">
                <v:path arrowok="t"/>
              </v:shape>
            </v:group>
            <v:group style="position:absolute;left:5982;top:4726;width:20;height:2" coordorigin="5982,4726" coordsize="20,2">
              <v:shape style="position:absolute;left:5982;top:4726;width:20;height:2" coordorigin="5982,4726" coordsize="20,0" path="m5982,4726l6001,4726e" filled="false" stroked="true" strokeweight=".47998pt" strokecolor="#000000">
                <v:path arrowok="t"/>
              </v:shape>
            </v:group>
            <v:group style="position:absolute;left:6001;top:4726;width:20;height:2" coordorigin="6001,4726" coordsize="20,2">
              <v:shape style="position:absolute;left:6001;top:4726;width:20;height:2" coordorigin="6001,4726" coordsize="20,0" path="m6001,4726l6020,4726e" filled="false" stroked="true" strokeweight=".47998pt" strokecolor="#000000">
                <v:path arrowok="t"/>
              </v:shape>
            </v:group>
            <v:group style="position:absolute;left:6020;top:4726;width:20;height:2" coordorigin="6020,4726" coordsize="20,2">
              <v:shape style="position:absolute;left:6020;top:4726;width:20;height:2" coordorigin="6020,4726" coordsize="20,0" path="m6020,4726l6039,4726e" filled="false" stroked="true" strokeweight=".47998pt" strokecolor="#000000">
                <v:path arrowok="t"/>
              </v:shape>
            </v:group>
            <v:group style="position:absolute;left:6039;top:4726;width:20;height:2" coordorigin="6039,4726" coordsize="20,2">
              <v:shape style="position:absolute;left:6039;top:4726;width:20;height:2" coordorigin="6039,4726" coordsize="20,0" path="m6039,4726l6059,4726e" filled="false" stroked="true" strokeweight=".47998pt" strokecolor="#000000">
                <v:path arrowok="t"/>
              </v:shape>
            </v:group>
            <v:group style="position:absolute;left:6059;top:4726;width:20;height:2" coordorigin="6059,4726" coordsize="20,2">
              <v:shape style="position:absolute;left:6059;top:4726;width:20;height:2" coordorigin="6059,4726" coordsize="20,0" path="m6059,4726l6078,4726e" filled="false" stroked="true" strokeweight=".47998pt" strokecolor="#000000">
                <v:path arrowok="t"/>
              </v:shape>
            </v:group>
            <v:group style="position:absolute;left:6078;top:4726;width:20;height:2" coordorigin="6078,4726" coordsize="20,2">
              <v:shape style="position:absolute;left:6078;top:4726;width:20;height:2" coordorigin="6078,4726" coordsize="20,0" path="m6078,4726l6097,4726e" filled="false" stroked="true" strokeweight=".47998pt" strokecolor="#000000">
                <v:path arrowok="t"/>
              </v:shape>
            </v:group>
            <v:group style="position:absolute;left:6097;top:4726;width:20;height:2" coordorigin="6097,4726" coordsize="20,2">
              <v:shape style="position:absolute;left:6097;top:4726;width:20;height:2" coordorigin="6097,4726" coordsize="20,0" path="m6097,4726l6116,4726e" filled="false" stroked="true" strokeweight=".47998pt" strokecolor="#000000">
                <v:path arrowok="t"/>
              </v:shape>
            </v:group>
            <v:group style="position:absolute;left:6116;top:4726;width:20;height:2" coordorigin="6116,4726" coordsize="20,2">
              <v:shape style="position:absolute;left:6116;top:4726;width:20;height:2" coordorigin="6116,4726" coordsize="20,0" path="m6116,4726l6135,4726e" filled="false" stroked="true" strokeweight=".47998pt" strokecolor="#000000">
                <v:path arrowok="t"/>
              </v:shape>
            </v:group>
            <v:group style="position:absolute;left:6135;top:4726;width:20;height:2" coordorigin="6135,4726" coordsize="20,2">
              <v:shape style="position:absolute;left:6135;top:4726;width:20;height:2" coordorigin="6135,4726" coordsize="20,0" path="m6135,4726l6155,4726e" filled="false" stroked="true" strokeweight=".47998pt" strokecolor="#000000">
                <v:path arrowok="t"/>
              </v:shape>
            </v:group>
            <v:group style="position:absolute;left:6155;top:4726;width:20;height:2" coordorigin="6155,4726" coordsize="20,2">
              <v:shape style="position:absolute;left:6155;top:4726;width:20;height:2" coordorigin="6155,4726" coordsize="20,0" path="m6155,4726l6174,4726e" filled="false" stroked="true" strokeweight=".47998pt" strokecolor="#000000">
                <v:path arrowok="t"/>
              </v:shape>
            </v:group>
            <v:group style="position:absolute;left:6174;top:4726;width:20;height:2" coordorigin="6174,4726" coordsize="20,2">
              <v:shape style="position:absolute;left:6174;top:4726;width:20;height:2" coordorigin="6174,4726" coordsize="20,0" path="m6174,4726l6193,4726e" filled="false" stroked="true" strokeweight=".47998pt" strokecolor="#000000">
                <v:path arrowok="t"/>
              </v:shape>
            </v:group>
            <v:group style="position:absolute;left:6193;top:4726;width:20;height:2" coordorigin="6193,4726" coordsize="20,2">
              <v:shape style="position:absolute;left:6193;top:4726;width:20;height:2" coordorigin="6193,4726" coordsize="20,0" path="m6193,4726l6212,4726e" filled="false" stroked="true" strokeweight=".47998pt" strokecolor="#000000">
                <v:path arrowok="t"/>
              </v:shape>
            </v:group>
            <v:group style="position:absolute;left:6212;top:4726;width:20;height:2" coordorigin="6212,4726" coordsize="20,2">
              <v:shape style="position:absolute;left:6212;top:4726;width:20;height:2" coordorigin="6212,4726" coordsize="20,0" path="m6212,4726l6231,4726e" filled="false" stroked="true" strokeweight=".47998pt" strokecolor="#000000">
                <v:path arrowok="t"/>
              </v:shape>
            </v:group>
            <v:group style="position:absolute;left:6231;top:4726;width:20;height:2" coordorigin="6231,4726" coordsize="20,2">
              <v:shape style="position:absolute;left:6231;top:4726;width:20;height:2" coordorigin="6231,4726" coordsize="20,0" path="m6231,4726l6251,4726e" filled="false" stroked="true" strokeweight=".47998pt" strokecolor="#000000">
                <v:path arrowok="t"/>
              </v:shape>
            </v:group>
            <v:group style="position:absolute;left:6251;top:4726;width:20;height:2" coordorigin="6251,4726" coordsize="20,2">
              <v:shape style="position:absolute;left:6251;top:4726;width:20;height:2" coordorigin="6251,4726" coordsize="20,0" path="m6251,4726l6270,4726e" filled="false" stroked="true" strokeweight=".47998pt" strokecolor="#000000">
                <v:path arrowok="t"/>
              </v:shape>
            </v:group>
            <v:group style="position:absolute;left:6270;top:4726;width:20;height:2" coordorigin="6270,4726" coordsize="20,2">
              <v:shape style="position:absolute;left:6270;top:4726;width:20;height:2" coordorigin="6270,4726" coordsize="20,0" path="m6270,4726l6289,4726e" filled="false" stroked="true" strokeweight=".47998pt" strokecolor="#000000">
                <v:path arrowok="t"/>
              </v:shape>
            </v:group>
            <v:group style="position:absolute;left:6289;top:4726;width:20;height:2" coordorigin="6289,4726" coordsize="20,2">
              <v:shape style="position:absolute;left:6289;top:4726;width:20;height:2" coordorigin="6289,4726" coordsize="20,0" path="m6289,4726l6309,4726e" filled="false" stroked="true" strokeweight=".47998pt" strokecolor="#000000">
                <v:path arrowok="t"/>
              </v:shape>
            </v:group>
            <v:group style="position:absolute;left:6309;top:4726;width:20;height:2" coordorigin="6309,4726" coordsize="20,2">
              <v:shape style="position:absolute;left:6309;top:4726;width:20;height:2" coordorigin="6309,4726" coordsize="20,0" path="m6309,4726l6328,4726e" filled="false" stroked="true" strokeweight=".47998pt" strokecolor="#000000">
                <v:path arrowok="t"/>
              </v:shape>
            </v:group>
            <v:group style="position:absolute;left:6328;top:4726;width:20;height:2" coordorigin="6328,4726" coordsize="20,2">
              <v:shape style="position:absolute;left:6328;top:4726;width:20;height:2" coordorigin="6328,4726" coordsize="20,0" path="m6328,4726l6347,4726e" filled="false" stroked="true" strokeweight=".47998pt" strokecolor="#000000">
                <v:path arrowok="t"/>
              </v:shape>
            </v:group>
            <v:group style="position:absolute;left:6347;top:4726;width:20;height:2" coordorigin="6347,4726" coordsize="20,2">
              <v:shape style="position:absolute;left:6347;top:4726;width:20;height:2" coordorigin="6347,4726" coordsize="20,0" path="m6347,4726l6366,4726e" filled="false" stroked="true" strokeweight=".47998pt" strokecolor="#000000">
                <v:path arrowok="t"/>
              </v:shape>
            </v:group>
            <v:group style="position:absolute;left:6366;top:4726;width:20;height:2" coordorigin="6366,4726" coordsize="20,2">
              <v:shape style="position:absolute;left:6366;top:4726;width:20;height:2" coordorigin="6366,4726" coordsize="20,0" path="m6366,4726l6385,4726e" filled="false" stroked="true" strokeweight=".47998pt" strokecolor="#000000">
                <v:path arrowok="t"/>
              </v:shape>
            </v:group>
            <v:group style="position:absolute;left:6385;top:4726;width:20;height:2" coordorigin="6385,4726" coordsize="20,2">
              <v:shape style="position:absolute;left:6385;top:4726;width:20;height:2" coordorigin="6385,4726" coordsize="20,0" path="m6385,4726l6405,4726e" filled="false" stroked="true" strokeweight=".47998pt" strokecolor="#000000">
                <v:path arrowok="t"/>
              </v:shape>
            </v:group>
            <v:group style="position:absolute;left:6405;top:4726;width:20;height:2" coordorigin="6405,4726" coordsize="20,2">
              <v:shape style="position:absolute;left:6405;top:4726;width:20;height:2" coordorigin="6405,4726" coordsize="20,0" path="m6405,4726l6424,4726e" filled="false" stroked="true" strokeweight=".47998pt" strokecolor="#000000">
                <v:path arrowok="t"/>
              </v:shape>
            </v:group>
            <v:group style="position:absolute;left:6424;top:4726;width:20;height:2" coordorigin="6424,4726" coordsize="20,2">
              <v:shape style="position:absolute;left:6424;top:4726;width:20;height:2" coordorigin="6424,4726" coordsize="20,0" path="m6424,4726l6443,4726e" filled="false" stroked="true" strokeweight=".47998pt" strokecolor="#000000">
                <v:path arrowok="t"/>
              </v:shape>
            </v:group>
            <v:group style="position:absolute;left:6443;top:4726;width:20;height:2" coordorigin="6443,4726" coordsize="20,2">
              <v:shape style="position:absolute;left:6443;top:4726;width:20;height:2" coordorigin="6443,4726" coordsize="20,0" path="m6443,4726l6462,4726e" filled="false" stroked="true" strokeweight=".47998pt" strokecolor="#000000">
                <v:path arrowok="t"/>
              </v:shape>
            </v:group>
            <v:group style="position:absolute;left:6462;top:4726;width:20;height:2" coordorigin="6462,4726" coordsize="20,2">
              <v:shape style="position:absolute;left:6462;top:4726;width:20;height:2" coordorigin="6462,4726" coordsize="20,0" path="m6462,4726l6481,4726e" filled="false" stroked="true" strokeweight=".47998pt" strokecolor="#000000">
                <v:path arrowok="t"/>
              </v:shape>
            </v:group>
            <v:group style="position:absolute;left:6481;top:4726;width:20;height:2" coordorigin="6481,4726" coordsize="20,2">
              <v:shape style="position:absolute;left:6481;top:4726;width:20;height:2" coordorigin="6481,4726" coordsize="20,0" path="m6481,4726l6501,4726e" filled="false" stroked="true" strokeweight=".47998pt" strokecolor="#000000">
                <v:path arrowok="t"/>
              </v:shape>
            </v:group>
            <v:group style="position:absolute;left:6501;top:4726;width:20;height:2" coordorigin="6501,4726" coordsize="20,2">
              <v:shape style="position:absolute;left:6501;top:4726;width:20;height:2" coordorigin="6501,4726" coordsize="20,0" path="m6501,4726l6520,4726e" filled="false" stroked="true" strokeweight=".47998pt" strokecolor="#000000">
                <v:path arrowok="t"/>
              </v:shape>
            </v:group>
            <v:group style="position:absolute;left:6520;top:4726;width:20;height:2" coordorigin="6520,4726" coordsize="20,2">
              <v:shape style="position:absolute;left:6520;top:4726;width:20;height:2" coordorigin="6520,4726" coordsize="20,0" path="m6520,4726l6539,4726e" filled="false" stroked="true" strokeweight=".47998pt" strokecolor="#000000">
                <v:path arrowok="t"/>
              </v:shape>
            </v:group>
            <v:group style="position:absolute;left:6539;top:4726;width:20;height:2" coordorigin="6539,4726" coordsize="20,2">
              <v:shape style="position:absolute;left:6539;top:4726;width:20;height:2" coordorigin="6539,4726" coordsize="20,0" path="m6539,4726l6558,4726e" filled="false" stroked="true" strokeweight=".47998pt" strokecolor="#000000">
                <v:path arrowok="t"/>
              </v:shape>
            </v:group>
            <v:group style="position:absolute;left:6558;top:4726;width:20;height:2" coordorigin="6558,4726" coordsize="20,2">
              <v:shape style="position:absolute;left:6558;top:4726;width:20;height:2" coordorigin="6558,4726" coordsize="20,0" path="m6558,4726l6577,4726e" filled="false" stroked="true" strokeweight=".47998pt" strokecolor="#000000">
                <v:path arrowok="t"/>
              </v:shape>
            </v:group>
            <v:group style="position:absolute;left:6577;top:4726;width:20;height:2" coordorigin="6577,4726" coordsize="20,2">
              <v:shape style="position:absolute;left:6577;top:4726;width:20;height:2" coordorigin="6577,4726" coordsize="20,0" path="m6577,4726l6597,4726e" filled="false" stroked="true" strokeweight=".47998pt" strokecolor="#000000">
                <v:path arrowok="t"/>
              </v:shape>
            </v:group>
            <v:group style="position:absolute;left:6597;top:4726;width:20;height:2" coordorigin="6597,4726" coordsize="20,2">
              <v:shape style="position:absolute;left:6597;top:4726;width:20;height:2" coordorigin="6597,4726" coordsize="20,0" path="m6597,4726l6616,4726e" filled="false" stroked="true" strokeweight=".47998pt" strokecolor="#000000">
                <v:path arrowok="t"/>
              </v:shape>
            </v:group>
            <v:group style="position:absolute;left:6616;top:4726;width:20;height:2" coordorigin="6616,4726" coordsize="20,2">
              <v:shape style="position:absolute;left:6616;top:4726;width:20;height:2" coordorigin="6616,4726" coordsize="20,0" path="m6616,4726l6635,4726e" filled="false" stroked="true" strokeweight=".47998pt" strokecolor="#000000">
                <v:path arrowok="t"/>
              </v:shape>
            </v:group>
            <v:group style="position:absolute;left:6635;top:4726;width:20;height:2" coordorigin="6635,4726" coordsize="20,2">
              <v:shape style="position:absolute;left:6635;top:4726;width:20;height:2" coordorigin="6635,4726" coordsize="20,0" path="m6635,4726l6654,4726e" filled="false" stroked="true" strokeweight=".47998pt" strokecolor="#000000">
                <v:path arrowok="t"/>
              </v:shape>
            </v:group>
            <v:group style="position:absolute;left:6654;top:4726;width:20;height:2" coordorigin="6654,4726" coordsize="20,2">
              <v:shape style="position:absolute;left:6654;top:4726;width:20;height:2" coordorigin="6654,4726" coordsize="20,0" path="m6654,4726l6673,4726e" filled="false" stroked="true" strokeweight=".47998pt" strokecolor="#000000">
                <v:path arrowok="t"/>
              </v:shape>
            </v:group>
            <v:group style="position:absolute;left:6673;top:4726;width:20;height:2" coordorigin="6673,4726" coordsize="20,2">
              <v:shape style="position:absolute;left:6673;top:4726;width:20;height:2" coordorigin="6673,4726" coordsize="20,0" path="m6673,4726l6693,4726e" filled="false" stroked="true" strokeweight=".47998pt" strokecolor="#000000">
                <v:path arrowok="t"/>
              </v:shape>
            </v:group>
            <v:group style="position:absolute;left:6693;top:4726;width:20;height:2" coordorigin="6693,4726" coordsize="20,2">
              <v:shape style="position:absolute;left:6693;top:4726;width:20;height:2" coordorigin="6693,4726" coordsize="20,0" path="m6693,4726l6712,4726e" filled="false" stroked="true" strokeweight=".47998pt" strokecolor="#000000">
                <v:path arrowok="t"/>
              </v:shape>
            </v:group>
            <v:group style="position:absolute;left:6712;top:4726;width:20;height:2" coordorigin="6712,4726" coordsize="20,2">
              <v:shape style="position:absolute;left:6712;top:4726;width:20;height:2" coordorigin="6712,4726" coordsize="20,0" path="m6712,4726l6731,4726e" filled="false" stroked="true" strokeweight=".47998pt" strokecolor="#000000">
                <v:path arrowok="t"/>
              </v:shape>
            </v:group>
            <v:group style="position:absolute;left:6731;top:4726;width:20;height:2" coordorigin="6731,4726" coordsize="20,2">
              <v:shape style="position:absolute;left:6731;top:4726;width:20;height:2" coordorigin="6731,4726" coordsize="20,0" path="m6731,4726l6750,4726e" filled="false" stroked="true" strokeweight=".47998pt" strokecolor="#000000">
                <v:path arrowok="t"/>
              </v:shape>
            </v:group>
            <v:group style="position:absolute;left:6750;top:4726;width:20;height:2" coordorigin="6750,4726" coordsize="20,2">
              <v:shape style="position:absolute;left:6750;top:4726;width:20;height:2" coordorigin="6750,4726" coordsize="20,0" path="m6750,4726l6769,4726e" filled="false" stroked="true" strokeweight=".47998pt" strokecolor="#000000">
                <v:path arrowok="t"/>
              </v:shape>
            </v:group>
            <v:group style="position:absolute;left:6769;top:4726;width:20;height:2" coordorigin="6769,4726" coordsize="20,2">
              <v:shape style="position:absolute;left:6769;top:4726;width:20;height:2" coordorigin="6769,4726" coordsize="20,0" path="m6769,4726l6789,4726e" filled="false" stroked="true" strokeweight=".47998pt" strokecolor="#000000">
                <v:path arrowok="t"/>
              </v:shape>
            </v:group>
            <v:group style="position:absolute;left:6789;top:4726;width:20;height:2" coordorigin="6789,4726" coordsize="20,2">
              <v:shape style="position:absolute;left:6789;top:4726;width:20;height:2" coordorigin="6789,4726" coordsize="20,0" path="m6789,4726l6808,4726e" filled="false" stroked="true" strokeweight=".47998pt" strokecolor="#000000">
                <v:path arrowok="t"/>
              </v:shape>
            </v:group>
            <v:group style="position:absolute;left:6808;top:4726;width:20;height:2" coordorigin="6808,4726" coordsize="20,2">
              <v:shape style="position:absolute;left:6808;top:4726;width:20;height:2" coordorigin="6808,4726" coordsize="20,0" path="m6808,4726l6827,4726e" filled="false" stroked="true" strokeweight=".47998pt" strokecolor="#000000">
                <v:path arrowok="t"/>
              </v:shape>
            </v:group>
            <v:group style="position:absolute;left:6827;top:4726;width:20;height:2" coordorigin="6827,4726" coordsize="20,2">
              <v:shape style="position:absolute;left:6827;top:4726;width:20;height:2" coordorigin="6827,4726" coordsize="20,0" path="m6827,4726l6846,4726e" filled="false" stroked="true" strokeweight=".47998pt" strokecolor="#000000">
                <v:path arrowok="t"/>
              </v:shape>
            </v:group>
            <v:group style="position:absolute;left:6846;top:4726;width:20;height:2" coordorigin="6846,4726" coordsize="20,2">
              <v:shape style="position:absolute;left:6846;top:4726;width:20;height:2" coordorigin="6846,4726" coordsize="20,0" path="m6846,4726l6865,4726e" filled="false" stroked="true" strokeweight=".47998pt" strokecolor="#000000">
                <v:path arrowok="t"/>
              </v:shape>
            </v:group>
            <v:group style="position:absolute;left:6865;top:4726;width:20;height:2" coordorigin="6865,4726" coordsize="20,2">
              <v:shape style="position:absolute;left:6865;top:4726;width:20;height:2" coordorigin="6865,4726" coordsize="20,0" path="m6865,4726l6885,4726e" filled="false" stroked="true" strokeweight=".47998pt" strokecolor="#000000">
                <v:path arrowok="t"/>
              </v:shape>
            </v:group>
            <v:group style="position:absolute;left:6885;top:4726;width:20;height:2" coordorigin="6885,4726" coordsize="20,2">
              <v:shape style="position:absolute;left:6885;top:4726;width:20;height:2" coordorigin="6885,4726" coordsize="20,0" path="m6885,4726l6904,4726e" filled="false" stroked="true" strokeweight=".47998pt" strokecolor="#000000">
                <v:path arrowok="t"/>
              </v:shape>
            </v:group>
            <v:group style="position:absolute;left:6904;top:4726;width:20;height:2" coordorigin="6904,4726" coordsize="20,2">
              <v:shape style="position:absolute;left:6904;top:4726;width:20;height:2" coordorigin="6904,4726" coordsize="20,0" path="m6904,4726l6923,4726e" filled="false" stroked="true" strokeweight=".47998pt" strokecolor="#000000">
                <v:path arrowok="t"/>
              </v:shape>
            </v:group>
            <v:group style="position:absolute;left:6923;top:4726;width:20;height:2" coordorigin="6923,4726" coordsize="20,2">
              <v:shape style="position:absolute;left:6923;top:4726;width:20;height:2" coordorigin="6923,4726" coordsize="20,0" path="m6923,4726l6942,4726e" filled="false" stroked="true" strokeweight=".47998pt" strokecolor="#000000">
                <v:path arrowok="t"/>
              </v:shape>
            </v:group>
            <v:group style="position:absolute;left:6942;top:4726;width:20;height:2" coordorigin="6942,4726" coordsize="20,2">
              <v:shape style="position:absolute;left:6942;top:4726;width:20;height:2" coordorigin="6942,4726" coordsize="20,0" path="m6942,4726l6961,4726e" filled="false" stroked="true" strokeweight=".47998pt" strokecolor="#000000">
                <v:path arrowok="t"/>
              </v:shape>
            </v:group>
            <v:group style="position:absolute;left:6961;top:4726;width:20;height:2" coordorigin="6961,4726" coordsize="20,2">
              <v:shape style="position:absolute;left:6961;top:4726;width:20;height:2" coordorigin="6961,4726" coordsize="20,0" path="m6961,4726l6981,4726e" filled="false" stroked="true" strokeweight=".47998pt" strokecolor="#000000">
                <v:path arrowok="t"/>
              </v:shape>
            </v:group>
            <v:group style="position:absolute;left:6981;top:4726;width:20;height:2" coordorigin="6981,4726" coordsize="20,2">
              <v:shape style="position:absolute;left:6981;top:4726;width:20;height:2" coordorigin="6981,4726" coordsize="20,0" path="m6981,4726l7000,4726e" filled="false" stroked="true" strokeweight=".47998pt" strokecolor="#000000">
                <v:path arrowok="t"/>
              </v:shape>
            </v:group>
            <v:group style="position:absolute;left:7000;top:4726;width:20;height:2" coordorigin="7000,4726" coordsize="20,2">
              <v:shape style="position:absolute;left:7000;top:4726;width:20;height:2" coordorigin="7000,4726" coordsize="20,0" path="m7000,4726l7019,4726e" filled="false" stroked="true" strokeweight=".47998pt" strokecolor="#000000">
                <v:path arrowok="t"/>
              </v:shape>
            </v:group>
            <v:group style="position:absolute;left:7019;top:4726;width:20;height:2" coordorigin="7019,4726" coordsize="20,2">
              <v:shape style="position:absolute;left:7019;top:4726;width:20;height:2" coordorigin="7019,4726" coordsize="20,0" path="m7019,4726l7038,4726e" filled="false" stroked="true" strokeweight=".47998pt" strokecolor="#000000">
                <v:path arrowok="t"/>
              </v:shape>
            </v:group>
            <v:group style="position:absolute;left:7038;top:4726;width:20;height:2" coordorigin="7038,4726" coordsize="20,2">
              <v:shape style="position:absolute;left:7038;top:4726;width:20;height:2" coordorigin="7038,4726" coordsize="20,0" path="m7038,4726l7057,4726e" filled="false" stroked="true" strokeweight=".47998pt" strokecolor="#000000">
                <v:path arrowok="t"/>
              </v:shape>
            </v:group>
            <v:group style="position:absolute;left:7057;top:4726;width:20;height:2" coordorigin="7057,4726" coordsize="20,2">
              <v:shape style="position:absolute;left:7057;top:4726;width:20;height:2" coordorigin="7057,4726" coordsize="20,0" path="m7057,4726l7077,4726e" filled="false" stroked="true" strokeweight=".47998pt" strokecolor="#000000">
                <v:path arrowok="t"/>
              </v:shape>
            </v:group>
            <v:group style="position:absolute;left:7077;top:4726;width:20;height:2" coordorigin="7077,4726" coordsize="20,2">
              <v:shape style="position:absolute;left:7077;top:4726;width:20;height:2" coordorigin="7077,4726" coordsize="20,0" path="m7077,4726l7096,4726e" filled="false" stroked="true" strokeweight=".47998pt" strokecolor="#000000">
                <v:path arrowok="t"/>
              </v:shape>
            </v:group>
            <v:group style="position:absolute;left:7096;top:4726;width:20;height:2" coordorigin="7096,4726" coordsize="20,2">
              <v:shape style="position:absolute;left:7096;top:4726;width:20;height:2" coordorigin="7096,4726" coordsize="20,0" path="m7096,4726l7115,4726e" filled="false" stroked="true" strokeweight=".47998pt" strokecolor="#000000">
                <v:path arrowok="t"/>
              </v:shape>
            </v:group>
            <v:group style="position:absolute;left:7115;top:4726;width:20;height:2" coordorigin="7115,4726" coordsize="20,2">
              <v:shape style="position:absolute;left:7115;top:4726;width:20;height:2" coordorigin="7115,4726" coordsize="20,0" path="m7115,4726l7134,4726e" filled="false" stroked="true" strokeweight=".47998pt" strokecolor="#000000">
                <v:path arrowok="t"/>
              </v:shape>
            </v:group>
            <v:group style="position:absolute;left:7134;top:4726;width:20;height:2" coordorigin="7134,4726" coordsize="20,2">
              <v:shape style="position:absolute;left:7134;top:4726;width:20;height:2" coordorigin="7134,4726" coordsize="20,0" path="m7134,4726l7153,4726e" filled="false" stroked="true" strokeweight=".47998pt" strokecolor="#000000">
                <v:path arrowok="t"/>
              </v:shape>
            </v:group>
            <v:group style="position:absolute;left:7153;top:4726;width:20;height:2" coordorigin="7153,4726" coordsize="20,2">
              <v:shape style="position:absolute;left:7153;top:4726;width:20;height:2" coordorigin="7153,4726" coordsize="20,0" path="m7153,4726l7173,4726e" filled="false" stroked="true" strokeweight=".47998pt" strokecolor="#000000">
                <v:path arrowok="t"/>
              </v:shape>
            </v:group>
            <v:group style="position:absolute;left:7173;top:4726;width:20;height:2" coordorigin="7173,4726" coordsize="20,2">
              <v:shape style="position:absolute;left:7173;top:4726;width:20;height:2" coordorigin="7173,4726" coordsize="20,0" path="m7173,4726l7192,4726e" filled="false" stroked="true" strokeweight=".47998pt" strokecolor="#000000">
                <v:path arrowok="t"/>
              </v:shape>
            </v:group>
            <v:group style="position:absolute;left:7192;top:4726;width:20;height:2" coordorigin="7192,4726" coordsize="20,2">
              <v:shape style="position:absolute;left:7192;top:4726;width:20;height:2" coordorigin="7192,4726" coordsize="20,0" path="m7192,4726l7211,4726e" filled="false" stroked="true" strokeweight=".47998pt" strokecolor="#000000">
                <v:path arrowok="t"/>
              </v:shape>
            </v:group>
            <v:group style="position:absolute;left:7211;top:4726;width:20;height:2" coordorigin="7211,4726" coordsize="20,2">
              <v:shape style="position:absolute;left:7211;top:4726;width:20;height:2" coordorigin="7211,4726" coordsize="20,0" path="m7211,4726l7230,4726e" filled="false" stroked="true" strokeweight=".47998pt" strokecolor="#000000">
                <v:path arrowok="t"/>
              </v:shape>
            </v:group>
            <v:group style="position:absolute;left:7230;top:4726;width:20;height:2" coordorigin="7230,4726" coordsize="20,2">
              <v:shape style="position:absolute;left:7230;top:4726;width:20;height:2" coordorigin="7230,4726" coordsize="20,0" path="m7230,4726l7249,4726e" filled="false" stroked="true" strokeweight=".47998pt" strokecolor="#000000">
                <v:path arrowok="t"/>
              </v:shape>
            </v:group>
            <v:group style="position:absolute;left:7249;top:4726;width:20;height:2" coordorigin="7249,4726" coordsize="20,2">
              <v:shape style="position:absolute;left:7249;top:4726;width:20;height:2" coordorigin="7249,4726" coordsize="20,0" path="m7249,4726l7269,4726e" filled="false" stroked="true" strokeweight=".47998pt" strokecolor="#000000">
                <v:path arrowok="t"/>
              </v:shape>
            </v:group>
            <v:group style="position:absolute;left:7269;top:4726;width:20;height:2" coordorigin="7269,4726" coordsize="20,2">
              <v:shape style="position:absolute;left:7269;top:4726;width:20;height:2" coordorigin="7269,4726" coordsize="20,0" path="m7269,4726l7288,4726e" filled="false" stroked="true" strokeweight=".47998pt" strokecolor="#000000">
                <v:path arrowok="t"/>
              </v:shape>
            </v:group>
            <v:group style="position:absolute;left:7288;top:4726;width:20;height:2" coordorigin="7288,4726" coordsize="20,2">
              <v:shape style="position:absolute;left:7288;top:4726;width:20;height:2" coordorigin="7288,4726" coordsize="20,0" path="m7288,4726l7307,4726e" filled="false" stroked="true" strokeweight=".47998pt" strokecolor="#000000">
                <v:path arrowok="t"/>
              </v:shape>
            </v:group>
            <v:group style="position:absolute;left:7307;top:4726;width:20;height:2" coordorigin="7307,4726" coordsize="20,2">
              <v:shape style="position:absolute;left:7307;top:4726;width:20;height:2" coordorigin="7307,4726" coordsize="20,0" path="m7307,4726l7326,4726e" filled="false" stroked="true" strokeweight=".47998pt" strokecolor="#000000">
                <v:path arrowok="t"/>
              </v:shape>
            </v:group>
            <v:group style="position:absolute;left:7326;top:4726;width:20;height:2" coordorigin="7326,4726" coordsize="20,2">
              <v:shape style="position:absolute;left:7326;top:4726;width:20;height:2" coordorigin="7326,4726" coordsize="20,0" path="m7326,4726l7345,4726e" filled="false" stroked="true" strokeweight=".47998pt" strokecolor="#000000">
                <v:path arrowok="t"/>
              </v:shape>
            </v:group>
            <v:group style="position:absolute;left:7345;top:4726;width:20;height:2" coordorigin="7345,4726" coordsize="20,2">
              <v:shape style="position:absolute;left:7345;top:4726;width:20;height:2" coordorigin="7345,4726" coordsize="20,0" path="m7345,4726l7365,4726e" filled="false" stroked="true" strokeweight=".47998pt" strokecolor="#000000">
                <v:path arrowok="t"/>
              </v:shape>
            </v:group>
            <v:group style="position:absolute;left:7365;top:4726;width:20;height:2" coordorigin="7365,4726" coordsize="20,2">
              <v:shape style="position:absolute;left:7365;top:4726;width:20;height:2" coordorigin="7365,4726" coordsize="20,0" path="m7365,4726l7384,4726e" filled="false" stroked="true" strokeweight=".47998pt" strokecolor="#000000">
                <v:path arrowok="t"/>
              </v:shape>
            </v:group>
            <v:group style="position:absolute;left:7384;top:4726;width:20;height:2" coordorigin="7384,4726" coordsize="20,2">
              <v:shape style="position:absolute;left:7384;top:4726;width:20;height:2" coordorigin="7384,4726" coordsize="20,0" path="m7384,4726l7403,4726e" filled="false" stroked="true" strokeweight=".47998pt" strokecolor="#000000">
                <v:path arrowok="t"/>
              </v:shape>
            </v:group>
            <v:group style="position:absolute;left:7403;top:4726;width:20;height:2" coordorigin="7403,4726" coordsize="20,2">
              <v:shape style="position:absolute;left:7403;top:4726;width:20;height:2" coordorigin="7403,4726" coordsize="20,0" path="m7403,4726l7422,4726e" filled="false" stroked="true" strokeweight=".47998pt" strokecolor="#000000">
                <v:path arrowok="t"/>
              </v:shape>
            </v:group>
            <v:group style="position:absolute;left:7422;top:4726;width:20;height:2" coordorigin="7422,4726" coordsize="20,2">
              <v:shape style="position:absolute;left:7422;top:4726;width:20;height:2" coordorigin="7422,4726" coordsize="20,0" path="m7422,4726l7441,4726e" filled="false" stroked="true" strokeweight=".47998pt" strokecolor="#000000">
                <v:path arrowok="t"/>
              </v:shape>
            </v:group>
            <v:group style="position:absolute;left:7441;top:4726;width:20;height:2" coordorigin="7441,4726" coordsize="20,2">
              <v:shape style="position:absolute;left:7441;top:4726;width:20;height:2" coordorigin="7441,4726" coordsize="20,0" path="m7441,4726l7461,4726e" filled="false" stroked="true" strokeweight=".47998pt" strokecolor="#000000">
                <v:path arrowok="t"/>
              </v:shape>
            </v:group>
            <v:group style="position:absolute;left:7461;top:4726;width:20;height:2" coordorigin="7461,4726" coordsize="20,2">
              <v:shape style="position:absolute;left:7461;top:4726;width:20;height:2" coordorigin="7461,4726" coordsize="20,0" path="m7461,4726l7480,4726e" filled="false" stroked="true" strokeweight=".47998pt" strokecolor="#000000">
                <v:path arrowok="t"/>
              </v:shape>
            </v:group>
            <v:group style="position:absolute;left:7480;top:4726;width:20;height:2" coordorigin="7480,4726" coordsize="20,2">
              <v:shape style="position:absolute;left:7480;top:4726;width:20;height:2" coordorigin="7480,4726" coordsize="20,0" path="m7480,4726l7499,4726e" filled="false" stroked="true" strokeweight=".47998pt" strokecolor="#000000">
                <v:path arrowok="t"/>
              </v:shape>
            </v:group>
            <v:group style="position:absolute;left:7499;top:4726;width:20;height:2" coordorigin="7499,4726" coordsize="20,2">
              <v:shape style="position:absolute;left:7499;top:4726;width:20;height:2" coordorigin="7499,4726" coordsize="20,0" path="m7499,4726l7518,4726e" filled="false" stroked="true" strokeweight=".47998pt" strokecolor="#000000">
                <v:path arrowok="t"/>
              </v:shape>
            </v:group>
            <v:group style="position:absolute;left:7518;top:4726;width:20;height:2" coordorigin="7518,4726" coordsize="20,2">
              <v:shape style="position:absolute;left:7518;top:4726;width:20;height:2" coordorigin="7518,4726" coordsize="20,0" path="m7518,4726l7537,4726e" filled="false" stroked="true" strokeweight=".47998pt" strokecolor="#000000">
                <v:path arrowok="t"/>
              </v:shape>
            </v:group>
            <v:group style="position:absolute;left:7537;top:4726;width:20;height:2" coordorigin="7537,4726" coordsize="20,2">
              <v:shape style="position:absolute;left:7537;top:4726;width:20;height:2" coordorigin="7537,4726" coordsize="20,0" path="m7537,4726l7557,4726e" filled="false" stroked="true" strokeweight=".47998pt" strokecolor="#000000">
                <v:path arrowok="t"/>
              </v:shape>
            </v:group>
            <v:group style="position:absolute;left:7557;top:4726;width:20;height:2" coordorigin="7557,4726" coordsize="20,2">
              <v:shape style="position:absolute;left:7557;top:4726;width:20;height:2" coordorigin="7557,4726" coordsize="20,0" path="m7557,4726l7576,4726e" filled="false" stroked="true" strokeweight=".47998pt" strokecolor="#000000">
                <v:path arrowok="t"/>
              </v:shape>
            </v:group>
            <v:group style="position:absolute;left:7576;top:4726;width:20;height:2" coordorigin="7576,4726" coordsize="20,2">
              <v:shape style="position:absolute;left:7576;top:4726;width:20;height:2" coordorigin="7576,4726" coordsize="20,0" path="m7576,4726l7595,4726e" filled="false" stroked="true" strokeweight=".47998pt" strokecolor="#000000">
                <v:path arrowok="t"/>
              </v:shape>
            </v:group>
            <v:group style="position:absolute;left:7595;top:4726;width:20;height:2" coordorigin="7595,4726" coordsize="20,2">
              <v:shape style="position:absolute;left:7595;top:4726;width:20;height:2" coordorigin="7595,4726" coordsize="20,0" path="m7595,4726l7614,4726e" filled="false" stroked="true" strokeweight=".47998pt" strokecolor="#000000">
                <v:path arrowok="t"/>
              </v:shape>
            </v:group>
            <v:group style="position:absolute;left:7614;top:4726;width:20;height:2" coordorigin="7614,4726" coordsize="20,2">
              <v:shape style="position:absolute;left:7614;top:4726;width:20;height:2" coordorigin="7614,4726" coordsize="20,0" path="m7614,4726l7633,4726e" filled="false" stroked="true" strokeweight=".47998pt" strokecolor="#000000">
                <v:path arrowok="t"/>
              </v:shape>
            </v:group>
            <v:group style="position:absolute;left:7633;top:4726;width:20;height:2" coordorigin="7633,4726" coordsize="20,2">
              <v:shape style="position:absolute;left:7633;top:4726;width:20;height:2" coordorigin="7633,4726" coordsize="20,0" path="m7633,4726l7653,4726e" filled="false" stroked="true" strokeweight=".47998pt" strokecolor="#000000">
                <v:path arrowok="t"/>
              </v:shape>
            </v:group>
            <v:group style="position:absolute;left:7653;top:4726;width:20;height:2" coordorigin="7653,4726" coordsize="20,2">
              <v:shape style="position:absolute;left:7653;top:4726;width:20;height:2" coordorigin="7653,4726" coordsize="20,0" path="m7653,4726l7672,4726e" filled="false" stroked="true" strokeweight=".47998pt" strokecolor="#000000">
                <v:path arrowok="t"/>
              </v:shape>
            </v:group>
            <v:group style="position:absolute;left:7672;top:4726;width:20;height:2" coordorigin="7672,4726" coordsize="20,2">
              <v:shape style="position:absolute;left:7672;top:4726;width:20;height:2" coordorigin="7672,4726" coordsize="20,0" path="m7672,4726l7691,4726e" filled="false" stroked="true" strokeweight=".47998pt" strokecolor="#000000">
                <v:path arrowok="t"/>
              </v:shape>
            </v:group>
            <v:group style="position:absolute;left:7691;top:4726;width:20;height:2" coordorigin="7691,4726" coordsize="20,2">
              <v:shape style="position:absolute;left:7691;top:4726;width:20;height:2" coordorigin="7691,4726" coordsize="20,0" path="m7691,4726l7710,4726e" filled="false" stroked="true" strokeweight=".47998pt" strokecolor="#000000">
                <v:path arrowok="t"/>
              </v:shape>
            </v:group>
            <v:group style="position:absolute;left:7710;top:4726;width:20;height:2" coordorigin="7710,4726" coordsize="20,2">
              <v:shape style="position:absolute;left:7710;top:4726;width:20;height:2" coordorigin="7710,4726" coordsize="20,0" path="m7710,4726l7729,4726e" filled="false" stroked="true" strokeweight=".47998pt" strokecolor="#000000">
                <v:path arrowok="t"/>
              </v:shape>
            </v:group>
            <v:group style="position:absolute;left:7729;top:4726;width:20;height:2" coordorigin="7729,4726" coordsize="20,2">
              <v:shape style="position:absolute;left:7729;top:4726;width:20;height:2" coordorigin="7729,4726" coordsize="20,0" path="m7729,4726l7749,4726e" filled="false" stroked="true" strokeweight=".47998pt" strokecolor="#000000">
                <v:path arrowok="t"/>
              </v:shape>
            </v:group>
            <v:group style="position:absolute;left:7749;top:4726;width:20;height:2" coordorigin="7749,4726" coordsize="20,2">
              <v:shape style="position:absolute;left:7749;top:4726;width:20;height:2" coordorigin="7749,4726" coordsize="20,0" path="m7749,4726l7768,4726e" filled="false" stroked="true" strokeweight=".47998pt" strokecolor="#000000">
                <v:path arrowok="t"/>
              </v:shape>
            </v:group>
            <v:group style="position:absolute;left:7768;top:4726;width:20;height:2" coordorigin="7768,4726" coordsize="20,2">
              <v:shape style="position:absolute;left:7768;top:4726;width:20;height:2" coordorigin="7768,4726" coordsize="20,0" path="m7768,4726l7787,4726e" filled="false" stroked="true" strokeweight=".47998pt" strokecolor="#000000">
                <v:path arrowok="t"/>
              </v:shape>
            </v:group>
            <v:group style="position:absolute;left:7787;top:4726;width:20;height:2" coordorigin="7787,4726" coordsize="20,2">
              <v:shape style="position:absolute;left:7787;top:4726;width:20;height:2" coordorigin="7787,4726" coordsize="20,0" path="m7787,4726l7806,4726e" filled="false" stroked="true" strokeweight=".47998pt" strokecolor="#000000">
                <v:path arrowok="t"/>
              </v:shape>
            </v:group>
            <v:group style="position:absolute;left:7806;top:4726;width:20;height:2" coordorigin="7806,4726" coordsize="20,2">
              <v:shape style="position:absolute;left:7806;top:4726;width:20;height:2" coordorigin="7806,4726" coordsize="20,0" path="m7806,4726l7825,4726e" filled="false" stroked="true" strokeweight=".47998pt" strokecolor="#000000">
                <v:path arrowok="t"/>
              </v:shape>
            </v:group>
            <v:group style="position:absolute;left:7825;top:4726;width:20;height:2" coordorigin="7825,4726" coordsize="20,2">
              <v:shape style="position:absolute;left:7825;top:4726;width:20;height:2" coordorigin="7825,4726" coordsize="20,0" path="m7825,4726l7845,4726e" filled="false" stroked="true" strokeweight=".47998pt" strokecolor="#000000">
                <v:path arrowok="t"/>
              </v:shape>
            </v:group>
            <v:group style="position:absolute;left:7845;top:4726;width:20;height:2" coordorigin="7845,4726" coordsize="20,2">
              <v:shape style="position:absolute;left:7845;top:4726;width:20;height:2" coordorigin="7845,4726" coordsize="20,0" path="m7845,4726l7864,4726e" filled="false" stroked="true" strokeweight=".47998pt" strokecolor="#000000">
                <v:path arrowok="t"/>
              </v:shape>
            </v:group>
            <v:group style="position:absolute;left:7864;top:4726;width:20;height:2" coordorigin="7864,4726" coordsize="20,2">
              <v:shape style="position:absolute;left:7864;top:4726;width:20;height:2" coordorigin="7864,4726" coordsize="20,0" path="m7864,4726l7883,4726e" filled="false" stroked="true" strokeweight=".47998pt" strokecolor="#000000">
                <v:path arrowok="t"/>
              </v:shape>
            </v:group>
            <v:group style="position:absolute;left:7883;top:4726;width:20;height:2" coordorigin="7883,4726" coordsize="20,2">
              <v:shape style="position:absolute;left:7883;top:4726;width:20;height:2" coordorigin="7883,4726" coordsize="20,0" path="m7883,4726l7902,4726e" filled="false" stroked="true" strokeweight=".47998pt" strokecolor="#000000">
                <v:path arrowok="t"/>
              </v:shape>
            </v:group>
            <v:group style="position:absolute;left:7902;top:4726;width:20;height:2" coordorigin="7902,4726" coordsize="20,2">
              <v:shape style="position:absolute;left:7902;top:4726;width:20;height:2" coordorigin="7902,4726" coordsize="20,0" path="m7902,4726l7921,4726e" filled="false" stroked="true" strokeweight=".47998pt" strokecolor="#000000">
                <v:path arrowok="t"/>
              </v:shape>
            </v:group>
            <v:group style="position:absolute;left:7921;top:4726;width:20;height:2" coordorigin="7921,4726" coordsize="20,2">
              <v:shape style="position:absolute;left:7921;top:4726;width:20;height:2" coordorigin="7921,4726" coordsize="20,0" path="m7921,4726l7941,4726e" filled="false" stroked="true" strokeweight=".47998pt" strokecolor="#000000">
                <v:path arrowok="t"/>
              </v:shape>
            </v:group>
            <v:group style="position:absolute;left:7941;top:4726;width:20;height:2" coordorigin="7941,4726" coordsize="20,2">
              <v:shape style="position:absolute;left:7941;top:4726;width:20;height:2" coordorigin="7941,4726" coordsize="20,0" path="m7941,4726l7960,4726e" filled="false" stroked="true" strokeweight=".47998pt" strokecolor="#000000">
                <v:path arrowok="t"/>
              </v:shape>
            </v:group>
            <v:group style="position:absolute;left:7960;top:4726;width:20;height:2" coordorigin="7960,4726" coordsize="20,2">
              <v:shape style="position:absolute;left:7960;top:4726;width:20;height:2" coordorigin="7960,4726" coordsize="20,0" path="m7960,4726l7979,4726e" filled="false" stroked="true" strokeweight=".47998pt" strokecolor="#000000">
                <v:path arrowok="t"/>
              </v:shape>
            </v:group>
            <v:group style="position:absolute;left:7979;top:4726;width:20;height:2" coordorigin="7979,4726" coordsize="20,2">
              <v:shape style="position:absolute;left:7979;top:4726;width:20;height:2" coordorigin="7979,4726" coordsize="20,0" path="m7979,4726l7998,4726e" filled="false" stroked="true" strokeweight=".47998pt" strokecolor="#000000">
                <v:path arrowok="t"/>
              </v:shape>
            </v:group>
            <v:group style="position:absolute;left:7998;top:4726;width:20;height:2" coordorigin="7998,4726" coordsize="20,2">
              <v:shape style="position:absolute;left:7998;top:4726;width:20;height:2" coordorigin="7998,4726" coordsize="20,0" path="m7998,4726l8017,4726e" filled="false" stroked="true" strokeweight=".47998pt" strokecolor="#000000">
                <v:path arrowok="t"/>
              </v:shape>
            </v:group>
            <v:group style="position:absolute;left:8017;top:4726;width:20;height:2" coordorigin="8017,4726" coordsize="20,2">
              <v:shape style="position:absolute;left:8017;top:4726;width:20;height:2" coordorigin="8017,4726" coordsize="20,0" path="m8017,4726l8037,4726e" filled="false" stroked="true" strokeweight=".47998pt" strokecolor="#000000">
                <v:path arrowok="t"/>
              </v:shape>
            </v:group>
            <v:group style="position:absolute;left:8037;top:4726;width:20;height:2" coordorigin="8037,4726" coordsize="20,2">
              <v:shape style="position:absolute;left:8037;top:4726;width:20;height:2" coordorigin="8037,4726" coordsize="20,0" path="m8037,4726l8056,4726e" filled="false" stroked="true" strokeweight=".47998pt" strokecolor="#000000">
                <v:path arrowok="t"/>
              </v:shape>
            </v:group>
            <v:group style="position:absolute;left:8056;top:4726;width:20;height:2" coordorigin="8056,4726" coordsize="20,2">
              <v:shape style="position:absolute;left:8056;top:4726;width:20;height:2" coordorigin="8056,4726" coordsize="20,0" path="m8056,4726l8075,4726e" filled="false" stroked="true" strokeweight=".47998pt" strokecolor="#000000">
                <v:path arrowok="t"/>
              </v:shape>
            </v:group>
            <v:group style="position:absolute;left:8075;top:4726;width:20;height:2" coordorigin="8075,4726" coordsize="20,2">
              <v:shape style="position:absolute;left:8075;top:4726;width:20;height:2" coordorigin="8075,4726" coordsize="20,0" path="m8075,4726l8094,4726e" filled="false" stroked="true" strokeweight=".47998pt" strokecolor="#000000">
                <v:path arrowok="t"/>
              </v:shape>
            </v:group>
            <v:group style="position:absolute;left:8094;top:4726;width:20;height:2" coordorigin="8094,4726" coordsize="20,2">
              <v:shape style="position:absolute;left:8094;top:4726;width:20;height:2" coordorigin="8094,4726" coordsize="20,0" path="m8094,4726l8113,4726e" filled="false" stroked="true" strokeweight=".47998pt" strokecolor="#000000">
                <v:path arrowok="t"/>
              </v:shape>
            </v:group>
            <v:group style="position:absolute;left:8113;top:4726;width:20;height:2" coordorigin="8113,4726" coordsize="20,2">
              <v:shape style="position:absolute;left:8113;top:4726;width:20;height:2" coordorigin="8113,4726" coordsize="20,0" path="m8113,4726l8133,4726e" filled="false" stroked="true" strokeweight=".47998pt" strokecolor="#000000">
                <v:path arrowok="t"/>
              </v:shape>
            </v:group>
            <v:group style="position:absolute;left:8133;top:4726;width:20;height:2" coordorigin="8133,4726" coordsize="20,2">
              <v:shape style="position:absolute;left:8133;top:4726;width:20;height:2" coordorigin="8133,4726" coordsize="20,0" path="m8133,4726l8152,4726e" filled="false" stroked="true" strokeweight=".47998pt" strokecolor="#000000">
                <v:path arrowok="t"/>
              </v:shape>
            </v:group>
            <v:group style="position:absolute;left:8152;top:4726;width:20;height:2" coordorigin="8152,4726" coordsize="20,2">
              <v:shape style="position:absolute;left:8152;top:4726;width:20;height:2" coordorigin="8152,4726" coordsize="20,0" path="m8152,4726l8171,4726e" filled="false" stroked="true" strokeweight=".47998pt" strokecolor="#000000">
                <v:path arrowok="t"/>
              </v:shape>
            </v:group>
            <v:group style="position:absolute;left:8171;top:4726;width:20;height:2" coordorigin="8171,4726" coordsize="20,2">
              <v:shape style="position:absolute;left:8171;top:4726;width:20;height:2" coordorigin="8171,4726" coordsize="20,0" path="m8171,4726l8190,4726e" filled="false" stroked="true" strokeweight=".47998pt" strokecolor="#000000">
                <v:path arrowok="t"/>
              </v:shape>
            </v:group>
            <v:group style="position:absolute;left:8190;top:4726;width:20;height:2" coordorigin="8190,4726" coordsize="20,2">
              <v:shape style="position:absolute;left:8190;top:4726;width:20;height:2" coordorigin="8190,4726" coordsize="20,0" path="m8190,4726l8209,4726e" filled="false" stroked="true" strokeweight=".47998pt" strokecolor="#000000">
                <v:path arrowok="t"/>
              </v:shape>
            </v:group>
            <v:group style="position:absolute;left:8209;top:4726;width:20;height:2" coordorigin="8209,4726" coordsize="20,2">
              <v:shape style="position:absolute;left:8209;top:4726;width:20;height:2" coordorigin="8209,4726" coordsize="20,0" path="m8209,4726l8229,4726e" filled="false" stroked="true" strokeweight=".47998pt" strokecolor="#000000">
                <v:path arrowok="t"/>
              </v:shape>
            </v:group>
            <v:group style="position:absolute;left:8229;top:4726;width:20;height:2" coordorigin="8229,4726" coordsize="20,2">
              <v:shape style="position:absolute;left:8229;top:4726;width:20;height:2" coordorigin="8229,4726" coordsize="20,0" path="m8229,4726l8248,4726e" filled="false" stroked="true" strokeweight=".47998pt" strokecolor="#000000">
                <v:path arrowok="t"/>
              </v:shape>
            </v:group>
            <v:group style="position:absolute;left:8248;top:4726;width:20;height:2" coordorigin="8248,4726" coordsize="20,2">
              <v:shape style="position:absolute;left:8248;top:4726;width:20;height:2" coordorigin="8248,4726" coordsize="20,0" path="m8248,4726l8267,4726e" filled="false" stroked="true" strokeweight=".47998pt" strokecolor="#000000">
                <v:path arrowok="t"/>
              </v:shape>
            </v:group>
            <v:group style="position:absolute;left:8267;top:4726;width:20;height:2" coordorigin="8267,4726" coordsize="20,2">
              <v:shape style="position:absolute;left:8267;top:4726;width:20;height:2" coordorigin="8267,4726" coordsize="20,0" path="m8267,4726l8286,4726e" filled="false" stroked="true" strokeweight=".47998pt" strokecolor="#000000">
                <v:path arrowok="t"/>
              </v:shape>
            </v:group>
            <v:group style="position:absolute;left:8286;top:4726;width:20;height:2" coordorigin="8286,4726" coordsize="20,2">
              <v:shape style="position:absolute;left:8286;top:4726;width:20;height:2" coordorigin="8286,4726" coordsize="20,0" path="m8286,4726l8305,4726e" filled="false" stroked="true" strokeweight=".47998pt" strokecolor="#000000">
                <v:path arrowok="t"/>
              </v:shape>
            </v:group>
            <v:group style="position:absolute;left:8305;top:4726;width:20;height:2" coordorigin="8305,4726" coordsize="20,2">
              <v:shape style="position:absolute;left:8305;top:4726;width:20;height:2" coordorigin="8305,4726" coordsize="20,0" path="m8305,4726l8325,4726e" filled="false" stroked="true" strokeweight=".47998pt" strokecolor="#000000">
                <v:path arrowok="t"/>
              </v:shape>
            </v:group>
            <v:group style="position:absolute;left:8325;top:4726;width:20;height:2" coordorigin="8325,4726" coordsize="20,2">
              <v:shape style="position:absolute;left:8325;top:4726;width:20;height:2" coordorigin="8325,4726" coordsize="20,0" path="m8325,4726l8344,4726e" filled="false" stroked="true" strokeweight=".47998pt" strokecolor="#000000">
                <v:path arrowok="t"/>
              </v:shape>
            </v:group>
            <v:group style="position:absolute;left:8344;top:4726;width:20;height:2" coordorigin="8344,4726" coordsize="20,2">
              <v:shape style="position:absolute;left:8344;top:4726;width:20;height:2" coordorigin="8344,4726" coordsize="20,0" path="m8344,4726l8363,4726e" filled="false" stroked="true" strokeweight=".47998pt" strokecolor="#000000">
                <v:path arrowok="t"/>
              </v:shape>
            </v:group>
            <v:group style="position:absolute;left:8363;top:4726;width:20;height:2" coordorigin="8363,4726" coordsize="20,2">
              <v:shape style="position:absolute;left:8363;top:4726;width:20;height:2" coordorigin="8363,4726" coordsize="20,0" path="m8363,4726l8382,4726e" filled="false" stroked="true" strokeweight=".47998pt" strokecolor="#000000">
                <v:path arrowok="t"/>
              </v:shape>
            </v:group>
            <v:group style="position:absolute;left:8382;top:4726;width:20;height:2" coordorigin="8382,4726" coordsize="20,2">
              <v:shape style="position:absolute;left:8382;top:4726;width:20;height:2" coordorigin="8382,4726" coordsize="20,0" path="m8382,4726l8401,4726e" filled="false" stroked="true" strokeweight=".47998pt" strokecolor="#000000">
                <v:path arrowok="t"/>
              </v:shape>
            </v:group>
            <v:group style="position:absolute;left:8401;top:4726;width:20;height:2" coordorigin="8401,4726" coordsize="20,2">
              <v:shape style="position:absolute;left:8401;top:4726;width:20;height:2" coordorigin="8401,4726" coordsize="20,0" path="m8401,4726l8421,4726e" filled="false" stroked="true" strokeweight=".47998pt" strokecolor="#000000">
                <v:path arrowok="t"/>
              </v:shape>
            </v:group>
            <v:group style="position:absolute;left:8421;top:4726;width:20;height:2" coordorigin="8421,4726" coordsize="20,2">
              <v:shape style="position:absolute;left:8421;top:4726;width:20;height:2" coordorigin="8421,4726" coordsize="20,0" path="m8421,4726l8440,4726e" filled="false" stroked="true" strokeweight=".47998pt" strokecolor="#000000">
                <v:path arrowok="t"/>
              </v:shape>
            </v:group>
            <v:group style="position:absolute;left:8440;top:4726;width:20;height:2" coordorigin="8440,4726" coordsize="20,2">
              <v:shape style="position:absolute;left:8440;top:4726;width:20;height:2" coordorigin="8440,4726" coordsize="20,0" path="m8440,4726l8459,4726e" filled="false" stroked="true" strokeweight=".47998pt" strokecolor="#000000">
                <v:path arrowok="t"/>
              </v:shape>
            </v:group>
            <v:group style="position:absolute;left:8459;top:4726;width:20;height:2" coordorigin="8459,4726" coordsize="20,2">
              <v:shape style="position:absolute;left:8459;top:4726;width:20;height:2" coordorigin="8459,4726" coordsize="20,0" path="m8459,4726l8478,4726e" filled="false" stroked="true" strokeweight=".47998pt" strokecolor="#000000">
                <v:path arrowok="t"/>
              </v:shape>
            </v:group>
            <v:group style="position:absolute;left:8478;top:4726;width:20;height:2" coordorigin="8478,4726" coordsize="20,2">
              <v:shape style="position:absolute;left:8478;top:4726;width:20;height:2" coordorigin="8478,4726" coordsize="20,0" path="m8478,4726l8497,4726e" filled="false" stroked="true" strokeweight=".47998pt" strokecolor="#000000">
                <v:path arrowok="t"/>
              </v:shape>
            </v:group>
            <v:group style="position:absolute;left:8497;top:4726;width:20;height:2" coordorigin="8497,4726" coordsize="20,2">
              <v:shape style="position:absolute;left:8497;top:4726;width:20;height:2" coordorigin="8497,4726" coordsize="20,0" path="m8497,4726l8517,4726e" filled="false" stroked="true" strokeweight=".47998pt" strokecolor="#000000">
                <v:path arrowok="t"/>
              </v:shape>
            </v:group>
            <v:group style="position:absolute;left:8517;top:4726;width:20;height:2" coordorigin="8517,4726" coordsize="20,2">
              <v:shape style="position:absolute;left:8517;top:4726;width:20;height:2" coordorigin="8517,4726" coordsize="20,0" path="m8517,4726l8536,4726e" filled="false" stroked="true" strokeweight=".47998pt" strokecolor="#000000">
                <v:path arrowok="t"/>
              </v:shape>
            </v:group>
            <v:group style="position:absolute;left:8536;top:4726;width:20;height:2" coordorigin="8536,4726" coordsize="20,2">
              <v:shape style="position:absolute;left:8536;top:4726;width:20;height:2" coordorigin="8536,4726" coordsize="20,0" path="m8536,4726l8555,4726e" filled="false" stroked="true" strokeweight=".47998pt" strokecolor="#000000">
                <v:path arrowok="t"/>
              </v:shape>
            </v:group>
            <v:group style="position:absolute;left:8555;top:4726;width:20;height:2" coordorigin="8555,4726" coordsize="20,2">
              <v:shape style="position:absolute;left:8555;top:4726;width:20;height:2" coordorigin="8555,4726" coordsize="20,0" path="m8555,4726l8574,4726e" filled="false" stroked="true" strokeweight=".47998pt" strokecolor="#000000">
                <v:path arrowok="t"/>
              </v:shape>
            </v:group>
            <v:group style="position:absolute;left:8574;top:4726;width:20;height:2" coordorigin="8574,4726" coordsize="20,2">
              <v:shape style="position:absolute;left:8574;top:4726;width:20;height:2" coordorigin="8574,4726" coordsize="20,0" path="m8574,4726l8593,4726e" filled="false" stroked="true" strokeweight=".47998pt" strokecolor="#000000">
                <v:path arrowok="t"/>
              </v:shape>
            </v:group>
            <v:group style="position:absolute;left:8593;top:4726;width:20;height:2" coordorigin="8593,4726" coordsize="20,2">
              <v:shape style="position:absolute;left:8593;top:4726;width:20;height:2" coordorigin="8593,4726" coordsize="20,0" path="m8593,4726l8613,4726e" filled="false" stroked="true" strokeweight=".47998pt" strokecolor="#000000">
                <v:path arrowok="t"/>
              </v:shape>
            </v:group>
            <v:group style="position:absolute;left:8613;top:4726;width:20;height:2" coordorigin="8613,4726" coordsize="20,2">
              <v:shape style="position:absolute;left:8613;top:4726;width:20;height:2" coordorigin="8613,4726" coordsize="20,0" path="m8613,4726l8632,4726e" filled="false" stroked="true" strokeweight=".47998pt" strokecolor="#000000">
                <v:path arrowok="t"/>
              </v:shape>
            </v:group>
            <v:group style="position:absolute;left:8632;top:4726;width:20;height:2" coordorigin="8632,4726" coordsize="20,2">
              <v:shape style="position:absolute;left:8632;top:4726;width:20;height:2" coordorigin="8632,4726" coordsize="20,0" path="m8632,4726l8651,4726e" filled="false" stroked="true" strokeweight=".47998pt" strokecolor="#000000">
                <v:path arrowok="t"/>
              </v:shape>
            </v:group>
            <v:group style="position:absolute;left:8651;top:4726;width:20;height:2" coordorigin="8651,4726" coordsize="20,2">
              <v:shape style="position:absolute;left:8651;top:4726;width:20;height:2" coordorigin="8651,4726" coordsize="20,0" path="m8651,4726l8670,4726e" filled="false" stroked="true" strokeweight=".47998pt" strokecolor="#000000">
                <v:path arrowok="t"/>
              </v:shape>
            </v:group>
            <v:group style="position:absolute;left:8670;top:4726;width:20;height:2" coordorigin="8670,4726" coordsize="20,2">
              <v:shape style="position:absolute;left:8670;top:4726;width:20;height:2" coordorigin="8670,4726" coordsize="20,0" path="m8670,4726l8689,4726e" filled="false" stroked="true" strokeweight=".47998pt" strokecolor="#000000">
                <v:path arrowok="t"/>
              </v:shape>
            </v:group>
            <v:group style="position:absolute;left:8689;top:4726;width:20;height:2" coordorigin="8689,4726" coordsize="20,2">
              <v:shape style="position:absolute;left:8689;top:4726;width:20;height:2" coordorigin="8689,4726" coordsize="20,0" path="m8689,4726l8709,4726e" filled="false" stroked="true" strokeweight=".47998pt" strokecolor="#000000">
                <v:path arrowok="t"/>
              </v:shape>
            </v:group>
            <v:group style="position:absolute;left:8709;top:4726;width:20;height:2" coordorigin="8709,4726" coordsize="20,2">
              <v:shape style="position:absolute;left:8709;top:4726;width:20;height:2" coordorigin="8709,4726" coordsize="20,0" path="m8709,4726l8728,4726e" filled="false" stroked="true" strokeweight=".47998pt" strokecolor="#000000">
                <v:path arrowok="t"/>
              </v:shape>
            </v:group>
            <v:group style="position:absolute;left:8728;top:4726;width:20;height:2" coordorigin="8728,4726" coordsize="20,2">
              <v:shape style="position:absolute;left:8728;top:4726;width:20;height:2" coordorigin="8728,4726" coordsize="20,0" path="m8728,4726l8747,4726e" filled="false" stroked="true" strokeweight=".47998pt" strokecolor="#000000">
                <v:path arrowok="t"/>
              </v:shape>
            </v:group>
            <v:group style="position:absolute;left:8747;top:4726;width:20;height:2" coordorigin="8747,4726" coordsize="20,2">
              <v:shape style="position:absolute;left:8747;top:4726;width:20;height:2" coordorigin="8747,4726" coordsize="20,0" path="m8747,4726l8766,4726e" filled="false" stroked="true" strokeweight=".47998pt" strokecolor="#000000">
                <v:path arrowok="t"/>
              </v:shape>
            </v:group>
            <v:group style="position:absolute;left:8766;top:4726;width:20;height:2" coordorigin="8766,4726" coordsize="20,2">
              <v:shape style="position:absolute;left:8766;top:4726;width:20;height:2" coordorigin="8766,4726" coordsize="20,0" path="m8766,4726l8785,4726e" filled="false" stroked="true" strokeweight=".47998pt" strokecolor="#000000">
                <v:path arrowok="t"/>
              </v:shape>
            </v:group>
            <v:group style="position:absolute;left:8785;top:4726;width:20;height:2" coordorigin="8785,4726" coordsize="20,2">
              <v:shape style="position:absolute;left:8785;top:4726;width:20;height:2" coordorigin="8785,4726" coordsize="20,0" path="m8785,4726l8805,4726e" filled="false" stroked="true" strokeweight=".47998pt" strokecolor="#000000">
                <v:path arrowok="t"/>
              </v:shape>
            </v:group>
            <v:group style="position:absolute;left:8805;top:4726;width:20;height:2" coordorigin="8805,4726" coordsize="20,2">
              <v:shape style="position:absolute;left:8805;top:4726;width:20;height:2" coordorigin="8805,4726" coordsize="20,0" path="m8805,4726l8824,4726e" filled="false" stroked="true" strokeweight=".47998pt" strokecolor="#000000">
                <v:path arrowok="t"/>
              </v:shape>
            </v:group>
            <v:group style="position:absolute;left:8824;top:4726;width:20;height:2" coordorigin="8824,4726" coordsize="20,2">
              <v:shape style="position:absolute;left:8824;top:4726;width:20;height:2" coordorigin="8824,4726" coordsize="20,0" path="m8824,4726l8844,4726e" filled="false" stroked="true" strokeweight=".47998pt" strokecolor="#000000">
                <v:path arrowok="t"/>
              </v:shape>
            </v:group>
            <v:group style="position:absolute;left:8844;top:4726;width:20;height:2" coordorigin="8844,4726" coordsize="20,2">
              <v:shape style="position:absolute;left:8844;top:4726;width:20;height:2" coordorigin="8844,4726" coordsize="20,0" path="m8844,4726l8863,4726e" filled="false" stroked="true" strokeweight=".47998pt" strokecolor="#000000">
                <v:path arrowok="t"/>
              </v:shape>
            </v:group>
            <v:group style="position:absolute;left:8863;top:4726;width:20;height:2" coordorigin="8863,4726" coordsize="20,2">
              <v:shape style="position:absolute;left:8863;top:4726;width:20;height:2" coordorigin="8863,4726" coordsize="20,0" path="m8863,4726l8882,4726e" filled="false" stroked="true" strokeweight=".47998pt" strokecolor="#000000">
                <v:path arrowok="t"/>
              </v:shape>
            </v:group>
            <v:group style="position:absolute;left:8882;top:4726;width:20;height:2" coordorigin="8882,4726" coordsize="20,2">
              <v:shape style="position:absolute;left:8882;top:4726;width:20;height:2" coordorigin="8882,4726" coordsize="20,0" path="m8882,4726l8901,4726e" filled="false" stroked="true" strokeweight=".47998pt" strokecolor="#000000">
                <v:path arrowok="t"/>
              </v:shape>
            </v:group>
            <v:group style="position:absolute;left:8901;top:4726;width:20;height:2" coordorigin="8901,4726" coordsize="20,2">
              <v:shape style="position:absolute;left:8901;top:4726;width:20;height:2" coordorigin="8901,4726" coordsize="20,0" path="m8901,4726l8920,4726e" filled="false" stroked="true" strokeweight=".47998pt" strokecolor="#000000">
                <v:path arrowok="t"/>
              </v:shape>
            </v:group>
            <v:group style="position:absolute;left:8920;top:4726;width:20;height:2" coordorigin="8920,4726" coordsize="20,2">
              <v:shape style="position:absolute;left:8920;top:4726;width:20;height:2" coordorigin="8920,4726" coordsize="20,0" path="m8920,4726l8940,4726e" filled="false" stroked="true" strokeweight=".47998pt" strokecolor="#000000">
                <v:path arrowok="t"/>
              </v:shape>
            </v:group>
            <v:group style="position:absolute;left:8940;top:4726;width:20;height:2" coordorigin="8940,4726" coordsize="20,2">
              <v:shape style="position:absolute;left:8940;top:4726;width:20;height:2" coordorigin="8940,4726" coordsize="20,0" path="m8940,4726l8959,4726e" filled="false" stroked="true" strokeweight=".47998pt" strokecolor="#000000">
                <v:path arrowok="t"/>
              </v:shape>
            </v:group>
            <v:group style="position:absolute;left:8959;top:4726;width:20;height:2" coordorigin="8959,4726" coordsize="20,2">
              <v:shape style="position:absolute;left:8959;top:4726;width:20;height:2" coordorigin="8959,4726" coordsize="20,0" path="m8959,4726l8978,4726e" filled="false" stroked="true" strokeweight=".47998pt" strokecolor="#000000">
                <v:path arrowok="t"/>
              </v:shape>
            </v:group>
            <v:group style="position:absolute;left:8978;top:4726;width:20;height:2" coordorigin="8978,4726" coordsize="20,2">
              <v:shape style="position:absolute;left:8978;top:4726;width:20;height:2" coordorigin="8978,4726" coordsize="20,0" path="m8978,4726l8997,4726e" filled="false" stroked="true" strokeweight=".47998pt" strokecolor="#000000">
                <v:path arrowok="t"/>
              </v:shape>
            </v:group>
            <v:group style="position:absolute;left:8997;top:4726;width:20;height:2" coordorigin="8997,4726" coordsize="20,2">
              <v:shape style="position:absolute;left:8997;top:4726;width:20;height:2" coordorigin="8997,4726" coordsize="20,0" path="m8997,4726l9016,4726e" filled="false" stroked="true" strokeweight=".47998pt" strokecolor="#000000">
                <v:path arrowok="t"/>
              </v:shape>
            </v:group>
            <v:group style="position:absolute;left:9016;top:4726;width:20;height:2" coordorigin="9016,4726" coordsize="20,2">
              <v:shape style="position:absolute;left:9016;top:4726;width:20;height:2" coordorigin="9016,4726" coordsize="20,0" path="m9016,4726l9036,4726e" filled="false" stroked="true" strokeweight=".47998pt" strokecolor="#000000">
                <v:path arrowok="t"/>
              </v:shape>
            </v:group>
            <v:group style="position:absolute;left:9036;top:4726;width:20;height:2" coordorigin="9036,4726" coordsize="20,2">
              <v:shape style="position:absolute;left:9036;top:4726;width:20;height:2" coordorigin="9036,4726" coordsize="20,0" path="m9036,4726l9055,4726e" filled="false" stroked="true" strokeweight=".47998pt" strokecolor="#000000">
                <v:path arrowok="t"/>
              </v:shape>
            </v:group>
            <v:group style="position:absolute;left:9055;top:4726;width:20;height:2" coordorigin="9055,4726" coordsize="20,2">
              <v:shape style="position:absolute;left:9055;top:4726;width:20;height:2" coordorigin="9055,4726" coordsize="20,0" path="m9055,4726l9074,4726e" filled="false" stroked="true" strokeweight=".47998pt" strokecolor="#000000">
                <v:path arrowok="t"/>
              </v:shape>
            </v:group>
            <v:group style="position:absolute;left:9074;top:4726;width:20;height:2" coordorigin="9074,4726" coordsize="20,2">
              <v:shape style="position:absolute;left:9074;top:4726;width:20;height:2" coordorigin="9074,4726" coordsize="20,0" path="m9074,4726l9093,4726e" filled="false" stroked="true" strokeweight=".47998pt" strokecolor="#000000">
                <v:path arrowok="t"/>
              </v:shape>
            </v:group>
            <v:group style="position:absolute;left:9093;top:4726;width:20;height:2" coordorigin="9093,4726" coordsize="20,2">
              <v:shape style="position:absolute;left:9093;top:4726;width:20;height:2" coordorigin="9093,4726" coordsize="20,0" path="m9093,4726l9112,4726e" filled="false" stroked="true" strokeweight=".47998pt" strokecolor="#000000">
                <v:path arrowok="t"/>
              </v:shape>
            </v:group>
            <v:group style="position:absolute;left:9112;top:4726;width:20;height:2" coordorigin="9112,4726" coordsize="20,2">
              <v:shape style="position:absolute;left:9112;top:4726;width:20;height:2" coordorigin="9112,4726" coordsize="20,0" path="m9112,4726l9132,4726e" filled="false" stroked="true" strokeweight=".47998pt" strokecolor="#000000">
                <v:path arrowok="t"/>
              </v:shape>
            </v:group>
            <v:group style="position:absolute;left:9132;top:4726;width:20;height:2" coordorigin="9132,4726" coordsize="20,2">
              <v:shape style="position:absolute;left:9132;top:4726;width:20;height:2" coordorigin="9132,4726" coordsize="20,0" path="m9132,4726l9151,4726e" filled="false" stroked="true" strokeweight=".47998pt" strokecolor="#000000">
                <v:path arrowok="t"/>
              </v:shape>
            </v:group>
            <v:group style="position:absolute;left:9151;top:4726;width:20;height:2" coordorigin="9151,4726" coordsize="20,2">
              <v:shape style="position:absolute;left:9151;top:4726;width:20;height:2" coordorigin="9151,4726" coordsize="20,0" path="m9151,4726l9170,4726e" filled="false" stroked="true" strokeweight=".47998pt" strokecolor="#000000">
                <v:path arrowok="t"/>
              </v:shape>
            </v:group>
            <v:group style="position:absolute;left:9170;top:4726;width:20;height:2" coordorigin="9170,4726" coordsize="20,2">
              <v:shape style="position:absolute;left:9170;top:4726;width:20;height:2" coordorigin="9170,4726" coordsize="20,0" path="m9170,4726l9189,4726e" filled="false" stroked="true" strokeweight=".47998pt" strokecolor="#000000">
                <v:path arrowok="t"/>
              </v:shape>
            </v:group>
            <v:group style="position:absolute;left:9189;top:4726;width:20;height:2" coordorigin="9189,4726" coordsize="20,2">
              <v:shape style="position:absolute;left:9189;top:4726;width:20;height:2" coordorigin="9189,4726" coordsize="20,0" path="m9189,4726l9208,4726e" filled="false" stroked="true" strokeweight=".47998pt" strokecolor="#000000">
                <v:path arrowok="t"/>
              </v:shape>
            </v:group>
            <v:group style="position:absolute;left:9208;top:4726;width:20;height:2" coordorigin="9208,4726" coordsize="20,2">
              <v:shape style="position:absolute;left:9208;top:4726;width:20;height:2" coordorigin="9208,4726" coordsize="20,0" path="m9208,4726l9228,4726e" filled="false" stroked="true" strokeweight=".47998pt" strokecolor="#000000">
                <v:path arrowok="t"/>
              </v:shape>
            </v:group>
            <v:group style="position:absolute;left:9228;top:4726;width:20;height:2" coordorigin="9228,4726" coordsize="20,2">
              <v:shape style="position:absolute;left:9228;top:4726;width:20;height:2" coordorigin="9228,4726" coordsize="20,0" path="m9228,4726l9247,4726e" filled="false" stroked="true" strokeweight=".47998pt" strokecolor="#000000">
                <v:path arrowok="t"/>
              </v:shape>
            </v:group>
            <v:group style="position:absolute;left:9247;top:4726;width:20;height:2" coordorigin="9247,4726" coordsize="20,2">
              <v:shape style="position:absolute;left:9247;top:4726;width:20;height:2" coordorigin="9247,4726" coordsize="20,0" path="m9247,4726l9266,4726e" filled="false" stroked="true" strokeweight=".47998pt" strokecolor="#000000">
                <v:path arrowok="t"/>
              </v:shape>
            </v:group>
            <v:group style="position:absolute;left:9266;top:4726;width:20;height:2" coordorigin="9266,4726" coordsize="20,2">
              <v:shape style="position:absolute;left:9266;top:4726;width:20;height:2" coordorigin="9266,4726" coordsize="20,0" path="m9266,4726l9285,4726e" filled="false" stroked="true" strokeweight=".47998pt" strokecolor="#000000">
                <v:path arrowok="t"/>
              </v:shape>
            </v:group>
            <v:group style="position:absolute;left:9285;top:4726;width:20;height:2" coordorigin="9285,4726" coordsize="20,2">
              <v:shape style="position:absolute;left:9285;top:4726;width:20;height:2" coordorigin="9285,4726" coordsize="20,0" path="m9285,4726l9304,4726e" filled="false" stroked="true" strokeweight=".47998pt" strokecolor="#000000">
                <v:path arrowok="t"/>
              </v:shape>
            </v:group>
            <v:group style="position:absolute;left:9304;top:4726;width:20;height:2" coordorigin="9304,4726" coordsize="20,2">
              <v:shape style="position:absolute;left:9304;top:4726;width:20;height:2" coordorigin="9304,4726" coordsize="20,0" path="m9304,4726l9324,4726e" filled="false" stroked="true" strokeweight=".47998pt" strokecolor="#000000">
                <v:path arrowok="t"/>
              </v:shape>
            </v:group>
            <v:group style="position:absolute;left:9324;top:4726;width:20;height:2" coordorigin="9324,4726" coordsize="20,2">
              <v:shape style="position:absolute;left:9324;top:4726;width:20;height:2" coordorigin="9324,4726" coordsize="20,0" path="m9324,4726l9343,4726e" filled="false" stroked="true" strokeweight=".47998pt" strokecolor="#000000">
                <v:path arrowok="t"/>
              </v:shape>
            </v:group>
            <v:group style="position:absolute;left:9343;top:4726;width:20;height:2" coordorigin="9343,4726" coordsize="20,2">
              <v:shape style="position:absolute;left:9343;top:4726;width:20;height:2" coordorigin="9343,4726" coordsize="20,0" path="m9343,4726l9362,4726e" filled="false" stroked="true" strokeweight=".47998pt" strokecolor="#000000">
                <v:path arrowok="t"/>
              </v:shape>
            </v:group>
            <v:group style="position:absolute;left:9362;top:4726;width:20;height:2" coordorigin="9362,4726" coordsize="20,2">
              <v:shape style="position:absolute;left:9362;top:4726;width:20;height:2" coordorigin="9362,4726" coordsize="20,0" path="m9362,4726l9381,4726e" filled="false" stroked="true" strokeweight=".47998pt" strokecolor="#000000">
                <v:path arrowok="t"/>
              </v:shape>
            </v:group>
            <v:group style="position:absolute;left:9381;top:4726;width:20;height:2" coordorigin="9381,4726" coordsize="20,2">
              <v:shape style="position:absolute;left:9381;top:4726;width:20;height:2" coordorigin="9381,4726" coordsize="20,0" path="m9381,4726l9400,4726e" filled="false" stroked="true" strokeweight=".47998pt" strokecolor="#000000">
                <v:path arrowok="t"/>
              </v:shape>
            </v:group>
            <v:group style="position:absolute;left:9400;top:4726;width:20;height:2" coordorigin="9400,4726" coordsize="20,2">
              <v:shape style="position:absolute;left:9400;top:4726;width:20;height:2" coordorigin="9400,4726" coordsize="20,0" path="m9400,4726l9420,4726e" filled="false" stroked="true" strokeweight=".47998pt" strokecolor="#000000">
                <v:path arrowok="t"/>
              </v:shape>
            </v:group>
            <v:group style="position:absolute;left:9420;top:4726;width:20;height:2" coordorigin="9420,4726" coordsize="20,2">
              <v:shape style="position:absolute;left:9420;top:4726;width:20;height:2" coordorigin="9420,4726" coordsize="20,0" path="m9420,4726l9439,4726e" filled="false" stroked="true" strokeweight=".47998pt" strokecolor="#000000">
                <v:path arrowok="t"/>
              </v:shape>
            </v:group>
            <v:group style="position:absolute;left:9439;top:4726;width:20;height:2" coordorigin="9439,4726" coordsize="20,2">
              <v:shape style="position:absolute;left:9439;top:4726;width:20;height:2" coordorigin="9439,4726" coordsize="20,0" path="m9439,4726l9458,4726e" filled="false" stroked="true" strokeweight=".47998pt" strokecolor="#000000">
                <v:path arrowok="t"/>
              </v:shape>
            </v:group>
            <v:group style="position:absolute;left:9458;top:4726;width:20;height:2" coordorigin="9458,4726" coordsize="20,2">
              <v:shape style="position:absolute;left:9458;top:4726;width:20;height:2" coordorigin="9458,4726" coordsize="20,0" path="m9458,4726l9477,4726e" filled="false" stroked="true" strokeweight=".47998pt" strokecolor="#000000">
                <v:path arrowok="t"/>
              </v:shape>
            </v:group>
            <v:group style="position:absolute;left:9477;top:4726;width:20;height:2" coordorigin="9477,4726" coordsize="20,2">
              <v:shape style="position:absolute;left:9477;top:4726;width:20;height:2" coordorigin="9477,4726" coordsize="20,0" path="m9477,4726l9496,4726e" filled="false" stroked="true" strokeweight=".47998pt" strokecolor="#000000">
                <v:path arrowok="t"/>
              </v:shape>
            </v:group>
            <v:group style="position:absolute;left:9496;top:4726;width:20;height:2" coordorigin="9496,4726" coordsize="20,2">
              <v:shape style="position:absolute;left:9496;top:4726;width:20;height:2" coordorigin="9496,4726" coordsize="20,0" path="m9496,4726l9516,4726e" filled="false" stroked="true" strokeweight=".47998pt" strokecolor="#000000">
                <v:path arrowok="t"/>
              </v:shape>
            </v:group>
            <v:group style="position:absolute;left:9516;top:4726;width:20;height:2" coordorigin="9516,4726" coordsize="20,2">
              <v:shape style="position:absolute;left:9516;top:4726;width:20;height:2" coordorigin="9516,4726" coordsize="20,0" path="m9516,4726l9535,4726e" filled="false" stroked="true" strokeweight=".47998pt" strokecolor="#000000">
                <v:path arrowok="t"/>
              </v:shape>
            </v:group>
            <v:group style="position:absolute;left:9535;top:4726;width:20;height:2" coordorigin="9535,4726" coordsize="20,2">
              <v:shape style="position:absolute;left:9535;top:4726;width:20;height:2" coordorigin="9535,4726" coordsize="20,0" path="m9535,4726l9554,4726e" filled="false" stroked="true" strokeweight=".47998pt" strokecolor="#000000">
                <v:path arrowok="t"/>
              </v:shape>
            </v:group>
            <v:group style="position:absolute;left:9554;top:4726;width:20;height:2" coordorigin="9554,4726" coordsize="20,2">
              <v:shape style="position:absolute;left:9554;top:4726;width:20;height:2" coordorigin="9554,4726" coordsize="20,0" path="m9554,4726l9573,4726e" filled="false" stroked="true" strokeweight=".47998pt" strokecolor="#000000">
                <v:path arrowok="t"/>
              </v:shape>
            </v:group>
            <v:group style="position:absolute;left:9573;top:4726;width:20;height:2" coordorigin="9573,4726" coordsize="20,2">
              <v:shape style="position:absolute;left:9573;top:4726;width:20;height:2" coordorigin="9573,4726" coordsize="20,0" path="m9573,4726l9592,4726e" filled="false" stroked="true" strokeweight=".47998pt" strokecolor="#000000">
                <v:path arrowok="t"/>
              </v:shape>
            </v:group>
            <v:group style="position:absolute;left:9592;top:4726;width:20;height:2" coordorigin="9592,4726" coordsize="20,2">
              <v:shape style="position:absolute;left:9592;top:4726;width:20;height:2" coordorigin="9592,4726" coordsize="20,0" path="m9592,4726l9612,4726e" filled="false" stroked="true" strokeweight=".47998pt" strokecolor="#000000">
                <v:path arrowok="t"/>
              </v:shape>
            </v:group>
            <v:group style="position:absolute;left:9612;top:4726;width:20;height:2" coordorigin="9612,4726" coordsize="20,2">
              <v:shape style="position:absolute;left:9612;top:4726;width:20;height:2" coordorigin="9612,4726" coordsize="20,0" path="m9612,4726l9631,4726e" filled="false" stroked="true" strokeweight=".47998pt" strokecolor="#000000">
                <v:path arrowok="t"/>
              </v:shape>
            </v:group>
            <v:group style="position:absolute;left:9631;top:4726;width:20;height:2" coordorigin="9631,4726" coordsize="20,2">
              <v:shape style="position:absolute;left:9631;top:4726;width:20;height:2" coordorigin="9631,4726" coordsize="20,0" path="m9631,4726l9650,4726e" filled="false" stroked="true" strokeweight=".47998pt" strokecolor="#000000">
                <v:path arrowok="t"/>
              </v:shape>
            </v:group>
            <v:group style="position:absolute;left:9650;top:4726;width:20;height:2" coordorigin="9650,4726" coordsize="20,2">
              <v:shape style="position:absolute;left:9650;top:4726;width:20;height:2" coordorigin="9650,4726" coordsize="20,0" path="m9650,4726l9669,4726e" filled="false" stroked="true" strokeweight=".47998pt" strokecolor="#000000">
                <v:path arrowok="t"/>
              </v:shape>
            </v:group>
            <v:group style="position:absolute;left:9669;top:4726;width:20;height:2" coordorigin="9669,4726" coordsize="20,2">
              <v:shape style="position:absolute;left:9669;top:4726;width:20;height:2" coordorigin="9669,4726" coordsize="20,0" path="m9669,4726l9688,4726e" filled="false" stroked="true" strokeweight=".47998pt" strokecolor="#000000">
                <v:path arrowok="t"/>
              </v:shape>
            </v:group>
            <v:group style="position:absolute;left:9688;top:4726;width:20;height:2" coordorigin="9688,4726" coordsize="20,2">
              <v:shape style="position:absolute;left:9688;top:4726;width:20;height:2" coordorigin="9688,4726" coordsize="20,0" path="m9688,4726l9708,4726e" filled="false" stroked="true" strokeweight=".47998pt" strokecolor="#000000">
                <v:path arrowok="t"/>
              </v:shape>
            </v:group>
            <v:group style="position:absolute;left:9708;top:4726;width:20;height:2" coordorigin="9708,4726" coordsize="20,2">
              <v:shape style="position:absolute;left:9708;top:4726;width:20;height:2" coordorigin="9708,4726" coordsize="20,0" path="m9708,4726l9727,4726e" filled="false" stroked="true" strokeweight=".47998pt" strokecolor="#000000">
                <v:path arrowok="t"/>
              </v:shape>
            </v:group>
            <v:group style="position:absolute;left:9727;top:4726;width:20;height:2" coordorigin="9727,4726" coordsize="20,2">
              <v:shape style="position:absolute;left:9727;top:4726;width:20;height:2" coordorigin="9727,4726" coordsize="20,0" path="m9727,4726l9746,4726e" filled="false" stroked="true" strokeweight=".47998pt" strokecolor="#000000">
                <v:path arrowok="t"/>
              </v:shape>
            </v:group>
            <v:group style="position:absolute;left:9746;top:4726;width:20;height:2" coordorigin="9746,4726" coordsize="20,2">
              <v:shape style="position:absolute;left:9746;top:4726;width:20;height:2" coordorigin="9746,4726" coordsize="20,0" path="m9746,4726l9765,4726e" filled="false" stroked="true" strokeweight=".47998pt" strokecolor="#000000">
                <v:path arrowok="t"/>
              </v:shape>
            </v:group>
            <v:group style="position:absolute;left:9765;top:4726;width:20;height:2" coordorigin="9765,4726" coordsize="20,2">
              <v:shape style="position:absolute;left:9765;top:4726;width:20;height:2" coordorigin="9765,4726" coordsize="20,0" path="m9765,4726l9784,4726e" filled="false" stroked="true" strokeweight=".47998pt" strokecolor="#000000">
                <v:path arrowok="t"/>
              </v:shape>
            </v:group>
            <v:group style="position:absolute;left:9784;top:4726;width:20;height:2" coordorigin="9784,4726" coordsize="20,2">
              <v:shape style="position:absolute;left:9784;top:4726;width:20;height:2" coordorigin="9784,4726" coordsize="20,0" path="m9784,4726l9804,4726e" filled="false" stroked="true" strokeweight=".47998pt" strokecolor="#000000">
                <v:path arrowok="t"/>
              </v:shape>
            </v:group>
            <v:group style="position:absolute;left:9804;top:4726;width:20;height:2" coordorigin="9804,4726" coordsize="20,2">
              <v:shape style="position:absolute;left:9804;top:4726;width:20;height:2" coordorigin="9804,4726" coordsize="20,0" path="m9804,4726l9823,4726e" filled="false" stroked="true" strokeweight=".47998pt" strokecolor="#000000">
                <v:path arrowok="t"/>
              </v:shape>
            </v:group>
            <v:group style="position:absolute;left:9823;top:4726;width:20;height:2" coordorigin="9823,4726" coordsize="20,2">
              <v:shape style="position:absolute;left:9823;top:4726;width:20;height:2" coordorigin="9823,4726" coordsize="20,0" path="m9823,4726l9842,4726e" filled="false" stroked="true" strokeweight=".47998pt" strokecolor="#000000">
                <v:path arrowok="t"/>
              </v:shape>
            </v:group>
            <v:group style="position:absolute;left:9842;top:4726;width:20;height:2" coordorigin="9842,4726" coordsize="20,2">
              <v:shape style="position:absolute;left:9842;top:4726;width:20;height:2" coordorigin="9842,4726" coordsize="20,0" path="m9842,4726l9861,4726e" filled="false" stroked="true" strokeweight=".47998pt" strokecolor="#000000">
                <v:path arrowok="t"/>
              </v:shape>
            </v:group>
            <v:group style="position:absolute;left:9861;top:4726;width:20;height:2" coordorigin="9861,4726" coordsize="20,2">
              <v:shape style="position:absolute;left:9861;top:4726;width:20;height:2" coordorigin="9861,4726" coordsize="20,0" path="m9861,4726l9880,4726e" filled="false" stroked="true" strokeweight=".47998pt" strokecolor="#000000">
                <v:path arrowok="t"/>
              </v:shape>
            </v:group>
            <v:group style="position:absolute;left:9880;top:4726;width:20;height:2" coordorigin="9880,4726" coordsize="20,2">
              <v:shape style="position:absolute;left:9880;top:4726;width:20;height:2" coordorigin="9880,4726" coordsize="20,0" path="m9880,4726l9900,4726e" filled="false" stroked="true" strokeweight=".47998pt" strokecolor="#000000">
                <v:path arrowok="t"/>
              </v:shape>
            </v:group>
            <v:group style="position:absolute;left:9900;top:4726;width:20;height:2" coordorigin="9900,4726" coordsize="20,2">
              <v:shape style="position:absolute;left:9900;top:4726;width:20;height:2" coordorigin="9900,4726" coordsize="20,0" path="m9900,4726l9919,4726e" filled="false" stroked="true" strokeweight=".47998pt" strokecolor="#000000">
                <v:path arrowok="t"/>
              </v:shape>
            </v:group>
            <v:group style="position:absolute;left:9919;top:4726;width:20;height:2" coordorigin="9919,4726" coordsize="20,2">
              <v:shape style="position:absolute;left:9919;top:4726;width:20;height:2" coordorigin="9919,4726" coordsize="20,0" path="m9919,4726l9938,4726e" filled="false" stroked="true" strokeweight=".47998pt" strokecolor="#000000">
                <v:path arrowok="t"/>
              </v:shape>
            </v:group>
            <v:group style="position:absolute;left:9938;top:4726;width:20;height:2" coordorigin="9938,4726" coordsize="20,2">
              <v:shape style="position:absolute;left:9938;top:4726;width:20;height:2" coordorigin="9938,4726" coordsize="20,0" path="m9938,4726l9957,4726e" filled="false" stroked="true" strokeweight=".47998pt" strokecolor="#000000">
                <v:path arrowok="t"/>
              </v:shape>
            </v:group>
            <v:group style="position:absolute;left:9957;top:4726;width:20;height:2" coordorigin="9957,4726" coordsize="20,2">
              <v:shape style="position:absolute;left:9957;top:4726;width:20;height:2" coordorigin="9957,4726" coordsize="20,0" path="m9957,4726l9976,4726e" filled="false" stroked="true" strokeweight=".47998pt" strokecolor="#000000">
                <v:path arrowok="t"/>
              </v:shape>
            </v:group>
            <v:group style="position:absolute;left:9976;top:4726;width:20;height:2" coordorigin="9976,4726" coordsize="20,2">
              <v:shape style="position:absolute;left:9976;top:4726;width:20;height:2" coordorigin="9976,4726" coordsize="20,0" path="m9976,4726l9996,4726e" filled="false" stroked="true" strokeweight=".47998pt" strokecolor="#000000">
                <v:path arrowok="t"/>
              </v:shape>
            </v:group>
            <v:group style="position:absolute;left:9996;top:4726;width:20;height:2" coordorigin="9996,4726" coordsize="20,2">
              <v:shape style="position:absolute;left:9996;top:4726;width:20;height:2" coordorigin="9996,4726" coordsize="20,0" path="m9996,4726l10015,4726e" filled="false" stroked="true" strokeweight=".47998pt" strokecolor="#000000">
                <v:path arrowok="t"/>
              </v:shape>
            </v:group>
            <v:group style="position:absolute;left:10015;top:4726;width:20;height:2" coordorigin="10015,4726" coordsize="20,2">
              <v:shape style="position:absolute;left:10015;top:4726;width:20;height:2" coordorigin="10015,4726" coordsize="20,0" path="m10015,4726l10034,4726e" filled="false" stroked="true" strokeweight=".47998pt" strokecolor="#000000">
                <v:path arrowok="t"/>
              </v:shape>
            </v:group>
            <v:group style="position:absolute;left:10034;top:4726;width:20;height:2" coordorigin="10034,4726" coordsize="20,2">
              <v:shape style="position:absolute;left:10034;top:4726;width:20;height:2" coordorigin="10034,4726" coordsize="20,0" path="m10034,4726l10053,4726e" filled="false" stroked="true" strokeweight=".47998pt" strokecolor="#000000">
                <v:path arrowok="t"/>
              </v:shape>
            </v:group>
            <v:group style="position:absolute;left:10053;top:4726;width:20;height:2" coordorigin="10053,4726" coordsize="20,2">
              <v:shape style="position:absolute;left:10053;top:4726;width:20;height:2" coordorigin="10053,4726" coordsize="20,0" path="m10053,4726l10072,4726e" filled="false" stroked="true" strokeweight=".47998pt" strokecolor="#000000">
                <v:path arrowok="t"/>
              </v:shape>
            </v:group>
            <v:group style="position:absolute;left:10072;top:4726;width:20;height:2" coordorigin="10072,4726" coordsize="20,2">
              <v:shape style="position:absolute;left:10072;top:4726;width:20;height:2" coordorigin="10072,4726" coordsize="20,0" path="m10072,4726l10092,4726e" filled="false" stroked="true" strokeweight=".47998pt" strokecolor="#000000">
                <v:path arrowok="t"/>
              </v:shape>
            </v:group>
            <v:group style="position:absolute;left:10092;top:4726;width:20;height:2" coordorigin="10092,4726" coordsize="20,2">
              <v:shape style="position:absolute;left:10092;top:4726;width:20;height:2" coordorigin="10092,4726" coordsize="20,0" path="m10092,4726l10111,4726e" filled="false" stroked="true" strokeweight=".47998pt" strokecolor="#000000">
                <v:path arrowok="t"/>
              </v:shape>
            </v:group>
            <v:group style="position:absolute;left:10111;top:4726;width:20;height:2" coordorigin="10111,4726" coordsize="20,2">
              <v:shape style="position:absolute;left:10111;top:4726;width:20;height:2" coordorigin="10111,4726" coordsize="20,0" path="m10111,4726l10130,4726e" filled="false" stroked="true" strokeweight=".47998pt" strokecolor="#000000">
                <v:path arrowok="t"/>
              </v:shape>
            </v:group>
            <v:group style="position:absolute;left:10130;top:4726;width:20;height:2" coordorigin="10130,4726" coordsize="20,2">
              <v:shape style="position:absolute;left:10130;top:4726;width:20;height:2" coordorigin="10130,4726" coordsize="20,0" path="m10130,4726l10149,4726e" filled="false" stroked="true" strokeweight=".47998pt" strokecolor="#000000">
                <v:path arrowok="t"/>
              </v:shape>
            </v:group>
            <v:group style="position:absolute;left:10149;top:4726;width:20;height:2" coordorigin="10149,4726" coordsize="20,2">
              <v:shape style="position:absolute;left:10149;top:4726;width:20;height:2" coordorigin="10149,4726" coordsize="20,0" path="m10149,4726l10168,4726e" filled="false" stroked="true" strokeweight=".47998pt" strokecolor="#000000">
                <v:path arrowok="t"/>
              </v:shape>
            </v:group>
            <v:group style="position:absolute;left:10168;top:4726;width:20;height:2" coordorigin="10168,4726" coordsize="20,2">
              <v:shape style="position:absolute;left:10168;top:4726;width:20;height:2" coordorigin="10168,4726" coordsize="20,0" path="m10168,4726l10188,4726e" filled="false" stroked="true" strokeweight=".47998pt" strokecolor="#000000">
                <v:path arrowok="t"/>
              </v:shape>
              <v:shape style="position:absolute;left:10188;top:4721;width:2;height:10" type="#_x0000_t75" stroked="false">
                <v:imagedata r:id="rId24" o:title=""/>
              </v:shape>
            </v:group>
            <v:group style="position:absolute;left:2727;top:4731;width:10;height:20" coordorigin="2727,4731" coordsize="10,20">
              <v:shape style="position:absolute;left:2727;top:4731;width:10;height:20" coordorigin="2727,4731" coordsize="10,20" path="m2727,4750l2736,4750,2736,4731,2727,4731,2727,4750xe" filled="true" fillcolor="#000000" stroked="false">
                <v:path arrowok="t"/>
                <v:fill type="solid"/>
              </v:shape>
            </v:group>
            <v:group style="position:absolute;left:2727;top:4750;width:10;height:20" coordorigin="2727,4750" coordsize="10,20">
              <v:shape style="position:absolute;left:2727;top:4750;width:10;height:20" coordorigin="2727,4750" coordsize="10,20" path="m2727,4769l2736,4769,2736,4750,2727,4750,2727,4769xe" filled="true" fillcolor="#000000" stroked="false">
                <v:path arrowok="t"/>
                <v:fill type="solid"/>
              </v:shape>
            </v:group>
            <v:group style="position:absolute;left:2727;top:4769;width:10;height:20" coordorigin="2727,4769" coordsize="10,20">
              <v:shape style="position:absolute;left:2727;top:4769;width:10;height:20" coordorigin="2727,4769" coordsize="10,20" path="m2727,4788l2736,4788,2736,4769,2727,4769,2727,4788xe" filled="true" fillcolor="#000000" stroked="false">
                <v:path arrowok="t"/>
                <v:fill type="solid"/>
              </v:shape>
            </v:group>
            <v:group style="position:absolute;left:2727;top:4788;width:10;height:20" coordorigin="2727,4788" coordsize="10,20">
              <v:shape style="position:absolute;left:2727;top:4788;width:10;height:20" coordorigin="2727,4788" coordsize="10,20" path="m2727,4808l2736,4808,2736,4788,2727,4788,2727,4808xe" filled="true" fillcolor="#000000" stroked="false">
                <v:path arrowok="t"/>
                <v:fill type="solid"/>
              </v:shape>
            </v:group>
            <v:group style="position:absolute;left:2727;top:4808;width:10;height:20" coordorigin="2727,4808" coordsize="10,20">
              <v:shape style="position:absolute;left:2727;top:4808;width:10;height:20" coordorigin="2727,4808" coordsize="10,20" path="m2727,4827l2736,4827,2736,4808,2727,4808,2727,4827xe" filled="true" fillcolor="#000000" stroked="false">
                <v:path arrowok="t"/>
                <v:fill type="solid"/>
              </v:shape>
            </v:group>
            <v:group style="position:absolute;left:2727;top:4827;width:10;height:20" coordorigin="2727,4827" coordsize="10,20">
              <v:shape style="position:absolute;left:2727;top:4827;width:10;height:20" coordorigin="2727,4827" coordsize="10,20" path="m2727,4846l2736,4846,2736,4827,2727,4827,2727,4846xe" filled="true" fillcolor="#000000" stroked="false">
                <v:path arrowok="t"/>
                <v:fill type="solid"/>
              </v:shape>
            </v:group>
            <v:group style="position:absolute;left:2727;top:4846;width:10;height:20" coordorigin="2727,4846" coordsize="10,20">
              <v:shape style="position:absolute;left:2727;top:4846;width:10;height:20" coordorigin="2727,4846" coordsize="10,20" path="m2727,4865l2736,4865,2736,4846,2727,4846,2727,4865xe" filled="true" fillcolor="#000000" stroked="false">
                <v:path arrowok="t"/>
                <v:fill type="solid"/>
              </v:shape>
            </v:group>
            <v:group style="position:absolute;left:2727;top:4865;width:10;height:20" coordorigin="2727,4865" coordsize="10,20">
              <v:shape style="position:absolute;left:2727;top:4865;width:10;height:20" coordorigin="2727,4865" coordsize="10,20" path="m2727,4884l2736,4884,2736,4865,2727,4865,2727,4884xe" filled="true" fillcolor="#000000" stroked="false">
                <v:path arrowok="t"/>
                <v:fill type="solid"/>
              </v:shape>
            </v:group>
            <v:group style="position:absolute;left:2727;top:4884;width:10;height:20" coordorigin="2727,4884" coordsize="10,20">
              <v:shape style="position:absolute;left:2727;top:4884;width:10;height:20" coordorigin="2727,4884" coordsize="10,20" path="m2727,4904l2736,4904,2736,4884,2727,4884,2727,4904xe" filled="true" fillcolor="#000000" stroked="false">
                <v:path arrowok="t"/>
                <v:fill type="solid"/>
              </v:shape>
            </v:group>
            <v:group style="position:absolute;left:2727;top:4904;width:10;height:20" coordorigin="2727,4904" coordsize="10,20">
              <v:shape style="position:absolute;left:2727;top:4904;width:10;height:20" coordorigin="2727,4904" coordsize="10,20" path="m2727,4923l2736,4923,2736,4904,2727,4904,2727,4923xe" filled="true" fillcolor="#000000" stroked="false">
                <v:path arrowok="t"/>
                <v:fill type="solid"/>
              </v:shape>
            </v:group>
            <v:group style="position:absolute;left:2727;top:4923;width:10;height:20" coordorigin="2727,4923" coordsize="10,20">
              <v:shape style="position:absolute;left:2727;top:4923;width:10;height:20" coordorigin="2727,4923" coordsize="10,20" path="m2727,4942l2736,4942,2736,4923,2727,4923,2727,4942xe" filled="true" fillcolor="#000000" stroked="false">
                <v:path arrowok="t"/>
                <v:fill type="solid"/>
              </v:shape>
            </v:group>
            <v:group style="position:absolute;left:2727;top:4942;width:10;height:20" coordorigin="2727,4942" coordsize="10,20">
              <v:shape style="position:absolute;left:2727;top:4942;width:10;height:20" coordorigin="2727,4942" coordsize="10,20" path="m2727,4961l2736,4961,2736,4942,2727,4942,2727,4961xe" filled="true" fillcolor="#000000" stroked="false">
                <v:path arrowok="t"/>
                <v:fill type="solid"/>
              </v:shape>
            </v:group>
            <v:group style="position:absolute;left:2727;top:4961;width:10;height:20" coordorigin="2727,4961" coordsize="10,20">
              <v:shape style="position:absolute;left:2727;top:4961;width:10;height:20" coordorigin="2727,4961" coordsize="10,20" path="m2727,4980l2736,4980,2736,4961,2727,4961,2727,4980xe" filled="true" fillcolor="#000000" stroked="false">
                <v:path arrowok="t"/>
                <v:fill type="solid"/>
              </v:shape>
            </v:group>
            <v:group style="position:absolute;left:2727;top:4980;width:10;height:20" coordorigin="2727,4980" coordsize="10,20">
              <v:shape style="position:absolute;left:2727;top:4980;width:10;height:20" coordorigin="2727,4980" coordsize="10,20" path="m2727,5000l2736,5000,2736,4980,2727,4980,2727,5000xe" filled="true" fillcolor="#000000" stroked="false">
                <v:path arrowok="t"/>
                <v:fill type="solid"/>
              </v:shape>
            </v:group>
            <v:group style="position:absolute;left:2727;top:5000;width:10;height:20" coordorigin="2727,5000" coordsize="10,20">
              <v:shape style="position:absolute;left:2727;top:5000;width:10;height:20" coordorigin="2727,5000" coordsize="10,20" path="m2727,5019l2736,5019,2736,5000,2727,5000,2727,5019xe" filled="true" fillcolor="#000000" stroked="false">
                <v:path arrowok="t"/>
                <v:fill type="solid"/>
              </v:shape>
            </v:group>
            <v:group style="position:absolute;left:2727;top:5019;width:10;height:20" coordorigin="2727,5019" coordsize="10,20">
              <v:shape style="position:absolute;left:2727;top:5019;width:10;height:20" coordorigin="2727,5019" coordsize="10,20" path="m2727,5038l2736,5038,2736,5019,2727,5019,2727,5038xe" filled="true" fillcolor="#000000" stroked="false">
                <v:path arrowok="t"/>
                <v:fill type="solid"/>
              </v:shape>
            </v:group>
            <v:group style="position:absolute;left:2727;top:5038;width:10;height:20" coordorigin="2727,5038" coordsize="10,20">
              <v:shape style="position:absolute;left:2727;top:5038;width:10;height:20" coordorigin="2727,5038" coordsize="10,20" path="m2727,5057l2736,5057,2736,5038,2727,5038,2727,5057xe" filled="true" fillcolor="#000000" stroked="false">
                <v:path arrowok="t"/>
                <v:fill type="solid"/>
              </v:shape>
            </v:group>
            <v:group style="position:absolute;left:2727;top:5057;width:10;height:20" coordorigin="2727,5057" coordsize="10,20">
              <v:shape style="position:absolute;left:2727;top:5057;width:10;height:20" coordorigin="2727,5057" coordsize="10,20" path="m2727,5076l2736,5076,2736,5057,2727,5057,2727,5076xe" filled="true" fillcolor="#000000" stroked="false">
                <v:path arrowok="t"/>
                <v:fill type="solid"/>
              </v:shape>
            </v:group>
            <v:group style="position:absolute;left:2727;top:5076;width:10;height:20" coordorigin="2727,5076" coordsize="10,20">
              <v:shape style="position:absolute;left:2727;top:5076;width:10;height:20" coordorigin="2727,5076" coordsize="10,20" path="m2727,5096l2736,5096,2736,5076,2727,5076,2727,5096xe" filled="true" fillcolor="#000000" stroked="false">
                <v:path arrowok="t"/>
                <v:fill type="solid"/>
              </v:shape>
            </v:group>
            <v:group style="position:absolute;left:2727;top:5096;width:10;height:20" coordorigin="2727,5096" coordsize="10,20">
              <v:shape style="position:absolute;left:2727;top:5096;width:10;height:20" coordorigin="2727,5096" coordsize="10,20" path="m2727,5115l2736,5115,2736,5096,2727,5096,2727,5115xe" filled="true" fillcolor="#000000" stroked="false">
                <v:path arrowok="t"/>
                <v:fill type="solid"/>
              </v:shape>
            </v:group>
            <v:group style="position:absolute;left:2727;top:5115;width:10;height:20" coordorigin="2727,5115" coordsize="10,20">
              <v:shape style="position:absolute;left:2727;top:5115;width:10;height:20" coordorigin="2727,5115" coordsize="10,20" path="m2727,5134l2736,5134,2736,5115,2727,5115,2727,5134xe" filled="true" fillcolor="#000000" stroked="false">
                <v:path arrowok="t"/>
                <v:fill type="solid"/>
              </v:shape>
            </v:group>
            <v:group style="position:absolute;left:2727;top:5134;width:10;height:20" coordorigin="2727,5134" coordsize="10,20">
              <v:shape style="position:absolute;left:2727;top:5134;width:10;height:20" coordorigin="2727,5134" coordsize="10,20" path="m2727,5153l2736,5153,2736,5134,2727,5134,2727,5153xe" filled="true" fillcolor="#000000" stroked="false">
                <v:path arrowok="t"/>
                <v:fill type="solid"/>
              </v:shape>
            </v:group>
            <v:group style="position:absolute;left:2727;top:5153;width:10;height:20" coordorigin="2727,5153" coordsize="10,20">
              <v:shape style="position:absolute;left:2727;top:5153;width:10;height:20" coordorigin="2727,5153" coordsize="10,20" path="m2727,5172l2736,5172,2736,5153,2727,5153,2727,5172xe" filled="true" fillcolor="#000000" stroked="false">
                <v:path arrowok="t"/>
                <v:fill type="solid"/>
              </v:shape>
            </v:group>
            <v:group style="position:absolute;left:2727;top:5172;width:10;height:20" coordorigin="2727,5172" coordsize="10,20">
              <v:shape style="position:absolute;left:2727;top:5172;width:10;height:20" coordorigin="2727,5172" coordsize="10,20" path="m2727,5192l2736,5192,2736,5172,2727,5172,2727,5192xe" filled="true" fillcolor="#000000" stroked="false">
                <v:path arrowok="t"/>
                <v:fill type="solid"/>
              </v:shape>
            </v:group>
            <v:group style="position:absolute;left:2727;top:5192;width:10;height:20" coordorigin="2727,5192" coordsize="10,20">
              <v:shape style="position:absolute;left:2727;top:5192;width:10;height:20" coordorigin="2727,5192" coordsize="10,20" path="m2727,5211l2736,5211,2736,5192,2727,5192,2727,5211xe" filled="true" fillcolor="#000000" stroked="false">
                <v:path arrowok="t"/>
                <v:fill type="solid"/>
              </v:shape>
            </v:group>
            <v:group style="position:absolute;left:2727;top:5211;width:10;height:20" coordorigin="2727,5211" coordsize="10,20">
              <v:shape style="position:absolute;left:2727;top:5211;width:10;height:20" coordorigin="2727,5211" coordsize="10,20" path="m2727,5230l2736,5230,2736,5211,2727,5211,2727,5230xe" filled="true" fillcolor="#000000" stroked="false">
                <v:path arrowok="t"/>
                <v:fill type="solid"/>
              </v:shape>
            </v:group>
            <v:group style="position:absolute;left:2727;top:5230;width:10;height:20" coordorigin="2727,5230" coordsize="10,20">
              <v:shape style="position:absolute;left:2727;top:5230;width:10;height:20" coordorigin="2727,5230" coordsize="10,20" path="m2727,5249l2736,5249,2736,5230,2727,5230,2727,5249xe" filled="true" fillcolor="#000000" stroked="false">
                <v:path arrowok="t"/>
                <v:fill type="solid"/>
              </v:shape>
            </v:group>
            <v:group style="position:absolute;left:2727;top:5249;width:10;height:20" coordorigin="2727,5249" coordsize="10,20">
              <v:shape style="position:absolute;left:2727;top:5249;width:10;height:20" coordorigin="2727,5249" coordsize="10,20" path="m2727,5268l2736,5268,2736,5249,2727,5249,2727,5268xe" filled="true" fillcolor="#000000" stroked="false">
                <v:path arrowok="t"/>
                <v:fill type="solid"/>
              </v:shape>
            </v:group>
            <v:group style="position:absolute;left:2727;top:5268;width:10;height:20" coordorigin="2727,5268" coordsize="10,20">
              <v:shape style="position:absolute;left:2727;top:5268;width:10;height:20" coordorigin="2727,5268" coordsize="10,20" path="m2727,5288l2736,5288,2736,5268,2727,5268,2727,5288xe" filled="true" fillcolor="#000000" stroked="false">
                <v:path arrowok="t"/>
                <v:fill type="solid"/>
              </v:shape>
            </v:group>
            <v:group style="position:absolute;left:2727;top:5288;width:10;height:20" coordorigin="2727,5288" coordsize="10,20">
              <v:shape style="position:absolute;left:2727;top:5288;width:10;height:20" coordorigin="2727,5288" coordsize="10,20" path="m2727,5307l2736,5307,2736,5288,2727,5288,2727,5307xe" filled="true" fillcolor="#000000" stroked="false">
                <v:path arrowok="t"/>
                <v:fill type="solid"/>
              </v:shape>
            </v:group>
            <v:group style="position:absolute;left:2727;top:5307;width:10;height:20" coordorigin="2727,5307" coordsize="10,20">
              <v:shape style="position:absolute;left:2727;top:5307;width:10;height:20" coordorigin="2727,5307" coordsize="10,20" path="m2727,5326l2736,5326,2736,5307,2727,5307,2727,5326xe" filled="true" fillcolor="#000000" stroked="false">
                <v:path arrowok="t"/>
                <v:fill type="solid"/>
              </v:shape>
            </v:group>
            <v:group style="position:absolute;left:2727;top:5326;width:10;height:20" coordorigin="2727,5326" coordsize="10,20">
              <v:shape style="position:absolute;left:2727;top:5326;width:10;height:20" coordorigin="2727,5326" coordsize="10,20" path="m2727,5345l2736,5345,2736,5326,2727,5326,2727,5345xe" filled="true" fillcolor="#000000" stroked="false">
                <v:path arrowok="t"/>
                <v:fill type="solid"/>
              </v:shape>
            </v:group>
            <v:group style="position:absolute;left:2727;top:5345;width:10;height:20" coordorigin="2727,5345" coordsize="10,20">
              <v:shape style="position:absolute;left:2727;top:5345;width:10;height:20" coordorigin="2727,5345" coordsize="10,20" path="m2727,5365l2736,5365,2736,5345,2727,5345,2727,5365xe" filled="true" fillcolor="#000000" stroked="false">
                <v:path arrowok="t"/>
                <v:fill type="solid"/>
              </v:shape>
            </v:group>
            <v:group style="position:absolute;left:2727;top:5365;width:10;height:20" coordorigin="2727,5365" coordsize="10,20">
              <v:shape style="position:absolute;left:2727;top:5365;width:10;height:20" coordorigin="2727,5365" coordsize="10,20" path="m2727,5384l2736,5384,2736,5365,2727,5365,2727,5384xe" filled="true" fillcolor="#000000" stroked="false">
                <v:path arrowok="t"/>
                <v:fill type="solid"/>
              </v:shape>
            </v:group>
            <v:group style="position:absolute;left:2727;top:5384;width:10;height:20" coordorigin="2727,5384" coordsize="10,20">
              <v:shape style="position:absolute;left:2727;top:5384;width:10;height:20" coordorigin="2727,5384" coordsize="10,20" path="m2727,5403l2736,5403,2736,5384,2727,5384,2727,5403xe" filled="true" fillcolor="#000000" stroked="false">
                <v:path arrowok="t"/>
                <v:fill type="solid"/>
              </v:shape>
            </v:group>
            <v:group style="position:absolute;left:2727;top:5403;width:10;height:20" coordorigin="2727,5403" coordsize="10,20">
              <v:shape style="position:absolute;left:2727;top:5403;width:10;height:20" coordorigin="2727,5403" coordsize="10,20" path="m2727,5423l2736,5423,2736,5403,2727,5403,2727,5423xe" filled="true" fillcolor="#000000" stroked="false">
                <v:path arrowok="t"/>
                <v:fill type="solid"/>
              </v:shape>
            </v:group>
            <v:group style="position:absolute;left:2727;top:5423;width:10;height:20" coordorigin="2727,5423" coordsize="10,20">
              <v:shape style="position:absolute;left:2727;top:5423;width:10;height:20" coordorigin="2727,5423" coordsize="10,20" path="m2727,5442l2736,5442,2736,5423,2727,5423,2727,5442xe" filled="true" fillcolor="#000000" stroked="false">
                <v:path arrowok="t"/>
                <v:fill type="solid"/>
              </v:shape>
            </v:group>
            <v:group style="position:absolute;left:2727;top:5442;width:10;height:20" coordorigin="2727,5442" coordsize="10,20">
              <v:shape style="position:absolute;left:2727;top:5442;width:10;height:20" coordorigin="2727,5442" coordsize="10,20" path="m2727,5461l2736,5461,2736,5442,2727,5442,2727,5461xe" filled="true" fillcolor="#000000" stroked="false">
                <v:path arrowok="t"/>
                <v:fill type="solid"/>
              </v:shape>
            </v:group>
            <v:group style="position:absolute;left:2727;top:5461;width:10;height:20" coordorigin="2727,5461" coordsize="10,20">
              <v:shape style="position:absolute;left:2727;top:5461;width:10;height:20" coordorigin="2727,5461" coordsize="10,20" path="m2727,5480l2736,5480,2736,5461,2727,5461,2727,5480xe" filled="true" fillcolor="#000000" stroked="false">
                <v:path arrowok="t"/>
                <v:fill type="solid"/>
              </v:shape>
            </v:group>
            <v:group style="position:absolute;left:2727;top:5480;width:10;height:20" coordorigin="2727,5480" coordsize="10,20">
              <v:shape style="position:absolute;left:2727;top:5480;width:10;height:20" coordorigin="2727,5480" coordsize="10,20" path="m2727,5499l2736,5499,2736,5480,2727,5480,2727,5499xe" filled="true" fillcolor="#000000" stroked="false">
                <v:path arrowok="t"/>
                <v:fill type="solid"/>
              </v:shape>
            </v:group>
            <v:group style="position:absolute;left:2727;top:5499;width:10;height:20" coordorigin="2727,5499" coordsize="10,20">
              <v:shape style="position:absolute;left:2727;top:5499;width:10;height:20" coordorigin="2727,5499" coordsize="10,20" path="m2727,5519l2736,5519,2736,5499,2727,5499,2727,5519xe" filled="true" fillcolor="#000000" stroked="false">
                <v:path arrowok="t"/>
                <v:fill type="solid"/>
              </v:shape>
            </v:group>
            <v:group style="position:absolute;left:2727;top:5519;width:10;height:20" coordorigin="2727,5519" coordsize="10,20">
              <v:shape style="position:absolute;left:2727;top:5519;width:10;height:20" coordorigin="2727,5519" coordsize="10,20" path="m2727,5538l2736,5538,2736,5519,2727,5519,2727,5538xe" filled="true" fillcolor="#000000" stroked="false">
                <v:path arrowok="t"/>
                <v:fill type="solid"/>
              </v:shape>
            </v:group>
            <v:group style="position:absolute;left:2727;top:5538;width:10;height:20" coordorigin="2727,5538" coordsize="10,20">
              <v:shape style="position:absolute;left:2727;top:5538;width:10;height:20" coordorigin="2727,5538" coordsize="10,20" path="m2727,5557l2736,5557,2736,5538,2727,5538,2727,5557xe" filled="true" fillcolor="#000000" stroked="false">
                <v:path arrowok="t"/>
                <v:fill type="solid"/>
              </v:shape>
            </v:group>
            <v:group style="position:absolute;left:2727;top:5557;width:10;height:20" coordorigin="2727,5557" coordsize="10,20">
              <v:shape style="position:absolute;left:2727;top:5557;width:10;height:20" coordorigin="2727,5557" coordsize="10,20" path="m2727,5576l2736,5576,2736,5557,2727,5557,2727,5576xe" filled="true" fillcolor="#000000" stroked="false">
                <v:path arrowok="t"/>
                <v:fill type="solid"/>
              </v:shape>
            </v:group>
            <v:group style="position:absolute;left:2727;top:5576;width:10;height:20" coordorigin="2727,5576" coordsize="10,20">
              <v:shape style="position:absolute;left:2727;top:5576;width:10;height:20" coordorigin="2727,5576" coordsize="10,20" path="m2727,5595l2736,5595,2736,5576,2727,5576,2727,5595xe" filled="true" fillcolor="#000000" stroked="false">
                <v:path arrowok="t"/>
                <v:fill type="solid"/>
              </v:shape>
            </v:group>
            <v:group style="position:absolute;left:2727;top:5595;width:10;height:20" coordorigin="2727,5595" coordsize="10,20">
              <v:shape style="position:absolute;left:2727;top:5595;width:10;height:20" coordorigin="2727,5595" coordsize="10,20" path="m2727,5615l2736,5615,2736,5595,2727,5595,2727,5615xe" filled="true" fillcolor="#000000" stroked="false">
                <v:path arrowok="t"/>
                <v:fill type="solid"/>
              </v:shape>
            </v:group>
            <v:group style="position:absolute;left:2727;top:5615;width:10;height:20" coordorigin="2727,5615" coordsize="10,20">
              <v:shape style="position:absolute;left:2727;top:5615;width:10;height:20" coordorigin="2727,5615" coordsize="10,20" path="m2727,5634l2736,5634,2736,5615,2727,5615,2727,5634xe" filled="true" fillcolor="#000000" stroked="false">
                <v:path arrowok="t"/>
                <v:fill type="solid"/>
              </v:shape>
            </v:group>
            <v:group style="position:absolute;left:2727;top:5634;width:10;height:20" coordorigin="2727,5634" coordsize="10,20">
              <v:shape style="position:absolute;left:2727;top:5634;width:10;height:20" coordorigin="2727,5634" coordsize="10,20" path="m2727,5653l2736,5653,2736,5634,2727,5634,2727,5653xe" filled="true" fillcolor="#000000" stroked="false">
                <v:path arrowok="t"/>
                <v:fill type="solid"/>
              </v:shape>
            </v:group>
            <v:group style="position:absolute;left:2727;top:5653;width:10;height:20" coordorigin="2727,5653" coordsize="10,20">
              <v:shape style="position:absolute;left:2727;top:5653;width:10;height:20" coordorigin="2727,5653" coordsize="10,20" path="m2727,5672l2736,5672,2736,5653,2727,5653,2727,5672xe" filled="true" fillcolor="#000000" stroked="false">
                <v:path arrowok="t"/>
                <v:fill type="solid"/>
              </v:shape>
            </v:group>
            <v:group style="position:absolute;left:2727;top:5672;width:10;height:20" coordorigin="2727,5672" coordsize="10,20">
              <v:shape style="position:absolute;left:2727;top:5672;width:10;height:20" coordorigin="2727,5672" coordsize="10,20" path="m2727,5691l2736,5691,2736,5672,2727,5672,2727,5691xe" filled="true" fillcolor="#000000" stroked="false">
                <v:path arrowok="t"/>
                <v:fill type="solid"/>
              </v:shape>
            </v:group>
            <v:group style="position:absolute;left:2727;top:5691;width:10;height:20" coordorigin="2727,5691" coordsize="10,20">
              <v:shape style="position:absolute;left:2727;top:5691;width:10;height:20" coordorigin="2727,5691" coordsize="10,20" path="m2727,5711l2736,5711,2736,5691,2727,5691,2727,5711xe" filled="true" fillcolor="#000000" stroked="false">
                <v:path arrowok="t"/>
                <v:fill type="solid"/>
              </v:shape>
            </v:group>
            <v:group style="position:absolute;left:2727;top:5711;width:10;height:20" coordorigin="2727,5711" coordsize="10,20">
              <v:shape style="position:absolute;left:2727;top:5711;width:10;height:20" coordorigin="2727,5711" coordsize="10,20" path="m2727,5730l2736,5730,2736,5711,2727,5711,2727,5730xe" filled="true" fillcolor="#000000" stroked="false">
                <v:path arrowok="t"/>
                <v:fill type="solid"/>
              </v:shape>
            </v:group>
            <v:group style="position:absolute;left:2727;top:5730;width:10;height:20" coordorigin="2727,5730" coordsize="10,20">
              <v:shape style="position:absolute;left:2727;top:5730;width:10;height:20" coordorigin="2727,5730" coordsize="10,20" path="m2727,5749l2736,5749,2736,5730,2727,5730,2727,5749xe" filled="true" fillcolor="#000000" stroked="false">
                <v:path arrowok="t"/>
                <v:fill type="solid"/>
              </v:shape>
            </v:group>
            <v:group style="position:absolute;left:2727;top:5749;width:10;height:20" coordorigin="2727,5749" coordsize="10,20">
              <v:shape style="position:absolute;left:2727;top:5749;width:10;height:20" coordorigin="2727,5749" coordsize="10,20" path="m2727,5768l2736,5768,2736,5749,2727,5749,2727,5768xe" filled="true" fillcolor="#000000" stroked="false">
                <v:path arrowok="t"/>
                <v:fill type="solid"/>
              </v:shape>
            </v:group>
            <v:group style="position:absolute;left:2727;top:5768;width:10;height:20" coordorigin="2727,5768" coordsize="10,20">
              <v:shape style="position:absolute;left:2727;top:5768;width:10;height:20" coordorigin="2727,5768" coordsize="10,20" path="m2727,5787l2736,5787,2736,5768,2727,5768,2727,5787xe" filled="true" fillcolor="#000000" stroked="false">
                <v:path arrowok="t"/>
                <v:fill type="solid"/>
              </v:shape>
            </v:group>
            <v:group style="position:absolute;left:2727;top:5787;width:10;height:20" coordorigin="2727,5787" coordsize="10,20">
              <v:shape style="position:absolute;left:2727;top:5787;width:10;height:20" coordorigin="2727,5787" coordsize="10,20" path="m2727,5807l2736,5807,2736,5787,2727,5787,2727,5807xe" filled="true" fillcolor="#000000" stroked="false">
                <v:path arrowok="t"/>
                <v:fill type="solid"/>
              </v:shape>
            </v:group>
            <v:group style="position:absolute;left:2727;top:5807;width:10;height:20" coordorigin="2727,5807" coordsize="10,20">
              <v:shape style="position:absolute;left:2727;top:5807;width:10;height:20" coordorigin="2727,5807" coordsize="10,20" path="m2727,5826l2736,5826,2736,5807,2727,5807,2727,5826xe" filled="true" fillcolor="#000000" stroked="false">
                <v:path arrowok="t"/>
                <v:fill type="solid"/>
              </v:shape>
            </v:group>
            <v:group style="position:absolute;left:2727;top:5826;width:10;height:20" coordorigin="2727,5826" coordsize="10,20">
              <v:shape style="position:absolute;left:2727;top:5826;width:10;height:20" coordorigin="2727,5826" coordsize="10,20" path="m2727,5845l2736,5845,2736,5826,2727,5826,2727,5845xe" filled="true" fillcolor="#000000" stroked="false">
                <v:path arrowok="t"/>
                <v:fill type="solid"/>
              </v:shape>
            </v:group>
            <v:group style="position:absolute;left:2727;top:5845;width:10;height:20" coordorigin="2727,5845" coordsize="10,20">
              <v:shape style="position:absolute;left:2727;top:5845;width:10;height:20" coordorigin="2727,5845" coordsize="10,20" path="m2727,5864l2736,5864,2736,5845,2727,5845,2727,5864xe" filled="true" fillcolor="#000000" stroked="false">
                <v:path arrowok="t"/>
                <v:fill type="solid"/>
              </v:shape>
            </v:group>
            <v:group style="position:absolute;left:2727;top:5864;width:10;height:20" coordorigin="2727,5864" coordsize="10,20">
              <v:shape style="position:absolute;left:2727;top:5864;width:10;height:20" coordorigin="2727,5864" coordsize="10,20" path="m2727,5883l2736,5883,2736,5864,2727,5864,2727,5883xe" filled="true" fillcolor="#000000" stroked="false">
                <v:path arrowok="t"/>
                <v:fill type="solid"/>
              </v:shape>
            </v:group>
            <v:group style="position:absolute;left:2727;top:5883;width:10;height:20" coordorigin="2727,5883" coordsize="10,20">
              <v:shape style="position:absolute;left:2727;top:5883;width:10;height:20" coordorigin="2727,5883" coordsize="10,20" path="m2727,5903l2736,5903,2736,5883,2727,5883,2727,5903xe" filled="true" fillcolor="#000000" stroked="false">
                <v:path arrowok="t"/>
                <v:fill type="solid"/>
              </v:shape>
            </v:group>
            <v:group style="position:absolute;left:2727;top:5903;width:10;height:20" coordorigin="2727,5903" coordsize="10,20">
              <v:shape style="position:absolute;left:2727;top:5903;width:10;height:20" coordorigin="2727,5903" coordsize="10,20" path="m2727,5922l2736,5922,2736,5903,2727,5903,2727,5922xe" filled="true" fillcolor="#000000" stroked="false">
                <v:path arrowok="t"/>
                <v:fill type="solid"/>
              </v:shape>
            </v:group>
            <v:group style="position:absolute;left:2727;top:5922;width:10;height:20" coordorigin="2727,5922" coordsize="10,20">
              <v:shape style="position:absolute;left:2727;top:5922;width:10;height:20" coordorigin="2727,5922" coordsize="10,20" path="m2727,5941l2736,5941,2736,5922,2727,5922,2727,5941xe" filled="true" fillcolor="#000000" stroked="false">
                <v:path arrowok="t"/>
                <v:fill type="solid"/>
              </v:shape>
            </v:group>
            <v:group style="position:absolute;left:2727;top:5941;width:10;height:20" coordorigin="2727,5941" coordsize="10,20">
              <v:shape style="position:absolute;left:2727;top:5941;width:10;height:20" coordorigin="2727,5941" coordsize="10,20" path="m2727,5960l2736,5960,2736,5941,2727,5941,2727,5960xe" filled="true" fillcolor="#000000" stroked="false">
                <v:path arrowok="t"/>
                <v:fill type="solid"/>
              </v:shape>
            </v:group>
            <v:group style="position:absolute;left:2727;top:5960;width:10;height:20" coordorigin="2727,5960" coordsize="10,20">
              <v:shape style="position:absolute;left:2727;top:5960;width:10;height:20" coordorigin="2727,5960" coordsize="10,20" path="m2727,5979l2736,5979,2736,5960,2727,5960,2727,5979xe" filled="true" fillcolor="#000000" stroked="false">
                <v:path arrowok="t"/>
                <v:fill type="solid"/>
              </v:shape>
            </v:group>
            <v:group style="position:absolute;left:2727;top:5979;width:10;height:20" coordorigin="2727,5979" coordsize="10,20">
              <v:shape style="position:absolute;left:2727;top:5979;width:10;height:20" coordorigin="2727,5979" coordsize="10,20" path="m2727,5999l2736,5999,2736,5979,2727,5979,2727,5999xe" filled="true" fillcolor="#000000" stroked="false">
                <v:path arrowok="t"/>
                <v:fill type="solid"/>
              </v:shape>
            </v:group>
            <v:group style="position:absolute;left:2727;top:5999;width:10;height:20" coordorigin="2727,5999" coordsize="10,20">
              <v:shape style="position:absolute;left:2727;top:5999;width:10;height:20" coordorigin="2727,5999" coordsize="10,20" path="m2727,6018l2736,6018,2736,5999,2727,5999,2727,6018xe" filled="true" fillcolor="#000000" stroked="false">
                <v:path arrowok="t"/>
                <v:fill type="solid"/>
              </v:shape>
            </v:group>
            <v:group style="position:absolute;left:2727;top:6018;width:10;height:20" coordorigin="2727,6018" coordsize="10,20">
              <v:shape style="position:absolute;left:2727;top:6018;width:10;height:20" coordorigin="2727,6018" coordsize="10,20" path="m2727,6037l2736,6037,2736,6018,2727,6018,2727,6037xe" filled="true" fillcolor="#000000" stroked="false">
                <v:path arrowok="t"/>
                <v:fill type="solid"/>
              </v:shape>
            </v:group>
            <v:group style="position:absolute;left:2727;top:6037;width:10;height:20" coordorigin="2727,6037" coordsize="10,20">
              <v:shape style="position:absolute;left:2727;top:6037;width:10;height:20" coordorigin="2727,6037" coordsize="10,20" path="m2727,6056l2736,6056,2736,6037,2727,6037,2727,6056xe" filled="true" fillcolor="#000000" stroked="false">
                <v:path arrowok="t"/>
                <v:fill type="solid"/>
              </v:shape>
            </v:group>
            <v:group style="position:absolute;left:2727;top:6056;width:10;height:20" coordorigin="2727,6056" coordsize="10,20">
              <v:shape style="position:absolute;left:2727;top:6056;width:10;height:20" coordorigin="2727,6056" coordsize="10,20" path="m2727,6075l2736,6075,2736,6056,2727,6056,2727,6075xe" filled="true" fillcolor="#000000" stroked="false">
                <v:path arrowok="t"/>
                <v:fill type="solid"/>
              </v:shape>
            </v:group>
            <v:group style="position:absolute;left:2727;top:6075;width:10;height:20" coordorigin="2727,6075" coordsize="10,20">
              <v:shape style="position:absolute;left:2727;top:6075;width:10;height:20" coordorigin="2727,6075" coordsize="10,20" path="m2727,6095l2736,6095,2736,6075,2727,6075,2727,6095xe" filled="true" fillcolor="#000000" stroked="false">
                <v:path arrowok="t"/>
                <v:fill type="solid"/>
              </v:shape>
            </v:group>
            <v:group style="position:absolute;left:2727;top:6095;width:10;height:20" coordorigin="2727,6095" coordsize="10,20">
              <v:shape style="position:absolute;left:2727;top:6095;width:10;height:20" coordorigin="2727,6095" coordsize="10,20" path="m2727,6114l2736,6114,2736,6095,2727,6095,2727,6114xe" filled="true" fillcolor="#000000" stroked="false">
                <v:path arrowok="t"/>
                <v:fill type="solid"/>
              </v:shape>
            </v:group>
            <v:group style="position:absolute;left:2727;top:6114;width:10;height:20" coordorigin="2727,6114" coordsize="10,20">
              <v:shape style="position:absolute;left:2727;top:6114;width:10;height:20" coordorigin="2727,6114" coordsize="10,20" path="m2727,6133l2736,6133,2736,6114,2727,6114,2727,6133xe" filled="true" fillcolor="#000000" stroked="false">
                <v:path arrowok="t"/>
                <v:fill type="solid"/>
              </v:shape>
            </v:group>
            <v:group style="position:absolute;left:2727;top:6133;width:10;height:20" coordorigin="2727,6133" coordsize="10,20">
              <v:shape style="position:absolute;left:2727;top:6133;width:10;height:20" coordorigin="2727,6133" coordsize="10,20" path="m2727,6152l2736,6152,2736,6133,2727,6133,2727,6152xe" filled="true" fillcolor="#000000" stroked="false">
                <v:path arrowok="t"/>
                <v:fill type="solid"/>
              </v:shape>
            </v:group>
            <v:group style="position:absolute;left:2727;top:6152;width:10;height:20" coordorigin="2727,6152" coordsize="10,20">
              <v:shape style="position:absolute;left:2727;top:6152;width:10;height:20" coordorigin="2727,6152" coordsize="10,20" path="m2727,6171l2736,6171,2736,6152,2727,6152,2727,6171xe" filled="true" fillcolor="#000000" stroked="false">
                <v:path arrowok="t"/>
                <v:fill type="solid"/>
              </v:shape>
            </v:group>
            <v:group style="position:absolute;left:2727;top:6171;width:10;height:20" coordorigin="2727,6171" coordsize="10,20">
              <v:shape style="position:absolute;left:2727;top:6171;width:10;height:20" coordorigin="2727,6171" coordsize="10,20" path="m2727,6191l2736,6191,2736,6171,2727,6171,2727,6191xe" filled="true" fillcolor="#000000" stroked="false">
                <v:path arrowok="t"/>
                <v:fill type="solid"/>
              </v:shape>
            </v:group>
            <v:group style="position:absolute;left:2727;top:6191;width:10;height:20" coordorigin="2727,6191" coordsize="10,20">
              <v:shape style="position:absolute;left:2727;top:6191;width:10;height:20" coordorigin="2727,6191" coordsize="10,20" path="m2727,6210l2736,6210,2736,6191,2727,6191,2727,6210xe" filled="true" fillcolor="#000000" stroked="false">
                <v:path arrowok="t"/>
                <v:fill type="solid"/>
              </v:shape>
            </v:group>
            <v:group style="position:absolute;left:2727;top:6210;width:10;height:20" coordorigin="2727,6210" coordsize="10,20">
              <v:shape style="position:absolute;left:2727;top:6210;width:10;height:20" coordorigin="2727,6210" coordsize="10,20" path="m2727,6229l2736,6229,2736,6210,2727,6210,2727,6229xe" filled="true" fillcolor="#000000" stroked="false">
                <v:path arrowok="t"/>
                <v:fill type="solid"/>
              </v:shape>
            </v:group>
            <v:group style="position:absolute;left:2727;top:6229;width:10;height:20" coordorigin="2727,6229" coordsize="10,20">
              <v:shape style="position:absolute;left:2727;top:6229;width:10;height:20" coordorigin="2727,6229" coordsize="10,20" path="m2727,6248l2736,6248,2736,6229,2727,6229,2727,6248xe" filled="true" fillcolor="#000000" stroked="false">
                <v:path arrowok="t"/>
                <v:fill type="solid"/>
              </v:shape>
            </v:group>
            <v:group style="position:absolute;left:2727;top:6248;width:10;height:20" coordorigin="2727,6248" coordsize="10,20">
              <v:shape style="position:absolute;left:2727;top:6248;width:10;height:20" coordorigin="2727,6248" coordsize="10,20" path="m2727,6267l2736,6267,2736,6248,2727,6248,2727,6267xe" filled="true" fillcolor="#000000" stroked="false">
                <v:path arrowok="t"/>
                <v:fill type="solid"/>
              </v:shape>
            </v:group>
            <v:group style="position:absolute;left:2727;top:6267;width:10;height:20" coordorigin="2727,6267" coordsize="10,20">
              <v:shape style="position:absolute;left:2727;top:6267;width:10;height:20" coordorigin="2727,6267" coordsize="10,20" path="m2727,6287l2736,6287,2736,6267,2727,6267,2727,6287xe" filled="true" fillcolor="#000000" stroked="false">
                <v:path arrowok="t"/>
                <v:fill type="solid"/>
              </v:shape>
            </v:group>
            <v:group style="position:absolute;left:2727;top:6287;width:10;height:20" coordorigin="2727,6287" coordsize="10,20">
              <v:shape style="position:absolute;left:2727;top:6287;width:10;height:20" coordorigin="2727,6287" coordsize="10,20" path="m2727,6306l2736,6306,2736,6287,2727,6287,2727,6306xe" filled="true" fillcolor="#000000" stroked="false">
                <v:path arrowok="t"/>
                <v:fill type="solid"/>
              </v:shape>
            </v:group>
            <v:group style="position:absolute;left:2727;top:6306;width:10;height:20" coordorigin="2727,6306" coordsize="10,20">
              <v:shape style="position:absolute;left:2727;top:6306;width:10;height:20" coordorigin="2727,6306" coordsize="10,20" path="m2727,6325l2736,6325,2736,6306,2727,6306,2727,6325xe" filled="true" fillcolor="#000000" stroked="false">
                <v:path arrowok="t"/>
                <v:fill type="solid"/>
              </v:shape>
            </v:group>
            <v:group style="position:absolute;left:2727;top:6329;width:10;height:2" coordorigin="2727,6329" coordsize="10,2">
              <v:shape style="position:absolute;left:2727;top:6329;width:10;height:2" coordorigin="2727,6329" coordsize="10,0" path="m2727,6329l2736,6329e" filled="false" stroked="true" strokeweight=".35999pt" strokecolor="#000000">
                <v:path arrowok="t"/>
              </v:shape>
            </v:group>
            <v:group style="position:absolute;left:1692;top:6337;width:20;height:2" coordorigin="1692,6337" coordsize="20,2">
              <v:shape style="position:absolute;left:1692;top:6337;width:20;height:2" coordorigin="1692,6337" coordsize="20,0" path="m1692,6337l1712,6337e" filled="false" stroked="true" strokeweight=".48004pt" strokecolor="#000000">
                <v:path arrowok="t"/>
              </v:shape>
            </v:group>
            <v:group style="position:absolute;left:1712;top:6337;width:20;height:2" coordorigin="1712,6337" coordsize="20,2">
              <v:shape style="position:absolute;left:1712;top:6337;width:20;height:2" coordorigin="1712,6337" coordsize="20,0" path="m1712,6337l1731,6337e" filled="false" stroked="true" strokeweight=".48004pt" strokecolor="#000000">
                <v:path arrowok="t"/>
              </v:shape>
            </v:group>
            <v:group style="position:absolute;left:1731;top:6337;width:20;height:2" coordorigin="1731,6337" coordsize="20,2">
              <v:shape style="position:absolute;left:1731;top:6337;width:20;height:2" coordorigin="1731,6337" coordsize="20,0" path="m1731,6337l1750,6337e" filled="false" stroked="true" strokeweight=".48004pt" strokecolor="#000000">
                <v:path arrowok="t"/>
              </v:shape>
            </v:group>
            <v:group style="position:absolute;left:1750;top:6337;width:20;height:2" coordorigin="1750,6337" coordsize="20,2">
              <v:shape style="position:absolute;left:1750;top:6337;width:20;height:2" coordorigin="1750,6337" coordsize="20,0" path="m1750,6337l1769,6337e" filled="false" stroked="true" strokeweight=".48004pt" strokecolor="#000000">
                <v:path arrowok="t"/>
              </v:shape>
            </v:group>
            <v:group style="position:absolute;left:1769;top:6337;width:20;height:2" coordorigin="1769,6337" coordsize="20,2">
              <v:shape style="position:absolute;left:1769;top:6337;width:20;height:2" coordorigin="1769,6337" coordsize="20,0" path="m1769,6337l1788,6337e" filled="false" stroked="true" strokeweight=".48004pt" strokecolor="#000000">
                <v:path arrowok="t"/>
              </v:shape>
            </v:group>
            <v:group style="position:absolute;left:1788;top:6337;width:20;height:2" coordorigin="1788,6337" coordsize="20,2">
              <v:shape style="position:absolute;left:1788;top:6337;width:20;height:2" coordorigin="1788,6337" coordsize="20,0" path="m1788,6337l1808,6337e" filled="false" stroked="true" strokeweight=".48004pt" strokecolor="#000000">
                <v:path arrowok="t"/>
              </v:shape>
            </v:group>
            <v:group style="position:absolute;left:1808;top:6337;width:20;height:2" coordorigin="1808,6337" coordsize="20,2">
              <v:shape style="position:absolute;left:1808;top:6337;width:20;height:2" coordorigin="1808,6337" coordsize="20,0" path="m1808,6337l1827,6337e" filled="false" stroked="true" strokeweight=".48004pt" strokecolor="#000000">
                <v:path arrowok="t"/>
              </v:shape>
            </v:group>
            <v:group style="position:absolute;left:1827;top:6337;width:20;height:2" coordorigin="1827,6337" coordsize="20,2">
              <v:shape style="position:absolute;left:1827;top:6337;width:20;height:2" coordorigin="1827,6337" coordsize="20,0" path="m1827,6337l1846,6337e" filled="false" stroked="true" strokeweight=".48004pt" strokecolor="#000000">
                <v:path arrowok="t"/>
              </v:shape>
            </v:group>
            <v:group style="position:absolute;left:1846;top:6337;width:20;height:2" coordorigin="1846,6337" coordsize="20,2">
              <v:shape style="position:absolute;left:1846;top:6337;width:20;height:2" coordorigin="1846,6337" coordsize="20,0" path="m1846,6337l1865,6337e" filled="false" stroked="true" strokeweight=".48004pt" strokecolor="#000000">
                <v:path arrowok="t"/>
              </v:shape>
            </v:group>
            <v:group style="position:absolute;left:1865;top:6337;width:20;height:2" coordorigin="1865,6337" coordsize="20,2">
              <v:shape style="position:absolute;left:1865;top:6337;width:20;height:2" coordorigin="1865,6337" coordsize="20,0" path="m1865,6337l1884,6337e" filled="false" stroked="true" strokeweight=".48004pt" strokecolor="#000000">
                <v:path arrowok="t"/>
              </v:shape>
            </v:group>
            <v:group style="position:absolute;left:1884;top:6337;width:20;height:2" coordorigin="1884,6337" coordsize="20,2">
              <v:shape style="position:absolute;left:1884;top:6337;width:20;height:2" coordorigin="1884,6337" coordsize="20,0" path="m1884,6337l1904,6337e" filled="false" stroked="true" strokeweight=".48004pt" strokecolor="#000000">
                <v:path arrowok="t"/>
              </v:shape>
            </v:group>
            <v:group style="position:absolute;left:1904;top:6337;width:20;height:2" coordorigin="1904,6337" coordsize="20,2">
              <v:shape style="position:absolute;left:1904;top:6337;width:20;height:2" coordorigin="1904,6337" coordsize="20,0" path="m1904,6337l1923,6337e" filled="false" stroked="true" strokeweight=".48004pt" strokecolor="#000000">
                <v:path arrowok="t"/>
              </v:shape>
            </v:group>
            <v:group style="position:absolute;left:1923;top:6337;width:20;height:2" coordorigin="1923,6337" coordsize="20,2">
              <v:shape style="position:absolute;left:1923;top:6337;width:20;height:2" coordorigin="1923,6337" coordsize="20,0" path="m1923,6337l1942,6337e" filled="false" stroked="true" strokeweight=".48004pt" strokecolor="#000000">
                <v:path arrowok="t"/>
              </v:shape>
            </v:group>
            <v:group style="position:absolute;left:1942;top:6337;width:20;height:2" coordorigin="1942,6337" coordsize="20,2">
              <v:shape style="position:absolute;left:1942;top:6337;width:20;height:2" coordorigin="1942,6337" coordsize="20,0" path="m1942,6337l1961,6337e" filled="false" stroked="true" strokeweight=".48004pt" strokecolor="#000000">
                <v:path arrowok="t"/>
              </v:shape>
            </v:group>
            <v:group style="position:absolute;left:1961;top:6337;width:20;height:2" coordorigin="1961,6337" coordsize="20,2">
              <v:shape style="position:absolute;left:1961;top:6337;width:20;height:2" coordorigin="1961,6337" coordsize="20,0" path="m1961,6337l1980,6337e" filled="false" stroked="true" strokeweight=".48004pt" strokecolor="#000000">
                <v:path arrowok="t"/>
              </v:shape>
            </v:group>
            <v:group style="position:absolute;left:1980;top:6337;width:20;height:2" coordorigin="1980,6337" coordsize="20,2">
              <v:shape style="position:absolute;left:1980;top:6337;width:20;height:2" coordorigin="1980,6337" coordsize="20,0" path="m1980,6337l2000,6337e" filled="false" stroked="true" strokeweight=".48004pt" strokecolor="#000000">
                <v:path arrowok="t"/>
              </v:shape>
            </v:group>
            <v:group style="position:absolute;left:2000;top:6337;width:20;height:2" coordorigin="2000,6337" coordsize="20,2">
              <v:shape style="position:absolute;left:2000;top:6337;width:20;height:2" coordorigin="2000,6337" coordsize="20,0" path="m2000,6337l2019,6337e" filled="false" stroked="true" strokeweight=".48004pt" strokecolor="#000000">
                <v:path arrowok="t"/>
              </v:shape>
            </v:group>
            <v:group style="position:absolute;left:2019;top:6337;width:20;height:2" coordorigin="2019,6337" coordsize="20,2">
              <v:shape style="position:absolute;left:2019;top:6337;width:20;height:2" coordorigin="2019,6337" coordsize="20,0" path="m2019,6337l2038,6337e" filled="false" stroked="true" strokeweight=".48004pt" strokecolor="#000000">
                <v:path arrowok="t"/>
              </v:shape>
            </v:group>
            <v:group style="position:absolute;left:2038;top:6337;width:20;height:2" coordorigin="2038,6337" coordsize="20,2">
              <v:shape style="position:absolute;left:2038;top:6337;width:20;height:2" coordorigin="2038,6337" coordsize="20,0" path="m2038,6337l2057,6337e" filled="false" stroked="true" strokeweight=".48004pt" strokecolor="#000000">
                <v:path arrowok="t"/>
              </v:shape>
            </v:group>
            <v:group style="position:absolute;left:2057;top:6337;width:20;height:2" coordorigin="2057,6337" coordsize="20,2">
              <v:shape style="position:absolute;left:2057;top:6337;width:20;height:2" coordorigin="2057,6337" coordsize="20,0" path="m2057,6337l2076,6337e" filled="false" stroked="true" strokeweight=".48004pt" strokecolor="#000000">
                <v:path arrowok="t"/>
              </v:shape>
            </v:group>
            <v:group style="position:absolute;left:2076;top:6337;width:20;height:2" coordorigin="2076,6337" coordsize="20,2">
              <v:shape style="position:absolute;left:2076;top:6337;width:20;height:2" coordorigin="2076,6337" coordsize="20,0" path="m2076,6337l2096,6337e" filled="false" stroked="true" strokeweight=".48004pt" strokecolor="#000000">
                <v:path arrowok="t"/>
              </v:shape>
            </v:group>
            <v:group style="position:absolute;left:2096;top:6337;width:20;height:2" coordorigin="2096,6337" coordsize="20,2">
              <v:shape style="position:absolute;left:2096;top:6337;width:20;height:2" coordorigin="2096,6337" coordsize="20,0" path="m2096,6337l2115,6337e" filled="false" stroked="true" strokeweight=".48004pt" strokecolor="#000000">
                <v:path arrowok="t"/>
              </v:shape>
            </v:group>
            <v:group style="position:absolute;left:2115;top:6337;width:20;height:2" coordorigin="2115,6337" coordsize="20,2">
              <v:shape style="position:absolute;left:2115;top:6337;width:20;height:2" coordorigin="2115,6337" coordsize="20,0" path="m2115,6337l2134,6337e" filled="false" stroked="true" strokeweight=".48004pt" strokecolor="#000000">
                <v:path arrowok="t"/>
              </v:shape>
            </v:group>
            <v:group style="position:absolute;left:2134;top:6337;width:20;height:2" coordorigin="2134,6337" coordsize="20,2">
              <v:shape style="position:absolute;left:2134;top:6337;width:20;height:2" coordorigin="2134,6337" coordsize="20,0" path="m2134,6337l2153,6337e" filled="false" stroked="true" strokeweight=".48004pt" strokecolor="#000000">
                <v:path arrowok="t"/>
              </v:shape>
            </v:group>
            <v:group style="position:absolute;left:2153;top:6337;width:20;height:2" coordorigin="2153,6337" coordsize="20,2">
              <v:shape style="position:absolute;left:2153;top:6337;width:20;height:2" coordorigin="2153,6337" coordsize="20,0" path="m2153,6337l2172,6337e" filled="false" stroked="true" strokeweight=".48004pt" strokecolor="#000000">
                <v:path arrowok="t"/>
              </v:shape>
            </v:group>
            <v:group style="position:absolute;left:2172;top:6337;width:20;height:2" coordorigin="2172,6337" coordsize="20,2">
              <v:shape style="position:absolute;left:2172;top:6337;width:20;height:2" coordorigin="2172,6337" coordsize="20,0" path="m2172,6337l2192,6337e" filled="false" stroked="true" strokeweight=".48004pt" strokecolor="#000000">
                <v:path arrowok="t"/>
              </v:shape>
            </v:group>
            <v:group style="position:absolute;left:2192;top:6337;width:20;height:2" coordorigin="2192,6337" coordsize="20,2">
              <v:shape style="position:absolute;left:2192;top:6337;width:20;height:2" coordorigin="2192,6337" coordsize="20,0" path="m2192,6337l2211,6337e" filled="false" stroked="true" strokeweight=".48004pt" strokecolor="#000000">
                <v:path arrowok="t"/>
              </v:shape>
            </v:group>
            <v:group style="position:absolute;left:2211;top:6337;width:20;height:2" coordorigin="2211,6337" coordsize="20,2">
              <v:shape style="position:absolute;left:2211;top:6337;width:20;height:2" coordorigin="2211,6337" coordsize="20,0" path="m2211,6337l2230,6337e" filled="false" stroked="true" strokeweight=".48004pt" strokecolor="#000000">
                <v:path arrowok="t"/>
              </v:shape>
            </v:group>
            <v:group style="position:absolute;left:2230;top:6337;width:20;height:2" coordorigin="2230,6337" coordsize="20,2">
              <v:shape style="position:absolute;left:2230;top:6337;width:20;height:2" coordorigin="2230,6337" coordsize="20,0" path="m2230,6337l2249,6337e" filled="false" stroked="true" strokeweight=".48004pt" strokecolor="#000000">
                <v:path arrowok="t"/>
              </v:shape>
            </v:group>
            <v:group style="position:absolute;left:2249;top:6337;width:20;height:2" coordorigin="2249,6337" coordsize="20,2">
              <v:shape style="position:absolute;left:2249;top:6337;width:20;height:2" coordorigin="2249,6337" coordsize="20,0" path="m2249,6337l2268,6337e" filled="false" stroked="true" strokeweight=".48004pt" strokecolor="#000000">
                <v:path arrowok="t"/>
              </v:shape>
            </v:group>
            <v:group style="position:absolute;left:2268;top:6337;width:20;height:2" coordorigin="2268,6337" coordsize="20,2">
              <v:shape style="position:absolute;left:2268;top:6337;width:20;height:2" coordorigin="2268,6337" coordsize="20,0" path="m2268,6337l2288,6337e" filled="false" stroked="true" strokeweight=".48004pt" strokecolor="#000000">
                <v:path arrowok="t"/>
              </v:shape>
            </v:group>
            <v:group style="position:absolute;left:2288;top:6337;width:20;height:2" coordorigin="2288,6337" coordsize="20,2">
              <v:shape style="position:absolute;left:2288;top:6337;width:20;height:2" coordorigin="2288,6337" coordsize="20,0" path="m2288,6337l2307,6337e" filled="false" stroked="true" strokeweight=".48004pt" strokecolor="#000000">
                <v:path arrowok="t"/>
              </v:shape>
            </v:group>
            <v:group style="position:absolute;left:2307;top:6337;width:20;height:2" coordorigin="2307,6337" coordsize="20,2">
              <v:shape style="position:absolute;left:2307;top:6337;width:20;height:2" coordorigin="2307,6337" coordsize="20,0" path="m2307,6337l2326,6337e" filled="false" stroked="true" strokeweight=".48004pt" strokecolor="#000000">
                <v:path arrowok="t"/>
              </v:shape>
            </v:group>
            <v:group style="position:absolute;left:2326;top:6337;width:20;height:2" coordorigin="2326,6337" coordsize="20,2">
              <v:shape style="position:absolute;left:2326;top:6337;width:20;height:2" coordorigin="2326,6337" coordsize="20,0" path="m2326,6337l2345,6337e" filled="false" stroked="true" strokeweight=".48004pt" strokecolor="#000000">
                <v:path arrowok="t"/>
              </v:shape>
            </v:group>
            <v:group style="position:absolute;left:2345;top:6337;width:20;height:2" coordorigin="2345,6337" coordsize="20,2">
              <v:shape style="position:absolute;left:2345;top:6337;width:20;height:2" coordorigin="2345,6337" coordsize="20,0" path="m2345,6337l2364,6337e" filled="false" stroked="true" strokeweight=".48004pt" strokecolor="#000000">
                <v:path arrowok="t"/>
              </v:shape>
            </v:group>
            <v:group style="position:absolute;left:2364;top:6337;width:20;height:2" coordorigin="2364,6337" coordsize="20,2">
              <v:shape style="position:absolute;left:2364;top:6337;width:20;height:2" coordorigin="2364,6337" coordsize="20,0" path="m2364,6337l2384,6337e" filled="false" stroked="true" strokeweight=".48004pt" strokecolor="#000000">
                <v:path arrowok="t"/>
              </v:shape>
            </v:group>
            <v:group style="position:absolute;left:2384;top:6337;width:20;height:2" coordorigin="2384,6337" coordsize="20,2">
              <v:shape style="position:absolute;left:2384;top:6337;width:20;height:2" coordorigin="2384,6337" coordsize="20,0" path="m2384,6337l2403,6337e" filled="false" stroked="true" strokeweight=".48004pt" strokecolor="#000000">
                <v:path arrowok="t"/>
              </v:shape>
            </v:group>
            <v:group style="position:absolute;left:2403;top:6337;width:20;height:2" coordorigin="2403,6337" coordsize="20,2">
              <v:shape style="position:absolute;left:2403;top:6337;width:20;height:2" coordorigin="2403,6337" coordsize="20,0" path="m2403,6337l2422,6337e" filled="false" stroked="true" strokeweight=".48004pt" strokecolor="#000000">
                <v:path arrowok="t"/>
              </v:shape>
            </v:group>
            <v:group style="position:absolute;left:2422;top:6337;width:20;height:2" coordorigin="2422,6337" coordsize="20,2">
              <v:shape style="position:absolute;left:2422;top:6337;width:20;height:2" coordorigin="2422,6337" coordsize="20,0" path="m2422,6337l2441,6337e" filled="false" stroked="true" strokeweight=".48004pt" strokecolor="#000000">
                <v:path arrowok="t"/>
              </v:shape>
            </v:group>
            <v:group style="position:absolute;left:2441;top:6337;width:20;height:2" coordorigin="2441,6337" coordsize="20,2">
              <v:shape style="position:absolute;left:2441;top:6337;width:20;height:2" coordorigin="2441,6337" coordsize="20,0" path="m2441,6337l2460,6337e" filled="false" stroked="true" strokeweight=".48004pt" strokecolor="#000000">
                <v:path arrowok="t"/>
              </v:shape>
            </v:group>
            <v:group style="position:absolute;left:2460;top:6337;width:20;height:2" coordorigin="2460,6337" coordsize="20,2">
              <v:shape style="position:absolute;left:2460;top:6337;width:20;height:2" coordorigin="2460,6337" coordsize="20,0" path="m2460,6337l2480,6337e" filled="false" stroked="true" strokeweight=".48004pt" strokecolor="#000000">
                <v:path arrowok="t"/>
              </v:shape>
            </v:group>
            <v:group style="position:absolute;left:2480;top:6337;width:20;height:2" coordorigin="2480,6337" coordsize="20,2">
              <v:shape style="position:absolute;left:2480;top:6337;width:20;height:2" coordorigin="2480,6337" coordsize="20,0" path="m2480,6337l2499,6337e" filled="false" stroked="true" strokeweight=".48004pt" strokecolor="#000000">
                <v:path arrowok="t"/>
              </v:shape>
            </v:group>
            <v:group style="position:absolute;left:2499;top:6337;width:20;height:2" coordorigin="2499,6337" coordsize="20,2">
              <v:shape style="position:absolute;left:2499;top:6337;width:20;height:2" coordorigin="2499,6337" coordsize="20,0" path="m2499,6337l2518,6337e" filled="false" stroked="true" strokeweight=".48004pt" strokecolor="#000000">
                <v:path arrowok="t"/>
              </v:shape>
            </v:group>
            <v:group style="position:absolute;left:2518;top:6337;width:20;height:2" coordorigin="2518,6337" coordsize="20,2">
              <v:shape style="position:absolute;left:2518;top:6337;width:20;height:2" coordorigin="2518,6337" coordsize="20,0" path="m2518,6337l2537,6337e" filled="false" stroked="true" strokeweight=".48004pt" strokecolor="#000000">
                <v:path arrowok="t"/>
              </v:shape>
            </v:group>
            <v:group style="position:absolute;left:2537;top:6337;width:20;height:2" coordorigin="2537,6337" coordsize="20,2">
              <v:shape style="position:absolute;left:2537;top:6337;width:20;height:2" coordorigin="2537,6337" coordsize="20,0" path="m2537,6337l2556,6337e" filled="false" stroked="true" strokeweight=".48004pt" strokecolor="#000000">
                <v:path arrowok="t"/>
              </v:shape>
            </v:group>
            <v:group style="position:absolute;left:2556;top:6337;width:20;height:2" coordorigin="2556,6337" coordsize="20,2">
              <v:shape style="position:absolute;left:2556;top:6337;width:20;height:2" coordorigin="2556,6337" coordsize="20,0" path="m2556,6337l2576,6337e" filled="false" stroked="true" strokeweight=".48004pt" strokecolor="#000000">
                <v:path arrowok="t"/>
              </v:shape>
            </v:group>
            <v:group style="position:absolute;left:2576;top:6337;width:20;height:2" coordorigin="2576,6337" coordsize="20,2">
              <v:shape style="position:absolute;left:2576;top:6337;width:20;height:2" coordorigin="2576,6337" coordsize="20,0" path="m2576,6337l2595,6337e" filled="false" stroked="true" strokeweight=".48004pt" strokecolor="#000000">
                <v:path arrowok="t"/>
              </v:shape>
            </v:group>
            <v:group style="position:absolute;left:2595;top:6337;width:20;height:2" coordorigin="2595,6337" coordsize="20,2">
              <v:shape style="position:absolute;left:2595;top:6337;width:20;height:2" coordorigin="2595,6337" coordsize="20,0" path="m2595,6337l2614,6337e" filled="false" stroked="true" strokeweight=".48004pt" strokecolor="#000000">
                <v:path arrowok="t"/>
              </v:shape>
            </v:group>
            <v:group style="position:absolute;left:2614;top:6337;width:20;height:2" coordorigin="2614,6337" coordsize="20,2">
              <v:shape style="position:absolute;left:2614;top:6337;width:20;height:2" coordorigin="2614,6337" coordsize="20,0" path="m2614,6337l2633,6337e" filled="false" stroked="true" strokeweight=".48004pt" strokecolor="#000000">
                <v:path arrowok="t"/>
              </v:shape>
            </v:group>
            <v:group style="position:absolute;left:2633;top:6337;width:20;height:2" coordorigin="2633,6337" coordsize="20,2">
              <v:shape style="position:absolute;left:2633;top:6337;width:20;height:2" coordorigin="2633,6337" coordsize="20,0" path="m2633,6337l2652,6337e" filled="false" stroked="true" strokeweight=".48004pt" strokecolor="#000000">
                <v:path arrowok="t"/>
              </v:shape>
            </v:group>
            <v:group style="position:absolute;left:2652;top:6337;width:20;height:2" coordorigin="2652,6337" coordsize="20,2">
              <v:shape style="position:absolute;left:2652;top:6337;width:20;height:2" coordorigin="2652,6337" coordsize="20,0" path="m2652,6337l2672,6337e" filled="false" stroked="true" strokeweight=".48004pt" strokecolor="#000000">
                <v:path arrowok="t"/>
              </v:shape>
            </v:group>
            <v:group style="position:absolute;left:2672;top:6337;width:20;height:2" coordorigin="2672,6337" coordsize="20,2">
              <v:shape style="position:absolute;left:2672;top:6337;width:20;height:2" coordorigin="2672,6337" coordsize="20,0" path="m2672,6337l2691,6337e" filled="false" stroked="true" strokeweight=".48004pt" strokecolor="#000000">
                <v:path arrowok="t"/>
              </v:shape>
            </v:group>
            <v:group style="position:absolute;left:2691;top:6337;width:20;height:2" coordorigin="2691,6337" coordsize="20,2">
              <v:shape style="position:absolute;left:2691;top:6337;width:20;height:2" coordorigin="2691,6337" coordsize="20,0" path="m2691,6337l2710,6337e" filled="false" stroked="true" strokeweight=".48004pt" strokecolor="#000000">
                <v:path arrowok="t"/>
              </v:shape>
            </v:group>
            <v:group style="position:absolute;left:2710;top:6337;width:17;height:2" coordorigin="2710,6337" coordsize="17,2">
              <v:shape style="position:absolute;left:2710;top:6337;width:17;height:2" coordorigin="2710,6337" coordsize="17,0" path="m2710,6337l2727,6337e" filled="false" stroked="true" strokeweight=".48004pt" strokecolor="#000000">
                <v:path arrowok="t"/>
              </v:shape>
            </v:group>
            <v:group style="position:absolute;left:2727;top:6337;width:10;height:2" coordorigin="2727,6337" coordsize="10,2">
              <v:shape style="position:absolute;left:2727;top:6337;width:10;height:2" coordorigin="2727,6337" coordsize="10,0" path="m2727,6337l2736,6337e" filled="false" stroked="true" strokeweight=".48004pt" strokecolor="#000000">
                <v:path arrowok="t"/>
              </v:shape>
            </v:group>
            <v:group style="position:absolute;left:2736;top:6337;width:20;height:2" coordorigin="2736,6337" coordsize="20,2">
              <v:shape style="position:absolute;left:2736;top:6337;width:20;height:2" coordorigin="2736,6337" coordsize="20,0" path="m2736,6337l2756,6337e" filled="false" stroked="true" strokeweight=".48004pt" strokecolor="#000000">
                <v:path arrowok="t"/>
              </v:shape>
            </v:group>
            <v:group style="position:absolute;left:2756;top:6337;width:20;height:2" coordorigin="2756,6337" coordsize="20,2">
              <v:shape style="position:absolute;left:2756;top:6337;width:20;height:2" coordorigin="2756,6337" coordsize="20,0" path="m2756,6337l2775,6337e" filled="false" stroked="true" strokeweight=".48004pt" strokecolor="#000000">
                <v:path arrowok="t"/>
              </v:shape>
            </v:group>
            <v:group style="position:absolute;left:2775;top:6337;width:20;height:2" coordorigin="2775,6337" coordsize="20,2">
              <v:shape style="position:absolute;left:2775;top:6337;width:20;height:2" coordorigin="2775,6337" coordsize="20,0" path="m2775,6337l2794,6337e" filled="false" stroked="true" strokeweight=".48004pt" strokecolor="#000000">
                <v:path arrowok="t"/>
              </v:shape>
            </v:group>
            <v:group style="position:absolute;left:2794;top:6337;width:20;height:2" coordorigin="2794,6337" coordsize="20,2">
              <v:shape style="position:absolute;left:2794;top:6337;width:20;height:2" coordorigin="2794,6337" coordsize="20,0" path="m2794,6337l2813,6337e" filled="false" stroked="true" strokeweight=".48004pt" strokecolor="#000000">
                <v:path arrowok="t"/>
              </v:shape>
            </v:group>
            <v:group style="position:absolute;left:2813;top:6337;width:20;height:2" coordorigin="2813,6337" coordsize="20,2">
              <v:shape style="position:absolute;left:2813;top:6337;width:20;height:2" coordorigin="2813,6337" coordsize="20,0" path="m2813,6337l2832,6337e" filled="false" stroked="true" strokeweight=".48004pt" strokecolor="#000000">
                <v:path arrowok="t"/>
              </v:shape>
            </v:group>
            <v:group style="position:absolute;left:2832;top:6337;width:20;height:2" coordorigin="2832,6337" coordsize="20,2">
              <v:shape style="position:absolute;left:2832;top:6337;width:20;height:2" coordorigin="2832,6337" coordsize="20,0" path="m2832,6337l2852,6337e" filled="false" stroked="true" strokeweight=".48004pt" strokecolor="#000000">
                <v:path arrowok="t"/>
              </v:shape>
            </v:group>
            <v:group style="position:absolute;left:2852;top:6337;width:20;height:2" coordorigin="2852,6337" coordsize="20,2">
              <v:shape style="position:absolute;left:2852;top:6337;width:20;height:2" coordorigin="2852,6337" coordsize="20,0" path="m2852,6337l2871,6337e" filled="false" stroked="true" strokeweight=".48004pt" strokecolor="#000000">
                <v:path arrowok="t"/>
              </v:shape>
            </v:group>
            <v:group style="position:absolute;left:2871;top:6337;width:20;height:2" coordorigin="2871,6337" coordsize="20,2">
              <v:shape style="position:absolute;left:2871;top:6337;width:20;height:2" coordorigin="2871,6337" coordsize="20,0" path="m2871,6337l2890,6337e" filled="false" stroked="true" strokeweight=".48004pt" strokecolor="#000000">
                <v:path arrowok="t"/>
              </v:shape>
            </v:group>
            <v:group style="position:absolute;left:2890;top:6337;width:20;height:2" coordorigin="2890,6337" coordsize="20,2">
              <v:shape style="position:absolute;left:2890;top:6337;width:20;height:2" coordorigin="2890,6337" coordsize="20,0" path="m2890,6337l2909,6337e" filled="false" stroked="true" strokeweight=".48004pt" strokecolor="#000000">
                <v:path arrowok="t"/>
              </v:shape>
            </v:group>
            <v:group style="position:absolute;left:2909;top:6337;width:20;height:2" coordorigin="2909,6337" coordsize="20,2">
              <v:shape style="position:absolute;left:2909;top:6337;width:20;height:2" coordorigin="2909,6337" coordsize="20,0" path="m2909,6337l2928,6337e" filled="false" stroked="true" strokeweight=".48004pt" strokecolor="#000000">
                <v:path arrowok="t"/>
              </v:shape>
            </v:group>
            <v:group style="position:absolute;left:2928;top:6337;width:20;height:2" coordorigin="2928,6337" coordsize="20,2">
              <v:shape style="position:absolute;left:2928;top:6337;width:20;height:2" coordorigin="2928,6337" coordsize="20,0" path="m2928,6337l2948,6337e" filled="false" stroked="true" strokeweight=".48004pt" strokecolor="#000000">
                <v:path arrowok="t"/>
              </v:shape>
            </v:group>
            <v:group style="position:absolute;left:2948;top:6337;width:20;height:2" coordorigin="2948,6337" coordsize="20,2">
              <v:shape style="position:absolute;left:2948;top:6337;width:20;height:2" coordorigin="2948,6337" coordsize="20,0" path="m2948,6337l2967,6337e" filled="false" stroked="true" strokeweight=".48004pt" strokecolor="#000000">
                <v:path arrowok="t"/>
              </v:shape>
            </v:group>
            <v:group style="position:absolute;left:2967;top:6337;width:20;height:2" coordorigin="2967,6337" coordsize="20,2">
              <v:shape style="position:absolute;left:2967;top:6337;width:20;height:2" coordorigin="2967,6337" coordsize="20,0" path="m2967,6337l2986,6337e" filled="false" stroked="true" strokeweight=".48004pt" strokecolor="#000000">
                <v:path arrowok="t"/>
              </v:shape>
            </v:group>
            <v:group style="position:absolute;left:2986;top:6337;width:20;height:2" coordorigin="2986,6337" coordsize="20,2">
              <v:shape style="position:absolute;left:2986;top:6337;width:20;height:2" coordorigin="2986,6337" coordsize="20,0" path="m2986,6337l3005,6337e" filled="false" stroked="true" strokeweight=".48004pt" strokecolor="#000000">
                <v:path arrowok="t"/>
              </v:shape>
            </v:group>
            <v:group style="position:absolute;left:3005;top:6337;width:20;height:2" coordorigin="3005,6337" coordsize="20,2">
              <v:shape style="position:absolute;left:3005;top:6337;width:20;height:2" coordorigin="3005,6337" coordsize="20,0" path="m3005,6337l3024,6337e" filled="false" stroked="true" strokeweight=".48004pt" strokecolor="#000000">
                <v:path arrowok="t"/>
              </v:shape>
            </v:group>
            <v:group style="position:absolute;left:3024;top:6337;width:20;height:2" coordorigin="3024,6337" coordsize="20,2">
              <v:shape style="position:absolute;left:3024;top:6337;width:20;height:2" coordorigin="3024,6337" coordsize="20,0" path="m3024,6337l3044,6337e" filled="false" stroked="true" strokeweight=".48004pt" strokecolor="#000000">
                <v:path arrowok="t"/>
              </v:shape>
            </v:group>
            <v:group style="position:absolute;left:3044;top:6337;width:20;height:2" coordorigin="3044,6337" coordsize="20,2">
              <v:shape style="position:absolute;left:3044;top:6337;width:20;height:2" coordorigin="3044,6337" coordsize="20,0" path="m3044,6337l3063,6337e" filled="false" stroked="true" strokeweight=".48004pt" strokecolor="#000000">
                <v:path arrowok="t"/>
              </v:shape>
            </v:group>
            <v:group style="position:absolute;left:3063;top:6337;width:20;height:2" coordorigin="3063,6337" coordsize="20,2">
              <v:shape style="position:absolute;left:3063;top:6337;width:20;height:2" coordorigin="3063,6337" coordsize="20,0" path="m3063,6337l3082,6337e" filled="false" stroked="true" strokeweight=".48004pt" strokecolor="#000000">
                <v:path arrowok="t"/>
              </v:shape>
            </v:group>
            <v:group style="position:absolute;left:3082;top:6337;width:20;height:2" coordorigin="3082,6337" coordsize="20,2">
              <v:shape style="position:absolute;left:3082;top:6337;width:20;height:2" coordorigin="3082,6337" coordsize="20,0" path="m3082,6337l3101,6337e" filled="false" stroked="true" strokeweight=".48004pt" strokecolor="#000000">
                <v:path arrowok="t"/>
              </v:shape>
            </v:group>
            <v:group style="position:absolute;left:3101;top:6337;width:20;height:2" coordorigin="3101,6337" coordsize="20,2">
              <v:shape style="position:absolute;left:3101;top:6337;width:20;height:2" coordorigin="3101,6337" coordsize="20,0" path="m3101,6337l3120,6337e" filled="false" stroked="true" strokeweight=".48004pt" strokecolor="#000000">
                <v:path arrowok="t"/>
              </v:shape>
            </v:group>
            <v:group style="position:absolute;left:3120;top:6337;width:20;height:2" coordorigin="3120,6337" coordsize="20,2">
              <v:shape style="position:absolute;left:3120;top:6337;width:20;height:2" coordorigin="3120,6337" coordsize="20,0" path="m3120,6337l3140,6337e" filled="false" stroked="true" strokeweight=".48004pt" strokecolor="#000000">
                <v:path arrowok="t"/>
              </v:shape>
            </v:group>
            <v:group style="position:absolute;left:3140;top:6337;width:20;height:2" coordorigin="3140,6337" coordsize="20,2">
              <v:shape style="position:absolute;left:3140;top:6337;width:20;height:2" coordorigin="3140,6337" coordsize="20,0" path="m3140,6337l3159,6337e" filled="false" stroked="true" strokeweight=".48004pt" strokecolor="#000000">
                <v:path arrowok="t"/>
              </v:shape>
            </v:group>
            <v:group style="position:absolute;left:3159;top:6337;width:20;height:2" coordorigin="3159,6337" coordsize="20,2">
              <v:shape style="position:absolute;left:3159;top:6337;width:20;height:2" coordorigin="3159,6337" coordsize="20,0" path="m3159,6337l3178,6337e" filled="false" stroked="true" strokeweight=".48004pt" strokecolor="#000000">
                <v:path arrowok="t"/>
              </v:shape>
            </v:group>
            <v:group style="position:absolute;left:3178;top:6337;width:20;height:2" coordorigin="3178,6337" coordsize="20,2">
              <v:shape style="position:absolute;left:3178;top:6337;width:20;height:2" coordorigin="3178,6337" coordsize="20,0" path="m3178,6337l3197,6337e" filled="false" stroked="true" strokeweight=".48004pt" strokecolor="#000000">
                <v:path arrowok="t"/>
              </v:shape>
            </v:group>
            <v:group style="position:absolute;left:3197;top:6337;width:20;height:2" coordorigin="3197,6337" coordsize="20,2">
              <v:shape style="position:absolute;left:3197;top:6337;width:20;height:2" coordorigin="3197,6337" coordsize="20,0" path="m3197,6337l3216,6337e" filled="false" stroked="true" strokeweight=".48004pt" strokecolor="#000000">
                <v:path arrowok="t"/>
              </v:shape>
            </v:group>
            <v:group style="position:absolute;left:3216;top:6337;width:20;height:2" coordorigin="3216,6337" coordsize="20,2">
              <v:shape style="position:absolute;left:3216;top:6337;width:20;height:2" coordorigin="3216,6337" coordsize="20,0" path="m3216,6337l3236,6337e" filled="false" stroked="true" strokeweight=".48004pt" strokecolor="#000000">
                <v:path arrowok="t"/>
              </v:shape>
            </v:group>
            <v:group style="position:absolute;left:3236;top:6337;width:20;height:2" coordorigin="3236,6337" coordsize="20,2">
              <v:shape style="position:absolute;left:3236;top:6337;width:20;height:2" coordorigin="3236,6337" coordsize="20,0" path="m3236,6337l3255,6337e" filled="false" stroked="true" strokeweight=".48004pt" strokecolor="#000000">
                <v:path arrowok="t"/>
              </v:shape>
            </v:group>
            <v:group style="position:absolute;left:3255;top:6337;width:20;height:2" coordorigin="3255,6337" coordsize="20,2">
              <v:shape style="position:absolute;left:3255;top:6337;width:20;height:2" coordorigin="3255,6337" coordsize="20,0" path="m3255,6337l3274,6337e" filled="false" stroked="true" strokeweight=".48004pt" strokecolor="#000000">
                <v:path arrowok="t"/>
              </v:shape>
            </v:group>
            <v:group style="position:absolute;left:3274;top:6337;width:20;height:2" coordorigin="3274,6337" coordsize="20,2">
              <v:shape style="position:absolute;left:3274;top:6337;width:20;height:2" coordorigin="3274,6337" coordsize="20,0" path="m3274,6337l3293,6337e" filled="false" stroked="true" strokeweight=".48004pt" strokecolor="#000000">
                <v:path arrowok="t"/>
              </v:shape>
            </v:group>
            <v:group style="position:absolute;left:3293;top:6337;width:20;height:2" coordorigin="3293,6337" coordsize="20,2">
              <v:shape style="position:absolute;left:3293;top:6337;width:20;height:2" coordorigin="3293,6337" coordsize="20,0" path="m3293,6337l3312,6337e" filled="false" stroked="true" strokeweight=".48004pt" strokecolor="#000000">
                <v:path arrowok="t"/>
              </v:shape>
            </v:group>
            <v:group style="position:absolute;left:3312;top:6337;width:20;height:2" coordorigin="3312,6337" coordsize="20,2">
              <v:shape style="position:absolute;left:3312;top:6337;width:20;height:2" coordorigin="3312,6337" coordsize="20,0" path="m3312,6337l3332,6337e" filled="false" stroked="true" strokeweight=".48004pt" strokecolor="#000000">
                <v:path arrowok="t"/>
              </v:shape>
            </v:group>
            <v:group style="position:absolute;left:3332;top:6337;width:20;height:2" coordorigin="3332,6337" coordsize="20,2">
              <v:shape style="position:absolute;left:3332;top:6337;width:20;height:2" coordorigin="3332,6337" coordsize="20,0" path="m3332,6337l3351,6337e" filled="false" stroked="true" strokeweight=".48004pt" strokecolor="#000000">
                <v:path arrowok="t"/>
              </v:shape>
            </v:group>
            <v:group style="position:absolute;left:3351;top:6337;width:20;height:2" coordorigin="3351,6337" coordsize="20,2">
              <v:shape style="position:absolute;left:3351;top:6337;width:20;height:2" coordorigin="3351,6337" coordsize="20,0" path="m3351,6337l3370,6337e" filled="false" stroked="true" strokeweight=".48004pt" strokecolor="#000000">
                <v:path arrowok="t"/>
              </v:shape>
            </v:group>
            <v:group style="position:absolute;left:3370;top:6337;width:20;height:2" coordorigin="3370,6337" coordsize="20,2">
              <v:shape style="position:absolute;left:3370;top:6337;width:20;height:2" coordorigin="3370,6337" coordsize="20,0" path="m3370,6337l3389,6337e" filled="false" stroked="true" strokeweight=".48004pt" strokecolor="#000000">
                <v:path arrowok="t"/>
              </v:shape>
            </v:group>
            <v:group style="position:absolute;left:3389;top:6337;width:20;height:2" coordorigin="3389,6337" coordsize="20,2">
              <v:shape style="position:absolute;left:3389;top:6337;width:20;height:2" coordorigin="3389,6337" coordsize="20,0" path="m3389,6337l3408,6337e" filled="false" stroked="true" strokeweight=".48004pt" strokecolor="#000000">
                <v:path arrowok="t"/>
              </v:shape>
            </v:group>
            <v:group style="position:absolute;left:3408;top:6337;width:20;height:2" coordorigin="3408,6337" coordsize="20,2">
              <v:shape style="position:absolute;left:3408;top:6337;width:20;height:2" coordorigin="3408,6337" coordsize="20,0" path="m3408,6337l3428,6337e" filled="false" stroked="true" strokeweight=".48004pt" strokecolor="#000000">
                <v:path arrowok="t"/>
              </v:shape>
            </v:group>
            <v:group style="position:absolute;left:3428;top:6337;width:20;height:2" coordorigin="3428,6337" coordsize="20,2">
              <v:shape style="position:absolute;left:3428;top:6337;width:20;height:2" coordorigin="3428,6337" coordsize="20,0" path="m3428,6337l3447,6337e" filled="false" stroked="true" strokeweight=".48004pt" strokecolor="#000000">
                <v:path arrowok="t"/>
              </v:shape>
            </v:group>
            <v:group style="position:absolute;left:3447;top:6337;width:20;height:2" coordorigin="3447,6337" coordsize="20,2">
              <v:shape style="position:absolute;left:3447;top:6337;width:20;height:2" coordorigin="3447,6337" coordsize="20,0" path="m3447,6337l3466,6337e" filled="false" stroked="true" strokeweight=".48004pt" strokecolor="#000000">
                <v:path arrowok="t"/>
              </v:shape>
            </v:group>
            <v:group style="position:absolute;left:3466;top:6337;width:20;height:2" coordorigin="3466,6337" coordsize="20,2">
              <v:shape style="position:absolute;left:3466;top:6337;width:20;height:2" coordorigin="3466,6337" coordsize="20,0" path="m3466,6337l3485,6337e" filled="false" stroked="true" strokeweight=".48004pt" strokecolor="#000000">
                <v:path arrowok="t"/>
              </v:shape>
            </v:group>
            <v:group style="position:absolute;left:3485;top:6337;width:20;height:2" coordorigin="3485,6337" coordsize="20,2">
              <v:shape style="position:absolute;left:3485;top:6337;width:20;height:2" coordorigin="3485,6337" coordsize="20,0" path="m3485,6337l3504,6337e" filled="false" stroked="true" strokeweight=".48004pt" strokecolor="#000000">
                <v:path arrowok="t"/>
              </v:shape>
            </v:group>
            <v:group style="position:absolute;left:3504;top:6337;width:20;height:2" coordorigin="3504,6337" coordsize="20,2">
              <v:shape style="position:absolute;left:3504;top:6337;width:20;height:2" coordorigin="3504,6337" coordsize="20,0" path="m3504,6337l3524,6337e" filled="false" stroked="true" strokeweight=".48004pt" strokecolor="#000000">
                <v:path arrowok="t"/>
              </v:shape>
            </v:group>
            <v:group style="position:absolute;left:3524;top:6337;width:20;height:2" coordorigin="3524,6337" coordsize="20,2">
              <v:shape style="position:absolute;left:3524;top:6337;width:20;height:2" coordorigin="3524,6337" coordsize="20,0" path="m3524,6337l3543,6337e" filled="false" stroked="true" strokeweight=".48004pt" strokecolor="#000000">
                <v:path arrowok="t"/>
              </v:shape>
            </v:group>
            <v:group style="position:absolute;left:3543;top:6337;width:20;height:2" coordorigin="3543,6337" coordsize="20,2">
              <v:shape style="position:absolute;left:3543;top:6337;width:20;height:2" coordorigin="3543,6337" coordsize="20,0" path="m3543,6337l3562,6337e" filled="false" stroked="true" strokeweight=".48004pt" strokecolor="#000000">
                <v:path arrowok="t"/>
              </v:shape>
            </v:group>
            <v:group style="position:absolute;left:3562;top:6337;width:20;height:2" coordorigin="3562,6337" coordsize="20,2">
              <v:shape style="position:absolute;left:3562;top:6337;width:20;height:2" coordorigin="3562,6337" coordsize="20,0" path="m3562,6337l3581,6337e" filled="false" stroked="true" strokeweight=".48004pt" strokecolor="#000000">
                <v:path arrowok="t"/>
              </v:shape>
            </v:group>
            <v:group style="position:absolute;left:3581;top:6337;width:20;height:2" coordorigin="3581,6337" coordsize="20,2">
              <v:shape style="position:absolute;left:3581;top:6337;width:20;height:2" coordorigin="3581,6337" coordsize="20,0" path="m3581,6337l3600,6337e" filled="false" stroked="true" strokeweight=".48004pt" strokecolor="#000000">
                <v:path arrowok="t"/>
              </v:shape>
            </v:group>
            <v:group style="position:absolute;left:3600;top:6337;width:20;height:2" coordorigin="3600,6337" coordsize="20,2">
              <v:shape style="position:absolute;left:3600;top:6337;width:20;height:2" coordorigin="3600,6337" coordsize="20,0" path="m3600,6337l3620,6337e" filled="false" stroked="true" strokeweight=".48004pt" strokecolor="#000000">
                <v:path arrowok="t"/>
              </v:shape>
            </v:group>
            <v:group style="position:absolute;left:3620;top:6337;width:20;height:2" coordorigin="3620,6337" coordsize="20,2">
              <v:shape style="position:absolute;left:3620;top:6337;width:20;height:2" coordorigin="3620,6337" coordsize="20,0" path="m3620,6337l3639,6337e" filled="false" stroked="true" strokeweight=".48004pt" strokecolor="#000000">
                <v:path arrowok="t"/>
              </v:shape>
            </v:group>
            <v:group style="position:absolute;left:3639;top:6337;width:20;height:2" coordorigin="3639,6337" coordsize="20,2">
              <v:shape style="position:absolute;left:3639;top:6337;width:20;height:2" coordorigin="3639,6337" coordsize="20,0" path="m3639,6337l3658,6337e" filled="false" stroked="true" strokeweight=".48004pt" strokecolor="#000000">
                <v:path arrowok="t"/>
              </v:shape>
            </v:group>
            <v:group style="position:absolute;left:3658;top:6337;width:20;height:2" coordorigin="3658,6337" coordsize="20,2">
              <v:shape style="position:absolute;left:3658;top:6337;width:20;height:2" coordorigin="3658,6337" coordsize="20,0" path="m3658,6337l3677,6337e" filled="false" stroked="true" strokeweight=".48004pt" strokecolor="#000000">
                <v:path arrowok="t"/>
              </v:shape>
            </v:group>
            <v:group style="position:absolute;left:3677;top:6337;width:20;height:2" coordorigin="3677,6337" coordsize="20,2">
              <v:shape style="position:absolute;left:3677;top:6337;width:20;height:2" coordorigin="3677,6337" coordsize="20,0" path="m3677,6337l3696,6337e" filled="false" stroked="true" strokeweight=".48004pt" strokecolor="#000000">
                <v:path arrowok="t"/>
              </v:shape>
            </v:group>
            <v:group style="position:absolute;left:3696;top:6337;width:20;height:2" coordorigin="3696,6337" coordsize="20,2">
              <v:shape style="position:absolute;left:3696;top:6337;width:20;height:2" coordorigin="3696,6337" coordsize="20,0" path="m3696,6337l3716,6337e" filled="false" stroked="true" strokeweight=".48004pt" strokecolor="#000000">
                <v:path arrowok="t"/>
              </v:shape>
            </v:group>
            <v:group style="position:absolute;left:3716;top:6337;width:20;height:2" coordorigin="3716,6337" coordsize="20,2">
              <v:shape style="position:absolute;left:3716;top:6337;width:20;height:2" coordorigin="3716,6337" coordsize="20,0" path="m3716,6337l3735,6337e" filled="false" stroked="true" strokeweight=".48004pt" strokecolor="#000000">
                <v:path arrowok="t"/>
              </v:shape>
            </v:group>
            <v:group style="position:absolute;left:3735;top:6337;width:20;height:2" coordorigin="3735,6337" coordsize="20,2">
              <v:shape style="position:absolute;left:3735;top:6337;width:20;height:2" coordorigin="3735,6337" coordsize="20,0" path="m3735,6337l3754,6337e" filled="false" stroked="true" strokeweight=".48004pt" strokecolor="#000000">
                <v:path arrowok="t"/>
              </v:shape>
            </v:group>
            <v:group style="position:absolute;left:3754;top:6337;width:20;height:2" coordorigin="3754,6337" coordsize="20,2">
              <v:shape style="position:absolute;left:3754;top:6337;width:20;height:2" coordorigin="3754,6337" coordsize="20,0" path="m3754,6337l3773,6337e" filled="false" stroked="true" strokeweight=".48004pt" strokecolor="#000000">
                <v:path arrowok="t"/>
              </v:shape>
            </v:group>
            <v:group style="position:absolute;left:3773;top:6337;width:20;height:2" coordorigin="3773,6337" coordsize="20,2">
              <v:shape style="position:absolute;left:3773;top:6337;width:20;height:2" coordorigin="3773,6337" coordsize="20,0" path="m3773,6337l3793,6337e" filled="false" stroked="true" strokeweight=".48004pt" strokecolor="#000000">
                <v:path arrowok="t"/>
              </v:shape>
            </v:group>
            <v:group style="position:absolute;left:3793;top:6337;width:20;height:2" coordorigin="3793,6337" coordsize="20,2">
              <v:shape style="position:absolute;left:3793;top:6337;width:20;height:2" coordorigin="3793,6337" coordsize="20,0" path="m3793,6337l3812,6337e" filled="false" stroked="true" strokeweight=".48004pt" strokecolor="#000000">
                <v:path arrowok="t"/>
              </v:shape>
            </v:group>
            <v:group style="position:absolute;left:3812;top:6337;width:20;height:2" coordorigin="3812,6337" coordsize="20,2">
              <v:shape style="position:absolute;left:3812;top:6337;width:20;height:2" coordorigin="3812,6337" coordsize="20,0" path="m3812,6337l3831,6337e" filled="false" stroked="true" strokeweight=".48004pt" strokecolor="#000000">
                <v:path arrowok="t"/>
              </v:shape>
            </v:group>
            <v:group style="position:absolute;left:3831;top:6337;width:20;height:2" coordorigin="3831,6337" coordsize="20,2">
              <v:shape style="position:absolute;left:3831;top:6337;width:20;height:2" coordorigin="3831,6337" coordsize="20,0" path="m3831,6337l3851,6337e" filled="false" stroked="true" strokeweight=".48004pt" strokecolor="#000000">
                <v:path arrowok="t"/>
              </v:shape>
            </v:group>
            <v:group style="position:absolute;left:3851;top:6337;width:20;height:2" coordorigin="3851,6337" coordsize="20,2">
              <v:shape style="position:absolute;left:3851;top:6337;width:20;height:2" coordorigin="3851,6337" coordsize="20,0" path="m3851,6337l3870,6337e" filled="false" stroked="true" strokeweight=".48004pt" strokecolor="#000000">
                <v:path arrowok="t"/>
              </v:shape>
            </v:group>
            <v:group style="position:absolute;left:3870;top:6337;width:20;height:2" coordorigin="3870,6337" coordsize="20,2">
              <v:shape style="position:absolute;left:3870;top:6337;width:20;height:2" coordorigin="3870,6337" coordsize="20,0" path="m3870,6337l3889,6337e" filled="false" stroked="true" strokeweight=".48004pt" strokecolor="#000000">
                <v:path arrowok="t"/>
              </v:shape>
            </v:group>
            <v:group style="position:absolute;left:3889;top:6337;width:20;height:2" coordorigin="3889,6337" coordsize="20,2">
              <v:shape style="position:absolute;left:3889;top:6337;width:20;height:2" coordorigin="3889,6337" coordsize="20,0" path="m3889,6337l3908,6337e" filled="false" stroked="true" strokeweight=".48004pt" strokecolor="#000000">
                <v:path arrowok="t"/>
              </v:shape>
            </v:group>
            <v:group style="position:absolute;left:3908;top:6337;width:20;height:2" coordorigin="3908,6337" coordsize="20,2">
              <v:shape style="position:absolute;left:3908;top:6337;width:20;height:2" coordorigin="3908,6337" coordsize="20,0" path="m3908,6337l3927,6337e" filled="false" stroked="true" strokeweight=".48004pt" strokecolor="#000000">
                <v:path arrowok="t"/>
              </v:shape>
            </v:group>
            <v:group style="position:absolute;left:3927;top:6337;width:20;height:2" coordorigin="3927,6337" coordsize="20,2">
              <v:shape style="position:absolute;left:3927;top:6337;width:20;height:2" coordorigin="3927,6337" coordsize="20,0" path="m3927,6337l3947,6337e" filled="false" stroked="true" strokeweight=".48004pt" strokecolor="#000000">
                <v:path arrowok="t"/>
              </v:shape>
            </v:group>
            <v:group style="position:absolute;left:3947;top:6337;width:20;height:2" coordorigin="3947,6337" coordsize="20,2">
              <v:shape style="position:absolute;left:3947;top:6337;width:20;height:2" coordorigin="3947,6337" coordsize="20,0" path="m3947,6337l3966,6337e" filled="false" stroked="true" strokeweight=".48004pt" strokecolor="#000000">
                <v:path arrowok="t"/>
              </v:shape>
            </v:group>
            <v:group style="position:absolute;left:3966;top:6337;width:20;height:2" coordorigin="3966,6337" coordsize="20,2">
              <v:shape style="position:absolute;left:3966;top:6337;width:20;height:2" coordorigin="3966,6337" coordsize="20,0" path="m3966,6337l3985,6337e" filled="false" stroked="true" strokeweight=".48004pt" strokecolor="#000000">
                <v:path arrowok="t"/>
              </v:shape>
            </v:group>
            <v:group style="position:absolute;left:3985;top:6337;width:20;height:2" coordorigin="3985,6337" coordsize="20,2">
              <v:shape style="position:absolute;left:3985;top:6337;width:20;height:2" coordorigin="3985,6337" coordsize="20,0" path="m3985,6337l4004,6337e" filled="false" stroked="true" strokeweight=".48004pt" strokecolor="#000000">
                <v:path arrowok="t"/>
              </v:shape>
            </v:group>
            <v:group style="position:absolute;left:4004;top:6337;width:20;height:2" coordorigin="4004,6337" coordsize="20,2">
              <v:shape style="position:absolute;left:4004;top:6337;width:20;height:2" coordorigin="4004,6337" coordsize="20,0" path="m4004,6337l4023,6337e" filled="false" stroked="true" strokeweight=".48004pt" strokecolor="#000000">
                <v:path arrowok="t"/>
              </v:shape>
            </v:group>
            <v:group style="position:absolute;left:4023;top:6337;width:20;height:2" coordorigin="4023,6337" coordsize="20,2">
              <v:shape style="position:absolute;left:4023;top:6337;width:20;height:2" coordorigin="4023,6337" coordsize="20,0" path="m4023,6337l4043,6337e" filled="false" stroked="true" strokeweight=".48004pt" strokecolor="#000000">
                <v:path arrowok="t"/>
              </v:shape>
            </v:group>
            <v:group style="position:absolute;left:4043;top:6337;width:20;height:2" coordorigin="4043,6337" coordsize="20,2">
              <v:shape style="position:absolute;left:4043;top:6337;width:20;height:2" coordorigin="4043,6337" coordsize="20,0" path="m4043,6337l4062,6337e" filled="false" stroked="true" strokeweight=".48004pt" strokecolor="#000000">
                <v:path arrowok="t"/>
              </v:shape>
            </v:group>
            <v:group style="position:absolute;left:4062;top:6337;width:20;height:2" coordorigin="4062,6337" coordsize="20,2">
              <v:shape style="position:absolute;left:4062;top:6337;width:20;height:2" coordorigin="4062,6337" coordsize="20,0" path="m4062,6337l4081,6337e" filled="false" stroked="true" strokeweight=".48004pt" strokecolor="#000000">
                <v:path arrowok="t"/>
              </v:shape>
            </v:group>
            <v:group style="position:absolute;left:4081;top:6337;width:20;height:2" coordorigin="4081,6337" coordsize="20,2">
              <v:shape style="position:absolute;left:4081;top:6337;width:20;height:2" coordorigin="4081,6337" coordsize="20,0" path="m4081,6337l4100,6337e" filled="false" stroked="true" strokeweight=".48004pt" strokecolor="#000000">
                <v:path arrowok="t"/>
              </v:shape>
            </v:group>
            <v:group style="position:absolute;left:4100;top:6337;width:20;height:2" coordorigin="4100,6337" coordsize="20,2">
              <v:shape style="position:absolute;left:4100;top:6337;width:20;height:2" coordorigin="4100,6337" coordsize="20,0" path="m4100,6337l4119,6337e" filled="false" stroked="true" strokeweight=".48004pt" strokecolor="#000000">
                <v:path arrowok="t"/>
              </v:shape>
            </v:group>
            <v:group style="position:absolute;left:4119;top:6337;width:20;height:2" coordorigin="4119,6337" coordsize="20,2">
              <v:shape style="position:absolute;left:4119;top:6337;width:20;height:2" coordorigin="4119,6337" coordsize="20,0" path="m4119,6337l4139,6337e" filled="false" stroked="true" strokeweight=".48004pt" strokecolor="#000000">
                <v:path arrowok="t"/>
              </v:shape>
            </v:group>
            <v:group style="position:absolute;left:4139;top:6337;width:20;height:2" coordorigin="4139,6337" coordsize="20,2">
              <v:shape style="position:absolute;left:4139;top:6337;width:20;height:2" coordorigin="4139,6337" coordsize="20,0" path="m4139,6337l4158,6337e" filled="false" stroked="true" strokeweight=".48004pt" strokecolor="#000000">
                <v:path arrowok="t"/>
              </v:shape>
            </v:group>
            <v:group style="position:absolute;left:4158;top:6337;width:20;height:2" coordorigin="4158,6337" coordsize="20,2">
              <v:shape style="position:absolute;left:4158;top:6337;width:20;height:2" coordorigin="4158,6337" coordsize="20,0" path="m4158,6337l4177,6337e" filled="false" stroked="true" strokeweight=".48004pt" strokecolor="#000000">
                <v:path arrowok="t"/>
              </v:shape>
            </v:group>
            <v:group style="position:absolute;left:4177;top:6337;width:20;height:2" coordorigin="4177,6337" coordsize="20,2">
              <v:shape style="position:absolute;left:4177;top:6337;width:20;height:2" coordorigin="4177,6337" coordsize="20,0" path="m4177,6337l4196,6337e" filled="false" stroked="true" strokeweight=".48004pt" strokecolor="#000000">
                <v:path arrowok="t"/>
              </v:shape>
            </v:group>
            <v:group style="position:absolute;left:4196;top:6337;width:20;height:2" coordorigin="4196,6337" coordsize="20,2">
              <v:shape style="position:absolute;left:4196;top:6337;width:20;height:2" coordorigin="4196,6337" coordsize="20,0" path="m4196,6337l4215,6337e" filled="false" stroked="true" strokeweight=".48004pt" strokecolor="#000000">
                <v:path arrowok="t"/>
              </v:shape>
            </v:group>
            <v:group style="position:absolute;left:4215;top:6337;width:20;height:2" coordorigin="4215,6337" coordsize="20,2">
              <v:shape style="position:absolute;left:4215;top:6337;width:20;height:2" coordorigin="4215,6337" coordsize="20,0" path="m4215,6337l4235,6337e" filled="false" stroked="true" strokeweight=".48004pt" strokecolor="#000000">
                <v:path arrowok="t"/>
              </v:shape>
            </v:group>
            <v:group style="position:absolute;left:4235;top:6337;width:20;height:2" coordorigin="4235,6337" coordsize="20,2">
              <v:shape style="position:absolute;left:4235;top:6337;width:20;height:2" coordorigin="4235,6337" coordsize="20,0" path="m4235,6337l4254,6337e" filled="false" stroked="true" strokeweight=".48004pt" strokecolor="#000000">
                <v:path arrowok="t"/>
              </v:shape>
            </v:group>
            <v:group style="position:absolute;left:4254;top:6337;width:20;height:2" coordorigin="4254,6337" coordsize="20,2">
              <v:shape style="position:absolute;left:4254;top:6337;width:20;height:2" coordorigin="4254,6337" coordsize="20,0" path="m4254,6337l4273,6337e" filled="false" stroked="true" strokeweight=".48004pt" strokecolor="#000000">
                <v:path arrowok="t"/>
              </v:shape>
            </v:group>
            <v:group style="position:absolute;left:4273;top:6337;width:20;height:2" coordorigin="4273,6337" coordsize="20,2">
              <v:shape style="position:absolute;left:4273;top:6337;width:20;height:2" coordorigin="4273,6337" coordsize="20,0" path="m4273,6337l4292,6337e" filled="false" stroked="true" strokeweight=".48004pt" strokecolor="#000000">
                <v:path arrowok="t"/>
              </v:shape>
            </v:group>
            <v:group style="position:absolute;left:4292;top:6337;width:20;height:2" coordorigin="4292,6337" coordsize="20,2">
              <v:shape style="position:absolute;left:4292;top:6337;width:20;height:2" coordorigin="4292,6337" coordsize="20,0" path="m4292,6337l4311,6337e" filled="false" stroked="true" strokeweight=".48004pt" strokecolor="#000000">
                <v:path arrowok="t"/>
              </v:shape>
            </v:group>
            <v:group style="position:absolute;left:4311;top:6337;width:20;height:2" coordorigin="4311,6337" coordsize="20,2">
              <v:shape style="position:absolute;left:4311;top:6337;width:20;height:2" coordorigin="4311,6337" coordsize="20,0" path="m4311,6337l4331,6337e" filled="false" stroked="true" strokeweight=".48004pt" strokecolor="#000000">
                <v:path arrowok="t"/>
              </v:shape>
            </v:group>
            <v:group style="position:absolute;left:4331;top:6337;width:20;height:2" coordorigin="4331,6337" coordsize="20,2">
              <v:shape style="position:absolute;left:4331;top:6337;width:20;height:2" coordorigin="4331,6337" coordsize="20,0" path="m4331,6337l4350,6337e" filled="false" stroked="true" strokeweight=".48004pt" strokecolor="#000000">
                <v:path arrowok="t"/>
              </v:shape>
            </v:group>
            <v:group style="position:absolute;left:4350;top:6337;width:20;height:2" coordorigin="4350,6337" coordsize="20,2">
              <v:shape style="position:absolute;left:4350;top:6337;width:20;height:2" coordorigin="4350,6337" coordsize="20,0" path="m4350,6337l4369,6337e" filled="false" stroked="true" strokeweight=".48004pt" strokecolor="#000000">
                <v:path arrowok="t"/>
              </v:shape>
            </v:group>
            <v:group style="position:absolute;left:4369;top:6337;width:20;height:2" coordorigin="4369,6337" coordsize="20,2">
              <v:shape style="position:absolute;left:4369;top:6337;width:20;height:2" coordorigin="4369,6337" coordsize="20,0" path="m4369,6337l4388,6337e" filled="false" stroked="true" strokeweight=".48004pt" strokecolor="#000000">
                <v:path arrowok="t"/>
              </v:shape>
            </v:group>
            <v:group style="position:absolute;left:4388;top:6337;width:20;height:2" coordorigin="4388,6337" coordsize="20,2">
              <v:shape style="position:absolute;left:4388;top:6337;width:20;height:2" coordorigin="4388,6337" coordsize="20,0" path="m4388,6337l4407,6337e" filled="false" stroked="true" strokeweight=".48004pt" strokecolor="#000000">
                <v:path arrowok="t"/>
              </v:shape>
            </v:group>
            <v:group style="position:absolute;left:4407;top:6337;width:20;height:2" coordorigin="4407,6337" coordsize="20,2">
              <v:shape style="position:absolute;left:4407;top:6337;width:20;height:2" coordorigin="4407,6337" coordsize="20,0" path="m4407,6337l4427,6337e" filled="false" stroked="true" strokeweight=".48004pt" strokecolor="#000000">
                <v:path arrowok="t"/>
              </v:shape>
            </v:group>
            <v:group style="position:absolute;left:4427;top:6337;width:20;height:2" coordorigin="4427,6337" coordsize="20,2">
              <v:shape style="position:absolute;left:4427;top:6337;width:20;height:2" coordorigin="4427,6337" coordsize="20,0" path="m4427,6337l4446,6337e" filled="false" stroked="true" strokeweight=".48004pt" strokecolor="#000000">
                <v:path arrowok="t"/>
              </v:shape>
            </v:group>
            <v:group style="position:absolute;left:4446;top:6337;width:20;height:2" coordorigin="4446,6337" coordsize="20,2">
              <v:shape style="position:absolute;left:4446;top:6337;width:20;height:2" coordorigin="4446,6337" coordsize="20,0" path="m4446,6337l4465,6337e" filled="false" stroked="true" strokeweight=".48004pt" strokecolor="#000000">
                <v:path arrowok="t"/>
              </v:shape>
            </v:group>
            <v:group style="position:absolute;left:4465;top:6337;width:20;height:2" coordorigin="4465,6337" coordsize="20,2">
              <v:shape style="position:absolute;left:4465;top:6337;width:20;height:2" coordorigin="4465,6337" coordsize="20,0" path="m4465,6337l4484,6337e" filled="false" stroked="true" strokeweight=".48004pt" strokecolor="#000000">
                <v:path arrowok="t"/>
              </v:shape>
            </v:group>
            <v:group style="position:absolute;left:4484;top:6337;width:20;height:2" coordorigin="4484,6337" coordsize="20,2">
              <v:shape style="position:absolute;left:4484;top:6337;width:20;height:2" coordorigin="4484,6337" coordsize="20,0" path="m4484,6337l4503,6337e" filled="false" stroked="true" strokeweight=".48004pt" strokecolor="#000000">
                <v:path arrowok="t"/>
              </v:shape>
            </v:group>
            <v:group style="position:absolute;left:4503;top:6337;width:20;height:2" coordorigin="4503,6337" coordsize="20,2">
              <v:shape style="position:absolute;left:4503;top:6337;width:20;height:2" coordorigin="4503,6337" coordsize="20,0" path="m4503,6337l4523,6337e" filled="false" stroked="true" strokeweight=".48004pt" strokecolor="#000000">
                <v:path arrowok="t"/>
              </v:shape>
            </v:group>
            <v:group style="position:absolute;left:4523;top:6337;width:20;height:2" coordorigin="4523,6337" coordsize="20,2">
              <v:shape style="position:absolute;left:4523;top:6337;width:20;height:2" coordorigin="4523,6337" coordsize="20,0" path="m4523,6337l4542,6337e" filled="false" stroked="true" strokeweight=".48004pt" strokecolor="#000000">
                <v:path arrowok="t"/>
              </v:shape>
            </v:group>
            <v:group style="position:absolute;left:4542;top:6337;width:20;height:2" coordorigin="4542,6337" coordsize="20,2">
              <v:shape style="position:absolute;left:4542;top:6337;width:20;height:2" coordorigin="4542,6337" coordsize="20,0" path="m4542,6337l4561,6337e" filled="false" stroked="true" strokeweight=".48004pt" strokecolor="#000000">
                <v:path arrowok="t"/>
              </v:shape>
            </v:group>
            <v:group style="position:absolute;left:4561;top:6337;width:20;height:2" coordorigin="4561,6337" coordsize="20,2">
              <v:shape style="position:absolute;left:4561;top:6337;width:20;height:2" coordorigin="4561,6337" coordsize="20,0" path="m4561,6337l4580,6337e" filled="false" stroked="true" strokeweight=".48004pt" strokecolor="#000000">
                <v:path arrowok="t"/>
              </v:shape>
            </v:group>
            <v:group style="position:absolute;left:4580;top:6337;width:20;height:2" coordorigin="4580,6337" coordsize="20,2">
              <v:shape style="position:absolute;left:4580;top:6337;width:20;height:2" coordorigin="4580,6337" coordsize="20,0" path="m4580,6337l4599,6337e" filled="false" stroked="true" strokeweight=".48004pt" strokecolor="#000000">
                <v:path arrowok="t"/>
              </v:shape>
            </v:group>
            <v:group style="position:absolute;left:4599;top:6337;width:20;height:2" coordorigin="4599,6337" coordsize="20,2">
              <v:shape style="position:absolute;left:4599;top:6337;width:20;height:2" coordorigin="4599,6337" coordsize="20,0" path="m4599,6337l4619,6337e" filled="false" stroked="true" strokeweight=".48004pt" strokecolor="#000000">
                <v:path arrowok="t"/>
              </v:shape>
            </v:group>
            <v:group style="position:absolute;left:4619;top:6337;width:20;height:2" coordorigin="4619,6337" coordsize="20,2">
              <v:shape style="position:absolute;left:4619;top:6337;width:20;height:2" coordorigin="4619,6337" coordsize="20,0" path="m4619,6337l4638,6337e" filled="false" stroked="true" strokeweight=".48004pt" strokecolor="#000000">
                <v:path arrowok="t"/>
              </v:shape>
            </v:group>
            <v:group style="position:absolute;left:4638;top:6337;width:20;height:2" coordorigin="4638,6337" coordsize="20,2">
              <v:shape style="position:absolute;left:4638;top:6337;width:20;height:2" coordorigin="4638,6337" coordsize="20,0" path="m4638,6337l4657,6337e" filled="false" stroked="true" strokeweight=".48004pt" strokecolor="#000000">
                <v:path arrowok="t"/>
              </v:shape>
            </v:group>
            <v:group style="position:absolute;left:4657;top:6337;width:20;height:2" coordorigin="4657,6337" coordsize="20,2">
              <v:shape style="position:absolute;left:4657;top:6337;width:20;height:2" coordorigin="4657,6337" coordsize="20,0" path="m4657,6337l4676,6337e" filled="false" stroked="true" strokeweight=".48004pt" strokecolor="#000000">
                <v:path arrowok="t"/>
              </v:shape>
            </v:group>
            <v:group style="position:absolute;left:4676;top:6337;width:20;height:2" coordorigin="4676,6337" coordsize="20,2">
              <v:shape style="position:absolute;left:4676;top:6337;width:20;height:2" coordorigin="4676,6337" coordsize="20,0" path="m4676,6337l4695,6337e" filled="false" stroked="true" strokeweight=".48004pt" strokecolor="#000000">
                <v:path arrowok="t"/>
              </v:shape>
            </v:group>
            <v:group style="position:absolute;left:4695;top:6337;width:20;height:2" coordorigin="4695,6337" coordsize="20,2">
              <v:shape style="position:absolute;left:4695;top:6337;width:20;height:2" coordorigin="4695,6337" coordsize="20,0" path="m4695,6337l4715,6337e" filled="false" stroked="true" strokeweight=".48004pt" strokecolor="#000000">
                <v:path arrowok="t"/>
              </v:shape>
            </v:group>
            <v:group style="position:absolute;left:4715;top:6337;width:20;height:2" coordorigin="4715,6337" coordsize="20,2">
              <v:shape style="position:absolute;left:4715;top:6337;width:20;height:2" coordorigin="4715,6337" coordsize="20,0" path="m4715,6337l4734,6337e" filled="false" stroked="true" strokeweight=".48004pt" strokecolor="#000000">
                <v:path arrowok="t"/>
              </v:shape>
            </v:group>
            <v:group style="position:absolute;left:4734;top:6337;width:20;height:2" coordorigin="4734,6337" coordsize="20,2">
              <v:shape style="position:absolute;left:4734;top:6337;width:20;height:2" coordorigin="4734,6337" coordsize="20,0" path="m4734,6337l4753,6337e" filled="false" stroked="true" strokeweight=".48004pt" strokecolor="#000000">
                <v:path arrowok="t"/>
              </v:shape>
            </v:group>
            <v:group style="position:absolute;left:4753;top:6337;width:20;height:2" coordorigin="4753,6337" coordsize="20,2">
              <v:shape style="position:absolute;left:4753;top:6337;width:20;height:2" coordorigin="4753,6337" coordsize="20,0" path="m4753,6337l4772,6337e" filled="false" stroked="true" strokeweight=".48004pt" strokecolor="#000000">
                <v:path arrowok="t"/>
              </v:shape>
            </v:group>
            <v:group style="position:absolute;left:4772;top:6337;width:20;height:2" coordorigin="4772,6337" coordsize="20,2">
              <v:shape style="position:absolute;left:4772;top:6337;width:20;height:2" coordorigin="4772,6337" coordsize="20,0" path="m4772,6337l4791,6337e" filled="false" stroked="true" strokeweight=".48004pt" strokecolor="#000000">
                <v:path arrowok="t"/>
              </v:shape>
            </v:group>
            <v:group style="position:absolute;left:4791;top:6337;width:20;height:2" coordorigin="4791,6337" coordsize="20,2">
              <v:shape style="position:absolute;left:4791;top:6337;width:20;height:2" coordorigin="4791,6337" coordsize="20,0" path="m4791,6337l4811,6337e" filled="false" stroked="true" strokeweight=".48004pt" strokecolor="#000000">
                <v:path arrowok="t"/>
              </v:shape>
            </v:group>
            <v:group style="position:absolute;left:4811;top:6337;width:20;height:2" coordorigin="4811,6337" coordsize="20,2">
              <v:shape style="position:absolute;left:4811;top:6337;width:20;height:2" coordorigin="4811,6337" coordsize="20,0" path="m4811,6337l4830,6337e" filled="false" stroked="true" strokeweight=".48004pt" strokecolor="#000000">
                <v:path arrowok="t"/>
              </v:shape>
            </v:group>
            <v:group style="position:absolute;left:4830;top:6337;width:20;height:2" coordorigin="4830,6337" coordsize="20,2">
              <v:shape style="position:absolute;left:4830;top:6337;width:20;height:2" coordorigin="4830,6337" coordsize="20,0" path="m4830,6337l4849,6337e" filled="false" stroked="true" strokeweight=".48004pt" strokecolor="#000000">
                <v:path arrowok="t"/>
              </v:shape>
            </v:group>
            <v:group style="position:absolute;left:4849;top:6337;width:20;height:2" coordorigin="4849,6337" coordsize="20,2">
              <v:shape style="position:absolute;left:4849;top:6337;width:20;height:2" coordorigin="4849,6337" coordsize="20,0" path="m4849,6337l4868,6337e" filled="false" stroked="true" strokeweight=".48004pt" strokecolor="#000000">
                <v:path arrowok="t"/>
              </v:shape>
            </v:group>
            <v:group style="position:absolute;left:4868;top:6337;width:20;height:2" coordorigin="4868,6337" coordsize="20,2">
              <v:shape style="position:absolute;left:4868;top:6337;width:20;height:2" coordorigin="4868,6337" coordsize="20,0" path="m4868,6337l4887,6337e" filled="false" stroked="true" strokeweight=".48004pt" strokecolor="#000000">
                <v:path arrowok="t"/>
              </v:shape>
            </v:group>
            <v:group style="position:absolute;left:4887;top:6337;width:20;height:2" coordorigin="4887,6337" coordsize="20,2">
              <v:shape style="position:absolute;left:4887;top:6337;width:20;height:2" coordorigin="4887,6337" coordsize="20,0" path="m4887,6337l4907,6337e" filled="false" stroked="true" strokeweight=".48004pt" strokecolor="#000000">
                <v:path arrowok="t"/>
              </v:shape>
            </v:group>
            <v:group style="position:absolute;left:4907;top:6337;width:20;height:2" coordorigin="4907,6337" coordsize="20,2">
              <v:shape style="position:absolute;left:4907;top:6337;width:20;height:2" coordorigin="4907,6337" coordsize="20,0" path="m4907,6337l4926,6337e" filled="false" stroked="true" strokeweight=".48004pt" strokecolor="#000000">
                <v:path arrowok="t"/>
              </v:shape>
            </v:group>
            <v:group style="position:absolute;left:4926;top:6337;width:20;height:2" coordorigin="4926,6337" coordsize="20,2">
              <v:shape style="position:absolute;left:4926;top:6337;width:20;height:2" coordorigin="4926,6337" coordsize="20,0" path="m4926,6337l4945,6337e" filled="false" stroked="true" strokeweight=".48004pt" strokecolor="#000000">
                <v:path arrowok="t"/>
              </v:shape>
            </v:group>
            <v:group style="position:absolute;left:4945;top:6337;width:20;height:2" coordorigin="4945,6337" coordsize="20,2">
              <v:shape style="position:absolute;left:4945;top:6337;width:20;height:2" coordorigin="4945,6337" coordsize="20,0" path="m4945,6337l4964,6337e" filled="false" stroked="true" strokeweight=".48004pt" strokecolor="#000000">
                <v:path arrowok="t"/>
              </v:shape>
            </v:group>
            <v:group style="position:absolute;left:4964;top:6337;width:20;height:2" coordorigin="4964,6337" coordsize="20,2">
              <v:shape style="position:absolute;left:4964;top:6337;width:20;height:2" coordorigin="4964,6337" coordsize="20,0" path="m4964,6337l4983,6337e" filled="false" stroked="true" strokeweight=".48004pt" strokecolor="#000000">
                <v:path arrowok="t"/>
              </v:shape>
            </v:group>
            <v:group style="position:absolute;left:4983;top:6337;width:20;height:2" coordorigin="4983,6337" coordsize="20,2">
              <v:shape style="position:absolute;left:4983;top:6337;width:20;height:2" coordorigin="4983,6337" coordsize="20,0" path="m4983,6337l5003,6337e" filled="false" stroked="true" strokeweight=".48004pt" strokecolor="#000000">
                <v:path arrowok="t"/>
              </v:shape>
            </v:group>
            <v:group style="position:absolute;left:5003;top:6337;width:20;height:2" coordorigin="5003,6337" coordsize="20,2">
              <v:shape style="position:absolute;left:5003;top:6337;width:20;height:2" coordorigin="5003,6337" coordsize="20,0" path="m5003,6337l5022,6337e" filled="false" stroked="true" strokeweight=".48004pt" strokecolor="#000000">
                <v:path arrowok="t"/>
              </v:shape>
            </v:group>
            <v:group style="position:absolute;left:5022;top:6337;width:20;height:2" coordorigin="5022,6337" coordsize="20,2">
              <v:shape style="position:absolute;left:5022;top:6337;width:20;height:2" coordorigin="5022,6337" coordsize="20,0" path="m5022,6337l5041,6337e" filled="false" stroked="true" strokeweight=".48004pt" strokecolor="#000000">
                <v:path arrowok="t"/>
              </v:shape>
            </v:group>
            <v:group style="position:absolute;left:5041;top:6337;width:20;height:2" coordorigin="5041,6337" coordsize="20,2">
              <v:shape style="position:absolute;left:5041;top:6337;width:20;height:2" coordorigin="5041,6337" coordsize="20,0" path="m5041,6337l5060,6337e" filled="false" stroked="true" strokeweight=".48004pt" strokecolor="#000000">
                <v:path arrowok="t"/>
              </v:shape>
            </v:group>
            <v:group style="position:absolute;left:5060;top:6337;width:20;height:2" coordorigin="5060,6337" coordsize="20,2">
              <v:shape style="position:absolute;left:5060;top:6337;width:20;height:2" coordorigin="5060,6337" coordsize="20,0" path="m5060,6337l5079,6337e" filled="false" stroked="true" strokeweight=".48004pt" strokecolor="#000000">
                <v:path arrowok="t"/>
              </v:shape>
            </v:group>
            <v:group style="position:absolute;left:5079;top:6337;width:20;height:2" coordorigin="5079,6337" coordsize="20,2">
              <v:shape style="position:absolute;left:5079;top:6337;width:20;height:2" coordorigin="5079,6337" coordsize="20,0" path="m5079,6337l5099,6337e" filled="false" stroked="true" strokeweight=".48004pt" strokecolor="#000000">
                <v:path arrowok="t"/>
              </v:shape>
            </v:group>
            <v:group style="position:absolute;left:5099;top:6337;width:20;height:2" coordorigin="5099,6337" coordsize="20,2">
              <v:shape style="position:absolute;left:5099;top:6337;width:20;height:2" coordorigin="5099,6337" coordsize="20,0" path="m5099,6337l5118,6337e" filled="false" stroked="true" strokeweight=".48004pt" strokecolor="#000000">
                <v:path arrowok="t"/>
              </v:shape>
            </v:group>
            <v:group style="position:absolute;left:5118;top:6337;width:20;height:2" coordorigin="5118,6337" coordsize="20,2">
              <v:shape style="position:absolute;left:5118;top:6337;width:20;height:2" coordorigin="5118,6337" coordsize="20,0" path="m5118,6337l5137,6337e" filled="false" stroked="true" strokeweight=".48004pt" strokecolor="#000000">
                <v:path arrowok="t"/>
              </v:shape>
            </v:group>
            <v:group style="position:absolute;left:5137;top:6337;width:20;height:2" coordorigin="5137,6337" coordsize="20,2">
              <v:shape style="position:absolute;left:5137;top:6337;width:20;height:2" coordorigin="5137,6337" coordsize="20,0" path="m5137,6337l5156,6337e" filled="false" stroked="true" strokeweight=".48004pt" strokecolor="#000000">
                <v:path arrowok="t"/>
              </v:shape>
            </v:group>
            <v:group style="position:absolute;left:5156;top:6337;width:20;height:2" coordorigin="5156,6337" coordsize="20,2">
              <v:shape style="position:absolute;left:5156;top:6337;width:20;height:2" coordorigin="5156,6337" coordsize="20,0" path="m5156,6337l5175,6337e" filled="false" stroked="true" strokeweight=".48004pt" strokecolor="#000000">
                <v:path arrowok="t"/>
              </v:shape>
            </v:group>
            <v:group style="position:absolute;left:5175;top:6337;width:20;height:2" coordorigin="5175,6337" coordsize="20,2">
              <v:shape style="position:absolute;left:5175;top:6337;width:20;height:2" coordorigin="5175,6337" coordsize="20,0" path="m5175,6337l5195,6337e" filled="false" stroked="true" strokeweight=".48004pt" strokecolor="#000000">
                <v:path arrowok="t"/>
              </v:shape>
            </v:group>
            <v:group style="position:absolute;left:5195;top:6337;width:20;height:2" coordorigin="5195,6337" coordsize="20,2">
              <v:shape style="position:absolute;left:5195;top:6337;width:20;height:2" coordorigin="5195,6337" coordsize="20,0" path="m5195,6337l5214,6337e" filled="false" stroked="true" strokeweight=".48004pt" strokecolor="#000000">
                <v:path arrowok="t"/>
              </v:shape>
            </v:group>
            <v:group style="position:absolute;left:5214;top:6337;width:20;height:2" coordorigin="5214,6337" coordsize="20,2">
              <v:shape style="position:absolute;left:5214;top:6337;width:20;height:2" coordorigin="5214,6337" coordsize="20,0" path="m5214,6337l5233,6337e" filled="false" stroked="true" strokeweight=".48004pt" strokecolor="#000000">
                <v:path arrowok="t"/>
              </v:shape>
            </v:group>
            <v:group style="position:absolute;left:5233;top:6337;width:20;height:2" coordorigin="5233,6337" coordsize="20,2">
              <v:shape style="position:absolute;left:5233;top:6337;width:20;height:2" coordorigin="5233,6337" coordsize="20,0" path="m5233,6337l5252,6337e" filled="false" stroked="true" strokeweight=".48004pt" strokecolor="#000000">
                <v:path arrowok="t"/>
              </v:shape>
            </v:group>
            <v:group style="position:absolute;left:5252;top:6337;width:20;height:2" coordorigin="5252,6337" coordsize="20,2">
              <v:shape style="position:absolute;left:5252;top:6337;width:20;height:2" coordorigin="5252,6337" coordsize="20,0" path="m5252,6337l5271,6337e" filled="false" stroked="true" strokeweight=".48004pt" strokecolor="#000000">
                <v:path arrowok="t"/>
              </v:shape>
            </v:group>
            <v:group style="position:absolute;left:5271;top:6337;width:20;height:2" coordorigin="5271,6337" coordsize="20,2">
              <v:shape style="position:absolute;left:5271;top:6337;width:20;height:2" coordorigin="5271,6337" coordsize="20,0" path="m5271,6337l5291,6337e" filled="false" stroked="true" strokeweight=".48004pt" strokecolor="#000000">
                <v:path arrowok="t"/>
              </v:shape>
            </v:group>
            <v:group style="position:absolute;left:5291;top:6337;width:20;height:2" coordorigin="5291,6337" coordsize="20,2">
              <v:shape style="position:absolute;left:5291;top:6337;width:20;height:2" coordorigin="5291,6337" coordsize="20,0" path="m5291,6337l5310,6337e" filled="false" stroked="true" strokeweight=".48004pt" strokecolor="#000000">
                <v:path arrowok="t"/>
              </v:shape>
            </v:group>
            <v:group style="position:absolute;left:5310;top:6337;width:20;height:2" coordorigin="5310,6337" coordsize="20,2">
              <v:shape style="position:absolute;left:5310;top:6337;width:20;height:2" coordorigin="5310,6337" coordsize="20,0" path="m5310,6337l5329,6337e" filled="false" stroked="true" strokeweight=".48004pt" strokecolor="#000000">
                <v:path arrowok="t"/>
              </v:shape>
            </v:group>
            <v:group style="position:absolute;left:5329;top:6337;width:20;height:2" coordorigin="5329,6337" coordsize="20,2">
              <v:shape style="position:absolute;left:5329;top:6337;width:20;height:2" coordorigin="5329,6337" coordsize="20,0" path="m5329,6337l5348,6337e" filled="false" stroked="true" strokeweight=".48004pt" strokecolor="#000000">
                <v:path arrowok="t"/>
              </v:shape>
            </v:group>
            <v:group style="position:absolute;left:5348;top:6337;width:20;height:2" coordorigin="5348,6337" coordsize="20,2">
              <v:shape style="position:absolute;left:5348;top:6337;width:20;height:2" coordorigin="5348,6337" coordsize="20,0" path="m5348,6337l5367,6337e" filled="false" stroked="true" strokeweight=".48004pt" strokecolor="#000000">
                <v:path arrowok="t"/>
              </v:shape>
            </v:group>
            <v:group style="position:absolute;left:5367;top:6337;width:20;height:2" coordorigin="5367,6337" coordsize="20,2">
              <v:shape style="position:absolute;left:5367;top:6337;width:20;height:2" coordorigin="5367,6337" coordsize="20,0" path="m5367,6337l5387,6337e" filled="false" stroked="true" strokeweight=".48004pt" strokecolor="#000000">
                <v:path arrowok="t"/>
              </v:shape>
            </v:group>
            <v:group style="position:absolute;left:5387;top:6337;width:20;height:2" coordorigin="5387,6337" coordsize="20,2">
              <v:shape style="position:absolute;left:5387;top:6337;width:20;height:2" coordorigin="5387,6337" coordsize="20,0" path="m5387,6337l5406,6337e" filled="false" stroked="true" strokeweight=".48004pt" strokecolor="#000000">
                <v:path arrowok="t"/>
              </v:shape>
            </v:group>
            <v:group style="position:absolute;left:5406;top:6337;width:20;height:2" coordorigin="5406,6337" coordsize="20,2">
              <v:shape style="position:absolute;left:5406;top:6337;width:20;height:2" coordorigin="5406,6337" coordsize="20,0" path="m5406,6337l5425,6337e" filled="false" stroked="true" strokeweight=".48004pt" strokecolor="#000000">
                <v:path arrowok="t"/>
              </v:shape>
            </v:group>
            <v:group style="position:absolute;left:5425;top:6337;width:20;height:2" coordorigin="5425,6337" coordsize="20,2">
              <v:shape style="position:absolute;left:5425;top:6337;width:20;height:2" coordorigin="5425,6337" coordsize="20,0" path="m5425,6337l5444,6337e" filled="false" stroked="true" strokeweight=".48004pt" strokecolor="#000000">
                <v:path arrowok="t"/>
              </v:shape>
            </v:group>
            <v:group style="position:absolute;left:5444;top:6337;width:20;height:2" coordorigin="5444,6337" coordsize="20,2">
              <v:shape style="position:absolute;left:5444;top:6337;width:20;height:2" coordorigin="5444,6337" coordsize="20,0" path="m5444,6337l5463,6337e" filled="false" stroked="true" strokeweight=".48004pt" strokecolor="#000000">
                <v:path arrowok="t"/>
              </v:shape>
            </v:group>
            <v:group style="position:absolute;left:5463;top:6337;width:20;height:2" coordorigin="5463,6337" coordsize="20,2">
              <v:shape style="position:absolute;left:5463;top:6337;width:20;height:2" coordorigin="5463,6337" coordsize="20,0" path="m5463,6337l5483,6337e" filled="false" stroked="true" strokeweight=".48004pt" strokecolor="#000000">
                <v:path arrowok="t"/>
              </v:shape>
            </v:group>
            <v:group style="position:absolute;left:5483;top:6337;width:20;height:2" coordorigin="5483,6337" coordsize="20,2">
              <v:shape style="position:absolute;left:5483;top:6337;width:20;height:2" coordorigin="5483,6337" coordsize="20,0" path="m5483,6337l5502,6337e" filled="false" stroked="true" strokeweight=".48004pt" strokecolor="#000000">
                <v:path arrowok="t"/>
              </v:shape>
            </v:group>
            <v:group style="position:absolute;left:5502;top:6337;width:20;height:2" coordorigin="5502,6337" coordsize="20,2">
              <v:shape style="position:absolute;left:5502;top:6337;width:20;height:2" coordorigin="5502,6337" coordsize="20,0" path="m5502,6337l5521,6337e" filled="false" stroked="true" strokeweight=".48004pt" strokecolor="#000000">
                <v:path arrowok="t"/>
              </v:shape>
            </v:group>
            <v:group style="position:absolute;left:5521;top:6337;width:20;height:2" coordorigin="5521,6337" coordsize="20,2">
              <v:shape style="position:absolute;left:5521;top:6337;width:20;height:2" coordorigin="5521,6337" coordsize="20,0" path="m5521,6337l5540,6337e" filled="false" stroked="true" strokeweight=".48004pt" strokecolor="#000000">
                <v:path arrowok="t"/>
              </v:shape>
            </v:group>
            <v:group style="position:absolute;left:5540;top:6337;width:20;height:2" coordorigin="5540,6337" coordsize="20,2">
              <v:shape style="position:absolute;left:5540;top:6337;width:20;height:2" coordorigin="5540,6337" coordsize="20,0" path="m5540,6337l5559,6337e" filled="false" stroked="true" strokeweight=".48004pt" strokecolor="#000000">
                <v:path arrowok="t"/>
              </v:shape>
            </v:group>
            <v:group style="position:absolute;left:5559;top:6337;width:20;height:2" coordorigin="5559,6337" coordsize="20,2">
              <v:shape style="position:absolute;left:5559;top:6337;width:20;height:2" coordorigin="5559,6337" coordsize="20,0" path="m5559,6337l5579,6337e" filled="false" stroked="true" strokeweight=".48004pt" strokecolor="#000000">
                <v:path arrowok="t"/>
              </v:shape>
            </v:group>
            <v:group style="position:absolute;left:5579;top:6337;width:20;height:2" coordorigin="5579,6337" coordsize="20,2">
              <v:shape style="position:absolute;left:5579;top:6337;width:20;height:2" coordorigin="5579,6337" coordsize="20,0" path="m5579,6337l5598,6337e" filled="false" stroked="true" strokeweight=".48004pt" strokecolor="#000000">
                <v:path arrowok="t"/>
              </v:shape>
            </v:group>
            <v:group style="position:absolute;left:5598;top:6337;width:20;height:2" coordorigin="5598,6337" coordsize="20,2">
              <v:shape style="position:absolute;left:5598;top:6337;width:20;height:2" coordorigin="5598,6337" coordsize="20,0" path="m5598,6337l5617,6337e" filled="false" stroked="true" strokeweight=".48004pt" strokecolor="#000000">
                <v:path arrowok="t"/>
              </v:shape>
            </v:group>
            <v:group style="position:absolute;left:5617;top:6337;width:20;height:2" coordorigin="5617,6337" coordsize="20,2">
              <v:shape style="position:absolute;left:5617;top:6337;width:20;height:2" coordorigin="5617,6337" coordsize="20,0" path="m5617,6337l5636,6337e" filled="false" stroked="true" strokeweight=".48004pt" strokecolor="#000000">
                <v:path arrowok="t"/>
              </v:shape>
            </v:group>
            <v:group style="position:absolute;left:5636;top:6337;width:20;height:2" coordorigin="5636,6337" coordsize="20,2">
              <v:shape style="position:absolute;left:5636;top:6337;width:20;height:2" coordorigin="5636,6337" coordsize="20,0" path="m5636,6337l5655,6337e" filled="false" stroked="true" strokeweight=".48004pt" strokecolor="#000000">
                <v:path arrowok="t"/>
              </v:shape>
            </v:group>
            <v:group style="position:absolute;left:5655;top:6337;width:20;height:2" coordorigin="5655,6337" coordsize="20,2">
              <v:shape style="position:absolute;left:5655;top:6337;width:20;height:2" coordorigin="5655,6337" coordsize="20,0" path="m5655,6337l5675,6337e" filled="false" stroked="true" strokeweight=".48004pt" strokecolor="#000000">
                <v:path arrowok="t"/>
              </v:shape>
            </v:group>
            <v:group style="position:absolute;left:5675;top:6337;width:20;height:2" coordorigin="5675,6337" coordsize="20,2">
              <v:shape style="position:absolute;left:5675;top:6337;width:20;height:2" coordorigin="5675,6337" coordsize="20,0" path="m5675,6337l5694,6337e" filled="false" stroked="true" strokeweight=".48004pt" strokecolor="#000000">
                <v:path arrowok="t"/>
              </v:shape>
            </v:group>
            <v:group style="position:absolute;left:5694;top:6337;width:20;height:2" coordorigin="5694,6337" coordsize="20,2">
              <v:shape style="position:absolute;left:5694;top:6337;width:20;height:2" coordorigin="5694,6337" coordsize="20,0" path="m5694,6337l5713,6337e" filled="false" stroked="true" strokeweight=".48004pt" strokecolor="#000000">
                <v:path arrowok="t"/>
              </v:shape>
            </v:group>
            <v:group style="position:absolute;left:5713;top:6337;width:20;height:2" coordorigin="5713,6337" coordsize="20,2">
              <v:shape style="position:absolute;left:5713;top:6337;width:20;height:2" coordorigin="5713,6337" coordsize="20,0" path="m5713,6337l5732,6337e" filled="false" stroked="true" strokeweight=".48004pt" strokecolor="#000000">
                <v:path arrowok="t"/>
              </v:shape>
            </v:group>
            <v:group style="position:absolute;left:5732;top:6337;width:20;height:2" coordorigin="5732,6337" coordsize="20,2">
              <v:shape style="position:absolute;left:5732;top:6337;width:20;height:2" coordorigin="5732,6337" coordsize="20,0" path="m5732,6337l5751,6337e" filled="false" stroked="true" strokeweight=".48004pt" strokecolor="#000000">
                <v:path arrowok="t"/>
              </v:shape>
            </v:group>
            <v:group style="position:absolute;left:5751;top:6337;width:20;height:2" coordorigin="5751,6337" coordsize="20,2">
              <v:shape style="position:absolute;left:5751;top:6337;width:20;height:2" coordorigin="5751,6337" coordsize="20,0" path="m5751,6337l5771,6337e" filled="false" stroked="true" strokeweight=".48004pt" strokecolor="#000000">
                <v:path arrowok="t"/>
              </v:shape>
            </v:group>
            <v:group style="position:absolute;left:5771;top:6337;width:20;height:2" coordorigin="5771,6337" coordsize="20,2">
              <v:shape style="position:absolute;left:5771;top:6337;width:20;height:2" coordorigin="5771,6337" coordsize="20,0" path="m5771,6337l5790,6337e" filled="false" stroked="true" strokeweight=".48004pt" strokecolor="#000000">
                <v:path arrowok="t"/>
              </v:shape>
            </v:group>
            <v:group style="position:absolute;left:5790;top:6337;width:20;height:2" coordorigin="5790,6337" coordsize="20,2">
              <v:shape style="position:absolute;left:5790;top:6337;width:20;height:2" coordorigin="5790,6337" coordsize="20,0" path="m5790,6337l5809,6337e" filled="false" stroked="true" strokeweight=".48004pt" strokecolor="#000000">
                <v:path arrowok="t"/>
              </v:shape>
            </v:group>
            <v:group style="position:absolute;left:5809;top:6337;width:20;height:2" coordorigin="5809,6337" coordsize="20,2">
              <v:shape style="position:absolute;left:5809;top:6337;width:20;height:2" coordorigin="5809,6337" coordsize="20,0" path="m5809,6337l5828,6337e" filled="false" stroked="true" strokeweight=".48004pt" strokecolor="#000000">
                <v:path arrowok="t"/>
              </v:shape>
            </v:group>
            <v:group style="position:absolute;left:5828;top:6337;width:20;height:2" coordorigin="5828,6337" coordsize="20,2">
              <v:shape style="position:absolute;left:5828;top:6337;width:20;height:2" coordorigin="5828,6337" coordsize="20,0" path="m5828,6337l5847,6337e" filled="false" stroked="true" strokeweight=".48004pt" strokecolor="#000000">
                <v:path arrowok="t"/>
              </v:shape>
            </v:group>
            <v:group style="position:absolute;left:5847;top:6337;width:20;height:2" coordorigin="5847,6337" coordsize="20,2">
              <v:shape style="position:absolute;left:5847;top:6337;width:20;height:2" coordorigin="5847,6337" coordsize="20,0" path="m5847,6337l5867,6337e" filled="false" stroked="true" strokeweight=".48004pt" strokecolor="#000000">
                <v:path arrowok="t"/>
              </v:shape>
            </v:group>
            <v:group style="position:absolute;left:5867;top:6337;width:20;height:2" coordorigin="5867,6337" coordsize="20,2">
              <v:shape style="position:absolute;left:5867;top:6337;width:20;height:2" coordorigin="5867,6337" coordsize="20,0" path="m5867,6337l5886,6337e" filled="false" stroked="true" strokeweight=".48004pt" strokecolor="#000000">
                <v:path arrowok="t"/>
              </v:shape>
            </v:group>
            <v:group style="position:absolute;left:5886;top:6337;width:20;height:2" coordorigin="5886,6337" coordsize="20,2">
              <v:shape style="position:absolute;left:5886;top:6337;width:20;height:2" coordorigin="5886,6337" coordsize="20,0" path="m5886,6337l5905,6337e" filled="false" stroked="true" strokeweight=".48004pt" strokecolor="#000000">
                <v:path arrowok="t"/>
              </v:shape>
            </v:group>
            <v:group style="position:absolute;left:5905;top:6337;width:20;height:2" coordorigin="5905,6337" coordsize="20,2">
              <v:shape style="position:absolute;left:5905;top:6337;width:20;height:2" coordorigin="5905,6337" coordsize="20,0" path="m5905,6337l5924,6337e" filled="false" stroked="true" strokeweight=".48004pt" strokecolor="#000000">
                <v:path arrowok="t"/>
              </v:shape>
            </v:group>
            <v:group style="position:absolute;left:5924;top:6337;width:20;height:2" coordorigin="5924,6337" coordsize="20,2">
              <v:shape style="position:absolute;left:5924;top:6337;width:20;height:2" coordorigin="5924,6337" coordsize="20,0" path="m5924,6337l5943,6337e" filled="false" stroked="true" strokeweight=".48004pt" strokecolor="#000000">
                <v:path arrowok="t"/>
              </v:shape>
            </v:group>
            <v:group style="position:absolute;left:5943;top:6337;width:20;height:2" coordorigin="5943,6337" coordsize="20,2">
              <v:shape style="position:absolute;left:5943;top:6337;width:20;height:2" coordorigin="5943,6337" coordsize="20,0" path="m5943,6337l5963,6337e" filled="false" stroked="true" strokeweight=".48004pt" strokecolor="#000000">
                <v:path arrowok="t"/>
              </v:shape>
            </v:group>
            <v:group style="position:absolute;left:5963;top:6337;width:20;height:2" coordorigin="5963,6337" coordsize="20,2">
              <v:shape style="position:absolute;left:5963;top:6337;width:20;height:2" coordorigin="5963,6337" coordsize="20,0" path="m5963,6337l5982,6337e" filled="false" stroked="true" strokeweight=".48004pt" strokecolor="#000000">
                <v:path arrowok="t"/>
              </v:shape>
            </v:group>
            <v:group style="position:absolute;left:5982;top:6337;width:20;height:2" coordorigin="5982,6337" coordsize="20,2">
              <v:shape style="position:absolute;left:5982;top:6337;width:20;height:2" coordorigin="5982,6337" coordsize="20,0" path="m5982,6337l6001,6337e" filled="false" stroked="true" strokeweight=".48004pt" strokecolor="#000000">
                <v:path arrowok="t"/>
              </v:shape>
            </v:group>
            <v:group style="position:absolute;left:6001;top:6337;width:20;height:2" coordorigin="6001,6337" coordsize="20,2">
              <v:shape style="position:absolute;left:6001;top:6337;width:20;height:2" coordorigin="6001,6337" coordsize="20,0" path="m6001,6337l6020,6337e" filled="false" stroked="true" strokeweight=".48004pt" strokecolor="#000000">
                <v:path arrowok="t"/>
              </v:shape>
            </v:group>
            <v:group style="position:absolute;left:6020;top:6337;width:20;height:2" coordorigin="6020,6337" coordsize="20,2">
              <v:shape style="position:absolute;left:6020;top:6337;width:20;height:2" coordorigin="6020,6337" coordsize="20,0" path="m6020,6337l6039,6337e" filled="false" stroked="true" strokeweight=".48004pt" strokecolor="#000000">
                <v:path arrowok="t"/>
              </v:shape>
            </v:group>
            <v:group style="position:absolute;left:6039;top:6337;width:20;height:2" coordorigin="6039,6337" coordsize="20,2">
              <v:shape style="position:absolute;left:6039;top:6337;width:20;height:2" coordorigin="6039,6337" coordsize="20,0" path="m6039,6337l6059,6337e" filled="false" stroked="true" strokeweight=".48004pt" strokecolor="#000000">
                <v:path arrowok="t"/>
              </v:shape>
            </v:group>
            <v:group style="position:absolute;left:6059;top:6337;width:20;height:2" coordorigin="6059,6337" coordsize="20,2">
              <v:shape style="position:absolute;left:6059;top:6337;width:20;height:2" coordorigin="6059,6337" coordsize="20,0" path="m6059,6337l6078,6337e" filled="false" stroked="true" strokeweight=".48004pt" strokecolor="#000000">
                <v:path arrowok="t"/>
              </v:shape>
            </v:group>
            <v:group style="position:absolute;left:6078;top:6337;width:20;height:2" coordorigin="6078,6337" coordsize="20,2">
              <v:shape style="position:absolute;left:6078;top:6337;width:20;height:2" coordorigin="6078,6337" coordsize="20,0" path="m6078,6337l6097,6337e" filled="false" stroked="true" strokeweight=".48004pt" strokecolor="#000000">
                <v:path arrowok="t"/>
              </v:shape>
            </v:group>
            <v:group style="position:absolute;left:6097;top:6337;width:20;height:2" coordorigin="6097,6337" coordsize="20,2">
              <v:shape style="position:absolute;left:6097;top:6337;width:20;height:2" coordorigin="6097,6337" coordsize="20,0" path="m6097,6337l6116,6337e" filled="false" stroked="true" strokeweight=".48004pt" strokecolor="#000000">
                <v:path arrowok="t"/>
              </v:shape>
            </v:group>
            <v:group style="position:absolute;left:6116;top:6337;width:20;height:2" coordorigin="6116,6337" coordsize="20,2">
              <v:shape style="position:absolute;left:6116;top:6337;width:20;height:2" coordorigin="6116,6337" coordsize="20,0" path="m6116,6337l6135,6337e" filled="false" stroked="true" strokeweight=".48004pt" strokecolor="#000000">
                <v:path arrowok="t"/>
              </v:shape>
            </v:group>
            <v:group style="position:absolute;left:6135;top:6337;width:20;height:2" coordorigin="6135,6337" coordsize="20,2">
              <v:shape style="position:absolute;left:6135;top:6337;width:20;height:2" coordorigin="6135,6337" coordsize="20,0" path="m6135,6337l6155,6337e" filled="false" stroked="true" strokeweight=".48004pt" strokecolor="#000000">
                <v:path arrowok="t"/>
              </v:shape>
            </v:group>
            <v:group style="position:absolute;left:6155;top:6337;width:20;height:2" coordorigin="6155,6337" coordsize="20,2">
              <v:shape style="position:absolute;left:6155;top:6337;width:20;height:2" coordorigin="6155,6337" coordsize="20,0" path="m6155,6337l6174,6337e" filled="false" stroked="true" strokeweight=".48004pt" strokecolor="#000000">
                <v:path arrowok="t"/>
              </v:shape>
            </v:group>
            <v:group style="position:absolute;left:6174;top:6337;width:20;height:2" coordorigin="6174,6337" coordsize="20,2">
              <v:shape style="position:absolute;left:6174;top:6337;width:20;height:2" coordorigin="6174,6337" coordsize="20,0" path="m6174,6337l6193,6337e" filled="false" stroked="true" strokeweight=".48004pt" strokecolor="#000000">
                <v:path arrowok="t"/>
              </v:shape>
            </v:group>
            <v:group style="position:absolute;left:6193;top:6337;width:20;height:2" coordorigin="6193,6337" coordsize="20,2">
              <v:shape style="position:absolute;left:6193;top:6337;width:20;height:2" coordorigin="6193,6337" coordsize="20,0" path="m6193,6337l6212,6337e" filled="false" stroked="true" strokeweight=".48004pt" strokecolor="#000000">
                <v:path arrowok="t"/>
              </v:shape>
            </v:group>
            <v:group style="position:absolute;left:6212;top:6337;width:20;height:2" coordorigin="6212,6337" coordsize="20,2">
              <v:shape style="position:absolute;left:6212;top:6337;width:20;height:2" coordorigin="6212,6337" coordsize="20,0" path="m6212,6337l6231,6337e" filled="false" stroked="true" strokeweight=".48004pt" strokecolor="#000000">
                <v:path arrowok="t"/>
              </v:shape>
            </v:group>
            <v:group style="position:absolute;left:6231;top:6337;width:20;height:2" coordorigin="6231,6337" coordsize="20,2">
              <v:shape style="position:absolute;left:6231;top:6337;width:20;height:2" coordorigin="6231,6337" coordsize="20,0" path="m6231,6337l6251,6337e" filled="false" stroked="true" strokeweight=".48004pt" strokecolor="#000000">
                <v:path arrowok="t"/>
              </v:shape>
            </v:group>
            <v:group style="position:absolute;left:6251;top:6337;width:20;height:2" coordorigin="6251,6337" coordsize="20,2">
              <v:shape style="position:absolute;left:6251;top:6337;width:20;height:2" coordorigin="6251,6337" coordsize="20,0" path="m6251,6337l6270,6337e" filled="false" stroked="true" strokeweight=".48004pt" strokecolor="#000000">
                <v:path arrowok="t"/>
              </v:shape>
            </v:group>
            <v:group style="position:absolute;left:6270;top:6337;width:20;height:2" coordorigin="6270,6337" coordsize="20,2">
              <v:shape style="position:absolute;left:6270;top:6337;width:20;height:2" coordorigin="6270,6337" coordsize="20,0" path="m6270,6337l6289,6337e" filled="false" stroked="true" strokeweight=".48004pt" strokecolor="#000000">
                <v:path arrowok="t"/>
              </v:shape>
            </v:group>
            <v:group style="position:absolute;left:6289;top:6337;width:20;height:2" coordorigin="6289,6337" coordsize="20,2">
              <v:shape style="position:absolute;left:6289;top:6337;width:20;height:2" coordorigin="6289,6337" coordsize="20,0" path="m6289,6337l6309,6337e" filled="false" stroked="true" strokeweight=".48004pt" strokecolor="#000000">
                <v:path arrowok="t"/>
              </v:shape>
            </v:group>
            <v:group style="position:absolute;left:6309;top:6337;width:20;height:2" coordorigin="6309,6337" coordsize="20,2">
              <v:shape style="position:absolute;left:6309;top:6337;width:20;height:2" coordorigin="6309,6337" coordsize="20,0" path="m6309,6337l6328,6337e" filled="false" stroked="true" strokeweight=".48004pt" strokecolor="#000000">
                <v:path arrowok="t"/>
              </v:shape>
            </v:group>
            <v:group style="position:absolute;left:6328;top:6337;width:20;height:2" coordorigin="6328,6337" coordsize="20,2">
              <v:shape style="position:absolute;left:6328;top:6337;width:20;height:2" coordorigin="6328,6337" coordsize="20,0" path="m6328,6337l6347,6337e" filled="false" stroked="true" strokeweight=".48004pt" strokecolor="#000000">
                <v:path arrowok="t"/>
              </v:shape>
            </v:group>
            <v:group style="position:absolute;left:6347;top:6337;width:20;height:2" coordorigin="6347,6337" coordsize="20,2">
              <v:shape style="position:absolute;left:6347;top:6337;width:20;height:2" coordorigin="6347,6337" coordsize="20,0" path="m6347,6337l6366,6337e" filled="false" stroked="true" strokeweight=".48004pt" strokecolor="#000000">
                <v:path arrowok="t"/>
              </v:shape>
            </v:group>
            <v:group style="position:absolute;left:6366;top:6337;width:20;height:2" coordorigin="6366,6337" coordsize="20,2">
              <v:shape style="position:absolute;left:6366;top:6337;width:20;height:2" coordorigin="6366,6337" coordsize="20,0" path="m6366,6337l6385,6337e" filled="false" stroked="true" strokeweight=".48004pt" strokecolor="#000000">
                <v:path arrowok="t"/>
              </v:shape>
            </v:group>
            <v:group style="position:absolute;left:6385;top:6337;width:20;height:2" coordorigin="6385,6337" coordsize="20,2">
              <v:shape style="position:absolute;left:6385;top:6337;width:20;height:2" coordorigin="6385,6337" coordsize="20,0" path="m6385,6337l6405,6337e" filled="false" stroked="true" strokeweight=".48004pt" strokecolor="#000000">
                <v:path arrowok="t"/>
              </v:shape>
            </v:group>
            <v:group style="position:absolute;left:6405;top:6337;width:20;height:2" coordorigin="6405,6337" coordsize="20,2">
              <v:shape style="position:absolute;left:6405;top:6337;width:20;height:2" coordorigin="6405,6337" coordsize="20,0" path="m6405,6337l6424,6337e" filled="false" stroked="true" strokeweight=".48004pt" strokecolor="#000000">
                <v:path arrowok="t"/>
              </v:shape>
            </v:group>
            <v:group style="position:absolute;left:6424;top:6337;width:20;height:2" coordorigin="6424,6337" coordsize="20,2">
              <v:shape style="position:absolute;left:6424;top:6337;width:20;height:2" coordorigin="6424,6337" coordsize="20,0" path="m6424,6337l6443,6337e" filled="false" stroked="true" strokeweight=".48004pt" strokecolor="#000000">
                <v:path arrowok="t"/>
              </v:shape>
            </v:group>
            <v:group style="position:absolute;left:6443;top:6337;width:20;height:2" coordorigin="6443,6337" coordsize="20,2">
              <v:shape style="position:absolute;left:6443;top:6337;width:20;height:2" coordorigin="6443,6337" coordsize="20,0" path="m6443,6337l6462,6337e" filled="false" stroked="true" strokeweight=".48004pt" strokecolor="#000000">
                <v:path arrowok="t"/>
              </v:shape>
            </v:group>
            <v:group style="position:absolute;left:6462;top:6337;width:20;height:2" coordorigin="6462,6337" coordsize="20,2">
              <v:shape style="position:absolute;left:6462;top:6337;width:20;height:2" coordorigin="6462,6337" coordsize="20,0" path="m6462,6337l6481,6337e" filled="false" stroked="true" strokeweight=".48004pt" strokecolor="#000000">
                <v:path arrowok="t"/>
              </v:shape>
            </v:group>
            <v:group style="position:absolute;left:6481;top:6337;width:20;height:2" coordorigin="6481,6337" coordsize="20,2">
              <v:shape style="position:absolute;left:6481;top:6337;width:20;height:2" coordorigin="6481,6337" coordsize="20,0" path="m6481,6337l6501,6337e" filled="false" stroked="true" strokeweight=".48004pt" strokecolor="#000000">
                <v:path arrowok="t"/>
              </v:shape>
            </v:group>
            <v:group style="position:absolute;left:6501;top:6337;width:20;height:2" coordorigin="6501,6337" coordsize="20,2">
              <v:shape style="position:absolute;left:6501;top:6337;width:20;height:2" coordorigin="6501,6337" coordsize="20,0" path="m6501,6337l6520,6337e" filled="false" stroked="true" strokeweight=".48004pt" strokecolor="#000000">
                <v:path arrowok="t"/>
              </v:shape>
            </v:group>
            <v:group style="position:absolute;left:6520;top:6337;width:20;height:2" coordorigin="6520,6337" coordsize="20,2">
              <v:shape style="position:absolute;left:6520;top:6337;width:20;height:2" coordorigin="6520,6337" coordsize="20,0" path="m6520,6337l6539,6337e" filled="false" stroked="true" strokeweight=".48004pt" strokecolor="#000000">
                <v:path arrowok="t"/>
              </v:shape>
            </v:group>
            <v:group style="position:absolute;left:6539;top:6337;width:20;height:2" coordorigin="6539,6337" coordsize="20,2">
              <v:shape style="position:absolute;left:6539;top:6337;width:20;height:2" coordorigin="6539,6337" coordsize="20,0" path="m6539,6337l6558,6337e" filled="false" stroked="true" strokeweight=".48004pt" strokecolor="#000000">
                <v:path arrowok="t"/>
              </v:shape>
            </v:group>
            <v:group style="position:absolute;left:6558;top:6337;width:20;height:2" coordorigin="6558,6337" coordsize="20,2">
              <v:shape style="position:absolute;left:6558;top:6337;width:20;height:2" coordorigin="6558,6337" coordsize="20,0" path="m6558,6337l6577,6337e" filled="false" stroked="true" strokeweight=".48004pt" strokecolor="#000000">
                <v:path arrowok="t"/>
              </v:shape>
            </v:group>
            <v:group style="position:absolute;left:6577;top:6337;width:20;height:2" coordorigin="6577,6337" coordsize="20,2">
              <v:shape style="position:absolute;left:6577;top:6337;width:20;height:2" coordorigin="6577,6337" coordsize="20,0" path="m6577,6337l6597,6337e" filled="false" stroked="true" strokeweight=".48004pt" strokecolor="#000000">
                <v:path arrowok="t"/>
              </v:shape>
            </v:group>
            <v:group style="position:absolute;left:6597;top:6337;width:20;height:2" coordorigin="6597,6337" coordsize="20,2">
              <v:shape style="position:absolute;left:6597;top:6337;width:20;height:2" coordorigin="6597,6337" coordsize="20,0" path="m6597,6337l6616,6337e" filled="false" stroked="true" strokeweight=".48004pt" strokecolor="#000000">
                <v:path arrowok="t"/>
              </v:shape>
            </v:group>
            <v:group style="position:absolute;left:6616;top:6337;width:20;height:2" coordorigin="6616,6337" coordsize="20,2">
              <v:shape style="position:absolute;left:6616;top:6337;width:20;height:2" coordorigin="6616,6337" coordsize="20,0" path="m6616,6337l6635,6337e" filled="false" stroked="true" strokeweight=".48004pt" strokecolor="#000000">
                <v:path arrowok="t"/>
              </v:shape>
            </v:group>
            <v:group style="position:absolute;left:6635;top:6337;width:20;height:2" coordorigin="6635,6337" coordsize="20,2">
              <v:shape style="position:absolute;left:6635;top:6337;width:20;height:2" coordorigin="6635,6337" coordsize="20,0" path="m6635,6337l6654,6337e" filled="false" stroked="true" strokeweight=".48004pt" strokecolor="#000000">
                <v:path arrowok="t"/>
              </v:shape>
            </v:group>
            <v:group style="position:absolute;left:6654;top:6337;width:20;height:2" coordorigin="6654,6337" coordsize="20,2">
              <v:shape style="position:absolute;left:6654;top:6337;width:20;height:2" coordorigin="6654,6337" coordsize="20,0" path="m6654,6337l6673,6337e" filled="false" stroked="true" strokeweight=".48004pt" strokecolor="#000000">
                <v:path arrowok="t"/>
              </v:shape>
            </v:group>
            <v:group style="position:absolute;left:6673;top:6337;width:20;height:2" coordorigin="6673,6337" coordsize="20,2">
              <v:shape style="position:absolute;left:6673;top:6337;width:20;height:2" coordorigin="6673,6337" coordsize="20,0" path="m6673,6337l6693,6337e" filled="false" stroked="true" strokeweight=".48004pt" strokecolor="#000000">
                <v:path arrowok="t"/>
              </v:shape>
            </v:group>
            <v:group style="position:absolute;left:6693;top:6337;width:20;height:2" coordorigin="6693,6337" coordsize="20,2">
              <v:shape style="position:absolute;left:6693;top:6337;width:20;height:2" coordorigin="6693,6337" coordsize="20,0" path="m6693,6337l6712,6337e" filled="false" stroked="true" strokeweight=".48004pt" strokecolor="#000000">
                <v:path arrowok="t"/>
              </v:shape>
            </v:group>
            <v:group style="position:absolute;left:6712;top:6337;width:20;height:2" coordorigin="6712,6337" coordsize="20,2">
              <v:shape style="position:absolute;left:6712;top:6337;width:20;height:2" coordorigin="6712,6337" coordsize="20,0" path="m6712,6337l6731,6337e" filled="false" stroked="true" strokeweight=".48004pt" strokecolor="#000000">
                <v:path arrowok="t"/>
              </v:shape>
            </v:group>
            <v:group style="position:absolute;left:6731;top:6337;width:20;height:2" coordorigin="6731,6337" coordsize="20,2">
              <v:shape style="position:absolute;left:6731;top:6337;width:20;height:2" coordorigin="6731,6337" coordsize="20,0" path="m6731,6337l6750,6337e" filled="false" stroked="true" strokeweight=".48004pt" strokecolor="#000000">
                <v:path arrowok="t"/>
              </v:shape>
            </v:group>
            <v:group style="position:absolute;left:6750;top:6337;width:20;height:2" coordorigin="6750,6337" coordsize="20,2">
              <v:shape style="position:absolute;left:6750;top:6337;width:20;height:2" coordorigin="6750,6337" coordsize="20,0" path="m6750,6337l6769,6337e" filled="false" stroked="true" strokeweight=".48004pt" strokecolor="#000000">
                <v:path arrowok="t"/>
              </v:shape>
            </v:group>
            <v:group style="position:absolute;left:6769;top:6337;width:20;height:2" coordorigin="6769,6337" coordsize="20,2">
              <v:shape style="position:absolute;left:6769;top:6337;width:20;height:2" coordorigin="6769,6337" coordsize="20,0" path="m6769,6337l6789,6337e" filled="false" stroked="true" strokeweight=".48004pt" strokecolor="#000000">
                <v:path arrowok="t"/>
              </v:shape>
            </v:group>
            <v:group style="position:absolute;left:6789;top:6337;width:20;height:2" coordorigin="6789,6337" coordsize="20,2">
              <v:shape style="position:absolute;left:6789;top:6337;width:20;height:2" coordorigin="6789,6337" coordsize="20,0" path="m6789,6337l6808,6337e" filled="false" stroked="true" strokeweight=".48004pt" strokecolor="#000000">
                <v:path arrowok="t"/>
              </v:shape>
            </v:group>
            <v:group style="position:absolute;left:6808;top:6337;width:20;height:2" coordorigin="6808,6337" coordsize="20,2">
              <v:shape style="position:absolute;left:6808;top:6337;width:20;height:2" coordorigin="6808,6337" coordsize="20,0" path="m6808,6337l6827,6337e" filled="false" stroked="true" strokeweight=".48004pt" strokecolor="#000000">
                <v:path arrowok="t"/>
              </v:shape>
            </v:group>
            <v:group style="position:absolute;left:6827;top:6337;width:20;height:2" coordorigin="6827,6337" coordsize="20,2">
              <v:shape style="position:absolute;left:6827;top:6337;width:20;height:2" coordorigin="6827,6337" coordsize="20,0" path="m6827,6337l6846,6337e" filled="false" stroked="true" strokeweight=".48004pt" strokecolor="#000000">
                <v:path arrowok="t"/>
              </v:shape>
            </v:group>
            <v:group style="position:absolute;left:6846;top:6337;width:20;height:2" coordorigin="6846,6337" coordsize="20,2">
              <v:shape style="position:absolute;left:6846;top:6337;width:20;height:2" coordorigin="6846,6337" coordsize="20,0" path="m6846,6337l6865,6337e" filled="false" stroked="true" strokeweight=".48004pt" strokecolor="#000000">
                <v:path arrowok="t"/>
              </v:shape>
            </v:group>
            <v:group style="position:absolute;left:6865;top:6337;width:20;height:2" coordorigin="6865,6337" coordsize="20,2">
              <v:shape style="position:absolute;left:6865;top:6337;width:20;height:2" coordorigin="6865,6337" coordsize="20,0" path="m6865,6337l6885,6337e" filled="false" stroked="true" strokeweight=".48004pt" strokecolor="#000000">
                <v:path arrowok="t"/>
              </v:shape>
            </v:group>
            <v:group style="position:absolute;left:6885;top:6337;width:20;height:2" coordorigin="6885,6337" coordsize="20,2">
              <v:shape style="position:absolute;left:6885;top:6337;width:20;height:2" coordorigin="6885,6337" coordsize="20,0" path="m6885,6337l6904,6337e" filled="false" stroked="true" strokeweight=".48004pt" strokecolor="#000000">
                <v:path arrowok="t"/>
              </v:shape>
            </v:group>
            <v:group style="position:absolute;left:6904;top:6337;width:20;height:2" coordorigin="6904,6337" coordsize="20,2">
              <v:shape style="position:absolute;left:6904;top:6337;width:20;height:2" coordorigin="6904,6337" coordsize="20,0" path="m6904,6337l6923,6337e" filled="false" stroked="true" strokeweight=".48004pt" strokecolor="#000000">
                <v:path arrowok="t"/>
              </v:shape>
            </v:group>
            <v:group style="position:absolute;left:6923;top:6337;width:20;height:2" coordorigin="6923,6337" coordsize="20,2">
              <v:shape style="position:absolute;left:6923;top:6337;width:20;height:2" coordorigin="6923,6337" coordsize="20,0" path="m6923,6337l6942,6337e" filled="false" stroked="true" strokeweight=".48004pt" strokecolor="#000000">
                <v:path arrowok="t"/>
              </v:shape>
            </v:group>
            <v:group style="position:absolute;left:6942;top:6337;width:20;height:2" coordorigin="6942,6337" coordsize="20,2">
              <v:shape style="position:absolute;left:6942;top:6337;width:20;height:2" coordorigin="6942,6337" coordsize="20,0" path="m6942,6337l6961,6337e" filled="false" stroked="true" strokeweight=".48004pt" strokecolor="#000000">
                <v:path arrowok="t"/>
              </v:shape>
            </v:group>
            <v:group style="position:absolute;left:6961;top:6337;width:20;height:2" coordorigin="6961,6337" coordsize="20,2">
              <v:shape style="position:absolute;left:6961;top:6337;width:20;height:2" coordorigin="6961,6337" coordsize="20,0" path="m6961,6337l6981,6337e" filled="false" stroked="true" strokeweight=".48004pt" strokecolor="#000000">
                <v:path arrowok="t"/>
              </v:shape>
            </v:group>
            <v:group style="position:absolute;left:6981;top:6337;width:20;height:2" coordorigin="6981,6337" coordsize="20,2">
              <v:shape style="position:absolute;left:6981;top:6337;width:20;height:2" coordorigin="6981,6337" coordsize="20,0" path="m6981,6337l7000,6337e" filled="false" stroked="true" strokeweight=".48004pt" strokecolor="#000000">
                <v:path arrowok="t"/>
              </v:shape>
            </v:group>
            <v:group style="position:absolute;left:7000;top:6337;width:20;height:2" coordorigin="7000,6337" coordsize="20,2">
              <v:shape style="position:absolute;left:7000;top:6337;width:20;height:2" coordorigin="7000,6337" coordsize="20,0" path="m7000,6337l7019,6337e" filled="false" stroked="true" strokeweight=".48004pt" strokecolor="#000000">
                <v:path arrowok="t"/>
              </v:shape>
            </v:group>
            <v:group style="position:absolute;left:7019;top:6337;width:20;height:2" coordorigin="7019,6337" coordsize="20,2">
              <v:shape style="position:absolute;left:7019;top:6337;width:20;height:2" coordorigin="7019,6337" coordsize="20,0" path="m7019,6337l7038,6337e" filled="false" stroked="true" strokeweight=".48004pt" strokecolor="#000000">
                <v:path arrowok="t"/>
              </v:shape>
            </v:group>
            <v:group style="position:absolute;left:7038;top:6337;width:20;height:2" coordorigin="7038,6337" coordsize="20,2">
              <v:shape style="position:absolute;left:7038;top:6337;width:20;height:2" coordorigin="7038,6337" coordsize="20,0" path="m7038,6337l7057,6337e" filled="false" stroked="true" strokeweight=".48004pt" strokecolor="#000000">
                <v:path arrowok="t"/>
              </v:shape>
            </v:group>
            <v:group style="position:absolute;left:7057;top:6337;width:20;height:2" coordorigin="7057,6337" coordsize="20,2">
              <v:shape style="position:absolute;left:7057;top:6337;width:20;height:2" coordorigin="7057,6337" coordsize="20,0" path="m7057,6337l7077,6337e" filled="false" stroked="true" strokeweight=".48004pt" strokecolor="#000000">
                <v:path arrowok="t"/>
              </v:shape>
            </v:group>
            <v:group style="position:absolute;left:7077;top:6337;width:20;height:2" coordorigin="7077,6337" coordsize="20,2">
              <v:shape style="position:absolute;left:7077;top:6337;width:20;height:2" coordorigin="7077,6337" coordsize="20,0" path="m7077,6337l7096,6337e" filled="false" stroked="true" strokeweight=".48004pt" strokecolor="#000000">
                <v:path arrowok="t"/>
              </v:shape>
            </v:group>
            <v:group style="position:absolute;left:7096;top:6337;width:20;height:2" coordorigin="7096,6337" coordsize="20,2">
              <v:shape style="position:absolute;left:7096;top:6337;width:20;height:2" coordorigin="7096,6337" coordsize="20,0" path="m7096,6337l7115,6337e" filled="false" stroked="true" strokeweight=".48004pt" strokecolor="#000000">
                <v:path arrowok="t"/>
              </v:shape>
            </v:group>
            <v:group style="position:absolute;left:7115;top:6337;width:20;height:2" coordorigin="7115,6337" coordsize="20,2">
              <v:shape style="position:absolute;left:7115;top:6337;width:20;height:2" coordorigin="7115,6337" coordsize="20,0" path="m7115,6337l7134,6337e" filled="false" stroked="true" strokeweight=".48004pt" strokecolor="#000000">
                <v:path arrowok="t"/>
              </v:shape>
            </v:group>
            <v:group style="position:absolute;left:7134;top:6337;width:20;height:2" coordorigin="7134,6337" coordsize="20,2">
              <v:shape style="position:absolute;left:7134;top:6337;width:20;height:2" coordorigin="7134,6337" coordsize="20,0" path="m7134,6337l7153,6337e" filled="false" stroked="true" strokeweight=".48004pt" strokecolor="#000000">
                <v:path arrowok="t"/>
              </v:shape>
            </v:group>
            <v:group style="position:absolute;left:7153;top:6337;width:20;height:2" coordorigin="7153,6337" coordsize="20,2">
              <v:shape style="position:absolute;left:7153;top:6337;width:20;height:2" coordorigin="7153,6337" coordsize="20,0" path="m7153,6337l7173,6337e" filled="false" stroked="true" strokeweight=".48004pt" strokecolor="#000000">
                <v:path arrowok="t"/>
              </v:shape>
            </v:group>
            <v:group style="position:absolute;left:7173;top:6337;width:20;height:2" coordorigin="7173,6337" coordsize="20,2">
              <v:shape style="position:absolute;left:7173;top:6337;width:20;height:2" coordorigin="7173,6337" coordsize="20,0" path="m7173,6337l7192,6337e" filled="false" stroked="true" strokeweight=".48004pt" strokecolor="#000000">
                <v:path arrowok="t"/>
              </v:shape>
            </v:group>
            <v:group style="position:absolute;left:7192;top:6337;width:20;height:2" coordorigin="7192,6337" coordsize="20,2">
              <v:shape style="position:absolute;left:7192;top:6337;width:20;height:2" coordorigin="7192,6337" coordsize="20,0" path="m7192,6337l7211,6337e" filled="false" stroked="true" strokeweight=".48004pt" strokecolor="#000000">
                <v:path arrowok="t"/>
              </v:shape>
            </v:group>
            <v:group style="position:absolute;left:7211;top:6337;width:20;height:2" coordorigin="7211,6337" coordsize="20,2">
              <v:shape style="position:absolute;left:7211;top:6337;width:20;height:2" coordorigin="7211,6337" coordsize="20,0" path="m7211,6337l7230,6337e" filled="false" stroked="true" strokeweight=".48004pt" strokecolor="#000000">
                <v:path arrowok="t"/>
              </v:shape>
            </v:group>
            <v:group style="position:absolute;left:7230;top:6337;width:20;height:2" coordorigin="7230,6337" coordsize="20,2">
              <v:shape style="position:absolute;left:7230;top:6337;width:20;height:2" coordorigin="7230,6337" coordsize="20,0" path="m7230,6337l7249,6337e" filled="false" stroked="true" strokeweight=".48004pt" strokecolor="#000000">
                <v:path arrowok="t"/>
              </v:shape>
            </v:group>
            <v:group style="position:absolute;left:7249;top:6337;width:20;height:2" coordorigin="7249,6337" coordsize="20,2">
              <v:shape style="position:absolute;left:7249;top:6337;width:20;height:2" coordorigin="7249,6337" coordsize="20,0" path="m7249,6337l7269,6337e" filled="false" stroked="true" strokeweight=".48004pt" strokecolor="#000000">
                <v:path arrowok="t"/>
              </v:shape>
            </v:group>
            <v:group style="position:absolute;left:7269;top:6337;width:20;height:2" coordorigin="7269,6337" coordsize="20,2">
              <v:shape style="position:absolute;left:7269;top:6337;width:20;height:2" coordorigin="7269,6337" coordsize="20,0" path="m7269,6337l7288,6337e" filled="false" stroked="true" strokeweight=".48004pt" strokecolor="#000000">
                <v:path arrowok="t"/>
              </v:shape>
            </v:group>
            <v:group style="position:absolute;left:7288;top:6337;width:20;height:2" coordorigin="7288,6337" coordsize="20,2">
              <v:shape style="position:absolute;left:7288;top:6337;width:20;height:2" coordorigin="7288,6337" coordsize="20,0" path="m7288,6337l7307,6337e" filled="false" stroked="true" strokeweight=".48004pt" strokecolor="#000000">
                <v:path arrowok="t"/>
              </v:shape>
            </v:group>
            <v:group style="position:absolute;left:7307;top:6337;width:20;height:2" coordorigin="7307,6337" coordsize="20,2">
              <v:shape style="position:absolute;left:7307;top:6337;width:20;height:2" coordorigin="7307,6337" coordsize="20,0" path="m7307,6337l7326,6337e" filled="false" stroked="true" strokeweight=".48004pt" strokecolor="#000000">
                <v:path arrowok="t"/>
              </v:shape>
            </v:group>
            <v:group style="position:absolute;left:7326;top:6337;width:20;height:2" coordorigin="7326,6337" coordsize="20,2">
              <v:shape style="position:absolute;left:7326;top:6337;width:20;height:2" coordorigin="7326,6337" coordsize="20,0" path="m7326,6337l7345,6337e" filled="false" stroked="true" strokeweight=".48004pt" strokecolor="#000000">
                <v:path arrowok="t"/>
              </v:shape>
            </v:group>
            <v:group style="position:absolute;left:7345;top:6337;width:20;height:2" coordorigin="7345,6337" coordsize="20,2">
              <v:shape style="position:absolute;left:7345;top:6337;width:20;height:2" coordorigin="7345,6337" coordsize="20,0" path="m7345,6337l7365,6337e" filled="false" stroked="true" strokeweight=".48004pt" strokecolor="#000000">
                <v:path arrowok="t"/>
              </v:shape>
            </v:group>
            <v:group style="position:absolute;left:7365;top:6337;width:20;height:2" coordorigin="7365,6337" coordsize="20,2">
              <v:shape style="position:absolute;left:7365;top:6337;width:20;height:2" coordorigin="7365,6337" coordsize="20,0" path="m7365,6337l7384,6337e" filled="false" stroked="true" strokeweight=".48004pt" strokecolor="#000000">
                <v:path arrowok="t"/>
              </v:shape>
            </v:group>
            <v:group style="position:absolute;left:7384;top:6337;width:20;height:2" coordorigin="7384,6337" coordsize="20,2">
              <v:shape style="position:absolute;left:7384;top:6337;width:20;height:2" coordorigin="7384,6337" coordsize="20,0" path="m7384,6337l7403,6337e" filled="false" stroked="true" strokeweight=".48004pt" strokecolor="#000000">
                <v:path arrowok="t"/>
              </v:shape>
            </v:group>
            <v:group style="position:absolute;left:7403;top:6337;width:20;height:2" coordorigin="7403,6337" coordsize="20,2">
              <v:shape style="position:absolute;left:7403;top:6337;width:20;height:2" coordorigin="7403,6337" coordsize="20,0" path="m7403,6337l7422,6337e" filled="false" stroked="true" strokeweight=".48004pt" strokecolor="#000000">
                <v:path arrowok="t"/>
              </v:shape>
            </v:group>
            <v:group style="position:absolute;left:7422;top:6337;width:20;height:2" coordorigin="7422,6337" coordsize="20,2">
              <v:shape style="position:absolute;left:7422;top:6337;width:20;height:2" coordorigin="7422,6337" coordsize="20,0" path="m7422,6337l7441,6337e" filled="false" stroked="true" strokeweight=".48004pt" strokecolor="#000000">
                <v:path arrowok="t"/>
              </v:shape>
            </v:group>
            <v:group style="position:absolute;left:7441;top:6337;width:20;height:2" coordorigin="7441,6337" coordsize="20,2">
              <v:shape style="position:absolute;left:7441;top:6337;width:20;height:2" coordorigin="7441,6337" coordsize="20,0" path="m7441,6337l7461,6337e" filled="false" stroked="true" strokeweight=".48004pt" strokecolor="#000000">
                <v:path arrowok="t"/>
              </v:shape>
            </v:group>
            <v:group style="position:absolute;left:7461;top:6337;width:20;height:2" coordorigin="7461,6337" coordsize="20,2">
              <v:shape style="position:absolute;left:7461;top:6337;width:20;height:2" coordorigin="7461,6337" coordsize="20,0" path="m7461,6337l7480,6337e" filled="false" stroked="true" strokeweight=".48004pt" strokecolor="#000000">
                <v:path arrowok="t"/>
              </v:shape>
            </v:group>
            <v:group style="position:absolute;left:7480;top:6337;width:20;height:2" coordorigin="7480,6337" coordsize="20,2">
              <v:shape style="position:absolute;left:7480;top:6337;width:20;height:2" coordorigin="7480,6337" coordsize="20,0" path="m7480,6337l7499,6337e" filled="false" stroked="true" strokeweight=".48004pt" strokecolor="#000000">
                <v:path arrowok="t"/>
              </v:shape>
            </v:group>
            <v:group style="position:absolute;left:7499;top:6337;width:20;height:2" coordorigin="7499,6337" coordsize="20,2">
              <v:shape style="position:absolute;left:7499;top:6337;width:20;height:2" coordorigin="7499,6337" coordsize="20,0" path="m7499,6337l7518,6337e" filled="false" stroked="true" strokeweight=".48004pt" strokecolor="#000000">
                <v:path arrowok="t"/>
              </v:shape>
            </v:group>
            <v:group style="position:absolute;left:7518;top:6337;width:20;height:2" coordorigin="7518,6337" coordsize="20,2">
              <v:shape style="position:absolute;left:7518;top:6337;width:20;height:2" coordorigin="7518,6337" coordsize="20,0" path="m7518,6337l7537,6337e" filled="false" stroked="true" strokeweight=".48004pt" strokecolor="#000000">
                <v:path arrowok="t"/>
              </v:shape>
            </v:group>
            <v:group style="position:absolute;left:7537;top:6337;width:20;height:2" coordorigin="7537,6337" coordsize="20,2">
              <v:shape style="position:absolute;left:7537;top:6337;width:20;height:2" coordorigin="7537,6337" coordsize="20,0" path="m7537,6337l7557,6337e" filled="false" stroked="true" strokeweight=".48004pt" strokecolor="#000000">
                <v:path arrowok="t"/>
              </v:shape>
            </v:group>
            <v:group style="position:absolute;left:7557;top:6337;width:20;height:2" coordorigin="7557,6337" coordsize="20,2">
              <v:shape style="position:absolute;left:7557;top:6337;width:20;height:2" coordorigin="7557,6337" coordsize="20,0" path="m7557,6337l7576,6337e" filled="false" stroked="true" strokeweight=".48004pt" strokecolor="#000000">
                <v:path arrowok="t"/>
              </v:shape>
            </v:group>
            <v:group style="position:absolute;left:7576;top:6337;width:20;height:2" coordorigin="7576,6337" coordsize="20,2">
              <v:shape style="position:absolute;left:7576;top:6337;width:20;height:2" coordorigin="7576,6337" coordsize="20,0" path="m7576,6337l7595,6337e" filled="false" stroked="true" strokeweight=".48004pt" strokecolor="#000000">
                <v:path arrowok="t"/>
              </v:shape>
            </v:group>
            <v:group style="position:absolute;left:7595;top:6337;width:20;height:2" coordorigin="7595,6337" coordsize="20,2">
              <v:shape style="position:absolute;left:7595;top:6337;width:20;height:2" coordorigin="7595,6337" coordsize="20,0" path="m7595,6337l7614,6337e" filled="false" stroked="true" strokeweight=".48004pt" strokecolor="#000000">
                <v:path arrowok="t"/>
              </v:shape>
            </v:group>
            <v:group style="position:absolute;left:7614;top:6337;width:20;height:2" coordorigin="7614,6337" coordsize="20,2">
              <v:shape style="position:absolute;left:7614;top:6337;width:20;height:2" coordorigin="7614,6337" coordsize="20,0" path="m7614,6337l7633,6337e" filled="false" stroked="true" strokeweight=".48004pt" strokecolor="#000000">
                <v:path arrowok="t"/>
              </v:shape>
            </v:group>
            <v:group style="position:absolute;left:7633;top:6337;width:20;height:2" coordorigin="7633,6337" coordsize="20,2">
              <v:shape style="position:absolute;left:7633;top:6337;width:20;height:2" coordorigin="7633,6337" coordsize="20,0" path="m7633,6337l7653,6337e" filled="false" stroked="true" strokeweight=".48004pt" strokecolor="#000000">
                <v:path arrowok="t"/>
              </v:shape>
            </v:group>
            <v:group style="position:absolute;left:7653;top:6337;width:20;height:2" coordorigin="7653,6337" coordsize="20,2">
              <v:shape style="position:absolute;left:7653;top:6337;width:20;height:2" coordorigin="7653,6337" coordsize="20,0" path="m7653,6337l7672,6337e" filled="false" stroked="true" strokeweight=".48004pt" strokecolor="#000000">
                <v:path arrowok="t"/>
              </v:shape>
            </v:group>
            <v:group style="position:absolute;left:7672;top:6337;width:20;height:2" coordorigin="7672,6337" coordsize="20,2">
              <v:shape style="position:absolute;left:7672;top:6337;width:20;height:2" coordorigin="7672,6337" coordsize="20,0" path="m7672,6337l7691,6337e" filled="false" stroked="true" strokeweight=".48004pt" strokecolor="#000000">
                <v:path arrowok="t"/>
              </v:shape>
            </v:group>
            <v:group style="position:absolute;left:7691;top:6337;width:20;height:2" coordorigin="7691,6337" coordsize="20,2">
              <v:shape style="position:absolute;left:7691;top:6337;width:20;height:2" coordorigin="7691,6337" coordsize="20,0" path="m7691,6337l7710,6337e" filled="false" stroked="true" strokeweight=".48004pt" strokecolor="#000000">
                <v:path arrowok="t"/>
              </v:shape>
            </v:group>
            <v:group style="position:absolute;left:7710;top:6337;width:20;height:2" coordorigin="7710,6337" coordsize="20,2">
              <v:shape style="position:absolute;left:7710;top:6337;width:20;height:2" coordorigin="7710,6337" coordsize="20,0" path="m7710,6337l7729,6337e" filled="false" stroked="true" strokeweight=".48004pt" strokecolor="#000000">
                <v:path arrowok="t"/>
              </v:shape>
            </v:group>
            <v:group style="position:absolute;left:7729;top:6337;width:20;height:2" coordorigin="7729,6337" coordsize="20,2">
              <v:shape style="position:absolute;left:7729;top:6337;width:20;height:2" coordorigin="7729,6337" coordsize="20,0" path="m7729,6337l7749,6337e" filled="false" stroked="true" strokeweight=".48004pt" strokecolor="#000000">
                <v:path arrowok="t"/>
              </v:shape>
            </v:group>
            <v:group style="position:absolute;left:7749;top:6337;width:20;height:2" coordorigin="7749,6337" coordsize="20,2">
              <v:shape style="position:absolute;left:7749;top:6337;width:20;height:2" coordorigin="7749,6337" coordsize="20,0" path="m7749,6337l7768,6337e" filled="false" stroked="true" strokeweight=".48004pt" strokecolor="#000000">
                <v:path arrowok="t"/>
              </v:shape>
            </v:group>
            <v:group style="position:absolute;left:7768;top:6337;width:20;height:2" coordorigin="7768,6337" coordsize="20,2">
              <v:shape style="position:absolute;left:7768;top:6337;width:20;height:2" coordorigin="7768,6337" coordsize="20,0" path="m7768,6337l7787,6337e" filled="false" stroked="true" strokeweight=".48004pt" strokecolor="#000000">
                <v:path arrowok="t"/>
              </v:shape>
            </v:group>
            <v:group style="position:absolute;left:7787;top:6337;width:20;height:2" coordorigin="7787,6337" coordsize="20,2">
              <v:shape style="position:absolute;left:7787;top:6337;width:20;height:2" coordorigin="7787,6337" coordsize="20,0" path="m7787,6337l7806,6337e" filled="false" stroked="true" strokeweight=".48004pt" strokecolor="#000000">
                <v:path arrowok="t"/>
              </v:shape>
            </v:group>
            <v:group style="position:absolute;left:7806;top:6337;width:20;height:2" coordorigin="7806,6337" coordsize="20,2">
              <v:shape style="position:absolute;left:7806;top:6337;width:20;height:2" coordorigin="7806,6337" coordsize="20,0" path="m7806,6337l7825,6337e" filled="false" stroked="true" strokeweight=".48004pt" strokecolor="#000000">
                <v:path arrowok="t"/>
              </v:shape>
            </v:group>
            <v:group style="position:absolute;left:7825;top:6337;width:20;height:2" coordorigin="7825,6337" coordsize="20,2">
              <v:shape style="position:absolute;left:7825;top:6337;width:20;height:2" coordorigin="7825,6337" coordsize="20,0" path="m7825,6337l7845,6337e" filled="false" stroked="true" strokeweight=".48004pt" strokecolor="#000000">
                <v:path arrowok="t"/>
              </v:shape>
            </v:group>
            <v:group style="position:absolute;left:7845;top:6337;width:20;height:2" coordorigin="7845,6337" coordsize="20,2">
              <v:shape style="position:absolute;left:7845;top:6337;width:20;height:2" coordorigin="7845,6337" coordsize="20,0" path="m7845,6337l7864,6337e" filled="false" stroked="true" strokeweight=".48004pt" strokecolor="#000000">
                <v:path arrowok="t"/>
              </v:shape>
            </v:group>
            <v:group style="position:absolute;left:7864;top:6337;width:20;height:2" coordorigin="7864,6337" coordsize="20,2">
              <v:shape style="position:absolute;left:7864;top:6337;width:20;height:2" coordorigin="7864,6337" coordsize="20,0" path="m7864,6337l7883,6337e" filled="false" stroked="true" strokeweight=".48004pt" strokecolor="#000000">
                <v:path arrowok="t"/>
              </v:shape>
            </v:group>
            <v:group style="position:absolute;left:7883;top:6337;width:20;height:2" coordorigin="7883,6337" coordsize="20,2">
              <v:shape style="position:absolute;left:7883;top:6337;width:20;height:2" coordorigin="7883,6337" coordsize="20,0" path="m7883,6337l7902,6337e" filled="false" stroked="true" strokeweight=".48004pt" strokecolor="#000000">
                <v:path arrowok="t"/>
              </v:shape>
            </v:group>
            <v:group style="position:absolute;left:7902;top:6337;width:20;height:2" coordorigin="7902,6337" coordsize="20,2">
              <v:shape style="position:absolute;left:7902;top:6337;width:20;height:2" coordorigin="7902,6337" coordsize="20,0" path="m7902,6337l7921,6337e" filled="false" stroked="true" strokeweight=".48004pt" strokecolor="#000000">
                <v:path arrowok="t"/>
              </v:shape>
            </v:group>
            <v:group style="position:absolute;left:7921;top:6337;width:20;height:2" coordorigin="7921,6337" coordsize="20,2">
              <v:shape style="position:absolute;left:7921;top:6337;width:20;height:2" coordorigin="7921,6337" coordsize="20,0" path="m7921,6337l7941,6337e" filled="false" stroked="true" strokeweight=".48004pt" strokecolor="#000000">
                <v:path arrowok="t"/>
              </v:shape>
            </v:group>
            <v:group style="position:absolute;left:7941;top:6337;width:20;height:2" coordorigin="7941,6337" coordsize="20,2">
              <v:shape style="position:absolute;left:7941;top:6337;width:20;height:2" coordorigin="7941,6337" coordsize="20,0" path="m7941,6337l7960,6337e" filled="false" stroked="true" strokeweight=".48004pt" strokecolor="#000000">
                <v:path arrowok="t"/>
              </v:shape>
            </v:group>
            <v:group style="position:absolute;left:7960;top:6337;width:20;height:2" coordorigin="7960,6337" coordsize="20,2">
              <v:shape style="position:absolute;left:7960;top:6337;width:20;height:2" coordorigin="7960,6337" coordsize="20,0" path="m7960,6337l7979,6337e" filled="false" stroked="true" strokeweight=".48004pt" strokecolor="#000000">
                <v:path arrowok="t"/>
              </v:shape>
            </v:group>
            <v:group style="position:absolute;left:7979;top:6337;width:20;height:2" coordorigin="7979,6337" coordsize="20,2">
              <v:shape style="position:absolute;left:7979;top:6337;width:20;height:2" coordorigin="7979,6337" coordsize="20,0" path="m7979,6337l7998,6337e" filled="false" stroked="true" strokeweight=".48004pt" strokecolor="#000000">
                <v:path arrowok="t"/>
              </v:shape>
            </v:group>
            <v:group style="position:absolute;left:7998;top:6337;width:20;height:2" coordorigin="7998,6337" coordsize="20,2">
              <v:shape style="position:absolute;left:7998;top:6337;width:20;height:2" coordorigin="7998,6337" coordsize="20,0" path="m7998,6337l8017,6337e" filled="false" stroked="true" strokeweight=".48004pt" strokecolor="#000000">
                <v:path arrowok="t"/>
              </v:shape>
            </v:group>
            <v:group style="position:absolute;left:8017;top:6337;width:20;height:2" coordorigin="8017,6337" coordsize="20,2">
              <v:shape style="position:absolute;left:8017;top:6337;width:20;height:2" coordorigin="8017,6337" coordsize="20,0" path="m8017,6337l8037,6337e" filled="false" stroked="true" strokeweight=".48004pt" strokecolor="#000000">
                <v:path arrowok="t"/>
              </v:shape>
            </v:group>
            <v:group style="position:absolute;left:8037;top:6337;width:20;height:2" coordorigin="8037,6337" coordsize="20,2">
              <v:shape style="position:absolute;left:8037;top:6337;width:20;height:2" coordorigin="8037,6337" coordsize="20,0" path="m8037,6337l8056,6337e" filled="false" stroked="true" strokeweight=".48004pt" strokecolor="#000000">
                <v:path arrowok="t"/>
              </v:shape>
            </v:group>
            <v:group style="position:absolute;left:8056;top:6337;width:20;height:2" coordorigin="8056,6337" coordsize="20,2">
              <v:shape style="position:absolute;left:8056;top:6337;width:20;height:2" coordorigin="8056,6337" coordsize="20,0" path="m8056,6337l8075,6337e" filled="false" stroked="true" strokeweight=".48004pt" strokecolor="#000000">
                <v:path arrowok="t"/>
              </v:shape>
            </v:group>
            <v:group style="position:absolute;left:8075;top:6337;width:20;height:2" coordorigin="8075,6337" coordsize="20,2">
              <v:shape style="position:absolute;left:8075;top:6337;width:20;height:2" coordorigin="8075,6337" coordsize="20,0" path="m8075,6337l8094,6337e" filled="false" stroked="true" strokeweight=".48004pt" strokecolor="#000000">
                <v:path arrowok="t"/>
              </v:shape>
            </v:group>
            <v:group style="position:absolute;left:8094;top:6337;width:20;height:2" coordorigin="8094,6337" coordsize="20,2">
              <v:shape style="position:absolute;left:8094;top:6337;width:20;height:2" coordorigin="8094,6337" coordsize="20,0" path="m8094,6337l8113,6337e" filled="false" stroked="true" strokeweight=".48004pt" strokecolor="#000000">
                <v:path arrowok="t"/>
              </v:shape>
            </v:group>
            <v:group style="position:absolute;left:8113;top:6337;width:20;height:2" coordorigin="8113,6337" coordsize="20,2">
              <v:shape style="position:absolute;left:8113;top:6337;width:20;height:2" coordorigin="8113,6337" coordsize="20,0" path="m8113,6337l8133,6337e" filled="false" stroked="true" strokeweight=".48004pt" strokecolor="#000000">
                <v:path arrowok="t"/>
              </v:shape>
            </v:group>
            <v:group style="position:absolute;left:8133;top:6337;width:20;height:2" coordorigin="8133,6337" coordsize="20,2">
              <v:shape style="position:absolute;left:8133;top:6337;width:20;height:2" coordorigin="8133,6337" coordsize="20,0" path="m8133,6337l8152,6337e" filled="false" stroked="true" strokeweight=".48004pt" strokecolor="#000000">
                <v:path arrowok="t"/>
              </v:shape>
            </v:group>
            <v:group style="position:absolute;left:8152;top:6337;width:20;height:2" coordorigin="8152,6337" coordsize="20,2">
              <v:shape style="position:absolute;left:8152;top:6337;width:20;height:2" coordorigin="8152,6337" coordsize="20,0" path="m8152,6337l8171,6337e" filled="false" stroked="true" strokeweight=".48004pt" strokecolor="#000000">
                <v:path arrowok="t"/>
              </v:shape>
            </v:group>
            <v:group style="position:absolute;left:8171;top:6337;width:20;height:2" coordorigin="8171,6337" coordsize="20,2">
              <v:shape style="position:absolute;left:8171;top:6337;width:20;height:2" coordorigin="8171,6337" coordsize="20,0" path="m8171,6337l8190,6337e" filled="false" stroked="true" strokeweight=".48004pt" strokecolor="#000000">
                <v:path arrowok="t"/>
              </v:shape>
            </v:group>
            <v:group style="position:absolute;left:8190;top:6337;width:20;height:2" coordorigin="8190,6337" coordsize="20,2">
              <v:shape style="position:absolute;left:8190;top:6337;width:20;height:2" coordorigin="8190,6337" coordsize="20,0" path="m8190,6337l8209,6337e" filled="false" stroked="true" strokeweight=".48004pt" strokecolor="#000000">
                <v:path arrowok="t"/>
              </v:shape>
            </v:group>
            <v:group style="position:absolute;left:8209;top:6337;width:20;height:2" coordorigin="8209,6337" coordsize="20,2">
              <v:shape style="position:absolute;left:8209;top:6337;width:20;height:2" coordorigin="8209,6337" coordsize="20,0" path="m8209,6337l8229,6337e" filled="false" stroked="true" strokeweight=".48004pt" strokecolor="#000000">
                <v:path arrowok="t"/>
              </v:shape>
            </v:group>
            <v:group style="position:absolute;left:8229;top:6337;width:20;height:2" coordorigin="8229,6337" coordsize="20,2">
              <v:shape style="position:absolute;left:8229;top:6337;width:20;height:2" coordorigin="8229,6337" coordsize="20,0" path="m8229,6337l8248,6337e" filled="false" stroked="true" strokeweight=".48004pt" strokecolor="#000000">
                <v:path arrowok="t"/>
              </v:shape>
            </v:group>
            <v:group style="position:absolute;left:8248;top:6337;width:20;height:2" coordorigin="8248,6337" coordsize="20,2">
              <v:shape style="position:absolute;left:8248;top:6337;width:20;height:2" coordorigin="8248,6337" coordsize="20,0" path="m8248,6337l8267,6337e" filled="false" stroked="true" strokeweight=".48004pt" strokecolor="#000000">
                <v:path arrowok="t"/>
              </v:shape>
            </v:group>
            <v:group style="position:absolute;left:8267;top:6337;width:20;height:2" coordorigin="8267,6337" coordsize="20,2">
              <v:shape style="position:absolute;left:8267;top:6337;width:20;height:2" coordorigin="8267,6337" coordsize="20,0" path="m8267,6337l8286,6337e" filled="false" stroked="true" strokeweight=".48004pt" strokecolor="#000000">
                <v:path arrowok="t"/>
              </v:shape>
            </v:group>
            <v:group style="position:absolute;left:8286;top:6337;width:20;height:2" coordorigin="8286,6337" coordsize="20,2">
              <v:shape style="position:absolute;left:8286;top:6337;width:20;height:2" coordorigin="8286,6337" coordsize="20,0" path="m8286,6337l8305,6337e" filled="false" stroked="true" strokeweight=".48004pt" strokecolor="#000000">
                <v:path arrowok="t"/>
              </v:shape>
            </v:group>
            <v:group style="position:absolute;left:8305;top:6337;width:20;height:2" coordorigin="8305,6337" coordsize="20,2">
              <v:shape style="position:absolute;left:8305;top:6337;width:20;height:2" coordorigin="8305,6337" coordsize="20,0" path="m8305,6337l8325,6337e" filled="false" stroked="true" strokeweight=".48004pt" strokecolor="#000000">
                <v:path arrowok="t"/>
              </v:shape>
            </v:group>
            <v:group style="position:absolute;left:8325;top:6337;width:20;height:2" coordorigin="8325,6337" coordsize="20,2">
              <v:shape style="position:absolute;left:8325;top:6337;width:20;height:2" coordorigin="8325,6337" coordsize="20,0" path="m8325,6337l8344,6337e" filled="false" stroked="true" strokeweight=".48004pt" strokecolor="#000000">
                <v:path arrowok="t"/>
              </v:shape>
            </v:group>
            <v:group style="position:absolute;left:8344;top:6337;width:20;height:2" coordorigin="8344,6337" coordsize="20,2">
              <v:shape style="position:absolute;left:8344;top:6337;width:20;height:2" coordorigin="8344,6337" coordsize="20,0" path="m8344,6337l8363,6337e" filled="false" stroked="true" strokeweight=".48004pt" strokecolor="#000000">
                <v:path arrowok="t"/>
              </v:shape>
            </v:group>
            <v:group style="position:absolute;left:8363;top:6337;width:20;height:2" coordorigin="8363,6337" coordsize="20,2">
              <v:shape style="position:absolute;left:8363;top:6337;width:20;height:2" coordorigin="8363,6337" coordsize="20,0" path="m8363,6337l8382,6337e" filled="false" stroked="true" strokeweight=".48004pt" strokecolor="#000000">
                <v:path arrowok="t"/>
              </v:shape>
            </v:group>
            <v:group style="position:absolute;left:8382;top:6337;width:20;height:2" coordorigin="8382,6337" coordsize="20,2">
              <v:shape style="position:absolute;left:8382;top:6337;width:20;height:2" coordorigin="8382,6337" coordsize="20,0" path="m8382,6337l8401,6337e" filled="false" stroked="true" strokeweight=".48004pt" strokecolor="#000000">
                <v:path arrowok="t"/>
              </v:shape>
            </v:group>
            <v:group style="position:absolute;left:8401;top:6337;width:20;height:2" coordorigin="8401,6337" coordsize="20,2">
              <v:shape style="position:absolute;left:8401;top:6337;width:20;height:2" coordorigin="8401,6337" coordsize="20,0" path="m8401,6337l8421,6337e" filled="false" stroked="true" strokeweight=".48004pt" strokecolor="#000000">
                <v:path arrowok="t"/>
              </v:shape>
            </v:group>
            <v:group style="position:absolute;left:8421;top:6337;width:20;height:2" coordorigin="8421,6337" coordsize="20,2">
              <v:shape style="position:absolute;left:8421;top:6337;width:20;height:2" coordorigin="8421,6337" coordsize="20,0" path="m8421,6337l8440,6337e" filled="false" stroked="true" strokeweight=".48004pt" strokecolor="#000000">
                <v:path arrowok="t"/>
              </v:shape>
            </v:group>
            <v:group style="position:absolute;left:8440;top:6337;width:20;height:2" coordorigin="8440,6337" coordsize="20,2">
              <v:shape style="position:absolute;left:8440;top:6337;width:20;height:2" coordorigin="8440,6337" coordsize="20,0" path="m8440,6337l8459,6337e" filled="false" stroked="true" strokeweight=".48004pt" strokecolor="#000000">
                <v:path arrowok="t"/>
              </v:shape>
            </v:group>
            <v:group style="position:absolute;left:8459;top:6337;width:20;height:2" coordorigin="8459,6337" coordsize="20,2">
              <v:shape style="position:absolute;left:8459;top:6337;width:20;height:2" coordorigin="8459,6337" coordsize="20,0" path="m8459,6337l8478,6337e" filled="false" stroked="true" strokeweight=".48004pt" strokecolor="#000000">
                <v:path arrowok="t"/>
              </v:shape>
            </v:group>
            <v:group style="position:absolute;left:8478;top:6337;width:20;height:2" coordorigin="8478,6337" coordsize="20,2">
              <v:shape style="position:absolute;left:8478;top:6337;width:20;height:2" coordorigin="8478,6337" coordsize="20,0" path="m8478,6337l8497,6337e" filled="false" stroked="true" strokeweight=".48004pt" strokecolor="#000000">
                <v:path arrowok="t"/>
              </v:shape>
            </v:group>
            <v:group style="position:absolute;left:8497;top:6337;width:20;height:2" coordorigin="8497,6337" coordsize="20,2">
              <v:shape style="position:absolute;left:8497;top:6337;width:20;height:2" coordorigin="8497,6337" coordsize="20,0" path="m8497,6337l8517,6337e" filled="false" stroked="true" strokeweight=".48004pt" strokecolor="#000000">
                <v:path arrowok="t"/>
              </v:shape>
            </v:group>
            <v:group style="position:absolute;left:8517;top:6337;width:20;height:2" coordorigin="8517,6337" coordsize="20,2">
              <v:shape style="position:absolute;left:8517;top:6337;width:20;height:2" coordorigin="8517,6337" coordsize="20,0" path="m8517,6337l8536,6337e" filled="false" stroked="true" strokeweight=".48004pt" strokecolor="#000000">
                <v:path arrowok="t"/>
              </v:shape>
            </v:group>
            <v:group style="position:absolute;left:8536;top:6337;width:20;height:2" coordorigin="8536,6337" coordsize="20,2">
              <v:shape style="position:absolute;left:8536;top:6337;width:20;height:2" coordorigin="8536,6337" coordsize="20,0" path="m8536,6337l8555,6337e" filled="false" stroked="true" strokeweight=".48004pt" strokecolor="#000000">
                <v:path arrowok="t"/>
              </v:shape>
            </v:group>
            <v:group style="position:absolute;left:8555;top:6337;width:20;height:2" coordorigin="8555,6337" coordsize="20,2">
              <v:shape style="position:absolute;left:8555;top:6337;width:20;height:2" coordorigin="8555,6337" coordsize="20,0" path="m8555,6337l8574,6337e" filled="false" stroked="true" strokeweight=".48004pt" strokecolor="#000000">
                <v:path arrowok="t"/>
              </v:shape>
            </v:group>
            <v:group style="position:absolute;left:8574;top:6337;width:20;height:2" coordorigin="8574,6337" coordsize="20,2">
              <v:shape style="position:absolute;left:8574;top:6337;width:20;height:2" coordorigin="8574,6337" coordsize="20,0" path="m8574,6337l8593,6337e" filled="false" stroked="true" strokeweight=".48004pt" strokecolor="#000000">
                <v:path arrowok="t"/>
              </v:shape>
            </v:group>
            <v:group style="position:absolute;left:8593;top:6337;width:20;height:2" coordorigin="8593,6337" coordsize="20,2">
              <v:shape style="position:absolute;left:8593;top:6337;width:20;height:2" coordorigin="8593,6337" coordsize="20,0" path="m8593,6337l8613,6337e" filled="false" stroked="true" strokeweight=".48004pt" strokecolor="#000000">
                <v:path arrowok="t"/>
              </v:shape>
            </v:group>
            <v:group style="position:absolute;left:8613;top:6337;width:20;height:2" coordorigin="8613,6337" coordsize="20,2">
              <v:shape style="position:absolute;left:8613;top:6337;width:20;height:2" coordorigin="8613,6337" coordsize="20,0" path="m8613,6337l8632,6337e" filled="false" stroked="true" strokeweight=".48004pt" strokecolor="#000000">
                <v:path arrowok="t"/>
              </v:shape>
            </v:group>
            <v:group style="position:absolute;left:8632;top:6337;width:20;height:2" coordorigin="8632,6337" coordsize="20,2">
              <v:shape style="position:absolute;left:8632;top:6337;width:20;height:2" coordorigin="8632,6337" coordsize="20,0" path="m8632,6337l8651,6337e" filled="false" stroked="true" strokeweight=".48004pt" strokecolor="#000000">
                <v:path arrowok="t"/>
              </v:shape>
            </v:group>
            <v:group style="position:absolute;left:8651;top:6337;width:20;height:2" coordorigin="8651,6337" coordsize="20,2">
              <v:shape style="position:absolute;left:8651;top:6337;width:20;height:2" coordorigin="8651,6337" coordsize="20,0" path="m8651,6337l8670,6337e" filled="false" stroked="true" strokeweight=".48004pt" strokecolor="#000000">
                <v:path arrowok="t"/>
              </v:shape>
            </v:group>
            <v:group style="position:absolute;left:8670;top:6337;width:20;height:2" coordorigin="8670,6337" coordsize="20,2">
              <v:shape style="position:absolute;left:8670;top:6337;width:20;height:2" coordorigin="8670,6337" coordsize="20,0" path="m8670,6337l8689,6337e" filled="false" stroked="true" strokeweight=".48004pt" strokecolor="#000000">
                <v:path arrowok="t"/>
              </v:shape>
            </v:group>
            <v:group style="position:absolute;left:8689;top:6337;width:20;height:2" coordorigin="8689,6337" coordsize="20,2">
              <v:shape style="position:absolute;left:8689;top:6337;width:20;height:2" coordorigin="8689,6337" coordsize="20,0" path="m8689,6337l8709,6337e" filled="false" stroked="true" strokeweight=".48004pt" strokecolor="#000000">
                <v:path arrowok="t"/>
              </v:shape>
            </v:group>
            <v:group style="position:absolute;left:8709;top:6337;width:20;height:2" coordorigin="8709,6337" coordsize="20,2">
              <v:shape style="position:absolute;left:8709;top:6337;width:20;height:2" coordorigin="8709,6337" coordsize="20,0" path="m8709,6337l8728,6337e" filled="false" stroked="true" strokeweight=".48004pt" strokecolor="#000000">
                <v:path arrowok="t"/>
              </v:shape>
            </v:group>
            <v:group style="position:absolute;left:8728;top:6337;width:20;height:2" coordorigin="8728,6337" coordsize="20,2">
              <v:shape style="position:absolute;left:8728;top:6337;width:20;height:2" coordorigin="8728,6337" coordsize="20,0" path="m8728,6337l8747,6337e" filled="false" stroked="true" strokeweight=".48004pt" strokecolor="#000000">
                <v:path arrowok="t"/>
              </v:shape>
            </v:group>
            <v:group style="position:absolute;left:8747;top:6337;width:20;height:2" coordorigin="8747,6337" coordsize="20,2">
              <v:shape style="position:absolute;left:8747;top:6337;width:20;height:2" coordorigin="8747,6337" coordsize="20,0" path="m8747,6337l8766,6337e" filled="false" stroked="true" strokeweight=".48004pt" strokecolor="#000000">
                <v:path arrowok="t"/>
              </v:shape>
            </v:group>
            <v:group style="position:absolute;left:8766;top:6337;width:20;height:2" coordorigin="8766,6337" coordsize="20,2">
              <v:shape style="position:absolute;left:8766;top:6337;width:20;height:2" coordorigin="8766,6337" coordsize="20,0" path="m8766,6337l8785,6337e" filled="false" stroked="true" strokeweight=".48004pt" strokecolor="#000000">
                <v:path arrowok="t"/>
              </v:shape>
            </v:group>
            <v:group style="position:absolute;left:8785;top:6337;width:20;height:2" coordorigin="8785,6337" coordsize="20,2">
              <v:shape style="position:absolute;left:8785;top:6337;width:20;height:2" coordorigin="8785,6337" coordsize="20,0" path="m8785,6337l8805,6337e" filled="false" stroked="true" strokeweight=".48004pt" strokecolor="#000000">
                <v:path arrowok="t"/>
              </v:shape>
            </v:group>
            <v:group style="position:absolute;left:8805;top:6337;width:20;height:2" coordorigin="8805,6337" coordsize="20,2">
              <v:shape style="position:absolute;left:8805;top:6337;width:20;height:2" coordorigin="8805,6337" coordsize="20,0" path="m8805,6337l8824,6337e" filled="false" stroked="true" strokeweight=".48004pt" strokecolor="#000000">
                <v:path arrowok="t"/>
              </v:shape>
            </v:group>
            <v:group style="position:absolute;left:8824;top:6337;width:20;height:2" coordorigin="8824,6337" coordsize="20,2">
              <v:shape style="position:absolute;left:8824;top:6337;width:20;height:2" coordorigin="8824,6337" coordsize="20,0" path="m8824,6337l8844,6337e" filled="false" stroked="true" strokeweight=".48004pt" strokecolor="#000000">
                <v:path arrowok="t"/>
              </v:shape>
            </v:group>
            <v:group style="position:absolute;left:8844;top:6337;width:20;height:2" coordorigin="8844,6337" coordsize="20,2">
              <v:shape style="position:absolute;left:8844;top:6337;width:20;height:2" coordorigin="8844,6337" coordsize="20,0" path="m8844,6337l8863,6337e" filled="false" stroked="true" strokeweight=".48004pt" strokecolor="#000000">
                <v:path arrowok="t"/>
              </v:shape>
            </v:group>
            <v:group style="position:absolute;left:8863;top:6337;width:20;height:2" coordorigin="8863,6337" coordsize="20,2">
              <v:shape style="position:absolute;left:8863;top:6337;width:20;height:2" coordorigin="8863,6337" coordsize="20,0" path="m8863,6337l8882,6337e" filled="false" stroked="true" strokeweight=".48004pt" strokecolor="#000000">
                <v:path arrowok="t"/>
              </v:shape>
            </v:group>
            <v:group style="position:absolute;left:8882;top:6337;width:20;height:2" coordorigin="8882,6337" coordsize="20,2">
              <v:shape style="position:absolute;left:8882;top:6337;width:20;height:2" coordorigin="8882,6337" coordsize="20,0" path="m8882,6337l8901,6337e" filled="false" stroked="true" strokeweight=".48004pt" strokecolor="#000000">
                <v:path arrowok="t"/>
              </v:shape>
            </v:group>
            <v:group style="position:absolute;left:8901;top:6337;width:20;height:2" coordorigin="8901,6337" coordsize="20,2">
              <v:shape style="position:absolute;left:8901;top:6337;width:20;height:2" coordorigin="8901,6337" coordsize="20,0" path="m8901,6337l8920,6337e" filled="false" stroked="true" strokeweight=".48004pt" strokecolor="#000000">
                <v:path arrowok="t"/>
              </v:shape>
            </v:group>
            <v:group style="position:absolute;left:8920;top:6337;width:20;height:2" coordorigin="8920,6337" coordsize="20,2">
              <v:shape style="position:absolute;left:8920;top:6337;width:20;height:2" coordorigin="8920,6337" coordsize="20,0" path="m8920,6337l8940,6337e" filled="false" stroked="true" strokeweight=".48004pt" strokecolor="#000000">
                <v:path arrowok="t"/>
              </v:shape>
            </v:group>
            <v:group style="position:absolute;left:8940;top:6337;width:20;height:2" coordorigin="8940,6337" coordsize="20,2">
              <v:shape style="position:absolute;left:8940;top:6337;width:20;height:2" coordorigin="8940,6337" coordsize="20,0" path="m8940,6337l8959,6337e" filled="false" stroked="true" strokeweight=".48004pt" strokecolor="#000000">
                <v:path arrowok="t"/>
              </v:shape>
            </v:group>
            <v:group style="position:absolute;left:8959;top:6337;width:20;height:2" coordorigin="8959,6337" coordsize="20,2">
              <v:shape style="position:absolute;left:8959;top:6337;width:20;height:2" coordorigin="8959,6337" coordsize="20,0" path="m8959,6337l8978,6337e" filled="false" stroked="true" strokeweight=".48004pt" strokecolor="#000000">
                <v:path arrowok="t"/>
              </v:shape>
            </v:group>
            <v:group style="position:absolute;left:8978;top:6337;width:20;height:2" coordorigin="8978,6337" coordsize="20,2">
              <v:shape style="position:absolute;left:8978;top:6337;width:20;height:2" coordorigin="8978,6337" coordsize="20,0" path="m8978,6337l8997,6337e" filled="false" stroked="true" strokeweight=".48004pt" strokecolor="#000000">
                <v:path arrowok="t"/>
              </v:shape>
            </v:group>
            <v:group style="position:absolute;left:8997;top:6337;width:20;height:2" coordorigin="8997,6337" coordsize="20,2">
              <v:shape style="position:absolute;left:8997;top:6337;width:20;height:2" coordorigin="8997,6337" coordsize="20,0" path="m8997,6337l9016,6337e" filled="false" stroked="true" strokeweight=".48004pt" strokecolor="#000000">
                <v:path arrowok="t"/>
              </v:shape>
            </v:group>
            <v:group style="position:absolute;left:9016;top:6337;width:20;height:2" coordorigin="9016,6337" coordsize="20,2">
              <v:shape style="position:absolute;left:9016;top:6337;width:20;height:2" coordorigin="9016,6337" coordsize="20,0" path="m9016,6337l9036,6337e" filled="false" stroked="true" strokeweight=".48004pt" strokecolor="#000000">
                <v:path arrowok="t"/>
              </v:shape>
            </v:group>
            <v:group style="position:absolute;left:9036;top:6337;width:20;height:2" coordorigin="9036,6337" coordsize="20,2">
              <v:shape style="position:absolute;left:9036;top:6337;width:20;height:2" coordorigin="9036,6337" coordsize="20,0" path="m9036,6337l9055,6337e" filled="false" stroked="true" strokeweight=".48004pt" strokecolor="#000000">
                <v:path arrowok="t"/>
              </v:shape>
            </v:group>
            <v:group style="position:absolute;left:9055;top:6337;width:20;height:2" coordorigin="9055,6337" coordsize="20,2">
              <v:shape style="position:absolute;left:9055;top:6337;width:20;height:2" coordorigin="9055,6337" coordsize="20,0" path="m9055,6337l9074,6337e" filled="false" stroked="true" strokeweight=".48004pt" strokecolor="#000000">
                <v:path arrowok="t"/>
              </v:shape>
            </v:group>
            <v:group style="position:absolute;left:9074;top:6337;width:20;height:2" coordorigin="9074,6337" coordsize="20,2">
              <v:shape style="position:absolute;left:9074;top:6337;width:20;height:2" coordorigin="9074,6337" coordsize="20,0" path="m9074,6337l9093,6337e" filled="false" stroked="true" strokeweight=".48004pt" strokecolor="#000000">
                <v:path arrowok="t"/>
              </v:shape>
            </v:group>
            <v:group style="position:absolute;left:9093;top:6337;width:20;height:2" coordorigin="9093,6337" coordsize="20,2">
              <v:shape style="position:absolute;left:9093;top:6337;width:20;height:2" coordorigin="9093,6337" coordsize="20,0" path="m9093,6337l9112,6337e" filled="false" stroked="true" strokeweight=".48004pt" strokecolor="#000000">
                <v:path arrowok="t"/>
              </v:shape>
            </v:group>
            <v:group style="position:absolute;left:9112;top:6337;width:20;height:2" coordorigin="9112,6337" coordsize="20,2">
              <v:shape style="position:absolute;left:9112;top:6337;width:20;height:2" coordorigin="9112,6337" coordsize="20,0" path="m9112,6337l9132,6337e" filled="false" stroked="true" strokeweight=".48004pt" strokecolor="#000000">
                <v:path arrowok="t"/>
              </v:shape>
            </v:group>
            <v:group style="position:absolute;left:9132;top:6337;width:20;height:2" coordorigin="9132,6337" coordsize="20,2">
              <v:shape style="position:absolute;left:9132;top:6337;width:20;height:2" coordorigin="9132,6337" coordsize="20,0" path="m9132,6337l9151,6337e" filled="false" stroked="true" strokeweight=".48004pt" strokecolor="#000000">
                <v:path arrowok="t"/>
              </v:shape>
            </v:group>
            <v:group style="position:absolute;left:9151;top:6337;width:20;height:2" coordorigin="9151,6337" coordsize="20,2">
              <v:shape style="position:absolute;left:9151;top:6337;width:20;height:2" coordorigin="9151,6337" coordsize="20,0" path="m9151,6337l9170,6337e" filled="false" stroked="true" strokeweight=".48004pt" strokecolor="#000000">
                <v:path arrowok="t"/>
              </v:shape>
            </v:group>
            <v:group style="position:absolute;left:9170;top:6337;width:20;height:2" coordorigin="9170,6337" coordsize="20,2">
              <v:shape style="position:absolute;left:9170;top:6337;width:20;height:2" coordorigin="9170,6337" coordsize="20,0" path="m9170,6337l9189,6337e" filled="false" stroked="true" strokeweight=".48004pt" strokecolor="#000000">
                <v:path arrowok="t"/>
              </v:shape>
            </v:group>
            <v:group style="position:absolute;left:9189;top:6337;width:20;height:2" coordorigin="9189,6337" coordsize="20,2">
              <v:shape style="position:absolute;left:9189;top:6337;width:20;height:2" coordorigin="9189,6337" coordsize="20,0" path="m9189,6337l9208,6337e" filled="false" stroked="true" strokeweight=".48004pt" strokecolor="#000000">
                <v:path arrowok="t"/>
              </v:shape>
            </v:group>
            <v:group style="position:absolute;left:9208;top:6337;width:20;height:2" coordorigin="9208,6337" coordsize="20,2">
              <v:shape style="position:absolute;left:9208;top:6337;width:20;height:2" coordorigin="9208,6337" coordsize="20,0" path="m9208,6337l9228,6337e" filled="false" stroked="true" strokeweight=".48004pt" strokecolor="#000000">
                <v:path arrowok="t"/>
              </v:shape>
            </v:group>
            <v:group style="position:absolute;left:9228;top:6337;width:20;height:2" coordorigin="9228,6337" coordsize="20,2">
              <v:shape style="position:absolute;left:9228;top:6337;width:20;height:2" coordorigin="9228,6337" coordsize="20,0" path="m9228,6337l9247,6337e" filled="false" stroked="true" strokeweight=".48004pt" strokecolor="#000000">
                <v:path arrowok="t"/>
              </v:shape>
            </v:group>
            <v:group style="position:absolute;left:9247;top:6337;width:20;height:2" coordorigin="9247,6337" coordsize="20,2">
              <v:shape style="position:absolute;left:9247;top:6337;width:20;height:2" coordorigin="9247,6337" coordsize="20,0" path="m9247,6337l9266,6337e" filled="false" stroked="true" strokeweight=".48004pt" strokecolor="#000000">
                <v:path arrowok="t"/>
              </v:shape>
            </v:group>
            <v:group style="position:absolute;left:9266;top:6337;width:20;height:2" coordorigin="9266,6337" coordsize="20,2">
              <v:shape style="position:absolute;left:9266;top:6337;width:20;height:2" coordorigin="9266,6337" coordsize="20,0" path="m9266,6337l9285,6337e" filled="false" stroked="true" strokeweight=".48004pt" strokecolor="#000000">
                <v:path arrowok="t"/>
              </v:shape>
            </v:group>
            <v:group style="position:absolute;left:9285;top:6337;width:20;height:2" coordorigin="9285,6337" coordsize="20,2">
              <v:shape style="position:absolute;left:9285;top:6337;width:20;height:2" coordorigin="9285,6337" coordsize="20,0" path="m9285,6337l9304,6337e" filled="false" stroked="true" strokeweight=".48004pt" strokecolor="#000000">
                <v:path arrowok="t"/>
              </v:shape>
            </v:group>
            <v:group style="position:absolute;left:9304;top:6337;width:20;height:2" coordorigin="9304,6337" coordsize="20,2">
              <v:shape style="position:absolute;left:9304;top:6337;width:20;height:2" coordorigin="9304,6337" coordsize="20,0" path="m9304,6337l9324,6337e" filled="false" stroked="true" strokeweight=".48004pt" strokecolor="#000000">
                <v:path arrowok="t"/>
              </v:shape>
            </v:group>
            <v:group style="position:absolute;left:9324;top:6337;width:20;height:2" coordorigin="9324,6337" coordsize="20,2">
              <v:shape style="position:absolute;left:9324;top:6337;width:20;height:2" coordorigin="9324,6337" coordsize="20,0" path="m9324,6337l9343,6337e" filled="false" stroked="true" strokeweight=".48004pt" strokecolor="#000000">
                <v:path arrowok="t"/>
              </v:shape>
            </v:group>
            <v:group style="position:absolute;left:9343;top:6337;width:20;height:2" coordorigin="9343,6337" coordsize="20,2">
              <v:shape style="position:absolute;left:9343;top:6337;width:20;height:2" coordorigin="9343,6337" coordsize="20,0" path="m9343,6337l9362,6337e" filled="false" stroked="true" strokeweight=".48004pt" strokecolor="#000000">
                <v:path arrowok="t"/>
              </v:shape>
            </v:group>
            <v:group style="position:absolute;left:9362;top:6337;width:20;height:2" coordorigin="9362,6337" coordsize="20,2">
              <v:shape style="position:absolute;left:9362;top:6337;width:20;height:2" coordorigin="9362,6337" coordsize="20,0" path="m9362,6337l9381,6337e" filled="false" stroked="true" strokeweight=".48004pt" strokecolor="#000000">
                <v:path arrowok="t"/>
              </v:shape>
            </v:group>
            <v:group style="position:absolute;left:9381;top:6337;width:20;height:2" coordorigin="9381,6337" coordsize="20,2">
              <v:shape style="position:absolute;left:9381;top:6337;width:20;height:2" coordorigin="9381,6337" coordsize="20,0" path="m9381,6337l9400,6337e" filled="false" stroked="true" strokeweight=".48004pt" strokecolor="#000000">
                <v:path arrowok="t"/>
              </v:shape>
            </v:group>
            <v:group style="position:absolute;left:9400;top:6337;width:20;height:2" coordorigin="9400,6337" coordsize="20,2">
              <v:shape style="position:absolute;left:9400;top:6337;width:20;height:2" coordorigin="9400,6337" coordsize="20,0" path="m9400,6337l9420,6337e" filled="false" stroked="true" strokeweight=".48004pt" strokecolor="#000000">
                <v:path arrowok="t"/>
              </v:shape>
            </v:group>
            <v:group style="position:absolute;left:9420;top:6337;width:20;height:2" coordorigin="9420,6337" coordsize="20,2">
              <v:shape style="position:absolute;left:9420;top:6337;width:20;height:2" coordorigin="9420,6337" coordsize="20,0" path="m9420,6337l9439,6337e" filled="false" stroked="true" strokeweight=".48004pt" strokecolor="#000000">
                <v:path arrowok="t"/>
              </v:shape>
            </v:group>
            <v:group style="position:absolute;left:9439;top:6337;width:20;height:2" coordorigin="9439,6337" coordsize="20,2">
              <v:shape style="position:absolute;left:9439;top:6337;width:20;height:2" coordorigin="9439,6337" coordsize="20,0" path="m9439,6337l9458,6337e" filled="false" stroked="true" strokeweight=".48004pt" strokecolor="#000000">
                <v:path arrowok="t"/>
              </v:shape>
            </v:group>
            <v:group style="position:absolute;left:9458;top:6337;width:20;height:2" coordorigin="9458,6337" coordsize="20,2">
              <v:shape style="position:absolute;left:9458;top:6337;width:20;height:2" coordorigin="9458,6337" coordsize="20,0" path="m9458,6337l9477,6337e" filled="false" stroked="true" strokeweight=".48004pt" strokecolor="#000000">
                <v:path arrowok="t"/>
              </v:shape>
            </v:group>
            <v:group style="position:absolute;left:9477;top:6337;width:20;height:2" coordorigin="9477,6337" coordsize="20,2">
              <v:shape style="position:absolute;left:9477;top:6337;width:20;height:2" coordorigin="9477,6337" coordsize="20,0" path="m9477,6337l9496,6337e" filled="false" stroked="true" strokeweight=".48004pt" strokecolor="#000000">
                <v:path arrowok="t"/>
              </v:shape>
            </v:group>
            <v:group style="position:absolute;left:9496;top:6337;width:20;height:2" coordorigin="9496,6337" coordsize="20,2">
              <v:shape style="position:absolute;left:9496;top:6337;width:20;height:2" coordorigin="9496,6337" coordsize="20,0" path="m9496,6337l9516,6337e" filled="false" stroked="true" strokeweight=".48004pt" strokecolor="#000000">
                <v:path arrowok="t"/>
              </v:shape>
            </v:group>
            <v:group style="position:absolute;left:9516;top:6337;width:20;height:2" coordorigin="9516,6337" coordsize="20,2">
              <v:shape style="position:absolute;left:9516;top:6337;width:20;height:2" coordorigin="9516,6337" coordsize="20,0" path="m9516,6337l9535,6337e" filled="false" stroked="true" strokeweight=".48004pt" strokecolor="#000000">
                <v:path arrowok="t"/>
              </v:shape>
            </v:group>
            <v:group style="position:absolute;left:9535;top:6337;width:20;height:2" coordorigin="9535,6337" coordsize="20,2">
              <v:shape style="position:absolute;left:9535;top:6337;width:20;height:2" coordorigin="9535,6337" coordsize="20,0" path="m9535,6337l9554,6337e" filled="false" stroked="true" strokeweight=".48004pt" strokecolor="#000000">
                <v:path arrowok="t"/>
              </v:shape>
            </v:group>
            <v:group style="position:absolute;left:9554;top:6337;width:20;height:2" coordorigin="9554,6337" coordsize="20,2">
              <v:shape style="position:absolute;left:9554;top:6337;width:20;height:2" coordorigin="9554,6337" coordsize="20,0" path="m9554,6337l9573,6337e" filled="false" stroked="true" strokeweight=".48004pt" strokecolor="#000000">
                <v:path arrowok="t"/>
              </v:shape>
            </v:group>
            <v:group style="position:absolute;left:9573;top:6337;width:20;height:2" coordorigin="9573,6337" coordsize="20,2">
              <v:shape style="position:absolute;left:9573;top:6337;width:20;height:2" coordorigin="9573,6337" coordsize="20,0" path="m9573,6337l9592,6337e" filled="false" stroked="true" strokeweight=".48004pt" strokecolor="#000000">
                <v:path arrowok="t"/>
              </v:shape>
            </v:group>
            <v:group style="position:absolute;left:9592;top:6337;width:20;height:2" coordorigin="9592,6337" coordsize="20,2">
              <v:shape style="position:absolute;left:9592;top:6337;width:20;height:2" coordorigin="9592,6337" coordsize="20,0" path="m9592,6337l9612,6337e" filled="false" stroked="true" strokeweight=".48004pt" strokecolor="#000000">
                <v:path arrowok="t"/>
              </v:shape>
            </v:group>
            <v:group style="position:absolute;left:9612;top:6337;width:20;height:2" coordorigin="9612,6337" coordsize="20,2">
              <v:shape style="position:absolute;left:9612;top:6337;width:20;height:2" coordorigin="9612,6337" coordsize="20,0" path="m9612,6337l9631,6337e" filled="false" stroked="true" strokeweight=".48004pt" strokecolor="#000000">
                <v:path arrowok="t"/>
              </v:shape>
            </v:group>
            <v:group style="position:absolute;left:9631;top:6337;width:20;height:2" coordorigin="9631,6337" coordsize="20,2">
              <v:shape style="position:absolute;left:9631;top:6337;width:20;height:2" coordorigin="9631,6337" coordsize="20,0" path="m9631,6337l9650,6337e" filled="false" stroked="true" strokeweight=".48004pt" strokecolor="#000000">
                <v:path arrowok="t"/>
              </v:shape>
            </v:group>
            <v:group style="position:absolute;left:9650;top:6337;width:20;height:2" coordorigin="9650,6337" coordsize="20,2">
              <v:shape style="position:absolute;left:9650;top:6337;width:20;height:2" coordorigin="9650,6337" coordsize="20,0" path="m9650,6337l9669,6337e" filled="false" stroked="true" strokeweight=".48004pt" strokecolor="#000000">
                <v:path arrowok="t"/>
              </v:shape>
            </v:group>
            <v:group style="position:absolute;left:9669;top:6337;width:20;height:2" coordorigin="9669,6337" coordsize="20,2">
              <v:shape style="position:absolute;left:9669;top:6337;width:20;height:2" coordorigin="9669,6337" coordsize="20,0" path="m9669,6337l9688,6337e" filled="false" stroked="true" strokeweight=".48004pt" strokecolor="#000000">
                <v:path arrowok="t"/>
              </v:shape>
            </v:group>
            <v:group style="position:absolute;left:9688;top:6337;width:20;height:2" coordorigin="9688,6337" coordsize="20,2">
              <v:shape style="position:absolute;left:9688;top:6337;width:20;height:2" coordorigin="9688,6337" coordsize="20,0" path="m9688,6337l9708,6337e" filled="false" stroked="true" strokeweight=".48004pt" strokecolor="#000000">
                <v:path arrowok="t"/>
              </v:shape>
            </v:group>
            <v:group style="position:absolute;left:9708;top:6337;width:20;height:2" coordorigin="9708,6337" coordsize="20,2">
              <v:shape style="position:absolute;left:9708;top:6337;width:20;height:2" coordorigin="9708,6337" coordsize="20,0" path="m9708,6337l9727,6337e" filled="false" stroked="true" strokeweight=".48004pt" strokecolor="#000000">
                <v:path arrowok="t"/>
              </v:shape>
            </v:group>
            <v:group style="position:absolute;left:9727;top:6337;width:20;height:2" coordorigin="9727,6337" coordsize="20,2">
              <v:shape style="position:absolute;left:9727;top:6337;width:20;height:2" coordorigin="9727,6337" coordsize="20,0" path="m9727,6337l9746,6337e" filled="false" stroked="true" strokeweight=".48004pt" strokecolor="#000000">
                <v:path arrowok="t"/>
              </v:shape>
            </v:group>
            <v:group style="position:absolute;left:9746;top:6337;width:20;height:2" coordorigin="9746,6337" coordsize="20,2">
              <v:shape style="position:absolute;left:9746;top:6337;width:20;height:2" coordorigin="9746,6337" coordsize="20,0" path="m9746,6337l9765,6337e" filled="false" stroked="true" strokeweight=".48004pt" strokecolor="#000000">
                <v:path arrowok="t"/>
              </v:shape>
            </v:group>
            <v:group style="position:absolute;left:9765;top:6337;width:20;height:2" coordorigin="9765,6337" coordsize="20,2">
              <v:shape style="position:absolute;left:9765;top:6337;width:20;height:2" coordorigin="9765,6337" coordsize="20,0" path="m9765,6337l9784,6337e" filled="false" stroked="true" strokeweight=".48004pt" strokecolor="#000000">
                <v:path arrowok="t"/>
              </v:shape>
            </v:group>
            <v:group style="position:absolute;left:9784;top:6337;width:20;height:2" coordorigin="9784,6337" coordsize="20,2">
              <v:shape style="position:absolute;left:9784;top:6337;width:20;height:2" coordorigin="9784,6337" coordsize="20,0" path="m9784,6337l9804,6337e" filled="false" stroked="true" strokeweight=".48004pt" strokecolor="#000000">
                <v:path arrowok="t"/>
              </v:shape>
            </v:group>
            <v:group style="position:absolute;left:9804;top:6337;width:20;height:2" coordorigin="9804,6337" coordsize="20,2">
              <v:shape style="position:absolute;left:9804;top:6337;width:20;height:2" coordorigin="9804,6337" coordsize="20,0" path="m9804,6337l9823,6337e" filled="false" stroked="true" strokeweight=".48004pt" strokecolor="#000000">
                <v:path arrowok="t"/>
              </v:shape>
            </v:group>
            <v:group style="position:absolute;left:9823;top:6337;width:20;height:2" coordorigin="9823,6337" coordsize="20,2">
              <v:shape style="position:absolute;left:9823;top:6337;width:20;height:2" coordorigin="9823,6337" coordsize="20,0" path="m9823,6337l9842,6337e" filled="false" stroked="true" strokeweight=".48004pt" strokecolor="#000000">
                <v:path arrowok="t"/>
              </v:shape>
            </v:group>
            <v:group style="position:absolute;left:9842;top:6337;width:20;height:2" coordorigin="9842,6337" coordsize="20,2">
              <v:shape style="position:absolute;left:9842;top:6337;width:20;height:2" coordorigin="9842,6337" coordsize="20,0" path="m9842,6337l9861,6337e" filled="false" stroked="true" strokeweight=".48004pt" strokecolor="#000000">
                <v:path arrowok="t"/>
              </v:shape>
            </v:group>
            <v:group style="position:absolute;left:9861;top:6337;width:20;height:2" coordorigin="9861,6337" coordsize="20,2">
              <v:shape style="position:absolute;left:9861;top:6337;width:20;height:2" coordorigin="9861,6337" coordsize="20,0" path="m9861,6337l9880,6337e" filled="false" stroked="true" strokeweight=".48004pt" strokecolor="#000000">
                <v:path arrowok="t"/>
              </v:shape>
            </v:group>
            <v:group style="position:absolute;left:9880;top:6337;width:20;height:2" coordorigin="9880,6337" coordsize="20,2">
              <v:shape style="position:absolute;left:9880;top:6337;width:20;height:2" coordorigin="9880,6337" coordsize="20,0" path="m9880,6337l9900,6337e" filled="false" stroked="true" strokeweight=".48004pt" strokecolor="#000000">
                <v:path arrowok="t"/>
              </v:shape>
            </v:group>
            <v:group style="position:absolute;left:9900;top:6337;width:20;height:2" coordorigin="9900,6337" coordsize="20,2">
              <v:shape style="position:absolute;left:9900;top:6337;width:20;height:2" coordorigin="9900,6337" coordsize="20,0" path="m9900,6337l9919,6337e" filled="false" stroked="true" strokeweight=".48004pt" strokecolor="#000000">
                <v:path arrowok="t"/>
              </v:shape>
            </v:group>
            <v:group style="position:absolute;left:9919;top:6337;width:20;height:2" coordorigin="9919,6337" coordsize="20,2">
              <v:shape style="position:absolute;left:9919;top:6337;width:20;height:2" coordorigin="9919,6337" coordsize="20,0" path="m9919,6337l9938,6337e" filled="false" stroked="true" strokeweight=".48004pt" strokecolor="#000000">
                <v:path arrowok="t"/>
              </v:shape>
            </v:group>
            <v:group style="position:absolute;left:9938;top:6337;width:20;height:2" coordorigin="9938,6337" coordsize="20,2">
              <v:shape style="position:absolute;left:9938;top:6337;width:20;height:2" coordorigin="9938,6337" coordsize="20,0" path="m9938,6337l9957,6337e" filled="false" stroked="true" strokeweight=".48004pt" strokecolor="#000000">
                <v:path arrowok="t"/>
              </v:shape>
            </v:group>
            <v:group style="position:absolute;left:9957;top:6337;width:20;height:2" coordorigin="9957,6337" coordsize="20,2">
              <v:shape style="position:absolute;left:9957;top:6337;width:20;height:2" coordorigin="9957,6337" coordsize="20,0" path="m9957,6337l9976,6337e" filled="false" stroked="true" strokeweight=".48004pt" strokecolor="#000000">
                <v:path arrowok="t"/>
              </v:shape>
            </v:group>
            <v:group style="position:absolute;left:9976;top:6337;width:20;height:2" coordorigin="9976,6337" coordsize="20,2">
              <v:shape style="position:absolute;left:9976;top:6337;width:20;height:2" coordorigin="9976,6337" coordsize="20,0" path="m9976,6337l9996,6337e" filled="false" stroked="true" strokeweight=".48004pt" strokecolor="#000000">
                <v:path arrowok="t"/>
              </v:shape>
            </v:group>
            <v:group style="position:absolute;left:9996;top:6337;width:20;height:2" coordorigin="9996,6337" coordsize="20,2">
              <v:shape style="position:absolute;left:9996;top:6337;width:20;height:2" coordorigin="9996,6337" coordsize="20,0" path="m9996,6337l10015,6337e" filled="false" stroked="true" strokeweight=".48004pt" strokecolor="#000000">
                <v:path arrowok="t"/>
              </v:shape>
            </v:group>
            <v:group style="position:absolute;left:10015;top:6337;width:20;height:2" coordorigin="10015,6337" coordsize="20,2">
              <v:shape style="position:absolute;left:10015;top:6337;width:20;height:2" coordorigin="10015,6337" coordsize="20,0" path="m10015,6337l10034,6337e" filled="false" stroked="true" strokeweight=".48004pt" strokecolor="#000000">
                <v:path arrowok="t"/>
              </v:shape>
            </v:group>
            <v:group style="position:absolute;left:10034;top:6337;width:20;height:2" coordorigin="10034,6337" coordsize="20,2">
              <v:shape style="position:absolute;left:10034;top:6337;width:20;height:2" coordorigin="10034,6337" coordsize="20,0" path="m10034,6337l10053,6337e" filled="false" stroked="true" strokeweight=".48004pt" strokecolor="#000000">
                <v:path arrowok="t"/>
              </v:shape>
            </v:group>
            <v:group style="position:absolute;left:10053;top:6337;width:20;height:2" coordorigin="10053,6337" coordsize="20,2">
              <v:shape style="position:absolute;left:10053;top:6337;width:20;height:2" coordorigin="10053,6337" coordsize="20,0" path="m10053,6337l10072,6337e" filled="false" stroked="true" strokeweight=".48004pt" strokecolor="#000000">
                <v:path arrowok="t"/>
              </v:shape>
            </v:group>
            <v:group style="position:absolute;left:10072;top:6337;width:20;height:2" coordorigin="10072,6337" coordsize="20,2">
              <v:shape style="position:absolute;left:10072;top:6337;width:20;height:2" coordorigin="10072,6337" coordsize="20,0" path="m10072,6337l10092,6337e" filled="false" stroked="true" strokeweight=".48004pt" strokecolor="#000000">
                <v:path arrowok="t"/>
              </v:shape>
            </v:group>
            <v:group style="position:absolute;left:10092;top:6337;width:20;height:2" coordorigin="10092,6337" coordsize="20,2">
              <v:shape style="position:absolute;left:10092;top:6337;width:20;height:2" coordorigin="10092,6337" coordsize="20,0" path="m10092,6337l10111,6337e" filled="false" stroked="true" strokeweight=".48004pt" strokecolor="#000000">
                <v:path arrowok="t"/>
              </v:shape>
            </v:group>
            <v:group style="position:absolute;left:10111;top:6337;width:20;height:2" coordorigin="10111,6337" coordsize="20,2">
              <v:shape style="position:absolute;left:10111;top:6337;width:20;height:2" coordorigin="10111,6337" coordsize="20,0" path="m10111,6337l10130,6337e" filled="false" stroked="true" strokeweight=".48004pt" strokecolor="#000000">
                <v:path arrowok="t"/>
              </v:shape>
            </v:group>
            <v:group style="position:absolute;left:10130;top:6337;width:20;height:2" coordorigin="10130,6337" coordsize="20,2">
              <v:shape style="position:absolute;left:10130;top:6337;width:20;height:2" coordorigin="10130,6337" coordsize="20,0" path="m10130,6337l10149,6337e" filled="false" stroked="true" strokeweight=".48004pt" strokecolor="#000000">
                <v:path arrowok="t"/>
              </v:shape>
            </v:group>
            <v:group style="position:absolute;left:10149;top:6337;width:20;height:2" coordorigin="10149,6337" coordsize="20,2">
              <v:shape style="position:absolute;left:10149;top:6337;width:20;height:2" coordorigin="10149,6337" coordsize="20,0" path="m10149,6337l10168,6337e" filled="false" stroked="true" strokeweight=".48004pt" strokecolor="#000000">
                <v:path arrowok="t"/>
              </v:shape>
            </v:group>
            <v:group style="position:absolute;left:10168;top:6337;width:20;height:2" coordorigin="10168,6337" coordsize="20,2">
              <v:shape style="position:absolute;left:10168;top:6337;width:20;height:2" coordorigin="10168,6337" coordsize="20,0" path="m10168,6337l10188,6337e" filled="false" stroked="true" strokeweight=".48004pt" strokecolor="#000000">
                <v:path arrowok="t"/>
              </v:shape>
              <v:shape style="position:absolute;left:10188;top:6332;width:2;height:10" type="#_x0000_t75" stroked="false">
                <v:imagedata r:id="rId24" o:title=""/>
              </v:shape>
            </v:group>
            <v:group style="position:absolute;left:2727;top:6342;width:10;height:20" coordorigin="2727,6342" coordsize="10,20">
              <v:shape style="position:absolute;left:2727;top:6342;width:10;height:20" coordorigin="2727,6342" coordsize="10,20" path="m2727,6361l2736,6361,2736,6342,2727,6342,2727,6361xe" filled="true" fillcolor="#000000" stroked="false">
                <v:path arrowok="t"/>
                <v:fill type="solid"/>
              </v:shape>
            </v:group>
            <v:group style="position:absolute;left:2727;top:6361;width:10;height:20" coordorigin="2727,6361" coordsize="10,20">
              <v:shape style="position:absolute;left:2727;top:6361;width:10;height:20" coordorigin="2727,6361" coordsize="10,20" path="m2727,6380l2736,6380,2736,6361,2727,6361,2727,6380xe" filled="true" fillcolor="#000000" stroked="false">
                <v:path arrowok="t"/>
                <v:fill type="solid"/>
              </v:shape>
            </v:group>
            <v:group style="position:absolute;left:2727;top:6380;width:10;height:20" coordorigin="2727,6380" coordsize="10,20">
              <v:shape style="position:absolute;left:2727;top:6380;width:10;height:20" coordorigin="2727,6380" coordsize="10,20" path="m2727,6399l2736,6399,2736,6380,2727,6380,2727,6399xe" filled="true" fillcolor="#000000" stroked="false">
                <v:path arrowok="t"/>
                <v:fill type="solid"/>
              </v:shape>
            </v:group>
            <v:group style="position:absolute;left:2727;top:6399;width:10;height:20" coordorigin="2727,6399" coordsize="10,20">
              <v:shape style="position:absolute;left:2727;top:6399;width:10;height:20" coordorigin="2727,6399" coordsize="10,20" path="m2727,6419l2736,6419,2736,6399,2727,6399,2727,6419xe" filled="true" fillcolor="#000000" stroked="false">
                <v:path arrowok="t"/>
                <v:fill type="solid"/>
              </v:shape>
            </v:group>
            <v:group style="position:absolute;left:2727;top:6419;width:10;height:20" coordorigin="2727,6419" coordsize="10,20">
              <v:shape style="position:absolute;left:2727;top:6419;width:10;height:20" coordorigin="2727,6419" coordsize="10,20" path="m2727,6438l2736,6438,2736,6419,2727,6419,2727,6438xe" filled="true" fillcolor="#000000" stroked="false">
                <v:path arrowok="t"/>
                <v:fill type="solid"/>
              </v:shape>
            </v:group>
            <v:group style="position:absolute;left:2727;top:6438;width:10;height:20" coordorigin="2727,6438" coordsize="10,20">
              <v:shape style="position:absolute;left:2727;top:6438;width:10;height:20" coordorigin="2727,6438" coordsize="10,20" path="m2727,6457l2736,6457,2736,6438,2727,6438,2727,6457xe" filled="true" fillcolor="#000000" stroked="false">
                <v:path arrowok="t"/>
                <v:fill type="solid"/>
              </v:shape>
            </v:group>
            <v:group style="position:absolute;left:2727;top:6457;width:10;height:20" coordorigin="2727,6457" coordsize="10,20">
              <v:shape style="position:absolute;left:2727;top:6457;width:10;height:20" coordorigin="2727,6457" coordsize="10,20" path="m2727,6476l2736,6476,2736,6457,2727,6457,2727,6476xe" filled="true" fillcolor="#000000" stroked="false">
                <v:path arrowok="t"/>
                <v:fill type="solid"/>
              </v:shape>
            </v:group>
            <v:group style="position:absolute;left:2727;top:6476;width:10;height:20" coordorigin="2727,6476" coordsize="10,20">
              <v:shape style="position:absolute;left:2727;top:6476;width:10;height:20" coordorigin="2727,6476" coordsize="10,20" path="m2727,6495l2736,6495,2736,6476,2727,6476,2727,6495xe" filled="true" fillcolor="#000000" stroked="false">
                <v:path arrowok="t"/>
                <v:fill type="solid"/>
              </v:shape>
            </v:group>
            <v:group style="position:absolute;left:2727;top:6495;width:10;height:20" coordorigin="2727,6495" coordsize="10,20">
              <v:shape style="position:absolute;left:2727;top:6495;width:10;height:20" coordorigin="2727,6495" coordsize="10,20" path="m2727,6515l2736,6515,2736,6495,2727,6495,2727,6515xe" filled="true" fillcolor="#000000" stroked="false">
                <v:path arrowok="t"/>
                <v:fill type="solid"/>
              </v:shape>
            </v:group>
            <v:group style="position:absolute;left:2727;top:6515;width:10;height:20" coordorigin="2727,6515" coordsize="10,20">
              <v:shape style="position:absolute;left:2727;top:6515;width:10;height:20" coordorigin="2727,6515" coordsize="10,20" path="m2727,6534l2736,6534,2736,6515,2727,6515,2727,6534xe" filled="true" fillcolor="#000000" stroked="false">
                <v:path arrowok="t"/>
                <v:fill type="solid"/>
              </v:shape>
            </v:group>
            <v:group style="position:absolute;left:2727;top:6534;width:10;height:20" coordorigin="2727,6534" coordsize="10,20">
              <v:shape style="position:absolute;left:2727;top:6534;width:10;height:20" coordorigin="2727,6534" coordsize="10,20" path="m2727,6553l2736,6553,2736,6534,2727,6534,2727,6553xe" filled="true" fillcolor="#000000" stroked="false">
                <v:path arrowok="t"/>
                <v:fill type="solid"/>
              </v:shape>
            </v:group>
            <v:group style="position:absolute;left:2727;top:6553;width:10;height:20" coordorigin="2727,6553" coordsize="10,20">
              <v:shape style="position:absolute;left:2727;top:6553;width:10;height:20" coordorigin="2727,6553" coordsize="10,20" path="m2727,6572l2736,6572,2736,6553,2727,6553,2727,6572xe" filled="true" fillcolor="#000000" stroked="false">
                <v:path arrowok="t"/>
                <v:fill type="solid"/>
              </v:shape>
            </v:group>
            <v:group style="position:absolute;left:2727;top:6572;width:10;height:20" coordorigin="2727,6572" coordsize="10,20">
              <v:shape style="position:absolute;left:2727;top:6572;width:10;height:20" coordorigin="2727,6572" coordsize="10,20" path="m2727,6591l2736,6591,2736,6572,2727,6572,2727,6591xe" filled="true" fillcolor="#000000" stroked="false">
                <v:path arrowok="t"/>
                <v:fill type="solid"/>
              </v:shape>
            </v:group>
            <v:group style="position:absolute;left:2727;top:6591;width:10;height:20" coordorigin="2727,6591" coordsize="10,20">
              <v:shape style="position:absolute;left:2727;top:6591;width:10;height:20" coordorigin="2727,6591" coordsize="10,20" path="m2727,6611l2736,6611,2736,6591,2727,6591,2727,6611xe" filled="true" fillcolor="#000000" stroked="false">
                <v:path arrowok="t"/>
                <v:fill type="solid"/>
              </v:shape>
            </v:group>
            <v:group style="position:absolute;left:2727;top:6611;width:10;height:20" coordorigin="2727,6611" coordsize="10,20">
              <v:shape style="position:absolute;left:2727;top:6611;width:10;height:20" coordorigin="2727,6611" coordsize="10,20" path="m2727,6630l2736,6630,2736,6611,2727,6611,2727,6630xe" filled="true" fillcolor="#000000" stroked="false">
                <v:path arrowok="t"/>
                <v:fill type="solid"/>
              </v:shape>
            </v:group>
            <v:group style="position:absolute;left:2727;top:6630;width:10;height:20" coordorigin="2727,6630" coordsize="10,20">
              <v:shape style="position:absolute;left:2727;top:6630;width:10;height:20" coordorigin="2727,6630" coordsize="10,20" path="m2727,6649l2736,6649,2736,6630,2727,6630,2727,6649xe" filled="true" fillcolor="#000000" stroked="false">
                <v:path arrowok="t"/>
                <v:fill type="solid"/>
              </v:shape>
            </v:group>
            <v:group style="position:absolute;left:2727;top:6649;width:10;height:20" coordorigin="2727,6649" coordsize="10,20">
              <v:shape style="position:absolute;left:2727;top:6649;width:10;height:20" coordorigin="2727,6649" coordsize="10,20" path="m2727,6668l2736,6668,2736,6649,2727,6649,2727,6668xe" filled="true" fillcolor="#000000" stroked="false">
                <v:path arrowok="t"/>
                <v:fill type="solid"/>
              </v:shape>
            </v:group>
            <v:group style="position:absolute;left:2727;top:6668;width:10;height:20" coordorigin="2727,6668" coordsize="10,20">
              <v:shape style="position:absolute;left:2727;top:6668;width:10;height:20" coordorigin="2727,6668" coordsize="10,20" path="m2727,6687l2736,6687,2736,6668,2727,6668,2727,6687xe" filled="true" fillcolor="#000000" stroked="false">
                <v:path arrowok="t"/>
                <v:fill type="solid"/>
              </v:shape>
            </v:group>
            <v:group style="position:absolute;left:2727;top:6687;width:10;height:20" coordorigin="2727,6687" coordsize="10,20">
              <v:shape style="position:absolute;left:2727;top:6687;width:10;height:20" coordorigin="2727,6687" coordsize="10,20" path="m2727,6707l2736,6707,2736,6687,2727,6687,2727,6707xe" filled="true" fillcolor="#000000" stroked="false">
                <v:path arrowok="t"/>
                <v:fill type="solid"/>
              </v:shape>
            </v:group>
            <v:group style="position:absolute;left:2727;top:6707;width:10;height:20" coordorigin="2727,6707" coordsize="10,20">
              <v:shape style="position:absolute;left:2727;top:6707;width:10;height:20" coordorigin="2727,6707" coordsize="10,20" path="m2727,6726l2736,6726,2736,6707,2727,6707,2727,6726xe" filled="true" fillcolor="#000000" stroked="false">
                <v:path arrowok="t"/>
                <v:fill type="solid"/>
              </v:shape>
            </v:group>
            <v:group style="position:absolute;left:2727;top:6726;width:10;height:20" coordorigin="2727,6726" coordsize="10,20">
              <v:shape style="position:absolute;left:2727;top:6726;width:10;height:20" coordorigin="2727,6726" coordsize="10,20" path="m2727,6745l2736,6745,2736,6726,2727,6726,2727,6745xe" filled="true" fillcolor="#000000" stroked="false">
                <v:path arrowok="t"/>
                <v:fill type="solid"/>
              </v:shape>
            </v:group>
            <v:group style="position:absolute;left:2727;top:6745;width:10;height:20" coordorigin="2727,6745" coordsize="10,20">
              <v:shape style="position:absolute;left:2727;top:6745;width:10;height:20" coordorigin="2727,6745" coordsize="10,20" path="m2727,6764l2736,6764,2736,6745,2727,6745,2727,6764xe" filled="true" fillcolor="#000000" stroked="false">
                <v:path arrowok="t"/>
                <v:fill type="solid"/>
              </v:shape>
            </v:group>
            <v:group style="position:absolute;left:2727;top:6764;width:10;height:20" coordorigin="2727,6764" coordsize="10,20">
              <v:shape style="position:absolute;left:2727;top:6764;width:10;height:20" coordorigin="2727,6764" coordsize="10,20" path="m2727,6783l2736,6783,2736,6764,2727,6764,2727,6783xe" filled="true" fillcolor="#000000" stroked="false">
                <v:path arrowok="t"/>
                <v:fill type="solid"/>
              </v:shape>
            </v:group>
            <v:group style="position:absolute;left:2727;top:6783;width:10;height:20" coordorigin="2727,6783" coordsize="10,20">
              <v:shape style="position:absolute;left:2727;top:6783;width:10;height:20" coordorigin="2727,6783" coordsize="10,20" path="m2727,6803l2736,6803,2736,6783,2727,6783,2727,6803xe" filled="true" fillcolor="#000000" stroked="false">
                <v:path arrowok="t"/>
                <v:fill type="solid"/>
              </v:shape>
            </v:group>
            <v:group style="position:absolute;left:2727;top:6803;width:10;height:20" coordorigin="2727,6803" coordsize="10,20">
              <v:shape style="position:absolute;left:2727;top:6803;width:10;height:20" coordorigin="2727,6803" coordsize="10,20" path="m2727,6822l2736,6822,2736,6803,2727,6803,2727,6822xe" filled="true" fillcolor="#000000" stroked="false">
                <v:path arrowok="t"/>
                <v:fill type="solid"/>
              </v:shape>
            </v:group>
            <v:group style="position:absolute;left:2727;top:6822;width:10;height:20" coordorigin="2727,6822" coordsize="10,20">
              <v:shape style="position:absolute;left:2727;top:6822;width:10;height:20" coordorigin="2727,6822" coordsize="10,20" path="m2727,6841l2736,6841,2736,6822,2727,6822,2727,6841xe" filled="true" fillcolor="#000000" stroked="false">
                <v:path arrowok="t"/>
                <v:fill type="solid"/>
              </v:shape>
            </v:group>
            <v:group style="position:absolute;left:2727;top:6841;width:10;height:20" coordorigin="2727,6841" coordsize="10,20">
              <v:shape style="position:absolute;left:2727;top:6841;width:10;height:20" coordorigin="2727,6841" coordsize="10,20" path="m2727,6860l2736,6860,2736,6841,2727,6841,2727,6860xe" filled="true" fillcolor="#000000" stroked="false">
                <v:path arrowok="t"/>
                <v:fill type="solid"/>
              </v:shape>
            </v:group>
            <v:group style="position:absolute;left:2727;top:6860;width:10;height:20" coordorigin="2727,6860" coordsize="10,20">
              <v:shape style="position:absolute;left:2727;top:6860;width:10;height:20" coordorigin="2727,6860" coordsize="10,20" path="m2727,6879l2736,6879,2736,6860,2727,6860,2727,6879xe" filled="true" fillcolor="#000000" stroked="false">
                <v:path arrowok="t"/>
                <v:fill type="solid"/>
              </v:shape>
            </v:group>
            <v:group style="position:absolute;left:2727;top:6879;width:10;height:20" coordorigin="2727,6879" coordsize="10,20">
              <v:shape style="position:absolute;left:2727;top:6879;width:10;height:20" coordorigin="2727,6879" coordsize="10,20" path="m2727,6899l2736,6899,2736,6879,2727,6879,2727,6899xe" filled="true" fillcolor="#000000" stroked="false">
                <v:path arrowok="t"/>
                <v:fill type="solid"/>
              </v:shape>
            </v:group>
            <v:group style="position:absolute;left:2727;top:6899;width:10;height:20" coordorigin="2727,6899" coordsize="10,20">
              <v:shape style="position:absolute;left:2727;top:6899;width:10;height:20" coordorigin="2727,6899" coordsize="10,20" path="m2727,6918l2736,6918,2736,6899,2727,6899,2727,6918xe" filled="true" fillcolor="#000000" stroked="false">
                <v:path arrowok="t"/>
                <v:fill type="solid"/>
              </v:shape>
            </v:group>
            <v:group style="position:absolute;left:2727;top:6918;width:10;height:20" coordorigin="2727,6918" coordsize="10,20">
              <v:shape style="position:absolute;left:2727;top:6918;width:10;height:20" coordorigin="2727,6918" coordsize="10,20" path="m2727,6937l2736,6937,2736,6918,2727,6918,2727,6937xe" filled="true" fillcolor="#000000" stroked="false">
                <v:path arrowok="t"/>
                <v:fill type="solid"/>
              </v:shape>
            </v:group>
            <v:group style="position:absolute;left:2727;top:6937;width:10;height:20" coordorigin="2727,6937" coordsize="10,20">
              <v:shape style="position:absolute;left:2727;top:6937;width:10;height:20" coordorigin="2727,6937" coordsize="10,20" path="m2727,6956l2736,6956,2736,6937,2727,6937,2727,6956xe" filled="true" fillcolor="#000000" stroked="false">
                <v:path arrowok="t"/>
                <v:fill type="solid"/>
              </v:shape>
            </v:group>
            <v:group style="position:absolute;left:2727;top:6956;width:10;height:20" coordorigin="2727,6956" coordsize="10,20">
              <v:shape style="position:absolute;left:2727;top:6956;width:10;height:20" coordorigin="2727,6956" coordsize="10,20" path="m2727,6975l2736,6975,2736,6956,2727,6956,2727,6975xe" filled="true" fillcolor="#000000" stroked="false">
                <v:path arrowok="t"/>
                <v:fill type="solid"/>
              </v:shape>
            </v:group>
            <v:group style="position:absolute;left:2727;top:6975;width:10;height:20" coordorigin="2727,6975" coordsize="10,20">
              <v:shape style="position:absolute;left:2727;top:6975;width:10;height:20" coordorigin="2727,6975" coordsize="10,20" path="m2727,6995l2736,6995,2736,6975,2727,6975,2727,6995xe" filled="true" fillcolor="#000000" stroked="false">
                <v:path arrowok="t"/>
                <v:fill type="solid"/>
              </v:shape>
            </v:group>
            <v:group style="position:absolute;left:2727;top:6995;width:10;height:20" coordorigin="2727,6995" coordsize="10,20">
              <v:shape style="position:absolute;left:2727;top:6995;width:10;height:20" coordorigin="2727,6995" coordsize="10,20" path="m2727,7014l2736,7014,2736,6995,2727,6995,2727,7014xe" filled="true" fillcolor="#000000" stroked="false">
                <v:path arrowok="t"/>
                <v:fill type="solid"/>
              </v:shape>
            </v:group>
            <v:group style="position:absolute;left:2727;top:7014;width:10;height:20" coordorigin="2727,7014" coordsize="10,20">
              <v:shape style="position:absolute;left:2727;top:7014;width:10;height:20" coordorigin="2727,7014" coordsize="10,20" path="m2727,7033l2736,7033,2736,7014,2727,7014,2727,7033xe" filled="true" fillcolor="#000000" stroked="false">
                <v:path arrowok="t"/>
                <v:fill type="solid"/>
              </v:shape>
            </v:group>
            <v:group style="position:absolute;left:2727;top:7033;width:10;height:20" coordorigin="2727,7033" coordsize="10,20">
              <v:shape style="position:absolute;left:2727;top:7033;width:10;height:20" coordorigin="2727,7033" coordsize="10,20" path="m2727,7052l2736,7052,2736,7033,2727,7033,2727,7052xe" filled="true" fillcolor="#000000" stroked="false">
                <v:path arrowok="t"/>
                <v:fill type="solid"/>
              </v:shape>
            </v:group>
            <v:group style="position:absolute;left:2727;top:7052;width:10;height:20" coordorigin="2727,7052" coordsize="10,20">
              <v:shape style="position:absolute;left:2727;top:7052;width:10;height:20" coordorigin="2727,7052" coordsize="10,20" path="m2727,7071l2736,7071,2736,7052,2727,7052,2727,7071xe" filled="true" fillcolor="#000000" stroked="false">
                <v:path arrowok="t"/>
                <v:fill type="solid"/>
              </v:shape>
            </v:group>
            <v:group style="position:absolute;left:2727;top:7071;width:10;height:20" coordorigin="2727,7071" coordsize="10,20">
              <v:shape style="position:absolute;left:2727;top:7071;width:10;height:20" coordorigin="2727,7071" coordsize="10,20" path="m2727,7091l2736,7091,2736,7071,2727,7071,2727,7091xe" filled="true" fillcolor="#000000" stroked="false">
                <v:path arrowok="t"/>
                <v:fill type="solid"/>
              </v:shape>
            </v:group>
            <v:group style="position:absolute;left:2727;top:7091;width:10;height:20" coordorigin="2727,7091" coordsize="10,20">
              <v:shape style="position:absolute;left:2727;top:7091;width:10;height:20" coordorigin="2727,7091" coordsize="10,20" path="m2727,7110l2736,7110,2736,7091,2727,7091,2727,7110xe" filled="true" fillcolor="#000000" stroked="false">
                <v:path arrowok="t"/>
                <v:fill type="solid"/>
              </v:shape>
            </v:group>
            <v:group style="position:absolute;left:2727;top:7110;width:10;height:20" coordorigin="2727,7110" coordsize="10,20">
              <v:shape style="position:absolute;left:2727;top:7110;width:10;height:20" coordorigin="2727,7110" coordsize="10,20" path="m2727,7129l2736,7129,2736,7110,2727,7110,2727,7129xe" filled="true" fillcolor="#000000" stroked="false">
                <v:path arrowok="t"/>
                <v:fill type="solid"/>
              </v:shape>
            </v:group>
            <v:group style="position:absolute;left:2727;top:7129;width:10;height:20" coordorigin="2727,7129" coordsize="10,20">
              <v:shape style="position:absolute;left:2727;top:7129;width:10;height:20" coordorigin="2727,7129" coordsize="10,20" path="m2727,7148l2736,7148,2736,7129,2727,7129,2727,7148xe" filled="true" fillcolor="#000000" stroked="false">
                <v:path arrowok="t"/>
                <v:fill type="solid"/>
              </v:shape>
            </v:group>
            <v:group style="position:absolute;left:2727;top:7148;width:10;height:20" coordorigin="2727,7148" coordsize="10,20">
              <v:shape style="position:absolute;left:2727;top:7148;width:10;height:20" coordorigin="2727,7148" coordsize="10,20" path="m2727,7167l2736,7167,2736,7148,2727,7148,2727,7167xe" filled="true" fillcolor="#000000" stroked="false">
                <v:path arrowok="t"/>
                <v:fill type="solid"/>
              </v:shape>
            </v:group>
            <v:group style="position:absolute;left:2727;top:7167;width:10;height:20" coordorigin="2727,7167" coordsize="10,20">
              <v:shape style="position:absolute;left:2727;top:7167;width:10;height:20" coordorigin="2727,7167" coordsize="10,20" path="m2727,7187l2736,7187,2736,7167,2727,7167,2727,7187xe" filled="true" fillcolor="#000000" stroked="false">
                <v:path arrowok="t"/>
                <v:fill type="solid"/>
              </v:shape>
            </v:group>
            <v:group style="position:absolute;left:2727;top:7187;width:10;height:20" coordorigin="2727,7187" coordsize="10,20">
              <v:shape style="position:absolute;left:2727;top:7187;width:10;height:20" coordorigin="2727,7187" coordsize="10,20" path="m2727,7206l2736,7206,2736,7187,2727,7187,2727,7206xe" filled="true" fillcolor="#000000" stroked="false">
                <v:path arrowok="t"/>
                <v:fill type="solid"/>
              </v:shape>
            </v:group>
            <v:group style="position:absolute;left:2727;top:7206;width:10;height:20" coordorigin="2727,7206" coordsize="10,20">
              <v:shape style="position:absolute;left:2727;top:7206;width:10;height:20" coordorigin="2727,7206" coordsize="10,20" path="m2727,7225l2736,7225,2736,7206,2727,7206,2727,7225xe" filled="true" fillcolor="#000000" stroked="false">
                <v:path arrowok="t"/>
                <v:fill type="solid"/>
              </v:shape>
            </v:group>
            <v:group style="position:absolute;left:2727;top:7225;width:10;height:20" coordorigin="2727,7225" coordsize="10,20">
              <v:shape style="position:absolute;left:2727;top:7225;width:10;height:20" coordorigin="2727,7225" coordsize="10,20" path="m2727,7244l2736,7244,2736,7225,2727,7225,2727,7244xe" filled="true" fillcolor="#000000" stroked="false">
                <v:path arrowok="t"/>
                <v:fill type="solid"/>
              </v:shape>
            </v:group>
            <v:group style="position:absolute;left:2727;top:7244;width:10;height:20" coordorigin="2727,7244" coordsize="10,20">
              <v:shape style="position:absolute;left:2727;top:7244;width:10;height:20" coordorigin="2727,7244" coordsize="10,20" path="m2727,7263l2736,7263,2736,7244,2727,7244,2727,7263xe" filled="true" fillcolor="#000000" stroked="false">
                <v:path arrowok="t"/>
                <v:fill type="solid"/>
              </v:shape>
            </v:group>
            <v:group style="position:absolute;left:2727;top:7263;width:10;height:20" coordorigin="2727,7263" coordsize="10,20">
              <v:shape style="position:absolute;left:2727;top:7263;width:10;height:20" coordorigin="2727,7263" coordsize="10,20" path="m2727,7283l2736,7283,2736,7263,2727,7263,2727,7283xe" filled="true" fillcolor="#000000" stroked="false">
                <v:path arrowok="t"/>
                <v:fill type="solid"/>
              </v:shape>
            </v:group>
            <v:group style="position:absolute;left:2727;top:7283;width:10;height:20" coordorigin="2727,7283" coordsize="10,20">
              <v:shape style="position:absolute;left:2727;top:7283;width:10;height:20" coordorigin="2727,7283" coordsize="10,20" path="m2727,7302l2736,7302,2736,7283,2727,7283,2727,7302xe" filled="true" fillcolor="#000000" stroked="false">
                <v:path arrowok="t"/>
                <v:fill type="solid"/>
              </v:shape>
            </v:group>
            <v:group style="position:absolute;left:2727;top:7302;width:10;height:20" coordorigin="2727,7302" coordsize="10,20">
              <v:shape style="position:absolute;left:2727;top:7302;width:10;height:20" coordorigin="2727,7302" coordsize="10,20" path="m2727,7321l2736,7321,2736,7302,2727,7302,2727,7321xe" filled="true" fillcolor="#000000" stroked="false">
                <v:path arrowok="t"/>
                <v:fill type="solid"/>
              </v:shape>
            </v:group>
            <v:group style="position:absolute;left:2727;top:7321;width:10;height:20" coordorigin="2727,7321" coordsize="10,20">
              <v:shape style="position:absolute;left:2727;top:7321;width:10;height:20" coordorigin="2727,7321" coordsize="10,20" path="m2727,7340l2736,7340,2736,7321,2727,7321,2727,7340xe" filled="true" fillcolor="#000000" stroked="false">
                <v:path arrowok="t"/>
                <v:fill type="solid"/>
              </v:shape>
            </v:group>
            <v:group style="position:absolute;left:2727;top:7340;width:10;height:20" coordorigin="2727,7340" coordsize="10,20">
              <v:shape style="position:absolute;left:2727;top:7340;width:10;height:20" coordorigin="2727,7340" coordsize="10,20" path="m2727,7359l2736,7359,2736,7340,2727,7340,2727,7359xe" filled="true" fillcolor="#000000" stroked="false">
                <v:path arrowok="t"/>
                <v:fill type="solid"/>
              </v:shape>
            </v:group>
            <v:group style="position:absolute;left:2727;top:7359;width:10;height:20" coordorigin="2727,7359" coordsize="10,20">
              <v:shape style="position:absolute;left:2727;top:7359;width:10;height:20" coordorigin="2727,7359" coordsize="10,20" path="m2727,7379l2736,7379,2736,7359,2727,7359,2727,7379xe" filled="true" fillcolor="#000000" stroked="false">
                <v:path arrowok="t"/>
                <v:fill type="solid"/>
              </v:shape>
            </v:group>
            <v:group style="position:absolute;left:2727;top:7379;width:10;height:20" coordorigin="2727,7379" coordsize="10,20">
              <v:shape style="position:absolute;left:2727;top:7379;width:10;height:20" coordorigin="2727,7379" coordsize="10,20" path="m2727,7398l2736,7398,2736,7379,2727,7379,2727,7398xe" filled="true" fillcolor="#000000" stroked="false">
                <v:path arrowok="t"/>
                <v:fill type="solid"/>
              </v:shape>
            </v:group>
            <v:group style="position:absolute;left:2727;top:7398;width:10;height:20" coordorigin="2727,7398" coordsize="10,20">
              <v:shape style="position:absolute;left:2727;top:7398;width:10;height:20" coordorigin="2727,7398" coordsize="10,20" path="m2727,7417l2736,7417,2736,7398,2727,7398,2727,7417xe" filled="true" fillcolor="#000000" stroked="false">
                <v:path arrowok="t"/>
                <v:fill type="solid"/>
              </v:shape>
            </v:group>
            <v:group style="position:absolute;left:2727;top:7417;width:10;height:20" coordorigin="2727,7417" coordsize="10,20">
              <v:shape style="position:absolute;left:2727;top:7417;width:10;height:20" coordorigin="2727,7417" coordsize="10,20" path="m2727,7436l2736,7436,2736,7417,2727,7417,2727,7436xe" filled="true" fillcolor="#000000" stroked="false">
                <v:path arrowok="t"/>
                <v:fill type="solid"/>
              </v:shape>
            </v:group>
            <v:group style="position:absolute;left:2727;top:7436;width:10;height:20" coordorigin="2727,7436" coordsize="10,20">
              <v:shape style="position:absolute;left:2727;top:7436;width:10;height:20" coordorigin="2727,7436" coordsize="10,20" path="m2727,7455l2736,7455,2736,7436,2727,7436,2727,7455xe" filled="true" fillcolor="#000000" stroked="false">
                <v:path arrowok="t"/>
                <v:fill type="solid"/>
              </v:shape>
            </v:group>
            <v:group style="position:absolute;left:2727;top:7455;width:10;height:20" coordorigin="2727,7455" coordsize="10,20">
              <v:shape style="position:absolute;left:2727;top:7455;width:10;height:20" coordorigin="2727,7455" coordsize="10,20" path="m2727,7475l2736,7475,2736,7455,2727,7455,2727,7475xe" filled="true" fillcolor="#000000" stroked="false">
                <v:path arrowok="t"/>
                <v:fill type="solid"/>
              </v:shape>
            </v:group>
            <v:group style="position:absolute;left:2727;top:7475;width:10;height:20" coordorigin="2727,7475" coordsize="10,20">
              <v:shape style="position:absolute;left:2727;top:7475;width:10;height:20" coordorigin="2727,7475" coordsize="10,20" path="m2727,7494l2736,7494,2736,7475,2727,7475,2727,7494xe" filled="true" fillcolor="#000000" stroked="false">
                <v:path arrowok="t"/>
                <v:fill type="solid"/>
              </v:shape>
            </v:group>
            <v:group style="position:absolute;left:2727;top:7494;width:10;height:20" coordorigin="2727,7494" coordsize="10,20">
              <v:shape style="position:absolute;left:2727;top:7494;width:10;height:20" coordorigin="2727,7494" coordsize="10,20" path="m2727,7513l2736,7513,2736,7494,2727,7494,2727,7513xe" filled="true" fillcolor="#000000" stroked="false">
                <v:path arrowok="t"/>
                <v:fill type="solid"/>
              </v:shape>
            </v:group>
            <v:group style="position:absolute;left:2727;top:7513;width:10;height:20" coordorigin="2727,7513" coordsize="10,20">
              <v:shape style="position:absolute;left:2727;top:7513;width:10;height:20" coordorigin="2727,7513" coordsize="10,20" path="m2727,7532l2736,7532,2736,7513,2727,7513,2727,7532xe" filled="true" fillcolor="#000000" stroked="false">
                <v:path arrowok="t"/>
                <v:fill type="solid"/>
              </v:shape>
            </v:group>
            <v:group style="position:absolute;left:2727;top:7532;width:10;height:20" coordorigin="2727,7532" coordsize="10,20">
              <v:shape style="position:absolute;left:2727;top:7532;width:10;height:20" coordorigin="2727,7532" coordsize="10,20" path="m2727,7551l2736,7551,2736,7532,2727,7532,2727,7551xe" filled="true" fillcolor="#000000" stroked="false">
                <v:path arrowok="t"/>
                <v:fill type="solid"/>
              </v:shape>
            </v:group>
            <v:group style="position:absolute;left:2727;top:7551;width:10;height:20" coordorigin="2727,7551" coordsize="10,20">
              <v:shape style="position:absolute;left:2727;top:7551;width:10;height:20" coordorigin="2727,7551" coordsize="10,20" path="m2727,7571l2736,7571,2736,7551,2727,7551,2727,7571xe" filled="true" fillcolor="#000000" stroked="false">
                <v:path arrowok="t"/>
                <v:fill type="solid"/>
              </v:shape>
            </v:group>
            <v:group style="position:absolute;left:2727;top:7571;width:10;height:20" coordorigin="2727,7571" coordsize="10,20">
              <v:shape style="position:absolute;left:2727;top:7571;width:10;height:20" coordorigin="2727,7571" coordsize="10,20" path="m2727,7590l2736,7590,2736,7571,2727,7571,2727,7590xe" filled="true" fillcolor="#000000" stroked="false">
                <v:path arrowok="t"/>
                <v:fill type="solid"/>
              </v:shape>
            </v:group>
            <v:group style="position:absolute;left:2727;top:7590;width:10;height:20" coordorigin="2727,7590" coordsize="10,20">
              <v:shape style="position:absolute;left:2727;top:7590;width:10;height:20" coordorigin="2727,7590" coordsize="10,20" path="m2727,7609l2736,7609,2736,7590,2727,7590,2727,7609xe" filled="true" fillcolor="#000000" stroked="false">
                <v:path arrowok="t"/>
                <v:fill type="solid"/>
              </v:shape>
            </v:group>
            <v:group style="position:absolute;left:2727;top:7609;width:10;height:20" coordorigin="2727,7609" coordsize="10,20">
              <v:shape style="position:absolute;left:2727;top:7609;width:10;height:20" coordorigin="2727,7609" coordsize="10,20" path="m2727,7628l2736,7628,2736,7609,2727,7609,2727,7628xe" filled="true" fillcolor="#000000" stroked="false">
                <v:path arrowok="t"/>
                <v:fill type="solid"/>
              </v:shape>
            </v:group>
            <v:group style="position:absolute;left:2727;top:7628;width:10;height:20" coordorigin="2727,7628" coordsize="10,20">
              <v:shape style="position:absolute;left:2727;top:7628;width:10;height:20" coordorigin="2727,7628" coordsize="10,20" path="m2727,7647l2736,7647,2736,7628,2727,7628,2727,7647xe" filled="true" fillcolor="#000000" stroked="false">
                <v:path arrowok="t"/>
                <v:fill type="solid"/>
              </v:shape>
            </v:group>
            <v:group style="position:absolute;left:2727;top:7647;width:10;height:20" coordorigin="2727,7647" coordsize="10,20">
              <v:shape style="position:absolute;left:2727;top:7647;width:10;height:20" coordorigin="2727,7647" coordsize="10,20" path="m2727,7667l2736,7667,2736,7647,2727,7647,2727,7667xe" filled="true" fillcolor="#000000" stroked="false">
                <v:path arrowok="t"/>
                <v:fill type="solid"/>
              </v:shape>
            </v:group>
            <v:group style="position:absolute;left:2727;top:7667;width:10;height:20" coordorigin="2727,7667" coordsize="10,20">
              <v:shape style="position:absolute;left:2727;top:7667;width:10;height:20" coordorigin="2727,7667" coordsize="10,20" path="m2727,7686l2736,7686,2736,7667,2727,7667,2727,7686xe" filled="true" fillcolor="#000000" stroked="false">
                <v:path arrowok="t"/>
                <v:fill type="solid"/>
              </v:shape>
            </v:group>
            <v:group style="position:absolute;left:2727;top:7686;width:10;height:20" coordorigin="2727,7686" coordsize="10,20">
              <v:shape style="position:absolute;left:2727;top:7686;width:10;height:20" coordorigin="2727,7686" coordsize="10,20" path="m2727,7705l2736,7705,2736,7686,2727,7686,2727,7705xe" filled="true" fillcolor="#000000" stroked="false">
                <v:path arrowok="t"/>
                <v:fill type="solid"/>
              </v:shape>
            </v:group>
            <v:group style="position:absolute;left:2727;top:7705;width:10;height:20" coordorigin="2727,7705" coordsize="10,20">
              <v:shape style="position:absolute;left:2727;top:7705;width:10;height:20" coordorigin="2727,7705" coordsize="10,20" path="m2727,7724l2736,7724,2736,7705,2727,7705,2727,7724xe" filled="true" fillcolor="#000000" stroked="false">
                <v:path arrowok="t"/>
                <v:fill type="solid"/>
              </v:shape>
            </v:group>
            <v:group style="position:absolute;left:2727;top:7724;width:10;height:20" coordorigin="2727,7724" coordsize="10,20">
              <v:shape style="position:absolute;left:2727;top:7724;width:10;height:20" coordorigin="2727,7724" coordsize="10,20" path="m2727,7743l2736,7743,2736,7724,2727,7724,2727,7743xe" filled="true" fillcolor="#000000" stroked="false">
                <v:path arrowok="t"/>
                <v:fill type="solid"/>
              </v:shape>
            </v:group>
            <v:group style="position:absolute;left:2727;top:7743;width:10;height:20" coordorigin="2727,7743" coordsize="10,20">
              <v:shape style="position:absolute;left:2727;top:7743;width:10;height:20" coordorigin="2727,7743" coordsize="10,20" path="m2727,7763l2736,7763,2736,7743,2727,7743,2727,7763xe" filled="true" fillcolor="#000000" stroked="false">
                <v:path arrowok="t"/>
                <v:fill type="solid"/>
              </v:shape>
            </v:group>
            <v:group style="position:absolute;left:2727;top:7763;width:10;height:20" coordorigin="2727,7763" coordsize="10,20">
              <v:shape style="position:absolute;left:2727;top:7763;width:10;height:20" coordorigin="2727,7763" coordsize="10,20" path="m2727,7782l2736,7782,2736,7763,2727,7763,2727,7782xe" filled="true" fillcolor="#000000" stroked="false">
                <v:path arrowok="t"/>
                <v:fill type="solid"/>
              </v:shape>
            </v:group>
            <v:group style="position:absolute;left:2727;top:7782;width:10;height:20" coordorigin="2727,7782" coordsize="10,20">
              <v:shape style="position:absolute;left:2727;top:7782;width:10;height:20" coordorigin="2727,7782" coordsize="10,20" path="m2727,7801l2736,7801,2736,7782,2727,7782,2727,7801xe" filled="true" fillcolor="#000000" stroked="false">
                <v:path arrowok="t"/>
                <v:fill type="solid"/>
              </v:shape>
            </v:group>
            <v:group style="position:absolute;left:2727;top:7801;width:10;height:20" coordorigin="2727,7801" coordsize="10,20">
              <v:shape style="position:absolute;left:2727;top:7801;width:10;height:20" coordorigin="2727,7801" coordsize="10,20" path="m2727,7820l2736,7820,2736,7801,2727,7801,2727,7820xe" filled="true" fillcolor="#000000" stroked="false">
                <v:path arrowok="t"/>
                <v:fill type="solid"/>
              </v:shape>
            </v:group>
            <v:group style="position:absolute;left:2727;top:7820;width:10;height:20" coordorigin="2727,7820" coordsize="10,20">
              <v:shape style="position:absolute;left:2727;top:7820;width:10;height:20" coordorigin="2727,7820" coordsize="10,20" path="m2727,7839l2736,7839,2736,7820,2727,7820,2727,7839xe" filled="true" fillcolor="#000000" stroked="false">
                <v:path arrowok="t"/>
                <v:fill type="solid"/>
              </v:shape>
            </v:group>
            <v:group style="position:absolute;left:2727;top:7839;width:10;height:20" coordorigin="2727,7839" coordsize="10,20">
              <v:shape style="position:absolute;left:2727;top:7839;width:10;height:20" coordorigin="2727,7839" coordsize="10,20" path="m2727,7859l2736,7859,2736,7839,2727,7839,2727,7859xe" filled="true" fillcolor="#000000" stroked="false">
                <v:path arrowok="t"/>
                <v:fill type="solid"/>
              </v:shape>
            </v:group>
            <v:group style="position:absolute;left:2727;top:7859;width:10;height:20" coordorigin="2727,7859" coordsize="10,20">
              <v:shape style="position:absolute;left:2727;top:7859;width:10;height:20" coordorigin="2727,7859" coordsize="10,20" path="m2727,7878l2736,7878,2736,7859,2727,7859,2727,7878xe" filled="true" fillcolor="#000000" stroked="false">
                <v:path arrowok="t"/>
                <v:fill type="solid"/>
              </v:shape>
            </v:group>
            <v:group style="position:absolute;left:2727;top:7878;width:10;height:20" coordorigin="2727,7878" coordsize="10,20">
              <v:shape style="position:absolute;left:2727;top:7878;width:10;height:20" coordorigin="2727,7878" coordsize="10,20" path="m2727,7897l2736,7897,2736,7878,2727,7878,2727,7897xe" filled="true" fillcolor="#000000" stroked="false">
                <v:path arrowok="t"/>
                <v:fill type="solid"/>
              </v:shape>
            </v:group>
            <v:group style="position:absolute;left:2727;top:7897;width:10;height:20" coordorigin="2727,7897" coordsize="10,20">
              <v:shape style="position:absolute;left:2727;top:7897;width:10;height:20" coordorigin="2727,7897" coordsize="10,20" path="m2727,7916l2736,7916,2736,7897,2727,7897,2727,7916xe" filled="true" fillcolor="#000000" stroked="false">
                <v:path arrowok="t"/>
                <v:fill type="solid"/>
              </v:shape>
            </v:group>
            <v:group style="position:absolute;left:2727;top:7916;width:10;height:20" coordorigin="2727,7916" coordsize="10,20">
              <v:shape style="position:absolute;left:2727;top:7916;width:10;height:20" coordorigin="2727,7916" coordsize="10,20" path="m2727,7935l2736,7935,2736,7916,2727,7916,2727,7935xe" filled="true" fillcolor="#000000" stroked="false">
                <v:path arrowok="t"/>
                <v:fill type="solid"/>
              </v:shape>
            </v:group>
            <v:group style="position:absolute;left:1692;top:7945;width:20;height:2" coordorigin="1692,7945" coordsize="20,2">
              <v:shape style="position:absolute;left:1692;top:7945;width:20;height:2" coordorigin="1692,7945" coordsize="20,0" path="m1692,7945l1712,7945e" filled="false" stroked="true" strokeweight=".48001pt" strokecolor="#000000">
                <v:path arrowok="t"/>
              </v:shape>
            </v:group>
            <v:group style="position:absolute;left:1712;top:7945;width:20;height:2" coordorigin="1712,7945" coordsize="20,2">
              <v:shape style="position:absolute;left:1712;top:7945;width:20;height:2" coordorigin="1712,7945" coordsize="20,0" path="m1712,7945l1731,7945e" filled="false" stroked="true" strokeweight=".48001pt" strokecolor="#000000">
                <v:path arrowok="t"/>
              </v:shape>
            </v:group>
            <v:group style="position:absolute;left:1731;top:7945;width:20;height:2" coordorigin="1731,7945" coordsize="20,2">
              <v:shape style="position:absolute;left:1731;top:7945;width:20;height:2" coordorigin="1731,7945" coordsize="20,0" path="m1731,7945l1750,7945e" filled="false" stroked="true" strokeweight=".48001pt" strokecolor="#000000">
                <v:path arrowok="t"/>
              </v:shape>
            </v:group>
            <v:group style="position:absolute;left:1750;top:7945;width:20;height:2" coordorigin="1750,7945" coordsize="20,2">
              <v:shape style="position:absolute;left:1750;top:7945;width:20;height:2" coordorigin="1750,7945" coordsize="20,0" path="m1750,7945l1769,7945e" filled="false" stroked="true" strokeweight=".48001pt" strokecolor="#000000">
                <v:path arrowok="t"/>
              </v:shape>
            </v:group>
            <v:group style="position:absolute;left:1769;top:7945;width:20;height:2" coordorigin="1769,7945" coordsize="20,2">
              <v:shape style="position:absolute;left:1769;top:7945;width:20;height:2" coordorigin="1769,7945" coordsize="20,0" path="m1769,7945l1788,7945e" filled="false" stroked="true" strokeweight=".48001pt" strokecolor="#000000">
                <v:path arrowok="t"/>
              </v:shape>
            </v:group>
            <v:group style="position:absolute;left:1788;top:7945;width:20;height:2" coordorigin="1788,7945" coordsize="20,2">
              <v:shape style="position:absolute;left:1788;top:7945;width:20;height:2" coordorigin="1788,7945" coordsize="20,0" path="m1788,7945l1808,7945e" filled="false" stroked="true" strokeweight=".48001pt" strokecolor="#000000">
                <v:path arrowok="t"/>
              </v:shape>
            </v:group>
            <v:group style="position:absolute;left:1808;top:7945;width:20;height:2" coordorigin="1808,7945" coordsize="20,2">
              <v:shape style="position:absolute;left:1808;top:7945;width:20;height:2" coordorigin="1808,7945" coordsize="20,0" path="m1808,7945l1827,7945e" filled="false" stroked="true" strokeweight=".48001pt" strokecolor="#000000">
                <v:path arrowok="t"/>
              </v:shape>
            </v:group>
            <v:group style="position:absolute;left:1827;top:7945;width:20;height:2" coordorigin="1827,7945" coordsize="20,2">
              <v:shape style="position:absolute;left:1827;top:7945;width:20;height:2" coordorigin="1827,7945" coordsize="20,0" path="m1827,7945l1846,7945e" filled="false" stroked="true" strokeweight=".48001pt" strokecolor="#000000">
                <v:path arrowok="t"/>
              </v:shape>
            </v:group>
            <v:group style="position:absolute;left:1846;top:7945;width:20;height:2" coordorigin="1846,7945" coordsize="20,2">
              <v:shape style="position:absolute;left:1846;top:7945;width:20;height:2" coordorigin="1846,7945" coordsize="20,0" path="m1846,7945l1865,7945e" filled="false" stroked="true" strokeweight=".48001pt" strokecolor="#000000">
                <v:path arrowok="t"/>
              </v:shape>
            </v:group>
            <v:group style="position:absolute;left:1865;top:7945;width:20;height:2" coordorigin="1865,7945" coordsize="20,2">
              <v:shape style="position:absolute;left:1865;top:7945;width:20;height:2" coordorigin="1865,7945" coordsize="20,0" path="m1865,7945l1884,7945e" filled="false" stroked="true" strokeweight=".48001pt" strokecolor="#000000">
                <v:path arrowok="t"/>
              </v:shape>
            </v:group>
            <v:group style="position:absolute;left:1884;top:7945;width:20;height:2" coordorigin="1884,7945" coordsize="20,2">
              <v:shape style="position:absolute;left:1884;top:7945;width:20;height:2" coordorigin="1884,7945" coordsize="20,0" path="m1884,7945l1904,7945e" filled="false" stroked="true" strokeweight=".48001pt" strokecolor="#000000">
                <v:path arrowok="t"/>
              </v:shape>
            </v:group>
            <v:group style="position:absolute;left:1904;top:7945;width:20;height:2" coordorigin="1904,7945" coordsize="20,2">
              <v:shape style="position:absolute;left:1904;top:7945;width:20;height:2" coordorigin="1904,7945" coordsize="20,0" path="m1904,7945l1923,7945e" filled="false" stroked="true" strokeweight=".48001pt" strokecolor="#000000">
                <v:path arrowok="t"/>
              </v:shape>
            </v:group>
            <v:group style="position:absolute;left:1923;top:7945;width:20;height:2" coordorigin="1923,7945" coordsize="20,2">
              <v:shape style="position:absolute;left:1923;top:7945;width:20;height:2" coordorigin="1923,7945" coordsize="20,0" path="m1923,7945l1942,7945e" filled="false" stroked="true" strokeweight=".48001pt" strokecolor="#000000">
                <v:path arrowok="t"/>
              </v:shape>
            </v:group>
            <v:group style="position:absolute;left:1942;top:7945;width:20;height:2" coordorigin="1942,7945" coordsize="20,2">
              <v:shape style="position:absolute;left:1942;top:7945;width:20;height:2" coordorigin="1942,7945" coordsize="20,0" path="m1942,7945l1961,7945e" filled="false" stroked="true" strokeweight=".48001pt" strokecolor="#000000">
                <v:path arrowok="t"/>
              </v:shape>
            </v:group>
            <v:group style="position:absolute;left:1961;top:7945;width:20;height:2" coordorigin="1961,7945" coordsize="20,2">
              <v:shape style="position:absolute;left:1961;top:7945;width:20;height:2" coordorigin="1961,7945" coordsize="20,0" path="m1961,7945l1980,7945e" filled="false" stroked="true" strokeweight=".48001pt" strokecolor="#000000">
                <v:path arrowok="t"/>
              </v:shape>
            </v:group>
            <v:group style="position:absolute;left:1980;top:7945;width:20;height:2" coordorigin="1980,7945" coordsize="20,2">
              <v:shape style="position:absolute;left:1980;top:7945;width:20;height:2" coordorigin="1980,7945" coordsize="20,0" path="m1980,7945l2000,7945e" filled="false" stroked="true" strokeweight=".48001pt" strokecolor="#000000">
                <v:path arrowok="t"/>
              </v:shape>
            </v:group>
            <v:group style="position:absolute;left:2000;top:7945;width:20;height:2" coordorigin="2000,7945" coordsize="20,2">
              <v:shape style="position:absolute;left:2000;top:7945;width:20;height:2" coordorigin="2000,7945" coordsize="20,0" path="m2000,7945l2019,7945e" filled="false" stroked="true" strokeweight=".48001pt" strokecolor="#000000">
                <v:path arrowok="t"/>
              </v:shape>
            </v:group>
            <v:group style="position:absolute;left:2019;top:7945;width:20;height:2" coordorigin="2019,7945" coordsize="20,2">
              <v:shape style="position:absolute;left:2019;top:7945;width:20;height:2" coordorigin="2019,7945" coordsize="20,0" path="m2019,7945l2038,7945e" filled="false" stroked="true" strokeweight=".48001pt" strokecolor="#000000">
                <v:path arrowok="t"/>
              </v:shape>
            </v:group>
            <v:group style="position:absolute;left:2038;top:7945;width:20;height:2" coordorigin="2038,7945" coordsize="20,2">
              <v:shape style="position:absolute;left:2038;top:7945;width:20;height:2" coordorigin="2038,7945" coordsize="20,0" path="m2038,7945l2057,7945e" filled="false" stroked="true" strokeweight=".48001pt" strokecolor="#000000">
                <v:path arrowok="t"/>
              </v:shape>
            </v:group>
            <v:group style="position:absolute;left:2057;top:7945;width:20;height:2" coordorigin="2057,7945" coordsize="20,2">
              <v:shape style="position:absolute;left:2057;top:7945;width:20;height:2" coordorigin="2057,7945" coordsize="20,0" path="m2057,7945l2076,7945e" filled="false" stroked="true" strokeweight=".48001pt" strokecolor="#000000">
                <v:path arrowok="t"/>
              </v:shape>
            </v:group>
            <v:group style="position:absolute;left:2076;top:7945;width:20;height:2" coordorigin="2076,7945" coordsize="20,2">
              <v:shape style="position:absolute;left:2076;top:7945;width:20;height:2" coordorigin="2076,7945" coordsize="20,0" path="m2076,7945l2096,7945e" filled="false" stroked="true" strokeweight=".48001pt" strokecolor="#000000">
                <v:path arrowok="t"/>
              </v:shape>
            </v:group>
            <v:group style="position:absolute;left:2096;top:7945;width:20;height:2" coordorigin="2096,7945" coordsize="20,2">
              <v:shape style="position:absolute;left:2096;top:7945;width:20;height:2" coordorigin="2096,7945" coordsize="20,0" path="m2096,7945l2115,7945e" filled="false" stroked="true" strokeweight=".48001pt" strokecolor="#000000">
                <v:path arrowok="t"/>
              </v:shape>
            </v:group>
            <v:group style="position:absolute;left:2115;top:7945;width:20;height:2" coordorigin="2115,7945" coordsize="20,2">
              <v:shape style="position:absolute;left:2115;top:7945;width:20;height:2" coordorigin="2115,7945" coordsize="20,0" path="m2115,7945l2134,7945e" filled="false" stroked="true" strokeweight=".48001pt" strokecolor="#000000">
                <v:path arrowok="t"/>
              </v:shape>
            </v:group>
            <v:group style="position:absolute;left:2134;top:7945;width:20;height:2" coordorigin="2134,7945" coordsize="20,2">
              <v:shape style="position:absolute;left:2134;top:7945;width:20;height:2" coordorigin="2134,7945" coordsize="20,0" path="m2134,7945l2153,7945e" filled="false" stroked="true" strokeweight=".48001pt" strokecolor="#000000">
                <v:path arrowok="t"/>
              </v:shape>
            </v:group>
            <v:group style="position:absolute;left:2153;top:7945;width:20;height:2" coordorigin="2153,7945" coordsize="20,2">
              <v:shape style="position:absolute;left:2153;top:7945;width:20;height:2" coordorigin="2153,7945" coordsize="20,0" path="m2153,7945l2172,7945e" filled="false" stroked="true" strokeweight=".48001pt" strokecolor="#000000">
                <v:path arrowok="t"/>
              </v:shape>
            </v:group>
            <v:group style="position:absolute;left:2172;top:7945;width:20;height:2" coordorigin="2172,7945" coordsize="20,2">
              <v:shape style="position:absolute;left:2172;top:7945;width:20;height:2" coordorigin="2172,7945" coordsize="20,0" path="m2172,7945l2192,7945e" filled="false" stroked="true" strokeweight=".48001pt" strokecolor="#000000">
                <v:path arrowok="t"/>
              </v:shape>
            </v:group>
            <v:group style="position:absolute;left:2192;top:7945;width:20;height:2" coordorigin="2192,7945" coordsize="20,2">
              <v:shape style="position:absolute;left:2192;top:7945;width:20;height:2" coordorigin="2192,7945" coordsize="20,0" path="m2192,7945l2211,7945e" filled="false" stroked="true" strokeweight=".48001pt" strokecolor="#000000">
                <v:path arrowok="t"/>
              </v:shape>
            </v:group>
            <v:group style="position:absolute;left:2211;top:7945;width:20;height:2" coordorigin="2211,7945" coordsize="20,2">
              <v:shape style="position:absolute;left:2211;top:7945;width:20;height:2" coordorigin="2211,7945" coordsize="20,0" path="m2211,7945l2230,7945e" filled="false" stroked="true" strokeweight=".48001pt" strokecolor="#000000">
                <v:path arrowok="t"/>
              </v:shape>
            </v:group>
            <v:group style="position:absolute;left:2230;top:7945;width:20;height:2" coordorigin="2230,7945" coordsize="20,2">
              <v:shape style="position:absolute;left:2230;top:7945;width:20;height:2" coordorigin="2230,7945" coordsize="20,0" path="m2230,7945l2249,7945e" filled="false" stroked="true" strokeweight=".48001pt" strokecolor="#000000">
                <v:path arrowok="t"/>
              </v:shape>
            </v:group>
            <v:group style="position:absolute;left:2249;top:7945;width:20;height:2" coordorigin="2249,7945" coordsize="20,2">
              <v:shape style="position:absolute;left:2249;top:7945;width:20;height:2" coordorigin="2249,7945" coordsize="20,0" path="m2249,7945l2268,7945e" filled="false" stroked="true" strokeweight=".48001pt" strokecolor="#000000">
                <v:path arrowok="t"/>
              </v:shape>
            </v:group>
            <v:group style="position:absolute;left:2268;top:7945;width:20;height:2" coordorigin="2268,7945" coordsize="20,2">
              <v:shape style="position:absolute;left:2268;top:7945;width:20;height:2" coordorigin="2268,7945" coordsize="20,0" path="m2268,7945l2288,7945e" filled="false" stroked="true" strokeweight=".48001pt" strokecolor="#000000">
                <v:path arrowok="t"/>
              </v:shape>
            </v:group>
            <v:group style="position:absolute;left:2288;top:7945;width:20;height:2" coordorigin="2288,7945" coordsize="20,2">
              <v:shape style="position:absolute;left:2288;top:7945;width:20;height:2" coordorigin="2288,7945" coordsize="20,0" path="m2288,7945l2307,7945e" filled="false" stroked="true" strokeweight=".48001pt" strokecolor="#000000">
                <v:path arrowok="t"/>
              </v:shape>
            </v:group>
            <v:group style="position:absolute;left:2307;top:7945;width:20;height:2" coordorigin="2307,7945" coordsize="20,2">
              <v:shape style="position:absolute;left:2307;top:7945;width:20;height:2" coordorigin="2307,7945" coordsize="20,0" path="m2307,7945l2326,7945e" filled="false" stroked="true" strokeweight=".48001pt" strokecolor="#000000">
                <v:path arrowok="t"/>
              </v:shape>
            </v:group>
            <v:group style="position:absolute;left:2326;top:7945;width:20;height:2" coordorigin="2326,7945" coordsize="20,2">
              <v:shape style="position:absolute;left:2326;top:7945;width:20;height:2" coordorigin="2326,7945" coordsize="20,0" path="m2326,7945l2345,7945e" filled="false" stroked="true" strokeweight=".48001pt" strokecolor="#000000">
                <v:path arrowok="t"/>
              </v:shape>
            </v:group>
            <v:group style="position:absolute;left:2345;top:7945;width:20;height:2" coordorigin="2345,7945" coordsize="20,2">
              <v:shape style="position:absolute;left:2345;top:7945;width:20;height:2" coordorigin="2345,7945" coordsize="20,0" path="m2345,7945l2364,7945e" filled="false" stroked="true" strokeweight=".48001pt" strokecolor="#000000">
                <v:path arrowok="t"/>
              </v:shape>
            </v:group>
            <v:group style="position:absolute;left:2364;top:7945;width:20;height:2" coordorigin="2364,7945" coordsize="20,2">
              <v:shape style="position:absolute;left:2364;top:7945;width:20;height:2" coordorigin="2364,7945" coordsize="20,0" path="m2364,7945l2384,7945e" filled="false" stroked="true" strokeweight=".48001pt" strokecolor="#000000">
                <v:path arrowok="t"/>
              </v:shape>
            </v:group>
            <v:group style="position:absolute;left:2384;top:7945;width:20;height:2" coordorigin="2384,7945" coordsize="20,2">
              <v:shape style="position:absolute;left:2384;top:7945;width:20;height:2" coordorigin="2384,7945" coordsize="20,0" path="m2384,7945l2403,7945e" filled="false" stroked="true" strokeweight=".48001pt" strokecolor="#000000">
                <v:path arrowok="t"/>
              </v:shape>
            </v:group>
            <v:group style="position:absolute;left:2403;top:7945;width:20;height:2" coordorigin="2403,7945" coordsize="20,2">
              <v:shape style="position:absolute;left:2403;top:7945;width:20;height:2" coordorigin="2403,7945" coordsize="20,0" path="m2403,7945l2422,7945e" filled="false" stroked="true" strokeweight=".48001pt" strokecolor="#000000">
                <v:path arrowok="t"/>
              </v:shape>
            </v:group>
            <v:group style="position:absolute;left:2422;top:7945;width:20;height:2" coordorigin="2422,7945" coordsize="20,2">
              <v:shape style="position:absolute;left:2422;top:7945;width:20;height:2" coordorigin="2422,7945" coordsize="20,0" path="m2422,7945l2441,7945e" filled="false" stroked="true" strokeweight=".48001pt" strokecolor="#000000">
                <v:path arrowok="t"/>
              </v:shape>
            </v:group>
            <v:group style="position:absolute;left:2441;top:7945;width:20;height:2" coordorigin="2441,7945" coordsize="20,2">
              <v:shape style="position:absolute;left:2441;top:7945;width:20;height:2" coordorigin="2441,7945" coordsize="20,0" path="m2441,7945l2460,7945e" filled="false" stroked="true" strokeweight=".48001pt" strokecolor="#000000">
                <v:path arrowok="t"/>
              </v:shape>
            </v:group>
            <v:group style="position:absolute;left:2460;top:7945;width:20;height:2" coordorigin="2460,7945" coordsize="20,2">
              <v:shape style="position:absolute;left:2460;top:7945;width:20;height:2" coordorigin="2460,7945" coordsize="20,0" path="m2460,7945l2480,7945e" filled="false" stroked="true" strokeweight=".48001pt" strokecolor="#000000">
                <v:path arrowok="t"/>
              </v:shape>
            </v:group>
            <v:group style="position:absolute;left:2480;top:7945;width:20;height:2" coordorigin="2480,7945" coordsize="20,2">
              <v:shape style="position:absolute;left:2480;top:7945;width:20;height:2" coordorigin="2480,7945" coordsize="20,0" path="m2480,7945l2499,7945e" filled="false" stroked="true" strokeweight=".48001pt" strokecolor="#000000">
                <v:path arrowok="t"/>
              </v:shape>
            </v:group>
            <v:group style="position:absolute;left:2499;top:7945;width:20;height:2" coordorigin="2499,7945" coordsize="20,2">
              <v:shape style="position:absolute;left:2499;top:7945;width:20;height:2" coordorigin="2499,7945" coordsize="20,0" path="m2499,7945l2518,7945e" filled="false" stroked="true" strokeweight=".48001pt" strokecolor="#000000">
                <v:path arrowok="t"/>
              </v:shape>
            </v:group>
            <v:group style="position:absolute;left:2518;top:7945;width:20;height:2" coordorigin="2518,7945" coordsize="20,2">
              <v:shape style="position:absolute;left:2518;top:7945;width:20;height:2" coordorigin="2518,7945" coordsize="20,0" path="m2518,7945l2537,7945e" filled="false" stroked="true" strokeweight=".48001pt" strokecolor="#000000">
                <v:path arrowok="t"/>
              </v:shape>
            </v:group>
            <v:group style="position:absolute;left:2537;top:7945;width:20;height:2" coordorigin="2537,7945" coordsize="20,2">
              <v:shape style="position:absolute;left:2537;top:7945;width:20;height:2" coordorigin="2537,7945" coordsize="20,0" path="m2537,7945l2556,7945e" filled="false" stroked="true" strokeweight=".48001pt" strokecolor="#000000">
                <v:path arrowok="t"/>
              </v:shape>
            </v:group>
            <v:group style="position:absolute;left:2556;top:7945;width:20;height:2" coordorigin="2556,7945" coordsize="20,2">
              <v:shape style="position:absolute;left:2556;top:7945;width:20;height:2" coordorigin="2556,7945" coordsize="20,0" path="m2556,7945l2576,7945e" filled="false" stroked="true" strokeweight=".48001pt" strokecolor="#000000">
                <v:path arrowok="t"/>
              </v:shape>
            </v:group>
            <v:group style="position:absolute;left:2576;top:7945;width:20;height:2" coordorigin="2576,7945" coordsize="20,2">
              <v:shape style="position:absolute;left:2576;top:7945;width:20;height:2" coordorigin="2576,7945" coordsize="20,0" path="m2576,7945l2595,7945e" filled="false" stroked="true" strokeweight=".48001pt" strokecolor="#000000">
                <v:path arrowok="t"/>
              </v:shape>
            </v:group>
            <v:group style="position:absolute;left:2595;top:7945;width:20;height:2" coordorigin="2595,7945" coordsize="20,2">
              <v:shape style="position:absolute;left:2595;top:7945;width:20;height:2" coordorigin="2595,7945" coordsize="20,0" path="m2595,7945l2614,7945e" filled="false" stroked="true" strokeweight=".48001pt" strokecolor="#000000">
                <v:path arrowok="t"/>
              </v:shape>
            </v:group>
            <v:group style="position:absolute;left:2614;top:7945;width:20;height:2" coordorigin="2614,7945" coordsize="20,2">
              <v:shape style="position:absolute;left:2614;top:7945;width:20;height:2" coordorigin="2614,7945" coordsize="20,0" path="m2614,7945l2633,7945e" filled="false" stroked="true" strokeweight=".48001pt" strokecolor="#000000">
                <v:path arrowok="t"/>
              </v:shape>
            </v:group>
            <v:group style="position:absolute;left:2633;top:7945;width:20;height:2" coordorigin="2633,7945" coordsize="20,2">
              <v:shape style="position:absolute;left:2633;top:7945;width:20;height:2" coordorigin="2633,7945" coordsize="20,0" path="m2633,7945l2652,7945e" filled="false" stroked="true" strokeweight=".48001pt" strokecolor="#000000">
                <v:path arrowok="t"/>
              </v:shape>
              <v:shape style="position:absolute;left:2727;top:7935;width:10;height:5" type="#_x0000_t75" stroked="false">
                <v:imagedata r:id="rId62" o:title=""/>
              </v:shape>
            </v:group>
            <v:group style="position:absolute;left:2652;top:7945;width:20;height:2" coordorigin="2652,7945" coordsize="20,2">
              <v:shape style="position:absolute;left:2652;top:7945;width:20;height:2" coordorigin="2652,7945" coordsize="20,0" path="m2652,7945l2672,7945e" filled="false" stroked="true" strokeweight=".48001pt" strokecolor="#000000">
                <v:path arrowok="t"/>
              </v:shape>
            </v:group>
            <v:group style="position:absolute;left:2672;top:7945;width:20;height:2" coordorigin="2672,7945" coordsize="20,2">
              <v:shape style="position:absolute;left:2672;top:7945;width:20;height:2" coordorigin="2672,7945" coordsize="20,0" path="m2672,7945l2691,7945e" filled="false" stroked="true" strokeweight=".48001pt" strokecolor="#000000">
                <v:path arrowok="t"/>
              </v:shape>
            </v:group>
            <v:group style="position:absolute;left:2691;top:7945;width:20;height:2" coordorigin="2691,7945" coordsize="20,2">
              <v:shape style="position:absolute;left:2691;top:7945;width:20;height:2" coordorigin="2691,7945" coordsize="20,0" path="m2691,7945l2710,7945e" filled="false" stroked="true" strokeweight=".48001pt" strokecolor="#000000">
                <v:path arrowok="t"/>
              </v:shape>
            </v:group>
            <v:group style="position:absolute;left:2710;top:7945;width:17;height:2" coordorigin="2710,7945" coordsize="17,2">
              <v:shape style="position:absolute;left:2710;top:7945;width:17;height:2" coordorigin="2710,7945" coordsize="17,0" path="m2710,7945l2727,7945e" filled="false" stroked="true" strokeweight=".48001pt" strokecolor="#000000">
                <v:path arrowok="t"/>
              </v:shape>
            </v:group>
            <v:group style="position:absolute;left:2727;top:7945;width:10;height:2" coordorigin="2727,7945" coordsize="10,2">
              <v:shape style="position:absolute;left:2727;top:7945;width:10;height:2" coordorigin="2727,7945" coordsize="10,0" path="m2727,7945l2736,7945e" filled="false" stroked="true" strokeweight=".48001pt" strokecolor="#000000">
                <v:path arrowok="t"/>
              </v:shape>
            </v:group>
            <v:group style="position:absolute;left:2736;top:7945;width:20;height:2" coordorigin="2736,7945" coordsize="20,2">
              <v:shape style="position:absolute;left:2736;top:7945;width:20;height:2" coordorigin="2736,7945" coordsize="20,0" path="m2736,7945l2756,7945e" filled="false" stroked="true" strokeweight=".48001pt" strokecolor="#000000">
                <v:path arrowok="t"/>
              </v:shape>
            </v:group>
            <v:group style="position:absolute;left:2756;top:7945;width:20;height:2" coordorigin="2756,7945" coordsize="20,2">
              <v:shape style="position:absolute;left:2756;top:7945;width:20;height:2" coordorigin="2756,7945" coordsize="20,0" path="m2756,7945l2775,7945e" filled="false" stroked="true" strokeweight=".48001pt" strokecolor="#000000">
                <v:path arrowok="t"/>
              </v:shape>
            </v:group>
            <v:group style="position:absolute;left:2775;top:7945;width:20;height:2" coordorigin="2775,7945" coordsize="20,2">
              <v:shape style="position:absolute;left:2775;top:7945;width:20;height:2" coordorigin="2775,7945" coordsize="20,0" path="m2775,7945l2794,7945e" filled="false" stroked="true" strokeweight=".48001pt" strokecolor="#000000">
                <v:path arrowok="t"/>
              </v:shape>
            </v:group>
            <v:group style="position:absolute;left:2794;top:7945;width:20;height:2" coordorigin="2794,7945" coordsize="20,2">
              <v:shape style="position:absolute;left:2794;top:7945;width:20;height:2" coordorigin="2794,7945" coordsize="20,0" path="m2794,7945l2813,7945e" filled="false" stroked="true" strokeweight=".48001pt" strokecolor="#000000">
                <v:path arrowok="t"/>
              </v:shape>
            </v:group>
            <v:group style="position:absolute;left:2813;top:7945;width:20;height:2" coordorigin="2813,7945" coordsize="20,2">
              <v:shape style="position:absolute;left:2813;top:7945;width:20;height:2" coordorigin="2813,7945" coordsize="20,0" path="m2813,7945l2832,7945e" filled="false" stroked="true" strokeweight=".48001pt" strokecolor="#000000">
                <v:path arrowok="t"/>
              </v:shape>
            </v:group>
            <v:group style="position:absolute;left:2832;top:7945;width:20;height:2" coordorigin="2832,7945" coordsize="20,2">
              <v:shape style="position:absolute;left:2832;top:7945;width:20;height:2" coordorigin="2832,7945" coordsize="20,0" path="m2832,7945l2852,7945e" filled="false" stroked="true" strokeweight=".48001pt" strokecolor="#000000">
                <v:path arrowok="t"/>
              </v:shape>
            </v:group>
            <v:group style="position:absolute;left:2852;top:7945;width:20;height:2" coordorigin="2852,7945" coordsize="20,2">
              <v:shape style="position:absolute;left:2852;top:7945;width:20;height:2" coordorigin="2852,7945" coordsize="20,0" path="m2852,7945l2871,7945e" filled="false" stroked="true" strokeweight=".48001pt" strokecolor="#000000">
                <v:path arrowok="t"/>
              </v:shape>
            </v:group>
            <v:group style="position:absolute;left:2871;top:7945;width:20;height:2" coordorigin="2871,7945" coordsize="20,2">
              <v:shape style="position:absolute;left:2871;top:7945;width:20;height:2" coordorigin="2871,7945" coordsize="20,0" path="m2871,7945l2890,7945e" filled="false" stroked="true" strokeweight=".48001pt" strokecolor="#000000">
                <v:path arrowok="t"/>
              </v:shape>
            </v:group>
            <v:group style="position:absolute;left:2890;top:7945;width:20;height:2" coordorigin="2890,7945" coordsize="20,2">
              <v:shape style="position:absolute;left:2890;top:7945;width:20;height:2" coordorigin="2890,7945" coordsize="20,0" path="m2890,7945l2909,7945e" filled="false" stroked="true" strokeweight=".48001pt" strokecolor="#000000">
                <v:path arrowok="t"/>
              </v:shape>
            </v:group>
            <v:group style="position:absolute;left:2909;top:7945;width:20;height:2" coordorigin="2909,7945" coordsize="20,2">
              <v:shape style="position:absolute;left:2909;top:7945;width:20;height:2" coordorigin="2909,7945" coordsize="20,0" path="m2909,7945l2928,7945e" filled="false" stroked="true" strokeweight=".48001pt" strokecolor="#000000">
                <v:path arrowok="t"/>
              </v:shape>
            </v:group>
            <v:group style="position:absolute;left:2928;top:7945;width:20;height:2" coordorigin="2928,7945" coordsize="20,2">
              <v:shape style="position:absolute;left:2928;top:7945;width:20;height:2" coordorigin="2928,7945" coordsize="20,0" path="m2928,7945l2948,7945e" filled="false" stroked="true" strokeweight=".48001pt" strokecolor="#000000">
                <v:path arrowok="t"/>
              </v:shape>
            </v:group>
            <v:group style="position:absolute;left:2948;top:7945;width:20;height:2" coordorigin="2948,7945" coordsize="20,2">
              <v:shape style="position:absolute;left:2948;top:7945;width:20;height:2" coordorigin="2948,7945" coordsize="20,0" path="m2948,7945l2967,7945e" filled="false" stroked="true" strokeweight=".48001pt" strokecolor="#000000">
                <v:path arrowok="t"/>
              </v:shape>
            </v:group>
            <v:group style="position:absolute;left:2967;top:7945;width:20;height:2" coordorigin="2967,7945" coordsize="20,2">
              <v:shape style="position:absolute;left:2967;top:7945;width:20;height:2" coordorigin="2967,7945" coordsize="20,0" path="m2967,7945l2986,7945e" filled="false" stroked="true" strokeweight=".48001pt" strokecolor="#000000">
                <v:path arrowok="t"/>
              </v:shape>
            </v:group>
            <v:group style="position:absolute;left:2986;top:7945;width:20;height:2" coordorigin="2986,7945" coordsize="20,2">
              <v:shape style="position:absolute;left:2986;top:7945;width:20;height:2" coordorigin="2986,7945" coordsize="20,0" path="m2986,7945l3005,7945e" filled="false" stroked="true" strokeweight=".48001pt" strokecolor="#000000">
                <v:path arrowok="t"/>
              </v:shape>
            </v:group>
            <v:group style="position:absolute;left:3005;top:7945;width:20;height:2" coordorigin="3005,7945" coordsize="20,2">
              <v:shape style="position:absolute;left:3005;top:7945;width:20;height:2" coordorigin="3005,7945" coordsize="20,0" path="m3005,7945l3024,7945e" filled="false" stroked="true" strokeweight=".48001pt" strokecolor="#000000">
                <v:path arrowok="t"/>
              </v:shape>
            </v:group>
            <v:group style="position:absolute;left:3024;top:7945;width:20;height:2" coordorigin="3024,7945" coordsize="20,2">
              <v:shape style="position:absolute;left:3024;top:7945;width:20;height:2" coordorigin="3024,7945" coordsize="20,0" path="m3024,7945l3044,7945e" filled="false" stroked="true" strokeweight=".48001pt" strokecolor="#000000">
                <v:path arrowok="t"/>
              </v:shape>
            </v:group>
            <v:group style="position:absolute;left:3044;top:7945;width:20;height:2" coordorigin="3044,7945" coordsize="20,2">
              <v:shape style="position:absolute;left:3044;top:7945;width:20;height:2" coordorigin="3044,7945" coordsize="20,0" path="m3044,7945l3063,7945e" filled="false" stroked="true" strokeweight=".48001pt" strokecolor="#000000">
                <v:path arrowok="t"/>
              </v:shape>
            </v:group>
            <v:group style="position:absolute;left:3063;top:7945;width:20;height:2" coordorigin="3063,7945" coordsize="20,2">
              <v:shape style="position:absolute;left:3063;top:7945;width:20;height:2" coordorigin="3063,7945" coordsize="20,0" path="m3063,7945l3082,7945e" filled="false" stroked="true" strokeweight=".48001pt" strokecolor="#000000">
                <v:path arrowok="t"/>
              </v:shape>
            </v:group>
            <v:group style="position:absolute;left:3082;top:7945;width:20;height:2" coordorigin="3082,7945" coordsize="20,2">
              <v:shape style="position:absolute;left:3082;top:7945;width:20;height:2" coordorigin="3082,7945" coordsize="20,0" path="m3082,7945l3101,7945e" filled="false" stroked="true" strokeweight=".48001pt" strokecolor="#000000">
                <v:path arrowok="t"/>
              </v:shape>
            </v:group>
            <v:group style="position:absolute;left:3101;top:7945;width:20;height:2" coordorigin="3101,7945" coordsize="20,2">
              <v:shape style="position:absolute;left:3101;top:7945;width:20;height:2" coordorigin="3101,7945" coordsize="20,0" path="m3101,7945l3120,7945e" filled="false" stroked="true" strokeweight=".48001pt" strokecolor="#000000">
                <v:path arrowok="t"/>
              </v:shape>
            </v:group>
            <v:group style="position:absolute;left:3120;top:7945;width:20;height:2" coordorigin="3120,7945" coordsize="20,2">
              <v:shape style="position:absolute;left:3120;top:7945;width:20;height:2" coordorigin="3120,7945" coordsize="20,0" path="m3120,7945l3140,7945e" filled="false" stroked="true" strokeweight=".48001pt" strokecolor="#000000">
                <v:path arrowok="t"/>
              </v:shape>
            </v:group>
            <v:group style="position:absolute;left:3140;top:7945;width:20;height:2" coordorigin="3140,7945" coordsize="20,2">
              <v:shape style="position:absolute;left:3140;top:7945;width:20;height:2" coordorigin="3140,7945" coordsize="20,0" path="m3140,7945l3159,7945e" filled="false" stroked="true" strokeweight=".48001pt" strokecolor="#000000">
                <v:path arrowok="t"/>
              </v:shape>
            </v:group>
            <v:group style="position:absolute;left:3159;top:7945;width:20;height:2" coordorigin="3159,7945" coordsize="20,2">
              <v:shape style="position:absolute;left:3159;top:7945;width:20;height:2" coordorigin="3159,7945" coordsize="20,0" path="m3159,7945l3178,7945e" filled="false" stroked="true" strokeweight=".48001pt" strokecolor="#000000">
                <v:path arrowok="t"/>
              </v:shape>
            </v:group>
            <v:group style="position:absolute;left:3178;top:7945;width:20;height:2" coordorigin="3178,7945" coordsize="20,2">
              <v:shape style="position:absolute;left:3178;top:7945;width:20;height:2" coordorigin="3178,7945" coordsize="20,0" path="m3178,7945l3197,7945e" filled="false" stroked="true" strokeweight=".48001pt" strokecolor="#000000">
                <v:path arrowok="t"/>
              </v:shape>
            </v:group>
            <v:group style="position:absolute;left:3197;top:7945;width:20;height:2" coordorigin="3197,7945" coordsize="20,2">
              <v:shape style="position:absolute;left:3197;top:7945;width:20;height:2" coordorigin="3197,7945" coordsize="20,0" path="m3197,7945l3216,7945e" filled="false" stroked="true" strokeweight=".48001pt" strokecolor="#000000">
                <v:path arrowok="t"/>
              </v:shape>
            </v:group>
            <v:group style="position:absolute;left:3216;top:7945;width:20;height:2" coordorigin="3216,7945" coordsize="20,2">
              <v:shape style="position:absolute;left:3216;top:7945;width:20;height:2" coordorigin="3216,7945" coordsize="20,0" path="m3216,7945l3236,7945e" filled="false" stroked="true" strokeweight=".48001pt" strokecolor="#000000">
                <v:path arrowok="t"/>
              </v:shape>
            </v:group>
            <v:group style="position:absolute;left:3236;top:7945;width:20;height:2" coordorigin="3236,7945" coordsize="20,2">
              <v:shape style="position:absolute;left:3236;top:7945;width:20;height:2" coordorigin="3236,7945" coordsize="20,0" path="m3236,7945l3255,7945e" filled="false" stroked="true" strokeweight=".48001pt" strokecolor="#000000">
                <v:path arrowok="t"/>
              </v:shape>
            </v:group>
            <v:group style="position:absolute;left:3255;top:7945;width:20;height:2" coordorigin="3255,7945" coordsize="20,2">
              <v:shape style="position:absolute;left:3255;top:7945;width:20;height:2" coordorigin="3255,7945" coordsize="20,0" path="m3255,7945l3274,7945e" filled="false" stroked="true" strokeweight=".48001pt" strokecolor="#000000">
                <v:path arrowok="t"/>
              </v:shape>
            </v:group>
            <v:group style="position:absolute;left:3274;top:7945;width:20;height:2" coordorigin="3274,7945" coordsize="20,2">
              <v:shape style="position:absolute;left:3274;top:7945;width:20;height:2" coordorigin="3274,7945" coordsize="20,0" path="m3274,7945l3293,7945e" filled="false" stroked="true" strokeweight=".48001pt" strokecolor="#000000">
                <v:path arrowok="t"/>
              </v:shape>
            </v:group>
            <v:group style="position:absolute;left:3293;top:7945;width:20;height:2" coordorigin="3293,7945" coordsize="20,2">
              <v:shape style="position:absolute;left:3293;top:7945;width:20;height:2" coordorigin="3293,7945" coordsize="20,0" path="m3293,7945l3312,7945e" filled="false" stroked="true" strokeweight=".48001pt" strokecolor="#000000">
                <v:path arrowok="t"/>
              </v:shape>
            </v:group>
            <v:group style="position:absolute;left:3312;top:7945;width:20;height:2" coordorigin="3312,7945" coordsize="20,2">
              <v:shape style="position:absolute;left:3312;top:7945;width:20;height:2" coordorigin="3312,7945" coordsize="20,0" path="m3312,7945l3332,7945e" filled="false" stroked="true" strokeweight=".48001pt" strokecolor="#000000">
                <v:path arrowok="t"/>
              </v:shape>
            </v:group>
            <v:group style="position:absolute;left:3332;top:7945;width:20;height:2" coordorigin="3332,7945" coordsize="20,2">
              <v:shape style="position:absolute;left:3332;top:7945;width:20;height:2" coordorigin="3332,7945" coordsize="20,0" path="m3332,7945l3351,7945e" filled="false" stroked="true" strokeweight=".48001pt" strokecolor="#000000">
                <v:path arrowok="t"/>
              </v:shape>
            </v:group>
            <v:group style="position:absolute;left:3351;top:7945;width:20;height:2" coordorigin="3351,7945" coordsize="20,2">
              <v:shape style="position:absolute;left:3351;top:7945;width:20;height:2" coordorigin="3351,7945" coordsize="20,0" path="m3351,7945l3370,7945e" filled="false" stroked="true" strokeweight=".48001pt" strokecolor="#000000">
                <v:path arrowok="t"/>
              </v:shape>
            </v:group>
            <v:group style="position:absolute;left:3370;top:7945;width:20;height:2" coordorigin="3370,7945" coordsize="20,2">
              <v:shape style="position:absolute;left:3370;top:7945;width:20;height:2" coordorigin="3370,7945" coordsize="20,0" path="m3370,7945l3389,7945e" filled="false" stroked="true" strokeweight=".48001pt" strokecolor="#000000">
                <v:path arrowok="t"/>
              </v:shape>
            </v:group>
            <v:group style="position:absolute;left:3389;top:7945;width:20;height:2" coordorigin="3389,7945" coordsize="20,2">
              <v:shape style="position:absolute;left:3389;top:7945;width:20;height:2" coordorigin="3389,7945" coordsize="20,0" path="m3389,7945l3408,7945e" filled="false" stroked="true" strokeweight=".48001pt" strokecolor="#000000">
                <v:path arrowok="t"/>
              </v:shape>
            </v:group>
            <v:group style="position:absolute;left:3408;top:7945;width:20;height:2" coordorigin="3408,7945" coordsize="20,2">
              <v:shape style="position:absolute;left:3408;top:7945;width:20;height:2" coordorigin="3408,7945" coordsize="20,0" path="m3408,7945l3428,7945e" filled="false" stroked="true" strokeweight=".48001pt" strokecolor="#000000">
                <v:path arrowok="t"/>
              </v:shape>
            </v:group>
            <v:group style="position:absolute;left:3428;top:7945;width:20;height:2" coordorigin="3428,7945" coordsize="20,2">
              <v:shape style="position:absolute;left:3428;top:7945;width:20;height:2" coordorigin="3428,7945" coordsize="20,0" path="m3428,7945l3447,7945e" filled="false" stroked="true" strokeweight=".48001pt" strokecolor="#000000">
                <v:path arrowok="t"/>
              </v:shape>
            </v:group>
            <v:group style="position:absolute;left:3447;top:7945;width:20;height:2" coordorigin="3447,7945" coordsize="20,2">
              <v:shape style="position:absolute;left:3447;top:7945;width:20;height:2" coordorigin="3447,7945" coordsize="20,0" path="m3447,7945l3466,7945e" filled="false" stroked="true" strokeweight=".48001pt" strokecolor="#000000">
                <v:path arrowok="t"/>
              </v:shape>
            </v:group>
            <v:group style="position:absolute;left:3466;top:7945;width:20;height:2" coordorigin="3466,7945" coordsize="20,2">
              <v:shape style="position:absolute;left:3466;top:7945;width:20;height:2" coordorigin="3466,7945" coordsize="20,0" path="m3466,7945l3485,7945e" filled="false" stroked="true" strokeweight=".48001pt" strokecolor="#000000">
                <v:path arrowok="t"/>
              </v:shape>
            </v:group>
            <v:group style="position:absolute;left:3485;top:7945;width:20;height:2" coordorigin="3485,7945" coordsize="20,2">
              <v:shape style="position:absolute;left:3485;top:7945;width:20;height:2" coordorigin="3485,7945" coordsize="20,0" path="m3485,7945l3504,7945e" filled="false" stroked="true" strokeweight=".48001pt" strokecolor="#000000">
                <v:path arrowok="t"/>
              </v:shape>
            </v:group>
            <v:group style="position:absolute;left:3504;top:7945;width:20;height:2" coordorigin="3504,7945" coordsize="20,2">
              <v:shape style="position:absolute;left:3504;top:7945;width:20;height:2" coordorigin="3504,7945" coordsize="20,0" path="m3504,7945l3524,7945e" filled="false" stroked="true" strokeweight=".48001pt" strokecolor="#000000">
                <v:path arrowok="t"/>
              </v:shape>
            </v:group>
            <v:group style="position:absolute;left:3524;top:7945;width:20;height:2" coordorigin="3524,7945" coordsize="20,2">
              <v:shape style="position:absolute;left:3524;top:7945;width:20;height:2" coordorigin="3524,7945" coordsize="20,0" path="m3524,7945l3543,7945e" filled="false" stroked="true" strokeweight=".48001pt" strokecolor="#000000">
                <v:path arrowok="t"/>
              </v:shape>
            </v:group>
            <v:group style="position:absolute;left:3543;top:7945;width:20;height:2" coordorigin="3543,7945" coordsize="20,2">
              <v:shape style="position:absolute;left:3543;top:7945;width:20;height:2" coordorigin="3543,7945" coordsize="20,0" path="m3543,7945l3562,7945e" filled="false" stroked="true" strokeweight=".48001pt" strokecolor="#000000">
                <v:path arrowok="t"/>
              </v:shape>
            </v:group>
            <v:group style="position:absolute;left:3562;top:7945;width:20;height:2" coordorigin="3562,7945" coordsize="20,2">
              <v:shape style="position:absolute;left:3562;top:7945;width:20;height:2" coordorigin="3562,7945" coordsize="20,0" path="m3562,7945l3581,7945e" filled="false" stroked="true" strokeweight=".48001pt" strokecolor="#000000">
                <v:path arrowok="t"/>
              </v:shape>
            </v:group>
            <v:group style="position:absolute;left:3581;top:7945;width:20;height:2" coordorigin="3581,7945" coordsize="20,2">
              <v:shape style="position:absolute;left:3581;top:7945;width:20;height:2" coordorigin="3581,7945" coordsize="20,0" path="m3581,7945l3600,7945e" filled="false" stroked="true" strokeweight=".48001pt" strokecolor="#000000">
                <v:path arrowok="t"/>
              </v:shape>
            </v:group>
            <v:group style="position:absolute;left:3600;top:7945;width:20;height:2" coordorigin="3600,7945" coordsize="20,2">
              <v:shape style="position:absolute;left:3600;top:7945;width:20;height:2" coordorigin="3600,7945" coordsize="20,0" path="m3600,7945l3620,7945e" filled="false" stroked="true" strokeweight=".48001pt" strokecolor="#000000">
                <v:path arrowok="t"/>
              </v:shape>
            </v:group>
            <v:group style="position:absolute;left:3620;top:7945;width:20;height:2" coordorigin="3620,7945" coordsize="20,2">
              <v:shape style="position:absolute;left:3620;top:7945;width:20;height:2" coordorigin="3620,7945" coordsize="20,0" path="m3620,7945l3639,7945e" filled="false" stroked="true" strokeweight=".48001pt" strokecolor="#000000">
                <v:path arrowok="t"/>
              </v:shape>
            </v:group>
            <v:group style="position:absolute;left:3639;top:7945;width:20;height:2" coordorigin="3639,7945" coordsize="20,2">
              <v:shape style="position:absolute;left:3639;top:7945;width:20;height:2" coordorigin="3639,7945" coordsize="20,0" path="m3639,7945l3658,7945e" filled="false" stroked="true" strokeweight=".48001pt" strokecolor="#000000">
                <v:path arrowok="t"/>
              </v:shape>
            </v:group>
            <v:group style="position:absolute;left:3658;top:7945;width:20;height:2" coordorigin="3658,7945" coordsize="20,2">
              <v:shape style="position:absolute;left:3658;top:7945;width:20;height:2" coordorigin="3658,7945" coordsize="20,0" path="m3658,7945l3677,7945e" filled="false" stroked="true" strokeweight=".48001pt" strokecolor="#000000">
                <v:path arrowok="t"/>
              </v:shape>
            </v:group>
            <v:group style="position:absolute;left:3677;top:7945;width:20;height:2" coordorigin="3677,7945" coordsize="20,2">
              <v:shape style="position:absolute;left:3677;top:7945;width:20;height:2" coordorigin="3677,7945" coordsize="20,0" path="m3677,7945l3696,7945e" filled="false" stroked="true" strokeweight=".48001pt" strokecolor="#000000">
                <v:path arrowok="t"/>
              </v:shape>
            </v:group>
            <v:group style="position:absolute;left:3696;top:7945;width:20;height:2" coordorigin="3696,7945" coordsize="20,2">
              <v:shape style="position:absolute;left:3696;top:7945;width:20;height:2" coordorigin="3696,7945" coordsize="20,0" path="m3696,7945l3716,7945e" filled="false" stroked="true" strokeweight=".48001pt" strokecolor="#000000">
                <v:path arrowok="t"/>
              </v:shape>
            </v:group>
            <v:group style="position:absolute;left:3716;top:7945;width:20;height:2" coordorigin="3716,7945" coordsize="20,2">
              <v:shape style="position:absolute;left:3716;top:7945;width:20;height:2" coordorigin="3716,7945" coordsize="20,0" path="m3716,7945l3735,7945e" filled="false" stroked="true" strokeweight=".48001pt" strokecolor="#000000">
                <v:path arrowok="t"/>
              </v:shape>
            </v:group>
            <v:group style="position:absolute;left:3735;top:7945;width:20;height:2" coordorigin="3735,7945" coordsize="20,2">
              <v:shape style="position:absolute;left:3735;top:7945;width:20;height:2" coordorigin="3735,7945" coordsize="20,0" path="m3735,7945l3754,7945e" filled="false" stroked="true" strokeweight=".48001pt" strokecolor="#000000">
                <v:path arrowok="t"/>
              </v:shape>
            </v:group>
            <v:group style="position:absolute;left:3754;top:7945;width:20;height:2" coordorigin="3754,7945" coordsize="20,2">
              <v:shape style="position:absolute;left:3754;top:7945;width:20;height:2" coordorigin="3754,7945" coordsize="20,0" path="m3754,7945l3773,7945e" filled="false" stroked="true" strokeweight=".48001pt" strokecolor="#000000">
                <v:path arrowok="t"/>
              </v:shape>
            </v:group>
            <v:group style="position:absolute;left:3773;top:7945;width:20;height:2" coordorigin="3773,7945" coordsize="20,2">
              <v:shape style="position:absolute;left:3773;top:7945;width:20;height:2" coordorigin="3773,7945" coordsize="20,0" path="m3773,7945l3793,7945e" filled="false" stroked="true" strokeweight=".48001pt" strokecolor="#000000">
                <v:path arrowok="t"/>
              </v:shape>
            </v:group>
            <v:group style="position:absolute;left:3793;top:7945;width:20;height:2" coordorigin="3793,7945" coordsize="20,2">
              <v:shape style="position:absolute;left:3793;top:7945;width:20;height:2" coordorigin="3793,7945" coordsize="20,0" path="m3793,7945l3812,7945e" filled="false" stroked="true" strokeweight=".48001pt" strokecolor="#000000">
                <v:path arrowok="t"/>
              </v:shape>
            </v:group>
            <v:group style="position:absolute;left:3812;top:7945;width:20;height:2" coordorigin="3812,7945" coordsize="20,2">
              <v:shape style="position:absolute;left:3812;top:7945;width:20;height:2" coordorigin="3812,7945" coordsize="20,0" path="m3812,7945l3831,7945e" filled="false" stroked="true" strokeweight=".48001pt" strokecolor="#000000">
                <v:path arrowok="t"/>
              </v:shape>
            </v:group>
            <v:group style="position:absolute;left:3831;top:7945;width:20;height:2" coordorigin="3831,7945" coordsize="20,2">
              <v:shape style="position:absolute;left:3831;top:7945;width:20;height:2" coordorigin="3831,7945" coordsize="20,0" path="m3831,7945l3851,7945e" filled="false" stroked="true" strokeweight=".48001pt" strokecolor="#000000">
                <v:path arrowok="t"/>
              </v:shape>
            </v:group>
            <v:group style="position:absolute;left:3851;top:7945;width:20;height:2" coordorigin="3851,7945" coordsize="20,2">
              <v:shape style="position:absolute;left:3851;top:7945;width:20;height:2" coordorigin="3851,7945" coordsize="20,0" path="m3851,7945l3870,7945e" filled="false" stroked="true" strokeweight=".48001pt" strokecolor="#000000">
                <v:path arrowok="t"/>
              </v:shape>
            </v:group>
            <v:group style="position:absolute;left:3870;top:7945;width:20;height:2" coordorigin="3870,7945" coordsize="20,2">
              <v:shape style="position:absolute;left:3870;top:7945;width:20;height:2" coordorigin="3870,7945" coordsize="20,0" path="m3870,7945l3889,7945e" filled="false" stroked="true" strokeweight=".48001pt" strokecolor="#000000">
                <v:path arrowok="t"/>
              </v:shape>
            </v:group>
            <v:group style="position:absolute;left:3889;top:7945;width:20;height:2" coordorigin="3889,7945" coordsize="20,2">
              <v:shape style="position:absolute;left:3889;top:7945;width:20;height:2" coordorigin="3889,7945" coordsize="20,0" path="m3889,7945l3908,7945e" filled="false" stroked="true" strokeweight=".48001pt" strokecolor="#000000">
                <v:path arrowok="t"/>
              </v:shape>
            </v:group>
            <v:group style="position:absolute;left:3908;top:7945;width:20;height:2" coordorigin="3908,7945" coordsize="20,2">
              <v:shape style="position:absolute;left:3908;top:7945;width:20;height:2" coordorigin="3908,7945" coordsize="20,0" path="m3908,7945l3927,7945e" filled="false" stroked="true" strokeweight=".48001pt" strokecolor="#000000">
                <v:path arrowok="t"/>
              </v:shape>
            </v:group>
            <v:group style="position:absolute;left:3927;top:7945;width:20;height:2" coordorigin="3927,7945" coordsize="20,2">
              <v:shape style="position:absolute;left:3927;top:7945;width:20;height:2" coordorigin="3927,7945" coordsize="20,0" path="m3927,7945l3947,7945e" filled="false" stroked="true" strokeweight=".48001pt" strokecolor="#000000">
                <v:path arrowok="t"/>
              </v:shape>
            </v:group>
            <v:group style="position:absolute;left:3947;top:7945;width:20;height:2" coordorigin="3947,7945" coordsize="20,2">
              <v:shape style="position:absolute;left:3947;top:7945;width:20;height:2" coordorigin="3947,7945" coordsize="20,0" path="m3947,7945l3966,7945e" filled="false" stroked="true" strokeweight=".48001pt" strokecolor="#000000">
                <v:path arrowok="t"/>
              </v:shape>
            </v:group>
            <v:group style="position:absolute;left:3966;top:7945;width:20;height:2" coordorigin="3966,7945" coordsize="20,2">
              <v:shape style="position:absolute;left:3966;top:7945;width:20;height:2" coordorigin="3966,7945" coordsize="20,0" path="m3966,7945l3985,7945e" filled="false" stroked="true" strokeweight=".48001pt" strokecolor="#000000">
                <v:path arrowok="t"/>
              </v:shape>
            </v:group>
            <v:group style="position:absolute;left:3985;top:7945;width:20;height:2" coordorigin="3985,7945" coordsize="20,2">
              <v:shape style="position:absolute;left:3985;top:7945;width:20;height:2" coordorigin="3985,7945" coordsize="20,0" path="m3985,7945l4004,7945e" filled="false" stroked="true" strokeweight=".48001pt" strokecolor="#000000">
                <v:path arrowok="t"/>
              </v:shape>
            </v:group>
            <v:group style="position:absolute;left:4004;top:7945;width:20;height:2" coordorigin="4004,7945" coordsize="20,2">
              <v:shape style="position:absolute;left:4004;top:7945;width:20;height:2" coordorigin="4004,7945" coordsize="20,0" path="m4004,7945l4023,7945e" filled="false" stroked="true" strokeweight=".48001pt" strokecolor="#000000">
                <v:path arrowok="t"/>
              </v:shape>
            </v:group>
            <v:group style="position:absolute;left:4023;top:7945;width:20;height:2" coordorigin="4023,7945" coordsize="20,2">
              <v:shape style="position:absolute;left:4023;top:7945;width:20;height:2" coordorigin="4023,7945" coordsize="20,0" path="m4023,7945l4043,7945e" filled="false" stroked="true" strokeweight=".48001pt" strokecolor="#000000">
                <v:path arrowok="t"/>
              </v:shape>
            </v:group>
            <v:group style="position:absolute;left:4043;top:7945;width:20;height:2" coordorigin="4043,7945" coordsize="20,2">
              <v:shape style="position:absolute;left:4043;top:7945;width:20;height:2" coordorigin="4043,7945" coordsize="20,0" path="m4043,7945l4062,7945e" filled="false" stroked="true" strokeweight=".48001pt" strokecolor="#000000">
                <v:path arrowok="t"/>
              </v:shape>
            </v:group>
            <v:group style="position:absolute;left:4062;top:7945;width:20;height:2" coordorigin="4062,7945" coordsize="20,2">
              <v:shape style="position:absolute;left:4062;top:7945;width:20;height:2" coordorigin="4062,7945" coordsize="20,0" path="m4062,7945l4081,7945e" filled="false" stroked="true" strokeweight=".48001pt" strokecolor="#000000">
                <v:path arrowok="t"/>
              </v:shape>
            </v:group>
            <v:group style="position:absolute;left:4081;top:7945;width:20;height:2" coordorigin="4081,7945" coordsize="20,2">
              <v:shape style="position:absolute;left:4081;top:7945;width:20;height:2" coordorigin="4081,7945" coordsize="20,0" path="m4081,7945l4100,7945e" filled="false" stroked="true" strokeweight=".48001pt" strokecolor="#000000">
                <v:path arrowok="t"/>
              </v:shape>
            </v:group>
            <v:group style="position:absolute;left:4100;top:7945;width:20;height:2" coordorigin="4100,7945" coordsize="20,2">
              <v:shape style="position:absolute;left:4100;top:7945;width:20;height:2" coordorigin="4100,7945" coordsize="20,0" path="m4100,7945l4119,7945e" filled="false" stroked="true" strokeweight=".48001pt" strokecolor="#000000">
                <v:path arrowok="t"/>
              </v:shape>
            </v:group>
            <v:group style="position:absolute;left:4119;top:7945;width:20;height:2" coordorigin="4119,7945" coordsize="20,2">
              <v:shape style="position:absolute;left:4119;top:7945;width:20;height:2" coordorigin="4119,7945" coordsize="20,0" path="m4119,7945l4139,7945e" filled="false" stroked="true" strokeweight=".48001pt" strokecolor="#000000">
                <v:path arrowok="t"/>
              </v:shape>
            </v:group>
            <v:group style="position:absolute;left:4139;top:7945;width:20;height:2" coordorigin="4139,7945" coordsize="20,2">
              <v:shape style="position:absolute;left:4139;top:7945;width:20;height:2" coordorigin="4139,7945" coordsize="20,0" path="m4139,7945l4158,7945e" filled="false" stroked="true" strokeweight=".48001pt" strokecolor="#000000">
                <v:path arrowok="t"/>
              </v:shape>
            </v:group>
            <v:group style="position:absolute;left:4158;top:7945;width:20;height:2" coordorigin="4158,7945" coordsize="20,2">
              <v:shape style="position:absolute;left:4158;top:7945;width:20;height:2" coordorigin="4158,7945" coordsize="20,0" path="m4158,7945l4177,7945e" filled="false" stroked="true" strokeweight=".48001pt" strokecolor="#000000">
                <v:path arrowok="t"/>
              </v:shape>
            </v:group>
            <v:group style="position:absolute;left:4177;top:7945;width:20;height:2" coordorigin="4177,7945" coordsize="20,2">
              <v:shape style="position:absolute;left:4177;top:7945;width:20;height:2" coordorigin="4177,7945" coordsize="20,0" path="m4177,7945l4196,7945e" filled="false" stroked="true" strokeweight=".48001pt" strokecolor="#000000">
                <v:path arrowok="t"/>
              </v:shape>
            </v:group>
            <v:group style="position:absolute;left:4196;top:7945;width:20;height:2" coordorigin="4196,7945" coordsize="20,2">
              <v:shape style="position:absolute;left:4196;top:7945;width:20;height:2" coordorigin="4196,7945" coordsize="20,0" path="m4196,7945l4215,7945e" filled="false" stroked="true" strokeweight=".48001pt" strokecolor="#000000">
                <v:path arrowok="t"/>
              </v:shape>
            </v:group>
            <v:group style="position:absolute;left:4215;top:7945;width:20;height:2" coordorigin="4215,7945" coordsize="20,2">
              <v:shape style="position:absolute;left:4215;top:7945;width:20;height:2" coordorigin="4215,7945" coordsize="20,0" path="m4215,7945l4235,7945e" filled="false" stroked="true" strokeweight=".48001pt" strokecolor="#000000">
                <v:path arrowok="t"/>
              </v:shape>
            </v:group>
            <v:group style="position:absolute;left:4235;top:7945;width:20;height:2" coordorigin="4235,7945" coordsize="20,2">
              <v:shape style="position:absolute;left:4235;top:7945;width:20;height:2" coordorigin="4235,7945" coordsize="20,0" path="m4235,7945l4254,7945e" filled="false" stroked="true" strokeweight=".48001pt" strokecolor="#000000">
                <v:path arrowok="t"/>
              </v:shape>
            </v:group>
            <v:group style="position:absolute;left:4254;top:7945;width:20;height:2" coordorigin="4254,7945" coordsize="20,2">
              <v:shape style="position:absolute;left:4254;top:7945;width:20;height:2" coordorigin="4254,7945" coordsize="20,0" path="m4254,7945l4273,7945e" filled="false" stroked="true" strokeweight=".48001pt" strokecolor="#000000">
                <v:path arrowok="t"/>
              </v:shape>
            </v:group>
            <v:group style="position:absolute;left:4273;top:7945;width:20;height:2" coordorigin="4273,7945" coordsize="20,2">
              <v:shape style="position:absolute;left:4273;top:7945;width:20;height:2" coordorigin="4273,7945" coordsize="20,0" path="m4273,7945l4292,7945e" filled="false" stroked="true" strokeweight=".48001pt" strokecolor="#000000">
                <v:path arrowok="t"/>
              </v:shape>
            </v:group>
            <v:group style="position:absolute;left:4292;top:7945;width:20;height:2" coordorigin="4292,7945" coordsize="20,2">
              <v:shape style="position:absolute;left:4292;top:7945;width:20;height:2" coordorigin="4292,7945" coordsize="20,0" path="m4292,7945l4311,7945e" filled="false" stroked="true" strokeweight=".48001pt" strokecolor="#000000">
                <v:path arrowok="t"/>
              </v:shape>
            </v:group>
            <v:group style="position:absolute;left:4311;top:7945;width:20;height:2" coordorigin="4311,7945" coordsize="20,2">
              <v:shape style="position:absolute;left:4311;top:7945;width:20;height:2" coordorigin="4311,7945" coordsize="20,0" path="m4311,7945l4331,7945e" filled="false" stroked="true" strokeweight=".48001pt" strokecolor="#000000">
                <v:path arrowok="t"/>
              </v:shape>
            </v:group>
            <v:group style="position:absolute;left:4331;top:7945;width:20;height:2" coordorigin="4331,7945" coordsize="20,2">
              <v:shape style="position:absolute;left:4331;top:7945;width:20;height:2" coordorigin="4331,7945" coordsize="20,0" path="m4331,7945l4350,7945e" filled="false" stroked="true" strokeweight=".48001pt" strokecolor="#000000">
                <v:path arrowok="t"/>
              </v:shape>
            </v:group>
            <v:group style="position:absolute;left:4350;top:7945;width:20;height:2" coordorigin="4350,7945" coordsize="20,2">
              <v:shape style="position:absolute;left:4350;top:7945;width:20;height:2" coordorigin="4350,7945" coordsize="20,0" path="m4350,7945l4369,7945e" filled="false" stroked="true" strokeweight=".48001pt" strokecolor="#000000">
                <v:path arrowok="t"/>
              </v:shape>
            </v:group>
            <v:group style="position:absolute;left:4369;top:7945;width:20;height:2" coordorigin="4369,7945" coordsize="20,2">
              <v:shape style="position:absolute;left:4369;top:7945;width:20;height:2" coordorigin="4369,7945" coordsize="20,0" path="m4369,7945l4388,7945e" filled="false" stroked="true" strokeweight=".48001pt" strokecolor="#000000">
                <v:path arrowok="t"/>
              </v:shape>
            </v:group>
            <v:group style="position:absolute;left:4388;top:7945;width:20;height:2" coordorigin="4388,7945" coordsize="20,2">
              <v:shape style="position:absolute;left:4388;top:7945;width:20;height:2" coordorigin="4388,7945" coordsize="20,0" path="m4388,7945l4407,7945e" filled="false" stroked="true" strokeweight=".48001pt" strokecolor="#000000">
                <v:path arrowok="t"/>
              </v:shape>
            </v:group>
            <v:group style="position:absolute;left:4407;top:7945;width:20;height:2" coordorigin="4407,7945" coordsize="20,2">
              <v:shape style="position:absolute;left:4407;top:7945;width:20;height:2" coordorigin="4407,7945" coordsize="20,0" path="m4407,7945l4427,7945e" filled="false" stroked="true" strokeweight=".48001pt" strokecolor="#000000">
                <v:path arrowok="t"/>
              </v:shape>
            </v:group>
            <v:group style="position:absolute;left:4427;top:7945;width:20;height:2" coordorigin="4427,7945" coordsize="20,2">
              <v:shape style="position:absolute;left:4427;top:7945;width:20;height:2" coordorigin="4427,7945" coordsize="20,0" path="m4427,7945l4446,7945e" filled="false" stroked="true" strokeweight=".48001pt" strokecolor="#000000">
                <v:path arrowok="t"/>
              </v:shape>
            </v:group>
            <v:group style="position:absolute;left:4446;top:7945;width:20;height:2" coordorigin="4446,7945" coordsize="20,2">
              <v:shape style="position:absolute;left:4446;top:7945;width:20;height:2" coordorigin="4446,7945" coordsize="20,0" path="m4446,7945l4465,7945e" filled="false" stroked="true" strokeweight=".48001pt" strokecolor="#000000">
                <v:path arrowok="t"/>
              </v:shape>
            </v:group>
            <v:group style="position:absolute;left:4465;top:7945;width:20;height:2" coordorigin="4465,7945" coordsize="20,2">
              <v:shape style="position:absolute;left:4465;top:7945;width:20;height:2" coordorigin="4465,7945" coordsize="20,0" path="m4465,7945l4484,7945e" filled="false" stroked="true" strokeweight=".48001pt" strokecolor="#000000">
                <v:path arrowok="t"/>
              </v:shape>
            </v:group>
            <v:group style="position:absolute;left:4484;top:7945;width:20;height:2" coordorigin="4484,7945" coordsize="20,2">
              <v:shape style="position:absolute;left:4484;top:7945;width:20;height:2" coordorigin="4484,7945" coordsize="20,0" path="m4484,7945l4503,7945e" filled="false" stroked="true" strokeweight=".48001pt" strokecolor="#000000">
                <v:path arrowok="t"/>
              </v:shape>
            </v:group>
            <v:group style="position:absolute;left:4503;top:7945;width:20;height:2" coordorigin="4503,7945" coordsize="20,2">
              <v:shape style="position:absolute;left:4503;top:7945;width:20;height:2" coordorigin="4503,7945" coordsize="20,0" path="m4503,7945l4523,7945e" filled="false" stroked="true" strokeweight=".48001pt" strokecolor="#000000">
                <v:path arrowok="t"/>
              </v:shape>
            </v:group>
            <v:group style="position:absolute;left:4523;top:7945;width:20;height:2" coordorigin="4523,7945" coordsize="20,2">
              <v:shape style="position:absolute;left:4523;top:7945;width:20;height:2" coordorigin="4523,7945" coordsize="20,0" path="m4523,7945l4542,7945e" filled="false" stroked="true" strokeweight=".48001pt" strokecolor="#000000">
                <v:path arrowok="t"/>
              </v:shape>
            </v:group>
            <v:group style="position:absolute;left:4542;top:7945;width:20;height:2" coordorigin="4542,7945" coordsize="20,2">
              <v:shape style="position:absolute;left:4542;top:7945;width:20;height:2" coordorigin="4542,7945" coordsize="20,0" path="m4542,7945l4561,7945e" filled="false" stroked="true" strokeweight=".48001pt" strokecolor="#000000">
                <v:path arrowok="t"/>
              </v:shape>
            </v:group>
            <v:group style="position:absolute;left:4561;top:7945;width:20;height:2" coordorigin="4561,7945" coordsize="20,2">
              <v:shape style="position:absolute;left:4561;top:7945;width:20;height:2" coordorigin="4561,7945" coordsize="20,0" path="m4561,7945l4580,7945e" filled="false" stroked="true" strokeweight=".48001pt" strokecolor="#000000">
                <v:path arrowok="t"/>
              </v:shape>
            </v:group>
            <v:group style="position:absolute;left:4580;top:7945;width:20;height:2" coordorigin="4580,7945" coordsize="20,2">
              <v:shape style="position:absolute;left:4580;top:7945;width:20;height:2" coordorigin="4580,7945" coordsize="20,0" path="m4580,7945l4599,7945e" filled="false" stroked="true" strokeweight=".48001pt" strokecolor="#000000">
                <v:path arrowok="t"/>
              </v:shape>
            </v:group>
            <v:group style="position:absolute;left:4599;top:7945;width:20;height:2" coordorigin="4599,7945" coordsize="20,2">
              <v:shape style="position:absolute;left:4599;top:7945;width:20;height:2" coordorigin="4599,7945" coordsize="20,0" path="m4599,7945l4619,7945e" filled="false" stroked="true" strokeweight=".48001pt" strokecolor="#000000">
                <v:path arrowok="t"/>
              </v:shape>
            </v:group>
            <v:group style="position:absolute;left:4619;top:7945;width:20;height:2" coordorigin="4619,7945" coordsize="20,2">
              <v:shape style="position:absolute;left:4619;top:7945;width:20;height:2" coordorigin="4619,7945" coordsize="20,0" path="m4619,7945l4638,7945e" filled="false" stroked="true" strokeweight=".48001pt" strokecolor="#000000">
                <v:path arrowok="t"/>
              </v:shape>
            </v:group>
            <v:group style="position:absolute;left:4638;top:7945;width:20;height:2" coordorigin="4638,7945" coordsize="20,2">
              <v:shape style="position:absolute;left:4638;top:7945;width:20;height:2" coordorigin="4638,7945" coordsize="20,0" path="m4638,7945l4657,7945e" filled="false" stroked="true" strokeweight=".48001pt" strokecolor="#000000">
                <v:path arrowok="t"/>
              </v:shape>
            </v:group>
            <v:group style="position:absolute;left:4657;top:7945;width:20;height:2" coordorigin="4657,7945" coordsize="20,2">
              <v:shape style="position:absolute;left:4657;top:7945;width:20;height:2" coordorigin="4657,7945" coordsize="20,0" path="m4657,7945l4676,7945e" filled="false" stroked="true" strokeweight=".48001pt" strokecolor="#000000">
                <v:path arrowok="t"/>
              </v:shape>
            </v:group>
            <v:group style="position:absolute;left:4676;top:7945;width:20;height:2" coordorigin="4676,7945" coordsize="20,2">
              <v:shape style="position:absolute;left:4676;top:7945;width:20;height:2" coordorigin="4676,7945" coordsize="20,0" path="m4676,7945l4695,7945e" filled="false" stroked="true" strokeweight=".48001pt" strokecolor="#000000">
                <v:path arrowok="t"/>
              </v:shape>
            </v:group>
            <v:group style="position:absolute;left:4695;top:7945;width:20;height:2" coordorigin="4695,7945" coordsize="20,2">
              <v:shape style="position:absolute;left:4695;top:7945;width:20;height:2" coordorigin="4695,7945" coordsize="20,0" path="m4695,7945l4715,7945e" filled="false" stroked="true" strokeweight=".48001pt" strokecolor="#000000">
                <v:path arrowok="t"/>
              </v:shape>
            </v:group>
            <v:group style="position:absolute;left:4715;top:7945;width:20;height:2" coordorigin="4715,7945" coordsize="20,2">
              <v:shape style="position:absolute;left:4715;top:7945;width:20;height:2" coordorigin="4715,7945" coordsize="20,0" path="m4715,7945l4734,7945e" filled="false" stroked="true" strokeweight=".48001pt" strokecolor="#000000">
                <v:path arrowok="t"/>
              </v:shape>
            </v:group>
            <v:group style="position:absolute;left:4734;top:7945;width:20;height:2" coordorigin="4734,7945" coordsize="20,2">
              <v:shape style="position:absolute;left:4734;top:7945;width:20;height:2" coordorigin="4734,7945" coordsize="20,0" path="m4734,7945l4753,7945e" filled="false" stroked="true" strokeweight=".48001pt" strokecolor="#000000">
                <v:path arrowok="t"/>
              </v:shape>
            </v:group>
            <v:group style="position:absolute;left:4753;top:7945;width:20;height:2" coordorigin="4753,7945" coordsize="20,2">
              <v:shape style="position:absolute;left:4753;top:7945;width:20;height:2" coordorigin="4753,7945" coordsize="20,0" path="m4753,7945l4772,7945e" filled="false" stroked="true" strokeweight=".48001pt" strokecolor="#000000">
                <v:path arrowok="t"/>
              </v:shape>
            </v:group>
            <v:group style="position:absolute;left:4772;top:7945;width:20;height:2" coordorigin="4772,7945" coordsize="20,2">
              <v:shape style="position:absolute;left:4772;top:7945;width:20;height:2" coordorigin="4772,7945" coordsize="20,0" path="m4772,7945l4791,7945e" filled="false" stroked="true" strokeweight=".48001pt" strokecolor="#000000">
                <v:path arrowok="t"/>
              </v:shape>
            </v:group>
            <v:group style="position:absolute;left:4791;top:7945;width:20;height:2" coordorigin="4791,7945" coordsize="20,2">
              <v:shape style="position:absolute;left:4791;top:7945;width:20;height:2" coordorigin="4791,7945" coordsize="20,0" path="m4791,7945l4811,7945e" filled="false" stroked="true" strokeweight=".48001pt" strokecolor="#000000">
                <v:path arrowok="t"/>
              </v:shape>
            </v:group>
            <v:group style="position:absolute;left:4811;top:7945;width:20;height:2" coordorigin="4811,7945" coordsize="20,2">
              <v:shape style="position:absolute;left:4811;top:7945;width:20;height:2" coordorigin="4811,7945" coordsize="20,0" path="m4811,7945l4830,7945e" filled="false" stroked="true" strokeweight=".48001pt" strokecolor="#000000">
                <v:path arrowok="t"/>
              </v:shape>
            </v:group>
            <v:group style="position:absolute;left:4830;top:7945;width:20;height:2" coordorigin="4830,7945" coordsize="20,2">
              <v:shape style="position:absolute;left:4830;top:7945;width:20;height:2" coordorigin="4830,7945" coordsize="20,0" path="m4830,7945l4849,7945e" filled="false" stroked="true" strokeweight=".48001pt" strokecolor="#000000">
                <v:path arrowok="t"/>
              </v:shape>
            </v:group>
            <v:group style="position:absolute;left:4849;top:7945;width:20;height:2" coordorigin="4849,7945" coordsize="20,2">
              <v:shape style="position:absolute;left:4849;top:7945;width:20;height:2" coordorigin="4849,7945" coordsize="20,0" path="m4849,7945l4868,7945e" filled="false" stroked="true" strokeweight=".48001pt" strokecolor="#000000">
                <v:path arrowok="t"/>
              </v:shape>
            </v:group>
            <v:group style="position:absolute;left:4868;top:7945;width:20;height:2" coordorigin="4868,7945" coordsize="20,2">
              <v:shape style="position:absolute;left:4868;top:7945;width:20;height:2" coordorigin="4868,7945" coordsize="20,0" path="m4868,7945l4887,7945e" filled="false" stroked="true" strokeweight=".48001pt" strokecolor="#000000">
                <v:path arrowok="t"/>
              </v:shape>
            </v:group>
            <v:group style="position:absolute;left:4887;top:7945;width:20;height:2" coordorigin="4887,7945" coordsize="20,2">
              <v:shape style="position:absolute;left:4887;top:7945;width:20;height:2" coordorigin="4887,7945" coordsize="20,0" path="m4887,7945l4907,7945e" filled="false" stroked="true" strokeweight=".48001pt" strokecolor="#000000">
                <v:path arrowok="t"/>
              </v:shape>
            </v:group>
            <v:group style="position:absolute;left:4907;top:7945;width:20;height:2" coordorigin="4907,7945" coordsize="20,2">
              <v:shape style="position:absolute;left:4907;top:7945;width:20;height:2" coordorigin="4907,7945" coordsize="20,0" path="m4907,7945l4926,7945e" filled="false" stroked="true" strokeweight=".48001pt" strokecolor="#000000">
                <v:path arrowok="t"/>
              </v:shape>
            </v:group>
            <v:group style="position:absolute;left:4926;top:7945;width:20;height:2" coordorigin="4926,7945" coordsize="20,2">
              <v:shape style="position:absolute;left:4926;top:7945;width:20;height:2" coordorigin="4926,7945" coordsize="20,0" path="m4926,7945l4945,7945e" filled="false" stroked="true" strokeweight=".48001pt" strokecolor="#000000">
                <v:path arrowok="t"/>
              </v:shape>
            </v:group>
            <v:group style="position:absolute;left:4945;top:7945;width:20;height:2" coordorigin="4945,7945" coordsize="20,2">
              <v:shape style="position:absolute;left:4945;top:7945;width:20;height:2" coordorigin="4945,7945" coordsize="20,0" path="m4945,7945l4964,7945e" filled="false" stroked="true" strokeweight=".48001pt" strokecolor="#000000">
                <v:path arrowok="t"/>
              </v:shape>
            </v:group>
            <v:group style="position:absolute;left:4964;top:7945;width:20;height:2" coordorigin="4964,7945" coordsize="20,2">
              <v:shape style="position:absolute;left:4964;top:7945;width:20;height:2" coordorigin="4964,7945" coordsize="20,0" path="m4964,7945l4983,7945e" filled="false" stroked="true" strokeweight=".48001pt" strokecolor="#000000">
                <v:path arrowok="t"/>
              </v:shape>
            </v:group>
            <v:group style="position:absolute;left:4983;top:7945;width:20;height:2" coordorigin="4983,7945" coordsize="20,2">
              <v:shape style="position:absolute;left:4983;top:7945;width:20;height:2" coordorigin="4983,7945" coordsize="20,0" path="m4983,7945l5003,7945e" filled="false" stroked="true" strokeweight=".48001pt" strokecolor="#000000">
                <v:path arrowok="t"/>
              </v:shape>
            </v:group>
            <v:group style="position:absolute;left:5003;top:7945;width:20;height:2" coordorigin="5003,7945" coordsize="20,2">
              <v:shape style="position:absolute;left:5003;top:7945;width:20;height:2" coordorigin="5003,7945" coordsize="20,0" path="m5003,7945l5022,7945e" filled="false" stroked="true" strokeweight=".48001pt" strokecolor="#000000">
                <v:path arrowok="t"/>
              </v:shape>
            </v:group>
            <v:group style="position:absolute;left:5022;top:7945;width:20;height:2" coordorigin="5022,7945" coordsize="20,2">
              <v:shape style="position:absolute;left:5022;top:7945;width:20;height:2" coordorigin="5022,7945" coordsize="20,0" path="m5022,7945l5041,7945e" filled="false" stroked="true" strokeweight=".48001pt" strokecolor="#000000">
                <v:path arrowok="t"/>
              </v:shape>
            </v:group>
            <v:group style="position:absolute;left:5041;top:7945;width:20;height:2" coordorigin="5041,7945" coordsize="20,2">
              <v:shape style="position:absolute;left:5041;top:7945;width:20;height:2" coordorigin="5041,7945" coordsize="20,0" path="m5041,7945l5060,7945e" filled="false" stroked="true" strokeweight=".48001pt" strokecolor="#000000">
                <v:path arrowok="t"/>
              </v:shape>
            </v:group>
            <v:group style="position:absolute;left:5060;top:7945;width:20;height:2" coordorigin="5060,7945" coordsize="20,2">
              <v:shape style="position:absolute;left:5060;top:7945;width:20;height:2" coordorigin="5060,7945" coordsize="20,0" path="m5060,7945l5079,7945e" filled="false" stroked="true" strokeweight=".48001pt" strokecolor="#000000">
                <v:path arrowok="t"/>
              </v:shape>
            </v:group>
            <v:group style="position:absolute;left:5079;top:7945;width:20;height:2" coordorigin="5079,7945" coordsize="20,2">
              <v:shape style="position:absolute;left:5079;top:7945;width:20;height:2" coordorigin="5079,7945" coordsize="20,0" path="m5079,7945l5099,7945e" filled="false" stroked="true" strokeweight=".48001pt" strokecolor="#000000">
                <v:path arrowok="t"/>
              </v:shape>
            </v:group>
            <v:group style="position:absolute;left:5099;top:7945;width:20;height:2" coordorigin="5099,7945" coordsize="20,2">
              <v:shape style="position:absolute;left:5099;top:7945;width:20;height:2" coordorigin="5099,7945" coordsize="20,0" path="m5099,7945l5118,7945e" filled="false" stroked="true" strokeweight=".48001pt" strokecolor="#000000">
                <v:path arrowok="t"/>
              </v:shape>
            </v:group>
            <v:group style="position:absolute;left:5118;top:7945;width:20;height:2" coordorigin="5118,7945" coordsize="20,2">
              <v:shape style="position:absolute;left:5118;top:7945;width:20;height:2" coordorigin="5118,7945" coordsize="20,0" path="m5118,7945l5137,7945e" filled="false" stroked="true" strokeweight=".48001pt" strokecolor="#000000">
                <v:path arrowok="t"/>
              </v:shape>
            </v:group>
            <v:group style="position:absolute;left:5137;top:7945;width:20;height:2" coordorigin="5137,7945" coordsize="20,2">
              <v:shape style="position:absolute;left:5137;top:7945;width:20;height:2" coordorigin="5137,7945" coordsize="20,0" path="m5137,7945l5156,7945e" filled="false" stroked="true" strokeweight=".48001pt" strokecolor="#000000">
                <v:path arrowok="t"/>
              </v:shape>
            </v:group>
            <v:group style="position:absolute;left:5156;top:7945;width:20;height:2" coordorigin="5156,7945" coordsize="20,2">
              <v:shape style="position:absolute;left:5156;top:7945;width:20;height:2" coordorigin="5156,7945" coordsize="20,0" path="m5156,7945l5175,7945e" filled="false" stroked="true" strokeweight=".48001pt" strokecolor="#000000">
                <v:path arrowok="t"/>
              </v:shape>
            </v:group>
            <v:group style="position:absolute;left:5175;top:7945;width:20;height:2" coordorigin="5175,7945" coordsize="20,2">
              <v:shape style="position:absolute;left:5175;top:7945;width:20;height:2" coordorigin="5175,7945" coordsize="20,0" path="m5175,7945l5195,7945e" filled="false" stroked="true" strokeweight=".48001pt" strokecolor="#000000">
                <v:path arrowok="t"/>
              </v:shape>
            </v:group>
            <v:group style="position:absolute;left:5195;top:7945;width:20;height:2" coordorigin="5195,7945" coordsize="20,2">
              <v:shape style="position:absolute;left:5195;top:7945;width:20;height:2" coordorigin="5195,7945" coordsize="20,0" path="m5195,7945l5214,7945e" filled="false" stroked="true" strokeweight=".48001pt" strokecolor="#000000">
                <v:path arrowok="t"/>
              </v:shape>
            </v:group>
            <v:group style="position:absolute;left:5214;top:7945;width:20;height:2" coordorigin="5214,7945" coordsize="20,2">
              <v:shape style="position:absolute;left:5214;top:7945;width:20;height:2" coordorigin="5214,7945" coordsize="20,0" path="m5214,7945l5233,7945e" filled="false" stroked="true" strokeweight=".48001pt" strokecolor="#000000">
                <v:path arrowok="t"/>
              </v:shape>
            </v:group>
            <v:group style="position:absolute;left:5233;top:7945;width:20;height:2" coordorigin="5233,7945" coordsize="20,2">
              <v:shape style="position:absolute;left:5233;top:7945;width:20;height:2" coordorigin="5233,7945" coordsize="20,0" path="m5233,7945l5252,7945e" filled="false" stroked="true" strokeweight=".48001pt" strokecolor="#000000">
                <v:path arrowok="t"/>
              </v:shape>
            </v:group>
            <v:group style="position:absolute;left:5252;top:7945;width:20;height:2" coordorigin="5252,7945" coordsize="20,2">
              <v:shape style="position:absolute;left:5252;top:7945;width:20;height:2" coordorigin="5252,7945" coordsize="20,0" path="m5252,7945l5271,7945e" filled="false" stroked="true" strokeweight=".48001pt" strokecolor="#000000">
                <v:path arrowok="t"/>
              </v:shape>
            </v:group>
            <v:group style="position:absolute;left:5271;top:7945;width:20;height:2" coordorigin="5271,7945" coordsize="20,2">
              <v:shape style="position:absolute;left:5271;top:7945;width:20;height:2" coordorigin="5271,7945" coordsize="20,0" path="m5271,7945l5291,7945e" filled="false" stroked="true" strokeweight=".48001pt" strokecolor="#000000">
                <v:path arrowok="t"/>
              </v:shape>
            </v:group>
            <v:group style="position:absolute;left:5291;top:7945;width:20;height:2" coordorigin="5291,7945" coordsize="20,2">
              <v:shape style="position:absolute;left:5291;top:7945;width:20;height:2" coordorigin="5291,7945" coordsize="20,0" path="m5291,7945l5310,7945e" filled="false" stroked="true" strokeweight=".48001pt" strokecolor="#000000">
                <v:path arrowok="t"/>
              </v:shape>
            </v:group>
            <v:group style="position:absolute;left:5310;top:7945;width:20;height:2" coordorigin="5310,7945" coordsize="20,2">
              <v:shape style="position:absolute;left:5310;top:7945;width:20;height:2" coordorigin="5310,7945" coordsize="20,0" path="m5310,7945l5329,7945e" filled="false" stroked="true" strokeweight=".48001pt" strokecolor="#000000">
                <v:path arrowok="t"/>
              </v:shape>
            </v:group>
            <v:group style="position:absolute;left:5329;top:7945;width:20;height:2" coordorigin="5329,7945" coordsize="20,2">
              <v:shape style="position:absolute;left:5329;top:7945;width:20;height:2" coordorigin="5329,7945" coordsize="20,0" path="m5329,7945l5348,7945e" filled="false" stroked="true" strokeweight=".48001pt" strokecolor="#000000">
                <v:path arrowok="t"/>
              </v:shape>
            </v:group>
            <v:group style="position:absolute;left:5348;top:7945;width:20;height:2" coordorigin="5348,7945" coordsize="20,2">
              <v:shape style="position:absolute;left:5348;top:7945;width:20;height:2" coordorigin="5348,7945" coordsize="20,0" path="m5348,7945l5367,7945e" filled="false" stroked="true" strokeweight=".48001pt" strokecolor="#000000">
                <v:path arrowok="t"/>
              </v:shape>
            </v:group>
            <v:group style="position:absolute;left:5367;top:7945;width:20;height:2" coordorigin="5367,7945" coordsize="20,2">
              <v:shape style="position:absolute;left:5367;top:7945;width:20;height:2" coordorigin="5367,7945" coordsize="20,0" path="m5367,7945l5387,7945e" filled="false" stroked="true" strokeweight=".48001pt" strokecolor="#000000">
                <v:path arrowok="t"/>
              </v:shape>
            </v:group>
            <v:group style="position:absolute;left:5387;top:7945;width:20;height:2" coordorigin="5387,7945" coordsize="20,2">
              <v:shape style="position:absolute;left:5387;top:7945;width:20;height:2" coordorigin="5387,7945" coordsize="20,0" path="m5387,7945l5406,7945e" filled="false" stroked="true" strokeweight=".48001pt" strokecolor="#000000">
                <v:path arrowok="t"/>
              </v:shape>
            </v:group>
            <v:group style="position:absolute;left:5406;top:7945;width:20;height:2" coordorigin="5406,7945" coordsize="20,2">
              <v:shape style="position:absolute;left:5406;top:7945;width:20;height:2" coordorigin="5406,7945" coordsize="20,0" path="m5406,7945l5425,7945e" filled="false" stroked="true" strokeweight=".48001pt" strokecolor="#000000">
                <v:path arrowok="t"/>
              </v:shape>
            </v:group>
            <v:group style="position:absolute;left:5425;top:7945;width:20;height:2" coordorigin="5425,7945" coordsize="20,2">
              <v:shape style="position:absolute;left:5425;top:7945;width:20;height:2" coordorigin="5425,7945" coordsize="20,0" path="m5425,7945l5444,7945e" filled="false" stroked="true" strokeweight=".48001pt" strokecolor="#000000">
                <v:path arrowok="t"/>
              </v:shape>
            </v:group>
            <v:group style="position:absolute;left:5444;top:7945;width:20;height:2" coordorigin="5444,7945" coordsize="20,2">
              <v:shape style="position:absolute;left:5444;top:7945;width:20;height:2" coordorigin="5444,7945" coordsize="20,0" path="m5444,7945l5463,7945e" filled="false" stroked="true" strokeweight=".48001pt" strokecolor="#000000">
                <v:path arrowok="t"/>
              </v:shape>
            </v:group>
            <v:group style="position:absolute;left:5463;top:7945;width:20;height:2" coordorigin="5463,7945" coordsize="20,2">
              <v:shape style="position:absolute;left:5463;top:7945;width:20;height:2" coordorigin="5463,7945" coordsize="20,0" path="m5463,7945l5483,7945e" filled="false" stroked="true" strokeweight=".48001pt" strokecolor="#000000">
                <v:path arrowok="t"/>
              </v:shape>
            </v:group>
            <v:group style="position:absolute;left:5483;top:7945;width:20;height:2" coordorigin="5483,7945" coordsize="20,2">
              <v:shape style="position:absolute;left:5483;top:7945;width:20;height:2" coordorigin="5483,7945" coordsize="20,0" path="m5483,7945l5502,7945e" filled="false" stroked="true" strokeweight=".48001pt" strokecolor="#000000">
                <v:path arrowok="t"/>
              </v:shape>
            </v:group>
            <v:group style="position:absolute;left:5502;top:7945;width:20;height:2" coordorigin="5502,7945" coordsize="20,2">
              <v:shape style="position:absolute;left:5502;top:7945;width:20;height:2" coordorigin="5502,7945" coordsize="20,0" path="m5502,7945l5521,7945e" filled="false" stroked="true" strokeweight=".48001pt" strokecolor="#000000">
                <v:path arrowok="t"/>
              </v:shape>
            </v:group>
            <v:group style="position:absolute;left:5521;top:7945;width:20;height:2" coordorigin="5521,7945" coordsize="20,2">
              <v:shape style="position:absolute;left:5521;top:7945;width:20;height:2" coordorigin="5521,7945" coordsize="20,0" path="m5521,7945l5540,7945e" filled="false" stroked="true" strokeweight=".48001pt" strokecolor="#000000">
                <v:path arrowok="t"/>
              </v:shape>
            </v:group>
            <v:group style="position:absolute;left:5540;top:7945;width:20;height:2" coordorigin="5540,7945" coordsize="20,2">
              <v:shape style="position:absolute;left:5540;top:7945;width:20;height:2" coordorigin="5540,7945" coordsize="20,0" path="m5540,7945l5559,7945e" filled="false" stroked="true" strokeweight=".48001pt" strokecolor="#000000">
                <v:path arrowok="t"/>
              </v:shape>
            </v:group>
            <v:group style="position:absolute;left:5559;top:7945;width:20;height:2" coordorigin="5559,7945" coordsize="20,2">
              <v:shape style="position:absolute;left:5559;top:7945;width:20;height:2" coordorigin="5559,7945" coordsize="20,0" path="m5559,7945l5579,7945e" filled="false" stroked="true" strokeweight=".48001pt" strokecolor="#000000">
                <v:path arrowok="t"/>
              </v:shape>
            </v:group>
            <v:group style="position:absolute;left:5579;top:7945;width:20;height:2" coordorigin="5579,7945" coordsize="20,2">
              <v:shape style="position:absolute;left:5579;top:7945;width:20;height:2" coordorigin="5579,7945" coordsize="20,0" path="m5579,7945l5598,7945e" filled="false" stroked="true" strokeweight=".48001pt" strokecolor="#000000">
                <v:path arrowok="t"/>
              </v:shape>
            </v:group>
            <v:group style="position:absolute;left:5598;top:7945;width:20;height:2" coordorigin="5598,7945" coordsize="20,2">
              <v:shape style="position:absolute;left:5598;top:7945;width:20;height:2" coordorigin="5598,7945" coordsize="20,0" path="m5598,7945l5617,7945e" filled="false" stroked="true" strokeweight=".48001pt" strokecolor="#000000">
                <v:path arrowok="t"/>
              </v:shape>
            </v:group>
            <v:group style="position:absolute;left:5617;top:7945;width:20;height:2" coordorigin="5617,7945" coordsize="20,2">
              <v:shape style="position:absolute;left:5617;top:7945;width:20;height:2" coordorigin="5617,7945" coordsize="20,0" path="m5617,7945l5636,7945e" filled="false" stroked="true" strokeweight=".48001pt" strokecolor="#000000">
                <v:path arrowok="t"/>
              </v:shape>
            </v:group>
            <v:group style="position:absolute;left:5636;top:7945;width:20;height:2" coordorigin="5636,7945" coordsize="20,2">
              <v:shape style="position:absolute;left:5636;top:7945;width:20;height:2" coordorigin="5636,7945" coordsize="20,0" path="m5636,7945l5655,7945e" filled="false" stroked="true" strokeweight=".48001pt" strokecolor="#000000">
                <v:path arrowok="t"/>
              </v:shape>
            </v:group>
            <v:group style="position:absolute;left:5655;top:7945;width:20;height:2" coordorigin="5655,7945" coordsize="20,2">
              <v:shape style="position:absolute;left:5655;top:7945;width:20;height:2" coordorigin="5655,7945" coordsize="20,0" path="m5655,7945l5675,7945e" filled="false" stroked="true" strokeweight=".48001pt" strokecolor="#000000">
                <v:path arrowok="t"/>
              </v:shape>
            </v:group>
            <v:group style="position:absolute;left:5675;top:7945;width:20;height:2" coordorigin="5675,7945" coordsize="20,2">
              <v:shape style="position:absolute;left:5675;top:7945;width:20;height:2" coordorigin="5675,7945" coordsize="20,0" path="m5675,7945l5694,7945e" filled="false" stroked="true" strokeweight=".48001pt" strokecolor="#000000">
                <v:path arrowok="t"/>
              </v:shape>
            </v:group>
            <v:group style="position:absolute;left:5694;top:7945;width:20;height:2" coordorigin="5694,7945" coordsize="20,2">
              <v:shape style="position:absolute;left:5694;top:7945;width:20;height:2" coordorigin="5694,7945" coordsize="20,0" path="m5694,7945l5713,7945e" filled="false" stroked="true" strokeweight=".48001pt" strokecolor="#000000">
                <v:path arrowok="t"/>
              </v:shape>
            </v:group>
            <v:group style="position:absolute;left:5713;top:7945;width:20;height:2" coordorigin="5713,7945" coordsize="20,2">
              <v:shape style="position:absolute;left:5713;top:7945;width:20;height:2" coordorigin="5713,7945" coordsize="20,0" path="m5713,7945l5732,7945e" filled="false" stroked="true" strokeweight=".48001pt" strokecolor="#000000">
                <v:path arrowok="t"/>
              </v:shape>
            </v:group>
            <v:group style="position:absolute;left:5732;top:7945;width:20;height:2" coordorigin="5732,7945" coordsize="20,2">
              <v:shape style="position:absolute;left:5732;top:7945;width:20;height:2" coordorigin="5732,7945" coordsize="20,0" path="m5732,7945l5751,7945e" filled="false" stroked="true" strokeweight=".48001pt" strokecolor="#000000">
                <v:path arrowok="t"/>
              </v:shape>
            </v:group>
            <v:group style="position:absolute;left:5751;top:7945;width:20;height:2" coordorigin="5751,7945" coordsize="20,2">
              <v:shape style="position:absolute;left:5751;top:7945;width:20;height:2" coordorigin="5751,7945" coordsize="20,0" path="m5751,7945l5771,7945e" filled="false" stroked="true" strokeweight=".48001pt" strokecolor="#000000">
                <v:path arrowok="t"/>
              </v:shape>
            </v:group>
            <v:group style="position:absolute;left:5771;top:7945;width:20;height:2" coordorigin="5771,7945" coordsize="20,2">
              <v:shape style="position:absolute;left:5771;top:7945;width:20;height:2" coordorigin="5771,7945" coordsize="20,0" path="m5771,7945l5790,7945e" filled="false" stroked="true" strokeweight=".48001pt" strokecolor="#000000">
                <v:path arrowok="t"/>
              </v:shape>
            </v:group>
            <v:group style="position:absolute;left:5790;top:7945;width:20;height:2" coordorigin="5790,7945" coordsize="20,2">
              <v:shape style="position:absolute;left:5790;top:7945;width:20;height:2" coordorigin="5790,7945" coordsize="20,0" path="m5790,7945l5809,7945e" filled="false" stroked="true" strokeweight=".48001pt" strokecolor="#000000">
                <v:path arrowok="t"/>
              </v:shape>
            </v:group>
            <v:group style="position:absolute;left:5809;top:7945;width:20;height:2" coordorigin="5809,7945" coordsize="20,2">
              <v:shape style="position:absolute;left:5809;top:7945;width:20;height:2" coordorigin="5809,7945" coordsize="20,0" path="m5809,7945l5828,7945e" filled="false" stroked="true" strokeweight=".48001pt" strokecolor="#000000">
                <v:path arrowok="t"/>
              </v:shape>
            </v:group>
            <v:group style="position:absolute;left:5828;top:7945;width:20;height:2" coordorigin="5828,7945" coordsize="20,2">
              <v:shape style="position:absolute;left:5828;top:7945;width:20;height:2" coordorigin="5828,7945" coordsize="20,0" path="m5828,7945l5847,7945e" filled="false" stroked="true" strokeweight=".48001pt" strokecolor="#000000">
                <v:path arrowok="t"/>
              </v:shape>
            </v:group>
            <v:group style="position:absolute;left:5847;top:7945;width:20;height:2" coordorigin="5847,7945" coordsize="20,2">
              <v:shape style="position:absolute;left:5847;top:7945;width:20;height:2" coordorigin="5847,7945" coordsize="20,0" path="m5847,7945l5867,7945e" filled="false" stroked="true" strokeweight=".48001pt" strokecolor="#000000">
                <v:path arrowok="t"/>
              </v:shape>
            </v:group>
            <v:group style="position:absolute;left:5867;top:7945;width:20;height:2" coordorigin="5867,7945" coordsize="20,2">
              <v:shape style="position:absolute;left:5867;top:7945;width:20;height:2" coordorigin="5867,7945" coordsize="20,0" path="m5867,7945l5886,7945e" filled="false" stroked="true" strokeweight=".48001pt" strokecolor="#000000">
                <v:path arrowok="t"/>
              </v:shape>
            </v:group>
            <v:group style="position:absolute;left:5886;top:7945;width:20;height:2" coordorigin="5886,7945" coordsize="20,2">
              <v:shape style="position:absolute;left:5886;top:7945;width:20;height:2" coordorigin="5886,7945" coordsize="20,0" path="m5886,7945l5905,7945e" filled="false" stroked="true" strokeweight=".48001pt" strokecolor="#000000">
                <v:path arrowok="t"/>
              </v:shape>
            </v:group>
            <v:group style="position:absolute;left:5905;top:7945;width:20;height:2" coordorigin="5905,7945" coordsize="20,2">
              <v:shape style="position:absolute;left:5905;top:7945;width:20;height:2" coordorigin="5905,7945" coordsize="20,0" path="m5905,7945l5924,7945e" filled="false" stroked="true" strokeweight=".48001pt" strokecolor="#000000">
                <v:path arrowok="t"/>
              </v:shape>
            </v:group>
            <v:group style="position:absolute;left:5924;top:7945;width:20;height:2" coordorigin="5924,7945" coordsize="20,2">
              <v:shape style="position:absolute;left:5924;top:7945;width:20;height:2" coordorigin="5924,7945" coordsize="20,0" path="m5924,7945l5943,7945e" filled="false" stroked="true" strokeweight=".48001pt" strokecolor="#000000">
                <v:path arrowok="t"/>
              </v:shape>
            </v:group>
            <v:group style="position:absolute;left:5943;top:7945;width:20;height:2" coordorigin="5943,7945" coordsize="20,2">
              <v:shape style="position:absolute;left:5943;top:7945;width:20;height:2" coordorigin="5943,7945" coordsize="20,0" path="m5943,7945l5963,7945e" filled="false" stroked="true" strokeweight=".48001pt" strokecolor="#000000">
                <v:path arrowok="t"/>
              </v:shape>
            </v:group>
            <v:group style="position:absolute;left:5963;top:7945;width:20;height:2" coordorigin="5963,7945" coordsize="20,2">
              <v:shape style="position:absolute;left:5963;top:7945;width:20;height:2" coordorigin="5963,7945" coordsize="20,0" path="m5963,7945l5982,7945e" filled="false" stroked="true" strokeweight=".48001pt" strokecolor="#000000">
                <v:path arrowok="t"/>
              </v:shape>
            </v:group>
            <v:group style="position:absolute;left:5982;top:7945;width:20;height:2" coordorigin="5982,7945" coordsize="20,2">
              <v:shape style="position:absolute;left:5982;top:7945;width:20;height:2" coordorigin="5982,7945" coordsize="20,0" path="m5982,7945l6001,7945e" filled="false" stroked="true" strokeweight=".48001pt" strokecolor="#000000">
                <v:path arrowok="t"/>
              </v:shape>
            </v:group>
            <v:group style="position:absolute;left:6001;top:7945;width:20;height:2" coordorigin="6001,7945" coordsize="20,2">
              <v:shape style="position:absolute;left:6001;top:7945;width:20;height:2" coordorigin="6001,7945" coordsize="20,0" path="m6001,7945l6020,7945e" filled="false" stroked="true" strokeweight=".48001pt" strokecolor="#000000">
                <v:path arrowok="t"/>
              </v:shape>
            </v:group>
            <v:group style="position:absolute;left:6020;top:7945;width:20;height:2" coordorigin="6020,7945" coordsize="20,2">
              <v:shape style="position:absolute;left:6020;top:7945;width:20;height:2" coordorigin="6020,7945" coordsize="20,0" path="m6020,7945l6039,7945e" filled="false" stroked="true" strokeweight=".48001pt" strokecolor="#000000">
                <v:path arrowok="t"/>
              </v:shape>
            </v:group>
            <v:group style="position:absolute;left:6039;top:7945;width:20;height:2" coordorigin="6039,7945" coordsize="20,2">
              <v:shape style="position:absolute;left:6039;top:7945;width:20;height:2" coordorigin="6039,7945" coordsize="20,0" path="m6039,7945l6059,7945e" filled="false" stroked="true" strokeweight=".48001pt" strokecolor="#000000">
                <v:path arrowok="t"/>
              </v:shape>
            </v:group>
            <v:group style="position:absolute;left:6059;top:7945;width:20;height:2" coordorigin="6059,7945" coordsize="20,2">
              <v:shape style="position:absolute;left:6059;top:7945;width:20;height:2" coordorigin="6059,7945" coordsize="20,0" path="m6059,7945l6078,7945e" filled="false" stroked="true" strokeweight=".48001pt" strokecolor="#000000">
                <v:path arrowok="t"/>
              </v:shape>
            </v:group>
            <v:group style="position:absolute;left:6078;top:7945;width:20;height:2" coordorigin="6078,7945" coordsize="20,2">
              <v:shape style="position:absolute;left:6078;top:7945;width:20;height:2" coordorigin="6078,7945" coordsize="20,0" path="m6078,7945l6097,7945e" filled="false" stroked="true" strokeweight=".48001pt" strokecolor="#000000">
                <v:path arrowok="t"/>
              </v:shape>
            </v:group>
            <v:group style="position:absolute;left:6097;top:7945;width:20;height:2" coordorigin="6097,7945" coordsize="20,2">
              <v:shape style="position:absolute;left:6097;top:7945;width:20;height:2" coordorigin="6097,7945" coordsize="20,0" path="m6097,7945l6116,7945e" filled="false" stroked="true" strokeweight=".48001pt" strokecolor="#000000">
                <v:path arrowok="t"/>
              </v:shape>
            </v:group>
            <v:group style="position:absolute;left:6116;top:7945;width:20;height:2" coordorigin="6116,7945" coordsize="20,2">
              <v:shape style="position:absolute;left:6116;top:7945;width:20;height:2" coordorigin="6116,7945" coordsize="20,0" path="m6116,7945l6135,7945e" filled="false" stroked="true" strokeweight=".48001pt" strokecolor="#000000">
                <v:path arrowok="t"/>
              </v:shape>
            </v:group>
            <v:group style="position:absolute;left:6135;top:7945;width:20;height:2" coordorigin="6135,7945" coordsize="20,2">
              <v:shape style="position:absolute;left:6135;top:7945;width:20;height:2" coordorigin="6135,7945" coordsize="20,0" path="m6135,7945l6155,7945e" filled="false" stroked="true" strokeweight=".48001pt" strokecolor="#000000">
                <v:path arrowok="t"/>
              </v:shape>
            </v:group>
            <v:group style="position:absolute;left:6155;top:7945;width:20;height:2" coordorigin="6155,7945" coordsize="20,2">
              <v:shape style="position:absolute;left:6155;top:7945;width:20;height:2" coordorigin="6155,7945" coordsize="20,0" path="m6155,7945l6174,7945e" filled="false" stroked="true" strokeweight=".48001pt" strokecolor="#000000">
                <v:path arrowok="t"/>
              </v:shape>
            </v:group>
            <v:group style="position:absolute;left:6174;top:7945;width:20;height:2" coordorigin="6174,7945" coordsize="20,2">
              <v:shape style="position:absolute;left:6174;top:7945;width:20;height:2" coordorigin="6174,7945" coordsize="20,0" path="m6174,7945l6193,7945e" filled="false" stroked="true" strokeweight=".48001pt" strokecolor="#000000">
                <v:path arrowok="t"/>
              </v:shape>
            </v:group>
            <v:group style="position:absolute;left:6193;top:7945;width:20;height:2" coordorigin="6193,7945" coordsize="20,2">
              <v:shape style="position:absolute;left:6193;top:7945;width:20;height:2" coordorigin="6193,7945" coordsize="20,0" path="m6193,7945l6212,7945e" filled="false" stroked="true" strokeweight=".48001pt" strokecolor="#000000">
                <v:path arrowok="t"/>
              </v:shape>
            </v:group>
            <v:group style="position:absolute;left:6212;top:7945;width:20;height:2" coordorigin="6212,7945" coordsize="20,2">
              <v:shape style="position:absolute;left:6212;top:7945;width:20;height:2" coordorigin="6212,7945" coordsize="20,0" path="m6212,7945l6231,7945e" filled="false" stroked="true" strokeweight=".48001pt" strokecolor="#000000">
                <v:path arrowok="t"/>
              </v:shape>
            </v:group>
            <v:group style="position:absolute;left:6231;top:7945;width:20;height:2" coordorigin="6231,7945" coordsize="20,2">
              <v:shape style="position:absolute;left:6231;top:7945;width:20;height:2" coordorigin="6231,7945" coordsize="20,0" path="m6231,7945l6251,7945e" filled="false" stroked="true" strokeweight=".48001pt" strokecolor="#000000">
                <v:path arrowok="t"/>
              </v:shape>
            </v:group>
            <v:group style="position:absolute;left:6251;top:7945;width:20;height:2" coordorigin="6251,7945" coordsize="20,2">
              <v:shape style="position:absolute;left:6251;top:7945;width:20;height:2" coordorigin="6251,7945" coordsize="20,0" path="m6251,7945l6270,7945e" filled="false" stroked="true" strokeweight=".48001pt" strokecolor="#000000">
                <v:path arrowok="t"/>
              </v:shape>
            </v:group>
            <v:group style="position:absolute;left:6270;top:7945;width:20;height:2" coordorigin="6270,7945" coordsize="20,2">
              <v:shape style="position:absolute;left:6270;top:7945;width:20;height:2" coordorigin="6270,7945" coordsize="20,0" path="m6270,7945l6289,7945e" filled="false" stroked="true" strokeweight=".48001pt" strokecolor="#000000">
                <v:path arrowok="t"/>
              </v:shape>
            </v:group>
            <v:group style="position:absolute;left:6289;top:7945;width:20;height:2" coordorigin="6289,7945" coordsize="20,2">
              <v:shape style="position:absolute;left:6289;top:7945;width:20;height:2" coordorigin="6289,7945" coordsize="20,0" path="m6289,7945l6309,7945e" filled="false" stroked="true" strokeweight=".48001pt" strokecolor="#000000">
                <v:path arrowok="t"/>
              </v:shape>
            </v:group>
            <v:group style="position:absolute;left:6309;top:7945;width:20;height:2" coordorigin="6309,7945" coordsize="20,2">
              <v:shape style="position:absolute;left:6309;top:7945;width:20;height:2" coordorigin="6309,7945" coordsize="20,0" path="m6309,7945l6328,7945e" filled="false" stroked="true" strokeweight=".48001pt" strokecolor="#000000">
                <v:path arrowok="t"/>
              </v:shape>
            </v:group>
            <v:group style="position:absolute;left:6328;top:7945;width:20;height:2" coordorigin="6328,7945" coordsize="20,2">
              <v:shape style="position:absolute;left:6328;top:7945;width:20;height:2" coordorigin="6328,7945" coordsize="20,0" path="m6328,7945l6347,7945e" filled="false" stroked="true" strokeweight=".48001pt" strokecolor="#000000">
                <v:path arrowok="t"/>
              </v:shape>
            </v:group>
            <v:group style="position:absolute;left:6347;top:7945;width:20;height:2" coordorigin="6347,7945" coordsize="20,2">
              <v:shape style="position:absolute;left:6347;top:7945;width:20;height:2" coordorigin="6347,7945" coordsize="20,0" path="m6347,7945l6366,7945e" filled="false" stroked="true" strokeweight=".48001pt" strokecolor="#000000">
                <v:path arrowok="t"/>
              </v:shape>
            </v:group>
            <v:group style="position:absolute;left:6366;top:7945;width:20;height:2" coordorigin="6366,7945" coordsize="20,2">
              <v:shape style="position:absolute;left:6366;top:7945;width:20;height:2" coordorigin="6366,7945" coordsize="20,0" path="m6366,7945l6385,7945e" filled="false" stroked="true" strokeweight=".48001pt" strokecolor="#000000">
                <v:path arrowok="t"/>
              </v:shape>
            </v:group>
            <v:group style="position:absolute;left:6385;top:7945;width:20;height:2" coordorigin="6385,7945" coordsize="20,2">
              <v:shape style="position:absolute;left:6385;top:7945;width:20;height:2" coordorigin="6385,7945" coordsize="20,0" path="m6385,7945l6405,7945e" filled="false" stroked="true" strokeweight=".48001pt" strokecolor="#000000">
                <v:path arrowok="t"/>
              </v:shape>
            </v:group>
            <v:group style="position:absolute;left:6405;top:7945;width:20;height:2" coordorigin="6405,7945" coordsize="20,2">
              <v:shape style="position:absolute;left:6405;top:7945;width:20;height:2" coordorigin="6405,7945" coordsize="20,0" path="m6405,7945l6424,7945e" filled="false" stroked="true" strokeweight=".48001pt" strokecolor="#000000">
                <v:path arrowok="t"/>
              </v:shape>
            </v:group>
            <v:group style="position:absolute;left:6424;top:7945;width:20;height:2" coordorigin="6424,7945" coordsize="20,2">
              <v:shape style="position:absolute;left:6424;top:7945;width:20;height:2" coordorigin="6424,7945" coordsize="20,0" path="m6424,7945l6443,7945e" filled="false" stroked="true" strokeweight=".48001pt" strokecolor="#000000">
                <v:path arrowok="t"/>
              </v:shape>
            </v:group>
            <v:group style="position:absolute;left:6443;top:7945;width:20;height:2" coordorigin="6443,7945" coordsize="20,2">
              <v:shape style="position:absolute;left:6443;top:7945;width:20;height:2" coordorigin="6443,7945" coordsize="20,0" path="m6443,7945l6462,7945e" filled="false" stroked="true" strokeweight=".48001pt" strokecolor="#000000">
                <v:path arrowok="t"/>
              </v:shape>
            </v:group>
            <v:group style="position:absolute;left:6462;top:7945;width:20;height:2" coordorigin="6462,7945" coordsize="20,2">
              <v:shape style="position:absolute;left:6462;top:7945;width:20;height:2" coordorigin="6462,7945" coordsize="20,0" path="m6462,7945l6481,7945e" filled="false" stroked="true" strokeweight=".48001pt" strokecolor="#000000">
                <v:path arrowok="t"/>
              </v:shape>
            </v:group>
            <v:group style="position:absolute;left:6481;top:7945;width:20;height:2" coordorigin="6481,7945" coordsize="20,2">
              <v:shape style="position:absolute;left:6481;top:7945;width:20;height:2" coordorigin="6481,7945" coordsize="20,0" path="m6481,7945l6501,7945e" filled="false" stroked="true" strokeweight=".48001pt" strokecolor="#000000">
                <v:path arrowok="t"/>
              </v:shape>
            </v:group>
            <v:group style="position:absolute;left:6501;top:7945;width:20;height:2" coordorigin="6501,7945" coordsize="20,2">
              <v:shape style="position:absolute;left:6501;top:7945;width:20;height:2" coordorigin="6501,7945" coordsize="20,0" path="m6501,7945l6520,7945e" filled="false" stroked="true" strokeweight=".48001pt" strokecolor="#000000">
                <v:path arrowok="t"/>
              </v:shape>
            </v:group>
            <v:group style="position:absolute;left:6520;top:7945;width:20;height:2" coordorigin="6520,7945" coordsize="20,2">
              <v:shape style="position:absolute;left:6520;top:7945;width:20;height:2" coordorigin="6520,7945" coordsize="20,0" path="m6520,7945l6539,7945e" filled="false" stroked="true" strokeweight=".48001pt" strokecolor="#000000">
                <v:path arrowok="t"/>
              </v:shape>
            </v:group>
            <v:group style="position:absolute;left:6539;top:7945;width:20;height:2" coordorigin="6539,7945" coordsize="20,2">
              <v:shape style="position:absolute;left:6539;top:7945;width:20;height:2" coordorigin="6539,7945" coordsize="20,0" path="m6539,7945l6558,7945e" filled="false" stroked="true" strokeweight=".48001pt" strokecolor="#000000">
                <v:path arrowok="t"/>
              </v:shape>
            </v:group>
            <v:group style="position:absolute;left:6558;top:7945;width:20;height:2" coordorigin="6558,7945" coordsize="20,2">
              <v:shape style="position:absolute;left:6558;top:7945;width:20;height:2" coordorigin="6558,7945" coordsize="20,0" path="m6558,7945l6577,7945e" filled="false" stroked="true" strokeweight=".48001pt" strokecolor="#000000">
                <v:path arrowok="t"/>
              </v:shape>
            </v:group>
            <v:group style="position:absolute;left:6577;top:7945;width:20;height:2" coordorigin="6577,7945" coordsize="20,2">
              <v:shape style="position:absolute;left:6577;top:7945;width:20;height:2" coordorigin="6577,7945" coordsize="20,0" path="m6577,7945l6597,7945e" filled="false" stroked="true" strokeweight=".48001pt" strokecolor="#000000">
                <v:path arrowok="t"/>
              </v:shape>
            </v:group>
            <v:group style="position:absolute;left:6597;top:7945;width:20;height:2" coordorigin="6597,7945" coordsize="20,2">
              <v:shape style="position:absolute;left:6597;top:7945;width:20;height:2" coordorigin="6597,7945" coordsize="20,0" path="m6597,7945l6616,7945e" filled="false" stroked="true" strokeweight=".48001pt" strokecolor="#000000">
                <v:path arrowok="t"/>
              </v:shape>
            </v:group>
            <v:group style="position:absolute;left:6616;top:7945;width:20;height:2" coordorigin="6616,7945" coordsize="20,2">
              <v:shape style="position:absolute;left:6616;top:7945;width:20;height:2" coordorigin="6616,7945" coordsize="20,0" path="m6616,7945l6635,7945e" filled="false" stroked="true" strokeweight=".48001pt" strokecolor="#000000">
                <v:path arrowok="t"/>
              </v:shape>
            </v:group>
            <v:group style="position:absolute;left:6635;top:7945;width:20;height:2" coordorigin="6635,7945" coordsize="20,2">
              <v:shape style="position:absolute;left:6635;top:7945;width:20;height:2" coordorigin="6635,7945" coordsize="20,0" path="m6635,7945l6654,7945e" filled="false" stroked="true" strokeweight=".48001pt" strokecolor="#000000">
                <v:path arrowok="t"/>
              </v:shape>
            </v:group>
            <v:group style="position:absolute;left:6654;top:7945;width:20;height:2" coordorigin="6654,7945" coordsize="20,2">
              <v:shape style="position:absolute;left:6654;top:7945;width:20;height:2" coordorigin="6654,7945" coordsize="20,0" path="m6654,7945l6673,7945e" filled="false" stroked="true" strokeweight=".48001pt" strokecolor="#000000">
                <v:path arrowok="t"/>
              </v:shape>
            </v:group>
            <v:group style="position:absolute;left:6673;top:7945;width:20;height:2" coordorigin="6673,7945" coordsize="20,2">
              <v:shape style="position:absolute;left:6673;top:7945;width:20;height:2" coordorigin="6673,7945" coordsize="20,0" path="m6673,7945l6693,7945e" filled="false" stroked="true" strokeweight=".48001pt" strokecolor="#000000">
                <v:path arrowok="t"/>
              </v:shape>
            </v:group>
            <v:group style="position:absolute;left:6693;top:7945;width:20;height:2" coordorigin="6693,7945" coordsize="20,2">
              <v:shape style="position:absolute;left:6693;top:7945;width:20;height:2" coordorigin="6693,7945" coordsize="20,0" path="m6693,7945l6712,7945e" filled="false" stroked="true" strokeweight=".48001pt" strokecolor="#000000">
                <v:path arrowok="t"/>
              </v:shape>
            </v:group>
            <v:group style="position:absolute;left:6712;top:7945;width:20;height:2" coordorigin="6712,7945" coordsize="20,2">
              <v:shape style="position:absolute;left:6712;top:7945;width:20;height:2" coordorigin="6712,7945" coordsize="20,0" path="m6712,7945l6731,7945e" filled="false" stroked="true" strokeweight=".48001pt" strokecolor="#000000">
                <v:path arrowok="t"/>
              </v:shape>
            </v:group>
            <v:group style="position:absolute;left:6731;top:7945;width:20;height:2" coordorigin="6731,7945" coordsize="20,2">
              <v:shape style="position:absolute;left:6731;top:7945;width:20;height:2" coordorigin="6731,7945" coordsize="20,0" path="m6731,7945l6750,7945e" filled="false" stroked="true" strokeweight=".48001pt" strokecolor="#000000">
                <v:path arrowok="t"/>
              </v:shape>
            </v:group>
            <v:group style="position:absolute;left:6750;top:7945;width:20;height:2" coordorigin="6750,7945" coordsize="20,2">
              <v:shape style="position:absolute;left:6750;top:7945;width:20;height:2" coordorigin="6750,7945" coordsize="20,0" path="m6750,7945l6769,7945e" filled="false" stroked="true" strokeweight=".48001pt" strokecolor="#000000">
                <v:path arrowok="t"/>
              </v:shape>
            </v:group>
            <v:group style="position:absolute;left:6769;top:7945;width:20;height:2" coordorigin="6769,7945" coordsize="20,2">
              <v:shape style="position:absolute;left:6769;top:7945;width:20;height:2" coordorigin="6769,7945" coordsize="20,0" path="m6769,7945l6789,7945e" filled="false" stroked="true" strokeweight=".48001pt" strokecolor="#000000">
                <v:path arrowok="t"/>
              </v:shape>
            </v:group>
            <v:group style="position:absolute;left:6789;top:7945;width:20;height:2" coordorigin="6789,7945" coordsize="20,2">
              <v:shape style="position:absolute;left:6789;top:7945;width:20;height:2" coordorigin="6789,7945" coordsize="20,0" path="m6789,7945l6808,7945e" filled="false" stroked="true" strokeweight=".48001pt" strokecolor="#000000">
                <v:path arrowok="t"/>
              </v:shape>
            </v:group>
            <v:group style="position:absolute;left:6808;top:7945;width:20;height:2" coordorigin="6808,7945" coordsize="20,2">
              <v:shape style="position:absolute;left:6808;top:7945;width:20;height:2" coordorigin="6808,7945" coordsize="20,0" path="m6808,7945l6827,7945e" filled="false" stroked="true" strokeweight=".48001pt" strokecolor="#000000">
                <v:path arrowok="t"/>
              </v:shape>
            </v:group>
            <v:group style="position:absolute;left:6827;top:7945;width:20;height:2" coordorigin="6827,7945" coordsize="20,2">
              <v:shape style="position:absolute;left:6827;top:7945;width:20;height:2" coordorigin="6827,7945" coordsize="20,0" path="m6827,7945l6846,7945e" filled="false" stroked="true" strokeweight=".48001pt" strokecolor="#000000">
                <v:path arrowok="t"/>
              </v:shape>
            </v:group>
            <v:group style="position:absolute;left:6846;top:7945;width:20;height:2" coordorigin="6846,7945" coordsize="20,2">
              <v:shape style="position:absolute;left:6846;top:7945;width:20;height:2" coordorigin="6846,7945" coordsize="20,0" path="m6846,7945l6865,7945e" filled="false" stroked="true" strokeweight=".48001pt" strokecolor="#000000">
                <v:path arrowok="t"/>
              </v:shape>
            </v:group>
            <v:group style="position:absolute;left:6865;top:7945;width:20;height:2" coordorigin="6865,7945" coordsize="20,2">
              <v:shape style="position:absolute;left:6865;top:7945;width:20;height:2" coordorigin="6865,7945" coordsize="20,0" path="m6865,7945l6885,7945e" filled="false" stroked="true" strokeweight=".48001pt" strokecolor="#000000">
                <v:path arrowok="t"/>
              </v:shape>
            </v:group>
            <v:group style="position:absolute;left:6885;top:7945;width:20;height:2" coordorigin="6885,7945" coordsize="20,2">
              <v:shape style="position:absolute;left:6885;top:7945;width:20;height:2" coordorigin="6885,7945" coordsize="20,0" path="m6885,7945l6904,7945e" filled="false" stroked="true" strokeweight=".48001pt" strokecolor="#000000">
                <v:path arrowok="t"/>
              </v:shape>
            </v:group>
            <v:group style="position:absolute;left:6904;top:7945;width:20;height:2" coordorigin="6904,7945" coordsize="20,2">
              <v:shape style="position:absolute;left:6904;top:7945;width:20;height:2" coordorigin="6904,7945" coordsize="20,0" path="m6904,7945l6923,7945e" filled="false" stroked="true" strokeweight=".48001pt" strokecolor="#000000">
                <v:path arrowok="t"/>
              </v:shape>
            </v:group>
            <v:group style="position:absolute;left:6923;top:7945;width:20;height:2" coordorigin="6923,7945" coordsize="20,2">
              <v:shape style="position:absolute;left:6923;top:7945;width:20;height:2" coordorigin="6923,7945" coordsize="20,0" path="m6923,7945l6942,7945e" filled="false" stroked="true" strokeweight=".48001pt" strokecolor="#000000">
                <v:path arrowok="t"/>
              </v:shape>
            </v:group>
            <v:group style="position:absolute;left:6942;top:7945;width:20;height:2" coordorigin="6942,7945" coordsize="20,2">
              <v:shape style="position:absolute;left:6942;top:7945;width:20;height:2" coordorigin="6942,7945" coordsize="20,0" path="m6942,7945l6961,7945e" filled="false" stroked="true" strokeweight=".48001pt" strokecolor="#000000">
                <v:path arrowok="t"/>
              </v:shape>
            </v:group>
            <v:group style="position:absolute;left:6961;top:7945;width:20;height:2" coordorigin="6961,7945" coordsize="20,2">
              <v:shape style="position:absolute;left:6961;top:7945;width:20;height:2" coordorigin="6961,7945" coordsize="20,0" path="m6961,7945l6981,7945e" filled="false" stroked="true" strokeweight=".48001pt" strokecolor="#000000">
                <v:path arrowok="t"/>
              </v:shape>
            </v:group>
            <v:group style="position:absolute;left:6981;top:7945;width:20;height:2" coordorigin="6981,7945" coordsize="20,2">
              <v:shape style="position:absolute;left:6981;top:7945;width:20;height:2" coordorigin="6981,7945" coordsize="20,0" path="m6981,7945l7000,7945e" filled="false" stroked="true" strokeweight=".48001pt" strokecolor="#000000">
                <v:path arrowok="t"/>
              </v:shape>
            </v:group>
            <v:group style="position:absolute;left:7000;top:7945;width:20;height:2" coordorigin="7000,7945" coordsize="20,2">
              <v:shape style="position:absolute;left:7000;top:7945;width:20;height:2" coordorigin="7000,7945" coordsize="20,0" path="m7000,7945l7019,7945e" filled="false" stroked="true" strokeweight=".48001pt" strokecolor="#000000">
                <v:path arrowok="t"/>
              </v:shape>
            </v:group>
            <v:group style="position:absolute;left:7019;top:7945;width:20;height:2" coordorigin="7019,7945" coordsize="20,2">
              <v:shape style="position:absolute;left:7019;top:7945;width:20;height:2" coordorigin="7019,7945" coordsize="20,0" path="m7019,7945l7038,7945e" filled="false" stroked="true" strokeweight=".48001pt" strokecolor="#000000">
                <v:path arrowok="t"/>
              </v:shape>
            </v:group>
            <v:group style="position:absolute;left:7038;top:7945;width:20;height:2" coordorigin="7038,7945" coordsize="20,2">
              <v:shape style="position:absolute;left:7038;top:7945;width:20;height:2" coordorigin="7038,7945" coordsize="20,0" path="m7038,7945l7057,7945e" filled="false" stroked="true" strokeweight=".48001pt" strokecolor="#000000">
                <v:path arrowok="t"/>
              </v:shape>
            </v:group>
            <v:group style="position:absolute;left:7057;top:7945;width:20;height:2" coordorigin="7057,7945" coordsize="20,2">
              <v:shape style="position:absolute;left:7057;top:7945;width:20;height:2" coordorigin="7057,7945" coordsize="20,0" path="m7057,7945l7077,7945e" filled="false" stroked="true" strokeweight=".48001pt" strokecolor="#000000">
                <v:path arrowok="t"/>
              </v:shape>
            </v:group>
            <v:group style="position:absolute;left:7077;top:7945;width:20;height:2" coordorigin="7077,7945" coordsize="20,2">
              <v:shape style="position:absolute;left:7077;top:7945;width:20;height:2" coordorigin="7077,7945" coordsize="20,0" path="m7077,7945l7096,7945e" filled="false" stroked="true" strokeweight=".48001pt" strokecolor="#000000">
                <v:path arrowok="t"/>
              </v:shape>
            </v:group>
            <v:group style="position:absolute;left:7096;top:7945;width:20;height:2" coordorigin="7096,7945" coordsize="20,2">
              <v:shape style="position:absolute;left:7096;top:7945;width:20;height:2" coordorigin="7096,7945" coordsize="20,0" path="m7096,7945l7115,7945e" filled="false" stroked="true" strokeweight=".48001pt" strokecolor="#000000">
                <v:path arrowok="t"/>
              </v:shape>
            </v:group>
            <v:group style="position:absolute;left:7115;top:7945;width:20;height:2" coordorigin="7115,7945" coordsize="20,2">
              <v:shape style="position:absolute;left:7115;top:7945;width:20;height:2" coordorigin="7115,7945" coordsize="20,0" path="m7115,7945l7134,7945e" filled="false" stroked="true" strokeweight=".48001pt" strokecolor="#000000">
                <v:path arrowok="t"/>
              </v:shape>
            </v:group>
            <v:group style="position:absolute;left:7134;top:7945;width:20;height:2" coordorigin="7134,7945" coordsize="20,2">
              <v:shape style="position:absolute;left:7134;top:7945;width:20;height:2" coordorigin="7134,7945" coordsize="20,0" path="m7134,7945l7153,7945e" filled="false" stroked="true" strokeweight=".48001pt" strokecolor="#000000">
                <v:path arrowok="t"/>
              </v:shape>
            </v:group>
            <v:group style="position:absolute;left:7153;top:7945;width:20;height:2" coordorigin="7153,7945" coordsize="20,2">
              <v:shape style="position:absolute;left:7153;top:7945;width:20;height:2" coordorigin="7153,7945" coordsize="20,0" path="m7153,7945l7173,7945e" filled="false" stroked="true" strokeweight=".48001pt" strokecolor="#000000">
                <v:path arrowok="t"/>
              </v:shape>
            </v:group>
            <v:group style="position:absolute;left:7173;top:7945;width:20;height:2" coordorigin="7173,7945" coordsize="20,2">
              <v:shape style="position:absolute;left:7173;top:7945;width:20;height:2" coordorigin="7173,7945" coordsize="20,0" path="m7173,7945l7192,7945e" filled="false" stroked="true" strokeweight=".48001pt" strokecolor="#000000">
                <v:path arrowok="t"/>
              </v:shape>
            </v:group>
            <v:group style="position:absolute;left:7192;top:7945;width:20;height:2" coordorigin="7192,7945" coordsize="20,2">
              <v:shape style="position:absolute;left:7192;top:7945;width:20;height:2" coordorigin="7192,7945" coordsize="20,0" path="m7192,7945l7211,7945e" filled="false" stroked="true" strokeweight=".48001pt" strokecolor="#000000">
                <v:path arrowok="t"/>
              </v:shape>
            </v:group>
            <v:group style="position:absolute;left:7211;top:7945;width:20;height:2" coordorigin="7211,7945" coordsize="20,2">
              <v:shape style="position:absolute;left:7211;top:7945;width:20;height:2" coordorigin="7211,7945" coordsize="20,0" path="m7211,7945l7230,7945e" filled="false" stroked="true" strokeweight=".48001pt" strokecolor="#000000">
                <v:path arrowok="t"/>
              </v:shape>
            </v:group>
            <v:group style="position:absolute;left:7230;top:7945;width:20;height:2" coordorigin="7230,7945" coordsize="20,2">
              <v:shape style="position:absolute;left:7230;top:7945;width:20;height:2" coordorigin="7230,7945" coordsize="20,0" path="m7230,7945l7249,7945e" filled="false" stroked="true" strokeweight=".48001pt" strokecolor="#000000">
                <v:path arrowok="t"/>
              </v:shape>
            </v:group>
            <v:group style="position:absolute;left:7249;top:7945;width:20;height:2" coordorigin="7249,7945" coordsize="20,2">
              <v:shape style="position:absolute;left:7249;top:7945;width:20;height:2" coordorigin="7249,7945" coordsize="20,0" path="m7249,7945l7269,7945e" filled="false" stroked="true" strokeweight=".48001pt" strokecolor="#000000">
                <v:path arrowok="t"/>
              </v:shape>
            </v:group>
            <v:group style="position:absolute;left:7269;top:7945;width:20;height:2" coordorigin="7269,7945" coordsize="20,2">
              <v:shape style="position:absolute;left:7269;top:7945;width:20;height:2" coordorigin="7269,7945" coordsize="20,0" path="m7269,7945l7288,7945e" filled="false" stroked="true" strokeweight=".48001pt" strokecolor="#000000">
                <v:path arrowok="t"/>
              </v:shape>
            </v:group>
            <v:group style="position:absolute;left:7288;top:7945;width:20;height:2" coordorigin="7288,7945" coordsize="20,2">
              <v:shape style="position:absolute;left:7288;top:7945;width:20;height:2" coordorigin="7288,7945" coordsize="20,0" path="m7288,7945l7307,7945e" filled="false" stroked="true" strokeweight=".48001pt" strokecolor="#000000">
                <v:path arrowok="t"/>
              </v:shape>
            </v:group>
            <v:group style="position:absolute;left:7307;top:7945;width:20;height:2" coordorigin="7307,7945" coordsize="20,2">
              <v:shape style="position:absolute;left:7307;top:7945;width:20;height:2" coordorigin="7307,7945" coordsize="20,0" path="m7307,7945l7326,7945e" filled="false" stroked="true" strokeweight=".48001pt" strokecolor="#000000">
                <v:path arrowok="t"/>
              </v:shape>
            </v:group>
            <v:group style="position:absolute;left:7326;top:7945;width:20;height:2" coordorigin="7326,7945" coordsize="20,2">
              <v:shape style="position:absolute;left:7326;top:7945;width:20;height:2" coordorigin="7326,7945" coordsize="20,0" path="m7326,7945l7345,7945e" filled="false" stroked="true" strokeweight=".48001pt" strokecolor="#000000">
                <v:path arrowok="t"/>
              </v:shape>
            </v:group>
            <v:group style="position:absolute;left:7345;top:7945;width:20;height:2" coordorigin="7345,7945" coordsize="20,2">
              <v:shape style="position:absolute;left:7345;top:7945;width:20;height:2" coordorigin="7345,7945" coordsize="20,0" path="m7345,7945l7365,7945e" filled="false" stroked="true" strokeweight=".48001pt" strokecolor="#000000">
                <v:path arrowok="t"/>
              </v:shape>
            </v:group>
            <v:group style="position:absolute;left:7365;top:7945;width:20;height:2" coordorigin="7365,7945" coordsize="20,2">
              <v:shape style="position:absolute;left:7365;top:7945;width:20;height:2" coordorigin="7365,7945" coordsize="20,0" path="m7365,7945l7384,7945e" filled="false" stroked="true" strokeweight=".48001pt" strokecolor="#000000">
                <v:path arrowok="t"/>
              </v:shape>
            </v:group>
            <v:group style="position:absolute;left:7384;top:7945;width:20;height:2" coordorigin="7384,7945" coordsize="20,2">
              <v:shape style="position:absolute;left:7384;top:7945;width:20;height:2" coordorigin="7384,7945" coordsize="20,0" path="m7384,7945l7403,7945e" filled="false" stroked="true" strokeweight=".48001pt" strokecolor="#000000">
                <v:path arrowok="t"/>
              </v:shape>
            </v:group>
            <v:group style="position:absolute;left:7403;top:7945;width:20;height:2" coordorigin="7403,7945" coordsize="20,2">
              <v:shape style="position:absolute;left:7403;top:7945;width:20;height:2" coordorigin="7403,7945" coordsize="20,0" path="m7403,7945l7422,7945e" filled="false" stroked="true" strokeweight=".48001pt" strokecolor="#000000">
                <v:path arrowok="t"/>
              </v:shape>
            </v:group>
            <v:group style="position:absolute;left:7422;top:7945;width:20;height:2" coordorigin="7422,7945" coordsize="20,2">
              <v:shape style="position:absolute;left:7422;top:7945;width:20;height:2" coordorigin="7422,7945" coordsize="20,0" path="m7422,7945l7441,7945e" filled="false" stroked="true" strokeweight=".48001pt" strokecolor="#000000">
                <v:path arrowok="t"/>
              </v:shape>
            </v:group>
            <v:group style="position:absolute;left:7441;top:7945;width:20;height:2" coordorigin="7441,7945" coordsize="20,2">
              <v:shape style="position:absolute;left:7441;top:7945;width:20;height:2" coordorigin="7441,7945" coordsize="20,0" path="m7441,7945l7461,7945e" filled="false" stroked="true" strokeweight=".48001pt" strokecolor="#000000">
                <v:path arrowok="t"/>
              </v:shape>
            </v:group>
            <v:group style="position:absolute;left:7461;top:7945;width:20;height:2" coordorigin="7461,7945" coordsize="20,2">
              <v:shape style="position:absolute;left:7461;top:7945;width:20;height:2" coordorigin="7461,7945" coordsize="20,0" path="m7461,7945l7480,7945e" filled="false" stroked="true" strokeweight=".48001pt" strokecolor="#000000">
                <v:path arrowok="t"/>
              </v:shape>
            </v:group>
            <v:group style="position:absolute;left:7480;top:7945;width:20;height:2" coordorigin="7480,7945" coordsize="20,2">
              <v:shape style="position:absolute;left:7480;top:7945;width:20;height:2" coordorigin="7480,7945" coordsize="20,0" path="m7480,7945l7499,7945e" filled="false" stroked="true" strokeweight=".48001pt" strokecolor="#000000">
                <v:path arrowok="t"/>
              </v:shape>
            </v:group>
            <v:group style="position:absolute;left:7499;top:7945;width:20;height:2" coordorigin="7499,7945" coordsize="20,2">
              <v:shape style="position:absolute;left:7499;top:7945;width:20;height:2" coordorigin="7499,7945" coordsize="20,0" path="m7499,7945l7518,7945e" filled="false" stroked="true" strokeweight=".48001pt" strokecolor="#000000">
                <v:path arrowok="t"/>
              </v:shape>
            </v:group>
            <v:group style="position:absolute;left:7518;top:7945;width:20;height:2" coordorigin="7518,7945" coordsize="20,2">
              <v:shape style="position:absolute;left:7518;top:7945;width:20;height:2" coordorigin="7518,7945" coordsize="20,0" path="m7518,7945l7537,7945e" filled="false" stroked="true" strokeweight=".48001pt" strokecolor="#000000">
                <v:path arrowok="t"/>
              </v:shape>
            </v:group>
            <v:group style="position:absolute;left:7537;top:7945;width:20;height:2" coordorigin="7537,7945" coordsize="20,2">
              <v:shape style="position:absolute;left:7537;top:7945;width:20;height:2" coordorigin="7537,7945" coordsize="20,0" path="m7537,7945l7557,7945e" filled="false" stroked="true" strokeweight=".48001pt" strokecolor="#000000">
                <v:path arrowok="t"/>
              </v:shape>
            </v:group>
            <v:group style="position:absolute;left:7557;top:7945;width:20;height:2" coordorigin="7557,7945" coordsize="20,2">
              <v:shape style="position:absolute;left:7557;top:7945;width:20;height:2" coordorigin="7557,7945" coordsize="20,0" path="m7557,7945l7576,7945e" filled="false" stroked="true" strokeweight=".48001pt" strokecolor="#000000">
                <v:path arrowok="t"/>
              </v:shape>
            </v:group>
            <v:group style="position:absolute;left:7576;top:7945;width:20;height:2" coordorigin="7576,7945" coordsize="20,2">
              <v:shape style="position:absolute;left:7576;top:7945;width:20;height:2" coordorigin="7576,7945" coordsize="20,0" path="m7576,7945l7595,7945e" filled="false" stroked="true" strokeweight=".48001pt" strokecolor="#000000">
                <v:path arrowok="t"/>
              </v:shape>
            </v:group>
            <v:group style="position:absolute;left:7595;top:7945;width:20;height:2" coordorigin="7595,7945" coordsize="20,2">
              <v:shape style="position:absolute;left:7595;top:7945;width:20;height:2" coordorigin="7595,7945" coordsize="20,0" path="m7595,7945l7614,7945e" filled="false" stroked="true" strokeweight=".48001pt" strokecolor="#000000">
                <v:path arrowok="t"/>
              </v:shape>
            </v:group>
            <v:group style="position:absolute;left:7614;top:7945;width:20;height:2" coordorigin="7614,7945" coordsize="20,2">
              <v:shape style="position:absolute;left:7614;top:7945;width:20;height:2" coordorigin="7614,7945" coordsize="20,0" path="m7614,7945l7633,7945e" filled="false" stroked="true" strokeweight=".48001pt" strokecolor="#000000">
                <v:path arrowok="t"/>
              </v:shape>
            </v:group>
            <v:group style="position:absolute;left:7633;top:7945;width:20;height:2" coordorigin="7633,7945" coordsize="20,2">
              <v:shape style="position:absolute;left:7633;top:7945;width:20;height:2" coordorigin="7633,7945" coordsize="20,0" path="m7633,7945l7653,7945e" filled="false" stroked="true" strokeweight=".48001pt" strokecolor="#000000">
                <v:path arrowok="t"/>
              </v:shape>
            </v:group>
            <v:group style="position:absolute;left:7653;top:7945;width:20;height:2" coordorigin="7653,7945" coordsize="20,2">
              <v:shape style="position:absolute;left:7653;top:7945;width:20;height:2" coordorigin="7653,7945" coordsize="20,0" path="m7653,7945l7672,7945e" filled="false" stroked="true" strokeweight=".48001pt" strokecolor="#000000">
                <v:path arrowok="t"/>
              </v:shape>
            </v:group>
            <v:group style="position:absolute;left:7672;top:7945;width:20;height:2" coordorigin="7672,7945" coordsize="20,2">
              <v:shape style="position:absolute;left:7672;top:7945;width:20;height:2" coordorigin="7672,7945" coordsize="20,0" path="m7672,7945l7691,7945e" filled="false" stroked="true" strokeweight=".48001pt" strokecolor="#000000">
                <v:path arrowok="t"/>
              </v:shape>
            </v:group>
            <v:group style="position:absolute;left:7691;top:7945;width:20;height:2" coordorigin="7691,7945" coordsize="20,2">
              <v:shape style="position:absolute;left:7691;top:7945;width:20;height:2" coordorigin="7691,7945" coordsize="20,0" path="m7691,7945l7710,7945e" filled="false" stroked="true" strokeweight=".48001pt" strokecolor="#000000">
                <v:path arrowok="t"/>
              </v:shape>
            </v:group>
            <v:group style="position:absolute;left:7710;top:7945;width:20;height:2" coordorigin="7710,7945" coordsize="20,2">
              <v:shape style="position:absolute;left:7710;top:7945;width:20;height:2" coordorigin="7710,7945" coordsize="20,0" path="m7710,7945l7729,7945e" filled="false" stroked="true" strokeweight=".48001pt" strokecolor="#000000">
                <v:path arrowok="t"/>
              </v:shape>
            </v:group>
            <v:group style="position:absolute;left:7729;top:7945;width:20;height:2" coordorigin="7729,7945" coordsize="20,2">
              <v:shape style="position:absolute;left:7729;top:7945;width:20;height:2" coordorigin="7729,7945" coordsize="20,0" path="m7729,7945l7749,7945e" filled="false" stroked="true" strokeweight=".48001pt" strokecolor="#000000">
                <v:path arrowok="t"/>
              </v:shape>
            </v:group>
            <v:group style="position:absolute;left:7749;top:7945;width:20;height:2" coordorigin="7749,7945" coordsize="20,2">
              <v:shape style="position:absolute;left:7749;top:7945;width:20;height:2" coordorigin="7749,7945" coordsize="20,0" path="m7749,7945l7768,7945e" filled="false" stroked="true" strokeweight=".48001pt" strokecolor="#000000">
                <v:path arrowok="t"/>
              </v:shape>
            </v:group>
            <v:group style="position:absolute;left:7768;top:7945;width:20;height:2" coordorigin="7768,7945" coordsize="20,2">
              <v:shape style="position:absolute;left:7768;top:7945;width:20;height:2" coordorigin="7768,7945" coordsize="20,0" path="m7768,7945l7787,7945e" filled="false" stroked="true" strokeweight=".48001pt" strokecolor="#000000">
                <v:path arrowok="t"/>
              </v:shape>
            </v:group>
            <v:group style="position:absolute;left:7787;top:7945;width:20;height:2" coordorigin="7787,7945" coordsize="20,2">
              <v:shape style="position:absolute;left:7787;top:7945;width:20;height:2" coordorigin="7787,7945" coordsize="20,0" path="m7787,7945l7806,7945e" filled="false" stroked="true" strokeweight=".48001pt" strokecolor="#000000">
                <v:path arrowok="t"/>
              </v:shape>
            </v:group>
            <v:group style="position:absolute;left:7806;top:7945;width:20;height:2" coordorigin="7806,7945" coordsize="20,2">
              <v:shape style="position:absolute;left:7806;top:7945;width:20;height:2" coordorigin="7806,7945" coordsize="20,0" path="m7806,7945l7825,7945e" filled="false" stroked="true" strokeweight=".48001pt" strokecolor="#000000">
                <v:path arrowok="t"/>
              </v:shape>
            </v:group>
            <v:group style="position:absolute;left:7825;top:7945;width:20;height:2" coordorigin="7825,7945" coordsize="20,2">
              <v:shape style="position:absolute;left:7825;top:7945;width:20;height:2" coordorigin="7825,7945" coordsize="20,0" path="m7825,7945l7845,7945e" filled="false" stroked="true" strokeweight=".48001pt" strokecolor="#000000">
                <v:path arrowok="t"/>
              </v:shape>
            </v:group>
            <v:group style="position:absolute;left:7845;top:7945;width:20;height:2" coordorigin="7845,7945" coordsize="20,2">
              <v:shape style="position:absolute;left:7845;top:7945;width:20;height:2" coordorigin="7845,7945" coordsize="20,0" path="m7845,7945l7864,7945e" filled="false" stroked="true" strokeweight=".48001pt" strokecolor="#000000">
                <v:path arrowok="t"/>
              </v:shape>
            </v:group>
            <v:group style="position:absolute;left:7864;top:7945;width:20;height:2" coordorigin="7864,7945" coordsize="20,2">
              <v:shape style="position:absolute;left:7864;top:7945;width:20;height:2" coordorigin="7864,7945" coordsize="20,0" path="m7864,7945l7883,7945e" filled="false" stroked="true" strokeweight=".48001pt" strokecolor="#000000">
                <v:path arrowok="t"/>
              </v:shape>
            </v:group>
            <v:group style="position:absolute;left:7883;top:7945;width:20;height:2" coordorigin="7883,7945" coordsize="20,2">
              <v:shape style="position:absolute;left:7883;top:7945;width:20;height:2" coordorigin="7883,7945" coordsize="20,0" path="m7883,7945l7902,7945e" filled="false" stroked="true" strokeweight=".48001pt" strokecolor="#000000">
                <v:path arrowok="t"/>
              </v:shape>
            </v:group>
            <v:group style="position:absolute;left:7902;top:7945;width:20;height:2" coordorigin="7902,7945" coordsize="20,2">
              <v:shape style="position:absolute;left:7902;top:7945;width:20;height:2" coordorigin="7902,7945" coordsize="20,0" path="m7902,7945l7921,7945e" filled="false" stroked="true" strokeweight=".48001pt" strokecolor="#000000">
                <v:path arrowok="t"/>
              </v:shape>
            </v:group>
            <v:group style="position:absolute;left:7921;top:7945;width:20;height:2" coordorigin="7921,7945" coordsize="20,2">
              <v:shape style="position:absolute;left:7921;top:7945;width:20;height:2" coordorigin="7921,7945" coordsize="20,0" path="m7921,7945l7941,7945e" filled="false" stroked="true" strokeweight=".48001pt" strokecolor="#000000">
                <v:path arrowok="t"/>
              </v:shape>
            </v:group>
            <v:group style="position:absolute;left:7941;top:7945;width:20;height:2" coordorigin="7941,7945" coordsize="20,2">
              <v:shape style="position:absolute;left:7941;top:7945;width:20;height:2" coordorigin="7941,7945" coordsize="20,0" path="m7941,7945l7960,7945e" filled="false" stroked="true" strokeweight=".48001pt" strokecolor="#000000">
                <v:path arrowok="t"/>
              </v:shape>
            </v:group>
            <v:group style="position:absolute;left:7960;top:7945;width:20;height:2" coordorigin="7960,7945" coordsize="20,2">
              <v:shape style="position:absolute;left:7960;top:7945;width:20;height:2" coordorigin="7960,7945" coordsize="20,0" path="m7960,7945l7979,7945e" filled="false" stroked="true" strokeweight=".48001pt" strokecolor="#000000">
                <v:path arrowok="t"/>
              </v:shape>
            </v:group>
            <v:group style="position:absolute;left:7979;top:7945;width:20;height:2" coordorigin="7979,7945" coordsize="20,2">
              <v:shape style="position:absolute;left:7979;top:7945;width:20;height:2" coordorigin="7979,7945" coordsize="20,0" path="m7979,7945l7998,7945e" filled="false" stroked="true" strokeweight=".48001pt" strokecolor="#000000">
                <v:path arrowok="t"/>
              </v:shape>
            </v:group>
            <v:group style="position:absolute;left:7998;top:7945;width:20;height:2" coordorigin="7998,7945" coordsize="20,2">
              <v:shape style="position:absolute;left:7998;top:7945;width:20;height:2" coordorigin="7998,7945" coordsize="20,0" path="m7998,7945l8017,7945e" filled="false" stroked="true" strokeweight=".48001pt" strokecolor="#000000">
                <v:path arrowok="t"/>
              </v:shape>
            </v:group>
            <v:group style="position:absolute;left:8017;top:7945;width:20;height:2" coordorigin="8017,7945" coordsize="20,2">
              <v:shape style="position:absolute;left:8017;top:7945;width:20;height:2" coordorigin="8017,7945" coordsize="20,0" path="m8017,7945l8037,7945e" filled="false" stroked="true" strokeweight=".48001pt" strokecolor="#000000">
                <v:path arrowok="t"/>
              </v:shape>
            </v:group>
            <v:group style="position:absolute;left:8037;top:7945;width:20;height:2" coordorigin="8037,7945" coordsize="20,2">
              <v:shape style="position:absolute;left:8037;top:7945;width:20;height:2" coordorigin="8037,7945" coordsize="20,0" path="m8037,7945l8056,7945e" filled="false" stroked="true" strokeweight=".48001pt" strokecolor="#000000">
                <v:path arrowok="t"/>
              </v:shape>
            </v:group>
            <v:group style="position:absolute;left:8056;top:7945;width:20;height:2" coordorigin="8056,7945" coordsize="20,2">
              <v:shape style="position:absolute;left:8056;top:7945;width:20;height:2" coordorigin="8056,7945" coordsize="20,0" path="m8056,7945l8075,7945e" filled="false" stroked="true" strokeweight=".48001pt" strokecolor="#000000">
                <v:path arrowok="t"/>
              </v:shape>
            </v:group>
            <v:group style="position:absolute;left:8075;top:7945;width:20;height:2" coordorigin="8075,7945" coordsize="20,2">
              <v:shape style="position:absolute;left:8075;top:7945;width:20;height:2" coordorigin="8075,7945" coordsize="20,0" path="m8075,7945l8094,7945e" filled="false" stroked="true" strokeweight=".48001pt" strokecolor="#000000">
                <v:path arrowok="t"/>
              </v:shape>
            </v:group>
            <v:group style="position:absolute;left:8094;top:7945;width:20;height:2" coordorigin="8094,7945" coordsize="20,2">
              <v:shape style="position:absolute;left:8094;top:7945;width:20;height:2" coordorigin="8094,7945" coordsize="20,0" path="m8094,7945l8113,7945e" filled="false" stroked="true" strokeweight=".48001pt" strokecolor="#000000">
                <v:path arrowok="t"/>
              </v:shape>
            </v:group>
            <v:group style="position:absolute;left:8113;top:7945;width:20;height:2" coordorigin="8113,7945" coordsize="20,2">
              <v:shape style="position:absolute;left:8113;top:7945;width:20;height:2" coordorigin="8113,7945" coordsize="20,0" path="m8113,7945l8133,7945e" filled="false" stroked="true" strokeweight=".48001pt" strokecolor="#000000">
                <v:path arrowok="t"/>
              </v:shape>
            </v:group>
            <v:group style="position:absolute;left:8133;top:7945;width:20;height:2" coordorigin="8133,7945" coordsize="20,2">
              <v:shape style="position:absolute;left:8133;top:7945;width:20;height:2" coordorigin="8133,7945" coordsize="20,0" path="m8133,7945l8152,7945e" filled="false" stroked="true" strokeweight=".48001pt" strokecolor="#000000">
                <v:path arrowok="t"/>
              </v:shape>
            </v:group>
            <v:group style="position:absolute;left:8152;top:7945;width:20;height:2" coordorigin="8152,7945" coordsize="20,2">
              <v:shape style="position:absolute;left:8152;top:7945;width:20;height:2" coordorigin="8152,7945" coordsize="20,0" path="m8152,7945l8171,7945e" filled="false" stroked="true" strokeweight=".48001pt" strokecolor="#000000">
                <v:path arrowok="t"/>
              </v:shape>
            </v:group>
            <v:group style="position:absolute;left:8171;top:7945;width:20;height:2" coordorigin="8171,7945" coordsize="20,2">
              <v:shape style="position:absolute;left:8171;top:7945;width:20;height:2" coordorigin="8171,7945" coordsize="20,0" path="m8171,7945l8190,7945e" filled="false" stroked="true" strokeweight=".48001pt" strokecolor="#000000">
                <v:path arrowok="t"/>
              </v:shape>
            </v:group>
            <v:group style="position:absolute;left:8190;top:7945;width:20;height:2" coordorigin="8190,7945" coordsize="20,2">
              <v:shape style="position:absolute;left:8190;top:7945;width:20;height:2" coordorigin="8190,7945" coordsize="20,0" path="m8190,7945l8209,7945e" filled="false" stroked="true" strokeweight=".48001pt" strokecolor="#000000">
                <v:path arrowok="t"/>
              </v:shape>
            </v:group>
            <v:group style="position:absolute;left:8209;top:7945;width:20;height:2" coordorigin="8209,7945" coordsize="20,2">
              <v:shape style="position:absolute;left:8209;top:7945;width:20;height:2" coordorigin="8209,7945" coordsize="20,0" path="m8209,7945l8229,7945e" filled="false" stroked="true" strokeweight=".48001pt" strokecolor="#000000">
                <v:path arrowok="t"/>
              </v:shape>
            </v:group>
            <v:group style="position:absolute;left:8229;top:7945;width:20;height:2" coordorigin="8229,7945" coordsize="20,2">
              <v:shape style="position:absolute;left:8229;top:7945;width:20;height:2" coordorigin="8229,7945" coordsize="20,0" path="m8229,7945l8248,7945e" filled="false" stroked="true" strokeweight=".48001pt" strokecolor="#000000">
                <v:path arrowok="t"/>
              </v:shape>
            </v:group>
            <v:group style="position:absolute;left:8248;top:7945;width:20;height:2" coordorigin="8248,7945" coordsize="20,2">
              <v:shape style="position:absolute;left:8248;top:7945;width:20;height:2" coordorigin="8248,7945" coordsize="20,0" path="m8248,7945l8267,7945e" filled="false" stroked="true" strokeweight=".48001pt" strokecolor="#000000">
                <v:path arrowok="t"/>
              </v:shape>
            </v:group>
            <v:group style="position:absolute;left:8267;top:7945;width:20;height:2" coordorigin="8267,7945" coordsize="20,2">
              <v:shape style="position:absolute;left:8267;top:7945;width:20;height:2" coordorigin="8267,7945" coordsize="20,0" path="m8267,7945l8286,7945e" filled="false" stroked="true" strokeweight=".48001pt" strokecolor="#000000">
                <v:path arrowok="t"/>
              </v:shape>
            </v:group>
            <v:group style="position:absolute;left:8286;top:7945;width:20;height:2" coordorigin="8286,7945" coordsize="20,2">
              <v:shape style="position:absolute;left:8286;top:7945;width:20;height:2" coordorigin="8286,7945" coordsize="20,0" path="m8286,7945l8305,7945e" filled="false" stroked="true" strokeweight=".48001pt" strokecolor="#000000">
                <v:path arrowok="t"/>
              </v:shape>
            </v:group>
            <v:group style="position:absolute;left:8305;top:7945;width:20;height:2" coordorigin="8305,7945" coordsize="20,2">
              <v:shape style="position:absolute;left:8305;top:7945;width:20;height:2" coordorigin="8305,7945" coordsize="20,0" path="m8305,7945l8325,7945e" filled="false" stroked="true" strokeweight=".48001pt" strokecolor="#000000">
                <v:path arrowok="t"/>
              </v:shape>
            </v:group>
            <v:group style="position:absolute;left:8325;top:7945;width:20;height:2" coordorigin="8325,7945" coordsize="20,2">
              <v:shape style="position:absolute;left:8325;top:7945;width:20;height:2" coordorigin="8325,7945" coordsize="20,0" path="m8325,7945l8344,7945e" filled="false" stroked="true" strokeweight=".48001pt" strokecolor="#000000">
                <v:path arrowok="t"/>
              </v:shape>
            </v:group>
            <v:group style="position:absolute;left:8344;top:7945;width:20;height:2" coordorigin="8344,7945" coordsize="20,2">
              <v:shape style="position:absolute;left:8344;top:7945;width:20;height:2" coordorigin="8344,7945" coordsize="20,0" path="m8344,7945l8363,7945e" filled="false" stroked="true" strokeweight=".48001pt" strokecolor="#000000">
                <v:path arrowok="t"/>
              </v:shape>
            </v:group>
            <v:group style="position:absolute;left:8363;top:7945;width:20;height:2" coordorigin="8363,7945" coordsize="20,2">
              <v:shape style="position:absolute;left:8363;top:7945;width:20;height:2" coordorigin="8363,7945" coordsize="20,0" path="m8363,7945l8382,7945e" filled="false" stroked="true" strokeweight=".48001pt" strokecolor="#000000">
                <v:path arrowok="t"/>
              </v:shape>
            </v:group>
            <v:group style="position:absolute;left:8382;top:7945;width:20;height:2" coordorigin="8382,7945" coordsize="20,2">
              <v:shape style="position:absolute;left:8382;top:7945;width:20;height:2" coordorigin="8382,7945" coordsize="20,0" path="m8382,7945l8401,7945e" filled="false" stroked="true" strokeweight=".48001pt" strokecolor="#000000">
                <v:path arrowok="t"/>
              </v:shape>
            </v:group>
            <v:group style="position:absolute;left:8401;top:7945;width:20;height:2" coordorigin="8401,7945" coordsize="20,2">
              <v:shape style="position:absolute;left:8401;top:7945;width:20;height:2" coordorigin="8401,7945" coordsize="20,0" path="m8401,7945l8421,7945e" filled="false" stroked="true" strokeweight=".48001pt" strokecolor="#000000">
                <v:path arrowok="t"/>
              </v:shape>
            </v:group>
            <v:group style="position:absolute;left:8421;top:7945;width:20;height:2" coordorigin="8421,7945" coordsize="20,2">
              <v:shape style="position:absolute;left:8421;top:7945;width:20;height:2" coordorigin="8421,7945" coordsize="20,0" path="m8421,7945l8440,7945e" filled="false" stroked="true" strokeweight=".48001pt" strokecolor="#000000">
                <v:path arrowok="t"/>
              </v:shape>
            </v:group>
            <v:group style="position:absolute;left:8440;top:7945;width:20;height:2" coordorigin="8440,7945" coordsize="20,2">
              <v:shape style="position:absolute;left:8440;top:7945;width:20;height:2" coordorigin="8440,7945" coordsize="20,0" path="m8440,7945l8459,7945e" filled="false" stroked="true" strokeweight=".48001pt" strokecolor="#000000">
                <v:path arrowok="t"/>
              </v:shape>
            </v:group>
            <v:group style="position:absolute;left:8459;top:7945;width:20;height:2" coordorigin="8459,7945" coordsize="20,2">
              <v:shape style="position:absolute;left:8459;top:7945;width:20;height:2" coordorigin="8459,7945" coordsize="20,0" path="m8459,7945l8478,7945e" filled="false" stroked="true" strokeweight=".48001pt" strokecolor="#000000">
                <v:path arrowok="t"/>
              </v:shape>
            </v:group>
            <v:group style="position:absolute;left:8478;top:7945;width:20;height:2" coordorigin="8478,7945" coordsize="20,2">
              <v:shape style="position:absolute;left:8478;top:7945;width:20;height:2" coordorigin="8478,7945" coordsize="20,0" path="m8478,7945l8497,7945e" filled="false" stroked="true" strokeweight=".48001pt" strokecolor="#000000">
                <v:path arrowok="t"/>
              </v:shape>
            </v:group>
            <v:group style="position:absolute;left:8497;top:7945;width:20;height:2" coordorigin="8497,7945" coordsize="20,2">
              <v:shape style="position:absolute;left:8497;top:7945;width:20;height:2" coordorigin="8497,7945" coordsize="20,0" path="m8497,7945l8517,7945e" filled="false" stroked="true" strokeweight=".48001pt" strokecolor="#000000">
                <v:path arrowok="t"/>
              </v:shape>
            </v:group>
            <v:group style="position:absolute;left:8517;top:7945;width:20;height:2" coordorigin="8517,7945" coordsize="20,2">
              <v:shape style="position:absolute;left:8517;top:7945;width:20;height:2" coordorigin="8517,7945" coordsize="20,0" path="m8517,7945l8536,7945e" filled="false" stroked="true" strokeweight=".48001pt" strokecolor="#000000">
                <v:path arrowok="t"/>
              </v:shape>
            </v:group>
            <v:group style="position:absolute;left:8536;top:7945;width:20;height:2" coordorigin="8536,7945" coordsize="20,2">
              <v:shape style="position:absolute;left:8536;top:7945;width:20;height:2" coordorigin="8536,7945" coordsize="20,0" path="m8536,7945l8555,7945e" filled="false" stroked="true" strokeweight=".48001pt" strokecolor="#000000">
                <v:path arrowok="t"/>
              </v:shape>
            </v:group>
            <v:group style="position:absolute;left:8555;top:7945;width:20;height:2" coordorigin="8555,7945" coordsize="20,2">
              <v:shape style="position:absolute;left:8555;top:7945;width:20;height:2" coordorigin="8555,7945" coordsize="20,0" path="m8555,7945l8574,7945e" filled="false" stroked="true" strokeweight=".48001pt" strokecolor="#000000">
                <v:path arrowok="t"/>
              </v:shape>
            </v:group>
            <v:group style="position:absolute;left:8574;top:7945;width:20;height:2" coordorigin="8574,7945" coordsize="20,2">
              <v:shape style="position:absolute;left:8574;top:7945;width:20;height:2" coordorigin="8574,7945" coordsize="20,0" path="m8574,7945l8593,7945e" filled="false" stroked="true" strokeweight=".48001pt" strokecolor="#000000">
                <v:path arrowok="t"/>
              </v:shape>
            </v:group>
            <v:group style="position:absolute;left:8593;top:7945;width:20;height:2" coordorigin="8593,7945" coordsize="20,2">
              <v:shape style="position:absolute;left:8593;top:7945;width:20;height:2" coordorigin="8593,7945" coordsize="20,0" path="m8593,7945l8613,7945e" filled="false" stroked="true" strokeweight=".48001pt" strokecolor="#000000">
                <v:path arrowok="t"/>
              </v:shape>
            </v:group>
            <v:group style="position:absolute;left:8613;top:7945;width:20;height:2" coordorigin="8613,7945" coordsize="20,2">
              <v:shape style="position:absolute;left:8613;top:7945;width:20;height:2" coordorigin="8613,7945" coordsize="20,0" path="m8613,7945l8632,7945e" filled="false" stroked="true" strokeweight=".48001pt" strokecolor="#000000">
                <v:path arrowok="t"/>
              </v:shape>
            </v:group>
            <v:group style="position:absolute;left:8632;top:7945;width:20;height:2" coordorigin="8632,7945" coordsize="20,2">
              <v:shape style="position:absolute;left:8632;top:7945;width:20;height:2" coordorigin="8632,7945" coordsize="20,0" path="m8632,7945l8651,7945e" filled="false" stroked="true" strokeweight=".48001pt" strokecolor="#000000">
                <v:path arrowok="t"/>
              </v:shape>
            </v:group>
            <v:group style="position:absolute;left:8651;top:7945;width:20;height:2" coordorigin="8651,7945" coordsize="20,2">
              <v:shape style="position:absolute;left:8651;top:7945;width:20;height:2" coordorigin="8651,7945" coordsize="20,0" path="m8651,7945l8670,7945e" filled="false" stroked="true" strokeweight=".48001pt" strokecolor="#000000">
                <v:path arrowok="t"/>
              </v:shape>
            </v:group>
            <v:group style="position:absolute;left:8670;top:7945;width:20;height:2" coordorigin="8670,7945" coordsize="20,2">
              <v:shape style="position:absolute;left:8670;top:7945;width:20;height:2" coordorigin="8670,7945" coordsize="20,0" path="m8670,7945l8689,7945e" filled="false" stroked="true" strokeweight=".48001pt" strokecolor="#000000">
                <v:path arrowok="t"/>
              </v:shape>
            </v:group>
            <v:group style="position:absolute;left:8689;top:7945;width:20;height:2" coordorigin="8689,7945" coordsize="20,2">
              <v:shape style="position:absolute;left:8689;top:7945;width:20;height:2" coordorigin="8689,7945" coordsize="20,0" path="m8689,7945l8709,7945e" filled="false" stroked="true" strokeweight=".48001pt" strokecolor="#000000">
                <v:path arrowok="t"/>
              </v:shape>
            </v:group>
            <v:group style="position:absolute;left:8709;top:7945;width:20;height:2" coordorigin="8709,7945" coordsize="20,2">
              <v:shape style="position:absolute;left:8709;top:7945;width:20;height:2" coordorigin="8709,7945" coordsize="20,0" path="m8709,7945l8728,7945e" filled="false" stroked="true" strokeweight=".48001pt" strokecolor="#000000">
                <v:path arrowok="t"/>
              </v:shape>
            </v:group>
            <v:group style="position:absolute;left:8728;top:7945;width:20;height:2" coordorigin="8728,7945" coordsize="20,2">
              <v:shape style="position:absolute;left:8728;top:7945;width:20;height:2" coordorigin="8728,7945" coordsize="20,0" path="m8728,7945l8747,7945e" filled="false" stroked="true" strokeweight=".48001pt" strokecolor="#000000">
                <v:path arrowok="t"/>
              </v:shape>
            </v:group>
            <v:group style="position:absolute;left:8747;top:7945;width:20;height:2" coordorigin="8747,7945" coordsize="20,2">
              <v:shape style="position:absolute;left:8747;top:7945;width:20;height:2" coordorigin="8747,7945" coordsize="20,0" path="m8747,7945l8766,7945e" filled="false" stroked="true" strokeweight=".48001pt" strokecolor="#000000">
                <v:path arrowok="t"/>
              </v:shape>
            </v:group>
            <v:group style="position:absolute;left:8766;top:7945;width:20;height:2" coordorigin="8766,7945" coordsize="20,2">
              <v:shape style="position:absolute;left:8766;top:7945;width:20;height:2" coordorigin="8766,7945" coordsize="20,0" path="m8766,7945l8785,7945e" filled="false" stroked="true" strokeweight=".48001pt" strokecolor="#000000">
                <v:path arrowok="t"/>
              </v:shape>
            </v:group>
            <v:group style="position:absolute;left:8785;top:7945;width:20;height:2" coordorigin="8785,7945" coordsize="20,2">
              <v:shape style="position:absolute;left:8785;top:7945;width:20;height:2" coordorigin="8785,7945" coordsize="20,0" path="m8785,7945l8805,7945e" filled="false" stroked="true" strokeweight=".48001pt" strokecolor="#000000">
                <v:path arrowok="t"/>
              </v:shape>
            </v:group>
            <v:group style="position:absolute;left:8805;top:7945;width:20;height:2" coordorigin="8805,7945" coordsize="20,2">
              <v:shape style="position:absolute;left:8805;top:7945;width:20;height:2" coordorigin="8805,7945" coordsize="20,0" path="m8805,7945l8824,7945e" filled="false" stroked="true" strokeweight=".48001pt" strokecolor="#000000">
                <v:path arrowok="t"/>
              </v:shape>
            </v:group>
            <v:group style="position:absolute;left:8824;top:7945;width:20;height:2" coordorigin="8824,7945" coordsize="20,2">
              <v:shape style="position:absolute;left:8824;top:7945;width:20;height:2" coordorigin="8824,7945" coordsize="20,0" path="m8824,7945l8844,7945e" filled="false" stroked="true" strokeweight=".48001pt" strokecolor="#000000">
                <v:path arrowok="t"/>
              </v:shape>
            </v:group>
            <v:group style="position:absolute;left:8844;top:7945;width:20;height:2" coordorigin="8844,7945" coordsize="20,2">
              <v:shape style="position:absolute;left:8844;top:7945;width:20;height:2" coordorigin="8844,7945" coordsize="20,0" path="m8844,7945l8863,7945e" filled="false" stroked="true" strokeweight=".48001pt" strokecolor="#000000">
                <v:path arrowok="t"/>
              </v:shape>
            </v:group>
            <v:group style="position:absolute;left:8863;top:7945;width:20;height:2" coordorigin="8863,7945" coordsize="20,2">
              <v:shape style="position:absolute;left:8863;top:7945;width:20;height:2" coordorigin="8863,7945" coordsize="20,0" path="m8863,7945l8882,7945e" filled="false" stroked="true" strokeweight=".48001pt" strokecolor="#000000">
                <v:path arrowok="t"/>
              </v:shape>
            </v:group>
            <v:group style="position:absolute;left:8882;top:7945;width:20;height:2" coordorigin="8882,7945" coordsize="20,2">
              <v:shape style="position:absolute;left:8882;top:7945;width:20;height:2" coordorigin="8882,7945" coordsize="20,0" path="m8882,7945l8901,7945e" filled="false" stroked="true" strokeweight=".48001pt" strokecolor="#000000">
                <v:path arrowok="t"/>
              </v:shape>
            </v:group>
            <v:group style="position:absolute;left:8901;top:7945;width:20;height:2" coordorigin="8901,7945" coordsize="20,2">
              <v:shape style="position:absolute;left:8901;top:7945;width:20;height:2" coordorigin="8901,7945" coordsize="20,0" path="m8901,7945l8920,7945e" filled="false" stroked="true" strokeweight=".48001pt" strokecolor="#000000">
                <v:path arrowok="t"/>
              </v:shape>
            </v:group>
            <v:group style="position:absolute;left:8920;top:7945;width:20;height:2" coordorigin="8920,7945" coordsize="20,2">
              <v:shape style="position:absolute;left:8920;top:7945;width:20;height:2" coordorigin="8920,7945" coordsize="20,0" path="m8920,7945l8940,7945e" filled="false" stroked="true" strokeweight=".48001pt" strokecolor="#000000">
                <v:path arrowok="t"/>
              </v:shape>
            </v:group>
            <v:group style="position:absolute;left:8940;top:7945;width:20;height:2" coordorigin="8940,7945" coordsize="20,2">
              <v:shape style="position:absolute;left:8940;top:7945;width:20;height:2" coordorigin="8940,7945" coordsize="20,0" path="m8940,7945l8959,7945e" filled="false" stroked="true" strokeweight=".48001pt" strokecolor="#000000">
                <v:path arrowok="t"/>
              </v:shape>
            </v:group>
            <v:group style="position:absolute;left:8959;top:7945;width:20;height:2" coordorigin="8959,7945" coordsize="20,2">
              <v:shape style="position:absolute;left:8959;top:7945;width:20;height:2" coordorigin="8959,7945" coordsize="20,0" path="m8959,7945l8978,7945e" filled="false" stroked="true" strokeweight=".48001pt" strokecolor="#000000">
                <v:path arrowok="t"/>
              </v:shape>
            </v:group>
            <v:group style="position:absolute;left:8978;top:7945;width:20;height:2" coordorigin="8978,7945" coordsize="20,2">
              <v:shape style="position:absolute;left:8978;top:7945;width:20;height:2" coordorigin="8978,7945" coordsize="20,0" path="m8978,7945l8997,7945e" filled="false" stroked="true" strokeweight=".48001pt" strokecolor="#000000">
                <v:path arrowok="t"/>
              </v:shape>
            </v:group>
            <v:group style="position:absolute;left:8997;top:7945;width:20;height:2" coordorigin="8997,7945" coordsize="20,2">
              <v:shape style="position:absolute;left:8997;top:7945;width:20;height:2" coordorigin="8997,7945" coordsize="20,0" path="m8997,7945l9016,7945e" filled="false" stroked="true" strokeweight=".48001pt" strokecolor="#000000">
                <v:path arrowok="t"/>
              </v:shape>
            </v:group>
            <v:group style="position:absolute;left:9016;top:7945;width:20;height:2" coordorigin="9016,7945" coordsize="20,2">
              <v:shape style="position:absolute;left:9016;top:7945;width:20;height:2" coordorigin="9016,7945" coordsize="20,0" path="m9016,7945l9036,7945e" filled="false" stroked="true" strokeweight=".48001pt" strokecolor="#000000">
                <v:path arrowok="t"/>
              </v:shape>
            </v:group>
            <v:group style="position:absolute;left:9036;top:7945;width:20;height:2" coordorigin="9036,7945" coordsize="20,2">
              <v:shape style="position:absolute;left:9036;top:7945;width:20;height:2" coordorigin="9036,7945" coordsize="20,0" path="m9036,7945l9055,7945e" filled="false" stroked="true" strokeweight=".48001pt" strokecolor="#000000">
                <v:path arrowok="t"/>
              </v:shape>
            </v:group>
            <v:group style="position:absolute;left:9055;top:7945;width:20;height:2" coordorigin="9055,7945" coordsize="20,2">
              <v:shape style="position:absolute;left:9055;top:7945;width:20;height:2" coordorigin="9055,7945" coordsize="20,0" path="m9055,7945l9074,7945e" filled="false" stroked="true" strokeweight=".48001pt" strokecolor="#000000">
                <v:path arrowok="t"/>
              </v:shape>
            </v:group>
            <v:group style="position:absolute;left:9074;top:7945;width:20;height:2" coordorigin="9074,7945" coordsize="20,2">
              <v:shape style="position:absolute;left:9074;top:7945;width:20;height:2" coordorigin="9074,7945" coordsize="20,0" path="m9074,7945l9093,7945e" filled="false" stroked="true" strokeweight=".48001pt" strokecolor="#000000">
                <v:path arrowok="t"/>
              </v:shape>
            </v:group>
            <v:group style="position:absolute;left:9093;top:7945;width:20;height:2" coordorigin="9093,7945" coordsize="20,2">
              <v:shape style="position:absolute;left:9093;top:7945;width:20;height:2" coordorigin="9093,7945" coordsize="20,0" path="m9093,7945l9112,7945e" filled="false" stroked="true" strokeweight=".48001pt" strokecolor="#000000">
                <v:path arrowok="t"/>
              </v:shape>
            </v:group>
            <v:group style="position:absolute;left:9112;top:7945;width:20;height:2" coordorigin="9112,7945" coordsize="20,2">
              <v:shape style="position:absolute;left:9112;top:7945;width:20;height:2" coordorigin="9112,7945" coordsize="20,0" path="m9112,7945l9132,7945e" filled="false" stroked="true" strokeweight=".48001pt" strokecolor="#000000">
                <v:path arrowok="t"/>
              </v:shape>
            </v:group>
            <v:group style="position:absolute;left:9132;top:7945;width:20;height:2" coordorigin="9132,7945" coordsize="20,2">
              <v:shape style="position:absolute;left:9132;top:7945;width:20;height:2" coordorigin="9132,7945" coordsize="20,0" path="m9132,7945l9151,7945e" filled="false" stroked="true" strokeweight=".48001pt" strokecolor="#000000">
                <v:path arrowok="t"/>
              </v:shape>
            </v:group>
            <v:group style="position:absolute;left:9151;top:7945;width:20;height:2" coordorigin="9151,7945" coordsize="20,2">
              <v:shape style="position:absolute;left:9151;top:7945;width:20;height:2" coordorigin="9151,7945" coordsize="20,0" path="m9151,7945l9170,7945e" filled="false" stroked="true" strokeweight=".48001pt" strokecolor="#000000">
                <v:path arrowok="t"/>
              </v:shape>
            </v:group>
            <v:group style="position:absolute;left:9170;top:7945;width:20;height:2" coordorigin="9170,7945" coordsize="20,2">
              <v:shape style="position:absolute;left:9170;top:7945;width:20;height:2" coordorigin="9170,7945" coordsize="20,0" path="m9170,7945l9189,7945e" filled="false" stroked="true" strokeweight=".48001pt" strokecolor="#000000">
                <v:path arrowok="t"/>
              </v:shape>
            </v:group>
            <v:group style="position:absolute;left:9189;top:7945;width:20;height:2" coordorigin="9189,7945" coordsize="20,2">
              <v:shape style="position:absolute;left:9189;top:7945;width:20;height:2" coordorigin="9189,7945" coordsize="20,0" path="m9189,7945l9208,7945e" filled="false" stroked="true" strokeweight=".48001pt" strokecolor="#000000">
                <v:path arrowok="t"/>
              </v:shape>
            </v:group>
            <v:group style="position:absolute;left:9208;top:7945;width:20;height:2" coordorigin="9208,7945" coordsize="20,2">
              <v:shape style="position:absolute;left:9208;top:7945;width:20;height:2" coordorigin="9208,7945" coordsize="20,0" path="m9208,7945l9228,7945e" filled="false" stroked="true" strokeweight=".48001pt" strokecolor="#000000">
                <v:path arrowok="t"/>
              </v:shape>
            </v:group>
            <v:group style="position:absolute;left:9228;top:7945;width:20;height:2" coordorigin="9228,7945" coordsize="20,2">
              <v:shape style="position:absolute;left:9228;top:7945;width:20;height:2" coordorigin="9228,7945" coordsize="20,0" path="m9228,7945l9247,7945e" filled="false" stroked="true" strokeweight=".48001pt" strokecolor="#000000">
                <v:path arrowok="t"/>
              </v:shape>
            </v:group>
            <v:group style="position:absolute;left:9247;top:7945;width:20;height:2" coordorigin="9247,7945" coordsize="20,2">
              <v:shape style="position:absolute;left:9247;top:7945;width:20;height:2" coordorigin="9247,7945" coordsize="20,0" path="m9247,7945l9266,7945e" filled="false" stroked="true" strokeweight=".48001pt" strokecolor="#000000">
                <v:path arrowok="t"/>
              </v:shape>
            </v:group>
            <v:group style="position:absolute;left:9266;top:7945;width:20;height:2" coordorigin="9266,7945" coordsize="20,2">
              <v:shape style="position:absolute;left:9266;top:7945;width:20;height:2" coordorigin="9266,7945" coordsize="20,0" path="m9266,7945l9285,7945e" filled="false" stroked="true" strokeweight=".48001pt" strokecolor="#000000">
                <v:path arrowok="t"/>
              </v:shape>
            </v:group>
            <v:group style="position:absolute;left:9285;top:7945;width:20;height:2" coordorigin="9285,7945" coordsize="20,2">
              <v:shape style="position:absolute;left:9285;top:7945;width:20;height:2" coordorigin="9285,7945" coordsize="20,0" path="m9285,7945l9304,7945e" filled="false" stroked="true" strokeweight=".48001pt" strokecolor="#000000">
                <v:path arrowok="t"/>
              </v:shape>
            </v:group>
            <v:group style="position:absolute;left:9304;top:7945;width:20;height:2" coordorigin="9304,7945" coordsize="20,2">
              <v:shape style="position:absolute;left:9304;top:7945;width:20;height:2" coordorigin="9304,7945" coordsize="20,0" path="m9304,7945l9324,7945e" filled="false" stroked="true" strokeweight=".48001pt" strokecolor="#000000">
                <v:path arrowok="t"/>
              </v:shape>
            </v:group>
            <v:group style="position:absolute;left:9324;top:7945;width:20;height:2" coordorigin="9324,7945" coordsize="20,2">
              <v:shape style="position:absolute;left:9324;top:7945;width:20;height:2" coordorigin="9324,7945" coordsize="20,0" path="m9324,7945l9343,7945e" filled="false" stroked="true" strokeweight=".48001pt" strokecolor="#000000">
                <v:path arrowok="t"/>
              </v:shape>
            </v:group>
            <v:group style="position:absolute;left:9343;top:7945;width:20;height:2" coordorigin="9343,7945" coordsize="20,2">
              <v:shape style="position:absolute;left:9343;top:7945;width:20;height:2" coordorigin="9343,7945" coordsize="20,0" path="m9343,7945l9362,7945e" filled="false" stroked="true" strokeweight=".48001pt" strokecolor="#000000">
                <v:path arrowok="t"/>
              </v:shape>
            </v:group>
            <v:group style="position:absolute;left:9362;top:7945;width:20;height:2" coordorigin="9362,7945" coordsize="20,2">
              <v:shape style="position:absolute;left:9362;top:7945;width:20;height:2" coordorigin="9362,7945" coordsize="20,0" path="m9362,7945l9381,7945e" filled="false" stroked="true" strokeweight=".48001pt" strokecolor="#000000">
                <v:path arrowok="t"/>
              </v:shape>
            </v:group>
            <v:group style="position:absolute;left:9381;top:7945;width:20;height:2" coordorigin="9381,7945" coordsize="20,2">
              <v:shape style="position:absolute;left:9381;top:7945;width:20;height:2" coordorigin="9381,7945" coordsize="20,0" path="m9381,7945l9400,7945e" filled="false" stroked="true" strokeweight=".48001pt" strokecolor="#000000">
                <v:path arrowok="t"/>
              </v:shape>
            </v:group>
            <v:group style="position:absolute;left:9400;top:7945;width:20;height:2" coordorigin="9400,7945" coordsize="20,2">
              <v:shape style="position:absolute;left:9400;top:7945;width:20;height:2" coordorigin="9400,7945" coordsize="20,0" path="m9400,7945l9420,7945e" filled="false" stroked="true" strokeweight=".48001pt" strokecolor="#000000">
                <v:path arrowok="t"/>
              </v:shape>
            </v:group>
            <v:group style="position:absolute;left:9420;top:7945;width:20;height:2" coordorigin="9420,7945" coordsize="20,2">
              <v:shape style="position:absolute;left:9420;top:7945;width:20;height:2" coordorigin="9420,7945" coordsize="20,0" path="m9420,7945l9439,7945e" filled="false" stroked="true" strokeweight=".48001pt" strokecolor="#000000">
                <v:path arrowok="t"/>
              </v:shape>
            </v:group>
            <v:group style="position:absolute;left:9439;top:7945;width:20;height:2" coordorigin="9439,7945" coordsize="20,2">
              <v:shape style="position:absolute;left:9439;top:7945;width:20;height:2" coordorigin="9439,7945" coordsize="20,0" path="m9439,7945l9458,7945e" filled="false" stroked="true" strokeweight=".48001pt" strokecolor="#000000">
                <v:path arrowok="t"/>
              </v:shape>
            </v:group>
            <v:group style="position:absolute;left:9458;top:7945;width:20;height:2" coordorigin="9458,7945" coordsize="20,2">
              <v:shape style="position:absolute;left:9458;top:7945;width:20;height:2" coordorigin="9458,7945" coordsize="20,0" path="m9458,7945l9477,7945e" filled="false" stroked="true" strokeweight=".48001pt" strokecolor="#000000">
                <v:path arrowok="t"/>
              </v:shape>
            </v:group>
            <v:group style="position:absolute;left:9477;top:7945;width:20;height:2" coordorigin="9477,7945" coordsize="20,2">
              <v:shape style="position:absolute;left:9477;top:7945;width:20;height:2" coordorigin="9477,7945" coordsize="20,0" path="m9477,7945l9496,7945e" filled="false" stroked="true" strokeweight=".48001pt" strokecolor="#000000">
                <v:path arrowok="t"/>
              </v:shape>
            </v:group>
            <v:group style="position:absolute;left:9496;top:7945;width:20;height:2" coordorigin="9496,7945" coordsize="20,2">
              <v:shape style="position:absolute;left:9496;top:7945;width:20;height:2" coordorigin="9496,7945" coordsize="20,0" path="m9496,7945l9516,7945e" filled="false" stroked="true" strokeweight=".48001pt" strokecolor="#000000">
                <v:path arrowok="t"/>
              </v:shape>
            </v:group>
            <v:group style="position:absolute;left:9516;top:7945;width:20;height:2" coordorigin="9516,7945" coordsize="20,2">
              <v:shape style="position:absolute;left:9516;top:7945;width:20;height:2" coordorigin="9516,7945" coordsize="20,0" path="m9516,7945l9535,7945e" filled="false" stroked="true" strokeweight=".48001pt" strokecolor="#000000">
                <v:path arrowok="t"/>
              </v:shape>
            </v:group>
            <v:group style="position:absolute;left:9535;top:7945;width:20;height:2" coordorigin="9535,7945" coordsize="20,2">
              <v:shape style="position:absolute;left:9535;top:7945;width:20;height:2" coordorigin="9535,7945" coordsize="20,0" path="m9535,7945l9554,7945e" filled="false" stroked="true" strokeweight=".48001pt" strokecolor="#000000">
                <v:path arrowok="t"/>
              </v:shape>
            </v:group>
            <v:group style="position:absolute;left:9554;top:7945;width:20;height:2" coordorigin="9554,7945" coordsize="20,2">
              <v:shape style="position:absolute;left:9554;top:7945;width:20;height:2" coordorigin="9554,7945" coordsize="20,0" path="m9554,7945l9573,7945e" filled="false" stroked="true" strokeweight=".48001pt" strokecolor="#000000">
                <v:path arrowok="t"/>
              </v:shape>
            </v:group>
            <v:group style="position:absolute;left:9573;top:7945;width:20;height:2" coordorigin="9573,7945" coordsize="20,2">
              <v:shape style="position:absolute;left:9573;top:7945;width:20;height:2" coordorigin="9573,7945" coordsize="20,0" path="m9573,7945l9592,7945e" filled="false" stroked="true" strokeweight=".48001pt" strokecolor="#000000">
                <v:path arrowok="t"/>
              </v:shape>
            </v:group>
            <v:group style="position:absolute;left:9592;top:7945;width:20;height:2" coordorigin="9592,7945" coordsize="20,2">
              <v:shape style="position:absolute;left:9592;top:7945;width:20;height:2" coordorigin="9592,7945" coordsize="20,0" path="m9592,7945l9612,7945e" filled="false" stroked="true" strokeweight=".48001pt" strokecolor="#000000">
                <v:path arrowok="t"/>
              </v:shape>
            </v:group>
            <v:group style="position:absolute;left:9612;top:7945;width:20;height:2" coordorigin="9612,7945" coordsize="20,2">
              <v:shape style="position:absolute;left:9612;top:7945;width:20;height:2" coordorigin="9612,7945" coordsize="20,0" path="m9612,7945l9631,7945e" filled="false" stroked="true" strokeweight=".48001pt" strokecolor="#000000">
                <v:path arrowok="t"/>
              </v:shape>
            </v:group>
            <v:group style="position:absolute;left:9631;top:7945;width:20;height:2" coordorigin="9631,7945" coordsize="20,2">
              <v:shape style="position:absolute;left:9631;top:7945;width:20;height:2" coordorigin="9631,7945" coordsize="20,0" path="m9631,7945l9650,7945e" filled="false" stroked="true" strokeweight=".48001pt" strokecolor="#000000">
                <v:path arrowok="t"/>
              </v:shape>
            </v:group>
            <v:group style="position:absolute;left:9650;top:7945;width:20;height:2" coordorigin="9650,7945" coordsize="20,2">
              <v:shape style="position:absolute;left:9650;top:7945;width:20;height:2" coordorigin="9650,7945" coordsize="20,0" path="m9650,7945l9669,7945e" filled="false" stroked="true" strokeweight=".48001pt" strokecolor="#000000">
                <v:path arrowok="t"/>
              </v:shape>
            </v:group>
            <v:group style="position:absolute;left:9669;top:7945;width:20;height:2" coordorigin="9669,7945" coordsize="20,2">
              <v:shape style="position:absolute;left:9669;top:7945;width:20;height:2" coordorigin="9669,7945" coordsize="20,0" path="m9669,7945l9688,7945e" filled="false" stroked="true" strokeweight=".48001pt" strokecolor="#000000">
                <v:path arrowok="t"/>
              </v:shape>
            </v:group>
            <v:group style="position:absolute;left:9688;top:7945;width:20;height:2" coordorigin="9688,7945" coordsize="20,2">
              <v:shape style="position:absolute;left:9688;top:7945;width:20;height:2" coordorigin="9688,7945" coordsize="20,0" path="m9688,7945l9708,7945e" filled="false" stroked="true" strokeweight=".48001pt" strokecolor="#000000">
                <v:path arrowok="t"/>
              </v:shape>
            </v:group>
            <v:group style="position:absolute;left:9708;top:7945;width:20;height:2" coordorigin="9708,7945" coordsize="20,2">
              <v:shape style="position:absolute;left:9708;top:7945;width:20;height:2" coordorigin="9708,7945" coordsize="20,0" path="m9708,7945l9727,7945e" filled="false" stroked="true" strokeweight=".48001pt" strokecolor="#000000">
                <v:path arrowok="t"/>
              </v:shape>
            </v:group>
            <v:group style="position:absolute;left:9727;top:7945;width:20;height:2" coordorigin="9727,7945" coordsize="20,2">
              <v:shape style="position:absolute;left:9727;top:7945;width:20;height:2" coordorigin="9727,7945" coordsize="20,0" path="m9727,7945l9746,7945e" filled="false" stroked="true" strokeweight=".48001pt" strokecolor="#000000">
                <v:path arrowok="t"/>
              </v:shape>
            </v:group>
            <v:group style="position:absolute;left:9746;top:7945;width:20;height:2" coordorigin="9746,7945" coordsize="20,2">
              <v:shape style="position:absolute;left:9746;top:7945;width:20;height:2" coordorigin="9746,7945" coordsize="20,0" path="m9746,7945l9765,7945e" filled="false" stroked="true" strokeweight=".48001pt" strokecolor="#000000">
                <v:path arrowok="t"/>
              </v:shape>
            </v:group>
            <v:group style="position:absolute;left:9765;top:7945;width:20;height:2" coordorigin="9765,7945" coordsize="20,2">
              <v:shape style="position:absolute;left:9765;top:7945;width:20;height:2" coordorigin="9765,7945" coordsize="20,0" path="m9765,7945l9784,7945e" filled="false" stroked="true" strokeweight=".48001pt" strokecolor="#000000">
                <v:path arrowok="t"/>
              </v:shape>
            </v:group>
            <v:group style="position:absolute;left:9784;top:7945;width:20;height:2" coordorigin="9784,7945" coordsize="20,2">
              <v:shape style="position:absolute;left:9784;top:7945;width:20;height:2" coordorigin="9784,7945" coordsize="20,0" path="m9784,7945l9804,7945e" filled="false" stroked="true" strokeweight=".48001pt" strokecolor="#000000">
                <v:path arrowok="t"/>
              </v:shape>
            </v:group>
            <v:group style="position:absolute;left:9804;top:7945;width:20;height:2" coordorigin="9804,7945" coordsize="20,2">
              <v:shape style="position:absolute;left:9804;top:7945;width:20;height:2" coordorigin="9804,7945" coordsize="20,0" path="m9804,7945l9823,7945e" filled="false" stroked="true" strokeweight=".48001pt" strokecolor="#000000">
                <v:path arrowok="t"/>
              </v:shape>
            </v:group>
            <v:group style="position:absolute;left:9823;top:7945;width:20;height:2" coordorigin="9823,7945" coordsize="20,2">
              <v:shape style="position:absolute;left:9823;top:7945;width:20;height:2" coordorigin="9823,7945" coordsize="20,0" path="m9823,7945l9842,7945e" filled="false" stroked="true" strokeweight=".48001pt" strokecolor="#000000">
                <v:path arrowok="t"/>
              </v:shape>
            </v:group>
            <v:group style="position:absolute;left:9842;top:7945;width:20;height:2" coordorigin="9842,7945" coordsize="20,2">
              <v:shape style="position:absolute;left:9842;top:7945;width:20;height:2" coordorigin="9842,7945" coordsize="20,0" path="m9842,7945l9861,7945e" filled="false" stroked="true" strokeweight=".48001pt" strokecolor="#000000">
                <v:path arrowok="t"/>
              </v:shape>
            </v:group>
            <v:group style="position:absolute;left:9861;top:7945;width:20;height:2" coordorigin="9861,7945" coordsize="20,2">
              <v:shape style="position:absolute;left:9861;top:7945;width:20;height:2" coordorigin="9861,7945" coordsize="20,0" path="m9861,7945l9880,7945e" filled="false" stroked="true" strokeweight=".48001pt" strokecolor="#000000">
                <v:path arrowok="t"/>
              </v:shape>
            </v:group>
            <v:group style="position:absolute;left:9880;top:7945;width:20;height:2" coordorigin="9880,7945" coordsize="20,2">
              <v:shape style="position:absolute;left:9880;top:7945;width:20;height:2" coordorigin="9880,7945" coordsize="20,0" path="m9880,7945l9900,7945e" filled="false" stroked="true" strokeweight=".48001pt" strokecolor="#000000">
                <v:path arrowok="t"/>
              </v:shape>
            </v:group>
            <v:group style="position:absolute;left:9900;top:7945;width:20;height:2" coordorigin="9900,7945" coordsize="20,2">
              <v:shape style="position:absolute;left:9900;top:7945;width:20;height:2" coordorigin="9900,7945" coordsize="20,0" path="m9900,7945l9919,7945e" filled="false" stroked="true" strokeweight=".48001pt" strokecolor="#000000">
                <v:path arrowok="t"/>
              </v:shape>
            </v:group>
            <v:group style="position:absolute;left:9919;top:7945;width:20;height:2" coordorigin="9919,7945" coordsize="20,2">
              <v:shape style="position:absolute;left:9919;top:7945;width:20;height:2" coordorigin="9919,7945" coordsize="20,0" path="m9919,7945l9938,7945e" filled="false" stroked="true" strokeweight=".48001pt" strokecolor="#000000">
                <v:path arrowok="t"/>
              </v:shape>
            </v:group>
            <v:group style="position:absolute;left:9938;top:7945;width:20;height:2" coordorigin="9938,7945" coordsize="20,2">
              <v:shape style="position:absolute;left:9938;top:7945;width:20;height:2" coordorigin="9938,7945" coordsize="20,0" path="m9938,7945l9957,7945e" filled="false" stroked="true" strokeweight=".48001pt" strokecolor="#000000">
                <v:path arrowok="t"/>
              </v:shape>
            </v:group>
            <v:group style="position:absolute;left:9957;top:7945;width:20;height:2" coordorigin="9957,7945" coordsize="20,2">
              <v:shape style="position:absolute;left:9957;top:7945;width:20;height:2" coordorigin="9957,7945" coordsize="20,0" path="m9957,7945l9976,7945e" filled="false" stroked="true" strokeweight=".48001pt" strokecolor="#000000">
                <v:path arrowok="t"/>
              </v:shape>
            </v:group>
            <v:group style="position:absolute;left:9976;top:7945;width:20;height:2" coordorigin="9976,7945" coordsize="20,2">
              <v:shape style="position:absolute;left:9976;top:7945;width:20;height:2" coordorigin="9976,7945" coordsize="20,0" path="m9976,7945l9996,7945e" filled="false" stroked="true" strokeweight=".48001pt" strokecolor="#000000">
                <v:path arrowok="t"/>
              </v:shape>
            </v:group>
            <v:group style="position:absolute;left:9996;top:7945;width:20;height:2" coordorigin="9996,7945" coordsize="20,2">
              <v:shape style="position:absolute;left:9996;top:7945;width:20;height:2" coordorigin="9996,7945" coordsize="20,0" path="m9996,7945l10015,7945e" filled="false" stroked="true" strokeweight=".48001pt" strokecolor="#000000">
                <v:path arrowok="t"/>
              </v:shape>
            </v:group>
            <v:group style="position:absolute;left:10015;top:7945;width:20;height:2" coordorigin="10015,7945" coordsize="20,2">
              <v:shape style="position:absolute;left:10015;top:7945;width:20;height:2" coordorigin="10015,7945" coordsize="20,0" path="m10015,7945l10034,7945e" filled="false" stroked="true" strokeweight=".48001pt" strokecolor="#000000">
                <v:path arrowok="t"/>
              </v:shape>
            </v:group>
            <v:group style="position:absolute;left:10034;top:7945;width:20;height:2" coordorigin="10034,7945" coordsize="20,2">
              <v:shape style="position:absolute;left:10034;top:7945;width:20;height:2" coordorigin="10034,7945" coordsize="20,0" path="m10034,7945l10053,7945e" filled="false" stroked="true" strokeweight=".48001pt" strokecolor="#000000">
                <v:path arrowok="t"/>
              </v:shape>
            </v:group>
            <v:group style="position:absolute;left:10053;top:7945;width:20;height:2" coordorigin="10053,7945" coordsize="20,2">
              <v:shape style="position:absolute;left:10053;top:7945;width:20;height:2" coordorigin="10053,7945" coordsize="20,0" path="m10053,7945l10072,7945e" filled="false" stroked="true" strokeweight=".48001pt" strokecolor="#000000">
                <v:path arrowok="t"/>
              </v:shape>
            </v:group>
            <v:group style="position:absolute;left:10072;top:7945;width:20;height:2" coordorigin="10072,7945" coordsize="20,2">
              <v:shape style="position:absolute;left:10072;top:7945;width:20;height:2" coordorigin="10072,7945" coordsize="20,0" path="m10072,7945l10092,7945e" filled="false" stroked="true" strokeweight=".48001pt" strokecolor="#000000">
                <v:path arrowok="t"/>
              </v:shape>
            </v:group>
            <v:group style="position:absolute;left:10092;top:7945;width:20;height:2" coordorigin="10092,7945" coordsize="20,2">
              <v:shape style="position:absolute;left:10092;top:7945;width:20;height:2" coordorigin="10092,7945" coordsize="20,0" path="m10092,7945l10111,7945e" filled="false" stroked="true" strokeweight=".48001pt" strokecolor="#000000">
                <v:path arrowok="t"/>
              </v:shape>
            </v:group>
            <v:group style="position:absolute;left:10111;top:7945;width:20;height:2" coordorigin="10111,7945" coordsize="20,2">
              <v:shape style="position:absolute;left:10111;top:7945;width:20;height:2" coordorigin="10111,7945" coordsize="20,0" path="m10111,7945l10130,7945e" filled="false" stroked="true" strokeweight=".48001pt" strokecolor="#000000">
                <v:path arrowok="t"/>
              </v:shape>
            </v:group>
            <v:group style="position:absolute;left:10130;top:7945;width:20;height:2" coordorigin="10130,7945" coordsize="20,2">
              <v:shape style="position:absolute;left:10130;top:7945;width:20;height:2" coordorigin="10130,7945" coordsize="20,0" path="m10130,7945l10149,7945e" filled="false" stroked="true" strokeweight=".48001pt" strokecolor="#000000">
                <v:path arrowok="t"/>
              </v:shape>
            </v:group>
            <v:group style="position:absolute;left:10149;top:7945;width:20;height:2" coordorigin="10149,7945" coordsize="20,2">
              <v:shape style="position:absolute;left:10149;top:7945;width:20;height:2" coordorigin="10149,7945" coordsize="20,0" path="m10149,7945l10168,7945e" filled="false" stroked="true" strokeweight=".48001pt" strokecolor="#000000">
                <v:path arrowok="t"/>
              </v:shape>
            </v:group>
            <v:group style="position:absolute;left:10168;top:7945;width:20;height:2" coordorigin="10168,7945" coordsize="20,2">
              <v:shape style="position:absolute;left:10168;top:7945;width:20;height:2" coordorigin="10168,7945" coordsize="20,0" path="m10168,7945l10188,7945e" filled="false" stroked="true" strokeweight=".48001pt" strokecolor="#000000">
                <v:path arrowok="t"/>
              </v:shape>
              <v:shape style="position:absolute;left:10188;top:7940;width:2;height:10" type="#_x0000_t75" stroked="false">
                <v:imagedata r:id="rId63" o:title=""/>
              </v:shape>
            </v:group>
            <v:group style="position:absolute;left:2727;top:7950;width:10;height:20" coordorigin="2727,7950" coordsize="10,20">
              <v:shape style="position:absolute;left:2727;top:7950;width:10;height:20" coordorigin="2727,7950" coordsize="10,20" path="m2727,7969l2736,7969,2736,7950,2727,7950,2727,7969xe" filled="true" fillcolor="#000000" stroked="false">
                <v:path arrowok="t"/>
                <v:fill type="solid"/>
              </v:shape>
            </v:group>
            <v:group style="position:absolute;left:2727;top:7969;width:10;height:20" coordorigin="2727,7969" coordsize="10,20">
              <v:shape style="position:absolute;left:2727;top:7969;width:10;height:20" coordorigin="2727,7969" coordsize="10,20" path="m2727,7988l2736,7988,2736,7969,2727,7969,2727,7988xe" filled="true" fillcolor="#000000" stroked="false">
                <v:path arrowok="t"/>
                <v:fill type="solid"/>
              </v:shape>
            </v:group>
            <v:group style="position:absolute;left:2727;top:7988;width:10;height:20" coordorigin="2727,7988" coordsize="10,20">
              <v:shape style="position:absolute;left:2727;top:7988;width:10;height:20" coordorigin="2727,7988" coordsize="10,20" path="m2727,8007l2736,8007,2736,7988,2727,7988,2727,8007xe" filled="true" fillcolor="#000000" stroked="false">
                <v:path arrowok="t"/>
                <v:fill type="solid"/>
              </v:shape>
            </v:group>
            <v:group style="position:absolute;left:2727;top:8007;width:10;height:20" coordorigin="2727,8007" coordsize="10,20">
              <v:shape style="position:absolute;left:2727;top:8007;width:10;height:20" coordorigin="2727,8007" coordsize="10,20" path="m2727,8027l2736,8027,2736,8007,2727,8007,2727,8027xe" filled="true" fillcolor="#000000" stroked="false">
                <v:path arrowok="t"/>
                <v:fill type="solid"/>
              </v:shape>
            </v:group>
            <v:group style="position:absolute;left:2727;top:8027;width:10;height:20" coordorigin="2727,8027" coordsize="10,20">
              <v:shape style="position:absolute;left:2727;top:8027;width:10;height:20" coordorigin="2727,8027" coordsize="10,20" path="m2727,8046l2736,8046,2736,8027,2727,8027,2727,8046xe" filled="true" fillcolor="#000000" stroked="false">
                <v:path arrowok="t"/>
                <v:fill type="solid"/>
              </v:shape>
            </v:group>
            <v:group style="position:absolute;left:2727;top:8046;width:10;height:20" coordorigin="2727,8046" coordsize="10,20">
              <v:shape style="position:absolute;left:2727;top:8046;width:10;height:20" coordorigin="2727,8046" coordsize="10,20" path="m2727,8065l2736,8065,2736,8046,2727,8046,2727,8065xe" filled="true" fillcolor="#000000" stroked="false">
                <v:path arrowok="t"/>
                <v:fill type="solid"/>
              </v:shape>
            </v:group>
            <v:group style="position:absolute;left:2727;top:8065;width:10;height:20" coordorigin="2727,8065" coordsize="10,20">
              <v:shape style="position:absolute;left:2727;top:8065;width:10;height:20" coordorigin="2727,8065" coordsize="10,20" path="m2727,8084l2736,8084,2736,8065,2727,8065,2727,8084xe" filled="true" fillcolor="#000000" stroked="false">
                <v:path arrowok="t"/>
                <v:fill type="solid"/>
              </v:shape>
            </v:group>
            <v:group style="position:absolute;left:2727;top:8084;width:10;height:20" coordorigin="2727,8084" coordsize="10,20">
              <v:shape style="position:absolute;left:2727;top:8084;width:10;height:20" coordorigin="2727,8084" coordsize="10,20" path="m2727,8103l2736,8103,2736,8084,2727,8084,2727,8103xe" filled="true" fillcolor="#000000" stroked="false">
                <v:path arrowok="t"/>
                <v:fill type="solid"/>
              </v:shape>
            </v:group>
            <v:group style="position:absolute;left:2727;top:8103;width:10;height:20" coordorigin="2727,8103" coordsize="10,20">
              <v:shape style="position:absolute;left:2727;top:8103;width:10;height:20" coordorigin="2727,8103" coordsize="10,20" path="m2727,8123l2736,8123,2736,8103,2727,8103,2727,8123xe" filled="true" fillcolor="#000000" stroked="false">
                <v:path arrowok="t"/>
                <v:fill type="solid"/>
              </v:shape>
            </v:group>
            <v:group style="position:absolute;left:2727;top:8123;width:10;height:20" coordorigin="2727,8123" coordsize="10,20">
              <v:shape style="position:absolute;left:2727;top:8123;width:10;height:20" coordorigin="2727,8123" coordsize="10,20" path="m2727,8142l2736,8142,2736,8123,2727,8123,2727,8142xe" filled="true" fillcolor="#000000" stroked="false">
                <v:path arrowok="t"/>
                <v:fill type="solid"/>
              </v:shape>
            </v:group>
            <v:group style="position:absolute;left:2727;top:8142;width:10;height:20" coordorigin="2727,8142" coordsize="10,20">
              <v:shape style="position:absolute;left:2727;top:8142;width:10;height:20" coordorigin="2727,8142" coordsize="10,20" path="m2727,8161l2736,8161,2736,8142,2727,8142,2727,8161xe" filled="true" fillcolor="#000000" stroked="false">
                <v:path arrowok="t"/>
                <v:fill type="solid"/>
              </v:shape>
            </v:group>
            <v:group style="position:absolute;left:2727;top:8161;width:10;height:20" coordorigin="2727,8161" coordsize="10,20">
              <v:shape style="position:absolute;left:2727;top:8161;width:10;height:20" coordorigin="2727,8161" coordsize="10,20" path="m2727,8180l2736,8180,2736,8161,2727,8161,2727,8180xe" filled="true" fillcolor="#000000" stroked="false">
                <v:path arrowok="t"/>
                <v:fill type="solid"/>
              </v:shape>
            </v:group>
            <v:group style="position:absolute;left:2727;top:8180;width:10;height:20" coordorigin="2727,8180" coordsize="10,20">
              <v:shape style="position:absolute;left:2727;top:8180;width:10;height:20" coordorigin="2727,8180" coordsize="10,20" path="m2727,8199l2736,8199,2736,8180,2727,8180,2727,8199xe" filled="true" fillcolor="#000000" stroked="false">
                <v:path arrowok="t"/>
                <v:fill type="solid"/>
              </v:shape>
            </v:group>
            <v:group style="position:absolute;left:2727;top:8199;width:10;height:20" coordorigin="2727,8199" coordsize="10,20">
              <v:shape style="position:absolute;left:2727;top:8199;width:10;height:20" coordorigin="2727,8199" coordsize="10,20" path="m2727,8219l2736,8219,2736,8199,2727,8199,2727,8219xe" filled="true" fillcolor="#000000" stroked="false">
                <v:path arrowok="t"/>
                <v:fill type="solid"/>
              </v:shape>
            </v:group>
            <v:group style="position:absolute;left:2727;top:8219;width:10;height:20" coordorigin="2727,8219" coordsize="10,20">
              <v:shape style="position:absolute;left:2727;top:8219;width:10;height:20" coordorigin="2727,8219" coordsize="10,20" path="m2727,8238l2736,8238,2736,8219,2727,8219,2727,8238xe" filled="true" fillcolor="#000000" stroked="false">
                <v:path arrowok="t"/>
                <v:fill type="solid"/>
              </v:shape>
            </v:group>
            <v:group style="position:absolute;left:2727;top:8238;width:10;height:20" coordorigin="2727,8238" coordsize="10,20">
              <v:shape style="position:absolute;left:2727;top:8238;width:10;height:20" coordorigin="2727,8238" coordsize="10,20" path="m2727,8257l2736,8257,2736,8238,2727,8238,2727,8257xe" filled="true" fillcolor="#000000" stroked="false">
                <v:path arrowok="t"/>
                <v:fill type="solid"/>
              </v:shape>
            </v:group>
            <v:group style="position:absolute;left:2727;top:8257;width:10;height:20" coordorigin="2727,8257" coordsize="10,20">
              <v:shape style="position:absolute;left:2727;top:8257;width:10;height:20" coordorigin="2727,8257" coordsize="10,20" path="m2727,8276l2736,8276,2736,8257,2727,8257,2727,8276xe" filled="true" fillcolor="#000000" stroked="false">
                <v:path arrowok="t"/>
                <v:fill type="solid"/>
              </v:shape>
            </v:group>
            <v:group style="position:absolute;left:2727;top:8276;width:10;height:20" coordorigin="2727,8276" coordsize="10,20">
              <v:shape style="position:absolute;left:2727;top:8276;width:10;height:20" coordorigin="2727,8276" coordsize="10,20" path="m2727,8295l2736,8295,2736,8276,2727,8276,2727,8295xe" filled="true" fillcolor="#000000" stroked="false">
                <v:path arrowok="t"/>
                <v:fill type="solid"/>
              </v:shape>
            </v:group>
            <v:group style="position:absolute;left:2727;top:8295;width:10;height:20" coordorigin="2727,8295" coordsize="10,20">
              <v:shape style="position:absolute;left:2727;top:8295;width:10;height:20" coordorigin="2727,8295" coordsize="10,20" path="m2727,8315l2736,8315,2736,8295,2727,8295,2727,8315xe" filled="true" fillcolor="#000000" stroked="false">
                <v:path arrowok="t"/>
                <v:fill type="solid"/>
              </v:shape>
            </v:group>
            <v:group style="position:absolute;left:2727;top:8315;width:10;height:20" coordorigin="2727,8315" coordsize="10,20">
              <v:shape style="position:absolute;left:2727;top:8315;width:10;height:20" coordorigin="2727,8315" coordsize="10,20" path="m2727,8334l2736,8334,2736,8315,2727,8315,2727,8334xe" filled="true" fillcolor="#000000" stroked="false">
                <v:path arrowok="t"/>
                <v:fill type="solid"/>
              </v:shape>
            </v:group>
            <v:group style="position:absolute;left:2727;top:8334;width:10;height:20" coordorigin="2727,8334" coordsize="10,20">
              <v:shape style="position:absolute;left:2727;top:8334;width:10;height:20" coordorigin="2727,8334" coordsize="10,20" path="m2727,8353l2736,8353,2736,8334,2727,8334,2727,8353xe" filled="true" fillcolor="#000000" stroked="false">
                <v:path arrowok="t"/>
                <v:fill type="solid"/>
              </v:shape>
            </v:group>
            <v:group style="position:absolute;left:2727;top:8353;width:10;height:20" coordorigin="2727,8353" coordsize="10,20">
              <v:shape style="position:absolute;left:2727;top:8353;width:10;height:20" coordorigin="2727,8353" coordsize="10,20" path="m2727,8372l2736,8372,2736,8353,2727,8353,2727,8372xe" filled="true" fillcolor="#000000" stroked="false">
                <v:path arrowok="t"/>
                <v:fill type="solid"/>
              </v:shape>
            </v:group>
            <v:group style="position:absolute;left:2727;top:8372;width:10;height:20" coordorigin="2727,8372" coordsize="10,20">
              <v:shape style="position:absolute;left:2727;top:8372;width:10;height:20" coordorigin="2727,8372" coordsize="10,20" path="m2727,8391l2736,8391,2736,8372,2727,8372,2727,8391xe" filled="true" fillcolor="#000000" stroked="false">
                <v:path arrowok="t"/>
                <v:fill type="solid"/>
              </v:shape>
            </v:group>
            <v:group style="position:absolute;left:2727;top:8391;width:10;height:20" coordorigin="2727,8391" coordsize="10,20">
              <v:shape style="position:absolute;left:2727;top:8391;width:10;height:20" coordorigin="2727,8391" coordsize="10,20" path="m2727,8411l2736,8411,2736,8391,2727,8391,2727,8411xe" filled="true" fillcolor="#000000" stroked="false">
                <v:path arrowok="t"/>
                <v:fill type="solid"/>
              </v:shape>
            </v:group>
            <v:group style="position:absolute;left:2727;top:8411;width:10;height:20" coordorigin="2727,8411" coordsize="10,20">
              <v:shape style="position:absolute;left:2727;top:8411;width:10;height:20" coordorigin="2727,8411" coordsize="10,20" path="m2727,8430l2736,8430,2736,8411,2727,8411,2727,8430xe" filled="true" fillcolor="#000000" stroked="false">
                <v:path arrowok="t"/>
                <v:fill type="solid"/>
              </v:shape>
            </v:group>
            <v:group style="position:absolute;left:2727;top:8430;width:10;height:20" coordorigin="2727,8430" coordsize="10,20">
              <v:shape style="position:absolute;left:2727;top:8430;width:10;height:20" coordorigin="2727,8430" coordsize="10,20" path="m2727,8449l2736,8449,2736,8430,2727,8430,2727,8449xe" filled="true" fillcolor="#000000" stroked="false">
                <v:path arrowok="t"/>
                <v:fill type="solid"/>
              </v:shape>
            </v:group>
            <v:group style="position:absolute;left:2727;top:8449;width:10;height:20" coordorigin="2727,8449" coordsize="10,20">
              <v:shape style="position:absolute;left:2727;top:8449;width:10;height:20" coordorigin="2727,8449" coordsize="10,20" path="m2727,8468l2736,8468,2736,8449,2727,8449,2727,8468xe" filled="true" fillcolor="#000000" stroked="false">
                <v:path arrowok="t"/>
                <v:fill type="solid"/>
              </v:shape>
            </v:group>
            <v:group style="position:absolute;left:2727;top:8468;width:10;height:20" coordorigin="2727,8468" coordsize="10,20">
              <v:shape style="position:absolute;left:2727;top:8468;width:10;height:20" coordorigin="2727,8468" coordsize="10,20" path="m2727,8487l2736,8487,2736,8468,2727,8468,2727,8487xe" filled="true" fillcolor="#000000" stroked="false">
                <v:path arrowok="t"/>
                <v:fill type="solid"/>
              </v:shape>
            </v:group>
            <v:group style="position:absolute;left:2727;top:8487;width:10;height:20" coordorigin="2727,8487" coordsize="10,20">
              <v:shape style="position:absolute;left:2727;top:8487;width:10;height:20" coordorigin="2727,8487" coordsize="10,20" path="m2727,8507l2736,8507,2736,8487,2727,8487,2727,8507xe" filled="true" fillcolor="#000000" stroked="false">
                <v:path arrowok="t"/>
                <v:fill type="solid"/>
              </v:shape>
            </v:group>
            <v:group style="position:absolute;left:2727;top:8507;width:10;height:20" coordorigin="2727,8507" coordsize="10,20">
              <v:shape style="position:absolute;left:2727;top:8507;width:10;height:20" coordorigin="2727,8507" coordsize="10,20" path="m2727,8526l2736,8526,2736,8507,2727,8507,2727,8526xe" filled="true" fillcolor="#000000" stroked="false">
                <v:path arrowok="t"/>
                <v:fill type="solid"/>
              </v:shape>
            </v:group>
            <v:group style="position:absolute;left:2727;top:8526;width:10;height:20" coordorigin="2727,8526" coordsize="10,20">
              <v:shape style="position:absolute;left:2727;top:8526;width:10;height:20" coordorigin="2727,8526" coordsize="10,20" path="m2727,8545l2736,8545,2736,8526,2727,8526,2727,8545xe" filled="true" fillcolor="#000000" stroked="false">
                <v:path arrowok="t"/>
                <v:fill type="solid"/>
              </v:shape>
            </v:group>
            <v:group style="position:absolute;left:2727;top:8545;width:10;height:20" coordorigin="2727,8545" coordsize="10,20">
              <v:shape style="position:absolute;left:2727;top:8545;width:10;height:20" coordorigin="2727,8545" coordsize="10,20" path="m2727,8564l2736,8564,2736,8545,2727,8545,2727,8564xe" filled="true" fillcolor="#000000" stroked="false">
                <v:path arrowok="t"/>
                <v:fill type="solid"/>
              </v:shape>
            </v:group>
            <v:group style="position:absolute;left:2727;top:8564;width:10;height:20" coordorigin="2727,8564" coordsize="10,20">
              <v:shape style="position:absolute;left:2727;top:8564;width:10;height:20" coordorigin="2727,8564" coordsize="10,20" path="m2727,8583l2736,8583,2736,8564,2727,8564,2727,8583xe" filled="true" fillcolor="#000000" stroked="false">
                <v:path arrowok="t"/>
                <v:fill type="solid"/>
              </v:shape>
            </v:group>
            <v:group style="position:absolute;left:2727;top:8583;width:10;height:20" coordorigin="2727,8583" coordsize="10,20">
              <v:shape style="position:absolute;left:2727;top:8583;width:10;height:20" coordorigin="2727,8583" coordsize="10,20" path="m2727,8603l2736,8603,2736,8583,2727,8583,2727,8603xe" filled="true" fillcolor="#000000" stroked="false">
                <v:path arrowok="t"/>
                <v:fill type="solid"/>
              </v:shape>
            </v:group>
            <v:group style="position:absolute;left:2727;top:8603;width:10;height:20" coordorigin="2727,8603" coordsize="10,20">
              <v:shape style="position:absolute;left:2727;top:8603;width:10;height:20" coordorigin="2727,8603" coordsize="10,20" path="m2727,8622l2736,8622,2736,8603,2727,8603,2727,8622xe" filled="true" fillcolor="#000000" stroked="false">
                <v:path arrowok="t"/>
                <v:fill type="solid"/>
              </v:shape>
            </v:group>
            <v:group style="position:absolute;left:2727;top:8622;width:10;height:20" coordorigin="2727,8622" coordsize="10,20">
              <v:shape style="position:absolute;left:2727;top:8622;width:10;height:20" coordorigin="2727,8622" coordsize="10,20" path="m2727,8641l2736,8641,2736,8622,2727,8622,2727,8641xe" filled="true" fillcolor="#000000" stroked="false">
                <v:path arrowok="t"/>
                <v:fill type="solid"/>
              </v:shape>
            </v:group>
            <v:group style="position:absolute;left:2727;top:8641;width:10;height:20" coordorigin="2727,8641" coordsize="10,20">
              <v:shape style="position:absolute;left:2727;top:8641;width:10;height:20" coordorigin="2727,8641" coordsize="10,20" path="m2727,8660l2736,8660,2736,8641,2727,8641,2727,8660xe" filled="true" fillcolor="#000000" stroked="false">
                <v:path arrowok="t"/>
                <v:fill type="solid"/>
              </v:shape>
            </v:group>
            <v:group style="position:absolute;left:2727;top:8660;width:10;height:20" coordorigin="2727,8660" coordsize="10,20">
              <v:shape style="position:absolute;left:2727;top:8660;width:10;height:20" coordorigin="2727,8660" coordsize="10,20" path="m2727,8679l2736,8679,2736,8660,2727,8660,2727,8679xe" filled="true" fillcolor="#000000" stroked="false">
                <v:path arrowok="t"/>
                <v:fill type="solid"/>
              </v:shape>
            </v:group>
            <v:group style="position:absolute;left:2727;top:8679;width:10;height:20" coordorigin="2727,8679" coordsize="10,20">
              <v:shape style="position:absolute;left:2727;top:8679;width:10;height:20" coordorigin="2727,8679" coordsize="10,20" path="m2727,8699l2736,8699,2736,8679,2727,8679,2727,8699xe" filled="true" fillcolor="#000000" stroked="false">
                <v:path arrowok="t"/>
                <v:fill type="solid"/>
              </v:shape>
            </v:group>
            <v:group style="position:absolute;left:2727;top:8699;width:10;height:20" coordorigin="2727,8699" coordsize="10,20">
              <v:shape style="position:absolute;left:2727;top:8699;width:10;height:20" coordorigin="2727,8699" coordsize="10,20" path="m2727,8718l2736,8718,2736,8699,2727,8699,2727,8718xe" filled="true" fillcolor="#000000" stroked="false">
                <v:path arrowok="t"/>
                <v:fill type="solid"/>
              </v:shape>
            </v:group>
            <v:group style="position:absolute;left:2727;top:8718;width:10;height:20" coordorigin="2727,8718" coordsize="10,20">
              <v:shape style="position:absolute;left:2727;top:8718;width:10;height:20" coordorigin="2727,8718" coordsize="10,20" path="m2727,8737l2736,8737,2736,8718,2727,8718,2727,8737xe" filled="true" fillcolor="#000000" stroked="false">
                <v:path arrowok="t"/>
                <v:fill type="solid"/>
              </v:shape>
            </v:group>
            <v:group style="position:absolute;left:2727;top:8737;width:10;height:20" coordorigin="2727,8737" coordsize="10,20">
              <v:shape style="position:absolute;left:2727;top:8737;width:10;height:20" coordorigin="2727,8737" coordsize="10,20" path="m2727,8756l2736,8756,2736,8737,2727,8737,2727,8756xe" filled="true" fillcolor="#000000" stroked="false">
                <v:path arrowok="t"/>
                <v:fill type="solid"/>
              </v:shape>
            </v:group>
            <v:group style="position:absolute;left:2727;top:8756;width:10;height:20" coordorigin="2727,8756" coordsize="10,20">
              <v:shape style="position:absolute;left:2727;top:8756;width:10;height:20" coordorigin="2727,8756" coordsize="10,20" path="m2727,8775l2736,8775,2736,8756,2727,8756,2727,8775xe" filled="true" fillcolor="#000000" stroked="false">
                <v:path arrowok="t"/>
                <v:fill type="solid"/>
              </v:shape>
            </v:group>
            <v:group style="position:absolute;left:2727;top:8775;width:10;height:20" coordorigin="2727,8775" coordsize="10,20">
              <v:shape style="position:absolute;left:2727;top:8775;width:10;height:20" coordorigin="2727,8775" coordsize="10,20" path="m2727,8795l2736,8795,2736,8775,2727,8775,2727,8795xe" filled="true" fillcolor="#000000" stroked="false">
                <v:path arrowok="t"/>
                <v:fill type="solid"/>
              </v:shape>
            </v:group>
            <v:group style="position:absolute;left:2727;top:8795;width:10;height:20" coordorigin="2727,8795" coordsize="10,20">
              <v:shape style="position:absolute;left:2727;top:8795;width:10;height:20" coordorigin="2727,8795" coordsize="10,20" path="m2727,8814l2736,8814,2736,8795,2727,8795,2727,8814xe" filled="true" fillcolor="#000000" stroked="false">
                <v:path arrowok="t"/>
                <v:fill type="solid"/>
              </v:shape>
            </v:group>
            <v:group style="position:absolute;left:2727;top:8814;width:10;height:20" coordorigin="2727,8814" coordsize="10,20">
              <v:shape style="position:absolute;left:2727;top:8814;width:10;height:20" coordorigin="2727,8814" coordsize="10,20" path="m2727,8833l2736,8833,2736,8814,2727,8814,2727,8833xe" filled="true" fillcolor="#000000" stroked="false">
                <v:path arrowok="t"/>
                <v:fill type="solid"/>
              </v:shape>
            </v:group>
            <v:group style="position:absolute;left:2727;top:8833;width:10;height:20" coordorigin="2727,8833" coordsize="10,20">
              <v:shape style="position:absolute;left:2727;top:8833;width:10;height:20" coordorigin="2727,8833" coordsize="10,20" path="m2727,8852l2736,8852,2736,8833,2727,8833,2727,8852xe" filled="true" fillcolor="#000000" stroked="false">
                <v:path arrowok="t"/>
                <v:fill type="solid"/>
              </v:shape>
            </v:group>
            <v:group style="position:absolute;left:2727;top:8852;width:10;height:20" coordorigin="2727,8852" coordsize="10,20">
              <v:shape style="position:absolute;left:2727;top:8852;width:10;height:20" coordorigin="2727,8852" coordsize="10,20" path="m2727,8871l2736,8871,2736,8852,2727,8852,2727,8871xe" filled="true" fillcolor="#000000" stroked="false">
                <v:path arrowok="t"/>
                <v:fill type="solid"/>
              </v:shape>
            </v:group>
            <v:group style="position:absolute;left:2727;top:8871;width:10;height:20" coordorigin="2727,8871" coordsize="10,20">
              <v:shape style="position:absolute;left:2727;top:8871;width:10;height:20" coordorigin="2727,8871" coordsize="10,20" path="m2727,8891l2736,8891,2736,8871,2727,8871,2727,8891xe" filled="true" fillcolor="#000000" stroked="false">
                <v:path arrowok="t"/>
                <v:fill type="solid"/>
              </v:shape>
            </v:group>
            <v:group style="position:absolute;left:2727;top:8891;width:10;height:20" coordorigin="2727,8891" coordsize="10,20">
              <v:shape style="position:absolute;left:2727;top:8891;width:10;height:20" coordorigin="2727,8891" coordsize="10,20" path="m2727,8910l2736,8910,2736,8891,2727,8891,2727,8910xe" filled="true" fillcolor="#000000" stroked="false">
                <v:path arrowok="t"/>
                <v:fill type="solid"/>
              </v:shape>
            </v:group>
            <v:group style="position:absolute;left:2727;top:8910;width:10;height:20" coordorigin="2727,8910" coordsize="10,20">
              <v:shape style="position:absolute;left:2727;top:8910;width:10;height:20" coordorigin="2727,8910" coordsize="10,20" path="m2727,8929l2736,8929,2736,8910,2727,8910,2727,8929xe" filled="true" fillcolor="#000000" stroked="false">
                <v:path arrowok="t"/>
                <v:fill type="solid"/>
              </v:shape>
            </v:group>
            <v:group style="position:absolute;left:2727;top:8929;width:10;height:20" coordorigin="2727,8929" coordsize="10,20">
              <v:shape style="position:absolute;left:2727;top:8929;width:10;height:20" coordorigin="2727,8929" coordsize="10,20" path="m2727,8949l2736,8949,2736,8929,2727,8929,2727,8949xe" filled="true" fillcolor="#000000" stroked="false">
                <v:path arrowok="t"/>
                <v:fill type="solid"/>
              </v:shape>
            </v:group>
            <v:group style="position:absolute;left:2727;top:8949;width:10;height:20" coordorigin="2727,8949" coordsize="10,20">
              <v:shape style="position:absolute;left:2727;top:8949;width:10;height:20" coordorigin="2727,8949" coordsize="10,20" path="m2727,8968l2736,8968,2736,8949,2727,8949,2727,8968xe" filled="true" fillcolor="#000000" stroked="false">
                <v:path arrowok="t"/>
                <v:fill type="solid"/>
              </v:shape>
            </v:group>
            <v:group style="position:absolute;left:2727;top:8968;width:10;height:20" coordorigin="2727,8968" coordsize="10,20">
              <v:shape style="position:absolute;left:2727;top:8968;width:10;height:20" coordorigin="2727,8968" coordsize="10,20" path="m2727,8987l2736,8987,2736,8968,2727,8968,2727,8987xe" filled="true" fillcolor="#000000" stroked="false">
                <v:path arrowok="t"/>
                <v:fill type="solid"/>
              </v:shape>
            </v:group>
            <v:group style="position:absolute;left:2727;top:8987;width:10;height:20" coordorigin="2727,8987" coordsize="10,20">
              <v:shape style="position:absolute;left:2727;top:8987;width:10;height:20" coordorigin="2727,8987" coordsize="10,20" path="m2727,9006l2736,9006,2736,8987,2727,8987,2727,9006xe" filled="true" fillcolor="#000000" stroked="false">
                <v:path arrowok="t"/>
                <v:fill type="solid"/>
              </v:shape>
            </v:group>
            <v:group style="position:absolute;left:2727;top:9006;width:10;height:20" coordorigin="2727,9006" coordsize="10,20">
              <v:shape style="position:absolute;left:2727;top:9006;width:10;height:20" coordorigin="2727,9006" coordsize="10,20" path="m2727,9025l2736,9025,2736,9006,2727,9006,2727,9025xe" filled="true" fillcolor="#000000" stroked="false">
                <v:path arrowok="t"/>
                <v:fill type="solid"/>
              </v:shape>
            </v:group>
            <v:group style="position:absolute;left:2727;top:9025;width:10;height:20" coordorigin="2727,9025" coordsize="10,20">
              <v:shape style="position:absolute;left:2727;top:9025;width:10;height:20" coordorigin="2727,9025" coordsize="10,20" path="m2727,9045l2736,9045,2736,9025,2727,9025,2727,9045xe" filled="true" fillcolor="#000000" stroked="false">
                <v:path arrowok="t"/>
                <v:fill type="solid"/>
              </v:shape>
            </v:group>
            <v:group style="position:absolute;left:2727;top:9045;width:10;height:20" coordorigin="2727,9045" coordsize="10,20">
              <v:shape style="position:absolute;left:2727;top:9045;width:10;height:20" coordorigin="2727,9045" coordsize="10,20" path="m2727,9064l2736,9064,2736,9045,2727,9045,2727,9064xe" filled="true" fillcolor="#000000" stroked="false">
                <v:path arrowok="t"/>
                <v:fill type="solid"/>
              </v:shape>
            </v:group>
            <v:group style="position:absolute;left:2727;top:9064;width:10;height:20" coordorigin="2727,9064" coordsize="10,20">
              <v:shape style="position:absolute;left:2727;top:9064;width:10;height:20" coordorigin="2727,9064" coordsize="10,20" path="m2727,9083l2736,9083,2736,9064,2727,9064,2727,9083xe" filled="true" fillcolor="#000000" stroked="false">
                <v:path arrowok="t"/>
                <v:fill type="solid"/>
              </v:shape>
            </v:group>
            <v:group style="position:absolute;left:2727;top:9083;width:10;height:20" coordorigin="2727,9083" coordsize="10,20">
              <v:shape style="position:absolute;left:2727;top:9083;width:10;height:20" coordorigin="2727,9083" coordsize="10,20" path="m2727,9102l2736,9102,2736,9083,2727,9083,2727,9102xe" filled="true" fillcolor="#000000" stroked="false">
                <v:path arrowok="t"/>
                <v:fill type="solid"/>
              </v:shape>
            </v:group>
            <v:group style="position:absolute;left:2727;top:9102;width:10;height:20" coordorigin="2727,9102" coordsize="10,20">
              <v:shape style="position:absolute;left:2727;top:9102;width:10;height:20" coordorigin="2727,9102" coordsize="10,20" path="m2727,9121l2736,9121,2736,9102,2727,9102,2727,9121xe" filled="true" fillcolor="#000000" stroked="false">
                <v:path arrowok="t"/>
                <v:fill type="solid"/>
              </v:shape>
            </v:group>
            <v:group style="position:absolute;left:2727;top:9121;width:10;height:20" coordorigin="2727,9121" coordsize="10,20">
              <v:shape style="position:absolute;left:2727;top:9121;width:10;height:20" coordorigin="2727,9121" coordsize="10,20" path="m2727,9141l2736,9141,2736,9121,2727,9121,2727,9141xe" filled="true" fillcolor="#000000" stroked="false">
                <v:path arrowok="t"/>
                <v:fill type="solid"/>
              </v:shape>
            </v:group>
            <v:group style="position:absolute;left:2727;top:9141;width:10;height:20" coordorigin="2727,9141" coordsize="10,20">
              <v:shape style="position:absolute;left:2727;top:9141;width:10;height:20" coordorigin="2727,9141" coordsize="10,20" path="m2727,9160l2736,9160,2736,9141,2727,9141,2727,9160xe" filled="true" fillcolor="#000000" stroked="false">
                <v:path arrowok="t"/>
                <v:fill type="solid"/>
              </v:shape>
            </v:group>
            <v:group style="position:absolute;left:2727;top:9160;width:10;height:20" coordorigin="2727,9160" coordsize="10,20">
              <v:shape style="position:absolute;left:2727;top:9160;width:10;height:20" coordorigin="2727,9160" coordsize="10,20" path="m2727,9179l2736,9179,2736,9160,2727,9160,2727,9179xe" filled="true" fillcolor="#000000" stroked="false">
                <v:path arrowok="t"/>
                <v:fill type="solid"/>
              </v:shape>
            </v:group>
            <v:group style="position:absolute;left:2727;top:9179;width:10;height:20" coordorigin="2727,9179" coordsize="10,20">
              <v:shape style="position:absolute;left:2727;top:9179;width:10;height:20" coordorigin="2727,9179" coordsize="10,20" path="m2727,9198l2736,9198,2736,9179,2727,9179,2727,9198xe" filled="true" fillcolor="#000000" stroked="false">
                <v:path arrowok="t"/>
                <v:fill type="solid"/>
              </v:shape>
            </v:group>
            <v:group style="position:absolute;left:2727;top:9198;width:10;height:20" coordorigin="2727,9198" coordsize="10,20">
              <v:shape style="position:absolute;left:2727;top:9198;width:10;height:20" coordorigin="2727,9198" coordsize="10,20" path="m2727,9217l2736,9217,2736,9198,2727,9198,2727,9217xe" filled="true" fillcolor="#000000" stroked="false">
                <v:path arrowok="t"/>
                <v:fill type="solid"/>
              </v:shape>
            </v:group>
            <v:group style="position:absolute;left:2727;top:9217;width:10;height:20" coordorigin="2727,9217" coordsize="10,20">
              <v:shape style="position:absolute;left:2727;top:9217;width:10;height:20" coordorigin="2727,9217" coordsize="10,20" path="m2727,9237l2736,9237,2736,9217,2727,9217,2727,9237xe" filled="true" fillcolor="#000000" stroked="false">
                <v:path arrowok="t"/>
                <v:fill type="solid"/>
              </v:shape>
            </v:group>
            <v:group style="position:absolute;left:2727;top:9237;width:10;height:20" coordorigin="2727,9237" coordsize="10,20">
              <v:shape style="position:absolute;left:2727;top:9237;width:10;height:20" coordorigin="2727,9237" coordsize="10,20" path="m2727,9256l2736,9256,2736,9237,2727,9237,2727,9256xe" filled="true" fillcolor="#000000" stroked="false">
                <v:path arrowok="t"/>
                <v:fill type="solid"/>
              </v:shape>
            </v:group>
            <v:group style="position:absolute;left:2727;top:9256;width:10;height:20" coordorigin="2727,9256" coordsize="10,20">
              <v:shape style="position:absolute;left:2727;top:9256;width:10;height:20" coordorigin="2727,9256" coordsize="10,20" path="m2727,9275l2736,9275,2736,9256,2727,9256,2727,9275xe" filled="true" fillcolor="#000000" stroked="false">
                <v:path arrowok="t"/>
                <v:fill type="solid"/>
              </v:shape>
            </v:group>
            <v:group style="position:absolute;left:2727;top:9275;width:10;height:20" coordorigin="2727,9275" coordsize="10,20">
              <v:shape style="position:absolute;left:2727;top:9275;width:10;height:20" coordorigin="2727,9275" coordsize="10,20" path="m2727,9294l2736,9294,2736,9275,2727,9275,2727,9294xe" filled="true" fillcolor="#000000" stroked="false">
                <v:path arrowok="t"/>
                <v:fill type="solid"/>
              </v:shape>
            </v:group>
            <v:group style="position:absolute;left:2727;top:9294;width:10;height:20" coordorigin="2727,9294" coordsize="10,20">
              <v:shape style="position:absolute;left:2727;top:9294;width:10;height:20" coordorigin="2727,9294" coordsize="10,20" path="m2727,9313l2736,9313,2736,9294,2727,9294,2727,9313xe" filled="true" fillcolor="#000000" stroked="false">
                <v:path arrowok="t"/>
                <v:fill type="solid"/>
              </v:shape>
            </v:group>
            <v:group style="position:absolute;left:2727;top:9313;width:10;height:20" coordorigin="2727,9313" coordsize="10,20">
              <v:shape style="position:absolute;left:2727;top:9313;width:10;height:20" coordorigin="2727,9313" coordsize="10,20" path="m2727,9333l2736,9333,2736,9313,2727,9313,2727,9333xe" filled="true" fillcolor="#000000" stroked="false">
                <v:path arrowok="t"/>
                <v:fill type="solid"/>
              </v:shape>
            </v:group>
            <v:group style="position:absolute;left:2727;top:9333;width:10;height:20" coordorigin="2727,9333" coordsize="10,20">
              <v:shape style="position:absolute;left:2727;top:9333;width:10;height:20" coordorigin="2727,9333" coordsize="10,20" path="m2727,9352l2736,9352,2736,9333,2727,9333,2727,9352xe" filled="true" fillcolor="#000000" stroked="false">
                <v:path arrowok="t"/>
                <v:fill type="solid"/>
              </v:shape>
            </v:group>
            <v:group style="position:absolute;left:2727;top:9352;width:10;height:20" coordorigin="2727,9352" coordsize="10,20">
              <v:shape style="position:absolute;left:2727;top:9352;width:10;height:20" coordorigin="2727,9352" coordsize="10,20" path="m2727,9371l2736,9371,2736,9352,2727,9352,2727,9371xe" filled="true" fillcolor="#000000" stroked="false">
                <v:path arrowok="t"/>
                <v:fill type="solid"/>
              </v:shape>
            </v:group>
            <v:group style="position:absolute;left:2727;top:9371;width:10;height:20" coordorigin="2727,9371" coordsize="10,20">
              <v:shape style="position:absolute;left:2727;top:9371;width:10;height:20" coordorigin="2727,9371" coordsize="10,20" path="m2727,9390l2736,9390,2736,9371,2727,9371,2727,9390xe" filled="true" fillcolor="#000000" stroked="false">
                <v:path arrowok="t"/>
                <v:fill type="solid"/>
              </v:shape>
            </v:group>
            <v:group style="position:absolute;left:2727;top:9390;width:10;height:20" coordorigin="2727,9390" coordsize="10,20">
              <v:shape style="position:absolute;left:2727;top:9390;width:10;height:20" coordorigin="2727,9390" coordsize="10,20" path="m2727,9409l2736,9409,2736,9390,2727,9390,2727,9409xe" filled="true" fillcolor="#000000" stroked="false">
                <v:path arrowok="t"/>
                <v:fill type="solid"/>
              </v:shape>
            </v:group>
            <v:group style="position:absolute;left:2727;top:9409;width:10;height:20" coordorigin="2727,9409" coordsize="10,20">
              <v:shape style="position:absolute;left:2727;top:9409;width:10;height:20" coordorigin="2727,9409" coordsize="10,20" path="m2727,9429l2736,9429,2736,9409,2727,9409,2727,9429xe" filled="true" fillcolor="#000000" stroked="false">
                <v:path arrowok="t"/>
                <v:fill type="solid"/>
              </v:shape>
            </v:group>
            <v:group style="position:absolute;left:2727;top:9429;width:10;height:20" coordorigin="2727,9429" coordsize="10,20">
              <v:shape style="position:absolute;left:2727;top:9429;width:10;height:20" coordorigin="2727,9429" coordsize="10,20" path="m2727,9448l2736,9448,2736,9429,2727,9429,2727,9448xe" filled="true" fillcolor="#000000" stroked="false">
                <v:path arrowok="t"/>
                <v:fill type="solid"/>
              </v:shape>
            </v:group>
            <v:group style="position:absolute;left:2727;top:9448;width:10;height:20" coordorigin="2727,9448" coordsize="10,20">
              <v:shape style="position:absolute;left:2727;top:9448;width:10;height:20" coordorigin="2727,9448" coordsize="10,20" path="m2727,9467l2736,9467,2736,9448,2727,9448,2727,9467xe" filled="true" fillcolor="#000000" stroked="false">
                <v:path arrowok="t"/>
                <v:fill type="solid"/>
              </v:shape>
            </v:group>
            <v:group style="position:absolute;left:2727;top:9467;width:10;height:20" coordorigin="2727,9467" coordsize="10,20">
              <v:shape style="position:absolute;left:2727;top:9467;width:10;height:20" coordorigin="2727,9467" coordsize="10,20" path="m2727,9486l2736,9486,2736,9467,2727,9467,2727,9486xe" filled="true" fillcolor="#000000" stroked="false">
                <v:path arrowok="t"/>
                <v:fill type="solid"/>
              </v:shape>
            </v:group>
            <v:group style="position:absolute;left:2727;top:9486;width:10;height:20" coordorigin="2727,9486" coordsize="10,20">
              <v:shape style="position:absolute;left:2727;top:9486;width:10;height:20" coordorigin="2727,9486" coordsize="10,20" path="m2727,9505l2736,9505,2736,9486,2727,9486,2727,9505xe" filled="true" fillcolor="#000000" stroked="false">
                <v:path arrowok="t"/>
                <v:fill type="solid"/>
              </v:shape>
            </v:group>
            <v:group style="position:absolute;left:2727;top:9505;width:10;height:20" coordorigin="2727,9505" coordsize="10,20">
              <v:shape style="position:absolute;left:2727;top:9505;width:10;height:20" coordorigin="2727,9505" coordsize="10,20" path="m2727,9525l2736,9525,2736,9505,2727,9505,2727,9525xe" filled="true" fillcolor="#000000" stroked="false">
                <v:path arrowok="t"/>
                <v:fill type="solid"/>
              </v:shape>
            </v:group>
            <v:group style="position:absolute;left:2727;top:9525;width:10;height:20" coordorigin="2727,9525" coordsize="10,20">
              <v:shape style="position:absolute;left:2727;top:9525;width:10;height:20" coordorigin="2727,9525" coordsize="10,20" path="m2727,9544l2736,9544,2736,9525,2727,9525,2727,9544xe" filled="true" fillcolor="#000000" stroked="false">
                <v:path arrowok="t"/>
                <v:fill type="solid"/>
              </v:shape>
            </v:group>
            <v:group style="position:absolute;left:2727;top:9547;width:10;height:2" coordorigin="2727,9547" coordsize="10,2">
              <v:shape style="position:absolute;left:2727;top:9547;width:10;height:2" coordorigin="2727,9547" coordsize="10,0" path="m2727,9547l2736,9547e" filled="false" stroked="true" strokeweight=".36002pt" strokecolor="#000000">
                <v:path arrowok="t"/>
              </v:shape>
            </v:group>
            <v:group style="position:absolute;left:1692;top:9556;width:20;height:2" coordorigin="1692,9556" coordsize="20,2">
              <v:shape style="position:absolute;left:1692;top:9556;width:20;height:2" coordorigin="1692,9556" coordsize="20,0" path="m1692,9556l1712,9556e" filled="false" stroked="true" strokeweight=".48001pt" strokecolor="#000000">
                <v:path arrowok="t"/>
              </v:shape>
            </v:group>
            <v:group style="position:absolute;left:1712;top:9556;width:20;height:2" coordorigin="1712,9556" coordsize="20,2">
              <v:shape style="position:absolute;left:1712;top:9556;width:20;height:2" coordorigin="1712,9556" coordsize="20,0" path="m1712,9556l1731,9556e" filled="false" stroked="true" strokeweight=".48001pt" strokecolor="#000000">
                <v:path arrowok="t"/>
              </v:shape>
            </v:group>
            <v:group style="position:absolute;left:1731;top:9556;width:20;height:2" coordorigin="1731,9556" coordsize="20,2">
              <v:shape style="position:absolute;left:1731;top:9556;width:20;height:2" coordorigin="1731,9556" coordsize="20,0" path="m1731,9556l1750,9556e" filled="false" stroked="true" strokeweight=".48001pt" strokecolor="#000000">
                <v:path arrowok="t"/>
              </v:shape>
            </v:group>
            <v:group style="position:absolute;left:1750;top:9556;width:20;height:2" coordorigin="1750,9556" coordsize="20,2">
              <v:shape style="position:absolute;left:1750;top:9556;width:20;height:2" coordorigin="1750,9556" coordsize="20,0" path="m1750,9556l1769,9556e" filled="false" stroked="true" strokeweight=".48001pt" strokecolor="#000000">
                <v:path arrowok="t"/>
              </v:shape>
            </v:group>
            <v:group style="position:absolute;left:1769;top:9556;width:20;height:2" coordorigin="1769,9556" coordsize="20,2">
              <v:shape style="position:absolute;left:1769;top:9556;width:20;height:2" coordorigin="1769,9556" coordsize="20,0" path="m1769,9556l1788,9556e" filled="false" stroked="true" strokeweight=".48001pt" strokecolor="#000000">
                <v:path arrowok="t"/>
              </v:shape>
            </v:group>
            <v:group style="position:absolute;left:1788;top:9556;width:20;height:2" coordorigin="1788,9556" coordsize="20,2">
              <v:shape style="position:absolute;left:1788;top:9556;width:20;height:2" coordorigin="1788,9556" coordsize="20,0" path="m1788,9556l1808,9556e" filled="false" stroked="true" strokeweight=".48001pt" strokecolor="#000000">
                <v:path arrowok="t"/>
              </v:shape>
            </v:group>
            <v:group style="position:absolute;left:1808;top:9556;width:20;height:2" coordorigin="1808,9556" coordsize="20,2">
              <v:shape style="position:absolute;left:1808;top:9556;width:20;height:2" coordorigin="1808,9556" coordsize="20,0" path="m1808,9556l1827,9556e" filled="false" stroked="true" strokeweight=".48001pt" strokecolor="#000000">
                <v:path arrowok="t"/>
              </v:shape>
            </v:group>
            <v:group style="position:absolute;left:1827;top:9556;width:20;height:2" coordorigin="1827,9556" coordsize="20,2">
              <v:shape style="position:absolute;left:1827;top:9556;width:20;height:2" coordorigin="1827,9556" coordsize="20,0" path="m1827,9556l1846,9556e" filled="false" stroked="true" strokeweight=".48001pt" strokecolor="#000000">
                <v:path arrowok="t"/>
              </v:shape>
            </v:group>
            <v:group style="position:absolute;left:1846;top:9556;width:20;height:2" coordorigin="1846,9556" coordsize="20,2">
              <v:shape style="position:absolute;left:1846;top:9556;width:20;height:2" coordorigin="1846,9556" coordsize="20,0" path="m1846,9556l1865,9556e" filled="false" stroked="true" strokeweight=".48001pt" strokecolor="#000000">
                <v:path arrowok="t"/>
              </v:shape>
            </v:group>
            <v:group style="position:absolute;left:1865;top:9556;width:20;height:2" coordorigin="1865,9556" coordsize="20,2">
              <v:shape style="position:absolute;left:1865;top:9556;width:20;height:2" coordorigin="1865,9556" coordsize="20,0" path="m1865,9556l1884,9556e" filled="false" stroked="true" strokeweight=".48001pt" strokecolor="#000000">
                <v:path arrowok="t"/>
              </v:shape>
            </v:group>
            <v:group style="position:absolute;left:1884;top:9556;width:20;height:2" coordorigin="1884,9556" coordsize="20,2">
              <v:shape style="position:absolute;left:1884;top:9556;width:20;height:2" coordorigin="1884,9556" coordsize="20,0" path="m1884,9556l1904,9556e" filled="false" stroked="true" strokeweight=".48001pt" strokecolor="#000000">
                <v:path arrowok="t"/>
              </v:shape>
            </v:group>
            <v:group style="position:absolute;left:1904;top:9556;width:20;height:2" coordorigin="1904,9556" coordsize="20,2">
              <v:shape style="position:absolute;left:1904;top:9556;width:20;height:2" coordorigin="1904,9556" coordsize="20,0" path="m1904,9556l1923,9556e" filled="false" stroked="true" strokeweight=".48001pt" strokecolor="#000000">
                <v:path arrowok="t"/>
              </v:shape>
            </v:group>
            <v:group style="position:absolute;left:1923;top:9556;width:20;height:2" coordorigin="1923,9556" coordsize="20,2">
              <v:shape style="position:absolute;left:1923;top:9556;width:20;height:2" coordorigin="1923,9556" coordsize="20,0" path="m1923,9556l1942,9556e" filled="false" stroked="true" strokeweight=".48001pt" strokecolor="#000000">
                <v:path arrowok="t"/>
              </v:shape>
            </v:group>
            <v:group style="position:absolute;left:1942;top:9556;width:20;height:2" coordorigin="1942,9556" coordsize="20,2">
              <v:shape style="position:absolute;left:1942;top:9556;width:20;height:2" coordorigin="1942,9556" coordsize="20,0" path="m1942,9556l1961,9556e" filled="false" stroked="true" strokeweight=".48001pt" strokecolor="#000000">
                <v:path arrowok="t"/>
              </v:shape>
            </v:group>
            <v:group style="position:absolute;left:1961;top:9556;width:20;height:2" coordorigin="1961,9556" coordsize="20,2">
              <v:shape style="position:absolute;left:1961;top:9556;width:20;height:2" coordorigin="1961,9556" coordsize="20,0" path="m1961,9556l1980,9556e" filled="false" stroked="true" strokeweight=".48001pt" strokecolor="#000000">
                <v:path arrowok="t"/>
              </v:shape>
            </v:group>
            <v:group style="position:absolute;left:1980;top:9556;width:20;height:2" coordorigin="1980,9556" coordsize="20,2">
              <v:shape style="position:absolute;left:1980;top:9556;width:20;height:2" coordorigin="1980,9556" coordsize="20,0" path="m1980,9556l2000,9556e" filled="false" stroked="true" strokeweight=".48001pt" strokecolor="#000000">
                <v:path arrowok="t"/>
              </v:shape>
            </v:group>
            <v:group style="position:absolute;left:2000;top:9556;width:20;height:2" coordorigin="2000,9556" coordsize="20,2">
              <v:shape style="position:absolute;left:2000;top:9556;width:20;height:2" coordorigin="2000,9556" coordsize="20,0" path="m2000,9556l2019,9556e" filled="false" stroked="true" strokeweight=".48001pt" strokecolor="#000000">
                <v:path arrowok="t"/>
              </v:shape>
            </v:group>
            <v:group style="position:absolute;left:2019;top:9556;width:20;height:2" coordorigin="2019,9556" coordsize="20,2">
              <v:shape style="position:absolute;left:2019;top:9556;width:20;height:2" coordorigin="2019,9556" coordsize="20,0" path="m2019,9556l2038,9556e" filled="false" stroked="true" strokeweight=".48001pt" strokecolor="#000000">
                <v:path arrowok="t"/>
              </v:shape>
            </v:group>
            <v:group style="position:absolute;left:2038;top:9556;width:20;height:2" coordorigin="2038,9556" coordsize="20,2">
              <v:shape style="position:absolute;left:2038;top:9556;width:20;height:2" coordorigin="2038,9556" coordsize="20,0" path="m2038,9556l2057,9556e" filled="false" stroked="true" strokeweight=".48001pt" strokecolor="#000000">
                <v:path arrowok="t"/>
              </v:shape>
            </v:group>
            <v:group style="position:absolute;left:2057;top:9556;width:20;height:2" coordorigin="2057,9556" coordsize="20,2">
              <v:shape style="position:absolute;left:2057;top:9556;width:20;height:2" coordorigin="2057,9556" coordsize="20,0" path="m2057,9556l2076,9556e" filled="false" stroked="true" strokeweight=".48001pt" strokecolor="#000000">
                <v:path arrowok="t"/>
              </v:shape>
            </v:group>
            <v:group style="position:absolute;left:2076;top:9556;width:20;height:2" coordorigin="2076,9556" coordsize="20,2">
              <v:shape style="position:absolute;left:2076;top:9556;width:20;height:2" coordorigin="2076,9556" coordsize="20,0" path="m2076,9556l2096,9556e" filled="false" stroked="true" strokeweight=".48001pt" strokecolor="#000000">
                <v:path arrowok="t"/>
              </v:shape>
            </v:group>
            <v:group style="position:absolute;left:2096;top:9556;width:20;height:2" coordorigin="2096,9556" coordsize="20,2">
              <v:shape style="position:absolute;left:2096;top:9556;width:20;height:2" coordorigin="2096,9556" coordsize="20,0" path="m2096,9556l2115,9556e" filled="false" stroked="true" strokeweight=".48001pt" strokecolor="#000000">
                <v:path arrowok="t"/>
              </v:shape>
            </v:group>
            <v:group style="position:absolute;left:2115;top:9556;width:20;height:2" coordorigin="2115,9556" coordsize="20,2">
              <v:shape style="position:absolute;left:2115;top:9556;width:20;height:2" coordorigin="2115,9556" coordsize="20,0" path="m2115,9556l2134,9556e" filled="false" stroked="true" strokeweight=".48001pt" strokecolor="#000000">
                <v:path arrowok="t"/>
              </v:shape>
            </v:group>
            <v:group style="position:absolute;left:2134;top:9556;width:20;height:2" coordorigin="2134,9556" coordsize="20,2">
              <v:shape style="position:absolute;left:2134;top:9556;width:20;height:2" coordorigin="2134,9556" coordsize="20,0" path="m2134,9556l2153,9556e" filled="false" stroked="true" strokeweight=".48001pt" strokecolor="#000000">
                <v:path arrowok="t"/>
              </v:shape>
            </v:group>
            <v:group style="position:absolute;left:2153;top:9556;width:20;height:2" coordorigin="2153,9556" coordsize="20,2">
              <v:shape style="position:absolute;left:2153;top:9556;width:20;height:2" coordorigin="2153,9556" coordsize="20,0" path="m2153,9556l2172,9556e" filled="false" stroked="true" strokeweight=".48001pt" strokecolor="#000000">
                <v:path arrowok="t"/>
              </v:shape>
            </v:group>
            <v:group style="position:absolute;left:2172;top:9556;width:20;height:2" coordorigin="2172,9556" coordsize="20,2">
              <v:shape style="position:absolute;left:2172;top:9556;width:20;height:2" coordorigin="2172,9556" coordsize="20,0" path="m2172,9556l2192,9556e" filled="false" stroked="true" strokeweight=".48001pt" strokecolor="#000000">
                <v:path arrowok="t"/>
              </v:shape>
            </v:group>
            <v:group style="position:absolute;left:2192;top:9556;width:20;height:2" coordorigin="2192,9556" coordsize="20,2">
              <v:shape style="position:absolute;left:2192;top:9556;width:20;height:2" coordorigin="2192,9556" coordsize="20,0" path="m2192,9556l2211,9556e" filled="false" stroked="true" strokeweight=".48001pt" strokecolor="#000000">
                <v:path arrowok="t"/>
              </v:shape>
            </v:group>
            <v:group style="position:absolute;left:2211;top:9556;width:20;height:2" coordorigin="2211,9556" coordsize="20,2">
              <v:shape style="position:absolute;left:2211;top:9556;width:20;height:2" coordorigin="2211,9556" coordsize="20,0" path="m2211,9556l2230,9556e" filled="false" stroked="true" strokeweight=".48001pt" strokecolor="#000000">
                <v:path arrowok="t"/>
              </v:shape>
            </v:group>
            <v:group style="position:absolute;left:2230;top:9556;width:20;height:2" coordorigin="2230,9556" coordsize="20,2">
              <v:shape style="position:absolute;left:2230;top:9556;width:20;height:2" coordorigin="2230,9556" coordsize="20,0" path="m2230,9556l2249,9556e" filled="false" stroked="true" strokeweight=".48001pt" strokecolor="#000000">
                <v:path arrowok="t"/>
              </v:shape>
            </v:group>
            <v:group style="position:absolute;left:2249;top:9556;width:20;height:2" coordorigin="2249,9556" coordsize="20,2">
              <v:shape style="position:absolute;left:2249;top:9556;width:20;height:2" coordorigin="2249,9556" coordsize="20,0" path="m2249,9556l2268,9556e" filled="false" stroked="true" strokeweight=".48001pt" strokecolor="#000000">
                <v:path arrowok="t"/>
              </v:shape>
            </v:group>
            <v:group style="position:absolute;left:2268;top:9556;width:20;height:2" coordorigin="2268,9556" coordsize="20,2">
              <v:shape style="position:absolute;left:2268;top:9556;width:20;height:2" coordorigin="2268,9556" coordsize="20,0" path="m2268,9556l2288,9556e" filled="false" stroked="true" strokeweight=".48001pt" strokecolor="#000000">
                <v:path arrowok="t"/>
              </v:shape>
            </v:group>
            <v:group style="position:absolute;left:2288;top:9556;width:20;height:2" coordorigin="2288,9556" coordsize="20,2">
              <v:shape style="position:absolute;left:2288;top:9556;width:20;height:2" coordorigin="2288,9556" coordsize="20,0" path="m2288,9556l2307,9556e" filled="false" stroked="true" strokeweight=".48001pt" strokecolor="#000000">
                <v:path arrowok="t"/>
              </v:shape>
            </v:group>
            <v:group style="position:absolute;left:2307;top:9556;width:20;height:2" coordorigin="2307,9556" coordsize="20,2">
              <v:shape style="position:absolute;left:2307;top:9556;width:20;height:2" coordorigin="2307,9556" coordsize="20,0" path="m2307,9556l2326,9556e" filled="false" stroked="true" strokeweight=".48001pt" strokecolor="#000000">
                <v:path arrowok="t"/>
              </v:shape>
            </v:group>
            <v:group style="position:absolute;left:2326;top:9556;width:20;height:2" coordorigin="2326,9556" coordsize="20,2">
              <v:shape style="position:absolute;left:2326;top:9556;width:20;height:2" coordorigin="2326,9556" coordsize="20,0" path="m2326,9556l2345,9556e" filled="false" stroked="true" strokeweight=".48001pt" strokecolor="#000000">
                <v:path arrowok="t"/>
              </v:shape>
            </v:group>
            <v:group style="position:absolute;left:2345;top:9556;width:20;height:2" coordorigin="2345,9556" coordsize="20,2">
              <v:shape style="position:absolute;left:2345;top:9556;width:20;height:2" coordorigin="2345,9556" coordsize="20,0" path="m2345,9556l2364,9556e" filled="false" stroked="true" strokeweight=".48001pt" strokecolor="#000000">
                <v:path arrowok="t"/>
              </v:shape>
            </v:group>
            <v:group style="position:absolute;left:2364;top:9556;width:20;height:2" coordorigin="2364,9556" coordsize="20,2">
              <v:shape style="position:absolute;left:2364;top:9556;width:20;height:2" coordorigin="2364,9556" coordsize="20,0" path="m2364,9556l2384,9556e" filled="false" stroked="true" strokeweight=".48001pt" strokecolor="#000000">
                <v:path arrowok="t"/>
              </v:shape>
            </v:group>
            <v:group style="position:absolute;left:2384;top:9556;width:20;height:2" coordorigin="2384,9556" coordsize="20,2">
              <v:shape style="position:absolute;left:2384;top:9556;width:20;height:2" coordorigin="2384,9556" coordsize="20,0" path="m2384,9556l2403,9556e" filled="false" stroked="true" strokeweight=".48001pt" strokecolor="#000000">
                <v:path arrowok="t"/>
              </v:shape>
            </v:group>
            <v:group style="position:absolute;left:2403;top:9556;width:20;height:2" coordorigin="2403,9556" coordsize="20,2">
              <v:shape style="position:absolute;left:2403;top:9556;width:20;height:2" coordorigin="2403,9556" coordsize="20,0" path="m2403,9556l2422,9556e" filled="false" stroked="true" strokeweight=".48001pt" strokecolor="#000000">
                <v:path arrowok="t"/>
              </v:shape>
            </v:group>
            <v:group style="position:absolute;left:2422;top:9556;width:20;height:2" coordorigin="2422,9556" coordsize="20,2">
              <v:shape style="position:absolute;left:2422;top:9556;width:20;height:2" coordorigin="2422,9556" coordsize="20,0" path="m2422,9556l2441,9556e" filled="false" stroked="true" strokeweight=".48001pt" strokecolor="#000000">
                <v:path arrowok="t"/>
              </v:shape>
            </v:group>
            <v:group style="position:absolute;left:2441;top:9556;width:20;height:2" coordorigin="2441,9556" coordsize="20,2">
              <v:shape style="position:absolute;left:2441;top:9556;width:20;height:2" coordorigin="2441,9556" coordsize="20,0" path="m2441,9556l2460,9556e" filled="false" stroked="true" strokeweight=".48001pt" strokecolor="#000000">
                <v:path arrowok="t"/>
              </v:shape>
            </v:group>
            <v:group style="position:absolute;left:2460;top:9556;width:20;height:2" coordorigin="2460,9556" coordsize="20,2">
              <v:shape style="position:absolute;left:2460;top:9556;width:20;height:2" coordorigin="2460,9556" coordsize="20,0" path="m2460,9556l2480,9556e" filled="false" stroked="true" strokeweight=".48001pt" strokecolor="#000000">
                <v:path arrowok="t"/>
              </v:shape>
            </v:group>
            <v:group style="position:absolute;left:2480;top:9556;width:20;height:2" coordorigin="2480,9556" coordsize="20,2">
              <v:shape style="position:absolute;left:2480;top:9556;width:20;height:2" coordorigin="2480,9556" coordsize="20,0" path="m2480,9556l2499,9556e" filled="false" stroked="true" strokeweight=".48001pt" strokecolor="#000000">
                <v:path arrowok="t"/>
              </v:shape>
            </v:group>
            <v:group style="position:absolute;left:2499;top:9556;width:20;height:2" coordorigin="2499,9556" coordsize="20,2">
              <v:shape style="position:absolute;left:2499;top:9556;width:20;height:2" coordorigin="2499,9556" coordsize="20,0" path="m2499,9556l2518,9556e" filled="false" stroked="true" strokeweight=".48001pt" strokecolor="#000000">
                <v:path arrowok="t"/>
              </v:shape>
            </v:group>
            <v:group style="position:absolute;left:2518;top:9556;width:20;height:2" coordorigin="2518,9556" coordsize="20,2">
              <v:shape style="position:absolute;left:2518;top:9556;width:20;height:2" coordorigin="2518,9556" coordsize="20,0" path="m2518,9556l2537,9556e" filled="false" stroked="true" strokeweight=".48001pt" strokecolor="#000000">
                <v:path arrowok="t"/>
              </v:shape>
            </v:group>
            <v:group style="position:absolute;left:2537;top:9556;width:20;height:2" coordorigin="2537,9556" coordsize="20,2">
              <v:shape style="position:absolute;left:2537;top:9556;width:20;height:2" coordorigin="2537,9556" coordsize="20,0" path="m2537,9556l2556,9556e" filled="false" stroked="true" strokeweight=".48001pt" strokecolor="#000000">
                <v:path arrowok="t"/>
              </v:shape>
            </v:group>
            <v:group style="position:absolute;left:2556;top:9556;width:20;height:2" coordorigin="2556,9556" coordsize="20,2">
              <v:shape style="position:absolute;left:2556;top:9556;width:20;height:2" coordorigin="2556,9556" coordsize="20,0" path="m2556,9556l2576,9556e" filled="false" stroked="true" strokeweight=".48001pt" strokecolor="#000000">
                <v:path arrowok="t"/>
              </v:shape>
            </v:group>
            <v:group style="position:absolute;left:2576;top:9556;width:20;height:2" coordorigin="2576,9556" coordsize="20,2">
              <v:shape style="position:absolute;left:2576;top:9556;width:20;height:2" coordorigin="2576,9556" coordsize="20,0" path="m2576,9556l2595,9556e" filled="false" stroked="true" strokeweight=".48001pt" strokecolor="#000000">
                <v:path arrowok="t"/>
              </v:shape>
            </v:group>
            <v:group style="position:absolute;left:2595;top:9556;width:20;height:2" coordorigin="2595,9556" coordsize="20,2">
              <v:shape style="position:absolute;left:2595;top:9556;width:20;height:2" coordorigin="2595,9556" coordsize="20,0" path="m2595,9556l2614,9556e" filled="false" stroked="true" strokeweight=".48001pt" strokecolor="#000000">
                <v:path arrowok="t"/>
              </v:shape>
            </v:group>
            <v:group style="position:absolute;left:2614;top:9556;width:20;height:2" coordorigin="2614,9556" coordsize="20,2">
              <v:shape style="position:absolute;left:2614;top:9556;width:20;height:2" coordorigin="2614,9556" coordsize="20,0" path="m2614,9556l2633,9556e" filled="false" stroked="true" strokeweight=".48001pt" strokecolor="#000000">
                <v:path arrowok="t"/>
              </v:shape>
            </v:group>
            <v:group style="position:absolute;left:2633;top:9556;width:20;height:2" coordorigin="2633,9556" coordsize="20,2">
              <v:shape style="position:absolute;left:2633;top:9556;width:20;height:2" coordorigin="2633,9556" coordsize="20,0" path="m2633,9556l2652,9556e" filled="false" stroked="true" strokeweight=".48001pt" strokecolor="#000000">
                <v:path arrowok="t"/>
              </v:shape>
            </v:group>
            <v:group style="position:absolute;left:2652;top:9556;width:20;height:2" coordorigin="2652,9556" coordsize="20,2">
              <v:shape style="position:absolute;left:2652;top:9556;width:20;height:2" coordorigin="2652,9556" coordsize="20,0" path="m2652,9556l2672,9556e" filled="false" stroked="true" strokeweight=".48001pt" strokecolor="#000000">
                <v:path arrowok="t"/>
              </v:shape>
            </v:group>
            <v:group style="position:absolute;left:2672;top:9556;width:20;height:2" coordorigin="2672,9556" coordsize="20,2">
              <v:shape style="position:absolute;left:2672;top:9556;width:20;height:2" coordorigin="2672,9556" coordsize="20,0" path="m2672,9556l2691,9556e" filled="false" stroked="true" strokeweight=".48001pt" strokecolor="#000000">
                <v:path arrowok="t"/>
              </v:shape>
            </v:group>
            <v:group style="position:absolute;left:2691;top:9556;width:20;height:2" coordorigin="2691,9556" coordsize="20,2">
              <v:shape style="position:absolute;left:2691;top:9556;width:20;height:2" coordorigin="2691,9556" coordsize="20,0" path="m2691,9556l2710,9556e" filled="false" stroked="true" strokeweight=".48001pt" strokecolor="#000000">
                <v:path arrowok="t"/>
              </v:shape>
            </v:group>
            <v:group style="position:absolute;left:2710;top:9556;width:17;height:2" coordorigin="2710,9556" coordsize="17,2">
              <v:shape style="position:absolute;left:2710;top:9556;width:17;height:2" coordorigin="2710,9556" coordsize="17,0" path="m2710,9556l2727,9556e" filled="false" stroked="true" strokeweight=".48001pt" strokecolor="#000000">
                <v:path arrowok="t"/>
              </v:shape>
            </v:group>
            <v:group style="position:absolute;left:2727;top:9556;width:10;height:2" coordorigin="2727,9556" coordsize="10,2">
              <v:shape style="position:absolute;left:2727;top:9556;width:10;height:2" coordorigin="2727,9556" coordsize="10,0" path="m2727,9556l2736,9556e" filled="false" stroked="true" strokeweight=".48001pt" strokecolor="#000000">
                <v:path arrowok="t"/>
              </v:shape>
            </v:group>
            <v:group style="position:absolute;left:2736;top:9556;width:20;height:2" coordorigin="2736,9556" coordsize="20,2">
              <v:shape style="position:absolute;left:2736;top:9556;width:20;height:2" coordorigin="2736,9556" coordsize="20,0" path="m2736,9556l2756,9556e" filled="false" stroked="true" strokeweight=".48001pt" strokecolor="#000000">
                <v:path arrowok="t"/>
              </v:shape>
            </v:group>
            <v:group style="position:absolute;left:2756;top:9556;width:20;height:2" coordorigin="2756,9556" coordsize="20,2">
              <v:shape style="position:absolute;left:2756;top:9556;width:20;height:2" coordorigin="2756,9556" coordsize="20,0" path="m2756,9556l2775,9556e" filled="false" stroked="true" strokeweight=".48001pt" strokecolor="#000000">
                <v:path arrowok="t"/>
              </v:shape>
            </v:group>
            <v:group style="position:absolute;left:2775;top:9556;width:20;height:2" coordorigin="2775,9556" coordsize="20,2">
              <v:shape style="position:absolute;left:2775;top:9556;width:20;height:2" coordorigin="2775,9556" coordsize="20,0" path="m2775,9556l2794,9556e" filled="false" stroked="true" strokeweight=".48001pt" strokecolor="#000000">
                <v:path arrowok="t"/>
              </v:shape>
            </v:group>
            <v:group style="position:absolute;left:2794;top:9556;width:20;height:2" coordorigin="2794,9556" coordsize="20,2">
              <v:shape style="position:absolute;left:2794;top:9556;width:20;height:2" coordorigin="2794,9556" coordsize="20,0" path="m2794,9556l2813,9556e" filled="false" stroked="true" strokeweight=".48001pt" strokecolor="#000000">
                <v:path arrowok="t"/>
              </v:shape>
            </v:group>
            <v:group style="position:absolute;left:2813;top:9556;width:20;height:2" coordorigin="2813,9556" coordsize="20,2">
              <v:shape style="position:absolute;left:2813;top:9556;width:20;height:2" coordorigin="2813,9556" coordsize="20,0" path="m2813,9556l2832,9556e" filled="false" stroked="true" strokeweight=".48001pt" strokecolor="#000000">
                <v:path arrowok="t"/>
              </v:shape>
            </v:group>
            <v:group style="position:absolute;left:2832;top:9556;width:20;height:2" coordorigin="2832,9556" coordsize="20,2">
              <v:shape style="position:absolute;left:2832;top:9556;width:20;height:2" coordorigin="2832,9556" coordsize="20,0" path="m2832,9556l2852,9556e" filled="false" stroked="true" strokeweight=".48001pt" strokecolor="#000000">
                <v:path arrowok="t"/>
              </v:shape>
            </v:group>
            <v:group style="position:absolute;left:2852;top:9556;width:20;height:2" coordorigin="2852,9556" coordsize="20,2">
              <v:shape style="position:absolute;left:2852;top:9556;width:20;height:2" coordorigin="2852,9556" coordsize="20,0" path="m2852,9556l2871,9556e" filled="false" stroked="true" strokeweight=".48001pt" strokecolor="#000000">
                <v:path arrowok="t"/>
              </v:shape>
            </v:group>
            <v:group style="position:absolute;left:2871;top:9556;width:20;height:2" coordorigin="2871,9556" coordsize="20,2">
              <v:shape style="position:absolute;left:2871;top:9556;width:20;height:2" coordorigin="2871,9556" coordsize="20,0" path="m2871,9556l2890,9556e" filled="false" stroked="true" strokeweight=".48001pt" strokecolor="#000000">
                <v:path arrowok="t"/>
              </v:shape>
            </v:group>
            <v:group style="position:absolute;left:2890;top:9556;width:20;height:2" coordorigin="2890,9556" coordsize="20,2">
              <v:shape style="position:absolute;left:2890;top:9556;width:20;height:2" coordorigin="2890,9556" coordsize="20,0" path="m2890,9556l2909,9556e" filled="false" stroked="true" strokeweight=".48001pt" strokecolor="#000000">
                <v:path arrowok="t"/>
              </v:shape>
            </v:group>
            <v:group style="position:absolute;left:2909;top:9556;width:20;height:2" coordorigin="2909,9556" coordsize="20,2">
              <v:shape style="position:absolute;left:2909;top:9556;width:20;height:2" coordorigin="2909,9556" coordsize="20,0" path="m2909,9556l2928,9556e" filled="false" stroked="true" strokeweight=".48001pt" strokecolor="#000000">
                <v:path arrowok="t"/>
              </v:shape>
            </v:group>
            <v:group style="position:absolute;left:2928;top:9556;width:20;height:2" coordorigin="2928,9556" coordsize="20,2">
              <v:shape style="position:absolute;left:2928;top:9556;width:20;height:2" coordorigin="2928,9556" coordsize="20,0" path="m2928,9556l2948,9556e" filled="false" stroked="true" strokeweight=".48001pt" strokecolor="#000000">
                <v:path arrowok="t"/>
              </v:shape>
            </v:group>
            <v:group style="position:absolute;left:2948;top:9556;width:20;height:2" coordorigin="2948,9556" coordsize="20,2">
              <v:shape style="position:absolute;left:2948;top:9556;width:20;height:2" coordorigin="2948,9556" coordsize="20,0" path="m2948,9556l2967,9556e" filled="false" stroked="true" strokeweight=".48001pt" strokecolor="#000000">
                <v:path arrowok="t"/>
              </v:shape>
            </v:group>
            <v:group style="position:absolute;left:2967;top:9556;width:20;height:2" coordorigin="2967,9556" coordsize="20,2">
              <v:shape style="position:absolute;left:2967;top:9556;width:20;height:2" coordorigin="2967,9556" coordsize="20,0" path="m2967,9556l2986,9556e" filled="false" stroked="true" strokeweight=".48001pt" strokecolor="#000000">
                <v:path arrowok="t"/>
              </v:shape>
            </v:group>
            <v:group style="position:absolute;left:2986;top:9556;width:20;height:2" coordorigin="2986,9556" coordsize="20,2">
              <v:shape style="position:absolute;left:2986;top:9556;width:20;height:2" coordorigin="2986,9556" coordsize="20,0" path="m2986,9556l3005,9556e" filled="false" stroked="true" strokeweight=".48001pt" strokecolor="#000000">
                <v:path arrowok="t"/>
              </v:shape>
            </v:group>
            <v:group style="position:absolute;left:3005;top:9556;width:20;height:2" coordorigin="3005,9556" coordsize="20,2">
              <v:shape style="position:absolute;left:3005;top:9556;width:20;height:2" coordorigin="3005,9556" coordsize="20,0" path="m3005,9556l3024,9556e" filled="false" stroked="true" strokeweight=".48001pt" strokecolor="#000000">
                <v:path arrowok="t"/>
              </v:shape>
            </v:group>
            <v:group style="position:absolute;left:3024;top:9556;width:20;height:2" coordorigin="3024,9556" coordsize="20,2">
              <v:shape style="position:absolute;left:3024;top:9556;width:20;height:2" coordorigin="3024,9556" coordsize="20,0" path="m3024,9556l3044,9556e" filled="false" stroked="true" strokeweight=".48001pt" strokecolor="#000000">
                <v:path arrowok="t"/>
              </v:shape>
            </v:group>
            <v:group style="position:absolute;left:3044;top:9556;width:20;height:2" coordorigin="3044,9556" coordsize="20,2">
              <v:shape style="position:absolute;left:3044;top:9556;width:20;height:2" coordorigin="3044,9556" coordsize="20,0" path="m3044,9556l3063,9556e" filled="false" stroked="true" strokeweight=".48001pt" strokecolor="#000000">
                <v:path arrowok="t"/>
              </v:shape>
            </v:group>
            <v:group style="position:absolute;left:3063;top:9556;width:20;height:2" coordorigin="3063,9556" coordsize="20,2">
              <v:shape style="position:absolute;left:3063;top:9556;width:20;height:2" coordorigin="3063,9556" coordsize="20,0" path="m3063,9556l3082,9556e" filled="false" stroked="true" strokeweight=".48001pt" strokecolor="#000000">
                <v:path arrowok="t"/>
              </v:shape>
            </v:group>
            <v:group style="position:absolute;left:3082;top:9556;width:20;height:2" coordorigin="3082,9556" coordsize="20,2">
              <v:shape style="position:absolute;left:3082;top:9556;width:20;height:2" coordorigin="3082,9556" coordsize="20,0" path="m3082,9556l3101,9556e" filled="false" stroked="true" strokeweight=".48001pt" strokecolor="#000000">
                <v:path arrowok="t"/>
              </v:shape>
            </v:group>
            <v:group style="position:absolute;left:3101;top:9556;width:20;height:2" coordorigin="3101,9556" coordsize="20,2">
              <v:shape style="position:absolute;left:3101;top:9556;width:20;height:2" coordorigin="3101,9556" coordsize="20,0" path="m3101,9556l3120,9556e" filled="false" stroked="true" strokeweight=".48001pt" strokecolor="#000000">
                <v:path arrowok="t"/>
              </v:shape>
            </v:group>
            <v:group style="position:absolute;left:3120;top:9556;width:20;height:2" coordorigin="3120,9556" coordsize="20,2">
              <v:shape style="position:absolute;left:3120;top:9556;width:20;height:2" coordorigin="3120,9556" coordsize="20,0" path="m3120,9556l3140,9556e" filled="false" stroked="true" strokeweight=".48001pt" strokecolor="#000000">
                <v:path arrowok="t"/>
              </v:shape>
            </v:group>
            <v:group style="position:absolute;left:3140;top:9556;width:20;height:2" coordorigin="3140,9556" coordsize="20,2">
              <v:shape style="position:absolute;left:3140;top:9556;width:20;height:2" coordorigin="3140,9556" coordsize="20,0" path="m3140,9556l3159,9556e" filled="false" stroked="true" strokeweight=".48001pt" strokecolor="#000000">
                <v:path arrowok="t"/>
              </v:shape>
            </v:group>
            <v:group style="position:absolute;left:3159;top:9556;width:20;height:2" coordorigin="3159,9556" coordsize="20,2">
              <v:shape style="position:absolute;left:3159;top:9556;width:20;height:2" coordorigin="3159,9556" coordsize="20,0" path="m3159,9556l3178,9556e" filled="false" stroked="true" strokeweight=".48001pt" strokecolor="#000000">
                <v:path arrowok="t"/>
              </v:shape>
            </v:group>
            <v:group style="position:absolute;left:3178;top:9556;width:20;height:2" coordorigin="3178,9556" coordsize="20,2">
              <v:shape style="position:absolute;left:3178;top:9556;width:20;height:2" coordorigin="3178,9556" coordsize="20,0" path="m3178,9556l3197,9556e" filled="false" stroked="true" strokeweight=".48001pt" strokecolor="#000000">
                <v:path arrowok="t"/>
              </v:shape>
            </v:group>
            <v:group style="position:absolute;left:3197;top:9556;width:20;height:2" coordorigin="3197,9556" coordsize="20,2">
              <v:shape style="position:absolute;left:3197;top:9556;width:20;height:2" coordorigin="3197,9556" coordsize="20,0" path="m3197,9556l3216,9556e" filled="false" stroked="true" strokeweight=".48001pt" strokecolor="#000000">
                <v:path arrowok="t"/>
              </v:shape>
            </v:group>
            <v:group style="position:absolute;left:3216;top:9556;width:20;height:2" coordorigin="3216,9556" coordsize="20,2">
              <v:shape style="position:absolute;left:3216;top:9556;width:20;height:2" coordorigin="3216,9556" coordsize="20,0" path="m3216,9556l3236,9556e" filled="false" stroked="true" strokeweight=".48001pt" strokecolor="#000000">
                <v:path arrowok="t"/>
              </v:shape>
            </v:group>
            <v:group style="position:absolute;left:3236;top:9556;width:20;height:2" coordorigin="3236,9556" coordsize="20,2">
              <v:shape style="position:absolute;left:3236;top:9556;width:20;height:2" coordorigin="3236,9556" coordsize="20,0" path="m3236,9556l3255,9556e" filled="false" stroked="true" strokeweight=".48001pt" strokecolor="#000000">
                <v:path arrowok="t"/>
              </v:shape>
            </v:group>
            <v:group style="position:absolute;left:3255;top:9556;width:20;height:2" coordorigin="3255,9556" coordsize="20,2">
              <v:shape style="position:absolute;left:3255;top:9556;width:20;height:2" coordorigin="3255,9556" coordsize="20,0" path="m3255,9556l3274,9556e" filled="false" stroked="true" strokeweight=".48001pt" strokecolor="#000000">
                <v:path arrowok="t"/>
              </v:shape>
            </v:group>
            <v:group style="position:absolute;left:3274;top:9556;width:20;height:2" coordorigin="3274,9556" coordsize="20,2">
              <v:shape style="position:absolute;left:3274;top:9556;width:20;height:2" coordorigin="3274,9556" coordsize="20,0" path="m3274,9556l3293,9556e" filled="false" stroked="true" strokeweight=".48001pt" strokecolor="#000000">
                <v:path arrowok="t"/>
              </v:shape>
            </v:group>
            <v:group style="position:absolute;left:3293;top:9556;width:20;height:2" coordorigin="3293,9556" coordsize="20,2">
              <v:shape style="position:absolute;left:3293;top:9556;width:20;height:2" coordorigin="3293,9556" coordsize="20,0" path="m3293,9556l3312,9556e" filled="false" stroked="true" strokeweight=".48001pt" strokecolor="#000000">
                <v:path arrowok="t"/>
              </v:shape>
            </v:group>
            <v:group style="position:absolute;left:3312;top:9556;width:20;height:2" coordorigin="3312,9556" coordsize="20,2">
              <v:shape style="position:absolute;left:3312;top:9556;width:20;height:2" coordorigin="3312,9556" coordsize="20,0" path="m3312,9556l3332,9556e" filled="false" stroked="true" strokeweight=".48001pt" strokecolor="#000000">
                <v:path arrowok="t"/>
              </v:shape>
            </v:group>
            <v:group style="position:absolute;left:3332;top:9556;width:20;height:2" coordorigin="3332,9556" coordsize="20,2">
              <v:shape style="position:absolute;left:3332;top:9556;width:20;height:2" coordorigin="3332,9556" coordsize="20,0" path="m3332,9556l3351,9556e" filled="false" stroked="true" strokeweight=".48001pt" strokecolor="#000000">
                <v:path arrowok="t"/>
              </v:shape>
            </v:group>
            <v:group style="position:absolute;left:3351;top:9556;width:20;height:2" coordorigin="3351,9556" coordsize="20,2">
              <v:shape style="position:absolute;left:3351;top:9556;width:20;height:2" coordorigin="3351,9556" coordsize="20,0" path="m3351,9556l3370,9556e" filled="false" stroked="true" strokeweight=".48001pt" strokecolor="#000000">
                <v:path arrowok="t"/>
              </v:shape>
            </v:group>
            <v:group style="position:absolute;left:3370;top:9556;width:20;height:2" coordorigin="3370,9556" coordsize="20,2">
              <v:shape style="position:absolute;left:3370;top:9556;width:20;height:2" coordorigin="3370,9556" coordsize="20,0" path="m3370,9556l3389,9556e" filled="false" stroked="true" strokeweight=".48001pt" strokecolor="#000000">
                <v:path arrowok="t"/>
              </v:shape>
            </v:group>
            <v:group style="position:absolute;left:3389;top:9556;width:20;height:2" coordorigin="3389,9556" coordsize="20,2">
              <v:shape style="position:absolute;left:3389;top:9556;width:20;height:2" coordorigin="3389,9556" coordsize="20,0" path="m3389,9556l3408,9556e" filled="false" stroked="true" strokeweight=".48001pt" strokecolor="#000000">
                <v:path arrowok="t"/>
              </v:shape>
            </v:group>
            <v:group style="position:absolute;left:3408;top:9556;width:20;height:2" coordorigin="3408,9556" coordsize="20,2">
              <v:shape style="position:absolute;left:3408;top:9556;width:20;height:2" coordorigin="3408,9556" coordsize="20,0" path="m3408,9556l3428,9556e" filled="false" stroked="true" strokeweight=".48001pt" strokecolor="#000000">
                <v:path arrowok="t"/>
              </v:shape>
            </v:group>
            <v:group style="position:absolute;left:3428;top:9556;width:20;height:2" coordorigin="3428,9556" coordsize="20,2">
              <v:shape style="position:absolute;left:3428;top:9556;width:20;height:2" coordorigin="3428,9556" coordsize="20,0" path="m3428,9556l3447,9556e" filled="false" stroked="true" strokeweight=".48001pt" strokecolor="#000000">
                <v:path arrowok="t"/>
              </v:shape>
            </v:group>
            <v:group style="position:absolute;left:3447;top:9556;width:20;height:2" coordorigin="3447,9556" coordsize="20,2">
              <v:shape style="position:absolute;left:3447;top:9556;width:20;height:2" coordorigin="3447,9556" coordsize="20,0" path="m3447,9556l3466,9556e" filled="false" stroked="true" strokeweight=".48001pt" strokecolor="#000000">
                <v:path arrowok="t"/>
              </v:shape>
            </v:group>
            <v:group style="position:absolute;left:3466;top:9556;width:20;height:2" coordorigin="3466,9556" coordsize="20,2">
              <v:shape style="position:absolute;left:3466;top:9556;width:20;height:2" coordorigin="3466,9556" coordsize="20,0" path="m3466,9556l3485,9556e" filled="false" stroked="true" strokeweight=".48001pt" strokecolor="#000000">
                <v:path arrowok="t"/>
              </v:shape>
            </v:group>
            <v:group style="position:absolute;left:3485;top:9556;width:20;height:2" coordorigin="3485,9556" coordsize="20,2">
              <v:shape style="position:absolute;left:3485;top:9556;width:20;height:2" coordorigin="3485,9556" coordsize="20,0" path="m3485,9556l3504,9556e" filled="false" stroked="true" strokeweight=".48001pt" strokecolor="#000000">
                <v:path arrowok="t"/>
              </v:shape>
            </v:group>
            <v:group style="position:absolute;left:3504;top:9556;width:20;height:2" coordorigin="3504,9556" coordsize="20,2">
              <v:shape style="position:absolute;left:3504;top:9556;width:20;height:2" coordorigin="3504,9556" coordsize="20,0" path="m3504,9556l3524,9556e" filled="false" stroked="true" strokeweight=".48001pt" strokecolor="#000000">
                <v:path arrowok="t"/>
              </v:shape>
            </v:group>
            <v:group style="position:absolute;left:3524;top:9556;width:20;height:2" coordorigin="3524,9556" coordsize="20,2">
              <v:shape style="position:absolute;left:3524;top:9556;width:20;height:2" coordorigin="3524,9556" coordsize="20,0" path="m3524,9556l3543,9556e" filled="false" stroked="true" strokeweight=".48001pt" strokecolor="#000000">
                <v:path arrowok="t"/>
              </v:shape>
            </v:group>
            <v:group style="position:absolute;left:3543;top:9556;width:20;height:2" coordorigin="3543,9556" coordsize="20,2">
              <v:shape style="position:absolute;left:3543;top:9556;width:20;height:2" coordorigin="3543,9556" coordsize="20,0" path="m3543,9556l3562,9556e" filled="false" stroked="true" strokeweight=".48001pt" strokecolor="#000000">
                <v:path arrowok="t"/>
              </v:shape>
            </v:group>
            <v:group style="position:absolute;left:3562;top:9556;width:20;height:2" coordorigin="3562,9556" coordsize="20,2">
              <v:shape style="position:absolute;left:3562;top:9556;width:20;height:2" coordorigin="3562,9556" coordsize="20,0" path="m3562,9556l3581,9556e" filled="false" stroked="true" strokeweight=".48001pt" strokecolor="#000000">
                <v:path arrowok="t"/>
              </v:shape>
            </v:group>
            <v:group style="position:absolute;left:3581;top:9556;width:20;height:2" coordorigin="3581,9556" coordsize="20,2">
              <v:shape style="position:absolute;left:3581;top:9556;width:20;height:2" coordorigin="3581,9556" coordsize="20,0" path="m3581,9556l3600,9556e" filled="false" stroked="true" strokeweight=".48001pt" strokecolor="#000000">
                <v:path arrowok="t"/>
              </v:shape>
            </v:group>
            <v:group style="position:absolute;left:3600;top:9556;width:20;height:2" coordorigin="3600,9556" coordsize="20,2">
              <v:shape style="position:absolute;left:3600;top:9556;width:20;height:2" coordorigin="3600,9556" coordsize="20,0" path="m3600,9556l3620,9556e" filled="false" stroked="true" strokeweight=".48001pt" strokecolor="#000000">
                <v:path arrowok="t"/>
              </v:shape>
            </v:group>
            <v:group style="position:absolute;left:3620;top:9556;width:20;height:2" coordorigin="3620,9556" coordsize="20,2">
              <v:shape style="position:absolute;left:3620;top:9556;width:20;height:2" coordorigin="3620,9556" coordsize="20,0" path="m3620,9556l3639,9556e" filled="false" stroked="true" strokeweight=".48001pt" strokecolor="#000000">
                <v:path arrowok="t"/>
              </v:shape>
            </v:group>
            <v:group style="position:absolute;left:3639;top:9556;width:20;height:2" coordorigin="3639,9556" coordsize="20,2">
              <v:shape style="position:absolute;left:3639;top:9556;width:20;height:2" coordorigin="3639,9556" coordsize="20,0" path="m3639,9556l3658,9556e" filled="false" stroked="true" strokeweight=".48001pt" strokecolor="#000000">
                <v:path arrowok="t"/>
              </v:shape>
            </v:group>
            <v:group style="position:absolute;left:3658;top:9556;width:20;height:2" coordorigin="3658,9556" coordsize="20,2">
              <v:shape style="position:absolute;left:3658;top:9556;width:20;height:2" coordorigin="3658,9556" coordsize="20,0" path="m3658,9556l3677,9556e" filled="false" stroked="true" strokeweight=".48001pt" strokecolor="#000000">
                <v:path arrowok="t"/>
              </v:shape>
            </v:group>
            <v:group style="position:absolute;left:3677;top:9556;width:20;height:2" coordorigin="3677,9556" coordsize="20,2">
              <v:shape style="position:absolute;left:3677;top:9556;width:20;height:2" coordorigin="3677,9556" coordsize="20,0" path="m3677,9556l3696,9556e" filled="false" stroked="true" strokeweight=".48001pt" strokecolor="#000000">
                <v:path arrowok="t"/>
              </v:shape>
            </v:group>
            <v:group style="position:absolute;left:3696;top:9556;width:20;height:2" coordorigin="3696,9556" coordsize="20,2">
              <v:shape style="position:absolute;left:3696;top:9556;width:20;height:2" coordorigin="3696,9556" coordsize="20,0" path="m3696,9556l3716,9556e" filled="false" stroked="true" strokeweight=".48001pt" strokecolor="#000000">
                <v:path arrowok="t"/>
              </v:shape>
            </v:group>
            <v:group style="position:absolute;left:3716;top:9556;width:20;height:2" coordorigin="3716,9556" coordsize="20,2">
              <v:shape style="position:absolute;left:3716;top:9556;width:20;height:2" coordorigin="3716,9556" coordsize="20,0" path="m3716,9556l3735,9556e" filled="false" stroked="true" strokeweight=".48001pt" strokecolor="#000000">
                <v:path arrowok="t"/>
              </v:shape>
            </v:group>
            <v:group style="position:absolute;left:3735;top:9556;width:20;height:2" coordorigin="3735,9556" coordsize="20,2">
              <v:shape style="position:absolute;left:3735;top:9556;width:20;height:2" coordorigin="3735,9556" coordsize="20,0" path="m3735,9556l3754,9556e" filled="false" stroked="true" strokeweight=".48001pt" strokecolor="#000000">
                <v:path arrowok="t"/>
              </v:shape>
            </v:group>
            <v:group style="position:absolute;left:3754;top:9556;width:20;height:2" coordorigin="3754,9556" coordsize="20,2">
              <v:shape style="position:absolute;left:3754;top:9556;width:20;height:2" coordorigin="3754,9556" coordsize="20,0" path="m3754,9556l3773,9556e" filled="false" stroked="true" strokeweight=".48001pt" strokecolor="#000000">
                <v:path arrowok="t"/>
              </v:shape>
            </v:group>
            <v:group style="position:absolute;left:3773;top:9556;width:20;height:2" coordorigin="3773,9556" coordsize="20,2">
              <v:shape style="position:absolute;left:3773;top:9556;width:20;height:2" coordorigin="3773,9556" coordsize="20,0" path="m3773,9556l3793,9556e" filled="false" stroked="true" strokeweight=".48001pt" strokecolor="#000000">
                <v:path arrowok="t"/>
              </v:shape>
            </v:group>
            <v:group style="position:absolute;left:3793;top:9556;width:20;height:2" coordorigin="3793,9556" coordsize="20,2">
              <v:shape style="position:absolute;left:3793;top:9556;width:20;height:2" coordorigin="3793,9556" coordsize="20,0" path="m3793,9556l3812,9556e" filled="false" stroked="true" strokeweight=".48001pt" strokecolor="#000000">
                <v:path arrowok="t"/>
              </v:shape>
            </v:group>
            <v:group style="position:absolute;left:3812;top:9556;width:20;height:2" coordorigin="3812,9556" coordsize="20,2">
              <v:shape style="position:absolute;left:3812;top:9556;width:20;height:2" coordorigin="3812,9556" coordsize="20,0" path="m3812,9556l3831,9556e" filled="false" stroked="true" strokeweight=".48001pt" strokecolor="#000000">
                <v:path arrowok="t"/>
              </v:shape>
            </v:group>
            <v:group style="position:absolute;left:3831;top:9556;width:20;height:2" coordorigin="3831,9556" coordsize="20,2">
              <v:shape style="position:absolute;left:3831;top:9556;width:20;height:2" coordorigin="3831,9556" coordsize="20,0" path="m3831,9556l3851,9556e" filled="false" stroked="true" strokeweight=".48001pt" strokecolor="#000000">
                <v:path arrowok="t"/>
              </v:shape>
            </v:group>
            <v:group style="position:absolute;left:3851;top:9556;width:20;height:2" coordorigin="3851,9556" coordsize="20,2">
              <v:shape style="position:absolute;left:3851;top:9556;width:20;height:2" coordorigin="3851,9556" coordsize="20,0" path="m3851,9556l3870,9556e" filled="false" stroked="true" strokeweight=".48001pt" strokecolor="#000000">
                <v:path arrowok="t"/>
              </v:shape>
            </v:group>
            <v:group style="position:absolute;left:3870;top:9556;width:20;height:2" coordorigin="3870,9556" coordsize="20,2">
              <v:shape style="position:absolute;left:3870;top:9556;width:20;height:2" coordorigin="3870,9556" coordsize="20,0" path="m3870,9556l3889,9556e" filled="false" stroked="true" strokeweight=".48001pt" strokecolor="#000000">
                <v:path arrowok="t"/>
              </v:shape>
            </v:group>
            <v:group style="position:absolute;left:3889;top:9556;width:20;height:2" coordorigin="3889,9556" coordsize="20,2">
              <v:shape style="position:absolute;left:3889;top:9556;width:20;height:2" coordorigin="3889,9556" coordsize="20,0" path="m3889,9556l3908,9556e" filled="false" stroked="true" strokeweight=".48001pt" strokecolor="#000000">
                <v:path arrowok="t"/>
              </v:shape>
            </v:group>
            <v:group style="position:absolute;left:3908;top:9556;width:20;height:2" coordorigin="3908,9556" coordsize="20,2">
              <v:shape style="position:absolute;left:3908;top:9556;width:20;height:2" coordorigin="3908,9556" coordsize="20,0" path="m3908,9556l3927,9556e" filled="false" stroked="true" strokeweight=".48001pt" strokecolor="#000000">
                <v:path arrowok="t"/>
              </v:shape>
            </v:group>
            <v:group style="position:absolute;left:3927;top:9556;width:20;height:2" coordorigin="3927,9556" coordsize="20,2">
              <v:shape style="position:absolute;left:3927;top:9556;width:20;height:2" coordorigin="3927,9556" coordsize="20,0" path="m3927,9556l3947,9556e" filled="false" stroked="true" strokeweight=".48001pt" strokecolor="#000000">
                <v:path arrowok="t"/>
              </v:shape>
            </v:group>
            <v:group style="position:absolute;left:3947;top:9556;width:20;height:2" coordorigin="3947,9556" coordsize="20,2">
              <v:shape style="position:absolute;left:3947;top:9556;width:20;height:2" coordorigin="3947,9556" coordsize="20,0" path="m3947,9556l3966,9556e" filled="false" stroked="true" strokeweight=".48001pt" strokecolor="#000000">
                <v:path arrowok="t"/>
              </v:shape>
            </v:group>
            <v:group style="position:absolute;left:3966;top:9556;width:20;height:2" coordorigin="3966,9556" coordsize="20,2">
              <v:shape style="position:absolute;left:3966;top:9556;width:20;height:2" coordorigin="3966,9556" coordsize="20,0" path="m3966,9556l3985,9556e" filled="false" stroked="true" strokeweight=".48001pt" strokecolor="#000000">
                <v:path arrowok="t"/>
              </v:shape>
            </v:group>
            <v:group style="position:absolute;left:3985;top:9556;width:20;height:2" coordorigin="3985,9556" coordsize="20,2">
              <v:shape style="position:absolute;left:3985;top:9556;width:20;height:2" coordorigin="3985,9556" coordsize="20,0" path="m3985,9556l4004,9556e" filled="false" stroked="true" strokeweight=".48001pt" strokecolor="#000000">
                <v:path arrowok="t"/>
              </v:shape>
            </v:group>
            <v:group style="position:absolute;left:4004;top:9556;width:20;height:2" coordorigin="4004,9556" coordsize="20,2">
              <v:shape style="position:absolute;left:4004;top:9556;width:20;height:2" coordorigin="4004,9556" coordsize="20,0" path="m4004,9556l4023,9556e" filled="false" stroked="true" strokeweight=".48001pt" strokecolor="#000000">
                <v:path arrowok="t"/>
              </v:shape>
            </v:group>
            <v:group style="position:absolute;left:4023;top:9556;width:20;height:2" coordorigin="4023,9556" coordsize="20,2">
              <v:shape style="position:absolute;left:4023;top:9556;width:20;height:2" coordorigin="4023,9556" coordsize="20,0" path="m4023,9556l4043,9556e" filled="false" stroked="true" strokeweight=".48001pt" strokecolor="#000000">
                <v:path arrowok="t"/>
              </v:shape>
            </v:group>
            <v:group style="position:absolute;left:4043;top:9556;width:20;height:2" coordorigin="4043,9556" coordsize="20,2">
              <v:shape style="position:absolute;left:4043;top:9556;width:20;height:2" coordorigin="4043,9556" coordsize="20,0" path="m4043,9556l4062,9556e" filled="false" stroked="true" strokeweight=".48001pt" strokecolor="#000000">
                <v:path arrowok="t"/>
              </v:shape>
            </v:group>
            <v:group style="position:absolute;left:4062;top:9556;width:20;height:2" coordorigin="4062,9556" coordsize="20,2">
              <v:shape style="position:absolute;left:4062;top:9556;width:20;height:2" coordorigin="4062,9556" coordsize="20,0" path="m4062,9556l4081,9556e" filled="false" stroked="true" strokeweight=".48001pt" strokecolor="#000000">
                <v:path arrowok="t"/>
              </v:shape>
            </v:group>
            <v:group style="position:absolute;left:4081;top:9556;width:20;height:2" coordorigin="4081,9556" coordsize="20,2">
              <v:shape style="position:absolute;left:4081;top:9556;width:20;height:2" coordorigin="4081,9556" coordsize="20,0" path="m4081,9556l4100,9556e" filled="false" stroked="true" strokeweight=".48001pt" strokecolor="#000000">
                <v:path arrowok="t"/>
              </v:shape>
            </v:group>
            <v:group style="position:absolute;left:4100;top:9556;width:20;height:2" coordorigin="4100,9556" coordsize="20,2">
              <v:shape style="position:absolute;left:4100;top:9556;width:20;height:2" coordorigin="4100,9556" coordsize="20,0" path="m4100,9556l4119,9556e" filled="false" stroked="true" strokeweight=".48001pt" strokecolor="#000000">
                <v:path arrowok="t"/>
              </v:shape>
            </v:group>
            <v:group style="position:absolute;left:4119;top:9556;width:20;height:2" coordorigin="4119,9556" coordsize="20,2">
              <v:shape style="position:absolute;left:4119;top:9556;width:20;height:2" coordorigin="4119,9556" coordsize="20,0" path="m4119,9556l4139,9556e" filled="false" stroked="true" strokeweight=".48001pt" strokecolor="#000000">
                <v:path arrowok="t"/>
              </v:shape>
            </v:group>
            <v:group style="position:absolute;left:4139;top:9556;width:20;height:2" coordorigin="4139,9556" coordsize="20,2">
              <v:shape style="position:absolute;left:4139;top:9556;width:20;height:2" coordorigin="4139,9556" coordsize="20,0" path="m4139,9556l4158,9556e" filled="false" stroked="true" strokeweight=".48001pt" strokecolor="#000000">
                <v:path arrowok="t"/>
              </v:shape>
            </v:group>
            <v:group style="position:absolute;left:4158;top:9556;width:20;height:2" coordorigin="4158,9556" coordsize="20,2">
              <v:shape style="position:absolute;left:4158;top:9556;width:20;height:2" coordorigin="4158,9556" coordsize="20,0" path="m4158,9556l4177,9556e" filled="false" stroked="true" strokeweight=".48001pt" strokecolor="#000000">
                <v:path arrowok="t"/>
              </v:shape>
            </v:group>
            <v:group style="position:absolute;left:4177;top:9556;width:20;height:2" coordorigin="4177,9556" coordsize="20,2">
              <v:shape style="position:absolute;left:4177;top:9556;width:20;height:2" coordorigin="4177,9556" coordsize="20,0" path="m4177,9556l4196,9556e" filled="false" stroked="true" strokeweight=".48001pt" strokecolor="#000000">
                <v:path arrowok="t"/>
              </v:shape>
            </v:group>
            <v:group style="position:absolute;left:4196;top:9556;width:20;height:2" coordorigin="4196,9556" coordsize="20,2">
              <v:shape style="position:absolute;left:4196;top:9556;width:20;height:2" coordorigin="4196,9556" coordsize="20,0" path="m4196,9556l4215,9556e" filled="false" stroked="true" strokeweight=".48001pt" strokecolor="#000000">
                <v:path arrowok="t"/>
              </v:shape>
            </v:group>
            <v:group style="position:absolute;left:4215;top:9556;width:20;height:2" coordorigin="4215,9556" coordsize="20,2">
              <v:shape style="position:absolute;left:4215;top:9556;width:20;height:2" coordorigin="4215,9556" coordsize="20,0" path="m4215,9556l4235,9556e" filled="false" stroked="true" strokeweight=".48001pt" strokecolor="#000000">
                <v:path arrowok="t"/>
              </v:shape>
            </v:group>
            <v:group style="position:absolute;left:4235;top:9556;width:20;height:2" coordorigin="4235,9556" coordsize="20,2">
              <v:shape style="position:absolute;left:4235;top:9556;width:20;height:2" coordorigin="4235,9556" coordsize="20,0" path="m4235,9556l4254,9556e" filled="false" stroked="true" strokeweight=".48001pt" strokecolor="#000000">
                <v:path arrowok="t"/>
              </v:shape>
            </v:group>
            <v:group style="position:absolute;left:4254;top:9556;width:20;height:2" coordorigin="4254,9556" coordsize="20,2">
              <v:shape style="position:absolute;left:4254;top:9556;width:20;height:2" coordorigin="4254,9556" coordsize="20,0" path="m4254,9556l4273,9556e" filled="false" stroked="true" strokeweight=".48001pt" strokecolor="#000000">
                <v:path arrowok="t"/>
              </v:shape>
            </v:group>
            <v:group style="position:absolute;left:4273;top:9556;width:20;height:2" coordorigin="4273,9556" coordsize="20,2">
              <v:shape style="position:absolute;left:4273;top:9556;width:20;height:2" coordorigin="4273,9556" coordsize="20,0" path="m4273,9556l4292,9556e" filled="false" stroked="true" strokeweight=".48001pt" strokecolor="#000000">
                <v:path arrowok="t"/>
              </v:shape>
            </v:group>
            <v:group style="position:absolute;left:4292;top:9556;width:20;height:2" coordorigin="4292,9556" coordsize="20,2">
              <v:shape style="position:absolute;left:4292;top:9556;width:20;height:2" coordorigin="4292,9556" coordsize="20,0" path="m4292,9556l4311,9556e" filled="false" stroked="true" strokeweight=".48001pt" strokecolor="#000000">
                <v:path arrowok="t"/>
              </v:shape>
            </v:group>
            <v:group style="position:absolute;left:4311;top:9556;width:20;height:2" coordorigin="4311,9556" coordsize="20,2">
              <v:shape style="position:absolute;left:4311;top:9556;width:20;height:2" coordorigin="4311,9556" coordsize="20,0" path="m4311,9556l4331,9556e" filled="false" stroked="true" strokeweight=".48001pt" strokecolor="#000000">
                <v:path arrowok="t"/>
              </v:shape>
            </v:group>
            <v:group style="position:absolute;left:4331;top:9556;width:20;height:2" coordorigin="4331,9556" coordsize="20,2">
              <v:shape style="position:absolute;left:4331;top:9556;width:20;height:2" coordorigin="4331,9556" coordsize="20,0" path="m4331,9556l4350,9556e" filled="false" stroked="true" strokeweight=".48001pt" strokecolor="#000000">
                <v:path arrowok="t"/>
              </v:shape>
            </v:group>
            <v:group style="position:absolute;left:4350;top:9556;width:20;height:2" coordorigin="4350,9556" coordsize="20,2">
              <v:shape style="position:absolute;left:4350;top:9556;width:20;height:2" coordorigin="4350,9556" coordsize="20,0" path="m4350,9556l4369,9556e" filled="false" stroked="true" strokeweight=".48001pt" strokecolor="#000000">
                <v:path arrowok="t"/>
              </v:shape>
            </v:group>
            <v:group style="position:absolute;left:4369;top:9556;width:20;height:2" coordorigin="4369,9556" coordsize="20,2">
              <v:shape style="position:absolute;left:4369;top:9556;width:20;height:2" coordorigin="4369,9556" coordsize="20,0" path="m4369,9556l4388,9556e" filled="false" stroked="true" strokeweight=".48001pt" strokecolor="#000000">
                <v:path arrowok="t"/>
              </v:shape>
            </v:group>
            <v:group style="position:absolute;left:4388;top:9556;width:20;height:2" coordorigin="4388,9556" coordsize="20,2">
              <v:shape style="position:absolute;left:4388;top:9556;width:20;height:2" coordorigin="4388,9556" coordsize="20,0" path="m4388,9556l4407,9556e" filled="false" stroked="true" strokeweight=".48001pt" strokecolor="#000000">
                <v:path arrowok="t"/>
              </v:shape>
            </v:group>
            <v:group style="position:absolute;left:4407;top:9556;width:20;height:2" coordorigin="4407,9556" coordsize="20,2">
              <v:shape style="position:absolute;left:4407;top:9556;width:20;height:2" coordorigin="4407,9556" coordsize="20,0" path="m4407,9556l4427,9556e" filled="false" stroked="true" strokeweight=".48001pt" strokecolor="#000000">
                <v:path arrowok="t"/>
              </v:shape>
            </v:group>
            <v:group style="position:absolute;left:4427;top:9556;width:20;height:2" coordorigin="4427,9556" coordsize="20,2">
              <v:shape style="position:absolute;left:4427;top:9556;width:20;height:2" coordorigin="4427,9556" coordsize="20,0" path="m4427,9556l4446,9556e" filled="false" stroked="true" strokeweight=".48001pt" strokecolor="#000000">
                <v:path arrowok="t"/>
              </v:shape>
            </v:group>
            <v:group style="position:absolute;left:4446;top:9556;width:20;height:2" coordorigin="4446,9556" coordsize="20,2">
              <v:shape style="position:absolute;left:4446;top:9556;width:20;height:2" coordorigin="4446,9556" coordsize="20,0" path="m4446,9556l4465,9556e" filled="false" stroked="true" strokeweight=".48001pt" strokecolor="#000000">
                <v:path arrowok="t"/>
              </v:shape>
            </v:group>
            <v:group style="position:absolute;left:4465;top:9556;width:20;height:2" coordorigin="4465,9556" coordsize="20,2">
              <v:shape style="position:absolute;left:4465;top:9556;width:20;height:2" coordorigin="4465,9556" coordsize="20,0" path="m4465,9556l4484,9556e" filled="false" stroked="true" strokeweight=".48001pt" strokecolor="#000000">
                <v:path arrowok="t"/>
              </v:shape>
            </v:group>
            <v:group style="position:absolute;left:4484;top:9556;width:20;height:2" coordorigin="4484,9556" coordsize="20,2">
              <v:shape style="position:absolute;left:4484;top:9556;width:20;height:2" coordorigin="4484,9556" coordsize="20,0" path="m4484,9556l4503,9556e" filled="false" stroked="true" strokeweight=".48001pt" strokecolor="#000000">
                <v:path arrowok="t"/>
              </v:shape>
            </v:group>
            <v:group style="position:absolute;left:4503;top:9556;width:20;height:2" coordorigin="4503,9556" coordsize="20,2">
              <v:shape style="position:absolute;left:4503;top:9556;width:20;height:2" coordorigin="4503,9556" coordsize="20,0" path="m4503,9556l4523,9556e" filled="false" stroked="true" strokeweight=".48001pt" strokecolor="#000000">
                <v:path arrowok="t"/>
              </v:shape>
            </v:group>
            <v:group style="position:absolute;left:4523;top:9556;width:20;height:2" coordorigin="4523,9556" coordsize="20,2">
              <v:shape style="position:absolute;left:4523;top:9556;width:20;height:2" coordorigin="4523,9556" coordsize="20,0" path="m4523,9556l4542,9556e" filled="false" stroked="true" strokeweight=".48001pt" strokecolor="#000000">
                <v:path arrowok="t"/>
              </v:shape>
            </v:group>
            <v:group style="position:absolute;left:4542;top:9556;width:20;height:2" coordorigin="4542,9556" coordsize="20,2">
              <v:shape style="position:absolute;left:4542;top:9556;width:20;height:2" coordorigin="4542,9556" coordsize="20,0" path="m4542,9556l4561,9556e" filled="false" stroked="true" strokeweight=".48001pt" strokecolor="#000000">
                <v:path arrowok="t"/>
              </v:shape>
            </v:group>
            <v:group style="position:absolute;left:4561;top:9556;width:20;height:2" coordorigin="4561,9556" coordsize="20,2">
              <v:shape style="position:absolute;left:4561;top:9556;width:20;height:2" coordorigin="4561,9556" coordsize="20,0" path="m4561,9556l4580,9556e" filled="false" stroked="true" strokeweight=".48001pt" strokecolor="#000000">
                <v:path arrowok="t"/>
              </v:shape>
            </v:group>
            <v:group style="position:absolute;left:4580;top:9556;width:20;height:2" coordorigin="4580,9556" coordsize="20,2">
              <v:shape style="position:absolute;left:4580;top:9556;width:20;height:2" coordorigin="4580,9556" coordsize="20,0" path="m4580,9556l4599,9556e" filled="false" stroked="true" strokeweight=".48001pt" strokecolor="#000000">
                <v:path arrowok="t"/>
              </v:shape>
            </v:group>
            <v:group style="position:absolute;left:4599;top:9556;width:20;height:2" coordorigin="4599,9556" coordsize="20,2">
              <v:shape style="position:absolute;left:4599;top:9556;width:20;height:2" coordorigin="4599,9556" coordsize="20,0" path="m4599,9556l4619,9556e" filled="false" stroked="true" strokeweight=".48001pt" strokecolor="#000000">
                <v:path arrowok="t"/>
              </v:shape>
            </v:group>
            <v:group style="position:absolute;left:4619;top:9556;width:20;height:2" coordorigin="4619,9556" coordsize="20,2">
              <v:shape style="position:absolute;left:4619;top:9556;width:20;height:2" coordorigin="4619,9556" coordsize="20,0" path="m4619,9556l4638,9556e" filled="false" stroked="true" strokeweight=".48001pt" strokecolor="#000000">
                <v:path arrowok="t"/>
              </v:shape>
            </v:group>
            <v:group style="position:absolute;left:4638;top:9556;width:20;height:2" coordorigin="4638,9556" coordsize="20,2">
              <v:shape style="position:absolute;left:4638;top:9556;width:20;height:2" coordorigin="4638,9556" coordsize="20,0" path="m4638,9556l4657,9556e" filled="false" stroked="true" strokeweight=".48001pt" strokecolor="#000000">
                <v:path arrowok="t"/>
              </v:shape>
            </v:group>
            <v:group style="position:absolute;left:4657;top:9556;width:20;height:2" coordorigin="4657,9556" coordsize="20,2">
              <v:shape style="position:absolute;left:4657;top:9556;width:20;height:2" coordorigin="4657,9556" coordsize="20,0" path="m4657,9556l4676,9556e" filled="false" stroked="true" strokeweight=".48001pt" strokecolor="#000000">
                <v:path arrowok="t"/>
              </v:shape>
            </v:group>
            <v:group style="position:absolute;left:4676;top:9556;width:20;height:2" coordorigin="4676,9556" coordsize="20,2">
              <v:shape style="position:absolute;left:4676;top:9556;width:20;height:2" coordorigin="4676,9556" coordsize="20,0" path="m4676,9556l4695,9556e" filled="false" stroked="true" strokeweight=".48001pt" strokecolor="#000000">
                <v:path arrowok="t"/>
              </v:shape>
            </v:group>
            <v:group style="position:absolute;left:4695;top:9556;width:20;height:2" coordorigin="4695,9556" coordsize="20,2">
              <v:shape style="position:absolute;left:4695;top:9556;width:20;height:2" coordorigin="4695,9556" coordsize="20,0" path="m4695,9556l4715,9556e" filled="false" stroked="true" strokeweight=".48001pt" strokecolor="#000000">
                <v:path arrowok="t"/>
              </v:shape>
            </v:group>
            <v:group style="position:absolute;left:4715;top:9556;width:20;height:2" coordorigin="4715,9556" coordsize="20,2">
              <v:shape style="position:absolute;left:4715;top:9556;width:20;height:2" coordorigin="4715,9556" coordsize="20,0" path="m4715,9556l4734,9556e" filled="false" stroked="true" strokeweight=".48001pt" strokecolor="#000000">
                <v:path arrowok="t"/>
              </v:shape>
            </v:group>
            <v:group style="position:absolute;left:4734;top:9556;width:20;height:2" coordorigin="4734,9556" coordsize="20,2">
              <v:shape style="position:absolute;left:4734;top:9556;width:20;height:2" coordorigin="4734,9556" coordsize="20,0" path="m4734,9556l4753,9556e" filled="false" stroked="true" strokeweight=".48001pt" strokecolor="#000000">
                <v:path arrowok="t"/>
              </v:shape>
            </v:group>
            <v:group style="position:absolute;left:4753;top:9556;width:20;height:2" coordorigin="4753,9556" coordsize="20,2">
              <v:shape style="position:absolute;left:4753;top:9556;width:20;height:2" coordorigin="4753,9556" coordsize="20,0" path="m4753,9556l4772,9556e" filled="false" stroked="true" strokeweight=".48001pt" strokecolor="#000000">
                <v:path arrowok="t"/>
              </v:shape>
            </v:group>
            <v:group style="position:absolute;left:4772;top:9556;width:20;height:2" coordorigin="4772,9556" coordsize="20,2">
              <v:shape style="position:absolute;left:4772;top:9556;width:20;height:2" coordorigin="4772,9556" coordsize="20,0" path="m4772,9556l4791,9556e" filled="false" stroked="true" strokeweight=".48001pt" strokecolor="#000000">
                <v:path arrowok="t"/>
              </v:shape>
            </v:group>
            <v:group style="position:absolute;left:4791;top:9556;width:20;height:2" coordorigin="4791,9556" coordsize="20,2">
              <v:shape style="position:absolute;left:4791;top:9556;width:20;height:2" coordorigin="4791,9556" coordsize="20,0" path="m4791,9556l4811,9556e" filled="false" stroked="true" strokeweight=".48001pt" strokecolor="#000000">
                <v:path arrowok="t"/>
              </v:shape>
            </v:group>
            <v:group style="position:absolute;left:4811;top:9556;width:20;height:2" coordorigin="4811,9556" coordsize="20,2">
              <v:shape style="position:absolute;left:4811;top:9556;width:20;height:2" coordorigin="4811,9556" coordsize="20,0" path="m4811,9556l4830,9556e" filled="false" stroked="true" strokeweight=".48001pt" strokecolor="#000000">
                <v:path arrowok="t"/>
              </v:shape>
            </v:group>
            <v:group style="position:absolute;left:4830;top:9556;width:20;height:2" coordorigin="4830,9556" coordsize="20,2">
              <v:shape style="position:absolute;left:4830;top:9556;width:20;height:2" coordorigin="4830,9556" coordsize="20,0" path="m4830,9556l4849,9556e" filled="false" stroked="true" strokeweight=".48001pt" strokecolor="#000000">
                <v:path arrowok="t"/>
              </v:shape>
            </v:group>
            <v:group style="position:absolute;left:4849;top:9556;width:20;height:2" coordorigin="4849,9556" coordsize="20,2">
              <v:shape style="position:absolute;left:4849;top:9556;width:20;height:2" coordorigin="4849,9556" coordsize="20,0" path="m4849,9556l4868,9556e" filled="false" stroked="true" strokeweight=".48001pt" strokecolor="#000000">
                <v:path arrowok="t"/>
              </v:shape>
            </v:group>
            <v:group style="position:absolute;left:4868;top:9556;width:20;height:2" coordorigin="4868,9556" coordsize="20,2">
              <v:shape style="position:absolute;left:4868;top:9556;width:20;height:2" coordorigin="4868,9556" coordsize="20,0" path="m4868,9556l4887,9556e" filled="false" stroked="true" strokeweight=".48001pt" strokecolor="#000000">
                <v:path arrowok="t"/>
              </v:shape>
            </v:group>
            <v:group style="position:absolute;left:4887;top:9556;width:20;height:2" coordorigin="4887,9556" coordsize="20,2">
              <v:shape style="position:absolute;left:4887;top:9556;width:20;height:2" coordorigin="4887,9556" coordsize="20,0" path="m4887,9556l4907,9556e" filled="false" stroked="true" strokeweight=".48001pt" strokecolor="#000000">
                <v:path arrowok="t"/>
              </v:shape>
            </v:group>
            <v:group style="position:absolute;left:4907;top:9556;width:20;height:2" coordorigin="4907,9556" coordsize="20,2">
              <v:shape style="position:absolute;left:4907;top:9556;width:20;height:2" coordorigin="4907,9556" coordsize="20,0" path="m4907,9556l4926,9556e" filled="false" stroked="true" strokeweight=".48001pt" strokecolor="#000000">
                <v:path arrowok="t"/>
              </v:shape>
            </v:group>
            <v:group style="position:absolute;left:4926;top:9556;width:20;height:2" coordorigin="4926,9556" coordsize="20,2">
              <v:shape style="position:absolute;left:4926;top:9556;width:20;height:2" coordorigin="4926,9556" coordsize="20,0" path="m4926,9556l4945,9556e" filled="false" stroked="true" strokeweight=".48001pt" strokecolor="#000000">
                <v:path arrowok="t"/>
              </v:shape>
            </v:group>
            <v:group style="position:absolute;left:4945;top:9556;width:20;height:2" coordorigin="4945,9556" coordsize="20,2">
              <v:shape style="position:absolute;left:4945;top:9556;width:20;height:2" coordorigin="4945,9556" coordsize="20,0" path="m4945,9556l4964,9556e" filled="false" stroked="true" strokeweight=".48001pt" strokecolor="#000000">
                <v:path arrowok="t"/>
              </v:shape>
            </v:group>
            <v:group style="position:absolute;left:4964;top:9556;width:20;height:2" coordorigin="4964,9556" coordsize="20,2">
              <v:shape style="position:absolute;left:4964;top:9556;width:20;height:2" coordorigin="4964,9556" coordsize="20,0" path="m4964,9556l4983,9556e" filled="false" stroked="true" strokeweight=".48001pt" strokecolor="#000000">
                <v:path arrowok="t"/>
              </v:shape>
            </v:group>
            <v:group style="position:absolute;left:4983;top:9556;width:20;height:2" coordorigin="4983,9556" coordsize="20,2">
              <v:shape style="position:absolute;left:4983;top:9556;width:20;height:2" coordorigin="4983,9556" coordsize="20,0" path="m4983,9556l5003,9556e" filled="false" stroked="true" strokeweight=".48001pt" strokecolor="#000000">
                <v:path arrowok="t"/>
              </v:shape>
            </v:group>
            <v:group style="position:absolute;left:5003;top:9556;width:20;height:2" coordorigin="5003,9556" coordsize="20,2">
              <v:shape style="position:absolute;left:5003;top:9556;width:20;height:2" coordorigin="5003,9556" coordsize="20,0" path="m5003,9556l5022,9556e" filled="false" stroked="true" strokeweight=".48001pt" strokecolor="#000000">
                <v:path arrowok="t"/>
              </v:shape>
            </v:group>
            <v:group style="position:absolute;left:5022;top:9556;width:20;height:2" coordorigin="5022,9556" coordsize="20,2">
              <v:shape style="position:absolute;left:5022;top:9556;width:20;height:2" coordorigin="5022,9556" coordsize="20,0" path="m5022,9556l5041,9556e" filled="false" stroked="true" strokeweight=".48001pt" strokecolor="#000000">
                <v:path arrowok="t"/>
              </v:shape>
            </v:group>
            <v:group style="position:absolute;left:5041;top:9556;width:20;height:2" coordorigin="5041,9556" coordsize="20,2">
              <v:shape style="position:absolute;left:5041;top:9556;width:20;height:2" coordorigin="5041,9556" coordsize="20,0" path="m5041,9556l5060,9556e" filled="false" stroked="true" strokeweight=".48001pt" strokecolor="#000000">
                <v:path arrowok="t"/>
              </v:shape>
            </v:group>
            <v:group style="position:absolute;left:5060;top:9556;width:20;height:2" coordorigin="5060,9556" coordsize="20,2">
              <v:shape style="position:absolute;left:5060;top:9556;width:20;height:2" coordorigin="5060,9556" coordsize="20,0" path="m5060,9556l5079,9556e" filled="false" stroked="true" strokeweight=".48001pt" strokecolor="#000000">
                <v:path arrowok="t"/>
              </v:shape>
            </v:group>
            <v:group style="position:absolute;left:5079;top:9556;width:20;height:2" coordorigin="5079,9556" coordsize="20,2">
              <v:shape style="position:absolute;left:5079;top:9556;width:20;height:2" coordorigin="5079,9556" coordsize="20,0" path="m5079,9556l5099,9556e" filled="false" stroked="true" strokeweight=".48001pt" strokecolor="#000000">
                <v:path arrowok="t"/>
              </v:shape>
            </v:group>
            <v:group style="position:absolute;left:5099;top:9556;width:20;height:2" coordorigin="5099,9556" coordsize="20,2">
              <v:shape style="position:absolute;left:5099;top:9556;width:20;height:2" coordorigin="5099,9556" coordsize="20,0" path="m5099,9556l5118,9556e" filled="false" stroked="true" strokeweight=".48001pt" strokecolor="#000000">
                <v:path arrowok="t"/>
              </v:shape>
            </v:group>
            <v:group style="position:absolute;left:5118;top:9556;width:20;height:2" coordorigin="5118,9556" coordsize="20,2">
              <v:shape style="position:absolute;left:5118;top:9556;width:20;height:2" coordorigin="5118,9556" coordsize="20,0" path="m5118,9556l5137,9556e" filled="false" stroked="true" strokeweight=".48001pt" strokecolor="#000000">
                <v:path arrowok="t"/>
              </v:shape>
            </v:group>
            <v:group style="position:absolute;left:5137;top:9556;width:20;height:2" coordorigin="5137,9556" coordsize="20,2">
              <v:shape style="position:absolute;left:5137;top:9556;width:20;height:2" coordorigin="5137,9556" coordsize="20,0" path="m5137,9556l5156,9556e" filled="false" stroked="true" strokeweight=".48001pt" strokecolor="#000000">
                <v:path arrowok="t"/>
              </v:shape>
            </v:group>
            <v:group style="position:absolute;left:5156;top:9556;width:20;height:2" coordorigin="5156,9556" coordsize="20,2">
              <v:shape style="position:absolute;left:5156;top:9556;width:20;height:2" coordorigin="5156,9556" coordsize="20,0" path="m5156,9556l5175,9556e" filled="false" stroked="true" strokeweight=".48001pt" strokecolor="#000000">
                <v:path arrowok="t"/>
              </v:shape>
            </v:group>
            <v:group style="position:absolute;left:5175;top:9556;width:20;height:2" coordorigin="5175,9556" coordsize="20,2">
              <v:shape style="position:absolute;left:5175;top:9556;width:20;height:2" coordorigin="5175,9556" coordsize="20,0" path="m5175,9556l5195,9556e" filled="false" stroked="true" strokeweight=".48001pt" strokecolor="#000000">
                <v:path arrowok="t"/>
              </v:shape>
            </v:group>
            <v:group style="position:absolute;left:5195;top:9556;width:20;height:2" coordorigin="5195,9556" coordsize="20,2">
              <v:shape style="position:absolute;left:5195;top:9556;width:20;height:2" coordorigin="5195,9556" coordsize="20,0" path="m5195,9556l5214,9556e" filled="false" stroked="true" strokeweight=".48001pt" strokecolor="#000000">
                <v:path arrowok="t"/>
              </v:shape>
            </v:group>
            <v:group style="position:absolute;left:5214;top:9556;width:20;height:2" coordorigin="5214,9556" coordsize="20,2">
              <v:shape style="position:absolute;left:5214;top:9556;width:20;height:2" coordorigin="5214,9556" coordsize="20,0" path="m5214,9556l5233,9556e" filled="false" stroked="true" strokeweight=".48001pt" strokecolor="#000000">
                <v:path arrowok="t"/>
              </v:shape>
            </v:group>
            <v:group style="position:absolute;left:5233;top:9556;width:20;height:2" coordorigin="5233,9556" coordsize="20,2">
              <v:shape style="position:absolute;left:5233;top:9556;width:20;height:2" coordorigin="5233,9556" coordsize="20,0" path="m5233,9556l5252,9556e" filled="false" stroked="true" strokeweight=".48001pt" strokecolor="#000000">
                <v:path arrowok="t"/>
              </v:shape>
            </v:group>
            <v:group style="position:absolute;left:5252;top:9556;width:20;height:2" coordorigin="5252,9556" coordsize="20,2">
              <v:shape style="position:absolute;left:5252;top:9556;width:20;height:2" coordorigin="5252,9556" coordsize="20,0" path="m5252,9556l5271,9556e" filled="false" stroked="true" strokeweight=".48001pt" strokecolor="#000000">
                <v:path arrowok="t"/>
              </v:shape>
            </v:group>
            <v:group style="position:absolute;left:5271;top:9556;width:20;height:2" coordorigin="5271,9556" coordsize="20,2">
              <v:shape style="position:absolute;left:5271;top:9556;width:20;height:2" coordorigin="5271,9556" coordsize="20,0" path="m5271,9556l5291,9556e" filled="false" stroked="true" strokeweight=".48001pt" strokecolor="#000000">
                <v:path arrowok="t"/>
              </v:shape>
            </v:group>
            <v:group style="position:absolute;left:5291;top:9556;width:20;height:2" coordorigin="5291,9556" coordsize="20,2">
              <v:shape style="position:absolute;left:5291;top:9556;width:20;height:2" coordorigin="5291,9556" coordsize="20,0" path="m5291,9556l5310,9556e" filled="false" stroked="true" strokeweight=".48001pt" strokecolor="#000000">
                <v:path arrowok="t"/>
              </v:shape>
            </v:group>
            <v:group style="position:absolute;left:5310;top:9556;width:20;height:2" coordorigin="5310,9556" coordsize="20,2">
              <v:shape style="position:absolute;left:5310;top:9556;width:20;height:2" coordorigin="5310,9556" coordsize="20,0" path="m5310,9556l5329,9556e" filled="false" stroked="true" strokeweight=".48001pt" strokecolor="#000000">
                <v:path arrowok="t"/>
              </v:shape>
            </v:group>
            <v:group style="position:absolute;left:5329;top:9556;width:20;height:2" coordorigin="5329,9556" coordsize="20,2">
              <v:shape style="position:absolute;left:5329;top:9556;width:20;height:2" coordorigin="5329,9556" coordsize="20,0" path="m5329,9556l5348,9556e" filled="false" stroked="true" strokeweight=".48001pt" strokecolor="#000000">
                <v:path arrowok="t"/>
              </v:shape>
            </v:group>
            <v:group style="position:absolute;left:5348;top:9556;width:20;height:2" coordorigin="5348,9556" coordsize="20,2">
              <v:shape style="position:absolute;left:5348;top:9556;width:20;height:2" coordorigin="5348,9556" coordsize="20,0" path="m5348,9556l5367,9556e" filled="false" stroked="true" strokeweight=".48001pt" strokecolor="#000000">
                <v:path arrowok="t"/>
              </v:shape>
            </v:group>
            <v:group style="position:absolute;left:5367;top:9556;width:20;height:2" coordorigin="5367,9556" coordsize="20,2">
              <v:shape style="position:absolute;left:5367;top:9556;width:20;height:2" coordorigin="5367,9556" coordsize="20,0" path="m5367,9556l5387,9556e" filled="false" stroked="true" strokeweight=".48001pt" strokecolor="#000000">
                <v:path arrowok="t"/>
              </v:shape>
            </v:group>
            <v:group style="position:absolute;left:5387;top:9556;width:20;height:2" coordorigin="5387,9556" coordsize="20,2">
              <v:shape style="position:absolute;left:5387;top:9556;width:20;height:2" coordorigin="5387,9556" coordsize="20,0" path="m5387,9556l5406,9556e" filled="false" stroked="true" strokeweight=".48001pt" strokecolor="#000000">
                <v:path arrowok="t"/>
              </v:shape>
            </v:group>
            <v:group style="position:absolute;left:5406;top:9556;width:20;height:2" coordorigin="5406,9556" coordsize="20,2">
              <v:shape style="position:absolute;left:5406;top:9556;width:20;height:2" coordorigin="5406,9556" coordsize="20,0" path="m5406,9556l5425,9556e" filled="false" stroked="true" strokeweight=".48001pt" strokecolor="#000000">
                <v:path arrowok="t"/>
              </v:shape>
            </v:group>
            <v:group style="position:absolute;left:5425;top:9556;width:20;height:2" coordorigin="5425,9556" coordsize="20,2">
              <v:shape style="position:absolute;left:5425;top:9556;width:20;height:2" coordorigin="5425,9556" coordsize="20,0" path="m5425,9556l5444,9556e" filled="false" stroked="true" strokeweight=".48001pt" strokecolor="#000000">
                <v:path arrowok="t"/>
              </v:shape>
            </v:group>
            <v:group style="position:absolute;left:5444;top:9556;width:20;height:2" coordorigin="5444,9556" coordsize="20,2">
              <v:shape style="position:absolute;left:5444;top:9556;width:20;height:2" coordorigin="5444,9556" coordsize="20,0" path="m5444,9556l5463,9556e" filled="false" stroked="true" strokeweight=".48001pt" strokecolor="#000000">
                <v:path arrowok="t"/>
              </v:shape>
            </v:group>
            <v:group style="position:absolute;left:5463;top:9556;width:20;height:2" coordorigin="5463,9556" coordsize="20,2">
              <v:shape style="position:absolute;left:5463;top:9556;width:20;height:2" coordorigin="5463,9556" coordsize="20,0" path="m5463,9556l5483,9556e" filled="false" stroked="true" strokeweight=".48001pt" strokecolor="#000000">
                <v:path arrowok="t"/>
              </v:shape>
            </v:group>
            <v:group style="position:absolute;left:5483;top:9556;width:20;height:2" coordorigin="5483,9556" coordsize="20,2">
              <v:shape style="position:absolute;left:5483;top:9556;width:20;height:2" coordorigin="5483,9556" coordsize="20,0" path="m5483,9556l5502,9556e" filled="false" stroked="true" strokeweight=".48001pt" strokecolor="#000000">
                <v:path arrowok="t"/>
              </v:shape>
            </v:group>
            <v:group style="position:absolute;left:5502;top:9556;width:20;height:2" coordorigin="5502,9556" coordsize="20,2">
              <v:shape style="position:absolute;left:5502;top:9556;width:20;height:2" coordorigin="5502,9556" coordsize="20,0" path="m5502,9556l5521,9556e" filled="false" stroked="true" strokeweight=".48001pt" strokecolor="#000000">
                <v:path arrowok="t"/>
              </v:shape>
            </v:group>
            <v:group style="position:absolute;left:5521;top:9556;width:20;height:2" coordorigin="5521,9556" coordsize="20,2">
              <v:shape style="position:absolute;left:5521;top:9556;width:20;height:2" coordorigin="5521,9556" coordsize="20,0" path="m5521,9556l5540,9556e" filled="false" stroked="true" strokeweight=".48001pt" strokecolor="#000000">
                <v:path arrowok="t"/>
              </v:shape>
            </v:group>
            <v:group style="position:absolute;left:5540;top:9556;width:20;height:2" coordorigin="5540,9556" coordsize="20,2">
              <v:shape style="position:absolute;left:5540;top:9556;width:20;height:2" coordorigin="5540,9556" coordsize="20,0" path="m5540,9556l5559,9556e" filled="false" stroked="true" strokeweight=".48001pt" strokecolor="#000000">
                <v:path arrowok="t"/>
              </v:shape>
            </v:group>
            <v:group style="position:absolute;left:5559;top:9556;width:20;height:2" coordorigin="5559,9556" coordsize="20,2">
              <v:shape style="position:absolute;left:5559;top:9556;width:20;height:2" coordorigin="5559,9556" coordsize="20,0" path="m5559,9556l5579,9556e" filled="false" stroked="true" strokeweight=".48001pt" strokecolor="#000000">
                <v:path arrowok="t"/>
              </v:shape>
            </v:group>
            <v:group style="position:absolute;left:5579;top:9556;width:20;height:2" coordorigin="5579,9556" coordsize="20,2">
              <v:shape style="position:absolute;left:5579;top:9556;width:20;height:2" coordorigin="5579,9556" coordsize="20,0" path="m5579,9556l5598,9556e" filled="false" stroked="true" strokeweight=".48001pt" strokecolor="#000000">
                <v:path arrowok="t"/>
              </v:shape>
            </v:group>
            <v:group style="position:absolute;left:5598;top:9556;width:20;height:2" coordorigin="5598,9556" coordsize="20,2">
              <v:shape style="position:absolute;left:5598;top:9556;width:20;height:2" coordorigin="5598,9556" coordsize="20,0" path="m5598,9556l5617,9556e" filled="false" stroked="true" strokeweight=".48001pt" strokecolor="#000000">
                <v:path arrowok="t"/>
              </v:shape>
            </v:group>
            <v:group style="position:absolute;left:5617;top:9556;width:20;height:2" coordorigin="5617,9556" coordsize="20,2">
              <v:shape style="position:absolute;left:5617;top:9556;width:20;height:2" coordorigin="5617,9556" coordsize="20,0" path="m5617,9556l5636,9556e" filled="false" stroked="true" strokeweight=".48001pt" strokecolor="#000000">
                <v:path arrowok="t"/>
              </v:shape>
            </v:group>
            <v:group style="position:absolute;left:5636;top:9556;width:20;height:2" coordorigin="5636,9556" coordsize="20,2">
              <v:shape style="position:absolute;left:5636;top:9556;width:20;height:2" coordorigin="5636,9556" coordsize="20,0" path="m5636,9556l5655,9556e" filled="false" stroked="true" strokeweight=".48001pt" strokecolor="#000000">
                <v:path arrowok="t"/>
              </v:shape>
            </v:group>
            <v:group style="position:absolute;left:5655;top:9556;width:20;height:2" coordorigin="5655,9556" coordsize="20,2">
              <v:shape style="position:absolute;left:5655;top:9556;width:20;height:2" coordorigin="5655,9556" coordsize="20,0" path="m5655,9556l5675,9556e" filled="false" stroked="true" strokeweight=".48001pt" strokecolor="#000000">
                <v:path arrowok="t"/>
              </v:shape>
            </v:group>
            <v:group style="position:absolute;left:5675;top:9556;width:20;height:2" coordorigin="5675,9556" coordsize="20,2">
              <v:shape style="position:absolute;left:5675;top:9556;width:20;height:2" coordorigin="5675,9556" coordsize="20,0" path="m5675,9556l5694,9556e" filled="false" stroked="true" strokeweight=".48001pt" strokecolor="#000000">
                <v:path arrowok="t"/>
              </v:shape>
            </v:group>
            <v:group style="position:absolute;left:5694;top:9556;width:20;height:2" coordorigin="5694,9556" coordsize="20,2">
              <v:shape style="position:absolute;left:5694;top:9556;width:20;height:2" coordorigin="5694,9556" coordsize="20,0" path="m5694,9556l5713,9556e" filled="false" stroked="true" strokeweight=".48001pt" strokecolor="#000000">
                <v:path arrowok="t"/>
              </v:shape>
            </v:group>
            <v:group style="position:absolute;left:5713;top:9556;width:20;height:2" coordorigin="5713,9556" coordsize="20,2">
              <v:shape style="position:absolute;left:5713;top:9556;width:20;height:2" coordorigin="5713,9556" coordsize="20,0" path="m5713,9556l5732,9556e" filled="false" stroked="true" strokeweight=".48001pt" strokecolor="#000000">
                <v:path arrowok="t"/>
              </v:shape>
            </v:group>
            <v:group style="position:absolute;left:5732;top:9556;width:20;height:2" coordorigin="5732,9556" coordsize="20,2">
              <v:shape style="position:absolute;left:5732;top:9556;width:20;height:2" coordorigin="5732,9556" coordsize="20,0" path="m5732,9556l5751,9556e" filled="false" stroked="true" strokeweight=".48001pt" strokecolor="#000000">
                <v:path arrowok="t"/>
              </v:shape>
            </v:group>
            <v:group style="position:absolute;left:5751;top:9556;width:20;height:2" coordorigin="5751,9556" coordsize="20,2">
              <v:shape style="position:absolute;left:5751;top:9556;width:20;height:2" coordorigin="5751,9556" coordsize="20,0" path="m5751,9556l5771,9556e" filled="false" stroked="true" strokeweight=".48001pt" strokecolor="#000000">
                <v:path arrowok="t"/>
              </v:shape>
            </v:group>
            <v:group style="position:absolute;left:5771;top:9556;width:20;height:2" coordorigin="5771,9556" coordsize="20,2">
              <v:shape style="position:absolute;left:5771;top:9556;width:20;height:2" coordorigin="5771,9556" coordsize="20,0" path="m5771,9556l5790,9556e" filled="false" stroked="true" strokeweight=".48001pt" strokecolor="#000000">
                <v:path arrowok="t"/>
              </v:shape>
            </v:group>
            <v:group style="position:absolute;left:5790;top:9556;width:20;height:2" coordorigin="5790,9556" coordsize="20,2">
              <v:shape style="position:absolute;left:5790;top:9556;width:20;height:2" coordorigin="5790,9556" coordsize="20,0" path="m5790,9556l5809,9556e" filled="false" stroked="true" strokeweight=".48001pt" strokecolor="#000000">
                <v:path arrowok="t"/>
              </v:shape>
            </v:group>
            <v:group style="position:absolute;left:5809;top:9556;width:20;height:2" coordorigin="5809,9556" coordsize="20,2">
              <v:shape style="position:absolute;left:5809;top:9556;width:20;height:2" coordorigin="5809,9556" coordsize="20,0" path="m5809,9556l5828,9556e" filled="false" stroked="true" strokeweight=".48001pt" strokecolor="#000000">
                <v:path arrowok="t"/>
              </v:shape>
            </v:group>
            <v:group style="position:absolute;left:5828;top:9556;width:20;height:2" coordorigin="5828,9556" coordsize="20,2">
              <v:shape style="position:absolute;left:5828;top:9556;width:20;height:2" coordorigin="5828,9556" coordsize="20,0" path="m5828,9556l5847,9556e" filled="false" stroked="true" strokeweight=".48001pt" strokecolor="#000000">
                <v:path arrowok="t"/>
              </v:shape>
            </v:group>
            <v:group style="position:absolute;left:5847;top:9556;width:20;height:2" coordorigin="5847,9556" coordsize="20,2">
              <v:shape style="position:absolute;left:5847;top:9556;width:20;height:2" coordorigin="5847,9556" coordsize="20,0" path="m5847,9556l5867,9556e" filled="false" stroked="true" strokeweight=".48001pt" strokecolor="#000000">
                <v:path arrowok="t"/>
              </v:shape>
            </v:group>
            <v:group style="position:absolute;left:5867;top:9556;width:20;height:2" coordorigin="5867,9556" coordsize="20,2">
              <v:shape style="position:absolute;left:5867;top:9556;width:20;height:2" coordorigin="5867,9556" coordsize="20,0" path="m5867,9556l5886,9556e" filled="false" stroked="true" strokeweight=".48001pt" strokecolor="#000000">
                <v:path arrowok="t"/>
              </v:shape>
            </v:group>
            <v:group style="position:absolute;left:5886;top:9556;width:20;height:2" coordorigin="5886,9556" coordsize="20,2">
              <v:shape style="position:absolute;left:5886;top:9556;width:20;height:2" coordorigin="5886,9556" coordsize="20,0" path="m5886,9556l5905,9556e" filled="false" stroked="true" strokeweight=".48001pt" strokecolor="#000000">
                <v:path arrowok="t"/>
              </v:shape>
            </v:group>
            <v:group style="position:absolute;left:5905;top:9556;width:20;height:2" coordorigin="5905,9556" coordsize="20,2">
              <v:shape style="position:absolute;left:5905;top:9556;width:20;height:2" coordorigin="5905,9556" coordsize="20,0" path="m5905,9556l5924,9556e" filled="false" stroked="true" strokeweight=".48001pt" strokecolor="#000000">
                <v:path arrowok="t"/>
              </v:shape>
            </v:group>
            <v:group style="position:absolute;left:5924;top:9556;width:20;height:2" coordorigin="5924,9556" coordsize="20,2">
              <v:shape style="position:absolute;left:5924;top:9556;width:20;height:2" coordorigin="5924,9556" coordsize="20,0" path="m5924,9556l5943,9556e" filled="false" stroked="true" strokeweight=".48001pt" strokecolor="#000000">
                <v:path arrowok="t"/>
              </v:shape>
            </v:group>
            <v:group style="position:absolute;left:5943;top:9556;width:20;height:2" coordorigin="5943,9556" coordsize="20,2">
              <v:shape style="position:absolute;left:5943;top:9556;width:20;height:2" coordorigin="5943,9556" coordsize="20,0" path="m5943,9556l5963,9556e" filled="false" stroked="true" strokeweight=".48001pt" strokecolor="#000000">
                <v:path arrowok="t"/>
              </v:shape>
            </v:group>
            <v:group style="position:absolute;left:5963;top:9556;width:20;height:2" coordorigin="5963,9556" coordsize="20,2">
              <v:shape style="position:absolute;left:5963;top:9556;width:20;height:2" coordorigin="5963,9556" coordsize="20,0" path="m5963,9556l5982,9556e" filled="false" stroked="true" strokeweight=".48001pt" strokecolor="#000000">
                <v:path arrowok="t"/>
              </v:shape>
            </v:group>
            <v:group style="position:absolute;left:5982;top:9556;width:20;height:2" coordorigin="5982,9556" coordsize="20,2">
              <v:shape style="position:absolute;left:5982;top:9556;width:20;height:2" coordorigin="5982,9556" coordsize="20,0" path="m5982,9556l6001,9556e" filled="false" stroked="true" strokeweight=".48001pt" strokecolor="#000000">
                <v:path arrowok="t"/>
              </v:shape>
            </v:group>
            <v:group style="position:absolute;left:6001;top:9556;width:20;height:2" coordorigin="6001,9556" coordsize="20,2">
              <v:shape style="position:absolute;left:6001;top:9556;width:20;height:2" coordorigin="6001,9556" coordsize="20,0" path="m6001,9556l6020,9556e" filled="false" stroked="true" strokeweight=".48001pt" strokecolor="#000000">
                <v:path arrowok="t"/>
              </v:shape>
            </v:group>
            <v:group style="position:absolute;left:6020;top:9556;width:20;height:2" coordorigin="6020,9556" coordsize="20,2">
              <v:shape style="position:absolute;left:6020;top:9556;width:20;height:2" coordorigin="6020,9556" coordsize="20,0" path="m6020,9556l6039,9556e" filled="false" stroked="true" strokeweight=".48001pt" strokecolor="#000000">
                <v:path arrowok="t"/>
              </v:shape>
            </v:group>
            <v:group style="position:absolute;left:6039;top:9556;width:20;height:2" coordorigin="6039,9556" coordsize="20,2">
              <v:shape style="position:absolute;left:6039;top:9556;width:20;height:2" coordorigin="6039,9556" coordsize="20,0" path="m6039,9556l6059,9556e" filled="false" stroked="true" strokeweight=".48001pt" strokecolor="#000000">
                <v:path arrowok="t"/>
              </v:shape>
            </v:group>
            <v:group style="position:absolute;left:6059;top:9556;width:20;height:2" coordorigin="6059,9556" coordsize="20,2">
              <v:shape style="position:absolute;left:6059;top:9556;width:20;height:2" coordorigin="6059,9556" coordsize="20,0" path="m6059,9556l6078,9556e" filled="false" stroked="true" strokeweight=".48001pt" strokecolor="#000000">
                <v:path arrowok="t"/>
              </v:shape>
            </v:group>
            <v:group style="position:absolute;left:6078;top:9556;width:20;height:2" coordorigin="6078,9556" coordsize="20,2">
              <v:shape style="position:absolute;left:6078;top:9556;width:20;height:2" coordorigin="6078,9556" coordsize="20,0" path="m6078,9556l6097,9556e" filled="false" stroked="true" strokeweight=".48001pt" strokecolor="#000000">
                <v:path arrowok="t"/>
              </v:shape>
            </v:group>
            <v:group style="position:absolute;left:6097;top:9556;width:20;height:2" coordorigin="6097,9556" coordsize="20,2">
              <v:shape style="position:absolute;left:6097;top:9556;width:20;height:2" coordorigin="6097,9556" coordsize="20,0" path="m6097,9556l6116,9556e" filled="false" stroked="true" strokeweight=".48001pt" strokecolor="#000000">
                <v:path arrowok="t"/>
              </v:shape>
            </v:group>
            <v:group style="position:absolute;left:6116;top:9556;width:20;height:2" coordorigin="6116,9556" coordsize="20,2">
              <v:shape style="position:absolute;left:6116;top:9556;width:20;height:2" coordorigin="6116,9556" coordsize="20,0" path="m6116,9556l6135,9556e" filled="false" stroked="true" strokeweight=".48001pt" strokecolor="#000000">
                <v:path arrowok="t"/>
              </v:shape>
            </v:group>
            <v:group style="position:absolute;left:6135;top:9556;width:20;height:2" coordorigin="6135,9556" coordsize="20,2">
              <v:shape style="position:absolute;left:6135;top:9556;width:20;height:2" coordorigin="6135,9556" coordsize="20,0" path="m6135,9556l6155,9556e" filled="false" stroked="true" strokeweight=".48001pt" strokecolor="#000000">
                <v:path arrowok="t"/>
              </v:shape>
            </v:group>
            <v:group style="position:absolute;left:6155;top:9556;width:20;height:2" coordorigin="6155,9556" coordsize="20,2">
              <v:shape style="position:absolute;left:6155;top:9556;width:20;height:2" coordorigin="6155,9556" coordsize="20,0" path="m6155,9556l6174,9556e" filled="false" stroked="true" strokeweight=".48001pt" strokecolor="#000000">
                <v:path arrowok="t"/>
              </v:shape>
            </v:group>
            <v:group style="position:absolute;left:6174;top:9556;width:20;height:2" coordorigin="6174,9556" coordsize="20,2">
              <v:shape style="position:absolute;left:6174;top:9556;width:20;height:2" coordorigin="6174,9556" coordsize="20,0" path="m6174,9556l6193,9556e" filled="false" stroked="true" strokeweight=".48001pt" strokecolor="#000000">
                <v:path arrowok="t"/>
              </v:shape>
            </v:group>
            <v:group style="position:absolute;left:6193;top:9556;width:20;height:2" coordorigin="6193,9556" coordsize="20,2">
              <v:shape style="position:absolute;left:6193;top:9556;width:20;height:2" coordorigin="6193,9556" coordsize="20,0" path="m6193,9556l6212,9556e" filled="false" stroked="true" strokeweight=".48001pt" strokecolor="#000000">
                <v:path arrowok="t"/>
              </v:shape>
            </v:group>
            <v:group style="position:absolute;left:6212;top:9556;width:20;height:2" coordorigin="6212,9556" coordsize="20,2">
              <v:shape style="position:absolute;left:6212;top:9556;width:20;height:2" coordorigin="6212,9556" coordsize="20,0" path="m6212,9556l6231,9556e" filled="false" stroked="true" strokeweight=".48001pt" strokecolor="#000000">
                <v:path arrowok="t"/>
              </v:shape>
            </v:group>
            <v:group style="position:absolute;left:6231;top:9556;width:20;height:2" coordorigin="6231,9556" coordsize="20,2">
              <v:shape style="position:absolute;left:6231;top:9556;width:20;height:2" coordorigin="6231,9556" coordsize="20,0" path="m6231,9556l6251,9556e" filled="false" stroked="true" strokeweight=".48001pt" strokecolor="#000000">
                <v:path arrowok="t"/>
              </v:shape>
            </v:group>
            <v:group style="position:absolute;left:6251;top:9556;width:20;height:2" coordorigin="6251,9556" coordsize="20,2">
              <v:shape style="position:absolute;left:6251;top:9556;width:20;height:2" coordorigin="6251,9556" coordsize="20,0" path="m6251,9556l6270,9556e" filled="false" stroked="true" strokeweight=".48001pt" strokecolor="#000000">
                <v:path arrowok="t"/>
              </v:shape>
            </v:group>
            <v:group style="position:absolute;left:6270;top:9556;width:20;height:2" coordorigin="6270,9556" coordsize="20,2">
              <v:shape style="position:absolute;left:6270;top:9556;width:20;height:2" coordorigin="6270,9556" coordsize="20,0" path="m6270,9556l6289,9556e" filled="false" stroked="true" strokeweight=".48001pt" strokecolor="#000000">
                <v:path arrowok="t"/>
              </v:shape>
            </v:group>
            <v:group style="position:absolute;left:6289;top:9556;width:20;height:2" coordorigin="6289,9556" coordsize="20,2">
              <v:shape style="position:absolute;left:6289;top:9556;width:20;height:2" coordorigin="6289,9556" coordsize="20,0" path="m6289,9556l6309,9556e" filled="false" stroked="true" strokeweight=".48001pt" strokecolor="#000000">
                <v:path arrowok="t"/>
              </v:shape>
            </v:group>
            <v:group style="position:absolute;left:6309;top:9556;width:20;height:2" coordorigin="6309,9556" coordsize="20,2">
              <v:shape style="position:absolute;left:6309;top:9556;width:20;height:2" coordorigin="6309,9556" coordsize="20,0" path="m6309,9556l6328,9556e" filled="false" stroked="true" strokeweight=".48001pt" strokecolor="#000000">
                <v:path arrowok="t"/>
              </v:shape>
            </v:group>
            <v:group style="position:absolute;left:6328;top:9556;width:20;height:2" coordorigin="6328,9556" coordsize="20,2">
              <v:shape style="position:absolute;left:6328;top:9556;width:20;height:2" coordorigin="6328,9556" coordsize="20,0" path="m6328,9556l6347,9556e" filled="false" stroked="true" strokeweight=".48001pt" strokecolor="#000000">
                <v:path arrowok="t"/>
              </v:shape>
            </v:group>
            <v:group style="position:absolute;left:6347;top:9556;width:20;height:2" coordorigin="6347,9556" coordsize="20,2">
              <v:shape style="position:absolute;left:6347;top:9556;width:20;height:2" coordorigin="6347,9556" coordsize="20,0" path="m6347,9556l6366,9556e" filled="false" stroked="true" strokeweight=".48001pt" strokecolor="#000000">
                <v:path arrowok="t"/>
              </v:shape>
            </v:group>
            <v:group style="position:absolute;left:6366;top:9556;width:20;height:2" coordorigin="6366,9556" coordsize="20,2">
              <v:shape style="position:absolute;left:6366;top:9556;width:20;height:2" coordorigin="6366,9556" coordsize="20,0" path="m6366,9556l6385,9556e" filled="false" stroked="true" strokeweight=".48001pt" strokecolor="#000000">
                <v:path arrowok="t"/>
              </v:shape>
            </v:group>
            <v:group style="position:absolute;left:6385;top:9556;width:20;height:2" coordorigin="6385,9556" coordsize="20,2">
              <v:shape style="position:absolute;left:6385;top:9556;width:20;height:2" coordorigin="6385,9556" coordsize="20,0" path="m6385,9556l6405,9556e" filled="false" stroked="true" strokeweight=".48001pt" strokecolor="#000000">
                <v:path arrowok="t"/>
              </v:shape>
            </v:group>
            <v:group style="position:absolute;left:6405;top:9556;width:20;height:2" coordorigin="6405,9556" coordsize="20,2">
              <v:shape style="position:absolute;left:6405;top:9556;width:20;height:2" coordorigin="6405,9556" coordsize="20,0" path="m6405,9556l6424,9556e" filled="false" stroked="true" strokeweight=".48001pt" strokecolor="#000000">
                <v:path arrowok="t"/>
              </v:shape>
            </v:group>
            <v:group style="position:absolute;left:6424;top:9556;width:20;height:2" coordorigin="6424,9556" coordsize="20,2">
              <v:shape style="position:absolute;left:6424;top:9556;width:20;height:2" coordorigin="6424,9556" coordsize="20,0" path="m6424,9556l6443,9556e" filled="false" stroked="true" strokeweight=".48001pt" strokecolor="#000000">
                <v:path arrowok="t"/>
              </v:shape>
            </v:group>
            <v:group style="position:absolute;left:6443;top:9556;width:20;height:2" coordorigin="6443,9556" coordsize="20,2">
              <v:shape style="position:absolute;left:6443;top:9556;width:20;height:2" coordorigin="6443,9556" coordsize="20,0" path="m6443,9556l6462,9556e" filled="false" stroked="true" strokeweight=".48001pt" strokecolor="#000000">
                <v:path arrowok="t"/>
              </v:shape>
            </v:group>
            <v:group style="position:absolute;left:6462;top:9556;width:20;height:2" coordorigin="6462,9556" coordsize="20,2">
              <v:shape style="position:absolute;left:6462;top:9556;width:20;height:2" coordorigin="6462,9556" coordsize="20,0" path="m6462,9556l6481,9556e" filled="false" stroked="true" strokeweight=".48001pt" strokecolor="#000000">
                <v:path arrowok="t"/>
              </v:shape>
            </v:group>
            <v:group style="position:absolute;left:6481;top:9556;width:20;height:2" coordorigin="6481,9556" coordsize="20,2">
              <v:shape style="position:absolute;left:6481;top:9556;width:20;height:2" coordorigin="6481,9556" coordsize="20,0" path="m6481,9556l6501,9556e" filled="false" stroked="true" strokeweight=".48001pt" strokecolor="#000000">
                <v:path arrowok="t"/>
              </v:shape>
            </v:group>
            <v:group style="position:absolute;left:6501;top:9556;width:20;height:2" coordorigin="6501,9556" coordsize="20,2">
              <v:shape style="position:absolute;left:6501;top:9556;width:20;height:2" coordorigin="6501,9556" coordsize="20,0" path="m6501,9556l6520,9556e" filled="false" stroked="true" strokeweight=".48001pt" strokecolor="#000000">
                <v:path arrowok="t"/>
              </v:shape>
            </v:group>
            <v:group style="position:absolute;left:6520;top:9556;width:20;height:2" coordorigin="6520,9556" coordsize="20,2">
              <v:shape style="position:absolute;left:6520;top:9556;width:20;height:2" coordorigin="6520,9556" coordsize="20,0" path="m6520,9556l6539,9556e" filled="false" stroked="true" strokeweight=".48001pt" strokecolor="#000000">
                <v:path arrowok="t"/>
              </v:shape>
            </v:group>
            <v:group style="position:absolute;left:6539;top:9556;width:20;height:2" coordorigin="6539,9556" coordsize="20,2">
              <v:shape style="position:absolute;left:6539;top:9556;width:20;height:2" coordorigin="6539,9556" coordsize="20,0" path="m6539,9556l6558,9556e" filled="false" stroked="true" strokeweight=".48001pt" strokecolor="#000000">
                <v:path arrowok="t"/>
              </v:shape>
            </v:group>
            <v:group style="position:absolute;left:6558;top:9556;width:20;height:2" coordorigin="6558,9556" coordsize="20,2">
              <v:shape style="position:absolute;left:6558;top:9556;width:20;height:2" coordorigin="6558,9556" coordsize="20,0" path="m6558,9556l6577,9556e" filled="false" stroked="true" strokeweight=".48001pt" strokecolor="#000000">
                <v:path arrowok="t"/>
              </v:shape>
            </v:group>
            <v:group style="position:absolute;left:6577;top:9556;width:20;height:2" coordorigin="6577,9556" coordsize="20,2">
              <v:shape style="position:absolute;left:6577;top:9556;width:20;height:2" coordorigin="6577,9556" coordsize="20,0" path="m6577,9556l6597,9556e" filled="false" stroked="true" strokeweight=".48001pt" strokecolor="#000000">
                <v:path arrowok="t"/>
              </v:shape>
            </v:group>
            <v:group style="position:absolute;left:6597;top:9556;width:20;height:2" coordorigin="6597,9556" coordsize="20,2">
              <v:shape style="position:absolute;left:6597;top:9556;width:20;height:2" coordorigin="6597,9556" coordsize="20,0" path="m6597,9556l6616,9556e" filled="false" stroked="true" strokeweight=".48001pt" strokecolor="#000000">
                <v:path arrowok="t"/>
              </v:shape>
            </v:group>
            <v:group style="position:absolute;left:6616;top:9556;width:20;height:2" coordorigin="6616,9556" coordsize="20,2">
              <v:shape style="position:absolute;left:6616;top:9556;width:20;height:2" coordorigin="6616,9556" coordsize="20,0" path="m6616,9556l6635,9556e" filled="false" stroked="true" strokeweight=".48001pt" strokecolor="#000000">
                <v:path arrowok="t"/>
              </v:shape>
            </v:group>
            <v:group style="position:absolute;left:6635;top:9556;width:20;height:2" coordorigin="6635,9556" coordsize="20,2">
              <v:shape style="position:absolute;left:6635;top:9556;width:20;height:2" coordorigin="6635,9556" coordsize="20,0" path="m6635,9556l6654,9556e" filled="false" stroked="true" strokeweight=".48001pt" strokecolor="#000000">
                <v:path arrowok="t"/>
              </v:shape>
            </v:group>
            <v:group style="position:absolute;left:6654;top:9556;width:20;height:2" coordorigin="6654,9556" coordsize="20,2">
              <v:shape style="position:absolute;left:6654;top:9556;width:20;height:2" coordorigin="6654,9556" coordsize="20,0" path="m6654,9556l6673,9556e" filled="false" stroked="true" strokeweight=".48001pt" strokecolor="#000000">
                <v:path arrowok="t"/>
              </v:shape>
            </v:group>
            <v:group style="position:absolute;left:6673;top:9556;width:20;height:2" coordorigin="6673,9556" coordsize="20,2">
              <v:shape style="position:absolute;left:6673;top:9556;width:20;height:2" coordorigin="6673,9556" coordsize="20,0" path="m6673,9556l6693,9556e" filled="false" stroked="true" strokeweight=".48001pt" strokecolor="#000000">
                <v:path arrowok="t"/>
              </v:shape>
            </v:group>
            <v:group style="position:absolute;left:6693;top:9556;width:20;height:2" coordorigin="6693,9556" coordsize="20,2">
              <v:shape style="position:absolute;left:6693;top:9556;width:20;height:2" coordorigin="6693,9556" coordsize="20,0" path="m6693,9556l6712,9556e" filled="false" stroked="true" strokeweight=".48001pt" strokecolor="#000000">
                <v:path arrowok="t"/>
              </v:shape>
            </v:group>
            <v:group style="position:absolute;left:6712;top:9556;width:20;height:2" coordorigin="6712,9556" coordsize="20,2">
              <v:shape style="position:absolute;left:6712;top:9556;width:20;height:2" coordorigin="6712,9556" coordsize="20,0" path="m6712,9556l6731,9556e" filled="false" stroked="true" strokeweight=".48001pt" strokecolor="#000000">
                <v:path arrowok="t"/>
              </v:shape>
            </v:group>
            <v:group style="position:absolute;left:6731;top:9556;width:20;height:2" coordorigin="6731,9556" coordsize="20,2">
              <v:shape style="position:absolute;left:6731;top:9556;width:20;height:2" coordorigin="6731,9556" coordsize="20,0" path="m6731,9556l6750,9556e" filled="false" stroked="true" strokeweight=".48001pt" strokecolor="#000000">
                <v:path arrowok="t"/>
              </v:shape>
            </v:group>
            <v:group style="position:absolute;left:6750;top:9556;width:20;height:2" coordorigin="6750,9556" coordsize="20,2">
              <v:shape style="position:absolute;left:6750;top:9556;width:20;height:2" coordorigin="6750,9556" coordsize="20,0" path="m6750,9556l6769,9556e" filled="false" stroked="true" strokeweight=".48001pt" strokecolor="#000000">
                <v:path arrowok="t"/>
              </v:shape>
            </v:group>
            <v:group style="position:absolute;left:6769;top:9556;width:20;height:2" coordorigin="6769,9556" coordsize="20,2">
              <v:shape style="position:absolute;left:6769;top:9556;width:20;height:2" coordorigin="6769,9556" coordsize="20,0" path="m6769,9556l6789,9556e" filled="false" stroked="true" strokeweight=".48001pt" strokecolor="#000000">
                <v:path arrowok="t"/>
              </v:shape>
            </v:group>
            <v:group style="position:absolute;left:6789;top:9556;width:20;height:2" coordorigin="6789,9556" coordsize="20,2">
              <v:shape style="position:absolute;left:6789;top:9556;width:20;height:2" coordorigin="6789,9556" coordsize="20,0" path="m6789,9556l6808,9556e" filled="false" stroked="true" strokeweight=".48001pt" strokecolor="#000000">
                <v:path arrowok="t"/>
              </v:shape>
            </v:group>
            <v:group style="position:absolute;left:6808;top:9556;width:20;height:2" coordorigin="6808,9556" coordsize="20,2">
              <v:shape style="position:absolute;left:6808;top:9556;width:20;height:2" coordorigin="6808,9556" coordsize="20,0" path="m6808,9556l6827,9556e" filled="false" stroked="true" strokeweight=".48001pt" strokecolor="#000000">
                <v:path arrowok="t"/>
              </v:shape>
            </v:group>
            <v:group style="position:absolute;left:6827;top:9556;width:20;height:2" coordorigin="6827,9556" coordsize="20,2">
              <v:shape style="position:absolute;left:6827;top:9556;width:20;height:2" coordorigin="6827,9556" coordsize="20,0" path="m6827,9556l6846,9556e" filled="false" stroked="true" strokeweight=".48001pt" strokecolor="#000000">
                <v:path arrowok="t"/>
              </v:shape>
            </v:group>
            <v:group style="position:absolute;left:6846;top:9556;width:20;height:2" coordorigin="6846,9556" coordsize="20,2">
              <v:shape style="position:absolute;left:6846;top:9556;width:20;height:2" coordorigin="6846,9556" coordsize="20,0" path="m6846,9556l6865,9556e" filled="false" stroked="true" strokeweight=".48001pt" strokecolor="#000000">
                <v:path arrowok="t"/>
              </v:shape>
            </v:group>
            <v:group style="position:absolute;left:6865;top:9556;width:20;height:2" coordorigin="6865,9556" coordsize="20,2">
              <v:shape style="position:absolute;left:6865;top:9556;width:20;height:2" coordorigin="6865,9556" coordsize="20,0" path="m6865,9556l6885,9556e" filled="false" stroked="true" strokeweight=".48001pt" strokecolor="#000000">
                <v:path arrowok="t"/>
              </v:shape>
            </v:group>
            <v:group style="position:absolute;left:6885;top:9556;width:20;height:2" coordorigin="6885,9556" coordsize="20,2">
              <v:shape style="position:absolute;left:6885;top:9556;width:20;height:2" coordorigin="6885,9556" coordsize="20,0" path="m6885,9556l6904,9556e" filled="false" stroked="true" strokeweight=".48001pt" strokecolor="#000000">
                <v:path arrowok="t"/>
              </v:shape>
            </v:group>
            <v:group style="position:absolute;left:6904;top:9556;width:20;height:2" coordorigin="6904,9556" coordsize="20,2">
              <v:shape style="position:absolute;left:6904;top:9556;width:20;height:2" coordorigin="6904,9556" coordsize="20,0" path="m6904,9556l6923,9556e" filled="false" stroked="true" strokeweight=".48001pt" strokecolor="#000000">
                <v:path arrowok="t"/>
              </v:shape>
            </v:group>
            <v:group style="position:absolute;left:6923;top:9556;width:20;height:2" coordorigin="6923,9556" coordsize="20,2">
              <v:shape style="position:absolute;left:6923;top:9556;width:20;height:2" coordorigin="6923,9556" coordsize="20,0" path="m6923,9556l6942,9556e" filled="false" stroked="true" strokeweight=".48001pt" strokecolor="#000000">
                <v:path arrowok="t"/>
              </v:shape>
            </v:group>
            <v:group style="position:absolute;left:6942;top:9556;width:20;height:2" coordorigin="6942,9556" coordsize="20,2">
              <v:shape style="position:absolute;left:6942;top:9556;width:20;height:2" coordorigin="6942,9556" coordsize="20,0" path="m6942,9556l6961,9556e" filled="false" stroked="true" strokeweight=".48001pt" strokecolor="#000000">
                <v:path arrowok="t"/>
              </v:shape>
            </v:group>
            <v:group style="position:absolute;left:6961;top:9556;width:20;height:2" coordorigin="6961,9556" coordsize="20,2">
              <v:shape style="position:absolute;left:6961;top:9556;width:20;height:2" coordorigin="6961,9556" coordsize="20,0" path="m6961,9556l6981,9556e" filled="false" stroked="true" strokeweight=".48001pt" strokecolor="#000000">
                <v:path arrowok="t"/>
              </v:shape>
            </v:group>
            <v:group style="position:absolute;left:6981;top:9556;width:20;height:2" coordorigin="6981,9556" coordsize="20,2">
              <v:shape style="position:absolute;left:6981;top:9556;width:20;height:2" coordorigin="6981,9556" coordsize="20,0" path="m6981,9556l7000,9556e" filled="false" stroked="true" strokeweight=".48001pt" strokecolor="#000000">
                <v:path arrowok="t"/>
              </v:shape>
            </v:group>
            <v:group style="position:absolute;left:7000;top:9556;width:20;height:2" coordorigin="7000,9556" coordsize="20,2">
              <v:shape style="position:absolute;left:7000;top:9556;width:20;height:2" coordorigin="7000,9556" coordsize="20,0" path="m7000,9556l7019,9556e" filled="false" stroked="true" strokeweight=".48001pt" strokecolor="#000000">
                <v:path arrowok="t"/>
              </v:shape>
            </v:group>
            <v:group style="position:absolute;left:7019;top:9556;width:20;height:2" coordorigin="7019,9556" coordsize="20,2">
              <v:shape style="position:absolute;left:7019;top:9556;width:20;height:2" coordorigin="7019,9556" coordsize="20,0" path="m7019,9556l7038,9556e" filled="false" stroked="true" strokeweight=".48001pt" strokecolor="#000000">
                <v:path arrowok="t"/>
              </v:shape>
            </v:group>
            <v:group style="position:absolute;left:7038;top:9556;width:20;height:2" coordorigin="7038,9556" coordsize="20,2">
              <v:shape style="position:absolute;left:7038;top:9556;width:20;height:2" coordorigin="7038,9556" coordsize="20,0" path="m7038,9556l7057,9556e" filled="false" stroked="true" strokeweight=".48001pt" strokecolor="#000000">
                <v:path arrowok="t"/>
              </v:shape>
            </v:group>
            <v:group style="position:absolute;left:7057;top:9556;width:20;height:2" coordorigin="7057,9556" coordsize="20,2">
              <v:shape style="position:absolute;left:7057;top:9556;width:20;height:2" coordorigin="7057,9556" coordsize="20,0" path="m7057,9556l7077,9556e" filled="false" stroked="true" strokeweight=".48001pt" strokecolor="#000000">
                <v:path arrowok="t"/>
              </v:shape>
            </v:group>
            <v:group style="position:absolute;left:7077;top:9556;width:20;height:2" coordorigin="7077,9556" coordsize="20,2">
              <v:shape style="position:absolute;left:7077;top:9556;width:20;height:2" coordorigin="7077,9556" coordsize="20,0" path="m7077,9556l7096,9556e" filled="false" stroked="true" strokeweight=".48001pt" strokecolor="#000000">
                <v:path arrowok="t"/>
              </v:shape>
            </v:group>
            <v:group style="position:absolute;left:7096;top:9556;width:20;height:2" coordorigin="7096,9556" coordsize="20,2">
              <v:shape style="position:absolute;left:7096;top:9556;width:20;height:2" coordorigin="7096,9556" coordsize="20,0" path="m7096,9556l7115,9556e" filled="false" stroked="true" strokeweight=".48001pt" strokecolor="#000000">
                <v:path arrowok="t"/>
              </v:shape>
            </v:group>
            <v:group style="position:absolute;left:7115;top:9556;width:20;height:2" coordorigin="7115,9556" coordsize="20,2">
              <v:shape style="position:absolute;left:7115;top:9556;width:20;height:2" coordorigin="7115,9556" coordsize="20,0" path="m7115,9556l7134,9556e" filled="false" stroked="true" strokeweight=".48001pt" strokecolor="#000000">
                <v:path arrowok="t"/>
              </v:shape>
            </v:group>
            <v:group style="position:absolute;left:7134;top:9556;width:20;height:2" coordorigin="7134,9556" coordsize="20,2">
              <v:shape style="position:absolute;left:7134;top:9556;width:20;height:2" coordorigin="7134,9556" coordsize="20,0" path="m7134,9556l7153,9556e" filled="false" stroked="true" strokeweight=".48001pt" strokecolor="#000000">
                <v:path arrowok="t"/>
              </v:shape>
            </v:group>
            <v:group style="position:absolute;left:7153;top:9556;width:20;height:2" coordorigin="7153,9556" coordsize="20,2">
              <v:shape style="position:absolute;left:7153;top:9556;width:20;height:2" coordorigin="7153,9556" coordsize="20,0" path="m7153,9556l7173,9556e" filled="false" stroked="true" strokeweight=".48001pt" strokecolor="#000000">
                <v:path arrowok="t"/>
              </v:shape>
            </v:group>
            <v:group style="position:absolute;left:7173;top:9556;width:20;height:2" coordorigin="7173,9556" coordsize="20,2">
              <v:shape style="position:absolute;left:7173;top:9556;width:20;height:2" coordorigin="7173,9556" coordsize="20,0" path="m7173,9556l7192,9556e" filled="false" stroked="true" strokeweight=".48001pt" strokecolor="#000000">
                <v:path arrowok="t"/>
              </v:shape>
            </v:group>
            <v:group style="position:absolute;left:7192;top:9556;width:20;height:2" coordorigin="7192,9556" coordsize="20,2">
              <v:shape style="position:absolute;left:7192;top:9556;width:20;height:2" coordorigin="7192,9556" coordsize="20,0" path="m7192,9556l7211,9556e" filled="false" stroked="true" strokeweight=".48001pt" strokecolor="#000000">
                <v:path arrowok="t"/>
              </v:shape>
            </v:group>
            <v:group style="position:absolute;left:7211;top:9556;width:20;height:2" coordorigin="7211,9556" coordsize="20,2">
              <v:shape style="position:absolute;left:7211;top:9556;width:20;height:2" coordorigin="7211,9556" coordsize="20,0" path="m7211,9556l7230,9556e" filled="false" stroked="true" strokeweight=".48001pt" strokecolor="#000000">
                <v:path arrowok="t"/>
              </v:shape>
            </v:group>
            <v:group style="position:absolute;left:7230;top:9556;width:20;height:2" coordorigin="7230,9556" coordsize="20,2">
              <v:shape style="position:absolute;left:7230;top:9556;width:20;height:2" coordorigin="7230,9556" coordsize="20,0" path="m7230,9556l7249,9556e" filled="false" stroked="true" strokeweight=".48001pt" strokecolor="#000000">
                <v:path arrowok="t"/>
              </v:shape>
            </v:group>
            <v:group style="position:absolute;left:7249;top:9556;width:20;height:2" coordorigin="7249,9556" coordsize="20,2">
              <v:shape style="position:absolute;left:7249;top:9556;width:20;height:2" coordorigin="7249,9556" coordsize="20,0" path="m7249,9556l7269,9556e" filled="false" stroked="true" strokeweight=".48001pt" strokecolor="#000000">
                <v:path arrowok="t"/>
              </v:shape>
            </v:group>
            <v:group style="position:absolute;left:7269;top:9556;width:20;height:2" coordorigin="7269,9556" coordsize="20,2">
              <v:shape style="position:absolute;left:7269;top:9556;width:20;height:2" coordorigin="7269,9556" coordsize="20,0" path="m7269,9556l7288,9556e" filled="false" stroked="true" strokeweight=".48001pt" strokecolor="#000000">
                <v:path arrowok="t"/>
              </v:shape>
            </v:group>
            <v:group style="position:absolute;left:7288;top:9556;width:20;height:2" coordorigin="7288,9556" coordsize="20,2">
              <v:shape style="position:absolute;left:7288;top:9556;width:20;height:2" coordorigin="7288,9556" coordsize="20,0" path="m7288,9556l7307,9556e" filled="false" stroked="true" strokeweight=".48001pt" strokecolor="#000000">
                <v:path arrowok="t"/>
              </v:shape>
            </v:group>
            <v:group style="position:absolute;left:7307;top:9556;width:20;height:2" coordorigin="7307,9556" coordsize="20,2">
              <v:shape style="position:absolute;left:7307;top:9556;width:20;height:2" coordorigin="7307,9556" coordsize="20,0" path="m7307,9556l7326,9556e" filled="false" stroked="true" strokeweight=".48001pt" strokecolor="#000000">
                <v:path arrowok="t"/>
              </v:shape>
            </v:group>
            <v:group style="position:absolute;left:7326;top:9556;width:20;height:2" coordorigin="7326,9556" coordsize="20,2">
              <v:shape style="position:absolute;left:7326;top:9556;width:20;height:2" coordorigin="7326,9556" coordsize="20,0" path="m7326,9556l7345,9556e" filled="false" stroked="true" strokeweight=".48001pt" strokecolor="#000000">
                <v:path arrowok="t"/>
              </v:shape>
            </v:group>
            <v:group style="position:absolute;left:7345;top:9556;width:20;height:2" coordorigin="7345,9556" coordsize="20,2">
              <v:shape style="position:absolute;left:7345;top:9556;width:20;height:2" coordorigin="7345,9556" coordsize="20,0" path="m7345,9556l7365,9556e" filled="false" stroked="true" strokeweight=".48001pt" strokecolor="#000000">
                <v:path arrowok="t"/>
              </v:shape>
            </v:group>
            <v:group style="position:absolute;left:7365;top:9556;width:20;height:2" coordorigin="7365,9556" coordsize="20,2">
              <v:shape style="position:absolute;left:7365;top:9556;width:20;height:2" coordorigin="7365,9556" coordsize="20,0" path="m7365,9556l7384,9556e" filled="false" stroked="true" strokeweight=".48001pt" strokecolor="#000000">
                <v:path arrowok="t"/>
              </v:shape>
            </v:group>
            <v:group style="position:absolute;left:7384;top:9556;width:20;height:2" coordorigin="7384,9556" coordsize="20,2">
              <v:shape style="position:absolute;left:7384;top:9556;width:20;height:2" coordorigin="7384,9556" coordsize="20,0" path="m7384,9556l7403,9556e" filled="false" stroked="true" strokeweight=".48001pt" strokecolor="#000000">
                <v:path arrowok="t"/>
              </v:shape>
            </v:group>
            <v:group style="position:absolute;left:7403;top:9556;width:20;height:2" coordorigin="7403,9556" coordsize="20,2">
              <v:shape style="position:absolute;left:7403;top:9556;width:20;height:2" coordorigin="7403,9556" coordsize="20,0" path="m7403,9556l7422,9556e" filled="false" stroked="true" strokeweight=".48001pt" strokecolor="#000000">
                <v:path arrowok="t"/>
              </v:shape>
            </v:group>
            <v:group style="position:absolute;left:7422;top:9556;width:20;height:2" coordorigin="7422,9556" coordsize="20,2">
              <v:shape style="position:absolute;left:7422;top:9556;width:20;height:2" coordorigin="7422,9556" coordsize="20,0" path="m7422,9556l7441,9556e" filled="false" stroked="true" strokeweight=".48001pt" strokecolor="#000000">
                <v:path arrowok="t"/>
              </v:shape>
            </v:group>
            <v:group style="position:absolute;left:7441;top:9556;width:20;height:2" coordorigin="7441,9556" coordsize="20,2">
              <v:shape style="position:absolute;left:7441;top:9556;width:20;height:2" coordorigin="7441,9556" coordsize="20,0" path="m7441,9556l7461,9556e" filled="false" stroked="true" strokeweight=".48001pt" strokecolor="#000000">
                <v:path arrowok="t"/>
              </v:shape>
            </v:group>
            <v:group style="position:absolute;left:7461;top:9556;width:20;height:2" coordorigin="7461,9556" coordsize="20,2">
              <v:shape style="position:absolute;left:7461;top:9556;width:20;height:2" coordorigin="7461,9556" coordsize="20,0" path="m7461,9556l7480,9556e" filled="false" stroked="true" strokeweight=".48001pt" strokecolor="#000000">
                <v:path arrowok="t"/>
              </v:shape>
            </v:group>
            <v:group style="position:absolute;left:7480;top:9556;width:20;height:2" coordorigin="7480,9556" coordsize="20,2">
              <v:shape style="position:absolute;left:7480;top:9556;width:20;height:2" coordorigin="7480,9556" coordsize="20,0" path="m7480,9556l7499,9556e" filled="false" stroked="true" strokeweight=".48001pt" strokecolor="#000000">
                <v:path arrowok="t"/>
              </v:shape>
            </v:group>
            <v:group style="position:absolute;left:7499;top:9556;width:20;height:2" coordorigin="7499,9556" coordsize="20,2">
              <v:shape style="position:absolute;left:7499;top:9556;width:20;height:2" coordorigin="7499,9556" coordsize="20,0" path="m7499,9556l7518,9556e" filled="false" stroked="true" strokeweight=".48001pt" strokecolor="#000000">
                <v:path arrowok="t"/>
              </v:shape>
            </v:group>
            <v:group style="position:absolute;left:7518;top:9556;width:20;height:2" coordorigin="7518,9556" coordsize="20,2">
              <v:shape style="position:absolute;left:7518;top:9556;width:20;height:2" coordorigin="7518,9556" coordsize="20,0" path="m7518,9556l7537,9556e" filled="false" stroked="true" strokeweight=".48001pt" strokecolor="#000000">
                <v:path arrowok="t"/>
              </v:shape>
            </v:group>
            <v:group style="position:absolute;left:7537;top:9556;width:20;height:2" coordorigin="7537,9556" coordsize="20,2">
              <v:shape style="position:absolute;left:7537;top:9556;width:20;height:2" coordorigin="7537,9556" coordsize="20,0" path="m7537,9556l7557,9556e" filled="false" stroked="true" strokeweight=".48001pt" strokecolor="#000000">
                <v:path arrowok="t"/>
              </v:shape>
            </v:group>
            <v:group style="position:absolute;left:7557;top:9556;width:20;height:2" coordorigin="7557,9556" coordsize="20,2">
              <v:shape style="position:absolute;left:7557;top:9556;width:20;height:2" coordorigin="7557,9556" coordsize="20,0" path="m7557,9556l7576,9556e" filled="false" stroked="true" strokeweight=".48001pt" strokecolor="#000000">
                <v:path arrowok="t"/>
              </v:shape>
            </v:group>
            <v:group style="position:absolute;left:7576;top:9556;width:20;height:2" coordorigin="7576,9556" coordsize="20,2">
              <v:shape style="position:absolute;left:7576;top:9556;width:20;height:2" coordorigin="7576,9556" coordsize="20,0" path="m7576,9556l7595,9556e" filled="false" stroked="true" strokeweight=".48001pt" strokecolor="#000000">
                <v:path arrowok="t"/>
              </v:shape>
            </v:group>
            <v:group style="position:absolute;left:7595;top:9556;width:20;height:2" coordorigin="7595,9556" coordsize="20,2">
              <v:shape style="position:absolute;left:7595;top:9556;width:20;height:2" coordorigin="7595,9556" coordsize="20,0" path="m7595,9556l7614,9556e" filled="false" stroked="true" strokeweight=".48001pt" strokecolor="#000000">
                <v:path arrowok="t"/>
              </v:shape>
            </v:group>
            <v:group style="position:absolute;left:7614;top:9556;width:20;height:2" coordorigin="7614,9556" coordsize="20,2">
              <v:shape style="position:absolute;left:7614;top:9556;width:20;height:2" coordorigin="7614,9556" coordsize="20,0" path="m7614,9556l7633,9556e" filled="false" stroked="true" strokeweight=".48001pt" strokecolor="#000000">
                <v:path arrowok="t"/>
              </v:shape>
            </v:group>
            <v:group style="position:absolute;left:7633;top:9556;width:20;height:2" coordorigin="7633,9556" coordsize="20,2">
              <v:shape style="position:absolute;left:7633;top:9556;width:20;height:2" coordorigin="7633,9556" coordsize="20,0" path="m7633,9556l7653,9556e" filled="false" stroked="true" strokeweight=".48001pt" strokecolor="#000000">
                <v:path arrowok="t"/>
              </v:shape>
            </v:group>
            <v:group style="position:absolute;left:7653;top:9556;width:20;height:2" coordorigin="7653,9556" coordsize="20,2">
              <v:shape style="position:absolute;left:7653;top:9556;width:20;height:2" coordorigin="7653,9556" coordsize="20,0" path="m7653,9556l7672,9556e" filled="false" stroked="true" strokeweight=".48001pt" strokecolor="#000000">
                <v:path arrowok="t"/>
              </v:shape>
            </v:group>
            <v:group style="position:absolute;left:7672;top:9556;width:20;height:2" coordorigin="7672,9556" coordsize="20,2">
              <v:shape style="position:absolute;left:7672;top:9556;width:20;height:2" coordorigin="7672,9556" coordsize="20,0" path="m7672,9556l7691,9556e" filled="false" stroked="true" strokeweight=".48001pt" strokecolor="#000000">
                <v:path arrowok="t"/>
              </v:shape>
            </v:group>
            <v:group style="position:absolute;left:7691;top:9556;width:20;height:2" coordorigin="7691,9556" coordsize="20,2">
              <v:shape style="position:absolute;left:7691;top:9556;width:20;height:2" coordorigin="7691,9556" coordsize="20,0" path="m7691,9556l7710,9556e" filled="false" stroked="true" strokeweight=".48001pt" strokecolor="#000000">
                <v:path arrowok="t"/>
              </v:shape>
            </v:group>
            <v:group style="position:absolute;left:7710;top:9556;width:20;height:2" coordorigin="7710,9556" coordsize="20,2">
              <v:shape style="position:absolute;left:7710;top:9556;width:20;height:2" coordorigin="7710,9556" coordsize="20,0" path="m7710,9556l7729,9556e" filled="false" stroked="true" strokeweight=".48001pt" strokecolor="#000000">
                <v:path arrowok="t"/>
              </v:shape>
            </v:group>
            <v:group style="position:absolute;left:7729;top:9556;width:20;height:2" coordorigin="7729,9556" coordsize="20,2">
              <v:shape style="position:absolute;left:7729;top:9556;width:20;height:2" coordorigin="7729,9556" coordsize="20,0" path="m7729,9556l7749,9556e" filled="false" stroked="true" strokeweight=".48001pt" strokecolor="#000000">
                <v:path arrowok="t"/>
              </v:shape>
            </v:group>
            <v:group style="position:absolute;left:7749;top:9556;width:20;height:2" coordorigin="7749,9556" coordsize="20,2">
              <v:shape style="position:absolute;left:7749;top:9556;width:20;height:2" coordorigin="7749,9556" coordsize="20,0" path="m7749,9556l7768,9556e" filled="false" stroked="true" strokeweight=".48001pt" strokecolor="#000000">
                <v:path arrowok="t"/>
              </v:shape>
            </v:group>
            <v:group style="position:absolute;left:7768;top:9556;width:20;height:2" coordorigin="7768,9556" coordsize="20,2">
              <v:shape style="position:absolute;left:7768;top:9556;width:20;height:2" coordorigin="7768,9556" coordsize="20,0" path="m7768,9556l7787,9556e" filled="false" stroked="true" strokeweight=".48001pt" strokecolor="#000000">
                <v:path arrowok="t"/>
              </v:shape>
            </v:group>
            <v:group style="position:absolute;left:7787;top:9556;width:20;height:2" coordorigin="7787,9556" coordsize="20,2">
              <v:shape style="position:absolute;left:7787;top:9556;width:20;height:2" coordorigin="7787,9556" coordsize="20,0" path="m7787,9556l7806,9556e" filled="false" stroked="true" strokeweight=".48001pt" strokecolor="#000000">
                <v:path arrowok="t"/>
              </v:shape>
            </v:group>
            <v:group style="position:absolute;left:7806;top:9556;width:20;height:2" coordorigin="7806,9556" coordsize="20,2">
              <v:shape style="position:absolute;left:7806;top:9556;width:20;height:2" coordorigin="7806,9556" coordsize="20,0" path="m7806,9556l7825,9556e" filled="false" stroked="true" strokeweight=".48001pt" strokecolor="#000000">
                <v:path arrowok="t"/>
              </v:shape>
            </v:group>
            <v:group style="position:absolute;left:7825;top:9556;width:20;height:2" coordorigin="7825,9556" coordsize="20,2">
              <v:shape style="position:absolute;left:7825;top:9556;width:20;height:2" coordorigin="7825,9556" coordsize="20,0" path="m7825,9556l7845,9556e" filled="false" stroked="true" strokeweight=".48001pt" strokecolor="#000000">
                <v:path arrowok="t"/>
              </v:shape>
            </v:group>
            <v:group style="position:absolute;left:7845;top:9556;width:20;height:2" coordorigin="7845,9556" coordsize="20,2">
              <v:shape style="position:absolute;left:7845;top:9556;width:20;height:2" coordorigin="7845,9556" coordsize="20,0" path="m7845,9556l7864,9556e" filled="false" stroked="true" strokeweight=".48001pt" strokecolor="#000000">
                <v:path arrowok="t"/>
              </v:shape>
            </v:group>
            <v:group style="position:absolute;left:7864;top:9556;width:20;height:2" coordorigin="7864,9556" coordsize="20,2">
              <v:shape style="position:absolute;left:7864;top:9556;width:20;height:2" coordorigin="7864,9556" coordsize="20,0" path="m7864,9556l7883,9556e" filled="false" stroked="true" strokeweight=".48001pt" strokecolor="#000000">
                <v:path arrowok="t"/>
              </v:shape>
            </v:group>
            <v:group style="position:absolute;left:7883;top:9556;width:20;height:2" coordorigin="7883,9556" coordsize="20,2">
              <v:shape style="position:absolute;left:7883;top:9556;width:20;height:2" coordorigin="7883,9556" coordsize="20,0" path="m7883,9556l7902,9556e" filled="false" stroked="true" strokeweight=".48001pt" strokecolor="#000000">
                <v:path arrowok="t"/>
              </v:shape>
            </v:group>
            <v:group style="position:absolute;left:7902;top:9556;width:20;height:2" coordorigin="7902,9556" coordsize="20,2">
              <v:shape style="position:absolute;left:7902;top:9556;width:20;height:2" coordorigin="7902,9556" coordsize="20,0" path="m7902,9556l7921,9556e" filled="false" stroked="true" strokeweight=".48001pt" strokecolor="#000000">
                <v:path arrowok="t"/>
              </v:shape>
            </v:group>
            <v:group style="position:absolute;left:7921;top:9556;width:20;height:2" coordorigin="7921,9556" coordsize="20,2">
              <v:shape style="position:absolute;left:7921;top:9556;width:20;height:2" coordorigin="7921,9556" coordsize="20,0" path="m7921,9556l7941,9556e" filled="false" stroked="true" strokeweight=".48001pt" strokecolor="#000000">
                <v:path arrowok="t"/>
              </v:shape>
            </v:group>
            <v:group style="position:absolute;left:7941;top:9556;width:20;height:2" coordorigin="7941,9556" coordsize="20,2">
              <v:shape style="position:absolute;left:7941;top:9556;width:20;height:2" coordorigin="7941,9556" coordsize="20,0" path="m7941,9556l7960,9556e" filled="false" stroked="true" strokeweight=".48001pt" strokecolor="#000000">
                <v:path arrowok="t"/>
              </v:shape>
            </v:group>
            <v:group style="position:absolute;left:7960;top:9556;width:20;height:2" coordorigin="7960,9556" coordsize="20,2">
              <v:shape style="position:absolute;left:7960;top:9556;width:20;height:2" coordorigin="7960,9556" coordsize="20,0" path="m7960,9556l7979,9556e" filled="false" stroked="true" strokeweight=".48001pt" strokecolor="#000000">
                <v:path arrowok="t"/>
              </v:shape>
            </v:group>
            <v:group style="position:absolute;left:7979;top:9556;width:20;height:2" coordorigin="7979,9556" coordsize="20,2">
              <v:shape style="position:absolute;left:7979;top:9556;width:20;height:2" coordorigin="7979,9556" coordsize="20,0" path="m7979,9556l7998,9556e" filled="false" stroked="true" strokeweight=".48001pt" strokecolor="#000000">
                <v:path arrowok="t"/>
              </v:shape>
            </v:group>
            <v:group style="position:absolute;left:7998;top:9556;width:20;height:2" coordorigin="7998,9556" coordsize="20,2">
              <v:shape style="position:absolute;left:7998;top:9556;width:20;height:2" coordorigin="7998,9556" coordsize="20,0" path="m7998,9556l8017,9556e" filled="false" stroked="true" strokeweight=".48001pt" strokecolor="#000000">
                <v:path arrowok="t"/>
              </v:shape>
            </v:group>
            <v:group style="position:absolute;left:8017;top:9556;width:20;height:2" coordorigin="8017,9556" coordsize="20,2">
              <v:shape style="position:absolute;left:8017;top:9556;width:20;height:2" coordorigin="8017,9556" coordsize="20,0" path="m8017,9556l8037,9556e" filled="false" stroked="true" strokeweight=".48001pt" strokecolor="#000000">
                <v:path arrowok="t"/>
              </v:shape>
            </v:group>
            <v:group style="position:absolute;left:8037;top:9556;width:20;height:2" coordorigin="8037,9556" coordsize="20,2">
              <v:shape style="position:absolute;left:8037;top:9556;width:20;height:2" coordorigin="8037,9556" coordsize="20,0" path="m8037,9556l8056,9556e" filled="false" stroked="true" strokeweight=".48001pt" strokecolor="#000000">
                <v:path arrowok="t"/>
              </v:shape>
            </v:group>
            <v:group style="position:absolute;left:8056;top:9556;width:20;height:2" coordorigin="8056,9556" coordsize="20,2">
              <v:shape style="position:absolute;left:8056;top:9556;width:20;height:2" coordorigin="8056,9556" coordsize="20,0" path="m8056,9556l8075,9556e" filled="false" stroked="true" strokeweight=".48001pt" strokecolor="#000000">
                <v:path arrowok="t"/>
              </v:shape>
            </v:group>
            <v:group style="position:absolute;left:8075;top:9556;width:20;height:2" coordorigin="8075,9556" coordsize="20,2">
              <v:shape style="position:absolute;left:8075;top:9556;width:20;height:2" coordorigin="8075,9556" coordsize="20,0" path="m8075,9556l8094,9556e" filled="false" stroked="true" strokeweight=".48001pt" strokecolor="#000000">
                <v:path arrowok="t"/>
              </v:shape>
            </v:group>
            <v:group style="position:absolute;left:8094;top:9556;width:20;height:2" coordorigin="8094,9556" coordsize="20,2">
              <v:shape style="position:absolute;left:8094;top:9556;width:20;height:2" coordorigin="8094,9556" coordsize="20,0" path="m8094,9556l8113,9556e" filled="false" stroked="true" strokeweight=".48001pt" strokecolor="#000000">
                <v:path arrowok="t"/>
              </v:shape>
            </v:group>
            <v:group style="position:absolute;left:8113;top:9556;width:20;height:2" coordorigin="8113,9556" coordsize="20,2">
              <v:shape style="position:absolute;left:8113;top:9556;width:20;height:2" coordorigin="8113,9556" coordsize="20,0" path="m8113,9556l8133,9556e" filled="false" stroked="true" strokeweight=".48001pt" strokecolor="#000000">
                <v:path arrowok="t"/>
              </v:shape>
            </v:group>
            <v:group style="position:absolute;left:8133;top:9556;width:20;height:2" coordorigin="8133,9556" coordsize="20,2">
              <v:shape style="position:absolute;left:8133;top:9556;width:20;height:2" coordorigin="8133,9556" coordsize="20,0" path="m8133,9556l8152,9556e" filled="false" stroked="true" strokeweight=".48001pt" strokecolor="#000000">
                <v:path arrowok="t"/>
              </v:shape>
            </v:group>
            <v:group style="position:absolute;left:8152;top:9556;width:20;height:2" coordorigin="8152,9556" coordsize="20,2">
              <v:shape style="position:absolute;left:8152;top:9556;width:20;height:2" coordorigin="8152,9556" coordsize="20,0" path="m8152,9556l8171,9556e" filled="false" stroked="true" strokeweight=".48001pt" strokecolor="#000000">
                <v:path arrowok="t"/>
              </v:shape>
            </v:group>
            <v:group style="position:absolute;left:8171;top:9556;width:20;height:2" coordorigin="8171,9556" coordsize="20,2">
              <v:shape style="position:absolute;left:8171;top:9556;width:20;height:2" coordorigin="8171,9556" coordsize="20,0" path="m8171,9556l8190,9556e" filled="false" stroked="true" strokeweight=".48001pt" strokecolor="#000000">
                <v:path arrowok="t"/>
              </v:shape>
            </v:group>
            <v:group style="position:absolute;left:8190;top:9556;width:20;height:2" coordorigin="8190,9556" coordsize="20,2">
              <v:shape style="position:absolute;left:8190;top:9556;width:20;height:2" coordorigin="8190,9556" coordsize="20,0" path="m8190,9556l8209,9556e" filled="false" stroked="true" strokeweight=".48001pt" strokecolor="#000000">
                <v:path arrowok="t"/>
              </v:shape>
            </v:group>
            <v:group style="position:absolute;left:8209;top:9556;width:20;height:2" coordorigin="8209,9556" coordsize="20,2">
              <v:shape style="position:absolute;left:8209;top:9556;width:20;height:2" coordorigin="8209,9556" coordsize="20,0" path="m8209,9556l8229,9556e" filled="false" stroked="true" strokeweight=".48001pt" strokecolor="#000000">
                <v:path arrowok="t"/>
              </v:shape>
            </v:group>
            <v:group style="position:absolute;left:8229;top:9556;width:20;height:2" coordorigin="8229,9556" coordsize="20,2">
              <v:shape style="position:absolute;left:8229;top:9556;width:20;height:2" coordorigin="8229,9556" coordsize="20,0" path="m8229,9556l8248,9556e" filled="false" stroked="true" strokeweight=".48001pt" strokecolor="#000000">
                <v:path arrowok="t"/>
              </v:shape>
            </v:group>
            <v:group style="position:absolute;left:8248;top:9556;width:20;height:2" coordorigin="8248,9556" coordsize="20,2">
              <v:shape style="position:absolute;left:8248;top:9556;width:20;height:2" coordorigin="8248,9556" coordsize="20,0" path="m8248,9556l8267,9556e" filled="false" stroked="true" strokeweight=".48001pt" strokecolor="#000000">
                <v:path arrowok="t"/>
              </v:shape>
            </v:group>
            <v:group style="position:absolute;left:8267;top:9556;width:20;height:2" coordorigin="8267,9556" coordsize="20,2">
              <v:shape style="position:absolute;left:8267;top:9556;width:20;height:2" coordorigin="8267,9556" coordsize="20,0" path="m8267,9556l8286,9556e" filled="false" stroked="true" strokeweight=".48001pt" strokecolor="#000000">
                <v:path arrowok="t"/>
              </v:shape>
            </v:group>
            <v:group style="position:absolute;left:8286;top:9556;width:20;height:2" coordorigin="8286,9556" coordsize="20,2">
              <v:shape style="position:absolute;left:8286;top:9556;width:20;height:2" coordorigin="8286,9556" coordsize="20,0" path="m8286,9556l8305,9556e" filled="false" stroked="true" strokeweight=".48001pt" strokecolor="#000000">
                <v:path arrowok="t"/>
              </v:shape>
            </v:group>
            <v:group style="position:absolute;left:8305;top:9556;width:20;height:2" coordorigin="8305,9556" coordsize="20,2">
              <v:shape style="position:absolute;left:8305;top:9556;width:20;height:2" coordorigin="8305,9556" coordsize="20,0" path="m8305,9556l8325,9556e" filled="false" stroked="true" strokeweight=".48001pt" strokecolor="#000000">
                <v:path arrowok="t"/>
              </v:shape>
            </v:group>
            <v:group style="position:absolute;left:8325;top:9556;width:20;height:2" coordorigin="8325,9556" coordsize="20,2">
              <v:shape style="position:absolute;left:8325;top:9556;width:20;height:2" coordorigin="8325,9556" coordsize="20,0" path="m8325,9556l8344,9556e" filled="false" stroked="true" strokeweight=".48001pt" strokecolor="#000000">
                <v:path arrowok="t"/>
              </v:shape>
            </v:group>
            <v:group style="position:absolute;left:8344;top:9556;width:20;height:2" coordorigin="8344,9556" coordsize="20,2">
              <v:shape style="position:absolute;left:8344;top:9556;width:20;height:2" coordorigin="8344,9556" coordsize="20,0" path="m8344,9556l8363,9556e" filled="false" stroked="true" strokeweight=".48001pt" strokecolor="#000000">
                <v:path arrowok="t"/>
              </v:shape>
            </v:group>
            <v:group style="position:absolute;left:8363;top:9556;width:20;height:2" coordorigin="8363,9556" coordsize="20,2">
              <v:shape style="position:absolute;left:8363;top:9556;width:20;height:2" coordorigin="8363,9556" coordsize="20,0" path="m8363,9556l8382,9556e" filled="false" stroked="true" strokeweight=".48001pt" strokecolor="#000000">
                <v:path arrowok="t"/>
              </v:shape>
            </v:group>
            <v:group style="position:absolute;left:8382;top:9556;width:20;height:2" coordorigin="8382,9556" coordsize="20,2">
              <v:shape style="position:absolute;left:8382;top:9556;width:20;height:2" coordorigin="8382,9556" coordsize="20,0" path="m8382,9556l8401,9556e" filled="false" stroked="true" strokeweight=".48001pt" strokecolor="#000000">
                <v:path arrowok="t"/>
              </v:shape>
            </v:group>
            <v:group style="position:absolute;left:8401;top:9556;width:20;height:2" coordorigin="8401,9556" coordsize="20,2">
              <v:shape style="position:absolute;left:8401;top:9556;width:20;height:2" coordorigin="8401,9556" coordsize="20,0" path="m8401,9556l8421,9556e" filled="false" stroked="true" strokeweight=".48001pt" strokecolor="#000000">
                <v:path arrowok="t"/>
              </v:shape>
            </v:group>
            <v:group style="position:absolute;left:8421;top:9556;width:20;height:2" coordorigin="8421,9556" coordsize="20,2">
              <v:shape style="position:absolute;left:8421;top:9556;width:20;height:2" coordorigin="8421,9556" coordsize="20,0" path="m8421,9556l8440,9556e" filled="false" stroked="true" strokeweight=".48001pt" strokecolor="#000000">
                <v:path arrowok="t"/>
              </v:shape>
            </v:group>
            <v:group style="position:absolute;left:8440;top:9556;width:20;height:2" coordorigin="8440,9556" coordsize="20,2">
              <v:shape style="position:absolute;left:8440;top:9556;width:20;height:2" coordorigin="8440,9556" coordsize="20,0" path="m8440,9556l8459,9556e" filled="false" stroked="true" strokeweight=".48001pt" strokecolor="#000000">
                <v:path arrowok="t"/>
              </v:shape>
            </v:group>
            <v:group style="position:absolute;left:8459;top:9556;width:20;height:2" coordorigin="8459,9556" coordsize="20,2">
              <v:shape style="position:absolute;left:8459;top:9556;width:20;height:2" coordorigin="8459,9556" coordsize="20,0" path="m8459,9556l8478,9556e" filled="false" stroked="true" strokeweight=".48001pt" strokecolor="#000000">
                <v:path arrowok="t"/>
              </v:shape>
            </v:group>
            <v:group style="position:absolute;left:8478;top:9556;width:20;height:2" coordorigin="8478,9556" coordsize="20,2">
              <v:shape style="position:absolute;left:8478;top:9556;width:20;height:2" coordorigin="8478,9556" coordsize="20,0" path="m8478,9556l8497,9556e" filled="false" stroked="true" strokeweight=".48001pt" strokecolor="#000000">
                <v:path arrowok="t"/>
              </v:shape>
            </v:group>
            <v:group style="position:absolute;left:8497;top:9556;width:20;height:2" coordorigin="8497,9556" coordsize="20,2">
              <v:shape style="position:absolute;left:8497;top:9556;width:20;height:2" coordorigin="8497,9556" coordsize="20,0" path="m8497,9556l8517,9556e" filled="false" stroked="true" strokeweight=".48001pt" strokecolor="#000000">
                <v:path arrowok="t"/>
              </v:shape>
            </v:group>
            <v:group style="position:absolute;left:8517;top:9556;width:20;height:2" coordorigin="8517,9556" coordsize="20,2">
              <v:shape style="position:absolute;left:8517;top:9556;width:20;height:2" coordorigin="8517,9556" coordsize="20,0" path="m8517,9556l8536,9556e" filled="false" stroked="true" strokeweight=".48001pt" strokecolor="#000000">
                <v:path arrowok="t"/>
              </v:shape>
            </v:group>
            <v:group style="position:absolute;left:8536;top:9556;width:20;height:2" coordorigin="8536,9556" coordsize="20,2">
              <v:shape style="position:absolute;left:8536;top:9556;width:20;height:2" coordorigin="8536,9556" coordsize="20,0" path="m8536,9556l8555,9556e" filled="false" stroked="true" strokeweight=".48001pt" strokecolor="#000000">
                <v:path arrowok="t"/>
              </v:shape>
            </v:group>
            <v:group style="position:absolute;left:8555;top:9556;width:20;height:2" coordorigin="8555,9556" coordsize="20,2">
              <v:shape style="position:absolute;left:8555;top:9556;width:20;height:2" coordorigin="8555,9556" coordsize="20,0" path="m8555,9556l8574,9556e" filled="false" stroked="true" strokeweight=".48001pt" strokecolor="#000000">
                <v:path arrowok="t"/>
              </v:shape>
            </v:group>
            <v:group style="position:absolute;left:8574;top:9556;width:20;height:2" coordorigin="8574,9556" coordsize="20,2">
              <v:shape style="position:absolute;left:8574;top:9556;width:20;height:2" coordorigin="8574,9556" coordsize="20,0" path="m8574,9556l8593,9556e" filled="false" stroked="true" strokeweight=".48001pt" strokecolor="#000000">
                <v:path arrowok="t"/>
              </v:shape>
            </v:group>
            <v:group style="position:absolute;left:8593;top:9556;width:20;height:2" coordorigin="8593,9556" coordsize="20,2">
              <v:shape style="position:absolute;left:8593;top:9556;width:20;height:2" coordorigin="8593,9556" coordsize="20,0" path="m8593,9556l8613,9556e" filled="false" stroked="true" strokeweight=".48001pt" strokecolor="#000000">
                <v:path arrowok="t"/>
              </v:shape>
            </v:group>
            <v:group style="position:absolute;left:8613;top:9556;width:20;height:2" coordorigin="8613,9556" coordsize="20,2">
              <v:shape style="position:absolute;left:8613;top:9556;width:20;height:2" coordorigin="8613,9556" coordsize="20,0" path="m8613,9556l8632,9556e" filled="false" stroked="true" strokeweight=".48001pt" strokecolor="#000000">
                <v:path arrowok="t"/>
              </v:shape>
            </v:group>
            <v:group style="position:absolute;left:8632;top:9556;width:20;height:2" coordorigin="8632,9556" coordsize="20,2">
              <v:shape style="position:absolute;left:8632;top:9556;width:20;height:2" coordorigin="8632,9556" coordsize="20,0" path="m8632,9556l8651,9556e" filled="false" stroked="true" strokeweight=".48001pt" strokecolor="#000000">
                <v:path arrowok="t"/>
              </v:shape>
            </v:group>
            <v:group style="position:absolute;left:8651;top:9556;width:20;height:2" coordorigin="8651,9556" coordsize="20,2">
              <v:shape style="position:absolute;left:8651;top:9556;width:20;height:2" coordorigin="8651,9556" coordsize="20,0" path="m8651,9556l8670,9556e" filled="false" stroked="true" strokeweight=".48001pt" strokecolor="#000000">
                <v:path arrowok="t"/>
              </v:shape>
            </v:group>
            <v:group style="position:absolute;left:8670;top:9556;width:20;height:2" coordorigin="8670,9556" coordsize="20,2">
              <v:shape style="position:absolute;left:8670;top:9556;width:20;height:2" coordorigin="8670,9556" coordsize="20,0" path="m8670,9556l8689,9556e" filled="false" stroked="true" strokeweight=".48001pt" strokecolor="#000000">
                <v:path arrowok="t"/>
              </v:shape>
            </v:group>
            <v:group style="position:absolute;left:8689;top:9556;width:20;height:2" coordorigin="8689,9556" coordsize="20,2">
              <v:shape style="position:absolute;left:8689;top:9556;width:20;height:2" coordorigin="8689,9556" coordsize="20,0" path="m8689,9556l8709,9556e" filled="false" stroked="true" strokeweight=".48001pt" strokecolor="#000000">
                <v:path arrowok="t"/>
              </v:shape>
            </v:group>
            <v:group style="position:absolute;left:8709;top:9556;width:20;height:2" coordorigin="8709,9556" coordsize="20,2">
              <v:shape style="position:absolute;left:8709;top:9556;width:20;height:2" coordorigin="8709,9556" coordsize="20,0" path="m8709,9556l8728,9556e" filled="false" stroked="true" strokeweight=".48001pt" strokecolor="#000000">
                <v:path arrowok="t"/>
              </v:shape>
            </v:group>
            <v:group style="position:absolute;left:8728;top:9556;width:20;height:2" coordorigin="8728,9556" coordsize="20,2">
              <v:shape style="position:absolute;left:8728;top:9556;width:20;height:2" coordorigin="8728,9556" coordsize="20,0" path="m8728,9556l8747,9556e" filled="false" stroked="true" strokeweight=".48001pt" strokecolor="#000000">
                <v:path arrowok="t"/>
              </v:shape>
            </v:group>
            <v:group style="position:absolute;left:8747;top:9556;width:20;height:2" coordorigin="8747,9556" coordsize="20,2">
              <v:shape style="position:absolute;left:8747;top:9556;width:20;height:2" coordorigin="8747,9556" coordsize="20,0" path="m8747,9556l8766,9556e" filled="false" stroked="true" strokeweight=".48001pt" strokecolor="#000000">
                <v:path arrowok="t"/>
              </v:shape>
            </v:group>
            <v:group style="position:absolute;left:8766;top:9556;width:20;height:2" coordorigin="8766,9556" coordsize="20,2">
              <v:shape style="position:absolute;left:8766;top:9556;width:20;height:2" coordorigin="8766,9556" coordsize="20,0" path="m8766,9556l8785,9556e" filled="false" stroked="true" strokeweight=".48001pt" strokecolor="#000000">
                <v:path arrowok="t"/>
              </v:shape>
            </v:group>
            <v:group style="position:absolute;left:8785;top:9556;width:20;height:2" coordorigin="8785,9556" coordsize="20,2">
              <v:shape style="position:absolute;left:8785;top:9556;width:20;height:2" coordorigin="8785,9556" coordsize="20,0" path="m8785,9556l8805,9556e" filled="false" stroked="true" strokeweight=".48001pt" strokecolor="#000000">
                <v:path arrowok="t"/>
              </v:shape>
            </v:group>
            <v:group style="position:absolute;left:8805;top:9556;width:20;height:2" coordorigin="8805,9556" coordsize="20,2">
              <v:shape style="position:absolute;left:8805;top:9556;width:20;height:2" coordorigin="8805,9556" coordsize="20,0" path="m8805,9556l8824,9556e" filled="false" stroked="true" strokeweight=".48001pt" strokecolor="#000000">
                <v:path arrowok="t"/>
              </v:shape>
            </v:group>
            <v:group style="position:absolute;left:8824;top:9556;width:20;height:2" coordorigin="8824,9556" coordsize="20,2">
              <v:shape style="position:absolute;left:8824;top:9556;width:20;height:2" coordorigin="8824,9556" coordsize="20,0" path="m8824,9556l8844,9556e" filled="false" stroked="true" strokeweight=".48001pt" strokecolor="#000000">
                <v:path arrowok="t"/>
              </v:shape>
            </v:group>
            <v:group style="position:absolute;left:8844;top:9556;width:20;height:2" coordorigin="8844,9556" coordsize="20,2">
              <v:shape style="position:absolute;left:8844;top:9556;width:20;height:2" coordorigin="8844,9556" coordsize="20,0" path="m8844,9556l8863,9556e" filled="false" stroked="true" strokeweight=".48001pt" strokecolor="#000000">
                <v:path arrowok="t"/>
              </v:shape>
            </v:group>
            <v:group style="position:absolute;left:8863;top:9556;width:20;height:2" coordorigin="8863,9556" coordsize="20,2">
              <v:shape style="position:absolute;left:8863;top:9556;width:20;height:2" coordorigin="8863,9556" coordsize="20,0" path="m8863,9556l8882,9556e" filled="false" stroked="true" strokeweight=".48001pt" strokecolor="#000000">
                <v:path arrowok="t"/>
              </v:shape>
            </v:group>
            <v:group style="position:absolute;left:8882;top:9556;width:20;height:2" coordorigin="8882,9556" coordsize="20,2">
              <v:shape style="position:absolute;left:8882;top:9556;width:20;height:2" coordorigin="8882,9556" coordsize="20,0" path="m8882,9556l8901,9556e" filled="false" stroked="true" strokeweight=".48001pt" strokecolor="#000000">
                <v:path arrowok="t"/>
              </v:shape>
            </v:group>
            <v:group style="position:absolute;left:8901;top:9556;width:20;height:2" coordorigin="8901,9556" coordsize="20,2">
              <v:shape style="position:absolute;left:8901;top:9556;width:20;height:2" coordorigin="8901,9556" coordsize="20,0" path="m8901,9556l8920,9556e" filled="false" stroked="true" strokeweight=".48001pt" strokecolor="#000000">
                <v:path arrowok="t"/>
              </v:shape>
            </v:group>
            <v:group style="position:absolute;left:8920;top:9556;width:20;height:2" coordorigin="8920,9556" coordsize="20,2">
              <v:shape style="position:absolute;left:8920;top:9556;width:20;height:2" coordorigin="8920,9556" coordsize="20,0" path="m8920,9556l8940,9556e" filled="false" stroked="true" strokeweight=".48001pt" strokecolor="#000000">
                <v:path arrowok="t"/>
              </v:shape>
            </v:group>
            <v:group style="position:absolute;left:8940;top:9556;width:20;height:2" coordorigin="8940,9556" coordsize="20,2">
              <v:shape style="position:absolute;left:8940;top:9556;width:20;height:2" coordorigin="8940,9556" coordsize="20,0" path="m8940,9556l8959,9556e" filled="false" stroked="true" strokeweight=".48001pt" strokecolor="#000000">
                <v:path arrowok="t"/>
              </v:shape>
            </v:group>
            <v:group style="position:absolute;left:8959;top:9556;width:20;height:2" coordorigin="8959,9556" coordsize="20,2">
              <v:shape style="position:absolute;left:8959;top:9556;width:20;height:2" coordorigin="8959,9556" coordsize="20,0" path="m8959,9556l8978,9556e" filled="false" stroked="true" strokeweight=".48001pt" strokecolor="#000000">
                <v:path arrowok="t"/>
              </v:shape>
            </v:group>
            <v:group style="position:absolute;left:8978;top:9556;width:20;height:2" coordorigin="8978,9556" coordsize="20,2">
              <v:shape style="position:absolute;left:8978;top:9556;width:20;height:2" coordorigin="8978,9556" coordsize="20,0" path="m8978,9556l8997,9556e" filled="false" stroked="true" strokeweight=".48001pt" strokecolor="#000000">
                <v:path arrowok="t"/>
              </v:shape>
            </v:group>
            <v:group style="position:absolute;left:8997;top:9556;width:20;height:2" coordorigin="8997,9556" coordsize="20,2">
              <v:shape style="position:absolute;left:8997;top:9556;width:20;height:2" coordorigin="8997,9556" coordsize="20,0" path="m8997,9556l9016,9556e" filled="false" stroked="true" strokeweight=".48001pt" strokecolor="#000000">
                <v:path arrowok="t"/>
              </v:shape>
            </v:group>
            <v:group style="position:absolute;left:9016;top:9556;width:20;height:2" coordorigin="9016,9556" coordsize="20,2">
              <v:shape style="position:absolute;left:9016;top:9556;width:20;height:2" coordorigin="9016,9556" coordsize="20,0" path="m9016,9556l9036,9556e" filled="false" stroked="true" strokeweight=".48001pt" strokecolor="#000000">
                <v:path arrowok="t"/>
              </v:shape>
            </v:group>
            <v:group style="position:absolute;left:9036;top:9556;width:20;height:2" coordorigin="9036,9556" coordsize="20,2">
              <v:shape style="position:absolute;left:9036;top:9556;width:20;height:2" coordorigin="9036,9556" coordsize="20,0" path="m9036,9556l9055,9556e" filled="false" stroked="true" strokeweight=".48001pt" strokecolor="#000000">
                <v:path arrowok="t"/>
              </v:shape>
            </v:group>
            <v:group style="position:absolute;left:9055;top:9556;width:20;height:2" coordorigin="9055,9556" coordsize="20,2">
              <v:shape style="position:absolute;left:9055;top:9556;width:20;height:2" coordorigin="9055,9556" coordsize="20,0" path="m9055,9556l9074,9556e" filled="false" stroked="true" strokeweight=".48001pt" strokecolor="#000000">
                <v:path arrowok="t"/>
              </v:shape>
            </v:group>
            <v:group style="position:absolute;left:9074;top:9556;width:20;height:2" coordorigin="9074,9556" coordsize="20,2">
              <v:shape style="position:absolute;left:9074;top:9556;width:20;height:2" coordorigin="9074,9556" coordsize="20,0" path="m9074,9556l9093,9556e" filled="false" stroked="true" strokeweight=".48001pt" strokecolor="#000000">
                <v:path arrowok="t"/>
              </v:shape>
            </v:group>
            <v:group style="position:absolute;left:9093;top:9556;width:20;height:2" coordorigin="9093,9556" coordsize="20,2">
              <v:shape style="position:absolute;left:9093;top:9556;width:20;height:2" coordorigin="9093,9556" coordsize="20,0" path="m9093,9556l9112,9556e" filled="false" stroked="true" strokeweight=".48001pt" strokecolor="#000000">
                <v:path arrowok="t"/>
              </v:shape>
            </v:group>
            <v:group style="position:absolute;left:9112;top:9556;width:20;height:2" coordorigin="9112,9556" coordsize="20,2">
              <v:shape style="position:absolute;left:9112;top:9556;width:20;height:2" coordorigin="9112,9556" coordsize="20,0" path="m9112,9556l9132,9556e" filled="false" stroked="true" strokeweight=".48001pt" strokecolor="#000000">
                <v:path arrowok="t"/>
              </v:shape>
            </v:group>
            <v:group style="position:absolute;left:9132;top:9556;width:20;height:2" coordorigin="9132,9556" coordsize="20,2">
              <v:shape style="position:absolute;left:9132;top:9556;width:20;height:2" coordorigin="9132,9556" coordsize="20,0" path="m9132,9556l9151,9556e" filled="false" stroked="true" strokeweight=".48001pt" strokecolor="#000000">
                <v:path arrowok="t"/>
              </v:shape>
            </v:group>
            <v:group style="position:absolute;left:9151;top:9556;width:20;height:2" coordorigin="9151,9556" coordsize="20,2">
              <v:shape style="position:absolute;left:9151;top:9556;width:20;height:2" coordorigin="9151,9556" coordsize="20,0" path="m9151,9556l9170,9556e" filled="false" stroked="true" strokeweight=".48001pt" strokecolor="#000000">
                <v:path arrowok="t"/>
              </v:shape>
            </v:group>
            <v:group style="position:absolute;left:9170;top:9556;width:20;height:2" coordorigin="9170,9556" coordsize="20,2">
              <v:shape style="position:absolute;left:9170;top:9556;width:20;height:2" coordorigin="9170,9556" coordsize="20,0" path="m9170,9556l9189,9556e" filled="false" stroked="true" strokeweight=".48001pt" strokecolor="#000000">
                <v:path arrowok="t"/>
              </v:shape>
            </v:group>
            <v:group style="position:absolute;left:9189;top:9556;width:20;height:2" coordorigin="9189,9556" coordsize="20,2">
              <v:shape style="position:absolute;left:9189;top:9556;width:20;height:2" coordorigin="9189,9556" coordsize="20,0" path="m9189,9556l9208,9556e" filled="false" stroked="true" strokeweight=".48001pt" strokecolor="#000000">
                <v:path arrowok="t"/>
              </v:shape>
            </v:group>
            <v:group style="position:absolute;left:9208;top:9556;width:20;height:2" coordorigin="9208,9556" coordsize="20,2">
              <v:shape style="position:absolute;left:9208;top:9556;width:20;height:2" coordorigin="9208,9556" coordsize="20,0" path="m9208,9556l9228,9556e" filled="false" stroked="true" strokeweight=".48001pt" strokecolor="#000000">
                <v:path arrowok="t"/>
              </v:shape>
            </v:group>
            <v:group style="position:absolute;left:9228;top:9556;width:20;height:2" coordorigin="9228,9556" coordsize="20,2">
              <v:shape style="position:absolute;left:9228;top:9556;width:20;height:2" coordorigin="9228,9556" coordsize="20,0" path="m9228,9556l9247,9556e" filled="false" stroked="true" strokeweight=".48001pt" strokecolor="#000000">
                <v:path arrowok="t"/>
              </v:shape>
            </v:group>
            <v:group style="position:absolute;left:9247;top:9556;width:20;height:2" coordorigin="9247,9556" coordsize="20,2">
              <v:shape style="position:absolute;left:9247;top:9556;width:20;height:2" coordorigin="9247,9556" coordsize="20,0" path="m9247,9556l9266,9556e" filled="false" stroked="true" strokeweight=".48001pt" strokecolor="#000000">
                <v:path arrowok="t"/>
              </v:shape>
            </v:group>
            <v:group style="position:absolute;left:9266;top:9556;width:20;height:2" coordorigin="9266,9556" coordsize="20,2">
              <v:shape style="position:absolute;left:9266;top:9556;width:20;height:2" coordorigin="9266,9556" coordsize="20,0" path="m9266,9556l9285,9556e" filled="false" stroked="true" strokeweight=".48001pt" strokecolor="#000000">
                <v:path arrowok="t"/>
              </v:shape>
            </v:group>
            <v:group style="position:absolute;left:9285;top:9556;width:20;height:2" coordorigin="9285,9556" coordsize="20,2">
              <v:shape style="position:absolute;left:9285;top:9556;width:20;height:2" coordorigin="9285,9556" coordsize="20,0" path="m9285,9556l9304,9556e" filled="false" stroked="true" strokeweight=".48001pt" strokecolor="#000000">
                <v:path arrowok="t"/>
              </v:shape>
            </v:group>
            <v:group style="position:absolute;left:9304;top:9556;width:20;height:2" coordorigin="9304,9556" coordsize="20,2">
              <v:shape style="position:absolute;left:9304;top:9556;width:20;height:2" coordorigin="9304,9556" coordsize="20,0" path="m9304,9556l9324,9556e" filled="false" stroked="true" strokeweight=".48001pt" strokecolor="#000000">
                <v:path arrowok="t"/>
              </v:shape>
            </v:group>
            <v:group style="position:absolute;left:9324;top:9556;width:20;height:2" coordorigin="9324,9556" coordsize="20,2">
              <v:shape style="position:absolute;left:9324;top:9556;width:20;height:2" coordorigin="9324,9556" coordsize="20,0" path="m9324,9556l9343,9556e" filled="false" stroked="true" strokeweight=".48001pt" strokecolor="#000000">
                <v:path arrowok="t"/>
              </v:shape>
            </v:group>
            <v:group style="position:absolute;left:9343;top:9556;width:20;height:2" coordorigin="9343,9556" coordsize="20,2">
              <v:shape style="position:absolute;left:9343;top:9556;width:20;height:2" coordorigin="9343,9556" coordsize="20,0" path="m9343,9556l9362,9556e" filled="false" stroked="true" strokeweight=".48001pt" strokecolor="#000000">
                <v:path arrowok="t"/>
              </v:shape>
            </v:group>
            <v:group style="position:absolute;left:9362;top:9556;width:20;height:2" coordorigin="9362,9556" coordsize="20,2">
              <v:shape style="position:absolute;left:9362;top:9556;width:20;height:2" coordorigin="9362,9556" coordsize="20,0" path="m9362,9556l9381,9556e" filled="false" stroked="true" strokeweight=".48001pt" strokecolor="#000000">
                <v:path arrowok="t"/>
              </v:shape>
            </v:group>
            <v:group style="position:absolute;left:9381;top:9556;width:20;height:2" coordorigin="9381,9556" coordsize="20,2">
              <v:shape style="position:absolute;left:9381;top:9556;width:20;height:2" coordorigin="9381,9556" coordsize="20,0" path="m9381,9556l9400,9556e" filled="false" stroked="true" strokeweight=".48001pt" strokecolor="#000000">
                <v:path arrowok="t"/>
              </v:shape>
            </v:group>
            <v:group style="position:absolute;left:9400;top:9556;width:20;height:2" coordorigin="9400,9556" coordsize="20,2">
              <v:shape style="position:absolute;left:9400;top:9556;width:20;height:2" coordorigin="9400,9556" coordsize="20,0" path="m9400,9556l9420,9556e" filled="false" stroked="true" strokeweight=".48001pt" strokecolor="#000000">
                <v:path arrowok="t"/>
              </v:shape>
            </v:group>
            <v:group style="position:absolute;left:9420;top:9556;width:20;height:2" coordorigin="9420,9556" coordsize="20,2">
              <v:shape style="position:absolute;left:9420;top:9556;width:20;height:2" coordorigin="9420,9556" coordsize="20,0" path="m9420,9556l9439,9556e" filled="false" stroked="true" strokeweight=".48001pt" strokecolor="#000000">
                <v:path arrowok="t"/>
              </v:shape>
            </v:group>
            <v:group style="position:absolute;left:9439;top:9556;width:20;height:2" coordorigin="9439,9556" coordsize="20,2">
              <v:shape style="position:absolute;left:9439;top:9556;width:20;height:2" coordorigin="9439,9556" coordsize="20,0" path="m9439,9556l9458,9556e" filled="false" stroked="true" strokeweight=".48001pt" strokecolor="#000000">
                <v:path arrowok="t"/>
              </v:shape>
            </v:group>
            <v:group style="position:absolute;left:9458;top:9556;width:20;height:2" coordorigin="9458,9556" coordsize="20,2">
              <v:shape style="position:absolute;left:9458;top:9556;width:20;height:2" coordorigin="9458,9556" coordsize="20,0" path="m9458,9556l9477,9556e" filled="false" stroked="true" strokeweight=".48001pt" strokecolor="#000000">
                <v:path arrowok="t"/>
              </v:shape>
            </v:group>
            <v:group style="position:absolute;left:9477;top:9556;width:20;height:2" coordorigin="9477,9556" coordsize="20,2">
              <v:shape style="position:absolute;left:9477;top:9556;width:20;height:2" coordorigin="9477,9556" coordsize="20,0" path="m9477,9556l9496,9556e" filled="false" stroked="true" strokeweight=".48001pt" strokecolor="#000000">
                <v:path arrowok="t"/>
              </v:shape>
            </v:group>
            <v:group style="position:absolute;left:9496;top:9556;width:20;height:2" coordorigin="9496,9556" coordsize="20,2">
              <v:shape style="position:absolute;left:9496;top:9556;width:20;height:2" coordorigin="9496,9556" coordsize="20,0" path="m9496,9556l9516,9556e" filled="false" stroked="true" strokeweight=".48001pt" strokecolor="#000000">
                <v:path arrowok="t"/>
              </v:shape>
            </v:group>
            <v:group style="position:absolute;left:9516;top:9556;width:20;height:2" coordorigin="9516,9556" coordsize="20,2">
              <v:shape style="position:absolute;left:9516;top:9556;width:20;height:2" coordorigin="9516,9556" coordsize="20,0" path="m9516,9556l9535,9556e" filled="false" stroked="true" strokeweight=".48001pt" strokecolor="#000000">
                <v:path arrowok="t"/>
              </v:shape>
            </v:group>
            <v:group style="position:absolute;left:9535;top:9556;width:20;height:2" coordorigin="9535,9556" coordsize="20,2">
              <v:shape style="position:absolute;left:9535;top:9556;width:20;height:2" coordorigin="9535,9556" coordsize="20,0" path="m9535,9556l9554,9556e" filled="false" stroked="true" strokeweight=".48001pt" strokecolor="#000000">
                <v:path arrowok="t"/>
              </v:shape>
            </v:group>
            <v:group style="position:absolute;left:9554;top:9556;width:20;height:2" coordorigin="9554,9556" coordsize="20,2">
              <v:shape style="position:absolute;left:9554;top:9556;width:20;height:2" coordorigin="9554,9556" coordsize="20,0" path="m9554,9556l9573,9556e" filled="false" stroked="true" strokeweight=".48001pt" strokecolor="#000000">
                <v:path arrowok="t"/>
              </v:shape>
            </v:group>
            <v:group style="position:absolute;left:9573;top:9556;width:20;height:2" coordorigin="9573,9556" coordsize="20,2">
              <v:shape style="position:absolute;left:9573;top:9556;width:20;height:2" coordorigin="9573,9556" coordsize="20,0" path="m9573,9556l9592,9556e" filled="false" stroked="true" strokeweight=".48001pt" strokecolor="#000000">
                <v:path arrowok="t"/>
              </v:shape>
            </v:group>
            <v:group style="position:absolute;left:9592;top:9556;width:20;height:2" coordorigin="9592,9556" coordsize="20,2">
              <v:shape style="position:absolute;left:9592;top:9556;width:20;height:2" coordorigin="9592,9556" coordsize="20,0" path="m9592,9556l9612,9556e" filled="false" stroked="true" strokeweight=".48001pt" strokecolor="#000000">
                <v:path arrowok="t"/>
              </v:shape>
            </v:group>
            <v:group style="position:absolute;left:9612;top:9556;width:20;height:2" coordorigin="9612,9556" coordsize="20,2">
              <v:shape style="position:absolute;left:9612;top:9556;width:20;height:2" coordorigin="9612,9556" coordsize="20,0" path="m9612,9556l9631,9556e" filled="false" stroked="true" strokeweight=".48001pt" strokecolor="#000000">
                <v:path arrowok="t"/>
              </v:shape>
            </v:group>
            <v:group style="position:absolute;left:9631;top:9556;width:20;height:2" coordorigin="9631,9556" coordsize="20,2">
              <v:shape style="position:absolute;left:9631;top:9556;width:20;height:2" coordorigin="9631,9556" coordsize="20,0" path="m9631,9556l9650,9556e" filled="false" stroked="true" strokeweight=".48001pt" strokecolor="#000000">
                <v:path arrowok="t"/>
              </v:shape>
            </v:group>
            <v:group style="position:absolute;left:9650;top:9556;width:20;height:2" coordorigin="9650,9556" coordsize="20,2">
              <v:shape style="position:absolute;left:9650;top:9556;width:20;height:2" coordorigin="9650,9556" coordsize="20,0" path="m9650,9556l9669,9556e" filled="false" stroked="true" strokeweight=".48001pt" strokecolor="#000000">
                <v:path arrowok="t"/>
              </v:shape>
            </v:group>
            <v:group style="position:absolute;left:9669;top:9556;width:20;height:2" coordorigin="9669,9556" coordsize="20,2">
              <v:shape style="position:absolute;left:9669;top:9556;width:20;height:2" coordorigin="9669,9556" coordsize="20,0" path="m9669,9556l9688,9556e" filled="false" stroked="true" strokeweight=".48001pt" strokecolor="#000000">
                <v:path arrowok="t"/>
              </v:shape>
            </v:group>
            <v:group style="position:absolute;left:9688;top:9556;width:20;height:2" coordorigin="9688,9556" coordsize="20,2">
              <v:shape style="position:absolute;left:9688;top:9556;width:20;height:2" coordorigin="9688,9556" coordsize="20,0" path="m9688,9556l9708,9556e" filled="false" stroked="true" strokeweight=".48001pt" strokecolor="#000000">
                <v:path arrowok="t"/>
              </v:shape>
            </v:group>
            <v:group style="position:absolute;left:9708;top:9556;width:20;height:2" coordorigin="9708,9556" coordsize="20,2">
              <v:shape style="position:absolute;left:9708;top:9556;width:20;height:2" coordorigin="9708,9556" coordsize="20,0" path="m9708,9556l9727,9556e" filled="false" stroked="true" strokeweight=".48001pt" strokecolor="#000000">
                <v:path arrowok="t"/>
              </v:shape>
            </v:group>
            <v:group style="position:absolute;left:9727;top:9556;width:20;height:2" coordorigin="9727,9556" coordsize="20,2">
              <v:shape style="position:absolute;left:9727;top:9556;width:20;height:2" coordorigin="9727,9556" coordsize="20,0" path="m9727,9556l9746,9556e" filled="false" stroked="true" strokeweight=".48001pt" strokecolor="#000000">
                <v:path arrowok="t"/>
              </v:shape>
            </v:group>
            <v:group style="position:absolute;left:9746;top:9556;width:20;height:2" coordorigin="9746,9556" coordsize="20,2">
              <v:shape style="position:absolute;left:9746;top:9556;width:20;height:2" coordorigin="9746,9556" coordsize="20,0" path="m9746,9556l9765,9556e" filled="false" stroked="true" strokeweight=".48001pt" strokecolor="#000000">
                <v:path arrowok="t"/>
              </v:shape>
            </v:group>
            <v:group style="position:absolute;left:9765;top:9556;width:20;height:2" coordorigin="9765,9556" coordsize="20,2">
              <v:shape style="position:absolute;left:9765;top:9556;width:20;height:2" coordorigin="9765,9556" coordsize="20,0" path="m9765,9556l9784,9556e" filled="false" stroked="true" strokeweight=".48001pt" strokecolor="#000000">
                <v:path arrowok="t"/>
              </v:shape>
            </v:group>
            <v:group style="position:absolute;left:9784;top:9556;width:20;height:2" coordorigin="9784,9556" coordsize="20,2">
              <v:shape style="position:absolute;left:9784;top:9556;width:20;height:2" coordorigin="9784,9556" coordsize="20,0" path="m9784,9556l9804,9556e" filled="false" stroked="true" strokeweight=".48001pt" strokecolor="#000000">
                <v:path arrowok="t"/>
              </v:shape>
            </v:group>
            <v:group style="position:absolute;left:9804;top:9556;width:20;height:2" coordorigin="9804,9556" coordsize="20,2">
              <v:shape style="position:absolute;left:9804;top:9556;width:20;height:2" coordorigin="9804,9556" coordsize="20,0" path="m9804,9556l9823,9556e" filled="false" stroked="true" strokeweight=".48001pt" strokecolor="#000000">
                <v:path arrowok="t"/>
              </v:shape>
            </v:group>
            <v:group style="position:absolute;left:9823;top:9556;width:20;height:2" coordorigin="9823,9556" coordsize="20,2">
              <v:shape style="position:absolute;left:9823;top:9556;width:20;height:2" coordorigin="9823,9556" coordsize="20,0" path="m9823,9556l9842,9556e" filled="false" stroked="true" strokeweight=".48001pt" strokecolor="#000000">
                <v:path arrowok="t"/>
              </v:shape>
            </v:group>
            <v:group style="position:absolute;left:9842;top:9556;width:20;height:2" coordorigin="9842,9556" coordsize="20,2">
              <v:shape style="position:absolute;left:9842;top:9556;width:20;height:2" coordorigin="9842,9556" coordsize="20,0" path="m9842,9556l9861,9556e" filled="false" stroked="true" strokeweight=".48001pt" strokecolor="#000000">
                <v:path arrowok="t"/>
              </v:shape>
            </v:group>
            <v:group style="position:absolute;left:9861;top:9556;width:20;height:2" coordorigin="9861,9556" coordsize="20,2">
              <v:shape style="position:absolute;left:9861;top:9556;width:20;height:2" coordorigin="9861,9556" coordsize="20,0" path="m9861,9556l9880,9556e" filled="false" stroked="true" strokeweight=".48001pt" strokecolor="#000000">
                <v:path arrowok="t"/>
              </v:shape>
            </v:group>
            <v:group style="position:absolute;left:9880;top:9556;width:20;height:2" coordorigin="9880,9556" coordsize="20,2">
              <v:shape style="position:absolute;left:9880;top:9556;width:20;height:2" coordorigin="9880,9556" coordsize="20,0" path="m9880,9556l9900,9556e" filled="false" stroked="true" strokeweight=".48001pt" strokecolor="#000000">
                <v:path arrowok="t"/>
              </v:shape>
            </v:group>
            <v:group style="position:absolute;left:9900;top:9556;width:20;height:2" coordorigin="9900,9556" coordsize="20,2">
              <v:shape style="position:absolute;left:9900;top:9556;width:20;height:2" coordorigin="9900,9556" coordsize="20,0" path="m9900,9556l9919,9556e" filled="false" stroked="true" strokeweight=".48001pt" strokecolor="#000000">
                <v:path arrowok="t"/>
              </v:shape>
            </v:group>
            <v:group style="position:absolute;left:9919;top:9556;width:20;height:2" coordorigin="9919,9556" coordsize="20,2">
              <v:shape style="position:absolute;left:9919;top:9556;width:20;height:2" coordorigin="9919,9556" coordsize="20,0" path="m9919,9556l9938,9556e" filled="false" stroked="true" strokeweight=".48001pt" strokecolor="#000000">
                <v:path arrowok="t"/>
              </v:shape>
            </v:group>
            <v:group style="position:absolute;left:9938;top:9556;width:20;height:2" coordorigin="9938,9556" coordsize="20,2">
              <v:shape style="position:absolute;left:9938;top:9556;width:20;height:2" coordorigin="9938,9556" coordsize="20,0" path="m9938,9556l9957,9556e" filled="false" stroked="true" strokeweight=".48001pt" strokecolor="#000000">
                <v:path arrowok="t"/>
              </v:shape>
            </v:group>
            <v:group style="position:absolute;left:9957;top:9556;width:20;height:2" coordorigin="9957,9556" coordsize="20,2">
              <v:shape style="position:absolute;left:9957;top:9556;width:20;height:2" coordorigin="9957,9556" coordsize="20,0" path="m9957,9556l9976,9556e" filled="false" stroked="true" strokeweight=".48001pt" strokecolor="#000000">
                <v:path arrowok="t"/>
              </v:shape>
            </v:group>
            <v:group style="position:absolute;left:9976;top:9556;width:20;height:2" coordorigin="9976,9556" coordsize="20,2">
              <v:shape style="position:absolute;left:9976;top:9556;width:20;height:2" coordorigin="9976,9556" coordsize="20,0" path="m9976,9556l9996,9556e" filled="false" stroked="true" strokeweight=".48001pt" strokecolor="#000000">
                <v:path arrowok="t"/>
              </v:shape>
            </v:group>
            <v:group style="position:absolute;left:9996;top:9556;width:20;height:2" coordorigin="9996,9556" coordsize="20,2">
              <v:shape style="position:absolute;left:9996;top:9556;width:20;height:2" coordorigin="9996,9556" coordsize="20,0" path="m9996,9556l10015,9556e" filled="false" stroked="true" strokeweight=".48001pt" strokecolor="#000000">
                <v:path arrowok="t"/>
              </v:shape>
            </v:group>
            <v:group style="position:absolute;left:10015;top:9556;width:20;height:2" coordorigin="10015,9556" coordsize="20,2">
              <v:shape style="position:absolute;left:10015;top:9556;width:20;height:2" coordorigin="10015,9556" coordsize="20,0" path="m10015,9556l10034,9556e" filled="false" stroked="true" strokeweight=".48001pt" strokecolor="#000000">
                <v:path arrowok="t"/>
              </v:shape>
            </v:group>
            <v:group style="position:absolute;left:10034;top:9556;width:20;height:2" coordorigin="10034,9556" coordsize="20,2">
              <v:shape style="position:absolute;left:10034;top:9556;width:20;height:2" coordorigin="10034,9556" coordsize="20,0" path="m10034,9556l10053,9556e" filled="false" stroked="true" strokeweight=".48001pt" strokecolor="#000000">
                <v:path arrowok="t"/>
              </v:shape>
            </v:group>
            <v:group style="position:absolute;left:10053;top:9556;width:20;height:2" coordorigin="10053,9556" coordsize="20,2">
              <v:shape style="position:absolute;left:10053;top:9556;width:20;height:2" coordorigin="10053,9556" coordsize="20,0" path="m10053,9556l10072,9556e" filled="false" stroked="true" strokeweight=".48001pt" strokecolor="#000000">
                <v:path arrowok="t"/>
              </v:shape>
            </v:group>
            <v:group style="position:absolute;left:10072;top:9556;width:20;height:2" coordorigin="10072,9556" coordsize="20,2">
              <v:shape style="position:absolute;left:10072;top:9556;width:20;height:2" coordorigin="10072,9556" coordsize="20,0" path="m10072,9556l10092,9556e" filled="false" stroked="true" strokeweight=".48001pt" strokecolor="#000000">
                <v:path arrowok="t"/>
              </v:shape>
            </v:group>
            <v:group style="position:absolute;left:10092;top:9556;width:20;height:2" coordorigin="10092,9556" coordsize="20,2">
              <v:shape style="position:absolute;left:10092;top:9556;width:20;height:2" coordorigin="10092,9556" coordsize="20,0" path="m10092,9556l10111,9556e" filled="false" stroked="true" strokeweight=".48001pt" strokecolor="#000000">
                <v:path arrowok="t"/>
              </v:shape>
            </v:group>
            <v:group style="position:absolute;left:10111;top:9556;width:20;height:2" coordorigin="10111,9556" coordsize="20,2">
              <v:shape style="position:absolute;left:10111;top:9556;width:20;height:2" coordorigin="10111,9556" coordsize="20,0" path="m10111,9556l10130,9556e" filled="false" stroked="true" strokeweight=".48001pt" strokecolor="#000000">
                <v:path arrowok="t"/>
              </v:shape>
            </v:group>
            <v:group style="position:absolute;left:10130;top:9556;width:20;height:2" coordorigin="10130,9556" coordsize="20,2">
              <v:shape style="position:absolute;left:10130;top:9556;width:20;height:2" coordorigin="10130,9556" coordsize="20,0" path="m10130,9556l10149,9556e" filled="false" stroked="true" strokeweight=".48001pt" strokecolor="#000000">
                <v:path arrowok="t"/>
              </v:shape>
            </v:group>
            <v:group style="position:absolute;left:10149;top:9556;width:20;height:2" coordorigin="10149,9556" coordsize="20,2">
              <v:shape style="position:absolute;left:10149;top:9556;width:20;height:2" coordorigin="10149,9556" coordsize="20,0" path="m10149,9556l10168,9556e" filled="false" stroked="true" strokeweight=".48001pt" strokecolor="#000000">
                <v:path arrowok="t"/>
              </v:shape>
            </v:group>
            <v:group style="position:absolute;left:10168;top:9556;width:20;height:2" coordorigin="10168,9556" coordsize="20,2">
              <v:shape style="position:absolute;left:10168;top:9556;width:20;height:2" coordorigin="10168,9556" coordsize="20,0" path="m10168,9556l10188,9556e" filled="false" stroked="true" strokeweight=".48001pt" strokecolor="#000000">
                <v:path arrowok="t"/>
              </v:shape>
              <v:shape style="position:absolute;left:10188;top:9551;width:2;height:10" type="#_x0000_t75" stroked="false">
                <v:imagedata r:id="rId63" o:title=""/>
              </v:shape>
            </v:group>
            <v:group style="position:absolute;left:2727;top:9561;width:10;height:20" coordorigin="2727,9561" coordsize="10,20">
              <v:shape style="position:absolute;left:2727;top:9561;width:10;height:20" coordorigin="2727,9561" coordsize="10,20" path="m2727,9580l2736,9580,2736,9561,2727,9561,2727,9580xe" filled="true" fillcolor="#000000" stroked="false">
                <v:path arrowok="t"/>
                <v:fill type="solid"/>
              </v:shape>
            </v:group>
            <v:group style="position:absolute;left:2727;top:9580;width:10;height:20" coordorigin="2727,9580" coordsize="10,20">
              <v:shape style="position:absolute;left:2727;top:9580;width:10;height:20" coordorigin="2727,9580" coordsize="10,20" path="m2727,9599l2736,9599,2736,9580,2727,9580,2727,9599xe" filled="true" fillcolor="#000000" stroked="false">
                <v:path arrowok="t"/>
                <v:fill type="solid"/>
              </v:shape>
            </v:group>
            <v:group style="position:absolute;left:2727;top:9599;width:10;height:20" coordorigin="2727,9599" coordsize="10,20">
              <v:shape style="position:absolute;left:2727;top:9599;width:10;height:20" coordorigin="2727,9599" coordsize="10,20" path="m2727,9618l2736,9618,2736,9599,2727,9599,2727,9618xe" filled="true" fillcolor="#000000" stroked="false">
                <v:path arrowok="t"/>
                <v:fill type="solid"/>
              </v:shape>
            </v:group>
            <v:group style="position:absolute;left:2727;top:9618;width:10;height:20" coordorigin="2727,9618" coordsize="10,20">
              <v:shape style="position:absolute;left:2727;top:9618;width:10;height:20" coordorigin="2727,9618" coordsize="10,20" path="m2727,9637l2736,9637,2736,9618,2727,9618,2727,9637xe" filled="true" fillcolor="#000000" stroked="false">
                <v:path arrowok="t"/>
                <v:fill type="solid"/>
              </v:shape>
            </v:group>
            <v:group style="position:absolute;left:2727;top:9637;width:10;height:20" coordorigin="2727,9637" coordsize="10,20">
              <v:shape style="position:absolute;left:2727;top:9637;width:10;height:20" coordorigin="2727,9637" coordsize="10,20" path="m2727,9657l2736,9657,2736,9637,2727,9637,2727,9657xe" filled="true" fillcolor="#000000" stroked="false">
                <v:path arrowok="t"/>
                <v:fill type="solid"/>
              </v:shape>
            </v:group>
            <v:group style="position:absolute;left:2727;top:9657;width:10;height:20" coordorigin="2727,9657" coordsize="10,20">
              <v:shape style="position:absolute;left:2727;top:9657;width:10;height:20" coordorigin="2727,9657" coordsize="10,20" path="m2727,9676l2736,9676,2736,9657,2727,9657,2727,9676xe" filled="true" fillcolor="#000000" stroked="false">
                <v:path arrowok="t"/>
                <v:fill type="solid"/>
              </v:shape>
            </v:group>
            <v:group style="position:absolute;left:2727;top:9676;width:10;height:20" coordorigin="2727,9676" coordsize="10,20">
              <v:shape style="position:absolute;left:2727;top:9676;width:10;height:20" coordorigin="2727,9676" coordsize="10,20" path="m2727,9695l2736,9695,2736,9676,2727,9676,2727,9695xe" filled="true" fillcolor="#000000" stroked="false">
                <v:path arrowok="t"/>
                <v:fill type="solid"/>
              </v:shape>
            </v:group>
            <v:group style="position:absolute;left:2727;top:9695;width:10;height:20" coordorigin="2727,9695" coordsize="10,20">
              <v:shape style="position:absolute;left:2727;top:9695;width:10;height:20" coordorigin="2727,9695" coordsize="10,20" path="m2727,9714l2736,9714,2736,9695,2727,9695,2727,9714xe" filled="true" fillcolor="#000000" stroked="false">
                <v:path arrowok="t"/>
                <v:fill type="solid"/>
              </v:shape>
            </v:group>
            <v:group style="position:absolute;left:2727;top:9714;width:10;height:20" coordorigin="2727,9714" coordsize="10,20">
              <v:shape style="position:absolute;left:2727;top:9714;width:10;height:20" coordorigin="2727,9714" coordsize="10,20" path="m2727,9733l2736,9733,2736,9714,2727,9714,2727,9733xe" filled="true" fillcolor="#000000" stroked="false">
                <v:path arrowok="t"/>
                <v:fill type="solid"/>
              </v:shape>
            </v:group>
            <v:group style="position:absolute;left:2727;top:9733;width:10;height:20" coordorigin="2727,9733" coordsize="10,20">
              <v:shape style="position:absolute;left:2727;top:9733;width:10;height:20" coordorigin="2727,9733" coordsize="10,20" path="m2727,9753l2736,9753,2736,9733,2727,9733,2727,9753xe" filled="true" fillcolor="#000000" stroked="false">
                <v:path arrowok="t"/>
                <v:fill type="solid"/>
              </v:shape>
            </v:group>
            <v:group style="position:absolute;left:2727;top:9753;width:10;height:20" coordorigin="2727,9753" coordsize="10,20">
              <v:shape style="position:absolute;left:2727;top:9753;width:10;height:20" coordorigin="2727,9753" coordsize="10,20" path="m2727,9772l2736,9772,2736,9753,2727,9753,2727,9772xe" filled="true" fillcolor="#000000" stroked="false">
                <v:path arrowok="t"/>
                <v:fill type="solid"/>
              </v:shape>
            </v:group>
            <v:group style="position:absolute;left:2727;top:9772;width:10;height:20" coordorigin="2727,9772" coordsize="10,20">
              <v:shape style="position:absolute;left:2727;top:9772;width:10;height:20" coordorigin="2727,9772" coordsize="10,20" path="m2727,9791l2736,9791,2736,9772,2727,9772,2727,9791xe" filled="true" fillcolor="#000000" stroked="false">
                <v:path arrowok="t"/>
                <v:fill type="solid"/>
              </v:shape>
            </v:group>
            <v:group style="position:absolute;left:2727;top:9791;width:10;height:20" coordorigin="2727,9791" coordsize="10,20">
              <v:shape style="position:absolute;left:2727;top:9791;width:10;height:20" coordorigin="2727,9791" coordsize="10,20" path="m2727,9810l2736,9810,2736,9791,2727,9791,2727,9810xe" filled="true" fillcolor="#000000" stroked="false">
                <v:path arrowok="t"/>
                <v:fill type="solid"/>
              </v:shape>
            </v:group>
            <v:group style="position:absolute;left:2727;top:9810;width:10;height:20" coordorigin="2727,9810" coordsize="10,20">
              <v:shape style="position:absolute;left:2727;top:9810;width:10;height:20" coordorigin="2727,9810" coordsize="10,20" path="m2727,9829l2736,9829,2736,9810,2727,9810,2727,9829xe" filled="true" fillcolor="#000000" stroked="false">
                <v:path arrowok="t"/>
                <v:fill type="solid"/>
              </v:shape>
            </v:group>
            <v:group style="position:absolute;left:2727;top:9829;width:10;height:20" coordorigin="2727,9829" coordsize="10,20">
              <v:shape style="position:absolute;left:2727;top:9829;width:10;height:20" coordorigin="2727,9829" coordsize="10,20" path="m2727,9849l2736,9849,2736,9829,2727,9829,2727,9849xe" filled="true" fillcolor="#000000" stroked="false">
                <v:path arrowok="t"/>
                <v:fill type="solid"/>
              </v:shape>
            </v:group>
            <v:group style="position:absolute;left:2727;top:9849;width:10;height:20" coordorigin="2727,9849" coordsize="10,20">
              <v:shape style="position:absolute;left:2727;top:9849;width:10;height:20" coordorigin="2727,9849" coordsize="10,20" path="m2727,9868l2736,9868,2736,9849,2727,9849,2727,9868xe" filled="true" fillcolor="#000000" stroked="false">
                <v:path arrowok="t"/>
                <v:fill type="solid"/>
              </v:shape>
            </v:group>
            <v:group style="position:absolute;left:2727;top:9868;width:10;height:20" coordorigin="2727,9868" coordsize="10,20">
              <v:shape style="position:absolute;left:2727;top:9868;width:10;height:20" coordorigin="2727,9868" coordsize="10,20" path="m2727,9887l2736,9887,2736,9868,2727,9868,2727,9887xe" filled="true" fillcolor="#000000" stroked="false">
                <v:path arrowok="t"/>
                <v:fill type="solid"/>
              </v:shape>
            </v:group>
            <v:group style="position:absolute;left:2727;top:9887;width:10;height:20" coordorigin="2727,9887" coordsize="10,20">
              <v:shape style="position:absolute;left:2727;top:9887;width:10;height:20" coordorigin="2727,9887" coordsize="10,20" path="m2727,9906l2736,9906,2736,9887,2727,9887,2727,9906xe" filled="true" fillcolor="#000000" stroked="false">
                <v:path arrowok="t"/>
                <v:fill type="solid"/>
              </v:shape>
            </v:group>
            <v:group style="position:absolute;left:2727;top:9906;width:10;height:20" coordorigin="2727,9906" coordsize="10,20">
              <v:shape style="position:absolute;left:2727;top:9906;width:10;height:20" coordorigin="2727,9906" coordsize="10,20" path="m2727,9925l2736,9925,2736,9906,2727,9906,2727,9925xe" filled="true" fillcolor="#000000" stroked="false">
                <v:path arrowok="t"/>
                <v:fill type="solid"/>
              </v:shape>
            </v:group>
            <v:group style="position:absolute;left:2727;top:9925;width:10;height:20" coordorigin="2727,9925" coordsize="10,20">
              <v:shape style="position:absolute;left:2727;top:9925;width:10;height:20" coordorigin="2727,9925" coordsize="10,20" path="m2727,9945l2736,9945,2736,9925,2727,9925,2727,9945xe" filled="true" fillcolor="#000000" stroked="false">
                <v:path arrowok="t"/>
                <v:fill type="solid"/>
              </v:shape>
            </v:group>
            <v:group style="position:absolute;left:2727;top:9945;width:10;height:20" coordorigin="2727,9945" coordsize="10,20">
              <v:shape style="position:absolute;left:2727;top:9945;width:10;height:20" coordorigin="2727,9945" coordsize="10,20" path="m2727,9964l2736,9964,2736,9945,2727,9945,2727,9964xe" filled="true" fillcolor="#000000" stroked="false">
                <v:path arrowok="t"/>
                <v:fill type="solid"/>
              </v:shape>
            </v:group>
            <v:group style="position:absolute;left:2727;top:9964;width:10;height:20" coordorigin="2727,9964" coordsize="10,20">
              <v:shape style="position:absolute;left:2727;top:9964;width:10;height:20" coordorigin="2727,9964" coordsize="10,20" path="m2727,9983l2736,9983,2736,9964,2727,9964,2727,9983xe" filled="true" fillcolor="#000000" stroked="false">
                <v:path arrowok="t"/>
                <v:fill type="solid"/>
              </v:shape>
            </v:group>
            <v:group style="position:absolute;left:2727;top:9983;width:10;height:20" coordorigin="2727,9983" coordsize="10,20">
              <v:shape style="position:absolute;left:2727;top:9983;width:10;height:20" coordorigin="2727,9983" coordsize="10,20" path="m2727,10002l2736,10002,2736,9983,2727,9983,2727,10002xe" filled="true" fillcolor="#000000" stroked="false">
                <v:path arrowok="t"/>
                <v:fill type="solid"/>
              </v:shape>
            </v:group>
            <v:group style="position:absolute;left:2727;top:10002;width:10;height:20" coordorigin="2727,10002" coordsize="10,20">
              <v:shape style="position:absolute;left:2727;top:10002;width:10;height:20" coordorigin="2727,10002" coordsize="10,20" path="m2727,10021l2736,10021,2736,10002,2727,10002,2727,10021xe" filled="true" fillcolor="#000000" stroked="false">
                <v:path arrowok="t"/>
                <v:fill type="solid"/>
              </v:shape>
            </v:group>
            <v:group style="position:absolute;left:2727;top:10021;width:10;height:20" coordorigin="2727,10021" coordsize="10,20">
              <v:shape style="position:absolute;left:2727;top:10021;width:10;height:20" coordorigin="2727,10021" coordsize="10,20" path="m2727,10041l2736,10041,2736,10021,2727,10021,2727,10041xe" filled="true" fillcolor="#000000" stroked="false">
                <v:path arrowok="t"/>
                <v:fill type="solid"/>
              </v:shape>
            </v:group>
            <v:group style="position:absolute;left:2727;top:10041;width:10;height:20" coordorigin="2727,10041" coordsize="10,20">
              <v:shape style="position:absolute;left:2727;top:10041;width:10;height:20" coordorigin="2727,10041" coordsize="10,20" path="m2727,10060l2736,10060,2736,10041,2727,10041,2727,10060xe" filled="true" fillcolor="#000000" stroked="false">
                <v:path arrowok="t"/>
                <v:fill type="solid"/>
              </v:shape>
            </v:group>
            <v:group style="position:absolute;left:2727;top:10060;width:10;height:20" coordorigin="2727,10060" coordsize="10,20">
              <v:shape style="position:absolute;left:2727;top:10060;width:10;height:20" coordorigin="2727,10060" coordsize="10,20" path="m2727,10079l2736,10079,2736,10060,2727,10060,2727,10079xe" filled="true" fillcolor="#000000" stroked="false">
                <v:path arrowok="t"/>
                <v:fill type="solid"/>
              </v:shape>
            </v:group>
            <v:group style="position:absolute;left:2727;top:10079;width:10;height:20" coordorigin="2727,10079" coordsize="10,20">
              <v:shape style="position:absolute;left:2727;top:10079;width:10;height:20" coordorigin="2727,10079" coordsize="10,20" path="m2727,10098l2736,10098,2736,10079,2727,10079,2727,10098xe" filled="true" fillcolor="#000000" stroked="false">
                <v:path arrowok="t"/>
                <v:fill type="solid"/>
              </v:shape>
            </v:group>
            <v:group style="position:absolute;left:2727;top:10098;width:10;height:20" coordorigin="2727,10098" coordsize="10,20">
              <v:shape style="position:absolute;left:2727;top:10098;width:10;height:20" coordorigin="2727,10098" coordsize="10,20" path="m2727,10117l2736,10117,2736,10098,2727,10098,2727,10117xe" filled="true" fillcolor="#000000" stroked="false">
                <v:path arrowok="t"/>
                <v:fill type="solid"/>
              </v:shape>
            </v:group>
            <v:group style="position:absolute;left:2727;top:10117;width:10;height:20" coordorigin="2727,10117" coordsize="10,20">
              <v:shape style="position:absolute;left:2727;top:10117;width:10;height:20" coordorigin="2727,10117" coordsize="10,20" path="m2727,10137l2736,10137,2736,10117,2727,10117,2727,10137xe" filled="true" fillcolor="#000000" stroked="false">
                <v:path arrowok="t"/>
                <v:fill type="solid"/>
              </v:shape>
            </v:group>
            <v:group style="position:absolute;left:2727;top:10137;width:10;height:20" coordorigin="2727,10137" coordsize="10,20">
              <v:shape style="position:absolute;left:2727;top:10137;width:10;height:20" coordorigin="2727,10137" coordsize="10,20" path="m2727,10156l2736,10156,2736,10137,2727,10137,2727,10156xe" filled="true" fillcolor="#000000" stroked="false">
                <v:path arrowok="t"/>
                <v:fill type="solid"/>
              </v:shape>
            </v:group>
            <v:group style="position:absolute;left:2727;top:10156;width:10;height:20" coordorigin="2727,10156" coordsize="10,20">
              <v:shape style="position:absolute;left:2727;top:10156;width:10;height:20" coordorigin="2727,10156" coordsize="10,20" path="m2727,10175l2736,10175,2736,10156,2727,10156,2727,10175xe" filled="true" fillcolor="#000000" stroked="false">
                <v:path arrowok="t"/>
                <v:fill type="solid"/>
              </v:shape>
            </v:group>
            <v:group style="position:absolute;left:2727;top:10175;width:10;height:20" coordorigin="2727,10175" coordsize="10,20">
              <v:shape style="position:absolute;left:2727;top:10175;width:10;height:20" coordorigin="2727,10175" coordsize="10,20" path="m2727,10194l2736,10194,2736,10175,2727,10175,2727,10194xe" filled="true" fillcolor="#000000" stroked="false">
                <v:path arrowok="t"/>
                <v:fill type="solid"/>
              </v:shape>
            </v:group>
            <v:group style="position:absolute;left:2727;top:10194;width:10;height:20" coordorigin="2727,10194" coordsize="10,20">
              <v:shape style="position:absolute;left:2727;top:10194;width:10;height:20" coordorigin="2727,10194" coordsize="10,20" path="m2727,10213l2736,10213,2736,10194,2727,10194,2727,10213xe" filled="true" fillcolor="#000000" stroked="false">
                <v:path arrowok="t"/>
                <v:fill type="solid"/>
              </v:shape>
            </v:group>
            <v:group style="position:absolute;left:2727;top:10213;width:10;height:20" coordorigin="2727,10213" coordsize="10,20">
              <v:shape style="position:absolute;left:2727;top:10213;width:10;height:20" coordorigin="2727,10213" coordsize="10,20" path="m2727,10233l2736,10233,2736,10213,2727,10213,2727,10233xe" filled="true" fillcolor="#000000" stroked="false">
                <v:path arrowok="t"/>
                <v:fill type="solid"/>
              </v:shape>
            </v:group>
            <v:group style="position:absolute;left:2727;top:10233;width:10;height:20" coordorigin="2727,10233" coordsize="10,20">
              <v:shape style="position:absolute;left:2727;top:10233;width:10;height:20" coordorigin="2727,10233" coordsize="10,20" path="m2727,10252l2736,10252,2736,10233,2727,10233,2727,10252xe" filled="true" fillcolor="#000000" stroked="false">
                <v:path arrowok="t"/>
                <v:fill type="solid"/>
              </v:shape>
            </v:group>
            <v:group style="position:absolute;left:2727;top:10252;width:10;height:20" coordorigin="2727,10252" coordsize="10,20">
              <v:shape style="position:absolute;left:2727;top:10252;width:10;height:20" coordorigin="2727,10252" coordsize="10,20" path="m2727,10271l2736,10271,2736,10252,2727,10252,2727,10271xe" filled="true" fillcolor="#000000" stroked="false">
                <v:path arrowok="t"/>
                <v:fill type="solid"/>
              </v:shape>
            </v:group>
            <v:group style="position:absolute;left:2727;top:10271;width:10;height:20" coordorigin="2727,10271" coordsize="10,20">
              <v:shape style="position:absolute;left:2727;top:10271;width:10;height:20" coordorigin="2727,10271" coordsize="10,20" path="m2727,10290l2736,10290,2736,10271,2727,10271,2727,10290xe" filled="true" fillcolor="#000000" stroked="false">
                <v:path arrowok="t"/>
                <v:fill type="solid"/>
              </v:shape>
            </v:group>
            <v:group style="position:absolute;left:2727;top:10290;width:10;height:20" coordorigin="2727,10290" coordsize="10,20">
              <v:shape style="position:absolute;left:2727;top:10290;width:10;height:20" coordorigin="2727,10290" coordsize="10,20" path="m2727,10309l2736,10309,2736,10290,2727,10290,2727,10309xe" filled="true" fillcolor="#000000" stroked="false">
                <v:path arrowok="t"/>
                <v:fill type="solid"/>
              </v:shape>
            </v:group>
            <v:group style="position:absolute;left:2727;top:10309;width:10;height:20" coordorigin="2727,10309" coordsize="10,20">
              <v:shape style="position:absolute;left:2727;top:10309;width:10;height:20" coordorigin="2727,10309" coordsize="10,20" path="m2727,10329l2736,10329,2736,10309,2727,10309,2727,10329xe" filled="true" fillcolor="#000000" stroked="false">
                <v:path arrowok="t"/>
                <v:fill type="solid"/>
              </v:shape>
            </v:group>
            <v:group style="position:absolute;left:2727;top:10329;width:10;height:20" coordorigin="2727,10329" coordsize="10,20">
              <v:shape style="position:absolute;left:2727;top:10329;width:10;height:20" coordorigin="2727,10329" coordsize="10,20" path="m2727,10348l2736,10348,2736,10329,2727,10329,2727,10348xe" filled="true" fillcolor="#000000" stroked="false">
                <v:path arrowok="t"/>
                <v:fill type="solid"/>
              </v:shape>
            </v:group>
            <v:group style="position:absolute;left:2727;top:10348;width:10;height:20" coordorigin="2727,10348" coordsize="10,20">
              <v:shape style="position:absolute;left:2727;top:10348;width:10;height:20" coordorigin="2727,10348" coordsize="10,20" path="m2727,10367l2736,10367,2736,10348,2727,10348,2727,10367xe" filled="true" fillcolor="#000000" stroked="false">
                <v:path arrowok="t"/>
                <v:fill type="solid"/>
              </v:shape>
            </v:group>
            <v:group style="position:absolute;left:2727;top:10367;width:10;height:20" coordorigin="2727,10367" coordsize="10,20">
              <v:shape style="position:absolute;left:2727;top:10367;width:10;height:20" coordorigin="2727,10367" coordsize="10,20" path="m2727,10386l2736,10386,2736,10367,2727,10367,2727,10386xe" filled="true" fillcolor="#000000" stroked="false">
                <v:path arrowok="t"/>
                <v:fill type="solid"/>
              </v:shape>
            </v:group>
            <v:group style="position:absolute;left:2727;top:10386;width:10;height:20" coordorigin="2727,10386" coordsize="10,20">
              <v:shape style="position:absolute;left:2727;top:10386;width:10;height:20" coordorigin="2727,10386" coordsize="10,20" path="m2727,10405l2736,10405,2736,10386,2727,10386,2727,10405xe" filled="true" fillcolor="#000000" stroked="false">
                <v:path arrowok="t"/>
                <v:fill type="solid"/>
              </v:shape>
            </v:group>
            <v:group style="position:absolute;left:2727;top:10405;width:10;height:20" coordorigin="2727,10405" coordsize="10,20">
              <v:shape style="position:absolute;left:2727;top:10405;width:10;height:20" coordorigin="2727,10405" coordsize="10,20" path="m2727,10425l2736,10425,2736,10405,2727,10405,2727,10425xe" filled="true" fillcolor="#000000" stroked="false">
                <v:path arrowok="t"/>
                <v:fill type="solid"/>
              </v:shape>
            </v:group>
            <v:group style="position:absolute;left:2727;top:10425;width:10;height:20" coordorigin="2727,10425" coordsize="10,20">
              <v:shape style="position:absolute;left:2727;top:10425;width:10;height:20" coordorigin="2727,10425" coordsize="10,20" path="m2727,10444l2736,10444,2736,10425,2727,10425,2727,10444xe" filled="true" fillcolor="#000000" stroked="false">
                <v:path arrowok="t"/>
                <v:fill type="solid"/>
              </v:shape>
            </v:group>
            <v:group style="position:absolute;left:2727;top:10444;width:10;height:20" coordorigin="2727,10444" coordsize="10,20">
              <v:shape style="position:absolute;left:2727;top:10444;width:10;height:20" coordorigin="2727,10444" coordsize="10,20" path="m2727,10463l2736,10463,2736,10444,2727,10444,2727,10463xe" filled="true" fillcolor="#000000" stroked="false">
                <v:path arrowok="t"/>
                <v:fill type="solid"/>
              </v:shape>
            </v:group>
            <v:group style="position:absolute;left:2727;top:10463;width:10;height:20" coordorigin="2727,10463" coordsize="10,20">
              <v:shape style="position:absolute;left:2727;top:10463;width:10;height:20" coordorigin="2727,10463" coordsize="10,20" path="m2727,10482l2736,10482,2736,10463,2727,10463,2727,10482xe" filled="true" fillcolor="#000000" stroked="false">
                <v:path arrowok="t"/>
                <v:fill type="solid"/>
              </v:shape>
            </v:group>
            <v:group style="position:absolute;left:2727;top:10482;width:10;height:20" coordorigin="2727,10482" coordsize="10,20">
              <v:shape style="position:absolute;left:2727;top:10482;width:10;height:20" coordorigin="2727,10482" coordsize="10,20" path="m2727,10501l2736,10501,2736,10482,2727,10482,2727,10501xe" filled="true" fillcolor="#000000" stroked="false">
                <v:path arrowok="t"/>
                <v:fill type="solid"/>
              </v:shape>
            </v:group>
            <v:group style="position:absolute;left:2727;top:10501;width:10;height:20" coordorigin="2727,10501" coordsize="10,20">
              <v:shape style="position:absolute;left:2727;top:10501;width:10;height:20" coordorigin="2727,10501" coordsize="10,20" path="m2727,10521l2736,10521,2736,10501,2727,10501,2727,10521xe" filled="true" fillcolor="#000000" stroked="false">
                <v:path arrowok="t"/>
                <v:fill type="solid"/>
              </v:shape>
            </v:group>
            <v:group style="position:absolute;left:2727;top:10521;width:10;height:20" coordorigin="2727,10521" coordsize="10,20">
              <v:shape style="position:absolute;left:2727;top:10521;width:10;height:20" coordorigin="2727,10521" coordsize="10,20" path="m2727,10540l2736,10540,2736,10521,2727,10521,2727,10540xe" filled="true" fillcolor="#000000" stroked="false">
                <v:path arrowok="t"/>
                <v:fill type="solid"/>
              </v:shape>
            </v:group>
            <v:group style="position:absolute;left:2727;top:10540;width:10;height:20" coordorigin="2727,10540" coordsize="10,20">
              <v:shape style="position:absolute;left:2727;top:10540;width:10;height:20" coordorigin="2727,10540" coordsize="10,20" path="m2727,10559l2736,10559,2736,10540,2727,10540,2727,10559xe" filled="true" fillcolor="#000000" stroked="false">
                <v:path arrowok="t"/>
                <v:fill type="solid"/>
              </v:shape>
            </v:group>
            <v:group style="position:absolute;left:2727;top:10559;width:10;height:20" coordorigin="2727,10559" coordsize="10,20">
              <v:shape style="position:absolute;left:2727;top:10559;width:10;height:20" coordorigin="2727,10559" coordsize="10,20" path="m2727,10578l2736,10578,2736,10559,2727,10559,2727,10578xe" filled="true" fillcolor="#000000" stroked="false">
                <v:path arrowok="t"/>
                <v:fill type="solid"/>
              </v:shape>
            </v:group>
            <v:group style="position:absolute;left:2727;top:10578;width:10;height:20" coordorigin="2727,10578" coordsize="10,20">
              <v:shape style="position:absolute;left:2727;top:10578;width:10;height:20" coordorigin="2727,10578" coordsize="10,20" path="m2727,10597l2736,10597,2736,10578,2727,10578,2727,10597xe" filled="true" fillcolor="#000000" stroked="false">
                <v:path arrowok="t"/>
                <v:fill type="solid"/>
              </v:shape>
            </v:group>
            <v:group style="position:absolute;left:2727;top:10597;width:10;height:20" coordorigin="2727,10597" coordsize="10,20">
              <v:shape style="position:absolute;left:2727;top:10597;width:10;height:20" coordorigin="2727,10597" coordsize="10,20" path="m2727,10617l2736,10617,2736,10597,2727,10597,2727,10617xe" filled="true" fillcolor="#000000" stroked="false">
                <v:path arrowok="t"/>
                <v:fill type="solid"/>
              </v:shape>
            </v:group>
            <v:group style="position:absolute;left:2727;top:10617;width:10;height:20" coordorigin="2727,10617" coordsize="10,20">
              <v:shape style="position:absolute;left:2727;top:10617;width:10;height:20" coordorigin="2727,10617" coordsize="10,20" path="m2727,10636l2736,10636,2736,10617,2727,10617,2727,10636xe" filled="true" fillcolor="#000000" stroked="false">
                <v:path arrowok="t"/>
                <v:fill type="solid"/>
              </v:shape>
            </v:group>
            <v:group style="position:absolute;left:2727;top:10636;width:10;height:20" coordorigin="2727,10636" coordsize="10,20">
              <v:shape style="position:absolute;left:2727;top:10636;width:10;height:20" coordorigin="2727,10636" coordsize="10,20" path="m2727,10655l2736,10655,2736,10636,2727,10636,2727,10655xe" filled="true" fillcolor="#000000" stroked="false">
                <v:path arrowok="t"/>
                <v:fill type="solid"/>
              </v:shape>
            </v:group>
            <v:group style="position:absolute;left:2727;top:10655;width:10;height:20" coordorigin="2727,10655" coordsize="10,20">
              <v:shape style="position:absolute;left:2727;top:10655;width:10;height:20" coordorigin="2727,10655" coordsize="10,20" path="m2727,10674l2736,10674,2736,10655,2727,10655,2727,10674xe" filled="true" fillcolor="#000000" stroked="false">
                <v:path arrowok="t"/>
                <v:fill type="solid"/>
              </v:shape>
            </v:group>
            <v:group style="position:absolute;left:2727;top:10674;width:10;height:20" coordorigin="2727,10674" coordsize="10,20">
              <v:shape style="position:absolute;left:2727;top:10674;width:10;height:20" coordorigin="2727,10674" coordsize="10,20" path="m2727,10693l2736,10693,2736,10674,2727,10674,2727,10693xe" filled="true" fillcolor="#000000" stroked="false">
                <v:path arrowok="t"/>
                <v:fill type="solid"/>
              </v:shape>
            </v:group>
            <v:group style="position:absolute;left:2727;top:10693;width:10;height:20" coordorigin="2727,10693" coordsize="10,20">
              <v:shape style="position:absolute;left:2727;top:10693;width:10;height:20" coordorigin="2727,10693" coordsize="10,20" path="m2727,10713l2736,10713,2736,10693,2727,10693,2727,10713xe" filled="true" fillcolor="#000000" stroked="false">
                <v:path arrowok="t"/>
                <v:fill type="solid"/>
              </v:shape>
            </v:group>
            <v:group style="position:absolute;left:2727;top:10713;width:10;height:20" coordorigin="2727,10713" coordsize="10,20">
              <v:shape style="position:absolute;left:2727;top:10713;width:10;height:20" coordorigin="2727,10713" coordsize="10,20" path="m2727,10732l2736,10732,2736,10713,2727,10713,2727,10732xe" filled="true" fillcolor="#000000" stroked="false">
                <v:path arrowok="t"/>
                <v:fill type="solid"/>
              </v:shape>
            </v:group>
            <v:group style="position:absolute;left:2727;top:10732;width:10;height:20" coordorigin="2727,10732" coordsize="10,20">
              <v:shape style="position:absolute;left:2727;top:10732;width:10;height:20" coordorigin="2727,10732" coordsize="10,20" path="m2727,10751l2736,10751,2736,10732,2727,10732,2727,10751xe" filled="true" fillcolor="#000000" stroked="false">
                <v:path arrowok="t"/>
                <v:fill type="solid"/>
              </v:shape>
            </v:group>
            <v:group style="position:absolute;left:2727;top:10751;width:10;height:20" coordorigin="2727,10751" coordsize="10,20">
              <v:shape style="position:absolute;left:2727;top:10751;width:10;height:20" coordorigin="2727,10751" coordsize="10,20" path="m2727,10770l2736,10770,2736,10751,2727,10751,2727,10770xe" filled="true" fillcolor="#000000" stroked="false">
                <v:path arrowok="t"/>
                <v:fill type="solid"/>
              </v:shape>
            </v:group>
            <v:group style="position:absolute;left:2727;top:10770;width:10;height:20" coordorigin="2727,10770" coordsize="10,20">
              <v:shape style="position:absolute;left:2727;top:10770;width:10;height:20" coordorigin="2727,10770" coordsize="10,20" path="m2727,10789l2736,10789,2736,10770,2727,10770,2727,10789xe" filled="true" fillcolor="#000000" stroked="false">
                <v:path arrowok="t"/>
                <v:fill type="solid"/>
              </v:shape>
            </v:group>
            <v:group style="position:absolute;left:2727;top:10789;width:10;height:20" coordorigin="2727,10789" coordsize="10,20">
              <v:shape style="position:absolute;left:2727;top:10789;width:10;height:20" coordorigin="2727,10789" coordsize="10,20" path="m2727,10809l2736,10809,2736,10789,2727,10789,2727,10809xe" filled="true" fillcolor="#000000" stroked="false">
                <v:path arrowok="t"/>
                <v:fill type="solid"/>
              </v:shape>
            </v:group>
            <v:group style="position:absolute;left:2727;top:10809;width:10;height:20" coordorigin="2727,10809" coordsize="10,20">
              <v:shape style="position:absolute;left:2727;top:10809;width:10;height:20" coordorigin="2727,10809" coordsize="10,20" path="m2727,10828l2736,10828,2736,10809,2727,10809,2727,10828xe" filled="true" fillcolor="#000000" stroked="false">
                <v:path arrowok="t"/>
                <v:fill type="solid"/>
              </v:shape>
            </v:group>
            <v:group style="position:absolute;left:2727;top:10828;width:10;height:20" coordorigin="2727,10828" coordsize="10,20">
              <v:shape style="position:absolute;left:2727;top:10828;width:10;height:20" coordorigin="2727,10828" coordsize="10,20" path="m2727,10847l2736,10847,2736,10828,2727,10828,2727,10847xe" filled="true" fillcolor="#000000" stroked="false">
                <v:path arrowok="t"/>
                <v:fill type="solid"/>
              </v:shape>
            </v:group>
            <v:group style="position:absolute;left:2727;top:10847;width:10;height:20" coordorigin="2727,10847" coordsize="10,20">
              <v:shape style="position:absolute;left:2727;top:10847;width:10;height:20" coordorigin="2727,10847" coordsize="10,20" path="m2727,10866l2736,10866,2736,10847,2727,10847,2727,10866xe" filled="true" fillcolor="#000000" stroked="false">
                <v:path arrowok="t"/>
                <v:fill type="solid"/>
              </v:shape>
            </v:group>
            <v:group style="position:absolute;left:2727;top:10866;width:10;height:20" coordorigin="2727,10866" coordsize="10,20">
              <v:shape style="position:absolute;left:2727;top:10866;width:10;height:20" coordorigin="2727,10866" coordsize="10,20" path="m2727,10885l2736,10885,2736,10866,2727,10866,2727,10885xe" filled="true" fillcolor="#000000" stroked="false">
                <v:path arrowok="t"/>
                <v:fill type="solid"/>
              </v:shape>
            </v:group>
            <v:group style="position:absolute;left:2727;top:10885;width:10;height:20" coordorigin="2727,10885" coordsize="10,20">
              <v:shape style="position:absolute;left:2727;top:10885;width:10;height:20" coordorigin="2727,10885" coordsize="10,20" path="m2727,10905l2736,10905,2736,10885,2727,10885,2727,10905xe" filled="true" fillcolor="#000000" stroked="false">
                <v:path arrowok="t"/>
                <v:fill type="solid"/>
              </v:shape>
            </v:group>
            <v:group style="position:absolute;left:2727;top:10905;width:10;height:20" coordorigin="2727,10905" coordsize="10,20">
              <v:shape style="position:absolute;left:2727;top:10905;width:10;height:20" coordorigin="2727,10905" coordsize="10,20" path="m2727,10924l2736,10924,2736,10905,2727,10905,2727,10924xe" filled="true" fillcolor="#000000" stroked="false">
                <v:path arrowok="t"/>
                <v:fill type="solid"/>
              </v:shape>
            </v:group>
            <v:group style="position:absolute;left:2727;top:10924;width:10;height:20" coordorigin="2727,10924" coordsize="10,20">
              <v:shape style="position:absolute;left:2727;top:10924;width:10;height:20" coordorigin="2727,10924" coordsize="10,20" path="m2727,10943l2736,10943,2736,10924,2727,10924,2727,10943xe" filled="true" fillcolor="#000000" stroked="false">
                <v:path arrowok="t"/>
                <v:fill type="solid"/>
              </v:shape>
            </v:group>
            <v:group style="position:absolute;left:2727;top:10943;width:10;height:20" coordorigin="2727,10943" coordsize="10,20">
              <v:shape style="position:absolute;left:2727;top:10943;width:10;height:20" coordorigin="2727,10943" coordsize="10,20" path="m2727,10962l2736,10962,2736,10943,2727,10943,2727,10962xe" filled="true" fillcolor="#000000" stroked="false">
                <v:path arrowok="t"/>
                <v:fill type="solid"/>
              </v:shape>
            </v:group>
            <v:group style="position:absolute;left:2727;top:10962;width:10;height:20" coordorigin="2727,10962" coordsize="10,20">
              <v:shape style="position:absolute;left:2727;top:10962;width:10;height:20" coordorigin="2727,10962" coordsize="10,20" path="m2727,10981l2736,10981,2736,10962,2727,10962,2727,10981xe" filled="true" fillcolor="#000000" stroked="false">
                <v:path arrowok="t"/>
                <v:fill type="solid"/>
              </v:shape>
            </v:group>
            <v:group style="position:absolute;left:2727;top:10981;width:10;height:20" coordorigin="2727,10981" coordsize="10,20">
              <v:shape style="position:absolute;left:2727;top:10981;width:10;height:20" coordorigin="2727,10981" coordsize="10,20" path="m2727,11001l2736,11001,2736,10981,2727,10981,2727,11001xe" filled="true" fillcolor="#000000" stroked="false">
                <v:path arrowok="t"/>
                <v:fill type="solid"/>
              </v:shape>
            </v:group>
            <v:group style="position:absolute;left:2727;top:11001;width:10;height:20" coordorigin="2727,11001" coordsize="10,20">
              <v:shape style="position:absolute;left:2727;top:11001;width:10;height:20" coordorigin="2727,11001" coordsize="10,20" path="m2727,11020l2736,11020,2736,11001,2727,11001,2727,11020xe" filled="true" fillcolor="#000000" stroked="false">
                <v:path arrowok="t"/>
                <v:fill type="solid"/>
              </v:shape>
            </v:group>
            <v:group style="position:absolute;left:2727;top:11020;width:10;height:20" coordorigin="2727,11020" coordsize="10,20">
              <v:shape style="position:absolute;left:2727;top:11020;width:10;height:20" coordorigin="2727,11020" coordsize="10,20" path="m2727,11039l2736,11039,2736,11020,2727,11020,2727,11039xe" filled="true" fillcolor="#000000" stroked="false">
                <v:path arrowok="t"/>
                <v:fill type="solid"/>
              </v:shape>
            </v:group>
            <v:group style="position:absolute;left:2727;top:11039;width:10;height:20" coordorigin="2727,11039" coordsize="10,20">
              <v:shape style="position:absolute;left:2727;top:11039;width:10;height:20" coordorigin="2727,11039" coordsize="10,20" path="m2727,11058l2736,11058,2736,11039,2727,11039,2727,11058xe" filled="true" fillcolor="#000000" stroked="false">
                <v:path arrowok="t"/>
                <v:fill type="solid"/>
              </v:shape>
            </v:group>
            <v:group style="position:absolute;left:2727;top:11058;width:10;height:20" coordorigin="2727,11058" coordsize="10,20">
              <v:shape style="position:absolute;left:2727;top:11058;width:10;height:20" coordorigin="2727,11058" coordsize="10,20" path="m2727,11077l2736,11077,2736,11058,2727,11058,2727,11077xe" filled="true" fillcolor="#000000" stroked="false">
                <v:path arrowok="t"/>
                <v:fill type="solid"/>
              </v:shape>
            </v:group>
            <v:group style="position:absolute;left:2727;top:11077;width:10;height:20" coordorigin="2727,11077" coordsize="10,20">
              <v:shape style="position:absolute;left:2727;top:11077;width:10;height:20" coordorigin="2727,11077" coordsize="10,20" path="m2727,11097l2736,11097,2736,11077,2727,11077,2727,11097xe" filled="true" fillcolor="#000000" stroked="false">
                <v:path arrowok="t"/>
                <v:fill type="solid"/>
              </v:shape>
            </v:group>
            <v:group style="position:absolute;left:2727;top:11097;width:10;height:20" coordorigin="2727,11097" coordsize="10,20">
              <v:shape style="position:absolute;left:2727;top:11097;width:10;height:20" coordorigin="2727,11097" coordsize="10,20" path="m2727,11116l2736,11116,2736,11097,2727,11097,2727,11116xe" filled="true" fillcolor="#000000" stroked="false">
                <v:path arrowok="t"/>
                <v:fill type="solid"/>
              </v:shape>
            </v:group>
            <v:group style="position:absolute;left:2727;top:11116;width:10;height:20" coordorigin="2727,11116" coordsize="10,20">
              <v:shape style="position:absolute;left:2727;top:11116;width:10;height:20" coordorigin="2727,11116" coordsize="10,20" path="m2727,11135l2736,11135,2736,11116,2727,11116,2727,11135xe" filled="true" fillcolor="#000000" stroked="false">
                <v:path arrowok="t"/>
                <v:fill type="solid"/>
              </v:shape>
            </v:group>
            <v:group style="position:absolute;left:2727;top:11135;width:10;height:20" coordorigin="2727,11135" coordsize="10,20">
              <v:shape style="position:absolute;left:2727;top:11135;width:10;height:20" coordorigin="2727,11135" coordsize="10,20" path="m2727,11154l2736,11154,2736,11135,2727,11135,2727,11154xe" filled="true" fillcolor="#000000" stroked="false">
                <v:path arrowok="t"/>
                <v:fill type="solid"/>
              </v:shape>
            </v:group>
            <v:group style="position:absolute;left:2727;top:11158;width:10;height:2" coordorigin="2727,11158" coordsize="10,2">
              <v:shape style="position:absolute;left:2727;top:11158;width:10;height:2" coordorigin="2727,11158" coordsize="10,0" path="m2727,11158l2736,11158e" filled="false" stroked="true" strokeweight=".36005pt" strokecolor="#000000">
                <v:path arrowok="t"/>
              </v:shape>
            </v:group>
            <v:group style="position:absolute;left:1692;top:11166;width:20;height:2" coordorigin="1692,11166" coordsize="20,2">
              <v:shape style="position:absolute;left:1692;top:11166;width:20;height:2" coordorigin="1692,11166" coordsize="20,0" path="m1692,11166l1712,11166e" filled="false" stroked="true" strokeweight=".47998pt" strokecolor="#000000">
                <v:path arrowok="t"/>
              </v:shape>
            </v:group>
            <v:group style="position:absolute;left:1712;top:11166;width:20;height:2" coordorigin="1712,11166" coordsize="20,2">
              <v:shape style="position:absolute;left:1712;top:11166;width:20;height:2" coordorigin="1712,11166" coordsize="20,0" path="m1712,11166l1731,11166e" filled="false" stroked="true" strokeweight=".47998pt" strokecolor="#000000">
                <v:path arrowok="t"/>
              </v:shape>
            </v:group>
            <v:group style="position:absolute;left:1731;top:11166;width:20;height:2" coordorigin="1731,11166" coordsize="20,2">
              <v:shape style="position:absolute;left:1731;top:11166;width:20;height:2" coordorigin="1731,11166" coordsize="20,0" path="m1731,11166l1750,11166e" filled="false" stroked="true" strokeweight=".47998pt" strokecolor="#000000">
                <v:path arrowok="t"/>
              </v:shape>
            </v:group>
            <v:group style="position:absolute;left:1750;top:11166;width:20;height:2" coordorigin="1750,11166" coordsize="20,2">
              <v:shape style="position:absolute;left:1750;top:11166;width:20;height:2" coordorigin="1750,11166" coordsize="20,0" path="m1750,11166l1769,11166e" filled="false" stroked="true" strokeweight=".47998pt" strokecolor="#000000">
                <v:path arrowok="t"/>
              </v:shape>
            </v:group>
            <v:group style="position:absolute;left:1769;top:11166;width:20;height:2" coordorigin="1769,11166" coordsize="20,2">
              <v:shape style="position:absolute;left:1769;top:11166;width:20;height:2" coordorigin="1769,11166" coordsize="20,0" path="m1769,11166l1788,11166e" filled="false" stroked="true" strokeweight=".47998pt" strokecolor="#000000">
                <v:path arrowok="t"/>
              </v:shape>
            </v:group>
            <v:group style="position:absolute;left:1788;top:11166;width:20;height:2" coordorigin="1788,11166" coordsize="20,2">
              <v:shape style="position:absolute;left:1788;top:11166;width:20;height:2" coordorigin="1788,11166" coordsize="20,0" path="m1788,11166l1808,11166e" filled="false" stroked="true" strokeweight=".47998pt" strokecolor="#000000">
                <v:path arrowok="t"/>
              </v:shape>
            </v:group>
            <v:group style="position:absolute;left:1808;top:11166;width:20;height:2" coordorigin="1808,11166" coordsize="20,2">
              <v:shape style="position:absolute;left:1808;top:11166;width:20;height:2" coordorigin="1808,11166" coordsize="20,0" path="m1808,11166l1827,11166e" filled="false" stroked="true" strokeweight=".47998pt" strokecolor="#000000">
                <v:path arrowok="t"/>
              </v:shape>
            </v:group>
            <v:group style="position:absolute;left:1827;top:11166;width:20;height:2" coordorigin="1827,11166" coordsize="20,2">
              <v:shape style="position:absolute;left:1827;top:11166;width:20;height:2" coordorigin="1827,11166" coordsize="20,0" path="m1827,11166l1846,11166e" filled="false" stroked="true" strokeweight=".47998pt" strokecolor="#000000">
                <v:path arrowok="t"/>
              </v:shape>
            </v:group>
            <v:group style="position:absolute;left:1846;top:11166;width:20;height:2" coordorigin="1846,11166" coordsize="20,2">
              <v:shape style="position:absolute;left:1846;top:11166;width:20;height:2" coordorigin="1846,11166" coordsize="20,0" path="m1846,11166l1865,11166e" filled="false" stroked="true" strokeweight=".47998pt" strokecolor="#000000">
                <v:path arrowok="t"/>
              </v:shape>
            </v:group>
            <v:group style="position:absolute;left:1865;top:11166;width:20;height:2" coordorigin="1865,11166" coordsize="20,2">
              <v:shape style="position:absolute;left:1865;top:11166;width:20;height:2" coordorigin="1865,11166" coordsize="20,0" path="m1865,11166l1884,11166e" filled="false" stroked="true" strokeweight=".47998pt" strokecolor="#000000">
                <v:path arrowok="t"/>
              </v:shape>
            </v:group>
            <v:group style="position:absolute;left:1884;top:11166;width:20;height:2" coordorigin="1884,11166" coordsize="20,2">
              <v:shape style="position:absolute;left:1884;top:11166;width:20;height:2" coordorigin="1884,11166" coordsize="20,0" path="m1884,11166l1904,11166e" filled="false" stroked="true" strokeweight=".47998pt" strokecolor="#000000">
                <v:path arrowok="t"/>
              </v:shape>
            </v:group>
            <v:group style="position:absolute;left:1904;top:11166;width:20;height:2" coordorigin="1904,11166" coordsize="20,2">
              <v:shape style="position:absolute;left:1904;top:11166;width:20;height:2" coordorigin="1904,11166" coordsize="20,0" path="m1904,11166l1923,11166e" filled="false" stroked="true" strokeweight=".47998pt" strokecolor="#000000">
                <v:path arrowok="t"/>
              </v:shape>
            </v:group>
            <v:group style="position:absolute;left:1923;top:11166;width:20;height:2" coordorigin="1923,11166" coordsize="20,2">
              <v:shape style="position:absolute;left:1923;top:11166;width:20;height:2" coordorigin="1923,11166" coordsize="20,0" path="m1923,11166l1942,11166e" filled="false" stroked="true" strokeweight=".47998pt" strokecolor="#000000">
                <v:path arrowok="t"/>
              </v:shape>
            </v:group>
            <v:group style="position:absolute;left:1942;top:11166;width:20;height:2" coordorigin="1942,11166" coordsize="20,2">
              <v:shape style="position:absolute;left:1942;top:11166;width:20;height:2" coordorigin="1942,11166" coordsize="20,0" path="m1942,11166l1961,11166e" filled="false" stroked="true" strokeweight=".47998pt" strokecolor="#000000">
                <v:path arrowok="t"/>
              </v:shape>
            </v:group>
            <v:group style="position:absolute;left:1961;top:11166;width:20;height:2" coordorigin="1961,11166" coordsize="20,2">
              <v:shape style="position:absolute;left:1961;top:11166;width:20;height:2" coordorigin="1961,11166" coordsize="20,0" path="m1961,11166l1980,11166e" filled="false" stroked="true" strokeweight=".47998pt" strokecolor="#000000">
                <v:path arrowok="t"/>
              </v:shape>
            </v:group>
            <v:group style="position:absolute;left:1980;top:11166;width:20;height:2" coordorigin="1980,11166" coordsize="20,2">
              <v:shape style="position:absolute;left:1980;top:11166;width:20;height:2" coordorigin="1980,11166" coordsize="20,0" path="m1980,11166l2000,11166e" filled="false" stroked="true" strokeweight=".47998pt" strokecolor="#000000">
                <v:path arrowok="t"/>
              </v:shape>
            </v:group>
            <v:group style="position:absolute;left:2000;top:11166;width:20;height:2" coordorigin="2000,11166" coordsize="20,2">
              <v:shape style="position:absolute;left:2000;top:11166;width:20;height:2" coordorigin="2000,11166" coordsize="20,0" path="m2000,11166l2019,11166e" filled="false" stroked="true" strokeweight=".47998pt" strokecolor="#000000">
                <v:path arrowok="t"/>
              </v:shape>
            </v:group>
            <v:group style="position:absolute;left:2019;top:11166;width:20;height:2" coordorigin="2019,11166" coordsize="20,2">
              <v:shape style="position:absolute;left:2019;top:11166;width:20;height:2" coordorigin="2019,11166" coordsize="20,0" path="m2019,11166l2038,11166e" filled="false" stroked="true" strokeweight=".47998pt" strokecolor="#000000">
                <v:path arrowok="t"/>
              </v:shape>
            </v:group>
            <v:group style="position:absolute;left:2038;top:11166;width:20;height:2" coordorigin="2038,11166" coordsize="20,2">
              <v:shape style="position:absolute;left:2038;top:11166;width:20;height:2" coordorigin="2038,11166" coordsize="20,0" path="m2038,11166l2057,11166e" filled="false" stroked="true" strokeweight=".47998pt" strokecolor="#000000">
                <v:path arrowok="t"/>
              </v:shape>
            </v:group>
            <v:group style="position:absolute;left:2057;top:11166;width:20;height:2" coordorigin="2057,11166" coordsize="20,2">
              <v:shape style="position:absolute;left:2057;top:11166;width:20;height:2" coordorigin="2057,11166" coordsize="20,0" path="m2057,11166l2076,11166e" filled="false" stroked="true" strokeweight=".47998pt" strokecolor="#000000">
                <v:path arrowok="t"/>
              </v:shape>
            </v:group>
            <v:group style="position:absolute;left:2076;top:11166;width:20;height:2" coordorigin="2076,11166" coordsize="20,2">
              <v:shape style="position:absolute;left:2076;top:11166;width:20;height:2" coordorigin="2076,11166" coordsize="20,0" path="m2076,11166l2096,11166e" filled="false" stroked="true" strokeweight=".47998pt" strokecolor="#000000">
                <v:path arrowok="t"/>
              </v:shape>
            </v:group>
            <v:group style="position:absolute;left:2096;top:11166;width:20;height:2" coordorigin="2096,11166" coordsize="20,2">
              <v:shape style="position:absolute;left:2096;top:11166;width:20;height:2" coordorigin="2096,11166" coordsize="20,0" path="m2096,11166l2115,11166e" filled="false" stroked="true" strokeweight=".47998pt" strokecolor="#000000">
                <v:path arrowok="t"/>
              </v:shape>
            </v:group>
            <v:group style="position:absolute;left:2115;top:11166;width:20;height:2" coordorigin="2115,11166" coordsize="20,2">
              <v:shape style="position:absolute;left:2115;top:11166;width:20;height:2" coordorigin="2115,11166" coordsize="20,0" path="m2115,11166l2134,11166e" filled="false" stroked="true" strokeweight=".47998pt" strokecolor="#000000">
                <v:path arrowok="t"/>
              </v:shape>
            </v:group>
            <v:group style="position:absolute;left:2134;top:11166;width:20;height:2" coordorigin="2134,11166" coordsize="20,2">
              <v:shape style="position:absolute;left:2134;top:11166;width:20;height:2" coordorigin="2134,11166" coordsize="20,0" path="m2134,11166l2153,11166e" filled="false" stroked="true" strokeweight=".47998pt" strokecolor="#000000">
                <v:path arrowok="t"/>
              </v:shape>
            </v:group>
            <v:group style="position:absolute;left:2153;top:11166;width:20;height:2" coordorigin="2153,11166" coordsize="20,2">
              <v:shape style="position:absolute;left:2153;top:11166;width:20;height:2" coordorigin="2153,11166" coordsize="20,0" path="m2153,11166l2172,11166e" filled="false" stroked="true" strokeweight=".47998pt" strokecolor="#000000">
                <v:path arrowok="t"/>
              </v:shape>
            </v:group>
            <v:group style="position:absolute;left:2172;top:11166;width:20;height:2" coordorigin="2172,11166" coordsize="20,2">
              <v:shape style="position:absolute;left:2172;top:11166;width:20;height:2" coordorigin="2172,11166" coordsize="20,0" path="m2172,11166l2192,11166e" filled="false" stroked="true" strokeweight=".47998pt" strokecolor="#000000">
                <v:path arrowok="t"/>
              </v:shape>
            </v:group>
            <v:group style="position:absolute;left:2192;top:11166;width:20;height:2" coordorigin="2192,11166" coordsize="20,2">
              <v:shape style="position:absolute;left:2192;top:11166;width:20;height:2" coordorigin="2192,11166" coordsize="20,0" path="m2192,11166l2211,11166e" filled="false" stroked="true" strokeweight=".47998pt" strokecolor="#000000">
                <v:path arrowok="t"/>
              </v:shape>
            </v:group>
            <v:group style="position:absolute;left:2211;top:11166;width:20;height:2" coordorigin="2211,11166" coordsize="20,2">
              <v:shape style="position:absolute;left:2211;top:11166;width:20;height:2" coordorigin="2211,11166" coordsize="20,0" path="m2211,11166l2230,11166e" filled="false" stroked="true" strokeweight=".47998pt" strokecolor="#000000">
                <v:path arrowok="t"/>
              </v:shape>
            </v:group>
            <v:group style="position:absolute;left:2230;top:11166;width:20;height:2" coordorigin="2230,11166" coordsize="20,2">
              <v:shape style="position:absolute;left:2230;top:11166;width:20;height:2" coordorigin="2230,11166" coordsize="20,0" path="m2230,11166l2249,11166e" filled="false" stroked="true" strokeweight=".47998pt" strokecolor="#000000">
                <v:path arrowok="t"/>
              </v:shape>
            </v:group>
            <v:group style="position:absolute;left:2249;top:11166;width:20;height:2" coordorigin="2249,11166" coordsize="20,2">
              <v:shape style="position:absolute;left:2249;top:11166;width:20;height:2" coordorigin="2249,11166" coordsize="20,0" path="m2249,11166l2268,11166e" filled="false" stroked="true" strokeweight=".47998pt" strokecolor="#000000">
                <v:path arrowok="t"/>
              </v:shape>
            </v:group>
            <v:group style="position:absolute;left:2268;top:11166;width:20;height:2" coordorigin="2268,11166" coordsize="20,2">
              <v:shape style="position:absolute;left:2268;top:11166;width:20;height:2" coordorigin="2268,11166" coordsize="20,0" path="m2268,11166l2288,11166e" filled="false" stroked="true" strokeweight=".47998pt" strokecolor="#000000">
                <v:path arrowok="t"/>
              </v:shape>
            </v:group>
            <v:group style="position:absolute;left:2288;top:11166;width:20;height:2" coordorigin="2288,11166" coordsize="20,2">
              <v:shape style="position:absolute;left:2288;top:11166;width:20;height:2" coordorigin="2288,11166" coordsize="20,0" path="m2288,11166l2307,11166e" filled="false" stroked="true" strokeweight=".47998pt" strokecolor="#000000">
                <v:path arrowok="t"/>
              </v:shape>
            </v:group>
            <v:group style="position:absolute;left:2307;top:11166;width:20;height:2" coordorigin="2307,11166" coordsize="20,2">
              <v:shape style="position:absolute;left:2307;top:11166;width:20;height:2" coordorigin="2307,11166" coordsize="20,0" path="m2307,11166l2326,11166e" filled="false" stroked="true" strokeweight=".47998pt" strokecolor="#000000">
                <v:path arrowok="t"/>
              </v:shape>
            </v:group>
            <v:group style="position:absolute;left:2326;top:11166;width:20;height:2" coordorigin="2326,11166" coordsize="20,2">
              <v:shape style="position:absolute;left:2326;top:11166;width:20;height:2" coordorigin="2326,11166" coordsize="20,0" path="m2326,11166l2345,11166e" filled="false" stroked="true" strokeweight=".47998pt" strokecolor="#000000">
                <v:path arrowok="t"/>
              </v:shape>
            </v:group>
            <v:group style="position:absolute;left:2345;top:11166;width:20;height:2" coordorigin="2345,11166" coordsize="20,2">
              <v:shape style="position:absolute;left:2345;top:11166;width:20;height:2" coordorigin="2345,11166" coordsize="20,0" path="m2345,11166l2364,11166e" filled="false" stroked="true" strokeweight=".47998pt" strokecolor="#000000">
                <v:path arrowok="t"/>
              </v:shape>
            </v:group>
            <v:group style="position:absolute;left:2364;top:11166;width:20;height:2" coordorigin="2364,11166" coordsize="20,2">
              <v:shape style="position:absolute;left:2364;top:11166;width:20;height:2" coordorigin="2364,11166" coordsize="20,0" path="m2364,11166l2384,11166e" filled="false" stroked="true" strokeweight=".47998pt" strokecolor="#000000">
                <v:path arrowok="t"/>
              </v:shape>
            </v:group>
            <v:group style="position:absolute;left:2384;top:11166;width:20;height:2" coordorigin="2384,11166" coordsize="20,2">
              <v:shape style="position:absolute;left:2384;top:11166;width:20;height:2" coordorigin="2384,11166" coordsize="20,0" path="m2384,11166l2403,11166e" filled="false" stroked="true" strokeweight=".47998pt" strokecolor="#000000">
                <v:path arrowok="t"/>
              </v:shape>
            </v:group>
            <v:group style="position:absolute;left:2403;top:11166;width:20;height:2" coordorigin="2403,11166" coordsize="20,2">
              <v:shape style="position:absolute;left:2403;top:11166;width:20;height:2" coordorigin="2403,11166" coordsize="20,0" path="m2403,11166l2422,11166e" filled="false" stroked="true" strokeweight=".47998pt" strokecolor="#000000">
                <v:path arrowok="t"/>
              </v:shape>
            </v:group>
            <v:group style="position:absolute;left:2422;top:11166;width:20;height:2" coordorigin="2422,11166" coordsize="20,2">
              <v:shape style="position:absolute;left:2422;top:11166;width:20;height:2" coordorigin="2422,11166" coordsize="20,0" path="m2422,11166l2441,11166e" filled="false" stroked="true" strokeweight=".47998pt" strokecolor="#000000">
                <v:path arrowok="t"/>
              </v:shape>
            </v:group>
            <v:group style="position:absolute;left:2441;top:11166;width:20;height:2" coordorigin="2441,11166" coordsize="20,2">
              <v:shape style="position:absolute;left:2441;top:11166;width:20;height:2" coordorigin="2441,11166" coordsize="20,0" path="m2441,11166l2460,11166e" filled="false" stroked="true" strokeweight=".47998pt" strokecolor="#000000">
                <v:path arrowok="t"/>
              </v:shape>
            </v:group>
            <v:group style="position:absolute;left:2460;top:11166;width:20;height:2" coordorigin="2460,11166" coordsize="20,2">
              <v:shape style="position:absolute;left:2460;top:11166;width:20;height:2" coordorigin="2460,11166" coordsize="20,0" path="m2460,11166l2480,11166e" filled="false" stroked="true" strokeweight=".47998pt" strokecolor="#000000">
                <v:path arrowok="t"/>
              </v:shape>
            </v:group>
            <v:group style="position:absolute;left:2480;top:11166;width:20;height:2" coordorigin="2480,11166" coordsize="20,2">
              <v:shape style="position:absolute;left:2480;top:11166;width:20;height:2" coordorigin="2480,11166" coordsize="20,0" path="m2480,11166l2499,11166e" filled="false" stroked="true" strokeweight=".47998pt" strokecolor="#000000">
                <v:path arrowok="t"/>
              </v:shape>
            </v:group>
            <v:group style="position:absolute;left:2499;top:11166;width:20;height:2" coordorigin="2499,11166" coordsize="20,2">
              <v:shape style="position:absolute;left:2499;top:11166;width:20;height:2" coordorigin="2499,11166" coordsize="20,0" path="m2499,11166l2518,11166e" filled="false" stroked="true" strokeweight=".47998pt" strokecolor="#000000">
                <v:path arrowok="t"/>
              </v:shape>
            </v:group>
            <v:group style="position:absolute;left:2518;top:11166;width:20;height:2" coordorigin="2518,11166" coordsize="20,2">
              <v:shape style="position:absolute;left:2518;top:11166;width:20;height:2" coordorigin="2518,11166" coordsize="20,0" path="m2518,11166l2537,11166e" filled="false" stroked="true" strokeweight=".47998pt" strokecolor="#000000">
                <v:path arrowok="t"/>
              </v:shape>
            </v:group>
            <v:group style="position:absolute;left:2537;top:11166;width:20;height:2" coordorigin="2537,11166" coordsize="20,2">
              <v:shape style="position:absolute;left:2537;top:11166;width:20;height:2" coordorigin="2537,11166" coordsize="20,0" path="m2537,11166l2556,11166e" filled="false" stroked="true" strokeweight=".47998pt" strokecolor="#000000">
                <v:path arrowok="t"/>
              </v:shape>
            </v:group>
            <v:group style="position:absolute;left:2556;top:11166;width:20;height:2" coordorigin="2556,11166" coordsize="20,2">
              <v:shape style="position:absolute;left:2556;top:11166;width:20;height:2" coordorigin="2556,11166" coordsize="20,0" path="m2556,11166l2576,11166e" filled="false" stroked="true" strokeweight=".47998pt" strokecolor="#000000">
                <v:path arrowok="t"/>
              </v:shape>
            </v:group>
            <v:group style="position:absolute;left:2576;top:11166;width:20;height:2" coordorigin="2576,11166" coordsize="20,2">
              <v:shape style="position:absolute;left:2576;top:11166;width:20;height:2" coordorigin="2576,11166" coordsize="20,0" path="m2576,11166l2595,11166e" filled="false" stroked="true" strokeweight=".47998pt" strokecolor="#000000">
                <v:path arrowok="t"/>
              </v:shape>
            </v:group>
            <v:group style="position:absolute;left:2595;top:11166;width:20;height:2" coordorigin="2595,11166" coordsize="20,2">
              <v:shape style="position:absolute;left:2595;top:11166;width:20;height:2" coordorigin="2595,11166" coordsize="20,0" path="m2595,11166l2614,11166e" filled="false" stroked="true" strokeweight=".47998pt" strokecolor="#000000">
                <v:path arrowok="t"/>
              </v:shape>
            </v:group>
            <v:group style="position:absolute;left:2614;top:11166;width:20;height:2" coordorigin="2614,11166" coordsize="20,2">
              <v:shape style="position:absolute;left:2614;top:11166;width:20;height:2" coordorigin="2614,11166" coordsize="20,0" path="m2614,11166l2633,11166e" filled="false" stroked="true" strokeweight=".47998pt" strokecolor="#000000">
                <v:path arrowok="t"/>
              </v:shape>
            </v:group>
            <v:group style="position:absolute;left:2633;top:11166;width:20;height:2" coordorigin="2633,11166" coordsize="20,2">
              <v:shape style="position:absolute;left:2633;top:11166;width:20;height:2" coordorigin="2633,11166" coordsize="20,0" path="m2633,11166l2652,11166e" filled="false" stroked="true" strokeweight=".47998pt" strokecolor="#000000">
                <v:path arrowok="t"/>
              </v:shape>
            </v:group>
            <v:group style="position:absolute;left:2652;top:11166;width:20;height:2" coordorigin="2652,11166" coordsize="20,2">
              <v:shape style="position:absolute;left:2652;top:11166;width:20;height:2" coordorigin="2652,11166" coordsize="20,0" path="m2652,11166l2672,11166e" filled="false" stroked="true" strokeweight=".47998pt" strokecolor="#000000">
                <v:path arrowok="t"/>
              </v:shape>
            </v:group>
            <v:group style="position:absolute;left:2672;top:11166;width:20;height:2" coordorigin="2672,11166" coordsize="20,2">
              <v:shape style="position:absolute;left:2672;top:11166;width:20;height:2" coordorigin="2672,11166" coordsize="20,0" path="m2672,11166l2691,11166e" filled="false" stroked="true" strokeweight=".47998pt" strokecolor="#000000">
                <v:path arrowok="t"/>
              </v:shape>
            </v:group>
            <v:group style="position:absolute;left:2691;top:11166;width:20;height:2" coordorigin="2691,11166" coordsize="20,2">
              <v:shape style="position:absolute;left:2691;top:11166;width:20;height:2" coordorigin="2691,11166" coordsize="20,0" path="m2691,11166l2710,11166e" filled="false" stroked="true" strokeweight=".47998pt" strokecolor="#000000">
                <v:path arrowok="t"/>
              </v:shape>
            </v:group>
            <v:group style="position:absolute;left:2710;top:11166;width:17;height:2" coordorigin="2710,11166" coordsize="17,2">
              <v:shape style="position:absolute;left:2710;top:11166;width:17;height:2" coordorigin="2710,11166" coordsize="17,0" path="m2710,11166l2727,11166e" filled="false" stroked="true" strokeweight=".47998pt" strokecolor="#000000">
                <v:path arrowok="t"/>
              </v:shape>
            </v:group>
            <v:group style="position:absolute;left:2727;top:11166;width:10;height:2" coordorigin="2727,11166" coordsize="10,2">
              <v:shape style="position:absolute;left:2727;top:11166;width:10;height:2" coordorigin="2727,11166" coordsize="10,0" path="m2727,11166l2736,11166e" filled="false" stroked="true" strokeweight=".47998pt" strokecolor="#000000">
                <v:path arrowok="t"/>
              </v:shape>
            </v:group>
            <v:group style="position:absolute;left:2736;top:11166;width:20;height:2" coordorigin="2736,11166" coordsize="20,2">
              <v:shape style="position:absolute;left:2736;top:11166;width:20;height:2" coordorigin="2736,11166" coordsize="20,0" path="m2736,11166l2756,11166e" filled="false" stroked="true" strokeweight=".47998pt" strokecolor="#000000">
                <v:path arrowok="t"/>
              </v:shape>
            </v:group>
            <v:group style="position:absolute;left:2756;top:11166;width:20;height:2" coordorigin="2756,11166" coordsize="20,2">
              <v:shape style="position:absolute;left:2756;top:11166;width:20;height:2" coordorigin="2756,11166" coordsize="20,0" path="m2756,11166l2775,11166e" filled="false" stroked="true" strokeweight=".47998pt" strokecolor="#000000">
                <v:path arrowok="t"/>
              </v:shape>
            </v:group>
            <v:group style="position:absolute;left:2775;top:11166;width:20;height:2" coordorigin="2775,11166" coordsize="20,2">
              <v:shape style="position:absolute;left:2775;top:11166;width:20;height:2" coordorigin="2775,11166" coordsize="20,0" path="m2775,11166l2794,11166e" filled="false" stroked="true" strokeweight=".47998pt" strokecolor="#000000">
                <v:path arrowok="t"/>
              </v:shape>
            </v:group>
            <v:group style="position:absolute;left:2794;top:11166;width:20;height:2" coordorigin="2794,11166" coordsize="20,2">
              <v:shape style="position:absolute;left:2794;top:11166;width:20;height:2" coordorigin="2794,11166" coordsize="20,0" path="m2794,11166l2813,11166e" filled="false" stroked="true" strokeweight=".47998pt" strokecolor="#000000">
                <v:path arrowok="t"/>
              </v:shape>
            </v:group>
            <v:group style="position:absolute;left:2813;top:11166;width:20;height:2" coordorigin="2813,11166" coordsize="20,2">
              <v:shape style="position:absolute;left:2813;top:11166;width:20;height:2" coordorigin="2813,11166" coordsize="20,0" path="m2813,11166l2832,11166e" filled="false" stroked="true" strokeweight=".47998pt" strokecolor="#000000">
                <v:path arrowok="t"/>
              </v:shape>
            </v:group>
            <v:group style="position:absolute;left:2832;top:11166;width:20;height:2" coordorigin="2832,11166" coordsize="20,2">
              <v:shape style="position:absolute;left:2832;top:11166;width:20;height:2" coordorigin="2832,11166" coordsize="20,0" path="m2832,11166l2852,11166e" filled="false" stroked="true" strokeweight=".47998pt" strokecolor="#000000">
                <v:path arrowok="t"/>
              </v:shape>
            </v:group>
            <v:group style="position:absolute;left:2852;top:11166;width:20;height:2" coordorigin="2852,11166" coordsize="20,2">
              <v:shape style="position:absolute;left:2852;top:11166;width:20;height:2" coordorigin="2852,11166" coordsize="20,0" path="m2852,11166l2871,11166e" filled="false" stroked="true" strokeweight=".47998pt" strokecolor="#000000">
                <v:path arrowok="t"/>
              </v:shape>
            </v:group>
            <v:group style="position:absolute;left:2871;top:11166;width:20;height:2" coordorigin="2871,11166" coordsize="20,2">
              <v:shape style="position:absolute;left:2871;top:11166;width:20;height:2" coordorigin="2871,11166" coordsize="20,0" path="m2871,11166l2890,11166e" filled="false" stroked="true" strokeweight=".47998pt" strokecolor="#000000">
                <v:path arrowok="t"/>
              </v:shape>
            </v:group>
            <v:group style="position:absolute;left:2890;top:11166;width:20;height:2" coordorigin="2890,11166" coordsize="20,2">
              <v:shape style="position:absolute;left:2890;top:11166;width:20;height:2" coordorigin="2890,11166" coordsize="20,0" path="m2890,11166l2909,11166e" filled="false" stroked="true" strokeweight=".47998pt" strokecolor="#000000">
                <v:path arrowok="t"/>
              </v:shape>
            </v:group>
            <v:group style="position:absolute;left:2909;top:11166;width:20;height:2" coordorigin="2909,11166" coordsize="20,2">
              <v:shape style="position:absolute;left:2909;top:11166;width:20;height:2" coordorigin="2909,11166" coordsize="20,0" path="m2909,11166l2928,11166e" filled="false" stroked="true" strokeweight=".47998pt" strokecolor="#000000">
                <v:path arrowok="t"/>
              </v:shape>
            </v:group>
            <v:group style="position:absolute;left:2928;top:11166;width:20;height:2" coordorigin="2928,11166" coordsize="20,2">
              <v:shape style="position:absolute;left:2928;top:11166;width:20;height:2" coordorigin="2928,11166" coordsize="20,0" path="m2928,11166l2948,11166e" filled="false" stroked="true" strokeweight=".47998pt" strokecolor="#000000">
                <v:path arrowok="t"/>
              </v:shape>
            </v:group>
            <v:group style="position:absolute;left:2948;top:11166;width:20;height:2" coordorigin="2948,11166" coordsize="20,2">
              <v:shape style="position:absolute;left:2948;top:11166;width:20;height:2" coordorigin="2948,11166" coordsize="20,0" path="m2948,11166l2967,11166e" filled="false" stroked="true" strokeweight=".47998pt" strokecolor="#000000">
                <v:path arrowok="t"/>
              </v:shape>
            </v:group>
            <v:group style="position:absolute;left:2967;top:11166;width:20;height:2" coordorigin="2967,11166" coordsize="20,2">
              <v:shape style="position:absolute;left:2967;top:11166;width:20;height:2" coordorigin="2967,11166" coordsize="20,0" path="m2967,11166l2986,11166e" filled="false" stroked="true" strokeweight=".47998pt" strokecolor="#000000">
                <v:path arrowok="t"/>
              </v:shape>
            </v:group>
            <v:group style="position:absolute;left:2986;top:11166;width:20;height:2" coordorigin="2986,11166" coordsize="20,2">
              <v:shape style="position:absolute;left:2986;top:11166;width:20;height:2" coordorigin="2986,11166" coordsize="20,0" path="m2986,11166l3005,11166e" filled="false" stroked="true" strokeweight=".47998pt" strokecolor="#000000">
                <v:path arrowok="t"/>
              </v:shape>
            </v:group>
            <v:group style="position:absolute;left:3005;top:11166;width:20;height:2" coordorigin="3005,11166" coordsize="20,2">
              <v:shape style="position:absolute;left:3005;top:11166;width:20;height:2" coordorigin="3005,11166" coordsize="20,0" path="m3005,11166l3024,11166e" filled="false" stroked="true" strokeweight=".47998pt" strokecolor="#000000">
                <v:path arrowok="t"/>
              </v:shape>
            </v:group>
            <v:group style="position:absolute;left:3024;top:11166;width:20;height:2" coordorigin="3024,11166" coordsize="20,2">
              <v:shape style="position:absolute;left:3024;top:11166;width:20;height:2" coordorigin="3024,11166" coordsize="20,0" path="m3024,11166l3044,11166e" filled="false" stroked="true" strokeweight=".47998pt" strokecolor="#000000">
                <v:path arrowok="t"/>
              </v:shape>
            </v:group>
            <v:group style="position:absolute;left:3044;top:11166;width:20;height:2" coordorigin="3044,11166" coordsize="20,2">
              <v:shape style="position:absolute;left:3044;top:11166;width:20;height:2" coordorigin="3044,11166" coordsize="20,0" path="m3044,11166l3063,11166e" filled="false" stroked="true" strokeweight=".47998pt" strokecolor="#000000">
                <v:path arrowok="t"/>
              </v:shape>
            </v:group>
            <v:group style="position:absolute;left:3063;top:11166;width:20;height:2" coordorigin="3063,11166" coordsize="20,2">
              <v:shape style="position:absolute;left:3063;top:11166;width:20;height:2" coordorigin="3063,11166" coordsize="20,0" path="m3063,11166l3082,11166e" filled="false" stroked="true" strokeweight=".47998pt" strokecolor="#000000">
                <v:path arrowok="t"/>
              </v:shape>
            </v:group>
            <v:group style="position:absolute;left:3082;top:11166;width:20;height:2" coordorigin="3082,11166" coordsize="20,2">
              <v:shape style="position:absolute;left:3082;top:11166;width:20;height:2" coordorigin="3082,11166" coordsize="20,0" path="m3082,11166l3101,11166e" filled="false" stroked="true" strokeweight=".47998pt" strokecolor="#000000">
                <v:path arrowok="t"/>
              </v:shape>
            </v:group>
            <v:group style="position:absolute;left:3101;top:11166;width:20;height:2" coordorigin="3101,11166" coordsize="20,2">
              <v:shape style="position:absolute;left:3101;top:11166;width:20;height:2" coordorigin="3101,11166" coordsize="20,0" path="m3101,11166l3120,11166e" filled="false" stroked="true" strokeweight=".47998pt" strokecolor="#000000">
                <v:path arrowok="t"/>
              </v:shape>
            </v:group>
            <v:group style="position:absolute;left:3120;top:11166;width:20;height:2" coordorigin="3120,11166" coordsize="20,2">
              <v:shape style="position:absolute;left:3120;top:11166;width:20;height:2" coordorigin="3120,11166" coordsize="20,0" path="m3120,11166l3140,11166e" filled="false" stroked="true" strokeweight=".47998pt" strokecolor="#000000">
                <v:path arrowok="t"/>
              </v:shape>
            </v:group>
            <v:group style="position:absolute;left:3140;top:11166;width:20;height:2" coordorigin="3140,11166" coordsize="20,2">
              <v:shape style="position:absolute;left:3140;top:11166;width:20;height:2" coordorigin="3140,11166" coordsize="20,0" path="m3140,11166l3159,11166e" filled="false" stroked="true" strokeweight=".47998pt" strokecolor="#000000">
                <v:path arrowok="t"/>
              </v:shape>
            </v:group>
            <v:group style="position:absolute;left:3159;top:11166;width:20;height:2" coordorigin="3159,11166" coordsize="20,2">
              <v:shape style="position:absolute;left:3159;top:11166;width:20;height:2" coordorigin="3159,11166" coordsize="20,0" path="m3159,11166l3178,11166e" filled="false" stroked="true" strokeweight=".47998pt" strokecolor="#000000">
                <v:path arrowok="t"/>
              </v:shape>
            </v:group>
            <v:group style="position:absolute;left:3178;top:11166;width:20;height:2" coordorigin="3178,11166" coordsize="20,2">
              <v:shape style="position:absolute;left:3178;top:11166;width:20;height:2" coordorigin="3178,11166" coordsize="20,0" path="m3178,11166l3197,11166e" filled="false" stroked="true" strokeweight=".47998pt" strokecolor="#000000">
                <v:path arrowok="t"/>
              </v:shape>
            </v:group>
            <v:group style="position:absolute;left:3197;top:11166;width:20;height:2" coordorigin="3197,11166" coordsize="20,2">
              <v:shape style="position:absolute;left:3197;top:11166;width:20;height:2" coordorigin="3197,11166" coordsize="20,0" path="m3197,11166l3216,11166e" filled="false" stroked="true" strokeweight=".47998pt" strokecolor="#000000">
                <v:path arrowok="t"/>
              </v:shape>
            </v:group>
            <v:group style="position:absolute;left:3216;top:11166;width:20;height:2" coordorigin="3216,11166" coordsize="20,2">
              <v:shape style="position:absolute;left:3216;top:11166;width:20;height:2" coordorigin="3216,11166" coordsize="20,0" path="m3216,11166l3236,11166e" filled="false" stroked="true" strokeweight=".47998pt" strokecolor="#000000">
                <v:path arrowok="t"/>
              </v:shape>
            </v:group>
            <v:group style="position:absolute;left:3236;top:11166;width:20;height:2" coordorigin="3236,11166" coordsize="20,2">
              <v:shape style="position:absolute;left:3236;top:11166;width:20;height:2" coordorigin="3236,11166" coordsize="20,0" path="m3236,11166l3255,11166e" filled="false" stroked="true" strokeweight=".47998pt" strokecolor="#000000">
                <v:path arrowok="t"/>
              </v:shape>
            </v:group>
            <v:group style="position:absolute;left:3255;top:11166;width:20;height:2" coordorigin="3255,11166" coordsize="20,2">
              <v:shape style="position:absolute;left:3255;top:11166;width:20;height:2" coordorigin="3255,11166" coordsize="20,0" path="m3255,11166l3274,11166e" filled="false" stroked="true" strokeweight=".47998pt" strokecolor="#000000">
                <v:path arrowok="t"/>
              </v:shape>
            </v:group>
            <v:group style="position:absolute;left:3274;top:11166;width:20;height:2" coordorigin="3274,11166" coordsize="20,2">
              <v:shape style="position:absolute;left:3274;top:11166;width:20;height:2" coordorigin="3274,11166" coordsize="20,0" path="m3274,11166l3293,11166e" filled="false" stroked="true" strokeweight=".47998pt" strokecolor="#000000">
                <v:path arrowok="t"/>
              </v:shape>
            </v:group>
            <v:group style="position:absolute;left:3293;top:11166;width:20;height:2" coordorigin="3293,11166" coordsize="20,2">
              <v:shape style="position:absolute;left:3293;top:11166;width:20;height:2" coordorigin="3293,11166" coordsize="20,0" path="m3293,11166l3312,11166e" filled="false" stroked="true" strokeweight=".47998pt" strokecolor="#000000">
                <v:path arrowok="t"/>
              </v:shape>
            </v:group>
            <v:group style="position:absolute;left:3312;top:11166;width:20;height:2" coordorigin="3312,11166" coordsize="20,2">
              <v:shape style="position:absolute;left:3312;top:11166;width:20;height:2" coordorigin="3312,11166" coordsize="20,0" path="m3312,11166l3332,11166e" filled="false" stroked="true" strokeweight=".47998pt" strokecolor="#000000">
                <v:path arrowok="t"/>
              </v:shape>
            </v:group>
            <v:group style="position:absolute;left:3332;top:11166;width:20;height:2" coordorigin="3332,11166" coordsize="20,2">
              <v:shape style="position:absolute;left:3332;top:11166;width:20;height:2" coordorigin="3332,11166" coordsize="20,0" path="m3332,11166l3351,11166e" filled="false" stroked="true" strokeweight=".47998pt" strokecolor="#000000">
                <v:path arrowok="t"/>
              </v:shape>
            </v:group>
            <v:group style="position:absolute;left:3351;top:11166;width:20;height:2" coordorigin="3351,11166" coordsize="20,2">
              <v:shape style="position:absolute;left:3351;top:11166;width:20;height:2" coordorigin="3351,11166" coordsize="20,0" path="m3351,11166l3370,11166e" filled="false" stroked="true" strokeweight=".47998pt" strokecolor="#000000">
                <v:path arrowok="t"/>
              </v:shape>
            </v:group>
            <v:group style="position:absolute;left:3370;top:11166;width:20;height:2" coordorigin="3370,11166" coordsize="20,2">
              <v:shape style="position:absolute;left:3370;top:11166;width:20;height:2" coordorigin="3370,11166" coordsize="20,0" path="m3370,11166l3389,11166e" filled="false" stroked="true" strokeweight=".47998pt" strokecolor="#000000">
                <v:path arrowok="t"/>
              </v:shape>
            </v:group>
            <v:group style="position:absolute;left:3389;top:11166;width:20;height:2" coordorigin="3389,11166" coordsize="20,2">
              <v:shape style="position:absolute;left:3389;top:11166;width:20;height:2" coordorigin="3389,11166" coordsize="20,0" path="m3389,11166l3408,11166e" filled="false" stroked="true" strokeweight=".47998pt" strokecolor="#000000">
                <v:path arrowok="t"/>
              </v:shape>
            </v:group>
            <v:group style="position:absolute;left:3408;top:11166;width:20;height:2" coordorigin="3408,11166" coordsize="20,2">
              <v:shape style="position:absolute;left:3408;top:11166;width:20;height:2" coordorigin="3408,11166" coordsize="20,0" path="m3408,11166l3428,11166e" filled="false" stroked="true" strokeweight=".47998pt" strokecolor="#000000">
                <v:path arrowok="t"/>
              </v:shape>
            </v:group>
            <v:group style="position:absolute;left:3428;top:11166;width:20;height:2" coordorigin="3428,11166" coordsize="20,2">
              <v:shape style="position:absolute;left:3428;top:11166;width:20;height:2" coordorigin="3428,11166" coordsize="20,0" path="m3428,11166l3447,11166e" filled="false" stroked="true" strokeweight=".47998pt" strokecolor="#000000">
                <v:path arrowok="t"/>
              </v:shape>
            </v:group>
            <v:group style="position:absolute;left:3447;top:11166;width:20;height:2" coordorigin="3447,11166" coordsize="20,2">
              <v:shape style="position:absolute;left:3447;top:11166;width:20;height:2" coordorigin="3447,11166" coordsize="20,0" path="m3447,11166l3466,11166e" filled="false" stroked="true" strokeweight=".47998pt" strokecolor="#000000">
                <v:path arrowok="t"/>
              </v:shape>
            </v:group>
            <v:group style="position:absolute;left:3466;top:11166;width:20;height:2" coordorigin="3466,11166" coordsize="20,2">
              <v:shape style="position:absolute;left:3466;top:11166;width:20;height:2" coordorigin="3466,11166" coordsize="20,0" path="m3466,11166l3485,11166e" filled="false" stroked="true" strokeweight=".47998pt" strokecolor="#000000">
                <v:path arrowok="t"/>
              </v:shape>
            </v:group>
            <v:group style="position:absolute;left:3485;top:11166;width:20;height:2" coordorigin="3485,11166" coordsize="20,2">
              <v:shape style="position:absolute;left:3485;top:11166;width:20;height:2" coordorigin="3485,11166" coordsize="20,0" path="m3485,11166l3504,11166e" filled="false" stroked="true" strokeweight=".47998pt" strokecolor="#000000">
                <v:path arrowok="t"/>
              </v:shape>
            </v:group>
            <v:group style="position:absolute;left:3504;top:11166;width:20;height:2" coordorigin="3504,11166" coordsize="20,2">
              <v:shape style="position:absolute;left:3504;top:11166;width:20;height:2" coordorigin="3504,11166" coordsize="20,0" path="m3504,11166l3524,11166e" filled="false" stroked="true" strokeweight=".47998pt" strokecolor="#000000">
                <v:path arrowok="t"/>
              </v:shape>
            </v:group>
            <v:group style="position:absolute;left:3524;top:11166;width:20;height:2" coordorigin="3524,11166" coordsize="20,2">
              <v:shape style="position:absolute;left:3524;top:11166;width:20;height:2" coordorigin="3524,11166" coordsize="20,0" path="m3524,11166l3543,11166e" filled="false" stroked="true" strokeweight=".47998pt" strokecolor="#000000">
                <v:path arrowok="t"/>
              </v:shape>
            </v:group>
            <v:group style="position:absolute;left:3543;top:11166;width:20;height:2" coordorigin="3543,11166" coordsize="20,2">
              <v:shape style="position:absolute;left:3543;top:11166;width:20;height:2" coordorigin="3543,11166" coordsize="20,0" path="m3543,11166l3562,11166e" filled="false" stroked="true" strokeweight=".47998pt" strokecolor="#000000">
                <v:path arrowok="t"/>
              </v:shape>
            </v:group>
            <v:group style="position:absolute;left:3562;top:11166;width:20;height:2" coordorigin="3562,11166" coordsize="20,2">
              <v:shape style="position:absolute;left:3562;top:11166;width:20;height:2" coordorigin="3562,11166" coordsize="20,0" path="m3562,11166l3581,11166e" filled="false" stroked="true" strokeweight=".47998pt" strokecolor="#000000">
                <v:path arrowok="t"/>
              </v:shape>
            </v:group>
            <v:group style="position:absolute;left:3581;top:11166;width:20;height:2" coordorigin="3581,11166" coordsize="20,2">
              <v:shape style="position:absolute;left:3581;top:11166;width:20;height:2" coordorigin="3581,11166" coordsize="20,0" path="m3581,11166l3600,11166e" filled="false" stroked="true" strokeweight=".47998pt" strokecolor="#000000">
                <v:path arrowok="t"/>
              </v:shape>
            </v:group>
            <v:group style="position:absolute;left:3600;top:11166;width:20;height:2" coordorigin="3600,11166" coordsize="20,2">
              <v:shape style="position:absolute;left:3600;top:11166;width:20;height:2" coordorigin="3600,11166" coordsize="20,0" path="m3600,11166l3620,11166e" filled="false" stroked="true" strokeweight=".47998pt" strokecolor="#000000">
                <v:path arrowok="t"/>
              </v:shape>
            </v:group>
            <v:group style="position:absolute;left:3620;top:11166;width:20;height:2" coordorigin="3620,11166" coordsize="20,2">
              <v:shape style="position:absolute;left:3620;top:11166;width:20;height:2" coordorigin="3620,11166" coordsize="20,0" path="m3620,11166l3639,11166e" filled="false" stroked="true" strokeweight=".47998pt" strokecolor="#000000">
                <v:path arrowok="t"/>
              </v:shape>
            </v:group>
            <v:group style="position:absolute;left:3639;top:11166;width:20;height:2" coordorigin="3639,11166" coordsize="20,2">
              <v:shape style="position:absolute;left:3639;top:11166;width:20;height:2" coordorigin="3639,11166" coordsize="20,0" path="m3639,11166l3658,11166e" filled="false" stroked="true" strokeweight=".47998pt" strokecolor="#000000">
                <v:path arrowok="t"/>
              </v:shape>
            </v:group>
            <v:group style="position:absolute;left:3658;top:11166;width:20;height:2" coordorigin="3658,11166" coordsize="20,2">
              <v:shape style="position:absolute;left:3658;top:11166;width:20;height:2" coordorigin="3658,11166" coordsize="20,0" path="m3658,11166l3677,11166e" filled="false" stroked="true" strokeweight=".47998pt" strokecolor="#000000">
                <v:path arrowok="t"/>
              </v:shape>
            </v:group>
            <v:group style="position:absolute;left:3677;top:11166;width:20;height:2" coordorigin="3677,11166" coordsize="20,2">
              <v:shape style="position:absolute;left:3677;top:11166;width:20;height:2" coordorigin="3677,11166" coordsize="20,0" path="m3677,11166l3696,11166e" filled="false" stroked="true" strokeweight=".47998pt" strokecolor="#000000">
                <v:path arrowok="t"/>
              </v:shape>
            </v:group>
            <v:group style="position:absolute;left:3696;top:11166;width:20;height:2" coordorigin="3696,11166" coordsize="20,2">
              <v:shape style="position:absolute;left:3696;top:11166;width:20;height:2" coordorigin="3696,11166" coordsize="20,0" path="m3696,11166l3716,11166e" filled="false" stroked="true" strokeweight=".47998pt" strokecolor="#000000">
                <v:path arrowok="t"/>
              </v:shape>
            </v:group>
            <v:group style="position:absolute;left:3716;top:11166;width:20;height:2" coordorigin="3716,11166" coordsize="20,2">
              <v:shape style="position:absolute;left:3716;top:11166;width:20;height:2" coordorigin="3716,11166" coordsize="20,0" path="m3716,11166l3735,11166e" filled="false" stroked="true" strokeweight=".47998pt" strokecolor="#000000">
                <v:path arrowok="t"/>
              </v:shape>
            </v:group>
            <v:group style="position:absolute;left:3735;top:11166;width:20;height:2" coordorigin="3735,11166" coordsize="20,2">
              <v:shape style="position:absolute;left:3735;top:11166;width:20;height:2" coordorigin="3735,11166" coordsize="20,0" path="m3735,11166l3754,11166e" filled="false" stroked="true" strokeweight=".47998pt" strokecolor="#000000">
                <v:path arrowok="t"/>
              </v:shape>
            </v:group>
            <v:group style="position:absolute;left:3754;top:11166;width:20;height:2" coordorigin="3754,11166" coordsize="20,2">
              <v:shape style="position:absolute;left:3754;top:11166;width:20;height:2" coordorigin="3754,11166" coordsize="20,0" path="m3754,11166l3773,11166e" filled="false" stroked="true" strokeweight=".47998pt" strokecolor="#000000">
                <v:path arrowok="t"/>
              </v:shape>
            </v:group>
            <v:group style="position:absolute;left:3773;top:11166;width:20;height:2" coordorigin="3773,11166" coordsize="20,2">
              <v:shape style="position:absolute;left:3773;top:11166;width:20;height:2" coordorigin="3773,11166" coordsize="20,0" path="m3773,11166l3793,11166e" filled="false" stroked="true" strokeweight=".47998pt" strokecolor="#000000">
                <v:path arrowok="t"/>
              </v:shape>
            </v:group>
            <v:group style="position:absolute;left:3793;top:11166;width:20;height:2" coordorigin="3793,11166" coordsize="20,2">
              <v:shape style="position:absolute;left:3793;top:11166;width:20;height:2" coordorigin="3793,11166" coordsize="20,0" path="m3793,11166l3812,11166e" filled="false" stroked="true" strokeweight=".47998pt" strokecolor="#000000">
                <v:path arrowok="t"/>
              </v:shape>
            </v:group>
            <v:group style="position:absolute;left:3812;top:11166;width:20;height:2" coordorigin="3812,11166" coordsize="20,2">
              <v:shape style="position:absolute;left:3812;top:11166;width:20;height:2" coordorigin="3812,11166" coordsize="20,0" path="m3812,11166l3831,11166e" filled="false" stroked="true" strokeweight=".47998pt" strokecolor="#000000">
                <v:path arrowok="t"/>
              </v:shape>
            </v:group>
            <v:group style="position:absolute;left:3831;top:11166;width:20;height:2" coordorigin="3831,11166" coordsize="20,2">
              <v:shape style="position:absolute;left:3831;top:11166;width:20;height:2" coordorigin="3831,11166" coordsize="20,0" path="m3831,11166l3851,11166e" filled="false" stroked="true" strokeweight=".47998pt" strokecolor="#000000">
                <v:path arrowok="t"/>
              </v:shape>
            </v:group>
            <v:group style="position:absolute;left:3851;top:11166;width:20;height:2" coordorigin="3851,11166" coordsize="20,2">
              <v:shape style="position:absolute;left:3851;top:11166;width:20;height:2" coordorigin="3851,11166" coordsize="20,0" path="m3851,11166l3870,11166e" filled="false" stroked="true" strokeweight=".47998pt" strokecolor="#000000">
                <v:path arrowok="t"/>
              </v:shape>
            </v:group>
            <v:group style="position:absolute;left:3870;top:11166;width:20;height:2" coordorigin="3870,11166" coordsize="20,2">
              <v:shape style="position:absolute;left:3870;top:11166;width:20;height:2" coordorigin="3870,11166" coordsize="20,0" path="m3870,11166l3889,11166e" filled="false" stroked="true" strokeweight=".47998pt" strokecolor="#000000">
                <v:path arrowok="t"/>
              </v:shape>
            </v:group>
            <v:group style="position:absolute;left:3889;top:11166;width:20;height:2" coordorigin="3889,11166" coordsize="20,2">
              <v:shape style="position:absolute;left:3889;top:11166;width:20;height:2" coordorigin="3889,11166" coordsize="20,0" path="m3889,11166l3908,11166e" filled="false" stroked="true" strokeweight=".47998pt" strokecolor="#000000">
                <v:path arrowok="t"/>
              </v:shape>
            </v:group>
            <v:group style="position:absolute;left:3908;top:11166;width:20;height:2" coordorigin="3908,11166" coordsize="20,2">
              <v:shape style="position:absolute;left:3908;top:11166;width:20;height:2" coordorigin="3908,11166" coordsize="20,0" path="m3908,11166l3927,11166e" filled="false" stroked="true" strokeweight=".47998pt" strokecolor="#000000">
                <v:path arrowok="t"/>
              </v:shape>
            </v:group>
            <v:group style="position:absolute;left:3927;top:11166;width:20;height:2" coordorigin="3927,11166" coordsize="20,2">
              <v:shape style="position:absolute;left:3927;top:11166;width:20;height:2" coordorigin="3927,11166" coordsize="20,0" path="m3927,11166l3947,11166e" filled="false" stroked="true" strokeweight=".47998pt" strokecolor="#000000">
                <v:path arrowok="t"/>
              </v:shape>
            </v:group>
            <v:group style="position:absolute;left:3947;top:11166;width:20;height:2" coordorigin="3947,11166" coordsize="20,2">
              <v:shape style="position:absolute;left:3947;top:11166;width:20;height:2" coordorigin="3947,11166" coordsize="20,0" path="m3947,11166l3966,11166e" filled="false" stroked="true" strokeweight=".47998pt" strokecolor="#000000">
                <v:path arrowok="t"/>
              </v:shape>
            </v:group>
            <v:group style="position:absolute;left:3966;top:11166;width:20;height:2" coordorigin="3966,11166" coordsize="20,2">
              <v:shape style="position:absolute;left:3966;top:11166;width:20;height:2" coordorigin="3966,11166" coordsize="20,0" path="m3966,11166l3985,11166e" filled="false" stroked="true" strokeweight=".47998pt" strokecolor="#000000">
                <v:path arrowok="t"/>
              </v:shape>
            </v:group>
            <v:group style="position:absolute;left:3985;top:11166;width:20;height:2" coordorigin="3985,11166" coordsize="20,2">
              <v:shape style="position:absolute;left:3985;top:11166;width:20;height:2" coordorigin="3985,11166" coordsize="20,0" path="m3985,11166l4004,11166e" filled="false" stroked="true" strokeweight=".47998pt" strokecolor="#000000">
                <v:path arrowok="t"/>
              </v:shape>
            </v:group>
            <v:group style="position:absolute;left:4004;top:11166;width:20;height:2" coordorigin="4004,11166" coordsize="20,2">
              <v:shape style="position:absolute;left:4004;top:11166;width:20;height:2" coordorigin="4004,11166" coordsize="20,0" path="m4004,11166l4023,11166e" filled="false" stroked="true" strokeweight=".47998pt" strokecolor="#000000">
                <v:path arrowok="t"/>
              </v:shape>
            </v:group>
            <v:group style="position:absolute;left:4023;top:11166;width:20;height:2" coordorigin="4023,11166" coordsize="20,2">
              <v:shape style="position:absolute;left:4023;top:11166;width:20;height:2" coordorigin="4023,11166" coordsize="20,0" path="m4023,11166l4043,11166e" filled="false" stroked="true" strokeweight=".47998pt" strokecolor="#000000">
                <v:path arrowok="t"/>
              </v:shape>
            </v:group>
            <v:group style="position:absolute;left:4043;top:11166;width:20;height:2" coordorigin="4043,11166" coordsize="20,2">
              <v:shape style="position:absolute;left:4043;top:11166;width:20;height:2" coordorigin="4043,11166" coordsize="20,0" path="m4043,11166l4062,11166e" filled="false" stroked="true" strokeweight=".47998pt" strokecolor="#000000">
                <v:path arrowok="t"/>
              </v:shape>
            </v:group>
            <v:group style="position:absolute;left:4062;top:11166;width:20;height:2" coordorigin="4062,11166" coordsize="20,2">
              <v:shape style="position:absolute;left:4062;top:11166;width:20;height:2" coordorigin="4062,11166" coordsize="20,0" path="m4062,11166l4081,11166e" filled="false" stroked="true" strokeweight=".47998pt" strokecolor="#000000">
                <v:path arrowok="t"/>
              </v:shape>
            </v:group>
            <v:group style="position:absolute;left:4081;top:11166;width:20;height:2" coordorigin="4081,11166" coordsize="20,2">
              <v:shape style="position:absolute;left:4081;top:11166;width:20;height:2" coordorigin="4081,11166" coordsize="20,0" path="m4081,11166l4100,11166e" filled="false" stroked="true" strokeweight=".47998pt" strokecolor="#000000">
                <v:path arrowok="t"/>
              </v:shape>
            </v:group>
            <v:group style="position:absolute;left:4100;top:11166;width:20;height:2" coordorigin="4100,11166" coordsize="20,2">
              <v:shape style="position:absolute;left:4100;top:11166;width:20;height:2" coordorigin="4100,11166" coordsize="20,0" path="m4100,11166l4119,11166e" filled="false" stroked="true" strokeweight=".47998pt" strokecolor="#000000">
                <v:path arrowok="t"/>
              </v:shape>
            </v:group>
            <v:group style="position:absolute;left:4119;top:11166;width:20;height:2" coordorigin="4119,11166" coordsize="20,2">
              <v:shape style="position:absolute;left:4119;top:11166;width:20;height:2" coordorigin="4119,11166" coordsize="20,0" path="m4119,11166l4139,11166e" filled="false" stroked="true" strokeweight=".47998pt" strokecolor="#000000">
                <v:path arrowok="t"/>
              </v:shape>
            </v:group>
            <v:group style="position:absolute;left:4139;top:11166;width:20;height:2" coordorigin="4139,11166" coordsize="20,2">
              <v:shape style="position:absolute;left:4139;top:11166;width:20;height:2" coordorigin="4139,11166" coordsize="20,0" path="m4139,11166l4158,11166e" filled="false" stroked="true" strokeweight=".47998pt" strokecolor="#000000">
                <v:path arrowok="t"/>
              </v:shape>
            </v:group>
            <v:group style="position:absolute;left:4158;top:11166;width:20;height:2" coordorigin="4158,11166" coordsize="20,2">
              <v:shape style="position:absolute;left:4158;top:11166;width:20;height:2" coordorigin="4158,11166" coordsize="20,0" path="m4158,11166l4177,11166e" filled="false" stroked="true" strokeweight=".47998pt" strokecolor="#000000">
                <v:path arrowok="t"/>
              </v:shape>
            </v:group>
            <v:group style="position:absolute;left:4177;top:11166;width:20;height:2" coordorigin="4177,11166" coordsize="20,2">
              <v:shape style="position:absolute;left:4177;top:11166;width:20;height:2" coordorigin="4177,11166" coordsize="20,0" path="m4177,11166l4196,11166e" filled="false" stroked="true" strokeweight=".47998pt" strokecolor="#000000">
                <v:path arrowok="t"/>
              </v:shape>
            </v:group>
            <v:group style="position:absolute;left:4196;top:11166;width:20;height:2" coordorigin="4196,11166" coordsize="20,2">
              <v:shape style="position:absolute;left:4196;top:11166;width:20;height:2" coordorigin="4196,11166" coordsize="20,0" path="m4196,11166l4215,11166e" filled="false" stroked="true" strokeweight=".47998pt" strokecolor="#000000">
                <v:path arrowok="t"/>
              </v:shape>
            </v:group>
            <v:group style="position:absolute;left:4215;top:11166;width:20;height:2" coordorigin="4215,11166" coordsize="20,2">
              <v:shape style="position:absolute;left:4215;top:11166;width:20;height:2" coordorigin="4215,11166" coordsize="20,0" path="m4215,11166l4235,11166e" filled="false" stroked="true" strokeweight=".47998pt" strokecolor="#000000">
                <v:path arrowok="t"/>
              </v:shape>
            </v:group>
            <v:group style="position:absolute;left:4235;top:11166;width:20;height:2" coordorigin="4235,11166" coordsize="20,2">
              <v:shape style="position:absolute;left:4235;top:11166;width:20;height:2" coordorigin="4235,11166" coordsize="20,0" path="m4235,11166l4254,11166e" filled="false" stroked="true" strokeweight=".47998pt" strokecolor="#000000">
                <v:path arrowok="t"/>
              </v:shape>
            </v:group>
            <v:group style="position:absolute;left:4254;top:11166;width:20;height:2" coordorigin="4254,11166" coordsize="20,2">
              <v:shape style="position:absolute;left:4254;top:11166;width:20;height:2" coordorigin="4254,11166" coordsize="20,0" path="m4254,11166l4273,11166e" filled="false" stroked="true" strokeweight=".47998pt" strokecolor="#000000">
                <v:path arrowok="t"/>
              </v:shape>
            </v:group>
            <v:group style="position:absolute;left:4273;top:11166;width:20;height:2" coordorigin="4273,11166" coordsize="20,2">
              <v:shape style="position:absolute;left:4273;top:11166;width:20;height:2" coordorigin="4273,11166" coordsize="20,0" path="m4273,11166l4292,11166e" filled="false" stroked="true" strokeweight=".47998pt" strokecolor="#000000">
                <v:path arrowok="t"/>
              </v:shape>
            </v:group>
            <v:group style="position:absolute;left:4292;top:11166;width:20;height:2" coordorigin="4292,11166" coordsize="20,2">
              <v:shape style="position:absolute;left:4292;top:11166;width:20;height:2" coordorigin="4292,11166" coordsize="20,0" path="m4292,11166l4311,11166e" filled="false" stroked="true" strokeweight=".47998pt" strokecolor="#000000">
                <v:path arrowok="t"/>
              </v:shape>
            </v:group>
            <v:group style="position:absolute;left:4311;top:11166;width:20;height:2" coordorigin="4311,11166" coordsize="20,2">
              <v:shape style="position:absolute;left:4311;top:11166;width:20;height:2" coordorigin="4311,11166" coordsize="20,0" path="m4311,11166l4331,11166e" filled="false" stroked="true" strokeweight=".47998pt" strokecolor="#000000">
                <v:path arrowok="t"/>
              </v:shape>
            </v:group>
            <v:group style="position:absolute;left:4331;top:11166;width:20;height:2" coordorigin="4331,11166" coordsize="20,2">
              <v:shape style="position:absolute;left:4331;top:11166;width:20;height:2" coordorigin="4331,11166" coordsize="20,0" path="m4331,11166l4350,11166e" filled="false" stroked="true" strokeweight=".47998pt" strokecolor="#000000">
                <v:path arrowok="t"/>
              </v:shape>
            </v:group>
            <v:group style="position:absolute;left:4350;top:11166;width:20;height:2" coordorigin="4350,11166" coordsize="20,2">
              <v:shape style="position:absolute;left:4350;top:11166;width:20;height:2" coordorigin="4350,11166" coordsize="20,0" path="m4350,11166l4369,11166e" filled="false" stroked="true" strokeweight=".47998pt" strokecolor="#000000">
                <v:path arrowok="t"/>
              </v:shape>
            </v:group>
            <v:group style="position:absolute;left:4369;top:11166;width:20;height:2" coordorigin="4369,11166" coordsize="20,2">
              <v:shape style="position:absolute;left:4369;top:11166;width:20;height:2" coordorigin="4369,11166" coordsize="20,0" path="m4369,11166l4388,11166e" filled="false" stroked="true" strokeweight=".47998pt" strokecolor="#000000">
                <v:path arrowok="t"/>
              </v:shape>
            </v:group>
            <v:group style="position:absolute;left:4388;top:11166;width:20;height:2" coordorigin="4388,11166" coordsize="20,2">
              <v:shape style="position:absolute;left:4388;top:11166;width:20;height:2" coordorigin="4388,11166" coordsize="20,0" path="m4388,11166l4407,11166e" filled="false" stroked="true" strokeweight=".47998pt" strokecolor="#000000">
                <v:path arrowok="t"/>
              </v:shape>
            </v:group>
            <v:group style="position:absolute;left:4407;top:11166;width:20;height:2" coordorigin="4407,11166" coordsize="20,2">
              <v:shape style="position:absolute;left:4407;top:11166;width:20;height:2" coordorigin="4407,11166" coordsize="20,0" path="m4407,11166l4427,11166e" filled="false" stroked="true" strokeweight=".47998pt" strokecolor="#000000">
                <v:path arrowok="t"/>
              </v:shape>
            </v:group>
            <v:group style="position:absolute;left:4427;top:11166;width:20;height:2" coordorigin="4427,11166" coordsize="20,2">
              <v:shape style="position:absolute;left:4427;top:11166;width:20;height:2" coordorigin="4427,11166" coordsize="20,0" path="m4427,11166l4446,11166e" filled="false" stroked="true" strokeweight=".47998pt" strokecolor="#000000">
                <v:path arrowok="t"/>
              </v:shape>
            </v:group>
            <v:group style="position:absolute;left:4446;top:11166;width:20;height:2" coordorigin="4446,11166" coordsize="20,2">
              <v:shape style="position:absolute;left:4446;top:11166;width:20;height:2" coordorigin="4446,11166" coordsize="20,0" path="m4446,11166l4465,11166e" filled="false" stroked="true" strokeweight=".47998pt" strokecolor="#000000">
                <v:path arrowok="t"/>
              </v:shape>
            </v:group>
            <v:group style="position:absolute;left:4465;top:11166;width:20;height:2" coordorigin="4465,11166" coordsize="20,2">
              <v:shape style="position:absolute;left:4465;top:11166;width:20;height:2" coordorigin="4465,11166" coordsize="20,0" path="m4465,11166l4484,11166e" filled="false" stroked="true" strokeweight=".47998pt" strokecolor="#000000">
                <v:path arrowok="t"/>
              </v:shape>
            </v:group>
            <v:group style="position:absolute;left:4484;top:11166;width:20;height:2" coordorigin="4484,11166" coordsize="20,2">
              <v:shape style="position:absolute;left:4484;top:11166;width:20;height:2" coordorigin="4484,11166" coordsize="20,0" path="m4484,11166l4503,11166e" filled="false" stroked="true" strokeweight=".47998pt" strokecolor="#000000">
                <v:path arrowok="t"/>
              </v:shape>
            </v:group>
            <v:group style="position:absolute;left:4503;top:11166;width:20;height:2" coordorigin="4503,11166" coordsize="20,2">
              <v:shape style="position:absolute;left:4503;top:11166;width:20;height:2" coordorigin="4503,11166" coordsize="20,0" path="m4503,11166l4523,11166e" filled="false" stroked="true" strokeweight=".47998pt" strokecolor="#000000">
                <v:path arrowok="t"/>
              </v:shape>
            </v:group>
            <v:group style="position:absolute;left:4523;top:11166;width:20;height:2" coordorigin="4523,11166" coordsize="20,2">
              <v:shape style="position:absolute;left:4523;top:11166;width:20;height:2" coordorigin="4523,11166" coordsize="20,0" path="m4523,11166l4542,11166e" filled="false" stroked="true" strokeweight=".47998pt" strokecolor="#000000">
                <v:path arrowok="t"/>
              </v:shape>
            </v:group>
            <v:group style="position:absolute;left:4542;top:11166;width:20;height:2" coordorigin="4542,11166" coordsize="20,2">
              <v:shape style="position:absolute;left:4542;top:11166;width:20;height:2" coordorigin="4542,11166" coordsize="20,0" path="m4542,11166l4561,11166e" filled="false" stroked="true" strokeweight=".47998pt" strokecolor="#000000">
                <v:path arrowok="t"/>
              </v:shape>
            </v:group>
            <v:group style="position:absolute;left:4561;top:11166;width:20;height:2" coordorigin="4561,11166" coordsize="20,2">
              <v:shape style="position:absolute;left:4561;top:11166;width:20;height:2" coordorigin="4561,11166" coordsize="20,0" path="m4561,11166l4580,11166e" filled="false" stroked="true" strokeweight=".47998pt" strokecolor="#000000">
                <v:path arrowok="t"/>
              </v:shape>
            </v:group>
            <v:group style="position:absolute;left:4580;top:11166;width:20;height:2" coordorigin="4580,11166" coordsize="20,2">
              <v:shape style="position:absolute;left:4580;top:11166;width:20;height:2" coordorigin="4580,11166" coordsize="20,0" path="m4580,11166l4599,11166e" filled="false" stroked="true" strokeweight=".47998pt" strokecolor="#000000">
                <v:path arrowok="t"/>
              </v:shape>
            </v:group>
            <v:group style="position:absolute;left:4599;top:11166;width:20;height:2" coordorigin="4599,11166" coordsize="20,2">
              <v:shape style="position:absolute;left:4599;top:11166;width:20;height:2" coordorigin="4599,11166" coordsize="20,0" path="m4599,11166l4619,11166e" filled="false" stroked="true" strokeweight=".47998pt" strokecolor="#000000">
                <v:path arrowok="t"/>
              </v:shape>
            </v:group>
            <v:group style="position:absolute;left:4619;top:11166;width:20;height:2" coordorigin="4619,11166" coordsize="20,2">
              <v:shape style="position:absolute;left:4619;top:11166;width:20;height:2" coordorigin="4619,11166" coordsize="20,0" path="m4619,11166l4638,11166e" filled="false" stroked="true" strokeweight=".47998pt" strokecolor="#000000">
                <v:path arrowok="t"/>
              </v:shape>
            </v:group>
            <v:group style="position:absolute;left:4638;top:11166;width:20;height:2" coordorigin="4638,11166" coordsize="20,2">
              <v:shape style="position:absolute;left:4638;top:11166;width:20;height:2" coordorigin="4638,11166" coordsize="20,0" path="m4638,11166l4657,11166e" filled="false" stroked="true" strokeweight=".47998pt" strokecolor="#000000">
                <v:path arrowok="t"/>
              </v:shape>
            </v:group>
            <v:group style="position:absolute;left:4657;top:11166;width:20;height:2" coordorigin="4657,11166" coordsize="20,2">
              <v:shape style="position:absolute;left:4657;top:11166;width:20;height:2" coordorigin="4657,11166" coordsize="20,0" path="m4657,11166l4676,11166e" filled="false" stroked="true" strokeweight=".47998pt" strokecolor="#000000">
                <v:path arrowok="t"/>
              </v:shape>
            </v:group>
            <v:group style="position:absolute;left:4676;top:11166;width:20;height:2" coordorigin="4676,11166" coordsize="20,2">
              <v:shape style="position:absolute;left:4676;top:11166;width:20;height:2" coordorigin="4676,11166" coordsize="20,0" path="m4676,11166l4695,11166e" filled="false" stroked="true" strokeweight=".47998pt" strokecolor="#000000">
                <v:path arrowok="t"/>
              </v:shape>
            </v:group>
            <v:group style="position:absolute;left:4695;top:11166;width:20;height:2" coordorigin="4695,11166" coordsize="20,2">
              <v:shape style="position:absolute;left:4695;top:11166;width:20;height:2" coordorigin="4695,11166" coordsize="20,0" path="m4695,11166l4715,11166e" filled="false" stroked="true" strokeweight=".47998pt" strokecolor="#000000">
                <v:path arrowok="t"/>
              </v:shape>
            </v:group>
            <v:group style="position:absolute;left:4715;top:11166;width:20;height:2" coordorigin="4715,11166" coordsize="20,2">
              <v:shape style="position:absolute;left:4715;top:11166;width:20;height:2" coordorigin="4715,11166" coordsize="20,0" path="m4715,11166l4734,11166e" filled="false" stroked="true" strokeweight=".47998pt" strokecolor="#000000">
                <v:path arrowok="t"/>
              </v:shape>
            </v:group>
            <v:group style="position:absolute;left:4734;top:11166;width:20;height:2" coordorigin="4734,11166" coordsize="20,2">
              <v:shape style="position:absolute;left:4734;top:11166;width:20;height:2" coordorigin="4734,11166" coordsize="20,0" path="m4734,11166l4753,11166e" filled="false" stroked="true" strokeweight=".47998pt" strokecolor="#000000">
                <v:path arrowok="t"/>
              </v:shape>
            </v:group>
            <v:group style="position:absolute;left:4753;top:11166;width:20;height:2" coordorigin="4753,11166" coordsize="20,2">
              <v:shape style="position:absolute;left:4753;top:11166;width:20;height:2" coordorigin="4753,11166" coordsize="20,0" path="m4753,11166l4772,11166e" filled="false" stroked="true" strokeweight=".47998pt" strokecolor="#000000">
                <v:path arrowok="t"/>
              </v:shape>
            </v:group>
            <v:group style="position:absolute;left:4772;top:11166;width:20;height:2" coordorigin="4772,11166" coordsize="20,2">
              <v:shape style="position:absolute;left:4772;top:11166;width:20;height:2" coordorigin="4772,11166" coordsize="20,0" path="m4772,11166l4791,11166e" filled="false" stroked="true" strokeweight=".47998pt" strokecolor="#000000">
                <v:path arrowok="t"/>
              </v:shape>
            </v:group>
            <v:group style="position:absolute;left:4791;top:11166;width:20;height:2" coordorigin="4791,11166" coordsize="20,2">
              <v:shape style="position:absolute;left:4791;top:11166;width:20;height:2" coordorigin="4791,11166" coordsize="20,0" path="m4791,11166l4811,11166e" filled="false" stroked="true" strokeweight=".47998pt" strokecolor="#000000">
                <v:path arrowok="t"/>
              </v:shape>
            </v:group>
            <v:group style="position:absolute;left:4811;top:11166;width:20;height:2" coordorigin="4811,11166" coordsize="20,2">
              <v:shape style="position:absolute;left:4811;top:11166;width:20;height:2" coordorigin="4811,11166" coordsize="20,0" path="m4811,11166l4830,11166e" filled="false" stroked="true" strokeweight=".47998pt" strokecolor="#000000">
                <v:path arrowok="t"/>
              </v:shape>
            </v:group>
            <v:group style="position:absolute;left:4830;top:11166;width:20;height:2" coordorigin="4830,11166" coordsize="20,2">
              <v:shape style="position:absolute;left:4830;top:11166;width:20;height:2" coordorigin="4830,11166" coordsize="20,0" path="m4830,11166l4849,11166e" filled="false" stroked="true" strokeweight=".47998pt" strokecolor="#000000">
                <v:path arrowok="t"/>
              </v:shape>
            </v:group>
            <v:group style="position:absolute;left:4849;top:11166;width:20;height:2" coordorigin="4849,11166" coordsize="20,2">
              <v:shape style="position:absolute;left:4849;top:11166;width:20;height:2" coordorigin="4849,11166" coordsize="20,0" path="m4849,11166l4868,11166e" filled="false" stroked="true" strokeweight=".47998pt" strokecolor="#000000">
                <v:path arrowok="t"/>
              </v:shape>
            </v:group>
            <v:group style="position:absolute;left:4868;top:11166;width:20;height:2" coordorigin="4868,11166" coordsize="20,2">
              <v:shape style="position:absolute;left:4868;top:11166;width:20;height:2" coordorigin="4868,11166" coordsize="20,0" path="m4868,11166l4887,11166e" filled="false" stroked="true" strokeweight=".47998pt" strokecolor="#000000">
                <v:path arrowok="t"/>
              </v:shape>
            </v:group>
            <v:group style="position:absolute;left:4887;top:11166;width:20;height:2" coordorigin="4887,11166" coordsize="20,2">
              <v:shape style="position:absolute;left:4887;top:11166;width:20;height:2" coordorigin="4887,11166" coordsize="20,0" path="m4887,11166l4907,11166e" filled="false" stroked="true" strokeweight=".47998pt" strokecolor="#000000">
                <v:path arrowok="t"/>
              </v:shape>
            </v:group>
            <v:group style="position:absolute;left:4907;top:11166;width:20;height:2" coordorigin="4907,11166" coordsize="20,2">
              <v:shape style="position:absolute;left:4907;top:11166;width:20;height:2" coordorigin="4907,11166" coordsize="20,0" path="m4907,11166l4926,11166e" filled="false" stroked="true" strokeweight=".47998pt" strokecolor="#000000">
                <v:path arrowok="t"/>
              </v:shape>
            </v:group>
            <v:group style="position:absolute;left:4926;top:11166;width:20;height:2" coordorigin="4926,11166" coordsize="20,2">
              <v:shape style="position:absolute;left:4926;top:11166;width:20;height:2" coordorigin="4926,11166" coordsize="20,0" path="m4926,11166l4945,11166e" filled="false" stroked="true" strokeweight=".47998pt" strokecolor="#000000">
                <v:path arrowok="t"/>
              </v:shape>
            </v:group>
            <v:group style="position:absolute;left:4945;top:11166;width:20;height:2" coordorigin="4945,11166" coordsize="20,2">
              <v:shape style="position:absolute;left:4945;top:11166;width:20;height:2" coordorigin="4945,11166" coordsize="20,0" path="m4945,11166l4964,11166e" filled="false" stroked="true" strokeweight=".47998pt" strokecolor="#000000">
                <v:path arrowok="t"/>
              </v:shape>
            </v:group>
            <v:group style="position:absolute;left:4964;top:11166;width:20;height:2" coordorigin="4964,11166" coordsize="20,2">
              <v:shape style="position:absolute;left:4964;top:11166;width:20;height:2" coordorigin="4964,11166" coordsize="20,0" path="m4964,11166l4983,11166e" filled="false" stroked="true" strokeweight=".47998pt" strokecolor="#000000">
                <v:path arrowok="t"/>
              </v:shape>
            </v:group>
            <v:group style="position:absolute;left:4983;top:11166;width:20;height:2" coordorigin="4983,11166" coordsize="20,2">
              <v:shape style="position:absolute;left:4983;top:11166;width:20;height:2" coordorigin="4983,11166" coordsize="20,0" path="m4983,11166l5003,11166e" filled="false" stroked="true" strokeweight=".47998pt" strokecolor="#000000">
                <v:path arrowok="t"/>
              </v:shape>
            </v:group>
            <v:group style="position:absolute;left:5003;top:11166;width:20;height:2" coordorigin="5003,11166" coordsize="20,2">
              <v:shape style="position:absolute;left:5003;top:11166;width:20;height:2" coordorigin="5003,11166" coordsize="20,0" path="m5003,11166l5022,11166e" filled="false" stroked="true" strokeweight=".47998pt" strokecolor="#000000">
                <v:path arrowok="t"/>
              </v:shape>
            </v:group>
            <v:group style="position:absolute;left:5022;top:11166;width:20;height:2" coordorigin="5022,11166" coordsize="20,2">
              <v:shape style="position:absolute;left:5022;top:11166;width:20;height:2" coordorigin="5022,11166" coordsize="20,0" path="m5022,11166l5041,11166e" filled="false" stroked="true" strokeweight=".47998pt" strokecolor="#000000">
                <v:path arrowok="t"/>
              </v:shape>
            </v:group>
            <v:group style="position:absolute;left:5041;top:11166;width:20;height:2" coordorigin="5041,11166" coordsize="20,2">
              <v:shape style="position:absolute;left:5041;top:11166;width:20;height:2" coordorigin="5041,11166" coordsize="20,0" path="m5041,11166l5060,11166e" filled="false" stroked="true" strokeweight=".47998pt" strokecolor="#000000">
                <v:path arrowok="t"/>
              </v:shape>
            </v:group>
            <v:group style="position:absolute;left:5060;top:11166;width:20;height:2" coordorigin="5060,11166" coordsize="20,2">
              <v:shape style="position:absolute;left:5060;top:11166;width:20;height:2" coordorigin="5060,11166" coordsize="20,0" path="m5060,11166l5079,11166e" filled="false" stroked="true" strokeweight=".47998pt" strokecolor="#000000">
                <v:path arrowok="t"/>
              </v:shape>
            </v:group>
            <v:group style="position:absolute;left:5079;top:11166;width:20;height:2" coordorigin="5079,11166" coordsize="20,2">
              <v:shape style="position:absolute;left:5079;top:11166;width:20;height:2" coordorigin="5079,11166" coordsize="20,0" path="m5079,11166l5099,11166e" filled="false" stroked="true" strokeweight=".47998pt" strokecolor="#000000">
                <v:path arrowok="t"/>
              </v:shape>
            </v:group>
            <v:group style="position:absolute;left:5099;top:11166;width:20;height:2" coordorigin="5099,11166" coordsize="20,2">
              <v:shape style="position:absolute;left:5099;top:11166;width:20;height:2" coordorigin="5099,11166" coordsize="20,0" path="m5099,11166l5118,11166e" filled="false" stroked="true" strokeweight=".47998pt" strokecolor="#000000">
                <v:path arrowok="t"/>
              </v:shape>
            </v:group>
            <v:group style="position:absolute;left:5118;top:11166;width:20;height:2" coordorigin="5118,11166" coordsize="20,2">
              <v:shape style="position:absolute;left:5118;top:11166;width:20;height:2" coordorigin="5118,11166" coordsize="20,0" path="m5118,11166l5137,11166e" filled="false" stroked="true" strokeweight=".47998pt" strokecolor="#000000">
                <v:path arrowok="t"/>
              </v:shape>
            </v:group>
            <v:group style="position:absolute;left:5137;top:11166;width:20;height:2" coordorigin="5137,11166" coordsize="20,2">
              <v:shape style="position:absolute;left:5137;top:11166;width:20;height:2" coordorigin="5137,11166" coordsize="20,0" path="m5137,11166l5156,11166e" filled="false" stroked="true" strokeweight=".47998pt" strokecolor="#000000">
                <v:path arrowok="t"/>
              </v:shape>
            </v:group>
            <v:group style="position:absolute;left:5156;top:11166;width:20;height:2" coordorigin="5156,11166" coordsize="20,2">
              <v:shape style="position:absolute;left:5156;top:11166;width:20;height:2" coordorigin="5156,11166" coordsize="20,0" path="m5156,11166l5175,11166e" filled="false" stroked="true" strokeweight=".47998pt" strokecolor="#000000">
                <v:path arrowok="t"/>
              </v:shape>
            </v:group>
            <v:group style="position:absolute;left:5175;top:11166;width:20;height:2" coordorigin="5175,11166" coordsize="20,2">
              <v:shape style="position:absolute;left:5175;top:11166;width:20;height:2" coordorigin="5175,11166" coordsize="20,0" path="m5175,11166l5195,11166e" filled="false" stroked="true" strokeweight=".47998pt" strokecolor="#000000">
                <v:path arrowok="t"/>
              </v:shape>
            </v:group>
            <v:group style="position:absolute;left:5195;top:11166;width:20;height:2" coordorigin="5195,11166" coordsize="20,2">
              <v:shape style="position:absolute;left:5195;top:11166;width:20;height:2" coordorigin="5195,11166" coordsize="20,0" path="m5195,11166l5214,11166e" filled="false" stroked="true" strokeweight=".47998pt" strokecolor="#000000">
                <v:path arrowok="t"/>
              </v:shape>
            </v:group>
            <v:group style="position:absolute;left:5214;top:11166;width:20;height:2" coordorigin="5214,11166" coordsize="20,2">
              <v:shape style="position:absolute;left:5214;top:11166;width:20;height:2" coordorigin="5214,11166" coordsize="20,0" path="m5214,11166l5233,11166e" filled="false" stroked="true" strokeweight=".47998pt" strokecolor="#000000">
                <v:path arrowok="t"/>
              </v:shape>
            </v:group>
            <v:group style="position:absolute;left:5233;top:11166;width:20;height:2" coordorigin="5233,11166" coordsize="20,2">
              <v:shape style="position:absolute;left:5233;top:11166;width:20;height:2" coordorigin="5233,11166" coordsize="20,0" path="m5233,11166l5252,11166e" filled="false" stroked="true" strokeweight=".47998pt" strokecolor="#000000">
                <v:path arrowok="t"/>
              </v:shape>
            </v:group>
            <v:group style="position:absolute;left:5252;top:11166;width:20;height:2" coordorigin="5252,11166" coordsize="20,2">
              <v:shape style="position:absolute;left:5252;top:11166;width:20;height:2" coordorigin="5252,11166" coordsize="20,0" path="m5252,11166l5271,11166e" filled="false" stroked="true" strokeweight=".47998pt" strokecolor="#000000">
                <v:path arrowok="t"/>
              </v:shape>
            </v:group>
            <v:group style="position:absolute;left:5271;top:11166;width:20;height:2" coordorigin="5271,11166" coordsize="20,2">
              <v:shape style="position:absolute;left:5271;top:11166;width:20;height:2" coordorigin="5271,11166" coordsize="20,0" path="m5271,11166l5291,11166e" filled="false" stroked="true" strokeweight=".47998pt" strokecolor="#000000">
                <v:path arrowok="t"/>
              </v:shape>
            </v:group>
            <v:group style="position:absolute;left:5291;top:11166;width:20;height:2" coordorigin="5291,11166" coordsize="20,2">
              <v:shape style="position:absolute;left:5291;top:11166;width:20;height:2" coordorigin="5291,11166" coordsize="20,0" path="m5291,11166l5310,11166e" filled="false" stroked="true" strokeweight=".47998pt" strokecolor="#000000">
                <v:path arrowok="t"/>
              </v:shape>
            </v:group>
            <v:group style="position:absolute;left:5310;top:11166;width:20;height:2" coordorigin="5310,11166" coordsize="20,2">
              <v:shape style="position:absolute;left:5310;top:11166;width:20;height:2" coordorigin="5310,11166" coordsize="20,0" path="m5310,11166l5329,11166e" filled="false" stroked="true" strokeweight=".47998pt" strokecolor="#000000">
                <v:path arrowok="t"/>
              </v:shape>
            </v:group>
            <v:group style="position:absolute;left:5329;top:11166;width:20;height:2" coordorigin="5329,11166" coordsize="20,2">
              <v:shape style="position:absolute;left:5329;top:11166;width:20;height:2" coordorigin="5329,11166" coordsize="20,0" path="m5329,11166l5348,11166e" filled="false" stroked="true" strokeweight=".47998pt" strokecolor="#000000">
                <v:path arrowok="t"/>
              </v:shape>
            </v:group>
            <v:group style="position:absolute;left:5348;top:11166;width:20;height:2" coordorigin="5348,11166" coordsize="20,2">
              <v:shape style="position:absolute;left:5348;top:11166;width:20;height:2" coordorigin="5348,11166" coordsize="20,0" path="m5348,11166l5367,11166e" filled="false" stroked="true" strokeweight=".47998pt" strokecolor="#000000">
                <v:path arrowok="t"/>
              </v:shape>
            </v:group>
            <v:group style="position:absolute;left:5367;top:11166;width:20;height:2" coordorigin="5367,11166" coordsize="20,2">
              <v:shape style="position:absolute;left:5367;top:11166;width:20;height:2" coordorigin="5367,11166" coordsize="20,0" path="m5367,11166l5387,11166e" filled="false" stroked="true" strokeweight=".47998pt" strokecolor="#000000">
                <v:path arrowok="t"/>
              </v:shape>
            </v:group>
            <v:group style="position:absolute;left:5387;top:11166;width:20;height:2" coordorigin="5387,11166" coordsize="20,2">
              <v:shape style="position:absolute;left:5387;top:11166;width:20;height:2" coordorigin="5387,11166" coordsize="20,0" path="m5387,11166l5406,11166e" filled="false" stroked="true" strokeweight=".47998pt" strokecolor="#000000">
                <v:path arrowok="t"/>
              </v:shape>
            </v:group>
            <v:group style="position:absolute;left:5406;top:11166;width:20;height:2" coordorigin="5406,11166" coordsize="20,2">
              <v:shape style="position:absolute;left:5406;top:11166;width:20;height:2" coordorigin="5406,11166" coordsize="20,0" path="m5406,11166l5425,11166e" filled="false" stroked="true" strokeweight=".47998pt" strokecolor="#000000">
                <v:path arrowok="t"/>
              </v:shape>
            </v:group>
            <v:group style="position:absolute;left:5425;top:11166;width:20;height:2" coordorigin="5425,11166" coordsize="20,2">
              <v:shape style="position:absolute;left:5425;top:11166;width:20;height:2" coordorigin="5425,11166" coordsize="20,0" path="m5425,11166l5444,11166e" filled="false" stroked="true" strokeweight=".47998pt" strokecolor="#000000">
                <v:path arrowok="t"/>
              </v:shape>
            </v:group>
            <v:group style="position:absolute;left:5444;top:11166;width:20;height:2" coordorigin="5444,11166" coordsize="20,2">
              <v:shape style="position:absolute;left:5444;top:11166;width:20;height:2" coordorigin="5444,11166" coordsize="20,0" path="m5444,11166l5463,11166e" filled="false" stroked="true" strokeweight=".47998pt" strokecolor="#000000">
                <v:path arrowok="t"/>
              </v:shape>
            </v:group>
            <v:group style="position:absolute;left:5463;top:11166;width:20;height:2" coordorigin="5463,11166" coordsize="20,2">
              <v:shape style="position:absolute;left:5463;top:11166;width:20;height:2" coordorigin="5463,11166" coordsize="20,0" path="m5463,11166l5483,11166e" filled="false" stroked="true" strokeweight=".47998pt" strokecolor="#000000">
                <v:path arrowok="t"/>
              </v:shape>
            </v:group>
            <v:group style="position:absolute;left:5483;top:11166;width:20;height:2" coordorigin="5483,11166" coordsize="20,2">
              <v:shape style="position:absolute;left:5483;top:11166;width:20;height:2" coordorigin="5483,11166" coordsize="20,0" path="m5483,11166l5502,11166e" filled="false" stroked="true" strokeweight=".47998pt" strokecolor="#000000">
                <v:path arrowok="t"/>
              </v:shape>
            </v:group>
            <v:group style="position:absolute;left:5502;top:11166;width:20;height:2" coordorigin="5502,11166" coordsize="20,2">
              <v:shape style="position:absolute;left:5502;top:11166;width:20;height:2" coordorigin="5502,11166" coordsize="20,0" path="m5502,11166l5521,11166e" filled="false" stroked="true" strokeweight=".47998pt" strokecolor="#000000">
                <v:path arrowok="t"/>
              </v:shape>
            </v:group>
            <v:group style="position:absolute;left:5521;top:11166;width:20;height:2" coordorigin="5521,11166" coordsize="20,2">
              <v:shape style="position:absolute;left:5521;top:11166;width:20;height:2" coordorigin="5521,11166" coordsize="20,0" path="m5521,11166l5540,11166e" filled="false" stroked="true" strokeweight=".47998pt" strokecolor="#000000">
                <v:path arrowok="t"/>
              </v:shape>
            </v:group>
            <v:group style="position:absolute;left:5540;top:11166;width:20;height:2" coordorigin="5540,11166" coordsize="20,2">
              <v:shape style="position:absolute;left:5540;top:11166;width:20;height:2" coordorigin="5540,11166" coordsize="20,0" path="m5540,11166l5559,11166e" filled="false" stroked="true" strokeweight=".47998pt" strokecolor="#000000">
                <v:path arrowok="t"/>
              </v:shape>
            </v:group>
            <v:group style="position:absolute;left:5559;top:11166;width:20;height:2" coordorigin="5559,11166" coordsize="20,2">
              <v:shape style="position:absolute;left:5559;top:11166;width:20;height:2" coordorigin="5559,11166" coordsize="20,0" path="m5559,11166l5579,11166e" filled="false" stroked="true" strokeweight=".47998pt" strokecolor="#000000">
                <v:path arrowok="t"/>
              </v:shape>
            </v:group>
            <v:group style="position:absolute;left:5579;top:11166;width:20;height:2" coordorigin="5579,11166" coordsize="20,2">
              <v:shape style="position:absolute;left:5579;top:11166;width:20;height:2" coordorigin="5579,11166" coordsize="20,0" path="m5579,11166l5598,11166e" filled="false" stroked="true" strokeweight=".47998pt" strokecolor="#000000">
                <v:path arrowok="t"/>
              </v:shape>
            </v:group>
            <v:group style="position:absolute;left:5598;top:11166;width:20;height:2" coordorigin="5598,11166" coordsize="20,2">
              <v:shape style="position:absolute;left:5598;top:11166;width:20;height:2" coordorigin="5598,11166" coordsize="20,0" path="m5598,11166l5617,11166e" filled="false" stroked="true" strokeweight=".47998pt" strokecolor="#000000">
                <v:path arrowok="t"/>
              </v:shape>
            </v:group>
            <v:group style="position:absolute;left:5617;top:11166;width:20;height:2" coordorigin="5617,11166" coordsize="20,2">
              <v:shape style="position:absolute;left:5617;top:11166;width:20;height:2" coordorigin="5617,11166" coordsize="20,0" path="m5617,11166l5636,11166e" filled="false" stroked="true" strokeweight=".47998pt" strokecolor="#000000">
                <v:path arrowok="t"/>
              </v:shape>
            </v:group>
            <v:group style="position:absolute;left:5636;top:11166;width:20;height:2" coordorigin="5636,11166" coordsize="20,2">
              <v:shape style="position:absolute;left:5636;top:11166;width:20;height:2" coordorigin="5636,11166" coordsize="20,0" path="m5636,11166l5655,11166e" filled="false" stroked="true" strokeweight=".47998pt" strokecolor="#000000">
                <v:path arrowok="t"/>
              </v:shape>
            </v:group>
            <v:group style="position:absolute;left:5655;top:11166;width:20;height:2" coordorigin="5655,11166" coordsize="20,2">
              <v:shape style="position:absolute;left:5655;top:11166;width:20;height:2" coordorigin="5655,11166" coordsize="20,0" path="m5655,11166l5675,11166e" filled="false" stroked="true" strokeweight=".47998pt" strokecolor="#000000">
                <v:path arrowok="t"/>
              </v:shape>
            </v:group>
            <v:group style="position:absolute;left:5675;top:11166;width:20;height:2" coordorigin="5675,11166" coordsize="20,2">
              <v:shape style="position:absolute;left:5675;top:11166;width:20;height:2" coordorigin="5675,11166" coordsize="20,0" path="m5675,11166l5694,11166e" filled="false" stroked="true" strokeweight=".47998pt" strokecolor="#000000">
                <v:path arrowok="t"/>
              </v:shape>
            </v:group>
            <v:group style="position:absolute;left:5694;top:11166;width:20;height:2" coordorigin="5694,11166" coordsize="20,2">
              <v:shape style="position:absolute;left:5694;top:11166;width:20;height:2" coordorigin="5694,11166" coordsize="20,0" path="m5694,11166l5713,11166e" filled="false" stroked="true" strokeweight=".47998pt" strokecolor="#000000">
                <v:path arrowok="t"/>
              </v:shape>
            </v:group>
            <v:group style="position:absolute;left:5713;top:11166;width:20;height:2" coordorigin="5713,11166" coordsize="20,2">
              <v:shape style="position:absolute;left:5713;top:11166;width:20;height:2" coordorigin="5713,11166" coordsize="20,0" path="m5713,11166l5732,11166e" filled="false" stroked="true" strokeweight=".47998pt" strokecolor="#000000">
                <v:path arrowok="t"/>
              </v:shape>
            </v:group>
            <v:group style="position:absolute;left:5732;top:11166;width:20;height:2" coordorigin="5732,11166" coordsize="20,2">
              <v:shape style="position:absolute;left:5732;top:11166;width:20;height:2" coordorigin="5732,11166" coordsize="20,0" path="m5732,11166l5751,11166e" filled="false" stroked="true" strokeweight=".47998pt" strokecolor="#000000">
                <v:path arrowok="t"/>
              </v:shape>
            </v:group>
            <v:group style="position:absolute;left:5751;top:11166;width:20;height:2" coordorigin="5751,11166" coordsize="20,2">
              <v:shape style="position:absolute;left:5751;top:11166;width:20;height:2" coordorigin="5751,11166" coordsize="20,0" path="m5751,11166l5771,11166e" filled="false" stroked="true" strokeweight=".47998pt" strokecolor="#000000">
                <v:path arrowok="t"/>
              </v:shape>
            </v:group>
            <v:group style="position:absolute;left:5771;top:11166;width:20;height:2" coordorigin="5771,11166" coordsize="20,2">
              <v:shape style="position:absolute;left:5771;top:11166;width:20;height:2" coordorigin="5771,11166" coordsize="20,0" path="m5771,11166l5790,11166e" filled="false" stroked="true" strokeweight=".47998pt" strokecolor="#000000">
                <v:path arrowok="t"/>
              </v:shape>
            </v:group>
            <v:group style="position:absolute;left:5790;top:11166;width:20;height:2" coordorigin="5790,11166" coordsize="20,2">
              <v:shape style="position:absolute;left:5790;top:11166;width:20;height:2" coordorigin="5790,11166" coordsize="20,0" path="m5790,11166l5809,11166e" filled="false" stroked="true" strokeweight=".47998pt" strokecolor="#000000">
                <v:path arrowok="t"/>
              </v:shape>
            </v:group>
            <v:group style="position:absolute;left:5809;top:11166;width:20;height:2" coordorigin="5809,11166" coordsize="20,2">
              <v:shape style="position:absolute;left:5809;top:11166;width:20;height:2" coordorigin="5809,11166" coordsize="20,0" path="m5809,11166l5828,11166e" filled="false" stroked="true" strokeweight=".47998pt" strokecolor="#000000">
                <v:path arrowok="t"/>
              </v:shape>
            </v:group>
            <v:group style="position:absolute;left:5828;top:11166;width:20;height:2" coordorigin="5828,11166" coordsize="20,2">
              <v:shape style="position:absolute;left:5828;top:11166;width:20;height:2" coordorigin="5828,11166" coordsize="20,0" path="m5828,11166l5847,11166e" filled="false" stroked="true" strokeweight=".47998pt" strokecolor="#000000">
                <v:path arrowok="t"/>
              </v:shape>
            </v:group>
            <v:group style="position:absolute;left:5847;top:11166;width:20;height:2" coordorigin="5847,11166" coordsize="20,2">
              <v:shape style="position:absolute;left:5847;top:11166;width:20;height:2" coordorigin="5847,11166" coordsize="20,0" path="m5847,11166l5867,11166e" filled="false" stroked="true" strokeweight=".47998pt" strokecolor="#000000">
                <v:path arrowok="t"/>
              </v:shape>
            </v:group>
            <v:group style="position:absolute;left:5867;top:11166;width:20;height:2" coordorigin="5867,11166" coordsize="20,2">
              <v:shape style="position:absolute;left:5867;top:11166;width:20;height:2" coordorigin="5867,11166" coordsize="20,0" path="m5867,11166l5886,11166e" filled="false" stroked="true" strokeweight=".47998pt" strokecolor="#000000">
                <v:path arrowok="t"/>
              </v:shape>
            </v:group>
            <v:group style="position:absolute;left:5886;top:11166;width:20;height:2" coordorigin="5886,11166" coordsize="20,2">
              <v:shape style="position:absolute;left:5886;top:11166;width:20;height:2" coordorigin="5886,11166" coordsize="20,0" path="m5886,11166l5905,11166e" filled="false" stroked="true" strokeweight=".47998pt" strokecolor="#000000">
                <v:path arrowok="t"/>
              </v:shape>
            </v:group>
            <v:group style="position:absolute;left:5905;top:11166;width:20;height:2" coordorigin="5905,11166" coordsize="20,2">
              <v:shape style="position:absolute;left:5905;top:11166;width:20;height:2" coordorigin="5905,11166" coordsize="20,0" path="m5905,11166l5924,11166e" filled="false" stroked="true" strokeweight=".47998pt" strokecolor="#000000">
                <v:path arrowok="t"/>
              </v:shape>
            </v:group>
            <v:group style="position:absolute;left:5924;top:11166;width:20;height:2" coordorigin="5924,11166" coordsize="20,2">
              <v:shape style="position:absolute;left:5924;top:11166;width:20;height:2" coordorigin="5924,11166" coordsize="20,0" path="m5924,11166l5943,11166e" filled="false" stroked="true" strokeweight=".47998pt" strokecolor="#000000">
                <v:path arrowok="t"/>
              </v:shape>
            </v:group>
            <v:group style="position:absolute;left:5943;top:11166;width:20;height:2" coordorigin="5943,11166" coordsize="20,2">
              <v:shape style="position:absolute;left:5943;top:11166;width:20;height:2" coordorigin="5943,11166" coordsize="20,0" path="m5943,11166l5963,11166e" filled="false" stroked="true" strokeweight=".47998pt" strokecolor="#000000">
                <v:path arrowok="t"/>
              </v:shape>
            </v:group>
            <v:group style="position:absolute;left:5963;top:11166;width:20;height:2" coordorigin="5963,11166" coordsize="20,2">
              <v:shape style="position:absolute;left:5963;top:11166;width:20;height:2" coordorigin="5963,11166" coordsize="20,0" path="m5963,11166l5982,11166e" filled="false" stroked="true" strokeweight=".47998pt" strokecolor="#000000">
                <v:path arrowok="t"/>
              </v:shape>
            </v:group>
            <v:group style="position:absolute;left:5982;top:11166;width:20;height:2" coordorigin="5982,11166" coordsize="20,2">
              <v:shape style="position:absolute;left:5982;top:11166;width:20;height:2" coordorigin="5982,11166" coordsize="20,0" path="m5982,11166l6001,11166e" filled="false" stroked="true" strokeweight=".47998pt" strokecolor="#000000">
                <v:path arrowok="t"/>
              </v:shape>
            </v:group>
            <v:group style="position:absolute;left:6001;top:11166;width:20;height:2" coordorigin="6001,11166" coordsize="20,2">
              <v:shape style="position:absolute;left:6001;top:11166;width:20;height:2" coordorigin="6001,11166" coordsize="20,0" path="m6001,11166l6020,11166e" filled="false" stroked="true" strokeweight=".47998pt" strokecolor="#000000">
                <v:path arrowok="t"/>
              </v:shape>
            </v:group>
            <v:group style="position:absolute;left:6020;top:11166;width:20;height:2" coordorigin="6020,11166" coordsize="20,2">
              <v:shape style="position:absolute;left:6020;top:11166;width:20;height:2" coordorigin="6020,11166" coordsize="20,0" path="m6020,11166l6039,11166e" filled="false" stroked="true" strokeweight=".47998pt" strokecolor="#000000">
                <v:path arrowok="t"/>
              </v:shape>
            </v:group>
            <v:group style="position:absolute;left:6039;top:11166;width:20;height:2" coordorigin="6039,11166" coordsize="20,2">
              <v:shape style="position:absolute;left:6039;top:11166;width:20;height:2" coordorigin="6039,11166" coordsize="20,0" path="m6039,11166l6059,11166e" filled="false" stroked="true" strokeweight=".47998pt" strokecolor="#000000">
                <v:path arrowok="t"/>
              </v:shape>
            </v:group>
            <v:group style="position:absolute;left:6059;top:11166;width:20;height:2" coordorigin="6059,11166" coordsize="20,2">
              <v:shape style="position:absolute;left:6059;top:11166;width:20;height:2" coordorigin="6059,11166" coordsize="20,0" path="m6059,11166l6078,11166e" filled="false" stroked="true" strokeweight=".47998pt" strokecolor="#000000">
                <v:path arrowok="t"/>
              </v:shape>
            </v:group>
            <v:group style="position:absolute;left:6078;top:11166;width:20;height:2" coordorigin="6078,11166" coordsize="20,2">
              <v:shape style="position:absolute;left:6078;top:11166;width:20;height:2" coordorigin="6078,11166" coordsize="20,0" path="m6078,11166l6097,11166e" filled="false" stroked="true" strokeweight=".47998pt" strokecolor="#000000">
                <v:path arrowok="t"/>
              </v:shape>
            </v:group>
            <v:group style="position:absolute;left:6097;top:11166;width:20;height:2" coordorigin="6097,11166" coordsize="20,2">
              <v:shape style="position:absolute;left:6097;top:11166;width:20;height:2" coordorigin="6097,11166" coordsize="20,0" path="m6097,11166l6116,11166e" filled="false" stroked="true" strokeweight=".47998pt" strokecolor="#000000">
                <v:path arrowok="t"/>
              </v:shape>
            </v:group>
            <v:group style="position:absolute;left:6116;top:11166;width:20;height:2" coordorigin="6116,11166" coordsize="20,2">
              <v:shape style="position:absolute;left:6116;top:11166;width:20;height:2" coordorigin="6116,11166" coordsize="20,0" path="m6116,11166l6135,11166e" filled="false" stroked="true" strokeweight=".47998pt" strokecolor="#000000">
                <v:path arrowok="t"/>
              </v:shape>
            </v:group>
            <v:group style="position:absolute;left:6135;top:11166;width:20;height:2" coordorigin="6135,11166" coordsize="20,2">
              <v:shape style="position:absolute;left:6135;top:11166;width:20;height:2" coordorigin="6135,11166" coordsize="20,0" path="m6135,11166l6155,11166e" filled="false" stroked="true" strokeweight=".47998pt" strokecolor="#000000">
                <v:path arrowok="t"/>
              </v:shape>
            </v:group>
            <v:group style="position:absolute;left:6155;top:11166;width:20;height:2" coordorigin="6155,11166" coordsize="20,2">
              <v:shape style="position:absolute;left:6155;top:11166;width:20;height:2" coordorigin="6155,11166" coordsize="20,0" path="m6155,11166l6174,11166e" filled="false" stroked="true" strokeweight=".47998pt" strokecolor="#000000">
                <v:path arrowok="t"/>
              </v:shape>
            </v:group>
            <v:group style="position:absolute;left:6174;top:11166;width:20;height:2" coordorigin="6174,11166" coordsize="20,2">
              <v:shape style="position:absolute;left:6174;top:11166;width:20;height:2" coordorigin="6174,11166" coordsize="20,0" path="m6174,11166l6193,11166e" filled="false" stroked="true" strokeweight=".47998pt" strokecolor="#000000">
                <v:path arrowok="t"/>
              </v:shape>
            </v:group>
            <v:group style="position:absolute;left:6193;top:11166;width:20;height:2" coordorigin="6193,11166" coordsize="20,2">
              <v:shape style="position:absolute;left:6193;top:11166;width:20;height:2" coordorigin="6193,11166" coordsize="20,0" path="m6193,11166l6212,11166e" filled="false" stroked="true" strokeweight=".47998pt" strokecolor="#000000">
                <v:path arrowok="t"/>
              </v:shape>
            </v:group>
            <v:group style="position:absolute;left:6212;top:11166;width:20;height:2" coordorigin="6212,11166" coordsize="20,2">
              <v:shape style="position:absolute;left:6212;top:11166;width:20;height:2" coordorigin="6212,11166" coordsize="20,0" path="m6212,11166l6231,11166e" filled="false" stroked="true" strokeweight=".47998pt" strokecolor="#000000">
                <v:path arrowok="t"/>
              </v:shape>
            </v:group>
            <v:group style="position:absolute;left:6231;top:11166;width:20;height:2" coordorigin="6231,11166" coordsize="20,2">
              <v:shape style="position:absolute;left:6231;top:11166;width:20;height:2" coordorigin="6231,11166" coordsize="20,0" path="m6231,11166l6251,11166e" filled="false" stroked="true" strokeweight=".47998pt" strokecolor="#000000">
                <v:path arrowok="t"/>
              </v:shape>
            </v:group>
            <v:group style="position:absolute;left:6251;top:11166;width:20;height:2" coordorigin="6251,11166" coordsize="20,2">
              <v:shape style="position:absolute;left:6251;top:11166;width:20;height:2" coordorigin="6251,11166" coordsize="20,0" path="m6251,11166l6270,11166e" filled="false" stroked="true" strokeweight=".47998pt" strokecolor="#000000">
                <v:path arrowok="t"/>
              </v:shape>
            </v:group>
            <v:group style="position:absolute;left:6270;top:11166;width:20;height:2" coordorigin="6270,11166" coordsize="20,2">
              <v:shape style="position:absolute;left:6270;top:11166;width:20;height:2" coordorigin="6270,11166" coordsize="20,0" path="m6270,11166l6289,11166e" filled="false" stroked="true" strokeweight=".47998pt" strokecolor="#000000">
                <v:path arrowok="t"/>
              </v:shape>
            </v:group>
            <v:group style="position:absolute;left:6289;top:11166;width:20;height:2" coordorigin="6289,11166" coordsize="20,2">
              <v:shape style="position:absolute;left:6289;top:11166;width:20;height:2" coordorigin="6289,11166" coordsize="20,0" path="m6289,11166l6309,11166e" filled="false" stroked="true" strokeweight=".47998pt" strokecolor="#000000">
                <v:path arrowok="t"/>
              </v:shape>
            </v:group>
            <v:group style="position:absolute;left:6309;top:11166;width:20;height:2" coordorigin="6309,11166" coordsize="20,2">
              <v:shape style="position:absolute;left:6309;top:11166;width:20;height:2" coordorigin="6309,11166" coordsize="20,0" path="m6309,11166l6328,11166e" filled="false" stroked="true" strokeweight=".47998pt" strokecolor="#000000">
                <v:path arrowok="t"/>
              </v:shape>
            </v:group>
            <v:group style="position:absolute;left:6328;top:11166;width:20;height:2" coordorigin="6328,11166" coordsize="20,2">
              <v:shape style="position:absolute;left:6328;top:11166;width:20;height:2" coordorigin="6328,11166" coordsize="20,0" path="m6328,11166l6347,11166e" filled="false" stroked="true" strokeweight=".47998pt" strokecolor="#000000">
                <v:path arrowok="t"/>
              </v:shape>
            </v:group>
            <v:group style="position:absolute;left:6347;top:11166;width:20;height:2" coordorigin="6347,11166" coordsize="20,2">
              <v:shape style="position:absolute;left:6347;top:11166;width:20;height:2" coordorigin="6347,11166" coordsize="20,0" path="m6347,11166l6366,11166e" filled="false" stroked="true" strokeweight=".47998pt" strokecolor="#000000">
                <v:path arrowok="t"/>
              </v:shape>
            </v:group>
            <v:group style="position:absolute;left:6366;top:11166;width:20;height:2" coordorigin="6366,11166" coordsize="20,2">
              <v:shape style="position:absolute;left:6366;top:11166;width:20;height:2" coordorigin="6366,11166" coordsize="20,0" path="m6366,11166l6385,11166e" filled="false" stroked="true" strokeweight=".47998pt" strokecolor="#000000">
                <v:path arrowok="t"/>
              </v:shape>
            </v:group>
            <v:group style="position:absolute;left:6385;top:11166;width:20;height:2" coordorigin="6385,11166" coordsize="20,2">
              <v:shape style="position:absolute;left:6385;top:11166;width:20;height:2" coordorigin="6385,11166" coordsize="20,0" path="m6385,11166l6405,11166e" filled="false" stroked="true" strokeweight=".47998pt" strokecolor="#000000">
                <v:path arrowok="t"/>
              </v:shape>
            </v:group>
            <v:group style="position:absolute;left:6405;top:11166;width:20;height:2" coordorigin="6405,11166" coordsize="20,2">
              <v:shape style="position:absolute;left:6405;top:11166;width:20;height:2" coordorigin="6405,11166" coordsize="20,0" path="m6405,11166l6424,11166e" filled="false" stroked="true" strokeweight=".47998pt" strokecolor="#000000">
                <v:path arrowok="t"/>
              </v:shape>
            </v:group>
            <v:group style="position:absolute;left:6424;top:11166;width:20;height:2" coordorigin="6424,11166" coordsize="20,2">
              <v:shape style="position:absolute;left:6424;top:11166;width:20;height:2" coordorigin="6424,11166" coordsize="20,0" path="m6424,11166l6443,11166e" filled="false" stroked="true" strokeweight=".47998pt" strokecolor="#000000">
                <v:path arrowok="t"/>
              </v:shape>
            </v:group>
            <v:group style="position:absolute;left:6443;top:11166;width:20;height:2" coordorigin="6443,11166" coordsize="20,2">
              <v:shape style="position:absolute;left:6443;top:11166;width:20;height:2" coordorigin="6443,11166" coordsize="20,0" path="m6443,11166l6462,11166e" filled="false" stroked="true" strokeweight=".47998pt" strokecolor="#000000">
                <v:path arrowok="t"/>
              </v:shape>
            </v:group>
            <v:group style="position:absolute;left:6462;top:11166;width:20;height:2" coordorigin="6462,11166" coordsize="20,2">
              <v:shape style="position:absolute;left:6462;top:11166;width:20;height:2" coordorigin="6462,11166" coordsize="20,0" path="m6462,11166l6481,11166e" filled="false" stroked="true" strokeweight=".47998pt" strokecolor="#000000">
                <v:path arrowok="t"/>
              </v:shape>
            </v:group>
            <v:group style="position:absolute;left:6481;top:11166;width:20;height:2" coordorigin="6481,11166" coordsize="20,2">
              <v:shape style="position:absolute;left:6481;top:11166;width:20;height:2" coordorigin="6481,11166" coordsize="20,0" path="m6481,11166l6501,11166e" filled="false" stroked="true" strokeweight=".47998pt" strokecolor="#000000">
                <v:path arrowok="t"/>
              </v:shape>
            </v:group>
            <v:group style="position:absolute;left:6501;top:11166;width:20;height:2" coordorigin="6501,11166" coordsize="20,2">
              <v:shape style="position:absolute;left:6501;top:11166;width:20;height:2" coordorigin="6501,11166" coordsize="20,0" path="m6501,11166l6520,11166e" filled="false" stroked="true" strokeweight=".47998pt" strokecolor="#000000">
                <v:path arrowok="t"/>
              </v:shape>
            </v:group>
            <v:group style="position:absolute;left:6520;top:11166;width:20;height:2" coordorigin="6520,11166" coordsize="20,2">
              <v:shape style="position:absolute;left:6520;top:11166;width:20;height:2" coordorigin="6520,11166" coordsize="20,0" path="m6520,11166l6539,11166e" filled="false" stroked="true" strokeweight=".47998pt" strokecolor="#000000">
                <v:path arrowok="t"/>
              </v:shape>
            </v:group>
            <v:group style="position:absolute;left:6539;top:11166;width:20;height:2" coordorigin="6539,11166" coordsize="20,2">
              <v:shape style="position:absolute;left:6539;top:11166;width:20;height:2" coordorigin="6539,11166" coordsize="20,0" path="m6539,11166l6558,11166e" filled="false" stroked="true" strokeweight=".47998pt" strokecolor="#000000">
                <v:path arrowok="t"/>
              </v:shape>
            </v:group>
            <v:group style="position:absolute;left:6558;top:11166;width:20;height:2" coordorigin="6558,11166" coordsize="20,2">
              <v:shape style="position:absolute;left:6558;top:11166;width:20;height:2" coordorigin="6558,11166" coordsize="20,0" path="m6558,11166l6577,11166e" filled="false" stroked="true" strokeweight=".47998pt" strokecolor="#000000">
                <v:path arrowok="t"/>
              </v:shape>
            </v:group>
            <v:group style="position:absolute;left:6577;top:11166;width:20;height:2" coordorigin="6577,11166" coordsize="20,2">
              <v:shape style="position:absolute;left:6577;top:11166;width:20;height:2" coordorigin="6577,11166" coordsize="20,0" path="m6577,11166l6597,11166e" filled="false" stroked="true" strokeweight=".47998pt" strokecolor="#000000">
                <v:path arrowok="t"/>
              </v:shape>
            </v:group>
            <v:group style="position:absolute;left:6597;top:11166;width:20;height:2" coordorigin="6597,11166" coordsize="20,2">
              <v:shape style="position:absolute;left:6597;top:11166;width:20;height:2" coordorigin="6597,11166" coordsize="20,0" path="m6597,11166l6616,11166e" filled="false" stroked="true" strokeweight=".47998pt" strokecolor="#000000">
                <v:path arrowok="t"/>
              </v:shape>
            </v:group>
            <v:group style="position:absolute;left:6616;top:11166;width:20;height:2" coordorigin="6616,11166" coordsize="20,2">
              <v:shape style="position:absolute;left:6616;top:11166;width:20;height:2" coordorigin="6616,11166" coordsize="20,0" path="m6616,11166l6635,11166e" filled="false" stroked="true" strokeweight=".47998pt" strokecolor="#000000">
                <v:path arrowok="t"/>
              </v:shape>
            </v:group>
            <v:group style="position:absolute;left:6635;top:11166;width:20;height:2" coordorigin="6635,11166" coordsize="20,2">
              <v:shape style="position:absolute;left:6635;top:11166;width:20;height:2" coordorigin="6635,11166" coordsize="20,0" path="m6635,11166l6654,11166e" filled="false" stroked="true" strokeweight=".47998pt" strokecolor="#000000">
                <v:path arrowok="t"/>
              </v:shape>
            </v:group>
            <v:group style="position:absolute;left:6654;top:11166;width:20;height:2" coordorigin="6654,11166" coordsize="20,2">
              <v:shape style="position:absolute;left:6654;top:11166;width:20;height:2" coordorigin="6654,11166" coordsize="20,0" path="m6654,11166l6673,11166e" filled="false" stroked="true" strokeweight=".47998pt" strokecolor="#000000">
                <v:path arrowok="t"/>
              </v:shape>
            </v:group>
            <v:group style="position:absolute;left:6673;top:11166;width:20;height:2" coordorigin="6673,11166" coordsize="20,2">
              <v:shape style="position:absolute;left:6673;top:11166;width:20;height:2" coordorigin="6673,11166" coordsize="20,0" path="m6673,11166l6693,11166e" filled="false" stroked="true" strokeweight=".47998pt" strokecolor="#000000">
                <v:path arrowok="t"/>
              </v:shape>
            </v:group>
            <v:group style="position:absolute;left:6693;top:11166;width:20;height:2" coordorigin="6693,11166" coordsize="20,2">
              <v:shape style="position:absolute;left:6693;top:11166;width:20;height:2" coordorigin="6693,11166" coordsize="20,0" path="m6693,11166l6712,11166e" filled="false" stroked="true" strokeweight=".47998pt" strokecolor="#000000">
                <v:path arrowok="t"/>
              </v:shape>
            </v:group>
            <v:group style="position:absolute;left:6712;top:11166;width:20;height:2" coordorigin="6712,11166" coordsize="20,2">
              <v:shape style="position:absolute;left:6712;top:11166;width:20;height:2" coordorigin="6712,11166" coordsize="20,0" path="m6712,11166l6731,11166e" filled="false" stroked="true" strokeweight=".47998pt" strokecolor="#000000">
                <v:path arrowok="t"/>
              </v:shape>
            </v:group>
            <v:group style="position:absolute;left:6731;top:11166;width:20;height:2" coordorigin="6731,11166" coordsize="20,2">
              <v:shape style="position:absolute;left:6731;top:11166;width:20;height:2" coordorigin="6731,11166" coordsize="20,0" path="m6731,11166l6750,11166e" filled="false" stroked="true" strokeweight=".47998pt" strokecolor="#000000">
                <v:path arrowok="t"/>
              </v:shape>
            </v:group>
            <v:group style="position:absolute;left:6750;top:11166;width:20;height:2" coordorigin="6750,11166" coordsize="20,2">
              <v:shape style="position:absolute;left:6750;top:11166;width:20;height:2" coordorigin="6750,11166" coordsize="20,0" path="m6750,11166l6769,11166e" filled="false" stroked="true" strokeweight=".47998pt" strokecolor="#000000">
                <v:path arrowok="t"/>
              </v:shape>
            </v:group>
            <v:group style="position:absolute;left:6769;top:11166;width:20;height:2" coordorigin="6769,11166" coordsize="20,2">
              <v:shape style="position:absolute;left:6769;top:11166;width:20;height:2" coordorigin="6769,11166" coordsize="20,0" path="m6769,11166l6789,11166e" filled="false" stroked="true" strokeweight=".47998pt" strokecolor="#000000">
                <v:path arrowok="t"/>
              </v:shape>
            </v:group>
            <v:group style="position:absolute;left:6789;top:11166;width:20;height:2" coordorigin="6789,11166" coordsize="20,2">
              <v:shape style="position:absolute;left:6789;top:11166;width:20;height:2" coordorigin="6789,11166" coordsize="20,0" path="m6789,11166l6808,11166e" filled="false" stroked="true" strokeweight=".47998pt" strokecolor="#000000">
                <v:path arrowok="t"/>
              </v:shape>
            </v:group>
            <v:group style="position:absolute;left:6808;top:11166;width:20;height:2" coordorigin="6808,11166" coordsize="20,2">
              <v:shape style="position:absolute;left:6808;top:11166;width:20;height:2" coordorigin="6808,11166" coordsize="20,0" path="m6808,11166l6827,11166e" filled="false" stroked="true" strokeweight=".47998pt" strokecolor="#000000">
                <v:path arrowok="t"/>
              </v:shape>
            </v:group>
            <v:group style="position:absolute;left:6827;top:11166;width:20;height:2" coordorigin="6827,11166" coordsize="20,2">
              <v:shape style="position:absolute;left:6827;top:11166;width:20;height:2" coordorigin="6827,11166" coordsize="20,0" path="m6827,11166l6846,11166e" filled="false" stroked="true" strokeweight=".47998pt" strokecolor="#000000">
                <v:path arrowok="t"/>
              </v:shape>
            </v:group>
            <v:group style="position:absolute;left:6846;top:11166;width:20;height:2" coordorigin="6846,11166" coordsize="20,2">
              <v:shape style="position:absolute;left:6846;top:11166;width:20;height:2" coordorigin="6846,11166" coordsize="20,0" path="m6846,11166l6865,11166e" filled="false" stroked="true" strokeweight=".47998pt" strokecolor="#000000">
                <v:path arrowok="t"/>
              </v:shape>
            </v:group>
            <v:group style="position:absolute;left:6865;top:11166;width:20;height:2" coordorigin="6865,11166" coordsize="20,2">
              <v:shape style="position:absolute;left:6865;top:11166;width:20;height:2" coordorigin="6865,11166" coordsize="20,0" path="m6865,11166l6885,11166e" filled="false" stroked="true" strokeweight=".47998pt" strokecolor="#000000">
                <v:path arrowok="t"/>
              </v:shape>
            </v:group>
            <v:group style="position:absolute;left:6885;top:11166;width:20;height:2" coordorigin="6885,11166" coordsize="20,2">
              <v:shape style="position:absolute;left:6885;top:11166;width:20;height:2" coordorigin="6885,11166" coordsize="20,0" path="m6885,11166l6904,11166e" filled="false" stroked="true" strokeweight=".47998pt" strokecolor="#000000">
                <v:path arrowok="t"/>
              </v:shape>
            </v:group>
            <v:group style="position:absolute;left:6904;top:11166;width:20;height:2" coordorigin="6904,11166" coordsize="20,2">
              <v:shape style="position:absolute;left:6904;top:11166;width:20;height:2" coordorigin="6904,11166" coordsize="20,0" path="m6904,11166l6923,11166e" filled="false" stroked="true" strokeweight=".47998pt" strokecolor="#000000">
                <v:path arrowok="t"/>
              </v:shape>
            </v:group>
            <v:group style="position:absolute;left:6923;top:11166;width:20;height:2" coordorigin="6923,11166" coordsize="20,2">
              <v:shape style="position:absolute;left:6923;top:11166;width:20;height:2" coordorigin="6923,11166" coordsize="20,0" path="m6923,11166l6942,11166e" filled="false" stroked="true" strokeweight=".47998pt" strokecolor="#000000">
                <v:path arrowok="t"/>
              </v:shape>
            </v:group>
            <v:group style="position:absolute;left:6942;top:11166;width:20;height:2" coordorigin="6942,11166" coordsize="20,2">
              <v:shape style="position:absolute;left:6942;top:11166;width:20;height:2" coordorigin="6942,11166" coordsize="20,0" path="m6942,11166l6961,11166e" filled="false" stroked="true" strokeweight=".47998pt" strokecolor="#000000">
                <v:path arrowok="t"/>
              </v:shape>
            </v:group>
            <v:group style="position:absolute;left:6961;top:11166;width:20;height:2" coordorigin="6961,11166" coordsize="20,2">
              <v:shape style="position:absolute;left:6961;top:11166;width:20;height:2" coordorigin="6961,11166" coordsize="20,0" path="m6961,11166l6981,11166e" filled="false" stroked="true" strokeweight=".47998pt" strokecolor="#000000">
                <v:path arrowok="t"/>
              </v:shape>
            </v:group>
            <v:group style="position:absolute;left:6981;top:11166;width:20;height:2" coordorigin="6981,11166" coordsize="20,2">
              <v:shape style="position:absolute;left:6981;top:11166;width:20;height:2" coordorigin="6981,11166" coordsize="20,0" path="m6981,11166l7000,11166e" filled="false" stroked="true" strokeweight=".47998pt" strokecolor="#000000">
                <v:path arrowok="t"/>
              </v:shape>
            </v:group>
            <v:group style="position:absolute;left:7000;top:11166;width:20;height:2" coordorigin="7000,11166" coordsize="20,2">
              <v:shape style="position:absolute;left:7000;top:11166;width:20;height:2" coordorigin="7000,11166" coordsize="20,0" path="m7000,11166l7019,11166e" filled="false" stroked="true" strokeweight=".47998pt" strokecolor="#000000">
                <v:path arrowok="t"/>
              </v:shape>
            </v:group>
            <v:group style="position:absolute;left:7019;top:11166;width:20;height:2" coordorigin="7019,11166" coordsize="20,2">
              <v:shape style="position:absolute;left:7019;top:11166;width:20;height:2" coordorigin="7019,11166" coordsize="20,0" path="m7019,11166l7038,11166e" filled="false" stroked="true" strokeweight=".47998pt" strokecolor="#000000">
                <v:path arrowok="t"/>
              </v:shape>
            </v:group>
            <v:group style="position:absolute;left:7038;top:11166;width:20;height:2" coordorigin="7038,11166" coordsize="20,2">
              <v:shape style="position:absolute;left:7038;top:11166;width:20;height:2" coordorigin="7038,11166" coordsize="20,0" path="m7038,11166l7057,11166e" filled="false" stroked="true" strokeweight=".47998pt" strokecolor="#000000">
                <v:path arrowok="t"/>
              </v:shape>
            </v:group>
            <v:group style="position:absolute;left:7057;top:11166;width:20;height:2" coordorigin="7057,11166" coordsize="20,2">
              <v:shape style="position:absolute;left:7057;top:11166;width:20;height:2" coordorigin="7057,11166" coordsize="20,0" path="m7057,11166l7077,11166e" filled="false" stroked="true" strokeweight=".47998pt" strokecolor="#000000">
                <v:path arrowok="t"/>
              </v:shape>
            </v:group>
            <v:group style="position:absolute;left:7077;top:11166;width:20;height:2" coordorigin="7077,11166" coordsize="20,2">
              <v:shape style="position:absolute;left:7077;top:11166;width:20;height:2" coordorigin="7077,11166" coordsize="20,0" path="m7077,11166l7096,11166e" filled="false" stroked="true" strokeweight=".47998pt" strokecolor="#000000">
                <v:path arrowok="t"/>
              </v:shape>
            </v:group>
            <v:group style="position:absolute;left:7096;top:11166;width:20;height:2" coordorigin="7096,11166" coordsize="20,2">
              <v:shape style="position:absolute;left:7096;top:11166;width:20;height:2" coordorigin="7096,11166" coordsize="20,0" path="m7096,11166l7115,11166e" filled="false" stroked="true" strokeweight=".47998pt" strokecolor="#000000">
                <v:path arrowok="t"/>
              </v:shape>
            </v:group>
            <v:group style="position:absolute;left:7115;top:11166;width:20;height:2" coordorigin="7115,11166" coordsize="20,2">
              <v:shape style="position:absolute;left:7115;top:11166;width:20;height:2" coordorigin="7115,11166" coordsize="20,0" path="m7115,11166l7134,11166e" filled="false" stroked="true" strokeweight=".47998pt" strokecolor="#000000">
                <v:path arrowok="t"/>
              </v:shape>
            </v:group>
            <v:group style="position:absolute;left:7134;top:11166;width:20;height:2" coordorigin="7134,11166" coordsize="20,2">
              <v:shape style="position:absolute;left:7134;top:11166;width:20;height:2" coordorigin="7134,11166" coordsize="20,0" path="m7134,11166l7153,11166e" filled="false" stroked="true" strokeweight=".47998pt" strokecolor="#000000">
                <v:path arrowok="t"/>
              </v:shape>
            </v:group>
            <v:group style="position:absolute;left:7153;top:11166;width:20;height:2" coordorigin="7153,11166" coordsize="20,2">
              <v:shape style="position:absolute;left:7153;top:11166;width:20;height:2" coordorigin="7153,11166" coordsize="20,0" path="m7153,11166l7173,11166e" filled="false" stroked="true" strokeweight=".47998pt" strokecolor="#000000">
                <v:path arrowok="t"/>
              </v:shape>
            </v:group>
            <v:group style="position:absolute;left:7173;top:11166;width:20;height:2" coordorigin="7173,11166" coordsize="20,2">
              <v:shape style="position:absolute;left:7173;top:11166;width:20;height:2" coordorigin="7173,11166" coordsize="20,0" path="m7173,11166l7192,11166e" filled="false" stroked="true" strokeweight=".47998pt" strokecolor="#000000">
                <v:path arrowok="t"/>
              </v:shape>
            </v:group>
            <v:group style="position:absolute;left:7192;top:11166;width:20;height:2" coordorigin="7192,11166" coordsize="20,2">
              <v:shape style="position:absolute;left:7192;top:11166;width:20;height:2" coordorigin="7192,11166" coordsize="20,0" path="m7192,11166l7211,11166e" filled="false" stroked="true" strokeweight=".47998pt" strokecolor="#000000">
                <v:path arrowok="t"/>
              </v:shape>
            </v:group>
            <v:group style="position:absolute;left:7211;top:11166;width:20;height:2" coordorigin="7211,11166" coordsize="20,2">
              <v:shape style="position:absolute;left:7211;top:11166;width:20;height:2" coordorigin="7211,11166" coordsize="20,0" path="m7211,11166l7230,11166e" filled="false" stroked="true" strokeweight=".47998pt" strokecolor="#000000">
                <v:path arrowok="t"/>
              </v:shape>
            </v:group>
            <v:group style="position:absolute;left:7230;top:11166;width:20;height:2" coordorigin="7230,11166" coordsize="20,2">
              <v:shape style="position:absolute;left:7230;top:11166;width:20;height:2" coordorigin="7230,11166" coordsize="20,0" path="m7230,11166l7249,11166e" filled="false" stroked="true" strokeweight=".47998pt" strokecolor="#000000">
                <v:path arrowok="t"/>
              </v:shape>
            </v:group>
            <v:group style="position:absolute;left:7249;top:11166;width:20;height:2" coordorigin="7249,11166" coordsize="20,2">
              <v:shape style="position:absolute;left:7249;top:11166;width:20;height:2" coordorigin="7249,11166" coordsize="20,0" path="m7249,11166l7269,11166e" filled="false" stroked="true" strokeweight=".47998pt" strokecolor="#000000">
                <v:path arrowok="t"/>
              </v:shape>
            </v:group>
            <v:group style="position:absolute;left:7269;top:11166;width:20;height:2" coordorigin="7269,11166" coordsize="20,2">
              <v:shape style="position:absolute;left:7269;top:11166;width:20;height:2" coordorigin="7269,11166" coordsize="20,0" path="m7269,11166l7288,11166e" filled="false" stroked="true" strokeweight=".47998pt" strokecolor="#000000">
                <v:path arrowok="t"/>
              </v:shape>
            </v:group>
            <v:group style="position:absolute;left:7288;top:11166;width:20;height:2" coordorigin="7288,11166" coordsize="20,2">
              <v:shape style="position:absolute;left:7288;top:11166;width:20;height:2" coordorigin="7288,11166" coordsize="20,0" path="m7288,11166l7307,11166e" filled="false" stroked="true" strokeweight=".47998pt" strokecolor="#000000">
                <v:path arrowok="t"/>
              </v:shape>
            </v:group>
            <v:group style="position:absolute;left:7307;top:11166;width:20;height:2" coordorigin="7307,11166" coordsize="20,2">
              <v:shape style="position:absolute;left:7307;top:11166;width:20;height:2" coordorigin="7307,11166" coordsize="20,0" path="m7307,11166l7326,11166e" filled="false" stroked="true" strokeweight=".47998pt" strokecolor="#000000">
                <v:path arrowok="t"/>
              </v:shape>
            </v:group>
            <v:group style="position:absolute;left:7326;top:11166;width:20;height:2" coordorigin="7326,11166" coordsize="20,2">
              <v:shape style="position:absolute;left:7326;top:11166;width:20;height:2" coordorigin="7326,11166" coordsize="20,0" path="m7326,11166l7345,11166e" filled="false" stroked="true" strokeweight=".47998pt" strokecolor="#000000">
                <v:path arrowok="t"/>
              </v:shape>
            </v:group>
            <v:group style="position:absolute;left:7345;top:11166;width:20;height:2" coordorigin="7345,11166" coordsize="20,2">
              <v:shape style="position:absolute;left:7345;top:11166;width:20;height:2" coordorigin="7345,11166" coordsize="20,0" path="m7345,11166l7365,11166e" filled="false" stroked="true" strokeweight=".47998pt" strokecolor="#000000">
                <v:path arrowok="t"/>
              </v:shape>
            </v:group>
            <v:group style="position:absolute;left:7365;top:11166;width:20;height:2" coordorigin="7365,11166" coordsize="20,2">
              <v:shape style="position:absolute;left:7365;top:11166;width:20;height:2" coordorigin="7365,11166" coordsize="20,0" path="m7365,11166l7384,11166e" filled="false" stroked="true" strokeweight=".47998pt" strokecolor="#000000">
                <v:path arrowok="t"/>
              </v:shape>
            </v:group>
            <v:group style="position:absolute;left:7384;top:11166;width:20;height:2" coordorigin="7384,11166" coordsize="20,2">
              <v:shape style="position:absolute;left:7384;top:11166;width:20;height:2" coordorigin="7384,11166" coordsize="20,0" path="m7384,11166l7403,11166e" filled="false" stroked="true" strokeweight=".47998pt" strokecolor="#000000">
                <v:path arrowok="t"/>
              </v:shape>
            </v:group>
            <v:group style="position:absolute;left:7403;top:11166;width:20;height:2" coordorigin="7403,11166" coordsize="20,2">
              <v:shape style="position:absolute;left:7403;top:11166;width:20;height:2" coordorigin="7403,11166" coordsize="20,0" path="m7403,11166l7422,11166e" filled="false" stroked="true" strokeweight=".47998pt" strokecolor="#000000">
                <v:path arrowok="t"/>
              </v:shape>
            </v:group>
            <v:group style="position:absolute;left:7422;top:11166;width:20;height:2" coordorigin="7422,11166" coordsize="20,2">
              <v:shape style="position:absolute;left:7422;top:11166;width:20;height:2" coordorigin="7422,11166" coordsize="20,0" path="m7422,11166l7441,11166e" filled="false" stroked="true" strokeweight=".47998pt" strokecolor="#000000">
                <v:path arrowok="t"/>
              </v:shape>
            </v:group>
            <v:group style="position:absolute;left:7441;top:11166;width:20;height:2" coordorigin="7441,11166" coordsize="20,2">
              <v:shape style="position:absolute;left:7441;top:11166;width:20;height:2" coordorigin="7441,11166" coordsize="20,0" path="m7441,11166l7461,11166e" filled="false" stroked="true" strokeweight=".47998pt" strokecolor="#000000">
                <v:path arrowok="t"/>
              </v:shape>
            </v:group>
            <v:group style="position:absolute;left:7461;top:11166;width:20;height:2" coordorigin="7461,11166" coordsize="20,2">
              <v:shape style="position:absolute;left:7461;top:11166;width:20;height:2" coordorigin="7461,11166" coordsize="20,0" path="m7461,11166l7480,11166e" filled="false" stroked="true" strokeweight=".47998pt" strokecolor="#000000">
                <v:path arrowok="t"/>
              </v:shape>
            </v:group>
            <v:group style="position:absolute;left:7480;top:11166;width:20;height:2" coordorigin="7480,11166" coordsize="20,2">
              <v:shape style="position:absolute;left:7480;top:11166;width:20;height:2" coordorigin="7480,11166" coordsize="20,0" path="m7480,11166l7499,11166e" filled="false" stroked="true" strokeweight=".47998pt" strokecolor="#000000">
                <v:path arrowok="t"/>
              </v:shape>
            </v:group>
            <v:group style="position:absolute;left:7499;top:11166;width:20;height:2" coordorigin="7499,11166" coordsize="20,2">
              <v:shape style="position:absolute;left:7499;top:11166;width:20;height:2" coordorigin="7499,11166" coordsize="20,0" path="m7499,11166l7518,11166e" filled="false" stroked="true" strokeweight=".47998pt" strokecolor="#000000">
                <v:path arrowok="t"/>
              </v:shape>
            </v:group>
            <v:group style="position:absolute;left:7518;top:11166;width:20;height:2" coordorigin="7518,11166" coordsize="20,2">
              <v:shape style="position:absolute;left:7518;top:11166;width:20;height:2" coordorigin="7518,11166" coordsize="20,0" path="m7518,11166l7537,11166e" filled="false" stroked="true" strokeweight=".47998pt" strokecolor="#000000">
                <v:path arrowok="t"/>
              </v:shape>
            </v:group>
            <v:group style="position:absolute;left:7537;top:11166;width:20;height:2" coordorigin="7537,11166" coordsize="20,2">
              <v:shape style="position:absolute;left:7537;top:11166;width:20;height:2" coordorigin="7537,11166" coordsize="20,0" path="m7537,11166l7557,11166e" filled="false" stroked="true" strokeweight=".47998pt" strokecolor="#000000">
                <v:path arrowok="t"/>
              </v:shape>
            </v:group>
            <v:group style="position:absolute;left:7557;top:11166;width:20;height:2" coordorigin="7557,11166" coordsize="20,2">
              <v:shape style="position:absolute;left:7557;top:11166;width:20;height:2" coordorigin="7557,11166" coordsize="20,0" path="m7557,11166l7576,11166e" filled="false" stroked="true" strokeweight=".47998pt" strokecolor="#000000">
                <v:path arrowok="t"/>
              </v:shape>
            </v:group>
            <v:group style="position:absolute;left:7576;top:11166;width:20;height:2" coordorigin="7576,11166" coordsize="20,2">
              <v:shape style="position:absolute;left:7576;top:11166;width:20;height:2" coordorigin="7576,11166" coordsize="20,0" path="m7576,11166l7595,11166e" filled="false" stroked="true" strokeweight=".47998pt" strokecolor="#000000">
                <v:path arrowok="t"/>
              </v:shape>
            </v:group>
            <v:group style="position:absolute;left:7595;top:11166;width:20;height:2" coordorigin="7595,11166" coordsize="20,2">
              <v:shape style="position:absolute;left:7595;top:11166;width:20;height:2" coordorigin="7595,11166" coordsize="20,0" path="m7595,11166l7614,11166e" filled="false" stroked="true" strokeweight=".47998pt" strokecolor="#000000">
                <v:path arrowok="t"/>
              </v:shape>
            </v:group>
            <v:group style="position:absolute;left:7614;top:11166;width:20;height:2" coordorigin="7614,11166" coordsize="20,2">
              <v:shape style="position:absolute;left:7614;top:11166;width:20;height:2" coordorigin="7614,11166" coordsize="20,0" path="m7614,11166l7633,11166e" filled="false" stroked="true" strokeweight=".47998pt" strokecolor="#000000">
                <v:path arrowok="t"/>
              </v:shape>
            </v:group>
            <v:group style="position:absolute;left:7633;top:11166;width:20;height:2" coordorigin="7633,11166" coordsize="20,2">
              <v:shape style="position:absolute;left:7633;top:11166;width:20;height:2" coordorigin="7633,11166" coordsize="20,0" path="m7633,11166l7653,11166e" filled="false" stroked="true" strokeweight=".47998pt" strokecolor="#000000">
                <v:path arrowok="t"/>
              </v:shape>
            </v:group>
            <v:group style="position:absolute;left:7653;top:11166;width:20;height:2" coordorigin="7653,11166" coordsize="20,2">
              <v:shape style="position:absolute;left:7653;top:11166;width:20;height:2" coordorigin="7653,11166" coordsize="20,0" path="m7653,11166l7672,11166e" filled="false" stroked="true" strokeweight=".47998pt" strokecolor="#000000">
                <v:path arrowok="t"/>
              </v:shape>
            </v:group>
            <v:group style="position:absolute;left:7672;top:11166;width:20;height:2" coordorigin="7672,11166" coordsize="20,2">
              <v:shape style="position:absolute;left:7672;top:11166;width:20;height:2" coordorigin="7672,11166" coordsize="20,0" path="m7672,11166l7691,11166e" filled="false" stroked="true" strokeweight=".47998pt" strokecolor="#000000">
                <v:path arrowok="t"/>
              </v:shape>
            </v:group>
            <v:group style="position:absolute;left:7691;top:11166;width:20;height:2" coordorigin="7691,11166" coordsize="20,2">
              <v:shape style="position:absolute;left:7691;top:11166;width:20;height:2" coordorigin="7691,11166" coordsize="20,0" path="m7691,11166l7710,11166e" filled="false" stroked="true" strokeweight=".47998pt" strokecolor="#000000">
                <v:path arrowok="t"/>
              </v:shape>
            </v:group>
            <v:group style="position:absolute;left:7710;top:11166;width:20;height:2" coordorigin="7710,11166" coordsize="20,2">
              <v:shape style="position:absolute;left:7710;top:11166;width:20;height:2" coordorigin="7710,11166" coordsize="20,0" path="m7710,11166l7729,11166e" filled="false" stroked="true" strokeweight=".47998pt" strokecolor="#000000">
                <v:path arrowok="t"/>
              </v:shape>
            </v:group>
            <v:group style="position:absolute;left:7729;top:11166;width:20;height:2" coordorigin="7729,11166" coordsize="20,2">
              <v:shape style="position:absolute;left:7729;top:11166;width:20;height:2" coordorigin="7729,11166" coordsize="20,0" path="m7729,11166l7749,11166e" filled="false" stroked="true" strokeweight=".47998pt" strokecolor="#000000">
                <v:path arrowok="t"/>
              </v:shape>
            </v:group>
            <v:group style="position:absolute;left:7749;top:11166;width:20;height:2" coordorigin="7749,11166" coordsize="20,2">
              <v:shape style="position:absolute;left:7749;top:11166;width:20;height:2" coordorigin="7749,11166" coordsize="20,0" path="m7749,11166l7768,11166e" filled="false" stroked="true" strokeweight=".47998pt" strokecolor="#000000">
                <v:path arrowok="t"/>
              </v:shape>
            </v:group>
            <v:group style="position:absolute;left:7768;top:11166;width:20;height:2" coordorigin="7768,11166" coordsize="20,2">
              <v:shape style="position:absolute;left:7768;top:11166;width:20;height:2" coordorigin="7768,11166" coordsize="20,0" path="m7768,11166l7787,11166e" filled="false" stroked="true" strokeweight=".47998pt" strokecolor="#000000">
                <v:path arrowok="t"/>
              </v:shape>
            </v:group>
            <v:group style="position:absolute;left:7787;top:11166;width:20;height:2" coordorigin="7787,11166" coordsize="20,2">
              <v:shape style="position:absolute;left:7787;top:11166;width:20;height:2" coordorigin="7787,11166" coordsize="20,0" path="m7787,11166l7806,11166e" filled="false" stroked="true" strokeweight=".47998pt" strokecolor="#000000">
                <v:path arrowok="t"/>
              </v:shape>
            </v:group>
            <v:group style="position:absolute;left:7806;top:11166;width:20;height:2" coordorigin="7806,11166" coordsize="20,2">
              <v:shape style="position:absolute;left:7806;top:11166;width:20;height:2" coordorigin="7806,11166" coordsize="20,0" path="m7806,11166l7825,11166e" filled="false" stroked="true" strokeweight=".47998pt" strokecolor="#000000">
                <v:path arrowok="t"/>
              </v:shape>
            </v:group>
            <v:group style="position:absolute;left:7825;top:11166;width:20;height:2" coordorigin="7825,11166" coordsize="20,2">
              <v:shape style="position:absolute;left:7825;top:11166;width:20;height:2" coordorigin="7825,11166" coordsize="20,0" path="m7825,11166l7845,11166e" filled="false" stroked="true" strokeweight=".47998pt" strokecolor="#000000">
                <v:path arrowok="t"/>
              </v:shape>
            </v:group>
            <v:group style="position:absolute;left:7845;top:11166;width:20;height:2" coordorigin="7845,11166" coordsize="20,2">
              <v:shape style="position:absolute;left:7845;top:11166;width:20;height:2" coordorigin="7845,11166" coordsize="20,0" path="m7845,11166l7864,11166e" filled="false" stroked="true" strokeweight=".47998pt" strokecolor="#000000">
                <v:path arrowok="t"/>
              </v:shape>
            </v:group>
            <v:group style="position:absolute;left:7864;top:11166;width:20;height:2" coordorigin="7864,11166" coordsize="20,2">
              <v:shape style="position:absolute;left:7864;top:11166;width:20;height:2" coordorigin="7864,11166" coordsize="20,0" path="m7864,11166l7883,11166e" filled="false" stroked="true" strokeweight=".47998pt" strokecolor="#000000">
                <v:path arrowok="t"/>
              </v:shape>
            </v:group>
            <v:group style="position:absolute;left:7883;top:11166;width:20;height:2" coordorigin="7883,11166" coordsize="20,2">
              <v:shape style="position:absolute;left:7883;top:11166;width:20;height:2" coordorigin="7883,11166" coordsize="20,0" path="m7883,11166l7902,11166e" filled="false" stroked="true" strokeweight=".47998pt" strokecolor="#000000">
                <v:path arrowok="t"/>
              </v:shape>
            </v:group>
            <v:group style="position:absolute;left:7902;top:11166;width:20;height:2" coordorigin="7902,11166" coordsize="20,2">
              <v:shape style="position:absolute;left:7902;top:11166;width:20;height:2" coordorigin="7902,11166" coordsize="20,0" path="m7902,11166l7921,11166e" filled="false" stroked="true" strokeweight=".47998pt" strokecolor="#000000">
                <v:path arrowok="t"/>
              </v:shape>
            </v:group>
            <v:group style="position:absolute;left:7921;top:11166;width:20;height:2" coordorigin="7921,11166" coordsize="20,2">
              <v:shape style="position:absolute;left:7921;top:11166;width:20;height:2" coordorigin="7921,11166" coordsize="20,0" path="m7921,11166l7941,11166e" filled="false" stroked="true" strokeweight=".47998pt" strokecolor="#000000">
                <v:path arrowok="t"/>
              </v:shape>
            </v:group>
            <v:group style="position:absolute;left:7941;top:11166;width:20;height:2" coordorigin="7941,11166" coordsize="20,2">
              <v:shape style="position:absolute;left:7941;top:11166;width:20;height:2" coordorigin="7941,11166" coordsize="20,0" path="m7941,11166l7960,11166e" filled="false" stroked="true" strokeweight=".47998pt" strokecolor="#000000">
                <v:path arrowok="t"/>
              </v:shape>
            </v:group>
            <v:group style="position:absolute;left:7960;top:11166;width:20;height:2" coordorigin="7960,11166" coordsize="20,2">
              <v:shape style="position:absolute;left:7960;top:11166;width:20;height:2" coordorigin="7960,11166" coordsize="20,0" path="m7960,11166l7979,11166e" filled="false" stroked="true" strokeweight=".47998pt" strokecolor="#000000">
                <v:path arrowok="t"/>
              </v:shape>
            </v:group>
            <v:group style="position:absolute;left:7979;top:11166;width:20;height:2" coordorigin="7979,11166" coordsize="20,2">
              <v:shape style="position:absolute;left:7979;top:11166;width:20;height:2" coordorigin="7979,11166" coordsize="20,0" path="m7979,11166l7998,11166e" filled="false" stroked="true" strokeweight=".47998pt" strokecolor="#000000">
                <v:path arrowok="t"/>
              </v:shape>
            </v:group>
            <v:group style="position:absolute;left:7998;top:11166;width:20;height:2" coordorigin="7998,11166" coordsize="20,2">
              <v:shape style="position:absolute;left:7998;top:11166;width:20;height:2" coordorigin="7998,11166" coordsize="20,0" path="m7998,11166l8017,11166e" filled="false" stroked="true" strokeweight=".47998pt" strokecolor="#000000">
                <v:path arrowok="t"/>
              </v:shape>
            </v:group>
            <v:group style="position:absolute;left:8017;top:11166;width:20;height:2" coordorigin="8017,11166" coordsize="20,2">
              <v:shape style="position:absolute;left:8017;top:11166;width:20;height:2" coordorigin="8017,11166" coordsize="20,0" path="m8017,11166l8037,11166e" filled="false" stroked="true" strokeweight=".47998pt" strokecolor="#000000">
                <v:path arrowok="t"/>
              </v:shape>
            </v:group>
            <v:group style="position:absolute;left:8037;top:11166;width:20;height:2" coordorigin="8037,11166" coordsize="20,2">
              <v:shape style="position:absolute;left:8037;top:11166;width:20;height:2" coordorigin="8037,11166" coordsize="20,0" path="m8037,11166l8056,11166e" filled="false" stroked="true" strokeweight=".47998pt" strokecolor="#000000">
                <v:path arrowok="t"/>
              </v:shape>
            </v:group>
            <v:group style="position:absolute;left:8056;top:11166;width:20;height:2" coordorigin="8056,11166" coordsize="20,2">
              <v:shape style="position:absolute;left:8056;top:11166;width:20;height:2" coordorigin="8056,11166" coordsize="20,0" path="m8056,11166l8075,11166e" filled="false" stroked="true" strokeweight=".47998pt" strokecolor="#000000">
                <v:path arrowok="t"/>
              </v:shape>
            </v:group>
            <v:group style="position:absolute;left:8075;top:11166;width:20;height:2" coordorigin="8075,11166" coordsize="20,2">
              <v:shape style="position:absolute;left:8075;top:11166;width:20;height:2" coordorigin="8075,11166" coordsize="20,0" path="m8075,11166l8094,11166e" filled="false" stroked="true" strokeweight=".47998pt" strokecolor="#000000">
                <v:path arrowok="t"/>
              </v:shape>
            </v:group>
            <v:group style="position:absolute;left:8094;top:11166;width:20;height:2" coordorigin="8094,11166" coordsize="20,2">
              <v:shape style="position:absolute;left:8094;top:11166;width:20;height:2" coordorigin="8094,11166" coordsize="20,0" path="m8094,11166l8113,11166e" filled="false" stroked="true" strokeweight=".47998pt" strokecolor="#000000">
                <v:path arrowok="t"/>
              </v:shape>
            </v:group>
            <v:group style="position:absolute;left:8113;top:11166;width:20;height:2" coordorigin="8113,11166" coordsize="20,2">
              <v:shape style="position:absolute;left:8113;top:11166;width:20;height:2" coordorigin="8113,11166" coordsize="20,0" path="m8113,11166l8133,11166e" filled="false" stroked="true" strokeweight=".47998pt" strokecolor="#000000">
                <v:path arrowok="t"/>
              </v:shape>
            </v:group>
            <v:group style="position:absolute;left:8133;top:11166;width:20;height:2" coordorigin="8133,11166" coordsize="20,2">
              <v:shape style="position:absolute;left:8133;top:11166;width:20;height:2" coordorigin="8133,11166" coordsize="20,0" path="m8133,11166l8152,11166e" filled="false" stroked="true" strokeweight=".47998pt" strokecolor="#000000">
                <v:path arrowok="t"/>
              </v:shape>
            </v:group>
            <v:group style="position:absolute;left:8152;top:11166;width:20;height:2" coordorigin="8152,11166" coordsize="20,2">
              <v:shape style="position:absolute;left:8152;top:11166;width:20;height:2" coordorigin="8152,11166" coordsize="20,0" path="m8152,11166l8171,11166e" filled="false" stroked="true" strokeweight=".47998pt" strokecolor="#000000">
                <v:path arrowok="t"/>
              </v:shape>
            </v:group>
            <v:group style="position:absolute;left:8171;top:11166;width:20;height:2" coordorigin="8171,11166" coordsize="20,2">
              <v:shape style="position:absolute;left:8171;top:11166;width:20;height:2" coordorigin="8171,11166" coordsize="20,0" path="m8171,11166l8190,11166e" filled="false" stroked="true" strokeweight=".47998pt" strokecolor="#000000">
                <v:path arrowok="t"/>
              </v:shape>
            </v:group>
            <v:group style="position:absolute;left:8190;top:11166;width:20;height:2" coordorigin="8190,11166" coordsize="20,2">
              <v:shape style="position:absolute;left:8190;top:11166;width:20;height:2" coordorigin="8190,11166" coordsize="20,0" path="m8190,11166l8209,11166e" filled="false" stroked="true" strokeweight=".47998pt" strokecolor="#000000">
                <v:path arrowok="t"/>
              </v:shape>
            </v:group>
            <v:group style="position:absolute;left:8209;top:11166;width:20;height:2" coordorigin="8209,11166" coordsize="20,2">
              <v:shape style="position:absolute;left:8209;top:11166;width:20;height:2" coordorigin="8209,11166" coordsize="20,0" path="m8209,11166l8229,11166e" filled="false" stroked="true" strokeweight=".47998pt" strokecolor="#000000">
                <v:path arrowok="t"/>
              </v:shape>
            </v:group>
            <v:group style="position:absolute;left:8229;top:11166;width:20;height:2" coordorigin="8229,11166" coordsize="20,2">
              <v:shape style="position:absolute;left:8229;top:11166;width:20;height:2" coordorigin="8229,11166" coordsize="20,0" path="m8229,11166l8248,11166e" filled="false" stroked="true" strokeweight=".47998pt" strokecolor="#000000">
                <v:path arrowok="t"/>
              </v:shape>
            </v:group>
            <v:group style="position:absolute;left:8248;top:11166;width:20;height:2" coordorigin="8248,11166" coordsize="20,2">
              <v:shape style="position:absolute;left:8248;top:11166;width:20;height:2" coordorigin="8248,11166" coordsize="20,0" path="m8248,11166l8267,11166e" filled="false" stroked="true" strokeweight=".47998pt" strokecolor="#000000">
                <v:path arrowok="t"/>
              </v:shape>
            </v:group>
            <v:group style="position:absolute;left:8267;top:11166;width:20;height:2" coordorigin="8267,11166" coordsize="20,2">
              <v:shape style="position:absolute;left:8267;top:11166;width:20;height:2" coordorigin="8267,11166" coordsize="20,0" path="m8267,11166l8286,11166e" filled="false" stroked="true" strokeweight=".47998pt" strokecolor="#000000">
                <v:path arrowok="t"/>
              </v:shape>
            </v:group>
            <v:group style="position:absolute;left:8286;top:11166;width:20;height:2" coordorigin="8286,11166" coordsize="20,2">
              <v:shape style="position:absolute;left:8286;top:11166;width:20;height:2" coordorigin="8286,11166" coordsize="20,0" path="m8286,11166l8305,11166e" filled="false" stroked="true" strokeweight=".47998pt" strokecolor="#000000">
                <v:path arrowok="t"/>
              </v:shape>
            </v:group>
            <v:group style="position:absolute;left:8305;top:11166;width:20;height:2" coordorigin="8305,11166" coordsize="20,2">
              <v:shape style="position:absolute;left:8305;top:11166;width:20;height:2" coordorigin="8305,11166" coordsize="20,0" path="m8305,11166l8325,11166e" filled="false" stroked="true" strokeweight=".47998pt" strokecolor="#000000">
                <v:path arrowok="t"/>
              </v:shape>
            </v:group>
            <v:group style="position:absolute;left:8325;top:11166;width:20;height:2" coordorigin="8325,11166" coordsize="20,2">
              <v:shape style="position:absolute;left:8325;top:11166;width:20;height:2" coordorigin="8325,11166" coordsize="20,0" path="m8325,11166l8344,11166e" filled="false" stroked="true" strokeweight=".47998pt" strokecolor="#000000">
                <v:path arrowok="t"/>
              </v:shape>
            </v:group>
            <v:group style="position:absolute;left:8344;top:11166;width:20;height:2" coordorigin="8344,11166" coordsize="20,2">
              <v:shape style="position:absolute;left:8344;top:11166;width:20;height:2" coordorigin="8344,11166" coordsize="20,0" path="m8344,11166l8363,11166e" filled="false" stroked="true" strokeweight=".47998pt" strokecolor="#000000">
                <v:path arrowok="t"/>
              </v:shape>
            </v:group>
            <v:group style="position:absolute;left:8363;top:11166;width:20;height:2" coordorigin="8363,11166" coordsize="20,2">
              <v:shape style="position:absolute;left:8363;top:11166;width:20;height:2" coordorigin="8363,11166" coordsize="20,0" path="m8363,11166l8382,11166e" filled="false" stroked="true" strokeweight=".47998pt" strokecolor="#000000">
                <v:path arrowok="t"/>
              </v:shape>
            </v:group>
            <v:group style="position:absolute;left:8382;top:11166;width:20;height:2" coordorigin="8382,11166" coordsize="20,2">
              <v:shape style="position:absolute;left:8382;top:11166;width:20;height:2" coordorigin="8382,11166" coordsize="20,0" path="m8382,11166l8401,11166e" filled="false" stroked="true" strokeweight=".47998pt" strokecolor="#000000">
                <v:path arrowok="t"/>
              </v:shape>
            </v:group>
            <v:group style="position:absolute;left:8401;top:11166;width:20;height:2" coordorigin="8401,11166" coordsize="20,2">
              <v:shape style="position:absolute;left:8401;top:11166;width:20;height:2" coordorigin="8401,11166" coordsize="20,0" path="m8401,11166l8421,11166e" filled="false" stroked="true" strokeweight=".47998pt" strokecolor="#000000">
                <v:path arrowok="t"/>
              </v:shape>
            </v:group>
            <v:group style="position:absolute;left:8421;top:11166;width:20;height:2" coordorigin="8421,11166" coordsize="20,2">
              <v:shape style="position:absolute;left:8421;top:11166;width:20;height:2" coordorigin="8421,11166" coordsize="20,0" path="m8421,11166l8440,11166e" filled="false" stroked="true" strokeweight=".47998pt" strokecolor="#000000">
                <v:path arrowok="t"/>
              </v:shape>
            </v:group>
            <v:group style="position:absolute;left:8440;top:11166;width:20;height:2" coordorigin="8440,11166" coordsize="20,2">
              <v:shape style="position:absolute;left:8440;top:11166;width:20;height:2" coordorigin="8440,11166" coordsize="20,0" path="m8440,11166l8459,11166e" filled="false" stroked="true" strokeweight=".47998pt" strokecolor="#000000">
                <v:path arrowok="t"/>
              </v:shape>
            </v:group>
            <v:group style="position:absolute;left:8459;top:11166;width:20;height:2" coordorigin="8459,11166" coordsize="20,2">
              <v:shape style="position:absolute;left:8459;top:11166;width:20;height:2" coordorigin="8459,11166" coordsize="20,0" path="m8459,11166l8478,11166e" filled="false" stroked="true" strokeweight=".47998pt" strokecolor="#000000">
                <v:path arrowok="t"/>
              </v:shape>
            </v:group>
            <v:group style="position:absolute;left:8478;top:11166;width:20;height:2" coordorigin="8478,11166" coordsize="20,2">
              <v:shape style="position:absolute;left:8478;top:11166;width:20;height:2" coordorigin="8478,11166" coordsize="20,0" path="m8478,11166l8497,11166e" filled="false" stroked="true" strokeweight=".47998pt" strokecolor="#000000">
                <v:path arrowok="t"/>
              </v:shape>
            </v:group>
            <v:group style="position:absolute;left:8497;top:11166;width:20;height:2" coordorigin="8497,11166" coordsize="20,2">
              <v:shape style="position:absolute;left:8497;top:11166;width:20;height:2" coordorigin="8497,11166" coordsize="20,0" path="m8497,11166l8517,11166e" filled="false" stroked="true" strokeweight=".47998pt" strokecolor="#000000">
                <v:path arrowok="t"/>
              </v:shape>
            </v:group>
            <v:group style="position:absolute;left:8517;top:11166;width:20;height:2" coordorigin="8517,11166" coordsize="20,2">
              <v:shape style="position:absolute;left:8517;top:11166;width:20;height:2" coordorigin="8517,11166" coordsize="20,0" path="m8517,11166l8536,11166e" filled="false" stroked="true" strokeweight=".47998pt" strokecolor="#000000">
                <v:path arrowok="t"/>
              </v:shape>
            </v:group>
            <v:group style="position:absolute;left:8536;top:11166;width:20;height:2" coordorigin="8536,11166" coordsize="20,2">
              <v:shape style="position:absolute;left:8536;top:11166;width:20;height:2" coordorigin="8536,11166" coordsize="20,0" path="m8536,11166l8555,11166e" filled="false" stroked="true" strokeweight=".47998pt" strokecolor="#000000">
                <v:path arrowok="t"/>
              </v:shape>
            </v:group>
            <v:group style="position:absolute;left:8555;top:11166;width:20;height:2" coordorigin="8555,11166" coordsize="20,2">
              <v:shape style="position:absolute;left:8555;top:11166;width:20;height:2" coordorigin="8555,11166" coordsize="20,0" path="m8555,11166l8574,11166e" filled="false" stroked="true" strokeweight=".47998pt" strokecolor="#000000">
                <v:path arrowok="t"/>
              </v:shape>
            </v:group>
            <v:group style="position:absolute;left:8574;top:11166;width:20;height:2" coordorigin="8574,11166" coordsize="20,2">
              <v:shape style="position:absolute;left:8574;top:11166;width:20;height:2" coordorigin="8574,11166" coordsize="20,0" path="m8574,11166l8593,11166e" filled="false" stroked="true" strokeweight=".47998pt" strokecolor="#000000">
                <v:path arrowok="t"/>
              </v:shape>
            </v:group>
            <v:group style="position:absolute;left:8593;top:11166;width:20;height:2" coordorigin="8593,11166" coordsize="20,2">
              <v:shape style="position:absolute;left:8593;top:11166;width:20;height:2" coordorigin="8593,11166" coordsize="20,0" path="m8593,11166l8613,11166e" filled="false" stroked="true" strokeweight=".47998pt" strokecolor="#000000">
                <v:path arrowok="t"/>
              </v:shape>
            </v:group>
            <v:group style="position:absolute;left:8613;top:11166;width:20;height:2" coordorigin="8613,11166" coordsize="20,2">
              <v:shape style="position:absolute;left:8613;top:11166;width:20;height:2" coordorigin="8613,11166" coordsize="20,0" path="m8613,11166l8632,11166e" filled="false" stroked="true" strokeweight=".47998pt" strokecolor="#000000">
                <v:path arrowok="t"/>
              </v:shape>
            </v:group>
            <v:group style="position:absolute;left:8632;top:11166;width:20;height:2" coordorigin="8632,11166" coordsize="20,2">
              <v:shape style="position:absolute;left:8632;top:11166;width:20;height:2" coordorigin="8632,11166" coordsize="20,0" path="m8632,11166l8651,11166e" filled="false" stroked="true" strokeweight=".47998pt" strokecolor="#000000">
                <v:path arrowok="t"/>
              </v:shape>
            </v:group>
            <v:group style="position:absolute;left:8651;top:11166;width:20;height:2" coordorigin="8651,11166" coordsize="20,2">
              <v:shape style="position:absolute;left:8651;top:11166;width:20;height:2" coordorigin="8651,11166" coordsize="20,0" path="m8651,11166l8670,11166e" filled="false" stroked="true" strokeweight=".47998pt" strokecolor="#000000">
                <v:path arrowok="t"/>
              </v:shape>
            </v:group>
            <v:group style="position:absolute;left:8670;top:11166;width:20;height:2" coordorigin="8670,11166" coordsize="20,2">
              <v:shape style="position:absolute;left:8670;top:11166;width:20;height:2" coordorigin="8670,11166" coordsize="20,0" path="m8670,11166l8689,11166e" filled="false" stroked="true" strokeweight=".47998pt" strokecolor="#000000">
                <v:path arrowok="t"/>
              </v:shape>
            </v:group>
            <v:group style="position:absolute;left:8689;top:11166;width:20;height:2" coordorigin="8689,11166" coordsize="20,2">
              <v:shape style="position:absolute;left:8689;top:11166;width:20;height:2" coordorigin="8689,11166" coordsize="20,0" path="m8689,11166l8709,11166e" filled="false" stroked="true" strokeweight=".47998pt" strokecolor="#000000">
                <v:path arrowok="t"/>
              </v:shape>
            </v:group>
            <v:group style="position:absolute;left:8709;top:11166;width:20;height:2" coordorigin="8709,11166" coordsize="20,2">
              <v:shape style="position:absolute;left:8709;top:11166;width:20;height:2" coordorigin="8709,11166" coordsize="20,0" path="m8709,11166l8728,11166e" filled="false" stroked="true" strokeweight=".47998pt" strokecolor="#000000">
                <v:path arrowok="t"/>
              </v:shape>
            </v:group>
            <v:group style="position:absolute;left:8728;top:11166;width:20;height:2" coordorigin="8728,11166" coordsize="20,2">
              <v:shape style="position:absolute;left:8728;top:11166;width:20;height:2" coordorigin="8728,11166" coordsize="20,0" path="m8728,11166l8747,11166e" filled="false" stroked="true" strokeweight=".47998pt" strokecolor="#000000">
                <v:path arrowok="t"/>
              </v:shape>
            </v:group>
            <v:group style="position:absolute;left:8747;top:11166;width:20;height:2" coordorigin="8747,11166" coordsize="20,2">
              <v:shape style="position:absolute;left:8747;top:11166;width:20;height:2" coordorigin="8747,11166" coordsize="20,0" path="m8747,11166l8766,11166e" filled="false" stroked="true" strokeweight=".47998pt" strokecolor="#000000">
                <v:path arrowok="t"/>
              </v:shape>
            </v:group>
            <v:group style="position:absolute;left:8766;top:11166;width:20;height:2" coordorigin="8766,11166" coordsize="20,2">
              <v:shape style="position:absolute;left:8766;top:11166;width:20;height:2" coordorigin="8766,11166" coordsize="20,0" path="m8766,11166l8785,11166e" filled="false" stroked="true" strokeweight=".47998pt" strokecolor="#000000">
                <v:path arrowok="t"/>
              </v:shape>
            </v:group>
            <v:group style="position:absolute;left:8785;top:11166;width:20;height:2" coordorigin="8785,11166" coordsize="20,2">
              <v:shape style="position:absolute;left:8785;top:11166;width:20;height:2" coordorigin="8785,11166" coordsize="20,0" path="m8785,11166l8805,11166e" filled="false" stroked="true" strokeweight=".47998pt" strokecolor="#000000">
                <v:path arrowok="t"/>
              </v:shape>
            </v:group>
            <v:group style="position:absolute;left:8805;top:11166;width:20;height:2" coordorigin="8805,11166" coordsize="20,2">
              <v:shape style="position:absolute;left:8805;top:11166;width:20;height:2" coordorigin="8805,11166" coordsize="20,0" path="m8805,11166l8824,11166e" filled="false" stroked="true" strokeweight=".47998pt" strokecolor="#000000">
                <v:path arrowok="t"/>
              </v:shape>
            </v:group>
            <v:group style="position:absolute;left:8824;top:11166;width:20;height:2" coordorigin="8824,11166" coordsize="20,2">
              <v:shape style="position:absolute;left:8824;top:11166;width:20;height:2" coordorigin="8824,11166" coordsize="20,0" path="m8824,11166l8844,11166e" filled="false" stroked="true" strokeweight=".47998pt" strokecolor="#000000">
                <v:path arrowok="t"/>
              </v:shape>
            </v:group>
            <v:group style="position:absolute;left:8844;top:11166;width:20;height:2" coordorigin="8844,11166" coordsize="20,2">
              <v:shape style="position:absolute;left:8844;top:11166;width:20;height:2" coordorigin="8844,11166" coordsize="20,0" path="m8844,11166l8863,11166e" filled="false" stroked="true" strokeweight=".47998pt" strokecolor="#000000">
                <v:path arrowok="t"/>
              </v:shape>
            </v:group>
            <v:group style="position:absolute;left:8863;top:11166;width:20;height:2" coordorigin="8863,11166" coordsize="20,2">
              <v:shape style="position:absolute;left:8863;top:11166;width:20;height:2" coordorigin="8863,11166" coordsize="20,0" path="m8863,11166l8882,11166e" filled="false" stroked="true" strokeweight=".47998pt" strokecolor="#000000">
                <v:path arrowok="t"/>
              </v:shape>
            </v:group>
            <v:group style="position:absolute;left:8882;top:11166;width:20;height:2" coordorigin="8882,11166" coordsize="20,2">
              <v:shape style="position:absolute;left:8882;top:11166;width:20;height:2" coordorigin="8882,11166" coordsize="20,0" path="m8882,11166l8901,11166e" filled="false" stroked="true" strokeweight=".47998pt" strokecolor="#000000">
                <v:path arrowok="t"/>
              </v:shape>
            </v:group>
            <v:group style="position:absolute;left:8901;top:11166;width:20;height:2" coordorigin="8901,11166" coordsize="20,2">
              <v:shape style="position:absolute;left:8901;top:11166;width:20;height:2" coordorigin="8901,11166" coordsize="20,0" path="m8901,11166l8920,11166e" filled="false" stroked="true" strokeweight=".47998pt" strokecolor="#000000">
                <v:path arrowok="t"/>
              </v:shape>
            </v:group>
            <v:group style="position:absolute;left:8920;top:11166;width:20;height:2" coordorigin="8920,11166" coordsize="20,2">
              <v:shape style="position:absolute;left:8920;top:11166;width:20;height:2" coordorigin="8920,11166" coordsize="20,0" path="m8920,11166l8940,11166e" filled="false" stroked="true" strokeweight=".47998pt" strokecolor="#000000">
                <v:path arrowok="t"/>
              </v:shape>
            </v:group>
            <v:group style="position:absolute;left:8940;top:11166;width:20;height:2" coordorigin="8940,11166" coordsize="20,2">
              <v:shape style="position:absolute;left:8940;top:11166;width:20;height:2" coordorigin="8940,11166" coordsize="20,0" path="m8940,11166l8959,11166e" filled="false" stroked="true" strokeweight=".47998pt" strokecolor="#000000">
                <v:path arrowok="t"/>
              </v:shape>
            </v:group>
            <v:group style="position:absolute;left:8959;top:11166;width:20;height:2" coordorigin="8959,11166" coordsize="20,2">
              <v:shape style="position:absolute;left:8959;top:11166;width:20;height:2" coordorigin="8959,11166" coordsize="20,0" path="m8959,11166l8978,11166e" filled="false" stroked="true" strokeweight=".47998pt" strokecolor="#000000">
                <v:path arrowok="t"/>
              </v:shape>
            </v:group>
            <v:group style="position:absolute;left:8978;top:11166;width:20;height:2" coordorigin="8978,11166" coordsize="20,2">
              <v:shape style="position:absolute;left:8978;top:11166;width:20;height:2" coordorigin="8978,11166" coordsize="20,0" path="m8978,11166l8997,11166e" filled="false" stroked="true" strokeweight=".47998pt" strokecolor="#000000">
                <v:path arrowok="t"/>
              </v:shape>
            </v:group>
            <v:group style="position:absolute;left:8997;top:11166;width:20;height:2" coordorigin="8997,11166" coordsize="20,2">
              <v:shape style="position:absolute;left:8997;top:11166;width:20;height:2" coordorigin="8997,11166" coordsize="20,0" path="m8997,11166l9016,11166e" filled="false" stroked="true" strokeweight=".47998pt" strokecolor="#000000">
                <v:path arrowok="t"/>
              </v:shape>
            </v:group>
            <v:group style="position:absolute;left:9016;top:11166;width:20;height:2" coordorigin="9016,11166" coordsize="20,2">
              <v:shape style="position:absolute;left:9016;top:11166;width:20;height:2" coordorigin="9016,11166" coordsize="20,0" path="m9016,11166l9036,11166e" filled="false" stroked="true" strokeweight=".47998pt" strokecolor="#000000">
                <v:path arrowok="t"/>
              </v:shape>
            </v:group>
            <v:group style="position:absolute;left:9036;top:11166;width:20;height:2" coordorigin="9036,11166" coordsize="20,2">
              <v:shape style="position:absolute;left:9036;top:11166;width:20;height:2" coordorigin="9036,11166" coordsize="20,0" path="m9036,11166l9055,11166e" filled="false" stroked="true" strokeweight=".47998pt" strokecolor="#000000">
                <v:path arrowok="t"/>
              </v:shape>
            </v:group>
            <v:group style="position:absolute;left:9055;top:11166;width:20;height:2" coordorigin="9055,11166" coordsize="20,2">
              <v:shape style="position:absolute;left:9055;top:11166;width:20;height:2" coordorigin="9055,11166" coordsize="20,0" path="m9055,11166l9074,11166e" filled="false" stroked="true" strokeweight=".47998pt" strokecolor="#000000">
                <v:path arrowok="t"/>
              </v:shape>
            </v:group>
            <v:group style="position:absolute;left:9074;top:11166;width:20;height:2" coordorigin="9074,11166" coordsize="20,2">
              <v:shape style="position:absolute;left:9074;top:11166;width:20;height:2" coordorigin="9074,11166" coordsize="20,0" path="m9074,11166l9093,11166e" filled="false" stroked="true" strokeweight=".47998pt" strokecolor="#000000">
                <v:path arrowok="t"/>
              </v:shape>
            </v:group>
            <v:group style="position:absolute;left:9093;top:11166;width:20;height:2" coordorigin="9093,11166" coordsize="20,2">
              <v:shape style="position:absolute;left:9093;top:11166;width:20;height:2" coordorigin="9093,11166" coordsize="20,0" path="m9093,11166l9112,11166e" filled="false" stroked="true" strokeweight=".47998pt" strokecolor="#000000">
                <v:path arrowok="t"/>
              </v:shape>
            </v:group>
            <v:group style="position:absolute;left:9112;top:11166;width:20;height:2" coordorigin="9112,11166" coordsize="20,2">
              <v:shape style="position:absolute;left:9112;top:11166;width:20;height:2" coordorigin="9112,11166" coordsize="20,0" path="m9112,11166l9132,11166e" filled="false" stroked="true" strokeweight=".47998pt" strokecolor="#000000">
                <v:path arrowok="t"/>
              </v:shape>
            </v:group>
            <v:group style="position:absolute;left:9132;top:11166;width:20;height:2" coordorigin="9132,11166" coordsize="20,2">
              <v:shape style="position:absolute;left:9132;top:11166;width:20;height:2" coordorigin="9132,11166" coordsize="20,0" path="m9132,11166l9151,11166e" filled="false" stroked="true" strokeweight=".47998pt" strokecolor="#000000">
                <v:path arrowok="t"/>
              </v:shape>
            </v:group>
            <v:group style="position:absolute;left:9151;top:11166;width:20;height:2" coordorigin="9151,11166" coordsize="20,2">
              <v:shape style="position:absolute;left:9151;top:11166;width:20;height:2" coordorigin="9151,11166" coordsize="20,0" path="m9151,11166l9170,11166e" filled="false" stroked="true" strokeweight=".47998pt" strokecolor="#000000">
                <v:path arrowok="t"/>
              </v:shape>
            </v:group>
            <v:group style="position:absolute;left:9170;top:11166;width:20;height:2" coordorigin="9170,11166" coordsize="20,2">
              <v:shape style="position:absolute;left:9170;top:11166;width:20;height:2" coordorigin="9170,11166" coordsize="20,0" path="m9170,11166l9189,11166e" filled="false" stroked="true" strokeweight=".47998pt" strokecolor="#000000">
                <v:path arrowok="t"/>
              </v:shape>
            </v:group>
            <v:group style="position:absolute;left:9189;top:11166;width:20;height:2" coordorigin="9189,11166" coordsize="20,2">
              <v:shape style="position:absolute;left:9189;top:11166;width:20;height:2" coordorigin="9189,11166" coordsize="20,0" path="m9189,11166l9208,11166e" filled="false" stroked="true" strokeweight=".47998pt" strokecolor="#000000">
                <v:path arrowok="t"/>
              </v:shape>
            </v:group>
            <v:group style="position:absolute;left:9208;top:11166;width:20;height:2" coordorigin="9208,11166" coordsize="20,2">
              <v:shape style="position:absolute;left:9208;top:11166;width:20;height:2" coordorigin="9208,11166" coordsize="20,0" path="m9208,11166l9228,11166e" filled="false" stroked="true" strokeweight=".47998pt" strokecolor="#000000">
                <v:path arrowok="t"/>
              </v:shape>
            </v:group>
            <v:group style="position:absolute;left:9228;top:11166;width:20;height:2" coordorigin="9228,11166" coordsize="20,2">
              <v:shape style="position:absolute;left:9228;top:11166;width:20;height:2" coordorigin="9228,11166" coordsize="20,0" path="m9228,11166l9247,11166e" filled="false" stroked="true" strokeweight=".47998pt" strokecolor="#000000">
                <v:path arrowok="t"/>
              </v:shape>
            </v:group>
            <v:group style="position:absolute;left:9247;top:11166;width:20;height:2" coordorigin="9247,11166" coordsize="20,2">
              <v:shape style="position:absolute;left:9247;top:11166;width:20;height:2" coordorigin="9247,11166" coordsize="20,0" path="m9247,11166l9266,11166e" filled="false" stroked="true" strokeweight=".47998pt" strokecolor="#000000">
                <v:path arrowok="t"/>
              </v:shape>
            </v:group>
            <v:group style="position:absolute;left:9266;top:11166;width:20;height:2" coordorigin="9266,11166" coordsize="20,2">
              <v:shape style="position:absolute;left:9266;top:11166;width:20;height:2" coordorigin="9266,11166" coordsize="20,0" path="m9266,11166l9285,11166e" filled="false" stroked="true" strokeweight=".47998pt" strokecolor="#000000">
                <v:path arrowok="t"/>
              </v:shape>
            </v:group>
            <v:group style="position:absolute;left:9285;top:11166;width:20;height:2" coordorigin="9285,11166" coordsize="20,2">
              <v:shape style="position:absolute;left:9285;top:11166;width:20;height:2" coordorigin="9285,11166" coordsize="20,0" path="m9285,11166l9304,11166e" filled="false" stroked="true" strokeweight=".47998pt" strokecolor="#000000">
                <v:path arrowok="t"/>
              </v:shape>
            </v:group>
            <v:group style="position:absolute;left:9304;top:11166;width:20;height:2" coordorigin="9304,11166" coordsize="20,2">
              <v:shape style="position:absolute;left:9304;top:11166;width:20;height:2" coordorigin="9304,11166" coordsize="20,0" path="m9304,11166l9324,11166e" filled="false" stroked="true" strokeweight=".47998pt" strokecolor="#000000">
                <v:path arrowok="t"/>
              </v:shape>
            </v:group>
            <v:group style="position:absolute;left:9324;top:11166;width:20;height:2" coordorigin="9324,11166" coordsize="20,2">
              <v:shape style="position:absolute;left:9324;top:11166;width:20;height:2" coordorigin="9324,11166" coordsize="20,0" path="m9324,11166l9343,11166e" filled="false" stroked="true" strokeweight=".47998pt" strokecolor="#000000">
                <v:path arrowok="t"/>
              </v:shape>
            </v:group>
            <v:group style="position:absolute;left:9343;top:11166;width:20;height:2" coordorigin="9343,11166" coordsize="20,2">
              <v:shape style="position:absolute;left:9343;top:11166;width:20;height:2" coordorigin="9343,11166" coordsize="20,0" path="m9343,11166l9362,11166e" filled="false" stroked="true" strokeweight=".47998pt" strokecolor="#000000">
                <v:path arrowok="t"/>
              </v:shape>
            </v:group>
            <v:group style="position:absolute;left:9362;top:11166;width:20;height:2" coordorigin="9362,11166" coordsize="20,2">
              <v:shape style="position:absolute;left:9362;top:11166;width:20;height:2" coordorigin="9362,11166" coordsize="20,0" path="m9362,11166l9381,11166e" filled="false" stroked="true" strokeweight=".47998pt" strokecolor="#000000">
                <v:path arrowok="t"/>
              </v:shape>
            </v:group>
            <v:group style="position:absolute;left:9381;top:11166;width:20;height:2" coordorigin="9381,11166" coordsize="20,2">
              <v:shape style="position:absolute;left:9381;top:11166;width:20;height:2" coordorigin="9381,11166" coordsize="20,0" path="m9381,11166l9400,11166e" filled="false" stroked="true" strokeweight=".47998pt" strokecolor="#000000">
                <v:path arrowok="t"/>
              </v:shape>
            </v:group>
            <v:group style="position:absolute;left:9400;top:11166;width:20;height:2" coordorigin="9400,11166" coordsize="20,2">
              <v:shape style="position:absolute;left:9400;top:11166;width:20;height:2" coordorigin="9400,11166" coordsize="20,0" path="m9400,11166l9420,11166e" filled="false" stroked="true" strokeweight=".47998pt" strokecolor="#000000">
                <v:path arrowok="t"/>
              </v:shape>
            </v:group>
            <v:group style="position:absolute;left:9420;top:11166;width:20;height:2" coordorigin="9420,11166" coordsize="20,2">
              <v:shape style="position:absolute;left:9420;top:11166;width:20;height:2" coordorigin="9420,11166" coordsize="20,0" path="m9420,11166l9439,11166e" filled="false" stroked="true" strokeweight=".47998pt" strokecolor="#000000">
                <v:path arrowok="t"/>
              </v:shape>
            </v:group>
            <v:group style="position:absolute;left:9439;top:11166;width:20;height:2" coordorigin="9439,11166" coordsize="20,2">
              <v:shape style="position:absolute;left:9439;top:11166;width:20;height:2" coordorigin="9439,11166" coordsize="20,0" path="m9439,11166l9458,11166e" filled="false" stroked="true" strokeweight=".47998pt" strokecolor="#000000">
                <v:path arrowok="t"/>
              </v:shape>
            </v:group>
            <v:group style="position:absolute;left:9458;top:11166;width:20;height:2" coordorigin="9458,11166" coordsize="20,2">
              <v:shape style="position:absolute;left:9458;top:11166;width:20;height:2" coordorigin="9458,11166" coordsize="20,0" path="m9458,11166l9477,11166e" filled="false" stroked="true" strokeweight=".47998pt" strokecolor="#000000">
                <v:path arrowok="t"/>
              </v:shape>
            </v:group>
            <v:group style="position:absolute;left:9477;top:11166;width:20;height:2" coordorigin="9477,11166" coordsize="20,2">
              <v:shape style="position:absolute;left:9477;top:11166;width:20;height:2" coordorigin="9477,11166" coordsize="20,0" path="m9477,11166l9496,11166e" filled="false" stroked="true" strokeweight=".47998pt" strokecolor="#000000">
                <v:path arrowok="t"/>
              </v:shape>
            </v:group>
            <v:group style="position:absolute;left:9496;top:11166;width:20;height:2" coordorigin="9496,11166" coordsize="20,2">
              <v:shape style="position:absolute;left:9496;top:11166;width:20;height:2" coordorigin="9496,11166" coordsize="20,0" path="m9496,11166l9516,11166e" filled="false" stroked="true" strokeweight=".47998pt" strokecolor="#000000">
                <v:path arrowok="t"/>
              </v:shape>
            </v:group>
            <v:group style="position:absolute;left:9516;top:11166;width:20;height:2" coordorigin="9516,11166" coordsize="20,2">
              <v:shape style="position:absolute;left:9516;top:11166;width:20;height:2" coordorigin="9516,11166" coordsize="20,0" path="m9516,11166l9535,11166e" filled="false" stroked="true" strokeweight=".47998pt" strokecolor="#000000">
                <v:path arrowok="t"/>
              </v:shape>
            </v:group>
            <v:group style="position:absolute;left:9535;top:11166;width:20;height:2" coordorigin="9535,11166" coordsize="20,2">
              <v:shape style="position:absolute;left:9535;top:11166;width:20;height:2" coordorigin="9535,11166" coordsize="20,0" path="m9535,11166l9554,11166e" filled="false" stroked="true" strokeweight=".47998pt" strokecolor="#000000">
                <v:path arrowok="t"/>
              </v:shape>
            </v:group>
            <v:group style="position:absolute;left:9554;top:11166;width:20;height:2" coordorigin="9554,11166" coordsize="20,2">
              <v:shape style="position:absolute;left:9554;top:11166;width:20;height:2" coordorigin="9554,11166" coordsize="20,0" path="m9554,11166l9573,11166e" filled="false" stroked="true" strokeweight=".47998pt" strokecolor="#000000">
                <v:path arrowok="t"/>
              </v:shape>
            </v:group>
            <v:group style="position:absolute;left:9573;top:11166;width:20;height:2" coordorigin="9573,11166" coordsize="20,2">
              <v:shape style="position:absolute;left:9573;top:11166;width:20;height:2" coordorigin="9573,11166" coordsize="20,0" path="m9573,11166l9592,11166e" filled="false" stroked="true" strokeweight=".47998pt" strokecolor="#000000">
                <v:path arrowok="t"/>
              </v:shape>
            </v:group>
            <v:group style="position:absolute;left:9592;top:11166;width:20;height:2" coordorigin="9592,11166" coordsize="20,2">
              <v:shape style="position:absolute;left:9592;top:11166;width:20;height:2" coordorigin="9592,11166" coordsize="20,0" path="m9592,11166l9612,11166e" filled="false" stroked="true" strokeweight=".47998pt" strokecolor="#000000">
                <v:path arrowok="t"/>
              </v:shape>
            </v:group>
            <v:group style="position:absolute;left:9612;top:11166;width:20;height:2" coordorigin="9612,11166" coordsize="20,2">
              <v:shape style="position:absolute;left:9612;top:11166;width:20;height:2" coordorigin="9612,11166" coordsize="20,0" path="m9612,11166l9631,11166e" filled="false" stroked="true" strokeweight=".47998pt" strokecolor="#000000">
                <v:path arrowok="t"/>
              </v:shape>
            </v:group>
            <v:group style="position:absolute;left:9631;top:11166;width:20;height:2" coordorigin="9631,11166" coordsize="20,2">
              <v:shape style="position:absolute;left:9631;top:11166;width:20;height:2" coordorigin="9631,11166" coordsize="20,0" path="m9631,11166l9650,11166e" filled="false" stroked="true" strokeweight=".47998pt" strokecolor="#000000">
                <v:path arrowok="t"/>
              </v:shape>
            </v:group>
            <v:group style="position:absolute;left:9650;top:11166;width:20;height:2" coordorigin="9650,11166" coordsize="20,2">
              <v:shape style="position:absolute;left:9650;top:11166;width:20;height:2" coordorigin="9650,11166" coordsize="20,0" path="m9650,11166l9669,11166e" filled="false" stroked="true" strokeweight=".47998pt" strokecolor="#000000">
                <v:path arrowok="t"/>
              </v:shape>
            </v:group>
            <v:group style="position:absolute;left:9669;top:11166;width:20;height:2" coordorigin="9669,11166" coordsize="20,2">
              <v:shape style="position:absolute;left:9669;top:11166;width:20;height:2" coordorigin="9669,11166" coordsize="20,0" path="m9669,11166l9688,11166e" filled="false" stroked="true" strokeweight=".47998pt" strokecolor="#000000">
                <v:path arrowok="t"/>
              </v:shape>
            </v:group>
            <v:group style="position:absolute;left:9688;top:11166;width:20;height:2" coordorigin="9688,11166" coordsize="20,2">
              <v:shape style="position:absolute;left:9688;top:11166;width:20;height:2" coordorigin="9688,11166" coordsize="20,0" path="m9688,11166l9708,11166e" filled="false" stroked="true" strokeweight=".47998pt" strokecolor="#000000">
                <v:path arrowok="t"/>
              </v:shape>
            </v:group>
            <v:group style="position:absolute;left:9708;top:11166;width:20;height:2" coordorigin="9708,11166" coordsize="20,2">
              <v:shape style="position:absolute;left:9708;top:11166;width:20;height:2" coordorigin="9708,11166" coordsize="20,0" path="m9708,11166l9727,11166e" filled="false" stroked="true" strokeweight=".47998pt" strokecolor="#000000">
                <v:path arrowok="t"/>
              </v:shape>
            </v:group>
            <v:group style="position:absolute;left:9727;top:11166;width:20;height:2" coordorigin="9727,11166" coordsize="20,2">
              <v:shape style="position:absolute;left:9727;top:11166;width:20;height:2" coordorigin="9727,11166" coordsize="20,0" path="m9727,11166l9746,11166e" filled="false" stroked="true" strokeweight=".47998pt" strokecolor="#000000">
                <v:path arrowok="t"/>
              </v:shape>
            </v:group>
            <v:group style="position:absolute;left:9746;top:11166;width:20;height:2" coordorigin="9746,11166" coordsize="20,2">
              <v:shape style="position:absolute;left:9746;top:11166;width:20;height:2" coordorigin="9746,11166" coordsize="20,0" path="m9746,11166l9765,11166e" filled="false" stroked="true" strokeweight=".47998pt" strokecolor="#000000">
                <v:path arrowok="t"/>
              </v:shape>
            </v:group>
            <v:group style="position:absolute;left:9765;top:11166;width:20;height:2" coordorigin="9765,11166" coordsize="20,2">
              <v:shape style="position:absolute;left:9765;top:11166;width:20;height:2" coordorigin="9765,11166" coordsize="20,0" path="m9765,11166l9784,11166e" filled="false" stroked="true" strokeweight=".47998pt" strokecolor="#000000">
                <v:path arrowok="t"/>
              </v:shape>
            </v:group>
            <v:group style="position:absolute;left:9784;top:11166;width:20;height:2" coordorigin="9784,11166" coordsize="20,2">
              <v:shape style="position:absolute;left:9784;top:11166;width:20;height:2" coordorigin="9784,11166" coordsize="20,0" path="m9784,11166l9804,11166e" filled="false" stroked="true" strokeweight=".47998pt" strokecolor="#000000">
                <v:path arrowok="t"/>
              </v:shape>
            </v:group>
            <v:group style="position:absolute;left:9804;top:11166;width:20;height:2" coordorigin="9804,11166" coordsize="20,2">
              <v:shape style="position:absolute;left:9804;top:11166;width:20;height:2" coordorigin="9804,11166" coordsize="20,0" path="m9804,11166l9823,11166e" filled="false" stroked="true" strokeweight=".47998pt" strokecolor="#000000">
                <v:path arrowok="t"/>
              </v:shape>
            </v:group>
            <v:group style="position:absolute;left:9823;top:11166;width:20;height:2" coordorigin="9823,11166" coordsize="20,2">
              <v:shape style="position:absolute;left:9823;top:11166;width:20;height:2" coordorigin="9823,11166" coordsize="20,0" path="m9823,11166l9842,11166e" filled="false" stroked="true" strokeweight=".47998pt" strokecolor="#000000">
                <v:path arrowok="t"/>
              </v:shape>
            </v:group>
            <v:group style="position:absolute;left:9842;top:11166;width:20;height:2" coordorigin="9842,11166" coordsize="20,2">
              <v:shape style="position:absolute;left:9842;top:11166;width:20;height:2" coordorigin="9842,11166" coordsize="20,0" path="m9842,11166l9861,11166e" filled="false" stroked="true" strokeweight=".47998pt" strokecolor="#000000">
                <v:path arrowok="t"/>
              </v:shape>
            </v:group>
            <v:group style="position:absolute;left:9861;top:11166;width:20;height:2" coordorigin="9861,11166" coordsize="20,2">
              <v:shape style="position:absolute;left:9861;top:11166;width:20;height:2" coordorigin="9861,11166" coordsize="20,0" path="m9861,11166l9880,11166e" filled="false" stroked="true" strokeweight=".47998pt" strokecolor="#000000">
                <v:path arrowok="t"/>
              </v:shape>
            </v:group>
            <v:group style="position:absolute;left:9880;top:11166;width:20;height:2" coordorigin="9880,11166" coordsize="20,2">
              <v:shape style="position:absolute;left:9880;top:11166;width:20;height:2" coordorigin="9880,11166" coordsize="20,0" path="m9880,11166l9900,11166e" filled="false" stroked="true" strokeweight=".47998pt" strokecolor="#000000">
                <v:path arrowok="t"/>
              </v:shape>
            </v:group>
            <v:group style="position:absolute;left:9900;top:11166;width:20;height:2" coordorigin="9900,11166" coordsize="20,2">
              <v:shape style="position:absolute;left:9900;top:11166;width:20;height:2" coordorigin="9900,11166" coordsize="20,0" path="m9900,11166l9919,11166e" filled="false" stroked="true" strokeweight=".47998pt" strokecolor="#000000">
                <v:path arrowok="t"/>
              </v:shape>
            </v:group>
            <v:group style="position:absolute;left:9919;top:11166;width:20;height:2" coordorigin="9919,11166" coordsize="20,2">
              <v:shape style="position:absolute;left:9919;top:11166;width:20;height:2" coordorigin="9919,11166" coordsize="20,0" path="m9919,11166l9938,11166e" filled="false" stroked="true" strokeweight=".47998pt" strokecolor="#000000">
                <v:path arrowok="t"/>
              </v:shape>
            </v:group>
            <v:group style="position:absolute;left:9938;top:11166;width:20;height:2" coordorigin="9938,11166" coordsize="20,2">
              <v:shape style="position:absolute;left:9938;top:11166;width:20;height:2" coordorigin="9938,11166" coordsize="20,0" path="m9938,11166l9957,11166e" filled="false" stroked="true" strokeweight=".47998pt" strokecolor="#000000">
                <v:path arrowok="t"/>
              </v:shape>
            </v:group>
            <v:group style="position:absolute;left:9957;top:11166;width:20;height:2" coordorigin="9957,11166" coordsize="20,2">
              <v:shape style="position:absolute;left:9957;top:11166;width:20;height:2" coordorigin="9957,11166" coordsize="20,0" path="m9957,11166l9976,11166e" filled="false" stroked="true" strokeweight=".47998pt" strokecolor="#000000">
                <v:path arrowok="t"/>
              </v:shape>
            </v:group>
            <v:group style="position:absolute;left:9976;top:11166;width:20;height:2" coordorigin="9976,11166" coordsize="20,2">
              <v:shape style="position:absolute;left:9976;top:11166;width:20;height:2" coordorigin="9976,11166" coordsize="20,0" path="m9976,11166l9996,11166e" filled="false" stroked="true" strokeweight=".47998pt" strokecolor="#000000">
                <v:path arrowok="t"/>
              </v:shape>
            </v:group>
            <v:group style="position:absolute;left:9996;top:11166;width:20;height:2" coordorigin="9996,11166" coordsize="20,2">
              <v:shape style="position:absolute;left:9996;top:11166;width:20;height:2" coordorigin="9996,11166" coordsize="20,0" path="m9996,11166l10015,11166e" filled="false" stroked="true" strokeweight=".47998pt" strokecolor="#000000">
                <v:path arrowok="t"/>
              </v:shape>
            </v:group>
            <v:group style="position:absolute;left:10015;top:11166;width:20;height:2" coordorigin="10015,11166" coordsize="20,2">
              <v:shape style="position:absolute;left:10015;top:11166;width:20;height:2" coordorigin="10015,11166" coordsize="20,0" path="m10015,11166l10034,11166e" filled="false" stroked="true" strokeweight=".47998pt" strokecolor="#000000">
                <v:path arrowok="t"/>
              </v:shape>
            </v:group>
            <v:group style="position:absolute;left:10034;top:11166;width:20;height:2" coordorigin="10034,11166" coordsize="20,2">
              <v:shape style="position:absolute;left:10034;top:11166;width:20;height:2" coordorigin="10034,11166" coordsize="20,0" path="m10034,11166l10053,11166e" filled="false" stroked="true" strokeweight=".47998pt" strokecolor="#000000">
                <v:path arrowok="t"/>
              </v:shape>
            </v:group>
            <v:group style="position:absolute;left:10053;top:11166;width:20;height:2" coordorigin="10053,11166" coordsize="20,2">
              <v:shape style="position:absolute;left:10053;top:11166;width:20;height:2" coordorigin="10053,11166" coordsize="20,0" path="m10053,11166l10072,11166e" filled="false" stroked="true" strokeweight=".47998pt" strokecolor="#000000">
                <v:path arrowok="t"/>
              </v:shape>
            </v:group>
            <v:group style="position:absolute;left:10072;top:11166;width:20;height:2" coordorigin="10072,11166" coordsize="20,2">
              <v:shape style="position:absolute;left:10072;top:11166;width:20;height:2" coordorigin="10072,11166" coordsize="20,0" path="m10072,11166l10092,11166e" filled="false" stroked="true" strokeweight=".47998pt" strokecolor="#000000">
                <v:path arrowok="t"/>
              </v:shape>
            </v:group>
            <v:group style="position:absolute;left:10092;top:11166;width:20;height:2" coordorigin="10092,11166" coordsize="20,2">
              <v:shape style="position:absolute;left:10092;top:11166;width:20;height:2" coordorigin="10092,11166" coordsize="20,0" path="m10092,11166l10111,11166e" filled="false" stroked="true" strokeweight=".47998pt" strokecolor="#000000">
                <v:path arrowok="t"/>
              </v:shape>
            </v:group>
            <v:group style="position:absolute;left:10111;top:11166;width:20;height:2" coordorigin="10111,11166" coordsize="20,2">
              <v:shape style="position:absolute;left:10111;top:11166;width:20;height:2" coordorigin="10111,11166" coordsize="20,0" path="m10111,11166l10130,11166e" filled="false" stroked="true" strokeweight=".47998pt" strokecolor="#000000">
                <v:path arrowok="t"/>
              </v:shape>
            </v:group>
            <v:group style="position:absolute;left:10130;top:11166;width:20;height:2" coordorigin="10130,11166" coordsize="20,2">
              <v:shape style="position:absolute;left:10130;top:11166;width:20;height:2" coordorigin="10130,11166" coordsize="20,0" path="m10130,11166l10149,11166e" filled="false" stroked="true" strokeweight=".47998pt" strokecolor="#000000">
                <v:path arrowok="t"/>
              </v:shape>
            </v:group>
            <v:group style="position:absolute;left:10149;top:11166;width:20;height:2" coordorigin="10149,11166" coordsize="20,2">
              <v:shape style="position:absolute;left:10149;top:11166;width:20;height:2" coordorigin="10149,11166" coordsize="20,0" path="m10149,11166l10168,11166e" filled="false" stroked="true" strokeweight=".47998pt" strokecolor="#000000">
                <v:path arrowok="t"/>
              </v:shape>
            </v:group>
            <v:group style="position:absolute;left:10168;top:11166;width:20;height:2" coordorigin="10168,11166" coordsize="20,2">
              <v:shape style="position:absolute;left:10168;top:11166;width:20;height:2" coordorigin="10168,11166" coordsize="20,0" path="m10168,11166l10188,11166e" filled="false" stroked="true" strokeweight=".47998pt" strokecolor="#000000">
                <v:path arrowok="t"/>
              </v:shape>
              <v:shape style="position:absolute;left:10188;top:11161;width:2;height:10" type="#_x0000_t75" stroked="false">
                <v:imagedata r:id="rId63" o:title=""/>
              </v:shape>
            </v:group>
            <v:group style="position:absolute;left:2727;top:11171;width:10;height:20" coordorigin="2727,11171" coordsize="10,20">
              <v:shape style="position:absolute;left:2727;top:11171;width:10;height:20" coordorigin="2727,11171" coordsize="10,20" path="m2727,11190l2736,11190,2736,11171,2727,11171,2727,11190xe" filled="true" fillcolor="#000000" stroked="false">
                <v:path arrowok="t"/>
                <v:fill type="solid"/>
              </v:shape>
            </v:group>
            <v:group style="position:absolute;left:2727;top:11190;width:10;height:20" coordorigin="2727,11190" coordsize="10,20">
              <v:shape style="position:absolute;left:2727;top:11190;width:10;height:20" coordorigin="2727,11190" coordsize="10,20" path="m2727,11209l2736,11209,2736,11190,2727,11190,2727,11209xe" filled="true" fillcolor="#000000" stroked="false">
                <v:path arrowok="t"/>
                <v:fill type="solid"/>
              </v:shape>
            </v:group>
            <v:group style="position:absolute;left:2727;top:11209;width:10;height:20" coordorigin="2727,11209" coordsize="10,20">
              <v:shape style="position:absolute;left:2727;top:11209;width:10;height:20" coordorigin="2727,11209" coordsize="10,20" path="m2727,11229l2736,11229,2736,11209,2727,11209,2727,11229xe" filled="true" fillcolor="#000000" stroked="false">
                <v:path arrowok="t"/>
                <v:fill type="solid"/>
              </v:shape>
            </v:group>
            <v:group style="position:absolute;left:2727;top:11229;width:10;height:20" coordorigin="2727,11229" coordsize="10,20">
              <v:shape style="position:absolute;left:2727;top:11229;width:10;height:20" coordorigin="2727,11229" coordsize="10,20" path="m2727,11248l2736,11248,2736,11229,2727,11229,2727,11248xe" filled="true" fillcolor="#000000" stroked="false">
                <v:path arrowok="t"/>
                <v:fill type="solid"/>
              </v:shape>
            </v:group>
            <v:group style="position:absolute;left:2727;top:11248;width:10;height:20" coordorigin="2727,11248" coordsize="10,20">
              <v:shape style="position:absolute;left:2727;top:11248;width:10;height:20" coordorigin="2727,11248" coordsize="10,20" path="m2727,11267l2736,11267,2736,11248,2727,11248,2727,11267xe" filled="true" fillcolor="#000000" stroked="false">
                <v:path arrowok="t"/>
                <v:fill type="solid"/>
              </v:shape>
            </v:group>
            <v:group style="position:absolute;left:2727;top:11267;width:10;height:20" coordorigin="2727,11267" coordsize="10,20">
              <v:shape style="position:absolute;left:2727;top:11267;width:10;height:20" coordorigin="2727,11267" coordsize="10,20" path="m2727,11286l2736,11286,2736,11267,2727,11267,2727,11286xe" filled="true" fillcolor="#000000" stroked="false">
                <v:path arrowok="t"/>
                <v:fill type="solid"/>
              </v:shape>
            </v:group>
            <v:group style="position:absolute;left:2727;top:11286;width:10;height:20" coordorigin="2727,11286" coordsize="10,20">
              <v:shape style="position:absolute;left:2727;top:11286;width:10;height:20" coordorigin="2727,11286" coordsize="10,20" path="m2727,11305l2736,11305,2736,11286,2727,11286,2727,11305xe" filled="true" fillcolor="#000000" stroked="false">
                <v:path arrowok="t"/>
                <v:fill type="solid"/>
              </v:shape>
            </v:group>
            <v:group style="position:absolute;left:2727;top:11305;width:10;height:20" coordorigin="2727,11305" coordsize="10,20">
              <v:shape style="position:absolute;left:2727;top:11305;width:10;height:20" coordorigin="2727,11305" coordsize="10,20" path="m2727,11325l2736,11325,2736,11305,2727,11305,2727,11325xe" filled="true" fillcolor="#000000" stroked="false">
                <v:path arrowok="t"/>
                <v:fill type="solid"/>
              </v:shape>
            </v:group>
            <v:group style="position:absolute;left:2727;top:11325;width:10;height:20" coordorigin="2727,11325" coordsize="10,20">
              <v:shape style="position:absolute;left:2727;top:11325;width:10;height:20" coordorigin="2727,11325" coordsize="10,20" path="m2727,11344l2736,11344,2736,11325,2727,11325,2727,11344xe" filled="true" fillcolor="#000000" stroked="false">
                <v:path arrowok="t"/>
                <v:fill type="solid"/>
              </v:shape>
            </v:group>
            <v:group style="position:absolute;left:2727;top:11344;width:10;height:20" coordorigin="2727,11344" coordsize="10,20">
              <v:shape style="position:absolute;left:2727;top:11344;width:10;height:20" coordorigin="2727,11344" coordsize="10,20" path="m2727,11363l2736,11363,2736,11344,2727,11344,2727,11363xe" filled="true" fillcolor="#000000" stroked="false">
                <v:path arrowok="t"/>
                <v:fill type="solid"/>
              </v:shape>
            </v:group>
            <v:group style="position:absolute;left:2727;top:11363;width:10;height:20" coordorigin="2727,11363" coordsize="10,20">
              <v:shape style="position:absolute;left:2727;top:11363;width:10;height:20" coordorigin="2727,11363" coordsize="10,20" path="m2727,11382l2736,11382,2736,11363,2727,11363,2727,11382xe" filled="true" fillcolor="#000000" stroked="false">
                <v:path arrowok="t"/>
                <v:fill type="solid"/>
              </v:shape>
            </v:group>
            <v:group style="position:absolute;left:2727;top:11382;width:10;height:20" coordorigin="2727,11382" coordsize="10,20">
              <v:shape style="position:absolute;left:2727;top:11382;width:10;height:20" coordorigin="2727,11382" coordsize="10,20" path="m2727,11401l2736,11401,2736,11382,2727,11382,2727,11401xe" filled="true" fillcolor="#000000" stroked="false">
                <v:path arrowok="t"/>
                <v:fill type="solid"/>
              </v:shape>
            </v:group>
            <v:group style="position:absolute;left:2727;top:11401;width:10;height:20" coordorigin="2727,11401" coordsize="10,20">
              <v:shape style="position:absolute;left:2727;top:11401;width:10;height:20" coordorigin="2727,11401" coordsize="10,20" path="m2727,11421l2736,11421,2736,11401,2727,11401,2727,11421xe" filled="true" fillcolor="#000000" stroked="false">
                <v:path arrowok="t"/>
                <v:fill type="solid"/>
              </v:shape>
            </v:group>
            <v:group style="position:absolute;left:2727;top:11421;width:10;height:20" coordorigin="2727,11421" coordsize="10,20">
              <v:shape style="position:absolute;left:2727;top:11421;width:10;height:20" coordorigin="2727,11421" coordsize="10,20" path="m2727,11440l2736,11440,2736,11421,2727,11421,2727,11440xe" filled="true" fillcolor="#000000" stroked="false">
                <v:path arrowok="t"/>
                <v:fill type="solid"/>
              </v:shape>
            </v:group>
            <v:group style="position:absolute;left:2727;top:11440;width:10;height:20" coordorigin="2727,11440" coordsize="10,20">
              <v:shape style="position:absolute;left:2727;top:11440;width:10;height:20" coordorigin="2727,11440" coordsize="10,20" path="m2727,11459l2736,11459,2736,11440,2727,11440,2727,11459xe" filled="true" fillcolor="#000000" stroked="false">
                <v:path arrowok="t"/>
                <v:fill type="solid"/>
              </v:shape>
            </v:group>
            <v:group style="position:absolute;left:2727;top:11459;width:10;height:20" coordorigin="2727,11459" coordsize="10,20">
              <v:shape style="position:absolute;left:2727;top:11459;width:10;height:20" coordorigin="2727,11459" coordsize="10,20" path="m2727,11478l2736,11478,2736,11459,2727,11459,2727,11478xe" filled="true" fillcolor="#000000" stroked="false">
                <v:path arrowok="t"/>
                <v:fill type="solid"/>
              </v:shape>
            </v:group>
            <v:group style="position:absolute;left:2727;top:11478;width:10;height:20" coordorigin="2727,11478" coordsize="10,20">
              <v:shape style="position:absolute;left:2727;top:11478;width:10;height:20" coordorigin="2727,11478" coordsize="10,20" path="m2727,11497l2736,11497,2736,11478,2727,11478,2727,11497xe" filled="true" fillcolor="#000000" stroked="false">
                <v:path arrowok="t"/>
                <v:fill type="solid"/>
              </v:shape>
            </v:group>
            <v:group style="position:absolute;left:2727;top:11497;width:10;height:20" coordorigin="2727,11497" coordsize="10,20">
              <v:shape style="position:absolute;left:2727;top:11497;width:10;height:20" coordorigin="2727,11497" coordsize="10,20" path="m2727,11517l2736,11517,2736,11497,2727,11497,2727,11517xe" filled="true" fillcolor="#000000" stroked="false">
                <v:path arrowok="t"/>
                <v:fill type="solid"/>
              </v:shape>
            </v:group>
            <v:group style="position:absolute;left:2727;top:11517;width:10;height:20" coordorigin="2727,11517" coordsize="10,20">
              <v:shape style="position:absolute;left:2727;top:11517;width:10;height:20" coordorigin="2727,11517" coordsize="10,20" path="m2727,11536l2736,11536,2736,11517,2727,11517,2727,11536xe" filled="true" fillcolor="#000000" stroked="false">
                <v:path arrowok="t"/>
                <v:fill type="solid"/>
              </v:shape>
            </v:group>
            <v:group style="position:absolute;left:2727;top:11536;width:10;height:20" coordorigin="2727,11536" coordsize="10,20">
              <v:shape style="position:absolute;left:2727;top:11536;width:10;height:20" coordorigin="2727,11536" coordsize="10,20" path="m2727,11555l2736,11555,2736,11536,2727,11536,2727,11555xe" filled="true" fillcolor="#000000" stroked="false">
                <v:path arrowok="t"/>
                <v:fill type="solid"/>
              </v:shape>
            </v:group>
            <v:group style="position:absolute;left:2727;top:11555;width:10;height:20" coordorigin="2727,11555" coordsize="10,20">
              <v:shape style="position:absolute;left:2727;top:11555;width:10;height:20" coordorigin="2727,11555" coordsize="10,20" path="m2727,11574l2736,11574,2736,11555,2727,11555,2727,11574xe" filled="true" fillcolor="#000000" stroked="false">
                <v:path arrowok="t"/>
                <v:fill type="solid"/>
              </v:shape>
            </v:group>
            <v:group style="position:absolute;left:2727;top:11574;width:10;height:20" coordorigin="2727,11574" coordsize="10,20">
              <v:shape style="position:absolute;left:2727;top:11574;width:10;height:20" coordorigin="2727,11574" coordsize="10,20" path="m2727,11593l2736,11593,2736,11574,2727,11574,2727,11593xe" filled="true" fillcolor="#000000" stroked="false">
                <v:path arrowok="t"/>
                <v:fill type="solid"/>
              </v:shape>
            </v:group>
            <v:group style="position:absolute;left:2727;top:11593;width:10;height:20" coordorigin="2727,11593" coordsize="10,20">
              <v:shape style="position:absolute;left:2727;top:11593;width:10;height:20" coordorigin="2727,11593" coordsize="10,20" path="m2727,11613l2736,11613,2736,11593,2727,11593,2727,11613xe" filled="true" fillcolor="#000000" stroked="false">
                <v:path arrowok="t"/>
                <v:fill type="solid"/>
              </v:shape>
            </v:group>
            <v:group style="position:absolute;left:2727;top:11613;width:10;height:20" coordorigin="2727,11613" coordsize="10,20">
              <v:shape style="position:absolute;left:2727;top:11613;width:10;height:20" coordorigin="2727,11613" coordsize="10,20" path="m2727,11632l2736,11632,2736,11613,2727,11613,2727,11632xe" filled="true" fillcolor="#000000" stroked="false">
                <v:path arrowok="t"/>
                <v:fill type="solid"/>
              </v:shape>
            </v:group>
            <v:group style="position:absolute;left:2727;top:11632;width:10;height:20" coordorigin="2727,11632" coordsize="10,20">
              <v:shape style="position:absolute;left:2727;top:11632;width:10;height:20" coordorigin="2727,11632" coordsize="10,20" path="m2727,11651l2736,11651,2736,11632,2727,11632,2727,11651xe" filled="true" fillcolor="#000000" stroked="false">
                <v:path arrowok="t"/>
                <v:fill type="solid"/>
              </v:shape>
            </v:group>
            <v:group style="position:absolute;left:2727;top:11651;width:10;height:20" coordorigin="2727,11651" coordsize="10,20">
              <v:shape style="position:absolute;left:2727;top:11651;width:10;height:20" coordorigin="2727,11651" coordsize="10,20" path="m2727,11670l2736,11670,2736,11651,2727,11651,2727,11670xe" filled="true" fillcolor="#000000" stroked="false">
                <v:path arrowok="t"/>
                <v:fill type="solid"/>
              </v:shape>
            </v:group>
            <v:group style="position:absolute;left:2727;top:11670;width:10;height:20" coordorigin="2727,11670" coordsize="10,20">
              <v:shape style="position:absolute;left:2727;top:11670;width:10;height:20" coordorigin="2727,11670" coordsize="10,20" path="m2727,11689l2736,11689,2736,11670,2727,11670,2727,11689xe" filled="true" fillcolor="#000000" stroked="false">
                <v:path arrowok="t"/>
                <v:fill type="solid"/>
              </v:shape>
            </v:group>
            <v:group style="position:absolute;left:2727;top:11689;width:10;height:20" coordorigin="2727,11689" coordsize="10,20">
              <v:shape style="position:absolute;left:2727;top:11689;width:10;height:20" coordorigin="2727,11689" coordsize="10,20" path="m2727,11709l2736,11709,2736,11689,2727,11689,2727,11709xe" filled="true" fillcolor="#000000" stroked="false">
                <v:path arrowok="t"/>
                <v:fill type="solid"/>
              </v:shape>
            </v:group>
            <v:group style="position:absolute;left:2727;top:11709;width:10;height:20" coordorigin="2727,11709" coordsize="10,20">
              <v:shape style="position:absolute;left:2727;top:11709;width:10;height:20" coordorigin="2727,11709" coordsize="10,20" path="m2727,11728l2736,11728,2736,11709,2727,11709,2727,11728xe" filled="true" fillcolor="#000000" stroked="false">
                <v:path arrowok="t"/>
                <v:fill type="solid"/>
              </v:shape>
            </v:group>
            <v:group style="position:absolute;left:2727;top:11728;width:10;height:20" coordorigin="2727,11728" coordsize="10,20">
              <v:shape style="position:absolute;left:2727;top:11728;width:10;height:20" coordorigin="2727,11728" coordsize="10,20" path="m2727,11747l2736,11747,2736,11728,2727,11728,2727,11747xe" filled="true" fillcolor="#000000" stroked="false">
                <v:path arrowok="t"/>
                <v:fill type="solid"/>
              </v:shape>
            </v:group>
            <v:group style="position:absolute;left:2727;top:11747;width:10;height:20" coordorigin="2727,11747" coordsize="10,20">
              <v:shape style="position:absolute;left:2727;top:11747;width:10;height:20" coordorigin="2727,11747" coordsize="10,20" path="m2727,11766l2736,11766,2736,11747,2727,11747,2727,11766xe" filled="true" fillcolor="#000000" stroked="false">
                <v:path arrowok="t"/>
                <v:fill type="solid"/>
              </v:shape>
            </v:group>
            <v:group style="position:absolute;left:2727;top:11766;width:10;height:20" coordorigin="2727,11766" coordsize="10,20">
              <v:shape style="position:absolute;left:2727;top:11766;width:10;height:20" coordorigin="2727,11766" coordsize="10,20" path="m2727,11785l2736,11785,2736,11766,2727,11766,2727,11785xe" filled="true" fillcolor="#000000" stroked="false">
                <v:path arrowok="t"/>
                <v:fill type="solid"/>
              </v:shape>
            </v:group>
            <v:group style="position:absolute;left:2727;top:11785;width:10;height:20" coordorigin="2727,11785" coordsize="10,20">
              <v:shape style="position:absolute;left:2727;top:11785;width:10;height:20" coordorigin="2727,11785" coordsize="10,20" path="m2727,11805l2736,11805,2736,11785,2727,11785,2727,11805xe" filled="true" fillcolor="#000000" stroked="false">
                <v:path arrowok="t"/>
                <v:fill type="solid"/>
              </v:shape>
            </v:group>
            <v:group style="position:absolute;left:2727;top:11805;width:10;height:20" coordorigin="2727,11805" coordsize="10,20">
              <v:shape style="position:absolute;left:2727;top:11805;width:10;height:20" coordorigin="2727,11805" coordsize="10,20" path="m2727,11824l2736,11824,2736,11805,2727,11805,2727,11824xe" filled="true" fillcolor="#000000" stroked="false">
                <v:path arrowok="t"/>
                <v:fill type="solid"/>
              </v:shape>
            </v:group>
            <v:group style="position:absolute;left:2727;top:11824;width:10;height:20" coordorigin="2727,11824" coordsize="10,20">
              <v:shape style="position:absolute;left:2727;top:11824;width:10;height:20" coordorigin="2727,11824" coordsize="10,20" path="m2727,11843l2736,11843,2736,11824,2727,11824,2727,11843xe" filled="true" fillcolor="#000000" stroked="false">
                <v:path arrowok="t"/>
                <v:fill type="solid"/>
              </v:shape>
            </v:group>
            <v:group style="position:absolute;left:2727;top:11843;width:10;height:20" coordorigin="2727,11843" coordsize="10,20">
              <v:shape style="position:absolute;left:2727;top:11843;width:10;height:20" coordorigin="2727,11843" coordsize="10,20" path="m2727,11862l2736,11862,2736,11843,2727,11843,2727,11862xe" filled="true" fillcolor="#000000" stroked="false">
                <v:path arrowok="t"/>
                <v:fill type="solid"/>
              </v:shape>
            </v:group>
            <v:group style="position:absolute;left:2727;top:11862;width:10;height:20" coordorigin="2727,11862" coordsize="10,20">
              <v:shape style="position:absolute;left:2727;top:11862;width:10;height:20" coordorigin="2727,11862" coordsize="10,20" path="m2727,11881l2736,11881,2736,11862,2727,11862,2727,11881xe" filled="true" fillcolor="#000000" stroked="false">
                <v:path arrowok="t"/>
                <v:fill type="solid"/>
              </v:shape>
            </v:group>
            <v:group style="position:absolute;left:2727;top:11881;width:10;height:20" coordorigin="2727,11881" coordsize="10,20">
              <v:shape style="position:absolute;left:2727;top:11881;width:10;height:20" coordorigin="2727,11881" coordsize="10,20" path="m2727,11901l2736,11901,2736,11881,2727,11881,2727,11901xe" filled="true" fillcolor="#000000" stroked="false">
                <v:path arrowok="t"/>
                <v:fill type="solid"/>
              </v:shape>
            </v:group>
            <v:group style="position:absolute;left:2727;top:11901;width:10;height:20" coordorigin="2727,11901" coordsize="10,20">
              <v:shape style="position:absolute;left:2727;top:11901;width:10;height:20" coordorigin="2727,11901" coordsize="10,20" path="m2727,11920l2736,11920,2736,11901,2727,11901,2727,11920xe" filled="true" fillcolor="#000000" stroked="false">
                <v:path arrowok="t"/>
                <v:fill type="solid"/>
              </v:shape>
            </v:group>
            <v:group style="position:absolute;left:2727;top:11920;width:10;height:20" coordorigin="2727,11920" coordsize="10,20">
              <v:shape style="position:absolute;left:2727;top:11920;width:10;height:20" coordorigin="2727,11920" coordsize="10,20" path="m2727,11939l2736,11939,2736,11920,2727,11920,2727,11939xe" filled="true" fillcolor="#000000" stroked="false">
                <v:path arrowok="t"/>
                <v:fill type="solid"/>
              </v:shape>
            </v:group>
            <v:group style="position:absolute;left:2727;top:11939;width:10;height:20" coordorigin="2727,11939" coordsize="10,20">
              <v:shape style="position:absolute;left:2727;top:11939;width:10;height:20" coordorigin="2727,11939" coordsize="10,20" path="m2727,11958l2736,11958,2736,11939,2727,11939,2727,11958xe" filled="true" fillcolor="#000000" stroked="false">
                <v:path arrowok="t"/>
                <v:fill type="solid"/>
              </v:shape>
            </v:group>
            <v:group style="position:absolute;left:2727;top:11958;width:10;height:20" coordorigin="2727,11958" coordsize="10,20">
              <v:shape style="position:absolute;left:2727;top:11958;width:10;height:20" coordorigin="2727,11958" coordsize="10,20" path="m2727,11977l2736,11977,2736,11958,2727,11958,2727,11977xe" filled="true" fillcolor="#000000" stroked="false">
                <v:path arrowok="t"/>
                <v:fill type="solid"/>
              </v:shape>
            </v:group>
            <v:group style="position:absolute;left:2727;top:11977;width:10;height:20" coordorigin="2727,11977" coordsize="10,20">
              <v:shape style="position:absolute;left:2727;top:11977;width:10;height:20" coordorigin="2727,11977" coordsize="10,20" path="m2727,11997l2736,11997,2736,11977,2727,11977,2727,11997xe" filled="true" fillcolor="#000000" stroked="false">
                <v:path arrowok="t"/>
                <v:fill type="solid"/>
              </v:shape>
            </v:group>
            <v:group style="position:absolute;left:2727;top:11997;width:10;height:20" coordorigin="2727,11997" coordsize="10,20">
              <v:shape style="position:absolute;left:2727;top:11997;width:10;height:20" coordorigin="2727,11997" coordsize="10,20" path="m2727,12016l2736,12016,2736,11997,2727,11997,2727,12016xe" filled="true" fillcolor="#000000" stroked="false">
                <v:path arrowok="t"/>
                <v:fill type="solid"/>
              </v:shape>
            </v:group>
            <v:group style="position:absolute;left:2727;top:12016;width:10;height:20" coordorigin="2727,12016" coordsize="10,20">
              <v:shape style="position:absolute;left:2727;top:12016;width:10;height:20" coordorigin="2727,12016" coordsize="10,20" path="m2727,12035l2736,12035,2736,12016,2727,12016,2727,12035xe" filled="true" fillcolor="#000000" stroked="false">
                <v:path arrowok="t"/>
                <v:fill type="solid"/>
              </v:shape>
            </v:group>
            <v:group style="position:absolute;left:2727;top:12035;width:10;height:20" coordorigin="2727,12035" coordsize="10,20">
              <v:shape style="position:absolute;left:2727;top:12035;width:10;height:20" coordorigin="2727,12035" coordsize="10,20" path="m2727,12054l2736,12054,2736,12035,2727,12035,2727,12054xe" filled="true" fillcolor="#000000" stroked="false">
                <v:path arrowok="t"/>
                <v:fill type="solid"/>
              </v:shape>
            </v:group>
            <v:group style="position:absolute;left:2727;top:12054;width:10;height:20" coordorigin="2727,12054" coordsize="10,20">
              <v:shape style="position:absolute;left:2727;top:12054;width:10;height:20" coordorigin="2727,12054" coordsize="10,20" path="m2727,12073l2736,12073,2736,12054,2727,12054,2727,12073xe" filled="true" fillcolor="#000000" stroked="false">
                <v:path arrowok="t"/>
                <v:fill type="solid"/>
              </v:shape>
            </v:group>
            <v:group style="position:absolute;left:2727;top:12073;width:10;height:20" coordorigin="2727,12073" coordsize="10,20">
              <v:shape style="position:absolute;left:2727;top:12073;width:10;height:20" coordorigin="2727,12073" coordsize="10,20" path="m2727,12093l2736,12093,2736,12073,2727,12073,2727,12093xe" filled="true" fillcolor="#000000" stroked="false">
                <v:path arrowok="t"/>
                <v:fill type="solid"/>
              </v:shape>
            </v:group>
            <v:group style="position:absolute;left:2727;top:12093;width:10;height:20" coordorigin="2727,12093" coordsize="10,20">
              <v:shape style="position:absolute;left:2727;top:12093;width:10;height:20" coordorigin="2727,12093" coordsize="10,20" path="m2727,12112l2736,12112,2736,12093,2727,12093,2727,12112xe" filled="true" fillcolor="#000000" stroked="false">
                <v:path arrowok="t"/>
                <v:fill type="solid"/>
              </v:shape>
            </v:group>
            <v:group style="position:absolute;left:2727;top:12112;width:10;height:20" coordorigin="2727,12112" coordsize="10,20">
              <v:shape style="position:absolute;left:2727;top:12112;width:10;height:20" coordorigin="2727,12112" coordsize="10,20" path="m2727,12131l2736,12131,2736,12112,2727,12112,2727,12131xe" filled="true" fillcolor="#000000" stroked="false">
                <v:path arrowok="t"/>
                <v:fill type="solid"/>
              </v:shape>
            </v:group>
            <v:group style="position:absolute;left:2727;top:12131;width:10;height:20" coordorigin="2727,12131" coordsize="10,20">
              <v:shape style="position:absolute;left:2727;top:12131;width:10;height:20" coordorigin="2727,12131" coordsize="10,20" path="m2727,12150l2736,12150,2736,12131,2727,12131,2727,12150xe" filled="true" fillcolor="#000000" stroked="false">
                <v:path arrowok="t"/>
                <v:fill type="solid"/>
              </v:shape>
            </v:group>
            <v:group style="position:absolute;left:2727;top:12150;width:10;height:20" coordorigin="2727,12150" coordsize="10,20">
              <v:shape style="position:absolute;left:2727;top:12150;width:10;height:20" coordorigin="2727,12150" coordsize="10,20" path="m2727,12169l2736,12169,2736,12150,2727,12150,2727,12169xe" filled="true" fillcolor="#000000" stroked="false">
                <v:path arrowok="t"/>
                <v:fill type="solid"/>
              </v:shape>
            </v:group>
            <v:group style="position:absolute;left:2727;top:12169;width:10;height:20" coordorigin="2727,12169" coordsize="10,20">
              <v:shape style="position:absolute;left:2727;top:12169;width:10;height:20" coordorigin="2727,12169" coordsize="10,20" path="m2727,12189l2736,12189,2736,12169,2727,12169,2727,12189xe" filled="true" fillcolor="#000000" stroked="false">
                <v:path arrowok="t"/>
                <v:fill type="solid"/>
              </v:shape>
            </v:group>
            <v:group style="position:absolute;left:2727;top:12189;width:10;height:20" coordorigin="2727,12189" coordsize="10,20">
              <v:shape style="position:absolute;left:2727;top:12189;width:10;height:20" coordorigin="2727,12189" coordsize="10,20" path="m2727,12208l2736,12208,2736,12189,2727,12189,2727,12208xe" filled="true" fillcolor="#000000" stroked="false">
                <v:path arrowok="t"/>
                <v:fill type="solid"/>
              </v:shape>
            </v:group>
            <v:group style="position:absolute;left:2727;top:12208;width:10;height:20" coordorigin="2727,12208" coordsize="10,20">
              <v:shape style="position:absolute;left:2727;top:12208;width:10;height:20" coordorigin="2727,12208" coordsize="10,20" path="m2727,12227l2736,12227,2736,12208,2727,12208,2727,12227xe" filled="true" fillcolor="#000000" stroked="false">
                <v:path arrowok="t"/>
                <v:fill type="solid"/>
              </v:shape>
            </v:group>
            <v:group style="position:absolute;left:2727;top:12227;width:10;height:20" coordorigin="2727,12227" coordsize="10,20">
              <v:shape style="position:absolute;left:2727;top:12227;width:10;height:20" coordorigin="2727,12227" coordsize="10,20" path="m2727,12246l2736,12246,2736,12227,2727,12227,2727,12246xe" filled="true" fillcolor="#000000" stroked="false">
                <v:path arrowok="t"/>
                <v:fill type="solid"/>
              </v:shape>
            </v:group>
            <v:group style="position:absolute;left:2727;top:12246;width:10;height:20" coordorigin="2727,12246" coordsize="10,20">
              <v:shape style="position:absolute;left:2727;top:12246;width:10;height:20" coordorigin="2727,12246" coordsize="10,20" path="m2727,12265l2736,12265,2736,12246,2727,12246,2727,12265xe" filled="true" fillcolor="#000000" stroked="false">
                <v:path arrowok="t"/>
                <v:fill type="solid"/>
              </v:shape>
            </v:group>
            <v:group style="position:absolute;left:2727;top:12265;width:10;height:20" coordorigin="2727,12265" coordsize="10,20">
              <v:shape style="position:absolute;left:2727;top:12265;width:10;height:20" coordorigin="2727,12265" coordsize="10,20" path="m2727,12285l2736,12285,2736,12265,2727,12265,2727,12285xe" filled="true" fillcolor="#000000" stroked="false">
                <v:path arrowok="t"/>
                <v:fill type="solid"/>
              </v:shape>
            </v:group>
            <v:group style="position:absolute;left:2727;top:12285;width:10;height:20" coordorigin="2727,12285" coordsize="10,20">
              <v:shape style="position:absolute;left:2727;top:12285;width:10;height:20" coordorigin="2727,12285" coordsize="10,20" path="m2727,12304l2736,12304,2736,12285,2727,12285,2727,12304xe" filled="true" fillcolor="#000000" stroked="false">
                <v:path arrowok="t"/>
                <v:fill type="solid"/>
              </v:shape>
            </v:group>
            <v:group style="position:absolute;left:2727;top:12304;width:10;height:20" coordorigin="2727,12304" coordsize="10,20">
              <v:shape style="position:absolute;left:2727;top:12304;width:10;height:20" coordorigin="2727,12304" coordsize="10,20" path="m2727,12323l2736,12323,2736,12304,2727,12304,2727,12323xe" filled="true" fillcolor="#000000" stroked="false">
                <v:path arrowok="t"/>
                <v:fill type="solid"/>
              </v:shape>
            </v:group>
            <v:group style="position:absolute;left:2727;top:12323;width:10;height:20" coordorigin="2727,12323" coordsize="10,20">
              <v:shape style="position:absolute;left:2727;top:12323;width:10;height:20" coordorigin="2727,12323" coordsize="10,20" path="m2727,12342l2736,12342,2736,12323,2727,12323,2727,12342xe" filled="true" fillcolor="#000000" stroked="false">
                <v:path arrowok="t"/>
                <v:fill type="solid"/>
              </v:shape>
            </v:group>
            <v:group style="position:absolute;left:2727;top:12342;width:10;height:20" coordorigin="2727,12342" coordsize="10,20">
              <v:shape style="position:absolute;left:2727;top:12342;width:10;height:20" coordorigin="2727,12342" coordsize="10,20" path="m2727,12361l2736,12361,2736,12342,2727,12342,2727,12361xe" filled="true" fillcolor="#000000" stroked="false">
                <v:path arrowok="t"/>
                <v:fill type="solid"/>
              </v:shape>
            </v:group>
            <v:group style="position:absolute;left:2727;top:12361;width:10;height:20" coordorigin="2727,12361" coordsize="10,20">
              <v:shape style="position:absolute;left:2727;top:12361;width:10;height:20" coordorigin="2727,12361" coordsize="10,20" path="m2727,12381l2736,12381,2736,12361,2727,12361,2727,12381xe" filled="true" fillcolor="#000000" stroked="false">
                <v:path arrowok="t"/>
                <v:fill type="solid"/>
              </v:shape>
            </v:group>
            <v:group style="position:absolute;left:2727;top:12381;width:10;height:20" coordorigin="2727,12381" coordsize="10,20">
              <v:shape style="position:absolute;left:2727;top:12381;width:10;height:20" coordorigin="2727,12381" coordsize="10,20" path="m2727,12400l2736,12400,2736,12381,2727,12381,2727,12400xe" filled="true" fillcolor="#000000" stroked="false">
                <v:path arrowok="t"/>
                <v:fill type="solid"/>
              </v:shape>
            </v:group>
            <v:group style="position:absolute;left:2727;top:12400;width:10;height:20" coordorigin="2727,12400" coordsize="10,20">
              <v:shape style="position:absolute;left:2727;top:12400;width:10;height:20" coordorigin="2727,12400" coordsize="10,20" path="m2727,12419l2736,12419,2736,12400,2727,12400,2727,12419xe" filled="true" fillcolor="#000000" stroked="false">
                <v:path arrowok="t"/>
                <v:fill type="solid"/>
              </v:shape>
            </v:group>
            <v:group style="position:absolute;left:2727;top:12419;width:10;height:20" coordorigin="2727,12419" coordsize="10,20">
              <v:shape style="position:absolute;left:2727;top:12419;width:10;height:20" coordorigin="2727,12419" coordsize="10,20" path="m2727,12438l2736,12438,2736,12419,2727,12419,2727,12438xe" filled="true" fillcolor="#000000" stroked="false">
                <v:path arrowok="t"/>
                <v:fill type="solid"/>
              </v:shape>
            </v:group>
            <v:group style="position:absolute;left:2727;top:12438;width:10;height:20" coordorigin="2727,12438" coordsize="10,20">
              <v:shape style="position:absolute;left:2727;top:12438;width:10;height:20" coordorigin="2727,12438" coordsize="10,20" path="m2727,12457l2736,12457,2736,12438,2727,12438,2727,12457xe" filled="true" fillcolor="#000000" stroked="false">
                <v:path arrowok="t"/>
                <v:fill type="solid"/>
              </v:shape>
            </v:group>
            <v:group style="position:absolute;left:2727;top:12457;width:10;height:20" coordorigin="2727,12457" coordsize="10,20">
              <v:shape style="position:absolute;left:2727;top:12457;width:10;height:20" coordorigin="2727,12457" coordsize="10,20" path="m2727,12477l2736,12477,2736,12457,2727,12457,2727,12477xe" filled="true" fillcolor="#000000" stroked="false">
                <v:path arrowok="t"/>
                <v:fill type="solid"/>
              </v:shape>
            </v:group>
            <v:group style="position:absolute;left:2727;top:12477;width:10;height:20" coordorigin="2727,12477" coordsize="10,20">
              <v:shape style="position:absolute;left:2727;top:12477;width:10;height:20" coordorigin="2727,12477" coordsize="10,20" path="m2727,12496l2736,12496,2736,12477,2727,12477,2727,12496xe" filled="true" fillcolor="#000000" stroked="false">
                <v:path arrowok="t"/>
                <v:fill type="solid"/>
              </v:shape>
            </v:group>
            <v:group style="position:absolute;left:2727;top:12496;width:10;height:20" coordorigin="2727,12496" coordsize="10,20">
              <v:shape style="position:absolute;left:2727;top:12496;width:10;height:20" coordorigin="2727,12496" coordsize="10,20" path="m2727,12516l2736,12516,2736,12496,2727,12496,2727,12516xe" filled="true" fillcolor="#000000" stroked="false">
                <v:path arrowok="t"/>
                <v:fill type="solid"/>
              </v:shape>
            </v:group>
            <v:group style="position:absolute;left:2727;top:12516;width:10;height:20" coordorigin="2727,12516" coordsize="10,20">
              <v:shape style="position:absolute;left:2727;top:12516;width:10;height:20" coordorigin="2727,12516" coordsize="10,20" path="m2727,12535l2736,12535,2736,12516,2727,12516,2727,12535xe" filled="true" fillcolor="#000000" stroked="false">
                <v:path arrowok="t"/>
                <v:fill type="solid"/>
              </v:shape>
            </v:group>
            <v:group style="position:absolute;left:2727;top:12535;width:10;height:20" coordorigin="2727,12535" coordsize="10,20">
              <v:shape style="position:absolute;left:2727;top:12535;width:10;height:20" coordorigin="2727,12535" coordsize="10,20" path="m2727,12554l2736,12554,2736,12535,2727,12535,2727,12554xe" filled="true" fillcolor="#000000" stroked="false">
                <v:path arrowok="t"/>
                <v:fill type="solid"/>
              </v:shape>
            </v:group>
            <v:group style="position:absolute;left:2727;top:12554;width:10;height:20" coordorigin="2727,12554" coordsize="10,20">
              <v:shape style="position:absolute;left:2727;top:12554;width:10;height:20" coordorigin="2727,12554" coordsize="10,20" path="m2727,12573l2736,12573,2736,12554,2727,12554,2727,12573xe" filled="true" fillcolor="#000000" stroked="false">
                <v:path arrowok="t"/>
                <v:fill type="solid"/>
              </v:shape>
            </v:group>
            <v:group style="position:absolute;left:2727;top:12573;width:10;height:20" coordorigin="2727,12573" coordsize="10,20">
              <v:shape style="position:absolute;left:2727;top:12573;width:10;height:20" coordorigin="2727,12573" coordsize="10,20" path="m2727,12592l2736,12592,2736,12573,2727,12573,2727,12592xe" filled="true" fillcolor="#000000" stroked="false">
                <v:path arrowok="t"/>
                <v:fill type="solid"/>
              </v:shape>
            </v:group>
            <v:group style="position:absolute;left:2727;top:12592;width:10;height:20" coordorigin="2727,12592" coordsize="10,20">
              <v:shape style="position:absolute;left:2727;top:12592;width:10;height:20" coordorigin="2727,12592" coordsize="10,20" path="m2727,12612l2736,12612,2736,12592,2727,12592,2727,12612xe" filled="true" fillcolor="#000000" stroked="false">
                <v:path arrowok="t"/>
                <v:fill type="solid"/>
              </v:shape>
            </v:group>
            <v:group style="position:absolute;left:2727;top:12612;width:10;height:20" coordorigin="2727,12612" coordsize="10,20">
              <v:shape style="position:absolute;left:2727;top:12612;width:10;height:20" coordorigin="2727,12612" coordsize="10,20" path="m2727,12631l2736,12631,2736,12612,2727,12612,2727,12631xe" filled="true" fillcolor="#000000" stroked="false">
                <v:path arrowok="t"/>
                <v:fill type="solid"/>
              </v:shape>
            </v:group>
            <v:group style="position:absolute;left:2727;top:12631;width:10;height:20" coordorigin="2727,12631" coordsize="10,20">
              <v:shape style="position:absolute;left:2727;top:12631;width:10;height:20" coordorigin="2727,12631" coordsize="10,20" path="m2727,12650l2736,12650,2736,12631,2727,12631,2727,12650xe" filled="true" fillcolor="#000000" stroked="false">
                <v:path arrowok="t"/>
                <v:fill type="solid"/>
              </v:shape>
            </v:group>
            <v:group style="position:absolute;left:2727;top:12650;width:10;height:20" coordorigin="2727,12650" coordsize="10,20">
              <v:shape style="position:absolute;left:2727;top:12650;width:10;height:20" coordorigin="2727,12650" coordsize="10,20" path="m2727,12669l2736,12669,2736,12650,2727,12650,2727,12669xe" filled="true" fillcolor="#000000" stroked="false">
                <v:path arrowok="t"/>
                <v:fill type="solid"/>
              </v:shape>
            </v:group>
            <v:group style="position:absolute;left:2727;top:12669;width:10;height:20" coordorigin="2727,12669" coordsize="10,20">
              <v:shape style="position:absolute;left:2727;top:12669;width:10;height:20" coordorigin="2727,12669" coordsize="10,20" path="m2727,12688l2736,12688,2736,12669,2727,12669,2727,12688xe" filled="true" fillcolor="#000000" stroked="false">
                <v:path arrowok="t"/>
                <v:fill type="solid"/>
              </v:shape>
            </v:group>
            <v:group style="position:absolute;left:2727;top:12688;width:10;height:20" coordorigin="2727,12688" coordsize="10,20">
              <v:shape style="position:absolute;left:2727;top:12688;width:10;height:20" coordorigin="2727,12688" coordsize="10,20" path="m2727,12708l2736,12708,2736,12688,2727,12688,2727,12708xe" filled="true" fillcolor="#000000" stroked="false">
                <v:path arrowok="t"/>
                <v:fill type="solid"/>
              </v:shape>
            </v:group>
            <v:group style="position:absolute;left:2727;top:12708;width:10;height:20" coordorigin="2727,12708" coordsize="10,20">
              <v:shape style="position:absolute;left:2727;top:12708;width:10;height:20" coordorigin="2727,12708" coordsize="10,20" path="m2727,12727l2736,12727,2736,12708,2727,12708,2727,12727xe" filled="true" fillcolor="#000000" stroked="false">
                <v:path arrowok="t"/>
                <v:fill type="solid"/>
              </v:shape>
            </v:group>
            <v:group style="position:absolute;left:2727;top:12727;width:10;height:20" coordorigin="2727,12727" coordsize="10,20">
              <v:shape style="position:absolute;left:2727;top:12727;width:10;height:20" coordorigin="2727,12727" coordsize="10,20" path="m2727,12746l2736,12746,2736,12727,2727,12727,2727,12746xe" filled="true" fillcolor="#000000" stroked="false">
                <v:path arrowok="t"/>
                <v:fill type="solid"/>
              </v:shape>
            </v:group>
            <v:group style="position:absolute;left:2727;top:12746;width:10;height:20" coordorigin="2727,12746" coordsize="10,20">
              <v:shape style="position:absolute;left:2727;top:12746;width:10;height:20" coordorigin="2727,12746" coordsize="10,20" path="m2727,12765l2736,12765,2736,12746,2727,12746,2727,12765xe" filled="true" fillcolor="#000000" stroked="false">
                <v:path arrowok="t"/>
                <v:fill type="solid"/>
              </v:shape>
            </v:group>
            <v:group style="position:absolute;left:2727;top:12769;width:10;height:2" coordorigin="2727,12769" coordsize="10,2">
              <v:shape style="position:absolute;left:2727;top:12769;width:10;height:2" coordorigin="2727,12769" coordsize="10,0" path="m2727,12769l2736,12769e" filled="false" stroked="true" strokeweight=".36005pt" strokecolor="#000000">
                <v:path arrowok="t"/>
              </v:shape>
            </v:group>
            <v:group style="position:absolute;left:1692;top:12777;width:20;height:2" coordorigin="1692,12777" coordsize="20,2">
              <v:shape style="position:absolute;left:1692;top:12777;width:20;height:2" coordorigin="1692,12777" coordsize="20,0" path="m1692,12777l1712,12777e" filled="false" stroked="true" strokeweight=".47998pt" strokecolor="#000000">
                <v:path arrowok="t"/>
              </v:shape>
            </v:group>
            <v:group style="position:absolute;left:1712;top:12777;width:20;height:2" coordorigin="1712,12777" coordsize="20,2">
              <v:shape style="position:absolute;left:1712;top:12777;width:20;height:2" coordorigin="1712,12777" coordsize="20,0" path="m1712,12777l1731,12777e" filled="false" stroked="true" strokeweight=".47998pt" strokecolor="#000000">
                <v:path arrowok="t"/>
              </v:shape>
            </v:group>
            <v:group style="position:absolute;left:1731;top:12777;width:20;height:2" coordorigin="1731,12777" coordsize="20,2">
              <v:shape style="position:absolute;left:1731;top:12777;width:20;height:2" coordorigin="1731,12777" coordsize="20,0" path="m1731,12777l1750,12777e" filled="false" stroked="true" strokeweight=".47998pt" strokecolor="#000000">
                <v:path arrowok="t"/>
              </v:shape>
            </v:group>
            <v:group style="position:absolute;left:1750;top:12777;width:20;height:2" coordorigin="1750,12777" coordsize="20,2">
              <v:shape style="position:absolute;left:1750;top:12777;width:20;height:2" coordorigin="1750,12777" coordsize="20,0" path="m1750,12777l1769,12777e" filled="false" stroked="true" strokeweight=".47998pt" strokecolor="#000000">
                <v:path arrowok="t"/>
              </v:shape>
            </v:group>
            <v:group style="position:absolute;left:1769;top:12777;width:20;height:2" coordorigin="1769,12777" coordsize="20,2">
              <v:shape style="position:absolute;left:1769;top:12777;width:20;height:2" coordorigin="1769,12777" coordsize="20,0" path="m1769,12777l1788,12777e" filled="false" stroked="true" strokeweight=".47998pt" strokecolor="#000000">
                <v:path arrowok="t"/>
              </v:shape>
            </v:group>
            <v:group style="position:absolute;left:1788;top:12777;width:20;height:2" coordorigin="1788,12777" coordsize="20,2">
              <v:shape style="position:absolute;left:1788;top:12777;width:20;height:2" coordorigin="1788,12777" coordsize="20,0" path="m1788,12777l1808,12777e" filled="false" stroked="true" strokeweight=".47998pt" strokecolor="#000000">
                <v:path arrowok="t"/>
              </v:shape>
            </v:group>
            <v:group style="position:absolute;left:1808;top:12777;width:20;height:2" coordorigin="1808,12777" coordsize="20,2">
              <v:shape style="position:absolute;left:1808;top:12777;width:20;height:2" coordorigin="1808,12777" coordsize="20,0" path="m1808,12777l1827,12777e" filled="false" stroked="true" strokeweight=".47998pt" strokecolor="#000000">
                <v:path arrowok="t"/>
              </v:shape>
            </v:group>
            <v:group style="position:absolute;left:1827;top:12777;width:20;height:2" coordorigin="1827,12777" coordsize="20,2">
              <v:shape style="position:absolute;left:1827;top:12777;width:20;height:2" coordorigin="1827,12777" coordsize="20,0" path="m1827,12777l1846,12777e" filled="false" stroked="true" strokeweight=".47998pt" strokecolor="#000000">
                <v:path arrowok="t"/>
              </v:shape>
            </v:group>
            <v:group style="position:absolute;left:1846;top:12777;width:20;height:2" coordorigin="1846,12777" coordsize="20,2">
              <v:shape style="position:absolute;left:1846;top:12777;width:20;height:2" coordorigin="1846,12777" coordsize="20,0" path="m1846,12777l1865,12777e" filled="false" stroked="true" strokeweight=".47998pt" strokecolor="#000000">
                <v:path arrowok="t"/>
              </v:shape>
            </v:group>
            <v:group style="position:absolute;left:1865;top:12777;width:20;height:2" coordorigin="1865,12777" coordsize="20,2">
              <v:shape style="position:absolute;left:1865;top:12777;width:20;height:2" coordorigin="1865,12777" coordsize="20,0" path="m1865,12777l1884,12777e" filled="false" stroked="true" strokeweight=".47998pt" strokecolor="#000000">
                <v:path arrowok="t"/>
              </v:shape>
            </v:group>
            <v:group style="position:absolute;left:1884;top:12777;width:20;height:2" coordorigin="1884,12777" coordsize="20,2">
              <v:shape style="position:absolute;left:1884;top:12777;width:20;height:2" coordorigin="1884,12777" coordsize="20,0" path="m1884,12777l1904,12777e" filled="false" stroked="true" strokeweight=".47998pt" strokecolor="#000000">
                <v:path arrowok="t"/>
              </v:shape>
            </v:group>
            <v:group style="position:absolute;left:1904;top:12777;width:20;height:2" coordorigin="1904,12777" coordsize="20,2">
              <v:shape style="position:absolute;left:1904;top:12777;width:20;height:2" coordorigin="1904,12777" coordsize="20,0" path="m1904,12777l1923,12777e" filled="false" stroked="true" strokeweight=".47998pt" strokecolor="#000000">
                <v:path arrowok="t"/>
              </v:shape>
            </v:group>
            <v:group style="position:absolute;left:1923;top:12777;width:20;height:2" coordorigin="1923,12777" coordsize="20,2">
              <v:shape style="position:absolute;left:1923;top:12777;width:20;height:2" coordorigin="1923,12777" coordsize="20,0" path="m1923,12777l1942,12777e" filled="false" stroked="true" strokeweight=".47998pt" strokecolor="#000000">
                <v:path arrowok="t"/>
              </v:shape>
            </v:group>
            <v:group style="position:absolute;left:1942;top:12777;width:20;height:2" coordorigin="1942,12777" coordsize="20,2">
              <v:shape style="position:absolute;left:1942;top:12777;width:20;height:2" coordorigin="1942,12777" coordsize="20,0" path="m1942,12777l1961,12777e" filled="false" stroked="true" strokeweight=".47998pt" strokecolor="#000000">
                <v:path arrowok="t"/>
              </v:shape>
            </v:group>
            <v:group style="position:absolute;left:1961;top:12777;width:20;height:2" coordorigin="1961,12777" coordsize="20,2">
              <v:shape style="position:absolute;left:1961;top:12777;width:20;height:2" coordorigin="1961,12777" coordsize="20,0" path="m1961,12777l1980,12777e" filled="false" stroked="true" strokeweight=".47998pt" strokecolor="#000000">
                <v:path arrowok="t"/>
              </v:shape>
            </v:group>
            <v:group style="position:absolute;left:1980;top:12777;width:20;height:2" coordorigin="1980,12777" coordsize="20,2">
              <v:shape style="position:absolute;left:1980;top:12777;width:20;height:2" coordorigin="1980,12777" coordsize="20,0" path="m1980,12777l2000,12777e" filled="false" stroked="true" strokeweight=".47998pt" strokecolor="#000000">
                <v:path arrowok="t"/>
              </v:shape>
            </v:group>
            <v:group style="position:absolute;left:2000;top:12777;width:20;height:2" coordorigin="2000,12777" coordsize="20,2">
              <v:shape style="position:absolute;left:2000;top:12777;width:20;height:2" coordorigin="2000,12777" coordsize="20,0" path="m2000,12777l2019,12777e" filled="false" stroked="true" strokeweight=".47998pt" strokecolor="#000000">
                <v:path arrowok="t"/>
              </v:shape>
            </v:group>
            <v:group style="position:absolute;left:2019;top:12777;width:20;height:2" coordorigin="2019,12777" coordsize="20,2">
              <v:shape style="position:absolute;left:2019;top:12777;width:20;height:2" coordorigin="2019,12777" coordsize="20,0" path="m2019,12777l2038,12777e" filled="false" stroked="true" strokeweight=".47998pt" strokecolor="#000000">
                <v:path arrowok="t"/>
              </v:shape>
            </v:group>
            <v:group style="position:absolute;left:2038;top:12777;width:20;height:2" coordorigin="2038,12777" coordsize="20,2">
              <v:shape style="position:absolute;left:2038;top:12777;width:20;height:2" coordorigin="2038,12777" coordsize="20,0" path="m2038,12777l2057,12777e" filled="false" stroked="true" strokeweight=".47998pt" strokecolor="#000000">
                <v:path arrowok="t"/>
              </v:shape>
            </v:group>
            <v:group style="position:absolute;left:2057;top:12777;width:20;height:2" coordorigin="2057,12777" coordsize="20,2">
              <v:shape style="position:absolute;left:2057;top:12777;width:20;height:2" coordorigin="2057,12777" coordsize="20,0" path="m2057,12777l2076,12777e" filled="false" stroked="true" strokeweight=".47998pt" strokecolor="#000000">
                <v:path arrowok="t"/>
              </v:shape>
            </v:group>
            <v:group style="position:absolute;left:2076;top:12777;width:20;height:2" coordorigin="2076,12777" coordsize="20,2">
              <v:shape style="position:absolute;left:2076;top:12777;width:20;height:2" coordorigin="2076,12777" coordsize="20,0" path="m2076,12777l2096,12777e" filled="false" stroked="true" strokeweight=".47998pt" strokecolor="#000000">
                <v:path arrowok="t"/>
              </v:shape>
            </v:group>
            <v:group style="position:absolute;left:2096;top:12777;width:20;height:2" coordorigin="2096,12777" coordsize="20,2">
              <v:shape style="position:absolute;left:2096;top:12777;width:20;height:2" coordorigin="2096,12777" coordsize="20,0" path="m2096,12777l2115,12777e" filled="false" stroked="true" strokeweight=".47998pt" strokecolor="#000000">
                <v:path arrowok="t"/>
              </v:shape>
            </v:group>
            <v:group style="position:absolute;left:2115;top:12777;width:20;height:2" coordorigin="2115,12777" coordsize="20,2">
              <v:shape style="position:absolute;left:2115;top:12777;width:20;height:2" coordorigin="2115,12777" coordsize="20,0" path="m2115,12777l2134,12777e" filled="false" stroked="true" strokeweight=".47998pt" strokecolor="#000000">
                <v:path arrowok="t"/>
              </v:shape>
            </v:group>
            <v:group style="position:absolute;left:2134;top:12777;width:20;height:2" coordorigin="2134,12777" coordsize="20,2">
              <v:shape style="position:absolute;left:2134;top:12777;width:20;height:2" coordorigin="2134,12777" coordsize="20,0" path="m2134,12777l2153,12777e" filled="false" stroked="true" strokeweight=".47998pt" strokecolor="#000000">
                <v:path arrowok="t"/>
              </v:shape>
            </v:group>
            <v:group style="position:absolute;left:2153;top:12777;width:20;height:2" coordorigin="2153,12777" coordsize="20,2">
              <v:shape style="position:absolute;left:2153;top:12777;width:20;height:2" coordorigin="2153,12777" coordsize="20,0" path="m2153,12777l2172,12777e" filled="false" stroked="true" strokeweight=".47998pt" strokecolor="#000000">
                <v:path arrowok="t"/>
              </v:shape>
            </v:group>
            <v:group style="position:absolute;left:2172;top:12777;width:20;height:2" coordorigin="2172,12777" coordsize="20,2">
              <v:shape style="position:absolute;left:2172;top:12777;width:20;height:2" coordorigin="2172,12777" coordsize="20,0" path="m2172,12777l2192,12777e" filled="false" stroked="true" strokeweight=".47998pt" strokecolor="#000000">
                <v:path arrowok="t"/>
              </v:shape>
            </v:group>
            <v:group style="position:absolute;left:2192;top:12777;width:20;height:2" coordorigin="2192,12777" coordsize="20,2">
              <v:shape style="position:absolute;left:2192;top:12777;width:20;height:2" coordorigin="2192,12777" coordsize="20,0" path="m2192,12777l2211,12777e" filled="false" stroked="true" strokeweight=".47998pt" strokecolor="#000000">
                <v:path arrowok="t"/>
              </v:shape>
            </v:group>
            <v:group style="position:absolute;left:2211;top:12777;width:20;height:2" coordorigin="2211,12777" coordsize="20,2">
              <v:shape style="position:absolute;left:2211;top:12777;width:20;height:2" coordorigin="2211,12777" coordsize="20,0" path="m2211,12777l2230,12777e" filled="false" stroked="true" strokeweight=".47998pt" strokecolor="#000000">
                <v:path arrowok="t"/>
              </v:shape>
            </v:group>
            <v:group style="position:absolute;left:2230;top:12777;width:20;height:2" coordorigin="2230,12777" coordsize="20,2">
              <v:shape style="position:absolute;left:2230;top:12777;width:20;height:2" coordorigin="2230,12777" coordsize="20,0" path="m2230,12777l2249,12777e" filled="false" stroked="true" strokeweight=".47998pt" strokecolor="#000000">
                <v:path arrowok="t"/>
              </v:shape>
            </v:group>
            <v:group style="position:absolute;left:2249;top:12777;width:20;height:2" coordorigin="2249,12777" coordsize="20,2">
              <v:shape style="position:absolute;left:2249;top:12777;width:20;height:2" coordorigin="2249,12777" coordsize="20,0" path="m2249,12777l2268,12777e" filled="false" stroked="true" strokeweight=".47998pt" strokecolor="#000000">
                <v:path arrowok="t"/>
              </v:shape>
            </v:group>
            <v:group style="position:absolute;left:2268;top:12777;width:20;height:2" coordorigin="2268,12777" coordsize="20,2">
              <v:shape style="position:absolute;left:2268;top:12777;width:20;height:2" coordorigin="2268,12777" coordsize="20,0" path="m2268,12777l2288,12777e" filled="false" stroked="true" strokeweight=".47998pt" strokecolor="#000000">
                <v:path arrowok="t"/>
              </v:shape>
            </v:group>
            <v:group style="position:absolute;left:2288;top:12777;width:20;height:2" coordorigin="2288,12777" coordsize="20,2">
              <v:shape style="position:absolute;left:2288;top:12777;width:20;height:2" coordorigin="2288,12777" coordsize="20,0" path="m2288,12777l2307,12777e" filled="false" stroked="true" strokeweight=".47998pt" strokecolor="#000000">
                <v:path arrowok="t"/>
              </v:shape>
            </v:group>
            <v:group style="position:absolute;left:2307;top:12777;width:20;height:2" coordorigin="2307,12777" coordsize="20,2">
              <v:shape style="position:absolute;left:2307;top:12777;width:20;height:2" coordorigin="2307,12777" coordsize="20,0" path="m2307,12777l2326,12777e" filled="false" stroked="true" strokeweight=".47998pt" strokecolor="#000000">
                <v:path arrowok="t"/>
              </v:shape>
            </v:group>
            <v:group style="position:absolute;left:2326;top:12777;width:20;height:2" coordorigin="2326,12777" coordsize="20,2">
              <v:shape style="position:absolute;left:2326;top:12777;width:20;height:2" coordorigin="2326,12777" coordsize="20,0" path="m2326,12777l2345,12777e" filled="false" stroked="true" strokeweight=".47998pt" strokecolor="#000000">
                <v:path arrowok="t"/>
              </v:shape>
            </v:group>
            <v:group style="position:absolute;left:2345;top:12777;width:20;height:2" coordorigin="2345,12777" coordsize="20,2">
              <v:shape style="position:absolute;left:2345;top:12777;width:20;height:2" coordorigin="2345,12777" coordsize="20,0" path="m2345,12777l2364,12777e" filled="false" stroked="true" strokeweight=".47998pt" strokecolor="#000000">
                <v:path arrowok="t"/>
              </v:shape>
            </v:group>
            <v:group style="position:absolute;left:2364;top:12777;width:20;height:2" coordorigin="2364,12777" coordsize="20,2">
              <v:shape style="position:absolute;left:2364;top:12777;width:20;height:2" coordorigin="2364,12777" coordsize="20,0" path="m2364,12777l2384,12777e" filled="false" stroked="true" strokeweight=".47998pt" strokecolor="#000000">
                <v:path arrowok="t"/>
              </v:shape>
            </v:group>
            <v:group style="position:absolute;left:2384;top:12777;width:20;height:2" coordorigin="2384,12777" coordsize="20,2">
              <v:shape style="position:absolute;left:2384;top:12777;width:20;height:2" coordorigin="2384,12777" coordsize="20,0" path="m2384,12777l2403,12777e" filled="false" stroked="true" strokeweight=".47998pt" strokecolor="#000000">
                <v:path arrowok="t"/>
              </v:shape>
            </v:group>
            <v:group style="position:absolute;left:2403;top:12777;width:20;height:2" coordorigin="2403,12777" coordsize="20,2">
              <v:shape style="position:absolute;left:2403;top:12777;width:20;height:2" coordorigin="2403,12777" coordsize="20,0" path="m2403,12777l2422,12777e" filled="false" stroked="true" strokeweight=".47998pt" strokecolor="#000000">
                <v:path arrowok="t"/>
              </v:shape>
            </v:group>
            <v:group style="position:absolute;left:2422;top:12777;width:20;height:2" coordorigin="2422,12777" coordsize="20,2">
              <v:shape style="position:absolute;left:2422;top:12777;width:20;height:2" coordorigin="2422,12777" coordsize="20,0" path="m2422,12777l2441,12777e" filled="false" stroked="true" strokeweight=".47998pt" strokecolor="#000000">
                <v:path arrowok="t"/>
              </v:shape>
            </v:group>
            <v:group style="position:absolute;left:2441;top:12777;width:20;height:2" coordorigin="2441,12777" coordsize="20,2">
              <v:shape style="position:absolute;left:2441;top:12777;width:20;height:2" coordorigin="2441,12777" coordsize="20,0" path="m2441,12777l2460,12777e" filled="false" stroked="true" strokeweight=".47998pt" strokecolor="#000000">
                <v:path arrowok="t"/>
              </v:shape>
            </v:group>
            <v:group style="position:absolute;left:2460;top:12777;width:20;height:2" coordorigin="2460,12777" coordsize="20,2">
              <v:shape style="position:absolute;left:2460;top:12777;width:20;height:2" coordorigin="2460,12777" coordsize="20,0" path="m2460,12777l2480,12777e" filled="false" stroked="true" strokeweight=".47998pt" strokecolor="#000000">
                <v:path arrowok="t"/>
              </v:shape>
            </v:group>
            <v:group style="position:absolute;left:2480;top:12777;width:20;height:2" coordorigin="2480,12777" coordsize="20,2">
              <v:shape style="position:absolute;left:2480;top:12777;width:20;height:2" coordorigin="2480,12777" coordsize="20,0" path="m2480,12777l2499,12777e" filled="false" stroked="true" strokeweight=".47998pt" strokecolor="#000000">
                <v:path arrowok="t"/>
              </v:shape>
            </v:group>
            <v:group style="position:absolute;left:2499;top:12777;width:20;height:2" coordorigin="2499,12777" coordsize="20,2">
              <v:shape style="position:absolute;left:2499;top:12777;width:20;height:2" coordorigin="2499,12777" coordsize="20,0" path="m2499,12777l2518,12777e" filled="false" stroked="true" strokeweight=".47998pt" strokecolor="#000000">
                <v:path arrowok="t"/>
              </v:shape>
            </v:group>
            <v:group style="position:absolute;left:2518;top:12777;width:20;height:2" coordorigin="2518,12777" coordsize="20,2">
              <v:shape style="position:absolute;left:2518;top:12777;width:20;height:2" coordorigin="2518,12777" coordsize="20,0" path="m2518,12777l2537,12777e" filled="false" stroked="true" strokeweight=".47998pt" strokecolor="#000000">
                <v:path arrowok="t"/>
              </v:shape>
            </v:group>
            <v:group style="position:absolute;left:2537;top:12777;width:20;height:2" coordorigin="2537,12777" coordsize="20,2">
              <v:shape style="position:absolute;left:2537;top:12777;width:20;height:2" coordorigin="2537,12777" coordsize="20,0" path="m2537,12777l2556,12777e" filled="false" stroked="true" strokeweight=".47998pt" strokecolor="#000000">
                <v:path arrowok="t"/>
              </v:shape>
            </v:group>
            <v:group style="position:absolute;left:2556;top:12777;width:20;height:2" coordorigin="2556,12777" coordsize="20,2">
              <v:shape style="position:absolute;left:2556;top:12777;width:20;height:2" coordorigin="2556,12777" coordsize="20,0" path="m2556,12777l2576,12777e" filled="false" stroked="true" strokeweight=".47998pt" strokecolor="#000000">
                <v:path arrowok="t"/>
              </v:shape>
            </v:group>
            <v:group style="position:absolute;left:2576;top:12777;width:20;height:2" coordorigin="2576,12777" coordsize="20,2">
              <v:shape style="position:absolute;left:2576;top:12777;width:20;height:2" coordorigin="2576,12777" coordsize="20,0" path="m2576,12777l2595,12777e" filled="false" stroked="true" strokeweight=".47998pt" strokecolor="#000000">
                <v:path arrowok="t"/>
              </v:shape>
            </v:group>
            <v:group style="position:absolute;left:2595;top:12777;width:20;height:2" coordorigin="2595,12777" coordsize="20,2">
              <v:shape style="position:absolute;left:2595;top:12777;width:20;height:2" coordorigin="2595,12777" coordsize="20,0" path="m2595,12777l2614,12777e" filled="false" stroked="true" strokeweight=".47998pt" strokecolor="#000000">
                <v:path arrowok="t"/>
              </v:shape>
            </v:group>
            <v:group style="position:absolute;left:2614;top:12777;width:20;height:2" coordorigin="2614,12777" coordsize="20,2">
              <v:shape style="position:absolute;left:2614;top:12777;width:20;height:2" coordorigin="2614,12777" coordsize="20,0" path="m2614,12777l2633,12777e" filled="false" stroked="true" strokeweight=".47998pt" strokecolor="#000000">
                <v:path arrowok="t"/>
              </v:shape>
            </v:group>
            <v:group style="position:absolute;left:2633;top:12777;width:20;height:2" coordorigin="2633,12777" coordsize="20,2">
              <v:shape style="position:absolute;left:2633;top:12777;width:20;height:2" coordorigin="2633,12777" coordsize="20,0" path="m2633,12777l2652,12777e" filled="false" stroked="true" strokeweight=".47998pt" strokecolor="#000000">
                <v:path arrowok="t"/>
              </v:shape>
            </v:group>
            <v:group style="position:absolute;left:2652;top:12777;width:20;height:2" coordorigin="2652,12777" coordsize="20,2">
              <v:shape style="position:absolute;left:2652;top:12777;width:20;height:2" coordorigin="2652,12777" coordsize="20,0" path="m2652,12777l2672,12777e" filled="false" stroked="true" strokeweight=".47998pt" strokecolor="#000000">
                <v:path arrowok="t"/>
              </v:shape>
            </v:group>
            <v:group style="position:absolute;left:2672;top:12777;width:20;height:2" coordorigin="2672,12777" coordsize="20,2">
              <v:shape style="position:absolute;left:2672;top:12777;width:20;height:2" coordorigin="2672,12777" coordsize="20,0" path="m2672,12777l2691,12777e" filled="false" stroked="true" strokeweight=".47998pt" strokecolor="#000000">
                <v:path arrowok="t"/>
              </v:shape>
            </v:group>
            <v:group style="position:absolute;left:2691;top:12777;width:20;height:2" coordorigin="2691,12777" coordsize="20,2">
              <v:shape style="position:absolute;left:2691;top:12777;width:20;height:2" coordorigin="2691,12777" coordsize="20,0" path="m2691,12777l2710,12777e" filled="false" stroked="true" strokeweight=".47998pt" strokecolor="#000000">
                <v:path arrowok="t"/>
              </v:shape>
            </v:group>
            <v:group style="position:absolute;left:2710;top:12777;width:17;height:2" coordorigin="2710,12777" coordsize="17,2">
              <v:shape style="position:absolute;left:2710;top:12777;width:17;height:2" coordorigin="2710,12777" coordsize="17,0" path="m2710,12777l2727,12777e" filled="false" stroked="true" strokeweight=".47998pt" strokecolor="#000000">
                <v:path arrowok="t"/>
              </v:shape>
            </v:group>
            <v:group style="position:absolute;left:2727;top:12777;width:10;height:2" coordorigin="2727,12777" coordsize="10,2">
              <v:shape style="position:absolute;left:2727;top:12777;width:10;height:2" coordorigin="2727,12777" coordsize="10,0" path="m2727,12777l2736,12777e" filled="false" stroked="true" strokeweight=".47998pt" strokecolor="#000000">
                <v:path arrowok="t"/>
              </v:shape>
            </v:group>
            <v:group style="position:absolute;left:2736;top:12777;width:20;height:2" coordorigin="2736,12777" coordsize="20,2">
              <v:shape style="position:absolute;left:2736;top:12777;width:20;height:2" coordorigin="2736,12777" coordsize="20,0" path="m2736,12777l2756,12777e" filled="false" stroked="true" strokeweight=".47998pt" strokecolor="#000000">
                <v:path arrowok="t"/>
              </v:shape>
            </v:group>
            <v:group style="position:absolute;left:2756;top:12777;width:20;height:2" coordorigin="2756,12777" coordsize="20,2">
              <v:shape style="position:absolute;left:2756;top:12777;width:20;height:2" coordorigin="2756,12777" coordsize="20,0" path="m2756,12777l2775,12777e" filled="false" stroked="true" strokeweight=".47998pt" strokecolor="#000000">
                <v:path arrowok="t"/>
              </v:shape>
            </v:group>
            <v:group style="position:absolute;left:2775;top:12777;width:20;height:2" coordorigin="2775,12777" coordsize="20,2">
              <v:shape style="position:absolute;left:2775;top:12777;width:20;height:2" coordorigin="2775,12777" coordsize="20,0" path="m2775,12777l2794,12777e" filled="false" stroked="true" strokeweight=".47998pt" strokecolor="#000000">
                <v:path arrowok="t"/>
              </v:shape>
            </v:group>
            <v:group style="position:absolute;left:2794;top:12777;width:20;height:2" coordorigin="2794,12777" coordsize="20,2">
              <v:shape style="position:absolute;left:2794;top:12777;width:20;height:2" coordorigin="2794,12777" coordsize="20,0" path="m2794,12777l2813,12777e" filled="false" stroked="true" strokeweight=".47998pt" strokecolor="#000000">
                <v:path arrowok="t"/>
              </v:shape>
            </v:group>
            <v:group style="position:absolute;left:2813;top:12777;width:20;height:2" coordorigin="2813,12777" coordsize="20,2">
              <v:shape style="position:absolute;left:2813;top:12777;width:20;height:2" coordorigin="2813,12777" coordsize="20,0" path="m2813,12777l2832,12777e" filled="false" stroked="true" strokeweight=".47998pt" strokecolor="#000000">
                <v:path arrowok="t"/>
              </v:shape>
            </v:group>
            <v:group style="position:absolute;left:2832;top:12777;width:20;height:2" coordorigin="2832,12777" coordsize="20,2">
              <v:shape style="position:absolute;left:2832;top:12777;width:20;height:2" coordorigin="2832,12777" coordsize="20,0" path="m2832,12777l2852,12777e" filled="false" stroked="true" strokeweight=".47998pt" strokecolor="#000000">
                <v:path arrowok="t"/>
              </v:shape>
            </v:group>
            <v:group style="position:absolute;left:2852;top:12777;width:20;height:2" coordorigin="2852,12777" coordsize="20,2">
              <v:shape style="position:absolute;left:2852;top:12777;width:20;height:2" coordorigin="2852,12777" coordsize="20,0" path="m2852,12777l2871,12777e" filled="false" stroked="true" strokeweight=".47998pt" strokecolor="#000000">
                <v:path arrowok="t"/>
              </v:shape>
            </v:group>
            <v:group style="position:absolute;left:2871;top:12777;width:20;height:2" coordorigin="2871,12777" coordsize="20,2">
              <v:shape style="position:absolute;left:2871;top:12777;width:20;height:2" coordorigin="2871,12777" coordsize="20,0" path="m2871,12777l2890,12777e" filled="false" stroked="true" strokeweight=".47998pt" strokecolor="#000000">
                <v:path arrowok="t"/>
              </v:shape>
            </v:group>
            <v:group style="position:absolute;left:2890;top:12777;width:20;height:2" coordorigin="2890,12777" coordsize="20,2">
              <v:shape style="position:absolute;left:2890;top:12777;width:20;height:2" coordorigin="2890,12777" coordsize="20,0" path="m2890,12777l2909,12777e" filled="false" stroked="true" strokeweight=".47998pt" strokecolor="#000000">
                <v:path arrowok="t"/>
              </v:shape>
            </v:group>
            <v:group style="position:absolute;left:2909;top:12777;width:20;height:2" coordorigin="2909,12777" coordsize="20,2">
              <v:shape style="position:absolute;left:2909;top:12777;width:20;height:2" coordorigin="2909,12777" coordsize="20,0" path="m2909,12777l2928,12777e" filled="false" stroked="true" strokeweight=".47998pt" strokecolor="#000000">
                <v:path arrowok="t"/>
              </v:shape>
            </v:group>
            <v:group style="position:absolute;left:2928;top:12777;width:20;height:2" coordorigin="2928,12777" coordsize="20,2">
              <v:shape style="position:absolute;left:2928;top:12777;width:20;height:2" coordorigin="2928,12777" coordsize="20,0" path="m2928,12777l2948,12777e" filled="false" stroked="true" strokeweight=".47998pt" strokecolor="#000000">
                <v:path arrowok="t"/>
              </v:shape>
            </v:group>
            <v:group style="position:absolute;left:2948;top:12777;width:20;height:2" coordorigin="2948,12777" coordsize="20,2">
              <v:shape style="position:absolute;left:2948;top:12777;width:20;height:2" coordorigin="2948,12777" coordsize="20,0" path="m2948,12777l2967,12777e" filled="false" stroked="true" strokeweight=".47998pt" strokecolor="#000000">
                <v:path arrowok="t"/>
              </v:shape>
            </v:group>
            <v:group style="position:absolute;left:2967;top:12777;width:20;height:2" coordorigin="2967,12777" coordsize="20,2">
              <v:shape style="position:absolute;left:2967;top:12777;width:20;height:2" coordorigin="2967,12777" coordsize="20,0" path="m2967,12777l2986,12777e" filled="false" stroked="true" strokeweight=".47998pt" strokecolor="#000000">
                <v:path arrowok="t"/>
              </v:shape>
            </v:group>
            <v:group style="position:absolute;left:2986;top:12777;width:20;height:2" coordorigin="2986,12777" coordsize="20,2">
              <v:shape style="position:absolute;left:2986;top:12777;width:20;height:2" coordorigin="2986,12777" coordsize="20,0" path="m2986,12777l3005,12777e" filled="false" stroked="true" strokeweight=".47998pt" strokecolor="#000000">
                <v:path arrowok="t"/>
              </v:shape>
            </v:group>
            <v:group style="position:absolute;left:3005;top:12777;width:20;height:2" coordorigin="3005,12777" coordsize="20,2">
              <v:shape style="position:absolute;left:3005;top:12777;width:20;height:2" coordorigin="3005,12777" coordsize="20,0" path="m3005,12777l3024,12777e" filled="false" stroked="true" strokeweight=".47998pt" strokecolor="#000000">
                <v:path arrowok="t"/>
              </v:shape>
            </v:group>
            <v:group style="position:absolute;left:3024;top:12777;width:20;height:2" coordorigin="3024,12777" coordsize="20,2">
              <v:shape style="position:absolute;left:3024;top:12777;width:20;height:2" coordorigin="3024,12777" coordsize="20,0" path="m3024,12777l3044,12777e" filled="false" stroked="true" strokeweight=".47998pt" strokecolor="#000000">
                <v:path arrowok="t"/>
              </v:shape>
            </v:group>
            <v:group style="position:absolute;left:3044;top:12777;width:20;height:2" coordorigin="3044,12777" coordsize="20,2">
              <v:shape style="position:absolute;left:3044;top:12777;width:20;height:2" coordorigin="3044,12777" coordsize="20,0" path="m3044,12777l3063,12777e" filled="false" stroked="true" strokeweight=".47998pt" strokecolor="#000000">
                <v:path arrowok="t"/>
              </v:shape>
            </v:group>
            <v:group style="position:absolute;left:3063;top:12777;width:20;height:2" coordorigin="3063,12777" coordsize="20,2">
              <v:shape style="position:absolute;left:3063;top:12777;width:20;height:2" coordorigin="3063,12777" coordsize="20,0" path="m3063,12777l3082,12777e" filled="false" stroked="true" strokeweight=".47998pt" strokecolor="#000000">
                <v:path arrowok="t"/>
              </v:shape>
            </v:group>
            <v:group style="position:absolute;left:3082;top:12777;width:20;height:2" coordorigin="3082,12777" coordsize="20,2">
              <v:shape style="position:absolute;left:3082;top:12777;width:20;height:2" coordorigin="3082,12777" coordsize="20,0" path="m3082,12777l3101,12777e" filled="false" stroked="true" strokeweight=".47998pt" strokecolor="#000000">
                <v:path arrowok="t"/>
              </v:shape>
            </v:group>
            <v:group style="position:absolute;left:3101;top:12777;width:20;height:2" coordorigin="3101,12777" coordsize="20,2">
              <v:shape style="position:absolute;left:3101;top:12777;width:20;height:2" coordorigin="3101,12777" coordsize="20,0" path="m3101,12777l3120,12777e" filled="false" stroked="true" strokeweight=".47998pt" strokecolor="#000000">
                <v:path arrowok="t"/>
              </v:shape>
            </v:group>
            <v:group style="position:absolute;left:3120;top:12777;width:20;height:2" coordorigin="3120,12777" coordsize="20,2">
              <v:shape style="position:absolute;left:3120;top:12777;width:20;height:2" coordorigin="3120,12777" coordsize="20,0" path="m3120,12777l3140,12777e" filled="false" stroked="true" strokeweight=".47998pt" strokecolor="#000000">
                <v:path arrowok="t"/>
              </v:shape>
            </v:group>
            <v:group style="position:absolute;left:3140;top:12777;width:20;height:2" coordorigin="3140,12777" coordsize="20,2">
              <v:shape style="position:absolute;left:3140;top:12777;width:20;height:2" coordorigin="3140,12777" coordsize="20,0" path="m3140,12777l3159,12777e" filled="false" stroked="true" strokeweight=".47998pt" strokecolor="#000000">
                <v:path arrowok="t"/>
              </v:shape>
            </v:group>
            <v:group style="position:absolute;left:3159;top:12777;width:20;height:2" coordorigin="3159,12777" coordsize="20,2">
              <v:shape style="position:absolute;left:3159;top:12777;width:20;height:2" coordorigin="3159,12777" coordsize="20,0" path="m3159,12777l3178,12777e" filled="false" stroked="true" strokeweight=".47998pt" strokecolor="#000000">
                <v:path arrowok="t"/>
              </v:shape>
            </v:group>
            <v:group style="position:absolute;left:3178;top:12777;width:20;height:2" coordorigin="3178,12777" coordsize="20,2">
              <v:shape style="position:absolute;left:3178;top:12777;width:20;height:2" coordorigin="3178,12777" coordsize="20,0" path="m3178,12777l3197,12777e" filled="false" stroked="true" strokeweight=".47998pt" strokecolor="#000000">
                <v:path arrowok="t"/>
              </v:shape>
            </v:group>
            <v:group style="position:absolute;left:3197;top:12777;width:20;height:2" coordorigin="3197,12777" coordsize="20,2">
              <v:shape style="position:absolute;left:3197;top:12777;width:20;height:2" coordorigin="3197,12777" coordsize="20,0" path="m3197,12777l3216,12777e" filled="false" stroked="true" strokeweight=".47998pt" strokecolor="#000000">
                <v:path arrowok="t"/>
              </v:shape>
            </v:group>
            <v:group style="position:absolute;left:3216;top:12777;width:20;height:2" coordorigin="3216,12777" coordsize="20,2">
              <v:shape style="position:absolute;left:3216;top:12777;width:20;height:2" coordorigin="3216,12777" coordsize="20,0" path="m3216,12777l3236,12777e" filled="false" stroked="true" strokeweight=".47998pt" strokecolor="#000000">
                <v:path arrowok="t"/>
              </v:shape>
            </v:group>
            <v:group style="position:absolute;left:3236;top:12777;width:20;height:2" coordorigin="3236,12777" coordsize="20,2">
              <v:shape style="position:absolute;left:3236;top:12777;width:20;height:2" coordorigin="3236,12777" coordsize="20,0" path="m3236,12777l3255,12777e" filled="false" stroked="true" strokeweight=".47998pt" strokecolor="#000000">
                <v:path arrowok="t"/>
              </v:shape>
            </v:group>
            <v:group style="position:absolute;left:3255;top:12777;width:20;height:2" coordorigin="3255,12777" coordsize="20,2">
              <v:shape style="position:absolute;left:3255;top:12777;width:20;height:2" coordorigin="3255,12777" coordsize="20,0" path="m3255,12777l3274,12777e" filled="false" stroked="true" strokeweight=".47998pt" strokecolor="#000000">
                <v:path arrowok="t"/>
              </v:shape>
            </v:group>
            <v:group style="position:absolute;left:3274;top:12777;width:20;height:2" coordorigin="3274,12777" coordsize="20,2">
              <v:shape style="position:absolute;left:3274;top:12777;width:20;height:2" coordorigin="3274,12777" coordsize="20,0" path="m3274,12777l3293,12777e" filled="false" stroked="true" strokeweight=".47998pt" strokecolor="#000000">
                <v:path arrowok="t"/>
              </v:shape>
            </v:group>
            <v:group style="position:absolute;left:3293;top:12777;width:20;height:2" coordorigin="3293,12777" coordsize="20,2">
              <v:shape style="position:absolute;left:3293;top:12777;width:20;height:2" coordorigin="3293,12777" coordsize="20,0" path="m3293,12777l3312,12777e" filled="false" stroked="true" strokeweight=".47998pt" strokecolor="#000000">
                <v:path arrowok="t"/>
              </v:shape>
            </v:group>
            <v:group style="position:absolute;left:3312;top:12777;width:20;height:2" coordorigin="3312,12777" coordsize="20,2">
              <v:shape style="position:absolute;left:3312;top:12777;width:20;height:2" coordorigin="3312,12777" coordsize="20,0" path="m3312,12777l3332,12777e" filled="false" stroked="true" strokeweight=".47998pt" strokecolor="#000000">
                <v:path arrowok="t"/>
              </v:shape>
            </v:group>
            <v:group style="position:absolute;left:3332;top:12777;width:20;height:2" coordorigin="3332,12777" coordsize="20,2">
              <v:shape style="position:absolute;left:3332;top:12777;width:20;height:2" coordorigin="3332,12777" coordsize="20,0" path="m3332,12777l3351,12777e" filled="false" stroked="true" strokeweight=".47998pt" strokecolor="#000000">
                <v:path arrowok="t"/>
              </v:shape>
            </v:group>
            <v:group style="position:absolute;left:3351;top:12777;width:20;height:2" coordorigin="3351,12777" coordsize="20,2">
              <v:shape style="position:absolute;left:3351;top:12777;width:20;height:2" coordorigin="3351,12777" coordsize="20,0" path="m3351,12777l3370,12777e" filled="false" stroked="true" strokeweight=".47998pt" strokecolor="#000000">
                <v:path arrowok="t"/>
              </v:shape>
            </v:group>
            <v:group style="position:absolute;left:3370;top:12777;width:20;height:2" coordorigin="3370,12777" coordsize="20,2">
              <v:shape style="position:absolute;left:3370;top:12777;width:20;height:2" coordorigin="3370,12777" coordsize="20,0" path="m3370,12777l3389,12777e" filled="false" stroked="true" strokeweight=".47998pt" strokecolor="#000000">
                <v:path arrowok="t"/>
              </v:shape>
            </v:group>
            <v:group style="position:absolute;left:3389;top:12777;width:20;height:2" coordorigin="3389,12777" coordsize="20,2">
              <v:shape style="position:absolute;left:3389;top:12777;width:20;height:2" coordorigin="3389,12777" coordsize="20,0" path="m3389,12777l3408,12777e" filled="false" stroked="true" strokeweight=".47998pt" strokecolor="#000000">
                <v:path arrowok="t"/>
              </v:shape>
            </v:group>
            <v:group style="position:absolute;left:3408;top:12777;width:20;height:2" coordorigin="3408,12777" coordsize="20,2">
              <v:shape style="position:absolute;left:3408;top:12777;width:20;height:2" coordorigin="3408,12777" coordsize="20,0" path="m3408,12777l3428,12777e" filled="false" stroked="true" strokeweight=".47998pt" strokecolor="#000000">
                <v:path arrowok="t"/>
              </v:shape>
            </v:group>
            <v:group style="position:absolute;left:3428;top:12777;width:20;height:2" coordorigin="3428,12777" coordsize="20,2">
              <v:shape style="position:absolute;left:3428;top:12777;width:20;height:2" coordorigin="3428,12777" coordsize="20,0" path="m3428,12777l3447,12777e" filled="false" stroked="true" strokeweight=".47998pt" strokecolor="#000000">
                <v:path arrowok="t"/>
              </v:shape>
            </v:group>
            <v:group style="position:absolute;left:3447;top:12777;width:20;height:2" coordorigin="3447,12777" coordsize="20,2">
              <v:shape style="position:absolute;left:3447;top:12777;width:20;height:2" coordorigin="3447,12777" coordsize="20,0" path="m3447,12777l3466,12777e" filled="false" stroked="true" strokeweight=".47998pt" strokecolor="#000000">
                <v:path arrowok="t"/>
              </v:shape>
            </v:group>
            <v:group style="position:absolute;left:3466;top:12777;width:20;height:2" coordorigin="3466,12777" coordsize="20,2">
              <v:shape style="position:absolute;left:3466;top:12777;width:20;height:2" coordorigin="3466,12777" coordsize="20,0" path="m3466,12777l3485,12777e" filled="false" stroked="true" strokeweight=".47998pt" strokecolor="#000000">
                <v:path arrowok="t"/>
              </v:shape>
            </v:group>
            <v:group style="position:absolute;left:3485;top:12777;width:20;height:2" coordorigin="3485,12777" coordsize="20,2">
              <v:shape style="position:absolute;left:3485;top:12777;width:20;height:2" coordorigin="3485,12777" coordsize="20,0" path="m3485,12777l3504,12777e" filled="false" stroked="true" strokeweight=".47998pt" strokecolor="#000000">
                <v:path arrowok="t"/>
              </v:shape>
            </v:group>
            <v:group style="position:absolute;left:3504;top:12777;width:20;height:2" coordorigin="3504,12777" coordsize="20,2">
              <v:shape style="position:absolute;left:3504;top:12777;width:20;height:2" coordorigin="3504,12777" coordsize="20,0" path="m3504,12777l3524,12777e" filled="false" stroked="true" strokeweight=".47998pt" strokecolor="#000000">
                <v:path arrowok="t"/>
              </v:shape>
            </v:group>
            <v:group style="position:absolute;left:3524;top:12777;width:20;height:2" coordorigin="3524,12777" coordsize="20,2">
              <v:shape style="position:absolute;left:3524;top:12777;width:20;height:2" coordorigin="3524,12777" coordsize="20,0" path="m3524,12777l3543,12777e" filled="false" stroked="true" strokeweight=".47998pt" strokecolor="#000000">
                <v:path arrowok="t"/>
              </v:shape>
            </v:group>
            <v:group style="position:absolute;left:3543;top:12777;width:20;height:2" coordorigin="3543,12777" coordsize="20,2">
              <v:shape style="position:absolute;left:3543;top:12777;width:20;height:2" coordorigin="3543,12777" coordsize="20,0" path="m3543,12777l3562,12777e" filled="false" stroked="true" strokeweight=".47998pt" strokecolor="#000000">
                <v:path arrowok="t"/>
              </v:shape>
            </v:group>
            <v:group style="position:absolute;left:3562;top:12777;width:20;height:2" coordorigin="3562,12777" coordsize="20,2">
              <v:shape style="position:absolute;left:3562;top:12777;width:20;height:2" coordorigin="3562,12777" coordsize="20,0" path="m3562,12777l3581,12777e" filled="false" stroked="true" strokeweight=".47998pt" strokecolor="#000000">
                <v:path arrowok="t"/>
              </v:shape>
            </v:group>
            <v:group style="position:absolute;left:3581;top:12777;width:20;height:2" coordorigin="3581,12777" coordsize="20,2">
              <v:shape style="position:absolute;left:3581;top:12777;width:20;height:2" coordorigin="3581,12777" coordsize="20,0" path="m3581,12777l3600,12777e" filled="false" stroked="true" strokeweight=".47998pt" strokecolor="#000000">
                <v:path arrowok="t"/>
              </v:shape>
            </v:group>
            <v:group style="position:absolute;left:3600;top:12777;width:20;height:2" coordorigin="3600,12777" coordsize="20,2">
              <v:shape style="position:absolute;left:3600;top:12777;width:20;height:2" coordorigin="3600,12777" coordsize="20,0" path="m3600,12777l3620,12777e" filled="false" stroked="true" strokeweight=".47998pt" strokecolor="#000000">
                <v:path arrowok="t"/>
              </v:shape>
            </v:group>
            <v:group style="position:absolute;left:3620;top:12777;width:20;height:2" coordorigin="3620,12777" coordsize="20,2">
              <v:shape style="position:absolute;left:3620;top:12777;width:20;height:2" coordorigin="3620,12777" coordsize="20,0" path="m3620,12777l3639,12777e" filled="false" stroked="true" strokeweight=".47998pt" strokecolor="#000000">
                <v:path arrowok="t"/>
              </v:shape>
            </v:group>
            <v:group style="position:absolute;left:3639;top:12777;width:20;height:2" coordorigin="3639,12777" coordsize="20,2">
              <v:shape style="position:absolute;left:3639;top:12777;width:20;height:2" coordorigin="3639,12777" coordsize="20,0" path="m3639,12777l3658,12777e" filled="false" stroked="true" strokeweight=".47998pt" strokecolor="#000000">
                <v:path arrowok="t"/>
              </v:shape>
            </v:group>
            <v:group style="position:absolute;left:3658;top:12777;width:20;height:2" coordorigin="3658,12777" coordsize="20,2">
              <v:shape style="position:absolute;left:3658;top:12777;width:20;height:2" coordorigin="3658,12777" coordsize="20,0" path="m3658,12777l3677,12777e" filled="false" stroked="true" strokeweight=".47998pt" strokecolor="#000000">
                <v:path arrowok="t"/>
              </v:shape>
            </v:group>
            <v:group style="position:absolute;left:3677;top:12777;width:20;height:2" coordorigin="3677,12777" coordsize="20,2">
              <v:shape style="position:absolute;left:3677;top:12777;width:20;height:2" coordorigin="3677,12777" coordsize="20,0" path="m3677,12777l3696,12777e" filled="false" stroked="true" strokeweight=".47998pt" strokecolor="#000000">
                <v:path arrowok="t"/>
              </v:shape>
            </v:group>
            <v:group style="position:absolute;left:3696;top:12777;width:20;height:2" coordorigin="3696,12777" coordsize="20,2">
              <v:shape style="position:absolute;left:3696;top:12777;width:20;height:2" coordorigin="3696,12777" coordsize="20,0" path="m3696,12777l3716,12777e" filled="false" stroked="true" strokeweight=".47998pt" strokecolor="#000000">
                <v:path arrowok="t"/>
              </v:shape>
            </v:group>
            <v:group style="position:absolute;left:3716;top:12777;width:20;height:2" coordorigin="3716,12777" coordsize="20,2">
              <v:shape style="position:absolute;left:3716;top:12777;width:20;height:2" coordorigin="3716,12777" coordsize="20,0" path="m3716,12777l3735,12777e" filled="false" stroked="true" strokeweight=".47998pt" strokecolor="#000000">
                <v:path arrowok="t"/>
              </v:shape>
            </v:group>
            <v:group style="position:absolute;left:3735;top:12777;width:20;height:2" coordorigin="3735,12777" coordsize="20,2">
              <v:shape style="position:absolute;left:3735;top:12777;width:20;height:2" coordorigin="3735,12777" coordsize="20,0" path="m3735,12777l3754,12777e" filled="false" stroked="true" strokeweight=".47998pt" strokecolor="#000000">
                <v:path arrowok="t"/>
              </v:shape>
            </v:group>
            <v:group style="position:absolute;left:3754;top:12777;width:20;height:2" coordorigin="3754,12777" coordsize="20,2">
              <v:shape style="position:absolute;left:3754;top:12777;width:20;height:2" coordorigin="3754,12777" coordsize="20,0" path="m3754,12777l3773,12777e" filled="false" stroked="true" strokeweight=".47998pt" strokecolor="#000000">
                <v:path arrowok="t"/>
              </v:shape>
            </v:group>
            <v:group style="position:absolute;left:3773;top:12777;width:20;height:2" coordorigin="3773,12777" coordsize="20,2">
              <v:shape style="position:absolute;left:3773;top:12777;width:20;height:2" coordorigin="3773,12777" coordsize="20,0" path="m3773,12777l3793,12777e" filled="false" stroked="true" strokeweight=".47998pt" strokecolor="#000000">
                <v:path arrowok="t"/>
              </v:shape>
            </v:group>
            <v:group style="position:absolute;left:3793;top:12777;width:20;height:2" coordorigin="3793,12777" coordsize="20,2">
              <v:shape style="position:absolute;left:3793;top:12777;width:20;height:2" coordorigin="3793,12777" coordsize="20,0" path="m3793,12777l3812,12777e" filled="false" stroked="true" strokeweight=".47998pt" strokecolor="#000000">
                <v:path arrowok="t"/>
              </v:shape>
            </v:group>
            <v:group style="position:absolute;left:3812;top:12777;width:20;height:2" coordorigin="3812,12777" coordsize="20,2">
              <v:shape style="position:absolute;left:3812;top:12777;width:20;height:2" coordorigin="3812,12777" coordsize="20,0" path="m3812,12777l3831,12777e" filled="false" stroked="true" strokeweight=".47998pt" strokecolor="#000000">
                <v:path arrowok="t"/>
              </v:shape>
            </v:group>
            <v:group style="position:absolute;left:3831;top:12777;width:20;height:2" coordorigin="3831,12777" coordsize="20,2">
              <v:shape style="position:absolute;left:3831;top:12777;width:20;height:2" coordorigin="3831,12777" coordsize="20,0" path="m3831,12777l3851,12777e" filled="false" stroked="true" strokeweight=".47998pt" strokecolor="#000000">
                <v:path arrowok="t"/>
              </v:shape>
            </v:group>
            <v:group style="position:absolute;left:3851;top:12777;width:20;height:2" coordorigin="3851,12777" coordsize="20,2">
              <v:shape style="position:absolute;left:3851;top:12777;width:20;height:2" coordorigin="3851,12777" coordsize="20,0" path="m3851,12777l3870,12777e" filled="false" stroked="true" strokeweight=".47998pt" strokecolor="#000000">
                <v:path arrowok="t"/>
              </v:shape>
            </v:group>
            <v:group style="position:absolute;left:3870;top:12777;width:20;height:2" coordorigin="3870,12777" coordsize="20,2">
              <v:shape style="position:absolute;left:3870;top:12777;width:20;height:2" coordorigin="3870,12777" coordsize="20,0" path="m3870,12777l3889,12777e" filled="false" stroked="true" strokeweight=".47998pt" strokecolor="#000000">
                <v:path arrowok="t"/>
              </v:shape>
            </v:group>
            <v:group style="position:absolute;left:3889;top:12777;width:20;height:2" coordorigin="3889,12777" coordsize="20,2">
              <v:shape style="position:absolute;left:3889;top:12777;width:20;height:2" coordorigin="3889,12777" coordsize="20,0" path="m3889,12777l3908,12777e" filled="false" stroked="true" strokeweight=".47998pt" strokecolor="#000000">
                <v:path arrowok="t"/>
              </v:shape>
            </v:group>
            <v:group style="position:absolute;left:3908;top:12777;width:20;height:2" coordorigin="3908,12777" coordsize="20,2">
              <v:shape style="position:absolute;left:3908;top:12777;width:20;height:2" coordorigin="3908,12777" coordsize="20,0" path="m3908,12777l3927,12777e" filled="false" stroked="true" strokeweight=".47998pt" strokecolor="#000000">
                <v:path arrowok="t"/>
              </v:shape>
            </v:group>
            <v:group style="position:absolute;left:3927;top:12777;width:20;height:2" coordorigin="3927,12777" coordsize="20,2">
              <v:shape style="position:absolute;left:3927;top:12777;width:20;height:2" coordorigin="3927,12777" coordsize="20,0" path="m3927,12777l3947,12777e" filled="false" stroked="true" strokeweight=".47998pt" strokecolor="#000000">
                <v:path arrowok="t"/>
              </v:shape>
            </v:group>
            <v:group style="position:absolute;left:3947;top:12777;width:20;height:2" coordorigin="3947,12777" coordsize="20,2">
              <v:shape style="position:absolute;left:3947;top:12777;width:20;height:2" coordorigin="3947,12777" coordsize="20,0" path="m3947,12777l3966,12777e" filled="false" stroked="true" strokeweight=".47998pt" strokecolor="#000000">
                <v:path arrowok="t"/>
              </v:shape>
            </v:group>
            <v:group style="position:absolute;left:3966;top:12777;width:20;height:2" coordorigin="3966,12777" coordsize="20,2">
              <v:shape style="position:absolute;left:3966;top:12777;width:20;height:2" coordorigin="3966,12777" coordsize="20,0" path="m3966,12777l3985,12777e" filled="false" stroked="true" strokeweight=".47998pt" strokecolor="#000000">
                <v:path arrowok="t"/>
              </v:shape>
            </v:group>
            <v:group style="position:absolute;left:3985;top:12777;width:20;height:2" coordorigin="3985,12777" coordsize="20,2">
              <v:shape style="position:absolute;left:3985;top:12777;width:20;height:2" coordorigin="3985,12777" coordsize="20,0" path="m3985,12777l4004,12777e" filled="false" stroked="true" strokeweight=".47998pt" strokecolor="#000000">
                <v:path arrowok="t"/>
              </v:shape>
            </v:group>
            <v:group style="position:absolute;left:4004;top:12777;width:20;height:2" coordorigin="4004,12777" coordsize="20,2">
              <v:shape style="position:absolute;left:4004;top:12777;width:20;height:2" coordorigin="4004,12777" coordsize="20,0" path="m4004,12777l4023,12777e" filled="false" stroked="true" strokeweight=".47998pt" strokecolor="#000000">
                <v:path arrowok="t"/>
              </v:shape>
            </v:group>
            <v:group style="position:absolute;left:4023;top:12777;width:20;height:2" coordorigin="4023,12777" coordsize="20,2">
              <v:shape style="position:absolute;left:4023;top:12777;width:20;height:2" coordorigin="4023,12777" coordsize="20,0" path="m4023,12777l4043,12777e" filled="false" stroked="true" strokeweight=".47998pt" strokecolor="#000000">
                <v:path arrowok="t"/>
              </v:shape>
            </v:group>
            <v:group style="position:absolute;left:4043;top:12777;width:20;height:2" coordorigin="4043,12777" coordsize="20,2">
              <v:shape style="position:absolute;left:4043;top:12777;width:20;height:2" coordorigin="4043,12777" coordsize="20,0" path="m4043,12777l4062,12777e" filled="false" stroked="true" strokeweight=".47998pt" strokecolor="#000000">
                <v:path arrowok="t"/>
              </v:shape>
            </v:group>
            <v:group style="position:absolute;left:4062;top:12777;width:20;height:2" coordorigin="4062,12777" coordsize="20,2">
              <v:shape style="position:absolute;left:4062;top:12777;width:20;height:2" coordorigin="4062,12777" coordsize="20,0" path="m4062,12777l4081,12777e" filled="false" stroked="true" strokeweight=".47998pt" strokecolor="#000000">
                <v:path arrowok="t"/>
              </v:shape>
            </v:group>
            <v:group style="position:absolute;left:4081;top:12777;width:20;height:2" coordorigin="4081,12777" coordsize="20,2">
              <v:shape style="position:absolute;left:4081;top:12777;width:20;height:2" coordorigin="4081,12777" coordsize="20,0" path="m4081,12777l4100,12777e" filled="false" stroked="true" strokeweight=".47998pt" strokecolor="#000000">
                <v:path arrowok="t"/>
              </v:shape>
            </v:group>
            <v:group style="position:absolute;left:4100;top:12777;width:20;height:2" coordorigin="4100,12777" coordsize="20,2">
              <v:shape style="position:absolute;left:4100;top:12777;width:20;height:2" coordorigin="4100,12777" coordsize="20,0" path="m4100,12777l4119,12777e" filled="false" stroked="true" strokeweight=".47998pt" strokecolor="#000000">
                <v:path arrowok="t"/>
              </v:shape>
            </v:group>
            <v:group style="position:absolute;left:4119;top:12777;width:20;height:2" coordorigin="4119,12777" coordsize="20,2">
              <v:shape style="position:absolute;left:4119;top:12777;width:20;height:2" coordorigin="4119,12777" coordsize="20,0" path="m4119,12777l4139,12777e" filled="false" stroked="true" strokeweight=".47998pt" strokecolor="#000000">
                <v:path arrowok="t"/>
              </v:shape>
            </v:group>
            <v:group style="position:absolute;left:4139;top:12777;width:20;height:2" coordorigin="4139,12777" coordsize="20,2">
              <v:shape style="position:absolute;left:4139;top:12777;width:20;height:2" coordorigin="4139,12777" coordsize="20,0" path="m4139,12777l4158,12777e" filled="false" stroked="true" strokeweight=".47998pt" strokecolor="#000000">
                <v:path arrowok="t"/>
              </v:shape>
            </v:group>
            <v:group style="position:absolute;left:4158;top:12777;width:20;height:2" coordorigin="4158,12777" coordsize="20,2">
              <v:shape style="position:absolute;left:4158;top:12777;width:20;height:2" coordorigin="4158,12777" coordsize="20,0" path="m4158,12777l4177,12777e" filled="false" stroked="true" strokeweight=".47998pt" strokecolor="#000000">
                <v:path arrowok="t"/>
              </v:shape>
            </v:group>
            <v:group style="position:absolute;left:4177;top:12777;width:20;height:2" coordorigin="4177,12777" coordsize="20,2">
              <v:shape style="position:absolute;left:4177;top:12777;width:20;height:2" coordorigin="4177,12777" coordsize="20,0" path="m4177,12777l4196,12777e" filled="false" stroked="true" strokeweight=".47998pt" strokecolor="#000000">
                <v:path arrowok="t"/>
              </v:shape>
            </v:group>
            <v:group style="position:absolute;left:4196;top:12777;width:20;height:2" coordorigin="4196,12777" coordsize="20,2">
              <v:shape style="position:absolute;left:4196;top:12777;width:20;height:2" coordorigin="4196,12777" coordsize="20,0" path="m4196,12777l4215,12777e" filled="false" stroked="true" strokeweight=".47998pt" strokecolor="#000000">
                <v:path arrowok="t"/>
              </v:shape>
            </v:group>
            <v:group style="position:absolute;left:4215;top:12777;width:20;height:2" coordorigin="4215,12777" coordsize="20,2">
              <v:shape style="position:absolute;left:4215;top:12777;width:20;height:2" coordorigin="4215,12777" coordsize="20,0" path="m4215,12777l4235,12777e" filled="false" stroked="true" strokeweight=".47998pt" strokecolor="#000000">
                <v:path arrowok="t"/>
              </v:shape>
            </v:group>
            <v:group style="position:absolute;left:4235;top:12777;width:20;height:2" coordorigin="4235,12777" coordsize="20,2">
              <v:shape style="position:absolute;left:4235;top:12777;width:20;height:2" coordorigin="4235,12777" coordsize="20,0" path="m4235,12777l4254,12777e" filled="false" stroked="true" strokeweight=".47998pt" strokecolor="#000000">
                <v:path arrowok="t"/>
              </v:shape>
            </v:group>
            <v:group style="position:absolute;left:4254;top:12777;width:20;height:2" coordorigin="4254,12777" coordsize="20,2">
              <v:shape style="position:absolute;left:4254;top:12777;width:20;height:2" coordorigin="4254,12777" coordsize="20,0" path="m4254,12777l4273,12777e" filled="false" stroked="true" strokeweight=".47998pt" strokecolor="#000000">
                <v:path arrowok="t"/>
              </v:shape>
            </v:group>
            <v:group style="position:absolute;left:4273;top:12777;width:20;height:2" coordorigin="4273,12777" coordsize="20,2">
              <v:shape style="position:absolute;left:4273;top:12777;width:20;height:2" coordorigin="4273,12777" coordsize="20,0" path="m4273,12777l4292,12777e" filled="false" stroked="true" strokeweight=".47998pt" strokecolor="#000000">
                <v:path arrowok="t"/>
              </v:shape>
            </v:group>
            <v:group style="position:absolute;left:4292;top:12777;width:20;height:2" coordorigin="4292,12777" coordsize="20,2">
              <v:shape style="position:absolute;left:4292;top:12777;width:20;height:2" coordorigin="4292,12777" coordsize="20,0" path="m4292,12777l4311,12777e" filled="false" stroked="true" strokeweight=".47998pt" strokecolor="#000000">
                <v:path arrowok="t"/>
              </v:shape>
            </v:group>
            <v:group style="position:absolute;left:4311;top:12777;width:20;height:2" coordorigin="4311,12777" coordsize="20,2">
              <v:shape style="position:absolute;left:4311;top:12777;width:20;height:2" coordorigin="4311,12777" coordsize="20,0" path="m4311,12777l4331,12777e" filled="false" stroked="true" strokeweight=".47998pt" strokecolor="#000000">
                <v:path arrowok="t"/>
              </v:shape>
            </v:group>
            <v:group style="position:absolute;left:4331;top:12777;width:20;height:2" coordorigin="4331,12777" coordsize="20,2">
              <v:shape style="position:absolute;left:4331;top:12777;width:20;height:2" coordorigin="4331,12777" coordsize="20,0" path="m4331,12777l4350,12777e" filled="false" stroked="true" strokeweight=".47998pt" strokecolor="#000000">
                <v:path arrowok="t"/>
              </v:shape>
            </v:group>
            <v:group style="position:absolute;left:4350;top:12777;width:20;height:2" coordorigin="4350,12777" coordsize="20,2">
              <v:shape style="position:absolute;left:4350;top:12777;width:20;height:2" coordorigin="4350,12777" coordsize="20,0" path="m4350,12777l4369,12777e" filled="false" stroked="true" strokeweight=".47998pt" strokecolor="#000000">
                <v:path arrowok="t"/>
              </v:shape>
            </v:group>
            <v:group style="position:absolute;left:4369;top:12777;width:20;height:2" coordorigin="4369,12777" coordsize="20,2">
              <v:shape style="position:absolute;left:4369;top:12777;width:20;height:2" coordorigin="4369,12777" coordsize="20,0" path="m4369,12777l4388,12777e" filled="false" stroked="true" strokeweight=".47998pt" strokecolor="#000000">
                <v:path arrowok="t"/>
              </v:shape>
            </v:group>
            <v:group style="position:absolute;left:4388;top:12777;width:20;height:2" coordorigin="4388,12777" coordsize="20,2">
              <v:shape style="position:absolute;left:4388;top:12777;width:20;height:2" coordorigin="4388,12777" coordsize="20,0" path="m4388,12777l4407,12777e" filled="false" stroked="true" strokeweight=".47998pt" strokecolor="#000000">
                <v:path arrowok="t"/>
              </v:shape>
            </v:group>
            <v:group style="position:absolute;left:4407;top:12777;width:20;height:2" coordorigin="4407,12777" coordsize="20,2">
              <v:shape style="position:absolute;left:4407;top:12777;width:20;height:2" coordorigin="4407,12777" coordsize="20,0" path="m4407,12777l4427,12777e" filled="false" stroked="true" strokeweight=".47998pt" strokecolor="#000000">
                <v:path arrowok="t"/>
              </v:shape>
            </v:group>
            <v:group style="position:absolute;left:4427;top:12777;width:20;height:2" coordorigin="4427,12777" coordsize="20,2">
              <v:shape style="position:absolute;left:4427;top:12777;width:20;height:2" coordorigin="4427,12777" coordsize="20,0" path="m4427,12777l4446,12777e" filled="false" stroked="true" strokeweight=".47998pt" strokecolor="#000000">
                <v:path arrowok="t"/>
              </v:shape>
            </v:group>
            <v:group style="position:absolute;left:4446;top:12777;width:20;height:2" coordorigin="4446,12777" coordsize="20,2">
              <v:shape style="position:absolute;left:4446;top:12777;width:20;height:2" coordorigin="4446,12777" coordsize="20,0" path="m4446,12777l4465,12777e" filled="false" stroked="true" strokeweight=".47998pt" strokecolor="#000000">
                <v:path arrowok="t"/>
              </v:shape>
            </v:group>
            <v:group style="position:absolute;left:4465;top:12777;width:20;height:2" coordorigin="4465,12777" coordsize="20,2">
              <v:shape style="position:absolute;left:4465;top:12777;width:20;height:2" coordorigin="4465,12777" coordsize="20,0" path="m4465,12777l4484,12777e" filled="false" stroked="true" strokeweight=".47998pt" strokecolor="#000000">
                <v:path arrowok="t"/>
              </v:shape>
            </v:group>
            <v:group style="position:absolute;left:4484;top:12777;width:20;height:2" coordorigin="4484,12777" coordsize="20,2">
              <v:shape style="position:absolute;left:4484;top:12777;width:20;height:2" coordorigin="4484,12777" coordsize="20,0" path="m4484,12777l4503,12777e" filled="false" stroked="true" strokeweight=".47998pt" strokecolor="#000000">
                <v:path arrowok="t"/>
              </v:shape>
            </v:group>
            <v:group style="position:absolute;left:4503;top:12777;width:20;height:2" coordorigin="4503,12777" coordsize="20,2">
              <v:shape style="position:absolute;left:4503;top:12777;width:20;height:2" coordorigin="4503,12777" coordsize="20,0" path="m4503,12777l4523,12777e" filled="false" stroked="true" strokeweight=".47998pt" strokecolor="#000000">
                <v:path arrowok="t"/>
              </v:shape>
            </v:group>
            <v:group style="position:absolute;left:4523;top:12777;width:20;height:2" coordorigin="4523,12777" coordsize="20,2">
              <v:shape style="position:absolute;left:4523;top:12777;width:20;height:2" coordorigin="4523,12777" coordsize="20,0" path="m4523,12777l4542,12777e" filled="false" stroked="true" strokeweight=".47998pt" strokecolor="#000000">
                <v:path arrowok="t"/>
              </v:shape>
            </v:group>
            <v:group style="position:absolute;left:4542;top:12777;width:20;height:2" coordorigin="4542,12777" coordsize="20,2">
              <v:shape style="position:absolute;left:4542;top:12777;width:20;height:2" coordorigin="4542,12777" coordsize="20,0" path="m4542,12777l4561,12777e" filled="false" stroked="true" strokeweight=".47998pt" strokecolor="#000000">
                <v:path arrowok="t"/>
              </v:shape>
            </v:group>
            <v:group style="position:absolute;left:4561;top:12777;width:20;height:2" coordorigin="4561,12777" coordsize="20,2">
              <v:shape style="position:absolute;left:4561;top:12777;width:20;height:2" coordorigin="4561,12777" coordsize="20,0" path="m4561,12777l4580,12777e" filled="false" stroked="true" strokeweight=".47998pt" strokecolor="#000000">
                <v:path arrowok="t"/>
              </v:shape>
            </v:group>
            <v:group style="position:absolute;left:4580;top:12777;width:20;height:2" coordorigin="4580,12777" coordsize="20,2">
              <v:shape style="position:absolute;left:4580;top:12777;width:20;height:2" coordorigin="4580,12777" coordsize="20,0" path="m4580,12777l4599,12777e" filled="false" stroked="true" strokeweight=".47998pt" strokecolor="#000000">
                <v:path arrowok="t"/>
              </v:shape>
            </v:group>
            <v:group style="position:absolute;left:4599;top:12777;width:20;height:2" coordorigin="4599,12777" coordsize="20,2">
              <v:shape style="position:absolute;left:4599;top:12777;width:20;height:2" coordorigin="4599,12777" coordsize="20,0" path="m4599,12777l4619,12777e" filled="false" stroked="true" strokeweight=".47998pt" strokecolor="#000000">
                <v:path arrowok="t"/>
              </v:shape>
            </v:group>
            <v:group style="position:absolute;left:4619;top:12777;width:20;height:2" coordorigin="4619,12777" coordsize="20,2">
              <v:shape style="position:absolute;left:4619;top:12777;width:20;height:2" coordorigin="4619,12777" coordsize="20,0" path="m4619,12777l4638,12777e" filled="false" stroked="true" strokeweight=".47998pt" strokecolor="#000000">
                <v:path arrowok="t"/>
              </v:shape>
            </v:group>
            <v:group style="position:absolute;left:4638;top:12777;width:20;height:2" coordorigin="4638,12777" coordsize="20,2">
              <v:shape style="position:absolute;left:4638;top:12777;width:20;height:2" coordorigin="4638,12777" coordsize="20,0" path="m4638,12777l4657,12777e" filled="false" stroked="true" strokeweight=".47998pt" strokecolor="#000000">
                <v:path arrowok="t"/>
              </v:shape>
            </v:group>
            <v:group style="position:absolute;left:4657;top:12777;width:20;height:2" coordorigin="4657,12777" coordsize="20,2">
              <v:shape style="position:absolute;left:4657;top:12777;width:20;height:2" coordorigin="4657,12777" coordsize="20,0" path="m4657,12777l4676,12777e" filled="false" stroked="true" strokeweight=".47998pt" strokecolor="#000000">
                <v:path arrowok="t"/>
              </v:shape>
            </v:group>
            <v:group style="position:absolute;left:4676;top:12777;width:20;height:2" coordorigin="4676,12777" coordsize="20,2">
              <v:shape style="position:absolute;left:4676;top:12777;width:20;height:2" coordorigin="4676,12777" coordsize="20,0" path="m4676,12777l4695,12777e" filled="false" stroked="true" strokeweight=".47998pt" strokecolor="#000000">
                <v:path arrowok="t"/>
              </v:shape>
            </v:group>
            <v:group style="position:absolute;left:4695;top:12777;width:20;height:2" coordorigin="4695,12777" coordsize="20,2">
              <v:shape style="position:absolute;left:4695;top:12777;width:20;height:2" coordorigin="4695,12777" coordsize="20,0" path="m4695,12777l4715,12777e" filled="false" stroked="true" strokeweight=".47998pt" strokecolor="#000000">
                <v:path arrowok="t"/>
              </v:shape>
            </v:group>
            <v:group style="position:absolute;left:4715;top:12777;width:20;height:2" coordorigin="4715,12777" coordsize="20,2">
              <v:shape style="position:absolute;left:4715;top:12777;width:20;height:2" coordorigin="4715,12777" coordsize="20,0" path="m4715,12777l4734,12777e" filled="false" stroked="true" strokeweight=".47998pt" strokecolor="#000000">
                <v:path arrowok="t"/>
              </v:shape>
            </v:group>
            <v:group style="position:absolute;left:4734;top:12777;width:20;height:2" coordorigin="4734,12777" coordsize="20,2">
              <v:shape style="position:absolute;left:4734;top:12777;width:20;height:2" coordorigin="4734,12777" coordsize="20,0" path="m4734,12777l4753,12777e" filled="false" stroked="true" strokeweight=".47998pt" strokecolor="#000000">
                <v:path arrowok="t"/>
              </v:shape>
            </v:group>
            <v:group style="position:absolute;left:4753;top:12777;width:20;height:2" coordorigin="4753,12777" coordsize="20,2">
              <v:shape style="position:absolute;left:4753;top:12777;width:20;height:2" coordorigin="4753,12777" coordsize="20,0" path="m4753,12777l4772,12777e" filled="false" stroked="true" strokeweight=".47998pt" strokecolor="#000000">
                <v:path arrowok="t"/>
              </v:shape>
            </v:group>
            <v:group style="position:absolute;left:4772;top:12777;width:20;height:2" coordorigin="4772,12777" coordsize="20,2">
              <v:shape style="position:absolute;left:4772;top:12777;width:20;height:2" coordorigin="4772,12777" coordsize="20,0" path="m4772,12777l4791,12777e" filled="false" stroked="true" strokeweight=".47998pt" strokecolor="#000000">
                <v:path arrowok="t"/>
              </v:shape>
            </v:group>
            <v:group style="position:absolute;left:4791;top:12777;width:20;height:2" coordorigin="4791,12777" coordsize="20,2">
              <v:shape style="position:absolute;left:4791;top:12777;width:20;height:2" coordorigin="4791,12777" coordsize="20,0" path="m4791,12777l4811,12777e" filled="false" stroked="true" strokeweight=".47998pt" strokecolor="#000000">
                <v:path arrowok="t"/>
              </v:shape>
            </v:group>
            <v:group style="position:absolute;left:4811;top:12777;width:20;height:2" coordorigin="4811,12777" coordsize="20,2">
              <v:shape style="position:absolute;left:4811;top:12777;width:20;height:2" coordorigin="4811,12777" coordsize="20,0" path="m4811,12777l4830,12777e" filled="false" stroked="true" strokeweight=".47998pt" strokecolor="#000000">
                <v:path arrowok="t"/>
              </v:shape>
            </v:group>
            <v:group style="position:absolute;left:4830;top:12777;width:20;height:2" coordorigin="4830,12777" coordsize="20,2">
              <v:shape style="position:absolute;left:4830;top:12777;width:20;height:2" coordorigin="4830,12777" coordsize="20,0" path="m4830,12777l4849,12777e" filled="false" stroked="true" strokeweight=".47998pt" strokecolor="#000000">
                <v:path arrowok="t"/>
              </v:shape>
            </v:group>
            <v:group style="position:absolute;left:4849;top:12777;width:20;height:2" coordorigin="4849,12777" coordsize="20,2">
              <v:shape style="position:absolute;left:4849;top:12777;width:20;height:2" coordorigin="4849,12777" coordsize="20,0" path="m4849,12777l4868,12777e" filled="false" stroked="true" strokeweight=".47998pt" strokecolor="#000000">
                <v:path arrowok="t"/>
              </v:shape>
            </v:group>
            <v:group style="position:absolute;left:4868;top:12777;width:20;height:2" coordorigin="4868,12777" coordsize="20,2">
              <v:shape style="position:absolute;left:4868;top:12777;width:20;height:2" coordorigin="4868,12777" coordsize="20,0" path="m4868,12777l4887,12777e" filled="false" stroked="true" strokeweight=".47998pt" strokecolor="#000000">
                <v:path arrowok="t"/>
              </v:shape>
            </v:group>
            <v:group style="position:absolute;left:4887;top:12777;width:20;height:2" coordorigin="4887,12777" coordsize="20,2">
              <v:shape style="position:absolute;left:4887;top:12777;width:20;height:2" coordorigin="4887,12777" coordsize="20,0" path="m4887,12777l4907,12777e" filled="false" stroked="true" strokeweight=".47998pt" strokecolor="#000000">
                <v:path arrowok="t"/>
              </v:shape>
            </v:group>
            <v:group style="position:absolute;left:4907;top:12777;width:20;height:2" coordorigin="4907,12777" coordsize="20,2">
              <v:shape style="position:absolute;left:4907;top:12777;width:20;height:2" coordorigin="4907,12777" coordsize="20,0" path="m4907,12777l4926,12777e" filled="false" stroked="true" strokeweight=".47998pt" strokecolor="#000000">
                <v:path arrowok="t"/>
              </v:shape>
            </v:group>
            <v:group style="position:absolute;left:4926;top:12777;width:20;height:2" coordorigin="4926,12777" coordsize="20,2">
              <v:shape style="position:absolute;left:4926;top:12777;width:20;height:2" coordorigin="4926,12777" coordsize="20,0" path="m4926,12777l4945,12777e" filled="false" stroked="true" strokeweight=".47998pt" strokecolor="#000000">
                <v:path arrowok="t"/>
              </v:shape>
            </v:group>
            <v:group style="position:absolute;left:4945;top:12777;width:20;height:2" coordorigin="4945,12777" coordsize="20,2">
              <v:shape style="position:absolute;left:4945;top:12777;width:20;height:2" coordorigin="4945,12777" coordsize="20,0" path="m4945,12777l4964,12777e" filled="false" stroked="true" strokeweight=".47998pt" strokecolor="#000000">
                <v:path arrowok="t"/>
              </v:shape>
            </v:group>
            <v:group style="position:absolute;left:4964;top:12777;width:20;height:2" coordorigin="4964,12777" coordsize="20,2">
              <v:shape style="position:absolute;left:4964;top:12777;width:20;height:2" coordorigin="4964,12777" coordsize="20,0" path="m4964,12777l4983,12777e" filled="false" stroked="true" strokeweight=".47998pt" strokecolor="#000000">
                <v:path arrowok="t"/>
              </v:shape>
            </v:group>
            <v:group style="position:absolute;left:4983;top:12777;width:20;height:2" coordorigin="4983,12777" coordsize="20,2">
              <v:shape style="position:absolute;left:4983;top:12777;width:20;height:2" coordorigin="4983,12777" coordsize="20,0" path="m4983,12777l5003,12777e" filled="false" stroked="true" strokeweight=".47998pt" strokecolor="#000000">
                <v:path arrowok="t"/>
              </v:shape>
            </v:group>
            <v:group style="position:absolute;left:5003;top:12777;width:20;height:2" coordorigin="5003,12777" coordsize="20,2">
              <v:shape style="position:absolute;left:5003;top:12777;width:20;height:2" coordorigin="5003,12777" coordsize="20,0" path="m5003,12777l5022,12777e" filled="false" stroked="true" strokeweight=".47998pt" strokecolor="#000000">
                <v:path arrowok="t"/>
              </v:shape>
            </v:group>
            <v:group style="position:absolute;left:5022;top:12777;width:20;height:2" coordorigin="5022,12777" coordsize="20,2">
              <v:shape style="position:absolute;left:5022;top:12777;width:20;height:2" coordorigin="5022,12777" coordsize="20,0" path="m5022,12777l5041,12777e" filled="false" stroked="true" strokeweight=".47998pt" strokecolor="#000000">
                <v:path arrowok="t"/>
              </v:shape>
            </v:group>
            <v:group style="position:absolute;left:5041;top:12777;width:20;height:2" coordorigin="5041,12777" coordsize="20,2">
              <v:shape style="position:absolute;left:5041;top:12777;width:20;height:2" coordorigin="5041,12777" coordsize="20,0" path="m5041,12777l5060,12777e" filled="false" stroked="true" strokeweight=".47998pt" strokecolor="#000000">
                <v:path arrowok="t"/>
              </v:shape>
            </v:group>
            <v:group style="position:absolute;left:5060;top:12777;width:20;height:2" coordorigin="5060,12777" coordsize="20,2">
              <v:shape style="position:absolute;left:5060;top:12777;width:20;height:2" coordorigin="5060,12777" coordsize="20,0" path="m5060,12777l5079,12777e" filled="false" stroked="true" strokeweight=".47998pt" strokecolor="#000000">
                <v:path arrowok="t"/>
              </v:shape>
            </v:group>
            <v:group style="position:absolute;left:5079;top:12777;width:20;height:2" coordorigin="5079,12777" coordsize="20,2">
              <v:shape style="position:absolute;left:5079;top:12777;width:20;height:2" coordorigin="5079,12777" coordsize="20,0" path="m5079,12777l5099,12777e" filled="false" stroked="true" strokeweight=".47998pt" strokecolor="#000000">
                <v:path arrowok="t"/>
              </v:shape>
            </v:group>
            <v:group style="position:absolute;left:5099;top:12777;width:20;height:2" coordorigin="5099,12777" coordsize="20,2">
              <v:shape style="position:absolute;left:5099;top:12777;width:20;height:2" coordorigin="5099,12777" coordsize="20,0" path="m5099,12777l5118,12777e" filled="false" stroked="true" strokeweight=".47998pt" strokecolor="#000000">
                <v:path arrowok="t"/>
              </v:shape>
            </v:group>
            <v:group style="position:absolute;left:5118;top:12777;width:20;height:2" coordorigin="5118,12777" coordsize="20,2">
              <v:shape style="position:absolute;left:5118;top:12777;width:20;height:2" coordorigin="5118,12777" coordsize="20,0" path="m5118,12777l5137,12777e" filled="false" stroked="true" strokeweight=".47998pt" strokecolor="#000000">
                <v:path arrowok="t"/>
              </v:shape>
            </v:group>
            <v:group style="position:absolute;left:5137;top:12777;width:20;height:2" coordorigin="5137,12777" coordsize="20,2">
              <v:shape style="position:absolute;left:5137;top:12777;width:20;height:2" coordorigin="5137,12777" coordsize="20,0" path="m5137,12777l5156,12777e" filled="false" stroked="true" strokeweight=".47998pt" strokecolor="#000000">
                <v:path arrowok="t"/>
              </v:shape>
            </v:group>
            <v:group style="position:absolute;left:5156;top:12777;width:20;height:2" coordorigin="5156,12777" coordsize="20,2">
              <v:shape style="position:absolute;left:5156;top:12777;width:20;height:2" coordorigin="5156,12777" coordsize="20,0" path="m5156,12777l5175,12777e" filled="false" stroked="true" strokeweight=".47998pt" strokecolor="#000000">
                <v:path arrowok="t"/>
              </v:shape>
            </v:group>
            <v:group style="position:absolute;left:5175;top:12777;width:20;height:2" coordorigin="5175,12777" coordsize="20,2">
              <v:shape style="position:absolute;left:5175;top:12777;width:20;height:2" coordorigin="5175,12777" coordsize="20,0" path="m5175,12777l5195,12777e" filled="false" stroked="true" strokeweight=".47998pt" strokecolor="#000000">
                <v:path arrowok="t"/>
              </v:shape>
            </v:group>
            <v:group style="position:absolute;left:5195;top:12777;width:20;height:2" coordorigin="5195,12777" coordsize="20,2">
              <v:shape style="position:absolute;left:5195;top:12777;width:20;height:2" coordorigin="5195,12777" coordsize="20,0" path="m5195,12777l5214,12777e" filled="false" stroked="true" strokeweight=".47998pt" strokecolor="#000000">
                <v:path arrowok="t"/>
              </v:shape>
            </v:group>
            <v:group style="position:absolute;left:5214;top:12777;width:20;height:2" coordorigin="5214,12777" coordsize="20,2">
              <v:shape style="position:absolute;left:5214;top:12777;width:20;height:2" coordorigin="5214,12777" coordsize="20,0" path="m5214,12777l5233,12777e" filled="false" stroked="true" strokeweight=".47998pt" strokecolor="#000000">
                <v:path arrowok="t"/>
              </v:shape>
            </v:group>
            <v:group style="position:absolute;left:5233;top:12777;width:20;height:2" coordorigin="5233,12777" coordsize="20,2">
              <v:shape style="position:absolute;left:5233;top:12777;width:20;height:2" coordorigin="5233,12777" coordsize="20,0" path="m5233,12777l5252,12777e" filled="false" stroked="true" strokeweight=".47998pt" strokecolor="#000000">
                <v:path arrowok="t"/>
              </v:shape>
            </v:group>
            <v:group style="position:absolute;left:5252;top:12777;width:20;height:2" coordorigin="5252,12777" coordsize="20,2">
              <v:shape style="position:absolute;left:5252;top:12777;width:20;height:2" coordorigin="5252,12777" coordsize="20,0" path="m5252,12777l5271,12777e" filled="false" stroked="true" strokeweight=".47998pt" strokecolor="#000000">
                <v:path arrowok="t"/>
              </v:shape>
            </v:group>
            <v:group style="position:absolute;left:5271;top:12777;width:20;height:2" coordorigin="5271,12777" coordsize="20,2">
              <v:shape style="position:absolute;left:5271;top:12777;width:20;height:2" coordorigin="5271,12777" coordsize="20,0" path="m5271,12777l5291,12777e" filled="false" stroked="true" strokeweight=".47998pt" strokecolor="#000000">
                <v:path arrowok="t"/>
              </v:shape>
            </v:group>
            <v:group style="position:absolute;left:5291;top:12777;width:20;height:2" coordorigin="5291,12777" coordsize="20,2">
              <v:shape style="position:absolute;left:5291;top:12777;width:20;height:2" coordorigin="5291,12777" coordsize="20,0" path="m5291,12777l5310,12777e" filled="false" stroked="true" strokeweight=".47998pt" strokecolor="#000000">
                <v:path arrowok="t"/>
              </v:shape>
            </v:group>
            <v:group style="position:absolute;left:5310;top:12777;width:20;height:2" coordorigin="5310,12777" coordsize="20,2">
              <v:shape style="position:absolute;left:5310;top:12777;width:20;height:2" coordorigin="5310,12777" coordsize="20,0" path="m5310,12777l5329,12777e" filled="false" stroked="true" strokeweight=".47998pt" strokecolor="#000000">
                <v:path arrowok="t"/>
              </v:shape>
            </v:group>
            <v:group style="position:absolute;left:5329;top:12777;width:20;height:2" coordorigin="5329,12777" coordsize="20,2">
              <v:shape style="position:absolute;left:5329;top:12777;width:20;height:2" coordorigin="5329,12777" coordsize="20,0" path="m5329,12777l5348,12777e" filled="false" stroked="true" strokeweight=".47998pt" strokecolor="#000000">
                <v:path arrowok="t"/>
              </v:shape>
            </v:group>
            <v:group style="position:absolute;left:5348;top:12777;width:20;height:2" coordorigin="5348,12777" coordsize="20,2">
              <v:shape style="position:absolute;left:5348;top:12777;width:20;height:2" coordorigin="5348,12777" coordsize="20,0" path="m5348,12777l5367,12777e" filled="false" stroked="true" strokeweight=".47998pt" strokecolor="#000000">
                <v:path arrowok="t"/>
              </v:shape>
            </v:group>
            <v:group style="position:absolute;left:5367;top:12777;width:20;height:2" coordorigin="5367,12777" coordsize="20,2">
              <v:shape style="position:absolute;left:5367;top:12777;width:20;height:2" coordorigin="5367,12777" coordsize="20,0" path="m5367,12777l5387,12777e" filled="false" stroked="true" strokeweight=".47998pt" strokecolor="#000000">
                <v:path arrowok="t"/>
              </v:shape>
            </v:group>
            <v:group style="position:absolute;left:5387;top:12777;width:20;height:2" coordorigin="5387,12777" coordsize="20,2">
              <v:shape style="position:absolute;left:5387;top:12777;width:20;height:2" coordorigin="5387,12777" coordsize="20,0" path="m5387,12777l5406,12777e" filled="false" stroked="true" strokeweight=".47998pt" strokecolor="#000000">
                <v:path arrowok="t"/>
              </v:shape>
            </v:group>
            <v:group style="position:absolute;left:5406;top:12777;width:20;height:2" coordorigin="5406,12777" coordsize="20,2">
              <v:shape style="position:absolute;left:5406;top:12777;width:20;height:2" coordorigin="5406,12777" coordsize="20,0" path="m5406,12777l5425,12777e" filled="false" stroked="true" strokeweight=".47998pt" strokecolor="#000000">
                <v:path arrowok="t"/>
              </v:shape>
            </v:group>
            <v:group style="position:absolute;left:5425;top:12777;width:20;height:2" coordorigin="5425,12777" coordsize="20,2">
              <v:shape style="position:absolute;left:5425;top:12777;width:20;height:2" coordorigin="5425,12777" coordsize="20,0" path="m5425,12777l5444,12777e" filled="false" stroked="true" strokeweight=".47998pt" strokecolor="#000000">
                <v:path arrowok="t"/>
              </v:shape>
            </v:group>
            <v:group style="position:absolute;left:5444;top:12777;width:20;height:2" coordorigin="5444,12777" coordsize="20,2">
              <v:shape style="position:absolute;left:5444;top:12777;width:20;height:2" coordorigin="5444,12777" coordsize="20,0" path="m5444,12777l5463,12777e" filled="false" stroked="true" strokeweight=".47998pt" strokecolor="#000000">
                <v:path arrowok="t"/>
              </v:shape>
            </v:group>
            <v:group style="position:absolute;left:5463;top:12777;width:20;height:2" coordorigin="5463,12777" coordsize="20,2">
              <v:shape style="position:absolute;left:5463;top:12777;width:20;height:2" coordorigin="5463,12777" coordsize="20,0" path="m5463,12777l5483,12777e" filled="false" stroked="true" strokeweight=".47998pt" strokecolor="#000000">
                <v:path arrowok="t"/>
              </v:shape>
            </v:group>
            <v:group style="position:absolute;left:5483;top:12777;width:20;height:2" coordorigin="5483,12777" coordsize="20,2">
              <v:shape style="position:absolute;left:5483;top:12777;width:20;height:2" coordorigin="5483,12777" coordsize="20,0" path="m5483,12777l5502,12777e" filled="false" stroked="true" strokeweight=".47998pt" strokecolor="#000000">
                <v:path arrowok="t"/>
              </v:shape>
            </v:group>
            <v:group style="position:absolute;left:5502;top:12777;width:20;height:2" coordorigin="5502,12777" coordsize="20,2">
              <v:shape style="position:absolute;left:5502;top:12777;width:20;height:2" coordorigin="5502,12777" coordsize="20,0" path="m5502,12777l5521,12777e" filled="false" stroked="true" strokeweight=".47998pt" strokecolor="#000000">
                <v:path arrowok="t"/>
              </v:shape>
            </v:group>
            <v:group style="position:absolute;left:5521;top:12777;width:20;height:2" coordorigin="5521,12777" coordsize="20,2">
              <v:shape style="position:absolute;left:5521;top:12777;width:20;height:2" coordorigin="5521,12777" coordsize="20,0" path="m5521,12777l5540,12777e" filled="false" stroked="true" strokeweight=".47998pt" strokecolor="#000000">
                <v:path arrowok="t"/>
              </v:shape>
            </v:group>
            <v:group style="position:absolute;left:5540;top:12777;width:20;height:2" coordorigin="5540,12777" coordsize="20,2">
              <v:shape style="position:absolute;left:5540;top:12777;width:20;height:2" coordorigin="5540,12777" coordsize="20,0" path="m5540,12777l5559,12777e" filled="false" stroked="true" strokeweight=".47998pt" strokecolor="#000000">
                <v:path arrowok="t"/>
              </v:shape>
            </v:group>
            <v:group style="position:absolute;left:5559;top:12777;width:20;height:2" coordorigin="5559,12777" coordsize="20,2">
              <v:shape style="position:absolute;left:5559;top:12777;width:20;height:2" coordorigin="5559,12777" coordsize="20,0" path="m5559,12777l5579,12777e" filled="false" stroked="true" strokeweight=".47998pt" strokecolor="#000000">
                <v:path arrowok="t"/>
              </v:shape>
            </v:group>
            <v:group style="position:absolute;left:5579;top:12777;width:20;height:2" coordorigin="5579,12777" coordsize="20,2">
              <v:shape style="position:absolute;left:5579;top:12777;width:20;height:2" coordorigin="5579,12777" coordsize="20,0" path="m5579,12777l5598,12777e" filled="false" stroked="true" strokeweight=".47998pt" strokecolor="#000000">
                <v:path arrowok="t"/>
              </v:shape>
            </v:group>
            <v:group style="position:absolute;left:5598;top:12777;width:20;height:2" coordorigin="5598,12777" coordsize="20,2">
              <v:shape style="position:absolute;left:5598;top:12777;width:20;height:2" coordorigin="5598,12777" coordsize="20,0" path="m5598,12777l5617,12777e" filled="false" stroked="true" strokeweight=".47998pt" strokecolor="#000000">
                <v:path arrowok="t"/>
              </v:shape>
            </v:group>
            <v:group style="position:absolute;left:5617;top:12777;width:20;height:2" coordorigin="5617,12777" coordsize="20,2">
              <v:shape style="position:absolute;left:5617;top:12777;width:20;height:2" coordorigin="5617,12777" coordsize="20,0" path="m5617,12777l5636,12777e" filled="false" stroked="true" strokeweight=".47998pt" strokecolor="#000000">
                <v:path arrowok="t"/>
              </v:shape>
            </v:group>
            <v:group style="position:absolute;left:5636;top:12777;width:20;height:2" coordorigin="5636,12777" coordsize="20,2">
              <v:shape style="position:absolute;left:5636;top:12777;width:20;height:2" coordorigin="5636,12777" coordsize="20,0" path="m5636,12777l5655,12777e" filled="false" stroked="true" strokeweight=".47998pt" strokecolor="#000000">
                <v:path arrowok="t"/>
              </v:shape>
            </v:group>
            <v:group style="position:absolute;left:5655;top:12777;width:20;height:2" coordorigin="5655,12777" coordsize="20,2">
              <v:shape style="position:absolute;left:5655;top:12777;width:20;height:2" coordorigin="5655,12777" coordsize="20,0" path="m5655,12777l5675,12777e" filled="false" stroked="true" strokeweight=".47998pt" strokecolor="#000000">
                <v:path arrowok="t"/>
              </v:shape>
            </v:group>
            <v:group style="position:absolute;left:5675;top:12777;width:20;height:2" coordorigin="5675,12777" coordsize="20,2">
              <v:shape style="position:absolute;left:5675;top:12777;width:20;height:2" coordorigin="5675,12777" coordsize="20,0" path="m5675,12777l5694,12777e" filled="false" stroked="true" strokeweight=".47998pt" strokecolor="#000000">
                <v:path arrowok="t"/>
              </v:shape>
            </v:group>
            <v:group style="position:absolute;left:5694;top:12777;width:20;height:2" coordorigin="5694,12777" coordsize="20,2">
              <v:shape style="position:absolute;left:5694;top:12777;width:20;height:2" coordorigin="5694,12777" coordsize="20,0" path="m5694,12777l5713,12777e" filled="false" stroked="true" strokeweight=".47998pt" strokecolor="#000000">
                <v:path arrowok="t"/>
              </v:shape>
            </v:group>
            <v:group style="position:absolute;left:5713;top:12777;width:20;height:2" coordorigin="5713,12777" coordsize="20,2">
              <v:shape style="position:absolute;left:5713;top:12777;width:20;height:2" coordorigin="5713,12777" coordsize="20,0" path="m5713,12777l5732,12777e" filled="false" stroked="true" strokeweight=".47998pt" strokecolor="#000000">
                <v:path arrowok="t"/>
              </v:shape>
            </v:group>
            <v:group style="position:absolute;left:5732;top:12777;width:20;height:2" coordorigin="5732,12777" coordsize="20,2">
              <v:shape style="position:absolute;left:5732;top:12777;width:20;height:2" coordorigin="5732,12777" coordsize="20,0" path="m5732,12777l5751,12777e" filled="false" stroked="true" strokeweight=".47998pt" strokecolor="#000000">
                <v:path arrowok="t"/>
              </v:shape>
            </v:group>
            <v:group style="position:absolute;left:5751;top:12777;width:20;height:2" coordorigin="5751,12777" coordsize="20,2">
              <v:shape style="position:absolute;left:5751;top:12777;width:20;height:2" coordorigin="5751,12777" coordsize="20,0" path="m5751,12777l5771,12777e" filled="false" stroked="true" strokeweight=".47998pt" strokecolor="#000000">
                <v:path arrowok="t"/>
              </v:shape>
            </v:group>
            <v:group style="position:absolute;left:5771;top:12777;width:20;height:2" coordorigin="5771,12777" coordsize="20,2">
              <v:shape style="position:absolute;left:5771;top:12777;width:20;height:2" coordorigin="5771,12777" coordsize="20,0" path="m5771,12777l5790,12777e" filled="false" stroked="true" strokeweight=".47998pt" strokecolor="#000000">
                <v:path arrowok="t"/>
              </v:shape>
            </v:group>
            <v:group style="position:absolute;left:5790;top:12777;width:20;height:2" coordorigin="5790,12777" coordsize="20,2">
              <v:shape style="position:absolute;left:5790;top:12777;width:20;height:2" coordorigin="5790,12777" coordsize="20,0" path="m5790,12777l5809,12777e" filled="false" stroked="true" strokeweight=".47998pt" strokecolor="#000000">
                <v:path arrowok="t"/>
              </v:shape>
            </v:group>
            <v:group style="position:absolute;left:5809;top:12777;width:20;height:2" coordorigin="5809,12777" coordsize="20,2">
              <v:shape style="position:absolute;left:5809;top:12777;width:20;height:2" coordorigin="5809,12777" coordsize="20,0" path="m5809,12777l5828,12777e" filled="false" stroked="true" strokeweight=".47998pt" strokecolor="#000000">
                <v:path arrowok="t"/>
              </v:shape>
            </v:group>
            <v:group style="position:absolute;left:5828;top:12777;width:20;height:2" coordorigin="5828,12777" coordsize="20,2">
              <v:shape style="position:absolute;left:5828;top:12777;width:20;height:2" coordorigin="5828,12777" coordsize="20,0" path="m5828,12777l5847,12777e" filled="false" stroked="true" strokeweight=".47998pt" strokecolor="#000000">
                <v:path arrowok="t"/>
              </v:shape>
            </v:group>
            <v:group style="position:absolute;left:5847;top:12777;width:20;height:2" coordorigin="5847,12777" coordsize="20,2">
              <v:shape style="position:absolute;left:5847;top:12777;width:20;height:2" coordorigin="5847,12777" coordsize="20,0" path="m5847,12777l5867,12777e" filled="false" stroked="true" strokeweight=".47998pt" strokecolor="#000000">
                <v:path arrowok="t"/>
              </v:shape>
            </v:group>
            <v:group style="position:absolute;left:5867;top:12777;width:20;height:2" coordorigin="5867,12777" coordsize="20,2">
              <v:shape style="position:absolute;left:5867;top:12777;width:20;height:2" coordorigin="5867,12777" coordsize="20,0" path="m5867,12777l5886,12777e" filled="false" stroked="true" strokeweight=".47998pt" strokecolor="#000000">
                <v:path arrowok="t"/>
              </v:shape>
            </v:group>
            <v:group style="position:absolute;left:5886;top:12777;width:20;height:2" coordorigin="5886,12777" coordsize="20,2">
              <v:shape style="position:absolute;left:5886;top:12777;width:20;height:2" coordorigin="5886,12777" coordsize="20,0" path="m5886,12777l5905,12777e" filled="false" stroked="true" strokeweight=".47998pt" strokecolor="#000000">
                <v:path arrowok="t"/>
              </v:shape>
            </v:group>
            <v:group style="position:absolute;left:5905;top:12777;width:20;height:2" coordorigin="5905,12777" coordsize="20,2">
              <v:shape style="position:absolute;left:5905;top:12777;width:20;height:2" coordorigin="5905,12777" coordsize="20,0" path="m5905,12777l5924,12777e" filled="false" stroked="true" strokeweight=".47998pt" strokecolor="#000000">
                <v:path arrowok="t"/>
              </v:shape>
            </v:group>
            <v:group style="position:absolute;left:5924;top:12777;width:20;height:2" coordorigin="5924,12777" coordsize="20,2">
              <v:shape style="position:absolute;left:5924;top:12777;width:20;height:2" coordorigin="5924,12777" coordsize="20,0" path="m5924,12777l5943,12777e" filled="false" stroked="true" strokeweight=".47998pt" strokecolor="#000000">
                <v:path arrowok="t"/>
              </v:shape>
            </v:group>
            <v:group style="position:absolute;left:5943;top:12777;width:20;height:2" coordorigin="5943,12777" coordsize="20,2">
              <v:shape style="position:absolute;left:5943;top:12777;width:20;height:2" coordorigin="5943,12777" coordsize="20,0" path="m5943,12777l5963,12777e" filled="false" stroked="true" strokeweight=".47998pt" strokecolor="#000000">
                <v:path arrowok="t"/>
              </v:shape>
            </v:group>
            <v:group style="position:absolute;left:5963;top:12777;width:20;height:2" coordorigin="5963,12777" coordsize="20,2">
              <v:shape style="position:absolute;left:5963;top:12777;width:20;height:2" coordorigin="5963,12777" coordsize="20,0" path="m5963,12777l5982,12777e" filled="false" stroked="true" strokeweight=".47998pt" strokecolor="#000000">
                <v:path arrowok="t"/>
              </v:shape>
            </v:group>
            <v:group style="position:absolute;left:5982;top:12777;width:20;height:2" coordorigin="5982,12777" coordsize="20,2">
              <v:shape style="position:absolute;left:5982;top:12777;width:20;height:2" coordorigin="5982,12777" coordsize="20,0" path="m5982,12777l6001,12777e" filled="false" stroked="true" strokeweight=".47998pt" strokecolor="#000000">
                <v:path arrowok="t"/>
              </v:shape>
            </v:group>
            <v:group style="position:absolute;left:6001;top:12777;width:20;height:2" coordorigin="6001,12777" coordsize="20,2">
              <v:shape style="position:absolute;left:6001;top:12777;width:20;height:2" coordorigin="6001,12777" coordsize="20,0" path="m6001,12777l6020,12777e" filled="false" stroked="true" strokeweight=".47998pt" strokecolor="#000000">
                <v:path arrowok="t"/>
              </v:shape>
            </v:group>
            <v:group style="position:absolute;left:6020;top:12777;width:20;height:2" coordorigin="6020,12777" coordsize="20,2">
              <v:shape style="position:absolute;left:6020;top:12777;width:20;height:2" coordorigin="6020,12777" coordsize="20,0" path="m6020,12777l6039,12777e" filled="false" stroked="true" strokeweight=".47998pt" strokecolor="#000000">
                <v:path arrowok="t"/>
              </v:shape>
            </v:group>
            <v:group style="position:absolute;left:6039;top:12777;width:20;height:2" coordorigin="6039,12777" coordsize="20,2">
              <v:shape style="position:absolute;left:6039;top:12777;width:20;height:2" coordorigin="6039,12777" coordsize="20,0" path="m6039,12777l6059,12777e" filled="false" stroked="true" strokeweight=".47998pt" strokecolor="#000000">
                <v:path arrowok="t"/>
              </v:shape>
            </v:group>
            <v:group style="position:absolute;left:6059;top:12777;width:20;height:2" coordorigin="6059,12777" coordsize="20,2">
              <v:shape style="position:absolute;left:6059;top:12777;width:20;height:2" coordorigin="6059,12777" coordsize="20,0" path="m6059,12777l6078,12777e" filled="false" stroked="true" strokeweight=".47998pt" strokecolor="#000000">
                <v:path arrowok="t"/>
              </v:shape>
            </v:group>
            <v:group style="position:absolute;left:6078;top:12777;width:20;height:2" coordorigin="6078,12777" coordsize="20,2">
              <v:shape style="position:absolute;left:6078;top:12777;width:20;height:2" coordorigin="6078,12777" coordsize="20,0" path="m6078,12777l6097,12777e" filled="false" stroked="true" strokeweight=".47998pt" strokecolor="#000000">
                <v:path arrowok="t"/>
              </v:shape>
            </v:group>
            <v:group style="position:absolute;left:6097;top:12777;width:20;height:2" coordorigin="6097,12777" coordsize="20,2">
              <v:shape style="position:absolute;left:6097;top:12777;width:20;height:2" coordorigin="6097,12777" coordsize="20,0" path="m6097,12777l6116,12777e" filled="false" stroked="true" strokeweight=".47998pt" strokecolor="#000000">
                <v:path arrowok="t"/>
              </v:shape>
            </v:group>
            <v:group style="position:absolute;left:6116;top:12777;width:20;height:2" coordorigin="6116,12777" coordsize="20,2">
              <v:shape style="position:absolute;left:6116;top:12777;width:20;height:2" coordorigin="6116,12777" coordsize="20,0" path="m6116,12777l6135,12777e" filled="false" stroked="true" strokeweight=".47998pt" strokecolor="#000000">
                <v:path arrowok="t"/>
              </v:shape>
            </v:group>
            <v:group style="position:absolute;left:6135;top:12777;width:20;height:2" coordorigin="6135,12777" coordsize="20,2">
              <v:shape style="position:absolute;left:6135;top:12777;width:20;height:2" coordorigin="6135,12777" coordsize="20,0" path="m6135,12777l6155,12777e" filled="false" stroked="true" strokeweight=".47998pt" strokecolor="#000000">
                <v:path arrowok="t"/>
              </v:shape>
            </v:group>
            <v:group style="position:absolute;left:6155;top:12777;width:20;height:2" coordorigin="6155,12777" coordsize="20,2">
              <v:shape style="position:absolute;left:6155;top:12777;width:20;height:2" coordorigin="6155,12777" coordsize="20,0" path="m6155,12777l6174,12777e" filled="false" stroked="true" strokeweight=".47998pt" strokecolor="#000000">
                <v:path arrowok="t"/>
              </v:shape>
            </v:group>
            <v:group style="position:absolute;left:6174;top:12777;width:20;height:2" coordorigin="6174,12777" coordsize="20,2">
              <v:shape style="position:absolute;left:6174;top:12777;width:20;height:2" coordorigin="6174,12777" coordsize="20,0" path="m6174,12777l6193,12777e" filled="false" stroked="true" strokeweight=".47998pt" strokecolor="#000000">
                <v:path arrowok="t"/>
              </v:shape>
            </v:group>
            <v:group style="position:absolute;left:6193;top:12777;width:20;height:2" coordorigin="6193,12777" coordsize="20,2">
              <v:shape style="position:absolute;left:6193;top:12777;width:20;height:2" coordorigin="6193,12777" coordsize="20,0" path="m6193,12777l6212,12777e" filled="false" stroked="true" strokeweight=".47998pt" strokecolor="#000000">
                <v:path arrowok="t"/>
              </v:shape>
            </v:group>
            <v:group style="position:absolute;left:6212;top:12777;width:20;height:2" coordorigin="6212,12777" coordsize="20,2">
              <v:shape style="position:absolute;left:6212;top:12777;width:20;height:2" coordorigin="6212,12777" coordsize="20,0" path="m6212,12777l6231,12777e" filled="false" stroked="true" strokeweight=".47998pt" strokecolor="#000000">
                <v:path arrowok="t"/>
              </v:shape>
            </v:group>
            <v:group style="position:absolute;left:6231;top:12777;width:20;height:2" coordorigin="6231,12777" coordsize="20,2">
              <v:shape style="position:absolute;left:6231;top:12777;width:20;height:2" coordorigin="6231,12777" coordsize="20,0" path="m6231,12777l6251,12777e" filled="false" stroked="true" strokeweight=".47998pt" strokecolor="#000000">
                <v:path arrowok="t"/>
              </v:shape>
            </v:group>
            <v:group style="position:absolute;left:6251;top:12777;width:20;height:2" coordorigin="6251,12777" coordsize="20,2">
              <v:shape style="position:absolute;left:6251;top:12777;width:20;height:2" coordorigin="6251,12777" coordsize="20,0" path="m6251,12777l6270,12777e" filled="false" stroked="true" strokeweight=".47998pt" strokecolor="#000000">
                <v:path arrowok="t"/>
              </v:shape>
            </v:group>
            <v:group style="position:absolute;left:6270;top:12777;width:20;height:2" coordorigin="6270,12777" coordsize="20,2">
              <v:shape style="position:absolute;left:6270;top:12777;width:20;height:2" coordorigin="6270,12777" coordsize="20,0" path="m6270,12777l6289,12777e" filled="false" stroked="true" strokeweight=".47998pt" strokecolor="#000000">
                <v:path arrowok="t"/>
              </v:shape>
            </v:group>
            <v:group style="position:absolute;left:6289;top:12777;width:20;height:2" coordorigin="6289,12777" coordsize="20,2">
              <v:shape style="position:absolute;left:6289;top:12777;width:20;height:2" coordorigin="6289,12777" coordsize="20,0" path="m6289,12777l6309,12777e" filled="false" stroked="true" strokeweight=".47998pt" strokecolor="#000000">
                <v:path arrowok="t"/>
              </v:shape>
            </v:group>
            <v:group style="position:absolute;left:6309;top:12777;width:20;height:2" coordorigin="6309,12777" coordsize="20,2">
              <v:shape style="position:absolute;left:6309;top:12777;width:20;height:2" coordorigin="6309,12777" coordsize="20,0" path="m6309,12777l6328,12777e" filled="false" stroked="true" strokeweight=".47998pt" strokecolor="#000000">
                <v:path arrowok="t"/>
              </v:shape>
            </v:group>
            <v:group style="position:absolute;left:6328;top:12777;width:20;height:2" coordorigin="6328,12777" coordsize="20,2">
              <v:shape style="position:absolute;left:6328;top:12777;width:20;height:2" coordorigin="6328,12777" coordsize="20,0" path="m6328,12777l6347,12777e" filled="false" stroked="true" strokeweight=".47998pt" strokecolor="#000000">
                <v:path arrowok="t"/>
              </v:shape>
            </v:group>
            <v:group style="position:absolute;left:6347;top:12777;width:20;height:2" coordorigin="6347,12777" coordsize="20,2">
              <v:shape style="position:absolute;left:6347;top:12777;width:20;height:2" coordorigin="6347,12777" coordsize="20,0" path="m6347,12777l6366,12777e" filled="false" stroked="true" strokeweight=".47998pt" strokecolor="#000000">
                <v:path arrowok="t"/>
              </v:shape>
            </v:group>
            <v:group style="position:absolute;left:6366;top:12777;width:20;height:2" coordorigin="6366,12777" coordsize="20,2">
              <v:shape style="position:absolute;left:6366;top:12777;width:20;height:2" coordorigin="6366,12777" coordsize="20,0" path="m6366,12777l6385,12777e" filled="false" stroked="true" strokeweight=".47998pt" strokecolor="#000000">
                <v:path arrowok="t"/>
              </v:shape>
            </v:group>
            <v:group style="position:absolute;left:6385;top:12777;width:20;height:2" coordorigin="6385,12777" coordsize="20,2">
              <v:shape style="position:absolute;left:6385;top:12777;width:20;height:2" coordorigin="6385,12777" coordsize="20,0" path="m6385,12777l6405,12777e" filled="false" stroked="true" strokeweight=".47998pt" strokecolor="#000000">
                <v:path arrowok="t"/>
              </v:shape>
            </v:group>
            <v:group style="position:absolute;left:6405;top:12777;width:20;height:2" coordorigin="6405,12777" coordsize="20,2">
              <v:shape style="position:absolute;left:6405;top:12777;width:20;height:2" coordorigin="6405,12777" coordsize="20,0" path="m6405,12777l6424,12777e" filled="false" stroked="true" strokeweight=".47998pt" strokecolor="#000000">
                <v:path arrowok="t"/>
              </v:shape>
            </v:group>
            <v:group style="position:absolute;left:6424;top:12777;width:20;height:2" coordorigin="6424,12777" coordsize="20,2">
              <v:shape style="position:absolute;left:6424;top:12777;width:20;height:2" coordorigin="6424,12777" coordsize="20,0" path="m6424,12777l6443,12777e" filled="false" stroked="true" strokeweight=".47998pt" strokecolor="#000000">
                <v:path arrowok="t"/>
              </v:shape>
            </v:group>
            <v:group style="position:absolute;left:6443;top:12777;width:20;height:2" coordorigin="6443,12777" coordsize="20,2">
              <v:shape style="position:absolute;left:6443;top:12777;width:20;height:2" coordorigin="6443,12777" coordsize="20,0" path="m6443,12777l6462,12777e" filled="false" stroked="true" strokeweight=".47998pt" strokecolor="#000000">
                <v:path arrowok="t"/>
              </v:shape>
            </v:group>
            <v:group style="position:absolute;left:6462;top:12777;width:20;height:2" coordorigin="6462,12777" coordsize="20,2">
              <v:shape style="position:absolute;left:6462;top:12777;width:20;height:2" coordorigin="6462,12777" coordsize="20,0" path="m6462,12777l6481,12777e" filled="false" stroked="true" strokeweight=".47998pt" strokecolor="#000000">
                <v:path arrowok="t"/>
              </v:shape>
            </v:group>
            <v:group style="position:absolute;left:6481;top:12777;width:20;height:2" coordorigin="6481,12777" coordsize="20,2">
              <v:shape style="position:absolute;left:6481;top:12777;width:20;height:2" coordorigin="6481,12777" coordsize="20,0" path="m6481,12777l6501,12777e" filled="false" stroked="true" strokeweight=".47998pt" strokecolor="#000000">
                <v:path arrowok="t"/>
              </v:shape>
            </v:group>
            <v:group style="position:absolute;left:6501;top:12777;width:20;height:2" coordorigin="6501,12777" coordsize="20,2">
              <v:shape style="position:absolute;left:6501;top:12777;width:20;height:2" coordorigin="6501,12777" coordsize="20,0" path="m6501,12777l6520,12777e" filled="false" stroked="true" strokeweight=".47998pt" strokecolor="#000000">
                <v:path arrowok="t"/>
              </v:shape>
            </v:group>
            <v:group style="position:absolute;left:6520;top:12777;width:20;height:2" coordorigin="6520,12777" coordsize="20,2">
              <v:shape style="position:absolute;left:6520;top:12777;width:20;height:2" coordorigin="6520,12777" coordsize="20,0" path="m6520,12777l6539,12777e" filled="false" stroked="true" strokeweight=".47998pt" strokecolor="#000000">
                <v:path arrowok="t"/>
              </v:shape>
            </v:group>
            <v:group style="position:absolute;left:6539;top:12777;width:20;height:2" coordorigin="6539,12777" coordsize="20,2">
              <v:shape style="position:absolute;left:6539;top:12777;width:20;height:2" coordorigin="6539,12777" coordsize="20,0" path="m6539,12777l6558,12777e" filled="false" stroked="true" strokeweight=".47998pt" strokecolor="#000000">
                <v:path arrowok="t"/>
              </v:shape>
            </v:group>
            <v:group style="position:absolute;left:6558;top:12777;width:20;height:2" coordorigin="6558,12777" coordsize="20,2">
              <v:shape style="position:absolute;left:6558;top:12777;width:20;height:2" coordorigin="6558,12777" coordsize="20,0" path="m6558,12777l6577,12777e" filled="false" stroked="true" strokeweight=".47998pt" strokecolor="#000000">
                <v:path arrowok="t"/>
              </v:shape>
            </v:group>
            <v:group style="position:absolute;left:6577;top:12777;width:20;height:2" coordorigin="6577,12777" coordsize="20,2">
              <v:shape style="position:absolute;left:6577;top:12777;width:20;height:2" coordorigin="6577,12777" coordsize="20,0" path="m6577,12777l6597,12777e" filled="false" stroked="true" strokeweight=".47998pt" strokecolor="#000000">
                <v:path arrowok="t"/>
              </v:shape>
            </v:group>
            <v:group style="position:absolute;left:6597;top:12777;width:20;height:2" coordorigin="6597,12777" coordsize="20,2">
              <v:shape style="position:absolute;left:6597;top:12777;width:20;height:2" coordorigin="6597,12777" coordsize="20,0" path="m6597,12777l6616,12777e" filled="false" stroked="true" strokeweight=".47998pt" strokecolor="#000000">
                <v:path arrowok="t"/>
              </v:shape>
            </v:group>
            <v:group style="position:absolute;left:6616;top:12777;width:20;height:2" coordorigin="6616,12777" coordsize="20,2">
              <v:shape style="position:absolute;left:6616;top:12777;width:20;height:2" coordorigin="6616,12777" coordsize="20,0" path="m6616,12777l6635,12777e" filled="false" stroked="true" strokeweight=".47998pt" strokecolor="#000000">
                <v:path arrowok="t"/>
              </v:shape>
            </v:group>
            <v:group style="position:absolute;left:6635;top:12777;width:20;height:2" coordorigin="6635,12777" coordsize="20,2">
              <v:shape style="position:absolute;left:6635;top:12777;width:20;height:2" coordorigin="6635,12777" coordsize="20,0" path="m6635,12777l6654,12777e" filled="false" stroked="true" strokeweight=".47998pt" strokecolor="#000000">
                <v:path arrowok="t"/>
              </v:shape>
            </v:group>
            <v:group style="position:absolute;left:6654;top:12777;width:20;height:2" coordorigin="6654,12777" coordsize="20,2">
              <v:shape style="position:absolute;left:6654;top:12777;width:20;height:2" coordorigin="6654,12777" coordsize="20,0" path="m6654,12777l6673,12777e" filled="false" stroked="true" strokeweight=".47998pt" strokecolor="#000000">
                <v:path arrowok="t"/>
              </v:shape>
            </v:group>
            <v:group style="position:absolute;left:6673;top:12777;width:20;height:2" coordorigin="6673,12777" coordsize="20,2">
              <v:shape style="position:absolute;left:6673;top:12777;width:20;height:2" coordorigin="6673,12777" coordsize="20,0" path="m6673,12777l6693,12777e" filled="false" stroked="true" strokeweight=".47998pt" strokecolor="#000000">
                <v:path arrowok="t"/>
              </v:shape>
            </v:group>
            <v:group style="position:absolute;left:6693;top:12777;width:20;height:2" coordorigin="6693,12777" coordsize="20,2">
              <v:shape style="position:absolute;left:6693;top:12777;width:20;height:2" coordorigin="6693,12777" coordsize="20,0" path="m6693,12777l6712,12777e" filled="false" stroked="true" strokeweight=".47998pt" strokecolor="#000000">
                <v:path arrowok="t"/>
              </v:shape>
            </v:group>
            <v:group style="position:absolute;left:6712;top:12777;width:20;height:2" coordorigin="6712,12777" coordsize="20,2">
              <v:shape style="position:absolute;left:6712;top:12777;width:20;height:2" coordorigin="6712,12777" coordsize="20,0" path="m6712,12777l6731,12777e" filled="false" stroked="true" strokeweight=".47998pt" strokecolor="#000000">
                <v:path arrowok="t"/>
              </v:shape>
            </v:group>
            <v:group style="position:absolute;left:6731;top:12777;width:20;height:2" coordorigin="6731,12777" coordsize="20,2">
              <v:shape style="position:absolute;left:6731;top:12777;width:20;height:2" coordorigin="6731,12777" coordsize="20,0" path="m6731,12777l6750,12777e" filled="false" stroked="true" strokeweight=".47998pt" strokecolor="#000000">
                <v:path arrowok="t"/>
              </v:shape>
            </v:group>
            <v:group style="position:absolute;left:6750;top:12777;width:20;height:2" coordorigin="6750,12777" coordsize="20,2">
              <v:shape style="position:absolute;left:6750;top:12777;width:20;height:2" coordorigin="6750,12777" coordsize="20,0" path="m6750,12777l6769,12777e" filled="false" stroked="true" strokeweight=".47998pt" strokecolor="#000000">
                <v:path arrowok="t"/>
              </v:shape>
            </v:group>
            <v:group style="position:absolute;left:6769;top:12777;width:20;height:2" coordorigin="6769,12777" coordsize="20,2">
              <v:shape style="position:absolute;left:6769;top:12777;width:20;height:2" coordorigin="6769,12777" coordsize="20,0" path="m6769,12777l6789,12777e" filled="false" stroked="true" strokeweight=".47998pt" strokecolor="#000000">
                <v:path arrowok="t"/>
              </v:shape>
            </v:group>
            <v:group style="position:absolute;left:6789;top:12777;width:20;height:2" coordorigin="6789,12777" coordsize="20,2">
              <v:shape style="position:absolute;left:6789;top:12777;width:20;height:2" coordorigin="6789,12777" coordsize="20,0" path="m6789,12777l6808,12777e" filled="false" stroked="true" strokeweight=".47998pt" strokecolor="#000000">
                <v:path arrowok="t"/>
              </v:shape>
            </v:group>
            <v:group style="position:absolute;left:6808;top:12777;width:20;height:2" coordorigin="6808,12777" coordsize="20,2">
              <v:shape style="position:absolute;left:6808;top:12777;width:20;height:2" coordorigin="6808,12777" coordsize="20,0" path="m6808,12777l6827,12777e" filled="false" stroked="true" strokeweight=".47998pt" strokecolor="#000000">
                <v:path arrowok="t"/>
              </v:shape>
            </v:group>
            <v:group style="position:absolute;left:6827;top:12777;width:20;height:2" coordorigin="6827,12777" coordsize="20,2">
              <v:shape style="position:absolute;left:6827;top:12777;width:20;height:2" coordorigin="6827,12777" coordsize="20,0" path="m6827,12777l6846,12777e" filled="false" stroked="true" strokeweight=".47998pt" strokecolor="#000000">
                <v:path arrowok="t"/>
              </v:shape>
            </v:group>
            <v:group style="position:absolute;left:6846;top:12777;width:20;height:2" coordorigin="6846,12777" coordsize="20,2">
              <v:shape style="position:absolute;left:6846;top:12777;width:20;height:2" coordorigin="6846,12777" coordsize="20,0" path="m6846,12777l6865,12777e" filled="false" stroked="true" strokeweight=".47998pt" strokecolor="#000000">
                <v:path arrowok="t"/>
              </v:shape>
            </v:group>
            <v:group style="position:absolute;left:6865;top:12777;width:20;height:2" coordorigin="6865,12777" coordsize="20,2">
              <v:shape style="position:absolute;left:6865;top:12777;width:20;height:2" coordorigin="6865,12777" coordsize="20,0" path="m6865,12777l6885,12777e" filled="false" stroked="true" strokeweight=".47998pt" strokecolor="#000000">
                <v:path arrowok="t"/>
              </v:shape>
            </v:group>
            <v:group style="position:absolute;left:6885;top:12777;width:20;height:2" coordorigin="6885,12777" coordsize="20,2">
              <v:shape style="position:absolute;left:6885;top:12777;width:20;height:2" coordorigin="6885,12777" coordsize="20,0" path="m6885,12777l6904,12777e" filled="false" stroked="true" strokeweight=".47998pt" strokecolor="#000000">
                <v:path arrowok="t"/>
              </v:shape>
            </v:group>
            <v:group style="position:absolute;left:6904;top:12777;width:20;height:2" coordorigin="6904,12777" coordsize="20,2">
              <v:shape style="position:absolute;left:6904;top:12777;width:20;height:2" coordorigin="6904,12777" coordsize="20,0" path="m6904,12777l6923,12777e" filled="false" stroked="true" strokeweight=".47998pt" strokecolor="#000000">
                <v:path arrowok="t"/>
              </v:shape>
            </v:group>
            <v:group style="position:absolute;left:6923;top:12777;width:20;height:2" coordorigin="6923,12777" coordsize="20,2">
              <v:shape style="position:absolute;left:6923;top:12777;width:20;height:2" coordorigin="6923,12777" coordsize="20,0" path="m6923,12777l6942,12777e" filled="false" stroked="true" strokeweight=".47998pt" strokecolor="#000000">
                <v:path arrowok="t"/>
              </v:shape>
            </v:group>
            <v:group style="position:absolute;left:6942;top:12777;width:20;height:2" coordorigin="6942,12777" coordsize="20,2">
              <v:shape style="position:absolute;left:6942;top:12777;width:20;height:2" coordorigin="6942,12777" coordsize="20,0" path="m6942,12777l6961,12777e" filled="false" stroked="true" strokeweight=".47998pt" strokecolor="#000000">
                <v:path arrowok="t"/>
              </v:shape>
            </v:group>
            <v:group style="position:absolute;left:6961;top:12777;width:20;height:2" coordorigin="6961,12777" coordsize="20,2">
              <v:shape style="position:absolute;left:6961;top:12777;width:20;height:2" coordorigin="6961,12777" coordsize="20,0" path="m6961,12777l6981,12777e" filled="false" stroked="true" strokeweight=".47998pt" strokecolor="#000000">
                <v:path arrowok="t"/>
              </v:shape>
            </v:group>
            <v:group style="position:absolute;left:6981;top:12777;width:20;height:2" coordorigin="6981,12777" coordsize="20,2">
              <v:shape style="position:absolute;left:6981;top:12777;width:20;height:2" coordorigin="6981,12777" coordsize="20,0" path="m6981,12777l7000,12777e" filled="false" stroked="true" strokeweight=".47998pt" strokecolor="#000000">
                <v:path arrowok="t"/>
              </v:shape>
            </v:group>
            <v:group style="position:absolute;left:7000;top:12777;width:20;height:2" coordorigin="7000,12777" coordsize="20,2">
              <v:shape style="position:absolute;left:7000;top:12777;width:20;height:2" coordorigin="7000,12777" coordsize="20,0" path="m7000,12777l7019,12777e" filled="false" stroked="true" strokeweight=".47998pt" strokecolor="#000000">
                <v:path arrowok="t"/>
              </v:shape>
            </v:group>
            <v:group style="position:absolute;left:7019;top:12777;width:20;height:2" coordorigin="7019,12777" coordsize="20,2">
              <v:shape style="position:absolute;left:7019;top:12777;width:20;height:2" coordorigin="7019,12777" coordsize="20,0" path="m7019,12777l7038,12777e" filled="false" stroked="true" strokeweight=".47998pt" strokecolor="#000000">
                <v:path arrowok="t"/>
              </v:shape>
            </v:group>
            <v:group style="position:absolute;left:7038;top:12777;width:20;height:2" coordorigin="7038,12777" coordsize="20,2">
              <v:shape style="position:absolute;left:7038;top:12777;width:20;height:2" coordorigin="7038,12777" coordsize="20,0" path="m7038,12777l7057,12777e" filled="false" stroked="true" strokeweight=".47998pt" strokecolor="#000000">
                <v:path arrowok="t"/>
              </v:shape>
            </v:group>
            <v:group style="position:absolute;left:7057;top:12777;width:20;height:2" coordorigin="7057,12777" coordsize="20,2">
              <v:shape style="position:absolute;left:7057;top:12777;width:20;height:2" coordorigin="7057,12777" coordsize="20,0" path="m7057,12777l7077,12777e" filled="false" stroked="true" strokeweight=".47998pt" strokecolor="#000000">
                <v:path arrowok="t"/>
              </v:shape>
            </v:group>
            <v:group style="position:absolute;left:7077;top:12777;width:20;height:2" coordorigin="7077,12777" coordsize="20,2">
              <v:shape style="position:absolute;left:7077;top:12777;width:20;height:2" coordorigin="7077,12777" coordsize="20,0" path="m7077,12777l7096,12777e" filled="false" stroked="true" strokeweight=".47998pt" strokecolor="#000000">
                <v:path arrowok="t"/>
              </v:shape>
            </v:group>
            <v:group style="position:absolute;left:7096;top:12777;width:20;height:2" coordorigin="7096,12777" coordsize="20,2">
              <v:shape style="position:absolute;left:7096;top:12777;width:20;height:2" coordorigin="7096,12777" coordsize="20,0" path="m7096,12777l7115,12777e" filled="false" stroked="true" strokeweight=".47998pt" strokecolor="#000000">
                <v:path arrowok="t"/>
              </v:shape>
            </v:group>
            <v:group style="position:absolute;left:7115;top:12777;width:20;height:2" coordorigin="7115,12777" coordsize="20,2">
              <v:shape style="position:absolute;left:7115;top:12777;width:20;height:2" coordorigin="7115,12777" coordsize="20,0" path="m7115,12777l7134,12777e" filled="false" stroked="true" strokeweight=".47998pt" strokecolor="#000000">
                <v:path arrowok="t"/>
              </v:shape>
            </v:group>
            <v:group style="position:absolute;left:7134;top:12777;width:20;height:2" coordorigin="7134,12777" coordsize="20,2">
              <v:shape style="position:absolute;left:7134;top:12777;width:20;height:2" coordorigin="7134,12777" coordsize="20,0" path="m7134,12777l7153,12777e" filled="false" stroked="true" strokeweight=".47998pt" strokecolor="#000000">
                <v:path arrowok="t"/>
              </v:shape>
            </v:group>
            <v:group style="position:absolute;left:7153;top:12777;width:20;height:2" coordorigin="7153,12777" coordsize="20,2">
              <v:shape style="position:absolute;left:7153;top:12777;width:20;height:2" coordorigin="7153,12777" coordsize="20,0" path="m7153,12777l7173,12777e" filled="false" stroked="true" strokeweight=".47998pt" strokecolor="#000000">
                <v:path arrowok="t"/>
              </v:shape>
            </v:group>
            <v:group style="position:absolute;left:7173;top:12777;width:20;height:2" coordorigin="7173,12777" coordsize="20,2">
              <v:shape style="position:absolute;left:7173;top:12777;width:20;height:2" coordorigin="7173,12777" coordsize="20,0" path="m7173,12777l7192,12777e" filled="false" stroked="true" strokeweight=".47998pt" strokecolor="#000000">
                <v:path arrowok="t"/>
              </v:shape>
            </v:group>
            <v:group style="position:absolute;left:7192;top:12777;width:20;height:2" coordorigin="7192,12777" coordsize="20,2">
              <v:shape style="position:absolute;left:7192;top:12777;width:20;height:2" coordorigin="7192,12777" coordsize="20,0" path="m7192,12777l7211,12777e" filled="false" stroked="true" strokeweight=".47998pt" strokecolor="#000000">
                <v:path arrowok="t"/>
              </v:shape>
            </v:group>
            <v:group style="position:absolute;left:7211;top:12777;width:20;height:2" coordorigin="7211,12777" coordsize="20,2">
              <v:shape style="position:absolute;left:7211;top:12777;width:20;height:2" coordorigin="7211,12777" coordsize="20,0" path="m7211,12777l7230,12777e" filled="false" stroked="true" strokeweight=".47998pt" strokecolor="#000000">
                <v:path arrowok="t"/>
              </v:shape>
            </v:group>
            <v:group style="position:absolute;left:7230;top:12777;width:20;height:2" coordorigin="7230,12777" coordsize="20,2">
              <v:shape style="position:absolute;left:7230;top:12777;width:20;height:2" coordorigin="7230,12777" coordsize="20,0" path="m7230,12777l7249,12777e" filled="false" stroked="true" strokeweight=".47998pt" strokecolor="#000000">
                <v:path arrowok="t"/>
              </v:shape>
            </v:group>
            <v:group style="position:absolute;left:7249;top:12777;width:20;height:2" coordorigin="7249,12777" coordsize="20,2">
              <v:shape style="position:absolute;left:7249;top:12777;width:20;height:2" coordorigin="7249,12777" coordsize="20,0" path="m7249,12777l7269,12777e" filled="false" stroked="true" strokeweight=".47998pt" strokecolor="#000000">
                <v:path arrowok="t"/>
              </v:shape>
            </v:group>
            <v:group style="position:absolute;left:7269;top:12777;width:20;height:2" coordorigin="7269,12777" coordsize="20,2">
              <v:shape style="position:absolute;left:7269;top:12777;width:20;height:2" coordorigin="7269,12777" coordsize="20,0" path="m7269,12777l7288,12777e" filled="false" stroked="true" strokeweight=".47998pt" strokecolor="#000000">
                <v:path arrowok="t"/>
              </v:shape>
            </v:group>
            <v:group style="position:absolute;left:7288;top:12777;width:20;height:2" coordorigin="7288,12777" coordsize="20,2">
              <v:shape style="position:absolute;left:7288;top:12777;width:20;height:2" coordorigin="7288,12777" coordsize="20,0" path="m7288,12777l7307,12777e" filled="false" stroked="true" strokeweight=".47998pt" strokecolor="#000000">
                <v:path arrowok="t"/>
              </v:shape>
            </v:group>
            <v:group style="position:absolute;left:7307;top:12777;width:20;height:2" coordorigin="7307,12777" coordsize="20,2">
              <v:shape style="position:absolute;left:7307;top:12777;width:20;height:2" coordorigin="7307,12777" coordsize="20,0" path="m7307,12777l7326,12777e" filled="false" stroked="true" strokeweight=".47998pt" strokecolor="#000000">
                <v:path arrowok="t"/>
              </v:shape>
            </v:group>
            <v:group style="position:absolute;left:7326;top:12777;width:20;height:2" coordorigin="7326,12777" coordsize="20,2">
              <v:shape style="position:absolute;left:7326;top:12777;width:20;height:2" coordorigin="7326,12777" coordsize="20,0" path="m7326,12777l7345,12777e" filled="false" stroked="true" strokeweight=".47998pt" strokecolor="#000000">
                <v:path arrowok="t"/>
              </v:shape>
            </v:group>
            <v:group style="position:absolute;left:7345;top:12777;width:20;height:2" coordorigin="7345,12777" coordsize="20,2">
              <v:shape style="position:absolute;left:7345;top:12777;width:20;height:2" coordorigin="7345,12777" coordsize="20,0" path="m7345,12777l7365,12777e" filled="false" stroked="true" strokeweight=".47998pt" strokecolor="#000000">
                <v:path arrowok="t"/>
              </v:shape>
            </v:group>
            <v:group style="position:absolute;left:7365;top:12777;width:20;height:2" coordorigin="7365,12777" coordsize="20,2">
              <v:shape style="position:absolute;left:7365;top:12777;width:20;height:2" coordorigin="7365,12777" coordsize="20,0" path="m7365,12777l7384,12777e" filled="false" stroked="true" strokeweight=".47998pt" strokecolor="#000000">
                <v:path arrowok="t"/>
              </v:shape>
            </v:group>
            <v:group style="position:absolute;left:7384;top:12777;width:20;height:2" coordorigin="7384,12777" coordsize="20,2">
              <v:shape style="position:absolute;left:7384;top:12777;width:20;height:2" coordorigin="7384,12777" coordsize="20,0" path="m7384,12777l7403,12777e" filled="false" stroked="true" strokeweight=".47998pt" strokecolor="#000000">
                <v:path arrowok="t"/>
              </v:shape>
            </v:group>
            <v:group style="position:absolute;left:7403;top:12777;width:20;height:2" coordorigin="7403,12777" coordsize="20,2">
              <v:shape style="position:absolute;left:7403;top:12777;width:20;height:2" coordorigin="7403,12777" coordsize="20,0" path="m7403,12777l7422,12777e" filled="false" stroked="true" strokeweight=".47998pt" strokecolor="#000000">
                <v:path arrowok="t"/>
              </v:shape>
            </v:group>
            <v:group style="position:absolute;left:7422;top:12777;width:20;height:2" coordorigin="7422,12777" coordsize="20,2">
              <v:shape style="position:absolute;left:7422;top:12777;width:20;height:2" coordorigin="7422,12777" coordsize="20,0" path="m7422,12777l7441,12777e" filled="false" stroked="true" strokeweight=".47998pt" strokecolor="#000000">
                <v:path arrowok="t"/>
              </v:shape>
            </v:group>
            <v:group style="position:absolute;left:7441;top:12777;width:20;height:2" coordorigin="7441,12777" coordsize="20,2">
              <v:shape style="position:absolute;left:7441;top:12777;width:20;height:2" coordorigin="7441,12777" coordsize="20,0" path="m7441,12777l7461,12777e" filled="false" stroked="true" strokeweight=".47998pt" strokecolor="#000000">
                <v:path arrowok="t"/>
              </v:shape>
            </v:group>
            <v:group style="position:absolute;left:7461;top:12777;width:20;height:2" coordorigin="7461,12777" coordsize="20,2">
              <v:shape style="position:absolute;left:7461;top:12777;width:20;height:2" coordorigin="7461,12777" coordsize="20,0" path="m7461,12777l7480,12777e" filled="false" stroked="true" strokeweight=".47998pt" strokecolor="#000000">
                <v:path arrowok="t"/>
              </v:shape>
            </v:group>
            <v:group style="position:absolute;left:7480;top:12777;width:20;height:2" coordorigin="7480,12777" coordsize="20,2">
              <v:shape style="position:absolute;left:7480;top:12777;width:20;height:2" coordorigin="7480,12777" coordsize="20,0" path="m7480,12777l7499,12777e" filled="false" stroked="true" strokeweight=".47998pt" strokecolor="#000000">
                <v:path arrowok="t"/>
              </v:shape>
            </v:group>
            <v:group style="position:absolute;left:7499;top:12777;width:20;height:2" coordorigin="7499,12777" coordsize="20,2">
              <v:shape style="position:absolute;left:7499;top:12777;width:20;height:2" coordorigin="7499,12777" coordsize="20,0" path="m7499,12777l7518,12777e" filled="false" stroked="true" strokeweight=".47998pt" strokecolor="#000000">
                <v:path arrowok="t"/>
              </v:shape>
            </v:group>
            <v:group style="position:absolute;left:7518;top:12777;width:20;height:2" coordorigin="7518,12777" coordsize="20,2">
              <v:shape style="position:absolute;left:7518;top:12777;width:20;height:2" coordorigin="7518,12777" coordsize="20,0" path="m7518,12777l7537,12777e" filled="false" stroked="true" strokeweight=".47998pt" strokecolor="#000000">
                <v:path arrowok="t"/>
              </v:shape>
            </v:group>
            <v:group style="position:absolute;left:7537;top:12777;width:20;height:2" coordorigin="7537,12777" coordsize="20,2">
              <v:shape style="position:absolute;left:7537;top:12777;width:20;height:2" coordorigin="7537,12777" coordsize="20,0" path="m7537,12777l7557,12777e" filled="false" stroked="true" strokeweight=".47998pt" strokecolor="#000000">
                <v:path arrowok="t"/>
              </v:shape>
            </v:group>
            <v:group style="position:absolute;left:7557;top:12777;width:20;height:2" coordorigin="7557,12777" coordsize="20,2">
              <v:shape style="position:absolute;left:7557;top:12777;width:20;height:2" coordorigin="7557,12777" coordsize="20,0" path="m7557,12777l7576,12777e" filled="false" stroked="true" strokeweight=".47998pt" strokecolor="#000000">
                <v:path arrowok="t"/>
              </v:shape>
            </v:group>
            <v:group style="position:absolute;left:7576;top:12777;width:20;height:2" coordorigin="7576,12777" coordsize="20,2">
              <v:shape style="position:absolute;left:7576;top:12777;width:20;height:2" coordorigin="7576,12777" coordsize="20,0" path="m7576,12777l7595,12777e" filled="false" stroked="true" strokeweight=".47998pt" strokecolor="#000000">
                <v:path arrowok="t"/>
              </v:shape>
            </v:group>
            <v:group style="position:absolute;left:7595;top:12777;width:20;height:2" coordorigin="7595,12777" coordsize="20,2">
              <v:shape style="position:absolute;left:7595;top:12777;width:20;height:2" coordorigin="7595,12777" coordsize="20,0" path="m7595,12777l7614,12777e" filled="false" stroked="true" strokeweight=".47998pt" strokecolor="#000000">
                <v:path arrowok="t"/>
              </v:shape>
            </v:group>
            <v:group style="position:absolute;left:7614;top:12777;width:20;height:2" coordorigin="7614,12777" coordsize="20,2">
              <v:shape style="position:absolute;left:7614;top:12777;width:20;height:2" coordorigin="7614,12777" coordsize="20,0" path="m7614,12777l7633,12777e" filled="false" stroked="true" strokeweight=".47998pt" strokecolor="#000000">
                <v:path arrowok="t"/>
              </v:shape>
            </v:group>
            <v:group style="position:absolute;left:7633;top:12777;width:20;height:2" coordorigin="7633,12777" coordsize="20,2">
              <v:shape style="position:absolute;left:7633;top:12777;width:20;height:2" coordorigin="7633,12777" coordsize="20,0" path="m7633,12777l7653,12777e" filled="false" stroked="true" strokeweight=".47998pt" strokecolor="#000000">
                <v:path arrowok="t"/>
              </v:shape>
            </v:group>
            <v:group style="position:absolute;left:7653;top:12777;width:20;height:2" coordorigin="7653,12777" coordsize="20,2">
              <v:shape style="position:absolute;left:7653;top:12777;width:20;height:2" coordorigin="7653,12777" coordsize="20,0" path="m7653,12777l7672,12777e" filled="false" stroked="true" strokeweight=".47998pt" strokecolor="#000000">
                <v:path arrowok="t"/>
              </v:shape>
            </v:group>
            <v:group style="position:absolute;left:7672;top:12777;width:20;height:2" coordorigin="7672,12777" coordsize="20,2">
              <v:shape style="position:absolute;left:7672;top:12777;width:20;height:2" coordorigin="7672,12777" coordsize="20,0" path="m7672,12777l7691,12777e" filled="false" stroked="true" strokeweight=".47998pt" strokecolor="#000000">
                <v:path arrowok="t"/>
              </v:shape>
            </v:group>
            <v:group style="position:absolute;left:7691;top:12777;width:20;height:2" coordorigin="7691,12777" coordsize="20,2">
              <v:shape style="position:absolute;left:7691;top:12777;width:20;height:2" coordorigin="7691,12777" coordsize="20,0" path="m7691,12777l7710,12777e" filled="false" stroked="true" strokeweight=".47998pt" strokecolor="#000000">
                <v:path arrowok="t"/>
              </v:shape>
            </v:group>
            <v:group style="position:absolute;left:7710;top:12777;width:20;height:2" coordorigin="7710,12777" coordsize="20,2">
              <v:shape style="position:absolute;left:7710;top:12777;width:20;height:2" coordorigin="7710,12777" coordsize="20,0" path="m7710,12777l7729,12777e" filled="false" stroked="true" strokeweight=".47998pt" strokecolor="#000000">
                <v:path arrowok="t"/>
              </v:shape>
            </v:group>
            <v:group style="position:absolute;left:7729;top:12777;width:20;height:2" coordorigin="7729,12777" coordsize="20,2">
              <v:shape style="position:absolute;left:7729;top:12777;width:20;height:2" coordorigin="7729,12777" coordsize="20,0" path="m7729,12777l7749,12777e" filled="false" stroked="true" strokeweight=".47998pt" strokecolor="#000000">
                <v:path arrowok="t"/>
              </v:shape>
            </v:group>
            <v:group style="position:absolute;left:7749;top:12777;width:20;height:2" coordorigin="7749,12777" coordsize="20,2">
              <v:shape style="position:absolute;left:7749;top:12777;width:20;height:2" coordorigin="7749,12777" coordsize="20,0" path="m7749,12777l7768,12777e" filled="false" stroked="true" strokeweight=".47998pt" strokecolor="#000000">
                <v:path arrowok="t"/>
              </v:shape>
            </v:group>
            <v:group style="position:absolute;left:7768;top:12777;width:20;height:2" coordorigin="7768,12777" coordsize="20,2">
              <v:shape style="position:absolute;left:7768;top:12777;width:20;height:2" coordorigin="7768,12777" coordsize="20,0" path="m7768,12777l7787,12777e" filled="false" stroked="true" strokeweight=".47998pt" strokecolor="#000000">
                <v:path arrowok="t"/>
              </v:shape>
            </v:group>
            <v:group style="position:absolute;left:7787;top:12777;width:20;height:2" coordorigin="7787,12777" coordsize="20,2">
              <v:shape style="position:absolute;left:7787;top:12777;width:20;height:2" coordorigin="7787,12777" coordsize="20,0" path="m7787,12777l7806,12777e" filled="false" stroked="true" strokeweight=".47998pt" strokecolor="#000000">
                <v:path arrowok="t"/>
              </v:shape>
            </v:group>
            <v:group style="position:absolute;left:7806;top:12777;width:20;height:2" coordorigin="7806,12777" coordsize="20,2">
              <v:shape style="position:absolute;left:7806;top:12777;width:20;height:2" coordorigin="7806,12777" coordsize="20,0" path="m7806,12777l7825,12777e" filled="false" stroked="true" strokeweight=".47998pt" strokecolor="#000000">
                <v:path arrowok="t"/>
              </v:shape>
            </v:group>
            <v:group style="position:absolute;left:7825;top:12777;width:20;height:2" coordorigin="7825,12777" coordsize="20,2">
              <v:shape style="position:absolute;left:7825;top:12777;width:20;height:2" coordorigin="7825,12777" coordsize="20,0" path="m7825,12777l7845,12777e" filled="false" stroked="true" strokeweight=".47998pt" strokecolor="#000000">
                <v:path arrowok="t"/>
              </v:shape>
            </v:group>
            <v:group style="position:absolute;left:7845;top:12777;width:20;height:2" coordorigin="7845,12777" coordsize="20,2">
              <v:shape style="position:absolute;left:7845;top:12777;width:20;height:2" coordorigin="7845,12777" coordsize="20,0" path="m7845,12777l7864,12777e" filled="false" stroked="true" strokeweight=".47998pt" strokecolor="#000000">
                <v:path arrowok="t"/>
              </v:shape>
            </v:group>
            <v:group style="position:absolute;left:7864;top:12777;width:20;height:2" coordorigin="7864,12777" coordsize="20,2">
              <v:shape style="position:absolute;left:7864;top:12777;width:20;height:2" coordorigin="7864,12777" coordsize="20,0" path="m7864,12777l7883,12777e" filled="false" stroked="true" strokeweight=".47998pt" strokecolor="#000000">
                <v:path arrowok="t"/>
              </v:shape>
            </v:group>
            <v:group style="position:absolute;left:7883;top:12777;width:20;height:2" coordorigin="7883,12777" coordsize="20,2">
              <v:shape style="position:absolute;left:7883;top:12777;width:20;height:2" coordorigin="7883,12777" coordsize="20,0" path="m7883,12777l7902,12777e" filled="false" stroked="true" strokeweight=".47998pt" strokecolor="#000000">
                <v:path arrowok="t"/>
              </v:shape>
            </v:group>
            <v:group style="position:absolute;left:7902;top:12777;width:20;height:2" coordorigin="7902,12777" coordsize="20,2">
              <v:shape style="position:absolute;left:7902;top:12777;width:20;height:2" coordorigin="7902,12777" coordsize="20,0" path="m7902,12777l7921,12777e" filled="false" stroked="true" strokeweight=".47998pt" strokecolor="#000000">
                <v:path arrowok="t"/>
              </v:shape>
            </v:group>
            <v:group style="position:absolute;left:7921;top:12777;width:20;height:2" coordorigin="7921,12777" coordsize="20,2">
              <v:shape style="position:absolute;left:7921;top:12777;width:20;height:2" coordorigin="7921,12777" coordsize="20,0" path="m7921,12777l7941,12777e" filled="false" stroked="true" strokeweight=".47998pt" strokecolor="#000000">
                <v:path arrowok="t"/>
              </v:shape>
            </v:group>
            <v:group style="position:absolute;left:7941;top:12777;width:20;height:2" coordorigin="7941,12777" coordsize="20,2">
              <v:shape style="position:absolute;left:7941;top:12777;width:20;height:2" coordorigin="7941,12777" coordsize="20,0" path="m7941,12777l7960,12777e" filled="false" stroked="true" strokeweight=".47998pt" strokecolor="#000000">
                <v:path arrowok="t"/>
              </v:shape>
            </v:group>
            <v:group style="position:absolute;left:7960;top:12777;width:20;height:2" coordorigin="7960,12777" coordsize="20,2">
              <v:shape style="position:absolute;left:7960;top:12777;width:20;height:2" coordorigin="7960,12777" coordsize="20,0" path="m7960,12777l7979,12777e" filled="false" stroked="true" strokeweight=".47998pt" strokecolor="#000000">
                <v:path arrowok="t"/>
              </v:shape>
            </v:group>
            <v:group style="position:absolute;left:7979;top:12777;width:20;height:2" coordorigin="7979,12777" coordsize="20,2">
              <v:shape style="position:absolute;left:7979;top:12777;width:20;height:2" coordorigin="7979,12777" coordsize="20,0" path="m7979,12777l7998,12777e" filled="false" stroked="true" strokeweight=".47998pt" strokecolor="#000000">
                <v:path arrowok="t"/>
              </v:shape>
            </v:group>
            <v:group style="position:absolute;left:7998;top:12777;width:20;height:2" coordorigin="7998,12777" coordsize="20,2">
              <v:shape style="position:absolute;left:7998;top:12777;width:20;height:2" coordorigin="7998,12777" coordsize="20,0" path="m7998,12777l8017,12777e" filled="false" stroked="true" strokeweight=".47998pt" strokecolor="#000000">
                <v:path arrowok="t"/>
              </v:shape>
            </v:group>
            <v:group style="position:absolute;left:8017;top:12777;width:20;height:2" coordorigin="8017,12777" coordsize="20,2">
              <v:shape style="position:absolute;left:8017;top:12777;width:20;height:2" coordorigin="8017,12777" coordsize="20,0" path="m8017,12777l8037,12777e" filled="false" stroked="true" strokeweight=".47998pt" strokecolor="#000000">
                <v:path arrowok="t"/>
              </v:shape>
            </v:group>
            <v:group style="position:absolute;left:8037;top:12777;width:20;height:2" coordorigin="8037,12777" coordsize="20,2">
              <v:shape style="position:absolute;left:8037;top:12777;width:20;height:2" coordorigin="8037,12777" coordsize="20,0" path="m8037,12777l8056,12777e" filled="false" stroked="true" strokeweight=".47998pt" strokecolor="#000000">
                <v:path arrowok="t"/>
              </v:shape>
            </v:group>
            <v:group style="position:absolute;left:8056;top:12777;width:20;height:2" coordorigin="8056,12777" coordsize="20,2">
              <v:shape style="position:absolute;left:8056;top:12777;width:20;height:2" coordorigin="8056,12777" coordsize="20,0" path="m8056,12777l8075,12777e" filled="false" stroked="true" strokeweight=".47998pt" strokecolor="#000000">
                <v:path arrowok="t"/>
              </v:shape>
            </v:group>
            <v:group style="position:absolute;left:8075;top:12777;width:20;height:2" coordorigin="8075,12777" coordsize="20,2">
              <v:shape style="position:absolute;left:8075;top:12777;width:20;height:2" coordorigin="8075,12777" coordsize="20,0" path="m8075,12777l8094,12777e" filled="false" stroked="true" strokeweight=".47998pt" strokecolor="#000000">
                <v:path arrowok="t"/>
              </v:shape>
            </v:group>
            <v:group style="position:absolute;left:8094;top:12777;width:20;height:2" coordorigin="8094,12777" coordsize="20,2">
              <v:shape style="position:absolute;left:8094;top:12777;width:20;height:2" coordorigin="8094,12777" coordsize="20,0" path="m8094,12777l8113,12777e" filled="false" stroked="true" strokeweight=".47998pt" strokecolor="#000000">
                <v:path arrowok="t"/>
              </v:shape>
            </v:group>
            <v:group style="position:absolute;left:8113;top:12777;width:20;height:2" coordorigin="8113,12777" coordsize="20,2">
              <v:shape style="position:absolute;left:8113;top:12777;width:20;height:2" coordorigin="8113,12777" coordsize="20,0" path="m8113,12777l8133,12777e" filled="false" stroked="true" strokeweight=".47998pt" strokecolor="#000000">
                <v:path arrowok="t"/>
              </v:shape>
            </v:group>
            <v:group style="position:absolute;left:8133;top:12777;width:20;height:2" coordorigin="8133,12777" coordsize="20,2">
              <v:shape style="position:absolute;left:8133;top:12777;width:20;height:2" coordorigin="8133,12777" coordsize="20,0" path="m8133,12777l8152,12777e" filled="false" stroked="true" strokeweight=".47998pt" strokecolor="#000000">
                <v:path arrowok="t"/>
              </v:shape>
            </v:group>
            <v:group style="position:absolute;left:8152;top:12777;width:20;height:2" coordorigin="8152,12777" coordsize="20,2">
              <v:shape style="position:absolute;left:8152;top:12777;width:20;height:2" coordorigin="8152,12777" coordsize="20,0" path="m8152,12777l8171,12777e" filled="false" stroked="true" strokeweight=".47998pt" strokecolor="#000000">
                <v:path arrowok="t"/>
              </v:shape>
            </v:group>
            <v:group style="position:absolute;left:8171;top:12777;width:20;height:2" coordorigin="8171,12777" coordsize="20,2">
              <v:shape style="position:absolute;left:8171;top:12777;width:20;height:2" coordorigin="8171,12777" coordsize="20,0" path="m8171,12777l8190,12777e" filled="false" stroked="true" strokeweight=".47998pt" strokecolor="#000000">
                <v:path arrowok="t"/>
              </v:shape>
            </v:group>
            <v:group style="position:absolute;left:8190;top:12777;width:20;height:2" coordorigin="8190,12777" coordsize="20,2">
              <v:shape style="position:absolute;left:8190;top:12777;width:20;height:2" coordorigin="8190,12777" coordsize="20,0" path="m8190,12777l8209,12777e" filled="false" stroked="true" strokeweight=".47998pt" strokecolor="#000000">
                <v:path arrowok="t"/>
              </v:shape>
            </v:group>
            <v:group style="position:absolute;left:8209;top:12777;width:20;height:2" coordorigin="8209,12777" coordsize="20,2">
              <v:shape style="position:absolute;left:8209;top:12777;width:20;height:2" coordorigin="8209,12777" coordsize="20,0" path="m8209,12777l8229,12777e" filled="false" stroked="true" strokeweight=".47998pt" strokecolor="#000000">
                <v:path arrowok="t"/>
              </v:shape>
            </v:group>
            <v:group style="position:absolute;left:8229;top:12777;width:20;height:2" coordorigin="8229,12777" coordsize="20,2">
              <v:shape style="position:absolute;left:8229;top:12777;width:20;height:2" coordorigin="8229,12777" coordsize="20,0" path="m8229,12777l8248,12777e" filled="false" stroked="true" strokeweight=".47998pt" strokecolor="#000000">
                <v:path arrowok="t"/>
              </v:shape>
            </v:group>
            <v:group style="position:absolute;left:8248;top:12777;width:20;height:2" coordorigin="8248,12777" coordsize="20,2">
              <v:shape style="position:absolute;left:8248;top:12777;width:20;height:2" coordorigin="8248,12777" coordsize="20,0" path="m8248,12777l8267,12777e" filled="false" stroked="true" strokeweight=".47998pt" strokecolor="#000000">
                <v:path arrowok="t"/>
              </v:shape>
            </v:group>
            <v:group style="position:absolute;left:8267;top:12777;width:20;height:2" coordorigin="8267,12777" coordsize="20,2">
              <v:shape style="position:absolute;left:8267;top:12777;width:20;height:2" coordorigin="8267,12777" coordsize="20,0" path="m8267,12777l8286,12777e" filled="false" stroked="true" strokeweight=".47998pt" strokecolor="#000000">
                <v:path arrowok="t"/>
              </v:shape>
            </v:group>
            <v:group style="position:absolute;left:8286;top:12777;width:20;height:2" coordorigin="8286,12777" coordsize="20,2">
              <v:shape style="position:absolute;left:8286;top:12777;width:20;height:2" coordorigin="8286,12777" coordsize="20,0" path="m8286,12777l8305,12777e" filled="false" stroked="true" strokeweight=".47998pt" strokecolor="#000000">
                <v:path arrowok="t"/>
              </v:shape>
            </v:group>
            <v:group style="position:absolute;left:8305;top:12777;width:20;height:2" coordorigin="8305,12777" coordsize="20,2">
              <v:shape style="position:absolute;left:8305;top:12777;width:20;height:2" coordorigin="8305,12777" coordsize="20,0" path="m8305,12777l8325,12777e" filled="false" stroked="true" strokeweight=".47998pt" strokecolor="#000000">
                <v:path arrowok="t"/>
              </v:shape>
            </v:group>
            <v:group style="position:absolute;left:8325;top:12777;width:20;height:2" coordorigin="8325,12777" coordsize="20,2">
              <v:shape style="position:absolute;left:8325;top:12777;width:20;height:2" coordorigin="8325,12777" coordsize="20,0" path="m8325,12777l8344,12777e" filled="false" stroked="true" strokeweight=".47998pt" strokecolor="#000000">
                <v:path arrowok="t"/>
              </v:shape>
            </v:group>
            <v:group style="position:absolute;left:8344;top:12777;width:20;height:2" coordorigin="8344,12777" coordsize="20,2">
              <v:shape style="position:absolute;left:8344;top:12777;width:20;height:2" coordorigin="8344,12777" coordsize="20,0" path="m8344,12777l8363,12777e" filled="false" stroked="true" strokeweight=".47998pt" strokecolor="#000000">
                <v:path arrowok="t"/>
              </v:shape>
            </v:group>
            <v:group style="position:absolute;left:8363;top:12777;width:20;height:2" coordorigin="8363,12777" coordsize="20,2">
              <v:shape style="position:absolute;left:8363;top:12777;width:20;height:2" coordorigin="8363,12777" coordsize="20,0" path="m8363,12777l8382,12777e" filled="false" stroked="true" strokeweight=".47998pt" strokecolor="#000000">
                <v:path arrowok="t"/>
              </v:shape>
            </v:group>
            <v:group style="position:absolute;left:8382;top:12777;width:20;height:2" coordorigin="8382,12777" coordsize="20,2">
              <v:shape style="position:absolute;left:8382;top:12777;width:20;height:2" coordorigin="8382,12777" coordsize="20,0" path="m8382,12777l8401,12777e" filled="false" stroked="true" strokeweight=".47998pt" strokecolor="#000000">
                <v:path arrowok="t"/>
              </v:shape>
            </v:group>
            <v:group style="position:absolute;left:8401;top:12777;width:20;height:2" coordorigin="8401,12777" coordsize="20,2">
              <v:shape style="position:absolute;left:8401;top:12777;width:20;height:2" coordorigin="8401,12777" coordsize="20,0" path="m8401,12777l8421,12777e" filled="false" stroked="true" strokeweight=".47998pt" strokecolor="#000000">
                <v:path arrowok="t"/>
              </v:shape>
            </v:group>
            <v:group style="position:absolute;left:8421;top:12777;width:20;height:2" coordorigin="8421,12777" coordsize="20,2">
              <v:shape style="position:absolute;left:8421;top:12777;width:20;height:2" coordorigin="8421,12777" coordsize="20,0" path="m8421,12777l8440,12777e" filled="false" stroked="true" strokeweight=".47998pt" strokecolor="#000000">
                <v:path arrowok="t"/>
              </v:shape>
            </v:group>
            <v:group style="position:absolute;left:8440;top:12777;width:20;height:2" coordorigin="8440,12777" coordsize="20,2">
              <v:shape style="position:absolute;left:8440;top:12777;width:20;height:2" coordorigin="8440,12777" coordsize="20,0" path="m8440,12777l8459,12777e" filled="false" stroked="true" strokeweight=".47998pt" strokecolor="#000000">
                <v:path arrowok="t"/>
              </v:shape>
            </v:group>
            <v:group style="position:absolute;left:8459;top:12777;width:20;height:2" coordorigin="8459,12777" coordsize="20,2">
              <v:shape style="position:absolute;left:8459;top:12777;width:20;height:2" coordorigin="8459,12777" coordsize="20,0" path="m8459,12777l8478,12777e" filled="false" stroked="true" strokeweight=".47998pt" strokecolor="#000000">
                <v:path arrowok="t"/>
              </v:shape>
            </v:group>
            <v:group style="position:absolute;left:8478;top:12777;width:20;height:2" coordorigin="8478,12777" coordsize="20,2">
              <v:shape style="position:absolute;left:8478;top:12777;width:20;height:2" coordorigin="8478,12777" coordsize="20,0" path="m8478,12777l8497,12777e" filled="false" stroked="true" strokeweight=".47998pt" strokecolor="#000000">
                <v:path arrowok="t"/>
              </v:shape>
            </v:group>
            <v:group style="position:absolute;left:8497;top:12777;width:20;height:2" coordorigin="8497,12777" coordsize="20,2">
              <v:shape style="position:absolute;left:8497;top:12777;width:20;height:2" coordorigin="8497,12777" coordsize="20,0" path="m8497,12777l8517,12777e" filled="false" stroked="true" strokeweight=".47998pt" strokecolor="#000000">
                <v:path arrowok="t"/>
              </v:shape>
            </v:group>
            <v:group style="position:absolute;left:8517;top:12777;width:20;height:2" coordorigin="8517,12777" coordsize="20,2">
              <v:shape style="position:absolute;left:8517;top:12777;width:20;height:2" coordorigin="8517,12777" coordsize="20,0" path="m8517,12777l8536,12777e" filled="false" stroked="true" strokeweight=".47998pt" strokecolor="#000000">
                <v:path arrowok="t"/>
              </v:shape>
            </v:group>
            <v:group style="position:absolute;left:8536;top:12777;width:20;height:2" coordorigin="8536,12777" coordsize="20,2">
              <v:shape style="position:absolute;left:8536;top:12777;width:20;height:2" coordorigin="8536,12777" coordsize="20,0" path="m8536,12777l8555,12777e" filled="false" stroked="true" strokeweight=".47998pt" strokecolor="#000000">
                <v:path arrowok="t"/>
              </v:shape>
            </v:group>
            <v:group style="position:absolute;left:8555;top:12777;width:20;height:2" coordorigin="8555,12777" coordsize="20,2">
              <v:shape style="position:absolute;left:8555;top:12777;width:20;height:2" coordorigin="8555,12777" coordsize="20,0" path="m8555,12777l8574,12777e" filled="false" stroked="true" strokeweight=".47998pt" strokecolor="#000000">
                <v:path arrowok="t"/>
              </v:shape>
            </v:group>
            <v:group style="position:absolute;left:8574;top:12777;width:20;height:2" coordorigin="8574,12777" coordsize="20,2">
              <v:shape style="position:absolute;left:8574;top:12777;width:20;height:2" coordorigin="8574,12777" coordsize="20,0" path="m8574,12777l8593,12777e" filled="false" stroked="true" strokeweight=".47998pt" strokecolor="#000000">
                <v:path arrowok="t"/>
              </v:shape>
            </v:group>
            <v:group style="position:absolute;left:8593;top:12777;width:20;height:2" coordorigin="8593,12777" coordsize="20,2">
              <v:shape style="position:absolute;left:8593;top:12777;width:20;height:2" coordorigin="8593,12777" coordsize="20,0" path="m8593,12777l8613,12777e" filled="false" stroked="true" strokeweight=".47998pt" strokecolor="#000000">
                <v:path arrowok="t"/>
              </v:shape>
            </v:group>
            <v:group style="position:absolute;left:8613;top:12777;width:20;height:2" coordorigin="8613,12777" coordsize="20,2">
              <v:shape style="position:absolute;left:8613;top:12777;width:20;height:2" coordorigin="8613,12777" coordsize="20,0" path="m8613,12777l8632,12777e" filled="false" stroked="true" strokeweight=".47998pt" strokecolor="#000000">
                <v:path arrowok="t"/>
              </v:shape>
            </v:group>
            <v:group style="position:absolute;left:8632;top:12777;width:20;height:2" coordorigin="8632,12777" coordsize="20,2">
              <v:shape style="position:absolute;left:8632;top:12777;width:20;height:2" coordorigin="8632,12777" coordsize="20,0" path="m8632,12777l8651,12777e" filled="false" stroked="true" strokeweight=".47998pt" strokecolor="#000000">
                <v:path arrowok="t"/>
              </v:shape>
            </v:group>
            <v:group style="position:absolute;left:8651;top:12777;width:20;height:2" coordorigin="8651,12777" coordsize="20,2">
              <v:shape style="position:absolute;left:8651;top:12777;width:20;height:2" coordorigin="8651,12777" coordsize="20,0" path="m8651,12777l8670,12777e" filled="false" stroked="true" strokeweight=".47998pt" strokecolor="#000000">
                <v:path arrowok="t"/>
              </v:shape>
            </v:group>
            <v:group style="position:absolute;left:8670;top:12777;width:20;height:2" coordorigin="8670,12777" coordsize="20,2">
              <v:shape style="position:absolute;left:8670;top:12777;width:20;height:2" coordorigin="8670,12777" coordsize="20,0" path="m8670,12777l8689,12777e" filled="false" stroked="true" strokeweight=".47998pt" strokecolor="#000000">
                <v:path arrowok="t"/>
              </v:shape>
            </v:group>
            <v:group style="position:absolute;left:8689;top:12777;width:20;height:2" coordorigin="8689,12777" coordsize="20,2">
              <v:shape style="position:absolute;left:8689;top:12777;width:20;height:2" coordorigin="8689,12777" coordsize="20,0" path="m8689,12777l8709,12777e" filled="false" stroked="true" strokeweight=".47998pt" strokecolor="#000000">
                <v:path arrowok="t"/>
              </v:shape>
            </v:group>
            <v:group style="position:absolute;left:8709;top:12777;width:20;height:2" coordorigin="8709,12777" coordsize="20,2">
              <v:shape style="position:absolute;left:8709;top:12777;width:20;height:2" coordorigin="8709,12777" coordsize="20,0" path="m8709,12777l8728,12777e" filled="false" stroked="true" strokeweight=".47998pt" strokecolor="#000000">
                <v:path arrowok="t"/>
              </v:shape>
            </v:group>
            <v:group style="position:absolute;left:8728;top:12777;width:20;height:2" coordorigin="8728,12777" coordsize="20,2">
              <v:shape style="position:absolute;left:8728;top:12777;width:20;height:2" coordorigin="8728,12777" coordsize="20,0" path="m8728,12777l8747,12777e" filled="false" stroked="true" strokeweight=".47998pt" strokecolor="#000000">
                <v:path arrowok="t"/>
              </v:shape>
            </v:group>
            <v:group style="position:absolute;left:8747;top:12777;width:20;height:2" coordorigin="8747,12777" coordsize="20,2">
              <v:shape style="position:absolute;left:8747;top:12777;width:20;height:2" coordorigin="8747,12777" coordsize="20,0" path="m8747,12777l8766,12777e" filled="false" stroked="true" strokeweight=".47998pt" strokecolor="#000000">
                <v:path arrowok="t"/>
              </v:shape>
            </v:group>
            <v:group style="position:absolute;left:8766;top:12777;width:20;height:2" coordorigin="8766,12777" coordsize="20,2">
              <v:shape style="position:absolute;left:8766;top:12777;width:20;height:2" coordorigin="8766,12777" coordsize="20,0" path="m8766,12777l8785,12777e" filled="false" stroked="true" strokeweight=".47998pt" strokecolor="#000000">
                <v:path arrowok="t"/>
              </v:shape>
            </v:group>
            <v:group style="position:absolute;left:8785;top:12777;width:20;height:2" coordorigin="8785,12777" coordsize="20,2">
              <v:shape style="position:absolute;left:8785;top:12777;width:20;height:2" coordorigin="8785,12777" coordsize="20,0" path="m8785,12777l8805,12777e" filled="false" stroked="true" strokeweight=".47998pt" strokecolor="#000000">
                <v:path arrowok="t"/>
              </v:shape>
            </v:group>
            <v:group style="position:absolute;left:8805;top:12777;width:20;height:2" coordorigin="8805,12777" coordsize="20,2">
              <v:shape style="position:absolute;left:8805;top:12777;width:20;height:2" coordorigin="8805,12777" coordsize="20,0" path="m8805,12777l8824,12777e" filled="false" stroked="true" strokeweight=".47998pt" strokecolor="#000000">
                <v:path arrowok="t"/>
              </v:shape>
            </v:group>
            <v:group style="position:absolute;left:8824;top:12777;width:20;height:2" coordorigin="8824,12777" coordsize="20,2">
              <v:shape style="position:absolute;left:8824;top:12777;width:20;height:2" coordorigin="8824,12777" coordsize="20,0" path="m8824,12777l8844,12777e" filled="false" stroked="true" strokeweight=".47998pt" strokecolor="#000000">
                <v:path arrowok="t"/>
              </v:shape>
            </v:group>
            <v:group style="position:absolute;left:8844;top:12777;width:20;height:2" coordorigin="8844,12777" coordsize="20,2">
              <v:shape style="position:absolute;left:8844;top:12777;width:20;height:2" coordorigin="8844,12777" coordsize="20,0" path="m8844,12777l8863,12777e" filled="false" stroked="true" strokeweight=".47998pt" strokecolor="#000000">
                <v:path arrowok="t"/>
              </v:shape>
            </v:group>
            <v:group style="position:absolute;left:8863;top:12777;width:20;height:2" coordorigin="8863,12777" coordsize="20,2">
              <v:shape style="position:absolute;left:8863;top:12777;width:20;height:2" coordorigin="8863,12777" coordsize="20,0" path="m8863,12777l8882,12777e" filled="false" stroked="true" strokeweight=".47998pt" strokecolor="#000000">
                <v:path arrowok="t"/>
              </v:shape>
            </v:group>
            <v:group style="position:absolute;left:8882;top:12777;width:20;height:2" coordorigin="8882,12777" coordsize="20,2">
              <v:shape style="position:absolute;left:8882;top:12777;width:20;height:2" coordorigin="8882,12777" coordsize="20,0" path="m8882,12777l8901,12777e" filled="false" stroked="true" strokeweight=".47998pt" strokecolor="#000000">
                <v:path arrowok="t"/>
              </v:shape>
            </v:group>
            <v:group style="position:absolute;left:8901;top:12777;width:20;height:2" coordorigin="8901,12777" coordsize="20,2">
              <v:shape style="position:absolute;left:8901;top:12777;width:20;height:2" coordorigin="8901,12777" coordsize="20,0" path="m8901,12777l8920,12777e" filled="false" stroked="true" strokeweight=".47998pt" strokecolor="#000000">
                <v:path arrowok="t"/>
              </v:shape>
            </v:group>
            <v:group style="position:absolute;left:8920;top:12777;width:20;height:2" coordorigin="8920,12777" coordsize="20,2">
              <v:shape style="position:absolute;left:8920;top:12777;width:20;height:2" coordorigin="8920,12777" coordsize="20,0" path="m8920,12777l8940,12777e" filled="false" stroked="true" strokeweight=".47998pt" strokecolor="#000000">
                <v:path arrowok="t"/>
              </v:shape>
            </v:group>
            <v:group style="position:absolute;left:8940;top:12777;width:20;height:2" coordorigin="8940,12777" coordsize="20,2">
              <v:shape style="position:absolute;left:8940;top:12777;width:20;height:2" coordorigin="8940,12777" coordsize="20,0" path="m8940,12777l8959,12777e" filled="false" stroked="true" strokeweight=".47998pt" strokecolor="#000000">
                <v:path arrowok="t"/>
              </v:shape>
            </v:group>
            <v:group style="position:absolute;left:8959;top:12777;width:20;height:2" coordorigin="8959,12777" coordsize="20,2">
              <v:shape style="position:absolute;left:8959;top:12777;width:20;height:2" coordorigin="8959,12777" coordsize="20,0" path="m8959,12777l8978,12777e" filled="false" stroked="true" strokeweight=".47998pt" strokecolor="#000000">
                <v:path arrowok="t"/>
              </v:shape>
            </v:group>
            <v:group style="position:absolute;left:8978;top:12777;width:20;height:2" coordorigin="8978,12777" coordsize="20,2">
              <v:shape style="position:absolute;left:8978;top:12777;width:20;height:2" coordorigin="8978,12777" coordsize="20,0" path="m8978,12777l8997,12777e" filled="false" stroked="true" strokeweight=".47998pt" strokecolor="#000000">
                <v:path arrowok="t"/>
              </v:shape>
            </v:group>
            <v:group style="position:absolute;left:8997;top:12777;width:20;height:2" coordorigin="8997,12777" coordsize="20,2">
              <v:shape style="position:absolute;left:8997;top:12777;width:20;height:2" coordorigin="8997,12777" coordsize="20,0" path="m8997,12777l9016,12777e" filled="false" stroked="true" strokeweight=".47998pt" strokecolor="#000000">
                <v:path arrowok="t"/>
              </v:shape>
            </v:group>
            <v:group style="position:absolute;left:9016;top:12777;width:20;height:2" coordorigin="9016,12777" coordsize="20,2">
              <v:shape style="position:absolute;left:9016;top:12777;width:20;height:2" coordorigin="9016,12777" coordsize="20,0" path="m9016,12777l9036,12777e" filled="false" stroked="true" strokeweight=".47998pt" strokecolor="#000000">
                <v:path arrowok="t"/>
              </v:shape>
            </v:group>
            <v:group style="position:absolute;left:9036;top:12777;width:20;height:2" coordorigin="9036,12777" coordsize="20,2">
              <v:shape style="position:absolute;left:9036;top:12777;width:20;height:2" coordorigin="9036,12777" coordsize="20,0" path="m9036,12777l9055,12777e" filled="false" stroked="true" strokeweight=".47998pt" strokecolor="#000000">
                <v:path arrowok="t"/>
              </v:shape>
            </v:group>
            <v:group style="position:absolute;left:9055;top:12777;width:20;height:2" coordorigin="9055,12777" coordsize="20,2">
              <v:shape style="position:absolute;left:9055;top:12777;width:20;height:2" coordorigin="9055,12777" coordsize="20,0" path="m9055,12777l9074,12777e" filled="false" stroked="true" strokeweight=".47998pt" strokecolor="#000000">
                <v:path arrowok="t"/>
              </v:shape>
            </v:group>
            <v:group style="position:absolute;left:9074;top:12777;width:20;height:2" coordorigin="9074,12777" coordsize="20,2">
              <v:shape style="position:absolute;left:9074;top:12777;width:20;height:2" coordorigin="9074,12777" coordsize="20,0" path="m9074,12777l9093,12777e" filled="false" stroked="true" strokeweight=".47998pt" strokecolor="#000000">
                <v:path arrowok="t"/>
              </v:shape>
            </v:group>
            <v:group style="position:absolute;left:9093;top:12777;width:20;height:2" coordorigin="9093,12777" coordsize="20,2">
              <v:shape style="position:absolute;left:9093;top:12777;width:20;height:2" coordorigin="9093,12777" coordsize="20,0" path="m9093,12777l9112,12777e" filled="false" stroked="true" strokeweight=".47998pt" strokecolor="#000000">
                <v:path arrowok="t"/>
              </v:shape>
            </v:group>
            <v:group style="position:absolute;left:9112;top:12777;width:20;height:2" coordorigin="9112,12777" coordsize="20,2">
              <v:shape style="position:absolute;left:9112;top:12777;width:20;height:2" coordorigin="9112,12777" coordsize="20,0" path="m9112,12777l9132,12777e" filled="false" stroked="true" strokeweight=".47998pt" strokecolor="#000000">
                <v:path arrowok="t"/>
              </v:shape>
            </v:group>
            <v:group style="position:absolute;left:9132;top:12777;width:20;height:2" coordorigin="9132,12777" coordsize="20,2">
              <v:shape style="position:absolute;left:9132;top:12777;width:20;height:2" coordorigin="9132,12777" coordsize="20,0" path="m9132,12777l9151,12777e" filled="false" stroked="true" strokeweight=".47998pt" strokecolor="#000000">
                <v:path arrowok="t"/>
              </v:shape>
            </v:group>
            <v:group style="position:absolute;left:9151;top:12777;width:20;height:2" coordorigin="9151,12777" coordsize="20,2">
              <v:shape style="position:absolute;left:9151;top:12777;width:20;height:2" coordorigin="9151,12777" coordsize="20,0" path="m9151,12777l9170,12777e" filled="false" stroked="true" strokeweight=".47998pt" strokecolor="#000000">
                <v:path arrowok="t"/>
              </v:shape>
            </v:group>
            <v:group style="position:absolute;left:9170;top:12777;width:20;height:2" coordorigin="9170,12777" coordsize="20,2">
              <v:shape style="position:absolute;left:9170;top:12777;width:20;height:2" coordorigin="9170,12777" coordsize="20,0" path="m9170,12777l9189,12777e" filled="false" stroked="true" strokeweight=".47998pt" strokecolor="#000000">
                <v:path arrowok="t"/>
              </v:shape>
            </v:group>
            <v:group style="position:absolute;left:9189;top:12777;width:20;height:2" coordorigin="9189,12777" coordsize="20,2">
              <v:shape style="position:absolute;left:9189;top:12777;width:20;height:2" coordorigin="9189,12777" coordsize="20,0" path="m9189,12777l9208,12777e" filled="false" stroked="true" strokeweight=".47998pt" strokecolor="#000000">
                <v:path arrowok="t"/>
              </v:shape>
            </v:group>
            <v:group style="position:absolute;left:9208;top:12777;width:20;height:2" coordorigin="9208,12777" coordsize="20,2">
              <v:shape style="position:absolute;left:9208;top:12777;width:20;height:2" coordorigin="9208,12777" coordsize="20,0" path="m9208,12777l9228,12777e" filled="false" stroked="true" strokeweight=".47998pt" strokecolor="#000000">
                <v:path arrowok="t"/>
              </v:shape>
            </v:group>
            <v:group style="position:absolute;left:9228;top:12777;width:20;height:2" coordorigin="9228,12777" coordsize="20,2">
              <v:shape style="position:absolute;left:9228;top:12777;width:20;height:2" coordorigin="9228,12777" coordsize="20,0" path="m9228,12777l9247,12777e" filled="false" stroked="true" strokeweight=".47998pt" strokecolor="#000000">
                <v:path arrowok="t"/>
              </v:shape>
            </v:group>
            <v:group style="position:absolute;left:9247;top:12777;width:20;height:2" coordorigin="9247,12777" coordsize="20,2">
              <v:shape style="position:absolute;left:9247;top:12777;width:20;height:2" coordorigin="9247,12777" coordsize="20,0" path="m9247,12777l9266,12777e" filled="false" stroked="true" strokeweight=".47998pt" strokecolor="#000000">
                <v:path arrowok="t"/>
              </v:shape>
            </v:group>
            <v:group style="position:absolute;left:9266;top:12777;width:20;height:2" coordorigin="9266,12777" coordsize="20,2">
              <v:shape style="position:absolute;left:9266;top:12777;width:20;height:2" coordorigin="9266,12777" coordsize="20,0" path="m9266,12777l9285,12777e" filled="false" stroked="true" strokeweight=".47998pt" strokecolor="#000000">
                <v:path arrowok="t"/>
              </v:shape>
            </v:group>
            <v:group style="position:absolute;left:9285;top:12777;width:20;height:2" coordorigin="9285,12777" coordsize="20,2">
              <v:shape style="position:absolute;left:9285;top:12777;width:20;height:2" coordorigin="9285,12777" coordsize="20,0" path="m9285,12777l9304,12777e" filled="false" stroked="true" strokeweight=".47998pt" strokecolor="#000000">
                <v:path arrowok="t"/>
              </v:shape>
            </v:group>
            <v:group style="position:absolute;left:9304;top:12777;width:20;height:2" coordorigin="9304,12777" coordsize="20,2">
              <v:shape style="position:absolute;left:9304;top:12777;width:20;height:2" coordorigin="9304,12777" coordsize="20,0" path="m9304,12777l9324,12777e" filled="false" stroked="true" strokeweight=".47998pt" strokecolor="#000000">
                <v:path arrowok="t"/>
              </v:shape>
            </v:group>
            <v:group style="position:absolute;left:9324;top:12777;width:20;height:2" coordorigin="9324,12777" coordsize="20,2">
              <v:shape style="position:absolute;left:9324;top:12777;width:20;height:2" coordorigin="9324,12777" coordsize="20,0" path="m9324,12777l9343,12777e" filled="false" stroked="true" strokeweight=".47998pt" strokecolor="#000000">
                <v:path arrowok="t"/>
              </v:shape>
            </v:group>
            <v:group style="position:absolute;left:9343;top:12777;width:20;height:2" coordorigin="9343,12777" coordsize="20,2">
              <v:shape style="position:absolute;left:9343;top:12777;width:20;height:2" coordorigin="9343,12777" coordsize="20,0" path="m9343,12777l9362,12777e" filled="false" stroked="true" strokeweight=".47998pt" strokecolor="#000000">
                <v:path arrowok="t"/>
              </v:shape>
            </v:group>
            <v:group style="position:absolute;left:9362;top:12777;width:20;height:2" coordorigin="9362,12777" coordsize="20,2">
              <v:shape style="position:absolute;left:9362;top:12777;width:20;height:2" coordorigin="9362,12777" coordsize="20,0" path="m9362,12777l9381,12777e" filled="false" stroked="true" strokeweight=".47998pt" strokecolor="#000000">
                <v:path arrowok="t"/>
              </v:shape>
            </v:group>
            <v:group style="position:absolute;left:9381;top:12777;width:20;height:2" coordorigin="9381,12777" coordsize="20,2">
              <v:shape style="position:absolute;left:9381;top:12777;width:20;height:2" coordorigin="9381,12777" coordsize="20,0" path="m9381,12777l9400,12777e" filled="false" stroked="true" strokeweight=".47998pt" strokecolor="#000000">
                <v:path arrowok="t"/>
              </v:shape>
            </v:group>
            <v:group style="position:absolute;left:9400;top:12777;width:20;height:2" coordorigin="9400,12777" coordsize="20,2">
              <v:shape style="position:absolute;left:9400;top:12777;width:20;height:2" coordorigin="9400,12777" coordsize="20,0" path="m9400,12777l9420,12777e" filled="false" stroked="true" strokeweight=".47998pt" strokecolor="#000000">
                <v:path arrowok="t"/>
              </v:shape>
            </v:group>
            <v:group style="position:absolute;left:9420;top:12777;width:20;height:2" coordorigin="9420,12777" coordsize="20,2">
              <v:shape style="position:absolute;left:9420;top:12777;width:20;height:2" coordorigin="9420,12777" coordsize="20,0" path="m9420,12777l9439,12777e" filled="false" stroked="true" strokeweight=".47998pt" strokecolor="#000000">
                <v:path arrowok="t"/>
              </v:shape>
            </v:group>
            <v:group style="position:absolute;left:9439;top:12777;width:20;height:2" coordorigin="9439,12777" coordsize="20,2">
              <v:shape style="position:absolute;left:9439;top:12777;width:20;height:2" coordorigin="9439,12777" coordsize="20,0" path="m9439,12777l9458,12777e" filled="false" stroked="true" strokeweight=".47998pt" strokecolor="#000000">
                <v:path arrowok="t"/>
              </v:shape>
            </v:group>
            <v:group style="position:absolute;left:9458;top:12777;width:20;height:2" coordorigin="9458,12777" coordsize="20,2">
              <v:shape style="position:absolute;left:9458;top:12777;width:20;height:2" coordorigin="9458,12777" coordsize="20,0" path="m9458,12777l9477,12777e" filled="false" stroked="true" strokeweight=".47998pt" strokecolor="#000000">
                <v:path arrowok="t"/>
              </v:shape>
            </v:group>
            <v:group style="position:absolute;left:9477;top:12777;width:20;height:2" coordorigin="9477,12777" coordsize="20,2">
              <v:shape style="position:absolute;left:9477;top:12777;width:20;height:2" coordorigin="9477,12777" coordsize="20,0" path="m9477,12777l9496,12777e" filled="false" stroked="true" strokeweight=".47998pt" strokecolor="#000000">
                <v:path arrowok="t"/>
              </v:shape>
            </v:group>
            <v:group style="position:absolute;left:9496;top:12777;width:20;height:2" coordorigin="9496,12777" coordsize="20,2">
              <v:shape style="position:absolute;left:9496;top:12777;width:20;height:2" coordorigin="9496,12777" coordsize="20,0" path="m9496,12777l9516,12777e" filled="false" stroked="true" strokeweight=".47998pt" strokecolor="#000000">
                <v:path arrowok="t"/>
              </v:shape>
            </v:group>
            <v:group style="position:absolute;left:9516;top:12777;width:20;height:2" coordorigin="9516,12777" coordsize="20,2">
              <v:shape style="position:absolute;left:9516;top:12777;width:20;height:2" coordorigin="9516,12777" coordsize="20,0" path="m9516,12777l9535,12777e" filled="false" stroked="true" strokeweight=".47998pt" strokecolor="#000000">
                <v:path arrowok="t"/>
              </v:shape>
            </v:group>
            <v:group style="position:absolute;left:9535;top:12777;width:20;height:2" coordorigin="9535,12777" coordsize="20,2">
              <v:shape style="position:absolute;left:9535;top:12777;width:20;height:2" coordorigin="9535,12777" coordsize="20,0" path="m9535,12777l9554,12777e" filled="false" stroked="true" strokeweight=".47998pt" strokecolor="#000000">
                <v:path arrowok="t"/>
              </v:shape>
            </v:group>
            <v:group style="position:absolute;left:9554;top:12777;width:20;height:2" coordorigin="9554,12777" coordsize="20,2">
              <v:shape style="position:absolute;left:9554;top:12777;width:20;height:2" coordorigin="9554,12777" coordsize="20,0" path="m9554,12777l9573,12777e" filled="false" stroked="true" strokeweight=".47998pt" strokecolor="#000000">
                <v:path arrowok="t"/>
              </v:shape>
            </v:group>
            <v:group style="position:absolute;left:9573;top:12777;width:20;height:2" coordorigin="9573,12777" coordsize="20,2">
              <v:shape style="position:absolute;left:9573;top:12777;width:20;height:2" coordorigin="9573,12777" coordsize="20,0" path="m9573,12777l9592,12777e" filled="false" stroked="true" strokeweight=".47998pt" strokecolor="#000000">
                <v:path arrowok="t"/>
              </v:shape>
            </v:group>
            <v:group style="position:absolute;left:9592;top:12777;width:20;height:2" coordorigin="9592,12777" coordsize="20,2">
              <v:shape style="position:absolute;left:9592;top:12777;width:20;height:2" coordorigin="9592,12777" coordsize="20,0" path="m9592,12777l9612,12777e" filled="false" stroked="true" strokeweight=".47998pt" strokecolor="#000000">
                <v:path arrowok="t"/>
              </v:shape>
            </v:group>
            <v:group style="position:absolute;left:9612;top:12777;width:20;height:2" coordorigin="9612,12777" coordsize="20,2">
              <v:shape style="position:absolute;left:9612;top:12777;width:20;height:2" coordorigin="9612,12777" coordsize="20,0" path="m9612,12777l9631,12777e" filled="false" stroked="true" strokeweight=".47998pt" strokecolor="#000000">
                <v:path arrowok="t"/>
              </v:shape>
            </v:group>
            <v:group style="position:absolute;left:9631;top:12777;width:20;height:2" coordorigin="9631,12777" coordsize="20,2">
              <v:shape style="position:absolute;left:9631;top:12777;width:20;height:2" coordorigin="9631,12777" coordsize="20,0" path="m9631,12777l9650,12777e" filled="false" stroked="true" strokeweight=".47998pt" strokecolor="#000000">
                <v:path arrowok="t"/>
              </v:shape>
            </v:group>
            <v:group style="position:absolute;left:9650;top:12777;width:20;height:2" coordorigin="9650,12777" coordsize="20,2">
              <v:shape style="position:absolute;left:9650;top:12777;width:20;height:2" coordorigin="9650,12777" coordsize="20,0" path="m9650,12777l9669,12777e" filled="false" stroked="true" strokeweight=".47998pt" strokecolor="#000000">
                <v:path arrowok="t"/>
              </v:shape>
            </v:group>
            <v:group style="position:absolute;left:9669;top:12777;width:20;height:2" coordorigin="9669,12777" coordsize="20,2">
              <v:shape style="position:absolute;left:9669;top:12777;width:20;height:2" coordorigin="9669,12777" coordsize="20,0" path="m9669,12777l9688,12777e" filled="false" stroked="true" strokeweight=".47998pt" strokecolor="#000000">
                <v:path arrowok="t"/>
              </v:shape>
            </v:group>
            <v:group style="position:absolute;left:9688;top:12777;width:20;height:2" coordorigin="9688,12777" coordsize="20,2">
              <v:shape style="position:absolute;left:9688;top:12777;width:20;height:2" coordorigin="9688,12777" coordsize="20,0" path="m9688,12777l9708,12777e" filled="false" stroked="true" strokeweight=".47998pt" strokecolor="#000000">
                <v:path arrowok="t"/>
              </v:shape>
            </v:group>
            <v:group style="position:absolute;left:9708;top:12777;width:20;height:2" coordorigin="9708,12777" coordsize="20,2">
              <v:shape style="position:absolute;left:9708;top:12777;width:20;height:2" coordorigin="9708,12777" coordsize="20,0" path="m9708,12777l9727,12777e" filled="false" stroked="true" strokeweight=".47998pt" strokecolor="#000000">
                <v:path arrowok="t"/>
              </v:shape>
            </v:group>
            <v:group style="position:absolute;left:9727;top:12777;width:20;height:2" coordorigin="9727,12777" coordsize="20,2">
              <v:shape style="position:absolute;left:9727;top:12777;width:20;height:2" coordorigin="9727,12777" coordsize="20,0" path="m9727,12777l9746,12777e" filled="false" stroked="true" strokeweight=".47998pt" strokecolor="#000000">
                <v:path arrowok="t"/>
              </v:shape>
            </v:group>
            <v:group style="position:absolute;left:9746;top:12777;width:20;height:2" coordorigin="9746,12777" coordsize="20,2">
              <v:shape style="position:absolute;left:9746;top:12777;width:20;height:2" coordorigin="9746,12777" coordsize="20,0" path="m9746,12777l9765,12777e" filled="false" stroked="true" strokeweight=".47998pt" strokecolor="#000000">
                <v:path arrowok="t"/>
              </v:shape>
            </v:group>
            <v:group style="position:absolute;left:9765;top:12777;width:20;height:2" coordorigin="9765,12777" coordsize="20,2">
              <v:shape style="position:absolute;left:9765;top:12777;width:20;height:2" coordorigin="9765,12777" coordsize="20,0" path="m9765,12777l9784,12777e" filled="false" stroked="true" strokeweight=".47998pt" strokecolor="#000000">
                <v:path arrowok="t"/>
              </v:shape>
            </v:group>
            <v:group style="position:absolute;left:9784;top:12777;width:20;height:2" coordorigin="9784,12777" coordsize="20,2">
              <v:shape style="position:absolute;left:9784;top:12777;width:20;height:2" coordorigin="9784,12777" coordsize="20,0" path="m9784,12777l9804,12777e" filled="false" stroked="true" strokeweight=".47998pt" strokecolor="#000000">
                <v:path arrowok="t"/>
              </v:shape>
            </v:group>
            <v:group style="position:absolute;left:9804;top:12777;width:20;height:2" coordorigin="9804,12777" coordsize="20,2">
              <v:shape style="position:absolute;left:9804;top:12777;width:20;height:2" coordorigin="9804,12777" coordsize="20,0" path="m9804,12777l9823,12777e" filled="false" stroked="true" strokeweight=".47998pt" strokecolor="#000000">
                <v:path arrowok="t"/>
              </v:shape>
            </v:group>
            <v:group style="position:absolute;left:9823;top:12777;width:20;height:2" coordorigin="9823,12777" coordsize="20,2">
              <v:shape style="position:absolute;left:9823;top:12777;width:20;height:2" coordorigin="9823,12777" coordsize="20,0" path="m9823,12777l9842,12777e" filled="false" stroked="true" strokeweight=".47998pt" strokecolor="#000000">
                <v:path arrowok="t"/>
              </v:shape>
            </v:group>
            <v:group style="position:absolute;left:9842;top:12777;width:20;height:2" coordorigin="9842,12777" coordsize="20,2">
              <v:shape style="position:absolute;left:9842;top:12777;width:20;height:2" coordorigin="9842,12777" coordsize="20,0" path="m9842,12777l9861,12777e" filled="false" stroked="true" strokeweight=".47998pt" strokecolor="#000000">
                <v:path arrowok="t"/>
              </v:shape>
            </v:group>
            <v:group style="position:absolute;left:9861;top:12777;width:20;height:2" coordorigin="9861,12777" coordsize="20,2">
              <v:shape style="position:absolute;left:9861;top:12777;width:20;height:2" coordorigin="9861,12777" coordsize="20,0" path="m9861,12777l9880,12777e" filled="false" stroked="true" strokeweight=".47998pt" strokecolor="#000000">
                <v:path arrowok="t"/>
              </v:shape>
            </v:group>
            <v:group style="position:absolute;left:9880;top:12777;width:20;height:2" coordorigin="9880,12777" coordsize="20,2">
              <v:shape style="position:absolute;left:9880;top:12777;width:20;height:2" coordorigin="9880,12777" coordsize="20,0" path="m9880,12777l9900,12777e" filled="false" stroked="true" strokeweight=".47998pt" strokecolor="#000000">
                <v:path arrowok="t"/>
              </v:shape>
            </v:group>
            <v:group style="position:absolute;left:9900;top:12777;width:20;height:2" coordorigin="9900,12777" coordsize="20,2">
              <v:shape style="position:absolute;left:9900;top:12777;width:20;height:2" coordorigin="9900,12777" coordsize="20,0" path="m9900,12777l9919,12777e" filled="false" stroked="true" strokeweight=".47998pt" strokecolor="#000000">
                <v:path arrowok="t"/>
              </v:shape>
            </v:group>
            <v:group style="position:absolute;left:9919;top:12777;width:20;height:2" coordorigin="9919,12777" coordsize="20,2">
              <v:shape style="position:absolute;left:9919;top:12777;width:20;height:2" coordorigin="9919,12777" coordsize="20,0" path="m9919,12777l9938,12777e" filled="false" stroked="true" strokeweight=".47998pt" strokecolor="#000000">
                <v:path arrowok="t"/>
              </v:shape>
            </v:group>
            <v:group style="position:absolute;left:9938;top:12777;width:20;height:2" coordorigin="9938,12777" coordsize="20,2">
              <v:shape style="position:absolute;left:9938;top:12777;width:20;height:2" coordorigin="9938,12777" coordsize="20,0" path="m9938,12777l9957,12777e" filled="false" stroked="true" strokeweight=".47998pt" strokecolor="#000000">
                <v:path arrowok="t"/>
              </v:shape>
            </v:group>
            <v:group style="position:absolute;left:9957;top:12777;width:20;height:2" coordorigin="9957,12777" coordsize="20,2">
              <v:shape style="position:absolute;left:9957;top:12777;width:20;height:2" coordorigin="9957,12777" coordsize="20,0" path="m9957,12777l9976,12777e" filled="false" stroked="true" strokeweight=".47998pt" strokecolor="#000000">
                <v:path arrowok="t"/>
              </v:shape>
            </v:group>
            <v:group style="position:absolute;left:9976;top:12777;width:20;height:2" coordorigin="9976,12777" coordsize="20,2">
              <v:shape style="position:absolute;left:9976;top:12777;width:20;height:2" coordorigin="9976,12777" coordsize="20,0" path="m9976,12777l9996,12777e" filled="false" stroked="true" strokeweight=".47998pt" strokecolor="#000000">
                <v:path arrowok="t"/>
              </v:shape>
            </v:group>
            <v:group style="position:absolute;left:9996;top:12777;width:20;height:2" coordorigin="9996,12777" coordsize="20,2">
              <v:shape style="position:absolute;left:9996;top:12777;width:20;height:2" coordorigin="9996,12777" coordsize="20,0" path="m9996,12777l10015,12777e" filled="false" stroked="true" strokeweight=".47998pt" strokecolor="#000000">
                <v:path arrowok="t"/>
              </v:shape>
            </v:group>
            <v:group style="position:absolute;left:10015;top:12777;width:20;height:2" coordorigin="10015,12777" coordsize="20,2">
              <v:shape style="position:absolute;left:10015;top:12777;width:20;height:2" coordorigin="10015,12777" coordsize="20,0" path="m10015,12777l10034,12777e" filled="false" stroked="true" strokeweight=".47998pt" strokecolor="#000000">
                <v:path arrowok="t"/>
              </v:shape>
            </v:group>
            <v:group style="position:absolute;left:10034;top:12777;width:20;height:2" coordorigin="10034,12777" coordsize="20,2">
              <v:shape style="position:absolute;left:10034;top:12777;width:20;height:2" coordorigin="10034,12777" coordsize="20,0" path="m10034,12777l10053,12777e" filled="false" stroked="true" strokeweight=".47998pt" strokecolor="#000000">
                <v:path arrowok="t"/>
              </v:shape>
            </v:group>
            <v:group style="position:absolute;left:10053;top:12777;width:20;height:2" coordorigin="10053,12777" coordsize="20,2">
              <v:shape style="position:absolute;left:10053;top:12777;width:20;height:2" coordorigin="10053,12777" coordsize="20,0" path="m10053,12777l10072,12777e" filled="false" stroked="true" strokeweight=".47998pt" strokecolor="#000000">
                <v:path arrowok="t"/>
              </v:shape>
            </v:group>
            <v:group style="position:absolute;left:10072;top:12777;width:20;height:2" coordorigin="10072,12777" coordsize="20,2">
              <v:shape style="position:absolute;left:10072;top:12777;width:20;height:2" coordorigin="10072,12777" coordsize="20,0" path="m10072,12777l10092,12777e" filled="false" stroked="true" strokeweight=".47998pt" strokecolor="#000000">
                <v:path arrowok="t"/>
              </v:shape>
            </v:group>
            <v:group style="position:absolute;left:10092;top:12777;width:20;height:2" coordorigin="10092,12777" coordsize="20,2">
              <v:shape style="position:absolute;left:10092;top:12777;width:20;height:2" coordorigin="10092,12777" coordsize="20,0" path="m10092,12777l10111,12777e" filled="false" stroked="true" strokeweight=".47998pt" strokecolor="#000000">
                <v:path arrowok="t"/>
              </v:shape>
            </v:group>
            <v:group style="position:absolute;left:10111;top:12777;width:20;height:2" coordorigin="10111,12777" coordsize="20,2">
              <v:shape style="position:absolute;left:10111;top:12777;width:20;height:2" coordorigin="10111,12777" coordsize="20,0" path="m10111,12777l10130,12777e" filled="false" stroked="true" strokeweight=".47998pt" strokecolor="#000000">
                <v:path arrowok="t"/>
              </v:shape>
            </v:group>
            <v:group style="position:absolute;left:10130;top:12777;width:20;height:2" coordorigin="10130,12777" coordsize="20,2">
              <v:shape style="position:absolute;left:10130;top:12777;width:20;height:2" coordorigin="10130,12777" coordsize="20,0" path="m10130,12777l10149,12777e" filled="false" stroked="true" strokeweight=".47998pt" strokecolor="#000000">
                <v:path arrowok="t"/>
              </v:shape>
            </v:group>
            <v:group style="position:absolute;left:10149;top:12777;width:20;height:2" coordorigin="10149,12777" coordsize="20,2">
              <v:shape style="position:absolute;left:10149;top:12777;width:20;height:2" coordorigin="10149,12777" coordsize="20,0" path="m10149,12777l10168,12777e" filled="false" stroked="true" strokeweight=".47998pt" strokecolor="#000000">
                <v:path arrowok="t"/>
              </v:shape>
            </v:group>
            <v:group style="position:absolute;left:10168;top:12777;width:20;height:2" coordorigin="10168,12777" coordsize="20,2">
              <v:shape style="position:absolute;left:10168;top:12777;width:20;height:2" coordorigin="10168,12777" coordsize="20,0" path="m10168,12777l10188,12777e" filled="false" stroked="true" strokeweight=".47998pt" strokecolor="#000000">
                <v:path arrowok="t"/>
              </v:shape>
              <v:shape style="position:absolute;left:10188;top:12772;width:2;height:10" type="#_x0000_t75" stroked="false">
                <v:imagedata r:id="rId63" o:title=""/>
              </v:shape>
            </v:group>
            <v:group style="position:absolute;left:2727;top:12782;width:10;height:20" coordorigin="2727,12782" coordsize="10,20">
              <v:shape style="position:absolute;left:2727;top:12782;width:10;height:20" coordorigin="2727,12782" coordsize="10,20" path="m2727,12801l2736,12801,2736,12782,2727,12782,2727,12801xe" filled="true" fillcolor="#000000" stroked="false">
                <v:path arrowok="t"/>
                <v:fill type="solid"/>
              </v:shape>
            </v:group>
            <v:group style="position:absolute;left:2727;top:12801;width:10;height:20" coordorigin="2727,12801" coordsize="10,20">
              <v:shape style="position:absolute;left:2727;top:12801;width:10;height:20" coordorigin="2727,12801" coordsize="10,20" path="m2727,12820l2736,12820,2736,12801,2727,12801,2727,12820xe" filled="true" fillcolor="#000000" stroked="false">
                <v:path arrowok="t"/>
                <v:fill type="solid"/>
              </v:shape>
            </v:group>
            <v:group style="position:absolute;left:2727;top:12820;width:10;height:20" coordorigin="2727,12820" coordsize="10,20">
              <v:shape style="position:absolute;left:2727;top:12820;width:10;height:20" coordorigin="2727,12820" coordsize="10,20" path="m2727,12840l2736,12840,2736,12820,2727,12820,2727,12840xe" filled="true" fillcolor="#000000" stroked="false">
                <v:path arrowok="t"/>
                <v:fill type="solid"/>
              </v:shape>
            </v:group>
            <v:group style="position:absolute;left:2727;top:12840;width:10;height:20" coordorigin="2727,12840" coordsize="10,20">
              <v:shape style="position:absolute;left:2727;top:12840;width:10;height:20" coordorigin="2727,12840" coordsize="10,20" path="m2727,12859l2736,12859,2736,12840,2727,12840,2727,12859xe" filled="true" fillcolor="#000000" stroked="false">
                <v:path arrowok="t"/>
                <v:fill type="solid"/>
              </v:shape>
            </v:group>
            <v:group style="position:absolute;left:2727;top:12859;width:10;height:20" coordorigin="2727,12859" coordsize="10,20">
              <v:shape style="position:absolute;left:2727;top:12859;width:10;height:20" coordorigin="2727,12859" coordsize="10,20" path="m2727,12878l2736,12878,2736,12859,2727,12859,2727,12878xe" filled="true" fillcolor="#000000" stroked="false">
                <v:path arrowok="t"/>
                <v:fill type="solid"/>
              </v:shape>
            </v:group>
            <v:group style="position:absolute;left:2727;top:12878;width:10;height:20" coordorigin="2727,12878" coordsize="10,20">
              <v:shape style="position:absolute;left:2727;top:12878;width:10;height:20" coordorigin="2727,12878" coordsize="10,20" path="m2727,12897l2736,12897,2736,12878,2727,12878,2727,12897xe" filled="true" fillcolor="#000000" stroked="false">
                <v:path arrowok="t"/>
                <v:fill type="solid"/>
              </v:shape>
            </v:group>
            <v:group style="position:absolute;left:2727;top:12897;width:10;height:20" coordorigin="2727,12897" coordsize="10,20">
              <v:shape style="position:absolute;left:2727;top:12897;width:10;height:20" coordorigin="2727,12897" coordsize="10,20" path="m2727,12916l2736,12916,2736,12897,2727,12897,2727,12916xe" filled="true" fillcolor="#000000" stroked="false">
                <v:path arrowok="t"/>
                <v:fill type="solid"/>
              </v:shape>
            </v:group>
            <v:group style="position:absolute;left:2727;top:12916;width:10;height:20" coordorigin="2727,12916" coordsize="10,20">
              <v:shape style="position:absolute;left:2727;top:12916;width:10;height:20" coordorigin="2727,12916" coordsize="10,20" path="m2727,12936l2736,12936,2736,12916,2727,12916,2727,12936xe" filled="true" fillcolor="#000000" stroked="false">
                <v:path arrowok="t"/>
                <v:fill type="solid"/>
              </v:shape>
            </v:group>
            <v:group style="position:absolute;left:2727;top:12936;width:10;height:20" coordorigin="2727,12936" coordsize="10,20">
              <v:shape style="position:absolute;left:2727;top:12936;width:10;height:20" coordorigin="2727,12936" coordsize="10,20" path="m2727,12955l2736,12955,2736,12936,2727,12936,2727,12955xe" filled="true" fillcolor="#000000" stroked="false">
                <v:path arrowok="t"/>
                <v:fill type="solid"/>
              </v:shape>
            </v:group>
            <v:group style="position:absolute;left:2727;top:12955;width:10;height:20" coordorigin="2727,12955" coordsize="10,20">
              <v:shape style="position:absolute;left:2727;top:12955;width:10;height:20" coordorigin="2727,12955" coordsize="10,20" path="m2727,12974l2736,12974,2736,12955,2727,12955,2727,12974xe" filled="true" fillcolor="#000000" stroked="false">
                <v:path arrowok="t"/>
                <v:fill type="solid"/>
              </v:shape>
            </v:group>
            <v:group style="position:absolute;left:2727;top:12974;width:10;height:20" coordorigin="2727,12974" coordsize="10,20">
              <v:shape style="position:absolute;left:2727;top:12974;width:10;height:20" coordorigin="2727,12974" coordsize="10,20" path="m2727,12993l2736,12993,2736,12974,2727,12974,2727,12993xe" filled="true" fillcolor="#000000" stroked="false">
                <v:path arrowok="t"/>
                <v:fill type="solid"/>
              </v:shape>
            </v:group>
            <v:group style="position:absolute;left:2727;top:12993;width:10;height:20" coordorigin="2727,12993" coordsize="10,20">
              <v:shape style="position:absolute;left:2727;top:12993;width:10;height:20" coordorigin="2727,12993" coordsize="10,20" path="m2727,13012l2736,13012,2736,12993,2727,12993,2727,13012xe" filled="true" fillcolor="#000000" stroked="false">
                <v:path arrowok="t"/>
                <v:fill type="solid"/>
              </v:shape>
            </v:group>
            <v:group style="position:absolute;left:2727;top:13012;width:10;height:20" coordorigin="2727,13012" coordsize="10,20">
              <v:shape style="position:absolute;left:2727;top:13012;width:10;height:20" coordorigin="2727,13012" coordsize="10,20" path="m2727,13032l2736,13032,2736,13012,2727,13012,2727,13032xe" filled="true" fillcolor="#000000" stroked="false">
                <v:path arrowok="t"/>
                <v:fill type="solid"/>
              </v:shape>
            </v:group>
            <v:group style="position:absolute;left:2727;top:13032;width:10;height:20" coordorigin="2727,13032" coordsize="10,20">
              <v:shape style="position:absolute;left:2727;top:13032;width:10;height:20" coordorigin="2727,13032" coordsize="10,20" path="m2727,13051l2736,13051,2736,13032,2727,13032,2727,13051xe" filled="true" fillcolor="#000000" stroked="false">
                <v:path arrowok="t"/>
                <v:fill type="solid"/>
              </v:shape>
            </v:group>
            <v:group style="position:absolute;left:2727;top:13051;width:10;height:20" coordorigin="2727,13051" coordsize="10,20">
              <v:shape style="position:absolute;left:2727;top:13051;width:10;height:20" coordorigin="2727,13051" coordsize="10,20" path="m2727,13070l2736,13070,2736,13051,2727,13051,2727,13070xe" filled="true" fillcolor="#000000" stroked="false">
                <v:path arrowok="t"/>
                <v:fill type="solid"/>
              </v:shape>
            </v:group>
            <v:group style="position:absolute;left:2727;top:13070;width:10;height:20" coordorigin="2727,13070" coordsize="10,20">
              <v:shape style="position:absolute;left:2727;top:13070;width:10;height:20" coordorigin="2727,13070" coordsize="10,20" path="m2727,13089l2736,13089,2736,13070,2727,13070,2727,13089xe" filled="true" fillcolor="#000000" stroked="false">
                <v:path arrowok="t"/>
                <v:fill type="solid"/>
              </v:shape>
            </v:group>
            <v:group style="position:absolute;left:2727;top:13089;width:10;height:20" coordorigin="2727,13089" coordsize="10,20">
              <v:shape style="position:absolute;left:2727;top:13089;width:10;height:20" coordorigin="2727,13089" coordsize="10,20" path="m2727,13108l2736,13108,2736,13089,2727,13089,2727,13108xe" filled="true" fillcolor="#000000" stroked="false">
                <v:path arrowok="t"/>
                <v:fill type="solid"/>
              </v:shape>
            </v:group>
            <v:group style="position:absolute;left:2727;top:13108;width:10;height:20" coordorigin="2727,13108" coordsize="10,20">
              <v:shape style="position:absolute;left:2727;top:13108;width:10;height:20" coordorigin="2727,13108" coordsize="10,20" path="m2727,13128l2736,13128,2736,13108,2727,13108,2727,13128xe" filled="true" fillcolor="#000000" stroked="false">
                <v:path arrowok="t"/>
                <v:fill type="solid"/>
              </v:shape>
            </v:group>
            <v:group style="position:absolute;left:2727;top:13128;width:10;height:20" coordorigin="2727,13128" coordsize="10,20">
              <v:shape style="position:absolute;left:2727;top:13128;width:10;height:20" coordorigin="2727,13128" coordsize="10,20" path="m2727,13147l2736,13147,2736,13128,2727,13128,2727,13147xe" filled="true" fillcolor="#000000" stroked="false">
                <v:path arrowok="t"/>
                <v:fill type="solid"/>
              </v:shape>
            </v:group>
            <v:group style="position:absolute;left:2727;top:13147;width:10;height:20" coordorigin="2727,13147" coordsize="10,20">
              <v:shape style="position:absolute;left:2727;top:13147;width:10;height:20" coordorigin="2727,13147" coordsize="10,20" path="m2727,13166l2736,13166,2736,13147,2727,13147,2727,13166xe" filled="true" fillcolor="#000000" stroked="false">
                <v:path arrowok="t"/>
                <v:fill type="solid"/>
              </v:shape>
            </v:group>
            <v:group style="position:absolute;left:2727;top:13166;width:10;height:20" coordorigin="2727,13166" coordsize="10,20">
              <v:shape style="position:absolute;left:2727;top:13166;width:10;height:20" coordorigin="2727,13166" coordsize="10,20" path="m2727,13185l2736,13185,2736,13166,2727,13166,2727,13185xe" filled="true" fillcolor="#000000" stroked="false">
                <v:path arrowok="t"/>
                <v:fill type="solid"/>
              </v:shape>
            </v:group>
            <v:group style="position:absolute;left:2727;top:13185;width:10;height:20" coordorigin="2727,13185" coordsize="10,20">
              <v:shape style="position:absolute;left:2727;top:13185;width:10;height:20" coordorigin="2727,13185" coordsize="10,20" path="m2727,13204l2736,13204,2736,13185,2727,13185,2727,13204xe" filled="true" fillcolor="#000000" stroked="false">
                <v:path arrowok="t"/>
                <v:fill type="solid"/>
              </v:shape>
            </v:group>
            <v:group style="position:absolute;left:2727;top:13204;width:10;height:20" coordorigin="2727,13204" coordsize="10,20">
              <v:shape style="position:absolute;left:2727;top:13204;width:10;height:20" coordorigin="2727,13204" coordsize="10,20" path="m2727,13224l2736,13224,2736,13204,2727,13204,2727,13224xe" filled="true" fillcolor="#000000" stroked="false">
                <v:path arrowok="t"/>
                <v:fill type="solid"/>
              </v:shape>
            </v:group>
            <v:group style="position:absolute;left:2727;top:13224;width:10;height:20" coordorigin="2727,13224" coordsize="10,20">
              <v:shape style="position:absolute;left:2727;top:13224;width:10;height:20" coordorigin="2727,13224" coordsize="10,20" path="m2727,13243l2736,13243,2736,13224,2727,13224,2727,13243xe" filled="true" fillcolor="#000000" stroked="false">
                <v:path arrowok="t"/>
                <v:fill type="solid"/>
              </v:shape>
            </v:group>
            <v:group style="position:absolute;left:2727;top:13243;width:10;height:20" coordorigin="2727,13243" coordsize="10,20">
              <v:shape style="position:absolute;left:2727;top:13243;width:10;height:20" coordorigin="2727,13243" coordsize="10,20" path="m2727,13262l2736,13262,2736,13243,2727,13243,2727,13262xe" filled="true" fillcolor="#000000" stroked="false">
                <v:path arrowok="t"/>
                <v:fill type="solid"/>
              </v:shape>
            </v:group>
            <v:group style="position:absolute;left:2727;top:13262;width:10;height:20" coordorigin="2727,13262" coordsize="10,20">
              <v:shape style="position:absolute;left:2727;top:13262;width:10;height:20" coordorigin="2727,13262" coordsize="10,20" path="m2727,13281l2736,13281,2736,13262,2727,13262,2727,13281xe" filled="true" fillcolor="#000000" stroked="false">
                <v:path arrowok="t"/>
                <v:fill type="solid"/>
              </v:shape>
            </v:group>
            <v:group style="position:absolute;left:2727;top:13281;width:10;height:20" coordorigin="2727,13281" coordsize="10,20">
              <v:shape style="position:absolute;left:2727;top:13281;width:10;height:20" coordorigin="2727,13281" coordsize="10,20" path="m2727,13300l2736,13300,2736,13281,2727,13281,2727,13300xe" filled="true" fillcolor="#000000" stroked="false">
                <v:path arrowok="t"/>
                <v:fill type="solid"/>
              </v:shape>
            </v:group>
            <v:group style="position:absolute;left:2727;top:13300;width:10;height:20" coordorigin="2727,13300" coordsize="10,20">
              <v:shape style="position:absolute;left:2727;top:13300;width:10;height:20" coordorigin="2727,13300" coordsize="10,20" path="m2727,13320l2736,13320,2736,13300,2727,13300,2727,13320xe" filled="true" fillcolor="#000000" stroked="false">
                <v:path arrowok="t"/>
                <v:fill type="solid"/>
              </v:shape>
            </v:group>
            <v:group style="position:absolute;left:2727;top:13320;width:10;height:20" coordorigin="2727,13320" coordsize="10,20">
              <v:shape style="position:absolute;left:2727;top:13320;width:10;height:20" coordorigin="2727,13320" coordsize="10,20" path="m2727,13339l2736,13339,2736,13320,2727,13320,2727,13339xe" filled="true" fillcolor="#000000" stroked="false">
                <v:path arrowok="t"/>
                <v:fill type="solid"/>
              </v:shape>
            </v:group>
            <v:group style="position:absolute;left:2727;top:13339;width:10;height:20" coordorigin="2727,13339" coordsize="10,20">
              <v:shape style="position:absolute;left:2727;top:13339;width:10;height:20" coordorigin="2727,13339" coordsize="10,20" path="m2727,13358l2736,13358,2736,13339,2727,13339,2727,13358xe" filled="true" fillcolor="#000000" stroked="false">
                <v:path arrowok="t"/>
                <v:fill type="solid"/>
              </v:shape>
            </v:group>
            <v:group style="position:absolute;left:2727;top:13358;width:10;height:20" coordorigin="2727,13358" coordsize="10,20">
              <v:shape style="position:absolute;left:2727;top:13358;width:10;height:20" coordorigin="2727,13358" coordsize="10,20" path="m2727,13377l2736,13377,2736,13358,2727,13358,2727,13377xe" filled="true" fillcolor="#000000" stroked="false">
                <v:path arrowok="t"/>
                <v:fill type="solid"/>
              </v:shape>
            </v:group>
            <v:group style="position:absolute;left:2727;top:13377;width:10;height:20" coordorigin="2727,13377" coordsize="10,20">
              <v:shape style="position:absolute;left:2727;top:13377;width:10;height:20" coordorigin="2727,13377" coordsize="10,20" path="m2727,13396l2736,13396,2736,13377,2727,13377,2727,13396xe" filled="true" fillcolor="#000000" stroked="false">
                <v:path arrowok="t"/>
                <v:fill type="solid"/>
              </v:shape>
            </v:group>
            <v:group style="position:absolute;left:2727;top:13396;width:10;height:20" coordorigin="2727,13396" coordsize="10,20">
              <v:shape style="position:absolute;left:2727;top:13396;width:10;height:20" coordorigin="2727,13396" coordsize="10,20" path="m2727,13416l2736,13416,2736,13396,2727,13396,2727,13416xe" filled="true" fillcolor="#000000" stroked="false">
                <v:path arrowok="t"/>
                <v:fill type="solid"/>
              </v:shape>
            </v:group>
            <v:group style="position:absolute;left:2727;top:13416;width:10;height:20" coordorigin="2727,13416" coordsize="10,20">
              <v:shape style="position:absolute;left:2727;top:13416;width:10;height:20" coordorigin="2727,13416" coordsize="10,20" path="m2727,13435l2736,13435,2736,13416,2727,13416,2727,13435xe" filled="true" fillcolor="#000000" stroked="false">
                <v:path arrowok="t"/>
                <v:fill type="solid"/>
              </v:shape>
            </v:group>
            <v:group style="position:absolute;left:2727;top:13435;width:10;height:20" coordorigin="2727,13435" coordsize="10,20">
              <v:shape style="position:absolute;left:2727;top:13435;width:10;height:20" coordorigin="2727,13435" coordsize="10,20" path="m2727,13454l2736,13454,2736,13435,2727,13435,2727,13454xe" filled="true" fillcolor="#000000" stroked="false">
                <v:path arrowok="t"/>
                <v:fill type="solid"/>
              </v:shape>
            </v:group>
            <v:group style="position:absolute;left:2727;top:13454;width:10;height:20" coordorigin="2727,13454" coordsize="10,20">
              <v:shape style="position:absolute;left:2727;top:13454;width:10;height:20" coordorigin="2727,13454" coordsize="10,20" path="m2727,13473l2736,13473,2736,13454,2727,13454,2727,13473xe" filled="true" fillcolor="#000000" stroked="false">
                <v:path arrowok="t"/>
                <v:fill type="solid"/>
              </v:shape>
            </v:group>
            <v:group style="position:absolute;left:2727;top:13473;width:10;height:20" coordorigin="2727,13473" coordsize="10,20">
              <v:shape style="position:absolute;left:2727;top:13473;width:10;height:20" coordorigin="2727,13473" coordsize="10,20" path="m2727,13492l2736,13492,2736,13473,2727,13473,2727,13492xe" filled="true" fillcolor="#000000" stroked="false">
                <v:path arrowok="t"/>
                <v:fill type="solid"/>
              </v:shape>
            </v:group>
            <v:group style="position:absolute;left:2727;top:13492;width:10;height:20" coordorigin="2727,13492" coordsize="10,20">
              <v:shape style="position:absolute;left:2727;top:13492;width:10;height:20" coordorigin="2727,13492" coordsize="10,20" path="m2727,13512l2736,13512,2736,13492,2727,13492,2727,13512xe" filled="true" fillcolor="#000000" stroked="false">
                <v:path arrowok="t"/>
                <v:fill type="solid"/>
              </v:shape>
            </v:group>
            <v:group style="position:absolute;left:2727;top:13512;width:10;height:20" coordorigin="2727,13512" coordsize="10,20">
              <v:shape style="position:absolute;left:2727;top:13512;width:10;height:20" coordorigin="2727,13512" coordsize="10,20" path="m2727,13531l2736,13531,2736,13512,2727,13512,2727,13531xe" filled="true" fillcolor="#000000" stroked="false">
                <v:path arrowok="t"/>
                <v:fill type="solid"/>
              </v:shape>
            </v:group>
            <v:group style="position:absolute;left:2727;top:13531;width:10;height:20" coordorigin="2727,13531" coordsize="10,20">
              <v:shape style="position:absolute;left:2727;top:13531;width:10;height:20" coordorigin="2727,13531" coordsize="10,20" path="m2727,13550l2736,13550,2736,13531,2727,13531,2727,13550xe" filled="true" fillcolor="#000000" stroked="false">
                <v:path arrowok="t"/>
                <v:fill type="solid"/>
              </v:shape>
            </v:group>
            <v:group style="position:absolute;left:2727;top:13550;width:10;height:20" coordorigin="2727,13550" coordsize="10,20">
              <v:shape style="position:absolute;left:2727;top:13550;width:10;height:20" coordorigin="2727,13550" coordsize="10,20" path="m2727,13569l2736,13569,2736,13550,2727,13550,2727,13569xe" filled="true" fillcolor="#000000" stroked="false">
                <v:path arrowok="t"/>
                <v:fill type="solid"/>
              </v:shape>
            </v:group>
            <v:group style="position:absolute;left:2727;top:13569;width:10;height:20" coordorigin="2727,13569" coordsize="10,20">
              <v:shape style="position:absolute;left:2727;top:13569;width:10;height:20" coordorigin="2727,13569" coordsize="10,20" path="m2727,13588l2736,13588,2736,13569,2727,13569,2727,13588xe" filled="true" fillcolor="#000000" stroked="false">
                <v:path arrowok="t"/>
                <v:fill type="solid"/>
              </v:shape>
            </v:group>
            <v:group style="position:absolute;left:2727;top:13588;width:10;height:20" coordorigin="2727,13588" coordsize="10,20">
              <v:shape style="position:absolute;left:2727;top:13588;width:10;height:20" coordorigin="2727,13588" coordsize="10,20" path="m2727,13608l2736,13608,2736,13588,2727,13588,2727,13608xe" filled="true" fillcolor="#000000" stroked="false">
                <v:path arrowok="t"/>
                <v:fill type="solid"/>
              </v:shape>
            </v:group>
            <v:group style="position:absolute;left:2727;top:13608;width:10;height:20" coordorigin="2727,13608" coordsize="10,20">
              <v:shape style="position:absolute;left:2727;top:13608;width:10;height:20" coordorigin="2727,13608" coordsize="10,20" path="m2727,13627l2736,13627,2736,13608,2727,13608,2727,13627xe" filled="true" fillcolor="#000000" stroked="false">
                <v:path arrowok="t"/>
                <v:fill type="solid"/>
              </v:shape>
            </v:group>
            <v:group style="position:absolute;left:2727;top:13627;width:10;height:20" coordorigin="2727,13627" coordsize="10,20">
              <v:shape style="position:absolute;left:2727;top:13627;width:10;height:20" coordorigin="2727,13627" coordsize="10,20" path="m2727,13646l2736,13646,2736,13627,2727,13627,2727,13646xe" filled="true" fillcolor="#000000" stroked="false">
                <v:path arrowok="t"/>
                <v:fill type="solid"/>
              </v:shape>
            </v:group>
            <v:group style="position:absolute;left:2727;top:13646;width:10;height:20" coordorigin="2727,13646" coordsize="10,20">
              <v:shape style="position:absolute;left:2727;top:13646;width:10;height:20" coordorigin="2727,13646" coordsize="10,20" path="m2727,13665l2736,13665,2736,13646,2727,13646,2727,13665xe" filled="true" fillcolor="#000000" stroked="false">
                <v:path arrowok="t"/>
                <v:fill type="solid"/>
              </v:shape>
            </v:group>
            <v:group style="position:absolute;left:2727;top:13665;width:10;height:20" coordorigin="2727,13665" coordsize="10,20">
              <v:shape style="position:absolute;left:2727;top:13665;width:10;height:20" coordorigin="2727,13665" coordsize="10,20" path="m2727,13684l2736,13684,2736,13665,2727,13665,2727,13684xe" filled="true" fillcolor="#000000" stroked="false">
                <v:path arrowok="t"/>
                <v:fill type="solid"/>
              </v:shape>
            </v:group>
            <v:group style="position:absolute;left:2727;top:13684;width:10;height:20" coordorigin="2727,13684" coordsize="10,20">
              <v:shape style="position:absolute;left:2727;top:13684;width:10;height:20" coordorigin="2727,13684" coordsize="10,20" path="m2727,13704l2736,13704,2736,13684,2727,13684,2727,13704xe" filled="true" fillcolor="#000000" stroked="false">
                <v:path arrowok="t"/>
                <v:fill type="solid"/>
              </v:shape>
            </v:group>
            <v:group style="position:absolute;left:2727;top:13704;width:10;height:20" coordorigin="2727,13704" coordsize="10,20">
              <v:shape style="position:absolute;left:2727;top:13704;width:10;height:20" coordorigin="2727,13704" coordsize="10,20" path="m2727,13723l2736,13723,2736,13704,2727,13704,2727,13723xe" filled="true" fillcolor="#000000" stroked="false">
                <v:path arrowok="t"/>
                <v:fill type="solid"/>
              </v:shape>
            </v:group>
            <v:group style="position:absolute;left:2727;top:13723;width:10;height:20" coordorigin="2727,13723" coordsize="10,20">
              <v:shape style="position:absolute;left:2727;top:13723;width:10;height:20" coordorigin="2727,13723" coordsize="10,20" path="m2727,13742l2736,13742,2736,13723,2727,13723,2727,13742xe" filled="true" fillcolor="#000000" stroked="false">
                <v:path arrowok="t"/>
                <v:fill type="solid"/>
              </v:shape>
            </v:group>
            <v:group style="position:absolute;left:2727;top:13742;width:10;height:20" coordorigin="2727,13742" coordsize="10,20">
              <v:shape style="position:absolute;left:2727;top:13742;width:10;height:20" coordorigin="2727,13742" coordsize="10,20" path="m2727,13761l2736,13761,2736,13742,2727,13742,2727,13761xe" filled="true" fillcolor="#000000" stroked="false">
                <v:path arrowok="t"/>
                <v:fill type="solid"/>
              </v:shape>
            </v:group>
            <v:group style="position:absolute;left:2727;top:13761;width:10;height:20" coordorigin="2727,13761" coordsize="10,20">
              <v:shape style="position:absolute;left:2727;top:13761;width:10;height:20" coordorigin="2727,13761" coordsize="10,20" path="m2727,13780l2736,13780,2736,13761,2727,13761,2727,13780xe" filled="true" fillcolor="#000000" stroked="false">
                <v:path arrowok="t"/>
                <v:fill type="solid"/>
              </v:shape>
            </v:group>
            <v:group style="position:absolute;left:2727;top:13780;width:10;height:20" coordorigin="2727,13780" coordsize="10,20">
              <v:shape style="position:absolute;left:2727;top:13780;width:10;height:20" coordorigin="2727,13780" coordsize="10,20" path="m2727,13800l2736,13800,2736,13780,2727,13780,2727,13800xe" filled="true" fillcolor="#000000" stroked="false">
                <v:path arrowok="t"/>
                <v:fill type="solid"/>
              </v:shape>
            </v:group>
            <v:group style="position:absolute;left:2727;top:13800;width:10;height:20" coordorigin="2727,13800" coordsize="10,20">
              <v:shape style="position:absolute;left:2727;top:13800;width:10;height:20" coordorigin="2727,13800" coordsize="10,20" path="m2727,13819l2736,13819,2736,13800,2727,13800,2727,13819xe" filled="true" fillcolor="#000000" stroked="false">
                <v:path arrowok="t"/>
                <v:fill type="solid"/>
              </v:shape>
            </v:group>
            <v:group style="position:absolute;left:2727;top:13819;width:10;height:20" coordorigin="2727,13819" coordsize="10,20">
              <v:shape style="position:absolute;left:2727;top:13819;width:10;height:20" coordorigin="2727,13819" coordsize="10,20" path="m2727,13838l2736,13838,2736,13819,2727,13819,2727,13838xe" filled="true" fillcolor="#000000" stroked="false">
                <v:path arrowok="t"/>
                <v:fill type="solid"/>
              </v:shape>
            </v:group>
            <v:group style="position:absolute;left:2727;top:13838;width:10;height:20" coordorigin="2727,13838" coordsize="10,20">
              <v:shape style="position:absolute;left:2727;top:13838;width:10;height:20" coordorigin="2727,13838" coordsize="10,20" path="m2727,13857l2736,13857,2736,13838,2727,13838,2727,13857xe" filled="true" fillcolor="#000000" stroked="false">
                <v:path arrowok="t"/>
                <v:fill type="solid"/>
              </v:shape>
            </v:group>
            <v:group style="position:absolute;left:2727;top:13857;width:10;height:20" coordorigin="2727,13857" coordsize="10,20">
              <v:shape style="position:absolute;left:2727;top:13857;width:10;height:20" coordorigin="2727,13857" coordsize="10,20" path="m2727,13876l2736,13876,2736,13857,2727,13857,2727,13876xe" filled="true" fillcolor="#000000" stroked="false">
                <v:path arrowok="t"/>
                <v:fill type="solid"/>
              </v:shape>
            </v:group>
            <v:group style="position:absolute;left:2727;top:13876;width:10;height:20" coordorigin="2727,13876" coordsize="10,20">
              <v:shape style="position:absolute;left:2727;top:13876;width:10;height:20" coordorigin="2727,13876" coordsize="10,20" path="m2727,13896l2736,13896,2736,13876,2727,13876,2727,13896xe" filled="true" fillcolor="#000000" stroked="false">
                <v:path arrowok="t"/>
                <v:fill type="solid"/>
              </v:shape>
            </v:group>
            <v:group style="position:absolute;left:2727;top:13896;width:10;height:20" coordorigin="2727,13896" coordsize="10,20">
              <v:shape style="position:absolute;left:2727;top:13896;width:10;height:20" coordorigin="2727,13896" coordsize="10,20" path="m2727,13915l2736,13915,2736,13896,2727,13896,2727,13915xe" filled="true" fillcolor="#000000" stroked="false">
                <v:path arrowok="t"/>
                <v:fill type="solid"/>
              </v:shape>
            </v:group>
            <v:group style="position:absolute;left:2727;top:13915;width:10;height:20" coordorigin="2727,13915" coordsize="10,20">
              <v:shape style="position:absolute;left:2727;top:13915;width:10;height:20" coordorigin="2727,13915" coordsize="10,20" path="m2727,13934l2736,13934,2736,13915,2727,13915,2727,13934xe" filled="true" fillcolor="#000000" stroked="false">
                <v:path arrowok="t"/>
                <v:fill type="solid"/>
              </v:shape>
            </v:group>
            <v:group style="position:absolute;left:2727;top:13934;width:10;height:20" coordorigin="2727,13934" coordsize="10,20">
              <v:shape style="position:absolute;left:2727;top:13934;width:10;height:20" coordorigin="2727,13934" coordsize="10,20" path="m2727,13953l2736,13953,2736,13934,2727,13934,2727,13953xe" filled="true" fillcolor="#000000" stroked="false">
                <v:path arrowok="t"/>
                <v:fill type="solid"/>
              </v:shape>
            </v:group>
            <v:group style="position:absolute;left:2727;top:13953;width:10;height:20" coordorigin="2727,13953" coordsize="10,20">
              <v:shape style="position:absolute;left:2727;top:13953;width:10;height:20" coordorigin="2727,13953" coordsize="10,20" path="m2727,13972l2736,13972,2736,13953,2727,13953,2727,13972xe" filled="true" fillcolor="#000000" stroked="false">
                <v:path arrowok="t"/>
                <v:fill type="solid"/>
              </v:shape>
            </v:group>
            <v:group style="position:absolute;left:2727;top:13972;width:10;height:20" coordorigin="2727,13972" coordsize="10,20">
              <v:shape style="position:absolute;left:2727;top:13972;width:10;height:20" coordorigin="2727,13972" coordsize="10,20" path="m2727,13992l2736,13992,2736,13972,2727,13972,2727,13992xe" filled="true" fillcolor="#000000" stroked="false">
                <v:path arrowok="t"/>
                <v:fill type="solid"/>
              </v:shape>
            </v:group>
            <v:group style="position:absolute;left:2727;top:13992;width:10;height:20" coordorigin="2727,13992" coordsize="10,20">
              <v:shape style="position:absolute;left:2727;top:13992;width:10;height:20" coordorigin="2727,13992" coordsize="10,20" path="m2727,14011l2736,14011,2736,13992,2727,13992,2727,14011xe" filled="true" fillcolor="#000000" stroked="false">
                <v:path arrowok="t"/>
                <v:fill type="solid"/>
              </v:shape>
            </v:group>
            <v:group style="position:absolute;left:2727;top:14011;width:10;height:20" coordorigin="2727,14011" coordsize="10,20">
              <v:shape style="position:absolute;left:2727;top:14011;width:10;height:20" coordorigin="2727,14011" coordsize="10,20" path="m2727,14030l2736,14030,2736,14011,2727,14011,2727,14030xe" filled="true" fillcolor="#000000" stroked="false">
                <v:path arrowok="t"/>
                <v:fill type="solid"/>
              </v:shape>
            </v:group>
            <v:group style="position:absolute;left:2727;top:14030;width:10;height:20" coordorigin="2727,14030" coordsize="10,20">
              <v:shape style="position:absolute;left:2727;top:14030;width:10;height:20" coordorigin="2727,14030" coordsize="10,20" path="m2727,14049l2736,14049,2736,14030,2727,14030,2727,14049xe" filled="true" fillcolor="#000000" stroked="false">
                <v:path arrowok="t"/>
                <v:fill type="solid"/>
              </v:shape>
            </v:group>
            <v:group style="position:absolute;left:2727;top:14049;width:10;height:20" coordorigin="2727,14049" coordsize="10,20">
              <v:shape style="position:absolute;left:2727;top:14049;width:10;height:20" coordorigin="2727,14049" coordsize="10,20" path="m2727,14068l2736,14068,2736,14049,2727,14049,2727,14068xe" filled="true" fillcolor="#000000" stroked="false">
                <v:path arrowok="t"/>
                <v:fill type="solid"/>
              </v:shape>
            </v:group>
            <v:group style="position:absolute;left:2727;top:14068;width:10;height:20" coordorigin="2727,14068" coordsize="10,20">
              <v:shape style="position:absolute;left:2727;top:14068;width:10;height:20" coordorigin="2727,14068" coordsize="10,20" path="m2727,14088l2736,14088,2736,14068,2727,14068,2727,14088xe" filled="true" fillcolor="#000000" stroked="false">
                <v:path arrowok="t"/>
                <v:fill type="solid"/>
              </v:shape>
            </v:group>
            <v:group style="position:absolute;left:2727;top:14088;width:10;height:20" coordorigin="2727,14088" coordsize="10,20">
              <v:shape style="position:absolute;left:2727;top:14088;width:10;height:20" coordorigin="2727,14088" coordsize="10,20" path="m2727,14107l2736,14107,2736,14088,2727,14088,2727,14107xe" filled="true" fillcolor="#000000" stroked="false">
                <v:path arrowok="t"/>
                <v:fill type="solid"/>
              </v:shape>
            </v:group>
            <v:group style="position:absolute;left:2727;top:14107;width:10;height:20" coordorigin="2727,14107" coordsize="10,20">
              <v:shape style="position:absolute;left:2727;top:14107;width:10;height:20" coordorigin="2727,14107" coordsize="10,20" path="m2727,14126l2736,14126,2736,14107,2727,14107,2727,14126xe" filled="true" fillcolor="#000000" stroked="false">
                <v:path arrowok="t"/>
                <v:fill type="solid"/>
              </v:shape>
            </v:group>
            <v:group style="position:absolute;left:2727;top:14126;width:10;height:20" coordorigin="2727,14126" coordsize="10,20">
              <v:shape style="position:absolute;left:2727;top:14126;width:10;height:20" coordorigin="2727,14126" coordsize="10,20" path="m2727,14145l2736,14145,2736,14126,2727,14126,2727,14145xe" filled="true" fillcolor="#000000" stroked="false">
                <v:path arrowok="t"/>
                <v:fill type="solid"/>
              </v:shape>
            </v:group>
            <v:group style="position:absolute;left:2727;top:14145;width:10;height:20" coordorigin="2727,14145" coordsize="10,20">
              <v:shape style="position:absolute;left:2727;top:14145;width:10;height:20" coordorigin="2727,14145" coordsize="10,20" path="m2727,14164l2736,14164,2736,14145,2727,14145,2727,14164xe" filled="true" fillcolor="#000000" stroked="false">
                <v:path arrowok="t"/>
                <v:fill type="solid"/>
              </v:shape>
            </v:group>
            <v:group style="position:absolute;left:2727;top:14164;width:10;height:20" coordorigin="2727,14164" coordsize="10,20">
              <v:shape style="position:absolute;left:2727;top:14164;width:10;height:20" coordorigin="2727,14164" coordsize="10,20" path="m2727,14184l2736,14184,2736,14164,2727,14164,2727,14184xe" filled="true" fillcolor="#000000" stroked="false">
                <v:path arrowok="t"/>
                <v:fill type="solid"/>
              </v:shape>
            </v:group>
            <v:group style="position:absolute;left:2727;top:14184;width:10;height:20" coordorigin="2727,14184" coordsize="10,20">
              <v:shape style="position:absolute;left:2727;top:14184;width:10;height:20" coordorigin="2727,14184" coordsize="10,20" path="m2727,14203l2736,14203,2736,14184,2727,14184,2727,14203xe" filled="true" fillcolor="#000000" stroked="false">
                <v:path arrowok="t"/>
                <v:fill type="solid"/>
              </v:shape>
            </v:group>
            <v:group style="position:absolute;left:2727;top:14203;width:10;height:20" coordorigin="2727,14203" coordsize="10,20">
              <v:shape style="position:absolute;left:2727;top:14203;width:10;height:20" coordorigin="2727,14203" coordsize="10,20" path="m2727,14222l2736,14222,2736,14203,2727,14203,2727,14222xe" filled="true" fillcolor="#000000" stroked="false">
                <v:path arrowok="t"/>
                <v:fill type="solid"/>
              </v:shape>
            </v:group>
            <v:group style="position:absolute;left:2727;top:14222;width:10;height:20" coordorigin="2727,14222" coordsize="10,20">
              <v:shape style="position:absolute;left:2727;top:14222;width:10;height:20" coordorigin="2727,14222" coordsize="10,20" path="m2727,14241l2736,14241,2736,14222,2727,14222,2727,14241xe" filled="true" fillcolor="#000000" stroked="false">
                <v:path arrowok="t"/>
                <v:fill type="solid"/>
              </v:shape>
            </v:group>
            <v:group style="position:absolute;left:2727;top:14241;width:10;height:20" coordorigin="2727,14241" coordsize="10,20">
              <v:shape style="position:absolute;left:2727;top:14241;width:10;height:20" coordorigin="2727,14241" coordsize="10,20" path="m2727,14260l2736,14260,2736,14241,2727,14241,2727,14260xe" filled="true" fillcolor="#000000" stroked="false">
                <v:path arrowok="t"/>
                <v:fill type="solid"/>
              </v:shape>
            </v:group>
            <v:group style="position:absolute;left:2727;top:14260;width:10;height:20" coordorigin="2727,14260" coordsize="10,20">
              <v:shape style="position:absolute;left:2727;top:14260;width:10;height:20" coordorigin="2727,14260" coordsize="10,20" path="m2727,14280l2736,14280,2736,14260,2727,14260,2727,14280xe" filled="true" fillcolor="#000000" stroked="false">
                <v:path arrowok="t"/>
                <v:fill type="solid"/>
              </v:shape>
            </v:group>
            <v:group style="position:absolute;left:2727;top:14280;width:10;height:20" coordorigin="2727,14280" coordsize="10,20">
              <v:shape style="position:absolute;left:2727;top:14280;width:10;height:20" coordorigin="2727,14280" coordsize="10,20" path="m2727,14299l2736,14299,2736,14280,2727,14280,2727,14299xe" filled="true" fillcolor="#000000" stroked="false">
                <v:path arrowok="t"/>
                <v:fill type="solid"/>
              </v:shape>
            </v:group>
            <v:group style="position:absolute;left:2727;top:14299;width:10;height:20" coordorigin="2727,14299" coordsize="10,20">
              <v:shape style="position:absolute;left:2727;top:14299;width:10;height:20" coordorigin="2727,14299" coordsize="10,20" path="m2727,14318l2736,14318,2736,14299,2727,14299,2727,14318xe" filled="true" fillcolor="#000000" stroked="false">
                <v:path arrowok="t"/>
                <v:fill type="solid"/>
              </v:shape>
            </v:group>
            <v:group style="position:absolute;left:2727;top:14318;width:10;height:20" coordorigin="2727,14318" coordsize="10,20">
              <v:shape style="position:absolute;left:2727;top:14318;width:10;height:20" coordorigin="2727,14318" coordsize="10,20" path="m2727,14337l2736,14337,2736,14318,2727,14318,2727,14337xe" filled="true" fillcolor="#000000" stroked="false">
                <v:path arrowok="t"/>
                <v:fill type="solid"/>
              </v:shape>
            </v:group>
            <v:group style="position:absolute;left:2727;top:14337;width:10;height:20" coordorigin="2727,14337" coordsize="10,20">
              <v:shape style="position:absolute;left:2727;top:14337;width:10;height:20" coordorigin="2727,14337" coordsize="10,20" path="m2727,14356l2736,14356,2736,14337,2727,14337,2727,14356xe" filled="true" fillcolor="#000000" stroked="false">
                <v:path arrowok="t"/>
                <v:fill type="solid"/>
              </v:shape>
            </v:group>
            <v:group style="position:absolute;left:2727;top:14356;width:10;height:20" coordorigin="2727,14356" coordsize="10,20">
              <v:shape style="position:absolute;left:2727;top:14356;width:10;height:20" coordorigin="2727,14356" coordsize="10,20" path="m2727,14376l2736,14376,2736,14356,2727,14356,2727,14376xe" filled="true" fillcolor="#000000" stroked="false">
                <v:path arrowok="t"/>
                <v:fill type="solid"/>
              </v:shape>
            </v:group>
            <v:group style="position:absolute;left:2727;top:14379;width:10;height:2" coordorigin="2727,14379" coordsize="10,2">
              <v:shape style="position:absolute;left:2727;top:14379;width:10;height:2" coordorigin="2727,14379" coordsize="10,0" path="m2727,14379l2736,14379e" filled="false" stroked="true" strokeweight=".35999pt" strokecolor="#000000">
                <v:path arrowok="t"/>
              </v:shape>
            </v:group>
            <v:group style="position:absolute;left:1692;top:14388;width:20;height:2" coordorigin="1692,14388" coordsize="20,2">
              <v:shape style="position:absolute;left:1692;top:14388;width:20;height:2" coordorigin="1692,14388" coordsize="20,0" path="m1692,14388l1712,14388e" filled="false" stroked="true" strokeweight=".48004pt" strokecolor="#000000">
                <v:path arrowok="t"/>
              </v:shape>
            </v:group>
            <v:group style="position:absolute;left:1712;top:14388;width:20;height:2" coordorigin="1712,14388" coordsize="20,2">
              <v:shape style="position:absolute;left:1712;top:14388;width:20;height:2" coordorigin="1712,14388" coordsize="20,0" path="m1712,14388l1731,14388e" filled="false" stroked="true" strokeweight=".48004pt" strokecolor="#000000">
                <v:path arrowok="t"/>
              </v:shape>
            </v:group>
            <v:group style="position:absolute;left:1731;top:14388;width:20;height:2" coordorigin="1731,14388" coordsize="20,2">
              <v:shape style="position:absolute;left:1731;top:14388;width:20;height:2" coordorigin="1731,14388" coordsize="20,0" path="m1731,14388l1750,14388e" filled="false" stroked="true" strokeweight=".48004pt" strokecolor="#000000">
                <v:path arrowok="t"/>
              </v:shape>
            </v:group>
            <v:group style="position:absolute;left:1750;top:14388;width:20;height:2" coordorigin="1750,14388" coordsize="20,2">
              <v:shape style="position:absolute;left:1750;top:14388;width:20;height:2" coordorigin="1750,14388" coordsize="20,0" path="m1750,14388l1769,14388e" filled="false" stroked="true" strokeweight=".48004pt" strokecolor="#000000">
                <v:path arrowok="t"/>
              </v:shape>
            </v:group>
            <v:group style="position:absolute;left:1769;top:14388;width:20;height:2" coordorigin="1769,14388" coordsize="20,2">
              <v:shape style="position:absolute;left:1769;top:14388;width:20;height:2" coordorigin="1769,14388" coordsize="20,0" path="m1769,14388l1788,14388e" filled="false" stroked="true" strokeweight=".48004pt" strokecolor="#000000">
                <v:path arrowok="t"/>
              </v:shape>
            </v:group>
            <v:group style="position:absolute;left:1788;top:14388;width:20;height:2" coordorigin="1788,14388" coordsize="20,2">
              <v:shape style="position:absolute;left:1788;top:14388;width:20;height:2" coordorigin="1788,14388" coordsize="20,0" path="m1788,14388l1808,14388e" filled="false" stroked="true" strokeweight=".48004pt" strokecolor="#000000">
                <v:path arrowok="t"/>
              </v:shape>
            </v:group>
            <v:group style="position:absolute;left:1808;top:14388;width:20;height:2" coordorigin="1808,14388" coordsize="20,2">
              <v:shape style="position:absolute;left:1808;top:14388;width:20;height:2" coordorigin="1808,14388" coordsize="20,0" path="m1808,14388l1827,14388e" filled="false" stroked="true" strokeweight=".48004pt" strokecolor="#000000">
                <v:path arrowok="t"/>
              </v:shape>
            </v:group>
            <v:group style="position:absolute;left:1827;top:14388;width:20;height:2" coordorigin="1827,14388" coordsize="20,2">
              <v:shape style="position:absolute;left:1827;top:14388;width:20;height:2" coordorigin="1827,14388" coordsize="20,0" path="m1827,14388l1846,14388e" filled="false" stroked="true" strokeweight=".48004pt" strokecolor="#000000">
                <v:path arrowok="t"/>
              </v:shape>
            </v:group>
            <v:group style="position:absolute;left:1846;top:14388;width:20;height:2" coordorigin="1846,14388" coordsize="20,2">
              <v:shape style="position:absolute;left:1846;top:14388;width:20;height:2" coordorigin="1846,14388" coordsize="20,0" path="m1846,14388l1865,14388e" filled="false" stroked="true" strokeweight=".48004pt" strokecolor="#000000">
                <v:path arrowok="t"/>
              </v:shape>
            </v:group>
            <v:group style="position:absolute;left:1865;top:14388;width:20;height:2" coordorigin="1865,14388" coordsize="20,2">
              <v:shape style="position:absolute;left:1865;top:14388;width:20;height:2" coordorigin="1865,14388" coordsize="20,0" path="m1865,14388l1884,14388e" filled="false" stroked="true" strokeweight=".48004pt" strokecolor="#000000">
                <v:path arrowok="t"/>
              </v:shape>
            </v:group>
            <v:group style="position:absolute;left:1884;top:14388;width:20;height:2" coordorigin="1884,14388" coordsize="20,2">
              <v:shape style="position:absolute;left:1884;top:14388;width:20;height:2" coordorigin="1884,14388" coordsize="20,0" path="m1884,14388l1904,14388e" filled="false" stroked="true" strokeweight=".48004pt" strokecolor="#000000">
                <v:path arrowok="t"/>
              </v:shape>
            </v:group>
            <v:group style="position:absolute;left:1904;top:14388;width:20;height:2" coordorigin="1904,14388" coordsize="20,2">
              <v:shape style="position:absolute;left:1904;top:14388;width:20;height:2" coordorigin="1904,14388" coordsize="20,0" path="m1904,14388l1923,14388e" filled="false" stroked="true" strokeweight=".48004pt" strokecolor="#000000">
                <v:path arrowok="t"/>
              </v:shape>
            </v:group>
            <v:group style="position:absolute;left:1923;top:14388;width:20;height:2" coordorigin="1923,14388" coordsize="20,2">
              <v:shape style="position:absolute;left:1923;top:14388;width:20;height:2" coordorigin="1923,14388" coordsize="20,0" path="m1923,14388l1942,14388e" filled="false" stroked="true" strokeweight=".48004pt" strokecolor="#000000">
                <v:path arrowok="t"/>
              </v:shape>
            </v:group>
            <v:group style="position:absolute;left:1942;top:14388;width:20;height:2" coordorigin="1942,14388" coordsize="20,2">
              <v:shape style="position:absolute;left:1942;top:14388;width:20;height:2" coordorigin="1942,14388" coordsize="20,0" path="m1942,14388l1961,14388e" filled="false" stroked="true" strokeweight=".48004pt" strokecolor="#000000">
                <v:path arrowok="t"/>
              </v:shape>
            </v:group>
            <v:group style="position:absolute;left:1961;top:14388;width:20;height:2" coordorigin="1961,14388" coordsize="20,2">
              <v:shape style="position:absolute;left:1961;top:14388;width:20;height:2" coordorigin="1961,14388" coordsize="20,0" path="m1961,14388l1980,14388e" filled="false" stroked="true" strokeweight=".48004pt" strokecolor="#000000">
                <v:path arrowok="t"/>
              </v:shape>
            </v:group>
            <v:group style="position:absolute;left:1980;top:14388;width:20;height:2" coordorigin="1980,14388" coordsize="20,2">
              <v:shape style="position:absolute;left:1980;top:14388;width:20;height:2" coordorigin="1980,14388" coordsize="20,0" path="m1980,14388l2000,14388e" filled="false" stroked="true" strokeweight=".48004pt" strokecolor="#000000">
                <v:path arrowok="t"/>
              </v:shape>
            </v:group>
            <v:group style="position:absolute;left:2000;top:14388;width:20;height:2" coordorigin="2000,14388" coordsize="20,2">
              <v:shape style="position:absolute;left:2000;top:14388;width:20;height:2" coordorigin="2000,14388" coordsize="20,0" path="m2000,14388l2019,14388e" filled="false" stroked="true" strokeweight=".48004pt" strokecolor="#000000">
                <v:path arrowok="t"/>
              </v:shape>
            </v:group>
            <v:group style="position:absolute;left:2019;top:14388;width:20;height:2" coordorigin="2019,14388" coordsize="20,2">
              <v:shape style="position:absolute;left:2019;top:14388;width:20;height:2" coordorigin="2019,14388" coordsize="20,0" path="m2019,14388l2038,14388e" filled="false" stroked="true" strokeweight=".48004pt" strokecolor="#000000">
                <v:path arrowok="t"/>
              </v:shape>
            </v:group>
            <v:group style="position:absolute;left:2038;top:14388;width:20;height:2" coordorigin="2038,14388" coordsize="20,2">
              <v:shape style="position:absolute;left:2038;top:14388;width:20;height:2" coordorigin="2038,14388" coordsize="20,0" path="m2038,14388l2057,14388e" filled="false" stroked="true" strokeweight=".48004pt" strokecolor="#000000">
                <v:path arrowok="t"/>
              </v:shape>
            </v:group>
            <v:group style="position:absolute;left:2057;top:14388;width:20;height:2" coordorigin="2057,14388" coordsize="20,2">
              <v:shape style="position:absolute;left:2057;top:14388;width:20;height:2" coordorigin="2057,14388" coordsize="20,0" path="m2057,14388l2076,14388e" filled="false" stroked="true" strokeweight=".48004pt" strokecolor="#000000">
                <v:path arrowok="t"/>
              </v:shape>
            </v:group>
            <v:group style="position:absolute;left:2076;top:14388;width:20;height:2" coordorigin="2076,14388" coordsize="20,2">
              <v:shape style="position:absolute;left:2076;top:14388;width:20;height:2" coordorigin="2076,14388" coordsize="20,0" path="m2076,14388l2096,14388e" filled="false" stroked="true" strokeweight=".48004pt" strokecolor="#000000">
                <v:path arrowok="t"/>
              </v:shape>
            </v:group>
            <v:group style="position:absolute;left:2096;top:14388;width:20;height:2" coordorigin="2096,14388" coordsize="20,2">
              <v:shape style="position:absolute;left:2096;top:14388;width:20;height:2" coordorigin="2096,14388" coordsize="20,0" path="m2096,14388l2115,14388e" filled="false" stroked="true" strokeweight=".48004pt" strokecolor="#000000">
                <v:path arrowok="t"/>
              </v:shape>
            </v:group>
            <v:group style="position:absolute;left:2115;top:14388;width:20;height:2" coordorigin="2115,14388" coordsize="20,2">
              <v:shape style="position:absolute;left:2115;top:14388;width:20;height:2" coordorigin="2115,14388" coordsize="20,0" path="m2115,14388l2134,14388e" filled="false" stroked="true" strokeweight=".48004pt" strokecolor="#000000">
                <v:path arrowok="t"/>
              </v:shape>
            </v:group>
            <v:group style="position:absolute;left:2134;top:14388;width:20;height:2" coordorigin="2134,14388" coordsize="20,2">
              <v:shape style="position:absolute;left:2134;top:14388;width:20;height:2" coordorigin="2134,14388" coordsize="20,0" path="m2134,14388l2153,14388e" filled="false" stroked="true" strokeweight=".48004pt" strokecolor="#000000">
                <v:path arrowok="t"/>
              </v:shape>
            </v:group>
            <v:group style="position:absolute;left:2153;top:14388;width:20;height:2" coordorigin="2153,14388" coordsize="20,2">
              <v:shape style="position:absolute;left:2153;top:14388;width:20;height:2" coordorigin="2153,14388" coordsize="20,0" path="m2153,14388l2172,14388e" filled="false" stroked="true" strokeweight=".48004pt" strokecolor="#000000">
                <v:path arrowok="t"/>
              </v:shape>
            </v:group>
            <v:group style="position:absolute;left:2172;top:14388;width:20;height:2" coordorigin="2172,14388" coordsize="20,2">
              <v:shape style="position:absolute;left:2172;top:14388;width:20;height:2" coordorigin="2172,14388" coordsize="20,0" path="m2172,14388l2192,14388e" filled="false" stroked="true" strokeweight=".48004pt" strokecolor="#000000">
                <v:path arrowok="t"/>
              </v:shape>
            </v:group>
            <v:group style="position:absolute;left:2192;top:14388;width:20;height:2" coordorigin="2192,14388" coordsize="20,2">
              <v:shape style="position:absolute;left:2192;top:14388;width:20;height:2" coordorigin="2192,14388" coordsize="20,0" path="m2192,14388l2211,14388e" filled="false" stroked="true" strokeweight=".48004pt" strokecolor="#000000">
                <v:path arrowok="t"/>
              </v:shape>
            </v:group>
            <v:group style="position:absolute;left:2211;top:14388;width:20;height:2" coordorigin="2211,14388" coordsize="20,2">
              <v:shape style="position:absolute;left:2211;top:14388;width:20;height:2" coordorigin="2211,14388" coordsize="20,0" path="m2211,14388l2230,14388e" filled="false" stroked="true" strokeweight=".48004pt" strokecolor="#000000">
                <v:path arrowok="t"/>
              </v:shape>
            </v:group>
            <v:group style="position:absolute;left:2230;top:14388;width:20;height:2" coordorigin="2230,14388" coordsize="20,2">
              <v:shape style="position:absolute;left:2230;top:14388;width:20;height:2" coordorigin="2230,14388" coordsize="20,0" path="m2230,14388l2249,14388e" filled="false" stroked="true" strokeweight=".48004pt" strokecolor="#000000">
                <v:path arrowok="t"/>
              </v:shape>
            </v:group>
            <v:group style="position:absolute;left:2249;top:14388;width:20;height:2" coordorigin="2249,14388" coordsize="20,2">
              <v:shape style="position:absolute;left:2249;top:14388;width:20;height:2" coordorigin="2249,14388" coordsize="20,0" path="m2249,14388l2268,14388e" filled="false" stroked="true" strokeweight=".48004pt" strokecolor="#000000">
                <v:path arrowok="t"/>
              </v:shape>
            </v:group>
            <v:group style="position:absolute;left:2268;top:14388;width:20;height:2" coordorigin="2268,14388" coordsize="20,2">
              <v:shape style="position:absolute;left:2268;top:14388;width:20;height:2" coordorigin="2268,14388" coordsize="20,0" path="m2268,14388l2288,14388e" filled="false" stroked="true" strokeweight=".48004pt" strokecolor="#000000">
                <v:path arrowok="t"/>
              </v:shape>
            </v:group>
            <v:group style="position:absolute;left:2288;top:14388;width:20;height:2" coordorigin="2288,14388" coordsize="20,2">
              <v:shape style="position:absolute;left:2288;top:14388;width:20;height:2" coordorigin="2288,14388" coordsize="20,0" path="m2288,14388l2307,14388e" filled="false" stroked="true" strokeweight=".48004pt" strokecolor="#000000">
                <v:path arrowok="t"/>
              </v:shape>
            </v:group>
            <v:group style="position:absolute;left:2307;top:14388;width:20;height:2" coordorigin="2307,14388" coordsize="20,2">
              <v:shape style="position:absolute;left:2307;top:14388;width:20;height:2" coordorigin="2307,14388" coordsize="20,0" path="m2307,14388l2326,14388e" filled="false" stroked="true" strokeweight=".48004pt" strokecolor="#000000">
                <v:path arrowok="t"/>
              </v:shape>
            </v:group>
            <v:group style="position:absolute;left:2326;top:14388;width:20;height:2" coordorigin="2326,14388" coordsize="20,2">
              <v:shape style="position:absolute;left:2326;top:14388;width:20;height:2" coordorigin="2326,14388" coordsize="20,0" path="m2326,14388l2345,14388e" filled="false" stroked="true" strokeweight=".48004pt" strokecolor="#000000">
                <v:path arrowok="t"/>
              </v:shape>
            </v:group>
            <v:group style="position:absolute;left:2345;top:14388;width:20;height:2" coordorigin="2345,14388" coordsize="20,2">
              <v:shape style="position:absolute;left:2345;top:14388;width:20;height:2" coordorigin="2345,14388" coordsize="20,0" path="m2345,14388l2364,14388e" filled="false" stroked="true" strokeweight=".48004pt" strokecolor="#000000">
                <v:path arrowok="t"/>
              </v:shape>
            </v:group>
            <v:group style="position:absolute;left:2364;top:14388;width:20;height:2" coordorigin="2364,14388" coordsize="20,2">
              <v:shape style="position:absolute;left:2364;top:14388;width:20;height:2" coordorigin="2364,14388" coordsize="20,0" path="m2364,14388l2384,14388e" filled="false" stroked="true" strokeweight=".48004pt" strokecolor="#000000">
                <v:path arrowok="t"/>
              </v:shape>
            </v:group>
            <v:group style="position:absolute;left:2384;top:14388;width:20;height:2" coordorigin="2384,14388" coordsize="20,2">
              <v:shape style="position:absolute;left:2384;top:14388;width:20;height:2" coordorigin="2384,14388" coordsize="20,0" path="m2384,14388l2403,14388e" filled="false" stroked="true" strokeweight=".48004pt" strokecolor="#000000">
                <v:path arrowok="t"/>
              </v:shape>
            </v:group>
            <v:group style="position:absolute;left:2403;top:14388;width:20;height:2" coordorigin="2403,14388" coordsize="20,2">
              <v:shape style="position:absolute;left:2403;top:14388;width:20;height:2" coordorigin="2403,14388" coordsize="20,0" path="m2403,14388l2422,14388e" filled="false" stroked="true" strokeweight=".48004pt" strokecolor="#000000">
                <v:path arrowok="t"/>
              </v:shape>
            </v:group>
            <v:group style="position:absolute;left:2422;top:14388;width:20;height:2" coordorigin="2422,14388" coordsize="20,2">
              <v:shape style="position:absolute;left:2422;top:14388;width:20;height:2" coordorigin="2422,14388" coordsize="20,0" path="m2422,14388l2441,14388e" filled="false" stroked="true" strokeweight=".48004pt" strokecolor="#000000">
                <v:path arrowok="t"/>
              </v:shape>
            </v:group>
            <v:group style="position:absolute;left:2441;top:14388;width:20;height:2" coordorigin="2441,14388" coordsize="20,2">
              <v:shape style="position:absolute;left:2441;top:14388;width:20;height:2" coordorigin="2441,14388" coordsize="20,0" path="m2441,14388l2460,14388e" filled="false" stroked="true" strokeweight=".48004pt" strokecolor="#000000">
                <v:path arrowok="t"/>
              </v:shape>
            </v:group>
            <v:group style="position:absolute;left:2460;top:14388;width:20;height:2" coordorigin="2460,14388" coordsize="20,2">
              <v:shape style="position:absolute;left:2460;top:14388;width:20;height:2" coordorigin="2460,14388" coordsize="20,0" path="m2460,14388l2480,14388e" filled="false" stroked="true" strokeweight=".48004pt" strokecolor="#000000">
                <v:path arrowok="t"/>
              </v:shape>
            </v:group>
            <v:group style="position:absolute;left:2480;top:14388;width:20;height:2" coordorigin="2480,14388" coordsize="20,2">
              <v:shape style="position:absolute;left:2480;top:14388;width:20;height:2" coordorigin="2480,14388" coordsize="20,0" path="m2480,14388l2499,14388e" filled="false" stroked="true" strokeweight=".48004pt" strokecolor="#000000">
                <v:path arrowok="t"/>
              </v:shape>
            </v:group>
            <v:group style="position:absolute;left:2499;top:14388;width:20;height:2" coordorigin="2499,14388" coordsize="20,2">
              <v:shape style="position:absolute;left:2499;top:14388;width:20;height:2" coordorigin="2499,14388" coordsize="20,0" path="m2499,14388l2518,14388e" filled="false" stroked="true" strokeweight=".48004pt" strokecolor="#000000">
                <v:path arrowok="t"/>
              </v:shape>
            </v:group>
            <v:group style="position:absolute;left:2518;top:14388;width:20;height:2" coordorigin="2518,14388" coordsize="20,2">
              <v:shape style="position:absolute;left:2518;top:14388;width:20;height:2" coordorigin="2518,14388" coordsize="20,0" path="m2518,14388l2537,14388e" filled="false" stroked="true" strokeweight=".48004pt" strokecolor="#000000">
                <v:path arrowok="t"/>
              </v:shape>
            </v:group>
            <v:group style="position:absolute;left:2537;top:14388;width:20;height:2" coordorigin="2537,14388" coordsize="20,2">
              <v:shape style="position:absolute;left:2537;top:14388;width:20;height:2" coordorigin="2537,14388" coordsize="20,0" path="m2537,14388l2556,14388e" filled="false" stroked="true" strokeweight=".48004pt" strokecolor="#000000">
                <v:path arrowok="t"/>
              </v:shape>
            </v:group>
            <v:group style="position:absolute;left:2556;top:14388;width:20;height:2" coordorigin="2556,14388" coordsize="20,2">
              <v:shape style="position:absolute;left:2556;top:14388;width:20;height:2" coordorigin="2556,14388" coordsize="20,0" path="m2556,14388l2576,14388e" filled="false" stroked="true" strokeweight=".48004pt" strokecolor="#000000">
                <v:path arrowok="t"/>
              </v:shape>
            </v:group>
            <v:group style="position:absolute;left:2576;top:14388;width:20;height:2" coordorigin="2576,14388" coordsize="20,2">
              <v:shape style="position:absolute;left:2576;top:14388;width:20;height:2" coordorigin="2576,14388" coordsize="20,0" path="m2576,14388l2595,14388e" filled="false" stroked="true" strokeweight=".48004pt" strokecolor="#000000">
                <v:path arrowok="t"/>
              </v:shape>
            </v:group>
            <v:group style="position:absolute;left:2595;top:14388;width:20;height:2" coordorigin="2595,14388" coordsize="20,2">
              <v:shape style="position:absolute;left:2595;top:14388;width:20;height:2" coordorigin="2595,14388" coordsize="20,0" path="m2595,14388l2614,14388e" filled="false" stroked="true" strokeweight=".48004pt" strokecolor="#000000">
                <v:path arrowok="t"/>
              </v:shape>
            </v:group>
            <v:group style="position:absolute;left:2614;top:14388;width:20;height:2" coordorigin="2614,14388" coordsize="20,2">
              <v:shape style="position:absolute;left:2614;top:14388;width:20;height:2" coordorigin="2614,14388" coordsize="20,0" path="m2614,14388l2633,14388e" filled="false" stroked="true" strokeweight=".48004pt" strokecolor="#000000">
                <v:path arrowok="t"/>
              </v:shape>
            </v:group>
            <v:group style="position:absolute;left:2633;top:14388;width:20;height:2" coordorigin="2633,14388" coordsize="20,2">
              <v:shape style="position:absolute;left:2633;top:14388;width:20;height:2" coordorigin="2633,14388" coordsize="20,0" path="m2633,14388l2652,14388e" filled="false" stroked="true" strokeweight=".48004pt" strokecolor="#000000">
                <v:path arrowok="t"/>
              </v:shape>
            </v:group>
            <v:group style="position:absolute;left:2652;top:14388;width:20;height:2" coordorigin="2652,14388" coordsize="20,2">
              <v:shape style="position:absolute;left:2652;top:14388;width:20;height:2" coordorigin="2652,14388" coordsize="20,0" path="m2652,14388l2672,14388e" filled="false" stroked="true" strokeweight=".48004pt" strokecolor="#000000">
                <v:path arrowok="t"/>
              </v:shape>
            </v:group>
            <v:group style="position:absolute;left:2672;top:14388;width:20;height:2" coordorigin="2672,14388" coordsize="20,2">
              <v:shape style="position:absolute;left:2672;top:14388;width:20;height:2" coordorigin="2672,14388" coordsize="20,0" path="m2672,14388l2691,14388e" filled="false" stroked="true" strokeweight=".48004pt" strokecolor="#000000">
                <v:path arrowok="t"/>
              </v:shape>
            </v:group>
            <v:group style="position:absolute;left:2691;top:14388;width:20;height:2" coordorigin="2691,14388" coordsize="20,2">
              <v:shape style="position:absolute;left:2691;top:14388;width:20;height:2" coordorigin="2691,14388" coordsize="20,0" path="m2691,14388l2710,14388e" filled="false" stroked="true" strokeweight=".48004pt" strokecolor="#000000">
                <v:path arrowok="t"/>
              </v:shape>
            </v:group>
            <v:group style="position:absolute;left:2710;top:14388;width:17;height:2" coordorigin="2710,14388" coordsize="17,2">
              <v:shape style="position:absolute;left:2710;top:14388;width:17;height:2" coordorigin="2710,14388" coordsize="17,0" path="m2710,14388l2727,14388e" filled="false" stroked="true" strokeweight=".48004pt" strokecolor="#000000">
                <v:path arrowok="t"/>
              </v:shape>
            </v:group>
            <v:group style="position:absolute;left:2727;top:14388;width:10;height:2" coordorigin="2727,14388" coordsize="10,2">
              <v:shape style="position:absolute;left:2727;top:14388;width:10;height:2" coordorigin="2727,14388" coordsize="10,0" path="m2727,14388l2736,14388e" filled="false" stroked="true" strokeweight=".48004pt" strokecolor="#000000">
                <v:path arrowok="t"/>
              </v:shape>
            </v:group>
            <v:group style="position:absolute;left:2736;top:14388;width:20;height:2" coordorigin="2736,14388" coordsize="20,2">
              <v:shape style="position:absolute;left:2736;top:14388;width:20;height:2" coordorigin="2736,14388" coordsize="20,0" path="m2736,14388l2756,14388e" filled="false" stroked="true" strokeweight=".48004pt" strokecolor="#000000">
                <v:path arrowok="t"/>
              </v:shape>
            </v:group>
            <v:group style="position:absolute;left:2756;top:14388;width:20;height:2" coordorigin="2756,14388" coordsize="20,2">
              <v:shape style="position:absolute;left:2756;top:14388;width:20;height:2" coordorigin="2756,14388" coordsize="20,0" path="m2756,14388l2775,14388e" filled="false" stroked="true" strokeweight=".48004pt" strokecolor="#000000">
                <v:path arrowok="t"/>
              </v:shape>
            </v:group>
            <v:group style="position:absolute;left:2775;top:14388;width:20;height:2" coordorigin="2775,14388" coordsize="20,2">
              <v:shape style="position:absolute;left:2775;top:14388;width:20;height:2" coordorigin="2775,14388" coordsize="20,0" path="m2775,14388l2794,14388e" filled="false" stroked="true" strokeweight=".48004pt" strokecolor="#000000">
                <v:path arrowok="t"/>
              </v:shape>
            </v:group>
            <v:group style="position:absolute;left:2794;top:14388;width:20;height:2" coordorigin="2794,14388" coordsize="20,2">
              <v:shape style="position:absolute;left:2794;top:14388;width:20;height:2" coordorigin="2794,14388" coordsize="20,0" path="m2794,14388l2813,14388e" filled="false" stroked="true" strokeweight=".48004pt" strokecolor="#000000">
                <v:path arrowok="t"/>
              </v:shape>
            </v:group>
            <v:group style="position:absolute;left:2813;top:14388;width:20;height:2" coordorigin="2813,14388" coordsize="20,2">
              <v:shape style="position:absolute;left:2813;top:14388;width:20;height:2" coordorigin="2813,14388" coordsize="20,0" path="m2813,14388l2832,14388e" filled="false" stroked="true" strokeweight=".48004pt" strokecolor="#000000">
                <v:path arrowok="t"/>
              </v:shape>
            </v:group>
            <v:group style="position:absolute;left:2832;top:14388;width:20;height:2" coordorigin="2832,14388" coordsize="20,2">
              <v:shape style="position:absolute;left:2832;top:14388;width:20;height:2" coordorigin="2832,14388" coordsize="20,0" path="m2832,14388l2852,14388e" filled="false" stroked="true" strokeweight=".48004pt" strokecolor="#000000">
                <v:path arrowok="t"/>
              </v:shape>
            </v:group>
            <v:group style="position:absolute;left:2852;top:14388;width:20;height:2" coordorigin="2852,14388" coordsize="20,2">
              <v:shape style="position:absolute;left:2852;top:14388;width:20;height:2" coordorigin="2852,14388" coordsize="20,0" path="m2852,14388l2871,14388e" filled="false" stroked="true" strokeweight=".48004pt" strokecolor="#000000">
                <v:path arrowok="t"/>
              </v:shape>
            </v:group>
            <v:group style="position:absolute;left:2871;top:14388;width:20;height:2" coordorigin="2871,14388" coordsize="20,2">
              <v:shape style="position:absolute;left:2871;top:14388;width:20;height:2" coordorigin="2871,14388" coordsize="20,0" path="m2871,14388l2890,14388e" filled="false" stroked="true" strokeweight=".48004pt" strokecolor="#000000">
                <v:path arrowok="t"/>
              </v:shape>
            </v:group>
            <v:group style="position:absolute;left:2890;top:14388;width:20;height:2" coordorigin="2890,14388" coordsize="20,2">
              <v:shape style="position:absolute;left:2890;top:14388;width:20;height:2" coordorigin="2890,14388" coordsize="20,0" path="m2890,14388l2909,14388e" filled="false" stroked="true" strokeweight=".48004pt" strokecolor="#000000">
                <v:path arrowok="t"/>
              </v:shape>
            </v:group>
            <v:group style="position:absolute;left:2909;top:14388;width:20;height:2" coordorigin="2909,14388" coordsize="20,2">
              <v:shape style="position:absolute;left:2909;top:14388;width:20;height:2" coordorigin="2909,14388" coordsize="20,0" path="m2909,14388l2928,14388e" filled="false" stroked="true" strokeweight=".48004pt" strokecolor="#000000">
                <v:path arrowok="t"/>
              </v:shape>
            </v:group>
            <v:group style="position:absolute;left:2928;top:14388;width:20;height:2" coordorigin="2928,14388" coordsize="20,2">
              <v:shape style="position:absolute;left:2928;top:14388;width:20;height:2" coordorigin="2928,14388" coordsize="20,0" path="m2928,14388l2948,14388e" filled="false" stroked="true" strokeweight=".48004pt" strokecolor="#000000">
                <v:path arrowok="t"/>
              </v:shape>
            </v:group>
            <v:group style="position:absolute;left:2948;top:14388;width:20;height:2" coordorigin="2948,14388" coordsize="20,2">
              <v:shape style="position:absolute;left:2948;top:14388;width:20;height:2" coordorigin="2948,14388" coordsize="20,0" path="m2948,14388l2967,14388e" filled="false" stroked="true" strokeweight=".48004pt" strokecolor="#000000">
                <v:path arrowok="t"/>
              </v:shape>
            </v:group>
            <v:group style="position:absolute;left:2967;top:14388;width:20;height:2" coordorigin="2967,14388" coordsize="20,2">
              <v:shape style="position:absolute;left:2967;top:14388;width:20;height:2" coordorigin="2967,14388" coordsize="20,0" path="m2967,14388l2986,14388e" filled="false" stroked="true" strokeweight=".48004pt" strokecolor="#000000">
                <v:path arrowok="t"/>
              </v:shape>
            </v:group>
            <v:group style="position:absolute;left:2986;top:14388;width:20;height:2" coordorigin="2986,14388" coordsize="20,2">
              <v:shape style="position:absolute;left:2986;top:14388;width:20;height:2" coordorigin="2986,14388" coordsize="20,0" path="m2986,14388l3005,14388e" filled="false" stroked="true" strokeweight=".48004pt" strokecolor="#000000">
                <v:path arrowok="t"/>
              </v:shape>
            </v:group>
            <v:group style="position:absolute;left:3005;top:14388;width:20;height:2" coordorigin="3005,14388" coordsize="20,2">
              <v:shape style="position:absolute;left:3005;top:14388;width:20;height:2" coordorigin="3005,14388" coordsize="20,0" path="m3005,14388l3024,14388e" filled="false" stroked="true" strokeweight=".48004pt" strokecolor="#000000">
                <v:path arrowok="t"/>
              </v:shape>
            </v:group>
            <v:group style="position:absolute;left:3024;top:14388;width:20;height:2" coordorigin="3024,14388" coordsize="20,2">
              <v:shape style="position:absolute;left:3024;top:14388;width:20;height:2" coordorigin="3024,14388" coordsize="20,0" path="m3024,14388l3044,14388e" filled="false" stroked="true" strokeweight=".48004pt" strokecolor="#000000">
                <v:path arrowok="t"/>
              </v:shape>
            </v:group>
            <v:group style="position:absolute;left:3044;top:14388;width:20;height:2" coordorigin="3044,14388" coordsize="20,2">
              <v:shape style="position:absolute;left:3044;top:14388;width:20;height:2" coordorigin="3044,14388" coordsize="20,0" path="m3044,14388l3063,14388e" filled="false" stroked="true" strokeweight=".48004pt" strokecolor="#000000">
                <v:path arrowok="t"/>
              </v:shape>
            </v:group>
            <v:group style="position:absolute;left:3063;top:14388;width:20;height:2" coordorigin="3063,14388" coordsize="20,2">
              <v:shape style="position:absolute;left:3063;top:14388;width:20;height:2" coordorigin="3063,14388" coordsize="20,0" path="m3063,14388l3082,14388e" filled="false" stroked="true" strokeweight=".48004pt" strokecolor="#000000">
                <v:path arrowok="t"/>
              </v:shape>
            </v:group>
            <v:group style="position:absolute;left:3082;top:14388;width:20;height:2" coordorigin="3082,14388" coordsize="20,2">
              <v:shape style="position:absolute;left:3082;top:14388;width:20;height:2" coordorigin="3082,14388" coordsize="20,0" path="m3082,14388l3101,14388e" filled="false" stroked="true" strokeweight=".48004pt" strokecolor="#000000">
                <v:path arrowok="t"/>
              </v:shape>
            </v:group>
            <v:group style="position:absolute;left:3101;top:14388;width:20;height:2" coordorigin="3101,14388" coordsize="20,2">
              <v:shape style="position:absolute;left:3101;top:14388;width:20;height:2" coordorigin="3101,14388" coordsize="20,0" path="m3101,14388l3120,14388e" filled="false" stroked="true" strokeweight=".48004pt" strokecolor="#000000">
                <v:path arrowok="t"/>
              </v:shape>
            </v:group>
            <v:group style="position:absolute;left:3120;top:14388;width:20;height:2" coordorigin="3120,14388" coordsize="20,2">
              <v:shape style="position:absolute;left:3120;top:14388;width:20;height:2" coordorigin="3120,14388" coordsize="20,0" path="m3120,14388l3140,14388e" filled="false" stroked="true" strokeweight=".48004pt" strokecolor="#000000">
                <v:path arrowok="t"/>
              </v:shape>
            </v:group>
            <v:group style="position:absolute;left:3140;top:14388;width:20;height:2" coordorigin="3140,14388" coordsize="20,2">
              <v:shape style="position:absolute;left:3140;top:14388;width:20;height:2" coordorigin="3140,14388" coordsize="20,0" path="m3140,14388l3159,14388e" filled="false" stroked="true" strokeweight=".48004pt" strokecolor="#000000">
                <v:path arrowok="t"/>
              </v:shape>
            </v:group>
            <v:group style="position:absolute;left:3159;top:14388;width:20;height:2" coordorigin="3159,14388" coordsize="20,2">
              <v:shape style="position:absolute;left:3159;top:14388;width:20;height:2" coordorigin="3159,14388" coordsize="20,0" path="m3159,14388l3178,14388e" filled="false" stroked="true" strokeweight=".48004pt" strokecolor="#000000">
                <v:path arrowok="t"/>
              </v:shape>
            </v:group>
            <v:group style="position:absolute;left:3178;top:14388;width:20;height:2" coordorigin="3178,14388" coordsize="20,2">
              <v:shape style="position:absolute;left:3178;top:14388;width:20;height:2" coordorigin="3178,14388" coordsize="20,0" path="m3178,14388l3197,14388e" filled="false" stroked="true" strokeweight=".48004pt" strokecolor="#000000">
                <v:path arrowok="t"/>
              </v:shape>
            </v:group>
            <v:group style="position:absolute;left:3197;top:14388;width:20;height:2" coordorigin="3197,14388" coordsize="20,2">
              <v:shape style="position:absolute;left:3197;top:14388;width:20;height:2" coordorigin="3197,14388" coordsize="20,0" path="m3197,14388l3216,14388e" filled="false" stroked="true" strokeweight=".48004pt" strokecolor="#000000">
                <v:path arrowok="t"/>
              </v:shape>
            </v:group>
            <v:group style="position:absolute;left:3216;top:14388;width:20;height:2" coordorigin="3216,14388" coordsize="20,2">
              <v:shape style="position:absolute;left:3216;top:14388;width:20;height:2" coordorigin="3216,14388" coordsize="20,0" path="m3216,14388l3236,14388e" filled="false" stroked="true" strokeweight=".48004pt" strokecolor="#000000">
                <v:path arrowok="t"/>
              </v:shape>
            </v:group>
            <v:group style="position:absolute;left:3236;top:14388;width:20;height:2" coordorigin="3236,14388" coordsize="20,2">
              <v:shape style="position:absolute;left:3236;top:14388;width:20;height:2" coordorigin="3236,14388" coordsize="20,0" path="m3236,14388l3255,14388e" filled="false" stroked="true" strokeweight=".48004pt" strokecolor="#000000">
                <v:path arrowok="t"/>
              </v:shape>
            </v:group>
            <v:group style="position:absolute;left:3255;top:14388;width:20;height:2" coordorigin="3255,14388" coordsize="20,2">
              <v:shape style="position:absolute;left:3255;top:14388;width:20;height:2" coordorigin="3255,14388" coordsize="20,0" path="m3255,14388l3274,14388e" filled="false" stroked="true" strokeweight=".48004pt" strokecolor="#000000">
                <v:path arrowok="t"/>
              </v:shape>
            </v:group>
            <v:group style="position:absolute;left:3274;top:14388;width:20;height:2" coordorigin="3274,14388" coordsize="20,2">
              <v:shape style="position:absolute;left:3274;top:14388;width:20;height:2" coordorigin="3274,14388" coordsize="20,0" path="m3274,14388l3293,14388e" filled="false" stroked="true" strokeweight=".48004pt" strokecolor="#000000">
                <v:path arrowok="t"/>
              </v:shape>
            </v:group>
            <v:group style="position:absolute;left:3293;top:14388;width:20;height:2" coordorigin="3293,14388" coordsize="20,2">
              <v:shape style="position:absolute;left:3293;top:14388;width:20;height:2" coordorigin="3293,14388" coordsize="20,0" path="m3293,14388l3312,14388e" filled="false" stroked="true" strokeweight=".48004pt" strokecolor="#000000">
                <v:path arrowok="t"/>
              </v:shape>
            </v:group>
            <v:group style="position:absolute;left:3312;top:14388;width:20;height:2" coordorigin="3312,14388" coordsize="20,2">
              <v:shape style="position:absolute;left:3312;top:14388;width:20;height:2" coordorigin="3312,14388" coordsize="20,0" path="m3312,14388l3332,14388e" filled="false" stroked="true" strokeweight=".48004pt" strokecolor="#000000">
                <v:path arrowok="t"/>
              </v:shape>
            </v:group>
            <v:group style="position:absolute;left:3332;top:14388;width:20;height:2" coordorigin="3332,14388" coordsize="20,2">
              <v:shape style="position:absolute;left:3332;top:14388;width:20;height:2" coordorigin="3332,14388" coordsize="20,0" path="m3332,14388l3351,14388e" filled="false" stroked="true" strokeweight=".48004pt" strokecolor="#000000">
                <v:path arrowok="t"/>
              </v:shape>
            </v:group>
            <v:group style="position:absolute;left:3351;top:14388;width:20;height:2" coordorigin="3351,14388" coordsize="20,2">
              <v:shape style="position:absolute;left:3351;top:14388;width:20;height:2" coordorigin="3351,14388" coordsize="20,0" path="m3351,14388l3370,14388e" filled="false" stroked="true" strokeweight=".48004pt" strokecolor="#000000">
                <v:path arrowok="t"/>
              </v:shape>
            </v:group>
            <v:group style="position:absolute;left:3370;top:14388;width:20;height:2" coordorigin="3370,14388" coordsize="20,2">
              <v:shape style="position:absolute;left:3370;top:14388;width:20;height:2" coordorigin="3370,14388" coordsize="20,0" path="m3370,14388l3389,14388e" filled="false" stroked="true" strokeweight=".48004pt" strokecolor="#000000">
                <v:path arrowok="t"/>
              </v:shape>
            </v:group>
            <v:group style="position:absolute;left:3389;top:14388;width:20;height:2" coordorigin="3389,14388" coordsize="20,2">
              <v:shape style="position:absolute;left:3389;top:14388;width:20;height:2" coordorigin="3389,14388" coordsize="20,0" path="m3389,14388l3408,14388e" filled="false" stroked="true" strokeweight=".48004pt" strokecolor="#000000">
                <v:path arrowok="t"/>
              </v:shape>
            </v:group>
            <v:group style="position:absolute;left:3408;top:14388;width:20;height:2" coordorigin="3408,14388" coordsize="20,2">
              <v:shape style="position:absolute;left:3408;top:14388;width:20;height:2" coordorigin="3408,14388" coordsize="20,0" path="m3408,14388l3428,14388e" filled="false" stroked="true" strokeweight=".48004pt" strokecolor="#000000">
                <v:path arrowok="t"/>
              </v:shape>
            </v:group>
            <v:group style="position:absolute;left:3428;top:14388;width:20;height:2" coordorigin="3428,14388" coordsize="20,2">
              <v:shape style="position:absolute;left:3428;top:14388;width:20;height:2" coordorigin="3428,14388" coordsize="20,0" path="m3428,14388l3447,14388e" filled="false" stroked="true" strokeweight=".48004pt" strokecolor="#000000">
                <v:path arrowok="t"/>
              </v:shape>
            </v:group>
            <v:group style="position:absolute;left:3447;top:14388;width:20;height:2" coordorigin="3447,14388" coordsize="20,2">
              <v:shape style="position:absolute;left:3447;top:14388;width:20;height:2" coordorigin="3447,14388" coordsize="20,0" path="m3447,14388l3466,14388e" filled="false" stroked="true" strokeweight=".48004pt" strokecolor="#000000">
                <v:path arrowok="t"/>
              </v:shape>
            </v:group>
            <v:group style="position:absolute;left:3466;top:14388;width:20;height:2" coordorigin="3466,14388" coordsize="20,2">
              <v:shape style="position:absolute;left:3466;top:14388;width:20;height:2" coordorigin="3466,14388" coordsize="20,0" path="m3466,14388l3485,14388e" filled="false" stroked="true" strokeweight=".48004pt" strokecolor="#000000">
                <v:path arrowok="t"/>
              </v:shape>
            </v:group>
            <v:group style="position:absolute;left:3485;top:14388;width:20;height:2" coordorigin="3485,14388" coordsize="20,2">
              <v:shape style="position:absolute;left:3485;top:14388;width:20;height:2" coordorigin="3485,14388" coordsize="20,0" path="m3485,14388l3504,14388e" filled="false" stroked="true" strokeweight=".48004pt" strokecolor="#000000">
                <v:path arrowok="t"/>
              </v:shape>
            </v:group>
            <v:group style="position:absolute;left:3504;top:14388;width:20;height:2" coordorigin="3504,14388" coordsize="20,2">
              <v:shape style="position:absolute;left:3504;top:14388;width:20;height:2" coordorigin="3504,14388" coordsize="20,0" path="m3504,14388l3524,14388e" filled="false" stroked="true" strokeweight=".48004pt" strokecolor="#000000">
                <v:path arrowok="t"/>
              </v:shape>
            </v:group>
            <v:group style="position:absolute;left:3524;top:14388;width:20;height:2" coordorigin="3524,14388" coordsize="20,2">
              <v:shape style="position:absolute;left:3524;top:14388;width:20;height:2" coordorigin="3524,14388" coordsize="20,0" path="m3524,14388l3543,14388e" filled="false" stroked="true" strokeweight=".48004pt" strokecolor="#000000">
                <v:path arrowok="t"/>
              </v:shape>
            </v:group>
            <v:group style="position:absolute;left:3543;top:14388;width:20;height:2" coordorigin="3543,14388" coordsize="20,2">
              <v:shape style="position:absolute;left:3543;top:14388;width:20;height:2" coordorigin="3543,14388" coordsize="20,0" path="m3543,14388l3562,14388e" filled="false" stroked="true" strokeweight=".48004pt" strokecolor="#000000">
                <v:path arrowok="t"/>
              </v:shape>
            </v:group>
            <v:group style="position:absolute;left:3562;top:14388;width:20;height:2" coordorigin="3562,14388" coordsize="20,2">
              <v:shape style="position:absolute;left:3562;top:14388;width:20;height:2" coordorigin="3562,14388" coordsize="20,0" path="m3562,14388l3581,14388e" filled="false" stroked="true" strokeweight=".48004pt" strokecolor="#000000">
                <v:path arrowok="t"/>
              </v:shape>
            </v:group>
            <v:group style="position:absolute;left:3581;top:14388;width:20;height:2" coordorigin="3581,14388" coordsize="20,2">
              <v:shape style="position:absolute;left:3581;top:14388;width:20;height:2" coordorigin="3581,14388" coordsize="20,0" path="m3581,14388l3600,14388e" filled="false" stroked="true" strokeweight=".48004pt" strokecolor="#000000">
                <v:path arrowok="t"/>
              </v:shape>
            </v:group>
            <v:group style="position:absolute;left:3600;top:14388;width:20;height:2" coordorigin="3600,14388" coordsize="20,2">
              <v:shape style="position:absolute;left:3600;top:14388;width:20;height:2" coordorigin="3600,14388" coordsize="20,0" path="m3600,14388l3620,14388e" filled="false" stroked="true" strokeweight=".48004pt" strokecolor="#000000">
                <v:path arrowok="t"/>
              </v:shape>
            </v:group>
            <v:group style="position:absolute;left:3620;top:14388;width:20;height:2" coordorigin="3620,14388" coordsize="20,2">
              <v:shape style="position:absolute;left:3620;top:14388;width:20;height:2" coordorigin="3620,14388" coordsize="20,0" path="m3620,14388l3639,14388e" filled="false" stroked="true" strokeweight=".48004pt" strokecolor="#000000">
                <v:path arrowok="t"/>
              </v:shape>
            </v:group>
            <v:group style="position:absolute;left:3639;top:14388;width:20;height:2" coordorigin="3639,14388" coordsize="20,2">
              <v:shape style="position:absolute;left:3639;top:14388;width:20;height:2" coordorigin="3639,14388" coordsize="20,0" path="m3639,14388l3658,14388e" filled="false" stroked="true" strokeweight=".48004pt" strokecolor="#000000">
                <v:path arrowok="t"/>
              </v:shape>
            </v:group>
            <v:group style="position:absolute;left:3658;top:14388;width:20;height:2" coordorigin="3658,14388" coordsize="20,2">
              <v:shape style="position:absolute;left:3658;top:14388;width:20;height:2" coordorigin="3658,14388" coordsize="20,0" path="m3658,14388l3677,14388e" filled="false" stroked="true" strokeweight=".48004pt" strokecolor="#000000">
                <v:path arrowok="t"/>
              </v:shape>
            </v:group>
            <v:group style="position:absolute;left:3677;top:14388;width:20;height:2" coordorigin="3677,14388" coordsize="20,2">
              <v:shape style="position:absolute;left:3677;top:14388;width:20;height:2" coordorigin="3677,14388" coordsize="20,0" path="m3677,14388l3696,14388e" filled="false" stroked="true" strokeweight=".48004pt" strokecolor="#000000">
                <v:path arrowok="t"/>
              </v:shape>
            </v:group>
            <v:group style="position:absolute;left:3696;top:14388;width:20;height:2" coordorigin="3696,14388" coordsize="20,2">
              <v:shape style="position:absolute;left:3696;top:14388;width:20;height:2" coordorigin="3696,14388" coordsize="20,0" path="m3696,14388l3716,14388e" filled="false" stroked="true" strokeweight=".48004pt" strokecolor="#000000">
                <v:path arrowok="t"/>
              </v:shape>
            </v:group>
            <v:group style="position:absolute;left:3716;top:14388;width:20;height:2" coordorigin="3716,14388" coordsize="20,2">
              <v:shape style="position:absolute;left:3716;top:14388;width:20;height:2" coordorigin="3716,14388" coordsize="20,0" path="m3716,14388l3735,14388e" filled="false" stroked="true" strokeweight=".48004pt" strokecolor="#000000">
                <v:path arrowok="t"/>
              </v:shape>
            </v:group>
            <v:group style="position:absolute;left:3735;top:14388;width:20;height:2" coordorigin="3735,14388" coordsize="20,2">
              <v:shape style="position:absolute;left:3735;top:14388;width:20;height:2" coordorigin="3735,14388" coordsize="20,0" path="m3735,14388l3754,14388e" filled="false" stroked="true" strokeweight=".48004pt" strokecolor="#000000">
                <v:path arrowok="t"/>
              </v:shape>
            </v:group>
            <v:group style="position:absolute;left:3754;top:14388;width:20;height:2" coordorigin="3754,14388" coordsize="20,2">
              <v:shape style="position:absolute;left:3754;top:14388;width:20;height:2" coordorigin="3754,14388" coordsize="20,0" path="m3754,14388l3773,14388e" filled="false" stroked="true" strokeweight=".48004pt" strokecolor="#000000">
                <v:path arrowok="t"/>
              </v:shape>
            </v:group>
            <v:group style="position:absolute;left:3773;top:14388;width:20;height:2" coordorigin="3773,14388" coordsize="20,2">
              <v:shape style="position:absolute;left:3773;top:14388;width:20;height:2" coordorigin="3773,14388" coordsize="20,0" path="m3773,14388l3793,14388e" filled="false" stroked="true" strokeweight=".48004pt" strokecolor="#000000">
                <v:path arrowok="t"/>
              </v:shape>
            </v:group>
            <v:group style="position:absolute;left:3793;top:14388;width:20;height:2" coordorigin="3793,14388" coordsize="20,2">
              <v:shape style="position:absolute;left:3793;top:14388;width:20;height:2" coordorigin="3793,14388" coordsize="20,0" path="m3793,14388l3812,14388e" filled="false" stroked="true" strokeweight=".48004pt" strokecolor="#000000">
                <v:path arrowok="t"/>
              </v:shape>
            </v:group>
            <v:group style="position:absolute;left:3812;top:14388;width:20;height:2" coordorigin="3812,14388" coordsize="20,2">
              <v:shape style="position:absolute;left:3812;top:14388;width:20;height:2" coordorigin="3812,14388" coordsize="20,0" path="m3812,14388l3831,14388e" filled="false" stroked="true" strokeweight=".48004pt" strokecolor="#000000">
                <v:path arrowok="t"/>
              </v:shape>
            </v:group>
            <v:group style="position:absolute;left:3831;top:14388;width:20;height:2" coordorigin="3831,14388" coordsize="20,2">
              <v:shape style="position:absolute;left:3831;top:14388;width:20;height:2" coordorigin="3831,14388" coordsize="20,0" path="m3831,14388l3851,14388e" filled="false" stroked="true" strokeweight=".48004pt" strokecolor="#000000">
                <v:path arrowok="t"/>
              </v:shape>
            </v:group>
            <v:group style="position:absolute;left:3851;top:14388;width:20;height:2" coordorigin="3851,14388" coordsize="20,2">
              <v:shape style="position:absolute;left:3851;top:14388;width:20;height:2" coordorigin="3851,14388" coordsize="20,0" path="m3851,14388l3870,14388e" filled="false" stroked="true" strokeweight=".48004pt" strokecolor="#000000">
                <v:path arrowok="t"/>
              </v:shape>
            </v:group>
            <v:group style="position:absolute;left:3870;top:14388;width:20;height:2" coordorigin="3870,14388" coordsize="20,2">
              <v:shape style="position:absolute;left:3870;top:14388;width:20;height:2" coordorigin="3870,14388" coordsize="20,0" path="m3870,14388l3889,14388e" filled="false" stroked="true" strokeweight=".48004pt" strokecolor="#000000">
                <v:path arrowok="t"/>
              </v:shape>
            </v:group>
            <v:group style="position:absolute;left:3889;top:14388;width:20;height:2" coordorigin="3889,14388" coordsize="20,2">
              <v:shape style="position:absolute;left:3889;top:14388;width:20;height:2" coordorigin="3889,14388" coordsize="20,0" path="m3889,14388l3908,14388e" filled="false" stroked="true" strokeweight=".48004pt" strokecolor="#000000">
                <v:path arrowok="t"/>
              </v:shape>
            </v:group>
            <v:group style="position:absolute;left:3908;top:14388;width:20;height:2" coordorigin="3908,14388" coordsize="20,2">
              <v:shape style="position:absolute;left:3908;top:14388;width:20;height:2" coordorigin="3908,14388" coordsize="20,0" path="m3908,14388l3927,14388e" filled="false" stroked="true" strokeweight=".48004pt" strokecolor="#000000">
                <v:path arrowok="t"/>
              </v:shape>
            </v:group>
            <v:group style="position:absolute;left:3927;top:14388;width:20;height:2" coordorigin="3927,14388" coordsize="20,2">
              <v:shape style="position:absolute;left:3927;top:14388;width:20;height:2" coordorigin="3927,14388" coordsize="20,0" path="m3927,14388l3947,14388e" filled="false" stroked="true" strokeweight=".48004pt" strokecolor="#000000">
                <v:path arrowok="t"/>
              </v:shape>
            </v:group>
            <v:group style="position:absolute;left:3947;top:14388;width:20;height:2" coordorigin="3947,14388" coordsize="20,2">
              <v:shape style="position:absolute;left:3947;top:14388;width:20;height:2" coordorigin="3947,14388" coordsize="20,0" path="m3947,14388l3966,14388e" filled="false" stroked="true" strokeweight=".48004pt" strokecolor="#000000">
                <v:path arrowok="t"/>
              </v:shape>
            </v:group>
            <v:group style="position:absolute;left:3966;top:14388;width:20;height:2" coordorigin="3966,14388" coordsize="20,2">
              <v:shape style="position:absolute;left:3966;top:14388;width:20;height:2" coordorigin="3966,14388" coordsize="20,0" path="m3966,14388l3985,14388e" filled="false" stroked="true" strokeweight=".48004pt" strokecolor="#000000">
                <v:path arrowok="t"/>
              </v:shape>
            </v:group>
            <v:group style="position:absolute;left:3985;top:14388;width:20;height:2" coordorigin="3985,14388" coordsize="20,2">
              <v:shape style="position:absolute;left:3985;top:14388;width:20;height:2" coordorigin="3985,14388" coordsize="20,0" path="m3985,14388l4004,14388e" filled="false" stroked="true" strokeweight=".48004pt" strokecolor="#000000">
                <v:path arrowok="t"/>
              </v:shape>
            </v:group>
            <v:group style="position:absolute;left:4004;top:14388;width:20;height:2" coordorigin="4004,14388" coordsize="20,2">
              <v:shape style="position:absolute;left:4004;top:14388;width:20;height:2" coordorigin="4004,14388" coordsize="20,0" path="m4004,14388l4023,14388e" filled="false" stroked="true" strokeweight=".48004pt" strokecolor="#000000">
                <v:path arrowok="t"/>
              </v:shape>
            </v:group>
            <v:group style="position:absolute;left:4023;top:14388;width:20;height:2" coordorigin="4023,14388" coordsize="20,2">
              <v:shape style="position:absolute;left:4023;top:14388;width:20;height:2" coordorigin="4023,14388" coordsize="20,0" path="m4023,14388l4043,14388e" filled="false" stroked="true" strokeweight=".48004pt" strokecolor="#000000">
                <v:path arrowok="t"/>
              </v:shape>
            </v:group>
            <v:group style="position:absolute;left:4043;top:14388;width:20;height:2" coordorigin="4043,14388" coordsize="20,2">
              <v:shape style="position:absolute;left:4043;top:14388;width:20;height:2" coordorigin="4043,14388" coordsize="20,0" path="m4043,14388l4062,14388e" filled="false" stroked="true" strokeweight=".48004pt" strokecolor="#000000">
                <v:path arrowok="t"/>
              </v:shape>
            </v:group>
            <v:group style="position:absolute;left:4062;top:14388;width:20;height:2" coordorigin="4062,14388" coordsize="20,2">
              <v:shape style="position:absolute;left:4062;top:14388;width:20;height:2" coordorigin="4062,14388" coordsize="20,0" path="m4062,14388l4081,14388e" filled="false" stroked="true" strokeweight=".48004pt" strokecolor="#000000">
                <v:path arrowok="t"/>
              </v:shape>
            </v:group>
            <v:group style="position:absolute;left:4081;top:14388;width:20;height:2" coordorigin="4081,14388" coordsize="20,2">
              <v:shape style="position:absolute;left:4081;top:14388;width:20;height:2" coordorigin="4081,14388" coordsize="20,0" path="m4081,14388l4100,14388e" filled="false" stroked="true" strokeweight=".48004pt" strokecolor="#000000">
                <v:path arrowok="t"/>
              </v:shape>
            </v:group>
            <v:group style="position:absolute;left:4100;top:14388;width:20;height:2" coordorigin="4100,14388" coordsize="20,2">
              <v:shape style="position:absolute;left:4100;top:14388;width:20;height:2" coordorigin="4100,14388" coordsize="20,0" path="m4100,14388l4119,14388e" filled="false" stroked="true" strokeweight=".48004pt" strokecolor="#000000">
                <v:path arrowok="t"/>
              </v:shape>
            </v:group>
            <v:group style="position:absolute;left:4119;top:14388;width:20;height:2" coordorigin="4119,14388" coordsize="20,2">
              <v:shape style="position:absolute;left:4119;top:14388;width:20;height:2" coordorigin="4119,14388" coordsize="20,0" path="m4119,14388l4139,14388e" filled="false" stroked="true" strokeweight=".48004pt" strokecolor="#000000">
                <v:path arrowok="t"/>
              </v:shape>
            </v:group>
            <v:group style="position:absolute;left:4139;top:14388;width:20;height:2" coordorigin="4139,14388" coordsize="20,2">
              <v:shape style="position:absolute;left:4139;top:14388;width:20;height:2" coordorigin="4139,14388" coordsize="20,0" path="m4139,14388l4158,14388e" filled="false" stroked="true" strokeweight=".48004pt" strokecolor="#000000">
                <v:path arrowok="t"/>
              </v:shape>
            </v:group>
            <v:group style="position:absolute;left:4158;top:14388;width:20;height:2" coordorigin="4158,14388" coordsize="20,2">
              <v:shape style="position:absolute;left:4158;top:14388;width:20;height:2" coordorigin="4158,14388" coordsize="20,0" path="m4158,14388l4177,14388e" filled="false" stroked="true" strokeweight=".48004pt" strokecolor="#000000">
                <v:path arrowok="t"/>
              </v:shape>
            </v:group>
            <v:group style="position:absolute;left:4177;top:14388;width:20;height:2" coordorigin="4177,14388" coordsize="20,2">
              <v:shape style="position:absolute;left:4177;top:14388;width:20;height:2" coordorigin="4177,14388" coordsize="20,0" path="m4177,14388l4196,14388e" filled="false" stroked="true" strokeweight=".48004pt" strokecolor="#000000">
                <v:path arrowok="t"/>
              </v:shape>
            </v:group>
            <v:group style="position:absolute;left:4196;top:14388;width:20;height:2" coordorigin="4196,14388" coordsize="20,2">
              <v:shape style="position:absolute;left:4196;top:14388;width:20;height:2" coordorigin="4196,14388" coordsize="20,0" path="m4196,14388l4215,14388e" filled="false" stroked="true" strokeweight=".48004pt" strokecolor="#000000">
                <v:path arrowok="t"/>
              </v:shape>
            </v:group>
            <v:group style="position:absolute;left:4215;top:14388;width:20;height:2" coordorigin="4215,14388" coordsize="20,2">
              <v:shape style="position:absolute;left:4215;top:14388;width:20;height:2" coordorigin="4215,14388" coordsize="20,0" path="m4215,14388l4235,14388e" filled="false" stroked="true" strokeweight=".48004pt" strokecolor="#000000">
                <v:path arrowok="t"/>
              </v:shape>
            </v:group>
            <v:group style="position:absolute;left:4235;top:14388;width:20;height:2" coordorigin="4235,14388" coordsize="20,2">
              <v:shape style="position:absolute;left:4235;top:14388;width:20;height:2" coordorigin="4235,14388" coordsize="20,0" path="m4235,14388l4254,14388e" filled="false" stroked="true" strokeweight=".48004pt" strokecolor="#000000">
                <v:path arrowok="t"/>
              </v:shape>
            </v:group>
            <v:group style="position:absolute;left:4254;top:14388;width:20;height:2" coordorigin="4254,14388" coordsize="20,2">
              <v:shape style="position:absolute;left:4254;top:14388;width:20;height:2" coordorigin="4254,14388" coordsize="20,0" path="m4254,14388l4273,14388e" filled="false" stroked="true" strokeweight=".48004pt" strokecolor="#000000">
                <v:path arrowok="t"/>
              </v:shape>
            </v:group>
            <v:group style="position:absolute;left:4273;top:14388;width:20;height:2" coordorigin="4273,14388" coordsize="20,2">
              <v:shape style="position:absolute;left:4273;top:14388;width:20;height:2" coordorigin="4273,14388" coordsize="20,0" path="m4273,14388l4292,14388e" filled="false" stroked="true" strokeweight=".48004pt" strokecolor="#000000">
                <v:path arrowok="t"/>
              </v:shape>
            </v:group>
            <v:group style="position:absolute;left:4292;top:14388;width:20;height:2" coordorigin="4292,14388" coordsize="20,2">
              <v:shape style="position:absolute;left:4292;top:14388;width:20;height:2" coordorigin="4292,14388" coordsize="20,0" path="m4292,14388l4311,14388e" filled="false" stroked="true" strokeweight=".48004pt" strokecolor="#000000">
                <v:path arrowok="t"/>
              </v:shape>
            </v:group>
            <v:group style="position:absolute;left:4311;top:14388;width:20;height:2" coordorigin="4311,14388" coordsize="20,2">
              <v:shape style="position:absolute;left:4311;top:14388;width:20;height:2" coordorigin="4311,14388" coordsize="20,0" path="m4311,14388l4331,14388e" filled="false" stroked="true" strokeweight=".48004pt" strokecolor="#000000">
                <v:path arrowok="t"/>
              </v:shape>
            </v:group>
            <v:group style="position:absolute;left:4331;top:14388;width:20;height:2" coordorigin="4331,14388" coordsize="20,2">
              <v:shape style="position:absolute;left:4331;top:14388;width:20;height:2" coordorigin="4331,14388" coordsize="20,0" path="m4331,14388l4350,14388e" filled="false" stroked="true" strokeweight=".48004pt" strokecolor="#000000">
                <v:path arrowok="t"/>
              </v:shape>
            </v:group>
            <v:group style="position:absolute;left:4350;top:14388;width:20;height:2" coordorigin="4350,14388" coordsize="20,2">
              <v:shape style="position:absolute;left:4350;top:14388;width:20;height:2" coordorigin="4350,14388" coordsize="20,0" path="m4350,14388l4369,14388e" filled="false" stroked="true" strokeweight=".48004pt" strokecolor="#000000">
                <v:path arrowok="t"/>
              </v:shape>
            </v:group>
            <v:group style="position:absolute;left:4369;top:14388;width:20;height:2" coordorigin="4369,14388" coordsize="20,2">
              <v:shape style="position:absolute;left:4369;top:14388;width:20;height:2" coordorigin="4369,14388" coordsize="20,0" path="m4369,14388l4388,14388e" filled="false" stroked="true" strokeweight=".48004pt" strokecolor="#000000">
                <v:path arrowok="t"/>
              </v:shape>
            </v:group>
            <v:group style="position:absolute;left:4388;top:14388;width:20;height:2" coordorigin="4388,14388" coordsize="20,2">
              <v:shape style="position:absolute;left:4388;top:14388;width:20;height:2" coordorigin="4388,14388" coordsize="20,0" path="m4388,14388l4407,14388e" filled="false" stroked="true" strokeweight=".48004pt" strokecolor="#000000">
                <v:path arrowok="t"/>
              </v:shape>
            </v:group>
            <v:group style="position:absolute;left:4407;top:14388;width:20;height:2" coordorigin="4407,14388" coordsize="20,2">
              <v:shape style="position:absolute;left:4407;top:14388;width:20;height:2" coordorigin="4407,14388" coordsize="20,0" path="m4407,14388l4427,14388e" filled="false" stroked="true" strokeweight=".48004pt" strokecolor="#000000">
                <v:path arrowok="t"/>
              </v:shape>
            </v:group>
            <v:group style="position:absolute;left:4427;top:14388;width:20;height:2" coordorigin="4427,14388" coordsize="20,2">
              <v:shape style="position:absolute;left:4427;top:14388;width:20;height:2" coordorigin="4427,14388" coordsize="20,0" path="m4427,14388l4446,14388e" filled="false" stroked="true" strokeweight=".48004pt" strokecolor="#000000">
                <v:path arrowok="t"/>
              </v:shape>
            </v:group>
            <v:group style="position:absolute;left:4446;top:14388;width:20;height:2" coordorigin="4446,14388" coordsize="20,2">
              <v:shape style="position:absolute;left:4446;top:14388;width:20;height:2" coordorigin="4446,14388" coordsize="20,0" path="m4446,14388l4465,14388e" filled="false" stroked="true" strokeweight=".48004pt" strokecolor="#000000">
                <v:path arrowok="t"/>
              </v:shape>
            </v:group>
            <v:group style="position:absolute;left:4465;top:14388;width:20;height:2" coordorigin="4465,14388" coordsize="20,2">
              <v:shape style="position:absolute;left:4465;top:14388;width:20;height:2" coordorigin="4465,14388" coordsize="20,0" path="m4465,14388l4484,14388e" filled="false" stroked="true" strokeweight=".48004pt" strokecolor="#000000">
                <v:path arrowok="t"/>
              </v:shape>
            </v:group>
            <v:group style="position:absolute;left:4484;top:14388;width:20;height:2" coordorigin="4484,14388" coordsize="20,2">
              <v:shape style="position:absolute;left:4484;top:14388;width:20;height:2" coordorigin="4484,14388" coordsize="20,0" path="m4484,14388l4503,14388e" filled="false" stroked="true" strokeweight=".48004pt" strokecolor="#000000">
                <v:path arrowok="t"/>
              </v:shape>
            </v:group>
            <v:group style="position:absolute;left:4503;top:14388;width:20;height:2" coordorigin="4503,14388" coordsize="20,2">
              <v:shape style="position:absolute;left:4503;top:14388;width:20;height:2" coordorigin="4503,14388" coordsize="20,0" path="m4503,14388l4523,14388e" filled="false" stroked="true" strokeweight=".48004pt" strokecolor="#000000">
                <v:path arrowok="t"/>
              </v:shape>
            </v:group>
            <v:group style="position:absolute;left:4523;top:14388;width:20;height:2" coordorigin="4523,14388" coordsize="20,2">
              <v:shape style="position:absolute;left:4523;top:14388;width:20;height:2" coordorigin="4523,14388" coordsize="20,0" path="m4523,14388l4542,14388e" filled="false" stroked="true" strokeweight=".48004pt" strokecolor="#000000">
                <v:path arrowok="t"/>
              </v:shape>
            </v:group>
            <v:group style="position:absolute;left:4542;top:14388;width:20;height:2" coordorigin="4542,14388" coordsize="20,2">
              <v:shape style="position:absolute;left:4542;top:14388;width:20;height:2" coordorigin="4542,14388" coordsize="20,0" path="m4542,14388l4561,14388e" filled="false" stroked="true" strokeweight=".48004pt" strokecolor="#000000">
                <v:path arrowok="t"/>
              </v:shape>
            </v:group>
            <v:group style="position:absolute;left:4561;top:14388;width:20;height:2" coordorigin="4561,14388" coordsize="20,2">
              <v:shape style="position:absolute;left:4561;top:14388;width:20;height:2" coordorigin="4561,14388" coordsize="20,0" path="m4561,14388l4580,14388e" filled="false" stroked="true" strokeweight=".48004pt" strokecolor="#000000">
                <v:path arrowok="t"/>
              </v:shape>
            </v:group>
            <v:group style="position:absolute;left:4580;top:14388;width:20;height:2" coordorigin="4580,14388" coordsize="20,2">
              <v:shape style="position:absolute;left:4580;top:14388;width:20;height:2" coordorigin="4580,14388" coordsize="20,0" path="m4580,14388l4599,14388e" filled="false" stroked="true" strokeweight=".48004pt" strokecolor="#000000">
                <v:path arrowok="t"/>
              </v:shape>
            </v:group>
            <v:group style="position:absolute;left:4599;top:14388;width:20;height:2" coordorigin="4599,14388" coordsize="20,2">
              <v:shape style="position:absolute;left:4599;top:14388;width:20;height:2" coordorigin="4599,14388" coordsize="20,0" path="m4599,14388l4619,14388e" filled="false" stroked="true" strokeweight=".48004pt" strokecolor="#000000">
                <v:path arrowok="t"/>
              </v:shape>
            </v:group>
            <v:group style="position:absolute;left:4619;top:14388;width:20;height:2" coordorigin="4619,14388" coordsize="20,2">
              <v:shape style="position:absolute;left:4619;top:14388;width:20;height:2" coordorigin="4619,14388" coordsize="20,0" path="m4619,14388l4638,14388e" filled="false" stroked="true" strokeweight=".48004pt" strokecolor="#000000">
                <v:path arrowok="t"/>
              </v:shape>
            </v:group>
            <v:group style="position:absolute;left:4638;top:14388;width:20;height:2" coordorigin="4638,14388" coordsize="20,2">
              <v:shape style="position:absolute;left:4638;top:14388;width:20;height:2" coordorigin="4638,14388" coordsize="20,0" path="m4638,14388l4657,14388e" filled="false" stroked="true" strokeweight=".48004pt" strokecolor="#000000">
                <v:path arrowok="t"/>
              </v:shape>
            </v:group>
            <v:group style="position:absolute;left:4657;top:14388;width:20;height:2" coordorigin="4657,14388" coordsize="20,2">
              <v:shape style="position:absolute;left:4657;top:14388;width:20;height:2" coordorigin="4657,14388" coordsize="20,0" path="m4657,14388l4676,14388e" filled="false" stroked="true" strokeweight=".48004pt" strokecolor="#000000">
                <v:path arrowok="t"/>
              </v:shape>
            </v:group>
            <v:group style="position:absolute;left:4676;top:14388;width:20;height:2" coordorigin="4676,14388" coordsize="20,2">
              <v:shape style="position:absolute;left:4676;top:14388;width:20;height:2" coordorigin="4676,14388" coordsize="20,0" path="m4676,14388l4695,14388e" filled="false" stroked="true" strokeweight=".48004pt" strokecolor="#000000">
                <v:path arrowok="t"/>
              </v:shape>
            </v:group>
            <v:group style="position:absolute;left:4695;top:14388;width:20;height:2" coordorigin="4695,14388" coordsize="20,2">
              <v:shape style="position:absolute;left:4695;top:14388;width:20;height:2" coordorigin="4695,14388" coordsize="20,0" path="m4695,14388l4715,14388e" filled="false" stroked="true" strokeweight=".48004pt" strokecolor="#000000">
                <v:path arrowok="t"/>
              </v:shape>
            </v:group>
            <v:group style="position:absolute;left:4715;top:14388;width:20;height:2" coordorigin="4715,14388" coordsize="20,2">
              <v:shape style="position:absolute;left:4715;top:14388;width:20;height:2" coordorigin="4715,14388" coordsize="20,0" path="m4715,14388l4734,14388e" filled="false" stroked="true" strokeweight=".48004pt" strokecolor="#000000">
                <v:path arrowok="t"/>
              </v:shape>
            </v:group>
            <v:group style="position:absolute;left:4734;top:14388;width:20;height:2" coordorigin="4734,14388" coordsize="20,2">
              <v:shape style="position:absolute;left:4734;top:14388;width:20;height:2" coordorigin="4734,14388" coordsize="20,0" path="m4734,14388l4753,14388e" filled="false" stroked="true" strokeweight=".48004pt" strokecolor="#000000">
                <v:path arrowok="t"/>
              </v:shape>
            </v:group>
            <v:group style="position:absolute;left:4753;top:14388;width:20;height:2" coordorigin="4753,14388" coordsize="20,2">
              <v:shape style="position:absolute;left:4753;top:14388;width:20;height:2" coordorigin="4753,14388" coordsize="20,0" path="m4753,14388l4772,14388e" filled="false" stroked="true" strokeweight=".48004pt" strokecolor="#000000">
                <v:path arrowok="t"/>
              </v:shape>
            </v:group>
            <v:group style="position:absolute;left:4772;top:14388;width:20;height:2" coordorigin="4772,14388" coordsize="20,2">
              <v:shape style="position:absolute;left:4772;top:14388;width:20;height:2" coordorigin="4772,14388" coordsize="20,0" path="m4772,14388l4791,14388e" filled="false" stroked="true" strokeweight=".48004pt" strokecolor="#000000">
                <v:path arrowok="t"/>
              </v:shape>
            </v:group>
            <v:group style="position:absolute;left:4791;top:14388;width:20;height:2" coordorigin="4791,14388" coordsize="20,2">
              <v:shape style="position:absolute;left:4791;top:14388;width:20;height:2" coordorigin="4791,14388" coordsize="20,0" path="m4791,14388l4811,14388e" filled="false" stroked="true" strokeweight=".48004pt" strokecolor="#000000">
                <v:path arrowok="t"/>
              </v:shape>
            </v:group>
            <v:group style="position:absolute;left:4811;top:14388;width:20;height:2" coordorigin="4811,14388" coordsize="20,2">
              <v:shape style="position:absolute;left:4811;top:14388;width:20;height:2" coordorigin="4811,14388" coordsize="20,0" path="m4811,14388l4830,14388e" filled="false" stroked="true" strokeweight=".48004pt" strokecolor="#000000">
                <v:path arrowok="t"/>
              </v:shape>
            </v:group>
            <v:group style="position:absolute;left:4830;top:14388;width:20;height:2" coordorigin="4830,14388" coordsize="20,2">
              <v:shape style="position:absolute;left:4830;top:14388;width:20;height:2" coordorigin="4830,14388" coordsize="20,0" path="m4830,14388l4849,14388e" filled="false" stroked="true" strokeweight=".48004pt" strokecolor="#000000">
                <v:path arrowok="t"/>
              </v:shape>
            </v:group>
            <v:group style="position:absolute;left:4849;top:14388;width:20;height:2" coordorigin="4849,14388" coordsize="20,2">
              <v:shape style="position:absolute;left:4849;top:14388;width:20;height:2" coordorigin="4849,14388" coordsize="20,0" path="m4849,14388l4868,14388e" filled="false" stroked="true" strokeweight=".48004pt" strokecolor="#000000">
                <v:path arrowok="t"/>
              </v:shape>
            </v:group>
            <v:group style="position:absolute;left:4868;top:14388;width:20;height:2" coordorigin="4868,14388" coordsize="20,2">
              <v:shape style="position:absolute;left:4868;top:14388;width:20;height:2" coordorigin="4868,14388" coordsize="20,0" path="m4868,14388l4887,14388e" filled="false" stroked="true" strokeweight=".48004pt" strokecolor="#000000">
                <v:path arrowok="t"/>
              </v:shape>
            </v:group>
            <v:group style="position:absolute;left:4887;top:14388;width:20;height:2" coordorigin="4887,14388" coordsize="20,2">
              <v:shape style="position:absolute;left:4887;top:14388;width:20;height:2" coordorigin="4887,14388" coordsize="20,0" path="m4887,14388l4907,14388e" filled="false" stroked="true" strokeweight=".48004pt" strokecolor="#000000">
                <v:path arrowok="t"/>
              </v:shape>
            </v:group>
            <v:group style="position:absolute;left:4907;top:14388;width:20;height:2" coordorigin="4907,14388" coordsize="20,2">
              <v:shape style="position:absolute;left:4907;top:14388;width:20;height:2" coordorigin="4907,14388" coordsize="20,0" path="m4907,14388l4926,14388e" filled="false" stroked="true" strokeweight=".48004pt" strokecolor="#000000">
                <v:path arrowok="t"/>
              </v:shape>
            </v:group>
            <v:group style="position:absolute;left:4926;top:14388;width:20;height:2" coordorigin="4926,14388" coordsize="20,2">
              <v:shape style="position:absolute;left:4926;top:14388;width:20;height:2" coordorigin="4926,14388" coordsize="20,0" path="m4926,14388l4945,14388e" filled="false" stroked="true" strokeweight=".48004pt" strokecolor="#000000">
                <v:path arrowok="t"/>
              </v:shape>
            </v:group>
            <v:group style="position:absolute;left:4945;top:14388;width:20;height:2" coordorigin="4945,14388" coordsize="20,2">
              <v:shape style="position:absolute;left:4945;top:14388;width:20;height:2" coordorigin="4945,14388" coordsize="20,0" path="m4945,14388l4964,14388e" filled="false" stroked="true" strokeweight=".48004pt" strokecolor="#000000">
                <v:path arrowok="t"/>
              </v:shape>
            </v:group>
            <v:group style="position:absolute;left:4964;top:14388;width:20;height:2" coordorigin="4964,14388" coordsize="20,2">
              <v:shape style="position:absolute;left:4964;top:14388;width:20;height:2" coordorigin="4964,14388" coordsize="20,0" path="m4964,14388l4983,14388e" filled="false" stroked="true" strokeweight=".48004pt" strokecolor="#000000">
                <v:path arrowok="t"/>
              </v:shape>
            </v:group>
            <v:group style="position:absolute;left:4983;top:14388;width:20;height:2" coordorigin="4983,14388" coordsize="20,2">
              <v:shape style="position:absolute;left:4983;top:14388;width:20;height:2" coordorigin="4983,14388" coordsize="20,0" path="m4983,14388l5003,14388e" filled="false" stroked="true" strokeweight=".48004pt" strokecolor="#000000">
                <v:path arrowok="t"/>
              </v:shape>
            </v:group>
            <v:group style="position:absolute;left:5003;top:14388;width:20;height:2" coordorigin="5003,14388" coordsize="20,2">
              <v:shape style="position:absolute;left:5003;top:14388;width:20;height:2" coordorigin="5003,14388" coordsize="20,0" path="m5003,14388l5022,14388e" filled="false" stroked="true" strokeweight=".48004pt" strokecolor="#000000">
                <v:path arrowok="t"/>
              </v:shape>
            </v:group>
            <v:group style="position:absolute;left:5022;top:14388;width:20;height:2" coordorigin="5022,14388" coordsize="20,2">
              <v:shape style="position:absolute;left:5022;top:14388;width:20;height:2" coordorigin="5022,14388" coordsize="20,0" path="m5022,14388l5041,14388e" filled="false" stroked="true" strokeweight=".48004pt" strokecolor="#000000">
                <v:path arrowok="t"/>
              </v:shape>
            </v:group>
            <v:group style="position:absolute;left:5041;top:14388;width:20;height:2" coordorigin="5041,14388" coordsize="20,2">
              <v:shape style="position:absolute;left:5041;top:14388;width:20;height:2" coordorigin="5041,14388" coordsize="20,0" path="m5041,14388l5060,14388e" filled="false" stroked="true" strokeweight=".48004pt" strokecolor="#000000">
                <v:path arrowok="t"/>
              </v:shape>
            </v:group>
            <v:group style="position:absolute;left:5060;top:14388;width:20;height:2" coordorigin="5060,14388" coordsize="20,2">
              <v:shape style="position:absolute;left:5060;top:14388;width:20;height:2" coordorigin="5060,14388" coordsize="20,0" path="m5060,14388l5079,14388e" filled="false" stroked="true" strokeweight=".48004pt" strokecolor="#000000">
                <v:path arrowok="t"/>
              </v:shape>
            </v:group>
            <v:group style="position:absolute;left:5079;top:14388;width:20;height:2" coordorigin="5079,14388" coordsize="20,2">
              <v:shape style="position:absolute;left:5079;top:14388;width:20;height:2" coordorigin="5079,14388" coordsize="20,0" path="m5079,14388l5099,14388e" filled="false" stroked="true" strokeweight=".48004pt" strokecolor="#000000">
                <v:path arrowok="t"/>
              </v:shape>
            </v:group>
            <v:group style="position:absolute;left:5099;top:14388;width:20;height:2" coordorigin="5099,14388" coordsize="20,2">
              <v:shape style="position:absolute;left:5099;top:14388;width:20;height:2" coordorigin="5099,14388" coordsize="20,0" path="m5099,14388l5118,14388e" filled="false" stroked="true" strokeweight=".48004pt" strokecolor="#000000">
                <v:path arrowok="t"/>
              </v:shape>
            </v:group>
            <v:group style="position:absolute;left:5118;top:14388;width:20;height:2" coordorigin="5118,14388" coordsize="20,2">
              <v:shape style="position:absolute;left:5118;top:14388;width:20;height:2" coordorigin="5118,14388" coordsize="20,0" path="m5118,14388l5137,14388e" filled="false" stroked="true" strokeweight=".48004pt" strokecolor="#000000">
                <v:path arrowok="t"/>
              </v:shape>
            </v:group>
            <v:group style="position:absolute;left:5137;top:14388;width:20;height:2" coordorigin="5137,14388" coordsize="20,2">
              <v:shape style="position:absolute;left:5137;top:14388;width:20;height:2" coordorigin="5137,14388" coordsize="20,0" path="m5137,14388l5156,14388e" filled="false" stroked="true" strokeweight=".48004pt" strokecolor="#000000">
                <v:path arrowok="t"/>
              </v:shape>
            </v:group>
            <v:group style="position:absolute;left:5156;top:14388;width:20;height:2" coordorigin="5156,14388" coordsize="20,2">
              <v:shape style="position:absolute;left:5156;top:14388;width:20;height:2" coordorigin="5156,14388" coordsize="20,0" path="m5156,14388l5175,14388e" filled="false" stroked="true" strokeweight=".48004pt" strokecolor="#000000">
                <v:path arrowok="t"/>
              </v:shape>
            </v:group>
            <v:group style="position:absolute;left:5175;top:14388;width:20;height:2" coordorigin="5175,14388" coordsize="20,2">
              <v:shape style="position:absolute;left:5175;top:14388;width:20;height:2" coordorigin="5175,14388" coordsize="20,0" path="m5175,14388l5195,14388e" filled="false" stroked="true" strokeweight=".48004pt" strokecolor="#000000">
                <v:path arrowok="t"/>
              </v:shape>
            </v:group>
            <v:group style="position:absolute;left:5195;top:14388;width:20;height:2" coordorigin="5195,14388" coordsize="20,2">
              <v:shape style="position:absolute;left:5195;top:14388;width:20;height:2" coordorigin="5195,14388" coordsize="20,0" path="m5195,14388l5214,14388e" filled="false" stroked="true" strokeweight=".48004pt" strokecolor="#000000">
                <v:path arrowok="t"/>
              </v:shape>
            </v:group>
            <v:group style="position:absolute;left:5214;top:14388;width:20;height:2" coordorigin="5214,14388" coordsize="20,2">
              <v:shape style="position:absolute;left:5214;top:14388;width:20;height:2" coordorigin="5214,14388" coordsize="20,0" path="m5214,14388l5233,14388e" filled="false" stroked="true" strokeweight=".48004pt" strokecolor="#000000">
                <v:path arrowok="t"/>
              </v:shape>
            </v:group>
            <v:group style="position:absolute;left:5233;top:14388;width:20;height:2" coordorigin="5233,14388" coordsize="20,2">
              <v:shape style="position:absolute;left:5233;top:14388;width:20;height:2" coordorigin="5233,14388" coordsize="20,0" path="m5233,14388l5252,14388e" filled="false" stroked="true" strokeweight=".48004pt" strokecolor="#000000">
                <v:path arrowok="t"/>
              </v:shape>
            </v:group>
            <v:group style="position:absolute;left:5252;top:14388;width:20;height:2" coordorigin="5252,14388" coordsize="20,2">
              <v:shape style="position:absolute;left:5252;top:14388;width:20;height:2" coordorigin="5252,14388" coordsize="20,0" path="m5252,14388l5271,14388e" filled="false" stroked="true" strokeweight=".48004pt" strokecolor="#000000">
                <v:path arrowok="t"/>
              </v:shape>
            </v:group>
            <v:group style="position:absolute;left:5271;top:14388;width:20;height:2" coordorigin="5271,14388" coordsize="20,2">
              <v:shape style="position:absolute;left:5271;top:14388;width:20;height:2" coordorigin="5271,14388" coordsize="20,0" path="m5271,14388l5291,14388e" filled="false" stroked="true" strokeweight=".48004pt" strokecolor="#000000">
                <v:path arrowok="t"/>
              </v:shape>
            </v:group>
            <v:group style="position:absolute;left:5291;top:14388;width:20;height:2" coordorigin="5291,14388" coordsize="20,2">
              <v:shape style="position:absolute;left:5291;top:14388;width:20;height:2" coordorigin="5291,14388" coordsize="20,0" path="m5291,14388l5310,14388e" filled="false" stroked="true" strokeweight=".48004pt" strokecolor="#000000">
                <v:path arrowok="t"/>
              </v:shape>
            </v:group>
            <v:group style="position:absolute;left:5310;top:14388;width:20;height:2" coordorigin="5310,14388" coordsize="20,2">
              <v:shape style="position:absolute;left:5310;top:14388;width:20;height:2" coordorigin="5310,14388" coordsize="20,0" path="m5310,14388l5329,14388e" filled="false" stroked="true" strokeweight=".48004pt" strokecolor="#000000">
                <v:path arrowok="t"/>
              </v:shape>
            </v:group>
            <v:group style="position:absolute;left:5329;top:14388;width:20;height:2" coordorigin="5329,14388" coordsize="20,2">
              <v:shape style="position:absolute;left:5329;top:14388;width:20;height:2" coordorigin="5329,14388" coordsize="20,0" path="m5329,14388l5348,14388e" filled="false" stroked="true" strokeweight=".48004pt" strokecolor="#000000">
                <v:path arrowok="t"/>
              </v:shape>
            </v:group>
            <v:group style="position:absolute;left:5348;top:14388;width:20;height:2" coordorigin="5348,14388" coordsize="20,2">
              <v:shape style="position:absolute;left:5348;top:14388;width:20;height:2" coordorigin="5348,14388" coordsize="20,0" path="m5348,14388l5367,14388e" filled="false" stroked="true" strokeweight=".48004pt" strokecolor="#000000">
                <v:path arrowok="t"/>
              </v:shape>
            </v:group>
            <v:group style="position:absolute;left:5367;top:14388;width:20;height:2" coordorigin="5367,14388" coordsize="20,2">
              <v:shape style="position:absolute;left:5367;top:14388;width:20;height:2" coordorigin="5367,14388" coordsize="20,0" path="m5367,14388l5387,14388e" filled="false" stroked="true" strokeweight=".48004pt" strokecolor="#000000">
                <v:path arrowok="t"/>
              </v:shape>
            </v:group>
            <v:group style="position:absolute;left:5387;top:14388;width:20;height:2" coordorigin="5387,14388" coordsize="20,2">
              <v:shape style="position:absolute;left:5387;top:14388;width:20;height:2" coordorigin="5387,14388" coordsize="20,0" path="m5387,14388l5406,14388e" filled="false" stroked="true" strokeweight=".48004pt" strokecolor="#000000">
                <v:path arrowok="t"/>
              </v:shape>
            </v:group>
            <v:group style="position:absolute;left:5406;top:14388;width:20;height:2" coordorigin="5406,14388" coordsize="20,2">
              <v:shape style="position:absolute;left:5406;top:14388;width:20;height:2" coordorigin="5406,14388" coordsize="20,0" path="m5406,14388l5425,14388e" filled="false" stroked="true" strokeweight=".48004pt" strokecolor="#000000">
                <v:path arrowok="t"/>
              </v:shape>
            </v:group>
            <v:group style="position:absolute;left:5425;top:14388;width:20;height:2" coordorigin="5425,14388" coordsize="20,2">
              <v:shape style="position:absolute;left:5425;top:14388;width:20;height:2" coordorigin="5425,14388" coordsize="20,0" path="m5425,14388l5444,14388e" filled="false" stroked="true" strokeweight=".48004pt" strokecolor="#000000">
                <v:path arrowok="t"/>
              </v:shape>
            </v:group>
            <v:group style="position:absolute;left:5444;top:14388;width:20;height:2" coordorigin="5444,14388" coordsize="20,2">
              <v:shape style="position:absolute;left:5444;top:14388;width:20;height:2" coordorigin="5444,14388" coordsize="20,0" path="m5444,14388l5463,14388e" filled="false" stroked="true" strokeweight=".48004pt" strokecolor="#000000">
                <v:path arrowok="t"/>
              </v:shape>
            </v:group>
            <v:group style="position:absolute;left:5463;top:14388;width:20;height:2" coordorigin="5463,14388" coordsize="20,2">
              <v:shape style="position:absolute;left:5463;top:14388;width:20;height:2" coordorigin="5463,14388" coordsize="20,0" path="m5463,14388l5483,14388e" filled="false" stroked="true" strokeweight=".48004pt" strokecolor="#000000">
                <v:path arrowok="t"/>
              </v:shape>
            </v:group>
            <v:group style="position:absolute;left:5483;top:14388;width:20;height:2" coordorigin="5483,14388" coordsize="20,2">
              <v:shape style="position:absolute;left:5483;top:14388;width:20;height:2" coordorigin="5483,14388" coordsize="20,0" path="m5483,14388l5502,14388e" filled="false" stroked="true" strokeweight=".48004pt" strokecolor="#000000">
                <v:path arrowok="t"/>
              </v:shape>
            </v:group>
            <v:group style="position:absolute;left:5502;top:14388;width:20;height:2" coordorigin="5502,14388" coordsize="20,2">
              <v:shape style="position:absolute;left:5502;top:14388;width:20;height:2" coordorigin="5502,14388" coordsize="20,0" path="m5502,14388l5521,14388e" filled="false" stroked="true" strokeweight=".48004pt" strokecolor="#000000">
                <v:path arrowok="t"/>
              </v:shape>
            </v:group>
            <v:group style="position:absolute;left:5521;top:14388;width:20;height:2" coordorigin="5521,14388" coordsize="20,2">
              <v:shape style="position:absolute;left:5521;top:14388;width:20;height:2" coordorigin="5521,14388" coordsize="20,0" path="m5521,14388l5540,14388e" filled="false" stroked="true" strokeweight=".48004pt" strokecolor="#000000">
                <v:path arrowok="t"/>
              </v:shape>
            </v:group>
            <v:group style="position:absolute;left:5540;top:14388;width:20;height:2" coordorigin="5540,14388" coordsize="20,2">
              <v:shape style="position:absolute;left:5540;top:14388;width:20;height:2" coordorigin="5540,14388" coordsize="20,0" path="m5540,14388l5559,14388e" filled="false" stroked="true" strokeweight=".48004pt" strokecolor="#000000">
                <v:path arrowok="t"/>
              </v:shape>
            </v:group>
            <v:group style="position:absolute;left:5559;top:14388;width:20;height:2" coordorigin="5559,14388" coordsize="20,2">
              <v:shape style="position:absolute;left:5559;top:14388;width:20;height:2" coordorigin="5559,14388" coordsize="20,0" path="m5559,14388l5579,14388e" filled="false" stroked="true" strokeweight=".48004pt" strokecolor="#000000">
                <v:path arrowok="t"/>
              </v:shape>
            </v:group>
            <v:group style="position:absolute;left:5579;top:14388;width:20;height:2" coordorigin="5579,14388" coordsize="20,2">
              <v:shape style="position:absolute;left:5579;top:14388;width:20;height:2" coordorigin="5579,14388" coordsize="20,0" path="m5579,14388l5598,14388e" filled="false" stroked="true" strokeweight=".48004pt" strokecolor="#000000">
                <v:path arrowok="t"/>
              </v:shape>
            </v:group>
            <v:group style="position:absolute;left:5598;top:14388;width:20;height:2" coordorigin="5598,14388" coordsize="20,2">
              <v:shape style="position:absolute;left:5598;top:14388;width:20;height:2" coordorigin="5598,14388" coordsize="20,0" path="m5598,14388l5617,14388e" filled="false" stroked="true" strokeweight=".48004pt" strokecolor="#000000">
                <v:path arrowok="t"/>
              </v:shape>
            </v:group>
            <v:group style="position:absolute;left:5617;top:14388;width:20;height:2" coordorigin="5617,14388" coordsize="20,2">
              <v:shape style="position:absolute;left:5617;top:14388;width:20;height:2" coordorigin="5617,14388" coordsize="20,0" path="m5617,14388l5636,14388e" filled="false" stroked="true" strokeweight=".48004pt" strokecolor="#000000">
                <v:path arrowok="t"/>
              </v:shape>
            </v:group>
            <v:group style="position:absolute;left:5636;top:14388;width:20;height:2" coordorigin="5636,14388" coordsize="20,2">
              <v:shape style="position:absolute;left:5636;top:14388;width:20;height:2" coordorigin="5636,14388" coordsize="20,0" path="m5636,14388l5655,14388e" filled="false" stroked="true" strokeweight=".48004pt" strokecolor="#000000">
                <v:path arrowok="t"/>
              </v:shape>
            </v:group>
            <v:group style="position:absolute;left:5655;top:14388;width:20;height:2" coordorigin="5655,14388" coordsize="20,2">
              <v:shape style="position:absolute;left:5655;top:14388;width:20;height:2" coordorigin="5655,14388" coordsize="20,0" path="m5655,14388l5675,14388e" filled="false" stroked="true" strokeweight=".48004pt" strokecolor="#000000">
                <v:path arrowok="t"/>
              </v:shape>
            </v:group>
            <v:group style="position:absolute;left:5675;top:14388;width:20;height:2" coordorigin="5675,14388" coordsize="20,2">
              <v:shape style="position:absolute;left:5675;top:14388;width:20;height:2" coordorigin="5675,14388" coordsize="20,0" path="m5675,14388l5694,14388e" filled="false" stroked="true" strokeweight=".48004pt" strokecolor="#000000">
                <v:path arrowok="t"/>
              </v:shape>
            </v:group>
            <v:group style="position:absolute;left:5694;top:14388;width:20;height:2" coordorigin="5694,14388" coordsize="20,2">
              <v:shape style="position:absolute;left:5694;top:14388;width:20;height:2" coordorigin="5694,14388" coordsize="20,0" path="m5694,14388l5713,14388e" filled="false" stroked="true" strokeweight=".48004pt" strokecolor="#000000">
                <v:path arrowok="t"/>
              </v:shape>
            </v:group>
            <v:group style="position:absolute;left:5713;top:14388;width:20;height:2" coordorigin="5713,14388" coordsize="20,2">
              <v:shape style="position:absolute;left:5713;top:14388;width:20;height:2" coordorigin="5713,14388" coordsize="20,0" path="m5713,14388l5732,14388e" filled="false" stroked="true" strokeweight=".48004pt" strokecolor="#000000">
                <v:path arrowok="t"/>
              </v:shape>
            </v:group>
            <v:group style="position:absolute;left:5732;top:14388;width:20;height:2" coordorigin="5732,14388" coordsize="20,2">
              <v:shape style="position:absolute;left:5732;top:14388;width:20;height:2" coordorigin="5732,14388" coordsize="20,0" path="m5732,14388l5751,14388e" filled="false" stroked="true" strokeweight=".48004pt" strokecolor="#000000">
                <v:path arrowok="t"/>
              </v:shape>
            </v:group>
            <v:group style="position:absolute;left:5751;top:14388;width:20;height:2" coordorigin="5751,14388" coordsize="20,2">
              <v:shape style="position:absolute;left:5751;top:14388;width:20;height:2" coordorigin="5751,14388" coordsize="20,0" path="m5751,14388l5771,14388e" filled="false" stroked="true" strokeweight=".48004pt" strokecolor="#000000">
                <v:path arrowok="t"/>
              </v:shape>
            </v:group>
            <v:group style="position:absolute;left:5771;top:14388;width:20;height:2" coordorigin="5771,14388" coordsize="20,2">
              <v:shape style="position:absolute;left:5771;top:14388;width:20;height:2" coordorigin="5771,14388" coordsize="20,0" path="m5771,14388l5790,14388e" filled="false" stroked="true" strokeweight=".48004pt" strokecolor="#000000">
                <v:path arrowok="t"/>
              </v:shape>
            </v:group>
            <v:group style="position:absolute;left:5790;top:14388;width:20;height:2" coordorigin="5790,14388" coordsize="20,2">
              <v:shape style="position:absolute;left:5790;top:14388;width:20;height:2" coordorigin="5790,14388" coordsize="20,0" path="m5790,14388l5809,14388e" filled="false" stroked="true" strokeweight=".48004pt" strokecolor="#000000">
                <v:path arrowok="t"/>
              </v:shape>
            </v:group>
            <v:group style="position:absolute;left:5809;top:14388;width:20;height:2" coordorigin="5809,14388" coordsize="20,2">
              <v:shape style="position:absolute;left:5809;top:14388;width:20;height:2" coordorigin="5809,14388" coordsize="20,0" path="m5809,14388l5828,14388e" filled="false" stroked="true" strokeweight=".48004pt" strokecolor="#000000">
                <v:path arrowok="t"/>
              </v:shape>
            </v:group>
            <v:group style="position:absolute;left:5828;top:14388;width:20;height:2" coordorigin="5828,14388" coordsize="20,2">
              <v:shape style="position:absolute;left:5828;top:14388;width:20;height:2" coordorigin="5828,14388" coordsize="20,0" path="m5828,14388l5847,14388e" filled="false" stroked="true" strokeweight=".48004pt" strokecolor="#000000">
                <v:path arrowok="t"/>
              </v:shape>
            </v:group>
            <v:group style="position:absolute;left:5847;top:14388;width:20;height:2" coordorigin="5847,14388" coordsize="20,2">
              <v:shape style="position:absolute;left:5847;top:14388;width:20;height:2" coordorigin="5847,14388" coordsize="20,0" path="m5847,14388l5867,14388e" filled="false" stroked="true" strokeweight=".48004pt" strokecolor="#000000">
                <v:path arrowok="t"/>
              </v:shape>
            </v:group>
            <v:group style="position:absolute;left:5867;top:14388;width:20;height:2" coordorigin="5867,14388" coordsize="20,2">
              <v:shape style="position:absolute;left:5867;top:14388;width:20;height:2" coordorigin="5867,14388" coordsize="20,0" path="m5867,14388l5886,14388e" filled="false" stroked="true" strokeweight=".48004pt" strokecolor="#000000">
                <v:path arrowok="t"/>
              </v:shape>
            </v:group>
            <v:group style="position:absolute;left:5886;top:14388;width:20;height:2" coordorigin="5886,14388" coordsize="20,2">
              <v:shape style="position:absolute;left:5886;top:14388;width:20;height:2" coordorigin="5886,14388" coordsize="20,0" path="m5886,14388l5905,14388e" filled="false" stroked="true" strokeweight=".48004pt" strokecolor="#000000">
                <v:path arrowok="t"/>
              </v:shape>
            </v:group>
            <v:group style="position:absolute;left:5905;top:14388;width:20;height:2" coordorigin="5905,14388" coordsize="20,2">
              <v:shape style="position:absolute;left:5905;top:14388;width:20;height:2" coordorigin="5905,14388" coordsize="20,0" path="m5905,14388l5924,14388e" filled="false" stroked="true" strokeweight=".48004pt" strokecolor="#000000">
                <v:path arrowok="t"/>
              </v:shape>
            </v:group>
            <v:group style="position:absolute;left:5924;top:14388;width:20;height:2" coordorigin="5924,14388" coordsize="20,2">
              <v:shape style="position:absolute;left:5924;top:14388;width:20;height:2" coordorigin="5924,14388" coordsize="20,0" path="m5924,14388l5943,14388e" filled="false" stroked="true" strokeweight=".48004pt" strokecolor="#000000">
                <v:path arrowok="t"/>
              </v:shape>
            </v:group>
            <v:group style="position:absolute;left:5943;top:14388;width:20;height:2" coordorigin="5943,14388" coordsize="20,2">
              <v:shape style="position:absolute;left:5943;top:14388;width:20;height:2" coordorigin="5943,14388" coordsize="20,0" path="m5943,14388l5963,14388e" filled="false" stroked="true" strokeweight=".48004pt" strokecolor="#000000">
                <v:path arrowok="t"/>
              </v:shape>
            </v:group>
            <v:group style="position:absolute;left:5963;top:14388;width:20;height:2" coordorigin="5963,14388" coordsize="20,2">
              <v:shape style="position:absolute;left:5963;top:14388;width:20;height:2" coordorigin="5963,14388" coordsize="20,0" path="m5963,14388l5982,14388e" filled="false" stroked="true" strokeweight=".48004pt" strokecolor="#000000">
                <v:path arrowok="t"/>
              </v:shape>
            </v:group>
            <v:group style="position:absolute;left:5982;top:14388;width:20;height:2" coordorigin="5982,14388" coordsize="20,2">
              <v:shape style="position:absolute;left:5982;top:14388;width:20;height:2" coordorigin="5982,14388" coordsize="20,0" path="m5982,14388l6001,14388e" filled="false" stroked="true" strokeweight=".48004pt" strokecolor="#000000">
                <v:path arrowok="t"/>
              </v:shape>
            </v:group>
            <v:group style="position:absolute;left:6001;top:14388;width:20;height:2" coordorigin="6001,14388" coordsize="20,2">
              <v:shape style="position:absolute;left:6001;top:14388;width:20;height:2" coordorigin="6001,14388" coordsize="20,0" path="m6001,14388l6020,14388e" filled="false" stroked="true" strokeweight=".48004pt" strokecolor="#000000">
                <v:path arrowok="t"/>
              </v:shape>
            </v:group>
            <v:group style="position:absolute;left:6020;top:14388;width:20;height:2" coordorigin="6020,14388" coordsize="20,2">
              <v:shape style="position:absolute;left:6020;top:14388;width:20;height:2" coordorigin="6020,14388" coordsize="20,0" path="m6020,14388l6039,14388e" filled="false" stroked="true" strokeweight=".48004pt" strokecolor="#000000">
                <v:path arrowok="t"/>
              </v:shape>
            </v:group>
            <v:group style="position:absolute;left:6039;top:14388;width:20;height:2" coordorigin="6039,14388" coordsize="20,2">
              <v:shape style="position:absolute;left:6039;top:14388;width:20;height:2" coordorigin="6039,14388" coordsize="20,0" path="m6039,14388l6059,14388e" filled="false" stroked="true" strokeweight=".48004pt" strokecolor="#000000">
                <v:path arrowok="t"/>
              </v:shape>
            </v:group>
            <v:group style="position:absolute;left:6059;top:14388;width:20;height:2" coordorigin="6059,14388" coordsize="20,2">
              <v:shape style="position:absolute;left:6059;top:14388;width:20;height:2" coordorigin="6059,14388" coordsize="20,0" path="m6059,14388l6078,14388e" filled="false" stroked="true" strokeweight=".48004pt" strokecolor="#000000">
                <v:path arrowok="t"/>
              </v:shape>
            </v:group>
            <v:group style="position:absolute;left:6078;top:14388;width:20;height:2" coordorigin="6078,14388" coordsize="20,2">
              <v:shape style="position:absolute;left:6078;top:14388;width:20;height:2" coordorigin="6078,14388" coordsize="20,0" path="m6078,14388l6097,14388e" filled="false" stroked="true" strokeweight=".48004pt" strokecolor="#000000">
                <v:path arrowok="t"/>
              </v:shape>
            </v:group>
            <v:group style="position:absolute;left:6097;top:14388;width:20;height:2" coordorigin="6097,14388" coordsize="20,2">
              <v:shape style="position:absolute;left:6097;top:14388;width:20;height:2" coordorigin="6097,14388" coordsize="20,0" path="m6097,14388l6116,14388e" filled="false" stroked="true" strokeweight=".48004pt" strokecolor="#000000">
                <v:path arrowok="t"/>
              </v:shape>
            </v:group>
            <v:group style="position:absolute;left:6116;top:14388;width:20;height:2" coordorigin="6116,14388" coordsize="20,2">
              <v:shape style="position:absolute;left:6116;top:14388;width:20;height:2" coordorigin="6116,14388" coordsize="20,0" path="m6116,14388l6135,14388e" filled="false" stroked="true" strokeweight=".48004pt" strokecolor="#000000">
                <v:path arrowok="t"/>
              </v:shape>
            </v:group>
            <v:group style="position:absolute;left:6135;top:14388;width:20;height:2" coordorigin="6135,14388" coordsize="20,2">
              <v:shape style="position:absolute;left:6135;top:14388;width:20;height:2" coordorigin="6135,14388" coordsize="20,0" path="m6135,14388l6155,14388e" filled="false" stroked="true" strokeweight=".48004pt" strokecolor="#000000">
                <v:path arrowok="t"/>
              </v:shape>
            </v:group>
            <v:group style="position:absolute;left:6155;top:14388;width:20;height:2" coordorigin="6155,14388" coordsize="20,2">
              <v:shape style="position:absolute;left:6155;top:14388;width:20;height:2" coordorigin="6155,14388" coordsize="20,0" path="m6155,14388l6174,14388e" filled="false" stroked="true" strokeweight=".48004pt" strokecolor="#000000">
                <v:path arrowok="t"/>
              </v:shape>
            </v:group>
            <v:group style="position:absolute;left:6174;top:14388;width:20;height:2" coordorigin="6174,14388" coordsize="20,2">
              <v:shape style="position:absolute;left:6174;top:14388;width:20;height:2" coordorigin="6174,14388" coordsize="20,0" path="m6174,14388l6193,14388e" filled="false" stroked="true" strokeweight=".48004pt" strokecolor="#000000">
                <v:path arrowok="t"/>
              </v:shape>
            </v:group>
            <v:group style="position:absolute;left:6193;top:14388;width:20;height:2" coordorigin="6193,14388" coordsize="20,2">
              <v:shape style="position:absolute;left:6193;top:14388;width:20;height:2" coordorigin="6193,14388" coordsize="20,0" path="m6193,14388l6212,14388e" filled="false" stroked="true" strokeweight=".48004pt" strokecolor="#000000">
                <v:path arrowok="t"/>
              </v:shape>
            </v:group>
            <v:group style="position:absolute;left:6212;top:14388;width:20;height:2" coordorigin="6212,14388" coordsize="20,2">
              <v:shape style="position:absolute;left:6212;top:14388;width:20;height:2" coordorigin="6212,14388" coordsize="20,0" path="m6212,14388l6231,14388e" filled="false" stroked="true" strokeweight=".48004pt" strokecolor="#000000">
                <v:path arrowok="t"/>
              </v:shape>
            </v:group>
            <v:group style="position:absolute;left:6231;top:14388;width:20;height:2" coordorigin="6231,14388" coordsize="20,2">
              <v:shape style="position:absolute;left:6231;top:14388;width:20;height:2" coordorigin="6231,14388" coordsize="20,0" path="m6231,14388l6251,14388e" filled="false" stroked="true" strokeweight=".48004pt" strokecolor="#000000">
                <v:path arrowok="t"/>
              </v:shape>
            </v:group>
            <v:group style="position:absolute;left:6251;top:14388;width:20;height:2" coordorigin="6251,14388" coordsize="20,2">
              <v:shape style="position:absolute;left:6251;top:14388;width:20;height:2" coordorigin="6251,14388" coordsize="20,0" path="m6251,14388l6270,14388e" filled="false" stroked="true" strokeweight=".48004pt" strokecolor="#000000">
                <v:path arrowok="t"/>
              </v:shape>
            </v:group>
            <v:group style="position:absolute;left:6270;top:14388;width:20;height:2" coordorigin="6270,14388" coordsize="20,2">
              <v:shape style="position:absolute;left:6270;top:14388;width:20;height:2" coordorigin="6270,14388" coordsize="20,0" path="m6270,14388l6289,14388e" filled="false" stroked="true" strokeweight=".48004pt" strokecolor="#000000">
                <v:path arrowok="t"/>
              </v:shape>
            </v:group>
            <v:group style="position:absolute;left:6289;top:14388;width:20;height:2" coordorigin="6289,14388" coordsize="20,2">
              <v:shape style="position:absolute;left:6289;top:14388;width:20;height:2" coordorigin="6289,14388" coordsize="20,0" path="m6289,14388l6309,14388e" filled="false" stroked="true" strokeweight=".48004pt" strokecolor="#000000">
                <v:path arrowok="t"/>
              </v:shape>
            </v:group>
            <v:group style="position:absolute;left:6309;top:14388;width:20;height:2" coordorigin="6309,14388" coordsize="20,2">
              <v:shape style="position:absolute;left:6309;top:14388;width:20;height:2" coordorigin="6309,14388" coordsize="20,0" path="m6309,14388l6328,14388e" filled="false" stroked="true" strokeweight=".48004pt" strokecolor="#000000">
                <v:path arrowok="t"/>
              </v:shape>
            </v:group>
            <v:group style="position:absolute;left:6328;top:14388;width:20;height:2" coordorigin="6328,14388" coordsize="20,2">
              <v:shape style="position:absolute;left:6328;top:14388;width:20;height:2" coordorigin="6328,14388" coordsize="20,0" path="m6328,14388l6347,14388e" filled="false" stroked="true" strokeweight=".48004pt" strokecolor="#000000">
                <v:path arrowok="t"/>
              </v:shape>
            </v:group>
            <v:group style="position:absolute;left:6347;top:14388;width:20;height:2" coordorigin="6347,14388" coordsize="20,2">
              <v:shape style="position:absolute;left:6347;top:14388;width:20;height:2" coordorigin="6347,14388" coordsize="20,0" path="m6347,14388l6366,14388e" filled="false" stroked="true" strokeweight=".48004pt" strokecolor="#000000">
                <v:path arrowok="t"/>
              </v:shape>
            </v:group>
            <v:group style="position:absolute;left:6366;top:14388;width:20;height:2" coordorigin="6366,14388" coordsize="20,2">
              <v:shape style="position:absolute;left:6366;top:14388;width:20;height:2" coordorigin="6366,14388" coordsize="20,0" path="m6366,14388l6385,14388e" filled="false" stroked="true" strokeweight=".48004pt" strokecolor="#000000">
                <v:path arrowok="t"/>
              </v:shape>
            </v:group>
            <v:group style="position:absolute;left:6385;top:14388;width:20;height:2" coordorigin="6385,14388" coordsize="20,2">
              <v:shape style="position:absolute;left:6385;top:14388;width:20;height:2" coordorigin="6385,14388" coordsize="20,0" path="m6385,14388l6405,14388e" filled="false" stroked="true" strokeweight=".48004pt" strokecolor="#000000">
                <v:path arrowok="t"/>
              </v:shape>
            </v:group>
            <v:group style="position:absolute;left:6405;top:14388;width:20;height:2" coordorigin="6405,14388" coordsize="20,2">
              <v:shape style="position:absolute;left:6405;top:14388;width:20;height:2" coordorigin="6405,14388" coordsize="20,0" path="m6405,14388l6424,14388e" filled="false" stroked="true" strokeweight=".48004pt" strokecolor="#000000">
                <v:path arrowok="t"/>
              </v:shape>
            </v:group>
            <v:group style="position:absolute;left:6424;top:14388;width:20;height:2" coordorigin="6424,14388" coordsize="20,2">
              <v:shape style="position:absolute;left:6424;top:14388;width:20;height:2" coordorigin="6424,14388" coordsize="20,0" path="m6424,14388l6443,14388e" filled="false" stroked="true" strokeweight=".48004pt" strokecolor="#000000">
                <v:path arrowok="t"/>
              </v:shape>
            </v:group>
            <v:group style="position:absolute;left:6443;top:14388;width:20;height:2" coordorigin="6443,14388" coordsize="20,2">
              <v:shape style="position:absolute;left:6443;top:14388;width:20;height:2" coordorigin="6443,14388" coordsize="20,0" path="m6443,14388l6462,14388e" filled="false" stroked="true" strokeweight=".48004pt" strokecolor="#000000">
                <v:path arrowok="t"/>
              </v:shape>
            </v:group>
            <v:group style="position:absolute;left:6462;top:14388;width:20;height:2" coordorigin="6462,14388" coordsize="20,2">
              <v:shape style="position:absolute;left:6462;top:14388;width:20;height:2" coordorigin="6462,14388" coordsize="20,0" path="m6462,14388l6481,14388e" filled="false" stroked="true" strokeweight=".48004pt" strokecolor="#000000">
                <v:path arrowok="t"/>
              </v:shape>
            </v:group>
            <v:group style="position:absolute;left:6481;top:14388;width:20;height:2" coordorigin="6481,14388" coordsize="20,2">
              <v:shape style="position:absolute;left:6481;top:14388;width:20;height:2" coordorigin="6481,14388" coordsize="20,0" path="m6481,14388l6501,14388e" filled="false" stroked="true" strokeweight=".48004pt" strokecolor="#000000">
                <v:path arrowok="t"/>
              </v:shape>
            </v:group>
            <v:group style="position:absolute;left:6501;top:14388;width:20;height:2" coordorigin="6501,14388" coordsize="20,2">
              <v:shape style="position:absolute;left:6501;top:14388;width:20;height:2" coordorigin="6501,14388" coordsize="20,0" path="m6501,14388l6520,14388e" filled="false" stroked="true" strokeweight=".48004pt" strokecolor="#000000">
                <v:path arrowok="t"/>
              </v:shape>
            </v:group>
            <v:group style="position:absolute;left:6520;top:14388;width:20;height:2" coordorigin="6520,14388" coordsize="20,2">
              <v:shape style="position:absolute;left:6520;top:14388;width:20;height:2" coordorigin="6520,14388" coordsize="20,0" path="m6520,14388l6539,14388e" filled="false" stroked="true" strokeweight=".48004pt" strokecolor="#000000">
                <v:path arrowok="t"/>
              </v:shape>
            </v:group>
            <v:group style="position:absolute;left:6539;top:14388;width:20;height:2" coordorigin="6539,14388" coordsize="20,2">
              <v:shape style="position:absolute;left:6539;top:14388;width:20;height:2" coordorigin="6539,14388" coordsize="20,0" path="m6539,14388l6558,14388e" filled="false" stroked="true" strokeweight=".48004pt" strokecolor="#000000">
                <v:path arrowok="t"/>
              </v:shape>
            </v:group>
            <v:group style="position:absolute;left:6558;top:14388;width:20;height:2" coordorigin="6558,14388" coordsize="20,2">
              <v:shape style="position:absolute;left:6558;top:14388;width:20;height:2" coordorigin="6558,14388" coordsize="20,0" path="m6558,14388l6577,14388e" filled="false" stroked="true" strokeweight=".48004pt" strokecolor="#000000">
                <v:path arrowok="t"/>
              </v:shape>
            </v:group>
            <v:group style="position:absolute;left:6577;top:14388;width:20;height:2" coordorigin="6577,14388" coordsize="20,2">
              <v:shape style="position:absolute;left:6577;top:14388;width:20;height:2" coordorigin="6577,14388" coordsize="20,0" path="m6577,14388l6597,14388e" filled="false" stroked="true" strokeweight=".48004pt" strokecolor="#000000">
                <v:path arrowok="t"/>
              </v:shape>
            </v:group>
            <v:group style="position:absolute;left:6597;top:14388;width:20;height:2" coordorigin="6597,14388" coordsize="20,2">
              <v:shape style="position:absolute;left:6597;top:14388;width:20;height:2" coordorigin="6597,14388" coordsize="20,0" path="m6597,14388l6616,14388e" filled="false" stroked="true" strokeweight=".48004pt" strokecolor="#000000">
                <v:path arrowok="t"/>
              </v:shape>
            </v:group>
            <v:group style="position:absolute;left:6616;top:14388;width:20;height:2" coordorigin="6616,14388" coordsize="20,2">
              <v:shape style="position:absolute;left:6616;top:14388;width:20;height:2" coordorigin="6616,14388" coordsize="20,0" path="m6616,14388l6635,14388e" filled="false" stroked="true" strokeweight=".48004pt" strokecolor="#000000">
                <v:path arrowok="t"/>
              </v:shape>
            </v:group>
            <v:group style="position:absolute;left:6635;top:14388;width:20;height:2" coordorigin="6635,14388" coordsize="20,2">
              <v:shape style="position:absolute;left:6635;top:14388;width:20;height:2" coordorigin="6635,14388" coordsize="20,0" path="m6635,14388l6654,14388e" filled="false" stroked="true" strokeweight=".48004pt" strokecolor="#000000">
                <v:path arrowok="t"/>
              </v:shape>
            </v:group>
            <v:group style="position:absolute;left:6654;top:14388;width:20;height:2" coordorigin="6654,14388" coordsize="20,2">
              <v:shape style="position:absolute;left:6654;top:14388;width:20;height:2" coordorigin="6654,14388" coordsize="20,0" path="m6654,14388l6673,14388e" filled="false" stroked="true" strokeweight=".48004pt" strokecolor="#000000">
                <v:path arrowok="t"/>
              </v:shape>
            </v:group>
            <v:group style="position:absolute;left:6673;top:14388;width:20;height:2" coordorigin="6673,14388" coordsize="20,2">
              <v:shape style="position:absolute;left:6673;top:14388;width:20;height:2" coordorigin="6673,14388" coordsize="20,0" path="m6673,14388l6693,14388e" filled="false" stroked="true" strokeweight=".48004pt" strokecolor="#000000">
                <v:path arrowok="t"/>
              </v:shape>
            </v:group>
            <v:group style="position:absolute;left:6693;top:14388;width:20;height:2" coordorigin="6693,14388" coordsize="20,2">
              <v:shape style="position:absolute;left:6693;top:14388;width:20;height:2" coordorigin="6693,14388" coordsize="20,0" path="m6693,14388l6712,14388e" filled="false" stroked="true" strokeweight=".48004pt" strokecolor="#000000">
                <v:path arrowok="t"/>
              </v:shape>
            </v:group>
            <v:group style="position:absolute;left:6712;top:14388;width:20;height:2" coordorigin="6712,14388" coordsize="20,2">
              <v:shape style="position:absolute;left:6712;top:14388;width:20;height:2" coordorigin="6712,14388" coordsize="20,0" path="m6712,14388l6731,14388e" filled="false" stroked="true" strokeweight=".48004pt" strokecolor="#000000">
                <v:path arrowok="t"/>
              </v:shape>
            </v:group>
            <v:group style="position:absolute;left:6731;top:14388;width:20;height:2" coordorigin="6731,14388" coordsize="20,2">
              <v:shape style="position:absolute;left:6731;top:14388;width:20;height:2" coordorigin="6731,14388" coordsize="20,0" path="m6731,14388l6750,14388e" filled="false" stroked="true" strokeweight=".48004pt" strokecolor="#000000">
                <v:path arrowok="t"/>
              </v:shape>
            </v:group>
            <v:group style="position:absolute;left:6750;top:14388;width:20;height:2" coordorigin="6750,14388" coordsize="20,2">
              <v:shape style="position:absolute;left:6750;top:14388;width:20;height:2" coordorigin="6750,14388" coordsize="20,0" path="m6750,14388l6769,14388e" filled="false" stroked="true" strokeweight=".48004pt" strokecolor="#000000">
                <v:path arrowok="t"/>
              </v:shape>
            </v:group>
            <v:group style="position:absolute;left:6769;top:14388;width:20;height:2" coordorigin="6769,14388" coordsize="20,2">
              <v:shape style="position:absolute;left:6769;top:14388;width:20;height:2" coordorigin="6769,14388" coordsize="20,0" path="m6769,14388l6789,14388e" filled="false" stroked="true" strokeweight=".48004pt" strokecolor="#000000">
                <v:path arrowok="t"/>
              </v:shape>
            </v:group>
            <v:group style="position:absolute;left:6789;top:14388;width:20;height:2" coordorigin="6789,14388" coordsize="20,2">
              <v:shape style="position:absolute;left:6789;top:14388;width:20;height:2" coordorigin="6789,14388" coordsize="20,0" path="m6789,14388l6808,14388e" filled="false" stroked="true" strokeweight=".48004pt" strokecolor="#000000">
                <v:path arrowok="t"/>
              </v:shape>
            </v:group>
            <v:group style="position:absolute;left:6808;top:14388;width:20;height:2" coordorigin="6808,14388" coordsize="20,2">
              <v:shape style="position:absolute;left:6808;top:14388;width:20;height:2" coordorigin="6808,14388" coordsize="20,0" path="m6808,14388l6827,14388e" filled="false" stroked="true" strokeweight=".48004pt" strokecolor="#000000">
                <v:path arrowok="t"/>
              </v:shape>
            </v:group>
            <v:group style="position:absolute;left:6827;top:14388;width:20;height:2" coordorigin="6827,14388" coordsize="20,2">
              <v:shape style="position:absolute;left:6827;top:14388;width:20;height:2" coordorigin="6827,14388" coordsize="20,0" path="m6827,14388l6846,14388e" filled="false" stroked="true" strokeweight=".48004pt" strokecolor="#000000">
                <v:path arrowok="t"/>
              </v:shape>
            </v:group>
            <v:group style="position:absolute;left:6846;top:14388;width:20;height:2" coordorigin="6846,14388" coordsize="20,2">
              <v:shape style="position:absolute;left:6846;top:14388;width:20;height:2" coordorigin="6846,14388" coordsize="20,0" path="m6846,14388l6865,14388e" filled="false" stroked="true" strokeweight=".48004pt" strokecolor="#000000">
                <v:path arrowok="t"/>
              </v:shape>
            </v:group>
            <v:group style="position:absolute;left:6865;top:14388;width:20;height:2" coordorigin="6865,14388" coordsize="20,2">
              <v:shape style="position:absolute;left:6865;top:14388;width:20;height:2" coordorigin="6865,14388" coordsize="20,0" path="m6865,14388l6885,14388e" filled="false" stroked="true" strokeweight=".48004pt" strokecolor="#000000">
                <v:path arrowok="t"/>
              </v:shape>
            </v:group>
            <v:group style="position:absolute;left:6885;top:14388;width:20;height:2" coordorigin="6885,14388" coordsize="20,2">
              <v:shape style="position:absolute;left:6885;top:14388;width:20;height:2" coordorigin="6885,14388" coordsize="20,0" path="m6885,14388l6904,14388e" filled="false" stroked="true" strokeweight=".48004pt" strokecolor="#000000">
                <v:path arrowok="t"/>
              </v:shape>
            </v:group>
            <v:group style="position:absolute;left:6904;top:14388;width:20;height:2" coordorigin="6904,14388" coordsize="20,2">
              <v:shape style="position:absolute;left:6904;top:14388;width:20;height:2" coordorigin="6904,14388" coordsize="20,0" path="m6904,14388l6923,14388e" filled="false" stroked="true" strokeweight=".48004pt" strokecolor="#000000">
                <v:path arrowok="t"/>
              </v:shape>
            </v:group>
            <v:group style="position:absolute;left:6923;top:14388;width:20;height:2" coordorigin="6923,14388" coordsize="20,2">
              <v:shape style="position:absolute;left:6923;top:14388;width:20;height:2" coordorigin="6923,14388" coordsize="20,0" path="m6923,14388l6942,14388e" filled="false" stroked="true" strokeweight=".48004pt" strokecolor="#000000">
                <v:path arrowok="t"/>
              </v:shape>
            </v:group>
            <v:group style="position:absolute;left:6942;top:14388;width:20;height:2" coordorigin="6942,14388" coordsize="20,2">
              <v:shape style="position:absolute;left:6942;top:14388;width:20;height:2" coordorigin="6942,14388" coordsize="20,0" path="m6942,14388l6961,14388e" filled="false" stroked="true" strokeweight=".48004pt" strokecolor="#000000">
                <v:path arrowok="t"/>
              </v:shape>
            </v:group>
            <v:group style="position:absolute;left:6961;top:14388;width:20;height:2" coordorigin="6961,14388" coordsize="20,2">
              <v:shape style="position:absolute;left:6961;top:14388;width:20;height:2" coordorigin="6961,14388" coordsize="20,0" path="m6961,14388l6981,14388e" filled="false" stroked="true" strokeweight=".48004pt" strokecolor="#000000">
                <v:path arrowok="t"/>
              </v:shape>
            </v:group>
            <v:group style="position:absolute;left:6981;top:14388;width:20;height:2" coordorigin="6981,14388" coordsize="20,2">
              <v:shape style="position:absolute;left:6981;top:14388;width:20;height:2" coordorigin="6981,14388" coordsize="20,0" path="m6981,14388l7000,14388e" filled="false" stroked="true" strokeweight=".48004pt" strokecolor="#000000">
                <v:path arrowok="t"/>
              </v:shape>
            </v:group>
            <v:group style="position:absolute;left:7000;top:14388;width:20;height:2" coordorigin="7000,14388" coordsize="20,2">
              <v:shape style="position:absolute;left:7000;top:14388;width:20;height:2" coordorigin="7000,14388" coordsize="20,0" path="m7000,14388l7019,14388e" filled="false" stroked="true" strokeweight=".48004pt" strokecolor="#000000">
                <v:path arrowok="t"/>
              </v:shape>
            </v:group>
            <v:group style="position:absolute;left:7019;top:14388;width:20;height:2" coordorigin="7019,14388" coordsize="20,2">
              <v:shape style="position:absolute;left:7019;top:14388;width:20;height:2" coordorigin="7019,14388" coordsize="20,0" path="m7019,14388l7038,14388e" filled="false" stroked="true" strokeweight=".48004pt" strokecolor="#000000">
                <v:path arrowok="t"/>
              </v:shape>
            </v:group>
            <v:group style="position:absolute;left:7038;top:14388;width:20;height:2" coordorigin="7038,14388" coordsize="20,2">
              <v:shape style="position:absolute;left:7038;top:14388;width:20;height:2" coordorigin="7038,14388" coordsize="20,0" path="m7038,14388l7057,14388e" filled="false" stroked="true" strokeweight=".48004pt" strokecolor="#000000">
                <v:path arrowok="t"/>
              </v:shape>
            </v:group>
            <v:group style="position:absolute;left:7057;top:14388;width:20;height:2" coordorigin="7057,14388" coordsize="20,2">
              <v:shape style="position:absolute;left:7057;top:14388;width:20;height:2" coordorigin="7057,14388" coordsize="20,0" path="m7057,14388l7077,14388e" filled="false" stroked="true" strokeweight=".48004pt" strokecolor="#000000">
                <v:path arrowok="t"/>
              </v:shape>
            </v:group>
            <v:group style="position:absolute;left:7077;top:14388;width:20;height:2" coordorigin="7077,14388" coordsize="20,2">
              <v:shape style="position:absolute;left:7077;top:14388;width:20;height:2" coordorigin="7077,14388" coordsize="20,0" path="m7077,14388l7096,14388e" filled="false" stroked="true" strokeweight=".48004pt" strokecolor="#000000">
                <v:path arrowok="t"/>
              </v:shape>
            </v:group>
            <v:group style="position:absolute;left:7096;top:14388;width:20;height:2" coordorigin="7096,14388" coordsize="20,2">
              <v:shape style="position:absolute;left:7096;top:14388;width:20;height:2" coordorigin="7096,14388" coordsize="20,0" path="m7096,14388l7115,14388e" filled="false" stroked="true" strokeweight=".48004pt" strokecolor="#000000">
                <v:path arrowok="t"/>
              </v:shape>
            </v:group>
            <v:group style="position:absolute;left:7115;top:14388;width:20;height:2" coordorigin="7115,14388" coordsize="20,2">
              <v:shape style="position:absolute;left:7115;top:14388;width:20;height:2" coordorigin="7115,14388" coordsize="20,0" path="m7115,14388l7134,14388e" filled="false" stroked="true" strokeweight=".48004pt" strokecolor="#000000">
                <v:path arrowok="t"/>
              </v:shape>
            </v:group>
            <v:group style="position:absolute;left:7134;top:14388;width:20;height:2" coordorigin="7134,14388" coordsize="20,2">
              <v:shape style="position:absolute;left:7134;top:14388;width:20;height:2" coordorigin="7134,14388" coordsize="20,0" path="m7134,14388l7153,14388e" filled="false" stroked="true" strokeweight=".48004pt" strokecolor="#000000">
                <v:path arrowok="t"/>
              </v:shape>
            </v:group>
            <v:group style="position:absolute;left:7153;top:14388;width:20;height:2" coordorigin="7153,14388" coordsize="20,2">
              <v:shape style="position:absolute;left:7153;top:14388;width:20;height:2" coordorigin="7153,14388" coordsize="20,0" path="m7153,14388l7173,14388e" filled="false" stroked="true" strokeweight=".48004pt" strokecolor="#000000">
                <v:path arrowok="t"/>
              </v:shape>
            </v:group>
            <v:group style="position:absolute;left:7173;top:14388;width:20;height:2" coordorigin="7173,14388" coordsize="20,2">
              <v:shape style="position:absolute;left:7173;top:14388;width:20;height:2" coordorigin="7173,14388" coordsize="20,0" path="m7173,14388l7192,14388e" filled="false" stroked="true" strokeweight=".48004pt" strokecolor="#000000">
                <v:path arrowok="t"/>
              </v:shape>
            </v:group>
            <v:group style="position:absolute;left:7192;top:14388;width:20;height:2" coordorigin="7192,14388" coordsize="20,2">
              <v:shape style="position:absolute;left:7192;top:14388;width:20;height:2" coordorigin="7192,14388" coordsize="20,0" path="m7192,14388l7211,14388e" filled="false" stroked="true" strokeweight=".48004pt" strokecolor="#000000">
                <v:path arrowok="t"/>
              </v:shape>
            </v:group>
            <v:group style="position:absolute;left:7211;top:14388;width:20;height:2" coordorigin="7211,14388" coordsize="20,2">
              <v:shape style="position:absolute;left:7211;top:14388;width:20;height:2" coordorigin="7211,14388" coordsize="20,0" path="m7211,14388l7230,14388e" filled="false" stroked="true" strokeweight=".48004pt" strokecolor="#000000">
                <v:path arrowok="t"/>
              </v:shape>
            </v:group>
            <v:group style="position:absolute;left:7230;top:14388;width:20;height:2" coordorigin="7230,14388" coordsize="20,2">
              <v:shape style="position:absolute;left:7230;top:14388;width:20;height:2" coordorigin="7230,14388" coordsize="20,0" path="m7230,14388l7249,14388e" filled="false" stroked="true" strokeweight=".48004pt" strokecolor="#000000">
                <v:path arrowok="t"/>
              </v:shape>
            </v:group>
            <v:group style="position:absolute;left:7249;top:14388;width:20;height:2" coordorigin="7249,14388" coordsize="20,2">
              <v:shape style="position:absolute;left:7249;top:14388;width:20;height:2" coordorigin="7249,14388" coordsize="20,0" path="m7249,14388l7269,14388e" filled="false" stroked="true" strokeweight=".48004pt" strokecolor="#000000">
                <v:path arrowok="t"/>
              </v:shape>
            </v:group>
            <v:group style="position:absolute;left:7269;top:14388;width:20;height:2" coordorigin="7269,14388" coordsize="20,2">
              <v:shape style="position:absolute;left:7269;top:14388;width:20;height:2" coordorigin="7269,14388" coordsize="20,0" path="m7269,14388l7288,14388e" filled="false" stroked="true" strokeweight=".48004pt" strokecolor="#000000">
                <v:path arrowok="t"/>
              </v:shape>
            </v:group>
            <v:group style="position:absolute;left:7288;top:14388;width:20;height:2" coordorigin="7288,14388" coordsize="20,2">
              <v:shape style="position:absolute;left:7288;top:14388;width:20;height:2" coordorigin="7288,14388" coordsize="20,0" path="m7288,14388l7307,14388e" filled="false" stroked="true" strokeweight=".48004pt" strokecolor="#000000">
                <v:path arrowok="t"/>
              </v:shape>
            </v:group>
            <v:group style="position:absolute;left:7307;top:14388;width:20;height:2" coordorigin="7307,14388" coordsize="20,2">
              <v:shape style="position:absolute;left:7307;top:14388;width:20;height:2" coordorigin="7307,14388" coordsize="20,0" path="m7307,14388l7326,14388e" filled="false" stroked="true" strokeweight=".48004pt" strokecolor="#000000">
                <v:path arrowok="t"/>
              </v:shape>
            </v:group>
            <v:group style="position:absolute;left:7326;top:14388;width:20;height:2" coordorigin="7326,14388" coordsize="20,2">
              <v:shape style="position:absolute;left:7326;top:14388;width:20;height:2" coordorigin="7326,14388" coordsize="20,0" path="m7326,14388l7345,14388e" filled="false" stroked="true" strokeweight=".48004pt" strokecolor="#000000">
                <v:path arrowok="t"/>
              </v:shape>
            </v:group>
            <v:group style="position:absolute;left:7345;top:14388;width:20;height:2" coordorigin="7345,14388" coordsize="20,2">
              <v:shape style="position:absolute;left:7345;top:14388;width:20;height:2" coordorigin="7345,14388" coordsize="20,0" path="m7345,14388l7365,14388e" filled="false" stroked="true" strokeweight=".48004pt" strokecolor="#000000">
                <v:path arrowok="t"/>
              </v:shape>
            </v:group>
            <v:group style="position:absolute;left:7365;top:14388;width:20;height:2" coordorigin="7365,14388" coordsize="20,2">
              <v:shape style="position:absolute;left:7365;top:14388;width:20;height:2" coordorigin="7365,14388" coordsize="20,0" path="m7365,14388l7384,14388e" filled="false" stroked="true" strokeweight=".48004pt" strokecolor="#000000">
                <v:path arrowok="t"/>
              </v:shape>
            </v:group>
            <v:group style="position:absolute;left:7384;top:14388;width:20;height:2" coordorigin="7384,14388" coordsize="20,2">
              <v:shape style="position:absolute;left:7384;top:14388;width:20;height:2" coordorigin="7384,14388" coordsize="20,0" path="m7384,14388l7403,14388e" filled="false" stroked="true" strokeweight=".48004pt" strokecolor="#000000">
                <v:path arrowok="t"/>
              </v:shape>
            </v:group>
            <v:group style="position:absolute;left:7403;top:14388;width:20;height:2" coordorigin="7403,14388" coordsize="20,2">
              <v:shape style="position:absolute;left:7403;top:14388;width:20;height:2" coordorigin="7403,14388" coordsize="20,0" path="m7403,14388l7422,14388e" filled="false" stroked="true" strokeweight=".48004pt" strokecolor="#000000">
                <v:path arrowok="t"/>
              </v:shape>
            </v:group>
            <v:group style="position:absolute;left:7422;top:14388;width:20;height:2" coordorigin="7422,14388" coordsize="20,2">
              <v:shape style="position:absolute;left:7422;top:14388;width:20;height:2" coordorigin="7422,14388" coordsize="20,0" path="m7422,14388l7441,14388e" filled="false" stroked="true" strokeweight=".48004pt" strokecolor="#000000">
                <v:path arrowok="t"/>
              </v:shape>
            </v:group>
            <v:group style="position:absolute;left:7441;top:14388;width:20;height:2" coordorigin="7441,14388" coordsize="20,2">
              <v:shape style="position:absolute;left:7441;top:14388;width:20;height:2" coordorigin="7441,14388" coordsize="20,0" path="m7441,14388l7461,14388e" filled="false" stroked="true" strokeweight=".48004pt" strokecolor="#000000">
                <v:path arrowok="t"/>
              </v:shape>
            </v:group>
            <v:group style="position:absolute;left:7461;top:14388;width:20;height:2" coordorigin="7461,14388" coordsize="20,2">
              <v:shape style="position:absolute;left:7461;top:14388;width:20;height:2" coordorigin="7461,14388" coordsize="20,0" path="m7461,14388l7480,14388e" filled="false" stroked="true" strokeweight=".48004pt" strokecolor="#000000">
                <v:path arrowok="t"/>
              </v:shape>
            </v:group>
            <v:group style="position:absolute;left:7480;top:14388;width:20;height:2" coordorigin="7480,14388" coordsize="20,2">
              <v:shape style="position:absolute;left:7480;top:14388;width:20;height:2" coordorigin="7480,14388" coordsize="20,0" path="m7480,14388l7499,14388e" filled="false" stroked="true" strokeweight=".48004pt" strokecolor="#000000">
                <v:path arrowok="t"/>
              </v:shape>
            </v:group>
            <v:group style="position:absolute;left:7499;top:14388;width:20;height:2" coordorigin="7499,14388" coordsize="20,2">
              <v:shape style="position:absolute;left:7499;top:14388;width:20;height:2" coordorigin="7499,14388" coordsize="20,0" path="m7499,14388l7518,14388e" filled="false" stroked="true" strokeweight=".48004pt" strokecolor="#000000">
                <v:path arrowok="t"/>
              </v:shape>
            </v:group>
            <v:group style="position:absolute;left:7518;top:14388;width:20;height:2" coordorigin="7518,14388" coordsize="20,2">
              <v:shape style="position:absolute;left:7518;top:14388;width:20;height:2" coordorigin="7518,14388" coordsize="20,0" path="m7518,14388l7537,14388e" filled="false" stroked="true" strokeweight=".48004pt" strokecolor="#000000">
                <v:path arrowok="t"/>
              </v:shape>
            </v:group>
            <v:group style="position:absolute;left:7537;top:14388;width:20;height:2" coordorigin="7537,14388" coordsize="20,2">
              <v:shape style="position:absolute;left:7537;top:14388;width:20;height:2" coordorigin="7537,14388" coordsize="20,0" path="m7537,14388l7557,14388e" filled="false" stroked="true" strokeweight=".48004pt" strokecolor="#000000">
                <v:path arrowok="t"/>
              </v:shape>
            </v:group>
            <v:group style="position:absolute;left:7557;top:14388;width:20;height:2" coordorigin="7557,14388" coordsize="20,2">
              <v:shape style="position:absolute;left:7557;top:14388;width:20;height:2" coordorigin="7557,14388" coordsize="20,0" path="m7557,14388l7576,14388e" filled="false" stroked="true" strokeweight=".48004pt" strokecolor="#000000">
                <v:path arrowok="t"/>
              </v:shape>
            </v:group>
            <v:group style="position:absolute;left:7576;top:14388;width:20;height:2" coordorigin="7576,14388" coordsize="20,2">
              <v:shape style="position:absolute;left:7576;top:14388;width:20;height:2" coordorigin="7576,14388" coordsize="20,0" path="m7576,14388l7595,14388e" filled="false" stroked="true" strokeweight=".48004pt" strokecolor="#000000">
                <v:path arrowok="t"/>
              </v:shape>
            </v:group>
            <v:group style="position:absolute;left:7595;top:14388;width:20;height:2" coordorigin="7595,14388" coordsize="20,2">
              <v:shape style="position:absolute;left:7595;top:14388;width:20;height:2" coordorigin="7595,14388" coordsize="20,0" path="m7595,14388l7614,14388e" filled="false" stroked="true" strokeweight=".48004pt" strokecolor="#000000">
                <v:path arrowok="t"/>
              </v:shape>
            </v:group>
            <v:group style="position:absolute;left:7614;top:14388;width:20;height:2" coordorigin="7614,14388" coordsize="20,2">
              <v:shape style="position:absolute;left:7614;top:14388;width:20;height:2" coordorigin="7614,14388" coordsize="20,0" path="m7614,14388l7633,14388e" filled="false" stroked="true" strokeweight=".48004pt" strokecolor="#000000">
                <v:path arrowok="t"/>
              </v:shape>
            </v:group>
            <v:group style="position:absolute;left:7633;top:14388;width:20;height:2" coordorigin="7633,14388" coordsize="20,2">
              <v:shape style="position:absolute;left:7633;top:14388;width:20;height:2" coordorigin="7633,14388" coordsize="20,0" path="m7633,14388l7653,14388e" filled="false" stroked="true" strokeweight=".48004pt" strokecolor="#000000">
                <v:path arrowok="t"/>
              </v:shape>
            </v:group>
            <v:group style="position:absolute;left:7653;top:14388;width:20;height:2" coordorigin="7653,14388" coordsize="20,2">
              <v:shape style="position:absolute;left:7653;top:14388;width:20;height:2" coordorigin="7653,14388" coordsize="20,0" path="m7653,14388l7672,14388e" filled="false" stroked="true" strokeweight=".48004pt" strokecolor="#000000">
                <v:path arrowok="t"/>
              </v:shape>
            </v:group>
            <v:group style="position:absolute;left:7672;top:14388;width:20;height:2" coordorigin="7672,14388" coordsize="20,2">
              <v:shape style="position:absolute;left:7672;top:14388;width:20;height:2" coordorigin="7672,14388" coordsize="20,0" path="m7672,14388l7691,14388e" filled="false" stroked="true" strokeweight=".48004pt" strokecolor="#000000">
                <v:path arrowok="t"/>
              </v:shape>
            </v:group>
            <v:group style="position:absolute;left:7691;top:14388;width:20;height:2" coordorigin="7691,14388" coordsize="20,2">
              <v:shape style="position:absolute;left:7691;top:14388;width:20;height:2" coordorigin="7691,14388" coordsize="20,0" path="m7691,14388l7710,14388e" filled="false" stroked="true" strokeweight=".48004pt" strokecolor="#000000">
                <v:path arrowok="t"/>
              </v:shape>
            </v:group>
            <v:group style="position:absolute;left:7710;top:14388;width:20;height:2" coordorigin="7710,14388" coordsize="20,2">
              <v:shape style="position:absolute;left:7710;top:14388;width:20;height:2" coordorigin="7710,14388" coordsize="20,0" path="m7710,14388l7729,14388e" filled="false" stroked="true" strokeweight=".48004pt" strokecolor="#000000">
                <v:path arrowok="t"/>
              </v:shape>
            </v:group>
            <v:group style="position:absolute;left:7729;top:14388;width:20;height:2" coordorigin="7729,14388" coordsize="20,2">
              <v:shape style="position:absolute;left:7729;top:14388;width:20;height:2" coordorigin="7729,14388" coordsize="20,0" path="m7729,14388l7749,14388e" filled="false" stroked="true" strokeweight=".48004pt" strokecolor="#000000">
                <v:path arrowok="t"/>
              </v:shape>
            </v:group>
            <v:group style="position:absolute;left:7749;top:14388;width:20;height:2" coordorigin="7749,14388" coordsize="20,2">
              <v:shape style="position:absolute;left:7749;top:14388;width:20;height:2" coordorigin="7749,14388" coordsize="20,0" path="m7749,14388l7768,14388e" filled="false" stroked="true" strokeweight=".48004pt" strokecolor="#000000">
                <v:path arrowok="t"/>
              </v:shape>
            </v:group>
            <v:group style="position:absolute;left:7768;top:14388;width:20;height:2" coordorigin="7768,14388" coordsize="20,2">
              <v:shape style="position:absolute;left:7768;top:14388;width:20;height:2" coordorigin="7768,14388" coordsize="20,0" path="m7768,14388l7787,14388e" filled="false" stroked="true" strokeweight=".48004pt" strokecolor="#000000">
                <v:path arrowok="t"/>
              </v:shape>
            </v:group>
            <v:group style="position:absolute;left:7787;top:14388;width:20;height:2" coordorigin="7787,14388" coordsize="20,2">
              <v:shape style="position:absolute;left:7787;top:14388;width:20;height:2" coordorigin="7787,14388" coordsize="20,0" path="m7787,14388l7806,14388e" filled="false" stroked="true" strokeweight=".48004pt" strokecolor="#000000">
                <v:path arrowok="t"/>
              </v:shape>
            </v:group>
            <v:group style="position:absolute;left:7806;top:14388;width:20;height:2" coordorigin="7806,14388" coordsize="20,2">
              <v:shape style="position:absolute;left:7806;top:14388;width:20;height:2" coordorigin="7806,14388" coordsize="20,0" path="m7806,14388l7825,14388e" filled="false" stroked="true" strokeweight=".48004pt" strokecolor="#000000">
                <v:path arrowok="t"/>
              </v:shape>
            </v:group>
            <v:group style="position:absolute;left:7825;top:14388;width:20;height:2" coordorigin="7825,14388" coordsize="20,2">
              <v:shape style="position:absolute;left:7825;top:14388;width:20;height:2" coordorigin="7825,14388" coordsize="20,0" path="m7825,14388l7845,14388e" filled="false" stroked="true" strokeweight=".48004pt" strokecolor="#000000">
                <v:path arrowok="t"/>
              </v:shape>
            </v:group>
            <v:group style="position:absolute;left:7845;top:14388;width:20;height:2" coordorigin="7845,14388" coordsize="20,2">
              <v:shape style="position:absolute;left:7845;top:14388;width:20;height:2" coordorigin="7845,14388" coordsize="20,0" path="m7845,14388l7864,14388e" filled="false" stroked="true" strokeweight=".48004pt" strokecolor="#000000">
                <v:path arrowok="t"/>
              </v:shape>
            </v:group>
            <v:group style="position:absolute;left:7864;top:14388;width:20;height:2" coordorigin="7864,14388" coordsize="20,2">
              <v:shape style="position:absolute;left:7864;top:14388;width:20;height:2" coordorigin="7864,14388" coordsize="20,0" path="m7864,14388l7883,14388e" filled="false" stroked="true" strokeweight=".48004pt" strokecolor="#000000">
                <v:path arrowok="t"/>
              </v:shape>
            </v:group>
            <v:group style="position:absolute;left:7883;top:14388;width:20;height:2" coordorigin="7883,14388" coordsize="20,2">
              <v:shape style="position:absolute;left:7883;top:14388;width:20;height:2" coordorigin="7883,14388" coordsize="20,0" path="m7883,14388l7902,14388e" filled="false" stroked="true" strokeweight=".48004pt" strokecolor="#000000">
                <v:path arrowok="t"/>
              </v:shape>
            </v:group>
            <v:group style="position:absolute;left:7902;top:14388;width:20;height:2" coordorigin="7902,14388" coordsize="20,2">
              <v:shape style="position:absolute;left:7902;top:14388;width:20;height:2" coordorigin="7902,14388" coordsize="20,0" path="m7902,14388l7921,14388e" filled="false" stroked="true" strokeweight=".48004pt" strokecolor="#000000">
                <v:path arrowok="t"/>
              </v:shape>
            </v:group>
            <v:group style="position:absolute;left:7921;top:14388;width:20;height:2" coordorigin="7921,14388" coordsize="20,2">
              <v:shape style="position:absolute;left:7921;top:14388;width:20;height:2" coordorigin="7921,14388" coordsize="20,0" path="m7921,14388l7941,14388e" filled="false" stroked="true" strokeweight=".48004pt" strokecolor="#000000">
                <v:path arrowok="t"/>
              </v:shape>
            </v:group>
            <v:group style="position:absolute;left:7941;top:14388;width:20;height:2" coordorigin="7941,14388" coordsize="20,2">
              <v:shape style="position:absolute;left:7941;top:14388;width:20;height:2" coordorigin="7941,14388" coordsize="20,0" path="m7941,14388l7960,14388e" filled="false" stroked="true" strokeweight=".48004pt" strokecolor="#000000">
                <v:path arrowok="t"/>
              </v:shape>
            </v:group>
            <v:group style="position:absolute;left:7960;top:14388;width:20;height:2" coordorigin="7960,14388" coordsize="20,2">
              <v:shape style="position:absolute;left:7960;top:14388;width:20;height:2" coordorigin="7960,14388" coordsize="20,0" path="m7960,14388l7979,14388e" filled="false" stroked="true" strokeweight=".48004pt" strokecolor="#000000">
                <v:path arrowok="t"/>
              </v:shape>
            </v:group>
            <v:group style="position:absolute;left:7979;top:14388;width:20;height:2" coordorigin="7979,14388" coordsize="20,2">
              <v:shape style="position:absolute;left:7979;top:14388;width:20;height:2" coordorigin="7979,14388" coordsize="20,0" path="m7979,14388l7998,14388e" filled="false" stroked="true" strokeweight=".48004pt" strokecolor="#000000">
                <v:path arrowok="t"/>
              </v:shape>
            </v:group>
            <v:group style="position:absolute;left:7998;top:14388;width:20;height:2" coordorigin="7998,14388" coordsize="20,2">
              <v:shape style="position:absolute;left:7998;top:14388;width:20;height:2" coordorigin="7998,14388" coordsize="20,0" path="m7998,14388l8017,14388e" filled="false" stroked="true" strokeweight=".48004pt" strokecolor="#000000">
                <v:path arrowok="t"/>
              </v:shape>
            </v:group>
            <v:group style="position:absolute;left:8017;top:14388;width:20;height:2" coordorigin="8017,14388" coordsize="20,2">
              <v:shape style="position:absolute;left:8017;top:14388;width:20;height:2" coordorigin="8017,14388" coordsize="20,0" path="m8017,14388l8037,14388e" filled="false" stroked="true" strokeweight=".48004pt" strokecolor="#000000">
                <v:path arrowok="t"/>
              </v:shape>
            </v:group>
            <v:group style="position:absolute;left:8037;top:14388;width:20;height:2" coordorigin="8037,14388" coordsize="20,2">
              <v:shape style="position:absolute;left:8037;top:14388;width:20;height:2" coordorigin="8037,14388" coordsize="20,0" path="m8037,14388l8056,14388e" filled="false" stroked="true" strokeweight=".48004pt" strokecolor="#000000">
                <v:path arrowok="t"/>
              </v:shape>
            </v:group>
            <v:group style="position:absolute;left:8056;top:14388;width:20;height:2" coordorigin="8056,14388" coordsize="20,2">
              <v:shape style="position:absolute;left:8056;top:14388;width:20;height:2" coordorigin="8056,14388" coordsize="20,0" path="m8056,14388l8075,14388e" filled="false" stroked="true" strokeweight=".48004pt" strokecolor="#000000">
                <v:path arrowok="t"/>
              </v:shape>
            </v:group>
            <v:group style="position:absolute;left:8075;top:14388;width:20;height:2" coordorigin="8075,14388" coordsize="20,2">
              <v:shape style="position:absolute;left:8075;top:14388;width:20;height:2" coordorigin="8075,14388" coordsize="20,0" path="m8075,14388l8094,14388e" filled="false" stroked="true" strokeweight=".48004pt" strokecolor="#000000">
                <v:path arrowok="t"/>
              </v:shape>
            </v:group>
            <v:group style="position:absolute;left:8094;top:14388;width:20;height:2" coordorigin="8094,14388" coordsize="20,2">
              <v:shape style="position:absolute;left:8094;top:14388;width:20;height:2" coordorigin="8094,14388" coordsize="20,0" path="m8094,14388l8113,14388e" filled="false" stroked="true" strokeweight=".48004pt" strokecolor="#000000">
                <v:path arrowok="t"/>
              </v:shape>
            </v:group>
            <v:group style="position:absolute;left:8113;top:14388;width:20;height:2" coordorigin="8113,14388" coordsize="20,2">
              <v:shape style="position:absolute;left:8113;top:14388;width:20;height:2" coordorigin="8113,14388" coordsize="20,0" path="m8113,14388l8133,14388e" filled="false" stroked="true" strokeweight=".48004pt" strokecolor="#000000">
                <v:path arrowok="t"/>
              </v:shape>
            </v:group>
            <v:group style="position:absolute;left:8133;top:14388;width:20;height:2" coordorigin="8133,14388" coordsize="20,2">
              <v:shape style="position:absolute;left:8133;top:14388;width:20;height:2" coordorigin="8133,14388" coordsize="20,0" path="m8133,14388l8152,14388e" filled="false" stroked="true" strokeweight=".48004pt" strokecolor="#000000">
                <v:path arrowok="t"/>
              </v:shape>
            </v:group>
            <v:group style="position:absolute;left:8152;top:14388;width:20;height:2" coordorigin="8152,14388" coordsize="20,2">
              <v:shape style="position:absolute;left:8152;top:14388;width:20;height:2" coordorigin="8152,14388" coordsize="20,0" path="m8152,14388l8171,14388e" filled="false" stroked="true" strokeweight=".48004pt" strokecolor="#000000">
                <v:path arrowok="t"/>
              </v:shape>
            </v:group>
            <v:group style="position:absolute;left:8171;top:14388;width:20;height:2" coordorigin="8171,14388" coordsize="20,2">
              <v:shape style="position:absolute;left:8171;top:14388;width:20;height:2" coordorigin="8171,14388" coordsize="20,0" path="m8171,14388l8190,14388e" filled="false" stroked="true" strokeweight=".48004pt" strokecolor="#000000">
                <v:path arrowok="t"/>
              </v:shape>
            </v:group>
            <v:group style="position:absolute;left:8190;top:14388;width:20;height:2" coordorigin="8190,14388" coordsize="20,2">
              <v:shape style="position:absolute;left:8190;top:14388;width:20;height:2" coordorigin="8190,14388" coordsize="20,0" path="m8190,14388l8209,14388e" filled="false" stroked="true" strokeweight=".48004pt" strokecolor="#000000">
                <v:path arrowok="t"/>
              </v:shape>
            </v:group>
            <v:group style="position:absolute;left:8209;top:14388;width:20;height:2" coordorigin="8209,14388" coordsize="20,2">
              <v:shape style="position:absolute;left:8209;top:14388;width:20;height:2" coordorigin="8209,14388" coordsize="20,0" path="m8209,14388l8229,14388e" filled="false" stroked="true" strokeweight=".48004pt" strokecolor="#000000">
                <v:path arrowok="t"/>
              </v:shape>
            </v:group>
            <v:group style="position:absolute;left:8229;top:14388;width:20;height:2" coordorigin="8229,14388" coordsize="20,2">
              <v:shape style="position:absolute;left:8229;top:14388;width:20;height:2" coordorigin="8229,14388" coordsize="20,0" path="m8229,14388l8248,14388e" filled="false" stroked="true" strokeweight=".48004pt" strokecolor="#000000">
                <v:path arrowok="t"/>
              </v:shape>
            </v:group>
            <v:group style="position:absolute;left:8248;top:14388;width:20;height:2" coordorigin="8248,14388" coordsize="20,2">
              <v:shape style="position:absolute;left:8248;top:14388;width:20;height:2" coordorigin="8248,14388" coordsize="20,0" path="m8248,14388l8267,14388e" filled="false" stroked="true" strokeweight=".48004pt" strokecolor="#000000">
                <v:path arrowok="t"/>
              </v:shape>
            </v:group>
            <v:group style="position:absolute;left:8267;top:14388;width:20;height:2" coordorigin="8267,14388" coordsize="20,2">
              <v:shape style="position:absolute;left:8267;top:14388;width:20;height:2" coordorigin="8267,14388" coordsize="20,0" path="m8267,14388l8286,14388e" filled="false" stroked="true" strokeweight=".48004pt" strokecolor="#000000">
                <v:path arrowok="t"/>
              </v:shape>
            </v:group>
            <v:group style="position:absolute;left:8286;top:14388;width:20;height:2" coordorigin="8286,14388" coordsize="20,2">
              <v:shape style="position:absolute;left:8286;top:14388;width:20;height:2" coordorigin="8286,14388" coordsize="20,0" path="m8286,14388l8305,14388e" filled="false" stroked="true" strokeweight=".48004pt" strokecolor="#000000">
                <v:path arrowok="t"/>
              </v:shape>
            </v:group>
            <v:group style="position:absolute;left:8305;top:14388;width:20;height:2" coordorigin="8305,14388" coordsize="20,2">
              <v:shape style="position:absolute;left:8305;top:14388;width:20;height:2" coordorigin="8305,14388" coordsize="20,0" path="m8305,14388l8325,14388e" filled="false" stroked="true" strokeweight=".48004pt" strokecolor="#000000">
                <v:path arrowok="t"/>
              </v:shape>
            </v:group>
            <v:group style="position:absolute;left:8325;top:14388;width:20;height:2" coordorigin="8325,14388" coordsize="20,2">
              <v:shape style="position:absolute;left:8325;top:14388;width:20;height:2" coordorigin="8325,14388" coordsize="20,0" path="m8325,14388l8344,14388e" filled="false" stroked="true" strokeweight=".48004pt" strokecolor="#000000">
                <v:path arrowok="t"/>
              </v:shape>
            </v:group>
            <v:group style="position:absolute;left:8344;top:14388;width:20;height:2" coordorigin="8344,14388" coordsize="20,2">
              <v:shape style="position:absolute;left:8344;top:14388;width:20;height:2" coordorigin="8344,14388" coordsize="20,0" path="m8344,14388l8363,14388e" filled="false" stroked="true" strokeweight=".48004pt" strokecolor="#000000">
                <v:path arrowok="t"/>
              </v:shape>
            </v:group>
            <v:group style="position:absolute;left:8363;top:14388;width:20;height:2" coordorigin="8363,14388" coordsize="20,2">
              <v:shape style="position:absolute;left:8363;top:14388;width:20;height:2" coordorigin="8363,14388" coordsize="20,0" path="m8363,14388l8382,14388e" filled="false" stroked="true" strokeweight=".48004pt" strokecolor="#000000">
                <v:path arrowok="t"/>
              </v:shape>
            </v:group>
            <v:group style="position:absolute;left:8382;top:14388;width:20;height:2" coordorigin="8382,14388" coordsize="20,2">
              <v:shape style="position:absolute;left:8382;top:14388;width:20;height:2" coordorigin="8382,14388" coordsize="20,0" path="m8382,14388l8401,14388e" filled="false" stroked="true" strokeweight=".48004pt" strokecolor="#000000">
                <v:path arrowok="t"/>
              </v:shape>
            </v:group>
            <v:group style="position:absolute;left:8401;top:14388;width:20;height:2" coordorigin="8401,14388" coordsize="20,2">
              <v:shape style="position:absolute;left:8401;top:14388;width:20;height:2" coordorigin="8401,14388" coordsize="20,0" path="m8401,14388l8421,14388e" filled="false" stroked="true" strokeweight=".48004pt" strokecolor="#000000">
                <v:path arrowok="t"/>
              </v:shape>
            </v:group>
            <v:group style="position:absolute;left:8421;top:14388;width:20;height:2" coordorigin="8421,14388" coordsize="20,2">
              <v:shape style="position:absolute;left:8421;top:14388;width:20;height:2" coordorigin="8421,14388" coordsize="20,0" path="m8421,14388l8440,14388e" filled="false" stroked="true" strokeweight=".48004pt" strokecolor="#000000">
                <v:path arrowok="t"/>
              </v:shape>
            </v:group>
            <v:group style="position:absolute;left:8440;top:14388;width:20;height:2" coordorigin="8440,14388" coordsize="20,2">
              <v:shape style="position:absolute;left:8440;top:14388;width:20;height:2" coordorigin="8440,14388" coordsize="20,0" path="m8440,14388l8459,14388e" filled="false" stroked="true" strokeweight=".48004pt" strokecolor="#000000">
                <v:path arrowok="t"/>
              </v:shape>
            </v:group>
            <v:group style="position:absolute;left:8459;top:14388;width:20;height:2" coordorigin="8459,14388" coordsize="20,2">
              <v:shape style="position:absolute;left:8459;top:14388;width:20;height:2" coordorigin="8459,14388" coordsize="20,0" path="m8459,14388l8478,14388e" filled="false" stroked="true" strokeweight=".48004pt" strokecolor="#000000">
                <v:path arrowok="t"/>
              </v:shape>
            </v:group>
            <v:group style="position:absolute;left:8478;top:14388;width:20;height:2" coordorigin="8478,14388" coordsize="20,2">
              <v:shape style="position:absolute;left:8478;top:14388;width:20;height:2" coordorigin="8478,14388" coordsize="20,0" path="m8478,14388l8497,14388e" filled="false" stroked="true" strokeweight=".48004pt" strokecolor="#000000">
                <v:path arrowok="t"/>
              </v:shape>
            </v:group>
            <v:group style="position:absolute;left:8497;top:14388;width:20;height:2" coordorigin="8497,14388" coordsize="20,2">
              <v:shape style="position:absolute;left:8497;top:14388;width:20;height:2" coordorigin="8497,14388" coordsize="20,0" path="m8497,14388l8517,14388e" filled="false" stroked="true" strokeweight=".48004pt" strokecolor="#000000">
                <v:path arrowok="t"/>
              </v:shape>
            </v:group>
            <v:group style="position:absolute;left:8517;top:14388;width:20;height:2" coordorigin="8517,14388" coordsize="20,2">
              <v:shape style="position:absolute;left:8517;top:14388;width:20;height:2" coordorigin="8517,14388" coordsize="20,0" path="m8517,14388l8536,14388e" filled="false" stroked="true" strokeweight=".48004pt" strokecolor="#000000">
                <v:path arrowok="t"/>
              </v:shape>
            </v:group>
            <v:group style="position:absolute;left:8536;top:14388;width:20;height:2" coordorigin="8536,14388" coordsize="20,2">
              <v:shape style="position:absolute;left:8536;top:14388;width:20;height:2" coordorigin="8536,14388" coordsize="20,0" path="m8536,14388l8555,14388e" filled="false" stroked="true" strokeweight=".48004pt" strokecolor="#000000">
                <v:path arrowok="t"/>
              </v:shape>
            </v:group>
            <v:group style="position:absolute;left:8555;top:14388;width:20;height:2" coordorigin="8555,14388" coordsize="20,2">
              <v:shape style="position:absolute;left:8555;top:14388;width:20;height:2" coordorigin="8555,14388" coordsize="20,0" path="m8555,14388l8574,14388e" filled="false" stroked="true" strokeweight=".48004pt" strokecolor="#000000">
                <v:path arrowok="t"/>
              </v:shape>
            </v:group>
            <v:group style="position:absolute;left:8574;top:14388;width:20;height:2" coordorigin="8574,14388" coordsize="20,2">
              <v:shape style="position:absolute;left:8574;top:14388;width:20;height:2" coordorigin="8574,14388" coordsize="20,0" path="m8574,14388l8593,14388e" filled="false" stroked="true" strokeweight=".48004pt" strokecolor="#000000">
                <v:path arrowok="t"/>
              </v:shape>
            </v:group>
            <v:group style="position:absolute;left:8593;top:14388;width:20;height:2" coordorigin="8593,14388" coordsize="20,2">
              <v:shape style="position:absolute;left:8593;top:14388;width:20;height:2" coordorigin="8593,14388" coordsize="20,0" path="m8593,14388l8613,14388e" filled="false" stroked="true" strokeweight=".48004pt" strokecolor="#000000">
                <v:path arrowok="t"/>
              </v:shape>
            </v:group>
            <v:group style="position:absolute;left:8613;top:14388;width:20;height:2" coordorigin="8613,14388" coordsize="20,2">
              <v:shape style="position:absolute;left:8613;top:14388;width:20;height:2" coordorigin="8613,14388" coordsize="20,0" path="m8613,14388l8632,14388e" filled="false" stroked="true" strokeweight=".48004pt" strokecolor="#000000">
                <v:path arrowok="t"/>
              </v:shape>
            </v:group>
            <v:group style="position:absolute;left:8632;top:14388;width:20;height:2" coordorigin="8632,14388" coordsize="20,2">
              <v:shape style="position:absolute;left:8632;top:14388;width:20;height:2" coordorigin="8632,14388" coordsize="20,0" path="m8632,14388l8651,14388e" filled="false" stroked="true" strokeweight=".48004pt" strokecolor="#000000">
                <v:path arrowok="t"/>
              </v:shape>
            </v:group>
            <v:group style="position:absolute;left:8651;top:14388;width:20;height:2" coordorigin="8651,14388" coordsize="20,2">
              <v:shape style="position:absolute;left:8651;top:14388;width:20;height:2" coordorigin="8651,14388" coordsize="20,0" path="m8651,14388l8670,14388e" filled="false" stroked="true" strokeweight=".48004pt" strokecolor="#000000">
                <v:path arrowok="t"/>
              </v:shape>
            </v:group>
            <v:group style="position:absolute;left:8670;top:14388;width:20;height:2" coordorigin="8670,14388" coordsize="20,2">
              <v:shape style="position:absolute;left:8670;top:14388;width:20;height:2" coordorigin="8670,14388" coordsize="20,0" path="m8670,14388l8689,14388e" filled="false" stroked="true" strokeweight=".48004pt" strokecolor="#000000">
                <v:path arrowok="t"/>
              </v:shape>
            </v:group>
            <v:group style="position:absolute;left:8689;top:14388;width:20;height:2" coordorigin="8689,14388" coordsize="20,2">
              <v:shape style="position:absolute;left:8689;top:14388;width:20;height:2" coordorigin="8689,14388" coordsize="20,0" path="m8689,14388l8709,14388e" filled="false" stroked="true" strokeweight=".48004pt" strokecolor="#000000">
                <v:path arrowok="t"/>
              </v:shape>
            </v:group>
            <v:group style="position:absolute;left:8709;top:14388;width:20;height:2" coordorigin="8709,14388" coordsize="20,2">
              <v:shape style="position:absolute;left:8709;top:14388;width:20;height:2" coordorigin="8709,14388" coordsize="20,0" path="m8709,14388l8728,14388e" filled="false" stroked="true" strokeweight=".48004pt" strokecolor="#000000">
                <v:path arrowok="t"/>
              </v:shape>
            </v:group>
            <v:group style="position:absolute;left:8728;top:14388;width:20;height:2" coordorigin="8728,14388" coordsize="20,2">
              <v:shape style="position:absolute;left:8728;top:14388;width:20;height:2" coordorigin="8728,14388" coordsize="20,0" path="m8728,14388l8747,14388e" filled="false" stroked="true" strokeweight=".48004pt" strokecolor="#000000">
                <v:path arrowok="t"/>
              </v:shape>
            </v:group>
            <v:group style="position:absolute;left:8747;top:14388;width:20;height:2" coordorigin="8747,14388" coordsize="20,2">
              <v:shape style="position:absolute;left:8747;top:14388;width:20;height:2" coordorigin="8747,14388" coordsize="20,0" path="m8747,14388l8766,14388e" filled="false" stroked="true" strokeweight=".48004pt" strokecolor="#000000">
                <v:path arrowok="t"/>
              </v:shape>
            </v:group>
            <v:group style="position:absolute;left:8766;top:14388;width:20;height:2" coordorigin="8766,14388" coordsize="20,2">
              <v:shape style="position:absolute;left:8766;top:14388;width:20;height:2" coordorigin="8766,14388" coordsize="20,0" path="m8766,14388l8785,14388e" filled="false" stroked="true" strokeweight=".48004pt" strokecolor="#000000">
                <v:path arrowok="t"/>
              </v:shape>
            </v:group>
            <v:group style="position:absolute;left:8785;top:14388;width:20;height:2" coordorigin="8785,14388" coordsize="20,2">
              <v:shape style="position:absolute;left:8785;top:14388;width:20;height:2" coordorigin="8785,14388" coordsize="20,0" path="m8785,14388l8805,14388e" filled="false" stroked="true" strokeweight=".48004pt" strokecolor="#000000">
                <v:path arrowok="t"/>
              </v:shape>
            </v:group>
            <v:group style="position:absolute;left:8805;top:14388;width:20;height:2" coordorigin="8805,14388" coordsize="20,2">
              <v:shape style="position:absolute;left:8805;top:14388;width:20;height:2" coordorigin="8805,14388" coordsize="20,0" path="m8805,14388l8824,14388e" filled="false" stroked="true" strokeweight=".48004pt" strokecolor="#000000">
                <v:path arrowok="t"/>
              </v:shape>
            </v:group>
            <v:group style="position:absolute;left:8824;top:14388;width:20;height:2" coordorigin="8824,14388" coordsize="20,2">
              <v:shape style="position:absolute;left:8824;top:14388;width:20;height:2" coordorigin="8824,14388" coordsize="20,0" path="m8824,14388l8844,14388e" filled="false" stroked="true" strokeweight=".48004pt" strokecolor="#000000">
                <v:path arrowok="t"/>
              </v:shape>
            </v:group>
            <v:group style="position:absolute;left:8844;top:14388;width:20;height:2" coordorigin="8844,14388" coordsize="20,2">
              <v:shape style="position:absolute;left:8844;top:14388;width:20;height:2" coordorigin="8844,14388" coordsize="20,0" path="m8844,14388l8863,14388e" filled="false" stroked="true" strokeweight=".48004pt" strokecolor="#000000">
                <v:path arrowok="t"/>
              </v:shape>
            </v:group>
            <v:group style="position:absolute;left:8863;top:14388;width:20;height:2" coordorigin="8863,14388" coordsize="20,2">
              <v:shape style="position:absolute;left:8863;top:14388;width:20;height:2" coordorigin="8863,14388" coordsize="20,0" path="m8863,14388l8882,14388e" filled="false" stroked="true" strokeweight=".48004pt" strokecolor="#000000">
                <v:path arrowok="t"/>
              </v:shape>
            </v:group>
            <v:group style="position:absolute;left:8882;top:14388;width:20;height:2" coordorigin="8882,14388" coordsize="20,2">
              <v:shape style="position:absolute;left:8882;top:14388;width:20;height:2" coordorigin="8882,14388" coordsize="20,0" path="m8882,14388l8901,14388e" filled="false" stroked="true" strokeweight=".48004pt" strokecolor="#000000">
                <v:path arrowok="t"/>
              </v:shape>
            </v:group>
            <v:group style="position:absolute;left:8901;top:14388;width:20;height:2" coordorigin="8901,14388" coordsize="20,2">
              <v:shape style="position:absolute;left:8901;top:14388;width:20;height:2" coordorigin="8901,14388" coordsize="20,0" path="m8901,14388l8920,14388e" filled="false" stroked="true" strokeweight=".48004pt" strokecolor="#000000">
                <v:path arrowok="t"/>
              </v:shape>
            </v:group>
            <v:group style="position:absolute;left:8920;top:14388;width:20;height:2" coordorigin="8920,14388" coordsize="20,2">
              <v:shape style="position:absolute;left:8920;top:14388;width:20;height:2" coordorigin="8920,14388" coordsize="20,0" path="m8920,14388l8940,14388e" filled="false" stroked="true" strokeweight=".48004pt" strokecolor="#000000">
                <v:path arrowok="t"/>
              </v:shape>
            </v:group>
            <v:group style="position:absolute;left:8940;top:14388;width:20;height:2" coordorigin="8940,14388" coordsize="20,2">
              <v:shape style="position:absolute;left:8940;top:14388;width:20;height:2" coordorigin="8940,14388" coordsize="20,0" path="m8940,14388l8959,14388e" filled="false" stroked="true" strokeweight=".48004pt" strokecolor="#000000">
                <v:path arrowok="t"/>
              </v:shape>
            </v:group>
            <v:group style="position:absolute;left:8959;top:14388;width:20;height:2" coordorigin="8959,14388" coordsize="20,2">
              <v:shape style="position:absolute;left:8959;top:14388;width:20;height:2" coordorigin="8959,14388" coordsize="20,0" path="m8959,14388l8978,14388e" filled="false" stroked="true" strokeweight=".48004pt" strokecolor="#000000">
                <v:path arrowok="t"/>
              </v:shape>
            </v:group>
            <v:group style="position:absolute;left:8978;top:14388;width:20;height:2" coordorigin="8978,14388" coordsize="20,2">
              <v:shape style="position:absolute;left:8978;top:14388;width:20;height:2" coordorigin="8978,14388" coordsize="20,0" path="m8978,14388l8997,14388e" filled="false" stroked="true" strokeweight=".48004pt" strokecolor="#000000">
                <v:path arrowok="t"/>
              </v:shape>
            </v:group>
            <v:group style="position:absolute;left:8997;top:14388;width:20;height:2" coordorigin="8997,14388" coordsize="20,2">
              <v:shape style="position:absolute;left:8997;top:14388;width:20;height:2" coordorigin="8997,14388" coordsize="20,0" path="m8997,14388l9016,14388e" filled="false" stroked="true" strokeweight=".48004pt" strokecolor="#000000">
                <v:path arrowok="t"/>
              </v:shape>
            </v:group>
            <v:group style="position:absolute;left:9016;top:14388;width:20;height:2" coordorigin="9016,14388" coordsize="20,2">
              <v:shape style="position:absolute;left:9016;top:14388;width:20;height:2" coordorigin="9016,14388" coordsize="20,0" path="m9016,14388l9036,14388e" filled="false" stroked="true" strokeweight=".48004pt" strokecolor="#000000">
                <v:path arrowok="t"/>
              </v:shape>
            </v:group>
            <v:group style="position:absolute;left:9036;top:14388;width:20;height:2" coordorigin="9036,14388" coordsize="20,2">
              <v:shape style="position:absolute;left:9036;top:14388;width:20;height:2" coordorigin="9036,14388" coordsize="20,0" path="m9036,14388l9055,14388e" filled="false" stroked="true" strokeweight=".48004pt" strokecolor="#000000">
                <v:path arrowok="t"/>
              </v:shape>
            </v:group>
            <v:group style="position:absolute;left:9055;top:14388;width:20;height:2" coordorigin="9055,14388" coordsize="20,2">
              <v:shape style="position:absolute;left:9055;top:14388;width:20;height:2" coordorigin="9055,14388" coordsize="20,0" path="m9055,14388l9074,14388e" filled="false" stroked="true" strokeweight=".48004pt" strokecolor="#000000">
                <v:path arrowok="t"/>
              </v:shape>
            </v:group>
            <v:group style="position:absolute;left:9074;top:14388;width:20;height:2" coordorigin="9074,14388" coordsize="20,2">
              <v:shape style="position:absolute;left:9074;top:14388;width:20;height:2" coordorigin="9074,14388" coordsize="20,0" path="m9074,14388l9093,14388e" filled="false" stroked="true" strokeweight=".48004pt" strokecolor="#000000">
                <v:path arrowok="t"/>
              </v:shape>
            </v:group>
            <v:group style="position:absolute;left:9093;top:14388;width:20;height:2" coordorigin="9093,14388" coordsize="20,2">
              <v:shape style="position:absolute;left:9093;top:14388;width:20;height:2" coordorigin="9093,14388" coordsize="20,0" path="m9093,14388l9112,14388e" filled="false" stroked="true" strokeweight=".48004pt" strokecolor="#000000">
                <v:path arrowok="t"/>
              </v:shape>
            </v:group>
            <v:group style="position:absolute;left:9112;top:14388;width:20;height:2" coordorigin="9112,14388" coordsize="20,2">
              <v:shape style="position:absolute;left:9112;top:14388;width:20;height:2" coordorigin="9112,14388" coordsize="20,0" path="m9112,14388l9132,14388e" filled="false" stroked="true" strokeweight=".48004pt" strokecolor="#000000">
                <v:path arrowok="t"/>
              </v:shape>
            </v:group>
            <v:group style="position:absolute;left:9132;top:14388;width:20;height:2" coordorigin="9132,14388" coordsize="20,2">
              <v:shape style="position:absolute;left:9132;top:14388;width:20;height:2" coordorigin="9132,14388" coordsize="20,0" path="m9132,14388l9151,14388e" filled="false" stroked="true" strokeweight=".48004pt" strokecolor="#000000">
                <v:path arrowok="t"/>
              </v:shape>
            </v:group>
            <v:group style="position:absolute;left:9151;top:14388;width:20;height:2" coordorigin="9151,14388" coordsize="20,2">
              <v:shape style="position:absolute;left:9151;top:14388;width:20;height:2" coordorigin="9151,14388" coordsize="20,0" path="m9151,14388l9170,14388e" filled="false" stroked="true" strokeweight=".48004pt" strokecolor="#000000">
                <v:path arrowok="t"/>
              </v:shape>
            </v:group>
            <v:group style="position:absolute;left:9170;top:14388;width:20;height:2" coordorigin="9170,14388" coordsize="20,2">
              <v:shape style="position:absolute;left:9170;top:14388;width:20;height:2" coordorigin="9170,14388" coordsize="20,0" path="m9170,14388l9189,14388e" filled="false" stroked="true" strokeweight=".48004pt" strokecolor="#000000">
                <v:path arrowok="t"/>
              </v:shape>
            </v:group>
            <v:group style="position:absolute;left:9189;top:14388;width:20;height:2" coordorigin="9189,14388" coordsize="20,2">
              <v:shape style="position:absolute;left:9189;top:14388;width:20;height:2" coordorigin="9189,14388" coordsize="20,0" path="m9189,14388l9208,14388e" filled="false" stroked="true" strokeweight=".48004pt" strokecolor="#000000">
                <v:path arrowok="t"/>
              </v:shape>
            </v:group>
            <v:group style="position:absolute;left:9208;top:14388;width:20;height:2" coordorigin="9208,14388" coordsize="20,2">
              <v:shape style="position:absolute;left:9208;top:14388;width:20;height:2" coordorigin="9208,14388" coordsize="20,0" path="m9208,14388l9228,14388e" filled="false" stroked="true" strokeweight=".48004pt" strokecolor="#000000">
                <v:path arrowok="t"/>
              </v:shape>
            </v:group>
            <v:group style="position:absolute;left:9228;top:14388;width:20;height:2" coordorigin="9228,14388" coordsize="20,2">
              <v:shape style="position:absolute;left:9228;top:14388;width:20;height:2" coordorigin="9228,14388" coordsize="20,0" path="m9228,14388l9247,14388e" filled="false" stroked="true" strokeweight=".48004pt" strokecolor="#000000">
                <v:path arrowok="t"/>
              </v:shape>
            </v:group>
            <v:group style="position:absolute;left:9247;top:14388;width:20;height:2" coordorigin="9247,14388" coordsize="20,2">
              <v:shape style="position:absolute;left:9247;top:14388;width:20;height:2" coordorigin="9247,14388" coordsize="20,0" path="m9247,14388l9266,14388e" filled="false" stroked="true" strokeweight=".48004pt" strokecolor="#000000">
                <v:path arrowok="t"/>
              </v:shape>
            </v:group>
            <v:group style="position:absolute;left:9266;top:14388;width:20;height:2" coordorigin="9266,14388" coordsize="20,2">
              <v:shape style="position:absolute;left:9266;top:14388;width:20;height:2" coordorigin="9266,14388" coordsize="20,0" path="m9266,14388l9285,14388e" filled="false" stroked="true" strokeweight=".48004pt" strokecolor="#000000">
                <v:path arrowok="t"/>
              </v:shape>
            </v:group>
            <v:group style="position:absolute;left:9285;top:14388;width:20;height:2" coordorigin="9285,14388" coordsize="20,2">
              <v:shape style="position:absolute;left:9285;top:14388;width:20;height:2" coordorigin="9285,14388" coordsize="20,0" path="m9285,14388l9304,14388e" filled="false" stroked="true" strokeweight=".48004pt" strokecolor="#000000">
                <v:path arrowok="t"/>
              </v:shape>
            </v:group>
            <v:group style="position:absolute;left:9304;top:14388;width:20;height:2" coordorigin="9304,14388" coordsize="20,2">
              <v:shape style="position:absolute;left:9304;top:14388;width:20;height:2" coordorigin="9304,14388" coordsize="20,0" path="m9304,14388l9324,14388e" filled="false" stroked="true" strokeweight=".48004pt" strokecolor="#000000">
                <v:path arrowok="t"/>
              </v:shape>
            </v:group>
            <v:group style="position:absolute;left:9324;top:14388;width:20;height:2" coordorigin="9324,14388" coordsize="20,2">
              <v:shape style="position:absolute;left:9324;top:14388;width:20;height:2" coordorigin="9324,14388" coordsize="20,0" path="m9324,14388l9343,14388e" filled="false" stroked="true" strokeweight=".48004pt" strokecolor="#000000">
                <v:path arrowok="t"/>
              </v:shape>
            </v:group>
            <v:group style="position:absolute;left:9343;top:14388;width:20;height:2" coordorigin="9343,14388" coordsize="20,2">
              <v:shape style="position:absolute;left:9343;top:14388;width:20;height:2" coordorigin="9343,14388" coordsize="20,0" path="m9343,14388l9362,14388e" filled="false" stroked="true" strokeweight=".48004pt" strokecolor="#000000">
                <v:path arrowok="t"/>
              </v:shape>
            </v:group>
            <v:group style="position:absolute;left:9362;top:14388;width:20;height:2" coordorigin="9362,14388" coordsize="20,2">
              <v:shape style="position:absolute;left:9362;top:14388;width:20;height:2" coordorigin="9362,14388" coordsize="20,0" path="m9362,14388l9381,14388e" filled="false" stroked="true" strokeweight=".48004pt" strokecolor="#000000">
                <v:path arrowok="t"/>
              </v:shape>
            </v:group>
            <v:group style="position:absolute;left:9381;top:14388;width:20;height:2" coordorigin="9381,14388" coordsize="20,2">
              <v:shape style="position:absolute;left:9381;top:14388;width:20;height:2" coordorigin="9381,14388" coordsize="20,0" path="m9381,14388l9400,14388e" filled="false" stroked="true" strokeweight=".48004pt" strokecolor="#000000">
                <v:path arrowok="t"/>
              </v:shape>
            </v:group>
            <v:group style="position:absolute;left:9400;top:14388;width:20;height:2" coordorigin="9400,14388" coordsize="20,2">
              <v:shape style="position:absolute;left:9400;top:14388;width:20;height:2" coordorigin="9400,14388" coordsize="20,0" path="m9400,14388l9420,14388e" filled="false" stroked="true" strokeweight=".48004pt" strokecolor="#000000">
                <v:path arrowok="t"/>
              </v:shape>
            </v:group>
            <v:group style="position:absolute;left:9420;top:14388;width:20;height:2" coordorigin="9420,14388" coordsize="20,2">
              <v:shape style="position:absolute;left:9420;top:14388;width:20;height:2" coordorigin="9420,14388" coordsize="20,0" path="m9420,14388l9439,14388e" filled="false" stroked="true" strokeweight=".48004pt" strokecolor="#000000">
                <v:path arrowok="t"/>
              </v:shape>
            </v:group>
            <v:group style="position:absolute;left:9439;top:14388;width:20;height:2" coordorigin="9439,14388" coordsize="20,2">
              <v:shape style="position:absolute;left:9439;top:14388;width:20;height:2" coordorigin="9439,14388" coordsize="20,0" path="m9439,14388l9458,14388e" filled="false" stroked="true" strokeweight=".48004pt" strokecolor="#000000">
                <v:path arrowok="t"/>
              </v:shape>
            </v:group>
            <v:group style="position:absolute;left:9458;top:14388;width:20;height:2" coordorigin="9458,14388" coordsize="20,2">
              <v:shape style="position:absolute;left:9458;top:14388;width:20;height:2" coordorigin="9458,14388" coordsize="20,0" path="m9458,14388l9477,14388e" filled="false" stroked="true" strokeweight=".48004pt" strokecolor="#000000">
                <v:path arrowok="t"/>
              </v:shape>
            </v:group>
            <v:group style="position:absolute;left:9477;top:14388;width:20;height:2" coordorigin="9477,14388" coordsize="20,2">
              <v:shape style="position:absolute;left:9477;top:14388;width:20;height:2" coordorigin="9477,14388" coordsize="20,0" path="m9477,14388l9496,14388e" filled="false" stroked="true" strokeweight=".48004pt" strokecolor="#000000">
                <v:path arrowok="t"/>
              </v:shape>
            </v:group>
            <v:group style="position:absolute;left:9496;top:14388;width:20;height:2" coordorigin="9496,14388" coordsize="20,2">
              <v:shape style="position:absolute;left:9496;top:14388;width:20;height:2" coordorigin="9496,14388" coordsize="20,0" path="m9496,14388l9516,14388e" filled="false" stroked="true" strokeweight=".48004pt" strokecolor="#000000">
                <v:path arrowok="t"/>
              </v:shape>
            </v:group>
            <v:group style="position:absolute;left:9516;top:14388;width:20;height:2" coordorigin="9516,14388" coordsize="20,2">
              <v:shape style="position:absolute;left:9516;top:14388;width:20;height:2" coordorigin="9516,14388" coordsize="20,0" path="m9516,14388l9535,14388e" filled="false" stroked="true" strokeweight=".48004pt" strokecolor="#000000">
                <v:path arrowok="t"/>
              </v:shape>
            </v:group>
            <v:group style="position:absolute;left:9535;top:14388;width:20;height:2" coordorigin="9535,14388" coordsize="20,2">
              <v:shape style="position:absolute;left:9535;top:14388;width:20;height:2" coordorigin="9535,14388" coordsize="20,0" path="m9535,14388l9554,14388e" filled="false" stroked="true" strokeweight=".48004pt" strokecolor="#000000">
                <v:path arrowok="t"/>
              </v:shape>
            </v:group>
            <v:group style="position:absolute;left:9554;top:14388;width:20;height:2" coordorigin="9554,14388" coordsize="20,2">
              <v:shape style="position:absolute;left:9554;top:14388;width:20;height:2" coordorigin="9554,14388" coordsize="20,0" path="m9554,14388l9573,14388e" filled="false" stroked="true" strokeweight=".48004pt" strokecolor="#000000">
                <v:path arrowok="t"/>
              </v:shape>
            </v:group>
            <v:group style="position:absolute;left:9573;top:14388;width:20;height:2" coordorigin="9573,14388" coordsize="20,2">
              <v:shape style="position:absolute;left:9573;top:14388;width:20;height:2" coordorigin="9573,14388" coordsize="20,0" path="m9573,14388l9592,14388e" filled="false" stroked="true" strokeweight=".48004pt" strokecolor="#000000">
                <v:path arrowok="t"/>
              </v:shape>
            </v:group>
            <v:group style="position:absolute;left:9592;top:14388;width:20;height:2" coordorigin="9592,14388" coordsize="20,2">
              <v:shape style="position:absolute;left:9592;top:14388;width:20;height:2" coordorigin="9592,14388" coordsize="20,0" path="m9592,14388l9612,14388e" filled="false" stroked="true" strokeweight=".48004pt" strokecolor="#000000">
                <v:path arrowok="t"/>
              </v:shape>
            </v:group>
            <v:group style="position:absolute;left:9612;top:14388;width:20;height:2" coordorigin="9612,14388" coordsize="20,2">
              <v:shape style="position:absolute;left:9612;top:14388;width:20;height:2" coordorigin="9612,14388" coordsize="20,0" path="m9612,14388l9631,14388e" filled="false" stroked="true" strokeweight=".48004pt" strokecolor="#000000">
                <v:path arrowok="t"/>
              </v:shape>
            </v:group>
            <v:group style="position:absolute;left:9631;top:14388;width:20;height:2" coordorigin="9631,14388" coordsize="20,2">
              <v:shape style="position:absolute;left:9631;top:14388;width:20;height:2" coordorigin="9631,14388" coordsize="20,0" path="m9631,14388l9650,14388e" filled="false" stroked="true" strokeweight=".48004pt" strokecolor="#000000">
                <v:path arrowok="t"/>
              </v:shape>
            </v:group>
            <v:group style="position:absolute;left:9650;top:14388;width:20;height:2" coordorigin="9650,14388" coordsize="20,2">
              <v:shape style="position:absolute;left:9650;top:14388;width:20;height:2" coordorigin="9650,14388" coordsize="20,0" path="m9650,14388l9669,14388e" filled="false" stroked="true" strokeweight=".48004pt" strokecolor="#000000">
                <v:path arrowok="t"/>
              </v:shape>
            </v:group>
            <v:group style="position:absolute;left:9669;top:14388;width:20;height:2" coordorigin="9669,14388" coordsize="20,2">
              <v:shape style="position:absolute;left:9669;top:14388;width:20;height:2" coordorigin="9669,14388" coordsize="20,0" path="m9669,14388l9688,14388e" filled="false" stroked="true" strokeweight=".48004pt" strokecolor="#000000">
                <v:path arrowok="t"/>
              </v:shape>
            </v:group>
            <v:group style="position:absolute;left:9688;top:14388;width:20;height:2" coordorigin="9688,14388" coordsize="20,2">
              <v:shape style="position:absolute;left:9688;top:14388;width:20;height:2" coordorigin="9688,14388" coordsize="20,0" path="m9688,14388l9708,14388e" filled="false" stroked="true" strokeweight=".48004pt" strokecolor="#000000">
                <v:path arrowok="t"/>
              </v:shape>
            </v:group>
            <v:group style="position:absolute;left:9708;top:14388;width:20;height:2" coordorigin="9708,14388" coordsize="20,2">
              <v:shape style="position:absolute;left:9708;top:14388;width:20;height:2" coordorigin="9708,14388" coordsize="20,0" path="m9708,14388l9727,14388e" filled="false" stroked="true" strokeweight=".48004pt" strokecolor="#000000">
                <v:path arrowok="t"/>
              </v:shape>
            </v:group>
            <v:group style="position:absolute;left:9727;top:14388;width:20;height:2" coordorigin="9727,14388" coordsize="20,2">
              <v:shape style="position:absolute;left:9727;top:14388;width:20;height:2" coordorigin="9727,14388" coordsize="20,0" path="m9727,14388l9746,14388e" filled="false" stroked="true" strokeweight=".48004pt" strokecolor="#000000">
                <v:path arrowok="t"/>
              </v:shape>
            </v:group>
            <v:group style="position:absolute;left:9746;top:14388;width:20;height:2" coordorigin="9746,14388" coordsize="20,2">
              <v:shape style="position:absolute;left:9746;top:14388;width:20;height:2" coordorigin="9746,14388" coordsize="20,0" path="m9746,14388l9765,14388e" filled="false" stroked="true" strokeweight=".48004pt" strokecolor="#000000">
                <v:path arrowok="t"/>
              </v:shape>
            </v:group>
            <v:group style="position:absolute;left:9765;top:14388;width:20;height:2" coordorigin="9765,14388" coordsize="20,2">
              <v:shape style="position:absolute;left:9765;top:14388;width:20;height:2" coordorigin="9765,14388" coordsize="20,0" path="m9765,14388l9784,14388e" filled="false" stroked="true" strokeweight=".48004pt" strokecolor="#000000">
                <v:path arrowok="t"/>
              </v:shape>
            </v:group>
            <v:group style="position:absolute;left:9784;top:14388;width:20;height:2" coordorigin="9784,14388" coordsize="20,2">
              <v:shape style="position:absolute;left:9784;top:14388;width:20;height:2" coordorigin="9784,14388" coordsize="20,0" path="m9784,14388l9804,14388e" filled="false" stroked="true" strokeweight=".48004pt" strokecolor="#000000">
                <v:path arrowok="t"/>
              </v:shape>
            </v:group>
            <v:group style="position:absolute;left:9804;top:14388;width:20;height:2" coordorigin="9804,14388" coordsize="20,2">
              <v:shape style="position:absolute;left:9804;top:14388;width:20;height:2" coordorigin="9804,14388" coordsize="20,0" path="m9804,14388l9823,14388e" filled="false" stroked="true" strokeweight=".48004pt" strokecolor="#000000">
                <v:path arrowok="t"/>
              </v:shape>
            </v:group>
            <v:group style="position:absolute;left:9823;top:14388;width:20;height:2" coordorigin="9823,14388" coordsize="20,2">
              <v:shape style="position:absolute;left:9823;top:14388;width:20;height:2" coordorigin="9823,14388" coordsize="20,0" path="m9823,14388l9842,14388e" filled="false" stroked="true" strokeweight=".48004pt" strokecolor="#000000">
                <v:path arrowok="t"/>
              </v:shape>
            </v:group>
            <v:group style="position:absolute;left:9842;top:14388;width:20;height:2" coordorigin="9842,14388" coordsize="20,2">
              <v:shape style="position:absolute;left:9842;top:14388;width:20;height:2" coordorigin="9842,14388" coordsize="20,0" path="m9842,14388l9861,14388e" filled="false" stroked="true" strokeweight=".48004pt" strokecolor="#000000">
                <v:path arrowok="t"/>
              </v:shape>
            </v:group>
            <v:group style="position:absolute;left:9861;top:14388;width:20;height:2" coordorigin="9861,14388" coordsize="20,2">
              <v:shape style="position:absolute;left:9861;top:14388;width:20;height:2" coordorigin="9861,14388" coordsize="20,0" path="m9861,14388l9880,14388e" filled="false" stroked="true" strokeweight=".48004pt" strokecolor="#000000">
                <v:path arrowok="t"/>
              </v:shape>
            </v:group>
            <v:group style="position:absolute;left:9880;top:14388;width:20;height:2" coordorigin="9880,14388" coordsize="20,2">
              <v:shape style="position:absolute;left:9880;top:14388;width:20;height:2" coordorigin="9880,14388" coordsize="20,0" path="m9880,14388l9900,14388e" filled="false" stroked="true" strokeweight=".48004pt" strokecolor="#000000">
                <v:path arrowok="t"/>
              </v:shape>
            </v:group>
            <v:group style="position:absolute;left:9900;top:14388;width:20;height:2" coordorigin="9900,14388" coordsize="20,2">
              <v:shape style="position:absolute;left:9900;top:14388;width:20;height:2" coordorigin="9900,14388" coordsize="20,0" path="m9900,14388l9919,14388e" filled="false" stroked="true" strokeweight=".48004pt" strokecolor="#000000">
                <v:path arrowok="t"/>
              </v:shape>
            </v:group>
            <v:group style="position:absolute;left:9919;top:14388;width:20;height:2" coordorigin="9919,14388" coordsize="20,2">
              <v:shape style="position:absolute;left:9919;top:14388;width:20;height:2" coordorigin="9919,14388" coordsize="20,0" path="m9919,14388l9938,14388e" filled="false" stroked="true" strokeweight=".48004pt" strokecolor="#000000">
                <v:path arrowok="t"/>
              </v:shape>
            </v:group>
            <v:group style="position:absolute;left:9938;top:14388;width:20;height:2" coordorigin="9938,14388" coordsize="20,2">
              <v:shape style="position:absolute;left:9938;top:14388;width:20;height:2" coordorigin="9938,14388" coordsize="20,0" path="m9938,14388l9957,14388e" filled="false" stroked="true" strokeweight=".48004pt" strokecolor="#000000">
                <v:path arrowok="t"/>
              </v:shape>
            </v:group>
            <v:group style="position:absolute;left:9957;top:14388;width:20;height:2" coordorigin="9957,14388" coordsize="20,2">
              <v:shape style="position:absolute;left:9957;top:14388;width:20;height:2" coordorigin="9957,14388" coordsize="20,0" path="m9957,14388l9976,14388e" filled="false" stroked="true" strokeweight=".48004pt" strokecolor="#000000">
                <v:path arrowok="t"/>
              </v:shape>
            </v:group>
            <v:group style="position:absolute;left:9976;top:14388;width:20;height:2" coordorigin="9976,14388" coordsize="20,2">
              <v:shape style="position:absolute;left:9976;top:14388;width:20;height:2" coordorigin="9976,14388" coordsize="20,0" path="m9976,14388l9996,14388e" filled="false" stroked="true" strokeweight=".48004pt" strokecolor="#000000">
                <v:path arrowok="t"/>
              </v:shape>
            </v:group>
            <v:group style="position:absolute;left:9996;top:14388;width:20;height:2" coordorigin="9996,14388" coordsize="20,2">
              <v:shape style="position:absolute;left:9996;top:14388;width:20;height:2" coordorigin="9996,14388" coordsize="20,0" path="m9996,14388l10015,14388e" filled="false" stroked="true" strokeweight=".48004pt" strokecolor="#000000">
                <v:path arrowok="t"/>
              </v:shape>
            </v:group>
            <v:group style="position:absolute;left:10015;top:14388;width:20;height:2" coordorigin="10015,14388" coordsize="20,2">
              <v:shape style="position:absolute;left:10015;top:14388;width:20;height:2" coordorigin="10015,14388" coordsize="20,0" path="m10015,14388l10034,14388e" filled="false" stroked="true" strokeweight=".48004pt" strokecolor="#000000">
                <v:path arrowok="t"/>
              </v:shape>
            </v:group>
            <v:group style="position:absolute;left:10034;top:14388;width:20;height:2" coordorigin="10034,14388" coordsize="20,2">
              <v:shape style="position:absolute;left:10034;top:14388;width:20;height:2" coordorigin="10034,14388" coordsize="20,0" path="m10034,14388l10053,14388e" filled="false" stroked="true" strokeweight=".48004pt" strokecolor="#000000">
                <v:path arrowok="t"/>
              </v:shape>
            </v:group>
            <v:group style="position:absolute;left:10053;top:14388;width:20;height:2" coordorigin="10053,14388" coordsize="20,2">
              <v:shape style="position:absolute;left:10053;top:14388;width:20;height:2" coordorigin="10053,14388" coordsize="20,0" path="m10053,14388l10072,14388e" filled="false" stroked="true" strokeweight=".48004pt" strokecolor="#000000">
                <v:path arrowok="t"/>
              </v:shape>
            </v:group>
            <v:group style="position:absolute;left:10072;top:14388;width:20;height:2" coordorigin="10072,14388" coordsize="20,2">
              <v:shape style="position:absolute;left:10072;top:14388;width:20;height:2" coordorigin="10072,14388" coordsize="20,0" path="m10072,14388l10092,14388e" filled="false" stroked="true" strokeweight=".48004pt" strokecolor="#000000">
                <v:path arrowok="t"/>
              </v:shape>
            </v:group>
            <v:group style="position:absolute;left:10092;top:14388;width:20;height:2" coordorigin="10092,14388" coordsize="20,2">
              <v:shape style="position:absolute;left:10092;top:14388;width:20;height:2" coordorigin="10092,14388" coordsize="20,0" path="m10092,14388l10111,14388e" filled="false" stroked="true" strokeweight=".48004pt" strokecolor="#000000">
                <v:path arrowok="t"/>
              </v:shape>
            </v:group>
            <v:group style="position:absolute;left:10111;top:14388;width:20;height:2" coordorigin="10111,14388" coordsize="20,2">
              <v:shape style="position:absolute;left:10111;top:14388;width:20;height:2" coordorigin="10111,14388" coordsize="20,0" path="m10111,14388l10130,14388e" filled="false" stroked="true" strokeweight=".48004pt" strokecolor="#000000">
                <v:path arrowok="t"/>
              </v:shape>
            </v:group>
            <v:group style="position:absolute;left:10130;top:14388;width:20;height:2" coordorigin="10130,14388" coordsize="20,2">
              <v:shape style="position:absolute;left:10130;top:14388;width:20;height:2" coordorigin="10130,14388" coordsize="20,0" path="m10130,14388l10149,14388e" filled="false" stroked="true" strokeweight=".48004pt" strokecolor="#000000">
                <v:path arrowok="t"/>
              </v:shape>
            </v:group>
            <v:group style="position:absolute;left:10149;top:14388;width:20;height:2" coordorigin="10149,14388" coordsize="20,2">
              <v:shape style="position:absolute;left:10149;top:14388;width:20;height:2" coordorigin="10149,14388" coordsize="20,0" path="m10149,14388l10168,14388e" filled="false" stroked="true" strokeweight=".48004pt" strokecolor="#000000">
                <v:path arrowok="t"/>
              </v:shape>
            </v:group>
            <v:group style="position:absolute;left:10168;top:14388;width:20;height:2" coordorigin="10168,14388" coordsize="20,2">
              <v:shape style="position:absolute;left:10168;top:14388;width:20;height:2" coordorigin="10168,14388" coordsize="20,0" path="m10168,14388l10188,14388e" filled="false" stroked="true" strokeweight=".48004pt" strokecolor="#000000">
                <v:path arrowok="t"/>
              </v:shape>
              <v:shape style="position:absolute;left:10188;top:14383;width:2;height:10" type="#_x0000_t75" stroked="false">
                <v:imagedata r:id="rId63" o:title=""/>
              </v:shape>
            </v:group>
            <v:group style="position:absolute;left:2727;top:14392;width:10;height:20" coordorigin="2727,14392" coordsize="10,20">
              <v:shape style="position:absolute;left:2727;top:14392;width:10;height:20" coordorigin="2727,14392" coordsize="10,20" path="m2727,14412l2736,14412,2736,14392,2727,14392,2727,14412xe" filled="true" fillcolor="#000000" stroked="false">
                <v:path arrowok="t"/>
                <v:fill type="solid"/>
              </v:shape>
            </v:group>
            <v:group style="position:absolute;left:2727;top:14412;width:10;height:20" coordorigin="2727,14412" coordsize="10,20">
              <v:shape style="position:absolute;left:2727;top:14412;width:10;height:20" coordorigin="2727,14412" coordsize="10,20" path="m2727,14431l2736,14431,2736,14412,2727,14412,2727,14431xe" filled="true" fillcolor="#000000" stroked="false">
                <v:path arrowok="t"/>
                <v:fill type="solid"/>
              </v:shape>
            </v:group>
            <v:group style="position:absolute;left:2727;top:14431;width:10;height:20" coordorigin="2727,14431" coordsize="10,20">
              <v:shape style="position:absolute;left:2727;top:14431;width:10;height:20" coordorigin="2727,14431" coordsize="10,20" path="m2727,14450l2736,14450,2736,14431,2727,14431,2727,14450xe" filled="true" fillcolor="#000000" stroked="false">
                <v:path arrowok="t"/>
                <v:fill type="solid"/>
              </v:shape>
            </v:group>
            <v:group style="position:absolute;left:2727;top:14450;width:10;height:20" coordorigin="2727,14450" coordsize="10,20">
              <v:shape style="position:absolute;left:2727;top:14450;width:10;height:20" coordorigin="2727,14450" coordsize="10,20" path="m2727,14469l2736,14469,2736,14450,2727,14450,2727,14469xe" filled="true" fillcolor="#000000" stroked="false">
                <v:path arrowok="t"/>
                <v:fill type="solid"/>
              </v:shape>
            </v:group>
            <v:group style="position:absolute;left:2727;top:14469;width:10;height:20" coordorigin="2727,14469" coordsize="10,20">
              <v:shape style="position:absolute;left:2727;top:14469;width:10;height:20" coordorigin="2727,14469" coordsize="10,20" path="m2727,14488l2736,14488,2736,14469,2727,14469,2727,14488xe" filled="true" fillcolor="#000000" stroked="false">
                <v:path arrowok="t"/>
                <v:fill type="solid"/>
              </v:shape>
            </v:group>
            <v:group style="position:absolute;left:2727;top:14488;width:10;height:20" coordorigin="2727,14488" coordsize="10,20">
              <v:shape style="position:absolute;left:2727;top:14488;width:10;height:20" coordorigin="2727,14488" coordsize="10,20" path="m2727,14508l2736,14508,2736,14488,2727,14488,2727,14508xe" filled="true" fillcolor="#000000" stroked="false">
                <v:path arrowok="t"/>
                <v:fill type="solid"/>
              </v:shape>
            </v:group>
            <v:group style="position:absolute;left:2727;top:14508;width:10;height:20" coordorigin="2727,14508" coordsize="10,20">
              <v:shape style="position:absolute;left:2727;top:14508;width:10;height:20" coordorigin="2727,14508" coordsize="10,20" path="m2727,14527l2736,14527,2736,14508,2727,14508,2727,14527xe" filled="true" fillcolor="#000000" stroked="false">
                <v:path arrowok="t"/>
                <v:fill type="solid"/>
              </v:shape>
            </v:group>
            <v:group style="position:absolute;left:2727;top:14527;width:10;height:20" coordorigin="2727,14527" coordsize="10,20">
              <v:shape style="position:absolute;left:2727;top:14527;width:10;height:20" coordorigin="2727,14527" coordsize="10,20" path="m2727,14546l2736,14546,2736,14527,2727,14527,2727,14546xe" filled="true" fillcolor="#000000" stroked="false">
                <v:path arrowok="t"/>
                <v:fill type="solid"/>
              </v:shape>
            </v:group>
            <v:group style="position:absolute;left:2727;top:14546;width:10;height:20" coordorigin="2727,14546" coordsize="10,20">
              <v:shape style="position:absolute;left:2727;top:14546;width:10;height:20" coordorigin="2727,14546" coordsize="10,20" path="m2727,14565l2736,14565,2736,14546,2727,14546,2727,14565xe" filled="true" fillcolor="#000000" stroked="false">
                <v:path arrowok="t"/>
                <v:fill type="solid"/>
              </v:shape>
            </v:group>
            <v:group style="position:absolute;left:2727;top:14565;width:10;height:20" coordorigin="2727,14565" coordsize="10,20">
              <v:shape style="position:absolute;left:2727;top:14565;width:10;height:20" coordorigin="2727,14565" coordsize="10,20" path="m2727,14584l2736,14584,2736,14565,2727,14565,2727,14584xe" filled="true" fillcolor="#000000" stroked="false">
                <v:path arrowok="t"/>
                <v:fill type="solid"/>
              </v:shape>
            </v:group>
            <v:group style="position:absolute;left:2727;top:14584;width:10;height:20" coordorigin="2727,14584" coordsize="10,20">
              <v:shape style="position:absolute;left:2727;top:14584;width:10;height:20" coordorigin="2727,14584" coordsize="10,20" path="m2727,14604l2736,14604,2736,14584,2727,14584,2727,14604xe" filled="true" fillcolor="#000000" stroked="false">
                <v:path arrowok="t"/>
                <v:fill type="solid"/>
              </v:shape>
            </v:group>
            <v:group style="position:absolute;left:2727;top:14604;width:10;height:20" coordorigin="2727,14604" coordsize="10,20">
              <v:shape style="position:absolute;left:2727;top:14604;width:10;height:20" coordorigin="2727,14604" coordsize="10,20" path="m2727,14623l2736,14623,2736,14604,2727,14604,2727,14623xe" filled="true" fillcolor="#000000" stroked="false">
                <v:path arrowok="t"/>
                <v:fill type="solid"/>
              </v:shape>
            </v:group>
            <v:group style="position:absolute;left:2727;top:14623;width:10;height:20" coordorigin="2727,14623" coordsize="10,20">
              <v:shape style="position:absolute;left:2727;top:14623;width:10;height:20" coordorigin="2727,14623" coordsize="10,20" path="m2727,14642l2736,14642,2736,14623,2727,14623,2727,14642xe" filled="true" fillcolor="#000000" stroked="false">
                <v:path arrowok="t"/>
                <v:fill type="solid"/>
              </v:shape>
            </v:group>
            <v:group style="position:absolute;left:2727;top:14642;width:10;height:20" coordorigin="2727,14642" coordsize="10,20">
              <v:shape style="position:absolute;left:2727;top:14642;width:10;height:20" coordorigin="2727,14642" coordsize="10,20" path="m2727,14661l2736,14661,2736,14642,2727,14642,2727,14661xe" filled="true" fillcolor="#000000" stroked="false">
                <v:path arrowok="t"/>
                <v:fill type="solid"/>
              </v:shape>
            </v:group>
            <v:group style="position:absolute;left:2727;top:14661;width:10;height:20" coordorigin="2727,14661" coordsize="10,20">
              <v:shape style="position:absolute;left:2727;top:14661;width:10;height:20" coordorigin="2727,14661" coordsize="10,20" path="m2727,14680l2736,14680,2736,14661,2727,14661,2727,14680xe" filled="true" fillcolor="#000000" stroked="false">
                <v:path arrowok="t"/>
                <v:fill type="solid"/>
              </v:shape>
            </v:group>
            <v:group style="position:absolute;left:2727;top:14680;width:10;height:20" coordorigin="2727,14680" coordsize="10,20">
              <v:shape style="position:absolute;left:2727;top:14680;width:10;height:20" coordorigin="2727,14680" coordsize="10,20" path="m2727,14700l2736,14700,2736,14680,2727,14680,2727,14700xe" filled="true" fillcolor="#000000" stroked="false">
                <v:path arrowok="t"/>
                <v:fill type="solid"/>
              </v:shape>
            </v:group>
            <v:group style="position:absolute;left:2727;top:14700;width:10;height:20" coordorigin="2727,14700" coordsize="10,20">
              <v:shape style="position:absolute;left:2727;top:14700;width:10;height:20" coordorigin="2727,14700" coordsize="10,20" path="m2727,14719l2736,14719,2736,14700,2727,14700,2727,14719xe" filled="true" fillcolor="#000000" stroked="false">
                <v:path arrowok="t"/>
                <v:fill type="solid"/>
              </v:shape>
            </v:group>
            <v:group style="position:absolute;left:2727;top:14719;width:10;height:20" coordorigin="2727,14719" coordsize="10,20">
              <v:shape style="position:absolute;left:2727;top:14719;width:10;height:20" coordorigin="2727,14719" coordsize="10,20" path="m2727,14738l2736,14738,2736,14719,2727,14719,2727,14738xe" filled="true" fillcolor="#000000" stroked="false">
                <v:path arrowok="t"/>
                <v:fill type="solid"/>
              </v:shape>
            </v:group>
            <v:group style="position:absolute;left:2727;top:14738;width:10;height:20" coordorigin="2727,14738" coordsize="10,20">
              <v:shape style="position:absolute;left:2727;top:14738;width:10;height:20" coordorigin="2727,14738" coordsize="10,20" path="m2727,14757l2736,14757,2736,14738,2727,14738,2727,14757xe" filled="true" fillcolor="#000000" stroked="false">
                <v:path arrowok="t"/>
                <v:fill type="solid"/>
              </v:shape>
            </v:group>
            <v:group style="position:absolute;left:2727;top:14757;width:10;height:20" coordorigin="2727,14757" coordsize="10,20">
              <v:shape style="position:absolute;left:2727;top:14757;width:10;height:20" coordorigin="2727,14757" coordsize="10,20" path="m2727,14776l2736,14776,2736,14757,2727,14757,2727,14776xe" filled="true" fillcolor="#000000" stroked="false">
                <v:path arrowok="t"/>
                <v:fill type="solid"/>
              </v:shape>
            </v:group>
            <v:group style="position:absolute;left:2727;top:14776;width:10;height:20" coordorigin="2727,14776" coordsize="10,20">
              <v:shape style="position:absolute;left:2727;top:14776;width:10;height:20" coordorigin="2727,14776" coordsize="10,20" path="m2727,14796l2736,14796,2736,14776,2727,14776,2727,14796xe" filled="true" fillcolor="#000000" stroked="false">
                <v:path arrowok="t"/>
                <v:fill type="solid"/>
              </v:shape>
            </v:group>
            <v:group style="position:absolute;left:2727;top:14796;width:10;height:20" coordorigin="2727,14796" coordsize="10,20">
              <v:shape style="position:absolute;left:2727;top:14796;width:10;height:20" coordorigin="2727,14796" coordsize="10,20" path="m2727,14815l2736,14815,2736,14796,2727,14796,2727,14815xe" filled="true" fillcolor="#000000" stroked="false">
                <v:path arrowok="t"/>
                <v:fill type="solid"/>
              </v:shape>
            </v:group>
            <v:group style="position:absolute;left:2727;top:14815;width:10;height:20" coordorigin="2727,14815" coordsize="10,20">
              <v:shape style="position:absolute;left:2727;top:14815;width:10;height:20" coordorigin="2727,14815" coordsize="10,20" path="m2727,14834l2736,14834,2736,14815,2727,14815,2727,14834xe" filled="true" fillcolor="#000000" stroked="false">
                <v:path arrowok="t"/>
                <v:fill type="solid"/>
              </v:shape>
            </v:group>
            <v:group style="position:absolute;left:2727;top:14834;width:10;height:20" coordorigin="2727,14834" coordsize="10,20">
              <v:shape style="position:absolute;left:2727;top:14834;width:10;height:20" coordorigin="2727,14834" coordsize="10,20" path="m2727,14853l2736,14853,2736,14834,2727,14834,2727,14853xe" filled="true" fillcolor="#000000" stroked="false">
                <v:path arrowok="t"/>
                <v:fill type="solid"/>
              </v:shape>
            </v:group>
            <v:group style="position:absolute;left:2727;top:14853;width:10;height:20" coordorigin="2727,14853" coordsize="10,20">
              <v:shape style="position:absolute;left:2727;top:14853;width:10;height:20" coordorigin="2727,14853" coordsize="10,20" path="m2727,14872l2736,14872,2736,14853,2727,14853,2727,14872xe" filled="true" fillcolor="#000000" stroked="false">
                <v:path arrowok="t"/>
                <v:fill type="solid"/>
              </v:shape>
            </v:group>
            <v:group style="position:absolute;left:2727;top:14872;width:10;height:20" coordorigin="2727,14872" coordsize="10,20">
              <v:shape style="position:absolute;left:2727;top:14872;width:10;height:20" coordorigin="2727,14872" coordsize="10,20" path="m2727,14892l2736,14892,2736,14872,2727,14872,2727,14892xe" filled="true" fillcolor="#000000" stroked="false">
                <v:path arrowok="t"/>
                <v:fill type="solid"/>
              </v:shape>
            </v:group>
            <v:group style="position:absolute;left:2727;top:14892;width:10;height:20" coordorigin="2727,14892" coordsize="10,20">
              <v:shape style="position:absolute;left:2727;top:14892;width:10;height:20" coordorigin="2727,14892" coordsize="10,20" path="m2727,14911l2736,14911,2736,14892,2727,14892,2727,14911xe" filled="true" fillcolor="#000000" stroked="false">
                <v:path arrowok="t"/>
                <v:fill type="solid"/>
              </v:shape>
            </v:group>
            <v:group style="position:absolute;left:2727;top:14911;width:10;height:20" coordorigin="2727,14911" coordsize="10,20">
              <v:shape style="position:absolute;left:2727;top:14911;width:10;height:20" coordorigin="2727,14911" coordsize="10,20" path="m2727,14930l2736,14930,2736,14911,2727,14911,2727,14930xe" filled="true" fillcolor="#000000" stroked="false">
                <v:path arrowok="t"/>
                <v:fill type="solid"/>
              </v:shape>
            </v:group>
            <v:group style="position:absolute;left:2727;top:14930;width:10;height:20" coordorigin="2727,14930" coordsize="10,20">
              <v:shape style="position:absolute;left:2727;top:14930;width:10;height:20" coordorigin="2727,14930" coordsize="10,20" path="m2727,14949l2736,14949,2736,14930,2727,14930,2727,14949xe" filled="true" fillcolor="#000000" stroked="false">
                <v:path arrowok="t"/>
                <v:fill type="solid"/>
              </v:shape>
            </v:group>
            <v:group style="position:absolute;left:2727;top:14949;width:10;height:20" coordorigin="2727,14949" coordsize="10,20">
              <v:shape style="position:absolute;left:2727;top:14949;width:10;height:20" coordorigin="2727,14949" coordsize="10,20" path="m2727,14968l2736,14968,2736,14949,2727,14949,2727,14968xe" filled="true" fillcolor="#000000" stroked="false">
                <v:path arrowok="t"/>
                <v:fill type="solid"/>
              </v:shape>
            </v:group>
            <v:group style="position:absolute;left:2727;top:14968;width:10;height:20" coordorigin="2727,14968" coordsize="10,20">
              <v:shape style="position:absolute;left:2727;top:14968;width:10;height:20" coordorigin="2727,14968" coordsize="10,20" path="m2727,14988l2736,14988,2736,14968,2727,14968,2727,14988xe" filled="true" fillcolor="#000000" stroked="false">
                <v:path arrowok="t"/>
                <v:fill type="solid"/>
              </v:shape>
            </v:group>
            <v:group style="position:absolute;left:2727;top:14988;width:10;height:20" coordorigin="2727,14988" coordsize="10,20">
              <v:shape style="position:absolute;left:2727;top:14988;width:10;height:20" coordorigin="2727,14988" coordsize="10,20" path="m2727,15007l2736,15007,2736,14988,2727,14988,2727,15007xe" filled="true" fillcolor="#000000" stroked="false">
                <v:path arrowok="t"/>
                <v:fill type="solid"/>
              </v:shape>
            </v:group>
            <v:group style="position:absolute;left:2727;top:15007;width:10;height:20" coordorigin="2727,15007" coordsize="10,20">
              <v:shape style="position:absolute;left:2727;top:15007;width:10;height:20" coordorigin="2727,15007" coordsize="10,20" path="m2727,15026l2736,15026,2736,15007,2727,15007,2727,15026xe" filled="true" fillcolor="#000000" stroked="false">
                <v:path arrowok="t"/>
                <v:fill type="solid"/>
              </v:shape>
            </v:group>
            <v:group style="position:absolute;left:2727;top:15026;width:10;height:20" coordorigin="2727,15026" coordsize="10,20">
              <v:shape style="position:absolute;left:2727;top:15026;width:10;height:20" coordorigin="2727,15026" coordsize="10,20" path="m2727,15045l2736,15045,2736,15026,2727,15026,2727,15045xe" filled="true" fillcolor="#000000" stroked="false">
                <v:path arrowok="t"/>
                <v:fill type="solid"/>
              </v:shape>
            </v:group>
            <v:group style="position:absolute;left:2727;top:15045;width:10;height:20" coordorigin="2727,15045" coordsize="10,20">
              <v:shape style="position:absolute;left:2727;top:15045;width:10;height:20" coordorigin="2727,15045" coordsize="10,20" path="m2727,15064l2736,15064,2736,15045,2727,15045,2727,15064xe" filled="true" fillcolor="#000000" stroked="false">
                <v:path arrowok="t"/>
                <v:fill type="solid"/>
              </v:shape>
            </v:group>
            <v:group style="position:absolute;left:2727;top:15064;width:10;height:20" coordorigin="2727,15064" coordsize="10,20">
              <v:shape style="position:absolute;left:2727;top:15064;width:10;height:20" coordorigin="2727,15064" coordsize="10,20" path="m2727,15084l2736,15084,2736,15064,2727,15064,2727,15084xe" filled="true" fillcolor="#000000" stroked="false">
                <v:path arrowok="t"/>
                <v:fill type="solid"/>
              </v:shape>
            </v:group>
            <v:group style="position:absolute;left:2727;top:15084;width:10;height:20" coordorigin="2727,15084" coordsize="10,20">
              <v:shape style="position:absolute;left:2727;top:15084;width:10;height:20" coordorigin="2727,15084" coordsize="10,20" path="m2727,15103l2736,15103,2736,15084,2727,15084,2727,15103xe" filled="true" fillcolor="#000000" stroked="false">
                <v:path arrowok="t"/>
                <v:fill type="solid"/>
              </v:shape>
            </v:group>
            <v:group style="position:absolute;left:2727;top:15103;width:10;height:20" coordorigin="2727,15103" coordsize="10,20">
              <v:shape style="position:absolute;left:2727;top:15103;width:10;height:20" coordorigin="2727,15103" coordsize="10,20" path="m2727,15122l2736,15122,2736,15103,2727,15103,2727,15122xe" filled="true" fillcolor="#000000" stroked="false">
                <v:path arrowok="t"/>
                <v:fill type="solid"/>
              </v:shape>
            </v:group>
            <v:group style="position:absolute;left:1678;top:15208;width:1049;height:2" coordorigin="1678,15208" coordsize="1049,2">
              <v:shape style="position:absolute;left:1678;top:15208;width:1049;height:2" coordorigin="1678,15208" coordsize="1049,0" path="m1678,15208l2727,15208e" filled="false" stroked="true" strokeweight="1.44pt" strokecolor="#000000">
                <v:path arrowok="t"/>
              </v:shape>
            </v:group>
            <v:group style="position:absolute;left:2727;top:15122;width:10;height:20" coordorigin="2727,15122" coordsize="10,20">
              <v:shape style="position:absolute;left:2727;top:15122;width:10;height:20" coordorigin="2727,15122" coordsize="10,20" path="m2727,15141l2736,15141,2736,15122,2727,15122,2727,15141xe" filled="true" fillcolor="#000000" stroked="false">
                <v:path arrowok="t"/>
                <v:fill type="solid"/>
              </v:shape>
            </v:group>
            <v:group style="position:absolute;left:2727;top:15141;width:10;height:20" coordorigin="2727,15141" coordsize="10,20">
              <v:shape style="position:absolute;left:2727;top:15141;width:10;height:20" coordorigin="2727,15141" coordsize="10,20" path="m2727,15160l2736,15160,2736,15141,2727,15141,2727,15160xe" filled="true" fillcolor="#000000" stroked="false">
                <v:path arrowok="t"/>
                <v:fill type="solid"/>
              </v:shape>
            </v:group>
            <v:group style="position:absolute;left:2727;top:15160;width:10;height:20" coordorigin="2727,15160" coordsize="10,20">
              <v:shape style="position:absolute;left:2727;top:15160;width:10;height:20" coordorigin="2727,15160" coordsize="10,20" path="m2727,15180l2736,15180,2736,15160,2727,15160,2727,15180xe" filled="true" fillcolor="#000000" stroked="false">
                <v:path arrowok="t"/>
                <v:fill type="solid"/>
              </v:shape>
            </v:group>
            <v:group style="position:absolute;left:2727;top:15187;width:10;height:2" coordorigin="2727,15187" coordsize="10,2">
              <v:shape style="position:absolute;left:2727;top:15187;width:10;height:2" coordorigin="2727,15187" coordsize="10,0" path="m2727,15187l2736,15187e" filled="false" stroked="true" strokeweight=".71997pt" strokecolor="#000000">
                <v:path arrowok="t"/>
              </v:shape>
            </v:group>
            <v:group style="position:absolute;left:2727;top:15208;width:29;height:2" coordorigin="2727,15208" coordsize="29,2">
              <v:shape style="position:absolute;left:2727;top:15208;width:29;height:2" coordorigin="2727,15208" coordsize="29,0" path="m2727,15208l2756,15208e" filled="false" stroked="true" strokeweight="1.44pt" strokecolor="#000000">
                <v:path arrowok="t"/>
              </v:shape>
            </v:group>
            <v:group style="position:absolute;left:2756;top:15208;width:7435;height:2" coordorigin="2756,15208" coordsize="7435,2">
              <v:shape style="position:absolute;left:2756;top:15208;width:7435;height:2" coordorigin="2756,15208" coordsize="7435,0" path="m2756,15208l10190,15208e" filled="false" stroked="true" strokeweight="1.44pt" strokecolor="#000000">
                <v:path arrowok="t"/>
              </v:shape>
            </v:group>
            <w10:wrap type="none"/>
          </v:group>
        </w:pict>
      </w:r>
    </w:p>
    <w:p>
      <w:pPr>
        <w:spacing w:line="489" w:lineRule="auto" w:before="54"/>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进度或预</w:t>
      </w:r>
      <w:r>
        <w:rPr>
          <w:rFonts w:ascii="宋体" w:hAnsi="宋体" w:cs="宋体" w:eastAsia="宋体" w:hint="default"/>
          <w:spacing w:val="-50"/>
          <w:sz w:val="15"/>
          <w:szCs w:val="15"/>
        </w:rPr>
        <w:t> </w:t>
      </w:r>
      <w:r>
        <w:rPr>
          <w:rFonts w:ascii="宋体" w:hAnsi="宋体" w:cs="宋体" w:eastAsia="宋体" w:hint="default"/>
          <w:sz w:val="15"/>
          <w:szCs w:val="15"/>
        </w:rPr>
        <w:t>计</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收益的情</w:t>
      </w:r>
      <w:r>
        <w:rPr>
          <w:rFonts w:ascii="宋体" w:hAnsi="宋体" w:cs="宋体" w:eastAsia="宋体" w:hint="default"/>
          <w:spacing w:val="-50"/>
          <w:sz w:val="15"/>
          <w:szCs w:val="15"/>
        </w:rPr>
        <w:t> </w:t>
      </w:r>
      <w:r>
        <w:rPr>
          <w:rFonts w:ascii="宋体" w:hAnsi="宋体" w:cs="宋体" w:eastAsia="宋体" w:hint="default"/>
          <w:sz w:val="15"/>
          <w:szCs w:val="15"/>
        </w:rPr>
        <w:t>况</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和原因（</w:t>
      </w:r>
      <w:r>
        <w:rPr>
          <w:rFonts w:ascii="宋体" w:hAnsi="宋体" w:cs="宋体" w:eastAsia="宋体" w:hint="default"/>
          <w:spacing w:val="-50"/>
          <w:sz w:val="15"/>
          <w:szCs w:val="15"/>
        </w:rPr>
        <w:t> </w:t>
      </w:r>
      <w:r>
        <w:rPr>
          <w:rFonts w:ascii="宋体" w:hAnsi="宋体" w:cs="宋体" w:eastAsia="宋体" w:hint="default"/>
          <w:sz w:val="15"/>
          <w:szCs w:val="15"/>
        </w:rPr>
        <w:t>分</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具体项目）</w:t>
      </w:r>
    </w:p>
    <w:p>
      <w:pPr>
        <w:spacing w:line="489" w:lineRule="auto" w:before="58"/>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项目可行</w:t>
      </w:r>
      <w:r>
        <w:rPr>
          <w:rFonts w:ascii="宋体" w:hAnsi="宋体" w:cs="宋体" w:eastAsia="宋体" w:hint="default"/>
          <w:spacing w:val="-50"/>
          <w:sz w:val="15"/>
          <w:szCs w:val="15"/>
        </w:rPr>
        <w:t> </w:t>
      </w:r>
      <w:r>
        <w:rPr>
          <w:rFonts w:ascii="宋体" w:hAnsi="宋体" w:cs="宋体" w:eastAsia="宋体" w:hint="default"/>
          <w:sz w:val="15"/>
          <w:szCs w:val="15"/>
        </w:rPr>
        <w:t>性</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发生重大</w:t>
      </w:r>
      <w:r>
        <w:rPr>
          <w:rFonts w:ascii="宋体" w:hAnsi="宋体" w:cs="宋体" w:eastAsia="宋体" w:hint="default"/>
          <w:spacing w:val="-50"/>
          <w:sz w:val="15"/>
          <w:szCs w:val="15"/>
        </w:rPr>
        <w:t> </w:t>
      </w:r>
      <w:r>
        <w:rPr>
          <w:rFonts w:ascii="宋体" w:hAnsi="宋体" w:cs="宋体" w:eastAsia="宋体" w:hint="default"/>
          <w:sz w:val="15"/>
          <w:szCs w:val="15"/>
        </w:rPr>
        <w:t>变</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化的情况</w:t>
      </w:r>
      <w:r>
        <w:rPr>
          <w:rFonts w:ascii="宋体" w:hAnsi="宋体" w:cs="宋体" w:eastAsia="宋体" w:hint="default"/>
          <w:spacing w:val="-46"/>
          <w:sz w:val="15"/>
          <w:szCs w:val="15"/>
        </w:rPr>
        <w:t> </w:t>
      </w:r>
      <w:r>
        <w:rPr>
          <w:rFonts w:ascii="宋体" w:hAnsi="宋体" w:cs="宋体" w:eastAsia="宋体" w:hint="default"/>
          <w:sz w:val="15"/>
          <w:szCs w:val="15"/>
        </w:rPr>
        <w:t>说</w:t>
      </w:r>
    </w:p>
    <w:p>
      <w:pPr>
        <w:tabs>
          <w:tab w:pos="1279" w:val="left" w:leader="none"/>
        </w:tabs>
        <w:spacing w:line="247" w:lineRule="exact" w:before="0"/>
        <w:ind w:left="240" w:right="0" w:firstLine="0"/>
        <w:jc w:val="both"/>
        <w:rPr>
          <w:rFonts w:ascii="Times New Roman" w:hAnsi="Times New Roman" w:cs="Times New Roman" w:eastAsia="Times New Roman" w:hint="default"/>
          <w:sz w:val="15"/>
          <w:szCs w:val="15"/>
        </w:rPr>
      </w:pPr>
      <w:r>
        <w:rPr>
          <w:rFonts w:ascii="宋体" w:hAnsi="宋体" w:cs="宋体" w:eastAsia="宋体" w:hint="default"/>
          <w:position w:val="-5"/>
          <w:sz w:val="15"/>
          <w:szCs w:val="15"/>
        </w:rPr>
        <w:t>明</w:t>
        <w:tab/>
      </w:r>
      <w:r>
        <w:rPr>
          <w:rFonts w:ascii="宋体" w:hAnsi="宋体" w:cs="宋体" w:eastAsia="宋体" w:hint="default"/>
          <w:spacing w:val="-2"/>
          <w:sz w:val="15"/>
          <w:szCs w:val="15"/>
        </w:rPr>
        <w:t>电子标签生产线建设项目已变更募集资金使用，详见附表</w:t>
      </w:r>
      <w:r>
        <w:rPr>
          <w:rFonts w:ascii="宋体" w:hAnsi="宋体" w:cs="宋体" w:eastAsia="宋体" w:hint="default"/>
          <w:spacing w:val="6"/>
          <w:sz w:val="15"/>
          <w:szCs w:val="15"/>
        </w:rPr>
        <w:t> </w:t>
      </w:r>
      <w:r>
        <w:rPr>
          <w:rFonts w:ascii="Times New Roman" w:hAnsi="Times New Roman" w:cs="Times New Roman" w:eastAsia="Times New Roman" w:hint="default"/>
          <w:sz w:val="15"/>
          <w:szCs w:val="15"/>
        </w:rPr>
        <w:t>2</w:t>
      </w:r>
    </w:p>
    <w:p>
      <w:pPr>
        <w:spacing w:line="240" w:lineRule="auto" w:before="7"/>
        <w:rPr>
          <w:rFonts w:ascii="Times New Roman" w:hAnsi="Times New Roman" w:cs="Times New Roman" w:eastAsia="Times New Roman" w:hint="default"/>
          <w:sz w:val="13"/>
          <w:szCs w:val="13"/>
        </w:rPr>
      </w:pPr>
    </w:p>
    <w:p>
      <w:pPr>
        <w:spacing w:line="489" w:lineRule="auto" w:before="54"/>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超募资金</w:t>
      </w:r>
      <w:r>
        <w:rPr>
          <w:rFonts w:ascii="宋体" w:hAnsi="宋体" w:cs="宋体" w:eastAsia="宋体" w:hint="default"/>
          <w:spacing w:val="-50"/>
          <w:sz w:val="15"/>
          <w:szCs w:val="15"/>
        </w:rPr>
        <w:t> </w:t>
      </w:r>
      <w:r>
        <w:rPr>
          <w:rFonts w:ascii="宋体" w:hAnsi="宋体" w:cs="宋体" w:eastAsia="宋体" w:hint="default"/>
          <w:sz w:val="15"/>
          <w:szCs w:val="15"/>
        </w:rPr>
        <w:t>的</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0"/>
          <w:sz w:val="15"/>
          <w:szCs w:val="15"/>
        </w:rPr>
        <w:t>金额、</w:t>
      </w:r>
      <w:r>
        <w:rPr>
          <w:rFonts w:ascii="宋体" w:hAnsi="宋体" w:cs="宋体" w:eastAsia="宋体" w:hint="default"/>
          <w:spacing w:val="-57"/>
          <w:sz w:val="15"/>
          <w:szCs w:val="15"/>
        </w:rPr>
        <w:t> </w:t>
      </w:r>
      <w:r>
        <w:rPr>
          <w:rFonts w:ascii="宋体" w:hAnsi="宋体" w:cs="宋体" w:eastAsia="宋体" w:hint="default"/>
          <w:sz w:val="15"/>
          <w:szCs w:val="15"/>
        </w:rPr>
        <w:t>用</w:t>
      </w:r>
      <w:r>
        <w:rPr>
          <w:rFonts w:ascii="宋体" w:hAnsi="宋体" w:cs="宋体" w:eastAsia="宋体" w:hint="default"/>
          <w:spacing w:val="-53"/>
          <w:sz w:val="15"/>
          <w:szCs w:val="15"/>
        </w:rPr>
        <w:t> </w:t>
      </w:r>
      <w:r>
        <w:rPr>
          <w:rFonts w:ascii="宋体" w:hAnsi="宋体" w:cs="宋体" w:eastAsia="宋体" w:hint="default"/>
          <w:sz w:val="15"/>
          <w:szCs w:val="15"/>
        </w:rPr>
        <w:t>途</w:t>
      </w:r>
      <w:r>
        <w:rPr>
          <w:rFonts w:ascii="宋体" w:hAnsi="宋体" w:cs="宋体" w:eastAsia="宋体" w:hint="default"/>
          <w:w w:val="100"/>
          <w:sz w:val="15"/>
          <w:szCs w:val="15"/>
        </w:rPr>
        <w:t> </w:t>
      </w:r>
      <w:r>
        <w:rPr>
          <w:rFonts w:ascii="宋体" w:hAnsi="宋体" w:cs="宋体" w:eastAsia="宋体" w:hint="default"/>
          <w:spacing w:val="11"/>
          <w:sz w:val="15"/>
          <w:szCs w:val="15"/>
        </w:rPr>
        <w:t>及使用进</w:t>
      </w:r>
      <w:r>
        <w:rPr>
          <w:rFonts w:ascii="宋体" w:hAnsi="宋体" w:cs="宋体" w:eastAsia="宋体" w:hint="default"/>
          <w:spacing w:val="-46"/>
          <w:sz w:val="15"/>
          <w:szCs w:val="15"/>
        </w:rPr>
        <w:t> </w:t>
      </w:r>
      <w:r>
        <w:rPr>
          <w:rFonts w:ascii="宋体" w:hAnsi="宋体" w:cs="宋体" w:eastAsia="宋体" w:hint="default"/>
          <w:sz w:val="15"/>
          <w:szCs w:val="15"/>
        </w:rPr>
        <w:t>展</w:t>
      </w:r>
    </w:p>
    <w:p>
      <w:pPr>
        <w:spacing w:line="247" w:lineRule="exact" w:before="0"/>
        <w:ind w:left="240" w:right="0" w:firstLine="0"/>
        <w:jc w:val="both"/>
        <w:rPr>
          <w:rFonts w:ascii="宋体" w:hAnsi="宋体" w:cs="宋体" w:eastAsia="宋体" w:hint="default"/>
          <w:sz w:val="15"/>
          <w:szCs w:val="15"/>
        </w:rPr>
      </w:pPr>
      <w:r>
        <w:rPr>
          <w:rFonts w:ascii="宋体" w:hAnsi="宋体" w:cs="宋体" w:eastAsia="宋体" w:hint="default"/>
          <w:position w:val="-5"/>
          <w:sz w:val="15"/>
          <w:szCs w:val="15"/>
        </w:rPr>
        <w:t>情况        </w:t>
      </w:r>
      <w:r>
        <w:rPr>
          <w:rFonts w:ascii="宋体" w:hAnsi="宋体" w:cs="宋体" w:eastAsia="宋体" w:hint="default"/>
          <w:spacing w:val="65"/>
          <w:position w:val="-5"/>
          <w:sz w:val="15"/>
          <w:szCs w:val="15"/>
        </w:rPr>
        <w:t> </w:t>
      </w:r>
      <w:r>
        <w:rPr>
          <w:rFonts w:ascii="宋体" w:hAnsi="宋体" w:cs="宋体" w:eastAsia="宋体" w:hint="default"/>
          <w:sz w:val="15"/>
          <w:szCs w:val="15"/>
        </w:rPr>
        <w:t>无此情况</w:t>
      </w:r>
    </w:p>
    <w:p>
      <w:pPr>
        <w:spacing w:line="240" w:lineRule="auto" w:before="13"/>
        <w:rPr>
          <w:rFonts w:ascii="宋体" w:hAnsi="宋体" w:cs="宋体" w:eastAsia="宋体" w:hint="default"/>
          <w:sz w:val="11"/>
          <w:szCs w:val="11"/>
        </w:rPr>
      </w:pPr>
    </w:p>
    <w:p>
      <w:pPr>
        <w:spacing w:line="489" w:lineRule="auto" w:before="54"/>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募集资金</w:t>
      </w:r>
      <w:r>
        <w:rPr>
          <w:rFonts w:ascii="宋体" w:hAnsi="宋体" w:cs="宋体" w:eastAsia="宋体" w:hint="default"/>
          <w:spacing w:val="-50"/>
          <w:sz w:val="15"/>
          <w:szCs w:val="15"/>
        </w:rPr>
        <w:t> </w:t>
      </w:r>
      <w:r>
        <w:rPr>
          <w:rFonts w:ascii="宋体" w:hAnsi="宋体" w:cs="宋体" w:eastAsia="宋体" w:hint="default"/>
          <w:sz w:val="15"/>
          <w:szCs w:val="15"/>
        </w:rPr>
        <w:t>投</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资项目实</w:t>
      </w:r>
      <w:r>
        <w:rPr>
          <w:rFonts w:ascii="宋体" w:hAnsi="宋体" w:cs="宋体" w:eastAsia="宋体" w:hint="default"/>
          <w:spacing w:val="-50"/>
          <w:sz w:val="15"/>
          <w:szCs w:val="15"/>
        </w:rPr>
        <w:t> </w:t>
      </w:r>
      <w:r>
        <w:rPr>
          <w:rFonts w:ascii="宋体" w:hAnsi="宋体" w:cs="宋体" w:eastAsia="宋体" w:hint="default"/>
          <w:sz w:val="15"/>
          <w:szCs w:val="15"/>
        </w:rPr>
        <w:t>施</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地点变更</w:t>
      </w:r>
      <w:r>
        <w:rPr>
          <w:rFonts w:ascii="宋体" w:hAnsi="宋体" w:cs="宋体" w:eastAsia="宋体" w:hint="default"/>
          <w:spacing w:val="-46"/>
          <w:sz w:val="15"/>
          <w:szCs w:val="15"/>
        </w:rPr>
        <w:t> </w:t>
      </w:r>
      <w:r>
        <w:rPr>
          <w:rFonts w:ascii="宋体" w:hAnsi="宋体" w:cs="宋体" w:eastAsia="宋体" w:hint="default"/>
          <w:sz w:val="15"/>
          <w:szCs w:val="15"/>
        </w:rPr>
        <w:t>情</w:t>
      </w:r>
    </w:p>
    <w:p>
      <w:pPr>
        <w:tabs>
          <w:tab w:pos="1279" w:val="left" w:leader="none"/>
        </w:tabs>
        <w:spacing w:line="245" w:lineRule="exact" w:before="0"/>
        <w:ind w:left="240" w:right="0" w:firstLine="0"/>
        <w:jc w:val="both"/>
        <w:rPr>
          <w:rFonts w:ascii="宋体" w:hAnsi="宋体" w:cs="宋体" w:eastAsia="宋体" w:hint="default"/>
          <w:sz w:val="15"/>
          <w:szCs w:val="15"/>
        </w:rPr>
      </w:pPr>
      <w:r>
        <w:rPr>
          <w:rFonts w:ascii="宋体" w:hAnsi="宋体" w:cs="宋体" w:eastAsia="宋体" w:hint="default"/>
          <w:position w:val="-5"/>
          <w:sz w:val="15"/>
          <w:szCs w:val="15"/>
        </w:rPr>
        <w:t>况</w:t>
        <w:tab/>
      </w:r>
      <w:r>
        <w:rPr>
          <w:rFonts w:ascii="宋体" w:hAnsi="宋体" w:cs="宋体" w:eastAsia="宋体" w:hint="default"/>
          <w:sz w:val="15"/>
          <w:szCs w:val="15"/>
        </w:rPr>
        <w:t>详见本报告</w:t>
      </w:r>
      <w:r>
        <w:rPr>
          <w:rFonts w:ascii="宋体" w:hAnsi="宋体" w:cs="宋体" w:eastAsia="宋体" w:hint="default"/>
          <w:spacing w:val="-37"/>
          <w:sz w:val="15"/>
          <w:szCs w:val="15"/>
        </w:rPr>
        <w:t> </w:t>
      </w:r>
      <w:r>
        <w:rPr>
          <w:rFonts w:ascii="Times New Roman" w:hAnsi="Times New Roman" w:cs="Times New Roman" w:eastAsia="Times New Roman" w:hint="default"/>
          <w:sz w:val="15"/>
          <w:szCs w:val="15"/>
        </w:rPr>
        <w:t>1.3</w:t>
      </w: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宋体" w:hAnsi="宋体" w:cs="宋体" w:eastAsia="宋体" w:hint="default"/>
          <w:sz w:val="15"/>
          <w:szCs w:val="15"/>
        </w:rPr>
        <w:t>）</w:t>
      </w:r>
    </w:p>
    <w:p>
      <w:pPr>
        <w:spacing w:line="240" w:lineRule="auto" w:before="2"/>
        <w:rPr>
          <w:rFonts w:ascii="宋体" w:hAnsi="宋体" w:cs="宋体" w:eastAsia="宋体" w:hint="default"/>
          <w:sz w:val="12"/>
          <w:szCs w:val="12"/>
        </w:rPr>
      </w:pPr>
    </w:p>
    <w:p>
      <w:pPr>
        <w:spacing w:line="489" w:lineRule="auto" w:before="54"/>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募集资金</w:t>
      </w:r>
      <w:r>
        <w:rPr>
          <w:rFonts w:ascii="宋体" w:hAnsi="宋体" w:cs="宋体" w:eastAsia="宋体" w:hint="default"/>
          <w:spacing w:val="-50"/>
          <w:sz w:val="15"/>
          <w:szCs w:val="15"/>
        </w:rPr>
        <w:t> </w:t>
      </w:r>
      <w:r>
        <w:rPr>
          <w:rFonts w:ascii="宋体" w:hAnsi="宋体" w:cs="宋体" w:eastAsia="宋体" w:hint="default"/>
          <w:sz w:val="15"/>
          <w:szCs w:val="15"/>
        </w:rPr>
        <w:t>投</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资项目实</w:t>
      </w:r>
      <w:r>
        <w:rPr>
          <w:rFonts w:ascii="宋体" w:hAnsi="宋体" w:cs="宋体" w:eastAsia="宋体" w:hint="default"/>
          <w:spacing w:val="-50"/>
          <w:sz w:val="15"/>
          <w:szCs w:val="15"/>
        </w:rPr>
        <w:t> </w:t>
      </w:r>
      <w:r>
        <w:rPr>
          <w:rFonts w:ascii="宋体" w:hAnsi="宋体" w:cs="宋体" w:eastAsia="宋体" w:hint="default"/>
          <w:sz w:val="15"/>
          <w:szCs w:val="15"/>
        </w:rPr>
        <w:t>施</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方式调整</w:t>
      </w:r>
      <w:r>
        <w:rPr>
          <w:rFonts w:ascii="宋体" w:hAnsi="宋体" w:cs="宋体" w:eastAsia="宋体" w:hint="default"/>
          <w:spacing w:val="-46"/>
          <w:sz w:val="15"/>
          <w:szCs w:val="15"/>
        </w:rPr>
        <w:t> </w:t>
      </w:r>
      <w:r>
        <w:rPr>
          <w:rFonts w:ascii="宋体" w:hAnsi="宋体" w:cs="宋体" w:eastAsia="宋体" w:hint="default"/>
          <w:sz w:val="15"/>
          <w:szCs w:val="15"/>
        </w:rPr>
        <w:t>情</w:t>
      </w:r>
    </w:p>
    <w:p>
      <w:pPr>
        <w:tabs>
          <w:tab w:pos="1279" w:val="left" w:leader="none"/>
        </w:tabs>
        <w:spacing w:line="245" w:lineRule="exact" w:before="0"/>
        <w:ind w:left="240" w:right="0" w:firstLine="0"/>
        <w:jc w:val="both"/>
        <w:rPr>
          <w:rFonts w:ascii="Times New Roman" w:hAnsi="Times New Roman" w:cs="Times New Roman" w:eastAsia="Times New Roman" w:hint="default"/>
          <w:sz w:val="15"/>
          <w:szCs w:val="15"/>
        </w:rPr>
      </w:pPr>
      <w:r>
        <w:rPr>
          <w:rFonts w:ascii="宋体" w:hAnsi="宋体" w:cs="宋体" w:eastAsia="宋体" w:hint="default"/>
          <w:position w:val="-5"/>
          <w:sz w:val="15"/>
          <w:szCs w:val="15"/>
        </w:rPr>
        <w:t>况</w:t>
        <w:tab/>
      </w:r>
      <w:r>
        <w:rPr>
          <w:rFonts w:ascii="宋体" w:hAnsi="宋体" w:cs="宋体" w:eastAsia="宋体" w:hint="default"/>
          <w:spacing w:val="-2"/>
          <w:sz w:val="15"/>
          <w:szCs w:val="15"/>
        </w:rPr>
        <w:t>电子标签生产线建设项目已变更募集资金使用，详见附表</w:t>
      </w:r>
      <w:r>
        <w:rPr>
          <w:rFonts w:ascii="宋体" w:hAnsi="宋体" w:cs="宋体" w:eastAsia="宋体" w:hint="default"/>
          <w:spacing w:val="6"/>
          <w:sz w:val="15"/>
          <w:szCs w:val="15"/>
        </w:rPr>
        <w:t> </w:t>
      </w:r>
      <w:r>
        <w:rPr>
          <w:rFonts w:ascii="Times New Roman" w:hAnsi="Times New Roman" w:cs="Times New Roman" w:eastAsia="Times New Roman" w:hint="default"/>
          <w:sz w:val="15"/>
          <w:szCs w:val="15"/>
        </w:rPr>
        <w:t>2</w:t>
      </w:r>
    </w:p>
    <w:p>
      <w:pPr>
        <w:spacing w:line="240" w:lineRule="auto" w:before="7"/>
        <w:rPr>
          <w:rFonts w:ascii="Times New Roman" w:hAnsi="Times New Roman" w:cs="Times New Roman" w:eastAsia="Times New Roman" w:hint="default"/>
          <w:sz w:val="13"/>
          <w:szCs w:val="13"/>
        </w:rPr>
      </w:pPr>
    </w:p>
    <w:p>
      <w:pPr>
        <w:spacing w:line="489" w:lineRule="auto" w:before="54"/>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募集资金</w:t>
      </w:r>
      <w:r>
        <w:rPr>
          <w:rFonts w:ascii="宋体" w:hAnsi="宋体" w:cs="宋体" w:eastAsia="宋体" w:hint="default"/>
          <w:spacing w:val="-50"/>
          <w:sz w:val="15"/>
          <w:szCs w:val="15"/>
        </w:rPr>
        <w:t> </w:t>
      </w:r>
      <w:r>
        <w:rPr>
          <w:rFonts w:ascii="宋体" w:hAnsi="宋体" w:cs="宋体" w:eastAsia="宋体" w:hint="default"/>
          <w:sz w:val="15"/>
          <w:szCs w:val="15"/>
        </w:rPr>
        <w:t>投</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资项目先</w:t>
      </w:r>
      <w:r>
        <w:rPr>
          <w:rFonts w:ascii="宋体" w:hAnsi="宋体" w:cs="宋体" w:eastAsia="宋体" w:hint="default"/>
          <w:spacing w:val="-50"/>
          <w:sz w:val="15"/>
          <w:szCs w:val="15"/>
        </w:rPr>
        <w:t> </w:t>
      </w:r>
      <w:r>
        <w:rPr>
          <w:rFonts w:ascii="宋体" w:hAnsi="宋体" w:cs="宋体" w:eastAsia="宋体" w:hint="default"/>
          <w:sz w:val="15"/>
          <w:szCs w:val="15"/>
        </w:rPr>
        <w:t>期</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投入及置</w:t>
      </w:r>
      <w:r>
        <w:rPr>
          <w:rFonts w:ascii="宋体" w:hAnsi="宋体" w:cs="宋体" w:eastAsia="宋体" w:hint="default"/>
          <w:spacing w:val="-46"/>
          <w:sz w:val="15"/>
          <w:szCs w:val="15"/>
        </w:rPr>
        <w:t> </w:t>
      </w:r>
      <w:r>
        <w:rPr>
          <w:rFonts w:ascii="宋体" w:hAnsi="宋体" w:cs="宋体" w:eastAsia="宋体" w:hint="default"/>
          <w:sz w:val="15"/>
          <w:szCs w:val="15"/>
        </w:rPr>
        <w:t>换</w:t>
      </w:r>
    </w:p>
    <w:p>
      <w:pPr>
        <w:spacing w:line="245" w:lineRule="exact" w:before="0"/>
        <w:ind w:left="240" w:right="0" w:firstLine="0"/>
        <w:jc w:val="both"/>
        <w:rPr>
          <w:rFonts w:ascii="宋体" w:hAnsi="宋体" w:cs="宋体" w:eastAsia="宋体" w:hint="default"/>
          <w:sz w:val="15"/>
          <w:szCs w:val="15"/>
        </w:rPr>
      </w:pPr>
      <w:r>
        <w:rPr>
          <w:rFonts w:ascii="宋体" w:hAnsi="宋体" w:cs="宋体" w:eastAsia="宋体" w:hint="default"/>
          <w:position w:val="-5"/>
          <w:sz w:val="15"/>
          <w:szCs w:val="15"/>
        </w:rPr>
        <w:t>情况          </w:t>
      </w:r>
      <w:r>
        <w:rPr>
          <w:rFonts w:ascii="宋体" w:hAnsi="宋体" w:cs="宋体" w:eastAsia="宋体" w:hint="default"/>
          <w:sz w:val="15"/>
          <w:szCs w:val="15"/>
        </w:rPr>
        <w:t>详见本报告</w:t>
      </w:r>
      <w:r>
        <w:rPr>
          <w:rFonts w:ascii="宋体" w:hAnsi="宋体" w:cs="宋体" w:eastAsia="宋体" w:hint="default"/>
          <w:spacing w:val="-49"/>
          <w:sz w:val="15"/>
          <w:szCs w:val="15"/>
        </w:rPr>
        <w:t> </w:t>
      </w:r>
      <w:r>
        <w:rPr>
          <w:rFonts w:ascii="Times New Roman" w:hAnsi="Times New Roman" w:cs="Times New Roman" w:eastAsia="Times New Roman" w:hint="default"/>
          <w:sz w:val="15"/>
          <w:szCs w:val="15"/>
        </w:rPr>
        <w:t>1.3</w:t>
      </w:r>
      <w:r>
        <w:rPr>
          <w:rFonts w:ascii="宋体" w:hAnsi="宋体" w:cs="宋体" w:eastAsia="宋体" w:hint="default"/>
          <w:sz w:val="15"/>
          <w:szCs w:val="15"/>
        </w:rPr>
        <w:t>（</w:t>
      </w:r>
      <w:r>
        <w:rPr>
          <w:rFonts w:ascii="Times New Roman" w:hAnsi="Times New Roman" w:cs="Times New Roman" w:eastAsia="Times New Roman" w:hint="default"/>
          <w:sz w:val="15"/>
          <w:szCs w:val="15"/>
        </w:rPr>
        <w:t>4</w:t>
      </w:r>
      <w:r>
        <w:rPr>
          <w:rFonts w:ascii="宋体" w:hAnsi="宋体" w:cs="宋体" w:eastAsia="宋体" w:hint="default"/>
          <w:sz w:val="15"/>
          <w:szCs w:val="15"/>
        </w:rPr>
        <w:t>）</w:t>
      </w:r>
    </w:p>
    <w:p>
      <w:pPr>
        <w:spacing w:line="240" w:lineRule="auto" w:before="13"/>
        <w:rPr>
          <w:rFonts w:ascii="宋体" w:hAnsi="宋体" w:cs="宋体" w:eastAsia="宋体" w:hint="default"/>
          <w:sz w:val="11"/>
          <w:szCs w:val="11"/>
        </w:rPr>
      </w:pPr>
    </w:p>
    <w:p>
      <w:pPr>
        <w:spacing w:line="489" w:lineRule="auto" w:before="54"/>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用闲置募</w:t>
      </w:r>
      <w:r>
        <w:rPr>
          <w:rFonts w:ascii="宋体" w:hAnsi="宋体" w:cs="宋体" w:eastAsia="宋体" w:hint="default"/>
          <w:spacing w:val="-50"/>
          <w:sz w:val="15"/>
          <w:szCs w:val="15"/>
        </w:rPr>
        <w:t> </w:t>
      </w:r>
      <w:r>
        <w:rPr>
          <w:rFonts w:ascii="宋体" w:hAnsi="宋体" w:cs="宋体" w:eastAsia="宋体" w:hint="default"/>
          <w:sz w:val="15"/>
          <w:szCs w:val="15"/>
        </w:rPr>
        <w:t>集</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资金暂时</w:t>
      </w:r>
      <w:r>
        <w:rPr>
          <w:rFonts w:ascii="宋体" w:hAnsi="宋体" w:cs="宋体" w:eastAsia="宋体" w:hint="default"/>
          <w:spacing w:val="-50"/>
          <w:sz w:val="15"/>
          <w:szCs w:val="15"/>
        </w:rPr>
        <w:t> </w:t>
      </w:r>
      <w:r>
        <w:rPr>
          <w:rFonts w:ascii="宋体" w:hAnsi="宋体" w:cs="宋体" w:eastAsia="宋体" w:hint="default"/>
          <w:sz w:val="15"/>
          <w:szCs w:val="15"/>
        </w:rPr>
        <w:t>补</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充流动资</w:t>
      </w:r>
      <w:r>
        <w:rPr>
          <w:rFonts w:ascii="宋体" w:hAnsi="宋体" w:cs="宋体" w:eastAsia="宋体" w:hint="default"/>
          <w:spacing w:val="-46"/>
          <w:sz w:val="15"/>
          <w:szCs w:val="15"/>
        </w:rPr>
        <w:t> </w:t>
      </w:r>
      <w:r>
        <w:rPr>
          <w:rFonts w:ascii="宋体" w:hAnsi="宋体" w:cs="宋体" w:eastAsia="宋体" w:hint="default"/>
          <w:sz w:val="15"/>
          <w:szCs w:val="15"/>
        </w:rPr>
        <w:t>金</w:t>
      </w:r>
    </w:p>
    <w:p>
      <w:pPr>
        <w:spacing w:line="245" w:lineRule="exact" w:before="0"/>
        <w:ind w:left="240" w:right="0" w:firstLine="0"/>
        <w:jc w:val="both"/>
        <w:rPr>
          <w:rFonts w:ascii="宋体" w:hAnsi="宋体" w:cs="宋体" w:eastAsia="宋体" w:hint="default"/>
          <w:sz w:val="15"/>
          <w:szCs w:val="15"/>
        </w:rPr>
      </w:pPr>
      <w:r>
        <w:rPr>
          <w:rFonts w:ascii="宋体" w:hAnsi="宋体" w:cs="宋体" w:eastAsia="宋体" w:hint="default"/>
          <w:position w:val="-5"/>
          <w:sz w:val="15"/>
          <w:szCs w:val="15"/>
        </w:rPr>
        <w:t>情况        </w:t>
      </w:r>
      <w:r>
        <w:rPr>
          <w:rFonts w:ascii="宋体" w:hAnsi="宋体" w:cs="宋体" w:eastAsia="宋体" w:hint="default"/>
          <w:spacing w:val="65"/>
          <w:position w:val="-5"/>
          <w:sz w:val="15"/>
          <w:szCs w:val="15"/>
        </w:rPr>
        <w:t> </w:t>
      </w:r>
      <w:r>
        <w:rPr>
          <w:rFonts w:ascii="宋体" w:hAnsi="宋体" w:cs="宋体" w:eastAsia="宋体" w:hint="default"/>
          <w:sz w:val="15"/>
          <w:szCs w:val="15"/>
        </w:rPr>
        <w:t>无此情况</w:t>
      </w:r>
    </w:p>
    <w:p>
      <w:pPr>
        <w:spacing w:line="240" w:lineRule="auto" w:before="13"/>
        <w:rPr>
          <w:rFonts w:ascii="宋体" w:hAnsi="宋体" w:cs="宋体" w:eastAsia="宋体" w:hint="default"/>
          <w:sz w:val="11"/>
          <w:szCs w:val="11"/>
        </w:rPr>
      </w:pPr>
    </w:p>
    <w:p>
      <w:pPr>
        <w:spacing w:line="489" w:lineRule="auto" w:before="54"/>
        <w:ind w:left="240" w:right="9278" w:firstLine="0"/>
        <w:jc w:val="both"/>
        <w:rPr>
          <w:rFonts w:ascii="宋体" w:hAnsi="宋体" w:cs="宋体" w:eastAsia="宋体" w:hint="default"/>
          <w:sz w:val="15"/>
          <w:szCs w:val="15"/>
        </w:rPr>
      </w:pPr>
      <w:r>
        <w:rPr>
          <w:rFonts w:ascii="宋体" w:hAnsi="宋体" w:cs="宋体" w:eastAsia="宋体" w:hint="default"/>
          <w:spacing w:val="11"/>
          <w:sz w:val="15"/>
          <w:szCs w:val="15"/>
        </w:rPr>
        <w:t>项目实施</w:t>
      </w:r>
      <w:r>
        <w:rPr>
          <w:rFonts w:ascii="宋体" w:hAnsi="宋体" w:cs="宋体" w:eastAsia="宋体" w:hint="default"/>
          <w:spacing w:val="-50"/>
          <w:sz w:val="15"/>
          <w:szCs w:val="15"/>
        </w:rPr>
        <w:t> </w:t>
      </w:r>
      <w:r>
        <w:rPr>
          <w:rFonts w:ascii="宋体" w:hAnsi="宋体" w:cs="宋体" w:eastAsia="宋体" w:hint="default"/>
          <w:sz w:val="15"/>
          <w:szCs w:val="15"/>
        </w:rPr>
        <w:t>出</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现募集资</w:t>
      </w:r>
      <w:r>
        <w:rPr>
          <w:rFonts w:ascii="宋体" w:hAnsi="宋体" w:cs="宋体" w:eastAsia="宋体" w:hint="default"/>
          <w:spacing w:val="-50"/>
          <w:sz w:val="15"/>
          <w:szCs w:val="15"/>
        </w:rPr>
        <w:t> </w:t>
      </w:r>
      <w:r>
        <w:rPr>
          <w:rFonts w:ascii="宋体" w:hAnsi="宋体" w:cs="宋体" w:eastAsia="宋体" w:hint="default"/>
          <w:sz w:val="15"/>
          <w:szCs w:val="15"/>
        </w:rPr>
        <w:t>金</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结余的金</w:t>
      </w:r>
      <w:r>
        <w:rPr>
          <w:rFonts w:ascii="宋体" w:hAnsi="宋体" w:cs="宋体" w:eastAsia="宋体" w:hint="default"/>
          <w:spacing w:val="-46"/>
          <w:sz w:val="15"/>
          <w:szCs w:val="15"/>
        </w:rPr>
        <w:t> </w:t>
      </w:r>
      <w:r>
        <w:rPr>
          <w:rFonts w:ascii="宋体" w:hAnsi="宋体" w:cs="宋体" w:eastAsia="宋体" w:hint="default"/>
          <w:sz w:val="15"/>
          <w:szCs w:val="15"/>
        </w:rPr>
        <w:t>额</w:t>
      </w:r>
    </w:p>
    <w:p>
      <w:pPr>
        <w:spacing w:line="247" w:lineRule="exact" w:before="0"/>
        <w:ind w:left="240" w:right="0" w:firstLine="0"/>
        <w:jc w:val="both"/>
        <w:rPr>
          <w:rFonts w:ascii="宋体" w:hAnsi="宋体" w:cs="宋体" w:eastAsia="宋体" w:hint="default"/>
          <w:sz w:val="15"/>
          <w:szCs w:val="15"/>
        </w:rPr>
      </w:pPr>
      <w:r>
        <w:rPr>
          <w:rFonts w:ascii="宋体" w:hAnsi="宋体" w:cs="宋体" w:eastAsia="宋体" w:hint="default"/>
          <w:position w:val="-5"/>
          <w:sz w:val="15"/>
          <w:szCs w:val="15"/>
        </w:rPr>
        <w:t>及原因      </w:t>
      </w:r>
      <w:r>
        <w:rPr>
          <w:rFonts w:ascii="宋体" w:hAnsi="宋体" w:cs="宋体" w:eastAsia="宋体" w:hint="default"/>
          <w:spacing w:val="65"/>
          <w:position w:val="-5"/>
          <w:sz w:val="15"/>
          <w:szCs w:val="15"/>
        </w:rPr>
        <w:t> </w:t>
      </w:r>
      <w:r>
        <w:rPr>
          <w:rFonts w:ascii="宋体" w:hAnsi="宋体" w:cs="宋体" w:eastAsia="宋体" w:hint="default"/>
          <w:sz w:val="15"/>
          <w:szCs w:val="15"/>
        </w:rPr>
        <w:t>无此情况</w:t>
      </w:r>
    </w:p>
    <w:p>
      <w:pPr>
        <w:spacing w:line="240" w:lineRule="auto" w:before="13"/>
        <w:rPr>
          <w:rFonts w:ascii="宋体" w:hAnsi="宋体" w:cs="宋体" w:eastAsia="宋体" w:hint="default"/>
          <w:sz w:val="11"/>
          <w:szCs w:val="11"/>
        </w:rPr>
      </w:pPr>
    </w:p>
    <w:p>
      <w:pPr>
        <w:spacing w:before="54"/>
        <w:ind w:left="240" w:right="0" w:firstLine="0"/>
        <w:jc w:val="left"/>
        <w:rPr>
          <w:rFonts w:ascii="宋体" w:hAnsi="宋体" w:cs="宋体" w:eastAsia="宋体" w:hint="default"/>
          <w:sz w:val="15"/>
          <w:szCs w:val="15"/>
        </w:rPr>
      </w:pPr>
      <w:r>
        <w:rPr>
          <w:rFonts w:ascii="宋体" w:hAnsi="宋体" w:cs="宋体" w:eastAsia="宋体" w:hint="default"/>
          <w:spacing w:val="11"/>
          <w:sz w:val="15"/>
          <w:szCs w:val="15"/>
        </w:rPr>
        <w:t>尚未使用</w:t>
      </w:r>
      <w:r>
        <w:rPr>
          <w:rFonts w:ascii="宋体" w:hAnsi="宋体" w:cs="宋体" w:eastAsia="宋体" w:hint="default"/>
          <w:spacing w:val="-46"/>
          <w:sz w:val="15"/>
          <w:szCs w:val="15"/>
        </w:rPr>
        <w:t> </w:t>
      </w:r>
      <w:r>
        <w:rPr>
          <w:rFonts w:ascii="宋体" w:hAnsi="宋体" w:cs="宋体" w:eastAsia="宋体" w:hint="default"/>
          <w:sz w:val="15"/>
          <w:szCs w:val="15"/>
        </w:rPr>
        <w:t>的</w:t>
      </w:r>
    </w:p>
    <w:p>
      <w:pPr>
        <w:spacing w:line="240" w:lineRule="auto" w:before="0"/>
        <w:rPr>
          <w:rFonts w:ascii="宋体" w:hAnsi="宋体" w:cs="宋体" w:eastAsia="宋体" w:hint="default"/>
          <w:sz w:val="11"/>
          <w:szCs w:val="11"/>
        </w:rPr>
      </w:pPr>
    </w:p>
    <w:p>
      <w:pPr>
        <w:tabs>
          <w:tab w:pos="1279" w:val="left" w:leader="none"/>
        </w:tabs>
        <w:spacing w:before="0"/>
        <w:ind w:left="240" w:right="0" w:firstLine="0"/>
        <w:jc w:val="left"/>
        <w:rPr>
          <w:rFonts w:ascii="宋体" w:hAnsi="宋体" w:cs="宋体" w:eastAsia="宋体" w:hint="default"/>
          <w:sz w:val="15"/>
          <w:szCs w:val="15"/>
        </w:rPr>
      </w:pPr>
      <w:r>
        <w:rPr>
          <w:rFonts w:ascii="宋体" w:hAnsi="宋体" w:cs="宋体" w:eastAsia="宋体" w:hint="default"/>
          <w:spacing w:val="11"/>
          <w:sz w:val="15"/>
          <w:szCs w:val="15"/>
        </w:rPr>
        <w:t>募集资金</w:t>
      </w:r>
      <w:r>
        <w:rPr>
          <w:rFonts w:ascii="宋体" w:hAnsi="宋体" w:cs="宋体" w:eastAsia="宋体" w:hint="default"/>
          <w:spacing w:val="-46"/>
          <w:sz w:val="15"/>
          <w:szCs w:val="15"/>
        </w:rPr>
        <w:t> </w:t>
      </w:r>
      <w:r>
        <w:rPr>
          <w:rFonts w:ascii="宋体" w:hAnsi="宋体" w:cs="宋体" w:eastAsia="宋体" w:hint="default"/>
          <w:sz w:val="15"/>
          <w:szCs w:val="15"/>
        </w:rPr>
        <w:t>用</w:t>
        <w:tab/>
      </w:r>
      <w:r>
        <w:rPr>
          <w:rFonts w:ascii="宋体" w:hAnsi="宋体" w:cs="宋体" w:eastAsia="宋体" w:hint="default"/>
          <w:position w:val="6"/>
          <w:sz w:val="15"/>
          <w:szCs w:val="15"/>
        </w:rPr>
        <w:t>无</w:t>
      </w:r>
      <w:r>
        <w:rPr>
          <w:rFonts w:ascii="宋体" w:hAnsi="宋体" w:cs="宋体" w:eastAsia="宋体" w:hint="default"/>
          <w:sz w:val="15"/>
          <w:szCs w:val="15"/>
        </w:rPr>
      </w:r>
    </w:p>
    <w:p>
      <w:pPr>
        <w:spacing w:after="0"/>
        <w:jc w:val="left"/>
        <w:rPr>
          <w:rFonts w:ascii="宋体" w:hAnsi="宋体" w:cs="宋体" w:eastAsia="宋体" w:hint="default"/>
          <w:sz w:val="15"/>
          <w:szCs w:val="15"/>
        </w:rPr>
        <w:sectPr>
          <w:pgSz w:w="11910" w:h="16840"/>
          <w:pgMar w:header="851" w:footer="980" w:top="1260" w:bottom="1160" w:left="1560" w:right="0"/>
        </w:sectPr>
      </w:pPr>
    </w:p>
    <w:p>
      <w:pPr>
        <w:spacing w:line="240" w:lineRule="auto" w:before="1"/>
        <w:rPr>
          <w:rFonts w:ascii="Times New Roman" w:hAnsi="Times New Roman" w:cs="Times New Roman" w:eastAsia="Times New Roman" w:hint="default"/>
          <w:sz w:val="6"/>
          <w:szCs w:val="6"/>
        </w:rPr>
      </w:pPr>
      <w:r>
        <w:rPr/>
        <w:pict>
          <v:group style="position:absolute;margin-left:88.584pt;margin-top:62.759983pt;width:418.3pt;height:.1pt;mso-position-horizontal-relative:page;mso-position-vertical-relative:page;z-index:-1312888" coordorigin="1772,1255" coordsize="8366,2">
            <v:shape style="position:absolute;left:1772;top:1255;width:8366;height:2" coordorigin="1772,1255" coordsize="8366,0" path="m1772,1255l10137,1255e" filled="false" stroked="true" strokeweight=".72pt" strokecolor="#000000">
              <v:path arrowok="t"/>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1054"/>
        <w:gridCol w:w="7458"/>
      </w:tblGrid>
      <w:tr>
        <w:trPr>
          <w:trHeight w:val="660" w:hRule="exact"/>
        </w:trPr>
        <w:tc>
          <w:tcPr>
            <w:tcW w:w="1054" w:type="dxa"/>
            <w:tcBorders>
              <w:top w:val="single" w:sz="12"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途及去向</w:t>
            </w:r>
          </w:p>
        </w:tc>
        <w:tc>
          <w:tcPr>
            <w:tcW w:w="7458" w:type="dxa"/>
            <w:tcBorders>
              <w:top w:val="single" w:sz="12" w:space="0" w:color="000000"/>
              <w:left w:val="nil" w:sz="6" w:space="0" w:color="auto"/>
              <w:bottom w:val="single" w:sz="4" w:space="0" w:color="000000"/>
              <w:right w:val="nil" w:sz="6" w:space="0" w:color="auto"/>
            </w:tcBorders>
          </w:tcPr>
          <w:p>
            <w:pPr>
              <w:pStyle w:val="TableParagraph"/>
              <w:spacing w:line="367" w:lineRule="exact"/>
              <w:ind w:left="-5"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
                <w:sz w:val="20"/>
                <w:szCs w:val="20"/>
              </w:rPr>
              <w:pict>
                <v:group style="width:.5pt;height:18.4pt;mso-position-horizontal-relative:char;mso-position-vertical-relative:line" coordorigin="0,0" coordsize="10,368">
                  <v:shape style="position:absolute;left:0;top:0;width:10;height:2" type="#_x0000_t75" stroked="false">
                    <v:imagedata r:id="rId63" o:title=""/>
                  </v:shape>
                  <v:group style="position:absolute;left:0;top:22;width:10;height:20" coordorigin="0,22" coordsize="10,20">
                    <v:shape style="position:absolute;left:0;top:22;width:10;height:20" coordorigin="0,22" coordsize="10,20" path="m0,41l10,41,10,22,0,22,0,41xe" filled="true" fillcolor="#000000" stroked="false">
                      <v:path arrowok="t"/>
                      <v:fill type="solid"/>
                    </v:shape>
                  </v:group>
                  <v:group style="position:absolute;left:0;top:41;width:10;height:20" coordorigin="0,41" coordsize="10,20">
                    <v:shape style="position:absolute;left:0;top:41;width:10;height:20" coordorigin="0,41" coordsize="10,20" path="m0,60l10,60,10,41,0,41,0,60xe" filled="true" fillcolor="#000000" stroked="false">
                      <v:path arrowok="t"/>
                      <v:fill type="solid"/>
                    </v:shape>
                  </v:group>
                  <v:group style="position:absolute;left:0;top:60;width:10;height:20" coordorigin="0,60" coordsize="10,20">
                    <v:shape style="position:absolute;left:0;top:60;width:10;height:20" coordorigin="0,60" coordsize="10,20" path="m0,79l10,79,10,60,0,60,0,79xe" filled="true" fillcolor="#000000" stroked="false">
                      <v:path arrowok="t"/>
                      <v:fill type="solid"/>
                    </v:shape>
                  </v:group>
                  <v:group style="position:absolute;left:0;top:79;width:10;height:20" coordorigin="0,79" coordsize="10,20">
                    <v:shape style="position:absolute;left:0;top:79;width:10;height:20" coordorigin="0,79" coordsize="10,20" path="m0,98l10,98,10,79,0,79,0,98xe" filled="true" fillcolor="#000000" stroked="false">
                      <v:path arrowok="t"/>
                      <v:fill type="solid"/>
                    </v:shape>
                  </v:group>
                  <v:group style="position:absolute;left:0;top:98;width:10;height:20" coordorigin="0,98" coordsize="10,20">
                    <v:shape style="position:absolute;left:0;top:98;width:10;height:20" coordorigin="0,98" coordsize="10,20" path="m0,118l10,118,10,98,0,98,0,118xe" filled="true" fillcolor="#000000" stroked="false">
                      <v:path arrowok="t"/>
                      <v:fill type="solid"/>
                    </v:shape>
                  </v:group>
                  <v:group style="position:absolute;left:0;top:118;width:10;height:20" coordorigin="0,118" coordsize="10,20">
                    <v:shape style="position:absolute;left:0;top:118;width:10;height:20" coordorigin="0,118" coordsize="10,20" path="m0,137l10,137,10,118,0,118,0,137xe" filled="true" fillcolor="#000000" stroked="false">
                      <v:path arrowok="t"/>
                      <v:fill type="solid"/>
                    </v:shape>
                  </v:group>
                  <v:group style="position:absolute;left:0;top:137;width:10;height:20" coordorigin="0,137" coordsize="10,20">
                    <v:shape style="position:absolute;left:0;top:137;width:10;height:20" coordorigin="0,137" coordsize="10,20" path="m0,156l10,156,10,137,0,137,0,156xe" filled="true" fillcolor="#000000" stroked="false">
                      <v:path arrowok="t"/>
                      <v:fill type="solid"/>
                    </v:shape>
                  </v:group>
                  <v:group style="position:absolute;left:0;top:156;width:10;height:20" coordorigin="0,156" coordsize="10,20">
                    <v:shape style="position:absolute;left:0;top:156;width:10;height:20" coordorigin="0,156" coordsize="10,20" path="m0,175l10,175,10,156,0,156,0,175xe" filled="true" fillcolor="#000000" stroked="false">
                      <v:path arrowok="t"/>
                      <v:fill type="solid"/>
                    </v:shape>
                  </v:group>
                  <v:group style="position:absolute;left:0;top:175;width:10;height:20" coordorigin="0,175" coordsize="10,20">
                    <v:shape style="position:absolute;left:0;top:175;width:10;height:20" coordorigin="0,175" coordsize="10,20" path="m0,194l10,194,10,175,0,175,0,194xe" filled="true" fillcolor="#000000" stroked="false">
                      <v:path arrowok="t"/>
                      <v:fill type="solid"/>
                    </v:shape>
                  </v:group>
                  <v:group style="position:absolute;left:0;top:194;width:10;height:20" coordorigin="0,194" coordsize="10,20">
                    <v:shape style="position:absolute;left:0;top:194;width:10;height:20" coordorigin="0,194" coordsize="10,20" path="m0,214l10,214,10,194,0,194,0,214xe" filled="true" fillcolor="#000000" stroked="false">
                      <v:path arrowok="t"/>
                      <v:fill type="solid"/>
                    </v:shape>
                  </v:group>
                  <v:group style="position:absolute;left:0;top:214;width:10;height:20" coordorigin="0,214" coordsize="10,20">
                    <v:shape style="position:absolute;left:0;top:214;width:10;height:20" coordorigin="0,214" coordsize="10,20" path="m0,233l10,233,10,214,0,214,0,233xe" filled="true" fillcolor="#000000" stroked="false">
                      <v:path arrowok="t"/>
                      <v:fill type="solid"/>
                    </v:shape>
                  </v:group>
                  <v:group style="position:absolute;left:0;top:233;width:10;height:20" coordorigin="0,233" coordsize="10,20">
                    <v:shape style="position:absolute;left:0;top:233;width:10;height:20" coordorigin="0,233" coordsize="10,20" path="m0,252l10,252,10,233,0,233,0,252xe" filled="true" fillcolor="#000000" stroked="false">
                      <v:path arrowok="t"/>
                      <v:fill type="solid"/>
                    </v:shape>
                  </v:group>
                  <v:group style="position:absolute;left:0;top:252;width:10;height:20" coordorigin="0,252" coordsize="10,20">
                    <v:shape style="position:absolute;left:0;top:252;width:10;height:20" coordorigin="0,252" coordsize="10,20" path="m0,271l10,271,10,252,0,252,0,271xe" filled="true" fillcolor="#000000" stroked="false">
                      <v:path arrowok="t"/>
                      <v:fill type="solid"/>
                    </v:shape>
                  </v:group>
                  <v:group style="position:absolute;left:0;top:271;width:10;height:20" coordorigin="0,271" coordsize="10,20">
                    <v:shape style="position:absolute;left:0;top:271;width:10;height:20" coordorigin="0,271" coordsize="10,20" path="m0,291l10,291,10,271,0,271,0,291xe" filled="true" fillcolor="#000000" stroked="false">
                      <v:path arrowok="t"/>
                      <v:fill type="solid"/>
                    </v:shape>
                  </v:group>
                  <v:group style="position:absolute;left:0;top:291;width:10;height:20" coordorigin="0,291" coordsize="10,20">
                    <v:shape style="position:absolute;left:0;top:291;width:10;height:20" coordorigin="0,291" coordsize="10,20" path="m0,310l10,310,10,291,0,291,0,310xe" filled="true" fillcolor="#000000" stroked="false">
                      <v:path arrowok="t"/>
                      <v:fill type="solid"/>
                    </v:shape>
                  </v:group>
                  <v:group style="position:absolute;left:0;top:310;width:10;height:20" coordorigin="0,310" coordsize="10,20">
                    <v:shape style="position:absolute;left:0;top:310;width:10;height:20" coordorigin="0,310" coordsize="10,20" path="m0,329l10,329,10,310,0,310,0,329xe" filled="true" fillcolor="#000000" stroked="false">
                      <v:path arrowok="t"/>
                      <v:fill type="solid"/>
                    </v:shape>
                  </v:group>
                  <v:group style="position:absolute;left:0;top:329;width:10;height:20" coordorigin="0,329" coordsize="10,20">
                    <v:shape style="position:absolute;left:0;top:329;width:10;height:20" coordorigin="0,329" coordsize="10,20" path="m0,348l10,348,10,329,0,329,0,348xe" filled="true" fillcolor="#000000" stroked="false">
                      <v:path arrowok="t"/>
                      <v:fill type="solid"/>
                    </v:shape>
                  </v:group>
                  <v:group style="position:absolute;left:0;top:348;width:10;height:20" coordorigin="0,348" coordsize="10,20">
                    <v:shape style="position:absolute;left:0;top:348;width:10;height:20" coordorigin="0,348" coordsize="10,20" path="m0,368l10,368,10,348,0,348,0,368xe" filled="true" fillcolor="#000000" stroked="false">
                      <v:path arrowok="t"/>
                      <v:fill type="solid"/>
                    </v:shape>
                  </v:group>
                </v:group>
              </w:pict>
            </w:r>
            <w:r>
              <w:rPr>
                <w:rFonts w:ascii="Times New Roman" w:hAnsi="Times New Roman" w:cs="Times New Roman" w:eastAsia="Times New Roman" w:hint="default"/>
                <w:position w:val="-6"/>
                <w:sz w:val="20"/>
                <w:szCs w:val="20"/>
              </w:rPr>
            </w:r>
          </w:p>
        </w:tc>
      </w:tr>
      <w:tr>
        <w:trPr>
          <w:trHeight w:val="1620" w:hRule="exact"/>
        </w:trPr>
        <w:tc>
          <w:tcPr>
            <w:tcW w:w="105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489" w:lineRule="auto"/>
              <w:ind w:left="122" w:right="99"/>
              <w:jc w:val="both"/>
              <w:rPr>
                <w:rFonts w:ascii="宋体" w:hAnsi="宋体" w:cs="宋体" w:eastAsia="宋体" w:hint="default"/>
                <w:sz w:val="15"/>
                <w:szCs w:val="15"/>
              </w:rPr>
            </w:pPr>
            <w:r>
              <w:rPr>
                <w:rFonts w:ascii="宋体" w:hAnsi="宋体" w:cs="宋体" w:eastAsia="宋体" w:hint="default"/>
                <w:spacing w:val="11"/>
                <w:sz w:val="15"/>
                <w:szCs w:val="15"/>
              </w:rPr>
              <w:t>募集资金</w:t>
            </w:r>
            <w:r>
              <w:rPr>
                <w:rFonts w:ascii="宋体" w:hAnsi="宋体" w:cs="宋体" w:eastAsia="宋体" w:hint="default"/>
                <w:spacing w:val="-50"/>
                <w:sz w:val="15"/>
                <w:szCs w:val="15"/>
              </w:rPr>
              <w:t> </w:t>
            </w:r>
            <w:r>
              <w:rPr>
                <w:rFonts w:ascii="宋体" w:hAnsi="宋体" w:cs="宋体" w:eastAsia="宋体" w:hint="default"/>
                <w:sz w:val="15"/>
                <w:szCs w:val="15"/>
              </w:rPr>
              <w:t>使</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用及披露</w:t>
            </w:r>
            <w:r>
              <w:rPr>
                <w:rFonts w:ascii="宋体" w:hAnsi="宋体" w:cs="宋体" w:eastAsia="宋体" w:hint="default"/>
                <w:spacing w:val="-50"/>
                <w:sz w:val="15"/>
                <w:szCs w:val="15"/>
              </w:rPr>
              <w:t> </w:t>
            </w:r>
            <w:r>
              <w:rPr>
                <w:rFonts w:ascii="宋体" w:hAnsi="宋体" w:cs="宋体" w:eastAsia="宋体" w:hint="default"/>
                <w:sz w:val="15"/>
                <w:szCs w:val="15"/>
              </w:rPr>
              <w:t>中</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pacing w:val="11"/>
                <w:sz w:val="15"/>
                <w:szCs w:val="15"/>
              </w:rPr>
              <w:t>存在的问</w:t>
            </w:r>
            <w:r>
              <w:rPr>
                <w:rFonts w:ascii="宋体" w:hAnsi="宋体" w:cs="宋体" w:eastAsia="宋体" w:hint="default"/>
                <w:spacing w:val="-46"/>
                <w:sz w:val="15"/>
                <w:szCs w:val="15"/>
              </w:rPr>
              <w:t> </w:t>
            </w:r>
            <w:r>
              <w:rPr>
                <w:rFonts w:ascii="宋体" w:hAnsi="宋体" w:cs="宋体" w:eastAsia="宋体" w:hint="default"/>
                <w:sz w:val="15"/>
                <w:szCs w:val="15"/>
              </w:rPr>
              <w:t>题</w:t>
            </w:r>
          </w:p>
          <w:p>
            <w:pPr>
              <w:pStyle w:val="TableParagraph"/>
              <w:spacing w:line="240" w:lineRule="auto" w:before="48"/>
              <w:ind w:left="122" w:right="0"/>
              <w:jc w:val="both"/>
              <w:rPr>
                <w:rFonts w:ascii="宋体" w:hAnsi="宋体" w:cs="宋体" w:eastAsia="宋体" w:hint="default"/>
                <w:sz w:val="15"/>
                <w:szCs w:val="15"/>
              </w:rPr>
            </w:pPr>
            <w:r>
              <w:rPr>
                <w:rFonts w:ascii="宋体" w:hAnsi="宋体" w:cs="宋体" w:eastAsia="宋体" w:hint="default"/>
                <w:sz w:val="15"/>
                <w:szCs w:val="15"/>
              </w:rPr>
              <w:t>或其他情况</w:t>
            </w:r>
          </w:p>
        </w:tc>
        <w:tc>
          <w:tcPr>
            <w:tcW w:w="7458"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w w:val="100"/>
                <w:sz w:val="15"/>
                <w:szCs w:val="15"/>
              </w:rPr>
              <w:t>无</w:t>
            </w:r>
          </w:p>
        </w:tc>
      </w:tr>
    </w:tbl>
    <w:p>
      <w:pPr>
        <w:spacing w:after="0" w:line="240" w:lineRule="auto"/>
        <w:jc w:val="left"/>
        <w:rPr>
          <w:rFonts w:ascii="宋体" w:hAnsi="宋体" w:cs="宋体" w:eastAsia="宋体" w:hint="default"/>
          <w:sz w:val="15"/>
          <w:szCs w:val="15"/>
        </w:rPr>
        <w:sectPr>
          <w:pgSz w:w="11910" w:h="16840"/>
          <w:pgMar w:header="851" w:footer="980" w:top="1160" w:bottom="1160" w:left="1560" w:right="0"/>
        </w:sectPr>
      </w:pPr>
    </w:p>
    <w:p>
      <w:pPr>
        <w:spacing w:line="240" w:lineRule="auto" w:before="9"/>
        <w:rPr>
          <w:rFonts w:ascii="Times New Roman" w:hAnsi="Times New Roman" w:cs="Times New Roman" w:eastAsia="Times New Roman" w:hint="default"/>
          <w:sz w:val="6"/>
          <w:szCs w:val="6"/>
        </w:rPr>
      </w:pPr>
    </w:p>
    <w:p>
      <w:pPr>
        <w:spacing w:line="20" w:lineRule="exact"/>
        <w:ind w:left="204"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5"/>
        <w:rPr>
          <w:rFonts w:ascii="Times New Roman" w:hAnsi="Times New Roman" w:cs="Times New Roman" w:eastAsia="Times New Roman" w:hint="default"/>
          <w:sz w:val="26"/>
          <w:szCs w:val="26"/>
        </w:rPr>
      </w:pPr>
    </w:p>
    <w:p>
      <w:pPr>
        <w:spacing w:after="0" w:line="240" w:lineRule="auto"/>
        <w:rPr>
          <w:rFonts w:ascii="Times New Roman" w:hAnsi="Times New Roman" w:cs="Times New Roman" w:eastAsia="Times New Roman" w:hint="default"/>
          <w:sz w:val="26"/>
          <w:szCs w:val="26"/>
        </w:rPr>
        <w:sectPr>
          <w:pgSz w:w="11910" w:h="16840"/>
          <w:pgMar w:header="851" w:footer="980" w:top="1160" w:bottom="1160" w:left="1560" w:right="0"/>
        </w:sectPr>
      </w:pPr>
    </w:p>
    <w:p>
      <w:pPr>
        <w:spacing w:before="44"/>
        <w:ind w:left="240" w:right="-18" w:firstLine="0"/>
        <w:jc w:val="left"/>
        <w:rPr>
          <w:rFonts w:ascii="宋体" w:hAnsi="宋体" w:cs="宋体" w:eastAsia="宋体" w:hint="default"/>
          <w:sz w:val="18"/>
          <w:szCs w:val="18"/>
        </w:rPr>
      </w:pPr>
      <w:r>
        <w:rPr>
          <w:rFonts w:ascii="宋体" w:hAnsi="宋体" w:cs="宋体" w:eastAsia="宋体" w:hint="default"/>
          <w:b/>
          <w:bCs/>
          <w:sz w:val="18"/>
          <w:szCs w:val="18"/>
        </w:rPr>
        <w:t>附表</w:t>
      </w:r>
      <w:r>
        <w:rPr>
          <w:rFonts w:ascii="宋体" w:hAnsi="宋体" w:cs="宋体" w:eastAsia="宋体" w:hint="default"/>
          <w:b/>
          <w:bCs/>
          <w:spacing w:val="-48"/>
          <w:sz w:val="18"/>
          <w:szCs w:val="18"/>
        </w:rPr>
        <w:t> </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w:t>
      </w:r>
      <w:r>
        <w:rPr>
          <w:rFonts w:ascii="宋体" w:hAnsi="宋体" w:cs="宋体" w:eastAsia="宋体" w:hint="default"/>
          <w:sz w:val="18"/>
          <w:szCs w:val="18"/>
        </w:rPr>
      </w:r>
    </w:p>
    <w:p>
      <w:pPr>
        <w:spacing w:before="266"/>
        <w:ind w:left="240" w:right="0" w:firstLine="0"/>
        <w:jc w:val="left"/>
        <w:rPr>
          <w:rFonts w:ascii="宋体" w:hAnsi="宋体" w:cs="宋体" w:eastAsia="宋体" w:hint="default"/>
          <w:sz w:val="30"/>
          <w:szCs w:val="30"/>
        </w:rPr>
      </w:pPr>
      <w:r>
        <w:rPr/>
        <w:br w:type="column"/>
      </w:r>
      <w:r>
        <w:rPr>
          <w:rFonts w:ascii="宋体" w:hAnsi="宋体" w:cs="宋体" w:eastAsia="宋体" w:hint="default"/>
          <w:b/>
          <w:bCs/>
          <w:sz w:val="30"/>
          <w:szCs w:val="30"/>
        </w:rPr>
        <w:t>变更募集资金投资项目情况表</w:t>
      </w:r>
      <w:r>
        <w:rPr>
          <w:rFonts w:ascii="宋体" w:hAnsi="宋体" w:cs="宋体" w:eastAsia="宋体" w:hint="default"/>
          <w:sz w:val="30"/>
          <w:szCs w:val="30"/>
        </w:rPr>
      </w:r>
    </w:p>
    <w:p>
      <w:pPr>
        <w:spacing w:after="0"/>
        <w:jc w:val="left"/>
        <w:rPr>
          <w:rFonts w:ascii="宋体" w:hAnsi="宋体" w:cs="宋体" w:eastAsia="宋体" w:hint="default"/>
          <w:sz w:val="30"/>
          <w:szCs w:val="30"/>
        </w:rPr>
        <w:sectPr>
          <w:type w:val="continuous"/>
          <w:pgSz w:w="11910" w:h="16840"/>
          <w:pgMar w:top="1580" w:bottom="0" w:left="1560" w:right="0"/>
          <w:cols w:num="2" w:equalWidth="0">
            <w:col w:w="918" w:space="1279"/>
            <w:col w:w="8153"/>
          </w:cols>
        </w:sectPr>
      </w:pPr>
    </w:p>
    <w:p>
      <w:pPr>
        <w:spacing w:line="240" w:lineRule="auto" w:before="9"/>
        <w:rPr>
          <w:rFonts w:ascii="宋体" w:hAnsi="宋体" w:cs="宋体" w:eastAsia="宋体" w:hint="default"/>
          <w:b/>
          <w:bCs/>
          <w:sz w:val="10"/>
          <w:szCs w:val="10"/>
        </w:rPr>
      </w:pPr>
    </w:p>
    <w:p>
      <w:pPr>
        <w:tabs>
          <w:tab w:pos="7708" w:val="left" w:leader="none"/>
        </w:tabs>
        <w:spacing w:before="44"/>
        <w:ind w:left="240" w:right="0" w:firstLine="0"/>
        <w:jc w:val="left"/>
        <w:rPr>
          <w:rFonts w:ascii="宋体" w:hAnsi="宋体" w:cs="宋体" w:eastAsia="宋体" w:hint="default"/>
          <w:sz w:val="18"/>
          <w:szCs w:val="18"/>
        </w:rPr>
      </w:pPr>
      <w:r>
        <w:rPr>
          <w:rFonts w:ascii="宋体" w:hAnsi="宋体" w:cs="宋体" w:eastAsia="宋体" w:hint="default"/>
          <w:spacing w:val="15"/>
          <w:sz w:val="18"/>
          <w:szCs w:val="18"/>
        </w:rPr>
        <w:t>编制单位：</w:t>
      </w:r>
      <w:r>
        <w:rPr>
          <w:rFonts w:ascii="宋体" w:hAnsi="宋体" w:cs="宋体" w:eastAsia="宋体" w:hint="default"/>
          <w:spacing w:val="-66"/>
          <w:sz w:val="18"/>
          <w:szCs w:val="18"/>
        </w:rPr>
        <w:t> </w:t>
      </w:r>
      <w:r>
        <w:rPr>
          <w:rFonts w:ascii="宋体" w:hAnsi="宋体" w:cs="宋体" w:eastAsia="宋体" w:hint="default"/>
          <w:spacing w:val="16"/>
          <w:sz w:val="18"/>
          <w:szCs w:val="18"/>
        </w:rPr>
        <w:t>恒宝股份有限公司</w:t>
        <w:tab/>
      </w:r>
      <w:r>
        <w:rPr>
          <w:rFonts w:ascii="Times New Roman" w:hAnsi="Times New Roman" w:cs="Times New Roman" w:eastAsia="Times New Roman" w:hint="default"/>
          <w:sz w:val="18"/>
          <w:szCs w:val="18"/>
        </w:rPr>
        <w:t>2011 </w:t>
      </w:r>
      <w:r>
        <w:rPr>
          <w:rFonts w:ascii="Times New Roman" w:hAnsi="Times New Roman" w:cs="Times New Roman" w:eastAsia="Times New Roman" w:hint="default"/>
          <w:spacing w:val="12"/>
          <w:sz w:val="18"/>
          <w:szCs w:val="18"/>
        </w:rPr>
        <w:t> </w:t>
      </w:r>
      <w:r>
        <w:rPr>
          <w:rFonts w:ascii="宋体" w:hAnsi="宋体" w:cs="宋体" w:eastAsia="宋体" w:hint="default"/>
          <w:spacing w:val="9"/>
          <w:sz w:val="18"/>
          <w:szCs w:val="18"/>
        </w:rPr>
        <w:t>年度</w:t>
      </w:r>
    </w:p>
    <w:p>
      <w:pPr>
        <w:spacing w:before="151"/>
        <w:ind w:left="240" w:right="0" w:firstLine="0"/>
        <w:jc w:val="left"/>
        <w:rPr>
          <w:rFonts w:ascii="宋体" w:hAnsi="宋体" w:cs="宋体" w:eastAsia="宋体" w:hint="default"/>
          <w:sz w:val="18"/>
          <w:szCs w:val="18"/>
        </w:rPr>
      </w:pPr>
      <w:r>
        <w:rPr/>
        <w:pict>
          <v:group style="position:absolute;margin-left:83.183998pt;margin-top:20.701736pt;width:425.85pt;height:601.050pt;mso-position-horizontal-relative:page;mso-position-vertical-relative:paragraph;z-index:-1312840" coordorigin="1664,414" coordsize="8517,12021">
            <v:group style="position:absolute;left:1692;top:428;width:1040;height:2" coordorigin="1692,428" coordsize="1040,2">
              <v:shape style="position:absolute;left:1692;top:428;width:1040;height:2" coordorigin="1692,428" coordsize="1040,0" path="m1692,428l2732,428e" filled="false" stroked="true" strokeweight="1.44pt" strokecolor="#000000">
                <v:path arrowok="t"/>
              </v:shape>
              <v:shape style="position:absolute;left:2732;top:443;width:10;height:2" type="#_x0000_t75" stroked="false">
                <v:imagedata r:id="rId63" o:title=""/>
              </v:shape>
            </v:group>
            <v:group style="position:absolute;left:2732;top:428;width:29;height:2" coordorigin="2732,428" coordsize="29,2">
              <v:shape style="position:absolute;left:2732;top:428;width:29;height:2" coordorigin="2732,428" coordsize="29,0" path="m2732,428l2760,428e" filled="false" stroked="true" strokeweight="1.44pt" strokecolor="#000000">
                <v:path arrowok="t"/>
              </v:shape>
            </v:group>
            <v:group style="position:absolute;left:2760;top:428;width:569;height:2" coordorigin="2760,428" coordsize="569,2">
              <v:shape style="position:absolute;left:2760;top:428;width:569;height:2" coordorigin="2760,428" coordsize="569,0" path="m2760,428l3329,428e" filled="false" stroked="true" strokeweight="1.44pt" strokecolor="#000000">
                <v:path arrowok="t"/>
              </v:shape>
              <v:shape style="position:absolute;left:3329;top:443;width:10;height:2" type="#_x0000_t75" stroked="false">
                <v:imagedata r:id="rId63" o:title=""/>
              </v:shape>
            </v:group>
            <v:group style="position:absolute;left:3329;top:428;width:29;height:2" coordorigin="3329,428" coordsize="29,2">
              <v:shape style="position:absolute;left:3329;top:428;width:29;height:2" coordorigin="3329,428" coordsize="29,0" path="m3329,428l3358,428e" filled="false" stroked="true" strokeweight="1.44pt" strokecolor="#000000">
                <v:path arrowok="t"/>
              </v:shape>
            </v:group>
            <v:group style="position:absolute;left:3358;top:428;width:973;height:2" coordorigin="3358,428" coordsize="973,2">
              <v:shape style="position:absolute;left:3358;top:428;width:973;height:2" coordorigin="3358,428" coordsize="973,0" path="m3358,428l4330,428e" filled="false" stroked="true" strokeweight="1.44pt" strokecolor="#000000">
                <v:path arrowok="t"/>
              </v:shape>
              <v:shape style="position:absolute;left:4331;top:443;width:10;height:2" type="#_x0000_t75" stroked="false">
                <v:imagedata r:id="rId63" o:title=""/>
              </v:shape>
            </v:group>
            <v:group style="position:absolute;left:4331;top:428;width:29;height:2" coordorigin="4331,428" coordsize="29,2">
              <v:shape style="position:absolute;left:4331;top:428;width:29;height:2" coordorigin="4331,428" coordsize="29,0" path="m4331,428l4359,428e" filled="false" stroked="true" strokeweight="1.44pt" strokecolor="#000000">
                <v:path arrowok="t"/>
              </v:shape>
            </v:group>
            <v:group style="position:absolute;left:4359;top:428;width:819;height:2" coordorigin="4359,428" coordsize="819,2">
              <v:shape style="position:absolute;left:4359;top:428;width:819;height:2" coordorigin="4359,428" coordsize="819,0" path="m4359,428l5178,428e" filled="false" stroked="true" strokeweight="1.44pt" strokecolor="#000000">
                <v:path arrowok="t"/>
              </v:shape>
              <v:shape style="position:absolute;left:5178;top:443;width:10;height:2" type="#_x0000_t75" stroked="false">
                <v:imagedata r:id="rId63" o:title=""/>
              </v:shape>
            </v:group>
            <v:group style="position:absolute;left:5178;top:428;width:29;height:2" coordorigin="5178,428" coordsize="29,2">
              <v:shape style="position:absolute;left:5178;top:428;width:29;height:2" coordorigin="5178,428" coordsize="29,0" path="m5178,428l5207,428e" filled="false" stroked="true" strokeweight="1.44pt" strokecolor="#000000">
                <v:path arrowok="t"/>
              </v:shape>
            </v:group>
            <v:group style="position:absolute;left:5207;top:428;width:816;height:2" coordorigin="5207,428" coordsize="816,2">
              <v:shape style="position:absolute;left:5207;top:428;width:816;height:2" coordorigin="5207,428" coordsize="816,0" path="m5207,428l6023,428e" filled="false" stroked="true" strokeweight="1.44pt" strokecolor="#000000">
                <v:path arrowok="t"/>
              </v:shape>
              <v:shape style="position:absolute;left:6023;top:443;width:10;height:2" type="#_x0000_t75" stroked="false">
                <v:imagedata r:id="rId63" o:title=""/>
              </v:shape>
            </v:group>
            <v:group style="position:absolute;left:6023;top:428;width:29;height:2" coordorigin="6023,428" coordsize="29,2">
              <v:shape style="position:absolute;left:6023;top:428;width:29;height:2" coordorigin="6023,428" coordsize="29,0" path="m6023,428l6051,428e" filled="false" stroked="true" strokeweight="1.44pt" strokecolor="#000000">
                <v:path arrowok="t"/>
              </v:shape>
            </v:group>
            <v:group style="position:absolute;left:6051;top:428;width:915;height:2" coordorigin="6051,428" coordsize="915,2">
              <v:shape style="position:absolute;left:6051;top:428;width:915;height:2" coordorigin="6051,428" coordsize="915,0" path="m6051,428l6966,428e" filled="false" stroked="true" strokeweight="1.44pt" strokecolor="#000000">
                <v:path arrowok="t"/>
              </v:shape>
              <v:shape style="position:absolute;left:6966;top:443;width:10;height:2" type="#_x0000_t75" stroked="false">
                <v:imagedata r:id="rId63" o:title=""/>
              </v:shape>
            </v:group>
            <v:group style="position:absolute;left:6966;top:428;width:29;height:2" coordorigin="6966,428" coordsize="29,2">
              <v:shape style="position:absolute;left:6966;top:428;width:29;height:2" coordorigin="6966,428" coordsize="29,0" path="m6966,428l6995,428e" filled="false" stroked="true" strokeweight="1.44pt" strokecolor="#000000">
                <v:path arrowok="t"/>
              </v:shape>
            </v:group>
            <v:group style="position:absolute;left:6995;top:428;width:761;height:2" coordorigin="6995,428" coordsize="761,2">
              <v:shape style="position:absolute;left:6995;top:428;width:761;height:2" coordorigin="6995,428" coordsize="761,0" path="m6995,428l7756,428e" filled="false" stroked="true" strokeweight="1.44pt" strokecolor="#000000">
                <v:path arrowok="t"/>
              </v:shape>
              <v:shape style="position:absolute;left:7756;top:443;width:10;height:2" type="#_x0000_t75" stroked="false">
                <v:imagedata r:id="rId63" o:title=""/>
              </v:shape>
            </v:group>
            <v:group style="position:absolute;left:7756;top:428;width:29;height:2" coordorigin="7756,428" coordsize="29,2">
              <v:shape style="position:absolute;left:7756;top:428;width:29;height:2" coordorigin="7756,428" coordsize="29,0" path="m7756,428l7785,428e" filled="false" stroked="true" strokeweight="1.44pt" strokecolor="#000000">
                <v:path arrowok="t"/>
              </v:shape>
            </v:group>
            <v:group style="position:absolute;left:7785;top:428;width:816;height:2" coordorigin="7785,428" coordsize="816,2">
              <v:shape style="position:absolute;left:7785;top:428;width:816;height:2" coordorigin="7785,428" coordsize="816,0" path="m7785,428l8601,428e" filled="false" stroked="true" strokeweight="1.44pt" strokecolor="#000000">
                <v:path arrowok="t"/>
              </v:shape>
              <v:shape style="position:absolute;left:8601;top:443;width:10;height:2" type="#_x0000_t75" stroked="false">
                <v:imagedata r:id="rId63" o:title=""/>
              </v:shape>
            </v:group>
            <v:group style="position:absolute;left:8601;top:428;width:29;height:2" coordorigin="8601,428" coordsize="29,2">
              <v:shape style="position:absolute;left:8601;top:428;width:29;height:2" coordorigin="8601,428" coordsize="29,0" path="m8601,428l8629,428e" filled="false" stroked="true" strokeweight="1.44pt" strokecolor="#000000">
                <v:path arrowok="t"/>
              </v:shape>
            </v:group>
            <v:group style="position:absolute;left:8629;top:428;width:591;height:2" coordorigin="8629,428" coordsize="591,2">
              <v:shape style="position:absolute;left:8629;top:428;width:591;height:2" coordorigin="8629,428" coordsize="591,0" path="m8629,428l9220,428e" filled="false" stroked="true" strokeweight="1.44pt" strokecolor="#000000">
                <v:path arrowok="t"/>
              </v:shape>
              <v:shape style="position:absolute;left:9220;top:443;width:10;height:2" type="#_x0000_t75" stroked="false">
                <v:imagedata r:id="rId63" o:title=""/>
              </v:shape>
            </v:group>
            <v:group style="position:absolute;left:9220;top:428;width:29;height:2" coordorigin="9220,428" coordsize="29,2">
              <v:shape style="position:absolute;left:9220;top:428;width:29;height:2" coordorigin="9220,428" coordsize="29,0" path="m9220,428l9249,428e" filled="false" stroked="true" strokeweight="1.44pt" strokecolor="#000000">
                <v:path arrowok="t"/>
              </v:shape>
            </v:group>
            <v:group style="position:absolute;left:9249;top:428;width:917;height:2" coordorigin="9249,428" coordsize="917,2">
              <v:shape style="position:absolute;left:9249;top:428;width:917;height:2" coordorigin="9249,428" coordsize="917,0" path="m9249,428l10166,428e" filled="false" stroked="true" strokeweight="1.44pt" strokecolor="#000000">
                <v:path arrowok="t"/>
              </v:shape>
            </v:group>
            <v:group style="position:absolute;left:2732;top:445;width:10;height:20" coordorigin="2732,445" coordsize="10,20">
              <v:shape style="position:absolute;left:2732;top:445;width:10;height:20" coordorigin="2732,445" coordsize="10,20" path="m2732,464l2741,464,2741,445,2732,445,2732,464xe" filled="true" fillcolor="#000000" stroked="false">
                <v:path arrowok="t"/>
                <v:fill type="solid"/>
              </v:shape>
            </v:group>
            <v:group style="position:absolute;left:2732;top:464;width:10;height:20" coordorigin="2732,464" coordsize="10,20">
              <v:shape style="position:absolute;left:2732;top:464;width:10;height:20" coordorigin="2732,464" coordsize="10,20" path="m2732,484l2741,484,2741,464,2732,464,2732,484xe" filled="true" fillcolor="#000000" stroked="false">
                <v:path arrowok="t"/>
                <v:fill type="solid"/>
              </v:shape>
            </v:group>
            <v:group style="position:absolute;left:2732;top:484;width:10;height:20" coordorigin="2732,484" coordsize="10,20">
              <v:shape style="position:absolute;left:2732;top:484;width:10;height:20" coordorigin="2732,484" coordsize="10,20" path="m2732,503l2741,503,2741,484,2732,484,2732,503xe" filled="true" fillcolor="#000000" stroked="false">
                <v:path arrowok="t"/>
                <v:fill type="solid"/>
              </v:shape>
            </v:group>
            <v:group style="position:absolute;left:2732;top:503;width:10;height:20" coordorigin="2732,503" coordsize="10,20">
              <v:shape style="position:absolute;left:2732;top:503;width:10;height:20" coordorigin="2732,503" coordsize="10,20" path="m2732,522l2741,522,2741,503,2732,503,2732,522xe" filled="true" fillcolor="#000000" stroked="false">
                <v:path arrowok="t"/>
                <v:fill type="solid"/>
              </v:shape>
            </v:group>
            <v:group style="position:absolute;left:2732;top:522;width:10;height:20" coordorigin="2732,522" coordsize="10,20">
              <v:shape style="position:absolute;left:2732;top:522;width:10;height:20" coordorigin="2732,522" coordsize="10,20" path="m2732,541l2741,541,2741,522,2732,522,2732,541xe" filled="true" fillcolor="#000000" stroked="false">
                <v:path arrowok="t"/>
                <v:fill type="solid"/>
              </v:shape>
            </v:group>
            <v:group style="position:absolute;left:2732;top:541;width:10;height:20" coordorigin="2732,541" coordsize="10,20">
              <v:shape style="position:absolute;left:2732;top:541;width:10;height:20" coordorigin="2732,541" coordsize="10,20" path="m2732,560l2741,560,2741,541,2732,541,2732,560xe" filled="true" fillcolor="#000000" stroked="false">
                <v:path arrowok="t"/>
                <v:fill type="solid"/>
              </v:shape>
            </v:group>
            <v:group style="position:absolute;left:2732;top:560;width:10;height:20" coordorigin="2732,560" coordsize="10,20">
              <v:shape style="position:absolute;left:2732;top:560;width:10;height:20" coordorigin="2732,560" coordsize="10,20" path="m2732,580l2741,580,2741,560,2732,560,2732,580xe" filled="true" fillcolor="#000000" stroked="false">
                <v:path arrowok="t"/>
                <v:fill type="solid"/>
              </v:shape>
            </v:group>
            <v:group style="position:absolute;left:2732;top:580;width:10;height:20" coordorigin="2732,580" coordsize="10,20">
              <v:shape style="position:absolute;left:2732;top:580;width:10;height:20" coordorigin="2732,580" coordsize="10,20" path="m2732,599l2741,599,2741,580,2732,580,2732,599xe" filled="true" fillcolor="#000000" stroked="false">
                <v:path arrowok="t"/>
                <v:fill type="solid"/>
              </v:shape>
            </v:group>
            <v:group style="position:absolute;left:2732;top:599;width:10;height:20" coordorigin="2732,599" coordsize="10,20">
              <v:shape style="position:absolute;left:2732;top:599;width:10;height:20" coordorigin="2732,599" coordsize="10,20" path="m2732,618l2741,618,2741,599,2732,599,2732,618xe" filled="true" fillcolor="#000000" stroked="false">
                <v:path arrowok="t"/>
                <v:fill type="solid"/>
              </v:shape>
            </v:group>
            <v:group style="position:absolute;left:2732;top:618;width:10;height:20" coordorigin="2732,618" coordsize="10,20">
              <v:shape style="position:absolute;left:2732;top:618;width:10;height:20" coordorigin="2732,618" coordsize="10,20" path="m2732,637l2741,637,2741,618,2732,618,2732,637xe" filled="true" fillcolor="#000000" stroked="false">
                <v:path arrowok="t"/>
                <v:fill type="solid"/>
              </v:shape>
            </v:group>
            <v:group style="position:absolute;left:2732;top:637;width:10;height:20" coordorigin="2732,637" coordsize="10,20">
              <v:shape style="position:absolute;left:2732;top:637;width:10;height:20" coordorigin="2732,637" coordsize="10,20" path="m2732,656l2741,656,2741,637,2732,637,2732,656xe" filled="true" fillcolor="#000000" stroked="false">
                <v:path arrowok="t"/>
                <v:fill type="solid"/>
              </v:shape>
            </v:group>
            <v:group style="position:absolute;left:2732;top:656;width:10;height:20" coordorigin="2732,656" coordsize="10,20">
              <v:shape style="position:absolute;left:2732;top:656;width:10;height:20" coordorigin="2732,656" coordsize="10,20" path="m2732,676l2741,676,2741,656,2732,656,2732,676xe" filled="true" fillcolor="#000000" stroked="false">
                <v:path arrowok="t"/>
                <v:fill type="solid"/>
              </v:shape>
            </v:group>
            <v:group style="position:absolute;left:2732;top:676;width:10;height:20" coordorigin="2732,676" coordsize="10,20">
              <v:shape style="position:absolute;left:2732;top:676;width:10;height:20" coordorigin="2732,676" coordsize="10,20" path="m2732,695l2741,695,2741,676,2732,676,2732,695xe" filled="true" fillcolor="#000000" stroked="false">
                <v:path arrowok="t"/>
                <v:fill type="solid"/>
              </v:shape>
            </v:group>
            <v:group style="position:absolute;left:2732;top:695;width:10;height:20" coordorigin="2732,695" coordsize="10,20">
              <v:shape style="position:absolute;left:2732;top:695;width:10;height:20" coordorigin="2732,695" coordsize="10,20" path="m2732,714l2741,714,2741,695,2732,695,2732,714xe" filled="true" fillcolor="#000000" stroked="false">
                <v:path arrowok="t"/>
                <v:fill type="solid"/>
              </v:shape>
            </v:group>
            <v:group style="position:absolute;left:2732;top:714;width:10;height:20" coordorigin="2732,714" coordsize="10,20">
              <v:shape style="position:absolute;left:2732;top:714;width:10;height:20" coordorigin="2732,714" coordsize="10,20" path="m2732,733l2741,733,2741,714,2732,714,2732,733xe" filled="true" fillcolor="#000000" stroked="false">
                <v:path arrowok="t"/>
                <v:fill type="solid"/>
              </v:shape>
            </v:group>
            <v:group style="position:absolute;left:2732;top:733;width:10;height:20" coordorigin="2732,733" coordsize="10,20">
              <v:shape style="position:absolute;left:2732;top:733;width:10;height:20" coordorigin="2732,733" coordsize="10,20" path="m2732,752l2741,752,2741,733,2732,733,2732,752xe" filled="true" fillcolor="#000000" stroked="false">
                <v:path arrowok="t"/>
                <v:fill type="solid"/>
              </v:shape>
            </v:group>
            <v:group style="position:absolute;left:2732;top:752;width:10;height:20" coordorigin="2732,752" coordsize="10,20">
              <v:shape style="position:absolute;left:2732;top:752;width:10;height:20" coordorigin="2732,752" coordsize="10,20" path="m2732,772l2741,772,2741,752,2732,752,2732,772xe" filled="true" fillcolor="#000000" stroked="false">
                <v:path arrowok="t"/>
                <v:fill type="solid"/>
              </v:shape>
            </v:group>
            <v:group style="position:absolute;left:2732;top:772;width:10;height:20" coordorigin="2732,772" coordsize="10,20">
              <v:shape style="position:absolute;left:2732;top:772;width:10;height:20" coordorigin="2732,772" coordsize="10,20" path="m2732,791l2741,791,2741,772,2732,772,2732,791xe" filled="true" fillcolor="#000000" stroked="false">
                <v:path arrowok="t"/>
                <v:fill type="solid"/>
              </v:shape>
            </v:group>
            <v:group style="position:absolute;left:2732;top:791;width:10;height:20" coordorigin="2732,791" coordsize="10,20">
              <v:shape style="position:absolute;left:2732;top:791;width:10;height:20" coordorigin="2732,791" coordsize="10,20" path="m2732,810l2741,810,2741,791,2732,791,2732,810xe" filled="true" fillcolor="#000000" stroked="false">
                <v:path arrowok="t"/>
                <v:fill type="solid"/>
              </v:shape>
            </v:group>
            <v:group style="position:absolute;left:2732;top:810;width:10;height:20" coordorigin="2732,810" coordsize="10,20">
              <v:shape style="position:absolute;left:2732;top:810;width:10;height:20" coordorigin="2732,810" coordsize="10,20" path="m2732,829l2741,829,2741,810,2732,810,2732,829xe" filled="true" fillcolor="#000000" stroked="false">
                <v:path arrowok="t"/>
                <v:fill type="solid"/>
              </v:shape>
            </v:group>
            <v:group style="position:absolute;left:2732;top:829;width:10;height:20" coordorigin="2732,829" coordsize="10,20">
              <v:shape style="position:absolute;left:2732;top:829;width:10;height:20" coordorigin="2732,829" coordsize="10,20" path="m2732,848l2741,848,2741,829,2732,829,2732,848xe" filled="true" fillcolor="#000000" stroked="false">
                <v:path arrowok="t"/>
                <v:fill type="solid"/>
              </v:shape>
            </v:group>
            <v:group style="position:absolute;left:2732;top:848;width:10;height:20" coordorigin="2732,848" coordsize="10,20">
              <v:shape style="position:absolute;left:2732;top:848;width:10;height:20" coordorigin="2732,848" coordsize="10,20" path="m2732,868l2741,868,2741,848,2732,848,2732,868xe" filled="true" fillcolor="#000000" stroked="false">
                <v:path arrowok="t"/>
                <v:fill type="solid"/>
              </v:shape>
            </v:group>
            <v:group style="position:absolute;left:2732;top:868;width:10;height:20" coordorigin="2732,868" coordsize="10,20">
              <v:shape style="position:absolute;left:2732;top:868;width:10;height:20" coordorigin="2732,868" coordsize="10,20" path="m2732,887l2741,887,2741,868,2732,868,2732,887xe" filled="true" fillcolor="#000000" stroked="false">
                <v:path arrowok="t"/>
                <v:fill type="solid"/>
              </v:shape>
            </v:group>
            <v:group style="position:absolute;left:2732;top:887;width:10;height:20" coordorigin="2732,887" coordsize="10,20">
              <v:shape style="position:absolute;left:2732;top:887;width:10;height:20" coordorigin="2732,887" coordsize="10,20" path="m2732,906l2741,906,2741,887,2732,887,2732,906xe" filled="true" fillcolor="#000000" stroked="false">
                <v:path arrowok="t"/>
                <v:fill type="solid"/>
              </v:shape>
            </v:group>
            <v:group style="position:absolute;left:2732;top:906;width:10;height:20" coordorigin="2732,906" coordsize="10,20">
              <v:shape style="position:absolute;left:2732;top:906;width:10;height:20" coordorigin="2732,906" coordsize="10,20" path="m2732,925l2741,925,2741,906,2732,906,2732,925xe" filled="true" fillcolor="#000000" stroked="false">
                <v:path arrowok="t"/>
                <v:fill type="solid"/>
              </v:shape>
            </v:group>
            <v:group style="position:absolute;left:2732;top:925;width:10;height:20" coordorigin="2732,925" coordsize="10,20">
              <v:shape style="position:absolute;left:2732;top:925;width:10;height:20" coordorigin="2732,925" coordsize="10,20" path="m2732,944l2741,944,2741,925,2732,925,2732,944xe" filled="true" fillcolor="#000000" stroked="false">
                <v:path arrowok="t"/>
                <v:fill type="solid"/>
              </v:shape>
            </v:group>
            <v:group style="position:absolute;left:2732;top:944;width:10;height:20" coordorigin="2732,944" coordsize="10,20">
              <v:shape style="position:absolute;left:2732;top:944;width:10;height:20" coordorigin="2732,944" coordsize="10,20" path="m2732,964l2741,964,2741,944,2732,944,2732,964xe" filled="true" fillcolor="#000000" stroked="false">
                <v:path arrowok="t"/>
                <v:fill type="solid"/>
              </v:shape>
            </v:group>
            <v:group style="position:absolute;left:2732;top:964;width:10;height:20" coordorigin="2732,964" coordsize="10,20">
              <v:shape style="position:absolute;left:2732;top:964;width:10;height:20" coordorigin="2732,964" coordsize="10,20" path="m2732,983l2741,983,2741,964,2732,964,2732,983xe" filled="true" fillcolor="#000000" stroked="false">
                <v:path arrowok="t"/>
                <v:fill type="solid"/>
              </v:shape>
            </v:group>
            <v:group style="position:absolute;left:2732;top:983;width:10;height:20" coordorigin="2732,983" coordsize="10,20">
              <v:shape style="position:absolute;left:2732;top:983;width:10;height:20" coordorigin="2732,983" coordsize="10,20" path="m2732,1002l2741,1002,2741,983,2732,983,2732,1002xe" filled="true" fillcolor="#000000" stroked="false">
                <v:path arrowok="t"/>
                <v:fill type="solid"/>
              </v:shape>
            </v:group>
            <v:group style="position:absolute;left:2732;top:1002;width:10;height:20" coordorigin="2732,1002" coordsize="10,20">
              <v:shape style="position:absolute;left:2732;top:1002;width:10;height:20" coordorigin="2732,1002" coordsize="10,20" path="m2732,1021l2741,1021,2741,1002,2732,1002,2732,1021xe" filled="true" fillcolor="#000000" stroked="false">
                <v:path arrowok="t"/>
                <v:fill type="solid"/>
              </v:shape>
            </v:group>
            <v:group style="position:absolute;left:2732;top:1021;width:10;height:20" coordorigin="2732,1021" coordsize="10,20">
              <v:shape style="position:absolute;left:2732;top:1021;width:10;height:20" coordorigin="2732,1021" coordsize="10,20" path="m2732,1040l2741,1040,2741,1021,2732,1021,2732,1040xe" filled="true" fillcolor="#000000" stroked="false">
                <v:path arrowok="t"/>
                <v:fill type="solid"/>
              </v:shape>
            </v:group>
            <v:group style="position:absolute;left:2732;top:1040;width:10;height:20" coordorigin="2732,1040" coordsize="10,20">
              <v:shape style="position:absolute;left:2732;top:1040;width:10;height:20" coordorigin="2732,1040" coordsize="10,20" path="m2732,1060l2741,1060,2741,1040,2732,1040,2732,1060xe" filled="true" fillcolor="#000000" stroked="false">
                <v:path arrowok="t"/>
                <v:fill type="solid"/>
              </v:shape>
            </v:group>
            <v:group style="position:absolute;left:2732;top:1060;width:10;height:20" coordorigin="2732,1060" coordsize="10,20">
              <v:shape style="position:absolute;left:2732;top:1060;width:10;height:20" coordorigin="2732,1060" coordsize="10,20" path="m2732,1079l2741,1079,2741,1060,2732,1060,2732,1079xe" filled="true" fillcolor="#000000" stroked="false">
                <v:path arrowok="t"/>
                <v:fill type="solid"/>
              </v:shape>
            </v:group>
            <v:group style="position:absolute;left:2732;top:1079;width:10;height:20" coordorigin="2732,1079" coordsize="10,20">
              <v:shape style="position:absolute;left:2732;top:1079;width:10;height:20" coordorigin="2732,1079" coordsize="10,20" path="m2732,1098l2741,1098,2741,1079,2732,1079,2732,1098xe" filled="true" fillcolor="#000000" stroked="false">
                <v:path arrowok="t"/>
                <v:fill type="solid"/>
              </v:shape>
            </v:group>
            <v:group style="position:absolute;left:2732;top:1098;width:10;height:20" coordorigin="2732,1098" coordsize="10,20">
              <v:shape style="position:absolute;left:2732;top:1098;width:10;height:20" coordorigin="2732,1098" coordsize="10,20" path="m2732,1117l2741,1117,2741,1098,2732,1098,2732,1117xe" filled="true" fillcolor="#000000" stroked="false">
                <v:path arrowok="t"/>
                <v:fill type="solid"/>
              </v:shape>
            </v:group>
            <v:group style="position:absolute;left:2732;top:1117;width:10;height:20" coordorigin="2732,1117" coordsize="10,20">
              <v:shape style="position:absolute;left:2732;top:1117;width:10;height:20" coordorigin="2732,1117" coordsize="10,20" path="m2732,1136l2741,1136,2741,1117,2732,1117,2732,1136xe" filled="true" fillcolor="#000000" stroked="false">
                <v:path arrowok="t"/>
                <v:fill type="solid"/>
              </v:shape>
            </v:group>
            <v:group style="position:absolute;left:2732;top:1136;width:10;height:20" coordorigin="2732,1136" coordsize="10,20">
              <v:shape style="position:absolute;left:2732;top:1136;width:10;height:20" coordorigin="2732,1136" coordsize="10,20" path="m2732,1156l2741,1156,2741,1136,2732,1136,2732,1156xe" filled="true" fillcolor="#000000" stroked="false">
                <v:path arrowok="t"/>
                <v:fill type="solid"/>
              </v:shape>
            </v:group>
            <v:group style="position:absolute;left:2732;top:1156;width:10;height:20" coordorigin="2732,1156" coordsize="10,20">
              <v:shape style="position:absolute;left:2732;top:1156;width:10;height:20" coordorigin="2732,1156" coordsize="10,20" path="m2732,1175l2741,1175,2741,1156,2732,1156,2732,1175xe" filled="true" fillcolor="#000000" stroked="false">
                <v:path arrowok="t"/>
                <v:fill type="solid"/>
              </v:shape>
            </v:group>
            <v:group style="position:absolute;left:2732;top:1175;width:10;height:20" coordorigin="2732,1175" coordsize="10,20">
              <v:shape style="position:absolute;left:2732;top:1175;width:10;height:20" coordorigin="2732,1175" coordsize="10,20" path="m2732,1194l2741,1194,2741,1175,2732,1175,2732,1194xe" filled="true" fillcolor="#000000" stroked="false">
                <v:path arrowok="t"/>
                <v:fill type="solid"/>
              </v:shape>
            </v:group>
            <v:group style="position:absolute;left:2732;top:1194;width:10;height:20" coordorigin="2732,1194" coordsize="10,20">
              <v:shape style="position:absolute;left:2732;top:1194;width:10;height:20" coordorigin="2732,1194" coordsize="10,20" path="m2732,1213l2741,1213,2741,1194,2732,1194,2732,1213xe" filled="true" fillcolor="#000000" stroked="false">
                <v:path arrowok="t"/>
                <v:fill type="solid"/>
              </v:shape>
            </v:group>
            <v:group style="position:absolute;left:2732;top:1213;width:10;height:20" coordorigin="2732,1213" coordsize="10,20">
              <v:shape style="position:absolute;left:2732;top:1213;width:10;height:20" coordorigin="2732,1213" coordsize="10,20" path="m2732,1232l2741,1232,2741,1213,2732,1213,2732,1232xe" filled="true" fillcolor="#000000" stroked="false">
                <v:path arrowok="t"/>
                <v:fill type="solid"/>
              </v:shape>
            </v:group>
            <v:group style="position:absolute;left:2732;top:1232;width:10;height:20" coordorigin="2732,1232" coordsize="10,20">
              <v:shape style="position:absolute;left:2732;top:1232;width:10;height:20" coordorigin="2732,1232" coordsize="10,20" path="m2732,1252l2741,1252,2741,1232,2732,1232,2732,1252xe" filled="true" fillcolor="#000000" stroked="false">
                <v:path arrowok="t"/>
                <v:fill type="solid"/>
              </v:shape>
            </v:group>
            <v:group style="position:absolute;left:2732;top:1252;width:10;height:20" coordorigin="2732,1252" coordsize="10,20">
              <v:shape style="position:absolute;left:2732;top:1252;width:10;height:20" coordorigin="2732,1252" coordsize="10,20" path="m2732,1271l2741,1271,2741,1252,2732,1252,2732,1271xe" filled="true" fillcolor="#000000" stroked="false">
                <v:path arrowok="t"/>
                <v:fill type="solid"/>
              </v:shape>
            </v:group>
            <v:group style="position:absolute;left:2732;top:1271;width:10;height:20" coordorigin="2732,1271" coordsize="10,20">
              <v:shape style="position:absolute;left:2732;top:1271;width:10;height:20" coordorigin="2732,1271" coordsize="10,20" path="m2732,1290l2741,1290,2741,1271,2732,1271,2732,1290xe" filled="true" fillcolor="#000000" stroked="false">
                <v:path arrowok="t"/>
                <v:fill type="solid"/>
              </v:shape>
            </v:group>
            <v:group style="position:absolute;left:2732;top:1290;width:10;height:20" coordorigin="2732,1290" coordsize="10,20">
              <v:shape style="position:absolute;left:2732;top:1290;width:10;height:20" coordorigin="2732,1290" coordsize="10,20" path="m2732,1309l2741,1309,2741,1290,2732,1290,2732,1309xe" filled="true" fillcolor="#000000" stroked="false">
                <v:path arrowok="t"/>
                <v:fill type="solid"/>
              </v:shape>
            </v:group>
            <v:group style="position:absolute;left:2732;top:1309;width:10;height:20" coordorigin="2732,1309" coordsize="10,20">
              <v:shape style="position:absolute;left:2732;top:1309;width:10;height:20" coordorigin="2732,1309" coordsize="10,20" path="m2732,1328l2741,1328,2741,1309,2732,1309,2732,1328xe" filled="true" fillcolor="#000000" stroked="false">
                <v:path arrowok="t"/>
                <v:fill type="solid"/>
              </v:shape>
            </v:group>
            <v:group style="position:absolute;left:2732;top:1328;width:10;height:20" coordorigin="2732,1328" coordsize="10,20">
              <v:shape style="position:absolute;left:2732;top:1328;width:10;height:20" coordorigin="2732,1328" coordsize="10,20" path="m2732,1348l2741,1348,2741,1328,2732,1328,2732,1348xe" filled="true" fillcolor="#000000" stroked="false">
                <v:path arrowok="t"/>
                <v:fill type="solid"/>
              </v:shape>
            </v:group>
            <v:group style="position:absolute;left:2732;top:1348;width:10;height:20" coordorigin="2732,1348" coordsize="10,20">
              <v:shape style="position:absolute;left:2732;top:1348;width:10;height:20" coordorigin="2732,1348" coordsize="10,20" path="m2732,1367l2741,1367,2741,1348,2732,1348,2732,1367xe" filled="true" fillcolor="#000000" stroked="false">
                <v:path arrowok="t"/>
                <v:fill type="solid"/>
              </v:shape>
            </v:group>
            <v:group style="position:absolute;left:2732;top:1367;width:10;height:20" coordorigin="2732,1367" coordsize="10,20">
              <v:shape style="position:absolute;left:2732;top:1367;width:10;height:20" coordorigin="2732,1367" coordsize="10,20" path="m2732,1386l2741,1386,2741,1367,2732,1367,2732,1386xe" filled="true" fillcolor="#000000" stroked="false">
                <v:path arrowok="t"/>
                <v:fill type="solid"/>
              </v:shape>
            </v:group>
            <v:group style="position:absolute;left:2732;top:1386;width:10;height:20" coordorigin="2732,1386" coordsize="10,20">
              <v:shape style="position:absolute;left:2732;top:1386;width:10;height:20" coordorigin="2732,1386" coordsize="10,20" path="m2732,1405l2741,1405,2741,1386,2732,1386,2732,1405xe" filled="true" fillcolor="#000000" stroked="false">
                <v:path arrowok="t"/>
                <v:fill type="solid"/>
              </v:shape>
            </v:group>
            <v:group style="position:absolute;left:2732;top:1405;width:10;height:20" coordorigin="2732,1405" coordsize="10,20">
              <v:shape style="position:absolute;left:2732;top:1405;width:10;height:20" coordorigin="2732,1405" coordsize="10,20" path="m2732,1424l2741,1424,2741,1405,2732,1405,2732,1424xe" filled="true" fillcolor="#000000" stroked="false">
                <v:path arrowok="t"/>
                <v:fill type="solid"/>
              </v:shape>
            </v:group>
            <v:group style="position:absolute;left:2732;top:1424;width:10;height:20" coordorigin="2732,1424" coordsize="10,20">
              <v:shape style="position:absolute;left:2732;top:1424;width:10;height:20" coordorigin="2732,1424" coordsize="10,20" path="m2732,1444l2741,1444,2741,1424,2732,1424,2732,1444xe" filled="true" fillcolor="#000000" stroked="false">
                <v:path arrowok="t"/>
                <v:fill type="solid"/>
              </v:shape>
            </v:group>
            <v:group style="position:absolute;left:2732;top:1444;width:10;height:20" coordorigin="2732,1444" coordsize="10,20">
              <v:shape style="position:absolute;left:2732;top:1444;width:10;height:20" coordorigin="2732,1444" coordsize="10,20" path="m2732,1463l2741,1463,2741,1444,2732,1444,2732,1463xe" filled="true" fillcolor="#000000" stroked="false">
                <v:path arrowok="t"/>
                <v:fill type="solid"/>
              </v:shape>
            </v:group>
            <v:group style="position:absolute;left:2732;top:1463;width:10;height:20" coordorigin="2732,1463" coordsize="10,20">
              <v:shape style="position:absolute;left:2732;top:1463;width:10;height:20" coordorigin="2732,1463" coordsize="10,20" path="m2732,1482l2741,1482,2741,1463,2732,1463,2732,1482xe" filled="true" fillcolor="#000000" stroked="false">
                <v:path arrowok="t"/>
                <v:fill type="solid"/>
              </v:shape>
            </v:group>
            <v:group style="position:absolute;left:2732;top:1482;width:10;height:20" coordorigin="2732,1482" coordsize="10,20">
              <v:shape style="position:absolute;left:2732;top:1482;width:10;height:20" coordorigin="2732,1482" coordsize="10,20" path="m2732,1501l2741,1501,2741,1482,2732,1482,2732,1501xe" filled="true" fillcolor="#000000" stroked="false">
                <v:path arrowok="t"/>
                <v:fill type="solid"/>
              </v:shape>
            </v:group>
            <v:group style="position:absolute;left:2732;top:1501;width:10;height:20" coordorigin="2732,1501" coordsize="10,20">
              <v:shape style="position:absolute;left:2732;top:1501;width:10;height:20" coordorigin="2732,1501" coordsize="10,20" path="m2732,1520l2741,1520,2741,1501,2732,1501,2732,1520xe" filled="true" fillcolor="#000000" stroked="false">
                <v:path arrowok="t"/>
                <v:fill type="solid"/>
              </v:shape>
            </v:group>
            <v:group style="position:absolute;left:2732;top:1520;width:10;height:20" coordorigin="2732,1520" coordsize="10,20">
              <v:shape style="position:absolute;left:2732;top:1520;width:10;height:20" coordorigin="2732,1520" coordsize="10,20" path="m2732,1540l2741,1540,2741,1520,2732,1520,2732,1540xe" filled="true" fillcolor="#000000" stroked="false">
                <v:path arrowok="t"/>
                <v:fill type="solid"/>
              </v:shape>
            </v:group>
            <v:group style="position:absolute;left:2732;top:1540;width:10;height:20" coordorigin="2732,1540" coordsize="10,20">
              <v:shape style="position:absolute;left:2732;top:1540;width:10;height:20" coordorigin="2732,1540" coordsize="10,20" path="m2732,1559l2741,1559,2741,1540,2732,1540,2732,1559xe" filled="true" fillcolor="#000000" stroked="false">
                <v:path arrowok="t"/>
                <v:fill type="solid"/>
              </v:shape>
            </v:group>
            <v:group style="position:absolute;left:2732;top:1559;width:10;height:20" coordorigin="2732,1559" coordsize="10,20">
              <v:shape style="position:absolute;left:2732;top:1559;width:10;height:20" coordorigin="2732,1559" coordsize="10,20" path="m2732,1578l2741,1578,2741,1559,2732,1559,2732,1578xe" filled="true" fillcolor="#000000" stroked="false">
                <v:path arrowok="t"/>
                <v:fill type="solid"/>
              </v:shape>
            </v:group>
            <v:group style="position:absolute;left:2732;top:1578;width:10;height:20" coordorigin="2732,1578" coordsize="10,20">
              <v:shape style="position:absolute;left:2732;top:1578;width:10;height:20" coordorigin="2732,1578" coordsize="10,20" path="m2732,1597l2741,1597,2741,1578,2732,1578,2732,1597xe" filled="true" fillcolor="#000000" stroked="false">
                <v:path arrowok="t"/>
                <v:fill type="solid"/>
              </v:shape>
            </v:group>
            <v:group style="position:absolute;left:2732;top:1597;width:10;height:20" coordorigin="2732,1597" coordsize="10,20">
              <v:shape style="position:absolute;left:2732;top:1597;width:10;height:20" coordorigin="2732,1597" coordsize="10,20" path="m2732,1616l2741,1616,2741,1597,2732,1597,2732,1616xe" filled="true" fillcolor="#000000" stroked="false">
                <v:path arrowok="t"/>
                <v:fill type="solid"/>
              </v:shape>
            </v:group>
            <v:group style="position:absolute;left:2732;top:1616;width:10;height:20" coordorigin="2732,1616" coordsize="10,20">
              <v:shape style="position:absolute;left:2732;top:1616;width:10;height:20" coordorigin="2732,1616" coordsize="10,20" path="m2732,1636l2741,1636,2741,1616,2732,1616,2732,1636xe" filled="true" fillcolor="#000000" stroked="false">
                <v:path arrowok="t"/>
                <v:fill type="solid"/>
              </v:shape>
            </v:group>
            <v:group style="position:absolute;left:2732;top:1636;width:10;height:20" coordorigin="2732,1636" coordsize="10,20">
              <v:shape style="position:absolute;left:2732;top:1636;width:10;height:20" coordorigin="2732,1636" coordsize="10,20" path="m2732,1655l2741,1655,2741,1636,2732,1636,2732,1655xe" filled="true" fillcolor="#000000" stroked="false">
                <v:path arrowok="t"/>
                <v:fill type="solid"/>
              </v:shape>
            </v:group>
            <v:group style="position:absolute;left:2732;top:1655;width:10;height:20" coordorigin="2732,1655" coordsize="10,20">
              <v:shape style="position:absolute;left:2732;top:1655;width:10;height:20" coordorigin="2732,1655" coordsize="10,20" path="m2732,1674l2741,1674,2741,1655,2732,1655,2732,1674xe" filled="true" fillcolor="#000000" stroked="false">
                <v:path arrowok="t"/>
                <v:fill type="solid"/>
              </v:shape>
            </v:group>
            <v:group style="position:absolute;left:2732;top:1674;width:10;height:20" coordorigin="2732,1674" coordsize="10,20">
              <v:shape style="position:absolute;left:2732;top:1674;width:10;height:20" coordorigin="2732,1674" coordsize="10,20" path="m2732,1693l2741,1693,2741,1674,2732,1674,2732,1693xe" filled="true" fillcolor="#000000" stroked="false">
                <v:path arrowok="t"/>
                <v:fill type="solid"/>
              </v:shape>
            </v:group>
            <v:group style="position:absolute;left:2732;top:1693;width:10;height:20" coordorigin="2732,1693" coordsize="10,20">
              <v:shape style="position:absolute;left:2732;top:1693;width:10;height:20" coordorigin="2732,1693" coordsize="10,20" path="m2732,1712l2741,1712,2741,1693,2732,1693,2732,1712xe" filled="true" fillcolor="#000000" stroked="false">
                <v:path arrowok="t"/>
                <v:fill type="solid"/>
              </v:shape>
            </v:group>
            <v:group style="position:absolute;left:2732;top:1712;width:10;height:20" coordorigin="2732,1712" coordsize="10,20">
              <v:shape style="position:absolute;left:2732;top:1712;width:10;height:20" coordorigin="2732,1712" coordsize="10,20" path="m2732,1732l2741,1732,2741,1712,2732,1712,2732,1732xe" filled="true" fillcolor="#000000" stroked="false">
                <v:path arrowok="t"/>
                <v:fill type="solid"/>
              </v:shape>
            </v:group>
            <v:group style="position:absolute;left:2732;top:1732;width:10;height:20" coordorigin="2732,1732" coordsize="10,20">
              <v:shape style="position:absolute;left:2732;top:1732;width:10;height:20" coordorigin="2732,1732" coordsize="10,20" path="m2732,1751l2741,1751,2741,1732,2732,1732,2732,1751xe" filled="true" fillcolor="#000000" stroked="false">
                <v:path arrowok="t"/>
                <v:fill type="solid"/>
              </v:shape>
            </v:group>
            <v:group style="position:absolute;left:2732;top:1751;width:10;height:20" coordorigin="2732,1751" coordsize="10,20">
              <v:shape style="position:absolute;left:2732;top:1751;width:10;height:20" coordorigin="2732,1751" coordsize="10,20" path="m2732,1770l2741,1770,2741,1751,2732,1751,2732,1770xe" filled="true" fillcolor="#000000" stroked="false">
                <v:path arrowok="t"/>
                <v:fill type="solid"/>
              </v:shape>
            </v:group>
            <v:group style="position:absolute;left:2732;top:1770;width:10;height:20" coordorigin="2732,1770" coordsize="10,20">
              <v:shape style="position:absolute;left:2732;top:1770;width:10;height:20" coordorigin="2732,1770" coordsize="10,20" path="m2732,1789l2741,1789,2741,1770,2732,1770,2732,1789xe" filled="true" fillcolor="#000000" stroked="false">
                <v:path arrowok="t"/>
                <v:fill type="solid"/>
              </v:shape>
            </v:group>
            <v:group style="position:absolute;left:2732;top:1789;width:10;height:20" coordorigin="2732,1789" coordsize="10,20">
              <v:shape style="position:absolute;left:2732;top:1789;width:10;height:20" coordorigin="2732,1789" coordsize="10,20" path="m2732,1808l2741,1808,2741,1789,2732,1789,2732,1808xe" filled="true" fillcolor="#000000" stroked="false">
                <v:path arrowok="t"/>
                <v:fill type="solid"/>
              </v:shape>
            </v:group>
            <v:group style="position:absolute;left:2732;top:1808;width:10;height:20" coordorigin="2732,1808" coordsize="10,20">
              <v:shape style="position:absolute;left:2732;top:1808;width:10;height:20" coordorigin="2732,1808" coordsize="10,20" path="m2732,1828l2741,1828,2741,1808,2732,1808,2732,1828xe" filled="true" fillcolor="#000000" stroked="false">
                <v:path arrowok="t"/>
                <v:fill type="solid"/>
              </v:shape>
            </v:group>
            <v:group style="position:absolute;left:2732;top:1828;width:10;height:20" coordorigin="2732,1828" coordsize="10,20">
              <v:shape style="position:absolute;left:2732;top:1828;width:10;height:20" coordorigin="2732,1828" coordsize="10,20" path="m2732,1847l2741,1847,2741,1828,2732,1828,2732,1847xe" filled="true" fillcolor="#000000" stroked="false">
                <v:path arrowok="t"/>
                <v:fill type="solid"/>
              </v:shape>
            </v:group>
            <v:group style="position:absolute;left:2732;top:1847;width:10;height:20" coordorigin="2732,1847" coordsize="10,20">
              <v:shape style="position:absolute;left:2732;top:1847;width:10;height:20" coordorigin="2732,1847" coordsize="10,20" path="m2732,1866l2741,1866,2741,1847,2732,1847,2732,1866xe" filled="true" fillcolor="#000000" stroked="false">
                <v:path arrowok="t"/>
                <v:fill type="solid"/>
              </v:shape>
            </v:group>
            <v:group style="position:absolute;left:2732;top:1866;width:10;height:20" coordorigin="2732,1866" coordsize="10,20">
              <v:shape style="position:absolute;left:2732;top:1866;width:10;height:20" coordorigin="2732,1866" coordsize="10,20" path="m2732,1885l2741,1885,2741,1866,2732,1866,2732,1885xe" filled="true" fillcolor="#000000" stroked="false">
                <v:path arrowok="t"/>
                <v:fill type="solid"/>
              </v:shape>
            </v:group>
            <v:group style="position:absolute;left:2732;top:1885;width:10;height:20" coordorigin="2732,1885" coordsize="10,20">
              <v:shape style="position:absolute;left:2732;top:1885;width:10;height:20" coordorigin="2732,1885" coordsize="10,20" path="m2732,1904l2741,1904,2741,1885,2732,1885,2732,1904xe" filled="true" fillcolor="#000000" stroked="false">
                <v:path arrowok="t"/>
                <v:fill type="solid"/>
              </v:shape>
            </v:group>
            <v:group style="position:absolute;left:2732;top:1904;width:10;height:20" coordorigin="2732,1904" coordsize="10,20">
              <v:shape style="position:absolute;left:2732;top:1904;width:10;height:20" coordorigin="2732,1904" coordsize="10,20" path="m2732,1924l2741,1924,2741,1904,2732,1904,2732,1924xe" filled="true" fillcolor="#000000" stroked="false">
                <v:path arrowok="t"/>
                <v:fill type="solid"/>
              </v:shape>
            </v:group>
            <v:group style="position:absolute;left:2732;top:1924;width:10;height:20" coordorigin="2732,1924" coordsize="10,20">
              <v:shape style="position:absolute;left:2732;top:1924;width:10;height:20" coordorigin="2732,1924" coordsize="10,20" path="m2732,1943l2741,1943,2741,1924,2732,1924,2732,1943xe" filled="true" fillcolor="#000000" stroked="false">
                <v:path arrowok="t"/>
                <v:fill type="solid"/>
              </v:shape>
            </v:group>
            <v:group style="position:absolute;left:2732;top:1943;width:10;height:20" coordorigin="2732,1943" coordsize="10,20">
              <v:shape style="position:absolute;left:2732;top:1943;width:10;height:20" coordorigin="2732,1943" coordsize="10,20" path="m2732,1962l2741,1962,2741,1943,2732,1943,2732,1962xe" filled="true" fillcolor="#000000" stroked="false">
                <v:path arrowok="t"/>
                <v:fill type="solid"/>
              </v:shape>
            </v:group>
            <v:group style="position:absolute;left:2732;top:1962;width:10;height:20" coordorigin="2732,1962" coordsize="10,20">
              <v:shape style="position:absolute;left:2732;top:1962;width:10;height:20" coordorigin="2732,1962" coordsize="10,20" path="m2732,1981l2741,1981,2741,1962,2732,1962,2732,1981xe" filled="true" fillcolor="#000000" stroked="false">
                <v:path arrowok="t"/>
                <v:fill type="solid"/>
              </v:shape>
            </v:group>
            <v:group style="position:absolute;left:2732;top:1981;width:10;height:20" coordorigin="2732,1981" coordsize="10,20">
              <v:shape style="position:absolute;left:2732;top:1981;width:10;height:20" coordorigin="2732,1981" coordsize="10,20" path="m2732,2000l2741,2000,2741,1981,2732,1981,2732,2000xe" filled="true" fillcolor="#000000" stroked="false">
                <v:path arrowok="t"/>
                <v:fill type="solid"/>
              </v:shape>
            </v:group>
            <v:group style="position:absolute;left:2732;top:2000;width:10;height:20" coordorigin="2732,2000" coordsize="10,20">
              <v:shape style="position:absolute;left:2732;top:2000;width:10;height:20" coordorigin="2732,2000" coordsize="10,20" path="m2732,2020l2741,2020,2741,2000,2732,2000,2732,2020xe" filled="true" fillcolor="#000000" stroked="false">
                <v:path arrowok="t"/>
                <v:fill type="solid"/>
              </v:shape>
            </v:group>
            <v:group style="position:absolute;left:2732;top:2020;width:10;height:20" coordorigin="2732,2020" coordsize="10,20">
              <v:shape style="position:absolute;left:2732;top:2020;width:10;height:20" coordorigin="2732,2020" coordsize="10,20" path="m2732,2039l2741,2039,2741,2020,2732,2020,2732,2039xe" filled="true" fillcolor="#000000" stroked="false">
                <v:path arrowok="t"/>
                <v:fill type="solid"/>
              </v:shape>
            </v:group>
            <v:group style="position:absolute;left:2732;top:2039;width:10;height:20" coordorigin="2732,2039" coordsize="10,20">
              <v:shape style="position:absolute;left:2732;top:2039;width:10;height:20" coordorigin="2732,2039" coordsize="10,20" path="m2732,2058l2741,2058,2741,2039,2732,2039,2732,2058xe" filled="true" fillcolor="#000000" stroked="false">
                <v:path arrowok="t"/>
                <v:fill type="solid"/>
              </v:shape>
            </v:group>
            <v:group style="position:absolute;left:2732;top:2058;width:10;height:20" coordorigin="2732,2058" coordsize="10,20">
              <v:shape style="position:absolute;left:2732;top:2058;width:10;height:20" coordorigin="2732,2058" coordsize="10,20" path="m2732,2077l2741,2077,2741,2058,2732,2058,2732,2077xe" filled="true" fillcolor="#000000" stroked="false">
                <v:path arrowok="t"/>
                <v:fill type="solid"/>
              </v:shape>
            </v:group>
            <v:group style="position:absolute;left:2732;top:2077;width:10;height:20" coordorigin="2732,2077" coordsize="10,20">
              <v:shape style="position:absolute;left:2732;top:2077;width:10;height:20" coordorigin="2732,2077" coordsize="10,20" path="m2732,2096l2741,2096,2741,2077,2732,2077,2732,2096xe" filled="true" fillcolor="#000000" stroked="false">
                <v:path arrowok="t"/>
                <v:fill type="solid"/>
              </v:shape>
            </v:group>
            <v:group style="position:absolute;left:2732;top:2096;width:10;height:20" coordorigin="2732,2096" coordsize="10,20">
              <v:shape style="position:absolute;left:2732;top:2096;width:10;height:20" coordorigin="2732,2096" coordsize="10,20" path="m2732,2116l2741,2116,2741,2096,2732,2096,2732,2116xe" filled="true" fillcolor="#000000" stroked="false">
                <v:path arrowok="t"/>
                <v:fill type="solid"/>
              </v:shape>
            </v:group>
            <v:group style="position:absolute;left:2732;top:2116;width:10;height:20" coordorigin="2732,2116" coordsize="10,20">
              <v:shape style="position:absolute;left:2732;top:2116;width:10;height:20" coordorigin="2732,2116" coordsize="10,20" path="m2732,2135l2741,2135,2741,2116,2732,2116,2732,2135xe" filled="true" fillcolor="#000000" stroked="false">
                <v:path arrowok="t"/>
                <v:fill type="solid"/>
              </v:shape>
            </v:group>
            <v:group style="position:absolute;left:2732;top:2135;width:10;height:20" coordorigin="2732,2135" coordsize="10,20">
              <v:shape style="position:absolute;left:2732;top:2135;width:10;height:20" coordorigin="2732,2135" coordsize="10,20" path="m2732,2154l2741,2154,2741,2135,2732,2135,2732,2154xe" filled="true" fillcolor="#000000" stroked="false">
                <v:path arrowok="t"/>
                <v:fill type="solid"/>
              </v:shape>
            </v:group>
            <v:group style="position:absolute;left:2732;top:2154;width:10;height:20" coordorigin="2732,2154" coordsize="10,20">
              <v:shape style="position:absolute;left:2732;top:2154;width:10;height:20" coordorigin="2732,2154" coordsize="10,20" path="m2732,2173l2741,2173,2741,2154,2732,2154,2732,2173xe" filled="true" fillcolor="#000000" stroked="false">
                <v:path arrowok="t"/>
                <v:fill type="solid"/>
              </v:shape>
            </v:group>
            <v:group style="position:absolute;left:2732;top:2173;width:10;height:20" coordorigin="2732,2173" coordsize="10,20">
              <v:shape style="position:absolute;left:2732;top:2173;width:10;height:20" coordorigin="2732,2173" coordsize="10,20" path="m2732,2192l2741,2192,2741,2173,2732,2173,2732,2192xe" filled="true" fillcolor="#000000" stroked="false">
                <v:path arrowok="t"/>
                <v:fill type="solid"/>
              </v:shape>
            </v:group>
            <v:group style="position:absolute;left:2732;top:2192;width:10;height:20" coordorigin="2732,2192" coordsize="10,20">
              <v:shape style="position:absolute;left:2732;top:2192;width:10;height:20" coordorigin="2732,2192" coordsize="10,20" path="m2732,2212l2741,2212,2741,2192,2732,2192,2732,2212xe" filled="true" fillcolor="#000000" stroked="false">
                <v:path arrowok="t"/>
                <v:fill type="solid"/>
              </v:shape>
            </v:group>
            <v:group style="position:absolute;left:2732;top:2212;width:10;height:20" coordorigin="2732,2212" coordsize="10,20">
              <v:shape style="position:absolute;left:2732;top:2212;width:10;height:20" coordorigin="2732,2212" coordsize="10,20" path="m2732,2231l2741,2231,2741,2212,2732,2212,2732,2231xe" filled="true" fillcolor="#000000" stroked="false">
                <v:path arrowok="t"/>
                <v:fill type="solid"/>
              </v:shape>
            </v:group>
            <v:group style="position:absolute;left:2732;top:2231;width:10;height:20" coordorigin="2732,2231" coordsize="10,20">
              <v:shape style="position:absolute;left:2732;top:2231;width:10;height:20" coordorigin="2732,2231" coordsize="10,20" path="m2732,2250l2741,2250,2741,2231,2732,2231,2732,2250xe" filled="true" fillcolor="#000000" stroked="false">
                <v:path arrowok="t"/>
                <v:fill type="solid"/>
              </v:shape>
            </v:group>
            <v:group style="position:absolute;left:2732;top:2250;width:10;height:20" coordorigin="2732,2250" coordsize="10,20">
              <v:shape style="position:absolute;left:2732;top:2250;width:10;height:20" coordorigin="2732,2250" coordsize="10,20" path="m2732,2269l2741,2269,2741,2250,2732,2250,2732,2269xe" filled="true" fillcolor="#000000" stroked="false">
                <v:path arrowok="t"/>
                <v:fill type="solid"/>
              </v:shape>
            </v:group>
            <v:group style="position:absolute;left:2732;top:2269;width:10;height:20" coordorigin="2732,2269" coordsize="10,20">
              <v:shape style="position:absolute;left:2732;top:2269;width:10;height:20" coordorigin="2732,2269" coordsize="10,20" path="m2732,2288l2741,2288,2741,2269,2732,2269,2732,2288xe" filled="true" fillcolor="#000000" stroked="false">
                <v:path arrowok="t"/>
                <v:fill type="solid"/>
              </v:shape>
            </v:group>
            <v:group style="position:absolute;left:2732;top:2288;width:10;height:20" coordorigin="2732,2288" coordsize="10,20">
              <v:shape style="position:absolute;left:2732;top:2288;width:10;height:20" coordorigin="2732,2288" coordsize="10,20" path="m2732,2308l2741,2308,2741,2288,2732,2288,2732,2308xe" filled="true" fillcolor="#000000" stroked="false">
                <v:path arrowok="t"/>
                <v:fill type="solid"/>
              </v:shape>
            </v:group>
            <v:group style="position:absolute;left:2732;top:2308;width:10;height:20" coordorigin="2732,2308" coordsize="10,20">
              <v:shape style="position:absolute;left:2732;top:2308;width:10;height:20" coordorigin="2732,2308" coordsize="10,20" path="m2732,2327l2741,2327,2741,2308,2732,2308,2732,2327xe" filled="true" fillcolor="#000000" stroked="false">
                <v:path arrowok="t"/>
                <v:fill type="solid"/>
              </v:shape>
            </v:group>
            <v:group style="position:absolute;left:2732;top:2327;width:10;height:20" coordorigin="2732,2327" coordsize="10,20">
              <v:shape style="position:absolute;left:2732;top:2327;width:10;height:20" coordorigin="2732,2327" coordsize="10,20" path="m2732,2346l2741,2346,2741,2327,2732,2327,2732,2346xe" filled="true" fillcolor="#000000" stroked="false">
                <v:path arrowok="t"/>
                <v:fill type="solid"/>
              </v:shape>
            </v:group>
            <v:group style="position:absolute;left:3329;top:445;width:10;height:20" coordorigin="3329,445" coordsize="10,20">
              <v:shape style="position:absolute;left:3329;top:445;width:10;height:20" coordorigin="3329,445" coordsize="10,20" path="m3329,464l3339,464,3339,445,3329,445,3329,464xe" filled="true" fillcolor="#000000" stroked="false">
                <v:path arrowok="t"/>
                <v:fill type="solid"/>
              </v:shape>
            </v:group>
            <v:group style="position:absolute;left:3329;top:464;width:10;height:20" coordorigin="3329,464" coordsize="10,20">
              <v:shape style="position:absolute;left:3329;top:464;width:10;height:20" coordorigin="3329,464" coordsize="10,20" path="m3329,484l3339,484,3339,464,3329,464,3329,484xe" filled="true" fillcolor="#000000" stroked="false">
                <v:path arrowok="t"/>
                <v:fill type="solid"/>
              </v:shape>
            </v:group>
            <v:group style="position:absolute;left:3329;top:484;width:10;height:20" coordorigin="3329,484" coordsize="10,20">
              <v:shape style="position:absolute;left:3329;top:484;width:10;height:20" coordorigin="3329,484" coordsize="10,20" path="m3329,503l3339,503,3339,484,3329,484,3329,503xe" filled="true" fillcolor="#000000" stroked="false">
                <v:path arrowok="t"/>
                <v:fill type="solid"/>
              </v:shape>
            </v:group>
            <v:group style="position:absolute;left:3329;top:503;width:10;height:20" coordorigin="3329,503" coordsize="10,20">
              <v:shape style="position:absolute;left:3329;top:503;width:10;height:20" coordorigin="3329,503" coordsize="10,20" path="m3329,522l3339,522,3339,503,3329,503,3329,522xe" filled="true" fillcolor="#000000" stroked="false">
                <v:path arrowok="t"/>
                <v:fill type="solid"/>
              </v:shape>
            </v:group>
            <v:group style="position:absolute;left:3329;top:522;width:10;height:20" coordorigin="3329,522" coordsize="10,20">
              <v:shape style="position:absolute;left:3329;top:522;width:10;height:20" coordorigin="3329,522" coordsize="10,20" path="m3329,541l3339,541,3339,522,3329,522,3329,541xe" filled="true" fillcolor="#000000" stroked="false">
                <v:path arrowok="t"/>
                <v:fill type="solid"/>
              </v:shape>
            </v:group>
            <v:group style="position:absolute;left:3329;top:541;width:10;height:20" coordorigin="3329,541" coordsize="10,20">
              <v:shape style="position:absolute;left:3329;top:541;width:10;height:20" coordorigin="3329,541" coordsize="10,20" path="m3329,560l3339,560,3339,541,3329,541,3329,560xe" filled="true" fillcolor="#000000" stroked="false">
                <v:path arrowok="t"/>
                <v:fill type="solid"/>
              </v:shape>
            </v:group>
            <v:group style="position:absolute;left:3329;top:560;width:10;height:20" coordorigin="3329,560" coordsize="10,20">
              <v:shape style="position:absolute;left:3329;top:560;width:10;height:20" coordorigin="3329,560" coordsize="10,20" path="m3329,580l3339,580,3339,560,3329,560,3329,580xe" filled="true" fillcolor="#000000" stroked="false">
                <v:path arrowok="t"/>
                <v:fill type="solid"/>
              </v:shape>
            </v:group>
            <v:group style="position:absolute;left:3329;top:580;width:10;height:20" coordorigin="3329,580" coordsize="10,20">
              <v:shape style="position:absolute;left:3329;top:580;width:10;height:20" coordorigin="3329,580" coordsize="10,20" path="m3329,599l3339,599,3339,580,3329,580,3329,599xe" filled="true" fillcolor="#000000" stroked="false">
                <v:path arrowok="t"/>
                <v:fill type="solid"/>
              </v:shape>
            </v:group>
            <v:group style="position:absolute;left:3329;top:599;width:10;height:20" coordorigin="3329,599" coordsize="10,20">
              <v:shape style="position:absolute;left:3329;top:599;width:10;height:20" coordorigin="3329,599" coordsize="10,20" path="m3329,618l3339,618,3339,599,3329,599,3329,618xe" filled="true" fillcolor="#000000" stroked="false">
                <v:path arrowok="t"/>
                <v:fill type="solid"/>
              </v:shape>
            </v:group>
            <v:group style="position:absolute;left:3329;top:618;width:10;height:20" coordorigin="3329,618" coordsize="10,20">
              <v:shape style="position:absolute;left:3329;top:618;width:10;height:20" coordorigin="3329,618" coordsize="10,20" path="m3329,637l3339,637,3339,618,3329,618,3329,637xe" filled="true" fillcolor="#000000" stroked="false">
                <v:path arrowok="t"/>
                <v:fill type="solid"/>
              </v:shape>
            </v:group>
            <v:group style="position:absolute;left:3329;top:637;width:10;height:20" coordorigin="3329,637" coordsize="10,20">
              <v:shape style="position:absolute;left:3329;top:637;width:10;height:20" coordorigin="3329,637" coordsize="10,20" path="m3329,656l3339,656,3339,637,3329,637,3329,656xe" filled="true" fillcolor="#000000" stroked="false">
                <v:path arrowok="t"/>
                <v:fill type="solid"/>
              </v:shape>
            </v:group>
            <v:group style="position:absolute;left:3329;top:656;width:10;height:20" coordorigin="3329,656" coordsize="10,20">
              <v:shape style="position:absolute;left:3329;top:656;width:10;height:20" coordorigin="3329,656" coordsize="10,20" path="m3329,676l3339,676,3339,656,3329,656,3329,676xe" filled="true" fillcolor="#000000" stroked="false">
                <v:path arrowok="t"/>
                <v:fill type="solid"/>
              </v:shape>
            </v:group>
            <v:group style="position:absolute;left:3329;top:676;width:10;height:20" coordorigin="3329,676" coordsize="10,20">
              <v:shape style="position:absolute;left:3329;top:676;width:10;height:20" coordorigin="3329,676" coordsize="10,20" path="m3329,695l3339,695,3339,676,3329,676,3329,695xe" filled="true" fillcolor="#000000" stroked="false">
                <v:path arrowok="t"/>
                <v:fill type="solid"/>
              </v:shape>
            </v:group>
            <v:group style="position:absolute;left:3329;top:695;width:10;height:20" coordorigin="3329,695" coordsize="10,20">
              <v:shape style="position:absolute;left:3329;top:695;width:10;height:20" coordorigin="3329,695" coordsize="10,20" path="m3329,714l3339,714,3339,695,3329,695,3329,714xe" filled="true" fillcolor="#000000" stroked="false">
                <v:path arrowok="t"/>
                <v:fill type="solid"/>
              </v:shape>
            </v:group>
            <v:group style="position:absolute;left:3329;top:714;width:10;height:20" coordorigin="3329,714" coordsize="10,20">
              <v:shape style="position:absolute;left:3329;top:714;width:10;height:20" coordorigin="3329,714" coordsize="10,20" path="m3329,733l3339,733,3339,714,3329,714,3329,733xe" filled="true" fillcolor="#000000" stroked="false">
                <v:path arrowok="t"/>
                <v:fill type="solid"/>
              </v:shape>
            </v:group>
            <v:group style="position:absolute;left:3329;top:733;width:10;height:20" coordorigin="3329,733" coordsize="10,20">
              <v:shape style="position:absolute;left:3329;top:733;width:10;height:20" coordorigin="3329,733" coordsize="10,20" path="m3329,752l3339,752,3339,733,3329,733,3329,752xe" filled="true" fillcolor="#000000" stroked="false">
                <v:path arrowok="t"/>
                <v:fill type="solid"/>
              </v:shape>
            </v:group>
            <v:group style="position:absolute;left:3329;top:752;width:10;height:20" coordorigin="3329,752" coordsize="10,20">
              <v:shape style="position:absolute;left:3329;top:752;width:10;height:20" coordorigin="3329,752" coordsize="10,20" path="m3329,772l3339,772,3339,752,3329,752,3329,772xe" filled="true" fillcolor="#000000" stroked="false">
                <v:path arrowok="t"/>
                <v:fill type="solid"/>
              </v:shape>
            </v:group>
            <v:group style="position:absolute;left:3329;top:772;width:10;height:20" coordorigin="3329,772" coordsize="10,20">
              <v:shape style="position:absolute;left:3329;top:772;width:10;height:20" coordorigin="3329,772" coordsize="10,20" path="m3329,791l3339,791,3339,772,3329,772,3329,791xe" filled="true" fillcolor="#000000" stroked="false">
                <v:path arrowok="t"/>
                <v:fill type="solid"/>
              </v:shape>
            </v:group>
            <v:group style="position:absolute;left:3329;top:791;width:10;height:20" coordorigin="3329,791" coordsize="10,20">
              <v:shape style="position:absolute;left:3329;top:791;width:10;height:20" coordorigin="3329,791" coordsize="10,20" path="m3329,810l3339,810,3339,791,3329,791,3329,810xe" filled="true" fillcolor="#000000" stroked="false">
                <v:path arrowok="t"/>
                <v:fill type="solid"/>
              </v:shape>
            </v:group>
            <v:group style="position:absolute;left:3329;top:810;width:10;height:20" coordorigin="3329,810" coordsize="10,20">
              <v:shape style="position:absolute;left:3329;top:810;width:10;height:20" coordorigin="3329,810" coordsize="10,20" path="m3329,829l3339,829,3339,810,3329,810,3329,829xe" filled="true" fillcolor="#000000" stroked="false">
                <v:path arrowok="t"/>
                <v:fill type="solid"/>
              </v:shape>
            </v:group>
            <v:group style="position:absolute;left:3329;top:829;width:10;height:20" coordorigin="3329,829" coordsize="10,20">
              <v:shape style="position:absolute;left:3329;top:829;width:10;height:20" coordorigin="3329,829" coordsize="10,20" path="m3329,848l3339,848,3339,829,3329,829,3329,848xe" filled="true" fillcolor="#000000" stroked="false">
                <v:path arrowok="t"/>
                <v:fill type="solid"/>
              </v:shape>
            </v:group>
            <v:group style="position:absolute;left:3329;top:848;width:10;height:20" coordorigin="3329,848" coordsize="10,20">
              <v:shape style="position:absolute;left:3329;top:848;width:10;height:20" coordorigin="3329,848" coordsize="10,20" path="m3329,868l3339,868,3339,848,3329,848,3329,868xe" filled="true" fillcolor="#000000" stroked="false">
                <v:path arrowok="t"/>
                <v:fill type="solid"/>
              </v:shape>
            </v:group>
            <v:group style="position:absolute;left:3329;top:868;width:10;height:20" coordorigin="3329,868" coordsize="10,20">
              <v:shape style="position:absolute;left:3329;top:868;width:10;height:20" coordorigin="3329,868" coordsize="10,20" path="m3329,887l3339,887,3339,868,3329,868,3329,887xe" filled="true" fillcolor="#000000" stroked="false">
                <v:path arrowok="t"/>
                <v:fill type="solid"/>
              </v:shape>
            </v:group>
            <v:group style="position:absolute;left:3329;top:887;width:10;height:20" coordorigin="3329,887" coordsize="10,20">
              <v:shape style="position:absolute;left:3329;top:887;width:10;height:20" coordorigin="3329,887" coordsize="10,20" path="m3329,906l3339,906,3339,887,3329,887,3329,906xe" filled="true" fillcolor="#000000" stroked="false">
                <v:path arrowok="t"/>
                <v:fill type="solid"/>
              </v:shape>
            </v:group>
            <v:group style="position:absolute;left:3329;top:906;width:10;height:20" coordorigin="3329,906" coordsize="10,20">
              <v:shape style="position:absolute;left:3329;top:906;width:10;height:20" coordorigin="3329,906" coordsize="10,20" path="m3329,925l3339,925,3339,906,3329,906,3329,925xe" filled="true" fillcolor="#000000" stroked="false">
                <v:path arrowok="t"/>
                <v:fill type="solid"/>
              </v:shape>
            </v:group>
            <v:group style="position:absolute;left:3329;top:925;width:10;height:20" coordorigin="3329,925" coordsize="10,20">
              <v:shape style="position:absolute;left:3329;top:925;width:10;height:20" coordorigin="3329,925" coordsize="10,20" path="m3329,944l3339,944,3339,925,3329,925,3329,944xe" filled="true" fillcolor="#000000" stroked="false">
                <v:path arrowok="t"/>
                <v:fill type="solid"/>
              </v:shape>
            </v:group>
            <v:group style="position:absolute;left:3329;top:944;width:10;height:20" coordorigin="3329,944" coordsize="10,20">
              <v:shape style="position:absolute;left:3329;top:944;width:10;height:20" coordorigin="3329,944" coordsize="10,20" path="m3329,964l3339,964,3339,944,3329,944,3329,964xe" filled="true" fillcolor="#000000" stroked="false">
                <v:path arrowok="t"/>
                <v:fill type="solid"/>
              </v:shape>
            </v:group>
            <v:group style="position:absolute;left:3329;top:964;width:10;height:20" coordorigin="3329,964" coordsize="10,20">
              <v:shape style="position:absolute;left:3329;top:964;width:10;height:20" coordorigin="3329,964" coordsize="10,20" path="m3329,983l3339,983,3339,964,3329,964,3329,983xe" filled="true" fillcolor="#000000" stroked="false">
                <v:path arrowok="t"/>
                <v:fill type="solid"/>
              </v:shape>
            </v:group>
            <v:group style="position:absolute;left:3329;top:983;width:10;height:20" coordorigin="3329,983" coordsize="10,20">
              <v:shape style="position:absolute;left:3329;top:983;width:10;height:20" coordorigin="3329,983" coordsize="10,20" path="m3329,1002l3339,1002,3339,983,3329,983,3329,1002xe" filled="true" fillcolor="#000000" stroked="false">
                <v:path arrowok="t"/>
                <v:fill type="solid"/>
              </v:shape>
            </v:group>
            <v:group style="position:absolute;left:3329;top:1002;width:10;height:20" coordorigin="3329,1002" coordsize="10,20">
              <v:shape style="position:absolute;left:3329;top:1002;width:10;height:20" coordorigin="3329,1002" coordsize="10,20" path="m3329,1021l3339,1021,3339,1002,3329,1002,3329,1021xe" filled="true" fillcolor="#000000" stroked="false">
                <v:path arrowok="t"/>
                <v:fill type="solid"/>
              </v:shape>
            </v:group>
            <v:group style="position:absolute;left:3329;top:1021;width:10;height:20" coordorigin="3329,1021" coordsize="10,20">
              <v:shape style="position:absolute;left:3329;top:1021;width:10;height:20" coordorigin="3329,1021" coordsize="10,20" path="m3329,1040l3339,1040,3339,1021,3329,1021,3329,1040xe" filled="true" fillcolor="#000000" stroked="false">
                <v:path arrowok="t"/>
                <v:fill type="solid"/>
              </v:shape>
            </v:group>
            <v:group style="position:absolute;left:3329;top:1040;width:10;height:20" coordorigin="3329,1040" coordsize="10,20">
              <v:shape style="position:absolute;left:3329;top:1040;width:10;height:20" coordorigin="3329,1040" coordsize="10,20" path="m3329,1060l3339,1060,3339,1040,3329,1040,3329,1060xe" filled="true" fillcolor="#000000" stroked="false">
                <v:path arrowok="t"/>
                <v:fill type="solid"/>
              </v:shape>
            </v:group>
            <v:group style="position:absolute;left:3329;top:1060;width:10;height:20" coordorigin="3329,1060" coordsize="10,20">
              <v:shape style="position:absolute;left:3329;top:1060;width:10;height:20" coordorigin="3329,1060" coordsize="10,20" path="m3329,1079l3339,1079,3339,1060,3329,1060,3329,1079xe" filled="true" fillcolor="#000000" stroked="false">
                <v:path arrowok="t"/>
                <v:fill type="solid"/>
              </v:shape>
            </v:group>
            <v:group style="position:absolute;left:3329;top:1079;width:10;height:20" coordorigin="3329,1079" coordsize="10,20">
              <v:shape style="position:absolute;left:3329;top:1079;width:10;height:20" coordorigin="3329,1079" coordsize="10,20" path="m3329,1098l3339,1098,3339,1079,3329,1079,3329,1098xe" filled="true" fillcolor="#000000" stroked="false">
                <v:path arrowok="t"/>
                <v:fill type="solid"/>
              </v:shape>
            </v:group>
            <v:group style="position:absolute;left:3329;top:1098;width:10;height:20" coordorigin="3329,1098" coordsize="10,20">
              <v:shape style="position:absolute;left:3329;top:1098;width:10;height:20" coordorigin="3329,1098" coordsize="10,20" path="m3329,1117l3339,1117,3339,1098,3329,1098,3329,1117xe" filled="true" fillcolor="#000000" stroked="false">
                <v:path arrowok="t"/>
                <v:fill type="solid"/>
              </v:shape>
            </v:group>
            <v:group style="position:absolute;left:3329;top:1117;width:10;height:20" coordorigin="3329,1117" coordsize="10,20">
              <v:shape style="position:absolute;left:3329;top:1117;width:10;height:20" coordorigin="3329,1117" coordsize="10,20" path="m3329,1136l3339,1136,3339,1117,3329,1117,3329,1136xe" filled="true" fillcolor="#000000" stroked="false">
                <v:path arrowok="t"/>
                <v:fill type="solid"/>
              </v:shape>
            </v:group>
            <v:group style="position:absolute;left:3329;top:1136;width:10;height:20" coordorigin="3329,1136" coordsize="10,20">
              <v:shape style="position:absolute;left:3329;top:1136;width:10;height:20" coordorigin="3329,1136" coordsize="10,20" path="m3329,1156l3339,1156,3339,1136,3329,1136,3329,1156xe" filled="true" fillcolor="#000000" stroked="false">
                <v:path arrowok="t"/>
                <v:fill type="solid"/>
              </v:shape>
            </v:group>
            <v:group style="position:absolute;left:3329;top:1156;width:10;height:20" coordorigin="3329,1156" coordsize="10,20">
              <v:shape style="position:absolute;left:3329;top:1156;width:10;height:20" coordorigin="3329,1156" coordsize="10,20" path="m3329,1175l3339,1175,3339,1156,3329,1156,3329,1175xe" filled="true" fillcolor="#000000" stroked="false">
                <v:path arrowok="t"/>
                <v:fill type="solid"/>
              </v:shape>
            </v:group>
            <v:group style="position:absolute;left:3329;top:1175;width:10;height:20" coordorigin="3329,1175" coordsize="10,20">
              <v:shape style="position:absolute;left:3329;top:1175;width:10;height:20" coordorigin="3329,1175" coordsize="10,20" path="m3329,1194l3339,1194,3339,1175,3329,1175,3329,1194xe" filled="true" fillcolor="#000000" stroked="false">
                <v:path arrowok="t"/>
                <v:fill type="solid"/>
              </v:shape>
            </v:group>
            <v:group style="position:absolute;left:3329;top:1194;width:10;height:20" coordorigin="3329,1194" coordsize="10,20">
              <v:shape style="position:absolute;left:3329;top:1194;width:10;height:20" coordorigin="3329,1194" coordsize="10,20" path="m3329,1213l3339,1213,3339,1194,3329,1194,3329,1213xe" filled="true" fillcolor="#000000" stroked="false">
                <v:path arrowok="t"/>
                <v:fill type="solid"/>
              </v:shape>
            </v:group>
            <v:group style="position:absolute;left:3329;top:1213;width:10;height:20" coordorigin="3329,1213" coordsize="10,20">
              <v:shape style="position:absolute;left:3329;top:1213;width:10;height:20" coordorigin="3329,1213" coordsize="10,20" path="m3329,1232l3339,1232,3339,1213,3329,1213,3329,1232xe" filled="true" fillcolor="#000000" stroked="false">
                <v:path arrowok="t"/>
                <v:fill type="solid"/>
              </v:shape>
            </v:group>
            <v:group style="position:absolute;left:3329;top:1232;width:10;height:20" coordorigin="3329,1232" coordsize="10,20">
              <v:shape style="position:absolute;left:3329;top:1232;width:10;height:20" coordorigin="3329,1232" coordsize="10,20" path="m3329,1252l3339,1252,3339,1232,3329,1232,3329,1252xe" filled="true" fillcolor="#000000" stroked="false">
                <v:path arrowok="t"/>
                <v:fill type="solid"/>
              </v:shape>
            </v:group>
            <v:group style="position:absolute;left:3329;top:1252;width:10;height:20" coordorigin="3329,1252" coordsize="10,20">
              <v:shape style="position:absolute;left:3329;top:1252;width:10;height:20" coordorigin="3329,1252" coordsize="10,20" path="m3329,1271l3339,1271,3339,1252,3329,1252,3329,1271xe" filled="true" fillcolor="#000000" stroked="false">
                <v:path arrowok="t"/>
                <v:fill type="solid"/>
              </v:shape>
            </v:group>
            <v:group style="position:absolute;left:3329;top:1271;width:10;height:20" coordorigin="3329,1271" coordsize="10,20">
              <v:shape style="position:absolute;left:3329;top:1271;width:10;height:20" coordorigin="3329,1271" coordsize="10,20" path="m3329,1290l3339,1290,3339,1271,3329,1271,3329,1290xe" filled="true" fillcolor="#000000" stroked="false">
                <v:path arrowok="t"/>
                <v:fill type="solid"/>
              </v:shape>
            </v:group>
            <v:group style="position:absolute;left:3329;top:1290;width:10;height:20" coordorigin="3329,1290" coordsize="10,20">
              <v:shape style="position:absolute;left:3329;top:1290;width:10;height:20" coordorigin="3329,1290" coordsize="10,20" path="m3329,1309l3339,1309,3339,1290,3329,1290,3329,1309xe" filled="true" fillcolor="#000000" stroked="false">
                <v:path arrowok="t"/>
                <v:fill type="solid"/>
              </v:shape>
            </v:group>
            <v:group style="position:absolute;left:3329;top:1309;width:10;height:20" coordorigin="3329,1309" coordsize="10,20">
              <v:shape style="position:absolute;left:3329;top:1309;width:10;height:20" coordorigin="3329,1309" coordsize="10,20" path="m3329,1328l3339,1328,3339,1309,3329,1309,3329,1328xe" filled="true" fillcolor="#000000" stroked="false">
                <v:path arrowok="t"/>
                <v:fill type="solid"/>
              </v:shape>
            </v:group>
            <v:group style="position:absolute;left:3329;top:1328;width:10;height:20" coordorigin="3329,1328" coordsize="10,20">
              <v:shape style="position:absolute;left:3329;top:1328;width:10;height:20" coordorigin="3329,1328" coordsize="10,20" path="m3329,1348l3339,1348,3339,1328,3329,1328,3329,1348xe" filled="true" fillcolor="#000000" stroked="false">
                <v:path arrowok="t"/>
                <v:fill type="solid"/>
              </v:shape>
            </v:group>
            <v:group style="position:absolute;left:3329;top:1348;width:10;height:20" coordorigin="3329,1348" coordsize="10,20">
              <v:shape style="position:absolute;left:3329;top:1348;width:10;height:20" coordorigin="3329,1348" coordsize="10,20" path="m3329,1367l3339,1367,3339,1348,3329,1348,3329,1367xe" filled="true" fillcolor="#000000" stroked="false">
                <v:path arrowok="t"/>
                <v:fill type="solid"/>
              </v:shape>
            </v:group>
            <v:group style="position:absolute;left:3329;top:1367;width:10;height:20" coordorigin="3329,1367" coordsize="10,20">
              <v:shape style="position:absolute;left:3329;top:1367;width:10;height:20" coordorigin="3329,1367" coordsize="10,20" path="m3329,1386l3339,1386,3339,1367,3329,1367,3329,1386xe" filled="true" fillcolor="#000000" stroked="false">
                <v:path arrowok="t"/>
                <v:fill type="solid"/>
              </v:shape>
            </v:group>
            <v:group style="position:absolute;left:3329;top:1386;width:10;height:20" coordorigin="3329,1386" coordsize="10,20">
              <v:shape style="position:absolute;left:3329;top:1386;width:10;height:20" coordorigin="3329,1386" coordsize="10,20" path="m3329,1405l3339,1405,3339,1386,3329,1386,3329,1405xe" filled="true" fillcolor="#000000" stroked="false">
                <v:path arrowok="t"/>
                <v:fill type="solid"/>
              </v:shape>
            </v:group>
            <v:group style="position:absolute;left:3329;top:1405;width:10;height:20" coordorigin="3329,1405" coordsize="10,20">
              <v:shape style="position:absolute;left:3329;top:1405;width:10;height:20" coordorigin="3329,1405" coordsize="10,20" path="m3329,1424l3339,1424,3339,1405,3329,1405,3329,1424xe" filled="true" fillcolor="#000000" stroked="false">
                <v:path arrowok="t"/>
                <v:fill type="solid"/>
              </v:shape>
            </v:group>
            <v:group style="position:absolute;left:3329;top:1424;width:10;height:20" coordorigin="3329,1424" coordsize="10,20">
              <v:shape style="position:absolute;left:3329;top:1424;width:10;height:20" coordorigin="3329,1424" coordsize="10,20" path="m3329,1444l3339,1444,3339,1424,3329,1424,3329,1444xe" filled="true" fillcolor="#000000" stroked="false">
                <v:path arrowok="t"/>
                <v:fill type="solid"/>
              </v:shape>
            </v:group>
            <v:group style="position:absolute;left:3329;top:1444;width:10;height:20" coordorigin="3329,1444" coordsize="10,20">
              <v:shape style="position:absolute;left:3329;top:1444;width:10;height:20" coordorigin="3329,1444" coordsize="10,20" path="m3329,1463l3339,1463,3339,1444,3329,1444,3329,1463xe" filled="true" fillcolor="#000000" stroked="false">
                <v:path arrowok="t"/>
                <v:fill type="solid"/>
              </v:shape>
            </v:group>
            <v:group style="position:absolute;left:3329;top:1463;width:10;height:20" coordorigin="3329,1463" coordsize="10,20">
              <v:shape style="position:absolute;left:3329;top:1463;width:10;height:20" coordorigin="3329,1463" coordsize="10,20" path="m3329,1482l3339,1482,3339,1463,3329,1463,3329,1482xe" filled="true" fillcolor="#000000" stroked="false">
                <v:path arrowok="t"/>
                <v:fill type="solid"/>
              </v:shape>
            </v:group>
            <v:group style="position:absolute;left:3329;top:1482;width:10;height:20" coordorigin="3329,1482" coordsize="10,20">
              <v:shape style="position:absolute;left:3329;top:1482;width:10;height:20" coordorigin="3329,1482" coordsize="10,20" path="m3329,1501l3339,1501,3339,1482,3329,1482,3329,1501xe" filled="true" fillcolor="#000000" stroked="false">
                <v:path arrowok="t"/>
                <v:fill type="solid"/>
              </v:shape>
            </v:group>
            <v:group style="position:absolute;left:3329;top:1501;width:10;height:20" coordorigin="3329,1501" coordsize="10,20">
              <v:shape style="position:absolute;left:3329;top:1501;width:10;height:20" coordorigin="3329,1501" coordsize="10,20" path="m3329,1520l3339,1520,3339,1501,3329,1501,3329,1520xe" filled="true" fillcolor="#000000" stroked="false">
                <v:path arrowok="t"/>
                <v:fill type="solid"/>
              </v:shape>
            </v:group>
            <v:group style="position:absolute;left:3329;top:1520;width:10;height:20" coordorigin="3329,1520" coordsize="10,20">
              <v:shape style="position:absolute;left:3329;top:1520;width:10;height:20" coordorigin="3329,1520" coordsize="10,20" path="m3329,1540l3339,1540,3339,1520,3329,1520,3329,1540xe" filled="true" fillcolor="#000000" stroked="false">
                <v:path arrowok="t"/>
                <v:fill type="solid"/>
              </v:shape>
            </v:group>
            <v:group style="position:absolute;left:3329;top:1540;width:10;height:20" coordorigin="3329,1540" coordsize="10,20">
              <v:shape style="position:absolute;left:3329;top:1540;width:10;height:20" coordorigin="3329,1540" coordsize="10,20" path="m3329,1559l3339,1559,3339,1540,3329,1540,3329,1559xe" filled="true" fillcolor="#000000" stroked="false">
                <v:path arrowok="t"/>
                <v:fill type="solid"/>
              </v:shape>
            </v:group>
            <v:group style="position:absolute;left:3329;top:1559;width:10;height:20" coordorigin="3329,1559" coordsize="10,20">
              <v:shape style="position:absolute;left:3329;top:1559;width:10;height:20" coordorigin="3329,1559" coordsize="10,20" path="m3329,1578l3339,1578,3339,1559,3329,1559,3329,1578xe" filled="true" fillcolor="#000000" stroked="false">
                <v:path arrowok="t"/>
                <v:fill type="solid"/>
              </v:shape>
            </v:group>
            <v:group style="position:absolute;left:3329;top:1578;width:10;height:20" coordorigin="3329,1578" coordsize="10,20">
              <v:shape style="position:absolute;left:3329;top:1578;width:10;height:20" coordorigin="3329,1578" coordsize="10,20" path="m3329,1597l3339,1597,3339,1578,3329,1578,3329,1597xe" filled="true" fillcolor="#000000" stroked="false">
                <v:path arrowok="t"/>
                <v:fill type="solid"/>
              </v:shape>
            </v:group>
            <v:group style="position:absolute;left:3329;top:1597;width:10;height:20" coordorigin="3329,1597" coordsize="10,20">
              <v:shape style="position:absolute;left:3329;top:1597;width:10;height:20" coordorigin="3329,1597" coordsize="10,20" path="m3329,1616l3339,1616,3339,1597,3329,1597,3329,1616xe" filled="true" fillcolor="#000000" stroked="false">
                <v:path arrowok="t"/>
                <v:fill type="solid"/>
              </v:shape>
            </v:group>
            <v:group style="position:absolute;left:3329;top:1616;width:10;height:20" coordorigin="3329,1616" coordsize="10,20">
              <v:shape style="position:absolute;left:3329;top:1616;width:10;height:20" coordorigin="3329,1616" coordsize="10,20" path="m3329,1636l3339,1636,3339,1616,3329,1616,3329,1636xe" filled="true" fillcolor="#000000" stroked="false">
                <v:path arrowok="t"/>
                <v:fill type="solid"/>
              </v:shape>
            </v:group>
            <v:group style="position:absolute;left:3329;top:1636;width:10;height:20" coordorigin="3329,1636" coordsize="10,20">
              <v:shape style="position:absolute;left:3329;top:1636;width:10;height:20" coordorigin="3329,1636" coordsize="10,20" path="m3329,1655l3339,1655,3339,1636,3329,1636,3329,1655xe" filled="true" fillcolor="#000000" stroked="false">
                <v:path arrowok="t"/>
                <v:fill type="solid"/>
              </v:shape>
            </v:group>
            <v:group style="position:absolute;left:3329;top:1655;width:10;height:20" coordorigin="3329,1655" coordsize="10,20">
              <v:shape style="position:absolute;left:3329;top:1655;width:10;height:20" coordorigin="3329,1655" coordsize="10,20" path="m3329,1674l3339,1674,3339,1655,3329,1655,3329,1674xe" filled="true" fillcolor="#000000" stroked="false">
                <v:path arrowok="t"/>
                <v:fill type="solid"/>
              </v:shape>
            </v:group>
            <v:group style="position:absolute;left:3329;top:1674;width:10;height:20" coordorigin="3329,1674" coordsize="10,20">
              <v:shape style="position:absolute;left:3329;top:1674;width:10;height:20" coordorigin="3329,1674" coordsize="10,20" path="m3329,1693l3339,1693,3339,1674,3329,1674,3329,1693xe" filled="true" fillcolor="#000000" stroked="false">
                <v:path arrowok="t"/>
                <v:fill type="solid"/>
              </v:shape>
            </v:group>
            <v:group style="position:absolute;left:3329;top:1693;width:10;height:20" coordorigin="3329,1693" coordsize="10,20">
              <v:shape style="position:absolute;left:3329;top:1693;width:10;height:20" coordorigin="3329,1693" coordsize="10,20" path="m3329,1712l3339,1712,3339,1693,3329,1693,3329,1712xe" filled="true" fillcolor="#000000" stroked="false">
                <v:path arrowok="t"/>
                <v:fill type="solid"/>
              </v:shape>
            </v:group>
            <v:group style="position:absolute;left:3329;top:1712;width:10;height:20" coordorigin="3329,1712" coordsize="10,20">
              <v:shape style="position:absolute;left:3329;top:1712;width:10;height:20" coordorigin="3329,1712" coordsize="10,20" path="m3329,1732l3339,1732,3339,1712,3329,1712,3329,1732xe" filled="true" fillcolor="#000000" stroked="false">
                <v:path arrowok="t"/>
                <v:fill type="solid"/>
              </v:shape>
            </v:group>
            <v:group style="position:absolute;left:3329;top:1732;width:10;height:20" coordorigin="3329,1732" coordsize="10,20">
              <v:shape style="position:absolute;left:3329;top:1732;width:10;height:20" coordorigin="3329,1732" coordsize="10,20" path="m3329,1751l3339,1751,3339,1732,3329,1732,3329,1751xe" filled="true" fillcolor="#000000" stroked="false">
                <v:path arrowok="t"/>
                <v:fill type="solid"/>
              </v:shape>
            </v:group>
            <v:group style="position:absolute;left:3329;top:1751;width:10;height:20" coordorigin="3329,1751" coordsize="10,20">
              <v:shape style="position:absolute;left:3329;top:1751;width:10;height:20" coordorigin="3329,1751" coordsize="10,20" path="m3329,1770l3339,1770,3339,1751,3329,1751,3329,1770xe" filled="true" fillcolor="#000000" stroked="false">
                <v:path arrowok="t"/>
                <v:fill type="solid"/>
              </v:shape>
            </v:group>
            <v:group style="position:absolute;left:3329;top:1770;width:10;height:20" coordorigin="3329,1770" coordsize="10,20">
              <v:shape style="position:absolute;left:3329;top:1770;width:10;height:20" coordorigin="3329,1770" coordsize="10,20" path="m3329,1789l3339,1789,3339,1770,3329,1770,3329,1789xe" filled="true" fillcolor="#000000" stroked="false">
                <v:path arrowok="t"/>
                <v:fill type="solid"/>
              </v:shape>
            </v:group>
            <v:group style="position:absolute;left:3329;top:1789;width:10;height:20" coordorigin="3329,1789" coordsize="10,20">
              <v:shape style="position:absolute;left:3329;top:1789;width:10;height:20" coordorigin="3329,1789" coordsize="10,20" path="m3329,1808l3339,1808,3339,1789,3329,1789,3329,1808xe" filled="true" fillcolor="#000000" stroked="false">
                <v:path arrowok="t"/>
                <v:fill type="solid"/>
              </v:shape>
            </v:group>
            <v:group style="position:absolute;left:3329;top:1808;width:10;height:20" coordorigin="3329,1808" coordsize="10,20">
              <v:shape style="position:absolute;left:3329;top:1808;width:10;height:20" coordorigin="3329,1808" coordsize="10,20" path="m3329,1828l3339,1828,3339,1808,3329,1808,3329,1828xe" filled="true" fillcolor="#000000" stroked="false">
                <v:path arrowok="t"/>
                <v:fill type="solid"/>
              </v:shape>
            </v:group>
            <v:group style="position:absolute;left:3329;top:1828;width:10;height:20" coordorigin="3329,1828" coordsize="10,20">
              <v:shape style="position:absolute;left:3329;top:1828;width:10;height:20" coordorigin="3329,1828" coordsize="10,20" path="m3329,1847l3339,1847,3339,1828,3329,1828,3329,1847xe" filled="true" fillcolor="#000000" stroked="false">
                <v:path arrowok="t"/>
                <v:fill type="solid"/>
              </v:shape>
            </v:group>
            <v:group style="position:absolute;left:3329;top:1847;width:10;height:20" coordorigin="3329,1847" coordsize="10,20">
              <v:shape style="position:absolute;left:3329;top:1847;width:10;height:20" coordorigin="3329,1847" coordsize="10,20" path="m3329,1866l3339,1866,3339,1847,3329,1847,3329,1866xe" filled="true" fillcolor="#000000" stroked="false">
                <v:path arrowok="t"/>
                <v:fill type="solid"/>
              </v:shape>
            </v:group>
            <v:group style="position:absolute;left:3329;top:1866;width:10;height:20" coordorigin="3329,1866" coordsize="10,20">
              <v:shape style="position:absolute;left:3329;top:1866;width:10;height:20" coordorigin="3329,1866" coordsize="10,20" path="m3329,1885l3339,1885,3339,1866,3329,1866,3329,1885xe" filled="true" fillcolor="#000000" stroked="false">
                <v:path arrowok="t"/>
                <v:fill type="solid"/>
              </v:shape>
            </v:group>
            <v:group style="position:absolute;left:3329;top:1885;width:10;height:20" coordorigin="3329,1885" coordsize="10,20">
              <v:shape style="position:absolute;left:3329;top:1885;width:10;height:20" coordorigin="3329,1885" coordsize="10,20" path="m3329,1904l3339,1904,3339,1885,3329,1885,3329,1904xe" filled="true" fillcolor="#000000" stroked="false">
                <v:path arrowok="t"/>
                <v:fill type="solid"/>
              </v:shape>
            </v:group>
            <v:group style="position:absolute;left:3329;top:1904;width:10;height:20" coordorigin="3329,1904" coordsize="10,20">
              <v:shape style="position:absolute;left:3329;top:1904;width:10;height:20" coordorigin="3329,1904" coordsize="10,20" path="m3329,1924l3339,1924,3339,1904,3329,1904,3329,1924xe" filled="true" fillcolor="#000000" stroked="false">
                <v:path arrowok="t"/>
                <v:fill type="solid"/>
              </v:shape>
            </v:group>
            <v:group style="position:absolute;left:3329;top:1924;width:10;height:20" coordorigin="3329,1924" coordsize="10,20">
              <v:shape style="position:absolute;left:3329;top:1924;width:10;height:20" coordorigin="3329,1924" coordsize="10,20" path="m3329,1943l3339,1943,3339,1924,3329,1924,3329,1943xe" filled="true" fillcolor="#000000" stroked="false">
                <v:path arrowok="t"/>
                <v:fill type="solid"/>
              </v:shape>
            </v:group>
            <v:group style="position:absolute;left:3329;top:1943;width:10;height:20" coordorigin="3329,1943" coordsize="10,20">
              <v:shape style="position:absolute;left:3329;top:1943;width:10;height:20" coordorigin="3329,1943" coordsize="10,20" path="m3329,1962l3339,1962,3339,1943,3329,1943,3329,1962xe" filled="true" fillcolor="#000000" stroked="false">
                <v:path arrowok="t"/>
                <v:fill type="solid"/>
              </v:shape>
            </v:group>
            <v:group style="position:absolute;left:3329;top:1962;width:10;height:20" coordorigin="3329,1962" coordsize="10,20">
              <v:shape style="position:absolute;left:3329;top:1962;width:10;height:20" coordorigin="3329,1962" coordsize="10,20" path="m3329,1981l3339,1981,3339,1962,3329,1962,3329,1981xe" filled="true" fillcolor="#000000" stroked="false">
                <v:path arrowok="t"/>
                <v:fill type="solid"/>
              </v:shape>
            </v:group>
            <v:group style="position:absolute;left:3329;top:1981;width:10;height:20" coordorigin="3329,1981" coordsize="10,20">
              <v:shape style="position:absolute;left:3329;top:1981;width:10;height:20" coordorigin="3329,1981" coordsize="10,20" path="m3329,2000l3339,2000,3339,1981,3329,1981,3329,2000xe" filled="true" fillcolor="#000000" stroked="false">
                <v:path arrowok="t"/>
                <v:fill type="solid"/>
              </v:shape>
            </v:group>
            <v:group style="position:absolute;left:3329;top:2000;width:10;height:20" coordorigin="3329,2000" coordsize="10,20">
              <v:shape style="position:absolute;left:3329;top:2000;width:10;height:20" coordorigin="3329,2000" coordsize="10,20" path="m3329,2020l3339,2020,3339,2000,3329,2000,3329,2020xe" filled="true" fillcolor="#000000" stroked="false">
                <v:path arrowok="t"/>
                <v:fill type="solid"/>
              </v:shape>
            </v:group>
            <v:group style="position:absolute;left:3329;top:2020;width:10;height:20" coordorigin="3329,2020" coordsize="10,20">
              <v:shape style="position:absolute;left:3329;top:2020;width:10;height:20" coordorigin="3329,2020" coordsize="10,20" path="m3329,2039l3339,2039,3339,2020,3329,2020,3329,2039xe" filled="true" fillcolor="#000000" stroked="false">
                <v:path arrowok="t"/>
                <v:fill type="solid"/>
              </v:shape>
            </v:group>
            <v:group style="position:absolute;left:3329;top:2039;width:10;height:20" coordorigin="3329,2039" coordsize="10,20">
              <v:shape style="position:absolute;left:3329;top:2039;width:10;height:20" coordorigin="3329,2039" coordsize="10,20" path="m3329,2058l3339,2058,3339,2039,3329,2039,3329,2058xe" filled="true" fillcolor="#000000" stroked="false">
                <v:path arrowok="t"/>
                <v:fill type="solid"/>
              </v:shape>
            </v:group>
            <v:group style="position:absolute;left:3329;top:2058;width:10;height:20" coordorigin="3329,2058" coordsize="10,20">
              <v:shape style="position:absolute;left:3329;top:2058;width:10;height:20" coordorigin="3329,2058" coordsize="10,20" path="m3329,2077l3339,2077,3339,2058,3329,2058,3329,2077xe" filled="true" fillcolor="#000000" stroked="false">
                <v:path arrowok="t"/>
                <v:fill type="solid"/>
              </v:shape>
            </v:group>
            <v:group style="position:absolute;left:3329;top:2077;width:10;height:20" coordorigin="3329,2077" coordsize="10,20">
              <v:shape style="position:absolute;left:3329;top:2077;width:10;height:20" coordorigin="3329,2077" coordsize="10,20" path="m3329,2096l3339,2096,3339,2077,3329,2077,3329,2096xe" filled="true" fillcolor="#000000" stroked="false">
                <v:path arrowok="t"/>
                <v:fill type="solid"/>
              </v:shape>
            </v:group>
            <v:group style="position:absolute;left:3329;top:2096;width:10;height:20" coordorigin="3329,2096" coordsize="10,20">
              <v:shape style="position:absolute;left:3329;top:2096;width:10;height:20" coordorigin="3329,2096" coordsize="10,20" path="m3329,2116l3339,2116,3339,2096,3329,2096,3329,2116xe" filled="true" fillcolor="#000000" stroked="false">
                <v:path arrowok="t"/>
                <v:fill type="solid"/>
              </v:shape>
            </v:group>
            <v:group style="position:absolute;left:3329;top:2116;width:10;height:20" coordorigin="3329,2116" coordsize="10,20">
              <v:shape style="position:absolute;left:3329;top:2116;width:10;height:20" coordorigin="3329,2116" coordsize="10,20" path="m3329,2135l3339,2135,3339,2116,3329,2116,3329,2135xe" filled="true" fillcolor="#000000" stroked="false">
                <v:path arrowok="t"/>
                <v:fill type="solid"/>
              </v:shape>
            </v:group>
            <v:group style="position:absolute;left:3329;top:2135;width:10;height:20" coordorigin="3329,2135" coordsize="10,20">
              <v:shape style="position:absolute;left:3329;top:2135;width:10;height:20" coordorigin="3329,2135" coordsize="10,20" path="m3329,2154l3339,2154,3339,2135,3329,2135,3329,2154xe" filled="true" fillcolor="#000000" stroked="false">
                <v:path arrowok="t"/>
                <v:fill type="solid"/>
              </v:shape>
            </v:group>
            <v:group style="position:absolute;left:3329;top:2154;width:10;height:20" coordorigin="3329,2154" coordsize="10,20">
              <v:shape style="position:absolute;left:3329;top:2154;width:10;height:20" coordorigin="3329,2154" coordsize="10,20" path="m3329,2173l3339,2173,3339,2154,3329,2154,3329,2173xe" filled="true" fillcolor="#000000" stroked="false">
                <v:path arrowok="t"/>
                <v:fill type="solid"/>
              </v:shape>
            </v:group>
            <v:group style="position:absolute;left:3329;top:2173;width:10;height:20" coordorigin="3329,2173" coordsize="10,20">
              <v:shape style="position:absolute;left:3329;top:2173;width:10;height:20" coordorigin="3329,2173" coordsize="10,20" path="m3329,2192l3339,2192,3339,2173,3329,2173,3329,2192xe" filled="true" fillcolor="#000000" stroked="false">
                <v:path arrowok="t"/>
                <v:fill type="solid"/>
              </v:shape>
            </v:group>
            <v:group style="position:absolute;left:3329;top:2192;width:10;height:20" coordorigin="3329,2192" coordsize="10,20">
              <v:shape style="position:absolute;left:3329;top:2192;width:10;height:20" coordorigin="3329,2192" coordsize="10,20" path="m3329,2212l3339,2212,3339,2192,3329,2192,3329,2212xe" filled="true" fillcolor="#000000" stroked="false">
                <v:path arrowok="t"/>
                <v:fill type="solid"/>
              </v:shape>
            </v:group>
            <v:group style="position:absolute;left:3329;top:2212;width:10;height:20" coordorigin="3329,2212" coordsize="10,20">
              <v:shape style="position:absolute;left:3329;top:2212;width:10;height:20" coordorigin="3329,2212" coordsize="10,20" path="m3329,2231l3339,2231,3339,2212,3329,2212,3329,2231xe" filled="true" fillcolor="#000000" stroked="false">
                <v:path arrowok="t"/>
                <v:fill type="solid"/>
              </v:shape>
            </v:group>
            <v:group style="position:absolute;left:3329;top:2231;width:10;height:20" coordorigin="3329,2231" coordsize="10,20">
              <v:shape style="position:absolute;left:3329;top:2231;width:10;height:20" coordorigin="3329,2231" coordsize="10,20" path="m3329,2250l3339,2250,3339,2231,3329,2231,3329,2250xe" filled="true" fillcolor="#000000" stroked="false">
                <v:path arrowok="t"/>
                <v:fill type="solid"/>
              </v:shape>
            </v:group>
            <v:group style="position:absolute;left:3329;top:2250;width:10;height:20" coordorigin="3329,2250" coordsize="10,20">
              <v:shape style="position:absolute;left:3329;top:2250;width:10;height:20" coordorigin="3329,2250" coordsize="10,20" path="m3329,2269l3339,2269,3339,2250,3329,2250,3329,2269xe" filled="true" fillcolor="#000000" stroked="false">
                <v:path arrowok="t"/>
                <v:fill type="solid"/>
              </v:shape>
            </v:group>
            <v:group style="position:absolute;left:3329;top:2269;width:10;height:20" coordorigin="3329,2269" coordsize="10,20">
              <v:shape style="position:absolute;left:3329;top:2269;width:10;height:20" coordorigin="3329,2269" coordsize="10,20" path="m3329,2288l3339,2288,3339,2269,3329,2269,3329,2288xe" filled="true" fillcolor="#000000" stroked="false">
                <v:path arrowok="t"/>
                <v:fill type="solid"/>
              </v:shape>
            </v:group>
            <v:group style="position:absolute;left:3329;top:2288;width:10;height:20" coordorigin="3329,2288" coordsize="10,20">
              <v:shape style="position:absolute;left:3329;top:2288;width:10;height:20" coordorigin="3329,2288" coordsize="10,20" path="m3329,2308l3339,2308,3339,2288,3329,2288,3329,2308xe" filled="true" fillcolor="#000000" stroked="false">
                <v:path arrowok="t"/>
                <v:fill type="solid"/>
              </v:shape>
            </v:group>
            <v:group style="position:absolute;left:3329;top:2308;width:10;height:20" coordorigin="3329,2308" coordsize="10,20">
              <v:shape style="position:absolute;left:3329;top:2308;width:10;height:20" coordorigin="3329,2308" coordsize="10,20" path="m3329,2327l3339,2327,3339,2308,3329,2308,3329,2327xe" filled="true" fillcolor="#000000" stroked="false">
                <v:path arrowok="t"/>
                <v:fill type="solid"/>
              </v:shape>
            </v:group>
            <v:group style="position:absolute;left:3329;top:2327;width:10;height:20" coordorigin="3329,2327" coordsize="10,20">
              <v:shape style="position:absolute;left:3329;top:2327;width:10;height:20" coordorigin="3329,2327" coordsize="10,20" path="m3329,2346l3339,2346,3339,2327,3329,2327,3329,2346xe" filled="true" fillcolor="#000000" stroked="false">
                <v:path arrowok="t"/>
                <v:fill type="solid"/>
              </v:shape>
            </v:group>
            <v:group style="position:absolute;left:3329;top:2346;width:10;height:20" coordorigin="3329,2346" coordsize="10,20">
              <v:shape style="position:absolute;left:3329;top:2346;width:10;height:20" coordorigin="3329,2346" coordsize="10,20" path="m3329,2365l3339,2365,3339,2346,3329,2346,3329,2365xe" filled="true" fillcolor="#000000" stroked="false">
                <v:path arrowok="t"/>
                <v:fill type="solid"/>
              </v:shape>
            </v:group>
            <v:group style="position:absolute;left:3329;top:2365;width:10;height:20" coordorigin="3329,2365" coordsize="10,20">
              <v:shape style="position:absolute;left:3329;top:2365;width:10;height:20" coordorigin="3329,2365" coordsize="10,20" path="m3329,2384l3339,2384,3339,2365,3329,2365,3329,2384xe" filled="true" fillcolor="#000000" stroked="false">
                <v:path arrowok="t"/>
                <v:fill type="solid"/>
              </v:shape>
            </v:group>
            <v:group style="position:absolute;left:3329;top:2384;width:10;height:20" coordorigin="3329,2384" coordsize="10,20">
              <v:shape style="position:absolute;left:3329;top:2384;width:10;height:20" coordorigin="3329,2384" coordsize="10,20" path="m3329,2404l3339,2404,3339,2384,3329,2384,3329,2404xe" filled="true" fillcolor="#000000" stroked="false">
                <v:path arrowok="t"/>
                <v:fill type="solid"/>
              </v:shape>
            </v:group>
            <v:group style="position:absolute;left:3329;top:2404;width:10;height:20" coordorigin="3329,2404" coordsize="10,20">
              <v:shape style="position:absolute;left:3329;top:2404;width:10;height:20" coordorigin="3329,2404" coordsize="10,20" path="m3329,2423l3339,2423,3339,2404,3329,2404,3329,2423xe" filled="true" fillcolor="#000000" stroked="false">
                <v:path arrowok="t"/>
                <v:fill type="solid"/>
              </v:shape>
            </v:group>
            <v:group style="position:absolute;left:3329;top:2423;width:10;height:20" coordorigin="3329,2423" coordsize="10,20">
              <v:shape style="position:absolute;left:3329;top:2423;width:10;height:20" coordorigin="3329,2423" coordsize="10,20" path="m3329,2442l3339,2442,3339,2423,3329,2423,3329,2442xe" filled="true" fillcolor="#000000" stroked="false">
                <v:path arrowok="t"/>
                <v:fill type="solid"/>
              </v:shape>
            </v:group>
            <v:group style="position:absolute;left:4331;top:445;width:10;height:20" coordorigin="4331,445" coordsize="10,20">
              <v:shape style="position:absolute;left:4331;top:445;width:10;height:20" coordorigin="4331,445" coordsize="10,20" path="m4331,464l4340,464,4340,445,4331,445,4331,464xe" filled="true" fillcolor="#000000" stroked="false">
                <v:path arrowok="t"/>
                <v:fill type="solid"/>
              </v:shape>
            </v:group>
            <v:group style="position:absolute;left:4331;top:464;width:10;height:20" coordorigin="4331,464" coordsize="10,20">
              <v:shape style="position:absolute;left:4331;top:464;width:10;height:20" coordorigin="4331,464" coordsize="10,20" path="m4331,484l4340,484,4340,464,4331,464,4331,484xe" filled="true" fillcolor="#000000" stroked="false">
                <v:path arrowok="t"/>
                <v:fill type="solid"/>
              </v:shape>
            </v:group>
            <v:group style="position:absolute;left:4331;top:484;width:10;height:20" coordorigin="4331,484" coordsize="10,20">
              <v:shape style="position:absolute;left:4331;top:484;width:10;height:20" coordorigin="4331,484" coordsize="10,20" path="m4331,503l4340,503,4340,484,4331,484,4331,503xe" filled="true" fillcolor="#000000" stroked="false">
                <v:path arrowok="t"/>
                <v:fill type="solid"/>
              </v:shape>
            </v:group>
            <v:group style="position:absolute;left:4331;top:503;width:10;height:20" coordorigin="4331,503" coordsize="10,20">
              <v:shape style="position:absolute;left:4331;top:503;width:10;height:20" coordorigin="4331,503" coordsize="10,20" path="m4331,522l4340,522,4340,503,4331,503,4331,522xe" filled="true" fillcolor="#000000" stroked="false">
                <v:path arrowok="t"/>
                <v:fill type="solid"/>
              </v:shape>
            </v:group>
            <v:group style="position:absolute;left:4331;top:522;width:10;height:20" coordorigin="4331,522" coordsize="10,20">
              <v:shape style="position:absolute;left:4331;top:522;width:10;height:20" coordorigin="4331,522" coordsize="10,20" path="m4331,541l4340,541,4340,522,4331,522,4331,541xe" filled="true" fillcolor="#000000" stroked="false">
                <v:path arrowok="t"/>
                <v:fill type="solid"/>
              </v:shape>
            </v:group>
            <v:group style="position:absolute;left:4331;top:541;width:10;height:20" coordorigin="4331,541" coordsize="10,20">
              <v:shape style="position:absolute;left:4331;top:541;width:10;height:20" coordorigin="4331,541" coordsize="10,20" path="m4331,560l4340,560,4340,541,4331,541,4331,560xe" filled="true" fillcolor="#000000" stroked="false">
                <v:path arrowok="t"/>
                <v:fill type="solid"/>
              </v:shape>
            </v:group>
            <v:group style="position:absolute;left:4331;top:560;width:10;height:20" coordorigin="4331,560" coordsize="10,20">
              <v:shape style="position:absolute;left:4331;top:560;width:10;height:20" coordorigin="4331,560" coordsize="10,20" path="m4331,580l4340,580,4340,560,4331,560,4331,580xe" filled="true" fillcolor="#000000" stroked="false">
                <v:path arrowok="t"/>
                <v:fill type="solid"/>
              </v:shape>
            </v:group>
            <v:group style="position:absolute;left:4331;top:580;width:10;height:20" coordorigin="4331,580" coordsize="10,20">
              <v:shape style="position:absolute;left:4331;top:580;width:10;height:20" coordorigin="4331,580" coordsize="10,20" path="m4331,599l4340,599,4340,580,4331,580,4331,599xe" filled="true" fillcolor="#000000" stroked="false">
                <v:path arrowok="t"/>
                <v:fill type="solid"/>
              </v:shape>
            </v:group>
            <v:group style="position:absolute;left:4331;top:599;width:10;height:20" coordorigin="4331,599" coordsize="10,20">
              <v:shape style="position:absolute;left:4331;top:599;width:10;height:20" coordorigin="4331,599" coordsize="10,20" path="m4331,618l4340,618,4340,599,4331,599,4331,618xe" filled="true" fillcolor="#000000" stroked="false">
                <v:path arrowok="t"/>
                <v:fill type="solid"/>
              </v:shape>
            </v:group>
            <v:group style="position:absolute;left:4331;top:618;width:10;height:20" coordorigin="4331,618" coordsize="10,20">
              <v:shape style="position:absolute;left:4331;top:618;width:10;height:20" coordorigin="4331,618" coordsize="10,20" path="m4331,637l4340,637,4340,618,4331,618,4331,637xe" filled="true" fillcolor="#000000" stroked="false">
                <v:path arrowok="t"/>
                <v:fill type="solid"/>
              </v:shape>
            </v:group>
            <v:group style="position:absolute;left:4331;top:637;width:10;height:20" coordorigin="4331,637" coordsize="10,20">
              <v:shape style="position:absolute;left:4331;top:637;width:10;height:20" coordorigin="4331,637" coordsize="10,20" path="m4331,656l4340,656,4340,637,4331,637,4331,656xe" filled="true" fillcolor="#000000" stroked="false">
                <v:path arrowok="t"/>
                <v:fill type="solid"/>
              </v:shape>
            </v:group>
            <v:group style="position:absolute;left:4331;top:656;width:10;height:20" coordorigin="4331,656" coordsize="10,20">
              <v:shape style="position:absolute;left:4331;top:656;width:10;height:20" coordorigin="4331,656" coordsize="10,20" path="m4331,676l4340,676,4340,656,4331,656,4331,676xe" filled="true" fillcolor="#000000" stroked="false">
                <v:path arrowok="t"/>
                <v:fill type="solid"/>
              </v:shape>
            </v:group>
            <v:group style="position:absolute;left:4331;top:676;width:10;height:20" coordorigin="4331,676" coordsize="10,20">
              <v:shape style="position:absolute;left:4331;top:676;width:10;height:20" coordorigin="4331,676" coordsize="10,20" path="m4331,695l4340,695,4340,676,4331,676,4331,695xe" filled="true" fillcolor="#000000" stroked="false">
                <v:path arrowok="t"/>
                <v:fill type="solid"/>
              </v:shape>
            </v:group>
            <v:group style="position:absolute;left:4331;top:695;width:10;height:20" coordorigin="4331,695" coordsize="10,20">
              <v:shape style="position:absolute;left:4331;top:695;width:10;height:20" coordorigin="4331,695" coordsize="10,20" path="m4331,714l4340,714,4340,695,4331,695,4331,714xe" filled="true" fillcolor="#000000" stroked="false">
                <v:path arrowok="t"/>
                <v:fill type="solid"/>
              </v:shape>
            </v:group>
            <v:group style="position:absolute;left:4331;top:714;width:10;height:20" coordorigin="4331,714" coordsize="10,20">
              <v:shape style="position:absolute;left:4331;top:714;width:10;height:20" coordorigin="4331,714" coordsize="10,20" path="m4331,733l4340,733,4340,714,4331,714,4331,733xe" filled="true" fillcolor="#000000" stroked="false">
                <v:path arrowok="t"/>
                <v:fill type="solid"/>
              </v:shape>
            </v:group>
            <v:group style="position:absolute;left:4331;top:733;width:10;height:20" coordorigin="4331,733" coordsize="10,20">
              <v:shape style="position:absolute;left:4331;top:733;width:10;height:20" coordorigin="4331,733" coordsize="10,20" path="m4331,752l4340,752,4340,733,4331,733,4331,752xe" filled="true" fillcolor="#000000" stroked="false">
                <v:path arrowok="t"/>
                <v:fill type="solid"/>
              </v:shape>
            </v:group>
            <v:group style="position:absolute;left:4331;top:752;width:10;height:20" coordorigin="4331,752" coordsize="10,20">
              <v:shape style="position:absolute;left:4331;top:752;width:10;height:20" coordorigin="4331,752" coordsize="10,20" path="m4331,772l4340,772,4340,752,4331,752,4331,772xe" filled="true" fillcolor="#000000" stroked="false">
                <v:path arrowok="t"/>
                <v:fill type="solid"/>
              </v:shape>
            </v:group>
            <v:group style="position:absolute;left:4331;top:772;width:10;height:20" coordorigin="4331,772" coordsize="10,20">
              <v:shape style="position:absolute;left:4331;top:772;width:10;height:20" coordorigin="4331,772" coordsize="10,20" path="m4331,791l4340,791,4340,772,4331,772,4331,791xe" filled="true" fillcolor="#000000" stroked="false">
                <v:path arrowok="t"/>
                <v:fill type="solid"/>
              </v:shape>
            </v:group>
            <v:group style="position:absolute;left:4331;top:791;width:10;height:20" coordorigin="4331,791" coordsize="10,20">
              <v:shape style="position:absolute;left:4331;top:791;width:10;height:20" coordorigin="4331,791" coordsize="10,20" path="m4331,810l4340,810,4340,791,4331,791,4331,810xe" filled="true" fillcolor="#000000" stroked="false">
                <v:path arrowok="t"/>
                <v:fill type="solid"/>
              </v:shape>
            </v:group>
            <v:group style="position:absolute;left:4331;top:810;width:10;height:20" coordorigin="4331,810" coordsize="10,20">
              <v:shape style="position:absolute;left:4331;top:810;width:10;height:20" coordorigin="4331,810" coordsize="10,20" path="m4331,829l4340,829,4340,810,4331,810,4331,829xe" filled="true" fillcolor="#000000" stroked="false">
                <v:path arrowok="t"/>
                <v:fill type="solid"/>
              </v:shape>
            </v:group>
            <v:group style="position:absolute;left:4331;top:829;width:10;height:20" coordorigin="4331,829" coordsize="10,20">
              <v:shape style="position:absolute;left:4331;top:829;width:10;height:20" coordorigin="4331,829" coordsize="10,20" path="m4331,848l4340,848,4340,829,4331,829,4331,848xe" filled="true" fillcolor="#000000" stroked="false">
                <v:path arrowok="t"/>
                <v:fill type="solid"/>
              </v:shape>
            </v:group>
            <v:group style="position:absolute;left:4331;top:848;width:10;height:20" coordorigin="4331,848" coordsize="10,20">
              <v:shape style="position:absolute;left:4331;top:848;width:10;height:20" coordorigin="4331,848" coordsize="10,20" path="m4331,868l4340,868,4340,848,4331,848,4331,868xe" filled="true" fillcolor="#000000" stroked="false">
                <v:path arrowok="t"/>
                <v:fill type="solid"/>
              </v:shape>
            </v:group>
            <v:group style="position:absolute;left:4331;top:868;width:10;height:20" coordorigin="4331,868" coordsize="10,20">
              <v:shape style="position:absolute;left:4331;top:868;width:10;height:20" coordorigin="4331,868" coordsize="10,20" path="m4331,887l4340,887,4340,868,4331,868,4331,887xe" filled="true" fillcolor="#000000" stroked="false">
                <v:path arrowok="t"/>
                <v:fill type="solid"/>
              </v:shape>
            </v:group>
            <v:group style="position:absolute;left:4331;top:887;width:10;height:20" coordorigin="4331,887" coordsize="10,20">
              <v:shape style="position:absolute;left:4331;top:887;width:10;height:20" coordorigin="4331,887" coordsize="10,20" path="m4331,906l4340,906,4340,887,4331,887,4331,906xe" filled="true" fillcolor="#000000" stroked="false">
                <v:path arrowok="t"/>
                <v:fill type="solid"/>
              </v:shape>
            </v:group>
            <v:group style="position:absolute;left:4331;top:906;width:10;height:20" coordorigin="4331,906" coordsize="10,20">
              <v:shape style="position:absolute;left:4331;top:906;width:10;height:20" coordorigin="4331,906" coordsize="10,20" path="m4331,925l4340,925,4340,906,4331,906,4331,925xe" filled="true" fillcolor="#000000" stroked="false">
                <v:path arrowok="t"/>
                <v:fill type="solid"/>
              </v:shape>
            </v:group>
            <v:group style="position:absolute;left:4331;top:925;width:10;height:20" coordorigin="4331,925" coordsize="10,20">
              <v:shape style="position:absolute;left:4331;top:925;width:10;height:20" coordorigin="4331,925" coordsize="10,20" path="m4331,944l4340,944,4340,925,4331,925,4331,944xe" filled="true" fillcolor="#000000" stroked="false">
                <v:path arrowok="t"/>
                <v:fill type="solid"/>
              </v:shape>
            </v:group>
            <v:group style="position:absolute;left:4331;top:944;width:10;height:20" coordorigin="4331,944" coordsize="10,20">
              <v:shape style="position:absolute;left:4331;top:944;width:10;height:20" coordorigin="4331,944" coordsize="10,20" path="m4331,964l4340,964,4340,944,4331,944,4331,964xe" filled="true" fillcolor="#000000" stroked="false">
                <v:path arrowok="t"/>
                <v:fill type="solid"/>
              </v:shape>
            </v:group>
            <v:group style="position:absolute;left:4331;top:964;width:10;height:20" coordorigin="4331,964" coordsize="10,20">
              <v:shape style="position:absolute;left:4331;top:964;width:10;height:20" coordorigin="4331,964" coordsize="10,20" path="m4331,983l4340,983,4340,964,4331,964,4331,983xe" filled="true" fillcolor="#000000" stroked="false">
                <v:path arrowok="t"/>
                <v:fill type="solid"/>
              </v:shape>
            </v:group>
            <v:group style="position:absolute;left:4331;top:983;width:10;height:20" coordorigin="4331,983" coordsize="10,20">
              <v:shape style="position:absolute;left:4331;top:983;width:10;height:20" coordorigin="4331,983" coordsize="10,20" path="m4331,1002l4340,1002,4340,983,4331,983,4331,1002xe" filled="true" fillcolor="#000000" stroked="false">
                <v:path arrowok="t"/>
                <v:fill type="solid"/>
              </v:shape>
            </v:group>
            <v:group style="position:absolute;left:4331;top:1002;width:10;height:20" coordorigin="4331,1002" coordsize="10,20">
              <v:shape style="position:absolute;left:4331;top:1002;width:10;height:20" coordorigin="4331,1002" coordsize="10,20" path="m4331,1021l4340,1021,4340,1002,4331,1002,4331,1021xe" filled="true" fillcolor="#000000" stroked="false">
                <v:path arrowok="t"/>
                <v:fill type="solid"/>
              </v:shape>
            </v:group>
            <v:group style="position:absolute;left:4331;top:1021;width:10;height:20" coordorigin="4331,1021" coordsize="10,20">
              <v:shape style="position:absolute;left:4331;top:1021;width:10;height:20" coordorigin="4331,1021" coordsize="10,20" path="m4331,1040l4340,1040,4340,1021,4331,1021,4331,1040xe" filled="true" fillcolor="#000000" stroked="false">
                <v:path arrowok="t"/>
                <v:fill type="solid"/>
              </v:shape>
            </v:group>
            <v:group style="position:absolute;left:4331;top:1040;width:10;height:20" coordorigin="4331,1040" coordsize="10,20">
              <v:shape style="position:absolute;left:4331;top:1040;width:10;height:20" coordorigin="4331,1040" coordsize="10,20" path="m4331,1060l4340,1060,4340,1040,4331,1040,4331,1060xe" filled="true" fillcolor="#000000" stroked="false">
                <v:path arrowok="t"/>
                <v:fill type="solid"/>
              </v:shape>
            </v:group>
            <v:group style="position:absolute;left:4331;top:1060;width:10;height:20" coordorigin="4331,1060" coordsize="10,20">
              <v:shape style="position:absolute;left:4331;top:1060;width:10;height:20" coordorigin="4331,1060" coordsize="10,20" path="m4331,1079l4340,1079,4340,1060,4331,1060,4331,1079xe" filled="true" fillcolor="#000000" stroked="false">
                <v:path arrowok="t"/>
                <v:fill type="solid"/>
              </v:shape>
            </v:group>
            <v:group style="position:absolute;left:4331;top:1079;width:10;height:20" coordorigin="4331,1079" coordsize="10,20">
              <v:shape style="position:absolute;left:4331;top:1079;width:10;height:20" coordorigin="4331,1079" coordsize="10,20" path="m4331,1098l4340,1098,4340,1079,4331,1079,4331,1098xe" filled="true" fillcolor="#000000" stroked="false">
                <v:path arrowok="t"/>
                <v:fill type="solid"/>
              </v:shape>
            </v:group>
            <v:group style="position:absolute;left:4331;top:1098;width:10;height:20" coordorigin="4331,1098" coordsize="10,20">
              <v:shape style="position:absolute;left:4331;top:1098;width:10;height:20" coordorigin="4331,1098" coordsize="10,20" path="m4331,1117l4340,1117,4340,1098,4331,1098,4331,1117xe" filled="true" fillcolor="#000000" stroked="false">
                <v:path arrowok="t"/>
                <v:fill type="solid"/>
              </v:shape>
            </v:group>
            <v:group style="position:absolute;left:4331;top:1117;width:10;height:20" coordorigin="4331,1117" coordsize="10,20">
              <v:shape style="position:absolute;left:4331;top:1117;width:10;height:20" coordorigin="4331,1117" coordsize="10,20" path="m4331,1136l4340,1136,4340,1117,4331,1117,4331,1136xe" filled="true" fillcolor="#000000" stroked="false">
                <v:path arrowok="t"/>
                <v:fill type="solid"/>
              </v:shape>
            </v:group>
            <v:group style="position:absolute;left:4331;top:1136;width:10;height:20" coordorigin="4331,1136" coordsize="10,20">
              <v:shape style="position:absolute;left:4331;top:1136;width:10;height:20" coordorigin="4331,1136" coordsize="10,20" path="m4331,1156l4340,1156,4340,1136,4331,1136,4331,1156xe" filled="true" fillcolor="#000000" stroked="false">
                <v:path arrowok="t"/>
                <v:fill type="solid"/>
              </v:shape>
            </v:group>
            <v:group style="position:absolute;left:4331;top:1156;width:10;height:20" coordorigin="4331,1156" coordsize="10,20">
              <v:shape style="position:absolute;left:4331;top:1156;width:10;height:20" coordorigin="4331,1156" coordsize="10,20" path="m4331,1175l4340,1175,4340,1156,4331,1156,4331,1175xe" filled="true" fillcolor="#000000" stroked="false">
                <v:path arrowok="t"/>
                <v:fill type="solid"/>
              </v:shape>
            </v:group>
            <v:group style="position:absolute;left:4331;top:1175;width:10;height:20" coordorigin="4331,1175" coordsize="10,20">
              <v:shape style="position:absolute;left:4331;top:1175;width:10;height:20" coordorigin="4331,1175" coordsize="10,20" path="m4331,1194l4340,1194,4340,1175,4331,1175,4331,1194xe" filled="true" fillcolor="#000000" stroked="false">
                <v:path arrowok="t"/>
                <v:fill type="solid"/>
              </v:shape>
            </v:group>
            <v:group style="position:absolute;left:4331;top:1194;width:10;height:20" coordorigin="4331,1194" coordsize="10,20">
              <v:shape style="position:absolute;left:4331;top:1194;width:10;height:20" coordorigin="4331,1194" coordsize="10,20" path="m4331,1213l4340,1213,4340,1194,4331,1194,4331,1213xe" filled="true" fillcolor="#000000" stroked="false">
                <v:path arrowok="t"/>
                <v:fill type="solid"/>
              </v:shape>
            </v:group>
            <v:group style="position:absolute;left:4331;top:1213;width:10;height:20" coordorigin="4331,1213" coordsize="10,20">
              <v:shape style="position:absolute;left:4331;top:1213;width:10;height:20" coordorigin="4331,1213" coordsize="10,20" path="m4331,1232l4340,1232,4340,1213,4331,1213,4331,1232xe" filled="true" fillcolor="#000000" stroked="false">
                <v:path arrowok="t"/>
                <v:fill type="solid"/>
              </v:shape>
            </v:group>
            <v:group style="position:absolute;left:4331;top:1232;width:10;height:20" coordorigin="4331,1232" coordsize="10,20">
              <v:shape style="position:absolute;left:4331;top:1232;width:10;height:20" coordorigin="4331,1232" coordsize="10,20" path="m4331,1252l4340,1252,4340,1232,4331,1232,4331,1252xe" filled="true" fillcolor="#000000" stroked="false">
                <v:path arrowok="t"/>
                <v:fill type="solid"/>
              </v:shape>
            </v:group>
            <v:group style="position:absolute;left:4331;top:1252;width:10;height:20" coordorigin="4331,1252" coordsize="10,20">
              <v:shape style="position:absolute;left:4331;top:1252;width:10;height:20" coordorigin="4331,1252" coordsize="10,20" path="m4331,1271l4340,1271,4340,1252,4331,1252,4331,1271xe" filled="true" fillcolor="#000000" stroked="false">
                <v:path arrowok="t"/>
                <v:fill type="solid"/>
              </v:shape>
            </v:group>
            <v:group style="position:absolute;left:4331;top:1271;width:10;height:20" coordorigin="4331,1271" coordsize="10,20">
              <v:shape style="position:absolute;left:4331;top:1271;width:10;height:20" coordorigin="4331,1271" coordsize="10,20" path="m4331,1290l4340,1290,4340,1271,4331,1271,4331,1290xe" filled="true" fillcolor="#000000" stroked="false">
                <v:path arrowok="t"/>
                <v:fill type="solid"/>
              </v:shape>
            </v:group>
            <v:group style="position:absolute;left:4331;top:1290;width:10;height:20" coordorigin="4331,1290" coordsize="10,20">
              <v:shape style="position:absolute;left:4331;top:1290;width:10;height:20" coordorigin="4331,1290" coordsize="10,20" path="m4331,1309l4340,1309,4340,1290,4331,1290,4331,1309xe" filled="true" fillcolor="#000000" stroked="false">
                <v:path arrowok="t"/>
                <v:fill type="solid"/>
              </v:shape>
            </v:group>
            <v:group style="position:absolute;left:4331;top:1309;width:10;height:20" coordorigin="4331,1309" coordsize="10,20">
              <v:shape style="position:absolute;left:4331;top:1309;width:10;height:20" coordorigin="4331,1309" coordsize="10,20" path="m4331,1328l4340,1328,4340,1309,4331,1309,4331,1328xe" filled="true" fillcolor="#000000" stroked="false">
                <v:path arrowok="t"/>
                <v:fill type="solid"/>
              </v:shape>
            </v:group>
            <v:group style="position:absolute;left:4331;top:1328;width:10;height:20" coordorigin="4331,1328" coordsize="10,20">
              <v:shape style="position:absolute;left:4331;top:1328;width:10;height:20" coordorigin="4331,1328" coordsize="10,20" path="m4331,1348l4340,1348,4340,1328,4331,1328,4331,1348xe" filled="true" fillcolor="#000000" stroked="false">
                <v:path arrowok="t"/>
                <v:fill type="solid"/>
              </v:shape>
            </v:group>
            <v:group style="position:absolute;left:4331;top:1348;width:10;height:20" coordorigin="4331,1348" coordsize="10,20">
              <v:shape style="position:absolute;left:4331;top:1348;width:10;height:20" coordorigin="4331,1348" coordsize="10,20" path="m4331,1367l4340,1367,4340,1348,4331,1348,4331,1367xe" filled="true" fillcolor="#000000" stroked="false">
                <v:path arrowok="t"/>
                <v:fill type="solid"/>
              </v:shape>
            </v:group>
            <v:group style="position:absolute;left:4331;top:1367;width:10;height:20" coordorigin="4331,1367" coordsize="10,20">
              <v:shape style="position:absolute;left:4331;top:1367;width:10;height:20" coordorigin="4331,1367" coordsize="10,20" path="m4331,1386l4340,1386,4340,1367,4331,1367,4331,1386xe" filled="true" fillcolor="#000000" stroked="false">
                <v:path arrowok="t"/>
                <v:fill type="solid"/>
              </v:shape>
            </v:group>
            <v:group style="position:absolute;left:4331;top:1386;width:10;height:20" coordorigin="4331,1386" coordsize="10,20">
              <v:shape style="position:absolute;left:4331;top:1386;width:10;height:20" coordorigin="4331,1386" coordsize="10,20" path="m4331,1405l4340,1405,4340,1386,4331,1386,4331,1405xe" filled="true" fillcolor="#000000" stroked="false">
                <v:path arrowok="t"/>
                <v:fill type="solid"/>
              </v:shape>
            </v:group>
            <v:group style="position:absolute;left:4331;top:1405;width:10;height:20" coordorigin="4331,1405" coordsize="10,20">
              <v:shape style="position:absolute;left:4331;top:1405;width:10;height:20" coordorigin="4331,1405" coordsize="10,20" path="m4331,1424l4340,1424,4340,1405,4331,1405,4331,1424xe" filled="true" fillcolor="#000000" stroked="false">
                <v:path arrowok="t"/>
                <v:fill type="solid"/>
              </v:shape>
            </v:group>
            <v:group style="position:absolute;left:4331;top:1424;width:10;height:20" coordorigin="4331,1424" coordsize="10,20">
              <v:shape style="position:absolute;left:4331;top:1424;width:10;height:20" coordorigin="4331,1424" coordsize="10,20" path="m4331,1444l4340,1444,4340,1424,4331,1424,4331,1444xe" filled="true" fillcolor="#000000" stroked="false">
                <v:path arrowok="t"/>
                <v:fill type="solid"/>
              </v:shape>
            </v:group>
            <v:group style="position:absolute;left:4331;top:1444;width:10;height:20" coordorigin="4331,1444" coordsize="10,20">
              <v:shape style="position:absolute;left:4331;top:1444;width:10;height:20" coordorigin="4331,1444" coordsize="10,20" path="m4331,1463l4340,1463,4340,1444,4331,1444,4331,1463xe" filled="true" fillcolor="#000000" stroked="false">
                <v:path arrowok="t"/>
                <v:fill type="solid"/>
              </v:shape>
            </v:group>
            <v:group style="position:absolute;left:4331;top:1463;width:10;height:20" coordorigin="4331,1463" coordsize="10,20">
              <v:shape style="position:absolute;left:4331;top:1463;width:10;height:20" coordorigin="4331,1463" coordsize="10,20" path="m4331,1482l4340,1482,4340,1463,4331,1463,4331,1482xe" filled="true" fillcolor="#000000" stroked="false">
                <v:path arrowok="t"/>
                <v:fill type="solid"/>
              </v:shape>
            </v:group>
            <v:group style="position:absolute;left:4331;top:1482;width:10;height:20" coordorigin="4331,1482" coordsize="10,20">
              <v:shape style="position:absolute;left:4331;top:1482;width:10;height:20" coordorigin="4331,1482" coordsize="10,20" path="m4331,1501l4340,1501,4340,1482,4331,1482,4331,1501xe" filled="true" fillcolor="#000000" stroked="false">
                <v:path arrowok="t"/>
                <v:fill type="solid"/>
              </v:shape>
            </v:group>
            <v:group style="position:absolute;left:4331;top:1501;width:10;height:20" coordorigin="4331,1501" coordsize="10,20">
              <v:shape style="position:absolute;left:4331;top:1501;width:10;height:20" coordorigin="4331,1501" coordsize="10,20" path="m4331,1520l4340,1520,4340,1501,4331,1501,4331,1520xe" filled="true" fillcolor="#000000" stroked="false">
                <v:path arrowok="t"/>
                <v:fill type="solid"/>
              </v:shape>
            </v:group>
            <v:group style="position:absolute;left:4331;top:1520;width:10;height:20" coordorigin="4331,1520" coordsize="10,20">
              <v:shape style="position:absolute;left:4331;top:1520;width:10;height:20" coordorigin="4331,1520" coordsize="10,20" path="m4331,1540l4340,1540,4340,1520,4331,1520,4331,1540xe" filled="true" fillcolor="#000000" stroked="false">
                <v:path arrowok="t"/>
                <v:fill type="solid"/>
              </v:shape>
            </v:group>
            <v:group style="position:absolute;left:4331;top:1540;width:10;height:20" coordorigin="4331,1540" coordsize="10,20">
              <v:shape style="position:absolute;left:4331;top:1540;width:10;height:20" coordorigin="4331,1540" coordsize="10,20" path="m4331,1559l4340,1559,4340,1540,4331,1540,4331,1559xe" filled="true" fillcolor="#000000" stroked="false">
                <v:path arrowok="t"/>
                <v:fill type="solid"/>
              </v:shape>
            </v:group>
            <v:group style="position:absolute;left:4331;top:1559;width:10;height:20" coordorigin="4331,1559" coordsize="10,20">
              <v:shape style="position:absolute;left:4331;top:1559;width:10;height:20" coordorigin="4331,1559" coordsize="10,20" path="m4331,1578l4340,1578,4340,1559,4331,1559,4331,1578xe" filled="true" fillcolor="#000000" stroked="false">
                <v:path arrowok="t"/>
                <v:fill type="solid"/>
              </v:shape>
            </v:group>
            <v:group style="position:absolute;left:4331;top:1578;width:10;height:20" coordorigin="4331,1578" coordsize="10,20">
              <v:shape style="position:absolute;left:4331;top:1578;width:10;height:20" coordorigin="4331,1578" coordsize="10,20" path="m4331,1597l4340,1597,4340,1578,4331,1578,4331,1597xe" filled="true" fillcolor="#000000" stroked="false">
                <v:path arrowok="t"/>
                <v:fill type="solid"/>
              </v:shape>
            </v:group>
            <v:group style="position:absolute;left:4331;top:1597;width:10;height:20" coordorigin="4331,1597" coordsize="10,20">
              <v:shape style="position:absolute;left:4331;top:1597;width:10;height:20" coordorigin="4331,1597" coordsize="10,20" path="m4331,1616l4340,1616,4340,1597,4331,1597,4331,1616xe" filled="true" fillcolor="#000000" stroked="false">
                <v:path arrowok="t"/>
                <v:fill type="solid"/>
              </v:shape>
            </v:group>
            <v:group style="position:absolute;left:4331;top:1616;width:10;height:20" coordorigin="4331,1616" coordsize="10,20">
              <v:shape style="position:absolute;left:4331;top:1616;width:10;height:20" coordorigin="4331,1616" coordsize="10,20" path="m4331,1636l4340,1636,4340,1616,4331,1616,4331,1636xe" filled="true" fillcolor="#000000" stroked="false">
                <v:path arrowok="t"/>
                <v:fill type="solid"/>
              </v:shape>
            </v:group>
            <v:group style="position:absolute;left:4331;top:1636;width:10;height:20" coordorigin="4331,1636" coordsize="10,20">
              <v:shape style="position:absolute;left:4331;top:1636;width:10;height:20" coordorigin="4331,1636" coordsize="10,20" path="m4331,1655l4340,1655,4340,1636,4331,1636,4331,1655xe" filled="true" fillcolor="#000000" stroked="false">
                <v:path arrowok="t"/>
                <v:fill type="solid"/>
              </v:shape>
            </v:group>
            <v:group style="position:absolute;left:4331;top:1655;width:10;height:20" coordorigin="4331,1655" coordsize="10,20">
              <v:shape style="position:absolute;left:4331;top:1655;width:10;height:20" coordorigin="4331,1655" coordsize="10,20" path="m4331,1674l4340,1674,4340,1655,4331,1655,4331,1674xe" filled="true" fillcolor="#000000" stroked="false">
                <v:path arrowok="t"/>
                <v:fill type="solid"/>
              </v:shape>
            </v:group>
            <v:group style="position:absolute;left:4331;top:1674;width:10;height:20" coordorigin="4331,1674" coordsize="10,20">
              <v:shape style="position:absolute;left:4331;top:1674;width:10;height:20" coordorigin="4331,1674" coordsize="10,20" path="m4331,1693l4340,1693,4340,1674,4331,1674,4331,1693xe" filled="true" fillcolor="#000000" stroked="false">
                <v:path arrowok="t"/>
                <v:fill type="solid"/>
              </v:shape>
            </v:group>
            <v:group style="position:absolute;left:4331;top:1693;width:10;height:20" coordorigin="4331,1693" coordsize="10,20">
              <v:shape style="position:absolute;left:4331;top:1693;width:10;height:20" coordorigin="4331,1693" coordsize="10,20" path="m4331,1712l4340,1712,4340,1693,4331,1693,4331,1712xe" filled="true" fillcolor="#000000" stroked="false">
                <v:path arrowok="t"/>
                <v:fill type="solid"/>
              </v:shape>
            </v:group>
            <v:group style="position:absolute;left:4331;top:1712;width:10;height:20" coordorigin="4331,1712" coordsize="10,20">
              <v:shape style="position:absolute;left:4331;top:1712;width:10;height:20" coordorigin="4331,1712" coordsize="10,20" path="m4331,1732l4340,1732,4340,1712,4331,1712,4331,1732xe" filled="true" fillcolor="#000000" stroked="false">
                <v:path arrowok="t"/>
                <v:fill type="solid"/>
              </v:shape>
            </v:group>
            <v:group style="position:absolute;left:4331;top:1732;width:10;height:20" coordorigin="4331,1732" coordsize="10,20">
              <v:shape style="position:absolute;left:4331;top:1732;width:10;height:20" coordorigin="4331,1732" coordsize="10,20" path="m4331,1751l4340,1751,4340,1732,4331,1732,4331,1751xe" filled="true" fillcolor="#000000" stroked="false">
                <v:path arrowok="t"/>
                <v:fill type="solid"/>
              </v:shape>
            </v:group>
            <v:group style="position:absolute;left:4331;top:1751;width:10;height:20" coordorigin="4331,1751" coordsize="10,20">
              <v:shape style="position:absolute;left:4331;top:1751;width:10;height:20" coordorigin="4331,1751" coordsize="10,20" path="m4331,1770l4340,1770,4340,1751,4331,1751,4331,1770xe" filled="true" fillcolor="#000000" stroked="false">
                <v:path arrowok="t"/>
                <v:fill type="solid"/>
              </v:shape>
            </v:group>
            <v:group style="position:absolute;left:4331;top:1770;width:10;height:20" coordorigin="4331,1770" coordsize="10,20">
              <v:shape style="position:absolute;left:4331;top:1770;width:10;height:20" coordorigin="4331,1770" coordsize="10,20" path="m4331,1789l4340,1789,4340,1770,4331,1770,4331,1789xe" filled="true" fillcolor="#000000" stroked="false">
                <v:path arrowok="t"/>
                <v:fill type="solid"/>
              </v:shape>
            </v:group>
            <v:group style="position:absolute;left:4331;top:1789;width:10;height:20" coordorigin="4331,1789" coordsize="10,20">
              <v:shape style="position:absolute;left:4331;top:1789;width:10;height:20" coordorigin="4331,1789" coordsize="10,20" path="m4331,1808l4340,1808,4340,1789,4331,1789,4331,1808xe" filled="true" fillcolor="#000000" stroked="false">
                <v:path arrowok="t"/>
                <v:fill type="solid"/>
              </v:shape>
            </v:group>
            <v:group style="position:absolute;left:4331;top:1808;width:10;height:20" coordorigin="4331,1808" coordsize="10,20">
              <v:shape style="position:absolute;left:4331;top:1808;width:10;height:20" coordorigin="4331,1808" coordsize="10,20" path="m4331,1828l4340,1828,4340,1808,4331,1808,4331,1828xe" filled="true" fillcolor="#000000" stroked="false">
                <v:path arrowok="t"/>
                <v:fill type="solid"/>
              </v:shape>
            </v:group>
            <v:group style="position:absolute;left:4331;top:1828;width:10;height:20" coordorigin="4331,1828" coordsize="10,20">
              <v:shape style="position:absolute;left:4331;top:1828;width:10;height:20" coordorigin="4331,1828" coordsize="10,20" path="m4331,1847l4340,1847,4340,1828,4331,1828,4331,1847xe" filled="true" fillcolor="#000000" stroked="false">
                <v:path arrowok="t"/>
                <v:fill type="solid"/>
              </v:shape>
            </v:group>
            <v:group style="position:absolute;left:4331;top:1847;width:10;height:20" coordorigin="4331,1847" coordsize="10,20">
              <v:shape style="position:absolute;left:4331;top:1847;width:10;height:20" coordorigin="4331,1847" coordsize="10,20" path="m4331,1866l4340,1866,4340,1847,4331,1847,4331,1866xe" filled="true" fillcolor="#000000" stroked="false">
                <v:path arrowok="t"/>
                <v:fill type="solid"/>
              </v:shape>
            </v:group>
            <v:group style="position:absolute;left:4331;top:1866;width:10;height:20" coordorigin="4331,1866" coordsize="10,20">
              <v:shape style="position:absolute;left:4331;top:1866;width:10;height:20" coordorigin="4331,1866" coordsize="10,20" path="m4331,1885l4340,1885,4340,1866,4331,1866,4331,1885xe" filled="true" fillcolor="#000000" stroked="false">
                <v:path arrowok="t"/>
                <v:fill type="solid"/>
              </v:shape>
            </v:group>
            <v:group style="position:absolute;left:4331;top:1885;width:10;height:20" coordorigin="4331,1885" coordsize="10,20">
              <v:shape style="position:absolute;left:4331;top:1885;width:10;height:20" coordorigin="4331,1885" coordsize="10,20" path="m4331,1904l4340,1904,4340,1885,4331,1885,4331,1904xe" filled="true" fillcolor="#000000" stroked="false">
                <v:path arrowok="t"/>
                <v:fill type="solid"/>
              </v:shape>
            </v:group>
            <v:group style="position:absolute;left:4331;top:1904;width:10;height:20" coordorigin="4331,1904" coordsize="10,20">
              <v:shape style="position:absolute;left:4331;top:1904;width:10;height:20" coordorigin="4331,1904" coordsize="10,20" path="m4331,1924l4340,1924,4340,1904,4331,1904,4331,1924xe" filled="true" fillcolor="#000000" stroked="false">
                <v:path arrowok="t"/>
                <v:fill type="solid"/>
              </v:shape>
            </v:group>
            <v:group style="position:absolute;left:4331;top:1924;width:10;height:20" coordorigin="4331,1924" coordsize="10,20">
              <v:shape style="position:absolute;left:4331;top:1924;width:10;height:20" coordorigin="4331,1924" coordsize="10,20" path="m4331,1943l4340,1943,4340,1924,4331,1924,4331,1943xe" filled="true" fillcolor="#000000" stroked="false">
                <v:path arrowok="t"/>
                <v:fill type="solid"/>
              </v:shape>
            </v:group>
            <v:group style="position:absolute;left:4331;top:1943;width:10;height:20" coordorigin="4331,1943" coordsize="10,20">
              <v:shape style="position:absolute;left:4331;top:1943;width:10;height:20" coordorigin="4331,1943" coordsize="10,20" path="m4331,1962l4340,1962,4340,1943,4331,1943,4331,1962xe" filled="true" fillcolor="#000000" stroked="false">
                <v:path arrowok="t"/>
                <v:fill type="solid"/>
              </v:shape>
            </v:group>
            <v:group style="position:absolute;left:4331;top:1962;width:10;height:20" coordorigin="4331,1962" coordsize="10,20">
              <v:shape style="position:absolute;left:4331;top:1962;width:10;height:20" coordorigin="4331,1962" coordsize="10,20" path="m4331,1981l4340,1981,4340,1962,4331,1962,4331,1981xe" filled="true" fillcolor="#000000" stroked="false">
                <v:path arrowok="t"/>
                <v:fill type="solid"/>
              </v:shape>
            </v:group>
            <v:group style="position:absolute;left:4331;top:1981;width:10;height:20" coordorigin="4331,1981" coordsize="10,20">
              <v:shape style="position:absolute;left:4331;top:1981;width:10;height:20" coordorigin="4331,1981" coordsize="10,20" path="m4331,2000l4340,2000,4340,1981,4331,1981,4331,2000xe" filled="true" fillcolor="#000000" stroked="false">
                <v:path arrowok="t"/>
                <v:fill type="solid"/>
              </v:shape>
            </v:group>
            <v:group style="position:absolute;left:4331;top:2000;width:10;height:20" coordorigin="4331,2000" coordsize="10,20">
              <v:shape style="position:absolute;left:4331;top:2000;width:10;height:20" coordorigin="4331,2000" coordsize="10,20" path="m4331,2020l4340,2020,4340,2000,4331,2000,4331,2020xe" filled="true" fillcolor="#000000" stroked="false">
                <v:path arrowok="t"/>
                <v:fill type="solid"/>
              </v:shape>
            </v:group>
            <v:group style="position:absolute;left:4331;top:2020;width:10;height:20" coordorigin="4331,2020" coordsize="10,20">
              <v:shape style="position:absolute;left:4331;top:2020;width:10;height:20" coordorigin="4331,2020" coordsize="10,20" path="m4331,2039l4340,2039,4340,2020,4331,2020,4331,2039xe" filled="true" fillcolor="#000000" stroked="false">
                <v:path arrowok="t"/>
                <v:fill type="solid"/>
              </v:shape>
            </v:group>
            <v:group style="position:absolute;left:4331;top:2039;width:10;height:20" coordorigin="4331,2039" coordsize="10,20">
              <v:shape style="position:absolute;left:4331;top:2039;width:10;height:20" coordorigin="4331,2039" coordsize="10,20" path="m4331,2058l4340,2058,4340,2039,4331,2039,4331,2058xe" filled="true" fillcolor="#000000" stroked="false">
                <v:path arrowok="t"/>
                <v:fill type="solid"/>
              </v:shape>
            </v:group>
            <v:group style="position:absolute;left:4331;top:2058;width:10;height:20" coordorigin="4331,2058" coordsize="10,20">
              <v:shape style="position:absolute;left:4331;top:2058;width:10;height:20" coordorigin="4331,2058" coordsize="10,20" path="m4331,2077l4340,2077,4340,2058,4331,2058,4331,2077xe" filled="true" fillcolor="#000000" stroked="false">
                <v:path arrowok="t"/>
                <v:fill type="solid"/>
              </v:shape>
            </v:group>
            <v:group style="position:absolute;left:4331;top:2077;width:10;height:20" coordorigin="4331,2077" coordsize="10,20">
              <v:shape style="position:absolute;left:4331;top:2077;width:10;height:20" coordorigin="4331,2077" coordsize="10,20" path="m4331,2096l4340,2096,4340,2077,4331,2077,4331,2096xe" filled="true" fillcolor="#000000" stroked="false">
                <v:path arrowok="t"/>
                <v:fill type="solid"/>
              </v:shape>
            </v:group>
            <v:group style="position:absolute;left:4331;top:2096;width:10;height:20" coordorigin="4331,2096" coordsize="10,20">
              <v:shape style="position:absolute;left:4331;top:2096;width:10;height:20" coordorigin="4331,2096" coordsize="10,20" path="m4331,2116l4340,2116,4340,2096,4331,2096,4331,2116xe" filled="true" fillcolor="#000000" stroked="false">
                <v:path arrowok="t"/>
                <v:fill type="solid"/>
              </v:shape>
            </v:group>
            <v:group style="position:absolute;left:4331;top:2116;width:10;height:20" coordorigin="4331,2116" coordsize="10,20">
              <v:shape style="position:absolute;left:4331;top:2116;width:10;height:20" coordorigin="4331,2116" coordsize="10,20" path="m4331,2135l4340,2135,4340,2116,4331,2116,4331,2135xe" filled="true" fillcolor="#000000" stroked="false">
                <v:path arrowok="t"/>
                <v:fill type="solid"/>
              </v:shape>
            </v:group>
            <v:group style="position:absolute;left:4331;top:2135;width:10;height:20" coordorigin="4331,2135" coordsize="10,20">
              <v:shape style="position:absolute;left:4331;top:2135;width:10;height:20" coordorigin="4331,2135" coordsize="10,20" path="m4331,2154l4340,2154,4340,2135,4331,2135,4331,2154xe" filled="true" fillcolor="#000000" stroked="false">
                <v:path arrowok="t"/>
                <v:fill type="solid"/>
              </v:shape>
            </v:group>
            <v:group style="position:absolute;left:4331;top:2154;width:10;height:20" coordorigin="4331,2154" coordsize="10,20">
              <v:shape style="position:absolute;left:4331;top:2154;width:10;height:20" coordorigin="4331,2154" coordsize="10,20" path="m4331,2173l4340,2173,4340,2154,4331,2154,4331,2173xe" filled="true" fillcolor="#000000" stroked="false">
                <v:path arrowok="t"/>
                <v:fill type="solid"/>
              </v:shape>
            </v:group>
            <v:group style="position:absolute;left:4331;top:2173;width:10;height:20" coordorigin="4331,2173" coordsize="10,20">
              <v:shape style="position:absolute;left:4331;top:2173;width:10;height:20" coordorigin="4331,2173" coordsize="10,20" path="m4331,2192l4340,2192,4340,2173,4331,2173,4331,2192xe" filled="true" fillcolor="#000000" stroked="false">
                <v:path arrowok="t"/>
                <v:fill type="solid"/>
              </v:shape>
            </v:group>
            <v:group style="position:absolute;left:4331;top:2192;width:10;height:20" coordorigin="4331,2192" coordsize="10,20">
              <v:shape style="position:absolute;left:4331;top:2192;width:10;height:20" coordorigin="4331,2192" coordsize="10,20" path="m4331,2212l4340,2212,4340,2192,4331,2192,4331,2212xe" filled="true" fillcolor="#000000" stroked="false">
                <v:path arrowok="t"/>
                <v:fill type="solid"/>
              </v:shape>
            </v:group>
            <v:group style="position:absolute;left:4331;top:2212;width:10;height:20" coordorigin="4331,2212" coordsize="10,20">
              <v:shape style="position:absolute;left:4331;top:2212;width:10;height:20" coordorigin="4331,2212" coordsize="10,20" path="m4331,2231l4340,2231,4340,2212,4331,2212,4331,2231xe" filled="true" fillcolor="#000000" stroked="false">
                <v:path arrowok="t"/>
                <v:fill type="solid"/>
              </v:shape>
            </v:group>
            <v:group style="position:absolute;left:4331;top:2231;width:10;height:20" coordorigin="4331,2231" coordsize="10,20">
              <v:shape style="position:absolute;left:4331;top:2231;width:10;height:20" coordorigin="4331,2231" coordsize="10,20" path="m4331,2250l4340,2250,4340,2231,4331,2231,4331,2250xe" filled="true" fillcolor="#000000" stroked="false">
                <v:path arrowok="t"/>
                <v:fill type="solid"/>
              </v:shape>
            </v:group>
            <v:group style="position:absolute;left:4331;top:2250;width:10;height:20" coordorigin="4331,2250" coordsize="10,20">
              <v:shape style="position:absolute;left:4331;top:2250;width:10;height:20" coordorigin="4331,2250" coordsize="10,20" path="m4331,2269l4340,2269,4340,2250,4331,2250,4331,2269xe" filled="true" fillcolor="#000000" stroked="false">
                <v:path arrowok="t"/>
                <v:fill type="solid"/>
              </v:shape>
            </v:group>
            <v:group style="position:absolute;left:4331;top:2269;width:10;height:20" coordorigin="4331,2269" coordsize="10,20">
              <v:shape style="position:absolute;left:4331;top:2269;width:10;height:20" coordorigin="4331,2269" coordsize="10,20" path="m4331,2288l4340,2288,4340,2269,4331,2269,4331,2288xe" filled="true" fillcolor="#000000" stroked="false">
                <v:path arrowok="t"/>
                <v:fill type="solid"/>
              </v:shape>
            </v:group>
            <v:group style="position:absolute;left:4331;top:2288;width:10;height:20" coordorigin="4331,2288" coordsize="10,20">
              <v:shape style="position:absolute;left:4331;top:2288;width:10;height:20" coordorigin="4331,2288" coordsize="10,20" path="m4331,2308l4340,2308,4340,2288,4331,2288,4331,2308xe" filled="true" fillcolor="#000000" stroked="false">
                <v:path arrowok="t"/>
                <v:fill type="solid"/>
              </v:shape>
            </v:group>
            <v:group style="position:absolute;left:4331;top:2308;width:10;height:20" coordorigin="4331,2308" coordsize="10,20">
              <v:shape style="position:absolute;left:4331;top:2308;width:10;height:20" coordorigin="4331,2308" coordsize="10,20" path="m4331,2327l4340,2327,4340,2308,4331,2308,4331,2327xe" filled="true" fillcolor="#000000" stroked="false">
                <v:path arrowok="t"/>
                <v:fill type="solid"/>
              </v:shape>
            </v:group>
            <v:group style="position:absolute;left:4331;top:2327;width:10;height:20" coordorigin="4331,2327" coordsize="10,20">
              <v:shape style="position:absolute;left:4331;top:2327;width:10;height:20" coordorigin="4331,2327" coordsize="10,20" path="m4331,2346l4340,2346,4340,2327,4331,2327,4331,2346xe" filled="true" fillcolor="#000000" stroked="false">
                <v:path arrowok="t"/>
                <v:fill type="solid"/>
              </v:shape>
            </v:group>
            <v:group style="position:absolute;left:4331;top:2346;width:10;height:20" coordorigin="4331,2346" coordsize="10,20">
              <v:shape style="position:absolute;left:4331;top:2346;width:10;height:20" coordorigin="4331,2346" coordsize="10,20" path="m4331,2365l4340,2365,4340,2346,4331,2346,4331,2365xe" filled="true" fillcolor="#000000" stroked="false">
                <v:path arrowok="t"/>
                <v:fill type="solid"/>
              </v:shape>
            </v:group>
            <v:group style="position:absolute;left:4331;top:2365;width:10;height:20" coordorigin="4331,2365" coordsize="10,20">
              <v:shape style="position:absolute;left:4331;top:2365;width:10;height:20" coordorigin="4331,2365" coordsize="10,20" path="m4331,2384l4340,2384,4340,2365,4331,2365,4331,2384xe" filled="true" fillcolor="#000000" stroked="false">
                <v:path arrowok="t"/>
                <v:fill type="solid"/>
              </v:shape>
            </v:group>
            <v:group style="position:absolute;left:4331;top:2384;width:10;height:20" coordorigin="4331,2384" coordsize="10,20">
              <v:shape style="position:absolute;left:4331;top:2384;width:10;height:20" coordorigin="4331,2384" coordsize="10,20" path="m4331,2404l4340,2404,4340,2384,4331,2384,4331,2404xe" filled="true" fillcolor="#000000" stroked="false">
                <v:path arrowok="t"/>
                <v:fill type="solid"/>
              </v:shape>
            </v:group>
            <v:group style="position:absolute;left:4331;top:2404;width:10;height:20" coordorigin="4331,2404" coordsize="10,20">
              <v:shape style="position:absolute;left:4331;top:2404;width:10;height:20" coordorigin="4331,2404" coordsize="10,20" path="m4331,2423l4340,2423,4340,2404,4331,2404,4331,2423xe" filled="true" fillcolor="#000000" stroked="false">
                <v:path arrowok="t"/>
                <v:fill type="solid"/>
              </v:shape>
            </v:group>
            <v:group style="position:absolute;left:4331;top:2423;width:10;height:20" coordorigin="4331,2423" coordsize="10,20">
              <v:shape style="position:absolute;left:4331;top:2423;width:10;height:20" coordorigin="4331,2423" coordsize="10,20" path="m4331,2442l4340,2442,4340,2423,4331,2423,4331,2442xe" filled="true" fillcolor="#000000" stroked="false">
                <v:path arrowok="t"/>
                <v:fill type="solid"/>
              </v:shape>
            </v:group>
            <v:group style="position:absolute;left:5178;top:445;width:10;height:20" coordorigin="5178,445" coordsize="10,20">
              <v:shape style="position:absolute;left:5178;top:445;width:10;height:20" coordorigin="5178,445" coordsize="10,20" path="m5178,464l5187,464,5187,445,5178,445,5178,464xe" filled="true" fillcolor="#000000" stroked="false">
                <v:path arrowok="t"/>
                <v:fill type="solid"/>
              </v:shape>
            </v:group>
            <v:group style="position:absolute;left:5178;top:464;width:10;height:20" coordorigin="5178,464" coordsize="10,20">
              <v:shape style="position:absolute;left:5178;top:464;width:10;height:20" coordorigin="5178,464" coordsize="10,20" path="m5178,484l5187,484,5187,464,5178,464,5178,484xe" filled="true" fillcolor="#000000" stroked="false">
                <v:path arrowok="t"/>
                <v:fill type="solid"/>
              </v:shape>
            </v:group>
            <v:group style="position:absolute;left:5178;top:484;width:10;height:20" coordorigin="5178,484" coordsize="10,20">
              <v:shape style="position:absolute;left:5178;top:484;width:10;height:20" coordorigin="5178,484" coordsize="10,20" path="m5178,503l5187,503,5187,484,5178,484,5178,503xe" filled="true" fillcolor="#000000" stroked="false">
                <v:path arrowok="t"/>
                <v:fill type="solid"/>
              </v:shape>
            </v:group>
            <v:group style="position:absolute;left:5178;top:503;width:10;height:20" coordorigin="5178,503" coordsize="10,20">
              <v:shape style="position:absolute;left:5178;top:503;width:10;height:20" coordorigin="5178,503" coordsize="10,20" path="m5178,522l5187,522,5187,503,5178,503,5178,522xe" filled="true" fillcolor="#000000" stroked="false">
                <v:path arrowok="t"/>
                <v:fill type="solid"/>
              </v:shape>
            </v:group>
            <v:group style="position:absolute;left:5178;top:522;width:10;height:20" coordorigin="5178,522" coordsize="10,20">
              <v:shape style="position:absolute;left:5178;top:522;width:10;height:20" coordorigin="5178,522" coordsize="10,20" path="m5178,541l5187,541,5187,522,5178,522,5178,541xe" filled="true" fillcolor="#000000" stroked="false">
                <v:path arrowok="t"/>
                <v:fill type="solid"/>
              </v:shape>
            </v:group>
            <v:group style="position:absolute;left:5178;top:541;width:10;height:20" coordorigin="5178,541" coordsize="10,20">
              <v:shape style="position:absolute;left:5178;top:541;width:10;height:20" coordorigin="5178,541" coordsize="10,20" path="m5178,560l5187,560,5187,541,5178,541,5178,560xe" filled="true" fillcolor="#000000" stroked="false">
                <v:path arrowok="t"/>
                <v:fill type="solid"/>
              </v:shape>
            </v:group>
            <v:group style="position:absolute;left:5178;top:560;width:10;height:20" coordorigin="5178,560" coordsize="10,20">
              <v:shape style="position:absolute;left:5178;top:560;width:10;height:20" coordorigin="5178,560" coordsize="10,20" path="m5178,580l5187,580,5187,560,5178,560,5178,580xe" filled="true" fillcolor="#000000" stroked="false">
                <v:path arrowok="t"/>
                <v:fill type="solid"/>
              </v:shape>
            </v:group>
            <v:group style="position:absolute;left:5178;top:580;width:10;height:20" coordorigin="5178,580" coordsize="10,20">
              <v:shape style="position:absolute;left:5178;top:580;width:10;height:20" coordorigin="5178,580" coordsize="10,20" path="m5178,599l5187,599,5187,580,5178,580,5178,599xe" filled="true" fillcolor="#000000" stroked="false">
                <v:path arrowok="t"/>
                <v:fill type="solid"/>
              </v:shape>
            </v:group>
            <v:group style="position:absolute;left:5178;top:599;width:10;height:20" coordorigin="5178,599" coordsize="10,20">
              <v:shape style="position:absolute;left:5178;top:599;width:10;height:20" coordorigin="5178,599" coordsize="10,20" path="m5178,618l5187,618,5187,599,5178,599,5178,618xe" filled="true" fillcolor="#000000" stroked="false">
                <v:path arrowok="t"/>
                <v:fill type="solid"/>
              </v:shape>
            </v:group>
            <v:group style="position:absolute;left:5178;top:618;width:10;height:20" coordorigin="5178,618" coordsize="10,20">
              <v:shape style="position:absolute;left:5178;top:618;width:10;height:20" coordorigin="5178,618" coordsize="10,20" path="m5178,637l5187,637,5187,618,5178,618,5178,637xe" filled="true" fillcolor="#000000" stroked="false">
                <v:path arrowok="t"/>
                <v:fill type="solid"/>
              </v:shape>
            </v:group>
            <v:group style="position:absolute;left:5178;top:637;width:10;height:20" coordorigin="5178,637" coordsize="10,20">
              <v:shape style="position:absolute;left:5178;top:637;width:10;height:20" coordorigin="5178,637" coordsize="10,20" path="m5178,656l5187,656,5187,637,5178,637,5178,656xe" filled="true" fillcolor="#000000" stroked="false">
                <v:path arrowok="t"/>
                <v:fill type="solid"/>
              </v:shape>
            </v:group>
            <v:group style="position:absolute;left:5178;top:656;width:10;height:20" coordorigin="5178,656" coordsize="10,20">
              <v:shape style="position:absolute;left:5178;top:656;width:10;height:20" coordorigin="5178,656" coordsize="10,20" path="m5178,676l5187,676,5187,656,5178,656,5178,676xe" filled="true" fillcolor="#000000" stroked="false">
                <v:path arrowok="t"/>
                <v:fill type="solid"/>
              </v:shape>
            </v:group>
            <v:group style="position:absolute;left:5178;top:676;width:10;height:20" coordorigin="5178,676" coordsize="10,20">
              <v:shape style="position:absolute;left:5178;top:676;width:10;height:20" coordorigin="5178,676" coordsize="10,20" path="m5178,695l5187,695,5187,676,5178,676,5178,695xe" filled="true" fillcolor="#000000" stroked="false">
                <v:path arrowok="t"/>
                <v:fill type="solid"/>
              </v:shape>
            </v:group>
            <v:group style="position:absolute;left:5178;top:695;width:10;height:20" coordorigin="5178,695" coordsize="10,20">
              <v:shape style="position:absolute;left:5178;top:695;width:10;height:20" coordorigin="5178,695" coordsize="10,20" path="m5178,714l5187,714,5187,695,5178,695,5178,714xe" filled="true" fillcolor="#000000" stroked="false">
                <v:path arrowok="t"/>
                <v:fill type="solid"/>
              </v:shape>
            </v:group>
            <v:group style="position:absolute;left:5178;top:714;width:10;height:20" coordorigin="5178,714" coordsize="10,20">
              <v:shape style="position:absolute;left:5178;top:714;width:10;height:20" coordorigin="5178,714" coordsize="10,20" path="m5178,733l5187,733,5187,714,5178,714,5178,733xe" filled="true" fillcolor="#000000" stroked="false">
                <v:path arrowok="t"/>
                <v:fill type="solid"/>
              </v:shape>
            </v:group>
            <v:group style="position:absolute;left:5178;top:733;width:10;height:20" coordorigin="5178,733" coordsize="10,20">
              <v:shape style="position:absolute;left:5178;top:733;width:10;height:20" coordorigin="5178,733" coordsize="10,20" path="m5178,752l5187,752,5187,733,5178,733,5178,752xe" filled="true" fillcolor="#000000" stroked="false">
                <v:path arrowok="t"/>
                <v:fill type="solid"/>
              </v:shape>
            </v:group>
            <v:group style="position:absolute;left:5178;top:752;width:10;height:20" coordorigin="5178,752" coordsize="10,20">
              <v:shape style="position:absolute;left:5178;top:752;width:10;height:20" coordorigin="5178,752" coordsize="10,20" path="m5178,772l5187,772,5187,752,5178,752,5178,772xe" filled="true" fillcolor="#000000" stroked="false">
                <v:path arrowok="t"/>
                <v:fill type="solid"/>
              </v:shape>
            </v:group>
            <v:group style="position:absolute;left:5178;top:772;width:10;height:20" coordorigin="5178,772" coordsize="10,20">
              <v:shape style="position:absolute;left:5178;top:772;width:10;height:20" coordorigin="5178,772" coordsize="10,20" path="m5178,791l5187,791,5187,772,5178,772,5178,791xe" filled="true" fillcolor="#000000" stroked="false">
                <v:path arrowok="t"/>
                <v:fill type="solid"/>
              </v:shape>
            </v:group>
            <v:group style="position:absolute;left:5178;top:791;width:10;height:20" coordorigin="5178,791" coordsize="10,20">
              <v:shape style="position:absolute;left:5178;top:791;width:10;height:20" coordorigin="5178,791" coordsize="10,20" path="m5178,810l5187,810,5187,791,5178,791,5178,810xe" filled="true" fillcolor="#000000" stroked="false">
                <v:path arrowok="t"/>
                <v:fill type="solid"/>
              </v:shape>
            </v:group>
            <v:group style="position:absolute;left:5178;top:810;width:10;height:20" coordorigin="5178,810" coordsize="10,20">
              <v:shape style="position:absolute;left:5178;top:810;width:10;height:20" coordorigin="5178,810" coordsize="10,20" path="m5178,829l5187,829,5187,810,5178,810,5178,829xe" filled="true" fillcolor="#000000" stroked="false">
                <v:path arrowok="t"/>
                <v:fill type="solid"/>
              </v:shape>
            </v:group>
            <v:group style="position:absolute;left:5178;top:829;width:10;height:20" coordorigin="5178,829" coordsize="10,20">
              <v:shape style="position:absolute;left:5178;top:829;width:10;height:20" coordorigin="5178,829" coordsize="10,20" path="m5178,848l5187,848,5187,829,5178,829,5178,848xe" filled="true" fillcolor="#000000" stroked="false">
                <v:path arrowok="t"/>
                <v:fill type="solid"/>
              </v:shape>
            </v:group>
            <v:group style="position:absolute;left:5178;top:848;width:10;height:20" coordorigin="5178,848" coordsize="10,20">
              <v:shape style="position:absolute;left:5178;top:848;width:10;height:20" coordorigin="5178,848" coordsize="10,20" path="m5178,868l5187,868,5187,848,5178,848,5178,868xe" filled="true" fillcolor="#000000" stroked="false">
                <v:path arrowok="t"/>
                <v:fill type="solid"/>
              </v:shape>
            </v:group>
            <v:group style="position:absolute;left:5178;top:868;width:10;height:20" coordorigin="5178,868" coordsize="10,20">
              <v:shape style="position:absolute;left:5178;top:868;width:10;height:20" coordorigin="5178,868" coordsize="10,20" path="m5178,887l5187,887,5187,868,5178,868,5178,887xe" filled="true" fillcolor="#000000" stroked="false">
                <v:path arrowok="t"/>
                <v:fill type="solid"/>
              </v:shape>
            </v:group>
            <v:group style="position:absolute;left:5178;top:887;width:10;height:20" coordorigin="5178,887" coordsize="10,20">
              <v:shape style="position:absolute;left:5178;top:887;width:10;height:20" coordorigin="5178,887" coordsize="10,20" path="m5178,906l5187,906,5187,887,5178,887,5178,906xe" filled="true" fillcolor="#000000" stroked="false">
                <v:path arrowok="t"/>
                <v:fill type="solid"/>
              </v:shape>
            </v:group>
            <v:group style="position:absolute;left:5178;top:906;width:10;height:20" coordorigin="5178,906" coordsize="10,20">
              <v:shape style="position:absolute;left:5178;top:906;width:10;height:20" coordorigin="5178,906" coordsize="10,20" path="m5178,925l5187,925,5187,906,5178,906,5178,925xe" filled="true" fillcolor="#000000" stroked="false">
                <v:path arrowok="t"/>
                <v:fill type="solid"/>
              </v:shape>
            </v:group>
            <v:group style="position:absolute;left:5178;top:925;width:10;height:20" coordorigin="5178,925" coordsize="10,20">
              <v:shape style="position:absolute;left:5178;top:925;width:10;height:20" coordorigin="5178,925" coordsize="10,20" path="m5178,944l5187,944,5187,925,5178,925,5178,944xe" filled="true" fillcolor="#000000" stroked="false">
                <v:path arrowok="t"/>
                <v:fill type="solid"/>
              </v:shape>
            </v:group>
            <v:group style="position:absolute;left:5178;top:944;width:10;height:20" coordorigin="5178,944" coordsize="10,20">
              <v:shape style="position:absolute;left:5178;top:944;width:10;height:20" coordorigin="5178,944" coordsize="10,20" path="m5178,964l5187,964,5187,944,5178,944,5178,964xe" filled="true" fillcolor="#000000" stroked="false">
                <v:path arrowok="t"/>
                <v:fill type="solid"/>
              </v:shape>
            </v:group>
            <v:group style="position:absolute;left:5178;top:964;width:10;height:20" coordorigin="5178,964" coordsize="10,20">
              <v:shape style="position:absolute;left:5178;top:964;width:10;height:20" coordorigin="5178,964" coordsize="10,20" path="m5178,983l5187,983,5187,964,5178,964,5178,983xe" filled="true" fillcolor="#000000" stroked="false">
                <v:path arrowok="t"/>
                <v:fill type="solid"/>
              </v:shape>
            </v:group>
            <v:group style="position:absolute;left:5178;top:983;width:10;height:20" coordorigin="5178,983" coordsize="10,20">
              <v:shape style="position:absolute;left:5178;top:983;width:10;height:20" coordorigin="5178,983" coordsize="10,20" path="m5178,1002l5187,1002,5187,983,5178,983,5178,1002xe" filled="true" fillcolor="#000000" stroked="false">
                <v:path arrowok="t"/>
                <v:fill type="solid"/>
              </v:shape>
            </v:group>
            <v:group style="position:absolute;left:5178;top:1002;width:10;height:20" coordorigin="5178,1002" coordsize="10,20">
              <v:shape style="position:absolute;left:5178;top:1002;width:10;height:20" coordorigin="5178,1002" coordsize="10,20" path="m5178,1021l5187,1021,5187,1002,5178,1002,5178,1021xe" filled="true" fillcolor="#000000" stroked="false">
                <v:path arrowok="t"/>
                <v:fill type="solid"/>
              </v:shape>
            </v:group>
            <v:group style="position:absolute;left:5178;top:1021;width:10;height:20" coordorigin="5178,1021" coordsize="10,20">
              <v:shape style="position:absolute;left:5178;top:1021;width:10;height:20" coordorigin="5178,1021" coordsize="10,20" path="m5178,1040l5187,1040,5187,1021,5178,1021,5178,1040xe" filled="true" fillcolor="#000000" stroked="false">
                <v:path arrowok="t"/>
                <v:fill type="solid"/>
              </v:shape>
            </v:group>
            <v:group style="position:absolute;left:5178;top:1040;width:10;height:20" coordorigin="5178,1040" coordsize="10,20">
              <v:shape style="position:absolute;left:5178;top:1040;width:10;height:20" coordorigin="5178,1040" coordsize="10,20" path="m5178,1060l5187,1060,5187,1040,5178,1040,5178,1060xe" filled="true" fillcolor="#000000" stroked="false">
                <v:path arrowok="t"/>
                <v:fill type="solid"/>
              </v:shape>
            </v:group>
            <v:group style="position:absolute;left:5178;top:1060;width:10;height:20" coordorigin="5178,1060" coordsize="10,20">
              <v:shape style="position:absolute;left:5178;top:1060;width:10;height:20" coordorigin="5178,1060" coordsize="10,20" path="m5178,1079l5187,1079,5187,1060,5178,1060,5178,1079xe" filled="true" fillcolor="#000000" stroked="false">
                <v:path arrowok="t"/>
                <v:fill type="solid"/>
              </v:shape>
            </v:group>
            <v:group style="position:absolute;left:5178;top:1079;width:10;height:20" coordorigin="5178,1079" coordsize="10,20">
              <v:shape style="position:absolute;left:5178;top:1079;width:10;height:20" coordorigin="5178,1079" coordsize="10,20" path="m5178,1098l5187,1098,5187,1079,5178,1079,5178,1098xe" filled="true" fillcolor="#000000" stroked="false">
                <v:path arrowok="t"/>
                <v:fill type="solid"/>
              </v:shape>
            </v:group>
            <v:group style="position:absolute;left:5178;top:1098;width:10;height:20" coordorigin="5178,1098" coordsize="10,20">
              <v:shape style="position:absolute;left:5178;top:1098;width:10;height:20" coordorigin="5178,1098" coordsize="10,20" path="m5178,1117l5187,1117,5187,1098,5178,1098,5178,1117xe" filled="true" fillcolor="#000000" stroked="false">
                <v:path arrowok="t"/>
                <v:fill type="solid"/>
              </v:shape>
            </v:group>
            <v:group style="position:absolute;left:5178;top:1117;width:10;height:20" coordorigin="5178,1117" coordsize="10,20">
              <v:shape style="position:absolute;left:5178;top:1117;width:10;height:20" coordorigin="5178,1117" coordsize="10,20" path="m5178,1136l5187,1136,5187,1117,5178,1117,5178,1136xe" filled="true" fillcolor="#000000" stroked="false">
                <v:path arrowok="t"/>
                <v:fill type="solid"/>
              </v:shape>
            </v:group>
            <v:group style="position:absolute;left:5178;top:1136;width:10;height:20" coordorigin="5178,1136" coordsize="10,20">
              <v:shape style="position:absolute;left:5178;top:1136;width:10;height:20" coordorigin="5178,1136" coordsize="10,20" path="m5178,1156l5187,1156,5187,1136,5178,1136,5178,1156xe" filled="true" fillcolor="#000000" stroked="false">
                <v:path arrowok="t"/>
                <v:fill type="solid"/>
              </v:shape>
            </v:group>
            <v:group style="position:absolute;left:5178;top:1156;width:10;height:20" coordorigin="5178,1156" coordsize="10,20">
              <v:shape style="position:absolute;left:5178;top:1156;width:10;height:20" coordorigin="5178,1156" coordsize="10,20" path="m5178,1175l5187,1175,5187,1156,5178,1156,5178,1175xe" filled="true" fillcolor="#000000" stroked="false">
                <v:path arrowok="t"/>
                <v:fill type="solid"/>
              </v:shape>
            </v:group>
            <v:group style="position:absolute;left:5178;top:1175;width:10;height:20" coordorigin="5178,1175" coordsize="10,20">
              <v:shape style="position:absolute;left:5178;top:1175;width:10;height:20" coordorigin="5178,1175" coordsize="10,20" path="m5178,1194l5187,1194,5187,1175,5178,1175,5178,1194xe" filled="true" fillcolor="#000000" stroked="false">
                <v:path arrowok="t"/>
                <v:fill type="solid"/>
              </v:shape>
            </v:group>
            <v:group style="position:absolute;left:5178;top:1194;width:10;height:20" coordorigin="5178,1194" coordsize="10,20">
              <v:shape style="position:absolute;left:5178;top:1194;width:10;height:20" coordorigin="5178,1194" coordsize="10,20" path="m5178,1213l5187,1213,5187,1194,5178,1194,5178,1213xe" filled="true" fillcolor="#000000" stroked="false">
                <v:path arrowok="t"/>
                <v:fill type="solid"/>
              </v:shape>
            </v:group>
            <v:group style="position:absolute;left:5178;top:1213;width:10;height:20" coordorigin="5178,1213" coordsize="10,20">
              <v:shape style="position:absolute;left:5178;top:1213;width:10;height:20" coordorigin="5178,1213" coordsize="10,20" path="m5178,1232l5187,1232,5187,1213,5178,1213,5178,1232xe" filled="true" fillcolor="#000000" stroked="false">
                <v:path arrowok="t"/>
                <v:fill type="solid"/>
              </v:shape>
            </v:group>
            <v:group style="position:absolute;left:5178;top:1232;width:10;height:20" coordorigin="5178,1232" coordsize="10,20">
              <v:shape style="position:absolute;left:5178;top:1232;width:10;height:20" coordorigin="5178,1232" coordsize="10,20" path="m5178,1252l5187,1252,5187,1232,5178,1232,5178,1252xe" filled="true" fillcolor="#000000" stroked="false">
                <v:path arrowok="t"/>
                <v:fill type="solid"/>
              </v:shape>
            </v:group>
            <v:group style="position:absolute;left:5178;top:1252;width:10;height:20" coordorigin="5178,1252" coordsize="10,20">
              <v:shape style="position:absolute;left:5178;top:1252;width:10;height:20" coordorigin="5178,1252" coordsize="10,20" path="m5178,1271l5187,1271,5187,1252,5178,1252,5178,1271xe" filled="true" fillcolor="#000000" stroked="false">
                <v:path arrowok="t"/>
                <v:fill type="solid"/>
              </v:shape>
            </v:group>
            <v:group style="position:absolute;left:5178;top:1271;width:10;height:20" coordorigin="5178,1271" coordsize="10,20">
              <v:shape style="position:absolute;left:5178;top:1271;width:10;height:20" coordorigin="5178,1271" coordsize="10,20" path="m5178,1290l5187,1290,5187,1271,5178,1271,5178,1290xe" filled="true" fillcolor="#000000" stroked="false">
                <v:path arrowok="t"/>
                <v:fill type="solid"/>
              </v:shape>
            </v:group>
            <v:group style="position:absolute;left:5178;top:1290;width:10;height:20" coordorigin="5178,1290" coordsize="10,20">
              <v:shape style="position:absolute;left:5178;top:1290;width:10;height:20" coordorigin="5178,1290" coordsize="10,20" path="m5178,1309l5187,1309,5187,1290,5178,1290,5178,1309xe" filled="true" fillcolor="#000000" stroked="false">
                <v:path arrowok="t"/>
                <v:fill type="solid"/>
              </v:shape>
            </v:group>
            <v:group style="position:absolute;left:5178;top:1309;width:10;height:20" coordorigin="5178,1309" coordsize="10,20">
              <v:shape style="position:absolute;left:5178;top:1309;width:10;height:20" coordorigin="5178,1309" coordsize="10,20" path="m5178,1328l5187,1328,5187,1309,5178,1309,5178,1328xe" filled="true" fillcolor="#000000" stroked="false">
                <v:path arrowok="t"/>
                <v:fill type="solid"/>
              </v:shape>
            </v:group>
            <v:group style="position:absolute;left:5178;top:1328;width:10;height:20" coordorigin="5178,1328" coordsize="10,20">
              <v:shape style="position:absolute;left:5178;top:1328;width:10;height:20" coordorigin="5178,1328" coordsize="10,20" path="m5178,1348l5187,1348,5187,1328,5178,1328,5178,1348xe" filled="true" fillcolor="#000000" stroked="false">
                <v:path arrowok="t"/>
                <v:fill type="solid"/>
              </v:shape>
            </v:group>
            <v:group style="position:absolute;left:5178;top:1348;width:10;height:20" coordorigin="5178,1348" coordsize="10,20">
              <v:shape style="position:absolute;left:5178;top:1348;width:10;height:20" coordorigin="5178,1348" coordsize="10,20" path="m5178,1367l5187,1367,5187,1348,5178,1348,5178,1367xe" filled="true" fillcolor="#000000" stroked="false">
                <v:path arrowok="t"/>
                <v:fill type="solid"/>
              </v:shape>
            </v:group>
            <v:group style="position:absolute;left:5178;top:1367;width:10;height:20" coordorigin="5178,1367" coordsize="10,20">
              <v:shape style="position:absolute;left:5178;top:1367;width:10;height:20" coordorigin="5178,1367" coordsize="10,20" path="m5178,1386l5187,1386,5187,1367,5178,1367,5178,1386xe" filled="true" fillcolor="#000000" stroked="false">
                <v:path arrowok="t"/>
                <v:fill type="solid"/>
              </v:shape>
            </v:group>
            <v:group style="position:absolute;left:5178;top:1386;width:10;height:20" coordorigin="5178,1386" coordsize="10,20">
              <v:shape style="position:absolute;left:5178;top:1386;width:10;height:20" coordorigin="5178,1386" coordsize="10,20" path="m5178,1405l5187,1405,5187,1386,5178,1386,5178,1405xe" filled="true" fillcolor="#000000" stroked="false">
                <v:path arrowok="t"/>
                <v:fill type="solid"/>
              </v:shape>
            </v:group>
            <v:group style="position:absolute;left:5178;top:1405;width:10;height:20" coordorigin="5178,1405" coordsize="10,20">
              <v:shape style="position:absolute;left:5178;top:1405;width:10;height:20" coordorigin="5178,1405" coordsize="10,20" path="m5178,1424l5187,1424,5187,1405,5178,1405,5178,1424xe" filled="true" fillcolor="#000000" stroked="false">
                <v:path arrowok="t"/>
                <v:fill type="solid"/>
              </v:shape>
            </v:group>
            <v:group style="position:absolute;left:5178;top:1424;width:10;height:20" coordorigin="5178,1424" coordsize="10,20">
              <v:shape style="position:absolute;left:5178;top:1424;width:10;height:20" coordorigin="5178,1424" coordsize="10,20" path="m5178,1444l5187,1444,5187,1424,5178,1424,5178,1444xe" filled="true" fillcolor="#000000" stroked="false">
                <v:path arrowok="t"/>
                <v:fill type="solid"/>
              </v:shape>
            </v:group>
            <v:group style="position:absolute;left:5178;top:1444;width:10;height:20" coordorigin="5178,1444" coordsize="10,20">
              <v:shape style="position:absolute;left:5178;top:1444;width:10;height:20" coordorigin="5178,1444" coordsize="10,20" path="m5178,1463l5187,1463,5187,1444,5178,1444,5178,1463xe" filled="true" fillcolor="#000000" stroked="false">
                <v:path arrowok="t"/>
                <v:fill type="solid"/>
              </v:shape>
            </v:group>
            <v:group style="position:absolute;left:5178;top:1463;width:10;height:20" coordorigin="5178,1463" coordsize="10,20">
              <v:shape style="position:absolute;left:5178;top:1463;width:10;height:20" coordorigin="5178,1463" coordsize="10,20" path="m5178,1482l5187,1482,5187,1463,5178,1463,5178,1482xe" filled="true" fillcolor="#000000" stroked="false">
                <v:path arrowok="t"/>
                <v:fill type="solid"/>
              </v:shape>
            </v:group>
            <v:group style="position:absolute;left:5178;top:1482;width:10;height:20" coordorigin="5178,1482" coordsize="10,20">
              <v:shape style="position:absolute;left:5178;top:1482;width:10;height:20" coordorigin="5178,1482" coordsize="10,20" path="m5178,1501l5187,1501,5187,1482,5178,1482,5178,1501xe" filled="true" fillcolor="#000000" stroked="false">
                <v:path arrowok="t"/>
                <v:fill type="solid"/>
              </v:shape>
            </v:group>
            <v:group style="position:absolute;left:5178;top:1501;width:10;height:20" coordorigin="5178,1501" coordsize="10,20">
              <v:shape style="position:absolute;left:5178;top:1501;width:10;height:20" coordorigin="5178,1501" coordsize="10,20" path="m5178,1520l5187,1520,5187,1501,5178,1501,5178,1520xe" filled="true" fillcolor="#000000" stroked="false">
                <v:path arrowok="t"/>
                <v:fill type="solid"/>
              </v:shape>
            </v:group>
            <v:group style="position:absolute;left:5178;top:1520;width:10;height:20" coordorigin="5178,1520" coordsize="10,20">
              <v:shape style="position:absolute;left:5178;top:1520;width:10;height:20" coordorigin="5178,1520" coordsize="10,20" path="m5178,1540l5187,1540,5187,1520,5178,1520,5178,1540xe" filled="true" fillcolor="#000000" stroked="false">
                <v:path arrowok="t"/>
                <v:fill type="solid"/>
              </v:shape>
            </v:group>
            <v:group style="position:absolute;left:5178;top:1540;width:10;height:20" coordorigin="5178,1540" coordsize="10,20">
              <v:shape style="position:absolute;left:5178;top:1540;width:10;height:20" coordorigin="5178,1540" coordsize="10,20" path="m5178,1559l5187,1559,5187,1540,5178,1540,5178,1559xe" filled="true" fillcolor="#000000" stroked="false">
                <v:path arrowok="t"/>
                <v:fill type="solid"/>
              </v:shape>
            </v:group>
            <v:group style="position:absolute;left:5178;top:1559;width:10;height:20" coordorigin="5178,1559" coordsize="10,20">
              <v:shape style="position:absolute;left:5178;top:1559;width:10;height:20" coordorigin="5178,1559" coordsize="10,20" path="m5178,1578l5187,1578,5187,1559,5178,1559,5178,1578xe" filled="true" fillcolor="#000000" stroked="false">
                <v:path arrowok="t"/>
                <v:fill type="solid"/>
              </v:shape>
            </v:group>
            <v:group style="position:absolute;left:5178;top:1578;width:10;height:20" coordorigin="5178,1578" coordsize="10,20">
              <v:shape style="position:absolute;left:5178;top:1578;width:10;height:20" coordorigin="5178,1578" coordsize="10,20" path="m5178,1597l5187,1597,5187,1578,5178,1578,5178,1597xe" filled="true" fillcolor="#000000" stroked="false">
                <v:path arrowok="t"/>
                <v:fill type="solid"/>
              </v:shape>
            </v:group>
            <v:group style="position:absolute;left:5178;top:1597;width:10;height:20" coordorigin="5178,1597" coordsize="10,20">
              <v:shape style="position:absolute;left:5178;top:1597;width:10;height:20" coordorigin="5178,1597" coordsize="10,20" path="m5178,1616l5187,1616,5187,1597,5178,1597,5178,1616xe" filled="true" fillcolor="#000000" stroked="false">
                <v:path arrowok="t"/>
                <v:fill type="solid"/>
              </v:shape>
            </v:group>
            <v:group style="position:absolute;left:5178;top:1616;width:10;height:20" coordorigin="5178,1616" coordsize="10,20">
              <v:shape style="position:absolute;left:5178;top:1616;width:10;height:20" coordorigin="5178,1616" coordsize="10,20" path="m5178,1636l5187,1636,5187,1616,5178,1616,5178,1636xe" filled="true" fillcolor="#000000" stroked="false">
                <v:path arrowok="t"/>
                <v:fill type="solid"/>
              </v:shape>
            </v:group>
            <v:group style="position:absolute;left:5178;top:1636;width:10;height:20" coordorigin="5178,1636" coordsize="10,20">
              <v:shape style="position:absolute;left:5178;top:1636;width:10;height:20" coordorigin="5178,1636" coordsize="10,20" path="m5178,1655l5187,1655,5187,1636,5178,1636,5178,1655xe" filled="true" fillcolor="#000000" stroked="false">
                <v:path arrowok="t"/>
                <v:fill type="solid"/>
              </v:shape>
            </v:group>
            <v:group style="position:absolute;left:5178;top:1655;width:10;height:20" coordorigin="5178,1655" coordsize="10,20">
              <v:shape style="position:absolute;left:5178;top:1655;width:10;height:20" coordorigin="5178,1655" coordsize="10,20" path="m5178,1674l5187,1674,5187,1655,5178,1655,5178,1674xe" filled="true" fillcolor="#000000" stroked="false">
                <v:path arrowok="t"/>
                <v:fill type="solid"/>
              </v:shape>
            </v:group>
            <v:group style="position:absolute;left:5178;top:1674;width:10;height:20" coordorigin="5178,1674" coordsize="10,20">
              <v:shape style="position:absolute;left:5178;top:1674;width:10;height:20" coordorigin="5178,1674" coordsize="10,20" path="m5178,1693l5187,1693,5187,1674,5178,1674,5178,1693xe" filled="true" fillcolor="#000000" stroked="false">
                <v:path arrowok="t"/>
                <v:fill type="solid"/>
              </v:shape>
            </v:group>
            <v:group style="position:absolute;left:5178;top:1693;width:10;height:20" coordorigin="5178,1693" coordsize="10,20">
              <v:shape style="position:absolute;left:5178;top:1693;width:10;height:20" coordorigin="5178,1693" coordsize="10,20" path="m5178,1712l5187,1712,5187,1693,5178,1693,5178,1712xe" filled="true" fillcolor="#000000" stroked="false">
                <v:path arrowok="t"/>
                <v:fill type="solid"/>
              </v:shape>
            </v:group>
            <v:group style="position:absolute;left:5178;top:1712;width:10;height:20" coordorigin="5178,1712" coordsize="10,20">
              <v:shape style="position:absolute;left:5178;top:1712;width:10;height:20" coordorigin="5178,1712" coordsize="10,20" path="m5178,1732l5187,1732,5187,1712,5178,1712,5178,1732xe" filled="true" fillcolor="#000000" stroked="false">
                <v:path arrowok="t"/>
                <v:fill type="solid"/>
              </v:shape>
            </v:group>
            <v:group style="position:absolute;left:5178;top:1732;width:10;height:20" coordorigin="5178,1732" coordsize="10,20">
              <v:shape style="position:absolute;left:5178;top:1732;width:10;height:20" coordorigin="5178,1732" coordsize="10,20" path="m5178,1751l5187,1751,5187,1732,5178,1732,5178,1751xe" filled="true" fillcolor="#000000" stroked="false">
                <v:path arrowok="t"/>
                <v:fill type="solid"/>
              </v:shape>
            </v:group>
            <v:group style="position:absolute;left:5178;top:1751;width:10;height:20" coordorigin="5178,1751" coordsize="10,20">
              <v:shape style="position:absolute;left:5178;top:1751;width:10;height:20" coordorigin="5178,1751" coordsize="10,20" path="m5178,1770l5187,1770,5187,1751,5178,1751,5178,1770xe" filled="true" fillcolor="#000000" stroked="false">
                <v:path arrowok="t"/>
                <v:fill type="solid"/>
              </v:shape>
            </v:group>
            <v:group style="position:absolute;left:5178;top:1770;width:10;height:20" coordorigin="5178,1770" coordsize="10,20">
              <v:shape style="position:absolute;left:5178;top:1770;width:10;height:20" coordorigin="5178,1770" coordsize="10,20" path="m5178,1789l5187,1789,5187,1770,5178,1770,5178,1789xe" filled="true" fillcolor="#000000" stroked="false">
                <v:path arrowok="t"/>
                <v:fill type="solid"/>
              </v:shape>
            </v:group>
            <v:group style="position:absolute;left:5178;top:1789;width:10;height:20" coordorigin="5178,1789" coordsize="10,20">
              <v:shape style="position:absolute;left:5178;top:1789;width:10;height:20" coordorigin="5178,1789" coordsize="10,20" path="m5178,1808l5187,1808,5187,1789,5178,1789,5178,1808xe" filled="true" fillcolor="#000000" stroked="false">
                <v:path arrowok="t"/>
                <v:fill type="solid"/>
              </v:shape>
            </v:group>
            <v:group style="position:absolute;left:5178;top:1808;width:10;height:20" coordorigin="5178,1808" coordsize="10,20">
              <v:shape style="position:absolute;left:5178;top:1808;width:10;height:20" coordorigin="5178,1808" coordsize="10,20" path="m5178,1828l5187,1828,5187,1808,5178,1808,5178,1828xe" filled="true" fillcolor="#000000" stroked="false">
                <v:path arrowok="t"/>
                <v:fill type="solid"/>
              </v:shape>
            </v:group>
            <v:group style="position:absolute;left:5178;top:1828;width:10;height:20" coordorigin="5178,1828" coordsize="10,20">
              <v:shape style="position:absolute;left:5178;top:1828;width:10;height:20" coordorigin="5178,1828" coordsize="10,20" path="m5178,1847l5187,1847,5187,1828,5178,1828,5178,1847xe" filled="true" fillcolor="#000000" stroked="false">
                <v:path arrowok="t"/>
                <v:fill type="solid"/>
              </v:shape>
            </v:group>
            <v:group style="position:absolute;left:5178;top:1847;width:10;height:20" coordorigin="5178,1847" coordsize="10,20">
              <v:shape style="position:absolute;left:5178;top:1847;width:10;height:20" coordorigin="5178,1847" coordsize="10,20" path="m5178,1866l5187,1866,5187,1847,5178,1847,5178,1866xe" filled="true" fillcolor="#000000" stroked="false">
                <v:path arrowok="t"/>
                <v:fill type="solid"/>
              </v:shape>
            </v:group>
            <v:group style="position:absolute;left:5178;top:1866;width:10;height:20" coordorigin="5178,1866" coordsize="10,20">
              <v:shape style="position:absolute;left:5178;top:1866;width:10;height:20" coordorigin="5178,1866" coordsize="10,20" path="m5178,1885l5187,1885,5187,1866,5178,1866,5178,1885xe" filled="true" fillcolor="#000000" stroked="false">
                <v:path arrowok="t"/>
                <v:fill type="solid"/>
              </v:shape>
            </v:group>
            <v:group style="position:absolute;left:5178;top:1885;width:10;height:20" coordorigin="5178,1885" coordsize="10,20">
              <v:shape style="position:absolute;left:5178;top:1885;width:10;height:20" coordorigin="5178,1885" coordsize="10,20" path="m5178,1904l5187,1904,5187,1885,5178,1885,5178,1904xe" filled="true" fillcolor="#000000" stroked="false">
                <v:path arrowok="t"/>
                <v:fill type="solid"/>
              </v:shape>
            </v:group>
            <v:group style="position:absolute;left:5178;top:1904;width:10;height:20" coordorigin="5178,1904" coordsize="10,20">
              <v:shape style="position:absolute;left:5178;top:1904;width:10;height:20" coordorigin="5178,1904" coordsize="10,20" path="m5178,1924l5187,1924,5187,1904,5178,1904,5178,1924xe" filled="true" fillcolor="#000000" stroked="false">
                <v:path arrowok="t"/>
                <v:fill type="solid"/>
              </v:shape>
            </v:group>
            <v:group style="position:absolute;left:5178;top:1924;width:10;height:20" coordorigin="5178,1924" coordsize="10,20">
              <v:shape style="position:absolute;left:5178;top:1924;width:10;height:20" coordorigin="5178,1924" coordsize="10,20" path="m5178,1943l5187,1943,5187,1924,5178,1924,5178,1943xe" filled="true" fillcolor="#000000" stroked="false">
                <v:path arrowok="t"/>
                <v:fill type="solid"/>
              </v:shape>
            </v:group>
            <v:group style="position:absolute;left:5178;top:1943;width:10;height:20" coordorigin="5178,1943" coordsize="10,20">
              <v:shape style="position:absolute;left:5178;top:1943;width:10;height:20" coordorigin="5178,1943" coordsize="10,20" path="m5178,1962l5187,1962,5187,1943,5178,1943,5178,1962xe" filled="true" fillcolor="#000000" stroked="false">
                <v:path arrowok="t"/>
                <v:fill type="solid"/>
              </v:shape>
            </v:group>
            <v:group style="position:absolute;left:5178;top:1962;width:10;height:20" coordorigin="5178,1962" coordsize="10,20">
              <v:shape style="position:absolute;left:5178;top:1962;width:10;height:20" coordorigin="5178,1962" coordsize="10,20" path="m5178,1981l5187,1981,5187,1962,5178,1962,5178,1981xe" filled="true" fillcolor="#000000" stroked="false">
                <v:path arrowok="t"/>
                <v:fill type="solid"/>
              </v:shape>
            </v:group>
            <v:group style="position:absolute;left:5178;top:1981;width:10;height:20" coordorigin="5178,1981" coordsize="10,20">
              <v:shape style="position:absolute;left:5178;top:1981;width:10;height:20" coordorigin="5178,1981" coordsize="10,20" path="m5178,2000l5187,2000,5187,1981,5178,1981,5178,2000xe" filled="true" fillcolor="#000000" stroked="false">
                <v:path arrowok="t"/>
                <v:fill type="solid"/>
              </v:shape>
            </v:group>
            <v:group style="position:absolute;left:5178;top:2000;width:10;height:20" coordorigin="5178,2000" coordsize="10,20">
              <v:shape style="position:absolute;left:5178;top:2000;width:10;height:20" coordorigin="5178,2000" coordsize="10,20" path="m5178,2020l5187,2020,5187,2000,5178,2000,5178,2020xe" filled="true" fillcolor="#000000" stroked="false">
                <v:path arrowok="t"/>
                <v:fill type="solid"/>
              </v:shape>
            </v:group>
            <v:group style="position:absolute;left:5178;top:2020;width:10;height:20" coordorigin="5178,2020" coordsize="10,20">
              <v:shape style="position:absolute;left:5178;top:2020;width:10;height:20" coordorigin="5178,2020" coordsize="10,20" path="m5178,2039l5187,2039,5187,2020,5178,2020,5178,2039xe" filled="true" fillcolor="#000000" stroked="false">
                <v:path arrowok="t"/>
                <v:fill type="solid"/>
              </v:shape>
            </v:group>
            <v:group style="position:absolute;left:5178;top:2039;width:10;height:20" coordorigin="5178,2039" coordsize="10,20">
              <v:shape style="position:absolute;left:5178;top:2039;width:10;height:20" coordorigin="5178,2039" coordsize="10,20" path="m5178,2058l5187,2058,5187,2039,5178,2039,5178,2058xe" filled="true" fillcolor="#000000" stroked="false">
                <v:path arrowok="t"/>
                <v:fill type="solid"/>
              </v:shape>
            </v:group>
            <v:group style="position:absolute;left:5178;top:2058;width:10;height:20" coordorigin="5178,2058" coordsize="10,20">
              <v:shape style="position:absolute;left:5178;top:2058;width:10;height:20" coordorigin="5178,2058" coordsize="10,20" path="m5178,2077l5187,2077,5187,2058,5178,2058,5178,2077xe" filled="true" fillcolor="#000000" stroked="false">
                <v:path arrowok="t"/>
                <v:fill type="solid"/>
              </v:shape>
            </v:group>
            <v:group style="position:absolute;left:5178;top:2077;width:10;height:20" coordorigin="5178,2077" coordsize="10,20">
              <v:shape style="position:absolute;left:5178;top:2077;width:10;height:20" coordorigin="5178,2077" coordsize="10,20" path="m5178,2096l5187,2096,5187,2077,5178,2077,5178,2096xe" filled="true" fillcolor="#000000" stroked="false">
                <v:path arrowok="t"/>
                <v:fill type="solid"/>
              </v:shape>
            </v:group>
            <v:group style="position:absolute;left:5178;top:2096;width:10;height:20" coordorigin="5178,2096" coordsize="10,20">
              <v:shape style="position:absolute;left:5178;top:2096;width:10;height:20" coordorigin="5178,2096" coordsize="10,20" path="m5178,2116l5187,2116,5187,2096,5178,2096,5178,2116xe" filled="true" fillcolor="#000000" stroked="false">
                <v:path arrowok="t"/>
                <v:fill type="solid"/>
              </v:shape>
            </v:group>
            <v:group style="position:absolute;left:5178;top:2116;width:10;height:20" coordorigin="5178,2116" coordsize="10,20">
              <v:shape style="position:absolute;left:5178;top:2116;width:10;height:20" coordorigin="5178,2116" coordsize="10,20" path="m5178,2135l5187,2135,5187,2116,5178,2116,5178,2135xe" filled="true" fillcolor="#000000" stroked="false">
                <v:path arrowok="t"/>
                <v:fill type="solid"/>
              </v:shape>
            </v:group>
            <v:group style="position:absolute;left:5178;top:2135;width:10;height:20" coordorigin="5178,2135" coordsize="10,20">
              <v:shape style="position:absolute;left:5178;top:2135;width:10;height:20" coordorigin="5178,2135" coordsize="10,20" path="m5178,2154l5187,2154,5187,2135,5178,2135,5178,2154xe" filled="true" fillcolor="#000000" stroked="false">
                <v:path arrowok="t"/>
                <v:fill type="solid"/>
              </v:shape>
            </v:group>
            <v:group style="position:absolute;left:5178;top:2154;width:10;height:20" coordorigin="5178,2154" coordsize="10,20">
              <v:shape style="position:absolute;left:5178;top:2154;width:10;height:20" coordorigin="5178,2154" coordsize="10,20" path="m5178,2173l5187,2173,5187,2154,5178,2154,5178,2173xe" filled="true" fillcolor="#000000" stroked="false">
                <v:path arrowok="t"/>
                <v:fill type="solid"/>
              </v:shape>
            </v:group>
            <v:group style="position:absolute;left:5178;top:2173;width:10;height:20" coordorigin="5178,2173" coordsize="10,20">
              <v:shape style="position:absolute;left:5178;top:2173;width:10;height:20" coordorigin="5178,2173" coordsize="10,20" path="m5178,2192l5187,2192,5187,2173,5178,2173,5178,2192xe" filled="true" fillcolor="#000000" stroked="false">
                <v:path arrowok="t"/>
                <v:fill type="solid"/>
              </v:shape>
            </v:group>
            <v:group style="position:absolute;left:5178;top:2192;width:10;height:20" coordorigin="5178,2192" coordsize="10,20">
              <v:shape style="position:absolute;left:5178;top:2192;width:10;height:20" coordorigin="5178,2192" coordsize="10,20" path="m5178,2212l5187,2212,5187,2192,5178,2192,5178,2212xe" filled="true" fillcolor="#000000" stroked="false">
                <v:path arrowok="t"/>
                <v:fill type="solid"/>
              </v:shape>
            </v:group>
            <v:group style="position:absolute;left:5178;top:2212;width:10;height:20" coordorigin="5178,2212" coordsize="10,20">
              <v:shape style="position:absolute;left:5178;top:2212;width:10;height:20" coordorigin="5178,2212" coordsize="10,20" path="m5178,2231l5187,2231,5187,2212,5178,2212,5178,2231xe" filled="true" fillcolor="#000000" stroked="false">
                <v:path arrowok="t"/>
                <v:fill type="solid"/>
              </v:shape>
            </v:group>
            <v:group style="position:absolute;left:5178;top:2231;width:10;height:20" coordorigin="5178,2231" coordsize="10,20">
              <v:shape style="position:absolute;left:5178;top:2231;width:10;height:20" coordorigin="5178,2231" coordsize="10,20" path="m5178,2250l5187,2250,5187,2231,5178,2231,5178,2250xe" filled="true" fillcolor="#000000" stroked="false">
                <v:path arrowok="t"/>
                <v:fill type="solid"/>
              </v:shape>
            </v:group>
            <v:group style="position:absolute;left:5178;top:2250;width:10;height:20" coordorigin="5178,2250" coordsize="10,20">
              <v:shape style="position:absolute;left:5178;top:2250;width:10;height:20" coordorigin="5178,2250" coordsize="10,20" path="m5178,2269l5187,2269,5187,2250,5178,2250,5178,2269xe" filled="true" fillcolor="#000000" stroked="false">
                <v:path arrowok="t"/>
                <v:fill type="solid"/>
              </v:shape>
            </v:group>
            <v:group style="position:absolute;left:5178;top:2269;width:10;height:20" coordorigin="5178,2269" coordsize="10,20">
              <v:shape style="position:absolute;left:5178;top:2269;width:10;height:20" coordorigin="5178,2269" coordsize="10,20" path="m5178,2288l5187,2288,5187,2269,5178,2269,5178,2288xe" filled="true" fillcolor="#000000" stroked="false">
                <v:path arrowok="t"/>
                <v:fill type="solid"/>
              </v:shape>
            </v:group>
            <v:group style="position:absolute;left:5178;top:2288;width:10;height:20" coordorigin="5178,2288" coordsize="10,20">
              <v:shape style="position:absolute;left:5178;top:2288;width:10;height:20" coordorigin="5178,2288" coordsize="10,20" path="m5178,2308l5187,2308,5187,2288,5178,2288,5178,2308xe" filled="true" fillcolor="#000000" stroked="false">
                <v:path arrowok="t"/>
                <v:fill type="solid"/>
              </v:shape>
            </v:group>
            <v:group style="position:absolute;left:5178;top:2308;width:10;height:20" coordorigin="5178,2308" coordsize="10,20">
              <v:shape style="position:absolute;left:5178;top:2308;width:10;height:20" coordorigin="5178,2308" coordsize="10,20" path="m5178,2327l5187,2327,5187,2308,5178,2308,5178,2327xe" filled="true" fillcolor="#000000" stroked="false">
                <v:path arrowok="t"/>
                <v:fill type="solid"/>
              </v:shape>
            </v:group>
            <v:group style="position:absolute;left:5178;top:2327;width:10;height:20" coordorigin="5178,2327" coordsize="10,20">
              <v:shape style="position:absolute;left:5178;top:2327;width:10;height:20" coordorigin="5178,2327" coordsize="10,20" path="m5178,2346l5187,2346,5187,2327,5178,2327,5178,2346xe" filled="true" fillcolor="#000000" stroked="false">
                <v:path arrowok="t"/>
                <v:fill type="solid"/>
              </v:shape>
            </v:group>
            <v:group style="position:absolute;left:5178;top:2346;width:10;height:20" coordorigin="5178,2346" coordsize="10,20">
              <v:shape style="position:absolute;left:5178;top:2346;width:10;height:20" coordorigin="5178,2346" coordsize="10,20" path="m5178,2365l5187,2365,5187,2346,5178,2346,5178,2365xe" filled="true" fillcolor="#000000" stroked="false">
                <v:path arrowok="t"/>
                <v:fill type="solid"/>
              </v:shape>
            </v:group>
            <v:group style="position:absolute;left:5178;top:2365;width:10;height:20" coordorigin="5178,2365" coordsize="10,20">
              <v:shape style="position:absolute;left:5178;top:2365;width:10;height:20" coordorigin="5178,2365" coordsize="10,20" path="m5178,2384l5187,2384,5187,2365,5178,2365,5178,2384xe" filled="true" fillcolor="#000000" stroked="false">
                <v:path arrowok="t"/>
                <v:fill type="solid"/>
              </v:shape>
            </v:group>
            <v:group style="position:absolute;left:5178;top:2384;width:10;height:20" coordorigin="5178,2384" coordsize="10,20">
              <v:shape style="position:absolute;left:5178;top:2384;width:10;height:20" coordorigin="5178,2384" coordsize="10,20" path="m5178,2404l5187,2404,5187,2384,5178,2384,5178,2404xe" filled="true" fillcolor="#000000" stroked="false">
                <v:path arrowok="t"/>
                <v:fill type="solid"/>
              </v:shape>
            </v:group>
            <v:group style="position:absolute;left:5178;top:2404;width:10;height:20" coordorigin="5178,2404" coordsize="10,20">
              <v:shape style="position:absolute;left:5178;top:2404;width:10;height:20" coordorigin="5178,2404" coordsize="10,20" path="m5178,2423l5187,2423,5187,2404,5178,2404,5178,2423xe" filled="true" fillcolor="#000000" stroked="false">
                <v:path arrowok="t"/>
                <v:fill type="solid"/>
              </v:shape>
            </v:group>
            <v:group style="position:absolute;left:5178;top:2423;width:10;height:20" coordorigin="5178,2423" coordsize="10,20">
              <v:shape style="position:absolute;left:5178;top:2423;width:10;height:20" coordorigin="5178,2423" coordsize="10,20" path="m5178,2442l5187,2442,5187,2423,5178,2423,5178,2442xe" filled="true" fillcolor="#000000" stroked="false">
                <v:path arrowok="t"/>
                <v:fill type="solid"/>
              </v:shape>
            </v:group>
            <v:group style="position:absolute;left:6023;top:445;width:10;height:20" coordorigin="6023,445" coordsize="10,20">
              <v:shape style="position:absolute;left:6023;top:445;width:10;height:20" coordorigin="6023,445" coordsize="10,20" path="m6023,464l6032,464,6032,445,6023,445,6023,464xe" filled="true" fillcolor="#000000" stroked="false">
                <v:path arrowok="t"/>
                <v:fill type="solid"/>
              </v:shape>
            </v:group>
            <v:group style="position:absolute;left:6023;top:464;width:10;height:20" coordorigin="6023,464" coordsize="10,20">
              <v:shape style="position:absolute;left:6023;top:464;width:10;height:20" coordorigin="6023,464" coordsize="10,20" path="m6023,484l6032,484,6032,464,6023,464,6023,484xe" filled="true" fillcolor="#000000" stroked="false">
                <v:path arrowok="t"/>
                <v:fill type="solid"/>
              </v:shape>
            </v:group>
            <v:group style="position:absolute;left:6023;top:484;width:10;height:20" coordorigin="6023,484" coordsize="10,20">
              <v:shape style="position:absolute;left:6023;top:484;width:10;height:20" coordorigin="6023,484" coordsize="10,20" path="m6023,503l6032,503,6032,484,6023,484,6023,503xe" filled="true" fillcolor="#000000" stroked="false">
                <v:path arrowok="t"/>
                <v:fill type="solid"/>
              </v:shape>
            </v:group>
            <v:group style="position:absolute;left:6023;top:503;width:10;height:20" coordorigin="6023,503" coordsize="10,20">
              <v:shape style="position:absolute;left:6023;top:503;width:10;height:20" coordorigin="6023,503" coordsize="10,20" path="m6023,522l6032,522,6032,503,6023,503,6023,522xe" filled="true" fillcolor="#000000" stroked="false">
                <v:path arrowok="t"/>
                <v:fill type="solid"/>
              </v:shape>
            </v:group>
            <v:group style="position:absolute;left:6023;top:522;width:10;height:20" coordorigin="6023,522" coordsize="10,20">
              <v:shape style="position:absolute;left:6023;top:522;width:10;height:20" coordorigin="6023,522" coordsize="10,20" path="m6023,541l6032,541,6032,522,6023,522,6023,541xe" filled="true" fillcolor="#000000" stroked="false">
                <v:path arrowok="t"/>
                <v:fill type="solid"/>
              </v:shape>
            </v:group>
            <v:group style="position:absolute;left:6023;top:541;width:10;height:20" coordorigin="6023,541" coordsize="10,20">
              <v:shape style="position:absolute;left:6023;top:541;width:10;height:20" coordorigin="6023,541" coordsize="10,20" path="m6023,560l6032,560,6032,541,6023,541,6023,560xe" filled="true" fillcolor="#000000" stroked="false">
                <v:path arrowok="t"/>
                <v:fill type="solid"/>
              </v:shape>
            </v:group>
            <v:group style="position:absolute;left:6023;top:560;width:10;height:20" coordorigin="6023,560" coordsize="10,20">
              <v:shape style="position:absolute;left:6023;top:560;width:10;height:20" coordorigin="6023,560" coordsize="10,20" path="m6023,580l6032,580,6032,560,6023,560,6023,580xe" filled="true" fillcolor="#000000" stroked="false">
                <v:path arrowok="t"/>
                <v:fill type="solid"/>
              </v:shape>
            </v:group>
            <v:group style="position:absolute;left:6023;top:580;width:10;height:20" coordorigin="6023,580" coordsize="10,20">
              <v:shape style="position:absolute;left:6023;top:580;width:10;height:20" coordorigin="6023,580" coordsize="10,20" path="m6023,599l6032,599,6032,580,6023,580,6023,599xe" filled="true" fillcolor="#000000" stroked="false">
                <v:path arrowok="t"/>
                <v:fill type="solid"/>
              </v:shape>
            </v:group>
            <v:group style="position:absolute;left:6023;top:599;width:10;height:20" coordorigin="6023,599" coordsize="10,20">
              <v:shape style="position:absolute;left:6023;top:599;width:10;height:20" coordorigin="6023,599" coordsize="10,20" path="m6023,618l6032,618,6032,599,6023,599,6023,618xe" filled="true" fillcolor="#000000" stroked="false">
                <v:path arrowok="t"/>
                <v:fill type="solid"/>
              </v:shape>
            </v:group>
            <v:group style="position:absolute;left:6023;top:618;width:10;height:20" coordorigin="6023,618" coordsize="10,20">
              <v:shape style="position:absolute;left:6023;top:618;width:10;height:20" coordorigin="6023,618" coordsize="10,20" path="m6023,637l6032,637,6032,618,6023,618,6023,637xe" filled="true" fillcolor="#000000" stroked="false">
                <v:path arrowok="t"/>
                <v:fill type="solid"/>
              </v:shape>
            </v:group>
            <v:group style="position:absolute;left:6023;top:637;width:10;height:20" coordorigin="6023,637" coordsize="10,20">
              <v:shape style="position:absolute;left:6023;top:637;width:10;height:20" coordorigin="6023,637" coordsize="10,20" path="m6023,656l6032,656,6032,637,6023,637,6023,656xe" filled="true" fillcolor="#000000" stroked="false">
                <v:path arrowok="t"/>
                <v:fill type="solid"/>
              </v:shape>
            </v:group>
            <v:group style="position:absolute;left:6023;top:656;width:10;height:20" coordorigin="6023,656" coordsize="10,20">
              <v:shape style="position:absolute;left:6023;top:656;width:10;height:20" coordorigin="6023,656" coordsize="10,20" path="m6023,676l6032,676,6032,656,6023,656,6023,676xe" filled="true" fillcolor="#000000" stroked="false">
                <v:path arrowok="t"/>
                <v:fill type="solid"/>
              </v:shape>
            </v:group>
            <v:group style="position:absolute;left:6023;top:676;width:10;height:20" coordorigin="6023,676" coordsize="10,20">
              <v:shape style="position:absolute;left:6023;top:676;width:10;height:20" coordorigin="6023,676" coordsize="10,20" path="m6023,695l6032,695,6032,676,6023,676,6023,695xe" filled="true" fillcolor="#000000" stroked="false">
                <v:path arrowok="t"/>
                <v:fill type="solid"/>
              </v:shape>
            </v:group>
            <v:group style="position:absolute;left:6023;top:695;width:10;height:20" coordorigin="6023,695" coordsize="10,20">
              <v:shape style="position:absolute;left:6023;top:695;width:10;height:20" coordorigin="6023,695" coordsize="10,20" path="m6023,714l6032,714,6032,695,6023,695,6023,714xe" filled="true" fillcolor="#000000" stroked="false">
                <v:path arrowok="t"/>
                <v:fill type="solid"/>
              </v:shape>
            </v:group>
            <v:group style="position:absolute;left:6023;top:714;width:10;height:20" coordorigin="6023,714" coordsize="10,20">
              <v:shape style="position:absolute;left:6023;top:714;width:10;height:20" coordorigin="6023,714" coordsize="10,20" path="m6023,733l6032,733,6032,714,6023,714,6023,733xe" filled="true" fillcolor="#000000" stroked="false">
                <v:path arrowok="t"/>
                <v:fill type="solid"/>
              </v:shape>
            </v:group>
            <v:group style="position:absolute;left:6023;top:733;width:10;height:20" coordorigin="6023,733" coordsize="10,20">
              <v:shape style="position:absolute;left:6023;top:733;width:10;height:20" coordorigin="6023,733" coordsize="10,20" path="m6023,752l6032,752,6032,733,6023,733,6023,752xe" filled="true" fillcolor="#000000" stroked="false">
                <v:path arrowok="t"/>
                <v:fill type="solid"/>
              </v:shape>
            </v:group>
            <v:group style="position:absolute;left:6023;top:752;width:10;height:20" coordorigin="6023,752" coordsize="10,20">
              <v:shape style="position:absolute;left:6023;top:752;width:10;height:20" coordorigin="6023,752" coordsize="10,20" path="m6023,772l6032,772,6032,752,6023,752,6023,772xe" filled="true" fillcolor="#000000" stroked="false">
                <v:path arrowok="t"/>
                <v:fill type="solid"/>
              </v:shape>
            </v:group>
            <v:group style="position:absolute;left:6023;top:772;width:10;height:20" coordorigin="6023,772" coordsize="10,20">
              <v:shape style="position:absolute;left:6023;top:772;width:10;height:20" coordorigin="6023,772" coordsize="10,20" path="m6023,791l6032,791,6032,772,6023,772,6023,791xe" filled="true" fillcolor="#000000" stroked="false">
                <v:path arrowok="t"/>
                <v:fill type="solid"/>
              </v:shape>
            </v:group>
            <v:group style="position:absolute;left:6023;top:791;width:10;height:20" coordorigin="6023,791" coordsize="10,20">
              <v:shape style="position:absolute;left:6023;top:791;width:10;height:20" coordorigin="6023,791" coordsize="10,20" path="m6023,810l6032,810,6032,791,6023,791,6023,810xe" filled="true" fillcolor="#000000" stroked="false">
                <v:path arrowok="t"/>
                <v:fill type="solid"/>
              </v:shape>
            </v:group>
            <v:group style="position:absolute;left:6023;top:810;width:10;height:20" coordorigin="6023,810" coordsize="10,20">
              <v:shape style="position:absolute;left:6023;top:810;width:10;height:20" coordorigin="6023,810" coordsize="10,20" path="m6023,829l6032,829,6032,810,6023,810,6023,829xe" filled="true" fillcolor="#000000" stroked="false">
                <v:path arrowok="t"/>
                <v:fill type="solid"/>
              </v:shape>
            </v:group>
            <v:group style="position:absolute;left:6023;top:829;width:10;height:20" coordorigin="6023,829" coordsize="10,20">
              <v:shape style="position:absolute;left:6023;top:829;width:10;height:20" coordorigin="6023,829" coordsize="10,20" path="m6023,848l6032,848,6032,829,6023,829,6023,848xe" filled="true" fillcolor="#000000" stroked="false">
                <v:path arrowok="t"/>
                <v:fill type="solid"/>
              </v:shape>
            </v:group>
            <v:group style="position:absolute;left:6023;top:848;width:10;height:20" coordorigin="6023,848" coordsize="10,20">
              <v:shape style="position:absolute;left:6023;top:848;width:10;height:20" coordorigin="6023,848" coordsize="10,20" path="m6023,868l6032,868,6032,848,6023,848,6023,868xe" filled="true" fillcolor="#000000" stroked="false">
                <v:path arrowok="t"/>
                <v:fill type="solid"/>
              </v:shape>
            </v:group>
            <v:group style="position:absolute;left:6023;top:868;width:10;height:20" coordorigin="6023,868" coordsize="10,20">
              <v:shape style="position:absolute;left:6023;top:868;width:10;height:20" coordorigin="6023,868" coordsize="10,20" path="m6023,887l6032,887,6032,868,6023,868,6023,887xe" filled="true" fillcolor="#000000" stroked="false">
                <v:path arrowok="t"/>
                <v:fill type="solid"/>
              </v:shape>
            </v:group>
            <v:group style="position:absolute;left:6023;top:887;width:10;height:20" coordorigin="6023,887" coordsize="10,20">
              <v:shape style="position:absolute;left:6023;top:887;width:10;height:20" coordorigin="6023,887" coordsize="10,20" path="m6023,906l6032,906,6032,887,6023,887,6023,906xe" filled="true" fillcolor="#000000" stroked="false">
                <v:path arrowok="t"/>
                <v:fill type="solid"/>
              </v:shape>
            </v:group>
            <v:group style="position:absolute;left:6023;top:906;width:10;height:20" coordorigin="6023,906" coordsize="10,20">
              <v:shape style="position:absolute;left:6023;top:906;width:10;height:20" coordorigin="6023,906" coordsize="10,20" path="m6023,925l6032,925,6032,906,6023,906,6023,925xe" filled="true" fillcolor="#000000" stroked="false">
                <v:path arrowok="t"/>
                <v:fill type="solid"/>
              </v:shape>
            </v:group>
            <v:group style="position:absolute;left:6023;top:925;width:10;height:20" coordorigin="6023,925" coordsize="10,20">
              <v:shape style="position:absolute;left:6023;top:925;width:10;height:20" coordorigin="6023,925" coordsize="10,20" path="m6023,944l6032,944,6032,925,6023,925,6023,944xe" filled="true" fillcolor="#000000" stroked="false">
                <v:path arrowok="t"/>
                <v:fill type="solid"/>
              </v:shape>
            </v:group>
            <v:group style="position:absolute;left:6023;top:944;width:10;height:20" coordorigin="6023,944" coordsize="10,20">
              <v:shape style="position:absolute;left:6023;top:944;width:10;height:20" coordorigin="6023,944" coordsize="10,20" path="m6023,964l6032,964,6032,944,6023,944,6023,964xe" filled="true" fillcolor="#000000" stroked="false">
                <v:path arrowok="t"/>
                <v:fill type="solid"/>
              </v:shape>
            </v:group>
            <v:group style="position:absolute;left:6023;top:964;width:10;height:20" coordorigin="6023,964" coordsize="10,20">
              <v:shape style="position:absolute;left:6023;top:964;width:10;height:20" coordorigin="6023,964" coordsize="10,20" path="m6023,983l6032,983,6032,964,6023,964,6023,983xe" filled="true" fillcolor="#000000" stroked="false">
                <v:path arrowok="t"/>
                <v:fill type="solid"/>
              </v:shape>
            </v:group>
            <v:group style="position:absolute;left:6023;top:983;width:10;height:20" coordorigin="6023,983" coordsize="10,20">
              <v:shape style="position:absolute;left:6023;top:983;width:10;height:20" coordorigin="6023,983" coordsize="10,20" path="m6023,1002l6032,1002,6032,983,6023,983,6023,1002xe" filled="true" fillcolor="#000000" stroked="false">
                <v:path arrowok="t"/>
                <v:fill type="solid"/>
              </v:shape>
            </v:group>
            <v:group style="position:absolute;left:6023;top:1002;width:10;height:20" coordorigin="6023,1002" coordsize="10,20">
              <v:shape style="position:absolute;left:6023;top:1002;width:10;height:20" coordorigin="6023,1002" coordsize="10,20" path="m6023,1021l6032,1021,6032,1002,6023,1002,6023,1021xe" filled="true" fillcolor="#000000" stroked="false">
                <v:path arrowok="t"/>
                <v:fill type="solid"/>
              </v:shape>
            </v:group>
            <v:group style="position:absolute;left:6023;top:1021;width:10;height:20" coordorigin="6023,1021" coordsize="10,20">
              <v:shape style="position:absolute;left:6023;top:1021;width:10;height:20" coordorigin="6023,1021" coordsize="10,20" path="m6023,1040l6032,1040,6032,1021,6023,1021,6023,1040xe" filled="true" fillcolor="#000000" stroked="false">
                <v:path arrowok="t"/>
                <v:fill type="solid"/>
              </v:shape>
            </v:group>
            <v:group style="position:absolute;left:6023;top:1040;width:10;height:20" coordorigin="6023,1040" coordsize="10,20">
              <v:shape style="position:absolute;left:6023;top:1040;width:10;height:20" coordorigin="6023,1040" coordsize="10,20" path="m6023,1060l6032,1060,6032,1040,6023,1040,6023,1060xe" filled="true" fillcolor="#000000" stroked="false">
                <v:path arrowok="t"/>
                <v:fill type="solid"/>
              </v:shape>
            </v:group>
            <v:group style="position:absolute;left:6023;top:1060;width:10;height:20" coordorigin="6023,1060" coordsize="10,20">
              <v:shape style="position:absolute;left:6023;top:1060;width:10;height:20" coordorigin="6023,1060" coordsize="10,20" path="m6023,1079l6032,1079,6032,1060,6023,1060,6023,1079xe" filled="true" fillcolor="#000000" stroked="false">
                <v:path arrowok="t"/>
                <v:fill type="solid"/>
              </v:shape>
            </v:group>
            <v:group style="position:absolute;left:6023;top:1079;width:10;height:20" coordorigin="6023,1079" coordsize="10,20">
              <v:shape style="position:absolute;left:6023;top:1079;width:10;height:20" coordorigin="6023,1079" coordsize="10,20" path="m6023,1098l6032,1098,6032,1079,6023,1079,6023,1098xe" filled="true" fillcolor="#000000" stroked="false">
                <v:path arrowok="t"/>
                <v:fill type="solid"/>
              </v:shape>
            </v:group>
            <v:group style="position:absolute;left:6023;top:1098;width:10;height:20" coordorigin="6023,1098" coordsize="10,20">
              <v:shape style="position:absolute;left:6023;top:1098;width:10;height:20" coordorigin="6023,1098" coordsize="10,20" path="m6023,1117l6032,1117,6032,1098,6023,1098,6023,1117xe" filled="true" fillcolor="#000000" stroked="false">
                <v:path arrowok="t"/>
                <v:fill type="solid"/>
              </v:shape>
            </v:group>
            <v:group style="position:absolute;left:6023;top:1117;width:10;height:20" coordorigin="6023,1117" coordsize="10,20">
              <v:shape style="position:absolute;left:6023;top:1117;width:10;height:20" coordorigin="6023,1117" coordsize="10,20" path="m6023,1136l6032,1136,6032,1117,6023,1117,6023,1136xe" filled="true" fillcolor="#000000" stroked="false">
                <v:path arrowok="t"/>
                <v:fill type="solid"/>
              </v:shape>
            </v:group>
            <v:group style="position:absolute;left:6023;top:1136;width:10;height:20" coordorigin="6023,1136" coordsize="10,20">
              <v:shape style="position:absolute;left:6023;top:1136;width:10;height:20" coordorigin="6023,1136" coordsize="10,20" path="m6023,1156l6032,1156,6032,1136,6023,1136,6023,1156xe" filled="true" fillcolor="#000000" stroked="false">
                <v:path arrowok="t"/>
                <v:fill type="solid"/>
              </v:shape>
            </v:group>
            <v:group style="position:absolute;left:6023;top:1156;width:10;height:20" coordorigin="6023,1156" coordsize="10,20">
              <v:shape style="position:absolute;left:6023;top:1156;width:10;height:20" coordorigin="6023,1156" coordsize="10,20" path="m6023,1175l6032,1175,6032,1156,6023,1156,6023,1175xe" filled="true" fillcolor="#000000" stroked="false">
                <v:path arrowok="t"/>
                <v:fill type="solid"/>
              </v:shape>
            </v:group>
            <v:group style="position:absolute;left:6023;top:1175;width:10;height:20" coordorigin="6023,1175" coordsize="10,20">
              <v:shape style="position:absolute;left:6023;top:1175;width:10;height:20" coordorigin="6023,1175" coordsize="10,20" path="m6023,1194l6032,1194,6032,1175,6023,1175,6023,1194xe" filled="true" fillcolor="#000000" stroked="false">
                <v:path arrowok="t"/>
                <v:fill type="solid"/>
              </v:shape>
            </v:group>
            <v:group style="position:absolute;left:6023;top:1194;width:10;height:20" coordorigin="6023,1194" coordsize="10,20">
              <v:shape style="position:absolute;left:6023;top:1194;width:10;height:20" coordorigin="6023,1194" coordsize="10,20" path="m6023,1213l6032,1213,6032,1194,6023,1194,6023,1213xe" filled="true" fillcolor="#000000" stroked="false">
                <v:path arrowok="t"/>
                <v:fill type="solid"/>
              </v:shape>
            </v:group>
            <v:group style="position:absolute;left:6023;top:1213;width:10;height:20" coordorigin="6023,1213" coordsize="10,20">
              <v:shape style="position:absolute;left:6023;top:1213;width:10;height:20" coordorigin="6023,1213" coordsize="10,20" path="m6023,1232l6032,1232,6032,1213,6023,1213,6023,1232xe" filled="true" fillcolor="#000000" stroked="false">
                <v:path arrowok="t"/>
                <v:fill type="solid"/>
              </v:shape>
            </v:group>
            <v:group style="position:absolute;left:6023;top:1232;width:10;height:20" coordorigin="6023,1232" coordsize="10,20">
              <v:shape style="position:absolute;left:6023;top:1232;width:10;height:20" coordorigin="6023,1232" coordsize="10,20" path="m6023,1252l6032,1252,6032,1232,6023,1232,6023,1252xe" filled="true" fillcolor="#000000" stroked="false">
                <v:path arrowok="t"/>
                <v:fill type="solid"/>
              </v:shape>
            </v:group>
            <v:group style="position:absolute;left:6023;top:1252;width:10;height:20" coordorigin="6023,1252" coordsize="10,20">
              <v:shape style="position:absolute;left:6023;top:1252;width:10;height:20" coordorigin="6023,1252" coordsize="10,20" path="m6023,1271l6032,1271,6032,1252,6023,1252,6023,1271xe" filled="true" fillcolor="#000000" stroked="false">
                <v:path arrowok="t"/>
                <v:fill type="solid"/>
              </v:shape>
            </v:group>
            <v:group style="position:absolute;left:6023;top:1271;width:10;height:20" coordorigin="6023,1271" coordsize="10,20">
              <v:shape style="position:absolute;left:6023;top:1271;width:10;height:20" coordorigin="6023,1271" coordsize="10,20" path="m6023,1290l6032,1290,6032,1271,6023,1271,6023,1290xe" filled="true" fillcolor="#000000" stroked="false">
                <v:path arrowok="t"/>
                <v:fill type="solid"/>
              </v:shape>
            </v:group>
            <v:group style="position:absolute;left:6023;top:1290;width:10;height:20" coordorigin="6023,1290" coordsize="10,20">
              <v:shape style="position:absolute;left:6023;top:1290;width:10;height:20" coordorigin="6023,1290" coordsize="10,20" path="m6023,1309l6032,1309,6032,1290,6023,1290,6023,1309xe" filled="true" fillcolor="#000000" stroked="false">
                <v:path arrowok="t"/>
                <v:fill type="solid"/>
              </v:shape>
            </v:group>
            <v:group style="position:absolute;left:6023;top:1309;width:10;height:20" coordorigin="6023,1309" coordsize="10,20">
              <v:shape style="position:absolute;left:6023;top:1309;width:10;height:20" coordorigin="6023,1309" coordsize="10,20" path="m6023,1328l6032,1328,6032,1309,6023,1309,6023,1328xe" filled="true" fillcolor="#000000" stroked="false">
                <v:path arrowok="t"/>
                <v:fill type="solid"/>
              </v:shape>
            </v:group>
            <v:group style="position:absolute;left:6023;top:1328;width:10;height:20" coordorigin="6023,1328" coordsize="10,20">
              <v:shape style="position:absolute;left:6023;top:1328;width:10;height:20" coordorigin="6023,1328" coordsize="10,20" path="m6023,1348l6032,1348,6032,1328,6023,1328,6023,1348xe" filled="true" fillcolor="#000000" stroked="false">
                <v:path arrowok="t"/>
                <v:fill type="solid"/>
              </v:shape>
            </v:group>
            <v:group style="position:absolute;left:6023;top:1348;width:10;height:20" coordorigin="6023,1348" coordsize="10,20">
              <v:shape style="position:absolute;left:6023;top:1348;width:10;height:20" coordorigin="6023,1348" coordsize="10,20" path="m6023,1367l6032,1367,6032,1348,6023,1348,6023,1367xe" filled="true" fillcolor="#000000" stroked="false">
                <v:path arrowok="t"/>
                <v:fill type="solid"/>
              </v:shape>
            </v:group>
            <v:group style="position:absolute;left:6023;top:1367;width:10;height:20" coordorigin="6023,1367" coordsize="10,20">
              <v:shape style="position:absolute;left:6023;top:1367;width:10;height:20" coordorigin="6023,1367" coordsize="10,20" path="m6023,1386l6032,1386,6032,1367,6023,1367,6023,1386xe" filled="true" fillcolor="#000000" stroked="false">
                <v:path arrowok="t"/>
                <v:fill type="solid"/>
              </v:shape>
            </v:group>
            <v:group style="position:absolute;left:6023;top:1386;width:10;height:20" coordorigin="6023,1386" coordsize="10,20">
              <v:shape style="position:absolute;left:6023;top:1386;width:10;height:20" coordorigin="6023,1386" coordsize="10,20" path="m6023,1405l6032,1405,6032,1386,6023,1386,6023,1405xe" filled="true" fillcolor="#000000" stroked="false">
                <v:path arrowok="t"/>
                <v:fill type="solid"/>
              </v:shape>
            </v:group>
            <v:group style="position:absolute;left:6023;top:1405;width:10;height:20" coordorigin="6023,1405" coordsize="10,20">
              <v:shape style="position:absolute;left:6023;top:1405;width:10;height:20" coordorigin="6023,1405" coordsize="10,20" path="m6023,1424l6032,1424,6032,1405,6023,1405,6023,1424xe" filled="true" fillcolor="#000000" stroked="false">
                <v:path arrowok="t"/>
                <v:fill type="solid"/>
              </v:shape>
            </v:group>
            <v:group style="position:absolute;left:6023;top:1424;width:10;height:20" coordorigin="6023,1424" coordsize="10,20">
              <v:shape style="position:absolute;left:6023;top:1424;width:10;height:20" coordorigin="6023,1424" coordsize="10,20" path="m6023,1444l6032,1444,6032,1424,6023,1424,6023,1444xe" filled="true" fillcolor="#000000" stroked="false">
                <v:path arrowok="t"/>
                <v:fill type="solid"/>
              </v:shape>
            </v:group>
            <v:group style="position:absolute;left:6023;top:1444;width:10;height:20" coordorigin="6023,1444" coordsize="10,20">
              <v:shape style="position:absolute;left:6023;top:1444;width:10;height:20" coordorigin="6023,1444" coordsize="10,20" path="m6023,1463l6032,1463,6032,1444,6023,1444,6023,1463xe" filled="true" fillcolor="#000000" stroked="false">
                <v:path arrowok="t"/>
                <v:fill type="solid"/>
              </v:shape>
            </v:group>
            <v:group style="position:absolute;left:6023;top:1463;width:10;height:20" coordorigin="6023,1463" coordsize="10,20">
              <v:shape style="position:absolute;left:6023;top:1463;width:10;height:20" coordorigin="6023,1463" coordsize="10,20" path="m6023,1482l6032,1482,6032,1463,6023,1463,6023,1482xe" filled="true" fillcolor="#000000" stroked="false">
                <v:path arrowok="t"/>
                <v:fill type="solid"/>
              </v:shape>
            </v:group>
            <v:group style="position:absolute;left:6023;top:1482;width:10;height:20" coordorigin="6023,1482" coordsize="10,20">
              <v:shape style="position:absolute;left:6023;top:1482;width:10;height:20" coordorigin="6023,1482" coordsize="10,20" path="m6023,1501l6032,1501,6032,1482,6023,1482,6023,1501xe" filled="true" fillcolor="#000000" stroked="false">
                <v:path arrowok="t"/>
                <v:fill type="solid"/>
              </v:shape>
            </v:group>
            <v:group style="position:absolute;left:6023;top:1501;width:10;height:20" coordorigin="6023,1501" coordsize="10,20">
              <v:shape style="position:absolute;left:6023;top:1501;width:10;height:20" coordorigin="6023,1501" coordsize="10,20" path="m6023,1520l6032,1520,6032,1501,6023,1501,6023,1520xe" filled="true" fillcolor="#000000" stroked="false">
                <v:path arrowok="t"/>
                <v:fill type="solid"/>
              </v:shape>
            </v:group>
            <v:group style="position:absolute;left:6023;top:1520;width:10;height:20" coordorigin="6023,1520" coordsize="10,20">
              <v:shape style="position:absolute;left:6023;top:1520;width:10;height:20" coordorigin="6023,1520" coordsize="10,20" path="m6023,1540l6032,1540,6032,1520,6023,1520,6023,1540xe" filled="true" fillcolor="#000000" stroked="false">
                <v:path arrowok="t"/>
                <v:fill type="solid"/>
              </v:shape>
            </v:group>
            <v:group style="position:absolute;left:6023;top:1540;width:10;height:20" coordorigin="6023,1540" coordsize="10,20">
              <v:shape style="position:absolute;left:6023;top:1540;width:10;height:20" coordorigin="6023,1540" coordsize="10,20" path="m6023,1559l6032,1559,6032,1540,6023,1540,6023,1559xe" filled="true" fillcolor="#000000" stroked="false">
                <v:path arrowok="t"/>
                <v:fill type="solid"/>
              </v:shape>
            </v:group>
            <v:group style="position:absolute;left:6023;top:1559;width:10;height:20" coordorigin="6023,1559" coordsize="10,20">
              <v:shape style="position:absolute;left:6023;top:1559;width:10;height:20" coordorigin="6023,1559" coordsize="10,20" path="m6023,1578l6032,1578,6032,1559,6023,1559,6023,1578xe" filled="true" fillcolor="#000000" stroked="false">
                <v:path arrowok="t"/>
                <v:fill type="solid"/>
              </v:shape>
            </v:group>
            <v:group style="position:absolute;left:6023;top:1578;width:10;height:20" coordorigin="6023,1578" coordsize="10,20">
              <v:shape style="position:absolute;left:6023;top:1578;width:10;height:20" coordorigin="6023,1578" coordsize="10,20" path="m6023,1597l6032,1597,6032,1578,6023,1578,6023,1597xe" filled="true" fillcolor="#000000" stroked="false">
                <v:path arrowok="t"/>
                <v:fill type="solid"/>
              </v:shape>
            </v:group>
            <v:group style="position:absolute;left:6023;top:1597;width:10;height:20" coordorigin="6023,1597" coordsize="10,20">
              <v:shape style="position:absolute;left:6023;top:1597;width:10;height:20" coordorigin="6023,1597" coordsize="10,20" path="m6023,1616l6032,1616,6032,1597,6023,1597,6023,1616xe" filled="true" fillcolor="#000000" stroked="false">
                <v:path arrowok="t"/>
                <v:fill type="solid"/>
              </v:shape>
            </v:group>
            <v:group style="position:absolute;left:6023;top:1616;width:10;height:20" coordorigin="6023,1616" coordsize="10,20">
              <v:shape style="position:absolute;left:6023;top:1616;width:10;height:20" coordorigin="6023,1616" coordsize="10,20" path="m6023,1636l6032,1636,6032,1616,6023,1616,6023,1636xe" filled="true" fillcolor="#000000" stroked="false">
                <v:path arrowok="t"/>
                <v:fill type="solid"/>
              </v:shape>
            </v:group>
            <v:group style="position:absolute;left:6023;top:1636;width:10;height:20" coordorigin="6023,1636" coordsize="10,20">
              <v:shape style="position:absolute;left:6023;top:1636;width:10;height:20" coordorigin="6023,1636" coordsize="10,20" path="m6023,1655l6032,1655,6032,1636,6023,1636,6023,1655xe" filled="true" fillcolor="#000000" stroked="false">
                <v:path arrowok="t"/>
                <v:fill type="solid"/>
              </v:shape>
            </v:group>
            <v:group style="position:absolute;left:6023;top:1655;width:10;height:20" coordorigin="6023,1655" coordsize="10,20">
              <v:shape style="position:absolute;left:6023;top:1655;width:10;height:20" coordorigin="6023,1655" coordsize="10,20" path="m6023,1674l6032,1674,6032,1655,6023,1655,6023,1674xe" filled="true" fillcolor="#000000" stroked="false">
                <v:path arrowok="t"/>
                <v:fill type="solid"/>
              </v:shape>
            </v:group>
            <v:group style="position:absolute;left:6023;top:1674;width:10;height:20" coordorigin="6023,1674" coordsize="10,20">
              <v:shape style="position:absolute;left:6023;top:1674;width:10;height:20" coordorigin="6023,1674" coordsize="10,20" path="m6023,1693l6032,1693,6032,1674,6023,1674,6023,1693xe" filled="true" fillcolor="#000000" stroked="false">
                <v:path arrowok="t"/>
                <v:fill type="solid"/>
              </v:shape>
            </v:group>
            <v:group style="position:absolute;left:6023;top:1693;width:10;height:20" coordorigin="6023,1693" coordsize="10,20">
              <v:shape style="position:absolute;left:6023;top:1693;width:10;height:20" coordorigin="6023,1693" coordsize="10,20" path="m6023,1712l6032,1712,6032,1693,6023,1693,6023,1712xe" filled="true" fillcolor="#000000" stroked="false">
                <v:path arrowok="t"/>
                <v:fill type="solid"/>
              </v:shape>
            </v:group>
            <v:group style="position:absolute;left:6023;top:1712;width:10;height:20" coordorigin="6023,1712" coordsize="10,20">
              <v:shape style="position:absolute;left:6023;top:1712;width:10;height:20" coordorigin="6023,1712" coordsize="10,20" path="m6023,1732l6032,1732,6032,1712,6023,1712,6023,1732xe" filled="true" fillcolor="#000000" stroked="false">
                <v:path arrowok="t"/>
                <v:fill type="solid"/>
              </v:shape>
            </v:group>
            <v:group style="position:absolute;left:6023;top:1732;width:10;height:20" coordorigin="6023,1732" coordsize="10,20">
              <v:shape style="position:absolute;left:6023;top:1732;width:10;height:20" coordorigin="6023,1732" coordsize="10,20" path="m6023,1751l6032,1751,6032,1732,6023,1732,6023,1751xe" filled="true" fillcolor="#000000" stroked="false">
                <v:path arrowok="t"/>
                <v:fill type="solid"/>
              </v:shape>
            </v:group>
            <v:group style="position:absolute;left:6023;top:1751;width:10;height:20" coordorigin="6023,1751" coordsize="10,20">
              <v:shape style="position:absolute;left:6023;top:1751;width:10;height:20" coordorigin="6023,1751" coordsize="10,20" path="m6023,1770l6032,1770,6032,1751,6023,1751,6023,1770xe" filled="true" fillcolor="#000000" stroked="false">
                <v:path arrowok="t"/>
                <v:fill type="solid"/>
              </v:shape>
            </v:group>
            <v:group style="position:absolute;left:6023;top:1770;width:10;height:20" coordorigin="6023,1770" coordsize="10,20">
              <v:shape style="position:absolute;left:6023;top:1770;width:10;height:20" coordorigin="6023,1770" coordsize="10,20" path="m6023,1789l6032,1789,6032,1770,6023,1770,6023,1789xe" filled="true" fillcolor="#000000" stroked="false">
                <v:path arrowok="t"/>
                <v:fill type="solid"/>
              </v:shape>
            </v:group>
            <v:group style="position:absolute;left:6023;top:1789;width:10;height:20" coordorigin="6023,1789" coordsize="10,20">
              <v:shape style="position:absolute;left:6023;top:1789;width:10;height:20" coordorigin="6023,1789" coordsize="10,20" path="m6023,1808l6032,1808,6032,1789,6023,1789,6023,1808xe" filled="true" fillcolor="#000000" stroked="false">
                <v:path arrowok="t"/>
                <v:fill type="solid"/>
              </v:shape>
            </v:group>
            <v:group style="position:absolute;left:6023;top:1808;width:10;height:20" coordorigin="6023,1808" coordsize="10,20">
              <v:shape style="position:absolute;left:6023;top:1808;width:10;height:20" coordorigin="6023,1808" coordsize="10,20" path="m6023,1828l6032,1828,6032,1808,6023,1808,6023,1828xe" filled="true" fillcolor="#000000" stroked="false">
                <v:path arrowok="t"/>
                <v:fill type="solid"/>
              </v:shape>
            </v:group>
            <v:group style="position:absolute;left:6023;top:1828;width:10;height:20" coordorigin="6023,1828" coordsize="10,20">
              <v:shape style="position:absolute;left:6023;top:1828;width:10;height:20" coordorigin="6023,1828" coordsize="10,20" path="m6023,1847l6032,1847,6032,1828,6023,1828,6023,1847xe" filled="true" fillcolor="#000000" stroked="false">
                <v:path arrowok="t"/>
                <v:fill type="solid"/>
              </v:shape>
            </v:group>
            <v:group style="position:absolute;left:6023;top:1847;width:10;height:20" coordorigin="6023,1847" coordsize="10,20">
              <v:shape style="position:absolute;left:6023;top:1847;width:10;height:20" coordorigin="6023,1847" coordsize="10,20" path="m6023,1866l6032,1866,6032,1847,6023,1847,6023,1866xe" filled="true" fillcolor="#000000" stroked="false">
                <v:path arrowok="t"/>
                <v:fill type="solid"/>
              </v:shape>
            </v:group>
            <v:group style="position:absolute;left:6023;top:1866;width:10;height:20" coordorigin="6023,1866" coordsize="10,20">
              <v:shape style="position:absolute;left:6023;top:1866;width:10;height:20" coordorigin="6023,1866" coordsize="10,20" path="m6023,1885l6032,1885,6032,1866,6023,1866,6023,1885xe" filled="true" fillcolor="#000000" stroked="false">
                <v:path arrowok="t"/>
                <v:fill type="solid"/>
              </v:shape>
            </v:group>
            <v:group style="position:absolute;left:6023;top:1885;width:10;height:20" coordorigin="6023,1885" coordsize="10,20">
              <v:shape style="position:absolute;left:6023;top:1885;width:10;height:20" coordorigin="6023,1885" coordsize="10,20" path="m6023,1904l6032,1904,6032,1885,6023,1885,6023,1904xe" filled="true" fillcolor="#000000" stroked="false">
                <v:path arrowok="t"/>
                <v:fill type="solid"/>
              </v:shape>
            </v:group>
            <v:group style="position:absolute;left:6023;top:1904;width:10;height:20" coordorigin="6023,1904" coordsize="10,20">
              <v:shape style="position:absolute;left:6023;top:1904;width:10;height:20" coordorigin="6023,1904" coordsize="10,20" path="m6023,1924l6032,1924,6032,1904,6023,1904,6023,1924xe" filled="true" fillcolor="#000000" stroked="false">
                <v:path arrowok="t"/>
                <v:fill type="solid"/>
              </v:shape>
            </v:group>
            <v:group style="position:absolute;left:6023;top:1924;width:10;height:20" coordorigin="6023,1924" coordsize="10,20">
              <v:shape style="position:absolute;left:6023;top:1924;width:10;height:20" coordorigin="6023,1924" coordsize="10,20" path="m6023,1943l6032,1943,6032,1924,6023,1924,6023,1943xe" filled="true" fillcolor="#000000" stroked="false">
                <v:path arrowok="t"/>
                <v:fill type="solid"/>
              </v:shape>
            </v:group>
            <v:group style="position:absolute;left:6023;top:1943;width:10;height:20" coordorigin="6023,1943" coordsize="10,20">
              <v:shape style="position:absolute;left:6023;top:1943;width:10;height:20" coordorigin="6023,1943" coordsize="10,20" path="m6023,1962l6032,1962,6032,1943,6023,1943,6023,1962xe" filled="true" fillcolor="#000000" stroked="false">
                <v:path arrowok="t"/>
                <v:fill type="solid"/>
              </v:shape>
            </v:group>
            <v:group style="position:absolute;left:6023;top:1962;width:10;height:20" coordorigin="6023,1962" coordsize="10,20">
              <v:shape style="position:absolute;left:6023;top:1962;width:10;height:20" coordorigin="6023,1962" coordsize="10,20" path="m6023,1981l6032,1981,6032,1962,6023,1962,6023,1981xe" filled="true" fillcolor="#000000" stroked="false">
                <v:path arrowok="t"/>
                <v:fill type="solid"/>
              </v:shape>
            </v:group>
            <v:group style="position:absolute;left:6023;top:1981;width:10;height:20" coordorigin="6023,1981" coordsize="10,20">
              <v:shape style="position:absolute;left:6023;top:1981;width:10;height:20" coordorigin="6023,1981" coordsize="10,20" path="m6023,2000l6032,2000,6032,1981,6023,1981,6023,2000xe" filled="true" fillcolor="#000000" stroked="false">
                <v:path arrowok="t"/>
                <v:fill type="solid"/>
              </v:shape>
            </v:group>
            <v:group style="position:absolute;left:6023;top:2000;width:10;height:20" coordorigin="6023,2000" coordsize="10,20">
              <v:shape style="position:absolute;left:6023;top:2000;width:10;height:20" coordorigin="6023,2000" coordsize="10,20" path="m6023,2020l6032,2020,6032,2000,6023,2000,6023,2020xe" filled="true" fillcolor="#000000" stroked="false">
                <v:path arrowok="t"/>
                <v:fill type="solid"/>
              </v:shape>
            </v:group>
            <v:group style="position:absolute;left:6023;top:2020;width:10;height:20" coordorigin="6023,2020" coordsize="10,20">
              <v:shape style="position:absolute;left:6023;top:2020;width:10;height:20" coordorigin="6023,2020" coordsize="10,20" path="m6023,2039l6032,2039,6032,2020,6023,2020,6023,2039xe" filled="true" fillcolor="#000000" stroked="false">
                <v:path arrowok="t"/>
                <v:fill type="solid"/>
              </v:shape>
            </v:group>
            <v:group style="position:absolute;left:6023;top:2039;width:10;height:20" coordorigin="6023,2039" coordsize="10,20">
              <v:shape style="position:absolute;left:6023;top:2039;width:10;height:20" coordorigin="6023,2039" coordsize="10,20" path="m6023,2058l6032,2058,6032,2039,6023,2039,6023,2058xe" filled="true" fillcolor="#000000" stroked="false">
                <v:path arrowok="t"/>
                <v:fill type="solid"/>
              </v:shape>
            </v:group>
            <v:group style="position:absolute;left:6023;top:2058;width:10;height:20" coordorigin="6023,2058" coordsize="10,20">
              <v:shape style="position:absolute;left:6023;top:2058;width:10;height:20" coordorigin="6023,2058" coordsize="10,20" path="m6023,2077l6032,2077,6032,2058,6023,2058,6023,2077xe" filled="true" fillcolor="#000000" stroked="false">
                <v:path arrowok="t"/>
                <v:fill type="solid"/>
              </v:shape>
            </v:group>
            <v:group style="position:absolute;left:6023;top:2077;width:10;height:20" coordorigin="6023,2077" coordsize="10,20">
              <v:shape style="position:absolute;left:6023;top:2077;width:10;height:20" coordorigin="6023,2077" coordsize="10,20" path="m6023,2096l6032,2096,6032,2077,6023,2077,6023,2096xe" filled="true" fillcolor="#000000" stroked="false">
                <v:path arrowok="t"/>
                <v:fill type="solid"/>
              </v:shape>
            </v:group>
            <v:group style="position:absolute;left:6023;top:2096;width:10;height:20" coordorigin="6023,2096" coordsize="10,20">
              <v:shape style="position:absolute;left:6023;top:2096;width:10;height:20" coordorigin="6023,2096" coordsize="10,20" path="m6023,2116l6032,2116,6032,2096,6023,2096,6023,2116xe" filled="true" fillcolor="#000000" stroked="false">
                <v:path arrowok="t"/>
                <v:fill type="solid"/>
              </v:shape>
            </v:group>
            <v:group style="position:absolute;left:6023;top:2116;width:10;height:20" coordorigin="6023,2116" coordsize="10,20">
              <v:shape style="position:absolute;left:6023;top:2116;width:10;height:20" coordorigin="6023,2116" coordsize="10,20" path="m6023,2135l6032,2135,6032,2116,6023,2116,6023,2135xe" filled="true" fillcolor="#000000" stroked="false">
                <v:path arrowok="t"/>
                <v:fill type="solid"/>
              </v:shape>
            </v:group>
            <v:group style="position:absolute;left:6023;top:2135;width:10;height:20" coordorigin="6023,2135" coordsize="10,20">
              <v:shape style="position:absolute;left:6023;top:2135;width:10;height:20" coordorigin="6023,2135" coordsize="10,20" path="m6023,2154l6032,2154,6032,2135,6023,2135,6023,2154xe" filled="true" fillcolor="#000000" stroked="false">
                <v:path arrowok="t"/>
                <v:fill type="solid"/>
              </v:shape>
            </v:group>
            <v:group style="position:absolute;left:6023;top:2154;width:10;height:20" coordorigin="6023,2154" coordsize="10,20">
              <v:shape style="position:absolute;left:6023;top:2154;width:10;height:20" coordorigin="6023,2154" coordsize="10,20" path="m6023,2173l6032,2173,6032,2154,6023,2154,6023,2173xe" filled="true" fillcolor="#000000" stroked="false">
                <v:path arrowok="t"/>
                <v:fill type="solid"/>
              </v:shape>
            </v:group>
            <v:group style="position:absolute;left:6023;top:2173;width:10;height:20" coordorigin="6023,2173" coordsize="10,20">
              <v:shape style="position:absolute;left:6023;top:2173;width:10;height:20" coordorigin="6023,2173" coordsize="10,20" path="m6023,2192l6032,2192,6032,2173,6023,2173,6023,2192xe" filled="true" fillcolor="#000000" stroked="false">
                <v:path arrowok="t"/>
                <v:fill type="solid"/>
              </v:shape>
            </v:group>
            <v:group style="position:absolute;left:6023;top:2192;width:10;height:20" coordorigin="6023,2192" coordsize="10,20">
              <v:shape style="position:absolute;left:6023;top:2192;width:10;height:20" coordorigin="6023,2192" coordsize="10,20" path="m6023,2212l6032,2212,6032,2192,6023,2192,6023,2212xe" filled="true" fillcolor="#000000" stroked="false">
                <v:path arrowok="t"/>
                <v:fill type="solid"/>
              </v:shape>
            </v:group>
            <v:group style="position:absolute;left:6023;top:2212;width:10;height:20" coordorigin="6023,2212" coordsize="10,20">
              <v:shape style="position:absolute;left:6023;top:2212;width:10;height:20" coordorigin="6023,2212" coordsize="10,20" path="m6023,2231l6032,2231,6032,2212,6023,2212,6023,2231xe" filled="true" fillcolor="#000000" stroked="false">
                <v:path arrowok="t"/>
                <v:fill type="solid"/>
              </v:shape>
            </v:group>
            <v:group style="position:absolute;left:6023;top:2231;width:10;height:20" coordorigin="6023,2231" coordsize="10,20">
              <v:shape style="position:absolute;left:6023;top:2231;width:10;height:20" coordorigin="6023,2231" coordsize="10,20" path="m6023,2250l6032,2250,6032,2231,6023,2231,6023,2250xe" filled="true" fillcolor="#000000" stroked="false">
                <v:path arrowok="t"/>
                <v:fill type="solid"/>
              </v:shape>
            </v:group>
            <v:group style="position:absolute;left:6023;top:2250;width:10;height:20" coordorigin="6023,2250" coordsize="10,20">
              <v:shape style="position:absolute;left:6023;top:2250;width:10;height:20" coordorigin="6023,2250" coordsize="10,20" path="m6023,2269l6032,2269,6032,2250,6023,2250,6023,2269xe" filled="true" fillcolor="#000000" stroked="false">
                <v:path arrowok="t"/>
                <v:fill type="solid"/>
              </v:shape>
            </v:group>
            <v:group style="position:absolute;left:6023;top:2269;width:10;height:20" coordorigin="6023,2269" coordsize="10,20">
              <v:shape style="position:absolute;left:6023;top:2269;width:10;height:20" coordorigin="6023,2269" coordsize="10,20" path="m6023,2288l6032,2288,6032,2269,6023,2269,6023,2288xe" filled="true" fillcolor="#000000" stroked="false">
                <v:path arrowok="t"/>
                <v:fill type="solid"/>
              </v:shape>
            </v:group>
            <v:group style="position:absolute;left:6023;top:2288;width:10;height:20" coordorigin="6023,2288" coordsize="10,20">
              <v:shape style="position:absolute;left:6023;top:2288;width:10;height:20" coordorigin="6023,2288" coordsize="10,20" path="m6023,2308l6032,2308,6032,2288,6023,2288,6023,2308xe" filled="true" fillcolor="#000000" stroked="false">
                <v:path arrowok="t"/>
                <v:fill type="solid"/>
              </v:shape>
            </v:group>
            <v:group style="position:absolute;left:6023;top:2308;width:10;height:20" coordorigin="6023,2308" coordsize="10,20">
              <v:shape style="position:absolute;left:6023;top:2308;width:10;height:20" coordorigin="6023,2308" coordsize="10,20" path="m6023,2327l6032,2327,6032,2308,6023,2308,6023,2327xe" filled="true" fillcolor="#000000" stroked="false">
                <v:path arrowok="t"/>
                <v:fill type="solid"/>
              </v:shape>
            </v:group>
            <v:group style="position:absolute;left:6023;top:2327;width:10;height:20" coordorigin="6023,2327" coordsize="10,20">
              <v:shape style="position:absolute;left:6023;top:2327;width:10;height:20" coordorigin="6023,2327" coordsize="10,20" path="m6023,2346l6032,2346,6032,2327,6023,2327,6023,2346xe" filled="true" fillcolor="#000000" stroked="false">
                <v:path arrowok="t"/>
                <v:fill type="solid"/>
              </v:shape>
            </v:group>
            <v:group style="position:absolute;left:6023;top:2346;width:10;height:20" coordorigin="6023,2346" coordsize="10,20">
              <v:shape style="position:absolute;left:6023;top:2346;width:10;height:20" coordorigin="6023,2346" coordsize="10,20" path="m6023,2365l6032,2365,6032,2346,6023,2346,6023,2365xe" filled="true" fillcolor="#000000" stroked="false">
                <v:path arrowok="t"/>
                <v:fill type="solid"/>
              </v:shape>
            </v:group>
            <v:group style="position:absolute;left:6023;top:2365;width:10;height:20" coordorigin="6023,2365" coordsize="10,20">
              <v:shape style="position:absolute;left:6023;top:2365;width:10;height:20" coordorigin="6023,2365" coordsize="10,20" path="m6023,2384l6032,2384,6032,2365,6023,2365,6023,2384xe" filled="true" fillcolor="#000000" stroked="false">
                <v:path arrowok="t"/>
                <v:fill type="solid"/>
              </v:shape>
            </v:group>
            <v:group style="position:absolute;left:6023;top:2384;width:10;height:20" coordorigin="6023,2384" coordsize="10,20">
              <v:shape style="position:absolute;left:6023;top:2384;width:10;height:20" coordorigin="6023,2384" coordsize="10,20" path="m6023,2404l6032,2404,6032,2384,6023,2384,6023,2404xe" filled="true" fillcolor="#000000" stroked="false">
                <v:path arrowok="t"/>
                <v:fill type="solid"/>
              </v:shape>
            </v:group>
            <v:group style="position:absolute;left:6023;top:2404;width:10;height:20" coordorigin="6023,2404" coordsize="10,20">
              <v:shape style="position:absolute;left:6023;top:2404;width:10;height:20" coordorigin="6023,2404" coordsize="10,20" path="m6023,2423l6032,2423,6032,2404,6023,2404,6023,2423xe" filled="true" fillcolor="#000000" stroked="false">
                <v:path arrowok="t"/>
                <v:fill type="solid"/>
              </v:shape>
            </v:group>
            <v:group style="position:absolute;left:6023;top:2423;width:10;height:20" coordorigin="6023,2423" coordsize="10,20">
              <v:shape style="position:absolute;left:6023;top:2423;width:10;height:20" coordorigin="6023,2423" coordsize="10,20" path="m6023,2442l6032,2442,6032,2423,6023,2423,6023,2442xe" filled="true" fillcolor="#000000" stroked="false">
                <v:path arrowok="t"/>
                <v:fill type="solid"/>
              </v:shape>
            </v:group>
            <v:group style="position:absolute;left:6966;top:445;width:10;height:20" coordorigin="6966,445" coordsize="10,20">
              <v:shape style="position:absolute;left:6966;top:445;width:10;height:20" coordorigin="6966,445" coordsize="10,20" path="m6966,464l6976,464,6976,445,6966,445,6966,464xe" filled="true" fillcolor="#000000" stroked="false">
                <v:path arrowok="t"/>
                <v:fill type="solid"/>
              </v:shape>
            </v:group>
            <v:group style="position:absolute;left:6966;top:464;width:10;height:20" coordorigin="6966,464" coordsize="10,20">
              <v:shape style="position:absolute;left:6966;top:464;width:10;height:20" coordorigin="6966,464" coordsize="10,20" path="m6966,484l6976,484,6976,464,6966,464,6966,484xe" filled="true" fillcolor="#000000" stroked="false">
                <v:path arrowok="t"/>
                <v:fill type="solid"/>
              </v:shape>
            </v:group>
            <v:group style="position:absolute;left:6966;top:484;width:10;height:20" coordorigin="6966,484" coordsize="10,20">
              <v:shape style="position:absolute;left:6966;top:484;width:10;height:20" coordorigin="6966,484" coordsize="10,20" path="m6966,503l6976,503,6976,484,6966,484,6966,503xe" filled="true" fillcolor="#000000" stroked="false">
                <v:path arrowok="t"/>
                <v:fill type="solid"/>
              </v:shape>
            </v:group>
            <v:group style="position:absolute;left:6966;top:503;width:10;height:20" coordorigin="6966,503" coordsize="10,20">
              <v:shape style="position:absolute;left:6966;top:503;width:10;height:20" coordorigin="6966,503" coordsize="10,20" path="m6966,522l6976,522,6976,503,6966,503,6966,522xe" filled="true" fillcolor="#000000" stroked="false">
                <v:path arrowok="t"/>
                <v:fill type="solid"/>
              </v:shape>
            </v:group>
            <v:group style="position:absolute;left:6966;top:522;width:10;height:20" coordorigin="6966,522" coordsize="10,20">
              <v:shape style="position:absolute;left:6966;top:522;width:10;height:20" coordorigin="6966,522" coordsize="10,20" path="m6966,541l6976,541,6976,522,6966,522,6966,541xe" filled="true" fillcolor="#000000" stroked="false">
                <v:path arrowok="t"/>
                <v:fill type="solid"/>
              </v:shape>
            </v:group>
            <v:group style="position:absolute;left:6966;top:541;width:10;height:20" coordorigin="6966,541" coordsize="10,20">
              <v:shape style="position:absolute;left:6966;top:541;width:10;height:20" coordorigin="6966,541" coordsize="10,20" path="m6966,560l6976,560,6976,541,6966,541,6966,560xe" filled="true" fillcolor="#000000" stroked="false">
                <v:path arrowok="t"/>
                <v:fill type="solid"/>
              </v:shape>
            </v:group>
            <v:group style="position:absolute;left:6966;top:560;width:10;height:20" coordorigin="6966,560" coordsize="10,20">
              <v:shape style="position:absolute;left:6966;top:560;width:10;height:20" coordorigin="6966,560" coordsize="10,20" path="m6966,580l6976,580,6976,560,6966,560,6966,580xe" filled="true" fillcolor="#000000" stroked="false">
                <v:path arrowok="t"/>
                <v:fill type="solid"/>
              </v:shape>
            </v:group>
            <v:group style="position:absolute;left:6966;top:580;width:10;height:20" coordorigin="6966,580" coordsize="10,20">
              <v:shape style="position:absolute;left:6966;top:580;width:10;height:20" coordorigin="6966,580" coordsize="10,20" path="m6966,599l6976,599,6976,580,6966,580,6966,599xe" filled="true" fillcolor="#000000" stroked="false">
                <v:path arrowok="t"/>
                <v:fill type="solid"/>
              </v:shape>
            </v:group>
            <v:group style="position:absolute;left:6966;top:599;width:10;height:20" coordorigin="6966,599" coordsize="10,20">
              <v:shape style="position:absolute;left:6966;top:599;width:10;height:20" coordorigin="6966,599" coordsize="10,20" path="m6966,618l6976,618,6976,599,6966,599,6966,618xe" filled="true" fillcolor="#000000" stroked="false">
                <v:path arrowok="t"/>
                <v:fill type="solid"/>
              </v:shape>
            </v:group>
            <v:group style="position:absolute;left:6966;top:618;width:10;height:20" coordorigin="6966,618" coordsize="10,20">
              <v:shape style="position:absolute;left:6966;top:618;width:10;height:20" coordorigin="6966,618" coordsize="10,20" path="m6966,637l6976,637,6976,618,6966,618,6966,637xe" filled="true" fillcolor="#000000" stroked="false">
                <v:path arrowok="t"/>
                <v:fill type="solid"/>
              </v:shape>
            </v:group>
            <v:group style="position:absolute;left:6966;top:637;width:10;height:20" coordorigin="6966,637" coordsize="10,20">
              <v:shape style="position:absolute;left:6966;top:637;width:10;height:20" coordorigin="6966,637" coordsize="10,20" path="m6966,656l6976,656,6976,637,6966,637,6966,656xe" filled="true" fillcolor="#000000" stroked="false">
                <v:path arrowok="t"/>
                <v:fill type="solid"/>
              </v:shape>
            </v:group>
            <v:group style="position:absolute;left:6966;top:656;width:10;height:20" coordorigin="6966,656" coordsize="10,20">
              <v:shape style="position:absolute;left:6966;top:656;width:10;height:20" coordorigin="6966,656" coordsize="10,20" path="m6966,676l6976,676,6976,656,6966,656,6966,676xe" filled="true" fillcolor="#000000" stroked="false">
                <v:path arrowok="t"/>
                <v:fill type="solid"/>
              </v:shape>
            </v:group>
            <v:group style="position:absolute;left:6966;top:676;width:10;height:20" coordorigin="6966,676" coordsize="10,20">
              <v:shape style="position:absolute;left:6966;top:676;width:10;height:20" coordorigin="6966,676" coordsize="10,20" path="m6966,695l6976,695,6976,676,6966,676,6966,695xe" filled="true" fillcolor="#000000" stroked="false">
                <v:path arrowok="t"/>
                <v:fill type="solid"/>
              </v:shape>
            </v:group>
            <v:group style="position:absolute;left:6966;top:695;width:10;height:20" coordorigin="6966,695" coordsize="10,20">
              <v:shape style="position:absolute;left:6966;top:695;width:10;height:20" coordorigin="6966,695" coordsize="10,20" path="m6966,714l6976,714,6976,695,6966,695,6966,714xe" filled="true" fillcolor="#000000" stroked="false">
                <v:path arrowok="t"/>
                <v:fill type="solid"/>
              </v:shape>
            </v:group>
            <v:group style="position:absolute;left:6966;top:714;width:10;height:20" coordorigin="6966,714" coordsize="10,20">
              <v:shape style="position:absolute;left:6966;top:714;width:10;height:20" coordorigin="6966,714" coordsize="10,20" path="m6966,733l6976,733,6976,714,6966,714,6966,733xe" filled="true" fillcolor="#000000" stroked="false">
                <v:path arrowok="t"/>
                <v:fill type="solid"/>
              </v:shape>
            </v:group>
            <v:group style="position:absolute;left:6966;top:733;width:10;height:20" coordorigin="6966,733" coordsize="10,20">
              <v:shape style="position:absolute;left:6966;top:733;width:10;height:20" coordorigin="6966,733" coordsize="10,20" path="m6966,752l6976,752,6976,733,6966,733,6966,752xe" filled="true" fillcolor="#000000" stroked="false">
                <v:path arrowok="t"/>
                <v:fill type="solid"/>
              </v:shape>
            </v:group>
            <v:group style="position:absolute;left:6966;top:752;width:10;height:20" coordorigin="6966,752" coordsize="10,20">
              <v:shape style="position:absolute;left:6966;top:752;width:10;height:20" coordorigin="6966,752" coordsize="10,20" path="m6966,772l6976,772,6976,752,6966,752,6966,772xe" filled="true" fillcolor="#000000" stroked="false">
                <v:path arrowok="t"/>
                <v:fill type="solid"/>
              </v:shape>
            </v:group>
            <v:group style="position:absolute;left:6966;top:772;width:10;height:20" coordorigin="6966,772" coordsize="10,20">
              <v:shape style="position:absolute;left:6966;top:772;width:10;height:20" coordorigin="6966,772" coordsize="10,20" path="m6966,791l6976,791,6976,772,6966,772,6966,791xe" filled="true" fillcolor="#000000" stroked="false">
                <v:path arrowok="t"/>
                <v:fill type="solid"/>
              </v:shape>
            </v:group>
            <v:group style="position:absolute;left:6966;top:791;width:10;height:20" coordorigin="6966,791" coordsize="10,20">
              <v:shape style="position:absolute;left:6966;top:791;width:10;height:20" coordorigin="6966,791" coordsize="10,20" path="m6966,810l6976,810,6976,791,6966,791,6966,810xe" filled="true" fillcolor="#000000" stroked="false">
                <v:path arrowok="t"/>
                <v:fill type="solid"/>
              </v:shape>
            </v:group>
            <v:group style="position:absolute;left:6966;top:810;width:10;height:20" coordorigin="6966,810" coordsize="10,20">
              <v:shape style="position:absolute;left:6966;top:810;width:10;height:20" coordorigin="6966,810" coordsize="10,20" path="m6966,829l6976,829,6976,810,6966,810,6966,829xe" filled="true" fillcolor="#000000" stroked="false">
                <v:path arrowok="t"/>
                <v:fill type="solid"/>
              </v:shape>
            </v:group>
            <v:group style="position:absolute;left:6966;top:829;width:10;height:20" coordorigin="6966,829" coordsize="10,20">
              <v:shape style="position:absolute;left:6966;top:829;width:10;height:20" coordorigin="6966,829" coordsize="10,20" path="m6966,848l6976,848,6976,829,6966,829,6966,848xe" filled="true" fillcolor="#000000" stroked="false">
                <v:path arrowok="t"/>
                <v:fill type="solid"/>
              </v:shape>
            </v:group>
            <v:group style="position:absolute;left:6966;top:848;width:10;height:20" coordorigin="6966,848" coordsize="10,20">
              <v:shape style="position:absolute;left:6966;top:848;width:10;height:20" coordorigin="6966,848" coordsize="10,20" path="m6966,868l6976,868,6976,848,6966,848,6966,868xe" filled="true" fillcolor="#000000" stroked="false">
                <v:path arrowok="t"/>
                <v:fill type="solid"/>
              </v:shape>
            </v:group>
            <v:group style="position:absolute;left:6966;top:868;width:10;height:20" coordorigin="6966,868" coordsize="10,20">
              <v:shape style="position:absolute;left:6966;top:868;width:10;height:20" coordorigin="6966,868" coordsize="10,20" path="m6966,887l6976,887,6976,868,6966,868,6966,887xe" filled="true" fillcolor="#000000" stroked="false">
                <v:path arrowok="t"/>
                <v:fill type="solid"/>
              </v:shape>
            </v:group>
            <v:group style="position:absolute;left:6966;top:887;width:10;height:20" coordorigin="6966,887" coordsize="10,20">
              <v:shape style="position:absolute;left:6966;top:887;width:10;height:20" coordorigin="6966,887" coordsize="10,20" path="m6966,906l6976,906,6976,887,6966,887,6966,906xe" filled="true" fillcolor="#000000" stroked="false">
                <v:path arrowok="t"/>
                <v:fill type="solid"/>
              </v:shape>
            </v:group>
            <v:group style="position:absolute;left:6966;top:906;width:10;height:20" coordorigin="6966,906" coordsize="10,20">
              <v:shape style="position:absolute;left:6966;top:906;width:10;height:20" coordorigin="6966,906" coordsize="10,20" path="m6966,925l6976,925,6976,906,6966,906,6966,925xe" filled="true" fillcolor="#000000" stroked="false">
                <v:path arrowok="t"/>
                <v:fill type="solid"/>
              </v:shape>
            </v:group>
            <v:group style="position:absolute;left:6966;top:925;width:10;height:20" coordorigin="6966,925" coordsize="10,20">
              <v:shape style="position:absolute;left:6966;top:925;width:10;height:20" coordorigin="6966,925" coordsize="10,20" path="m6966,944l6976,944,6976,925,6966,925,6966,944xe" filled="true" fillcolor="#000000" stroked="false">
                <v:path arrowok="t"/>
                <v:fill type="solid"/>
              </v:shape>
            </v:group>
            <v:group style="position:absolute;left:6966;top:944;width:10;height:20" coordorigin="6966,944" coordsize="10,20">
              <v:shape style="position:absolute;left:6966;top:944;width:10;height:20" coordorigin="6966,944" coordsize="10,20" path="m6966,964l6976,964,6976,944,6966,944,6966,964xe" filled="true" fillcolor="#000000" stroked="false">
                <v:path arrowok="t"/>
                <v:fill type="solid"/>
              </v:shape>
            </v:group>
            <v:group style="position:absolute;left:6966;top:964;width:10;height:20" coordorigin="6966,964" coordsize="10,20">
              <v:shape style="position:absolute;left:6966;top:964;width:10;height:20" coordorigin="6966,964" coordsize="10,20" path="m6966,983l6976,983,6976,964,6966,964,6966,983xe" filled="true" fillcolor="#000000" stroked="false">
                <v:path arrowok="t"/>
                <v:fill type="solid"/>
              </v:shape>
            </v:group>
            <v:group style="position:absolute;left:6966;top:983;width:10;height:20" coordorigin="6966,983" coordsize="10,20">
              <v:shape style="position:absolute;left:6966;top:983;width:10;height:20" coordorigin="6966,983" coordsize="10,20" path="m6966,1002l6976,1002,6976,983,6966,983,6966,1002xe" filled="true" fillcolor="#000000" stroked="false">
                <v:path arrowok="t"/>
                <v:fill type="solid"/>
              </v:shape>
            </v:group>
            <v:group style="position:absolute;left:6966;top:1002;width:10;height:20" coordorigin="6966,1002" coordsize="10,20">
              <v:shape style="position:absolute;left:6966;top:1002;width:10;height:20" coordorigin="6966,1002" coordsize="10,20" path="m6966,1021l6976,1021,6976,1002,6966,1002,6966,1021xe" filled="true" fillcolor="#000000" stroked="false">
                <v:path arrowok="t"/>
                <v:fill type="solid"/>
              </v:shape>
            </v:group>
            <v:group style="position:absolute;left:6966;top:1021;width:10;height:20" coordorigin="6966,1021" coordsize="10,20">
              <v:shape style="position:absolute;left:6966;top:1021;width:10;height:20" coordorigin="6966,1021" coordsize="10,20" path="m6966,1040l6976,1040,6976,1021,6966,1021,6966,1040xe" filled="true" fillcolor="#000000" stroked="false">
                <v:path arrowok="t"/>
                <v:fill type="solid"/>
              </v:shape>
            </v:group>
            <v:group style="position:absolute;left:6966;top:1040;width:10;height:20" coordorigin="6966,1040" coordsize="10,20">
              <v:shape style="position:absolute;left:6966;top:1040;width:10;height:20" coordorigin="6966,1040" coordsize="10,20" path="m6966,1060l6976,1060,6976,1040,6966,1040,6966,1060xe" filled="true" fillcolor="#000000" stroked="false">
                <v:path arrowok="t"/>
                <v:fill type="solid"/>
              </v:shape>
            </v:group>
            <v:group style="position:absolute;left:6966;top:1060;width:10;height:20" coordorigin="6966,1060" coordsize="10,20">
              <v:shape style="position:absolute;left:6966;top:1060;width:10;height:20" coordorigin="6966,1060" coordsize="10,20" path="m6966,1079l6976,1079,6976,1060,6966,1060,6966,1079xe" filled="true" fillcolor="#000000" stroked="false">
                <v:path arrowok="t"/>
                <v:fill type="solid"/>
              </v:shape>
            </v:group>
            <v:group style="position:absolute;left:6966;top:1079;width:10;height:20" coordorigin="6966,1079" coordsize="10,20">
              <v:shape style="position:absolute;left:6966;top:1079;width:10;height:20" coordorigin="6966,1079" coordsize="10,20" path="m6966,1098l6976,1098,6976,1079,6966,1079,6966,1098xe" filled="true" fillcolor="#000000" stroked="false">
                <v:path arrowok="t"/>
                <v:fill type="solid"/>
              </v:shape>
            </v:group>
            <v:group style="position:absolute;left:6966;top:1098;width:10;height:20" coordorigin="6966,1098" coordsize="10,20">
              <v:shape style="position:absolute;left:6966;top:1098;width:10;height:20" coordorigin="6966,1098" coordsize="10,20" path="m6966,1117l6976,1117,6976,1098,6966,1098,6966,1117xe" filled="true" fillcolor="#000000" stroked="false">
                <v:path arrowok="t"/>
                <v:fill type="solid"/>
              </v:shape>
            </v:group>
            <v:group style="position:absolute;left:6966;top:1117;width:10;height:20" coordorigin="6966,1117" coordsize="10,20">
              <v:shape style="position:absolute;left:6966;top:1117;width:10;height:20" coordorigin="6966,1117" coordsize="10,20" path="m6966,1136l6976,1136,6976,1117,6966,1117,6966,1136xe" filled="true" fillcolor="#000000" stroked="false">
                <v:path arrowok="t"/>
                <v:fill type="solid"/>
              </v:shape>
            </v:group>
            <v:group style="position:absolute;left:6966;top:1136;width:10;height:20" coordorigin="6966,1136" coordsize="10,20">
              <v:shape style="position:absolute;left:6966;top:1136;width:10;height:20" coordorigin="6966,1136" coordsize="10,20" path="m6966,1156l6976,1156,6976,1136,6966,1136,6966,1156xe" filled="true" fillcolor="#000000" stroked="false">
                <v:path arrowok="t"/>
                <v:fill type="solid"/>
              </v:shape>
            </v:group>
            <v:group style="position:absolute;left:6966;top:1156;width:10;height:20" coordorigin="6966,1156" coordsize="10,20">
              <v:shape style="position:absolute;left:6966;top:1156;width:10;height:20" coordorigin="6966,1156" coordsize="10,20" path="m6966,1175l6976,1175,6976,1156,6966,1156,6966,1175xe" filled="true" fillcolor="#000000" stroked="false">
                <v:path arrowok="t"/>
                <v:fill type="solid"/>
              </v:shape>
            </v:group>
            <v:group style="position:absolute;left:6966;top:1175;width:10;height:20" coordorigin="6966,1175" coordsize="10,20">
              <v:shape style="position:absolute;left:6966;top:1175;width:10;height:20" coordorigin="6966,1175" coordsize="10,20" path="m6966,1194l6976,1194,6976,1175,6966,1175,6966,1194xe" filled="true" fillcolor="#000000" stroked="false">
                <v:path arrowok="t"/>
                <v:fill type="solid"/>
              </v:shape>
            </v:group>
            <v:group style="position:absolute;left:6966;top:1194;width:10;height:20" coordorigin="6966,1194" coordsize="10,20">
              <v:shape style="position:absolute;left:6966;top:1194;width:10;height:20" coordorigin="6966,1194" coordsize="10,20" path="m6966,1213l6976,1213,6976,1194,6966,1194,6966,1213xe" filled="true" fillcolor="#000000" stroked="false">
                <v:path arrowok="t"/>
                <v:fill type="solid"/>
              </v:shape>
            </v:group>
            <v:group style="position:absolute;left:6966;top:1213;width:10;height:20" coordorigin="6966,1213" coordsize="10,20">
              <v:shape style="position:absolute;left:6966;top:1213;width:10;height:20" coordorigin="6966,1213" coordsize="10,20" path="m6966,1232l6976,1232,6976,1213,6966,1213,6966,1232xe" filled="true" fillcolor="#000000" stroked="false">
                <v:path arrowok="t"/>
                <v:fill type="solid"/>
              </v:shape>
            </v:group>
            <v:group style="position:absolute;left:6966;top:1232;width:10;height:20" coordorigin="6966,1232" coordsize="10,20">
              <v:shape style="position:absolute;left:6966;top:1232;width:10;height:20" coordorigin="6966,1232" coordsize="10,20" path="m6966,1252l6976,1252,6976,1232,6966,1232,6966,1252xe" filled="true" fillcolor="#000000" stroked="false">
                <v:path arrowok="t"/>
                <v:fill type="solid"/>
              </v:shape>
            </v:group>
            <v:group style="position:absolute;left:6966;top:1252;width:10;height:20" coordorigin="6966,1252" coordsize="10,20">
              <v:shape style="position:absolute;left:6966;top:1252;width:10;height:20" coordorigin="6966,1252" coordsize="10,20" path="m6966,1271l6976,1271,6976,1252,6966,1252,6966,1271xe" filled="true" fillcolor="#000000" stroked="false">
                <v:path arrowok="t"/>
                <v:fill type="solid"/>
              </v:shape>
            </v:group>
            <v:group style="position:absolute;left:6966;top:1271;width:10;height:20" coordorigin="6966,1271" coordsize="10,20">
              <v:shape style="position:absolute;left:6966;top:1271;width:10;height:20" coordorigin="6966,1271" coordsize="10,20" path="m6966,1290l6976,1290,6976,1271,6966,1271,6966,1290xe" filled="true" fillcolor="#000000" stroked="false">
                <v:path arrowok="t"/>
                <v:fill type="solid"/>
              </v:shape>
            </v:group>
            <v:group style="position:absolute;left:6966;top:1290;width:10;height:20" coordorigin="6966,1290" coordsize="10,20">
              <v:shape style="position:absolute;left:6966;top:1290;width:10;height:20" coordorigin="6966,1290" coordsize="10,20" path="m6966,1309l6976,1309,6976,1290,6966,1290,6966,1309xe" filled="true" fillcolor="#000000" stroked="false">
                <v:path arrowok="t"/>
                <v:fill type="solid"/>
              </v:shape>
            </v:group>
            <v:group style="position:absolute;left:6966;top:1309;width:10;height:20" coordorigin="6966,1309" coordsize="10,20">
              <v:shape style="position:absolute;left:6966;top:1309;width:10;height:20" coordorigin="6966,1309" coordsize="10,20" path="m6966,1328l6976,1328,6976,1309,6966,1309,6966,1328xe" filled="true" fillcolor="#000000" stroked="false">
                <v:path arrowok="t"/>
                <v:fill type="solid"/>
              </v:shape>
            </v:group>
            <v:group style="position:absolute;left:6966;top:1328;width:10;height:20" coordorigin="6966,1328" coordsize="10,20">
              <v:shape style="position:absolute;left:6966;top:1328;width:10;height:20" coordorigin="6966,1328" coordsize="10,20" path="m6966,1348l6976,1348,6976,1328,6966,1328,6966,1348xe" filled="true" fillcolor="#000000" stroked="false">
                <v:path arrowok="t"/>
                <v:fill type="solid"/>
              </v:shape>
            </v:group>
            <v:group style="position:absolute;left:6966;top:1348;width:10;height:20" coordorigin="6966,1348" coordsize="10,20">
              <v:shape style="position:absolute;left:6966;top:1348;width:10;height:20" coordorigin="6966,1348" coordsize="10,20" path="m6966,1367l6976,1367,6976,1348,6966,1348,6966,1367xe" filled="true" fillcolor="#000000" stroked="false">
                <v:path arrowok="t"/>
                <v:fill type="solid"/>
              </v:shape>
            </v:group>
            <v:group style="position:absolute;left:6966;top:1367;width:10;height:20" coordorigin="6966,1367" coordsize="10,20">
              <v:shape style="position:absolute;left:6966;top:1367;width:10;height:20" coordorigin="6966,1367" coordsize="10,20" path="m6966,1386l6976,1386,6976,1367,6966,1367,6966,1386xe" filled="true" fillcolor="#000000" stroked="false">
                <v:path arrowok="t"/>
                <v:fill type="solid"/>
              </v:shape>
            </v:group>
            <v:group style="position:absolute;left:6966;top:1386;width:10;height:20" coordorigin="6966,1386" coordsize="10,20">
              <v:shape style="position:absolute;left:6966;top:1386;width:10;height:20" coordorigin="6966,1386" coordsize="10,20" path="m6966,1405l6976,1405,6976,1386,6966,1386,6966,1405xe" filled="true" fillcolor="#000000" stroked="false">
                <v:path arrowok="t"/>
                <v:fill type="solid"/>
              </v:shape>
            </v:group>
            <v:group style="position:absolute;left:6966;top:1405;width:10;height:20" coordorigin="6966,1405" coordsize="10,20">
              <v:shape style="position:absolute;left:6966;top:1405;width:10;height:20" coordorigin="6966,1405" coordsize="10,20" path="m6966,1424l6976,1424,6976,1405,6966,1405,6966,1424xe" filled="true" fillcolor="#000000" stroked="false">
                <v:path arrowok="t"/>
                <v:fill type="solid"/>
              </v:shape>
            </v:group>
            <v:group style="position:absolute;left:6966;top:1424;width:10;height:20" coordorigin="6966,1424" coordsize="10,20">
              <v:shape style="position:absolute;left:6966;top:1424;width:10;height:20" coordorigin="6966,1424" coordsize="10,20" path="m6966,1444l6976,1444,6976,1424,6966,1424,6966,1444xe" filled="true" fillcolor="#000000" stroked="false">
                <v:path arrowok="t"/>
                <v:fill type="solid"/>
              </v:shape>
            </v:group>
            <v:group style="position:absolute;left:6966;top:1444;width:10;height:20" coordorigin="6966,1444" coordsize="10,20">
              <v:shape style="position:absolute;left:6966;top:1444;width:10;height:20" coordorigin="6966,1444" coordsize="10,20" path="m6966,1463l6976,1463,6976,1444,6966,1444,6966,1463xe" filled="true" fillcolor="#000000" stroked="false">
                <v:path arrowok="t"/>
                <v:fill type="solid"/>
              </v:shape>
            </v:group>
            <v:group style="position:absolute;left:6966;top:1463;width:10;height:20" coordorigin="6966,1463" coordsize="10,20">
              <v:shape style="position:absolute;left:6966;top:1463;width:10;height:20" coordorigin="6966,1463" coordsize="10,20" path="m6966,1482l6976,1482,6976,1463,6966,1463,6966,1482xe" filled="true" fillcolor="#000000" stroked="false">
                <v:path arrowok="t"/>
                <v:fill type="solid"/>
              </v:shape>
            </v:group>
            <v:group style="position:absolute;left:6966;top:1482;width:10;height:20" coordorigin="6966,1482" coordsize="10,20">
              <v:shape style="position:absolute;left:6966;top:1482;width:10;height:20" coordorigin="6966,1482" coordsize="10,20" path="m6966,1501l6976,1501,6976,1482,6966,1482,6966,1501xe" filled="true" fillcolor="#000000" stroked="false">
                <v:path arrowok="t"/>
                <v:fill type="solid"/>
              </v:shape>
            </v:group>
            <v:group style="position:absolute;left:6966;top:1501;width:10;height:20" coordorigin="6966,1501" coordsize="10,20">
              <v:shape style="position:absolute;left:6966;top:1501;width:10;height:20" coordorigin="6966,1501" coordsize="10,20" path="m6966,1520l6976,1520,6976,1501,6966,1501,6966,1520xe" filled="true" fillcolor="#000000" stroked="false">
                <v:path arrowok="t"/>
                <v:fill type="solid"/>
              </v:shape>
            </v:group>
            <v:group style="position:absolute;left:6966;top:1520;width:10;height:20" coordorigin="6966,1520" coordsize="10,20">
              <v:shape style="position:absolute;left:6966;top:1520;width:10;height:20" coordorigin="6966,1520" coordsize="10,20" path="m6966,1540l6976,1540,6976,1520,6966,1520,6966,1540xe" filled="true" fillcolor="#000000" stroked="false">
                <v:path arrowok="t"/>
                <v:fill type="solid"/>
              </v:shape>
            </v:group>
            <v:group style="position:absolute;left:6966;top:1540;width:10;height:20" coordorigin="6966,1540" coordsize="10,20">
              <v:shape style="position:absolute;left:6966;top:1540;width:10;height:20" coordorigin="6966,1540" coordsize="10,20" path="m6966,1559l6976,1559,6976,1540,6966,1540,6966,1559xe" filled="true" fillcolor="#000000" stroked="false">
                <v:path arrowok="t"/>
                <v:fill type="solid"/>
              </v:shape>
            </v:group>
            <v:group style="position:absolute;left:6966;top:1559;width:10;height:20" coordorigin="6966,1559" coordsize="10,20">
              <v:shape style="position:absolute;left:6966;top:1559;width:10;height:20" coordorigin="6966,1559" coordsize="10,20" path="m6966,1578l6976,1578,6976,1559,6966,1559,6966,1578xe" filled="true" fillcolor="#000000" stroked="false">
                <v:path arrowok="t"/>
                <v:fill type="solid"/>
              </v:shape>
            </v:group>
            <v:group style="position:absolute;left:6966;top:1578;width:10;height:20" coordorigin="6966,1578" coordsize="10,20">
              <v:shape style="position:absolute;left:6966;top:1578;width:10;height:20" coordorigin="6966,1578" coordsize="10,20" path="m6966,1597l6976,1597,6976,1578,6966,1578,6966,1597xe" filled="true" fillcolor="#000000" stroked="false">
                <v:path arrowok="t"/>
                <v:fill type="solid"/>
              </v:shape>
            </v:group>
            <v:group style="position:absolute;left:6966;top:1597;width:10;height:20" coordorigin="6966,1597" coordsize="10,20">
              <v:shape style="position:absolute;left:6966;top:1597;width:10;height:20" coordorigin="6966,1597" coordsize="10,20" path="m6966,1616l6976,1616,6976,1597,6966,1597,6966,1616xe" filled="true" fillcolor="#000000" stroked="false">
                <v:path arrowok="t"/>
                <v:fill type="solid"/>
              </v:shape>
            </v:group>
            <v:group style="position:absolute;left:6966;top:1616;width:10;height:20" coordorigin="6966,1616" coordsize="10,20">
              <v:shape style="position:absolute;left:6966;top:1616;width:10;height:20" coordorigin="6966,1616" coordsize="10,20" path="m6966,1636l6976,1636,6976,1616,6966,1616,6966,1636xe" filled="true" fillcolor="#000000" stroked="false">
                <v:path arrowok="t"/>
                <v:fill type="solid"/>
              </v:shape>
            </v:group>
            <v:group style="position:absolute;left:6966;top:1636;width:10;height:20" coordorigin="6966,1636" coordsize="10,20">
              <v:shape style="position:absolute;left:6966;top:1636;width:10;height:20" coordorigin="6966,1636" coordsize="10,20" path="m6966,1655l6976,1655,6976,1636,6966,1636,6966,1655xe" filled="true" fillcolor="#000000" stroked="false">
                <v:path arrowok="t"/>
                <v:fill type="solid"/>
              </v:shape>
            </v:group>
            <v:group style="position:absolute;left:6966;top:1655;width:10;height:20" coordorigin="6966,1655" coordsize="10,20">
              <v:shape style="position:absolute;left:6966;top:1655;width:10;height:20" coordorigin="6966,1655" coordsize="10,20" path="m6966,1674l6976,1674,6976,1655,6966,1655,6966,1674xe" filled="true" fillcolor="#000000" stroked="false">
                <v:path arrowok="t"/>
                <v:fill type="solid"/>
              </v:shape>
            </v:group>
            <v:group style="position:absolute;left:6966;top:1674;width:10;height:20" coordorigin="6966,1674" coordsize="10,20">
              <v:shape style="position:absolute;left:6966;top:1674;width:10;height:20" coordorigin="6966,1674" coordsize="10,20" path="m6966,1693l6976,1693,6976,1674,6966,1674,6966,1693xe" filled="true" fillcolor="#000000" stroked="false">
                <v:path arrowok="t"/>
                <v:fill type="solid"/>
              </v:shape>
            </v:group>
            <v:group style="position:absolute;left:6966;top:1693;width:10;height:20" coordorigin="6966,1693" coordsize="10,20">
              <v:shape style="position:absolute;left:6966;top:1693;width:10;height:20" coordorigin="6966,1693" coordsize="10,20" path="m6966,1712l6976,1712,6976,1693,6966,1693,6966,1712xe" filled="true" fillcolor="#000000" stroked="false">
                <v:path arrowok="t"/>
                <v:fill type="solid"/>
              </v:shape>
            </v:group>
            <v:group style="position:absolute;left:6966;top:1712;width:10;height:20" coordorigin="6966,1712" coordsize="10,20">
              <v:shape style="position:absolute;left:6966;top:1712;width:10;height:20" coordorigin="6966,1712" coordsize="10,20" path="m6966,1732l6976,1732,6976,1712,6966,1712,6966,1732xe" filled="true" fillcolor="#000000" stroked="false">
                <v:path arrowok="t"/>
                <v:fill type="solid"/>
              </v:shape>
            </v:group>
            <v:group style="position:absolute;left:6966;top:1732;width:10;height:20" coordorigin="6966,1732" coordsize="10,20">
              <v:shape style="position:absolute;left:6966;top:1732;width:10;height:20" coordorigin="6966,1732" coordsize="10,20" path="m6966,1751l6976,1751,6976,1732,6966,1732,6966,1751xe" filled="true" fillcolor="#000000" stroked="false">
                <v:path arrowok="t"/>
                <v:fill type="solid"/>
              </v:shape>
            </v:group>
            <v:group style="position:absolute;left:6966;top:1751;width:10;height:20" coordorigin="6966,1751" coordsize="10,20">
              <v:shape style="position:absolute;left:6966;top:1751;width:10;height:20" coordorigin="6966,1751" coordsize="10,20" path="m6966,1770l6976,1770,6976,1751,6966,1751,6966,1770xe" filled="true" fillcolor="#000000" stroked="false">
                <v:path arrowok="t"/>
                <v:fill type="solid"/>
              </v:shape>
            </v:group>
            <v:group style="position:absolute;left:6966;top:1770;width:10;height:20" coordorigin="6966,1770" coordsize="10,20">
              <v:shape style="position:absolute;left:6966;top:1770;width:10;height:20" coordorigin="6966,1770" coordsize="10,20" path="m6966,1789l6976,1789,6976,1770,6966,1770,6966,1789xe" filled="true" fillcolor="#000000" stroked="false">
                <v:path arrowok="t"/>
                <v:fill type="solid"/>
              </v:shape>
            </v:group>
            <v:group style="position:absolute;left:6966;top:1789;width:10;height:20" coordorigin="6966,1789" coordsize="10,20">
              <v:shape style="position:absolute;left:6966;top:1789;width:10;height:20" coordorigin="6966,1789" coordsize="10,20" path="m6966,1808l6976,1808,6976,1789,6966,1789,6966,1808xe" filled="true" fillcolor="#000000" stroked="false">
                <v:path arrowok="t"/>
                <v:fill type="solid"/>
              </v:shape>
            </v:group>
            <v:group style="position:absolute;left:6966;top:1808;width:10;height:20" coordorigin="6966,1808" coordsize="10,20">
              <v:shape style="position:absolute;left:6966;top:1808;width:10;height:20" coordorigin="6966,1808" coordsize="10,20" path="m6966,1828l6976,1828,6976,1808,6966,1808,6966,1828xe" filled="true" fillcolor="#000000" stroked="false">
                <v:path arrowok="t"/>
                <v:fill type="solid"/>
              </v:shape>
            </v:group>
            <v:group style="position:absolute;left:6966;top:1828;width:10;height:20" coordorigin="6966,1828" coordsize="10,20">
              <v:shape style="position:absolute;left:6966;top:1828;width:10;height:20" coordorigin="6966,1828" coordsize="10,20" path="m6966,1847l6976,1847,6976,1828,6966,1828,6966,1847xe" filled="true" fillcolor="#000000" stroked="false">
                <v:path arrowok="t"/>
                <v:fill type="solid"/>
              </v:shape>
            </v:group>
            <v:group style="position:absolute;left:6966;top:1847;width:10;height:20" coordorigin="6966,1847" coordsize="10,20">
              <v:shape style="position:absolute;left:6966;top:1847;width:10;height:20" coordorigin="6966,1847" coordsize="10,20" path="m6966,1866l6976,1866,6976,1847,6966,1847,6966,1866xe" filled="true" fillcolor="#000000" stroked="false">
                <v:path arrowok="t"/>
                <v:fill type="solid"/>
              </v:shape>
            </v:group>
            <v:group style="position:absolute;left:6966;top:1866;width:10;height:20" coordorigin="6966,1866" coordsize="10,20">
              <v:shape style="position:absolute;left:6966;top:1866;width:10;height:20" coordorigin="6966,1866" coordsize="10,20" path="m6966,1885l6976,1885,6976,1866,6966,1866,6966,1885xe" filled="true" fillcolor="#000000" stroked="false">
                <v:path arrowok="t"/>
                <v:fill type="solid"/>
              </v:shape>
            </v:group>
            <v:group style="position:absolute;left:6966;top:1885;width:10;height:20" coordorigin="6966,1885" coordsize="10,20">
              <v:shape style="position:absolute;left:6966;top:1885;width:10;height:20" coordorigin="6966,1885" coordsize="10,20" path="m6966,1904l6976,1904,6976,1885,6966,1885,6966,1904xe" filled="true" fillcolor="#000000" stroked="false">
                <v:path arrowok="t"/>
                <v:fill type="solid"/>
              </v:shape>
            </v:group>
            <v:group style="position:absolute;left:6966;top:1904;width:10;height:20" coordorigin="6966,1904" coordsize="10,20">
              <v:shape style="position:absolute;left:6966;top:1904;width:10;height:20" coordorigin="6966,1904" coordsize="10,20" path="m6966,1924l6976,1924,6976,1904,6966,1904,6966,1924xe" filled="true" fillcolor="#000000" stroked="false">
                <v:path arrowok="t"/>
                <v:fill type="solid"/>
              </v:shape>
            </v:group>
            <v:group style="position:absolute;left:6966;top:1924;width:10;height:20" coordorigin="6966,1924" coordsize="10,20">
              <v:shape style="position:absolute;left:6966;top:1924;width:10;height:20" coordorigin="6966,1924" coordsize="10,20" path="m6966,1943l6976,1943,6976,1924,6966,1924,6966,1943xe" filled="true" fillcolor="#000000" stroked="false">
                <v:path arrowok="t"/>
                <v:fill type="solid"/>
              </v:shape>
            </v:group>
            <v:group style="position:absolute;left:6966;top:1943;width:10;height:20" coordorigin="6966,1943" coordsize="10,20">
              <v:shape style="position:absolute;left:6966;top:1943;width:10;height:20" coordorigin="6966,1943" coordsize="10,20" path="m6966,1962l6976,1962,6976,1943,6966,1943,6966,1962xe" filled="true" fillcolor="#000000" stroked="false">
                <v:path arrowok="t"/>
                <v:fill type="solid"/>
              </v:shape>
            </v:group>
            <v:group style="position:absolute;left:6966;top:1962;width:10;height:20" coordorigin="6966,1962" coordsize="10,20">
              <v:shape style="position:absolute;left:6966;top:1962;width:10;height:20" coordorigin="6966,1962" coordsize="10,20" path="m6966,1981l6976,1981,6976,1962,6966,1962,6966,1981xe" filled="true" fillcolor="#000000" stroked="false">
                <v:path arrowok="t"/>
                <v:fill type="solid"/>
              </v:shape>
            </v:group>
            <v:group style="position:absolute;left:6966;top:1981;width:10;height:20" coordorigin="6966,1981" coordsize="10,20">
              <v:shape style="position:absolute;left:6966;top:1981;width:10;height:20" coordorigin="6966,1981" coordsize="10,20" path="m6966,2000l6976,2000,6976,1981,6966,1981,6966,2000xe" filled="true" fillcolor="#000000" stroked="false">
                <v:path arrowok="t"/>
                <v:fill type="solid"/>
              </v:shape>
            </v:group>
            <v:group style="position:absolute;left:6966;top:2000;width:10;height:20" coordorigin="6966,2000" coordsize="10,20">
              <v:shape style="position:absolute;left:6966;top:2000;width:10;height:20" coordorigin="6966,2000" coordsize="10,20" path="m6966,2020l6976,2020,6976,2000,6966,2000,6966,2020xe" filled="true" fillcolor="#000000" stroked="false">
                <v:path arrowok="t"/>
                <v:fill type="solid"/>
              </v:shape>
            </v:group>
            <v:group style="position:absolute;left:6966;top:2020;width:10;height:20" coordorigin="6966,2020" coordsize="10,20">
              <v:shape style="position:absolute;left:6966;top:2020;width:10;height:20" coordorigin="6966,2020" coordsize="10,20" path="m6966,2039l6976,2039,6976,2020,6966,2020,6966,2039xe" filled="true" fillcolor="#000000" stroked="false">
                <v:path arrowok="t"/>
                <v:fill type="solid"/>
              </v:shape>
            </v:group>
            <v:group style="position:absolute;left:6966;top:2039;width:10;height:20" coordorigin="6966,2039" coordsize="10,20">
              <v:shape style="position:absolute;left:6966;top:2039;width:10;height:20" coordorigin="6966,2039" coordsize="10,20" path="m6966,2058l6976,2058,6976,2039,6966,2039,6966,2058xe" filled="true" fillcolor="#000000" stroked="false">
                <v:path arrowok="t"/>
                <v:fill type="solid"/>
              </v:shape>
            </v:group>
            <v:group style="position:absolute;left:6966;top:2058;width:10;height:20" coordorigin="6966,2058" coordsize="10,20">
              <v:shape style="position:absolute;left:6966;top:2058;width:10;height:20" coordorigin="6966,2058" coordsize="10,20" path="m6966,2077l6976,2077,6976,2058,6966,2058,6966,2077xe" filled="true" fillcolor="#000000" stroked="false">
                <v:path arrowok="t"/>
                <v:fill type="solid"/>
              </v:shape>
            </v:group>
            <v:group style="position:absolute;left:6966;top:2077;width:10;height:20" coordorigin="6966,2077" coordsize="10,20">
              <v:shape style="position:absolute;left:6966;top:2077;width:10;height:20" coordorigin="6966,2077" coordsize="10,20" path="m6966,2096l6976,2096,6976,2077,6966,2077,6966,2096xe" filled="true" fillcolor="#000000" stroked="false">
                <v:path arrowok="t"/>
                <v:fill type="solid"/>
              </v:shape>
            </v:group>
            <v:group style="position:absolute;left:6966;top:2096;width:10;height:20" coordorigin="6966,2096" coordsize="10,20">
              <v:shape style="position:absolute;left:6966;top:2096;width:10;height:20" coordorigin="6966,2096" coordsize="10,20" path="m6966,2116l6976,2116,6976,2096,6966,2096,6966,2116xe" filled="true" fillcolor="#000000" stroked="false">
                <v:path arrowok="t"/>
                <v:fill type="solid"/>
              </v:shape>
            </v:group>
            <v:group style="position:absolute;left:6966;top:2116;width:10;height:20" coordorigin="6966,2116" coordsize="10,20">
              <v:shape style="position:absolute;left:6966;top:2116;width:10;height:20" coordorigin="6966,2116" coordsize="10,20" path="m6966,2135l6976,2135,6976,2116,6966,2116,6966,2135xe" filled="true" fillcolor="#000000" stroked="false">
                <v:path arrowok="t"/>
                <v:fill type="solid"/>
              </v:shape>
            </v:group>
            <v:group style="position:absolute;left:6966;top:2135;width:10;height:20" coordorigin="6966,2135" coordsize="10,20">
              <v:shape style="position:absolute;left:6966;top:2135;width:10;height:20" coordorigin="6966,2135" coordsize="10,20" path="m6966,2154l6976,2154,6976,2135,6966,2135,6966,2154xe" filled="true" fillcolor="#000000" stroked="false">
                <v:path arrowok="t"/>
                <v:fill type="solid"/>
              </v:shape>
            </v:group>
            <v:group style="position:absolute;left:6966;top:2154;width:10;height:20" coordorigin="6966,2154" coordsize="10,20">
              <v:shape style="position:absolute;left:6966;top:2154;width:10;height:20" coordorigin="6966,2154" coordsize="10,20" path="m6966,2173l6976,2173,6976,2154,6966,2154,6966,2173xe" filled="true" fillcolor="#000000" stroked="false">
                <v:path arrowok="t"/>
                <v:fill type="solid"/>
              </v:shape>
            </v:group>
            <v:group style="position:absolute;left:6966;top:2173;width:10;height:20" coordorigin="6966,2173" coordsize="10,20">
              <v:shape style="position:absolute;left:6966;top:2173;width:10;height:20" coordorigin="6966,2173" coordsize="10,20" path="m6966,2192l6976,2192,6976,2173,6966,2173,6966,2192xe" filled="true" fillcolor="#000000" stroked="false">
                <v:path arrowok="t"/>
                <v:fill type="solid"/>
              </v:shape>
            </v:group>
            <v:group style="position:absolute;left:6966;top:2192;width:10;height:20" coordorigin="6966,2192" coordsize="10,20">
              <v:shape style="position:absolute;left:6966;top:2192;width:10;height:20" coordorigin="6966,2192" coordsize="10,20" path="m6966,2212l6976,2212,6976,2192,6966,2192,6966,2212xe" filled="true" fillcolor="#000000" stroked="false">
                <v:path arrowok="t"/>
                <v:fill type="solid"/>
              </v:shape>
            </v:group>
            <v:group style="position:absolute;left:6966;top:2212;width:10;height:20" coordorigin="6966,2212" coordsize="10,20">
              <v:shape style="position:absolute;left:6966;top:2212;width:10;height:20" coordorigin="6966,2212" coordsize="10,20" path="m6966,2231l6976,2231,6976,2212,6966,2212,6966,2231xe" filled="true" fillcolor="#000000" stroked="false">
                <v:path arrowok="t"/>
                <v:fill type="solid"/>
              </v:shape>
            </v:group>
            <v:group style="position:absolute;left:6966;top:2231;width:10;height:20" coordorigin="6966,2231" coordsize="10,20">
              <v:shape style="position:absolute;left:6966;top:2231;width:10;height:20" coordorigin="6966,2231" coordsize="10,20" path="m6966,2250l6976,2250,6976,2231,6966,2231,6966,2250xe" filled="true" fillcolor="#000000" stroked="false">
                <v:path arrowok="t"/>
                <v:fill type="solid"/>
              </v:shape>
            </v:group>
            <v:group style="position:absolute;left:6966;top:2250;width:10;height:20" coordorigin="6966,2250" coordsize="10,20">
              <v:shape style="position:absolute;left:6966;top:2250;width:10;height:20" coordorigin="6966,2250" coordsize="10,20" path="m6966,2269l6976,2269,6976,2250,6966,2250,6966,2269xe" filled="true" fillcolor="#000000" stroked="false">
                <v:path arrowok="t"/>
                <v:fill type="solid"/>
              </v:shape>
            </v:group>
            <v:group style="position:absolute;left:6966;top:2269;width:10;height:20" coordorigin="6966,2269" coordsize="10,20">
              <v:shape style="position:absolute;left:6966;top:2269;width:10;height:20" coordorigin="6966,2269" coordsize="10,20" path="m6966,2288l6976,2288,6976,2269,6966,2269,6966,2288xe" filled="true" fillcolor="#000000" stroked="false">
                <v:path arrowok="t"/>
                <v:fill type="solid"/>
              </v:shape>
            </v:group>
            <v:group style="position:absolute;left:6966;top:2288;width:10;height:20" coordorigin="6966,2288" coordsize="10,20">
              <v:shape style="position:absolute;left:6966;top:2288;width:10;height:20" coordorigin="6966,2288" coordsize="10,20" path="m6966,2308l6976,2308,6976,2288,6966,2288,6966,2308xe" filled="true" fillcolor="#000000" stroked="false">
                <v:path arrowok="t"/>
                <v:fill type="solid"/>
              </v:shape>
            </v:group>
            <v:group style="position:absolute;left:6966;top:2308;width:10;height:20" coordorigin="6966,2308" coordsize="10,20">
              <v:shape style="position:absolute;left:6966;top:2308;width:10;height:20" coordorigin="6966,2308" coordsize="10,20" path="m6966,2327l6976,2327,6976,2308,6966,2308,6966,2327xe" filled="true" fillcolor="#000000" stroked="false">
                <v:path arrowok="t"/>
                <v:fill type="solid"/>
              </v:shape>
            </v:group>
            <v:group style="position:absolute;left:6966;top:2327;width:10;height:20" coordorigin="6966,2327" coordsize="10,20">
              <v:shape style="position:absolute;left:6966;top:2327;width:10;height:20" coordorigin="6966,2327" coordsize="10,20" path="m6966,2346l6976,2346,6976,2327,6966,2327,6966,2346xe" filled="true" fillcolor="#000000" stroked="false">
                <v:path arrowok="t"/>
                <v:fill type="solid"/>
              </v:shape>
            </v:group>
            <v:group style="position:absolute;left:6966;top:2346;width:10;height:20" coordorigin="6966,2346" coordsize="10,20">
              <v:shape style="position:absolute;left:6966;top:2346;width:10;height:20" coordorigin="6966,2346" coordsize="10,20" path="m6966,2365l6976,2365,6976,2346,6966,2346,6966,2365xe" filled="true" fillcolor="#000000" stroked="false">
                <v:path arrowok="t"/>
                <v:fill type="solid"/>
              </v:shape>
            </v:group>
            <v:group style="position:absolute;left:6966;top:2365;width:10;height:20" coordorigin="6966,2365" coordsize="10,20">
              <v:shape style="position:absolute;left:6966;top:2365;width:10;height:20" coordorigin="6966,2365" coordsize="10,20" path="m6966,2384l6976,2384,6976,2365,6966,2365,6966,2384xe" filled="true" fillcolor="#000000" stroked="false">
                <v:path arrowok="t"/>
                <v:fill type="solid"/>
              </v:shape>
            </v:group>
            <v:group style="position:absolute;left:6966;top:2384;width:10;height:20" coordorigin="6966,2384" coordsize="10,20">
              <v:shape style="position:absolute;left:6966;top:2384;width:10;height:20" coordorigin="6966,2384" coordsize="10,20" path="m6966,2404l6976,2404,6976,2384,6966,2384,6966,2404xe" filled="true" fillcolor="#000000" stroked="false">
                <v:path arrowok="t"/>
                <v:fill type="solid"/>
              </v:shape>
            </v:group>
            <v:group style="position:absolute;left:6966;top:2404;width:10;height:20" coordorigin="6966,2404" coordsize="10,20">
              <v:shape style="position:absolute;left:6966;top:2404;width:10;height:20" coordorigin="6966,2404" coordsize="10,20" path="m6966,2423l6976,2423,6976,2404,6966,2404,6966,2423xe" filled="true" fillcolor="#000000" stroked="false">
                <v:path arrowok="t"/>
                <v:fill type="solid"/>
              </v:shape>
            </v:group>
            <v:group style="position:absolute;left:6966;top:2423;width:10;height:20" coordorigin="6966,2423" coordsize="10,20">
              <v:shape style="position:absolute;left:6966;top:2423;width:10;height:20" coordorigin="6966,2423" coordsize="10,20" path="m6966,2442l6976,2442,6976,2423,6966,2423,6966,2442xe" filled="true" fillcolor="#000000" stroked="false">
                <v:path arrowok="t"/>
                <v:fill type="solid"/>
              </v:shape>
            </v:group>
            <v:group style="position:absolute;left:7756;top:445;width:10;height:20" coordorigin="7756,445" coordsize="10,20">
              <v:shape style="position:absolute;left:7756;top:445;width:10;height:20" coordorigin="7756,445" coordsize="10,20" path="m7756,464l7765,464,7765,445,7756,445,7756,464xe" filled="true" fillcolor="#000000" stroked="false">
                <v:path arrowok="t"/>
                <v:fill type="solid"/>
              </v:shape>
            </v:group>
            <v:group style="position:absolute;left:7756;top:464;width:10;height:20" coordorigin="7756,464" coordsize="10,20">
              <v:shape style="position:absolute;left:7756;top:464;width:10;height:20" coordorigin="7756,464" coordsize="10,20" path="m7756,484l7765,484,7765,464,7756,464,7756,484xe" filled="true" fillcolor="#000000" stroked="false">
                <v:path arrowok="t"/>
                <v:fill type="solid"/>
              </v:shape>
            </v:group>
            <v:group style="position:absolute;left:7756;top:484;width:10;height:20" coordorigin="7756,484" coordsize="10,20">
              <v:shape style="position:absolute;left:7756;top:484;width:10;height:20" coordorigin="7756,484" coordsize="10,20" path="m7756,503l7765,503,7765,484,7756,484,7756,503xe" filled="true" fillcolor="#000000" stroked="false">
                <v:path arrowok="t"/>
                <v:fill type="solid"/>
              </v:shape>
            </v:group>
            <v:group style="position:absolute;left:7756;top:503;width:10;height:20" coordorigin="7756,503" coordsize="10,20">
              <v:shape style="position:absolute;left:7756;top:503;width:10;height:20" coordorigin="7756,503" coordsize="10,20" path="m7756,522l7765,522,7765,503,7756,503,7756,522xe" filled="true" fillcolor="#000000" stroked="false">
                <v:path arrowok="t"/>
                <v:fill type="solid"/>
              </v:shape>
            </v:group>
            <v:group style="position:absolute;left:7756;top:522;width:10;height:20" coordorigin="7756,522" coordsize="10,20">
              <v:shape style="position:absolute;left:7756;top:522;width:10;height:20" coordorigin="7756,522" coordsize="10,20" path="m7756,541l7765,541,7765,522,7756,522,7756,541xe" filled="true" fillcolor="#000000" stroked="false">
                <v:path arrowok="t"/>
                <v:fill type="solid"/>
              </v:shape>
            </v:group>
            <v:group style="position:absolute;left:7756;top:541;width:10;height:20" coordorigin="7756,541" coordsize="10,20">
              <v:shape style="position:absolute;left:7756;top:541;width:10;height:20" coordorigin="7756,541" coordsize="10,20" path="m7756,560l7765,560,7765,541,7756,541,7756,560xe" filled="true" fillcolor="#000000" stroked="false">
                <v:path arrowok="t"/>
                <v:fill type="solid"/>
              </v:shape>
            </v:group>
            <v:group style="position:absolute;left:7756;top:560;width:10;height:20" coordorigin="7756,560" coordsize="10,20">
              <v:shape style="position:absolute;left:7756;top:560;width:10;height:20" coordorigin="7756,560" coordsize="10,20" path="m7756,580l7765,580,7765,560,7756,560,7756,580xe" filled="true" fillcolor="#000000" stroked="false">
                <v:path arrowok="t"/>
                <v:fill type="solid"/>
              </v:shape>
            </v:group>
            <v:group style="position:absolute;left:7756;top:580;width:10;height:20" coordorigin="7756,580" coordsize="10,20">
              <v:shape style="position:absolute;left:7756;top:580;width:10;height:20" coordorigin="7756,580" coordsize="10,20" path="m7756,599l7765,599,7765,580,7756,580,7756,599xe" filled="true" fillcolor="#000000" stroked="false">
                <v:path arrowok="t"/>
                <v:fill type="solid"/>
              </v:shape>
            </v:group>
            <v:group style="position:absolute;left:7756;top:599;width:10;height:20" coordorigin="7756,599" coordsize="10,20">
              <v:shape style="position:absolute;left:7756;top:599;width:10;height:20" coordorigin="7756,599" coordsize="10,20" path="m7756,618l7765,618,7765,599,7756,599,7756,618xe" filled="true" fillcolor="#000000" stroked="false">
                <v:path arrowok="t"/>
                <v:fill type="solid"/>
              </v:shape>
            </v:group>
            <v:group style="position:absolute;left:7756;top:618;width:10;height:20" coordorigin="7756,618" coordsize="10,20">
              <v:shape style="position:absolute;left:7756;top:618;width:10;height:20" coordorigin="7756,618" coordsize="10,20" path="m7756,637l7765,637,7765,618,7756,618,7756,637xe" filled="true" fillcolor="#000000" stroked="false">
                <v:path arrowok="t"/>
                <v:fill type="solid"/>
              </v:shape>
            </v:group>
            <v:group style="position:absolute;left:7756;top:637;width:10;height:20" coordorigin="7756,637" coordsize="10,20">
              <v:shape style="position:absolute;left:7756;top:637;width:10;height:20" coordorigin="7756,637" coordsize="10,20" path="m7756,656l7765,656,7765,637,7756,637,7756,656xe" filled="true" fillcolor="#000000" stroked="false">
                <v:path arrowok="t"/>
                <v:fill type="solid"/>
              </v:shape>
            </v:group>
            <v:group style="position:absolute;left:7756;top:656;width:10;height:20" coordorigin="7756,656" coordsize="10,20">
              <v:shape style="position:absolute;left:7756;top:656;width:10;height:20" coordorigin="7756,656" coordsize="10,20" path="m7756,676l7765,676,7765,656,7756,656,7756,676xe" filled="true" fillcolor="#000000" stroked="false">
                <v:path arrowok="t"/>
                <v:fill type="solid"/>
              </v:shape>
            </v:group>
            <v:group style="position:absolute;left:7756;top:676;width:10;height:20" coordorigin="7756,676" coordsize="10,20">
              <v:shape style="position:absolute;left:7756;top:676;width:10;height:20" coordorigin="7756,676" coordsize="10,20" path="m7756,695l7765,695,7765,676,7756,676,7756,695xe" filled="true" fillcolor="#000000" stroked="false">
                <v:path arrowok="t"/>
                <v:fill type="solid"/>
              </v:shape>
            </v:group>
            <v:group style="position:absolute;left:7756;top:695;width:10;height:20" coordorigin="7756,695" coordsize="10,20">
              <v:shape style="position:absolute;left:7756;top:695;width:10;height:20" coordorigin="7756,695" coordsize="10,20" path="m7756,714l7765,714,7765,695,7756,695,7756,714xe" filled="true" fillcolor="#000000" stroked="false">
                <v:path arrowok="t"/>
                <v:fill type="solid"/>
              </v:shape>
            </v:group>
            <v:group style="position:absolute;left:7756;top:714;width:10;height:20" coordorigin="7756,714" coordsize="10,20">
              <v:shape style="position:absolute;left:7756;top:714;width:10;height:20" coordorigin="7756,714" coordsize="10,20" path="m7756,733l7765,733,7765,714,7756,714,7756,733xe" filled="true" fillcolor="#000000" stroked="false">
                <v:path arrowok="t"/>
                <v:fill type="solid"/>
              </v:shape>
            </v:group>
            <v:group style="position:absolute;left:7756;top:733;width:10;height:20" coordorigin="7756,733" coordsize="10,20">
              <v:shape style="position:absolute;left:7756;top:733;width:10;height:20" coordorigin="7756,733" coordsize="10,20" path="m7756,752l7765,752,7765,733,7756,733,7756,752xe" filled="true" fillcolor="#000000" stroked="false">
                <v:path arrowok="t"/>
                <v:fill type="solid"/>
              </v:shape>
            </v:group>
            <v:group style="position:absolute;left:7756;top:752;width:10;height:20" coordorigin="7756,752" coordsize="10,20">
              <v:shape style="position:absolute;left:7756;top:752;width:10;height:20" coordorigin="7756,752" coordsize="10,20" path="m7756,772l7765,772,7765,752,7756,752,7756,772xe" filled="true" fillcolor="#000000" stroked="false">
                <v:path arrowok="t"/>
                <v:fill type="solid"/>
              </v:shape>
            </v:group>
            <v:group style="position:absolute;left:7756;top:772;width:10;height:20" coordorigin="7756,772" coordsize="10,20">
              <v:shape style="position:absolute;left:7756;top:772;width:10;height:20" coordorigin="7756,772" coordsize="10,20" path="m7756,791l7765,791,7765,772,7756,772,7756,791xe" filled="true" fillcolor="#000000" stroked="false">
                <v:path arrowok="t"/>
                <v:fill type="solid"/>
              </v:shape>
            </v:group>
            <v:group style="position:absolute;left:7756;top:791;width:10;height:20" coordorigin="7756,791" coordsize="10,20">
              <v:shape style="position:absolute;left:7756;top:791;width:10;height:20" coordorigin="7756,791" coordsize="10,20" path="m7756,810l7765,810,7765,791,7756,791,7756,810xe" filled="true" fillcolor="#000000" stroked="false">
                <v:path arrowok="t"/>
                <v:fill type="solid"/>
              </v:shape>
            </v:group>
            <v:group style="position:absolute;left:7756;top:810;width:10;height:20" coordorigin="7756,810" coordsize="10,20">
              <v:shape style="position:absolute;left:7756;top:810;width:10;height:20" coordorigin="7756,810" coordsize="10,20" path="m7756,829l7765,829,7765,810,7756,810,7756,829xe" filled="true" fillcolor="#000000" stroked="false">
                <v:path arrowok="t"/>
                <v:fill type="solid"/>
              </v:shape>
            </v:group>
            <v:group style="position:absolute;left:7756;top:829;width:10;height:20" coordorigin="7756,829" coordsize="10,20">
              <v:shape style="position:absolute;left:7756;top:829;width:10;height:20" coordorigin="7756,829" coordsize="10,20" path="m7756,848l7765,848,7765,829,7756,829,7756,848xe" filled="true" fillcolor="#000000" stroked="false">
                <v:path arrowok="t"/>
                <v:fill type="solid"/>
              </v:shape>
            </v:group>
            <v:group style="position:absolute;left:7756;top:848;width:10;height:20" coordorigin="7756,848" coordsize="10,20">
              <v:shape style="position:absolute;left:7756;top:848;width:10;height:20" coordorigin="7756,848" coordsize="10,20" path="m7756,868l7765,868,7765,848,7756,848,7756,868xe" filled="true" fillcolor="#000000" stroked="false">
                <v:path arrowok="t"/>
                <v:fill type="solid"/>
              </v:shape>
            </v:group>
            <v:group style="position:absolute;left:7756;top:868;width:10;height:20" coordorigin="7756,868" coordsize="10,20">
              <v:shape style="position:absolute;left:7756;top:868;width:10;height:20" coordorigin="7756,868" coordsize="10,20" path="m7756,887l7765,887,7765,868,7756,868,7756,887xe" filled="true" fillcolor="#000000" stroked="false">
                <v:path arrowok="t"/>
                <v:fill type="solid"/>
              </v:shape>
            </v:group>
            <v:group style="position:absolute;left:7756;top:887;width:10;height:20" coordorigin="7756,887" coordsize="10,20">
              <v:shape style="position:absolute;left:7756;top:887;width:10;height:20" coordorigin="7756,887" coordsize="10,20" path="m7756,906l7765,906,7765,887,7756,887,7756,906xe" filled="true" fillcolor="#000000" stroked="false">
                <v:path arrowok="t"/>
                <v:fill type="solid"/>
              </v:shape>
            </v:group>
            <v:group style="position:absolute;left:7756;top:906;width:10;height:20" coordorigin="7756,906" coordsize="10,20">
              <v:shape style="position:absolute;left:7756;top:906;width:10;height:20" coordorigin="7756,906" coordsize="10,20" path="m7756,925l7765,925,7765,906,7756,906,7756,925xe" filled="true" fillcolor="#000000" stroked="false">
                <v:path arrowok="t"/>
                <v:fill type="solid"/>
              </v:shape>
            </v:group>
            <v:group style="position:absolute;left:7756;top:925;width:10;height:20" coordorigin="7756,925" coordsize="10,20">
              <v:shape style="position:absolute;left:7756;top:925;width:10;height:20" coordorigin="7756,925" coordsize="10,20" path="m7756,944l7765,944,7765,925,7756,925,7756,944xe" filled="true" fillcolor="#000000" stroked="false">
                <v:path arrowok="t"/>
                <v:fill type="solid"/>
              </v:shape>
            </v:group>
            <v:group style="position:absolute;left:7756;top:944;width:10;height:20" coordorigin="7756,944" coordsize="10,20">
              <v:shape style="position:absolute;left:7756;top:944;width:10;height:20" coordorigin="7756,944" coordsize="10,20" path="m7756,964l7765,964,7765,944,7756,944,7756,964xe" filled="true" fillcolor="#000000" stroked="false">
                <v:path arrowok="t"/>
                <v:fill type="solid"/>
              </v:shape>
            </v:group>
            <v:group style="position:absolute;left:7756;top:964;width:10;height:20" coordorigin="7756,964" coordsize="10,20">
              <v:shape style="position:absolute;left:7756;top:964;width:10;height:20" coordorigin="7756,964" coordsize="10,20" path="m7756,983l7765,983,7765,964,7756,964,7756,983xe" filled="true" fillcolor="#000000" stroked="false">
                <v:path arrowok="t"/>
                <v:fill type="solid"/>
              </v:shape>
            </v:group>
            <v:group style="position:absolute;left:7756;top:983;width:10;height:20" coordorigin="7756,983" coordsize="10,20">
              <v:shape style="position:absolute;left:7756;top:983;width:10;height:20" coordorigin="7756,983" coordsize="10,20" path="m7756,1002l7765,1002,7765,983,7756,983,7756,1002xe" filled="true" fillcolor="#000000" stroked="false">
                <v:path arrowok="t"/>
                <v:fill type="solid"/>
              </v:shape>
            </v:group>
            <v:group style="position:absolute;left:7756;top:1002;width:10;height:20" coordorigin="7756,1002" coordsize="10,20">
              <v:shape style="position:absolute;left:7756;top:1002;width:10;height:20" coordorigin="7756,1002" coordsize="10,20" path="m7756,1021l7765,1021,7765,1002,7756,1002,7756,1021xe" filled="true" fillcolor="#000000" stroked="false">
                <v:path arrowok="t"/>
                <v:fill type="solid"/>
              </v:shape>
            </v:group>
            <v:group style="position:absolute;left:7756;top:1021;width:10;height:20" coordorigin="7756,1021" coordsize="10,20">
              <v:shape style="position:absolute;left:7756;top:1021;width:10;height:20" coordorigin="7756,1021" coordsize="10,20" path="m7756,1040l7765,1040,7765,1021,7756,1021,7756,1040xe" filled="true" fillcolor="#000000" stroked="false">
                <v:path arrowok="t"/>
                <v:fill type="solid"/>
              </v:shape>
            </v:group>
            <v:group style="position:absolute;left:7756;top:1040;width:10;height:20" coordorigin="7756,1040" coordsize="10,20">
              <v:shape style="position:absolute;left:7756;top:1040;width:10;height:20" coordorigin="7756,1040" coordsize="10,20" path="m7756,1060l7765,1060,7765,1040,7756,1040,7756,1060xe" filled="true" fillcolor="#000000" stroked="false">
                <v:path arrowok="t"/>
                <v:fill type="solid"/>
              </v:shape>
            </v:group>
            <v:group style="position:absolute;left:7756;top:1060;width:10;height:20" coordorigin="7756,1060" coordsize="10,20">
              <v:shape style="position:absolute;left:7756;top:1060;width:10;height:20" coordorigin="7756,1060" coordsize="10,20" path="m7756,1079l7765,1079,7765,1060,7756,1060,7756,1079xe" filled="true" fillcolor="#000000" stroked="false">
                <v:path arrowok="t"/>
                <v:fill type="solid"/>
              </v:shape>
            </v:group>
            <v:group style="position:absolute;left:7756;top:1079;width:10;height:20" coordorigin="7756,1079" coordsize="10,20">
              <v:shape style="position:absolute;left:7756;top:1079;width:10;height:20" coordorigin="7756,1079" coordsize="10,20" path="m7756,1098l7765,1098,7765,1079,7756,1079,7756,1098xe" filled="true" fillcolor="#000000" stroked="false">
                <v:path arrowok="t"/>
                <v:fill type="solid"/>
              </v:shape>
            </v:group>
            <v:group style="position:absolute;left:7756;top:1098;width:10;height:20" coordorigin="7756,1098" coordsize="10,20">
              <v:shape style="position:absolute;left:7756;top:1098;width:10;height:20" coordorigin="7756,1098" coordsize="10,20" path="m7756,1117l7765,1117,7765,1098,7756,1098,7756,1117xe" filled="true" fillcolor="#000000" stroked="false">
                <v:path arrowok="t"/>
                <v:fill type="solid"/>
              </v:shape>
            </v:group>
            <v:group style="position:absolute;left:7756;top:1117;width:10;height:20" coordorigin="7756,1117" coordsize="10,20">
              <v:shape style="position:absolute;left:7756;top:1117;width:10;height:20" coordorigin="7756,1117" coordsize="10,20" path="m7756,1136l7765,1136,7765,1117,7756,1117,7756,1136xe" filled="true" fillcolor="#000000" stroked="false">
                <v:path arrowok="t"/>
                <v:fill type="solid"/>
              </v:shape>
            </v:group>
            <v:group style="position:absolute;left:7756;top:1136;width:10;height:20" coordorigin="7756,1136" coordsize="10,20">
              <v:shape style="position:absolute;left:7756;top:1136;width:10;height:20" coordorigin="7756,1136" coordsize="10,20" path="m7756,1156l7765,1156,7765,1136,7756,1136,7756,1156xe" filled="true" fillcolor="#000000" stroked="false">
                <v:path arrowok="t"/>
                <v:fill type="solid"/>
              </v:shape>
            </v:group>
            <v:group style="position:absolute;left:7756;top:1156;width:10;height:20" coordorigin="7756,1156" coordsize="10,20">
              <v:shape style="position:absolute;left:7756;top:1156;width:10;height:20" coordorigin="7756,1156" coordsize="10,20" path="m7756,1175l7765,1175,7765,1156,7756,1156,7756,1175xe" filled="true" fillcolor="#000000" stroked="false">
                <v:path arrowok="t"/>
                <v:fill type="solid"/>
              </v:shape>
            </v:group>
            <v:group style="position:absolute;left:7756;top:1175;width:10;height:20" coordorigin="7756,1175" coordsize="10,20">
              <v:shape style="position:absolute;left:7756;top:1175;width:10;height:20" coordorigin="7756,1175" coordsize="10,20" path="m7756,1194l7765,1194,7765,1175,7756,1175,7756,1194xe" filled="true" fillcolor="#000000" stroked="false">
                <v:path arrowok="t"/>
                <v:fill type="solid"/>
              </v:shape>
            </v:group>
            <v:group style="position:absolute;left:7756;top:1194;width:10;height:20" coordorigin="7756,1194" coordsize="10,20">
              <v:shape style="position:absolute;left:7756;top:1194;width:10;height:20" coordorigin="7756,1194" coordsize="10,20" path="m7756,1213l7765,1213,7765,1194,7756,1194,7756,1213xe" filled="true" fillcolor="#000000" stroked="false">
                <v:path arrowok="t"/>
                <v:fill type="solid"/>
              </v:shape>
            </v:group>
            <v:group style="position:absolute;left:7756;top:1213;width:10;height:20" coordorigin="7756,1213" coordsize="10,20">
              <v:shape style="position:absolute;left:7756;top:1213;width:10;height:20" coordorigin="7756,1213" coordsize="10,20" path="m7756,1232l7765,1232,7765,1213,7756,1213,7756,1232xe" filled="true" fillcolor="#000000" stroked="false">
                <v:path arrowok="t"/>
                <v:fill type="solid"/>
              </v:shape>
            </v:group>
            <v:group style="position:absolute;left:7756;top:1232;width:10;height:20" coordorigin="7756,1232" coordsize="10,20">
              <v:shape style="position:absolute;left:7756;top:1232;width:10;height:20" coordorigin="7756,1232" coordsize="10,20" path="m7756,1252l7765,1252,7765,1232,7756,1232,7756,1252xe" filled="true" fillcolor="#000000" stroked="false">
                <v:path arrowok="t"/>
                <v:fill type="solid"/>
              </v:shape>
            </v:group>
            <v:group style="position:absolute;left:7756;top:1252;width:10;height:20" coordorigin="7756,1252" coordsize="10,20">
              <v:shape style="position:absolute;left:7756;top:1252;width:10;height:20" coordorigin="7756,1252" coordsize="10,20" path="m7756,1271l7765,1271,7765,1252,7756,1252,7756,1271xe" filled="true" fillcolor="#000000" stroked="false">
                <v:path arrowok="t"/>
                <v:fill type="solid"/>
              </v:shape>
            </v:group>
            <v:group style="position:absolute;left:7756;top:1271;width:10;height:20" coordorigin="7756,1271" coordsize="10,20">
              <v:shape style="position:absolute;left:7756;top:1271;width:10;height:20" coordorigin="7756,1271" coordsize="10,20" path="m7756,1290l7765,1290,7765,1271,7756,1271,7756,1290xe" filled="true" fillcolor="#000000" stroked="false">
                <v:path arrowok="t"/>
                <v:fill type="solid"/>
              </v:shape>
            </v:group>
            <v:group style="position:absolute;left:7756;top:1290;width:10;height:20" coordorigin="7756,1290" coordsize="10,20">
              <v:shape style="position:absolute;left:7756;top:1290;width:10;height:20" coordorigin="7756,1290" coordsize="10,20" path="m7756,1309l7765,1309,7765,1290,7756,1290,7756,1309xe" filled="true" fillcolor="#000000" stroked="false">
                <v:path arrowok="t"/>
                <v:fill type="solid"/>
              </v:shape>
            </v:group>
            <v:group style="position:absolute;left:7756;top:1309;width:10;height:20" coordorigin="7756,1309" coordsize="10,20">
              <v:shape style="position:absolute;left:7756;top:1309;width:10;height:20" coordorigin="7756,1309" coordsize="10,20" path="m7756,1328l7765,1328,7765,1309,7756,1309,7756,1328xe" filled="true" fillcolor="#000000" stroked="false">
                <v:path arrowok="t"/>
                <v:fill type="solid"/>
              </v:shape>
            </v:group>
            <v:group style="position:absolute;left:7756;top:1328;width:10;height:20" coordorigin="7756,1328" coordsize="10,20">
              <v:shape style="position:absolute;left:7756;top:1328;width:10;height:20" coordorigin="7756,1328" coordsize="10,20" path="m7756,1348l7765,1348,7765,1328,7756,1328,7756,1348xe" filled="true" fillcolor="#000000" stroked="false">
                <v:path arrowok="t"/>
                <v:fill type="solid"/>
              </v:shape>
            </v:group>
            <v:group style="position:absolute;left:7756;top:1348;width:10;height:20" coordorigin="7756,1348" coordsize="10,20">
              <v:shape style="position:absolute;left:7756;top:1348;width:10;height:20" coordorigin="7756,1348" coordsize="10,20" path="m7756,1367l7765,1367,7765,1348,7756,1348,7756,1367xe" filled="true" fillcolor="#000000" stroked="false">
                <v:path arrowok="t"/>
                <v:fill type="solid"/>
              </v:shape>
            </v:group>
            <v:group style="position:absolute;left:7756;top:1367;width:10;height:20" coordorigin="7756,1367" coordsize="10,20">
              <v:shape style="position:absolute;left:7756;top:1367;width:10;height:20" coordorigin="7756,1367" coordsize="10,20" path="m7756,1386l7765,1386,7765,1367,7756,1367,7756,1386xe" filled="true" fillcolor="#000000" stroked="false">
                <v:path arrowok="t"/>
                <v:fill type="solid"/>
              </v:shape>
            </v:group>
            <v:group style="position:absolute;left:7756;top:1386;width:10;height:20" coordorigin="7756,1386" coordsize="10,20">
              <v:shape style="position:absolute;left:7756;top:1386;width:10;height:20" coordorigin="7756,1386" coordsize="10,20" path="m7756,1405l7765,1405,7765,1386,7756,1386,7756,1405xe" filled="true" fillcolor="#000000" stroked="false">
                <v:path arrowok="t"/>
                <v:fill type="solid"/>
              </v:shape>
            </v:group>
            <v:group style="position:absolute;left:7756;top:1405;width:10;height:20" coordorigin="7756,1405" coordsize="10,20">
              <v:shape style="position:absolute;left:7756;top:1405;width:10;height:20" coordorigin="7756,1405" coordsize="10,20" path="m7756,1424l7765,1424,7765,1405,7756,1405,7756,1424xe" filled="true" fillcolor="#000000" stroked="false">
                <v:path arrowok="t"/>
                <v:fill type="solid"/>
              </v:shape>
            </v:group>
            <v:group style="position:absolute;left:7756;top:1424;width:10;height:20" coordorigin="7756,1424" coordsize="10,20">
              <v:shape style="position:absolute;left:7756;top:1424;width:10;height:20" coordorigin="7756,1424" coordsize="10,20" path="m7756,1444l7765,1444,7765,1424,7756,1424,7756,1444xe" filled="true" fillcolor="#000000" stroked="false">
                <v:path arrowok="t"/>
                <v:fill type="solid"/>
              </v:shape>
            </v:group>
            <v:group style="position:absolute;left:7756;top:1444;width:10;height:20" coordorigin="7756,1444" coordsize="10,20">
              <v:shape style="position:absolute;left:7756;top:1444;width:10;height:20" coordorigin="7756,1444" coordsize="10,20" path="m7756,1463l7765,1463,7765,1444,7756,1444,7756,1463xe" filled="true" fillcolor="#000000" stroked="false">
                <v:path arrowok="t"/>
                <v:fill type="solid"/>
              </v:shape>
            </v:group>
            <v:group style="position:absolute;left:7756;top:1463;width:10;height:20" coordorigin="7756,1463" coordsize="10,20">
              <v:shape style="position:absolute;left:7756;top:1463;width:10;height:20" coordorigin="7756,1463" coordsize="10,20" path="m7756,1482l7765,1482,7765,1463,7756,1463,7756,1482xe" filled="true" fillcolor="#000000" stroked="false">
                <v:path arrowok="t"/>
                <v:fill type="solid"/>
              </v:shape>
            </v:group>
            <v:group style="position:absolute;left:7756;top:1482;width:10;height:20" coordorigin="7756,1482" coordsize="10,20">
              <v:shape style="position:absolute;left:7756;top:1482;width:10;height:20" coordorigin="7756,1482" coordsize="10,20" path="m7756,1501l7765,1501,7765,1482,7756,1482,7756,1501xe" filled="true" fillcolor="#000000" stroked="false">
                <v:path arrowok="t"/>
                <v:fill type="solid"/>
              </v:shape>
            </v:group>
            <v:group style="position:absolute;left:7756;top:1501;width:10;height:20" coordorigin="7756,1501" coordsize="10,20">
              <v:shape style="position:absolute;left:7756;top:1501;width:10;height:20" coordorigin="7756,1501" coordsize="10,20" path="m7756,1520l7765,1520,7765,1501,7756,1501,7756,1520xe" filled="true" fillcolor="#000000" stroked="false">
                <v:path arrowok="t"/>
                <v:fill type="solid"/>
              </v:shape>
            </v:group>
            <v:group style="position:absolute;left:7756;top:1520;width:10;height:20" coordorigin="7756,1520" coordsize="10,20">
              <v:shape style="position:absolute;left:7756;top:1520;width:10;height:20" coordorigin="7756,1520" coordsize="10,20" path="m7756,1540l7765,1540,7765,1520,7756,1520,7756,1540xe" filled="true" fillcolor="#000000" stroked="false">
                <v:path arrowok="t"/>
                <v:fill type="solid"/>
              </v:shape>
            </v:group>
            <v:group style="position:absolute;left:7756;top:1540;width:10;height:20" coordorigin="7756,1540" coordsize="10,20">
              <v:shape style="position:absolute;left:7756;top:1540;width:10;height:20" coordorigin="7756,1540" coordsize="10,20" path="m7756,1559l7765,1559,7765,1540,7756,1540,7756,1559xe" filled="true" fillcolor="#000000" stroked="false">
                <v:path arrowok="t"/>
                <v:fill type="solid"/>
              </v:shape>
            </v:group>
            <v:group style="position:absolute;left:7756;top:1559;width:10;height:20" coordorigin="7756,1559" coordsize="10,20">
              <v:shape style="position:absolute;left:7756;top:1559;width:10;height:20" coordorigin="7756,1559" coordsize="10,20" path="m7756,1578l7765,1578,7765,1559,7756,1559,7756,1578xe" filled="true" fillcolor="#000000" stroked="false">
                <v:path arrowok="t"/>
                <v:fill type="solid"/>
              </v:shape>
            </v:group>
            <v:group style="position:absolute;left:7756;top:1578;width:10;height:20" coordorigin="7756,1578" coordsize="10,20">
              <v:shape style="position:absolute;left:7756;top:1578;width:10;height:20" coordorigin="7756,1578" coordsize="10,20" path="m7756,1597l7765,1597,7765,1578,7756,1578,7756,1597xe" filled="true" fillcolor="#000000" stroked="false">
                <v:path arrowok="t"/>
                <v:fill type="solid"/>
              </v:shape>
            </v:group>
            <v:group style="position:absolute;left:7756;top:1597;width:10;height:20" coordorigin="7756,1597" coordsize="10,20">
              <v:shape style="position:absolute;left:7756;top:1597;width:10;height:20" coordorigin="7756,1597" coordsize="10,20" path="m7756,1616l7765,1616,7765,1597,7756,1597,7756,1616xe" filled="true" fillcolor="#000000" stroked="false">
                <v:path arrowok="t"/>
                <v:fill type="solid"/>
              </v:shape>
            </v:group>
            <v:group style="position:absolute;left:7756;top:1616;width:10;height:20" coordorigin="7756,1616" coordsize="10,20">
              <v:shape style="position:absolute;left:7756;top:1616;width:10;height:20" coordorigin="7756,1616" coordsize="10,20" path="m7756,1636l7765,1636,7765,1616,7756,1616,7756,1636xe" filled="true" fillcolor="#000000" stroked="false">
                <v:path arrowok="t"/>
                <v:fill type="solid"/>
              </v:shape>
            </v:group>
            <v:group style="position:absolute;left:7756;top:1636;width:10;height:20" coordorigin="7756,1636" coordsize="10,20">
              <v:shape style="position:absolute;left:7756;top:1636;width:10;height:20" coordorigin="7756,1636" coordsize="10,20" path="m7756,1655l7765,1655,7765,1636,7756,1636,7756,1655xe" filled="true" fillcolor="#000000" stroked="false">
                <v:path arrowok="t"/>
                <v:fill type="solid"/>
              </v:shape>
            </v:group>
            <v:group style="position:absolute;left:7756;top:1655;width:10;height:20" coordorigin="7756,1655" coordsize="10,20">
              <v:shape style="position:absolute;left:7756;top:1655;width:10;height:20" coordorigin="7756,1655" coordsize="10,20" path="m7756,1674l7765,1674,7765,1655,7756,1655,7756,1674xe" filled="true" fillcolor="#000000" stroked="false">
                <v:path arrowok="t"/>
                <v:fill type="solid"/>
              </v:shape>
            </v:group>
            <v:group style="position:absolute;left:7756;top:1674;width:10;height:20" coordorigin="7756,1674" coordsize="10,20">
              <v:shape style="position:absolute;left:7756;top:1674;width:10;height:20" coordorigin="7756,1674" coordsize="10,20" path="m7756,1693l7765,1693,7765,1674,7756,1674,7756,1693xe" filled="true" fillcolor="#000000" stroked="false">
                <v:path arrowok="t"/>
                <v:fill type="solid"/>
              </v:shape>
            </v:group>
            <v:group style="position:absolute;left:7756;top:1693;width:10;height:20" coordorigin="7756,1693" coordsize="10,20">
              <v:shape style="position:absolute;left:7756;top:1693;width:10;height:20" coordorigin="7756,1693" coordsize="10,20" path="m7756,1712l7765,1712,7765,1693,7756,1693,7756,1712xe" filled="true" fillcolor="#000000" stroked="false">
                <v:path arrowok="t"/>
                <v:fill type="solid"/>
              </v:shape>
            </v:group>
            <v:group style="position:absolute;left:7756;top:1712;width:10;height:20" coordorigin="7756,1712" coordsize="10,20">
              <v:shape style="position:absolute;left:7756;top:1712;width:10;height:20" coordorigin="7756,1712" coordsize="10,20" path="m7756,1732l7765,1732,7765,1712,7756,1712,7756,1732xe" filled="true" fillcolor="#000000" stroked="false">
                <v:path arrowok="t"/>
                <v:fill type="solid"/>
              </v:shape>
            </v:group>
            <v:group style="position:absolute;left:7756;top:1732;width:10;height:20" coordorigin="7756,1732" coordsize="10,20">
              <v:shape style="position:absolute;left:7756;top:1732;width:10;height:20" coordorigin="7756,1732" coordsize="10,20" path="m7756,1751l7765,1751,7765,1732,7756,1732,7756,1751xe" filled="true" fillcolor="#000000" stroked="false">
                <v:path arrowok="t"/>
                <v:fill type="solid"/>
              </v:shape>
            </v:group>
            <v:group style="position:absolute;left:7756;top:1751;width:10;height:20" coordorigin="7756,1751" coordsize="10,20">
              <v:shape style="position:absolute;left:7756;top:1751;width:10;height:20" coordorigin="7756,1751" coordsize="10,20" path="m7756,1770l7765,1770,7765,1751,7756,1751,7756,1770xe" filled="true" fillcolor="#000000" stroked="false">
                <v:path arrowok="t"/>
                <v:fill type="solid"/>
              </v:shape>
            </v:group>
            <v:group style="position:absolute;left:7756;top:1770;width:10;height:20" coordorigin="7756,1770" coordsize="10,20">
              <v:shape style="position:absolute;left:7756;top:1770;width:10;height:20" coordorigin="7756,1770" coordsize="10,20" path="m7756,1789l7765,1789,7765,1770,7756,1770,7756,1789xe" filled="true" fillcolor="#000000" stroked="false">
                <v:path arrowok="t"/>
                <v:fill type="solid"/>
              </v:shape>
            </v:group>
            <v:group style="position:absolute;left:7756;top:1789;width:10;height:20" coordorigin="7756,1789" coordsize="10,20">
              <v:shape style="position:absolute;left:7756;top:1789;width:10;height:20" coordorigin="7756,1789" coordsize="10,20" path="m7756,1808l7765,1808,7765,1789,7756,1789,7756,1808xe" filled="true" fillcolor="#000000" stroked="false">
                <v:path arrowok="t"/>
                <v:fill type="solid"/>
              </v:shape>
            </v:group>
            <v:group style="position:absolute;left:7756;top:1808;width:10;height:20" coordorigin="7756,1808" coordsize="10,20">
              <v:shape style="position:absolute;left:7756;top:1808;width:10;height:20" coordorigin="7756,1808" coordsize="10,20" path="m7756,1828l7765,1828,7765,1808,7756,1808,7756,1828xe" filled="true" fillcolor="#000000" stroked="false">
                <v:path arrowok="t"/>
                <v:fill type="solid"/>
              </v:shape>
            </v:group>
            <v:group style="position:absolute;left:7756;top:1828;width:10;height:20" coordorigin="7756,1828" coordsize="10,20">
              <v:shape style="position:absolute;left:7756;top:1828;width:10;height:20" coordorigin="7756,1828" coordsize="10,20" path="m7756,1847l7765,1847,7765,1828,7756,1828,7756,1847xe" filled="true" fillcolor="#000000" stroked="false">
                <v:path arrowok="t"/>
                <v:fill type="solid"/>
              </v:shape>
            </v:group>
            <v:group style="position:absolute;left:7756;top:1847;width:10;height:20" coordorigin="7756,1847" coordsize="10,20">
              <v:shape style="position:absolute;left:7756;top:1847;width:10;height:20" coordorigin="7756,1847" coordsize="10,20" path="m7756,1866l7765,1866,7765,1847,7756,1847,7756,1866xe" filled="true" fillcolor="#000000" stroked="false">
                <v:path arrowok="t"/>
                <v:fill type="solid"/>
              </v:shape>
            </v:group>
            <v:group style="position:absolute;left:7756;top:1866;width:10;height:20" coordorigin="7756,1866" coordsize="10,20">
              <v:shape style="position:absolute;left:7756;top:1866;width:10;height:20" coordorigin="7756,1866" coordsize="10,20" path="m7756,1885l7765,1885,7765,1866,7756,1866,7756,1885xe" filled="true" fillcolor="#000000" stroked="false">
                <v:path arrowok="t"/>
                <v:fill type="solid"/>
              </v:shape>
            </v:group>
            <v:group style="position:absolute;left:7756;top:1885;width:10;height:20" coordorigin="7756,1885" coordsize="10,20">
              <v:shape style="position:absolute;left:7756;top:1885;width:10;height:20" coordorigin="7756,1885" coordsize="10,20" path="m7756,1904l7765,1904,7765,1885,7756,1885,7756,1904xe" filled="true" fillcolor="#000000" stroked="false">
                <v:path arrowok="t"/>
                <v:fill type="solid"/>
              </v:shape>
            </v:group>
            <v:group style="position:absolute;left:7756;top:1904;width:10;height:20" coordorigin="7756,1904" coordsize="10,20">
              <v:shape style="position:absolute;left:7756;top:1904;width:10;height:20" coordorigin="7756,1904" coordsize="10,20" path="m7756,1924l7765,1924,7765,1904,7756,1904,7756,1924xe" filled="true" fillcolor="#000000" stroked="false">
                <v:path arrowok="t"/>
                <v:fill type="solid"/>
              </v:shape>
            </v:group>
            <v:group style="position:absolute;left:7756;top:1924;width:10;height:20" coordorigin="7756,1924" coordsize="10,20">
              <v:shape style="position:absolute;left:7756;top:1924;width:10;height:20" coordorigin="7756,1924" coordsize="10,20" path="m7756,1943l7765,1943,7765,1924,7756,1924,7756,1943xe" filled="true" fillcolor="#000000" stroked="false">
                <v:path arrowok="t"/>
                <v:fill type="solid"/>
              </v:shape>
            </v:group>
            <v:group style="position:absolute;left:7756;top:1943;width:10;height:20" coordorigin="7756,1943" coordsize="10,20">
              <v:shape style="position:absolute;left:7756;top:1943;width:10;height:20" coordorigin="7756,1943" coordsize="10,20" path="m7756,1962l7765,1962,7765,1943,7756,1943,7756,1962xe" filled="true" fillcolor="#000000" stroked="false">
                <v:path arrowok="t"/>
                <v:fill type="solid"/>
              </v:shape>
            </v:group>
            <v:group style="position:absolute;left:7756;top:1962;width:10;height:20" coordorigin="7756,1962" coordsize="10,20">
              <v:shape style="position:absolute;left:7756;top:1962;width:10;height:20" coordorigin="7756,1962" coordsize="10,20" path="m7756,1981l7765,1981,7765,1962,7756,1962,7756,1981xe" filled="true" fillcolor="#000000" stroked="false">
                <v:path arrowok="t"/>
                <v:fill type="solid"/>
              </v:shape>
            </v:group>
            <v:group style="position:absolute;left:7756;top:1981;width:10;height:20" coordorigin="7756,1981" coordsize="10,20">
              <v:shape style="position:absolute;left:7756;top:1981;width:10;height:20" coordorigin="7756,1981" coordsize="10,20" path="m7756,2000l7765,2000,7765,1981,7756,1981,7756,2000xe" filled="true" fillcolor="#000000" stroked="false">
                <v:path arrowok="t"/>
                <v:fill type="solid"/>
              </v:shape>
            </v:group>
            <v:group style="position:absolute;left:7756;top:2000;width:10;height:20" coordorigin="7756,2000" coordsize="10,20">
              <v:shape style="position:absolute;left:7756;top:2000;width:10;height:20" coordorigin="7756,2000" coordsize="10,20" path="m7756,2020l7765,2020,7765,2000,7756,2000,7756,2020xe" filled="true" fillcolor="#000000" stroked="false">
                <v:path arrowok="t"/>
                <v:fill type="solid"/>
              </v:shape>
            </v:group>
            <v:group style="position:absolute;left:7756;top:2020;width:10;height:20" coordorigin="7756,2020" coordsize="10,20">
              <v:shape style="position:absolute;left:7756;top:2020;width:10;height:20" coordorigin="7756,2020" coordsize="10,20" path="m7756,2039l7765,2039,7765,2020,7756,2020,7756,2039xe" filled="true" fillcolor="#000000" stroked="false">
                <v:path arrowok="t"/>
                <v:fill type="solid"/>
              </v:shape>
            </v:group>
            <v:group style="position:absolute;left:7756;top:2039;width:10;height:20" coordorigin="7756,2039" coordsize="10,20">
              <v:shape style="position:absolute;left:7756;top:2039;width:10;height:20" coordorigin="7756,2039" coordsize="10,20" path="m7756,2058l7765,2058,7765,2039,7756,2039,7756,2058xe" filled="true" fillcolor="#000000" stroked="false">
                <v:path arrowok="t"/>
                <v:fill type="solid"/>
              </v:shape>
            </v:group>
            <v:group style="position:absolute;left:7756;top:2058;width:10;height:20" coordorigin="7756,2058" coordsize="10,20">
              <v:shape style="position:absolute;left:7756;top:2058;width:10;height:20" coordorigin="7756,2058" coordsize="10,20" path="m7756,2077l7765,2077,7765,2058,7756,2058,7756,2077xe" filled="true" fillcolor="#000000" stroked="false">
                <v:path arrowok="t"/>
                <v:fill type="solid"/>
              </v:shape>
            </v:group>
            <v:group style="position:absolute;left:7756;top:2077;width:10;height:20" coordorigin="7756,2077" coordsize="10,20">
              <v:shape style="position:absolute;left:7756;top:2077;width:10;height:20" coordorigin="7756,2077" coordsize="10,20" path="m7756,2096l7765,2096,7765,2077,7756,2077,7756,2096xe" filled="true" fillcolor="#000000" stroked="false">
                <v:path arrowok="t"/>
                <v:fill type="solid"/>
              </v:shape>
            </v:group>
            <v:group style="position:absolute;left:7756;top:2096;width:10;height:20" coordorigin="7756,2096" coordsize="10,20">
              <v:shape style="position:absolute;left:7756;top:2096;width:10;height:20" coordorigin="7756,2096" coordsize="10,20" path="m7756,2116l7765,2116,7765,2096,7756,2096,7756,2116xe" filled="true" fillcolor="#000000" stroked="false">
                <v:path arrowok="t"/>
                <v:fill type="solid"/>
              </v:shape>
            </v:group>
            <v:group style="position:absolute;left:7756;top:2116;width:10;height:20" coordorigin="7756,2116" coordsize="10,20">
              <v:shape style="position:absolute;left:7756;top:2116;width:10;height:20" coordorigin="7756,2116" coordsize="10,20" path="m7756,2135l7765,2135,7765,2116,7756,2116,7756,2135xe" filled="true" fillcolor="#000000" stroked="false">
                <v:path arrowok="t"/>
                <v:fill type="solid"/>
              </v:shape>
            </v:group>
            <v:group style="position:absolute;left:7756;top:2135;width:10;height:20" coordorigin="7756,2135" coordsize="10,20">
              <v:shape style="position:absolute;left:7756;top:2135;width:10;height:20" coordorigin="7756,2135" coordsize="10,20" path="m7756,2154l7765,2154,7765,2135,7756,2135,7756,2154xe" filled="true" fillcolor="#000000" stroked="false">
                <v:path arrowok="t"/>
                <v:fill type="solid"/>
              </v:shape>
            </v:group>
            <v:group style="position:absolute;left:7756;top:2154;width:10;height:20" coordorigin="7756,2154" coordsize="10,20">
              <v:shape style="position:absolute;left:7756;top:2154;width:10;height:20" coordorigin="7756,2154" coordsize="10,20" path="m7756,2173l7765,2173,7765,2154,7756,2154,7756,2173xe" filled="true" fillcolor="#000000" stroked="false">
                <v:path arrowok="t"/>
                <v:fill type="solid"/>
              </v:shape>
            </v:group>
            <v:group style="position:absolute;left:7756;top:2173;width:10;height:20" coordorigin="7756,2173" coordsize="10,20">
              <v:shape style="position:absolute;left:7756;top:2173;width:10;height:20" coordorigin="7756,2173" coordsize="10,20" path="m7756,2192l7765,2192,7765,2173,7756,2173,7756,2192xe" filled="true" fillcolor="#000000" stroked="false">
                <v:path arrowok="t"/>
                <v:fill type="solid"/>
              </v:shape>
            </v:group>
            <v:group style="position:absolute;left:7756;top:2192;width:10;height:20" coordorigin="7756,2192" coordsize="10,20">
              <v:shape style="position:absolute;left:7756;top:2192;width:10;height:20" coordorigin="7756,2192" coordsize="10,20" path="m7756,2212l7765,2212,7765,2192,7756,2192,7756,2212xe" filled="true" fillcolor="#000000" stroked="false">
                <v:path arrowok="t"/>
                <v:fill type="solid"/>
              </v:shape>
            </v:group>
            <v:group style="position:absolute;left:7756;top:2212;width:10;height:20" coordorigin="7756,2212" coordsize="10,20">
              <v:shape style="position:absolute;left:7756;top:2212;width:10;height:20" coordorigin="7756,2212" coordsize="10,20" path="m7756,2231l7765,2231,7765,2212,7756,2212,7756,2231xe" filled="true" fillcolor="#000000" stroked="false">
                <v:path arrowok="t"/>
                <v:fill type="solid"/>
              </v:shape>
            </v:group>
            <v:group style="position:absolute;left:7756;top:2231;width:10;height:20" coordorigin="7756,2231" coordsize="10,20">
              <v:shape style="position:absolute;left:7756;top:2231;width:10;height:20" coordorigin="7756,2231" coordsize="10,20" path="m7756,2250l7765,2250,7765,2231,7756,2231,7756,2250xe" filled="true" fillcolor="#000000" stroked="false">
                <v:path arrowok="t"/>
                <v:fill type="solid"/>
              </v:shape>
            </v:group>
            <v:group style="position:absolute;left:7756;top:2250;width:10;height:20" coordorigin="7756,2250" coordsize="10,20">
              <v:shape style="position:absolute;left:7756;top:2250;width:10;height:20" coordorigin="7756,2250" coordsize="10,20" path="m7756,2269l7765,2269,7765,2250,7756,2250,7756,2269xe" filled="true" fillcolor="#000000" stroked="false">
                <v:path arrowok="t"/>
                <v:fill type="solid"/>
              </v:shape>
            </v:group>
            <v:group style="position:absolute;left:7756;top:2269;width:10;height:20" coordorigin="7756,2269" coordsize="10,20">
              <v:shape style="position:absolute;left:7756;top:2269;width:10;height:20" coordorigin="7756,2269" coordsize="10,20" path="m7756,2288l7765,2288,7765,2269,7756,2269,7756,2288xe" filled="true" fillcolor="#000000" stroked="false">
                <v:path arrowok="t"/>
                <v:fill type="solid"/>
              </v:shape>
            </v:group>
            <v:group style="position:absolute;left:7756;top:2288;width:10;height:20" coordorigin="7756,2288" coordsize="10,20">
              <v:shape style="position:absolute;left:7756;top:2288;width:10;height:20" coordorigin="7756,2288" coordsize="10,20" path="m7756,2308l7765,2308,7765,2288,7756,2288,7756,2308xe" filled="true" fillcolor="#000000" stroked="false">
                <v:path arrowok="t"/>
                <v:fill type="solid"/>
              </v:shape>
            </v:group>
            <v:group style="position:absolute;left:7756;top:2308;width:10;height:20" coordorigin="7756,2308" coordsize="10,20">
              <v:shape style="position:absolute;left:7756;top:2308;width:10;height:20" coordorigin="7756,2308" coordsize="10,20" path="m7756,2327l7765,2327,7765,2308,7756,2308,7756,2327xe" filled="true" fillcolor="#000000" stroked="false">
                <v:path arrowok="t"/>
                <v:fill type="solid"/>
              </v:shape>
            </v:group>
            <v:group style="position:absolute;left:7756;top:2327;width:10;height:20" coordorigin="7756,2327" coordsize="10,20">
              <v:shape style="position:absolute;left:7756;top:2327;width:10;height:20" coordorigin="7756,2327" coordsize="10,20" path="m7756,2346l7765,2346,7765,2327,7756,2327,7756,2346xe" filled="true" fillcolor="#000000" stroked="false">
                <v:path arrowok="t"/>
                <v:fill type="solid"/>
              </v:shape>
            </v:group>
            <v:group style="position:absolute;left:7756;top:2346;width:10;height:20" coordorigin="7756,2346" coordsize="10,20">
              <v:shape style="position:absolute;left:7756;top:2346;width:10;height:20" coordorigin="7756,2346" coordsize="10,20" path="m7756,2365l7765,2365,7765,2346,7756,2346,7756,2365xe" filled="true" fillcolor="#000000" stroked="false">
                <v:path arrowok="t"/>
                <v:fill type="solid"/>
              </v:shape>
            </v:group>
            <v:group style="position:absolute;left:7756;top:2365;width:10;height:20" coordorigin="7756,2365" coordsize="10,20">
              <v:shape style="position:absolute;left:7756;top:2365;width:10;height:20" coordorigin="7756,2365" coordsize="10,20" path="m7756,2384l7765,2384,7765,2365,7756,2365,7756,2384xe" filled="true" fillcolor="#000000" stroked="false">
                <v:path arrowok="t"/>
                <v:fill type="solid"/>
              </v:shape>
            </v:group>
            <v:group style="position:absolute;left:7756;top:2384;width:10;height:20" coordorigin="7756,2384" coordsize="10,20">
              <v:shape style="position:absolute;left:7756;top:2384;width:10;height:20" coordorigin="7756,2384" coordsize="10,20" path="m7756,2404l7765,2404,7765,2384,7756,2384,7756,2404xe" filled="true" fillcolor="#000000" stroked="false">
                <v:path arrowok="t"/>
                <v:fill type="solid"/>
              </v:shape>
            </v:group>
            <v:group style="position:absolute;left:7756;top:2404;width:10;height:20" coordorigin="7756,2404" coordsize="10,20">
              <v:shape style="position:absolute;left:7756;top:2404;width:10;height:20" coordorigin="7756,2404" coordsize="10,20" path="m7756,2423l7765,2423,7765,2404,7756,2404,7756,2423xe" filled="true" fillcolor="#000000" stroked="false">
                <v:path arrowok="t"/>
                <v:fill type="solid"/>
              </v:shape>
            </v:group>
            <v:group style="position:absolute;left:7756;top:2423;width:10;height:20" coordorigin="7756,2423" coordsize="10,20">
              <v:shape style="position:absolute;left:7756;top:2423;width:10;height:20" coordorigin="7756,2423" coordsize="10,20" path="m7756,2442l7765,2442,7765,2423,7756,2423,7756,2442xe" filled="true" fillcolor="#000000" stroked="false">
                <v:path arrowok="t"/>
                <v:fill type="solid"/>
              </v:shape>
            </v:group>
            <v:group style="position:absolute;left:8601;top:445;width:10;height:20" coordorigin="8601,445" coordsize="10,20">
              <v:shape style="position:absolute;left:8601;top:445;width:10;height:20" coordorigin="8601,445" coordsize="10,20" path="m8601,464l8610,464,8610,445,8601,445,8601,464xe" filled="true" fillcolor="#000000" stroked="false">
                <v:path arrowok="t"/>
                <v:fill type="solid"/>
              </v:shape>
            </v:group>
            <v:group style="position:absolute;left:8601;top:464;width:10;height:20" coordorigin="8601,464" coordsize="10,20">
              <v:shape style="position:absolute;left:8601;top:464;width:10;height:20" coordorigin="8601,464" coordsize="10,20" path="m8601,484l8610,484,8610,464,8601,464,8601,484xe" filled="true" fillcolor="#000000" stroked="false">
                <v:path arrowok="t"/>
                <v:fill type="solid"/>
              </v:shape>
            </v:group>
            <v:group style="position:absolute;left:8601;top:484;width:10;height:20" coordorigin="8601,484" coordsize="10,20">
              <v:shape style="position:absolute;left:8601;top:484;width:10;height:20" coordorigin="8601,484" coordsize="10,20" path="m8601,503l8610,503,8610,484,8601,484,8601,503xe" filled="true" fillcolor="#000000" stroked="false">
                <v:path arrowok="t"/>
                <v:fill type="solid"/>
              </v:shape>
            </v:group>
            <v:group style="position:absolute;left:8601;top:503;width:10;height:20" coordorigin="8601,503" coordsize="10,20">
              <v:shape style="position:absolute;left:8601;top:503;width:10;height:20" coordorigin="8601,503" coordsize="10,20" path="m8601,522l8610,522,8610,503,8601,503,8601,522xe" filled="true" fillcolor="#000000" stroked="false">
                <v:path arrowok="t"/>
                <v:fill type="solid"/>
              </v:shape>
            </v:group>
            <v:group style="position:absolute;left:8601;top:522;width:10;height:20" coordorigin="8601,522" coordsize="10,20">
              <v:shape style="position:absolute;left:8601;top:522;width:10;height:20" coordorigin="8601,522" coordsize="10,20" path="m8601,541l8610,541,8610,522,8601,522,8601,541xe" filled="true" fillcolor="#000000" stroked="false">
                <v:path arrowok="t"/>
                <v:fill type="solid"/>
              </v:shape>
            </v:group>
            <v:group style="position:absolute;left:8601;top:541;width:10;height:20" coordorigin="8601,541" coordsize="10,20">
              <v:shape style="position:absolute;left:8601;top:541;width:10;height:20" coordorigin="8601,541" coordsize="10,20" path="m8601,560l8610,560,8610,541,8601,541,8601,560xe" filled="true" fillcolor="#000000" stroked="false">
                <v:path arrowok="t"/>
                <v:fill type="solid"/>
              </v:shape>
            </v:group>
            <v:group style="position:absolute;left:8601;top:560;width:10;height:20" coordorigin="8601,560" coordsize="10,20">
              <v:shape style="position:absolute;left:8601;top:560;width:10;height:20" coordorigin="8601,560" coordsize="10,20" path="m8601,580l8610,580,8610,560,8601,560,8601,580xe" filled="true" fillcolor="#000000" stroked="false">
                <v:path arrowok="t"/>
                <v:fill type="solid"/>
              </v:shape>
            </v:group>
            <v:group style="position:absolute;left:8601;top:580;width:10;height:20" coordorigin="8601,580" coordsize="10,20">
              <v:shape style="position:absolute;left:8601;top:580;width:10;height:20" coordorigin="8601,580" coordsize="10,20" path="m8601,599l8610,599,8610,580,8601,580,8601,599xe" filled="true" fillcolor="#000000" stroked="false">
                <v:path arrowok="t"/>
                <v:fill type="solid"/>
              </v:shape>
            </v:group>
            <v:group style="position:absolute;left:8601;top:599;width:10;height:20" coordorigin="8601,599" coordsize="10,20">
              <v:shape style="position:absolute;left:8601;top:599;width:10;height:20" coordorigin="8601,599" coordsize="10,20" path="m8601,618l8610,618,8610,599,8601,599,8601,618xe" filled="true" fillcolor="#000000" stroked="false">
                <v:path arrowok="t"/>
                <v:fill type="solid"/>
              </v:shape>
            </v:group>
            <v:group style="position:absolute;left:8601;top:618;width:10;height:20" coordorigin="8601,618" coordsize="10,20">
              <v:shape style="position:absolute;left:8601;top:618;width:10;height:20" coordorigin="8601,618" coordsize="10,20" path="m8601,637l8610,637,8610,618,8601,618,8601,637xe" filled="true" fillcolor="#000000" stroked="false">
                <v:path arrowok="t"/>
                <v:fill type="solid"/>
              </v:shape>
            </v:group>
            <v:group style="position:absolute;left:8601;top:637;width:10;height:20" coordorigin="8601,637" coordsize="10,20">
              <v:shape style="position:absolute;left:8601;top:637;width:10;height:20" coordorigin="8601,637" coordsize="10,20" path="m8601,656l8610,656,8610,637,8601,637,8601,656xe" filled="true" fillcolor="#000000" stroked="false">
                <v:path arrowok="t"/>
                <v:fill type="solid"/>
              </v:shape>
            </v:group>
            <v:group style="position:absolute;left:8601;top:656;width:10;height:20" coordorigin="8601,656" coordsize="10,20">
              <v:shape style="position:absolute;left:8601;top:656;width:10;height:20" coordorigin="8601,656" coordsize="10,20" path="m8601,676l8610,676,8610,656,8601,656,8601,676xe" filled="true" fillcolor="#000000" stroked="false">
                <v:path arrowok="t"/>
                <v:fill type="solid"/>
              </v:shape>
            </v:group>
            <v:group style="position:absolute;left:8601;top:676;width:10;height:20" coordorigin="8601,676" coordsize="10,20">
              <v:shape style="position:absolute;left:8601;top:676;width:10;height:20" coordorigin="8601,676" coordsize="10,20" path="m8601,695l8610,695,8610,676,8601,676,8601,695xe" filled="true" fillcolor="#000000" stroked="false">
                <v:path arrowok="t"/>
                <v:fill type="solid"/>
              </v:shape>
            </v:group>
            <v:group style="position:absolute;left:8601;top:695;width:10;height:20" coordorigin="8601,695" coordsize="10,20">
              <v:shape style="position:absolute;left:8601;top:695;width:10;height:20" coordorigin="8601,695" coordsize="10,20" path="m8601,714l8610,714,8610,695,8601,695,8601,714xe" filled="true" fillcolor="#000000" stroked="false">
                <v:path arrowok="t"/>
                <v:fill type="solid"/>
              </v:shape>
            </v:group>
            <v:group style="position:absolute;left:8601;top:714;width:10;height:20" coordorigin="8601,714" coordsize="10,20">
              <v:shape style="position:absolute;left:8601;top:714;width:10;height:20" coordorigin="8601,714" coordsize="10,20" path="m8601,733l8610,733,8610,714,8601,714,8601,733xe" filled="true" fillcolor="#000000" stroked="false">
                <v:path arrowok="t"/>
                <v:fill type="solid"/>
              </v:shape>
            </v:group>
            <v:group style="position:absolute;left:8601;top:733;width:10;height:20" coordorigin="8601,733" coordsize="10,20">
              <v:shape style="position:absolute;left:8601;top:733;width:10;height:20" coordorigin="8601,733" coordsize="10,20" path="m8601,752l8610,752,8610,733,8601,733,8601,752xe" filled="true" fillcolor="#000000" stroked="false">
                <v:path arrowok="t"/>
                <v:fill type="solid"/>
              </v:shape>
            </v:group>
            <v:group style="position:absolute;left:8601;top:752;width:10;height:20" coordorigin="8601,752" coordsize="10,20">
              <v:shape style="position:absolute;left:8601;top:752;width:10;height:20" coordorigin="8601,752" coordsize="10,20" path="m8601,772l8610,772,8610,752,8601,752,8601,772xe" filled="true" fillcolor="#000000" stroked="false">
                <v:path arrowok="t"/>
                <v:fill type="solid"/>
              </v:shape>
            </v:group>
            <v:group style="position:absolute;left:8601;top:772;width:10;height:20" coordorigin="8601,772" coordsize="10,20">
              <v:shape style="position:absolute;left:8601;top:772;width:10;height:20" coordorigin="8601,772" coordsize="10,20" path="m8601,791l8610,791,8610,772,8601,772,8601,791xe" filled="true" fillcolor="#000000" stroked="false">
                <v:path arrowok="t"/>
                <v:fill type="solid"/>
              </v:shape>
            </v:group>
            <v:group style="position:absolute;left:8601;top:791;width:10;height:20" coordorigin="8601,791" coordsize="10,20">
              <v:shape style="position:absolute;left:8601;top:791;width:10;height:20" coordorigin="8601,791" coordsize="10,20" path="m8601,810l8610,810,8610,791,8601,791,8601,810xe" filled="true" fillcolor="#000000" stroked="false">
                <v:path arrowok="t"/>
                <v:fill type="solid"/>
              </v:shape>
            </v:group>
            <v:group style="position:absolute;left:8601;top:810;width:10;height:20" coordorigin="8601,810" coordsize="10,20">
              <v:shape style="position:absolute;left:8601;top:810;width:10;height:20" coordorigin="8601,810" coordsize="10,20" path="m8601,829l8610,829,8610,810,8601,810,8601,829xe" filled="true" fillcolor="#000000" stroked="false">
                <v:path arrowok="t"/>
                <v:fill type="solid"/>
              </v:shape>
            </v:group>
            <v:group style="position:absolute;left:8601;top:829;width:10;height:20" coordorigin="8601,829" coordsize="10,20">
              <v:shape style="position:absolute;left:8601;top:829;width:10;height:20" coordorigin="8601,829" coordsize="10,20" path="m8601,848l8610,848,8610,829,8601,829,8601,848xe" filled="true" fillcolor="#000000" stroked="false">
                <v:path arrowok="t"/>
                <v:fill type="solid"/>
              </v:shape>
            </v:group>
            <v:group style="position:absolute;left:8601;top:848;width:10;height:20" coordorigin="8601,848" coordsize="10,20">
              <v:shape style="position:absolute;left:8601;top:848;width:10;height:20" coordorigin="8601,848" coordsize="10,20" path="m8601,868l8610,868,8610,848,8601,848,8601,868xe" filled="true" fillcolor="#000000" stroked="false">
                <v:path arrowok="t"/>
                <v:fill type="solid"/>
              </v:shape>
            </v:group>
            <v:group style="position:absolute;left:8601;top:868;width:10;height:20" coordorigin="8601,868" coordsize="10,20">
              <v:shape style="position:absolute;left:8601;top:868;width:10;height:20" coordorigin="8601,868" coordsize="10,20" path="m8601,887l8610,887,8610,868,8601,868,8601,887xe" filled="true" fillcolor="#000000" stroked="false">
                <v:path arrowok="t"/>
                <v:fill type="solid"/>
              </v:shape>
            </v:group>
            <v:group style="position:absolute;left:8601;top:887;width:10;height:20" coordorigin="8601,887" coordsize="10,20">
              <v:shape style="position:absolute;left:8601;top:887;width:10;height:20" coordorigin="8601,887" coordsize="10,20" path="m8601,906l8610,906,8610,887,8601,887,8601,906xe" filled="true" fillcolor="#000000" stroked="false">
                <v:path arrowok="t"/>
                <v:fill type="solid"/>
              </v:shape>
            </v:group>
            <v:group style="position:absolute;left:8601;top:906;width:10;height:20" coordorigin="8601,906" coordsize="10,20">
              <v:shape style="position:absolute;left:8601;top:906;width:10;height:20" coordorigin="8601,906" coordsize="10,20" path="m8601,925l8610,925,8610,906,8601,906,8601,925xe" filled="true" fillcolor="#000000" stroked="false">
                <v:path arrowok="t"/>
                <v:fill type="solid"/>
              </v:shape>
            </v:group>
            <v:group style="position:absolute;left:8601;top:925;width:10;height:20" coordorigin="8601,925" coordsize="10,20">
              <v:shape style="position:absolute;left:8601;top:925;width:10;height:20" coordorigin="8601,925" coordsize="10,20" path="m8601,944l8610,944,8610,925,8601,925,8601,944xe" filled="true" fillcolor="#000000" stroked="false">
                <v:path arrowok="t"/>
                <v:fill type="solid"/>
              </v:shape>
            </v:group>
            <v:group style="position:absolute;left:8601;top:944;width:10;height:20" coordorigin="8601,944" coordsize="10,20">
              <v:shape style="position:absolute;left:8601;top:944;width:10;height:20" coordorigin="8601,944" coordsize="10,20" path="m8601,964l8610,964,8610,944,8601,944,8601,964xe" filled="true" fillcolor="#000000" stroked="false">
                <v:path arrowok="t"/>
                <v:fill type="solid"/>
              </v:shape>
            </v:group>
            <v:group style="position:absolute;left:8601;top:964;width:10;height:20" coordorigin="8601,964" coordsize="10,20">
              <v:shape style="position:absolute;left:8601;top:964;width:10;height:20" coordorigin="8601,964" coordsize="10,20" path="m8601,983l8610,983,8610,964,8601,964,8601,983xe" filled="true" fillcolor="#000000" stroked="false">
                <v:path arrowok="t"/>
                <v:fill type="solid"/>
              </v:shape>
            </v:group>
            <v:group style="position:absolute;left:8601;top:983;width:10;height:20" coordorigin="8601,983" coordsize="10,20">
              <v:shape style="position:absolute;left:8601;top:983;width:10;height:20" coordorigin="8601,983" coordsize="10,20" path="m8601,1002l8610,1002,8610,983,8601,983,8601,1002xe" filled="true" fillcolor="#000000" stroked="false">
                <v:path arrowok="t"/>
                <v:fill type="solid"/>
              </v:shape>
            </v:group>
            <v:group style="position:absolute;left:8601;top:1002;width:10;height:20" coordorigin="8601,1002" coordsize="10,20">
              <v:shape style="position:absolute;left:8601;top:1002;width:10;height:20" coordorigin="8601,1002" coordsize="10,20" path="m8601,1021l8610,1021,8610,1002,8601,1002,8601,1021xe" filled="true" fillcolor="#000000" stroked="false">
                <v:path arrowok="t"/>
                <v:fill type="solid"/>
              </v:shape>
            </v:group>
            <v:group style="position:absolute;left:8601;top:1021;width:10;height:20" coordorigin="8601,1021" coordsize="10,20">
              <v:shape style="position:absolute;left:8601;top:1021;width:10;height:20" coordorigin="8601,1021" coordsize="10,20" path="m8601,1040l8610,1040,8610,1021,8601,1021,8601,1040xe" filled="true" fillcolor="#000000" stroked="false">
                <v:path arrowok="t"/>
                <v:fill type="solid"/>
              </v:shape>
            </v:group>
            <v:group style="position:absolute;left:8601;top:1040;width:10;height:20" coordorigin="8601,1040" coordsize="10,20">
              <v:shape style="position:absolute;left:8601;top:1040;width:10;height:20" coordorigin="8601,1040" coordsize="10,20" path="m8601,1060l8610,1060,8610,1040,8601,1040,8601,1060xe" filled="true" fillcolor="#000000" stroked="false">
                <v:path arrowok="t"/>
                <v:fill type="solid"/>
              </v:shape>
            </v:group>
            <v:group style="position:absolute;left:8601;top:1060;width:10;height:20" coordorigin="8601,1060" coordsize="10,20">
              <v:shape style="position:absolute;left:8601;top:1060;width:10;height:20" coordorigin="8601,1060" coordsize="10,20" path="m8601,1079l8610,1079,8610,1060,8601,1060,8601,1079xe" filled="true" fillcolor="#000000" stroked="false">
                <v:path arrowok="t"/>
                <v:fill type="solid"/>
              </v:shape>
            </v:group>
            <v:group style="position:absolute;left:8601;top:1079;width:10;height:20" coordorigin="8601,1079" coordsize="10,20">
              <v:shape style="position:absolute;left:8601;top:1079;width:10;height:20" coordorigin="8601,1079" coordsize="10,20" path="m8601,1098l8610,1098,8610,1079,8601,1079,8601,1098xe" filled="true" fillcolor="#000000" stroked="false">
                <v:path arrowok="t"/>
                <v:fill type="solid"/>
              </v:shape>
            </v:group>
            <v:group style="position:absolute;left:8601;top:1098;width:10;height:20" coordorigin="8601,1098" coordsize="10,20">
              <v:shape style="position:absolute;left:8601;top:1098;width:10;height:20" coordorigin="8601,1098" coordsize="10,20" path="m8601,1117l8610,1117,8610,1098,8601,1098,8601,1117xe" filled="true" fillcolor="#000000" stroked="false">
                <v:path arrowok="t"/>
                <v:fill type="solid"/>
              </v:shape>
            </v:group>
            <v:group style="position:absolute;left:8601;top:1117;width:10;height:20" coordorigin="8601,1117" coordsize="10,20">
              <v:shape style="position:absolute;left:8601;top:1117;width:10;height:20" coordorigin="8601,1117" coordsize="10,20" path="m8601,1136l8610,1136,8610,1117,8601,1117,8601,1136xe" filled="true" fillcolor="#000000" stroked="false">
                <v:path arrowok="t"/>
                <v:fill type="solid"/>
              </v:shape>
            </v:group>
            <v:group style="position:absolute;left:8601;top:1136;width:10;height:20" coordorigin="8601,1136" coordsize="10,20">
              <v:shape style="position:absolute;left:8601;top:1136;width:10;height:20" coordorigin="8601,1136" coordsize="10,20" path="m8601,1156l8610,1156,8610,1136,8601,1136,8601,1156xe" filled="true" fillcolor="#000000" stroked="false">
                <v:path arrowok="t"/>
                <v:fill type="solid"/>
              </v:shape>
            </v:group>
            <v:group style="position:absolute;left:8601;top:1156;width:10;height:20" coordorigin="8601,1156" coordsize="10,20">
              <v:shape style="position:absolute;left:8601;top:1156;width:10;height:20" coordorigin="8601,1156" coordsize="10,20" path="m8601,1175l8610,1175,8610,1156,8601,1156,8601,1175xe" filled="true" fillcolor="#000000" stroked="false">
                <v:path arrowok="t"/>
                <v:fill type="solid"/>
              </v:shape>
            </v:group>
            <v:group style="position:absolute;left:8601;top:1175;width:10;height:20" coordorigin="8601,1175" coordsize="10,20">
              <v:shape style="position:absolute;left:8601;top:1175;width:10;height:20" coordorigin="8601,1175" coordsize="10,20" path="m8601,1194l8610,1194,8610,1175,8601,1175,8601,1194xe" filled="true" fillcolor="#000000" stroked="false">
                <v:path arrowok="t"/>
                <v:fill type="solid"/>
              </v:shape>
            </v:group>
            <v:group style="position:absolute;left:8601;top:1194;width:10;height:20" coordorigin="8601,1194" coordsize="10,20">
              <v:shape style="position:absolute;left:8601;top:1194;width:10;height:20" coordorigin="8601,1194" coordsize="10,20" path="m8601,1213l8610,1213,8610,1194,8601,1194,8601,1213xe" filled="true" fillcolor="#000000" stroked="false">
                <v:path arrowok="t"/>
                <v:fill type="solid"/>
              </v:shape>
            </v:group>
            <v:group style="position:absolute;left:8601;top:1213;width:10;height:20" coordorigin="8601,1213" coordsize="10,20">
              <v:shape style="position:absolute;left:8601;top:1213;width:10;height:20" coordorigin="8601,1213" coordsize="10,20" path="m8601,1232l8610,1232,8610,1213,8601,1213,8601,1232xe" filled="true" fillcolor="#000000" stroked="false">
                <v:path arrowok="t"/>
                <v:fill type="solid"/>
              </v:shape>
            </v:group>
            <v:group style="position:absolute;left:8601;top:1232;width:10;height:20" coordorigin="8601,1232" coordsize="10,20">
              <v:shape style="position:absolute;left:8601;top:1232;width:10;height:20" coordorigin="8601,1232" coordsize="10,20" path="m8601,1252l8610,1252,8610,1232,8601,1232,8601,1252xe" filled="true" fillcolor="#000000" stroked="false">
                <v:path arrowok="t"/>
                <v:fill type="solid"/>
              </v:shape>
            </v:group>
            <v:group style="position:absolute;left:8601;top:1252;width:10;height:20" coordorigin="8601,1252" coordsize="10,20">
              <v:shape style="position:absolute;left:8601;top:1252;width:10;height:20" coordorigin="8601,1252" coordsize="10,20" path="m8601,1271l8610,1271,8610,1252,8601,1252,8601,1271xe" filled="true" fillcolor="#000000" stroked="false">
                <v:path arrowok="t"/>
                <v:fill type="solid"/>
              </v:shape>
            </v:group>
            <v:group style="position:absolute;left:8601;top:1271;width:10;height:20" coordorigin="8601,1271" coordsize="10,20">
              <v:shape style="position:absolute;left:8601;top:1271;width:10;height:20" coordorigin="8601,1271" coordsize="10,20" path="m8601,1290l8610,1290,8610,1271,8601,1271,8601,1290xe" filled="true" fillcolor="#000000" stroked="false">
                <v:path arrowok="t"/>
                <v:fill type="solid"/>
              </v:shape>
            </v:group>
            <v:group style="position:absolute;left:8601;top:1290;width:10;height:20" coordorigin="8601,1290" coordsize="10,20">
              <v:shape style="position:absolute;left:8601;top:1290;width:10;height:20" coordorigin="8601,1290" coordsize="10,20" path="m8601,1309l8610,1309,8610,1290,8601,1290,8601,1309xe" filled="true" fillcolor="#000000" stroked="false">
                <v:path arrowok="t"/>
                <v:fill type="solid"/>
              </v:shape>
            </v:group>
            <v:group style="position:absolute;left:8601;top:1309;width:10;height:20" coordorigin="8601,1309" coordsize="10,20">
              <v:shape style="position:absolute;left:8601;top:1309;width:10;height:20" coordorigin="8601,1309" coordsize="10,20" path="m8601,1328l8610,1328,8610,1309,8601,1309,8601,1328xe" filled="true" fillcolor="#000000" stroked="false">
                <v:path arrowok="t"/>
                <v:fill type="solid"/>
              </v:shape>
            </v:group>
            <v:group style="position:absolute;left:8601;top:1328;width:10;height:20" coordorigin="8601,1328" coordsize="10,20">
              <v:shape style="position:absolute;left:8601;top:1328;width:10;height:20" coordorigin="8601,1328" coordsize="10,20" path="m8601,1348l8610,1348,8610,1328,8601,1328,8601,1348xe" filled="true" fillcolor="#000000" stroked="false">
                <v:path arrowok="t"/>
                <v:fill type="solid"/>
              </v:shape>
            </v:group>
            <v:group style="position:absolute;left:8601;top:1348;width:10;height:20" coordorigin="8601,1348" coordsize="10,20">
              <v:shape style="position:absolute;left:8601;top:1348;width:10;height:20" coordorigin="8601,1348" coordsize="10,20" path="m8601,1367l8610,1367,8610,1348,8601,1348,8601,1367xe" filled="true" fillcolor="#000000" stroked="false">
                <v:path arrowok="t"/>
                <v:fill type="solid"/>
              </v:shape>
            </v:group>
            <v:group style="position:absolute;left:8601;top:1367;width:10;height:20" coordorigin="8601,1367" coordsize="10,20">
              <v:shape style="position:absolute;left:8601;top:1367;width:10;height:20" coordorigin="8601,1367" coordsize="10,20" path="m8601,1386l8610,1386,8610,1367,8601,1367,8601,1386xe" filled="true" fillcolor="#000000" stroked="false">
                <v:path arrowok="t"/>
                <v:fill type="solid"/>
              </v:shape>
            </v:group>
            <v:group style="position:absolute;left:8601;top:1386;width:10;height:20" coordorigin="8601,1386" coordsize="10,20">
              <v:shape style="position:absolute;left:8601;top:1386;width:10;height:20" coordorigin="8601,1386" coordsize="10,20" path="m8601,1405l8610,1405,8610,1386,8601,1386,8601,1405xe" filled="true" fillcolor="#000000" stroked="false">
                <v:path arrowok="t"/>
                <v:fill type="solid"/>
              </v:shape>
            </v:group>
            <v:group style="position:absolute;left:8601;top:1405;width:10;height:20" coordorigin="8601,1405" coordsize="10,20">
              <v:shape style="position:absolute;left:8601;top:1405;width:10;height:20" coordorigin="8601,1405" coordsize="10,20" path="m8601,1424l8610,1424,8610,1405,8601,1405,8601,1424xe" filled="true" fillcolor="#000000" stroked="false">
                <v:path arrowok="t"/>
                <v:fill type="solid"/>
              </v:shape>
            </v:group>
            <v:group style="position:absolute;left:8601;top:1424;width:10;height:20" coordorigin="8601,1424" coordsize="10,20">
              <v:shape style="position:absolute;left:8601;top:1424;width:10;height:20" coordorigin="8601,1424" coordsize="10,20" path="m8601,1444l8610,1444,8610,1424,8601,1424,8601,1444xe" filled="true" fillcolor="#000000" stroked="false">
                <v:path arrowok="t"/>
                <v:fill type="solid"/>
              </v:shape>
            </v:group>
            <v:group style="position:absolute;left:8601;top:1444;width:10;height:20" coordorigin="8601,1444" coordsize="10,20">
              <v:shape style="position:absolute;left:8601;top:1444;width:10;height:20" coordorigin="8601,1444" coordsize="10,20" path="m8601,1463l8610,1463,8610,1444,8601,1444,8601,1463xe" filled="true" fillcolor="#000000" stroked="false">
                <v:path arrowok="t"/>
                <v:fill type="solid"/>
              </v:shape>
            </v:group>
            <v:group style="position:absolute;left:8601;top:1463;width:10;height:20" coordorigin="8601,1463" coordsize="10,20">
              <v:shape style="position:absolute;left:8601;top:1463;width:10;height:20" coordorigin="8601,1463" coordsize="10,20" path="m8601,1482l8610,1482,8610,1463,8601,1463,8601,1482xe" filled="true" fillcolor="#000000" stroked="false">
                <v:path arrowok="t"/>
                <v:fill type="solid"/>
              </v:shape>
            </v:group>
            <v:group style="position:absolute;left:8601;top:1482;width:10;height:20" coordorigin="8601,1482" coordsize="10,20">
              <v:shape style="position:absolute;left:8601;top:1482;width:10;height:20" coordorigin="8601,1482" coordsize="10,20" path="m8601,1501l8610,1501,8610,1482,8601,1482,8601,1501xe" filled="true" fillcolor="#000000" stroked="false">
                <v:path arrowok="t"/>
                <v:fill type="solid"/>
              </v:shape>
            </v:group>
            <v:group style="position:absolute;left:8601;top:1501;width:10;height:20" coordorigin="8601,1501" coordsize="10,20">
              <v:shape style="position:absolute;left:8601;top:1501;width:10;height:20" coordorigin="8601,1501" coordsize="10,20" path="m8601,1520l8610,1520,8610,1501,8601,1501,8601,1520xe" filled="true" fillcolor="#000000" stroked="false">
                <v:path arrowok="t"/>
                <v:fill type="solid"/>
              </v:shape>
            </v:group>
            <v:group style="position:absolute;left:8601;top:1520;width:10;height:20" coordorigin="8601,1520" coordsize="10,20">
              <v:shape style="position:absolute;left:8601;top:1520;width:10;height:20" coordorigin="8601,1520" coordsize="10,20" path="m8601,1540l8610,1540,8610,1520,8601,1520,8601,1540xe" filled="true" fillcolor="#000000" stroked="false">
                <v:path arrowok="t"/>
                <v:fill type="solid"/>
              </v:shape>
            </v:group>
            <v:group style="position:absolute;left:8601;top:1540;width:10;height:20" coordorigin="8601,1540" coordsize="10,20">
              <v:shape style="position:absolute;left:8601;top:1540;width:10;height:20" coordorigin="8601,1540" coordsize="10,20" path="m8601,1559l8610,1559,8610,1540,8601,1540,8601,1559xe" filled="true" fillcolor="#000000" stroked="false">
                <v:path arrowok="t"/>
                <v:fill type="solid"/>
              </v:shape>
            </v:group>
            <v:group style="position:absolute;left:8601;top:1559;width:10;height:20" coordorigin="8601,1559" coordsize="10,20">
              <v:shape style="position:absolute;left:8601;top:1559;width:10;height:20" coordorigin="8601,1559" coordsize="10,20" path="m8601,1578l8610,1578,8610,1559,8601,1559,8601,1578xe" filled="true" fillcolor="#000000" stroked="false">
                <v:path arrowok="t"/>
                <v:fill type="solid"/>
              </v:shape>
            </v:group>
            <v:group style="position:absolute;left:8601;top:1578;width:10;height:20" coordorigin="8601,1578" coordsize="10,20">
              <v:shape style="position:absolute;left:8601;top:1578;width:10;height:20" coordorigin="8601,1578" coordsize="10,20" path="m8601,1597l8610,1597,8610,1578,8601,1578,8601,1597xe" filled="true" fillcolor="#000000" stroked="false">
                <v:path arrowok="t"/>
                <v:fill type="solid"/>
              </v:shape>
            </v:group>
            <v:group style="position:absolute;left:8601;top:1597;width:10;height:20" coordorigin="8601,1597" coordsize="10,20">
              <v:shape style="position:absolute;left:8601;top:1597;width:10;height:20" coordorigin="8601,1597" coordsize="10,20" path="m8601,1616l8610,1616,8610,1597,8601,1597,8601,1616xe" filled="true" fillcolor="#000000" stroked="false">
                <v:path arrowok="t"/>
                <v:fill type="solid"/>
              </v:shape>
            </v:group>
            <v:group style="position:absolute;left:8601;top:1616;width:10;height:20" coordorigin="8601,1616" coordsize="10,20">
              <v:shape style="position:absolute;left:8601;top:1616;width:10;height:20" coordorigin="8601,1616" coordsize="10,20" path="m8601,1636l8610,1636,8610,1616,8601,1616,8601,1636xe" filled="true" fillcolor="#000000" stroked="false">
                <v:path arrowok="t"/>
                <v:fill type="solid"/>
              </v:shape>
            </v:group>
            <v:group style="position:absolute;left:8601;top:1636;width:10;height:20" coordorigin="8601,1636" coordsize="10,20">
              <v:shape style="position:absolute;left:8601;top:1636;width:10;height:20" coordorigin="8601,1636" coordsize="10,20" path="m8601,1655l8610,1655,8610,1636,8601,1636,8601,1655xe" filled="true" fillcolor="#000000" stroked="false">
                <v:path arrowok="t"/>
                <v:fill type="solid"/>
              </v:shape>
            </v:group>
            <v:group style="position:absolute;left:8601;top:1655;width:10;height:20" coordorigin="8601,1655" coordsize="10,20">
              <v:shape style="position:absolute;left:8601;top:1655;width:10;height:20" coordorigin="8601,1655" coordsize="10,20" path="m8601,1674l8610,1674,8610,1655,8601,1655,8601,1674xe" filled="true" fillcolor="#000000" stroked="false">
                <v:path arrowok="t"/>
                <v:fill type="solid"/>
              </v:shape>
            </v:group>
            <v:group style="position:absolute;left:8601;top:1674;width:10;height:20" coordorigin="8601,1674" coordsize="10,20">
              <v:shape style="position:absolute;left:8601;top:1674;width:10;height:20" coordorigin="8601,1674" coordsize="10,20" path="m8601,1693l8610,1693,8610,1674,8601,1674,8601,1693xe" filled="true" fillcolor="#000000" stroked="false">
                <v:path arrowok="t"/>
                <v:fill type="solid"/>
              </v:shape>
            </v:group>
            <v:group style="position:absolute;left:8601;top:1693;width:10;height:20" coordorigin="8601,1693" coordsize="10,20">
              <v:shape style="position:absolute;left:8601;top:1693;width:10;height:20" coordorigin="8601,1693" coordsize="10,20" path="m8601,1712l8610,1712,8610,1693,8601,1693,8601,1712xe" filled="true" fillcolor="#000000" stroked="false">
                <v:path arrowok="t"/>
                <v:fill type="solid"/>
              </v:shape>
            </v:group>
            <v:group style="position:absolute;left:8601;top:1712;width:10;height:20" coordorigin="8601,1712" coordsize="10,20">
              <v:shape style="position:absolute;left:8601;top:1712;width:10;height:20" coordorigin="8601,1712" coordsize="10,20" path="m8601,1732l8610,1732,8610,1712,8601,1712,8601,1732xe" filled="true" fillcolor="#000000" stroked="false">
                <v:path arrowok="t"/>
                <v:fill type="solid"/>
              </v:shape>
            </v:group>
            <v:group style="position:absolute;left:8601;top:1732;width:10;height:20" coordorigin="8601,1732" coordsize="10,20">
              <v:shape style="position:absolute;left:8601;top:1732;width:10;height:20" coordorigin="8601,1732" coordsize="10,20" path="m8601,1751l8610,1751,8610,1732,8601,1732,8601,1751xe" filled="true" fillcolor="#000000" stroked="false">
                <v:path arrowok="t"/>
                <v:fill type="solid"/>
              </v:shape>
            </v:group>
            <v:group style="position:absolute;left:8601;top:1751;width:10;height:20" coordorigin="8601,1751" coordsize="10,20">
              <v:shape style="position:absolute;left:8601;top:1751;width:10;height:20" coordorigin="8601,1751" coordsize="10,20" path="m8601,1770l8610,1770,8610,1751,8601,1751,8601,1770xe" filled="true" fillcolor="#000000" stroked="false">
                <v:path arrowok="t"/>
                <v:fill type="solid"/>
              </v:shape>
            </v:group>
            <v:group style="position:absolute;left:8601;top:1770;width:10;height:20" coordorigin="8601,1770" coordsize="10,20">
              <v:shape style="position:absolute;left:8601;top:1770;width:10;height:20" coordorigin="8601,1770" coordsize="10,20" path="m8601,1789l8610,1789,8610,1770,8601,1770,8601,1789xe" filled="true" fillcolor="#000000" stroked="false">
                <v:path arrowok="t"/>
                <v:fill type="solid"/>
              </v:shape>
            </v:group>
            <v:group style="position:absolute;left:8601;top:1789;width:10;height:20" coordorigin="8601,1789" coordsize="10,20">
              <v:shape style="position:absolute;left:8601;top:1789;width:10;height:20" coordorigin="8601,1789" coordsize="10,20" path="m8601,1808l8610,1808,8610,1789,8601,1789,8601,1808xe" filled="true" fillcolor="#000000" stroked="false">
                <v:path arrowok="t"/>
                <v:fill type="solid"/>
              </v:shape>
            </v:group>
            <v:group style="position:absolute;left:8601;top:1808;width:10;height:20" coordorigin="8601,1808" coordsize="10,20">
              <v:shape style="position:absolute;left:8601;top:1808;width:10;height:20" coordorigin="8601,1808" coordsize="10,20" path="m8601,1828l8610,1828,8610,1808,8601,1808,8601,1828xe" filled="true" fillcolor="#000000" stroked="false">
                <v:path arrowok="t"/>
                <v:fill type="solid"/>
              </v:shape>
            </v:group>
            <v:group style="position:absolute;left:8601;top:1828;width:10;height:20" coordorigin="8601,1828" coordsize="10,20">
              <v:shape style="position:absolute;left:8601;top:1828;width:10;height:20" coordorigin="8601,1828" coordsize="10,20" path="m8601,1847l8610,1847,8610,1828,8601,1828,8601,1847xe" filled="true" fillcolor="#000000" stroked="false">
                <v:path arrowok="t"/>
                <v:fill type="solid"/>
              </v:shape>
            </v:group>
            <v:group style="position:absolute;left:8601;top:1847;width:10;height:20" coordorigin="8601,1847" coordsize="10,20">
              <v:shape style="position:absolute;left:8601;top:1847;width:10;height:20" coordorigin="8601,1847" coordsize="10,20" path="m8601,1866l8610,1866,8610,1847,8601,1847,8601,1866xe" filled="true" fillcolor="#000000" stroked="false">
                <v:path arrowok="t"/>
                <v:fill type="solid"/>
              </v:shape>
            </v:group>
            <v:group style="position:absolute;left:8601;top:1866;width:10;height:20" coordorigin="8601,1866" coordsize="10,20">
              <v:shape style="position:absolute;left:8601;top:1866;width:10;height:20" coordorigin="8601,1866" coordsize="10,20" path="m8601,1885l8610,1885,8610,1866,8601,1866,8601,1885xe" filled="true" fillcolor="#000000" stroked="false">
                <v:path arrowok="t"/>
                <v:fill type="solid"/>
              </v:shape>
            </v:group>
            <v:group style="position:absolute;left:8601;top:1885;width:10;height:20" coordorigin="8601,1885" coordsize="10,20">
              <v:shape style="position:absolute;left:8601;top:1885;width:10;height:20" coordorigin="8601,1885" coordsize="10,20" path="m8601,1904l8610,1904,8610,1885,8601,1885,8601,1904xe" filled="true" fillcolor="#000000" stroked="false">
                <v:path arrowok="t"/>
                <v:fill type="solid"/>
              </v:shape>
            </v:group>
            <v:group style="position:absolute;left:8601;top:1904;width:10;height:20" coordorigin="8601,1904" coordsize="10,20">
              <v:shape style="position:absolute;left:8601;top:1904;width:10;height:20" coordorigin="8601,1904" coordsize="10,20" path="m8601,1924l8610,1924,8610,1904,8601,1904,8601,1924xe" filled="true" fillcolor="#000000" stroked="false">
                <v:path arrowok="t"/>
                <v:fill type="solid"/>
              </v:shape>
            </v:group>
            <v:group style="position:absolute;left:8601;top:1924;width:10;height:20" coordorigin="8601,1924" coordsize="10,20">
              <v:shape style="position:absolute;left:8601;top:1924;width:10;height:20" coordorigin="8601,1924" coordsize="10,20" path="m8601,1943l8610,1943,8610,1924,8601,1924,8601,1943xe" filled="true" fillcolor="#000000" stroked="false">
                <v:path arrowok="t"/>
                <v:fill type="solid"/>
              </v:shape>
            </v:group>
            <v:group style="position:absolute;left:8601;top:1943;width:10;height:20" coordorigin="8601,1943" coordsize="10,20">
              <v:shape style="position:absolute;left:8601;top:1943;width:10;height:20" coordorigin="8601,1943" coordsize="10,20" path="m8601,1962l8610,1962,8610,1943,8601,1943,8601,1962xe" filled="true" fillcolor="#000000" stroked="false">
                <v:path arrowok="t"/>
                <v:fill type="solid"/>
              </v:shape>
            </v:group>
            <v:group style="position:absolute;left:8601;top:1962;width:10;height:20" coordorigin="8601,1962" coordsize="10,20">
              <v:shape style="position:absolute;left:8601;top:1962;width:10;height:20" coordorigin="8601,1962" coordsize="10,20" path="m8601,1981l8610,1981,8610,1962,8601,1962,8601,1981xe" filled="true" fillcolor="#000000" stroked="false">
                <v:path arrowok="t"/>
                <v:fill type="solid"/>
              </v:shape>
            </v:group>
            <v:group style="position:absolute;left:8601;top:1981;width:10;height:20" coordorigin="8601,1981" coordsize="10,20">
              <v:shape style="position:absolute;left:8601;top:1981;width:10;height:20" coordorigin="8601,1981" coordsize="10,20" path="m8601,2000l8610,2000,8610,1981,8601,1981,8601,2000xe" filled="true" fillcolor="#000000" stroked="false">
                <v:path arrowok="t"/>
                <v:fill type="solid"/>
              </v:shape>
            </v:group>
            <v:group style="position:absolute;left:8601;top:2000;width:10;height:20" coordorigin="8601,2000" coordsize="10,20">
              <v:shape style="position:absolute;left:8601;top:2000;width:10;height:20" coordorigin="8601,2000" coordsize="10,20" path="m8601,2020l8610,2020,8610,2000,8601,2000,8601,2020xe" filled="true" fillcolor="#000000" stroked="false">
                <v:path arrowok="t"/>
                <v:fill type="solid"/>
              </v:shape>
            </v:group>
            <v:group style="position:absolute;left:8601;top:2020;width:10;height:20" coordorigin="8601,2020" coordsize="10,20">
              <v:shape style="position:absolute;left:8601;top:2020;width:10;height:20" coordorigin="8601,2020" coordsize="10,20" path="m8601,2039l8610,2039,8610,2020,8601,2020,8601,2039xe" filled="true" fillcolor="#000000" stroked="false">
                <v:path arrowok="t"/>
                <v:fill type="solid"/>
              </v:shape>
            </v:group>
            <v:group style="position:absolute;left:8601;top:2039;width:10;height:20" coordorigin="8601,2039" coordsize="10,20">
              <v:shape style="position:absolute;left:8601;top:2039;width:10;height:20" coordorigin="8601,2039" coordsize="10,20" path="m8601,2058l8610,2058,8610,2039,8601,2039,8601,2058xe" filled="true" fillcolor="#000000" stroked="false">
                <v:path arrowok="t"/>
                <v:fill type="solid"/>
              </v:shape>
            </v:group>
            <v:group style="position:absolute;left:8601;top:2058;width:10;height:20" coordorigin="8601,2058" coordsize="10,20">
              <v:shape style="position:absolute;left:8601;top:2058;width:10;height:20" coordorigin="8601,2058" coordsize="10,20" path="m8601,2077l8610,2077,8610,2058,8601,2058,8601,2077xe" filled="true" fillcolor="#000000" stroked="false">
                <v:path arrowok="t"/>
                <v:fill type="solid"/>
              </v:shape>
            </v:group>
            <v:group style="position:absolute;left:8601;top:2077;width:10;height:20" coordorigin="8601,2077" coordsize="10,20">
              <v:shape style="position:absolute;left:8601;top:2077;width:10;height:20" coordorigin="8601,2077" coordsize="10,20" path="m8601,2096l8610,2096,8610,2077,8601,2077,8601,2096xe" filled="true" fillcolor="#000000" stroked="false">
                <v:path arrowok="t"/>
                <v:fill type="solid"/>
              </v:shape>
            </v:group>
            <v:group style="position:absolute;left:8601;top:2096;width:10;height:20" coordorigin="8601,2096" coordsize="10,20">
              <v:shape style="position:absolute;left:8601;top:2096;width:10;height:20" coordorigin="8601,2096" coordsize="10,20" path="m8601,2116l8610,2116,8610,2096,8601,2096,8601,2116xe" filled="true" fillcolor="#000000" stroked="false">
                <v:path arrowok="t"/>
                <v:fill type="solid"/>
              </v:shape>
            </v:group>
            <v:group style="position:absolute;left:8601;top:2116;width:10;height:20" coordorigin="8601,2116" coordsize="10,20">
              <v:shape style="position:absolute;left:8601;top:2116;width:10;height:20" coordorigin="8601,2116" coordsize="10,20" path="m8601,2135l8610,2135,8610,2116,8601,2116,8601,2135xe" filled="true" fillcolor="#000000" stroked="false">
                <v:path arrowok="t"/>
                <v:fill type="solid"/>
              </v:shape>
            </v:group>
            <v:group style="position:absolute;left:8601;top:2135;width:10;height:20" coordorigin="8601,2135" coordsize="10,20">
              <v:shape style="position:absolute;left:8601;top:2135;width:10;height:20" coordorigin="8601,2135" coordsize="10,20" path="m8601,2154l8610,2154,8610,2135,8601,2135,8601,2154xe" filled="true" fillcolor="#000000" stroked="false">
                <v:path arrowok="t"/>
                <v:fill type="solid"/>
              </v:shape>
            </v:group>
            <v:group style="position:absolute;left:8601;top:2154;width:10;height:20" coordorigin="8601,2154" coordsize="10,20">
              <v:shape style="position:absolute;left:8601;top:2154;width:10;height:20" coordorigin="8601,2154" coordsize="10,20" path="m8601,2173l8610,2173,8610,2154,8601,2154,8601,2173xe" filled="true" fillcolor="#000000" stroked="false">
                <v:path arrowok="t"/>
                <v:fill type="solid"/>
              </v:shape>
            </v:group>
            <v:group style="position:absolute;left:8601;top:2173;width:10;height:20" coordorigin="8601,2173" coordsize="10,20">
              <v:shape style="position:absolute;left:8601;top:2173;width:10;height:20" coordorigin="8601,2173" coordsize="10,20" path="m8601,2192l8610,2192,8610,2173,8601,2173,8601,2192xe" filled="true" fillcolor="#000000" stroked="false">
                <v:path arrowok="t"/>
                <v:fill type="solid"/>
              </v:shape>
            </v:group>
            <v:group style="position:absolute;left:8601;top:2192;width:10;height:20" coordorigin="8601,2192" coordsize="10,20">
              <v:shape style="position:absolute;left:8601;top:2192;width:10;height:20" coordorigin="8601,2192" coordsize="10,20" path="m8601,2212l8610,2212,8610,2192,8601,2192,8601,2212xe" filled="true" fillcolor="#000000" stroked="false">
                <v:path arrowok="t"/>
                <v:fill type="solid"/>
              </v:shape>
            </v:group>
            <v:group style="position:absolute;left:8601;top:2212;width:10;height:20" coordorigin="8601,2212" coordsize="10,20">
              <v:shape style="position:absolute;left:8601;top:2212;width:10;height:20" coordorigin="8601,2212" coordsize="10,20" path="m8601,2231l8610,2231,8610,2212,8601,2212,8601,2231xe" filled="true" fillcolor="#000000" stroked="false">
                <v:path arrowok="t"/>
                <v:fill type="solid"/>
              </v:shape>
            </v:group>
            <v:group style="position:absolute;left:8601;top:2231;width:10;height:20" coordorigin="8601,2231" coordsize="10,20">
              <v:shape style="position:absolute;left:8601;top:2231;width:10;height:20" coordorigin="8601,2231" coordsize="10,20" path="m8601,2250l8610,2250,8610,2231,8601,2231,8601,2250xe" filled="true" fillcolor="#000000" stroked="false">
                <v:path arrowok="t"/>
                <v:fill type="solid"/>
              </v:shape>
            </v:group>
            <v:group style="position:absolute;left:8601;top:2250;width:10;height:20" coordorigin="8601,2250" coordsize="10,20">
              <v:shape style="position:absolute;left:8601;top:2250;width:10;height:20" coordorigin="8601,2250" coordsize="10,20" path="m8601,2269l8610,2269,8610,2250,8601,2250,8601,2269xe" filled="true" fillcolor="#000000" stroked="false">
                <v:path arrowok="t"/>
                <v:fill type="solid"/>
              </v:shape>
            </v:group>
            <v:group style="position:absolute;left:8601;top:2269;width:10;height:20" coordorigin="8601,2269" coordsize="10,20">
              <v:shape style="position:absolute;left:8601;top:2269;width:10;height:20" coordorigin="8601,2269" coordsize="10,20" path="m8601,2288l8610,2288,8610,2269,8601,2269,8601,2288xe" filled="true" fillcolor="#000000" stroked="false">
                <v:path arrowok="t"/>
                <v:fill type="solid"/>
              </v:shape>
            </v:group>
            <v:group style="position:absolute;left:8601;top:2288;width:10;height:20" coordorigin="8601,2288" coordsize="10,20">
              <v:shape style="position:absolute;left:8601;top:2288;width:10;height:20" coordorigin="8601,2288" coordsize="10,20" path="m8601,2308l8610,2308,8610,2288,8601,2288,8601,2308xe" filled="true" fillcolor="#000000" stroked="false">
                <v:path arrowok="t"/>
                <v:fill type="solid"/>
              </v:shape>
            </v:group>
            <v:group style="position:absolute;left:8601;top:2308;width:10;height:20" coordorigin="8601,2308" coordsize="10,20">
              <v:shape style="position:absolute;left:8601;top:2308;width:10;height:20" coordorigin="8601,2308" coordsize="10,20" path="m8601,2327l8610,2327,8610,2308,8601,2308,8601,2327xe" filled="true" fillcolor="#000000" stroked="false">
                <v:path arrowok="t"/>
                <v:fill type="solid"/>
              </v:shape>
            </v:group>
            <v:group style="position:absolute;left:8601;top:2327;width:10;height:20" coordorigin="8601,2327" coordsize="10,20">
              <v:shape style="position:absolute;left:8601;top:2327;width:10;height:20" coordorigin="8601,2327" coordsize="10,20" path="m8601,2346l8610,2346,8610,2327,8601,2327,8601,2346xe" filled="true" fillcolor="#000000" stroked="false">
                <v:path arrowok="t"/>
                <v:fill type="solid"/>
              </v:shape>
            </v:group>
            <v:group style="position:absolute;left:8601;top:2346;width:10;height:20" coordorigin="8601,2346" coordsize="10,20">
              <v:shape style="position:absolute;left:8601;top:2346;width:10;height:20" coordorigin="8601,2346" coordsize="10,20" path="m8601,2365l8610,2365,8610,2346,8601,2346,8601,2365xe" filled="true" fillcolor="#000000" stroked="false">
                <v:path arrowok="t"/>
                <v:fill type="solid"/>
              </v:shape>
            </v:group>
            <v:group style="position:absolute;left:8601;top:2365;width:10;height:20" coordorigin="8601,2365" coordsize="10,20">
              <v:shape style="position:absolute;left:8601;top:2365;width:10;height:20" coordorigin="8601,2365" coordsize="10,20" path="m8601,2384l8610,2384,8610,2365,8601,2365,8601,2384xe" filled="true" fillcolor="#000000" stroked="false">
                <v:path arrowok="t"/>
                <v:fill type="solid"/>
              </v:shape>
            </v:group>
            <v:group style="position:absolute;left:8601;top:2384;width:10;height:20" coordorigin="8601,2384" coordsize="10,20">
              <v:shape style="position:absolute;left:8601;top:2384;width:10;height:20" coordorigin="8601,2384" coordsize="10,20" path="m8601,2404l8610,2404,8610,2384,8601,2384,8601,2404xe" filled="true" fillcolor="#000000" stroked="false">
                <v:path arrowok="t"/>
                <v:fill type="solid"/>
              </v:shape>
            </v:group>
            <v:group style="position:absolute;left:8601;top:2404;width:10;height:20" coordorigin="8601,2404" coordsize="10,20">
              <v:shape style="position:absolute;left:8601;top:2404;width:10;height:20" coordorigin="8601,2404" coordsize="10,20" path="m8601,2423l8610,2423,8610,2404,8601,2404,8601,2423xe" filled="true" fillcolor="#000000" stroked="false">
                <v:path arrowok="t"/>
                <v:fill type="solid"/>
              </v:shape>
            </v:group>
            <v:group style="position:absolute;left:8601;top:2423;width:10;height:20" coordorigin="8601,2423" coordsize="10,20">
              <v:shape style="position:absolute;left:8601;top:2423;width:10;height:20" coordorigin="8601,2423" coordsize="10,20" path="m8601,2442l8610,2442,8610,2423,8601,2423,8601,2442xe" filled="true" fillcolor="#000000" stroked="false">
                <v:path arrowok="t"/>
                <v:fill type="solid"/>
              </v:shape>
            </v:group>
            <v:group style="position:absolute;left:9220;top:445;width:10;height:20" coordorigin="9220,445" coordsize="10,20">
              <v:shape style="position:absolute;left:9220;top:445;width:10;height:20" coordorigin="9220,445" coordsize="10,20" path="m9220,464l9230,464,9230,445,9220,445,9220,464xe" filled="true" fillcolor="#000000" stroked="false">
                <v:path arrowok="t"/>
                <v:fill type="solid"/>
              </v:shape>
            </v:group>
            <v:group style="position:absolute;left:9220;top:464;width:10;height:20" coordorigin="9220,464" coordsize="10,20">
              <v:shape style="position:absolute;left:9220;top:464;width:10;height:20" coordorigin="9220,464" coordsize="10,20" path="m9220,484l9230,484,9230,464,9220,464,9220,484xe" filled="true" fillcolor="#000000" stroked="false">
                <v:path arrowok="t"/>
                <v:fill type="solid"/>
              </v:shape>
            </v:group>
            <v:group style="position:absolute;left:9220;top:484;width:10;height:20" coordorigin="9220,484" coordsize="10,20">
              <v:shape style="position:absolute;left:9220;top:484;width:10;height:20" coordorigin="9220,484" coordsize="10,20" path="m9220,503l9230,503,9230,484,9220,484,9220,503xe" filled="true" fillcolor="#000000" stroked="false">
                <v:path arrowok="t"/>
                <v:fill type="solid"/>
              </v:shape>
            </v:group>
            <v:group style="position:absolute;left:9220;top:503;width:10;height:20" coordorigin="9220,503" coordsize="10,20">
              <v:shape style="position:absolute;left:9220;top:503;width:10;height:20" coordorigin="9220,503" coordsize="10,20" path="m9220,522l9230,522,9230,503,9220,503,9220,522xe" filled="true" fillcolor="#000000" stroked="false">
                <v:path arrowok="t"/>
                <v:fill type="solid"/>
              </v:shape>
            </v:group>
            <v:group style="position:absolute;left:9220;top:522;width:10;height:20" coordorigin="9220,522" coordsize="10,20">
              <v:shape style="position:absolute;left:9220;top:522;width:10;height:20" coordorigin="9220,522" coordsize="10,20" path="m9220,541l9230,541,9230,522,9220,522,9220,541xe" filled="true" fillcolor="#000000" stroked="false">
                <v:path arrowok="t"/>
                <v:fill type="solid"/>
              </v:shape>
            </v:group>
            <v:group style="position:absolute;left:9220;top:541;width:10;height:20" coordorigin="9220,541" coordsize="10,20">
              <v:shape style="position:absolute;left:9220;top:541;width:10;height:20" coordorigin="9220,541" coordsize="10,20" path="m9220,560l9230,560,9230,541,9220,541,9220,560xe" filled="true" fillcolor="#000000" stroked="false">
                <v:path arrowok="t"/>
                <v:fill type="solid"/>
              </v:shape>
            </v:group>
            <v:group style="position:absolute;left:9220;top:560;width:10;height:20" coordorigin="9220,560" coordsize="10,20">
              <v:shape style="position:absolute;left:9220;top:560;width:10;height:20" coordorigin="9220,560" coordsize="10,20" path="m9220,580l9230,580,9230,560,9220,560,9220,580xe" filled="true" fillcolor="#000000" stroked="false">
                <v:path arrowok="t"/>
                <v:fill type="solid"/>
              </v:shape>
            </v:group>
            <v:group style="position:absolute;left:9220;top:580;width:10;height:20" coordorigin="9220,580" coordsize="10,20">
              <v:shape style="position:absolute;left:9220;top:580;width:10;height:20" coordorigin="9220,580" coordsize="10,20" path="m9220,599l9230,599,9230,580,9220,580,9220,599xe" filled="true" fillcolor="#000000" stroked="false">
                <v:path arrowok="t"/>
                <v:fill type="solid"/>
              </v:shape>
            </v:group>
            <v:group style="position:absolute;left:9220;top:599;width:10;height:20" coordorigin="9220,599" coordsize="10,20">
              <v:shape style="position:absolute;left:9220;top:599;width:10;height:20" coordorigin="9220,599" coordsize="10,20" path="m9220,618l9230,618,9230,599,9220,599,9220,618xe" filled="true" fillcolor="#000000" stroked="false">
                <v:path arrowok="t"/>
                <v:fill type="solid"/>
              </v:shape>
            </v:group>
            <v:group style="position:absolute;left:9220;top:618;width:10;height:20" coordorigin="9220,618" coordsize="10,20">
              <v:shape style="position:absolute;left:9220;top:618;width:10;height:20" coordorigin="9220,618" coordsize="10,20" path="m9220,637l9230,637,9230,618,9220,618,9220,637xe" filled="true" fillcolor="#000000" stroked="false">
                <v:path arrowok="t"/>
                <v:fill type="solid"/>
              </v:shape>
            </v:group>
            <v:group style="position:absolute;left:9220;top:637;width:10;height:20" coordorigin="9220,637" coordsize="10,20">
              <v:shape style="position:absolute;left:9220;top:637;width:10;height:20" coordorigin="9220,637" coordsize="10,20" path="m9220,656l9230,656,9230,637,9220,637,9220,656xe" filled="true" fillcolor="#000000" stroked="false">
                <v:path arrowok="t"/>
                <v:fill type="solid"/>
              </v:shape>
            </v:group>
            <v:group style="position:absolute;left:9220;top:656;width:10;height:20" coordorigin="9220,656" coordsize="10,20">
              <v:shape style="position:absolute;left:9220;top:656;width:10;height:20" coordorigin="9220,656" coordsize="10,20" path="m9220,676l9230,676,9230,656,9220,656,9220,676xe" filled="true" fillcolor="#000000" stroked="false">
                <v:path arrowok="t"/>
                <v:fill type="solid"/>
              </v:shape>
            </v:group>
            <v:group style="position:absolute;left:9220;top:676;width:10;height:20" coordorigin="9220,676" coordsize="10,20">
              <v:shape style="position:absolute;left:9220;top:676;width:10;height:20" coordorigin="9220,676" coordsize="10,20" path="m9220,695l9230,695,9230,676,9220,676,9220,695xe" filled="true" fillcolor="#000000" stroked="false">
                <v:path arrowok="t"/>
                <v:fill type="solid"/>
              </v:shape>
            </v:group>
            <v:group style="position:absolute;left:9220;top:695;width:10;height:20" coordorigin="9220,695" coordsize="10,20">
              <v:shape style="position:absolute;left:9220;top:695;width:10;height:20" coordorigin="9220,695" coordsize="10,20" path="m9220,714l9230,714,9230,695,9220,695,9220,714xe" filled="true" fillcolor="#000000" stroked="false">
                <v:path arrowok="t"/>
                <v:fill type="solid"/>
              </v:shape>
            </v:group>
            <v:group style="position:absolute;left:9220;top:714;width:10;height:20" coordorigin="9220,714" coordsize="10,20">
              <v:shape style="position:absolute;left:9220;top:714;width:10;height:20" coordorigin="9220,714" coordsize="10,20" path="m9220,733l9230,733,9230,714,9220,714,9220,733xe" filled="true" fillcolor="#000000" stroked="false">
                <v:path arrowok="t"/>
                <v:fill type="solid"/>
              </v:shape>
            </v:group>
            <v:group style="position:absolute;left:9220;top:733;width:10;height:20" coordorigin="9220,733" coordsize="10,20">
              <v:shape style="position:absolute;left:9220;top:733;width:10;height:20" coordorigin="9220,733" coordsize="10,20" path="m9220,752l9230,752,9230,733,9220,733,9220,752xe" filled="true" fillcolor="#000000" stroked="false">
                <v:path arrowok="t"/>
                <v:fill type="solid"/>
              </v:shape>
            </v:group>
            <v:group style="position:absolute;left:9220;top:752;width:10;height:20" coordorigin="9220,752" coordsize="10,20">
              <v:shape style="position:absolute;left:9220;top:752;width:10;height:20" coordorigin="9220,752" coordsize="10,20" path="m9220,772l9230,772,9230,752,9220,752,9220,772xe" filled="true" fillcolor="#000000" stroked="false">
                <v:path arrowok="t"/>
                <v:fill type="solid"/>
              </v:shape>
            </v:group>
            <v:group style="position:absolute;left:9220;top:772;width:10;height:20" coordorigin="9220,772" coordsize="10,20">
              <v:shape style="position:absolute;left:9220;top:772;width:10;height:20" coordorigin="9220,772" coordsize="10,20" path="m9220,791l9230,791,9230,772,9220,772,9220,791xe" filled="true" fillcolor="#000000" stroked="false">
                <v:path arrowok="t"/>
                <v:fill type="solid"/>
              </v:shape>
            </v:group>
            <v:group style="position:absolute;left:9220;top:791;width:10;height:20" coordorigin="9220,791" coordsize="10,20">
              <v:shape style="position:absolute;left:9220;top:791;width:10;height:20" coordorigin="9220,791" coordsize="10,20" path="m9220,810l9230,810,9230,791,9220,791,9220,810xe" filled="true" fillcolor="#000000" stroked="false">
                <v:path arrowok="t"/>
                <v:fill type="solid"/>
              </v:shape>
            </v:group>
            <v:group style="position:absolute;left:9220;top:810;width:10;height:20" coordorigin="9220,810" coordsize="10,20">
              <v:shape style="position:absolute;left:9220;top:810;width:10;height:20" coordorigin="9220,810" coordsize="10,20" path="m9220,829l9230,829,9230,810,9220,810,9220,829xe" filled="true" fillcolor="#000000" stroked="false">
                <v:path arrowok="t"/>
                <v:fill type="solid"/>
              </v:shape>
            </v:group>
            <v:group style="position:absolute;left:9220;top:829;width:10;height:20" coordorigin="9220,829" coordsize="10,20">
              <v:shape style="position:absolute;left:9220;top:829;width:10;height:20" coordorigin="9220,829" coordsize="10,20" path="m9220,848l9230,848,9230,829,9220,829,9220,848xe" filled="true" fillcolor="#000000" stroked="false">
                <v:path arrowok="t"/>
                <v:fill type="solid"/>
              </v:shape>
            </v:group>
            <v:group style="position:absolute;left:9220;top:848;width:10;height:20" coordorigin="9220,848" coordsize="10,20">
              <v:shape style="position:absolute;left:9220;top:848;width:10;height:20" coordorigin="9220,848" coordsize="10,20" path="m9220,868l9230,868,9230,848,9220,848,9220,868xe" filled="true" fillcolor="#000000" stroked="false">
                <v:path arrowok="t"/>
                <v:fill type="solid"/>
              </v:shape>
            </v:group>
            <v:group style="position:absolute;left:9220;top:868;width:10;height:20" coordorigin="9220,868" coordsize="10,20">
              <v:shape style="position:absolute;left:9220;top:868;width:10;height:20" coordorigin="9220,868" coordsize="10,20" path="m9220,887l9230,887,9230,868,9220,868,9220,887xe" filled="true" fillcolor="#000000" stroked="false">
                <v:path arrowok="t"/>
                <v:fill type="solid"/>
              </v:shape>
            </v:group>
            <v:group style="position:absolute;left:9220;top:887;width:10;height:20" coordorigin="9220,887" coordsize="10,20">
              <v:shape style="position:absolute;left:9220;top:887;width:10;height:20" coordorigin="9220,887" coordsize="10,20" path="m9220,906l9230,906,9230,887,9220,887,9220,906xe" filled="true" fillcolor="#000000" stroked="false">
                <v:path arrowok="t"/>
                <v:fill type="solid"/>
              </v:shape>
            </v:group>
            <v:group style="position:absolute;left:9220;top:906;width:10;height:20" coordorigin="9220,906" coordsize="10,20">
              <v:shape style="position:absolute;left:9220;top:906;width:10;height:20" coordorigin="9220,906" coordsize="10,20" path="m9220,925l9230,925,9230,906,9220,906,9220,925xe" filled="true" fillcolor="#000000" stroked="false">
                <v:path arrowok="t"/>
                <v:fill type="solid"/>
              </v:shape>
            </v:group>
            <v:group style="position:absolute;left:9220;top:925;width:10;height:20" coordorigin="9220,925" coordsize="10,20">
              <v:shape style="position:absolute;left:9220;top:925;width:10;height:20" coordorigin="9220,925" coordsize="10,20" path="m9220,944l9230,944,9230,925,9220,925,9220,944xe" filled="true" fillcolor="#000000" stroked="false">
                <v:path arrowok="t"/>
                <v:fill type="solid"/>
              </v:shape>
            </v:group>
            <v:group style="position:absolute;left:9220;top:944;width:10;height:20" coordorigin="9220,944" coordsize="10,20">
              <v:shape style="position:absolute;left:9220;top:944;width:10;height:20" coordorigin="9220,944" coordsize="10,20" path="m9220,964l9230,964,9230,944,9220,944,9220,964xe" filled="true" fillcolor="#000000" stroked="false">
                <v:path arrowok="t"/>
                <v:fill type="solid"/>
              </v:shape>
            </v:group>
            <v:group style="position:absolute;left:9220;top:964;width:10;height:20" coordorigin="9220,964" coordsize="10,20">
              <v:shape style="position:absolute;left:9220;top:964;width:10;height:20" coordorigin="9220,964" coordsize="10,20" path="m9220,983l9230,983,9230,964,9220,964,9220,983xe" filled="true" fillcolor="#000000" stroked="false">
                <v:path arrowok="t"/>
                <v:fill type="solid"/>
              </v:shape>
            </v:group>
            <v:group style="position:absolute;left:9220;top:983;width:10;height:20" coordorigin="9220,983" coordsize="10,20">
              <v:shape style="position:absolute;left:9220;top:983;width:10;height:20" coordorigin="9220,983" coordsize="10,20" path="m9220,1002l9230,1002,9230,983,9220,983,9220,1002xe" filled="true" fillcolor="#000000" stroked="false">
                <v:path arrowok="t"/>
                <v:fill type="solid"/>
              </v:shape>
            </v:group>
            <v:group style="position:absolute;left:9220;top:1002;width:10;height:20" coordorigin="9220,1002" coordsize="10,20">
              <v:shape style="position:absolute;left:9220;top:1002;width:10;height:20" coordorigin="9220,1002" coordsize="10,20" path="m9220,1021l9230,1021,9230,1002,9220,1002,9220,1021xe" filled="true" fillcolor="#000000" stroked="false">
                <v:path arrowok="t"/>
                <v:fill type="solid"/>
              </v:shape>
            </v:group>
            <v:group style="position:absolute;left:9220;top:1021;width:10;height:20" coordorigin="9220,1021" coordsize="10,20">
              <v:shape style="position:absolute;left:9220;top:1021;width:10;height:20" coordorigin="9220,1021" coordsize="10,20" path="m9220,1040l9230,1040,9230,1021,9220,1021,9220,1040xe" filled="true" fillcolor="#000000" stroked="false">
                <v:path arrowok="t"/>
                <v:fill type="solid"/>
              </v:shape>
            </v:group>
            <v:group style="position:absolute;left:9220;top:1040;width:10;height:20" coordorigin="9220,1040" coordsize="10,20">
              <v:shape style="position:absolute;left:9220;top:1040;width:10;height:20" coordorigin="9220,1040" coordsize="10,20" path="m9220,1060l9230,1060,9230,1040,9220,1040,9220,1060xe" filled="true" fillcolor="#000000" stroked="false">
                <v:path arrowok="t"/>
                <v:fill type="solid"/>
              </v:shape>
            </v:group>
            <v:group style="position:absolute;left:9220;top:1060;width:10;height:20" coordorigin="9220,1060" coordsize="10,20">
              <v:shape style="position:absolute;left:9220;top:1060;width:10;height:20" coordorigin="9220,1060" coordsize="10,20" path="m9220,1079l9230,1079,9230,1060,9220,1060,9220,1079xe" filled="true" fillcolor="#000000" stroked="false">
                <v:path arrowok="t"/>
                <v:fill type="solid"/>
              </v:shape>
            </v:group>
            <v:group style="position:absolute;left:9220;top:1079;width:10;height:20" coordorigin="9220,1079" coordsize="10,20">
              <v:shape style="position:absolute;left:9220;top:1079;width:10;height:20" coordorigin="9220,1079" coordsize="10,20" path="m9220,1098l9230,1098,9230,1079,9220,1079,9220,1098xe" filled="true" fillcolor="#000000" stroked="false">
                <v:path arrowok="t"/>
                <v:fill type="solid"/>
              </v:shape>
            </v:group>
            <v:group style="position:absolute;left:9220;top:1098;width:10;height:20" coordorigin="9220,1098" coordsize="10,20">
              <v:shape style="position:absolute;left:9220;top:1098;width:10;height:20" coordorigin="9220,1098" coordsize="10,20" path="m9220,1117l9230,1117,9230,1098,9220,1098,9220,1117xe" filled="true" fillcolor="#000000" stroked="false">
                <v:path arrowok="t"/>
                <v:fill type="solid"/>
              </v:shape>
            </v:group>
            <v:group style="position:absolute;left:9220;top:1117;width:10;height:20" coordorigin="9220,1117" coordsize="10,20">
              <v:shape style="position:absolute;left:9220;top:1117;width:10;height:20" coordorigin="9220,1117" coordsize="10,20" path="m9220,1136l9230,1136,9230,1117,9220,1117,9220,1136xe" filled="true" fillcolor="#000000" stroked="false">
                <v:path arrowok="t"/>
                <v:fill type="solid"/>
              </v:shape>
            </v:group>
            <v:group style="position:absolute;left:9220;top:1136;width:10;height:20" coordorigin="9220,1136" coordsize="10,20">
              <v:shape style="position:absolute;left:9220;top:1136;width:10;height:20" coordorigin="9220,1136" coordsize="10,20" path="m9220,1156l9230,1156,9230,1136,9220,1136,9220,1156xe" filled="true" fillcolor="#000000" stroked="false">
                <v:path arrowok="t"/>
                <v:fill type="solid"/>
              </v:shape>
            </v:group>
            <v:group style="position:absolute;left:9220;top:1156;width:10;height:20" coordorigin="9220,1156" coordsize="10,20">
              <v:shape style="position:absolute;left:9220;top:1156;width:10;height:20" coordorigin="9220,1156" coordsize="10,20" path="m9220,1175l9230,1175,9230,1156,9220,1156,9220,1175xe" filled="true" fillcolor="#000000" stroked="false">
                <v:path arrowok="t"/>
                <v:fill type="solid"/>
              </v:shape>
            </v:group>
            <v:group style="position:absolute;left:9220;top:1175;width:10;height:20" coordorigin="9220,1175" coordsize="10,20">
              <v:shape style="position:absolute;left:9220;top:1175;width:10;height:20" coordorigin="9220,1175" coordsize="10,20" path="m9220,1194l9230,1194,9230,1175,9220,1175,9220,1194xe" filled="true" fillcolor="#000000" stroked="false">
                <v:path arrowok="t"/>
                <v:fill type="solid"/>
              </v:shape>
            </v:group>
            <v:group style="position:absolute;left:9220;top:1194;width:10;height:20" coordorigin="9220,1194" coordsize="10,20">
              <v:shape style="position:absolute;left:9220;top:1194;width:10;height:20" coordorigin="9220,1194" coordsize="10,20" path="m9220,1213l9230,1213,9230,1194,9220,1194,9220,1213xe" filled="true" fillcolor="#000000" stroked="false">
                <v:path arrowok="t"/>
                <v:fill type="solid"/>
              </v:shape>
            </v:group>
            <v:group style="position:absolute;left:9220;top:1213;width:10;height:20" coordorigin="9220,1213" coordsize="10,20">
              <v:shape style="position:absolute;left:9220;top:1213;width:10;height:20" coordorigin="9220,1213" coordsize="10,20" path="m9220,1232l9230,1232,9230,1213,9220,1213,9220,1232xe" filled="true" fillcolor="#000000" stroked="false">
                <v:path arrowok="t"/>
                <v:fill type="solid"/>
              </v:shape>
            </v:group>
            <v:group style="position:absolute;left:9220;top:1232;width:10;height:20" coordorigin="9220,1232" coordsize="10,20">
              <v:shape style="position:absolute;left:9220;top:1232;width:10;height:20" coordorigin="9220,1232" coordsize="10,20" path="m9220,1252l9230,1252,9230,1232,9220,1232,9220,1252xe" filled="true" fillcolor="#000000" stroked="false">
                <v:path arrowok="t"/>
                <v:fill type="solid"/>
              </v:shape>
            </v:group>
            <v:group style="position:absolute;left:9220;top:1252;width:10;height:20" coordorigin="9220,1252" coordsize="10,20">
              <v:shape style="position:absolute;left:9220;top:1252;width:10;height:20" coordorigin="9220,1252" coordsize="10,20" path="m9220,1271l9230,1271,9230,1252,9220,1252,9220,1271xe" filled="true" fillcolor="#000000" stroked="false">
                <v:path arrowok="t"/>
                <v:fill type="solid"/>
              </v:shape>
            </v:group>
            <v:group style="position:absolute;left:9220;top:1271;width:10;height:20" coordorigin="9220,1271" coordsize="10,20">
              <v:shape style="position:absolute;left:9220;top:1271;width:10;height:20" coordorigin="9220,1271" coordsize="10,20" path="m9220,1290l9230,1290,9230,1271,9220,1271,9220,1290xe" filled="true" fillcolor="#000000" stroked="false">
                <v:path arrowok="t"/>
                <v:fill type="solid"/>
              </v:shape>
            </v:group>
            <v:group style="position:absolute;left:9220;top:1290;width:10;height:20" coordorigin="9220,1290" coordsize="10,20">
              <v:shape style="position:absolute;left:9220;top:1290;width:10;height:20" coordorigin="9220,1290" coordsize="10,20" path="m9220,1309l9230,1309,9230,1290,9220,1290,9220,1309xe" filled="true" fillcolor="#000000" stroked="false">
                <v:path arrowok="t"/>
                <v:fill type="solid"/>
              </v:shape>
            </v:group>
            <v:group style="position:absolute;left:9220;top:1309;width:10;height:20" coordorigin="9220,1309" coordsize="10,20">
              <v:shape style="position:absolute;left:9220;top:1309;width:10;height:20" coordorigin="9220,1309" coordsize="10,20" path="m9220,1328l9230,1328,9230,1309,9220,1309,9220,1328xe" filled="true" fillcolor="#000000" stroked="false">
                <v:path arrowok="t"/>
                <v:fill type="solid"/>
              </v:shape>
            </v:group>
            <v:group style="position:absolute;left:9220;top:1328;width:10;height:20" coordorigin="9220,1328" coordsize="10,20">
              <v:shape style="position:absolute;left:9220;top:1328;width:10;height:20" coordorigin="9220,1328" coordsize="10,20" path="m9220,1348l9230,1348,9230,1328,9220,1328,9220,1348xe" filled="true" fillcolor="#000000" stroked="false">
                <v:path arrowok="t"/>
                <v:fill type="solid"/>
              </v:shape>
            </v:group>
            <v:group style="position:absolute;left:9220;top:1348;width:10;height:20" coordorigin="9220,1348" coordsize="10,20">
              <v:shape style="position:absolute;left:9220;top:1348;width:10;height:20" coordorigin="9220,1348" coordsize="10,20" path="m9220,1367l9230,1367,9230,1348,9220,1348,9220,1367xe" filled="true" fillcolor="#000000" stroked="false">
                <v:path arrowok="t"/>
                <v:fill type="solid"/>
              </v:shape>
            </v:group>
            <v:group style="position:absolute;left:9220;top:1367;width:10;height:20" coordorigin="9220,1367" coordsize="10,20">
              <v:shape style="position:absolute;left:9220;top:1367;width:10;height:20" coordorigin="9220,1367" coordsize="10,20" path="m9220,1386l9230,1386,9230,1367,9220,1367,9220,1386xe" filled="true" fillcolor="#000000" stroked="false">
                <v:path arrowok="t"/>
                <v:fill type="solid"/>
              </v:shape>
            </v:group>
            <v:group style="position:absolute;left:9220;top:1386;width:10;height:20" coordorigin="9220,1386" coordsize="10,20">
              <v:shape style="position:absolute;left:9220;top:1386;width:10;height:20" coordorigin="9220,1386" coordsize="10,20" path="m9220,1405l9230,1405,9230,1386,9220,1386,9220,1405xe" filled="true" fillcolor="#000000" stroked="false">
                <v:path arrowok="t"/>
                <v:fill type="solid"/>
              </v:shape>
            </v:group>
            <v:group style="position:absolute;left:9220;top:1405;width:10;height:20" coordorigin="9220,1405" coordsize="10,20">
              <v:shape style="position:absolute;left:9220;top:1405;width:10;height:20" coordorigin="9220,1405" coordsize="10,20" path="m9220,1424l9230,1424,9230,1405,9220,1405,9220,1424xe" filled="true" fillcolor="#000000" stroked="false">
                <v:path arrowok="t"/>
                <v:fill type="solid"/>
              </v:shape>
            </v:group>
            <v:group style="position:absolute;left:9220;top:1424;width:10;height:20" coordorigin="9220,1424" coordsize="10,20">
              <v:shape style="position:absolute;left:9220;top:1424;width:10;height:20" coordorigin="9220,1424" coordsize="10,20" path="m9220,1444l9230,1444,9230,1424,9220,1424,9220,1444xe" filled="true" fillcolor="#000000" stroked="false">
                <v:path arrowok="t"/>
                <v:fill type="solid"/>
              </v:shape>
            </v:group>
            <v:group style="position:absolute;left:9220;top:1444;width:10;height:20" coordorigin="9220,1444" coordsize="10,20">
              <v:shape style="position:absolute;left:9220;top:1444;width:10;height:20" coordorigin="9220,1444" coordsize="10,20" path="m9220,1463l9230,1463,9230,1444,9220,1444,9220,1463xe" filled="true" fillcolor="#000000" stroked="false">
                <v:path arrowok="t"/>
                <v:fill type="solid"/>
              </v:shape>
            </v:group>
            <v:group style="position:absolute;left:9220;top:1463;width:10;height:20" coordorigin="9220,1463" coordsize="10,20">
              <v:shape style="position:absolute;left:9220;top:1463;width:10;height:20" coordorigin="9220,1463" coordsize="10,20" path="m9220,1482l9230,1482,9230,1463,9220,1463,9220,1482xe" filled="true" fillcolor="#000000" stroked="false">
                <v:path arrowok="t"/>
                <v:fill type="solid"/>
              </v:shape>
            </v:group>
            <v:group style="position:absolute;left:9220;top:1482;width:10;height:20" coordorigin="9220,1482" coordsize="10,20">
              <v:shape style="position:absolute;left:9220;top:1482;width:10;height:20" coordorigin="9220,1482" coordsize="10,20" path="m9220,1501l9230,1501,9230,1482,9220,1482,9220,1501xe" filled="true" fillcolor="#000000" stroked="false">
                <v:path arrowok="t"/>
                <v:fill type="solid"/>
              </v:shape>
            </v:group>
            <v:group style="position:absolute;left:9220;top:1501;width:10;height:20" coordorigin="9220,1501" coordsize="10,20">
              <v:shape style="position:absolute;left:9220;top:1501;width:10;height:20" coordorigin="9220,1501" coordsize="10,20" path="m9220,1520l9230,1520,9230,1501,9220,1501,9220,1520xe" filled="true" fillcolor="#000000" stroked="false">
                <v:path arrowok="t"/>
                <v:fill type="solid"/>
              </v:shape>
            </v:group>
            <v:group style="position:absolute;left:9220;top:1520;width:10;height:20" coordorigin="9220,1520" coordsize="10,20">
              <v:shape style="position:absolute;left:9220;top:1520;width:10;height:20" coordorigin="9220,1520" coordsize="10,20" path="m9220,1540l9230,1540,9230,1520,9220,1520,9220,1540xe" filled="true" fillcolor="#000000" stroked="false">
                <v:path arrowok="t"/>
                <v:fill type="solid"/>
              </v:shape>
            </v:group>
            <v:group style="position:absolute;left:9220;top:1540;width:10;height:20" coordorigin="9220,1540" coordsize="10,20">
              <v:shape style="position:absolute;left:9220;top:1540;width:10;height:20" coordorigin="9220,1540" coordsize="10,20" path="m9220,1559l9230,1559,9230,1540,9220,1540,9220,1559xe" filled="true" fillcolor="#000000" stroked="false">
                <v:path arrowok="t"/>
                <v:fill type="solid"/>
              </v:shape>
            </v:group>
            <v:group style="position:absolute;left:9220;top:1559;width:10;height:20" coordorigin="9220,1559" coordsize="10,20">
              <v:shape style="position:absolute;left:9220;top:1559;width:10;height:20" coordorigin="9220,1559" coordsize="10,20" path="m9220,1578l9230,1578,9230,1559,9220,1559,9220,1578xe" filled="true" fillcolor="#000000" stroked="false">
                <v:path arrowok="t"/>
                <v:fill type="solid"/>
              </v:shape>
            </v:group>
            <v:group style="position:absolute;left:9220;top:1578;width:10;height:20" coordorigin="9220,1578" coordsize="10,20">
              <v:shape style="position:absolute;left:9220;top:1578;width:10;height:20" coordorigin="9220,1578" coordsize="10,20" path="m9220,1597l9230,1597,9230,1578,9220,1578,9220,1597xe" filled="true" fillcolor="#000000" stroked="false">
                <v:path arrowok="t"/>
                <v:fill type="solid"/>
              </v:shape>
            </v:group>
            <v:group style="position:absolute;left:9220;top:1597;width:10;height:20" coordorigin="9220,1597" coordsize="10,20">
              <v:shape style="position:absolute;left:9220;top:1597;width:10;height:20" coordorigin="9220,1597" coordsize="10,20" path="m9220,1616l9230,1616,9230,1597,9220,1597,9220,1616xe" filled="true" fillcolor="#000000" stroked="false">
                <v:path arrowok="t"/>
                <v:fill type="solid"/>
              </v:shape>
            </v:group>
            <v:group style="position:absolute;left:9220;top:1616;width:10;height:20" coordorigin="9220,1616" coordsize="10,20">
              <v:shape style="position:absolute;left:9220;top:1616;width:10;height:20" coordorigin="9220,1616" coordsize="10,20" path="m9220,1636l9230,1636,9230,1616,9220,1616,9220,1636xe" filled="true" fillcolor="#000000" stroked="false">
                <v:path arrowok="t"/>
                <v:fill type="solid"/>
              </v:shape>
            </v:group>
            <v:group style="position:absolute;left:9220;top:1636;width:10;height:20" coordorigin="9220,1636" coordsize="10,20">
              <v:shape style="position:absolute;left:9220;top:1636;width:10;height:20" coordorigin="9220,1636" coordsize="10,20" path="m9220,1655l9230,1655,9230,1636,9220,1636,9220,1655xe" filled="true" fillcolor="#000000" stroked="false">
                <v:path arrowok="t"/>
                <v:fill type="solid"/>
              </v:shape>
            </v:group>
            <v:group style="position:absolute;left:9220;top:1655;width:10;height:20" coordorigin="9220,1655" coordsize="10,20">
              <v:shape style="position:absolute;left:9220;top:1655;width:10;height:20" coordorigin="9220,1655" coordsize="10,20" path="m9220,1674l9230,1674,9230,1655,9220,1655,9220,1674xe" filled="true" fillcolor="#000000" stroked="false">
                <v:path arrowok="t"/>
                <v:fill type="solid"/>
              </v:shape>
            </v:group>
            <v:group style="position:absolute;left:9220;top:1674;width:10;height:20" coordorigin="9220,1674" coordsize="10,20">
              <v:shape style="position:absolute;left:9220;top:1674;width:10;height:20" coordorigin="9220,1674" coordsize="10,20" path="m9220,1693l9230,1693,9230,1674,9220,1674,9220,1693xe" filled="true" fillcolor="#000000" stroked="false">
                <v:path arrowok="t"/>
                <v:fill type="solid"/>
              </v:shape>
            </v:group>
            <v:group style="position:absolute;left:9220;top:1693;width:10;height:20" coordorigin="9220,1693" coordsize="10,20">
              <v:shape style="position:absolute;left:9220;top:1693;width:10;height:20" coordorigin="9220,1693" coordsize="10,20" path="m9220,1712l9230,1712,9230,1693,9220,1693,9220,1712xe" filled="true" fillcolor="#000000" stroked="false">
                <v:path arrowok="t"/>
                <v:fill type="solid"/>
              </v:shape>
            </v:group>
            <v:group style="position:absolute;left:9220;top:1712;width:10;height:20" coordorigin="9220,1712" coordsize="10,20">
              <v:shape style="position:absolute;left:9220;top:1712;width:10;height:20" coordorigin="9220,1712" coordsize="10,20" path="m9220,1732l9230,1732,9230,1712,9220,1712,9220,1732xe" filled="true" fillcolor="#000000" stroked="false">
                <v:path arrowok="t"/>
                <v:fill type="solid"/>
              </v:shape>
            </v:group>
            <v:group style="position:absolute;left:9220;top:1732;width:10;height:20" coordorigin="9220,1732" coordsize="10,20">
              <v:shape style="position:absolute;left:9220;top:1732;width:10;height:20" coordorigin="9220,1732" coordsize="10,20" path="m9220,1751l9230,1751,9230,1732,9220,1732,9220,1751xe" filled="true" fillcolor="#000000" stroked="false">
                <v:path arrowok="t"/>
                <v:fill type="solid"/>
              </v:shape>
            </v:group>
            <v:group style="position:absolute;left:9220;top:1751;width:10;height:20" coordorigin="9220,1751" coordsize="10,20">
              <v:shape style="position:absolute;left:9220;top:1751;width:10;height:20" coordorigin="9220,1751" coordsize="10,20" path="m9220,1770l9230,1770,9230,1751,9220,1751,9220,1770xe" filled="true" fillcolor="#000000" stroked="false">
                <v:path arrowok="t"/>
                <v:fill type="solid"/>
              </v:shape>
            </v:group>
            <v:group style="position:absolute;left:9220;top:1770;width:10;height:20" coordorigin="9220,1770" coordsize="10,20">
              <v:shape style="position:absolute;left:9220;top:1770;width:10;height:20" coordorigin="9220,1770" coordsize="10,20" path="m9220,1789l9230,1789,9230,1770,9220,1770,9220,1789xe" filled="true" fillcolor="#000000" stroked="false">
                <v:path arrowok="t"/>
                <v:fill type="solid"/>
              </v:shape>
            </v:group>
            <v:group style="position:absolute;left:9220;top:1789;width:10;height:20" coordorigin="9220,1789" coordsize="10,20">
              <v:shape style="position:absolute;left:9220;top:1789;width:10;height:20" coordorigin="9220,1789" coordsize="10,20" path="m9220,1808l9230,1808,9230,1789,9220,1789,9220,1808xe" filled="true" fillcolor="#000000" stroked="false">
                <v:path arrowok="t"/>
                <v:fill type="solid"/>
              </v:shape>
            </v:group>
            <v:group style="position:absolute;left:9220;top:1808;width:10;height:20" coordorigin="9220,1808" coordsize="10,20">
              <v:shape style="position:absolute;left:9220;top:1808;width:10;height:20" coordorigin="9220,1808" coordsize="10,20" path="m9220,1828l9230,1828,9230,1808,9220,1808,9220,1828xe" filled="true" fillcolor="#000000" stroked="false">
                <v:path arrowok="t"/>
                <v:fill type="solid"/>
              </v:shape>
            </v:group>
            <v:group style="position:absolute;left:9220;top:1828;width:10;height:20" coordorigin="9220,1828" coordsize="10,20">
              <v:shape style="position:absolute;left:9220;top:1828;width:10;height:20" coordorigin="9220,1828" coordsize="10,20" path="m9220,1847l9230,1847,9230,1828,9220,1828,9220,1847xe" filled="true" fillcolor="#000000" stroked="false">
                <v:path arrowok="t"/>
                <v:fill type="solid"/>
              </v:shape>
            </v:group>
            <v:group style="position:absolute;left:9220;top:1847;width:10;height:20" coordorigin="9220,1847" coordsize="10,20">
              <v:shape style="position:absolute;left:9220;top:1847;width:10;height:20" coordorigin="9220,1847" coordsize="10,20" path="m9220,1866l9230,1866,9230,1847,9220,1847,9220,1866xe" filled="true" fillcolor="#000000" stroked="false">
                <v:path arrowok="t"/>
                <v:fill type="solid"/>
              </v:shape>
            </v:group>
            <v:group style="position:absolute;left:9220;top:1866;width:10;height:20" coordorigin="9220,1866" coordsize="10,20">
              <v:shape style="position:absolute;left:9220;top:1866;width:10;height:20" coordorigin="9220,1866" coordsize="10,20" path="m9220,1885l9230,1885,9230,1866,9220,1866,9220,1885xe" filled="true" fillcolor="#000000" stroked="false">
                <v:path arrowok="t"/>
                <v:fill type="solid"/>
              </v:shape>
            </v:group>
            <v:group style="position:absolute;left:9220;top:1885;width:10;height:20" coordorigin="9220,1885" coordsize="10,20">
              <v:shape style="position:absolute;left:9220;top:1885;width:10;height:20" coordorigin="9220,1885" coordsize="10,20" path="m9220,1904l9230,1904,9230,1885,9220,1885,9220,1904xe" filled="true" fillcolor="#000000" stroked="false">
                <v:path arrowok="t"/>
                <v:fill type="solid"/>
              </v:shape>
            </v:group>
            <v:group style="position:absolute;left:9220;top:1904;width:10;height:20" coordorigin="9220,1904" coordsize="10,20">
              <v:shape style="position:absolute;left:9220;top:1904;width:10;height:20" coordorigin="9220,1904" coordsize="10,20" path="m9220,1924l9230,1924,9230,1904,9220,1904,9220,1924xe" filled="true" fillcolor="#000000" stroked="false">
                <v:path arrowok="t"/>
                <v:fill type="solid"/>
              </v:shape>
            </v:group>
            <v:group style="position:absolute;left:9220;top:1924;width:10;height:20" coordorigin="9220,1924" coordsize="10,20">
              <v:shape style="position:absolute;left:9220;top:1924;width:10;height:20" coordorigin="9220,1924" coordsize="10,20" path="m9220,1943l9230,1943,9230,1924,9220,1924,9220,1943xe" filled="true" fillcolor="#000000" stroked="false">
                <v:path arrowok="t"/>
                <v:fill type="solid"/>
              </v:shape>
            </v:group>
            <v:group style="position:absolute;left:9220;top:1943;width:10;height:20" coordorigin="9220,1943" coordsize="10,20">
              <v:shape style="position:absolute;left:9220;top:1943;width:10;height:20" coordorigin="9220,1943" coordsize="10,20" path="m9220,1962l9230,1962,9230,1943,9220,1943,9220,1962xe" filled="true" fillcolor="#000000" stroked="false">
                <v:path arrowok="t"/>
                <v:fill type="solid"/>
              </v:shape>
            </v:group>
            <v:group style="position:absolute;left:9220;top:1962;width:10;height:20" coordorigin="9220,1962" coordsize="10,20">
              <v:shape style="position:absolute;left:9220;top:1962;width:10;height:20" coordorigin="9220,1962" coordsize="10,20" path="m9220,1981l9230,1981,9230,1962,9220,1962,9220,1981xe" filled="true" fillcolor="#000000" stroked="false">
                <v:path arrowok="t"/>
                <v:fill type="solid"/>
              </v:shape>
            </v:group>
            <v:group style="position:absolute;left:9220;top:1981;width:10;height:20" coordorigin="9220,1981" coordsize="10,20">
              <v:shape style="position:absolute;left:9220;top:1981;width:10;height:20" coordorigin="9220,1981" coordsize="10,20" path="m9220,2000l9230,2000,9230,1981,9220,1981,9220,2000xe" filled="true" fillcolor="#000000" stroked="false">
                <v:path arrowok="t"/>
                <v:fill type="solid"/>
              </v:shape>
            </v:group>
            <v:group style="position:absolute;left:9220;top:2000;width:10;height:20" coordorigin="9220,2000" coordsize="10,20">
              <v:shape style="position:absolute;left:9220;top:2000;width:10;height:20" coordorigin="9220,2000" coordsize="10,20" path="m9220,2020l9230,2020,9230,2000,9220,2000,9220,2020xe" filled="true" fillcolor="#000000" stroked="false">
                <v:path arrowok="t"/>
                <v:fill type="solid"/>
              </v:shape>
            </v:group>
            <v:group style="position:absolute;left:9220;top:2020;width:10;height:20" coordorigin="9220,2020" coordsize="10,20">
              <v:shape style="position:absolute;left:9220;top:2020;width:10;height:20" coordorigin="9220,2020" coordsize="10,20" path="m9220,2039l9230,2039,9230,2020,9220,2020,9220,2039xe" filled="true" fillcolor="#000000" stroked="false">
                <v:path arrowok="t"/>
                <v:fill type="solid"/>
              </v:shape>
            </v:group>
            <v:group style="position:absolute;left:9220;top:2039;width:10;height:20" coordorigin="9220,2039" coordsize="10,20">
              <v:shape style="position:absolute;left:9220;top:2039;width:10;height:20" coordorigin="9220,2039" coordsize="10,20" path="m9220,2058l9230,2058,9230,2039,9220,2039,9220,2058xe" filled="true" fillcolor="#000000" stroked="false">
                <v:path arrowok="t"/>
                <v:fill type="solid"/>
              </v:shape>
            </v:group>
            <v:group style="position:absolute;left:9220;top:2058;width:10;height:20" coordorigin="9220,2058" coordsize="10,20">
              <v:shape style="position:absolute;left:9220;top:2058;width:10;height:20" coordorigin="9220,2058" coordsize="10,20" path="m9220,2077l9230,2077,9230,2058,9220,2058,9220,2077xe" filled="true" fillcolor="#000000" stroked="false">
                <v:path arrowok="t"/>
                <v:fill type="solid"/>
              </v:shape>
            </v:group>
            <v:group style="position:absolute;left:9220;top:2077;width:10;height:20" coordorigin="9220,2077" coordsize="10,20">
              <v:shape style="position:absolute;left:9220;top:2077;width:10;height:20" coordorigin="9220,2077" coordsize="10,20" path="m9220,2096l9230,2096,9230,2077,9220,2077,9220,2096xe" filled="true" fillcolor="#000000" stroked="false">
                <v:path arrowok="t"/>
                <v:fill type="solid"/>
              </v:shape>
            </v:group>
            <v:group style="position:absolute;left:9220;top:2096;width:10;height:20" coordorigin="9220,2096" coordsize="10,20">
              <v:shape style="position:absolute;left:9220;top:2096;width:10;height:20" coordorigin="9220,2096" coordsize="10,20" path="m9220,2116l9230,2116,9230,2096,9220,2096,9220,2116xe" filled="true" fillcolor="#000000" stroked="false">
                <v:path arrowok="t"/>
                <v:fill type="solid"/>
              </v:shape>
            </v:group>
            <v:group style="position:absolute;left:9220;top:2116;width:10;height:20" coordorigin="9220,2116" coordsize="10,20">
              <v:shape style="position:absolute;left:9220;top:2116;width:10;height:20" coordorigin="9220,2116" coordsize="10,20" path="m9220,2135l9230,2135,9230,2116,9220,2116,9220,2135xe" filled="true" fillcolor="#000000" stroked="false">
                <v:path arrowok="t"/>
                <v:fill type="solid"/>
              </v:shape>
            </v:group>
            <v:group style="position:absolute;left:9220;top:2135;width:10;height:20" coordorigin="9220,2135" coordsize="10,20">
              <v:shape style="position:absolute;left:9220;top:2135;width:10;height:20" coordorigin="9220,2135" coordsize="10,20" path="m9220,2154l9230,2154,9230,2135,9220,2135,9220,2154xe" filled="true" fillcolor="#000000" stroked="false">
                <v:path arrowok="t"/>
                <v:fill type="solid"/>
              </v:shape>
            </v:group>
            <v:group style="position:absolute;left:9220;top:2154;width:10;height:20" coordorigin="9220,2154" coordsize="10,20">
              <v:shape style="position:absolute;left:9220;top:2154;width:10;height:20" coordorigin="9220,2154" coordsize="10,20" path="m9220,2173l9230,2173,9230,2154,9220,2154,9220,2173xe" filled="true" fillcolor="#000000" stroked="false">
                <v:path arrowok="t"/>
                <v:fill type="solid"/>
              </v:shape>
            </v:group>
            <v:group style="position:absolute;left:9220;top:2173;width:10;height:20" coordorigin="9220,2173" coordsize="10,20">
              <v:shape style="position:absolute;left:9220;top:2173;width:10;height:20" coordorigin="9220,2173" coordsize="10,20" path="m9220,2192l9230,2192,9230,2173,9220,2173,9220,2192xe" filled="true" fillcolor="#000000" stroked="false">
                <v:path arrowok="t"/>
                <v:fill type="solid"/>
              </v:shape>
            </v:group>
            <v:group style="position:absolute;left:9220;top:2192;width:10;height:20" coordorigin="9220,2192" coordsize="10,20">
              <v:shape style="position:absolute;left:9220;top:2192;width:10;height:20" coordorigin="9220,2192" coordsize="10,20" path="m9220,2212l9230,2212,9230,2192,9220,2192,9220,2212xe" filled="true" fillcolor="#000000" stroked="false">
                <v:path arrowok="t"/>
                <v:fill type="solid"/>
              </v:shape>
            </v:group>
            <v:group style="position:absolute;left:9220;top:2212;width:10;height:20" coordorigin="9220,2212" coordsize="10,20">
              <v:shape style="position:absolute;left:9220;top:2212;width:10;height:20" coordorigin="9220,2212" coordsize="10,20" path="m9220,2231l9230,2231,9230,2212,9220,2212,9220,2231xe" filled="true" fillcolor="#000000" stroked="false">
                <v:path arrowok="t"/>
                <v:fill type="solid"/>
              </v:shape>
            </v:group>
            <v:group style="position:absolute;left:9220;top:2231;width:10;height:20" coordorigin="9220,2231" coordsize="10,20">
              <v:shape style="position:absolute;left:9220;top:2231;width:10;height:20" coordorigin="9220,2231" coordsize="10,20" path="m9220,2250l9230,2250,9230,2231,9220,2231,9220,2250xe" filled="true" fillcolor="#000000" stroked="false">
                <v:path arrowok="t"/>
                <v:fill type="solid"/>
              </v:shape>
            </v:group>
            <v:group style="position:absolute;left:9220;top:2250;width:10;height:20" coordorigin="9220,2250" coordsize="10,20">
              <v:shape style="position:absolute;left:9220;top:2250;width:10;height:20" coordorigin="9220,2250" coordsize="10,20" path="m9220,2269l9230,2269,9230,2250,9220,2250,9220,2269xe" filled="true" fillcolor="#000000" stroked="false">
                <v:path arrowok="t"/>
                <v:fill type="solid"/>
              </v:shape>
            </v:group>
            <v:group style="position:absolute;left:9220;top:2269;width:10;height:20" coordorigin="9220,2269" coordsize="10,20">
              <v:shape style="position:absolute;left:9220;top:2269;width:10;height:20" coordorigin="9220,2269" coordsize="10,20" path="m9220,2288l9230,2288,9230,2269,9220,2269,9220,2288xe" filled="true" fillcolor="#000000" stroked="false">
                <v:path arrowok="t"/>
                <v:fill type="solid"/>
              </v:shape>
            </v:group>
            <v:group style="position:absolute;left:9220;top:2288;width:10;height:20" coordorigin="9220,2288" coordsize="10,20">
              <v:shape style="position:absolute;left:9220;top:2288;width:10;height:20" coordorigin="9220,2288" coordsize="10,20" path="m9220,2308l9230,2308,9230,2288,9220,2288,9220,2308xe" filled="true" fillcolor="#000000" stroked="false">
                <v:path arrowok="t"/>
                <v:fill type="solid"/>
              </v:shape>
            </v:group>
            <v:group style="position:absolute;left:9220;top:2308;width:10;height:20" coordorigin="9220,2308" coordsize="10,20">
              <v:shape style="position:absolute;left:9220;top:2308;width:10;height:20" coordorigin="9220,2308" coordsize="10,20" path="m9220,2327l9230,2327,9230,2308,9220,2308,9220,2327xe" filled="true" fillcolor="#000000" stroked="false">
                <v:path arrowok="t"/>
                <v:fill type="solid"/>
              </v:shape>
            </v:group>
            <v:group style="position:absolute;left:9220;top:2327;width:10;height:20" coordorigin="9220,2327" coordsize="10,20">
              <v:shape style="position:absolute;left:9220;top:2327;width:10;height:20" coordorigin="9220,2327" coordsize="10,20" path="m9220,2346l9230,2346,9230,2327,9220,2327,9220,2346xe" filled="true" fillcolor="#000000" stroked="false">
                <v:path arrowok="t"/>
                <v:fill type="solid"/>
              </v:shape>
            </v:group>
            <v:group style="position:absolute;left:9220;top:2346;width:10;height:20" coordorigin="9220,2346" coordsize="10,20">
              <v:shape style="position:absolute;left:9220;top:2346;width:10;height:20" coordorigin="9220,2346" coordsize="10,20" path="m9220,2365l9230,2365,9230,2346,9220,2346,9220,2365xe" filled="true" fillcolor="#000000" stroked="false">
                <v:path arrowok="t"/>
                <v:fill type="solid"/>
              </v:shape>
            </v:group>
            <v:group style="position:absolute;left:9220;top:2365;width:10;height:20" coordorigin="9220,2365" coordsize="10,20">
              <v:shape style="position:absolute;left:9220;top:2365;width:10;height:20" coordorigin="9220,2365" coordsize="10,20" path="m9220,2384l9230,2384,9230,2365,9220,2365,9220,2384xe" filled="true" fillcolor="#000000" stroked="false">
                <v:path arrowok="t"/>
                <v:fill type="solid"/>
              </v:shape>
            </v:group>
            <v:group style="position:absolute;left:9220;top:2384;width:10;height:20" coordorigin="9220,2384" coordsize="10,20">
              <v:shape style="position:absolute;left:9220;top:2384;width:10;height:20" coordorigin="9220,2384" coordsize="10,20" path="m9220,2404l9230,2404,9230,2384,9220,2384,9220,2404xe" filled="true" fillcolor="#000000" stroked="false">
                <v:path arrowok="t"/>
                <v:fill type="solid"/>
              </v:shape>
            </v:group>
            <v:group style="position:absolute;left:9220;top:2404;width:10;height:20" coordorigin="9220,2404" coordsize="10,20">
              <v:shape style="position:absolute;left:9220;top:2404;width:10;height:20" coordorigin="9220,2404" coordsize="10,20" path="m9220,2423l9230,2423,9230,2404,9220,2404,9220,2423xe" filled="true" fillcolor="#000000" stroked="false">
                <v:path arrowok="t"/>
                <v:fill type="solid"/>
              </v:shape>
            </v:group>
            <v:group style="position:absolute;left:9220;top:2423;width:10;height:20" coordorigin="9220,2423" coordsize="10,20">
              <v:shape style="position:absolute;left:9220;top:2423;width:10;height:20" coordorigin="9220,2423" coordsize="10,20" path="m9220,2442l9230,2442,9230,2423,9220,2423,9220,2442xe" filled="true" fillcolor="#000000" stroked="false">
                <v:path arrowok="t"/>
                <v:fill type="solid"/>
              </v:shape>
              <v:shape style="position:absolute;left:1692;top:2346;width:1058;height:108" type="#_x0000_t75" stroked="false">
                <v:imagedata r:id="rId64" o:title=""/>
              </v:shape>
              <v:shape style="position:absolute;left:2727;top:2442;width:612;height:12" type="#_x0000_t75" stroked="false">
                <v:imagedata r:id="rId65" o:title=""/>
              </v:shape>
              <v:shape style="position:absolute;left:3324;top:2442;width:1016;height:12" type="#_x0000_t75" stroked="false">
                <v:imagedata r:id="rId66" o:title=""/>
              </v:shape>
              <v:shape style="position:absolute;left:4326;top:2442;width:862;height:12" type="#_x0000_t75" stroked="false">
                <v:imagedata r:id="rId67" o:title=""/>
              </v:shape>
              <v:shape style="position:absolute;left:5173;top:2442;width:859;height:12" type="#_x0000_t75" stroked="false">
                <v:imagedata r:id="rId68" o:title=""/>
              </v:shape>
              <v:shape style="position:absolute;left:6018;top:2442;width:958;height:12" type="#_x0000_t75" stroked="false">
                <v:imagedata r:id="rId69" o:title=""/>
              </v:shape>
              <v:shape style="position:absolute;left:6961;top:2442;width:804;height:12" type="#_x0000_t75" stroked="false">
                <v:imagedata r:id="rId70" o:title=""/>
              </v:shape>
              <v:shape style="position:absolute;left:7751;top:2442;width:859;height:12" type="#_x0000_t75" stroked="false">
                <v:imagedata r:id="rId71" o:title=""/>
              </v:shape>
              <v:shape style="position:absolute;left:8596;top:2442;width:634;height:12" type="#_x0000_t75" stroked="false">
                <v:imagedata r:id="rId72" o:title=""/>
              </v:shape>
              <v:shape style="position:absolute;left:9216;top:2444;width:950;height:10" type="#_x0000_t75" stroked="false">
                <v:imagedata r:id="rId73" o:title=""/>
              </v:shape>
            </v:group>
            <v:group style="position:absolute;left:2732;top:2454;width:10;height:20" coordorigin="2732,2454" coordsize="10,20">
              <v:shape style="position:absolute;left:2732;top:2454;width:10;height:20" coordorigin="2732,2454" coordsize="10,20" path="m2732,2473l2741,2473,2741,2454,2732,2454,2732,2473xe" filled="true" fillcolor="#000000" stroked="false">
                <v:path arrowok="t"/>
                <v:fill type="solid"/>
              </v:shape>
            </v:group>
            <v:group style="position:absolute;left:2732;top:2473;width:10;height:20" coordorigin="2732,2473" coordsize="10,20">
              <v:shape style="position:absolute;left:2732;top:2473;width:10;height:20" coordorigin="2732,2473" coordsize="10,20" path="m2732,2492l2741,2492,2741,2473,2732,2473,2732,2492xe" filled="true" fillcolor="#000000" stroked="false">
                <v:path arrowok="t"/>
                <v:fill type="solid"/>
              </v:shape>
            </v:group>
            <v:group style="position:absolute;left:2732;top:2492;width:10;height:20" coordorigin="2732,2492" coordsize="10,20">
              <v:shape style="position:absolute;left:2732;top:2492;width:10;height:20" coordorigin="2732,2492" coordsize="10,20" path="m2732,2512l2741,2512,2741,2492,2732,2492,2732,2512xe" filled="true" fillcolor="#000000" stroked="false">
                <v:path arrowok="t"/>
                <v:fill type="solid"/>
              </v:shape>
            </v:group>
            <v:group style="position:absolute;left:2732;top:2512;width:10;height:20" coordorigin="2732,2512" coordsize="10,20">
              <v:shape style="position:absolute;left:2732;top:2512;width:10;height:20" coordorigin="2732,2512" coordsize="10,20" path="m2732,2531l2741,2531,2741,2512,2732,2512,2732,2531xe" filled="true" fillcolor="#000000" stroked="false">
                <v:path arrowok="t"/>
                <v:fill type="solid"/>
              </v:shape>
            </v:group>
            <v:group style="position:absolute;left:2732;top:2531;width:10;height:20" coordorigin="2732,2531" coordsize="10,20">
              <v:shape style="position:absolute;left:2732;top:2531;width:10;height:20" coordorigin="2732,2531" coordsize="10,20" path="m2732,2550l2741,2550,2741,2531,2732,2531,2732,2550xe" filled="true" fillcolor="#000000" stroked="false">
                <v:path arrowok="t"/>
                <v:fill type="solid"/>
              </v:shape>
            </v:group>
            <v:group style="position:absolute;left:2732;top:2550;width:10;height:20" coordorigin="2732,2550" coordsize="10,20">
              <v:shape style="position:absolute;left:2732;top:2550;width:10;height:20" coordorigin="2732,2550" coordsize="10,20" path="m2732,2569l2741,2569,2741,2550,2732,2550,2732,2569xe" filled="true" fillcolor="#000000" stroked="false">
                <v:path arrowok="t"/>
                <v:fill type="solid"/>
              </v:shape>
            </v:group>
            <v:group style="position:absolute;left:2732;top:2569;width:10;height:20" coordorigin="2732,2569" coordsize="10,20">
              <v:shape style="position:absolute;left:2732;top:2569;width:10;height:20" coordorigin="2732,2569" coordsize="10,20" path="m2732,2588l2741,2588,2741,2569,2732,2569,2732,2588xe" filled="true" fillcolor="#000000" stroked="false">
                <v:path arrowok="t"/>
                <v:fill type="solid"/>
              </v:shape>
            </v:group>
            <v:group style="position:absolute;left:2732;top:2588;width:10;height:20" coordorigin="2732,2588" coordsize="10,20">
              <v:shape style="position:absolute;left:2732;top:2588;width:10;height:20" coordorigin="2732,2588" coordsize="10,20" path="m2732,2608l2741,2608,2741,2588,2732,2588,2732,2608xe" filled="true" fillcolor="#000000" stroked="false">
                <v:path arrowok="t"/>
                <v:fill type="solid"/>
              </v:shape>
            </v:group>
            <v:group style="position:absolute;left:2732;top:2608;width:10;height:20" coordorigin="2732,2608" coordsize="10,20">
              <v:shape style="position:absolute;left:2732;top:2608;width:10;height:20" coordorigin="2732,2608" coordsize="10,20" path="m2732,2627l2741,2627,2741,2608,2732,2608,2732,2627xe" filled="true" fillcolor="#000000" stroked="false">
                <v:path arrowok="t"/>
                <v:fill type="solid"/>
              </v:shape>
            </v:group>
            <v:group style="position:absolute;left:2732;top:2627;width:10;height:20" coordorigin="2732,2627" coordsize="10,20">
              <v:shape style="position:absolute;left:2732;top:2627;width:10;height:20" coordorigin="2732,2627" coordsize="10,20" path="m2732,2646l2741,2646,2741,2627,2732,2627,2732,2646xe" filled="true" fillcolor="#000000" stroked="false">
                <v:path arrowok="t"/>
                <v:fill type="solid"/>
              </v:shape>
            </v:group>
            <v:group style="position:absolute;left:2732;top:2646;width:10;height:20" coordorigin="2732,2646" coordsize="10,20">
              <v:shape style="position:absolute;left:2732;top:2646;width:10;height:20" coordorigin="2732,2646" coordsize="10,20" path="m2732,2665l2741,2665,2741,2646,2732,2646,2732,2665xe" filled="true" fillcolor="#000000" stroked="false">
                <v:path arrowok="t"/>
                <v:fill type="solid"/>
              </v:shape>
            </v:group>
            <v:group style="position:absolute;left:2732;top:2665;width:10;height:20" coordorigin="2732,2665" coordsize="10,20">
              <v:shape style="position:absolute;left:2732;top:2665;width:10;height:20" coordorigin="2732,2665" coordsize="10,20" path="m2732,2685l2741,2685,2741,2665,2732,2665,2732,2685xe" filled="true" fillcolor="#000000" stroked="false">
                <v:path arrowok="t"/>
                <v:fill type="solid"/>
              </v:shape>
            </v:group>
            <v:group style="position:absolute;left:2732;top:2685;width:10;height:20" coordorigin="2732,2685" coordsize="10,20">
              <v:shape style="position:absolute;left:2732;top:2685;width:10;height:20" coordorigin="2732,2685" coordsize="10,20" path="m2732,2704l2741,2704,2741,2685,2732,2685,2732,2704xe" filled="true" fillcolor="#000000" stroked="false">
                <v:path arrowok="t"/>
                <v:fill type="solid"/>
              </v:shape>
            </v:group>
            <v:group style="position:absolute;left:2732;top:2704;width:10;height:20" coordorigin="2732,2704" coordsize="10,20">
              <v:shape style="position:absolute;left:2732;top:2704;width:10;height:20" coordorigin="2732,2704" coordsize="10,20" path="m2732,2723l2741,2723,2741,2704,2732,2704,2732,2723xe" filled="true" fillcolor="#000000" stroked="false">
                <v:path arrowok="t"/>
                <v:fill type="solid"/>
              </v:shape>
            </v:group>
            <v:group style="position:absolute;left:2732;top:2723;width:10;height:20" coordorigin="2732,2723" coordsize="10,20">
              <v:shape style="position:absolute;left:2732;top:2723;width:10;height:20" coordorigin="2732,2723" coordsize="10,20" path="m2732,2743l2741,2743,2741,2723,2732,2723,2732,2743xe" filled="true" fillcolor="#000000" stroked="false">
                <v:path arrowok="t"/>
                <v:fill type="solid"/>
              </v:shape>
            </v:group>
            <v:group style="position:absolute;left:2732;top:2743;width:10;height:20" coordorigin="2732,2743" coordsize="10,20">
              <v:shape style="position:absolute;left:2732;top:2743;width:10;height:20" coordorigin="2732,2743" coordsize="10,20" path="m2732,2762l2741,2762,2741,2743,2732,2743,2732,2762xe" filled="true" fillcolor="#000000" stroked="false">
                <v:path arrowok="t"/>
                <v:fill type="solid"/>
              </v:shape>
            </v:group>
            <v:group style="position:absolute;left:2732;top:2762;width:10;height:20" coordorigin="2732,2762" coordsize="10,20">
              <v:shape style="position:absolute;left:2732;top:2762;width:10;height:20" coordorigin="2732,2762" coordsize="10,20" path="m2732,2781l2741,2781,2741,2762,2732,2762,2732,2781xe" filled="true" fillcolor="#000000" stroked="false">
                <v:path arrowok="t"/>
                <v:fill type="solid"/>
              </v:shape>
            </v:group>
            <v:group style="position:absolute;left:2732;top:2781;width:10;height:20" coordorigin="2732,2781" coordsize="10,20">
              <v:shape style="position:absolute;left:2732;top:2781;width:10;height:20" coordorigin="2732,2781" coordsize="10,20" path="m2732,2800l2741,2800,2741,2781,2732,2781,2732,2800xe" filled="true" fillcolor="#000000" stroked="false">
                <v:path arrowok="t"/>
                <v:fill type="solid"/>
              </v:shape>
            </v:group>
            <v:group style="position:absolute;left:2732;top:2800;width:10;height:20" coordorigin="2732,2800" coordsize="10,20">
              <v:shape style="position:absolute;left:2732;top:2800;width:10;height:20" coordorigin="2732,2800" coordsize="10,20" path="m2732,2819l2741,2819,2741,2800,2732,2800,2732,2819xe" filled="true" fillcolor="#000000" stroked="false">
                <v:path arrowok="t"/>
                <v:fill type="solid"/>
              </v:shape>
            </v:group>
            <v:group style="position:absolute;left:2732;top:2819;width:10;height:20" coordorigin="2732,2819" coordsize="10,20">
              <v:shape style="position:absolute;left:2732;top:2819;width:10;height:20" coordorigin="2732,2819" coordsize="10,20" path="m2732,2839l2741,2839,2741,2819,2732,2819,2732,2839xe" filled="true" fillcolor="#000000" stroked="false">
                <v:path arrowok="t"/>
                <v:fill type="solid"/>
              </v:shape>
            </v:group>
            <v:group style="position:absolute;left:2732;top:2839;width:10;height:20" coordorigin="2732,2839" coordsize="10,20">
              <v:shape style="position:absolute;left:2732;top:2839;width:10;height:20" coordorigin="2732,2839" coordsize="10,20" path="m2732,2858l2741,2858,2741,2839,2732,2839,2732,2858xe" filled="true" fillcolor="#000000" stroked="false">
                <v:path arrowok="t"/>
                <v:fill type="solid"/>
              </v:shape>
            </v:group>
            <v:group style="position:absolute;left:2732;top:2858;width:10;height:20" coordorigin="2732,2858" coordsize="10,20">
              <v:shape style="position:absolute;left:2732;top:2858;width:10;height:20" coordorigin="2732,2858" coordsize="10,20" path="m2732,2877l2741,2877,2741,2858,2732,2858,2732,2877xe" filled="true" fillcolor="#000000" stroked="false">
                <v:path arrowok="t"/>
                <v:fill type="solid"/>
              </v:shape>
            </v:group>
            <v:group style="position:absolute;left:2732;top:2877;width:10;height:20" coordorigin="2732,2877" coordsize="10,20">
              <v:shape style="position:absolute;left:2732;top:2877;width:10;height:20" coordorigin="2732,2877" coordsize="10,20" path="m2732,2896l2741,2896,2741,2877,2732,2877,2732,2896xe" filled="true" fillcolor="#000000" stroked="false">
                <v:path arrowok="t"/>
                <v:fill type="solid"/>
              </v:shape>
            </v:group>
            <v:group style="position:absolute;left:2732;top:2896;width:10;height:20" coordorigin="2732,2896" coordsize="10,20">
              <v:shape style="position:absolute;left:2732;top:2896;width:10;height:20" coordorigin="2732,2896" coordsize="10,20" path="m2732,2915l2741,2915,2741,2896,2732,2896,2732,2915xe" filled="true" fillcolor="#000000" stroked="false">
                <v:path arrowok="t"/>
                <v:fill type="solid"/>
              </v:shape>
            </v:group>
            <v:group style="position:absolute;left:2732;top:2915;width:10;height:20" coordorigin="2732,2915" coordsize="10,20">
              <v:shape style="position:absolute;left:2732;top:2915;width:10;height:20" coordorigin="2732,2915" coordsize="10,20" path="m2732,2935l2741,2935,2741,2915,2732,2915,2732,2935xe" filled="true" fillcolor="#000000" stroked="false">
                <v:path arrowok="t"/>
                <v:fill type="solid"/>
              </v:shape>
            </v:group>
            <v:group style="position:absolute;left:2732;top:2935;width:10;height:20" coordorigin="2732,2935" coordsize="10,20">
              <v:shape style="position:absolute;left:2732;top:2935;width:10;height:20" coordorigin="2732,2935" coordsize="10,20" path="m2732,2954l2741,2954,2741,2935,2732,2935,2732,2954xe" filled="true" fillcolor="#000000" stroked="false">
                <v:path arrowok="t"/>
                <v:fill type="solid"/>
              </v:shape>
            </v:group>
            <v:group style="position:absolute;left:2732;top:2954;width:10;height:20" coordorigin="2732,2954" coordsize="10,20">
              <v:shape style="position:absolute;left:2732;top:2954;width:10;height:20" coordorigin="2732,2954" coordsize="10,20" path="m2732,2973l2741,2973,2741,2954,2732,2954,2732,2973xe" filled="true" fillcolor="#000000" stroked="false">
                <v:path arrowok="t"/>
                <v:fill type="solid"/>
              </v:shape>
            </v:group>
            <v:group style="position:absolute;left:2732;top:2973;width:10;height:20" coordorigin="2732,2973" coordsize="10,20">
              <v:shape style="position:absolute;left:2732;top:2973;width:10;height:20" coordorigin="2732,2973" coordsize="10,20" path="m2732,2992l2741,2992,2741,2973,2732,2973,2732,2992xe" filled="true" fillcolor="#000000" stroked="false">
                <v:path arrowok="t"/>
                <v:fill type="solid"/>
              </v:shape>
            </v:group>
            <v:group style="position:absolute;left:2732;top:2992;width:10;height:20" coordorigin="2732,2992" coordsize="10,20">
              <v:shape style="position:absolute;left:2732;top:2992;width:10;height:20" coordorigin="2732,2992" coordsize="10,20" path="m2732,3011l2741,3011,2741,2992,2732,2992,2732,3011xe" filled="true" fillcolor="#000000" stroked="false">
                <v:path arrowok="t"/>
                <v:fill type="solid"/>
              </v:shape>
            </v:group>
            <v:group style="position:absolute;left:2732;top:3011;width:10;height:20" coordorigin="2732,3011" coordsize="10,20">
              <v:shape style="position:absolute;left:2732;top:3011;width:10;height:20" coordorigin="2732,3011" coordsize="10,20" path="m2732,3031l2741,3031,2741,3011,2732,3011,2732,3031xe" filled="true" fillcolor="#000000" stroked="false">
                <v:path arrowok="t"/>
                <v:fill type="solid"/>
              </v:shape>
            </v:group>
            <v:group style="position:absolute;left:2732;top:3031;width:10;height:20" coordorigin="2732,3031" coordsize="10,20">
              <v:shape style="position:absolute;left:2732;top:3031;width:10;height:20" coordorigin="2732,3031" coordsize="10,20" path="m2732,3050l2741,3050,2741,3031,2732,3031,2732,3050xe" filled="true" fillcolor="#000000" stroked="false">
                <v:path arrowok="t"/>
                <v:fill type="solid"/>
              </v:shape>
            </v:group>
            <v:group style="position:absolute;left:2732;top:3050;width:10;height:20" coordorigin="2732,3050" coordsize="10,20">
              <v:shape style="position:absolute;left:2732;top:3050;width:10;height:20" coordorigin="2732,3050" coordsize="10,20" path="m2732,3069l2741,3069,2741,3050,2732,3050,2732,3069xe" filled="true" fillcolor="#000000" stroked="false">
                <v:path arrowok="t"/>
                <v:fill type="solid"/>
              </v:shape>
            </v:group>
            <v:group style="position:absolute;left:2732;top:3069;width:10;height:20" coordorigin="2732,3069" coordsize="10,20">
              <v:shape style="position:absolute;left:2732;top:3069;width:10;height:20" coordorigin="2732,3069" coordsize="10,20" path="m2732,3088l2741,3088,2741,3069,2732,3069,2732,3088xe" filled="true" fillcolor="#000000" stroked="false">
                <v:path arrowok="t"/>
                <v:fill type="solid"/>
              </v:shape>
            </v:group>
            <v:group style="position:absolute;left:2732;top:3088;width:10;height:20" coordorigin="2732,3088" coordsize="10,20">
              <v:shape style="position:absolute;left:2732;top:3088;width:10;height:20" coordorigin="2732,3088" coordsize="10,20" path="m2732,3107l2741,3107,2741,3088,2732,3088,2732,3107xe" filled="true" fillcolor="#000000" stroked="false">
                <v:path arrowok="t"/>
                <v:fill type="solid"/>
              </v:shape>
            </v:group>
            <v:group style="position:absolute;left:2732;top:3107;width:10;height:20" coordorigin="2732,3107" coordsize="10,20">
              <v:shape style="position:absolute;left:2732;top:3107;width:10;height:20" coordorigin="2732,3107" coordsize="10,20" path="m2732,3127l2741,3127,2741,3107,2732,3107,2732,3127xe" filled="true" fillcolor="#000000" stroked="false">
                <v:path arrowok="t"/>
                <v:fill type="solid"/>
              </v:shape>
            </v:group>
            <v:group style="position:absolute;left:2732;top:3127;width:10;height:20" coordorigin="2732,3127" coordsize="10,20">
              <v:shape style="position:absolute;left:2732;top:3127;width:10;height:20" coordorigin="2732,3127" coordsize="10,20" path="m2732,3146l2741,3146,2741,3127,2732,3127,2732,3146xe" filled="true" fillcolor="#000000" stroked="false">
                <v:path arrowok="t"/>
                <v:fill type="solid"/>
              </v:shape>
            </v:group>
            <v:group style="position:absolute;left:2732;top:3146;width:10;height:20" coordorigin="2732,3146" coordsize="10,20">
              <v:shape style="position:absolute;left:2732;top:3146;width:10;height:20" coordorigin="2732,3146" coordsize="10,20" path="m2732,3165l2741,3165,2741,3146,2732,3146,2732,3165xe" filled="true" fillcolor="#000000" stroked="false">
                <v:path arrowok="t"/>
                <v:fill type="solid"/>
              </v:shape>
            </v:group>
            <v:group style="position:absolute;left:2732;top:3165;width:10;height:20" coordorigin="2732,3165" coordsize="10,20">
              <v:shape style="position:absolute;left:2732;top:3165;width:10;height:20" coordorigin="2732,3165" coordsize="10,20" path="m2732,3184l2741,3184,2741,3165,2732,3165,2732,3184xe" filled="true" fillcolor="#000000" stroked="false">
                <v:path arrowok="t"/>
                <v:fill type="solid"/>
              </v:shape>
            </v:group>
            <v:group style="position:absolute;left:2732;top:3184;width:10;height:20" coordorigin="2732,3184" coordsize="10,20">
              <v:shape style="position:absolute;left:2732;top:3184;width:10;height:20" coordorigin="2732,3184" coordsize="10,20" path="m2732,3203l2741,3203,2741,3184,2732,3184,2732,3203xe" filled="true" fillcolor="#000000" stroked="false">
                <v:path arrowok="t"/>
                <v:fill type="solid"/>
              </v:shape>
            </v:group>
            <v:group style="position:absolute;left:2732;top:3203;width:10;height:20" coordorigin="2732,3203" coordsize="10,20">
              <v:shape style="position:absolute;left:2732;top:3203;width:10;height:20" coordorigin="2732,3203" coordsize="10,20" path="m2732,3223l2741,3223,2741,3203,2732,3203,2732,3223xe" filled="true" fillcolor="#000000" stroked="false">
                <v:path arrowok="t"/>
                <v:fill type="solid"/>
              </v:shape>
            </v:group>
            <v:group style="position:absolute;left:2732;top:3223;width:10;height:20" coordorigin="2732,3223" coordsize="10,20">
              <v:shape style="position:absolute;left:2732;top:3223;width:10;height:20" coordorigin="2732,3223" coordsize="10,20" path="m2732,3242l2741,3242,2741,3223,2732,3223,2732,3242xe" filled="true" fillcolor="#000000" stroked="false">
                <v:path arrowok="t"/>
                <v:fill type="solid"/>
              </v:shape>
            </v:group>
            <v:group style="position:absolute;left:2732;top:3242;width:10;height:20" coordorigin="2732,3242" coordsize="10,20">
              <v:shape style="position:absolute;left:2732;top:3242;width:10;height:20" coordorigin="2732,3242" coordsize="10,20" path="m2732,3261l2741,3261,2741,3242,2732,3242,2732,3261xe" filled="true" fillcolor="#000000" stroked="false">
                <v:path arrowok="t"/>
                <v:fill type="solid"/>
              </v:shape>
            </v:group>
            <v:group style="position:absolute;left:2732;top:3261;width:10;height:20" coordorigin="2732,3261" coordsize="10,20">
              <v:shape style="position:absolute;left:2732;top:3261;width:10;height:20" coordorigin="2732,3261" coordsize="10,20" path="m2732,3280l2741,3280,2741,3261,2732,3261,2732,3280xe" filled="true" fillcolor="#000000" stroked="false">
                <v:path arrowok="t"/>
                <v:fill type="solid"/>
              </v:shape>
            </v:group>
            <v:group style="position:absolute;left:2732;top:3280;width:10;height:20" coordorigin="2732,3280" coordsize="10,20">
              <v:shape style="position:absolute;left:2732;top:3280;width:10;height:20" coordorigin="2732,3280" coordsize="10,20" path="m2732,3299l2741,3299,2741,3280,2732,3280,2732,3299xe" filled="true" fillcolor="#000000" stroked="false">
                <v:path arrowok="t"/>
                <v:fill type="solid"/>
              </v:shape>
            </v:group>
            <v:group style="position:absolute;left:2732;top:3299;width:10;height:20" coordorigin="2732,3299" coordsize="10,20">
              <v:shape style="position:absolute;left:2732;top:3299;width:10;height:20" coordorigin="2732,3299" coordsize="10,20" path="m2732,3319l2741,3319,2741,3299,2732,3299,2732,3319xe" filled="true" fillcolor="#000000" stroked="false">
                <v:path arrowok="t"/>
                <v:fill type="solid"/>
              </v:shape>
            </v:group>
            <v:group style="position:absolute;left:2732;top:3319;width:10;height:20" coordorigin="2732,3319" coordsize="10,20">
              <v:shape style="position:absolute;left:2732;top:3319;width:10;height:20" coordorigin="2732,3319" coordsize="10,20" path="m2732,3338l2741,3338,2741,3319,2732,3319,2732,3338xe" filled="true" fillcolor="#000000" stroked="false">
                <v:path arrowok="t"/>
                <v:fill type="solid"/>
              </v:shape>
            </v:group>
            <v:group style="position:absolute;left:2732;top:3338;width:10;height:20" coordorigin="2732,3338" coordsize="10,20">
              <v:shape style="position:absolute;left:2732;top:3338;width:10;height:20" coordorigin="2732,3338" coordsize="10,20" path="m2732,3357l2741,3357,2741,3338,2732,3338,2732,3357xe" filled="true" fillcolor="#000000" stroked="false">
                <v:path arrowok="t"/>
                <v:fill type="solid"/>
              </v:shape>
            </v:group>
            <v:group style="position:absolute;left:2732;top:3357;width:10;height:20" coordorigin="2732,3357" coordsize="10,20">
              <v:shape style="position:absolute;left:2732;top:3357;width:10;height:20" coordorigin="2732,3357" coordsize="10,20" path="m2732,3376l2741,3376,2741,3357,2732,3357,2732,3376xe" filled="true" fillcolor="#000000" stroked="false">
                <v:path arrowok="t"/>
                <v:fill type="solid"/>
              </v:shape>
            </v:group>
            <v:group style="position:absolute;left:2732;top:3376;width:10;height:20" coordorigin="2732,3376" coordsize="10,20">
              <v:shape style="position:absolute;left:2732;top:3376;width:10;height:20" coordorigin="2732,3376" coordsize="10,20" path="m2732,3395l2741,3395,2741,3376,2732,3376,2732,3395xe" filled="true" fillcolor="#000000" stroked="false">
                <v:path arrowok="t"/>
                <v:fill type="solid"/>
              </v:shape>
            </v:group>
            <v:group style="position:absolute;left:2732;top:3395;width:10;height:20" coordorigin="2732,3395" coordsize="10,20">
              <v:shape style="position:absolute;left:2732;top:3395;width:10;height:20" coordorigin="2732,3395" coordsize="10,20" path="m2732,3415l2741,3415,2741,3395,2732,3395,2732,3415xe" filled="true" fillcolor="#000000" stroked="false">
                <v:path arrowok="t"/>
                <v:fill type="solid"/>
              </v:shape>
            </v:group>
            <v:group style="position:absolute;left:2732;top:3415;width:10;height:20" coordorigin="2732,3415" coordsize="10,20">
              <v:shape style="position:absolute;left:2732;top:3415;width:10;height:20" coordorigin="2732,3415" coordsize="10,20" path="m2732,3434l2741,3434,2741,3415,2732,3415,2732,3434xe" filled="true" fillcolor="#000000" stroked="false">
                <v:path arrowok="t"/>
                <v:fill type="solid"/>
              </v:shape>
            </v:group>
            <v:group style="position:absolute;left:2732;top:3434;width:10;height:20" coordorigin="2732,3434" coordsize="10,20">
              <v:shape style="position:absolute;left:2732;top:3434;width:10;height:20" coordorigin="2732,3434" coordsize="10,20" path="m2732,3453l2741,3453,2741,3434,2732,3434,2732,3453xe" filled="true" fillcolor="#000000" stroked="false">
                <v:path arrowok="t"/>
                <v:fill type="solid"/>
              </v:shape>
            </v:group>
            <v:group style="position:absolute;left:2732;top:3453;width:10;height:20" coordorigin="2732,3453" coordsize="10,20">
              <v:shape style="position:absolute;left:2732;top:3453;width:10;height:20" coordorigin="2732,3453" coordsize="10,20" path="m2732,3472l2741,3472,2741,3453,2732,3453,2732,3472xe" filled="true" fillcolor="#000000" stroked="false">
                <v:path arrowok="t"/>
                <v:fill type="solid"/>
              </v:shape>
            </v:group>
            <v:group style="position:absolute;left:2732;top:3472;width:10;height:20" coordorigin="2732,3472" coordsize="10,20">
              <v:shape style="position:absolute;left:2732;top:3472;width:10;height:20" coordorigin="2732,3472" coordsize="10,20" path="m2732,3491l2741,3491,2741,3472,2732,3472,2732,3491xe" filled="true" fillcolor="#000000" stroked="false">
                <v:path arrowok="t"/>
                <v:fill type="solid"/>
              </v:shape>
            </v:group>
            <v:group style="position:absolute;left:2732;top:3491;width:10;height:20" coordorigin="2732,3491" coordsize="10,20">
              <v:shape style="position:absolute;left:2732;top:3491;width:10;height:20" coordorigin="2732,3491" coordsize="10,20" path="m2732,3511l2741,3511,2741,3491,2732,3491,2732,3511xe" filled="true" fillcolor="#000000" stroked="false">
                <v:path arrowok="t"/>
                <v:fill type="solid"/>
              </v:shape>
            </v:group>
            <v:group style="position:absolute;left:2732;top:3511;width:10;height:20" coordorigin="2732,3511" coordsize="10,20">
              <v:shape style="position:absolute;left:2732;top:3511;width:10;height:20" coordorigin="2732,3511" coordsize="10,20" path="m2732,3530l2741,3530,2741,3511,2732,3511,2732,3530xe" filled="true" fillcolor="#000000" stroked="false">
                <v:path arrowok="t"/>
                <v:fill type="solid"/>
              </v:shape>
            </v:group>
            <v:group style="position:absolute;left:2732;top:3530;width:10;height:20" coordorigin="2732,3530" coordsize="10,20">
              <v:shape style="position:absolute;left:2732;top:3530;width:10;height:20" coordorigin="2732,3530" coordsize="10,20" path="m2732,3549l2741,3549,2741,3530,2732,3530,2732,3549xe" filled="true" fillcolor="#000000" stroked="false">
                <v:path arrowok="t"/>
                <v:fill type="solid"/>
              </v:shape>
            </v:group>
            <v:group style="position:absolute;left:2732;top:3549;width:10;height:20" coordorigin="2732,3549" coordsize="10,20">
              <v:shape style="position:absolute;left:2732;top:3549;width:10;height:20" coordorigin="2732,3549" coordsize="10,20" path="m2732,3568l2741,3568,2741,3549,2732,3549,2732,3568xe" filled="true" fillcolor="#000000" stroked="false">
                <v:path arrowok="t"/>
                <v:fill type="solid"/>
              </v:shape>
            </v:group>
            <v:group style="position:absolute;left:2732;top:3568;width:10;height:20" coordorigin="2732,3568" coordsize="10,20">
              <v:shape style="position:absolute;left:2732;top:3568;width:10;height:20" coordorigin="2732,3568" coordsize="10,20" path="m2732,3587l2741,3587,2741,3568,2732,3568,2732,3587xe" filled="true" fillcolor="#000000" stroked="false">
                <v:path arrowok="t"/>
                <v:fill type="solid"/>
              </v:shape>
            </v:group>
            <v:group style="position:absolute;left:2732;top:3587;width:10;height:20" coordorigin="2732,3587" coordsize="10,20">
              <v:shape style="position:absolute;left:2732;top:3587;width:10;height:20" coordorigin="2732,3587" coordsize="10,20" path="m2732,3607l2741,3607,2741,3587,2732,3587,2732,3607xe" filled="true" fillcolor="#000000" stroked="false">
                <v:path arrowok="t"/>
                <v:fill type="solid"/>
              </v:shape>
            </v:group>
            <v:group style="position:absolute;left:2732;top:3607;width:10;height:20" coordorigin="2732,3607" coordsize="10,20">
              <v:shape style="position:absolute;left:2732;top:3607;width:10;height:20" coordorigin="2732,3607" coordsize="10,20" path="m2732,3626l2741,3626,2741,3607,2732,3607,2732,3626xe" filled="true" fillcolor="#000000" stroked="false">
                <v:path arrowok="t"/>
                <v:fill type="solid"/>
              </v:shape>
            </v:group>
            <v:group style="position:absolute;left:2732;top:3626;width:10;height:20" coordorigin="2732,3626" coordsize="10,20">
              <v:shape style="position:absolute;left:2732;top:3626;width:10;height:20" coordorigin="2732,3626" coordsize="10,20" path="m2732,3645l2741,3645,2741,3626,2732,3626,2732,3645xe" filled="true" fillcolor="#000000" stroked="false">
                <v:path arrowok="t"/>
                <v:fill type="solid"/>
              </v:shape>
            </v:group>
            <v:group style="position:absolute;left:2732;top:3645;width:10;height:20" coordorigin="2732,3645" coordsize="10,20">
              <v:shape style="position:absolute;left:2732;top:3645;width:10;height:20" coordorigin="2732,3645" coordsize="10,20" path="m2732,3664l2741,3664,2741,3645,2732,3645,2732,3664xe" filled="true" fillcolor="#000000" stroked="false">
                <v:path arrowok="t"/>
                <v:fill type="solid"/>
              </v:shape>
            </v:group>
            <v:group style="position:absolute;left:2732;top:3664;width:10;height:20" coordorigin="2732,3664" coordsize="10,20">
              <v:shape style="position:absolute;left:2732;top:3664;width:10;height:20" coordorigin="2732,3664" coordsize="10,20" path="m2732,3683l2741,3683,2741,3664,2732,3664,2732,3683xe" filled="true" fillcolor="#000000" stroked="false">
                <v:path arrowok="t"/>
                <v:fill type="solid"/>
              </v:shape>
            </v:group>
            <v:group style="position:absolute;left:2732;top:3683;width:10;height:20" coordorigin="2732,3683" coordsize="10,20">
              <v:shape style="position:absolute;left:2732;top:3683;width:10;height:20" coordorigin="2732,3683" coordsize="10,20" path="m2732,3703l2741,3703,2741,3683,2732,3683,2732,3703xe" filled="true" fillcolor="#000000" stroked="false">
                <v:path arrowok="t"/>
                <v:fill type="solid"/>
              </v:shape>
            </v:group>
            <v:group style="position:absolute;left:2732;top:3703;width:10;height:20" coordorigin="2732,3703" coordsize="10,20">
              <v:shape style="position:absolute;left:2732;top:3703;width:10;height:20" coordorigin="2732,3703" coordsize="10,20" path="m2732,3722l2741,3722,2741,3703,2732,3703,2732,3722xe" filled="true" fillcolor="#000000" stroked="false">
                <v:path arrowok="t"/>
                <v:fill type="solid"/>
              </v:shape>
            </v:group>
            <v:group style="position:absolute;left:2732;top:3722;width:10;height:20" coordorigin="2732,3722" coordsize="10,20">
              <v:shape style="position:absolute;left:2732;top:3722;width:10;height:20" coordorigin="2732,3722" coordsize="10,20" path="m2732,3741l2741,3741,2741,3722,2732,3722,2732,3741xe" filled="true" fillcolor="#000000" stroked="false">
                <v:path arrowok="t"/>
                <v:fill type="solid"/>
              </v:shape>
            </v:group>
            <v:group style="position:absolute;left:2732;top:3741;width:10;height:20" coordorigin="2732,3741" coordsize="10,20">
              <v:shape style="position:absolute;left:2732;top:3741;width:10;height:20" coordorigin="2732,3741" coordsize="10,20" path="m2732,3760l2741,3760,2741,3741,2732,3741,2732,3760xe" filled="true" fillcolor="#000000" stroked="false">
                <v:path arrowok="t"/>
                <v:fill type="solid"/>
              </v:shape>
            </v:group>
            <v:group style="position:absolute;left:2732;top:3760;width:10;height:20" coordorigin="2732,3760" coordsize="10,20">
              <v:shape style="position:absolute;left:2732;top:3760;width:10;height:20" coordorigin="2732,3760" coordsize="10,20" path="m2732,3779l2741,3779,2741,3760,2732,3760,2732,3779xe" filled="true" fillcolor="#000000" stroked="false">
                <v:path arrowok="t"/>
                <v:fill type="solid"/>
              </v:shape>
            </v:group>
            <v:group style="position:absolute;left:2732;top:3779;width:10;height:20" coordorigin="2732,3779" coordsize="10,20">
              <v:shape style="position:absolute;left:2732;top:3779;width:10;height:20" coordorigin="2732,3779" coordsize="10,20" path="m2732,3799l2741,3799,2741,3779,2732,3779,2732,3799xe" filled="true" fillcolor="#000000" stroked="false">
                <v:path arrowok="t"/>
                <v:fill type="solid"/>
              </v:shape>
            </v:group>
            <v:group style="position:absolute;left:2732;top:3799;width:10;height:20" coordorigin="2732,3799" coordsize="10,20">
              <v:shape style="position:absolute;left:2732;top:3799;width:10;height:20" coordorigin="2732,3799" coordsize="10,20" path="m2732,3818l2741,3818,2741,3799,2732,3799,2732,3818xe" filled="true" fillcolor="#000000" stroked="false">
                <v:path arrowok="t"/>
                <v:fill type="solid"/>
              </v:shape>
            </v:group>
            <v:group style="position:absolute;left:2732;top:3818;width:10;height:20" coordorigin="2732,3818" coordsize="10,20">
              <v:shape style="position:absolute;left:2732;top:3818;width:10;height:20" coordorigin="2732,3818" coordsize="10,20" path="m2732,3837l2741,3837,2741,3818,2732,3818,2732,3837xe" filled="true" fillcolor="#000000" stroked="false">
                <v:path arrowok="t"/>
                <v:fill type="solid"/>
              </v:shape>
            </v:group>
            <v:group style="position:absolute;left:2732;top:3837;width:10;height:20" coordorigin="2732,3837" coordsize="10,20">
              <v:shape style="position:absolute;left:2732;top:3837;width:10;height:20" coordorigin="2732,3837" coordsize="10,20" path="m2732,3856l2741,3856,2741,3837,2732,3837,2732,3856xe" filled="true" fillcolor="#000000" stroked="false">
                <v:path arrowok="t"/>
                <v:fill type="solid"/>
              </v:shape>
            </v:group>
            <v:group style="position:absolute;left:2732;top:3856;width:10;height:20" coordorigin="2732,3856" coordsize="10,20">
              <v:shape style="position:absolute;left:2732;top:3856;width:10;height:20" coordorigin="2732,3856" coordsize="10,20" path="m2732,3875l2741,3875,2741,3856,2732,3856,2732,3875xe" filled="true" fillcolor="#000000" stroked="false">
                <v:path arrowok="t"/>
                <v:fill type="solid"/>
              </v:shape>
            </v:group>
            <v:group style="position:absolute;left:2732;top:3875;width:10;height:20" coordorigin="2732,3875" coordsize="10,20">
              <v:shape style="position:absolute;left:2732;top:3875;width:10;height:20" coordorigin="2732,3875" coordsize="10,20" path="m2732,3895l2741,3895,2741,3875,2732,3875,2732,3895xe" filled="true" fillcolor="#000000" stroked="false">
                <v:path arrowok="t"/>
                <v:fill type="solid"/>
              </v:shape>
            </v:group>
            <v:group style="position:absolute;left:2732;top:3895;width:10;height:20" coordorigin="2732,3895" coordsize="10,20">
              <v:shape style="position:absolute;left:2732;top:3895;width:10;height:20" coordorigin="2732,3895" coordsize="10,20" path="m2732,3914l2741,3914,2741,3895,2732,3895,2732,3914xe" filled="true" fillcolor="#000000" stroked="false">
                <v:path arrowok="t"/>
                <v:fill type="solid"/>
              </v:shape>
            </v:group>
            <v:group style="position:absolute;left:2732;top:3914;width:10;height:20" coordorigin="2732,3914" coordsize="10,20">
              <v:shape style="position:absolute;left:2732;top:3914;width:10;height:20" coordorigin="2732,3914" coordsize="10,20" path="m2732,3933l2741,3933,2741,3914,2732,3914,2732,3933xe" filled="true" fillcolor="#000000" stroked="false">
                <v:path arrowok="t"/>
                <v:fill type="solid"/>
              </v:shape>
            </v:group>
            <v:group style="position:absolute;left:2732;top:3933;width:10;height:20" coordorigin="2732,3933" coordsize="10,20">
              <v:shape style="position:absolute;left:2732;top:3933;width:10;height:20" coordorigin="2732,3933" coordsize="10,20" path="m2732,3952l2741,3952,2741,3933,2732,3933,2732,3952xe" filled="true" fillcolor="#000000" stroked="false">
                <v:path arrowok="t"/>
                <v:fill type="solid"/>
              </v:shape>
            </v:group>
            <v:group style="position:absolute;left:2732;top:3952;width:10;height:20" coordorigin="2732,3952" coordsize="10,20">
              <v:shape style="position:absolute;left:2732;top:3952;width:10;height:20" coordorigin="2732,3952" coordsize="10,20" path="m2732,3971l2741,3971,2741,3952,2732,3952,2732,3971xe" filled="true" fillcolor="#000000" stroked="false">
                <v:path arrowok="t"/>
                <v:fill type="solid"/>
              </v:shape>
            </v:group>
            <v:group style="position:absolute;left:2732;top:3971;width:10;height:20" coordorigin="2732,3971" coordsize="10,20">
              <v:shape style="position:absolute;left:2732;top:3971;width:10;height:20" coordorigin="2732,3971" coordsize="10,20" path="m2732,3991l2741,3991,2741,3971,2732,3971,2732,3991xe" filled="true" fillcolor="#000000" stroked="false">
                <v:path arrowok="t"/>
                <v:fill type="solid"/>
              </v:shape>
            </v:group>
            <v:group style="position:absolute;left:2732;top:3991;width:10;height:20" coordorigin="2732,3991" coordsize="10,20">
              <v:shape style="position:absolute;left:2732;top:3991;width:10;height:20" coordorigin="2732,3991" coordsize="10,20" path="m2732,4010l2741,4010,2741,3991,2732,3991,2732,4010xe" filled="true" fillcolor="#000000" stroked="false">
                <v:path arrowok="t"/>
                <v:fill type="solid"/>
              </v:shape>
            </v:group>
            <v:group style="position:absolute;left:2732;top:4010;width:10;height:20" coordorigin="2732,4010" coordsize="10,20">
              <v:shape style="position:absolute;left:2732;top:4010;width:10;height:20" coordorigin="2732,4010" coordsize="10,20" path="m2732,4029l2741,4029,2741,4010,2732,4010,2732,4029xe" filled="true" fillcolor="#000000" stroked="false">
                <v:path arrowok="t"/>
                <v:fill type="solid"/>
              </v:shape>
            </v:group>
            <v:group style="position:absolute;left:2732;top:4029;width:10;height:20" coordorigin="2732,4029" coordsize="10,20">
              <v:shape style="position:absolute;left:2732;top:4029;width:10;height:20" coordorigin="2732,4029" coordsize="10,20" path="m2732,4048l2741,4048,2741,4029,2732,4029,2732,4048xe" filled="true" fillcolor="#000000" stroked="false">
                <v:path arrowok="t"/>
                <v:fill type="solid"/>
              </v:shape>
            </v:group>
            <v:group style="position:absolute;left:2732;top:4048;width:10;height:20" coordorigin="2732,4048" coordsize="10,20">
              <v:shape style="position:absolute;left:2732;top:4048;width:10;height:20" coordorigin="2732,4048" coordsize="10,20" path="m2732,4067l2741,4067,2741,4048,2732,4048,2732,4067xe" filled="true" fillcolor="#000000" stroked="false">
                <v:path arrowok="t"/>
                <v:fill type="solid"/>
              </v:shape>
            </v:group>
            <v:group style="position:absolute;left:2732;top:4067;width:10;height:20" coordorigin="2732,4067" coordsize="10,20">
              <v:shape style="position:absolute;left:2732;top:4067;width:10;height:20" coordorigin="2732,4067" coordsize="10,20" path="m2732,4087l2741,4087,2741,4067,2732,4067,2732,4087xe" filled="true" fillcolor="#000000" stroked="false">
                <v:path arrowok="t"/>
                <v:fill type="solid"/>
              </v:shape>
            </v:group>
            <v:group style="position:absolute;left:2732;top:4087;width:10;height:20" coordorigin="2732,4087" coordsize="10,20">
              <v:shape style="position:absolute;left:2732;top:4087;width:10;height:20" coordorigin="2732,4087" coordsize="10,20" path="m2732,4106l2741,4106,2741,4087,2732,4087,2732,4106xe" filled="true" fillcolor="#000000" stroked="false">
                <v:path arrowok="t"/>
                <v:fill type="solid"/>
              </v:shape>
            </v:group>
            <v:group style="position:absolute;left:2732;top:4106;width:10;height:20" coordorigin="2732,4106" coordsize="10,20">
              <v:shape style="position:absolute;left:2732;top:4106;width:10;height:20" coordorigin="2732,4106" coordsize="10,20" path="m2732,4125l2741,4125,2741,4106,2732,4106,2732,4125xe" filled="true" fillcolor="#000000" stroked="false">
                <v:path arrowok="t"/>
                <v:fill type="solid"/>
              </v:shape>
            </v:group>
            <v:group style="position:absolute;left:2732;top:4125;width:10;height:20" coordorigin="2732,4125" coordsize="10,20">
              <v:shape style="position:absolute;left:2732;top:4125;width:10;height:20" coordorigin="2732,4125" coordsize="10,20" path="m2732,4144l2741,4144,2741,4125,2732,4125,2732,4144xe" filled="true" fillcolor="#000000" stroked="false">
                <v:path arrowok="t"/>
                <v:fill type="solid"/>
              </v:shape>
            </v:group>
            <v:group style="position:absolute;left:2732;top:4144;width:10;height:20" coordorigin="2732,4144" coordsize="10,20">
              <v:shape style="position:absolute;left:2732;top:4144;width:10;height:20" coordorigin="2732,4144" coordsize="10,20" path="m2732,4163l2741,4163,2741,4144,2732,4144,2732,4163xe" filled="true" fillcolor="#000000" stroked="false">
                <v:path arrowok="t"/>
                <v:fill type="solid"/>
              </v:shape>
            </v:group>
            <v:group style="position:absolute;left:2732;top:4163;width:10;height:20" coordorigin="2732,4163" coordsize="10,20">
              <v:shape style="position:absolute;left:2732;top:4163;width:10;height:20" coordorigin="2732,4163" coordsize="10,20" path="m2732,4183l2741,4183,2741,4163,2732,4163,2732,4183xe" filled="true" fillcolor="#000000" stroked="false">
                <v:path arrowok="t"/>
                <v:fill type="solid"/>
              </v:shape>
            </v:group>
            <v:group style="position:absolute;left:2732;top:4183;width:10;height:20" coordorigin="2732,4183" coordsize="10,20">
              <v:shape style="position:absolute;left:2732;top:4183;width:10;height:20" coordorigin="2732,4183" coordsize="10,20" path="m2732,4202l2741,4202,2741,4183,2732,4183,2732,4202xe" filled="true" fillcolor="#000000" stroked="false">
                <v:path arrowok="t"/>
                <v:fill type="solid"/>
              </v:shape>
            </v:group>
            <v:group style="position:absolute;left:2732;top:4202;width:10;height:20" coordorigin="2732,4202" coordsize="10,20">
              <v:shape style="position:absolute;left:2732;top:4202;width:10;height:20" coordorigin="2732,4202" coordsize="10,20" path="m2732,4221l2741,4221,2741,4202,2732,4202,2732,4221xe" filled="true" fillcolor="#000000" stroked="false">
                <v:path arrowok="t"/>
                <v:fill type="solid"/>
              </v:shape>
            </v:group>
            <v:group style="position:absolute;left:2732;top:4221;width:10;height:20" coordorigin="2732,4221" coordsize="10,20">
              <v:shape style="position:absolute;left:2732;top:4221;width:10;height:20" coordorigin="2732,4221" coordsize="10,20" path="m2732,4240l2741,4240,2741,4221,2732,4221,2732,4240xe" filled="true" fillcolor="#000000" stroked="false">
                <v:path arrowok="t"/>
                <v:fill type="solid"/>
              </v:shape>
            </v:group>
            <v:group style="position:absolute;left:2732;top:4240;width:10;height:20" coordorigin="2732,4240" coordsize="10,20">
              <v:shape style="position:absolute;left:2732;top:4240;width:10;height:20" coordorigin="2732,4240" coordsize="10,20" path="m2732,4259l2741,4259,2741,4240,2732,4240,2732,4259xe" filled="true" fillcolor="#000000" stroked="false">
                <v:path arrowok="t"/>
                <v:fill type="solid"/>
              </v:shape>
            </v:group>
            <v:group style="position:absolute;left:2732;top:4259;width:10;height:20" coordorigin="2732,4259" coordsize="10,20">
              <v:shape style="position:absolute;left:2732;top:4259;width:10;height:20" coordorigin="2732,4259" coordsize="10,20" path="m2732,4279l2741,4279,2741,4259,2732,4259,2732,4279xe" filled="true" fillcolor="#000000" stroked="false">
                <v:path arrowok="t"/>
                <v:fill type="solid"/>
              </v:shape>
            </v:group>
            <v:group style="position:absolute;left:2732;top:4279;width:10;height:20" coordorigin="2732,4279" coordsize="10,20">
              <v:shape style="position:absolute;left:2732;top:4279;width:10;height:20" coordorigin="2732,4279" coordsize="10,20" path="m2732,4298l2741,4298,2741,4279,2732,4279,2732,4298xe" filled="true" fillcolor="#000000" stroked="false">
                <v:path arrowok="t"/>
                <v:fill type="solid"/>
              </v:shape>
            </v:group>
            <v:group style="position:absolute;left:2732;top:4298;width:10;height:20" coordorigin="2732,4298" coordsize="10,20">
              <v:shape style="position:absolute;left:2732;top:4298;width:10;height:20" coordorigin="2732,4298" coordsize="10,20" path="m2732,4317l2741,4317,2741,4298,2732,4298,2732,4317xe" filled="true" fillcolor="#000000" stroked="false">
                <v:path arrowok="t"/>
                <v:fill type="solid"/>
              </v:shape>
            </v:group>
            <v:group style="position:absolute;left:2732;top:4322;width:10;height:2" coordorigin="2732,4322" coordsize="10,2">
              <v:shape style="position:absolute;left:2732;top:4322;width:10;height:2" coordorigin="2732,4322" coordsize="10,0" path="m2732,4322l2741,4322e" filled="false" stroked="true" strokeweight=".48001pt" strokecolor="#000000">
                <v:path arrowok="t"/>
              </v:shape>
            </v:group>
            <v:group style="position:absolute;left:3329;top:2454;width:10;height:20" coordorigin="3329,2454" coordsize="10,20">
              <v:shape style="position:absolute;left:3329;top:2454;width:10;height:20" coordorigin="3329,2454" coordsize="10,20" path="m3329,2473l3339,2473,3339,2454,3329,2454,3329,2473xe" filled="true" fillcolor="#000000" stroked="false">
                <v:path arrowok="t"/>
                <v:fill type="solid"/>
              </v:shape>
            </v:group>
            <v:group style="position:absolute;left:3329;top:2473;width:10;height:20" coordorigin="3329,2473" coordsize="10,20">
              <v:shape style="position:absolute;left:3329;top:2473;width:10;height:20" coordorigin="3329,2473" coordsize="10,20" path="m3329,2492l3339,2492,3339,2473,3329,2473,3329,2492xe" filled="true" fillcolor="#000000" stroked="false">
                <v:path arrowok="t"/>
                <v:fill type="solid"/>
              </v:shape>
            </v:group>
            <v:group style="position:absolute;left:3329;top:2492;width:10;height:20" coordorigin="3329,2492" coordsize="10,20">
              <v:shape style="position:absolute;left:3329;top:2492;width:10;height:20" coordorigin="3329,2492" coordsize="10,20" path="m3329,2512l3339,2512,3339,2492,3329,2492,3329,2512xe" filled="true" fillcolor="#000000" stroked="false">
                <v:path arrowok="t"/>
                <v:fill type="solid"/>
              </v:shape>
            </v:group>
            <v:group style="position:absolute;left:3329;top:2512;width:10;height:20" coordorigin="3329,2512" coordsize="10,20">
              <v:shape style="position:absolute;left:3329;top:2512;width:10;height:20" coordorigin="3329,2512" coordsize="10,20" path="m3329,2531l3339,2531,3339,2512,3329,2512,3329,2531xe" filled="true" fillcolor="#000000" stroked="false">
                <v:path arrowok="t"/>
                <v:fill type="solid"/>
              </v:shape>
            </v:group>
            <v:group style="position:absolute;left:3329;top:2531;width:10;height:20" coordorigin="3329,2531" coordsize="10,20">
              <v:shape style="position:absolute;left:3329;top:2531;width:10;height:20" coordorigin="3329,2531" coordsize="10,20" path="m3329,2550l3339,2550,3339,2531,3329,2531,3329,2550xe" filled="true" fillcolor="#000000" stroked="false">
                <v:path arrowok="t"/>
                <v:fill type="solid"/>
              </v:shape>
            </v:group>
            <v:group style="position:absolute;left:3329;top:2550;width:10;height:20" coordorigin="3329,2550" coordsize="10,20">
              <v:shape style="position:absolute;left:3329;top:2550;width:10;height:20" coordorigin="3329,2550" coordsize="10,20" path="m3329,2569l3339,2569,3339,2550,3329,2550,3329,2569xe" filled="true" fillcolor="#000000" stroked="false">
                <v:path arrowok="t"/>
                <v:fill type="solid"/>
              </v:shape>
            </v:group>
            <v:group style="position:absolute;left:3329;top:2569;width:10;height:20" coordorigin="3329,2569" coordsize="10,20">
              <v:shape style="position:absolute;left:3329;top:2569;width:10;height:20" coordorigin="3329,2569" coordsize="10,20" path="m3329,2588l3339,2588,3339,2569,3329,2569,3329,2588xe" filled="true" fillcolor="#000000" stroked="false">
                <v:path arrowok="t"/>
                <v:fill type="solid"/>
              </v:shape>
            </v:group>
            <v:group style="position:absolute;left:3329;top:2588;width:10;height:20" coordorigin="3329,2588" coordsize="10,20">
              <v:shape style="position:absolute;left:3329;top:2588;width:10;height:20" coordorigin="3329,2588" coordsize="10,20" path="m3329,2608l3339,2608,3339,2588,3329,2588,3329,2608xe" filled="true" fillcolor="#000000" stroked="false">
                <v:path arrowok="t"/>
                <v:fill type="solid"/>
              </v:shape>
            </v:group>
            <v:group style="position:absolute;left:3329;top:2608;width:10;height:20" coordorigin="3329,2608" coordsize="10,20">
              <v:shape style="position:absolute;left:3329;top:2608;width:10;height:20" coordorigin="3329,2608" coordsize="10,20" path="m3329,2627l3339,2627,3339,2608,3329,2608,3329,2627xe" filled="true" fillcolor="#000000" stroked="false">
                <v:path arrowok="t"/>
                <v:fill type="solid"/>
              </v:shape>
            </v:group>
            <v:group style="position:absolute;left:3329;top:2627;width:10;height:20" coordorigin="3329,2627" coordsize="10,20">
              <v:shape style="position:absolute;left:3329;top:2627;width:10;height:20" coordorigin="3329,2627" coordsize="10,20" path="m3329,2646l3339,2646,3339,2627,3329,2627,3329,2646xe" filled="true" fillcolor="#000000" stroked="false">
                <v:path arrowok="t"/>
                <v:fill type="solid"/>
              </v:shape>
            </v:group>
            <v:group style="position:absolute;left:3329;top:2646;width:10;height:20" coordorigin="3329,2646" coordsize="10,20">
              <v:shape style="position:absolute;left:3329;top:2646;width:10;height:20" coordorigin="3329,2646" coordsize="10,20" path="m3329,2665l3339,2665,3339,2646,3329,2646,3329,2665xe" filled="true" fillcolor="#000000" stroked="false">
                <v:path arrowok="t"/>
                <v:fill type="solid"/>
              </v:shape>
            </v:group>
            <v:group style="position:absolute;left:3329;top:2665;width:10;height:20" coordorigin="3329,2665" coordsize="10,20">
              <v:shape style="position:absolute;left:3329;top:2665;width:10;height:20" coordorigin="3329,2665" coordsize="10,20" path="m3329,2685l3339,2685,3339,2665,3329,2665,3329,2685xe" filled="true" fillcolor="#000000" stroked="false">
                <v:path arrowok="t"/>
                <v:fill type="solid"/>
              </v:shape>
            </v:group>
            <v:group style="position:absolute;left:3329;top:2685;width:10;height:20" coordorigin="3329,2685" coordsize="10,20">
              <v:shape style="position:absolute;left:3329;top:2685;width:10;height:20" coordorigin="3329,2685" coordsize="10,20" path="m3329,2704l3339,2704,3339,2685,3329,2685,3329,2704xe" filled="true" fillcolor="#000000" stroked="false">
                <v:path arrowok="t"/>
                <v:fill type="solid"/>
              </v:shape>
            </v:group>
            <v:group style="position:absolute;left:3329;top:2704;width:10;height:20" coordorigin="3329,2704" coordsize="10,20">
              <v:shape style="position:absolute;left:3329;top:2704;width:10;height:20" coordorigin="3329,2704" coordsize="10,20" path="m3329,2723l3339,2723,3339,2704,3329,2704,3329,2723xe" filled="true" fillcolor="#000000" stroked="false">
                <v:path arrowok="t"/>
                <v:fill type="solid"/>
              </v:shape>
            </v:group>
            <v:group style="position:absolute;left:3329;top:2723;width:10;height:20" coordorigin="3329,2723" coordsize="10,20">
              <v:shape style="position:absolute;left:3329;top:2723;width:10;height:20" coordorigin="3329,2723" coordsize="10,20" path="m3329,2743l3339,2743,3339,2723,3329,2723,3329,2743xe" filled="true" fillcolor="#000000" stroked="false">
                <v:path arrowok="t"/>
                <v:fill type="solid"/>
              </v:shape>
            </v:group>
            <v:group style="position:absolute;left:3329;top:2743;width:10;height:20" coordorigin="3329,2743" coordsize="10,20">
              <v:shape style="position:absolute;left:3329;top:2743;width:10;height:20" coordorigin="3329,2743" coordsize="10,20" path="m3329,2762l3339,2762,3339,2743,3329,2743,3329,2762xe" filled="true" fillcolor="#000000" stroked="false">
                <v:path arrowok="t"/>
                <v:fill type="solid"/>
              </v:shape>
            </v:group>
            <v:group style="position:absolute;left:3329;top:2762;width:10;height:20" coordorigin="3329,2762" coordsize="10,20">
              <v:shape style="position:absolute;left:3329;top:2762;width:10;height:20" coordorigin="3329,2762" coordsize="10,20" path="m3329,2781l3339,2781,3339,2762,3329,2762,3329,2781xe" filled="true" fillcolor="#000000" stroked="false">
                <v:path arrowok="t"/>
                <v:fill type="solid"/>
              </v:shape>
            </v:group>
            <v:group style="position:absolute;left:3329;top:2781;width:10;height:20" coordorigin="3329,2781" coordsize="10,20">
              <v:shape style="position:absolute;left:3329;top:2781;width:10;height:20" coordorigin="3329,2781" coordsize="10,20" path="m3329,2800l3339,2800,3339,2781,3329,2781,3329,2800xe" filled="true" fillcolor="#000000" stroked="false">
                <v:path arrowok="t"/>
                <v:fill type="solid"/>
              </v:shape>
            </v:group>
            <v:group style="position:absolute;left:3329;top:2800;width:10;height:20" coordorigin="3329,2800" coordsize="10,20">
              <v:shape style="position:absolute;left:3329;top:2800;width:10;height:20" coordorigin="3329,2800" coordsize="10,20" path="m3329,2819l3339,2819,3339,2800,3329,2800,3329,2819xe" filled="true" fillcolor="#000000" stroked="false">
                <v:path arrowok="t"/>
                <v:fill type="solid"/>
              </v:shape>
            </v:group>
            <v:group style="position:absolute;left:3329;top:2819;width:10;height:20" coordorigin="3329,2819" coordsize="10,20">
              <v:shape style="position:absolute;left:3329;top:2819;width:10;height:20" coordorigin="3329,2819" coordsize="10,20" path="m3329,2839l3339,2839,3339,2819,3329,2819,3329,2839xe" filled="true" fillcolor="#000000" stroked="false">
                <v:path arrowok="t"/>
                <v:fill type="solid"/>
              </v:shape>
            </v:group>
            <v:group style="position:absolute;left:3329;top:2839;width:10;height:20" coordorigin="3329,2839" coordsize="10,20">
              <v:shape style="position:absolute;left:3329;top:2839;width:10;height:20" coordorigin="3329,2839" coordsize="10,20" path="m3329,2858l3339,2858,3339,2839,3329,2839,3329,2858xe" filled="true" fillcolor="#000000" stroked="false">
                <v:path arrowok="t"/>
                <v:fill type="solid"/>
              </v:shape>
            </v:group>
            <v:group style="position:absolute;left:3329;top:2858;width:10;height:20" coordorigin="3329,2858" coordsize="10,20">
              <v:shape style="position:absolute;left:3329;top:2858;width:10;height:20" coordorigin="3329,2858" coordsize="10,20" path="m3329,2877l3339,2877,3339,2858,3329,2858,3329,2877xe" filled="true" fillcolor="#000000" stroked="false">
                <v:path arrowok="t"/>
                <v:fill type="solid"/>
              </v:shape>
            </v:group>
            <v:group style="position:absolute;left:3329;top:2877;width:10;height:20" coordorigin="3329,2877" coordsize="10,20">
              <v:shape style="position:absolute;left:3329;top:2877;width:10;height:20" coordorigin="3329,2877" coordsize="10,20" path="m3329,2896l3339,2896,3339,2877,3329,2877,3329,2896xe" filled="true" fillcolor="#000000" stroked="false">
                <v:path arrowok="t"/>
                <v:fill type="solid"/>
              </v:shape>
            </v:group>
            <v:group style="position:absolute;left:3329;top:2896;width:10;height:20" coordorigin="3329,2896" coordsize="10,20">
              <v:shape style="position:absolute;left:3329;top:2896;width:10;height:20" coordorigin="3329,2896" coordsize="10,20" path="m3329,2915l3339,2915,3339,2896,3329,2896,3329,2915xe" filled="true" fillcolor="#000000" stroked="false">
                <v:path arrowok="t"/>
                <v:fill type="solid"/>
              </v:shape>
            </v:group>
            <v:group style="position:absolute;left:3329;top:2915;width:10;height:20" coordorigin="3329,2915" coordsize="10,20">
              <v:shape style="position:absolute;left:3329;top:2915;width:10;height:20" coordorigin="3329,2915" coordsize="10,20" path="m3329,2935l3339,2935,3339,2915,3329,2915,3329,2935xe" filled="true" fillcolor="#000000" stroked="false">
                <v:path arrowok="t"/>
                <v:fill type="solid"/>
              </v:shape>
            </v:group>
            <v:group style="position:absolute;left:3329;top:2935;width:10;height:20" coordorigin="3329,2935" coordsize="10,20">
              <v:shape style="position:absolute;left:3329;top:2935;width:10;height:20" coordorigin="3329,2935" coordsize="10,20" path="m3329,2954l3339,2954,3339,2935,3329,2935,3329,2954xe" filled="true" fillcolor="#000000" stroked="false">
                <v:path arrowok="t"/>
                <v:fill type="solid"/>
              </v:shape>
            </v:group>
            <v:group style="position:absolute;left:3329;top:2954;width:10;height:20" coordorigin="3329,2954" coordsize="10,20">
              <v:shape style="position:absolute;left:3329;top:2954;width:10;height:20" coordorigin="3329,2954" coordsize="10,20" path="m3329,2973l3339,2973,3339,2954,3329,2954,3329,2973xe" filled="true" fillcolor="#000000" stroked="false">
                <v:path arrowok="t"/>
                <v:fill type="solid"/>
              </v:shape>
            </v:group>
            <v:group style="position:absolute;left:3329;top:2973;width:10;height:20" coordorigin="3329,2973" coordsize="10,20">
              <v:shape style="position:absolute;left:3329;top:2973;width:10;height:20" coordorigin="3329,2973" coordsize="10,20" path="m3329,2992l3339,2992,3339,2973,3329,2973,3329,2992xe" filled="true" fillcolor="#000000" stroked="false">
                <v:path arrowok="t"/>
                <v:fill type="solid"/>
              </v:shape>
            </v:group>
            <v:group style="position:absolute;left:3329;top:2992;width:10;height:20" coordorigin="3329,2992" coordsize="10,20">
              <v:shape style="position:absolute;left:3329;top:2992;width:10;height:20" coordorigin="3329,2992" coordsize="10,20" path="m3329,3011l3339,3011,3339,2992,3329,2992,3329,3011xe" filled="true" fillcolor="#000000" stroked="false">
                <v:path arrowok="t"/>
                <v:fill type="solid"/>
              </v:shape>
            </v:group>
            <v:group style="position:absolute;left:3329;top:3011;width:10;height:20" coordorigin="3329,3011" coordsize="10,20">
              <v:shape style="position:absolute;left:3329;top:3011;width:10;height:20" coordorigin="3329,3011" coordsize="10,20" path="m3329,3031l3339,3031,3339,3011,3329,3011,3329,3031xe" filled="true" fillcolor="#000000" stroked="false">
                <v:path arrowok="t"/>
                <v:fill type="solid"/>
              </v:shape>
            </v:group>
            <v:group style="position:absolute;left:3329;top:3031;width:10;height:20" coordorigin="3329,3031" coordsize="10,20">
              <v:shape style="position:absolute;left:3329;top:3031;width:10;height:20" coordorigin="3329,3031" coordsize="10,20" path="m3329,3050l3339,3050,3339,3031,3329,3031,3329,3050xe" filled="true" fillcolor="#000000" stroked="false">
                <v:path arrowok="t"/>
                <v:fill type="solid"/>
              </v:shape>
            </v:group>
            <v:group style="position:absolute;left:3329;top:3050;width:10;height:20" coordorigin="3329,3050" coordsize="10,20">
              <v:shape style="position:absolute;left:3329;top:3050;width:10;height:20" coordorigin="3329,3050" coordsize="10,20" path="m3329,3069l3339,3069,3339,3050,3329,3050,3329,3069xe" filled="true" fillcolor="#000000" stroked="false">
                <v:path arrowok="t"/>
                <v:fill type="solid"/>
              </v:shape>
            </v:group>
            <v:group style="position:absolute;left:3329;top:3069;width:10;height:20" coordorigin="3329,3069" coordsize="10,20">
              <v:shape style="position:absolute;left:3329;top:3069;width:10;height:20" coordorigin="3329,3069" coordsize="10,20" path="m3329,3088l3339,3088,3339,3069,3329,3069,3329,3088xe" filled="true" fillcolor="#000000" stroked="false">
                <v:path arrowok="t"/>
                <v:fill type="solid"/>
              </v:shape>
            </v:group>
            <v:group style="position:absolute;left:3329;top:3088;width:10;height:20" coordorigin="3329,3088" coordsize="10,20">
              <v:shape style="position:absolute;left:3329;top:3088;width:10;height:20" coordorigin="3329,3088" coordsize="10,20" path="m3329,3107l3339,3107,3339,3088,3329,3088,3329,3107xe" filled="true" fillcolor="#000000" stroked="false">
                <v:path arrowok="t"/>
                <v:fill type="solid"/>
              </v:shape>
            </v:group>
            <v:group style="position:absolute;left:3329;top:3107;width:10;height:20" coordorigin="3329,3107" coordsize="10,20">
              <v:shape style="position:absolute;left:3329;top:3107;width:10;height:20" coordorigin="3329,3107" coordsize="10,20" path="m3329,3127l3339,3127,3339,3107,3329,3107,3329,3127xe" filled="true" fillcolor="#000000" stroked="false">
                <v:path arrowok="t"/>
                <v:fill type="solid"/>
              </v:shape>
            </v:group>
            <v:group style="position:absolute;left:3329;top:3127;width:10;height:20" coordorigin="3329,3127" coordsize="10,20">
              <v:shape style="position:absolute;left:3329;top:3127;width:10;height:20" coordorigin="3329,3127" coordsize="10,20" path="m3329,3146l3339,3146,3339,3127,3329,3127,3329,3146xe" filled="true" fillcolor="#000000" stroked="false">
                <v:path arrowok="t"/>
                <v:fill type="solid"/>
              </v:shape>
            </v:group>
            <v:group style="position:absolute;left:3329;top:3146;width:10;height:20" coordorigin="3329,3146" coordsize="10,20">
              <v:shape style="position:absolute;left:3329;top:3146;width:10;height:20" coordorigin="3329,3146" coordsize="10,20" path="m3329,3165l3339,3165,3339,3146,3329,3146,3329,3165xe" filled="true" fillcolor="#000000" stroked="false">
                <v:path arrowok="t"/>
                <v:fill type="solid"/>
              </v:shape>
            </v:group>
            <v:group style="position:absolute;left:3329;top:3165;width:10;height:20" coordorigin="3329,3165" coordsize="10,20">
              <v:shape style="position:absolute;left:3329;top:3165;width:10;height:20" coordorigin="3329,3165" coordsize="10,20" path="m3329,3184l3339,3184,3339,3165,3329,3165,3329,3184xe" filled="true" fillcolor="#000000" stroked="false">
                <v:path arrowok="t"/>
                <v:fill type="solid"/>
              </v:shape>
            </v:group>
            <v:group style="position:absolute;left:3329;top:3184;width:10;height:20" coordorigin="3329,3184" coordsize="10,20">
              <v:shape style="position:absolute;left:3329;top:3184;width:10;height:20" coordorigin="3329,3184" coordsize="10,20" path="m3329,3203l3339,3203,3339,3184,3329,3184,3329,3203xe" filled="true" fillcolor="#000000" stroked="false">
                <v:path arrowok="t"/>
                <v:fill type="solid"/>
              </v:shape>
            </v:group>
            <v:group style="position:absolute;left:3329;top:3203;width:10;height:20" coordorigin="3329,3203" coordsize="10,20">
              <v:shape style="position:absolute;left:3329;top:3203;width:10;height:20" coordorigin="3329,3203" coordsize="10,20" path="m3329,3223l3339,3223,3339,3203,3329,3203,3329,3223xe" filled="true" fillcolor="#000000" stroked="false">
                <v:path arrowok="t"/>
                <v:fill type="solid"/>
              </v:shape>
            </v:group>
            <v:group style="position:absolute;left:3329;top:3223;width:10;height:20" coordorigin="3329,3223" coordsize="10,20">
              <v:shape style="position:absolute;left:3329;top:3223;width:10;height:20" coordorigin="3329,3223" coordsize="10,20" path="m3329,3242l3339,3242,3339,3223,3329,3223,3329,3242xe" filled="true" fillcolor="#000000" stroked="false">
                <v:path arrowok="t"/>
                <v:fill type="solid"/>
              </v:shape>
            </v:group>
            <v:group style="position:absolute;left:3329;top:3242;width:10;height:20" coordorigin="3329,3242" coordsize="10,20">
              <v:shape style="position:absolute;left:3329;top:3242;width:10;height:20" coordorigin="3329,3242" coordsize="10,20" path="m3329,3261l3339,3261,3339,3242,3329,3242,3329,3261xe" filled="true" fillcolor="#000000" stroked="false">
                <v:path arrowok="t"/>
                <v:fill type="solid"/>
              </v:shape>
            </v:group>
            <v:group style="position:absolute;left:3329;top:3261;width:10;height:20" coordorigin="3329,3261" coordsize="10,20">
              <v:shape style="position:absolute;left:3329;top:3261;width:10;height:20" coordorigin="3329,3261" coordsize="10,20" path="m3329,3280l3339,3280,3339,3261,3329,3261,3329,3280xe" filled="true" fillcolor="#000000" stroked="false">
                <v:path arrowok="t"/>
                <v:fill type="solid"/>
              </v:shape>
            </v:group>
            <v:group style="position:absolute;left:3329;top:3280;width:10;height:20" coordorigin="3329,3280" coordsize="10,20">
              <v:shape style="position:absolute;left:3329;top:3280;width:10;height:20" coordorigin="3329,3280" coordsize="10,20" path="m3329,3299l3339,3299,3339,3280,3329,3280,3329,3299xe" filled="true" fillcolor="#000000" stroked="false">
                <v:path arrowok="t"/>
                <v:fill type="solid"/>
              </v:shape>
            </v:group>
            <v:group style="position:absolute;left:3329;top:3299;width:10;height:20" coordorigin="3329,3299" coordsize="10,20">
              <v:shape style="position:absolute;left:3329;top:3299;width:10;height:20" coordorigin="3329,3299" coordsize="10,20" path="m3329,3319l3339,3319,3339,3299,3329,3299,3329,3319xe" filled="true" fillcolor="#000000" stroked="false">
                <v:path arrowok="t"/>
                <v:fill type="solid"/>
              </v:shape>
            </v:group>
            <v:group style="position:absolute;left:3329;top:3319;width:10;height:20" coordorigin="3329,3319" coordsize="10,20">
              <v:shape style="position:absolute;left:3329;top:3319;width:10;height:20" coordorigin="3329,3319" coordsize="10,20" path="m3329,3338l3339,3338,3339,3319,3329,3319,3329,3338xe" filled="true" fillcolor="#000000" stroked="false">
                <v:path arrowok="t"/>
                <v:fill type="solid"/>
              </v:shape>
            </v:group>
            <v:group style="position:absolute;left:3329;top:3338;width:10;height:20" coordorigin="3329,3338" coordsize="10,20">
              <v:shape style="position:absolute;left:3329;top:3338;width:10;height:20" coordorigin="3329,3338" coordsize="10,20" path="m3329,3357l3339,3357,3339,3338,3329,3338,3329,3357xe" filled="true" fillcolor="#000000" stroked="false">
                <v:path arrowok="t"/>
                <v:fill type="solid"/>
              </v:shape>
            </v:group>
            <v:group style="position:absolute;left:3329;top:3357;width:10;height:20" coordorigin="3329,3357" coordsize="10,20">
              <v:shape style="position:absolute;left:3329;top:3357;width:10;height:20" coordorigin="3329,3357" coordsize="10,20" path="m3329,3376l3339,3376,3339,3357,3329,3357,3329,3376xe" filled="true" fillcolor="#000000" stroked="false">
                <v:path arrowok="t"/>
                <v:fill type="solid"/>
              </v:shape>
            </v:group>
            <v:group style="position:absolute;left:3329;top:3376;width:10;height:20" coordorigin="3329,3376" coordsize="10,20">
              <v:shape style="position:absolute;left:3329;top:3376;width:10;height:20" coordorigin="3329,3376" coordsize="10,20" path="m3329,3395l3339,3395,3339,3376,3329,3376,3329,3395xe" filled="true" fillcolor="#000000" stroked="false">
                <v:path arrowok="t"/>
                <v:fill type="solid"/>
              </v:shape>
            </v:group>
            <v:group style="position:absolute;left:3329;top:3395;width:10;height:20" coordorigin="3329,3395" coordsize="10,20">
              <v:shape style="position:absolute;left:3329;top:3395;width:10;height:20" coordorigin="3329,3395" coordsize="10,20" path="m3329,3415l3339,3415,3339,3395,3329,3395,3329,3415xe" filled="true" fillcolor="#000000" stroked="false">
                <v:path arrowok="t"/>
                <v:fill type="solid"/>
              </v:shape>
            </v:group>
            <v:group style="position:absolute;left:3329;top:3415;width:10;height:20" coordorigin="3329,3415" coordsize="10,20">
              <v:shape style="position:absolute;left:3329;top:3415;width:10;height:20" coordorigin="3329,3415" coordsize="10,20" path="m3329,3434l3339,3434,3339,3415,3329,3415,3329,3434xe" filled="true" fillcolor="#000000" stroked="false">
                <v:path arrowok="t"/>
                <v:fill type="solid"/>
              </v:shape>
            </v:group>
            <v:group style="position:absolute;left:3329;top:3434;width:10;height:20" coordorigin="3329,3434" coordsize="10,20">
              <v:shape style="position:absolute;left:3329;top:3434;width:10;height:20" coordorigin="3329,3434" coordsize="10,20" path="m3329,3453l3339,3453,3339,3434,3329,3434,3329,3453xe" filled="true" fillcolor="#000000" stroked="false">
                <v:path arrowok="t"/>
                <v:fill type="solid"/>
              </v:shape>
            </v:group>
            <v:group style="position:absolute;left:3329;top:3453;width:10;height:20" coordorigin="3329,3453" coordsize="10,20">
              <v:shape style="position:absolute;left:3329;top:3453;width:10;height:20" coordorigin="3329,3453" coordsize="10,20" path="m3329,3472l3339,3472,3339,3453,3329,3453,3329,3472xe" filled="true" fillcolor="#000000" stroked="false">
                <v:path arrowok="t"/>
                <v:fill type="solid"/>
              </v:shape>
            </v:group>
            <v:group style="position:absolute;left:3329;top:3472;width:10;height:20" coordorigin="3329,3472" coordsize="10,20">
              <v:shape style="position:absolute;left:3329;top:3472;width:10;height:20" coordorigin="3329,3472" coordsize="10,20" path="m3329,3491l3339,3491,3339,3472,3329,3472,3329,3491xe" filled="true" fillcolor="#000000" stroked="false">
                <v:path arrowok="t"/>
                <v:fill type="solid"/>
              </v:shape>
            </v:group>
            <v:group style="position:absolute;left:3329;top:3491;width:10;height:20" coordorigin="3329,3491" coordsize="10,20">
              <v:shape style="position:absolute;left:3329;top:3491;width:10;height:20" coordorigin="3329,3491" coordsize="10,20" path="m3329,3511l3339,3511,3339,3491,3329,3491,3329,3511xe" filled="true" fillcolor="#000000" stroked="false">
                <v:path arrowok="t"/>
                <v:fill type="solid"/>
              </v:shape>
            </v:group>
            <v:group style="position:absolute;left:3329;top:3511;width:10;height:20" coordorigin="3329,3511" coordsize="10,20">
              <v:shape style="position:absolute;left:3329;top:3511;width:10;height:20" coordorigin="3329,3511" coordsize="10,20" path="m3329,3530l3339,3530,3339,3511,3329,3511,3329,3530xe" filled="true" fillcolor="#000000" stroked="false">
                <v:path arrowok="t"/>
                <v:fill type="solid"/>
              </v:shape>
            </v:group>
            <v:group style="position:absolute;left:3329;top:3530;width:10;height:20" coordorigin="3329,3530" coordsize="10,20">
              <v:shape style="position:absolute;left:3329;top:3530;width:10;height:20" coordorigin="3329,3530" coordsize="10,20" path="m3329,3549l3339,3549,3339,3530,3329,3530,3329,3549xe" filled="true" fillcolor="#000000" stroked="false">
                <v:path arrowok="t"/>
                <v:fill type="solid"/>
              </v:shape>
            </v:group>
            <v:group style="position:absolute;left:3329;top:3549;width:10;height:20" coordorigin="3329,3549" coordsize="10,20">
              <v:shape style="position:absolute;left:3329;top:3549;width:10;height:20" coordorigin="3329,3549" coordsize="10,20" path="m3329,3568l3339,3568,3339,3549,3329,3549,3329,3568xe" filled="true" fillcolor="#000000" stroked="false">
                <v:path arrowok="t"/>
                <v:fill type="solid"/>
              </v:shape>
            </v:group>
            <v:group style="position:absolute;left:3329;top:3568;width:10;height:20" coordorigin="3329,3568" coordsize="10,20">
              <v:shape style="position:absolute;left:3329;top:3568;width:10;height:20" coordorigin="3329,3568" coordsize="10,20" path="m3329,3587l3339,3587,3339,3568,3329,3568,3329,3587xe" filled="true" fillcolor="#000000" stroked="false">
                <v:path arrowok="t"/>
                <v:fill type="solid"/>
              </v:shape>
            </v:group>
            <v:group style="position:absolute;left:3329;top:3587;width:10;height:20" coordorigin="3329,3587" coordsize="10,20">
              <v:shape style="position:absolute;left:3329;top:3587;width:10;height:20" coordorigin="3329,3587" coordsize="10,20" path="m3329,3607l3339,3607,3339,3587,3329,3587,3329,3607xe" filled="true" fillcolor="#000000" stroked="false">
                <v:path arrowok="t"/>
                <v:fill type="solid"/>
              </v:shape>
            </v:group>
            <v:group style="position:absolute;left:3329;top:3607;width:10;height:20" coordorigin="3329,3607" coordsize="10,20">
              <v:shape style="position:absolute;left:3329;top:3607;width:10;height:20" coordorigin="3329,3607" coordsize="10,20" path="m3329,3626l3339,3626,3339,3607,3329,3607,3329,3626xe" filled="true" fillcolor="#000000" stroked="false">
                <v:path arrowok="t"/>
                <v:fill type="solid"/>
              </v:shape>
            </v:group>
            <v:group style="position:absolute;left:3329;top:3626;width:10;height:20" coordorigin="3329,3626" coordsize="10,20">
              <v:shape style="position:absolute;left:3329;top:3626;width:10;height:20" coordorigin="3329,3626" coordsize="10,20" path="m3329,3645l3339,3645,3339,3626,3329,3626,3329,3645xe" filled="true" fillcolor="#000000" stroked="false">
                <v:path arrowok="t"/>
                <v:fill type="solid"/>
              </v:shape>
            </v:group>
            <v:group style="position:absolute;left:3329;top:3645;width:10;height:20" coordorigin="3329,3645" coordsize="10,20">
              <v:shape style="position:absolute;left:3329;top:3645;width:10;height:20" coordorigin="3329,3645" coordsize="10,20" path="m3329,3664l3339,3664,3339,3645,3329,3645,3329,3664xe" filled="true" fillcolor="#000000" stroked="false">
                <v:path arrowok="t"/>
                <v:fill type="solid"/>
              </v:shape>
            </v:group>
            <v:group style="position:absolute;left:3329;top:3664;width:10;height:20" coordorigin="3329,3664" coordsize="10,20">
              <v:shape style="position:absolute;left:3329;top:3664;width:10;height:20" coordorigin="3329,3664" coordsize="10,20" path="m3329,3683l3339,3683,3339,3664,3329,3664,3329,3683xe" filled="true" fillcolor="#000000" stroked="false">
                <v:path arrowok="t"/>
                <v:fill type="solid"/>
              </v:shape>
            </v:group>
            <v:group style="position:absolute;left:3329;top:3683;width:10;height:20" coordorigin="3329,3683" coordsize="10,20">
              <v:shape style="position:absolute;left:3329;top:3683;width:10;height:20" coordorigin="3329,3683" coordsize="10,20" path="m3329,3703l3339,3703,3339,3683,3329,3683,3329,3703xe" filled="true" fillcolor="#000000" stroked="false">
                <v:path arrowok="t"/>
                <v:fill type="solid"/>
              </v:shape>
            </v:group>
            <v:group style="position:absolute;left:3329;top:3703;width:10;height:20" coordorigin="3329,3703" coordsize="10,20">
              <v:shape style="position:absolute;left:3329;top:3703;width:10;height:20" coordorigin="3329,3703" coordsize="10,20" path="m3329,3722l3339,3722,3339,3703,3329,3703,3329,3722xe" filled="true" fillcolor="#000000" stroked="false">
                <v:path arrowok="t"/>
                <v:fill type="solid"/>
              </v:shape>
            </v:group>
            <v:group style="position:absolute;left:3329;top:3722;width:10;height:20" coordorigin="3329,3722" coordsize="10,20">
              <v:shape style="position:absolute;left:3329;top:3722;width:10;height:20" coordorigin="3329,3722" coordsize="10,20" path="m3329,3741l3339,3741,3339,3722,3329,3722,3329,3741xe" filled="true" fillcolor="#000000" stroked="false">
                <v:path arrowok="t"/>
                <v:fill type="solid"/>
              </v:shape>
            </v:group>
            <v:group style="position:absolute;left:3329;top:3741;width:10;height:20" coordorigin="3329,3741" coordsize="10,20">
              <v:shape style="position:absolute;left:3329;top:3741;width:10;height:20" coordorigin="3329,3741" coordsize="10,20" path="m3329,3760l3339,3760,3339,3741,3329,3741,3329,3760xe" filled="true" fillcolor="#000000" stroked="false">
                <v:path arrowok="t"/>
                <v:fill type="solid"/>
              </v:shape>
            </v:group>
            <v:group style="position:absolute;left:3329;top:3760;width:10;height:20" coordorigin="3329,3760" coordsize="10,20">
              <v:shape style="position:absolute;left:3329;top:3760;width:10;height:20" coordorigin="3329,3760" coordsize="10,20" path="m3329,3779l3339,3779,3339,3760,3329,3760,3329,3779xe" filled="true" fillcolor="#000000" stroked="false">
                <v:path arrowok="t"/>
                <v:fill type="solid"/>
              </v:shape>
            </v:group>
            <v:group style="position:absolute;left:3329;top:3779;width:10;height:20" coordorigin="3329,3779" coordsize="10,20">
              <v:shape style="position:absolute;left:3329;top:3779;width:10;height:20" coordorigin="3329,3779" coordsize="10,20" path="m3329,3799l3339,3799,3339,3779,3329,3779,3329,3799xe" filled="true" fillcolor="#000000" stroked="false">
                <v:path arrowok="t"/>
                <v:fill type="solid"/>
              </v:shape>
            </v:group>
            <v:group style="position:absolute;left:3329;top:3799;width:10;height:20" coordorigin="3329,3799" coordsize="10,20">
              <v:shape style="position:absolute;left:3329;top:3799;width:10;height:20" coordorigin="3329,3799" coordsize="10,20" path="m3329,3818l3339,3818,3339,3799,3329,3799,3329,3818xe" filled="true" fillcolor="#000000" stroked="false">
                <v:path arrowok="t"/>
                <v:fill type="solid"/>
              </v:shape>
            </v:group>
            <v:group style="position:absolute;left:3329;top:3818;width:10;height:20" coordorigin="3329,3818" coordsize="10,20">
              <v:shape style="position:absolute;left:3329;top:3818;width:10;height:20" coordorigin="3329,3818" coordsize="10,20" path="m3329,3837l3339,3837,3339,3818,3329,3818,3329,3837xe" filled="true" fillcolor="#000000" stroked="false">
                <v:path arrowok="t"/>
                <v:fill type="solid"/>
              </v:shape>
            </v:group>
            <v:group style="position:absolute;left:3329;top:3837;width:10;height:20" coordorigin="3329,3837" coordsize="10,20">
              <v:shape style="position:absolute;left:3329;top:3837;width:10;height:20" coordorigin="3329,3837" coordsize="10,20" path="m3329,3856l3339,3856,3339,3837,3329,3837,3329,3856xe" filled="true" fillcolor="#000000" stroked="false">
                <v:path arrowok="t"/>
                <v:fill type="solid"/>
              </v:shape>
            </v:group>
            <v:group style="position:absolute;left:3329;top:3856;width:10;height:20" coordorigin="3329,3856" coordsize="10,20">
              <v:shape style="position:absolute;left:3329;top:3856;width:10;height:20" coordorigin="3329,3856" coordsize="10,20" path="m3329,3875l3339,3875,3339,3856,3329,3856,3329,3875xe" filled="true" fillcolor="#000000" stroked="false">
                <v:path arrowok="t"/>
                <v:fill type="solid"/>
              </v:shape>
            </v:group>
            <v:group style="position:absolute;left:3329;top:3875;width:10;height:20" coordorigin="3329,3875" coordsize="10,20">
              <v:shape style="position:absolute;left:3329;top:3875;width:10;height:20" coordorigin="3329,3875" coordsize="10,20" path="m3329,3895l3339,3895,3339,3875,3329,3875,3329,3895xe" filled="true" fillcolor="#000000" stroked="false">
                <v:path arrowok="t"/>
                <v:fill type="solid"/>
              </v:shape>
            </v:group>
            <v:group style="position:absolute;left:3329;top:3895;width:10;height:20" coordorigin="3329,3895" coordsize="10,20">
              <v:shape style="position:absolute;left:3329;top:3895;width:10;height:20" coordorigin="3329,3895" coordsize="10,20" path="m3329,3914l3339,3914,3339,3895,3329,3895,3329,3914xe" filled="true" fillcolor="#000000" stroked="false">
                <v:path arrowok="t"/>
                <v:fill type="solid"/>
              </v:shape>
            </v:group>
            <v:group style="position:absolute;left:3329;top:3914;width:10;height:20" coordorigin="3329,3914" coordsize="10,20">
              <v:shape style="position:absolute;left:3329;top:3914;width:10;height:20" coordorigin="3329,3914" coordsize="10,20" path="m3329,3933l3339,3933,3339,3914,3329,3914,3329,3933xe" filled="true" fillcolor="#000000" stroked="false">
                <v:path arrowok="t"/>
                <v:fill type="solid"/>
              </v:shape>
            </v:group>
            <v:group style="position:absolute;left:3329;top:3933;width:10;height:20" coordorigin="3329,3933" coordsize="10,20">
              <v:shape style="position:absolute;left:3329;top:3933;width:10;height:20" coordorigin="3329,3933" coordsize="10,20" path="m3329,3952l3339,3952,3339,3933,3329,3933,3329,3952xe" filled="true" fillcolor="#000000" stroked="false">
                <v:path arrowok="t"/>
                <v:fill type="solid"/>
              </v:shape>
            </v:group>
            <v:group style="position:absolute;left:3329;top:3952;width:10;height:20" coordorigin="3329,3952" coordsize="10,20">
              <v:shape style="position:absolute;left:3329;top:3952;width:10;height:20" coordorigin="3329,3952" coordsize="10,20" path="m3329,3971l3339,3971,3339,3952,3329,3952,3329,3971xe" filled="true" fillcolor="#000000" stroked="false">
                <v:path arrowok="t"/>
                <v:fill type="solid"/>
              </v:shape>
            </v:group>
            <v:group style="position:absolute;left:3329;top:3971;width:10;height:20" coordorigin="3329,3971" coordsize="10,20">
              <v:shape style="position:absolute;left:3329;top:3971;width:10;height:20" coordorigin="3329,3971" coordsize="10,20" path="m3329,3991l3339,3991,3339,3971,3329,3971,3329,3991xe" filled="true" fillcolor="#000000" stroked="false">
                <v:path arrowok="t"/>
                <v:fill type="solid"/>
              </v:shape>
            </v:group>
            <v:group style="position:absolute;left:3329;top:3991;width:10;height:20" coordorigin="3329,3991" coordsize="10,20">
              <v:shape style="position:absolute;left:3329;top:3991;width:10;height:20" coordorigin="3329,3991" coordsize="10,20" path="m3329,4010l3339,4010,3339,3991,3329,3991,3329,4010xe" filled="true" fillcolor="#000000" stroked="false">
                <v:path arrowok="t"/>
                <v:fill type="solid"/>
              </v:shape>
            </v:group>
            <v:group style="position:absolute;left:3329;top:4010;width:10;height:20" coordorigin="3329,4010" coordsize="10,20">
              <v:shape style="position:absolute;left:3329;top:4010;width:10;height:20" coordorigin="3329,4010" coordsize="10,20" path="m3329,4029l3339,4029,3339,4010,3329,4010,3329,4029xe" filled="true" fillcolor="#000000" stroked="false">
                <v:path arrowok="t"/>
                <v:fill type="solid"/>
              </v:shape>
            </v:group>
            <v:group style="position:absolute;left:3329;top:4029;width:10;height:20" coordorigin="3329,4029" coordsize="10,20">
              <v:shape style="position:absolute;left:3329;top:4029;width:10;height:20" coordorigin="3329,4029" coordsize="10,20" path="m3329,4048l3339,4048,3339,4029,3329,4029,3329,4048xe" filled="true" fillcolor="#000000" stroked="false">
                <v:path arrowok="t"/>
                <v:fill type="solid"/>
              </v:shape>
            </v:group>
            <v:group style="position:absolute;left:3329;top:4048;width:10;height:20" coordorigin="3329,4048" coordsize="10,20">
              <v:shape style="position:absolute;left:3329;top:4048;width:10;height:20" coordorigin="3329,4048" coordsize="10,20" path="m3329,4067l3339,4067,3339,4048,3329,4048,3329,4067xe" filled="true" fillcolor="#000000" stroked="false">
                <v:path arrowok="t"/>
                <v:fill type="solid"/>
              </v:shape>
            </v:group>
            <v:group style="position:absolute;left:3329;top:4067;width:10;height:20" coordorigin="3329,4067" coordsize="10,20">
              <v:shape style="position:absolute;left:3329;top:4067;width:10;height:20" coordorigin="3329,4067" coordsize="10,20" path="m3329,4087l3339,4087,3339,4067,3329,4067,3329,4087xe" filled="true" fillcolor="#000000" stroked="false">
                <v:path arrowok="t"/>
                <v:fill type="solid"/>
              </v:shape>
            </v:group>
            <v:group style="position:absolute;left:3329;top:4087;width:10;height:20" coordorigin="3329,4087" coordsize="10,20">
              <v:shape style="position:absolute;left:3329;top:4087;width:10;height:20" coordorigin="3329,4087" coordsize="10,20" path="m3329,4106l3339,4106,3339,4087,3329,4087,3329,4106xe" filled="true" fillcolor="#000000" stroked="false">
                <v:path arrowok="t"/>
                <v:fill type="solid"/>
              </v:shape>
            </v:group>
            <v:group style="position:absolute;left:3329;top:4106;width:10;height:20" coordorigin="3329,4106" coordsize="10,20">
              <v:shape style="position:absolute;left:3329;top:4106;width:10;height:20" coordorigin="3329,4106" coordsize="10,20" path="m3329,4125l3339,4125,3339,4106,3329,4106,3329,4125xe" filled="true" fillcolor="#000000" stroked="false">
                <v:path arrowok="t"/>
                <v:fill type="solid"/>
              </v:shape>
            </v:group>
            <v:group style="position:absolute;left:3329;top:4125;width:10;height:20" coordorigin="3329,4125" coordsize="10,20">
              <v:shape style="position:absolute;left:3329;top:4125;width:10;height:20" coordorigin="3329,4125" coordsize="10,20" path="m3329,4144l3339,4144,3339,4125,3329,4125,3329,4144xe" filled="true" fillcolor="#000000" stroked="false">
                <v:path arrowok="t"/>
                <v:fill type="solid"/>
              </v:shape>
            </v:group>
            <v:group style="position:absolute;left:3329;top:4144;width:10;height:20" coordorigin="3329,4144" coordsize="10,20">
              <v:shape style="position:absolute;left:3329;top:4144;width:10;height:20" coordorigin="3329,4144" coordsize="10,20" path="m3329,4163l3339,4163,3339,4144,3329,4144,3329,4163xe" filled="true" fillcolor="#000000" stroked="false">
                <v:path arrowok="t"/>
                <v:fill type="solid"/>
              </v:shape>
            </v:group>
            <v:group style="position:absolute;left:3329;top:4163;width:10;height:20" coordorigin="3329,4163" coordsize="10,20">
              <v:shape style="position:absolute;left:3329;top:4163;width:10;height:20" coordorigin="3329,4163" coordsize="10,20" path="m3329,4183l3339,4183,3339,4163,3329,4163,3329,4183xe" filled="true" fillcolor="#000000" stroked="false">
                <v:path arrowok="t"/>
                <v:fill type="solid"/>
              </v:shape>
            </v:group>
            <v:group style="position:absolute;left:3329;top:4183;width:10;height:20" coordorigin="3329,4183" coordsize="10,20">
              <v:shape style="position:absolute;left:3329;top:4183;width:10;height:20" coordorigin="3329,4183" coordsize="10,20" path="m3329,4202l3339,4202,3339,4183,3329,4183,3329,4202xe" filled="true" fillcolor="#000000" stroked="false">
                <v:path arrowok="t"/>
                <v:fill type="solid"/>
              </v:shape>
            </v:group>
            <v:group style="position:absolute;left:3329;top:4202;width:10;height:20" coordorigin="3329,4202" coordsize="10,20">
              <v:shape style="position:absolute;left:3329;top:4202;width:10;height:20" coordorigin="3329,4202" coordsize="10,20" path="m3329,4221l3339,4221,3339,4202,3329,4202,3329,4221xe" filled="true" fillcolor="#000000" stroked="false">
                <v:path arrowok="t"/>
                <v:fill type="solid"/>
              </v:shape>
            </v:group>
            <v:group style="position:absolute;left:3329;top:4221;width:10;height:20" coordorigin="3329,4221" coordsize="10,20">
              <v:shape style="position:absolute;left:3329;top:4221;width:10;height:20" coordorigin="3329,4221" coordsize="10,20" path="m3329,4240l3339,4240,3339,4221,3329,4221,3329,4240xe" filled="true" fillcolor="#000000" stroked="false">
                <v:path arrowok="t"/>
                <v:fill type="solid"/>
              </v:shape>
            </v:group>
            <v:group style="position:absolute;left:3329;top:4240;width:10;height:20" coordorigin="3329,4240" coordsize="10,20">
              <v:shape style="position:absolute;left:3329;top:4240;width:10;height:20" coordorigin="3329,4240" coordsize="10,20" path="m3329,4259l3339,4259,3339,4240,3329,4240,3329,4259xe" filled="true" fillcolor="#000000" stroked="false">
                <v:path arrowok="t"/>
                <v:fill type="solid"/>
              </v:shape>
            </v:group>
            <v:group style="position:absolute;left:3329;top:4259;width:10;height:20" coordorigin="3329,4259" coordsize="10,20">
              <v:shape style="position:absolute;left:3329;top:4259;width:10;height:20" coordorigin="3329,4259" coordsize="10,20" path="m3329,4279l3339,4279,3339,4259,3329,4259,3329,4279xe" filled="true" fillcolor="#000000" stroked="false">
                <v:path arrowok="t"/>
                <v:fill type="solid"/>
              </v:shape>
            </v:group>
            <v:group style="position:absolute;left:3329;top:4279;width:10;height:20" coordorigin="3329,4279" coordsize="10,20">
              <v:shape style="position:absolute;left:3329;top:4279;width:10;height:20" coordorigin="3329,4279" coordsize="10,20" path="m3329,4298l3339,4298,3339,4279,3329,4279,3329,4298xe" filled="true" fillcolor="#000000" stroked="false">
                <v:path arrowok="t"/>
                <v:fill type="solid"/>
              </v:shape>
            </v:group>
            <v:group style="position:absolute;left:3329;top:4298;width:10;height:20" coordorigin="3329,4298" coordsize="10,20">
              <v:shape style="position:absolute;left:3329;top:4298;width:10;height:20" coordorigin="3329,4298" coordsize="10,20" path="m3329,4317l3339,4317,3339,4298,3329,4298,3329,4317xe" filled="true" fillcolor="#000000" stroked="false">
                <v:path arrowok="t"/>
                <v:fill type="solid"/>
              </v:shape>
            </v:group>
            <v:group style="position:absolute;left:3329;top:4322;width:10;height:2" coordorigin="3329,4322" coordsize="10,2">
              <v:shape style="position:absolute;left:3329;top:4322;width:10;height:2" coordorigin="3329,4322" coordsize="10,0" path="m3329,4322l3339,4322e" filled="false" stroked="true" strokeweight=".48001pt" strokecolor="#000000">
                <v:path arrowok="t"/>
              </v:shape>
            </v:group>
            <v:group style="position:absolute;left:4331;top:2454;width:10;height:20" coordorigin="4331,2454" coordsize="10,20">
              <v:shape style="position:absolute;left:4331;top:2454;width:10;height:20" coordorigin="4331,2454" coordsize="10,20" path="m4331,2473l4340,2473,4340,2454,4331,2454,4331,2473xe" filled="true" fillcolor="#000000" stroked="false">
                <v:path arrowok="t"/>
                <v:fill type="solid"/>
              </v:shape>
            </v:group>
            <v:group style="position:absolute;left:4331;top:2473;width:10;height:20" coordorigin="4331,2473" coordsize="10,20">
              <v:shape style="position:absolute;left:4331;top:2473;width:10;height:20" coordorigin="4331,2473" coordsize="10,20" path="m4331,2492l4340,2492,4340,2473,4331,2473,4331,2492xe" filled="true" fillcolor="#000000" stroked="false">
                <v:path arrowok="t"/>
                <v:fill type="solid"/>
              </v:shape>
            </v:group>
            <v:group style="position:absolute;left:4331;top:2492;width:10;height:20" coordorigin="4331,2492" coordsize="10,20">
              <v:shape style="position:absolute;left:4331;top:2492;width:10;height:20" coordorigin="4331,2492" coordsize="10,20" path="m4331,2512l4340,2512,4340,2492,4331,2492,4331,2512xe" filled="true" fillcolor="#000000" stroked="false">
                <v:path arrowok="t"/>
                <v:fill type="solid"/>
              </v:shape>
            </v:group>
            <v:group style="position:absolute;left:4331;top:2512;width:10;height:20" coordorigin="4331,2512" coordsize="10,20">
              <v:shape style="position:absolute;left:4331;top:2512;width:10;height:20" coordorigin="4331,2512" coordsize="10,20" path="m4331,2531l4340,2531,4340,2512,4331,2512,4331,2531xe" filled="true" fillcolor="#000000" stroked="false">
                <v:path arrowok="t"/>
                <v:fill type="solid"/>
              </v:shape>
            </v:group>
            <v:group style="position:absolute;left:4331;top:2531;width:10;height:20" coordorigin="4331,2531" coordsize="10,20">
              <v:shape style="position:absolute;left:4331;top:2531;width:10;height:20" coordorigin="4331,2531" coordsize="10,20" path="m4331,2550l4340,2550,4340,2531,4331,2531,4331,2550xe" filled="true" fillcolor="#000000" stroked="false">
                <v:path arrowok="t"/>
                <v:fill type="solid"/>
              </v:shape>
            </v:group>
            <v:group style="position:absolute;left:4331;top:2550;width:10;height:20" coordorigin="4331,2550" coordsize="10,20">
              <v:shape style="position:absolute;left:4331;top:2550;width:10;height:20" coordorigin="4331,2550" coordsize="10,20" path="m4331,2569l4340,2569,4340,2550,4331,2550,4331,2569xe" filled="true" fillcolor="#000000" stroked="false">
                <v:path arrowok="t"/>
                <v:fill type="solid"/>
              </v:shape>
            </v:group>
            <v:group style="position:absolute;left:4331;top:2569;width:10;height:20" coordorigin="4331,2569" coordsize="10,20">
              <v:shape style="position:absolute;left:4331;top:2569;width:10;height:20" coordorigin="4331,2569" coordsize="10,20" path="m4331,2588l4340,2588,4340,2569,4331,2569,4331,2588xe" filled="true" fillcolor="#000000" stroked="false">
                <v:path arrowok="t"/>
                <v:fill type="solid"/>
              </v:shape>
            </v:group>
            <v:group style="position:absolute;left:4331;top:2588;width:10;height:20" coordorigin="4331,2588" coordsize="10,20">
              <v:shape style="position:absolute;left:4331;top:2588;width:10;height:20" coordorigin="4331,2588" coordsize="10,20" path="m4331,2608l4340,2608,4340,2588,4331,2588,4331,2608xe" filled="true" fillcolor="#000000" stroked="false">
                <v:path arrowok="t"/>
                <v:fill type="solid"/>
              </v:shape>
            </v:group>
            <v:group style="position:absolute;left:4331;top:2608;width:10;height:20" coordorigin="4331,2608" coordsize="10,20">
              <v:shape style="position:absolute;left:4331;top:2608;width:10;height:20" coordorigin="4331,2608" coordsize="10,20" path="m4331,2627l4340,2627,4340,2608,4331,2608,4331,2627xe" filled="true" fillcolor="#000000" stroked="false">
                <v:path arrowok="t"/>
                <v:fill type="solid"/>
              </v:shape>
            </v:group>
            <v:group style="position:absolute;left:4331;top:2627;width:10;height:20" coordorigin="4331,2627" coordsize="10,20">
              <v:shape style="position:absolute;left:4331;top:2627;width:10;height:20" coordorigin="4331,2627" coordsize="10,20" path="m4331,2646l4340,2646,4340,2627,4331,2627,4331,2646xe" filled="true" fillcolor="#000000" stroked="false">
                <v:path arrowok="t"/>
                <v:fill type="solid"/>
              </v:shape>
            </v:group>
            <v:group style="position:absolute;left:4331;top:2646;width:10;height:20" coordorigin="4331,2646" coordsize="10,20">
              <v:shape style="position:absolute;left:4331;top:2646;width:10;height:20" coordorigin="4331,2646" coordsize="10,20" path="m4331,2665l4340,2665,4340,2646,4331,2646,4331,2665xe" filled="true" fillcolor="#000000" stroked="false">
                <v:path arrowok="t"/>
                <v:fill type="solid"/>
              </v:shape>
            </v:group>
            <v:group style="position:absolute;left:4331;top:2665;width:10;height:20" coordorigin="4331,2665" coordsize="10,20">
              <v:shape style="position:absolute;left:4331;top:2665;width:10;height:20" coordorigin="4331,2665" coordsize="10,20" path="m4331,2685l4340,2685,4340,2665,4331,2665,4331,2685xe" filled="true" fillcolor="#000000" stroked="false">
                <v:path arrowok="t"/>
                <v:fill type="solid"/>
              </v:shape>
            </v:group>
            <v:group style="position:absolute;left:4331;top:2685;width:10;height:20" coordorigin="4331,2685" coordsize="10,20">
              <v:shape style="position:absolute;left:4331;top:2685;width:10;height:20" coordorigin="4331,2685" coordsize="10,20" path="m4331,2704l4340,2704,4340,2685,4331,2685,4331,2704xe" filled="true" fillcolor="#000000" stroked="false">
                <v:path arrowok="t"/>
                <v:fill type="solid"/>
              </v:shape>
            </v:group>
            <v:group style="position:absolute;left:4331;top:2704;width:10;height:20" coordorigin="4331,2704" coordsize="10,20">
              <v:shape style="position:absolute;left:4331;top:2704;width:10;height:20" coordorigin="4331,2704" coordsize="10,20" path="m4331,2723l4340,2723,4340,2704,4331,2704,4331,2723xe" filled="true" fillcolor="#000000" stroked="false">
                <v:path arrowok="t"/>
                <v:fill type="solid"/>
              </v:shape>
            </v:group>
            <v:group style="position:absolute;left:4331;top:2723;width:10;height:20" coordorigin="4331,2723" coordsize="10,20">
              <v:shape style="position:absolute;left:4331;top:2723;width:10;height:20" coordorigin="4331,2723" coordsize="10,20" path="m4331,2743l4340,2743,4340,2723,4331,2723,4331,2743xe" filled="true" fillcolor="#000000" stroked="false">
                <v:path arrowok="t"/>
                <v:fill type="solid"/>
              </v:shape>
            </v:group>
            <v:group style="position:absolute;left:4331;top:2743;width:10;height:20" coordorigin="4331,2743" coordsize="10,20">
              <v:shape style="position:absolute;left:4331;top:2743;width:10;height:20" coordorigin="4331,2743" coordsize="10,20" path="m4331,2762l4340,2762,4340,2743,4331,2743,4331,2762xe" filled="true" fillcolor="#000000" stroked="false">
                <v:path arrowok="t"/>
                <v:fill type="solid"/>
              </v:shape>
            </v:group>
            <v:group style="position:absolute;left:4331;top:2762;width:10;height:20" coordorigin="4331,2762" coordsize="10,20">
              <v:shape style="position:absolute;left:4331;top:2762;width:10;height:20" coordorigin="4331,2762" coordsize="10,20" path="m4331,2781l4340,2781,4340,2762,4331,2762,4331,2781xe" filled="true" fillcolor="#000000" stroked="false">
                <v:path arrowok="t"/>
                <v:fill type="solid"/>
              </v:shape>
            </v:group>
            <v:group style="position:absolute;left:4331;top:2781;width:10;height:20" coordorigin="4331,2781" coordsize="10,20">
              <v:shape style="position:absolute;left:4331;top:2781;width:10;height:20" coordorigin="4331,2781" coordsize="10,20" path="m4331,2800l4340,2800,4340,2781,4331,2781,4331,2800xe" filled="true" fillcolor="#000000" stroked="false">
                <v:path arrowok="t"/>
                <v:fill type="solid"/>
              </v:shape>
            </v:group>
            <v:group style="position:absolute;left:4331;top:2800;width:10;height:20" coordorigin="4331,2800" coordsize="10,20">
              <v:shape style="position:absolute;left:4331;top:2800;width:10;height:20" coordorigin="4331,2800" coordsize="10,20" path="m4331,2819l4340,2819,4340,2800,4331,2800,4331,2819xe" filled="true" fillcolor="#000000" stroked="false">
                <v:path arrowok="t"/>
                <v:fill type="solid"/>
              </v:shape>
            </v:group>
            <v:group style="position:absolute;left:4331;top:2819;width:10;height:20" coordorigin="4331,2819" coordsize="10,20">
              <v:shape style="position:absolute;left:4331;top:2819;width:10;height:20" coordorigin="4331,2819" coordsize="10,20" path="m4331,2839l4340,2839,4340,2819,4331,2819,4331,2839xe" filled="true" fillcolor="#000000" stroked="false">
                <v:path arrowok="t"/>
                <v:fill type="solid"/>
              </v:shape>
            </v:group>
            <v:group style="position:absolute;left:4331;top:2839;width:10;height:20" coordorigin="4331,2839" coordsize="10,20">
              <v:shape style="position:absolute;left:4331;top:2839;width:10;height:20" coordorigin="4331,2839" coordsize="10,20" path="m4331,2858l4340,2858,4340,2839,4331,2839,4331,2858xe" filled="true" fillcolor="#000000" stroked="false">
                <v:path arrowok="t"/>
                <v:fill type="solid"/>
              </v:shape>
            </v:group>
            <v:group style="position:absolute;left:4331;top:2858;width:10;height:20" coordorigin="4331,2858" coordsize="10,20">
              <v:shape style="position:absolute;left:4331;top:2858;width:10;height:20" coordorigin="4331,2858" coordsize="10,20" path="m4331,2877l4340,2877,4340,2858,4331,2858,4331,2877xe" filled="true" fillcolor="#000000" stroked="false">
                <v:path arrowok="t"/>
                <v:fill type="solid"/>
              </v:shape>
            </v:group>
            <v:group style="position:absolute;left:4331;top:2877;width:10;height:20" coordorigin="4331,2877" coordsize="10,20">
              <v:shape style="position:absolute;left:4331;top:2877;width:10;height:20" coordorigin="4331,2877" coordsize="10,20" path="m4331,2896l4340,2896,4340,2877,4331,2877,4331,2896xe" filled="true" fillcolor="#000000" stroked="false">
                <v:path arrowok="t"/>
                <v:fill type="solid"/>
              </v:shape>
            </v:group>
            <v:group style="position:absolute;left:4331;top:2896;width:10;height:20" coordorigin="4331,2896" coordsize="10,20">
              <v:shape style="position:absolute;left:4331;top:2896;width:10;height:20" coordorigin="4331,2896" coordsize="10,20" path="m4331,2915l4340,2915,4340,2896,4331,2896,4331,2915xe" filled="true" fillcolor="#000000" stroked="false">
                <v:path arrowok="t"/>
                <v:fill type="solid"/>
              </v:shape>
            </v:group>
            <v:group style="position:absolute;left:4331;top:2915;width:10;height:20" coordorigin="4331,2915" coordsize="10,20">
              <v:shape style="position:absolute;left:4331;top:2915;width:10;height:20" coordorigin="4331,2915" coordsize="10,20" path="m4331,2935l4340,2935,4340,2915,4331,2915,4331,2935xe" filled="true" fillcolor="#000000" stroked="false">
                <v:path arrowok="t"/>
                <v:fill type="solid"/>
              </v:shape>
            </v:group>
            <v:group style="position:absolute;left:4331;top:2935;width:10;height:20" coordorigin="4331,2935" coordsize="10,20">
              <v:shape style="position:absolute;left:4331;top:2935;width:10;height:20" coordorigin="4331,2935" coordsize="10,20" path="m4331,2954l4340,2954,4340,2935,4331,2935,4331,2954xe" filled="true" fillcolor="#000000" stroked="false">
                <v:path arrowok="t"/>
                <v:fill type="solid"/>
              </v:shape>
            </v:group>
            <v:group style="position:absolute;left:4331;top:2954;width:10;height:20" coordorigin="4331,2954" coordsize="10,20">
              <v:shape style="position:absolute;left:4331;top:2954;width:10;height:20" coordorigin="4331,2954" coordsize="10,20" path="m4331,2973l4340,2973,4340,2954,4331,2954,4331,2973xe" filled="true" fillcolor="#000000" stroked="false">
                <v:path arrowok="t"/>
                <v:fill type="solid"/>
              </v:shape>
            </v:group>
            <v:group style="position:absolute;left:4331;top:2973;width:10;height:20" coordorigin="4331,2973" coordsize="10,20">
              <v:shape style="position:absolute;left:4331;top:2973;width:10;height:20" coordorigin="4331,2973" coordsize="10,20" path="m4331,2992l4340,2992,4340,2973,4331,2973,4331,2992xe" filled="true" fillcolor="#000000" stroked="false">
                <v:path arrowok="t"/>
                <v:fill type="solid"/>
              </v:shape>
            </v:group>
            <v:group style="position:absolute;left:4331;top:2992;width:10;height:20" coordorigin="4331,2992" coordsize="10,20">
              <v:shape style="position:absolute;left:4331;top:2992;width:10;height:20" coordorigin="4331,2992" coordsize="10,20" path="m4331,3011l4340,3011,4340,2992,4331,2992,4331,3011xe" filled="true" fillcolor="#000000" stroked="false">
                <v:path arrowok="t"/>
                <v:fill type="solid"/>
              </v:shape>
            </v:group>
            <v:group style="position:absolute;left:4331;top:3011;width:10;height:20" coordorigin="4331,3011" coordsize="10,20">
              <v:shape style="position:absolute;left:4331;top:3011;width:10;height:20" coordorigin="4331,3011" coordsize="10,20" path="m4331,3031l4340,3031,4340,3011,4331,3011,4331,3031xe" filled="true" fillcolor="#000000" stroked="false">
                <v:path arrowok="t"/>
                <v:fill type="solid"/>
              </v:shape>
            </v:group>
            <v:group style="position:absolute;left:4331;top:3031;width:10;height:20" coordorigin="4331,3031" coordsize="10,20">
              <v:shape style="position:absolute;left:4331;top:3031;width:10;height:20" coordorigin="4331,3031" coordsize="10,20" path="m4331,3050l4340,3050,4340,3031,4331,3031,4331,3050xe" filled="true" fillcolor="#000000" stroked="false">
                <v:path arrowok="t"/>
                <v:fill type="solid"/>
              </v:shape>
            </v:group>
            <v:group style="position:absolute;left:4331;top:3050;width:10;height:20" coordorigin="4331,3050" coordsize="10,20">
              <v:shape style="position:absolute;left:4331;top:3050;width:10;height:20" coordorigin="4331,3050" coordsize="10,20" path="m4331,3069l4340,3069,4340,3050,4331,3050,4331,3069xe" filled="true" fillcolor="#000000" stroked="false">
                <v:path arrowok="t"/>
                <v:fill type="solid"/>
              </v:shape>
            </v:group>
            <v:group style="position:absolute;left:4331;top:3069;width:10;height:20" coordorigin="4331,3069" coordsize="10,20">
              <v:shape style="position:absolute;left:4331;top:3069;width:10;height:20" coordorigin="4331,3069" coordsize="10,20" path="m4331,3088l4340,3088,4340,3069,4331,3069,4331,3088xe" filled="true" fillcolor="#000000" stroked="false">
                <v:path arrowok="t"/>
                <v:fill type="solid"/>
              </v:shape>
            </v:group>
            <v:group style="position:absolute;left:4331;top:3088;width:10;height:20" coordorigin="4331,3088" coordsize="10,20">
              <v:shape style="position:absolute;left:4331;top:3088;width:10;height:20" coordorigin="4331,3088" coordsize="10,20" path="m4331,3107l4340,3107,4340,3088,4331,3088,4331,3107xe" filled="true" fillcolor="#000000" stroked="false">
                <v:path arrowok="t"/>
                <v:fill type="solid"/>
              </v:shape>
            </v:group>
            <v:group style="position:absolute;left:4331;top:3107;width:10;height:20" coordorigin="4331,3107" coordsize="10,20">
              <v:shape style="position:absolute;left:4331;top:3107;width:10;height:20" coordorigin="4331,3107" coordsize="10,20" path="m4331,3127l4340,3127,4340,3107,4331,3107,4331,3127xe" filled="true" fillcolor="#000000" stroked="false">
                <v:path arrowok="t"/>
                <v:fill type="solid"/>
              </v:shape>
            </v:group>
            <v:group style="position:absolute;left:4331;top:3127;width:10;height:20" coordorigin="4331,3127" coordsize="10,20">
              <v:shape style="position:absolute;left:4331;top:3127;width:10;height:20" coordorigin="4331,3127" coordsize="10,20" path="m4331,3146l4340,3146,4340,3127,4331,3127,4331,3146xe" filled="true" fillcolor="#000000" stroked="false">
                <v:path arrowok="t"/>
                <v:fill type="solid"/>
              </v:shape>
            </v:group>
            <v:group style="position:absolute;left:4331;top:3146;width:10;height:20" coordorigin="4331,3146" coordsize="10,20">
              <v:shape style="position:absolute;left:4331;top:3146;width:10;height:20" coordorigin="4331,3146" coordsize="10,20" path="m4331,3165l4340,3165,4340,3146,4331,3146,4331,3165xe" filled="true" fillcolor="#000000" stroked="false">
                <v:path arrowok="t"/>
                <v:fill type="solid"/>
              </v:shape>
            </v:group>
            <v:group style="position:absolute;left:4331;top:3165;width:10;height:20" coordorigin="4331,3165" coordsize="10,20">
              <v:shape style="position:absolute;left:4331;top:3165;width:10;height:20" coordorigin="4331,3165" coordsize="10,20" path="m4331,3184l4340,3184,4340,3165,4331,3165,4331,3184xe" filled="true" fillcolor="#000000" stroked="false">
                <v:path arrowok="t"/>
                <v:fill type="solid"/>
              </v:shape>
            </v:group>
            <v:group style="position:absolute;left:4331;top:3184;width:10;height:20" coordorigin="4331,3184" coordsize="10,20">
              <v:shape style="position:absolute;left:4331;top:3184;width:10;height:20" coordorigin="4331,3184" coordsize="10,20" path="m4331,3203l4340,3203,4340,3184,4331,3184,4331,3203xe" filled="true" fillcolor="#000000" stroked="false">
                <v:path arrowok="t"/>
                <v:fill type="solid"/>
              </v:shape>
            </v:group>
            <v:group style="position:absolute;left:4331;top:3203;width:10;height:20" coordorigin="4331,3203" coordsize="10,20">
              <v:shape style="position:absolute;left:4331;top:3203;width:10;height:20" coordorigin="4331,3203" coordsize="10,20" path="m4331,3223l4340,3223,4340,3203,4331,3203,4331,3223xe" filled="true" fillcolor="#000000" stroked="false">
                <v:path arrowok="t"/>
                <v:fill type="solid"/>
              </v:shape>
            </v:group>
            <v:group style="position:absolute;left:4331;top:3223;width:10;height:20" coordorigin="4331,3223" coordsize="10,20">
              <v:shape style="position:absolute;left:4331;top:3223;width:10;height:20" coordorigin="4331,3223" coordsize="10,20" path="m4331,3242l4340,3242,4340,3223,4331,3223,4331,3242xe" filled="true" fillcolor="#000000" stroked="false">
                <v:path arrowok="t"/>
                <v:fill type="solid"/>
              </v:shape>
            </v:group>
            <v:group style="position:absolute;left:4331;top:3242;width:10;height:20" coordorigin="4331,3242" coordsize="10,20">
              <v:shape style="position:absolute;left:4331;top:3242;width:10;height:20" coordorigin="4331,3242" coordsize="10,20" path="m4331,3261l4340,3261,4340,3242,4331,3242,4331,3261xe" filled="true" fillcolor="#000000" stroked="false">
                <v:path arrowok="t"/>
                <v:fill type="solid"/>
              </v:shape>
            </v:group>
            <v:group style="position:absolute;left:4331;top:3261;width:10;height:20" coordorigin="4331,3261" coordsize="10,20">
              <v:shape style="position:absolute;left:4331;top:3261;width:10;height:20" coordorigin="4331,3261" coordsize="10,20" path="m4331,3280l4340,3280,4340,3261,4331,3261,4331,3280xe" filled="true" fillcolor="#000000" stroked="false">
                <v:path arrowok="t"/>
                <v:fill type="solid"/>
              </v:shape>
            </v:group>
            <v:group style="position:absolute;left:4331;top:3280;width:10;height:20" coordorigin="4331,3280" coordsize="10,20">
              <v:shape style="position:absolute;left:4331;top:3280;width:10;height:20" coordorigin="4331,3280" coordsize="10,20" path="m4331,3299l4340,3299,4340,3280,4331,3280,4331,3299xe" filled="true" fillcolor="#000000" stroked="false">
                <v:path arrowok="t"/>
                <v:fill type="solid"/>
              </v:shape>
            </v:group>
            <v:group style="position:absolute;left:4331;top:3299;width:10;height:20" coordorigin="4331,3299" coordsize="10,20">
              <v:shape style="position:absolute;left:4331;top:3299;width:10;height:20" coordorigin="4331,3299" coordsize="10,20" path="m4331,3319l4340,3319,4340,3299,4331,3299,4331,3319xe" filled="true" fillcolor="#000000" stroked="false">
                <v:path arrowok="t"/>
                <v:fill type="solid"/>
              </v:shape>
            </v:group>
            <v:group style="position:absolute;left:4331;top:3319;width:10;height:20" coordorigin="4331,3319" coordsize="10,20">
              <v:shape style="position:absolute;left:4331;top:3319;width:10;height:20" coordorigin="4331,3319" coordsize="10,20" path="m4331,3338l4340,3338,4340,3319,4331,3319,4331,3338xe" filled="true" fillcolor="#000000" stroked="false">
                <v:path arrowok="t"/>
                <v:fill type="solid"/>
              </v:shape>
            </v:group>
            <v:group style="position:absolute;left:4331;top:3338;width:10;height:20" coordorigin="4331,3338" coordsize="10,20">
              <v:shape style="position:absolute;left:4331;top:3338;width:10;height:20" coordorigin="4331,3338" coordsize="10,20" path="m4331,3357l4340,3357,4340,3338,4331,3338,4331,3357xe" filled="true" fillcolor="#000000" stroked="false">
                <v:path arrowok="t"/>
                <v:fill type="solid"/>
              </v:shape>
            </v:group>
            <v:group style="position:absolute;left:4331;top:3357;width:10;height:20" coordorigin="4331,3357" coordsize="10,20">
              <v:shape style="position:absolute;left:4331;top:3357;width:10;height:20" coordorigin="4331,3357" coordsize="10,20" path="m4331,3376l4340,3376,4340,3357,4331,3357,4331,3376xe" filled="true" fillcolor="#000000" stroked="false">
                <v:path arrowok="t"/>
                <v:fill type="solid"/>
              </v:shape>
            </v:group>
            <v:group style="position:absolute;left:4331;top:3376;width:10;height:20" coordorigin="4331,3376" coordsize="10,20">
              <v:shape style="position:absolute;left:4331;top:3376;width:10;height:20" coordorigin="4331,3376" coordsize="10,20" path="m4331,3395l4340,3395,4340,3376,4331,3376,4331,3395xe" filled="true" fillcolor="#000000" stroked="false">
                <v:path arrowok="t"/>
                <v:fill type="solid"/>
              </v:shape>
            </v:group>
            <v:group style="position:absolute;left:4331;top:3395;width:10;height:20" coordorigin="4331,3395" coordsize="10,20">
              <v:shape style="position:absolute;left:4331;top:3395;width:10;height:20" coordorigin="4331,3395" coordsize="10,20" path="m4331,3415l4340,3415,4340,3395,4331,3395,4331,3415xe" filled="true" fillcolor="#000000" stroked="false">
                <v:path arrowok="t"/>
                <v:fill type="solid"/>
              </v:shape>
            </v:group>
            <v:group style="position:absolute;left:4331;top:3415;width:10;height:20" coordorigin="4331,3415" coordsize="10,20">
              <v:shape style="position:absolute;left:4331;top:3415;width:10;height:20" coordorigin="4331,3415" coordsize="10,20" path="m4331,3434l4340,3434,4340,3415,4331,3415,4331,3434xe" filled="true" fillcolor="#000000" stroked="false">
                <v:path arrowok="t"/>
                <v:fill type="solid"/>
              </v:shape>
            </v:group>
            <v:group style="position:absolute;left:4331;top:3434;width:10;height:20" coordorigin="4331,3434" coordsize="10,20">
              <v:shape style="position:absolute;left:4331;top:3434;width:10;height:20" coordorigin="4331,3434" coordsize="10,20" path="m4331,3453l4340,3453,4340,3434,4331,3434,4331,3453xe" filled="true" fillcolor="#000000" stroked="false">
                <v:path arrowok="t"/>
                <v:fill type="solid"/>
              </v:shape>
            </v:group>
            <v:group style="position:absolute;left:4331;top:3453;width:10;height:20" coordorigin="4331,3453" coordsize="10,20">
              <v:shape style="position:absolute;left:4331;top:3453;width:10;height:20" coordorigin="4331,3453" coordsize="10,20" path="m4331,3472l4340,3472,4340,3453,4331,3453,4331,3472xe" filled="true" fillcolor="#000000" stroked="false">
                <v:path arrowok="t"/>
                <v:fill type="solid"/>
              </v:shape>
            </v:group>
            <v:group style="position:absolute;left:4331;top:3472;width:10;height:20" coordorigin="4331,3472" coordsize="10,20">
              <v:shape style="position:absolute;left:4331;top:3472;width:10;height:20" coordorigin="4331,3472" coordsize="10,20" path="m4331,3491l4340,3491,4340,3472,4331,3472,4331,3491xe" filled="true" fillcolor="#000000" stroked="false">
                <v:path arrowok="t"/>
                <v:fill type="solid"/>
              </v:shape>
            </v:group>
            <v:group style="position:absolute;left:4331;top:3491;width:10;height:20" coordorigin="4331,3491" coordsize="10,20">
              <v:shape style="position:absolute;left:4331;top:3491;width:10;height:20" coordorigin="4331,3491" coordsize="10,20" path="m4331,3511l4340,3511,4340,3491,4331,3491,4331,3511xe" filled="true" fillcolor="#000000" stroked="false">
                <v:path arrowok="t"/>
                <v:fill type="solid"/>
              </v:shape>
            </v:group>
            <v:group style="position:absolute;left:4331;top:3511;width:10;height:20" coordorigin="4331,3511" coordsize="10,20">
              <v:shape style="position:absolute;left:4331;top:3511;width:10;height:20" coordorigin="4331,3511" coordsize="10,20" path="m4331,3530l4340,3530,4340,3511,4331,3511,4331,3530xe" filled="true" fillcolor="#000000" stroked="false">
                <v:path arrowok="t"/>
                <v:fill type="solid"/>
              </v:shape>
            </v:group>
            <v:group style="position:absolute;left:4331;top:3530;width:10;height:20" coordorigin="4331,3530" coordsize="10,20">
              <v:shape style="position:absolute;left:4331;top:3530;width:10;height:20" coordorigin="4331,3530" coordsize="10,20" path="m4331,3549l4340,3549,4340,3530,4331,3530,4331,3549xe" filled="true" fillcolor="#000000" stroked="false">
                <v:path arrowok="t"/>
                <v:fill type="solid"/>
              </v:shape>
            </v:group>
            <v:group style="position:absolute;left:4331;top:3549;width:10;height:20" coordorigin="4331,3549" coordsize="10,20">
              <v:shape style="position:absolute;left:4331;top:3549;width:10;height:20" coordorigin="4331,3549" coordsize="10,20" path="m4331,3568l4340,3568,4340,3549,4331,3549,4331,3568xe" filled="true" fillcolor="#000000" stroked="false">
                <v:path arrowok="t"/>
                <v:fill type="solid"/>
              </v:shape>
            </v:group>
            <v:group style="position:absolute;left:4331;top:3568;width:10;height:20" coordorigin="4331,3568" coordsize="10,20">
              <v:shape style="position:absolute;left:4331;top:3568;width:10;height:20" coordorigin="4331,3568" coordsize="10,20" path="m4331,3587l4340,3587,4340,3568,4331,3568,4331,3587xe" filled="true" fillcolor="#000000" stroked="false">
                <v:path arrowok="t"/>
                <v:fill type="solid"/>
              </v:shape>
            </v:group>
            <v:group style="position:absolute;left:4331;top:3587;width:10;height:20" coordorigin="4331,3587" coordsize="10,20">
              <v:shape style="position:absolute;left:4331;top:3587;width:10;height:20" coordorigin="4331,3587" coordsize="10,20" path="m4331,3607l4340,3607,4340,3587,4331,3587,4331,3607xe" filled="true" fillcolor="#000000" stroked="false">
                <v:path arrowok="t"/>
                <v:fill type="solid"/>
              </v:shape>
            </v:group>
            <v:group style="position:absolute;left:4331;top:3607;width:10;height:20" coordorigin="4331,3607" coordsize="10,20">
              <v:shape style="position:absolute;left:4331;top:3607;width:10;height:20" coordorigin="4331,3607" coordsize="10,20" path="m4331,3626l4340,3626,4340,3607,4331,3607,4331,3626xe" filled="true" fillcolor="#000000" stroked="false">
                <v:path arrowok="t"/>
                <v:fill type="solid"/>
              </v:shape>
            </v:group>
            <v:group style="position:absolute;left:4331;top:3626;width:10;height:20" coordorigin="4331,3626" coordsize="10,20">
              <v:shape style="position:absolute;left:4331;top:3626;width:10;height:20" coordorigin="4331,3626" coordsize="10,20" path="m4331,3645l4340,3645,4340,3626,4331,3626,4331,3645xe" filled="true" fillcolor="#000000" stroked="false">
                <v:path arrowok="t"/>
                <v:fill type="solid"/>
              </v:shape>
            </v:group>
            <v:group style="position:absolute;left:4331;top:3645;width:10;height:20" coordorigin="4331,3645" coordsize="10,20">
              <v:shape style="position:absolute;left:4331;top:3645;width:10;height:20" coordorigin="4331,3645" coordsize="10,20" path="m4331,3664l4340,3664,4340,3645,4331,3645,4331,3664xe" filled="true" fillcolor="#000000" stroked="false">
                <v:path arrowok="t"/>
                <v:fill type="solid"/>
              </v:shape>
            </v:group>
            <v:group style="position:absolute;left:4331;top:3664;width:10;height:20" coordorigin="4331,3664" coordsize="10,20">
              <v:shape style="position:absolute;left:4331;top:3664;width:10;height:20" coordorigin="4331,3664" coordsize="10,20" path="m4331,3683l4340,3683,4340,3664,4331,3664,4331,3683xe" filled="true" fillcolor="#000000" stroked="false">
                <v:path arrowok="t"/>
                <v:fill type="solid"/>
              </v:shape>
            </v:group>
            <v:group style="position:absolute;left:4331;top:3683;width:10;height:20" coordorigin="4331,3683" coordsize="10,20">
              <v:shape style="position:absolute;left:4331;top:3683;width:10;height:20" coordorigin="4331,3683" coordsize="10,20" path="m4331,3703l4340,3703,4340,3683,4331,3683,4331,3703xe" filled="true" fillcolor="#000000" stroked="false">
                <v:path arrowok="t"/>
                <v:fill type="solid"/>
              </v:shape>
            </v:group>
            <v:group style="position:absolute;left:4331;top:3703;width:10;height:20" coordorigin="4331,3703" coordsize="10,20">
              <v:shape style="position:absolute;left:4331;top:3703;width:10;height:20" coordorigin="4331,3703" coordsize="10,20" path="m4331,3722l4340,3722,4340,3703,4331,3703,4331,3722xe" filled="true" fillcolor="#000000" stroked="false">
                <v:path arrowok="t"/>
                <v:fill type="solid"/>
              </v:shape>
            </v:group>
            <v:group style="position:absolute;left:4331;top:3722;width:10;height:20" coordorigin="4331,3722" coordsize="10,20">
              <v:shape style="position:absolute;left:4331;top:3722;width:10;height:20" coordorigin="4331,3722" coordsize="10,20" path="m4331,3741l4340,3741,4340,3722,4331,3722,4331,3741xe" filled="true" fillcolor="#000000" stroked="false">
                <v:path arrowok="t"/>
                <v:fill type="solid"/>
              </v:shape>
            </v:group>
            <v:group style="position:absolute;left:4331;top:3741;width:10;height:20" coordorigin="4331,3741" coordsize="10,20">
              <v:shape style="position:absolute;left:4331;top:3741;width:10;height:20" coordorigin="4331,3741" coordsize="10,20" path="m4331,3760l4340,3760,4340,3741,4331,3741,4331,3760xe" filled="true" fillcolor="#000000" stroked="false">
                <v:path arrowok="t"/>
                <v:fill type="solid"/>
              </v:shape>
            </v:group>
            <v:group style="position:absolute;left:4331;top:3760;width:10;height:20" coordorigin="4331,3760" coordsize="10,20">
              <v:shape style="position:absolute;left:4331;top:3760;width:10;height:20" coordorigin="4331,3760" coordsize="10,20" path="m4331,3779l4340,3779,4340,3760,4331,3760,4331,3779xe" filled="true" fillcolor="#000000" stroked="false">
                <v:path arrowok="t"/>
                <v:fill type="solid"/>
              </v:shape>
            </v:group>
            <v:group style="position:absolute;left:4331;top:3779;width:10;height:20" coordorigin="4331,3779" coordsize="10,20">
              <v:shape style="position:absolute;left:4331;top:3779;width:10;height:20" coordorigin="4331,3779" coordsize="10,20" path="m4331,3799l4340,3799,4340,3779,4331,3779,4331,3799xe" filled="true" fillcolor="#000000" stroked="false">
                <v:path arrowok="t"/>
                <v:fill type="solid"/>
              </v:shape>
            </v:group>
            <v:group style="position:absolute;left:4331;top:3799;width:10;height:20" coordorigin="4331,3799" coordsize="10,20">
              <v:shape style="position:absolute;left:4331;top:3799;width:10;height:20" coordorigin="4331,3799" coordsize="10,20" path="m4331,3818l4340,3818,4340,3799,4331,3799,4331,3818xe" filled="true" fillcolor="#000000" stroked="false">
                <v:path arrowok="t"/>
                <v:fill type="solid"/>
              </v:shape>
            </v:group>
            <v:group style="position:absolute;left:4331;top:3818;width:10;height:20" coordorigin="4331,3818" coordsize="10,20">
              <v:shape style="position:absolute;left:4331;top:3818;width:10;height:20" coordorigin="4331,3818" coordsize="10,20" path="m4331,3837l4340,3837,4340,3818,4331,3818,4331,3837xe" filled="true" fillcolor="#000000" stroked="false">
                <v:path arrowok="t"/>
                <v:fill type="solid"/>
              </v:shape>
            </v:group>
            <v:group style="position:absolute;left:4331;top:3837;width:10;height:20" coordorigin="4331,3837" coordsize="10,20">
              <v:shape style="position:absolute;left:4331;top:3837;width:10;height:20" coordorigin="4331,3837" coordsize="10,20" path="m4331,3856l4340,3856,4340,3837,4331,3837,4331,3856xe" filled="true" fillcolor="#000000" stroked="false">
                <v:path arrowok="t"/>
                <v:fill type="solid"/>
              </v:shape>
            </v:group>
            <v:group style="position:absolute;left:4331;top:3856;width:10;height:20" coordorigin="4331,3856" coordsize="10,20">
              <v:shape style="position:absolute;left:4331;top:3856;width:10;height:20" coordorigin="4331,3856" coordsize="10,20" path="m4331,3875l4340,3875,4340,3856,4331,3856,4331,3875xe" filled="true" fillcolor="#000000" stroked="false">
                <v:path arrowok="t"/>
                <v:fill type="solid"/>
              </v:shape>
            </v:group>
            <v:group style="position:absolute;left:4331;top:3875;width:10;height:20" coordorigin="4331,3875" coordsize="10,20">
              <v:shape style="position:absolute;left:4331;top:3875;width:10;height:20" coordorigin="4331,3875" coordsize="10,20" path="m4331,3895l4340,3895,4340,3875,4331,3875,4331,3895xe" filled="true" fillcolor="#000000" stroked="false">
                <v:path arrowok="t"/>
                <v:fill type="solid"/>
              </v:shape>
            </v:group>
            <v:group style="position:absolute;left:4331;top:3895;width:10;height:20" coordorigin="4331,3895" coordsize="10,20">
              <v:shape style="position:absolute;left:4331;top:3895;width:10;height:20" coordorigin="4331,3895" coordsize="10,20" path="m4331,3914l4340,3914,4340,3895,4331,3895,4331,3914xe" filled="true" fillcolor="#000000" stroked="false">
                <v:path arrowok="t"/>
                <v:fill type="solid"/>
              </v:shape>
            </v:group>
            <v:group style="position:absolute;left:4331;top:3914;width:10;height:20" coordorigin="4331,3914" coordsize="10,20">
              <v:shape style="position:absolute;left:4331;top:3914;width:10;height:20" coordorigin="4331,3914" coordsize="10,20" path="m4331,3933l4340,3933,4340,3914,4331,3914,4331,3933xe" filled="true" fillcolor="#000000" stroked="false">
                <v:path arrowok="t"/>
                <v:fill type="solid"/>
              </v:shape>
            </v:group>
            <v:group style="position:absolute;left:4331;top:3933;width:10;height:20" coordorigin="4331,3933" coordsize="10,20">
              <v:shape style="position:absolute;left:4331;top:3933;width:10;height:20" coordorigin="4331,3933" coordsize="10,20" path="m4331,3952l4340,3952,4340,3933,4331,3933,4331,3952xe" filled="true" fillcolor="#000000" stroked="false">
                <v:path arrowok="t"/>
                <v:fill type="solid"/>
              </v:shape>
            </v:group>
            <v:group style="position:absolute;left:4331;top:3952;width:10;height:20" coordorigin="4331,3952" coordsize="10,20">
              <v:shape style="position:absolute;left:4331;top:3952;width:10;height:20" coordorigin="4331,3952" coordsize="10,20" path="m4331,3971l4340,3971,4340,3952,4331,3952,4331,3971xe" filled="true" fillcolor="#000000" stroked="false">
                <v:path arrowok="t"/>
                <v:fill type="solid"/>
              </v:shape>
            </v:group>
            <v:group style="position:absolute;left:4331;top:3971;width:10;height:20" coordorigin="4331,3971" coordsize="10,20">
              <v:shape style="position:absolute;left:4331;top:3971;width:10;height:20" coordorigin="4331,3971" coordsize="10,20" path="m4331,3991l4340,3991,4340,3971,4331,3971,4331,3991xe" filled="true" fillcolor="#000000" stroked="false">
                <v:path arrowok="t"/>
                <v:fill type="solid"/>
              </v:shape>
            </v:group>
            <v:group style="position:absolute;left:4331;top:3991;width:10;height:20" coordorigin="4331,3991" coordsize="10,20">
              <v:shape style="position:absolute;left:4331;top:3991;width:10;height:20" coordorigin="4331,3991" coordsize="10,20" path="m4331,4010l4340,4010,4340,3991,4331,3991,4331,4010xe" filled="true" fillcolor="#000000" stroked="false">
                <v:path arrowok="t"/>
                <v:fill type="solid"/>
              </v:shape>
            </v:group>
            <v:group style="position:absolute;left:4331;top:4010;width:10;height:20" coordorigin="4331,4010" coordsize="10,20">
              <v:shape style="position:absolute;left:4331;top:4010;width:10;height:20" coordorigin="4331,4010" coordsize="10,20" path="m4331,4029l4340,4029,4340,4010,4331,4010,4331,4029xe" filled="true" fillcolor="#000000" stroked="false">
                <v:path arrowok="t"/>
                <v:fill type="solid"/>
              </v:shape>
            </v:group>
            <v:group style="position:absolute;left:4331;top:4029;width:10;height:20" coordorigin="4331,4029" coordsize="10,20">
              <v:shape style="position:absolute;left:4331;top:4029;width:10;height:20" coordorigin="4331,4029" coordsize="10,20" path="m4331,4048l4340,4048,4340,4029,4331,4029,4331,4048xe" filled="true" fillcolor="#000000" stroked="false">
                <v:path arrowok="t"/>
                <v:fill type="solid"/>
              </v:shape>
            </v:group>
            <v:group style="position:absolute;left:4331;top:4048;width:10;height:20" coordorigin="4331,4048" coordsize="10,20">
              <v:shape style="position:absolute;left:4331;top:4048;width:10;height:20" coordorigin="4331,4048" coordsize="10,20" path="m4331,4067l4340,4067,4340,4048,4331,4048,4331,4067xe" filled="true" fillcolor="#000000" stroked="false">
                <v:path arrowok="t"/>
                <v:fill type="solid"/>
              </v:shape>
            </v:group>
            <v:group style="position:absolute;left:4331;top:4067;width:10;height:20" coordorigin="4331,4067" coordsize="10,20">
              <v:shape style="position:absolute;left:4331;top:4067;width:10;height:20" coordorigin="4331,4067" coordsize="10,20" path="m4331,4087l4340,4087,4340,4067,4331,4067,4331,4087xe" filled="true" fillcolor="#000000" stroked="false">
                <v:path arrowok="t"/>
                <v:fill type="solid"/>
              </v:shape>
            </v:group>
            <v:group style="position:absolute;left:4331;top:4087;width:10;height:20" coordorigin="4331,4087" coordsize="10,20">
              <v:shape style="position:absolute;left:4331;top:4087;width:10;height:20" coordorigin="4331,4087" coordsize="10,20" path="m4331,4106l4340,4106,4340,4087,4331,4087,4331,4106xe" filled="true" fillcolor="#000000" stroked="false">
                <v:path arrowok="t"/>
                <v:fill type="solid"/>
              </v:shape>
            </v:group>
            <v:group style="position:absolute;left:4331;top:4106;width:10;height:20" coordorigin="4331,4106" coordsize="10,20">
              <v:shape style="position:absolute;left:4331;top:4106;width:10;height:20" coordorigin="4331,4106" coordsize="10,20" path="m4331,4125l4340,4125,4340,4106,4331,4106,4331,4125xe" filled="true" fillcolor="#000000" stroked="false">
                <v:path arrowok="t"/>
                <v:fill type="solid"/>
              </v:shape>
            </v:group>
            <v:group style="position:absolute;left:4331;top:4125;width:10;height:20" coordorigin="4331,4125" coordsize="10,20">
              <v:shape style="position:absolute;left:4331;top:4125;width:10;height:20" coordorigin="4331,4125" coordsize="10,20" path="m4331,4144l4340,4144,4340,4125,4331,4125,4331,4144xe" filled="true" fillcolor="#000000" stroked="false">
                <v:path arrowok="t"/>
                <v:fill type="solid"/>
              </v:shape>
            </v:group>
            <v:group style="position:absolute;left:4331;top:4144;width:10;height:20" coordorigin="4331,4144" coordsize="10,20">
              <v:shape style="position:absolute;left:4331;top:4144;width:10;height:20" coordorigin="4331,4144" coordsize="10,20" path="m4331,4163l4340,4163,4340,4144,4331,4144,4331,4163xe" filled="true" fillcolor="#000000" stroked="false">
                <v:path arrowok="t"/>
                <v:fill type="solid"/>
              </v:shape>
            </v:group>
            <v:group style="position:absolute;left:4331;top:4163;width:10;height:20" coordorigin="4331,4163" coordsize="10,20">
              <v:shape style="position:absolute;left:4331;top:4163;width:10;height:20" coordorigin="4331,4163" coordsize="10,20" path="m4331,4183l4340,4183,4340,4163,4331,4163,4331,4183xe" filled="true" fillcolor="#000000" stroked="false">
                <v:path arrowok="t"/>
                <v:fill type="solid"/>
              </v:shape>
            </v:group>
            <v:group style="position:absolute;left:4331;top:4183;width:10;height:20" coordorigin="4331,4183" coordsize="10,20">
              <v:shape style="position:absolute;left:4331;top:4183;width:10;height:20" coordorigin="4331,4183" coordsize="10,20" path="m4331,4202l4340,4202,4340,4183,4331,4183,4331,4202xe" filled="true" fillcolor="#000000" stroked="false">
                <v:path arrowok="t"/>
                <v:fill type="solid"/>
              </v:shape>
            </v:group>
            <v:group style="position:absolute;left:4331;top:4202;width:10;height:20" coordorigin="4331,4202" coordsize="10,20">
              <v:shape style="position:absolute;left:4331;top:4202;width:10;height:20" coordorigin="4331,4202" coordsize="10,20" path="m4331,4221l4340,4221,4340,4202,4331,4202,4331,4221xe" filled="true" fillcolor="#000000" stroked="false">
                <v:path arrowok="t"/>
                <v:fill type="solid"/>
              </v:shape>
            </v:group>
            <v:group style="position:absolute;left:4331;top:4221;width:10;height:20" coordorigin="4331,4221" coordsize="10,20">
              <v:shape style="position:absolute;left:4331;top:4221;width:10;height:20" coordorigin="4331,4221" coordsize="10,20" path="m4331,4240l4340,4240,4340,4221,4331,4221,4331,4240xe" filled="true" fillcolor="#000000" stroked="false">
                <v:path arrowok="t"/>
                <v:fill type="solid"/>
              </v:shape>
            </v:group>
            <v:group style="position:absolute;left:4331;top:4240;width:10;height:20" coordorigin="4331,4240" coordsize="10,20">
              <v:shape style="position:absolute;left:4331;top:4240;width:10;height:20" coordorigin="4331,4240" coordsize="10,20" path="m4331,4259l4340,4259,4340,4240,4331,4240,4331,4259xe" filled="true" fillcolor="#000000" stroked="false">
                <v:path arrowok="t"/>
                <v:fill type="solid"/>
              </v:shape>
            </v:group>
            <v:group style="position:absolute;left:4331;top:4259;width:10;height:20" coordorigin="4331,4259" coordsize="10,20">
              <v:shape style="position:absolute;left:4331;top:4259;width:10;height:20" coordorigin="4331,4259" coordsize="10,20" path="m4331,4279l4340,4279,4340,4259,4331,4259,4331,4279xe" filled="true" fillcolor="#000000" stroked="false">
                <v:path arrowok="t"/>
                <v:fill type="solid"/>
              </v:shape>
            </v:group>
            <v:group style="position:absolute;left:4331;top:4279;width:10;height:20" coordorigin="4331,4279" coordsize="10,20">
              <v:shape style="position:absolute;left:4331;top:4279;width:10;height:20" coordorigin="4331,4279" coordsize="10,20" path="m4331,4298l4340,4298,4340,4279,4331,4279,4331,4298xe" filled="true" fillcolor="#000000" stroked="false">
                <v:path arrowok="t"/>
                <v:fill type="solid"/>
              </v:shape>
            </v:group>
            <v:group style="position:absolute;left:4331;top:4298;width:10;height:20" coordorigin="4331,4298" coordsize="10,20">
              <v:shape style="position:absolute;left:4331;top:4298;width:10;height:20" coordorigin="4331,4298" coordsize="10,20" path="m4331,4317l4340,4317,4340,4298,4331,4298,4331,4317xe" filled="true" fillcolor="#000000" stroked="false">
                <v:path arrowok="t"/>
                <v:fill type="solid"/>
              </v:shape>
            </v:group>
            <v:group style="position:absolute;left:4331;top:4322;width:10;height:2" coordorigin="4331,4322" coordsize="10,2">
              <v:shape style="position:absolute;left:4331;top:4322;width:10;height:2" coordorigin="4331,4322" coordsize="10,0" path="m4331,4322l4340,4322e" filled="false" stroked="true" strokeweight=".48001pt" strokecolor="#000000">
                <v:path arrowok="t"/>
              </v:shape>
            </v:group>
            <v:group style="position:absolute;left:5178;top:2454;width:10;height:20" coordorigin="5178,2454" coordsize="10,20">
              <v:shape style="position:absolute;left:5178;top:2454;width:10;height:20" coordorigin="5178,2454" coordsize="10,20" path="m5178,2473l5187,2473,5187,2454,5178,2454,5178,2473xe" filled="true" fillcolor="#000000" stroked="false">
                <v:path arrowok="t"/>
                <v:fill type="solid"/>
              </v:shape>
            </v:group>
            <v:group style="position:absolute;left:5178;top:2473;width:10;height:20" coordorigin="5178,2473" coordsize="10,20">
              <v:shape style="position:absolute;left:5178;top:2473;width:10;height:20" coordorigin="5178,2473" coordsize="10,20" path="m5178,2492l5187,2492,5187,2473,5178,2473,5178,2492xe" filled="true" fillcolor="#000000" stroked="false">
                <v:path arrowok="t"/>
                <v:fill type="solid"/>
              </v:shape>
            </v:group>
            <v:group style="position:absolute;left:5178;top:2492;width:10;height:20" coordorigin="5178,2492" coordsize="10,20">
              <v:shape style="position:absolute;left:5178;top:2492;width:10;height:20" coordorigin="5178,2492" coordsize="10,20" path="m5178,2512l5187,2512,5187,2492,5178,2492,5178,2512xe" filled="true" fillcolor="#000000" stroked="false">
                <v:path arrowok="t"/>
                <v:fill type="solid"/>
              </v:shape>
            </v:group>
            <v:group style="position:absolute;left:5178;top:2512;width:10;height:20" coordorigin="5178,2512" coordsize="10,20">
              <v:shape style="position:absolute;left:5178;top:2512;width:10;height:20" coordorigin="5178,2512" coordsize="10,20" path="m5178,2531l5187,2531,5187,2512,5178,2512,5178,2531xe" filled="true" fillcolor="#000000" stroked="false">
                <v:path arrowok="t"/>
                <v:fill type="solid"/>
              </v:shape>
            </v:group>
            <v:group style="position:absolute;left:5178;top:2531;width:10;height:20" coordorigin="5178,2531" coordsize="10,20">
              <v:shape style="position:absolute;left:5178;top:2531;width:10;height:20" coordorigin="5178,2531" coordsize="10,20" path="m5178,2550l5187,2550,5187,2531,5178,2531,5178,2550xe" filled="true" fillcolor="#000000" stroked="false">
                <v:path arrowok="t"/>
                <v:fill type="solid"/>
              </v:shape>
            </v:group>
            <v:group style="position:absolute;left:5178;top:2550;width:10;height:20" coordorigin="5178,2550" coordsize="10,20">
              <v:shape style="position:absolute;left:5178;top:2550;width:10;height:20" coordorigin="5178,2550" coordsize="10,20" path="m5178,2569l5187,2569,5187,2550,5178,2550,5178,2569xe" filled="true" fillcolor="#000000" stroked="false">
                <v:path arrowok="t"/>
                <v:fill type="solid"/>
              </v:shape>
            </v:group>
            <v:group style="position:absolute;left:5178;top:2569;width:10;height:20" coordorigin="5178,2569" coordsize="10,20">
              <v:shape style="position:absolute;left:5178;top:2569;width:10;height:20" coordorigin="5178,2569" coordsize="10,20" path="m5178,2588l5187,2588,5187,2569,5178,2569,5178,2588xe" filled="true" fillcolor="#000000" stroked="false">
                <v:path arrowok="t"/>
                <v:fill type="solid"/>
              </v:shape>
            </v:group>
            <v:group style="position:absolute;left:5178;top:2588;width:10;height:20" coordorigin="5178,2588" coordsize="10,20">
              <v:shape style="position:absolute;left:5178;top:2588;width:10;height:20" coordorigin="5178,2588" coordsize="10,20" path="m5178,2608l5187,2608,5187,2588,5178,2588,5178,2608xe" filled="true" fillcolor="#000000" stroked="false">
                <v:path arrowok="t"/>
                <v:fill type="solid"/>
              </v:shape>
            </v:group>
            <v:group style="position:absolute;left:5178;top:2608;width:10;height:20" coordorigin="5178,2608" coordsize="10,20">
              <v:shape style="position:absolute;left:5178;top:2608;width:10;height:20" coordorigin="5178,2608" coordsize="10,20" path="m5178,2627l5187,2627,5187,2608,5178,2608,5178,2627xe" filled="true" fillcolor="#000000" stroked="false">
                <v:path arrowok="t"/>
                <v:fill type="solid"/>
              </v:shape>
            </v:group>
            <v:group style="position:absolute;left:5178;top:2627;width:10;height:20" coordorigin="5178,2627" coordsize="10,20">
              <v:shape style="position:absolute;left:5178;top:2627;width:10;height:20" coordorigin="5178,2627" coordsize="10,20" path="m5178,2646l5187,2646,5187,2627,5178,2627,5178,2646xe" filled="true" fillcolor="#000000" stroked="false">
                <v:path arrowok="t"/>
                <v:fill type="solid"/>
              </v:shape>
            </v:group>
            <v:group style="position:absolute;left:5178;top:2646;width:10;height:20" coordorigin="5178,2646" coordsize="10,20">
              <v:shape style="position:absolute;left:5178;top:2646;width:10;height:20" coordorigin="5178,2646" coordsize="10,20" path="m5178,2665l5187,2665,5187,2646,5178,2646,5178,2665xe" filled="true" fillcolor="#000000" stroked="false">
                <v:path arrowok="t"/>
                <v:fill type="solid"/>
              </v:shape>
            </v:group>
            <v:group style="position:absolute;left:5178;top:2665;width:10;height:20" coordorigin="5178,2665" coordsize="10,20">
              <v:shape style="position:absolute;left:5178;top:2665;width:10;height:20" coordorigin="5178,2665" coordsize="10,20" path="m5178,2685l5187,2685,5187,2665,5178,2665,5178,2685xe" filled="true" fillcolor="#000000" stroked="false">
                <v:path arrowok="t"/>
                <v:fill type="solid"/>
              </v:shape>
            </v:group>
            <v:group style="position:absolute;left:5178;top:2685;width:10;height:20" coordorigin="5178,2685" coordsize="10,20">
              <v:shape style="position:absolute;left:5178;top:2685;width:10;height:20" coordorigin="5178,2685" coordsize="10,20" path="m5178,2704l5187,2704,5187,2685,5178,2685,5178,2704xe" filled="true" fillcolor="#000000" stroked="false">
                <v:path arrowok="t"/>
                <v:fill type="solid"/>
              </v:shape>
            </v:group>
            <v:group style="position:absolute;left:5178;top:2704;width:10;height:20" coordorigin="5178,2704" coordsize="10,20">
              <v:shape style="position:absolute;left:5178;top:2704;width:10;height:20" coordorigin="5178,2704" coordsize="10,20" path="m5178,2723l5187,2723,5187,2704,5178,2704,5178,2723xe" filled="true" fillcolor="#000000" stroked="false">
                <v:path arrowok="t"/>
                <v:fill type="solid"/>
              </v:shape>
            </v:group>
            <v:group style="position:absolute;left:5178;top:2723;width:10;height:20" coordorigin="5178,2723" coordsize="10,20">
              <v:shape style="position:absolute;left:5178;top:2723;width:10;height:20" coordorigin="5178,2723" coordsize="10,20" path="m5178,2743l5187,2743,5187,2723,5178,2723,5178,2743xe" filled="true" fillcolor="#000000" stroked="false">
                <v:path arrowok="t"/>
                <v:fill type="solid"/>
              </v:shape>
            </v:group>
            <v:group style="position:absolute;left:5178;top:2743;width:10;height:20" coordorigin="5178,2743" coordsize="10,20">
              <v:shape style="position:absolute;left:5178;top:2743;width:10;height:20" coordorigin="5178,2743" coordsize="10,20" path="m5178,2762l5187,2762,5187,2743,5178,2743,5178,2762xe" filled="true" fillcolor="#000000" stroked="false">
                <v:path arrowok="t"/>
                <v:fill type="solid"/>
              </v:shape>
            </v:group>
            <v:group style="position:absolute;left:5178;top:2762;width:10;height:20" coordorigin="5178,2762" coordsize="10,20">
              <v:shape style="position:absolute;left:5178;top:2762;width:10;height:20" coordorigin="5178,2762" coordsize="10,20" path="m5178,2781l5187,2781,5187,2762,5178,2762,5178,2781xe" filled="true" fillcolor="#000000" stroked="false">
                <v:path arrowok="t"/>
                <v:fill type="solid"/>
              </v:shape>
            </v:group>
            <v:group style="position:absolute;left:5178;top:2781;width:10;height:20" coordorigin="5178,2781" coordsize="10,20">
              <v:shape style="position:absolute;left:5178;top:2781;width:10;height:20" coordorigin="5178,2781" coordsize="10,20" path="m5178,2800l5187,2800,5187,2781,5178,2781,5178,2800xe" filled="true" fillcolor="#000000" stroked="false">
                <v:path arrowok="t"/>
                <v:fill type="solid"/>
              </v:shape>
            </v:group>
            <v:group style="position:absolute;left:5178;top:2800;width:10;height:20" coordorigin="5178,2800" coordsize="10,20">
              <v:shape style="position:absolute;left:5178;top:2800;width:10;height:20" coordorigin="5178,2800" coordsize="10,20" path="m5178,2819l5187,2819,5187,2800,5178,2800,5178,2819xe" filled="true" fillcolor="#000000" stroked="false">
                <v:path arrowok="t"/>
                <v:fill type="solid"/>
              </v:shape>
            </v:group>
            <v:group style="position:absolute;left:5178;top:2819;width:10;height:20" coordorigin="5178,2819" coordsize="10,20">
              <v:shape style="position:absolute;left:5178;top:2819;width:10;height:20" coordorigin="5178,2819" coordsize="10,20" path="m5178,2839l5187,2839,5187,2819,5178,2819,5178,2839xe" filled="true" fillcolor="#000000" stroked="false">
                <v:path arrowok="t"/>
                <v:fill type="solid"/>
              </v:shape>
            </v:group>
            <v:group style="position:absolute;left:5178;top:2839;width:10;height:20" coordorigin="5178,2839" coordsize="10,20">
              <v:shape style="position:absolute;left:5178;top:2839;width:10;height:20" coordorigin="5178,2839" coordsize="10,20" path="m5178,2858l5187,2858,5187,2839,5178,2839,5178,2858xe" filled="true" fillcolor="#000000" stroked="false">
                <v:path arrowok="t"/>
                <v:fill type="solid"/>
              </v:shape>
            </v:group>
            <v:group style="position:absolute;left:5178;top:2858;width:10;height:20" coordorigin="5178,2858" coordsize="10,20">
              <v:shape style="position:absolute;left:5178;top:2858;width:10;height:20" coordorigin="5178,2858" coordsize="10,20" path="m5178,2877l5187,2877,5187,2858,5178,2858,5178,2877xe" filled="true" fillcolor="#000000" stroked="false">
                <v:path arrowok="t"/>
                <v:fill type="solid"/>
              </v:shape>
            </v:group>
            <v:group style="position:absolute;left:5178;top:2877;width:10;height:20" coordorigin="5178,2877" coordsize="10,20">
              <v:shape style="position:absolute;left:5178;top:2877;width:10;height:20" coordorigin="5178,2877" coordsize="10,20" path="m5178,2896l5187,2896,5187,2877,5178,2877,5178,2896xe" filled="true" fillcolor="#000000" stroked="false">
                <v:path arrowok="t"/>
                <v:fill type="solid"/>
              </v:shape>
            </v:group>
            <v:group style="position:absolute;left:5178;top:2896;width:10;height:20" coordorigin="5178,2896" coordsize="10,20">
              <v:shape style="position:absolute;left:5178;top:2896;width:10;height:20" coordorigin="5178,2896" coordsize="10,20" path="m5178,2915l5187,2915,5187,2896,5178,2896,5178,2915xe" filled="true" fillcolor="#000000" stroked="false">
                <v:path arrowok="t"/>
                <v:fill type="solid"/>
              </v:shape>
            </v:group>
            <v:group style="position:absolute;left:5178;top:2915;width:10;height:20" coordorigin="5178,2915" coordsize="10,20">
              <v:shape style="position:absolute;left:5178;top:2915;width:10;height:20" coordorigin="5178,2915" coordsize="10,20" path="m5178,2935l5187,2935,5187,2915,5178,2915,5178,2935xe" filled="true" fillcolor="#000000" stroked="false">
                <v:path arrowok="t"/>
                <v:fill type="solid"/>
              </v:shape>
            </v:group>
            <v:group style="position:absolute;left:5178;top:2935;width:10;height:20" coordorigin="5178,2935" coordsize="10,20">
              <v:shape style="position:absolute;left:5178;top:2935;width:10;height:20" coordorigin="5178,2935" coordsize="10,20" path="m5178,2954l5187,2954,5187,2935,5178,2935,5178,2954xe" filled="true" fillcolor="#000000" stroked="false">
                <v:path arrowok="t"/>
                <v:fill type="solid"/>
              </v:shape>
            </v:group>
            <v:group style="position:absolute;left:5178;top:2954;width:10;height:20" coordorigin="5178,2954" coordsize="10,20">
              <v:shape style="position:absolute;left:5178;top:2954;width:10;height:20" coordorigin="5178,2954" coordsize="10,20" path="m5178,2973l5187,2973,5187,2954,5178,2954,5178,2973xe" filled="true" fillcolor="#000000" stroked="false">
                <v:path arrowok="t"/>
                <v:fill type="solid"/>
              </v:shape>
            </v:group>
            <v:group style="position:absolute;left:5178;top:2973;width:10;height:20" coordorigin="5178,2973" coordsize="10,20">
              <v:shape style="position:absolute;left:5178;top:2973;width:10;height:20" coordorigin="5178,2973" coordsize="10,20" path="m5178,2992l5187,2992,5187,2973,5178,2973,5178,2992xe" filled="true" fillcolor="#000000" stroked="false">
                <v:path arrowok="t"/>
                <v:fill type="solid"/>
              </v:shape>
            </v:group>
            <v:group style="position:absolute;left:5178;top:2992;width:10;height:20" coordorigin="5178,2992" coordsize="10,20">
              <v:shape style="position:absolute;left:5178;top:2992;width:10;height:20" coordorigin="5178,2992" coordsize="10,20" path="m5178,3011l5187,3011,5187,2992,5178,2992,5178,3011xe" filled="true" fillcolor="#000000" stroked="false">
                <v:path arrowok="t"/>
                <v:fill type="solid"/>
              </v:shape>
            </v:group>
            <v:group style="position:absolute;left:5178;top:3011;width:10;height:20" coordorigin="5178,3011" coordsize="10,20">
              <v:shape style="position:absolute;left:5178;top:3011;width:10;height:20" coordorigin="5178,3011" coordsize="10,20" path="m5178,3031l5187,3031,5187,3011,5178,3011,5178,3031xe" filled="true" fillcolor="#000000" stroked="false">
                <v:path arrowok="t"/>
                <v:fill type="solid"/>
              </v:shape>
            </v:group>
            <v:group style="position:absolute;left:5178;top:3031;width:10;height:20" coordorigin="5178,3031" coordsize="10,20">
              <v:shape style="position:absolute;left:5178;top:3031;width:10;height:20" coordorigin="5178,3031" coordsize="10,20" path="m5178,3050l5187,3050,5187,3031,5178,3031,5178,3050xe" filled="true" fillcolor="#000000" stroked="false">
                <v:path arrowok="t"/>
                <v:fill type="solid"/>
              </v:shape>
            </v:group>
            <v:group style="position:absolute;left:5178;top:3050;width:10;height:20" coordorigin="5178,3050" coordsize="10,20">
              <v:shape style="position:absolute;left:5178;top:3050;width:10;height:20" coordorigin="5178,3050" coordsize="10,20" path="m5178,3069l5187,3069,5187,3050,5178,3050,5178,3069xe" filled="true" fillcolor="#000000" stroked="false">
                <v:path arrowok="t"/>
                <v:fill type="solid"/>
              </v:shape>
            </v:group>
            <v:group style="position:absolute;left:5178;top:3069;width:10;height:20" coordorigin="5178,3069" coordsize="10,20">
              <v:shape style="position:absolute;left:5178;top:3069;width:10;height:20" coordorigin="5178,3069" coordsize="10,20" path="m5178,3088l5187,3088,5187,3069,5178,3069,5178,3088xe" filled="true" fillcolor="#000000" stroked="false">
                <v:path arrowok="t"/>
                <v:fill type="solid"/>
              </v:shape>
            </v:group>
            <v:group style="position:absolute;left:5178;top:3088;width:10;height:20" coordorigin="5178,3088" coordsize="10,20">
              <v:shape style="position:absolute;left:5178;top:3088;width:10;height:20" coordorigin="5178,3088" coordsize="10,20" path="m5178,3107l5187,3107,5187,3088,5178,3088,5178,3107xe" filled="true" fillcolor="#000000" stroked="false">
                <v:path arrowok="t"/>
                <v:fill type="solid"/>
              </v:shape>
            </v:group>
            <v:group style="position:absolute;left:5178;top:3107;width:10;height:20" coordorigin="5178,3107" coordsize="10,20">
              <v:shape style="position:absolute;left:5178;top:3107;width:10;height:20" coordorigin="5178,3107" coordsize="10,20" path="m5178,3127l5187,3127,5187,3107,5178,3107,5178,3127xe" filled="true" fillcolor="#000000" stroked="false">
                <v:path arrowok="t"/>
                <v:fill type="solid"/>
              </v:shape>
            </v:group>
            <v:group style="position:absolute;left:5178;top:3127;width:10;height:20" coordorigin="5178,3127" coordsize="10,20">
              <v:shape style="position:absolute;left:5178;top:3127;width:10;height:20" coordorigin="5178,3127" coordsize="10,20" path="m5178,3146l5187,3146,5187,3127,5178,3127,5178,3146xe" filled="true" fillcolor="#000000" stroked="false">
                <v:path arrowok="t"/>
                <v:fill type="solid"/>
              </v:shape>
            </v:group>
            <v:group style="position:absolute;left:5178;top:3146;width:10;height:20" coordorigin="5178,3146" coordsize="10,20">
              <v:shape style="position:absolute;left:5178;top:3146;width:10;height:20" coordorigin="5178,3146" coordsize="10,20" path="m5178,3165l5187,3165,5187,3146,5178,3146,5178,3165xe" filled="true" fillcolor="#000000" stroked="false">
                <v:path arrowok="t"/>
                <v:fill type="solid"/>
              </v:shape>
            </v:group>
            <v:group style="position:absolute;left:5178;top:3165;width:10;height:20" coordorigin="5178,3165" coordsize="10,20">
              <v:shape style="position:absolute;left:5178;top:3165;width:10;height:20" coordorigin="5178,3165" coordsize="10,20" path="m5178,3184l5187,3184,5187,3165,5178,3165,5178,3184xe" filled="true" fillcolor="#000000" stroked="false">
                <v:path arrowok="t"/>
                <v:fill type="solid"/>
              </v:shape>
            </v:group>
            <v:group style="position:absolute;left:5178;top:3184;width:10;height:20" coordorigin="5178,3184" coordsize="10,20">
              <v:shape style="position:absolute;left:5178;top:3184;width:10;height:20" coordorigin="5178,3184" coordsize="10,20" path="m5178,3203l5187,3203,5187,3184,5178,3184,5178,3203xe" filled="true" fillcolor="#000000" stroked="false">
                <v:path arrowok="t"/>
                <v:fill type="solid"/>
              </v:shape>
            </v:group>
            <v:group style="position:absolute;left:5178;top:3203;width:10;height:20" coordorigin="5178,3203" coordsize="10,20">
              <v:shape style="position:absolute;left:5178;top:3203;width:10;height:20" coordorigin="5178,3203" coordsize="10,20" path="m5178,3223l5187,3223,5187,3203,5178,3203,5178,3223xe" filled="true" fillcolor="#000000" stroked="false">
                <v:path arrowok="t"/>
                <v:fill type="solid"/>
              </v:shape>
            </v:group>
            <v:group style="position:absolute;left:5178;top:3223;width:10;height:20" coordorigin="5178,3223" coordsize="10,20">
              <v:shape style="position:absolute;left:5178;top:3223;width:10;height:20" coordorigin="5178,3223" coordsize="10,20" path="m5178,3242l5187,3242,5187,3223,5178,3223,5178,3242xe" filled="true" fillcolor="#000000" stroked="false">
                <v:path arrowok="t"/>
                <v:fill type="solid"/>
              </v:shape>
            </v:group>
            <v:group style="position:absolute;left:5178;top:3242;width:10;height:20" coordorigin="5178,3242" coordsize="10,20">
              <v:shape style="position:absolute;left:5178;top:3242;width:10;height:20" coordorigin="5178,3242" coordsize="10,20" path="m5178,3261l5187,3261,5187,3242,5178,3242,5178,3261xe" filled="true" fillcolor="#000000" stroked="false">
                <v:path arrowok="t"/>
                <v:fill type="solid"/>
              </v:shape>
            </v:group>
            <v:group style="position:absolute;left:5178;top:3261;width:10;height:20" coordorigin="5178,3261" coordsize="10,20">
              <v:shape style="position:absolute;left:5178;top:3261;width:10;height:20" coordorigin="5178,3261" coordsize="10,20" path="m5178,3280l5187,3280,5187,3261,5178,3261,5178,3280xe" filled="true" fillcolor="#000000" stroked="false">
                <v:path arrowok="t"/>
                <v:fill type="solid"/>
              </v:shape>
            </v:group>
            <v:group style="position:absolute;left:5178;top:3280;width:10;height:20" coordorigin="5178,3280" coordsize="10,20">
              <v:shape style="position:absolute;left:5178;top:3280;width:10;height:20" coordorigin="5178,3280" coordsize="10,20" path="m5178,3299l5187,3299,5187,3280,5178,3280,5178,3299xe" filled="true" fillcolor="#000000" stroked="false">
                <v:path arrowok="t"/>
                <v:fill type="solid"/>
              </v:shape>
            </v:group>
            <v:group style="position:absolute;left:5178;top:3299;width:10;height:20" coordorigin="5178,3299" coordsize="10,20">
              <v:shape style="position:absolute;left:5178;top:3299;width:10;height:20" coordorigin="5178,3299" coordsize="10,20" path="m5178,3319l5187,3319,5187,3299,5178,3299,5178,3319xe" filled="true" fillcolor="#000000" stroked="false">
                <v:path arrowok="t"/>
                <v:fill type="solid"/>
              </v:shape>
            </v:group>
            <v:group style="position:absolute;left:5178;top:3319;width:10;height:20" coordorigin="5178,3319" coordsize="10,20">
              <v:shape style="position:absolute;left:5178;top:3319;width:10;height:20" coordorigin="5178,3319" coordsize="10,20" path="m5178,3338l5187,3338,5187,3319,5178,3319,5178,3338xe" filled="true" fillcolor="#000000" stroked="false">
                <v:path arrowok="t"/>
                <v:fill type="solid"/>
              </v:shape>
            </v:group>
            <v:group style="position:absolute;left:5178;top:3338;width:10;height:20" coordorigin="5178,3338" coordsize="10,20">
              <v:shape style="position:absolute;left:5178;top:3338;width:10;height:20" coordorigin="5178,3338" coordsize="10,20" path="m5178,3357l5187,3357,5187,3338,5178,3338,5178,3357xe" filled="true" fillcolor="#000000" stroked="false">
                <v:path arrowok="t"/>
                <v:fill type="solid"/>
              </v:shape>
            </v:group>
            <v:group style="position:absolute;left:5178;top:3357;width:10;height:20" coordorigin="5178,3357" coordsize="10,20">
              <v:shape style="position:absolute;left:5178;top:3357;width:10;height:20" coordorigin="5178,3357" coordsize="10,20" path="m5178,3376l5187,3376,5187,3357,5178,3357,5178,3376xe" filled="true" fillcolor="#000000" stroked="false">
                <v:path arrowok="t"/>
                <v:fill type="solid"/>
              </v:shape>
            </v:group>
            <v:group style="position:absolute;left:5178;top:3376;width:10;height:20" coordorigin="5178,3376" coordsize="10,20">
              <v:shape style="position:absolute;left:5178;top:3376;width:10;height:20" coordorigin="5178,3376" coordsize="10,20" path="m5178,3395l5187,3395,5187,3376,5178,3376,5178,3395xe" filled="true" fillcolor="#000000" stroked="false">
                <v:path arrowok="t"/>
                <v:fill type="solid"/>
              </v:shape>
            </v:group>
            <v:group style="position:absolute;left:5178;top:3395;width:10;height:20" coordorigin="5178,3395" coordsize="10,20">
              <v:shape style="position:absolute;left:5178;top:3395;width:10;height:20" coordorigin="5178,3395" coordsize="10,20" path="m5178,3415l5187,3415,5187,3395,5178,3395,5178,3415xe" filled="true" fillcolor="#000000" stroked="false">
                <v:path arrowok="t"/>
                <v:fill type="solid"/>
              </v:shape>
            </v:group>
            <v:group style="position:absolute;left:5178;top:3415;width:10;height:20" coordorigin="5178,3415" coordsize="10,20">
              <v:shape style="position:absolute;left:5178;top:3415;width:10;height:20" coordorigin="5178,3415" coordsize="10,20" path="m5178,3434l5187,3434,5187,3415,5178,3415,5178,3434xe" filled="true" fillcolor="#000000" stroked="false">
                <v:path arrowok="t"/>
                <v:fill type="solid"/>
              </v:shape>
            </v:group>
            <v:group style="position:absolute;left:5178;top:3434;width:10;height:20" coordorigin="5178,3434" coordsize="10,20">
              <v:shape style="position:absolute;left:5178;top:3434;width:10;height:20" coordorigin="5178,3434" coordsize="10,20" path="m5178,3453l5187,3453,5187,3434,5178,3434,5178,3453xe" filled="true" fillcolor="#000000" stroked="false">
                <v:path arrowok="t"/>
                <v:fill type="solid"/>
              </v:shape>
            </v:group>
            <v:group style="position:absolute;left:5178;top:3453;width:10;height:20" coordorigin="5178,3453" coordsize="10,20">
              <v:shape style="position:absolute;left:5178;top:3453;width:10;height:20" coordorigin="5178,3453" coordsize="10,20" path="m5178,3472l5187,3472,5187,3453,5178,3453,5178,3472xe" filled="true" fillcolor="#000000" stroked="false">
                <v:path arrowok="t"/>
                <v:fill type="solid"/>
              </v:shape>
            </v:group>
            <v:group style="position:absolute;left:5178;top:3472;width:10;height:20" coordorigin="5178,3472" coordsize="10,20">
              <v:shape style="position:absolute;left:5178;top:3472;width:10;height:20" coordorigin="5178,3472" coordsize="10,20" path="m5178,3491l5187,3491,5187,3472,5178,3472,5178,3491xe" filled="true" fillcolor="#000000" stroked="false">
                <v:path arrowok="t"/>
                <v:fill type="solid"/>
              </v:shape>
            </v:group>
            <v:group style="position:absolute;left:5178;top:3491;width:10;height:20" coordorigin="5178,3491" coordsize="10,20">
              <v:shape style="position:absolute;left:5178;top:3491;width:10;height:20" coordorigin="5178,3491" coordsize="10,20" path="m5178,3511l5187,3511,5187,3491,5178,3491,5178,3511xe" filled="true" fillcolor="#000000" stroked="false">
                <v:path arrowok="t"/>
                <v:fill type="solid"/>
              </v:shape>
            </v:group>
            <v:group style="position:absolute;left:5178;top:3511;width:10;height:20" coordorigin="5178,3511" coordsize="10,20">
              <v:shape style="position:absolute;left:5178;top:3511;width:10;height:20" coordorigin="5178,3511" coordsize="10,20" path="m5178,3530l5187,3530,5187,3511,5178,3511,5178,3530xe" filled="true" fillcolor="#000000" stroked="false">
                <v:path arrowok="t"/>
                <v:fill type="solid"/>
              </v:shape>
            </v:group>
            <v:group style="position:absolute;left:5178;top:3530;width:10;height:20" coordorigin="5178,3530" coordsize="10,20">
              <v:shape style="position:absolute;left:5178;top:3530;width:10;height:20" coordorigin="5178,3530" coordsize="10,20" path="m5178,3549l5187,3549,5187,3530,5178,3530,5178,3549xe" filled="true" fillcolor="#000000" stroked="false">
                <v:path arrowok="t"/>
                <v:fill type="solid"/>
              </v:shape>
            </v:group>
            <v:group style="position:absolute;left:5178;top:3549;width:10;height:20" coordorigin="5178,3549" coordsize="10,20">
              <v:shape style="position:absolute;left:5178;top:3549;width:10;height:20" coordorigin="5178,3549" coordsize="10,20" path="m5178,3568l5187,3568,5187,3549,5178,3549,5178,3568xe" filled="true" fillcolor="#000000" stroked="false">
                <v:path arrowok="t"/>
                <v:fill type="solid"/>
              </v:shape>
            </v:group>
            <v:group style="position:absolute;left:5178;top:3568;width:10;height:20" coordorigin="5178,3568" coordsize="10,20">
              <v:shape style="position:absolute;left:5178;top:3568;width:10;height:20" coordorigin="5178,3568" coordsize="10,20" path="m5178,3587l5187,3587,5187,3568,5178,3568,5178,3587xe" filled="true" fillcolor="#000000" stroked="false">
                <v:path arrowok="t"/>
                <v:fill type="solid"/>
              </v:shape>
            </v:group>
            <v:group style="position:absolute;left:5178;top:3587;width:10;height:20" coordorigin="5178,3587" coordsize="10,20">
              <v:shape style="position:absolute;left:5178;top:3587;width:10;height:20" coordorigin="5178,3587" coordsize="10,20" path="m5178,3607l5187,3607,5187,3587,5178,3587,5178,3607xe" filled="true" fillcolor="#000000" stroked="false">
                <v:path arrowok="t"/>
                <v:fill type="solid"/>
              </v:shape>
            </v:group>
            <v:group style="position:absolute;left:5178;top:3607;width:10;height:20" coordorigin="5178,3607" coordsize="10,20">
              <v:shape style="position:absolute;left:5178;top:3607;width:10;height:20" coordorigin="5178,3607" coordsize="10,20" path="m5178,3626l5187,3626,5187,3607,5178,3607,5178,3626xe" filled="true" fillcolor="#000000" stroked="false">
                <v:path arrowok="t"/>
                <v:fill type="solid"/>
              </v:shape>
            </v:group>
            <v:group style="position:absolute;left:5178;top:3626;width:10;height:20" coordorigin="5178,3626" coordsize="10,20">
              <v:shape style="position:absolute;left:5178;top:3626;width:10;height:20" coordorigin="5178,3626" coordsize="10,20" path="m5178,3645l5187,3645,5187,3626,5178,3626,5178,3645xe" filled="true" fillcolor="#000000" stroked="false">
                <v:path arrowok="t"/>
                <v:fill type="solid"/>
              </v:shape>
            </v:group>
            <v:group style="position:absolute;left:5178;top:3645;width:10;height:20" coordorigin="5178,3645" coordsize="10,20">
              <v:shape style="position:absolute;left:5178;top:3645;width:10;height:20" coordorigin="5178,3645" coordsize="10,20" path="m5178,3664l5187,3664,5187,3645,5178,3645,5178,3664xe" filled="true" fillcolor="#000000" stroked="false">
                <v:path arrowok="t"/>
                <v:fill type="solid"/>
              </v:shape>
            </v:group>
            <v:group style="position:absolute;left:5178;top:3664;width:10;height:20" coordorigin="5178,3664" coordsize="10,20">
              <v:shape style="position:absolute;left:5178;top:3664;width:10;height:20" coordorigin="5178,3664" coordsize="10,20" path="m5178,3683l5187,3683,5187,3664,5178,3664,5178,3683xe" filled="true" fillcolor="#000000" stroked="false">
                <v:path arrowok="t"/>
                <v:fill type="solid"/>
              </v:shape>
            </v:group>
            <v:group style="position:absolute;left:5178;top:3683;width:10;height:20" coordorigin="5178,3683" coordsize="10,20">
              <v:shape style="position:absolute;left:5178;top:3683;width:10;height:20" coordorigin="5178,3683" coordsize="10,20" path="m5178,3703l5187,3703,5187,3683,5178,3683,5178,3703xe" filled="true" fillcolor="#000000" stroked="false">
                <v:path arrowok="t"/>
                <v:fill type="solid"/>
              </v:shape>
            </v:group>
            <v:group style="position:absolute;left:5178;top:3703;width:10;height:20" coordorigin="5178,3703" coordsize="10,20">
              <v:shape style="position:absolute;left:5178;top:3703;width:10;height:20" coordorigin="5178,3703" coordsize="10,20" path="m5178,3722l5187,3722,5187,3703,5178,3703,5178,3722xe" filled="true" fillcolor="#000000" stroked="false">
                <v:path arrowok="t"/>
                <v:fill type="solid"/>
              </v:shape>
            </v:group>
            <v:group style="position:absolute;left:5178;top:3722;width:10;height:20" coordorigin="5178,3722" coordsize="10,20">
              <v:shape style="position:absolute;left:5178;top:3722;width:10;height:20" coordorigin="5178,3722" coordsize="10,20" path="m5178,3741l5187,3741,5187,3722,5178,3722,5178,3741xe" filled="true" fillcolor="#000000" stroked="false">
                <v:path arrowok="t"/>
                <v:fill type="solid"/>
              </v:shape>
            </v:group>
            <v:group style="position:absolute;left:5178;top:3741;width:10;height:20" coordorigin="5178,3741" coordsize="10,20">
              <v:shape style="position:absolute;left:5178;top:3741;width:10;height:20" coordorigin="5178,3741" coordsize="10,20" path="m5178,3760l5187,3760,5187,3741,5178,3741,5178,3760xe" filled="true" fillcolor="#000000" stroked="false">
                <v:path arrowok="t"/>
                <v:fill type="solid"/>
              </v:shape>
            </v:group>
            <v:group style="position:absolute;left:5178;top:3760;width:10;height:20" coordorigin="5178,3760" coordsize="10,20">
              <v:shape style="position:absolute;left:5178;top:3760;width:10;height:20" coordorigin="5178,3760" coordsize="10,20" path="m5178,3779l5187,3779,5187,3760,5178,3760,5178,3779xe" filled="true" fillcolor="#000000" stroked="false">
                <v:path arrowok="t"/>
                <v:fill type="solid"/>
              </v:shape>
            </v:group>
            <v:group style="position:absolute;left:5178;top:3779;width:10;height:20" coordorigin="5178,3779" coordsize="10,20">
              <v:shape style="position:absolute;left:5178;top:3779;width:10;height:20" coordorigin="5178,3779" coordsize="10,20" path="m5178,3799l5187,3799,5187,3779,5178,3779,5178,3799xe" filled="true" fillcolor="#000000" stroked="false">
                <v:path arrowok="t"/>
                <v:fill type="solid"/>
              </v:shape>
            </v:group>
            <v:group style="position:absolute;left:5178;top:3799;width:10;height:20" coordorigin="5178,3799" coordsize="10,20">
              <v:shape style="position:absolute;left:5178;top:3799;width:10;height:20" coordorigin="5178,3799" coordsize="10,20" path="m5178,3818l5187,3818,5187,3799,5178,3799,5178,3818xe" filled="true" fillcolor="#000000" stroked="false">
                <v:path arrowok="t"/>
                <v:fill type="solid"/>
              </v:shape>
            </v:group>
            <v:group style="position:absolute;left:5178;top:3818;width:10;height:20" coordorigin="5178,3818" coordsize="10,20">
              <v:shape style="position:absolute;left:5178;top:3818;width:10;height:20" coordorigin="5178,3818" coordsize="10,20" path="m5178,3837l5187,3837,5187,3818,5178,3818,5178,3837xe" filled="true" fillcolor="#000000" stroked="false">
                <v:path arrowok="t"/>
                <v:fill type="solid"/>
              </v:shape>
            </v:group>
            <v:group style="position:absolute;left:5178;top:3837;width:10;height:20" coordorigin="5178,3837" coordsize="10,20">
              <v:shape style="position:absolute;left:5178;top:3837;width:10;height:20" coordorigin="5178,3837" coordsize="10,20" path="m5178,3856l5187,3856,5187,3837,5178,3837,5178,3856xe" filled="true" fillcolor="#000000" stroked="false">
                <v:path arrowok="t"/>
                <v:fill type="solid"/>
              </v:shape>
            </v:group>
            <v:group style="position:absolute;left:5178;top:3856;width:10;height:20" coordorigin="5178,3856" coordsize="10,20">
              <v:shape style="position:absolute;left:5178;top:3856;width:10;height:20" coordorigin="5178,3856" coordsize="10,20" path="m5178,3875l5187,3875,5187,3856,5178,3856,5178,3875xe" filled="true" fillcolor="#000000" stroked="false">
                <v:path arrowok="t"/>
                <v:fill type="solid"/>
              </v:shape>
            </v:group>
            <v:group style="position:absolute;left:5178;top:3875;width:10;height:20" coordorigin="5178,3875" coordsize="10,20">
              <v:shape style="position:absolute;left:5178;top:3875;width:10;height:20" coordorigin="5178,3875" coordsize="10,20" path="m5178,3895l5187,3895,5187,3875,5178,3875,5178,3895xe" filled="true" fillcolor="#000000" stroked="false">
                <v:path arrowok="t"/>
                <v:fill type="solid"/>
              </v:shape>
            </v:group>
            <v:group style="position:absolute;left:5178;top:3895;width:10;height:20" coordorigin="5178,3895" coordsize="10,20">
              <v:shape style="position:absolute;left:5178;top:3895;width:10;height:20" coordorigin="5178,3895" coordsize="10,20" path="m5178,3914l5187,3914,5187,3895,5178,3895,5178,3914xe" filled="true" fillcolor="#000000" stroked="false">
                <v:path arrowok="t"/>
                <v:fill type="solid"/>
              </v:shape>
            </v:group>
            <v:group style="position:absolute;left:5178;top:3914;width:10;height:20" coordorigin="5178,3914" coordsize="10,20">
              <v:shape style="position:absolute;left:5178;top:3914;width:10;height:20" coordorigin="5178,3914" coordsize="10,20" path="m5178,3933l5187,3933,5187,3914,5178,3914,5178,3933xe" filled="true" fillcolor="#000000" stroked="false">
                <v:path arrowok="t"/>
                <v:fill type="solid"/>
              </v:shape>
            </v:group>
            <v:group style="position:absolute;left:5178;top:3933;width:10;height:20" coordorigin="5178,3933" coordsize="10,20">
              <v:shape style="position:absolute;left:5178;top:3933;width:10;height:20" coordorigin="5178,3933" coordsize="10,20" path="m5178,3952l5187,3952,5187,3933,5178,3933,5178,3952xe" filled="true" fillcolor="#000000" stroked="false">
                <v:path arrowok="t"/>
                <v:fill type="solid"/>
              </v:shape>
            </v:group>
            <v:group style="position:absolute;left:5178;top:3952;width:10;height:20" coordorigin="5178,3952" coordsize="10,20">
              <v:shape style="position:absolute;left:5178;top:3952;width:10;height:20" coordorigin="5178,3952" coordsize="10,20" path="m5178,3971l5187,3971,5187,3952,5178,3952,5178,3971xe" filled="true" fillcolor="#000000" stroked="false">
                <v:path arrowok="t"/>
                <v:fill type="solid"/>
              </v:shape>
            </v:group>
            <v:group style="position:absolute;left:5178;top:3971;width:10;height:20" coordorigin="5178,3971" coordsize="10,20">
              <v:shape style="position:absolute;left:5178;top:3971;width:10;height:20" coordorigin="5178,3971" coordsize="10,20" path="m5178,3991l5187,3991,5187,3971,5178,3971,5178,3991xe" filled="true" fillcolor="#000000" stroked="false">
                <v:path arrowok="t"/>
                <v:fill type="solid"/>
              </v:shape>
            </v:group>
            <v:group style="position:absolute;left:5178;top:3991;width:10;height:20" coordorigin="5178,3991" coordsize="10,20">
              <v:shape style="position:absolute;left:5178;top:3991;width:10;height:20" coordorigin="5178,3991" coordsize="10,20" path="m5178,4010l5187,4010,5187,3991,5178,3991,5178,4010xe" filled="true" fillcolor="#000000" stroked="false">
                <v:path arrowok="t"/>
                <v:fill type="solid"/>
              </v:shape>
            </v:group>
            <v:group style="position:absolute;left:5178;top:4010;width:10;height:20" coordorigin="5178,4010" coordsize="10,20">
              <v:shape style="position:absolute;left:5178;top:4010;width:10;height:20" coordorigin="5178,4010" coordsize="10,20" path="m5178,4029l5187,4029,5187,4010,5178,4010,5178,4029xe" filled="true" fillcolor="#000000" stroked="false">
                <v:path arrowok="t"/>
                <v:fill type="solid"/>
              </v:shape>
            </v:group>
            <v:group style="position:absolute;left:5178;top:4029;width:10;height:20" coordorigin="5178,4029" coordsize="10,20">
              <v:shape style="position:absolute;left:5178;top:4029;width:10;height:20" coordorigin="5178,4029" coordsize="10,20" path="m5178,4048l5187,4048,5187,4029,5178,4029,5178,4048xe" filled="true" fillcolor="#000000" stroked="false">
                <v:path arrowok="t"/>
                <v:fill type="solid"/>
              </v:shape>
            </v:group>
            <v:group style="position:absolute;left:5178;top:4048;width:10;height:20" coordorigin="5178,4048" coordsize="10,20">
              <v:shape style="position:absolute;left:5178;top:4048;width:10;height:20" coordorigin="5178,4048" coordsize="10,20" path="m5178,4067l5187,4067,5187,4048,5178,4048,5178,4067xe" filled="true" fillcolor="#000000" stroked="false">
                <v:path arrowok="t"/>
                <v:fill type="solid"/>
              </v:shape>
            </v:group>
            <v:group style="position:absolute;left:5178;top:4067;width:10;height:20" coordorigin="5178,4067" coordsize="10,20">
              <v:shape style="position:absolute;left:5178;top:4067;width:10;height:20" coordorigin="5178,4067" coordsize="10,20" path="m5178,4087l5187,4087,5187,4067,5178,4067,5178,4087xe" filled="true" fillcolor="#000000" stroked="false">
                <v:path arrowok="t"/>
                <v:fill type="solid"/>
              </v:shape>
            </v:group>
            <v:group style="position:absolute;left:5178;top:4087;width:10;height:20" coordorigin="5178,4087" coordsize="10,20">
              <v:shape style="position:absolute;left:5178;top:4087;width:10;height:20" coordorigin="5178,4087" coordsize="10,20" path="m5178,4106l5187,4106,5187,4087,5178,4087,5178,4106xe" filled="true" fillcolor="#000000" stroked="false">
                <v:path arrowok="t"/>
                <v:fill type="solid"/>
              </v:shape>
            </v:group>
            <v:group style="position:absolute;left:5178;top:4106;width:10;height:20" coordorigin="5178,4106" coordsize="10,20">
              <v:shape style="position:absolute;left:5178;top:4106;width:10;height:20" coordorigin="5178,4106" coordsize="10,20" path="m5178,4125l5187,4125,5187,4106,5178,4106,5178,4125xe" filled="true" fillcolor="#000000" stroked="false">
                <v:path arrowok="t"/>
                <v:fill type="solid"/>
              </v:shape>
            </v:group>
            <v:group style="position:absolute;left:5178;top:4125;width:10;height:20" coordorigin="5178,4125" coordsize="10,20">
              <v:shape style="position:absolute;left:5178;top:4125;width:10;height:20" coordorigin="5178,4125" coordsize="10,20" path="m5178,4144l5187,4144,5187,4125,5178,4125,5178,4144xe" filled="true" fillcolor="#000000" stroked="false">
                <v:path arrowok="t"/>
                <v:fill type="solid"/>
              </v:shape>
            </v:group>
            <v:group style="position:absolute;left:5178;top:4144;width:10;height:20" coordorigin="5178,4144" coordsize="10,20">
              <v:shape style="position:absolute;left:5178;top:4144;width:10;height:20" coordorigin="5178,4144" coordsize="10,20" path="m5178,4163l5187,4163,5187,4144,5178,4144,5178,4163xe" filled="true" fillcolor="#000000" stroked="false">
                <v:path arrowok="t"/>
                <v:fill type="solid"/>
              </v:shape>
            </v:group>
            <v:group style="position:absolute;left:5178;top:4163;width:10;height:20" coordorigin="5178,4163" coordsize="10,20">
              <v:shape style="position:absolute;left:5178;top:4163;width:10;height:20" coordorigin="5178,4163" coordsize="10,20" path="m5178,4183l5187,4183,5187,4163,5178,4163,5178,4183xe" filled="true" fillcolor="#000000" stroked="false">
                <v:path arrowok="t"/>
                <v:fill type="solid"/>
              </v:shape>
            </v:group>
            <v:group style="position:absolute;left:5178;top:4183;width:10;height:20" coordorigin="5178,4183" coordsize="10,20">
              <v:shape style="position:absolute;left:5178;top:4183;width:10;height:20" coordorigin="5178,4183" coordsize="10,20" path="m5178,4202l5187,4202,5187,4183,5178,4183,5178,4202xe" filled="true" fillcolor="#000000" stroked="false">
                <v:path arrowok="t"/>
                <v:fill type="solid"/>
              </v:shape>
            </v:group>
            <v:group style="position:absolute;left:5178;top:4202;width:10;height:20" coordorigin="5178,4202" coordsize="10,20">
              <v:shape style="position:absolute;left:5178;top:4202;width:10;height:20" coordorigin="5178,4202" coordsize="10,20" path="m5178,4221l5187,4221,5187,4202,5178,4202,5178,4221xe" filled="true" fillcolor="#000000" stroked="false">
                <v:path arrowok="t"/>
                <v:fill type="solid"/>
              </v:shape>
            </v:group>
            <v:group style="position:absolute;left:5178;top:4221;width:10;height:20" coordorigin="5178,4221" coordsize="10,20">
              <v:shape style="position:absolute;left:5178;top:4221;width:10;height:20" coordorigin="5178,4221" coordsize="10,20" path="m5178,4240l5187,4240,5187,4221,5178,4221,5178,4240xe" filled="true" fillcolor="#000000" stroked="false">
                <v:path arrowok="t"/>
                <v:fill type="solid"/>
              </v:shape>
            </v:group>
            <v:group style="position:absolute;left:5178;top:4240;width:10;height:20" coordorigin="5178,4240" coordsize="10,20">
              <v:shape style="position:absolute;left:5178;top:4240;width:10;height:20" coordorigin="5178,4240" coordsize="10,20" path="m5178,4259l5187,4259,5187,4240,5178,4240,5178,4259xe" filled="true" fillcolor="#000000" stroked="false">
                <v:path arrowok="t"/>
                <v:fill type="solid"/>
              </v:shape>
            </v:group>
            <v:group style="position:absolute;left:5178;top:4259;width:10;height:20" coordorigin="5178,4259" coordsize="10,20">
              <v:shape style="position:absolute;left:5178;top:4259;width:10;height:20" coordorigin="5178,4259" coordsize="10,20" path="m5178,4279l5187,4279,5187,4259,5178,4259,5178,4279xe" filled="true" fillcolor="#000000" stroked="false">
                <v:path arrowok="t"/>
                <v:fill type="solid"/>
              </v:shape>
            </v:group>
            <v:group style="position:absolute;left:5178;top:4279;width:10;height:20" coordorigin="5178,4279" coordsize="10,20">
              <v:shape style="position:absolute;left:5178;top:4279;width:10;height:20" coordorigin="5178,4279" coordsize="10,20" path="m5178,4298l5187,4298,5187,4279,5178,4279,5178,4298xe" filled="true" fillcolor="#000000" stroked="false">
                <v:path arrowok="t"/>
                <v:fill type="solid"/>
              </v:shape>
            </v:group>
            <v:group style="position:absolute;left:5178;top:4298;width:10;height:20" coordorigin="5178,4298" coordsize="10,20">
              <v:shape style="position:absolute;left:5178;top:4298;width:10;height:20" coordorigin="5178,4298" coordsize="10,20" path="m5178,4317l5187,4317,5187,4298,5178,4298,5178,4317xe" filled="true" fillcolor="#000000" stroked="false">
                <v:path arrowok="t"/>
                <v:fill type="solid"/>
              </v:shape>
            </v:group>
            <v:group style="position:absolute;left:5178;top:4322;width:10;height:2" coordorigin="5178,4322" coordsize="10,2">
              <v:shape style="position:absolute;left:5178;top:4322;width:10;height:2" coordorigin="5178,4322" coordsize="10,0" path="m5178,4322l5187,4322e" filled="false" stroked="true" strokeweight=".48001pt" strokecolor="#000000">
                <v:path arrowok="t"/>
              </v:shape>
            </v:group>
            <v:group style="position:absolute;left:6023;top:2454;width:10;height:20" coordorigin="6023,2454" coordsize="10,20">
              <v:shape style="position:absolute;left:6023;top:2454;width:10;height:20" coordorigin="6023,2454" coordsize="10,20" path="m6023,2473l6032,2473,6032,2454,6023,2454,6023,2473xe" filled="true" fillcolor="#000000" stroked="false">
                <v:path arrowok="t"/>
                <v:fill type="solid"/>
              </v:shape>
            </v:group>
            <v:group style="position:absolute;left:6023;top:2473;width:10;height:20" coordorigin="6023,2473" coordsize="10,20">
              <v:shape style="position:absolute;left:6023;top:2473;width:10;height:20" coordorigin="6023,2473" coordsize="10,20" path="m6023,2492l6032,2492,6032,2473,6023,2473,6023,2492xe" filled="true" fillcolor="#000000" stroked="false">
                <v:path arrowok="t"/>
                <v:fill type="solid"/>
              </v:shape>
            </v:group>
            <v:group style="position:absolute;left:6023;top:2492;width:10;height:20" coordorigin="6023,2492" coordsize="10,20">
              <v:shape style="position:absolute;left:6023;top:2492;width:10;height:20" coordorigin="6023,2492" coordsize="10,20" path="m6023,2512l6032,2512,6032,2492,6023,2492,6023,2512xe" filled="true" fillcolor="#000000" stroked="false">
                <v:path arrowok="t"/>
                <v:fill type="solid"/>
              </v:shape>
            </v:group>
            <v:group style="position:absolute;left:6023;top:2512;width:10;height:20" coordorigin="6023,2512" coordsize="10,20">
              <v:shape style="position:absolute;left:6023;top:2512;width:10;height:20" coordorigin="6023,2512" coordsize="10,20" path="m6023,2531l6032,2531,6032,2512,6023,2512,6023,2531xe" filled="true" fillcolor="#000000" stroked="false">
                <v:path arrowok="t"/>
                <v:fill type="solid"/>
              </v:shape>
            </v:group>
            <v:group style="position:absolute;left:6023;top:2531;width:10;height:20" coordorigin="6023,2531" coordsize="10,20">
              <v:shape style="position:absolute;left:6023;top:2531;width:10;height:20" coordorigin="6023,2531" coordsize="10,20" path="m6023,2550l6032,2550,6032,2531,6023,2531,6023,2550xe" filled="true" fillcolor="#000000" stroked="false">
                <v:path arrowok="t"/>
                <v:fill type="solid"/>
              </v:shape>
            </v:group>
            <v:group style="position:absolute;left:6023;top:2550;width:10;height:20" coordorigin="6023,2550" coordsize="10,20">
              <v:shape style="position:absolute;left:6023;top:2550;width:10;height:20" coordorigin="6023,2550" coordsize="10,20" path="m6023,2569l6032,2569,6032,2550,6023,2550,6023,2569xe" filled="true" fillcolor="#000000" stroked="false">
                <v:path arrowok="t"/>
                <v:fill type="solid"/>
              </v:shape>
            </v:group>
            <v:group style="position:absolute;left:6023;top:2569;width:10;height:20" coordorigin="6023,2569" coordsize="10,20">
              <v:shape style="position:absolute;left:6023;top:2569;width:10;height:20" coordorigin="6023,2569" coordsize="10,20" path="m6023,2588l6032,2588,6032,2569,6023,2569,6023,2588xe" filled="true" fillcolor="#000000" stroked="false">
                <v:path arrowok="t"/>
                <v:fill type="solid"/>
              </v:shape>
            </v:group>
            <v:group style="position:absolute;left:6023;top:2588;width:10;height:20" coordorigin="6023,2588" coordsize="10,20">
              <v:shape style="position:absolute;left:6023;top:2588;width:10;height:20" coordorigin="6023,2588" coordsize="10,20" path="m6023,2608l6032,2608,6032,2588,6023,2588,6023,2608xe" filled="true" fillcolor="#000000" stroked="false">
                <v:path arrowok="t"/>
                <v:fill type="solid"/>
              </v:shape>
            </v:group>
            <v:group style="position:absolute;left:6023;top:2608;width:10;height:20" coordorigin="6023,2608" coordsize="10,20">
              <v:shape style="position:absolute;left:6023;top:2608;width:10;height:20" coordorigin="6023,2608" coordsize="10,20" path="m6023,2627l6032,2627,6032,2608,6023,2608,6023,2627xe" filled="true" fillcolor="#000000" stroked="false">
                <v:path arrowok="t"/>
                <v:fill type="solid"/>
              </v:shape>
            </v:group>
            <v:group style="position:absolute;left:6023;top:2627;width:10;height:20" coordorigin="6023,2627" coordsize="10,20">
              <v:shape style="position:absolute;left:6023;top:2627;width:10;height:20" coordorigin="6023,2627" coordsize="10,20" path="m6023,2646l6032,2646,6032,2627,6023,2627,6023,2646xe" filled="true" fillcolor="#000000" stroked="false">
                <v:path arrowok="t"/>
                <v:fill type="solid"/>
              </v:shape>
            </v:group>
            <v:group style="position:absolute;left:6023;top:2646;width:10;height:20" coordorigin="6023,2646" coordsize="10,20">
              <v:shape style="position:absolute;left:6023;top:2646;width:10;height:20" coordorigin="6023,2646" coordsize="10,20" path="m6023,2665l6032,2665,6032,2646,6023,2646,6023,2665xe" filled="true" fillcolor="#000000" stroked="false">
                <v:path arrowok="t"/>
                <v:fill type="solid"/>
              </v:shape>
            </v:group>
            <v:group style="position:absolute;left:6023;top:2665;width:10;height:20" coordorigin="6023,2665" coordsize="10,20">
              <v:shape style="position:absolute;left:6023;top:2665;width:10;height:20" coordorigin="6023,2665" coordsize="10,20" path="m6023,2685l6032,2685,6032,2665,6023,2665,6023,2685xe" filled="true" fillcolor="#000000" stroked="false">
                <v:path arrowok="t"/>
                <v:fill type="solid"/>
              </v:shape>
            </v:group>
            <v:group style="position:absolute;left:6023;top:2685;width:10;height:20" coordorigin="6023,2685" coordsize="10,20">
              <v:shape style="position:absolute;left:6023;top:2685;width:10;height:20" coordorigin="6023,2685" coordsize="10,20" path="m6023,2704l6032,2704,6032,2685,6023,2685,6023,2704xe" filled="true" fillcolor="#000000" stroked="false">
                <v:path arrowok="t"/>
                <v:fill type="solid"/>
              </v:shape>
            </v:group>
            <v:group style="position:absolute;left:6023;top:2704;width:10;height:20" coordorigin="6023,2704" coordsize="10,20">
              <v:shape style="position:absolute;left:6023;top:2704;width:10;height:20" coordorigin="6023,2704" coordsize="10,20" path="m6023,2723l6032,2723,6032,2704,6023,2704,6023,2723xe" filled="true" fillcolor="#000000" stroked="false">
                <v:path arrowok="t"/>
                <v:fill type="solid"/>
              </v:shape>
            </v:group>
            <v:group style="position:absolute;left:6023;top:2723;width:10;height:20" coordorigin="6023,2723" coordsize="10,20">
              <v:shape style="position:absolute;left:6023;top:2723;width:10;height:20" coordorigin="6023,2723" coordsize="10,20" path="m6023,2743l6032,2743,6032,2723,6023,2723,6023,2743xe" filled="true" fillcolor="#000000" stroked="false">
                <v:path arrowok="t"/>
                <v:fill type="solid"/>
              </v:shape>
            </v:group>
            <v:group style="position:absolute;left:6023;top:2743;width:10;height:20" coordorigin="6023,2743" coordsize="10,20">
              <v:shape style="position:absolute;left:6023;top:2743;width:10;height:20" coordorigin="6023,2743" coordsize="10,20" path="m6023,2762l6032,2762,6032,2743,6023,2743,6023,2762xe" filled="true" fillcolor="#000000" stroked="false">
                <v:path arrowok="t"/>
                <v:fill type="solid"/>
              </v:shape>
            </v:group>
            <v:group style="position:absolute;left:6023;top:2762;width:10;height:20" coordorigin="6023,2762" coordsize="10,20">
              <v:shape style="position:absolute;left:6023;top:2762;width:10;height:20" coordorigin="6023,2762" coordsize="10,20" path="m6023,2781l6032,2781,6032,2762,6023,2762,6023,2781xe" filled="true" fillcolor="#000000" stroked="false">
                <v:path arrowok="t"/>
                <v:fill type="solid"/>
              </v:shape>
            </v:group>
            <v:group style="position:absolute;left:6023;top:2781;width:10;height:20" coordorigin="6023,2781" coordsize="10,20">
              <v:shape style="position:absolute;left:6023;top:2781;width:10;height:20" coordorigin="6023,2781" coordsize="10,20" path="m6023,2800l6032,2800,6032,2781,6023,2781,6023,2800xe" filled="true" fillcolor="#000000" stroked="false">
                <v:path arrowok="t"/>
                <v:fill type="solid"/>
              </v:shape>
            </v:group>
            <v:group style="position:absolute;left:6023;top:2800;width:10;height:20" coordorigin="6023,2800" coordsize="10,20">
              <v:shape style="position:absolute;left:6023;top:2800;width:10;height:20" coordorigin="6023,2800" coordsize="10,20" path="m6023,2819l6032,2819,6032,2800,6023,2800,6023,2819xe" filled="true" fillcolor="#000000" stroked="false">
                <v:path arrowok="t"/>
                <v:fill type="solid"/>
              </v:shape>
            </v:group>
            <v:group style="position:absolute;left:6023;top:2819;width:10;height:20" coordorigin="6023,2819" coordsize="10,20">
              <v:shape style="position:absolute;left:6023;top:2819;width:10;height:20" coordorigin="6023,2819" coordsize="10,20" path="m6023,2839l6032,2839,6032,2819,6023,2819,6023,2839xe" filled="true" fillcolor="#000000" stroked="false">
                <v:path arrowok="t"/>
                <v:fill type="solid"/>
              </v:shape>
            </v:group>
            <v:group style="position:absolute;left:6023;top:2839;width:10;height:20" coordorigin="6023,2839" coordsize="10,20">
              <v:shape style="position:absolute;left:6023;top:2839;width:10;height:20" coordorigin="6023,2839" coordsize="10,20" path="m6023,2858l6032,2858,6032,2839,6023,2839,6023,2858xe" filled="true" fillcolor="#000000" stroked="false">
                <v:path arrowok="t"/>
                <v:fill type="solid"/>
              </v:shape>
            </v:group>
            <v:group style="position:absolute;left:6023;top:2858;width:10;height:20" coordorigin="6023,2858" coordsize="10,20">
              <v:shape style="position:absolute;left:6023;top:2858;width:10;height:20" coordorigin="6023,2858" coordsize="10,20" path="m6023,2877l6032,2877,6032,2858,6023,2858,6023,2877xe" filled="true" fillcolor="#000000" stroked="false">
                <v:path arrowok="t"/>
                <v:fill type="solid"/>
              </v:shape>
            </v:group>
            <v:group style="position:absolute;left:6023;top:2877;width:10;height:20" coordorigin="6023,2877" coordsize="10,20">
              <v:shape style="position:absolute;left:6023;top:2877;width:10;height:20" coordorigin="6023,2877" coordsize="10,20" path="m6023,2896l6032,2896,6032,2877,6023,2877,6023,2896xe" filled="true" fillcolor="#000000" stroked="false">
                <v:path arrowok="t"/>
                <v:fill type="solid"/>
              </v:shape>
            </v:group>
            <v:group style="position:absolute;left:6023;top:2896;width:10;height:20" coordorigin="6023,2896" coordsize="10,20">
              <v:shape style="position:absolute;left:6023;top:2896;width:10;height:20" coordorigin="6023,2896" coordsize="10,20" path="m6023,2915l6032,2915,6032,2896,6023,2896,6023,2915xe" filled="true" fillcolor="#000000" stroked="false">
                <v:path arrowok="t"/>
                <v:fill type="solid"/>
              </v:shape>
            </v:group>
            <v:group style="position:absolute;left:6023;top:2915;width:10;height:20" coordorigin="6023,2915" coordsize="10,20">
              <v:shape style="position:absolute;left:6023;top:2915;width:10;height:20" coordorigin="6023,2915" coordsize="10,20" path="m6023,2935l6032,2935,6032,2915,6023,2915,6023,2935xe" filled="true" fillcolor="#000000" stroked="false">
                <v:path arrowok="t"/>
                <v:fill type="solid"/>
              </v:shape>
            </v:group>
            <v:group style="position:absolute;left:6023;top:2935;width:10;height:20" coordorigin="6023,2935" coordsize="10,20">
              <v:shape style="position:absolute;left:6023;top:2935;width:10;height:20" coordorigin="6023,2935" coordsize="10,20" path="m6023,2954l6032,2954,6032,2935,6023,2935,6023,2954xe" filled="true" fillcolor="#000000" stroked="false">
                <v:path arrowok="t"/>
                <v:fill type="solid"/>
              </v:shape>
            </v:group>
            <v:group style="position:absolute;left:6023;top:2954;width:10;height:20" coordorigin="6023,2954" coordsize="10,20">
              <v:shape style="position:absolute;left:6023;top:2954;width:10;height:20" coordorigin="6023,2954" coordsize="10,20" path="m6023,2973l6032,2973,6032,2954,6023,2954,6023,2973xe" filled="true" fillcolor="#000000" stroked="false">
                <v:path arrowok="t"/>
                <v:fill type="solid"/>
              </v:shape>
            </v:group>
            <v:group style="position:absolute;left:6023;top:2973;width:10;height:20" coordorigin="6023,2973" coordsize="10,20">
              <v:shape style="position:absolute;left:6023;top:2973;width:10;height:20" coordorigin="6023,2973" coordsize="10,20" path="m6023,2992l6032,2992,6032,2973,6023,2973,6023,2992xe" filled="true" fillcolor="#000000" stroked="false">
                <v:path arrowok="t"/>
                <v:fill type="solid"/>
              </v:shape>
            </v:group>
            <v:group style="position:absolute;left:6023;top:2992;width:10;height:20" coordorigin="6023,2992" coordsize="10,20">
              <v:shape style="position:absolute;left:6023;top:2992;width:10;height:20" coordorigin="6023,2992" coordsize="10,20" path="m6023,3011l6032,3011,6032,2992,6023,2992,6023,3011xe" filled="true" fillcolor="#000000" stroked="false">
                <v:path arrowok="t"/>
                <v:fill type="solid"/>
              </v:shape>
            </v:group>
            <v:group style="position:absolute;left:6023;top:3011;width:10;height:20" coordorigin="6023,3011" coordsize="10,20">
              <v:shape style="position:absolute;left:6023;top:3011;width:10;height:20" coordorigin="6023,3011" coordsize="10,20" path="m6023,3031l6032,3031,6032,3011,6023,3011,6023,3031xe" filled="true" fillcolor="#000000" stroked="false">
                <v:path arrowok="t"/>
                <v:fill type="solid"/>
              </v:shape>
            </v:group>
            <v:group style="position:absolute;left:6023;top:3031;width:10;height:20" coordorigin="6023,3031" coordsize="10,20">
              <v:shape style="position:absolute;left:6023;top:3031;width:10;height:20" coordorigin="6023,3031" coordsize="10,20" path="m6023,3050l6032,3050,6032,3031,6023,3031,6023,3050xe" filled="true" fillcolor="#000000" stroked="false">
                <v:path arrowok="t"/>
                <v:fill type="solid"/>
              </v:shape>
            </v:group>
            <v:group style="position:absolute;left:6023;top:3050;width:10;height:20" coordorigin="6023,3050" coordsize="10,20">
              <v:shape style="position:absolute;left:6023;top:3050;width:10;height:20" coordorigin="6023,3050" coordsize="10,20" path="m6023,3069l6032,3069,6032,3050,6023,3050,6023,3069xe" filled="true" fillcolor="#000000" stroked="false">
                <v:path arrowok="t"/>
                <v:fill type="solid"/>
              </v:shape>
            </v:group>
            <v:group style="position:absolute;left:6023;top:3069;width:10;height:20" coordorigin="6023,3069" coordsize="10,20">
              <v:shape style="position:absolute;left:6023;top:3069;width:10;height:20" coordorigin="6023,3069" coordsize="10,20" path="m6023,3088l6032,3088,6032,3069,6023,3069,6023,3088xe" filled="true" fillcolor="#000000" stroked="false">
                <v:path arrowok="t"/>
                <v:fill type="solid"/>
              </v:shape>
            </v:group>
            <v:group style="position:absolute;left:6023;top:3088;width:10;height:20" coordorigin="6023,3088" coordsize="10,20">
              <v:shape style="position:absolute;left:6023;top:3088;width:10;height:20" coordorigin="6023,3088" coordsize="10,20" path="m6023,3107l6032,3107,6032,3088,6023,3088,6023,3107xe" filled="true" fillcolor="#000000" stroked="false">
                <v:path arrowok="t"/>
                <v:fill type="solid"/>
              </v:shape>
            </v:group>
            <v:group style="position:absolute;left:6023;top:3107;width:10;height:20" coordorigin="6023,3107" coordsize="10,20">
              <v:shape style="position:absolute;left:6023;top:3107;width:10;height:20" coordorigin="6023,3107" coordsize="10,20" path="m6023,3127l6032,3127,6032,3107,6023,3107,6023,3127xe" filled="true" fillcolor="#000000" stroked="false">
                <v:path arrowok="t"/>
                <v:fill type="solid"/>
              </v:shape>
            </v:group>
            <v:group style="position:absolute;left:6023;top:3127;width:10;height:20" coordorigin="6023,3127" coordsize="10,20">
              <v:shape style="position:absolute;left:6023;top:3127;width:10;height:20" coordorigin="6023,3127" coordsize="10,20" path="m6023,3146l6032,3146,6032,3127,6023,3127,6023,3146xe" filled="true" fillcolor="#000000" stroked="false">
                <v:path arrowok="t"/>
                <v:fill type="solid"/>
              </v:shape>
            </v:group>
            <v:group style="position:absolute;left:6023;top:3146;width:10;height:20" coordorigin="6023,3146" coordsize="10,20">
              <v:shape style="position:absolute;left:6023;top:3146;width:10;height:20" coordorigin="6023,3146" coordsize="10,20" path="m6023,3165l6032,3165,6032,3146,6023,3146,6023,3165xe" filled="true" fillcolor="#000000" stroked="false">
                <v:path arrowok="t"/>
                <v:fill type="solid"/>
              </v:shape>
            </v:group>
            <v:group style="position:absolute;left:6023;top:3165;width:10;height:20" coordorigin="6023,3165" coordsize="10,20">
              <v:shape style="position:absolute;left:6023;top:3165;width:10;height:20" coordorigin="6023,3165" coordsize="10,20" path="m6023,3184l6032,3184,6032,3165,6023,3165,6023,3184xe" filled="true" fillcolor="#000000" stroked="false">
                <v:path arrowok="t"/>
                <v:fill type="solid"/>
              </v:shape>
            </v:group>
            <v:group style="position:absolute;left:6023;top:3184;width:10;height:20" coordorigin="6023,3184" coordsize="10,20">
              <v:shape style="position:absolute;left:6023;top:3184;width:10;height:20" coordorigin="6023,3184" coordsize="10,20" path="m6023,3203l6032,3203,6032,3184,6023,3184,6023,3203xe" filled="true" fillcolor="#000000" stroked="false">
                <v:path arrowok="t"/>
                <v:fill type="solid"/>
              </v:shape>
            </v:group>
            <v:group style="position:absolute;left:6023;top:3203;width:10;height:20" coordorigin="6023,3203" coordsize="10,20">
              <v:shape style="position:absolute;left:6023;top:3203;width:10;height:20" coordorigin="6023,3203" coordsize="10,20" path="m6023,3223l6032,3223,6032,3203,6023,3203,6023,3223xe" filled="true" fillcolor="#000000" stroked="false">
                <v:path arrowok="t"/>
                <v:fill type="solid"/>
              </v:shape>
            </v:group>
            <v:group style="position:absolute;left:6023;top:3223;width:10;height:20" coordorigin="6023,3223" coordsize="10,20">
              <v:shape style="position:absolute;left:6023;top:3223;width:10;height:20" coordorigin="6023,3223" coordsize="10,20" path="m6023,3242l6032,3242,6032,3223,6023,3223,6023,3242xe" filled="true" fillcolor="#000000" stroked="false">
                <v:path arrowok="t"/>
                <v:fill type="solid"/>
              </v:shape>
            </v:group>
            <v:group style="position:absolute;left:6023;top:3242;width:10;height:20" coordorigin="6023,3242" coordsize="10,20">
              <v:shape style="position:absolute;left:6023;top:3242;width:10;height:20" coordorigin="6023,3242" coordsize="10,20" path="m6023,3261l6032,3261,6032,3242,6023,3242,6023,3261xe" filled="true" fillcolor="#000000" stroked="false">
                <v:path arrowok="t"/>
                <v:fill type="solid"/>
              </v:shape>
            </v:group>
            <v:group style="position:absolute;left:6023;top:3261;width:10;height:20" coordorigin="6023,3261" coordsize="10,20">
              <v:shape style="position:absolute;left:6023;top:3261;width:10;height:20" coordorigin="6023,3261" coordsize="10,20" path="m6023,3280l6032,3280,6032,3261,6023,3261,6023,3280xe" filled="true" fillcolor="#000000" stroked="false">
                <v:path arrowok="t"/>
                <v:fill type="solid"/>
              </v:shape>
            </v:group>
            <v:group style="position:absolute;left:6023;top:3280;width:10;height:20" coordorigin="6023,3280" coordsize="10,20">
              <v:shape style="position:absolute;left:6023;top:3280;width:10;height:20" coordorigin="6023,3280" coordsize="10,20" path="m6023,3299l6032,3299,6032,3280,6023,3280,6023,3299xe" filled="true" fillcolor="#000000" stroked="false">
                <v:path arrowok="t"/>
                <v:fill type="solid"/>
              </v:shape>
            </v:group>
            <v:group style="position:absolute;left:6023;top:3299;width:10;height:20" coordorigin="6023,3299" coordsize="10,20">
              <v:shape style="position:absolute;left:6023;top:3299;width:10;height:20" coordorigin="6023,3299" coordsize="10,20" path="m6023,3319l6032,3319,6032,3299,6023,3299,6023,3319xe" filled="true" fillcolor="#000000" stroked="false">
                <v:path arrowok="t"/>
                <v:fill type="solid"/>
              </v:shape>
            </v:group>
            <v:group style="position:absolute;left:6023;top:3319;width:10;height:20" coordorigin="6023,3319" coordsize="10,20">
              <v:shape style="position:absolute;left:6023;top:3319;width:10;height:20" coordorigin="6023,3319" coordsize="10,20" path="m6023,3338l6032,3338,6032,3319,6023,3319,6023,3338xe" filled="true" fillcolor="#000000" stroked="false">
                <v:path arrowok="t"/>
                <v:fill type="solid"/>
              </v:shape>
            </v:group>
            <v:group style="position:absolute;left:6023;top:3338;width:10;height:20" coordorigin="6023,3338" coordsize="10,20">
              <v:shape style="position:absolute;left:6023;top:3338;width:10;height:20" coordorigin="6023,3338" coordsize="10,20" path="m6023,3357l6032,3357,6032,3338,6023,3338,6023,3357xe" filled="true" fillcolor="#000000" stroked="false">
                <v:path arrowok="t"/>
                <v:fill type="solid"/>
              </v:shape>
            </v:group>
            <v:group style="position:absolute;left:6023;top:3357;width:10;height:20" coordorigin="6023,3357" coordsize="10,20">
              <v:shape style="position:absolute;left:6023;top:3357;width:10;height:20" coordorigin="6023,3357" coordsize="10,20" path="m6023,3376l6032,3376,6032,3357,6023,3357,6023,3376xe" filled="true" fillcolor="#000000" stroked="false">
                <v:path arrowok="t"/>
                <v:fill type="solid"/>
              </v:shape>
            </v:group>
            <v:group style="position:absolute;left:6023;top:3376;width:10;height:20" coordorigin="6023,3376" coordsize="10,20">
              <v:shape style="position:absolute;left:6023;top:3376;width:10;height:20" coordorigin="6023,3376" coordsize="10,20" path="m6023,3395l6032,3395,6032,3376,6023,3376,6023,3395xe" filled="true" fillcolor="#000000" stroked="false">
                <v:path arrowok="t"/>
                <v:fill type="solid"/>
              </v:shape>
            </v:group>
            <v:group style="position:absolute;left:6023;top:3395;width:10;height:20" coordorigin="6023,3395" coordsize="10,20">
              <v:shape style="position:absolute;left:6023;top:3395;width:10;height:20" coordorigin="6023,3395" coordsize="10,20" path="m6023,3415l6032,3415,6032,3395,6023,3395,6023,3415xe" filled="true" fillcolor="#000000" stroked="false">
                <v:path arrowok="t"/>
                <v:fill type="solid"/>
              </v:shape>
            </v:group>
            <v:group style="position:absolute;left:6023;top:3415;width:10;height:20" coordorigin="6023,3415" coordsize="10,20">
              <v:shape style="position:absolute;left:6023;top:3415;width:10;height:20" coordorigin="6023,3415" coordsize="10,20" path="m6023,3434l6032,3434,6032,3415,6023,3415,6023,3434xe" filled="true" fillcolor="#000000" stroked="false">
                <v:path arrowok="t"/>
                <v:fill type="solid"/>
              </v:shape>
            </v:group>
            <v:group style="position:absolute;left:6023;top:3434;width:10;height:20" coordorigin="6023,3434" coordsize="10,20">
              <v:shape style="position:absolute;left:6023;top:3434;width:10;height:20" coordorigin="6023,3434" coordsize="10,20" path="m6023,3453l6032,3453,6032,3434,6023,3434,6023,3453xe" filled="true" fillcolor="#000000" stroked="false">
                <v:path arrowok="t"/>
                <v:fill type="solid"/>
              </v:shape>
            </v:group>
            <v:group style="position:absolute;left:6023;top:3453;width:10;height:20" coordorigin="6023,3453" coordsize="10,20">
              <v:shape style="position:absolute;left:6023;top:3453;width:10;height:20" coordorigin="6023,3453" coordsize="10,20" path="m6023,3472l6032,3472,6032,3453,6023,3453,6023,3472xe" filled="true" fillcolor="#000000" stroked="false">
                <v:path arrowok="t"/>
                <v:fill type="solid"/>
              </v:shape>
            </v:group>
            <v:group style="position:absolute;left:6023;top:3472;width:10;height:20" coordorigin="6023,3472" coordsize="10,20">
              <v:shape style="position:absolute;left:6023;top:3472;width:10;height:20" coordorigin="6023,3472" coordsize="10,20" path="m6023,3491l6032,3491,6032,3472,6023,3472,6023,3491xe" filled="true" fillcolor="#000000" stroked="false">
                <v:path arrowok="t"/>
                <v:fill type="solid"/>
              </v:shape>
            </v:group>
            <v:group style="position:absolute;left:6023;top:3491;width:10;height:20" coordorigin="6023,3491" coordsize="10,20">
              <v:shape style="position:absolute;left:6023;top:3491;width:10;height:20" coordorigin="6023,3491" coordsize="10,20" path="m6023,3511l6032,3511,6032,3491,6023,3491,6023,3511xe" filled="true" fillcolor="#000000" stroked="false">
                <v:path arrowok="t"/>
                <v:fill type="solid"/>
              </v:shape>
            </v:group>
            <v:group style="position:absolute;left:6023;top:3511;width:10;height:20" coordorigin="6023,3511" coordsize="10,20">
              <v:shape style="position:absolute;left:6023;top:3511;width:10;height:20" coordorigin="6023,3511" coordsize="10,20" path="m6023,3530l6032,3530,6032,3511,6023,3511,6023,3530xe" filled="true" fillcolor="#000000" stroked="false">
                <v:path arrowok="t"/>
                <v:fill type="solid"/>
              </v:shape>
            </v:group>
            <v:group style="position:absolute;left:6023;top:3530;width:10;height:20" coordorigin="6023,3530" coordsize="10,20">
              <v:shape style="position:absolute;left:6023;top:3530;width:10;height:20" coordorigin="6023,3530" coordsize="10,20" path="m6023,3549l6032,3549,6032,3530,6023,3530,6023,3549xe" filled="true" fillcolor="#000000" stroked="false">
                <v:path arrowok="t"/>
                <v:fill type="solid"/>
              </v:shape>
            </v:group>
            <v:group style="position:absolute;left:6023;top:3549;width:10;height:20" coordorigin="6023,3549" coordsize="10,20">
              <v:shape style="position:absolute;left:6023;top:3549;width:10;height:20" coordorigin="6023,3549" coordsize="10,20" path="m6023,3568l6032,3568,6032,3549,6023,3549,6023,3568xe" filled="true" fillcolor="#000000" stroked="false">
                <v:path arrowok="t"/>
                <v:fill type="solid"/>
              </v:shape>
            </v:group>
            <v:group style="position:absolute;left:6023;top:3568;width:10;height:20" coordorigin="6023,3568" coordsize="10,20">
              <v:shape style="position:absolute;left:6023;top:3568;width:10;height:20" coordorigin="6023,3568" coordsize="10,20" path="m6023,3587l6032,3587,6032,3568,6023,3568,6023,3587xe" filled="true" fillcolor="#000000" stroked="false">
                <v:path arrowok="t"/>
                <v:fill type="solid"/>
              </v:shape>
            </v:group>
            <v:group style="position:absolute;left:6023;top:3587;width:10;height:20" coordorigin="6023,3587" coordsize="10,20">
              <v:shape style="position:absolute;left:6023;top:3587;width:10;height:20" coordorigin="6023,3587" coordsize="10,20" path="m6023,3607l6032,3607,6032,3587,6023,3587,6023,3607xe" filled="true" fillcolor="#000000" stroked="false">
                <v:path arrowok="t"/>
                <v:fill type="solid"/>
              </v:shape>
            </v:group>
            <v:group style="position:absolute;left:6023;top:3607;width:10;height:20" coordorigin="6023,3607" coordsize="10,20">
              <v:shape style="position:absolute;left:6023;top:3607;width:10;height:20" coordorigin="6023,3607" coordsize="10,20" path="m6023,3626l6032,3626,6032,3607,6023,3607,6023,3626xe" filled="true" fillcolor="#000000" stroked="false">
                <v:path arrowok="t"/>
                <v:fill type="solid"/>
              </v:shape>
            </v:group>
            <v:group style="position:absolute;left:6023;top:3626;width:10;height:20" coordorigin="6023,3626" coordsize="10,20">
              <v:shape style="position:absolute;left:6023;top:3626;width:10;height:20" coordorigin="6023,3626" coordsize="10,20" path="m6023,3645l6032,3645,6032,3626,6023,3626,6023,3645xe" filled="true" fillcolor="#000000" stroked="false">
                <v:path arrowok="t"/>
                <v:fill type="solid"/>
              </v:shape>
            </v:group>
            <v:group style="position:absolute;left:6023;top:3645;width:10;height:20" coordorigin="6023,3645" coordsize="10,20">
              <v:shape style="position:absolute;left:6023;top:3645;width:10;height:20" coordorigin="6023,3645" coordsize="10,20" path="m6023,3664l6032,3664,6032,3645,6023,3645,6023,3664xe" filled="true" fillcolor="#000000" stroked="false">
                <v:path arrowok="t"/>
                <v:fill type="solid"/>
              </v:shape>
            </v:group>
            <v:group style="position:absolute;left:6023;top:3664;width:10;height:20" coordorigin="6023,3664" coordsize="10,20">
              <v:shape style="position:absolute;left:6023;top:3664;width:10;height:20" coordorigin="6023,3664" coordsize="10,20" path="m6023,3683l6032,3683,6032,3664,6023,3664,6023,3683xe" filled="true" fillcolor="#000000" stroked="false">
                <v:path arrowok="t"/>
                <v:fill type="solid"/>
              </v:shape>
            </v:group>
            <v:group style="position:absolute;left:6023;top:3683;width:10;height:20" coordorigin="6023,3683" coordsize="10,20">
              <v:shape style="position:absolute;left:6023;top:3683;width:10;height:20" coordorigin="6023,3683" coordsize="10,20" path="m6023,3703l6032,3703,6032,3683,6023,3683,6023,3703xe" filled="true" fillcolor="#000000" stroked="false">
                <v:path arrowok="t"/>
                <v:fill type="solid"/>
              </v:shape>
            </v:group>
            <v:group style="position:absolute;left:6023;top:3703;width:10;height:20" coordorigin="6023,3703" coordsize="10,20">
              <v:shape style="position:absolute;left:6023;top:3703;width:10;height:20" coordorigin="6023,3703" coordsize="10,20" path="m6023,3722l6032,3722,6032,3703,6023,3703,6023,3722xe" filled="true" fillcolor="#000000" stroked="false">
                <v:path arrowok="t"/>
                <v:fill type="solid"/>
              </v:shape>
            </v:group>
            <v:group style="position:absolute;left:6023;top:3722;width:10;height:20" coordorigin="6023,3722" coordsize="10,20">
              <v:shape style="position:absolute;left:6023;top:3722;width:10;height:20" coordorigin="6023,3722" coordsize="10,20" path="m6023,3741l6032,3741,6032,3722,6023,3722,6023,3741xe" filled="true" fillcolor="#000000" stroked="false">
                <v:path arrowok="t"/>
                <v:fill type="solid"/>
              </v:shape>
            </v:group>
            <v:group style="position:absolute;left:6023;top:3741;width:10;height:20" coordorigin="6023,3741" coordsize="10,20">
              <v:shape style="position:absolute;left:6023;top:3741;width:10;height:20" coordorigin="6023,3741" coordsize="10,20" path="m6023,3760l6032,3760,6032,3741,6023,3741,6023,3760xe" filled="true" fillcolor="#000000" stroked="false">
                <v:path arrowok="t"/>
                <v:fill type="solid"/>
              </v:shape>
            </v:group>
            <v:group style="position:absolute;left:6023;top:3760;width:10;height:20" coordorigin="6023,3760" coordsize="10,20">
              <v:shape style="position:absolute;left:6023;top:3760;width:10;height:20" coordorigin="6023,3760" coordsize="10,20" path="m6023,3779l6032,3779,6032,3760,6023,3760,6023,3779xe" filled="true" fillcolor="#000000" stroked="false">
                <v:path arrowok="t"/>
                <v:fill type="solid"/>
              </v:shape>
            </v:group>
            <v:group style="position:absolute;left:6023;top:3779;width:10;height:20" coordorigin="6023,3779" coordsize="10,20">
              <v:shape style="position:absolute;left:6023;top:3779;width:10;height:20" coordorigin="6023,3779" coordsize="10,20" path="m6023,3799l6032,3799,6032,3779,6023,3779,6023,3799xe" filled="true" fillcolor="#000000" stroked="false">
                <v:path arrowok="t"/>
                <v:fill type="solid"/>
              </v:shape>
            </v:group>
            <v:group style="position:absolute;left:6023;top:3799;width:10;height:20" coordorigin="6023,3799" coordsize="10,20">
              <v:shape style="position:absolute;left:6023;top:3799;width:10;height:20" coordorigin="6023,3799" coordsize="10,20" path="m6023,3818l6032,3818,6032,3799,6023,3799,6023,3818xe" filled="true" fillcolor="#000000" stroked="false">
                <v:path arrowok="t"/>
                <v:fill type="solid"/>
              </v:shape>
            </v:group>
            <v:group style="position:absolute;left:6023;top:3818;width:10;height:20" coordorigin="6023,3818" coordsize="10,20">
              <v:shape style="position:absolute;left:6023;top:3818;width:10;height:20" coordorigin="6023,3818" coordsize="10,20" path="m6023,3837l6032,3837,6032,3818,6023,3818,6023,3837xe" filled="true" fillcolor="#000000" stroked="false">
                <v:path arrowok="t"/>
                <v:fill type="solid"/>
              </v:shape>
            </v:group>
            <v:group style="position:absolute;left:6023;top:3837;width:10;height:20" coordorigin="6023,3837" coordsize="10,20">
              <v:shape style="position:absolute;left:6023;top:3837;width:10;height:20" coordorigin="6023,3837" coordsize="10,20" path="m6023,3856l6032,3856,6032,3837,6023,3837,6023,3856xe" filled="true" fillcolor="#000000" stroked="false">
                <v:path arrowok="t"/>
                <v:fill type="solid"/>
              </v:shape>
            </v:group>
            <v:group style="position:absolute;left:6023;top:3856;width:10;height:20" coordorigin="6023,3856" coordsize="10,20">
              <v:shape style="position:absolute;left:6023;top:3856;width:10;height:20" coordorigin="6023,3856" coordsize="10,20" path="m6023,3875l6032,3875,6032,3856,6023,3856,6023,3875xe" filled="true" fillcolor="#000000" stroked="false">
                <v:path arrowok="t"/>
                <v:fill type="solid"/>
              </v:shape>
            </v:group>
            <v:group style="position:absolute;left:6023;top:3875;width:10;height:20" coordorigin="6023,3875" coordsize="10,20">
              <v:shape style="position:absolute;left:6023;top:3875;width:10;height:20" coordorigin="6023,3875" coordsize="10,20" path="m6023,3895l6032,3895,6032,3875,6023,3875,6023,3895xe" filled="true" fillcolor="#000000" stroked="false">
                <v:path arrowok="t"/>
                <v:fill type="solid"/>
              </v:shape>
            </v:group>
            <v:group style="position:absolute;left:6023;top:3895;width:10;height:20" coordorigin="6023,3895" coordsize="10,20">
              <v:shape style="position:absolute;left:6023;top:3895;width:10;height:20" coordorigin="6023,3895" coordsize="10,20" path="m6023,3914l6032,3914,6032,3895,6023,3895,6023,3914xe" filled="true" fillcolor="#000000" stroked="false">
                <v:path arrowok="t"/>
                <v:fill type="solid"/>
              </v:shape>
            </v:group>
            <v:group style="position:absolute;left:6023;top:3914;width:10;height:20" coordorigin="6023,3914" coordsize="10,20">
              <v:shape style="position:absolute;left:6023;top:3914;width:10;height:20" coordorigin="6023,3914" coordsize="10,20" path="m6023,3933l6032,3933,6032,3914,6023,3914,6023,3933xe" filled="true" fillcolor="#000000" stroked="false">
                <v:path arrowok="t"/>
                <v:fill type="solid"/>
              </v:shape>
            </v:group>
            <v:group style="position:absolute;left:6023;top:3933;width:10;height:20" coordorigin="6023,3933" coordsize="10,20">
              <v:shape style="position:absolute;left:6023;top:3933;width:10;height:20" coordorigin="6023,3933" coordsize="10,20" path="m6023,3952l6032,3952,6032,3933,6023,3933,6023,3952xe" filled="true" fillcolor="#000000" stroked="false">
                <v:path arrowok="t"/>
                <v:fill type="solid"/>
              </v:shape>
            </v:group>
            <v:group style="position:absolute;left:6023;top:3952;width:10;height:20" coordorigin="6023,3952" coordsize="10,20">
              <v:shape style="position:absolute;left:6023;top:3952;width:10;height:20" coordorigin="6023,3952" coordsize="10,20" path="m6023,3971l6032,3971,6032,3952,6023,3952,6023,3971xe" filled="true" fillcolor="#000000" stroked="false">
                <v:path arrowok="t"/>
                <v:fill type="solid"/>
              </v:shape>
            </v:group>
            <v:group style="position:absolute;left:6023;top:3971;width:10;height:20" coordorigin="6023,3971" coordsize="10,20">
              <v:shape style="position:absolute;left:6023;top:3971;width:10;height:20" coordorigin="6023,3971" coordsize="10,20" path="m6023,3991l6032,3991,6032,3971,6023,3971,6023,3991xe" filled="true" fillcolor="#000000" stroked="false">
                <v:path arrowok="t"/>
                <v:fill type="solid"/>
              </v:shape>
            </v:group>
            <v:group style="position:absolute;left:6023;top:3991;width:10;height:20" coordorigin="6023,3991" coordsize="10,20">
              <v:shape style="position:absolute;left:6023;top:3991;width:10;height:20" coordorigin="6023,3991" coordsize="10,20" path="m6023,4010l6032,4010,6032,3991,6023,3991,6023,4010xe" filled="true" fillcolor="#000000" stroked="false">
                <v:path arrowok="t"/>
                <v:fill type="solid"/>
              </v:shape>
            </v:group>
            <v:group style="position:absolute;left:6023;top:4010;width:10;height:20" coordorigin="6023,4010" coordsize="10,20">
              <v:shape style="position:absolute;left:6023;top:4010;width:10;height:20" coordorigin="6023,4010" coordsize="10,20" path="m6023,4029l6032,4029,6032,4010,6023,4010,6023,4029xe" filled="true" fillcolor="#000000" stroked="false">
                <v:path arrowok="t"/>
                <v:fill type="solid"/>
              </v:shape>
            </v:group>
            <v:group style="position:absolute;left:6023;top:4029;width:10;height:20" coordorigin="6023,4029" coordsize="10,20">
              <v:shape style="position:absolute;left:6023;top:4029;width:10;height:20" coordorigin="6023,4029" coordsize="10,20" path="m6023,4048l6032,4048,6032,4029,6023,4029,6023,4048xe" filled="true" fillcolor="#000000" stroked="false">
                <v:path arrowok="t"/>
                <v:fill type="solid"/>
              </v:shape>
            </v:group>
            <v:group style="position:absolute;left:6023;top:4048;width:10;height:20" coordorigin="6023,4048" coordsize="10,20">
              <v:shape style="position:absolute;left:6023;top:4048;width:10;height:20" coordorigin="6023,4048" coordsize="10,20" path="m6023,4067l6032,4067,6032,4048,6023,4048,6023,4067xe" filled="true" fillcolor="#000000" stroked="false">
                <v:path arrowok="t"/>
                <v:fill type="solid"/>
              </v:shape>
            </v:group>
            <v:group style="position:absolute;left:6023;top:4067;width:10;height:20" coordorigin="6023,4067" coordsize="10,20">
              <v:shape style="position:absolute;left:6023;top:4067;width:10;height:20" coordorigin="6023,4067" coordsize="10,20" path="m6023,4087l6032,4087,6032,4067,6023,4067,6023,4087xe" filled="true" fillcolor="#000000" stroked="false">
                <v:path arrowok="t"/>
                <v:fill type="solid"/>
              </v:shape>
            </v:group>
            <v:group style="position:absolute;left:6023;top:4087;width:10;height:20" coordorigin="6023,4087" coordsize="10,20">
              <v:shape style="position:absolute;left:6023;top:4087;width:10;height:20" coordorigin="6023,4087" coordsize="10,20" path="m6023,4106l6032,4106,6032,4087,6023,4087,6023,4106xe" filled="true" fillcolor="#000000" stroked="false">
                <v:path arrowok="t"/>
                <v:fill type="solid"/>
              </v:shape>
            </v:group>
            <v:group style="position:absolute;left:6023;top:4106;width:10;height:20" coordorigin="6023,4106" coordsize="10,20">
              <v:shape style="position:absolute;left:6023;top:4106;width:10;height:20" coordorigin="6023,4106" coordsize="10,20" path="m6023,4125l6032,4125,6032,4106,6023,4106,6023,4125xe" filled="true" fillcolor="#000000" stroked="false">
                <v:path arrowok="t"/>
                <v:fill type="solid"/>
              </v:shape>
            </v:group>
            <v:group style="position:absolute;left:6023;top:4125;width:10;height:20" coordorigin="6023,4125" coordsize="10,20">
              <v:shape style="position:absolute;left:6023;top:4125;width:10;height:20" coordorigin="6023,4125" coordsize="10,20" path="m6023,4144l6032,4144,6032,4125,6023,4125,6023,4144xe" filled="true" fillcolor="#000000" stroked="false">
                <v:path arrowok="t"/>
                <v:fill type="solid"/>
              </v:shape>
            </v:group>
            <v:group style="position:absolute;left:6023;top:4144;width:10;height:20" coordorigin="6023,4144" coordsize="10,20">
              <v:shape style="position:absolute;left:6023;top:4144;width:10;height:20" coordorigin="6023,4144" coordsize="10,20" path="m6023,4163l6032,4163,6032,4144,6023,4144,6023,4163xe" filled="true" fillcolor="#000000" stroked="false">
                <v:path arrowok="t"/>
                <v:fill type="solid"/>
              </v:shape>
            </v:group>
            <v:group style="position:absolute;left:6023;top:4163;width:10;height:20" coordorigin="6023,4163" coordsize="10,20">
              <v:shape style="position:absolute;left:6023;top:4163;width:10;height:20" coordorigin="6023,4163" coordsize="10,20" path="m6023,4183l6032,4183,6032,4163,6023,4163,6023,4183xe" filled="true" fillcolor="#000000" stroked="false">
                <v:path arrowok="t"/>
                <v:fill type="solid"/>
              </v:shape>
            </v:group>
            <v:group style="position:absolute;left:6023;top:4183;width:10;height:20" coordorigin="6023,4183" coordsize="10,20">
              <v:shape style="position:absolute;left:6023;top:4183;width:10;height:20" coordorigin="6023,4183" coordsize="10,20" path="m6023,4202l6032,4202,6032,4183,6023,4183,6023,4202xe" filled="true" fillcolor="#000000" stroked="false">
                <v:path arrowok="t"/>
                <v:fill type="solid"/>
              </v:shape>
            </v:group>
            <v:group style="position:absolute;left:6023;top:4202;width:10;height:20" coordorigin="6023,4202" coordsize="10,20">
              <v:shape style="position:absolute;left:6023;top:4202;width:10;height:20" coordorigin="6023,4202" coordsize="10,20" path="m6023,4221l6032,4221,6032,4202,6023,4202,6023,4221xe" filled="true" fillcolor="#000000" stroked="false">
                <v:path arrowok="t"/>
                <v:fill type="solid"/>
              </v:shape>
            </v:group>
            <v:group style="position:absolute;left:6023;top:4221;width:10;height:20" coordorigin="6023,4221" coordsize="10,20">
              <v:shape style="position:absolute;left:6023;top:4221;width:10;height:20" coordorigin="6023,4221" coordsize="10,20" path="m6023,4240l6032,4240,6032,4221,6023,4221,6023,4240xe" filled="true" fillcolor="#000000" stroked="false">
                <v:path arrowok="t"/>
                <v:fill type="solid"/>
              </v:shape>
            </v:group>
            <v:group style="position:absolute;left:6023;top:4240;width:10;height:20" coordorigin="6023,4240" coordsize="10,20">
              <v:shape style="position:absolute;left:6023;top:4240;width:10;height:20" coordorigin="6023,4240" coordsize="10,20" path="m6023,4259l6032,4259,6032,4240,6023,4240,6023,4259xe" filled="true" fillcolor="#000000" stroked="false">
                <v:path arrowok="t"/>
                <v:fill type="solid"/>
              </v:shape>
            </v:group>
            <v:group style="position:absolute;left:6023;top:4259;width:10;height:20" coordorigin="6023,4259" coordsize="10,20">
              <v:shape style="position:absolute;left:6023;top:4259;width:10;height:20" coordorigin="6023,4259" coordsize="10,20" path="m6023,4279l6032,4279,6032,4259,6023,4259,6023,4279xe" filled="true" fillcolor="#000000" stroked="false">
                <v:path arrowok="t"/>
                <v:fill type="solid"/>
              </v:shape>
            </v:group>
            <v:group style="position:absolute;left:6023;top:4279;width:10;height:20" coordorigin="6023,4279" coordsize="10,20">
              <v:shape style="position:absolute;left:6023;top:4279;width:10;height:20" coordorigin="6023,4279" coordsize="10,20" path="m6023,4298l6032,4298,6032,4279,6023,4279,6023,4298xe" filled="true" fillcolor="#000000" stroked="false">
                <v:path arrowok="t"/>
                <v:fill type="solid"/>
              </v:shape>
            </v:group>
            <v:group style="position:absolute;left:6023;top:4298;width:10;height:20" coordorigin="6023,4298" coordsize="10,20">
              <v:shape style="position:absolute;left:6023;top:4298;width:10;height:20" coordorigin="6023,4298" coordsize="10,20" path="m6023,4317l6032,4317,6032,4298,6023,4298,6023,4317xe" filled="true" fillcolor="#000000" stroked="false">
                <v:path arrowok="t"/>
                <v:fill type="solid"/>
              </v:shape>
            </v:group>
            <v:group style="position:absolute;left:6023;top:4322;width:10;height:2" coordorigin="6023,4322" coordsize="10,2">
              <v:shape style="position:absolute;left:6023;top:4322;width:10;height:2" coordorigin="6023,4322" coordsize="10,0" path="m6023,4322l6032,4322e" filled="false" stroked="true" strokeweight=".48001pt" strokecolor="#000000">
                <v:path arrowok="t"/>
              </v:shape>
            </v:group>
            <v:group style="position:absolute;left:6966;top:2454;width:10;height:20" coordorigin="6966,2454" coordsize="10,20">
              <v:shape style="position:absolute;left:6966;top:2454;width:10;height:20" coordorigin="6966,2454" coordsize="10,20" path="m6966,2473l6976,2473,6976,2454,6966,2454,6966,2473xe" filled="true" fillcolor="#000000" stroked="false">
                <v:path arrowok="t"/>
                <v:fill type="solid"/>
              </v:shape>
            </v:group>
            <v:group style="position:absolute;left:6966;top:2473;width:10;height:20" coordorigin="6966,2473" coordsize="10,20">
              <v:shape style="position:absolute;left:6966;top:2473;width:10;height:20" coordorigin="6966,2473" coordsize="10,20" path="m6966,2492l6976,2492,6976,2473,6966,2473,6966,2492xe" filled="true" fillcolor="#000000" stroked="false">
                <v:path arrowok="t"/>
                <v:fill type="solid"/>
              </v:shape>
            </v:group>
            <v:group style="position:absolute;left:6966;top:2492;width:10;height:20" coordorigin="6966,2492" coordsize="10,20">
              <v:shape style="position:absolute;left:6966;top:2492;width:10;height:20" coordorigin="6966,2492" coordsize="10,20" path="m6966,2512l6976,2512,6976,2492,6966,2492,6966,2512xe" filled="true" fillcolor="#000000" stroked="false">
                <v:path arrowok="t"/>
                <v:fill type="solid"/>
              </v:shape>
            </v:group>
            <v:group style="position:absolute;left:6966;top:2512;width:10;height:20" coordorigin="6966,2512" coordsize="10,20">
              <v:shape style="position:absolute;left:6966;top:2512;width:10;height:20" coordorigin="6966,2512" coordsize="10,20" path="m6966,2531l6976,2531,6976,2512,6966,2512,6966,2531xe" filled="true" fillcolor="#000000" stroked="false">
                <v:path arrowok="t"/>
                <v:fill type="solid"/>
              </v:shape>
            </v:group>
            <v:group style="position:absolute;left:6966;top:2531;width:10;height:20" coordorigin="6966,2531" coordsize="10,20">
              <v:shape style="position:absolute;left:6966;top:2531;width:10;height:20" coordorigin="6966,2531" coordsize="10,20" path="m6966,2550l6976,2550,6976,2531,6966,2531,6966,2550xe" filled="true" fillcolor="#000000" stroked="false">
                <v:path arrowok="t"/>
                <v:fill type="solid"/>
              </v:shape>
            </v:group>
            <v:group style="position:absolute;left:6966;top:2550;width:10;height:20" coordorigin="6966,2550" coordsize="10,20">
              <v:shape style="position:absolute;left:6966;top:2550;width:10;height:20" coordorigin="6966,2550" coordsize="10,20" path="m6966,2569l6976,2569,6976,2550,6966,2550,6966,2569xe" filled="true" fillcolor="#000000" stroked="false">
                <v:path arrowok="t"/>
                <v:fill type="solid"/>
              </v:shape>
            </v:group>
            <v:group style="position:absolute;left:6966;top:2569;width:10;height:20" coordorigin="6966,2569" coordsize="10,20">
              <v:shape style="position:absolute;left:6966;top:2569;width:10;height:20" coordorigin="6966,2569" coordsize="10,20" path="m6966,2588l6976,2588,6976,2569,6966,2569,6966,2588xe" filled="true" fillcolor="#000000" stroked="false">
                <v:path arrowok="t"/>
                <v:fill type="solid"/>
              </v:shape>
            </v:group>
            <v:group style="position:absolute;left:6966;top:2588;width:10;height:20" coordorigin="6966,2588" coordsize="10,20">
              <v:shape style="position:absolute;left:6966;top:2588;width:10;height:20" coordorigin="6966,2588" coordsize="10,20" path="m6966,2608l6976,2608,6976,2588,6966,2588,6966,2608xe" filled="true" fillcolor="#000000" stroked="false">
                <v:path arrowok="t"/>
                <v:fill type="solid"/>
              </v:shape>
            </v:group>
            <v:group style="position:absolute;left:6966;top:2608;width:10;height:20" coordorigin="6966,2608" coordsize="10,20">
              <v:shape style="position:absolute;left:6966;top:2608;width:10;height:20" coordorigin="6966,2608" coordsize="10,20" path="m6966,2627l6976,2627,6976,2608,6966,2608,6966,2627xe" filled="true" fillcolor="#000000" stroked="false">
                <v:path arrowok="t"/>
                <v:fill type="solid"/>
              </v:shape>
            </v:group>
            <v:group style="position:absolute;left:6966;top:2627;width:10;height:20" coordorigin="6966,2627" coordsize="10,20">
              <v:shape style="position:absolute;left:6966;top:2627;width:10;height:20" coordorigin="6966,2627" coordsize="10,20" path="m6966,2646l6976,2646,6976,2627,6966,2627,6966,2646xe" filled="true" fillcolor="#000000" stroked="false">
                <v:path arrowok="t"/>
                <v:fill type="solid"/>
              </v:shape>
            </v:group>
            <v:group style="position:absolute;left:6966;top:2646;width:10;height:20" coordorigin="6966,2646" coordsize="10,20">
              <v:shape style="position:absolute;left:6966;top:2646;width:10;height:20" coordorigin="6966,2646" coordsize="10,20" path="m6966,2665l6976,2665,6976,2646,6966,2646,6966,2665xe" filled="true" fillcolor="#000000" stroked="false">
                <v:path arrowok="t"/>
                <v:fill type="solid"/>
              </v:shape>
            </v:group>
            <v:group style="position:absolute;left:6966;top:2665;width:10;height:20" coordorigin="6966,2665" coordsize="10,20">
              <v:shape style="position:absolute;left:6966;top:2665;width:10;height:20" coordorigin="6966,2665" coordsize="10,20" path="m6966,2685l6976,2685,6976,2665,6966,2665,6966,2685xe" filled="true" fillcolor="#000000" stroked="false">
                <v:path arrowok="t"/>
                <v:fill type="solid"/>
              </v:shape>
            </v:group>
            <v:group style="position:absolute;left:6966;top:2685;width:10;height:20" coordorigin="6966,2685" coordsize="10,20">
              <v:shape style="position:absolute;left:6966;top:2685;width:10;height:20" coordorigin="6966,2685" coordsize="10,20" path="m6966,2704l6976,2704,6976,2685,6966,2685,6966,2704xe" filled="true" fillcolor="#000000" stroked="false">
                <v:path arrowok="t"/>
                <v:fill type="solid"/>
              </v:shape>
            </v:group>
            <v:group style="position:absolute;left:6966;top:2704;width:10;height:20" coordorigin="6966,2704" coordsize="10,20">
              <v:shape style="position:absolute;left:6966;top:2704;width:10;height:20" coordorigin="6966,2704" coordsize="10,20" path="m6966,2723l6976,2723,6976,2704,6966,2704,6966,2723xe" filled="true" fillcolor="#000000" stroked="false">
                <v:path arrowok="t"/>
                <v:fill type="solid"/>
              </v:shape>
            </v:group>
            <v:group style="position:absolute;left:6966;top:2723;width:10;height:20" coordorigin="6966,2723" coordsize="10,20">
              <v:shape style="position:absolute;left:6966;top:2723;width:10;height:20" coordorigin="6966,2723" coordsize="10,20" path="m6966,2743l6976,2743,6976,2723,6966,2723,6966,2743xe" filled="true" fillcolor="#000000" stroked="false">
                <v:path arrowok="t"/>
                <v:fill type="solid"/>
              </v:shape>
            </v:group>
            <v:group style="position:absolute;left:6966;top:2743;width:10;height:20" coordorigin="6966,2743" coordsize="10,20">
              <v:shape style="position:absolute;left:6966;top:2743;width:10;height:20" coordorigin="6966,2743" coordsize="10,20" path="m6966,2762l6976,2762,6976,2743,6966,2743,6966,2762xe" filled="true" fillcolor="#000000" stroked="false">
                <v:path arrowok="t"/>
                <v:fill type="solid"/>
              </v:shape>
            </v:group>
            <v:group style="position:absolute;left:6966;top:2762;width:10;height:20" coordorigin="6966,2762" coordsize="10,20">
              <v:shape style="position:absolute;left:6966;top:2762;width:10;height:20" coordorigin="6966,2762" coordsize="10,20" path="m6966,2781l6976,2781,6976,2762,6966,2762,6966,2781xe" filled="true" fillcolor="#000000" stroked="false">
                <v:path arrowok="t"/>
                <v:fill type="solid"/>
              </v:shape>
            </v:group>
            <v:group style="position:absolute;left:6966;top:2781;width:10;height:20" coordorigin="6966,2781" coordsize="10,20">
              <v:shape style="position:absolute;left:6966;top:2781;width:10;height:20" coordorigin="6966,2781" coordsize="10,20" path="m6966,2800l6976,2800,6976,2781,6966,2781,6966,2800xe" filled="true" fillcolor="#000000" stroked="false">
                <v:path arrowok="t"/>
                <v:fill type="solid"/>
              </v:shape>
            </v:group>
            <v:group style="position:absolute;left:6966;top:2800;width:10;height:20" coordorigin="6966,2800" coordsize="10,20">
              <v:shape style="position:absolute;left:6966;top:2800;width:10;height:20" coordorigin="6966,2800" coordsize="10,20" path="m6966,2819l6976,2819,6976,2800,6966,2800,6966,2819xe" filled="true" fillcolor="#000000" stroked="false">
                <v:path arrowok="t"/>
                <v:fill type="solid"/>
              </v:shape>
            </v:group>
            <v:group style="position:absolute;left:6966;top:2819;width:10;height:20" coordorigin="6966,2819" coordsize="10,20">
              <v:shape style="position:absolute;left:6966;top:2819;width:10;height:20" coordorigin="6966,2819" coordsize="10,20" path="m6966,2839l6976,2839,6976,2819,6966,2819,6966,2839xe" filled="true" fillcolor="#000000" stroked="false">
                <v:path arrowok="t"/>
                <v:fill type="solid"/>
              </v:shape>
            </v:group>
            <v:group style="position:absolute;left:6966;top:2839;width:10;height:20" coordorigin="6966,2839" coordsize="10,20">
              <v:shape style="position:absolute;left:6966;top:2839;width:10;height:20" coordorigin="6966,2839" coordsize="10,20" path="m6966,2858l6976,2858,6976,2839,6966,2839,6966,2858xe" filled="true" fillcolor="#000000" stroked="false">
                <v:path arrowok="t"/>
                <v:fill type="solid"/>
              </v:shape>
            </v:group>
            <v:group style="position:absolute;left:6966;top:2858;width:10;height:20" coordorigin="6966,2858" coordsize="10,20">
              <v:shape style="position:absolute;left:6966;top:2858;width:10;height:20" coordorigin="6966,2858" coordsize="10,20" path="m6966,2877l6976,2877,6976,2858,6966,2858,6966,2877xe" filled="true" fillcolor="#000000" stroked="false">
                <v:path arrowok="t"/>
                <v:fill type="solid"/>
              </v:shape>
            </v:group>
            <v:group style="position:absolute;left:6966;top:2877;width:10;height:20" coordorigin="6966,2877" coordsize="10,20">
              <v:shape style="position:absolute;left:6966;top:2877;width:10;height:20" coordorigin="6966,2877" coordsize="10,20" path="m6966,2896l6976,2896,6976,2877,6966,2877,6966,2896xe" filled="true" fillcolor="#000000" stroked="false">
                <v:path arrowok="t"/>
                <v:fill type="solid"/>
              </v:shape>
            </v:group>
            <v:group style="position:absolute;left:6966;top:2896;width:10;height:20" coordorigin="6966,2896" coordsize="10,20">
              <v:shape style="position:absolute;left:6966;top:2896;width:10;height:20" coordorigin="6966,2896" coordsize="10,20" path="m6966,2915l6976,2915,6976,2896,6966,2896,6966,2915xe" filled="true" fillcolor="#000000" stroked="false">
                <v:path arrowok="t"/>
                <v:fill type="solid"/>
              </v:shape>
            </v:group>
            <v:group style="position:absolute;left:6966;top:2915;width:10;height:20" coordorigin="6966,2915" coordsize="10,20">
              <v:shape style="position:absolute;left:6966;top:2915;width:10;height:20" coordorigin="6966,2915" coordsize="10,20" path="m6966,2935l6976,2935,6976,2915,6966,2915,6966,2935xe" filled="true" fillcolor="#000000" stroked="false">
                <v:path arrowok="t"/>
                <v:fill type="solid"/>
              </v:shape>
            </v:group>
            <v:group style="position:absolute;left:6966;top:2935;width:10;height:20" coordorigin="6966,2935" coordsize="10,20">
              <v:shape style="position:absolute;left:6966;top:2935;width:10;height:20" coordorigin="6966,2935" coordsize="10,20" path="m6966,2954l6976,2954,6976,2935,6966,2935,6966,2954xe" filled="true" fillcolor="#000000" stroked="false">
                <v:path arrowok="t"/>
                <v:fill type="solid"/>
              </v:shape>
            </v:group>
            <v:group style="position:absolute;left:6966;top:2954;width:10;height:20" coordorigin="6966,2954" coordsize="10,20">
              <v:shape style="position:absolute;left:6966;top:2954;width:10;height:20" coordorigin="6966,2954" coordsize="10,20" path="m6966,2973l6976,2973,6976,2954,6966,2954,6966,2973xe" filled="true" fillcolor="#000000" stroked="false">
                <v:path arrowok="t"/>
                <v:fill type="solid"/>
              </v:shape>
            </v:group>
            <v:group style="position:absolute;left:6966;top:2973;width:10;height:20" coordorigin="6966,2973" coordsize="10,20">
              <v:shape style="position:absolute;left:6966;top:2973;width:10;height:20" coordorigin="6966,2973" coordsize="10,20" path="m6966,2992l6976,2992,6976,2973,6966,2973,6966,2992xe" filled="true" fillcolor="#000000" stroked="false">
                <v:path arrowok="t"/>
                <v:fill type="solid"/>
              </v:shape>
            </v:group>
            <v:group style="position:absolute;left:6966;top:2992;width:10;height:20" coordorigin="6966,2992" coordsize="10,20">
              <v:shape style="position:absolute;left:6966;top:2992;width:10;height:20" coordorigin="6966,2992" coordsize="10,20" path="m6966,3011l6976,3011,6976,2992,6966,2992,6966,3011xe" filled="true" fillcolor="#000000" stroked="false">
                <v:path arrowok="t"/>
                <v:fill type="solid"/>
              </v:shape>
            </v:group>
            <v:group style="position:absolute;left:6966;top:3011;width:10;height:20" coordorigin="6966,3011" coordsize="10,20">
              <v:shape style="position:absolute;left:6966;top:3011;width:10;height:20" coordorigin="6966,3011" coordsize="10,20" path="m6966,3031l6976,3031,6976,3011,6966,3011,6966,3031xe" filled="true" fillcolor="#000000" stroked="false">
                <v:path arrowok="t"/>
                <v:fill type="solid"/>
              </v:shape>
            </v:group>
            <v:group style="position:absolute;left:6966;top:3031;width:10;height:20" coordorigin="6966,3031" coordsize="10,20">
              <v:shape style="position:absolute;left:6966;top:3031;width:10;height:20" coordorigin="6966,3031" coordsize="10,20" path="m6966,3050l6976,3050,6976,3031,6966,3031,6966,3050xe" filled="true" fillcolor="#000000" stroked="false">
                <v:path arrowok="t"/>
                <v:fill type="solid"/>
              </v:shape>
            </v:group>
            <v:group style="position:absolute;left:6966;top:3050;width:10;height:20" coordorigin="6966,3050" coordsize="10,20">
              <v:shape style="position:absolute;left:6966;top:3050;width:10;height:20" coordorigin="6966,3050" coordsize="10,20" path="m6966,3069l6976,3069,6976,3050,6966,3050,6966,3069xe" filled="true" fillcolor="#000000" stroked="false">
                <v:path arrowok="t"/>
                <v:fill type="solid"/>
              </v:shape>
            </v:group>
            <v:group style="position:absolute;left:6966;top:3069;width:10;height:20" coordorigin="6966,3069" coordsize="10,20">
              <v:shape style="position:absolute;left:6966;top:3069;width:10;height:20" coordorigin="6966,3069" coordsize="10,20" path="m6966,3088l6976,3088,6976,3069,6966,3069,6966,3088xe" filled="true" fillcolor="#000000" stroked="false">
                <v:path arrowok="t"/>
                <v:fill type="solid"/>
              </v:shape>
            </v:group>
            <v:group style="position:absolute;left:6966;top:3088;width:10;height:20" coordorigin="6966,3088" coordsize="10,20">
              <v:shape style="position:absolute;left:6966;top:3088;width:10;height:20" coordorigin="6966,3088" coordsize="10,20" path="m6966,3107l6976,3107,6976,3088,6966,3088,6966,3107xe" filled="true" fillcolor="#000000" stroked="false">
                <v:path arrowok="t"/>
                <v:fill type="solid"/>
              </v:shape>
            </v:group>
            <v:group style="position:absolute;left:6966;top:3107;width:10;height:20" coordorigin="6966,3107" coordsize="10,20">
              <v:shape style="position:absolute;left:6966;top:3107;width:10;height:20" coordorigin="6966,3107" coordsize="10,20" path="m6966,3127l6976,3127,6976,3107,6966,3107,6966,3127xe" filled="true" fillcolor="#000000" stroked="false">
                <v:path arrowok="t"/>
                <v:fill type="solid"/>
              </v:shape>
            </v:group>
            <v:group style="position:absolute;left:6966;top:3127;width:10;height:20" coordorigin="6966,3127" coordsize="10,20">
              <v:shape style="position:absolute;left:6966;top:3127;width:10;height:20" coordorigin="6966,3127" coordsize="10,20" path="m6966,3146l6976,3146,6976,3127,6966,3127,6966,3146xe" filled="true" fillcolor="#000000" stroked="false">
                <v:path arrowok="t"/>
                <v:fill type="solid"/>
              </v:shape>
            </v:group>
            <v:group style="position:absolute;left:6966;top:3146;width:10;height:20" coordorigin="6966,3146" coordsize="10,20">
              <v:shape style="position:absolute;left:6966;top:3146;width:10;height:20" coordorigin="6966,3146" coordsize="10,20" path="m6966,3165l6976,3165,6976,3146,6966,3146,6966,3165xe" filled="true" fillcolor="#000000" stroked="false">
                <v:path arrowok="t"/>
                <v:fill type="solid"/>
              </v:shape>
            </v:group>
            <v:group style="position:absolute;left:6966;top:3165;width:10;height:20" coordorigin="6966,3165" coordsize="10,20">
              <v:shape style="position:absolute;left:6966;top:3165;width:10;height:20" coordorigin="6966,3165" coordsize="10,20" path="m6966,3184l6976,3184,6976,3165,6966,3165,6966,3184xe" filled="true" fillcolor="#000000" stroked="false">
                <v:path arrowok="t"/>
                <v:fill type="solid"/>
              </v:shape>
            </v:group>
            <v:group style="position:absolute;left:6966;top:3184;width:10;height:20" coordorigin="6966,3184" coordsize="10,20">
              <v:shape style="position:absolute;left:6966;top:3184;width:10;height:20" coordorigin="6966,3184" coordsize="10,20" path="m6966,3203l6976,3203,6976,3184,6966,3184,6966,3203xe" filled="true" fillcolor="#000000" stroked="false">
                <v:path arrowok="t"/>
                <v:fill type="solid"/>
              </v:shape>
            </v:group>
            <v:group style="position:absolute;left:6966;top:3203;width:10;height:20" coordorigin="6966,3203" coordsize="10,20">
              <v:shape style="position:absolute;left:6966;top:3203;width:10;height:20" coordorigin="6966,3203" coordsize="10,20" path="m6966,3223l6976,3223,6976,3203,6966,3203,6966,3223xe" filled="true" fillcolor="#000000" stroked="false">
                <v:path arrowok="t"/>
                <v:fill type="solid"/>
              </v:shape>
            </v:group>
            <v:group style="position:absolute;left:6966;top:3223;width:10;height:20" coordorigin="6966,3223" coordsize="10,20">
              <v:shape style="position:absolute;left:6966;top:3223;width:10;height:20" coordorigin="6966,3223" coordsize="10,20" path="m6966,3242l6976,3242,6976,3223,6966,3223,6966,3242xe" filled="true" fillcolor="#000000" stroked="false">
                <v:path arrowok="t"/>
                <v:fill type="solid"/>
              </v:shape>
            </v:group>
            <v:group style="position:absolute;left:6966;top:3242;width:10;height:20" coordorigin="6966,3242" coordsize="10,20">
              <v:shape style="position:absolute;left:6966;top:3242;width:10;height:20" coordorigin="6966,3242" coordsize="10,20" path="m6966,3261l6976,3261,6976,3242,6966,3242,6966,3261xe" filled="true" fillcolor="#000000" stroked="false">
                <v:path arrowok="t"/>
                <v:fill type="solid"/>
              </v:shape>
            </v:group>
            <v:group style="position:absolute;left:6966;top:3261;width:10;height:20" coordorigin="6966,3261" coordsize="10,20">
              <v:shape style="position:absolute;left:6966;top:3261;width:10;height:20" coordorigin="6966,3261" coordsize="10,20" path="m6966,3280l6976,3280,6976,3261,6966,3261,6966,3280xe" filled="true" fillcolor="#000000" stroked="false">
                <v:path arrowok="t"/>
                <v:fill type="solid"/>
              </v:shape>
            </v:group>
            <v:group style="position:absolute;left:6966;top:3280;width:10;height:20" coordorigin="6966,3280" coordsize="10,20">
              <v:shape style="position:absolute;left:6966;top:3280;width:10;height:20" coordorigin="6966,3280" coordsize="10,20" path="m6966,3299l6976,3299,6976,3280,6966,3280,6966,3299xe" filled="true" fillcolor="#000000" stroked="false">
                <v:path arrowok="t"/>
                <v:fill type="solid"/>
              </v:shape>
            </v:group>
            <v:group style="position:absolute;left:6966;top:3299;width:10;height:20" coordorigin="6966,3299" coordsize="10,20">
              <v:shape style="position:absolute;left:6966;top:3299;width:10;height:20" coordorigin="6966,3299" coordsize="10,20" path="m6966,3319l6976,3319,6976,3299,6966,3299,6966,3319xe" filled="true" fillcolor="#000000" stroked="false">
                <v:path arrowok="t"/>
                <v:fill type="solid"/>
              </v:shape>
            </v:group>
            <v:group style="position:absolute;left:6966;top:3319;width:10;height:20" coordorigin="6966,3319" coordsize="10,20">
              <v:shape style="position:absolute;left:6966;top:3319;width:10;height:20" coordorigin="6966,3319" coordsize="10,20" path="m6966,3338l6976,3338,6976,3319,6966,3319,6966,3338xe" filled="true" fillcolor="#000000" stroked="false">
                <v:path arrowok="t"/>
                <v:fill type="solid"/>
              </v:shape>
            </v:group>
            <v:group style="position:absolute;left:6966;top:3338;width:10;height:20" coordorigin="6966,3338" coordsize="10,20">
              <v:shape style="position:absolute;left:6966;top:3338;width:10;height:20" coordorigin="6966,3338" coordsize="10,20" path="m6966,3357l6976,3357,6976,3338,6966,3338,6966,3357xe" filled="true" fillcolor="#000000" stroked="false">
                <v:path arrowok="t"/>
                <v:fill type="solid"/>
              </v:shape>
            </v:group>
            <v:group style="position:absolute;left:6966;top:3357;width:10;height:20" coordorigin="6966,3357" coordsize="10,20">
              <v:shape style="position:absolute;left:6966;top:3357;width:10;height:20" coordorigin="6966,3357" coordsize="10,20" path="m6966,3376l6976,3376,6976,3357,6966,3357,6966,3376xe" filled="true" fillcolor="#000000" stroked="false">
                <v:path arrowok="t"/>
                <v:fill type="solid"/>
              </v:shape>
            </v:group>
            <v:group style="position:absolute;left:6966;top:3376;width:10;height:20" coordorigin="6966,3376" coordsize="10,20">
              <v:shape style="position:absolute;left:6966;top:3376;width:10;height:20" coordorigin="6966,3376" coordsize="10,20" path="m6966,3395l6976,3395,6976,3376,6966,3376,6966,3395xe" filled="true" fillcolor="#000000" stroked="false">
                <v:path arrowok="t"/>
                <v:fill type="solid"/>
              </v:shape>
            </v:group>
            <v:group style="position:absolute;left:6966;top:3395;width:10;height:20" coordorigin="6966,3395" coordsize="10,20">
              <v:shape style="position:absolute;left:6966;top:3395;width:10;height:20" coordorigin="6966,3395" coordsize="10,20" path="m6966,3415l6976,3415,6976,3395,6966,3395,6966,3415xe" filled="true" fillcolor="#000000" stroked="false">
                <v:path arrowok="t"/>
                <v:fill type="solid"/>
              </v:shape>
            </v:group>
            <v:group style="position:absolute;left:6966;top:3415;width:10;height:20" coordorigin="6966,3415" coordsize="10,20">
              <v:shape style="position:absolute;left:6966;top:3415;width:10;height:20" coordorigin="6966,3415" coordsize="10,20" path="m6966,3434l6976,3434,6976,3415,6966,3415,6966,3434xe" filled="true" fillcolor="#000000" stroked="false">
                <v:path arrowok="t"/>
                <v:fill type="solid"/>
              </v:shape>
            </v:group>
            <v:group style="position:absolute;left:6966;top:3434;width:10;height:20" coordorigin="6966,3434" coordsize="10,20">
              <v:shape style="position:absolute;left:6966;top:3434;width:10;height:20" coordorigin="6966,3434" coordsize="10,20" path="m6966,3453l6976,3453,6976,3434,6966,3434,6966,3453xe" filled="true" fillcolor="#000000" stroked="false">
                <v:path arrowok="t"/>
                <v:fill type="solid"/>
              </v:shape>
            </v:group>
            <v:group style="position:absolute;left:6966;top:3453;width:10;height:20" coordorigin="6966,3453" coordsize="10,20">
              <v:shape style="position:absolute;left:6966;top:3453;width:10;height:20" coordorigin="6966,3453" coordsize="10,20" path="m6966,3472l6976,3472,6976,3453,6966,3453,6966,3472xe" filled="true" fillcolor="#000000" stroked="false">
                <v:path arrowok="t"/>
                <v:fill type="solid"/>
              </v:shape>
            </v:group>
            <v:group style="position:absolute;left:6966;top:3472;width:10;height:20" coordorigin="6966,3472" coordsize="10,20">
              <v:shape style="position:absolute;left:6966;top:3472;width:10;height:20" coordorigin="6966,3472" coordsize="10,20" path="m6966,3491l6976,3491,6976,3472,6966,3472,6966,3491xe" filled="true" fillcolor="#000000" stroked="false">
                <v:path arrowok="t"/>
                <v:fill type="solid"/>
              </v:shape>
            </v:group>
            <v:group style="position:absolute;left:6966;top:3491;width:10;height:20" coordorigin="6966,3491" coordsize="10,20">
              <v:shape style="position:absolute;left:6966;top:3491;width:10;height:20" coordorigin="6966,3491" coordsize="10,20" path="m6966,3511l6976,3511,6976,3491,6966,3491,6966,3511xe" filled="true" fillcolor="#000000" stroked="false">
                <v:path arrowok="t"/>
                <v:fill type="solid"/>
              </v:shape>
            </v:group>
            <v:group style="position:absolute;left:6966;top:3511;width:10;height:20" coordorigin="6966,3511" coordsize="10,20">
              <v:shape style="position:absolute;left:6966;top:3511;width:10;height:20" coordorigin="6966,3511" coordsize="10,20" path="m6966,3530l6976,3530,6976,3511,6966,3511,6966,3530xe" filled="true" fillcolor="#000000" stroked="false">
                <v:path arrowok="t"/>
                <v:fill type="solid"/>
              </v:shape>
            </v:group>
            <v:group style="position:absolute;left:6966;top:3530;width:10;height:20" coordorigin="6966,3530" coordsize="10,20">
              <v:shape style="position:absolute;left:6966;top:3530;width:10;height:20" coordorigin="6966,3530" coordsize="10,20" path="m6966,3549l6976,3549,6976,3530,6966,3530,6966,3549xe" filled="true" fillcolor="#000000" stroked="false">
                <v:path arrowok="t"/>
                <v:fill type="solid"/>
              </v:shape>
            </v:group>
            <v:group style="position:absolute;left:6966;top:3549;width:10;height:20" coordorigin="6966,3549" coordsize="10,20">
              <v:shape style="position:absolute;left:6966;top:3549;width:10;height:20" coordorigin="6966,3549" coordsize="10,20" path="m6966,3568l6976,3568,6976,3549,6966,3549,6966,3568xe" filled="true" fillcolor="#000000" stroked="false">
                <v:path arrowok="t"/>
                <v:fill type="solid"/>
              </v:shape>
            </v:group>
            <v:group style="position:absolute;left:6966;top:3568;width:10;height:20" coordorigin="6966,3568" coordsize="10,20">
              <v:shape style="position:absolute;left:6966;top:3568;width:10;height:20" coordorigin="6966,3568" coordsize="10,20" path="m6966,3587l6976,3587,6976,3568,6966,3568,6966,3587xe" filled="true" fillcolor="#000000" stroked="false">
                <v:path arrowok="t"/>
                <v:fill type="solid"/>
              </v:shape>
            </v:group>
            <v:group style="position:absolute;left:6966;top:3587;width:10;height:20" coordorigin="6966,3587" coordsize="10,20">
              <v:shape style="position:absolute;left:6966;top:3587;width:10;height:20" coordorigin="6966,3587" coordsize="10,20" path="m6966,3607l6976,3607,6976,3587,6966,3587,6966,3607xe" filled="true" fillcolor="#000000" stroked="false">
                <v:path arrowok="t"/>
                <v:fill type="solid"/>
              </v:shape>
            </v:group>
            <v:group style="position:absolute;left:6966;top:3607;width:10;height:20" coordorigin="6966,3607" coordsize="10,20">
              <v:shape style="position:absolute;left:6966;top:3607;width:10;height:20" coordorigin="6966,3607" coordsize="10,20" path="m6966,3626l6976,3626,6976,3607,6966,3607,6966,3626xe" filled="true" fillcolor="#000000" stroked="false">
                <v:path arrowok="t"/>
                <v:fill type="solid"/>
              </v:shape>
            </v:group>
            <v:group style="position:absolute;left:6966;top:3626;width:10;height:20" coordorigin="6966,3626" coordsize="10,20">
              <v:shape style="position:absolute;left:6966;top:3626;width:10;height:20" coordorigin="6966,3626" coordsize="10,20" path="m6966,3645l6976,3645,6976,3626,6966,3626,6966,3645xe" filled="true" fillcolor="#000000" stroked="false">
                <v:path arrowok="t"/>
                <v:fill type="solid"/>
              </v:shape>
            </v:group>
            <v:group style="position:absolute;left:6966;top:3645;width:10;height:20" coordorigin="6966,3645" coordsize="10,20">
              <v:shape style="position:absolute;left:6966;top:3645;width:10;height:20" coordorigin="6966,3645" coordsize="10,20" path="m6966,3664l6976,3664,6976,3645,6966,3645,6966,3664xe" filled="true" fillcolor="#000000" stroked="false">
                <v:path arrowok="t"/>
                <v:fill type="solid"/>
              </v:shape>
            </v:group>
            <v:group style="position:absolute;left:6966;top:3664;width:10;height:20" coordorigin="6966,3664" coordsize="10,20">
              <v:shape style="position:absolute;left:6966;top:3664;width:10;height:20" coordorigin="6966,3664" coordsize="10,20" path="m6966,3683l6976,3683,6976,3664,6966,3664,6966,3683xe" filled="true" fillcolor="#000000" stroked="false">
                <v:path arrowok="t"/>
                <v:fill type="solid"/>
              </v:shape>
            </v:group>
            <v:group style="position:absolute;left:6966;top:3683;width:10;height:20" coordorigin="6966,3683" coordsize="10,20">
              <v:shape style="position:absolute;left:6966;top:3683;width:10;height:20" coordorigin="6966,3683" coordsize="10,20" path="m6966,3703l6976,3703,6976,3683,6966,3683,6966,3703xe" filled="true" fillcolor="#000000" stroked="false">
                <v:path arrowok="t"/>
                <v:fill type="solid"/>
              </v:shape>
            </v:group>
            <v:group style="position:absolute;left:6966;top:3703;width:10;height:20" coordorigin="6966,3703" coordsize="10,20">
              <v:shape style="position:absolute;left:6966;top:3703;width:10;height:20" coordorigin="6966,3703" coordsize="10,20" path="m6966,3722l6976,3722,6976,3703,6966,3703,6966,3722xe" filled="true" fillcolor="#000000" stroked="false">
                <v:path arrowok="t"/>
                <v:fill type="solid"/>
              </v:shape>
            </v:group>
            <v:group style="position:absolute;left:6966;top:3722;width:10;height:20" coordorigin="6966,3722" coordsize="10,20">
              <v:shape style="position:absolute;left:6966;top:3722;width:10;height:20" coordorigin="6966,3722" coordsize="10,20" path="m6966,3741l6976,3741,6976,3722,6966,3722,6966,3741xe" filled="true" fillcolor="#000000" stroked="false">
                <v:path arrowok="t"/>
                <v:fill type="solid"/>
              </v:shape>
            </v:group>
            <v:group style="position:absolute;left:6966;top:3741;width:10;height:20" coordorigin="6966,3741" coordsize="10,20">
              <v:shape style="position:absolute;left:6966;top:3741;width:10;height:20" coordorigin="6966,3741" coordsize="10,20" path="m6966,3760l6976,3760,6976,3741,6966,3741,6966,3760xe" filled="true" fillcolor="#000000" stroked="false">
                <v:path arrowok="t"/>
                <v:fill type="solid"/>
              </v:shape>
            </v:group>
            <v:group style="position:absolute;left:6966;top:3760;width:10;height:20" coordorigin="6966,3760" coordsize="10,20">
              <v:shape style="position:absolute;left:6966;top:3760;width:10;height:20" coordorigin="6966,3760" coordsize="10,20" path="m6966,3779l6976,3779,6976,3760,6966,3760,6966,3779xe" filled="true" fillcolor="#000000" stroked="false">
                <v:path arrowok="t"/>
                <v:fill type="solid"/>
              </v:shape>
            </v:group>
            <v:group style="position:absolute;left:6966;top:3779;width:10;height:20" coordorigin="6966,3779" coordsize="10,20">
              <v:shape style="position:absolute;left:6966;top:3779;width:10;height:20" coordorigin="6966,3779" coordsize="10,20" path="m6966,3799l6976,3799,6976,3779,6966,3779,6966,3799xe" filled="true" fillcolor="#000000" stroked="false">
                <v:path arrowok="t"/>
                <v:fill type="solid"/>
              </v:shape>
            </v:group>
            <v:group style="position:absolute;left:6966;top:3799;width:10;height:20" coordorigin="6966,3799" coordsize="10,20">
              <v:shape style="position:absolute;left:6966;top:3799;width:10;height:20" coordorigin="6966,3799" coordsize="10,20" path="m6966,3818l6976,3818,6976,3799,6966,3799,6966,3818xe" filled="true" fillcolor="#000000" stroked="false">
                <v:path arrowok="t"/>
                <v:fill type="solid"/>
              </v:shape>
            </v:group>
            <v:group style="position:absolute;left:6966;top:3818;width:10;height:20" coordorigin="6966,3818" coordsize="10,20">
              <v:shape style="position:absolute;left:6966;top:3818;width:10;height:20" coordorigin="6966,3818" coordsize="10,20" path="m6966,3837l6976,3837,6976,3818,6966,3818,6966,3837xe" filled="true" fillcolor="#000000" stroked="false">
                <v:path arrowok="t"/>
                <v:fill type="solid"/>
              </v:shape>
            </v:group>
            <v:group style="position:absolute;left:6966;top:3837;width:10;height:20" coordorigin="6966,3837" coordsize="10,20">
              <v:shape style="position:absolute;left:6966;top:3837;width:10;height:20" coordorigin="6966,3837" coordsize="10,20" path="m6966,3856l6976,3856,6976,3837,6966,3837,6966,3856xe" filled="true" fillcolor="#000000" stroked="false">
                <v:path arrowok="t"/>
                <v:fill type="solid"/>
              </v:shape>
            </v:group>
            <v:group style="position:absolute;left:6966;top:3856;width:10;height:20" coordorigin="6966,3856" coordsize="10,20">
              <v:shape style="position:absolute;left:6966;top:3856;width:10;height:20" coordorigin="6966,3856" coordsize="10,20" path="m6966,3875l6976,3875,6976,3856,6966,3856,6966,3875xe" filled="true" fillcolor="#000000" stroked="false">
                <v:path arrowok="t"/>
                <v:fill type="solid"/>
              </v:shape>
            </v:group>
            <v:group style="position:absolute;left:6966;top:3875;width:10;height:20" coordorigin="6966,3875" coordsize="10,20">
              <v:shape style="position:absolute;left:6966;top:3875;width:10;height:20" coordorigin="6966,3875" coordsize="10,20" path="m6966,3895l6976,3895,6976,3875,6966,3875,6966,3895xe" filled="true" fillcolor="#000000" stroked="false">
                <v:path arrowok="t"/>
                <v:fill type="solid"/>
              </v:shape>
            </v:group>
            <v:group style="position:absolute;left:6966;top:3895;width:10;height:20" coordorigin="6966,3895" coordsize="10,20">
              <v:shape style="position:absolute;left:6966;top:3895;width:10;height:20" coordorigin="6966,3895" coordsize="10,20" path="m6966,3914l6976,3914,6976,3895,6966,3895,6966,3914xe" filled="true" fillcolor="#000000" stroked="false">
                <v:path arrowok="t"/>
                <v:fill type="solid"/>
              </v:shape>
            </v:group>
            <v:group style="position:absolute;left:6966;top:3914;width:10;height:20" coordorigin="6966,3914" coordsize="10,20">
              <v:shape style="position:absolute;left:6966;top:3914;width:10;height:20" coordorigin="6966,3914" coordsize="10,20" path="m6966,3933l6976,3933,6976,3914,6966,3914,6966,3933xe" filled="true" fillcolor="#000000" stroked="false">
                <v:path arrowok="t"/>
                <v:fill type="solid"/>
              </v:shape>
            </v:group>
            <v:group style="position:absolute;left:6966;top:3933;width:10;height:20" coordorigin="6966,3933" coordsize="10,20">
              <v:shape style="position:absolute;left:6966;top:3933;width:10;height:20" coordorigin="6966,3933" coordsize="10,20" path="m6966,3952l6976,3952,6976,3933,6966,3933,6966,3952xe" filled="true" fillcolor="#000000" stroked="false">
                <v:path arrowok="t"/>
                <v:fill type="solid"/>
              </v:shape>
            </v:group>
            <v:group style="position:absolute;left:6966;top:3952;width:10;height:20" coordorigin="6966,3952" coordsize="10,20">
              <v:shape style="position:absolute;left:6966;top:3952;width:10;height:20" coordorigin="6966,3952" coordsize="10,20" path="m6966,3971l6976,3971,6976,3952,6966,3952,6966,3971xe" filled="true" fillcolor="#000000" stroked="false">
                <v:path arrowok="t"/>
                <v:fill type="solid"/>
              </v:shape>
            </v:group>
            <v:group style="position:absolute;left:6966;top:3971;width:10;height:20" coordorigin="6966,3971" coordsize="10,20">
              <v:shape style="position:absolute;left:6966;top:3971;width:10;height:20" coordorigin="6966,3971" coordsize="10,20" path="m6966,3991l6976,3991,6976,3971,6966,3971,6966,3991xe" filled="true" fillcolor="#000000" stroked="false">
                <v:path arrowok="t"/>
                <v:fill type="solid"/>
              </v:shape>
            </v:group>
            <v:group style="position:absolute;left:6966;top:3991;width:10;height:20" coordorigin="6966,3991" coordsize="10,20">
              <v:shape style="position:absolute;left:6966;top:3991;width:10;height:20" coordorigin="6966,3991" coordsize="10,20" path="m6966,4010l6976,4010,6976,3991,6966,3991,6966,4010xe" filled="true" fillcolor="#000000" stroked="false">
                <v:path arrowok="t"/>
                <v:fill type="solid"/>
              </v:shape>
            </v:group>
            <v:group style="position:absolute;left:6966;top:4010;width:10;height:20" coordorigin="6966,4010" coordsize="10,20">
              <v:shape style="position:absolute;left:6966;top:4010;width:10;height:20" coordorigin="6966,4010" coordsize="10,20" path="m6966,4029l6976,4029,6976,4010,6966,4010,6966,4029xe" filled="true" fillcolor="#000000" stroked="false">
                <v:path arrowok="t"/>
                <v:fill type="solid"/>
              </v:shape>
            </v:group>
            <v:group style="position:absolute;left:6966;top:4029;width:10;height:20" coordorigin="6966,4029" coordsize="10,20">
              <v:shape style="position:absolute;left:6966;top:4029;width:10;height:20" coordorigin="6966,4029" coordsize="10,20" path="m6966,4048l6976,4048,6976,4029,6966,4029,6966,4048xe" filled="true" fillcolor="#000000" stroked="false">
                <v:path arrowok="t"/>
                <v:fill type="solid"/>
              </v:shape>
            </v:group>
            <v:group style="position:absolute;left:6966;top:4048;width:10;height:20" coordorigin="6966,4048" coordsize="10,20">
              <v:shape style="position:absolute;left:6966;top:4048;width:10;height:20" coordorigin="6966,4048" coordsize="10,20" path="m6966,4067l6976,4067,6976,4048,6966,4048,6966,4067xe" filled="true" fillcolor="#000000" stroked="false">
                <v:path arrowok="t"/>
                <v:fill type="solid"/>
              </v:shape>
            </v:group>
            <v:group style="position:absolute;left:6966;top:4067;width:10;height:20" coordorigin="6966,4067" coordsize="10,20">
              <v:shape style="position:absolute;left:6966;top:4067;width:10;height:20" coordorigin="6966,4067" coordsize="10,20" path="m6966,4087l6976,4087,6976,4067,6966,4067,6966,4087xe" filled="true" fillcolor="#000000" stroked="false">
                <v:path arrowok="t"/>
                <v:fill type="solid"/>
              </v:shape>
            </v:group>
            <v:group style="position:absolute;left:6966;top:4087;width:10;height:20" coordorigin="6966,4087" coordsize="10,20">
              <v:shape style="position:absolute;left:6966;top:4087;width:10;height:20" coordorigin="6966,4087" coordsize="10,20" path="m6966,4106l6976,4106,6976,4087,6966,4087,6966,4106xe" filled="true" fillcolor="#000000" stroked="false">
                <v:path arrowok="t"/>
                <v:fill type="solid"/>
              </v:shape>
            </v:group>
            <v:group style="position:absolute;left:6966;top:4106;width:10;height:20" coordorigin="6966,4106" coordsize="10,20">
              <v:shape style="position:absolute;left:6966;top:4106;width:10;height:20" coordorigin="6966,4106" coordsize="10,20" path="m6966,4125l6976,4125,6976,4106,6966,4106,6966,4125xe" filled="true" fillcolor="#000000" stroked="false">
                <v:path arrowok="t"/>
                <v:fill type="solid"/>
              </v:shape>
            </v:group>
            <v:group style="position:absolute;left:6966;top:4125;width:10;height:20" coordorigin="6966,4125" coordsize="10,20">
              <v:shape style="position:absolute;left:6966;top:4125;width:10;height:20" coordorigin="6966,4125" coordsize="10,20" path="m6966,4144l6976,4144,6976,4125,6966,4125,6966,4144xe" filled="true" fillcolor="#000000" stroked="false">
                <v:path arrowok="t"/>
                <v:fill type="solid"/>
              </v:shape>
            </v:group>
            <v:group style="position:absolute;left:6966;top:4144;width:10;height:20" coordorigin="6966,4144" coordsize="10,20">
              <v:shape style="position:absolute;left:6966;top:4144;width:10;height:20" coordorigin="6966,4144" coordsize="10,20" path="m6966,4163l6976,4163,6976,4144,6966,4144,6966,4163xe" filled="true" fillcolor="#000000" stroked="false">
                <v:path arrowok="t"/>
                <v:fill type="solid"/>
              </v:shape>
            </v:group>
            <v:group style="position:absolute;left:6966;top:4163;width:10;height:20" coordorigin="6966,4163" coordsize="10,20">
              <v:shape style="position:absolute;left:6966;top:4163;width:10;height:20" coordorigin="6966,4163" coordsize="10,20" path="m6966,4183l6976,4183,6976,4163,6966,4163,6966,4183xe" filled="true" fillcolor="#000000" stroked="false">
                <v:path arrowok="t"/>
                <v:fill type="solid"/>
              </v:shape>
            </v:group>
            <v:group style="position:absolute;left:6966;top:4183;width:10;height:20" coordorigin="6966,4183" coordsize="10,20">
              <v:shape style="position:absolute;left:6966;top:4183;width:10;height:20" coordorigin="6966,4183" coordsize="10,20" path="m6966,4202l6976,4202,6976,4183,6966,4183,6966,4202xe" filled="true" fillcolor="#000000" stroked="false">
                <v:path arrowok="t"/>
                <v:fill type="solid"/>
              </v:shape>
            </v:group>
            <v:group style="position:absolute;left:6966;top:4202;width:10;height:20" coordorigin="6966,4202" coordsize="10,20">
              <v:shape style="position:absolute;left:6966;top:4202;width:10;height:20" coordorigin="6966,4202" coordsize="10,20" path="m6966,4221l6976,4221,6976,4202,6966,4202,6966,4221xe" filled="true" fillcolor="#000000" stroked="false">
                <v:path arrowok="t"/>
                <v:fill type="solid"/>
              </v:shape>
            </v:group>
            <v:group style="position:absolute;left:6966;top:4221;width:10;height:20" coordorigin="6966,4221" coordsize="10,20">
              <v:shape style="position:absolute;left:6966;top:4221;width:10;height:20" coordorigin="6966,4221" coordsize="10,20" path="m6966,4240l6976,4240,6976,4221,6966,4221,6966,4240xe" filled="true" fillcolor="#000000" stroked="false">
                <v:path arrowok="t"/>
                <v:fill type="solid"/>
              </v:shape>
            </v:group>
            <v:group style="position:absolute;left:6966;top:4240;width:10;height:20" coordorigin="6966,4240" coordsize="10,20">
              <v:shape style="position:absolute;left:6966;top:4240;width:10;height:20" coordorigin="6966,4240" coordsize="10,20" path="m6966,4259l6976,4259,6976,4240,6966,4240,6966,4259xe" filled="true" fillcolor="#000000" stroked="false">
                <v:path arrowok="t"/>
                <v:fill type="solid"/>
              </v:shape>
            </v:group>
            <v:group style="position:absolute;left:6966;top:4259;width:10;height:20" coordorigin="6966,4259" coordsize="10,20">
              <v:shape style="position:absolute;left:6966;top:4259;width:10;height:20" coordorigin="6966,4259" coordsize="10,20" path="m6966,4279l6976,4279,6976,4259,6966,4259,6966,4279xe" filled="true" fillcolor="#000000" stroked="false">
                <v:path arrowok="t"/>
                <v:fill type="solid"/>
              </v:shape>
            </v:group>
            <v:group style="position:absolute;left:6966;top:4279;width:10;height:20" coordorigin="6966,4279" coordsize="10,20">
              <v:shape style="position:absolute;left:6966;top:4279;width:10;height:20" coordorigin="6966,4279" coordsize="10,20" path="m6966,4298l6976,4298,6976,4279,6966,4279,6966,4298xe" filled="true" fillcolor="#000000" stroked="false">
                <v:path arrowok="t"/>
                <v:fill type="solid"/>
              </v:shape>
            </v:group>
            <v:group style="position:absolute;left:6966;top:4298;width:10;height:20" coordorigin="6966,4298" coordsize="10,20">
              <v:shape style="position:absolute;left:6966;top:4298;width:10;height:20" coordorigin="6966,4298" coordsize="10,20" path="m6966,4317l6976,4317,6976,4298,6966,4298,6966,4317xe" filled="true" fillcolor="#000000" stroked="false">
                <v:path arrowok="t"/>
                <v:fill type="solid"/>
              </v:shape>
            </v:group>
            <v:group style="position:absolute;left:6966;top:4322;width:10;height:2" coordorigin="6966,4322" coordsize="10,2">
              <v:shape style="position:absolute;left:6966;top:4322;width:10;height:2" coordorigin="6966,4322" coordsize="10,0" path="m6966,4322l6976,4322e" filled="false" stroked="true" strokeweight=".48001pt" strokecolor="#000000">
                <v:path arrowok="t"/>
              </v:shape>
            </v:group>
            <v:group style="position:absolute;left:7756;top:2454;width:10;height:20" coordorigin="7756,2454" coordsize="10,20">
              <v:shape style="position:absolute;left:7756;top:2454;width:10;height:20" coordorigin="7756,2454" coordsize="10,20" path="m7756,2473l7765,2473,7765,2454,7756,2454,7756,2473xe" filled="true" fillcolor="#000000" stroked="false">
                <v:path arrowok="t"/>
                <v:fill type="solid"/>
              </v:shape>
            </v:group>
            <v:group style="position:absolute;left:7756;top:2473;width:10;height:20" coordorigin="7756,2473" coordsize="10,20">
              <v:shape style="position:absolute;left:7756;top:2473;width:10;height:20" coordorigin="7756,2473" coordsize="10,20" path="m7756,2492l7765,2492,7765,2473,7756,2473,7756,2492xe" filled="true" fillcolor="#000000" stroked="false">
                <v:path arrowok="t"/>
                <v:fill type="solid"/>
              </v:shape>
            </v:group>
            <v:group style="position:absolute;left:7756;top:2492;width:10;height:20" coordorigin="7756,2492" coordsize="10,20">
              <v:shape style="position:absolute;left:7756;top:2492;width:10;height:20" coordorigin="7756,2492" coordsize="10,20" path="m7756,2512l7765,2512,7765,2492,7756,2492,7756,2512xe" filled="true" fillcolor="#000000" stroked="false">
                <v:path arrowok="t"/>
                <v:fill type="solid"/>
              </v:shape>
            </v:group>
            <v:group style="position:absolute;left:7756;top:2512;width:10;height:20" coordorigin="7756,2512" coordsize="10,20">
              <v:shape style="position:absolute;left:7756;top:2512;width:10;height:20" coordorigin="7756,2512" coordsize="10,20" path="m7756,2531l7765,2531,7765,2512,7756,2512,7756,2531xe" filled="true" fillcolor="#000000" stroked="false">
                <v:path arrowok="t"/>
                <v:fill type="solid"/>
              </v:shape>
            </v:group>
            <v:group style="position:absolute;left:7756;top:2531;width:10;height:20" coordorigin="7756,2531" coordsize="10,20">
              <v:shape style="position:absolute;left:7756;top:2531;width:10;height:20" coordorigin="7756,2531" coordsize="10,20" path="m7756,2550l7765,2550,7765,2531,7756,2531,7756,2550xe" filled="true" fillcolor="#000000" stroked="false">
                <v:path arrowok="t"/>
                <v:fill type="solid"/>
              </v:shape>
            </v:group>
            <v:group style="position:absolute;left:7756;top:2550;width:10;height:20" coordorigin="7756,2550" coordsize="10,20">
              <v:shape style="position:absolute;left:7756;top:2550;width:10;height:20" coordorigin="7756,2550" coordsize="10,20" path="m7756,2569l7765,2569,7765,2550,7756,2550,7756,2569xe" filled="true" fillcolor="#000000" stroked="false">
                <v:path arrowok="t"/>
                <v:fill type="solid"/>
              </v:shape>
            </v:group>
            <v:group style="position:absolute;left:7756;top:2569;width:10;height:20" coordorigin="7756,2569" coordsize="10,20">
              <v:shape style="position:absolute;left:7756;top:2569;width:10;height:20" coordorigin="7756,2569" coordsize="10,20" path="m7756,2588l7765,2588,7765,2569,7756,2569,7756,2588xe" filled="true" fillcolor="#000000" stroked="false">
                <v:path arrowok="t"/>
                <v:fill type="solid"/>
              </v:shape>
            </v:group>
            <v:group style="position:absolute;left:7756;top:2588;width:10;height:20" coordorigin="7756,2588" coordsize="10,20">
              <v:shape style="position:absolute;left:7756;top:2588;width:10;height:20" coordorigin="7756,2588" coordsize="10,20" path="m7756,2608l7765,2608,7765,2588,7756,2588,7756,2608xe" filled="true" fillcolor="#000000" stroked="false">
                <v:path arrowok="t"/>
                <v:fill type="solid"/>
              </v:shape>
            </v:group>
            <v:group style="position:absolute;left:7756;top:2608;width:10;height:20" coordorigin="7756,2608" coordsize="10,20">
              <v:shape style="position:absolute;left:7756;top:2608;width:10;height:20" coordorigin="7756,2608" coordsize="10,20" path="m7756,2627l7765,2627,7765,2608,7756,2608,7756,2627xe" filled="true" fillcolor="#000000" stroked="false">
                <v:path arrowok="t"/>
                <v:fill type="solid"/>
              </v:shape>
            </v:group>
            <v:group style="position:absolute;left:7756;top:2627;width:10;height:20" coordorigin="7756,2627" coordsize="10,20">
              <v:shape style="position:absolute;left:7756;top:2627;width:10;height:20" coordorigin="7756,2627" coordsize="10,20" path="m7756,2646l7765,2646,7765,2627,7756,2627,7756,2646xe" filled="true" fillcolor="#000000" stroked="false">
                <v:path arrowok="t"/>
                <v:fill type="solid"/>
              </v:shape>
            </v:group>
            <v:group style="position:absolute;left:7756;top:2646;width:10;height:20" coordorigin="7756,2646" coordsize="10,20">
              <v:shape style="position:absolute;left:7756;top:2646;width:10;height:20" coordorigin="7756,2646" coordsize="10,20" path="m7756,2665l7765,2665,7765,2646,7756,2646,7756,2665xe" filled="true" fillcolor="#000000" stroked="false">
                <v:path arrowok="t"/>
                <v:fill type="solid"/>
              </v:shape>
            </v:group>
            <v:group style="position:absolute;left:7756;top:2665;width:10;height:20" coordorigin="7756,2665" coordsize="10,20">
              <v:shape style="position:absolute;left:7756;top:2665;width:10;height:20" coordorigin="7756,2665" coordsize="10,20" path="m7756,2685l7765,2685,7765,2665,7756,2665,7756,2685xe" filled="true" fillcolor="#000000" stroked="false">
                <v:path arrowok="t"/>
                <v:fill type="solid"/>
              </v:shape>
            </v:group>
            <v:group style="position:absolute;left:7756;top:2685;width:10;height:20" coordorigin="7756,2685" coordsize="10,20">
              <v:shape style="position:absolute;left:7756;top:2685;width:10;height:20" coordorigin="7756,2685" coordsize="10,20" path="m7756,2704l7765,2704,7765,2685,7756,2685,7756,2704xe" filled="true" fillcolor="#000000" stroked="false">
                <v:path arrowok="t"/>
                <v:fill type="solid"/>
              </v:shape>
            </v:group>
            <v:group style="position:absolute;left:7756;top:2704;width:10;height:20" coordorigin="7756,2704" coordsize="10,20">
              <v:shape style="position:absolute;left:7756;top:2704;width:10;height:20" coordorigin="7756,2704" coordsize="10,20" path="m7756,2723l7765,2723,7765,2704,7756,2704,7756,2723xe" filled="true" fillcolor="#000000" stroked="false">
                <v:path arrowok="t"/>
                <v:fill type="solid"/>
              </v:shape>
            </v:group>
            <v:group style="position:absolute;left:7756;top:2723;width:10;height:20" coordorigin="7756,2723" coordsize="10,20">
              <v:shape style="position:absolute;left:7756;top:2723;width:10;height:20" coordorigin="7756,2723" coordsize="10,20" path="m7756,2743l7765,2743,7765,2723,7756,2723,7756,2743xe" filled="true" fillcolor="#000000" stroked="false">
                <v:path arrowok="t"/>
                <v:fill type="solid"/>
              </v:shape>
            </v:group>
            <v:group style="position:absolute;left:7756;top:2743;width:10;height:20" coordorigin="7756,2743" coordsize="10,20">
              <v:shape style="position:absolute;left:7756;top:2743;width:10;height:20" coordorigin="7756,2743" coordsize="10,20" path="m7756,2762l7765,2762,7765,2743,7756,2743,7756,2762xe" filled="true" fillcolor="#000000" stroked="false">
                <v:path arrowok="t"/>
                <v:fill type="solid"/>
              </v:shape>
            </v:group>
            <v:group style="position:absolute;left:7756;top:2762;width:10;height:20" coordorigin="7756,2762" coordsize="10,20">
              <v:shape style="position:absolute;left:7756;top:2762;width:10;height:20" coordorigin="7756,2762" coordsize="10,20" path="m7756,2781l7765,2781,7765,2762,7756,2762,7756,2781xe" filled="true" fillcolor="#000000" stroked="false">
                <v:path arrowok="t"/>
                <v:fill type="solid"/>
              </v:shape>
            </v:group>
            <v:group style="position:absolute;left:7756;top:2781;width:10;height:20" coordorigin="7756,2781" coordsize="10,20">
              <v:shape style="position:absolute;left:7756;top:2781;width:10;height:20" coordorigin="7756,2781" coordsize="10,20" path="m7756,2800l7765,2800,7765,2781,7756,2781,7756,2800xe" filled="true" fillcolor="#000000" stroked="false">
                <v:path arrowok="t"/>
                <v:fill type="solid"/>
              </v:shape>
            </v:group>
            <v:group style="position:absolute;left:7756;top:2800;width:10;height:20" coordorigin="7756,2800" coordsize="10,20">
              <v:shape style="position:absolute;left:7756;top:2800;width:10;height:20" coordorigin="7756,2800" coordsize="10,20" path="m7756,2819l7765,2819,7765,2800,7756,2800,7756,2819xe" filled="true" fillcolor="#000000" stroked="false">
                <v:path arrowok="t"/>
                <v:fill type="solid"/>
              </v:shape>
            </v:group>
            <v:group style="position:absolute;left:7756;top:2819;width:10;height:20" coordorigin="7756,2819" coordsize="10,20">
              <v:shape style="position:absolute;left:7756;top:2819;width:10;height:20" coordorigin="7756,2819" coordsize="10,20" path="m7756,2839l7765,2839,7765,2819,7756,2819,7756,2839xe" filled="true" fillcolor="#000000" stroked="false">
                <v:path arrowok="t"/>
                <v:fill type="solid"/>
              </v:shape>
            </v:group>
            <v:group style="position:absolute;left:7756;top:2839;width:10;height:20" coordorigin="7756,2839" coordsize="10,20">
              <v:shape style="position:absolute;left:7756;top:2839;width:10;height:20" coordorigin="7756,2839" coordsize="10,20" path="m7756,2858l7765,2858,7765,2839,7756,2839,7756,2858xe" filled="true" fillcolor="#000000" stroked="false">
                <v:path arrowok="t"/>
                <v:fill type="solid"/>
              </v:shape>
            </v:group>
            <v:group style="position:absolute;left:7756;top:2858;width:10;height:20" coordorigin="7756,2858" coordsize="10,20">
              <v:shape style="position:absolute;left:7756;top:2858;width:10;height:20" coordorigin="7756,2858" coordsize="10,20" path="m7756,2877l7765,2877,7765,2858,7756,2858,7756,2877xe" filled="true" fillcolor="#000000" stroked="false">
                <v:path arrowok="t"/>
                <v:fill type="solid"/>
              </v:shape>
            </v:group>
            <v:group style="position:absolute;left:7756;top:2877;width:10;height:20" coordorigin="7756,2877" coordsize="10,20">
              <v:shape style="position:absolute;left:7756;top:2877;width:10;height:20" coordorigin="7756,2877" coordsize="10,20" path="m7756,2896l7765,2896,7765,2877,7756,2877,7756,2896xe" filled="true" fillcolor="#000000" stroked="false">
                <v:path arrowok="t"/>
                <v:fill type="solid"/>
              </v:shape>
            </v:group>
            <v:group style="position:absolute;left:7756;top:2896;width:10;height:20" coordorigin="7756,2896" coordsize="10,20">
              <v:shape style="position:absolute;left:7756;top:2896;width:10;height:20" coordorigin="7756,2896" coordsize="10,20" path="m7756,2915l7765,2915,7765,2896,7756,2896,7756,2915xe" filled="true" fillcolor="#000000" stroked="false">
                <v:path arrowok="t"/>
                <v:fill type="solid"/>
              </v:shape>
            </v:group>
            <v:group style="position:absolute;left:7756;top:2915;width:10;height:20" coordorigin="7756,2915" coordsize="10,20">
              <v:shape style="position:absolute;left:7756;top:2915;width:10;height:20" coordorigin="7756,2915" coordsize="10,20" path="m7756,2935l7765,2935,7765,2915,7756,2915,7756,2935xe" filled="true" fillcolor="#000000" stroked="false">
                <v:path arrowok="t"/>
                <v:fill type="solid"/>
              </v:shape>
            </v:group>
            <v:group style="position:absolute;left:7756;top:2935;width:10;height:20" coordorigin="7756,2935" coordsize="10,20">
              <v:shape style="position:absolute;left:7756;top:2935;width:10;height:20" coordorigin="7756,2935" coordsize="10,20" path="m7756,2954l7765,2954,7765,2935,7756,2935,7756,2954xe" filled="true" fillcolor="#000000" stroked="false">
                <v:path arrowok="t"/>
                <v:fill type="solid"/>
              </v:shape>
            </v:group>
            <v:group style="position:absolute;left:7756;top:2954;width:10;height:20" coordorigin="7756,2954" coordsize="10,20">
              <v:shape style="position:absolute;left:7756;top:2954;width:10;height:20" coordorigin="7756,2954" coordsize="10,20" path="m7756,2973l7765,2973,7765,2954,7756,2954,7756,2973xe" filled="true" fillcolor="#000000" stroked="false">
                <v:path arrowok="t"/>
                <v:fill type="solid"/>
              </v:shape>
            </v:group>
            <v:group style="position:absolute;left:7756;top:2973;width:10;height:20" coordorigin="7756,2973" coordsize="10,20">
              <v:shape style="position:absolute;left:7756;top:2973;width:10;height:20" coordorigin="7756,2973" coordsize="10,20" path="m7756,2992l7765,2992,7765,2973,7756,2973,7756,2992xe" filled="true" fillcolor="#000000" stroked="false">
                <v:path arrowok="t"/>
                <v:fill type="solid"/>
              </v:shape>
            </v:group>
            <v:group style="position:absolute;left:7756;top:2992;width:10;height:20" coordorigin="7756,2992" coordsize="10,20">
              <v:shape style="position:absolute;left:7756;top:2992;width:10;height:20" coordorigin="7756,2992" coordsize="10,20" path="m7756,3011l7765,3011,7765,2992,7756,2992,7756,3011xe" filled="true" fillcolor="#000000" stroked="false">
                <v:path arrowok="t"/>
                <v:fill type="solid"/>
              </v:shape>
            </v:group>
            <v:group style="position:absolute;left:7756;top:3011;width:10;height:20" coordorigin="7756,3011" coordsize="10,20">
              <v:shape style="position:absolute;left:7756;top:3011;width:10;height:20" coordorigin="7756,3011" coordsize="10,20" path="m7756,3031l7765,3031,7765,3011,7756,3011,7756,3031xe" filled="true" fillcolor="#000000" stroked="false">
                <v:path arrowok="t"/>
                <v:fill type="solid"/>
              </v:shape>
            </v:group>
            <v:group style="position:absolute;left:7756;top:3031;width:10;height:20" coordorigin="7756,3031" coordsize="10,20">
              <v:shape style="position:absolute;left:7756;top:3031;width:10;height:20" coordorigin="7756,3031" coordsize="10,20" path="m7756,3050l7765,3050,7765,3031,7756,3031,7756,3050xe" filled="true" fillcolor="#000000" stroked="false">
                <v:path arrowok="t"/>
                <v:fill type="solid"/>
              </v:shape>
            </v:group>
            <v:group style="position:absolute;left:7756;top:3050;width:10;height:20" coordorigin="7756,3050" coordsize="10,20">
              <v:shape style="position:absolute;left:7756;top:3050;width:10;height:20" coordorigin="7756,3050" coordsize="10,20" path="m7756,3069l7765,3069,7765,3050,7756,3050,7756,3069xe" filled="true" fillcolor="#000000" stroked="false">
                <v:path arrowok="t"/>
                <v:fill type="solid"/>
              </v:shape>
            </v:group>
            <v:group style="position:absolute;left:7756;top:3069;width:10;height:20" coordorigin="7756,3069" coordsize="10,20">
              <v:shape style="position:absolute;left:7756;top:3069;width:10;height:20" coordorigin="7756,3069" coordsize="10,20" path="m7756,3088l7765,3088,7765,3069,7756,3069,7756,3088xe" filled="true" fillcolor="#000000" stroked="false">
                <v:path arrowok="t"/>
                <v:fill type="solid"/>
              </v:shape>
            </v:group>
            <v:group style="position:absolute;left:7756;top:3088;width:10;height:20" coordorigin="7756,3088" coordsize="10,20">
              <v:shape style="position:absolute;left:7756;top:3088;width:10;height:20" coordorigin="7756,3088" coordsize="10,20" path="m7756,3107l7765,3107,7765,3088,7756,3088,7756,3107xe" filled="true" fillcolor="#000000" stroked="false">
                <v:path arrowok="t"/>
                <v:fill type="solid"/>
              </v:shape>
            </v:group>
            <v:group style="position:absolute;left:7756;top:3107;width:10;height:20" coordorigin="7756,3107" coordsize="10,20">
              <v:shape style="position:absolute;left:7756;top:3107;width:10;height:20" coordorigin="7756,3107" coordsize="10,20" path="m7756,3127l7765,3127,7765,3107,7756,3107,7756,3127xe" filled="true" fillcolor="#000000" stroked="false">
                <v:path arrowok="t"/>
                <v:fill type="solid"/>
              </v:shape>
            </v:group>
            <v:group style="position:absolute;left:7756;top:3127;width:10;height:20" coordorigin="7756,3127" coordsize="10,20">
              <v:shape style="position:absolute;left:7756;top:3127;width:10;height:20" coordorigin="7756,3127" coordsize="10,20" path="m7756,3146l7765,3146,7765,3127,7756,3127,7756,3146xe" filled="true" fillcolor="#000000" stroked="false">
                <v:path arrowok="t"/>
                <v:fill type="solid"/>
              </v:shape>
            </v:group>
            <v:group style="position:absolute;left:7756;top:3146;width:10;height:20" coordorigin="7756,3146" coordsize="10,20">
              <v:shape style="position:absolute;left:7756;top:3146;width:10;height:20" coordorigin="7756,3146" coordsize="10,20" path="m7756,3165l7765,3165,7765,3146,7756,3146,7756,3165xe" filled="true" fillcolor="#000000" stroked="false">
                <v:path arrowok="t"/>
                <v:fill type="solid"/>
              </v:shape>
            </v:group>
            <v:group style="position:absolute;left:7756;top:3165;width:10;height:20" coordorigin="7756,3165" coordsize="10,20">
              <v:shape style="position:absolute;left:7756;top:3165;width:10;height:20" coordorigin="7756,3165" coordsize="10,20" path="m7756,3184l7765,3184,7765,3165,7756,3165,7756,3184xe" filled="true" fillcolor="#000000" stroked="false">
                <v:path arrowok="t"/>
                <v:fill type="solid"/>
              </v:shape>
            </v:group>
            <v:group style="position:absolute;left:7756;top:3184;width:10;height:20" coordorigin="7756,3184" coordsize="10,20">
              <v:shape style="position:absolute;left:7756;top:3184;width:10;height:20" coordorigin="7756,3184" coordsize="10,20" path="m7756,3203l7765,3203,7765,3184,7756,3184,7756,3203xe" filled="true" fillcolor="#000000" stroked="false">
                <v:path arrowok="t"/>
                <v:fill type="solid"/>
              </v:shape>
            </v:group>
            <v:group style="position:absolute;left:7756;top:3203;width:10;height:20" coordorigin="7756,3203" coordsize="10,20">
              <v:shape style="position:absolute;left:7756;top:3203;width:10;height:20" coordorigin="7756,3203" coordsize="10,20" path="m7756,3223l7765,3223,7765,3203,7756,3203,7756,3223xe" filled="true" fillcolor="#000000" stroked="false">
                <v:path arrowok="t"/>
                <v:fill type="solid"/>
              </v:shape>
            </v:group>
            <v:group style="position:absolute;left:7756;top:3223;width:10;height:20" coordorigin="7756,3223" coordsize="10,20">
              <v:shape style="position:absolute;left:7756;top:3223;width:10;height:20" coordorigin="7756,3223" coordsize="10,20" path="m7756,3242l7765,3242,7765,3223,7756,3223,7756,3242xe" filled="true" fillcolor="#000000" stroked="false">
                <v:path arrowok="t"/>
                <v:fill type="solid"/>
              </v:shape>
            </v:group>
            <v:group style="position:absolute;left:7756;top:3242;width:10;height:20" coordorigin="7756,3242" coordsize="10,20">
              <v:shape style="position:absolute;left:7756;top:3242;width:10;height:20" coordorigin="7756,3242" coordsize="10,20" path="m7756,3261l7765,3261,7765,3242,7756,3242,7756,3261xe" filled="true" fillcolor="#000000" stroked="false">
                <v:path arrowok="t"/>
                <v:fill type="solid"/>
              </v:shape>
            </v:group>
            <v:group style="position:absolute;left:7756;top:3261;width:10;height:20" coordorigin="7756,3261" coordsize="10,20">
              <v:shape style="position:absolute;left:7756;top:3261;width:10;height:20" coordorigin="7756,3261" coordsize="10,20" path="m7756,3280l7765,3280,7765,3261,7756,3261,7756,3280xe" filled="true" fillcolor="#000000" stroked="false">
                <v:path arrowok="t"/>
                <v:fill type="solid"/>
              </v:shape>
            </v:group>
            <v:group style="position:absolute;left:7756;top:3280;width:10;height:20" coordorigin="7756,3280" coordsize="10,20">
              <v:shape style="position:absolute;left:7756;top:3280;width:10;height:20" coordorigin="7756,3280" coordsize="10,20" path="m7756,3299l7765,3299,7765,3280,7756,3280,7756,3299xe" filled="true" fillcolor="#000000" stroked="false">
                <v:path arrowok="t"/>
                <v:fill type="solid"/>
              </v:shape>
            </v:group>
            <v:group style="position:absolute;left:7756;top:3299;width:10;height:20" coordorigin="7756,3299" coordsize="10,20">
              <v:shape style="position:absolute;left:7756;top:3299;width:10;height:20" coordorigin="7756,3299" coordsize="10,20" path="m7756,3319l7765,3319,7765,3299,7756,3299,7756,3319xe" filled="true" fillcolor="#000000" stroked="false">
                <v:path arrowok="t"/>
                <v:fill type="solid"/>
              </v:shape>
            </v:group>
            <v:group style="position:absolute;left:7756;top:3319;width:10;height:20" coordorigin="7756,3319" coordsize="10,20">
              <v:shape style="position:absolute;left:7756;top:3319;width:10;height:20" coordorigin="7756,3319" coordsize="10,20" path="m7756,3338l7765,3338,7765,3319,7756,3319,7756,3338xe" filled="true" fillcolor="#000000" stroked="false">
                <v:path arrowok="t"/>
                <v:fill type="solid"/>
              </v:shape>
            </v:group>
            <v:group style="position:absolute;left:7756;top:3338;width:10;height:20" coordorigin="7756,3338" coordsize="10,20">
              <v:shape style="position:absolute;left:7756;top:3338;width:10;height:20" coordorigin="7756,3338" coordsize="10,20" path="m7756,3357l7765,3357,7765,3338,7756,3338,7756,3357xe" filled="true" fillcolor="#000000" stroked="false">
                <v:path arrowok="t"/>
                <v:fill type="solid"/>
              </v:shape>
            </v:group>
            <v:group style="position:absolute;left:7756;top:3357;width:10;height:20" coordorigin="7756,3357" coordsize="10,20">
              <v:shape style="position:absolute;left:7756;top:3357;width:10;height:20" coordorigin="7756,3357" coordsize="10,20" path="m7756,3376l7765,3376,7765,3357,7756,3357,7756,3376xe" filled="true" fillcolor="#000000" stroked="false">
                <v:path arrowok="t"/>
                <v:fill type="solid"/>
              </v:shape>
            </v:group>
            <v:group style="position:absolute;left:7756;top:3376;width:10;height:20" coordorigin="7756,3376" coordsize="10,20">
              <v:shape style="position:absolute;left:7756;top:3376;width:10;height:20" coordorigin="7756,3376" coordsize="10,20" path="m7756,3395l7765,3395,7765,3376,7756,3376,7756,3395xe" filled="true" fillcolor="#000000" stroked="false">
                <v:path arrowok="t"/>
                <v:fill type="solid"/>
              </v:shape>
            </v:group>
            <v:group style="position:absolute;left:7756;top:3395;width:10;height:20" coordorigin="7756,3395" coordsize="10,20">
              <v:shape style="position:absolute;left:7756;top:3395;width:10;height:20" coordorigin="7756,3395" coordsize="10,20" path="m7756,3415l7765,3415,7765,3395,7756,3395,7756,3415xe" filled="true" fillcolor="#000000" stroked="false">
                <v:path arrowok="t"/>
                <v:fill type="solid"/>
              </v:shape>
            </v:group>
            <v:group style="position:absolute;left:7756;top:3415;width:10;height:20" coordorigin="7756,3415" coordsize="10,20">
              <v:shape style="position:absolute;left:7756;top:3415;width:10;height:20" coordorigin="7756,3415" coordsize="10,20" path="m7756,3434l7765,3434,7765,3415,7756,3415,7756,3434xe" filled="true" fillcolor="#000000" stroked="false">
                <v:path arrowok="t"/>
                <v:fill type="solid"/>
              </v:shape>
            </v:group>
            <v:group style="position:absolute;left:7756;top:3434;width:10;height:20" coordorigin="7756,3434" coordsize="10,20">
              <v:shape style="position:absolute;left:7756;top:3434;width:10;height:20" coordorigin="7756,3434" coordsize="10,20" path="m7756,3453l7765,3453,7765,3434,7756,3434,7756,3453xe" filled="true" fillcolor="#000000" stroked="false">
                <v:path arrowok="t"/>
                <v:fill type="solid"/>
              </v:shape>
            </v:group>
            <v:group style="position:absolute;left:7756;top:3453;width:10;height:20" coordorigin="7756,3453" coordsize="10,20">
              <v:shape style="position:absolute;left:7756;top:3453;width:10;height:20" coordorigin="7756,3453" coordsize="10,20" path="m7756,3472l7765,3472,7765,3453,7756,3453,7756,3472xe" filled="true" fillcolor="#000000" stroked="false">
                <v:path arrowok="t"/>
                <v:fill type="solid"/>
              </v:shape>
            </v:group>
            <v:group style="position:absolute;left:7756;top:3472;width:10;height:20" coordorigin="7756,3472" coordsize="10,20">
              <v:shape style="position:absolute;left:7756;top:3472;width:10;height:20" coordorigin="7756,3472" coordsize="10,20" path="m7756,3491l7765,3491,7765,3472,7756,3472,7756,3491xe" filled="true" fillcolor="#000000" stroked="false">
                <v:path arrowok="t"/>
                <v:fill type="solid"/>
              </v:shape>
            </v:group>
            <v:group style="position:absolute;left:7756;top:3491;width:10;height:20" coordorigin="7756,3491" coordsize="10,20">
              <v:shape style="position:absolute;left:7756;top:3491;width:10;height:20" coordorigin="7756,3491" coordsize="10,20" path="m7756,3511l7765,3511,7765,3491,7756,3491,7756,3511xe" filled="true" fillcolor="#000000" stroked="false">
                <v:path arrowok="t"/>
                <v:fill type="solid"/>
              </v:shape>
            </v:group>
            <v:group style="position:absolute;left:7756;top:3511;width:10;height:20" coordorigin="7756,3511" coordsize="10,20">
              <v:shape style="position:absolute;left:7756;top:3511;width:10;height:20" coordorigin="7756,3511" coordsize="10,20" path="m7756,3530l7765,3530,7765,3511,7756,3511,7756,3530xe" filled="true" fillcolor="#000000" stroked="false">
                <v:path arrowok="t"/>
                <v:fill type="solid"/>
              </v:shape>
            </v:group>
            <v:group style="position:absolute;left:7756;top:3530;width:10;height:20" coordorigin="7756,3530" coordsize="10,20">
              <v:shape style="position:absolute;left:7756;top:3530;width:10;height:20" coordorigin="7756,3530" coordsize="10,20" path="m7756,3549l7765,3549,7765,3530,7756,3530,7756,3549xe" filled="true" fillcolor="#000000" stroked="false">
                <v:path arrowok="t"/>
                <v:fill type="solid"/>
              </v:shape>
            </v:group>
            <v:group style="position:absolute;left:7756;top:3549;width:10;height:20" coordorigin="7756,3549" coordsize="10,20">
              <v:shape style="position:absolute;left:7756;top:3549;width:10;height:20" coordorigin="7756,3549" coordsize="10,20" path="m7756,3568l7765,3568,7765,3549,7756,3549,7756,3568xe" filled="true" fillcolor="#000000" stroked="false">
                <v:path arrowok="t"/>
                <v:fill type="solid"/>
              </v:shape>
            </v:group>
            <v:group style="position:absolute;left:7756;top:3568;width:10;height:20" coordorigin="7756,3568" coordsize="10,20">
              <v:shape style="position:absolute;left:7756;top:3568;width:10;height:20" coordorigin="7756,3568" coordsize="10,20" path="m7756,3587l7765,3587,7765,3568,7756,3568,7756,3587xe" filled="true" fillcolor="#000000" stroked="false">
                <v:path arrowok="t"/>
                <v:fill type="solid"/>
              </v:shape>
            </v:group>
            <v:group style="position:absolute;left:7756;top:3587;width:10;height:20" coordorigin="7756,3587" coordsize="10,20">
              <v:shape style="position:absolute;left:7756;top:3587;width:10;height:20" coordorigin="7756,3587" coordsize="10,20" path="m7756,3607l7765,3607,7765,3587,7756,3587,7756,3607xe" filled="true" fillcolor="#000000" stroked="false">
                <v:path arrowok="t"/>
                <v:fill type="solid"/>
              </v:shape>
            </v:group>
            <v:group style="position:absolute;left:7756;top:3607;width:10;height:20" coordorigin="7756,3607" coordsize="10,20">
              <v:shape style="position:absolute;left:7756;top:3607;width:10;height:20" coordorigin="7756,3607" coordsize="10,20" path="m7756,3626l7765,3626,7765,3607,7756,3607,7756,3626xe" filled="true" fillcolor="#000000" stroked="false">
                <v:path arrowok="t"/>
                <v:fill type="solid"/>
              </v:shape>
            </v:group>
            <v:group style="position:absolute;left:7756;top:3626;width:10;height:20" coordorigin="7756,3626" coordsize="10,20">
              <v:shape style="position:absolute;left:7756;top:3626;width:10;height:20" coordorigin="7756,3626" coordsize="10,20" path="m7756,3645l7765,3645,7765,3626,7756,3626,7756,3645xe" filled="true" fillcolor="#000000" stroked="false">
                <v:path arrowok="t"/>
                <v:fill type="solid"/>
              </v:shape>
            </v:group>
            <v:group style="position:absolute;left:7756;top:3645;width:10;height:20" coordorigin="7756,3645" coordsize="10,20">
              <v:shape style="position:absolute;left:7756;top:3645;width:10;height:20" coordorigin="7756,3645" coordsize="10,20" path="m7756,3664l7765,3664,7765,3645,7756,3645,7756,3664xe" filled="true" fillcolor="#000000" stroked="false">
                <v:path arrowok="t"/>
                <v:fill type="solid"/>
              </v:shape>
            </v:group>
            <v:group style="position:absolute;left:7756;top:3664;width:10;height:20" coordorigin="7756,3664" coordsize="10,20">
              <v:shape style="position:absolute;left:7756;top:3664;width:10;height:20" coordorigin="7756,3664" coordsize="10,20" path="m7756,3683l7765,3683,7765,3664,7756,3664,7756,3683xe" filled="true" fillcolor="#000000" stroked="false">
                <v:path arrowok="t"/>
                <v:fill type="solid"/>
              </v:shape>
            </v:group>
            <v:group style="position:absolute;left:7756;top:3683;width:10;height:20" coordorigin="7756,3683" coordsize="10,20">
              <v:shape style="position:absolute;left:7756;top:3683;width:10;height:20" coordorigin="7756,3683" coordsize="10,20" path="m7756,3703l7765,3703,7765,3683,7756,3683,7756,3703xe" filled="true" fillcolor="#000000" stroked="false">
                <v:path arrowok="t"/>
                <v:fill type="solid"/>
              </v:shape>
            </v:group>
            <v:group style="position:absolute;left:7756;top:3703;width:10;height:20" coordorigin="7756,3703" coordsize="10,20">
              <v:shape style="position:absolute;left:7756;top:3703;width:10;height:20" coordorigin="7756,3703" coordsize="10,20" path="m7756,3722l7765,3722,7765,3703,7756,3703,7756,3722xe" filled="true" fillcolor="#000000" stroked="false">
                <v:path arrowok="t"/>
                <v:fill type="solid"/>
              </v:shape>
            </v:group>
            <v:group style="position:absolute;left:7756;top:3722;width:10;height:20" coordorigin="7756,3722" coordsize="10,20">
              <v:shape style="position:absolute;left:7756;top:3722;width:10;height:20" coordorigin="7756,3722" coordsize="10,20" path="m7756,3741l7765,3741,7765,3722,7756,3722,7756,3741xe" filled="true" fillcolor="#000000" stroked="false">
                <v:path arrowok="t"/>
                <v:fill type="solid"/>
              </v:shape>
            </v:group>
            <v:group style="position:absolute;left:7756;top:3741;width:10;height:20" coordorigin="7756,3741" coordsize="10,20">
              <v:shape style="position:absolute;left:7756;top:3741;width:10;height:20" coordorigin="7756,3741" coordsize="10,20" path="m7756,3760l7765,3760,7765,3741,7756,3741,7756,3760xe" filled="true" fillcolor="#000000" stroked="false">
                <v:path arrowok="t"/>
                <v:fill type="solid"/>
              </v:shape>
            </v:group>
            <v:group style="position:absolute;left:7756;top:3760;width:10;height:20" coordorigin="7756,3760" coordsize="10,20">
              <v:shape style="position:absolute;left:7756;top:3760;width:10;height:20" coordorigin="7756,3760" coordsize="10,20" path="m7756,3779l7765,3779,7765,3760,7756,3760,7756,3779xe" filled="true" fillcolor="#000000" stroked="false">
                <v:path arrowok="t"/>
                <v:fill type="solid"/>
              </v:shape>
            </v:group>
            <v:group style="position:absolute;left:7756;top:3779;width:10;height:20" coordorigin="7756,3779" coordsize="10,20">
              <v:shape style="position:absolute;left:7756;top:3779;width:10;height:20" coordorigin="7756,3779" coordsize="10,20" path="m7756,3799l7765,3799,7765,3779,7756,3779,7756,3799xe" filled="true" fillcolor="#000000" stroked="false">
                <v:path arrowok="t"/>
                <v:fill type="solid"/>
              </v:shape>
            </v:group>
            <v:group style="position:absolute;left:7756;top:3799;width:10;height:20" coordorigin="7756,3799" coordsize="10,20">
              <v:shape style="position:absolute;left:7756;top:3799;width:10;height:20" coordorigin="7756,3799" coordsize="10,20" path="m7756,3818l7765,3818,7765,3799,7756,3799,7756,3818xe" filled="true" fillcolor="#000000" stroked="false">
                <v:path arrowok="t"/>
                <v:fill type="solid"/>
              </v:shape>
            </v:group>
            <v:group style="position:absolute;left:7756;top:3818;width:10;height:20" coordorigin="7756,3818" coordsize="10,20">
              <v:shape style="position:absolute;left:7756;top:3818;width:10;height:20" coordorigin="7756,3818" coordsize="10,20" path="m7756,3837l7765,3837,7765,3818,7756,3818,7756,3837xe" filled="true" fillcolor="#000000" stroked="false">
                <v:path arrowok="t"/>
                <v:fill type="solid"/>
              </v:shape>
            </v:group>
            <v:group style="position:absolute;left:7756;top:3837;width:10;height:20" coordorigin="7756,3837" coordsize="10,20">
              <v:shape style="position:absolute;left:7756;top:3837;width:10;height:20" coordorigin="7756,3837" coordsize="10,20" path="m7756,3856l7765,3856,7765,3837,7756,3837,7756,3856xe" filled="true" fillcolor="#000000" stroked="false">
                <v:path arrowok="t"/>
                <v:fill type="solid"/>
              </v:shape>
            </v:group>
            <v:group style="position:absolute;left:7756;top:3856;width:10;height:20" coordorigin="7756,3856" coordsize="10,20">
              <v:shape style="position:absolute;left:7756;top:3856;width:10;height:20" coordorigin="7756,3856" coordsize="10,20" path="m7756,3875l7765,3875,7765,3856,7756,3856,7756,3875xe" filled="true" fillcolor="#000000" stroked="false">
                <v:path arrowok="t"/>
                <v:fill type="solid"/>
              </v:shape>
            </v:group>
            <v:group style="position:absolute;left:7756;top:3875;width:10;height:20" coordorigin="7756,3875" coordsize="10,20">
              <v:shape style="position:absolute;left:7756;top:3875;width:10;height:20" coordorigin="7756,3875" coordsize="10,20" path="m7756,3895l7765,3895,7765,3875,7756,3875,7756,3895xe" filled="true" fillcolor="#000000" stroked="false">
                <v:path arrowok="t"/>
                <v:fill type="solid"/>
              </v:shape>
            </v:group>
            <v:group style="position:absolute;left:7756;top:3895;width:10;height:20" coordorigin="7756,3895" coordsize="10,20">
              <v:shape style="position:absolute;left:7756;top:3895;width:10;height:20" coordorigin="7756,3895" coordsize="10,20" path="m7756,3914l7765,3914,7765,3895,7756,3895,7756,3914xe" filled="true" fillcolor="#000000" stroked="false">
                <v:path arrowok="t"/>
                <v:fill type="solid"/>
              </v:shape>
            </v:group>
            <v:group style="position:absolute;left:7756;top:3914;width:10;height:20" coordorigin="7756,3914" coordsize="10,20">
              <v:shape style="position:absolute;left:7756;top:3914;width:10;height:20" coordorigin="7756,3914" coordsize="10,20" path="m7756,3933l7765,3933,7765,3914,7756,3914,7756,3933xe" filled="true" fillcolor="#000000" stroked="false">
                <v:path arrowok="t"/>
                <v:fill type="solid"/>
              </v:shape>
            </v:group>
            <v:group style="position:absolute;left:7756;top:3933;width:10;height:20" coordorigin="7756,3933" coordsize="10,20">
              <v:shape style="position:absolute;left:7756;top:3933;width:10;height:20" coordorigin="7756,3933" coordsize="10,20" path="m7756,3952l7765,3952,7765,3933,7756,3933,7756,3952xe" filled="true" fillcolor="#000000" stroked="false">
                <v:path arrowok="t"/>
                <v:fill type="solid"/>
              </v:shape>
            </v:group>
            <v:group style="position:absolute;left:7756;top:3952;width:10;height:20" coordorigin="7756,3952" coordsize="10,20">
              <v:shape style="position:absolute;left:7756;top:3952;width:10;height:20" coordorigin="7756,3952" coordsize="10,20" path="m7756,3971l7765,3971,7765,3952,7756,3952,7756,3971xe" filled="true" fillcolor="#000000" stroked="false">
                <v:path arrowok="t"/>
                <v:fill type="solid"/>
              </v:shape>
            </v:group>
            <v:group style="position:absolute;left:7756;top:3971;width:10;height:20" coordorigin="7756,3971" coordsize="10,20">
              <v:shape style="position:absolute;left:7756;top:3971;width:10;height:20" coordorigin="7756,3971" coordsize="10,20" path="m7756,3991l7765,3991,7765,3971,7756,3971,7756,3991xe" filled="true" fillcolor="#000000" stroked="false">
                <v:path arrowok="t"/>
                <v:fill type="solid"/>
              </v:shape>
            </v:group>
            <v:group style="position:absolute;left:7756;top:3991;width:10;height:20" coordorigin="7756,3991" coordsize="10,20">
              <v:shape style="position:absolute;left:7756;top:3991;width:10;height:20" coordorigin="7756,3991" coordsize="10,20" path="m7756,4010l7765,4010,7765,3991,7756,3991,7756,4010xe" filled="true" fillcolor="#000000" stroked="false">
                <v:path arrowok="t"/>
                <v:fill type="solid"/>
              </v:shape>
            </v:group>
            <v:group style="position:absolute;left:7756;top:4010;width:10;height:20" coordorigin="7756,4010" coordsize="10,20">
              <v:shape style="position:absolute;left:7756;top:4010;width:10;height:20" coordorigin="7756,4010" coordsize="10,20" path="m7756,4029l7765,4029,7765,4010,7756,4010,7756,4029xe" filled="true" fillcolor="#000000" stroked="false">
                <v:path arrowok="t"/>
                <v:fill type="solid"/>
              </v:shape>
            </v:group>
            <v:group style="position:absolute;left:7756;top:4029;width:10;height:20" coordorigin="7756,4029" coordsize="10,20">
              <v:shape style="position:absolute;left:7756;top:4029;width:10;height:20" coordorigin="7756,4029" coordsize="10,20" path="m7756,4048l7765,4048,7765,4029,7756,4029,7756,4048xe" filled="true" fillcolor="#000000" stroked="false">
                <v:path arrowok="t"/>
                <v:fill type="solid"/>
              </v:shape>
            </v:group>
            <v:group style="position:absolute;left:7756;top:4048;width:10;height:20" coordorigin="7756,4048" coordsize="10,20">
              <v:shape style="position:absolute;left:7756;top:4048;width:10;height:20" coordorigin="7756,4048" coordsize="10,20" path="m7756,4067l7765,4067,7765,4048,7756,4048,7756,4067xe" filled="true" fillcolor="#000000" stroked="false">
                <v:path arrowok="t"/>
                <v:fill type="solid"/>
              </v:shape>
            </v:group>
            <v:group style="position:absolute;left:7756;top:4067;width:10;height:20" coordorigin="7756,4067" coordsize="10,20">
              <v:shape style="position:absolute;left:7756;top:4067;width:10;height:20" coordorigin="7756,4067" coordsize="10,20" path="m7756,4087l7765,4087,7765,4067,7756,4067,7756,4087xe" filled="true" fillcolor="#000000" stroked="false">
                <v:path arrowok="t"/>
                <v:fill type="solid"/>
              </v:shape>
            </v:group>
            <v:group style="position:absolute;left:7756;top:4087;width:10;height:20" coordorigin="7756,4087" coordsize="10,20">
              <v:shape style="position:absolute;left:7756;top:4087;width:10;height:20" coordorigin="7756,4087" coordsize="10,20" path="m7756,4106l7765,4106,7765,4087,7756,4087,7756,4106xe" filled="true" fillcolor="#000000" stroked="false">
                <v:path arrowok="t"/>
                <v:fill type="solid"/>
              </v:shape>
            </v:group>
            <v:group style="position:absolute;left:7756;top:4106;width:10;height:20" coordorigin="7756,4106" coordsize="10,20">
              <v:shape style="position:absolute;left:7756;top:4106;width:10;height:20" coordorigin="7756,4106" coordsize="10,20" path="m7756,4125l7765,4125,7765,4106,7756,4106,7756,4125xe" filled="true" fillcolor="#000000" stroked="false">
                <v:path arrowok="t"/>
                <v:fill type="solid"/>
              </v:shape>
            </v:group>
            <v:group style="position:absolute;left:7756;top:4125;width:10;height:20" coordorigin="7756,4125" coordsize="10,20">
              <v:shape style="position:absolute;left:7756;top:4125;width:10;height:20" coordorigin="7756,4125" coordsize="10,20" path="m7756,4144l7765,4144,7765,4125,7756,4125,7756,4144xe" filled="true" fillcolor="#000000" stroked="false">
                <v:path arrowok="t"/>
                <v:fill type="solid"/>
              </v:shape>
            </v:group>
            <v:group style="position:absolute;left:7756;top:4144;width:10;height:20" coordorigin="7756,4144" coordsize="10,20">
              <v:shape style="position:absolute;left:7756;top:4144;width:10;height:20" coordorigin="7756,4144" coordsize="10,20" path="m7756,4163l7765,4163,7765,4144,7756,4144,7756,4163xe" filled="true" fillcolor="#000000" stroked="false">
                <v:path arrowok="t"/>
                <v:fill type="solid"/>
              </v:shape>
            </v:group>
            <v:group style="position:absolute;left:7756;top:4163;width:10;height:20" coordorigin="7756,4163" coordsize="10,20">
              <v:shape style="position:absolute;left:7756;top:4163;width:10;height:20" coordorigin="7756,4163" coordsize="10,20" path="m7756,4183l7765,4183,7765,4163,7756,4163,7756,4183xe" filled="true" fillcolor="#000000" stroked="false">
                <v:path arrowok="t"/>
                <v:fill type="solid"/>
              </v:shape>
            </v:group>
            <v:group style="position:absolute;left:7756;top:4183;width:10;height:20" coordorigin="7756,4183" coordsize="10,20">
              <v:shape style="position:absolute;left:7756;top:4183;width:10;height:20" coordorigin="7756,4183" coordsize="10,20" path="m7756,4202l7765,4202,7765,4183,7756,4183,7756,4202xe" filled="true" fillcolor="#000000" stroked="false">
                <v:path arrowok="t"/>
                <v:fill type="solid"/>
              </v:shape>
            </v:group>
            <v:group style="position:absolute;left:7756;top:4202;width:10;height:20" coordorigin="7756,4202" coordsize="10,20">
              <v:shape style="position:absolute;left:7756;top:4202;width:10;height:20" coordorigin="7756,4202" coordsize="10,20" path="m7756,4221l7765,4221,7765,4202,7756,4202,7756,4221xe" filled="true" fillcolor="#000000" stroked="false">
                <v:path arrowok="t"/>
                <v:fill type="solid"/>
              </v:shape>
            </v:group>
            <v:group style="position:absolute;left:7756;top:4221;width:10;height:20" coordorigin="7756,4221" coordsize="10,20">
              <v:shape style="position:absolute;left:7756;top:4221;width:10;height:20" coordorigin="7756,4221" coordsize="10,20" path="m7756,4240l7765,4240,7765,4221,7756,4221,7756,4240xe" filled="true" fillcolor="#000000" stroked="false">
                <v:path arrowok="t"/>
                <v:fill type="solid"/>
              </v:shape>
            </v:group>
            <v:group style="position:absolute;left:7756;top:4240;width:10;height:20" coordorigin="7756,4240" coordsize="10,20">
              <v:shape style="position:absolute;left:7756;top:4240;width:10;height:20" coordorigin="7756,4240" coordsize="10,20" path="m7756,4259l7765,4259,7765,4240,7756,4240,7756,4259xe" filled="true" fillcolor="#000000" stroked="false">
                <v:path arrowok="t"/>
                <v:fill type="solid"/>
              </v:shape>
            </v:group>
            <v:group style="position:absolute;left:7756;top:4259;width:10;height:20" coordorigin="7756,4259" coordsize="10,20">
              <v:shape style="position:absolute;left:7756;top:4259;width:10;height:20" coordorigin="7756,4259" coordsize="10,20" path="m7756,4279l7765,4279,7765,4259,7756,4259,7756,4279xe" filled="true" fillcolor="#000000" stroked="false">
                <v:path arrowok="t"/>
                <v:fill type="solid"/>
              </v:shape>
            </v:group>
            <v:group style="position:absolute;left:7756;top:4279;width:10;height:20" coordorigin="7756,4279" coordsize="10,20">
              <v:shape style="position:absolute;left:7756;top:4279;width:10;height:20" coordorigin="7756,4279" coordsize="10,20" path="m7756,4298l7765,4298,7765,4279,7756,4279,7756,4298xe" filled="true" fillcolor="#000000" stroked="false">
                <v:path arrowok="t"/>
                <v:fill type="solid"/>
              </v:shape>
            </v:group>
            <v:group style="position:absolute;left:7756;top:4298;width:10;height:20" coordorigin="7756,4298" coordsize="10,20">
              <v:shape style="position:absolute;left:7756;top:4298;width:10;height:20" coordorigin="7756,4298" coordsize="10,20" path="m7756,4317l7765,4317,7765,4298,7756,4298,7756,4317xe" filled="true" fillcolor="#000000" stroked="false">
                <v:path arrowok="t"/>
                <v:fill type="solid"/>
              </v:shape>
            </v:group>
            <v:group style="position:absolute;left:7756;top:4322;width:10;height:2" coordorigin="7756,4322" coordsize="10,2">
              <v:shape style="position:absolute;left:7756;top:4322;width:10;height:2" coordorigin="7756,4322" coordsize="10,0" path="m7756,4322l7765,4322e" filled="false" stroked="true" strokeweight=".48001pt" strokecolor="#000000">
                <v:path arrowok="t"/>
              </v:shape>
            </v:group>
            <v:group style="position:absolute;left:8601;top:2454;width:10;height:20" coordorigin="8601,2454" coordsize="10,20">
              <v:shape style="position:absolute;left:8601;top:2454;width:10;height:20" coordorigin="8601,2454" coordsize="10,20" path="m8601,2473l8610,2473,8610,2454,8601,2454,8601,2473xe" filled="true" fillcolor="#000000" stroked="false">
                <v:path arrowok="t"/>
                <v:fill type="solid"/>
              </v:shape>
            </v:group>
            <v:group style="position:absolute;left:8601;top:2473;width:10;height:20" coordorigin="8601,2473" coordsize="10,20">
              <v:shape style="position:absolute;left:8601;top:2473;width:10;height:20" coordorigin="8601,2473" coordsize="10,20" path="m8601,2492l8610,2492,8610,2473,8601,2473,8601,2492xe" filled="true" fillcolor="#000000" stroked="false">
                <v:path arrowok="t"/>
                <v:fill type="solid"/>
              </v:shape>
            </v:group>
            <v:group style="position:absolute;left:8601;top:2492;width:10;height:20" coordorigin="8601,2492" coordsize="10,20">
              <v:shape style="position:absolute;left:8601;top:2492;width:10;height:20" coordorigin="8601,2492" coordsize="10,20" path="m8601,2512l8610,2512,8610,2492,8601,2492,8601,2512xe" filled="true" fillcolor="#000000" stroked="false">
                <v:path arrowok="t"/>
                <v:fill type="solid"/>
              </v:shape>
            </v:group>
            <v:group style="position:absolute;left:8601;top:2512;width:10;height:20" coordorigin="8601,2512" coordsize="10,20">
              <v:shape style="position:absolute;left:8601;top:2512;width:10;height:20" coordorigin="8601,2512" coordsize="10,20" path="m8601,2531l8610,2531,8610,2512,8601,2512,8601,2531xe" filled="true" fillcolor="#000000" stroked="false">
                <v:path arrowok="t"/>
                <v:fill type="solid"/>
              </v:shape>
            </v:group>
            <v:group style="position:absolute;left:8601;top:2531;width:10;height:20" coordorigin="8601,2531" coordsize="10,20">
              <v:shape style="position:absolute;left:8601;top:2531;width:10;height:20" coordorigin="8601,2531" coordsize="10,20" path="m8601,2550l8610,2550,8610,2531,8601,2531,8601,2550xe" filled="true" fillcolor="#000000" stroked="false">
                <v:path arrowok="t"/>
                <v:fill type="solid"/>
              </v:shape>
            </v:group>
            <v:group style="position:absolute;left:8601;top:2550;width:10;height:20" coordorigin="8601,2550" coordsize="10,20">
              <v:shape style="position:absolute;left:8601;top:2550;width:10;height:20" coordorigin="8601,2550" coordsize="10,20" path="m8601,2569l8610,2569,8610,2550,8601,2550,8601,2569xe" filled="true" fillcolor="#000000" stroked="false">
                <v:path arrowok="t"/>
                <v:fill type="solid"/>
              </v:shape>
            </v:group>
            <v:group style="position:absolute;left:8601;top:2569;width:10;height:20" coordorigin="8601,2569" coordsize="10,20">
              <v:shape style="position:absolute;left:8601;top:2569;width:10;height:20" coordorigin="8601,2569" coordsize="10,20" path="m8601,2588l8610,2588,8610,2569,8601,2569,8601,2588xe" filled="true" fillcolor="#000000" stroked="false">
                <v:path arrowok="t"/>
                <v:fill type="solid"/>
              </v:shape>
            </v:group>
            <v:group style="position:absolute;left:8601;top:2588;width:10;height:20" coordorigin="8601,2588" coordsize="10,20">
              <v:shape style="position:absolute;left:8601;top:2588;width:10;height:20" coordorigin="8601,2588" coordsize="10,20" path="m8601,2608l8610,2608,8610,2588,8601,2588,8601,2608xe" filled="true" fillcolor="#000000" stroked="false">
                <v:path arrowok="t"/>
                <v:fill type="solid"/>
              </v:shape>
            </v:group>
            <v:group style="position:absolute;left:8601;top:2608;width:10;height:20" coordorigin="8601,2608" coordsize="10,20">
              <v:shape style="position:absolute;left:8601;top:2608;width:10;height:20" coordorigin="8601,2608" coordsize="10,20" path="m8601,2627l8610,2627,8610,2608,8601,2608,8601,2627xe" filled="true" fillcolor="#000000" stroked="false">
                <v:path arrowok="t"/>
                <v:fill type="solid"/>
              </v:shape>
            </v:group>
            <v:group style="position:absolute;left:8601;top:2627;width:10;height:20" coordorigin="8601,2627" coordsize="10,20">
              <v:shape style="position:absolute;left:8601;top:2627;width:10;height:20" coordorigin="8601,2627" coordsize="10,20" path="m8601,2646l8610,2646,8610,2627,8601,2627,8601,2646xe" filled="true" fillcolor="#000000" stroked="false">
                <v:path arrowok="t"/>
                <v:fill type="solid"/>
              </v:shape>
            </v:group>
            <v:group style="position:absolute;left:8601;top:2646;width:10;height:20" coordorigin="8601,2646" coordsize="10,20">
              <v:shape style="position:absolute;left:8601;top:2646;width:10;height:20" coordorigin="8601,2646" coordsize="10,20" path="m8601,2665l8610,2665,8610,2646,8601,2646,8601,2665xe" filled="true" fillcolor="#000000" stroked="false">
                <v:path arrowok="t"/>
                <v:fill type="solid"/>
              </v:shape>
            </v:group>
            <v:group style="position:absolute;left:8601;top:2665;width:10;height:20" coordorigin="8601,2665" coordsize="10,20">
              <v:shape style="position:absolute;left:8601;top:2665;width:10;height:20" coordorigin="8601,2665" coordsize="10,20" path="m8601,2685l8610,2685,8610,2665,8601,2665,8601,2685xe" filled="true" fillcolor="#000000" stroked="false">
                <v:path arrowok="t"/>
                <v:fill type="solid"/>
              </v:shape>
            </v:group>
            <v:group style="position:absolute;left:8601;top:2685;width:10;height:20" coordorigin="8601,2685" coordsize="10,20">
              <v:shape style="position:absolute;left:8601;top:2685;width:10;height:20" coordorigin="8601,2685" coordsize="10,20" path="m8601,2704l8610,2704,8610,2685,8601,2685,8601,2704xe" filled="true" fillcolor="#000000" stroked="false">
                <v:path arrowok="t"/>
                <v:fill type="solid"/>
              </v:shape>
            </v:group>
            <v:group style="position:absolute;left:8601;top:2704;width:10;height:20" coordorigin="8601,2704" coordsize="10,20">
              <v:shape style="position:absolute;left:8601;top:2704;width:10;height:20" coordorigin="8601,2704" coordsize="10,20" path="m8601,2723l8610,2723,8610,2704,8601,2704,8601,2723xe" filled="true" fillcolor="#000000" stroked="false">
                <v:path arrowok="t"/>
                <v:fill type="solid"/>
              </v:shape>
            </v:group>
            <v:group style="position:absolute;left:8601;top:2723;width:10;height:20" coordorigin="8601,2723" coordsize="10,20">
              <v:shape style="position:absolute;left:8601;top:2723;width:10;height:20" coordorigin="8601,2723" coordsize="10,20" path="m8601,2743l8610,2743,8610,2723,8601,2723,8601,2743xe" filled="true" fillcolor="#000000" stroked="false">
                <v:path arrowok="t"/>
                <v:fill type="solid"/>
              </v:shape>
            </v:group>
            <v:group style="position:absolute;left:8601;top:2743;width:10;height:20" coordorigin="8601,2743" coordsize="10,20">
              <v:shape style="position:absolute;left:8601;top:2743;width:10;height:20" coordorigin="8601,2743" coordsize="10,20" path="m8601,2762l8610,2762,8610,2743,8601,2743,8601,2762xe" filled="true" fillcolor="#000000" stroked="false">
                <v:path arrowok="t"/>
                <v:fill type="solid"/>
              </v:shape>
            </v:group>
            <v:group style="position:absolute;left:8601;top:2762;width:10;height:20" coordorigin="8601,2762" coordsize="10,20">
              <v:shape style="position:absolute;left:8601;top:2762;width:10;height:20" coordorigin="8601,2762" coordsize="10,20" path="m8601,2781l8610,2781,8610,2762,8601,2762,8601,2781xe" filled="true" fillcolor="#000000" stroked="false">
                <v:path arrowok="t"/>
                <v:fill type="solid"/>
              </v:shape>
            </v:group>
            <v:group style="position:absolute;left:8601;top:2781;width:10;height:20" coordorigin="8601,2781" coordsize="10,20">
              <v:shape style="position:absolute;left:8601;top:2781;width:10;height:20" coordorigin="8601,2781" coordsize="10,20" path="m8601,2800l8610,2800,8610,2781,8601,2781,8601,2800xe" filled="true" fillcolor="#000000" stroked="false">
                <v:path arrowok="t"/>
                <v:fill type="solid"/>
              </v:shape>
            </v:group>
            <v:group style="position:absolute;left:8601;top:2800;width:10;height:20" coordorigin="8601,2800" coordsize="10,20">
              <v:shape style="position:absolute;left:8601;top:2800;width:10;height:20" coordorigin="8601,2800" coordsize="10,20" path="m8601,2819l8610,2819,8610,2800,8601,2800,8601,2819xe" filled="true" fillcolor="#000000" stroked="false">
                <v:path arrowok="t"/>
                <v:fill type="solid"/>
              </v:shape>
            </v:group>
            <v:group style="position:absolute;left:8601;top:2819;width:10;height:20" coordorigin="8601,2819" coordsize="10,20">
              <v:shape style="position:absolute;left:8601;top:2819;width:10;height:20" coordorigin="8601,2819" coordsize="10,20" path="m8601,2839l8610,2839,8610,2819,8601,2819,8601,2839xe" filled="true" fillcolor="#000000" stroked="false">
                <v:path arrowok="t"/>
                <v:fill type="solid"/>
              </v:shape>
            </v:group>
            <v:group style="position:absolute;left:8601;top:2839;width:10;height:20" coordorigin="8601,2839" coordsize="10,20">
              <v:shape style="position:absolute;left:8601;top:2839;width:10;height:20" coordorigin="8601,2839" coordsize="10,20" path="m8601,2858l8610,2858,8610,2839,8601,2839,8601,2858xe" filled="true" fillcolor="#000000" stroked="false">
                <v:path arrowok="t"/>
                <v:fill type="solid"/>
              </v:shape>
            </v:group>
            <v:group style="position:absolute;left:8601;top:2858;width:10;height:20" coordorigin="8601,2858" coordsize="10,20">
              <v:shape style="position:absolute;left:8601;top:2858;width:10;height:20" coordorigin="8601,2858" coordsize="10,20" path="m8601,2877l8610,2877,8610,2858,8601,2858,8601,2877xe" filled="true" fillcolor="#000000" stroked="false">
                <v:path arrowok="t"/>
                <v:fill type="solid"/>
              </v:shape>
            </v:group>
            <v:group style="position:absolute;left:8601;top:2877;width:10;height:20" coordorigin="8601,2877" coordsize="10,20">
              <v:shape style="position:absolute;left:8601;top:2877;width:10;height:20" coordorigin="8601,2877" coordsize="10,20" path="m8601,2896l8610,2896,8610,2877,8601,2877,8601,2896xe" filled="true" fillcolor="#000000" stroked="false">
                <v:path arrowok="t"/>
                <v:fill type="solid"/>
              </v:shape>
            </v:group>
            <v:group style="position:absolute;left:8601;top:2896;width:10;height:20" coordorigin="8601,2896" coordsize="10,20">
              <v:shape style="position:absolute;left:8601;top:2896;width:10;height:20" coordorigin="8601,2896" coordsize="10,20" path="m8601,2915l8610,2915,8610,2896,8601,2896,8601,2915xe" filled="true" fillcolor="#000000" stroked="false">
                <v:path arrowok="t"/>
                <v:fill type="solid"/>
              </v:shape>
            </v:group>
            <v:group style="position:absolute;left:8601;top:2915;width:10;height:20" coordorigin="8601,2915" coordsize="10,20">
              <v:shape style="position:absolute;left:8601;top:2915;width:10;height:20" coordorigin="8601,2915" coordsize="10,20" path="m8601,2935l8610,2935,8610,2915,8601,2915,8601,2935xe" filled="true" fillcolor="#000000" stroked="false">
                <v:path arrowok="t"/>
                <v:fill type="solid"/>
              </v:shape>
            </v:group>
            <v:group style="position:absolute;left:8601;top:2935;width:10;height:20" coordorigin="8601,2935" coordsize="10,20">
              <v:shape style="position:absolute;left:8601;top:2935;width:10;height:20" coordorigin="8601,2935" coordsize="10,20" path="m8601,2954l8610,2954,8610,2935,8601,2935,8601,2954xe" filled="true" fillcolor="#000000" stroked="false">
                <v:path arrowok="t"/>
                <v:fill type="solid"/>
              </v:shape>
            </v:group>
            <v:group style="position:absolute;left:8601;top:2954;width:10;height:20" coordorigin="8601,2954" coordsize="10,20">
              <v:shape style="position:absolute;left:8601;top:2954;width:10;height:20" coordorigin="8601,2954" coordsize="10,20" path="m8601,2973l8610,2973,8610,2954,8601,2954,8601,2973xe" filled="true" fillcolor="#000000" stroked="false">
                <v:path arrowok="t"/>
                <v:fill type="solid"/>
              </v:shape>
            </v:group>
            <v:group style="position:absolute;left:8601;top:2973;width:10;height:20" coordorigin="8601,2973" coordsize="10,20">
              <v:shape style="position:absolute;left:8601;top:2973;width:10;height:20" coordorigin="8601,2973" coordsize="10,20" path="m8601,2992l8610,2992,8610,2973,8601,2973,8601,2992xe" filled="true" fillcolor="#000000" stroked="false">
                <v:path arrowok="t"/>
                <v:fill type="solid"/>
              </v:shape>
            </v:group>
            <v:group style="position:absolute;left:8601;top:2992;width:10;height:20" coordorigin="8601,2992" coordsize="10,20">
              <v:shape style="position:absolute;left:8601;top:2992;width:10;height:20" coordorigin="8601,2992" coordsize="10,20" path="m8601,3011l8610,3011,8610,2992,8601,2992,8601,3011xe" filled="true" fillcolor="#000000" stroked="false">
                <v:path arrowok="t"/>
                <v:fill type="solid"/>
              </v:shape>
            </v:group>
            <v:group style="position:absolute;left:8601;top:3011;width:10;height:20" coordorigin="8601,3011" coordsize="10,20">
              <v:shape style="position:absolute;left:8601;top:3011;width:10;height:20" coordorigin="8601,3011" coordsize="10,20" path="m8601,3031l8610,3031,8610,3011,8601,3011,8601,3031xe" filled="true" fillcolor="#000000" stroked="false">
                <v:path arrowok="t"/>
                <v:fill type="solid"/>
              </v:shape>
            </v:group>
            <v:group style="position:absolute;left:8601;top:3031;width:10;height:20" coordorigin="8601,3031" coordsize="10,20">
              <v:shape style="position:absolute;left:8601;top:3031;width:10;height:20" coordorigin="8601,3031" coordsize="10,20" path="m8601,3050l8610,3050,8610,3031,8601,3031,8601,3050xe" filled="true" fillcolor="#000000" stroked="false">
                <v:path arrowok="t"/>
                <v:fill type="solid"/>
              </v:shape>
            </v:group>
            <v:group style="position:absolute;left:8601;top:3050;width:10;height:20" coordorigin="8601,3050" coordsize="10,20">
              <v:shape style="position:absolute;left:8601;top:3050;width:10;height:20" coordorigin="8601,3050" coordsize="10,20" path="m8601,3069l8610,3069,8610,3050,8601,3050,8601,3069xe" filled="true" fillcolor="#000000" stroked="false">
                <v:path arrowok="t"/>
                <v:fill type="solid"/>
              </v:shape>
            </v:group>
            <v:group style="position:absolute;left:8601;top:3069;width:10;height:20" coordorigin="8601,3069" coordsize="10,20">
              <v:shape style="position:absolute;left:8601;top:3069;width:10;height:20" coordorigin="8601,3069" coordsize="10,20" path="m8601,3088l8610,3088,8610,3069,8601,3069,8601,3088xe" filled="true" fillcolor="#000000" stroked="false">
                <v:path arrowok="t"/>
                <v:fill type="solid"/>
              </v:shape>
            </v:group>
            <v:group style="position:absolute;left:8601;top:3088;width:10;height:20" coordorigin="8601,3088" coordsize="10,20">
              <v:shape style="position:absolute;left:8601;top:3088;width:10;height:20" coordorigin="8601,3088" coordsize="10,20" path="m8601,3107l8610,3107,8610,3088,8601,3088,8601,3107xe" filled="true" fillcolor="#000000" stroked="false">
                <v:path arrowok="t"/>
                <v:fill type="solid"/>
              </v:shape>
            </v:group>
            <v:group style="position:absolute;left:8601;top:3107;width:10;height:20" coordorigin="8601,3107" coordsize="10,20">
              <v:shape style="position:absolute;left:8601;top:3107;width:10;height:20" coordorigin="8601,3107" coordsize="10,20" path="m8601,3127l8610,3127,8610,3107,8601,3107,8601,3127xe" filled="true" fillcolor="#000000" stroked="false">
                <v:path arrowok="t"/>
                <v:fill type="solid"/>
              </v:shape>
            </v:group>
            <v:group style="position:absolute;left:8601;top:3127;width:10;height:20" coordorigin="8601,3127" coordsize="10,20">
              <v:shape style="position:absolute;left:8601;top:3127;width:10;height:20" coordorigin="8601,3127" coordsize="10,20" path="m8601,3146l8610,3146,8610,3127,8601,3127,8601,3146xe" filled="true" fillcolor="#000000" stroked="false">
                <v:path arrowok="t"/>
                <v:fill type="solid"/>
              </v:shape>
            </v:group>
            <v:group style="position:absolute;left:8601;top:3146;width:10;height:20" coordorigin="8601,3146" coordsize="10,20">
              <v:shape style="position:absolute;left:8601;top:3146;width:10;height:20" coordorigin="8601,3146" coordsize="10,20" path="m8601,3165l8610,3165,8610,3146,8601,3146,8601,3165xe" filled="true" fillcolor="#000000" stroked="false">
                <v:path arrowok="t"/>
                <v:fill type="solid"/>
              </v:shape>
            </v:group>
            <v:group style="position:absolute;left:8601;top:3165;width:10;height:20" coordorigin="8601,3165" coordsize="10,20">
              <v:shape style="position:absolute;left:8601;top:3165;width:10;height:20" coordorigin="8601,3165" coordsize="10,20" path="m8601,3184l8610,3184,8610,3165,8601,3165,8601,3184xe" filled="true" fillcolor="#000000" stroked="false">
                <v:path arrowok="t"/>
                <v:fill type="solid"/>
              </v:shape>
            </v:group>
            <v:group style="position:absolute;left:8601;top:3184;width:10;height:20" coordorigin="8601,3184" coordsize="10,20">
              <v:shape style="position:absolute;left:8601;top:3184;width:10;height:20" coordorigin="8601,3184" coordsize="10,20" path="m8601,3203l8610,3203,8610,3184,8601,3184,8601,3203xe" filled="true" fillcolor="#000000" stroked="false">
                <v:path arrowok="t"/>
                <v:fill type="solid"/>
              </v:shape>
            </v:group>
            <v:group style="position:absolute;left:8601;top:3203;width:10;height:20" coordorigin="8601,3203" coordsize="10,20">
              <v:shape style="position:absolute;left:8601;top:3203;width:10;height:20" coordorigin="8601,3203" coordsize="10,20" path="m8601,3223l8610,3223,8610,3203,8601,3203,8601,3223xe" filled="true" fillcolor="#000000" stroked="false">
                <v:path arrowok="t"/>
                <v:fill type="solid"/>
              </v:shape>
            </v:group>
            <v:group style="position:absolute;left:8601;top:3223;width:10;height:20" coordorigin="8601,3223" coordsize="10,20">
              <v:shape style="position:absolute;left:8601;top:3223;width:10;height:20" coordorigin="8601,3223" coordsize="10,20" path="m8601,3242l8610,3242,8610,3223,8601,3223,8601,3242xe" filled="true" fillcolor="#000000" stroked="false">
                <v:path arrowok="t"/>
                <v:fill type="solid"/>
              </v:shape>
            </v:group>
            <v:group style="position:absolute;left:8601;top:3242;width:10;height:20" coordorigin="8601,3242" coordsize="10,20">
              <v:shape style="position:absolute;left:8601;top:3242;width:10;height:20" coordorigin="8601,3242" coordsize="10,20" path="m8601,3261l8610,3261,8610,3242,8601,3242,8601,3261xe" filled="true" fillcolor="#000000" stroked="false">
                <v:path arrowok="t"/>
                <v:fill type="solid"/>
              </v:shape>
            </v:group>
            <v:group style="position:absolute;left:8601;top:3261;width:10;height:20" coordorigin="8601,3261" coordsize="10,20">
              <v:shape style="position:absolute;left:8601;top:3261;width:10;height:20" coordorigin="8601,3261" coordsize="10,20" path="m8601,3280l8610,3280,8610,3261,8601,3261,8601,3280xe" filled="true" fillcolor="#000000" stroked="false">
                <v:path arrowok="t"/>
                <v:fill type="solid"/>
              </v:shape>
            </v:group>
            <v:group style="position:absolute;left:8601;top:3280;width:10;height:20" coordorigin="8601,3280" coordsize="10,20">
              <v:shape style="position:absolute;left:8601;top:3280;width:10;height:20" coordorigin="8601,3280" coordsize="10,20" path="m8601,3299l8610,3299,8610,3280,8601,3280,8601,3299xe" filled="true" fillcolor="#000000" stroked="false">
                <v:path arrowok="t"/>
                <v:fill type="solid"/>
              </v:shape>
            </v:group>
            <v:group style="position:absolute;left:8601;top:3299;width:10;height:20" coordorigin="8601,3299" coordsize="10,20">
              <v:shape style="position:absolute;left:8601;top:3299;width:10;height:20" coordorigin="8601,3299" coordsize="10,20" path="m8601,3319l8610,3319,8610,3299,8601,3299,8601,3319xe" filled="true" fillcolor="#000000" stroked="false">
                <v:path arrowok="t"/>
                <v:fill type="solid"/>
              </v:shape>
            </v:group>
            <v:group style="position:absolute;left:8601;top:3319;width:10;height:20" coordorigin="8601,3319" coordsize="10,20">
              <v:shape style="position:absolute;left:8601;top:3319;width:10;height:20" coordorigin="8601,3319" coordsize="10,20" path="m8601,3338l8610,3338,8610,3319,8601,3319,8601,3338xe" filled="true" fillcolor="#000000" stroked="false">
                <v:path arrowok="t"/>
                <v:fill type="solid"/>
              </v:shape>
            </v:group>
            <v:group style="position:absolute;left:8601;top:3338;width:10;height:20" coordorigin="8601,3338" coordsize="10,20">
              <v:shape style="position:absolute;left:8601;top:3338;width:10;height:20" coordorigin="8601,3338" coordsize="10,20" path="m8601,3357l8610,3357,8610,3338,8601,3338,8601,3357xe" filled="true" fillcolor="#000000" stroked="false">
                <v:path arrowok="t"/>
                <v:fill type="solid"/>
              </v:shape>
            </v:group>
            <v:group style="position:absolute;left:8601;top:3357;width:10;height:20" coordorigin="8601,3357" coordsize="10,20">
              <v:shape style="position:absolute;left:8601;top:3357;width:10;height:20" coordorigin="8601,3357" coordsize="10,20" path="m8601,3376l8610,3376,8610,3357,8601,3357,8601,3376xe" filled="true" fillcolor="#000000" stroked="false">
                <v:path arrowok="t"/>
                <v:fill type="solid"/>
              </v:shape>
            </v:group>
            <v:group style="position:absolute;left:8601;top:3376;width:10;height:20" coordorigin="8601,3376" coordsize="10,20">
              <v:shape style="position:absolute;left:8601;top:3376;width:10;height:20" coordorigin="8601,3376" coordsize="10,20" path="m8601,3395l8610,3395,8610,3376,8601,3376,8601,3395xe" filled="true" fillcolor="#000000" stroked="false">
                <v:path arrowok="t"/>
                <v:fill type="solid"/>
              </v:shape>
            </v:group>
            <v:group style="position:absolute;left:8601;top:3395;width:10;height:20" coordorigin="8601,3395" coordsize="10,20">
              <v:shape style="position:absolute;left:8601;top:3395;width:10;height:20" coordorigin="8601,3395" coordsize="10,20" path="m8601,3415l8610,3415,8610,3395,8601,3395,8601,3415xe" filled="true" fillcolor="#000000" stroked="false">
                <v:path arrowok="t"/>
                <v:fill type="solid"/>
              </v:shape>
            </v:group>
            <v:group style="position:absolute;left:8601;top:3415;width:10;height:20" coordorigin="8601,3415" coordsize="10,20">
              <v:shape style="position:absolute;left:8601;top:3415;width:10;height:20" coordorigin="8601,3415" coordsize="10,20" path="m8601,3434l8610,3434,8610,3415,8601,3415,8601,3434xe" filled="true" fillcolor="#000000" stroked="false">
                <v:path arrowok="t"/>
                <v:fill type="solid"/>
              </v:shape>
            </v:group>
            <v:group style="position:absolute;left:8601;top:3434;width:10;height:20" coordorigin="8601,3434" coordsize="10,20">
              <v:shape style="position:absolute;left:8601;top:3434;width:10;height:20" coordorigin="8601,3434" coordsize="10,20" path="m8601,3453l8610,3453,8610,3434,8601,3434,8601,3453xe" filled="true" fillcolor="#000000" stroked="false">
                <v:path arrowok="t"/>
                <v:fill type="solid"/>
              </v:shape>
            </v:group>
            <v:group style="position:absolute;left:8601;top:3453;width:10;height:20" coordorigin="8601,3453" coordsize="10,20">
              <v:shape style="position:absolute;left:8601;top:3453;width:10;height:20" coordorigin="8601,3453" coordsize="10,20" path="m8601,3472l8610,3472,8610,3453,8601,3453,8601,3472xe" filled="true" fillcolor="#000000" stroked="false">
                <v:path arrowok="t"/>
                <v:fill type="solid"/>
              </v:shape>
            </v:group>
            <v:group style="position:absolute;left:8601;top:3472;width:10;height:20" coordorigin="8601,3472" coordsize="10,20">
              <v:shape style="position:absolute;left:8601;top:3472;width:10;height:20" coordorigin="8601,3472" coordsize="10,20" path="m8601,3491l8610,3491,8610,3472,8601,3472,8601,3491xe" filled="true" fillcolor="#000000" stroked="false">
                <v:path arrowok="t"/>
                <v:fill type="solid"/>
              </v:shape>
            </v:group>
            <v:group style="position:absolute;left:8601;top:3491;width:10;height:20" coordorigin="8601,3491" coordsize="10,20">
              <v:shape style="position:absolute;left:8601;top:3491;width:10;height:20" coordorigin="8601,3491" coordsize="10,20" path="m8601,3511l8610,3511,8610,3491,8601,3491,8601,3511xe" filled="true" fillcolor="#000000" stroked="false">
                <v:path arrowok="t"/>
                <v:fill type="solid"/>
              </v:shape>
            </v:group>
            <v:group style="position:absolute;left:8601;top:3511;width:10;height:20" coordorigin="8601,3511" coordsize="10,20">
              <v:shape style="position:absolute;left:8601;top:3511;width:10;height:20" coordorigin="8601,3511" coordsize="10,20" path="m8601,3530l8610,3530,8610,3511,8601,3511,8601,3530xe" filled="true" fillcolor="#000000" stroked="false">
                <v:path arrowok="t"/>
                <v:fill type="solid"/>
              </v:shape>
            </v:group>
            <v:group style="position:absolute;left:8601;top:3530;width:10;height:20" coordorigin="8601,3530" coordsize="10,20">
              <v:shape style="position:absolute;left:8601;top:3530;width:10;height:20" coordorigin="8601,3530" coordsize="10,20" path="m8601,3549l8610,3549,8610,3530,8601,3530,8601,3549xe" filled="true" fillcolor="#000000" stroked="false">
                <v:path arrowok="t"/>
                <v:fill type="solid"/>
              </v:shape>
            </v:group>
            <v:group style="position:absolute;left:8601;top:3549;width:10;height:20" coordorigin="8601,3549" coordsize="10,20">
              <v:shape style="position:absolute;left:8601;top:3549;width:10;height:20" coordorigin="8601,3549" coordsize="10,20" path="m8601,3568l8610,3568,8610,3549,8601,3549,8601,3568xe" filled="true" fillcolor="#000000" stroked="false">
                <v:path arrowok="t"/>
                <v:fill type="solid"/>
              </v:shape>
            </v:group>
            <v:group style="position:absolute;left:8601;top:3568;width:10;height:20" coordorigin="8601,3568" coordsize="10,20">
              <v:shape style="position:absolute;left:8601;top:3568;width:10;height:20" coordorigin="8601,3568" coordsize="10,20" path="m8601,3587l8610,3587,8610,3568,8601,3568,8601,3587xe" filled="true" fillcolor="#000000" stroked="false">
                <v:path arrowok="t"/>
                <v:fill type="solid"/>
              </v:shape>
            </v:group>
            <v:group style="position:absolute;left:8601;top:3587;width:10;height:20" coordorigin="8601,3587" coordsize="10,20">
              <v:shape style="position:absolute;left:8601;top:3587;width:10;height:20" coordorigin="8601,3587" coordsize="10,20" path="m8601,3607l8610,3607,8610,3587,8601,3587,8601,3607xe" filled="true" fillcolor="#000000" stroked="false">
                <v:path arrowok="t"/>
                <v:fill type="solid"/>
              </v:shape>
            </v:group>
            <v:group style="position:absolute;left:8601;top:3607;width:10;height:20" coordorigin="8601,3607" coordsize="10,20">
              <v:shape style="position:absolute;left:8601;top:3607;width:10;height:20" coordorigin="8601,3607" coordsize="10,20" path="m8601,3626l8610,3626,8610,3607,8601,3607,8601,3626xe" filled="true" fillcolor="#000000" stroked="false">
                <v:path arrowok="t"/>
                <v:fill type="solid"/>
              </v:shape>
            </v:group>
            <v:group style="position:absolute;left:8601;top:3626;width:10;height:20" coordorigin="8601,3626" coordsize="10,20">
              <v:shape style="position:absolute;left:8601;top:3626;width:10;height:20" coordorigin="8601,3626" coordsize="10,20" path="m8601,3645l8610,3645,8610,3626,8601,3626,8601,3645xe" filled="true" fillcolor="#000000" stroked="false">
                <v:path arrowok="t"/>
                <v:fill type="solid"/>
              </v:shape>
            </v:group>
            <v:group style="position:absolute;left:8601;top:3645;width:10;height:20" coordorigin="8601,3645" coordsize="10,20">
              <v:shape style="position:absolute;left:8601;top:3645;width:10;height:20" coordorigin="8601,3645" coordsize="10,20" path="m8601,3664l8610,3664,8610,3645,8601,3645,8601,3664xe" filled="true" fillcolor="#000000" stroked="false">
                <v:path arrowok="t"/>
                <v:fill type="solid"/>
              </v:shape>
            </v:group>
            <v:group style="position:absolute;left:8601;top:3664;width:10;height:20" coordorigin="8601,3664" coordsize="10,20">
              <v:shape style="position:absolute;left:8601;top:3664;width:10;height:20" coordorigin="8601,3664" coordsize="10,20" path="m8601,3683l8610,3683,8610,3664,8601,3664,8601,3683xe" filled="true" fillcolor="#000000" stroked="false">
                <v:path arrowok="t"/>
                <v:fill type="solid"/>
              </v:shape>
            </v:group>
            <v:group style="position:absolute;left:8601;top:3683;width:10;height:20" coordorigin="8601,3683" coordsize="10,20">
              <v:shape style="position:absolute;left:8601;top:3683;width:10;height:20" coordorigin="8601,3683" coordsize="10,20" path="m8601,3703l8610,3703,8610,3683,8601,3683,8601,3703xe" filled="true" fillcolor="#000000" stroked="false">
                <v:path arrowok="t"/>
                <v:fill type="solid"/>
              </v:shape>
            </v:group>
            <v:group style="position:absolute;left:8601;top:3703;width:10;height:20" coordorigin="8601,3703" coordsize="10,20">
              <v:shape style="position:absolute;left:8601;top:3703;width:10;height:20" coordorigin="8601,3703" coordsize="10,20" path="m8601,3722l8610,3722,8610,3703,8601,3703,8601,3722xe" filled="true" fillcolor="#000000" stroked="false">
                <v:path arrowok="t"/>
                <v:fill type="solid"/>
              </v:shape>
            </v:group>
            <v:group style="position:absolute;left:8601;top:3722;width:10;height:20" coordorigin="8601,3722" coordsize="10,20">
              <v:shape style="position:absolute;left:8601;top:3722;width:10;height:20" coordorigin="8601,3722" coordsize="10,20" path="m8601,3741l8610,3741,8610,3722,8601,3722,8601,3741xe" filled="true" fillcolor="#000000" stroked="false">
                <v:path arrowok="t"/>
                <v:fill type="solid"/>
              </v:shape>
            </v:group>
            <v:group style="position:absolute;left:8601;top:3741;width:10;height:20" coordorigin="8601,3741" coordsize="10,20">
              <v:shape style="position:absolute;left:8601;top:3741;width:10;height:20" coordorigin="8601,3741" coordsize="10,20" path="m8601,3760l8610,3760,8610,3741,8601,3741,8601,3760xe" filled="true" fillcolor="#000000" stroked="false">
                <v:path arrowok="t"/>
                <v:fill type="solid"/>
              </v:shape>
            </v:group>
            <v:group style="position:absolute;left:8601;top:3760;width:10;height:20" coordorigin="8601,3760" coordsize="10,20">
              <v:shape style="position:absolute;left:8601;top:3760;width:10;height:20" coordorigin="8601,3760" coordsize="10,20" path="m8601,3779l8610,3779,8610,3760,8601,3760,8601,3779xe" filled="true" fillcolor="#000000" stroked="false">
                <v:path arrowok="t"/>
                <v:fill type="solid"/>
              </v:shape>
            </v:group>
            <v:group style="position:absolute;left:8601;top:3779;width:10;height:20" coordorigin="8601,3779" coordsize="10,20">
              <v:shape style="position:absolute;left:8601;top:3779;width:10;height:20" coordorigin="8601,3779" coordsize="10,20" path="m8601,3799l8610,3799,8610,3779,8601,3779,8601,3799xe" filled="true" fillcolor="#000000" stroked="false">
                <v:path arrowok="t"/>
                <v:fill type="solid"/>
              </v:shape>
            </v:group>
            <v:group style="position:absolute;left:8601;top:3799;width:10;height:20" coordorigin="8601,3799" coordsize="10,20">
              <v:shape style="position:absolute;left:8601;top:3799;width:10;height:20" coordorigin="8601,3799" coordsize="10,20" path="m8601,3818l8610,3818,8610,3799,8601,3799,8601,3818xe" filled="true" fillcolor="#000000" stroked="false">
                <v:path arrowok="t"/>
                <v:fill type="solid"/>
              </v:shape>
            </v:group>
            <v:group style="position:absolute;left:8601;top:3818;width:10;height:20" coordorigin="8601,3818" coordsize="10,20">
              <v:shape style="position:absolute;left:8601;top:3818;width:10;height:20" coordorigin="8601,3818" coordsize="10,20" path="m8601,3837l8610,3837,8610,3818,8601,3818,8601,3837xe" filled="true" fillcolor="#000000" stroked="false">
                <v:path arrowok="t"/>
                <v:fill type="solid"/>
              </v:shape>
            </v:group>
            <v:group style="position:absolute;left:8601;top:3837;width:10;height:20" coordorigin="8601,3837" coordsize="10,20">
              <v:shape style="position:absolute;left:8601;top:3837;width:10;height:20" coordorigin="8601,3837" coordsize="10,20" path="m8601,3856l8610,3856,8610,3837,8601,3837,8601,3856xe" filled="true" fillcolor="#000000" stroked="false">
                <v:path arrowok="t"/>
                <v:fill type="solid"/>
              </v:shape>
            </v:group>
            <v:group style="position:absolute;left:8601;top:3856;width:10;height:20" coordorigin="8601,3856" coordsize="10,20">
              <v:shape style="position:absolute;left:8601;top:3856;width:10;height:20" coordorigin="8601,3856" coordsize="10,20" path="m8601,3875l8610,3875,8610,3856,8601,3856,8601,3875xe" filled="true" fillcolor="#000000" stroked="false">
                <v:path arrowok="t"/>
                <v:fill type="solid"/>
              </v:shape>
            </v:group>
            <v:group style="position:absolute;left:8601;top:3875;width:10;height:20" coordorigin="8601,3875" coordsize="10,20">
              <v:shape style="position:absolute;left:8601;top:3875;width:10;height:20" coordorigin="8601,3875" coordsize="10,20" path="m8601,3895l8610,3895,8610,3875,8601,3875,8601,3895xe" filled="true" fillcolor="#000000" stroked="false">
                <v:path arrowok="t"/>
                <v:fill type="solid"/>
              </v:shape>
            </v:group>
            <v:group style="position:absolute;left:8601;top:3895;width:10;height:20" coordorigin="8601,3895" coordsize="10,20">
              <v:shape style="position:absolute;left:8601;top:3895;width:10;height:20" coordorigin="8601,3895" coordsize="10,20" path="m8601,3914l8610,3914,8610,3895,8601,3895,8601,3914xe" filled="true" fillcolor="#000000" stroked="false">
                <v:path arrowok="t"/>
                <v:fill type="solid"/>
              </v:shape>
            </v:group>
            <v:group style="position:absolute;left:8601;top:3914;width:10;height:20" coordorigin="8601,3914" coordsize="10,20">
              <v:shape style="position:absolute;left:8601;top:3914;width:10;height:20" coordorigin="8601,3914" coordsize="10,20" path="m8601,3933l8610,3933,8610,3914,8601,3914,8601,3933xe" filled="true" fillcolor="#000000" stroked="false">
                <v:path arrowok="t"/>
                <v:fill type="solid"/>
              </v:shape>
            </v:group>
            <v:group style="position:absolute;left:8601;top:3933;width:10;height:20" coordorigin="8601,3933" coordsize="10,20">
              <v:shape style="position:absolute;left:8601;top:3933;width:10;height:20" coordorigin="8601,3933" coordsize="10,20" path="m8601,3952l8610,3952,8610,3933,8601,3933,8601,3952xe" filled="true" fillcolor="#000000" stroked="false">
                <v:path arrowok="t"/>
                <v:fill type="solid"/>
              </v:shape>
            </v:group>
            <v:group style="position:absolute;left:8601;top:3952;width:10;height:20" coordorigin="8601,3952" coordsize="10,20">
              <v:shape style="position:absolute;left:8601;top:3952;width:10;height:20" coordorigin="8601,3952" coordsize="10,20" path="m8601,3971l8610,3971,8610,3952,8601,3952,8601,3971xe" filled="true" fillcolor="#000000" stroked="false">
                <v:path arrowok="t"/>
                <v:fill type="solid"/>
              </v:shape>
            </v:group>
            <v:group style="position:absolute;left:8601;top:3971;width:10;height:20" coordorigin="8601,3971" coordsize="10,20">
              <v:shape style="position:absolute;left:8601;top:3971;width:10;height:20" coordorigin="8601,3971" coordsize="10,20" path="m8601,3991l8610,3991,8610,3971,8601,3971,8601,3991xe" filled="true" fillcolor="#000000" stroked="false">
                <v:path arrowok="t"/>
                <v:fill type="solid"/>
              </v:shape>
            </v:group>
            <v:group style="position:absolute;left:8601;top:3991;width:10;height:20" coordorigin="8601,3991" coordsize="10,20">
              <v:shape style="position:absolute;left:8601;top:3991;width:10;height:20" coordorigin="8601,3991" coordsize="10,20" path="m8601,4010l8610,4010,8610,3991,8601,3991,8601,4010xe" filled="true" fillcolor="#000000" stroked="false">
                <v:path arrowok="t"/>
                <v:fill type="solid"/>
              </v:shape>
            </v:group>
            <v:group style="position:absolute;left:8601;top:4010;width:10;height:20" coordorigin="8601,4010" coordsize="10,20">
              <v:shape style="position:absolute;left:8601;top:4010;width:10;height:20" coordorigin="8601,4010" coordsize="10,20" path="m8601,4029l8610,4029,8610,4010,8601,4010,8601,4029xe" filled="true" fillcolor="#000000" stroked="false">
                <v:path arrowok="t"/>
                <v:fill type="solid"/>
              </v:shape>
            </v:group>
            <v:group style="position:absolute;left:8601;top:4029;width:10;height:20" coordorigin="8601,4029" coordsize="10,20">
              <v:shape style="position:absolute;left:8601;top:4029;width:10;height:20" coordorigin="8601,4029" coordsize="10,20" path="m8601,4048l8610,4048,8610,4029,8601,4029,8601,4048xe" filled="true" fillcolor="#000000" stroked="false">
                <v:path arrowok="t"/>
                <v:fill type="solid"/>
              </v:shape>
            </v:group>
            <v:group style="position:absolute;left:8601;top:4048;width:10;height:20" coordorigin="8601,4048" coordsize="10,20">
              <v:shape style="position:absolute;left:8601;top:4048;width:10;height:20" coordorigin="8601,4048" coordsize="10,20" path="m8601,4067l8610,4067,8610,4048,8601,4048,8601,4067xe" filled="true" fillcolor="#000000" stroked="false">
                <v:path arrowok="t"/>
                <v:fill type="solid"/>
              </v:shape>
            </v:group>
            <v:group style="position:absolute;left:8601;top:4067;width:10;height:20" coordorigin="8601,4067" coordsize="10,20">
              <v:shape style="position:absolute;left:8601;top:4067;width:10;height:20" coordorigin="8601,4067" coordsize="10,20" path="m8601,4087l8610,4087,8610,4067,8601,4067,8601,4087xe" filled="true" fillcolor="#000000" stroked="false">
                <v:path arrowok="t"/>
                <v:fill type="solid"/>
              </v:shape>
            </v:group>
            <v:group style="position:absolute;left:8601;top:4087;width:10;height:20" coordorigin="8601,4087" coordsize="10,20">
              <v:shape style="position:absolute;left:8601;top:4087;width:10;height:20" coordorigin="8601,4087" coordsize="10,20" path="m8601,4106l8610,4106,8610,4087,8601,4087,8601,4106xe" filled="true" fillcolor="#000000" stroked="false">
                <v:path arrowok="t"/>
                <v:fill type="solid"/>
              </v:shape>
            </v:group>
            <v:group style="position:absolute;left:8601;top:4106;width:10;height:20" coordorigin="8601,4106" coordsize="10,20">
              <v:shape style="position:absolute;left:8601;top:4106;width:10;height:20" coordorigin="8601,4106" coordsize="10,20" path="m8601,4125l8610,4125,8610,4106,8601,4106,8601,4125xe" filled="true" fillcolor="#000000" stroked="false">
                <v:path arrowok="t"/>
                <v:fill type="solid"/>
              </v:shape>
            </v:group>
            <v:group style="position:absolute;left:8601;top:4125;width:10;height:20" coordorigin="8601,4125" coordsize="10,20">
              <v:shape style="position:absolute;left:8601;top:4125;width:10;height:20" coordorigin="8601,4125" coordsize="10,20" path="m8601,4144l8610,4144,8610,4125,8601,4125,8601,4144xe" filled="true" fillcolor="#000000" stroked="false">
                <v:path arrowok="t"/>
                <v:fill type="solid"/>
              </v:shape>
            </v:group>
            <v:group style="position:absolute;left:8601;top:4144;width:10;height:20" coordorigin="8601,4144" coordsize="10,20">
              <v:shape style="position:absolute;left:8601;top:4144;width:10;height:20" coordorigin="8601,4144" coordsize="10,20" path="m8601,4163l8610,4163,8610,4144,8601,4144,8601,4163xe" filled="true" fillcolor="#000000" stroked="false">
                <v:path arrowok="t"/>
                <v:fill type="solid"/>
              </v:shape>
            </v:group>
            <v:group style="position:absolute;left:8601;top:4163;width:10;height:20" coordorigin="8601,4163" coordsize="10,20">
              <v:shape style="position:absolute;left:8601;top:4163;width:10;height:20" coordorigin="8601,4163" coordsize="10,20" path="m8601,4183l8610,4183,8610,4163,8601,4163,8601,4183xe" filled="true" fillcolor="#000000" stroked="false">
                <v:path arrowok="t"/>
                <v:fill type="solid"/>
              </v:shape>
            </v:group>
            <v:group style="position:absolute;left:8601;top:4183;width:10;height:20" coordorigin="8601,4183" coordsize="10,20">
              <v:shape style="position:absolute;left:8601;top:4183;width:10;height:20" coordorigin="8601,4183" coordsize="10,20" path="m8601,4202l8610,4202,8610,4183,8601,4183,8601,4202xe" filled="true" fillcolor="#000000" stroked="false">
                <v:path arrowok="t"/>
                <v:fill type="solid"/>
              </v:shape>
            </v:group>
            <v:group style="position:absolute;left:8601;top:4202;width:10;height:20" coordorigin="8601,4202" coordsize="10,20">
              <v:shape style="position:absolute;left:8601;top:4202;width:10;height:20" coordorigin="8601,4202" coordsize="10,20" path="m8601,4221l8610,4221,8610,4202,8601,4202,8601,4221xe" filled="true" fillcolor="#000000" stroked="false">
                <v:path arrowok="t"/>
                <v:fill type="solid"/>
              </v:shape>
            </v:group>
            <v:group style="position:absolute;left:8601;top:4221;width:10;height:20" coordorigin="8601,4221" coordsize="10,20">
              <v:shape style="position:absolute;left:8601;top:4221;width:10;height:20" coordorigin="8601,4221" coordsize="10,20" path="m8601,4240l8610,4240,8610,4221,8601,4221,8601,4240xe" filled="true" fillcolor="#000000" stroked="false">
                <v:path arrowok="t"/>
                <v:fill type="solid"/>
              </v:shape>
            </v:group>
            <v:group style="position:absolute;left:8601;top:4240;width:10;height:20" coordorigin="8601,4240" coordsize="10,20">
              <v:shape style="position:absolute;left:8601;top:4240;width:10;height:20" coordorigin="8601,4240" coordsize="10,20" path="m8601,4259l8610,4259,8610,4240,8601,4240,8601,4259xe" filled="true" fillcolor="#000000" stroked="false">
                <v:path arrowok="t"/>
                <v:fill type="solid"/>
              </v:shape>
            </v:group>
            <v:group style="position:absolute;left:8601;top:4259;width:10;height:20" coordorigin="8601,4259" coordsize="10,20">
              <v:shape style="position:absolute;left:8601;top:4259;width:10;height:20" coordorigin="8601,4259" coordsize="10,20" path="m8601,4279l8610,4279,8610,4259,8601,4259,8601,4279xe" filled="true" fillcolor="#000000" stroked="false">
                <v:path arrowok="t"/>
                <v:fill type="solid"/>
              </v:shape>
            </v:group>
            <v:group style="position:absolute;left:8601;top:4279;width:10;height:20" coordorigin="8601,4279" coordsize="10,20">
              <v:shape style="position:absolute;left:8601;top:4279;width:10;height:20" coordorigin="8601,4279" coordsize="10,20" path="m8601,4298l8610,4298,8610,4279,8601,4279,8601,4298xe" filled="true" fillcolor="#000000" stroked="false">
                <v:path arrowok="t"/>
                <v:fill type="solid"/>
              </v:shape>
            </v:group>
            <v:group style="position:absolute;left:8601;top:4298;width:10;height:20" coordorigin="8601,4298" coordsize="10,20">
              <v:shape style="position:absolute;left:8601;top:4298;width:10;height:20" coordorigin="8601,4298" coordsize="10,20" path="m8601,4317l8610,4317,8610,4298,8601,4298,8601,4317xe" filled="true" fillcolor="#000000" stroked="false">
                <v:path arrowok="t"/>
                <v:fill type="solid"/>
              </v:shape>
            </v:group>
            <v:group style="position:absolute;left:8601;top:4322;width:10;height:2" coordorigin="8601,4322" coordsize="10,2">
              <v:shape style="position:absolute;left:8601;top:4322;width:10;height:2" coordorigin="8601,4322" coordsize="10,0" path="m8601,4322l8610,4322e" filled="false" stroked="true" strokeweight=".48001pt" strokecolor="#000000">
                <v:path arrowok="t"/>
              </v:shape>
            </v:group>
            <v:group style="position:absolute;left:9220;top:2454;width:10;height:20" coordorigin="9220,2454" coordsize="10,20">
              <v:shape style="position:absolute;left:9220;top:2454;width:10;height:20" coordorigin="9220,2454" coordsize="10,20" path="m9220,2473l9230,2473,9230,2454,9220,2454,9220,2473xe" filled="true" fillcolor="#000000" stroked="false">
                <v:path arrowok="t"/>
                <v:fill type="solid"/>
              </v:shape>
            </v:group>
            <v:group style="position:absolute;left:9220;top:2473;width:10;height:20" coordorigin="9220,2473" coordsize="10,20">
              <v:shape style="position:absolute;left:9220;top:2473;width:10;height:20" coordorigin="9220,2473" coordsize="10,20" path="m9220,2492l9230,2492,9230,2473,9220,2473,9220,2492xe" filled="true" fillcolor="#000000" stroked="false">
                <v:path arrowok="t"/>
                <v:fill type="solid"/>
              </v:shape>
            </v:group>
            <v:group style="position:absolute;left:9220;top:2492;width:10;height:20" coordorigin="9220,2492" coordsize="10,20">
              <v:shape style="position:absolute;left:9220;top:2492;width:10;height:20" coordorigin="9220,2492" coordsize="10,20" path="m9220,2512l9230,2512,9230,2492,9220,2492,9220,2512xe" filled="true" fillcolor="#000000" stroked="false">
                <v:path arrowok="t"/>
                <v:fill type="solid"/>
              </v:shape>
            </v:group>
            <v:group style="position:absolute;left:9220;top:2512;width:10;height:20" coordorigin="9220,2512" coordsize="10,20">
              <v:shape style="position:absolute;left:9220;top:2512;width:10;height:20" coordorigin="9220,2512" coordsize="10,20" path="m9220,2531l9230,2531,9230,2512,9220,2512,9220,2531xe" filled="true" fillcolor="#000000" stroked="false">
                <v:path arrowok="t"/>
                <v:fill type="solid"/>
              </v:shape>
            </v:group>
            <v:group style="position:absolute;left:9220;top:2531;width:10;height:20" coordorigin="9220,2531" coordsize="10,20">
              <v:shape style="position:absolute;left:9220;top:2531;width:10;height:20" coordorigin="9220,2531" coordsize="10,20" path="m9220,2550l9230,2550,9230,2531,9220,2531,9220,2550xe" filled="true" fillcolor="#000000" stroked="false">
                <v:path arrowok="t"/>
                <v:fill type="solid"/>
              </v:shape>
            </v:group>
            <v:group style="position:absolute;left:9220;top:2550;width:10;height:20" coordorigin="9220,2550" coordsize="10,20">
              <v:shape style="position:absolute;left:9220;top:2550;width:10;height:20" coordorigin="9220,2550" coordsize="10,20" path="m9220,2569l9230,2569,9230,2550,9220,2550,9220,2569xe" filled="true" fillcolor="#000000" stroked="false">
                <v:path arrowok="t"/>
                <v:fill type="solid"/>
              </v:shape>
            </v:group>
            <v:group style="position:absolute;left:9220;top:2569;width:10;height:20" coordorigin="9220,2569" coordsize="10,20">
              <v:shape style="position:absolute;left:9220;top:2569;width:10;height:20" coordorigin="9220,2569" coordsize="10,20" path="m9220,2588l9230,2588,9230,2569,9220,2569,9220,2588xe" filled="true" fillcolor="#000000" stroked="false">
                <v:path arrowok="t"/>
                <v:fill type="solid"/>
              </v:shape>
            </v:group>
            <v:group style="position:absolute;left:9220;top:2588;width:10;height:20" coordorigin="9220,2588" coordsize="10,20">
              <v:shape style="position:absolute;left:9220;top:2588;width:10;height:20" coordorigin="9220,2588" coordsize="10,20" path="m9220,2608l9230,2608,9230,2588,9220,2588,9220,2608xe" filled="true" fillcolor="#000000" stroked="false">
                <v:path arrowok="t"/>
                <v:fill type="solid"/>
              </v:shape>
            </v:group>
            <v:group style="position:absolute;left:9220;top:2608;width:10;height:20" coordorigin="9220,2608" coordsize="10,20">
              <v:shape style="position:absolute;left:9220;top:2608;width:10;height:20" coordorigin="9220,2608" coordsize="10,20" path="m9220,2627l9230,2627,9230,2608,9220,2608,9220,2627xe" filled="true" fillcolor="#000000" stroked="false">
                <v:path arrowok="t"/>
                <v:fill type="solid"/>
              </v:shape>
            </v:group>
            <v:group style="position:absolute;left:9220;top:2627;width:10;height:20" coordorigin="9220,2627" coordsize="10,20">
              <v:shape style="position:absolute;left:9220;top:2627;width:10;height:20" coordorigin="9220,2627" coordsize="10,20" path="m9220,2646l9230,2646,9230,2627,9220,2627,9220,2646xe" filled="true" fillcolor="#000000" stroked="false">
                <v:path arrowok="t"/>
                <v:fill type="solid"/>
              </v:shape>
            </v:group>
            <v:group style="position:absolute;left:9220;top:2646;width:10;height:20" coordorigin="9220,2646" coordsize="10,20">
              <v:shape style="position:absolute;left:9220;top:2646;width:10;height:20" coordorigin="9220,2646" coordsize="10,20" path="m9220,2665l9230,2665,9230,2646,9220,2646,9220,2665xe" filled="true" fillcolor="#000000" stroked="false">
                <v:path arrowok="t"/>
                <v:fill type="solid"/>
              </v:shape>
            </v:group>
            <v:group style="position:absolute;left:9220;top:2665;width:10;height:20" coordorigin="9220,2665" coordsize="10,20">
              <v:shape style="position:absolute;left:9220;top:2665;width:10;height:20" coordorigin="9220,2665" coordsize="10,20" path="m9220,2685l9230,2685,9230,2665,9220,2665,9220,2685xe" filled="true" fillcolor="#000000" stroked="false">
                <v:path arrowok="t"/>
                <v:fill type="solid"/>
              </v:shape>
            </v:group>
            <v:group style="position:absolute;left:9220;top:2685;width:10;height:20" coordorigin="9220,2685" coordsize="10,20">
              <v:shape style="position:absolute;left:9220;top:2685;width:10;height:20" coordorigin="9220,2685" coordsize="10,20" path="m9220,2704l9230,2704,9230,2685,9220,2685,9220,2704xe" filled="true" fillcolor="#000000" stroked="false">
                <v:path arrowok="t"/>
                <v:fill type="solid"/>
              </v:shape>
            </v:group>
            <v:group style="position:absolute;left:9220;top:2704;width:10;height:20" coordorigin="9220,2704" coordsize="10,20">
              <v:shape style="position:absolute;left:9220;top:2704;width:10;height:20" coordorigin="9220,2704" coordsize="10,20" path="m9220,2723l9230,2723,9230,2704,9220,2704,9220,2723xe" filled="true" fillcolor="#000000" stroked="false">
                <v:path arrowok="t"/>
                <v:fill type="solid"/>
              </v:shape>
            </v:group>
            <v:group style="position:absolute;left:9220;top:2723;width:10;height:20" coordorigin="9220,2723" coordsize="10,20">
              <v:shape style="position:absolute;left:9220;top:2723;width:10;height:20" coordorigin="9220,2723" coordsize="10,20" path="m9220,2743l9230,2743,9230,2723,9220,2723,9220,2743xe" filled="true" fillcolor="#000000" stroked="false">
                <v:path arrowok="t"/>
                <v:fill type="solid"/>
              </v:shape>
            </v:group>
            <v:group style="position:absolute;left:9220;top:2743;width:10;height:20" coordorigin="9220,2743" coordsize="10,20">
              <v:shape style="position:absolute;left:9220;top:2743;width:10;height:20" coordorigin="9220,2743" coordsize="10,20" path="m9220,2762l9230,2762,9230,2743,9220,2743,9220,2762xe" filled="true" fillcolor="#000000" stroked="false">
                <v:path arrowok="t"/>
                <v:fill type="solid"/>
              </v:shape>
            </v:group>
            <v:group style="position:absolute;left:9220;top:2762;width:10;height:20" coordorigin="9220,2762" coordsize="10,20">
              <v:shape style="position:absolute;left:9220;top:2762;width:10;height:20" coordorigin="9220,2762" coordsize="10,20" path="m9220,2781l9230,2781,9230,2762,9220,2762,9220,2781xe" filled="true" fillcolor="#000000" stroked="false">
                <v:path arrowok="t"/>
                <v:fill type="solid"/>
              </v:shape>
            </v:group>
            <v:group style="position:absolute;left:9220;top:2781;width:10;height:20" coordorigin="9220,2781" coordsize="10,20">
              <v:shape style="position:absolute;left:9220;top:2781;width:10;height:20" coordorigin="9220,2781" coordsize="10,20" path="m9220,2800l9230,2800,9230,2781,9220,2781,9220,2800xe" filled="true" fillcolor="#000000" stroked="false">
                <v:path arrowok="t"/>
                <v:fill type="solid"/>
              </v:shape>
            </v:group>
            <v:group style="position:absolute;left:9220;top:2800;width:10;height:20" coordorigin="9220,2800" coordsize="10,20">
              <v:shape style="position:absolute;left:9220;top:2800;width:10;height:20" coordorigin="9220,2800" coordsize="10,20" path="m9220,2819l9230,2819,9230,2800,9220,2800,9220,2819xe" filled="true" fillcolor="#000000" stroked="false">
                <v:path arrowok="t"/>
                <v:fill type="solid"/>
              </v:shape>
            </v:group>
            <v:group style="position:absolute;left:9220;top:2819;width:10;height:20" coordorigin="9220,2819" coordsize="10,20">
              <v:shape style="position:absolute;left:9220;top:2819;width:10;height:20" coordorigin="9220,2819" coordsize="10,20" path="m9220,2839l9230,2839,9230,2819,9220,2819,9220,2839xe" filled="true" fillcolor="#000000" stroked="false">
                <v:path arrowok="t"/>
                <v:fill type="solid"/>
              </v:shape>
            </v:group>
            <v:group style="position:absolute;left:9220;top:2839;width:10;height:20" coordorigin="9220,2839" coordsize="10,20">
              <v:shape style="position:absolute;left:9220;top:2839;width:10;height:20" coordorigin="9220,2839" coordsize="10,20" path="m9220,2858l9230,2858,9230,2839,9220,2839,9220,2858xe" filled="true" fillcolor="#000000" stroked="false">
                <v:path arrowok="t"/>
                <v:fill type="solid"/>
              </v:shape>
            </v:group>
            <v:group style="position:absolute;left:9220;top:2858;width:10;height:20" coordorigin="9220,2858" coordsize="10,20">
              <v:shape style="position:absolute;left:9220;top:2858;width:10;height:20" coordorigin="9220,2858" coordsize="10,20" path="m9220,2877l9230,2877,9230,2858,9220,2858,9220,2877xe" filled="true" fillcolor="#000000" stroked="false">
                <v:path arrowok="t"/>
                <v:fill type="solid"/>
              </v:shape>
            </v:group>
            <v:group style="position:absolute;left:9220;top:2877;width:10;height:20" coordorigin="9220,2877" coordsize="10,20">
              <v:shape style="position:absolute;left:9220;top:2877;width:10;height:20" coordorigin="9220,2877" coordsize="10,20" path="m9220,2896l9230,2896,9230,2877,9220,2877,9220,2896xe" filled="true" fillcolor="#000000" stroked="false">
                <v:path arrowok="t"/>
                <v:fill type="solid"/>
              </v:shape>
            </v:group>
            <v:group style="position:absolute;left:9220;top:2896;width:10;height:20" coordorigin="9220,2896" coordsize="10,20">
              <v:shape style="position:absolute;left:9220;top:2896;width:10;height:20" coordorigin="9220,2896" coordsize="10,20" path="m9220,2915l9230,2915,9230,2896,9220,2896,9220,2915xe" filled="true" fillcolor="#000000" stroked="false">
                <v:path arrowok="t"/>
                <v:fill type="solid"/>
              </v:shape>
            </v:group>
            <v:group style="position:absolute;left:9220;top:2915;width:10;height:20" coordorigin="9220,2915" coordsize="10,20">
              <v:shape style="position:absolute;left:9220;top:2915;width:10;height:20" coordorigin="9220,2915" coordsize="10,20" path="m9220,2935l9230,2935,9230,2915,9220,2915,9220,2935xe" filled="true" fillcolor="#000000" stroked="false">
                <v:path arrowok="t"/>
                <v:fill type="solid"/>
              </v:shape>
            </v:group>
            <v:group style="position:absolute;left:9220;top:2935;width:10;height:20" coordorigin="9220,2935" coordsize="10,20">
              <v:shape style="position:absolute;left:9220;top:2935;width:10;height:20" coordorigin="9220,2935" coordsize="10,20" path="m9220,2954l9230,2954,9230,2935,9220,2935,9220,2954xe" filled="true" fillcolor="#000000" stroked="false">
                <v:path arrowok="t"/>
                <v:fill type="solid"/>
              </v:shape>
            </v:group>
            <v:group style="position:absolute;left:9220;top:2954;width:10;height:20" coordorigin="9220,2954" coordsize="10,20">
              <v:shape style="position:absolute;left:9220;top:2954;width:10;height:20" coordorigin="9220,2954" coordsize="10,20" path="m9220,2973l9230,2973,9230,2954,9220,2954,9220,2973xe" filled="true" fillcolor="#000000" stroked="false">
                <v:path arrowok="t"/>
                <v:fill type="solid"/>
              </v:shape>
            </v:group>
            <v:group style="position:absolute;left:9220;top:2973;width:10;height:20" coordorigin="9220,2973" coordsize="10,20">
              <v:shape style="position:absolute;left:9220;top:2973;width:10;height:20" coordorigin="9220,2973" coordsize="10,20" path="m9220,2992l9230,2992,9230,2973,9220,2973,9220,2992xe" filled="true" fillcolor="#000000" stroked="false">
                <v:path arrowok="t"/>
                <v:fill type="solid"/>
              </v:shape>
            </v:group>
            <v:group style="position:absolute;left:9220;top:2992;width:10;height:20" coordorigin="9220,2992" coordsize="10,20">
              <v:shape style="position:absolute;left:9220;top:2992;width:10;height:20" coordorigin="9220,2992" coordsize="10,20" path="m9220,3011l9230,3011,9230,2992,9220,2992,9220,3011xe" filled="true" fillcolor="#000000" stroked="false">
                <v:path arrowok="t"/>
                <v:fill type="solid"/>
              </v:shape>
            </v:group>
            <v:group style="position:absolute;left:9220;top:3011;width:10;height:20" coordorigin="9220,3011" coordsize="10,20">
              <v:shape style="position:absolute;left:9220;top:3011;width:10;height:20" coordorigin="9220,3011" coordsize="10,20" path="m9220,3031l9230,3031,9230,3011,9220,3011,9220,3031xe" filled="true" fillcolor="#000000" stroked="false">
                <v:path arrowok="t"/>
                <v:fill type="solid"/>
              </v:shape>
            </v:group>
            <v:group style="position:absolute;left:9220;top:3031;width:10;height:20" coordorigin="9220,3031" coordsize="10,20">
              <v:shape style="position:absolute;left:9220;top:3031;width:10;height:20" coordorigin="9220,3031" coordsize="10,20" path="m9220,3050l9230,3050,9230,3031,9220,3031,9220,3050xe" filled="true" fillcolor="#000000" stroked="false">
                <v:path arrowok="t"/>
                <v:fill type="solid"/>
              </v:shape>
            </v:group>
            <v:group style="position:absolute;left:9220;top:3050;width:10;height:20" coordorigin="9220,3050" coordsize="10,20">
              <v:shape style="position:absolute;left:9220;top:3050;width:10;height:20" coordorigin="9220,3050" coordsize="10,20" path="m9220,3069l9230,3069,9230,3050,9220,3050,9220,3069xe" filled="true" fillcolor="#000000" stroked="false">
                <v:path arrowok="t"/>
                <v:fill type="solid"/>
              </v:shape>
            </v:group>
            <v:group style="position:absolute;left:9220;top:3069;width:10;height:20" coordorigin="9220,3069" coordsize="10,20">
              <v:shape style="position:absolute;left:9220;top:3069;width:10;height:20" coordorigin="9220,3069" coordsize="10,20" path="m9220,3088l9230,3088,9230,3069,9220,3069,9220,3088xe" filled="true" fillcolor="#000000" stroked="false">
                <v:path arrowok="t"/>
                <v:fill type="solid"/>
              </v:shape>
            </v:group>
            <v:group style="position:absolute;left:9220;top:3088;width:10;height:20" coordorigin="9220,3088" coordsize="10,20">
              <v:shape style="position:absolute;left:9220;top:3088;width:10;height:20" coordorigin="9220,3088" coordsize="10,20" path="m9220,3107l9230,3107,9230,3088,9220,3088,9220,3107xe" filled="true" fillcolor="#000000" stroked="false">
                <v:path arrowok="t"/>
                <v:fill type="solid"/>
              </v:shape>
            </v:group>
            <v:group style="position:absolute;left:9220;top:3107;width:10;height:20" coordorigin="9220,3107" coordsize="10,20">
              <v:shape style="position:absolute;left:9220;top:3107;width:10;height:20" coordorigin="9220,3107" coordsize="10,20" path="m9220,3127l9230,3127,9230,3107,9220,3107,9220,3127xe" filled="true" fillcolor="#000000" stroked="false">
                <v:path arrowok="t"/>
                <v:fill type="solid"/>
              </v:shape>
            </v:group>
            <v:group style="position:absolute;left:9220;top:3127;width:10;height:20" coordorigin="9220,3127" coordsize="10,20">
              <v:shape style="position:absolute;left:9220;top:3127;width:10;height:20" coordorigin="9220,3127" coordsize="10,20" path="m9220,3146l9230,3146,9230,3127,9220,3127,9220,3146xe" filled="true" fillcolor="#000000" stroked="false">
                <v:path arrowok="t"/>
                <v:fill type="solid"/>
              </v:shape>
            </v:group>
            <v:group style="position:absolute;left:9220;top:3146;width:10;height:20" coordorigin="9220,3146" coordsize="10,20">
              <v:shape style="position:absolute;left:9220;top:3146;width:10;height:20" coordorigin="9220,3146" coordsize="10,20" path="m9220,3165l9230,3165,9230,3146,9220,3146,9220,3165xe" filled="true" fillcolor="#000000" stroked="false">
                <v:path arrowok="t"/>
                <v:fill type="solid"/>
              </v:shape>
            </v:group>
            <v:group style="position:absolute;left:9220;top:3165;width:10;height:20" coordorigin="9220,3165" coordsize="10,20">
              <v:shape style="position:absolute;left:9220;top:3165;width:10;height:20" coordorigin="9220,3165" coordsize="10,20" path="m9220,3184l9230,3184,9230,3165,9220,3165,9220,3184xe" filled="true" fillcolor="#000000" stroked="false">
                <v:path arrowok="t"/>
                <v:fill type="solid"/>
              </v:shape>
            </v:group>
            <v:group style="position:absolute;left:9220;top:3184;width:10;height:20" coordorigin="9220,3184" coordsize="10,20">
              <v:shape style="position:absolute;left:9220;top:3184;width:10;height:20" coordorigin="9220,3184" coordsize="10,20" path="m9220,3203l9230,3203,9230,3184,9220,3184,9220,3203xe" filled="true" fillcolor="#000000" stroked="false">
                <v:path arrowok="t"/>
                <v:fill type="solid"/>
              </v:shape>
            </v:group>
            <v:group style="position:absolute;left:9220;top:3203;width:10;height:20" coordorigin="9220,3203" coordsize="10,20">
              <v:shape style="position:absolute;left:9220;top:3203;width:10;height:20" coordorigin="9220,3203" coordsize="10,20" path="m9220,3223l9230,3223,9230,3203,9220,3203,9220,3223xe" filled="true" fillcolor="#000000" stroked="false">
                <v:path arrowok="t"/>
                <v:fill type="solid"/>
              </v:shape>
            </v:group>
            <v:group style="position:absolute;left:9220;top:3223;width:10;height:20" coordorigin="9220,3223" coordsize="10,20">
              <v:shape style="position:absolute;left:9220;top:3223;width:10;height:20" coordorigin="9220,3223" coordsize="10,20" path="m9220,3242l9230,3242,9230,3223,9220,3223,9220,3242xe" filled="true" fillcolor="#000000" stroked="false">
                <v:path arrowok="t"/>
                <v:fill type="solid"/>
              </v:shape>
            </v:group>
            <v:group style="position:absolute;left:9220;top:3242;width:10;height:20" coordorigin="9220,3242" coordsize="10,20">
              <v:shape style="position:absolute;left:9220;top:3242;width:10;height:20" coordorigin="9220,3242" coordsize="10,20" path="m9220,3261l9230,3261,9230,3242,9220,3242,9220,3261xe" filled="true" fillcolor="#000000" stroked="false">
                <v:path arrowok="t"/>
                <v:fill type="solid"/>
              </v:shape>
            </v:group>
            <v:group style="position:absolute;left:9220;top:3261;width:10;height:20" coordorigin="9220,3261" coordsize="10,20">
              <v:shape style="position:absolute;left:9220;top:3261;width:10;height:20" coordorigin="9220,3261" coordsize="10,20" path="m9220,3280l9230,3280,9230,3261,9220,3261,9220,3280xe" filled="true" fillcolor="#000000" stroked="false">
                <v:path arrowok="t"/>
                <v:fill type="solid"/>
              </v:shape>
            </v:group>
            <v:group style="position:absolute;left:9220;top:3280;width:10;height:20" coordorigin="9220,3280" coordsize="10,20">
              <v:shape style="position:absolute;left:9220;top:3280;width:10;height:20" coordorigin="9220,3280" coordsize="10,20" path="m9220,3299l9230,3299,9230,3280,9220,3280,9220,3299xe" filled="true" fillcolor="#000000" stroked="false">
                <v:path arrowok="t"/>
                <v:fill type="solid"/>
              </v:shape>
            </v:group>
            <v:group style="position:absolute;left:9220;top:3299;width:10;height:20" coordorigin="9220,3299" coordsize="10,20">
              <v:shape style="position:absolute;left:9220;top:3299;width:10;height:20" coordorigin="9220,3299" coordsize="10,20" path="m9220,3319l9230,3319,9230,3299,9220,3299,9220,3319xe" filled="true" fillcolor="#000000" stroked="false">
                <v:path arrowok="t"/>
                <v:fill type="solid"/>
              </v:shape>
            </v:group>
            <v:group style="position:absolute;left:9220;top:3319;width:10;height:20" coordorigin="9220,3319" coordsize="10,20">
              <v:shape style="position:absolute;left:9220;top:3319;width:10;height:20" coordorigin="9220,3319" coordsize="10,20" path="m9220,3338l9230,3338,9230,3319,9220,3319,9220,3338xe" filled="true" fillcolor="#000000" stroked="false">
                <v:path arrowok="t"/>
                <v:fill type="solid"/>
              </v:shape>
            </v:group>
            <v:group style="position:absolute;left:9220;top:3338;width:10;height:20" coordorigin="9220,3338" coordsize="10,20">
              <v:shape style="position:absolute;left:9220;top:3338;width:10;height:20" coordorigin="9220,3338" coordsize="10,20" path="m9220,3357l9230,3357,9230,3338,9220,3338,9220,3357xe" filled="true" fillcolor="#000000" stroked="false">
                <v:path arrowok="t"/>
                <v:fill type="solid"/>
              </v:shape>
            </v:group>
            <v:group style="position:absolute;left:9220;top:3357;width:10;height:20" coordorigin="9220,3357" coordsize="10,20">
              <v:shape style="position:absolute;left:9220;top:3357;width:10;height:20" coordorigin="9220,3357" coordsize="10,20" path="m9220,3376l9230,3376,9230,3357,9220,3357,9220,3376xe" filled="true" fillcolor="#000000" stroked="false">
                <v:path arrowok="t"/>
                <v:fill type="solid"/>
              </v:shape>
            </v:group>
            <v:group style="position:absolute;left:9220;top:3376;width:10;height:20" coordorigin="9220,3376" coordsize="10,20">
              <v:shape style="position:absolute;left:9220;top:3376;width:10;height:20" coordorigin="9220,3376" coordsize="10,20" path="m9220,3395l9230,3395,9230,3376,9220,3376,9220,3395xe" filled="true" fillcolor="#000000" stroked="false">
                <v:path arrowok="t"/>
                <v:fill type="solid"/>
              </v:shape>
            </v:group>
            <v:group style="position:absolute;left:9220;top:3395;width:10;height:20" coordorigin="9220,3395" coordsize="10,20">
              <v:shape style="position:absolute;left:9220;top:3395;width:10;height:20" coordorigin="9220,3395" coordsize="10,20" path="m9220,3415l9230,3415,9230,3395,9220,3395,9220,3415xe" filled="true" fillcolor="#000000" stroked="false">
                <v:path arrowok="t"/>
                <v:fill type="solid"/>
              </v:shape>
            </v:group>
            <v:group style="position:absolute;left:9220;top:3415;width:10;height:20" coordorigin="9220,3415" coordsize="10,20">
              <v:shape style="position:absolute;left:9220;top:3415;width:10;height:20" coordorigin="9220,3415" coordsize="10,20" path="m9220,3434l9230,3434,9230,3415,9220,3415,9220,3434xe" filled="true" fillcolor="#000000" stroked="false">
                <v:path arrowok="t"/>
                <v:fill type="solid"/>
              </v:shape>
            </v:group>
            <v:group style="position:absolute;left:9220;top:3434;width:10;height:20" coordorigin="9220,3434" coordsize="10,20">
              <v:shape style="position:absolute;left:9220;top:3434;width:10;height:20" coordorigin="9220,3434" coordsize="10,20" path="m9220,3453l9230,3453,9230,3434,9220,3434,9220,3453xe" filled="true" fillcolor="#000000" stroked="false">
                <v:path arrowok="t"/>
                <v:fill type="solid"/>
              </v:shape>
            </v:group>
            <v:group style="position:absolute;left:9220;top:3453;width:10;height:20" coordorigin="9220,3453" coordsize="10,20">
              <v:shape style="position:absolute;left:9220;top:3453;width:10;height:20" coordorigin="9220,3453" coordsize="10,20" path="m9220,3472l9230,3472,9230,3453,9220,3453,9220,3472xe" filled="true" fillcolor="#000000" stroked="false">
                <v:path arrowok="t"/>
                <v:fill type="solid"/>
              </v:shape>
            </v:group>
            <v:group style="position:absolute;left:9220;top:3472;width:10;height:20" coordorigin="9220,3472" coordsize="10,20">
              <v:shape style="position:absolute;left:9220;top:3472;width:10;height:20" coordorigin="9220,3472" coordsize="10,20" path="m9220,3491l9230,3491,9230,3472,9220,3472,9220,3491xe" filled="true" fillcolor="#000000" stroked="false">
                <v:path arrowok="t"/>
                <v:fill type="solid"/>
              </v:shape>
            </v:group>
            <v:group style="position:absolute;left:9220;top:3491;width:10;height:20" coordorigin="9220,3491" coordsize="10,20">
              <v:shape style="position:absolute;left:9220;top:3491;width:10;height:20" coordorigin="9220,3491" coordsize="10,20" path="m9220,3511l9230,3511,9230,3491,9220,3491,9220,3511xe" filled="true" fillcolor="#000000" stroked="false">
                <v:path arrowok="t"/>
                <v:fill type="solid"/>
              </v:shape>
            </v:group>
            <v:group style="position:absolute;left:9220;top:3511;width:10;height:20" coordorigin="9220,3511" coordsize="10,20">
              <v:shape style="position:absolute;left:9220;top:3511;width:10;height:20" coordorigin="9220,3511" coordsize="10,20" path="m9220,3530l9230,3530,9230,3511,9220,3511,9220,3530xe" filled="true" fillcolor="#000000" stroked="false">
                <v:path arrowok="t"/>
                <v:fill type="solid"/>
              </v:shape>
            </v:group>
            <v:group style="position:absolute;left:9220;top:3530;width:10;height:20" coordorigin="9220,3530" coordsize="10,20">
              <v:shape style="position:absolute;left:9220;top:3530;width:10;height:20" coordorigin="9220,3530" coordsize="10,20" path="m9220,3549l9230,3549,9230,3530,9220,3530,9220,3549xe" filled="true" fillcolor="#000000" stroked="false">
                <v:path arrowok="t"/>
                <v:fill type="solid"/>
              </v:shape>
            </v:group>
            <v:group style="position:absolute;left:9220;top:3549;width:10;height:20" coordorigin="9220,3549" coordsize="10,20">
              <v:shape style="position:absolute;left:9220;top:3549;width:10;height:20" coordorigin="9220,3549" coordsize="10,20" path="m9220,3568l9230,3568,9230,3549,9220,3549,9220,3568xe" filled="true" fillcolor="#000000" stroked="false">
                <v:path arrowok="t"/>
                <v:fill type="solid"/>
              </v:shape>
            </v:group>
            <v:group style="position:absolute;left:9220;top:3568;width:10;height:20" coordorigin="9220,3568" coordsize="10,20">
              <v:shape style="position:absolute;left:9220;top:3568;width:10;height:20" coordorigin="9220,3568" coordsize="10,20" path="m9220,3587l9230,3587,9230,3568,9220,3568,9220,3587xe" filled="true" fillcolor="#000000" stroked="false">
                <v:path arrowok="t"/>
                <v:fill type="solid"/>
              </v:shape>
            </v:group>
            <v:group style="position:absolute;left:9220;top:3587;width:10;height:20" coordorigin="9220,3587" coordsize="10,20">
              <v:shape style="position:absolute;left:9220;top:3587;width:10;height:20" coordorigin="9220,3587" coordsize="10,20" path="m9220,3607l9230,3607,9230,3587,9220,3587,9220,3607xe" filled="true" fillcolor="#000000" stroked="false">
                <v:path arrowok="t"/>
                <v:fill type="solid"/>
              </v:shape>
            </v:group>
            <v:group style="position:absolute;left:9220;top:3607;width:10;height:20" coordorigin="9220,3607" coordsize="10,20">
              <v:shape style="position:absolute;left:9220;top:3607;width:10;height:20" coordorigin="9220,3607" coordsize="10,20" path="m9220,3626l9230,3626,9230,3607,9220,3607,9220,3626xe" filled="true" fillcolor="#000000" stroked="false">
                <v:path arrowok="t"/>
                <v:fill type="solid"/>
              </v:shape>
            </v:group>
            <v:group style="position:absolute;left:9220;top:3626;width:10;height:20" coordorigin="9220,3626" coordsize="10,20">
              <v:shape style="position:absolute;left:9220;top:3626;width:10;height:20" coordorigin="9220,3626" coordsize="10,20" path="m9220,3645l9230,3645,9230,3626,9220,3626,9220,3645xe" filled="true" fillcolor="#000000" stroked="false">
                <v:path arrowok="t"/>
                <v:fill type="solid"/>
              </v:shape>
            </v:group>
            <v:group style="position:absolute;left:9220;top:3645;width:10;height:20" coordorigin="9220,3645" coordsize="10,20">
              <v:shape style="position:absolute;left:9220;top:3645;width:10;height:20" coordorigin="9220,3645" coordsize="10,20" path="m9220,3664l9230,3664,9230,3645,9220,3645,9220,3664xe" filled="true" fillcolor="#000000" stroked="false">
                <v:path arrowok="t"/>
                <v:fill type="solid"/>
              </v:shape>
            </v:group>
            <v:group style="position:absolute;left:9220;top:3664;width:10;height:20" coordorigin="9220,3664" coordsize="10,20">
              <v:shape style="position:absolute;left:9220;top:3664;width:10;height:20" coordorigin="9220,3664" coordsize="10,20" path="m9220,3683l9230,3683,9230,3664,9220,3664,9220,3683xe" filled="true" fillcolor="#000000" stroked="false">
                <v:path arrowok="t"/>
                <v:fill type="solid"/>
              </v:shape>
            </v:group>
            <v:group style="position:absolute;left:9220;top:3683;width:10;height:20" coordorigin="9220,3683" coordsize="10,20">
              <v:shape style="position:absolute;left:9220;top:3683;width:10;height:20" coordorigin="9220,3683" coordsize="10,20" path="m9220,3703l9230,3703,9230,3683,9220,3683,9220,3703xe" filled="true" fillcolor="#000000" stroked="false">
                <v:path arrowok="t"/>
                <v:fill type="solid"/>
              </v:shape>
            </v:group>
            <v:group style="position:absolute;left:9220;top:3703;width:10;height:20" coordorigin="9220,3703" coordsize="10,20">
              <v:shape style="position:absolute;left:9220;top:3703;width:10;height:20" coordorigin="9220,3703" coordsize="10,20" path="m9220,3722l9230,3722,9230,3703,9220,3703,9220,3722xe" filled="true" fillcolor="#000000" stroked="false">
                <v:path arrowok="t"/>
                <v:fill type="solid"/>
              </v:shape>
            </v:group>
            <v:group style="position:absolute;left:9220;top:3722;width:10;height:20" coordorigin="9220,3722" coordsize="10,20">
              <v:shape style="position:absolute;left:9220;top:3722;width:10;height:20" coordorigin="9220,3722" coordsize="10,20" path="m9220,3741l9230,3741,9230,3722,9220,3722,9220,3741xe" filled="true" fillcolor="#000000" stroked="false">
                <v:path arrowok="t"/>
                <v:fill type="solid"/>
              </v:shape>
            </v:group>
            <v:group style="position:absolute;left:9220;top:3741;width:10;height:20" coordorigin="9220,3741" coordsize="10,20">
              <v:shape style="position:absolute;left:9220;top:3741;width:10;height:20" coordorigin="9220,3741" coordsize="10,20" path="m9220,3760l9230,3760,9230,3741,9220,3741,9220,3760xe" filled="true" fillcolor="#000000" stroked="false">
                <v:path arrowok="t"/>
                <v:fill type="solid"/>
              </v:shape>
            </v:group>
            <v:group style="position:absolute;left:9220;top:3760;width:10;height:20" coordorigin="9220,3760" coordsize="10,20">
              <v:shape style="position:absolute;left:9220;top:3760;width:10;height:20" coordorigin="9220,3760" coordsize="10,20" path="m9220,3779l9230,3779,9230,3760,9220,3760,9220,3779xe" filled="true" fillcolor="#000000" stroked="false">
                <v:path arrowok="t"/>
                <v:fill type="solid"/>
              </v:shape>
            </v:group>
            <v:group style="position:absolute;left:9220;top:3779;width:10;height:20" coordorigin="9220,3779" coordsize="10,20">
              <v:shape style="position:absolute;left:9220;top:3779;width:10;height:20" coordorigin="9220,3779" coordsize="10,20" path="m9220,3799l9230,3799,9230,3779,9220,3779,9220,3799xe" filled="true" fillcolor="#000000" stroked="false">
                <v:path arrowok="t"/>
                <v:fill type="solid"/>
              </v:shape>
            </v:group>
            <v:group style="position:absolute;left:9220;top:3799;width:10;height:20" coordorigin="9220,3799" coordsize="10,20">
              <v:shape style="position:absolute;left:9220;top:3799;width:10;height:20" coordorigin="9220,3799" coordsize="10,20" path="m9220,3818l9230,3818,9230,3799,9220,3799,9220,3818xe" filled="true" fillcolor="#000000" stroked="false">
                <v:path arrowok="t"/>
                <v:fill type="solid"/>
              </v:shape>
            </v:group>
            <v:group style="position:absolute;left:9220;top:3818;width:10;height:20" coordorigin="9220,3818" coordsize="10,20">
              <v:shape style="position:absolute;left:9220;top:3818;width:10;height:20" coordorigin="9220,3818" coordsize="10,20" path="m9220,3837l9230,3837,9230,3818,9220,3818,9220,3837xe" filled="true" fillcolor="#000000" stroked="false">
                <v:path arrowok="t"/>
                <v:fill type="solid"/>
              </v:shape>
            </v:group>
            <v:group style="position:absolute;left:9220;top:3837;width:10;height:20" coordorigin="9220,3837" coordsize="10,20">
              <v:shape style="position:absolute;left:9220;top:3837;width:10;height:20" coordorigin="9220,3837" coordsize="10,20" path="m9220,3856l9230,3856,9230,3837,9220,3837,9220,3856xe" filled="true" fillcolor="#000000" stroked="false">
                <v:path arrowok="t"/>
                <v:fill type="solid"/>
              </v:shape>
            </v:group>
            <v:group style="position:absolute;left:9220;top:3856;width:10;height:20" coordorigin="9220,3856" coordsize="10,20">
              <v:shape style="position:absolute;left:9220;top:3856;width:10;height:20" coordorigin="9220,3856" coordsize="10,20" path="m9220,3875l9230,3875,9230,3856,9220,3856,9220,3875xe" filled="true" fillcolor="#000000" stroked="false">
                <v:path arrowok="t"/>
                <v:fill type="solid"/>
              </v:shape>
            </v:group>
            <v:group style="position:absolute;left:9220;top:3875;width:10;height:20" coordorigin="9220,3875" coordsize="10,20">
              <v:shape style="position:absolute;left:9220;top:3875;width:10;height:20" coordorigin="9220,3875" coordsize="10,20" path="m9220,3895l9230,3895,9230,3875,9220,3875,9220,3895xe" filled="true" fillcolor="#000000" stroked="false">
                <v:path arrowok="t"/>
                <v:fill type="solid"/>
              </v:shape>
            </v:group>
            <v:group style="position:absolute;left:9220;top:3895;width:10;height:20" coordorigin="9220,3895" coordsize="10,20">
              <v:shape style="position:absolute;left:9220;top:3895;width:10;height:20" coordorigin="9220,3895" coordsize="10,20" path="m9220,3914l9230,3914,9230,3895,9220,3895,9220,3914xe" filled="true" fillcolor="#000000" stroked="false">
                <v:path arrowok="t"/>
                <v:fill type="solid"/>
              </v:shape>
            </v:group>
            <v:group style="position:absolute;left:9220;top:3914;width:10;height:20" coordorigin="9220,3914" coordsize="10,20">
              <v:shape style="position:absolute;left:9220;top:3914;width:10;height:20" coordorigin="9220,3914" coordsize="10,20" path="m9220,3933l9230,3933,9230,3914,9220,3914,9220,3933xe" filled="true" fillcolor="#000000" stroked="false">
                <v:path arrowok="t"/>
                <v:fill type="solid"/>
              </v:shape>
            </v:group>
            <v:group style="position:absolute;left:9220;top:3933;width:10;height:20" coordorigin="9220,3933" coordsize="10,20">
              <v:shape style="position:absolute;left:9220;top:3933;width:10;height:20" coordorigin="9220,3933" coordsize="10,20" path="m9220,3952l9230,3952,9230,3933,9220,3933,9220,3952xe" filled="true" fillcolor="#000000" stroked="false">
                <v:path arrowok="t"/>
                <v:fill type="solid"/>
              </v:shape>
            </v:group>
            <v:group style="position:absolute;left:9220;top:3952;width:10;height:20" coordorigin="9220,3952" coordsize="10,20">
              <v:shape style="position:absolute;left:9220;top:3952;width:10;height:20" coordorigin="9220,3952" coordsize="10,20" path="m9220,3971l9230,3971,9230,3952,9220,3952,9220,3971xe" filled="true" fillcolor="#000000" stroked="false">
                <v:path arrowok="t"/>
                <v:fill type="solid"/>
              </v:shape>
            </v:group>
            <v:group style="position:absolute;left:9220;top:3971;width:10;height:20" coordorigin="9220,3971" coordsize="10,20">
              <v:shape style="position:absolute;left:9220;top:3971;width:10;height:20" coordorigin="9220,3971" coordsize="10,20" path="m9220,3991l9230,3991,9230,3971,9220,3971,9220,3991xe" filled="true" fillcolor="#000000" stroked="false">
                <v:path arrowok="t"/>
                <v:fill type="solid"/>
              </v:shape>
            </v:group>
            <v:group style="position:absolute;left:9220;top:3991;width:10;height:20" coordorigin="9220,3991" coordsize="10,20">
              <v:shape style="position:absolute;left:9220;top:3991;width:10;height:20" coordorigin="9220,3991" coordsize="10,20" path="m9220,4010l9230,4010,9230,3991,9220,3991,9220,4010xe" filled="true" fillcolor="#000000" stroked="false">
                <v:path arrowok="t"/>
                <v:fill type="solid"/>
              </v:shape>
            </v:group>
            <v:group style="position:absolute;left:9220;top:4010;width:10;height:20" coordorigin="9220,4010" coordsize="10,20">
              <v:shape style="position:absolute;left:9220;top:4010;width:10;height:20" coordorigin="9220,4010" coordsize="10,20" path="m9220,4029l9230,4029,9230,4010,9220,4010,9220,4029xe" filled="true" fillcolor="#000000" stroked="false">
                <v:path arrowok="t"/>
                <v:fill type="solid"/>
              </v:shape>
            </v:group>
            <v:group style="position:absolute;left:9220;top:4029;width:10;height:20" coordorigin="9220,4029" coordsize="10,20">
              <v:shape style="position:absolute;left:9220;top:4029;width:10;height:20" coordorigin="9220,4029" coordsize="10,20" path="m9220,4048l9230,4048,9230,4029,9220,4029,9220,4048xe" filled="true" fillcolor="#000000" stroked="false">
                <v:path arrowok="t"/>
                <v:fill type="solid"/>
              </v:shape>
            </v:group>
            <v:group style="position:absolute;left:9220;top:4048;width:10;height:20" coordorigin="9220,4048" coordsize="10,20">
              <v:shape style="position:absolute;left:9220;top:4048;width:10;height:20" coordorigin="9220,4048" coordsize="10,20" path="m9220,4067l9230,4067,9230,4048,9220,4048,9220,4067xe" filled="true" fillcolor="#000000" stroked="false">
                <v:path arrowok="t"/>
                <v:fill type="solid"/>
              </v:shape>
            </v:group>
            <v:group style="position:absolute;left:9220;top:4067;width:10;height:20" coordorigin="9220,4067" coordsize="10,20">
              <v:shape style="position:absolute;left:9220;top:4067;width:10;height:20" coordorigin="9220,4067" coordsize="10,20" path="m9220,4087l9230,4087,9230,4067,9220,4067,9220,4087xe" filled="true" fillcolor="#000000" stroked="false">
                <v:path arrowok="t"/>
                <v:fill type="solid"/>
              </v:shape>
            </v:group>
            <v:group style="position:absolute;left:9220;top:4087;width:10;height:20" coordorigin="9220,4087" coordsize="10,20">
              <v:shape style="position:absolute;left:9220;top:4087;width:10;height:20" coordorigin="9220,4087" coordsize="10,20" path="m9220,4106l9230,4106,9230,4087,9220,4087,9220,4106xe" filled="true" fillcolor="#000000" stroked="false">
                <v:path arrowok="t"/>
                <v:fill type="solid"/>
              </v:shape>
            </v:group>
            <v:group style="position:absolute;left:9220;top:4106;width:10;height:20" coordorigin="9220,4106" coordsize="10,20">
              <v:shape style="position:absolute;left:9220;top:4106;width:10;height:20" coordorigin="9220,4106" coordsize="10,20" path="m9220,4125l9230,4125,9230,4106,9220,4106,9220,4125xe" filled="true" fillcolor="#000000" stroked="false">
                <v:path arrowok="t"/>
                <v:fill type="solid"/>
              </v:shape>
            </v:group>
            <v:group style="position:absolute;left:9220;top:4125;width:10;height:20" coordorigin="9220,4125" coordsize="10,20">
              <v:shape style="position:absolute;left:9220;top:4125;width:10;height:20" coordorigin="9220,4125" coordsize="10,20" path="m9220,4144l9230,4144,9230,4125,9220,4125,9220,4144xe" filled="true" fillcolor="#000000" stroked="false">
                <v:path arrowok="t"/>
                <v:fill type="solid"/>
              </v:shape>
            </v:group>
            <v:group style="position:absolute;left:9220;top:4144;width:10;height:20" coordorigin="9220,4144" coordsize="10,20">
              <v:shape style="position:absolute;left:9220;top:4144;width:10;height:20" coordorigin="9220,4144" coordsize="10,20" path="m9220,4163l9230,4163,9230,4144,9220,4144,9220,4163xe" filled="true" fillcolor="#000000" stroked="false">
                <v:path arrowok="t"/>
                <v:fill type="solid"/>
              </v:shape>
            </v:group>
            <v:group style="position:absolute;left:9220;top:4163;width:10;height:20" coordorigin="9220,4163" coordsize="10,20">
              <v:shape style="position:absolute;left:9220;top:4163;width:10;height:20" coordorigin="9220,4163" coordsize="10,20" path="m9220,4183l9230,4183,9230,4163,9220,4163,9220,4183xe" filled="true" fillcolor="#000000" stroked="false">
                <v:path arrowok="t"/>
                <v:fill type="solid"/>
              </v:shape>
            </v:group>
            <v:group style="position:absolute;left:9220;top:4183;width:10;height:20" coordorigin="9220,4183" coordsize="10,20">
              <v:shape style="position:absolute;left:9220;top:4183;width:10;height:20" coordorigin="9220,4183" coordsize="10,20" path="m9220,4202l9230,4202,9230,4183,9220,4183,9220,4202xe" filled="true" fillcolor="#000000" stroked="false">
                <v:path arrowok="t"/>
                <v:fill type="solid"/>
              </v:shape>
            </v:group>
            <v:group style="position:absolute;left:9220;top:4202;width:10;height:20" coordorigin="9220,4202" coordsize="10,20">
              <v:shape style="position:absolute;left:9220;top:4202;width:10;height:20" coordorigin="9220,4202" coordsize="10,20" path="m9220,4221l9230,4221,9230,4202,9220,4202,9220,4221xe" filled="true" fillcolor="#000000" stroked="false">
                <v:path arrowok="t"/>
                <v:fill type="solid"/>
              </v:shape>
            </v:group>
            <v:group style="position:absolute;left:9220;top:4221;width:10;height:20" coordorigin="9220,4221" coordsize="10,20">
              <v:shape style="position:absolute;left:9220;top:4221;width:10;height:20" coordorigin="9220,4221" coordsize="10,20" path="m9220,4240l9230,4240,9230,4221,9220,4221,9220,4240xe" filled="true" fillcolor="#000000" stroked="false">
                <v:path arrowok="t"/>
                <v:fill type="solid"/>
              </v:shape>
            </v:group>
            <v:group style="position:absolute;left:9220;top:4240;width:10;height:20" coordorigin="9220,4240" coordsize="10,20">
              <v:shape style="position:absolute;left:9220;top:4240;width:10;height:20" coordorigin="9220,4240" coordsize="10,20" path="m9220,4259l9230,4259,9230,4240,9220,4240,9220,4259xe" filled="true" fillcolor="#000000" stroked="false">
                <v:path arrowok="t"/>
                <v:fill type="solid"/>
              </v:shape>
            </v:group>
            <v:group style="position:absolute;left:9220;top:4259;width:10;height:20" coordorigin="9220,4259" coordsize="10,20">
              <v:shape style="position:absolute;left:9220;top:4259;width:10;height:20" coordorigin="9220,4259" coordsize="10,20" path="m9220,4279l9230,4279,9230,4259,9220,4259,9220,4279xe" filled="true" fillcolor="#000000" stroked="false">
                <v:path arrowok="t"/>
                <v:fill type="solid"/>
              </v:shape>
            </v:group>
            <v:group style="position:absolute;left:9220;top:4279;width:10;height:20" coordorigin="9220,4279" coordsize="10,20">
              <v:shape style="position:absolute;left:9220;top:4279;width:10;height:20" coordorigin="9220,4279" coordsize="10,20" path="m9220,4298l9230,4298,9230,4279,9220,4279,9220,4298xe" filled="true" fillcolor="#000000" stroked="false">
                <v:path arrowok="t"/>
                <v:fill type="solid"/>
              </v:shape>
            </v:group>
            <v:group style="position:absolute;left:9220;top:4298;width:10;height:20" coordorigin="9220,4298" coordsize="10,20">
              <v:shape style="position:absolute;left:9220;top:4298;width:10;height:20" coordorigin="9220,4298" coordsize="10,20" path="m9220,4317l9230,4317,9230,4298,9220,4298,9220,4317xe" filled="true" fillcolor="#000000" stroked="false">
                <v:path arrowok="t"/>
                <v:fill type="solid"/>
              </v:shape>
            </v:group>
            <v:group style="position:absolute;left:9220;top:4322;width:10;height:2" coordorigin="9220,4322" coordsize="10,2">
              <v:shape style="position:absolute;left:9220;top:4322;width:10;height:2" coordorigin="9220,4322" coordsize="10,0" path="m9220,4322l9230,4322e" filled="false" stroked="true" strokeweight=".48001pt" strokecolor="#000000">
                <v:path arrowok="t"/>
              </v:shape>
              <v:shape style="position:absolute;left:1692;top:4327;width:1039;height:10" type="#_x0000_t75" stroked="false">
                <v:imagedata r:id="rId74" o:title=""/>
              </v:shape>
              <v:shape style="position:absolute;left:2727;top:4327;width:602;height:10" type="#_x0000_t75" stroked="false">
                <v:imagedata r:id="rId75" o:title=""/>
              </v:shape>
              <v:shape style="position:absolute;left:3324;top:4327;width:1006;height:10" type="#_x0000_t75" stroked="false">
                <v:imagedata r:id="rId76" o:title=""/>
              </v:shape>
              <v:shape style="position:absolute;left:4326;top:4327;width:852;height:10" type="#_x0000_t75" stroked="false">
                <v:imagedata r:id="rId77" o:title=""/>
              </v:shape>
              <v:shape style="position:absolute;left:5173;top:4327;width:1793;height:10" type="#_x0000_t75" stroked="false">
                <v:imagedata r:id="rId78" o:title=""/>
              </v:shape>
              <v:shape style="position:absolute;left:6961;top:4327;width:794;height:10" type="#_x0000_t75" stroked="false">
                <v:imagedata r:id="rId79" o:title=""/>
              </v:shape>
              <v:shape style="position:absolute;left:7751;top:4327;width:850;height:10" type="#_x0000_t75" stroked="false">
                <v:imagedata r:id="rId80" o:title=""/>
              </v:shape>
              <v:shape style="position:absolute;left:8596;top:4327;width:625;height:10" type="#_x0000_t75" stroked="false">
                <v:imagedata r:id="rId81" o:title=""/>
              </v:shape>
              <v:shape style="position:absolute;left:9216;top:4327;width:950;height:10" type="#_x0000_t75" stroked="false">
                <v:imagedata r:id="rId73" o:title=""/>
              </v:shape>
            </v:group>
            <v:group style="position:absolute;left:2732;top:4336;width:10;height:20" coordorigin="2732,4336" coordsize="10,20">
              <v:shape style="position:absolute;left:2732;top:4336;width:10;height:20" coordorigin="2732,4336" coordsize="10,20" path="m2732,4355l2741,4355,2741,4336,2732,4336,2732,4355xe" filled="true" fillcolor="#000000" stroked="false">
                <v:path arrowok="t"/>
                <v:fill type="solid"/>
              </v:shape>
            </v:group>
            <v:group style="position:absolute;left:2732;top:4355;width:10;height:20" coordorigin="2732,4355" coordsize="10,20">
              <v:shape style="position:absolute;left:2732;top:4355;width:10;height:20" coordorigin="2732,4355" coordsize="10,20" path="m2732,4375l2741,4375,2741,4355,2732,4355,2732,4375xe" filled="true" fillcolor="#000000" stroked="false">
                <v:path arrowok="t"/>
                <v:fill type="solid"/>
              </v:shape>
            </v:group>
            <v:group style="position:absolute;left:2732;top:4375;width:10;height:20" coordorigin="2732,4375" coordsize="10,20">
              <v:shape style="position:absolute;left:2732;top:4375;width:10;height:20" coordorigin="2732,4375" coordsize="10,20" path="m2732,4394l2741,4394,2741,4375,2732,4375,2732,4394xe" filled="true" fillcolor="#000000" stroked="false">
                <v:path arrowok="t"/>
                <v:fill type="solid"/>
              </v:shape>
            </v:group>
            <v:group style="position:absolute;left:2732;top:4394;width:10;height:20" coordorigin="2732,4394" coordsize="10,20">
              <v:shape style="position:absolute;left:2732;top:4394;width:10;height:20" coordorigin="2732,4394" coordsize="10,20" path="m2732,4413l2741,4413,2741,4394,2732,4394,2732,4413xe" filled="true" fillcolor="#000000" stroked="false">
                <v:path arrowok="t"/>
                <v:fill type="solid"/>
              </v:shape>
            </v:group>
            <v:group style="position:absolute;left:2732;top:4413;width:10;height:20" coordorigin="2732,4413" coordsize="10,20">
              <v:shape style="position:absolute;left:2732;top:4413;width:10;height:20" coordorigin="2732,4413" coordsize="10,20" path="m2732,4432l2741,4432,2741,4413,2732,4413,2732,4432xe" filled="true" fillcolor="#000000" stroked="false">
                <v:path arrowok="t"/>
                <v:fill type="solid"/>
              </v:shape>
            </v:group>
            <v:group style="position:absolute;left:2732;top:4432;width:10;height:20" coordorigin="2732,4432" coordsize="10,20">
              <v:shape style="position:absolute;left:2732;top:4432;width:10;height:20" coordorigin="2732,4432" coordsize="10,20" path="m2732,4451l2741,4451,2741,4432,2732,4432,2732,4451xe" filled="true" fillcolor="#000000" stroked="false">
                <v:path arrowok="t"/>
                <v:fill type="solid"/>
              </v:shape>
            </v:group>
            <v:group style="position:absolute;left:2732;top:4451;width:10;height:20" coordorigin="2732,4451" coordsize="10,20">
              <v:shape style="position:absolute;left:2732;top:4451;width:10;height:20" coordorigin="2732,4451" coordsize="10,20" path="m2732,4471l2741,4471,2741,4451,2732,4451,2732,4471xe" filled="true" fillcolor="#000000" stroked="false">
                <v:path arrowok="t"/>
                <v:fill type="solid"/>
              </v:shape>
            </v:group>
            <v:group style="position:absolute;left:2732;top:4471;width:10;height:20" coordorigin="2732,4471" coordsize="10,20">
              <v:shape style="position:absolute;left:2732;top:4471;width:10;height:20" coordorigin="2732,4471" coordsize="10,20" path="m2732,4490l2741,4490,2741,4471,2732,4471,2732,4490xe" filled="true" fillcolor="#000000" stroked="false">
                <v:path arrowok="t"/>
                <v:fill type="solid"/>
              </v:shape>
            </v:group>
            <v:group style="position:absolute;left:2732;top:4490;width:10;height:20" coordorigin="2732,4490" coordsize="10,20">
              <v:shape style="position:absolute;left:2732;top:4490;width:10;height:20" coordorigin="2732,4490" coordsize="10,20" path="m2732,4509l2741,4509,2741,4490,2732,4490,2732,4509xe" filled="true" fillcolor="#000000" stroked="false">
                <v:path arrowok="t"/>
                <v:fill type="solid"/>
              </v:shape>
            </v:group>
            <v:group style="position:absolute;left:2732;top:4509;width:10;height:20" coordorigin="2732,4509" coordsize="10,20">
              <v:shape style="position:absolute;left:2732;top:4509;width:10;height:20" coordorigin="2732,4509" coordsize="10,20" path="m2732,4528l2741,4528,2741,4509,2732,4509,2732,4528xe" filled="true" fillcolor="#000000" stroked="false">
                <v:path arrowok="t"/>
                <v:fill type="solid"/>
              </v:shape>
            </v:group>
            <v:group style="position:absolute;left:2732;top:4528;width:10;height:20" coordorigin="2732,4528" coordsize="10,20">
              <v:shape style="position:absolute;left:2732;top:4528;width:10;height:20" coordorigin="2732,4528" coordsize="10,20" path="m2732,4547l2741,4547,2741,4528,2732,4528,2732,4547xe" filled="true" fillcolor="#000000" stroked="false">
                <v:path arrowok="t"/>
                <v:fill type="solid"/>
              </v:shape>
            </v:group>
            <v:group style="position:absolute;left:2732;top:4547;width:10;height:20" coordorigin="2732,4547" coordsize="10,20">
              <v:shape style="position:absolute;left:2732;top:4547;width:10;height:20" coordorigin="2732,4547" coordsize="10,20" path="m2732,4567l2741,4567,2741,4547,2732,4547,2732,4567xe" filled="true" fillcolor="#000000" stroked="false">
                <v:path arrowok="t"/>
                <v:fill type="solid"/>
              </v:shape>
            </v:group>
            <v:group style="position:absolute;left:2732;top:4567;width:10;height:20" coordorigin="2732,4567" coordsize="10,20">
              <v:shape style="position:absolute;left:2732;top:4567;width:10;height:20" coordorigin="2732,4567" coordsize="10,20" path="m2732,4586l2741,4586,2741,4567,2732,4567,2732,4586xe" filled="true" fillcolor="#000000" stroked="false">
                <v:path arrowok="t"/>
                <v:fill type="solid"/>
              </v:shape>
            </v:group>
            <v:group style="position:absolute;left:2732;top:4586;width:10;height:20" coordorigin="2732,4586" coordsize="10,20">
              <v:shape style="position:absolute;left:2732;top:4586;width:10;height:20" coordorigin="2732,4586" coordsize="10,20" path="m2732,4605l2741,4605,2741,4586,2732,4586,2732,4605xe" filled="true" fillcolor="#000000" stroked="false">
                <v:path arrowok="t"/>
                <v:fill type="solid"/>
              </v:shape>
            </v:group>
            <v:group style="position:absolute;left:2732;top:4605;width:10;height:20" coordorigin="2732,4605" coordsize="10,20">
              <v:shape style="position:absolute;left:2732;top:4605;width:10;height:20" coordorigin="2732,4605" coordsize="10,20" path="m2732,4624l2741,4624,2741,4605,2732,4605,2732,4624xe" filled="true" fillcolor="#000000" stroked="false">
                <v:path arrowok="t"/>
                <v:fill type="solid"/>
              </v:shape>
            </v:group>
            <v:group style="position:absolute;left:2732;top:4624;width:10;height:20" coordorigin="2732,4624" coordsize="10,20">
              <v:shape style="position:absolute;left:2732;top:4624;width:10;height:20" coordorigin="2732,4624" coordsize="10,20" path="m2732,4643l2741,4643,2741,4624,2732,4624,2732,4643xe" filled="true" fillcolor="#000000" stroked="false">
                <v:path arrowok="t"/>
                <v:fill type="solid"/>
              </v:shape>
            </v:group>
            <v:group style="position:absolute;left:2732;top:4643;width:10;height:20" coordorigin="2732,4643" coordsize="10,20">
              <v:shape style="position:absolute;left:2732;top:4643;width:10;height:20" coordorigin="2732,4643" coordsize="10,20" path="m2732,4663l2741,4663,2741,4643,2732,4643,2732,4663xe" filled="true" fillcolor="#000000" stroked="false">
                <v:path arrowok="t"/>
                <v:fill type="solid"/>
              </v:shape>
            </v:group>
            <v:group style="position:absolute;left:2732;top:4663;width:10;height:20" coordorigin="2732,4663" coordsize="10,20">
              <v:shape style="position:absolute;left:2732;top:4663;width:10;height:20" coordorigin="2732,4663" coordsize="10,20" path="m2732,4682l2741,4682,2741,4663,2732,4663,2732,4682xe" filled="true" fillcolor="#000000" stroked="false">
                <v:path arrowok="t"/>
                <v:fill type="solid"/>
              </v:shape>
            </v:group>
            <v:group style="position:absolute;left:2732;top:4682;width:10;height:20" coordorigin="2732,4682" coordsize="10,20">
              <v:shape style="position:absolute;left:2732;top:4682;width:10;height:20" coordorigin="2732,4682" coordsize="10,20" path="m2732,4701l2741,4701,2741,4682,2732,4682,2732,4701xe" filled="true" fillcolor="#000000" stroked="false">
                <v:path arrowok="t"/>
                <v:fill type="solid"/>
              </v:shape>
            </v:group>
            <v:group style="position:absolute;left:2732;top:4701;width:10;height:20" coordorigin="2732,4701" coordsize="10,20">
              <v:shape style="position:absolute;left:2732;top:4701;width:10;height:20" coordorigin="2732,4701" coordsize="10,20" path="m2732,4720l2741,4720,2741,4701,2732,4701,2732,4720xe" filled="true" fillcolor="#000000" stroked="false">
                <v:path arrowok="t"/>
                <v:fill type="solid"/>
              </v:shape>
            </v:group>
            <v:group style="position:absolute;left:2732;top:4720;width:10;height:20" coordorigin="2732,4720" coordsize="10,20">
              <v:shape style="position:absolute;left:2732;top:4720;width:10;height:20" coordorigin="2732,4720" coordsize="10,20" path="m2732,4739l2741,4739,2741,4720,2732,4720,2732,4739xe" filled="true" fillcolor="#000000" stroked="false">
                <v:path arrowok="t"/>
                <v:fill type="solid"/>
              </v:shape>
            </v:group>
            <v:group style="position:absolute;left:2732;top:4739;width:10;height:20" coordorigin="2732,4739" coordsize="10,20">
              <v:shape style="position:absolute;left:2732;top:4739;width:10;height:20" coordorigin="2732,4739" coordsize="10,20" path="m2732,4759l2741,4759,2741,4739,2732,4739,2732,4759xe" filled="true" fillcolor="#000000" stroked="false">
                <v:path arrowok="t"/>
                <v:fill type="solid"/>
              </v:shape>
            </v:group>
            <v:group style="position:absolute;left:2732;top:4759;width:10;height:20" coordorigin="2732,4759" coordsize="10,20">
              <v:shape style="position:absolute;left:2732;top:4759;width:10;height:20" coordorigin="2732,4759" coordsize="10,20" path="m2732,4778l2741,4778,2741,4759,2732,4759,2732,4778xe" filled="true" fillcolor="#000000" stroked="false">
                <v:path arrowok="t"/>
                <v:fill type="solid"/>
              </v:shape>
            </v:group>
            <v:group style="position:absolute;left:2732;top:4778;width:10;height:20" coordorigin="2732,4778" coordsize="10,20">
              <v:shape style="position:absolute;left:2732;top:4778;width:10;height:20" coordorigin="2732,4778" coordsize="10,20" path="m2732,4797l2741,4797,2741,4778,2732,4778,2732,4797xe" filled="true" fillcolor="#000000" stroked="false">
                <v:path arrowok="t"/>
                <v:fill type="solid"/>
              </v:shape>
            </v:group>
            <v:group style="position:absolute;left:2732;top:4797;width:10;height:20" coordorigin="2732,4797" coordsize="10,20">
              <v:shape style="position:absolute;left:2732;top:4797;width:10;height:20" coordorigin="2732,4797" coordsize="10,20" path="m2732,4816l2741,4816,2741,4797,2732,4797,2732,4816xe" filled="true" fillcolor="#000000" stroked="false">
                <v:path arrowok="t"/>
                <v:fill type="solid"/>
              </v:shape>
            </v:group>
            <v:group style="position:absolute;left:2732;top:4816;width:10;height:20" coordorigin="2732,4816" coordsize="10,20">
              <v:shape style="position:absolute;left:2732;top:4816;width:10;height:20" coordorigin="2732,4816" coordsize="10,20" path="m2732,4835l2741,4835,2741,4816,2732,4816,2732,4835xe" filled="true" fillcolor="#000000" stroked="false">
                <v:path arrowok="t"/>
                <v:fill type="solid"/>
              </v:shape>
            </v:group>
            <v:group style="position:absolute;left:2732;top:4835;width:10;height:20" coordorigin="2732,4835" coordsize="10,20">
              <v:shape style="position:absolute;left:2732;top:4835;width:10;height:20" coordorigin="2732,4835" coordsize="10,20" path="m2732,4855l2741,4855,2741,4835,2732,4835,2732,4855xe" filled="true" fillcolor="#000000" stroked="false">
                <v:path arrowok="t"/>
                <v:fill type="solid"/>
              </v:shape>
            </v:group>
            <v:group style="position:absolute;left:2732;top:4855;width:10;height:20" coordorigin="2732,4855" coordsize="10,20">
              <v:shape style="position:absolute;left:2732;top:4855;width:10;height:20" coordorigin="2732,4855" coordsize="10,20" path="m2732,4874l2741,4874,2741,4855,2732,4855,2732,4874xe" filled="true" fillcolor="#000000" stroked="false">
                <v:path arrowok="t"/>
                <v:fill type="solid"/>
              </v:shape>
            </v:group>
            <v:group style="position:absolute;left:2732;top:4874;width:10;height:20" coordorigin="2732,4874" coordsize="10,20">
              <v:shape style="position:absolute;left:2732;top:4874;width:10;height:20" coordorigin="2732,4874" coordsize="10,20" path="m2732,4893l2741,4893,2741,4874,2732,4874,2732,4893xe" filled="true" fillcolor="#000000" stroked="false">
                <v:path arrowok="t"/>
                <v:fill type="solid"/>
              </v:shape>
            </v:group>
            <v:group style="position:absolute;left:2732;top:4893;width:10;height:20" coordorigin="2732,4893" coordsize="10,20">
              <v:shape style="position:absolute;left:2732;top:4893;width:10;height:20" coordorigin="2732,4893" coordsize="10,20" path="m2732,4912l2741,4912,2741,4893,2732,4893,2732,4912xe" filled="true" fillcolor="#000000" stroked="false">
                <v:path arrowok="t"/>
                <v:fill type="solid"/>
              </v:shape>
            </v:group>
            <v:group style="position:absolute;left:2732;top:4912;width:10;height:20" coordorigin="2732,4912" coordsize="10,20">
              <v:shape style="position:absolute;left:2732;top:4912;width:10;height:20" coordorigin="2732,4912" coordsize="10,20" path="m2732,4931l2741,4931,2741,4912,2732,4912,2732,4931xe" filled="true" fillcolor="#000000" stroked="false">
                <v:path arrowok="t"/>
                <v:fill type="solid"/>
              </v:shape>
            </v:group>
            <v:group style="position:absolute;left:2732;top:4931;width:10;height:20" coordorigin="2732,4931" coordsize="10,20">
              <v:shape style="position:absolute;left:2732;top:4931;width:10;height:20" coordorigin="2732,4931" coordsize="10,20" path="m2732,4951l2741,4951,2741,4931,2732,4931,2732,4951xe" filled="true" fillcolor="#000000" stroked="false">
                <v:path arrowok="t"/>
                <v:fill type="solid"/>
              </v:shape>
            </v:group>
            <v:group style="position:absolute;left:2732;top:4951;width:10;height:20" coordorigin="2732,4951" coordsize="10,20">
              <v:shape style="position:absolute;left:2732;top:4951;width:10;height:20" coordorigin="2732,4951" coordsize="10,20" path="m2732,4970l2741,4970,2741,4951,2732,4951,2732,4970xe" filled="true" fillcolor="#000000" stroked="false">
                <v:path arrowok="t"/>
                <v:fill type="solid"/>
              </v:shape>
            </v:group>
            <v:group style="position:absolute;left:2732;top:4970;width:10;height:20" coordorigin="2732,4970" coordsize="10,20">
              <v:shape style="position:absolute;left:2732;top:4970;width:10;height:20" coordorigin="2732,4970" coordsize="10,20" path="m2732,4989l2741,4989,2741,4970,2732,4970,2732,4989xe" filled="true" fillcolor="#000000" stroked="false">
                <v:path arrowok="t"/>
                <v:fill type="solid"/>
              </v:shape>
            </v:group>
            <v:group style="position:absolute;left:2732;top:4989;width:10;height:20" coordorigin="2732,4989" coordsize="10,20">
              <v:shape style="position:absolute;left:2732;top:4989;width:10;height:20" coordorigin="2732,4989" coordsize="10,20" path="m2732,5008l2741,5008,2741,4989,2732,4989,2732,5008xe" filled="true" fillcolor="#000000" stroked="false">
                <v:path arrowok="t"/>
                <v:fill type="solid"/>
              </v:shape>
            </v:group>
            <v:group style="position:absolute;left:2732;top:5008;width:10;height:20" coordorigin="2732,5008" coordsize="10,20">
              <v:shape style="position:absolute;left:2732;top:5008;width:10;height:20" coordorigin="2732,5008" coordsize="10,20" path="m2732,5027l2741,5027,2741,5008,2732,5008,2732,5027xe" filled="true" fillcolor="#000000" stroked="false">
                <v:path arrowok="t"/>
                <v:fill type="solid"/>
              </v:shape>
            </v:group>
            <v:group style="position:absolute;left:2732;top:5027;width:10;height:20" coordorigin="2732,5027" coordsize="10,20">
              <v:shape style="position:absolute;left:2732;top:5027;width:10;height:20" coordorigin="2732,5027" coordsize="10,20" path="m2732,5047l2741,5047,2741,5027,2732,5027,2732,5047xe" filled="true" fillcolor="#000000" stroked="false">
                <v:path arrowok="t"/>
                <v:fill type="solid"/>
              </v:shape>
            </v:group>
            <v:group style="position:absolute;left:2732;top:5047;width:10;height:20" coordorigin="2732,5047" coordsize="10,20">
              <v:shape style="position:absolute;left:2732;top:5047;width:10;height:20" coordorigin="2732,5047" coordsize="10,20" path="m2732,5066l2741,5066,2741,5047,2732,5047,2732,5066xe" filled="true" fillcolor="#000000" stroked="false">
                <v:path arrowok="t"/>
                <v:fill type="solid"/>
              </v:shape>
            </v:group>
            <v:group style="position:absolute;left:2732;top:5066;width:10;height:20" coordorigin="2732,5066" coordsize="10,20">
              <v:shape style="position:absolute;left:2732;top:5066;width:10;height:20" coordorigin="2732,5066" coordsize="10,20" path="m2732,5085l2741,5085,2741,5066,2732,5066,2732,5085xe" filled="true" fillcolor="#000000" stroked="false">
                <v:path arrowok="t"/>
                <v:fill type="solid"/>
              </v:shape>
            </v:group>
            <v:group style="position:absolute;left:2732;top:5085;width:10;height:20" coordorigin="2732,5085" coordsize="10,20">
              <v:shape style="position:absolute;left:2732;top:5085;width:10;height:20" coordorigin="2732,5085" coordsize="10,20" path="m2732,5104l2741,5104,2741,5085,2732,5085,2732,5104xe" filled="true" fillcolor="#000000" stroked="false">
                <v:path arrowok="t"/>
                <v:fill type="solid"/>
              </v:shape>
            </v:group>
            <v:group style="position:absolute;left:2732;top:5104;width:10;height:20" coordorigin="2732,5104" coordsize="10,20">
              <v:shape style="position:absolute;left:2732;top:5104;width:10;height:20" coordorigin="2732,5104" coordsize="10,20" path="m2732,5123l2741,5123,2741,5104,2732,5104,2732,5123xe" filled="true" fillcolor="#000000" stroked="false">
                <v:path arrowok="t"/>
                <v:fill type="solid"/>
              </v:shape>
            </v:group>
            <v:group style="position:absolute;left:2732;top:5123;width:10;height:20" coordorigin="2732,5123" coordsize="10,20">
              <v:shape style="position:absolute;left:2732;top:5123;width:10;height:20" coordorigin="2732,5123" coordsize="10,20" path="m2732,5143l2741,5143,2741,5123,2732,5123,2732,5143xe" filled="true" fillcolor="#000000" stroked="false">
                <v:path arrowok="t"/>
                <v:fill type="solid"/>
              </v:shape>
            </v:group>
            <v:group style="position:absolute;left:2732;top:5143;width:10;height:20" coordorigin="2732,5143" coordsize="10,20">
              <v:shape style="position:absolute;left:2732;top:5143;width:10;height:20" coordorigin="2732,5143" coordsize="10,20" path="m2732,5162l2741,5162,2741,5143,2732,5143,2732,5162xe" filled="true" fillcolor="#000000" stroked="false">
                <v:path arrowok="t"/>
                <v:fill type="solid"/>
              </v:shape>
            </v:group>
            <v:group style="position:absolute;left:2732;top:5162;width:10;height:20" coordorigin="2732,5162" coordsize="10,20">
              <v:shape style="position:absolute;left:2732;top:5162;width:10;height:20" coordorigin="2732,5162" coordsize="10,20" path="m2732,5181l2741,5181,2741,5162,2732,5162,2732,5181xe" filled="true" fillcolor="#000000" stroked="false">
                <v:path arrowok="t"/>
                <v:fill type="solid"/>
              </v:shape>
            </v:group>
            <v:group style="position:absolute;left:2732;top:5181;width:10;height:20" coordorigin="2732,5181" coordsize="10,20">
              <v:shape style="position:absolute;left:2732;top:5181;width:10;height:20" coordorigin="2732,5181" coordsize="10,20" path="m2732,5200l2741,5200,2741,5181,2732,5181,2732,5200xe" filled="true" fillcolor="#000000" stroked="false">
                <v:path arrowok="t"/>
                <v:fill type="solid"/>
              </v:shape>
            </v:group>
            <v:group style="position:absolute;left:2732;top:5200;width:10;height:20" coordorigin="2732,5200" coordsize="10,20">
              <v:shape style="position:absolute;left:2732;top:5200;width:10;height:20" coordorigin="2732,5200" coordsize="10,20" path="m2732,5219l2741,5219,2741,5200,2732,5200,2732,5219xe" filled="true" fillcolor="#000000" stroked="false">
                <v:path arrowok="t"/>
                <v:fill type="solid"/>
              </v:shape>
            </v:group>
            <v:group style="position:absolute;left:2732;top:5219;width:10;height:20" coordorigin="2732,5219" coordsize="10,20">
              <v:shape style="position:absolute;left:2732;top:5219;width:10;height:20" coordorigin="2732,5219" coordsize="10,20" path="m2732,5239l2741,5239,2741,5219,2732,5219,2732,5239xe" filled="true" fillcolor="#000000" stroked="false">
                <v:path arrowok="t"/>
                <v:fill type="solid"/>
              </v:shape>
            </v:group>
            <v:group style="position:absolute;left:2732;top:5239;width:10;height:20" coordorigin="2732,5239" coordsize="10,20">
              <v:shape style="position:absolute;left:2732;top:5239;width:10;height:20" coordorigin="2732,5239" coordsize="10,20" path="m2732,5258l2741,5258,2741,5239,2732,5239,2732,5258xe" filled="true" fillcolor="#000000" stroked="false">
                <v:path arrowok="t"/>
                <v:fill type="solid"/>
              </v:shape>
            </v:group>
            <v:group style="position:absolute;left:2732;top:5258;width:10;height:20" coordorigin="2732,5258" coordsize="10,20">
              <v:shape style="position:absolute;left:2732;top:5258;width:10;height:20" coordorigin="2732,5258" coordsize="10,20" path="m2732,5277l2741,5277,2741,5258,2732,5258,2732,5277xe" filled="true" fillcolor="#000000" stroked="false">
                <v:path arrowok="t"/>
                <v:fill type="solid"/>
              </v:shape>
            </v:group>
            <v:group style="position:absolute;left:2732;top:5277;width:10;height:20" coordorigin="2732,5277" coordsize="10,20">
              <v:shape style="position:absolute;left:2732;top:5277;width:10;height:20" coordorigin="2732,5277" coordsize="10,20" path="m2732,5296l2741,5296,2741,5277,2732,5277,2732,5296xe" filled="true" fillcolor="#000000" stroked="false">
                <v:path arrowok="t"/>
                <v:fill type="solid"/>
              </v:shape>
            </v:group>
            <v:group style="position:absolute;left:2732;top:5296;width:10;height:20" coordorigin="2732,5296" coordsize="10,20">
              <v:shape style="position:absolute;left:2732;top:5296;width:10;height:20" coordorigin="2732,5296" coordsize="10,20" path="m2732,5315l2741,5315,2741,5296,2732,5296,2732,5315xe" filled="true" fillcolor="#000000" stroked="false">
                <v:path arrowok="t"/>
                <v:fill type="solid"/>
              </v:shape>
            </v:group>
            <v:group style="position:absolute;left:2732;top:5315;width:10;height:20" coordorigin="2732,5315" coordsize="10,20">
              <v:shape style="position:absolute;left:2732;top:5315;width:10;height:20" coordorigin="2732,5315" coordsize="10,20" path="m2732,5335l2741,5335,2741,5315,2732,5315,2732,5335xe" filled="true" fillcolor="#000000" stroked="false">
                <v:path arrowok="t"/>
                <v:fill type="solid"/>
              </v:shape>
            </v:group>
            <v:group style="position:absolute;left:2732;top:5335;width:10;height:20" coordorigin="2732,5335" coordsize="10,20">
              <v:shape style="position:absolute;left:2732;top:5335;width:10;height:20" coordorigin="2732,5335" coordsize="10,20" path="m2732,5354l2741,5354,2741,5335,2732,5335,2732,5354xe" filled="true" fillcolor="#000000" stroked="false">
                <v:path arrowok="t"/>
                <v:fill type="solid"/>
              </v:shape>
            </v:group>
            <v:group style="position:absolute;left:2732;top:5354;width:10;height:20" coordorigin="2732,5354" coordsize="10,20">
              <v:shape style="position:absolute;left:2732;top:5354;width:10;height:20" coordorigin="2732,5354" coordsize="10,20" path="m2732,5373l2741,5373,2741,5354,2732,5354,2732,5373xe" filled="true" fillcolor="#000000" stroked="false">
                <v:path arrowok="t"/>
                <v:fill type="solid"/>
              </v:shape>
            </v:group>
            <v:group style="position:absolute;left:2732;top:5373;width:10;height:20" coordorigin="2732,5373" coordsize="10,20">
              <v:shape style="position:absolute;left:2732;top:5373;width:10;height:20" coordorigin="2732,5373" coordsize="10,20" path="m2732,5392l2741,5392,2741,5373,2732,5373,2732,5392xe" filled="true" fillcolor="#000000" stroked="false">
                <v:path arrowok="t"/>
                <v:fill type="solid"/>
              </v:shape>
            </v:group>
            <v:group style="position:absolute;left:2732;top:5392;width:10;height:20" coordorigin="2732,5392" coordsize="10,20">
              <v:shape style="position:absolute;left:2732;top:5392;width:10;height:20" coordorigin="2732,5392" coordsize="10,20" path="m2732,5411l2741,5411,2741,5392,2732,5392,2732,5411xe" filled="true" fillcolor="#000000" stroked="false">
                <v:path arrowok="t"/>
                <v:fill type="solid"/>
              </v:shape>
            </v:group>
            <v:group style="position:absolute;left:2732;top:5411;width:10;height:20" coordorigin="2732,5411" coordsize="10,20">
              <v:shape style="position:absolute;left:2732;top:5411;width:10;height:20" coordorigin="2732,5411" coordsize="10,20" path="m2732,5431l2741,5431,2741,5411,2732,5411,2732,5431xe" filled="true" fillcolor="#000000" stroked="false">
                <v:path arrowok="t"/>
                <v:fill type="solid"/>
              </v:shape>
            </v:group>
            <v:group style="position:absolute;left:2732;top:5431;width:10;height:20" coordorigin="2732,5431" coordsize="10,20">
              <v:shape style="position:absolute;left:2732;top:5431;width:10;height:20" coordorigin="2732,5431" coordsize="10,20" path="m2732,5450l2741,5450,2741,5431,2732,5431,2732,5450xe" filled="true" fillcolor="#000000" stroked="false">
                <v:path arrowok="t"/>
                <v:fill type="solid"/>
              </v:shape>
            </v:group>
            <v:group style="position:absolute;left:2732;top:5450;width:10;height:20" coordorigin="2732,5450" coordsize="10,20">
              <v:shape style="position:absolute;left:2732;top:5450;width:10;height:20" coordorigin="2732,5450" coordsize="10,20" path="m2732,5469l2741,5469,2741,5450,2732,5450,2732,5469xe" filled="true" fillcolor="#000000" stroked="false">
                <v:path arrowok="t"/>
                <v:fill type="solid"/>
              </v:shape>
            </v:group>
            <v:group style="position:absolute;left:2732;top:5469;width:10;height:20" coordorigin="2732,5469" coordsize="10,20">
              <v:shape style="position:absolute;left:2732;top:5469;width:10;height:20" coordorigin="2732,5469" coordsize="10,20" path="m2732,5488l2741,5488,2741,5469,2732,5469,2732,5488xe" filled="true" fillcolor="#000000" stroked="false">
                <v:path arrowok="t"/>
                <v:fill type="solid"/>
              </v:shape>
            </v:group>
            <v:group style="position:absolute;left:2732;top:5488;width:10;height:20" coordorigin="2732,5488" coordsize="10,20">
              <v:shape style="position:absolute;left:2732;top:5488;width:10;height:20" coordorigin="2732,5488" coordsize="10,20" path="m2732,5507l2741,5507,2741,5488,2732,5488,2732,5507xe" filled="true" fillcolor="#000000" stroked="false">
                <v:path arrowok="t"/>
                <v:fill type="solid"/>
              </v:shape>
            </v:group>
            <v:group style="position:absolute;left:2732;top:5507;width:10;height:20" coordorigin="2732,5507" coordsize="10,20">
              <v:shape style="position:absolute;left:2732;top:5507;width:10;height:20" coordorigin="2732,5507" coordsize="10,20" path="m2732,5527l2741,5527,2741,5507,2732,5507,2732,5527xe" filled="true" fillcolor="#000000" stroked="false">
                <v:path arrowok="t"/>
                <v:fill type="solid"/>
              </v:shape>
            </v:group>
            <v:group style="position:absolute;left:2732;top:5527;width:10;height:20" coordorigin="2732,5527" coordsize="10,20">
              <v:shape style="position:absolute;left:2732;top:5527;width:10;height:20" coordorigin="2732,5527" coordsize="10,20" path="m2732,5546l2741,5546,2741,5527,2732,5527,2732,5546xe" filled="true" fillcolor="#000000" stroked="false">
                <v:path arrowok="t"/>
                <v:fill type="solid"/>
              </v:shape>
            </v:group>
            <v:group style="position:absolute;left:2732;top:5546;width:10;height:20" coordorigin="2732,5546" coordsize="10,20">
              <v:shape style="position:absolute;left:2732;top:5546;width:10;height:20" coordorigin="2732,5546" coordsize="10,20" path="m2732,5565l2741,5565,2741,5546,2732,5546,2732,5565xe" filled="true" fillcolor="#000000" stroked="false">
                <v:path arrowok="t"/>
                <v:fill type="solid"/>
              </v:shape>
            </v:group>
            <v:group style="position:absolute;left:2732;top:5565;width:10;height:20" coordorigin="2732,5565" coordsize="10,20">
              <v:shape style="position:absolute;left:2732;top:5565;width:10;height:20" coordorigin="2732,5565" coordsize="10,20" path="m2732,5584l2741,5584,2741,5565,2732,5565,2732,5584xe" filled="true" fillcolor="#000000" stroked="false">
                <v:path arrowok="t"/>
                <v:fill type="solid"/>
              </v:shape>
            </v:group>
            <v:group style="position:absolute;left:2732;top:5584;width:10;height:20" coordorigin="2732,5584" coordsize="10,20">
              <v:shape style="position:absolute;left:2732;top:5584;width:10;height:20" coordorigin="2732,5584" coordsize="10,20" path="m2732,5603l2741,5603,2741,5584,2732,5584,2732,5603xe" filled="true" fillcolor="#000000" stroked="false">
                <v:path arrowok="t"/>
                <v:fill type="solid"/>
              </v:shape>
            </v:group>
            <v:group style="position:absolute;left:2732;top:5603;width:10;height:20" coordorigin="2732,5603" coordsize="10,20">
              <v:shape style="position:absolute;left:2732;top:5603;width:10;height:20" coordorigin="2732,5603" coordsize="10,20" path="m2732,5623l2741,5623,2741,5603,2732,5603,2732,5623xe" filled="true" fillcolor="#000000" stroked="false">
                <v:path arrowok="t"/>
                <v:fill type="solid"/>
              </v:shape>
            </v:group>
            <v:group style="position:absolute;left:2732;top:5623;width:10;height:20" coordorigin="2732,5623" coordsize="10,20">
              <v:shape style="position:absolute;left:2732;top:5623;width:10;height:20" coordorigin="2732,5623" coordsize="10,20" path="m2732,5642l2741,5642,2741,5623,2732,5623,2732,5642xe" filled="true" fillcolor="#000000" stroked="false">
                <v:path arrowok="t"/>
                <v:fill type="solid"/>
              </v:shape>
            </v:group>
            <v:group style="position:absolute;left:2732;top:5642;width:10;height:20" coordorigin="2732,5642" coordsize="10,20">
              <v:shape style="position:absolute;left:2732;top:5642;width:10;height:20" coordorigin="2732,5642" coordsize="10,20" path="m2732,5661l2741,5661,2741,5642,2732,5642,2732,5661xe" filled="true" fillcolor="#000000" stroked="false">
                <v:path arrowok="t"/>
                <v:fill type="solid"/>
              </v:shape>
            </v:group>
            <v:group style="position:absolute;left:2732;top:5661;width:10;height:20" coordorigin="2732,5661" coordsize="10,20">
              <v:shape style="position:absolute;left:2732;top:5661;width:10;height:20" coordorigin="2732,5661" coordsize="10,20" path="m2732,5680l2741,5680,2741,5661,2732,5661,2732,5680xe" filled="true" fillcolor="#000000" stroked="false">
                <v:path arrowok="t"/>
                <v:fill type="solid"/>
              </v:shape>
            </v:group>
            <v:group style="position:absolute;left:2732;top:5680;width:10;height:20" coordorigin="2732,5680" coordsize="10,20">
              <v:shape style="position:absolute;left:2732;top:5680;width:10;height:20" coordorigin="2732,5680" coordsize="10,20" path="m2732,5699l2741,5699,2741,5680,2732,5680,2732,5699xe" filled="true" fillcolor="#000000" stroked="false">
                <v:path arrowok="t"/>
                <v:fill type="solid"/>
              </v:shape>
            </v:group>
            <v:group style="position:absolute;left:2732;top:5699;width:10;height:20" coordorigin="2732,5699" coordsize="10,20">
              <v:shape style="position:absolute;left:2732;top:5699;width:10;height:20" coordorigin="2732,5699" coordsize="10,20" path="m2732,5719l2741,5719,2741,5699,2732,5699,2732,5719xe" filled="true" fillcolor="#000000" stroked="false">
                <v:path arrowok="t"/>
                <v:fill type="solid"/>
              </v:shape>
            </v:group>
            <v:group style="position:absolute;left:2732;top:5719;width:10;height:20" coordorigin="2732,5719" coordsize="10,20">
              <v:shape style="position:absolute;left:2732;top:5719;width:10;height:20" coordorigin="2732,5719" coordsize="10,20" path="m2732,5738l2741,5738,2741,5719,2732,5719,2732,5738xe" filled="true" fillcolor="#000000" stroked="false">
                <v:path arrowok="t"/>
                <v:fill type="solid"/>
              </v:shape>
            </v:group>
            <v:group style="position:absolute;left:2732;top:5738;width:10;height:20" coordorigin="2732,5738" coordsize="10,20">
              <v:shape style="position:absolute;left:2732;top:5738;width:10;height:20" coordorigin="2732,5738" coordsize="10,20" path="m2732,5757l2741,5757,2741,5738,2732,5738,2732,5757xe" filled="true" fillcolor="#000000" stroked="false">
                <v:path arrowok="t"/>
                <v:fill type="solid"/>
              </v:shape>
            </v:group>
            <v:group style="position:absolute;left:2732;top:5757;width:10;height:20" coordorigin="2732,5757" coordsize="10,20">
              <v:shape style="position:absolute;left:2732;top:5757;width:10;height:20" coordorigin="2732,5757" coordsize="10,20" path="m2732,5776l2741,5776,2741,5757,2732,5757,2732,5776xe" filled="true" fillcolor="#000000" stroked="false">
                <v:path arrowok="t"/>
                <v:fill type="solid"/>
              </v:shape>
            </v:group>
            <v:group style="position:absolute;left:2732;top:5776;width:10;height:20" coordorigin="2732,5776" coordsize="10,20">
              <v:shape style="position:absolute;left:2732;top:5776;width:10;height:20" coordorigin="2732,5776" coordsize="10,20" path="m2732,5795l2741,5795,2741,5776,2732,5776,2732,5795xe" filled="true" fillcolor="#000000" stroked="false">
                <v:path arrowok="t"/>
                <v:fill type="solid"/>
              </v:shape>
            </v:group>
            <v:group style="position:absolute;left:2732;top:5795;width:10;height:20" coordorigin="2732,5795" coordsize="10,20">
              <v:shape style="position:absolute;left:2732;top:5795;width:10;height:20" coordorigin="2732,5795" coordsize="10,20" path="m2732,5815l2741,5815,2741,5795,2732,5795,2732,5815xe" filled="true" fillcolor="#000000" stroked="false">
                <v:path arrowok="t"/>
                <v:fill type="solid"/>
              </v:shape>
            </v:group>
            <v:group style="position:absolute;left:2732;top:5815;width:10;height:20" coordorigin="2732,5815" coordsize="10,20">
              <v:shape style="position:absolute;left:2732;top:5815;width:10;height:20" coordorigin="2732,5815" coordsize="10,20" path="m2732,5834l2741,5834,2741,5815,2732,5815,2732,5834xe" filled="true" fillcolor="#000000" stroked="false">
                <v:path arrowok="t"/>
                <v:fill type="solid"/>
              </v:shape>
            </v:group>
            <v:group style="position:absolute;left:2732;top:5834;width:10;height:20" coordorigin="2732,5834" coordsize="10,20">
              <v:shape style="position:absolute;left:2732;top:5834;width:10;height:20" coordorigin="2732,5834" coordsize="10,20" path="m2732,5853l2741,5853,2741,5834,2732,5834,2732,5853xe" filled="true" fillcolor="#000000" stroked="false">
                <v:path arrowok="t"/>
                <v:fill type="solid"/>
              </v:shape>
            </v:group>
            <v:group style="position:absolute;left:2732;top:5853;width:10;height:20" coordorigin="2732,5853" coordsize="10,20">
              <v:shape style="position:absolute;left:2732;top:5853;width:10;height:20" coordorigin="2732,5853" coordsize="10,20" path="m2732,5872l2741,5872,2741,5853,2732,5853,2732,5872xe" filled="true" fillcolor="#000000" stroked="false">
                <v:path arrowok="t"/>
                <v:fill type="solid"/>
              </v:shape>
            </v:group>
            <v:group style="position:absolute;left:2732;top:5872;width:10;height:20" coordorigin="2732,5872" coordsize="10,20">
              <v:shape style="position:absolute;left:2732;top:5872;width:10;height:20" coordorigin="2732,5872" coordsize="10,20" path="m2732,5891l2741,5891,2741,5872,2732,5872,2732,5891xe" filled="true" fillcolor="#000000" stroked="false">
                <v:path arrowok="t"/>
                <v:fill type="solid"/>
              </v:shape>
            </v:group>
            <v:group style="position:absolute;left:2732;top:5891;width:10;height:20" coordorigin="2732,5891" coordsize="10,20">
              <v:shape style="position:absolute;left:2732;top:5891;width:10;height:20" coordorigin="2732,5891" coordsize="10,20" path="m2732,5911l2741,5911,2741,5891,2732,5891,2732,5911xe" filled="true" fillcolor="#000000" stroked="false">
                <v:path arrowok="t"/>
                <v:fill type="solid"/>
              </v:shape>
            </v:group>
            <v:group style="position:absolute;left:2732;top:5911;width:10;height:20" coordorigin="2732,5911" coordsize="10,20">
              <v:shape style="position:absolute;left:2732;top:5911;width:10;height:20" coordorigin="2732,5911" coordsize="10,20" path="m2732,5930l2741,5930,2741,5911,2732,5911,2732,5930xe" filled="true" fillcolor="#000000" stroked="false">
                <v:path arrowok="t"/>
                <v:fill type="solid"/>
              </v:shape>
            </v:group>
            <v:group style="position:absolute;left:2732;top:5930;width:10;height:20" coordorigin="2732,5930" coordsize="10,20">
              <v:shape style="position:absolute;left:2732;top:5930;width:10;height:20" coordorigin="2732,5930" coordsize="10,20" path="m2732,5949l2741,5949,2741,5930,2732,5930,2732,5949xe" filled="true" fillcolor="#000000" stroked="false">
                <v:path arrowok="t"/>
                <v:fill type="solid"/>
              </v:shape>
            </v:group>
            <v:group style="position:absolute;left:2732;top:5949;width:10;height:20" coordorigin="2732,5949" coordsize="10,20">
              <v:shape style="position:absolute;left:2732;top:5949;width:10;height:20" coordorigin="2732,5949" coordsize="10,20" path="m2732,5968l2741,5968,2741,5949,2732,5949,2732,5968xe" filled="true" fillcolor="#000000" stroked="false">
                <v:path arrowok="t"/>
                <v:fill type="solid"/>
              </v:shape>
            </v:group>
            <v:group style="position:absolute;left:2732;top:5968;width:10;height:20" coordorigin="2732,5968" coordsize="10,20">
              <v:shape style="position:absolute;left:2732;top:5968;width:10;height:20" coordorigin="2732,5968" coordsize="10,20" path="m2732,5987l2741,5987,2741,5968,2732,5968,2732,5987xe" filled="true" fillcolor="#000000" stroked="false">
                <v:path arrowok="t"/>
                <v:fill type="solid"/>
              </v:shape>
            </v:group>
            <v:group style="position:absolute;left:2732;top:5987;width:10;height:20" coordorigin="2732,5987" coordsize="10,20">
              <v:shape style="position:absolute;left:2732;top:5987;width:10;height:20" coordorigin="2732,5987" coordsize="10,20" path="m2732,6007l2741,6007,2741,5987,2732,5987,2732,6007xe" filled="true" fillcolor="#000000" stroked="false">
                <v:path arrowok="t"/>
                <v:fill type="solid"/>
              </v:shape>
            </v:group>
            <v:group style="position:absolute;left:2732;top:6007;width:10;height:20" coordorigin="2732,6007" coordsize="10,20">
              <v:shape style="position:absolute;left:2732;top:6007;width:10;height:20" coordorigin="2732,6007" coordsize="10,20" path="m2732,6026l2741,6026,2741,6007,2732,6007,2732,6026xe" filled="true" fillcolor="#000000" stroked="false">
                <v:path arrowok="t"/>
                <v:fill type="solid"/>
              </v:shape>
            </v:group>
            <v:group style="position:absolute;left:2732;top:6026;width:10;height:20" coordorigin="2732,6026" coordsize="10,20">
              <v:shape style="position:absolute;left:2732;top:6026;width:10;height:20" coordorigin="2732,6026" coordsize="10,20" path="m2732,6045l2741,6045,2741,6026,2732,6026,2732,6045xe" filled="true" fillcolor="#000000" stroked="false">
                <v:path arrowok="t"/>
                <v:fill type="solid"/>
              </v:shape>
            </v:group>
            <v:group style="position:absolute;left:2732;top:6045;width:10;height:20" coordorigin="2732,6045" coordsize="10,20">
              <v:shape style="position:absolute;left:2732;top:6045;width:10;height:20" coordorigin="2732,6045" coordsize="10,20" path="m2732,6064l2741,6064,2741,6045,2732,6045,2732,6064xe" filled="true" fillcolor="#000000" stroked="false">
                <v:path arrowok="t"/>
                <v:fill type="solid"/>
              </v:shape>
            </v:group>
            <v:group style="position:absolute;left:2732;top:6064;width:10;height:20" coordorigin="2732,6064" coordsize="10,20">
              <v:shape style="position:absolute;left:2732;top:6064;width:10;height:20" coordorigin="2732,6064" coordsize="10,20" path="m2732,6083l2741,6083,2741,6064,2732,6064,2732,6083xe" filled="true" fillcolor="#000000" stroked="false">
                <v:path arrowok="t"/>
                <v:fill type="solid"/>
              </v:shape>
            </v:group>
            <v:group style="position:absolute;left:2732;top:6083;width:10;height:20" coordorigin="2732,6083" coordsize="10,20">
              <v:shape style="position:absolute;left:2732;top:6083;width:10;height:20" coordorigin="2732,6083" coordsize="10,20" path="m2732,6103l2741,6103,2741,6083,2732,6083,2732,6103xe" filled="true" fillcolor="#000000" stroked="false">
                <v:path arrowok="t"/>
                <v:fill type="solid"/>
              </v:shape>
            </v:group>
            <v:group style="position:absolute;left:2732;top:6103;width:10;height:20" coordorigin="2732,6103" coordsize="10,20">
              <v:shape style="position:absolute;left:2732;top:6103;width:10;height:20" coordorigin="2732,6103" coordsize="10,20" path="m2732,6122l2741,6122,2741,6103,2732,6103,2732,6122xe" filled="true" fillcolor="#000000" stroked="false">
                <v:path arrowok="t"/>
                <v:fill type="solid"/>
              </v:shape>
            </v:group>
            <v:group style="position:absolute;left:2732;top:6122;width:10;height:20" coordorigin="2732,6122" coordsize="10,20">
              <v:shape style="position:absolute;left:2732;top:6122;width:10;height:20" coordorigin="2732,6122" coordsize="10,20" path="m2732,6141l2741,6141,2741,6122,2732,6122,2732,6141xe" filled="true" fillcolor="#000000" stroked="false">
                <v:path arrowok="t"/>
                <v:fill type="solid"/>
              </v:shape>
            </v:group>
            <v:group style="position:absolute;left:2732;top:6141;width:10;height:20" coordorigin="2732,6141" coordsize="10,20">
              <v:shape style="position:absolute;left:2732;top:6141;width:10;height:20" coordorigin="2732,6141" coordsize="10,20" path="m2732,6160l2741,6160,2741,6141,2732,6141,2732,6160xe" filled="true" fillcolor="#000000" stroked="false">
                <v:path arrowok="t"/>
                <v:fill type="solid"/>
              </v:shape>
            </v:group>
            <v:group style="position:absolute;left:2732;top:6160;width:10;height:20" coordorigin="2732,6160" coordsize="10,20">
              <v:shape style="position:absolute;left:2732;top:6160;width:10;height:20" coordorigin="2732,6160" coordsize="10,20" path="m2732,6179l2741,6179,2741,6160,2732,6160,2732,6179xe" filled="true" fillcolor="#000000" stroked="false">
                <v:path arrowok="t"/>
                <v:fill type="solid"/>
              </v:shape>
            </v:group>
            <v:group style="position:absolute;left:2732;top:6179;width:10;height:20" coordorigin="2732,6179" coordsize="10,20">
              <v:shape style="position:absolute;left:2732;top:6179;width:10;height:20" coordorigin="2732,6179" coordsize="10,20" path="m2732,6199l2741,6199,2741,6179,2732,6179,2732,6199xe" filled="true" fillcolor="#000000" stroked="false">
                <v:path arrowok="t"/>
                <v:fill type="solid"/>
              </v:shape>
            </v:group>
            <v:group style="position:absolute;left:2732;top:6205;width:10;height:2" coordorigin="2732,6205" coordsize="10,2">
              <v:shape style="position:absolute;left:2732;top:6205;width:10;height:2" coordorigin="2732,6205" coordsize="10,0" path="m2732,6205l2741,6205e" filled="false" stroked="true" strokeweight=".600010pt" strokecolor="#000000">
                <v:path arrowok="t"/>
              </v:shape>
            </v:group>
            <v:group style="position:absolute;left:3329;top:4336;width:10;height:20" coordorigin="3329,4336" coordsize="10,20">
              <v:shape style="position:absolute;left:3329;top:4336;width:10;height:20" coordorigin="3329,4336" coordsize="10,20" path="m3329,4355l3339,4355,3339,4336,3329,4336,3329,4355xe" filled="true" fillcolor="#000000" stroked="false">
                <v:path arrowok="t"/>
                <v:fill type="solid"/>
              </v:shape>
            </v:group>
            <v:group style="position:absolute;left:3329;top:4355;width:10;height:20" coordorigin="3329,4355" coordsize="10,20">
              <v:shape style="position:absolute;left:3329;top:4355;width:10;height:20" coordorigin="3329,4355" coordsize="10,20" path="m3329,4375l3339,4375,3339,4355,3329,4355,3329,4375xe" filled="true" fillcolor="#000000" stroked="false">
                <v:path arrowok="t"/>
                <v:fill type="solid"/>
              </v:shape>
            </v:group>
            <v:group style="position:absolute;left:3329;top:4375;width:10;height:20" coordorigin="3329,4375" coordsize="10,20">
              <v:shape style="position:absolute;left:3329;top:4375;width:10;height:20" coordorigin="3329,4375" coordsize="10,20" path="m3329,4394l3339,4394,3339,4375,3329,4375,3329,4394xe" filled="true" fillcolor="#000000" stroked="false">
                <v:path arrowok="t"/>
                <v:fill type="solid"/>
              </v:shape>
            </v:group>
            <v:group style="position:absolute;left:3329;top:4394;width:10;height:20" coordorigin="3329,4394" coordsize="10,20">
              <v:shape style="position:absolute;left:3329;top:4394;width:10;height:20" coordorigin="3329,4394" coordsize="10,20" path="m3329,4413l3339,4413,3339,4394,3329,4394,3329,4413xe" filled="true" fillcolor="#000000" stroked="false">
                <v:path arrowok="t"/>
                <v:fill type="solid"/>
              </v:shape>
            </v:group>
            <v:group style="position:absolute;left:3329;top:4413;width:10;height:20" coordorigin="3329,4413" coordsize="10,20">
              <v:shape style="position:absolute;left:3329;top:4413;width:10;height:20" coordorigin="3329,4413" coordsize="10,20" path="m3329,4432l3339,4432,3339,4413,3329,4413,3329,4432xe" filled="true" fillcolor="#000000" stroked="false">
                <v:path arrowok="t"/>
                <v:fill type="solid"/>
              </v:shape>
            </v:group>
            <v:group style="position:absolute;left:3329;top:4432;width:10;height:20" coordorigin="3329,4432" coordsize="10,20">
              <v:shape style="position:absolute;left:3329;top:4432;width:10;height:20" coordorigin="3329,4432" coordsize="10,20" path="m3329,4451l3339,4451,3339,4432,3329,4432,3329,4451xe" filled="true" fillcolor="#000000" stroked="false">
                <v:path arrowok="t"/>
                <v:fill type="solid"/>
              </v:shape>
            </v:group>
            <v:group style="position:absolute;left:3329;top:4451;width:10;height:20" coordorigin="3329,4451" coordsize="10,20">
              <v:shape style="position:absolute;left:3329;top:4451;width:10;height:20" coordorigin="3329,4451" coordsize="10,20" path="m3329,4471l3339,4471,3339,4451,3329,4451,3329,4471xe" filled="true" fillcolor="#000000" stroked="false">
                <v:path arrowok="t"/>
                <v:fill type="solid"/>
              </v:shape>
            </v:group>
            <v:group style="position:absolute;left:3329;top:4471;width:10;height:20" coordorigin="3329,4471" coordsize="10,20">
              <v:shape style="position:absolute;left:3329;top:4471;width:10;height:20" coordorigin="3329,4471" coordsize="10,20" path="m3329,4490l3339,4490,3339,4471,3329,4471,3329,4490xe" filled="true" fillcolor="#000000" stroked="false">
                <v:path arrowok="t"/>
                <v:fill type="solid"/>
              </v:shape>
            </v:group>
            <v:group style="position:absolute;left:3329;top:4490;width:10;height:20" coordorigin="3329,4490" coordsize="10,20">
              <v:shape style="position:absolute;left:3329;top:4490;width:10;height:20" coordorigin="3329,4490" coordsize="10,20" path="m3329,4509l3339,4509,3339,4490,3329,4490,3329,4509xe" filled="true" fillcolor="#000000" stroked="false">
                <v:path arrowok="t"/>
                <v:fill type="solid"/>
              </v:shape>
            </v:group>
            <v:group style="position:absolute;left:3329;top:4509;width:10;height:20" coordorigin="3329,4509" coordsize="10,20">
              <v:shape style="position:absolute;left:3329;top:4509;width:10;height:20" coordorigin="3329,4509" coordsize="10,20" path="m3329,4528l3339,4528,3339,4509,3329,4509,3329,4528xe" filled="true" fillcolor="#000000" stroked="false">
                <v:path arrowok="t"/>
                <v:fill type="solid"/>
              </v:shape>
            </v:group>
            <v:group style="position:absolute;left:3329;top:4528;width:10;height:20" coordorigin="3329,4528" coordsize="10,20">
              <v:shape style="position:absolute;left:3329;top:4528;width:10;height:20" coordorigin="3329,4528" coordsize="10,20" path="m3329,4547l3339,4547,3339,4528,3329,4528,3329,4547xe" filled="true" fillcolor="#000000" stroked="false">
                <v:path arrowok="t"/>
                <v:fill type="solid"/>
              </v:shape>
            </v:group>
            <v:group style="position:absolute;left:3329;top:4547;width:10;height:20" coordorigin="3329,4547" coordsize="10,20">
              <v:shape style="position:absolute;left:3329;top:4547;width:10;height:20" coordorigin="3329,4547" coordsize="10,20" path="m3329,4567l3339,4567,3339,4547,3329,4547,3329,4567xe" filled="true" fillcolor="#000000" stroked="false">
                <v:path arrowok="t"/>
                <v:fill type="solid"/>
              </v:shape>
            </v:group>
            <v:group style="position:absolute;left:3329;top:4567;width:10;height:20" coordorigin="3329,4567" coordsize="10,20">
              <v:shape style="position:absolute;left:3329;top:4567;width:10;height:20" coordorigin="3329,4567" coordsize="10,20" path="m3329,4586l3339,4586,3339,4567,3329,4567,3329,4586xe" filled="true" fillcolor="#000000" stroked="false">
                <v:path arrowok="t"/>
                <v:fill type="solid"/>
              </v:shape>
            </v:group>
            <v:group style="position:absolute;left:3329;top:4586;width:10;height:20" coordorigin="3329,4586" coordsize="10,20">
              <v:shape style="position:absolute;left:3329;top:4586;width:10;height:20" coordorigin="3329,4586" coordsize="10,20" path="m3329,4605l3339,4605,3339,4586,3329,4586,3329,4605xe" filled="true" fillcolor="#000000" stroked="false">
                <v:path arrowok="t"/>
                <v:fill type="solid"/>
              </v:shape>
            </v:group>
            <v:group style="position:absolute;left:3329;top:4605;width:10;height:20" coordorigin="3329,4605" coordsize="10,20">
              <v:shape style="position:absolute;left:3329;top:4605;width:10;height:20" coordorigin="3329,4605" coordsize="10,20" path="m3329,4624l3339,4624,3339,4605,3329,4605,3329,4624xe" filled="true" fillcolor="#000000" stroked="false">
                <v:path arrowok="t"/>
                <v:fill type="solid"/>
              </v:shape>
            </v:group>
            <v:group style="position:absolute;left:3329;top:4624;width:10;height:20" coordorigin="3329,4624" coordsize="10,20">
              <v:shape style="position:absolute;left:3329;top:4624;width:10;height:20" coordorigin="3329,4624" coordsize="10,20" path="m3329,4643l3339,4643,3339,4624,3329,4624,3329,4643xe" filled="true" fillcolor="#000000" stroked="false">
                <v:path arrowok="t"/>
                <v:fill type="solid"/>
              </v:shape>
            </v:group>
            <v:group style="position:absolute;left:3329;top:4643;width:10;height:20" coordorigin="3329,4643" coordsize="10,20">
              <v:shape style="position:absolute;left:3329;top:4643;width:10;height:20" coordorigin="3329,4643" coordsize="10,20" path="m3329,4663l3339,4663,3339,4643,3329,4643,3329,4663xe" filled="true" fillcolor="#000000" stroked="false">
                <v:path arrowok="t"/>
                <v:fill type="solid"/>
              </v:shape>
            </v:group>
            <v:group style="position:absolute;left:3329;top:4663;width:10;height:20" coordorigin="3329,4663" coordsize="10,20">
              <v:shape style="position:absolute;left:3329;top:4663;width:10;height:20" coordorigin="3329,4663" coordsize="10,20" path="m3329,4682l3339,4682,3339,4663,3329,4663,3329,4682xe" filled="true" fillcolor="#000000" stroked="false">
                <v:path arrowok="t"/>
                <v:fill type="solid"/>
              </v:shape>
            </v:group>
            <v:group style="position:absolute;left:3329;top:4682;width:10;height:20" coordorigin="3329,4682" coordsize="10,20">
              <v:shape style="position:absolute;left:3329;top:4682;width:10;height:20" coordorigin="3329,4682" coordsize="10,20" path="m3329,4701l3339,4701,3339,4682,3329,4682,3329,4701xe" filled="true" fillcolor="#000000" stroked="false">
                <v:path arrowok="t"/>
                <v:fill type="solid"/>
              </v:shape>
            </v:group>
            <v:group style="position:absolute;left:3329;top:4701;width:10;height:20" coordorigin="3329,4701" coordsize="10,20">
              <v:shape style="position:absolute;left:3329;top:4701;width:10;height:20" coordorigin="3329,4701" coordsize="10,20" path="m3329,4720l3339,4720,3339,4701,3329,4701,3329,4720xe" filled="true" fillcolor="#000000" stroked="false">
                <v:path arrowok="t"/>
                <v:fill type="solid"/>
              </v:shape>
            </v:group>
            <v:group style="position:absolute;left:3329;top:4720;width:10;height:20" coordorigin="3329,4720" coordsize="10,20">
              <v:shape style="position:absolute;left:3329;top:4720;width:10;height:20" coordorigin="3329,4720" coordsize="10,20" path="m3329,4739l3339,4739,3339,4720,3329,4720,3329,4739xe" filled="true" fillcolor="#000000" stroked="false">
                <v:path arrowok="t"/>
                <v:fill type="solid"/>
              </v:shape>
            </v:group>
            <v:group style="position:absolute;left:3329;top:4739;width:10;height:20" coordorigin="3329,4739" coordsize="10,20">
              <v:shape style="position:absolute;left:3329;top:4739;width:10;height:20" coordorigin="3329,4739" coordsize="10,20" path="m3329,4759l3339,4759,3339,4739,3329,4739,3329,4759xe" filled="true" fillcolor="#000000" stroked="false">
                <v:path arrowok="t"/>
                <v:fill type="solid"/>
              </v:shape>
            </v:group>
            <v:group style="position:absolute;left:3329;top:4759;width:10;height:20" coordorigin="3329,4759" coordsize="10,20">
              <v:shape style="position:absolute;left:3329;top:4759;width:10;height:20" coordorigin="3329,4759" coordsize="10,20" path="m3329,4778l3339,4778,3339,4759,3329,4759,3329,4778xe" filled="true" fillcolor="#000000" stroked="false">
                <v:path arrowok="t"/>
                <v:fill type="solid"/>
              </v:shape>
            </v:group>
            <v:group style="position:absolute;left:3329;top:4778;width:10;height:20" coordorigin="3329,4778" coordsize="10,20">
              <v:shape style="position:absolute;left:3329;top:4778;width:10;height:20" coordorigin="3329,4778" coordsize="10,20" path="m3329,4797l3339,4797,3339,4778,3329,4778,3329,4797xe" filled="true" fillcolor="#000000" stroked="false">
                <v:path arrowok="t"/>
                <v:fill type="solid"/>
              </v:shape>
            </v:group>
            <v:group style="position:absolute;left:3329;top:4797;width:10;height:20" coordorigin="3329,4797" coordsize="10,20">
              <v:shape style="position:absolute;left:3329;top:4797;width:10;height:20" coordorigin="3329,4797" coordsize="10,20" path="m3329,4816l3339,4816,3339,4797,3329,4797,3329,4816xe" filled="true" fillcolor="#000000" stroked="false">
                <v:path arrowok="t"/>
                <v:fill type="solid"/>
              </v:shape>
            </v:group>
            <v:group style="position:absolute;left:3329;top:4816;width:10;height:20" coordorigin="3329,4816" coordsize="10,20">
              <v:shape style="position:absolute;left:3329;top:4816;width:10;height:20" coordorigin="3329,4816" coordsize="10,20" path="m3329,4835l3339,4835,3339,4816,3329,4816,3329,4835xe" filled="true" fillcolor="#000000" stroked="false">
                <v:path arrowok="t"/>
                <v:fill type="solid"/>
              </v:shape>
            </v:group>
            <v:group style="position:absolute;left:3329;top:4835;width:10;height:20" coordorigin="3329,4835" coordsize="10,20">
              <v:shape style="position:absolute;left:3329;top:4835;width:10;height:20" coordorigin="3329,4835" coordsize="10,20" path="m3329,4855l3339,4855,3339,4835,3329,4835,3329,4855xe" filled="true" fillcolor="#000000" stroked="false">
                <v:path arrowok="t"/>
                <v:fill type="solid"/>
              </v:shape>
            </v:group>
            <v:group style="position:absolute;left:3329;top:4855;width:10;height:20" coordorigin="3329,4855" coordsize="10,20">
              <v:shape style="position:absolute;left:3329;top:4855;width:10;height:20" coordorigin="3329,4855" coordsize="10,20" path="m3329,4874l3339,4874,3339,4855,3329,4855,3329,4874xe" filled="true" fillcolor="#000000" stroked="false">
                <v:path arrowok="t"/>
                <v:fill type="solid"/>
              </v:shape>
            </v:group>
            <v:group style="position:absolute;left:3329;top:4874;width:10;height:20" coordorigin="3329,4874" coordsize="10,20">
              <v:shape style="position:absolute;left:3329;top:4874;width:10;height:20" coordorigin="3329,4874" coordsize="10,20" path="m3329,4893l3339,4893,3339,4874,3329,4874,3329,4893xe" filled="true" fillcolor="#000000" stroked="false">
                <v:path arrowok="t"/>
                <v:fill type="solid"/>
              </v:shape>
            </v:group>
            <v:group style="position:absolute;left:3329;top:4893;width:10;height:20" coordorigin="3329,4893" coordsize="10,20">
              <v:shape style="position:absolute;left:3329;top:4893;width:10;height:20" coordorigin="3329,4893" coordsize="10,20" path="m3329,4912l3339,4912,3339,4893,3329,4893,3329,4912xe" filled="true" fillcolor="#000000" stroked="false">
                <v:path arrowok="t"/>
                <v:fill type="solid"/>
              </v:shape>
            </v:group>
            <v:group style="position:absolute;left:3329;top:4912;width:10;height:20" coordorigin="3329,4912" coordsize="10,20">
              <v:shape style="position:absolute;left:3329;top:4912;width:10;height:20" coordorigin="3329,4912" coordsize="10,20" path="m3329,4931l3339,4931,3339,4912,3329,4912,3329,4931xe" filled="true" fillcolor="#000000" stroked="false">
                <v:path arrowok="t"/>
                <v:fill type="solid"/>
              </v:shape>
            </v:group>
            <v:group style="position:absolute;left:3329;top:4931;width:10;height:20" coordorigin="3329,4931" coordsize="10,20">
              <v:shape style="position:absolute;left:3329;top:4931;width:10;height:20" coordorigin="3329,4931" coordsize="10,20" path="m3329,4951l3339,4951,3339,4931,3329,4931,3329,4951xe" filled="true" fillcolor="#000000" stroked="false">
                <v:path arrowok="t"/>
                <v:fill type="solid"/>
              </v:shape>
            </v:group>
            <v:group style="position:absolute;left:3329;top:4951;width:10;height:20" coordorigin="3329,4951" coordsize="10,20">
              <v:shape style="position:absolute;left:3329;top:4951;width:10;height:20" coordorigin="3329,4951" coordsize="10,20" path="m3329,4970l3339,4970,3339,4951,3329,4951,3329,4970xe" filled="true" fillcolor="#000000" stroked="false">
                <v:path arrowok="t"/>
                <v:fill type="solid"/>
              </v:shape>
            </v:group>
            <v:group style="position:absolute;left:3329;top:4970;width:10;height:20" coordorigin="3329,4970" coordsize="10,20">
              <v:shape style="position:absolute;left:3329;top:4970;width:10;height:20" coordorigin="3329,4970" coordsize="10,20" path="m3329,4989l3339,4989,3339,4970,3329,4970,3329,4989xe" filled="true" fillcolor="#000000" stroked="false">
                <v:path arrowok="t"/>
                <v:fill type="solid"/>
              </v:shape>
            </v:group>
            <v:group style="position:absolute;left:3329;top:4989;width:10;height:20" coordorigin="3329,4989" coordsize="10,20">
              <v:shape style="position:absolute;left:3329;top:4989;width:10;height:20" coordorigin="3329,4989" coordsize="10,20" path="m3329,5008l3339,5008,3339,4989,3329,4989,3329,5008xe" filled="true" fillcolor="#000000" stroked="false">
                <v:path arrowok="t"/>
                <v:fill type="solid"/>
              </v:shape>
            </v:group>
            <v:group style="position:absolute;left:3329;top:5008;width:10;height:20" coordorigin="3329,5008" coordsize="10,20">
              <v:shape style="position:absolute;left:3329;top:5008;width:10;height:20" coordorigin="3329,5008" coordsize="10,20" path="m3329,5027l3339,5027,3339,5008,3329,5008,3329,5027xe" filled="true" fillcolor="#000000" stroked="false">
                <v:path arrowok="t"/>
                <v:fill type="solid"/>
              </v:shape>
            </v:group>
            <v:group style="position:absolute;left:3329;top:5027;width:10;height:20" coordorigin="3329,5027" coordsize="10,20">
              <v:shape style="position:absolute;left:3329;top:5027;width:10;height:20" coordorigin="3329,5027" coordsize="10,20" path="m3329,5047l3339,5047,3339,5027,3329,5027,3329,5047xe" filled="true" fillcolor="#000000" stroked="false">
                <v:path arrowok="t"/>
                <v:fill type="solid"/>
              </v:shape>
            </v:group>
            <v:group style="position:absolute;left:3329;top:5047;width:10;height:20" coordorigin="3329,5047" coordsize="10,20">
              <v:shape style="position:absolute;left:3329;top:5047;width:10;height:20" coordorigin="3329,5047" coordsize="10,20" path="m3329,5066l3339,5066,3339,5047,3329,5047,3329,5066xe" filled="true" fillcolor="#000000" stroked="false">
                <v:path arrowok="t"/>
                <v:fill type="solid"/>
              </v:shape>
            </v:group>
            <v:group style="position:absolute;left:3329;top:5066;width:10;height:20" coordorigin="3329,5066" coordsize="10,20">
              <v:shape style="position:absolute;left:3329;top:5066;width:10;height:20" coordorigin="3329,5066" coordsize="10,20" path="m3329,5085l3339,5085,3339,5066,3329,5066,3329,5085xe" filled="true" fillcolor="#000000" stroked="false">
                <v:path arrowok="t"/>
                <v:fill type="solid"/>
              </v:shape>
            </v:group>
            <v:group style="position:absolute;left:3329;top:5085;width:10;height:20" coordorigin="3329,5085" coordsize="10,20">
              <v:shape style="position:absolute;left:3329;top:5085;width:10;height:20" coordorigin="3329,5085" coordsize="10,20" path="m3329,5104l3339,5104,3339,5085,3329,5085,3329,5104xe" filled="true" fillcolor="#000000" stroked="false">
                <v:path arrowok="t"/>
                <v:fill type="solid"/>
              </v:shape>
            </v:group>
            <v:group style="position:absolute;left:3329;top:5104;width:10;height:20" coordorigin="3329,5104" coordsize="10,20">
              <v:shape style="position:absolute;left:3329;top:5104;width:10;height:20" coordorigin="3329,5104" coordsize="10,20" path="m3329,5123l3339,5123,3339,5104,3329,5104,3329,5123xe" filled="true" fillcolor="#000000" stroked="false">
                <v:path arrowok="t"/>
                <v:fill type="solid"/>
              </v:shape>
            </v:group>
            <v:group style="position:absolute;left:3329;top:5123;width:10;height:20" coordorigin="3329,5123" coordsize="10,20">
              <v:shape style="position:absolute;left:3329;top:5123;width:10;height:20" coordorigin="3329,5123" coordsize="10,20" path="m3329,5143l3339,5143,3339,5123,3329,5123,3329,5143xe" filled="true" fillcolor="#000000" stroked="false">
                <v:path arrowok="t"/>
                <v:fill type="solid"/>
              </v:shape>
            </v:group>
            <v:group style="position:absolute;left:3329;top:5143;width:10;height:20" coordorigin="3329,5143" coordsize="10,20">
              <v:shape style="position:absolute;left:3329;top:5143;width:10;height:20" coordorigin="3329,5143" coordsize="10,20" path="m3329,5162l3339,5162,3339,5143,3329,5143,3329,5162xe" filled="true" fillcolor="#000000" stroked="false">
                <v:path arrowok="t"/>
                <v:fill type="solid"/>
              </v:shape>
            </v:group>
            <v:group style="position:absolute;left:3329;top:5162;width:10;height:20" coordorigin="3329,5162" coordsize="10,20">
              <v:shape style="position:absolute;left:3329;top:5162;width:10;height:20" coordorigin="3329,5162" coordsize="10,20" path="m3329,5181l3339,5181,3339,5162,3329,5162,3329,5181xe" filled="true" fillcolor="#000000" stroked="false">
                <v:path arrowok="t"/>
                <v:fill type="solid"/>
              </v:shape>
            </v:group>
            <v:group style="position:absolute;left:3329;top:5181;width:10;height:20" coordorigin="3329,5181" coordsize="10,20">
              <v:shape style="position:absolute;left:3329;top:5181;width:10;height:20" coordorigin="3329,5181" coordsize="10,20" path="m3329,5200l3339,5200,3339,5181,3329,5181,3329,5200xe" filled="true" fillcolor="#000000" stroked="false">
                <v:path arrowok="t"/>
                <v:fill type="solid"/>
              </v:shape>
            </v:group>
            <v:group style="position:absolute;left:3329;top:5200;width:10;height:20" coordorigin="3329,5200" coordsize="10,20">
              <v:shape style="position:absolute;left:3329;top:5200;width:10;height:20" coordorigin="3329,5200" coordsize="10,20" path="m3329,5219l3339,5219,3339,5200,3329,5200,3329,5219xe" filled="true" fillcolor="#000000" stroked="false">
                <v:path arrowok="t"/>
                <v:fill type="solid"/>
              </v:shape>
            </v:group>
            <v:group style="position:absolute;left:3329;top:5219;width:10;height:20" coordorigin="3329,5219" coordsize="10,20">
              <v:shape style="position:absolute;left:3329;top:5219;width:10;height:20" coordorigin="3329,5219" coordsize="10,20" path="m3329,5239l3339,5239,3339,5219,3329,5219,3329,5239xe" filled="true" fillcolor="#000000" stroked="false">
                <v:path arrowok="t"/>
                <v:fill type="solid"/>
              </v:shape>
            </v:group>
            <v:group style="position:absolute;left:3329;top:5239;width:10;height:20" coordorigin="3329,5239" coordsize="10,20">
              <v:shape style="position:absolute;left:3329;top:5239;width:10;height:20" coordorigin="3329,5239" coordsize="10,20" path="m3329,5258l3339,5258,3339,5239,3329,5239,3329,5258xe" filled="true" fillcolor="#000000" stroked="false">
                <v:path arrowok="t"/>
                <v:fill type="solid"/>
              </v:shape>
            </v:group>
            <v:group style="position:absolute;left:3329;top:5258;width:10;height:20" coordorigin="3329,5258" coordsize="10,20">
              <v:shape style="position:absolute;left:3329;top:5258;width:10;height:20" coordorigin="3329,5258" coordsize="10,20" path="m3329,5277l3339,5277,3339,5258,3329,5258,3329,5277xe" filled="true" fillcolor="#000000" stroked="false">
                <v:path arrowok="t"/>
                <v:fill type="solid"/>
              </v:shape>
            </v:group>
            <v:group style="position:absolute;left:3329;top:5277;width:10;height:20" coordorigin="3329,5277" coordsize="10,20">
              <v:shape style="position:absolute;left:3329;top:5277;width:10;height:20" coordorigin="3329,5277" coordsize="10,20" path="m3329,5296l3339,5296,3339,5277,3329,5277,3329,5296xe" filled="true" fillcolor="#000000" stroked="false">
                <v:path arrowok="t"/>
                <v:fill type="solid"/>
              </v:shape>
            </v:group>
            <v:group style="position:absolute;left:3329;top:5296;width:10;height:20" coordorigin="3329,5296" coordsize="10,20">
              <v:shape style="position:absolute;left:3329;top:5296;width:10;height:20" coordorigin="3329,5296" coordsize="10,20" path="m3329,5315l3339,5315,3339,5296,3329,5296,3329,5315xe" filled="true" fillcolor="#000000" stroked="false">
                <v:path arrowok="t"/>
                <v:fill type="solid"/>
              </v:shape>
            </v:group>
            <v:group style="position:absolute;left:3329;top:5315;width:10;height:20" coordorigin="3329,5315" coordsize="10,20">
              <v:shape style="position:absolute;left:3329;top:5315;width:10;height:20" coordorigin="3329,5315" coordsize="10,20" path="m3329,5335l3339,5335,3339,5315,3329,5315,3329,5335xe" filled="true" fillcolor="#000000" stroked="false">
                <v:path arrowok="t"/>
                <v:fill type="solid"/>
              </v:shape>
            </v:group>
            <v:group style="position:absolute;left:3329;top:5335;width:10;height:20" coordorigin="3329,5335" coordsize="10,20">
              <v:shape style="position:absolute;left:3329;top:5335;width:10;height:20" coordorigin="3329,5335" coordsize="10,20" path="m3329,5354l3339,5354,3339,5335,3329,5335,3329,5354xe" filled="true" fillcolor="#000000" stroked="false">
                <v:path arrowok="t"/>
                <v:fill type="solid"/>
              </v:shape>
            </v:group>
            <v:group style="position:absolute;left:3329;top:5354;width:10;height:20" coordorigin="3329,5354" coordsize="10,20">
              <v:shape style="position:absolute;left:3329;top:5354;width:10;height:20" coordorigin="3329,5354" coordsize="10,20" path="m3329,5373l3339,5373,3339,5354,3329,5354,3329,5373xe" filled="true" fillcolor="#000000" stroked="false">
                <v:path arrowok="t"/>
                <v:fill type="solid"/>
              </v:shape>
            </v:group>
            <v:group style="position:absolute;left:3329;top:5373;width:10;height:20" coordorigin="3329,5373" coordsize="10,20">
              <v:shape style="position:absolute;left:3329;top:5373;width:10;height:20" coordorigin="3329,5373" coordsize="10,20" path="m3329,5392l3339,5392,3339,5373,3329,5373,3329,5392xe" filled="true" fillcolor="#000000" stroked="false">
                <v:path arrowok="t"/>
                <v:fill type="solid"/>
              </v:shape>
            </v:group>
            <v:group style="position:absolute;left:3329;top:5392;width:10;height:20" coordorigin="3329,5392" coordsize="10,20">
              <v:shape style="position:absolute;left:3329;top:5392;width:10;height:20" coordorigin="3329,5392" coordsize="10,20" path="m3329,5411l3339,5411,3339,5392,3329,5392,3329,5411xe" filled="true" fillcolor="#000000" stroked="false">
                <v:path arrowok="t"/>
                <v:fill type="solid"/>
              </v:shape>
            </v:group>
            <v:group style="position:absolute;left:3329;top:5411;width:10;height:20" coordorigin="3329,5411" coordsize="10,20">
              <v:shape style="position:absolute;left:3329;top:5411;width:10;height:20" coordorigin="3329,5411" coordsize="10,20" path="m3329,5431l3339,5431,3339,5411,3329,5411,3329,5431xe" filled="true" fillcolor="#000000" stroked="false">
                <v:path arrowok="t"/>
                <v:fill type="solid"/>
              </v:shape>
            </v:group>
            <v:group style="position:absolute;left:3329;top:5431;width:10;height:20" coordorigin="3329,5431" coordsize="10,20">
              <v:shape style="position:absolute;left:3329;top:5431;width:10;height:20" coordorigin="3329,5431" coordsize="10,20" path="m3329,5450l3339,5450,3339,5431,3329,5431,3329,5450xe" filled="true" fillcolor="#000000" stroked="false">
                <v:path arrowok="t"/>
                <v:fill type="solid"/>
              </v:shape>
            </v:group>
            <v:group style="position:absolute;left:3329;top:5450;width:10;height:20" coordorigin="3329,5450" coordsize="10,20">
              <v:shape style="position:absolute;left:3329;top:5450;width:10;height:20" coordorigin="3329,5450" coordsize="10,20" path="m3329,5469l3339,5469,3339,5450,3329,5450,3329,5469xe" filled="true" fillcolor="#000000" stroked="false">
                <v:path arrowok="t"/>
                <v:fill type="solid"/>
              </v:shape>
            </v:group>
            <v:group style="position:absolute;left:3329;top:5469;width:10;height:20" coordorigin="3329,5469" coordsize="10,20">
              <v:shape style="position:absolute;left:3329;top:5469;width:10;height:20" coordorigin="3329,5469" coordsize="10,20" path="m3329,5488l3339,5488,3339,5469,3329,5469,3329,5488xe" filled="true" fillcolor="#000000" stroked="false">
                <v:path arrowok="t"/>
                <v:fill type="solid"/>
              </v:shape>
            </v:group>
            <v:group style="position:absolute;left:3329;top:5488;width:10;height:20" coordorigin="3329,5488" coordsize="10,20">
              <v:shape style="position:absolute;left:3329;top:5488;width:10;height:20" coordorigin="3329,5488" coordsize="10,20" path="m3329,5507l3339,5507,3339,5488,3329,5488,3329,5507xe" filled="true" fillcolor="#000000" stroked="false">
                <v:path arrowok="t"/>
                <v:fill type="solid"/>
              </v:shape>
            </v:group>
            <v:group style="position:absolute;left:3329;top:5507;width:10;height:20" coordorigin="3329,5507" coordsize="10,20">
              <v:shape style="position:absolute;left:3329;top:5507;width:10;height:20" coordorigin="3329,5507" coordsize="10,20" path="m3329,5527l3339,5527,3339,5507,3329,5507,3329,5527xe" filled="true" fillcolor="#000000" stroked="false">
                <v:path arrowok="t"/>
                <v:fill type="solid"/>
              </v:shape>
            </v:group>
            <v:group style="position:absolute;left:3329;top:5527;width:10;height:20" coordorigin="3329,5527" coordsize="10,20">
              <v:shape style="position:absolute;left:3329;top:5527;width:10;height:20" coordorigin="3329,5527" coordsize="10,20" path="m3329,5546l3339,5546,3339,5527,3329,5527,3329,5546xe" filled="true" fillcolor="#000000" stroked="false">
                <v:path arrowok="t"/>
                <v:fill type="solid"/>
              </v:shape>
            </v:group>
            <v:group style="position:absolute;left:3329;top:5546;width:10;height:20" coordorigin="3329,5546" coordsize="10,20">
              <v:shape style="position:absolute;left:3329;top:5546;width:10;height:20" coordorigin="3329,5546" coordsize="10,20" path="m3329,5565l3339,5565,3339,5546,3329,5546,3329,5565xe" filled="true" fillcolor="#000000" stroked="false">
                <v:path arrowok="t"/>
                <v:fill type="solid"/>
              </v:shape>
            </v:group>
            <v:group style="position:absolute;left:3329;top:5565;width:10;height:20" coordorigin="3329,5565" coordsize="10,20">
              <v:shape style="position:absolute;left:3329;top:5565;width:10;height:20" coordorigin="3329,5565" coordsize="10,20" path="m3329,5584l3339,5584,3339,5565,3329,5565,3329,5584xe" filled="true" fillcolor="#000000" stroked="false">
                <v:path arrowok="t"/>
                <v:fill type="solid"/>
              </v:shape>
            </v:group>
            <v:group style="position:absolute;left:3329;top:5584;width:10;height:20" coordorigin="3329,5584" coordsize="10,20">
              <v:shape style="position:absolute;left:3329;top:5584;width:10;height:20" coordorigin="3329,5584" coordsize="10,20" path="m3329,5603l3339,5603,3339,5584,3329,5584,3329,5603xe" filled="true" fillcolor="#000000" stroked="false">
                <v:path arrowok="t"/>
                <v:fill type="solid"/>
              </v:shape>
            </v:group>
            <v:group style="position:absolute;left:3329;top:5603;width:10;height:20" coordorigin="3329,5603" coordsize="10,20">
              <v:shape style="position:absolute;left:3329;top:5603;width:10;height:20" coordorigin="3329,5603" coordsize="10,20" path="m3329,5623l3339,5623,3339,5603,3329,5603,3329,5623xe" filled="true" fillcolor="#000000" stroked="false">
                <v:path arrowok="t"/>
                <v:fill type="solid"/>
              </v:shape>
            </v:group>
            <v:group style="position:absolute;left:3329;top:5623;width:10;height:20" coordorigin="3329,5623" coordsize="10,20">
              <v:shape style="position:absolute;left:3329;top:5623;width:10;height:20" coordorigin="3329,5623" coordsize="10,20" path="m3329,5642l3339,5642,3339,5623,3329,5623,3329,5642xe" filled="true" fillcolor="#000000" stroked="false">
                <v:path arrowok="t"/>
                <v:fill type="solid"/>
              </v:shape>
            </v:group>
            <v:group style="position:absolute;left:3329;top:5642;width:10;height:20" coordorigin="3329,5642" coordsize="10,20">
              <v:shape style="position:absolute;left:3329;top:5642;width:10;height:20" coordorigin="3329,5642" coordsize="10,20" path="m3329,5661l3339,5661,3339,5642,3329,5642,3329,5661xe" filled="true" fillcolor="#000000" stroked="false">
                <v:path arrowok="t"/>
                <v:fill type="solid"/>
              </v:shape>
            </v:group>
            <v:group style="position:absolute;left:3329;top:5661;width:10;height:20" coordorigin="3329,5661" coordsize="10,20">
              <v:shape style="position:absolute;left:3329;top:5661;width:10;height:20" coordorigin="3329,5661" coordsize="10,20" path="m3329,5680l3339,5680,3339,5661,3329,5661,3329,5680xe" filled="true" fillcolor="#000000" stroked="false">
                <v:path arrowok="t"/>
                <v:fill type="solid"/>
              </v:shape>
            </v:group>
            <v:group style="position:absolute;left:3329;top:5680;width:10;height:20" coordorigin="3329,5680" coordsize="10,20">
              <v:shape style="position:absolute;left:3329;top:5680;width:10;height:20" coordorigin="3329,5680" coordsize="10,20" path="m3329,5699l3339,5699,3339,5680,3329,5680,3329,5699xe" filled="true" fillcolor="#000000" stroked="false">
                <v:path arrowok="t"/>
                <v:fill type="solid"/>
              </v:shape>
            </v:group>
            <v:group style="position:absolute;left:3329;top:5699;width:10;height:20" coordorigin="3329,5699" coordsize="10,20">
              <v:shape style="position:absolute;left:3329;top:5699;width:10;height:20" coordorigin="3329,5699" coordsize="10,20" path="m3329,5719l3339,5719,3339,5699,3329,5699,3329,5719xe" filled="true" fillcolor="#000000" stroked="false">
                <v:path arrowok="t"/>
                <v:fill type="solid"/>
              </v:shape>
            </v:group>
            <v:group style="position:absolute;left:3329;top:5719;width:10;height:20" coordorigin="3329,5719" coordsize="10,20">
              <v:shape style="position:absolute;left:3329;top:5719;width:10;height:20" coordorigin="3329,5719" coordsize="10,20" path="m3329,5738l3339,5738,3339,5719,3329,5719,3329,5738xe" filled="true" fillcolor="#000000" stroked="false">
                <v:path arrowok="t"/>
                <v:fill type="solid"/>
              </v:shape>
            </v:group>
            <v:group style="position:absolute;left:3329;top:5738;width:10;height:20" coordorigin="3329,5738" coordsize="10,20">
              <v:shape style="position:absolute;left:3329;top:5738;width:10;height:20" coordorigin="3329,5738" coordsize="10,20" path="m3329,5757l3339,5757,3339,5738,3329,5738,3329,5757xe" filled="true" fillcolor="#000000" stroked="false">
                <v:path arrowok="t"/>
                <v:fill type="solid"/>
              </v:shape>
            </v:group>
            <v:group style="position:absolute;left:3329;top:5757;width:10;height:20" coordorigin="3329,5757" coordsize="10,20">
              <v:shape style="position:absolute;left:3329;top:5757;width:10;height:20" coordorigin="3329,5757" coordsize="10,20" path="m3329,5776l3339,5776,3339,5757,3329,5757,3329,5776xe" filled="true" fillcolor="#000000" stroked="false">
                <v:path arrowok="t"/>
                <v:fill type="solid"/>
              </v:shape>
            </v:group>
            <v:group style="position:absolute;left:3329;top:5776;width:10;height:20" coordorigin="3329,5776" coordsize="10,20">
              <v:shape style="position:absolute;left:3329;top:5776;width:10;height:20" coordorigin="3329,5776" coordsize="10,20" path="m3329,5795l3339,5795,3339,5776,3329,5776,3329,5795xe" filled="true" fillcolor="#000000" stroked="false">
                <v:path arrowok="t"/>
                <v:fill type="solid"/>
              </v:shape>
            </v:group>
            <v:group style="position:absolute;left:3329;top:5795;width:10;height:20" coordorigin="3329,5795" coordsize="10,20">
              <v:shape style="position:absolute;left:3329;top:5795;width:10;height:20" coordorigin="3329,5795" coordsize="10,20" path="m3329,5815l3339,5815,3339,5795,3329,5795,3329,5815xe" filled="true" fillcolor="#000000" stroked="false">
                <v:path arrowok="t"/>
                <v:fill type="solid"/>
              </v:shape>
            </v:group>
            <v:group style="position:absolute;left:3329;top:5815;width:10;height:20" coordorigin="3329,5815" coordsize="10,20">
              <v:shape style="position:absolute;left:3329;top:5815;width:10;height:20" coordorigin="3329,5815" coordsize="10,20" path="m3329,5834l3339,5834,3339,5815,3329,5815,3329,5834xe" filled="true" fillcolor="#000000" stroked="false">
                <v:path arrowok="t"/>
                <v:fill type="solid"/>
              </v:shape>
            </v:group>
            <v:group style="position:absolute;left:3329;top:5834;width:10;height:20" coordorigin="3329,5834" coordsize="10,20">
              <v:shape style="position:absolute;left:3329;top:5834;width:10;height:20" coordorigin="3329,5834" coordsize="10,20" path="m3329,5853l3339,5853,3339,5834,3329,5834,3329,5853xe" filled="true" fillcolor="#000000" stroked="false">
                <v:path arrowok="t"/>
                <v:fill type="solid"/>
              </v:shape>
            </v:group>
            <v:group style="position:absolute;left:3329;top:5853;width:10;height:20" coordorigin="3329,5853" coordsize="10,20">
              <v:shape style="position:absolute;left:3329;top:5853;width:10;height:20" coordorigin="3329,5853" coordsize="10,20" path="m3329,5872l3339,5872,3339,5853,3329,5853,3329,5872xe" filled="true" fillcolor="#000000" stroked="false">
                <v:path arrowok="t"/>
                <v:fill type="solid"/>
              </v:shape>
            </v:group>
            <v:group style="position:absolute;left:3329;top:5872;width:10;height:20" coordorigin="3329,5872" coordsize="10,20">
              <v:shape style="position:absolute;left:3329;top:5872;width:10;height:20" coordorigin="3329,5872" coordsize="10,20" path="m3329,5891l3339,5891,3339,5872,3329,5872,3329,5891xe" filled="true" fillcolor="#000000" stroked="false">
                <v:path arrowok="t"/>
                <v:fill type="solid"/>
              </v:shape>
            </v:group>
            <v:group style="position:absolute;left:3329;top:5891;width:10;height:20" coordorigin="3329,5891" coordsize="10,20">
              <v:shape style="position:absolute;left:3329;top:5891;width:10;height:20" coordorigin="3329,5891" coordsize="10,20" path="m3329,5911l3339,5911,3339,5891,3329,5891,3329,5911xe" filled="true" fillcolor="#000000" stroked="false">
                <v:path arrowok="t"/>
                <v:fill type="solid"/>
              </v:shape>
            </v:group>
            <v:group style="position:absolute;left:3329;top:5911;width:10;height:20" coordorigin="3329,5911" coordsize="10,20">
              <v:shape style="position:absolute;left:3329;top:5911;width:10;height:20" coordorigin="3329,5911" coordsize="10,20" path="m3329,5930l3339,5930,3339,5911,3329,5911,3329,5930xe" filled="true" fillcolor="#000000" stroked="false">
                <v:path arrowok="t"/>
                <v:fill type="solid"/>
              </v:shape>
            </v:group>
            <v:group style="position:absolute;left:3329;top:5930;width:10;height:20" coordorigin="3329,5930" coordsize="10,20">
              <v:shape style="position:absolute;left:3329;top:5930;width:10;height:20" coordorigin="3329,5930" coordsize="10,20" path="m3329,5949l3339,5949,3339,5930,3329,5930,3329,5949xe" filled="true" fillcolor="#000000" stroked="false">
                <v:path arrowok="t"/>
                <v:fill type="solid"/>
              </v:shape>
            </v:group>
            <v:group style="position:absolute;left:3329;top:5949;width:10;height:20" coordorigin="3329,5949" coordsize="10,20">
              <v:shape style="position:absolute;left:3329;top:5949;width:10;height:20" coordorigin="3329,5949" coordsize="10,20" path="m3329,5968l3339,5968,3339,5949,3329,5949,3329,5968xe" filled="true" fillcolor="#000000" stroked="false">
                <v:path arrowok="t"/>
                <v:fill type="solid"/>
              </v:shape>
            </v:group>
            <v:group style="position:absolute;left:3329;top:5968;width:10;height:20" coordorigin="3329,5968" coordsize="10,20">
              <v:shape style="position:absolute;left:3329;top:5968;width:10;height:20" coordorigin="3329,5968" coordsize="10,20" path="m3329,5987l3339,5987,3339,5968,3329,5968,3329,5987xe" filled="true" fillcolor="#000000" stroked="false">
                <v:path arrowok="t"/>
                <v:fill type="solid"/>
              </v:shape>
            </v:group>
            <v:group style="position:absolute;left:3329;top:5987;width:10;height:20" coordorigin="3329,5987" coordsize="10,20">
              <v:shape style="position:absolute;left:3329;top:5987;width:10;height:20" coordorigin="3329,5987" coordsize="10,20" path="m3329,6007l3339,6007,3339,5987,3329,5987,3329,6007xe" filled="true" fillcolor="#000000" stroked="false">
                <v:path arrowok="t"/>
                <v:fill type="solid"/>
              </v:shape>
            </v:group>
            <v:group style="position:absolute;left:3329;top:6007;width:10;height:20" coordorigin="3329,6007" coordsize="10,20">
              <v:shape style="position:absolute;left:3329;top:6007;width:10;height:20" coordorigin="3329,6007" coordsize="10,20" path="m3329,6026l3339,6026,3339,6007,3329,6007,3329,6026xe" filled="true" fillcolor="#000000" stroked="false">
                <v:path arrowok="t"/>
                <v:fill type="solid"/>
              </v:shape>
            </v:group>
            <v:group style="position:absolute;left:3329;top:6026;width:10;height:20" coordorigin="3329,6026" coordsize="10,20">
              <v:shape style="position:absolute;left:3329;top:6026;width:10;height:20" coordorigin="3329,6026" coordsize="10,20" path="m3329,6045l3339,6045,3339,6026,3329,6026,3329,6045xe" filled="true" fillcolor="#000000" stroked="false">
                <v:path arrowok="t"/>
                <v:fill type="solid"/>
              </v:shape>
            </v:group>
            <v:group style="position:absolute;left:3329;top:6045;width:10;height:20" coordorigin="3329,6045" coordsize="10,20">
              <v:shape style="position:absolute;left:3329;top:6045;width:10;height:20" coordorigin="3329,6045" coordsize="10,20" path="m3329,6064l3339,6064,3339,6045,3329,6045,3329,6064xe" filled="true" fillcolor="#000000" stroked="false">
                <v:path arrowok="t"/>
                <v:fill type="solid"/>
              </v:shape>
            </v:group>
            <v:group style="position:absolute;left:3329;top:6064;width:10;height:20" coordorigin="3329,6064" coordsize="10,20">
              <v:shape style="position:absolute;left:3329;top:6064;width:10;height:20" coordorigin="3329,6064" coordsize="10,20" path="m3329,6083l3339,6083,3339,6064,3329,6064,3329,6083xe" filled="true" fillcolor="#000000" stroked="false">
                <v:path arrowok="t"/>
                <v:fill type="solid"/>
              </v:shape>
            </v:group>
            <v:group style="position:absolute;left:3329;top:6083;width:10;height:20" coordorigin="3329,6083" coordsize="10,20">
              <v:shape style="position:absolute;left:3329;top:6083;width:10;height:20" coordorigin="3329,6083" coordsize="10,20" path="m3329,6103l3339,6103,3339,6083,3329,6083,3329,6103xe" filled="true" fillcolor="#000000" stroked="false">
                <v:path arrowok="t"/>
                <v:fill type="solid"/>
              </v:shape>
            </v:group>
            <v:group style="position:absolute;left:3329;top:6103;width:10;height:20" coordorigin="3329,6103" coordsize="10,20">
              <v:shape style="position:absolute;left:3329;top:6103;width:10;height:20" coordorigin="3329,6103" coordsize="10,20" path="m3329,6122l3339,6122,3339,6103,3329,6103,3329,6122xe" filled="true" fillcolor="#000000" stroked="false">
                <v:path arrowok="t"/>
                <v:fill type="solid"/>
              </v:shape>
            </v:group>
            <v:group style="position:absolute;left:3329;top:6122;width:10;height:20" coordorigin="3329,6122" coordsize="10,20">
              <v:shape style="position:absolute;left:3329;top:6122;width:10;height:20" coordorigin="3329,6122" coordsize="10,20" path="m3329,6141l3339,6141,3339,6122,3329,6122,3329,6141xe" filled="true" fillcolor="#000000" stroked="false">
                <v:path arrowok="t"/>
                <v:fill type="solid"/>
              </v:shape>
            </v:group>
            <v:group style="position:absolute;left:3329;top:6141;width:10;height:20" coordorigin="3329,6141" coordsize="10,20">
              <v:shape style="position:absolute;left:3329;top:6141;width:10;height:20" coordorigin="3329,6141" coordsize="10,20" path="m3329,6160l3339,6160,3339,6141,3329,6141,3329,6160xe" filled="true" fillcolor="#000000" stroked="false">
                <v:path arrowok="t"/>
                <v:fill type="solid"/>
              </v:shape>
            </v:group>
            <v:group style="position:absolute;left:3329;top:6160;width:10;height:20" coordorigin="3329,6160" coordsize="10,20">
              <v:shape style="position:absolute;left:3329;top:6160;width:10;height:20" coordorigin="3329,6160" coordsize="10,20" path="m3329,6179l3339,6179,3339,6160,3329,6160,3329,6179xe" filled="true" fillcolor="#000000" stroked="false">
                <v:path arrowok="t"/>
                <v:fill type="solid"/>
              </v:shape>
            </v:group>
            <v:group style="position:absolute;left:3329;top:6179;width:10;height:20" coordorigin="3329,6179" coordsize="10,20">
              <v:shape style="position:absolute;left:3329;top:6179;width:10;height:20" coordorigin="3329,6179" coordsize="10,20" path="m3329,6199l3339,6199,3339,6179,3329,6179,3329,6199xe" filled="true" fillcolor="#000000" stroked="false">
                <v:path arrowok="t"/>
                <v:fill type="solid"/>
              </v:shape>
            </v:group>
            <v:group style="position:absolute;left:3329;top:6205;width:10;height:2" coordorigin="3329,6205" coordsize="10,2">
              <v:shape style="position:absolute;left:3329;top:6205;width:10;height:2" coordorigin="3329,6205" coordsize="10,0" path="m3329,6205l3339,6205e" filled="false" stroked="true" strokeweight=".600010pt" strokecolor="#000000">
                <v:path arrowok="t"/>
              </v:shape>
            </v:group>
            <v:group style="position:absolute;left:4331;top:4336;width:10;height:20" coordorigin="4331,4336" coordsize="10,20">
              <v:shape style="position:absolute;left:4331;top:4336;width:10;height:20" coordorigin="4331,4336" coordsize="10,20" path="m4331,4355l4340,4355,4340,4336,4331,4336,4331,4355xe" filled="true" fillcolor="#000000" stroked="false">
                <v:path arrowok="t"/>
                <v:fill type="solid"/>
              </v:shape>
            </v:group>
            <v:group style="position:absolute;left:4331;top:4355;width:10;height:20" coordorigin="4331,4355" coordsize="10,20">
              <v:shape style="position:absolute;left:4331;top:4355;width:10;height:20" coordorigin="4331,4355" coordsize="10,20" path="m4331,4375l4340,4375,4340,4355,4331,4355,4331,4375xe" filled="true" fillcolor="#000000" stroked="false">
                <v:path arrowok="t"/>
                <v:fill type="solid"/>
              </v:shape>
            </v:group>
            <v:group style="position:absolute;left:4331;top:4375;width:10;height:20" coordorigin="4331,4375" coordsize="10,20">
              <v:shape style="position:absolute;left:4331;top:4375;width:10;height:20" coordorigin="4331,4375" coordsize="10,20" path="m4331,4394l4340,4394,4340,4375,4331,4375,4331,4394xe" filled="true" fillcolor="#000000" stroked="false">
                <v:path arrowok="t"/>
                <v:fill type="solid"/>
              </v:shape>
            </v:group>
            <v:group style="position:absolute;left:4331;top:4394;width:10;height:20" coordorigin="4331,4394" coordsize="10,20">
              <v:shape style="position:absolute;left:4331;top:4394;width:10;height:20" coordorigin="4331,4394" coordsize="10,20" path="m4331,4413l4340,4413,4340,4394,4331,4394,4331,4413xe" filled="true" fillcolor="#000000" stroked="false">
                <v:path arrowok="t"/>
                <v:fill type="solid"/>
              </v:shape>
            </v:group>
            <v:group style="position:absolute;left:4331;top:4413;width:10;height:20" coordorigin="4331,4413" coordsize="10,20">
              <v:shape style="position:absolute;left:4331;top:4413;width:10;height:20" coordorigin="4331,4413" coordsize="10,20" path="m4331,4432l4340,4432,4340,4413,4331,4413,4331,4432xe" filled="true" fillcolor="#000000" stroked="false">
                <v:path arrowok="t"/>
                <v:fill type="solid"/>
              </v:shape>
            </v:group>
            <v:group style="position:absolute;left:4331;top:4432;width:10;height:20" coordorigin="4331,4432" coordsize="10,20">
              <v:shape style="position:absolute;left:4331;top:4432;width:10;height:20" coordorigin="4331,4432" coordsize="10,20" path="m4331,4451l4340,4451,4340,4432,4331,4432,4331,4451xe" filled="true" fillcolor="#000000" stroked="false">
                <v:path arrowok="t"/>
                <v:fill type="solid"/>
              </v:shape>
            </v:group>
            <v:group style="position:absolute;left:4331;top:4451;width:10;height:20" coordorigin="4331,4451" coordsize="10,20">
              <v:shape style="position:absolute;left:4331;top:4451;width:10;height:20" coordorigin="4331,4451" coordsize="10,20" path="m4331,4471l4340,4471,4340,4451,4331,4451,4331,4471xe" filled="true" fillcolor="#000000" stroked="false">
                <v:path arrowok="t"/>
                <v:fill type="solid"/>
              </v:shape>
            </v:group>
            <v:group style="position:absolute;left:4331;top:4471;width:10;height:20" coordorigin="4331,4471" coordsize="10,20">
              <v:shape style="position:absolute;left:4331;top:4471;width:10;height:20" coordorigin="4331,4471" coordsize="10,20" path="m4331,4490l4340,4490,4340,4471,4331,4471,4331,4490xe" filled="true" fillcolor="#000000" stroked="false">
                <v:path arrowok="t"/>
                <v:fill type="solid"/>
              </v:shape>
            </v:group>
            <v:group style="position:absolute;left:4331;top:4490;width:10;height:20" coordorigin="4331,4490" coordsize="10,20">
              <v:shape style="position:absolute;left:4331;top:4490;width:10;height:20" coordorigin="4331,4490" coordsize="10,20" path="m4331,4509l4340,4509,4340,4490,4331,4490,4331,4509xe" filled="true" fillcolor="#000000" stroked="false">
                <v:path arrowok="t"/>
                <v:fill type="solid"/>
              </v:shape>
            </v:group>
            <v:group style="position:absolute;left:4331;top:4509;width:10;height:20" coordorigin="4331,4509" coordsize="10,20">
              <v:shape style="position:absolute;left:4331;top:4509;width:10;height:20" coordorigin="4331,4509" coordsize="10,20" path="m4331,4528l4340,4528,4340,4509,4331,4509,4331,4528xe" filled="true" fillcolor="#000000" stroked="false">
                <v:path arrowok="t"/>
                <v:fill type="solid"/>
              </v:shape>
            </v:group>
            <v:group style="position:absolute;left:4331;top:4528;width:10;height:20" coordorigin="4331,4528" coordsize="10,20">
              <v:shape style="position:absolute;left:4331;top:4528;width:10;height:20" coordorigin="4331,4528" coordsize="10,20" path="m4331,4547l4340,4547,4340,4528,4331,4528,4331,4547xe" filled="true" fillcolor="#000000" stroked="false">
                <v:path arrowok="t"/>
                <v:fill type="solid"/>
              </v:shape>
            </v:group>
            <v:group style="position:absolute;left:4331;top:4547;width:10;height:20" coordorigin="4331,4547" coordsize="10,20">
              <v:shape style="position:absolute;left:4331;top:4547;width:10;height:20" coordorigin="4331,4547" coordsize="10,20" path="m4331,4567l4340,4567,4340,4547,4331,4547,4331,4567xe" filled="true" fillcolor="#000000" stroked="false">
                <v:path arrowok="t"/>
                <v:fill type="solid"/>
              </v:shape>
            </v:group>
            <v:group style="position:absolute;left:4331;top:4567;width:10;height:20" coordorigin="4331,4567" coordsize="10,20">
              <v:shape style="position:absolute;left:4331;top:4567;width:10;height:20" coordorigin="4331,4567" coordsize="10,20" path="m4331,4586l4340,4586,4340,4567,4331,4567,4331,4586xe" filled="true" fillcolor="#000000" stroked="false">
                <v:path arrowok="t"/>
                <v:fill type="solid"/>
              </v:shape>
            </v:group>
            <v:group style="position:absolute;left:4331;top:4586;width:10;height:20" coordorigin="4331,4586" coordsize="10,20">
              <v:shape style="position:absolute;left:4331;top:4586;width:10;height:20" coordorigin="4331,4586" coordsize="10,20" path="m4331,4605l4340,4605,4340,4586,4331,4586,4331,4605xe" filled="true" fillcolor="#000000" stroked="false">
                <v:path arrowok="t"/>
                <v:fill type="solid"/>
              </v:shape>
            </v:group>
            <v:group style="position:absolute;left:4331;top:4605;width:10;height:20" coordorigin="4331,4605" coordsize="10,20">
              <v:shape style="position:absolute;left:4331;top:4605;width:10;height:20" coordorigin="4331,4605" coordsize="10,20" path="m4331,4624l4340,4624,4340,4605,4331,4605,4331,4624xe" filled="true" fillcolor="#000000" stroked="false">
                <v:path arrowok="t"/>
                <v:fill type="solid"/>
              </v:shape>
            </v:group>
            <v:group style="position:absolute;left:4331;top:4624;width:10;height:20" coordorigin="4331,4624" coordsize="10,20">
              <v:shape style="position:absolute;left:4331;top:4624;width:10;height:20" coordorigin="4331,4624" coordsize="10,20" path="m4331,4643l4340,4643,4340,4624,4331,4624,4331,4643xe" filled="true" fillcolor="#000000" stroked="false">
                <v:path arrowok="t"/>
                <v:fill type="solid"/>
              </v:shape>
            </v:group>
            <v:group style="position:absolute;left:4331;top:4643;width:10;height:20" coordorigin="4331,4643" coordsize="10,20">
              <v:shape style="position:absolute;left:4331;top:4643;width:10;height:20" coordorigin="4331,4643" coordsize="10,20" path="m4331,4663l4340,4663,4340,4643,4331,4643,4331,4663xe" filled="true" fillcolor="#000000" stroked="false">
                <v:path arrowok="t"/>
                <v:fill type="solid"/>
              </v:shape>
            </v:group>
            <v:group style="position:absolute;left:4331;top:4663;width:10;height:20" coordorigin="4331,4663" coordsize="10,20">
              <v:shape style="position:absolute;left:4331;top:4663;width:10;height:20" coordorigin="4331,4663" coordsize="10,20" path="m4331,4682l4340,4682,4340,4663,4331,4663,4331,4682xe" filled="true" fillcolor="#000000" stroked="false">
                <v:path arrowok="t"/>
                <v:fill type="solid"/>
              </v:shape>
            </v:group>
            <v:group style="position:absolute;left:4331;top:4682;width:10;height:20" coordorigin="4331,4682" coordsize="10,20">
              <v:shape style="position:absolute;left:4331;top:4682;width:10;height:20" coordorigin="4331,4682" coordsize="10,20" path="m4331,4701l4340,4701,4340,4682,4331,4682,4331,4701xe" filled="true" fillcolor="#000000" stroked="false">
                <v:path arrowok="t"/>
                <v:fill type="solid"/>
              </v:shape>
            </v:group>
            <v:group style="position:absolute;left:4331;top:4701;width:10;height:20" coordorigin="4331,4701" coordsize="10,20">
              <v:shape style="position:absolute;left:4331;top:4701;width:10;height:20" coordorigin="4331,4701" coordsize="10,20" path="m4331,4720l4340,4720,4340,4701,4331,4701,4331,4720xe" filled="true" fillcolor="#000000" stroked="false">
                <v:path arrowok="t"/>
                <v:fill type="solid"/>
              </v:shape>
            </v:group>
            <v:group style="position:absolute;left:4331;top:4720;width:10;height:20" coordorigin="4331,4720" coordsize="10,20">
              <v:shape style="position:absolute;left:4331;top:4720;width:10;height:20" coordorigin="4331,4720" coordsize="10,20" path="m4331,4739l4340,4739,4340,4720,4331,4720,4331,4739xe" filled="true" fillcolor="#000000" stroked="false">
                <v:path arrowok="t"/>
                <v:fill type="solid"/>
              </v:shape>
            </v:group>
            <v:group style="position:absolute;left:4331;top:4739;width:10;height:20" coordorigin="4331,4739" coordsize="10,20">
              <v:shape style="position:absolute;left:4331;top:4739;width:10;height:20" coordorigin="4331,4739" coordsize="10,20" path="m4331,4759l4340,4759,4340,4739,4331,4739,4331,4759xe" filled="true" fillcolor="#000000" stroked="false">
                <v:path arrowok="t"/>
                <v:fill type="solid"/>
              </v:shape>
            </v:group>
            <v:group style="position:absolute;left:4331;top:4759;width:10;height:20" coordorigin="4331,4759" coordsize="10,20">
              <v:shape style="position:absolute;left:4331;top:4759;width:10;height:20" coordorigin="4331,4759" coordsize="10,20" path="m4331,4778l4340,4778,4340,4759,4331,4759,4331,4778xe" filled="true" fillcolor="#000000" stroked="false">
                <v:path arrowok="t"/>
                <v:fill type="solid"/>
              </v:shape>
            </v:group>
            <v:group style="position:absolute;left:4331;top:4778;width:10;height:20" coordorigin="4331,4778" coordsize="10,20">
              <v:shape style="position:absolute;left:4331;top:4778;width:10;height:20" coordorigin="4331,4778" coordsize="10,20" path="m4331,4797l4340,4797,4340,4778,4331,4778,4331,4797xe" filled="true" fillcolor="#000000" stroked="false">
                <v:path arrowok="t"/>
                <v:fill type="solid"/>
              </v:shape>
            </v:group>
            <v:group style="position:absolute;left:4331;top:4797;width:10;height:20" coordorigin="4331,4797" coordsize="10,20">
              <v:shape style="position:absolute;left:4331;top:4797;width:10;height:20" coordorigin="4331,4797" coordsize="10,20" path="m4331,4816l4340,4816,4340,4797,4331,4797,4331,4816xe" filled="true" fillcolor="#000000" stroked="false">
                <v:path arrowok="t"/>
                <v:fill type="solid"/>
              </v:shape>
            </v:group>
            <v:group style="position:absolute;left:4331;top:4816;width:10;height:20" coordorigin="4331,4816" coordsize="10,20">
              <v:shape style="position:absolute;left:4331;top:4816;width:10;height:20" coordorigin="4331,4816" coordsize="10,20" path="m4331,4835l4340,4835,4340,4816,4331,4816,4331,4835xe" filled="true" fillcolor="#000000" stroked="false">
                <v:path arrowok="t"/>
                <v:fill type="solid"/>
              </v:shape>
            </v:group>
            <v:group style="position:absolute;left:4331;top:4835;width:10;height:20" coordorigin="4331,4835" coordsize="10,20">
              <v:shape style="position:absolute;left:4331;top:4835;width:10;height:20" coordorigin="4331,4835" coordsize="10,20" path="m4331,4855l4340,4855,4340,4835,4331,4835,4331,4855xe" filled="true" fillcolor="#000000" stroked="false">
                <v:path arrowok="t"/>
                <v:fill type="solid"/>
              </v:shape>
            </v:group>
            <v:group style="position:absolute;left:4331;top:4855;width:10;height:20" coordorigin="4331,4855" coordsize="10,20">
              <v:shape style="position:absolute;left:4331;top:4855;width:10;height:20" coordorigin="4331,4855" coordsize="10,20" path="m4331,4874l4340,4874,4340,4855,4331,4855,4331,4874xe" filled="true" fillcolor="#000000" stroked="false">
                <v:path arrowok="t"/>
                <v:fill type="solid"/>
              </v:shape>
            </v:group>
            <v:group style="position:absolute;left:4331;top:4874;width:10;height:20" coordorigin="4331,4874" coordsize="10,20">
              <v:shape style="position:absolute;left:4331;top:4874;width:10;height:20" coordorigin="4331,4874" coordsize="10,20" path="m4331,4893l4340,4893,4340,4874,4331,4874,4331,4893xe" filled="true" fillcolor="#000000" stroked="false">
                <v:path arrowok="t"/>
                <v:fill type="solid"/>
              </v:shape>
            </v:group>
            <v:group style="position:absolute;left:4331;top:4893;width:10;height:20" coordorigin="4331,4893" coordsize="10,20">
              <v:shape style="position:absolute;left:4331;top:4893;width:10;height:20" coordorigin="4331,4893" coordsize="10,20" path="m4331,4912l4340,4912,4340,4893,4331,4893,4331,4912xe" filled="true" fillcolor="#000000" stroked="false">
                <v:path arrowok="t"/>
                <v:fill type="solid"/>
              </v:shape>
            </v:group>
            <v:group style="position:absolute;left:4331;top:4912;width:10;height:20" coordorigin="4331,4912" coordsize="10,20">
              <v:shape style="position:absolute;left:4331;top:4912;width:10;height:20" coordorigin="4331,4912" coordsize="10,20" path="m4331,4931l4340,4931,4340,4912,4331,4912,4331,4931xe" filled="true" fillcolor="#000000" stroked="false">
                <v:path arrowok="t"/>
                <v:fill type="solid"/>
              </v:shape>
            </v:group>
            <v:group style="position:absolute;left:4331;top:4931;width:10;height:20" coordorigin="4331,4931" coordsize="10,20">
              <v:shape style="position:absolute;left:4331;top:4931;width:10;height:20" coordorigin="4331,4931" coordsize="10,20" path="m4331,4951l4340,4951,4340,4931,4331,4931,4331,4951xe" filled="true" fillcolor="#000000" stroked="false">
                <v:path arrowok="t"/>
                <v:fill type="solid"/>
              </v:shape>
            </v:group>
            <v:group style="position:absolute;left:4331;top:4951;width:10;height:20" coordorigin="4331,4951" coordsize="10,20">
              <v:shape style="position:absolute;left:4331;top:4951;width:10;height:20" coordorigin="4331,4951" coordsize="10,20" path="m4331,4970l4340,4970,4340,4951,4331,4951,4331,4970xe" filled="true" fillcolor="#000000" stroked="false">
                <v:path arrowok="t"/>
                <v:fill type="solid"/>
              </v:shape>
            </v:group>
            <v:group style="position:absolute;left:4331;top:4970;width:10;height:20" coordorigin="4331,4970" coordsize="10,20">
              <v:shape style="position:absolute;left:4331;top:4970;width:10;height:20" coordorigin="4331,4970" coordsize="10,20" path="m4331,4989l4340,4989,4340,4970,4331,4970,4331,4989xe" filled="true" fillcolor="#000000" stroked="false">
                <v:path arrowok="t"/>
                <v:fill type="solid"/>
              </v:shape>
            </v:group>
            <v:group style="position:absolute;left:4331;top:4989;width:10;height:20" coordorigin="4331,4989" coordsize="10,20">
              <v:shape style="position:absolute;left:4331;top:4989;width:10;height:20" coordorigin="4331,4989" coordsize="10,20" path="m4331,5008l4340,5008,4340,4989,4331,4989,4331,5008xe" filled="true" fillcolor="#000000" stroked="false">
                <v:path arrowok="t"/>
                <v:fill type="solid"/>
              </v:shape>
            </v:group>
            <v:group style="position:absolute;left:4331;top:5008;width:10;height:20" coordorigin="4331,5008" coordsize="10,20">
              <v:shape style="position:absolute;left:4331;top:5008;width:10;height:20" coordorigin="4331,5008" coordsize="10,20" path="m4331,5027l4340,5027,4340,5008,4331,5008,4331,5027xe" filled="true" fillcolor="#000000" stroked="false">
                <v:path arrowok="t"/>
                <v:fill type="solid"/>
              </v:shape>
            </v:group>
            <v:group style="position:absolute;left:4331;top:5027;width:10;height:20" coordorigin="4331,5027" coordsize="10,20">
              <v:shape style="position:absolute;left:4331;top:5027;width:10;height:20" coordorigin="4331,5027" coordsize="10,20" path="m4331,5047l4340,5047,4340,5027,4331,5027,4331,5047xe" filled="true" fillcolor="#000000" stroked="false">
                <v:path arrowok="t"/>
                <v:fill type="solid"/>
              </v:shape>
            </v:group>
            <v:group style="position:absolute;left:4331;top:5047;width:10;height:20" coordorigin="4331,5047" coordsize="10,20">
              <v:shape style="position:absolute;left:4331;top:5047;width:10;height:20" coordorigin="4331,5047" coordsize="10,20" path="m4331,5066l4340,5066,4340,5047,4331,5047,4331,5066xe" filled="true" fillcolor="#000000" stroked="false">
                <v:path arrowok="t"/>
                <v:fill type="solid"/>
              </v:shape>
            </v:group>
            <v:group style="position:absolute;left:4331;top:5066;width:10;height:20" coordorigin="4331,5066" coordsize="10,20">
              <v:shape style="position:absolute;left:4331;top:5066;width:10;height:20" coordorigin="4331,5066" coordsize="10,20" path="m4331,5085l4340,5085,4340,5066,4331,5066,4331,5085xe" filled="true" fillcolor="#000000" stroked="false">
                <v:path arrowok="t"/>
                <v:fill type="solid"/>
              </v:shape>
            </v:group>
            <v:group style="position:absolute;left:4331;top:5085;width:10;height:20" coordorigin="4331,5085" coordsize="10,20">
              <v:shape style="position:absolute;left:4331;top:5085;width:10;height:20" coordorigin="4331,5085" coordsize="10,20" path="m4331,5104l4340,5104,4340,5085,4331,5085,4331,5104xe" filled="true" fillcolor="#000000" stroked="false">
                <v:path arrowok="t"/>
                <v:fill type="solid"/>
              </v:shape>
            </v:group>
            <v:group style="position:absolute;left:4331;top:5104;width:10;height:20" coordorigin="4331,5104" coordsize="10,20">
              <v:shape style="position:absolute;left:4331;top:5104;width:10;height:20" coordorigin="4331,5104" coordsize="10,20" path="m4331,5123l4340,5123,4340,5104,4331,5104,4331,5123xe" filled="true" fillcolor="#000000" stroked="false">
                <v:path arrowok="t"/>
                <v:fill type="solid"/>
              </v:shape>
            </v:group>
            <v:group style="position:absolute;left:4331;top:5123;width:10;height:20" coordorigin="4331,5123" coordsize="10,20">
              <v:shape style="position:absolute;left:4331;top:5123;width:10;height:20" coordorigin="4331,5123" coordsize="10,20" path="m4331,5143l4340,5143,4340,5123,4331,5123,4331,5143xe" filled="true" fillcolor="#000000" stroked="false">
                <v:path arrowok="t"/>
                <v:fill type="solid"/>
              </v:shape>
            </v:group>
            <v:group style="position:absolute;left:4331;top:5143;width:10;height:20" coordorigin="4331,5143" coordsize="10,20">
              <v:shape style="position:absolute;left:4331;top:5143;width:10;height:20" coordorigin="4331,5143" coordsize="10,20" path="m4331,5162l4340,5162,4340,5143,4331,5143,4331,5162xe" filled="true" fillcolor="#000000" stroked="false">
                <v:path arrowok="t"/>
                <v:fill type="solid"/>
              </v:shape>
            </v:group>
            <v:group style="position:absolute;left:4331;top:5162;width:10;height:20" coordorigin="4331,5162" coordsize="10,20">
              <v:shape style="position:absolute;left:4331;top:5162;width:10;height:20" coordorigin="4331,5162" coordsize="10,20" path="m4331,5181l4340,5181,4340,5162,4331,5162,4331,5181xe" filled="true" fillcolor="#000000" stroked="false">
                <v:path arrowok="t"/>
                <v:fill type="solid"/>
              </v:shape>
            </v:group>
            <v:group style="position:absolute;left:4331;top:5181;width:10;height:20" coordorigin="4331,5181" coordsize="10,20">
              <v:shape style="position:absolute;left:4331;top:5181;width:10;height:20" coordorigin="4331,5181" coordsize="10,20" path="m4331,5200l4340,5200,4340,5181,4331,5181,4331,5200xe" filled="true" fillcolor="#000000" stroked="false">
                <v:path arrowok="t"/>
                <v:fill type="solid"/>
              </v:shape>
            </v:group>
            <v:group style="position:absolute;left:4331;top:5200;width:10;height:20" coordorigin="4331,5200" coordsize="10,20">
              <v:shape style="position:absolute;left:4331;top:5200;width:10;height:20" coordorigin="4331,5200" coordsize="10,20" path="m4331,5219l4340,5219,4340,5200,4331,5200,4331,5219xe" filled="true" fillcolor="#000000" stroked="false">
                <v:path arrowok="t"/>
                <v:fill type="solid"/>
              </v:shape>
            </v:group>
            <v:group style="position:absolute;left:4331;top:5219;width:10;height:20" coordorigin="4331,5219" coordsize="10,20">
              <v:shape style="position:absolute;left:4331;top:5219;width:10;height:20" coordorigin="4331,5219" coordsize="10,20" path="m4331,5239l4340,5239,4340,5219,4331,5219,4331,5239xe" filled="true" fillcolor="#000000" stroked="false">
                <v:path arrowok="t"/>
                <v:fill type="solid"/>
              </v:shape>
            </v:group>
            <v:group style="position:absolute;left:4331;top:5239;width:10;height:20" coordorigin="4331,5239" coordsize="10,20">
              <v:shape style="position:absolute;left:4331;top:5239;width:10;height:20" coordorigin="4331,5239" coordsize="10,20" path="m4331,5258l4340,5258,4340,5239,4331,5239,4331,5258xe" filled="true" fillcolor="#000000" stroked="false">
                <v:path arrowok="t"/>
                <v:fill type="solid"/>
              </v:shape>
            </v:group>
            <v:group style="position:absolute;left:4331;top:5258;width:10;height:20" coordorigin="4331,5258" coordsize="10,20">
              <v:shape style="position:absolute;left:4331;top:5258;width:10;height:20" coordorigin="4331,5258" coordsize="10,20" path="m4331,5277l4340,5277,4340,5258,4331,5258,4331,5277xe" filled="true" fillcolor="#000000" stroked="false">
                <v:path arrowok="t"/>
                <v:fill type="solid"/>
              </v:shape>
            </v:group>
            <v:group style="position:absolute;left:4331;top:5277;width:10;height:20" coordorigin="4331,5277" coordsize="10,20">
              <v:shape style="position:absolute;left:4331;top:5277;width:10;height:20" coordorigin="4331,5277" coordsize="10,20" path="m4331,5296l4340,5296,4340,5277,4331,5277,4331,5296xe" filled="true" fillcolor="#000000" stroked="false">
                <v:path arrowok="t"/>
                <v:fill type="solid"/>
              </v:shape>
            </v:group>
            <v:group style="position:absolute;left:4331;top:5296;width:10;height:20" coordorigin="4331,5296" coordsize="10,20">
              <v:shape style="position:absolute;left:4331;top:5296;width:10;height:20" coordorigin="4331,5296" coordsize="10,20" path="m4331,5315l4340,5315,4340,5296,4331,5296,4331,5315xe" filled="true" fillcolor="#000000" stroked="false">
                <v:path arrowok="t"/>
                <v:fill type="solid"/>
              </v:shape>
            </v:group>
            <v:group style="position:absolute;left:4331;top:5315;width:10;height:20" coordorigin="4331,5315" coordsize="10,20">
              <v:shape style="position:absolute;left:4331;top:5315;width:10;height:20" coordorigin="4331,5315" coordsize="10,20" path="m4331,5335l4340,5335,4340,5315,4331,5315,4331,5335xe" filled="true" fillcolor="#000000" stroked="false">
                <v:path arrowok="t"/>
                <v:fill type="solid"/>
              </v:shape>
            </v:group>
            <v:group style="position:absolute;left:4331;top:5335;width:10;height:20" coordorigin="4331,5335" coordsize="10,20">
              <v:shape style="position:absolute;left:4331;top:5335;width:10;height:20" coordorigin="4331,5335" coordsize="10,20" path="m4331,5354l4340,5354,4340,5335,4331,5335,4331,5354xe" filled="true" fillcolor="#000000" stroked="false">
                <v:path arrowok="t"/>
                <v:fill type="solid"/>
              </v:shape>
            </v:group>
            <v:group style="position:absolute;left:4331;top:5354;width:10;height:20" coordorigin="4331,5354" coordsize="10,20">
              <v:shape style="position:absolute;left:4331;top:5354;width:10;height:20" coordorigin="4331,5354" coordsize="10,20" path="m4331,5373l4340,5373,4340,5354,4331,5354,4331,5373xe" filled="true" fillcolor="#000000" stroked="false">
                <v:path arrowok="t"/>
                <v:fill type="solid"/>
              </v:shape>
            </v:group>
            <v:group style="position:absolute;left:4331;top:5373;width:10;height:20" coordorigin="4331,5373" coordsize="10,20">
              <v:shape style="position:absolute;left:4331;top:5373;width:10;height:20" coordorigin="4331,5373" coordsize="10,20" path="m4331,5392l4340,5392,4340,5373,4331,5373,4331,5392xe" filled="true" fillcolor="#000000" stroked="false">
                <v:path arrowok="t"/>
                <v:fill type="solid"/>
              </v:shape>
            </v:group>
            <v:group style="position:absolute;left:4331;top:5392;width:10;height:20" coordorigin="4331,5392" coordsize="10,20">
              <v:shape style="position:absolute;left:4331;top:5392;width:10;height:20" coordorigin="4331,5392" coordsize="10,20" path="m4331,5411l4340,5411,4340,5392,4331,5392,4331,5411xe" filled="true" fillcolor="#000000" stroked="false">
                <v:path arrowok="t"/>
                <v:fill type="solid"/>
              </v:shape>
            </v:group>
            <v:group style="position:absolute;left:4331;top:5411;width:10;height:20" coordorigin="4331,5411" coordsize="10,20">
              <v:shape style="position:absolute;left:4331;top:5411;width:10;height:20" coordorigin="4331,5411" coordsize="10,20" path="m4331,5431l4340,5431,4340,5411,4331,5411,4331,5431xe" filled="true" fillcolor="#000000" stroked="false">
                <v:path arrowok="t"/>
                <v:fill type="solid"/>
              </v:shape>
            </v:group>
            <v:group style="position:absolute;left:4331;top:5431;width:10;height:20" coordorigin="4331,5431" coordsize="10,20">
              <v:shape style="position:absolute;left:4331;top:5431;width:10;height:20" coordorigin="4331,5431" coordsize="10,20" path="m4331,5450l4340,5450,4340,5431,4331,5431,4331,5450xe" filled="true" fillcolor="#000000" stroked="false">
                <v:path arrowok="t"/>
                <v:fill type="solid"/>
              </v:shape>
            </v:group>
            <v:group style="position:absolute;left:4331;top:5450;width:10;height:20" coordorigin="4331,5450" coordsize="10,20">
              <v:shape style="position:absolute;left:4331;top:5450;width:10;height:20" coordorigin="4331,5450" coordsize="10,20" path="m4331,5469l4340,5469,4340,5450,4331,5450,4331,5469xe" filled="true" fillcolor="#000000" stroked="false">
                <v:path arrowok="t"/>
                <v:fill type="solid"/>
              </v:shape>
            </v:group>
            <v:group style="position:absolute;left:4331;top:5469;width:10;height:20" coordorigin="4331,5469" coordsize="10,20">
              <v:shape style="position:absolute;left:4331;top:5469;width:10;height:20" coordorigin="4331,5469" coordsize="10,20" path="m4331,5488l4340,5488,4340,5469,4331,5469,4331,5488xe" filled="true" fillcolor="#000000" stroked="false">
                <v:path arrowok="t"/>
                <v:fill type="solid"/>
              </v:shape>
            </v:group>
            <v:group style="position:absolute;left:4331;top:5488;width:10;height:20" coordorigin="4331,5488" coordsize="10,20">
              <v:shape style="position:absolute;left:4331;top:5488;width:10;height:20" coordorigin="4331,5488" coordsize="10,20" path="m4331,5507l4340,5507,4340,5488,4331,5488,4331,5507xe" filled="true" fillcolor="#000000" stroked="false">
                <v:path arrowok="t"/>
                <v:fill type="solid"/>
              </v:shape>
            </v:group>
            <v:group style="position:absolute;left:4331;top:5507;width:10;height:20" coordorigin="4331,5507" coordsize="10,20">
              <v:shape style="position:absolute;left:4331;top:5507;width:10;height:20" coordorigin="4331,5507" coordsize="10,20" path="m4331,5527l4340,5527,4340,5507,4331,5507,4331,5527xe" filled="true" fillcolor="#000000" stroked="false">
                <v:path arrowok="t"/>
                <v:fill type="solid"/>
              </v:shape>
            </v:group>
            <v:group style="position:absolute;left:4331;top:5527;width:10;height:20" coordorigin="4331,5527" coordsize="10,20">
              <v:shape style="position:absolute;left:4331;top:5527;width:10;height:20" coordorigin="4331,5527" coordsize="10,20" path="m4331,5546l4340,5546,4340,5527,4331,5527,4331,5546xe" filled="true" fillcolor="#000000" stroked="false">
                <v:path arrowok="t"/>
                <v:fill type="solid"/>
              </v:shape>
            </v:group>
            <v:group style="position:absolute;left:4331;top:5546;width:10;height:20" coordorigin="4331,5546" coordsize="10,20">
              <v:shape style="position:absolute;left:4331;top:5546;width:10;height:20" coordorigin="4331,5546" coordsize="10,20" path="m4331,5565l4340,5565,4340,5546,4331,5546,4331,5565xe" filled="true" fillcolor="#000000" stroked="false">
                <v:path arrowok="t"/>
                <v:fill type="solid"/>
              </v:shape>
            </v:group>
            <v:group style="position:absolute;left:4331;top:5565;width:10;height:20" coordorigin="4331,5565" coordsize="10,20">
              <v:shape style="position:absolute;left:4331;top:5565;width:10;height:20" coordorigin="4331,5565" coordsize="10,20" path="m4331,5584l4340,5584,4340,5565,4331,5565,4331,5584xe" filled="true" fillcolor="#000000" stroked="false">
                <v:path arrowok="t"/>
                <v:fill type="solid"/>
              </v:shape>
            </v:group>
            <v:group style="position:absolute;left:4331;top:5584;width:10;height:20" coordorigin="4331,5584" coordsize="10,20">
              <v:shape style="position:absolute;left:4331;top:5584;width:10;height:20" coordorigin="4331,5584" coordsize="10,20" path="m4331,5603l4340,5603,4340,5584,4331,5584,4331,5603xe" filled="true" fillcolor="#000000" stroked="false">
                <v:path arrowok="t"/>
                <v:fill type="solid"/>
              </v:shape>
            </v:group>
            <v:group style="position:absolute;left:4331;top:5603;width:10;height:20" coordorigin="4331,5603" coordsize="10,20">
              <v:shape style="position:absolute;left:4331;top:5603;width:10;height:20" coordorigin="4331,5603" coordsize="10,20" path="m4331,5623l4340,5623,4340,5603,4331,5603,4331,5623xe" filled="true" fillcolor="#000000" stroked="false">
                <v:path arrowok="t"/>
                <v:fill type="solid"/>
              </v:shape>
            </v:group>
            <v:group style="position:absolute;left:4331;top:5623;width:10;height:20" coordorigin="4331,5623" coordsize="10,20">
              <v:shape style="position:absolute;left:4331;top:5623;width:10;height:20" coordorigin="4331,5623" coordsize="10,20" path="m4331,5642l4340,5642,4340,5623,4331,5623,4331,5642xe" filled="true" fillcolor="#000000" stroked="false">
                <v:path arrowok="t"/>
                <v:fill type="solid"/>
              </v:shape>
            </v:group>
            <v:group style="position:absolute;left:4331;top:5642;width:10;height:20" coordorigin="4331,5642" coordsize="10,20">
              <v:shape style="position:absolute;left:4331;top:5642;width:10;height:20" coordorigin="4331,5642" coordsize="10,20" path="m4331,5661l4340,5661,4340,5642,4331,5642,4331,5661xe" filled="true" fillcolor="#000000" stroked="false">
                <v:path arrowok="t"/>
                <v:fill type="solid"/>
              </v:shape>
            </v:group>
            <v:group style="position:absolute;left:4331;top:5661;width:10;height:20" coordorigin="4331,5661" coordsize="10,20">
              <v:shape style="position:absolute;left:4331;top:5661;width:10;height:20" coordorigin="4331,5661" coordsize="10,20" path="m4331,5680l4340,5680,4340,5661,4331,5661,4331,5680xe" filled="true" fillcolor="#000000" stroked="false">
                <v:path arrowok="t"/>
                <v:fill type="solid"/>
              </v:shape>
            </v:group>
            <v:group style="position:absolute;left:4331;top:5680;width:10;height:20" coordorigin="4331,5680" coordsize="10,20">
              <v:shape style="position:absolute;left:4331;top:5680;width:10;height:20" coordorigin="4331,5680" coordsize="10,20" path="m4331,5699l4340,5699,4340,5680,4331,5680,4331,5699xe" filled="true" fillcolor="#000000" stroked="false">
                <v:path arrowok="t"/>
                <v:fill type="solid"/>
              </v:shape>
            </v:group>
            <v:group style="position:absolute;left:4331;top:5699;width:10;height:20" coordorigin="4331,5699" coordsize="10,20">
              <v:shape style="position:absolute;left:4331;top:5699;width:10;height:20" coordorigin="4331,5699" coordsize="10,20" path="m4331,5719l4340,5719,4340,5699,4331,5699,4331,5719xe" filled="true" fillcolor="#000000" stroked="false">
                <v:path arrowok="t"/>
                <v:fill type="solid"/>
              </v:shape>
            </v:group>
            <v:group style="position:absolute;left:4331;top:5719;width:10;height:20" coordorigin="4331,5719" coordsize="10,20">
              <v:shape style="position:absolute;left:4331;top:5719;width:10;height:20" coordorigin="4331,5719" coordsize="10,20" path="m4331,5738l4340,5738,4340,5719,4331,5719,4331,5738xe" filled="true" fillcolor="#000000" stroked="false">
                <v:path arrowok="t"/>
                <v:fill type="solid"/>
              </v:shape>
            </v:group>
            <v:group style="position:absolute;left:4331;top:5738;width:10;height:20" coordorigin="4331,5738" coordsize="10,20">
              <v:shape style="position:absolute;left:4331;top:5738;width:10;height:20" coordorigin="4331,5738" coordsize="10,20" path="m4331,5757l4340,5757,4340,5738,4331,5738,4331,5757xe" filled="true" fillcolor="#000000" stroked="false">
                <v:path arrowok="t"/>
                <v:fill type="solid"/>
              </v:shape>
            </v:group>
            <v:group style="position:absolute;left:4331;top:5757;width:10;height:20" coordorigin="4331,5757" coordsize="10,20">
              <v:shape style="position:absolute;left:4331;top:5757;width:10;height:20" coordorigin="4331,5757" coordsize="10,20" path="m4331,5776l4340,5776,4340,5757,4331,5757,4331,5776xe" filled="true" fillcolor="#000000" stroked="false">
                <v:path arrowok="t"/>
                <v:fill type="solid"/>
              </v:shape>
            </v:group>
            <v:group style="position:absolute;left:4331;top:5776;width:10;height:20" coordorigin="4331,5776" coordsize="10,20">
              <v:shape style="position:absolute;left:4331;top:5776;width:10;height:20" coordorigin="4331,5776" coordsize="10,20" path="m4331,5795l4340,5795,4340,5776,4331,5776,4331,5795xe" filled="true" fillcolor="#000000" stroked="false">
                <v:path arrowok="t"/>
                <v:fill type="solid"/>
              </v:shape>
            </v:group>
            <v:group style="position:absolute;left:4331;top:5795;width:10;height:20" coordorigin="4331,5795" coordsize="10,20">
              <v:shape style="position:absolute;left:4331;top:5795;width:10;height:20" coordorigin="4331,5795" coordsize="10,20" path="m4331,5815l4340,5815,4340,5795,4331,5795,4331,5815xe" filled="true" fillcolor="#000000" stroked="false">
                <v:path arrowok="t"/>
                <v:fill type="solid"/>
              </v:shape>
            </v:group>
            <v:group style="position:absolute;left:4331;top:5815;width:10;height:20" coordorigin="4331,5815" coordsize="10,20">
              <v:shape style="position:absolute;left:4331;top:5815;width:10;height:20" coordorigin="4331,5815" coordsize="10,20" path="m4331,5834l4340,5834,4340,5815,4331,5815,4331,5834xe" filled="true" fillcolor="#000000" stroked="false">
                <v:path arrowok="t"/>
                <v:fill type="solid"/>
              </v:shape>
            </v:group>
            <v:group style="position:absolute;left:4331;top:5834;width:10;height:20" coordorigin="4331,5834" coordsize="10,20">
              <v:shape style="position:absolute;left:4331;top:5834;width:10;height:20" coordorigin="4331,5834" coordsize="10,20" path="m4331,5853l4340,5853,4340,5834,4331,5834,4331,5853xe" filled="true" fillcolor="#000000" stroked="false">
                <v:path arrowok="t"/>
                <v:fill type="solid"/>
              </v:shape>
            </v:group>
            <v:group style="position:absolute;left:4331;top:5853;width:10;height:20" coordorigin="4331,5853" coordsize="10,20">
              <v:shape style="position:absolute;left:4331;top:5853;width:10;height:20" coordorigin="4331,5853" coordsize="10,20" path="m4331,5872l4340,5872,4340,5853,4331,5853,4331,5872xe" filled="true" fillcolor="#000000" stroked="false">
                <v:path arrowok="t"/>
                <v:fill type="solid"/>
              </v:shape>
            </v:group>
            <v:group style="position:absolute;left:4331;top:5872;width:10;height:20" coordorigin="4331,5872" coordsize="10,20">
              <v:shape style="position:absolute;left:4331;top:5872;width:10;height:20" coordorigin="4331,5872" coordsize="10,20" path="m4331,5891l4340,5891,4340,5872,4331,5872,4331,5891xe" filled="true" fillcolor="#000000" stroked="false">
                <v:path arrowok="t"/>
                <v:fill type="solid"/>
              </v:shape>
            </v:group>
            <v:group style="position:absolute;left:4331;top:5891;width:10;height:20" coordorigin="4331,5891" coordsize="10,20">
              <v:shape style="position:absolute;left:4331;top:5891;width:10;height:20" coordorigin="4331,5891" coordsize="10,20" path="m4331,5911l4340,5911,4340,5891,4331,5891,4331,5911xe" filled="true" fillcolor="#000000" stroked="false">
                <v:path arrowok="t"/>
                <v:fill type="solid"/>
              </v:shape>
            </v:group>
            <v:group style="position:absolute;left:4331;top:5911;width:10;height:20" coordorigin="4331,5911" coordsize="10,20">
              <v:shape style="position:absolute;left:4331;top:5911;width:10;height:20" coordorigin="4331,5911" coordsize="10,20" path="m4331,5930l4340,5930,4340,5911,4331,5911,4331,5930xe" filled="true" fillcolor="#000000" stroked="false">
                <v:path arrowok="t"/>
                <v:fill type="solid"/>
              </v:shape>
            </v:group>
            <v:group style="position:absolute;left:4331;top:5930;width:10;height:20" coordorigin="4331,5930" coordsize="10,20">
              <v:shape style="position:absolute;left:4331;top:5930;width:10;height:20" coordorigin="4331,5930" coordsize="10,20" path="m4331,5949l4340,5949,4340,5930,4331,5930,4331,5949xe" filled="true" fillcolor="#000000" stroked="false">
                <v:path arrowok="t"/>
                <v:fill type="solid"/>
              </v:shape>
            </v:group>
            <v:group style="position:absolute;left:4331;top:5949;width:10;height:20" coordorigin="4331,5949" coordsize="10,20">
              <v:shape style="position:absolute;left:4331;top:5949;width:10;height:20" coordorigin="4331,5949" coordsize="10,20" path="m4331,5968l4340,5968,4340,5949,4331,5949,4331,5968xe" filled="true" fillcolor="#000000" stroked="false">
                <v:path arrowok="t"/>
                <v:fill type="solid"/>
              </v:shape>
            </v:group>
            <v:group style="position:absolute;left:4331;top:5968;width:10;height:20" coordorigin="4331,5968" coordsize="10,20">
              <v:shape style="position:absolute;left:4331;top:5968;width:10;height:20" coordorigin="4331,5968" coordsize="10,20" path="m4331,5987l4340,5987,4340,5968,4331,5968,4331,5987xe" filled="true" fillcolor="#000000" stroked="false">
                <v:path arrowok="t"/>
                <v:fill type="solid"/>
              </v:shape>
            </v:group>
            <v:group style="position:absolute;left:4331;top:5987;width:10;height:20" coordorigin="4331,5987" coordsize="10,20">
              <v:shape style="position:absolute;left:4331;top:5987;width:10;height:20" coordorigin="4331,5987" coordsize="10,20" path="m4331,6007l4340,6007,4340,5987,4331,5987,4331,6007xe" filled="true" fillcolor="#000000" stroked="false">
                <v:path arrowok="t"/>
                <v:fill type="solid"/>
              </v:shape>
            </v:group>
            <v:group style="position:absolute;left:4331;top:6007;width:10;height:20" coordorigin="4331,6007" coordsize="10,20">
              <v:shape style="position:absolute;left:4331;top:6007;width:10;height:20" coordorigin="4331,6007" coordsize="10,20" path="m4331,6026l4340,6026,4340,6007,4331,6007,4331,6026xe" filled="true" fillcolor="#000000" stroked="false">
                <v:path arrowok="t"/>
                <v:fill type="solid"/>
              </v:shape>
            </v:group>
            <v:group style="position:absolute;left:4331;top:6026;width:10;height:20" coordorigin="4331,6026" coordsize="10,20">
              <v:shape style="position:absolute;left:4331;top:6026;width:10;height:20" coordorigin="4331,6026" coordsize="10,20" path="m4331,6045l4340,6045,4340,6026,4331,6026,4331,6045xe" filled="true" fillcolor="#000000" stroked="false">
                <v:path arrowok="t"/>
                <v:fill type="solid"/>
              </v:shape>
            </v:group>
            <v:group style="position:absolute;left:4331;top:6045;width:10;height:20" coordorigin="4331,6045" coordsize="10,20">
              <v:shape style="position:absolute;left:4331;top:6045;width:10;height:20" coordorigin="4331,6045" coordsize="10,20" path="m4331,6064l4340,6064,4340,6045,4331,6045,4331,6064xe" filled="true" fillcolor="#000000" stroked="false">
                <v:path arrowok="t"/>
                <v:fill type="solid"/>
              </v:shape>
            </v:group>
            <v:group style="position:absolute;left:4331;top:6064;width:10;height:20" coordorigin="4331,6064" coordsize="10,20">
              <v:shape style="position:absolute;left:4331;top:6064;width:10;height:20" coordorigin="4331,6064" coordsize="10,20" path="m4331,6083l4340,6083,4340,6064,4331,6064,4331,6083xe" filled="true" fillcolor="#000000" stroked="false">
                <v:path arrowok="t"/>
                <v:fill type="solid"/>
              </v:shape>
            </v:group>
            <v:group style="position:absolute;left:4331;top:6083;width:10;height:20" coordorigin="4331,6083" coordsize="10,20">
              <v:shape style="position:absolute;left:4331;top:6083;width:10;height:20" coordorigin="4331,6083" coordsize="10,20" path="m4331,6103l4340,6103,4340,6083,4331,6083,4331,6103xe" filled="true" fillcolor="#000000" stroked="false">
                <v:path arrowok="t"/>
                <v:fill type="solid"/>
              </v:shape>
            </v:group>
            <v:group style="position:absolute;left:4331;top:6103;width:10;height:20" coordorigin="4331,6103" coordsize="10,20">
              <v:shape style="position:absolute;left:4331;top:6103;width:10;height:20" coordorigin="4331,6103" coordsize="10,20" path="m4331,6122l4340,6122,4340,6103,4331,6103,4331,6122xe" filled="true" fillcolor="#000000" stroked="false">
                <v:path arrowok="t"/>
                <v:fill type="solid"/>
              </v:shape>
            </v:group>
            <v:group style="position:absolute;left:4331;top:6122;width:10;height:20" coordorigin="4331,6122" coordsize="10,20">
              <v:shape style="position:absolute;left:4331;top:6122;width:10;height:20" coordorigin="4331,6122" coordsize="10,20" path="m4331,6141l4340,6141,4340,6122,4331,6122,4331,6141xe" filled="true" fillcolor="#000000" stroked="false">
                <v:path arrowok="t"/>
                <v:fill type="solid"/>
              </v:shape>
            </v:group>
            <v:group style="position:absolute;left:4331;top:6141;width:10;height:20" coordorigin="4331,6141" coordsize="10,20">
              <v:shape style="position:absolute;left:4331;top:6141;width:10;height:20" coordorigin="4331,6141" coordsize="10,20" path="m4331,6160l4340,6160,4340,6141,4331,6141,4331,6160xe" filled="true" fillcolor="#000000" stroked="false">
                <v:path arrowok="t"/>
                <v:fill type="solid"/>
              </v:shape>
            </v:group>
            <v:group style="position:absolute;left:4331;top:6160;width:10;height:20" coordorigin="4331,6160" coordsize="10,20">
              <v:shape style="position:absolute;left:4331;top:6160;width:10;height:20" coordorigin="4331,6160" coordsize="10,20" path="m4331,6179l4340,6179,4340,6160,4331,6160,4331,6179xe" filled="true" fillcolor="#000000" stroked="false">
                <v:path arrowok="t"/>
                <v:fill type="solid"/>
              </v:shape>
            </v:group>
            <v:group style="position:absolute;left:4331;top:6179;width:10;height:20" coordorigin="4331,6179" coordsize="10,20">
              <v:shape style="position:absolute;left:4331;top:6179;width:10;height:20" coordorigin="4331,6179" coordsize="10,20" path="m4331,6199l4340,6199,4340,6179,4331,6179,4331,6199xe" filled="true" fillcolor="#000000" stroked="false">
                <v:path arrowok="t"/>
                <v:fill type="solid"/>
              </v:shape>
            </v:group>
            <v:group style="position:absolute;left:4331;top:6205;width:10;height:2" coordorigin="4331,6205" coordsize="10,2">
              <v:shape style="position:absolute;left:4331;top:6205;width:10;height:2" coordorigin="4331,6205" coordsize="10,0" path="m4331,6205l4340,6205e" filled="false" stroked="true" strokeweight=".600010pt" strokecolor="#000000">
                <v:path arrowok="t"/>
              </v:shape>
            </v:group>
            <v:group style="position:absolute;left:5178;top:4336;width:10;height:20" coordorigin="5178,4336" coordsize="10,20">
              <v:shape style="position:absolute;left:5178;top:4336;width:10;height:20" coordorigin="5178,4336" coordsize="10,20" path="m5178,4355l5187,4355,5187,4336,5178,4336,5178,4355xe" filled="true" fillcolor="#000000" stroked="false">
                <v:path arrowok="t"/>
                <v:fill type="solid"/>
              </v:shape>
            </v:group>
            <v:group style="position:absolute;left:5178;top:4355;width:10;height:20" coordorigin="5178,4355" coordsize="10,20">
              <v:shape style="position:absolute;left:5178;top:4355;width:10;height:20" coordorigin="5178,4355" coordsize="10,20" path="m5178,4375l5187,4375,5187,4355,5178,4355,5178,4375xe" filled="true" fillcolor="#000000" stroked="false">
                <v:path arrowok="t"/>
                <v:fill type="solid"/>
              </v:shape>
            </v:group>
            <v:group style="position:absolute;left:5178;top:4375;width:10;height:20" coordorigin="5178,4375" coordsize="10,20">
              <v:shape style="position:absolute;left:5178;top:4375;width:10;height:20" coordorigin="5178,4375" coordsize="10,20" path="m5178,4394l5187,4394,5187,4375,5178,4375,5178,4394xe" filled="true" fillcolor="#000000" stroked="false">
                <v:path arrowok="t"/>
                <v:fill type="solid"/>
              </v:shape>
            </v:group>
            <v:group style="position:absolute;left:5178;top:4394;width:10;height:20" coordorigin="5178,4394" coordsize="10,20">
              <v:shape style="position:absolute;left:5178;top:4394;width:10;height:20" coordorigin="5178,4394" coordsize="10,20" path="m5178,4413l5187,4413,5187,4394,5178,4394,5178,4413xe" filled="true" fillcolor="#000000" stroked="false">
                <v:path arrowok="t"/>
                <v:fill type="solid"/>
              </v:shape>
            </v:group>
            <v:group style="position:absolute;left:5178;top:4413;width:10;height:20" coordorigin="5178,4413" coordsize="10,20">
              <v:shape style="position:absolute;left:5178;top:4413;width:10;height:20" coordorigin="5178,4413" coordsize="10,20" path="m5178,4432l5187,4432,5187,4413,5178,4413,5178,4432xe" filled="true" fillcolor="#000000" stroked="false">
                <v:path arrowok="t"/>
                <v:fill type="solid"/>
              </v:shape>
            </v:group>
            <v:group style="position:absolute;left:5178;top:4432;width:10;height:20" coordorigin="5178,4432" coordsize="10,20">
              <v:shape style="position:absolute;left:5178;top:4432;width:10;height:20" coordorigin="5178,4432" coordsize="10,20" path="m5178,4451l5187,4451,5187,4432,5178,4432,5178,4451xe" filled="true" fillcolor="#000000" stroked="false">
                <v:path arrowok="t"/>
                <v:fill type="solid"/>
              </v:shape>
            </v:group>
            <v:group style="position:absolute;left:5178;top:4451;width:10;height:20" coordorigin="5178,4451" coordsize="10,20">
              <v:shape style="position:absolute;left:5178;top:4451;width:10;height:20" coordorigin="5178,4451" coordsize="10,20" path="m5178,4471l5187,4471,5187,4451,5178,4451,5178,4471xe" filled="true" fillcolor="#000000" stroked="false">
                <v:path arrowok="t"/>
                <v:fill type="solid"/>
              </v:shape>
            </v:group>
            <v:group style="position:absolute;left:5178;top:4471;width:10;height:20" coordorigin="5178,4471" coordsize="10,20">
              <v:shape style="position:absolute;left:5178;top:4471;width:10;height:20" coordorigin="5178,4471" coordsize="10,20" path="m5178,4490l5187,4490,5187,4471,5178,4471,5178,4490xe" filled="true" fillcolor="#000000" stroked="false">
                <v:path arrowok="t"/>
                <v:fill type="solid"/>
              </v:shape>
            </v:group>
            <v:group style="position:absolute;left:5178;top:4490;width:10;height:20" coordorigin="5178,4490" coordsize="10,20">
              <v:shape style="position:absolute;left:5178;top:4490;width:10;height:20" coordorigin="5178,4490" coordsize="10,20" path="m5178,4509l5187,4509,5187,4490,5178,4490,5178,4509xe" filled="true" fillcolor="#000000" stroked="false">
                <v:path arrowok="t"/>
                <v:fill type="solid"/>
              </v:shape>
            </v:group>
            <v:group style="position:absolute;left:5178;top:4509;width:10;height:20" coordorigin="5178,4509" coordsize="10,20">
              <v:shape style="position:absolute;left:5178;top:4509;width:10;height:20" coordorigin="5178,4509" coordsize="10,20" path="m5178,4528l5187,4528,5187,4509,5178,4509,5178,4528xe" filled="true" fillcolor="#000000" stroked="false">
                <v:path arrowok="t"/>
                <v:fill type="solid"/>
              </v:shape>
            </v:group>
            <v:group style="position:absolute;left:5178;top:4528;width:10;height:20" coordorigin="5178,4528" coordsize="10,20">
              <v:shape style="position:absolute;left:5178;top:4528;width:10;height:20" coordorigin="5178,4528" coordsize="10,20" path="m5178,4547l5187,4547,5187,4528,5178,4528,5178,4547xe" filled="true" fillcolor="#000000" stroked="false">
                <v:path arrowok="t"/>
                <v:fill type="solid"/>
              </v:shape>
            </v:group>
            <v:group style="position:absolute;left:5178;top:4547;width:10;height:20" coordorigin="5178,4547" coordsize="10,20">
              <v:shape style="position:absolute;left:5178;top:4547;width:10;height:20" coordorigin="5178,4547" coordsize="10,20" path="m5178,4567l5187,4567,5187,4547,5178,4547,5178,4567xe" filled="true" fillcolor="#000000" stroked="false">
                <v:path arrowok="t"/>
                <v:fill type="solid"/>
              </v:shape>
            </v:group>
            <v:group style="position:absolute;left:5178;top:4567;width:10;height:20" coordorigin="5178,4567" coordsize="10,20">
              <v:shape style="position:absolute;left:5178;top:4567;width:10;height:20" coordorigin="5178,4567" coordsize="10,20" path="m5178,4586l5187,4586,5187,4567,5178,4567,5178,4586xe" filled="true" fillcolor="#000000" stroked="false">
                <v:path arrowok="t"/>
                <v:fill type="solid"/>
              </v:shape>
            </v:group>
            <v:group style="position:absolute;left:5178;top:4586;width:10;height:20" coordorigin="5178,4586" coordsize="10,20">
              <v:shape style="position:absolute;left:5178;top:4586;width:10;height:20" coordorigin="5178,4586" coordsize="10,20" path="m5178,4605l5187,4605,5187,4586,5178,4586,5178,4605xe" filled="true" fillcolor="#000000" stroked="false">
                <v:path arrowok="t"/>
                <v:fill type="solid"/>
              </v:shape>
            </v:group>
            <v:group style="position:absolute;left:5178;top:4605;width:10;height:20" coordorigin="5178,4605" coordsize="10,20">
              <v:shape style="position:absolute;left:5178;top:4605;width:10;height:20" coordorigin="5178,4605" coordsize="10,20" path="m5178,4624l5187,4624,5187,4605,5178,4605,5178,4624xe" filled="true" fillcolor="#000000" stroked="false">
                <v:path arrowok="t"/>
                <v:fill type="solid"/>
              </v:shape>
            </v:group>
            <v:group style="position:absolute;left:5178;top:4624;width:10;height:20" coordorigin="5178,4624" coordsize="10,20">
              <v:shape style="position:absolute;left:5178;top:4624;width:10;height:20" coordorigin="5178,4624" coordsize="10,20" path="m5178,4643l5187,4643,5187,4624,5178,4624,5178,4643xe" filled="true" fillcolor="#000000" stroked="false">
                <v:path arrowok="t"/>
                <v:fill type="solid"/>
              </v:shape>
            </v:group>
            <v:group style="position:absolute;left:5178;top:4643;width:10;height:20" coordorigin="5178,4643" coordsize="10,20">
              <v:shape style="position:absolute;left:5178;top:4643;width:10;height:20" coordorigin="5178,4643" coordsize="10,20" path="m5178,4663l5187,4663,5187,4643,5178,4643,5178,4663xe" filled="true" fillcolor="#000000" stroked="false">
                <v:path arrowok="t"/>
                <v:fill type="solid"/>
              </v:shape>
            </v:group>
            <v:group style="position:absolute;left:5178;top:4663;width:10;height:20" coordorigin="5178,4663" coordsize="10,20">
              <v:shape style="position:absolute;left:5178;top:4663;width:10;height:20" coordorigin="5178,4663" coordsize="10,20" path="m5178,4682l5187,4682,5187,4663,5178,4663,5178,4682xe" filled="true" fillcolor="#000000" stroked="false">
                <v:path arrowok="t"/>
                <v:fill type="solid"/>
              </v:shape>
            </v:group>
            <v:group style="position:absolute;left:5178;top:4682;width:10;height:20" coordorigin="5178,4682" coordsize="10,20">
              <v:shape style="position:absolute;left:5178;top:4682;width:10;height:20" coordorigin="5178,4682" coordsize="10,20" path="m5178,4701l5187,4701,5187,4682,5178,4682,5178,4701xe" filled="true" fillcolor="#000000" stroked="false">
                <v:path arrowok="t"/>
                <v:fill type="solid"/>
              </v:shape>
            </v:group>
            <v:group style="position:absolute;left:5178;top:4701;width:10;height:20" coordorigin="5178,4701" coordsize="10,20">
              <v:shape style="position:absolute;left:5178;top:4701;width:10;height:20" coordorigin="5178,4701" coordsize="10,20" path="m5178,4720l5187,4720,5187,4701,5178,4701,5178,4720xe" filled="true" fillcolor="#000000" stroked="false">
                <v:path arrowok="t"/>
                <v:fill type="solid"/>
              </v:shape>
            </v:group>
            <v:group style="position:absolute;left:5178;top:4720;width:10;height:20" coordorigin="5178,4720" coordsize="10,20">
              <v:shape style="position:absolute;left:5178;top:4720;width:10;height:20" coordorigin="5178,4720" coordsize="10,20" path="m5178,4739l5187,4739,5187,4720,5178,4720,5178,4739xe" filled="true" fillcolor="#000000" stroked="false">
                <v:path arrowok="t"/>
                <v:fill type="solid"/>
              </v:shape>
            </v:group>
            <v:group style="position:absolute;left:5178;top:4739;width:10;height:20" coordorigin="5178,4739" coordsize="10,20">
              <v:shape style="position:absolute;left:5178;top:4739;width:10;height:20" coordorigin="5178,4739" coordsize="10,20" path="m5178,4759l5187,4759,5187,4739,5178,4739,5178,4759xe" filled="true" fillcolor="#000000" stroked="false">
                <v:path arrowok="t"/>
                <v:fill type="solid"/>
              </v:shape>
            </v:group>
            <v:group style="position:absolute;left:5178;top:4759;width:10;height:20" coordorigin="5178,4759" coordsize="10,20">
              <v:shape style="position:absolute;left:5178;top:4759;width:10;height:20" coordorigin="5178,4759" coordsize="10,20" path="m5178,4778l5187,4778,5187,4759,5178,4759,5178,4778xe" filled="true" fillcolor="#000000" stroked="false">
                <v:path arrowok="t"/>
                <v:fill type="solid"/>
              </v:shape>
            </v:group>
            <v:group style="position:absolute;left:5178;top:4778;width:10;height:20" coordorigin="5178,4778" coordsize="10,20">
              <v:shape style="position:absolute;left:5178;top:4778;width:10;height:20" coordorigin="5178,4778" coordsize="10,20" path="m5178,4797l5187,4797,5187,4778,5178,4778,5178,4797xe" filled="true" fillcolor="#000000" stroked="false">
                <v:path arrowok="t"/>
                <v:fill type="solid"/>
              </v:shape>
            </v:group>
            <v:group style="position:absolute;left:5178;top:4797;width:10;height:20" coordorigin="5178,4797" coordsize="10,20">
              <v:shape style="position:absolute;left:5178;top:4797;width:10;height:20" coordorigin="5178,4797" coordsize="10,20" path="m5178,4816l5187,4816,5187,4797,5178,4797,5178,4816xe" filled="true" fillcolor="#000000" stroked="false">
                <v:path arrowok="t"/>
                <v:fill type="solid"/>
              </v:shape>
            </v:group>
            <v:group style="position:absolute;left:5178;top:4816;width:10;height:20" coordorigin="5178,4816" coordsize="10,20">
              <v:shape style="position:absolute;left:5178;top:4816;width:10;height:20" coordorigin="5178,4816" coordsize="10,20" path="m5178,4835l5187,4835,5187,4816,5178,4816,5178,4835xe" filled="true" fillcolor="#000000" stroked="false">
                <v:path arrowok="t"/>
                <v:fill type="solid"/>
              </v:shape>
            </v:group>
            <v:group style="position:absolute;left:5178;top:4835;width:10;height:20" coordorigin="5178,4835" coordsize="10,20">
              <v:shape style="position:absolute;left:5178;top:4835;width:10;height:20" coordorigin="5178,4835" coordsize="10,20" path="m5178,4855l5187,4855,5187,4835,5178,4835,5178,4855xe" filled="true" fillcolor="#000000" stroked="false">
                <v:path arrowok="t"/>
                <v:fill type="solid"/>
              </v:shape>
            </v:group>
            <v:group style="position:absolute;left:5178;top:4855;width:10;height:20" coordorigin="5178,4855" coordsize="10,20">
              <v:shape style="position:absolute;left:5178;top:4855;width:10;height:20" coordorigin="5178,4855" coordsize="10,20" path="m5178,4874l5187,4874,5187,4855,5178,4855,5178,4874xe" filled="true" fillcolor="#000000" stroked="false">
                <v:path arrowok="t"/>
                <v:fill type="solid"/>
              </v:shape>
            </v:group>
            <v:group style="position:absolute;left:5178;top:4874;width:10;height:20" coordorigin="5178,4874" coordsize="10,20">
              <v:shape style="position:absolute;left:5178;top:4874;width:10;height:20" coordorigin="5178,4874" coordsize="10,20" path="m5178,4893l5187,4893,5187,4874,5178,4874,5178,4893xe" filled="true" fillcolor="#000000" stroked="false">
                <v:path arrowok="t"/>
                <v:fill type="solid"/>
              </v:shape>
            </v:group>
            <v:group style="position:absolute;left:5178;top:4893;width:10;height:20" coordorigin="5178,4893" coordsize="10,20">
              <v:shape style="position:absolute;left:5178;top:4893;width:10;height:20" coordorigin="5178,4893" coordsize="10,20" path="m5178,4912l5187,4912,5187,4893,5178,4893,5178,4912xe" filled="true" fillcolor="#000000" stroked="false">
                <v:path arrowok="t"/>
                <v:fill type="solid"/>
              </v:shape>
            </v:group>
            <v:group style="position:absolute;left:5178;top:4912;width:10;height:20" coordorigin="5178,4912" coordsize="10,20">
              <v:shape style="position:absolute;left:5178;top:4912;width:10;height:20" coordorigin="5178,4912" coordsize="10,20" path="m5178,4931l5187,4931,5187,4912,5178,4912,5178,4931xe" filled="true" fillcolor="#000000" stroked="false">
                <v:path arrowok="t"/>
                <v:fill type="solid"/>
              </v:shape>
            </v:group>
            <v:group style="position:absolute;left:5178;top:4931;width:10;height:20" coordorigin="5178,4931" coordsize="10,20">
              <v:shape style="position:absolute;left:5178;top:4931;width:10;height:20" coordorigin="5178,4931" coordsize="10,20" path="m5178,4951l5187,4951,5187,4931,5178,4931,5178,4951xe" filled="true" fillcolor="#000000" stroked="false">
                <v:path arrowok="t"/>
                <v:fill type="solid"/>
              </v:shape>
            </v:group>
            <v:group style="position:absolute;left:5178;top:4951;width:10;height:20" coordorigin="5178,4951" coordsize="10,20">
              <v:shape style="position:absolute;left:5178;top:4951;width:10;height:20" coordorigin="5178,4951" coordsize="10,20" path="m5178,4970l5187,4970,5187,4951,5178,4951,5178,4970xe" filled="true" fillcolor="#000000" stroked="false">
                <v:path arrowok="t"/>
                <v:fill type="solid"/>
              </v:shape>
            </v:group>
            <v:group style="position:absolute;left:5178;top:4970;width:10;height:20" coordorigin="5178,4970" coordsize="10,20">
              <v:shape style="position:absolute;left:5178;top:4970;width:10;height:20" coordorigin="5178,4970" coordsize="10,20" path="m5178,4989l5187,4989,5187,4970,5178,4970,5178,4989xe" filled="true" fillcolor="#000000" stroked="false">
                <v:path arrowok="t"/>
                <v:fill type="solid"/>
              </v:shape>
            </v:group>
            <v:group style="position:absolute;left:5178;top:4989;width:10;height:20" coordorigin="5178,4989" coordsize="10,20">
              <v:shape style="position:absolute;left:5178;top:4989;width:10;height:20" coordorigin="5178,4989" coordsize="10,20" path="m5178,5008l5187,5008,5187,4989,5178,4989,5178,5008xe" filled="true" fillcolor="#000000" stroked="false">
                <v:path arrowok="t"/>
                <v:fill type="solid"/>
              </v:shape>
            </v:group>
            <v:group style="position:absolute;left:5178;top:5008;width:10;height:20" coordorigin="5178,5008" coordsize="10,20">
              <v:shape style="position:absolute;left:5178;top:5008;width:10;height:20" coordorigin="5178,5008" coordsize="10,20" path="m5178,5027l5187,5027,5187,5008,5178,5008,5178,5027xe" filled="true" fillcolor="#000000" stroked="false">
                <v:path arrowok="t"/>
                <v:fill type="solid"/>
              </v:shape>
            </v:group>
            <v:group style="position:absolute;left:5178;top:5027;width:10;height:20" coordorigin="5178,5027" coordsize="10,20">
              <v:shape style="position:absolute;left:5178;top:5027;width:10;height:20" coordorigin="5178,5027" coordsize="10,20" path="m5178,5047l5187,5047,5187,5027,5178,5027,5178,5047xe" filled="true" fillcolor="#000000" stroked="false">
                <v:path arrowok="t"/>
                <v:fill type="solid"/>
              </v:shape>
            </v:group>
            <v:group style="position:absolute;left:5178;top:5047;width:10;height:20" coordorigin="5178,5047" coordsize="10,20">
              <v:shape style="position:absolute;left:5178;top:5047;width:10;height:20" coordorigin="5178,5047" coordsize="10,20" path="m5178,5066l5187,5066,5187,5047,5178,5047,5178,5066xe" filled="true" fillcolor="#000000" stroked="false">
                <v:path arrowok="t"/>
                <v:fill type="solid"/>
              </v:shape>
            </v:group>
            <v:group style="position:absolute;left:5178;top:5066;width:10;height:20" coordorigin="5178,5066" coordsize="10,20">
              <v:shape style="position:absolute;left:5178;top:5066;width:10;height:20" coordorigin="5178,5066" coordsize="10,20" path="m5178,5085l5187,5085,5187,5066,5178,5066,5178,5085xe" filled="true" fillcolor="#000000" stroked="false">
                <v:path arrowok="t"/>
                <v:fill type="solid"/>
              </v:shape>
            </v:group>
            <v:group style="position:absolute;left:5178;top:5085;width:10;height:20" coordorigin="5178,5085" coordsize="10,20">
              <v:shape style="position:absolute;left:5178;top:5085;width:10;height:20" coordorigin="5178,5085" coordsize="10,20" path="m5178,5104l5187,5104,5187,5085,5178,5085,5178,5104xe" filled="true" fillcolor="#000000" stroked="false">
                <v:path arrowok="t"/>
                <v:fill type="solid"/>
              </v:shape>
            </v:group>
            <v:group style="position:absolute;left:5178;top:5104;width:10;height:20" coordorigin="5178,5104" coordsize="10,20">
              <v:shape style="position:absolute;left:5178;top:5104;width:10;height:20" coordorigin="5178,5104" coordsize="10,20" path="m5178,5123l5187,5123,5187,5104,5178,5104,5178,5123xe" filled="true" fillcolor="#000000" stroked="false">
                <v:path arrowok="t"/>
                <v:fill type="solid"/>
              </v:shape>
            </v:group>
            <v:group style="position:absolute;left:5178;top:5123;width:10;height:20" coordorigin="5178,5123" coordsize="10,20">
              <v:shape style="position:absolute;left:5178;top:5123;width:10;height:20" coordorigin="5178,5123" coordsize="10,20" path="m5178,5143l5187,5143,5187,5123,5178,5123,5178,5143xe" filled="true" fillcolor="#000000" stroked="false">
                <v:path arrowok="t"/>
                <v:fill type="solid"/>
              </v:shape>
            </v:group>
            <v:group style="position:absolute;left:5178;top:5143;width:10;height:20" coordorigin="5178,5143" coordsize="10,20">
              <v:shape style="position:absolute;left:5178;top:5143;width:10;height:20" coordorigin="5178,5143" coordsize="10,20" path="m5178,5162l5187,5162,5187,5143,5178,5143,5178,5162xe" filled="true" fillcolor="#000000" stroked="false">
                <v:path arrowok="t"/>
                <v:fill type="solid"/>
              </v:shape>
            </v:group>
            <v:group style="position:absolute;left:5178;top:5162;width:10;height:20" coordorigin="5178,5162" coordsize="10,20">
              <v:shape style="position:absolute;left:5178;top:5162;width:10;height:20" coordorigin="5178,5162" coordsize="10,20" path="m5178,5181l5187,5181,5187,5162,5178,5162,5178,5181xe" filled="true" fillcolor="#000000" stroked="false">
                <v:path arrowok="t"/>
                <v:fill type="solid"/>
              </v:shape>
            </v:group>
            <v:group style="position:absolute;left:5178;top:5181;width:10;height:20" coordorigin="5178,5181" coordsize="10,20">
              <v:shape style="position:absolute;left:5178;top:5181;width:10;height:20" coordorigin="5178,5181" coordsize="10,20" path="m5178,5200l5187,5200,5187,5181,5178,5181,5178,5200xe" filled="true" fillcolor="#000000" stroked="false">
                <v:path arrowok="t"/>
                <v:fill type="solid"/>
              </v:shape>
            </v:group>
            <v:group style="position:absolute;left:5178;top:5200;width:10;height:20" coordorigin="5178,5200" coordsize="10,20">
              <v:shape style="position:absolute;left:5178;top:5200;width:10;height:20" coordorigin="5178,5200" coordsize="10,20" path="m5178,5219l5187,5219,5187,5200,5178,5200,5178,5219xe" filled="true" fillcolor="#000000" stroked="false">
                <v:path arrowok="t"/>
                <v:fill type="solid"/>
              </v:shape>
            </v:group>
            <v:group style="position:absolute;left:5178;top:5219;width:10;height:20" coordorigin="5178,5219" coordsize="10,20">
              <v:shape style="position:absolute;left:5178;top:5219;width:10;height:20" coordorigin="5178,5219" coordsize="10,20" path="m5178,5239l5187,5239,5187,5219,5178,5219,5178,5239xe" filled="true" fillcolor="#000000" stroked="false">
                <v:path arrowok="t"/>
                <v:fill type="solid"/>
              </v:shape>
            </v:group>
            <v:group style="position:absolute;left:5178;top:5239;width:10;height:20" coordorigin="5178,5239" coordsize="10,20">
              <v:shape style="position:absolute;left:5178;top:5239;width:10;height:20" coordorigin="5178,5239" coordsize="10,20" path="m5178,5258l5187,5258,5187,5239,5178,5239,5178,5258xe" filled="true" fillcolor="#000000" stroked="false">
                <v:path arrowok="t"/>
                <v:fill type="solid"/>
              </v:shape>
            </v:group>
            <v:group style="position:absolute;left:5178;top:5258;width:10;height:20" coordorigin="5178,5258" coordsize="10,20">
              <v:shape style="position:absolute;left:5178;top:5258;width:10;height:20" coordorigin="5178,5258" coordsize="10,20" path="m5178,5277l5187,5277,5187,5258,5178,5258,5178,5277xe" filled="true" fillcolor="#000000" stroked="false">
                <v:path arrowok="t"/>
                <v:fill type="solid"/>
              </v:shape>
            </v:group>
            <v:group style="position:absolute;left:5178;top:5277;width:10;height:20" coordorigin="5178,5277" coordsize="10,20">
              <v:shape style="position:absolute;left:5178;top:5277;width:10;height:20" coordorigin="5178,5277" coordsize="10,20" path="m5178,5296l5187,5296,5187,5277,5178,5277,5178,5296xe" filled="true" fillcolor="#000000" stroked="false">
                <v:path arrowok="t"/>
                <v:fill type="solid"/>
              </v:shape>
            </v:group>
            <v:group style="position:absolute;left:5178;top:5296;width:10;height:20" coordorigin="5178,5296" coordsize="10,20">
              <v:shape style="position:absolute;left:5178;top:5296;width:10;height:20" coordorigin="5178,5296" coordsize="10,20" path="m5178,5315l5187,5315,5187,5296,5178,5296,5178,5315xe" filled="true" fillcolor="#000000" stroked="false">
                <v:path arrowok="t"/>
                <v:fill type="solid"/>
              </v:shape>
            </v:group>
            <v:group style="position:absolute;left:5178;top:5315;width:10;height:20" coordorigin="5178,5315" coordsize="10,20">
              <v:shape style="position:absolute;left:5178;top:5315;width:10;height:20" coordorigin="5178,5315" coordsize="10,20" path="m5178,5335l5187,5335,5187,5315,5178,5315,5178,5335xe" filled="true" fillcolor="#000000" stroked="false">
                <v:path arrowok="t"/>
                <v:fill type="solid"/>
              </v:shape>
            </v:group>
            <v:group style="position:absolute;left:5178;top:5335;width:10;height:20" coordorigin="5178,5335" coordsize="10,20">
              <v:shape style="position:absolute;left:5178;top:5335;width:10;height:20" coordorigin="5178,5335" coordsize="10,20" path="m5178,5354l5187,5354,5187,5335,5178,5335,5178,5354xe" filled="true" fillcolor="#000000" stroked="false">
                <v:path arrowok="t"/>
                <v:fill type="solid"/>
              </v:shape>
            </v:group>
            <v:group style="position:absolute;left:5178;top:5354;width:10;height:20" coordorigin="5178,5354" coordsize="10,20">
              <v:shape style="position:absolute;left:5178;top:5354;width:10;height:20" coordorigin="5178,5354" coordsize="10,20" path="m5178,5373l5187,5373,5187,5354,5178,5354,5178,5373xe" filled="true" fillcolor="#000000" stroked="false">
                <v:path arrowok="t"/>
                <v:fill type="solid"/>
              </v:shape>
            </v:group>
            <v:group style="position:absolute;left:5178;top:5373;width:10;height:20" coordorigin="5178,5373" coordsize="10,20">
              <v:shape style="position:absolute;left:5178;top:5373;width:10;height:20" coordorigin="5178,5373" coordsize="10,20" path="m5178,5392l5187,5392,5187,5373,5178,5373,5178,5392xe" filled="true" fillcolor="#000000" stroked="false">
                <v:path arrowok="t"/>
                <v:fill type="solid"/>
              </v:shape>
            </v:group>
            <v:group style="position:absolute;left:5178;top:5392;width:10;height:20" coordorigin="5178,5392" coordsize="10,20">
              <v:shape style="position:absolute;left:5178;top:5392;width:10;height:20" coordorigin="5178,5392" coordsize="10,20" path="m5178,5411l5187,5411,5187,5392,5178,5392,5178,5411xe" filled="true" fillcolor="#000000" stroked="false">
                <v:path arrowok="t"/>
                <v:fill type="solid"/>
              </v:shape>
            </v:group>
            <v:group style="position:absolute;left:5178;top:5411;width:10;height:20" coordorigin="5178,5411" coordsize="10,20">
              <v:shape style="position:absolute;left:5178;top:5411;width:10;height:20" coordorigin="5178,5411" coordsize="10,20" path="m5178,5431l5187,5431,5187,5411,5178,5411,5178,5431xe" filled="true" fillcolor="#000000" stroked="false">
                <v:path arrowok="t"/>
                <v:fill type="solid"/>
              </v:shape>
            </v:group>
            <v:group style="position:absolute;left:5178;top:5431;width:10;height:20" coordorigin="5178,5431" coordsize="10,20">
              <v:shape style="position:absolute;left:5178;top:5431;width:10;height:20" coordorigin="5178,5431" coordsize="10,20" path="m5178,5450l5187,5450,5187,5431,5178,5431,5178,5450xe" filled="true" fillcolor="#000000" stroked="false">
                <v:path arrowok="t"/>
                <v:fill type="solid"/>
              </v:shape>
            </v:group>
            <v:group style="position:absolute;left:5178;top:5450;width:10;height:20" coordorigin="5178,5450" coordsize="10,20">
              <v:shape style="position:absolute;left:5178;top:5450;width:10;height:20" coordorigin="5178,5450" coordsize="10,20" path="m5178,5469l5187,5469,5187,5450,5178,5450,5178,5469xe" filled="true" fillcolor="#000000" stroked="false">
                <v:path arrowok="t"/>
                <v:fill type="solid"/>
              </v:shape>
            </v:group>
            <v:group style="position:absolute;left:5178;top:5469;width:10;height:20" coordorigin="5178,5469" coordsize="10,20">
              <v:shape style="position:absolute;left:5178;top:5469;width:10;height:20" coordorigin="5178,5469" coordsize="10,20" path="m5178,5488l5187,5488,5187,5469,5178,5469,5178,5488xe" filled="true" fillcolor="#000000" stroked="false">
                <v:path arrowok="t"/>
                <v:fill type="solid"/>
              </v:shape>
            </v:group>
            <v:group style="position:absolute;left:5178;top:5488;width:10;height:20" coordorigin="5178,5488" coordsize="10,20">
              <v:shape style="position:absolute;left:5178;top:5488;width:10;height:20" coordorigin="5178,5488" coordsize="10,20" path="m5178,5507l5187,5507,5187,5488,5178,5488,5178,5507xe" filled="true" fillcolor="#000000" stroked="false">
                <v:path arrowok="t"/>
                <v:fill type="solid"/>
              </v:shape>
            </v:group>
            <v:group style="position:absolute;left:5178;top:5507;width:10;height:20" coordorigin="5178,5507" coordsize="10,20">
              <v:shape style="position:absolute;left:5178;top:5507;width:10;height:20" coordorigin="5178,5507" coordsize="10,20" path="m5178,5527l5187,5527,5187,5507,5178,5507,5178,5527xe" filled="true" fillcolor="#000000" stroked="false">
                <v:path arrowok="t"/>
                <v:fill type="solid"/>
              </v:shape>
            </v:group>
            <v:group style="position:absolute;left:5178;top:5527;width:10;height:20" coordorigin="5178,5527" coordsize="10,20">
              <v:shape style="position:absolute;left:5178;top:5527;width:10;height:20" coordorigin="5178,5527" coordsize="10,20" path="m5178,5546l5187,5546,5187,5527,5178,5527,5178,5546xe" filled="true" fillcolor="#000000" stroked="false">
                <v:path arrowok="t"/>
                <v:fill type="solid"/>
              </v:shape>
            </v:group>
            <v:group style="position:absolute;left:5178;top:5546;width:10;height:20" coordorigin="5178,5546" coordsize="10,20">
              <v:shape style="position:absolute;left:5178;top:5546;width:10;height:20" coordorigin="5178,5546" coordsize="10,20" path="m5178,5565l5187,5565,5187,5546,5178,5546,5178,5565xe" filled="true" fillcolor="#000000" stroked="false">
                <v:path arrowok="t"/>
                <v:fill type="solid"/>
              </v:shape>
            </v:group>
            <v:group style="position:absolute;left:5178;top:5565;width:10;height:20" coordorigin="5178,5565" coordsize="10,20">
              <v:shape style="position:absolute;left:5178;top:5565;width:10;height:20" coordorigin="5178,5565" coordsize="10,20" path="m5178,5584l5187,5584,5187,5565,5178,5565,5178,5584xe" filled="true" fillcolor="#000000" stroked="false">
                <v:path arrowok="t"/>
                <v:fill type="solid"/>
              </v:shape>
            </v:group>
            <v:group style="position:absolute;left:5178;top:5584;width:10;height:20" coordorigin="5178,5584" coordsize="10,20">
              <v:shape style="position:absolute;left:5178;top:5584;width:10;height:20" coordorigin="5178,5584" coordsize="10,20" path="m5178,5603l5187,5603,5187,5584,5178,5584,5178,5603xe" filled="true" fillcolor="#000000" stroked="false">
                <v:path arrowok="t"/>
                <v:fill type="solid"/>
              </v:shape>
            </v:group>
            <v:group style="position:absolute;left:5178;top:5603;width:10;height:20" coordorigin="5178,5603" coordsize="10,20">
              <v:shape style="position:absolute;left:5178;top:5603;width:10;height:20" coordorigin="5178,5603" coordsize="10,20" path="m5178,5623l5187,5623,5187,5603,5178,5603,5178,5623xe" filled="true" fillcolor="#000000" stroked="false">
                <v:path arrowok="t"/>
                <v:fill type="solid"/>
              </v:shape>
            </v:group>
            <v:group style="position:absolute;left:5178;top:5623;width:10;height:20" coordorigin="5178,5623" coordsize="10,20">
              <v:shape style="position:absolute;left:5178;top:5623;width:10;height:20" coordorigin="5178,5623" coordsize="10,20" path="m5178,5642l5187,5642,5187,5623,5178,5623,5178,5642xe" filled="true" fillcolor="#000000" stroked="false">
                <v:path arrowok="t"/>
                <v:fill type="solid"/>
              </v:shape>
            </v:group>
            <v:group style="position:absolute;left:5178;top:5642;width:10;height:20" coordorigin="5178,5642" coordsize="10,20">
              <v:shape style="position:absolute;left:5178;top:5642;width:10;height:20" coordorigin="5178,5642" coordsize="10,20" path="m5178,5661l5187,5661,5187,5642,5178,5642,5178,5661xe" filled="true" fillcolor="#000000" stroked="false">
                <v:path arrowok="t"/>
                <v:fill type="solid"/>
              </v:shape>
            </v:group>
            <v:group style="position:absolute;left:5178;top:5661;width:10;height:20" coordorigin="5178,5661" coordsize="10,20">
              <v:shape style="position:absolute;left:5178;top:5661;width:10;height:20" coordorigin="5178,5661" coordsize="10,20" path="m5178,5680l5187,5680,5187,5661,5178,5661,5178,5680xe" filled="true" fillcolor="#000000" stroked="false">
                <v:path arrowok="t"/>
                <v:fill type="solid"/>
              </v:shape>
            </v:group>
            <v:group style="position:absolute;left:5178;top:5680;width:10;height:20" coordorigin="5178,5680" coordsize="10,20">
              <v:shape style="position:absolute;left:5178;top:5680;width:10;height:20" coordorigin="5178,5680" coordsize="10,20" path="m5178,5699l5187,5699,5187,5680,5178,5680,5178,5699xe" filled="true" fillcolor="#000000" stroked="false">
                <v:path arrowok="t"/>
                <v:fill type="solid"/>
              </v:shape>
            </v:group>
            <v:group style="position:absolute;left:5178;top:5699;width:10;height:20" coordorigin="5178,5699" coordsize="10,20">
              <v:shape style="position:absolute;left:5178;top:5699;width:10;height:20" coordorigin="5178,5699" coordsize="10,20" path="m5178,5719l5187,5719,5187,5699,5178,5699,5178,5719xe" filled="true" fillcolor="#000000" stroked="false">
                <v:path arrowok="t"/>
                <v:fill type="solid"/>
              </v:shape>
            </v:group>
            <v:group style="position:absolute;left:5178;top:5719;width:10;height:20" coordorigin="5178,5719" coordsize="10,20">
              <v:shape style="position:absolute;left:5178;top:5719;width:10;height:20" coordorigin="5178,5719" coordsize="10,20" path="m5178,5738l5187,5738,5187,5719,5178,5719,5178,5738xe" filled="true" fillcolor="#000000" stroked="false">
                <v:path arrowok="t"/>
                <v:fill type="solid"/>
              </v:shape>
            </v:group>
            <v:group style="position:absolute;left:5178;top:5738;width:10;height:20" coordorigin="5178,5738" coordsize="10,20">
              <v:shape style="position:absolute;left:5178;top:5738;width:10;height:20" coordorigin="5178,5738" coordsize="10,20" path="m5178,5757l5187,5757,5187,5738,5178,5738,5178,5757xe" filled="true" fillcolor="#000000" stroked="false">
                <v:path arrowok="t"/>
                <v:fill type="solid"/>
              </v:shape>
            </v:group>
            <v:group style="position:absolute;left:5178;top:5757;width:10;height:20" coordorigin="5178,5757" coordsize="10,20">
              <v:shape style="position:absolute;left:5178;top:5757;width:10;height:20" coordorigin="5178,5757" coordsize="10,20" path="m5178,5776l5187,5776,5187,5757,5178,5757,5178,5776xe" filled="true" fillcolor="#000000" stroked="false">
                <v:path arrowok="t"/>
                <v:fill type="solid"/>
              </v:shape>
            </v:group>
            <v:group style="position:absolute;left:5178;top:5776;width:10;height:20" coordorigin="5178,5776" coordsize="10,20">
              <v:shape style="position:absolute;left:5178;top:5776;width:10;height:20" coordorigin="5178,5776" coordsize="10,20" path="m5178,5795l5187,5795,5187,5776,5178,5776,5178,5795xe" filled="true" fillcolor="#000000" stroked="false">
                <v:path arrowok="t"/>
                <v:fill type="solid"/>
              </v:shape>
            </v:group>
            <v:group style="position:absolute;left:5178;top:5795;width:10;height:20" coordorigin="5178,5795" coordsize="10,20">
              <v:shape style="position:absolute;left:5178;top:5795;width:10;height:20" coordorigin="5178,5795" coordsize="10,20" path="m5178,5815l5187,5815,5187,5795,5178,5795,5178,5815xe" filled="true" fillcolor="#000000" stroked="false">
                <v:path arrowok="t"/>
                <v:fill type="solid"/>
              </v:shape>
            </v:group>
            <v:group style="position:absolute;left:5178;top:5815;width:10;height:20" coordorigin="5178,5815" coordsize="10,20">
              <v:shape style="position:absolute;left:5178;top:5815;width:10;height:20" coordorigin="5178,5815" coordsize="10,20" path="m5178,5834l5187,5834,5187,5815,5178,5815,5178,5834xe" filled="true" fillcolor="#000000" stroked="false">
                <v:path arrowok="t"/>
                <v:fill type="solid"/>
              </v:shape>
            </v:group>
            <v:group style="position:absolute;left:5178;top:5834;width:10;height:20" coordorigin="5178,5834" coordsize="10,20">
              <v:shape style="position:absolute;left:5178;top:5834;width:10;height:20" coordorigin="5178,5834" coordsize="10,20" path="m5178,5853l5187,5853,5187,5834,5178,5834,5178,5853xe" filled="true" fillcolor="#000000" stroked="false">
                <v:path arrowok="t"/>
                <v:fill type="solid"/>
              </v:shape>
            </v:group>
            <v:group style="position:absolute;left:5178;top:5853;width:10;height:20" coordorigin="5178,5853" coordsize="10,20">
              <v:shape style="position:absolute;left:5178;top:5853;width:10;height:20" coordorigin="5178,5853" coordsize="10,20" path="m5178,5872l5187,5872,5187,5853,5178,5853,5178,5872xe" filled="true" fillcolor="#000000" stroked="false">
                <v:path arrowok="t"/>
                <v:fill type="solid"/>
              </v:shape>
            </v:group>
            <v:group style="position:absolute;left:5178;top:5872;width:10;height:20" coordorigin="5178,5872" coordsize="10,20">
              <v:shape style="position:absolute;left:5178;top:5872;width:10;height:20" coordorigin="5178,5872" coordsize="10,20" path="m5178,5891l5187,5891,5187,5872,5178,5872,5178,5891xe" filled="true" fillcolor="#000000" stroked="false">
                <v:path arrowok="t"/>
                <v:fill type="solid"/>
              </v:shape>
            </v:group>
            <v:group style="position:absolute;left:5178;top:5891;width:10;height:20" coordorigin="5178,5891" coordsize="10,20">
              <v:shape style="position:absolute;left:5178;top:5891;width:10;height:20" coordorigin="5178,5891" coordsize="10,20" path="m5178,5911l5187,5911,5187,5891,5178,5891,5178,5911xe" filled="true" fillcolor="#000000" stroked="false">
                <v:path arrowok="t"/>
                <v:fill type="solid"/>
              </v:shape>
            </v:group>
            <v:group style="position:absolute;left:5178;top:5911;width:10;height:20" coordorigin="5178,5911" coordsize="10,20">
              <v:shape style="position:absolute;left:5178;top:5911;width:10;height:20" coordorigin="5178,5911" coordsize="10,20" path="m5178,5930l5187,5930,5187,5911,5178,5911,5178,5930xe" filled="true" fillcolor="#000000" stroked="false">
                <v:path arrowok="t"/>
                <v:fill type="solid"/>
              </v:shape>
            </v:group>
            <v:group style="position:absolute;left:5178;top:5930;width:10;height:20" coordorigin="5178,5930" coordsize="10,20">
              <v:shape style="position:absolute;left:5178;top:5930;width:10;height:20" coordorigin="5178,5930" coordsize="10,20" path="m5178,5949l5187,5949,5187,5930,5178,5930,5178,5949xe" filled="true" fillcolor="#000000" stroked="false">
                <v:path arrowok="t"/>
                <v:fill type="solid"/>
              </v:shape>
            </v:group>
            <v:group style="position:absolute;left:5178;top:5949;width:10;height:20" coordorigin="5178,5949" coordsize="10,20">
              <v:shape style="position:absolute;left:5178;top:5949;width:10;height:20" coordorigin="5178,5949" coordsize="10,20" path="m5178,5968l5187,5968,5187,5949,5178,5949,5178,5968xe" filled="true" fillcolor="#000000" stroked="false">
                <v:path arrowok="t"/>
                <v:fill type="solid"/>
              </v:shape>
            </v:group>
            <v:group style="position:absolute;left:5178;top:5968;width:10;height:20" coordorigin="5178,5968" coordsize="10,20">
              <v:shape style="position:absolute;left:5178;top:5968;width:10;height:20" coordorigin="5178,5968" coordsize="10,20" path="m5178,5987l5187,5987,5187,5968,5178,5968,5178,5987xe" filled="true" fillcolor="#000000" stroked="false">
                <v:path arrowok="t"/>
                <v:fill type="solid"/>
              </v:shape>
            </v:group>
            <v:group style="position:absolute;left:5178;top:5987;width:10;height:20" coordorigin="5178,5987" coordsize="10,20">
              <v:shape style="position:absolute;left:5178;top:5987;width:10;height:20" coordorigin="5178,5987" coordsize="10,20" path="m5178,6007l5187,6007,5187,5987,5178,5987,5178,6007xe" filled="true" fillcolor="#000000" stroked="false">
                <v:path arrowok="t"/>
                <v:fill type="solid"/>
              </v:shape>
            </v:group>
            <v:group style="position:absolute;left:5178;top:6007;width:10;height:20" coordorigin="5178,6007" coordsize="10,20">
              <v:shape style="position:absolute;left:5178;top:6007;width:10;height:20" coordorigin="5178,6007" coordsize="10,20" path="m5178,6026l5187,6026,5187,6007,5178,6007,5178,6026xe" filled="true" fillcolor="#000000" stroked="false">
                <v:path arrowok="t"/>
                <v:fill type="solid"/>
              </v:shape>
            </v:group>
            <v:group style="position:absolute;left:5178;top:6026;width:10;height:20" coordorigin="5178,6026" coordsize="10,20">
              <v:shape style="position:absolute;left:5178;top:6026;width:10;height:20" coordorigin="5178,6026" coordsize="10,20" path="m5178,6045l5187,6045,5187,6026,5178,6026,5178,6045xe" filled="true" fillcolor="#000000" stroked="false">
                <v:path arrowok="t"/>
                <v:fill type="solid"/>
              </v:shape>
            </v:group>
            <v:group style="position:absolute;left:5178;top:6045;width:10;height:20" coordorigin="5178,6045" coordsize="10,20">
              <v:shape style="position:absolute;left:5178;top:6045;width:10;height:20" coordorigin="5178,6045" coordsize="10,20" path="m5178,6064l5187,6064,5187,6045,5178,6045,5178,6064xe" filled="true" fillcolor="#000000" stroked="false">
                <v:path arrowok="t"/>
                <v:fill type="solid"/>
              </v:shape>
            </v:group>
            <v:group style="position:absolute;left:5178;top:6064;width:10;height:20" coordorigin="5178,6064" coordsize="10,20">
              <v:shape style="position:absolute;left:5178;top:6064;width:10;height:20" coordorigin="5178,6064" coordsize="10,20" path="m5178,6083l5187,6083,5187,6064,5178,6064,5178,6083xe" filled="true" fillcolor="#000000" stroked="false">
                <v:path arrowok="t"/>
                <v:fill type="solid"/>
              </v:shape>
            </v:group>
            <v:group style="position:absolute;left:5178;top:6083;width:10;height:20" coordorigin="5178,6083" coordsize="10,20">
              <v:shape style="position:absolute;left:5178;top:6083;width:10;height:20" coordorigin="5178,6083" coordsize="10,20" path="m5178,6103l5187,6103,5187,6083,5178,6083,5178,6103xe" filled="true" fillcolor="#000000" stroked="false">
                <v:path arrowok="t"/>
                <v:fill type="solid"/>
              </v:shape>
            </v:group>
            <v:group style="position:absolute;left:5178;top:6103;width:10;height:20" coordorigin="5178,6103" coordsize="10,20">
              <v:shape style="position:absolute;left:5178;top:6103;width:10;height:20" coordorigin="5178,6103" coordsize="10,20" path="m5178,6122l5187,6122,5187,6103,5178,6103,5178,6122xe" filled="true" fillcolor="#000000" stroked="false">
                <v:path arrowok="t"/>
                <v:fill type="solid"/>
              </v:shape>
            </v:group>
            <v:group style="position:absolute;left:5178;top:6122;width:10;height:20" coordorigin="5178,6122" coordsize="10,20">
              <v:shape style="position:absolute;left:5178;top:6122;width:10;height:20" coordorigin="5178,6122" coordsize="10,20" path="m5178,6141l5187,6141,5187,6122,5178,6122,5178,6141xe" filled="true" fillcolor="#000000" stroked="false">
                <v:path arrowok="t"/>
                <v:fill type="solid"/>
              </v:shape>
            </v:group>
            <v:group style="position:absolute;left:5178;top:6141;width:10;height:20" coordorigin="5178,6141" coordsize="10,20">
              <v:shape style="position:absolute;left:5178;top:6141;width:10;height:20" coordorigin="5178,6141" coordsize="10,20" path="m5178,6160l5187,6160,5187,6141,5178,6141,5178,6160xe" filled="true" fillcolor="#000000" stroked="false">
                <v:path arrowok="t"/>
                <v:fill type="solid"/>
              </v:shape>
            </v:group>
            <v:group style="position:absolute;left:5178;top:6160;width:10;height:20" coordorigin="5178,6160" coordsize="10,20">
              <v:shape style="position:absolute;left:5178;top:6160;width:10;height:20" coordorigin="5178,6160" coordsize="10,20" path="m5178,6179l5187,6179,5187,6160,5178,6160,5178,6179xe" filled="true" fillcolor="#000000" stroked="false">
                <v:path arrowok="t"/>
                <v:fill type="solid"/>
              </v:shape>
            </v:group>
            <v:group style="position:absolute;left:5178;top:6179;width:10;height:20" coordorigin="5178,6179" coordsize="10,20">
              <v:shape style="position:absolute;left:5178;top:6179;width:10;height:20" coordorigin="5178,6179" coordsize="10,20" path="m5178,6199l5187,6199,5187,6179,5178,6179,5178,6199xe" filled="true" fillcolor="#000000" stroked="false">
                <v:path arrowok="t"/>
                <v:fill type="solid"/>
              </v:shape>
            </v:group>
            <v:group style="position:absolute;left:5178;top:6205;width:10;height:2" coordorigin="5178,6205" coordsize="10,2">
              <v:shape style="position:absolute;left:5178;top:6205;width:10;height:2" coordorigin="5178,6205" coordsize="10,0" path="m5178,6205l5187,6205e" filled="false" stroked="true" strokeweight=".600010pt" strokecolor="#000000">
                <v:path arrowok="t"/>
              </v:shape>
            </v:group>
            <v:group style="position:absolute;left:6023;top:4336;width:10;height:20" coordorigin="6023,4336" coordsize="10,20">
              <v:shape style="position:absolute;left:6023;top:4336;width:10;height:20" coordorigin="6023,4336" coordsize="10,20" path="m6023,4355l6032,4355,6032,4336,6023,4336,6023,4355xe" filled="true" fillcolor="#000000" stroked="false">
                <v:path arrowok="t"/>
                <v:fill type="solid"/>
              </v:shape>
            </v:group>
            <v:group style="position:absolute;left:6023;top:4355;width:10;height:20" coordorigin="6023,4355" coordsize="10,20">
              <v:shape style="position:absolute;left:6023;top:4355;width:10;height:20" coordorigin="6023,4355" coordsize="10,20" path="m6023,4375l6032,4375,6032,4355,6023,4355,6023,4375xe" filled="true" fillcolor="#000000" stroked="false">
                <v:path arrowok="t"/>
                <v:fill type="solid"/>
              </v:shape>
            </v:group>
            <v:group style="position:absolute;left:6023;top:4375;width:10;height:20" coordorigin="6023,4375" coordsize="10,20">
              <v:shape style="position:absolute;left:6023;top:4375;width:10;height:20" coordorigin="6023,4375" coordsize="10,20" path="m6023,4394l6032,4394,6032,4375,6023,4375,6023,4394xe" filled="true" fillcolor="#000000" stroked="false">
                <v:path arrowok="t"/>
                <v:fill type="solid"/>
              </v:shape>
            </v:group>
            <v:group style="position:absolute;left:6023;top:4394;width:10;height:20" coordorigin="6023,4394" coordsize="10,20">
              <v:shape style="position:absolute;left:6023;top:4394;width:10;height:20" coordorigin="6023,4394" coordsize="10,20" path="m6023,4413l6032,4413,6032,4394,6023,4394,6023,4413xe" filled="true" fillcolor="#000000" stroked="false">
                <v:path arrowok="t"/>
                <v:fill type="solid"/>
              </v:shape>
            </v:group>
            <v:group style="position:absolute;left:6023;top:4413;width:10;height:20" coordorigin="6023,4413" coordsize="10,20">
              <v:shape style="position:absolute;left:6023;top:4413;width:10;height:20" coordorigin="6023,4413" coordsize="10,20" path="m6023,4432l6032,4432,6032,4413,6023,4413,6023,4432xe" filled="true" fillcolor="#000000" stroked="false">
                <v:path arrowok="t"/>
                <v:fill type="solid"/>
              </v:shape>
            </v:group>
            <v:group style="position:absolute;left:6023;top:4432;width:10;height:20" coordorigin="6023,4432" coordsize="10,20">
              <v:shape style="position:absolute;left:6023;top:4432;width:10;height:20" coordorigin="6023,4432" coordsize="10,20" path="m6023,4451l6032,4451,6032,4432,6023,4432,6023,4451xe" filled="true" fillcolor="#000000" stroked="false">
                <v:path arrowok="t"/>
                <v:fill type="solid"/>
              </v:shape>
            </v:group>
            <v:group style="position:absolute;left:6023;top:4451;width:10;height:20" coordorigin="6023,4451" coordsize="10,20">
              <v:shape style="position:absolute;left:6023;top:4451;width:10;height:20" coordorigin="6023,4451" coordsize="10,20" path="m6023,4471l6032,4471,6032,4451,6023,4451,6023,4471xe" filled="true" fillcolor="#000000" stroked="false">
                <v:path arrowok="t"/>
                <v:fill type="solid"/>
              </v:shape>
            </v:group>
            <v:group style="position:absolute;left:6023;top:4471;width:10;height:20" coordorigin="6023,4471" coordsize="10,20">
              <v:shape style="position:absolute;left:6023;top:4471;width:10;height:20" coordorigin="6023,4471" coordsize="10,20" path="m6023,4490l6032,4490,6032,4471,6023,4471,6023,4490xe" filled="true" fillcolor="#000000" stroked="false">
                <v:path arrowok="t"/>
                <v:fill type="solid"/>
              </v:shape>
            </v:group>
            <v:group style="position:absolute;left:6023;top:4490;width:10;height:20" coordorigin="6023,4490" coordsize="10,20">
              <v:shape style="position:absolute;left:6023;top:4490;width:10;height:20" coordorigin="6023,4490" coordsize="10,20" path="m6023,4509l6032,4509,6032,4490,6023,4490,6023,4509xe" filled="true" fillcolor="#000000" stroked="false">
                <v:path arrowok="t"/>
                <v:fill type="solid"/>
              </v:shape>
            </v:group>
            <v:group style="position:absolute;left:6023;top:4509;width:10;height:20" coordorigin="6023,4509" coordsize="10,20">
              <v:shape style="position:absolute;left:6023;top:4509;width:10;height:20" coordorigin="6023,4509" coordsize="10,20" path="m6023,4528l6032,4528,6032,4509,6023,4509,6023,4528xe" filled="true" fillcolor="#000000" stroked="false">
                <v:path arrowok="t"/>
                <v:fill type="solid"/>
              </v:shape>
            </v:group>
            <v:group style="position:absolute;left:6023;top:4528;width:10;height:20" coordorigin="6023,4528" coordsize="10,20">
              <v:shape style="position:absolute;left:6023;top:4528;width:10;height:20" coordorigin="6023,4528" coordsize="10,20" path="m6023,4547l6032,4547,6032,4528,6023,4528,6023,4547xe" filled="true" fillcolor="#000000" stroked="false">
                <v:path arrowok="t"/>
                <v:fill type="solid"/>
              </v:shape>
            </v:group>
            <v:group style="position:absolute;left:6023;top:4547;width:10;height:20" coordorigin="6023,4547" coordsize="10,20">
              <v:shape style="position:absolute;left:6023;top:4547;width:10;height:20" coordorigin="6023,4547" coordsize="10,20" path="m6023,4567l6032,4567,6032,4547,6023,4547,6023,4567xe" filled="true" fillcolor="#000000" stroked="false">
                <v:path arrowok="t"/>
                <v:fill type="solid"/>
              </v:shape>
            </v:group>
            <v:group style="position:absolute;left:6023;top:4567;width:10;height:20" coordorigin="6023,4567" coordsize="10,20">
              <v:shape style="position:absolute;left:6023;top:4567;width:10;height:20" coordorigin="6023,4567" coordsize="10,20" path="m6023,4586l6032,4586,6032,4567,6023,4567,6023,4586xe" filled="true" fillcolor="#000000" stroked="false">
                <v:path arrowok="t"/>
                <v:fill type="solid"/>
              </v:shape>
            </v:group>
            <v:group style="position:absolute;left:6023;top:4586;width:10;height:20" coordorigin="6023,4586" coordsize="10,20">
              <v:shape style="position:absolute;left:6023;top:4586;width:10;height:20" coordorigin="6023,4586" coordsize="10,20" path="m6023,4605l6032,4605,6032,4586,6023,4586,6023,4605xe" filled="true" fillcolor="#000000" stroked="false">
                <v:path arrowok="t"/>
                <v:fill type="solid"/>
              </v:shape>
            </v:group>
            <v:group style="position:absolute;left:6023;top:4605;width:10;height:20" coordorigin="6023,4605" coordsize="10,20">
              <v:shape style="position:absolute;left:6023;top:4605;width:10;height:20" coordorigin="6023,4605" coordsize="10,20" path="m6023,4624l6032,4624,6032,4605,6023,4605,6023,4624xe" filled="true" fillcolor="#000000" stroked="false">
                <v:path arrowok="t"/>
                <v:fill type="solid"/>
              </v:shape>
            </v:group>
            <v:group style="position:absolute;left:6023;top:4624;width:10;height:20" coordorigin="6023,4624" coordsize="10,20">
              <v:shape style="position:absolute;left:6023;top:4624;width:10;height:20" coordorigin="6023,4624" coordsize="10,20" path="m6023,4643l6032,4643,6032,4624,6023,4624,6023,4643xe" filled="true" fillcolor="#000000" stroked="false">
                <v:path arrowok="t"/>
                <v:fill type="solid"/>
              </v:shape>
            </v:group>
            <v:group style="position:absolute;left:6023;top:4643;width:10;height:20" coordorigin="6023,4643" coordsize="10,20">
              <v:shape style="position:absolute;left:6023;top:4643;width:10;height:20" coordorigin="6023,4643" coordsize="10,20" path="m6023,4663l6032,4663,6032,4643,6023,4643,6023,4663xe" filled="true" fillcolor="#000000" stroked="false">
                <v:path arrowok="t"/>
                <v:fill type="solid"/>
              </v:shape>
            </v:group>
            <v:group style="position:absolute;left:6023;top:4663;width:10;height:20" coordorigin="6023,4663" coordsize="10,20">
              <v:shape style="position:absolute;left:6023;top:4663;width:10;height:20" coordorigin="6023,4663" coordsize="10,20" path="m6023,4682l6032,4682,6032,4663,6023,4663,6023,4682xe" filled="true" fillcolor="#000000" stroked="false">
                <v:path arrowok="t"/>
                <v:fill type="solid"/>
              </v:shape>
            </v:group>
            <v:group style="position:absolute;left:6023;top:4682;width:10;height:20" coordorigin="6023,4682" coordsize="10,20">
              <v:shape style="position:absolute;left:6023;top:4682;width:10;height:20" coordorigin="6023,4682" coordsize="10,20" path="m6023,4701l6032,4701,6032,4682,6023,4682,6023,4701xe" filled="true" fillcolor="#000000" stroked="false">
                <v:path arrowok="t"/>
                <v:fill type="solid"/>
              </v:shape>
            </v:group>
            <v:group style="position:absolute;left:6023;top:4701;width:10;height:20" coordorigin="6023,4701" coordsize="10,20">
              <v:shape style="position:absolute;left:6023;top:4701;width:10;height:20" coordorigin="6023,4701" coordsize="10,20" path="m6023,4720l6032,4720,6032,4701,6023,4701,6023,4720xe" filled="true" fillcolor="#000000" stroked="false">
                <v:path arrowok="t"/>
                <v:fill type="solid"/>
              </v:shape>
            </v:group>
            <v:group style="position:absolute;left:6023;top:4720;width:10;height:20" coordorigin="6023,4720" coordsize="10,20">
              <v:shape style="position:absolute;left:6023;top:4720;width:10;height:20" coordorigin="6023,4720" coordsize="10,20" path="m6023,4739l6032,4739,6032,4720,6023,4720,6023,4739xe" filled="true" fillcolor="#000000" stroked="false">
                <v:path arrowok="t"/>
                <v:fill type="solid"/>
              </v:shape>
            </v:group>
            <v:group style="position:absolute;left:6023;top:4739;width:10;height:20" coordorigin="6023,4739" coordsize="10,20">
              <v:shape style="position:absolute;left:6023;top:4739;width:10;height:20" coordorigin="6023,4739" coordsize="10,20" path="m6023,4759l6032,4759,6032,4739,6023,4739,6023,4759xe" filled="true" fillcolor="#000000" stroked="false">
                <v:path arrowok="t"/>
                <v:fill type="solid"/>
              </v:shape>
            </v:group>
            <v:group style="position:absolute;left:6023;top:4759;width:10;height:20" coordorigin="6023,4759" coordsize="10,20">
              <v:shape style="position:absolute;left:6023;top:4759;width:10;height:20" coordorigin="6023,4759" coordsize="10,20" path="m6023,4778l6032,4778,6032,4759,6023,4759,6023,4778xe" filled="true" fillcolor="#000000" stroked="false">
                <v:path arrowok="t"/>
                <v:fill type="solid"/>
              </v:shape>
            </v:group>
            <v:group style="position:absolute;left:6023;top:4778;width:10;height:20" coordorigin="6023,4778" coordsize="10,20">
              <v:shape style="position:absolute;left:6023;top:4778;width:10;height:20" coordorigin="6023,4778" coordsize="10,20" path="m6023,4797l6032,4797,6032,4778,6023,4778,6023,4797xe" filled="true" fillcolor="#000000" stroked="false">
                <v:path arrowok="t"/>
                <v:fill type="solid"/>
              </v:shape>
            </v:group>
            <v:group style="position:absolute;left:6023;top:4797;width:10;height:20" coordorigin="6023,4797" coordsize="10,20">
              <v:shape style="position:absolute;left:6023;top:4797;width:10;height:20" coordorigin="6023,4797" coordsize="10,20" path="m6023,4816l6032,4816,6032,4797,6023,4797,6023,4816xe" filled="true" fillcolor="#000000" stroked="false">
                <v:path arrowok="t"/>
                <v:fill type="solid"/>
              </v:shape>
            </v:group>
            <v:group style="position:absolute;left:6023;top:4816;width:10;height:20" coordorigin="6023,4816" coordsize="10,20">
              <v:shape style="position:absolute;left:6023;top:4816;width:10;height:20" coordorigin="6023,4816" coordsize="10,20" path="m6023,4835l6032,4835,6032,4816,6023,4816,6023,4835xe" filled="true" fillcolor="#000000" stroked="false">
                <v:path arrowok="t"/>
                <v:fill type="solid"/>
              </v:shape>
            </v:group>
            <v:group style="position:absolute;left:6023;top:4835;width:10;height:20" coordorigin="6023,4835" coordsize="10,20">
              <v:shape style="position:absolute;left:6023;top:4835;width:10;height:20" coordorigin="6023,4835" coordsize="10,20" path="m6023,4855l6032,4855,6032,4835,6023,4835,6023,4855xe" filled="true" fillcolor="#000000" stroked="false">
                <v:path arrowok="t"/>
                <v:fill type="solid"/>
              </v:shape>
            </v:group>
            <v:group style="position:absolute;left:6023;top:4855;width:10;height:20" coordorigin="6023,4855" coordsize="10,20">
              <v:shape style="position:absolute;left:6023;top:4855;width:10;height:20" coordorigin="6023,4855" coordsize="10,20" path="m6023,4874l6032,4874,6032,4855,6023,4855,6023,4874xe" filled="true" fillcolor="#000000" stroked="false">
                <v:path arrowok="t"/>
                <v:fill type="solid"/>
              </v:shape>
            </v:group>
            <v:group style="position:absolute;left:6023;top:4874;width:10;height:20" coordorigin="6023,4874" coordsize="10,20">
              <v:shape style="position:absolute;left:6023;top:4874;width:10;height:20" coordorigin="6023,4874" coordsize="10,20" path="m6023,4893l6032,4893,6032,4874,6023,4874,6023,4893xe" filled="true" fillcolor="#000000" stroked="false">
                <v:path arrowok="t"/>
                <v:fill type="solid"/>
              </v:shape>
            </v:group>
            <v:group style="position:absolute;left:6023;top:4893;width:10;height:20" coordorigin="6023,4893" coordsize="10,20">
              <v:shape style="position:absolute;left:6023;top:4893;width:10;height:20" coordorigin="6023,4893" coordsize="10,20" path="m6023,4912l6032,4912,6032,4893,6023,4893,6023,4912xe" filled="true" fillcolor="#000000" stroked="false">
                <v:path arrowok="t"/>
                <v:fill type="solid"/>
              </v:shape>
            </v:group>
            <v:group style="position:absolute;left:6023;top:4912;width:10;height:20" coordorigin="6023,4912" coordsize="10,20">
              <v:shape style="position:absolute;left:6023;top:4912;width:10;height:20" coordorigin="6023,4912" coordsize="10,20" path="m6023,4931l6032,4931,6032,4912,6023,4912,6023,4931xe" filled="true" fillcolor="#000000" stroked="false">
                <v:path arrowok="t"/>
                <v:fill type="solid"/>
              </v:shape>
            </v:group>
            <v:group style="position:absolute;left:6023;top:4931;width:10;height:20" coordorigin="6023,4931" coordsize="10,20">
              <v:shape style="position:absolute;left:6023;top:4931;width:10;height:20" coordorigin="6023,4931" coordsize="10,20" path="m6023,4951l6032,4951,6032,4931,6023,4931,6023,4951xe" filled="true" fillcolor="#000000" stroked="false">
                <v:path arrowok="t"/>
                <v:fill type="solid"/>
              </v:shape>
            </v:group>
            <v:group style="position:absolute;left:6023;top:4951;width:10;height:20" coordorigin="6023,4951" coordsize="10,20">
              <v:shape style="position:absolute;left:6023;top:4951;width:10;height:20" coordorigin="6023,4951" coordsize="10,20" path="m6023,4970l6032,4970,6032,4951,6023,4951,6023,4970xe" filled="true" fillcolor="#000000" stroked="false">
                <v:path arrowok="t"/>
                <v:fill type="solid"/>
              </v:shape>
            </v:group>
            <v:group style="position:absolute;left:6023;top:4970;width:10;height:20" coordorigin="6023,4970" coordsize="10,20">
              <v:shape style="position:absolute;left:6023;top:4970;width:10;height:20" coordorigin="6023,4970" coordsize="10,20" path="m6023,4989l6032,4989,6032,4970,6023,4970,6023,4989xe" filled="true" fillcolor="#000000" stroked="false">
                <v:path arrowok="t"/>
                <v:fill type="solid"/>
              </v:shape>
            </v:group>
            <v:group style="position:absolute;left:6023;top:4989;width:10;height:20" coordorigin="6023,4989" coordsize="10,20">
              <v:shape style="position:absolute;left:6023;top:4989;width:10;height:20" coordorigin="6023,4989" coordsize="10,20" path="m6023,5008l6032,5008,6032,4989,6023,4989,6023,5008xe" filled="true" fillcolor="#000000" stroked="false">
                <v:path arrowok="t"/>
                <v:fill type="solid"/>
              </v:shape>
            </v:group>
            <v:group style="position:absolute;left:6023;top:5008;width:10;height:20" coordorigin="6023,5008" coordsize="10,20">
              <v:shape style="position:absolute;left:6023;top:5008;width:10;height:20" coordorigin="6023,5008" coordsize="10,20" path="m6023,5027l6032,5027,6032,5008,6023,5008,6023,5027xe" filled="true" fillcolor="#000000" stroked="false">
                <v:path arrowok="t"/>
                <v:fill type="solid"/>
              </v:shape>
            </v:group>
            <v:group style="position:absolute;left:6023;top:5027;width:10;height:20" coordorigin="6023,5027" coordsize="10,20">
              <v:shape style="position:absolute;left:6023;top:5027;width:10;height:20" coordorigin="6023,5027" coordsize="10,20" path="m6023,5047l6032,5047,6032,5027,6023,5027,6023,5047xe" filled="true" fillcolor="#000000" stroked="false">
                <v:path arrowok="t"/>
                <v:fill type="solid"/>
              </v:shape>
            </v:group>
            <v:group style="position:absolute;left:6023;top:5047;width:10;height:20" coordorigin="6023,5047" coordsize="10,20">
              <v:shape style="position:absolute;left:6023;top:5047;width:10;height:20" coordorigin="6023,5047" coordsize="10,20" path="m6023,5066l6032,5066,6032,5047,6023,5047,6023,5066xe" filled="true" fillcolor="#000000" stroked="false">
                <v:path arrowok="t"/>
                <v:fill type="solid"/>
              </v:shape>
            </v:group>
            <v:group style="position:absolute;left:6023;top:5066;width:10;height:20" coordorigin="6023,5066" coordsize="10,20">
              <v:shape style="position:absolute;left:6023;top:5066;width:10;height:20" coordorigin="6023,5066" coordsize="10,20" path="m6023,5085l6032,5085,6032,5066,6023,5066,6023,5085xe" filled="true" fillcolor="#000000" stroked="false">
                <v:path arrowok="t"/>
                <v:fill type="solid"/>
              </v:shape>
            </v:group>
            <v:group style="position:absolute;left:6023;top:5085;width:10;height:20" coordorigin="6023,5085" coordsize="10,20">
              <v:shape style="position:absolute;left:6023;top:5085;width:10;height:20" coordorigin="6023,5085" coordsize="10,20" path="m6023,5104l6032,5104,6032,5085,6023,5085,6023,5104xe" filled="true" fillcolor="#000000" stroked="false">
                <v:path arrowok="t"/>
                <v:fill type="solid"/>
              </v:shape>
            </v:group>
            <v:group style="position:absolute;left:6023;top:5104;width:10;height:20" coordorigin="6023,5104" coordsize="10,20">
              <v:shape style="position:absolute;left:6023;top:5104;width:10;height:20" coordorigin="6023,5104" coordsize="10,20" path="m6023,5123l6032,5123,6032,5104,6023,5104,6023,5123xe" filled="true" fillcolor="#000000" stroked="false">
                <v:path arrowok="t"/>
                <v:fill type="solid"/>
              </v:shape>
            </v:group>
            <v:group style="position:absolute;left:6023;top:5123;width:10;height:20" coordorigin="6023,5123" coordsize="10,20">
              <v:shape style="position:absolute;left:6023;top:5123;width:10;height:20" coordorigin="6023,5123" coordsize="10,20" path="m6023,5143l6032,5143,6032,5123,6023,5123,6023,5143xe" filled="true" fillcolor="#000000" stroked="false">
                <v:path arrowok="t"/>
                <v:fill type="solid"/>
              </v:shape>
            </v:group>
            <v:group style="position:absolute;left:6023;top:5143;width:10;height:20" coordorigin="6023,5143" coordsize="10,20">
              <v:shape style="position:absolute;left:6023;top:5143;width:10;height:20" coordorigin="6023,5143" coordsize="10,20" path="m6023,5162l6032,5162,6032,5143,6023,5143,6023,5162xe" filled="true" fillcolor="#000000" stroked="false">
                <v:path arrowok="t"/>
                <v:fill type="solid"/>
              </v:shape>
            </v:group>
            <v:group style="position:absolute;left:6023;top:5162;width:10;height:20" coordorigin="6023,5162" coordsize="10,20">
              <v:shape style="position:absolute;left:6023;top:5162;width:10;height:20" coordorigin="6023,5162" coordsize="10,20" path="m6023,5181l6032,5181,6032,5162,6023,5162,6023,5181xe" filled="true" fillcolor="#000000" stroked="false">
                <v:path arrowok="t"/>
                <v:fill type="solid"/>
              </v:shape>
            </v:group>
            <v:group style="position:absolute;left:6023;top:5181;width:10;height:20" coordorigin="6023,5181" coordsize="10,20">
              <v:shape style="position:absolute;left:6023;top:5181;width:10;height:20" coordorigin="6023,5181" coordsize="10,20" path="m6023,5200l6032,5200,6032,5181,6023,5181,6023,5200xe" filled="true" fillcolor="#000000" stroked="false">
                <v:path arrowok="t"/>
                <v:fill type="solid"/>
              </v:shape>
            </v:group>
            <v:group style="position:absolute;left:6023;top:5200;width:10;height:20" coordorigin="6023,5200" coordsize="10,20">
              <v:shape style="position:absolute;left:6023;top:5200;width:10;height:20" coordorigin="6023,5200" coordsize="10,20" path="m6023,5219l6032,5219,6032,5200,6023,5200,6023,5219xe" filled="true" fillcolor="#000000" stroked="false">
                <v:path arrowok="t"/>
                <v:fill type="solid"/>
              </v:shape>
            </v:group>
            <v:group style="position:absolute;left:6023;top:5219;width:10;height:20" coordorigin="6023,5219" coordsize="10,20">
              <v:shape style="position:absolute;left:6023;top:5219;width:10;height:20" coordorigin="6023,5219" coordsize="10,20" path="m6023,5239l6032,5239,6032,5219,6023,5219,6023,5239xe" filled="true" fillcolor="#000000" stroked="false">
                <v:path arrowok="t"/>
                <v:fill type="solid"/>
              </v:shape>
            </v:group>
            <v:group style="position:absolute;left:6023;top:5239;width:10;height:20" coordorigin="6023,5239" coordsize="10,20">
              <v:shape style="position:absolute;left:6023;top:5239;width:10;height:20" coordorigin="6023,5239" coordsize="10,20" path="m6023,5258l6032,5258,6032,5239,6023,5239,6023,5258xe" filled="true" fillcolor="#000000" stroked="false">
                <v:path arrowok="t"/>
                <v:fill type="solid"/>
              </v:shape>
            </v:group>
            <v:group style="position:absolute;left:6023;top:5258;width:10;height:20" coordorigin="6023,5258" coordsize="10,20">
              <v:shape style="position:absolute;left:6023;top:5258;width:10;height:20" coordorigin="6023,5258" coordsize="10,20" path="m6023,5277l6032,5277,6032,5258,6023,5258,6023,5277xe" filled="true" fillcolor="#000000" stroked="false">
                <v:path arrowok="t"/>
                <v:fill type="solid"/>
              </v:shape>
            </v:group>
            <v:group style="position:absolute;left:6023;top:5277;width:10;height:20" coordorigin="6023,5277" coordsize="10,20">
              <v:shape style="position:absolute;left:6023;top:5277;width:10;height:20" coordorigin="6023,5277" coordsize="10,20" path="m6023,5296l6032,5296,6032,5277,6023,5277,6023,5296xe" filled="true" fillcolor="#000000" stroked="false">
                <v:path arrowok="t"/>
                <v:fill type="solid"/>
              </v:shape>
            </v:group>
            <v:group style="position:absolute;left:6023;top:5296;width:10;height:20" coordorigin="6023,5296" coordsize="10,20">
              <v:shape style="position:absolute;left:6023;top:5296;width:10;height:20" coordorigin="6023,5296" coordsize="10,20" path="m6023,5315l6032,5315,6032,5296,6023,5296,6023,5315xe" filled="true" fillcolor="#000000" stroked="false">
                <v:path arrowok="t"/>
                <v:fill type="solid"/>
              </v:shape>
            </v:group>
            <v:group style="position:absolute;left:6023;top:5315;width:10;height:20" coordorigin="6023,5315" coordsize="10,20">
              <v:shape style="position:absolute;left:6023;top:5315;width:10;height:20" coordorigin="6023,5315" coordsize="10,20" path="m6023,5335l6032,5335,6032,5315,6023,5315,6023,5335xe" filled="true" fillcolor="#000000" stroked="false">
                <v:path arrowok="t"/>
                <v:fill type="solid"/>
              </v:shape>
            </v:group>
            <v:group style="position:absolute;left:6023;top:5335;width:10;height:20" coordorigin="6023,5335" coordsize="10,20">
              <v:shape style="position:absolute;left:6023;top:5335;width:10;height:20" coordorigin="6023,5335" coordsize="10,20" path="m6023,5354l6032,5354,6032,5335,6023,5335,6023,5354xe" filled="true" fillcolor="#000000" stroked="false">
                <v:path arrowok="t"/>
                <v:fill type="solid"/>
              </v:shape>
            </v:group>
            <v:group style="position:absolute;left:6023;top:5354;width:10;height:20" coordorigin="6023,5354" coordsize="10,20">
              <v:shape style="position:absolute;left:6023;top:5354;width:10;height:20" coordorigin="6023,5354" coordsize="10,20" path="m6023,5373l6032,5373,6032,5354,6023,5354,6023,5373xe" filled="true" fillcolor="#000000" stroked="false">
                <v:path arrowok="t"/>
                <v:fill type="solid"/>
              </v:shape>
            </v:group>
            <v:group style="position:absolute;left:6023;top:5373;width:10;height:20" coordorigin="6023,5373" coordsize="10,20">
              <v:shape style="position:absolute;left:6023;top:5373;width:10;height:20" coordorigin="6023,5373" coordsize="10,20" path="m6023,5392l6032,5392,6032,5373,6023,5373,6023,5392xe" filled="true" fillcolor="#000000" stroked="false">
                <v:path arrowok="t"/>
                <v:fill type="solid"/>
              </v:shape>
            </v:group>
            <v:group style="position:absolute;left:6023;top:5392;width:10;height:20" coordorigin="6023,5392" coordsize="10,20">
              <v:shape style="position:absolute;left:6023;top:5392;width:10;height:20" coordorigin="6023,5392" coordsize="10,20" path="m6023,5411l6032,5411,6032,5392,6023,5392,6023,5411xe" filled="true" fillcolor="#000000" stroked="false">
                <v:path arrowok="t"/>
                <v:fill type="solid"/>
              </v:shape>
            </v:group>
            <v:group style="position:absolute;left:6023;top:5411;width:10;height:20" coordorigin="6023,5411" coordsize="10,20">
              <v:shape style="position:absolute;left:6023;top:5411;width:10;height:20" coordorigin="6023,5411" coordsize="10,20" path="m6023,5431l6032,5431,6032,5411,6023,5411,6023,5431xe" filled="true" fillcolor="#000000" stroked="false">
                <v:path arrowok="t"/>
                <v:fill type="solid"/>
              </v:shape>
            </v:group>
            <v:group style="position:absolute;left:6023;top:5431;width:10;height:20" coordorigin="6023,5431" coordsize="10,20">
              <v:shape style="position:absolute;left:6023;top:5431;width:10;height:20" coordorigin="6023,5431" coordsize="10,20" path="m6023,5450l6032,5450,6032,5431,6023,5431,6023,5450xe" filled="true" fillcolor="#000000" stroked="false">
                <v:path arrowok="t"/>
                <v:fill type="solid"/>
              </v:shape>
            </v:group>
            <v:group style="position:absolute;left:6023;top:5450;width:10;height:20" coordorigin="6023,5450" coordsize="10,20">
              <v:shape style="position:absolute;left:6023;top:5450;width:10;height:20" coordorigin="6023,5450" coordsize="10,20" path="m6023,5469l6032,5469,6032,5450,6023,5450,6023,5469xe" filled="true" fillcolor="#000000" stroked="false">
                <v:path arrowok="t"/>
                <v:fill type="solid"/>
              </v:shape>
            </v:group>
            <v:group style="position:absolute;left:6023;top:5469;width:10;height:20" coordorigin="6023,5469" coordsize="10,20">
              <v:shape style="position:absolute;left:6023;top:5469;width:10;height:20" coordorigin="6023,5469" coordsize="10,20" path="m6023,5488l6032,5488,6032,5469,6023,5469,6023,5488xe" filled="true" fillcolor="#000000" stroked="false">
                <v:path arrowok="t"/>
                <v:fill type="solid"/>
              </v:shape>
            </v:group>
            <v:group style="position:absolute;left:6023;top:5488;width:10;height:20" coordorigin="6023,5488" coordsize="10,20">
              <v:shape style="position:absolute;left:6023;top:5488;width:10;height:20" coordorigin="6023,5488" coordsize="10,20" path="m6023,5507l6032,5507,6032,5488,6023,5488,6023,5507xe" filled="true" fillcolor="#000000" stroked="false">
                <v:path arrowok="t"/>
                <v:fill type="solid"/>
              </v:shape>
            </v:group>
            <v:group style="position:absolute;left:6023;top:5507;width:10;height:20" coordorigin="6023,5507" coordsize="10,20">
              <v:shape style="position:absolute;left:6023;top:5507;width:10;height:20" coordorigin="6023,5507" coordsize="10,20" path="m6023,5527l6032,5527,6032,5507,6023,5507,6023,5527xe" filled="true" fillcolor="#000000" stroked="false">
                <v:path arrowok="t"/>
                <v:fill type="solid"/>
              </v:shape>
            </v:group>
            <v:group style="position:absolute;left:6023;top:5527;width:10;height:20" coordorigin="6023,5527" coordsize="10,20">
              <v:shape style="position:absolute;left:6023;top:5527;width:10;height:20" coordorigin="6023,5527" coordsize="10,20" path="m6023,5546l6032,5546,6032,5527,6023,5527,6023,5546xe" filled="true" fillcolor="#000000" stroked="false">
                <v:path arrowok="t"/>
                <v:fill type="solid"/>
              </v:shape>
            </v:group>
            <v:group style="position:absolute;left:6023;top:5546;width:10;height:20" coordorigin="6023,5546" coordsize="10,20">
              <v:shape style="position:absolute;left:6023;top:5546;width:10;height:20" coordorigin="6023,5546" coordsize="10,20" path="m6023,5565l6032,5565,6032,5546,6023,5546,6023,5565xe" filled="true" fillcolor="#000000" stroked="false">
                <v:path arrowok="t"/>
                <v:fill type="solid"/>
              </v:shape>
            </v:group>
            <v:group style="position:absolute;left:6023;top:5565;width:10;height:20" coordorigin="6023,5565" coordsize="10,20">
              <v:shape style="position:absolute;left:6023;top:5565;width:10;height:20" coordorigin="6023,5565" coordsize="10,20" path="m6023,5584l6032,5584,6032,5565,6023,5565,6023,5584xe" filled="true" fillcolor="#000000" stroked="false">
                <v:path arrowok="t"/>
                <v:fill type="solid"/>
              </v:shape>
            </v:group>
            <v:group style="position:absolute;left:6023;top:5584;width:10;height:20" coordorigin="6023,5584" coordsize="10,20">
              <v:shape style="position:absolute;left:6023;top:5584;width:10;height:20" coordorigin="6023,5584" coordsize="10,20" path="m6023,5603l6032,5603,6032,5584,6023,5584,6023,5603xe" filled="true" fillcolor="#000000" stroked="false">
                <v:path arrowok="t"/>
                <v:fill type="solid"/>
              </v:shape>
            </v:group>
            <v:group style="position:absolute;left:6023;top:5603;width:10;height:20" coordorigin="6023,5603" coordsize="10,20">
              <v:shape style="position:absolute;left:6023;top:5603;width:10;height:20" coordorigin="6023,5603" coordsize="10,20" path="m6023,5623l6032,5623,6032,5603,6023,5603,6023,5623xe" filled="true" fillcolor="#000000" stroked="false">
                <v:path arrowok="t"/>
                <v:fill type="solid"/>
              </v:shape>
            </v:group>
            <v:group style="position:absolute;left:6023;top:5623;width:10;height:20" coordorigin="6023,5623" coordsize="10,20">
              <v:shape style="position:absolute;left:6023;top:5623;width:10;height:20" coordorigin="6023,5623" coordsize="10,20" path="m6023,5642l6032,5642,6032,5623,6023,5623,6023,5642xe" filled="true" fillcolor="#000000" stroked="false">
                <v:path arrowok="t"/>
                <v:fill type="solid"/>
              </v:shape>
            </v:group>
            <v:group style="position:absolute;left:6023;top:5642;width:10;height:20" coordorigin="6023,5642" coordsize="10,20">
              <v:shape style="position:absolute;left:6023;top:5642;width:10;height:20" coordorigin="6023,5642" coordsize="10,20" path="m6023,5661l6032,5661,6032,5642,6023,5642,6023,5661xe" filled="true" fillcolor="#000000" stroked="false">
                <v:path arrowok="t"/>
                <v:fill type="solid"/>
              </v:shape>
            </v:group>
            <v:group style="position:absolute;left:6023;top:5661;width:10;height:20" coordorigin="6023,5661" coordsize="10,20">
              <v:shape style="position:absolute;left:6023;top:5661;width:10;height:20" coordorigin="6023,5661" coordsize="10,20" path="m6023,5680l6032,5680,6032,5661,6023,5661,6023,5680xe" filled="true" fillcolor="#000000" stroked="false">
                <v:path arrowok="t"/>
                <v:fill type="solid"/>
              </v:shape>
            </v:group>
            <v:group style="position:absolute;left:6023;top:5680;width:10;height:20" coordorigin="6023,5680" coordsize="10,20">
              <v:shape style="position:absolute;left:6023;top:5680;width:10;height:20" coordorigin="6023,5680" coordsize="10,20" path="m6023,5699l6032,5699,6032,5680,6023,5680,6023,5699xe" filled="true" fillcolor="#000000" stroked="false">
                <v:path arrowok="t"/>
                <v:fill type="solid"/>
              </v:shape>
            </v:group>
            <v:group style="position:absolute;left:6023;top:5699;width:10;height:20" coordorigin="6023,5699" coordsize="10,20">
              <v:shape style="position:absolute;left:6023;top:5699;width:10;height:20" coordorigin="6023,5699" coordsize="10,20" path="m6023,5719l6032,5719,6032,5699,6023,5699,6023,5719xe" filled="true" fillcolor="#000000" stroked="false">
                <v:path arrowok="t"/>
                <v:fill type="solid"/>
              </v:shape>
            </v:group>
            <v:group style="position:absolute;left:6023;top:5719;width:10;height:20" coordorigin="6023,5719" coordsize="10,20">
              <v:shape style="position:absolute;left:6023;top:5719;width:10;height:20" coordorigin="6023,5719" coordsize="10,20" path="m6023,5738l6032,5738,6032,5719,6023,5719,6023,5738xe" filled="true" fillcolor="#000000" stroked="false">
                <v:path arrowok="t"/>
                <v:fill type="solid"/>
              </v:shape>
            </v:group>
            <v:group style="position:absolute;left:6023;top:5738;width:10;height:20" coordorigin="6023,5738" coordsize="10,20">
              <v:shape style="position:absolute;left:6023;top:5738;width:10;height:20" coordorigin="6023,5738" coordsize="10,20" path="m6023,5757l6032,5757,6032,5738,6023,5738,6023,5757xe" filled="true" fillcolor="#000000" stroked="false">
                <v:path arrowok="t"/>
                <v:fill type="solid"/>
              </v:shape>
            </v:group>
            <v:group style="position:absolute;left:6023;top:5757;width:10;height:20" coordorigin="6023,5757" coordsize="10,20">
              <v:shape style="position:absolute;left:6023;top:5757;width:10;height:20" coordorigin="6023,5757" coordsize="10,20" path="m6023,5776l6032,5776,6032,5757,6023,5757,6023,5776xe" filled="true" fillcolor="#000000" stroked="false">
                <v:path arrowok="t"/>
                <v:fill type="solid"/>
              </v:shape>
            </v:group>
            <v:group style="position:absolute;left:6023;top:5776;width:10;height:20" coordorigin="6023,5776" coordsize="10,20">
              <v:shape style="position:absolute;left:6023;top:5776;width:10;height:20" coordorigin="6023,5776" coordsize="10,20" path="m6023,5795l6032,5795,6032,5776,6023,5776,6023,5795xe" filled="true" fillcolor="#000000" stroked="false">
                <v:path arrowok="t"/>
                <v:fill type="solid"/>
              </v:shape>
            </v:group>
            <v:group style="position:absolute;left:6023;top:5795;width:10;height:20" coordorigin="6023,5795" coordsize="10,20">
              <v:shape style="position:absolute;left:6023;top:5795;width:10;height:20" coordorigin="6023,5795" coordsize="10,20" path="m6023,5815l6032,5815,6032,5795,6023,5795,6023,5815xe" filled="true" fillcolor="#000000" stroked="false">
                <v:path arrowok="t"/>
                <v:fill type="solid"/>
              </v:shape>
            </v:group>
            <v:group style="position:absolute;left:6023;top:5815;width:10;height:20" coordorigin="6023,5815" coordsize="10,20">
              <v:shape style="position:absolute;left:6023;top:5815;width:10;height:20" coordorigin="6023,5815" coordsize="10,20" path="m6023,5834l6032,5834,6032,5815,6023,5815,6023,5834xe" filled="true" fillcolor="#000000" stroked="false">
                <v:path arrowok="t"/>
                <v:fill type="solid"/>
              </v:shape>
            </v:group>
            <v:group style="position:absolute;left:6023;top:5834;width:10;height:20" coordorigin="6023,5834" coordsize="10,20">
              <v:shape style="position:absolute;left:6023;top:5834;width:10;height:20" coordorigin="6023,5834" coordsize="10,20" path="m6023,5853l6032,5853,6032,5834,6023,5834,6023,5853xe" filled="true" fillcolor="#000000" stroked="false">
                <v:path arrowok="t"/>
                <v:fill type="solid"/>
              </v:shape>
            </v:group>
            <v:group style="position:absolute;left:6023;top:5853;width:10;height:20" coordorigin="6023,5853" coordsize="10,20">
              <v:shape style="position:absolute;left:6023;top:5853;width:10;height:20" coordorigin="6023,5853" coordsize="10,20" path="m6023,5872l6032,5872,6032,5853,6023,5853,6023,5872xe" filled="true" fillcolor="#000000" stroked="false">
                <v:path arrowok="t"/>
                <v:fill type="solid"/>
              </v:shape>
            </v:group>
            <v:group style="position:absolute;left:6023;top:5872;width:10;height:20" coordorigin="6023,5872" coordsize="10,20">
              <v:shape style="position:absolute;left:6023;top:5872;width:10;height:20" coordorigin="6023,5872" coordsize="10,20" path="m6023,5891l6032,5891,6032,5872,6023,5872,6023,5891xe" filled="true" fillcolor="#000000" stroked="false">
                <v:path arrowok="t"/>
                <v:fill type="solid"/>
              </v:shape>
            </v:group>
            <v:group style="position:absolute;left:6023;top:5891;width:10;height:20" coordorigin="6023,5891" coordsize="10,20">
              <v:shape style="position:absolute;left:6023;top:5891;width:10;height:20" coordorigin="6023,5891" coordsize="10,20" path="m6023,5911l6032,5911,6032,5891,6023,5891,6023,5911xe" filled="true" fillcolor="#000000" stroked="false">
                <v:path arrowok="t"/>
                <v:fill type="solid"/>
              </v:shape>
            </v:group>
            <v:group style="position:absolute;left:6023;top:5911;width:10;height:20" coordorigin="6023,5911" coordsize="10,20">
              <v:shape style="position:absolute;left:6023;top:5911;width:10;height:20" coordorigin="6023,5911" coordsize="10,20" path="m6023,5930l6032,5930,6032,5911,6023,5911,6023,5930xe" filled="true" fillcolor="#000000" stroked="false">
                <v:path arrowok="t"/>
                <v:fill type="solid"/>
              </v:shape>
            </v:group>
            <v:group style="position:absolute;left:6023;top:5930;width:10;height:20" coordorigin="6023,5930" coordsize="10,20">
              <v:shape style="position:absolute;left:6023;top:5930;width:10;height:20" coordorigin="6023,5930" coordsize="10,20" path="m6023,5949l6032,5949,6032,5930,6023,5930,6023,5949xe" filled="true" fillcolor="#000000" stroked="false">
                <v:path arrowok="t"/>
                <v:fill type="solid"/>
              </v:shape>
            </v:group>
            <v:group style="position:absolute;left:6023;top:5949;width:10;height:20" coordorigin="6023,5949" coordsize="10,20">
              <v:shape style="position:absolute;left:6023;top:5949;width:10;height:20" coordorigin="6023,5949" coordsize="10,20" path="m6023,5968l6032,5968,6032,5949,6023,5949,6023,5968xe" filled="true" fillcolor="#000000" stroked="false">
                <v:path arrowok="t"/>
                <v:fill type="solid"/>
              </v:shape>
            </v:group>
            <v:group style="position:absolute;left:6023;top:5968;width:10;height:20" coordorigin="6023,5968" coordsize="10,20">
              <v:shape style="position:absolute;left:6023;top:5968;width:10;height:20" coordorigin="6023,5968" coordsize="10,20" path="m6023,5987l6032,5987,6032,5968,6023,5968,6023,5987xe" filled="true" fillcolor="#000000" stroked="false">
                <v:path arrowok="t"/>
                <v:fill type="solid"/>
              </v:shape>
            </v:group>
            <v:group style="position:absolute;left:6023;top:5987;width:10;height:20" coordorigin="6023,5987" coordsize="10,20">
              <v:shape style="position:absolute;left:6023;top:5987;width:10;height:20" coordorigin="6023,5987" coordsize="10,20" path="m6023,6007l6032,6007,6032,5987,6023,5987,6023,6007xe" filled="true" fillcolor="#000000" stroked="false">
                <v:path arrowok="t"/>
                <v:fill type="solid"/>
              </v:shape>
            </v:group>
            <v:group style="position:absolute;left:6023;top:6007;width:10;height:20" coordorigin="6023,6007" coordsize="10,20">
              <v:shape style="position:absolute;left:6023;top:6007;width:10;height:20" coordorigin="6023,6007" coordsize="10,20" path="m6023,6026l6032,6026,6032,6007,6023,6007,6023,6026xe" filled="true" fillcolor="#000000" stroked="false">
                <v:path arrowok="t"/>
                <v:fill type="solid"/>
              </v:shape>
            </v:group>
            <v:group style="position:absolute;left:6023;top:6026;width:10;height:20" coordorigin="6023,6026" coordsize="10,20">
              <v:shape style="position:absolute;left:6023;top:6026;width:10;height:20" coordorigin="6023,6026" coordsize="10,20" path="m6023,6045l6032,6045,6032,6026,6023,6026,6023,6045xe" filled="true" fillcolor="#000000" stroked="false">
                <v:path arrowok="t"/>
                <v:fill type="solid"/>
              </v:shape>
            </v:group>
            <v:group style="position:absolute;left:6023;top:6045;width:10;height:20" coordorigin="6023,6045" coordsize="10,20">
              <v:shape style="position:absolute;left:6023;top:6045;width:10;height:20" coordorigin="6023,6045" coordsize="10,20" path="m6023,6064l6032,6064,6032,6045,6023,6045,6023,6064xe" filled="true" fillcolor="#000000" stroked="false">
                <v:path arrowok="t"/>
                <v:fill type="solid"/>
              </v:shape>
            </v:group>
            <v:group style="position:absolute;left:6023;top:6064;width:10;height:20" coordorigin="6023,6064" coordsize="10,20">
              <v:shape style="position:absolute;left:6023;top:6064;width:10;height:20" coordorigin="6023,6064" coordsize="10,20" path="m6023,6083l6032,6083,6032,6064,6023,6064,6023,6083xe" filled="true" fillcolor="#000000" stroked="false">
                <v:path arrowok="t"/>
                <v:fill type="solid"/>
              </v:shape>
            </v:group>
            <v:group style="position:absolute;left:6023;top:6083;width:10;height:20" coordorigin="6023,6083" coordsize="10,20">
              <v:shape style="position:absolute;left:6023;top:6083;width:10;height:20" coordorigin="6023,6083" coordsize="10,20" path="m6023,6103l6032,6103,6032,6083,6023,6083,6023,6103xe" filled="true" fillcolor="#000000" stroked="false">
                <v:path arrowok="t"/>
                <v:fill type="solid"/>
              </v:shape>
            </v:group>
            <v:group style="position:absolute;left:6023;top:6103;width:10;height:20" coordorigin="6023,6103" coordsize="10,20">
              <v:shape style="position:absolute;left:6023;top:6103;width:10;height:20" coordorigin="6023,6103" coordsize="10,20" path="m6023,6122l6032,6122,6032,6103,6023,6103,6023,6122xe" filled="true" fillcolor="#000000" stroked="false">
                <v:path arrowok="t"/>
                <v:fill type="solid"/>
              </v:shape>
            </v:group>
            <v:group style="position:absolute;left:6023;top:6122;width:10;height:20" coordorigin="6023,6122" coordsize="10,20">
              <v:shape style="position:absolute;left:6023;top:6122;width:10;height:20" coordorigin="6023,6122" coordsize="10,20" path="m6023,6141l6032,6141,6032,6122,6023,6122,6023,6141xe" filled="true" fillcolor="#000000" stroked="false">
                <v:path arrowok="t"/>
                <v:fill type="solid"/>
              </v:shape>
            </v:group>
            <v:group style="position:absolute;left:6023;top:6141;width:10;height:20" coordorigin="6023,6141" coordsize="10,20">
              <v:shape style="position:absolute;left:6023;top:6141;width:10;height:20" coordorigin="6023,6141" coordsize="10,20" path="m6023,6160l6032,6160,6032,6141,6023,6141,6023,6160xe" filled="true" fillcolor="#000000" stroked="false">
                <v:path arrowok="t"/>
                <v:fill type="solid"/>
              </v:shape>
            </v:group>
            <v:group style="position:absolute;left:6023;top:6160;width:10;height:20" coordorigin="6023,6160" coordsize="10,20">
              <v:shape style="position:absolute;left:6023;top:6160;width:10;height:20" coordorigin="6023,6160" coordsize="10,20" path="m6023,6179l6032,6179,6032,6160,6023,6160,6023,6179xe" filled="true" fillcolor="#000000" stroked="false">
                <v:path arrowok="t"/>
                <v:fill type="solid"/>
              </v:shape>
            </v:group>
            <v:group style="position:absolute;left:6023;top:6179;width:10;height:20" coordorigin="6023,6179" coordsize="10,20">
              <v:shape style="position:absolute;left:6023;top:6179;width:10;height:20" coordorigin="6023,6179" coordsize="10,20" path="m6023,6199l6032,6199,6032,6179,6023,6179,6023,6199xe" filled="true" fillcolor="#000000" stroked="false">
                <v:path arrowok="t"/>
                <v:fill type="solid"/>
              </v:shape>
            </v:group>
            <v:group style="position:absolute;left:6023;top:6205;width:10;height:2" coordorigin="6023,6205" coordsize="10,2">
              <v:shape style="position:absolute;left:6023;top:6205;width:10;height:2" coordorigin="6023,6205" coordsize="10,0" path="m6023,6205l6032,6205e" filled="false" stroked="true" strokeweight=".600010pt" strokecolor="#000000">
                <v:path arrowok="t"/>
              </v:shape>
            </v:group>
            <v:group style="position:absolute;left:6966;top:4336;width:10;height:20" coordorigin="6966,4336" coordsize="10,20">
              <v:shape style="position:absolute;left:6966;top:4336;width:10;height:20" coordorigin="6966,4336" coordsize="10,20" path="m6966,4355l6976,4355,6976,4336,6966,4336,6966,4355xe" filled="true" fillcolor="#000000" stroked="false">
                <v:path arrowok="t"/>
                <v:fill type="solid"/>
              </v:shape>
            </v:group>
            <v:group style="position:absolute;left:6966;top:4355;width:10;height:20" coordorigin="6966,4355" coordsize="10,20">
              <v:shape style="position:absolute;left:6966;top:4355;width:10;height:20" coordorigin="6966,4355" coordsize="10,20" path="m6966,4375l6976,4375,6976,4355,6966,4355,6966,4375xe" filled="true" fillcolor="#000000" stroked="false">
                <v:path arrowok="t"/>
                <v:fill type="solid"/>
              </v:shape>
            </v:group>
            <v:group style="position:absolute;left:6966;top:4375;width:10;height:20" coordorigin="6966,4375" coordsize="10,20">
              <v:shape style="position:absolute;left:6966;top:4375;width:10;height:20" coordorigin="6966,4375" coordsize="10,20" path="m6966,4394l6976,4394,6976,4375,6966,4375,6966,4394xe" filled="true" fillcolor="#000000" stroked="false">
                <v:path arrowok="t"/>
                <v:fill type="solid"/>
              </v:shape>
            </v:group>
            <v:group style="position:absolute;left:6966;top:4394;width:10;height:20" coordorigin="6966,4394" coordsize="10,20">
              <v:shape style="position:absolute;left:6966;top:4394;width:10;height:20" coordorigin="6966,4394" coordsize="10,20" path="m6966,4413l6976,4413,6976,4394,6966,4394,6966,4413xe" filled="true" fillcolor="#000000" stroked="false">
                <v:path arrowok="t"/>
                <v:fill type="solid"/>
              </v:shape>
            </v:group>
            <v:group style="position:absolute;left:6966;top:4413;width:10;height:20" coordorigin="6966,4413" coordsize="10,20">
              <v:shape style="position:absolute;left:6966;top:4413;width:10;height:20" coordorigin="6966,4413" coordsize="10,20" path="m6966,4432l6976,4432,6976,4413,6966,4413,6966,4432xe" filled="true" fillcolor="#000000" stroked="false">
                <v:path arrowok="t"/>
                <v:fill type="solid"/>
              </v:shape>
            </v:group>
            <v:group style="position:absolute;left:6966;top:4432;width:10;height:20" coordorigin="6966,4432" coordsize="10,20">
              <v:shape style="position:absolute;left:6966;top:4432;width:10;height:20" coordorigin="6966,4432" coordsize="10,20" path="m6966,4451l6976,4451,6976,4432,6966,4432,6966,4451xe" filled="true" fillcolor="#000000" stroked="false">
                <v:path arrowok="t"/>
                <v:fill type="solid"/>
              </v:shape>
            </v:group>
            <v:group style="position:absolute;left:6966;top:4451;width:10;height:20" coordorigin="6966,4451" coordsize="10,20">
              <v:shape style="position:absolute;left:6966;top:4451;width:10;height:20" coordorigin="6966,4451" coordsize="10,20" path="m6966,4471l6976,4471,6976,4451,6966,4451,6966,4471xe" filled="true" fillcolor="#000000" stroked="false">
                <v:path arrowok="t"/>
                <v:fill type="solid"/>
              </v:shape>
            </v:group>
            <v:group style="position:absolute;left:6966;top:4471;width:10;height:20" coordorigin="6966,4471" coordsize="10,20">
              <v:shape style="position:absolute;left:6966;top:4471;width:10;height:20" coordorigin="6966,4471" coordsize="10,20" path="m6966,4490l6976,4490,6976,4471,6966,4471,6966,4490xe" filled="true" fillcolor="#000000" stroked="false">
                <v:path arrowok="t"/>
                <v:fill type="solid"/>
              </v:shape>
            </v:group>
            <v:group style="position:absolute;left:6966;top:4490;width:10;height:20" coordorigin="6966,4490" coordsize="10,20">
              <v:shape style="position:absolute;left:6966;top:4490;width:10;height:20" coordorigin="6966,4490" coordsize="10,20" path="m6966,4509l6976,4509,6976,4490,6966,4490,6966,4509xe" filled="true" fillcolor="#000000" stroked="false">
                <v:path arrowok="t"/>
                <v:fill type="solid"/>
              </v:shape>
            </v:group>
            <v:group style="position:absolute;left:6966;top:4509;width:10;height:20" coordorigin="6966,4509" coordsize="10,20">
              <v:shape style="position:absolute;left:6966;top:4509;width:10;height:20" coordorigin="6966,4509" coordsize="10,20" path="m6966,4528l6976,4528,6976,4509,6966,4509,6966,4528xe" filled="true" fillcolor="#000000" stroked="false">
                <v:path arrowok="t"/>
                <v:fill type="solid"/>
              </v:shape>
            </v:group>
            <v:group style="position:absolute;left:6966;top:4528;width:10;height:20" coordorigin="6966,4528" coordsize="10,20">
              <v:shape style="position:absolute;left:6966;top:4528;width:10;height:20" coordorigin="6966,4528" coordsize="10,20" path="m6966,4547l6976,4547,6976,4528,6966,4528,6966,4547xe" filled="true" fillcolor="#000000" stroked="false">
                <v:path arrowok="t"/>
                <v:fill type="solid"/>
              </v:shape>
            </v:group>
            <v:group style="position:absolute;left:6966;top:4547;width:10;height:20" coordorigin="6966,4547" coordsize="10,20">
              <v:shape style="position:absolute;left:6966;top:4547;width:10;height:20" coordorigin="6966,4547" coordsize="10,20" path="m6966,4567l6976,4567,6976,4547,6966,4547,6966,4567xe" filled="true" fillcolor="#000000" stroked="false">
                <v:path arrowok="t"/>
                <v:fill type="solid"/>
              </v:shape>
            </v:group>
            <v:group style="position:absolute;left:6966;top:4567;width:10;height:20" coordorigin="6966,4567" coordsize="10,20">
              <v:shape style="position:absolute;left:6966;top:4567;width:10;height:20" coordorigin="6966,4567" coordsize="10,20" path="m6966,4586l6976,4586,6976,4567,6966,4567,6966,4586xe" filled="true" fillcolor="#000000" stroked="false">
                <v:path arrowok="t"/>
                <v:fill type="solid"/>
              </v:shape>
            </v:group>
            <v:group style="position:absolute;left:6966;top:4586;width:10;height:20" coordorigin="6966,4586" coordsize="10,20">
              <v:shape style="position:absolute;left:6966;top:4586;width:10;height:20" coordorigin="6966,4586" coordsize="10,20" path="m6966,4605l6976,4605,6976,4586,6966,4586,6966,4605xe" filled="true" fillcolor="#000000" stroked="false">
                <v:path arrowok="t"/>
                <v:fill type="solid"/>
              </v:shape>
            </v:group>
            <v:group style="position:absolute;left:6966;top:4605;width:10;height:20" coordorigin="6966,4605" coordsize="10,20">
              <v:shape style="position:absolute;left:6966;top:4605;width:10;height:20" coordorigin="6966,4605" coordsize="10,20" path="m6966,4624l6976,4624,6976,4605,6966,4605,6966,4624xe" filled="true" fillcolor="#000000" stroked="false">
                <v:path arrowok="t"/>
                <v:fill type="solid"/>
              </v:shape>
            </v:group>
            <v:group style="position:absolute;left:6966;top:4624;width:10;height:20" coordorigin="6966,4624" coordsize="10,20">
              <v:shape style="position:absolute;left:6966;top:4624;width:10;height:20" coordorigin="6966,4624" coordsize="10,20" path="m6966,4643l6976,4643,6976,4624,6966,4624,6966,4643xe" filled="true" fillcolor="#000000" stroked="false">
                <v:path arrowok="t"/>
                <v:fill type="solid"/>
              </v:shape>
            </v:group>
            <v:group style="position:absolute;left:6966;top:4643;width:10;height:20" coordorigin="6966,4643" coordsize="10,20">
              <v:shape style="position:absolute;left:6966;top:4643;width:10;height:20" coordorigin="6966,4643" coordsize="10,20" path="m6966,4663l6976,4663,6976,4643,6966,4643,6966,4663xe" filled="true" fillcolor="#000000" stroked="false">
                <v:path arrowok="t"/>
                <v:fill type="solid"/>
              </v:shape>
            </v:group>
            <v:group style="position:absolute;left:6966;top:4663;width:10;height:20" coordorigin="6966,4663" coordsize="10,20">
              <v:shape style="position:absolute;left:6966;top:4663;width:10;height:20" coordorigin="6966,4663" coordsize="10,20" path="m6966,4682l6976,4682,6976,4663,6966,4663,6966,4682xe" filled="true" fillcolor="#000000" stroked="false">
                <v:path arrowok="t"/>
                <v:fill type="solid"/>
              </v:shape>
            </v:group>
            <v:group style="position:absolute;left:6966;top:4682;width:10;height:20" coordorigin="6966,4682" coordsize="10,20">
              <v:shape style="position:absolute;left:6966;top:4682;width:10;height:20" coordorigin="6966,4682" coordsize="10,20" path="m6966,4701l6976,4701,6976,4682,6966,4682,6966,4701xe" filled="true" fillcolor="#000000" stroked="false">
                <v:path arrowok="t"/>
                <v:fill type="solid"/>
              </v:shape>
            </v:group>
            <v:group style="position:absolute;left:6966;top:4701;width:10;height:20" coordorigin="6966,4701" coordsize="10,20">
              <v:shape style="position:absolute;left:6966;top:4701;width:10;height:20" coordorigin="6966,4701" coordsize="10,20" path="m6966,4720l6976,4720,6976,4701,6966,4701,6966,4720xe" filled="true" fillcolor="#000000" stroked="false">
                <v:path arrowok="t"/>
                <v:fill type="solid"/>
              </v:shape>
            </v:group>
            <v:group style="position:absolute;left:6966;top:4720;width:10;height:20" coordorigin="6966,4720" coordsize="10,20">
              <v:shape style="position:absolute;left:6966;top:4720;width:10;height:20" coordorigin="6966,4720" coordsize="10,20" path="m6966,4739l6976,4739,6976,4720,6966,4720,6966,4739xe" filled="true" fillcolor="#000000" stroked="false">
                <v:path arrowok="t"/>
                <v:fill type="solid"/>
              </v:shape>
            </v:group>
            <v:group style="position:absolute;left:6966;top:4739;width:10;height:20" coordorigin="6966,4739" coordsize="10,20">
              <v:shape style="position:absolute;left:6966;top:4739;width:10;height:20" coordorigin="6966,4739" coordsize="10,20" path="m6966,4759l6976,4759,6976,4739,6966,4739,6966,4759xe" filled="true" fillcolor="#000000" stroked="false">
                <v:path arrowok="t"/>
                <v:fill type="solid"/>
              </v:shape>
            </v:group>
            <v:group style="position:absolute;left:6966;top:4759;width:10;height:20" coordorigin="6966,4759" coordsize="10,20">
              <v:shape style="position:absolute;left:6966;top:4759;width:10;height:20" coordorigin="6966,4759" coordsize="10,20" path="m6966,4778l6976,4778,6976,4759,6966,4759,6966,4778xe" filled="true" fillcolor="#000000" stroked="false">
                <v:path arrowok="t"/>
                <v:fill type="solid"/>
              </v:shape>
            </v:group>
            <v:group style="position:absolute;left:6966;top:4778;width:10;height:20" coordorigin="6966,4778" coordsize="10,20">
              <v:shape style="position:absolute;left:6966;top:4778;width:10;height:20" coordorigin="6966,4778" coordsize="10,20" path="m6966,4797l6976,4797,6976,4778,6966,4778,6966,4797xe" filled="true" fillcolor="#000000" stroked="false">
                <v:path arrowok="t"/>
                <v:fill type="solid"/>
              </v:shape>
            </v:group>
            <v:group style="position:absolute;left:6966;top:4797;width:10;height:20" coordorigin="6966,4797" coordsize="10,20">
              <v:shape style="position:absolute;left:6966;top:4797;width:10;height:20" coordorigin="6966,4797" coordsize="10,20" path="m6966,4816l6976,4816,6976,4797,6966,4797,6966,4816xe" filled="true" fillcolor="#000000" stroked="false">
                <v:path arrowok="t"/>
                <v:fill type="solid"/>
              </v:shape>
            </v:group>
            <v:group style="position:absolute;left:6966;top:4816;width:10;height:20" coordorigin="6966,4816" coordsize="10,20">
              <v:shape style="position:absolute;left:6966;top:4816;width:10;height:20" coordorigin="6966,4816" coordsize="10,20" path="m6966,4835l6976,4835,6976,4816,6966,4816,6966,4835xe" filled="true" fillcolor="#000000" stroked="false">
                <v:path arrowok="t"/>
                <v:fill type="solid"/>
              </v:shape>
            </v:group>
            <v:group style="position:absolute;left:6966;top:4835;width:10;height:20" coordorigin="6966,4835" coordsize="10,20">
              <v:shape style="position:absolute;left:6966;top:4835;width:10;height:20" coordorigin="6966,4835" coordsize="10,20" path="m6966,4855l6976,4855,6976,4835,6966,4835,6966,4855xe" filled="true" fillcolor="#000000" stroked="false">
                <v:path arrowok="t"/>
                <v:fill type="solid"/>
              </v:shape>
            </v:group>
            <v:group style="position:absolute;left:6966;top:4855;width:10;height:20" coordorigin="6966,4855" coordsize="10,20">
              <v:shape style="position:absolute;left:6966;top:4855;width:10;height:20" coordorigin="6966,4855" coordsize="10,20" path="m6966,4874l6976,4874,6976,4855,6966,4855,6966,4874xe" filled="true" fillcolor="#000000" stroked="false">
                <v:path arrowok="t"/>
                <v:fill type="solid"/>
              </v:shape>
            </v:group>
            <v:group style="position:absolute;left:6966;top:4874;width:10;height:20" coordorigin="6966,4874" coordsize="10,20">
              <v:shape style="position:absolute;left:6966;top:4874;width:10;height:20" coordorigin="6966,4874" coordsize="10,20" path="m6966,4893l6976,4893,6976,4874,6966,4874,6966,4893xe" filled="true" fillcolor="#000000" stroked="false">
                <v:path arrowok="t"/>
                <v:fill type="solid"/>
              </v:shape>
            </v:group>
            <v:group style="position:absolute;left:6966;top:4893;width:10;height:20" coordorigin="6966,4893" coordsize="10,20">
              <v:shape style="position:absolute;left:6966;top:4893;width:10;height:20" coordorigin="6966,4893" coordsize="10,20" path="m6966,4912l6976,4912,6976,4893,6966,4893,6966,4912xe" filled="true" fillcolor="#000000" stroked="false">
                <v:path arrowok="t"/>
                <v:fill type="solid"/>
              </v:shape>
            </v:group>
            <v:group style="position:absolute;left:6966;top:4912;width:10;height:20" coordorigin="6966,4912" coordsize="10,20">
              <v:shape style="position:absolute;left:6966;top:4912;width:10;height:20" coordorigin="6966,4912" coordsize="10,20" path="m6966,4931l6976,4931,6976,4912,6966,4912,6966,4931xe" filled="true" fillcolor="#000000" stroked="false">
                <v:path arrowok="t"/>
                <v:fill type="solid"/>
              </v:shape>
            </v:group>
            <v:group style="position:absolute;left:6966;top:4931;width:10;height:20" coordorigin="6966,4931" coordsize="10,20">
              <v:shape style="position:absolute;left:6966;top:4931;width:10;height:20" coordorigin="6966,4931" coordsize="10,20" path="m6966,4951l6976,4951,6976,4931,6966,4931,6966,4951xe" filled="true" fillcolor="#000000" stroked="false">
                <v:path arrowok="t"/>
                <v:fill type="solid"/>
              </v:shape>
            </v:group>
            <v:group style="position:absolute;left:6966;top:4951;width:10;height:20" coordorigin="6966,4951" coordsize="10,20">
              <v:shape style="position:absolute;left:6966;top:4951;width:10;height:20" coordorigin="6966,4951" coordsize="10,20" path="m6966,4970l6976,4970,6976,4951,6966,4951,6966,4970xe" filled="true" fillcolor="#000000" stroked="false">
                <v:path arrowok="t"/>
                <v:fill type="solid"/>
              </v:shape>
            </v:group>
            <v:group style="position:absolute;left:6966;top:4970;width:10;height:20" coordorigin="6966,4970" coordsize="10,20">
              <v:shape style="position:absolute;left:6966;top:4970;width:10;height:20" coordorigin="6966,4970" coordsize="10,20" path="m6966,4989l6976,4989,6976,4970,6966,4970,6966,4989xe" filled="true" fillcolor="#000000" stroked="false">
                <v:path arrowok="t"/>
                <v:fill type="solid"/>
              </v:shape>
            </v:group>
            <v:group style="position:absolute;left:6966;top:4989;width:10;height:20" coordorigin="6966,4989" coordsize="10,20">
              <v:shape style="position:absolute;left:6966;top:4989;width:10;height:20" coordorigin="6966,4989" coordsize="10,20" path="m6966,5008l6976,5008,6976,4989,6966,4989,6966,5008xe" filled="true" fillcolor="#000000" stroked="false">
                <v:path arrowok="t"/>
                <v:fill type="solid"/>
              </v:shape>
            </v:group>
            <v:group style="position:absolute;left:6966;top:5008;width:10;height:20" coordorigin="6966,5008" coordsize="10,20">
              <v:shape style="position:absolute;left:6966;top:5008;width:10;height:20" coordorigin="6966,5008" coordsize="10,20" path="m6966,5027l6976,5027,6976,5008,6966,5008,6966,5027xe" filled="true" fillcolor="#000000" stroked="false">
                <v:path arrowok="t"/>
                <v:fill type="solid"/>
              </v:shape>
            </v:group>
            <v:group style="position:absolute;left:6966;top:5027;width:10;height:20" coordorigin="6966,5027" coordsize="10,20">
              <v:shape style="position:absolute;left:6966;top:5027;width:10;height:20" coordorigin="6966,5027" coordsize="10,20" path="m6966,5047l6976,5047,6976,5027,6966,5027,6966,5047xe" filled="true" fillcolor="#000000" stroked="false">
                <v:path arrowok="t"/>
                <v:fill type="solid"/>
              </v:shape>
            </v:group>
            <v:group style="position:absolute;left:6966;top:5047;width:10;height:20" coordorigin="6966,5047" coordsize="10,20">
              <v:shape style="position:absolute;left:6966;top:5047;width:10;height:20" coordorigin="6966,5047" coordsize="10,20" path="m6966,5066l6976,5066,6976,5047,6966,5047,6966,5066xe" filled="true" fillcolor="#000000" stroked="false">
                <v:path arrowok="t"/>
                <v:fill type="solid"/>
              </v:shape>
            </v:group>
            <v:group style="position:absolute;left:6966;top:5066;width:10;height:20" coordorigin="6966,5066" coordsize="10,20">
              <v:shape style="position:absolute;left:6966;top:5066;width:10;height:20" coordorigin="6966,5066" coordsize="10,20" path="m6966,5085l6976,5085,6976,5066,6966,5066,6966,5085xe" filled="true" fillcolor="#000000" stroked="false">
                <v:path arrowok="t"/>
                <v:fill type="solid"/>
              </v:shape>
            </v:group>
            <v:group style="position:absolute;left:6966;top:5085;width:10;height:20" coordorigin="6966,5085" coordsize="10,20">
              <v:shape style="position:absolute;left:6966;top:5085;width:10;height:20" coordorigin="6966,5085" coordsize="10,20" path="m6966,5104l6976,5104,6976,5085,6966,5085,6966,5104xe" filled="true" fillcolor="#000000" stroked="false">
                <v:path arrowok="t"/>
                <v:fill type="solid"/>
              </v:shape>
            </v:group>
            <v:group style="position:absolute;left:6966;top:5104;width:10;height:20" coordorigin="6966,5104" coordsize="10,20">
              <v:shape style="position:absolute;left:6966;top:5104;width:10;height:20" coordorigin="6966,5104" coordsize="10,20" path="m6966,5123l6976,5123,6976,5104,6966,5104,6966,5123xe" filled="true" fillcolor="#000000" stroked="false">
                <v:path arrowok="t"/>
                <v:fill type="solid"/>
              </v:shape>
            </v:group>
            <v:group style="position:absolute;left:6966;top:5123;width:10;height:20" coordorigin="6966,5123" coordsize="10,20">
              <v:shape style="position:absolute;left:6966;top:5123;width:10;height:20" coordorigin="6966,5123" coordsize="10,20" path="m6966,5143l6976,5143,6976,5123,6966,5123,6966,5143xe" filled="true" fillcolor="#000000" stroked="false">
                <v:path arrowok="t"/>
                <v:fill type="solid"/>
              </v:shape>
            </v:group>
            <v:group style="position:absolute;left:6966;top:5143;width:10;height:20" coordorigin="6966,5143" coordsize="10,20">
              <v:shape style="position:absolute;left:6966;top:5143;width:10;height:20" coordorigin="6966,5143" coordsize="10,20" path="m6966,5162l6976,5162,6976,5143,6966,5143,6966,5162xe" filled="true" fillcolor="#000000" stroked="false">
                <v:path arrowok="t"/>
                <v:fill type="solid"/>
              </v:shape>
            </v:group>
            <v:group style="position:absolute;left:6966;top:5162;width:10;height:20" coordorigin="6966,5162" coordsize="10,20">
              <v:shape style="position:absolute;left:6966;top:5162;width:10;height:20" coordorigin="6966,5162" coordsize="10,20" path="m6966,5181l6976,5181,6976,5162,6966,5162,6966,5181xe" filled="true" fillcolor="#000000" stroked="false">
                <v:path arrowok="t"/>
                <v:fill type="solid"/>
              </v:shape>
            </v:group>
            <v:group style="position:absolute;left:6966;top:5181;width:10;height:20" coordorigin="6966,5181" coordsize="10,20">
              <v:shape style="position:absolute;left:6966;top:5181;width:10;height:20" coordorigin="6966,5181" coordsize="10,20" path="m6966,5200l6976,5200,6976,5181,6966,5181,6966,5200xe" filled="true" fillcolor="#000000" stroked="false">
                <v:path arrowok="t"/>
                <v:fill type="solid"/>
              </v:shape>
            </v:group>
            <v:group style="position:absolute;left:6966;top:5200;width:10;height:20" coordorigin="6966,5200" coordsize="10,20">
              <v:shape style="position:absolute;left:6966;top:5200;width:10;height:20" coordorigin="6966,5200" coordsize="10,20" path="m6966,5219l6976,5219,6976,5200,6966,5200,6966,5219xe" filled="true" fillcolor="#000000" stroked="false">
                <v:path arrowok="t"/>
                <v:fill type="solid"/>
              </v:shape>
            </v:group>
            <v:group style="position:absolute;left:6966;top:5219;width:10;height:20" coordorigin="6966,5219" coordsize="10,20">
              <v:shape style="position:absolute;left:6966;top:5219;width:10;height:20" coordorigin="6966,5219" coordsize="10,20" path="m6966,5239l6976,5239,6976,5219,6966,5219,6966,5239xe" filled="true" fillcolor="#000000" stroked="false">
                <v:path arrowok="t"/>
                <v:fill type="solid"/>
              </v:shape>
            </v:group>
            <v:group style="position:absolute;left:6966;top:5239;width:10;height:20" coordorigin="6966,5239" coordsize="10,20">
              <v:shape style="position:absolute;left:6966;top:5239;width:10;height:20" coordorigin="6966,5239" coordsize="10,20" path="m6966,5258l6976,5258,6976,5239,6966,5239,6966,5258xe" filled="true" fillcolor="#000000" stroked="false">
                <v:path arrowok="t"/>
                <v:fill type="solid"/>
              </v:shape>
            </v:group>
            <v:group style="position:absolute;left:6966;top:5258;width:10;height:20" coordorigin="6966,5258" coordsize="10,20">
              <v:shape style="position:absolute;left:6966;top:5258;width:10;height:20" coordorigin="6966,5258" coordsize="10,20" path="m6966,5277l6976,5277,6976,5258,6966,5258,6966,5277xe" filled="true" fillcolor="#000000" stroked="false">
                <v:path arrowok="t"/>
                <v:fill type="solid"/>
              </v:shape>
            </v:group>
            <v:group style="position:absolute;left:6966;top:5277;width:10;height:20" coordorigin="6966,5277" coordsize="10,20">
              <v:shape style="position:absolute;left:6966;top:5277;width:10;height:20" coordorigin="6966,5277" coordsize="10,20" path="m6966,5296l6976,5296,6976,5277,6966,5277,6966,5296xe" filled="true" fillcolor="#000000" stroked="false">
                <v:path arrowok="t"/>
                <v:fill type="solid"/>
              </v:shape>
            </v:group>
            <v:group style="position:absolute;left:6966;top:5296;width:10;height:20" coordorigin="6966,5296" coordsize="10,20">
              <v:shape style="position:absolute;left:6966;top:5296;width:10;height:20" coordorigin="6966,5296" coordsize="10,20" path="m6966,5315l6976,5315,6976,5296,6966,5296,6966,5315xe" filled="true" fillcolor="#000000" stroked="false">
                <v:path arrowok="t"/>
                <v:fill type="solid"/>
              </v:shape>
            </v:group>
            <v:group style="position:absolute;left:6966;top:5315;width:10;height:20" coordorigin="6966,5315" coordsize="10,20">
              <v:shape style="position:absolute;left:6966;top:5315;width:10;height:20" coordorigin="6966,5315" coordsize="10,20" path="m6966,5335l6976,5335,6976,5315,6966,5315,6966,5335xe" filled="true" fillcolor="#000000" stroked="false">
                <v:path arrowok="t"/>
                <v:fill type="solid"/>
              </v:shape>
            </v:group>
            <v:group style="position:absolute;left:6966;top:5335;width:10;height:20" coordorigin="6966,5335" coordsize="10,20">
              <v:shape style="position:absolute;left:6966;top:5335;width:10;height:20" coordorigin="6966,5335" coordsize="10,20" path="m6966,5354l6976,5354,6976,5335,6966,5335,6966,5354xe" filled="true" fillcolor="#000000" stroked="false">
                <v:path arrowok="t"/>
                <v:fill type="solid"/>
              </v:shape>
            </v:group>
            <v:group style="position:absolute;left:6966;top:5354;width:10;height:20" coordorigin="6966,5354" coordsize="10,20">
              <v:shape style="position:absolute;left:6966;top:5354;width:10;height:20" coordorigin="6966,5354" coordsize="10,20" path="m6966,5373l6976,5373,6976,5354,6966,5354,6966,5373xe" filled="true" fillcolor="#000000" stroked="false">
                <v:path arrowok="t"/>
                <v:fill type="solid"/>
              </v:shape>
            </v:group>
            <v:group style="position:absolute;left:6966;top:5373;width:10;height:20" coordorigin="6966,5373" coordsize="10,20">
              <v:shape style="position:absolute;left:6966;top:5373;width:10;height:20" coordorigin="6966,5373" coordsize="10,20" path="m6966,5392l6976,5392,6976,5373,6966,5373,6966,5392xe" filled="true" fillcolor="#000000" stroked="false">
                <v:path arrowok="t"/>
                <v:fill type="solid"/>
              </v:shape>
            </v:group>
            <v:group style="position:absolute;left:6966;top:5392;width:10;height:20" coordorigin="6966,5392" coordsize="10,20">
              <v:shape style="position:absolute;left:6966;top:5392;width:10;height:20" coordorigin="6966,5392" coordsize="10,20" path="m6966,5411l6976,5411,6976,5392,6966,5392,6966,5411xe" filled="true" fillcolor="#000000" stroked="false">
                <v:path arrowok="t"/>
                <v:fill type="solid"/>
              </v:shape>
            </v:group>
            <v:group style="position:absolute;left:6966;top:5411;width:10;height:20" coordorigin="6966,5411" coordsize="10,20">
              <v:shape style="position:absolute;left:6966;top:5411;width:10;height:20" coordorigin="6966,5411" coordsize="10,20" path="m6966,5431l6976,5431,6976,5411,6966,5411,6966,5431xe" filled="true" fillcolor="#000000" stroked="false">
                <v:path arrowok="t"/>
                <v:fill type="solid"/>
              </v:shape>
            </v:group>
            <v:group style="position:absolute;left:6966;top:5431;width:10;height:20" coordorigin="6966,5431" coordsize="10,20">
              <v:shape style="position:absolute;left:6966;top:5431;width:10;height:20" coordorigin="6966,5431" coordsize="10,20" path="m6966,5450l6976,5450,6976,5431,6966,5431,6966,5450xe" filled="true" fillcolor="#000000" stroked="false">
                <v:path arrowok="t"/>
                <v:fill type="solid"/>
              </v:shape>
            </v:group>
            <v:group style="position:absolute;left:6966;top:5450;width:10;height:20" coordorigin="6966,5450" coordsize="10,20">
              <v:shape style="position:absolute;left:6966;top:5450;width:10;height:20" coordorigin="6966,5450" coordsize="10,20" path="m6966,5469l6976,5469,6976,5450,6966,5450,6966,5469xe" filled="true" fillcolor="#000000" stroked="false">
                <v:path arrowok="t"/>
                <v:fill type="solid"/>
              </v:shape>
            </v:group>
            <v:group style="position:absolute;left:6966;top:5469;width:10;height:20" coordorigin="6966,5469" coordsize="10,20">
              <v:shape style="position:absolute;left:6966;top:5469;width:10;height:20" coordorigin="6966,5469" coordsize="10,20" path="m6966,5488l6976,5488,6976,5469,6966,5469,6966,5488xe" filled="true" fillcolor="#000000" stroked="false">
                <v:path arrowok="t"/>
                <v:fill type="solid"/>
              </v:shape>
            </v:group>
            <v:group style="position:absolute;left:6966;top:5488;width:10;height:20" coordorigin="6966,5488" coordsize="10,20">
              <v:shape style="position:absolute;left:6966;top:5488;width:10;height:20" coordorigin="6966,5488" coordsize="10,20" path="m6966,5507l6976,5507,6976,5488,6966,5488,6966,5507xe" filled="true" fillcolor="#000000" stroked="false">
                <v:path arrowok="t"/>
                <v:fill type="solid"/>
              </v:shape>
            </v:group>
            <v:group style="position:absolute;left:6966;top:5507;width:10;height:20" coordorigin="6966,5507" coordsize="10,20">
              <v:shape style="position:absolute;left:6966;top:5507;width:10;height:20" coordorigin="6966,5507" coordsize="10,20" path="m6966,5527l6976,5527,6976,5507,6966,5507,6966,5527xe" filled="true" fillcolor="#000000" stroked="false">
                <v:path arrowok="t"/>
                <v:fill type="solid"/>
              </v:shape>
            </v:group>
            <v:group style="position:absolute;left:6966;top:5527;width:10;height:20" coordorigin="6966,5527" coordsize="10,20">
              <v:shape style="position:absolute;left:6966;top:5527;width:10;height:20" coordorigin="6966,5527" coordsize="10,20" path="m6966,5546l6976,5546,6976,5527,6966,5527,6966,5546xe" filled="true" fillcolor="#000000" stroked="false">
                <v:path arrowok="t"/>
                <v:fill type="solid"/>
              </v:shape>
            </v:group>
            <v:group style="position:absolute;left:6966;top:5546;width:10;height:20" coordorigin="6966,5546" coordsize="10,20">
              <v:shape style="position:absolute;left:6966;top:5546;width:10;height:20" coordorigin="6966,5546" coordsize="10,20" path="m6966,5565l6976,5565,6976,5546,6966,5546,6966,5565xe" filled="true" fillcolor="#000000" stroked="false">
                <v:path arrowok="t"/>
                <v:fill type="solid"/>
              </v:shape>
            </v:group>
            <v:group style="position:absolute;left:6966;top:5565;width:10;height:20" coordorigin="6966,5565" coordsize="10,20">
              <v:shape style="position:absolute;left:6966;top:5565;width:10;height:20" coordorigin="6966,5565" coordsize="10,20" path="m6966,5584l6976,5584,6976,5565,6966,5565,6966,5584xe" filled="true" fillcolor="#000000" stroked="false">
                <v:path arrowok="t"/>
                <v:fill type="solid"/>
              </v:shape>
            </v:group>
            <v:group style="position:absolute;left:6966;top:5584;width:10;height:20" coordorigin="6966,5584" coordsize="10,20">
              <v:shape style="position:absolute;left:6966;top:5584;width:10;height:20" coordorigin="6966,5584" coordsize="10,20" path="m6966,5603l6976,5603,6976,5584,6966,5584,6966,5603xe" filled="true" fillcolor="#000000" stroked="false">
                <v:path arrowok="t"/>
                <v:fill type="solid"/>
              </v:shape>
            </v:group>
            <v:group style="position:absolute;left:6966;top:5603;width:10;height:20" coordorigin="6966,5603" coordsize="10,20">
              <v:shape style="position:absolute;left:6966;top:5603;width:10;height:20" coordorigin="6966,5603" coordsize="10,20" path="m6966,5623l6976,5623,6976,5603,6966,5603,6966,5623xe" filled="true" fillcolor="#000000" stroked="false">
                <v:path arrowok="t"/>
                <v:fill type="solid"/>
              </v:shape>
            </v:group>
            <v:group style="position:absolute;left:6966;top:5623;width:10;height:20" coordorigin="6966,5623" coordsize="10,20">
              <v:shape style="position:absolute;left:6966;top:5623;width:10;height:20" coordorigin="6966,5623" coordsize="10,20" path="m6966,5642l6976,5642,6976,5623,6966,5623,6966,5642xe" filled="true" fillcolor="#000000" stroked="false">
                <v:path arrowok="t"/>
                <v:fill type="solid"/>
              </v:shape>
            </v:group>
            <v:group style="position:absolute;left:6966;top:5642;width:10;height:20" coordorigin="6966,5642" coordsize="10,20">
              <v:shape style="position:absolute;left:6966;top:5642;width:10;height:20" coordorigin="6966,5642" coordsize="10,20" path="m6966,5661l6976,5661,6976,5642,6966,5642,6966,5661xe" filled="true" fillcolor="#000000" stroked="false">
                <v:path arrowok="t"/>
                <v:fill type="solid"/>
              </v:shape>
            </v:group>
            <v:group style="position:absolute;left:6966;top:5661;width:10;height:20" coordorigin="6966,5661" coordsize="10,20">
              <v:shape style="position:absolute;left:6966;top:5661;width:10;height:20" coordorigin="6966,5661" coordsize="10,20" path="m6966,5680l6976,5680,6976,5661,6966,5661,6966,5680xe" filled="true" fillcolor="#000000" stroked="false">
                <v:path arrowok="t"/>
                <v:fill type="solid"/>
              </v:shape>
            </v:group>
            <v:group style="position:absolute;left:6966;top:5680;width:10;height:20" coordorigin="6966,5680" coordsize="10,20">
              <v:shape style="position:absolute;left:6966;top:5680;width:10;height:20" coordorigin="6966,5680" coordsize="10,20" path="m6966,5699l6976,5699,6976,5680,6966,5680,6966,5699xe" filled="true" fillcolor="#000000" stroked="false">
                <v:path arrowok="t"/>
                <v:fill type="solid"/>
              </v:shape>
            </v:group>
            <v:group style="position:absolute;left:6966;top:5699;width:10;height:20" coordorigin="6966,5699" coordsize="10,20">
              <v:shape style="position:absolute;left:6966;top:5699;width:10;height:20" coordorigin="6966,5699" coordsize="10,20" path="m6966,5719l6976,5719,6976,5699,6966,5699,6966,5719xe" filled="true" fillcolor="#000000" stroked="false">
                <v:path arrowok="t"/>
                <v:fill type="solid"/>
              </v:shape>
            </v:group>
            <v:group style="position:absolute;left:6966;top:5719;width:10;height:20" coordorigin="6966,5719" coordsize="10,20">
              <v:shape style="position:absolute;left:6966;top:5719;width:10;height:20" coordorigin="6966,5719" coordsize="10,20" path="m6966,5738l6976,5738,6976,5719,6966,5719,6966,5738xe" filled="true" fillcolor="#000000" stroked="false">
                <v:path arrowok="t"/>
                <v:fill type="solid"/>
              </v:shape>
            </v:group>
            <v:group style="position:absolute;left:6966;top:5738;width:10;height:20" coordorigin="6966,5738" coordsize="10,20">
              <v:shape style="position:absolute;left:6966;top:5738;width:10;height:20" coordorigin="6966,5738" coordsize="10,20" path="m6966,5757l6976,5757,6976,5738,6966,5738,6966,5757xe" filled="true" fillcolor="#000000" stroked="false">
                <v:path arrowok="t"/>
                <v:fill type="solid"/>
              </v:shape>
            </v:group>
            <v:group style="position:absolute;left:6966;top:5757;width:10;height:20" coordorigin="6966,5757" coordsize="10,20">
              <v:shape style="position:absolute;left:6966;top:5757;width:10;height:20" coordorigin="6966,5757" coordsize="10,20" path="m6966,5776l6976,5776,6976,5757,6966,5757,6966,5776xe" filled="true" fillcolor="#000000" stroked="false">
                <v:path arrowok="t"/>
                <v:fill type="solid"/>
              </v:shape>
            </v:group>
            <v:group style="position:absolute;left:6966;top:5776;width:10;height:20" coordorigin="6966,5776" coordsize="10,20">
              <v:shape style="position:absolute;left:6966;top:5776;width:10;height:20" coordorigin="6966,5776" coordsize="10,20" path="m6966,5795l6976,5795,6976,5776,6966,5776,6966,5795xe" filled="true" fillcolor="#000000" stroked="false">
                <v:path arrowok="t"/>
                <v:fill type="solid"/>
              </v:shape>
            </v:group>
            <v:group style="position:absolute;left:6966;top:5795;width:10;height:20" coordorigin="6966,5795" coordsize="10,20">
              <v:shape style="position:absolute;left:6966;top:5795;width:10;height:20" coordorigin="6966,5795" coordsize="10,20" path="m6966,5815l6976,5815,6976,5795,6966,5795,6966,5815xe" filled="true" fillcolor="#000000" stroked="false">
                <v:path arrowok="t"/>
                <v:fill type="solid"/>
              </v:shape>
            </v:group>
            <v:group style="position:absolute;left:6966;top:5815;width:10;height:20" coordorigin="6966,5815" coordsize="10,20">
              <v:shape style="position:absolute;left:6966;top:5815;width:10;height:20" coordorigin="6966,5815" coordsize="10,20" path="m6966,5834l6976,5834,6976,5815,6966,5815,6966,5834xe" filled="true" fillcolor="#000000" stroked="false">
                <v:path arrowok="t"/>
                <v:fill type="solid"/>
              </v:shape>
            </v:group>
            <v:group style="position:absolute;left:6966;top:5834;width:10;height:20" coordorigin="6966,5834" coordsize="10,20">
              <v:shape style="position:absolute;left:6966;top:5834;width:10;height:20" coordorigin="6966,5834" coordsize="10,20" path="m6966,5853l6976,5853,6976,5834,6966,5834,6966,5853xe" filled="true" fillcolor="#000000" stroked="false">
                <v:path arrowok="t"/>
                <v:fill type="solid"/>
              </v:shape>
            </v:group>
            <v:group style="position:absolute;left:6966;top:5853;width:10;height:20" coordorigin="6966,5853" coordsize="10,20">
              <v:shape style="position:absolute;left:6966;top:5853;width:10;height:20" coordorigin="6966,5853" coordsize="10,20" path="m6966,5872l6976,5872,6976,5853,6966,5853,6966,5872xe" filled="true" fillcolor="#000000" stroked="false">
                <v:path arrowok="t"/>
                <v:fill type="solid"/>
              </v:shape>
            </v:group>
            <v:group style="position:absolute;left:6966;top:5872;width:10;height:20" coordorigin="6966,5872" coordsize="10,20">
              <v:shape style="position:absolute;left:6966;top:5872;width:10;height:20" coordorigin="6966,5872" coordsize="10,20" path="m6966,5891l6976,5891,6976,5872,6966,5872,6966,5891xe" filled="true" fillcolor="#000000" stroked="false">
                <v:path arrowok="t"/>
                <v:fill type="solid"/>
              </v:shape>
            </v:group>
            <v:group style="position:absolute;left:6966;top:5891;width:10;height:20" coordorigin="6966,5891" coordsize="10,20">
              <v:shape style="position:absolute;left:6966;top:5891;width:10;height:20" coordorigin="6966,5891" coordsize="10,20" path="m6966,5911l6976,5911,6976,5891,6966,5891,6966,5911xe" filled="true" fillcolor="#000000" stroked="false">
                <v:path arrowok="t"/>
                <v:fill type="solid"/>
              </v:shape>
            </v:group>
            <v:group style="position:absolute;left:6966;top:5911;width:10;height:20" coordorigin="6966,5911" coordsize="10,20">
              <v:shape style="position:absolute;left:6966;top:5911;width:10;height:20" coordorigin="6966,5911" coordsize="10,20" path="m6966,5930l6976,5930,6976,5911,6966,5911,6966,5930xe" filled="true" fillcolor="#000000" stroked="false">
                <v:path arrowok="t"/>
                <v:fill type="solid"/>
              </v:shape>
            </v:group>
            <v:group style="position:absolute;left:6966;top:5930;width:10;height:20" coordorigin="6966,5930" coordsize="10,20">
              <v:shape style="position:absolute;left:6966;top:5930;width:10;height:20" coordorigin="6966,5930" coordsize="10,20" path="m6966,5949l6976,5949,6976,5930,6966,5930,6966,5949xe" filled="true" fillcolor="#000000" stroked="false">
                <v:path arrowok="t"/>
                <v:fill type="solid"/>
              </v:shape>
            </v:group>
            <v:group style="position:absolute;left:6966;top:5949;width:10;height:20" coordorigin="6966,5949" coordsize="10,20">
              <v:shape style="position:absolute;left:6966;top:5949;width:10;height:20" coordorigin="6966,5949" coordsize="10,20" path="m6966,5968l6976,5968,6976,5949,6966,5949,6966,5968xe" filled="true" fillcolor="#000000" stroked="false">
                <v:path arrowok="t"/>
                <v:fill type="solid"/>
              </v:shape>
            </v:group>
            <v:group style="position:absolute;left:6966;top:5968;width:10;height:20" coordorigin="6966,5968" coordsize="10,20">
              <v:shape style="position:absolute;left:6966;top:5968;width:10;height:20" coordorigin="6966,5968" coordsize="10,20" path="m6966,5987l6976,5987,6976,5968,6966,5968,6966,5987xe" filled="true" fillcolor="#000000" stroked="false">
                <v:path arrowok="t"/>
                <v:fill type="solid"/>
              </v:shape>
            </v:group>
            <v:group style="position:absolute;left:6966;top:5987;width:10;height:20" coordorigin="6966,5987" coordsize="10,20">
              <v:shape style="position:absolute;left:6966;top:5987;width:10;height:20" coordorigin="6966,5987" coordsize="10,20" path="m6966,6007l6976,6007,6976,5987,6966,5987,6966,6007xe" filled="true" fillcolor="#000000" stroked="false">
                <v:path arrowok="t"/>
                <v:fill type="solid"/>
              </v:shape>
            </v:group>
            <v:group style="position:absolute;left:6966;top:6007;width:10;height:20" coordorigin="6966,6007" coordsize="10,20">
              <v:shape style="position:absolute;left:6966;top:6007;width:10;height:20" coordorigin="6966,6007" coordsize="10,20" path="m6966,6026l6976,6026,6976,6007,6966,6007,6966,6026xe" filled="true" fillcolor="#000000" stroked="false">
                <v:path arrowok="t"/>
                <v:fill type="solid"/>
              </v:shape>
            </v:group>
            <v:group style="position:absolute;left:6966;top:6026;width:10;height:20" coordorigin="6966,6026" coordsize="10,20">
              <v:shape style="position:absolute;left:6966;top:6026;width:10;height:20" coordorigin="6966,6026" coordsize="10,20" path="m6966,6045l6976,6045,6976,6026,6966,6026,6966,6045xe" filled="true" fillcolor="#000000" stroked="false">
                <v:path arrowok="t"/>
                <v:fill type="solid"/>
              </v:shape>
            </v:group>
            <v:group style="position:absolute;left:6966;top:6045;width:10;height:20" coordorigin="6966,6045" coordsize="10,20">
              <v:shape style="position:absolute;left:6966;top:6045;width:10;height:20" coordorigin="6966,6045" coordsize="10,20" path="m6966,6064l6976,6064,6976,6045,6966,6045,6966,6064xe" filled="true" fillcolor="#000000" stroked="false">
                <v:path arrowok="t"/>
                <v:fill type="solid"/>
              </v:shape>
            </v:group>
            <v:group style="position:absolute;left:6966;top:6064;width:10;height:20" coordorigin="6966,6064" coordsize="10,20">
              <v:shape style="position:absolute;left:6966;top:6064;width:10;height:20" coordorigin="6966,6064" coordsize="10,20" path="m6966,6083l6976,6083,6976,6064,6966,6064,6966,6083xe" filled="true" fillcolor="#000000" stroked="false">
                <v:path arrowok="t"/>
                <v:fill type="solid"/>
              </v:shape>
            </v:group>
            <v:group style="position:absolute;left:6966;top:6083;width:10;height:20" coordorigin="6966,6083" coordsize="10,20">
              <v:shape style="position:absolute;left:6966;top:6083;width:10;height:20" coordorigin="6966,6083" coordsize="10,20" path="m6966,6103l6976,6103,6976,6083,6966,6083,6966,6103xe" filled="true" fillcolor="#000000" stroked="false">
                <v:path arrowok="t"/>
                <v:fill type="solid"/>
              </v:shape>
            </v:group>
            <v:group style="position:absolute;left:6966;top:6103;width:10;height:20" coordorigin="6966,6103" coordsize="10,20">
              <v:shape style="position:absolute;left:6966;top:6103;width:10;height:20" coordorigin="6966,6103" coordsize="10,20" path="m6966,6122l6976,6122,6976,6103,6966,6103,6966,6122xe" filled="true" fillcolor="#000000" stroked="false">
                <v:path arrowok="t"/>
                <v:fill type="solid"/>
              </v:shape>
            </v:group>
            <v:group style="position:absolute;left:6966;top:6122;width:10;height:20" coordorigin="6966,6122" coordsize="10,20">
              <v:shape style="position:absolute;left:6966;top:6122;width:10;height:20" coordorigin="6966,6122" coordsize="10,20" path="m6966,6141l6976,6141,6976,6122,6966,6122,6966,6141xe" filled="true" fillcolor="#000000" stroked="false">
                <v:path arrowok="t"/>
                <v:fill type="solid"/>
              </v:shape>
            </v:group>
            <v:group style="position:absolute;left:6966;top:6141;width:10;height:20" coordorigin="6966,6141" coordsize="10,20">
              <v:shape style="position:absolute;left:6966;top:6141;width:10;height:20" coordorigin="6966,6141" coordsize="10,20" path="m6966,6160l6976,6160,6976,6141,6966,6141,6966,6160xe" filled="true" fillcolor="#000000" stroked="false">
                <v:path arrowok="t"/>
                <v:fill type="solid"/>
              </v:shape>
            </v:group>
            <v:group style="position:absolute;left:6966;top:6160;width:10;height:20" coordorigin="6966,6160" coordsize="10,20">
              <v:shape style="position:absolute;left:6966;top:6160;width:10;height:20" coordorigin="6966,6160" coordsize="10,20" path="m6966,6179l6976,6179,6976,6160,6966,6160,6966,6179xe" filled="true" fillcolor="#000000" stroked="false">
                <v:path arrowok="t"/>
                <v:fill type="solid"/>
              </v:shape>
            </v:group>
            <v:group style="position:absolute;left:6966;top:6179;width:10;height:20" coordorigin="6966,6179" coordsize="10,20">
              <v:shape style="position:absolute;left:6966;top:6179;width:10;height:20" coordorigin="6966,6179" coordsize="10,20" path="m6966,6199l6976,6199,6976,6179,6966,6179,6966,6199xe" filled="true" fillcolor="#000000" stroked="false">
                <v:path arrowok="t"/>
                <v:fill type="solid"/>
              </v:shape>
            </v:group>
            <v:group style="position:absolute;left:6966;top:6205;width:10;height:2" coordorigin="6966,6205" coordsize="10,2">
              <v:shape style="position:absolute;left:6966;top:6205;width:10;height:2" coordorigin="6966,6205" coordsize="10,0" path="m6966,6205l6976,6205e" filled="false" stroked="true" strokeweight=".600010pt" strokecolor="#000000">
                <v:path arrowok="t"/>
              </v:shape>
            </v:group>
            <v:group style="position:absolute;left:7756;top:4336;width:10;height:20" coordorigin="7756,4336" coordsize="10,20">
              <v:shape style="position:absolute;left:7756;top:4336;width:10;height:20" coordorigin="7756,4336" coordsize="10,20" path="m7756,4355l7765,4355,7765,4336,7756,4336,7756,4355xe" filled="true" fillcolor="#000000" stroked="false">
                <v:path arrowok="t"/>
                <v:fill type="solid"/>
              </v:shape>
            </v:group>
            <v:group style="position:absolute;left:7756;top:4355;width:10;height:20" coordorigin="7756,4355" coordsize="10,20">
              <v:shape style="position:absolute;left:7756;top:4355;width:10;height:20" coordorigin="7756,4355" coordsize="10,20" path="m7756,4375l7765,4375,7765,4355,7756,4355,7756,4375xe" filled="true" fillcolor="#000000" stroked="false">
                <v:path arrowok="t"/>
                <v:fill type="solid"/>
              </v:shape>
            </v:group>
            <v:group style="position:absolute;left:7756;top:4375;width:10;height:20" coordorigin="7756,4375" coordsize="10,20">
              <v:shape style="position:absolute;left:7756;top:4375;width:10;height:20" coordorigin="7756,4375" coordsize="10,20" path="m7756,4394l7765,4394,7765,4375,7756,4375,7756,4394xe" filled="true" fillcolor="#000000" stroked="false">
                <v:path arrowok="t"/>
                <v:fill type="solid"/>
              </v:shape>
            </v:group>
            <v:group style="position:absolute;left:7756;top:4394;width:10;height:20" coordorigin="7756,4394" coordsize="10,20">
              <v:shape style="position:absolute;left:7756;top:4394;width:10;height:20" coordorigin="7756,4394" coordsize="10,20" path="m7756,4413l7765,4413,7765,4394,7756,4394,7756,4413xe" filled="true" fillcolor="#000000" stroked="false">
                <v:path arrowok="t"/>
                <v:fill type="solid"/>
              </v:shape>
            </v:group>
            <v:group style="position:absolute;left:7756;top:4413;width:10;height:20" coordorigin="7756,4413" coordsize="10,20">
              <v:shape style="position:absolute;left:7756;top:4413;width:10;height:20" coordorigin="7756,4413" coordsize="10,20" path="m7756,4432l7765,4432,7765,4413,7756,4413,7756,4432xe" filled="true" fillcolor="#000000" stroked="false">
                <v:path arrowok="t"/>
                <v:fill type="solid"/>
              </v:shape>
            </v:group>
            <v:group style="position:absolute;left:7756;top:4432;width:10;height:20" coordorigin="7756,4432" coordsize="10,20">
              <v:shape style="position:absolute;left:7756;top:4432;width:10;height:20" coordorigin="7756,4432" coordsize="10,20" path="m7756,4451l7765,4451,7765,4432,7756,4432,7756,4451xe" filled="true" fillcolor="#000000" stroked="false">
                <v:path arrowok="t"/>
                <v:fill type="solid"/>
              </v:shape>
            </v:group>
            <v:group style="position:absolute;left:7756;top:4451;width:10;height:20" coordorigin="7756,4451" coordsize="10,20">
              <v:shape style="position:absolute;left:7756;top:4451;width:10;height:20" coordorigin="7756,4451" coordsize="10,20" path="m7756,4471l7765,4471,7765,4451,7756,4451,7756,4471xe" filled="true" fillcolor="#000000" stroked="false">
                <v:path arrowok="t"/>
                <v:fill type="solid"/>
              </v:shape>
            </v:group>
            <v:group style="position:absolute;left:7756;top:4471;width:10;height:20" coordorigin="7756,4471" coordsize="10,20">
              <v:shape style="position:absolute;left:7756;top:4471;width:10;height:20" coordorigin="7756,4471" coordsize="10,20" path="m7756,4490l7765,4490,7765,4471,7756,4471,7756,4490xe" filled="true" fillcolor="#000000" stroked="false">
                <v:path arrowok="t"/>
                <v:fill type="solid"/>
              </v:shape>
            </v:group>
            <v:group style="position:absolute;left:7756;top:4490;width:10;height:20" coordorigin="7756,4490" coordsize="10,20">
              <v:shape style="position:absolute;left:7756;top:4490;width:10;height:20" coordorigin="7756,4490" coordsize="10,20" path="m7756,4509l7765,4509,7765,4490,7756,4490,7756,4509xe" filled="true" fillcolor="#000000" stroked="false">
                <v:path arrowok="t"/>
                <v:fill type="solid"/>
              </v:shape>
            </v:group>
            <v:group style="position:absolute;left:7756;top:4509;width:10;height:20" coordorigin="7756,4509" coordsize="10,20">
              <v:shape style="position:absolute;left:7756;top:4509;width:10;height:20" coordorigin="7756,4509" coordsize="10,20" path="m7756,4528l7765,4528,7765,4509,7756,4509,7756,4528xe" filled="true" fillcolor="#000000" stroked="false">
                <v:path arrowok="t"/>
                <v:fill type="solid"/>
              </v:shape>
            </v:group>
            <v:group style="position:absolute;left:7756;top:4528;width:10;height:20" coordorigin="7756,4528" coordsize="10,20">
              <v:shape style="position:absolute;left:7756;top:4528;width:10;height:20" coordorigin="7756,4528" coordsize="10,20" path="m7756,4547l7765,4547,7765,4528,7756,4528,7756,4547xe" filled="true" fillcolor="#000000" stroked="false">
                <v:path arrowok="t"/>
                <v:fill type="solid"/>
              </v:shape>
            </v:group>
            <v:group style="position:absolute;left:7756;top:4547;width:10;height:20" coordorigin="7756,4547" coordsize="10,20">
              <v:shape style="position:absolute;left:7756;top:4547;width:10;height:20" coordorigin="7756,4547" coordsize="10,20" path="m7756,4567l7765,4567,7765,4547,7756,4547,7756,4567xe" filled="true" fillcolor="#000000" stroked="false">
                <v:path arrowok="t"/>
                <v:fill type="solid"/>
              </v:shape>
            </v:group>
            <v:group style="position:absolute;left:7756;top:4567;width:10;height:20" coordorigin="7756,4567" coordsize="10,20">
              <v:shape style="position:absolute;left:7756;top:4567;width:10;height:20" coordorigin="7756,4567" coordsize="10,20" path="m7756,4586l7765,4586,7765,4567,7756,4567,7756,4586xe" filled="true" fillcolor="#000000" stroked="false">
                <v:path arrowok="t"/>
                <v:fill type="solid"/>
              </v:shape>
            </v:group>
            <v:group style="position:absolute;left:7756;top:4586;width:10;height:20" coordorigin="7756,4586" coordsize="10,20">
              <v:shape style="position:absolute;left:7756;top:4586;width:10;height:20" coordorigin="7756,4586" coordsize="10,20" path="m7756,4605l7765,4605,7765,4586,7756,4586,7756,4605xe" filled="true" fillcolor="#000000" stroked="false">
                <v:path arrowok="t"/>
                <v:fill type="solid"/>
              </v:shape>
            </v:group>
            <v:group style="position:absolute;left:7756;top:4605;width:10;height:20" coordorigin="7756,4605" coordsize="10,20">
              <v:shape style="position:absolute;left:7756;top:4605;width:10;height:20" coordorigin="7756,4605" coordsize="10,20" path="m7756,4624l7765,4624,7765,4605,7756,4605,7756,4624xe" filled="true" fillcolor="#000000" stroked="false">
                <v:path arrowok="t"/>
                <v:fill type="solid"/>
              </v:shape>
            </v:group>
            <v:group style="position:absolute;left:7756;top:4624;width:10;height:20" coordorigin="7756,4624" coordsize="10,20">
              <v:shape style="position:absolute;left:7756;top:4624;width:10;height:20" coordorigin="7756,4624" coordsize="10,20" path="m7756,4643l7765,4643,7765,4624,7756,4624,7756,4643xe" filled="true" fillcolor="#000000" stroked="false">
                <v:path arrowok="t"/>
                <v:fill type="solid"/>
              </v:shape>
            </v:group>
            <v:group style="position:absolute;left:7756;top:4643;width:10;height:20" coordorigin="7756,4643" coordsize="10,20">
              <v:shape style="position:absolute;left:7756;top:4643;width:10;height:20" coordorigin="7756,4643" coordsize="10,20" path="m7756,4663l7765,4663,7765,4643,7756,4643,7756,4663xe" filled="true" fillcolor="#000000" stroked="false">
                <v:path arrowok="t"/>
                <v:fill type="solid"/>
              </v:shape>
            </v:group>
            <v:group style="position:absolute;left:7756;top:4663;width:10;height:20" coordorigin="7756,4663" coordsize="10,20">
              <v:shape style="position:absolute;left:7756;top:4663;width:10;height:20" coordorigin="7756,4663" coordsize="10,20" path="m7756,4682l7765,4682,7765,4663,7756,4663,7756,4682xe" filled="true" fillcolor="#000000" stroked="false">
                <v:path arrowok="t"/>
                <v:fill type="solid"/>
              </v:shape>
            </v:group>
            <v:group style="position:absolute;left:7756;top:4682;width:10;height:20" coordorigin="7756,4682" coordsize="10,20">
              <v:shape style="position:absolute;left:7756;top:4682;width:10;height:20" coordorigin="7756,4682" coordsize="10,20" path="m7756,4701l7765,4701,7765,4682,7756,4682,7756,4701xe" filled="true" fillcolor="#000000" stroked="false">
                <v:path arrowok="t"/>
                <v:fill type="solid"/>
              </v:shape>
            </v:group>
            <v:group style="position:absolute;left:7756;top:4701;width:10;height:20" coordorigin="7756,4701" coordsize="10,20">
              <v:shape style="position:absolute;left:7756;top:4701;width:10;height:20" coordorigin="7756,4701" coordsize="10,20" path="m7756,4720l7765,4720,7765,4701,7756,4701,7756,4720xe" filled="true" fillcolor="#000000" stroked="false">
                <v:path arrowok="t"/>
                <v:fill type="solid"/>
              </v:shape>
            </v:group>
            <v:group style="position:absolute;left:7756;top:4720;width:10;height:20" coordorigin="7756,4720" coordsize="10,20">
              <v:shape style="position:absolute;left:7756;top:4720;width:10;height:20" coordorigin="7756,4720" coordsize="10,20" path="m7756,4739l7765,4739,7765,4720,7756,4720,7756,4739xe" filled="true" fillcolor="#000000" stroked="false">
                <v:path arrowok="t"/>
                <v:fill type="solid"/>
              </v:shape>
            </v:group>
            <v:group style="position:absolute;left:7756;top:4739;width:10;height:20" coordorigin="7756,4739" coordsize="10,20">
              <v:shape style="position:absolute;left:7756;top:4739;width:10;height:20" coordorigin="7756,4739" coordsize="10,20" path="m7756,4759l7765,4759,7765,4739,7756,4739,7756,4759xe" filled="true" fillcolor="#000000" stroked="false">
                <v:path arrowok="t"/>
                <v:fill type="solid"/>
              </v:shape>
            </v:group>
            <v:group style="position:absolute;left:7756;top:4759;width:10;height:20" coordorigin="7756,4759" coordsize="10,20">
              <v:shape style="position:absolute;left:7756;top:4759;width:10;height:20" coordorigin="7756,4759" coordsize="10,20" path="m7756,4778l7765,4778,7765,4759,7756,4759,7756,4778xe" filled="true" fillcolor="#000000" stroked="false">
                <v:path arrowok="t"/>
                <v:fill type="solid"/>
              </v:shape>
            </v:group>
            <v:group style="position:absolute;left:7756;top:4778;width:10;height:20" coordorigin="7756,4778" coordsize="10,20">
              <v:shape style="position:absolute;left:7756;top:4778;width:10;height:20" coordorigin="7756,4778" coordsize="10,20" path="m7756,4797l7765,4797,7765,4778,7756,4778,7756,4797xe" filled="true" fillcolor="#000000" stroked="false">
                <v:path arrowok="t"/>
                <v:fill type="solid"/>
              </v:shape>
            </v:group>
            <v:group style="position:absolute;left:7756;top:4797;width:10;height:20" coordorigin="7756,4797" coordsize="10,20">
              <v:shape style="position:absolute;left:7756;top:4797;width:10;height:20" coordorigin="7756,4797" coordsize="10,20" path="m7756,4816l7765,4816,7765,4797,7756,4797,7756,4816xe" filled="true" fillcolor="#000000" stroked="false">
                <v:path arrowok="t"/>
                <v:fill type="solid"/>
              </v:shape>
            </v:group>
            <v:group style="position:absolute;left:7756;top:4816;width:10;height:20" coordorigin="7756,4816" coordsize="10,20">
              <v:shape style="position:absolute;left:7756;top:4816;width:10;height:20" coordorigin="7756,4816" coordsize="10,20" path="m7756,4835l7765,4835,7765,4816,7756,4816,7756,4835xe" filled="true" fillcolor="#000000" stroked="false">
                <v:path arrowok="t"/>
                <v:fill type="solid"/>
              </v:shape>
            </v:group>
            <v:group style="position:absolute;left:7756;top:4835;width:10;height:20" coordorigin="7756,4835" coordsize="10,20">
              <v:shape style="position:absolute;left:7756;top:4835;width:10;height:20" coordorigin="7756,4835" coordsize="10,20" path="m7756,4855l7765,4855,7765,4835,7756,4835,7756,4855xe" filled="true" fillcolor="#000000" stroked="false">
                <v:path arrowok="t"/>
                <v:fill type="solid"/>
              </v:shape>
            </v:group>
            <v:group style="position:absolute;left:7756;top:4855;width:10;height:20" coordorigin="7756,4855" coordsize="10,20">
              <v:shape style="position:absolute;left:7756;top:4855;width:10;height:20" coordorigin="7756,4855" coordsize="10,20" path="m7756,4874l7765,4874,7765,4855,7756,4855,7756,4874xe" filled="true" fillcolor="#000000" stroked="false">
                <v:path arrowok="t"/>
                <v:fill type="solid"/>
              </v:shape>
            </v:group>
            <v:group style="position:absolute;left:7756;top:4874;width:10;height:20" coordorigin="7756,4874" coordsize="10,20">
              <v:shape style="position:absolute;left:7756;top:4874;width:10;height:20" coordorigin="7756,4874" coordsize="10,20" path="m7756,4893l7765,4893,7765,4874,7756,4874,7756,4893xe" filled="true" fillcolor="#000000" stroked="false">
                <v:path arrowok="t"/>
                <v:fill type="solid"/>
              </v:shape>
            </v:group>
            <v:group style="position:absolute;left:7756;top:4893;width:10;height:20" coordorigin="7756,4893" coordsize="10,20">
              <v:shape style="position:absolute;left:7756;top:4893;width:10;height:20" coordorigin="7756,4893" coordsize="10,20" path="m7756,4912l7765,4912,7765,4893,7756,4893,7756,4912xe" filled="true" fillcolor="#000000" stroked="false">
                <v:path arrowok="t"/>
                <v:fill type="solid"/>
              </v:shape>
            </v:group>
            <v:group style="position:absolute;left:7756;top:4912;width:10;height:20" coordorigin="7756,4912" coordsize="10,20">
              <v:shape style="position:absolute;left:7756;top:4912;width:10;height:20" coordorigin="7756,4912" coordsize="10,20" path="m7756,4931l7765,4931,7765,4912,7756,4912,7756,4931xe" filled="true" fillcolor="#000000" stroked="false">
                <v:path arrowok="t"/>
                <v:fill type="solid"/>
              </v:shape>
            </v:group>
            <v:group style="position:absolute;left:7756;top:4931;width:10;height:20" coordorigin="7756,4931" coordsize="10,20">
              <v:shape style="position:absolute;left:7756;top:4931;width:10;height:20" coordorigin="7756,4931" coordsize="10,20" path="m7756,4951l7765,4951,7765,4931,7756,4931,7756,4951xe" filled="true" fillcolor="#000000" stroked="false">
                <v:path arrowok="t"/>
                <v:fill type="solid"/>
              </v:shape>
            </v:group>
            <v:group style="position:absolute;left:7756;top:4951;width:10;height:20" coordorigin="7756,4951" coordsize="10,20">
              <v:shape style="position:absolute;left:7756;top:4951;width:10;height:20" coordorigin="7756,4951" coordsize="10,20" path="m7756,4970l7765,4970,7765,4951,7756,4951,7756,4970xe" filled="true" fillcolor="#000000" stroked="false">
                <v:path arrowok="t"/>
                <v:fill type="solid"/>
              </v:shape>
            </v:group>
            <v:group style="position:absolute;left:7756;top:4970;width:10;height:20" coordorigin="7756,4970" coordsize="10,20">
              <v:shape style="position:absolute;left:7756;top:4970;width:10;height:20" coordorigin="7756,4970" coordsize="10,20" path="m7756,4989l7765,4989,7765,4970,7756,4970,7756,4989xe" filled="true" fillcolor="#000000" stroked="false">
                <v:path arrowok="t"/>
                <v:fill type="solid"/>
              </v:shape>
            </v:group>
            <v:group style="position:absolute;left:7756;top:4989;width:10;height:20" coordorigin="7756,4989" coordsize="10,20">
              <v:shape style="position:absolute;left:7756;top:4989;width:10;height:20" coordorigin="7756,4989" coordsize="10,20" path="m7756,5008l7765,5008,7765,4989,7756,4989,7756,5008xe" filled="true" fillcolor="#000000" stroked="false">
                <v:path arrowok="t"/>
                <v:fill type="solid"/>
              </v:shape>
            </v:group>
            <v:group style="position:absolute;left:7756;top:5008;width:10;height:20" coordorigin="7756,5008" coordsize="10,20">
              <v:shape style="position:absolute;left:7756;top:5008;width:10;height:20" coordorigin="7756,5008" coordsize="10,20" path="m7756,5027l7765,5027,7765,5008,7756,5008,7756,5027xe" filled="true" fillcolor="#000000" stroked="false">
                <v:path arrowok="t"/>
                <v:fill type="solid"/>
              </v:shape>
            </v:group>
            <v:group style="position:absolute;left:7756;top:5027;width:10;height:20" coordorigin="7756,5027" coordsize="10,20">
              <v:shape style="position:absolute;left:7756;top:5027;width:10;height:20" coordorigin="7756,5027" coordsize="10,20" path="m7756,5047l7765,5047,7765,5027,7756,5027,7756,5047xe" filled="true" fillcolor="#000000" stroked="false">
                <v:path arrowok="t"/>
                <v:fill type="solid"/>
              </v:shape>
            </v:group>
            <v:group style="position:absolute;left:7756;top:5047;width:10;height:20" coordorigin="7756,5047" coordsize="10,20">
              <v:shape style="position:absolute;left:7756;top:5047;width:10;height:20" coordorigin="7756,5047" coordsize="10,20" path="m7756,5066l7765,5066,7765,5047,7756,5047,7756,5066xe" filled="true" fillcolor="#000000" stroked="false">
                <v:path arrowok="t"/>
                <v:fill type="solid"/>
              </v:shape>
            </v:group>
            <v:group style="position:absolute;left:7756;top:5066;width:10;height:20" coordorigin="7756,5066" coordsize="10,20">
              <v:shape style="position:absolute;left:7756;top:5066;width:10;height:20" coordorigin="7756,5066" coordsize="10,20" path="m7756,5085l7765,5085,7765,5066,7756,5066,7756,5085xe" filled="true" fillcolor="#000000" stroked="false">
                <v:path arrowok="t"/>
                <v:fill type="solid"/>
              </v:shape>
            </v:group>
            <v:group style="position:absolute;left:7756;top:5085;width:10;height:20" coordorigin="7756,5085" coordsize="10,20">
              <v:shape style="position:absolute;left:7756;top:5085;width:10;height:20" coordorigin="7756,5085" coordsize="10,20" path="m7756,5104l7765,5104,7765,5085,7756,5085,7756,5104xe" filled="true" fillcolor="#000000" stroked="false">
                <v:path arrowok="t"/>
                <v:fill type="solid"/>
              </v:shape>
            </v:group>
            <v:group style="position:absolute;left:7756;top:5104;width:10;height:20" coordorigin="7756,5104" coordsize="10,20">
              <v:shape style="position:absolute;left:7756;top:5104;width:10;height:20" coordorigin="7756,5104" coordsize="10,20" path="m7756,5123l7765,5123,7765,5104,7756,5104,7756,5123xe" filled="true" fillcolor="#000000" stroked="false">
                <v:path arrowok="t"/>
                <v:fill type="solid"/>
              </v:shape>
            </v:group>
            <v:group style="position:absolute;left:7756;top:5123;width:10;height:20" coordorigin="7756,5123" coordsize="10,20">
              <v:shape style="position:absolute;left:7756;top:5123;width:10;height:20" coordorigin="7756,5123" coordsize="10,20" path="m7756,5143l7765,5143,7765,5123,7756,5123,7756,5143xe" filled="true" fillcolor="#000000" stroked="false">
                <v:path arrowok="t"/>
                <v:fill type="solid"/>
              </v:shape>
            </v:group>
            <v:group style="position:absolute;left:7756;top:5143;width:10;height:20" coordorigin="7756,5143" coordsize="10,20">
              <v:shape style="position:absolute;left:7756;top:5143;width:10;height:20" coordorigin="7756,5143" coordsize="10,20" path="m7756,5162l7765,5162,7765,5143,7756,5143,7756,5162xe" filled="true" fillcolor="#000000" stroked="false">
                <v:path arrowok="t"/>
                <v:fill type="solid"/>
              </v:shape>
            </v:group>
            <v:group style="position:absolute;left:7756;top:5162;width:10;height:20" coordorigin="7756,5162" coordsize="10,20">
              <v:shape style="position:absolute;left:7756;top:5162;width:10;height:20" coordorigin="7756,5162" coordsize="10,20" path="m7756,5181l7765,5181,7765,5162,7756,5162,7756,5181xe" filled="true" fillcolor="#000000" stroked="false">
                <v:path arrowok="t"/>
                <v:fill type="solid"/>
              </v:shape>
            </v:group>
            <v:group style="position:absolute;left:7756;top:5181;width:10;height:20" coordorigin="7756,5181" coordsize="10,20">
              <v:shape style="position:absolute;left:7756;top:5181;width:10;height:20" coordorigin="7756,5181" coordsize="10,20" path="m7756,5200l7765,5200,7765,5181,7756,5181,7756,5200xe" filled="true" fillcolor="#000000" stroked="false">
                <v:path arrowok="t"/>
                <v:fill type="solid"/>
              </v:shape>
            </v:group>
            <v:group style="position:absolute;left:7756;top:5200;width:10;height:20" coordorigin="7756,5200" coordsize="10,20">
              <v:shape style="position:absolute;left:7756;top:5200;width:10;height:20" coordorigin="7756,5200" coordsize="10,20" path="m7756,5219l7765,5219,7765,5200,7756,5200,7756,5219xe" filled="true" fillcolor="#000000" stroked="false">
                <v:path arrowok="t"/>
                <v:fill type="solid"/>
              </v:shape>
            </v:group>
            <v:group style="position:absolute;left:7756;top:5219;width:10;height:20" coordorigin="7756,5219" coordsize="10,20">
              <v:shape style="position:absolute;left:7756;top:5219;width:10;height:20" coordorigin="7756,5219" coordsize="10,20" path="m7756,5239l7765,5239,7765,5219,7756,5219,7756,5239xe" filled="true" fillcolor="#000000" stroked="false">
                <v:path arrowok="t"/>
                <v:fill type="solid"/>
              </v:shape>
            </v:group>
            <v:group style="position:absolute;left:7756;top:5239;width:10;height:20" coordorigin="7756,5239" coordsize="10,20">
              <v:shape style="position:absolute;left:7756;top:5239;width:10;height:20" coordorigin="7756,5239" coordsize="10,20" path="m7756,5258l7765,5258,7765,5239,7756,5239,7756,5258xe" filled="true" fillcolor="#000000" stroked="false">
                <v:path arrowok="t"/>
                <v:fill type="solid"/>
              </v:shape>
            </v:group>
            <v:group style="position:absolute;left:7756;top:5258;width:10;height:20" coordorigin="7756,5258" coordsize="10,20">
              <v:shape style="position:absolute;left:7756;top:5258;width:10;height:20" coordorigin="7756,5258" coordsize="10,20" path="m7756,5277l7765,5277,7765,5258,7756,5258,7756,5277xe" filled="true" fillcolor="#000000" stroked="false">
                <v:path arrowok="t"/>
                <v:fill type="solid"/>
              </v:shape>
            </v:group>
            <v:group style="position:absolute;left:7756;top:5277;width:10;height:20" coordorigin="7756,5277" coordsize="10,20">
              <v:shape style="position:absolute;left:7756;top:5277;width:10;height:20" coordorigin="7756,5277" coordsize="10,20" path="m7756,5296l7765,5296,7765,5277,7756,5277,7756,5296xe" filled="true" fillcolor="#000000" stroked="false">
                <v:path arrowok="t"/>
                <v:fill type="solid"/>
              </v:shape>
            </v:group>
            <v:group style="position:absolute;left:7756;top:5296;width:10;height:20" coordorigin="7756,5296" coordsize="10,20">
              <v:shape style="position:absolute;left:7756;top:5296;width:10;height:20" coordorigin="7756,5296" coordsize="10,20" path="m7756,5315l7765,5315,7765,5296,7756,5296,7756,5315xe" filled="true" fillcolor="#000000" stroked="false">
                <v:path arrowok="t"/>
                <v:fill type="solid"/>
              </v:shape>
            </v:group>
            <v:group style="position:absolute;left:7756;top:5315;width:10;height:20" coordorigin="7756,5315" coordsize="10,20">
              <v:shape style="position:absolute;left:7756;top:5315;width:10;height:20" coordorigin="7756,5315" coordsize="10,20" path="m7756,5335l7765,5335,7765,5315,7756,5315,7756,5335xe" filled="true" fillcolor="#000000" stroked="false">
                <v:path arrowok="t"/>
                <v:fill type="solid"/>
              </v:shape>
            </v:group>
            <v:group style="position:absolute;left:7756;top:5335;width:10;height:20" coordorigin="7756,5335" coordsize="10,20">
              <v:shape style="position:absolute;left:7756;top:5335;width:10;height:20" coordorigin="7756,5335" coordsize="10,20" path="m7756,5354l7765,5354,7765,5335,7756,5335,7756,5354xe" filled="true" fillcolor="#000000" stroked="false">
                <v:path arrowok="t"/>
                <v:fill type="solid"/>
              </v:shape>
            </v:group>
            <v:group style="position:absolute;left:7756;top:5354;width:10;height:20" coordorigin="7756,5354" coordsize="10,20">
              <v:shape style="position:absolute;left:7756;top:5354;width:10;height:20" coordorigin="7756,5354" coordsize="10,20" path="m7756,5373l7765,5373,7765,5354,7756,5354,7756,5373xe" filled="true" fillcolor="#000000" stroked="false">
                <v:path arrowok="t"/>
                <v:fill type="solid"/>
              </v:shape>
            </v:group>
            <v:group style="position:absolute;left:7756;top:5373;width:10;height:20" coordorigin="7756,5373" coordsize="10,20">
              <v:shape style="position:absolute;left:7756;top:5373;width:10;height:20" coordorigin="7756,5373" coordsize="10,20" path="m7756,5392l7765,5392,7765,5373,7756,5373,7756,5392xe" filled="true" fillcolor="#000000" stroked="false">
                <v:path arrowok="t"/>
                <v:fill type="solid"/>
              </v:shape>
            </v:group>
            <v:group style="position:absolute;left:7756;top:5392;width:10;height:20" coordorigin="7756,5392" coordsize="10,20">
              <v:shape style="position:absolute;left:7756;top:5392;width:10;height:20" coordorigin="7756,5392" coordsize="10,20" path="m7756,5411l7765,5411,7765,5392,7756,5392,7756,5411xe" filled="true" fillcolor="#000000" stroked="false">
                <v:path arrowok="t"/>
                <v:fill type="solid"/>
              </v:shape>
            </v:group>
            <v:group style="position:absolute;left:7756;top:5411;width:10;height:20" coordorigin="7756,5411" coordsize="10,20">
              <v:shape style="position:absolute;left:7756;top:5411;width:10;height:20" coordorigin="7756,5411" coordsize="10,20" path="m7756,5431l7765,5431,7765,5411,7756,5411,7756,5431xe" filled="true" fillcolor="#000000" stroked="false">
                <v:path arrowok="t"/>
                <v:fill type="solid"/>
              </v:shape>
            </v:group>
            <v:group style="position:absolute;left:7756;top:5431;width:10;height:20" coordorigin="7756,5431" coordsize="10,20">
              <v:shape style="position:absolute;left:7756;top:5431;width:10;height:20" coordorigin="7756,5431" coordsize="10,20" path="m7756,5450l7765,5450,7765,5431,7756,5431,7756,5450xe" filled="true" fillcolor="#000000" stroked="false">
                <v:path arrowok="t"/>
                <v:fill type="solid"/>
              </v:shape>
            </v:group>
            <v:group style="position:absolute;left:7756;top:5450;width:10;height:20" coordorigin="7756,5450" coordsize="10,20">
              <v:shape style="position:absolute;left:7756;top:5450;width:10;height:20" coordorigin="7756,5450" coordsize="10,20" path="m7756,5469l7765,5469,7765,5450,7756,5450,7756,5469xe" filled="true" fillcolor="#000000" stroked="false">
                <v:path arrowok="t"/>
                <v:fill type="solid"/>
              </v:shape>
            </v:group>
            <v:group style="position:absolute;left:7756;top:5469;width:10;height:20" coordorigin="7756,5469" coordsize="10,20">
              <v:shape style="position:absolute;left:7756;top:5469;width:10;height:20" coordorigin="7756,5469" coordsize="10,20" path="m7756,5488l7765,5488,7765,5469,7756,5469,7756,5488xe" filled="true" fillcolor="#000000" stroked="false">
                <v:path arrowok="t"/>
                <v:fill type="solid"/>
              </v:shape>
            </v:group>
            <v:group style="position:absolute;left:7756;top:5488;width:10;height:20" coordorigin="7756,5488" coordsize="10,20">
              <v:shape style="position:absolute;left:7756;top:5488;width:10;height:20" coordorigin="7756,5488" coordsize="10,20" path="m7756,5507l7765,5507,7765,5488,7756,5488,7756,5507xe" filled="true" fillcolor="#000000" stroked="false">
                <v:path arrowok="t"/>
                <v:fill type="solid"/>
              </v:shape>
            </v:group>
            <v:group style="position:absolute;left:7756;top:5507;width:10;height:20" coordorigin="7756,5507" coordsize="10,20">
              <v:shape style="position:absolute;left:7756;top:5507;width:10;height:20" coordorigin="7756,5507" coordsize="10,20" path="m7756,5527l7765,5527,7765,5507,7756,5507,7756,5527xe" filled="true" fillcolor="#000000" stroked="false">
                <v:path arrowok="t"/>
                <v:fill type="solid"/>
              </v:shape>
            </v:group>
            <v:group style="position:absolute;left:7756;top:5527;width:10;height:20" coordorigin="7756,5527" coordsize="10,20">
              <v:shape style="position:absolute;left:7756;top:5527;width:10;height:20" coordorigin="7756,5527" coordsize="10,20" path="m7756,5546l7765,5546,7765,5527,7756,5527,7756,5546xe" filled="true" fillcolor="#000000" stroked="false">
                <v:path arrowok="t"/>
                <v:fill type="solid"/>
              </v:shape>
            </v:group>
            <v:group style="position:absolute;left:7756;top:5546;width:10;height:20" coordorigin="7756,5546" coordsize="10,20">
              <v:shape style="position:absolute;left:7756;top:5546;width:10;height:20" coordorigin="7756,5546" coordsize="10,20" path="m7756,5565l7765,5565,7765,5546,7756,5546,7756,5565xe" filled="true" fillcolor="#000000" stroked="false">
                <v:path arrowok="t"/>
                <v:fill type="solid"/>
              </v:shape>
            </v:group>
            <v:group style="position:absolute;left:7756;top:5565;width:10;height:20" coordorigin="7756,5565" coordsize="10,20">
              <v:shape style="position:absolute;left:7756;top:5565;width:10;height:20" coordorigin="7756,5565" coordsize="10,20" path="m7756,5584l7765,5584,7765,5565,7756,5565,7756,5584xe" filled="true" fillcolor="#000000" stroked="false">
                <v:path arrowok="t"/>
                <v:fill type="solid"/>
              </v:shape>
            </v:group>
            <v:group style="position:absolute;left:7756;top:5584;width:10;height:20" coordorigin="7756,5584" coordsize="10,20">
              <v:shape style="position:absolute;left:7756;top:5584;width:10;height:20" coordorigin="7756,5584" coordsize="10,20" path="m7756,5603l7765,5603,7765,5584,7756,5584,7756,5603xe" filled="true" fillcolor="#000000" stroked="false">
                <v:path arrowok="t"/>
                <v:fill type="solid"/>
              </v:shape>
            </v:group>
            <v:group style="position:absolute;left:7756;top:5603;width:10;height:20" coordorigin="7756,5603" coordsize="10,20">
              <v:shape style="position:absolute;left:7756;top:5603;width:10;height:20" coordorigin="7756,5603" coordsize="10,20" path="m7756,5623l7765,5623,7765,5603,7756,5603,7756,5623xe" filled="true" fillcolor="#000000" stroked="false">
                <v:path arrowok="t"/>
                <v:fill type="solid"/>
              </v:shape>
            </v:group>
            <v:group style="position:absolute;left:7756;top:5623;width:10;height:20" coordorigin="7756,5623" coordsize="10,20">
              <v:shape style="position:absolute;left:7756;top:5623;width:10;height:20" coordorigin="7756,5623" coordsize="10,20" path="m7756,5642l7765,5642,7765,5623,7756,5623,7756,5642xe" filled="true" fillcolor="#000000" stroked="false">
                <v:path arrowok="t"/>
                <v:fill type="solid"/>
              </v:shape>
            </v:group>
            <v:group style="position:absolute;left:7756;top:5642;width:10;height:20" coordorigin="7756,5642" coordsize="10,20">
              <v:shape style="position:absolute;left:7756;top:5642;width:10;height:20" coordorigin="7756,5642" coordsize="10,20" path="m7756,5661l7765,5661,7765,5642,7756,5642,7756,5661xe" filled="true" fillcolor="#000000" stroked="false">
                <v:path arrowok="t"/>
                <v:fill type="solid"/>
              </v:shape>
            </v:group>
            <v:group style="position:absolute;left:7756;top:5661;width:10;height:20" coordorigin="7756,5661" coordsize="10,20">
              <v:shape style="position:absolute;left:7756;top:5661;width:10;height:20" coordorigin="7756,5661" coordsize="10,20" path="m7756,5680l7765,5680,7765,5661,7756,5661,7756,5680xe" filled="true" fillcolor="#000000" stroked="false">
                <v:path arrowok="t"/>
                <v:fill type="solid"/>
              </v:shape>
            </v:group>
            <v:group style="position:absolute;left:7756;top:5680;width:10;height:20" coordorigin="7756,5680" coordsize="10,20">
              <v:shape style="position:absolute;left:7756;top:5680;width:10;height:20" coordorigin="7756,5680" coordsize="10,20" path="m7756,5699l7765,5699,7765,5680,7756,5680,7756,5699xe" filled="true" fillcolor="#000000" stroked="false">
                <v:path arrowok="t"/>
                <v:fill type="solid"/>
              </v:shape>
            </v:group>
            <v:group style="position:absolute;left:7756;top:5699;width:10;height:20" coordorigin="7756,5699" coordsize="10,20">
              <v:shape style="position:absolute;left:7756;top:5699;width:10;height:20" coordorigin="7756,5699" coordsize="10,20" path="m7756,5719l7765,5719,7765,5699,7756,5699,7756,5719xe" filled="true" fillcolor="#000000" stroked="false">
                <v:path arrowok="t"/>
                <v:fill type="solid"/>
              </v:shape>
            </v:group>
            <v:group style="position:absolute;left:7756;top:5719;width:10;height:20" coordorigin="7756,5719" coordsize="10,20">
              <v:shape style="position:absolute;left:7756;top:5719;width:10;height:20" coordorigin="7756,5719" coordsize="10,20" path="m7756,5738l7765,5738,7765,5719,7756,5719,7756,5738xe" filled="true" fillcolor="#000000" stroked="false">
                <v:path arrowok="t"/>
                <v:fill type="solid"/>
              </v:shape>
            </v:group>
            <v:group style="position:absolute;left:7756;top:5738;width:10;height:20" coordorigin="7756,5738" coordsize="10,20">
              <v:shape style="position:absolute;left:7756;top:5738;width:10;height:20" coordorigin="7756,5738" coordsize="10,20" path="m7756,5757l7765,5757,7765,5738,7756,5738,7756,5757xe" filled="true" fillcolor="#000000" stroked="false">
                <v:path arrowok="t"/>
                <v:fill type="solid"/>
              </v:shape>
            </v:group>
            <v:group style="position:absolute;left:7756;top:5757;width:10;height:20" coordorigin="7756,5757" coordsize="10,20">
              <v:shape style="position:absolute;left:7756;top:5757;width:10;height:20" coordorigin="7756,5757" coordsize="10,20" path="m7756,5776l7765,5776,7765,5757,7756,5757,7756,5776xe" filled="true" fillcolor="#000000" stroked="false">
                <v:path arrowok="t"/>
                <v:fill type="solid"/>
              </v:shape>
            </v:group>
            <v:group style="position:absolute;left:7756;top:5776;width:10;height:20" coordorigin="7756,5776" coordsize="10,20">
              <v:shape style="position:absolute;left:7756;top:5776;width:10;height:20" coordorigin="7756,5776" coordsize="10,20" path="m7756,5795l7765,5795,7765,5776,7756,5776,7756,5795xe" filled="true" fillcolor="#000000" stroked="false">
                <v:path arrowok="t"/>
                <v:fill type="solid"/>
              </v:shape>
            </v:group>
            <v:group style="position:absolute;left:7756;top:5795;width:10;height:20" coordorigin="7756,5795" coordsize="10,20">
              <v:shape style="position:absolute;left:7756;top:5795;width:10;height:20" coordorigin="7756,5795" coordsize="10,20" path="m7756,5815l7765,5815,7765,5795,7756,5795,7756,5815xe" filled="true" fillcolor="#000000" stroked="false">
                <v:path arrowok="t"/>
                <v:fill type="solid"/>
              </v:shape>
            </v:group>
            <v:group style="position:absolute;left:7756;top:5815;width:10;height:20" coordorigin="7756,5815" coordsize="10,20">
              <v:shape style="position:absolute;left:7756;top:5815;width:10;height:20" coordorigin="7756,5815" coordsize="10,20" path="m7756,5834l7765,5834,7765,5815,7756,5815,7756,5834xe" filled="true" fillcolor="#000000" stroked="false">
                <v:path arrowok="t"/>
                <v:fill type="solid"/>
              </v:shape>
            </v:group>
            <v:group style="position:absolute;left:7756;top:5834;width:10;height:20" coordorigin="7756,5834" coordsize="10,20">
              <v:shape style="position:absolute;left:7756;top:5834;width:10;height:20" coordorigin="7756,5834" coordsize="10,20" path="m7756,5853l7765,5853,7765,5834,7756,5834,7756,5853xe" filled="true" fillcolor="#000000" stroked="false">
                <v:path arrowok="t"/>
                <v:fill type="solid"/>
              </v:shape>
            </v:group>
            <v:group style="position:absolute;left:7756;top:5853;width:10;height:20" coordorigin="7756,5853" coordsize="10,20">
              <v:shape style="position:absolute;left:7756;top:5853;width:10;height:20" coordorigin="7756,5853" coordsize="10,20" path="m7756,5872l7765,5872,7765,5853,7756,5853,7756,5872xe" filled="true" fillcolor="#000000" stroked="false">
                <v:path arrowok="t"/>
                <v:fill type="solid"/>
              </v:shape>
            </v:group>
            <v:group style="position:absolute;left:7756;top:5872;width:10;height:20" coordorigin="7756,5872" coordsize="10,20">
              <v:shape style="position:absolute;left:7756;top:5872;width:10;height:20" coordorigin="7756,5872" coordsize="10,20" path="m7756,5891l7765,5891,7765,5872,7756,5872,7756,5891xe" filled="true" fillcolor="#000000" stroked="false">
                <v:path arrowok="t"/>
                <v:fill type="solid"/>
              </v:shape>
            </v:group>
            <v:group style="position:absolute;left:7756;top:5891;width:10;height:20" coordorigin="7756,5891" coordsize="10,20">
              <v:shape style="position:absolute;left:7756;top:5891;width:10;height:20" coordorigin="7756,5891" coordsize="10,20" path="m7756,5911l7765,5911,7765,5891,7756,5891,7756,5911xe" filled="true" fillcolor="#000000" stroked="false">
                <v:path arrowok="t"/>
                <v:fill type="solid"/>
              </v:shape>
            </v:group>
            <v:group style="position:absolute;left:7756;top:5911;width:10;height:20" coordorigin="7756,5911" coordsize="10,20">
              <v:shape style="position:absolute;left:7756;top:5911;width:10;height:20" coordorigin="7756,5911" coordsize="10,20" path="m7756,5930l7765,5930,7765,5911,7756,5911,7756,5930xe" filled="true" fillcolor="#000000" stroked="false">
                <v:path arrowok="t"/>
                <v:fill type="solid"/>
              </v:shape>
            </v:group>
            <v:group style="position:absolute;left:7756;top:5930;width:10;height:20" coordorigin="7756,5930" coordsize="10,20">
              <v:shape style="position:absolute;left:7756;top:5930;width:10;height:20" coordorigin="7756,5930" coordsize="10,20" path="m7756,5949l7765,5949,7765,5930,7756,5930,7756,5949xe" filled="true" fillcolor="#000000" stroked="false">
                <v:path arrowok="t"/>
                <v:fill type="solid"/>
              </v:shape>
            </v:group>
            <v:group style="position:absolute;left:7756;top:5949;width:10;height:20" coordorigin="7756,5949" coordsize="10,20">
              <v:shape style="position:absolute;left:7756;top:5949;width:10;height:20" coordorigin="7756,5949" coordsize="10,20" path="m7756,5968l7765,5968,7765,5949,7756,5949,7756,5968xe" filled="true" fillcolor="#000000" stroked="false">
                <v:path arrowok="t"/>
                <v:fill type="solid"/>
              </v:shape>
            </v:group>
            <v:group style="position:absolute;left:7756;top:5968;width:10;height:20" coordorigin="7756,5968" coordsize="10,20">
              <v:shape style="position:absolute;left:7756;top:5968;width:10;height:20" coordorigin="7756,5968" coordsize="10,20" path="m7756,5987l7765,5987,7765,5968,7756,5968,7756,5987xe" filled="true" fillcolor="#000000" stroked="false">
                <v:path arrowok="t"/>
                <v:fill type="solid"/>
              </v:shape>
            </v:group>
            <v:group style="position:absolute;left:7756;top:5987;width:10;height:20" coordorigin="7756,5987" coordsize="10,20">
              <v:shape style="position:absolute;left:7756;top:5987;width:10;height:20" coordorigin="7756,5987" coordsize="10,20" path="m7756,6007l7765,6007,7765,5987,7756,5987,7756,6007xe" filled="true" fillcolor="#000000" stroked="false">
                <v:path arrowok="t"/>
                <v:fill type="solid"/>
              </v:shape>
            </v:group>
            <v:group style="position:absolute;left:7756;top:6007;width:10;height:20" coordorigin="7756,6007" coordsize="10,20">
              <v:shape style="position:absolute;left:7756;top:6007;width:10;height:20" coordorigin="7756,6007" coordsize="10,20" path="m7756,6026l7765,6026,7765,6007,7756,6007,7756,6026xe" filled="true" fillcolor="#000000" stroked="false">
                <v:path arrowok="t"/>
                <v:fill type="solid"/>
              </v:shape>
            </v:group>
            <v:group style="position:absolute;left:7756;top:6026;width:10;height:20" coordorigin="7756,6026" coordsize="10,20">
              <v:shape style="position:absolute;left:7756;top:6026;width:10;height:20" coordorigin="7756,6026" coordsize="10,20" path="m7756,6045l7765,6045,7765,6026,7756,6026,7756,6045xe" filled="true" fillcolor="#000000" stroked="false">
                <v:path arrowok="t"/>
                <v:fill type="solid"/>
              </v:shape>
            </v:group>
            <v:group style="position:absolute;left:7756;top:6045;width:10;height:20" coordorigin="7756,6045" coordsize="10,20">
              <v:shape style="position:absolute;left:7756;top:6045;width:10;height:20" coordorigin="7756,6045" coordsize="10,20" path="m7756,6064l7765,6064,7765,6045,7756,6045,7756,6064xe" filled="true" fillcolor="#000000" stroked="false">
                <v:path arrowok="t"/>
                <v:fill type="solid"/>
              </v:shape>
            </v:group>
            <v:group style="position:absolute;left:7756;top:6064;width:10;height:20" coordorigin="7756,6064" coordsize="10,20">
              <v:shape style="position:absolute;left:7756;top:6064;width:10;height:20" coordorigin="7756,6064" coordsize="10,20" path="m7756,6083l7765,6083,7765,6064,7756,6064,7756,6083xe" filled="true" fillcolor="#000000" stroked="false">
                <v:path arrowok="t"/>
                <v:fill type="solid"/>
              </v:shape>
            </v:group>
            <v:group style="position:absolute;left:7756;top:6083;width:10;height:20" coordorigin="7756,6083" coordsize="10,20">
              <v:shape style="position:absolute;left:7756;top:6083;width:10;height:20" coordorigin="7756,6083" coordsize="10,20" path="m7756,6103l7765,6103,7765,6083,7756,6083,7756,6103xe" filled="true" fillcolor="#000000" stroked="false">
                <v:path arrowok="t"/>
                <v:fill type="solid"/>
              </v:shape>
            </v:group>
            <v:group style="position:absolute;left:7756;top:6103;width:10;height:20" coordorigin="7756,6103" coordsize="10,20">
              <v:shape style="position:absolute;left:7756;top:6103;width:10;height:20" coordorigin="7756,6103" coordsize="10,20" path="m7756,6122l7765,6122,7765,6103,7756,6103,7756,6122xe" filled="true" fillcolor="#000000" stroked="false">
                <v:path arrowok="t"/>
                <v:fill type="solid"/>
              </v:shape>
            </v:group>
            <v:group style="position:absolute;left:7756;top:6122;width:10;height:20" coordorigin="7756,6122" coordsize="10,20">
              <v:shape style="position:absolute;left:7756;top:6122;width:10;height:20" coordorigin="7756,6122" coordsize="10,20" path="m7756,6141l7765,6141,7765,6122,7756,6122,7756,6141xe" filled="true" fillcolor="#000000" stroked="false">
                <v:path arrowok="t"/>
                <v:fill type="solid"/>
              </v:shape>
            </v:group>
            <v:group style="position:absolute;left:7756;top:6141;width:10;height:20" coordorigin="7756,6141" coordsize="10,20">
              <v:shape style="position:absolute;left:7756;top:6141;width:10;height:20" coordorigin="7756,6141" coordsize="10,20" path="m7756,6160l7765,6160,7765,6141,7756,6141,7756,6160xe" filled="true" fillcolor="#000000" stroked="false">
                <v:path arrowok="t"/>
                <v:fill type="solid"/>
              </v:shape>
            </v:group>
            <v:group style="position:absolute;left:7756;top:6160;width:10;height:20" coordorigin="7756,6160" coordsize="10,20">
              <v:shape style="position:absolute;left:7756;top:6160;width:10;height:20" coordorigin="7756,6160" coordsize="10,20" path="m7756,6179l7765,6179,7765,6160,7756,6160,7756,6179xe" filled="true" fillcolor="#000000" stroked="false">
                <v:path arrowok="t"/>
                <v:fill type="solid"/>
              </v:shape>
            </v:group>
            <v:group style="position:absolute;left:7756;top:6179;width:10;height:20" coordorigin="7756,6179" coordsize="10,20">
              <v:shape style="position:absolute;left:7756;top:6179;width:10;height:20" coordorigin="7756,6179" coordsize="10,20" path="m7756,6199l7765,6199,7765,6179,7756,6179,7756,6199xe" filled="true" fillcolor="#000000" stroked="false">
                <v:path arrowok="t"/>
                <v:fill type="solid"/>
              </v:shape>
            </v:group>
            <v:group style="position:absolute;left:7756;top:6205;width:10;height:2" coordorigin="7756,6205" coordsize="10,2">
              <v:shape style="position:absolute;left:7756;top:6205;width:10;height:2" coordorigin="7756,6205" coordsize="10,0" path="m7756,6205l7765,6205e" filled="false" stroked="true" strokeweight=".600010pt" strokecolor="#000000">
                <v:path arrowok="t"/>
              </v:shape>
            </v:group>
            <v:group style="position:absolute;left:8601;top:4336;width:10;height:20" coordorigin="8601,4336" coordsize="10,20">
              <v:shape style="position:absolute;left:8601;top:4336;width:10;height:20" coordorigin="8601,4336" coordsize="10,20" path="m8601,4355l8610,4355,8610,4336,8601,4336,8601,4355xe" filled="true" fillcolor="#000000" stroked="false">
                <v:path arrowok="t"/>
                <v:fill type="solid"/>
              </v:shape>
            </v:group>
            <v:group style="position:absolute;left:8601;top:4355;width:10;height:20" coordorigin="8601,4355" coordsize="10,20">
              <v:shape style="position:absolute;left:8601;top:4355;width:10;height:20" coordorigin="8601,4355" coordsize="10,20" path="m8601,4375l8610,4375,8610,4355,8601,4355,8601,4375xe" filled="true" fillcolor="#000000" stroked="false">
                <v:path arrowok="t"/>
                <v:fill type="solid"/>
              </v:shape>
            </v:group>
            <v:group style="position:absolute;left:8601;top:4375;width:10;height:20" coordorigin="8601,4375" coordsize="10,20">
              <v:shape style="position:absolute;left:8601;top:4375;width:10;height:20" coordorigin="8601,4375" coordsize="10,20" path="m8601,4394l8610,4394,8610,4375,8601,4375,8601,4394xe" filled="true" fillcolor="#000000" stroked="false">
                <v:path arrowok="t"/>
                <v:fill type="solid"/>
              </v:shape>
            </v:group>
            <v:group style="position:absolute;left:8601;top:4394;width:10;height:20" coordorigin="8601,4394" coordsize="10,20">
              <v:shape style="position:absolute;left:8601;top:4394;width:10;height:20" coordorigin="8601,4394" coordsize="10,20" path="m8601,4413l8610,4413,8610,4394,8601,4394,8601,4413xe" filled="true" fillcolor="#000000" stroked="false">
                <v:path arrowok="t"/>
                <v:fill type="solid"/>
              </v:shape>
            </v:group>
            <v:group style="position:absolute;left:8601;top:4413;width:10;height:20" coordorigin="8601,4413" coordsize="10,20">
              <v:shape style="position:absolute;left:8601;top:4413;width:10;height:20" coordorigin="8601,4413" coordsize="10,20" path="m8601,4432l8610,4432,8610,4413,8601,4413,8601,4432xe" filled="true" fillcolor="#000000" stroked="false">
                <v:path arrowok="t"/>
                <v:fill type="solid"/>
              </v:shape>
            </v:group>
            <v:group style="position:absolute;left:8601;top:4432;width:10;height:20" coordorigin="8601,4432" coordsize="10,20">
              <v:shape style="position:absolute;left:8601;top:4432;width:10;height:20" coordorigin="8601,4432" coordsize="10,20" path="m8601,4451l8610,4451,8610,4432,8601,4432,8601,4451xe" filled="true" fillcolor="#000000" stroked="false">
                <v:path arrowok="t"/>
                <v:fill type="solid"/>
              </v:shape>
            </v:group>
            <v:group style="position:absolute;left:8601;top:4451;width:10;height:20" coordorigin="8601,4451" coordsize="10,20">
              <v:shape style="position:absolute;left:8601;top:4451;width:10;height:20" coordorigin="8601,4451" coordsize="10,20" path="m8601,4471l8610,4471,8610,4451,8601,4451,8601,4471xe" filled="true" fillcolor="#000000" stroked="false">
                <v:path arrowok="t"/>
                <v:fill type="solid"/>
              </v:shape>
            </v:group>
            <v:group style="position:absolute;left:8601;top:4471;width:10;height:20" coordorigin="8601,4471" coordsize="10,20">
              <v:shape style="position:absolute;left:8601;top:4471;width:10;height:20" coordorigin="8601,4471" coordsize="10,20" path="m8601,4490l8610,4490,8610,4471,8601,4471,8601,4490xe" filled="true" fillcolor="#000000" stroked="false">
                <v:path arrowok="t"/>
                <v:fill type="solid"/>
              </v:shape>
            </v:group>
            <v:group style="position:absolute;left:8601;top:4490;width:10;height:20" coordorigin="8601,4490" coordsize="10,20">
              <v:shape style="position:absolute;left:8601;top:4490;width:10;height:20" coordorigin="8601,4490" coordsize="10,20" path="m8601,4509l8610,4509,8610,4490,8601,4490,8601,4509xe" filled="true" fillcolor="#000000" stroked="false">
                <v:path arrowok="t"/>
                <v:fill type="solid"/>
              </v:shape>
            </v:group>
            <v:group style="position:absolute;left:8601;top:4509;width:10;height:20" coordorigin="8601,4509" coordsize="10,20">
              <v:shape style="position:absolute;left:8601;top:4509;width:10;height:20" coordorigin="8601,4509" coordsize="10,20" path="m8601,4528l8610,4528,8610,4509,8601,4509,8601,4528xe" filled="true" fillcolor="#000000" stroked="false">
                <v:path arrowok="t"/>
                <v:fill type="solid"/>
              </v:shape>
            </v:group>
            <v:group style="position:absolute;left:8601;top:4528;width:10;height:20" coordorigin="8601,4528" coordsize="10,20">
              <v:shape style="position:absolute;left:8601;top:4528;width:10;height:20" coordorigin="8601,4528" coordsize="10,20" path="m8601,4547l8610,4547,8610,4528,8601,4528,8601,4547xe" filled="true" fillcolor="#000000" stroked="false">
                <v:path arrowok="t"/>
                <v:fill type="solid"/>
              </v:shape>
            </v:group>
            <v:group style="position:absolute;left:8601;top:4547;width:10;height:20" coordorigin="8601,4547" coordsize="10,20">
              <v:shape style="position:absolute;left:8601;top:4547;width:10;height:20" coordorigin="8601,4547" coordsize="10,20" path="m8601,4567l8610,4567,8610,4547,8601,4547,8601,4567xe" filled="true" fillcolor="#000000" stroked="false">
                <v:path arrowok="t"/>
                <v:fill type="solid"/>
              </v:shape>
            </v:group>
            <v:group style="position:absolute;left:8601;top:4567;width:10;height:20" coordorigin="8601,4567" coordsize="10,20">
              <v:shape style="position:absolute;left:8601;top:4567;width:10;height:20" coordorigin="8601,4567" coordsize="10,20" path="m8601,4586l8610,4586,8610,4567,8601,4567,8601,4586xe" filled="true" fillcolor="#000000" stroked="false">
                <v:path arrowok="t"/>
                <v:fill type="solid"/>
              </v:shape>
            </v:group>
            <v:group style="position:absolute;left:8601;top:4586;width:10;height:20" coordorigin="8601,4586" coordsize="10,20">
              <v:shape style="position:absolute;left:8601;top:4586;width:10;height:20" coordorigin="8601,4586" coordsize="10,20" path="m8601,4605l8610,4605,8610,4586,8601,4586,8601,4605xe" filled="true" fillcolor="#000000" stroked="false">
                <v:path arrowok="t"/>
                <v:fill type="solid"/>
              </v:shape>
            </v:group>
            <v:group style="position:absolute;left:8601;top:4605;width:10;height:20" coordorigin="8601,4605" coordsize="10,20">
              <v:shape style="position:absolute;left:8601;top:4605;width:10;height:20" coordorigin="8601,4605" coordsize="10,20" path="m8601,4624l8610,4624,8610,4605,8601,4605,8601,4624xe" filled="true" fillcolor="#000000" stroked="false">
                <v:path arrowok="t"/>
                <v:fill type="solid"/>
              </v:shape>
            </v:group>
            <v:group style="position:absolute;left:8601;top:4624;width:10;height:20" coordorigin="8601,4624" coordsize="10,20">
              <v:shape style="position:absolute;left:8601;top:4624;width:10;height:20" coordorigin="8601,4624" coordsize="10,20" path="m8601,4643l8610,4643,8610,4624,8601,4624,8601,4643xe" filled="true" fillcolor="#000000" stroked="false">
                <v:path arrowok="t"/>
                <v:fill type="solid"/>
              </v:shape>
            </v:group>
            <v:group style="position:absolute;left:8601;top:4643;width:10;height:20" coordorigin="8601,4643" coordsize="10,20">
              <v:shape style="position:absolute;left:8601;top:4643;width:10;height:20" coordorigin="8601,4643" coordsize="10,20" path="m8601,4663l8610,4663,8610,4643,8601,4643,8601,4663xe" filled="true" fillcolor="#000000" stroked="false">
                <v:path arrowok="t"/>
                <v:fill type="solid"/>
              </v:shape>
            </v:group>
            <v:group style="position:absolute;left:8601;top:4663;width:10;height:20" coordorigin="8601,4663" coordsize="10,20">
              <v:shape style="position:absolute;left:8601;top:4663;width:10;height:20" coordorigin="8601,4663" coordsize="10,20" path="m8601,4682l8610,4682,8610,4663,8601,4663,8601,4682xe" filled="true" fillcolor="#000000" stroked="false">
                <v:path arrowok="t"/>
                <v:fill type="solid"/>
              </v:shape>
            </v:group>
            <v:group style="position:absolute;left:8601;top:4682;width:10;height:20" coordorigin="8601,4682" coordsize="10,20">
              <v:shape style="position:absolute;left:8601;top:4682;width:10;height:20" coordorigin="8601,4682" coordsize="10,20" path="m8601,4701l8610,4701,8610,4682,8601,4682,8601,4701xe" filled="true" fillcolor="#000000" stroked="false">
                <v:path arrowok="t"/>
                <v:fill type="solid"/>
              </v:shape>
            </v:group>
            <v:group style="position:absolute;left:8601;top:4701;width:10;height:20" coordorigin="8601,4701" coordsize="10,20">
              <v:shape style="position:absolute;left:8601;top:4701;width:10;height:20" coordorigin="8601,4701" coordsize="10,20" path="m8601,4720l8610,4720,8610,4701,8601,4701,8601,4720xe" filled="true" fillcolor="#000000" stroked="false">
                <v:path arrowok="t"/>
                <v:fill type="solid"/>
              </v:shape>
            </v:group>
            <v:group style="position:absolute;left:8601;top:4720;width:10;height:20" coordorigin="8601,4720" coordsize="10,20">
              <v:shape style="position:absolute;left:8601;top:4720;width:10;height:20" coordorigin="8601,4720" coordsize="10,20" path="m8601,4739l8610,4739,8610,4720,8601,4720,8601,4739xe" filled="true" fillcolor="#000000" stroked="false">
                <v:path arrowok="t"/>
                <v:fill type="solid"/>
              </v:shape>
            </v:group>
            <v:group style="position:absolute;left:8601;top:4739;width:10;height:20" coordorigin="8601,4739" coordsize="10,20">
              <v:shape style="position:absolute;left:8601;top:4739;width:10;height:20" coordorigin="8601,4739" coordsize="10,20" path="m8601,4759l8610,4759,8610,4739,8601,4739,8601,4759xe" filled="true" fillcolor="#000000" stroked="false">
                <v:path arrowok="t"/>
                <v:fill type="solid"/>
              </v:shape>
            </v:group>
            <v:group style="position:absolute;left:8601;top:4759;width:10;height:20" coordorigin="8601,4759" coordsize="10,20">
              <v:shape style="position:absolute;left:8601;top:4759;width:10;height:20" coordorigin="8601,4759" coordsize="10,20" path="m8601,4778l8610,4778,8610,4759,8601,4759,8601,4778xe" filled="true" fillcolor="#000000" stroked="false">
                <v:path arrowok="t"/>
                <v:fill type="solid"/>
              </v:shape>
            </v:group>
            <v:group style="position:absolute;left:8601;top:4778;width:10;height:20" coordorigin="8601,4778" coordsize="10,20">
              <v:shape style="position:absolute;left:8601;top:4778;width:10;height:20" coordorigin="8601,4778" coordsize="10,20" path="m8601,4797l8610,4797,8610,4778,8601,4778,8601,4797xe" filled="true" fillcolor="#000000" stroked="false">
                <v:path arrowok="t"/>
                <v:fill type="solid"/>
              </v:shape>
            </v:group>
            <v:group style="position:absolute;left:8601;top:4797;width:10;height:20" coordorigin="8601,4797" coordsize="10,20">
              <v:shape style="position:absolute;left:8601;top:4797;width:10;height:20" coordorigin="8601,4797" coordsize="10,20" path="m8601,4816l8610,4816,8610,4797,8601,4797,8601,4816xe" filled="true" fillcolor="#000000" stroked="false">
                <v:path arrowok="t"/>
                <v:fill type="solid"/>
              </v:shape>
            </v:group>
            <v:group style="position:absolute;left:8601;top:4816;width:10;height:20" coordorigin="8601,4816" coordsize="10,20">
              <v:shape style="position:absolute;left:8601;top:4816;width:10;height:20" coordorigin="8601,4816" coordsize="10,20" path="m8601,4835l8610,4835,8610,4816,8601,4816,8601,4835xe" filled="true" fillcolor="#000000" stroked="false">
                <v:path arrowok="t"/>
                <v:fill type="solid"/>
              </v:shape>
            </v:group>
            <v:group style="position:absolute;left:8601;top:4835;width:10;height:20" coordorigin="8601,4835" coordsize="10,20">
              <v:shape style="position:absolute;left:8601;top:4835;width:10;height:20" coordorigin="8601,4835" coordsize="10,20" path="m8601,4855l8610,4855,8610,4835,8601,4835,8601,4855xe" filled="true" fillcolor="#000000" stroked="false">
                <v:path arrowok="t"/>
                <v:fill type="solid"/>
              </v:shape>
            </v:group>
            <v:group style="position:absolute;left:8601;top:4855;width:10;height:20" coordorigin="8601,4855" coordsize="10,20">
              <v:shape style="position:absolute;left:8601;top:4855;width:10;height:20" coordorigin="8601,4855" coordsize="10,20" path="m8601,4874l8610,4874,8610,4855,8601,4855,8601,4874xe" filled="true" fillcolor="#000000" stroked="false">
                <v:path arrowok="t"/>
                <v:fill type="solid"/>
              </v:shape>
            </v:group>
            <v:group style="position:absolute;left:8601;top:4874;width:10;height:20" coordorigin="8601,4874" coordsize="10,20">
              <v:shape style="position:absolute;left:8601;top:4874;width:10;height:20" coordorigin="8601,4874" coordsize="10,20" path="m8601,4893l8610,4893,8610,4874,8601,4874,8601,4893xe" filled="true" fillcolor="#000000" stroked="false">
                <v:path arrowok="t"/>
                <v:fill type="solid"/>
              </v:shape>
            </v:group>
            <v:group style="position:absolute;left:8601;top:4893;width:10;height:20" coordorigin="8601,4893" coordsize="10,20">
              <v:shape style="position:absolute;left:8601;top:4893;width:10;height:20" coordorigin="8601,4893" coordsize="10,20" path="m8601,4912l8610,4912,8610,4893,8601,4893,8601,4912xe" filled="true" fillcolor="#000000" stroked="false">
                <v:path arrowok="t"/>
                <v:fill type="solid"/>
              </v:shape>
            </v:group>
            <v:group style="position:absolute;left:8601;top:4912;width:10;height:20" coordorigin="8601,4912" coordsize="10,20">
              <v:shape style="position:absolute;left:8601;top:4912;width:10;height:20" coordorigin="8601,4912" coordsize="10,20" path="m8601,4931l8610,4931,8610,4912,8601,4912,8601,4931xe" filled="true" fillcolor="#000000" stroked="false">
                <v:path arrowok="t"/>
                <v:fill type="solid"/>
              </v:shape>
            </v:group>
            <v:group style="position:absolute;left:8601;top:4931;width:10;height:20" coordorigin="8601,4931" coordsize="10,20">
              <v:shape style="position:absolute;left:8601;top:4931;width:10;height:20" coordorigin="8601,4931" coordsize="10,20" path="m8601,4951l8610,4951,8610,4931,8601,4931,8601,4951xe" filled="true" fillcolor="#000000" stroked="false">
                <v:path arrowok="t"/>
                <v:fill type="solid"/>
              </v:shape>
            </v:group>
            <v:group style="position:absolute;left:8601;top:4951;width:10;height:20" coordorigin="8601,4951" coordsize="10,20">
              <v:shape style="position:absolute;left:8601;top:4951;width:10;height:20" coordorigin="8601,4951" coordsize="10,20" path="m8601,4970l8610,4970,8610,4951,8601,4951,8601,4970xe" filled="true" fillcolor="#000000" stroked="false">
                <v:path arrowok="t"/>
                <v:fill type="solid"/>
              </v:shape>
            </v:group>
            <v:group style="position:absolute;left:8601;top:4970;width:10;height:20" coordorigin="8601,4970" coordsize="10,20">
              <v:shape style="position:absolute;left:8601;top:4970;width:10;height:20" coordorigin="8601,4970" coordsize="10,20" path="m8601,4989l8610,4989,8610,4970,8601,4970,8601,4989xe" filled="true" fillcolor="#000000" stroked="false">
                <v:path arrowok="t"/>
                <v:fill type="solid"/>
              </v:shape>
            </v:group>
            <v:group style="position:absolute;left:8601;top:4989;width:10;height:20" coordorigin="8601,4989" coordsize="10,20">
              <v:shape style="position:absolute;left:8601;top:4989;width:10;height:20" coordorigin="8601,4989" coordsize="10,20" path="m8601,5008l8610,5008,8610,4989,8601,4989,8601,5008xe" filled="true" fillcolor="#000000" stroked="false">
                <v:path arrowok="t"/>
                <v:fill type="solid"/>
              </v:shape>
            </v:group>
            <v:group style="position:absolute;left:8601;top:5008;width:10;height:20" coordorigin="8601,5008" coordsize="10,20">
              <v:shape style="position:absolute;left:8601;top:5008;width:10;height:20" coordorigin="8601,5008" coordsize="10,20" path="m8601,5027l8610,5027,8610,5008,8601,5008,8601,5027xe" filled="true" fillcolor="#000000" stroked="false">
                <v:path arrowok="t"/>
                <v:fill type="solid"/>
              </v:shape>
            </v:group>
            <v:group style="position:absolute;left:8601;top:5027;width:10;height:20" coordorigin="8601,5027" coordsize="10,20">
              <v:shape style="position:absolute;left:8601;top:5027;width:10;height:20" coordorigin="8601,5027" coordsize="10,20" path="m8601,5047l8610,5047,8610,5027,8601,5027,8601,5047xe" filled="true" fillcolor="#000000" stroked="false">
                <v:path arrowok="t"/>
                <v:fill type="solid"/>
              </v:shape>
            </v:group>
            <v:group style="position:absolute;left:8601;top:5047;width:10;height:20" coordorigin="8601,5047" coordsize="10,20">
              <v:shape style="position:absolute;left:8601;top:5047;width:10;height:20" coordorigin="8601,5047" coordsize="10,20" path="m8601,5066l8610,5066,8610,5047,8601,5047,8601,5066xe" filled="true" fillcolor="#000000" stroked="false">
                <v:path arrowok="t"/>
                <v:fill type="solid"/>
              </v:shape>
            </v:group>
            <v:group style="position:absolute;left:8601;top:5066;width:10;height:20" coordorigin="8601,5066" coordsize="10,20">
              <v:shape style="position:absolute;left:8601;top:5066;width:10;height:20" coordorigin="8601,5066" coordsize="10,20" path="m8601,5085l8610,5085,8610,5066,8601,5066,8601,5085xe" filled="true" fillcolor="#000000" stroked="false">
                <v:path arrowok="t"/>
                <v:fill type="solid"/>
              </v:shape>
            </v:group>
            <v:group style="position:absolute;left:8601;top:5085;width:10;height:20" coordorigin="8601,5085" coordsize="10,20">
              <v:shape style="position:absolute;left:8601;top:5085;width:10;height:20" coordorigin="8601,5085" coordsize="10,20" path="m8601,5104l8610,5104,8610,5085,8601,5085,8601,5104xe" filled="true" fillcolor="#000000" stroked="false">
                <v:path arrowok="t"/>
                <v:fill type="solid"/>
              </v:shape>
            </v:group>
            <v:group style="position:absolute;left:8601;top:5104;width:10;height:20" coordorigin="8601,5104" coordsize="10,20">
              <v:shape style="position:absolute;left:8601;top:5104;width:10;height:20" coordorigin="8601,5104" coordsize="10,20" path="m8601,5123l8610,5123,8610,5104,8601,5104,8601,5123xe" filled="true" fillcolor="#000000" stroked="false">
                <v:path arrowok="t"/>
                <v:fill type="solid"/>
              </v:shape>
            </v:group>
            <v:group style="position:absolute;left:8601;top:5123;width:10;height:20" coordorigin="8601,5123" coordsize="10,20">
              <v:shape style="position:absolute;left:8601;top:5123;width:10;height:20" coordorigin="8601,5123" coordsize="10,20" path="m8601,5143l8610,5143,8610,5123,8601,5123,8601,5143xe" filled="true" fillcolor="#000000" stroked="false">
                <v:path arrowok="t"/>
                <v:fill type="solid"/>
              </v:shape>
            </v:group>
            <v:group style="position:absolute;left:8601;top:5143;width:10;height:20" coordorigin="8601,5143" coordsize="10,20">
              <v:shape style="position:absolute;left:8601;top:5143;width:10;height:20" coordorigin="8601,5143" coordsize="10,20" path="m8601,5162l8610,5162,8610,5143,8601,5143,8601,5162xe" filled="true" fillcolor="#000000" stroked="false">
                <v:path arrowok="t"/>
                <v:fill type="solid"/>
              </v:shape>
            </v:group>
            <v:group style="position:absolute;left:8601;top:5162;width:10;height:20" coordorigin="8601,5162" coordsize="10,20">
              <v:shape style="position:absolute;left:8601;top:5162;width:10;height:20" coordorigin="8601,5162" coordsize="10,20" path="m8601,5181l8610,5181,8610,5162,8601,5162,8601,5181xe" filled="true" fillcolor="#000000" stroked="false">
                <v:path arrowok="t"/>
                <v:fill type="solid"/>
              </v:shape>
            </v:group>
            <v:group style="position:absolute;left:8601;top:5181;width:10;height:20" coordorigin="8601,5181" coordsize="10,20">
              <v:shape style="position:absolute;left:8601;top:5181;width:10;height:20" coordorigin="8601,5181" coordsize="10,20" path="m8601,5200l8610,5200,8610,5181,8601,5181,8601,5200xe" filled="true" fillcolor="#000000" stroked="false">
                <v:path arrowok="t"/>
                <v:fill type="solid"/>
              </v:shape>
            </v:group>
            <v:group style="position:absolute;left:8601;top:5200;width:10;height:20" coordorigin="8601,5200" coordsize="10,20">
              <v:shape style="position:absolute;left:8601;top:5200;width:10;height:20" coordorigin="8601,5200" coordsize="10,20" path="m8601,5219l8610,5219,8610,5200,8601,5200,8601,5219xe" filled="true" fillcolor="#000000" stroked="false">
                <v:path arrowok="t"/>
                <v:fill type="solid"/>
              </v:shape>
            </v:group>
            <v:group style="position:absolute;left:8601;top:5219;width:10;height:20" coordorigin="8601,5219" coordsize="10,20">
              <v:shape style="position:absolute;left:8601;top:5219;width:10;height:20" coordorigin="8601,5219" coordsize="10,20" path="m8601,5239l8610,5239,8610,5219,8601,5219,8601,5239xe" filled="true" fillcolor="#000000" stroked="false">
                <v:path arrowok="t"/>
                <v:fill type="solid"/>
              </v:shape>
            </v:group>
            <v:group style="position:absolute;left:8601;top:5239;width:10;height:20" coordorigin="8601,5239" coordsize="10,20">
              <v:shape style="position:absolute;left:8601;top:5239;width:10;height:20" coordorigin="8601,5239" coordsize="10,20" path="m8601,5258l8610,5258,8610,5239,8601,5239,8601,5258xe" filled="true" fillcolor="#000000" stroked="false">
                <v:path arrowok="t"/>
                <v:fill type="solid"/>
              </v:shape>
            </v:group>
            <v:group style="position:absolute;left:8601;top:5258;width:10;height:20" coordorigin="8601,5258" coordsize="10,20">
              <v:shape style="position:absolute;left:8601;top:5258;width:10;height:20" coordorigin="8601,5258" coordsize="10,20" path="m8601,5277l8610,5277,8610,5258,8601,5258,8601,5277xe" filled="true" fillcolor="#000000" stroked="false">
                <v:path arrowok="t"/>
                <v:fill type="solid"/>
              </v:shape>
            </v:group>
            <v:group style="position:absolute;left:8601;top:5277;width:10;height:20" coordorigin="8601,5277" coordsize="10,20">
              <v:shape style="position:absolute;left:8601;top:5277;width:10;height:20" coordorigin="8601,5277" coordsize="10,20" path="m8601,5296l8610,5296,8610,5277,8601,5277,8601,5296xe" filled="true" fillcolor="#000000" stroked="false">
                <v:path arrowok="t"/>
                <v:fill type="solid"/>
              </v:shape>
            </v:group>
            <v:group style="position:absolute;left:8601;top:5296;width:10;height:20" coordorigin="8601,5296" coordsize="10,20">
              <v:shape style="position:absolute;left:8601;top:5296;width:10;height:20" coordorigin="8601,5296" coordsize="10,20" path="m8601,5315l8610,5315,8610,5296,8601,5296,8601,5315xe" filled="true" fillcolor="#000000" stroked="false">
                <v:path arrowok="t"/>
                <v:fill type="solid"/>
              </v:shape>
            </v:group>
            <v:group style="position:absolute;left:8601;top:5315;width:10;height:20" coordorigin="8601,5315" coordsize="10,20">
              <v:shape style="position:absolute;left:8601;top:5315;width:10;height:20" coordorigin="8601,5315" coordsize="10,20" path="m8601,5335l8610,5335,8610,5315,8601,5315,8601,5335xe" filled="true" fillcolor="#000000" stroked="false">
                <v:path arrowok="t"/>
                <v:fill type="solid"/>
              </v:shape>
            </v:group>
            <v:group style="position:absolute;left:8601;top:5335;width:10;height:20" coordorigin="8601,5335" coordsize="10,20">
              <v:shape style="position:absolute;left:8601;top:5335;width:10;height:20" coordorigin="8601,5335" coordsize="10,20" path="m8601,5354l8610,5354,8610,5335,8601,5335,8601,5354xe" filled="true" fillcolor="#000000" stroked="false">
                <v:path arrowok="t"/>
                <v:fill type="solid"/>
              </v:shape>
            </v:group>
            <v:group style="position:absolute;left:8601;top:5354;width:10;height:20" coordorigin="8601,5354" coordsize="10,20">
              <v:shape style="position:absolute;left:8601;top:5354;width:10;height:20" coordorigin="8601,5354" coordsize="10,20" path="m8601,5373l8610,5373,8610,5354,8601,5354,8601,5373xe" filled="true" fillcolor="#000000" stroked="false">
                <v:path arrowok="t"/>
                <v:fill type="solid"/>
              </v:shape>
            </v:group>
            <v:group style="position:absolute;left:8601;top:5373;width:10;height:20" coordorigin="8601,5373" coordsize="10,20">
              <v:shape style="position:absolute;left:8601;top:5373;width:10;height:20" coordorigin="8601,5373" coordsize="10,20" path="m8601,5392l8610,5392,8610,5373,8601,5373,8601,5392xe" filled="true" fillcolor="#000000" stroked="false">
                <v:path arrowok="t"/>
                <v:fill type="solid"/>
              </v:shape>
            </v:group>
            <v:group style="position:absolute;left:8601;top:5392;width:10;height:20" coordorigin="8601,5392" coordsize="10,20">
              <v:shape style="position:absolute;left:8601;top:5392;width:10;height:20" coordorigin="8601,5392" coordsize="10,20" path="m8601,5411l8610,5411,8610,5392,8601,5392,8601,5411xe" filled="true" fillcolor="#000000" stroked="false">
                <v:path arrowok="t"/>
                <v:fill type="solid"/>
              </v:shape>
            </v:group>
            <v:group style="position:absolute;left:8601;top:5411;width:10;height:20" coordorigin="8601,5411" coordsize="10,20">
              <v:shape style="position:absolute;left:8601;top:5411;width:10;height:20" coordorigin="8601,5411" coordsize="10,20" path="m8601,5431l8610,5431,8610,5411,8601,5411,8601,5431xe" filled="true" fillcolor="#000000" stroked="false">
                <v:path arrowok="t"/>
                <v:fill type="solid"/>
              </v:shape>
            </v:group>
            <v:group style="position:absolute;left:8601;top:5431;width:10;height:20" coordorigin="8601,5431" coordsize="10,20">
              <v:shape style="position:absolute;left:8601;top:5431;width:10;height:20" coordorigin="8601,5431" coordsize="10,20" path="m8601,5450l8610,5450,8610,5431,8601,5431,8601,5450xe" filled="true" fillcolor="#000000" stroked="false">
                <v:path arrowok="t"/>
                <v:fill type="solid"/>
              </v:shape>
            </v:group>
            <v:group style="position:absolute;left:8601;top:5450;width:10;height:20" coordorigin="8601,5450" coordsize="10,20">
              <v:shape style="position:absolute;left:8601;top:5450;width:10;height:20" coordorigin="8601,5450" coordsize="10,20" path="m8601,5469l8610,5469,8610,5450,8601,5450,8601,5469xe" filled="true" fillcolor="#000000" stroked="false">
                <v:path arrowok="t"/>
                <v:fill type="solid"/>
              </v:shape>
            </v:group>
            <v:group style="position:absolute;left:8601;top:5469;width:10;height:20" coordorigin="8601,5469" coordsize="10,20">
              <v:shape style="position:absolute;left:8601;top:5469;width:10;height:20" coordorigin="8601,5469" coordsize="10,20" path="m8601,5488l8610,5488,8610,5469,8601,5469,8601,5488xe" filled="true" fillcolor="#000000" stroked="false">
                <v:path arrowok="t"/>
                <v:fill type="solid"/>
              </v:shape>
            </v:group>
            <v:group style="position:absolute;left:8601;top:5488;width:10;height:20" coordorigin="8601,5488" coordsize="10,20">
              <v:shape style="position:absolute;left:8601;top:5488;width:10;height:20" coordorigin="8601,5488" coordsize="10,20" path="m8601,5507l8610,5507,8610,5488,8601,5488,8601,5507xe" filled="true" fillcolor="#000000" stroked="false">
                <v:path arrowok="t"/>
                <v:fill type="solid"/>
              </v:shape>
            </v:group>
            <v:group style="position:absolute;left:8601;top:5507;width:10;height:20" coordorigin="8601,5507" coordsize="10,20">
              <v:shape style="position:absolute;left:8601;top:5507;width:10;height:20" coordorigin="8601,5507" coordsize="10,20" path="m8601,5527l8610,5527,8610,5507,8601,5507,8601,5527xe" filled="true" fillcolor="#000000" stroked="false">
                <v:path arrowok="t"/>
                <v:fill type="solid"/>
              </v:shape>
            </v:group>
            <v:group style="position:absolute;left:8601;top:5527;width:10;height:20" coordorigin="8601,5527" coordsize="10,20">
              <v:shape style="position:absolute;left:8601;top:5527;width:10;height:20" coordorigin="8601,5527" coordsize="10,20" path="m8601,5546l8610,5546,8610,5527,8601,5527,8601,5546xe" filled="true" fillcolor="#000000" stroked="false">
                <v:path arrowok="t"/>
                <v:fill type="solid"/>
              </v:shape>
            </v:group>
            <v:group style="position:absolute;left:8601;top:5546;width:10;height:20" coordorigin="8601,5546" coordsize="10,20">
              <v:shape style="position:absolute;left:8601;top:5546;width:10;height:20" coordorigin="8601,5546" coordsize="10,20" path="m8601,5565l8610,5565,8610,5546,8601,5546,8601,5565xe" filled="true" fillcolor="#000000" stroked="false">
                <v:path arrowok="t"/>
                <v:fill type="solid"/>
              </v:shape>
            </v:group>
            <v:group style="position:absolute;left:8601;top:5565;width:10;height:20" coordorigin="8601,5565" coordsize="10,20">
              <v:shape style="position:absolute;left:8601;top:5565;width:10;height:20" coordorigin="8601,5565" coordsize="10,20" path="m8601,5584l8610,5584,8610,5565,8601,5565,8601,5584xe" filled="true" fillcolor="#000000" stroked="false">
                <v:path arrowok="t"/>
                <v:fill type="solid"/>
              </v:shape>
            </v:group>
            <v:group style="position:absolute;left:8601;top:5584;width:10;height:20" coordorigin="8601,5584" coordsize="10,20">
              <v:shape style="position:absolute;left:8601;top:5584;width:10;height:20" coordorigin="8601,5584" coordsize="10,20" path="m8601,5603l8610,5603,8610,5584,8601,5584,8601,5603xe" filled="true" fillcolor="#000000" stroked="false">
                <v:path arrowok="t"/>
                <v:fill type="solid"/>
              </v:shape>
            </v:group>
            <v:group style="position:absolute;left:8601;top:5603;width:10;height:20" coordorigin="8601,5603" coordsize="10,20">
              <v:shape style="position:absolute;left:8601;top:5603;width:10;height:20" coordorigin="8601,5603" coordsize="10,20" path="m8601,5623l8610,5623,8610,5603,8601,5603,8601,5623xe" filled="true" fillcolor="#000000" stroked="false">
                <v:path arrowok="t"/>
                <v:fill type="solid"/>
              </v:shape>
            </v:group>
            <v:group style="position:absolute;left:8601;top:5623;width:10;height:20" coordorigin="8601,5623" coordsize="10,20">
              <v:shape style="position:absolute;left:8601;top:5623;width:10;height:20" coordorigin="8601,5623" coordsize="10,20" path="m8601,5642l8610,5642,8610,5623,8601,5623,8601,5642xe" filled="true" fillcolor="#000000" stroked="false">
                <v:path arrowok="t"/>
                <v:fill type="solid"/>
              </v:shape>
            </v:group>
            <v:group style="position:absolute;left:8601;top:5642;width:10;height:20" coordorigin="8601,5642" coordsize="10,20">
              <v:shape style="position:absolute;left:8601;top:5642;width:10;height:20" coordorigin="8601,5642" coordsize="10,20" path="m8601,5661l8610,5661,8610,5642,8601,5642,8601,5661xe" filled="true" fillcolor="#000000" stroked="false">
                <v:path arrowok="t"/>
                <v:fill type="solid"/>
              </v:shape>
            </v:group>
            <v:group style="position:absolute;left:8601;top:5661;width:10;height:20" coordorigin="8601,5661" coordsize="10,20">
              <v:shape style="position:absolute;left:8601;top:5661;width:10;height:20" coordorigin="8601,5661" coordsize="10,20" path="m8601,5680l8610,5680,8610,5661,8601,5661,8601,5680xe" filled="true" fillcolor="#000000" stroked="false">
                <v:path arrowok="t"/>
                <v:fill type="solid"/>
              </v:shape>
            </v:group>
            <v:group style="position:absolute;left:8601;top:5680;width:10;height:20" coordorigin="8601,5680" coordsize="10,20">
              <v:shape style="position:absolute;left:8601;top:5680;width:10;height:20" coordorigin="8601,5680" coordsize="10,20" path="m8601,5699l8610,5699,8610,5680,8601,5680,8601,5699xe" filled="true" fillcolor="#000000" stroked="false">
                <v:path arrowok="t"/>
                <v:fill type="solid"/>
              </v:shape>
            </v:group>
            <v:group style="position:absolute;left:8601;top:5699;width:10;height:20" coordorigin="8601,5699" coordsize="10,20">
              <v:shape style="position:absolute;left:8601;top:5699;width:10;height:20" coordorigin="8601,5699" coordsize="10,20" path="m8601,5719l8610,5719,8610,5699,8601,5699,8601,5719xe" filled="true" fillcolor="#000000" stroked="false">
                <v:path arrowok="t"/>
                <v:fill type="solid"/>
              </v:shape>
            </v:group>
            <v:group style="position:absolute;left:8601;top:5719;width:10;height:20" coordorigin="8601,5719" coordsize="10,20">
              <v:shape style="position:absolute;left:8601;top:5719;width:10;height:20" coordorigin="8601,5719" coordsize="10,20" path="m8601,5738l8610,5738,8610,5719,8601,5719,8601,5738xe" filled="true" fillcolor="#000000" stroked="false">
                <v:path arrowok="t"/>
                <v:fill type="solid"/>
              </v:shape>
            </v:group>
            <v:group style="position:absolute;left:8601;top:5738;width:10;height:20" coordorigin="8601,5738" coordsize="10,20">
              <v:shape style="position:absolute;left:8601;top:5738;width:10;height:20" coordorigin="8601,5738" coordsize="10,20" path="m8601,5757l8610,5757,8610,5738,8601,5738,8601,5757xe" filled="true" fillcolor="#000000" stroked="false">
                <v:path arrowok="t"/>
                <v:fill type="solid"/>
              </v:shape>
            </v:group>
            <v:group style="position:absolute;left:8601;top:5757;width:10;height:20" coordorigin="8601,5757" coordsize="10,20">
              <v:shape style="position:absolute;left:8601;top:5757;width:10;height:20" coordorigin="8601,5757" coordsize="10,20" path="m8601,5776l8610,5776,8610,5757,8601,5757,8601,5776xe" filled="true" fillcolor="#000000" stroked="false">
                <v:path arrowok="t"/>
                <v:fill type="solid"/>
              </v:shape>
            </v:group>
            <v:group style="position:absolute;left:8601;top:5776;width:10;height:20" coordorigin="8601,5776" coordsize="10,20">
              <v:shape style="position:absolute;left:8601;top:5776;width:10;height:20" coordorigin="8601,5776" coordsize="10,20" path="m8601,5795l8610,5795,8610,5776,8601,5776,8601,5795xe" filled="true" fillcolor="#000000" stroked="false">
                <v:path arrowok="t"/>
                <v:fill type="solid"/>
              </v:shape>
            </v:group>
            <v:group style="position:absolute;left:8601;top:5795;width:10;height:20" coordorigin="8601,5795" coordsize="10,20">
              <v:shape style="position:absolute;left:8601;top:5795;width:10;height:20" coordorigin="8601,5795" coordsize="10,20" path="m8601,5815l8610,5815,8610,5795,8601,5795,8601,5815xe" filled="true" fillcolor="#000000" stroked="false">
                <v:path arrowok="t"/>
                <v:fill type="solid"/>
              </v:shape>
            </v:group>
            <v:group style="position:absolute;left:8601;top:5815;width:10;height:20" coordorigin="8601,5815" coordsize="10,20">
              <v:shape style="position:absolute;left:8601;top:5815;width:10;height:20" coordorigin="8601,5815" coordsize="10,20" path="m8601,5834l8610,5834,8610,5815,8601,5815,8601,5834xe" filled="true" fillcolor="#000000" stroked="false">
                <v:path arrowok="t"/>
                <v:fill type="solid"/>
              </v:shape>
            </v:group>
            <v:group style="position:absolute;left:8601;top:5834;width:10;height:20" coordorigin="8601,5834" coordsize="10,20">
              <v:shape style="position:absolute;left:8601;top:5834;width:10;height:20" coordorigin="8601,5834" coordsize="10,20" path="m8601,5853l8610,5853,8610,5834,8601,5834,8601,5853xe" filled="true" fillcolor="#000000" stroked="false">
                <v:path arrowok="t"/>
                <v:fill type="solid"/>
              </v:shape>
            </v:group>
            <v:group style="position:absolute;left:8601;top:5853;width:10;height:20" coordorigin="8601,5853" coordsize="10,20">
              <v:shape style="position:absolute;left:8601;top:5853;width:10;height:20" coordorigin="8601,5853" coordsize="10,20" path="m8601,5872l8610,5872,8610,5853,8601,5853,8601,5872xe" filled="true" fillcolor="#000000" stroked="false">
                <v:path arrowok="t"/>
                <v:fill type="solid"/>
              </v:shape>
            </v:group>
            <v:group style="position:absolute;left:8601;top:5872;width:10;height:20" coordorigin="8601,5872" coordsize="10,20">
              <v:shape style="position:absolute;left:8601;top:5872;width:10;height:20" coordorigin="8601,5872" coordsize="10,20" path="m8601,5891l8610,5891,8610,5872,8601,5872,8601,5891xe" filled="true" fillcolor="#000000" stroked="false">
                <v:path arrowok="t"/>
                <v:fill type="solid"/>
              </v:shape>
            </v:group>
            <v:group style="position:absolute;left:8601;top:5891;width:10;height:20" coordorigin="8601,5891" coordsize="10,20">
              <v:shape style="position:absolute;left:8601;top:5891;width:10;height:20" coordorigin="8601,5891" coordsize="10,20" path="m8601,5911l8610,5911,8610,5891,8601,5891,8601,5911xe" filled="true" fillcolor="#000000" stroked="false">
                <v:path arrowok="t"/>
                <v:fill type="solid"/>
              </v:shape>
            </v:group>
            <v:group style="position:absolute;left:8601;top:5911;width:10;height:20" coordorigin="8601,5911" coordsize="10,20">
              <v:shape style="position:absolute;left:8601;top:5911;width:10;height:20" coordorigin="8601,5911" coordsize="10,20" path="m8601,5930l8610,5930,8610,5911,8601,5911,8601,5930xe" filled="true" fillcolor="#000000" stroked="false">
                <v:path arrowok="t"/>
                <v:fill type="solid"/>
              </v:shape>
            </v:group>
            <v:group style="position:absolute;left:8601;top:5930;width:10;height:20" coordorigin="8601,5930" coordsize="10,20">
              <v:shape style="position:absolute;left:8601;top:5930;width:10;height:20" coordorigin="8601,5930" coordsize="10,20" path="m8601,5949l8610,5949,8610,5930,8601,5930,8601,5949xe" filled="true" fillcolor="#000000" stroked="false">
                <v:path arrowok="t"/>
                <v:fill type="solid"/>
              </v:shape>
            </v:group>
            <v:group style="position:absolute;left:8601;top:5949;width:10;height:20" coordorigin="8601,5949" coordsize="10,20">
              <v:shape style="position:absolute;left:8601;top:5949;width:10;height:20" coordorigin="8601,5949" coordsize="10,20" path="m8601,5968l8610,5968,8610,5949,8601,5949,8601,5968xe" filled="true" fillcolor="#000000" stroked="false">
                <v:path arrowok="t"/>
                <v:fill type="solid"/>
              </v:shape>
            </v:group>
            <v:group style="position:absolute;left:8601;top:5968;width:10;height:20" coordorigin="8601,5968" coordsize="10,20">
              <v:shape style="position:absolute;left:8601;top:5968;width:10;height:20" coordorigin="8601,5968" coordsize="10,20" path="m8601,5987l8610,5987,8610,5968,8601,5968,8601,5987xe" filled="true" fillcolor="#000000" stroked="false">
                <v:path arrowok="t"/>
                <v:fill type="solid"/>
              </v:shape>
            </v:group>
            <v:group style="position:absolute;left:8601;top:5987;width:10;height:20" coordorigin="8601,5987" coordsize="10,20">
              <v:shape style="position:absolute;left:8601;top:5987;width:10;height:20" coordorigin="8601,5987" coordsize="10,20" path="m8601,6007l8610,6007,8610,5987,8601,5987,8601,6007xe" filled="true" fillcolor="#000000" stroked="false">
                <v:path arrowok="t"/>
                <v:fill type="solid"/>
              </v:shape>
            </v:group>
            <v:group style="position:absolute;left:8601;top:6007;width:10;height:20" coordorigin="8601,6007" coordsize="10,20">
              <v:shape style="position:absolute;left:8601;top:6007;width:10;height:20" coordorigin="8601,6007" coordsize="10,20" path="m8601,6026l8610,6026,8610,6007,8601,6007,8601,6026xe" filled="true" fillcolor="#000000" stroked="false">
                <v:path arrowok="t"/>
                <v:fill type="solid"/>
              </v:shape>
            </v:group>
            <v:group style="position:absolute;left:8601;top:6026;width:10;height:20" coordorigin="8601,6026" coordsize="10,20">
              <v:shape style="position:absolute;left:8601;top:6026;width:10;height:20" coordorigin="8601,6026" coordsize="10,20" path="m8601,6045l8610,6045,8610,6026,8601,6026,8601,6045xe" filled="true" fillcolor="#000000" stroked="false">
                <v:path arrowok="t"/>
                <v:fill type="solid"/>
              </v:shape>
            </v:group>
            <v:group style="position:absolute;left:8601;top:6045;width:10;height:20" coordorigin="8601,6045" coordsize="10,20">
              <v:shape style="position:absolute;left:8601;top:6045;width:10;height:20" coordorigin="8601,6045" coordsize="10,20" path="m8601,6064l8610,6064,8610,6045,8601,6045,8601,6064xe" filled="true" fillcolor="#000000" stroked="false">
                <v:path arrowok="t"/>
                <v:fill type="solid"/>
              </v:shape>
            </v:group>
            <v:group style="position:absolute;left:8601;top:6064;width:10;height:20" coordorigin="8601,6064" coordsize="10,20">
              <v:shape style="position:absolute;left:8601;top:6064;width:10;height:20" coordorigin="8601,6064" coordsize="10,20" path="m8601,6083l8610,6083,8610,6064,8601,6064,8601,6083xe" filled="true" fillcolor="#000000" stroked="false">
                <v:path arrowok="t"/>
                <v:fill type="solid"/>
              </v:shape>
            </v:group>
            <v:group style="position:absolute;left:8601;top:6083;width:10;height:20" coordorigin="8601,6083" coordsize="10,20">
              <v:shape style="position:absolute;left:8601;top:6083;width:10;height:20" coordorigin="8601,6083" coordsize="10,20" path="m8601,6103l8610,6103,8610,6083,8601,6083,8601,6103xe" filled="true" fillcolor="#000000" stroked="false">
                <v:path arrowok="t"/>
                <v:fill type="solid"/>
              </v:shape>
            </v:group>
            <v:group style="position:absolute;left:8601;top:6103;width:10;height:20" coordorigin="8601,6103" coordsize="10,20">
              <v:shape style="position:absolute;left:8601;top:6103;width:10;height:20" coordorigin="8601,6103" coordsize="10,20" path="m8601,6122l8610,6122,8610,6103,8601,6103,8601,6122xe" filled="true" fillcolor="#000000" stroked="false">
                <v:path arrowok="t"/>
                <v:fill type="solid"/>
              </v:shape>
            </v:group>
            <v:group style="position:absolute;left:8601;top:6122;width:10;height:20" coordorigin="8601,6122" coordsize="10,20">
              <v:shape style="position:absolute;left:8601;top:6122;width:10;height:20" coordorigin="8601,6122" coordsize="10,20" path="m8601,6141l8610,6141,8610,6122,8601,6122,8601,6141xe" filled="true" fillcolor="#000000" stroked="false">
                <v:path arrowok="t"/>
                <v:fill type="solid"/>
              </v:shape>
            </v:group>
            <v:group style="position:absolute;left:8601;top:6141;width:10;height:20" coordorigin="8601,6141" coordsize="10,20">
              <v:shape style="position:absolute;left:8601;top:6141;width:10;height:20" coordorigin="8601,6141" coordsize="10,20" path="m8601,6160l8610,6160,8610,6141,8601,6141,8601,6160xe" filled="true" fillcolor="#000000" stroked="false">
                <v:path arrowok="t"/>
                <v:fill type="solid"/>
              </v:shape>
            </v:group>
            <v:group style="position:absolute;left:8601;top:6160;width:10;height:20" coordorigin="8601,6160" coordsize="10,20">
              <v:shape style="position:absolute;left:8601;top:6160;width:10;height:20" coordorigin="8601,6160" coordsize="10,20" path="m8601,6179l8610,6179,8610,6160,8601,6160,8601,6179xe" filled="true" fillcolor="#000000" stroked="false">
                <v:path arrowok="t"/>
                <v:fill type="solid"/>
              </v:shape>
            </v:group>
            <v:group style="position:absolute;left:8601;top:6179;width:10;height:20" coordorigin="8601,6179" coordsize="10,20">
              <v:shape style="position:absolute;left:8601;top:6179;width:10;height:20" coordorigin="8601,6179" coordsize="10,20" path="m8601,6199l8610,6199,8610,6179,8601,6179,8601,6199xe" filled="true" fillcolor="#000000" stroked="false">
                <v:path arrowok="t"/>
                <v:fill type="solid"/>
              </v:shape>
            </v:group>
            <v:group style="position:absolute;left:8601;top:6205;width:10;height:2" coordorigin="8601,6205" coordsize="10,2">
              <v:shape style="position:absolute;left:8601;top:6205;width:10;height:2" coordorigin="8601,6205" coordsize="10,0" path="m8601,6205l8610,6205e" filled="false" stroked="true" strokeweight=".600010pt" strokecolor="#000000">
                <v:path arrowok="t"/>
              </v:shape>
            </v:group>
            <v:group style="position:absolute;left:9220;top:4336;width:10;height:20" coordorigin="9220,4336" coordsize="10,20">
              <v:shape style="position:absolute;left:9220;top:4336;width:10;height:20" coordorigin="9220,4336" coordsize="10,20" path="m9220,4355l9230,4355,9230,4336,9220,4336,9220,4355xe" filled="true" fillcolor="#000000" stroked="false">
                <v:path arrowok="t"/>
                <v:fill type="solid"/>
              </v:shape>
            </v:group>
            <v:group style="position:absolute;left:9220;top:4355;width:10;height:20" coordorigin="9220,4355" coordsize="10,20">
              <v:shape style="position:absolute;left:9220;top:4355;width:10;height:20" coordorigin="9220,4355" coordsize="10,20" path="m9220,4375l9230,4375,9230,4355,9220,4355,9220,4375xe" filled="true" fillcolor="#000000" stroked="false">
                <v:path arrowok="t"/>
                <v:fill type="solid"/>
              </v:shape>
            </v:group>
            <v:group style="position:absolute;left:9220;top:4375;width:10;height:20" coordorigin="9220,4375" coordsize="10,20">
              <v:shape style="position:absolute;left:9220;top:4375;width:10;height:20" coordorigin="9220,4375" coordsize="10,20" path="m9220,4394l9230,4394,9230,4375,9220,4375,9220,4394xe" filled="true" fillcolor="#000000" stroked="false">
                <v:path arrowok="t"/>
                <v:fill type="solid"/>
              </v:shape>
            </v:group>
            <v:group style="position:absolute;left:9220;top:4394;width:10;height:20" coordorigin="9220,4394" coordsize="10,20">
              <v:shape style="position:absolute;left:9220;top:4394;width:10;height:20" coordorigin="9220,4394" coordsize="10,20" path="m9220,4413l9230,4413,9230,4394,9220,4394,9220,4413xe" filled="true" fillcolor="#000000" stroked="false">
                <v:path arrowok="t"/>
                <v:fill type="solid"/>
              </v:shape>
            </v:group>
            <v:group style="position:absolute;left:9220;top:4413;width:10;height:20" coordorigin="9220,4413" coordsize="10,20">
              <v:shape style="position:absolute;left:9220;top:4413;width:10;height:20" coordorigin="9220,4413" coordsize="10,20" path="m9220,4432l9230,4432,9230,4413,9220,4413,9220,4432xe" filled="true" fillcolor="#000000" stroked="false">
                <v:path arrowok="t"/>
                <v:fill type="solid"/>
              </v:shape>
            </v:group>
            <v:group style="position:absolute;left:9220;top:4432;width:10;height:20" coordorigin="9220,4432" coordsize="10,20">
              <v:shape style="position:absolute;left:9220;top:4432;width:10;height:20" coordorigin="9220,4432" coordsize="10,20" path="m9220,4451l9230,4451,9230,4432,9220,4432,9220,4451xe" filled="true" fillcolor="#000000" stroked="false">
                <v:path arrowok="t"/>
                <v:fill type="solid"/>
              </v:shape>
            </v:group>
            <v:group style="position:absolute;left:9220;top:4451;width:10;height:20" coordorigin="9220,4451" coordsize="10,20">
              <v:shape style="position:absolute;left:9220;top:4451;width:10;height:20" coordorigin="9220,4451" coordsize="10,20" path="m9220,4471l9230,4471,9230,4451,9220,4451,9220,4471xe" filled="true" fillcolor="#000000" stroked="false">
                <v:path arrowok="t"/>
                <v:fill type="solid"/>
              </v:shape>
            </v:group>
            <v:group style="position:absolute;left:9220;top:4471;width:10;height:20" coordorigin="9220,4471" coordsize="10,20">
              <v:shape style="position:absolute;left:9220;top:4471;width:10;height:20" coordorigin="9220,4471" coordsize="10,20" path="m9220,4490l9230,4490,9230,4471,9220,4471,9220,4490xe" filled="true" fillcolor="#000000" stroked="false">
                <v:path arrowok="t"/>
                <v:fill type="solid"/>
              </v:shape>
            </v:group>
            <v:group style="position:absolute;left:9220;top:4490;width:10;height:20" coordorigin="9220,4490" coordsize="10,20">
              <v:shape style="position:absolute;left:9220;top:4490;width:10;height:20" coordorigin="9220,4490" coordsize="10,20" path="m9220,4509l9230,4509,9230,4490,9220,4490,9220,4509xe" filled="true" fillcolor="#000000" stroked="false">
                <v:path arrowok="t"/>
                <v:fill type="solid"/>
              </v:shape>
            </v:group>
            <v:group style="position:absolute;left:9220;top:4509;width:10;height:20" coordorigin="9220,4509" coordsize="10,20">
              <v:shape style="position:absolute;left:9220;top:4509;width:10;height:20" coordorigin="9220,4509" coordsize="10,20" path="m9220,4528l9230,4528,9230,4509,9220,4509,9220,4528xe" filled="true" fillcolor="#000000" stroked="false">
                <v:path arrowok="t"/>
                <v:fill type="solid"/>
              </v:shape>
            </v:group>
            <v:group style="position:absolute;left:9220;top:4528;width:10;height:20" coordorigin="9220,4528" coordsize="10,20">
              <v:shape style="position:absolute;left:9220;top:4528;width:10;height:20" coordorigin="9220,4528" coordsize="10,20" path="m9220,4547l9230,4547,9230,4528,9220,4528,9220,4547xe" filled="true" fillcolor="#000000" stroked="false">
                <v:path arrowok="t"/>
                <v:fill type="solid"/>
              </v:shape>
            </v:group>
            <v:group style="position:absolute;left:9220;top:4547;width:10;height:20" coordorigin="9220,4547" coordsize="10,20">
              <v:shape style="position:absolute;left:9220;top:4547;width:10;height:20" coordorigin="9220,4547" coordsize="10,20" path="m9220,4567l9230,4567,9230,4547,9220,4547,9220,4567xe" filled="true" fillcolor="#000000" stroked="false">
                <v:path arrowok="t"/>
                <v:fill type="solid"/>
              </v:shape>
            </v:group>
            <v:group style="position:absolute;left:9220;top:4567;width:10;height:20" coordorigin="9220,4567" coordsize="10,20">
              <v:shape style="position:absolute;left:9220;top:4567;width:10;height:20" coordorigin="9220,4567" coordsize="10,20" path="m9220,4586l9230,4586,9230,4567,9220,4567,9220,4586xe" filled="true" fillcolor="#000000" stroked="false">
                <v:path arrowok="t"/>
                <v:fill type="solid"/>
              </v:shape>
            </v:group>
            <v:group style="position:absolute;left:9220;top:4586;width:10;height:20" coordorigin="9220,4586" coordsize="10,20">
              <v:shape style="position:absolute;left:9220;top:4586;width:10;height:20" coordorigin="9220,4586" coordsize="10,20" path="m9220,4605l9230,4605,9230,4586,9220,4586,9220,4605xe" filled="true" fillcolor="#000000" stroked="false">
                <v:path arrowok="t"/>
                <v:fill type="solid"/>
              </v:shape>
            </v:group>
            <v:group style="position:absolute;left:9220;top:4605;width:10;height:20" coordorigin="9220,4605" coordsize="10,20">
              <v:shape style="position:absolute;left:9220;top:4605;width:10;height:20" coordorigin="9220,4605" coordsize="10,20" path="m9220,4624l9230,4624,9230,4605,9220,4605,9220,4624xe" filled="true" fillcolor="#000000" stroked="false">
                <v:path arrowok="t"/>
                <v:fill type="solid"/>
              </v:shape>
            </v:group>
            <v:group style="position:absolute;left:9220;top:4624;width:10;height:20" coordorigin="9220,4624" coordsize="10,20">
              <v:shape style="position:absolute;left:9220;top:4624;width:10;height:20" coordorigin="9220,4624" coordsize="10,20" path="m9220,4643l9230,4643,9230,4624,9220,4624,9220,4643xe" filled="true" fillcolor="#000000" stroked="false">
                <v:path arrowok="t"/>
                <v:fill type="solid"/>
              </v:shape>
            </v:group>
            <v:group style="position:absolute;left:9220;top:4643;width:10;height:20" coordorigin="9220,4643" coordsize="10,20">
              <v:shape style="position:absolute;left:9220;top:4643;width:10;height:20" coordorigin="9220,4643" coordsize="10,20" path="m9220,4663l9230,4663,9230,4643,9220,4643,9220,4663xe" filled="true" fillcolor="#000000" stroked="false">
                <v:path arrowok="t"/>
                <v:fill type="solid"/>
              </v:shape>
            </v:group>
            <v:group style="position:absolute;left:9220;top:4663;width:10;height:20" coordorigin="9220,4663" coordsize="10,20">
              <v:shape style="position:absolute;left:9220;top:4663;width:10;height:20" coordorigin="9220,4663" coordsize="10,20" path="m9220,4682l9230,4682,9230,4663,9220,4663,9220,4682xe" filled="true" fillcolor="#000000" stroked="false">
                <v:path arrowok="t"/>
                <v:fill type="solid"/>
              </v:shape>
            </v:group>
            <v:group style="position:absolute;left:9220;top:4682;width:10;height:20" coordorigin="9220,4682" coordsize="10,20">
              <v:shape style="position:absolute;left:9220;top:4682;width:10;height:20" coordorigin="9220,4682" coordsize="10,20" path="m9220,4701l9230,4701,9230,4682,9220,4682,9220,4701xe" filled="true" fillcolor="#000000" stroked="false">
                <v:path arrowok="t"/>
                <v:fill type="solid"/>
              </v:shape>
            </v:group>
            <v:group style="position:absolute;left:9220;top:4701;width:10;height:20" coordorigin="9220,4701" coordsize="10,20">
              <v:shape style="position:absolute;left:9220;top:4701;width:10;height:20" coordorigin="9220,4701" coordsize="10,20" path="m9220,4720l9230,4720,9230,4701,9220,4701,9220,4720xe" filled="true" fillcolor="#000000" stroked="false">
                <v:path arrowok="t"/>
                <v:fill type="solid"/>
              </v:shape>
            </v:group>
            <v:group style="position:absolute;left:9220;top:4720;width:10;height:20" coordorigin="9220,4720" coordsize="10,20">
              <v:shape style="position:absolute;left:9220;top:4720;width:10;height:20" coordorigin="9220,4720" coordsize="10,20" path="m9220,4739l9230,4739,9230,4720,9220,4720,9220,4739xe" filled="true" fillcolor="#000000" stroked="false">
                <v:path arrowok="t"/>
                <v:fill type="solid"/>
              </v:shape>
            </v:group>
            <v:group style="position:absolute;left:9220;top:4739;width:10;height:20" coordorigin="9220,4739" coordsize="10,20">
              <v:shape style="position:absolute;left:9220;top:4739;width:10;height:20" coordorigin="9220,4739" coordsize="10,20" path="m9220,4759l9230,4759,9230,4739,9220,4739,9220,4759xe" filled="true" fillcolor="#000000" stroked="false">
                <v:path arrowok="t"/>
                <v:fill type="solid"/>
              </v:shape>
            </v:group>
            <v:group style="position:absolute;left:9220;top:4759;width:10;height:20" coordorigin="9220,4759" coordsize="10,20">
              <v:shape style="position:absolute;left:9220;top:4759;width:10;height:20" coordorigin="9220,4759" coordsize="10,20" path="m9220,4778l9230,4778,9230,4759,9220,4759,9220,4778xe" filled="true" fillcolor="#000000" stroked="false">
                <v:path arrowok="t"/>
                <v:fill type="solid"/>
              </v:shape>
            </v:group>
            <v:group style="position:absolute;left:9220;top:4778;width:10;height:20" coordorigin="9220,4778" coordsize="10,20">
              <v:shape style="position:absolute;left:9220;top:4778;width:10;height:20" coordorigin="9220,4778" coordsize="10,20" path="m9220,4797l9230,4797,9230,4778,9220,4778,9220,4797xe" filled="true" fillcolor="#000000" stroked="false">
                <v:path arrowok="t"/>
                <v:fill type="solid"/>
              </v:shape>
            </v:group>
            <v:group style="position:absolute;left:9220;top:4797;width:10;height:20" coordorigin="9220,4797" coordsize="10,20">
              <v:shape style="position:absolute;left:9220;top:4797;width:10;height:20" coordorigin="9220,4797" coordsize="10,20" path="m9220,4816l9230,4816,9230,4797,9220,4797,9220,4816xe" filled="true" fillcolor="#000000" stroked="false">
                <v:path arrowok="t"/>
                <v:fill type="solid"/>
              </v:shape>
            </v:group>
            <v:group style="position:absolute;left:9220;top:4816;width:10;height:20" coordorigin="9220,4816" coordsize="10,20">
              <v:shape style="position:absolute;left:9220;top:4816;width:10;height:20" coordorigin="9220,4816" coordsize="10,20" path="m9220,4835l9230,4835,9230,4816,9220,4816,9220,4835xe" filled="true" fillcolor="#000000" stroked="false">
                <v:path arrowok="t"/>
                <v:fill type="solid"/>
              </v:shape>
            </v:group>
            <v:group style="position:absolute;left:9220;top:4835;width:10;height:20" coordorigin="9220,4835" coordsize="10,20">
              <v:shape style="position:absolute;left:9220;top:4835;width:10;height:20" coordorigin="9220,4835" coordsize="10,20" path="m9220,4855l9230,4855,9230,4835,9220,4835,9220,4855xe" filled="true" fillcolor="#000000" stroked="false">
                <v:path arrowok="t"/>
                <v:fill type="solid"/>
              </v:shape>
            </v:group>
            <v:group style="position:absolute;left:9220;top:4855;width:10;height:20" coordorigin="9220,4855" coordsize="10,20">
              <v:shape style="position:absolute;left:9220;top:4855;width:10;height:20" coordorigin="9220,4855" coordsize="10,20" path="m9220,4874l9230,4874,9230,4855,9220,4855,9220,4874xe" filled="true" fillcolor="#000000" stroked="false">
                <v:path arrowok="t"/>
                <v:fill type="solid"/>
              </v:shape>
            </v:group>
            <v:group style="position:absolute;left:9220;top:4874;width:10;height:20" coordorigin="9220,4874" coordsize="10,20">
              <v:shape style="position:absolute;left:9220;top:4874;width:10;height:20" coordorigin="9220,4874" coordsize="10,20" path="m9220,4893l9230,4893,9230,4874,9220,4874,9220,4893xe" filled="true" fillcolor="#000000" stroked="false">
                <v:path arrowok="t"/>
                <v:fill type="solid"/>
              </v:shape>
            </v:group>
            <v:group style="position:absolute;left:9220;top:4893;width:10;height:20" coordorigin="9220,4893" coordsize="10,20">
              <v:shape style="position:absolute;left:9220;top:4893;width:10;height:20" coordorigin="9220,4893" coordsize="10,20" path="m9220,4912l9230,4912,9230,4893,9220,4893,9220,4912xe" filled="true" fillcolor="#000000" stroked="false">
                <v:path arrowok="t"/>
                <v:fill type="solid"/>
              </v:shape>
            </v:group>
            <v:group style="position:absolute;left:9220;top:4912;width:10;height:20" coordorigin="9220,4912" coordsize="10,20">
              <v:shape style="position:absolute;left:9220;top:4912;width:10;height:20" coordorigin="9220,4912" coordsize="10,20" path="m9220,4931l9230,4931,9230,4912,9220,4912,9220,4931xe" filled="true" fillcolor="#000000" stroked="false">
                <v:path arrowok="t"/>
                <v:fill type="solid"/>
              </v:shape>
            </v:group>
            <v:group style="position:absolute;left:9220;top:4931;width:10;height:20" coordorigin="9220,4931" coordsize="10,20">
              <v:shape style="position:absolute;left:9220;top:4931;width:10;height:20" coordorigin="9220,4931" coordsize="10,20" path="m9220,4951l9230,4951,9230,4931,9220,4931,9220,4951xe" filled="true" fillcolor="#000000" stroked="false">
                <v:path arrowok="t"/>
                <v:fill type="solid"/>
              </v:shape>
            </v:group>
            <v:group style="position:absolute;left:9220;top:4951;width:10;height:20" coordorigin="9220,4951" coordsize="10,20">
              <v:shape style="position:absolute;left:9220;top:4951;width:10;height:20" coordorigin="9220,4951" coordsize="10,20" path="m9220,4970l9230,4970,9230,4951,9220,4951,9220,4970xe" filled="true" fillcolor="#000000" stroked="false">
                <v:path arrowok="t"/>
                <v:fill type="solid"/>
              </v:shape>
            </v:group>
            <v:group style="position:absolute;left:9220;top:4970;width:10;height:20" coordorigin="9220,4970" coordsize="10,20">
              <v:shape style="position:absolute;left:9220;top:4970;width:10;height:20" coordorigin="9220,4970" coordsize="10,20" path="m9220,4989l9230,4989,9230,4970,9220,4970,9220,4989xe" filled="true" fillcolor="#000000" stroked="false">
                <v:path arrowok="t"/>
                <v:fill type="solid"/>
              </v:shape>
            </v:group>
            <v:group style="position:absolute;left:9220;top:4989;width:10;height:20" coordorigin="9220,4989" coordsize="10,20">
              <v:shape style="position:absolute;left:9220;top:4989;width:10;height:20" coordorigin="9220,4989" coordsize="10,20" path="m9220,5008l9230,5008,9230,4989,9220,4989,9220,5008xe" filled="true" fillcolor="#000000" stroked="false">
                <v:path arrowok="t"/>
                <v:fill type="solid"/>
              </v:shape>
            </v:group>
            <v:group style="position:absolute;left:9220;top:5008;width:10;height:20" coordorigin="9220,5008" coordsize="10,20">
              <v:shape style="position:absolute;left:9220;top:5008;width:10;height:20" coordorigin="9220,5008" coordsize="10,20" path="m9220,5027l9230,5027,9230,5008,9220,5008,9220,5027xe" filled="true" fillcolor="#000000" stroked="false">
                <v:path arrowok="t"/>
                <v:fill type="solid"/>
              </v:shape>
            </v:group>
            <v:group style="position:absolute;left:9220;top:5027;width:10;height:20" coordorigin="9220,5027" coordsize="10,20">
              <v:shape style="position:absolute;left:9220;top:5027;width:10;height:20" coordorigin="9220,5027" coordsize="10,20" path="m9220,5047l9230,5047,9230,5027,9220,5027,9220,5047xe" filled="true" fillcolor="#000000" stroked="false">
                <v:path arrowok="t"/>
                <v:fill type="solid"/>
              </v:shape>
            </v:group>
            <v:group style="position:absolute;left:9220;top:5047;width:10;height:20" coordorigin="9220,5047" coordsize="10,20">
              <v:shape style="position:absolute;left:9220;top:5047;width:10;height:20" coordorigin="9220,5047" coordsize="10,20" path="m9220,5066l9230,5066,9230,5047,9220,5047,9220,5066xe" filled="true" fillcolor="#000000" stroked="false">
                <v:path arrowok="t"/>
                <v:fill type="solid"/>
              </v:shape>
            </v:group>
            <v:group style="position:absolute;left:9220;top:5066;width:10;height:20" coordorigin="9220,5066" coordsize="10,20">
              <v:shape style="position:absolute;left:9220;top:5066;width:10;height:20" coordorigin="9220,5066" coordsize="10,20" path="m9220,5085l9230,5085,9230,5066,9220,5066,9220,5085xe" filled="true" fillcolor="#000000" stroked="false">
                <v:path arrowok="t"/>
                <v:fill type="solid"/>
              </v:shape>
            </v:group>
            <v:group style="position:absolute;left:9220;top:5085;width:10;height:20" coordorigin="9220,5085" coordsize="10,20">
              <v:shape style="position:absolute;left:9220;top:5085;width:10;height:20" coordorigin="9220,5085" coordsize="10,20" path="m9220,5104l9230,5104,9230,5085,9220,5085,9220,5104xe" filled="true" fillcolor="#000000" stroked="false">
                <v:path arrowok="t"/>
                <v:fill type="solid"/>
              </v:shape>
            </v:group>
            <v:group style="position:absolute;left:9220;top:5104;width:10;height:20" coordorigin="9220,5104" coordsize="10,20">
              <v:shape style="position:absolute;left:9220;top:5104;width:10;height:20" coordorigin="9220,5104" coordsize="10,20" path="m9220,5123l9230,5123,9230,5104,9220,5104,9220,5123xe" filled="true" fillcolor="#000000" stroked="false">
                <v:path arrowok="t"/>
                <v:fill type="solid"/>
              </v:shape>
            </v:group>
            <v:group style="position:absolute;left:9220;top:5123;width:10;height:20" coordorigin="9220,5123" coordsize="10,20">
              <v:shape style="position:absolute;left:9220;top:5123;width:10;height:20" coordorigin="9220,5123" coordsize="10,20" path="m9220,5143l9230,5143,9230,5123,9220,5123,9220,5143xe" filled="true" fillcolor="#000000" stroked="false">
                <v:path arrowok="t"/>
                <v:fill type="solid"/>
              </v:shape>
            </v:group>
            <v:group style="position:absolute;left:9220;top:5143;width:10;height:20" coordorigin="9220,5143" coordsize="10,20">
              <v:shape style="position:absolute;left:9220;top:5143;width:10;height:20" coordorigin="9220,5143" coordsize="10,20" path="m9220,5162l9230,5162,9230,5143,9220,5143,9220,5162xe" filled="true" fillcolor="#000000" stroked="false">
                <v:path arrowok="t"/>
                <v:fill type="solid"/>
              </v:shape>
            </v:group>
            <v:group style="position:absolute;left:9220;top:5162;width:10;height:20" coordorigin="9220,5162" coordsize="10,20">
              <v:shape style="position:absolute;left:9220;top:5162;width:10;height:20" coordorigin="9220,5162" coordsize="10,20" path="m9220,5181l9230,5181,9230,5162,9220,5162,9220,5181xe" filled="true" fillcolor="#000000" stroked="false">
                <v:path arrowok="t"/>
                <v:fill type="solid"/>
              </v:shape>
            </v:group>
            <v:group style="position:absolute;left:9220;top:5181;width:10;height:20" coordorigin="9220,5181" coordsize="10,20">
              <v:shape style="position:absolute;left:9220;top:5181;width:10;height:20" coordorigin="9220,5181" coordsize="10,20" path="m9220,5200l9230,5200,9230,5181,9220,5181,9220,5200xe" filled="true" fillcolor="#000000" stroked="false">
                <v:path arrowok="t"/>
                <v:fill type="solid"/>
              </v:shape>
            </v:group>
            <v:group style="position:absolute;left:9220;top:5200;width:10;height:20" coordorigin="9220,5200" coordsize="10,20">
              <v:shape style="position:absolute;left:9220;top:5200;width:10;height:20" coordorigin="9220,5200" coordsize="10,20" path="m9220,5219l9230,5219,9230,5200,9220,5200,9220,5219xe" filled="true" fillcolor="#000000" stroked="false">
                <v:path arrowok="t"/>
                <v:fill type="solid"/>
              </v:shape>
            </v:group>
            <v:group style="position:absolute;left:9220;top:5219;width:10;height:20" coordorigin="9220,5219" coordsize="10,20">
              <v:shape style="position:absolute;left:9220;top:5219;width:10;height:20" coordorigin="9220,5219" coordsize="10,20" path="m9220,5239l9230,5239,9230,5219,9220,5219,9220,5239xe" filled="true" fillcolor="#000000" stroked="false">
                <v:path arrowok="t"/>
                <v:fill type="solid"/>
              </v:shape>
            </v:group>
            <v:group style="position:absolute;left:9220;top:5239;width:10;height:20" coordorigin="9220,5239" coordsize="10,20">
              <v:shape style="position:absolute;left:9220;top:5239;width:10;height:20" coordorigin="9220,5239" coordsize="10,20" path="m9220,5258l9230,5258,9230,5239,9220,5239,9220,5258xe" filled="true" fillcolor="#000000" stroked="false">
                <v:path arrowok="t"/>
                <v:fill type="solid"/>
              </v:shape>
            </v:group>
            <v:group style="position:absolute;left:9220;top:5258;width:10;height:20" coordorigin="9220,5258" coordsize="10,20">
              <v:shape style="position:absolute;left:9220;top:5258;width:10;height:20" coordorigin="9220,5258" coordsize="10,20" path="m9220,5277l9230,5277,9230,5258,9220,5258,9220,5277xe" filled="true" fillcolor="#000000" stroked="false">
                <v:path arrowok="t"/>
                <v:fill type="solid"/>
              </v:shape>
            </v:group>
            <v:group style="position:absolute;left:9220;top:5277;width:10;height:20" coordorigin="9220,5277" coordsize="10,20">
              <v:shape style="position:absolute;left:9220;top:5277;width:10;height:20" coordorigin="9220,5277" coordsize="10,20" path="m9220,5296l9230,5296,9230,5277,9220,5277,9220,5296xe" filled="true" fillcolor="#000000" stroked="false">
                <v:path arrowok="t"/>
                <v:fill type="solid"/>
              </v:shape>
            </v:group>
            <v:group style="position:absolute;left:9220;top:5296;width:10;height:20" coordorigin="9220,5296" coordsize="10,20">
              <v:shape style="position:absolute;left:9220;top:5296;width:10;height:20" coordorigin="9220,5296" coordsize="10,20" path="m9220,5315l9230,5315,9230,5296,9220,5296,9220,5315xe" filled="true" fillcolor="#000000" stroked="false">
                <v:path arrowok="t"/>
                <v:fill type="solid"/>
              </v:shape>
            </v:group>
            <v:group style="position:absolute;left:9220;top:5315;width:10;height:20" coordorigin="9220,5315" coordsize="10,20">
              <v:shape style="position:absolute;left:9220;top:5315;width:10;height:20" coordorigin="9220,5315" coordsize="10,20" path="m9220,5335l9230,5335,9230,5315,9220,5315,9220,5335xe" filled="true" fillcolor="#000000" stroked="false">
                <v:path arrowok="t"/>
                <v:fill type="solid"/>
              </v:shape>
            </v:group>
            <v:group style="position:absolute;left:9220;top:5335;width:10;height:20" coordorigin="9220,5335" coordsize="10,20">
              <v:shape style="position:absolute;left:9220;top:5335;width:10;height:20" coordorigin="9220,5335" coordsize="10,20" path="m9220,5354l9230,5354,9230,5335,9220,5335,9220,5354xe" filled="true" fillcolor="#000000" stroked="false">
                <v:path arrowok="t"/>
                <v:fill type="solid"/>
              </v:shape>
            </v:group>
            <v:group style="position:absolute;left:9220;top:5354;width:10;height:20" coordorigin="9220,5354" coordsize="10,20">
              <v:shape style="position:absolute;left:9220;top:5354;width:10;height:20" coordorigin="9220,5354" coordsize="10,20" path="m9220,5373l9230,5373,9230,5354,9220,5354,9220,5373xe" filled="true" fillcolor="#000000" stroked="false">
                <v:path arrowok="t"/>
                <v:fill type="solid"/>
              </v:shape>
            </v:group>
            <v:group style="position:absolute;left:9220;top:5373;width:10;height:20" coordorigin="9220,5373" coordsize="10,20">
              <v:shape style="position:absolute;left:9220;top:5373;width:10;height:20" coordorigin="9220,5373" coordsize="10,20" path="m9220,5392l9230,5392,9230,5373,9220,5373,9220,5392xe" filled="true" fillcolor="#000000" stroked="false">
                <v:path arrowok="t"/>
                <v:fill type="solid"/>
              </v:shape>
            </v:group>
            <v:group style="position:absolute;left:9220;top:5392;width:10;height:20" coordorigin="9220,5392" coordsize="10,20">
              <v:shape style="position:absolute;left:9220;top:5392;width:10;height:20" coordorigin="9220,5392" coordsize="10,20" path="m9220,5411l9230,5411,9230,5392,9220,5392,9220,5411xe" filled="true" fillcolor="#000000" stroked="false">
                <v:path arrowok="t"/>
                <v:fill type="solid"/>
              </v:shape>
            </v:group>
            <v:group style="position:absolute;left:9220;top:5411;width:10;height:20" coordorigin="9220,5411" coordsize="10,20">
              <v:shape style="position:absolute;left:9220;top:5411;width:10;height:20" coordorigin="9220,5411" coordsize="10,20" path="m9220,5431l9230,5431,9230,5411,9220,5411,9220,5431xe" filled="true" fillcolor="#000000" stroked="false">
                <v:path arrowok="t"/>
                <v:fill type="solid"/>
              </v:shape>
            </v:group>
            <v:group style="position:absolute;left:9220;top:5431;width:10;height:20" coordorigin="9220,5431" coordsize="10,20">
              <v:shape style="position:absolute;left:9220;top:5431;width:10;height:20" coordorigin="9220,5431" coordsize="10,20" path="m9220,5450l9230,5450,9230,5431,9220,5431,9220,5450xe" filled="true" fillcolor="#000000" stroked="false">
                <v:path arrowok="t"/>
                <v:fill type="solid"/>
              </v:shape>
            </v:group>
            <v:group style="position:absolute;left:9220;top:5450;width:10;height:20" coordorigin="9220,5450" coordsize="10,20">
              <v:shape style="position:absolute;left:9220;top:5450;width:10;height:20" coordorigin="9220,5450" coordsize="10,20" path="m9220,5469l9230,5469,9230,5450,9220,5450,9220,5469xe" filled="true" fillcolor="#000000" stroked="false">
                <v:path arrowok="t"/>
                <v:fill type="solid"/>
              </v:shape>
            </v:group>
            <v:group style="position:absolute;left:9220;top:5469;width:10;height:20" coordorigin="9220,5469" coordsize="10,20">
              <v:shape style="position:absolute;left:9220;top:5469;width:10;height:20" coordorigin="9220,5469" coordsize="10,20" path="m9220,5488l9230,5488,9230,5469,9220,5469,9220,5488xe" filled="true" fillcolor="#000000" stroked="false">
                <v:path arrowok="t"/>
                <v:fill type="solid"/>
              </v:shape>
            </v:group>
            <v:group style="position:absolute;left:9220;top:5488;width:10;height:20" coordorigin="9220,5488" coordsize="10,20">
              <v:shape style="position:absolute;left:9220;top:5488;width:10;height:20" coordorigin="9220,5488" coordsize="10,20" path="m9220,5507l9230,5507,9230,5488,9220,5488,9220,5507xe" filled="true" fillcolor="#000000" stroked="false">
                <v:path arrowok="t"/>
                <v:fill type="solid"/>
              </v:shape>
            </v:group>
            <v:group style="position:absolute;left:9220;top:5507;width:10;height:20" coordorigin="9220,5507" coordsize="10,20">
              <v:shape style="position:absolute;left:9220;top:5507;width:10;height:20" coordorigin="9220,5507" coordsize="10,20" path="m9220,5527l9230,5527,9230,5507,9220,5507,9220,5527xe" filled="true" fillcolor="#000000" stroked="false">
                <v:path arrowok="t"/>
                <v:fill type="solid"/>
              </v:shape>
            </v:group>
            <v:group style="position:absolute;left:9220;top:5527;width:10;height:20" coordorigin="9220,5527" coordsize="10,20">
              <v:shape style="position:absolute;left:9220;top:5527;width:10;height:20" coordorigin="9220,5527" coordsize="10,20" path="m9220,5546l9230,5546,9230,5527,9220,5527,9220,5546xe" filled="true" fillcolor="#000000" stroked="false">
                <v:path arrowok="t"/>
                <v:fill type="solid"/>
              </v:shape>
            </v:group>
            <v:group style="position:absolute;left:9220;top:5546;width:10;height:20" coordorigin="9220,5546" coordsize="10,20">
              <v:shape style="position:absolute;left:9220;top:5546;width:10;height:20" coordorigin="9220,5546" coordsize="10,20" path="m9220,5565l9230,5565,9230,5546,9220,5546,9220,5565xe" filled="true" fillcolor="#000000" stroked="false">
                <v:path arrowok="t"/>
                <v:fill type="solid"/>
              </v:shape>
            </v:group>
            <v:group style="position:absolute;left:9220;top:5565;width:10;height:20" coordorigin="9220,5565" coordsize="10,20">
              <v:shape style="position:absolute;left:9220;top:5565;width:10;height:20" coordorigin="9220,5565" coordsize="10,20" path="m9220,5584l9230,5584,9230,5565,9220,5565,9220,5584xe" filled="true" fillcolor="#000000" stroked="false">
                <v:path arrowok="t"/>
                <v:fill type="solid"/>
              </v:shape>
            </v:group>
            <v:group style="position:absolute;left:9220;top:5584;width:10;height:20" coordorigin="9220,5584" coordsize="10,20">
              <v:shape style="position:absolute;left:9220;top:5584;width:10;height:20" coordorigin="9220,5584" coordsize="10,20" path="m9220,5603l9230,5603,9230,5584,9220,5584,9220,5603xe" filled="true" fillcolor="#000000" stroked="false">
                <v:path arrowok="t"/>
                <v:fill type="solid"/>
              </v:shape>
            </v:group>
            <v:group style="position:absolute;left:9220;top:5603;width:10;height:20" coordorigin="9220,5603" coordsize="10,20">
              <v:shape style="position:absolute;left:9220;top:5603;width:10;height:20" coordorigin="9220,5603" coordsize="10,20" path="m9220,5623l9230,5623,9230,5603,9220,5603,9220,5623xe" filled="true" fillcolor="#000000" stroked="false">
                <v:path arrowok="t"/>
                <v:fill type="solid"/>
              </v:shape>
            </v:group>
            <v:group style="position:absolute;left:9220;top:5623;width:10;height:20" coordorigin="9220,5623" coordsize="10,20">
              <v:shape style="position:absolute;left:9220;top:5623;width:10;height:20" coordorigin="9220,5623" coordsize="10,20" path="m9220,5642l9230,5642,9230,5623,9220,5623,9220,5642xe" filled="true" fillcolor="#000000" stroked="false">
                <v:path arrowok="t"/>
                <v:fill type="solid"/>
              </v:shape>
            </v:group>
            <v:group style="position:absolute;left:9220;top:5642;width:10;height:20" coordorigin="9220,5642" coordsize="10,20">
              <v:shape style="position:absolute;left:9220;top:5642;width:10;height:20" coordorigin="9220,5642" coordsize="10,20" path="m9220,5661l9230,5661,9230,5642,9220,5642,9220,5661xe" filled="true" fillcolor="#000000" stroked="false">
                <v:path arrowok="t"/>
                <v:fill type="solid"/>
              </v:shape>
            </v:group>
            <v:group style="position:absolute;left:9220;top:5661;width:10;height:20" coordorigin="9220,5661" coordsize="10,20">
              <v:shape style="position:absolute;left:9220;top:5661;width:10;height:20" coordorigin="9220,5661" coordsize="10,20" path="m9220,5680l9230,5680,9230,5661,9220,5661,9220,5680xe" filled="true" fillcolor="#000000" stroked="false">
                <v:path arrowok="t"/>
                <v:fill type="solid"/>
              </v:shape>
            </v:group>
            <v:group style="position:absolute;left:9220;top:5680;width:10;height:20" coordorigin="9220,5680" coordsize="10,20">
              <v:shape style="position:absolute;left:9220;top:5680;width:10;height:20" coordorigin="9220,5680" coordsize="10,20" path="m9220,5699l9230,5699,9230,5680,9220,5680,9220,5699xe" filled="true" fillcolor="#000000" stroked="false">
                <v:path arrowok="t"/>
                <v:fill type="solid"/>
              </v:shape>
            </v:group>
            <v:group style="position:absolute;left:9220;top:5699;width:10;height:20" coordorigin="9220,5699" coordsize="10,20">
              <v:shape style="position:absolute;left:9220;top:5699;width:10;height:20" coordorigin="9220,5699" coordsize="10,20" path="m9220,5719l9230,5719,9230,5699,9220,5699,9220,5719xe" filled="true" fillcolor="#000000" stroked="false">
                <v:path arrowok="t"/>
                <v:fill type="solid"/>
              </v:shape>
            </v:group>
            <v:group style="position:absolute;left:9220;top:5719;width:10;height:20" coordorigin="9220,5719" coordsize="10,20">
              <v:shape style="position:absolute;left:9220;top:5719;width:10;height:20" coordorigin="9220,5719" coordsize="10,20" path="m9220,5738l9230,5738,9230,5719,9220,5719,9220,5738xe" filled="true" fillcolor="#000000" stroked="false">
                <v:path arrowok="t"/>
                <v:fill type="solid"/>
              </v:shape>
            </v:group>
            <v:group style="position:absolute;left:9220;top:5738;width:10;height:20" coordorigin="9220,5738" coordsize="10,20">
              <v:shape style="position:absolute;left:9220;top:5738;width:10;height:20" coordorigin="9220,5738" coordsize="10,20" path="m9220,5757l9230,5757,9230,5738,9220,5738,9220,5757xe" filled="true" fillcolor="#000000" stroked="false">
                <v:path arrowok="t"/>
                <v:fill type="solid"/>
              </v:shape>
            </v:group>
            <v:group style="position:absolute;left:9220;top:5757;width:10;height:20" coordorigin="9220,5757" coordsize="10,20">
              <v:shape style="position:absolute;left:9220;top:5757;width:10;height:20" coordorigin="9220,5757" coordsize="10,20" path="m9220,5776l9230,5776,9230,5757,9220,5757,9220,5776xe" filled="true" fillcolor="#000000" stroked="false">
                <v:path arrowok="t"/>
                <v:fill type="solid"/>
              </v:shape>
            </v:group>
            <v:group style="position:absolute;left:9220;top:5776;width:10;height:20" coordorigin="9220,5776" coordsize="10,20">
              <v:shape style="position:absolute;left:9220;top:5776;width:10;height:20" coordorigin="9220,5776" coordsize="10,20" path="m9220,5795l9230,5795,9230,5776,9220,5776,9220,5795xe" filled="true" fillcolor="#000000" stroked="false">
                <v:path arrowok="t"/>
                <v:fill type="solid"/>
              </v:shape>
            </v:group>
            <v:group style="position:absolute;left:9220;top:5795;width:10;height:20" coordorigin="9220,5795" coordsize="10,20">
              <v:shape style="position:absolute;left:9220;top:5795;width:10;height:20" coordorigin="9220,5795" coordsize="10,20" path="m9220,5815l9230,5815,9230,5795,9220,5795,9220,5815xe" filled="true" fillcolor="#000000" stroked="false">
                <v:path arrowok="t"/>
                <v:fill type="solid"/>
              </v:shape>
            </v:group>
            <v:group style="position:absolute;left:9220;top:5815;width:10;height:20" coordorigin="9220,5815" coordsize="10,20">
              <v:shape style="position:absolute;left:9220;top:5815;width:10;height:20" coordorigin="9220,5815" coordsize="10,20" path="m9220,5834l9230,5834,9230,5815,9220,5815,9220,5834xe" filled="true" fillcolor="#000000" stroked="false">
                <v:path arrowok="t"/>
                <v:fill type="solid"/>
              </v:shape>
            </v:group>
            <v:group style="position:absolute;left:9220;top:5834;width:10;height:20" coordorigin="9220,5834" coordsize="10,20">
              <v:shape style="position:absolute;left:9220;top:5834;width:10;height:20" coordorigin="9220,5834" coordsize="10,20" path="m9220,5853l9230,5853,9230,5834,9220,5834,9220,5853xe" filled="true" fillcolor="#000000" stroked="false">
                <v:path arrowok="t"/>
                <v:fill type="solid"/>
              </v:shape>
            </v:group>
            <v:group style="position:absolute;left:9220;top:5853;width:10;height:20" coordorigin="9220,5853" coordsize="10,20">
              <v:shape style="position:absolute;left:9220;top:5853;width:10;height:20" coordorigin="9220,5853" coordsize="10,20" path="m9220,5872l9230,5872,9230,5853,9220,5853,9220,5872xe" filled="true" fillcolor="#000000" stroked="false">
                <v:path arrowok="t"/>
                <v:fill type="solid"/>
              </v:shape>
            </v:group>
            <v:group style="position:absolute;left:9220;top:5872;width:10;height:20" coordorigin="9220,5872" coordsize="10,20">
              <v:shape style="position:absolute;left:9220;top:5872;width:10;height:20" coordorigin="9220,5872" coordsize="10,20" path="m9220,5891l9230,5891,9230,5872,9220,5872,9220,5891xe" filled="true" fillcolor="#000000" stroked="false">
                <v:path arrowok="t"/>
                <v:fill type="solid"/>
              </v:shape>
            </v:group>
            <v:group style="position:absolute;left:9220;top:5891;width:10;height:20" coordorigin="9220,5891" coordsize="10,20">
              <v:shape style="position:absolute;left:9220;top:5891;width:10;height:20" coordorigin="9220,5891" coordsize="10,20" path="m9220,5911l9230,5911,9230,5891,9220,5891,9220,5911xe" filled="true" fillcolor="#000000" stroked="false">
                <v:path arrowok="t"/>
                <v:fill type="solid"/>
              </v:shape>
            </v:group>
            <v:group style="position:absolute;left:9220;top:5911;width:10;height:20" coordorigin="9220,5911" coordsize="10,20">
              <v:shape style="position:absolute;left:9220;top:5911;width:10;height:20" coordorigin="9220,5911" coordsize="10,20" path="m9220,5930l9230,5930,9230,5911,9220,5911,9220,5930xe" filled="true" fillcolor="#000000" stroked="false">
                <v:path arrowok="t"/>
                <v:fill type="solid"/>
              </v:shape>
            </v:group>
            <v:group style="position:absolute;left:9220;top:5930;width:10;height:20" coordorigin="9220,5930" coordsize="10,20">
              <v:shape style="position:absolute;left:9220;top:5930;width:10;height:20" coordorigin="9220,5930" coordsize="10,20" path="m9220,5949l9230,5949,9230,5930,9220,5930,9220,5949xe" filled="true" fillcolor="#000000" stroked="false">
                <v:path arrowok="t"/>
                <v:fill type="solid"/>
              </v:shape>
            </v:group>
            <v:group style="position:absolute;left:9220;top:5949;width:10;height:20" coordorigin="9220,5949" coordsize="10,20">
              <v:shape style="position:absolute;left:9220;top:5949;width:10;height:20" coordorigin="9220,5949" coordsize="10,20" path="m9220,5968l9230,5968,9230,5949,9220,5949,9220,5968xe" filled="true" fillcolor="#000000" stroked="false">
                <v:path arrowok="t"/>
                <v:fill type="solid"/>
              </v:shape>
            </v:group>
            <v:group style="position:absolute;left:9220;top:5968;width:10;height:20" coordorigin="9220,5968" coordsize="10,20">
              <v:shape style="position:absolute;left:9220;top:5968;width:10;height:20" coordorigin="9220,5968" coordsize="10,20" path="m9220,5987l9230,5987,9230,5968,9220,5968,9220,5987xe" filled="true" fillcolor="#000000" stroked="false">
                <v:path arrowok="t"/>
                <v:fill type="solid"/>
              </v:shape>
            </v:group>
            <v:group style="position:absolute;left:9220;top:5987;width:10;height:20" coordorigin="9220,5987" coordsize="10,20">
              <v:shape style="position:absolute;left:9220;top:5987;width:10;height:20" coordorigin="9220,5987" coordsize="10,20" path="m9220,6007l9230,6007,9230,5987,9220,5987,9220,6007xe" filled="true" fillcolor="#000000" stroked="false">
                <v:path arrowok="t"/>
                <v:fill type="solid"/>
              </v:shape>
            </v:group>
            <v:group style="position:absolute;left:9220;top:6007;width:10;height:20" coordorigin="9220,6007" coordsize="10,20">
              <v:shape style="position:absolute;left:9220;top:6007;width:10;height:20" coordorigin="9220,6007" coordsize="10,20" path="m9220,6026l9230,6026,9230,6007,9220,6007,9220,6026xe" filled="true" fillcolor="#000000" stroked="false">
                <v:path arrowok="t"/>
                <v:fill type="solid"/>
              </v:shape>
            </v:group>
            <v:group style="position:absolute;left:9220;top:6026;width:10;height:20" coordorigin="9220,6026" coordsize="10,20">
              <v:shape style="position:absolute;left:9220;top:6026;width:10;height:20" coordorigin="9220,6026" coordsize="10,20" path="m9220,6045l9230,6045,9230,6026,9220,6026,9220,6045xe" filled="true" fillcolor="#000000" stroked="false">
                <v:path arrowok="t"/>
                <v:fill type="solid"/>
              </v:shape>
            </v:group>
            <v:group style="position:absolute;left:9220;top:6045;width:10;height:20" coordorigin="9220,6045" coordsize="10,20">
              <v:shape style="position:absolute;left:9220;top:6045;width:10;height:20" coordorigin="9220,6045" coordsize="10,20" path="m9220,6064l9230,6064,9230,6045,9220,6045,9220,6064xe" filled="true" fillcolor="#000000" stroked="false">
                <v:path arrowok="t"/>
                <v:fill type="solid"/>
              </v:shape>
            </v:group>
            <v:group style="position:absolute;left:9220;top:6064;width:10;height:20" coordorigin="9220,6064" coordsize="10,20">
              <v:shape style="position:absolute;left:9220;top:6064;width:10;height:20" coordorigin="9220,6064" coordsize="10,20" path="m9220,6083l9230,6083,9230,6064,9220,6064,9220,6083xe" filled="true" fillcolor="#000000" stroked="false">
                <v:path arrowok="t"/>
                <v:fill type="solid"/>
              </v:shape>
            </v:group>
            <v:group style="position:absolute;left:9220;top:6083;width:10;height:20" coordorigin="9220,6083" coordsize="10,20">
              <v:shape style="position:absolute;left:9220;top:6083;width:10;height:20" coordorigin="9220,6083" coordsize="10,20" path="m9220,6103l9230,6103,9230,6083,9220,6083,9220,6103xe" filled="true" fillcolor="#000000" stroked="false">
                <v:path arrowok="t"/>
                <v:fill type="solid"/>
              </v:shape>
            </v:group>
            <v:group style="position:absolute;left:9220;top:6103;width:10;height:20" coordorigin="9220,6103" coordsize="10,20">
              <v:shape style="position:absolute;left:9220;top:6103;width:10;height:20" coordorigin="9220,6103" coordsize="10,20" path="m9220,6122l9230,6122,9230,6103,9220,6103,9220,6122xe" filled="true" fillcolor="#000000" stroked="false">
                <v:path arrowok="t"/>
                <v:fill type="solid"/>
              </v:shape>
            </v:group>
            <v:group style="position:absolute;left:9220;top:6122;width:10;height:20" coordorigin="9220,6122" coordsize="10,20">
              <v:shape style="position:absolute;left:9220;top:6122;width:10;height:20" coordorigin="9220,6122" coordsize="10,20" path="m9220,6141l9230,6141,9230,6122,9220,6122,9220,6141xe" filled="true" fillcolor="#000000" stroked="false">
                <v:path arrowok="t"/>
                <v:fill type="solid"/>
              </v:shape>
            </v:group>
            <v:group style="position:absolute;left:9220;top:6141;width:10;height:20" coordorigin="9220,6141" coordsize="10,20">
              <v:shape style="position:absolute;left:9220;top:6141;width:10;height:20" coordorigin="9220,6141" coordsize="10,20" path="m9220,6160l9230,6160,9230,6141,9220,6141,9220,6160xe" filled="true" fillcolor="#000000" stroked="false">
                <v:path arrowok="t"/>
                <v:fill type="solid"/>
              </v:shape>
            </v:group>
            <v:group style="position:absolute;left:9220;top:6160;width:10;height:20" coordorigin="9220,6160" coordsize="10,20">
              <v:shape style="position:absolute;left:9220;top:6160;width:10;height:20" coordorigin="9220,6160" coordsize="10,20" path="m9220,6179l9230,6179,9230,6160,9220,6160,9220,6179xe" filled="true" fillcolor="#000000" stroked="false">
                <v:path arrowok="t"/>
                <v:fill type="solid"/>
              </v:shape>
            </v:group>
            <v:group style="position:absolute;left:9220;top:6179;width:10;height:20" coordorigin="9220,6179" coordsize="10,20">
              <v:shape style="position:absolute;left:9220;top:6179;width:10;height:20" coordorigin="9220,6179" coordsize="10,20" path="m9220,6199l9230,6199,9230,6179,9220,6179,9220,6199xe" filled="true" fillcolor="#000000" stroked="false">
                <v:path arrowok="t"/>
                <v:fill type="solid"/>
              </v:shape>
            </v:group>
            <v:group style="position:absolute;left:9220;top:6205;width:10;height:2" coordorigin="9220,6205" coordsize="10,2">
              <v:shape style="position:absolute;left:9220;top:6205;width:10;height:2" coordorigin="9220,6205" coordsize="10,0" path="m9220,6205l9230,6205e" filled="false" stroked="true" strokeweight=".600010pt" strokecolor="#000000">
                <v:path arrowok="t"/>
              </v:shape>
              <v:shape style="position:absolute;left:1692;top:6211;width:1039;height:10" type="#_x0000_t75" stroked="false">
                <v:imagedata r:id="rId74" o:title=""/>
              </v:shape>
              <v:shape style="position:absolute;left:2727;top:6211;width:602;height:10" type="#_x0000_t75" stroked="false">
                <v:imagedata r:id="rId82" o:title=""/>
              </v:shape>
              <v:shape style="position:absolute;left:3324;top:6211;width:1006;height:10" type="#_x0000_t75" stroked="false">
                <v:imagedata r:id="rId83" o:title=""/>
              </v:shape>
              <v:shape style="position:absolute;left:4326;top:6211;width:852;height:10" type="#_x0000_t75" stroked="false">
                <v:imagedata r:id="rId84" o:title=""/>
              </v:shape>
              <v:shape style="position:absolute;left:5173;top:6211;width:1793;height:10" type="#_x0000_t75" stroked="false">
                <v:imagedata r:id="rId85" o:title=""/>
              </v:shape>
              <v:shape style="position:absolute;left:6961;top:6211;width:794;height:10" type="#_x0000_t75" stroked="false">
                <v:imagedata r:id="rId86" o:title=""/>
              </v:shape>
              <v:shape style="position:absolute;left:7751;top:6211;width:850;height:10" type="#_x0000_t75" stroked="false">
                <v:imagedata r:id="rId87" o:title=""/>
              </v:shape>
              <v:shape style="position:absolute;left:8596;top:6211;width:625;height:10" type="#_x0000_t75" stroked="false">
                <v:imagedata r:id="rId88" o:title=""/>
              </v:shape>
              <v:shape style="position:absolute;left:9216;top:6211;width:950;height:10" type="#_x0000_t75" stroked="false">
                <v:imagedata r:id="rId89" o:title=""/>
              </v:shape>
            </v:group>
            <v:group style="position:absolute;left:2732;top:6220;width:10;height:20" coordorigin="2732,6220" coordsize="10,20">
              <v:shape style="position:absolute;left:2732;top:6220;width:10;height:20" coordorigin="2732,6220" coordsize="10,20" path="m2732,6239l2741,6239,2741,6220,2732,6220,2732,6239xe" filled="true" fillcolor="#000000" stroked="false">
                <v:path arrowok="t"/>
                <v:fill type="solid"/>
              </v:shape>
            </v:group>
            <v:group style="position:absolute;left:2732;top:6239;width:10;height:20" coordorigin="2732,6239" coordsize="10,20">
              <v:shape style="position:absolute;left:2732;top:6239;width:10;height:20" coordorigin="2732,6239" coordsize="10,20" path="m2732,6259l2741,6259,2741,6239,2732,6239,2732,6259xe" filled="true" fillcolor="#000000" stroked="false">
                <v:path arrowok="t"/>
                <v:fill type="solid"/>
              </v:shape>
            </v:group>
            <v:group style="position:absolute;left:2732;top:6259;width:10;height:20" coordorigin="2732,6259" coordsize="10,20">
              <v:shape style="position:absolute;left:2732;top:6259;width:10;height:20" coordorigin="2732,6259" coordsize="10,20" path="m2732,6278l2741,6278,2741,6259,2732,6259,2732,6278xe" filled="true" fillcolor="#000000" stroked="false">
                <v:path arrowok="t"/>
                <v:fill type="solid"/>
              </v:shape>
            </v:group>
            <v:group style="position:absolute;left:2732;top:6278;width:10;height:20" coordorigin="2732,6278" coordsize="10,20">
              <v:shape style="position:absolute;left:2732;top:6278;width:10;height:20" coordorigin="2732,6278" coordsize="10,20" path="m2732,6297l2741,6297,2741,6278,2732,6278,2732,6297xe" filled="true" fillcolor="#000000" stroked="false">
                <v:path arrowok="t"/>
                <v:fill type="solid"/>
              </v:shape>
            </v:group>
            <v:group style="position:absolute;left:2732;top:6297;width:10;height:20" coordorigin="2732,6297" coordsize="10,20">
              <v:shape style="position:absolute;left:2732;top:6297;width:10;height:20" coordorigin="2732,6297" coordsize="10,20" path="m2732,6317l2741,6317,2741,6297,2732,6297,2732,6317xe" filled="true" fillcolor="#000000" stroked="false">
                <v:path arrowok="t"/>
                <v:fill type="solid"/>
              </v:shape>
            </v:group>
            <v:group style="position:absolute;left:2732;top:6317;width:10;height:20" coordorigin="2732,6317" coordsize="10,20">
              <v:shape style="position:absolute;left:2732;top:6317;width:10;height:20" coordorigin="2732,6317" coordsize="10,20" path="m2732,6336l2741,6336,2741,6317,2732,6317,2732,6336xe" filled="true" fillcolor="#000000" stroked="false">
                <v:path arrowok="t"/>
                <v:fill type="solid"/>
              </v:shape>
            </v:group>
            <v:group style="position:absolute;left:2732;top:6336;width:10;height:20" coordorigin="2732,6336" coordsize="10,20">
              <v:shape style="position:absolute;left:2732;top:6336;width:10;height:20" coordorigin="2732,6336" coordsize="10,20" path="m2732,6355l2741,6355,2741,6336,2732,6336,2732,6355xe" filled="true" fillcolor="#000000" stroked="false">
                <v:path arrowok="t"/>
                <v:fill type="solid"/>
              </v:shape>
            </v:group>
            <v:group style="position:absolute;left:2732;top:6355;width:10;height:20" coordorigin="2732,6355" coordsize="10,20">
              <v:shape style="position:absolute;left:2732;top:6355;width:10;height:20" coordorigin="2732,6355" coordsize="10,20" path="m2732,6374l2741,6374,2741,6355,2732,6355,2732,6374xe" filled="true" fillcolor="#000000" stroked="false">
                <v:path arrowok="t"/>
                <v:fill type="solid"/>
              </v:shape>
            </v:group>
            <v:group style="position:absolute;left:2732;top:6374;width:10;height:20" coordorigin="2732,6374" coordsize="10,20">
              <v:shape style="position:absolute;left:2732;top:6374;width:10;height:20" coordorigin="2732,6374" coordsize="10,20" path="m2732,6393l2741,6393,2741,6374,2732,6374,2732,6393xe" filled="true" fillcolor="#000000" stroked="false">
                <v:path arrowok="t"/>
                <v:fill type="solid"/>
              </v:shape>
            </v:group>
            <v:group style="position:absolute;left:2732;top:6393;width:10;height:20" coordorigin="2732,6393" coordsize="10,20">
              <v:shape style="position:absolute;left:2732;top:6393;width:10;height:20" coordorigin="2732,6393" coordsize="10,20" path="m2732,6413l2741,6413,2741,6393,2732,6393,2732,6413xe" filled="true" fillcolor="#000000" stroked="false">
                <v:path arrowok="t"/>
                <v:fill type="solid"/>
              </v:shape>
            </v:group>
            <v:group style="position:absolute;left:2732;top:6413;width:10;height:20" coordorigin="2732,6413" coordsize="10,20">
              <v:shape style="position:absolute;left:2732;top:6413;width:10;height:20" coordorigin="2732,6413" coordsize="10,20" path="m2732,6432l2741,6432,2741,6413,2732,6413,2732,6432xe" filled="true" fillcolor="#000000" stroked="false">
                <v:path arrowok="t"/>
                <v:fill type="solid"/>
              </v:shape>
            </v:group>
            <v:group style="position:absolute;left:2732;top:6432;width:10;height:20" coordorigin="2732,6432" coordsize="10,20">
              <v:shape style="position:absolute;left:2732;top:6432;width:10;height:20" coordorigin="2732,6432" coordsize="10,20" path="m2732,6451l2741,6451,2741,6432,2732,6432,2732,6451xe" filled="true" fillcolor="#000000" stroked="false">
                <v:path arrowok="t"/>
                <v:fill type="solid"/>
              </v:shape>
            </v:group>
            <v:group style="position:absolute;left:2732;top:6451;width:10;height:20" coordorigin="2732,6451" coordsize="10,20">
              <v:shape style="position:absolute;left:2732;top:6451;width:10;height:20" coordorigin="2732,6451" coordsize="10,20" path="m2732,6470l2741,6470,2741,6451,2732,6451,2732,6470xe" filled="true" fillcolor="#000000" stroked="false">
                <v:path arrowok="t"/>
                <v:fill type="solid"/>
              </v:shape>
            </v:group>
            <v:group style="position:absolute;left:2732;top:6470;width:10;height:20" coordorigin="2732,6470" coordsize="10,20">
              <v:shape style="position:absolute;left:2732;top:6470;width:10;height:20" coordorigin="2732,6470" coordsize="10,20" path="m2732,6489l2741,6489,2741,6470,2732,6470,2732,6489xe" filled="true" fillcolor="#000000" stroked="false">
                <v:path arrowok="t"/>
                <v:fill type="solid"/>
              </v:shape>
            </v:group>
            <v:group style="position:absolute;left:2732;top:6489;width:10;height:20" coordorigin="2732,6489" coordsize="10,20">
              <v:shape style="position:absolute;left:2732;top:6489;width:10;height:20" coordorigin="2732,6489" coordsize="10,20" path="m2732,6509l2741,6509,2741,6489,2732,6489,2732,6509xe" filled="true" fillcolor="#000000" stroked="false">
                <v:path arrowok="t"/>
                <v:fill type="solid"/>
              </v:shape>
            </v:group>
            <v:group style="position:absolute;left:2732;top:6509;width:10;height:20" coordorigin="2732,6509" coordsize="10,20">
              <v:shape style="position:absolute;left:2732;top:6509;width:10;height:20" coordorigin="2732,6509" coordsize="10,20" path="m2732,6528l2741,6528,2741,6509,2732,6509,2732,6528xe" filled="true" fillcolor="#000000" stroked="false">
                <v:path arrowok="t"/>
                <v:fill type="solid"/>
              </v:shape>
            </v:group>
            <v:group style="position:absolute;left:2732;top:6528;width:10;height:20" coordorigin="2732,6528" coordsize="10,20">
              <v:shape style="position:absolute;left:2732;top:6528;width:10;height:20" coordorigin="2732,6528" coordsize="10,20" path="m2732,6547l2741,6547,2741,6528,2732,6528,2732,6547xe" filled="true" fillcolor="#000000" stroked="false">
                <v:path arrowok="t"/>
                <v:fill type="solid"/>
              </v:shape>
            </v:group>
            <v:group style="position:absolute;left:2732;top:6547;width:10;height:20" coordorigin="2732,6547" coordsize="10,20">
              <v:shape style="position:absolute;left:2732;top:6547;width:10;height:20" coordorigin="2732,6547" coordsize="10,20" path="m2732,6566l2741,6566,2741,6547,2732,6547,2732,6566xe" filled="true" fillcolor="#000000" stroked="false">
                <v:path arrowok="t"/>
                <v:fill type="solid"/>
              </v:shape>
            </v:group>
            <v:group style="position:absolute;left:2732;top:6566;width:10;height:20" coordorigin="2732,6566" coordsize="10,20">
              <v:shape style="position:absolute;left:2732;top:6566;width:10;height:20" coordorigin="2732,6566" coordsize="10,20" path="m2732,6585l2741,6585,2741,6566,2732,6566,2732,6585xe" filled="true" fillcolor="#000000" stroked="false">
                <v:path arrowok="t"/>
                <v:fill type="solid"/>
              </v:shape>
            </v:group>
            <v:group style="position:absolute;left:2732;top:6585;width:10;height:20" coordorigin="2732,6585" coordsize="10,20">
              <v:shape style="position:absolute;left:2732;top:6585;width:10;height:20" coordorigin="2732,6585" coordsize="10,20" path="m2732,6605l2741,6605,2741,6585,2732,6585,2732,6605xe" filled="true" fillcolor="#000000" stroked="false">
                <v:path arrowok="t"/>
                <v:fill type="solid"/>
              </v:shape>
            </v:group>
            <v:group style="position:absolute;left:2732;top:6605;width:10;height:20" coordorigin="2732,6605" coordsize="10,20">
              <v:shape style="position:absolute;left:2732;top:6605;width:10;height:20" coordorigin="2732,6605" coordsize="10,20" path="m2732,6624l2741,6624,2741,6605,2732,6605,2732,6624xe" filled="true" fillcolor="#000000" stroked="false">
                <v:path arrowok="t"/>
                <v:fill type="solid"/>
              </v:shape>
            </v:group>
            <v:group style="position:absolute;left:2732;top:6624;width:10;height:20" coordorigin="2732,6624" coordsize="10,20">
              <v:shape style="position:absolute;left:2732;top:6624;width:10;height:20" coordorigin="2732,6624" coordsize="10,20" path="m2732,6643l2741,6643,2741,6624,2732,6624,2732,6643xe" filled="true" fillcolor="#000000" stroked="false">
                <v:path arrowok="t"/>
                <v:fill type="solid"/>
              </v:shape>
            </v:group>
            <v:group style="position:absolute;left:2732;top:6643;width:10;height:20" coordorigin="2732,6643" coordsize="10,20">
              <v:shape style="position:absolute;left:2732;top:6643;width:10;height:20" coordorigin="2732,6643" coordsize="10,20" path="m2732,6662l2741,6662,2741,6643,2732,6643,2732,6662xe" filled="true" fillcolor="#000000" stroked="false">
                <v:path arrowok="t"/>
                <v:fill type="solid"/>
              </v:shape>
            </v:group>
            <v:group style="position:absolute;left:2732;top:6662;width:10;height:20" coordorigin="2732,6662" coordsize="10,20">
              <v:shape style="position:absolute;left:2732;top:6662;width:10;height:20" coordorigin="2732,6662" coordsize="10,20" path="m2732,6681l2741,6681,2741,6662,2732,6662,2732,6681xe" filled="true" fillcolor="#000000" stroked="false">
                <v:path arrowok="t"/>
                <v:fill type="solid"/>
              </v:shape>
            </v:group>
            <v:group style="position:absolute;left:2732;top:6681;width:10;height:20" coordorigin="2732,6681" coordsize="10,20">
              <v:shape style="position:absolute;left:2732;top:6681;width:10;height:20" coordorigin="2732,6681" coordsize="10,20" path="m2732,6701l2741,6701,2741,6681,2732,6681,2732,6701xe" filled="true" fillcolor="#000000" stroked="false">
                <v:path arrowok="t"/>
                <v:fill type="solid"/>
              </v:shape>
            </v:group>
            <v:group style="position:absolute;left:2732;top:6701;width:10;height:20" coordorigin="2732,6701" coordsize="10,20">
              <v:shape style="position:absolute;left:2732;top:6701;width:10;height:20" coordorigin="2732,6701" coordsize="10,20" path="m2732,6720l2741,6720,2741,6701,2732,6701,2732,6720xe" filled="true" fillcolor="#000000" stroked="false">
                <v:path arrowok="t"/>
                <v:fill type="solid"/>
              </v:shape>
            </v:group>
            <v:group style="position:absolute;left:2732;top:6720;width:10;height:20" coordorigin="2732,6720" coordsize="10,20">
              <v:shape style="position:absolute;left:2732;top:6720;width:10;height:20" coordorigin="2732,6720" coordsize="10,20" path="m2732,6739l2741,6739,2741,6720,2732,6720,2732,6739xe" filled="true" fillcolor="#000000" stroked="false">
                <v:path arrowok="t"/>
                <v:fill type="solid"/>
              </v:shape>
            </v:group>
            <v:group style="position:absolute;left:2732;top:6739;width:10;height:20" coordorigin="2732,6739" coordsize="10,20">
              <v:shape style="position:absolute;left:2732;top:6739;width:10;height:20" coordorigin="2732,6739" coordsize="10,20" path="m2732,6758l2741,6758,2741,6739,2732,6739,2732,6758xe" filled="true" fillcolor="#000000" stroked="false">
                <v:path arrowok="t"/>
                <v:fill type="solid"/>
              </v:shape>
            </v:group>
            <v:group style="position:absolute;left:2732;top:6758;width:10;height:20" coordorigin="2732,6758" coordsize="10,20">
              <v:shape style="position:absolute;left:2732;top:6758;width:10;height:20" coordorigin="2732,6758" coordsize="10,20" path="m2732,6777l2741,6777,2741,6758,2732,6758,2732,6777xe" filled="true" fillcolor="#000000" stroked="false">
                <v:path arrowok="t"/>
                <v:fill type="solid"/>
              </v:shape>
            </v:group>
            <v:group style="position:absolute;left:2732;top:6777;width:10;height:20" coordorigin="2732,6777" coordsize="10,20">
              <v:shape style="position:absolute;left:2732;top:6777;width:10;height:20" coordorigin="2732,6777" coordsize="10,20" path="m2732,6797l2741,6797,2741,6777,2732,6777,2732,6797xe" filled="true" fillcolor="#000000" stroked="false">
                <v:path arrowok="t"/>
                <v:fill type="solid"/>
              </v:shape>
            </v:group>
            <v:group style="position:absolute;left:2732;top:6797;width:10;height:20" coordorigin="2732,6797" coordsize="10,20">
              <v:shape style="position:absolute;left:2732;top:6797;width:10;height:20" coordorigin="2732,6797" coordsize="10,20" path="m2732,6816l2741,6816,2741,6797,2732,6797,2732,6816xe" filled="true" fillcolor="#000000" stroked="false">
                <v:path arrowok="t"/>
                <v:fill type="solid"/>
              </v:shape>
            </v:group>
            <v:group style="position:absolute;left:2732;top:6816;width:10;height:20" coordorigin="2732,6816" coordsize="10,20">
              <v:shape style="position:absolute;left:2732;top:6816;width:10;height:20" coordorigin="2732,6816" coordsize="10,20" path="m2732,6835l2741,6835,2741,6816,2732,6816,2732,6835xe" filled="true" fillcolor="#000000" stroked="false">
                <v:path arrowok="t"/>
                <v:fill type="solid"/>
              </v:shape>
            </v:group>
            <v:group style="position:absolute;left:2732;top:6835;width:10;height:20" coordorigin="2732,6835" coordsize="10,20">
              <v:shape style="position:absolute;left:2732;top:6835;width:10;height:20" coordorigin="2732,6835" coordsize="10,20" path="m2732,6854l2741,6854,2741,6835,2732,6835,2732,6854xe" filled="true" fillcolor="#000000" stroked="false">
                <v:path arrowok="t"/>
                <v:fill type="solid"/>
              </v:shape>
            </v:group>
            <v:group style="position:absolute;left:2732;top:6854;width:10;height:20" coordorigin="2732,6854" coordsize="10,20">
              <v:shape style="position:absolute;left:2732;top:6854;width:10;height:20" coordorigin="2732,6854" coordsize="10,20" path="m2732,6873l2741,6873,2741,6854,2732,6854,2732,6873xe" filled="true" fillcolor="#000000" stroked="false">
                <v:path arrowok="t"/>
                <v:fill type="solid"/>
              </v:shape>
            </v:group>
            <v:group style="position:absolute;left:2732;top:6873;width:10;height:20" coordorigin="2732,6873" coordsize="10,20">
              <v:shape style="position:absolute;left:2732;top:6873;width:10;height:20" coordorigin="2732,6873" coordsize="10,20" path="m2732,6893l2741,6893,2741,6873,2732,6873,2732,6893xe" filled="true" fillcolor="#000000" stroked="false">
                <v:path arrowok="t"/>
                <v:fill type="solid"/>
              </v:shape>
            </v:group>
            <v:group style="position:absolute;left:2732;top:6893;width:10;height:20" coordorigin="2732,6893" coordsize="10,20">
              <v:shape style="position:absolute;left:2732;top:6893;width:10;height:20" coordorigin="2732,6893" coordsize="10,20" path="m2732,6912l2741,6912,2741,6893,2732,6893,2732,6912xe" filled="true" fillcolor="#000000" stroked="false">
                <v:path arrowok="t"/>
                <v:fill type="solid"/>
              </v:shape>
            </v:group>
            <v:group style="position:absolute;left:2732;top:6912;width:10;height:20" coordorigin="2732,6912" coordsize="10,20">
              <v:shape style="position:absolute;left:2732;top:6912;width:10;height:20" coordorigin="2732,6912" coordsize="10,20" path="m2732,6931l2741,6931,2741,6912,2732,6912,2732,6931xe" filled="true" fillcolor="#000000" stroked="false">
                <v:path arrowok="t"/>
                <v:fill type="solid"/>
              </v:shape>
            </v:group>
            <v:group style="position:absolute;left:2732;top:6931;width:10;height:20" coordorigin="2732,6931" coordsize="10,20">
              <v:shape style="position:absolute;left:2732;top:6931;width:10;height:20" coordorigin="2732,6931" coordsize="10,20" path="m2732,6950l2741,6950,2741,6931,2732,6931,2732,6950xe" filled="true" fillcolor="#000000" stroked="false">
                <v:path arrowok="t"/>
                <v:fill type="solid"/>
              </v:shape>
            </v:group>
            <v:group style="position:absolute;left:2732;top:6950;width:10;height:20" coordorigin="2732,6950" coordsize="10,20">
              <v:shape style="position:absolute;left:2732;top:6950;width:10;height:20" coordorigin="2732,6950" coordsize="10,20" path="m2732,6969l2741,6969,2741,6950,2732,6950,2732,6969xe" filled="true" fillcolor="#000000" stroked="false">
                <v:path arrowok="t"/>
                <v:fill type="solid"/>
              </v:shape>
            </v:group>
            <v:group style="position:absolute;left:2732;top:6969;width:10;height:20" coordorigin="2732,6969" coordsize="10,20">
              <v:shape style="position:absolute;left:2732;top:6969;width:10;height:20" coordorigin="2732,6969" coordsize="10,20" path="m2732,6989l2741,6989,2741,6969,2732,6969,2732,6989xe" filled="true" fillcolor="#000000" stroked="false">
                <v:path arrowok="t"/>
                <v:fill type="solid"/>
              </v:shape>
            </v:group>
            <v:group style="position:absolute;left:2732;top:6989;width:10;height:20" coordorigin="2732,6989" coordsize="10,20">
              <v:shape style="position:absolute;left:2732;top:6989;width:10;height:20" coordorigin="2732,6989" coordsize="10,20" path="m2732,7008l2741,7008,2741,6989,2732,6989,2732,7008xe" filled="true" fillcolor="#000000" stroked="false">
                <v:path arrowok="t"/>
                <v:fill type="solid"/>
              </v:shape>
            </v:group>
            <v:group style="position:absolute;left:2732;top:7008;width:10;height:20" coordorigin="2732,7008" coordsize="10,20">
              <v:shape style="position:absolute;left:2732;top:7008;width:10;height:20" coordorigin="2732,7008" coordsize="10,20" path="m2732,7027l2741,7027,2741,7008,2732,7008,2732,7027xe" filled="true" fillcolor="#000000" stroked="false">
                <v:path arrowok="t"/>
                <v:fill type="solid"/>
              </v:shape>
            </v:group>
            <v:group style="position:absolute;left:2732;top:7027;width:10;height:20" coordorigin="2732,7027" coordsize="10,20">
              <v:shape style="position:absolute;left:2732;top:7027;width:10;height:20" coordorigin="2732,7027" coordsize="10,20" path="m2732,7046l2741,7046,2741,7027,2732,7027,2732,7046xe" filled="true" fillcolor="#000000" stroked="false">
                <v:path arrowok="t"/>
                <v:fill type="solid"/>
              </v:shape>
            </v:group>
            <v:group style="position:absolute;left:2732;top:7046;width:10;height:20" coordorigin="2732,7046" coordsize="10,20">
              <v:shape style="position:absolute;left:2732;top:7046;width:10;height:20" coordorigin="2732,7046" coordsize="10,20" path="m2732,7065l2741,7065,2741,7046,2732,7046,2732,7065xe" filled="true" fillcolor="#000000" stroked="false">
                <v:path arrowok="t"/>
                <v:fill type="solid"/>
              </v:shape>
            </v:group>
            <v:group style="position:absolute;left:2732;top:7065;width:10;height:20" coordorigin="2732,7065" coordsize="10,20">
              <v:shape style="position:absolute;left:2732;top:7065;width:10;height:20" coordorigin="2732,7065" coordsize="10,20" path="m2732,7085l2741,7085,2741,7065,2732,7065,2732,7085xe" filled="true" fillcolor="#000000" stroked="false">
                <v:path arrowok="t"/>
                <v:fill type="solid"/>
              </v:shape>
            </v:group>
            <v:group style="position:absolute;left:2732;top:7085;width:10;height:20" coordorigin="2732,7085" coordsize="10,20">
              <v:shape style="position:absolute;left:2732;top:7085;width:10;height:20" coordorigin="2732,7085" coordsize="10,20" path="m2732,7104l2741,7104,2741,7085,2732,7085,2732,7104xe" filled="true" fillcolor="#000000" stroked="false">
                <v:path arrowok="t"/>
                <v:fill type="solid"/>
              </v:shape>
            </v:group>
            <v:group style="position:absolute;left:2732;top:7104;width:10;height:20" coordorigin="2732,7104" coordsize="10,20">
              <v:shape style="position:absolute;left:2732;top:7104;width:10;height:20" coordorigin="2732,7104" coordsize="10,20" path="m2732,7123l2741,7123,2741,7104,2732,7104,2732,7123xe" filled="true" fillcolor="#000000" stroked="false">
                <v:path arrowok="t"/>
                <v:fill type="solid"/>
              </v:shape>
            </v:group>
            <v:group style="position:absolute;left:2732;top:7123;width:10;height:20" coordorigin="2732,7123" coordsize="10,20">
              <v:shape style="position:absolute;left:2732;top:7123;width:10;height:20" coordorigin="2732,7123" coordsize="10,20" path="m2732,7142l2741,7142,2741,7123,2732,7123,2732,7142xe" filled="true" fillcolor="#000000" stroked="false">
                <v:path arrowok="t"/>
                <v:fill type="solid"/>
              </v:shape>
            </v:group>
            <v:group style="position:absolute;left:2732;top:7142;width:10;height:20" coordorigin="2732,7142" coordsize="10,20">
              <v:shape style="position:absolute;left:2732;top:7142;width:10;height:20" coordorigin="2732,7142" coordsize="10,20" path="m2732,7161l2741,7161,2741,7142,2732,7142,2732,7161xe" filled="true" fillcolor="#000000" stroked="false">
                <v:path arrowok="t"/>
                <v:fill type="solid"/>
              </v:shape>
            </v:group>
            <v:group style="position:absolute;left:2732;top:7161;width:10;height:20" coordorigin="2732,7161" coordsize="10,20">
              <v:shape style="position:absolute;left:2732;top:7161;width:10;height:20" coordorigin="2732,7161" coordsize="10,20" path="m2732,7181l2741,7181,2741,7161,2732,7161,2732,7181xe" filled="true" fillcolor="#000000" stroked="false">
                <v:path arrowok="t"/>
                <v:fill type="solid"/>
              </v:shape>
            </v:group>
            <v:group style="position:absolute;left:2732;top:7181;width:10;height:20" coordorigin="2732,7181" coordsize="10,20">
              <v:shape style="position:absolute;left:2732;top:7181;width:10;height:20" coordorigin="2732,7181" coordsize="10,20" path="m2732,7200l2741,7200,2741,7181,2732,7181,2732,7200xe" filled="true" fillcolor="#000000" stroked="false">
                <v:path arrowok="t"/>
                <v:fill type="solid"/>
              </v:shape>
            </v:group>
            <v:group style="position:absolute;left:2732;top:7200;width:10;height:20" coordorigin="2732,7200" coordsize="10,20">
              <v:shape style="position:absolute;left:2732;top:7200;width:10;height:20" coordorigin="2732,7200" coordsize="10,20" path="m2732,7219l2741,7219,2741,7200,2732,7200,2732,7219xe" filled="true" fillcolor="#000000" stroked="false">
                <v:path arrowok="t"/>
                <v:fill type="solid"/>
              </v:shape>
            </v:group>
            <v:group style="position:absolute;left:2732;top:7219;width:10;height:20" coordorigin="2732,7219" coordsize="10,20">
              <v:shape style="position:absolute;left:2732;top:7219;width:10;height:20" coordorigin="2732,7219" coordsize="10,20" path="m2732,7238l2741,7238,2741,7219,2732,7219,2732,7238xe" filled="true" fillcolor="#000000" stroked="false">
                <v:path arrowok="t"/>
                <v:fill type="solid"/>
              </v:shape>
            </v:group>
            <v:group style="position:absolute;left:2732;top:7238;width:10;height:20" coordorigin="2732,7238" coordsize="10,20">
              <v:shape style="position:absolute;left:2732;top:7238;width:10;height:20" coordorigin="2732,7238" coordsize="10,20" path="m2732,7257l2741,7257,2741,7238,2732,7238,2732,7257xe" filled="true" fillcolor="#000000" stroked="false">
                <v:path arrowok="t"/>
                <v:fill type="solid"/>
              </v:shape>
            </v:group>
            <v:group style="position:absolute;left:2732;top:7257;width:10;height:20" coordorigin="2732,7257" coordsize="10,20">
              <v:shape style="position:absolute;left:2732;top:7257;width:10;height:20" coordorigin="2732,7257" coordsize="10,20" path="m2732,7277l2741,7277,2741,7257,2732,7257,2732,7277xe" filled="true" fillcolor="#000000" stroked="false">
                <v:path arrowok="t"/>
                <v:fill type="solid"/>
              </v:shape>
            </v:group>
            <v:group style="position:absolute;left:2732;top:7277;width:10;height:20" coordorigin="2732,7277" coordsize="10,20">
              <v:shape style="position:absolute;left:2732;top:7277;width:10;height:20" coordorigin="2732,7277" coordsize="10,20" path="m2732,7296l2741,7296,2741,7277,2732,7277,2732,7296xe" filled="true" fillcolor="#000000" stroked="false">
                <v:path arrowok="t"/>
                <v:fill type="solid"/>
              </v:shape>
            </v:group>
            <v:group style="position:absolute;left:2732;top:7296;width:10;height:20" coordorigin="2732,7296" coordsize="10,20">
              <v:shape style="position:absolute;left:2732;top:7296;width:10;height:20" coordorigin="2732,7296" coordsize="10,20" path="m2732,7315l2741,7315,2741,7296,2732,7296,2732,7315xe" filled="true" fillcolor="#000000" stroked="false">
                <v:path arrowok="t"/>
                <v:fill type="solid"/>
              </v:shape>
            </v:group>
            <v:group style="position:absolute;left:2732;top:7315;width:10;height:20" coordorigin="2732,7315" coordsize="10,20">
              <v:shape style="position:absolute;left:2732;top:7315;width:10;height:20" coordorigin="2732,7315" coordsize="10,20" path="m2732,7334l2741,7334,2741,7315,2732,7315,2732,7334xe" filled="true" fillcolor="#000000" stroked="false">
                <v:path arrowok="t"/>
                <v:fill type="solid"/>
              </v:shape>
            </v:group>
            <v:group style="position:absolute;left:2732;top:7334;width:10;height:20" coordorigin="2732,7334" coordsize="10,20">
              <v:shape style="position:absolute;left:2732;top:7334;width:10;height:20" coordorigin="2732,7334" coordsize="10,20" path="m2732,7353l2741,7353,2741,7334,2732,7334,2732,7353xe" filled="true" fillcolor="#000000" stroked="false">
                <v:path arrowok="t"/>
                <v:fill type="solid"/>
              </v:shape>
            </v:group>
            <v:group style="position:absolute;left:2732;top:7353;width:10;height:20" coordorigin="2732,7353" coordsize="10,20">
              <v:shape style="position:absolute;left:2732;top:7353;width:10;height:20" coordorigin="2732,7353" coordsize="10,20" path="m2732,7373l2741,7373,2741,7353,2732,7353,2732,7373xe" filled="true" fillcolor="#000000" stroked="false">
                <v:path arrowok="t"/>
                <v:fill type="solid"/>
              </v:shape>
            </v:group>
            <v:group style="position:absolute;left:2732;top:7373;width:10;height:20" coordorigin="2732,7373" coordsize="10,20">
              <v:shape style="position:absolute;left:2732;top:7373;width:10;height:20" coordorigin="2732,7373" coordsize="10,20" path="m2732,7392l2741,7392,2741,7373,2732,7373,2732,7392xe" filled="true" fillcolor="#000000" stroked="false">
                <v:path arrowok="t"/>
                <v:fill type="solid"/>
              </v:shape>
            </v:group>
            <v:group style="position:absolute;left:2732;top:7392;width:10;height:20" coordorigin="2732,7392" coordsize="10,20">
              <v:shape style="position:absolute;left:2732;top:7392;width:10;height:20" coordorigin="2732,7392" coordsize="10,20" path="m2732,7411l2741,7411,2741,7392,2732,7392,2732,7411xe" filled="true" fillcolor="#000000" stroked="false">
                <v:path arrowok="t"/>
                <v:fill type="solid"/>
              </v:shape>
            </v:group>
            <v:group style="position:absolute;left:2732;top:7411;width:10;height:20" coordorigin="2732,7411" coordsize="10,20">
              <v:shape style="position:absolute;left:2732;top:7411;width:10;height:20" coordorigin="2732,7411" coordsize="10,20" path="m2732,7430l2741,7430,2741,7411,2732,7411,2732,7430xe" filled="true" fillcolor="#000000" stroked="false">
                <v:path arrowok="t"/>
                <v:fill type="solid"/>
              </v:shape>
            </v:group>
            <v:group style="position:absolute;left:2732;top:7430;width:10;height:20" coordorigin="2732,7430" coordsize="10,20">
              <v:shape style="position:absolute;left:2732;top:7430;width:10;height:20" coordorigin="2732,7430" coordsize="10,20" path="m2732,7449l2741,7449,2741,7430,2732,7430,2732,7449xe" filled="true" fillcolor="#000000" stroked="false">
                <v:path arrowok="t"/>
                <v:fill type="solid"/>
              </v:shape>
            </v:group>
            <v:group style="position:absolute;left:2732;top:7449;width:10;height:20" coordorigin="2732,7449" coordsize="10,20">
              <v:shape style="position:absolute;left:2732;top:7449;width:10;height:20" coordorigin="2732,7449" coordsize="10,20" path="m2732,7469l2741,7469,2741,7449,2732,7449,2732,7469xe" filled="true" fillcolor="#000000" stroked="false">
                <v:path arrowok="t"/>
                <v:fill type="solid"/>
              </v:shape>
            </v:group>
            <v:group style="position:absolute;left:2732;top:7469;width:10;height:20" coordorigin="2732,7469" coordsize="10,20">
              <v:shape style="position:absolute;left:2732;top:7469;width:10;height:20" coordorigin="2732,7469" coordsize="10,20" path="m2732,7488l2741,7488,2741,7469,2732,7469,2732,7488xe" filled="true" fillcolor="#000000" stroked="false">
                <v:path arrowok="t"/>
                <v:fill type="solid"/>
              </v:shape>
            </v:group>
            <v:group style="position:absolute;left:2732;top:7488;width:10;height:20" coordorigin="2732,7488" coordsize="10,20">
              <v:shape style="position:absolute;left:2732;top:7488;width:10;height:20" coordorigin="2732,7488" coordsize="10,20" path="m2732,7507l2741,7507,2741,7488,2732,7488,2732,7507xe" filled="true" fillcolor="#000000" stroked="false">
                <v:path arrowok="t"/>
                <v:fill type="solid"/>
              </v:shape>
            </v:group>
            <v:group style="position:absolute;left:2732;top:7507;width:10;height:20" coordorigin="2732,7507" coordsize="10,20">
              <v:shape style="position:absolute;left:2732;top:7507;width:10;height:20" coordorigin="2732,7507" coordsize="10,20" path="m2732,7526l2741,7526,2741,7507,2732,7507,2732,7526xe" filled="true" fillcolor="#000000" stroked="false">
                <v:path arrowok="t"/>
                <v:fill type="solid"/>
              </v:shape>
            </v:group>
            <v:group style="position:absolute;left:2732;top:7526;width:10;height:20" coordorigin="2732,7526" coordsize="10,20">
              <v:shape style="position:absolute;left:2732;top:7526;width:10;height:20" coordorigin="2732,7526" coordsize="10,20" path="m2732,7545l2741,7545,2741,7526,2732,7526,2732,7545xe" filled="true" fillcolor="#000000" stroked="false">
                <v:path arrowok="t"/>
                <v:fill type="solid"/>
              </v:shape>
            </v:group>
            <v:group style="position:absolute;left:2732;top:7545;width:10;height:20" coordorigin="2732,7545" coordsize="10,20">
              <v:shape style="position:absolute;left:2732;top:7545;width:10;height:20" coordorigin="2732,7545" coordsize="10,20" path="m2732,7565l2741,7565,2741,7545,2732,7545,2732,7565xe" filled="true" fillcolor="#000000" stroked="false">
                <v:path arrowok="t"/>
                <v:fill type="solid"/>
              </v:shape>
            </v:group>
            <v:group style="position:absolute;left:2732;top:7565;width:10;height:20" coordorigin="2732,7565" coordsize="10,20">
              <v:shape style="position:absolute;left:2732;top:7565;width:10;height:20" coordorigin="2732,7565" coordsize="10,20" path="m2732,7584l2741,7584,2741,7565,2732,7565,2732,7584xe" filled="true" fillcolor="#000000" stroked="false">
                <v:path arrowok="t"/>
                <v:fill type="solid"/>
              </v:shape>
            </v:group>
            <v:group style="position:absolute;left:2732;top:7584;width:10;height:20" coordorigin="2732,7584" coordsize="10,20">
              <v:shape style="position:absolute;left:2732;top:7584;width:10;height:20" coordorigin="2732,7584" coordsize="10,20" path="m2732,7603l2741,7603,2741,7584,2732,7584,2732,7603xe" filled="true" fillcolor="#000000" stroked="false">
                <v:path arrowok="t"/>
                <v:fill type="solid"/>
              </v:shape>
            </v:group>
            <v:group style="position:absolute;left:2732;top:7603;width:10;height:20" coordorigin="2732,7603" coordsize="10,20">
              <v:shape style="position:absolute;left:2732;top:7603;width:10;height:20" coordorigin="2732,7603" coordsize="10,20" path="m2732,7622l2741,7622,2741,7603,2732,7603,2732,7622xe" filled="true" fillcolor="#000000" stroked="false">
                <v:path arrowok="t"/>
                <v:fill type="solid"/>
              </v:shape>
            </v:group>
            <v:group style="position:absolute;left:2732;top:7622;width:10;height:20" coordorigin="2732,7622" coordsize="10,20">
              <v:shape style="position:absolute;left:2732;top:7622;width:10;height:20" coordorigin="2732,7622" coordsize="10,20" path="m2732,7641l2741,7641,2741,7622,2732,7622,2732,7641xe" filled="true" fillcolor="#000000" stroked="false">
                <v:path arrowok="t"/>
                <v:fill type="solid"/>
              </v:shape>
            </v:group>
            <v:group style="position:absolute;left:2732;top:7641;width:10;height:20" coordorigin="2732,7641" coordsize="10,20">
              <v:shape style="position:absolute;left:2732;top:7641;width:10;height:20" coordorigin="2732,7641" coordsize="10,20" path="m2732,7661l2741,7661,2741,7641,2732,7641,2732,7661xe" filled="true" fillcolor="#000000" stroked="false">
                <v:path arrowok="t"/>
                <v:fill type="solid"/>
              </v:shape>
            </v:group>
            <v:group style="position:absolute;left:2732;top:7661;width:10;height:20" coordorigin="2732,7661" coordsize="10,20">
              <v:shape style="position:absolute;left:2732;top:7661;width:10;height:20" coordorigin="2732,7661" coordsize="10,20" path="m2732,7680l2741,7680,2741,7661,2732,7661,2732,7680xe" filled="true" fillcolor="#000000" stroked="false">
                <v:path arrowok="t"/>
                <v:fill type="solid"/>
              </v:shape>
            </v:group>
            <v:group style="position:absolute;left:2732;top:7680;width:10;height:20" coordorigin="2732,7680" coordsize="10,20">
              <v:shape style="position:absolute;left:2732;top:7680;width:10;height:20" coordorigin="2732,7680" coordsize="10,20" path="m2732,7699l2741,7699,2741,7680,2732,7680,2732,7699xe" filled="true" fillcolor="#000000" stroked="false">
                <v:path arrowok="t"/>
                <v:fill type="solid"/>
              </v:shape>
            </v:group>
            <v:group style="position:absolute;left:2732;top:7699;width:10;height:20" coordorigin="2732,7699" coordsize="10,20">
              <v:shape style="position:absolute;left:2732;top:7699;width:10;height:20" coordorigin="2732,7699" coordsize="10,20" path="m2732,7718l2741,7718,2741,7699,2732,7699,2732,7718xe" filled="true" fillcolor="#000000" stroked="false">
                <v:path arrowok="t"/>
                <v:fill type="solid"/>
              </v:shape>
            </v:group>
            <v:group style="position:absolute;left:2732;top:7718;width:10;height:20" coordorigin="2732,7718" coordsize="10,20">
              <v:shape style="position:absolute;left:2732;top:7718;width:10;height:20" coordorigin="2732,7718" coordsize="10,20" path="m2732,7737l2741,7737,2741,7718,2732,7718,2732,7737xe" filled="true" fillcolor="#000000" stroked="false">
                <v:path arrowok="t"/>
                <v:fill type="solid"/>
              </v:shape>
            </v:group>
            <v:group style="position:absolute;left:2732;top:7737;width:10;height:20" coordorigin="2732,7737" coordsize="10,20">
              <v:shape style="position:absolute;left:2732;top:7737;width:10;height:20" coordorigin="2732,7737" coordsize="10,20" path="m2732,7757l2741,7757,2741,7737,2732,7737,2732,7757xe" filled="true" fillcolor="#000000" stroked="false">
                <v:path arrowok="t"/>
                <v:fill type="solid"/>
              </v:shape>
            </v:group>
            <v:group style="position:absolute;left:2732;top:7757;width:10;height:20" coordorigin="2732,7757" coordsize="10,20">
              <v:shape style="position:absolute;left:2732;top:7757;width:10;height:20" coordorigin="2732,7757" coordsize="10,20" path="m2732,7776l2741,7776,2741,7757,2732,7757,2732,7776xe" filled="true" fillcolor="#000000" stroked="false">
                <v:path arrowok="t"/>
                <v:fill type="solid"/>
              </v:shape>
            </v:group>
            <v:group style="position:absolute;left:2732;top:7776;width:10;height:20" coordorigin="2732,7776" coordsize="10,20">
              <v:shape style="position:absolute;left:2732;top:7776;width:10;height:20" coordorigin="2732,7776" coordsize="10,20" path="m2732,7795l2741,7795,2741,7776,2732,7776,2732,7795xe" filled="true" fillcolor="#000000" stroked="false">
                <v:path arrowok="t"/>
                <v:fill type="solid"/>
              </v:shape>
            </v:group>
            <v:group style="position:absolute;left:2732;top:7795;width:10;height:20" coordorigin="2732,7795" coordsize="10,20">
              <v:shape style="position:absolute;left:2732;top:7795;width:10;height:20" coordorigin="2732,7795" coordsize="10,20" path="m2732,7814l2741,7814,2741,7795,2732,7795,2732,7814xe" filled="true" fillcolor="#000000" stroked="false">
                <v:path arrowok="t"/>
                <v:fill type="solid"/>
              </v:shape>
            </v:group>
            <v:group style="position:absolute;left:2732;top:7814;width:10;height:20" coordorigin="2732,7814" coordsize="10,20">
              <v:shape style="position:absolute;left:2732;top:7814;width:10;height:20" coordorigin="2732,7814" coordsize="10,20" path="m2732,7833l2741,7833,2741,7814,2732,7814,2732,7833xe" filled="true" fillcolor="#000000" stroked="false">
                <v:path arrowok="t"/>
                <v:fill type="solid"/>
              </v:shape>
            </v:group>
            <v:group style="position:absolute;left:2732;top:7833;width:10;height:20" coordorigin="2732,7833" coordsize="10,20">
              <v:shape style="position:absolute;left:2732;top:7833;width:10;height:20" coordorigin="2732,7833" coordsize="10,20" path="m2732,7853l2741,7853,2741,7833,2732,7833,2732,7853xe" filled="true" fillcolor="#000000" stroked="false">
                <v:path arrowok="t"/>
                <v:fill type="solid"/>
              </v:shape>
            </v:group>
            <v:group style="position:absolute;left:2732;top:7853;width:10;height:20" coordorigin="2732,7853" coordsize="10,20">
              <v:shape style="position:absolute;left:2732;top:7853;width:10;height:20" coordorigin="2732,7853" coordsize="10,20" path="m2732,7872l2741,7872,2741,7853,2732,7853,2732,7872xe" filled="true" fillcolor="#000000" stroked="false">
                <v:path arrowok="t"/>
                <v:fill type="solid"/>
              </v:shape>
            </v:group>
            <v:group style="position:absolute;left:2732;top:7872;width:10;height:20" coordorigin="2732,7872" coordsize="10,20">
              <v:shape style="position:absolute;left:2732;top:7872;width:10;height:20" coordorigin="2732,7872" coordsize="10,20" path="m2732,7891l2741,7891,2741,7872,2732,7872,2732,7891xe" filled="true" fillcolor="#000000" stroked="false">
                <v:path arrowok="t"/>
                <v:fill type="solid"/>
              </v:shape>
            </v:group>
            <v:group style="position:absolute;left:2732;top:7891;width:10;height:20" coordorigin="2732,7891" coordsize="10,20">
              <v:shape style="position:absolute;left:2732;top:7891;width:10;height:20" coordorigin="2732,7891" coordsize="10,20" path="m2732,7910l2741,7910,2741,7891,2732,7891,2732,7910xe" filled="true" fillcolor="#000000" stroked="false">
                <v:path arrowok="t"/>
                <v:fill type="solid"/>
              </v:shape>
            </v:group>
            <v:group style="position:absolute;left:2732;top:7910;width:10;height:20" coordorigin="2732,7910" coordsize="10,20">
              <v:shape style="position:absolute;left:2732;top:7910;width:10;height:20" coordorigin="2732,7910" coordsize="10,20" path="m2732,7929l2741,7929,2741,7910,2732,7910,2732,7929xe" filled="true" fillcolor="#000000" stroked="false">
                <v:path arrowok="t"/>
                <v:fill type="solid"/>
              </v:shape>
            </v:group>
            <v:group style="position:absolute;left:2732;top:7929;width:10;height:20" coordorigin="2732,7929" coordsize="10,20">
              <v:shape style="position:absolute;left:2732;top:7929;width:10;height:20" coordorigin="2732,7929" coordsize="10,20" path="m2732,7949l2741,7949,2741,7929,2732,7929,2732,7949xe" filled="true" fillcolor="#000000" stroked="false">
                <v:path arrowok="t"/>
                <v:fill type="solid"/>
              </v:shape>
            </v:group>
            <v:group style="position:absolute;left:2732;top:7949;width:10;height:20" coordorigin="2732,7949" coordsize="10,20">
              <v:shape style="position:absolute;left:2732;top:7949;width:10;height:20" coordorigin="2732,7949" coordsize="10,20" path="m2732,7968l2741,7968,2741,7949,2732,7949,2732,7968xe" filled="true" fillcolor="#000000" stroked="false">
                <v:path arrowok="t"/>
                <v:fill type="solid"/>
              </v:shape>
            </v:group>
            <v:group style="position:absolute;left:2732;top:7968;width:10;height:20" coordorigin="2732,7968" coordsize="10,20">
              <v:shape style="position:absolute;left:2732;top:7968;width:10;height:20" coordorigin="2732,7968" coordsize="10,20" path="m2732,7987l2741,7987,2741,7968,2732,7968,2732,7987xe" filled="true" fillcolor="#000000" stroked="false">
                <v:path arrowok="t"/>
                <v:fill type="solid"/>
              </v:shape>
            </v:group>
            <v:group style="position:absolute;left:2732;top:7987;width:10;height:20" coordorigin="2732,7987" coordsize="10,20">
              <v:shape style="position:absolute;left:2732;top:7987;width:10;height:20" coordorigin="2732,7987" coordsize="10,20" path="m2732,8006l2741,8006,2741,7987,2732,7987,2732,8006xe" filled="true" fillcolor="#000000" stroked="false">
                <v:path arrowok="t"/>
                <v:fill type="solid"/>
              </v:shape>
            </v:group>
            <v:group style="position:absolute;left:2732;top:8006;width:10;height:20" coordorigin="2732,8006" coordsize="10,20">
              <v:shape style="position:absolute;left:2732;top:8006;width:10;height:20" coordorigin="2732,8006" coordsize="10,20" path="m2732,8025l2741,8025,2741,8006,2732,8006,2732,8025xe" filled="true" fillcolor="#000000" stroked="false">
                <v:path arrowok="t"/>
                <v:fill type="solid"/>
              </v:shape>
            </v:group>
            <v:group style="position:absolute;left:2732;top:8025;width:10;height:20" coordorigin="2732,8025" coordsize="10,20">
              <v:shape style="position:absolute;left:2732;top:8025;width:10;height:20" coordorigin="2732,8025" coordsize="10,20" path="m2732,8045l2741,8045,2741,8025,2732,8025,2732,8045xe" filled="true" fillcolor="#000000" stroked="false">
                <v:path arrowok="t"/>
                <v:fill type="solid"/>
              </v:shape>
            </v:group>
            <v:group style="position:absolute;left:2732;top:8045;width:10;height:20" coordorigin="2732,8045" coordsize="10,20">
              <v:shape style="position:absolute;left:2732;top:8045;width:10;height:20" coordorigin="2732,8045" coordsize="10,20" path="m2732,8064l2741,8064,2741,8045,2732,8045,2732,8064xe" filled="true" fillcolor="#000000" stroked="false">
                <v:path arrowok="t"/>
                <v:fill type="solid"/>
              </v:shape>
            </v:group>
            <v:group style="position:absolute;left:2732;top:8064;width:10;height:20" coordorigin="2732,8064" coordsize="10,20">
              <v:shape style="position:absolute;left:2732;top:8064;width:10;height:20" coordorigin="2732,8064" coordsize="10,20" path="m2732,8083l2741,8083,2741,8064,2732,8064,2732,8083xe" filled="true" fillcolor="#000000" stroked="false">
                <v:path arrowok="t"/>
                <v:fill type="solid"/>
              </v:shape>
            </v:group>
            <v:group style="position:absolute;left:2732;top:8083;width:10;height:20" coordorigin="2732,8083" coordsize="10,20">
              <v:shape style="position:absolute;left:2732;top:8083;width:10;height:20" coordorigin="2732,8083" coordsize="10,20" path="m2732,8102l2741,8102,2741,8083,2732,8083,2732,8102xe" filled="true" fillcolor="#000000" stroked="false">
                <v:path arrowok="t"/>
                <v:fill type="solid"/>
              </v:shape>
            </v:group>
            <v:group style="position:absolute;left:2732;top:8102;width:10;height:20" coordorigin="2732,8102" coordsize="10,20">
              <v:shape style="position:absolute;left:2732;top:8102;width:10;height:20" coordorigin="2732,8102" coordsize="10,20" path="m2732,8121l2741,8121,2741,8102,2732,8102,2732,8121xe" filled="true" fillcolor="#000000" stroked="false">
                <v:path arrowok="t"/>
                <v:fill type="solid"/>
              </v:shape>
            </v:group>
            <v:group style="position:absolute;left:2732;top:8121;width:10;height:20" coordorigin="2732,8121" coordsize="10,20">
              <v:shape style="position:absolute;left:2732;top:8121;width:10;height:20" coordorigin="2732,8121" coordsize="10,20" path="m2732,8141l2741,8141,2741,8121,2732,8121,2732,8141xe" filled="true" fillcolor="#000000" stroked="false">
                <v:path arrowok="t"/>
                <v:fill type="solid"/>
              </v:shape>
            </v:group>
            <v:group style="position:absolute;left:2732;top:8141;width:10;height:20" coordorigin="2732,8141" coordsize="10,20">
              <v:shape style="position:absolute;left:2732;top:8141;width:10;height:20" coordorigin="2732,8141" coordsize="10,20" path="m2732,8160l2741,8160,2741,8141,2732,8141,2732,8160xe" filled="true" fillcolor="#000000" stroked="false">
                <v:path arrowok="t"/>
                <v:fill type="solid"/>
              </v:shape>
            </v:group>
            <v:group style="position:absolute;left:2732;top:8160;width:10;height:20" coordorigin="2732,8160" coordsize="10,20">
              <v:shape style="position:absolute;left:2732;top:8160;width:10;height:20" coordorigin="2732,8160" coordsize="10,20" path="m2732,8179l2741,8179,2741,8160,2732,8160,2732,8179xe" filled="true" fillcolor="#000000" stroked="false">
                <v:path arrowok="t"/>
                <v:fill type="solid"/>
              </v:shape>
            </v:group>
            <v:group style="position:absolute;left:2732;top:8179;width:10;height:20" coordorigin="2732,8179" coordsize="10,20">
              <v:shape style="position:absolute;left:2732;top:8179;width:10;height:20" coordorigin="2732,8179" coordsize="10,20" path="m2732,8198l2741,8198,2741,8179,2732,8179,2732,8198xe" filled="true" fillcolor="#000000" stroked="false">
                <v:path arrowok="t"/>
                <v:fill type="solid"/>
              </v:shape>
            </v:group>
            <v:group style="position:absolute;left:2732;top:8198;width:10;height:20" coordorigin="2732,8198" coordsize="10,20">
              <v:shape style="position:absolute;left:2732;top:8198;width:10;height:20" coordorigin="2732,8198" coordsize="10,20" path="m2732,8217l2741,8217,2741,8198,2732,8198,2732,8217xe" filled="true" fillcolor="#000000" stroked="false">
                <v:path arrowok="t"/>
                <v:fill type="solid"/>
              </v:shape>
            </v:group>
            <v:group style="position:absolute;left:2732;top:8217;width:10;height:20" coordorigin="2732,8217" coordsize="10,20">
              <v:shape style="position:absolute;left:2732;top:8217;width:10;height:20" coordorigin="2732,8217" coordsize="10,20" path="m2732,8237l2741,8237,2741,8217,2732,8217,2732,8237xe" filled="true" fillcolor="#000000" stroked="false">
                <v:path arrowok="t"/>
                <v:fill type="solid"/>
              </v:shape>
            </v:group>
            <v:group style="position:absolute;left:2732;top:8237;width:10;height:20" coordorigin="2732,8237" coordsize="10,20">
              <v:shape style="position:absolute;left:2732;top:8237;width:10;height:20" coordorigin="2732,8237" coordsize="10,20" path="m2732,8256l2741,8256,2741,8237,2732,8237,2732,8256xe" filled="true" fillcolor="#000000" stroked="false">
                <v:path arrowok="t"/>
                <v:fill type="solid"/>
              </v:shape>
            </v:group>
            <v:group style="position:absolute;left:2732;top:8256;width:10;height:20" coordorigin="2732,8256" coordsize="10,20">
              <v:shape style="position:absolute;left:2732;top:8256;width:10;height:20" coordorigin="2732,8256" coordsize="10,20" path="m2732,8275l2741,8275,2741,8256,2732,8256,2732,8275xe" filled="true" fillcolor="#000000" stroked="false">
                <v:path arrowok="t"/>
                <v:fill type="solid"/>
              </v:shape>
            </v:group>
            <v:group style="position:absolute;left:2732;top:8275;width:10;height:20" coordorigin="2732,8275" coordsize="10,20">
              <v:shape style="position:absolute;left:2732;top:8275;width:10;height:20" coordorigin="2732,8275" coordsize="10,20" path="m2732,8294l2741,8294,2741,8275,2732,8275,2732,8294xe" filled="true" fillcolor="#000000" stroked="false">
                <v:path arrowok="t"/>
                <v:fill type="solid"/>
              </v:shape>
            </v:group>
            <v:group style="position:absolute;left:2732;top:8294;width:10;height:20" coordorigin="2732,8294" coordsize="10,20">
              <v:shape style="position:absolute;left:2732;top:8294;width:10;height:20" coordorigin="2732,8294" coordsize="10,20" path="m2732,8313l2741,8313,2741,8294,2732,8294,2732,8313xe" filled="true" fillcolor="#000000" stroked="false">
                <v:path arrowok="t"/>
                <v:fill type="solid"/>
              </v:shape>
            </v:group>
            <v:group style="position:absolute;left:2732;top:8313;width:10;height:20" coordorigin="2732,8313" coordsize="10,20">
              <v:shape style="position:absolute;left:2732;top:8313;width:10;height:20" coordorigin="2732,8313" coordsize="10,20" path="m2732,8333l2741,8333,2741,8313,2732,8313,2732,8333xe" filled="true" fillcolor="#000000" stroked="false">
                <v:path arrowok="t"/>
                <v:fill type="solid"/>
              </v:shape>
            </v:group>
            <v:group style="position:absolute;left:2732;top:8333;width:10;height:20" coordorigin="2732,8333" coordsize="10,20">
              <v:shape style="position:absolute;left:2732;top:8333;width:10;height:20" coordorigin="2732,8333" coordsize="10,20" path="m2732,8352l2741,8352,2741,8333,2732,8333,2732,8352xe" filled="true" fillcolor="#000000" stroked="false">
                <v:path arrowok="t"/>
                <v:fill type="solid"/>
              </v:shape>
            </v:group>
            <v:group style="position:absolute;left:2732;top:8352;width:10;height:20" coordorigin="2732,8352" coordsize="10,20">
              <v:shape style="position:absolute;left:2732;top:8352;width:10;height:20" coordorigin="2732,8352" coordsize="10,20" path="m2732,8371l2741,8371,2741,8352,2732,8352,2732,8371xe" filled="true" fillcolor="#000000" stroked="false">
                <v:path arrowok="t"/>
                <v:fill type="solid"/>
              </v:shape>
            </v:group>
            <v:group style="position:absolute;left:2732;top:8371;width:10;height:20" coordorigin="2732,8371" coordsize="10,20">
              <v:shape style="position:absolute;left:2732;top:8371;width:10;height:20" coordorigin="2732,8371" coordsize="10,20" path="m2732,8390l2741,8390,2741,8371,2732,8371,2732,8390xe" filled="true" fillcolor="#000000" stroked="false">
                <v:path arrowok="t"/>
                <v:fill type="solid"/>
              </v:shape>
            </v:group>
            <v:group style="position:absolute;left:2732;top:8390;width:10;height:20" coordorigin="2732,8390" coordsize="10,20">
              <v:shape style="position:absolute;left:2732;top:8390;width:10;height:20" coordorigin="2732,8390" coordsize="10,20" path="m2732,8409l2741,8409,2741,8390,2732,8390,2732,8409xe" filled="true" fillcolor="#000000" stroked="false">
                <v:path arrowok="t"/>
                <v:fill type="solid"/>
              </v:shape>
            </v:group>
            <v:group style="position:absolute;left:2732;top:8409;width:10;height:20" coordorigin="2732,8409" coordsize="10,20">
              <v:shape style="position:absolute;left:2732;top:8409;width:10;height:20" coordorigin="2732,8409" coordsize="10,20" path="m2732,8429l2741,8429,2741,8409,2732,8409,2732,8429xe" filled="true" fillcolor="#000000" stroked="false">
                <v:path arrowok="t"/>
                <v:fill type="solid"/>
              </v:shape>
            </v:group>
            <v:group style="position:absolute;left:2732;top:8429;width:10;height:20" coordorigin="2732,8429" coordsize="10,20">
              <v:shape style="position:absolute;left:2732;top:8429;width:10;height:20" coordorigin="2732,8429" coordsize="10,20" path="m2732,8448l2741,8448,2741,8429,2732,8429,2732,8448xe" filled="true" fillcolor="#000000" stroked="false">
                <v:path arrowok="t"/>
                <v:fill type="solid"/>
              </v:shape>
            </v:group>
            <v:group style="position:absolute;left:2732;top:8448;width:10;height:20" coordorigin="2732,8448" coordsize="10,20">
              <v:shape style="position:absolute;left:2732;top:8448;width:10;height:20" coordorigin="2732,8448" coordsize="10,20" path="m2732,8467l2741,8467,2741,8448,2732,8448,2732,8467xe" filled="true" fillcolor="#000000" stroked="false">
                <v:path arrowok="t"/>
                <v:fill type="solid"/>
              </v:shape>
            </v:group>
            <v:group style="position:absolute;left:2732;top:8467;width:10;height:20" coordorigin="2732,8467" coordsize="10,20">
              <v:shape style="position:absolute;left:2732;top:8467;width:10;height:20" coordorigin="2732,8467" coordsize="10,20" path="m2732,8486l2741,8486,2741,8467,2732,8467,2732,8486xe" filled="true" fillcolor="#000000" stroked="false">
                <v:path arrowok="t"/>
                <v:fill type="solid"/>
              </v:shape>
            </v:group>
            <v:group style="position:absolute;left:2732;top:8486;width:10;height:20" coordorigin="2732,8486" coordsize="10,20">
              <v:shape style="position:absolute;left:2732;top:8486;width:10;height:20" coordorigin="2732,8486" coordsize="10,20" path="m2732,8505l2741,8505,2741,8486,2732,8486,2732,8505xe" filled="true" fillcolor="#000000" stroked="false">
                <v:path arrowok="t"/>
                <v:fill type="solid"/>
              </v:shape>
            </v:group>
            <v:group style="position:absolute;left:2732;top:8505;width:10;height:20" coordorigin="2732,8505" coordsize="10,20">
              <v:shape style="position:absolute;left:2732;top:8505;width:10;height:20" coordorigin="2732,8505" coordsize="10,20" path="m2732,8525l2741,8525,2741,8505,2732,8505,2732,8525xe" filled="true" fillcolor="#000000" stroked="false">
                <v:path arrowok="t"/>
                <v:fill type="solid"/>
              </v:shape>
            </v:group>
            <v:group style="position:absolute;left:2732;top:8525;width:10;height:20" coordorigin="2732,8525" coordsize="10,20">
              <v:shape style="position:absolute;left:2732;top:8525;width:10;height:20" coordorigin="2732,8525" coordsize="10,20" path="m2732,8544l2741,8544,2741,8525,2732,8525,2732,8544xe" filled="true" fillcolor="#000000" stroked="false">
                <v:path arrowok="t"/>
                <v:fill type="solid"/>
              </v:shape>
            </v:group>
            <v:group style="position:absolute;left:2732;top:8544;width:10;height:20" coordorigin="2732,8544" coordsize="10,20">
              <v:shape style="position:absolute;left:2732;top:8544;width:10;height:20" coordorigin="2732,8544" coordsize="10,20" path="m2732,8563l2741,8563,2741,8544,2732,8544,2732,8563xe" filled="true" fillcolor="#000000" stroked="false">
                <v:path arrowok="t"/>
                <v:fill type="solid"/>
              </v:shape>
            </v:group>
            <v:group style="position:absolute;left:2732;top:8563;width:10;height:20" coordorigin="2732,8563" coordsize="10,20">
              <v:shape style="position:absolute;left:2732;top:8563;width:10;height:20" coordorigin="2732,8563" coordsize="10,20" path="m2732,8582l2741,8582,2741,8563,2732,8563,2732,8582xe" filled="true" fillcolor="#000000" stroked="false">
                <v:path arrowok="t"/>
                <v:fill type="solid"/>
              </v:shape>
            </v:group>
            <v:group style="position:absolute;left:2732;top:8582;width:10;height:20" coordorigin="2732,8582" coordsize="10,20">
              <v:shape style="position:absolute;left:2732;top:8582;width:10;height:20" coordorigin="2732,8582" coordsize="10,20" path="m2732,8601l2741,8601,2741,8582,2732,8582,2732,8601xe" filled="true" fillcolor="#000000" stroked="false">
                <v:path arrowok="t"/>
                <v:fill type="solid"/>
              </v:shape>
            </v:group>
            <v:group style="position:absolute;left:2732;top:8601;width:10;height:20" coordorigin="2732,8601" coordsize="10,20">
              <v:shape style="position:absolute;left:2732;top:8601;width:10;height:20" coordorigin="2732,8601" coordsize="10,20" path="m2732,8621l2741,8621,2741,8601,2732,8601,2732,8621xe" filled="true" fillcolor="#000000" stroked="false">
                <v:path arrowok="t"/>
                <v:fill type="solid"/>
              </v:shape>
            </v:group>
            <v:group style="position:absolute;left:2732;top:8621;width:10;height:20" coordorigin="2732,8621" coordsize="10,20">
              <v:shape style="position:absolute;left:2732;top:8621;width:10;height:20" coordorigin="2732,8621" coordsize="10,20" path="m2732,8640l2741,8640,2741,8621,2732,8621,2732,8640xe" filled="true" fillcolor="#000000" stroked="false">
                <v:path arrowok="t"/>
                <v:fill type="solid"/>
              </v:shape>
            </v:group>
            <v:group style="position:absolute;left:2732;top:8640;width:10;height:20" coordorigin="2732,8640" coordsize="10,20">
              <v:shape style="position:absolute;left:2732;top:8640;width:10;height:20" coordorigin="2732,8640" coordsize="10,20" path="m2732,8659l2741,8659,2741,8640,2732,8640,2732,8659xe" filled="true" fillcolor="#000000" stroked="false">
                <v:path arrowok="t"/>
                <v:fill type="solid"/>
              </v:shape>
            </v:group>
            <v:group style="position:absolute;left:2732;top:8659;width:10;height:20" coordorigin="2732,8659" coordsize="10,20">
              <v:shape style="position:absolute;left:2732;top:8659;width:10;height:20" coordorigin="2732,8659" coordsize="10,20" path="m2732,8678l2741,8678,2741,8659,2732,8659,2732,8678xe" filled="true" fillcolor="#000000" stroked="false">
                <v:path arrowok="t"/>
                <v:fill type="solid"/>
              </v:shape>
            </v:group>
            <v:group style="position:absolute;left:2732;top:8678;width:10;height:20" coordorigin="2732,8678" coordsize="10,20">
              <v:shape style="position:absolute;left:2732;top:8678;width:10;height:20" coordorigin="2732,8678" coordsize="10,20" path="m2732,8697l2741,8697,2741,8678,2732,8678,2732,8697xe" filled="true" fillcolor="#000000" stroked="false">
                <v:path arrowok="t"/>
                <v:fill type="solid"/>
              </v:shape>
            </v:group>
            <v:group style="position:absolute;left:2732;top:8697;width:10;height:20" coordorigin="2732,8697" coordsize="10,20">
              <v:shape style="position:absolute;left:2732;top:8697;width:10;height:20" coordorigin="2732,8697" coordsize="10,20" path="m2732,8717l2741,8717,2741,8697,2732,8697,2732,8717xe" filled="true" fillcolor="#000000" stroked="false">
                <v:path arrowok="t"/>
                <v:fill type="solid"/>
              </v:shape>
            </v:group>
            <v:group style="position:absolute;left:2732;top:8717;width:10;height:20" coordorigin="2732,8717" coordsize="10,20">
              <v:shape style="position:absolute;left:2732;top:8717;width:10;height:20" coordorigin="2732,8717" coordsize="10,20" path="m2732,8736l2741,8736,2741,8717,2732,8717,2732,8736xe" filled="true" fillcolor="#000000" stroked="false">
                <v:path arrowok="t"/>
                <v:fill type="solid"/>
              </v:shape>
            </v:group>
            <v:group style="position:absolute;left:2732;top:8736;width:10;height:20" coordorigin="2732,8736" coordsize="10,20">
              <v:shape style="position:absolute;left:2732;top:8736;width:10;height:20" coordorigin="2732,8736" coordsize="10,20" path="m2732,8755l2741,8755,2741,8736,2732,8736,2732,8755xe" filled="true" fillcolor="#000000" stroked="false">
                <v:path arrowok="t"/>
                <v:fill type="solid"/>
              </v:shape>
            </v:group>
            <v:group style="position:absolute;left:2732;top:8755;width:10;height:20" coordorigin="2732,8755" coordsize="10,20">
              <v:shape style="position:absolute;left:2732;top:8755;width:10;height:20" coordorigin="2732,8755" coordsize="10,20" path="m2732,8774l2741,8774,2741,8755,2732,8755,2732,8774xe" filled="true" fillcolor="#000000" stroked="false">
                <v:path arrowok="t"/>
                <v:fill type="solid"/>
              </v:shape>
            </v:group>
            <v:group style="position:absolute;left:2732;top:8774;width:10;height:20" coordorigin="2732,8774" coordsize="10,20">
              <v:shape style="position:absolute;left:2732;top:8774;width:10;height:20" coordorigin="2732,8774" coordsize="10,20" path="m2732,8793l2741,8793,2741,8774,2732,8774,2732,8793xe" filled="true" fillcolor="#000000" stroked="false">
                <v:path arrowok="t"/>
                <v:fill type="solid"/>
              </v:shape>
            </v:group>
            <v:group style="position:absolute;left:2732;top:8793;width:10;height:20" coordorigin="2732,8793" coordsize="10,20">
              <v:shape style="position:absolute;left:2732;top:8793;width:10;height:20" coordorigin="2732,8793" coordsize="10,20" path="m2732,8813l2741,8813,2741,8793,2732,8793,2732,8813xe" filled="true" fillcolor="#000000" stroked="false">
                <v:path arrowok="t"/>
                <v:fill type="solid"/>
              </v:shape>
            </v:group>
            <v:group style="position:absolute;left:2732;top:8813;width:10;height:20" coordorigin="2732,8813" coordsize="10,20">
              <v:shape style="position:absolute;left:2732;top:8813;width:10;height:20" coordorigin="2732,8813" coordsize="10,20" path="m2732,8832l2741,8832,2741,8813,2732,8813,2732,8832xe" filled="true" fillcolor="#000000" stroked="false">
                <v:path arrowok="t"/>
                <v:fill type="solid"/>
              </v:shape>
            </v:group>
            <v:group style="position:absolute;left:2732;top:8832;width:10;height:20" coordorigin="2732,8832" coordsize="10,20">
              <v:shape style="position:absolute;left:2732;top:8832;width:10;height:20" coordorigin="2732,8832" coordsize="10,20" path="m2732,8851l2741,8851,2741,8832,2732,8832,2732,8851xe" filled="true" fillcolor="#000000" stroked="false">
                <v:path arrowok="t"/>
                <v:fill type="solid"/>
              </v:shape>
            </v:group>
            <v:group style="position:absolute;left:2732;top:8851;width:10;height:20" coordorigin="2732,8851" coordsize="10,20">
              <v:shape style="position:absolute;left:2732;top:8851;width:10;height:20" coordorigin="2732,8851" coordsize="10,20" path="m2732,8870l2741,8870,2741,8851,2732,8851,2732,8870xe" filled="true" fillcolor="#000000" stroked="false">
                <v:path arrowok="t"/>
                <v:fill type="solid"/>
              </v:shape>
            </v:group>
            <v:group style="position:absolute;left:2732;top:8870;width:10;height:20" coordorigin="2732,8870" coordsize="10,20">
              <v:shape style="position:absolute;left:2732;top:8870;width:10;height:20" coordorigin="2732,8870" coordsize="10,20" path="m2732,8889l2741,8889,2741,8870,2732,8870,2732,8889xe" filled="true" fillcolor="#000000" stroked="false">
                <v:path arrowok="t"/>
                <v:fill type="solid"/>
              </v:shape>
            </v:group>
            <v:group style="position:absolute;left:2732;top:8889;width:10;height:20" coordorigin="2732,8889" coordsize="10,20">
              <v:shape style="position:absolute;left:2732;top:8889;width:10;height:20" coordorigin="2732,8889" coordsize="10,20" path="m2732,8909l2741,8909,2741,8889,2732,8889,2732,8909xe" filled="true" fillcolor="#000000" stroked="false">
                <v:path arrowok="t"/>
                <v:fill type="solid"/>
              </v:shape>
            </v:group>
            <v:group style="position:absolute;left:2732;top:8909;width:10;height:20" coordorigin="2732,8909" coordsize="10,20">
              <v:shape style="position:absolute;left:2732;top:8909;width:10;height:20" coordorigin="2732,8909" coordsize="10,20" path="m2732,8928l2741,8928,2741,8909,2732,8909,2732,8928xe" filled="true" fillcolor="#000000" stroked="false">
                <v:path arrowok="t"/>
                <v:fill type="solid"/>
              </v:shape>
            </v:group>
            <v:group style="position:absolute;left:2732;top:8928;width:10;height:20" coordorigin="2732,8928" coordsize="10,20">
              <v:shape style="position:absolute;left:2732;top:8928;width:10;height:20" coordorigin="2732,8928" coordsize="10,20" path="m2732,8947l2741,8947,2741,8928,2732,8928,2732,8947xe" filled="true" fillcolor="#000000" stroked="false">
                <v:path arrowok="t"/>
                <v:fill type="solid"/>
              </v:shape>
            </v:group>
            <v:group style="position:absolute;left:2732;top:8947;width:10;height:20" coordorigin="2732,8947" coordsize="10,20">
              <v:shape style="position:absolute;left:2732;top:8947;width:10;height:20" coordorigin="2732,8947" coordsize="10,20" path="m2732,8966l2741,8966,2741,8947,2732,8947,2732,8966xe" filled="true" fillcolor="#000000" stroked="false">
                <v:path arrowok="t"/>
                <v:fill type="solid"/>
              </v:shape>
            </v:group>
            <v:group style="position:absolute;left:2732;top:8966;width:10;height:20" coordorigin="2732,8966" coordsize="10,20">
              <v:shape style="position:absolute;left:2732;top:8966;width:10;height:20" coordorigin="2732,8966" coordsize="10,20" path="m2732,8985l2741,8985,2741,8966,2732,8966,2732,8985xe" filled="true" fillcolor="#000000" stroked="false">
                <v:path arrowok="t"/>
                <v:fill type="solid"/>
              </v:shape>
            </v:group>
            <v:group style="position:absolute;left:2732;top:8985;width:10;height:20" coordorigin="2732,8985" coordsize="10,20">
              <v:shape style="position:absolute;left:2732;top:8985;width:10;height:20" coordorigin="2732,8985" coordsize="10,20" path="m2732,9005l2741,9005,2741,8985,2732,8985,2732,9005xe" filled="true" fillcolor="#000000" stroked="false">
                <v:path arrowok="t"/>
                <v:fill type="solid"/>
              </v:shape>
            </v:group>
            <v:group style="position:absolute;left:2732;top:9005;width:10;height:20" coordorigin="2732,9005" coordsize="10,20">
              <v:shape style="position:absolute;left:2732;top:9005;width:10;height:20" coordorigin="2732,9005" coordsize="10,20" path="m2732,9024l2741,9024,2741,9005,2732,9005,2732,9024xe" filled="true" fillcolor="#000000" stroked="false">
                <v:path arrowok="t"/>
                <v:fill type="solid"/>
              </v:shape>
            </v:group>
            <v:group style="position:absolute;left:2732;top:9024;width:10;height:20" coordorigin="2732,9024" coordsize="10,20">
              <v:shape style="position:absolute;left:2732;top:9024;width:10;height:20" coordorigin="2732,9024" coordsize="10,20" path="m2732,9043l2741,9043,2741,9024,2732,9024,2732,9043xe" filled="true" fillcolor="#000000" stroked="false">
                <v:path arrowok="t"/>
                <v:fill type="solid"/>
              </v:shape>
            </v:group>
            <v:group style="position:absolute;left:2732;top:9043;width:10;height:20" coordorigin="2732,9043" coordsize="10,20">
              <v:shape style="position:absolute;left:2732;top:9043;width:10;height:20" coordorigin="2732,9043" coordsize="10,20" path="m2732,9062l2741,9062,2741,9043,2732,9043,2732,9062xe" filled="true" fillcolor="#000000" stroked="false">
                <v:path arrowok="t"/>
                <v:fill type="solid"/>
              </v:shape>
            </v:group>
            <v:group style="position:absolute;left:2732;top:9062;width:10;height:20" coordorigin="2732,9062" coordsize="10,20">
              <v:shape style="position:absolute;left:2732;top:9062;width:10;height:20" coordorigin="2732,9062" coordsize="10,20" path="m2732,9081l2741,9081,2741,9062,2732,9062,2732,9081xe" filled="true" fillcolor="#000000" stroked="false">
                <v:path arrowok="t"/>
                <v:fill type="solid"/>
              </v:shape>
            </v:group>
            <v:group style="position:absolute;left:2732;top:9081;width:10;height:20" coordorigin="2732,9081" coordsize="10,20">
              <v:shape style="position:absolute;left:2732;top:9081;width:10;height:20" coordorigin="2732,9081" coordsize="10,20" path="m2732,9101l2741,9101,2741,9081,2732,9081,2732,9101xe" filled="true" fillcolor="#000000" stroked="false">
                <v:path arrowok="t"/>
                <v:fill type="solid"/>
              </v:shape>
            </v:group>
            <v:group style="position:absolute;left:2732;top:9101;width:10;height:20" coordorigin="2732,9101" coordsize="10,20">
              <v:shape style="position:absolute;left:2732;top:9101;width:10;height:20" coordorigin="2732,9101" coordsize="10,20" path="m2732,9120l2741,9120,2741,9101,2732,9101,2732,9120xe" filled="true" fillcolor="#000000" stroked="false">
                <v:path arrowok="t"/>
                <v:fill type="solid"/>
              </v:shape>
            </v:group>
            <v:group style="position:absolute;left:2732;top:9120;width:10;height:20" coordorigin="2732,9120" coordsize="10,20">
              <v:shape style="position:absolute;left:2732;top:9120;width:10;height:20" coordorigin="2732,9120" coordsize="10,20" path="m2732,9139l2741,9139,2741,9120,2732,9120,2732,9139xe" filled="true" fillcolor="#000000" stroked="false">
                <v:path arrowok="t"/>
                <v:fill type="solid"/>
              </v:shape>
            </v:group>
            <v:group style="position:absolute;left:2732;top:9139;width:10;height:20" coordorigin="2732,9139" coordsize="10,20">
              <v:shape style="position:absolute;left:2732;top:9139;width:10;height:20" coordorigin="2732,9139" coordsize="10,20" path="m2732,9158l2741,9158,2741,9139,2732,9139,2732,9158xe" filled="true" fillcolor="#000000" stroked="false">
                <v:path arrowok="t"/>
                <v:fill type="solid"/>
              </v:shape>
            </v:group>
            <v:group style="position:absolute;left:2732;top:9158;width:10;height:20" coordorigin="2732,9158" coordsize="10,20">
              <v:shape style="position:absolute;left:2732;top:9158;width:10;height:20" coordorigin="2732,9158" coordsize="10,20" path="m2732,9177l2741,9177,2741,9158,2732,9158,2732,9177xe" filled="true" fillcolor="#000000" stroked="false">
                <v:path arrowok="t"/>
                <v:fill type="solid"/>
              </v:shape>
            </v:group>
            <v:group style="position:absolute;left:2732;top:9177;width:10;height:20" coordorigin="2732,9177" coordsize="10,20">
              <v:shape style="position:absolute;left:2732;top:9177;width:10;height:20" coordorigin="2732,9177" coordsize="10,20" path="m2732,9197l2741,9197,2741,9177,2732,9177,2732,9197xe" filled="true" fillcolor="#000000" stroked="false">
                <v:path arrowok="t"/>
                <v:fill type="solid"/>
              </v:shape>
            </v:group>
            <v:group style="position:absolute;left:2732;top:9197;width:10;height:20" coordorigin="2732,9197" coordsize="10,20">
              <v:shape style="position:absolute;left:2732;top:9197;width:10;height:20" coordorigin="2732,9197" coordsize="10,20" path="m2732,9216l2741,9216,2741,9197,2732,9197,2732,9216xe" filled="true" fillcolor="#000000" stroked="false">
                <v:path arrowok="t"/>
                <v:fill type="solid"/>
              </v:shape>
            </v:group>
            <v:group style="position:absolute;left:2732;top:9216;width:10;height:20" coordorigin="2732,9216" coordsize="10,20">
              <v:shape style="position:absolute;left:2732;top:9216;width:10;height:20" coordorigin="2732,9216" coordsize="10,20" path="m2732,9235l2741,9235,2741,9216,2732,9216,2732,9235xe" filled="true" fillcolor="#000000" stroked="false">
                <v:path arrowok="t"/>
                <v:fill type="solid"/>
              </v:shape>
            </v:group>
            <v:group style="position:absolute;left:2732;top:9235;width:10;height:20" coordorigin="2732,9235" coordsize="10,20">
              <v:shape style="position:absolute;left:2732;top:9235;width:10;height:20" coordorigin="2732,9235" coordsize="10,20" path="m2732,9254l2741,9254,2741,9235,2732,9235,2732,9254xe" filled="true" fillcolor="#000000" stroked="false">
                <v:path arrowok="t"/>
                <v:fill type="solid"/>
              </v:shape>
            </v:group>
            <v:group style="position:absolute;left:2732;top:9254;width:10;height:20" coordorigin="2732,9254" coordsize="10,20">
              <v:shape style="position:absolute;left:2732;top:9254;width:10;height:20" coordorigin="2732,9254" coordsize="10,20" path="m2732,9273l2741,9273,2741,9254,2732,9254,2732,9273xe" filled="true" fillcolor="#000000" stroked="false">
                <v:path arrowok="t"/>
                <v:fill type="solid"/>
              </v:shape>
            </v:group>
            <v:group style="position:absolute;left:2732;top:9273;width:10;height:20" coordorigin="2732,9273" coordsize="10,20">
              <v:shape style="position:absolute;left:2732;top:9273;width:10;height:20" coordorigin="2732,9273" coordsize="10,20" path="m2732,9293l2741,9293,2741,9273,2732,9273,2732,9293xe" filled="true" fillcolor="#000000" stroked="false">
                <v:path arrowok="t"/>
                <v:fill type="solid"/>
              </v:shape>
            </v:group>
            <v:group style="position:absolute;left:2732;top:9293;width:10;height:20" coordorigin="2732,9293" coordsize="10,20">
              <v:shape style="position:absolute;left:2732;top:9293;width:10;height:20" coordorigin="2732,9293" coordsize="10,20" path="m2732,9312l2741,9312,2741,9293,2732,9293,2732,9312xe" filled="true" fillcolor="#000000" stroked="false">
                <v:path arrowok="t"/>
                <v:fill type="solid"/>
              </v:shape>
            </v:group>
            <v:group style="position:absolute;left:2732;top:9312;width:10;height:20" coordorigin="2732,9312" coordsize="10,20">
              <v:shape style="position:absolute;left:2732;top:9312;width:10;height:20" coordorigin="2732,9312" coordsize="10,20" path="m2732,9331l2741,9331,2741,9312,2732,9312,2732,9331xe" filled="true" fillcolor="#000000" stroked="false">
                <v:path arrowok="t"/>
                <v:fill type="solid"/>
              </v:shape>
            </v:group>
            <v:group style="position:absolute;left:2732;top:9331;width:10;height:20" coordorigin="2732,9331" coordsize="10,20">
              <v:shape style="position:absolute;left:2732;top:9331;width:10;height:20" coordorigin="2732,9331" coordsize="10,20" path="m2732,9350l2741,9350,2741,9331,2732,9331,2732,9350xe" filled="true" fillcolor="#000000" stroked="false">
                <v:path arrowok="t"/>
                <v:fill type="solid"/>
              </v:shape>
            </v:group>
            <v:group style="position:absolute;left:2732;top:9350;width:10;height:20" coordorigin="2732,9350" coordsize="10,20">
              <v:shape style="position:absolute;left:2732;top:9350;width:10;height:20" coordorigin="2732,9350" coordsize="10,20" path="m2732,9369l2741,9369,2741,9350,2732,9350,2732,9369xe" filled="true" fillcolor="#000000" stroked="false">
                <v:path arrowok="t"/>
                <v:fill type="solid"/>
              </v:shape>
            </v:group>
            <v:group style="position:absolute;left:2732;top:9369;width:10;height:20" coordorigin="2732,9369" coordsize="10,20">
              <v:shape style="position:absolute;left:2732;top:9369;width:10;height:20" coordorigin="2732,9369" coordsize="10,20" path="m2732,9389l2741,9389,2741,9369,2732,9369,2732,9389xe" filled="true" fillcolor="#000000" stroked="false">
                <v:path arrowok="t"/>
                <v:fill type="solid"/>
              </v:shape>
            </v:group>
            <v:group style="position:absolute;left:2732;top:9389;width:10;height:20" coordorigin="2732,9389" coordsize="10,20">
              <v:shape style="position:absolute;left:2732;top:9389;width:10;height:20" coordorigin="2732,9389" coordsize="10,20" path="m2732,9408l2741,9408,2741,9389,2732,9389,2732,9408xe" filled="true" fillcolor="#000000" stroked="false">
                <v:path arrowok="t"/>
                <v:fill type="solid"/>
              </v:shape>
            </v:group>
            <v:group style="position:absolute;left:2732;top:9408;width:10;height:20" coordorigin="2732,9408" coordsize="10,20">
              <v:shape style="position:absolute;left:2732;top:9408;width:10;height:20" coordorigin="2732,9408" coordsize="10,20" path="m2732,9427l2741,9427,2741,9408,2732,9408,2732,9427xe" filled="true" fillcolor="#000000" stroked="false">
                <v:path arrowok="t"/>
                <v:fill type="solid"/>
              </v:shape>
            </v:group>
            <v:group style="position:absolute;left:2732;top:9427;width:10;height:20" coordorigin="2732,9427" coordsize="10,20">
              <v:shape style="position:absolute;left:2732;top:9427;width:10;height:20" coordorigin="2732,9427" coordsize="10,20" path="m2732,9446l2741,9446,2741,9427,2732,9427,2732,9446xe" filled="true" fillcolor="#000000" stroked="false">
                <v:path arrowok="t"/>
                <v:fill type="solid"/>
              </v:shape>
            </v:group>
            <v:group style="position:absolute;left:2732;top:9446;width:10;height:20" coordorigin="2732,9446" coordsize="10,20">
              <v:shape style="position:absolute;left:2732;top:9446;width:10;height:20" coordorigin="2732,9446" coordsize="10,20" path="m2732,9465l2741,9465,2741,9446,2732,9446,2732,9465xe" filled="true" fillcolor="#000000" stroked="false">
                <v:path arrowok="t"/>
                <v:fill type="solid"/>
              </v:shape>
            </v:group>
            <v:group style="position:absolute;left:2732;top:9465;width:10;height:20" coordorigin="2732,9465" coordsize="10,20">
              <v:shape style="position:absolute;left:2732;top:9465;width:10;height:20" coordorigin="2732,9465" coordsize="10,20" path="m2732,9485l2741,9485,2741,9465,2732,9465,2732,9485xe" filled="true" fillcolor="#000000" stroked="false">
                <v:path arrowok="t"/>
                <v:fill type="solid"/>
              </v:shape>
            </v:group>
            <v:group style="position:absolute;left:2732;top:9485;width:10;height:20" coordorigin="2732,9485" coordsize="10,20">
              <v:shape style="position:absolute;left:2732;top:9485;width:10;height:20" coordorigin="2732,9485" coordsize="10,20" path="m2732,9504l2741,9504,2741,9485,2732,9485,2732,9504xe" filled="true" fillcolor="#000000" stroked="false">
                <v:path arrowok="t"/>
                <v:fill type="solid"/>
              </v:shape>
            </v:group>
            <v:group style="position:absolute;left:2732;top:9504;width:10;height:20" coordorigin="2732,9504" coordsize="10,20">
              <v:shape style="position:absolute;left:2732;top:9504;width:10;height:20" coordorigin="2732,9504" coordsize="10,20" path="m2732,9523l2741,9523,2741,9504,2732,9504,2732,9523xe" filled="true" fillcolor="#000000" stroked="false">
                <v:path arrowok="t"/>
                <v:fill type="solid"/>
              </v:shape>
            </v:group>
            <v:group style="position:absolute;left:2732;top:9523;width:10;height:20" coordorigin="2732,9523" coordsize="10,20">
              <v:shape style="position:absolute;left:2732;top:9523;width:10;height:20" coordorigin="2732,9523" coordsize="10,20" path="m2732,9542l2741,9542,2741,9523,2732,9523,2732,9542xe" filled="true" fillcolor="#000000" stroked="false">
                <v:path arrowok="t"/>
                <v:fill type="solid"/>
              </v:shape>
            </v:group>
            <v:group style="position:absolute;left:2732;top:9542;width:10;height:20" coordorigin="2732,9542" coordsize="10,20">
              <v:shape style="position:absolute;left:2732;top:9542;width:10;height:20" coordorigin="2732,9542" coordsize="10,20" path="m2732,9561l2741,9561,2741,9542,2732,9542,2732,9561xe" filled="true" fillcolor="#000000" stroked="false">
                <v:path arrowok="t"/>
                <v:fill type="solid"/>
              </v:shape>
            </v:group>
            <v:group style="position:absolute;left:3329;top:6220;width:10;height:20" coordorigin="3329,6220" coordsize="10,20">
              <v:shape style="position:absolute;left:3329;top:6220;width:10;height:20" coordorigin="3329,6220" coordsize="10,20" path="m3329,6239l3339,6239,3339,6220,3329,6220,3329,6239xe" filled="true" fillcolor="#000000" stroked="false">
                <v:path arrowok="t"/>
                <v:fill type="solid"/>
              </v:shape>
            </v:group>
            <v:group style="position:absolute;left:3329;top:6239;width:10;height:20" coordorigin="3329,6239" coordsize="10,20">
              <v:shape style="position:absolute;left:3329;top:6239;width:10;height:20" coordorigin="3329,6239" coordsize="10,20" path="m3329,6259l3339,6259,3339,6239,3329,6239,3329,6259xe" filled="true" fillcolor="#000000" stroked="false">
                <v:path arrowok="t"/>
                <v:fill type="solid"/>
              </v:shape>
            </v:group>
            <v:group style="position:absolute;left:3329;top:6259;width:10;height:20" coordorigin="3329,6259" coordsize="10,20">
              <v:shape style="position:absolute;left:3329;top:6259;width:10;height:20" coordorigin="3329,6259" coordsize="10,20" path="m3329,6278l3339,6278,3339,6259,3329,6259,3329,6278xe" filled="true" fillcolor="#000000" stroked="false">
                <v:path arrowok="t"/>
                <v:fill type="solid"/>
              </v:shape>
            </v:group>
            <v:group style="position:absolute;left:3329;top:6278;width:10;height:20" coordorigin="3329,6278" coordsize="10,20">
              <v:shape style="position:absolute;left:3329;top:6278;width:10;height:20" coordorigin="3329,6278" coordsize="10,20" path="m3329,6297l3339,6297,3339,6278,3329,6278,3329,6297xe" filled="true" fillcolor="#000000" stroked="false">
                <v:path arrowok="t"/>
                <v:fill type="solid"/>
              </v:shape>
            </v:group>
            <v:group style="position:absolute;left:3329;top:6297;width:10;height:20" coordorigin="3329,6297" coordsize="10,20">
              <v:shape style="position:absolute;left:3329;top:6297;width:10;height:20" coordorigin="3329,6297" coordsize="10,20" path="m3329,6317l3339,6317,3339,6297,3329,6297,3329,6317xe" filled="true" fillcolor="#000000" stroked="false">
                <v:path arrowok="t"/>
                <v:fill type="solid"/>
              </v:shape>
            </v:group>
            <v:group style="position:absolute;left:3329;top:6317;width:10;height:20" coordorigin="3329,6317" coordsize="10,20">
              <v:shape style="position:absolute;left:3329;top:6317;width:10;height:20" coordorigin="3329,6317" coordsize="10,20" path="m3329,6336l3339,6336,3339,6317,3329,6317,3329,6336xe" filled="true" fillcolor="#000000" stroked="false">
                <v:path arrowok="t"/>
                <v:fill type="solid"/>
              </v:shape>
            </v:group>
            <v:group style="position:absolute;left:3329;top:6336;width:10;height:20" coordorigin="3329,6336" coordsize="10,20">
              <v:shape style="position:absolute;left:3329;top:6336;width:10;height:20" coordorigin="3329,6336" coordsize="10,20" path="m3329,6355l3339,6355,3339,6336,3329,6336,3329,6355xe" filled="true" fillcolor="#000000" stroked="false">
                <v:path arrowok="t"/>
                <v:fill type="solid"/>
              </v:shape>
            </v:group>
            <v:group style="position:absolute;left:3329;top:6355;width:10;height:20" coordorigin="3329,6355" coordsize="10,20">
              <v:shape style="position:absolute;left:3329;top:6355;width:10;height:20" coordorigin="3329,6355" coordsize="10,20" path="m3329,6374l3339,6374,3339,6355,3329,6355,3329,6374xe" filled="true" fillcolor="#000000" stroked="false">
                <v:path arrowok="t"/>
                <v:fill type="solid"/>
              </v:shape>
            </v:group>
            <v:group style="position:absolute;left:3329;top:6374;width:10;height:20" coordorigin="3329,6374" coordsize="10,20">
              <v:shape style="position:absolute;left:3329;top:6374;width:10;height:20" coordorigin="3329,6374" coordsize="10,20" path="m3329,6393l3339,6393,3339,6374,3329,6374,3329,6393xe" filled="true" fillcolor="#000000" stroked="false">
                <v:path arrowok="t"/>
                <v:fill type="solid"/>
              </v:shape>
            </v:group>
            <v:group style="position:absolute;left:3329;top:6393;width:10;height:20" coordorigin="3329,6393" coordsize="10,20">
              <v:shape style="position:absolute;left:3329;top:6393;width:10;height:20" coordorigin="3329,6393" coordsize="10,20" path="m3329,6413l3339,6413,3339,6393,3329,6393,3329,6413xe" filled="true" fillcolor="#000000" stroked="false">
                <v:path arrowok="t"/>
                <v:fill type="solid"/>
              </v:shape>
            </v:group>
            <v:group style="position:absolute;left:3329;top:6413;width:10;height:20" coordorigin="3329,6413" coordsize="10,20">
              <v:shape style="position:absolute;left:3329;top:6413;width:10;height:20" coordorigin="3329,6413" coordsize="10,20" path="m3329,6432l3339,6432,3339,6413,3329,6413,3329,6432xe" filled="true" fillcolor="#000000" stroked="false">
                <v:path arrowok="t"/>
                <v:fill type="solid"/>
              </v:shape>
            </v:group>
            <v:group style="position:absolute;left:3329;top:6432;width:10;height:20" coordorigin="3329,6432" coordsize="10,20">
              <v:shape style="position:absolute;left:3329;top:6432;width:10;height:20" coordorigin="3329,6432" coordsize="10,20" path="m3329,6451l3339,6451,3339,6432,3329,6432,3329,6451xe" filled="true" fillcolor="#000000" stroked="false">
                <v:path arrowok="t"/>
                <v:fill type="solid"/>
              </v:shape>
            </v:group>
            <v:group style="position:absolute;left:3329;top:6451;width:10;height:20" coordorigin="3329,6451" coordsize="10,20">
              <v:shape style="position:absolute;left:3329;top:6451;width:10;height:20" coordorigin="3329,6451" coordsize="10,20" path="m3329,6470l3339,6470,3339,6451,3329,6451,3329,6470xe" filled="true" fillcolor="#000000" stroked="false">
                <v:path arrowok="t"/>
                <v:fill type="solid"/>
              </v:shape>
            </v:group>
            <v:group style="position:absolute;left:3329;top:6470;width:10;height:20" coordorigin="3329,6470" coordsize="10,20">
              <v:shape style="position:absolute;left:3329;top:6470;width:10;height:20" coordorigin="3329,6470" coordsize="10,20" path="m3329,6489l3339,6489,3339,6470,3329,6470,3329,6489xe" filled="true" fillcolor="#000000" stroked="false">
                <v:path arrowok="t"/>
                <v:fill type="solid"/>
              </v:shape>
            </v:group>
            <v:group style="position:absolute;left:3329;top:6489;width:10;height:20" coordorigin="3329,6489" coordsize="10,20">
              <v:shape style="position:absolute;left:3329;top:6489;width:10;height:20" coordorigin="3329,6489" coordsize="10,20" path="m3329,6509l3339,6509,3339,6489,3329,6489,3329,6509xe" filled="true" fillcolor="#000000" stroked="false">
                <v:path arrowok="t"/>
                <v:fill type="solid"/>
              </v:shape>
            </v:group>
            <v:group style="position:absolute;left:3329;top:6509;width:10;height:20" coordorigin="3329,6509" coordsize="10,20">
              <v:shape style="position:absolute;left:3329;top:6509;width:10;height:20" coordorigin="3329,6509" coordsize="10,20" path="m3329,6528l3339,6528,3339,6509,3329,6509,3329,6528xe" filled="true" fillcolor="#000000" stroked="false">
                <v:path arrowok="t"/>
                <v:fill type="solid"/>
              </v:shape>
            </v:group>
            <v:group style="position:absolute;left:3329;top:6528;width:10;height:20" coordorigin="3329,6528" coordsize="10,20">
              <v:shape style="position:absolute;left:3329;top:6528;width:10;height:20" coordorigin="3329,6528" coordsize="10,20" path="m3329,6547l3339,6547,3339,6528,3329,6528,3329,6547xe" filled="true" fillcolor="#000000" stroked="false">
                <v:path arrowok="t"/>
                <v:fill type="solid"/>
              </v:shape>
            </v:group>
            <v:group style="position:absolute;left:3329;top:6547;width:10;height:20" coordorigin="3329,6547" coordsize="10,20">
              <v:shape style="position:absolute;left:3329;top:6547;width:10;height:20" coordorigin="3329,6547" coordsize="10,20" path="m3329,6566l3339,6566,3339,6547,3329,6547,3329,6566xe" filled="true" fillcolor="#000000" stroked="false">
                <v:path arrowok="t"/>
                <v:fill type="solid"/>
              </v:shape>
            </v:group>
            <v:group style="position:absolute;left:3329;top:6566;width:10;height:20" coordorigin="3329,6566" coordsize="10,20">
              <v:shape style="position:absolute;left:3329;top:6566;width:10;height:20" coordorigin="3329,6566" coordsize="10,20" path="m3329,6585l3339,6585,3339,6566,3329,6566,3329,6585xe" filled="true" fillcolor="#000000" stroked="false">
                <v:path arrowok="t"/>
                <v:fill type="solid"/>
              </v:shape>
            </v:group>
            <v:group style="position:absolute;left:3329;top:6585;width:10;height:20" coordorigin="3329,6585" coordsize="10,20">
              <v:shape style="position:absolute;left:3329;top:6585;width:10;height:20" coordorigin="3329,6585" coordsize="10,20" path="m3329,6605l3339,6605,3339,6585,3329,6585,3329,6605xe" filled="true" fillcolor="#000000" stroked="false">
                <v:path arrowok="t"/>
                <v:fill type="solid"/>
              </v:shape>
            </v:group>
            <v:group style="position:absolute;left:3329;top:6605;width:10;height:20" coordorigin="3329,6605" coordsize="10,20">
              <v:shape style="position:absolute;left:3329;top:6605;width:10;height:20" coordorigin="3329,6605" coordsize="10,20" path="m3329,6624l3339,6624,3339,6605,3329,6605,3329,6624xe" filled="true" fillcolor="#000000" stroked="false">
                <v:path arrowok="t"/>
                <v:fill type="solid"/>
              </v:shape>
            </v:group>
            <v:group style="position:absolute;left:3329;top:6624;width:10;height:20" coordorigin="3329,6624" coordsize="10,20">
              <v:shape style="position:absolute;left:3329;top:6624;width:10;height:20" coordorigin="3329,6624" coordsize="10,20" path="m3329,6643l3339,6643,3339,6624,3329,6624,3329,6643xe" filled="true" fillcolor="#000000" stroked="false">
                <v:path arrowok="t"/>
                <v:fill type="solid"/>
              </v:shape>
            </v:group>
            <v:group style="position:absolute;left:3329;top:6643;width:10;height:20" coordorigin="3329,6643" coordsize="10,20">
              <v:shape style="position:absolute;left:3329;top:6643;width:10;height:20" coordorigin="3329,6643" coordsize="10,20" path="m3329,6662l3339,6662,3339,6643,3329,6643,3329,6662xe" filled="true" fillcolor="#000000" stroked="false">
                <v:path arrowok="t"/>
                <v:fill type="solid"/>
              </v:shape>
            </v:group>
            <v:group style="position:absolute;left:3329;top:6662;width:10;height:20" coordorigin="3329,6662" coordsize="10,20">
              <v:shape style="position:absolute;left:3329;top:6662;width:10;height:20" coordorigin="3329,6662" coordsize="10,20" path="m3329,6681l3339,6681,3339,6662,3329,6662,3329,6681xe" filled="true" fillcolor="#000000" stroked="false">
                <v:path arrowok="t"/>
                <v:fill type="solid"/>
              </v:shape>
            </v:group>
            <v:group style="position:absolute;left:3329;top:6681;width:10;height:20" coordorigin="3329,6681" coordsize="10,20">
              <v:shape style="position:absolute;left:3329;top:6681;width:10;height:20" coordorigin="3329,6681" coordsize="10,20" path="m3329,6701l3339,6701,3339,6681,3329,6681,3329,6701xe" filled="true" fillcolor="#000000" stroked="false">
                <v:path arrowok="t"/>
                <v:fill type="solid"/>
              </v:shape>
            </v:group>
            <v:group style="position:absolute;left:3329;top:6701;width:10;height:20" coordorigin="3329,6701" coordsize="10,20">
              <v:shape style="position:absolute;left:3329;top:6701;width:10;height:20" coordorigin="3329,6701" coordsize="10,20" path="m3329,6720l3339,6720,3339,6701,3329,6701,3329,6720xe" filled="true" fillcolor="#000000" stroked="false">
                <v:path arrowok="t"/>
                <v:fill type="solid"/>
              </v:shape>
            </v:group>
            <v:group style="position:absolute;left:3329;top:6720;width:10;height:20" coordorigin="3329,6720" coordsize="10,20">
              <v:shape style="position:absolute;left:3329;top:6720;width:10;height:20" coordorigin="3329,6720" coordsize="10,20" path="m3329,6739l3339,6739,3339,6720,3329,6720,3329,6739xe" filled="true" fillcolor="#000000" stroked="false">
                <v:path arrowok="t"/>
                <v:fill type="solid"/>
              </v:shape>
            </v:group>
            <v:group style="position:absolute;left:3329;top:6739;width:10;height:20" coordorigin="3329,6739" coordsize="10,20">
              <v:shape style="position:absolute;left:3329;top:6739;width:10;height:20" coordorigin="3329,6739" coordsize="10,20" path="m3329,6758l3339,6758,3339,6739,3329,6739,3329,6758xe" filled="true" fillcolor="#000000" stroked="false">
                <v:path arrowok="t"/>
                <v:fill type="solid"/>
              </v:shape>
            </v:group>
            <v:group style="position:absolute;left:3329;top:6758;width:10;height:20" coordorigin="3329,6758" coordsize="10,20">
              <v:shape style="position:absolute;left:3329;top:6758;width:10;height:20" coordorigin="3329,6758" coordsize="10,20" path="m3329,6777l3339,6777,3339,6758,3329,6758,3329,6777xe" filled="true" fillcolor="#000000" stroked="false">
                <v:path arrowok="t"/>
                <v:fill type="solid"/>
              </v:shape>
            </v:group>
            <v:group style="position:absolute;left:3329;top:6777;width:10;height:20" coordorigin="3329,6777" coordsize="10,20">
              <v:shape style="position:absolute;left:3329;top:6777;width:10;height:20" coordorigin="3329,6777" coordsize="10,20" path="m3329,6797l3339,6797,3339,6777,3329,6777,3329,6797xe" filled="true" fillcolor="#000000" stroked="false">
                <v:path arrowok="t"/>
                <v:fill type="solid"/>
              </v:shape>
            </v:group>
            <v:group style="position:absolute;left:3329;top:6797;width:10;height:20" coordorigin="3329,6797" coordsize="10,20">
              <v:shape style="position:absolute;left:3329;top:6797;width:10;height:20" coordorigin="3329,6797" coordsize="10,20" path="m3329,6816l3339,6816,3339,6797,3329,6797,3329,6816xe" filled="true" fillcolor="#000000" stroked="false">
                <v:path arrowok="t"/>
                <v:fill type="solid"/>
              </v:shape>
            </v:group>
            <v:group style="position:absolute;left:3329;top:6816;width:10;height:20" coordorigin="3329,6816" coordsize="10,20">
              <v:shape style="position:absolute;left:3329;top:6816;width:10;height:20" coordorigin="3329,6816" coordsize="10,20" path="m3329,6835l3339,6835,3339,6816,3329,6816,3329,6835xe" filled="true" fillcolor="#000000" stroked="false">
                <v:path arrowok="t"/>
                <v:fill type="solid"/>
              </v:shape>
            </v:group>
            <v:group style="position:absolute;left:3329;top:6835;width:10;height:20" coordorigin="3329,6835" coordsize="10,20">
              <v:shape style="position:absolute;left:3329;top:6835;width:10;height:20" coordorigin="3329,6835" coordsize="10,20" path="m3329,6854l3339,6854,3339,6835,3329,6835,3329,6854xe" filled="true" fillcolor="#000000" stroked="false">
                <v:path arrowok="t"/>
                <v:fill type="solid"/>
              </v:shape>
            </v:group>
            <v:group style="position:absolute;left:3329;top:6854;width:10;height:20" coordorigin="3329,6854" coordsize="10,20">
              <v:shape style="position:absolute;left:3329;top:6854;width:10;height:20" coordorigin="3329,6854" coordsize="10,20" path="m3329,6873l3339,6873,3339,6854,3329,6854,3329,6873xe" filled="true" fillcolor="#000000" stroked="false">
                <v:path arrowok="t"/>
                <v:fill type="solid"/>
              </v:shape>
            </v:group>
            <v:group style="position:absolute;left:3329;top:6873;width:10;height:20" coordorigin="3329,6873" coordsize="10,20">
              <v:shape style="position:absolute;left:3329;top:6873;width:10;height:20" coordorigin="3329,6873" coordsize="10,20" path="m3329,6893l3339,6893,3339,6873,3329,6873,3329,6893xe" filled="true" fillcolor="#000000" stroked="false">
                <v:path arrowok="t"/>
                <v:fill type="solid"/>
              </v:shape>
            </v:group>
            <v:group style="position:absolute;left:3329;top:6893;width:10;height:20" coordorigin="3329,6893" coordsize="10,20">
              <v:shape style="position:absolute;left:3329;top:6893;width:10;height:20" coordorigin="3329,6893" coordsize="10,20" path="m3329,6912l3339,6912,3339,6893,3329,6893,3329,6912xe" filled="true" fillcolor="#000000" stroked="false">
                <v:path arrowok="t"/>
                <v:fill type="solid"/>
              </v:shape>
            </v:group>
            <v:group style="position:absolute;left:3329;top:6912;width:10;height:20" coordorigin="3329,6912" coordsize="10,20">
              <v:shape style="position:absolute;left:3329;top:6912;width:10;height:20" coordorigin="3329,6912" coordsize="10,20" path="m3329,6931l3339,6931,3339,6912,3329,6912,3329,6931xe" filled="true" fillcolor="#000000" stroked="false">
                <v:path arrowok="t"/>
                <v:fill type="solid"/>
              </v:shape>
            </v:group>
            <v:group style="position:absolute;left:3329;top:6931;width:10;height:20" coordorigin="3329,6931" coordsize="10,20">
              <v:shape style="position:absolute;left:3329;top:6931;width:10;height:20" coordorigin="3329,6931" coordsize="10,20" path="m3329,6950l3339,6950,3339,6931,3329,6931,3329,6950xe" filled="true" fillcolor="#000000" stroked="false">
                <v:path arrowok="t"/>
                <v:fill type="solid"/>
              </v:shape>
            </v:group>
            <v:group style="position:absolute;left:3329;top:6950;width:10;height:20" coordorigin="3329,6950" coordsize="10,20">
              <v:shape style="position:absolute;left:3329;top:6950;width:10;height:20" coordorigin="3329,6950" coordsize="10,20" path="m3329,6969l3339,6969,3339,6950,3329,6950,3329,6969xe" filled="true" fillcolor="#000000" stroked="false">
                <v:path arrowok="t"/>
                <v:fill type="solid"/>
              </v:shape>
            </v:group>
            <v:group style="position:absolute;left:3329;top:6969;width:10;height:20" coordorigin="3329,6969" coordsize="10,20">
              <v:shape style="position:absolute;left:3329;top:6969;width:10;height:20" coordorigin="3329,6969" coordsize="10,20" path="m3329,6989l3339,6989,3339,6969,3329,6969,3329,6989xe" filled="true" fillcolor="#000000" stroked="false">
                <v:path arrowok="t"/>
                <v:fill type="solid"/>
              </v:shape>
            </v:group>
            <v:group style="position:absolute;left:3329;top:6989;width:10;height:20" coordorigin="3329,6989" coordsize="10,20">
              <v:shape style="position:absolute;left:3329;top:6989;width:10;height:20" coordorigin="3329,6989" coordsize="10,20" path="m3329,7008l3339,7008,3339,6989,3329,6989,3329,7008xe" filled="true" fillcolor="#000000" stroked="false">
                <v:path arrowok="t"/>
                <v:fill type="solid"/>
              </v:shape>
            </v:group>
            <v:group style="position:absolute;left:3329;top:7008;width:10;height:20" coordorigin="3329,7008" coordsize="10,20">
              <v:shape style="position:absolute;left:3329;top:7008;width:10;height:20" coordorigin="3329,7008" coordsize="10,20" path="m3329,7027l3339,7027,3339,7008,3329,7008,3329,7027xe" filled="true" fillcolor="#000000" stroked="false">
                <v:path arrowok="t"/>
                <v:fill type="solid"/>
              </v:shape>
            </v:group>
            <v:group style="position:absolute;left:3329;top:7027;width:10;height:20" coordorigin="3329,7027" coordsize="10,20">
              <v:shape style="position:absolute;left:3329;top:7027;width:10;height:20" coordorigin="3329,7027" coordsize="10,20" path="m3329,7046l3339,7046,3339,7027,3329,7027,3329,7046xe" filled="true" fillcolor="#000000" stroked="false">
                <v:path arrowok="t"/>
                <v:fill type="solid"/>
              </v:shape>
            </v:group>
            <v:group style="position:absolute;left:3329;top:7046;width:10;height:20" coordorigin="3329,7046" coordsize="10,20">
              <v:shape style="position:absolute;left:3329;top:7046;width:10;height:20" coordorigin="3329,7046" coordsize="10,20" path="m3329,7065l3339,7065,3339,7046,3329,7046,3329,7065xe" filled="true" fillcolor="#000000" stroked="false">
                <v:path arrowok="t"/>
                <v:fill type="solid"/>
              </v:shape>
            </v:group>
            <v:group style="position:absolute;left:3329;top:7065;width:10;height:20" coordorigin="3329,7065" coordsize="10,20">
              <v:shape style="position:absolute;left:3329;top:7065;width:10;height:20" coordorigin="3329,7065" coordsize="10,20" path="m3329,7085l3339,7085,3339,7065,3329,7065,3329,7085xe" filled="true" fillcolor="#000000" stroked="false">
                <v:path arrowok="t"/>
                <v:fill type="solid"/>
              </v:shape>
            </v:group>
            <v:group style="position:absolute;left:3329;top:7085;width:10;height:20" coordorigin="3329,7085" coordsize="10,20">
              <v:shape style="position:absolute;left:3329;top:7085;width:10;height:20" coordorigin="3329,7085" coordsize="10,20" path="m3329,7104l3339,7104,3339,7085,3329,7085,3329,7104xe" filled="true" fillcolor="#000000" stroked="false">
                <v:path arrowok="t"/>
                <v:fill type="solid"/>
              </v:shape>
            </v:group>
            <v:group style="position:absolute;left:3329;top:7104;width:10;height:20" coordorigin="3329,7104" coordsize="10,20">
              <v:shape style="position:absolute;left:3329;top:7104;width:10;height:20" coordorigin="3329,7104" coordsize="10,20" path="m3329,7123l3339,7123,3339,7104,3329,7104,3329,7123xe" filled="true" fillcolor="#000000" stroked="false">
                <v:path arrowok="t"/>
                <v:fill type="solid"/>
              </v:shape>
            </v:group>
            <v:group style="position:absolute;left:3329;top:7123;width:10;height:20" coordorigin="3329,7123" coordsize="10,20">
              <v:shape style="position:absolute;left:3329;top:7123;width:10;height:20" coordorigin="3329,7123" coordsize="10,20" path="m3329,7142l3339,7142,3339,7123,3329,7123,3329,7142xe" filled="true" fillcolor="#000000" stroked="false">
                <v:path arrowok="t"/>
                <v:fill type="solid"/>
              </v:shape>
            </v:group>
            <v:group style="position:absolute;left:3329;top:7142;width:10;height:20" coordorigin="3329,7142" coordsize="10,20">
              <v:shape style="position:absolute;left:3329;top:7142;width:10;height:20" coordorigin="3329,7142" coordsize="10,20" path="m3329,7161l3339,7161,3339,7142,3329,7142,3329,7161xe" filled="true" fillcolor="#000000" stroked="false">
                <v:path arrowok="t"/>
                <v:fill type="solid"/>
              </v:shape>
            </v:group>
            <v:group style="position:absolute;left:3329;top:7161;width:10;height:20" coordorigin="3329,7161" coordsize="10,20">
              <v:shape style="position:absolute;left:3329;top:7161;width:10;height:20" coordorigin="3329,7161" coordsize="10,20" path="m3329,7181l3339,7181,3339,7161,3329,7161,3329,7181xe" filled="true" fillcolor="#000000" stroked="false">
                <v:path arrowok="t"/>
                <v:fill type="solid"/>
              </v:shape>
            </v:group>
            <v:group style="position:absolute;left:3329;top:7181;width:10;height:20" coordorigin="3329,7181" coordsize="10,20">
              <v:shape style="position:absolute;left:3329;top:7181;width:10;height:20" coordorigin="3329,7181" coordsize="10,20" path="m3329,7200l3339,7200,3339,7181,3329,7181,3329,7200xe" filled="true" fillcolor="#000000" stroked="false">
                <v:path arrowok="t"/>
                <v:fill type="solid"/>
              </v:shape>
            </v:group>
            <v:group style="position:absolute;left:3329;top:7200;width:10;height:20" coordorigin="3329,7200" coordsize="10,20">
              <v:shape style="position:absolute;left:3329;top:7200;width:10;height:20" coordorigin="3329,7200" coordsize="10,20" path="m3329,7219l3339,7219,3339,7200,3329,7200,3329,7219xe" filled="true" fillcolor="#000000" stroked="false">
                <v:path arrowok="t"/>
                <v:fill type="solid"/>
              </v:shape>
            </v:group>
            <v:group style="position:absolute;left:3329;top:7219;width:10;height:20" coordorigin="3329,7219" coordsize="10,20">
              <v:shape style="position:absolute;left:3329;top:7219;width:10;height:20" coordorigin="3329,7219" coordsize="10,20" path="m3329,7238l3339,7238,3339,7219,3329,7219,3329,7238xe" filled="true" fillcolor="#000000" stroked="false">
                <v:path arrowok="t"/>
                <v:fill type="solid"/>
              </v:shape>
            </v:group>
            <v:group style="position:absolute;left:3329;top:7238;width:10;height:20" coordorigin="3329,7238" coordsize="10,20">
              <v:shape style="position:absolute;left:3329;top:7238;width:10;height:20" coordorigin="3329,7238" coordsize="10,20" path="m3329,7257l3339,7257,3339,7238,3329,7238,3329,7257xe" filled="true" fillcolor="#000000" stroked="false">
                <v:path arrowok="t"/>
                <v:fill type="solid"/>
              </v:shape>
            </v:group>
            <v:group style="position:absolute;left:3329;top:7257;width:10;height:20" coordorigin="3329,7257" coordsize="10,20">
              <v:shape style="position:absolute;left:3329;top:7257;width:10;height:20" coordorigin="3329,7257" coordsize="10,20" path="m3329,7277l3339,7277,3339,7257,3329,7257,3329,7277xe" filled="true" fillcolor="#000000" stroked="false">
                <v:path arrowok="t"/>
                <v:fill type="solid"/>
              </v:shape>
            </v:group>
            <v:group style="position:absolute;left:3329;top:7277;width:10;height:20" coordorigin="3329,7277" coordsize="10,20">
              <v:shape style="position:absolute;left:3329;top:7277;width:10;height:20" coordorigin="3329,7277" coordsize="10,20" path="m3329,7296l3339,7296,3339,7277,3329,7277,3329,7296xe" filled="true" fillcolor="#000000" stroked="false">
                <v:path arrowok="t"/>
                <v:fill type="solid"/>
              </v:shape>
            </v:group>
            <v:group style="position:absolute;left:3329;top:7296;width:10;height:20" coordorigin="3329,7296" coordsize="10,20">
              <v:shape style="position:absolute;left:3329;top:7296;width:10;height:20" coordorigin="3329,7296" coordsize="10,20" path="m3329,7315l3339,7315,3339,7296,3329,7296,3329,7315xe" filled="true" fillcolor="#000000" stroked="false">
                <v:path arrowok="t"/>
                <v:fill type="solid"/>
              </v:shape>
            </v:group>
            <v:group style="position:absolute;left:3329;top:7315;width:10;height:20" coordorigin="3329,7315" coordsize="10,20">
              <v:shape style="position:absolute;left:3329;top:7315;width:10;height:20" coordorigin="3329,7315" coordsize="10,20" path="m3329,7334l3339,7334,3339,7315,3329,7315,3329,7334xe" filled="true" fillcolor="#000000" stroked="false">
                <v:path arrowok="t"/>
                <v:fill type="solid"/>
              </v:shape>
            </v:group>
            <v:group style="position:absolute;left:3329;top:7334;width:10;height:20" coordorigin="3329,7334" coordsize="10,20">
              <v:shape style="position:absolute;left:3329;top:7334;width:10;height:20" coordorigin="3329,7334" coordsize="10,20" path="m3329,7353l3339,7353,3339,7334,3329,7334,3329,7353xe" filled="true" fillcolor="#000000" stroked="false">
                <v:path arrowok="t"/>
                <v:fill type="solid"/>
              </v:shape>
            </v:group>
            <v:group style="position:absolute;left:3329;top:7353;width:10;height:20" coordorigin="3329,7353" coordsize="10,20">
              <v:shape style="position:absolute;left:3329;top:7353;width:10;height:20" coordorigin="3329,7353" coordsize="10,20" path="m3329,7373l3339,7373,3339,7353,3329,7353,3329,7373xe" filled="true" fillcolor="#000000" stroked="false">
                <v:path arrowok="t"/>
                <v:fill type="solid"/>
              </v:shape>
            </v:group>
            <v:group style="position:absolute;left:3329;top:7373;width:10;height:20" coordorigin="3329,7373" coordsize="10,20">
              <v:shape style="position:absolute;left:3329;top:7373;width:10;height:20" coordorigin="3329,7373" coordsize="10,20" path="m3329,7392l3339,7392,3339,7373,3329,7373,3329,7392xe" filled="true" fillcolor="#000000" stroked="false">
                <v:path arrowok="t"/>
                <v:fill type="solid"/>
              </v:shape>
            </v:group>
            <v:group style="position:absolute;left:3329;top:7392;width:10;height:20" coordorigin="3329,7392" coordsize="10,20">
              <v:shape style="position:absolute;left:3329;top:7392;width:10;height:20" coordorigin="3329,7392" coordsize="10,20" path="m3329,7411l3339,7411,3339,7392,3329,7392,3329,7411xe" filled="true" fillcolor="#000000" stroked="false">
                <v:path arrowok="t"/>
                <v:fill type="solid"/>
              </v:shape>
            </v:group>
            <v:group style="position:absolute;left:3329;top:7411;width:10;height:20" coordorigin="3329,7411" coordsize="10,20">
              <v:shape style="position:absolute;left:3329;top:7411;width:10;height:20" coordorigin="3329,7411" coordsize="10,20" path="m3329,7430l3339,7430,3339,7411,3329,7411,3329,7430xe" filled="true" fillcolor="#000000" stroked="false">
                <v:path arrowok="t"/>
                <v:fill type="solid"/>
              </v:shape>
            </v:group>
            <v:group style="position:absolute;left:3329;top:7430;width:10;height:20" coordorigin="3329,7430" coordsize="10,20">
              <v:shape style="position:absolute;left:3329;top:7430;width:10;height:20" coordorigin="3329,7430" coordsize="10,20" path="m3329,7449l3339,7449,3339,7430,3329,7430,3329,7449xe" filled="true" fillcolor="#000000" stroked="false">
                <v:path arrowok="t"/>
                <v:fill type="solid"/>
              </v:shape>
            </v:group>
            <v:group style="position:absolute;left:3329;top:7449;width:10;height:20" coordorigin="3329,7449" coordsize="10,20">
              <v:shape style="position:absolute;left:3329;top:7449;width:10;height:20" coordorigin="3329,7449" coordsize="10,20" path="m3329,7469l3339,7469,3339,7449,3329,7449,3329,7469xe" filled="true" fillcolor="#000000" stroked="false">
                <v:path arrowok="t"/>
                <v:fill type="solid"/>
              </v:shape>
            </v:group>
            <v:group style="position:absolute;left:3329;top:7469;width:10;height:20" coordorigin="3329,7469" coordsize="10,20">
              <v:shape style="position:absolute;left:3329;top:7469;width:10;height:20" coordorigin="3329,7469" coordsize="10,20" path="m3329,7488l3339,7488,3339,7469,3329,7469,3329,7488xe" filled="true" fillcolor="#000000" stroked="false">
                <v:path arrowok="t"/>
                <v:fill type="solid"/>
              </v:shape>
            </v:group>
            <v:group style="position:absolute;left:3329;top:7488;width:10;height:20" coordorigin="3329,7488" coordsize="10,20">
              <v:shape style="position:absolute;left:3329;top:7488;width:10;height:20" coordorigin="3329,7488" coordsize="10,20" path="m3329,7507l3339,7507,3339,7488,3329,7488,3329,7507xe" filled="true" fillcolor="#000000" stroked="false">
                <v:path arrowok="t"/>
                <v:fill type="solid"/>
              </v:shape>
            </v:group>
            <v:group style="position:absolute;left:3329;top:7507;width:10;height:20" coordorigin="3329,7507" coordsize="10,20">
              <v:shape style="position:absolute;left:3329;top:7507;width:10;height:20" coordorigin="3329,7507" coordsize="10,20" path="m3329,7526l3339,7526,3339,7507,3329,7507,3329,7526xe" filled="true" fillcolor="#000000" stroked="false">
                <v:path arrowok="t"/>
                <v:fill type="solid"/>
              </v:shape>
            </v:group>
            <v:group style="position:absolute;left:3329;top:7526;width:10;height:20" coordorigin="3329,7526" coordsize="10,20">
              <v:shape style="position:absolute;left:3329;top:7526;width:10;height:20" coordorigin="3329,7526" coordsize="10,20" path="m3329,7545l3339,7545,3339,7526,3329,7526,3329,7545xe" filled="true" fillcolor="#000000" stroked="false">
                <v:path arrowok="t"/>
                <v:fill type="solid"/>
              </v:shape>
            </v:group>
            <v:group style="position:absolute;left:3329;top:7545;width:10;height:20" coordorigin="3329,7545" coordsize="10,20">
              <v:shape style="position:absolute;left:3329;top:7545;width:10;height:20" coordorigin="3329,7545" coordsize="10,20" path="m3329,7565l3339,7565,3339,7545,3329,7545,3329,7565xe" filled="true" fillcolor="#000000" stroked="false">
                <v:path arrowok="t"/>
                <v:fill type="solid"/>
              </v:shape>
            </v:group>
            <v:group style="position:absolute;left:3329;top:7565;width:10;height:20" coordorigin="3329,7565" coordsize="10,20">
              <v:shape style="position:absolute;left:3329;top:7565;width:10;height:20" coordorigin="3329,7565" coordsize="10,20" path="m3329,7584l3339,7584,3339,7565,3329,7565,3329,7584xe" filled="true" fillcolor="#000000" stroked="false">
                <v:path arrowok="t"/>
                <v:fill type="solid"/>
              </v:shape>
            </v:group>
            <v:group style="position:absolute;left:3329;top:7584;width:10;height:20" coordorigin="3329,7584" coordsize="10,20">
              <v:shape style="position:absolute;left:3329;top:7584;width:10;height:20" coordorigin="3329,7584" coordsize="10,20" path="m3329,7603l3339,7603,3339,7584,3329,7584,3329,7603xe" filled="true" fillcolor="#000000" stroked="false">
                <v:path arrowok="t"/>
                <v:fill type="solid"/>
              </v:shape>
            </v:group>
            <v:group style="position:absolute;left:3329;top:7603;width:10;height:20" coordorigin="3329,7603" coordsize="10,20">
              <v:shape style="position:absolute;left:3329;top:7603;width:10;height:20" coordorigin="3329,7603" coordsize="10,20" path="m3329,7622l3339,7622,3339,7603,3329,7603,3329,7622xe" filled="true" fillcolor="#000000" stroked="false">
                <v:path arrowok="t"/>
                <v:fill type="solid"/>
              </v:shape>
            </v:group>
            <v:group style="position:absolute;left:3329;top:7622;width:10;height:20" coordorigin="3329,7622" coordsize="10,20">
              <v:shape style="position:absolute;left:3329;top:7622;width:10;height:20" coordorigin="3329,7622" coordsize="10,20" path="m3329,7641l3339,7641,3339,7622,3329,7622,3329,7641xe" filled="true" fillcolor="#000000" stroked="false">
                <v:path arrowok="t"/>
                <v:fill type="solid"/>
              </v:shape>
            </v:group>
            <v:group style="position:absolute;left:3329;top:7641;width:10;height:20" coordorigin="3329,7641" coordsize="10,20">
              <v:shape style="position:absolute;left:3329;top:7641;width:10;height:20" coordorigin="3329,7641" coordsize="10,20" path="m3329,7661l3339,7661,3339,7641,3329,7641,3329,7661xe" filled="true" fillcolor="#000000" stroked="false">
                <v:path arrowok="t"/>
                <v:fill type="solid"/>
              </v:shape>
            </v:group>
            <v:group style="position:absolute;left:3329;top:7661;width:10;height:20" coordorigin="3329,7661" coordsize="10,20">
              <v:shape style="position:absolute;left:3329;top:7661;width:10;height:20" coordorigin="3329,7661" coordsize="10,20" path="m3329,7680l3339,7680,3339,7661,3329,7661,3329,7680xe" filled="true" fillcolor="#000000" stroked="false">
                <v:path arrowok="t"/>
                <v:fill type="solid"/>
              </v:shape>
            </v:group>
            <v:group style="position:absolute;left:3329;top:7680;width:10;height:20" coordorigin="3329,7680" coordsize="10,20">
              <v:shape style="position:absolute;left:3329;top:7680;width:10;height:20" coordorigin="3329,7680" coordsize="10,20" path="m3329,7699l3339,7699,3339,7680,3329,7680,3329,7699xe" filled="true" fillcolor="#000000" stroked="false">
                <v:path arrowok="t"/>
                <v:fill type="solid"/>
              </v:shape>
            </v:group>
            <v:group style="position:absolute;left:3329;top:7699;width:10;height:20" coordorigin="3329,7699" coordsize="10,20">
              <v:shape style="position:absolute;left:3329;top:7699;width:10;height:20" coordorigin="3329,7699" coordsize="10,20" path="m3329,7718l3339,7718,3339,7699,3329,7699,3329,7718xe" filled="true" fillcolor="#000000" stroked="false">
                <v:path arrowok="t"/>
                <v:fill type="solid"/>
              </v:shape>
            </v:group>
            <v:group style="position:absolute;left:3329;top:7718;width:10;height:20" coordorigin="3329,7718" coordsize="10,20">
              <v:shape style="position:absolute;left:3329;top:7718;width:10;height:20" coordorigin="3329,7718" coordsize="10,20" path="m3329,7737l3339,7737,3339,7718,3329,7718,3329,7737xe" filled="true" fillcolor="#000000" stroked="false">
                <v:path arrowok="t"/>
                <v:fill type="solid"/>
              </v:shape>
            </v:group>
            <v:group style="position:absolute;left:3329;top:7737;width:10;height:20" coordorigin="3329,7737" coordsize="10,20">
              <v:shape style="position:absolute;left:3329;top:7737;width:10;height:20" coordorigin="3329,7737" coordsize="10,20" path="m3329,7757l3339,7757,3339,7737,3329,7737,3329,7757xe" filled="true" fillcolor="#000000" stroked="false">
                <v:path arrowok="t"/>
                <v:fill type="solid"/>
              </v:shape>
            </v:group>
            <v:group style="position:absolute;left:3329;top:7757;width:10;height:20" coordorigin="3329,7757" coordsize="10,20">
              <v:shape style="position:absolute;left:3329;top:7757;width:10;height:20" coordorigin="3329,7757" coordsize="10,20" path="m3329,7776l3339,7776,3339,7757,3329,7757,3329,7776xe" filled="true" fillcolor="#000000" stroked="false">
                <v:path arrowok="t"/>
                <v:fill type="solid"/>
              </v:shape>
            </v:group>
            <v:group style="position:absolute;left:3329;top:7776;width:10;height:20" coordorigin="3329,7776" coordsize="10,20">
              <v:shape style="position:absolute;left:3329;top:7776;width:10;height:20" coordorigin="3329,7776" coordsize="10,20" path="m3329,7795l3339,7795,3339,7776,3329,7776,3329,7795xe" filled="true" fillcolor="#000000" stroked="false">
                <v:path arrowok="t"/>
                <v:fill type="solid"/>
              </v:shape>
            </v:group>
            <v:group style="position:absolute;left:3329;top:7795;width:10;height:20" coordorigin="3329,7795" coordsize="10,20">
              <v:shape style="position:absolute;left:3329;top:7795;width:10;height:20" coordorigin="3329,7795" coordsize="10,20" path="m3329,7814l3339,7814,3339,7795,3329,7795,3329,7814xe" filled="true" fillcolor="#000000" stroked="false">
                <v:path arrowok="t"/>
                <v:fill type="solid"/>
              </v:shape>
            </v:group>
            <v:group style="position:absolute;left:3329;top:7814;width:10;height:20" coordorigin="3329,7814" coordsize="10,20">
              <v:shape style="position:absolute;left:3329;top:7814;width:10;height:20" coordorigin="3329,7814" coordsize="10,20" path="m3329,7833l3339,7833,3339,7814,3329,7814,3329,7833xe" filled="true" fillcolor="#000000" stroked="false">
                <v:path arrowok="t"/>
                <v:fill type="solid"/>
              </v:shape>
            </v:group>
            <v:group style="position:absolute;left:3329;top:7833;width:10;height:20" coordorigin="3329,7833" coordsize="10,20">
              <v:shape style="position:absolute;left:3329;top:7833;width:10;height:20" coordorigin="3329,7833" coordsize="10,20" path="m3329,7853l3339,7853,3339,7833,3329,7833,3329,7853xe" filled="true" fillcolor="#000000" stroked="false">
                <v:path arrowok="t"/>
                <v:fill type="solid"/>
              </v:shape>
            </v:group>
            <v:group style="position:absolute;left:3329;top:7853;width:10;height:20" coordorigin="3329,7853" coordsize="10,20">
              <v:shape style="position:absolute;left:3329;top:7853;width:10;height:20" coordorigin="3329,7853" coordsize="10,20" path="m3329,7872l3339,7872,3339,7853,3329,7853,3329,7872xe" filled="true" fillcolor="#000000" stroked="false">
                <v:path arrowok="t"/>
                <v:fill type="solid"/>
              </v:shape>
            </v:group>
            <v:group style="position:absolute;left:3329;top:7872;width:10;height:20" coordorigin="3329,7872" coordsize="10,20">
              <v:shape style="position:absolute;left:3329;top:7872;width:10;height:20" coordorigin="3329,7872" coordsize="10,20" path="m3329,7891l3339,7891,3339,7872,3329,7872,3329,7891xe" filled="true" fillcolor="#000000" stroked="false">
                <v:path arrowok="t"/>
                <v:fill type="solid"/>
              </v:shape>
            </v:group>
            <v:group style="position:absolute;left:3329;top:7891;width:10;height:20" coordorigin="3329,7891" coordsize="10,20">
              <v:shape style="position:absolute;left:3329;top:7891;width:10;height:20" coordorigin="3329,7891" coordsize="10,20" path="m3329,7910l3339,7910,3339,7891,3329,7891,3329,7910xe" filled="true" fillcolor="#000000" stroked="false">
                <v:path arrowok="t"/>
                <v:fill type="solid"/>
              </v:shape>
            </v:group>
            <v:group style="position:absolute;left:3329;top:7910;width:10;height:20" coordorigin="3329,7910" coordsize="10,20">
              <v:shape style="position:absolute;left:3329;top:7910;width:10;height:20" coordorigin="3329,7910" coordsize="10,20" path="m3329,7929l3339,7929,3339,7910,3329,7910,3329,7929xe" filled="true" fillcolor="#000000" stroked="false">
                <v:path arrowok="t"/>
                <v:fill type="solid"/>
              </v:shape>
            </v:group>
            <v:group style="position:absolute;left:3329;top:7929;width:10;height:20" coordorigin="3329,7929" coordsize="10,20">
              <v:shape style="position:absolute;left:3329;top:7929;width:10;height:20" coordorigin="3329,7929" coordsize="10,20" path="m3329,7949l3339,7949,3339,7929,3329,7929,3329,7949xe" filled="true" fillcolor="#000000" stroked="false">
                <v:path arrowok="t"/>
                <v:fill type="solid"/>
              </v:shape>
            </v:group>
            <v:group style="position:absolute;left:3329;top:7949;width:10;height:20" coordorigin="3329,7949" coordsize="10,20">
              <v:shape style="position:absolute;left:3329;top:7949;width:10;height:20" coordorigin="3329,7949" coordsize="10,20" path="m3329,7968l3339,7968,3339,7949,3329,7949,3329,7968xe" filled="true" fillcolor="#000000" stroked="false">
                <v:path arrowok="t"/>
                <v:fill type="solid"/>
              </v:shape>
            </v:group>
            <v:group style="position:absolute;left:3329;top:7968;width:10;height:20" coordorigin="3329,7968" coordsize="10,20">
              <v:shape style="position:absolute;left:3329;top:7968;width:10;height:20" coordorigin="3329,7968" coordsize="10,20" path="m3329,7987l3339,7987,3339,7968,3329,7968,3329,7987xe" filled="true" fillcolor="#000000" stroked="false">
                <v:path arrowok="t"/>
                <v:fill type="solid"/>
              </v:shape>
            </v:group>
            <v:group style="position:absolute;left:3329;top:7987;width:10;height:20" coordorigin="3329,7987" coordsize="10,20">
              <v:shape style="position:absolute;left:3329;top:7987;width:10;height:20" coordorigin="3329,7987" coordsize="10,20" path="m3329,8006l3339,8006,3339,7987,3329,7987,3329,8006xe" filled="true" fillcolor="#000000" stroked="false">
                <v:path arrowok="t"/>
                <v:fill type="solid"/>
              </v:shape>
            </v:group>
            <v:group style="position:absolute;left:3329;top:8006;width:10;height:20" coordorigin="3329,8006" coordsize="10,20">
              <v:shape style="position:absolute;left:3329;top:8006;width:10;height:20" coordorigin="3329,8006" coordsize="10,20" path="m3329,8025l3339,8025,3339,8006,3329,8006,3329,8025xe" filled="true" fillcolor="#000000" stroked="false">
                <v:path arrowok="t"/>
                <v:fill type="solid"/>
              </v:shape>
            </v:group>
            <v:group style="position:absolute;left:3329;top:8025;width:10;height:20" coordorigin="3329,8025" coordsize="10,20">
              <v:shape style="position:absolute;left:3329;top:8025;width:10;height:20" coordorigin="3329,8025" coordsize="10,20" path="m3329,8045l3339,8045,3339,8025,3329,8025,3329,8045xe" filled="true" fillcolor="#000000" stroked="false">
                <v:path arrowok="t"/>
                <v:fill type="solid"/>
              </v:shape>
            </v:group>
            <v:group style="position:absolute;left:3329;top:8045;width:10;height:20" coordorigin="3329,8045" coordsize="10,20">
              <v:shape style="position:absolute;left:3329;top:8045;width:10;height:20" coordorigin="3329,8045" coordsize="10,20" path="m3329,8064l3339,8064,3339,8045,3329,8045,3329,8064xe" filled="true" fillcolor="#000000" stroked="false">
                <v:path arrowok="t"/>
                <v:fill type="solid"/>
              </v:shape>
            </v:group>
            <v:group style="position:absolute;left:3329;top:8064;width:10;height:20" coordorigin="3329,8064" coordsize="10,20">
              <v:shape style="position:absolute;left:3329;top:8064;width:10;height:20" coordorigin="3329,8064" coordsize="10,20" path="m3329,8083l3339,8083,3339,8064,3329,8064,3329,8083xe" filled="true" fillcolor="#000000" stroked="false">
                <v:path arrowok="t"/>
                <v:fill type="solid"/>
              </v:shape>
            </v:group>
            <v:group style="position:absolute;left:3329;top:8083;width:10;height:20" coordorigin="3329,8083" coordsize="10,20">
              <v:shape style="position:absolute;left:3329;top:8083;width:10;height:20" coordorigin="3329,8083" coordsize="10,20" path="m3329,8102l3339,8102,3339,8083,3329,8083,3329,8102xe" filled="true" fillcolor="#000000" stroked="false">
                <v:path arrowok="t"/>
                <v:fill type="solid"/>
              </v:shape>
            </v:group>
            <v:group style="position:absolute;left:3329;top:8102;width:10;height:20" coordorigin="3329,8102" coordsize="10,20">
              <v:shape style="position:absolute;left:3329;top:8102;width:10;height:20" coordorigin="3329,8102" coordsize="10,20" path="m3329,8121l3339,8121,3339,8102,3329,8102,3329,8121xe" filled="true" fillcolor="#000000" stroked="false">
                <v:path arrowok="t"/>
                <v:fill type="solid"/>
              </v:shape>
            </v:group>
            <v:group style="position:absolute;left:3329;top:8121;width:10;height:20" coordorigin="3329,8121" coordsize="10,20">
              <v:shape style="position:absolute;left:3329;top:8121;width:10;height:20" coordorigin="3329,8121" coordsize="10,20" path="m3329,8141l3339,8141,3339,8121,3329,8121,3329,8141xe" filled="true" fillcolor="#000000" stroked="false">
                <v:path arrowok="t"/>
                <v:fill type="solid"/>
              </v:shape>
            </v:group>
            <v:group style="position:absolute;left:3329;top:8141;width:10;height:20" coordorigin="3329,8141" coordsize="10,20">
              <v:shape style="position:absolute;left:3329;top:8141;width:10;height:20" coordorigin="3329,8141" coordsize="10,20" path="m3329,8160l3339,8160,3339,8141,3329,8141,3329,8160xe" filled="true" fillcolor="#000000" stroked="false">
                <v:path arrowok="t"/>
                <v:fill type="solid"/>
              </v:shape>
            </v:group>
            <v:group style="position:absolute;left:3329;top:8160;width:10;height:20" coordorigin="3329,8160" coordsize="10,20">
              <v:shape style="position:absolute;left:3329;top:8160;width:10;height:20" coordorigin="3329,8160" coordsize="10,20" path="m3329,8179l3339,8179,3339,8160,3329,8160,3329,8179xe" filled="true" fillcolor="#000000" stroked="false">
                <v:path arrowok="t"/>
                <v:fill type="solid"/>
              </v:shape>
            </v:group>
            <v:group style="position:absolute;left:3329;top:8179;width:10;height:20" coordorigin="3329,8179" coordsize="10,20">
              <v:shape style="position:absolute;left:3329;top:8179;width:10;height:20" coordorigin="3329,8179" coordsize="10,20" path="m3329,8198l3339,8198,3339,8179,3329,8179,3329,8198xe" filled="true" fillcolor="#000000" stroked="false">
                <v:path arrowok="t"/>
                <v:fill type="solid"/>
              </v:shape>
            </v:group>
            <v:group style="position:absolute;left:3329;top:8198;width:10;height:20" coordorigin="3329,8198" coordsize="10,20">
              <v:shape style="position:absolute;left:3329;top:8198;width:10;height:20" coordorigin="3329,8198" coordsize="10,20" path="m3329,8217l3339,8217,3339,8198,3329,8198,3329,8217xe" filled="true" fillcolor="#000000" stroked="false">
                <v:path arrowok="t"/>
                <v:fill type="solid"/>
              </v:shape>
            </v:group>
            <v:group style="position:absolute;left:3329;top:8217;width:10;height:20" coordorigin="3329,8217" coordsize="10,20">
              <v:shape style="position:absolute;left:3329;top:8217;width:10;height:20" coordorigin="3329,8217" coordsize="10,20" path="m3329,8237l3339,8237,3339,8217,3329,8217,3329,8237xe" filled="true" fillcolor="#000000" stroked="false">
                <v:path arrowok="t"/>
                <v:fill type="solid"/>
              </v:shape>
            </v:group>
            <v:group style="position:absolute;left:3329;top:8237;width:10;height:20" coordorigin="3329,8237" coordsize="10,20">
              <v:shape style="position:absolute;left:3329;top:8237;width:10;height:20" coordorigin="3329,8237" coordsize="10,20" path="m3329,8256l3339,8256,3339,8237,3329,8237,3329,8256xe" filled="true" fillcolor="#000000" stroked="false">
                <v:path arrowok="t"/>
                <v:fill type="solid"/>
              </v:shape>
            </v:group>
            <v:group style="position:absolute;left:3329;top:8256;width:10;height:20" coordorigin="3329,8256" coordsize="10,20">
              <v:shape style="position:absolute;left:3329;top:8256;width:10;height:20" coordorigin="3329,8256" coordsize="10,20" path="m3329,8275l3339,8275,3339,8256,3329,8256,3329,8275xe" filled="true" fillcolor="#000000" stroked="false">
                <v:path arrowok="t"/>
                <v:fill type="solid"/>
              </v:shape>
            </v:group>
            <v:group style="position:absolute;left:3329;top:8275;width:10;height:20" coordorigin="3329,8275" coordsize="10,20">
              <v:shape style="position:absolute;left:3329;top:8275;width:10;height:20" coordorigin="3329,8275" coordsize="10,20" path="m3329,8294l3339,8294,3339,8275,3329,8275,3329,8294xe" filled="true" fillcolor="#000000" stroked="false">
                <v:path arrowok="t"/>
                <v:fill type="solid"/>
              </v:shape>
            </v:group>
            <v:group style="position:absolute;left:3329;top:8294;width:10;height:20" coordorigin="3329,8294" coordsize="10,20">
              <v:shape style="position:absolute;left:3329;top:8294;width:10;height:20" coordorigin="3329,8294" coordsize="10,20" path="m3329,8313l3339,8313,3339,8294,3329,8294,3329,8313xe" filled="true" fillcolor="#000000" stroked="false">
                <v:path arrowok="t"/>
                <v:fill type="solid"/>
              </v:shape>
            </v:group>
            <v:group style="position:absolute;left:3329;top:8313;width:10;height:20" coordorigin="3329,8313" coordsize="10,20">
              <v:shape style="position:absolute;left:3329;top:8313;width:10;height:20" coordorigin="3329,8313" coordsize="10,20" path="m3329,8333l3339,8333,3339,8313,3329,8313,3329,8333xe" filled="true" fillcolor="#000000" stroked="false">
                <v:path arrowok="t"/>
                <v:fill type="solid"/>
              </v:shape>
            </v:group>
            <v:group style="position:absolute;left:3329;top:8333;width:10;height:20" coordorigin="3329,8333" coordsize="10,20">
              <v:shape style="position:absolute;left:3329;top:8333;width:10;height:20" coordorigin="3329,8333" coordsize="10,20" path="m3329,8352l3339,8352,3339,8333,3329,8333,3329,8352xe" filled="true" fillcolor="#000000" stroked="false">
                <v:path arrowok="t"/>
                <v:fill type="solid"/>
              </v:shape>
            </v:group>
            <v:group style="position:absolute;left:3329;top:8352;width:10;height:20" coordorigin="3329,8352" coordsize="10,20">
              <v:shape style="position:absolute;left:3329;top:8352;width:10;height:20" coordorigin="3329,8352" coordsize="10,20" path="m3329,8371l3339,8371,3339,8352,3329,8352,3329,8371xe" filled="true" fillcolor="#000000" stroked="false">
                <v:path arrowok="t"/>
                <v:fill type="solid"/>
              </v:shape>
            </v:group>
            <v:group style="position:absolute;left:3329;top:8371;width:10;height:20" coordorigin="3329,8371" coordsize="10,20">
              <v:shape style="position:absolute;left:3329;top:8371;width:10;height:20" coordorigin="3329,8371" coordsize="10,20" path="m3329,8390l3339,8390,3339,8371,3329,8371,3329,8390xe" filled="true" fillcolor="#000000" stroked="false">
                <v:path arrowok="t"/>
                <v:fill type="solid"/>
              </v:shape>
            </v:group>
            <v:group style="position:absolute;left:3329;top:8390;width:10;height:20" coordorigin="3329,8390" coordsize="10,20">
              <v:shape style="position:absolute;left:3329;top:8390;width:10;height:20" coordorigin="3329,8390" coordsize="10,20" path="m3329,8409l3339,8409,3339,8390,3329,8390,3329,8409xe" filled="true" fillcolor="#000000" stroked="false">
                <v:path arrowok="t"/>
                <v:fill type="solid"/>
              </v:shape>
            </v:group>
            <v:group style="position:absolute;left:3329;top:8409;width:10;height:20" coordorigin="3329,8409" coordsize="10,20">
              <v:shape style="position:absolute;left:3329;top:8409;width:10;height:20" coordorigin="3329,8409" coordsize="10,20" path="m3329,8429l3339,8429,3339,8409,3329,8409,3329,8429xe" filled="true" fillcolor="#000000" stroked="false">
                <v:path arrowok="t"/>
                <v:fill type="solid"/>
              </v:shape>
            </v:group>
            <v:group style="position:absolute;left:3329;top:8429;width:10;height:20" coordorigin="3329,8429" coordsize="10,20">
              <v:shape style="position:absolute;left:3329;top:8429;width:10;height:20" coordorigin="3329,8429" coordsize="10,20" path="m3329,8448l3339,8448,3339,8429,3329,8429,3329,8448xe" filled="true" fillcolor="#000000" stroked="false">
                <v:path arrowok="t"/>
                <v:fill type="solid"/>
              </v:shape>
            </v:group>
            <v:group style="position:absolute;left:3329;top:8448;width:10;height:20" coordorigin="3329,8448" coordsize="10,20">
              <v:shape style="position:absolute;left:3329;top:8448;width:10;height:20" coordorigin="3329,8448" coordsize="10,20" path="m3329,8467l3339,8467,3339,8448,3329,8448,3329,8467xe" filled="true" fillcolor="#000000" stroked="false">
                <v:path arrowok="t"/>
                <v:fill type="solid"/>
              </v:shape>
            </v:group>
            <v:group style="position:absolute;left:3329;top:8467;width:10;height:20" coordorigin="3329,8467" coordsize="10,20">
              <v:shape style="position:absolute;left:3329;top:8467;width:10;height:20" coordorigin="3329,8467" coordsize="10,20" path="m3329,8486l3339,8486,3339,8467,3329,8467,3329,8486xe" filled="true" fillcolor="#000000" stroked="false">
                <v:path arrowok="t"/>
                <v:fill type="solid"/>
              </v:shape>
            </v:group>
            <v:group style="position:absolute;left:3329;top:8486;width:10;height:20" coordorigin="3329,8486" coordsize="10,20">
              <v:shape style="position:absolute;left:3329;top:8486;width:10;height:20" coordorigin="3329,8486" coordsize="10,20" path="m3329,8505l3339,8505,3339,8486,3329,8486,3329,8505xe" filled="true" fillcolor="#000000" stroked="false">
                <v:path arrowok="t"/>
                <v:fill type="solid"/>
              </v:shape>
            </v:group>
            <v:group style="position:absolute;left:3329;top:8505;width:10;height:20" coordorigin="3329,8505" coordsize="10,20">
              <v:shape style="position:absolute;left:3329;top:8505;width:10;height:20" coordorigin="3329,8505" coordsize="10,20" path="m3329,8525l3339,8525,3339,8505,3329,8505,3329,8525xe" filled="true" fillcolor="#000000" stroked="false">
                <v:path arrowok="t"/>
                <v:fill type="solid"/>
              </v:shape>
            </v:group>
            <v:group style="position:absolute;left:3329;top:8525;width:10;height:20" coordorigin="3329,8525" coordsize="10,20">
              <v:shape style="position:absolute;left:3329;top:8525;width:10;height:20" coordorigin="3329,8525" coordsize="10,20" path="m3329,8544l3339,8544,3339,8525,3329,8525,3329,8544xe" filled="true" fillcolor="#000000" stroked="false">
                <v:path arrowok="t"/>
                <v:fill type="solid"/>
              </v:shape>
            </v:group>
            <v:group style="position:absolute;left:3329;top:8544;width:10;height:20" coordorigin="3329,8544" coordsize="10,20">
              <v:shape style="position:absolute;left:3329;top:8544;width:10;height:20" coordorigin="3329,8544" coordsize="10,20" path="m3329,8563l3339,8563,3339,8544,3329,8544,3329,8563xe" filled="true" fillcolor="#000000" stroked="false">
                <v:path arrowok="t"/>
                <v:fill type="solid"/>
              </v:shape>
            </v:group>
            <v:group style="position:absolute;left:3329;top:8563;width:10;height:20" coordorigin="3329,8563" coordsize="10,20">
              <v:shape style="position:absolute;left:3329;top:8563;width:10;height:20" coordorigin="3329,8563" coordsize="10,20" path="m3329,8582l3339,8582,3339,8563,3329,8563,3329,8582xe" filled="true" fillcolor="#000000" stroked="false">
                <v:path arrowok="t"/>
                <v:fill type="solid"/>
              </v:shape>
            </v:group>
            <v:group style="position:absolute;left:3329;top:8582;width:10;height:20" coordorigin="3329,8582" coordsize="10,20">
              <v:shape style="position:absolute;left:3329;top:8582;width:10;height:20" coordorigin="3329,8582" coordsize="10,20" path="m3329,8601l3339,8601,3339,8582,3329,8582,3329,8601xe" filled="true" fillcolor="#000000" stroked="false">
                <v:path arrowok="t"/>
                <v:fill type="solid"/>
              </v:shape>
            </v:group>
            <v:group style="position:absolute;left:3329;top:8601;width:10;height:20" coordorigin="3329,8601" coordsize="10,20">
              <v:shape style="position:absolute;left:3329;top:8601;width:10;height:20" coordorigin="3329,8601" coordsize="10,20" path="m3329,8621l3339,8621,3339,8601,3329,8601,3329,8621xe" filled="true" fillcolor="#000000" stroked="false">
                <v:path arrowok="t"/>
                <v:fill type="solid"/>
              </v:shape>
            </v:group>
            <v:group style="position:absolute;left:3329;top:8621;width:10;height:20" coordorigin="3329,8621" coordsize="10,20">
              <v:shape style="position:absolute;left:3329;top:8621;width:10;height:20" coordorigin="3329,8621" coordsize="10,20" path="m3329,8640l3339,8640,3339,8621,3329,8621,3329,8640xe" filled="true" fillcolor="#000000" stroked="false">
                <v:path arrowok="t"/>
                <v:fill type="solid"/>
              </v:shape>
            </v:group>
            <v:group style="position:absolute;left:3329;top:8640;width:10;height:20" coordorigin="3329,8640" coordsize="10,20">
              <v:shape style="position:absolute;left:3329;top:8640;width:10;height:20" coordorigin="3329,8640" coordsize="10,20" path="m3329,8659l3339,8659,3339,8640,3329,8640,3329,8659xe" filled="true" fillcolor="#000000" stroked="false">
                <v:path arrowok="t"/>
                <v:fill type="solid"/>
              </v:shape>
            </v:group>
            <v:group style="position:absolute;left:3329;top:8659;width:10;height:20" coordorigin="3329,8659" coordsize="10,20">
              <v:shape style="position:absolute;left:3329;top:8659;width:10;height:20" coordorigin="3329,8659" coordsize="10,20" path="m3329,8678l3339,8678,3339,8659,3329,8659,3329,8678xe" filled="true" fillcolor="#000000" stroked="false">
                <v:path arrowok="t"/>
                <v:fill type="solid"/>
              </v:shape>
            </v:group>
            <v:group style="position:absolute;left:3329;top:8678;width:10;height:20" coordorigin="3329,8678" coordsize="10,20">
              <v:shape style="position:absolute;left:3329;top:8678;width:10;height:20" coordorigin="3329,8678" coordsize="10,20" path="m3329,8697l3339,8697,3339,8678,3329,8678,3329,8697xe" filled="true" fillcolor="#000000" stroked="false">
                <v:path arrowok="t"/>
                <v:fill type="solid"/>
              </v:shape>
            </v:group>
            <v:group style="position:absolute;left:3329;top:8697;width:10;height:20" coordorigin="3329,8697" coordsize="10,20">
              <v:shape style="position:absolute;left:3329;top:8697;width:10;height:20" coordorigin="3329,8697" coordsize="10,20" path="m3329,8717l3339,8717,3339,8697,3329,8697,3329,8717xe" filled="true" fillcolor="#000000" stroked="false">
                <v:path arrowok="t"/>
                <v:fill type="solid"/>
              </v:shape>
            </v:group>
            <v:group style="position:absolute;left:3329;top:8717;width:10;height:20" coordorigin="3329,8717" coordsize="10,20">
              <v:shape style="position:absolute;left:3329;top:8717;width:10;height:20" coordorigin="3329,8717" coordsize="10,20" path="m3329,8736l3339,8736,3339,8717,3329,8717,3329,8736xe" filled="true" fillcolor="#000000" stroked="false">
                <v:path arrowok="t"/>
                <v:fill type="solid"/>
              </v:shape>
            </v:group>
            <v:group style="position:absolute;left:3329;top:8736;width:10;height:20" coordorigin="3329,8736" coordsize="10,20">
              <v:shape style="position:absolute;left:3329;top:8736;width:10;height:20" coordorigin="3329,8736" coordsize="10,20" path="m3329,8755l3339,8755,3339,8736,3329,8736,3329,8755xe" filled="true" fillcolor="#000000" stroked="false">
                <v:path arrowok="t"/>
                <v:fill type="solid"/>
              </v:shape>
            </v:group>
            <v:group style="position:absolute;left:3329;top:8755;width:10;height:20" coordorigin="3329,8755" coordsize="10,20">
              <v:shape style="position:absolute;left:3329;top:8755;width:10;height:20" coordorigin="3329,8755" coordsize="10,20" path="m3329,8774l3339,8774,3339,8755,3329,8755,3329,8774xe" filled="true" fillcolor="#000000" stroked="false">
                <v:path arrowok="t"/>
                <v:fill type="solid"/>
              </v:shape>
            </v:group>
            <v:group style="position:absolute;left:3329;top:8774;width:10;height:20" coordorigin="3329,8774" coordsize="10,20">
              <v:shape style="position:absolute;left:3329;top:8774;width:10;height:20" coordorigin="3329,8774" coordsize="10,20" path="m3329,8793l3339,8793,3339,8774,3329,8774,3329,8793xe" filled="true" fillcolor="#000000" stroked="false">
                <v:path arrowok="t"/>
                <v:fill type="solid"/>
              </v:shape>
            </v:group>
            <v:group style="position:absolute;left:3329;top:8793;width:10;height:20" coordorigin="3329,8793" coordsize="10,20">
              <v:shape style="position:absolute;left:3329;top:8793;width:10;height:20" coordorigin="3329,8793" coordsize="10,20" path="m3329,8813l3339,8813,3339,8793,3329,8793,3329,8813xe" filled="true" fillcolor="#000000" stroked="false">
                <v:path arrowok="t"/>
                <v:fill type="solid"/>
              </v:shape>
            </v:group>
            <v:group style="position:absolute;left:3329;top:8813;width:10;height:20" coordorigin="3329,8813" coordsize="10,20">
              <v:shape style="position:absolute;left:3329;top:8813;width:10;height:20" coordorigin="3329,8813" coordsize="10,20" path="m3329,8832l3339,8832,3339,8813,3329,8813,3329,8832xe" filled="true" fillcolor="#000000" stroked="false">
                <v:path arrowok="t"/>
                <v:fill type="solid"/>
              </v:shape>
            </v:group>
            <v:group style="position:absolute;left:3329;top:8832;width:10;height:20" coordorigin="3329,8832" coordsize="10,20">
              <v:shape style="position:absolute;left:3329;top:8832;width:10;height:20" coordorigin="3329,8832" coordsize="10,20" path="m3329,8851l3339,8851,3339,8832,3329,8832,3329,8851xe" filled="true" fillcolor="#000000" stroked="false">
                <v:path arrowok="t"/>
                <v:fill type="solid"/>
              </v:shape>
            </v:group>
            <v:group style="position:absolute;left:3329;top:8851;width:10;height:20" coordorigin="3329,8851" coordsize="10,20">
              <v:shape style="position:absolute;left:3329;top:8851;width:10;height:20" coordorigin="3329,8851" coordsize="10,20" path="m3329,8870l3339,8870,3339,8851,3329,8851,3329,8870xe" filled="true" fillcolor="#000000" stroked="false">
                <v:path arrowok="t"/>
                <v:fill type="solid"/>
              </v:shape>
            </v:group>
            <v:group style="position:absolute;left:3329;top:8870;width:10;height:20" coordorigin="3329,8870" coordsize="10,20">
              <v:shape style="position:absolute;left:3329;top:8870;width:10;height:20" coordorigin="3329,8870" coordsize="10,20" path="m3329,8889l3339,8889,3339,8870,3329,8870,3329,8889xe" filled="true" fillcolor="#000000" stroked="false">
                <v:path arrowok="t"/>
                <v:fill type="solid"/>
              </v:shape>
            </v:group>
            <v:group style="position:absolute;left:3329;top:8889;width:10;height:20" coordorigin="3329,8889" coordsize="10,20">
              <v:shape style="position:absolute;left:3329;top:8889;width:10;height:20" coordorigin="3329,8889" coordsize="10,20" path="m3329,8909l3339,8909,3339,8889,3329,8889,3329,8909xe" filled="true" fillcolor="#000000" stroked="false">
                <v:path arrowok="t"/>
                <v:fill type="solid"/>
              </v:shape>
            </v:group>
            <v:group style="position:absolute;left:3329;top:8909;width:10;height:20" coordorigin="3329,8909" coordsize="10,20">
              <v:shape style="position:absolute;left:3329;top:8909;width:10;height:20" coordorigin="3329,8909" coordsize="10,20" path="m3329,8928l3339,8928,3339,8909,3329,8909,3329,8928xe" filled="true" fillcolor="#000000" stroked="false">
                <v:path arrowok="t"/>
                <v:fill type="solid"/>
              </v:shape>
            </v:group>
            <v:group style="position:absolute;left:3329;top:8928;width:10;height:20" coordorigin="3329,8928" coordsize="10,20">
              <v:shape style="position:absolute;left:3329;top:8928;width:10;height:20" coordorigin="3329,8928" coordsize="10,20" path="m3329,8947l3339,8947,3339,8928,3329,8928,3329,8947xe" filled="true" fillcolor="#000000" stroked="false">
                <v:path arrowok="t"/>
                <v:fill type="solid"/>
              </v:shape>
            </v:group>
            <v:group style="position:absolute;left:3329;top:8947;width:10;height:20" coordorigin="3329,8947" coordsize="10,20">
              <v:shape style="position:absolute;left:3329;top:8947;width:10;height:20" coordorigin="3329,8947" coordsize="10,20" path="m3329,8966l3339,8966,3339,8947,3329,8947,3329,8966xe" filled="true" fillcolor="#000000" stroked="false">
                <v:path arrowok="t"/>
                <v:fill type="solid"/>
              </v:shape>
            </v:group>
            <v:group style="position:absolute;left:3329;top:8966;width:10;height:20" coordorigin="3329,8966" coordsize="10,20">
              <v:shape style="position:absolute;left:3329;top:8966;width:10;height:20" coordorigin="3329,8966" coordsize="10,20" path="m3329,8985l3339,8985,3339,8966,3329,8966,3329,8985xe" filled="true" fillcolor="#000000" stroked="false">
                <v:path arrowok="t"/>
                <v:fill type="solid"/>
              </v:shape>
            </v:group>
            <v:group style="position:absolute;left:3329;top:8985;width:10;height:20" coordorigin="3329,8985" coordsize="10,20">
              <v:shape style="position:absolute;left:3329;top:8985;width:10;height:20" coordorigin="3329,8985" coordsize="10,20" path="m3329,9005l3339,9005,3339,8985,3329,8985,3329,9005xe" filled="true" fillcolor="#000000" stroked="false">
                <v:path arrowok="t"/>
                <v:fill type="solid"/>
              </v:shape>
            </v:group>
            <v:group style="position:absolute;left:3329;top:9005;width:10;height:20" coordorigin="3329,9005" coordsize="10,20">
              <v:shape style="position:absolute;left:3329;top:9005;width:10;height:20" coordorigin="3329,9005" coordsize="10,20" path="m3329,9024l3339,9024,3339,9005,3329,9005,3329,9024xe" filled="true" fillcolor="#000000" stroked="false">
                <v:path arrowok="t"/>
                <v:fill type="solid"/>
              </v:shape>
            </v:group>
            <v:group style="position:absolute;left:3329;top:9024;width:10;height:20" coordorigin="3329,9024" coordsize="10,20">
              <v:shape style="position:absolute;left:3329;top:9024;width:10;height:20" coordorigin="3329,9024" coordsize="10,20" path="m3329,9043l3339,9043,3339,9024,3329,9024,3329,9043xe" filled="true" fillcolor="#000000" stroked="false">
                <v:path arrowok="t"/>
                <v:fill type="solid"/>
              </v:shape>
            </v:group>
            <v:group style="position:absolute;left:3329;top:9043;width:10;height:20" coordorigin="3329,9043" coordsize="10,20">
              <v:shape style="position:absolute;left:3329;top:9043;width:10;height:20" coordorigin="3329,9043" coordsize="10,20" path="m3329,9062l3339,9062,3339,9043,3329,9043,3329,9062xe" filled="true" fillcolor="#000000" stroked="false">
                <v:path arrowok="t"/>
                <v:fill type="solid"/>
              </v:shape>
            </v:group>
            <v:group style="position:absolute;left:3329;top:9062;width:10;height:20" coordorigin="3329,9062" coordsize="10,20">
              <v:shape style="position:absolute;left:3329;top:9062;width:10;height:20" coordorigin="3329,9062" coordsize="10,20" path="m3329,9081l3339,9081,3339,9062,3329,9062,3329,9081xe" filled="true" fillcolor="#000000" stroked="false">
                <v:path arrowok="t"/>
                <v:fill type="solid"/>
              </v:shape>
            </v:group>
            <v:group style="position:absolute;left:3329;top:9081;width:10;height:20" coordorigin="3329,9081" coordsize="10,20">
              <v:shape style="position:absolute;left:3329;top:9081;width:10;height:20" coordorigin="3329,9081" coordsize="10,20" path="m3329,9101l3339,9101,3339,9081,3329,9081,3329,9101xe" filled="true" fillcolor="#000000" stroked="false">
                <v:path arrowok="t"/>
                <v:fill type="solid"/>
              </v:shape>
            </v:group>
            <v:group style="position:absolute;left:3329;top:9101;width:10;height:20" coordorigin="3329,9101" coordsize="10,20">
              <v:shape style="position:absolute;left:3329;top:9101;width:10;height:20" coordorigin="3329,9101" coordsize="10,20" path="m3329,9120l3339,9120,3339,9101,3329,9101,3329,9120xe" filled="true" fillcolor="#000000" stroked="false">
                <v:path arrowok="t"/>
                <v:fill type="solid"/>
              </v:shape>
            </v:group>
            <v:group style="position:absolute;left:3329;top:9120;width:10;height:20" coordorigin="3329,9120" coordsize="10,20">
              <v:shape style="position:absolute;left:3329;top:9120;width:10;height:20" coordorigin="3329,9120" coordsize="10,20" path="m3329,9139l3339,9139,3339,9120,3329,9120,3329,9139xe" filled="true" fillcolor="#000000" stroked="false">
                <v:path arrowok="t"/>
                <v:fill type="solid"/>
              </v:shape>
            </v:group>
            <v:group style="position:absolute;left:3329;top:9139;width:10;height:20" coordorigin="3329,9139" coordsize="10,20">
              <v:shape style="position:absolute;left:3329;top:9139;width:10;height:20" coordorigin="3329,9139" coordsize="10,20" path="m3329,9158l3339,9158,3339,9139,3329,9139,3329,9158xe" filled="true" fillcolor="#000000" stroked="false">
                <v:path arrowok="t"/>
                <v:fill type="solid"/>
              </v:shape>
            </v:group>
            <v:group style="position:absolute;left:3329;top:9158;width:10;height:20" coordorigin="3329,9158" coordsize="10,20">
              <v:shape style="position:absolute;left:3329;top:9158;width:10;height:20" coordorigin="3329,9158" coordsize="10,20" path="m3329,9177l3339,9177,3339,9158,3329,9158,3329,9177xe" filled="true" fillcolor="#000000" stroked="false">
                <v:path arrowok="t"/>
                <v:fill type="solid"/>
              </v:shape>
            </v:group>
            <v:group style="position:absolute;left:3329;top:9177;width:10;height:20" coordorigin="3329,9177" coordsize="10,20">
              <v:shape style="position:absolute;left:3329;top:9177;width:10;height:20" coordorigin="3329,9177" coordsize="10,20" path="m3329,9197l3339,9197,3339,9177,3329,9177,3329,9197xe" filled="true" fillcolor="#000000" stroked="false">
                <v:path arrowok="t"/>
                <v:fill type="solid"/>
              </v:shape>
            </v:group>
            <v:group style="position:absolute;left:3329;top:9197;width:10;height:20" coordorigin="3329,9197" coordsize="10,20">
              <v:shape style="position:absolute;left:3329;top:9197;width:10;height:20" coordorigin="3329,9197" coordsize="10,20" path="m3329,9216l3339,9216,3339,9197,3329,9197,3329,9216xe" filled="true" fillcolor="#000000" stroked="false">
                <v:path arrowok="t"/>
                <v:fill type="solid"/>
              </v:shape>
            </v:group>
            <v:group style="position:absolute;left:3329;top:9216;width:10;height:20" coordorigin="3329,9216" coordsize="10,20">
              <v:shape style="position:absolute;left:3329;top:9216;width:10;height:20" coordorigin="3329,9216" coordsize="10,20" path="m3329,9235l3339,9235,3339,9216,3329,9216,3329,9235xe" filled="true" fillcolor="#000000" stroked="false">
                <v:path arrowok="t"/>
                <v:fill type="solid"/>
              </v:shape>
            </v:group>
            <v:group style="position:absolute;left:3329;top:9235;width:10;height:20" coordorigin="3329,9235" coordsize="10,20">
              <v:shape style="position:absolute;left:3329;top:9235;width:10;height:20" coordorigin="3329,9235" coordsize="10,20" path="m3329,9254l3339,9254,3339,9235,3329,9235,3329,9254xe" filled="true" fillcolor="#000000" stroked="false">
                <v:path arrowok="t"/>
                <v:fill type="solid"/>
              </v:shape>
            </v:group>
            <v:group style="position:absolute;left:3329;top:9254;width:10;height:20" coordorigin="3329,9254" coordsize="10,20">
              <v:shape style="position:absolute;left:3329;top:9254;width:10;height:20" coordorigin="3329,9254" coordsize="10,20" path="m3329,9273l3339,9273,3339,9254,3329,9254,3329,9273xe" filled="true" fillcolor="#000000" stroked="false">
                <v:path arrowok="t"/>
                <v:fill type="solid"/>
              </v:shape>
            </v:group>
            <v:group style="position:absolute;left:3329;top:9273;width:10;height:20" coordorigin="3329,9273" coordsize="10,20">
              <v:shape style="position:absolute;left:3329;top:9273;width:10;height:20" coordorigin="3329,9273" coordsize="10,20" path="m3329,9293l3339,9293,3339,9273,3329,9273,3329,9293xe" filled="true" fillcolor="#000000" stroked="false">
                <v:path arrowok="t"/>
                <v:fill type="solid"/>
              </v:shape>
            </v:group>
            <v:group style="position:absolute;left:3329;top:9293;width:10;height:20" coordorigin="3329,9293" coordsize="10,20">
              <v:shape style="position:absolute;left:3329;top:9293;width:10;height:20" coordorigin="3329,9293" coordsize="10,20" path="m3329,9312l3339,9312,3339,9293,3329,9293,3329,9312xe" filled="true" fillcolor="#000000" stroked="false">
                <v:path arrowok="t"/>
                <v:fill type="solid"/>
              </v:shape>
            </v:group>
            <v:group style="position:absolute;left:3329;top:9312;width:10;height:20" coordorigin="3329,9312" coordsize="10,20">
              <v:shape style="position:absolute;left:3329;top:9312;width:10;height:20" coordorigin="3329,9312" coordsize="10,20" path="m3329,9331l3339,9331,3339,9312,3329,9312,3329,9331xe" filled="true" fillcolor="#000000" stroked="false">
                <v:path arrowok="t"/>
                <v:fill type="solid"/>
              </v:shape>
            </v:group>
            <v:group style="position:absolute;left:3329;top:9331;width:10;height:20" coordorigin="3329,9331" coordsize="10,20">
              <v:shape style="position:absolute;left:3329;top:9331;width:10;height:20" coordorigin="3329,9331" coordsize="10,20" path="m3329,9350l3339,9350,3339,9331,3329,9331,3329,9350xe" filled="true" fillcolor="#000000" stroked="false">
                <v:path arrowok="t"/>
                <v:fill type="solid"/>
              </v:shape>
            </v:group>
            <v:group style="position:absolute;left:3329;top:9350;width:10;height:20" coordorigin="3329,9350" coordsize="10,20">
              <v:shape style="position:absolute;left:3329;top:9350;width:10;height:20" coordorigin="3329,9350" coordsize="10,20" path="m3329,9369l3339,9369,3339,9350,3329,9350,3329,9369xe" filled="true" fillcolor="#000000" stroked="false">
                <v:path arrowok="t"/>
                <v:fill type="solid"/>
              </v:shape>
            </v:group>
            <v:group style="position:absolute;left:3329;top:9369;width:10;height:20" coordorigin="3329,9369" coordsize="10,20">
              <v:shape style="position:absolute;left:3329;top:9369;width:10;height:20" coordorigin="3329,9369" coordsize="10,20" path="m3329,9389l3339,9389,3339,9369,3329,9369,3329,9389xe" filled="true" fillcolor="#000000" stroked="false">
                <v:path arrowok="t"/>
                <v:fill type="solid"/>
              </v:shape>
            </v:group>
            <v:group style="position:absolute;left:3329;top:9389;width:10;height:20" coordorigin="3329,9389" coordsize="10,20">
              <v:shape style="position:absolute;left:3329;top:9389;width:10;height:20" coordorigin="3329,9389" coordsize="10,20" path="m3329,9408l3339,9408,3339,9389,3329,9389,3329,9408xe" filled="true" fillcolor="#000000" stroked="false">
                <v:path arrowok="t"/>
                <v:fill type="solid"/>
              </v:shape>
            </v:group>
            <v:group style="position:absolute;left:3329;top:9408;width:10;height:20" coordorigin="3329,9408" coordsize="10,20">
              <v:shape style="position:absolute;left:3329;top:9408;width:10;height:20" coordorigin="3329,9408" coordsize="10,20" path="m3329,9427l3339,9427,3339,9408,3329,9408,3329,9427xe" filled="true" fillcolor="#000000" stroked="false">
                <v:path arrowok="t"/>
                <v:fill type="solid"/>
              </v:shape>
            </v:group>
            <v:group style="position:absolute;left:3329;top:9427;width:10;height:20" coordorigin="3329,9427" coordsize="10,20">
              <v:shape style="position:absolute;left:3329;top:9427;width:10;height:20" coordorigin="3329,9427" coordsize="10,20" path="m3329,9446l3339,9446,3339,9427,3329,9427,3329,9446xe" filled="true" fillcolor="#000000" stroked="false">
                <v:path arrowok="t"/>
                <v:fill type="solid"/>
              </v:shape>
            </v:group>
            <v:group style="position:absolute;left:3329;top:9446;width:10;height:20" coordorigin="3329,9446" coordsize="10,20">
              <v:shape style="position:absolute;left:3329;top:9446;width:10;height:20" coordorigin="3329,9446" coordsize="10,20" path="m3329,9465l3339,9465,3339,9446,3329,9446,3329,9465xe" filled="true" fillcolor="#000000" stroked="false">
                <v:path arrowok="t"/>
                <v:fill type="solid"/>
              </v:shape>
            </v:group>
            <v:group style="position:absolute;left:3329;top:9465;width:10;height:20" coordorigin="3329,9465" coordsize="10,20">
              <v:shape style="position:absolute;left:3329;top:9465;width:10;height:20" coordorigin="3329,9465" coordsize="10,20" path="m3329,9485l3339,9485,3339,9465,3329,9465,3329,9485xe" filled="true" fillcolor="#000000" stroked="false">
                <v:path arrowok="t"/>
                <v:fill type="solid"/>
              </v:shape>
            </v:group>
            <v:group style="position:absolute;left:3329;top:9485;width:10;height:20" coordorigin="3329,9485" coordsize="10,20">
              <v:shape style="position:absolute;left:3329;top:9485;width:10;height:20" coordorigin="3329,9485" coordsize="10,20" path="m3329,9504l3339,9504,3339,9485,3329,9485,3329,9504xe" filled="true" fillcolor="#000000" stroked="false">
                <v:path arrowok="t"/>
                <v:fill type="solid"/>
              </v:shape>
            </v:group>
            <v:group style="position:absolute;left:3329;top:9504;width:10;height:20" coordorigin="3329,9504" coordsize="10,20">
              <v:shape style="position:absolute;left:3329;top:9504;width:10;height:20" coordorigin="3329,9504" coordsize="10,20" path="m3329,9523l3339,9523,3339,9504,3329,9504,3329,9523xe" filled="true" fillcolor="#000000" stroked="false">
                <v:path arrowok="t"/>
                <v:fill type="solid"/>
              </v:shape>
            </v:group>
            <v:group style="position:absolute;left:3329;top:9523;width:10;height:20" coordorigin="3329,9523" coordsize="10,20">
              <v:shape style="position:absolute;left:3329;top:9523;width:10;height:20" coordorigin="3329,9523" coordsize="10,20" path="m3329,9542l3339,9542,3339,9523,3329,9523,3329,9542xe" filled="true" fillcolor="#000000" stroked="false">
                <v:path arrowok="t"/>
                <v:fill type="solid"/>
              </v:shape>
            </v:group>
            <v:group style="position:absolute;left:3329;top:9542;width:10;height:20" coordorigin="3329,9542" coordsize="10,20">
              <v:shape style="position:absolute;left:3329;top:9542;width:10;height:20" coordorigin="3329,9542" coordsize="10,20" path="m3329,9561l3339,9561,3339,9542,3329,9542,3329,9561xe" filled="true" fillcolor="#000000" stroked="false">
                <v:path arrowok="t"/>
                <v:fill type="solid"/>
              </v:shape>
            </v:group>
            <v:group style="position:absolute;left:3329;top:9561;width:10;height:20" coordorigin="3329,9561" coordsize="10,20">
              <v:shape style="position:absolute;left:3329;top:9561;width:10;height:20" coordorigin="3329,9561" coordsize="10,20" path="m3329,9581l3339,9581,3339,9561,3329,9561,3329,9581xe" filled="true" fillcolor="#000000" stroked="false">
                <v:path arrowok="t"/>
                <v:fill type="solid"/>
              </v:shape>
            </v:group>
            <v:group style="position:absolute;left:3329;top:9581;width:10;height:20" coordorigin="3329,9581" coordsize="10,20">
              <v:shape style="position:absolute;left:3329;top:9581;width:10;height:20" coordorigin="3329,9581" coordsize="10,20" path="m3329,9600l3339,9600,3339,9581,3329,9581,3329,9600xe" filled="true" fillcolor="#000000" stroked="false">
                <v:path arrowok="t"/>
                <v:fill type="solid"/>
              </v:shape>
            </v:group>
            <v:group style="position:absolute;left:3329;top:9600;width:10;height:20" coordorigin="3329,9600" coordsize="10,20">
              <v:shape style="position:absolute;left:3329;top:9600;width:10;height:20" coordorigin="3329,9600" coordsize="10,20" path="m3329,9619l3339,9619,3339,9600,3329,9600,3329,9619xe" filled="true" fillcolor="#000000" stroked="false">
                <v:path arrowok="t"/>
                <v:fill type="solid"/>
              </v:shape>
            </v:group>
            <v:group style="position:absolute;left:3329;top:9619;width:10;height:20" coordorigin="3329,9619" coordsize="10,20">
              <v:shape style="position:absolute;left:3329;top:9619;width:10;height:20" coordorigin="3329,9619" coordsize="10,20" path="m3329,9638l3339,9638,3339,9619,3329,9619,3329,9638xe" filled="true" fillcolor="#000000" stroked="false">
                <v:path arrowok="t"/>
                <v:fill type="solid"/>
              </v:shape>
            </v:group>
            <v:group style="position:absolute;left:3329;top:9645;width:10;height:2" coordorigin="3329,9645" coordsize="10,2">
              <v:shape style="position:absolute;left:3329;top:9645;width:10;height:2" coordorigin="3329,9645" coordsize="10,0" path="m3329,9645l3339,9645e" filled="false" stroked="true" strokeweight=".71997pt" strokecolor="#000000">
                <v:path arrowok="t"/>
              </v:shape>
            </v:group>
            <v:group style="position:absolute;left:4331;top:6220;width:10;height:20" coordorigin="4331,6220" coordsize="10,20">
              <v:shape style="position:absolute;left:4331;top:6220;width:10;height:20" coordorigin="4331,6220" coordsize="10,20" path="m4331,6239l4340,6239,4340,6220,4331,6220,4331,6239xe" filled="true" fillcolor="#000000" stroked="false">
                <v:path arrowok="t"/>
                <v:fill type="solid"/>
              </v:shape>
            </v:group>
            <v:group style="position:absolute;left:4331;top:6239;width:10;height:20" coordorigin="4331,6239" coordsize="10,20">
              <v:shape style="position:absolute;left:4331;top:6239;width:10;height:20" coordorigin="4331,6239" coordsize="10,20" path="m4331,6259l4340,6259,4340,6239,4331,6239,4331,6259xe" filled="true" fillcolor="#000000" stroked="false">
                <v:path arrowok="t"/>
                <v:fill type="solid"/>
              </v:shape>
            </v:group>
            <v:group style="position:absolute;left:4331;top:6259;width:10;height:20" coordorigin="4331,6259" coordsize="10,20">
              <v:shape style="position:absolute;left:4331;top:6259;width:10;height:20" coordorigin="4331,6259" coordsize="10,20" path="m4331,6278l4340,6278,4340,6259,4331,6259,4331,6278xe" filled="true" fillcolor="#000000" stroked="false">
                <v:path arrowok="t"/>
                <v:fill type="solid"/>
              </v:shape>
            </v:group>
            <v:group style="position:absolute;left:4331;top:6278;width:10;height:20" coordorigin="4331,6278" coordsize="10,20">
              <v:shape style="position:absolute;left:4331;top:6278;width:10;height:20" coordorigin="4331,6278" coordsize="10,20" path="m4331,6297l4340,6297,4340,6278,4331,6278,4331,6297xe" filled="true" fillcolor="#000000" stroked="false">
                <v:path arrowok="t"/>
                <v:fill type="solid"/>
              </v:shape>
            </v:group>
            <v:group style="position:absolute;left:4331;top:6297;width:10;height:20" coordorigin="4331,6297" coordsize="10,20">
              <v:shape style="position:absolute;left:4331;top:6297;width:10;height:20" coordorigin="4331,6297" coordsize="10,20" path="m4331,6317l4340,6317,4340,6297,4331,6297,4331,6317xe" filled="true" fillcolor="#000000" stroked="false">
                <v:path arrowok="t"/>
                <v:fill type="solid"/>
              </v:shape>
            </v:group>
            <v:group style="position:absolute;left:4331;top:6317;width:10;height:20" coordorigin="4331,6317" coordsize="10,20">
              <v:shape style="position:absolute;left:4331;top:6317;width:10;height:20" coordorigin="4331,6317" coordsize="10,20" path="m4331,6336l4340,6336,4340,6317,4331,6317,4331,6336xe" filled="true" fillcolor="#000000" stroked="false">
                <v:path arrowok="t"/>
                <v:fill type="solid"/>
              </v:shape>
            </v:group>
            <v:group style="position:absolute;left:4331;top:6336;width:10;height:20" coordorigin="4331,6336" coordsize="10,20">
              <v:shape style="position:absolute;left:4331;top:6336;width:10;height:20" coordorigin="4331,6336" coordsize="10,20" path="m4331,6355l4340,6355,4340,6336,4331,6336,4331,6355xe" filled="true" fillcolor="#000000" stroked="false">
                <v:path arrowok="t"/>
                <v:fill type="solid"/>
              </v:shape>
            </v:group>
            <v:group style="position:absolute;left:4331;top:6355;width:10;height:20" coordorigin="4331,6355" coordsize="10,20">
              <v:shape style="position:absolute;left:4331;top:6355;width:10;height:20" coordorigin="4331,6355" coordsize="10,20" path="m4331,6374l4340,6374,4340,6355,4331,6355,4331,6374xe" filled="true" fillcolor="#000000" stroked="false">
                <v:path arrowok="t"/>
                <v:fill type="solid"/>
              </v:shape>
            </v:group>
            <v:group style="position:absolute;left:4331;top:6374;width:10;height:20" coordorigin="4331,6374" coordsize="10,20">
              <v:shape style="position:absolute;left:4331;top:6374;width:10;height:20" coordorigin="4331,6374" coordsize="10,20" path="m4331,6393l4340,6393,4340,6374,4331,6374,4331,6393xe" filled="true" fillcolor="#000000" stroked="false">
                <v:path arrowok="t"/>
                <v:fill type="solid"/>
              </v:shape>
            </v:group>
            <v:group style="position:absolute;left:4331;top:6393;width:10;height:20" coordorigin="4331,6393" coordsize="10,20">
              <v:shape style="position:absolute;left:4331;top:6393;width:10;height:20" coordorigin="4331,6393" coordsize="10,20" path="m4331,6413l4340,6413,4340,6393,4331,6393,4331,6413xe" filled="true" fillcolor="#000000" stroked="false">
                <v:path arrowok="t"/>
                <v:fill type="solid"/>
              </v:shape>
            </v:group>
            <v:group style="position:absolute;left:4331;top:6413;width:10;height:20" coordorigin="4331,6413" coordsize="10,20">
              <v:shape style="position:absolute;left:4331;top:6413;width:10;height:20" coordorigin="4331,6413" coordsize="10,20" path="m4331,6432l4340,6432,4340,6413,4331,6413,4331,6432xe" filled="true" fillcolor="#000000" stroked="false">
                <v:path arrowok="t"/>
                <v:fill type="solid"/>
              </v:shape>
            </v:group>
            <v:group style="position:absolute;left:4331;top:6432;width:10;height:20" coordorigin="4331,6432" coordsize="10,20">
              <v:shape style="position:absolute;left:4331;top:6432;width:10;height:20" coordorigin="4331,6432" coordsize="10,20" path="m4331,6451l4340,6451,4340,6432,4331,6432,4331,6451xe" filled="true" fillcolor="#000000" stroked="false">
                <v:path arrowok="t"/>
                <v:fill type="solid"/>
              </v:shape>
            </v:group>
            <v:group style="position:absolute;left:4331;top:6451;width:10;height:20" coordorigin="4331,6451" coordsize="10,20">
              <v:shape style="position:absolute;left:4331;top:6451;width:10;height:20" coordorigin="4331,6451" coordsize="10,20" path="m4331,6470l4340,6470,4340,6451,4331,6451,4331,6470xe" filled="true" fillcolor="#000000" stroked="false">
                <v:path arrowok="t"/>
                <v:fill type="solid"/>
              </v:shape>
            </v:group>
            <v:group style="position:absolute;left:4331;top:6470;width:10;height:20" coordorigin="4331,6470" coordsize="10,20">
              <v:shape style="position:absolute;left:4331;top:6470;width:10;height:20" coordorigin="4331,6470" coordsize="10,20" path="m4331,6489l4340,6489,4340,6470,4331,6470,4331,6489xe" filled="true" fillcolor="#000000" stroked="false">
                <v:path arrowok="t"/>
                <v:fill type="solid"/>
              </v:shape>
            </v:group>
            <v:group style="position:absolute;left:4331;top:6489;width:10;height:20" coordorigin="4331,6489" coordsize="10,20">
              <v:shape style="position:absolute;left:4331;top:6489;width:10;height:20" coordorigin="4331,6489" coordsize="10,20" path="m4331,6509l4340,6509,4340,6489,4331,6489,4331,6509xe" filled="true" fillcolor="#000000" stroked="false">
                <v:path arrowok="t"/>
                <v:fill type="solid"/>
              </v:shape>
            </v:group>
            <v:group style="position:absolute;left:4331;top:6509;width:10;height:20" coordorigin="4331,6509" coordsize="10,20">
              <v:shape style="position:absolute;left:4331;top:6509;width:10;height:20" coordorigin="4331,6509" coordsize="10,20" path="m4331,6528l4340,6528,4340,6509,4331,6509,4331,6528xe" filled="true" fillcolor="#000000" stroked="false">
                <v:path arrowok="t"/>
                <v:fill type="solid"/>
              </v:shape>
            </v:group>
            <v:group style="position:absolute;left:4331;top:6528;width:10;height:20" coordorigin="4331,6528" coordsize="10,20">
              <v:shape style="position:absolute;left:4331;top:6528;width:10;height:20" coordorigin="4331,6528" coordsize="10,20" path="m4331,6547l4340,6547,4340,6528,4331,6528,4331,6547xe" filled="true" fillcolor="#000000" stroked="false">
                <v:path arrowok="t"/>
                <v:fill type="solid"/>
              </v:shape>
            </v:group>
            <v:group style="position:absolute;left:4331;top:6547;width:10;height:20" coordorigin="4331,6547" coordsize="10,20">
              <v:shape style="position:absolute;left:4331;top:6547;width:10;height:20" coordorigin="4331,6547" coordsize="10,20" path="m4331,6566l4340,6566,4340,6547,4331,6547,4331,6566xe" filled="true" fillcolor="#000000" stroked="false">
                <v:path arrowok="t"/>
                <v:fill type="solid"/>
              </v:shape>
            </v:group>
            <v:group style="position:absolute;left:4331;top:6566;width:10;height:20" coordorigin="4331,6566" coordsize="10,20">
              <v:shape style="position:absolute;left:4331;top:6566;width:10;height:20" coordorigin="4331,6566" coordsize="10,20" path="m4331,6585l4340,6585,4340,6566,4331,6566,4331,6585xe" filled="true" fillcolor="#000000" stroked="false">
                <v:path arrowok="t"/>
                <v:fill type="solid"/>
              </v:shape>
            </v:group>
            <v:group style="position:absolute;left:4331;top:6585;width:10;height:20" coordorigin="4331,6585" coordsize="10,20">
              <v:shape style="position:absolute;left:4331;top:6585;width:10;height:20" coordorigin="4331,6585" coordsize="10,20" path="m4331,6605l4340,6605,4340,6585,4331,6585,4331,6605xe" filled="true" fillcolor="#000000" stroked="false">
                <v:path arrowok="t"/>
                <v:fill type="solid"/>
              </v:shape>
            </v:group>
            <v:group style="position:absolute;left:4331;top:6605;width:10;height:20" coordorigin="4331,6605" coordsize="10,20">
              <v:shape style="position:absolute;left:4331;top:6605;width:10;height:20" coordorigin="4331,6605" coordsize="10,20" path="m4331,6624l4340,6624,4340,6605,4331,6605,4331,6624xe" filled="true" fillcolor="#000000" stroked="false">
                <v:path arrowok="t"/>
                <v:fill type="solid"/>
              </v:shape>
            </v:group>
            <v:group style="position:absolute;left:4331;top:6624;width:10;height:20" coordorigin="4331,6624" coordsize="10,20">
              <v:shape style="position:absolute;left:4331;top:6624;width:10;height:20" coordorigin="4331,6624" coordsize="10,20" path="m4331,6643l4340,6643,4340,6624,4331,6624,4331,6643xe" filled="true" fillcolor="#000000" stroked="false">
                <v:path arrowok="t"/>
                <v:fill type="solid"/>
              </v:shape>
            </v:group>
            <v:group style="position:absolute;left:4331;top:6643;width:10;height:20" coordorigin="4331,6643" coordsize="10,20">
              <v:shape style="position:absolute;left:4331;top:6643;width:10;height:20" coordorigin="4331,6643" coordsize="10,20" path="m4331,6662l4340,6662,4340,6643,4331,6643,4331,6662xe" filled="true" fillcolor="#000000" stroked="false">
                <v:path arrowok="t"/>
                <v:fill type="solid"/>
              </v:shape>
            </v:group>
            <v:group style="position:absolute;left:4331;top:6662;width:10;height:20" coordorigin="4331,6662" coordsize="10,20">
              <v:shape style="position:absolute;left:4331;top:6662;width:10;height:20" coordorigin="4331,6662" coordsize="10,20" path="m4331,6681l4340,6681,4340,6662,4331,6662,4331,6681xe" filled="true" fillcolor="#000000" stroked="false">
                <v:path arrowok="t"/>
                <v:fill type="solid"/>
              </v:shape>
            </v:group>
            <v:group style="position:absolute;left:4331;top:6681;width:10;height:20" coordorigin="4331,6681" coordsize="10,20">
              <v:shape style="position:absolute;left:4331;top:6681;width:10;height:20" coordorigin="4331,6681" coordsize="10,20" path="m4331,6701l4340,6701,4340,6681,4331,6681,4331,6701xe" filled="true" fillcolor="#000000" stroked="false">
                <v:path arrowok="t"/>
                <v:fill type="solid"/>
              </v:shape>
            </v:group>
            <v:group style="position:absolute;left:4331;top:6701;width:10;height:20" coordorigin="4331,6701" coordsize="10,20">
              <v:shape style="position:absolute;left:4331;top:6701;width:10;height:20" coordorigin="4331,6701" coordsize="10,20" path="m4331,6720l4340,6720,4340,6701,4331,6701,4331,6720xe" filled="true" fillcolor="#000000" stroked="false">
                <v:path arrowok="t"/>
                <v:fill type="solid"/>
              </v:shape>
            </v:group>
            <v:group style="position:absolute;left:4331;top:6720;width:10;height:20" coordorigin="4331,6720" coordsize="10,20">
              <v:shape style="position:absolute;left:4331;top:6720;width:10;height:20" coordorigin="4331,6720" coordsize="10,20" path="m4331,6739l4340,6739,4340,6720,4331,6720,4331,6739xe" filled="true" fillcolor="#000000" stroked="false">
                <v:path arrowok="t"/>
                <v:fill type="solid"/>
              </v:shape>
            </v:group>
            <v:group style="position:absolute;left:4331;top:6739;width:10;height:20" coordorigin="4331,6739" coordsize="10,20">
              <v:shape style="position:absolute;left:4331;top:6739;width:10;height:20" coordorigin="4331,6739" coordsize="10,20" path="m4331,6758l4340,6758,4340,6739,4331,6739,4331,6758xe" filled="true" fillcolor="#000000" stroked="false">
                <v:path arrowok="t"/>
                <v:fill type="solid"/>
              </v:shape>
            </v:group>
            <v:group style="position:absolute;left:4331;top:6758;width:10;height:20" coordorigin="4331,6758" coordsize="10,20">
              <v:shape style="position:absolute;left:4331;top:6758;width:10;height:20" coordorigin="4331,6758" coordsize="10,20" path="m4331,6777l4340,6777,4340,6758,4331,6758,4331,6777xe" filled="true" fillcolor="#000000" stroked="false">
                <v:path arrowok="t"/>
                <v:fill type="solid"/>
              </v:shape>
            </v:group>
            <v:group style="position:absolute;left:4331;top:6777;width:10;height:20" coordorigin="4331,6777" coordsize="10,20">
              <v:shape style="position:absolute;left:4331;top:6777;width:10;height:20" coordorigin="4331,6777" coordsize="10,20" path="m4331,6797l4340,6797,4340,6777,4331,6777,4331,6797xe" filled="true" fillcolor="#000000" stroked="false">
                <v:path arrowok="t"/>
                <v:fill type="solid"/>
              </v:shape>
            </v:group>
            <v:group style="position:absolute;left:4331;top:6797;width:10;height:20" coordorigin="4331,6797" coordsize="10,20">
              <v:shape style="position:absolute;left:4331;top:6797;width:10;height:20" coordorigin="4331,6797" coordsize="10,20" path="m4331,6816l4340,6816,4340,6797,4331,6797,4331,6816xe" filled="true" fillcolor="#000000" stroked="false">
                <v:path arrowok="t"/>
                <v:fill type="solid"/>
              </v:shape>
            </v:group>
            <v:group style="position:absolute;left:4331;top:6816;width:10;height:20" coordorigin="4331,6816" coordsize="10,20">
              <v:shape style="position:absolute;left:4331;top:6816;width:10;height:20" coordorigin="4331,6816" coordsize="10,20" path="m4331,6835l4340,6835,4340,6816,4331,6816,4331,6835xe" filled="true" fillcolor="#000000" stroked="false">
                <v:path arrowok="t"/>
                <v:fill type="solid"/>
              </v:shape>
            </v:group>
            <v:group style="position:absolute;left:4331;top:6835;width:10;height:20" coordorigin="4331,6835" coordsize="10,20">
              <v:shape style="position:absolute;left:4331;top:6835;width:10;height:20" coordorigin="4331,6835" coordsize="10,20" path="m4331,6854l4340,6854,4340,6835,4331,6835,4331,6854xe" filled="true" fillcolor="#000000" stroked="false">
                <v:path arrowok="t"/>
                <v:fill type="solid"/>
              </v:shape>
            </v:group>
            <v:group style="position:absolute;left:4331;top:6854;width:10;height:20" coordorigin="4331,6854" coordsize="10,20">
              <v:shape style="position:absolute;left:4331;top:6854;width:10;height:20" coordorigin="4331,6854" coordsize="10,20" path="m4331,6873l4340,6873,4340,6854,4331,6854,4331,6873xe" filled="true" fillcolor="#000000" stroked="false">
                <v:path arrowok="t"/>
                <v:fill type="solid"/>
              </v:shape>
            </v:group>
            <v:group style="position:absolute;left:4331;top:6873;width:10;height:20" coordorigin="4331,6873" coordsize="10,20">
              <v:shape style="position:absolute;left:4331;top:6873;width:10;height:20" coordorigin="4331,6873" coordsize="10,20" path="m4331,6893l4340,6893,4340,6873,4331,6873,4331,6893xe" filled="true" fillcolor="#000000" stroked="false">
                <v:path arrowok="t"/>
                <v:fill type="solid"/>
              </v:shape>
            </v:group>
            <v:group style="position:absolute;left:4331;top:6893;width:10;height:20" coordorigin="4331,6893" coordsize="10,20">
              <v:shape style="position:absolute;left:4331;top:6893;width:10;height:20" coordorigin="4331,6893" coordsize="10,20" path="m4331,6912l4340,6912,4340,6893,4331,6893,4331,6912xe" filled="true" fillcolor="#000000" stroked="false">
                <v:path arrowok="t"/>
                <v:fill type="solid"/>
              </v:shape>
            </v:group>
            <v:group style="position:absolute;left:4331;top:6912;width:10;height:20" coordorigin="4331,6912" coordsize="10,20">
              <v:shape style="position:absolute;left:4331;top:6912;width:10;height:20" coordorigin="4331,6912" coordsize="10,20" path="m4331,6931l4340,6931,4340,6912,4331,6912,4331,6931xe" filled="true" fillcolor="#000000" stroked="false">
                <v:path arrowok="t"/>
                <v:fill type="solid"/>
              </v:shape>
            </v:group>
            <v:group style="position:absolute;left:4331;top:6931;width:10;height:20" coordorigin="4331,6931" coordsize="10,20">
              <v:shape style="position:absolute;left:4331;top:6931;width:10;height:20" coordorigin="4331,6931" coordsize="10,20" path="m4331,6950l4340,6950,4340,6931,4331,6931,4331,6950xe" filled="true" fillcolor="#000000" stroked="false">
                <v:path arrowok="t"/>
                <v:fill type="solid"/>
              </v:shape>
            </v:group>
            <v:group style="position:absolute;left:4331;top:6950;width:10;height:20" coordorigin="4331,6950" coordsize="10,20">
              <v:shape style="position:absolute;left:4331;top:6950;width:10;height:20" coordorigin="4331,6950" coordsize="10,20" path="m4331,6969l4340,6969,4340,6950,4331,6950,4331,6969xe" filled="true" fillcolor="#000000" stroked="false">
                <v:path arrowok="t"/>
                <v:fill type="solid"/>
              </v:shape>
            </v:group>
            <v:group style="position:absolute;left:4331;top:6969;width:10;height:20" coordorigin="4331,6969" coordsize="10,20">
              <v:shape style="position:absolute;left:4331;top:6969;width:10;height:20" coordorigin="4331,6969" coordsize="10,20" path="m4331,6989l4340,6989,4340,6969,4331,6969,4331,6989xe" filled="true" fillcolor="#000000" stroked="false">
                <v:path arrowok="t"/>
                <v:fill type="solid"/>
              </v:shape>
            </v:group>
            <v:group style="position:absolute;left:4331;top:6989;width:10;height:20" coordorigin="4331,6989" coordsize="10,20">
              <v:shape style="position:absolute;left:4331;top:6989;width:10;height:20" coordorigin="4331,6989" coordsize="10,20" path="m4331,7008l4340,7008,4340,6989,4331,6989,4331,7008xe" filled="true" fillcolor="#000000" stroked="false">
                <v:path arrowok="t"/>
                <v:fill type="solid"/>
              </v:shape>
            </v:group>
            <v:group style="position:absolute;left:4331;top:7008;width:10;height:20" coordorigin="4331,7008" coordsize="10,20">
              <v:shape style="position:absolute;left:4331;top:7008;width:10;height:20" coordorigin="4331,7008" coordsize="10,20" path="m4331,7027l4340,7027,4340,7008,4331,7008,4331,7027xe" filled="true" fillcolor="#000000" stroked="false">
                <v:path arrowok="t"/>
                <v:fill type="solid"/>
              </v:shape>
            </v:group>
            <v:group style="position:absolute;left:4331;top:7027;width:10;height:20" coordorigin="4331,7027" coordsize="10,20">
              <v:shape style="position:absolute;left:4331;top:7027;width:10;height:20" coordorigin="4331,7027" coordsize="10,20" path="m4331,7046l4340,7046,4340,7027,4331,7027,4331,7046xe" filled="true" fillcolor="#000000" stroked="false">
                <v:path arrowok="t"/>
                <v:fill type="solid"/>
              </v:shape>
            </v:group>
            <v:group style="position:absolute;left:4331;top:7046;width:10;height:20" coordorigin="4331,7046" coordsize="10,20">
              <v:shape style="position:absolute;left:4331;top:7046;width:10;height:20" coordorigin="4331,7046" coordsize="10,20" path="m4331,7065l4340,7065,4340,7046,4331,7046,4331,7065xe" filled="true" fillcolor="#000000" stroked="false">
                <v:path arrowok="t"/>
                <v:fill type="solid"/>
              </v:shape>
            </v:group>
            <v:group style="position:absolute;left:4331;top:7065;width:10;height:20" coordorigin="4331,7065" coordsize="10,20">
              <v:shape style="position:absolute;left:4331;top:7065;width:10;height:20" coordorigin="4331,7065" coordsize="10,20" path="m4331,7085l4340,7085,4340,7065,4331,7065,4331,7085xe" filled="true" fillcolor="#000000" stroked="false">
                <v:path arrowok="t"/>
                <v:fill type="solid"/>
              </v:shape>
            </v:group>
            <v:group style="position:absolute;left:4331;top:7085;width:10;height:20" coordorigin="4331,7085" coordsize="10,20">
              <v:shape style="position:absolute;left:4331;top:7085;width:10;height:20" coordorigin="4331,7085" coordsize="10,20" path="m4331,7104l4340,7104,4340,7085,4331,7085,4331,7104xe" filled="true" fillcolor="#000000" stroked="false">
                <v:path arrowok="t"/>
                <v:fill type="solid"/>
              </v:shape>
            </v:group>
            <v:group style="position:absolute;left:4331;top:7104;width:10;height:20" coordorigin="4331,7104" coordsize="10,20">
              <v:shape style="position:absolute;left:4331;top:7104;width:10;height:20" coordorigin="4331,7104" coordsize="10,20" path="m4331,7123l4340,7123,4340,7104,4331,7104,4331,7123xe" filled="true" fillcolor="#000000" stroked="false">
                <v:path arrowok="t"/>
                <v:fill type="solid"/>
              </v:shape>
            </v:group>
            <v:group style="position:absolute;left:4331;top:7123;width:10;height:20" coordorigin="4331,7123" coordsize="10,20">
              <v:shape style="position:absolute;left:4331;top:7123;width:10;height:20" coordorigin="4331,7123" coordsize="10,20" path="m4331,7142l4340,7142,4340,7123,4331,7123,4331,7142xe" filled="true" fillcolor="#000000" stroked="false">
                <v:path arrowok="t"/>
                <v:fill type="solid"/>
              </v:shape>
            </v:group>
            <v:group style="position:absolute;left:4331;top:7142;width:10;height:20" coordorigin="4331,7142" coordsize="10,20">
              <v:shape style="position:absolute;left:4331;top:7142;width:10;height:20" coordorigin="4331,7142" coordsize="10,20" path="m4331,7161l4340,7161,4340,7142,4331,7142,4331,7161xe" filled="true" fillcolor="#000000" stroked="false">
                <v:path arrowok="t"/>
                <v:fill type="solid"/>
              </v:shape>
            </v:group>
            <v:group style="position:absolute;left:4331;top:7161;width:10;height:20" coordorigin="4331,7161" coordsize="10,20">
              <v:shape style="position:absolute;left:4331;top:7161;width:10;height:20" coordorigin="4331,7161" coordsize="10,20" path="m4331,7181l4340,7181,4340,7161,4331,7161,4331,7181xe" filled="true" fillcolor="#000000" stroked="false">
                <v:path arrowok="t"/>
                <v:fill type="solid"/>
              </v:shape>
            </v:group>
            <v:group style="position:absolute;left:4331;top:7181;width:10;height:20" coordorigin="4331,7181" coordsize="10,20">
              <v:shape style="position:absolute;left:4331;top:7181;width:10;height:20" coordorigin="4331,7181" coordsize="10,20" path="m4331,7200l4340,7200,4340,7181,4331,7181,4331,7200xe" filled="true" fillcolor="#000000" stroked="false">
                <v:path arrowok="t"/>
                <v:fill type="solid"/>
              </v:shape>
            </v:group>
            <v:group style="position:absolute;left:4331;top:7200;width:10;height:20" coordorigin="4331,7200" coordsize="10,20">
              <v:shape style="position:absolute;left:4331;top:7200;width:10;height:20" coordorigin="4331,7200" coordsize="10,20" path="m4331,7219l4340,7219,4340,7200,4331,7200,4331,7219xe" filled="true" fillcolor="#000000" stroked="false">
                <v:path arrowok="t"/>
                <v:fill type="solid"/>
              </v:shape>
            </v:group>
            <v:group style="position:absolute;left:4331;top:7219;width:10;height:20" coordorigin="4331,7219" coordsize="10,20">
              <v:shape style="position:absolute;left:4331;top:7219;width:10;height:20" coordorigin="4331,7219" coordsize="10,20" path="m4331,7238l4340,7238,4340,7219,4331,7219,4331,7238xe" filled="true" fillcolor="#000000" stroked="false">
                <v:path arrowok="t"/>
                <v:fill type="solid"/>
              </v:shape>
            </v:group>
            <v:group style="position:absolute;left:4331;top:7238;width:10;height:20" coordorigin="4331,7238" coordsize="10,20">
              <v:shape style="position:absolute;left:4331;top:7238;width:10;height:20" coordorigin="4331,7238" coordsize="10,20" path="m4331,7257l4340,7257,4340,7238,4331,7238,4331,7257xe" filled="true" fillcolor="#000000" stroked="false">
                <v:path arrowok="t"/>
                <v:fill type="solid"/>
              </v:shape>
            </v:group>
            <v:group style="position:absolute;left:4331;top:7257;width:10;height:20" coordorigin="4331,7257" coordsize="10,20">
              <v:shape style="position:absolute;left:4331;top:7257;width:10;height:20" coordorigin="4331,7257" coordsize="10,20" path="m4331,7277l4340,7277,4340,7257,4331,7257,4331,7277xe" filled="true" fillcolor="#000000" stroked="false">
                <v:path arrowok="t"/>
                <v:fill type="solid"/>
              </v:shape>
            </v:group>
            <v:group style="position:absolute;left:4331;top:7277;width:10;height:20" coordorigin="4331,7277" coordsize="10,20">
              <v:shape style="position:absolute;left:4331;top:7277;width:10;height:20" coordorigin="4331,7277" coordsize="10,20" path="m4331,7296l4340,7296,4340,7277,4331,7277,4331,7296xe" filled="true" fillcolor="#000000" stroked="false">
                <v:path arrowok="t"/>
                <v:fill type="solid"/>
              </v:shape>
            </v:group>
            <v:group style="position:absolute;left:4331;top:7296;width:10;height:20" coordorigin="4331,7296" coordsize="10,20">
              <v:shape style="position:absolute;left:4331;top:7296;width:10;height:20" coordorigin="4331,7296" coordsize="10,20" path="m4331,7315l4340,7315,4340,7296,4331,7296,4331,7315xe" filled="true" fillcolor="#000000" stroked="false">
                <v:path arrowok="t"/>
                <v:fill type="solid"/>
              </v:shape>
            </v:group>
            <v:group style="position:absolute;left:4331;top:7315;width:10;height:20" coordorigin="4331,7315" coordsize="10,20">
              <v:shape style="position:absolute;left:4331;top:7315;width:10;height:20" coordorigin="4331,7315" coordsize="10,20" path="m4331,7334l4340,7334,4340,7315,4331,7315,4331,7334xe" filled="true" fillcolor="#000000" stroked="false">
                <v:path arrowok="t"/>
                <v:fill type="solid"/>
              </v:shape>
            </v:group>
            <v:group style="position:absolute;left:4331;top:7334;width:10;height:20" coordorigin="4331,7334" coordsize="10,20">
              <v:shape style="position:absolute;left:4331;top:7334;width:10;height:20" coordorigin="4331,7334" coordsize="10,20" path="m4331,7353l4340,7353,4340,7334,4331,7334,4331,7353xe" filled="true" fillcolor="#000000" stroked="false">
                <v:path arrowok="t"/>
                <v:fill type="solid"/>
              </v:shape>
            </v:group>
            <v:group style="position:absolute;left:4331;top:7353;width:10;height:20" coordorigin="4331,7353" coordsize="10,20">
              <v:shape style="position:absolute;left:4331;top:7353;width:10;height:20" coordorigin="4331,7353" coordsize="10,20" path="m4331,7373l4340,7373,4340,7353,4331,7353,4331,7373xe" filled="true" fillcolor="#000000" stroked="false">
                <v:path arrowok="t"/>
                <v:fill type="solid"/>
              </v:shape>
            </v:group>
            <v:group style="position:absolute;left:4331;top:7373;width:10;height:20" coordorigin="4331,7373" coordsize="10,20">
              <v:shape style="position:absolute;left:4331;top:7373;width:10;height:20" coordorigin="4331,7373" coordsize="10,20" path="m4331,7392l4340,7392,4340,7373,4331,7373,4331,7392xe" filled="true" fillcolor="#000000" stroked="false">
                <v:path arrowok="t"/>
                <v:fill type="solid"/>
              </v:shape>
            </v:group>
            <v:group style="position:absolute;left:4331;top:7392;width:10;height:20" coordorigin="4331,7392" coordsize="10,20">
              <v:shape style="position:absolute;left:4331;top:7392;width:10;height:20" coordorigin="4331,7392" coordsize="10,20" path="m4331,7411l4340,7411,4340,7392,4331,7392,4331,7411xe" filled="true" fillcolor="#000000" stroked="false">
                <v:path arrowok="t"/>
                <v:fill type="solid"/>
              </v:shape>
            </v:group>
            <v:group style="position:absolute;left:4331;top:7411;width:10;height:20" coordorigin="4331,7411" coordsize="10,20">
              <v:shape style="position:absolute;left:4331;top:7411;width:10;height:20" coordorigin="4331,7411" coordsize="10,20" path="m4331,7430l4340,7430,4340,7411,4331,7411,4331,7430xe" filled="true" fillcolor="#000000" stroked="false">
                <v:path arrowok="t"/>
                <v:fill type="solid"/>
              </v:shape>
            </v:group>
            <v:group style="position:absolute;left:4331;top:7430;width:10;height:20" coordorigin="4331,7430" coordsize="10,20">
              <v:shape style="position:absolute;left:4331;top:7430;width:10;height:20" coordorigin="4331,7430" coordsize="10,20" path="m4331,7449l4340,7449,4340,7430,4331,7430,4331,7449xe" filled="true" fillcolor="#000000" stroked="false">
                <v:path arrowok="t"/>
                <v:fill type="solid"/>
              </v:shape>
            </v:group>
            <v:group style="position:absolute;left:4331;top:7449;width:10;height:20" coordorigin="4331,7449" coordsize="10,20">
              <v:shape style="position:absolute;left:4331;top:7449;width:10;height:20" coordorigin="4331,7449" coordsize="10,20" path="m4331,7469l4340,7469,4340,7449,4331,7449,4331,7469xe" filled="true" fillcolor="#000000" stroked="false">
                <v:path arrowok="t"/>
                <v:fill type="solid"/>
              </v:shape>
            </v:group>
            <v:group style="position:absolute;left:4331;top:7469;width:10;height:20" coordorigin="4331,7469" coordsize="10,20">
              <v:shape style="position:absolute;left:4331;top:7469;width:10;height:20" coordorigin="4331,7469" coordsize="10,20" path="m4331,7488l4340,7488,4340,7469,4331,7469,4331,7488xe" filled="true" fillcolor="#000000" stroked="false">
                <v:path arrowok="t"/>
                <v:fill type="solid"/>
              </v:shape>
            </v:group>
            <v:group style="position:absolute;left:4331;top:7488;width:10;height:20" coordorigin="4331,7488" coordsize="10,20">
              <v:shape style="position:absolute;left:4331;top:7488;width:10;height:20" coordorigin="4331,7488" coordsize="10,20" path="m4331,7507l4340,7507,4340,7488,4331,7488,4331,7507xe" filled="true" fillcolor="#000000" stroked="false">
                <v:path arrowok="t"/>
                <v:fill type="solid"/>
              </v:shape>
            </v:group>
            <v:group style="position:absolute;left:4331;top:7507;width:10;height:20" coordorigin="4331,7507" coordsize="10,20">
              <v:shape style="position:absolute;left:4331;top:7507;width:10;height:20" coordorigin="4331,7507" coordsize="10,20" path="m4331,7526l4340,7526,4340,7507,4331,7507,4331,7526xe" filled="true" fillcolor="#000000" stroked="false">
                <v:path arrowok="t"/>
                <v:fill type="solid"/>
              </v:shape>
            </v:group>
            <v:group style="position:absolute;left:4331;top:7526;width:10;height:20" coordorigin="4331,7526" coordsize="10,20">
              <v:shape style="position:absolute;left:4331;top:7526;width:10;height:20" coordorigin="4331,7526" coordsize="10,20" path="m4331,7545l4340,7545,4340,7526,4331,7526,4331,7545xe" filled="true" fillcolor="#000000" stroked="false">
                <v:path arrowok="t"/>
                <v:fill type="solid"/>
              </v:shape>
            </v:group>
            <v:group style="position:absolute;left:4331;top:7545;width:10;height:20" coordorigin="4331,7545" coordsize="10,20">
              <v:shape style="position:absolute;left:4331;top:7545;width:10;height:20" coordorigin="4331,7545" coordsize="10,20" path="m4331,7565l4340,7565,4340,7545,4331,7545,4331,7565xe" filled="true" fillcolor="#000000" stroked="false">
                <v:path arrowok="t"/>
                <v:fill type="solid"/>
              </v:shape>
            </v:group>
            <v:group style="position:absolute;left:4331;top:7565;width:10;height:20" coordorigin="4331,7565" coordsize="10,20">
              <v:shape style="position:absolute;left:4331;top:7565;width:10;height:20" coordorigin="4331,7565" coordsize="10,20" path="m4331,7584l4340,7584,4340,7565,4331,7565,4331,7584xe" filled="true" fillcolor="#000000" stroked="false">
                <v:path arrowok="t"/>
                <v:fill type="solid"/>
              </v:shape>
            </v:group>
            <v:group style="position:absolute;left:4331;top:7584;width:10;height:20" coordorigin="4331,7584" coordsize="10,20">
              <v:shape style="position:absolute;left:4331;top:7584;width:10;height:20" coordorigin="4331,7584" coordsize="10,20" path="m4331,7603l4340,7603,4340,7584,4331,7584,4331,7603xe" filled="true" fillcolor="#000000" stroked="false">
                <v:path arrowok="t"/>
                <v:fill type="solid"/>
              </v:shape>
            </v:group>
            <v:group style="position:absolute;left:4331;top:7603;width:10;height:20" coordorigin="4331,7603" coordsize="10,20">
              <v:shape style="position:absolute;left:4331;top:7603;width:10;height:20" coordorigin="4331,7603" coordsize="10,20" path="m4331,7622l4340,7622,4340,7603,4331,7603,4331,7622xe" filled="true" fillcolor="#000000" stroked="false">
                <v:path arrowok="t"/>
                <v:fill type="solid"/>
              </v:shape>
            </v:group>
            <v:group style="position:absolute;left:4331;top:7622;width:10;height:20" coordorigin="4331,7622" coordsize="10,20">
              <v:shape style="position:absolute;left:4331;top:7622;width:10;height:20" coordorigin="4331,7622" coordsize="10,20" path="m4331,7641l4340,7641,4340,7622,4331,7622,4331,7641xe" filled="true" fillcolor="#000000" stroked="false">
                <v:path arrowok="t"/>
                <v:fill type="solid"/>
              </v:shape>
            </v:group>
            <v:group style="position:absolute;left:4331;top:7641;width:10;height:20" coordorigin="4331,7641" coordsize="10,20">
              <v:shape style="position:absolute;left:4331;top:7641;width:10;height:20" coordorigin="4331,7641" coordsize="10,20" path="m4331,7661l4340,7661,4340,7641,4331,7641,4331,7661xe" filled="true" fillcolor="#000000" stroked="false">
                <v:path arrowok="t"/>
                <v:fill type="solid"/>
              </v:shape>
            </v:group>
            <v:group style="position:absolute;left:4331;top:7661;width:10;height:20" coordorigin="4331,7661" coordsize="10,20">
              <v:shape style="position:absolute;left:4331;top:7661;width:10;height:20" coordorigin="4331,7661" coordsize="10,20" path="m4331,7680l4340,7680,4340,7661,4331,7661,4331,7680xe" filled="true" fillcolor="#000000" stroked="false">
                <v:path arrowok="t"/>
                <v:fill type="solid"/>
              </v:shape>
            </v:group>
            <v:group style="position:absolute;left:4331;top:7680;width:10;height:20" coordorigin="4331,7680" coordsize="10,20">
              <v:shape style="position:absolute;left:4331;top:7680;width:10;height:20" coordorigin="4331,7680" coordsize="10,20" path="m4331,7699l4340,7699,4340,7680,4331,7680,4331,7699xe" filled="true" fillcolor="#000000" stroked="false">
                <v:path arrowok="t"/>
                <v:fill type="solid"/>
              </v:shape>
            </v:group>
            <v:group style="position:absolute;left:4331;top:7699;width:10;height:20" coordorigin="4331,7699" coordsize="10,20">
              <v:shape style="position:absolute;left:4331;top:7699;width:10;height:20" coordorigin="4331,7699" coordsize="10,20" path="m4331,7718l4340,7718,4340,7699,4331,7699,4331,7718xe" filled="true" fillcolor="#000000" stroked="false">
                <v:path arrowok="t"/>
                <v:fill type="solid"/>
              </v:shape>
            </v:group>
            <v:group style="position:absolute;left:4331;top:7718;width:10;height:20" coordorigin="4331,7718" coordsize="10,20">
              <v:shape style="position:absolute;left:4331;top:7718;width:10;height:20" coordorigin="4331,7718" coordsize="10,20" path="m4331,7737l4340,7737,4340,7718,4331,7718,4331,7737xe" filled="true" fillcolor="#000000" stroked="false">
                <v:path arrowok="t"/>
                <v:fill type="solid"/>
              </v:shape>
            </v:group>
            <v:group style="position:absolute;left:4331;top:7737;width:10;height:20" coordorigin="4331,7737" coordsize="10,20">
              <v:shape style="position:absolute;left:4331;top:7737;width:10;height:20" coordorigin="4331,7737" coordsize="10,20" path="m4331,7757l4340,7757,4340,7737,4331,7737,4331,7757xe" filled="true" fillcolor="#000000" stroked="false">
                <v:path arrowok="t"/>
                <v:fill type="solid"/>
              </v:shape>
            </v:group>
            <v:group style="position:absolute;left:4331;top:7757;width:10;height:20" coordorigin="4331,7757" coordsize="10,20">
              <v:shape style="position:absolute;left:4331;top:7757;width:10;height:20" coordorigin="4331,7757" coordsize="10,20" path="m4331,7776l4340,7776,4340,7757,4331,7757,4331,7776xe" filled="true" fillcolor="#000000" stroked="false">
                <v:path arrowok="t"/>
                <v:fill type="solid"/>
              </v:shape>
            </v:group>
            <v:group style="position:absolute;left:4331;top:7776;width:10;height:20" coordorigin="4331,7776" coordsize="10,20">
              <v:shape style="position:absolute;left:4331;top:7776;width:10;height:20" coordorigin="4331,7776" coordsize="10,20" path="m4331,7795l4340,7795,4340,7776,4331,7776,4331,7795xe" filled="true" fillcolor="#000000" stroked="false">
                <v:path arrowok="t"/>
                <v:fill type="solid"/>
              </v:shape>
            </v:group>
            <v:group style="position:absolute;left:4331;top:7795;width:10;height:20" coordorigin="4331,7795" coordsize="10,20">
              <v:shape style="position:absolute;left:4331;top:7795;width:10;height:20" coordorigin="4331,7795" coordsize="10,20" path="m4331,7814l4340,7814,4340,7795,4331,7795,4331,7814xe" filled="true" fillcolor="#000000" stroked="false">
                <v:path arrowok="t"/>
                <v:fill type="solid"/>
              </v:shape>
            </v:group>
            <v:group style="position:absolute;left:4331;top:7814;width:10;height:20" coordorigin="4331,7814" coordsize="10,20">
              <v:shape style="position:absolute;left:4331;top:7814;width:10;height:20" coordorigin="4331,7814" coordsize="10,20" path="m4331,7833l4340,7833,4340,7814,4331,7814,4331,7833xe" filled="true" fillcolor="#000000" stroked="false">
                <v:path arrowok="t"/>
                <v:fill type="solid"/>
              </v:shape>
            </v:group>
            <v:group style="position:absolute;left:4331;top:7833;width:10;height:20" coordorigin="4331,7833" coordsize="10,20">
              <v:shape style="position:absolute;left:4331;top:7833;width:10;height:20" coordorigin="4331,7833" coordsize="10,20" path="m4331,7853l4340,7853,4340,7833,4331,7833,4331,7853xe" filled="true" fillcolor="#000000" stroked="false">
                <v:path arrowok="t"/>
                <v:fill type="solid"/>
              </v:shape>
            </v:group>
            <v:group style="position:absolute;left:4331;top:7853;width:10;height:20" coordorigin="4331,7853" coordsize="10,20">
              <v:shape style="position:absolute;left:4331;top:7853;width:10;height:20" coordorigin="4331,7853" coordsize="10,20" path="m4331,7872l4340,7872,4340,7853,4331,7853,4331,7872xe" filled="true" fillcolor="#000000" stroked="false">
                <v:path arrowok="t"/>
                <v:fill type="solid"/>
              </v:shape>
            </v:group>
            <v:group style="position:absolute;left:4331;top:7872;width:10;height:20" coordorigin="4331,7872" coordsize="10,20">
              <v:shape style="position:absolute;left:4331;top:7872;width:10;height:20" coordorigin="4331,7872" coordsize="10,20" path="m4331,7891l4340,7891,4340,7872,4331,7872,4331,7891xe" filled="true" fillcolor="#000000" stroked="false">
                <v:path arrowok="t"/>
                <v:fill type="solid"/>
              </v:shape>
            </v:group>
            <v:group style="position:absolute;left:4331;top:7891;width:10;height:20" coordorigin="4331,7891" coordsize="10,20">
              <v:shape style="position:absolute;left:4331;top:7891;width:10;height:20" coordorigin="4331,7891" coordsize="10,20" path="m4331,7910l4340,7910,4340,7891,4331,7891,4331,7910xe" filled="true" fillcolor="#000000" stroked="false">
                <v:path arrowok="t"/>
                <v:fill type="solid"/>
              </v:shape>
            </v:group>
            <v:group style="position:absolute;left:4331;top:7910;width:10;height:20" coordorigin="4331,7910" coordsize="10,20">
              <v:shape style="position:absolute;left:4331;top:7910;width:10;height:20" coordorigin="4331,7910" coordsize="10,20" path="m4331,7929l4340,7929,4340,7910,4331,7910,4331,7929xe" filled="true" fillcolor="#000000" stroked="false">
                <v:path arrowok="t"/>
                <v:fill type="solid"/>
              </v:shape>
            </v:group>
            <v:group style="position:absolute;left:4331;top:7929;width:10;height:20" coordorigin="4331,7929" coordsize="10,20">
              <v:shape style="position:absolute;left:4331;top:7929;width:10;height:20" coordorigin="4331,7929" coordsize="10,20" path="m4331,7949l4340,7949,4340,7929,4331,7929,4331,7949xe" filled="true" fillcolor="#000000" stroked="false">
                <v:path arrowok="t"/>
                <v:fill type="solid"/>
              </v:shape>
            </v:group>
            <v:group style="position:absolute;left:4331;top:7949;width:10;height:20" coordorigin="4331,7949" coordsize="10,20">
              <v:shape style="position:absolute;left:4331;top:7949;width:10;height:20" coordorigin="4331,7949" coordsize="10,20" path="m4331,7968l4340,7968,4340,7949,4331,7949,4331,7968xe" filled="true" fillcolor="#000000" stroked="false">
                <v:path arrowok="t"/>
                <v:fill type="solid"/>
              </v:shape>
            </v:group>
            <v:group style="position:absolute;left:4331;top:7968;width:10;height:20" coordorigin="4331,7968" coordsize="10,20">
              <v:shape style="position:absolute;left:4331;top:7968;width:10;height:20" coordorigin="4331,7968" coordsize="10,20" path="m4331,7987l4340,7987,4340,7968,4331,7968,4331,7987xe" filled="true" fillcolor="#000000" stroked="false">
                <v:path arrowok="t"/>
                <v:fill type="solid"/>
              </v:shape>
            </v:group>
            <v:group style="position:absolute;left:4331;top:7987;width:10;height:20" coordorigin="4331,7987" coordsize="10,20">
              <v:shape style="position:absolute;left:4331;top:7987;width:10;height:20" coordorigin="4331,7987" coordsize="10,20" path="m4331,8006l4340,8006,4340,7987,4331,7987,4331,8006xe" filled="true" fillcolor="#000000" stroked="false">
                <v:path arrowok="t"/>
                <v:fill type="solid"/>
              </v:shape>
            </v:group>
            <v:group style="position:absolute;left:4331;top:8006;width:10;height:20" coordorigin="4331,8006" coordsize="10,20">
              <v:shape style="position:absolute;left:4331;top:8006;width:10;height:20" coordorigin="4331,8006" coordsize="10,20" path="m4331,8025l4340,8025,4340,8006,4331,8006,4331,8025xe" filled="true" fillcolor="#000000" stroked="false">
                <v:path arrowok="t"/>
                <v:fill type="solid"/>
              </v:shape>
            </v:group>
            <v:group style="position:absolute;left:4331;top:8025;width:10;height:20" coordorigin="4331,8025" coordsize="10,20">
              <v:shape style="position:absolute;left:4331;top:8025;width:10;height:20" coordorigin="4331,8025" coordsize="10,20" path="m4331,8045l4340,8045,4340,8025,4331,8025,4331,8045xe" filled="true" fillcolor="#000000" stroked="false">
                <v:path arrowok="t"/>
                <v:fill type="solid"/>
              </v:shape>
            </v:group>
            <v:group style="position:absolute;left:4331;top:8045;width:10;height:20" coordorigin="4331,8045" coordsize="10,20">
              <v:shape style="position:absolute;left:4331;top:8045;width:10;height:20" coordorigin="4331,8045" coordsize="10,20" path="m4331,8064l4340,8064,4340,8045,4331,8045,4331,8064xe" filled="true" fillcolor="#000000" stroked="false">
                <v:path arrowok="t"/>
                <v:fill type="solid"/>
              </v:shape>
            </v:group>
            <v:group style="position:absolute;left:4331;top:8064;width:10;height:20" coordorigin="4331,8064" coordsize="10,20">
              <v:shape style="position:absolute;left:4331;top:8064;width:10;height:20" coordorigin="4331,8064" coordsize="10,20" path="m4331,8083l4340,8083,4340,8064,4331,8064,4331,8083xe" filled="true" fillcolor="#000000" stroked="false">
                <v:path arrowok="t"/>
                <v:fill type="solid"/>
              </v:shape>
            </v:group>
            <v:group style="position:absolute;left:4331;top:8083;width:10;height:20" coordorigin="4331,8083" coordsize="10,20">
              <v:shape style="position:absolute;left:4331;top:8083;width:10;height:20" coordorigin="4331,8083" coordsize="10,20" path="m4331,8102l4340,8102,4340,8083,4331,8083,4331,8102xe" filled="true" fillcolor="#000000" stroked="false">
                <v:path arrowok="t"/>
                <v:fill type="solid"/>
              </v:shape>
            </v:group>
            <v:group style="position:absolute;left:4331;top:8102;width:10;height:20" coordorigin="4331,8102" coordsize="10,20">
              <v:shape style="position:absolute;left:4331;top:8102;width:10;height:20" coordorigin="4331,8102" coordsize="10,20" path="m4331,8121l4340,8121,4340,8102,4331,8102,4331,8121xe" filled="true" fillcolor="#000000" stroked="false">
                <v:path arrowok="t"/>
                <v:fill type="solid"/>
              </v:shape>
            </v:group>
            <v:group style="position:absolute;left:4331;top:8121;width:10;height:20" coordorigin="4331,8121" coordsize="10,20">
              <v:shape style="position:absolute;left:4331;top:8121;width:10;height:20" coordorigin="4331,8121" coordsize="10,20" path="m4331,8141l4340,8141,4340,8121,4331,8121,4331,8141xe" filled="true" fillcolor="#000000" stroked="false">
                <v:path arrowok="t"/>
                <v:fill type="solid"/>
              </v:shape>
            </v:group>
            <v:group style="position:absolute;left:4331;top:8141;width:10;height:20" coordorigin="4331,8141" coordsize="10,20">
              <v:shape style="position:absolute;left:4331;top:8141;width:10;height:20" coordorigin="4331,8141" coordsize="10,20" path="m4331,8160l4340,8160,4340,8141,4331,8141,4331,8160xe" filled="true" fillcolor="#000000" stroked="false">
                <v:path arrowok="t"/>
                <v:fill type="solid"/>
              </v:shape>
            </v:group>
            <v:group style="position:absolute;left:4331;top:8160;width:10;height:20" coordorigin="4331,8160" coordsize="10,20">
              <v:shape style="position:absolute;left:4331;top:8160;width:10;height:20" coordorigin="4331,8160" coordsize="10,20" path="m4331,8179l4340,8179,4340,8160,4331,8160,4331,8179xe" filled="true" fillcolor="#000000" stroked="false">
                <v:path arrowok="t"/>
                <v:fill type="solid"/>
              </v:shape>
            </v:group>
            <v:group style="position:absolute;left:4331;top:8179;width:10;height:20" coordorigin="4331,8179" coordsize="10,20">
              <v:shape style="position:absolute;left:4331;top:8179;width:10;height:20" coordorigin="4331,8179" coordsize="10,20" path="m4331,8198l4340,8198,4340,8179,4331,8179,4331,8198xe" filled="true" fillcolor="#000000" stroked="false">
                <v:path arrowok="t"/>
                <v:fill type="solid"/>
              </v:shape>
            </v:group>
            <v:group style="position:absolute;left:4331;top:8198;width:10;height:20" coordorigin="4331,8198" coordsize="10,20">
              <v:shape style="position:absolute;left:4331;top:8198;width:10;height:20" coordorigin="4331,8198" coordsize="10,20" path="m4331,8217l4340,8217,4340,8198,4331,8198,4331,8217xe" filled="true" fillcolor="#000000" stroked="false">
                <v:path arrowok="t"/>
                <v:fill type="solid"/>
              </v:shape>
            </v:group>
            <v:group style="position:absolute;left:4331;top:8217;width:10;height:20" coordorigin="4331,8217" coordsize="10,20">
              <v:shape style="position:absolute;left:4331;top:8217;width:10;height:20" coordorigin="4331,8217" coordsize="10,20" path="m4331,8237l4340,8237,4340,8217,4331,8217,4331,8237xe" filled="true" fillcolor="#000000" stroked="false">
                <v:path arrowok="t"/>
                <v:fill type="solid"/>
              </v:shape>
            </v:group>
            <v:group style="position:absolute;left:4331;top:8237;width:10;height:20" coordorigin="4331,8237" coordsize="10,20">
              <v:shape style="position:absolute;left:4331;top:8237;width:10;height:20" coordorigin="4331,8237" coordsize="10,20" path="m4331,8256l4340,8256,4340,8237,4331,8237,4331,8256xe" filled="true" fillcolor="#000000" stroked="false">
                <v:path arrowok="t"/>
                <v:fill type="solid"/>
              </v:shape>
            </v:group>
            <v:group style="position:absolute;left:4331;top:8256;width:10;height:20" coordorigin="4331,8256" coordsize="10,20">
              <v:shape style="position:absolute;left:4331;top:8256;width:10;height:20" coordorigin="4331,8256" coordsize="10,20" path="m4331,8275l4340,8275,4340,8256,4331,8256,4331,8275xe" filled="true" fillcolor="#000000" stroked="false">
                <v:path arrowok="t"/>
                <v:fill type="solid"/>
              </v:shape>
            </v:group>
            <v:group style="position:absolute;left:4331;top:8275;width:10;height:20" coordorigin="4331,8275" coordsize="10,20">
              <v:shape style="position:absolute;left:4331;top:8275;width:10;height:20" coordorigin="4331,8275" coordsize="10,20" path="m4331,8294l4340,8294,4340,8275,4331,8275,4331,8294xe" filled="true" fillcolor="#000000" stroked="false">
                <v:path arrowok="t"/>
                <v:fill type="solid"/>
              </v:shape>
            </v:group>
            <v:group style="position:absolute;left:4331;top:8294;width:10;height:20" coordorigin="4331,8294" coordsize="10,20">
              <v:shape style="position:absolute;left:4331;top:8294;width:10;height:20" coordorigin="4331,8294" coordsize="10,20" path="m4331,8313l4340,8313,4340,8294,4331,8294,4331,8313xe" filled="true" fillcolor="#000000" stroked="false">
                <v:path arrowok="t"/>
                <v:fill type="solid"/>
              </v:shape>
            </v:group>
            <v:group style="position:absolute;left:4331;top:8313;width:10;height:20" coordorigin="4331,8313" coordsize="10,20">
              <v:shape style="position:absolute;left:4331;top:8313;width:10;height:20" coordorigin="4331,8313" coordsize="10,20" path="m4331,8333l4340,8333,4340,8313,4331,8313,4331,8333xe" filled="true" fillcolor="#000000" stroked="false">
                <v:path arrowok="t"/>
                <v:fill type="solid"/>
              </v:shape>
            </v:group>
            <v:group style="position:absolute;left:4331;top:8333;width:10;height:20" coordorigin="4331,8333" coordsize="10,20">
              <v:shape style="position:absolute;left:4331;top:8333;width:10;height:20" coordorigin="4331,8333" coordsize="10,20" path="m4331,8352l4340,8352,4340,8333,4331,8333,4331,8352xe" filled="true" fillcolor="#000000" stroked="false">
                <v:path arrowok="t"/>
                <v:fill type="solid"/>
              </v:shape>
            </v:group>
            <v:group style="position:absolute;left:4331;top:8352;width:10;height:20" coordorigin="4331,8352" coordsize="10,20">
              <v:shape style="position:absolute;left:4331;top:8352;width:10;height:20" coordorigin="4331,8352" coordsize="10,20" path="m4331,8371l4340,8371,4340,8352,4331,8352,4331,8371xe" filled="true" fillcolor="#000000" stroked="false">
                <v:path arrowok="t"/>
                <v:fill type="solid"/>
              </v:shape>
            </v:group>
            <v:group style="position:absolute;left:4331;top:8371;width:10;height:20" coordorigin="4331,8371" coordsize="10,20">
              <v:shape style="position:absolute;left:4331;top:8371;width:10;height:20" coordorigin="4331,8371" coordsize="10,20" path="m4331,8390l4340,8390,4340,8371,4331,8371,4331,8390xe" filled="true" fillcolor="#000000" stroked="false">
                <v:path arrowok="t"/>
                <v:fill type="solid"/>
              </v:shape>
            </v:group>
            <v:group style="position:absolute;left:4331;top:8390;width:10;height:20" coordorigin="4331,8390" coordsize="10,20">
              <v:shape style="position:absolute;left:4331;top:8390;width:10;height:20" coordorigin="4331,8390" coordsize="10,20" path="m4331,8409l4340,8409,4340,8390,4331,8390,4331,8409xe" filled="true" fillcolor="#000000" stroked="false">
                <v:path arrowok="t"/>
                <v:fill type="solid"/>
              </v:shape>
            </v:group>
            <v:group style="position:absolute;left:4331;top:8409;width:10;height:20" coordorigin="4331,8409" coordsize="10,20">
              <v:shape style="position:absolute;left:4331;top:8409;width:10;height:20" coordorigin="4331,8409" coordsize="10,20" path="m4331,8429l4340,8429,4340,8409,4331,8409,4331,8429xe" filled="true" fillcolor="#000000" stroked="false">
                <v:path arrowok="t"/>
                <v:fill type="solid"/>
              </v:shape>
            </v:group>
            <v:group style="position:absolute;left:4331;top:8429;width:10;height:20" coordorigin="4331,8429" coordsize="10,20">
              <v:shape style="position:absolute;left:4331;top:8429;width:10;height:20" coordorigin="4331,8429" coordsize="10,20" path="m4331,8448l4340,8448,4340,8429,4331,8429,4331,8448xe" filled="true" fillcolor="#000000" stroked="false">
                <v:path arrowok="t"/>
                <v:fill type="solid"/>
              </v:shape>
            </v:group>
            <v:group style="position:absolute;left:4331;top:8448;width:10;height:20" coordorigin="4331,8448" coordsize="10,20">
              <v:shape style="position:absolute;left:4331;top:8448;width:10;height:20" coordorigin="4331,8448" coordsize="10,20" path="m4331,8467l4340,8467,4340,8448,4331,8448,4331,8467xe" filled="true" fillcolor="#000000" stroked="false">
                <v:path arrowok="t"/>
                <v:fill type="solid"/>
              </v:shape>
            </v:group>
            <v:group style="position:absolute;left:4331;top:8467;width:10;height:20" coordorigin="4331,8467" coordsize="10,20">
              <v:shape style="position:absolute;left:4331;top:8467;width:10;height:20" coordorigin="4331,8467" coordsize="10,20" path="m4331,8486l4340,8486,4340,8467,4331,8467,4331,8486xe" filled="true" fillcolor="#000000" stroked="false">
                <v:path arrowok="t"/>
                <v:fill type="solid"/>
              </v:shape>
            </v:group>
            <v:group style="position:absolute;left:4331;top:8486;width:10;height:20" coordorigin="4331,8486" coordsize="10,20">
              <v:shape style="position:absolute;left:4331;top:8486;width:10;height:20" coordorigin="4331,8486" coordsize="10,20" path="m4331,8505l4340,8505,4340,8486,4331,8486,4331,8505xe" filled="true" fillcolor="#000000" stroked="false">
                <v:path arrowok="t"/>
                <v:fill type="solid"/>
              </v:shape>
            </v:group>
            <v:group style="position:absolute;left:4331;top:8505;width:10;height:20" coordorigin="4331,8505" coordsize="10,20">
              <v:shape style="position:absolute;left:4331;top:8505;width:10;height:20" coordorigin="4331,8505" coordsize="10,20" path="m4331,8525l4340,8525,4340,8505,4331,8505,4331,8525xe" filled="true" fillcolor="#000000" stroked="false">
                <v:path arrowok="t"/>
                <v:fill type="solid"/>
              </v:shape>
            </v:group>
            <v:group style="position:absolute;left:4331;top:8525;width:10;height:20" coordorigin="4331,8525" coordsize="10,20">
              <v:shape style="position:absolute;left:4331;top:8525;width:10;height:20" coordorigin="4331,8525" coordsize="10,20" path="m4331,8544l4340,8544,4340,8525,4331,8525,4331,8544xe" filled="true" fillcolor="#000000" stroked="false">
                <v:path arrowok="t"/>
                <v:fill type="solid"/>
              </v:shape>
            </v:group>
            <v:group style="position:absolute;left:4331;top:8544;width:10;height:20" coordorigin="4331,8544" coordsize="10,20">
              <v:shape style="position:absolute;left:4331;top:8544;width:10;height:20" coordorigin="4331,8544" coordsize="10,20" path="m4331,8563l4340,8563,4340,8544,4331,8544,4331,8563xe" filled="true" fillcolor="#000000" stroked="false">
                <v:path arrowok="t"/>
                <v:fill type="solid"/>
              </v:shape>
            </v:group>
            <v:group style="position:absolute;left:4331;top:8563;width:10;height:20" coordorigin="4331,8563" coordsize="10,20">
              <v:shape style="position:absolute;left:4331;top:8563;width:10;height:20" coordorigin="4331,8563" coordsize="10,20" path="m4331,8582l4340,8582,4340,8563,4331,8563,4331,8582xe" filled="true" fillcolor="#000000" stroked="false">
                <v:path arrowok="t"/>
                <v:fill type="solid"/>
              </v:shape>
            </v:group>
            <v:group style="position:absolute;left:4331;top:8582;width:10;height:20" coordorigin="4331,8582" coordsize="10,20">
              <v:shape style="position:absolute;left:4331;top:8582;width:10;height:20" coordorigin="4331,8582" coordsize="10,20" path="m4331,8601l4340,8601,4340,8582,4331,8582,4331,8601xe" filled="true" fillcolor="#000000" stroked="false">
                <v:path arrowok="t"/>
                <v:fill type="solid"/>
              </v:shape>
            </v:group>
            <v:group style="position:absolute;left:4331;top:8601;width:10;height:20" coordorigin="4331,8601" coordsize="10,20">
              <v:shape style="position:absolute;left:4331;top:8601;width:10;height:20" coordorigin="4331,8601" coordsize="10,20" path="m4331,8621l4340,8621,4340,8601,4331,8601,4331,8621xe" filled="true" fillcolor="#000000" stroked="false">
                <v:path arrowok="t"/>
                <v:fill type="solid"/>
              </v:shape>
            </v:group>
            <v:group style="position:absolute;left:4331;top:8621;width:10;height:20" coordorigin="4331,8621" coordsize="10,20">
              <v:shape style="position:absolute;left:4331;top:8621;width:10;height:20" coordorigin="4331,8621" coordsize="10,20" path="m4331,8640l4340,8640,4340,8621,4331,8621,4331,8640xe" filled="true" fillcolor="#000000" stroked="false">
                <v:path arrowok="t"/>
                <v:fill type="solid"/>
              </v:shape>
            </v:group>
            <v:group style="position:absolute;left:4331;top:8640;width:10;height:20" coordorigin="4331,8640" coordsize="10,20">
              <v:shape style="position:absolute;left:4331;top:8640;width:10;height:20" coordorigin="4331,8640" coordsize="10,20" path="m4331,8659l4340,8659,4340,8640,4331,8640,4331,8659xe" filled="true" fillcolor="#000000" stroked="false">
                <v:path arrowok="t"/>
                <v:fill type="solid"/>
              </v:shape>
            </v:group>
            <v:group style="position:absolute;left:4331;top:8659;width:10;height:20" coordorigin="4331,8659" coordsize="10,20">
              <v:shape style="position:absolute;left:4331;top:8659;width:10;height:20" coordorigin="4331,8659" coordsize="10,20" path="m4331,8678l4340,8678,4340,8659,4331,8659,4331,8678xe" filled="true" fillcolor="#000000" stroked="false">
                <v:path arrowok="t"/>
                <v:fill type="solid"/>
              </v:shape>
            </v:group>
            <v:group style="position:absolute;left:4331;top:8678;width:10;height:20" coordorigin="4331,8678" coordsize="10,20">
              <v:shape style="position:absolute;left:4331;top:8678;width:10;height:20" coordorigin="4331,8678" coordsize="10,20" path="m4331,8697l4340,8697,4340,8678,4331,8678,4331,8697xe" filled="true" fillcolor="#000000" stroked="false">
                <v:path arrowok="t"/>
                <v:fill type="solid"/>
              </v:shape>
            </v:group>
            <v:group style="position:absolute;left:4331;top:8697;width:10;height:20" coordorigin="4331,8697" coordsize="10,20">
              <v:shape style="position:absolute;left:4331;top:8697;width:10;height:20" coordorigin="4331,8697" coordsize="10,20" path="m4331,8717l4340,8717,4340,8697,4331,8697,4331,8717xe" filled="true" fillcolor="#000000" stroked="false">
                <v:path arrowok="t"/>
                <v:fill type="solid"/>
              </v:shape>
            </v:group>
            <v:group style="position:absolute;left:4331;top:8717;width:10;height:20" coordorigin="4331,8717" coordsize="10,20">
              <v:shape style="position:absolute;left:4331;top:8717;width:10;height:20" coordorigin="4331,8717" coordsize="10,20" path="m4331,8736l4340,8736,4340,8717,4331,8717,4331,8736xe" filled="true" fillcolor="#000000" stroked="false">
                <v:path arrowok="t"/>
                <v:fill type="solid"/>
              </v:shape>
            </v:group>
            <v:group style="position:absolute;left:4331;top:8736;width:10;height:20" coordorigin="4331,8736" coordsize="10,20">
              <v:shape style="position:absolute;left:4331;top:8736;width:10;height:20" coordorigin="4331,8736" coordsize="10,20" path="m4331,8755l4340,8755,4340,8736,4331,8736,4331,8755xe" filled="true" fillcolor="#000000" stroked="false">
                <v:path arrowok="t"/>
                <v:fill type="solid"/>
              </v:shape>
            </v:group>
            <v:group style="position:absolute;left:4331;top:8755;width:10;height:20" coordorigin="4331,8755" coordsize="10,20">
              <v:shape style="position:absolute;left:4331;top:8755;width:10;height:20" coordorigin="4331,8755" coordsize="10,20" path="m4331,8774l4340,8774,4340,8755,4331,8755,4331,8774xe" filled="true" fillcolor="#000000" stroked="false">
                <v:path arrowok="t"/>
                <v:fill type="solid"/>
              </v:shape>
            </v:group>
            <v:group style="position:absolute;left:4331;top:8774;width:10;height:20" coordorigin="4331,8774" coordsize="10,20">
              <v:shape style="position:absolute;left:4331;top:8774;width:10;height:20" coordorigin="4331,8774" coordsize="10,20" path="m4331,8793l4340,8793,4340,8774,4331,8774,4331,8793xe" filled="true" fillcolor="#000000" stroked="false">
                <v:path arrowok="t"/>
                <v:fill type="solid"/>
              </v:shape>
            </v:group>
            <v:group style="position:absolute;left:4331;top:8793;width:10;height:20" coordorigin="4331,8793" coordsize="10,20">
              <v:shape style="position:absolute;left:4331;top:8793;width:10;height:20" coordorigin="4331,8793" coordsize="10,20" path="m4331,8813l4340,8813,4340,8793,4331,8793,4331,8813xe" filled="true" fillcolor="#000000" stroked="false">
                <v:path arrowok="t"/>
                <v:fill type="solid"/>
              </v:shape>
            </v:group>
            <v:group style="position:absolute;left:4331;top:8813;width:10;height:20" coordorigin="4331,8813" coordsize="10,20">
              <v:shape style="position:absolute;left:4331;top:8813;width:10;height:20" coordorigin="4331,8813" coordsize="10,20" path="m4331,8832l4340,8832,4340,8813,4331,8813,4331,8832xe" filled="true" fillcolor="#000000" stroked="false">
                <v:path arrowok="t"/>
                <v:fill type="solid"/>
              </v:shape>
            </v:group>
            <v:group style="position:absolute;left:4331;top:8832;width:10;height:20" coordorigin="4331,8832" coordsize="10,20">
              <v:shape style="position:absolute;left:4331;top:8832;width:10;height:20" coordorigin="4331,8832" coordsize="10,20" path="m4331,8851l4340,8851,4340,8832,4331,8832,4331,8851xe" filled="true" fillcolor="#000000" stroked="false">
                <v:path arrowok="t"/>
                <v:fill type="solid"/>
              </v:shape>
            </v:group>
            <v:group style="position:absolute;left:4331;top:8851;width:10;height:20" coordorigin="4331,8851" coordsize="10,20">
              <v:shape style="position:absolute;left:4331;top:8851;width:10;height:20" coordorigin="4331,8851" coordsize="10,20" path="m4331,8870l4340,8870,4340,8851,4331,8851,4331,8870xe" filled="true" fillcolor="#000000" stroked="false">
                <v:path arrowok="t"/>
                <v:fill type="solid"/>
              </v:shape>
            </v:group>
            <v:group style="position:absolute;left:4331;top:8870;width:10;height:20" coordorigin="4331,8870" coordsize="10,20">
              <v:shape style="position:absolute;left:4331;top:8870;width:10;height:20" coordorigin="4331,8870" coordsize="10,20" path="m4331,8889l4340,8889,4340,8870,4331,8870,4331,8889xe" filled="true" fillcolor="#000000" stroked="false">
                <v:path arrowok="t"/>
                <v:fill type="solid"/>
              </v:shape>
            </v:group>
            <v:group style="position:absolute;left:4331;top:8889;width:10;height:20" coordorigin="4331,8889" coordsize="10,20">
              <v:shape style="position:absolute;left:4331;top:8889;width:10;height:20" coordorigin="4331,8889" coordsize="10,20" path="m4331,8909l4340,8909,4340,8889,4331,8889,4331,8909xe" filled="true" fillcolor="#000000" stroked="false">
                <v:path arrowok="t"/>
                <v:fill type="solid"/>
              </v:shape>
            </v:group>
            <v:group style="position:absolute;left:4331;top:8909;width:10;height:20" coordorigin="4331,8909" coordsize="10,20">
              <v:shape style="position:absolute;left:4331;top:8909;width:10;height:20" coordorigin="4331,8909" coordsize="10,20" path="m4331,8928l4340,8928,4340,8909,4331,8909,4331,8928xe" filled="true" fillcolor="#000000" stroked="false">
                <v:path arrowok="t"/>
                <v:fill type="solid"/>
              </v:shape>
            </v:group>
            <v:group style="position:absolute;left:4331;top:8928;width:10;height:20" coordorigin="4331,8928" coordsize="10,20">
              <v:shape style="position:absolute;left:4331;top:8928;width:10;height:20" coordorigin="4331,8928" coordsize="10,20" path="m4331,8947l4340,8947,4340,8928,4331,8928,4331,8947xe" filled="true" fillcolor="#000000" stroked="false">
                <v:path arrowok="t"/>
                <v:fill type="solid"/>
              </v:shape>
            </v:group>
            <v:group style="position:absolute;left:4331;top:8947;width:10;height:20" coordorigin="4331,8947" coordsize="10,20">
              <v:shape style="position:absolute;left:4331;top:8947;width:10;height:20" coordorigin="4331,8947" coordsize="10,20" path="m4331,8966l4340,8966,4340,8947,4331,8947,4331,8966xe" filled="true" fillcolor="#000000" stroked="false">
                <v:path arrowok="t"/>
                <v:fill type="solid"/>
              </v:shape>
            </v:group>
            <v:group style="position:absolute;left:4331;top:8966;width:10;height:20" coordorigin="4331,8966" coordsize="10,20">
              <v:shape style="position:absolute;left:4331;top:8966;width:10;height:20" coordorigin="4331,8966" coordsize="10,20" path="m4331,8985l4340,8985,4340,8966,4331,8966,4331,8985xe" filled="true" fillcolor="#000000" stroked="false">
                <v:path arrowok="t"/>
                <v:fill type="solid"/>
              </v:shape>
            </v:group>
            <v:group style="position:absolute;left:4331;top:8985;width:10;height:20" coordorigin="4331,8985" coordsize="10,20">
              <v:shape style="position:absolute;left:4331;top:8985;width:10;height:20" coordorigin="4331,8985" coordsize="10,20" path="m4331,9005l4340,9005,4340,8985,4331,8985,4331,9005xe" filled="true" fillcolor="#000000" stroked="false">
                <v:path arrowok="t"/>
                <v:fill type="solid"/>
              </v:shape>
            </v:group>
            <v:group style="position:absolute;left:4331;top:9005;width:10;height:20" coordorigin="4331,9005" coordsize="10,20">
              <v:shape style="position:absolute;left:4331;top:9005;width:10;height:20" coordorigin="4331,9005" coordsize="10,20" path="m4331,9024l4340,9024,4340,9005,4331,9005,4331,9024xe" filled="true" fillcolor="#000000" stroked="false">
                <v:path arrowok="t"/>
                <v:fill type="solid"/>
              </v:shape>
            </v:group>
            <v:group style="position:absolute;left:4331;top:9024;width:10;height:20" coordorigin="4331,9024" coordsize="10,20">
              <v:shape style="position:absolute;left:4331;top:9024;width:10;height:20" coordorigin="4331,9024" coordsize="10,20" path="m4331,9043l4340,9043,4340,9024,4331,9024,4331,9043xe" filled="true" fillcolor="#000000" stroked="false">
                <v:path arrowok="t"/>
                <v:fill type="solid"/>
              </v:shape>
            </v:group>
            <v:group style="position:absolute;left:4331;top:9043;width:10;height:20" coordorigin="4331,9043" coordsize="10,20">
              <v:shape style="position:absolute;left:4331;top:9043;width:10;height:20" coordorigin="4331,9043" coordsize="10,20" path="m4331,9062l4340,9062,4340,9043,4331,9043,4331,9062xe" filled="true" fillcolor="#000000" stroked="false">
                <v:path arrowok="t"/>
                <v:fill type="solid"/>
              </v:shape>
            </v:group>
            <v:group style="position:absolute;left:4331;top:9062;width:10;height:20" coordorigin="4331,9062" coordsize="10,20">
              <v:shape style="position:absolute;left:4331;top:9062;width:10;height:20" coordorigin="4331,9062" coordsize="10,20" path="m4331,9081l4340,9081,4340,9062,4331,9062,4331,9081xe" filled="true" fillcolor="#000000" stroked="false">
                <v:path arrowok="t"/>
                <v:fill type="solid"/>
              </v:shape>
            </v:group>
            <v:group style="position:absolute;left:4331;top:9081;width:10;height:20" coordorigin="4331,9081" coordsize="10,20">
              <v:shape style="position:absolute;left:4331;top:9081;width:10;height:20" coordorigin="4331,9081" coordsize="10,20" path="m4331,9101l4340,9101,4340,9081,4331,9081,4331,9101xe" filled="true" fillcolor="#000000" stroked="false">
                <v:path arrowok="t"/>
                <v:fill type="solid"/>
              </v:shape>
            </v:group>
            <v:group style="position:absolute;left:4331;top:9101;width:10;height:20" coordorigin="4331,9101" coordsize="10,20">
              <v:shape style="position:absolute;left:4331;top:9101;width:10;height:20" coordorigin="4331,9101" coordsize="10,20" path="m4331,9120l4340,9120,4340,9101,4331,9101,4331,9120xe" filled="true" fillcolor="#000000" stroked="false">
                <v:path arrowok="t"/>
                <v:fill type="solid"/>
              </v:shape>
            </v:group>
            <v:group style="position:absolute;left:4331;top:9120;width:10;height:20" coordorigin="4331,9120" coordsize="10,20">
              <v:shape style="position:absolute;left:4331;top:9120;width:10;height:20" coordorigin="4331,9120" coordsize="10,20" path="m4331,9139l4340,9139,4340,9120,4331,9120,4331,9139xe" filled="true" fillcolor="#000000" stroked="false">
                <v:path arrowok="t"/>
                <v:fill type="solid"/>
              </v:shape>
            </v:group>
            <v:group style="position:absolute;left:4331;top:9139;width:10;height:20" coordorigin="4331,9139" coordsize="10,20">
              <v:shape style="position:absolute;left:4331;top:9139;width:10;height:20" coordorigin="4331,9139" coordsize="10,20" path="m4331,9158l4340,9158,4340,9139,4331,9139,4331,9158xe" filled="true" fillcolor="#000000" stroked="false">
                <v:path arrowok="t"/>
                <v:fill type="solid"/>
              </v:shape>
            </v:group>
            <v:group style="position:absolute;left:4331;top:9158;width:10;height:20" coordorigin="4331,9158" coordsize="10,20">
              <v:shape style="position:absolute;left:4331;top:9158;width:10;height:20" coordorigin="4331,9158" coordsize="10,20" path="m4331,9177l4340,9177,4340,9158,4331,9158,4331,9177xe" filled="true" fillcolor="#000000" stroked="false">
                <v:path arrowok="t"/>
                <v:fill type="solid"/>
              </v:shape>
            </v:group>
            <v:group style="position:absolute;left:4331;top:9177;width:10;height:20" coordorigin="4331,9177" coordsize="10,20">
              <v:shape style="position:absolute;left:4331;top:9177;width:10;height:20" coordorigin="4331,9177" coordsize="10,20" path="m4331,9197l4340,9197,4340,9177,4331,9177,4331,9197xe" filled="true" fillcolor="#000000" stroked="false">
                <v:path arrowok="t"/>
                <v:fill type="solid"/>
              </v:shape>
            </v:group>
            <v:group style="position:absolute;left:4331;top:9197;width:10;height:20" coordorigin="4331,9197" coordsize="10,20">
              <v:shape style="position:absolute;left:4331;top:9197;width:10;height:20" coordorigin="4331,9197" coordsize="10,20" path="m4331,9216l4340,9216,4340,9197,4331,9197,4331,9216xe" filled="true" fillcolor="#000000" stroked="false">
                <v:path arrowok="t"/>
                <v:fill type="solid"/>
              </v:shape>
            </v:group>
            <v:group style="position:absolute;left:4331;top:9216;width:10;height:20" coordorigin="4331,9216" coordsize="10,20">
              <v:shape style="position:absolute;left:4331;top:9216;width:10;height:20" coordorigin="4331,9216" coordsize="10,20" path="m4331,9235l4340,9235,4340,9216,4331,9216,4331,9235xe" filled="true" fillcolor="#000000" stroked="false">
                <v:path arrowok="t"/>
                <v:fill type="solid"/>
              </v:shape>
            </v:group>
            <v:group style="position:absolute;left:4331;top:9235;width:10;height:20" coordorigin="4331,9235" coordsize="10,20">
              <v:shape style="position:absolute;left:4331;top:9235;width:10;height:20" coordorigin="4331,9235" coordsize="10,20" path="m4331,9254l4340,9254,4340,9235,4331,9235,4331,9254xe" filled="true" fillcolor="#000000" stroked="false">
                <v:path arrowok="t"/>
                <v:fill type="solid"/>
              </v:shape>
            </v:group>
            <v:group style="position:absolute;left:4331;top:9254;width:10;height:20" coordorigin="4331,9254" coordsize="10,20">
              <v:shape style="position:absolute;left:4331;top:9254;width:10;height:20" coordorigin="4331,9254" coordsize="10,20" path="m4331,9273l4340,9273,4340,9254,4331,9254,4331,9273xe" filled="true" fillcolor="#000000" stroked="false">
                <v:path arrowok="t"/>
                <v:fill type="solid"/>
              </v:shape>
            </v:group>
            <v:group style="position:absolute;left:4331;top:9273;width:10;height:20" coordorigin="4331,9273" coordsize="10,20">
              <v:shape style="position:absolute;left:4331;top:9273;width:10;height:20" coordorigin="4331,9273" coordsize="10,20" path="m4331,9293l4340,9293,4340,9273,4331,9273,4331,9293xe" filled="true" fillcolor="#000000" stroked="false">
                <v:path arrowok="t"/>
                <v:fill type="solid"/>
              </v:shape>
            </v:group>
            <v:group style="position:absolute;left:4331;top:9293;width:10;height:20" coordorigin="4331,9293" coordsize="10,20">
              <v:shape style="position:absolute;left:4331;top:9293;width:10;height:20" coordorigin="4331,9293" coordsize="10,20" path="m4331,9312l4340,9312,4340,9293,4331,9293,4331,9312xe" filled="true" fillcolor="#000000" stroked="false">
                <v:path arrowok="t"/>
                <v:fill type="solid"/>
              </v:shape>
            </v:group>
            <v:group style="position:absolute;left:4331;top:9312;width:10;height:20" coordorigin="4331,9312" coordsize="10,20">
              <v:shape style="position:absolute;left:4331;top:9312;width:10;height:20" coordorigin="4331,9312" coordsize="10,20" path="m4331,9331l4340,9331,4340,9312,4331,9312,4331,9331xe" filled="true" fillcolor="#000000" stroked="false">
                <v:path arrowok="t"/>
                <v:fill type="solid"/>
              </v:shape>
            </v:group>
            <v:group style="position:absolute;left:4331;top:9331;width:10;height:20" coordorigin="4331,9331" coordsize="10,20">
              <v:shape style="position:absolute;left:4331;top:9331;width:10;height:20" coordorigin="4331,9331" coordsize="10,20" path="m4331,9350l4340,9350,4340,9331,4331,9331,4331,9350xe" filled="true" fillcolor="#000000" stroked="false">
                <v:path arrowok="t"/>
                <v:fill type="solid"/>
              </v:shape>
            </v:group>
            <v:group style="position:absolute;left:4331;top:9350;width:10;height:20" coordorigin="4331,9350" coordsize="10,20">
              <v:shape style="position:absolute;left:4331;top:9350;width:10;height:20" coordorigin="4331,9350" coordsize="10,20" path="m4331,9369l4340,9369,4340,9350,4331,9350,4331,9369xe" filled="true" fillcolor="#000000" stroked="false">
                <v:path arrowok="t"/>
                <v:fill type="solid"/>
              </v:shape>
            </v:group>
            <v:group style="position:absolute;left:4331;top:9369;width:10;height:20" coordorigin="4331,9369" coordsize="10,20">
              <v:shape style="position:absolute;left:4331;top:9369;width:10;height:20" coordorigin="4331,9369" coordsize="10,20" path="m4331,9389l4340,9389,4340,9369,4331,9369,4331,9389xe" filled="true" fillcolor="#000000" stroked="false">
                <v:path arrowok="t"/>
                <v:fill type="solid"/>
              </v:shape>
            </v:group>
            <v:group style="position:absolute;left:4331;top:9389;width:10;height:20" coordorigin="4331,9389" coordsize="10,20">
              <v:shape style="position:absolute;left:4331;top:9389;width:10;height:20" coordorigin="4331,9389" coordsize="10,20" path="m4331,9408l4340,9408,4340,9389,4331,9389,4331,9408xe" filled="true" fillcolor="#000000" stroked="false">
                <v:path arrowok="t"/>
                <v:fill type="solid"/>
              </v:shape>
            </v:group>
            <v:group style="position:absolute;left:4331;top:9408;width:10;height:20" coordorigin="4331,9408" coordsize="10,20">
              <v:shape style="position:absolute;left:4331;top:9408;width:10;height:20" coordorigin="4331,9408" coordsize="10,20" path="m4331,9427l4340,9427,4340,9408,4331,9408,4331,9427xe" filled="true" fillcolor="#000000" stroked="false">
                <v:path arrowok="t"/>
                <v:fill type="solid"/>
              </v:shape>
            </v:group>
            <v:group style="position:absolute;left:4331;top:9427;width:10;height:20" coordorigin="4331,9427" coordsize="10,20">
              <v:shape style="position:absolute;left:4331;top:9427;width:10;height:20" coordorigin="4331,9427" coordsize="10,20" path="m4331,9446l4340,9446,4340,9427,4331,9427,4331,9446xe" filled="true" fillcolor="#000000" stroked="false">
                <v:path arrowok="t"/>
                <v:fill type="solid"/>
              </v:shape>
            </v:group>
            <v:group style="position:absolute;left:4331;top:9446;width:10;height:20" coordorigin="4331,9446" coordsize="10,20">
              <v:shape style="position:absolute;left:4331;top:9446;width:10;height:20" coordorigin="4331,9446" coordsize="10,20" path="m4331,9465l4340,9465,4340,9446,4331,9446,4331,9465xe" filled="true" fillcolor="#000000" stroked="false">
                <v:path arrowok="t"/>
                <v:fill type="solid"/>
              </v:shape>
            </v:group>
            <v:group style="position:absolute;left:4331;top:9465;width:10;height:20" coordorigin="4331,9465" coordsize="10,20">
              <v:shape style="position:absolute;left:4331;top:9465;width:10;height:20" coordorigin="4331,9465" coordsize="10,20" path="m4331,9485l4340,9485,4340,9465,4331,9465,4331,9485xe" filled="true" fillcolor="#000000" stroked="false">
                <v:path arrowok="t"/>
                <v:fill type="solid"/>
              </v:shape>
            </v:group>
            <v:group style="position:absolute;left:4331;top:9485;width:10;height:20" coordorigin="4331,9485" coordsize="10,20">
              <v:shape style="position:absolute;left:4331;top:9485;width:10;height:20" coordorigin="4331,9485" coordsize="10,20" path="m4331,9504l4340,9504,4340,9485,4331,9485,4331,9504xe" filled="true" fillcolor="#000000" stroked="false">
                <v:path arrowok="t"/>
                <v:fill type="solid"/>
              </v:shape>
            </v:group>
            <v:group style="position:absolute;left:4331;top:9504;width:10;height:20" coordorigin="4331,9504" coordsize="10,20">
              <v:shape style="position:absolute;left:4331;top:9504;width:10;height:20" coordorigin="4331,9504" coordsize="10,20" path="m4331,9523l4340,9523,4340,9504,4331,9504,4331,9523xe" filled="true" fillcolor="#000000" stroked="false">
                <v:path arrowok="t"/>
                <v:fill type="solid"/>
              </v:shape>
            </v:group>
            <v:group style="position:absolute;left:4331;top:9523;width:10;height:20" coordorigin="4331,9523" coordsize="10,20">
              <v:shape style="position:absolute;left:4331;top:9523;width:10;height:20" coordorigin="4331,9523" coordsize="10,20" path="m4331,9542l4340,9542,4340,9523,4331,9523,4331,9542xe" filled="true" fillcolor="#000000" stroked="false">
                <v:path arrowok="t"/>
                <v:fill type="solid"/>
              </v:shape>
            </v:group>
            <v:group style="position:absolute;left:4331;top:9542;width:10;height:20" coordorigin="4331,9542" coordsize="10,20">
              <v:shape style="position:absolute;left:4331;top:9542;width:10;height:20" coordorigin="4331,9542" coordsize="10,20" path="m4331,9561l4340,9561,4340,9542,4331,9542,4331,9561xe" filled="true" fillcolor="#000000" stroked="false">
                <v:path arrowok="t"/>
                <v:fill type="solid"/>
              </v:shape>
            </v:group>
            <v:group style="position:absolute;left:4331;top:9561;width:10;height:20" coordorigin="4331,9561" coordsize="10,20">
              <v:shape style="position:absolute;left:4331;top:9561;width:10;height:20" coordorigin="4331,9561" coordsize="10,20" path="m4331,9581l4340,9581,4340,9561,4331,9561,4331,9581xe" filled="true" fillcolor="#000000" stroked="false">
                <v:path arrowok="t"/>
                <v:fill type="solid"/>
              </v:shape>
            </v:group>
            <v:group style="position:absolute;left:4331;top:9581;width:10;height:20" coordorigin="4331,9581" coordsize="10,20">
              <v:shape style="position:absolute;left:4331;top:9581;width:10;height:20" coordorigin="4331,9581" coordsize="10,20" path="m4331,9600l4340,9600,4340,9581,4331,9581,4331,9600xe" filled="true" fillcolor="#000000" stroked="false">
                <v:path arrowok="t"/>
                <v:fill type="solid"/>
              </v:shape>
            </v:group>
            <v:group style="position:absolute;left:4331;top:9600;width:10;height:20" coordorigin="4331,9600" coordsize="10,20">
              <v:shape style="position:absolute;left:4331;top:9600;width:10;height:20" coordorigin="4331,9600" coordsize="10,20" path="m4331,9619l4340,9619,4340,9600,4331,9600,4331,9619xe" filled="true" fillcolor="#000000" stroked="false">
                <v:path arrowok="t"/>
                <v:fill type="solid"/>
              </v:shape>
            </v:group>
            <v:group style="position:absolute;left:4331;top:9619;width:10;height:20" coordorigin="4331,9619" coordsize="10,20">
              <v:shape style="position:absolute;left:4331;top:9619;width:10;height:20" coordorigin="4331,9619" coordsize="10,20" path="m4331,9638l4340,9638,4340,9619,4331,9619,4331,9638xe" filled="true" fillcolor="#000000" stroked="false">
                <v:path arrowok="t"/>
                <v:fill type="solid"/>
              </v:shape>
            </v:group>
            <v:group style="position:absolute;left:4331;top:9645;width:10;height:2" coordorigin="4331,9645" coordsize="10,2">
              <v:shape style="position:absolute;left:4331;top:9645;width:10;height:2" coordorigin="4331,9645" coordsize="10,0" path="m4331,9645l4340,9645e" filled="false" stroked="true" strokeweight=".71997pt" strokecolor="#000000">
                <v:path arrowok="t"/>
              </v:shape>
            </v:group>
            <v:group style="position:absolute;left:5178;top:6220;width:10;height:20" coordorigin="5178,6220" coordsize="10,20">
              <v:shape style="position:absolute;left:5178;top:6220;width:10;height:20" coordorigin="5178,6220" coordsize="10,20" path="m5178,6239l5187,6239,5187,6220,5178,6220,5178,6239xe" filled="true" fillcolor="#000000" stroked="false">
                <v:path arrowok="t"/>
                <v:fill type="solid"/>
              </v:shape>
            </v:group>
            <v:group style="position:absolute;left:5178;top:6239;width:10;height:20" coordorigin="5178,6239" coordsize="10,20">
              <v:shape style="position:absolute;left:5178;top:6239;width:10;height:20" coordorigin="5178,6239" coordsize="10,20" path="m5178,6259l5187,6259,5187,6239,5178,6239,5178,6259xe" filled="true" fillcolor="#000000" stroked="false">
                <v:path arrowok="t"/>
                <v:fill type="solid"/>
              </v:shape>
            </v:group>
            <v:group style="position:absolute;left:5178;top:6259;width:10;height:20" coordorigin="5178,6259" coordsize="10,20">
              <v:shape style="position:absolute;left:5178;top:6259;width:10;height:20" coordorigin="5178,6259" coordsize="10,20" path="m5178,6278l5187,6278,5187,6259,5178,6259,5178,6278xe" filled="true" fillcolor="#000000" stroked="false">
                <v:path arrowok="t"/>
                <v:fill type="solid"/>
              </v:shape>
            </v:group>
            <v:group style="position:absolute;left:5178;top:6278;width:10;height:20" coordorigin="5178,6278" coordsize="10,20">
              <v:shape style="position:absolute;left:5178;top:6278;width:10;height:20" coordorigin="5178,6278" coordsize="10,20" path="m5178,6297l5187,6297,5187,6278,5178,6278,5178,6297xe" filled="true" fillcolor="#000000" stroked="false">
                <v:path arrowok="t"/>
                <v:fill type="solid"/>
              </v:shape>
            </v:group>
            <v:group style="position:absolute;left:5178;top:6297;width:10;height:20" coordorigin="5178,6297" coordsize="10,20">
              <v:shape style="position:absolute;left:5178;top:6297;width:10;height:20" coordorigin="5178,6297" coordsize="10,20" path="m5178,6317l5187,6317,5187,6297,5178,6297,5178,6317xe" filled="true" fillcolor="#000000" stroked="false">
                <v:path arrowok="t"/>
                <v:fill type="solid"/>
              </v:shape>
            </v:group>
            <v:group style="position:absolute;left:5178;top:6317;width:10;height:20" coordorigin="5178,6317" coordsize="10,20">
              <v:shape style="position:absolute;left:5178;top:6317;width:10;height:20" coordorigin="5178,6317" coordsize="10,20" path="m5178,6336l5187,6336,5187,6317,5178,6317,5178,6336xe" filled="true" fillcolor="#000000" stroked="false">
                <v:path arrowok="t"/>
                <v:fill type="solid"/>
              </v:shape>
            </v:group>
            <v:group style="position:absolute;left:5178;top:6336;width:10;height:20" coordorigin="5178,6336" coordsize="10,20">
              <v:shape style="position:absolute;left:5178;top:6336;width:10;height:20" coordorigin="5178,6336" coordsize="10,20" path="m5178,6355l5187,6355,5187,6336,5178,6336,5178,6355xe" filled="true" fillcolor="#000000" stroked="false">
                <v:path arrowok="t"/>
                <v:fill type="solid"/>
              </v:shape>
            </v:group>
            <v:group style="position:absolute;left:5178;top:6355;width:10;height:20" coordorigin="5178,6355" coordsize="10,20">
              <v:shape style="position:absolute;left:5178;top:6355;width:10;height:20" coordorigin="5178,6355" coordsize="10,20" path="m5178,6374l5187,6374,5187,6355,5178,6355,5178,6374xe" filled="true" fillcolor="#000000" stroked="false">
                <v:path arrowok="t"/>
                <v:fill type="solid"/>
              </v:shape>
            </v:group>
            <v:group style="position:absolute;left:5178;top:6374;width:10;height:20" coordorigin="5178,6374" coordsize="10,20">
              <v:shape style="position:absolute;left:5178;top:6374;width:10;height:20" coordorigin="5178,6374" coordsize="10,20" path="m5178,6393l5187,6393,5187,6374,5178,6374,5178,6393xe" filled="true" fillcolor="#000000" stroked="false">
                <v:path arrowok="t"/>
                <v:fill type="solid"/>
              </v:shape>
            </v:group>
            <v:group style="position:absolute;left:5178;top:6393;width:10;height:20" coordorigin="5178,6393" coordsize="10,20">
              <v:shape style="position:absolute;left:5178;top:6393;width:10;height:20" coordorigin="5178,6393" coordsize="10,20" path="m5178,6413l5187,6413,5187,6393,5178,6393,5178,6413xe" filled="true" fillcolor="#000000" stroked="false">
                <v:path arrowok="t"/>
                <v:fill type="solid"/>
              </v:shape>
            </v:group>
            <v:group style="position:absolute;left:5178;top:6413;width:10;height:20" coordorigin="5178,6413" coordsize="10,20">
              <v:shape style="position:absolute;left:5178;top:6413;width:10;height:20" coordorigin="5178,6413" coordsize="10,20" path="m5178,6432l5187,6432,5187,6413,5178,6413,5178,6432xe" filled="true" fillcolor="#000000" stroked="false">
                <v:path arrowok="t"/>
                <v:fill type="solid"/>
              </v:shape>
            </v:group>
            <v:group style="position:absolute;left:5178;top:6432;width:10;height:20" coordorigin="5178,6432" coordsize="10,20">
              <v:shape style="position:absolute;left:5178;top:6432;width:10;height:20" coordorigin="5178,6432" coordsize="10,20" path="m5178,6451l5187,6451,5187,6432,5178,6432,5178,6451xe" filled="true" fillcolor="#000000" stroked="false">
                <v:path arrowok="t"/>
                <v:fill type="solid"/>
              </v:shape>
            </v:group>
            <v:group style="position:absolute;left:5178;top:6451;width:10;height:20" coordorigin="5178,6451" coordsize="10,20">
              <v:shape style="position:absolute;left:5178;top:6451;width:10;height:20" coordorigin="5178,6451" coordsize="10,20" path="m5178,6470l5187,6470,5187,6451,5178,6451,5178,6470xe" filled="true" fillcolor="#000000" stroked="false">
                <v:path arrowok="t"/>
                <v:fill type="solid"/>
              </v:shape>
            </v:group>
            <v:group style="position:absolute;left:5178;top:6470;width:10;height:20" coordorigin="5178,6470" coordsize="10,20">
              <v:shape style="position:absolute;left:5178;top:6470;width:10;height:20" coordorigin="5178,6470" coordsize="10,20" path="m5178,6489l5187,6489,5187,6470,5178,6470,5178,6489xe" filled="true" fillcolor="#000000" stroked="false">
                <v:path arrowok="t"/>
                <v:fill type="solid"/>
              </v:shape>
            </v:group>
            <v:group style="position:absolute;left:5178;top:6489;width:10;height:20" coordorigin="5178,6489" coordsize="10,20">
              <v:shape style="position:absolute;left:5178;top:6489;width:10;height:20" coordorigin="5178,6489" coordsize="10,20" path="m5178,6509l5187,6509,5187,6489,5178,6489,5178,6509xe" filled="true" fillcolor="#000000" stroked="false">
                <v:path arrowok="t"/>
                <v:fill type="solid"/>
              </v:shape>
            </v:group>
            <v:group style="position:absolute;left:5178;top:6509;width:10;height:20" coordorigin="5178,6509" coordsize="10,20">
              <v:shape style="position:absolute;left:5178;top:6509;width:10;height:20" coordorigin="5178,6509" coordsize="10,20" path="m5178,6528l5187,6528,5187,6509,5178,6509,5178,6528xe" filled="true" fillcolor="#000000" stroked="false">
                <v:path arrowok="t"/>
                <v:fill type="solid"/>
              </v:shape>
            </v:group>
            <v:group style="position:absolute;left:5178;top:6528;width:10;height:20" coordorigin="5178,6528" coordsize="10,20">
              <v:shape style="position:absolute;left:5178;top:6528;width:10;height:20" coordorigin="5178,6528" coordsize="10,20" path="m5178,6547l5187,6547,5187,6528,5178,6528,5178,6547xe" filled="true" fillcolor="#000000" stroked="false">
                <v:path arrowok="t"/>
                <v:fill type="solid"/>
              </v:shape>
            </v:group>
            <v:group style="position:absolute;left:5178;top:6547;width:10;height:20" coordorigin="5178,6547" coordsize="10,20">
              <v:shape style="position:absolute;left:5178;top:6547;width:10;height:20" coordorigin="5178,6547" coordsize="10,20" path="m5178,6566l5187,6566,5187,6547,5178,6547,5178,6566xe" filled="true" fillcolor="#000000" stroked="false">
                <v:path arrowok="t"/>
                <v:fill type="solid"/>
              </v:shape>
            </v:group>
            <v:group style="position:absolute;left:5178;top:6566;width:10;height:20" coordorigin="5178,6566" coordsize="10,20">
              <v:shape style="position:absolute;left:5178;top:6566;width:10;height:20" coordorigin="5178,6566" coordsize="10,20" path="m5178,6585l5187,6585,5187,6566,5178,6566,5178,6585xe" filled="true" fillcolor="#000000" stroked="false">
                <v:path arrowok="t"/>
                <v:fill type="solid"/>
              </v:shape>
            </v:group>
            <v:group style="position:absolute;left:5178;top:6585;width:10;height:20" coordorigin="5178,6585" coordsize="10,20">
              <v:shape style="position:absolute;left:5178;top:6585;width:10;height:20" coordorigin="5178,6585" coordsize="10,20" path="m5178,6605l5187,6605,5187,6585,5178,6585,5178,6605xe" filled="true" fillcolor="#000000" stroked="false">
                <v:path arrowok="t"/>
                <v:fill type="solid"/>
              </v:shape>
            </v:group>
            <v:group style="position:absolute;left:5178;top:6605;width:10;height:20" coordorigin="5178,6605" coordsize="10,20">
              <v:shape style="position:absolute;left:5178;top:6605;width:10;height:20" coordorigin="5178,6605" coordsize="10,20" path="m5178,6624l5187,6624,5187,6605,5178,6605,5178,6624xe" filled="true" fillcolor="#000000" stroked="false">
                <v:path arrowok="t"/>
                <v:fill type="solid"/>
              </v:shape>
            </v:group>
            <v:group style="position:absolute;left:5178;top:6624;width:10;height:20" coordorigin="5178,6624" coordsize="10,20">
              <v:shape style="position:absolute;left:5178;top:6624;width:10;height:20" coordorigin="5178,6624" coordsize="10,20" path="m5178,6643l5187,6643,5187,6624,5178,6624,5178,6643xe" filled="true" fillcolor="#000000" stroked="false">
                <v:path arrowok="t"/>
                <v:fill type="solid"/>
              </v:shape>
            </v:group>
            <v:group style="position:absolute;left:5178;top:6643;width:10;height:20" coordorigin="5178,6643" coordsize="10,20">
              <v:shape style="position:absolute;left:5178;top:6643;width:10;height:20" coordorigin="5178,6643" coordsize="10,20" path="m5178,6662l5187,6662,5187,6643,5178,6643,5178,6662xe" filled="true" fillcolor="#000000" stroked="false">
                <v:path arrowok="t"/>
                <v:fill type="solid"/>
              </v:shape>
            </v:group>
            <v:group style="position:absolute;left:5178;top:6662;width:10;height:20" coordorigin="5178,6662" coordsize="10,20">
              <v:shape style="position:absolute;left:5178;top:6662;width:10;height:20" coordorigin="5178,6662" coordsize="10,20" path="m5178,6681l5187,6681,5187,6662,5178,6662,5178,6681xe" filled="true" fillcolor="#000000" stroked="false">
                <v:path arrowok="t"/>
                <v:fill type="solid"/>
              </v:shape>
            </v:group>
            <v:group style="position:absolute;left:5178;top:6681;width:10;height:20" coordorigin="5178,6681" coordsize="10,20">
              <v:shape style="position:absolute;left:5178;top:6681;width:10;height:20" coordorigin="5178,6681" coordsize="10,20" path="m5178,6701l5187,6701,5187,6681,5178,6681,5178,6701xe" filled="true" fillcolor="#000000" stroked="false">
                <v:path arrowok="t"/>
                <v:fill type="solid"/>
              </v:shape>
            </v:group>
            <v:group style="position:absolute;left:5178;top:6701;width:10;height:20" coordorigin="5178,6701" coordsize="10,20">
              <v:shape style="position:absolute;left:5178;top:6701;width:10;height:20" coordorigin="5178,6701" coordsize="10,20" path="m5178,6720l5187,6720,5187,6701,5178,6701,5178,6720xe" filled="true" fillcolor="#000000" stroked="false">
                <v:path arrowok="t"/>
                <v:fill type="solid"/>
              </v:shape>
            </v:group>
            <v:group style="position:absolute;left:5178;top:6720;width:10;height:20" coordorigin="5178,6720" coordsize="10,20">
              <v:shape style="position:absolute;left:5178;top:6720;width:10;height:20" coordorigin="5178,6720" coordsize="10,20" path="m5178,6739l5187,6739,5187,6720,5178,6720,5178,6739xe" filled="true" fillcolor="#000000" stroked="false">
                <v:path arrowok="t"/>
                <v:fill type="solid"/>
              </v:shape>
            </v:group>
            <v:group style="position:absolute;left:5178;top:6739;width:10;height:20" coordorigin="5178,6739" coordsize="10,20">
              <v:shape style="position:absolute;left:5178;top:6739;width:10;height:20" coordorigin="5178,6739" coordsize="10,20" path="m5178,6758l5187,6758,5187,6739,5178,6739,5178,6758xe" filled="true" fillcolor="#000000" stroked="false">
                <v:path arrowok="t"/>
                <v:fill type="solid"/>
              </v:shape>
            </v:group>
            <v:group style="position:absolute;left:5178;top:6758;width:10;height:20" coordorigin="5178,6758" coordsize="10,20">
              <v:shape style="position:absolute;left:5178;top:6758;width:10;height:20" coordorigin="5178,6758" coordsize="10,20" path="m5178,6777l5187,6777,5187,6758,5178,6758,5178,6777xe" filled="true" fillcolor="#000000" stroked="false">
                <v:path arrowok="t"/>
                <v:fill type="solid"/>
              </v:shape>
            </v:group>
            <v:group style="position:absolute;left:5178;top:6777;width:10;height:20" coordorigin="5178,6777" coordsize="10,20">
              <v:shape style="position:absolute;left:5178;top:6777;width:10;height:20" coordorigin="5178,6777" coordsize="10,20" path="m5178,6797l5187,6797,5187,6777,5178,6777,5178,6797xe" filled="true" fillcolor="#000000" stroked="false">
                <v:path arrowok="t"/>
                <v:fill type="solid"/>
              </v:shape>
            </v:group>
            <v:group style="position:absolute;left:5178;top:6797;width:10;height:20" coordorigin="5178,6797" coordsize="10,20">
              <v:shape style="position:absolute;left:5178;top:6797;width:10;height:20" coordorigin="5178,6797" coordsize="10,20" path="m5178,6816l5187,6816,5187,6797,5178,6797,5178,6816xe" filled="true" fillcolor="#000000" stroked="false">
                <v:path arrowok="t"/>
                <v:fill type="solid"/>
              </v:shape>
            </v:group>
            <v:group style="position:absolute;left:5178;top:6816;width:10;height:20" coordorigin="5178,6816" coordsize="10,20">
              <v:shape style="position:absolute;left:5178;top:6816;width:10;height:20" coordorigin="5178,6816" coordsize="10,20" path="m5178,6835l5187,6835,5187,6816,5178,6816,5178,6835xe" filled="true" fillcolor="#000000" stroked="false">
                <v:path arrowok="t"/>
                <v:fill type="solid"/>
              </v:shape>
            </v:group>
            <v:group style="position:absolute;left:5178;top:6835;width:10;height:20" coordorigin="5178,6835" coordsize="10,20">
              <v:shape style="position:absolute;left:5178;top:6835;width:10;height:20" coordorigin="5178,6835" coordsize="10,20" path="m5178,6854l5187,6854,5187,6835,5178,6835,5178,6854xe" filled="true" fillcolor="#000000" stroked="false">
                <v:path arrowok="t"/>
                <v:fill type="solid"/>
              </v:shape>
            </v:group>
            <v:group style="position:absolute;left:5178;top:6854;width:10;height:20" coordorigin="5178,6854" coordsize="10,20">
              <v:shape style="position:absolute;left:5178;top:6854;width:10;height:20" coordorigin="5178,6854" coordsize="10,20" path="m5178,6873l5187,6873,5187,6854,5178,6854,5178,6873xe" filled="true" fillcolor="#000000" stroked="false">
                <v:path arrowok="t"/>
                <v:fill type="solid"/>
              </v:shape>
            </v:group>
            <v:group style="position:absolute;left:5178;top:6873;width:10;height:20" coordorigin="5178,6873" coordsize="10,20">
              <v:shape style="position:absolute;left:5178;top:6873;width:10;height:20" coordorigin="5178,6873" coordsize="10,20" path="m5178,6893l5187,6893,5187,6873,5178,6873,5178,6893xe" filled="true" fillcolor="#000000" stroked="false">
                <v:path arrowok="t"/>
                <v:fill type="solid"/>
              </v:shape>
            </v:group>
            <v:group style="position:absolute;left:5178;top:6893;width:10;height:20" coordorigin="5178,6893" coordsize="10,20">
              <v:shape style="position:absolute;left:5178;top:6893;width:10;height:20" coordorigin="5178,6893" coordsize="10,20" path="m5178,6912l5187,6912,5187,6893,5178,6893,5178,6912xe" filled="true" fillcolor="#000000" stroked="false">
                <v:path arrowok="t"/>
                <v:fill type="solid"/>
              </v:shape>
            </v:group>
            <v:group style="position:absolute;left:5178;top:6912;width:10;height:20" coordorigin="5178,6912" coordsize="10,20">
              <v:shape style="position:absolute;left:5178;top:6912;width:10;height:20" coordorigin="5178,6912" coordsize="10,20" path="m5178,6931l5187,6931,5187,6912,5178,6912,5178,6931xe" filled="true" fillcolor="#000000" stroked="false">
                <v:path arrowok="t"/>
                <v:fill type="solid"/>
              </v:shape>
            </v:group>
            <v:group style="position:absolute;left:5178;top:6931;width:10;height:20" coordorigin="5178,6931" coordsize="10,20">
              <v:shape style="position:absolute;left:5178;top:6931;width:10;height:20" coordorigin="5178,6931" coordsize="10,20" path="m5178,6950l5187,6950,5187,6931,5178,6931,5178,6950xe" filled="true" fillcolor="#000000" stroked="false">
                <v:path arrowok="t"/>
                <v:fill type="solid"/>
              </v:shape>
            </v:group>
            <v:group style="position:absolute;left:5178;top:6950;width:10;height:20" coordorigin="5178,6950" coordsize="10,20">
              <v:shape style="position:absolute;left:5178;top:6950;width:10;height:20" coordorigin="5178,6950" coordsize="10,20" path="m5178,6969l5187,6969,5187,6950,5178,6950,5178,6969xe" filled="true" fillcolor="#000000" stroked="false">
                <v:path arrowok="t"/>
                <v:fill type="solid"/>
              </v:shape>
            </v:group>
            <v:group style="position:absolute;left:5178;top:6969;width:10;height:20" coordorigin="5178,6969" coordsize="10,20">
              <v:shape style="position:absolute;left:5178;top:6969;width:10;height:20" coordorigin="5178,6969" coordsize="10,20" path="m5178,6989l5187,6989,5187,6969,5178,6969,5178,6989xe" filled="true" fillcolor="#000000" stroked="false">
                <v:path arrowok="t"/>
                <v:fill type="solid"/>
              </v:shape>
            </v:group>
            <v:group style="position:absolute;left:5178;top:6989;width:10;height:20" coordorigin="5178,6989" coordsize="10,20">
              <v:shape style="position:absolute;left:5178;top:6989;width:10;height:20" coordorigin="5178,6989" coordsize="10,20" path="m5178,7008l5187,7008,5187,6989,5178,6989,5178,7008xe" filled="true" fillcolor="#000000" stroked="false">
                <v:path arrowok="t"/>
                <v:fill type="solid"/>
              </v:shape>
            </v:group>
            <v:group style="position:absolute;left:5178;top:7008;width:10;height:20" coordorigin="5178,7008" coordsize="10,20">
              <v:shape style="position:absolute;left:5178;top:7008;width:10;height:20" coordorigin="5178,7008" coordsize="10,20" path="m5178,7027l5187,7027,5187,7008,5178,7008,5178,7027xe" filled="true" fillcolor="#000000" stroked="false">
                <v:path arrowok="t"/>
                <v:fill type="solid"/>
              </v:shape>
            </v:group>
            <v:group style="position:absolute;left:5178;top:7027;width:10;height:20" coordorigin="5178,7027" coordsize="10,20">
              <v:shape style="position:absolute;left:5178;top:7027;width:10;height:20" coordorigin="5178,7027" coordsize="10,20" path="m5178,7046l5187,7046,5187,7027,5178,7027,5178,7046xe" filled="true" fillcolor="#000000" stroked="false">
                <v:path arrowok="t"/>
                <v:fill type="solid"/>
              </v:shape>
            </v:group>
            <v:group style="position:absolute;left:5178;top:7046;width:10;height:20" coordorigin="5178,7046" coordsize="10,20">
              <v:shape style="position:absolute;left:5178;top:7046;width:10;height:20" coordorigin="5178,7046" coordsize="10,20" path="m5178,7065l5187,7065,5187,7046,5178,7046,5178,7065xe" filled="true" fillcolor="#000000" stroked="false">
                <v:path arrowok="t"/>
                <v:fill type="solid"/>
              </v:shape>
            </v:group>
            <v:group style="position:absolute;left:5178;top:7065;width:10;height:20" coordorigin="5178,7065" coordsize="10,20">
              <v:shape style="position:absolute;left:5178;top:7065;width:10;height:20" coordorigin="5178,7065" coordsize="10,20" path="m5178,7085l5187,7085,5187,7065,5178,7065,5178,7085xe" filled="true" fillcolor="#000000" stroked="false">
                <v:path arrowok="t"/>
                <v:fill type="solid"/>
              </v:shape>
            </v:group>
            <v:group style="position:absolute;left:5178;top:7085;width:10;height:20" coordorigin="5178,7085" coordsize="10,20">
              <v:shape style="position:absolute;left:5178;top:7085;width:10;height:20" coordorigin="5178,7085" coordsize="10,20" path="m5178,7104l5187,7104,5187,7085,5178,7085,5178,7104xe" filled="true" fillcolor="#000000" stroked="false">
                <v:path arrowok="t"/>
                <v:fill type="solid"/>
              </v:shape>
            </v:group>
            <v:group style="position:absolute;left:5178;top:7104;width:10;height:20" coordorigin="5178,7104" coordsize="10,20">
              <v:shape style="position:absolute;left:5178;top:7104;width:10;height:20" coordorigin="5178,7104" coordsize="10,20" path="m5178,7123l5187,7123,5187,7104,5178,7104,5178,7123xe" filled="true" fillcolor="#000000" stroked="false">
                <v:path arrowok="t"/>
                <v:fill type="solid"/>
              </v:shape>
            </v:group>
            <v:group style="position:absolute;left:5178;top:7123;width:10;height:20" coordorigin="5178,7123" coordsize="10,20">
              <v:shape style="position:absolute;left:5178;top:7123;width:10;height:20" coordorigin="5178,7123" coordsize="10,20" path="m5178,7142l5187,7142,5187,7123,5178,7123,5178,7142xe" filled="true" fillcolor="#000000" stroked="false">
                <v:path arrowok="t"/>
                <v:fill type="solid"/>
              </v:shape>
            </v:group>
            <v:group style="position:absolute;left:5178;top:7142;width:10;height:20" coordorigin="5178,7142" coordsize="10,20">
              <v:shape style="position:absolute;left:5178;top:7142;width:10;height:20" coordorigin="5178,7142" coordsize="10,20" path="m5178,7161l5187,7161,5187,7142,5178,7142,5178,7161xe" filled="true" fillcolor="#000000" stroked="false">
                <v:path arrowok="t"/>
                <v:fill type="solid"/>
              </v:shape>
            </v:group>
            <v:group style="position:absolute;left:5178;top:7161;width:10;height:20" coordorigin="5178,7161" coordsize="10,20">
              <v:shape style="position:absolute;left:5178;top:7161;width:10;height:20" coordorigin="5178,7161" coordsize="10,20" path="m5178,7181l5187,7181,5187,7161,5178,7161,5178,7181xe" filled="true" fillcolor="#000000" stroked="false">
                <v:path arrowok="t"/>
                <v:fill type="solid"/>
              </v:shape>
            </v:group>
            <v:group style="position:absolute;left:5178;top:7181;width:10;height:20" coordorigin="5178,7181" coordsize="10,20">
              <v:shape style="position:absolute;left:5178;top:7181;width:10;height:20" coordorigin="5178,7181" coordsize="10,20" path="m5178,7200l5187,7200,5187,7181,5178,7181,5178,7200xe" filled="true" fillcolor="#000000" stroked="false">
                <v:path arrowok="t"/>
                <v:fill type="solid"/>
              </v:shape>
            </v:group>
            <v:group style="position:absolute;left:5178;top:7200;width:10;height:20" coordorigin="5178,7200" coordsize="10,20">
              <v:shape style="position:absolute;left:5178;top:7200;width:10;height:20" coordorigin="5178,7200" coordsize="10,20" path="m5178,7219l5187,7219,5187,7200,5178,7200,5178,7219xe" filled="true" fillcolor="#000000" stroked="false">
                <v:path arrowok="t"/>
                <v:fill type="solid"/>
              </v:shape>
            </v:group>
            <v:group style="position:absolute;left:5178;top:7219;width:10;height:20" coordorigin="5178,7219" coordsize="10,20">
              <v:shape style="position:absolute;left:5178;top:7219;width:10;height:20" coordorigin="5178,7219" coordsize="10,20" path="m5178,7238l5187,7238,5187,7219,5178,7219,5178,7238xe" filled="true" fillcolor="#000000" stroked="false">
                <v:path arrowok="t"/>
                <v:fill type="solid"/>
              </v:shape>
            </v:group>
            <v:group style="position:absolute;left:5178;top:7238;width:10;height:20" coordorigin="5178,7238" coordsize="10,20">
              <v:shape style="position:absolute;left:5178;top:7238;width:10;height:20" coordorigin="5178,7238" coordsize="10,20" path="m5178,7257l5187,7257,5187,7238,5178,7238,5178,7257xe" filled="true" fillcolor="#000000" stroked="false">
                <v:path arrowok="t"/>
                <v:fill type="solid"/>
              </v:shape>
            </v:group>
            <v:group style="position:absolute;left:5178;top:7257;width:10;height:20" coordorigin="5178,7257" coordsize="10,20">
              <v:shape style="position:absolute;left:5178;top:7257;width:10;height:20" coordorigin="5178,7257" coordsize="10,20" path="m5178,7277l5187,7277,5187,7257,5178,7257,5178,7277xe" filled="true" fillcolor="#000000" stroked="false">
                <v:path arrowok="t"/>
                <v:fill type="solid"/>
              </v:shape>
            </v:group>
            <v:group style="position:absolute;left:5178;top:7277;width:10;height:20" coordorigin="5178,7277" coordsize="10,20">
              <v:shape style="position:absolute;left:5178;top:7277;width:10;height:20" coordorigin="5178,7277" coordsize="10,20" path="m5178,7296l5187,7296,5187,7277,5178,7277,5178,7296xe" filled="true" fillcolor="#000000" stroked="false">
                <v:path arrowok="t"/>
                <v:fill type="solid"/>
              </v:shape>
            </v:group>
            <v:group style="position:absolute;left:5178;top:7296;width:10;height:20" coordorigin="5178,7296" coordsize="10,20">
              <v:shape style="position:absolute;left:5178;top:7296;width:10;height:20" coordorigin="5178,7296" coordsize="10,20" path="m5178,7315l5187,7315,5187,7296,5178,7296,5178,7315xe" filled="true" fillcolor="#000000" stroked="false">
                <v:path arrowok="t"/>
                <v:fill type="solid"/>
              </v:shape>
            </v:group>
            <v:group style="position:absolute;left:5178;top:7315;width:10;height:20" coordorigin="5178,7315" coordsize="10,20">
              <v:shape style="position:absolute;left:5178;top:7315;width:10;height:20" coordorigin="5178,7315" coordsize="10,20" path="m5178,7334l5187,7334,5187,7315,5178,7315,5178,7334xe" filled="true" fillcolor="#000000" stroked="false">
                <v:path arrowok="t"/>
                <v:fill type="solid"/>
              </v:shape>
            </v:group>
            <v:group style="position:absolute;left:5178;top:7334;width:10;height:20" coordorigin="5178,7334" coordsize="10,20">
              <v:shape style="position:absolute;left:5178;top:7334;width:10;height:20" coordorigin="5178,7334" coordsize="10,20" path="m5178,7353l5187,7353,5187,7334,5178,7334,5178,7353xe" filled="true" fillcolor="#000000" stroked="false">
                <v:path arrowok="t"/>
                <v:fill type="solid"/>
              </v:shape>
            </v:group>
            <v:group style="position:absolute;left:5178;top:7353;width:10;height:20" coordorigin="5178,7353" coordsize="10,20">
              <v:shape style="position:absolute;left:5178;top:7353;width:10;height:20" coordorigin="5178,7353" coordsize="10,20" path="m5178,7373l5187,7373,5187,7353,5178,7353,5178,7373xe" filled="true" fillcolor="#000000" stroked="false">
                <v:path arrowok="t"/>
                <v:fill type="solid"/>
              </v:shape>
            </v:group>
            <v:group style="position:absolute;left:5178;top:7373;width:10;height:20" coordorigin="5178,7373" coordsize="10,20">
              <v:shape style="position:absolute;left:5178;top:7373;width:10;height:20" coordorigin="5178,7373" coordsize="10,20" path="m5178,7392l5187,7392,5187,7373,5178,7373,5178,7392xe" filled="true" fillcolor="#000000" stroked="false">
                <v:path arrowok="t"/>
                <v:fill type="solid"/>
              </v:shape>
            </v:group>
            <v:group style="position:absolute;left:5178;top:7392;width:10;height:20" coordorigin="5178,7392" coordsize="10,20">
              <v:shape style="position:absolute;left:5178;top:7392;width:10;height:20" coordorigin="5178,7392" coordsize="10,20" path="m5178,7411l5187,7411,5187,7392,5178,7392,5178,7411xe" filled="true" fillcolor="#000000" stroked="false">
                <v:path arrowok="t"/>
                <v:fill type="solid"/>
              </v:shape>
            </v:group>
            <v:group style="position:absolute;left:5178;top:7411;width:10;height:20" coordorigin="5178,7411" coordsize="10,20">
              <v:shape style="position:absolute;left:5178;top:7411;width:10;height:20" coordorigin="5178,7411" coordsize="10,20" path="m5178,7430l5187,7430,5187,7411,5178,7411,5178,7430xe" filled="true" fillcolor="#000000" stroked="false">
                <v:path arrowok="t"/>
                <v:fill type="solid"/>
              </v:shape>
            </v:group>
            <v:group style="position:absolute;left:5178;top:7430;width:10;height:20" coordorigin="5178,7430" coordsize="10,20">
              <v:shape style="position:absolute;left:5178;top:7430;width:10;height:20" coordorigin="5178,7430" coordsize="10,20" path="m5178,7449l5187,7449,5187,7430,5178,7430,5178,7449xe" filled="true" fillcolor="#000000" stroked="false">
                <v:path arrowok="t"/>
                <v:fill type="solid"/>
              </v:shape>
            </v:group>
            <v:group style="position:absolute;left:5178;top:7449;width:10;height:20" coordorigin="5178,7449" coordsize="10,20">
              <v:shape style="position:absolute;left:5178;top:7449;width:10;height:20" coordorigin="5178,7449" coordsize="10,20" path="m5178,7469l5187,7469,5187,7449,5178,7449,5178,7469xe" filled="true" fillcolor="#000000" stroked="false">
                <v:path arrowok="t"/>
                <v:fill type="solid"/>
              </v:shape>
            </v:group>
            <v:group style="position:absolute;left:5178;top:7469;width:10;height:20" coordorigin="5178,7469" coordsize="10,20">
              <v:shape style="position:absolute;left:5178;top:7469;width:10;height:20" coordorigin="5178,7469" coordsize="10,20" path="m5178,7488l5187,7488,5187,7469,5178,7469,5178,7488xe" filled="true" fillcolor="#000000" stroked="false">
                <v:path arrowok="t"/>
                <v:fill type="solid"/>
              </v:shape>
            </v:group>
            <v:group style="position:absolute;left:5178;top:7488;width:10;height:20" coordorigin="5178,7488" coordsize="10,20">
              <v:shape style="position:absolute;left:5178;top:7488;width:10;height:20" coordorigin="5178,7488" coordsize="10,20" path="m5178,7507l5187,7507,5187,7488,5178,7488,5178,7507xe" filled="true" fillcolor="#000000" stroked="false">
                <v:path arrowok="t"/>
                <v:fill type="solid"/>
              </v:shape>
            </v:group>
            <v:group style="position:absolute;left:5178;top:7507;width:10;height:20" coordorigin="5178,7507" coordsize="10,20">
              <v:shape style="position:absolute;left:5178;top:7507;width:10;height:20" coordorigin="5178,7507" coordsize="10,20" path="m5178,7526l5187,7526,5187,7507,5178,7507,5178,7526xe" filled="true" fillcolor="#000000" stroked="false">
                <v:path arrowok="t"/>
                <v:fill type="solid"/>
              </v:shape>
            </v:group>
            <v:group style="position:absolute;left:5178;top:7526;width:10;height:20" coordorigin="5178,7526" coordsize="10,20">
              <v:shape style="position:absolute;left:5178;top:7526;width:10;height:20" coordorigin="5178,7526" coordsize="10,20" path="m5178,7545l5187,7545,5187,7526,5178,7526,5178,7545xe" filled="true" fillcolor="#000000" stroked="false">
                <v:path arrowok="t"/>
                <v:fill type="solid"/>
              </v:shape>
            </v:group>
            <v:group style="position:absolute;left:5178;top:7545;width:10;height:20" coordorigin="5178,7545" coordsize="10,20">
              <v:shape style="position:absolute;left:5178;top:7545;width:10;height:20" coordorigin="5178,7545" coordsize="10,20" path="m5178,7565l5187,7565,5187,7545,5178,7545,5178,7565xe" filled="true" fillcolor="#000000" stroked="false">
                <v:path arrowok="t"/>
                <v:fill type="solid"/>
              </v:shape>
            </v:group>
            <v:group style="position:absolute;left:5178;top:7565;width:10;height:20" coordorigin="5178,7565" coordsize="10,20">
              <v:shape style="position:absolute;left:5178;top:7565;width:10;height:20" coordorigin="5178,7565" coordsize="10,20" path="m5178,7584l5187,7584,5187,7565,5178,7565,5178,7584xe" filled="true" fillcolor="#000000" stroked="false">
                <v:path arrowok="t"/>
                <v:fill type="solid"/>
              </v:shape>
            </v:group>
            <v:group style="position:absolute;left:5178;top:7584;width:10;height:20" coordorigin="5178,7584" coordsize="10,20">
              <v:shape style="position:absolute;left:5178;top:7584;width:10;height:20" coordorigin="5178,7584" coordsize="10,20" path="m5178,7603l5187,7603,5187,7584,5178,7584,5178,7603xe" filled="true" fillcolor="#000000" stroked="false">
                <v:path arrowok="t"/>
                <v:fill type="solid"/>
              </v:shape>
            </v:group>
            <v:group style="position:absolute;left:5178;top:7603;width:10;height:20" coordorigin="5178,7603" coordsize="10,20">
              <v:shape style="position:absolute;left:5178;top:7603;width:10;height:20" coordorigin="5178,7603" coordsize="10,20" path="m5178,7622l5187,7622,5187,7603,5178,7603,5178,7622xe" filled="true" fillcolor="#000000" stroked="false">
                <v:path arrowok="t"/>
                <v:fill type="solid"/>
              </v:shape>
            </v:group>
            <v:group style="position:absolute;left:5178;top:7622;width:10;height:20" coordorigin="5178,7622" coordsize="10,20">
              <v:shape style="position:absolute;left:5178;top:7622;width:10;height:20" coordorigin="5178,7622" coordsize="10,20" path="m5178,7641l5187,7641,5187,7622,5178,7622,5178,7641xe" filled="true" fillcolor="#000000" stroked="false">
                <v:path arrowok="t"/>
                <v:fill type="solid"/>
              </v:shape>
            </v:group>
            <v:group style="position:absolute;left:5178;top:7641;width:10;height:20" coordorigin="5178,7641" coordsize="10,20">
              <v:shape style="position:absolute;left:5178;top:7641;width:10;height:20" coordorigin="5178,7641" coordsize="10,20" path="m5178,7661l5187,7661,5187,7641,5178,7641,5178,7661xe" filled="true" fillcolor="#000000" stroked="false">
                <v:path arrowok="t"/>
                <v:fill type="solid"/>
              </v:shape>
            </v:group>
            <v:group style="position:absolute;left:5178;top:7661;width:10;height:20" coordorigin="5178,7661" coordsize="10,20">
              <v:shape style="position:absolute;left:5178;top:7661;width:10;height:20" coordorigin="5178,7661" coordsize="10,20" path="m5178,7680l5187,7680,5187,7661,5178,7661,5178,7680xe" filled="true" fillcolor="#000000" stroked="false">
                <v:path arrowok="t"/>
                <v:fill type="solid"/>
              </v:shape>
            </v:group>
            <v:group style="position:absolute;left:5178;top:7680;width:10;height:20" coordorigin="5178,7680" coordsize="10,20">
              <v:shape style="position:absolute;left:5178;top:7680;width:10;height:20" coordorigin="5178,7680" coordsize="10,20" path="m5178,7699l5187,7699,5187,7680,5178,7680,5178,7699xe" filled="true" fillcolor="#000000" stroked="false">
                <v:path arrowok="t"/>
                <v:fill type="solid"/>
              </v:shape>
            </v:group>
            <v:group style="position:absolute;left:5178;top:7699;width:10;height:20" coordorigin="5178,7699" coordsize="10,20">
              <v:shape style="position:absolute;left:5178;top:7699;width:10;height:20" coordorigin="5178,7699" coordsize="10,20" path="m5178,7718l5187,7718,5187,7699,5178,7699,5178,7718xe" filled="true" fillcolor="#000000" stroked="false">
                <v:path arrowok="t"/>
                <v:fill type="solid"/>
              </v:shape>
            </v:group>
            <v:group style="position:absolute;left:5178;top:7718;width:10;height:20" coordorigin="5178,7718" coordsize="10,20">
              <v:shape style="position:absolute;left:5178;top:7718;width:10;height:20" coordorigin="5178,7718" coordsize="10,20" path="m5178,7737l5187,7737,5187,7718,5178,7718,5178,7737xe" filled="true" fillcolor="#000000" stroked="false">
                <v:path arrowok="t"/>
                <v:fill type="solid"/>
              </v:shape>
            </v:group>
            <v:group style="position:absolute;left:5178;top:7737;width:10;height:20" coordorigin="5178,7737" coordsize="10,20">
              <v:shape style="position:absolute;left:5178;top:7737;width:10;height:20" coordorigin="5178,7737" coordsize="10,20" path="m5178,7757l5187,7757,5187,7737,5178,7737,5178,7757xe" filled="true" fillcolor="#000000" stroked="false">
                <v:path arrowok="t"/>
                <v:fill type="solid"/>
              </v:shape>
            </v:group>
            <v:group style="position:absolute;left:5178;top:7757;width:10;height:20" coordorigin="5178,7757" coordsize="10,20">
              <v:shape style="position:absolute;left:5178;top:7757;width:10;height:20" coordorigin="5178,7757" coordsize="10,20" path="m5178,7776l5187,7776,5187,7757,5178,7757,5178,7776xe" filled="true" fillcolor="#000000" stroked="false">
                <v:path arrowok="t"/>
                <v:fill type="solid"/>
              </v:shape>
            </v:group>
            <v:group style="position:absolute;left:5178;top:7776;width:10;height:20" coordorigin="5178,7776" coordsize="10,20">
              <v:shape style="position:absolute;left:5178;top:7776;width:10;height:20" coordorigin="5178,7776" coordsize="10,20" path="m5178,7795l5187,7795,5187,7776,5178,7776,5178,7795xe" filled="true" fillcolor="#000000" stroked="false">
                <v:path arrowok="t"/>
                <v:fill type="solid"/>
              </v:shape>
            </v:group>
            <v:group style="position:absolute;left:5178;top:7795;width:10;height:20" coordorigin="5178,7795" coordsize="10,20">
              <v:shape style="position:absolute;left:5178;top:7795;width:10;height:20" coordorigin="5178,7795" coordsize="10,20" path="m5178,7814l5187,7814,5187,7795,5178,7795,5178,7814xe" filled="true" fillcolor="#000000" stroked="false">
                <v:path arrowok="t"/>
                <v:fill type="solid"/>
              </v:shape>
            </v:group>
            <v:group style="position:absolute;left:5178;top:7814;width:10;height:20" coordorigin="5178,7814" coordsize="10,20">
              <v:shape style="position:absolute;left:5178;top:7814;width:10;height:20" coordorigin="5178,7814" coordsize="10,20" path="m5178,7833l5187,7833,5187,7814,5178,7814,5178,7833xe" filled="true" fillcolor="#000000" stroked="false">
                <v:path arrowok="t"/>
                <v:fill type="solid"/>
              </v:shape>
            </v:group>
            <v:group style="position:absolute;left:5178;top:7833;width:10;height:20" coordorigin="5178,7833" coordsize="10,20">
              <v:shape style="position:absolute;left:5178;top:7833;width:10;height:20" coordorigin="5178,7833" coordsize="10,20" path="m5178,7853l5187,7853,5187,7833,5178,7833,5178,7853xe" filled="true" fillcolor="#000000" stroked="false">
                <v:path arrowok="t"/>
                <v:fill type="solid"/>
              </v:shape>
            </v:group>
            <v:group style="position:absolute;left:5178;top:7853;width:10;height:20" coordorigin="5178,7853" coordsize="10,20">
              <v:shape style="position:absolute;left:5178;top:7853;width:10;height:20" coordorigin="5178,7853" coordsize="10,20" path="m5178,7872l5187,7872,5187,7853,5178,7853,5178,7872xe" filled="true" fillcolor="#000000" stroked="false">
                <v:path arrowok="t"/>
                <v:fill type="solid"/>
              </v:shape>
            </v:group>
            <v:group style="position:absolute;left:5178;top:7872;width:10;height:20" coordorigin="5178,7872" coordsize="10,20">
              <v:shape style="position:absolute;left:5178;top:7872;width:10;height:20" coordorigin="5178,7872" coordsize="10,20" path="m5178,7891l5187,7891,5187,7872,5178,7872,5178,7891xe" filled="true" fillcolor="#000000" stroked="false">
                <v:path arrowok="t"/>
                <v:fill type="solid"/>
              </v:shape>
            </v:group>
            <v:group style="position:absolute;left:5178;top:7891;width:10;height:20" coordorigin="5178,7891" coordsize="10,20">
              <v:shape style="position:absolute;left:5178;top:7891;width:10;height:20" coordorigin="5178,7891" coordsize="10,20" path="m5178,7910l5187,7910,5187,7891,5178,7891,5178,7910xe" filled="true" fillcolor="#000000" stroked="false">
                <v:path arrowok="t"/>
                <v:fill type="solid"/>
              </v:shape>
            </v:group>
            <v:group style="position:absolute;left:5178;top:7910;width:10;height:20" coordorigin="5178,7910" coordsize="10,20">
              <v:shape style="position:absolute;left:5178;top:7910;width:10;height:20" coordorigin="5178,7910" coordsize="10,20" path="m5178,7929l5187,7929,5187,7910,5178,7910,5178,7929xe" filled="true" fillcolor="#000000" stroked="false">
                <v:path arrowok="t"/>
                <v:fill type="solid"/>
              </v:shape>
            </v:group>
            <v:group style="position:absolute;left:5178;top:7929;width:10;height:20" coordorigin="5178,7929" coordsize="10,20">
              <v:shape style="position:absolute;left:5178;top:7929;width:10;height:20" coordorigin="5178,7929" coordsize="10,20" path="m5178,7949l5187,7949,5187,7929,5178,7929,5178,7949xe" filled="true" fillcolor="#000000" stroked="false">
                <v:path arrowok="t"/>
                <v:fill type="solid"/>
              </v:shape>
            </v:group>
            <v:group style="position:absolute;left:5178;top:7949;width:10;height:20" coordorigin="5178,7949" coordsize="10,20">
              <v:shape style="position:absolute;left:5178;top:7949;width:10;height:20" coordorigin="5178,7949" coordsize="10,20" path="m5178,7968l5187,7968,5187,7949,5178,7949,5178,7968xe" filled="true" fillcolor="#000000" stroked="false">
                <v:path arrowok="t"/>
                <v:fill type="solid"/>
              </v:shape>
            </v:group>
            <v:group style="position:absolute;left:5178;top:7968;width:10;height:20" coordorigin="5178,7968" coordsize="10,20">
              <v:shape style="position:absolute;left:5178;top:7968;width:10;height:20" coordorigin="5178,7968" coordsize="10,20" path="m5178,7987l5187,7987,5187,7968,5178,7968,5178,7987xe" filled="true" fillcolor="#000000" stroked="false">
                <v:path arrowok="t"/>
                <v:fill type="solid"/>
              </v:shape>
            </v:group>
            <v:group style="position:absolute;left:5178;top:7987;width:10;height:20" coordorigin="5178,7987" coordsize="10,20">
              <v:shape style="position:absolute;left:5178;top:7987;width:10;height:20" coordorigin="5178,7987" coordsize="10,20" path="m5178,8006l5187,8006,5187,7987,5178,7987,5178,8006xe" filled="true" fillcolor="#000000" stroked="false">
                <v:path arrowok="t"/>
                <v:fill type="solid"/>
              </v:shape>
            </v:group>
            <v:group style="position:absolute;left:5178;top:8006;width:10;height:20" coordorigin="5178,8006" coordsize="10,20">
              <v:shape style="position:absolute;left:5178;top:8006;width:10;height:20" coordorigin="5178,8006" coordsize="10,20" path="m5178,8025l5187,8025,5187,8006,5178,8006,5178,8025xe" filled="true" fillcolor="#000000" stroked="false">
                <v:path arrowok="t"/>
                <v:fill type="solid"/>
              </v:shape>
            </v:group>
            <v:group style="position:absolute;left:5178;top:8025;width:10;height:20" coordorigin="5178,8025" coordsize="10,20">
              <v:shape style="position:absolute;left:5178;top:8025;width:10;height:20" coordorigin="5178,8025" coordsize="10,20" path="m5178,8045l5187,8045,5187,8025,5178,8025,5178,8045xe" filled="true" fillcolor="#000000" stroked="false">
                <v:path arrowok="t"/>
                <v:fill type="solid"/>
              </v:shape>
            </v:group>
            <v:group style="position:absolute;left:5178;top:8045;width:10;height:20" coordorigin="5178,8045" coordsize="10,20">
              <v:shape style="position:absolute;left:5178;top:8045;width:10;height:20" coordorigin="5178,8045" coordsize="10,20" path="m5178,8064l5187,8064,5187,8045,5178,8045,5178,8064xe" filled="true" fillcolor="#000000" stroked="false">
                <v:path arrowok="t"/>
                <v:fill type="solid"/>
              </v:shape>
            </v:group>
            <v:group style="position:absolute;left:5178;top:8064;width:10;height:20" coordorigin="5178,8064" coordsize="10,20">
              <v:shape style="position:absolute;left:5178;top:8064;width:10;height:20" coordorigin="5178,8064" coordsize="10,20" path="m5178,8083l5187,8083,5187,8064,5178,8064,5178,8083xe" filled="true" fillcolor="#000000" stroked="false">
                <v:path arrowok="t"/>
                <v:fill type="solid"/>
              </v:shape>
            </v:group>
            <v:group style="position:absolute;left:5178;top:8083;width:10;height:20" coordorigin="5178,8083" coordsize="10,20">
              <v:shape style="position:absolute;left:5178;top:8083;width:10;height:20" coordorigin="5178,8083" coordsize="10,20" path="m5178,8102l5187,8102,5187,8083,5178,8083,5178,8102xe" filled="true" fillcolor="#000000" stroked="false">
                <v:path arrowok="t"/>
                <v:fill type="solid"/>
              </v:shape>
            </v:group>
            <v:group style="position:absolute;left:5178;top:8102;width:10;height:20" coordorigin="5178,8102" coordsize="10,20">
              <v:shape style="position:absolute;left:5178;top:8102;width:10;height:20" coordorigin="5178,8102" coordsize="10,20" path="m5178,8121l5187,8121,5187,8102,5178,8102,5178,8121xe" filled="true" fillcolor="#000000" stroked="false">
                <v:path arrowok="t"/>
                <v:fill type="solid"/>
              </v:shape>
            </v:group>
            <v:group style="position:absolute;left:5178;top:8121;width:10;height:20" coordorigin="5178,8121" coordsize="10,20">
              <v:shape style="position:absolute;left:5178;top:8121;width:10;height:20" coordorigin="5178,8121" coordsize="10,20" path="m5178,8141l5187,8141,5187,8121,5178,8121,5178,8141xe" filled="true" fillcolor="#000000" stroked="false">
                <v:path arrowok="t"/>
                <v:fill type="solid"/>
              </v:shape>
            </v:group>
            <v:group style="position:absolute;left:5178;top:8141;width:10;height:20" coordorigin="5178,8141" coordsize="10,20">
              <v:shape style="position:absolute;left:5178;top:8141;width:10;height:20" coordorigin="5178,8141" coordsize="10,20" path="m5178,8160l5187,8160,5187,8141,5178,8141,5178,8160xe" filled="true" fillcolor="#000000" stroked="false">
                <v:path arrowok="t"/>
                <v:fill type="solid"/>
              </v:shape>
            </v:group>
            <v:group style="position:absolute;left:5178;top:8160;width:10;height:20" coordorigin="5178,8160" coordsize="10,20">
              <v:shape style="position:absolute;left:5178;top:8160;width:10;height:20" coordorigin="5178,8160" coordsize="10,20" path="m5178,8179l5187,8179,5187,8160,5178,8160,5178,8179xe" filled="true" fillcolor="#000000" stroked="false">
                <v:path arrowok="t"/>
                <v:fill type="solid"/>
              </v:shape>
            </v:group>
            <v:group style="position:absolute;left:5178;top:8179;width:10;height:20" coordorigin="5178,8179" coordsize="10,20">
              <v:shape style="position:absolute;left:5178;top:8179;width:10;height:20" coordorigin="5178,8179" coordsize="10,20" path="m5178,8198l5187,8198,5187,8179,5178,8179,5178,8198xe" filled="true" fillcolor="#000000" stroked="false">
                <v:path arrowok="t"/>
                <v:fill type="solid"/>
              </v:shape>
            </v:group>
            <v:group style="position:absolute;left:5178;top:8198;width:10;height:20" coordorigin="5178,8198" coordsize="10,20">
              <v:shape style="position:absolute;left:5178;top:8198;width:10;height:20" coordorigin="5178,8198" coordsize="10,20" path="m5178,8217l5187,8217,5187,8198,5178,8198,5178,8217xe" filled="true" fillcolor="#000000" stroked="false">
                <v:path arrowok="t"/>
                <v:fill type="solid"/>
              </v:shape>
            </v:group>
            <v:group style="position:absolute;left:5178;top:8217;width:10;height:20" coordorigin="5178,8217" coordsize="10,20">
              <v:shape style="position:absolute;left:5178;top:8217;width:10;height:20" coordorigin="5178,8217" coordsize="10,20" path="m5178,8237l5187,8237,5187,8217,5178,8217,5178,8237xe" filled="true" fillcolor="#000000" stroked="false">
                <v:path arrowok="t"/>
                <v:fill type="solid"/>
              </v:shape>
            </v:group>
            <v:group style="position:absolute;left:5178;top:8237;width:10;height:20" coordorigin="5178,8237" coordsize="10,20">
              <v:shape style="position:absolute;left:5178;top:8237;width:10;height:20" coordorigin="5178,8237" coordsize="10,20" path="m5178,8256l5187,8256,5187,8237,5178,8237,5178,8256xe" filled="true" fillcolor="#000000" stroked="false">
                <v:path arrowok="t"/>
                <v:fill type="solid"/>
              </v:shape>
            </v:group>
            <v:group style="position:absolute;left:5178;top:8256;width:10;height:20" coordorigin="5178,8256" coordsize="10,20">
              <v:shape style="position:absolute;left:5178;top:8256;width:10;height:20" coordorigin="5178,8256" coordsize="10,20" path="m5178,8275l5187,8275,5187,8256,5178,8256,5178,8275xe" filled="true" fillcolor="#000000" stroked="false">
                <v:path arrowok="t"/>
                <v:fill type="solid"/>
              </v:shape>
            </v:group>
            <v:group style="position:absolute;left:5178;top:8275;width:10;height:20" coordorigin="5178,8275" coordsize="10,20">
              <v:shape style="position:absolute;left:5178;top:8275;width:10;height:20" coordorigin="5178,8275" coordsize="10,20" path="m5178,8294l5187,8294,5187,8275,5178,8275,5178,8294xe" filled="true" fillcolor="#000000" stroked="false">
                <v:path arrowok="t"/>
                <v:fill type="solid"/>
              </v:shape>
            </v:group>
            <v:group style="position:absolute;left:5178;top:8294;width:10;height:20" coordorigin="5178,8294" coordsize="10,20">
              <v:shape style="position:absolute;left:5178;top:8294;width:10;height:20" coordorigin="5178,8294" coordsize="10,20" path="m5178,8313l5187,8313,5187,8294,5178,8294,5178,8313xe" filled="true" fillcolor="#000000" stroked="false">
                <v:path arrowok="t"/>
                <v:fill type="solid"/>
              </v:shape>
            </v:group>
            <v:group style="position:absolute;left:5178;top:8313;width:10;height:20" coordorigin="5178,8313" coordsize="10,20">
              <v:shape style="position:absolute;left:5178;top:8313;width:10;height:20" coordorigin="5178,8313" coordsize="10,20" path="m5178,8333l5187,8333,5187,8313,5178,8313,5178,8333xe" filled="true" fillcolor="#000000" stroked="false">
                <v:path arrowok="t"/>
                <v:fill type="solid"/>
              </v:shape>
            </v:group>
            <v:group style="position:absolute;left:5178;top:8333;width:10;height:20" coordorigin="5178,8333" coordsize="10,20">
              <v:shape style="position:absolute;left:5178;top:8333;width:10;height:20" coordorigin="5178,8333" coordsize="10,20" path="m5178,8352l5187,8352,5187,8333,5178,8333,5178,8352xe" filled="true" fillcolor="#000000" stroked="false">
                <v:path arrowok="t"/>
                <v:fill type="solid"/>
              </v:shape>
            </v:group>
            <v:group style="position:absolute;left:5178;top:8352;width:10;height:20" coordorigin="5178,8352" coordsize="10,20">
              <v:shape style="position:absolute;left:5178;top:8352;width:10;height:20" coordorigin="5178,8352" coordsize="10,20" path="m5178,8371l5187,8371,5187,8352,5178,8352,5178,8371xe" filled="true" fillcolor="#000000" stroked="false">
                <v:path arrowok="t"/>
                <v:fill type="solid"/>
              </v:shape>
            </v:group>
            <v:group style="position:absolute;left:5178;top:8371;width:10;height:20" coordorigin="5178,8371" coordsize="10,20">
              <v:shape style="position:absolute;left:5178;top:8371;width:10;height:20" coordorigin="5178,8371" coordsize="10,20" path="m5178,8390l5187,8390,5187,8371,5178,8371,5178,8390xe" filled="true" fillcolor="#000000" stroked="false">
                <v:path arrowok="t"/>
                <v:fill type="solid"/>
              </v:shape>
            </v:group>
            <v:group style="position:absolute;left:5178;top:8390;width:10;height:20" coordorigin="5178,8390" coordsize="10,20">
              <v:shape style="position:absolute;left:5178;top:8390;width:10;height:20" coordorigin="5178,8390" coordsize="10,20" path="m5178,8409l5187,8409,5187,8390,5178,8390,5178,8409xe" filled="true" fillcolor="#000000" stroked="false">
                <v:path arrowok="t"/>
                <v:fill type="solid"/>
              </v:shape>
            </v:group>
            <v:group style="position:absolute;left:5178;top:8409;width:10;height:20" coordorigin="5178,8409" coordsize="10,20">
              <v:shape style="position:absolute;left:5178;top:8409;width:10;height:20" coordorigin="5178,8409" coordsize="10,20" path="m5178,8429l5187,8429,5187,8409,5178,8409,5178,8429xe" filled="true" fillcolor="#000000" stroked="false">
                <v:path arrowok="t"/>
                <v:fill type="solid"/>
              </v:shape>
            </v:group>
            <v:group style="position:absolute;left:5178;top:8429;width:10;height:20" coordorigin="5178,8429" coordsize="10,20">
              <v:shape style="position:absolute;left:5178;top:8429;width:10;height:20" coordorigin="5178,8429" coordsize="10,20" path="m5178,8448l5187,8448,5187,8429,5178,8429,5178,8448xe" filled="true" fillcolor="#000000" stroked="false">
                <v:path arrowok="t"/>
                <v:fill type="solid"/>
              </v:shape>
            </v:group>
            <v:group style="position:absolute;left:5178;top:8448;width:10;height:20" coordorigin="5178,8448" coordsize="10,20">
              <v:shape style="position:absolute;left:5178;top:8448;width:10;height:20" coordorigin="5178,8448" coordsize="10,20" path="m5178,8467l5187,8467,5187,8448,5178,8448,5178,8467xe" filled="true" fillcolor="#000000" stroked="false">
                <v:path arrowok="t"/>
                <v:fill type="solid"/>
              </v:shape>
            </v:group>
            <v:group style="position:absolute;left:5178;top:8467;width:10;height:20" coordorigin="5178,8467" coordsize="10,20">
              <v:shape style="position:absolute;left:5178;top:8467;width:10;height:20" coordorigin="5178,8467" coordsize="10,20" path="m5178,8486l5187,8486,5187,8467,5178,8467,5178,8486xe" filled="true" fillcolor="#000000" stroked="false">
                <v:path arrowok="t"/>
                <v:fill type="solid"/>
              </v:shape>
            </v:group>
            <v:group style="position:absolute;left:5178;top:8486;width:10;height:20" coordorigin="5178,8486" coordsize="10,20">
              <v:shape style="position:absolute;left:5178;top:8486;width:10;height:20" coordorigin="5178,8486" coordsize="10,20" path="m5178,8505l5187,8505,5187,8486,5178,8486,5178,8505xe" filled="true" fillcolor="#000000" stroked="false">
                <v:path arrowok="t"/>
                <v:fill type="solid"/>
              </v:shape>
            </v:group>
            <v:group style="position:absolute;left:5178;top:8505;width:10;height:20" coordorigin="5178,8505" coordsize="10,20">
              <v:shape style="position:absolute;left:5178;top:8505;width:10;height:20" coordorigin="5178,8505" coordsize="10,20" path="m5178,8525l5187,8525,5187,8505,5178,8505,5178,8525xe" filled="true" fillcolor="#000000" stroked="false">
                <v:path arrowok="t"/>
                <v:fill type="solid"/>
              </v:shape>
            </v:group>
            <v:group style="position:absolute;left:5178;top:8525;width:10;height:20" coordorigin="5178,8525" coordsize="10,20">
              <v:shape style="position:absolute;left:5178;top:8525;width:10;height:20" coordorigin="5178,8525" coordsize="10,20" path="m5178,8544l5187,8544,5187,8525,5178,8525,5178,8544xe" filled="true" fillcolor="#000000" stroked="false">
                <v:path arrowok="t"/>
                <v:fill type="solid"/>
              </v:shape>
            </v:group>
            <v:group style="position:absolute;left:5178;top:8544;width:10;height:20" coordorigin="5178,8544" coordsize="10,20">
              <v:shape style="position:absolute;left:5178;top:8544;width:10;height:20" coordorigin="5178,8544" coordsize="10,20" path="m5178,8563l5187,8563,5187,8544,5178,8544,5178,8563xe" filled="true" fillcolor="#000000" stroked="false">
                <v:path arrowok="t"/>
                <v:fill type="solid"/>
              </v:shape>
            </v:group>
            <v:group style="position:absolute;left:5178;top:8563;width:10;height:20" coordorigin="5178,8563" coordsize="10,20">
              <v:shape style="position:absolute;left:5178;top:8563;width:10;height:20" coordorigin="5178,8563" coordsize="10,20" path="m5178,8582l5187,8582,5187,8563,5178,8563,5178,8582xe" filled="true" fillcolor="#000000" stroked="false">
                <v:path arrowok="t"/>
                <v:fill type="solid"/>
              </v:shape>
            </v:group>
            <v:group style="position:absolute;left:5178;top:8582;width:10;height:20" coordorigin="5178,8582" coordsize="10,20">
              <v:shape style="position:absolute;left:5178;top:8582;width:10;height:20" coordorigin="5178,8582" coordsize="10,20" path="m5178,8601l5187,8601,5187,8582,5178,8582,5178,8601xe" filled="true" fillcolor="#000000" stroked="false">
                <v:path arrowok="t"/>
                <v:fill type="solid"/>
              </v:shape>
            </v:group>
            <v:group style="position:absolute;left:5178;top:8601;width:10;height:20" coordorigin="5178,8601" coordsize="10,20">
              <v:shape style="position:absolute;left:5178;top:8601;width:10;height:20" coordorigin="5178,8601" coordsize="10,20" path="m5178,8621l5187,8621,5187,8601,5178,8601,5178,8621xe" filled="true" fillcolor="#000000" stroked="false">
                <v:path arrowok="t"/>
                <v:fill type="solid"/>
              </v:shape>
            </v:group>
            <v:group style="position:absolute;left:5178;top:8621;width:10;height:20" coordorigin="5178,8621" coordsize="10,20">
              <v:shape style="position:absolute;left:5178;top:8621;width:10;height:20" coordorigin="5178,8621" coordsize="10,20" path="m5178,8640l5187,8640,5187,8621,5178,8621,5178,8640xe" filled="true" fillcolor="#000000" stroked="false">
                <v:path arrowok="t"/>
                <v:fill type="solid"/>
              </v:shape>
            </v:group>
            <v:group style="position:absolute;left:5178;top:8640;width:10;height:20" coordorigin="5178,8640" coordsize="10,20">
              <v:shape style="position:absolute;left:5178;top:8640;width:10;height:20" coordorigin="5178,8640" coordsize="10,20" path="m5178,8659l5187,8659,5187,8640,5178,8640,5178,8659xe" filled="true" fillcolor="#000000" stroked="false">
                <v:path arrowok="t"/>
                <v:fill type="solid"/>
              </v:shape>
            </v:group>
            <v:group style="position:absolute;left:5178;top:8659;width:10;height:20" coordorigin="5178,8659" coordsize="10,20">
              <v:shape style="position:absolute;left:5178;top:8659;width:10;height:20" coordorigin="5178,8659" coordsize="10,20" path="m5178,8678l5187,8678,5187,8659,5178,8659,5178,8678xe" filled="true" fillcolor="#000000" stroked="false">
                <v:path arrowok="t"/>
                <v:fill type="solid"/>
              </v:shape>
            </v:group>
            <v:group style="position:absolute;left:5178;top:8678;width:10;height:20" coordorigin="5178,8678" coordsize="10,20">
              <v:shape style="position:absolute;left:5178;top:8678;width:10;height:20" coordorigin="5178,8678" coordsize="10,20" path="m5178,8697l5187,8697,5187,8678,5178,8678,5178,8697xe" filled="true" fillcolor="#000000" stroked="false">
                <v:path arrowok="t"/>
                <v:fill type="solid"/>
              </v:shape>
            </v:group>
            <v:group style="position:absolute;left:5178;top:8697;width:10;height:20" coordorigin="5178,8697" coordsize="10,20">
              <v:shape style="position:absolute;left:5178;top:8697;width:10;height:20" coordorigin="5178,8697" coordsize="10,20" path="m5178,8717l5187,8717,5187,8697,5178,8697,5178,8717xe" filled="true" fillcolor="#000000" stroked="false">
                <v:path arrowok="t"/>
                <v:fill type="solid"/>
              </v:shape>
            </v:group>
            <v:group style="position:absolute;left:5178;top:8717;width:10;height:20" coordorigin="5178,8717" coordsize="10,20">
              <v:shape style="position:absolute;left:5178;top:8717;width:10;height:20" coordorigin="5178,8717" coordsize="10,20" path="m5178,8736l5187,8736,5187,8717,5178,8717,5178,8736xe" filled="true" fillcolor="#000000" stroked="false">
                <v:path arrowok="t"/>
                <v:fill type="solid"/>
              </v:shape>
            </v:group>
            <v:group style="position:absolute;left:5178;top:8736;width:10;height:20" coordorigin="5178,8736" coordsize="10,20">
              <v:shape style="position:absolute;left:5178;top:8736;width:10;height:20" coordorigin="5178,8736" coordsize="10,20" path="m5178,8755l5187,8755,5187,8736,5178,8736,5178,8755xe" filled="true" fillcolor="#000000" stroked="false">
                <v:path arrowok="t"/>
                <v:fill type="solid"/>
              </v:shape>
            </v:group>
            <v:group style="position:absolute;left:5178;top:8755;width:10;height:20" coordorigin="5178,8755" coordsize="10,20">
              <v:shape style="position:absolute;left:5178;top:8755;width:10;height:20" coordorigin="5178,8755" coordsize="10,20" path="m5178,8774l5187,8774,5187,8755,5178,8755,5178,8774xe" filled="true" fillcolor="#000000" stroked="false">
                <v:path arrowok="t"/>
                <v:fill type="solid"/>
              </v:shape>
            </v:group>
            <v:group style="position:absolute;left:5178;top:8774;width:10;height:20" coordorigin="5178,8774" coordsize="10,20">
              <v:shape style="position:absolute;left:5178;top:8774;width:10;height:20" coordorigin="5178,8774" coordsize="10,20" path="m5178,8793l5187,8793,5187,8774,5178,8774,5178,8793xe" filled="true" fillcolor="#000000" stroked="false">
                <v:path arrowok="t"/>
                <v:fill type="solid"/>
              </v:shape>
            </v:group>
            <v:group style="position:absolute;left:5178;top:8793;width:10;height:20" coordorigin="5178,8793" coordsize="10,20">
              <v:shape style="position:absolute;left:5178;top:8793;width:10;height:20" coordorigin="5178,8793" coordsize="10,20" path="m5178,8813l5187,8813,5187,8793,5178,8793,5178,8813xe" filled="true" fillcolor="#000000" stroked="false">
                <v:path arrowok="t"/>
                <v:fill type="solid"/>
              </v:shape>
            </v:group>
            <v:group style="position:absolute;left:5178;top:8813;width:10;height:20" coordorigin="5178,8813" coordsize="10,20">
              <v:shape style="position:absolute;left:5178;top:8813;width:10;height:20" coordorigin="5178,8813" coordsize="10,20" path="m5178,8832l5187,8832,5187,8813,5178,8813,5178,8832xe" filled="true" fillcolor="#000000" stroked="false">
                <v:path arrowok="t"/>
                <v:fill type="solid"/>
              </v:shape>
            </v:group>
            <v:group style="position:absolute;left:5178;top:8832;width:10;height:20" coordorigin="5178,8832" coordsize="10,20">
              <v:shape style="position:absolute;left:5178;top:8832;width:10;height:20" coordorigin="5178,8832" coordsize="10,20" path="m5178,8851l5187,8851,5187,8832,5178,8832,5178,8851xe" filled="true" fillcolor="#000000" stroked="false">
                <v:path arrowok="t"/>
                <v:fill type="solid"/>
              </v:shape>
            </v:group>
            <v:group style="position:absolute;left:5178;top:8851;width:10;height:20" coordorigin="5178,8851" coordsize="10,20">
              <v:shape style="position:absolute;left:5178;top:8851;width:10;height:20" coordorigin="5178,8851" coordsize="10,20" path="m5178,8870l5187,8870,5187,8851,5178,8851,5178,8870xe" filled="true" fillcolor="#000000" stroked="false">
                <v:path arrowok="t"/>
                <v:fill type="solid"/>
              </v:shape>
            </v:group>
            <v:group style="position:absolute;left:5178;top:8870;width:10;height:20" coordorigin="5178,8870" coordsize="10,20">
              <v:shape style="position:absolute;left:5178;top:8870;width:10;height:20" coordorigin="5178,8870" coordsize="10,20" path="m5178,8889l5187,8889,5187,8870,5178,8870,5178,8889xe" filled="true" fillcolor="#000000" stroked="false">
                <v:path arrowok="t"/>
                <v:fill type="solid"/>
              </v:shape>
            </v:group>
            <v:group style="position:absolute;left:5178;top:8889;width:10;height:20" coordorigin="5178,8889" coordsize="10,20">
              <v:shape style="position:absolute;left:5178;top:8889;width:10;height:20" coordorigin="5178,8889" coordsize="10,20" path="m5178,8909l5187,8909,5187,8889,5178,8889,5178,8909xe" filled="true" fillcolor="#000000" stroked="false">
                <v:path arrowok="t"/>
                <v:fill type="solid"/>
              </v:shape>
            </v:group>
            <v:group style="position:absolute;left:5178;top:8909;width:10;height:20" coordorigin="5178,8909" coordsize="10,20">
              <v:shape style="position:absolute;left:5178;top:8909;width:10;height:20" coordorigin="5178,8909" coordsize="10,20" path="m5178,8928l5187,8928,5187,8909,5178,8909,5178,8928xe" filled="true" fillcolor="#000000" stroked="false">
                <v:path arrowok="t"/>
                <v:fill type="solid"/>
              </v:shape>
            </v:group>
            <v:group style="position:absolute;left:5178;top:8928;width:10;height:20" coordorigin="5178,8928" coordsize="10,20">
              <v:shape style="position:absolute;left:5178;top:8928;width:10;height:20" coordorigin="5178,8928" coordsize="10,20" path="m5178,8947l5187,8947,5187,8928,5178,8928,5178,8947xe" filled="true" fillcolor="#000000" stroked="false">
                <v:path arrowok="t"/>
                <v:fill type="solid"/>
              </v:shape>
            </v:group>
            <v:group style="position:absolute;left:5178;top:8947;width:10;height:20" coordorigin="5178,8947" coordsize="10,20">
              <v:shape style="position:absolute;left:5178;top:8947;width:10;height:20" coordorigin="5178,8947" coordsize="10,20" path="m5178,8966l5187,8966,5187,8947,5178,8947,5178,8966xe" filled="true" fillcolor="#000000" stroked="false">
                <v:path arrowok="t"/>
                <v:fill type="solid"/>
              </v:shape>
            </v:group>
            <v:group style="position:absolute;left:5178;top:8966;width:10;height:20" coordorigin="5178,8966" coordsize="10,20">
              <v:shape style="position:absolute;left:5178;top:8966;width:10;height:20" coordorigin="5178,8966" coordsize="10,20" path="m5178,8985l5187,8985,5187,8966,5178,8966,5178,8985xe" filled="true" fillcolor="#000000" stroked="false">
                <v:path arrowok="t"/>
                <v:fill type="solid"/>
              </v:shape>
            </v:group>
            <v:group style="position:absolute;left:5178;top:8985;width:10;height:20" coordorigin="5178,8985" coordsize="10,20">
              <v:shape style="position:absolute;left:5178;top:8985;width:10;height:20" coordorigin="5178,8985" coordsize="10,20" path="m5178,9005l5187,9005,5187,8985,5178,8985,5178,9005xe" filled="true" fillcolor="#000000" stroked="false">
                <v:path arrowok="t"/>
                <v:fill type="solid"/>
              </v:shape>
            </v:group>
            <v:group style="position:absolute;left:5178;top:9005;width:10;height:20" coordorigin="5178,9005" coordsize="10,20">
              <v:shape style="position:absolute;left:5178;top:9005;width:10;height:20" coordorigin="5178,9005" coordsize="10,20" path="m5178,9024l5187,9024,5187,9005,5178,9005,5178,9024xe" filled="true" fillcolor="#000000" stroked="false">
                <v:path arrowok="t"/>
                <v:fill type="solid"/>
              </v:shape>
            </v:group>
            <v:group style="position:absolute;left:5178;top:9024;width:10;height:20" coordorigin="5178,9024" coordsize="10,20">
              <v:shape style="position:absolute;left:5178;top:9024;width:10;height:20" coordorigin="5178,9024" coordsize="10,20" path="m5178,9043l5187,9043,5187,9024,5178,9024,5178,9043xe" filled="true" fillcolor="#000000" stroked="false">
                <v:path arrowok="t"/>
                <v:fill type="solid"/>
              </v:shape>
            </v:group>
            <v:group style="position:absolute;left:5178;top:9043;width:10;height:20" coordorigin="5178,9043" coordsize="10,20">
              <v:shape style="position:absolute;left:5178;top:9043;width:10;height:20" coordorigin="5178,9043" coordsize="10,20" path="m5178,9062l5187,9062,5187,9043,5178,9043,5178,9062xe" filled="true" fillcolor="#000000" stroked="false">
                <v:path arrowok="t"/>
                <v:fill type="solid"/>
              </v:shape>
            </v:group>
            <v:group style="position:absolute;left:5178;top:9062;width:10;height:20" coordorigin="5178,9062" coordsize="10,20">
              <v:shape style="position:absolute;left:5178;top:9062;width:10;height:20" coordorigin="5178,9062" coordsize="10,20" path="m5178,9081l5187,9081,5187,9062,5178,9062,5178,9081xe" filled="true" fillcolor="#000000" stroked="false">
                <v:path arrowok="t"/>
                <v:fill type="solid"/>
              </v:shape>
            </v:group>
            <v:group style="position:absolute;left:5178;top:9081;width:10;height:20" coordorigin="5178,9081" coordsize="10,20">
              <v:shape style="position:absolute;left:5178;top:9081;width:10;height:20" coordorigin="5178,9081" coordsize="10,20" path="m5178,9101l5187,9101,5187,9081,5178,9081,5178,9101xe" filled="true" fillcolor="#000000" stroked="false">
                <v:path arrowok="t"/>
                <v:fill type="solid"/>
              </v:shape>
            </v:group>
            <v:group style="position:absolute;left:5178;top:9101;width:10;height:20" coordorigin="5178,9101" coordsize="10,20">
              <v:shape style="position:absolute;left:5178;top:9101;width:10;height:20" coordorigin="5178,9101" coordsize="10,20" path="m5178,9120l5187,9120,5187,9101,5178,9101,5178,9120xe" filled="true" fillcolor="#000000" stroked="false">
                <v:path arrowok="t"/>
                <v:fill type="solid"/>
              </v:shape>
            </v:group>
            <v:group style="position:absolute;left:5178;top:9120;width:10;height:20" coordorigin="5178,9120" coordsize="10,20">
              <v:shape style="position:absolute;left:5178;top:9120;width:10;height:20" coordorigin="5178,9120" coordsize="10,20" path="m5178,9139l5187,9139,5187,9120,5178,9120,5178,9139xe" filled="true" fillcolor="#000000" stroked="false">
                <v:path arrowok="t"/>
                <v:fill type="solid"/>
              </v:shape>
            </v:group>
            <v:group style="position:absolute;left:5178;top:9139;width:10;height:20" coordorigin="5178,9139" coordsize="10,20">
              <v:shape style="position:absolute;left:5178;top:9139;width:10;height:20" coordorigin="5178,9139" coordsize="10,20" path="m5178,9158l5187,9158,5187,9139,5178,9139,5178,9158xe" filled="true" fillcolor="#000000" stroked="false">
                <v:path arrowok="t"/>
                <v:fill type="solid"/>
              </v:shape>
            </v:group>
            <v:group style="position:absolute;left:5178;top:9158;width:10;height:20" coordorigin="5178,9158" coordsize="10,20">
              <v:shape style="position:absolute;left:5178;top:9158;width:10;height:20" coordorigin="5178,9158" coordsize="10,20" path="m5178,9177l5187,9177,5187,9158,5178,9158,5178,9177xe" filled="true" fillcolor="#000000" stroked="false">
                <v:path arrowok="t"/>
                <v:fill type="solid"/>
              </v:shape>
            </v:group>
            <v:group style="position:absolute;left:5178;top:9177;width:10;height:20" coordorigin="5178,9177" coordsize="10,20">
              <v:shape style="position:absolute;left:5178;top:9177;width:10;height:20" coordorigin="5178,9177" coordsize="10,20" path="m5178,9197l5187,9197,5187,9177,5178,9177,5178,9197xe" filled="true" fillcolor="#000000" stroked="false">
                <v:path arrowok="t"/>
                <v:fill type="solid"/>
              </v:shape>
            </v:group>
            <v:group style="position:absolute;left:5178;top:9197;width:10;height:20" coordorigin="5178,9197" coordsize="10,20">
              <v:shape style="position:absolute;left:5178;top:9197;width:10;height:20" coordorigin="5178,9197" coordsize="10,20" path="m5178,9216l5187,9216,5187,9197,5178,9197,5178,9216xe" filled="true" fillcolor="#000000" stroked="false">
                <v:path arrowok="t"/>
                <v:fill type="solid"/>
              </v:shape>
            </v:group>
            <v:group style="position:absolute;left:5178;top:9216;width:10;height:20" coordorigin="5178,9216" coordsize="10,20">
              <v:shape style="position:absolute;left:5178;top:9216;width:10;height:20" coordorigin="5178,9216" coordsize="10,20" path="m5178,9235l5187,9235,5187,9216,5178,9216,5178,9235xe" filled="true" fillcolor="#000000" stroked="false">
                <v:path arrowok="t"/>
                <v:fill type="solid"/>
              </v:shape>
            </v:group>
            <v:group style="position:absolute;left:5178;top:9235;width:10;height:20" coordorigin="5178,9235" coordsize="10,20">
              <v:shape style="position:absolute;left:5178;top:9235;width:10;height:20" coordorigin="5178,9235" coordsize="10,20" path="m5178,9254l5187,9254,5187,9235,5178,9235,5178,9254xe" filled="true" fillcolor="#000000" stroked="false">
                <v:path arrowok="t"/>
                <v:fill type="solid"/>
              </v:shape>
            </v:group>
            <v:group style="position:absolute;left:5178;top:9254;width:10;height:20" coordorigin="5178,9254" coordsize="10,20">
              <v:shape style="position:absolute;left:5178;top:9254;width:10;height:20" coordorigin="5178,9254" coordsize="10,20" path="m5178,9273l5187,9273,5187,9254,5178,9254,5178,9273xe" filled="true" fillcolor="#000000" stroked="false">
                <v:path arrowok="t"/>
                <v:fill type="solid"/>
              </v:shape>
            </v:group>
            <v:group style="position:absolute;left:5178;top:9273;width:10;height:20" coordorigin="5178,9273" coordsize="10,20">
              <v:shape style="position:absolute;left:5178;top:9273;width:10;height:20" coordorigin="5178,9273" coordsize="10,20" path="m5178,9293l5187,9293,5187,9273,5178,9273,5178,9293xe" filled="true" fillcolor="#000000" stroked="false">
                <v:path arrowok="t"/>
                <v:fill type="solid"/>
              </v:shape>
            </v:group>
            <v:group style="position:absolute;left:5178;top:9293;width:10;height:20" coordorigin="5178,9293" coordsize="10,20">
              <v:shape style="position:absolute;left:5178;top:9293;width:10;height:20" coordorigin="5178,9293" coordsize="10,20" path="m5178,9312l5187,9312,5187,9293,5178,9293,5178,9312xe" filled="true" fillcolor="#000000" stroked="false">
                <v:path arrowok="t"/>
                <v:fill type="solid"/>
              </v:shape>
            </v:group>
            <v:group style="position:absolute;left:5178;top:9312;width:10;height:20" coordorigin="5178,9312" coordsize="10,20">
              <v:shape style="position:absolute;left:5178;top:9312;width:10;height:20" coordorigin="5178,9312" coordsize="10,20" path="m5178,9331l5187,9331,5187,9312,5178,9312,5178,9331xe" filled="true" fillcolor="#000000" stroked="false">
                <v:path arrowok="t"/>
                <v:fill type="solid"/>
              </v:shape>
            </v:group>
            <v:group style="position:absolute;left:5178;top:9331;width:10;height:20" coordorigin="5178,9331" coordsize="10,20">
              <v:shape style="position:absolute;left:5178;top:9331;width:10;height:20" coordorigin="5178,9331" coordsize="10,20" path="m5178,9350l5187,9350,5187,9331,5178,9331,5178,9350xe" filled="true" fillcolor="#000000" stroked="false">
                <v:path arrowok="t"/>
                <v:fill type="solid"/>
              </v:shape>
            </v:group>
            <v:group style="position:absolute;left:5178;top:9350;width:10;height:20" coordorigin="5178,9350" coordsize="10,20">
              <v:shape style="position:absolute;left:5178;top:9350;width:10;height:20" coordorigin="5178,9350" coordsize="10,20" path="m5178,9369l5187,9369,5187,9350,5178,9350,5178,9369xe" filled="true" fillcolor="#000000" stroked="false">
                <v:path arrowok="t"/>
                <v:fill type="solid"/>
              </v:shape>
            </v:group>
            <v:group style="position:absolute;left:5178;top:9369;width:10;height:20" coordorigin="5178,9369" coordsize="10,20">
              <v:shape style="position:absolute;left:5178;top:9369;width:10;height:20" coordorigin="5178,9369" coordsize="10,20" path="m5178,9389l5187,9389,5187,9369,5178,9369,5178,9389xe" filled="true" fillcolor="#000000" stroked="false">
                <v:path arrowok="t"/>
                <v:fill type="solid"/>
              </v:shape>
            </v:group>
            <v:group style="position:absolute;left:5178;top:9389;width:10;height:20" coordorigin="5178,9389" coordsize="10,20">
              <v:shape style="position:absolute;left:5178;top:9389;width:10;height:20" coordorigin="5178,9389" coordsize="10,20" path="m5178,9408l5187,9408,5187,9389,5178,9389,5178,9408xe" filled="true" fillcolor="#000000" stroked="false">
                <v:path arrowok="t"/>
                <v:fill type="solid"/>
              </v:shape>
            </v:group>
            <v:group style="position:absolute;left:5178;top:9408;width:10;height:20" coordorigin="5178,9408" coordsize="10,20">
              <v:shape style="position:absolute;left:5178;top:9408;width:10;height:20" coordorigin="5178,9408" coordsize="10,20" path="m5178,9427l5187,9427,5187,9408,5178,9408,5178,9427xe" filled="true" fillcolor="#000000" stroked="false">
                <v:path arrowok="t"/>
                <v:fill type="solid"/>
              </v:shape>
            </v:group>
            <v:group style="position:absolute;left:5178;top:9427;width:10;height:20" coordorigin="5178,9427" coordsize="10,20">
              <v:shape style="position:absolute;left:5178;top:9427;width:10;height:20" coordorigin="5178,9427" coordsize="10,20" path="m5178,9446l5187,9446,5187,9427,5178,9427,5178,9446xe" filled="true" fillcolor="#000000" stroked="false">
                <v:path arrowok="t"/>
                <v:fill type="solid"/>
              </v:shape>
            </v:group>
            <v:group style="position:absolute;left:5178;top:9446;width:10;height:20" coordorigin="5178,9446" coordsize="10,20">
              <v:shape style="position:absolute;left:5178;top:9446;width:10;height:20" coordorigin="5178,9446" coordsize="10,20" path="m5178,9465l5187,9465,5187,9446,5178,9446,5178,9465xe" filled="true" fillcolor="#000000" stroked="false">
                <v:path arrowok="t"/>
                <v:fill type="solid"/>
              </v:shape>
            </v:group>
            <v:group style="position:absolute;left:5178;top:9465;width:10;height:20" coordorigin="5178,9465" coordsize="10,20">
              <v:shape style="position:absolute;left:5178;top:9465;width:10;height:20" coordorigin="5178,9465" coordsize="10,20" path="m5178,9485l5187,9485,5187,9465,5178,9465,5178,9485xe" filled="true" fillcolor="#000000" stroked="false">
                <v:path arrowok="t"/>
                <v:fill type="solid"/>
              </v:shape>
            </v:group>
            <v:group style="position:absolute;left:5178;top:9485;width:10;height:20" coordorigin="5178,9485" coordsize="10,20">
              <v:shape style="position:absolute;left:5178;top:9485;width:10;height:20" coordorigin="5178,9485" coordsize="10,20" path="m5178,9504l5187,9504,5187,9485,5178,9485,5178,9504xe" filled="true" fillcolor="#000000" stroked="false">
                <v:path arrowok="t"/>
                <v:fill type="solid"/>
              </v:shape>
            </v:group>
            <v:group style="position:absolute;left:5178;top:9504;width:10;height:20" coordorigin="5178,9504" coordsize="10,20">
              <v:shape style="position:absolute;left:5178;top:9504;width:10;height:20" coordorigin="5178,9504" coordsize="10,20" path="m5178,9523l5187,9523,5187,9504,5178,9504,5178,9523xe" filled="true" fillcolor="#000000" stroked="false">
                <v:path arrowok="t"/>
                <v:fill type="solid"/>
              </v:shape>
            </v:group>
            <v:group style="position:absolute;left:5178;top:9523;width:10;height:20" coordorigin="5178,9523" coordsize="10,20">
              <v:shape style="position:absolute;left:5178;top:9523;width:10;height:20" coordorigin="5178,9523" coordsize="10,20" path="m5178,9542l5187,9542,5187,9523,5178,9523,5178,9542xe" filled="true" fillcolor="#000000" stroked="false">
                <v:path arrowok="t"/>
                <v:fill type="solid"/>
              </v:shape>
            </v:group>
            <v:group style="position:absolute;left:5178;top:9542;width:10;height:20" coordorigin="5178,9542" coordsize="10,20">
              <v:shape style="position:absolute;left:5178;top:9542;width:10;height:20" coordorigin="5178,9542" coordsize="10,20" path="m5178,9561l5187,9561,5187,9542,5178,9542,5178,9561xe" filled="true" fillcolor="#000000" stroked="false">
                <v:path arrowok="t"/>
                <v:fill type="solid"/>
              </v:shape>
            </v:group>
            <v:group style="position:absolute;left:5178;top:9561;width:10;height:20" coordorigin="5178,9561" coordsize="10,20">
              <v:shape style="position:absolute;left:5178;top:9561;width:10;height:20" coordorigin="5178,9561" coordsize="10,20" path="m5178,9581l5187,9581,5187,9561,5178,9561,5178,9581xe" filled="true" fillcolor="#000000" stroked="false">
                <v:path arrowok="t"/>
                <v:fill type="solid"/>
              </v:shape>
            </v:group>
            <v:group style="position:absolute;left:5178;top:9581;width:10;height:20" coordorigin="5178,9581" coordsize="10,20">
              <v:shape style="position:absolute;left:5178;top:9581;width:10;height:20" coordorigin="5178,9581" coordsize="10,20" path="m5178,9600l5187,9600,5187,9581,5178,9581,5178,9600xe" filled="true" fillcolor="#000000" stroked="false">
                <v:path arrowok="t"/>
                <v:fill type="solid"/>
              </v:shape>
            </v:group>
            <v:group style="position:absolute;left:5178;top:9600;width:10;height:20" coordorigin="5178,9600" coordsize="10,20">
              <v:shape style="position:absolute;left:5178;top:9600;width:10;height:20" coordorigin="5178,9600" coordsize="10,20" path="m5178,9619l5187,9619,5187,9600,5178,9600,5178,9619xe" filled="true" fillcolor="#000000" stroked="false">
                <v:path arrowok="t"/>
                <v:fill type="solid"/>
              </v:shape>
            </v:group>
            <v:group style="position:absolute;left:5178;top:9619;width:10;height:20" coordorigin="5178,9619" coordsize="10,20">
              <v:shape style="position:absolute;left:5178;top:9619;width:10;height:20" coordorigin="5178,9619" coordsize="10,20" path="m5178,9638l5187,9638,5187,9619,5178,9619,5178,9638xe" filled="true" fillcolor="#000000" stroked="false">
                <v:path arrowok="t"/>
                <v:fill type="solid"/>
              </v:shape>
            </v:group>
            <v:group style="position:absolute;left:5178;top:9645;width:10;height:2" coordorigin="5178,9645" coordsize="10,2">
              <v:shape style="position:absolute;left:5178;top:9645;width:10;height:2" coordorigin="5178,9645" coordsize="10,0" path="m5178,9645l5187,9645e" filled="false" stroked="true" strokeweight=".71997pt" strokecolor="#000000">
                <v:path arrowok="t"/>
              </v:shape>
            </v:group>
            <v:group style="position:absolute;left:6023;top:6220;width:10;height:20" coordorigin="6023,6220" coordsize="10,20">
              <v:shape style="position:absolute;left:6023;top:6220;width:10;height:20" coordorigin="6023,6220" coordsize="10,20" path="m6023,6239l6032,6239,6032,6220,6023,6220,6023,6239xe" filled="true" fillcolor="#000000" stroked="false">
                <v:path arrowok="t"/>
                <v:fill type="solid"/>
              </v:shape>
            </v:group>
            <v:group style="position:absolute;left:6023;top:6239;width:10;height:20" coordorigin="6023,6239" coordsize="10,20">
              <v:shape style="position:absolute;left:6023;top:6239;width:10;height:20" coordorigin="6023,6239" coordsize="10,20" path="m6023,6259l6032,6259,6032,6239,6023,6239,6023,6259xe" filled="true" fillcolor="#000000" stroked="false">
                <v:path arrowok="t"/>
                <v:fill type="solid"/>
              </v:shape>
            </v:group>
            <v:group style="position:absolute;left:6023;top:6259;width:10;height:20" coordorigin="6023,6259" coordsize="10,20">
              <v:shape style="position:absolute;left:6023;top:6259;width:10;height:20" coordorigin="6023,6259" coordsize="10,20" path="m6023,6278l6032,6278,6032,6259,6023,6259,6023,6278xe" filled="true" fillcolor="#000000" stroked="false">
                <v:path arrowok="t"/>
                <v:fill type="solid"/>
              </v:shape>
            </v:group>
            <v:group style="position:absolute;left:6023;top:6278;width:10;height:20" coordorigin="6023,6278" coordsize="10,20">
              <v:shape style="position:absolute;left:6023;top:6278;width:10;height:20" coordorigin="6023,6278" coordsize="10,20" path="m6023,6297l6032,6297,6032,6278,6023,6278,6023,6297xe" filled="true" fillcolor="#000000" stroked="false">
                <v:path arrowok="t"/>
                <v:fill type="solid"/>
              </v:shape>
            </v:group>
            <v:group style="position:absolute;left:6023;top:6297;width:10;height:20" coordorigin="6023,6297" coordsize="10,20">
              <v:shape style="position:absolute;left:6023;top:6297;width:10;height:20" coordorigin="6023,6297" coordsize="10,20" path="m6023,6317l6032,6317,6032,6297,6023,6297,6023,6317xe" filled="true" fillcolor="#000000" stroked="false">
                <v:path arrowok="t"/>
                <v:fill type="solid"/>
              </v:shape>
            </v:group>
            <v:group style="position:absolute;left:6023;top:6317;width:10;height:20" coordorigin="6023,6317" coordsize="10,20">
              <v:shape style="position:absolute;left:6023;top:6317;width:10;height:20" coordorigin="6023,6317" coordsize="10,20" path="m6023,6336l6032,6336,6032,6317,6023,6317,6023,6336xe" filled="true" fillcolor="#000000" stroked="false">
                <v:path arrowok="t"/>
                <v:fill type="solid"/>
              </v:shape>
            </v:group>
            <v:group style="position:absolute;left:6023;top:6336;width:10;height:20" coordorigin="6023,6336" coordsize="10,20">
              <v:shape style="position:absolute;left:6023;top:6336;width:10;height:20" coordorigin="6023,6336" coordsize="10,20" path="m6023,6355l6032,6355,6032,6336,6023,6336,6023,6355xe" filled="true" fillcolor="#000000" stroked="false">
                <v:path arrowok="t"/>
                <v:fill type="solid"/>
              </v:shape>
            </v:group>
            <v:group style="position:absolute;left:6023;top:6355;width:10;height:20" coordorigin="6023,6355" coordsize="10,20">
              <v:shape style="position:absolute;left:6023;top:6355;width:10;height:20" coordorigin="6023,6355" coordsize="10,20" path="m6023,6374l6032,6374,6032,6355,6023,6355,6023,6374xe" filled="true" fillcolor="#000000" stroked="false">
                <v:path arrowok="t"/>
                <v:fill type="solid"/>
              </v:shape>
            </v:group>
            <v:group style="position:absolute;left:6023;top:6374;width:10;height:20" coordorigin="6023,6374" coordsize="10,20">
              <v:shape style="position:absolute;left:6023;top:6374;width:10;height:20" coordorigin="6023,6374" coordsize="10,20" path="m6023,6393l6032,6393,6032,6374,6023,6374,6023,6393xe" filled="true" fillcolor="#000000" stroked="false">
                <v:path arrowok="t"/>
                <v:fill type="solid"/>
              </v:shape>
            </v:group>
            <v:group style="position:absolute;left:6023;top:6393;width:10;height:20" coordorigin="6023,6393" coordsize="10,20">
              <v:shape style="position:absolute;left:6023;top:6393;width:10;height:20" coordorigin="6023,6393" coordsize="10,20" path="m6023,6413l6032,6413,6032,6393,6023,6393,6023,6413xe" filled="true" fillcolor="#000000" stroked="false">
                <v:path arrowok="t"/>
                <v:fill type="solid"/>
              </v:shape>
            </v:group>
            <v:group style="position:absolute;left:6023;top:6413;width:10;height:20" coordorigin="6023,6413" coordsize="10,20">
              <v:shape style="position:absolute;left:6023;top:6413;width:10;height:20" coordorigin="6023,6413" coordsize="10,20" path="m6023,6432l6032,6432,6032,6413,6023,6413,6023,6432xe" filled="true" fillcolor="#000000" stroked="false">
                <v:path arrowok="t"/>
                <v:fill type="solid"/>
              </v:shape>
            </v:group>
            <v:group style="position:absolute;left:6023;top:6432;width:10;height:20" coordorigin="6023,6432" coordsize="10,20">
              <v:shape style="position:absolute;left:6023;top:6432;width:10;height:20" coordorigin="6023,6432" coordsize="10,20" path="m6023,6451l6032,6451,6032,6432,6023,6432,6023,6451xe" filled="true" fillcolor="#000000" stroked="false">
                <v:path arrowok="t"/>
                <v:fill type="solid"/>
              </v:shape>
            </v:group>
            <v:group style="position:absolute;left:6023;top:6451;width:10;height:20" coordorigin="6023,6451" coordsize="10,20">
              <v:shape style="position:absolute;left:6023;top:6451;width:10;height:20" coordorigin="6023,6451" coordsize="10,20" path="m6023,6470l6032,6470,6032,6451,6023,6451,6023,6470xe" filled="true" fillcolor="#000000" stroked="false">
                <v:path arrowok="t"/>
                <v:fill type="solid"/>
              </v:shape>
            </v:group>
            <v:group style="position:absolute;left:6023;top:6470;width:10;height:20" coordorigin="6023,6470" coordsize="10,20">
              <v:shape style="position:absolute;left:6023;top:6470;width:10;height:20" coordorigin="6023,6470" coordsize="10,20" path="m6023,6489l6032,6489,6032,6470,6023,6470,6023,6489xe" filled="true" fillcolor="#000000" stroked="false">
                <v:path arrowok="t"/>
                <v:fill type="solid"/>
              </v:shape>
            </v:group>
            <v:group style="position:absolute;left:6023;top:6489;width:10;height:20" coordorigin="6023,6489" coordsize="10,20">
              <v:shape style="position:absolute;left:6023;top:6489;width:10;height:20" coordorigin="6023,6489" coordsize="10,20" path="m6023,6509l6032,6509,6032,6489,6023,6489,6023,6509xe" filled="true" fillcolor="#000000" stroked="false">
                <v:path arrowok="t"/>
                <v:fill type="solid"/>
              </v:shape>
            </v:group>
            <v:group style="position:absolute;left:6023;top:6509;width:10;height:20" coordorigin="6023,6509" coordsize="10,20">
              <v:shape style="position:absolute;left:6023;top:6509;width:10;height:20" coordorigin="6023,6509" coordsize="10,20" path="m6023,6528l6032,6528,6032,6509,6023,6509,6023,6528xe" filled="true" fillcolor="#000000" stroked="false">
                <v:path arrowok="t"/>
                <v:fill type="solid"/>
              </v:shape>
            </v:group>
            <v:group style="position:absolute;left:6023;top:6528;width:10;height:20" coordorigin="6023,6528" coordsize="10,20">
              <v:shape style="position:absolute;left:6023;top:6528;width:10;height:20" coordorigin="6023,6528" coordsize="10,20" path="m6023,6547l6032,6547,6032,6528,6023,6528,6023,6547xe" filled="true" fillcolor="#000000" stroked="false">
                <v:path arrowok="t"/>
                <v:fill type="solid"/>
              </v:shape>
            </v:group>
            <v:group style="position:absolute;left:6023;top:6547;width:10;height:20" coordorigin="6023,6547" coordsize="10,20">
              <v:shape style="position:absolute;left:6023;top:6547;width:10;height:20" coordorigin="6023,6547" coordsize="10,20" path="m6023,6566l6032,6566,6032,6547,6023,6547,6023,6566xe" filled="true" fillcolor="#000000" stroked="false">
                <v:path arrowok="t"/>
                <v:fill type="solid"/>
              </v:shape>
            </v:group>
            <v:group style="position:absolute;left:6023;top:6566;width:10;height:20" coordorigin="6023,6566" coordsize="10,20">
              <v:shape style="position:absolute;left:6023;top:6566;width:10;height:20" coordorigin="6023,6566" coordsize="10,20" path="m6023,6585l6032,6585,6032,6566,6023,6566,6023,6585xe" filled="true" fillcolor="#000000" stroked="false">
                <v:path arrowok="t"/>
                <v:fill type="solid"/>
              </v:shape>
            </v:group>
            <v:group style="position:absolute;left:6023;top:6585;width:10;height:20" coordorigin="6023,6585" coordsize="10,20">
              <v:shape style="position:absolute;left:6023;top:6585;width:10;height:20" coordorigin="6023,6585" coordsize="10,20" path="m6023,6605l6032,6605,6032,6585,6023,6585,6023,6605xe" filled="true" fillcolor="#000000" stroked="false">
                <v:path arrowok="t"/>
                <v:fill type="solid"/>
              </v:shape>
            </v:group>
            <v:group style="position:absolute;left:6023;top:6605;width:10;height:20" coordorigin="6023,6605" coordsize="10,20">
              <v:shape style="position:absolute;left:6023;top:6605;width:10;height:20" coordorigin="6023,6605" coordsize="10,20" path="m6023,6624l6032,6624,6032,6605,6023,6605,6023,6624xe" filled="true" fillcolor="#000000" stroked="false">
                <v:path arrowok="t"/>
                <v:fill type="solid"/>
              </v:shape>
            </v:group>
            <v:group style="position:absolute;left:6023;top:6624;width:10;height:20" coordorigin="6023,6624" coordsize="10,20">
              <v:shape style="position:absolute;left:6023;top:6624;width:10;height:20" coordorigin="6023,6624" coordsize="10,20" path="m6023,6643l6032,6643,6032,6624,6023,6624,6023,6643xe" filled="true" fillcolor="#000000" stroked="false">
                <v:path arrowok="t"/>
                <v:fill type="solid"/>
              </v:shape>
            </v:group>
            <v:group style="position:absolute;left:6023;top:6643;width:10;height:20" coordorigin="6023,6643" coordsize="10,20">
              <v:shape style="position:absolute;left:6023;top:6643;width:10;height:20" coordorigin="6023,6643" coordsize="10,20" path="m6023,6662l6032,6662,6032,6643,6023,6643,6023,6662xe" filled="true" fillcolor="#000000" stroked="false">
                <v:path arrowok="t"/>
                <v:fill type="solid"/>
              </v:shape>
            </v:group>
            <v:group style="position:absolute;left:6023;top:6662;width:10;height:20" coordorigin="6023,6662" coordsize="10,20">
              <v:shape style="position:absolute;left:6023;top:6662;width:10;height:20" coordorigin="6023,6662" coordsize="10,20" path="m6023,6681l6032,6681,6032,6662,6023,6662,6023,6681xe" filled="true" fillcolor="#000000" stroked="false">
                <v:path arrowok="t"/>
                <v:fill type="solid"/>
              </v:shape>
            </v:group>
            <v:group style="position:absolute;left:6023;top:6681;width:10;height:20" coordorigin="6023,6681" coordsize="10,20">
              <v:shape style="position:absolute;left:6023;top:6681;width:10;height:20" coordorigin="6023,6681" coordsize="10,20" path="m6023,6701l6032,6701,6032,6681,6023,6681,6023,6701xe" filled="true" fillcolor="#000000" stroked="false">
                <v:path arrowok="t"/>
                <v:fill type="solid"/>
              </v:shape>
            </v:group>
            <v:group style="position:absolute;left:6023;top:6701;width:10;height:20" coordorigin="6023,6701" coordsize="10,20">
              <v:shape style="position:absolute;left:6023;top:6701;width:10;height:20" coordorigin="6023,6701" coordsize="10,20" path="m6023,6720l6032,6720,6032,6701,6023,6701,6023,6720xe" filled="true" fillcolor="#000000" stroked="false">
                <v:path arrowok="t"/>
                <v:fill type="solid"/>
              </v:shape>
            </v:group>
            <v:group style="position:absolute;left:6023;top:6720;width:10;height:20" coordorigin="6023,6720" coordsize="10,20">
              <v:shape style="position:absolute;left:6023;top:6720;width:10;height:20" coordorigin="6023,6720" coordsize="10,20" path="m6023,6739l6032,6739,6032,6720,6023,6720,6023,6739xe" filled="true" fillcolor="#000000" stroked="false">
                <v:path arrowok="t"/>
                <v:fill type="solid"/>
              </v:shape>
            </v:group>
            <v:group style="position:absolute;left:6023;top:6739;width:10;height:20" coordorigin="6023,6739" coordsize="10,20">
              <v:shape style="position:absolute;left:6023;top:6739;width:10;height:20" coordorigin="6023,6739" coordsize="10,20" path="m6023,6758l6032,6758,6032,6739,6023,6739,6023,6758xe" filled="true" fillcolor="#000000" stroked="false">
                <v:path arrowok="t"/>
                <v:fill type="solid"/>
              </v:shape>
            </v:group>
            <v:group style="position:absolute;left:6023;top:6758;width:10;height:20" coordorigin="6023,6758" coordsize="10,20">
              <v:shape style="position:absolute;left:6023;top:6758;width:10;height:20" coordorigin="6023,6758" coordsize="10,20" path="m6023,6777l6032,6777,6032,6758,6023,6758,6023,6777xe" filled="true" fillcolor="#000000" stroked="false">
                <v:path arrowok="t"/>
                <v:fill type="solid"/>
              </v:shape>
            </v:group>
            <v:group style="position:absolute;left:6023;top:6777;width:10;height:20" coordorigin="6023,6777" coordsize="10,20">
              <v:shape style="position:absolute;left:6023;top:6777;width:10;height:20" coordorigin="6023,6777" coordsize="10,20" path="m6023,6797l6032,6797,6032,6777,6023,6777,6023,6797xe" filled="true" fillcolor="#000000" stroked="false">
                <v:path arrowok="t"/>
                <v:fill type="solid"/>
              </v:shape>
            </v:group>
            <v:group style="position:absolute;left:6023;top:6797;width:10;height:20" coordorigin="6023,6797" coordsize="10,20">
              <v:shape style="position:absolute;left:6023;top:6797;width:10;height:20" coordorigin="6023,6797" coordsize="10,20" path="m6023,6816l6032,6816,6032,6797,6023,6797,6023,6816xe" filled="true" fillcolor="#000000" stroked="false">
                <v:path arrowok="t"/>
                <v:fill type="solid"/>
              </v:shape>
            </v:group>
            <v:group style="position:absolute;left:6023;top:6816;width:10;height:20" coordorigin="6023,6816" coordsize="10,20">
              <v:shape style="position:absolute;left:6023;top:6816;width:10;height:20" coordorigin="6023,6816" coordsize="10,20" path="m6023,6835l6032,6835,6032,6816,6023,6816,6023,6835xe" filled="true" fillcolor="#000000" stroked="false">
                <v:path arrowok="t"/>
                <v:fill type="solid"/>
              </v:shape>
            </v:group>
            <v:group style="position:absolute;left:6023;top:6835;width:10;height:20" coordorigin="6023,6835" coordsize="10,20">
              <v:shape style="position:absolute;left:6023;top:6835;width:10;height:20" coordorigin="6023,6835" coordsize="10,20" path="m6023,6854l6032,6854,6032,6835,6023,6835,6023,6854xe" filled="true" fillcolor="#000000" stroked="false">
                <v:path arrowok="t"/>
                <v:fill type="solid"/>
              </v:shape>
            </v:group>
            <v:group style="position:absolute;left:6023;top:6854;width:10;height:20" coordorigin="6023,6854" coordsize="10,20">
              <v:shape style="position:absolute;left:6023;top:6854;width:10;height:20" coordorigin="6023,6854" coordsize="10,20" path="m6023,6873l6032,6873,6032,6854,6023,6854,6023,6873xe" filled="true" fillcolor="#000000" stroked="false">
                <v:path arrowok="t"/>
                <v:fill type="solid"/>
              </v:shape>
            </v:group>
            <v:group style="position:absolute;left:6023;top:6873;width:10;height:20" coordorigin="6023,6873" coordsize="10,20">
              <v:shape style="position:absolute;left:6023;top:6873;width:10;height:20" coordorigin="6023,6873" coordsize="10,20" path="m6023,6893l6032,6893,6032,6873,6023,6873,6023,6893xe" filled="true" fillcolor="#000000" stroked="false">
                <v:path arrowok="t"/>
                <v:fill type="solid"/>
              </v:shape>
            </v:group>
            <v:group style="position:absolute;left:6023;top:6893;width:10;height:20" coordorigin="6023,6893" coordsize="10,20">
              <v:shape style="position:absolute;left:6023;top:6893;width:10;height:20" coordorigin="6023,6893" coordsize="10,20" path="m6023,6912l6032,6912,6032,6893,6023,6893,6023,6912xe" filled="true" fillcolor="#000000" stroked="false">
                <v:path arrowok="t"/>
                <v:fill type="solid"/>
              </v:shape>
            </v:group>
            <v:group style="position:absolute;left:6023;top:6912;width:10;height:20" coordorigin="6023,6912" coordsize="10,20">
              <v:shape style="position:absolute;left:6023;top:6912;width:10;height:20" coordorigin="6023,6912" coordsize="10,20" path="m6023,6931l6032,6931,6032,6912,6023,6912,6023,6931xe" filled="true" fillcolor="#000000" stroked="false">
                <v:path arrowok="t"/>
                <v:fill type="solid"/>
              </v:shape>
            </v:group>
            <v:group style="position:absolute;left:6023;top:6931;width:10;height:20" coordorigin="6023,6931" coordsize="10,20">
              <v:shape style="position:absolute;left:6023;top:6931;width:10;height:20" coordorigin="6023,6931" coordsize="10,20" path="m6023,6950l6032,6950,6032,6931,6023,6931,6023,6950xe" filled="true" fillcolor="#000000" stroked="false">
                <v:path arrowok="t"/>
                <v:fill type="solid"/>
              </v:shape>
            </v:group>
            <v:group style="position:absolute;left:6023;top:6950;width:10;height:20" coordorigin="6023,6950" coordsize="10,20">
              <v:shape style="position:absolute;left:6023;top:6950;width:10;height:20" coordorigin="6023,6950" coordsize="10,20" path="m6023,6969l6032,6969,6032,6950,6023,6950,6023,6969xe" filled="true" fillcolor="#000000" stroked="false">
                <v:path arrowok="t"/>
                <v:fill type="solid"/>
              </v:shape>
            </v:group>
            <v:group style="position:absolute;left:6023;top:6969;width:10;height:20" coordorigin="6023,6969" coordsize="10,20">
              <v:shape style="position:absolute;left:6023;top:6969;width:10;height:20" coordorigin="6023,6969" coordsize="10,20" path="m6023,6989l6032,6989,6032,6969,6023,6969,6023,6989xe" filled="true" fillcolor="#000000" stroked="false">
                <v:path arrowok="t"/>
                <v:fill type="solid"/>
              </v:shape>
            </v:group>
            <v:group style="position:absolute;left:6023;top:6989;width:10;height:20" coordorigin="6023,6989" coordsize="10,20">
              <v:shape style="position:absolute;left:6023;top:6989;width:10;height:20" coordorigin="6023,6989" coordsize="10,20" path="m6023,7008l6032,7008,6032,6989,6023,6989,6023,7008xe" filled="true" fillcolor="#000000" stroked="false">
                <v:path arrowok="t"/>
                <v:fill type="solid"/>
              </v:shape>
            </v:group>
            <v:group style="position:absolute;left:6023;top:7008;width:10;height:20" coordorigin="6023,7008" coordsize="10,20">
              <v:shape style="position:absolute;left:6023;top:7008;width:10;height:20" coordorigin="6023,7008" coordsize="10,20" path="m6023,7027l6032,7027,6032,7008,6023,7008,6023,7027xe" filled="true" fillcolor="#000000" stroked="false">
                <v:path arrowok="t"/>
                <v:fill type="solid"/>
              </v:shape>
            </v:group>
            <v:group style="position:absolute;left:6023;top:7027;width:10;height:20" coordorigin="6023,7027" coordsize="10,20">
              <v:shape style="position:absolute;left:6023;top:7027;width:10;height:20" coordorigin="6023,7027" coordsize="10,20" path="m6023,7046l6032,7046,6032,7027,6023,7027,6023,7046xe" filled="true" fillcolor="#000000" stroked="false">
                <v:path arrowok="t"/>
                <v:fill type="solid"/>
              </v:shape>
            </v:group>
            <v:group style="position:absolute;left:6023;top:7046;width:10;height:20" coordorigin="6023,7046" coordsize="10,20">
              <v:shape style="position:absolute;left:6023;top:7046;width:10;height:20" coordorigin="6023,7046" coordsize="10,20" path="m6023,7065l6032,7065,6032,7046,6023,7046,6023,7065xe" filled="true" fillcolor="#000000" stroked="false">
                <v:path arrowok="t"/>
                <v:fill type="solid"/>
              </v:shape>
            </v:group>
            <v:group style="position:absolute;left:6023;top:7065;width:10;height:20" coordorigin="6023,7065" coordsize="10,20">
              <v:shape style="position:absolute;left:6023;top:7065;width:10;height:20" coordorigin="6023,7065" coordsize="10,20" path="m6023,7085l6032,7085,6032,7065,6023,7065,6023,7085xe" filled="true" fillcolor="#000000" stroked="false">
                <v:path arrowok="t"/>
                <v:fill type="solid"/>
              </v:shape>
            </v:group>
            <v:group style="position:absolute;left:6023;top:7085;width:10;height:20" coordorigin="6023,7085" coordsize="10,20">
              <v:shape style="position:absolute;left:6023;top:7085;width:10;height:20" coordorigin="6023,7085" coordsize="10,20" path="m6023,7104l6032,7104,6032,7085,6023,7085,6023,7104xe" filled="true" fillcolor="#000000" stroked="false">
                <v:path arrowok="t"/>
                <v:fill type="solid"/>
              </v:shape>
            </v:group>
            <v:group style="position:absolute;left:6023;top:7104;width:10;height:20" coordorigin="6023,7104" coordsize="10,20">
              <v:shape style="position:absolute;left:6023;top:7104;width:10;height:20" coordorigin="6023,7104" coordsize="10,20" path="m6023,7123l6032,7123,6032,7104,6023,7104,6023,7123xe" filled="true" fillcolor="#000000" stroked="false">
                <v:path arrowok="t"/>
                <v:fill type="solid"/>
              </v:shape>
            </v:group>
            <v:group style="position:absolute;left:6023;top:7123;width:10;height:20" coordorigin="6023,7123" coordsize="10,20">
              <v:shape style="position:absolute;left:6023;top:7123;width:10;height:20" coordorigin="6023,7123" coordsize="10,20" path="m6023,7142l6032,7142,6032,7123,6023,7123,6023,7142xe" filled="true" fillcolor="#000000" stroked="false">
                <v:path arrowok="t"/>
                <v:fill type="solid"/>
              </v:shape>
            </v:group>
            <v:group style="position:absolute;left:6023;top:7142;width:10;height:20" coordorigin="6023,7142" coordsize="10,20">
              <v:shape style="position:absolute;left:6023;top:7142;width:10;height:20" coordorigin="6023,7142" coordsize="10,20" path="m6023,7161l6032,7161,6032,7142,6023,7142,6023,7161xe" filled="true" fillcolor="#000000" stroked="false">
                <v:path arrowok="t"/>
                <v:fill type="solid"/>
              </v:shape>
            </v:group>
            <v:group style="position:absolute;left:6023;top:7161;width:10;height:20" coordorigin="6023,7161" coordsize="10,20">
              <v:shape style="position:absolute;left:6023;top:7161;width:10;height:20" coordorigin="6023,7161" coordsize="10,20" path="m6023,7181l6032,7181,6032,7161,6023,7161,6023,7181xe" filled="true" fillcolor="#000000" stroked="false">
                <v:path arrowok="t"/>
                <v:fill type="solid"/>
              </v:shape>
            </v:group>
            <v:group style="position:absolute;left:6023;top:7181;width:10;height:20" coordorigin="6023,7181" coordsize="10,20">
              <v:shape style="position:absolute;left:6023;top:7181;width:10;height:20" coordorigin="6023,7181" coordsize="10,20" path="m6023,7200l6032,7200,6032,7181,6023,7181,6023,7200xe" filled="true" fillcolor="#000000" stroked="false">
                <v:path arrowok="t"/>
                <v:fill type="solid"/>
              </v:shape>
            </v:group>
            <v:group style="position:absolute;left:6023;top:7200;width:10;height:20" coordorigin="6023,7200" coordsize="10,20">
              <v:shape style="position:absolute;left:6023;top:7200;width:10;height:20" coordorigin="6023,7200" coordsize="10,20" path="m6023,7219l6032,7219,6032,7200,6023,7200,6023,7219xe" filled="true" fillcolor="#000000" stroked="false">
                <v:path arrowok="t"/>
                <v:fill type="solid"/>
              </v:shape>
            </v:group>
            <v:group style="position:absolute;left:6023;top:7219;width:10;height:20" coordorigin="6023,7219" coordsize="10,20">
              <v:shape style="position:absolute;left:6023;top:7219;width:10;height:20" coordorigin="6023,7219" coordsize="10,20" path="m6023,7238l6032,7238,6032,7219,6023,7219,6023,7238xe" filled="true" fillcolor="#000000" stroked="false">
                <v:path arrowok="t"/>
                <v:fill type="solid"/>
              </v:shape>
            </v:group>
            <v:group style="position:absolute;left:6023;top:7238;width:10;height:20" coordorigin="6023,7238" coordsize="10,20">
              <v:shape style="position:absolute;left:6023;top:7238;width:10;height:20" coordorigin="6023,7238" coordsize="10,20" path="m6023,7257l6032,7257,6032,7238,6023,7238,6023,7257xe" filled="true" fillcolor="#000000" stroked="false">
                <v:path arrowok="t"/>
                <v:fill type="solid"/>
              </v:shape>
            </v:group>
            <v:group style="position:absolute;left:6023;top:7257;width:10;height:20" coordorigin="6023,7257" coordsize="10,20">
              <v:shape style="position:absolute;left:6023;top:7257;width:10;height:20" coordorigin="6023,7257" coordsize="10,20" path="m6023,7277l6032,7277,6032,7257,6023,7257,6023,7277xe" filled="true" fillcolor="#000000" stroked="false">
                <v:path arrowok="t"/>
                <v:fill type="solid"/>
              </v:shape>
            </v:group>
            <v:group style="position:absolute;left:6023;top:7277;width:10;height:20" coordorigin="6023,7277" coordsize="10,20">
              <v:shape style="position:absolute;left:6023;top:7277;width:10;height:20" coordorigin="6023,7277" coordsize="10,20" path="m6023,7296l6032,7296,6032,7277,6023,7277,6023,7296xe" filled="true" fillcolor="#000000" stroked="false">
                <v:path arrowok="t"/>
                <v:fill type="solid"/>
              </v:shape>
            </v:group>
            <v:group style="position:absolute;left:6023;top:7296;width:10;height:20" coordorigin="6023,7296" coordsize="10,20">
              <v:shape style="position:absolute;left:6023;top:7296;width:10;height:20" coordorigin="6023,7296" coordsize="10,20" path="m6023,7315l6032,7315,6032,7296,6023,7296,6023,7315xe" filled="true" fillcolor="#000000" stroked="false">
                <v:path arrowok="t"/>
                <v:fill type="solid"/>
              </v:shape>
            </v:group>
            <v:group style="position:absolute;left:6023;top:7315;width:10;height:20" coordorigin="6023,7315" coordsize="10,20">
              <v:shape style="position:absolute;left:6023;top:7315;width:10;height:20" coordorigin="6023,7315" coordsize="10,20" path="m6023,7334l6032,7334,6032,7315,6023,7315,6023,7334xe" filled="true" fillcolor="#000000" stroked="false">
                <v:path arrowok="t"/>
                <v:fill type="solid"/>
              </v:shape>
            </v:group>
            <v:group style="position:absolute;left:6023;top:7334;width:10;height:20" coordorigin="6023,7334" coordsize="10,20">
              <v:shape style="position:absolute;left:6023;top:7334;width:10;height:20" coordorigin="6023,7334" coordsize="10,20" path="m6023,7353l6032,7353,6032,7334,6023,7334,6023,7353xe" filled="true" fillcolor="#000000" stroked="false">
                <v:path arrowok="t"/>
                <v:fill type="solid"/>
              </v:shape>
            </v:group>
            <v:group style="position:absolute;left:6023;top:7353;width:10;height:20" coordorigin="6023,7353" coordsize="10,20">
              <v:shape style="position:absolute;left:6023;top:7353;width:10;height:20" coordorigin="6023,7353" coordsize="10,20" path="m6023,7373l6032,7373,6032,7353,6023,7353,6023,7373xe" filled="true" fillcolor="#000000" stroked="false">
                <v:path arrowok="t"/>
                <v:fill type="solid"/>
              </v:shape>
            </v:group>
            <v:group style="position:absolute;left:6023;top:7373;width:10;height:20" coordorigin="6023,7373" coordsize="10,20">
              <v:shape style="position:absolute;left:6023;top:7373;width:10;height:20" coordorigin="6023,7373" coordsize="10,20" path="m6023,7392l6032,7392,6032,7373,6023,7373,6023,7392xe" filled="true" fillcolor="#000000" stroked="false">
                <v:path arrowok="t"/>
                <v:fill type="solid"/>
              </v:shape>
            </v:group>
            <v:group style="position:absolute;left:6023;top:7392;width:10;height:20" coordorigin="6023,7392" coordsize="10,20">
              <v:shape style="position:absolute;left:6023;top:7392;width:10;height:20" coordorigin="6023,7392" coordsize="10,20" path="m6023,7411l6032,7411,6032,7392,6023,7392,6023,7411xe" filled="true" fillcolor="#000000" stroked="false">
                <v:path arrowok="t"/>
                <v:fill type="solid"/>
              </v:shape>
            </v:group>
            <v:group style="position:absolute;left:6023;top:7411;width:10;height:20" coordorigin="6023,7411" coordsize="10,20">
              <v:shape style="position:absolute;left:6023;top:7411;width:10;height:20" coordorigin="6023,7411" coordsize="10,20" path="m6023,7430l6032,7430,6032,7411,6023,7411,6023,7430xe" filled="true" fillcolor="#000000" stroked="false">
                <v:path arrowok="t"/>
                <v:fill type="solid"/>
              </v:shape>
            </v:group>
            <v:group style="position:absolute;left:6023;top:7430;width:10;height:20" coordorigin="6023,7430" coordsize="10,20">
              <v:shape style="position:absolute;left:6023;top:7430;width:10;height:20" coordorigin="6023,7430" coordsize="10,20" path="m6023,7449l6032,7449,6032,7430,6023,7430,6023,7449xe" filled="true" fillcolor="#000000" stroked="false">
                <v:path arrowok="t"/>
                <v:fill type="solid"/>
              </v:shape>
            </v:group>
            <v:group style="position:absolute;left:6023;top:7449;width:10;height:20" coordorigin="6023,7449" coordsize="10,20">
              <v:shape style="position:absolute;left:6023;top:7449;width:10;height:20" coordorigin="6023,7449" coordsize="10,20" path="m6023,7469l6032,7469,6032,7449,6023,7449,6023,7469xe" filled="true" fillcolor="#000000" stroked="false">
                <v:path arrowok="t"/>
                <v:fill type="solid"/>
              </v:shape>
            </v:group>
            <v:group style="position:absolute;left:6023;top:7469;width:10;height:20" coordorigin="6023,7469" coordsize="10,20">
              <v:shape style="position:absolute;left:6023;top:7469;width:10;height:20" coordorigin="6023,7469" coordsize="10,20" path="m6023,7488l6032,7488,6032,7469,6023,7469,6023,7488xe" filled="true" fillcolor="#000000" stroked="false">
                <v:path arrowok="t"/>
                <v:fill type="solid"/>
              </v:shape>
            </v:group>
            <v:group style="position:absolute;left:6023;top:7488;width:10;height:20" coordorigin="6023,7488" coordsize="10,20">
              <v:shape style="position:absolute;left:6023;top:7488;width:10;height:20" coordorigin="6023,7488" coordsize="10,20" path="m6023,7507l6032,7507,6032,7488,6023,7488,6023,7507xe" filled="true" fillcolor="#000000" stroked="false">
                <v:path arrowok="t"/>
                <v:fill type="solid"/>
              </v:shape>
            </v:group>
            <v:group style="position:absolute;left:6023;top:7507;width:10;height:20" coordorigin="6023,7507" coordsize="10,20">
              <v:shape style="position:absolute;left:6023;top:7507;width:10;height:20" coordorigin="6023,7507" coordsize="10,20" path="m6023,7526l6032,7526,6032,7507,6023,7507,6023,7526xe" filled="true" fillcolor="#000000" stroked="false">
                <v:path arrowok="t"/>
                <v:fill type="solid"/>
              </v:shape>
            </v:group>
            <v:group style="position:absolute;left:6023;top:7526;width:10;height:20" coordorigin="6023,7526" coordsize="10,20">
              <v:shape style="position:absolute;left:6023;top:7526;width:10;height:20" coordorigin="6023,7526" coordsize="10,20" path="m6023,7545l6032,7545,6032,7526,6023,7526,6023,7545xe" filled="true" fillcolor="#000000" stroked="false">
                <v:path arrowok="t"/>
                <v:fill type="solid"/>
              </v:shape>
            </v:group>
            <v:group style="position:absolute;left:6023;top:7545;width:10;height:20" coordorigin="6023,7545" coordsize="10,20">
              <v:shape style="position:absolute;left:6023;top:7545;width:10;height:20" coordorigin="6023,7545" coordsize="10,20" path="m6023,7565l6032,7565,6032,7545,6023,7545,6023,7565xe" filled="true" fillcolor="#000000" stroked="false">
                <v:path arrowok="t"/>
                <v:fill type="solid"/>
              </v:shape>
            </v:group>
            <v:group style="position:absolute;left:6023;top:7565;width:10;height:20" coordorigin="6023,7565" coordsize="10,20">
              <v:shape style="position:absolute;left:6023;top:7565;width:10;height:20" coordorigin="6023,7565" coordsize="10,20" path="m6023,7584l6032,7584,6032,7565,6023,7565,6023,7584xe" filled="true" fillcolor="#000000" stroked="false">
                <v:path arrowok="t"/>
                <v:fill type="solid"/>
              </v:shape>
            </v:group>
            <v:group style="position:absolute;left:6023;top:7584;width:10;height:20" coordorigin="6023,7584" coordsize="10,20">
              <v:shape style="position:absolute;left:6023;top:7584;width:10;height:20" coordorigin="6023,7584" coordsize="10,20" path="m6023,7603l6032,7603,6032,7584,6023,7584,6023,7603xe" filled="true" fillcolor="#000000" stroked="false">
                <v:path arrowok="t"/>
                <v:fill type="solid"/>
              </v:shape>
            </v:group>
            <v:group style="position:absolute;left:6023;top:7603;width:10;height:20" coordorigin="6023,7603" coordsize="10,20">
              <v:shape style="position:absolute;left:6023;top:7603;width:10;height:20" coordorigin="6023,7603" coordsize="10,20" path="m6023,7622l6032,7622,6032,7603,6023,7603,6023,7622xe" filled="true" fillcolor="#000000" stroked="false">
                <v:path arrowok="t"/>
                <v:fill type="solid"/>
              </v:shape>
            </v:group>
            <v:group style="position:absolute;left:6023;top:7622;width:10;height:20" coordorigin="6023,7622" coordsize="10,20">
              <v:shape style="position:absolute;left:6023;top:7622;width:10;height:20" coordorigin="6023,7622" coordsize="10,20" path="m6023,7641l6032,7641,6032,7622,6023,7622,6023,7641xe" filled="true" fillcolor="#000000" stroked="false">
                <v:path arrowok="t"/>
                <v:fill type="solid"/>
              </v:shape>
            </v:group>
            <v:group style="position:absolute;left:6023;top:7641;width:10;height:20" coordorigin="6023,7641" coordsize="10,20">
              <v:shape style="position:absolute;left:6023;top:7641;width:10;height:20" coordorigin="6023,7641" coordsize="10,20" path="m6023,7661l6032,7661,6032,7641,6023,7641,6023,7661xe" filled="true" fillcolor="#000000" stroked="false">
                <v:path arrowok="t"/>
                <v:fill type="solid"/>
              </v:shape>
            </v:group>
            <v:group style="position:absolute;left:6023;top:7661;width:10;height:20" coordorigin="6023,7661" coordsize="10,20">
              <v:shape style="position:absolute;left:6023;top:7661;width:10;height:20" coordorigin="6023,7661" coordsize="10,20" path="m6023,7680l6032,7680,6032,7661,6023,7661,6023,7680xe" filled="true" fillcolor="#000000" stroked="false">
                <v:path arrowok="t"/>
                <v:fill type="solid"/>
              </v:shape>
            </v:group>
            <v:group style="position:absolute;left:6023;top:7680;width:10;height:20" coordorigin="6023,7680" coordsize="10,20">
              <v:shape style="position:absolute;left:6023;top:7680;width:10;height:20" coordorigin="6023,7680" coordsize="10,20" path="m6023,7699l6032,7699,6032,7680,6023,7680,6023,7699xe" filled="true" fillcolor="#000000" stroked="false">
                <v:path arrowok="t"/>
                <v:fill type="solid"/>
              </v:shape>
            </v:group>
            <v:group style="position:absolute;left:6023;top:7699;width:10;height:20" coordorigin="6023,7699" coordsize="10,20">
              <v:shape style="position:absolute;left:6023;top:7699;width:10;height:20" coordorigin="6023,7699" coordsize="10,20" path="m6023,7718l6032,7718,6032,7699,6023,7699,6023,7718xe" filled="true" fillcolor="#000000" stroked="false">
                <v:path arrowok="t"/>
                <v:fill type="solid"/>
              </v:shape>
            </v:group>
            <v:group style="position:absolute;left:6023;top:7718;width:10;height:20" coordorigin="6023,7718" coordsize="10,20">
              <v:shape style="position:absolute;left:6023;top:7718;width:10;height:20" coordorigin="6023,7718" coordsize="10,20" path="m6023,7737l6032,7737,6032,7718,6023,7718,6023,7737xe" filled="true" fillcolor="#000000" stroked="false">
                <v:path arrowok="t"/>
                <v:fill type="solid"/>
              </v:shape>
            </v:group>
            <v:group style="position:absolute;left:6023;top:7737;width:10;height:20" coordorigin="6023,7737" coordsize="10,20">
              <v:shape style="position:absolute;left:6023;top:7737;width:10;height:20" coordorigin="6023,7737" coordsize="10,20" path="m6023,7757l6032,7757,6032,7737,6023,7737,6023,7757xe" filled="true" fillcolor="#000000" stroked="false">
                <v:path arrowok="t"/>
                <v:fill type="solid"/>
              </v:shape>
            </v:group>
            <v:group style="position:absolute;left:6023;top:7757;width:10;height:20" coordorigin="6023,7757" coordsize="10,20">
              <v:shape style="position:absolute;left:6023;top:7757;width:10;height:20" coordorigin="6023,7757" coordsize="10,20" path="m6023,7776l6032,7776,6032,7757,6023,7757,6023,7776xe" filled="true" fillcolor="#000000" stroked="false">
                <v:path arrowok="t"/>
                <v:fill type="solid"/>
              </v:shape>
            </v:group>
            <v:group style="position:absolute;left:6023;top:7776;width:10;height:20" coordorigin="6023,7776" coordsize="10,20">
              <v:shape style="position:absolute;left:6023;top:7776;width:10;height:20" coordorigin="6023,7776" coordsize="10,20" path="m6023,7795l6032,7795,6032,7776,6023,7776,6023,7795xe" filled="true" fillcolor="#000000" stroked="false">
                <v:path arrowok="t"/>
                <v:fill type="solid"/>
              </v:shape>
            </v:group>
            <v:group style="position:absolute;left:6023;top:7795;width:10;height:20" coordorigin="6023,7795" coordsize="10,20">
              <v:shape style="position:absolute;left:6023;top:7795;width:10;height:20" coordorigin="6023,7795" coordsize="10,20" path="m6023,7814l6032,7814,6032,7795,6023,7795,6023,7814xe" filled="true" fillcolor="#000000" stroked="false">
                <v:path arrowok="t"/>
                <v:fill type="solid"/>
              </v:shape>
            </v:group>
            <v:group style="position:absolute;left:6023;top:7814;width:10;height:20" coordorigin="6023,7814" coordsize="10,20">
              <v:shape style="position:absolute;left:6023;top:7814;width:10;height:20" coordorigin="6023,7814" coordsize="10,20" path="m6023,7833l6032,7833,6032,7814,6023,7814,6023,7833xe" filled="true" fillcolor="#000000" stroked="false">
                <v:path arrowok="t"/>
                <v:fill type="solid"/>
              </v:shape>
            </v:group>
            <v:group style="position:absolute;left:6023;top:7833;width:10;height:20" coordorigin="6023,7833" coordsize="10,20">
              <v:shape style="position:absolute;left:6023;top:7833;width:10;height:20" coordorigin="6023,7833" coordsize="10,20" path="m6023,7853l6032,7853,6032,7833,6023,7833,6023,7853xe" filled="true" fillcolor="#000000" stroked="false">
                <v:path arrowok="t"/>
                <v:fill type="solid"/>
              </v:shape>
            </v:group>
            <v:group style="position:absolute;left:6023;top:7853;width:10;height:20" coordorigin="6023,7853" coordsize="10,20">
              <v:shape style="position:absolute;left:6023;top:7853;width:10;height:20" coordorigin="6023,7853" coordsize="10,20" path="m6023,7872l6032,7872,6032,7853,6023,7853,6023,7872xe" filled="true" fillcolor="#000000" stroked="false">
                <v:path arrowok="t"/>
                <v:fill type="solid"/>
              </v:shape>
            </v:group>
            <v:group style="position:absolute;left:6023;top:7872;width:10;height:20" coordorigin="6023,7872" coordsize="10,20">
              <v:shape style="position:absolute;left:6023;top:7872;width:10;height:20" coordorigin="6023,7872" coordsize="10,20" path="m6023,7891l6032,7891,6032,7872,6023,7872,6023,7891xe" filled="true" fillcolor="#000000" stroked="false">
                <v:path arrowok="t"/>
                <v:fill type="solid"/>
              </v:shape>
            </v:group>
            <v:group style="position:absolute;left:6023;top:7891;width:10;height:20" coordorigin="6023,7891" coordsize="10,20">
              <v:shape style="position:absolute;left:6023;top:7891;width:10;height:20" coordorigin="6023,7891" coordsize="10,20" path="m6023,7910l6032,7910,6032,7891,6023,7891,6023,7910xe" filled="true" fillcolor="#000000" stroked="false">
                <v:path arrowok="t"/>
                <v:fill type="solid"/>
              </v:shape>
            </v:group>
            <v:group style="position:absolute;left:6023;top:7910;width:10;height:20" coordorigin="6023,7910" coordsize="10,20">
              <v:shape style="position:absolute;left:6023;top:7910;width:10;height:20" coordorigin="6023,7910" coordsize="10,20" path="m6023,7929l6032,7929,6032,7910,6023,7910,6023,7929xe" filled="true" fillcolor="#000000" stroked="false">
                <v:path arrowok="t"/>
                <v:fill type="solid"/>
              </v:shape>
            </v:group>
            <v:group style="position:absolute;left:6023;top:7929;width:10;height:20" coordorigin="6023,7929" coordsize="10,20">
              <v:shape style="position:absolute;left:6023;top:7929;width:10;height:20" coordorigin="6023,7929" coordsize="10,20" path="m6023,7949l6032,7949,6032,7929,6023,7929,6023,7949xe" filled="true" fillcolor="#000000" stroked="false">
                <v:path arrowok="t"/>
                <v:fill type="solid"/>
              </v:shape>
            </v:group>
            <v:group style="position:absolute;left:6023;top:7949;width:10;height:20" coordorigin="6023,7949" coordsize="10,20">
              <v:shape style="position:absolute;left:6023;top:7949;width:10;height:20" coordorigin="6023,7949" coordsize="10,20" path="m6023,7968l6032,7968,6032,7949,6023,7949,6023,7968xe" filled="true" fillcolor="#000000" stroked="false">
                <v:path arrowok="t"/>
                <v:fill type="solid"/>
              </v:shape>
            </v:group>
            <v:group style="position:absolute;left:6023;top:7968;width:10;height:20" coordorigin="6023,7968" coordsize="10,20">
              <v:shape style="position:absolute;left:6023;top:7968;width:10;height:20" coordorigin="6023,7968" coordsize="10,20" path="m6023,7987l6032,7987,6032,7968,6023,7968,6023,7987xe" filled="true" fillcolor="#000000" stroked="false">
                <v:path arrowok="t"/>
                <v:fill type="solid"/>
              </v:shape>
            </v:group>
            <v:group style="position:absolute;left:6023;top:7987;width:10;height:20" coordorigin="6023,7987" coordsize="10,20">
              <v:shape style="position:absolute;left:6023;top:7987;width:10;height:20" coordorigin="6023,7987" coordsize="10,20" path="m6023,8006l6032,8006,6032,7987,6023,7987,6023,8006xe" filled="true" fillcolor="#000000" stroked="false">
                <v:path arrowok="t"/>
                <v:fill type="solid"/>
              </v:shape>
            </v:group>
            <v:group style="position:absolute;left:6023;top:8006;width:10;height:20" coordorigin="6023,8006" coordsize="10,20">
              <v:shape style="position:absolute;left:6023;top:8006;width:10;height:20" coordorigin="6023,8006" coordsize="10,20" path="m6023,8025l6032,8025,6032,8006,6023,8006,6023,8025xe" filled="true" fillcolor="#000000" stroked="false">
                <v:path arrowok="t"/>
                <v:fill type="solid"/>
              </v:shape>
            </v:group>
            <v:group style="position:absolute;left:6023;top:8025;width:10;height:20" coordorigin="6023,8025" coordsize="10,20">
              <v:shape style="position:absolute;left:6023;top:8025;width:10;height:20" coordorigin="6023,8025" coordsize="10,20" path="m6023,8045l6032,8045,6032,8025,6023,8025,6023,8045xe" filled="true" fillcolor="#000000" stroked="false">
                <v:path arrowok="t"/>
                <v:fill type="solid"/>
              </v:shape>
            </v:group>
            <v:group style="position:absolute;left:6023;top:8045;width:10;height:20" coordorigin="6023,8045" coordsize="10,20">
              <v:shape style="position:absolute;left:6023;top:8045;width:10;height:20" coordorigin="6023,8045" coordsize="10,20" path="m6023,8064l6032,8064,6032,8045,6023,8045,6023,8064xe" filled="true" fillcolor="#000000" stroked="false">
                <v:path arrowok="t"/>
                <v:fill type="solid"/>
              </v:shape>
            </v:group>
            <v:group style="position:absolute;left:6023;top:8064;width:10;height:20" coordorigin="6023,8064" coordsize="10,20">
              <v:shape style="position:absolute;left:6023;top:8064;width:10;height:20" coordorigin="6023,8064" coordsize="10,20" path="m6023,8083l6032,8083,6032,8064,6023,8064,6023,8083xe" filled="true" fillcolor="#000000" stroked="false">
                <v:path arrowok="t"/>
                <v:fill type="solid"/>
              </v:shape>
            </v:group>
            <v:group style="position:absolute;left:6023;top:8083;width:10;height:20" coordorigin="6023,8083" coordsize="10,20">
              <v:shape style="position:absolute;left:6023;top:8083;width:10;height:20" coordorigin="6023,8083" coordsize="10,20" path="m6023,8102l6032,8102,6032,8083,6023,8083,6023,8102xe" filled="true" fillcolor="#000000" stroked="false">
                <v:path arrowok="t"/>
                <v:fill type="solid"/>
              </v:shape>
            </v:group>
            <v:group style="position:absolute;left:6023;top:8102;width:10;height:20" coordorigin="6023,8102" coordsize="10,20">
              <v:shape style="position:absolute;left:6023;top:8102;width:10;height:20" coordorigin="6023,8102" coordsize="10,20" path="m6023,8121l6032,8121,6032,8102,6023,8102,6023,8121xe" filled="true" fillcolor="#000000" stroked="false">
                <v:path arrowok="t"/>
                <v:fill type="solid"/>
              </v:shape>
            </v:group>
            <v:group style="position:absolute;left:6023;top:8121;width:10;height:20" coordorigin="6023,8121" coordsize="10,20">
              <v:shape style="position:absolute;left:6023;top:8121;width:10;height:20" coordorigin="6023,8121" coordsize="10,20" path="m6023,8141l6032,8141,6032,8121,6023,8121,6023,8141xe" filled="true" fillcolor="#000000" stroked="false">
                <v:path arrowok="t"/>
                <v:fill type="solid"/>
              </v:shape>
            </v:group>
            <v:group style="position:absolute;left:6023;top:8141;width:10;height:20" coordorigin="6023,8141" coordsize="10,20">
              <v:shape style="position:absolute;left:6023;top:8141;width:10;height:20" coordorigin="6023,8141" coordsize="10,20" path="m6023,8160l6032,8160,6032,8141,6023,8141,6023,8160xe" filled="true" fillcolor="#000000" stroked="false">
                <v:path arrowok="t"/>
                <v:fill type="solid"/>
              </v:shape>
            </v:group>
            <v:group style="position:absolute;left:6023;top:8160;width:10;height:20" coordorigin="6023,8160" coordsize="10,20">
              <v:shape style="position:absolute;left:6023;top:8160;width:10;height:20" coordorigin="6023,8160" coordsize="10,20" path="m6023,8179l6032,8179,6032,8160,6023,8160,6023,8179xe" filled="true" fillcolor="#000000" stroked="false">
                <v:path arrowok="t"/>
                <v:fill type="solid"/>
              </v:shape>
            </v:group>
            <v:group style="position:absolute;left:6023;top:8179;width:10;height:20" coordorigin="6023,8179" coordsize="10,20">
              <v:shape style="position:absolute;left:6023;top:8179;width:10;height:20" coordorigin="6023,8179" coordsize="10,20" path="m6023,8198l6032,8198,6032,8179,6023,8179,6023,8198xe" filled="true" fillcolor="#000000" stroked="false">
                <v:path arrowok="t"/>
                <v:fill type="solid"/>
              </v:shape>
            </v:group>
            <v:group style="position:absolute;left:6023;top:8198;width:10;height:20" coordorigin="6023,8198" coordsize="10,20">
              <v:shape style="position:absolute;left:6023;top:8198;width:10;height:20" coordorigin="6023,8198" coordsize="10,20" path="m6023,8217l6032,8217,6032,8198,6023,8198,6023,8217xe" filled="true" fillcolor="#000000" stroked="false">
                <v:path arrowok="t"/>
                <v:fill type="solid"/>
              </v:shape>
            </v:group>
            <v:group style="position:absolute;left:6023;top:8217;width:10;height:20" coordorigin="6023,8217" coordsize="10,20">
              <v:shape style="position:absolute;left:6023;top:8217;width:10;height:20" coordorigin="6023,8217" coordsize="10,20" path="m6023,8237l6032,8237,6032,8217,6023,8217,6023,8237xe" filled="true" fillcolor="#000000" stroked="false">
                <v:path arrowok="t"/>
                <v:fill type="solid"/>
              </v:shape>
            </v:group>
            <v:group style="position:absolute;left:6023;top:8237;width:10;height:20" coordorigin="6023,8237" coordsize="10,20">
              <v:shape style="position:absolute;left:6023;top:8237;width:10;height:20" coordorigin="6023,8237" coordsize="10,20" path="m6023,8256l6032,8256,6032,8237,6023,8237,6023,8256xe" filled="true" fillcolor="#000000" stroked="false">
                <v:path arrowok="t"/>
                <v:fill type="solid"/>
              </v:shape>
            </v:group>
            <v:group style="position:absolute;left:6023;top:8256;width:10;height:20" coordorigin="6023,8256" coordsize="10,20">
              <v:shape style="position:absolute;left:6023;top:8256;width:10;height:20" coordorigin="6023,8256" coordsize="10,20" path="m6023,8275l6032,8275,6032,8256,6023,8256,6023,8275xe" filled="true" fillcolor="#000000" stroked="false">
                <v:path arrowok="t"/>
                <v:fill type="solid"/>
              </v:shape>
            </v:group>
            <v:group style="position:absolute;left:6023;top:8275;width:10;height:20" coordorigin="6023,8275" coordsize="10,20">
              <v:shape style="position:absolute;left:6023;top:8275;width:10;height:20" coordorigin="6023,8275" coordsize="10,20" path="m6023,8294l6032,8294,6032,8275,6023,8275,6023,8294xe" filled="true" fillcolor="#000000" stroked="false">
                <v:path arrowok="t"/>
                <v:fill type="solid"/>
              </v:shape>
            </v:group>
            <v:group style="position:absolute;left:6023;top:8294;width:10;height:20" coordorigin="6023,8294" coordsize="10,20">
              <v:shape style="position:absolute;left:6023;top:8294;width:10;height:20" coordorigin="6023,8294" coordsize="10,20" path="m6023,8313l6032,8313,6032,8294,6023,8294,6023,8313xe" filled="true" fillcolor="#000000" stroked="false">
                <v:path arrowok="t"/>
                <v:fill type="solid"/>
              </v:shape>
            </v:group>
            <v:group style="position:absolute;left:6023;top:8313;width:10;height:20" coordorigin="6023,8313" coordsize="10,20">
              <v:shape style="position:absolute;left:6023;top:8313;width:10;height:20" coordorigin="6023,8313" coordsize="10,20" path="m6023,8333l6032,8333,6032,8313,6023,8313,6023,8333xe" filled="true" fillcolor="#000000" stroked="false">
                <v:path arrowok="t"/>
                <v:fill type="solid"/>
              </v:shape>
            </v:group>
            <v:group style="position:absolute;left:6023;top:8333;width:10;height:20" coordorigin="6023,8333" coordsize="10,20">
              <v:shape style="position:absolute;left:6023;top:8333;width:10;height:20" coordorigin="6023,8333" coordsize="10,20" path="m6023,8352l6032,8352,6032,8333,6023,8333,6023,8352xe" filled="true" fillcolor="#000000" stroked="false">
                <v:path arrowok="t"/>
                <v:fill type="solid"/>
              </v:shape>
            </v:group>
            <v:group style="position:absolute;left:6023;top:8352;width:10;height:20" coordorigin="6023,8352" coordsize="10,20">
              <v:shape style="position:absolute;left:6023;top:8352;width:10;height:20" coordorigin="6023,8352" coordsize="10,20" path="m6023,8371l6032,8371,6032,8352,6023,8352,6023,8371xe" filled="true" fillcolor="#000000" stroked="false">
                <v:path arrowok="t"/>
                <v:fill type="solid"/>
              </v:shape>
            </v:group>
            <v:group style="position:absolute;left:6023;top:8371;width:10;height:20" coordorigin="6023,8371" coordsize="10,20">
              <v:shape style="position:absolute;left:6023;top:8371;width:10;height:20" coordorigin="6023,8371" coordsize="10,20" path="m6023,8390l6032,8390,6032,8371,6023,8371,6023,8390xe" filled="true" fillcolor="#000000" stroked="false">
                <v:path arrowok="t"/>
                <v:fill type="solid"/>
              </v:shape>
            </v:group>
            <v:group style="position:absolute;left:6023;top:8390;width:10;height:20" coordorigin="6023,8390" coordsize="10,20">
              <v:shape style="position:absolute;left:6023;top:8390;width:10;height:20" coordorigin="6023,8390" coordsize="10,20" path="m6023,8409l6032,8409,6032,8390,6023,8390,6023,8409xe" filled="true" fillcolor="#000000" stroked="false">
                <v:path arrowok="t"/>
                <v:fill type="solid"/>
              </v:shape>
            </v:group>
            <v:group style="position:absolute;left:6023;top:8409;width:10;height:20" coordorigin="6023,8409" coordsize="10,20">
              <v:shape style="position:absolute;left:6023;top:8409;width:10;height:20" coordorigin="6023,8409" coordsize="10,20" path="m6023,8429l6032,8429,6032,8409,6023,8409,6023,8429xe" filled="true" fillcolor="#000000" stroked="false">
                <v:path arrowok="t"/>
                <v:fill type="solid"/>
              </v:shape>
            </v:group>
            <v:group style="position:absolute;left:6023;top:8429;width:10;height:20" coordorigin="6023,8429" coordsize="10,20">
              <v:shape style="position:absolute;left:6023;top:8429;width:10;height:20" coordorigin="6023,8429" coordsize="10,20" path="m6023,8448l6032,8448,6032,8429,6023,8429,6023,8448xe" filled="true" fillcolor="#000000" stroked="false">
                <v:path arrowok="t"/>
                <v:fill type="solid"/>
              </v:shape>
            </v:group>
            <v:group style="position:absolute;left:6023;top:8448;width:10;height:20" coordorigin="6023,8448" coordsize="10,20">
              <v:shape style="position:absolute;left:6023;top:8448;width:10;height:20" coordorigin="6023,8448" coordsize="10,20" path="m6023,8467l6032,8467,6032,8448,6023,8448,6023,8467xe" filled="true" fillcolor="#000000" stroked="false">
                <v:path arrowok="t"/>
                <v:fill type="solid"/>
              </v:shape>
            </v:group>
            <v:group style="position:absolute;left:6023;top:8467;width:10;height:20" coordorigin="6023,8467" coordsize="10,20">
              <v:shape style="position:absolute;left:6023;top:8467;width:10;height:20" coordorigin="6023,8467" coordsize="10,20" path="m6023,8486l6032,8486,6032,8467,6023,8467,6023,8486xe" filled="true" fillcolor="#000000" stroked="false">
                <v:path arrowok="t"/>
                <v:fill type="solid"/>
              </v:shape>
            </v:group>
            <v:group style="position:absolute;left:6023;top:8486;width:10;height:20" coordorigin="6023,8486" coordsize="10,20">
              <v:shape style="position:absolute;left:6023;top:8486;width:10;height:20" coordorigin="6023,8486" coordsize="10,20" path="m6023,8505l6032,8505,6032,8486,6023,8486,6023,8505xe" filled="true" fillcolor="#000000" stroked="false">
                <v:path arrowok="t"/>
                <v:fill type="solid"/>
              </v:shape>
            </v:group>
            <v:group style="position:absolute;left:6023;top:8505;width:10;height:20" coordorigin="6023,8505" coordsize="10,20">
              <v:shape style="position:absolute;left:6023;top:8505;width:10;height:20" coordorigin="6023,8505" coordsize="10,20" path="m6023,8525l6032,8525,6032,8505,6023,8505,6023,8525xe" filled="true" fillcolor="#000000" stroked="false">
                <v:path arrowok="t"/>
                <v:fill type="solid"/>
              </v:shape>
            </v:group>
            <v:group style="position:absolute;left:6023;top:8525;width:10;height:20" coordorigin="6023,8525" coordsize="10,20">
              <v:shape style="position:absolute;left:6023;top:8525;width:10;height:20" coordorigin="6023,8525" coordsize="10,20" path="m6023,8544l6032,8544,6032,8525,6023,8525,6023,8544xe" filled="true" fillcolor="#000000" stroked="false">
                <v:path arrowok="t"/>
                <v:fill type="solid"/>
              </v:shape>
            </v:group>
            <v:group style="position:absolute;left:6023;top:8544;width:10;height:20" coordorigin="6023,8544" coordsize="10,20">
              <v:shape style="position:absolute;left:6023;top:8544;width:10;height:20" coordorigin="6023,8544" coordsize="10,20" path="m6023,8563l6032,8563,6032,8544,6023,8544,6023,8563xe" filled="true" fillcolor="#000000" stroked="false">
                <v:path arrowok="t"/>
                <v:fill type="solid"/>
              </v:shape>
            </v:group>
            <v:group style="position:absolute;left:6023;top:8563;width:10;height:20" coordorigin="6023,8563" coordsize="10,20">
              <v:shape style="position:absolute;left:6023;top:8563;width:10;height:20" coordorigin="6023,8563" coordsize="10,20" path="m6023,8582l6032,8582,6032,8563,6023,8563,6023,8582xe" filled="true" fillcolor="#000000" stroked="false">
                <v:path arrowok="t"/>
                <v:fill type="solid"/>
              </v:shape>
            </v:group>
            <v:group style="position:absolute;left:6023;top:8582;width:10;height:20" coordorigin="6023,8582" coordsize="10,20">
              <v:shape style="position:absolute;left:6023;top:8582;width:10;height:20" coordorigin="6023,8582" coordsize="10,20" path="m6023,8601l6032,8601,6032,8582,6023,8582,6023,8601xe" filled="true" fillcolor="#000000" stroked="false">
                <v:path arrowok="t"/>
                <v:fill type="solid"/>
              </v:shape>
            </v:group>
            <v:group style="position:absolute;left:6023;top:8601;width:10;height:20" coordorigin="6023,8601" coordsize="10,20">
              <v:shape style="position:absolute;left:6023;top:8601;width:10;height:20" coordorigin="6023,8601" coordsize="10,20" path="m6023,8621l6032,8621,6032,8601,6023,8601,6023,8621xe" filled="true" fillcolor="#000000" stroked="false">
                <v:path arrowok="t"/>
                <v:fill type="solid"/>
              </v:shape>
            </v:group>
            <v:group style="position:absolute;left:6023;top:8621;width:10;height:20" coordorigin="6023,8621" coordsize="10,20">
              <v:shape style="position:absolute;left:6023;top:8621;width:10;height:20" coordorigin="6023,8621" coordsize="10,20" path="m6023,8640l6032,8640,6032,8621,6023,8621,6023,8640xe" filled="true" fillcolor="#000000" stroked="false">
                <v:path arrowok="t"/>
                <v:fill type="solid"/>
              </v:shape>
            </v:group>
            <v:group style="position:absolute;left:6023;top:8640;width:10;height:20" coordorigin="6023,8640" coordsize="10,20">
              <v:shape style="position:absolute;left:6023;top:8640;width:10;height:20" coordorigin="6023,8640" coordsize="10,20" path="m6023,8659l6032,8659,6032,8640,6023,8640,6023,8659xe" filled="true" fillcolor="#000000" stroked="false">
                <v:path arrowok="t"/>
                <v:fill type="solid"/>
              </v:shape>
            </v:group>
            <v:group style="position:absolute;left:6023;top:8659;width:10;height:20" coordorigin="6023,8659" coordsize="10,20">
              <v:shape style="position:absolute;left:6023;top:8659;width:10;height:20" coordorigin="6023,8659" coordsize="10,20" path="m6023,8678l6032,8678,6032,8659,6023,8659,6023,8678xe" filled="true" fillcolor="#000000" stroked="false">
                <v:path arrowok="t"/>
                <v:fill type="solid"/>
              </v:shape>
            </v:group>
            <v:group style="position:absolute;left:6023;top:8678;width:10;height:20" coordorigin="6023,8678" coordsize="10,20">
              <v:shape style="position:absolute;left:6023;top:8678;width:10;height:20" coordorigin="6023,8678" coordsize="10,20" path="m6023,8697l6032,8697,6032,8678,6023,8678,6023,8697xe" filled="true" fillcolor="#000000" stroked="false">
                <v:path arrowok="t"/>
                <v:fill type="solid"/>
              </v:shape>
            </v:group>
            <v:group style="position:absolute;left:6023;top:8697;width:10;height:20" coordorigin="6023,8697" coordsize="10,20">
              <v:shape style="position:absolute;left:6023;top:8697;width:10;height:20" coordorigin="6023,8697" coordsize="10,20" path="m6023,8717l6032,8717,6032,8697,6023,8697,6023,8717xe" filled="true" fillcolor="#000000" stroked="false">
                <v:path arrowok="t"/>
                <v:fill type="solid"/>
              </v:shape>
            </v:group>
            <v:group style="position:absolute;left:6023;top:8717;width:10;height:20" coordorigin="6023,8717" coordsize="10,20">
              <v:shape style="position:absolute;left:6023;top:8717;width:10;height:20" coordorigin="6023,8717" coordsize="10,20" path="m6023,8736l6032,8736,6032,8717,6023,8717,6023,8736xe" filled="true" fillcolor="#000000" stroked="false">
                <v:path arrowok="t"/>
                <v:fill type="solid"/>
              </v:shape>
            </v:group>
            <v:group style="position:absolute;left:6023;top:8736;width:10;height:20" coordorigin="6023,8736" coordsize="10,20">
              <v:shape style="position:absolute;left:6023;top:8736;width:10;height:20" coordorigin="6023,8736" coordsize="10,20" path="m6023,8755l6032,8755,6032,8736,6023,8736,6023,8755xe" filled="true" fillcolor="#000000" stroked="false">
                <v:path arrowok="t"/>
                <v:fill type="solid"/>
              </v:shape>
            </v:group>
            <v:group style="position:absolute;left:6023;top:8755;width:10;height:20" coordorigin="6023,8755" coordsize="10,20">
              <v:shape style="position:absolute;left:6023;top:8755;width:10;height:20" coordorigin="6023,8755" coordsize="10,20" path="m6023,8774l6032,8774,6032,8755,6023,8755,6023,8774xe" filled="true" fillcolor="#000000" stroked="false">
                <v:path arrowok="t"/>
                <v:fill type="solid"/>
              </v:shape>
            </v:group>
            <v:group style="position:absolute;left:6023;top:8774;width:10;height:20" coordorigin="6023,8774" coordsize="10,20">
              <v:shape style="position:absolute;left:6023;top:8774;width:10;height:20" coordorigin="6023,8774" coordsize="10,20" path="m6023,8793l6032,8793,6032,8774,6023,8774,6023,8793xe" filled="true" fillcolor="#000000" stroked="false">
                <v:path arrowok="t"/>
                <v:fill type="solid"/>
              </v:shape>
            </v:group>
            <v:group style="position:absolute;left:6023;top:8793;width:10;height:20" coordorigin="6023,8793" coordsize="10,20">
              <v:shape style="position:absolute;left:6023;top:8793;width:10;height:20" coordorigin="6023,8793" coordsize="10,20" path="m6023,8813l6032,8813,6032,8793,6023,8793,6023,8813xe" filled="true" fillcolor="#000000" stroked="false">
                <v:path arrowok="t"/>
                <v:fill type="solid"/>
              </v:shape>
            </v:group>
            <v:group style="position:absolute;left:6023;top:8813;width:10;height:20" coordorigin="6023,8813" coordsize="10,20">
              <v:shape style="position:absolute;left:6023;top:8813;width:10;height:20" coordorigin="6023,8813" coordsize="10,20" path="m6023,8832l6032,8832,6032,8813,6023,8813,6023,8832xe" filled="true" fillcolor="#000000" stroked="false">
                <v:path arrowok="t"/>
                <v:fill type="solid"/>
              </v:shape>
            </v:group>
            <v:group style="position:absolute;left:6023;top:8832;width:10;height:20" coordorigin="6023,8832" coordsize="10,20">
              <v:shape style="position:absolute;left:6023;top:8832;width:10;height:20" coordorigin="6023,8832" coordsize="10,20" path="m6023,8851l6032,8851,6032,8832,6023,8832,6023,8851xe" filled="true" fillcolor="#000000" stroked="false">
                <v:path arrowok="t"/>
                <v:fill type="solid"/>
              </v:shape>
            </v:group>
            <v:group style="position:absolute;left:6023;top:8851;width:10;height:20" coordorigin="6023,8851" coordsize="10,20">
              <v:shape style="position:absolute;left:6023;top:8851;width:10;height:20" coordorigin="6023,8851" coordsize="10,20" path="m6023,8870l6032,8870,6032,8851,6023,8851,6023,8870xe" filled="true" fillcolor="#000000" stroked="false">
                <v:path arrowok="t"/>
                <v:fill type="solid"/>
              </v:shape>
            </v:group>
            <v:group style="position:absolute;left:6023;top:8870;width:10;height:20" coordorigin="6023,8870" coordsize="10,20">
              <v:shape style="position:absolute;left:6023;top:8870;width:10;height:20" coordorigin="6023,8870" coordsize="10,20" path="m6023,8889l6032,8889,6032,8870,6023,8870,6023,8889xe" filled="true" fillcolor="#000000" stroked="false">
                <v:path arrowok="t"/>
                <v:fill type="solid"/>
              </v:shape>
            </v:group>
            <v:group style="position:absolute;left:6023;top:8889;width:10;height:20" coordorigin="6023,8889" coordsize="10,20">
              <v:shape style="position:absolute;left:6023;top:8889;width:10;height:20" coordorigin="6023,8889" coordsize="10,20" path="m6023,8909l6032,8909,6032,8889,6023,8889,6023,8909xe" filled="true" fillcolor="#000000" stroked="false">
                <v:path arrowok="t"/>
                <v:fill type="solid"/>
              </v:shape>
            </v:group>
            <v:group style="position:absolute;left:6023;top:8909;width:10;height:20" coordorigin="6023,8909" coordsize="10,20">
              <v:shape style="position:absolute;left:6023;top:8909;width:10;height:20" coordorigin="6023,8909" coordsize="10,20" path="m6023,8928l6032,8928,6032,8909,6023,8909,6023,8928xe" filled="true" fillcolor="#000000" stroked="false">
                <v:path arrowok="t"/>
                <v:fill type="solid"/>
              </v:shape>
            </v:group>
            <v:group style="position:absolute;left:6023;top:8928;width:10;height:20" coordorigin="6023,8928" coordsize="10,20">
              <v:shape style="position:absolute;left:6023;top:8928;width:10;height:20" coordorigin="6023,8928" coordsize="10,20" path="m6023,8947l6032,8947,6032,8928,6023,8928,6023,8947xe" filled="true" fillcolor="#000000" stroked="false">
                <v:path arrowok="t"/>
                <v:fill type="solid"/>
              </v:shape>
            </v:group>
            <v:group style="position:absolute;left:6023;top:8947;width:10;height:20" coordorigin="6023,8947" coordsize="10,20">
              <v:shape style="position:absolute;left:6023;top:8947;width:10;height:20" coordorigin="6023,8947" coordsize="10,20" path="m6023,8966l6032,8966,6032,8947,6023,8947,6023,8966xe" filled="true" fillcolor="#000000" stroked="false">
                <v:path arrowok="t"/>
                <v:fill type="solid"/>
              </v:shape>
            </v:group>
            <v:group style="position:absolute;left:6023;top:8966;width:10;height:20" coordorigin="6023,8966" coordsize="10,20">
              <v:shape style="position:absolute;left:6023;top:8966;width:10;height:20" coordorigin="6023,8966" coordsize="10,20" path="m6023,8985l6032,8985,6032,8966,6023,8966,6023,8985xe" filled="true" fillcolor="#000000" stroked="false">
                <v:path arrowok="t"/>
                <v:fill type="solid"/>
              </v:shape>
            </v:group>
            <v:group style="position:absolute;left:6023;top:8985;width:10;height:20" coordorigin="6023,8985" coordsize="10,20">
              <v:shape style="position:absolute;left:6023;top:8985;width:10;height:20" coordorigin="6023,8985" coordsize="10,20" path="m6023,9005l6032,9005,6032,8985,6023,8985,6023,9005xe" filled="true" fillcolor="#000000" stroked="false">
                <v:path arrowok="t"/>
                <v:fill type="solid"/>
              </v:shape>
            </v:group>
            <v:group style="position:absolute;left:6023;top:9005;width:10;height:20" coordorigin="6023,9005" coordsize="10,20">
              <v:shape style="position:absolute;left:6023;top:9005;width:10;height:20" coordorigin="6023,9005" coordsize="10,20" path="m6023,9024l6032,9024,6032,9005,6023,9005,6023,9024xe" filled="true" fillcolor="#000000" stroked="false">
                <v:path arrowok="t"/>
                <v:fill type="solid"/>
              </v:shape>
            </v:group>
            <v:group style="position:absolute;left:6023;top:9024;width:10;height:20" coordorigin="6023,9024" coordsize="10,20">
              <v:shape style="position:absolute;left:6023;top:9024;width:10;height:20" coordorigin="6023,9024" coordsize="10,20" path="m6023,9043l6032,9043,6032,9024,6023,9024,6023,9043xe" filled="true" fillcolor="#000000" stroked="false">
                <v:path arrowok="t"/>
                <v:fill type="solid"/>
              </v:shape>
            </v:group>
            <v:group style="position:absolute;left:6023;top:9043;width:10;height:20" coordorigin="6023,9043" coordsize="10,20">
              <v:shape style="position:absolute;left:6023;top:9043;width:10;height:20" coordorigin="6023,9043" coordsize="10,20" path="m6023,9062l6032,9062,6032,9043,6023,9043,6023,9062xe" filled="true" fillcolor="#000000" stroked="false">
                <v:path arrowok="t"/>
                <v:fill type="solid"/>
              </v:shape>
            </v:group>
            <v:group style="position:absolute;left:6023;top:9062;width:10;height:20" coordorigin="6023,9062" coordsize="10,20">
              <v:shape style="position:absolute;left:6023;top:9062;width:10;height:20" coordorigin="6023,9062" coordsize="10,20" path="m6023,9081l6032,9081,6032,9062,6023,9062,6023,9081xe" filled="true" fillcolor="#000000" stroked="false">
                <v:path arrowok="t"/>
                <v:fill type="solid"/>
              </v:shape>
            </v:group>
            <v:group style="position:absolute;left:6023;top:9081;width:10;height:20" coordorigin="6023,9081" coordsize="10,20">
              <v:shape style="position:absolute;left:6023;top:9081;width:10;height:20" coordorigin="6023,9081" coordsize="10,20" path="m6023,9101l6032,9101,6032,9081,6023,9081,6023,9101xe" filled="true" fillcolor="#000000" stroked="false">
                <v:path arrowok="t"/>
                <v:fill type="solid"/>
              </v:shape>
            </v:group>
            <v:group style="position:absolute;left:6023;top:9101;width:10;height:20" coordorigin="6023,9101" coordsize="10,20">
              <v:shape style="position:absolute;left:6023;top:9101;width:10;height:20" coordorigin="6023,9101" coordsize="10,20" path="m6023,9120l6032,9120,6032,9101,6023,9101,6023,9120xe" filled="true" fillcolor="#000000" stroked="false">
                <v:path arrowok="t"/>
                <v:fill type="solid"/>
              </v:shape>
            </v:group>
            <v:group style="position:absolute;left:6023;top:9120;width:10;height:20" coordorigin="6023,9120" coordsize="10,20">
              <v:shape style="position:absolute;left:6023;top:9120;width:10;height:20" coordorigin="6023,9120" coordsize="10,20" path="m6023,9139l6032,9139,6032,9120,6023,9120,6023,9139xe" filled="true" fillcolor="#000000" stroked="false">
                <v:path arrowok="t"/>
                <v:fill type="solid"/>
              </v:shape>
            </v:group>
            <v:group style="position:absolute;left:6023;top:9139;width:10;height:20" coordorigin="6023,9139" coordsize="10,20">
              <v:shape style="position:absolute;left:6023;top:9139;width:10;height:20" coordorigin="6023,9139" coordsize="10,20" path="m6023,9158l6032,9158,6032,9139,6023,9139,6023,9158xe" filled="true" fillcolor="#000000" stroked="false">
                <v:path arrowok="t"/>
                <v:fill type="solid"/>
              </v:shape>
            </v:group>
            <v:group style="position:absolute;left:6023;top:9158;width:10;height:20" coordorigin="6023,9158" coordsize="10,20">
              <v:shape style="position:absolute;left:6023;top:9158;width:10;height:20" coordorigin="6023,9158" coordsize="10,20" path="m6023,9177l6032,9177,6032,9158,6023,9158,6023,9177xe" filled="true" fillcolor="#000000" stroked="false">
                <v:path arrowok="t"/>
                <v:fill type="solid"/>
              </v:shape>
            </v:group>
            <v:group style="position:absolute;left:6023;top:9177;width:10;height:20" coordorigin="6023,9177" coordsize="10,20">
              <v:shape style="position:absolute;left:6023;top:9177;width:10;height:20" coordorigin="6023,9177" coordsize="10,20" path="m6023,9197l6032,9197,6032,9177,6023,9177,6023,9197xe" filled="true" fillcolor="#000000" stroked="false">
                <v:path arrowok="t"/>
                <v:fill type="solid"/>
              </v:shape>
            </v:group>
            <v:group style="position:absolute;left:6023;top:9197;width:10;height:20" coordorigin="6023,9197" coordsize="10,20">
              <v:shape style="position:absolute;left:6023;top:9197;width:10;height:20" coordorigin="6023,9197" coordsize="10,20" path="m6023,9216l6032,9216,6032,9197,6023,9197,6023,9216xe" filled="true" fillcolor="#000000" stroked="false">
                <v:path arrowok="t"/>
                <v:fill type="solid"/>
              </v:shape>
            </v:group>
            <v:group style="position:absolute;left:6023;top:9216;width:10;height:20" coordorigin="6023,9216" coordsize="10,20">
              <v:shape style="position:absolute;left:6023;top:9216;width:10;height:20" coordorigin="6023,9216" coordsize="10,20" path="m6023,9235l6032,9235,6032,9216,6023,9216,6023,9235xe" filled="true" fillcolor="#000000" stroked="false">
                <v:path arrowok="t"/>
                <v:fill type="solid"/>
              </v:shape>
            </v:group>
            <v:group style="position:absolute;left:6023;top:9235;width:10;height:20" coordorigin="6023,9235" coordsize="10,20">
              <v:shape style="position:absolute;left:6023;top:9235;width:10;height:20" coordorigin="6023,9235" coordsize="10,20" path="m6023,9254l6032,9254,6032,9235,6023,9235,6023,9254xe" filled="true" fillcolor="#000000" stroked="false">
                <v:path arrowok="t"/>
                <v:fill type="solid"/>
              </v:shape>
            </v:group>
            <v:group style="position:absolute;left:6023;top:9254;width:10;height:20" coordorigin="6023,9254" coordsize="10,20">
              <v:shape style="position:absolute;left:6023;top:9254;width:10;height:20" coordorigin="6023,9254" coordsize="10,20" path="m6023,9273l6032,9273,6032,9254,6023,9254,6023,9273xe" filled="true" fillcolor="#000000" stroked="false">
                <v:path arrowok="t"/>
                <v:fill type="solid"/>
              </v:shape>
            </v:group>
            <v:group style="position:absolute;left:6023;top:9273;width:10;height:20" coordorigin="6023,9273" coordsize="10,20">
              <v:shape style="position:absolute;left:6023;top:9273;width:10;height:20" coordorigin="6023,9273" coordsize="10,20" path="m6023,9293l6032,9293,6032,9273,6023,9273,6023,9293xe" filled="true" fillcolor="#000000" stroked="false">
                <v:path arrowok="t"/>
                <v:fill type="solid"/>
              </v:shape>
            </v:group>
            <v:group style="position:absolute;left:6023;top:9293;width:10;height:20" coordorigin="6023,9293" coordsize="10,20">
              <v:shape style="position:absolute;left:6023;top:9293;width:10;height:20" coordorigin="6023,9293" coordsize="10,20" path="m6023,9312l6032,9312,6032,9293,6023,9293,6023,9312xe" filled="true" fillcolor="#000000" stroked="false">
                <v:path arrowok="t"/>
                <v:fill type="solid"/>
              </v:shape>
            </v:group>
            <v:group style="position:absolute;left:6023;top:9312;width:10;height:20" coordorigin="6023,9312" coordsize="10,20">
              <v:shape style="position:absolute;left:6023;top:9312;width:10;height:20" coordorigin="6023,9312" coordsize="10,20" path="m6023,9331l6032,9331,6032,9312,6023,9312,6023,9331xe" filled="true" fillcolor="#000000" stroked="false">
                <v:path arrowok="t"/>
                <v:fill type="solid"/>
              </v:shape>
            </v:group>
            <v:group style="position:absolute;left:6023;top:9331;width:10;height:20" coordorigin="6023,9331" coordsize="10,20">
              <v:shape style="position:absolute;left:6023;top:9331;width:10;height:20" coordorigin="6023,9331" coordsize="10,20" path="m6023,9350l6032,9350,6032,9331,6023,9331,6023,9350xe" filled="true" fillcolor="#000000" stroked="false">
                <v:path arrowok="t"/>
                <v:fill type="solid"/>
              </v:shape>
            </v:group>
            <v:group style="position:absolute;left:6023;top:9350;width:10;height:20" coordorigin="6023,9350" coordsize="10,20">
              <v:shape style="position:absolute;left:6023;top:9350;width:10;height:20" coordorigin="6023,9350" coordsize="10,20" path="m6023,9369l6032,9369,6032,9350,6023,9350,6023,9369xe" filled="true" fillcolor="#000000" stroked="false">
                <v:path arrowok="t"/>
                <v:fill type="solid"/>
              </v:shape>
            </v:group>
            <v:group style="position:absolute;left:6023;top:9369;width:10;height:20" coordorigin="6023,9369" coordsize="10,20">
              <v:shape style="position:absolute;left:6023;top:9369;width:10;height:20" coordorigin="6023,9369" coordsize="10,20" path="m6023,9389l6032,9389,6032,9369,6023,9369,6023,9389xe" filled="true" fillcolor="#000000" stroked="false">
                <v:path arrowok="t"/>
                <v:fill type="solid"/>
              </v:shape>
            </v:group>
            <v:group style="position:absolute;left:6023;top:9389;width:10;height:20" coordorigin="6023,9389" coordsize="10,20">
              <v:shape style="position:absolute;left:6023;top:9389;width:10;height:20" coordorigin="6023,9389" coordsize="10,20" path="m6023,9408l6032,9408,6032,9389,6023,9389,6023,9408xe" filled="true" fillcolor="#000000" stroked="false">
                <v:path arrowok="t"/>
                <v:fill type="solid"/>
              </v:shape>
            </v:group>
            <v:group style="position:absolute;left:6023;top:9408;width:10;height:20" coordorigin="6023,9408" coordsize="10,20">
              <v:shape style="position:absolute;left:6023;top:9408;width:10;height:20" coordorigin="6023,9408" coordsize="10,20" path="m6023,9427l6032,9427,6032,9408,6023,9408,6023,9427xe" filled="true" fillcolor="#000000" stroked="false">
                <v:path arrowok="t"/>
                <v:fill type="solid"/>
              </v:shape>
            </v:group>
            <v:group style="position:absolute;left:6023;top:9427;width:10;height:20" coordorigin="6023,9427" coordsize="10,20">
              <v:shape style="position:absolute;left:6023;top:9427;width:10;height:20" coordorigin="6023,9427" coordsize="10,20" path="m6023,9446l6032,9446,6032,9427,6023,9427,6023,9446xe" filled="true" fillcolor="#000000" stroked="false">
                <v:path arrowok="t"/>
                <v:fill type="solid"/>
              </v:shape>
            </v:group>
            <v:group style="position:absolute;left:6023;top:9446;width:10;height:20" coordorigin="6023,9446" coordsize="10,20">
              <v:shape style="position:absolute;left:6023;top:9446;width:10;height:20" coordorigin="6023,9446" coordsize="10,20" path="m6023,9465l6032,9465,6032,9446,6023,9446,6023,9465xe" filled="true" fillcolor="#000000" stroked="false">
                <v:path arrowok="t"/>
                <v:fill type="solid"/>
              </v:shape>
            </v:group>
            <v:group style="position:absolute;left:6023;top:9465;width:10;height:20" coordorigin="6023,9465" coordsize="10,20">
              <v:shape style="position:absolute;left:6023;top:9465;width:10;height:20" coordorigin="6023,9465" coordsize="10,20" path="m6023,9485l6032,9485,6032,9465,6023,9465,6023,9485xe" filled="true" fillcolor="#000000" stroked="false">
                <v:path arrowok="t"/>
                <v:fill type="solid"/>
              </v:shape>
            </v:group>
            <v:group style="position:absolute;left:6023;top:9485;width:10;height:20" coordorigin="6023,9485" coordsize="10,20">
              <v:shape style="position:absolute;left:6023;top:9485;width:10;height:20" coordorigin="6023,9485" coordsize="10,20" path="m6023,9504l6032,9504,6032,9485,6023,9485,6023,9504xe" filled="true" fillcolor="#000000" stroked="false">
                <v:path arrowok="t"/>
                <v:fill type="solid"/>
              </v:shape>
            </v:group>
            <v:group style="position:absolute;left:6023;top:9504;width:10;height:20" coordorigin="6023,9504" coordsize="10,20">
              <v:shape style="position:absolute;left:6023;top:9504;width:10;height:20" coordorigin="6023,9504" coordsize="10,20" path="m6023,9523l6032,9523,6032,9504,6023,9504,6023,9523xe" filled="true" fillcolor="#000000" stroked="false">
                <v:path arrowok="t"/>
                <v:fill type="solid"/>
              </v:shape>
            </v:group>
            <v:group style="position:absolute;left:6023;top:9523;width:10;height:20" coordorigin="6023,9523" coordsize="10,20">
              <v:shape style="position:absolute;left:6023;top:9523;width:10;height:20" coordorigin="6023,9523" coordsize="10,20" path="m6023,9542l6032,9542,6032,9523,6023,9523,6023,9542xe" filled="true" fillcolor="#000000" stroked="false">
                <v:path arrowok="t"/>
                <v:fill type="solid"/>
              </v:shape>
            </v:group>
            <v:group style="position:absolute;left:6023;top:9542;width:10;height:20" coordorigin="6023,9542" coordsize="10,20">
              <v:shape style="position:absolute;left:6023;top:9542;width:10;height:20" coordorigin="6023,9542" coordsize="10,20" path="m6023,9561l6032,9561,6032,9542,6023,9542,6023,9561xe" filled="true" fillcolor="#000000" stroked="false">
                <v:path arrowok="t"/>
                <v:fill type="solid"/>
              </v:shape>
            </v:group>
            <v:group style="position:absolute;left:6023;top:9561;width:10;height:20" coordorigin="6023,9561" coordsize="10,20">
              <v:shape style="position:absolute;left:6023;top:9561;width:10;height:20" coordorigin="6023,9561" coordsize="10,20" path="m6023,9581l6032,9581,6032,9561,6023,9561,6023,9581xe" filled="true" fillcolor="#000000" stroked="false">
                <v:path arrowok="t"/>
                <v:fill type="solid"/>
              </v:shape>
            </v:group>
            <v:group style="position:absolute;left:6023;top:9581;width:10;height:20" coordorigin="6023,9581" coordsize="10,20">
              <v:shape style="position:absolute;left:6023;top:9581;width:10;height:20" coordorigin="6023,9581" coordsize="10,20" path="m6023,9600l6032,9600,6032,9581,6023,9581,6023,9600xe" filled="true" fillcolor="#000000" stroked="false">
                <v:path arrowok="t"/>
                <v:fill type="solid"/>
              </v:shape>
            </v:group>
            <v:group style="position:absolute;left:6023;top:9600;width:10;height:20" coordorigin="6023,9600" coordsize="10,20">
              <v:shape style="position:absolute;left:6023;top:9600;width:10;height:20" coordorigin="6023,9600" coordsize="10,20" path="m6023,9619l6032,9619,6032,9600,6023,9600,6023,9619xe" filled="true" fillcolor="#000000" stroked="false">
                <v:path arrowok="t"/>
                <v:fill type="solid"/>
              </v:shape>
            </v:group>
            <v:group style="position:absolute;left:6023;top:9619;width:10;height:20" coordorigin="6023,9619" coordsize="10,20">
              <v:shape style="position:absolute;left:6023;top:9619;width:10;height:20" coordorigin="6023,9619" coordsize="10,20" path="m6023,9638l6032,9638,6032,9619,6023,9619,6023,9638xe" filled="true" fillcolor="#000000" stroked="false">
                <v:path arrowok="t"/>
                <v:fill type="solid"/>
              </v:shape>
            </v:group>
            <v:group style="position:absolute;left:6023;top:9645;width:10;height:2" coordorigin="6023,9645" coordsize="10,2">
              <v:shape style="position:absolute;left:6023;top:9645;width:10;height:2" coordorigin="6023,9645" coordsize="10,0" path="m6023,9645l6032,9645e" filled="false" stroked="true" strokeweight=".71997pt" strokecolor="#000000">
                <v:path arrowok="t"/>
              </v:shape>
            </v:group>
            <v:group style="position:absolute;left:6966;top:6220;width:10;height:20" coordorigin="6966,6220" coordsize="10,20">
              <v:shape style="position:absolute;left:6966;top:6220;width:10;height:20" coordorigin="6966,6220" coordsize="10,20" path="m6966,6239l6976,6239,6976,6220,6966,6220,6966,6239xe" filled="true" fillcolor="#000000" stroked="false">
                <v:path arrowok="t"/>
                <v:fill type="solid"/>
              </v:shape>
            </v:group>
            <v:group style="position:absolute;left:6966;top:6239;width:10;height:20" coordorigin="6966,6239" coordsize="10,20">
              <v:shape style="position:absolute;left:6966;top:6239;width:10;height:20" coordorigin="6966,6239" coordsize="10,20" path="m6966,6259l6976,6259,6976,6239,6966,6239,6966,6259xe" filled="true" fillcolor="#000000" stroked="false">
                <v:path arrowok="t"/>
                <v:fill type="solid"/>
              </v:shape>
            </v:group>
            <v:group style="position:absolute;left:6966;top:6259;width:10;height:20" coordorigin="6966,6259" coordsize="10,20">
              <v:shape style="position:absolute;left:6966;top:6259;width:10;height:20" coordorigin="6966,6259" coordsize="10,20" path="m6966,6278l6976,6278,6976,6259,6966,6259,6966,6278xe" filled="true" fillcolor="#000000" stroked="false">
                <v:path arrowok="t"/>
                <v:fill type="solid"/>
              </v:shape>
            </v:group>
            <v:group style="position:absolute;left:6966;top:6278;width:10;height:20" coordorigin="6966,6278" coordsize="10,20">
              <v:shape style="position:absolute;left:6966;top:6278;width:10;height:20" coordorigin="6966,6278" coordsize="10,20" path="m6966,6297l6976,6297,6976,6278,6966,6278,6966,6297xe" filled="true" fillcolor="#000000" stroked="false">
                <v:path arrowok="t"/>
                <v:fill type="solid"/>
              </v:shape>
            </v:group>
            <v:group style="position:absolute;left:6966;top:6297;width:10;height:20" coordorigin="6966,6297" coordsize="10,20">
              <v:shape style="position:absolute;left:6966;top:6297;width:10;height:20" coordorigin="6966,6297" coordsize="10,20" path="m6966,6317l6976,6317,6976,6297,6966,6297,6966,6317xe" filled="true" fillcolor="#000000" stroked="false">
                <v:path arrowok="t"/>
                <v:fill type="solid"/>
              </v:shape>
            </v:group>
            <v:group style="position:absolute;left:6966;top:6317;width:10;height:20" coordorigin="6966,6317" coordsize="10,20">
              <v:shape style="position:absolute;left:6966;top:6317;width:10;height:20" coordorigin="6966,6317" coordsize="10,20" path="m6966,6336l6976,6336,6976,6317,6966,6317,6966,6336xe" filled="true" fillcolor="#000000" stroked="false">
                <v:path arrowok="t"/>
                <v:fill type="solid"/>
              </v:shape>
            </v:group>
            <v:group style="position:absolute;left:6966;top:6336;width:10;height:20" coordorigin="6966,6336" coordsize="10,20">
              <v:shape style="position:absolute;left:6966;top:6336;width:10;height:20" coordorigin="6966,6336" coordsize="10,20" path="m6966,6355l6976,6355,6976,6336,6966,6336,6966,6355xe" filled="true" fillcolor="#000000" stroked="false">
                <v:path arrowok="t"/>
                <v:fill type="solid"/>
              </v:shape>
            </v:group>
            <v:group style="position:absolute;left:6966;top:6355;width:10;height:20" coordorigin="6966,6355" coordsize="10,20">
              <v:shape style="position:absolute;left:6966;top:6355;width:10;height:20" coordorigin="6966,6355" coordsize="10,20" path="m6966,6374l6976,6374,6976,6355,6966,6355,6966,6374xe" filled="true" fillcolor="#000000" stroked="false">
                <v:path arrowok="t"/>
                <v:fill type="solid"/>
              </v:shape>
            </v:group>
            <v:group style="position:absolute;left:6966;top:6374;width:10;height:20" coordorigin="6966,6374" coordsize="10,20">
              <v:shape style="position:absolute;left:6966;top:6374;width:10;height:20" coordorigin="6966,6374" coordsize="10,20" path="m6966,6393l6976,6393,6976,6374,6966,6374,6966,6393xe" filled="true" fillcolor="#000000" stroked="false">
                <v:path arrowok="t"/>
                <v:fill type="solid"/>
              </v:shape>
            </v:group>
            <v:group style="position:absolute;left:6966;top:6393;width:10;height:20" coordorigin="6966,6393" coordsize="10,20">
              <v:shape style="position:absolute;left:6966;top:6393;width:10;height:20" coordorigin="6966,6393" coordsize="10,20" path="m6966,6413l6976,6413,6976,6393,6966,6393,6966,6413xe" filled="true" fillcolor="#000000" stroked="false">
                <v:path arrowok="t"/>
                <v:fill type="solid"/>
              </v:shape>
            </v:group>
            <v:group style="position:absolute;left:6966;top:6413;width:10;height:20" coordorigin="6966,6413" coordsize="10,20">
              <v:shape style="position:absolute;left:6966;top:6413;width:10;height:20" coordorigin="6966,6413" coordsize="10,20" path="m6966,6432l6976,6432,6976,6413,6966,6413,6966,6432xe" filled="true" fillcolor="#000000" stroked="false">
                <v:path arrowok="t"/>
                <v:fill type="solid"/>
              </v:shape>
            </v:group>
            <v:group style="position:absolute;left:6966;top:6432;width:10;height:20" coordorigin="6966,6432" coordsize="10,20">
              <v:shape style="position:absolute;left:6966;top:6432;width:10;height:20" coordorigin="6966,6432" coordsize="10,20" path="m6966,6451l6976,6451,6976,6432,6966,6432,6966,6451xe" filled="true" fillcolor="#000000" stroked="false">
                <v:path arrowok="t"/>
                <v:fill type="solid"/>
              </v:shape>
            </v:group>
            <v:group style="position:absolute;left:6966;top:6451;width:10;height:20" coordorigin="6966,6451" coordsize="10,20">
              <v:shape style="position:absolute;left:6966;top:6451;width:10;height:20" coordorigin="6966,6451" coordsize="10,20" path="m6966,6470l6976,6470,6976,6451,6966,6451,6966,6470xe" filled="true" fillcolor="#000000" stroked="false">
                <v:path arrowok="t"/>
                <v:fill type="solid"/>
              </v:shape>
            </v:group>
            <v:group style="position:absolute;left:6966;top:6470;width:10;height:20" coordorigin="6966,6470" coordsize="10,20">
              <v:shape style="position:absolute;left:6966;top:6470;width:10;height:20" coordorigin="6966,6470" coordsize="10,20" path="m6966,6489l6976,6489,6976,6470,6966,6470,6966,6489xe" filled="true" fillcolor="#000000" stroked="false">
                <v:path arrowok="t"/>
                <v:fill type="solid"/>
              </v:shape>
            </v:group>
            <v:group style="position:absolute;left:6966;top:6489;width:10;height:20" coordorigin="6966,6489" coordsize="10,20">
              <v:shape style="position:absolute;left:6966;top:6489;width:10;height:20" coordorigin="6966,6489" coordsize="10,20" path="m6966,6509l6976,6509,6976,6489,6966,6489,6966,6509xe" filled="true" fillcolor="#000000" stroked="false">
                <v:path arrowok="t"/>
                <v:fill type="solid"/>
              </v:shape>
            </v:group>
            <v:group style="position:absolute;left:6966;top:6509;width:10;height:20" coordorigin="6966,6509" coordsize="10,20">
              <v:shape style="position:absolute;left:6966;top:6509;width:10;height:20" coordorigin="6966,6509" coordsize="10,20" path="m6966,6528l6976,6528,6976,6509,6966,6509,6966,6528xe" filled="true" fillcolor="#000000" stroked="false">
                <v:path arrowok="t"/>
                <v:fill type="solid"/>
              </v:shape>
            </v:group>
            <v:group style="position:absolute;left:6966;top:6528;width:10;height:20" coordorigin="6966,6528" coordsize="10,20">
              <v:shape style="position:absolute;left:6966;top:6528;width:10;height:20" coordorigin="6966,6528" coordsize="10,20" path="m6966,6547l6976,6547,6976,6528,6966,6528,6966,6547xe" filled="true" fillcolor="#000000" stroked="false">
                <v:path arrowok="t"/>
                <v:fill type="solid"/>
              </v:shape>
            </v:group>
            <v:group style="position:absolute;left:6966;top:6547;width:10;height:20" coordorigin="6966,6547" coordsize="10,20">
              <v:shape style="position:absolute;left:6966;top:6547;width:10;height:20" coordorigin="6966,6547" coordsize="10,20" path="m6966,6566l6976,6566,6976,6547,6966,6547,6966,6566xe" filled="true" fillcolor="#000000" stroked="false">
                <v:path arrowok="t"/>
                <v:fill type="solid"/>
              </v:shape>
            </v:group>
            <v:group style="position:absolute;left:6966;top:6566;width:10;height:20" coordorigin="6966,6566" coordsize="10,20">
              <v:shape style="position:absolute;left:6966;top:6566;width:10;height:20" coordorigin="6966,6566" coordsize="10,20" path="m6966,6585l6976,6585,6976,6566,6966,6566,6966,6585xe" filled="true" fillcolor="#000000" stroked="false">
                <v:path arrowok="t"/>
                <v:fill type="solid"/>
              </v:shape>
            </v:group>
            <v:group style="position:absolute;left:6966;top:6585;width:10;height:20" coordorigin="6966,6585" coordsize="10,20">
              <v:shape style="position:absolute;left:6966;top:6585;width:10;height:20" coordorigin="6966,6585" coordsize="10,20" path="m6966,6605l6976,6605,6976,6585,6966,6585,6966,6605xe" filled="true" fillcolor="#000000" stroked="false">
                <v:path arrowok="t"/>
                <v:fill type="solid"/>
              </v:shape>
            </v:group>
            <v:group style="position:absolute;left:6966;top:6605;width:10;height:20" coordorigin="6966,6605" coordsize="10,20">
              <v:shape style="position:absolute;left:6966;top:6605;width:10;height:20" coordorigin="6966,6605" coordsize="10,20" path="m6966,6624l6976,6624,6976,6605,6966,6605,6966,6624xe" filled="true" fillcolor="#000000" stroked="false">
                <v:path arrowok="t"/>
                <v:fill type="solid"/>
              </v:shape>
            </v:group>
            <v:group style="position:absolute;left:6966;top:6624;width:10;height:20" coordorigin="6966,6624" coordsize="10,20">
              <v:shape style="position:absolute;left:6966;top:6624;width:10;height:20" coordorigin="6966,6624" coordsize="10,20" path="m6966,6643l6976,6643,6976,6624,6966,6624,6966,6643xe" filled="true" fillcolor="#000000" stroked="false">
                <v:path arrowok="t"/>
                <v:fill type="solid"/>
              </v:shape>
            </v:group>
            <v:group style="position:absolute;left:6966;top:6643;width:10;height:20" coordorigin="6966,6643" coordsize="10,20">
              <v:shape style="position:absolute;left:6966;top:6643;width:10;height:20" coordorigin="6966,6643" coordsize="10,20" path="m6966,6662l6976,6662,6976,6643,6966,6643,6966,6662xe" filled="true" fillcolor="#000000" stroked="false">
                <v:path arrowok="t"/>
                <v:fill type="solid"/>
              </v:shape>
            </v:group>
            <v:group style="position:absolute;left:6966;top:6662;width:10;height:20" coordorigin="6966,6662" coordsize="10,20">
              <v:shape style="position:absolute;left:6966;top:6662;width:10;height:20" coordorigin="6966,6662" coordsize="10,20" path="m6966,6681l6976,6681,6976,6662,6966,6662,6966,6681xe" filled="true" fillcolor="#000000" stroked="false">
                <v:path arrowok="t"/>
                <v:fill type="solid"/>
              </v:shape>
            </v:group>
            <v:group style="position:absolute;left:6966;top:6681;width:10;height:20" coordorigin="6966,6681" coordsize="10,20">
              <v:shape style="position:absolute;left:6966;top:6681;width:10;height:20" coordorigin="6966,6681" coordsize="10,20" path="m6966,6701l6976,6701,6976,6681,6966,6681,6966,6701xe" filled="true" fillcolor="#000000" stroked="false">
                <v:path arrowok="t"/>
                <v:fill type="solid"/>
              </v:shape>
            </v:group>
            <v:group style="position:absolute;left:6966;top:6701;width:10;height:20" coordorigin="6966,6701" coordsize="10,20">
              <v:shape style="position:absolute;left:6966;top:6701;width:10;height:20" coordorigin="6966,6701" coordsize="10,20" path="m6966,6720l6976,6720,6976,6701,6966,6701,6966,6720xe" filled="true" fillcolor="#000000" stroked="false">
                <v:path arrowok="t"/>
                <v:fill type="solid"/>
              </v:shape>
            </v:group>
            <v:group style="position:absolute;left:6966;top:6720;width:10;height:20" coordorigin="6966,6720" coordsize="10,20">
              <v:shape style="position:absolute;left:6966;top:6720;width:10;height:20" coordorigin="6966,6720" coordsize="10,20" path="m6966,6739l6976,6739,6976,6720,6966,6720,6966,6739xe" filled="true" fillcolor="#000000" stroked="false">
                <v:path arrowok="t"/>
                <v:fill type="solid"/>
              </v:shape>
            </v:group>
            <v:group style="position:absolute;left:6966;top:6739;width:10;height:20" coordorigin="6966,6739" coordsize="10,20">
              <v:shape style="position:absolute;left:6966;top:6739;width:10;height:20" coordorigin="6966,6739" coordsize="10,20" path="m6966,6758l6976,6758,6976,6739,6966,6739,6966,6758xe" filled="true" fillcolor="#000000" stroked="false">
                <v:path arrowok="t"/>
                <v:fill type="solid"/>
              </v:shape>
            </v:group>
            <v:group style="position:absolute;left:6966;top:6758;width:10;height:20" coordorigin="6966,6758" coordsize="10,20">
              <v:shape style="position:absolute;left:6966;top:6758;width:10;height:20" coordorigin="6966,6758" coordsize="10,20" path="m6966,6777l6976,6777,6976,6758,6966,6758,6966,6777xe" filled="true" fillcolor="#000000" stroked="false">
                <v:path arrowok="t"/>
                <v:fill type="solid"/>
              </v:shape>
            </v:group>
            <v:group style="position:absolute;left:6966;top:6777;width:10;height:20" coordorigin="6966,6777" coordsize="10,20">
              <v:shape style="position:absolute;left:6966;top:6777;width:10;height:20" coordorigin="6966,6777" coordsize="10,20" path="m6966,6797l6976,6797,6976,6777,6966,6777,6966,6797xe" filled="true" fillcolor="#000000" stroked="false">
                <v:path arrowok="t"/>
                <v:fill type="solid"/>
              </v:shape>
            </v:group>
            <v:group style="position:absolute;left:6966;top:6797;width:10;height:20" coordorigin="6966,6797" coordsize="10,20">
              <v:shape style="position:absolute;left:6966;top:6797;width:10;height:20" coordorigin="6966,6797" coordsize="10,20" path="m6966,6816l6976,6816,6976,6797,6966,6797,6966,6816xe" filled="true" fillcolor="#000000" stroked="false">
                <v:path arrowok="t"/>
                <v:fill type="solid"/>
              </v:shape>
            </v:group>
            <v:group style="position:absolute;left:6966;top:6816;width:10;height:20" coordorigin="6966,6816" coordsize="10,20">
              <v:shape style="position:absolute;left:6966;top:6816;width:10;height:20" coordorigin="6966,6816" coordsize="10,20" path="m6966,6835l6976,6835,6976,6816,6966,6816,6966,6835xe" filled="true" fillcolor="#000000" stroked="false">
                <v:path arrowok="t"/>
                <v:fill type="solid"/>
              </v:shape>
            </v:group>
            <v:group style="position:absolute;left:6966;top:6835;width:10;height:20" coordorigin="6966,6835" coordsize="10,20">
              <v:shape style="position:absolute;left:6966;top:6835;width:10;height:20" coordorigin="6966,6835" coordsize="10,20" path="m6966,6854l6976,6854,6976,6835,6966,6835,6966,6854xe" filled="true" fillcolor="#000000" stroked="false">
                <v:path arrowok="t"/>
                <v:fill type="solid"/>
              </v:shape>
            </v:group>
            <v:group style="position:absolute;left:6966;top:6854;width:10;height:20" coordorigin="6966,6854" coordsize="10,20">
              <v:shape style="position:absolute;left:6966;top:6854;width:10;height:20" coordorigin="6966,6854" coordsize="10,20" path="m6966,6873l6976,6873,6976,6854,6966,6854,6966,6873xe" filled="true" fillcolor="#000000" stroked="false">
                <v:path arrowok="t"/>
                <v:fill type="solid"/>
              </v:shape>
            </v:group>
            <v:group style="position:absolute;left:6966;top:6873;width:10;height:20" coordorigin="6966,6873" coordsize="10,20">
              <v:shape style="position:absolute;left:6966;top:6873;width:10;height:20" coordorigin="6966,6873" coordsize="10,20" path="m6966,6893l6976,6893,6976,6873,6966,6873,6966,6893xe" filled="true" fillcolor="#000000" stroked="false">
                <v:path arrowok="t"/>
                <v:fill type="solid"/>
              </v:shape>
            </v:group>
            <v:group style="position:absolute;left:6966;top:6893;width:10;height:20" coordorigin="6966,6893" coordsize="10,20">
              <v:shape style="position:absolute;left:6966;top:6893;width:10;height:20" coordorigin="6966,6893" coordsize="10,20" path="m6966,6912l6976,6912,6976,6893,6966,6893,6966,6912xe" filled="true" fillcolor="#000000" stroked="false">
                <v:path arrowok="t"/>
                <v:fill type="solid"/>
              </v:shape>
            </v:group>
            <v:group style="position:absolute;left:6966;top:6912;width:10;height:20" coordorigin="6966,6912" coordsize="10,20">
              <v:shape style="position:absolute;left:6966;top:6912;width:10;height:20" coordorigin="6966,6912" coordsize="10,20" path="m6966,6931l6976,6931,6976,6912,6966,6912,6966,6931xe" filled="true" fillcolor="#000000" stroked="false">
                <v:path arrowok="t"/>
                <v:fill type="solid"/>
              </v:shape>
            </v:group>
            <v:group style="position:absolute;left:6966;top:6931;width:10;height:20" coordorigin="6966,6931" coordsize="10,20">
              <v:shape style="position:absolute;left:6966;top:6931;width:10;height:20" coordorigin="6966,6931" coordsize="10,20" path="m6966,6950l6976,6950,6976,6931,6966,6931,6966,6950xe" filled="true" fillcolor="#000000" stroked="false">
                <v:path arrowok="t"/>
                <v:fill type="solid"/>
              </v:shape>
            </v:group>
            <v:group style="position:absolute;left:6966;top:6950;width:10;height:20" coordorigin="6966,6950" coordsize="10,20">
              <v:shape style="position:absolute;left:6966;top:6950;width:10;height:20" coordorigin="6966,6950" coordsize="10,20" path="m6966,6969l6976,6969,6976,6950,6966,6950,6966,6969xe" filled="true" fillcolor="#000000" stroked="false">
                <v:path arrowok="t"/>
                <v:fill type="solid"/>
              </v:shape>
            </v:group>
            <v:group style="position:absolute;left:6966;top:6969;width:10;height:20" coordorigin="6966,6969" coordsize="10,20">
              <v:shape style="position:absolute;left:6966;top:6969;width:10;height:20" coordorigin="6966,6969" coordsize="10,20" path="m6966,6989l6976,6989,6976,6969,6966,6969,6966,6989xe" filled="true" fillcolor="#000000" stroked="false">
                <v:path arrowok="t"/>
                <v:fill type="solid"/>
              </v:shape>
            </v:group>
            <v:group style="position:absolute;left:6966;top:6989;width:10;height:20" coordorigin="6966,6989" coordsize="10,20">
              <v:shape style="position:absolute;left:6966;top:6989;width:10;height:20" coordorigin="6966,6989" coordsize="10,20" path="m6966,7008l6976,7008,6976,6989,6966,6989,6966,7008xe" filled="true" fillcolor="#000000" stroked="false">
                <v:path arrowok="t"/>
                <v:fill type="solid"/>
              </v:shape>
            </v:group>
            <v:group style="position:absolute;left:6966;top:7008;width:10;height:20" coordorigin="6966,7008" coordsize="10,20">
              <v:shape style="position:absolute;left:6966;top:7008;width:10;height:20" coordorigin="6966,7008" coordsize="10,20" path="m6966,7027l6976,7027,6976,7008,6966,7008,6966,7027xe" filled="true" fillcolor="#000000" stroked="false">
                <v:path arrowok="t"/>
                <v:fill type="solid"/>
              </v:shape>
            </v:group>
            <v:group style="position:absolute;left:6966;top:7027;width:10;height:20" coordorigin="6966,7027" coordsize="10,20">
              <v:shape style="position:absolute;left:6966;top:7027;width:10;height:20" coordorigin="6966,7027" coordsize="10,20" path="m6966,7046l6976,7046,6976,7027,6966,7027,6966,7046xe" filled="true" fillcolor="#000000" stroked="false">
                <v:path arrowok="t"/>
                <v:fill type="solid"/>
              </v:shape>
            </v:group>
            <v:group style="position:absolute;left:6966;top:7046;width:10;height:20" coordorigin="6966,7046" coordsize="10,20">
              <v:shape style="position:absolute;left:6966;top:7046;width:10;height:20" coordorigin="6966,7046" coordsize="10,20" path="m6966,7065l6976,7065,6976,7046,6966,7046,6966,7065xe" filled="true" fillcolor="#000000" stroked="false">
                <v:path arrowok="t"/>
                <v:fill type="solid"/>
              </v:shape>
            </v:group>
            <v:group style="position:absolute;left:6966;top:7065;width:10;height:20" coordorigin="6966,7065" coordsize="10,20">
              <v:shape style="position:absolute;left:6966;top:7065;width:10;height:20" coordorigin="6966,7065" coordsize="10,20" path="m6966,7085l6976,7085,6976,7065,6966,7065,6966,7085xe" filled="true" fillcolor="#000000" stroked="false">
                <v:path arrowok="t"/>
                <v:fill type="solid"/>
              </v:shape>
            </v:group>
            <v:group style="position:absolute;left:6966;top:7085;width:10;height:20" coordorigin="6966,7085" coordsize="10,20">
              <v:shape style="position:absolute;left:6966;top:7085;width:10;height:20" coordorigin="6966,7085" coordsize="10,20" path="m6966,7104l6976,7104,6976,7085,6966,7085,6966,7104xe" filled="true" fillcolor="#000000" stroked="false">
                <v:path arrowok="t"/>
                <v:fill type="solid"/>
              </v:shape>
            </v:group>
            <v:group style="position:absolute;left:6966;top:7104;width:10;height:20" coordorigin="6966,7104" coordsize="10,20">
              <v:shape style="position:absolute;left:6966;top:7104;width:10;height:20" coordorigin="6966,7104" coordsize="10,20" path="m6966,7123l6976,7123,6976,7104,6966,7104,6966,7123xe" filled="true" fillcolor="#000000" stroked="false">
                <v:path arrowok="t"/>
                <v:fill type="solid"/>
              </v:shape>
            </v:group>
            <v:group style="position:absolute;left:6966;top:7123;width:10;height:20" coordorigin="6966,7123" coordsize="10,20">
              <v:shape style="position:absolute;left:6966;top:7123;width:10;height:20" coordorigin="6966,7123" coordsize="10,20" path="m6966,7142l6976,7142,6976,7123,6966,7123,6966,7142xe" filled="true" fillcolor="#000000" stroked="false">
                <v:path arrowok="t"/>
                <v:fill type="solid"/>
              </v:shape>
            </v:group>
            <v:group style="position:absolute;left:6966;top:7142;width:10;height:20" coordorigin="6966,7142" coordsize="10,20">
              <v:shape style="position:absolute;left:6966;top:7142;width:10;height:20" coordorigin="6966,7142" coordsize="10,20" path="m6966,7161l6976,7161,6976,7142,6966,7142,6966,7161xe" filled="true" fillcolor="#000000" stroked="false">
                <v:path arrowok="t"/>
                <v:fill type="solid"/>
              </v:shape>
            </v:group>
            <v:group style="position:absolute;left:6966;top:7161;width:10;height:20" coordorigin="6966,7161" coordsize="10,20">
              <v:shape style="position:absolute;left:6966;top:7161;width:10;height:20" coordorigin="6966,7161" coordsize="10,20" path="m6966,7181l6976,7181,6976,7161,6966,7161,6966,7181xe" filled="true" fillcolor="#000000" stroked="false">
                <v:path arrowok="t"/>
                <v:fill type="solid"/>
              </v:shape>
            </v:group>
            <v:group style="position:absolute;left:6966;top:7181;width:10;height:20" coordorigin="6966,7181" coordsize="10,20">
              <v:shape style="position:absolute;left:6966;top:7181;width:10;height:20" coordorigin="6966,7181" coordsize="10,20" path="m6966,7200l6976,7200,6976,7181,6966,7181,6966,7200xe" filled="true" fillcolor="#000000" stroked="false">
                <v:path arrowok="t"/>
                <v:fill type="solid"/>
              </v:shape>
            </v:group>
            <v:group style="position:absolute;left:6966;top:7200;width:10;height:20" coordorigin="6966,7200" coordsize="10,20">
              <v:shape style="position:absolute;left:6966;top:7200;width:10;height:20" coordorigin="6966,7200" coordsize="10,20" path="m6966,7219l6976,7219,6976,7200,6966,7200,6966,7219xe" filled="true" fillcolor="#000000" stroked="false">
                <v:path arrowok="t"/>
                <v:fill type="solid"/>
              </v:shape>
            </v:group>
            <v:group style="position:absolute;left:6966;top:7219;width:10;height:20" coordorigin="6966,7219" coordsize="10,20">
              <v:shape style="position:absolute;left:6966;top:7219;width:10;height:20" coordorigin="6966,7219" coordsize="10,20" path="m6966,7238l6976,7238,6976,7219,6966,7219,6966,7238xe" filled="true" fillcolor="#000000" stroked="false">
                <v:path arrowok="t"/>
                <v:fill type="solid"/>
              </v:shape>
            </v:group>
            <v:group style="position:absolute;left:6966;top:7238;width:10;height:20" coordorigin="6966,7238" coordsize="10,20">
              <v:shape style="position:absolute;left:6966;top:7238;width:10;height:20" coordorigin="6966,7238" coordsize="10,20" path="m6966,7257l6976,7257,6976,7238,6966,7238,6966,7257xe" filled="true" fillcolor="#000000" stroked="false">
                <v:path arrowok="t"/>
                <v:fill type="solid"/>
              </v:shape>
            </v:group>
            <v:group style="position:absolute;left:6966;top:7257;width:10;height:20" coordorigin="6966,7257" coordsize="10,20">
              <v:shape style="position:absolute;left:6966;top:7257;width:10;height:20" coordorigin="6966,7257" coordsize="10,20" path="m6966,7277l6976,7277,6976,7257,6966,7257,6966,7277xe" filled="true" fillcolor="#000000" stroked="false">
                <v:path arrowok="t"/>
                <v:fill type="solid"/>
              </v:shape>
            </v:group>
            <v:group style="position:absolute;left:6966;top:7277;width:10;height:20" coordorigin="6966,7277" coordsize="10,20">
              <v:shape style="position:absolute;left:6966;top:7277;width:10;height:20" coordorigin="6966,7277" coordsize="10,20" path="m6966,7296l6976,7296,6976,7277,6966,7277,6966,7296xe" filled="true" fillcolor="#000000" stroked="false">
                <v:path arrowok="t"/>
                <v:fill type="solid"/>
              </v:shape>
            </v:group>
            <v:group style="position:absolute;left:6966;top:7296;width:10;height:20" coordorigin="6966,7296" coordsize="10,20">
              <v:shape style="position:absolute;left:6966;top:7296;width:10;height:20" coordorigin="6966,7296" coordsize="10,20" path="m6966,7315l6976,7315,6976,7296,6966,7296,6966,7315xe" filled="true" fillcolor="#000000" stroked="false">
                <v:path arrowok="t"/>
                <v:fill type="solid"/>
              </v:shape>
            </v:group>
            <v:group style="position:absolute;left:6966;top:7315;width:10;height:20" coordorigin="6966,7315" coordsize="10,20">
              <v:shape style="position:absolute;left:6966;top:7315;width:10;height:20" coordorigin="6966,7315" coordsize="10,20" path="m6966,7334l6976,7334,6976,7315,6966,7315,6966,7334xe" filled="true" fillcolor="#000000" stroked="false">
                <v:path arrowok="t"/>
                <v:fill type="solid"/>
              </v:shape>
            </v:group>
            <v:group style="position:absolute;left:6966;top:7334;width:10;height:20" coordorigin="6966,7334" coordsize="10,20">
              <v:shape style="position:absolute;left:6966;top:7334;width:10;height:20" coordorigin="6966,7334" coordsize="10,20" path="m6966,7353l6976,7353,6976,7334,6966,7334,6966,7353xe" filled="true" fillcolor="#000000" stroked="false">
                <v:path arrowok="t"/>
                <v:fill type="solid"/>
              </v:shape>
            </v:group>
            <v:group style="position:absolute;left:6966;top:7353;width:10;height:20" coordorigin="6966,7353" coordsize="10,20">
              <v:shape style="position:absolute;left:6966;top:7353;width:10;height:20" coordorigin="6966,7353" coordsize="10,20" path="m6966,7373l6976,7373,6976,7353,6966,7353,6966,7373xe" filled="true" fillcolor="#000000" stroked="false">
                <v:path arrowok="t"/>
                <v:fill type="solid"/>
              </v:shape>
            </v:group>
            <v:group style="position:absolute;left:6966;top:7373;width:10;height:20" coordorigin="6966,7373" coordsize="10,20">
              <v:shape style="position:absolute;left:6966;top:7373;width:10;height:20" coordorigin="6966,7373" coordsize="10,20" path="m6966,7392l6976,7392,6976,7373,6966,7373,6966,7392xe" filled="true" fillcolor="#000000" stroked="false">
                <v:path arrowok="t"/>
                <v:fill type="solid"/>
              </v:shape>
            </v:group>
            <v:group style="position:absolute;left:6966;top:7392;width:10;height:20" coordorigin="6966,7392" coordsize="10,20">
              <v:shape style="position:absolute;left:6966;top:7392;width:10;height:20" coordorigin="6966,7392" coordsize="10,20" path="m6966,7411l6976,7411,6976,7392,6966,7392,6966,7411xe" filled="true" fillcolor="#000000" stroked="false">
                <v:path arrowok="t"/>
                <v:fill type="solid"/>
              </v:shape>
            </v:group>
            <v:group style="position:absolute;left:6966;top:7411;width:10;height:20" coordorigin="6966,7411" coordsize="10,20">
              <v:shape style="position:absolute;left:6966;top:7411;width:10;height:20" coordorigin="6966,7411" coordsize="10,20" path="m6966,7430l6976,7430,6976,7411,6966,7411,6966,7430xe" filled="true" fillcolor="#000000" stroked="false">
                <v:path arrowok="t"/>
                <v:fill type="solid"/>
              </v:shape>
            </v:group>
            <v:group style="position:absolute;left:6966;top:7430;width:10;height:20" coordorigin="6966,7430" coordsize="10,20">
              <v:shape style="position:absolute;left:6966;top:7430;width:10;height:20" coordorigin="6966,7430" coordsize="10,20" path="m6966,7449l6976,7449,6976,7430,6966,7430,6966,7449xe" filled="true" fillcolor="#000000" stroked="false">
                <v:path arrowok="t"/>
                <v:fill type="solid"/>
              </v:shape>
            </v:group>
            <v:group style="position:absolute;left:6966;top:7449;width:10;height:20" coordorigin="6966,7449" coordsize="10,20">
              <v:shape style="position:absolute;left:6966;top:7449;width:10;height:20" coordorigin="6966,7449" coordsize="10,20" path="m6966,7469l6976,7469,6976,7449,6966,7449,6966,7469xe" filled="true" fillcolor="#000000" stroked="false">
                <v:path arrowok="t"/>
                <v:fill type="solid"/>
              </v:shape>
            </v:group>
            <v:group style="position:absolute;left:6966;top:7469;width:10;height:20" coordorigin="6966,7469" coordsize="10,20">
              <v:shape style="position:absolute;left:6966;top:7469;width:10;height:20" coordorigin="6966,7469" coordsize="10,20" path="m6966,7488l6976,7488,6976,7469,6966,7469,6966,7488xe" filled="true" fillcolor="#000000" stroked="false">
                <v:path arrowok="t"/>
                <v:fill type="solid"/>
              </v:shape>
            </v:group>
            <v:group style="position:absolute;left:6966;top:7488;width:10;height:20" coordorigin="6966,7488" coordsize="10,20">
              <v:shape style="position:absolute;left:6966;top:7488;width:10;height:20" coordorigin="6966,7488" coordsize="10,20" path="m6966,7507l6976,7507,6976,7488,6966,7488,6966,7507xe" filled="true" fillcolor="#000000" stroked="false">
                <v:path arrowok="t"/>
                <v:fill type="solid"/>
              </v:shape>
            </v:group>
            <v:group style="position:absolute;left:6966;top:7507;width:10;height:20" coordorigin="6966,7507" coordsize="10,20">
              <v:shape style="position:absolute;left:6966;top:7507;width:10;height:20" coordorigin="6966,7507" coordsize="10,20" path="m6966,7526l6976,7526,6976,7507,6966,7507,6966,7526xe" filled="true" fillcolor="#000000" stroked="false">
                <v:path arrowok="t"/>
                <v:fill type="solid"/>
              </v:shape>
            </v:group>
            <v:group style="position:absolute;left:6966;top:7526;width:10;height:20" coordorigin="6966,7526" coordsize="10,20">
              <v:shape style="position:absolute;left:6966;top:7526;width:10;height:20" coordorigin="6966,7526" coordsize="10,20" path="m6966,7545l6976,7545,6976,7526,6966,7526,6966,7545xe" filled="true" fillcolor="#000000" stroked="false">
                <v:path arrowok="t"/>
                <v:fill type="solid"/>
              </v:shape>
            </v:group>
            <v:group style="position:absolute;left:6966;top:7545;width:10;height:20" coordorigin="6966,7545" coordsize="10,20">
              <v:shape style="position:absolute;left:6966;top:7545;width:10;height:20" coordorigin="6966,7545" coordsize="10,20" path="m6966,7565l6976,7565,6976,7545,6966,7545,6966,7565xe" filled="true" fillcolor="#000000" stroked="false">
                <v:path arrowok="t"/>
                <v:fill type="solid"/>
              </v:shape>
            </v:group>
            <v:group style="position:absolute;left:6966;top:7565;width:10;height:20" coordorigin="6966,7565" coordsize="10,20">
              <v:shape style="position:absolute;left:6966;top:7565;width:10;height:20" coordorigin="6966,7565" coordsize="10,20" path="m6966,7584l6976,7584,6976,7565,6966,7565,6966,7584xe" filled="true" fillcolor="#000000" stroked="false">
                <v:path arrowok="t"/>
                <v:fill type="solid"/>
              </v:shape>
            </v:group>
            <v:group style="position:absolute;left:6966;top:7584;width:10;height:20" coordorigin="6966,7584" coordsize="10,20">
              <v:shape style="position:absolute;left:6966;top:7584;width:10;height:20" coordorigin="6966,7584" coordsize="10,20" path="m6966,7603l6976,7603,6976,7584,6966,7584,6966,7603xe" filled="true" fillcolor="#000000" stroked="false">
                <v:path arrowok="t"/>
                <v:fill type="solid"/>
              </v:shape>
            </v:group>
            <v:group style="position:absolute;left:6966;top:7603;width:10;height:20" coordorigin="6966,7603" coordsize="10,20">
              <v:shape style="position:absolute;left:6966;top:7603;width:10;height:20" coordorigin="6966,7603" coordsize="10,20" path="m6966,7622l6976,7622,6976,7603,6966,7603,6966,7622xe" filled="true" fillcolor="#000000" stroked="false">
                <v:path arrowok="t"/>
                <v:fill type="solid"/>
              </v:shape>
            </v:group>
            <v:group style="position:absolute;left:6966;top:7622;width:10;height:20" coordorigin="6966,7622" coordsize="10,20">
              <v:shape style="position:absolute;left:6966;top:7622;width:10;height:20" coordorigin="6966,7622" coordsize="10,20" path="m6966,7641l6976,7641,6976,7622,6966,7622,6966,7641xe" filled="true" fillcolor="#000000" stroked="false">
                <v:path arrowok="t"/>
                <v:fill type="solid"/>
              </v:shape>
            </v:group>
            <v:group style="position:absolute;left:6966;top:7641;width:10;height:20" coordorigin="6966,7641" coordsize="10,20">
              <v:shape style="position:absolute;left:6966;top:7641;width:10;height:20" coordorigin="6966,7641" coordsize="10,20" path="m6966,7661l6976,7661,6976,7641,6966,7641,6966,7661xe" filled="true" fillcolor="#000000" stroked="false">
                <v:path arrowok="t"/>
                <v:fill type="solid"/>
              </v:shape>
            </v:group>
            <v:group style="position:absolute;left:6966;top:7661;width:10;height:20" coordorigin="6966,7661" coordsize="10,20">
              <v:shape style="position:absolute;left:6966;top:7661;width:10;height:20" coordorigin="6966,7661" coordsize="10,20" path="m6966,7680l6976,7680,6976,7661,6966,7661,6966,7680xe" filled="true" fillcolor="#000000" stroked="false">
                <v:path arrowok="t"/>
                <v:fill type="solid"/>
              </v:shape>
            </v:group>
            <v:group style="position:absolute;left:6966;top:7680;width:10;height:20" coordorigin="6966,7680" coordsize="10,20">
              <v:shape style="position:absolute;left:6966;top:7680;width:10;height:20" coordorigin="6966,7680" coordsize="10,20" path="m6966,7699l6976,7699,6976,7680,6966,7680,6966,7699xe" filled="true" fillcolor="#000000" stroked="false">
                <v:path arrowok="t"/>
                <v:fill type="solid"/>
              </v:shape>
            </v:group>
            <v:group style="position:absolute;left:6966;top:7699;width:10;height:20" coordorigin="6966,7699" coordsize="10,20">
              <v:shape style="position:absolute;left:6966;top:7699;width:10;height:20" coordorigin="6966,7699" coordsize="10,20" path="m6966,7718l6976,7718,6976,7699,6966,7699,6966,7718xe" filled="true" fillcolor="#000000" stroked="false">
                <v:path arrowok="t"/>
                <v:fill type="solid"/>
              </v:shape>
            </v:group>
            <v:group style="position:absolute;left:6966;top:7718;width:10;height:20" coordorigin="6966,7718" coordsize="10,20">
              <v:shape style="position:absolute;left:6966;top:7718;width:10;height:20" coordorigin="6966,7718" coordsize="10,20" path="m6966,7737l6976,7737,6976,7718,6966,7718,6966,7737xe" filled="true" fillcolor="#000000" stroked="false">
                <v:path arrowok="t"/>
                <v:fill type="solid"/>
              </v:shape>
            </v:group>
            <v:group style="position:absolute;left:6966;top:7737;width:10;height:20" coordorigin="6966,7737" coordsize="10,20">
              <v:shape style="position:absolute;left:6966;top:7737;width:10;height:20" coordorigin="6966,7737" coordsize="10,20" path="m6966,7757l6976,7757,6976,7737,6966,7737,6966,7757xe" filled="true" fillcolor="#000000" stroked="false">
                <v:path arrowok="t"/>
                <v:fill type="solid"/>
              </v:shape>
            </v:group>
            <v:group style="position:absolute;left:6966;top:7757;width:10;height:20" coordorigin="6966,7757" coordsize="10,20">
              <v:shape style="position:absolute;left:6966;top:7757;width:10;height:20" coordorigin="6966,7757" coordsize="10,20" path="m6966,7776l6976,7776,6976,7757,6966,7757,6966,7776xe" filled="true" fillcolor="#000000" stroked="false">
                <v:path arrowok="t"/>
                <v:fill type="solid"/>
              </v:shape>
            </v:group>
            <v:group style="position:absolute;left:6966;top:7776;width:10;height:20" coordorigin="6966,7776" coordsize="10,20">
              <v:shape style="position:absolute;left:6966;top:7776;width:10;height:20" coordorigin="6966,7776" coordsize="10,20" path="m6966,7795l6976,7795,6976,7776,6966,7776,6966,7795xe" filled="true" fillcolor="#000000" stroked="false">
                <v:path arrowok="t"/>
                <v:fill type="solid"/>
              </v:shape>
            </v:group>
            <v:group style="position:absolute;left:6966;top:7795;width:10;height:20" coordorigin="6966,7795" coordsize="10,20">
              <v:shape style="position:absolute;left:6966;top:7795;width:10;height:20" coordorigin="6966,7795" coordsize="10,20" path="m6966,7814l6976,7814,6976,7795,6966,7795,6966,7814xe" filled="true" fillcolor="#000000" stroked="false">
                <v:path arrowok="t"/>
                <v:fill type="solid"/>
              </v:shape>
            </v:group>
            <v:group style="position:absolute;left:6966;top:7814;width:10;height:20" coordorigin="6966,7814" coordsize="10,20">
              <v:shape style="position:absolute;left:6966;top:7814;width:10;height:20" coordorigin="6966,7814" coordsize="10,20" path="m6966,7833l6976,7833,6976,7814,6966,7814,6966,7833xe" filled="true" fillcolor="#000000" stroked="false">
                <v:path arrowok="t"/>
                <v:fill type="solid"/>
              </v:shape>
            </v:group>
            <v:group style="position:absolute;left:6966;top:7833;width:10;height:20" coordorigin="6966,7833" coordsize="10,20">
              <v:shape style="position:absolute;left:6966;top:7833;width:10;height:20" coordorigin="6966,7833" coordsize="10,20" path="m6966,7853l6976,7853,6976,7833,6966,7833,6966,7853xe" filled="true" fillcolor="#000000" stroked="false">
                <v:path arrowok="t"/>
                <v:fill type="solid"/>
              </v:shape>
            </v:group>
            <v:group style="position:absolute;left:6966;top:7853;width:10;height:20" coordorigin="6966,7853" coordsize="10,20">
              <v:shape style="position:absolute;left:6966;top:7853;width:10;height:20" coordorigin="6966,7853" coordsize="10,20" path="m6966,7872l6976,7872,6976,7853,6966,7853,6966,7872xe" filled="true" fillcolor="#000000" stroked="false">
                <v:path arrowok="t"/>
                <v:fill type="solid"/>
              </v:shape>
            </v:group>
            <v:group style="position:absolute;left:6966;top:7872;width:10;height:20" coordorigin="6966,7872" coordsize="10,20">
              <v:shape style="position:absolute;left:6966;top:7872;width:10;height:20" coordorigin="6966,7872" coordsize="10,20" path="m6966,7891l6976,7891,6976,7872,6966,7872,6966,7891xe" filled="true" fillcolor="#000000" stroked="false">
                <v:path arrowok="t"/>
                <v:fill type="solid"/>
              </v:shape>
            </v:group>
            <v:group style="position:absolute;left:6966;top:7891;width:10;height:20" coordorigin="6966,7891" coordsize="10,20">
              <v:shape style="position:absolute;left:6966;top:7891;width:10;height:20" coordorigin="6966,7891" coordsize="10,20" path="m6966,7910l6976,7910,6976,7891,6966,7891,6966,7910xe" filled="true" fillcolor="#000000" stroked="false">
                <v:path arrowok="t"/>
                <v:fill type="solid"/>
              </v:shape>
            </v:group>
            <v:group style="position:absolute;left:6966;top:7910;width:10;height:20" coordorigin="6966,7910" coordsize="10,20">
              <v:shape style="position:absolute;left:6966;top:7910;width:10;height:20" coordorigin="6966,7910" coordsize="10,20" path="m6966,7929l6976,7929,6976,7910,6966,7910,6966,7929xe" filled="true" fillcolor="#000000" stroked="false">
                <v:path arrowok="t"/>
                <v:fill type="solid"/>
              </v:shape>
            </v:group>
            <v:group style="position:absolute;left:6966;top:7929;width:10;height:20" coordorigin="6966,7929" coordsize="10,20">
              <v:shape style="position:absolute;left:6966;top:7929;width:10;height:20" coordorigin="6966,7929" coordsize="10,20" path="m6966,7949l6976,7949,6976,7929,6966,7929,6966,7949xe" filled="true" fillcolor="#000000" stroked="false">
                <v:path arrowok="t"/>
                <v:fill type="solid"/>
              </v:shape>
            </v:group>
            <v:group style="position:absolute;left:6966;top:7949;width:10;height:20" coordorigin="6966,7949" coordsize="10,20">
              <v:shape style="position:absolute;left:6966;top:7949;width:10;height:20" coordorigin="6966,7949" coordsize="10,20" path="m6966,7968l6976,7968,6976,7949,6966,7949,6966,7968xe" filled="true" fillcolor="#000000" stroked="false">
                <v:path arrowok="t"/>
                <v:fill type="solid"/>
              </v:shape>
            </v:group>
            <v:group style="position:absolute;left:6966;top:7968;width:10;height:20" coordorigin="6966,7968" coordsize="10,20">
              <v:shape style="position:absolute;left:6966;top:7968;width:10;height:20" coordorigin="6966,7968" coordsize="10,20" path="m6966,7987l6976,7987,6976,7968,6966,7968,6966,7987xe" filled="true" fillcolor="#000000" stroked="false">
                <v:path arrowok="t"/>
                <v:fill type="solid"/>
              </v:shape>
            </v:group>
            <v:group style="position:absolute;left:6966;top:7987;width:10;height:20" coordorigin="6966,7987" coordsize="10,20">
              <v:shape style="position:absolute;left:6966;top:7987;width:10;height:20" coordorigin="6966,7987" coordsize="10,20" path="m6966,8006l6976,8006,6976,7987,6966,7987,6966,8006xe" filled="true" fillcolor="#000000" stroked="false">
                <v:path arrowok="t"/>
                <v:fill type="solid"/>
              </v:shape>
            </v:group>
            <v:group style="position:absolute;left:6966;top:8006;width:10;height:20" coordorigin="6966,8006" coordsize="10,20">
              <v:shape style="position:absolute;left:6966;top:8006;width:10;height:20" coordorigin="6966,8006" coordsize="10,20" path="m6966,8025l6976,8025,6976,8006,6966,8006,6966,8025xe" filled="true" fillcolor="#000000" stroked="false">
                <v:path arrowok="t"/>
                <v:fill type="solid"/>
              </v:shape>
            </v:group>
            <v:group style="position:absolute;left:6966;top:8025;width:10;height:20" coordorigin="6966,8025" coordsize="10,20">
              <v:shape style="position:absolute;left:6966;top:8025;width:10;height:20" coordorigin="6966,8025" coordsize="10,20" path="m6966,8045l6976,8045,6976,8025,6966,8025,6966,8045xe" filled="true" fillcolor="#000000" stroked="false">
                <v:path arrowok="t"/>
                <v:fill type="solid"/>
              </v:shape>
            </v:group>
            <v:group style="position:absolute;left:6966;top:8045;width:10;height:20" coordorigin="6966,8045" coordsize="10,20">
              <v:shape style="position:absolute;left:6966;top:8045;width:10;height:20" coordorigin="6966,8045" coordsize="10,20" path="m6966,8064l6976,8064,6976,8045,6966,8045,6966,8064xe" filled="true" fillcolor="#000000" stroked="false">
                <v:path arrowok="t"/>
                <v:fill type="solid"/>
              </v:shape>
            </v:group>
            <v:group style="position:absolute;left:6966;top:8064;width:10;height:20" coordorigin="6966,8064" coordsize="10,20">
              <v:shape style="position:absolute;left:6966;top:8064;width:10;height:20" coordorigin="6966,8064" coordsize="10,20" path="m6966,8083l6976,8083,6976,8064,6966,8064,6966,8083xe" filled="true" fillcolor="#000000" stroked="false">
                <v:path arrowok="t"/>
                <v:fill type="solid"/>
              </v:shape>
            </v:group>
            <v:group style="position:absolute;left:6966;top:8083;width:10;height:20" coordorigin="6966,8083" coordsize="10,20">
              <v:shape style="position:absolute;left:6966;top:8083;width:10;height:20" coordorigin="6966,8083" coordsize="10,20" path="m6966,8102l6976,8102,6976,8083,6966,8083,6966,8102xe" filled="true" fillcolor="#000000" stroked="false">
                <v:path arrowok="t"/>
                <v:fill type="solid"/>
              </v:shape>
            </v:group>
            <v:group style="position:absolute;left:6966;top:8102;width:10;height:20" coordorigin="6966,8102" coordsize="10,20">
              <v:shape style="position:absolute;left:6966;top:8102;width:10;height:20" coordorigin="6966,8102" coordsize="10,20" path="m6966,8121l6976,8121,6976,8102,6966,8102,6966,8121xe" filled="true" fillcolor="#000000" stroked="false">
                <v:path arrowok="t"/>
                <v:fill type="solid"/>
              </v:shape>
            </v:group>
            <v:group style="position:absolute;left:6966;top:8121;width:10;height:20" coordorigin="6966,8121" coordsize="10,20">
              <v:shape style="position:absolute;left:6966;top:8121;width:10;height:20" coordorigin="6966,8121" coordsize="10,20" path="m6966,8141l6976,8141,6976,8121,6966,8121,6966,8141xe" filled="true" fillcolor="#000000" stroked="false">
                <v:path arrowok="t"/>
                <v:fill type="solid"/>
              </v:shape>
            </v:group>
            <v:group style="position:absolute;left:6966;top:8141;width:10;height:20" coordorigin="6966,8141" coordsize="10,20">
              <v:shape style="position:absolute;left:6966;top:8141;width:10;height:20" coordorigin="6966,8141" coordsize="10,20" path="m6966,8160l6976,8160,6976,8141,6966,8141,6966,8160xe" filled="true" fillcolor="#000000" stroked="false">
                <v:path arrowok="t"/>
                <v:fill type="solid"/>
              </v:shape>
            </v:group>
            <v:group style="position:absolute;left:6966;top:8160;width:10;height:20" coordorigin="6966,8160" coordsize="10,20">
              <v:shape style="position:absolute;left:6966;top:8160;width:10;height:20" coordorigin="6966,8160" coordsize="10,20" path="m6966,8179l6976,8179,6976,8160,6966,8160,6966,8179xe" filled="true" fillcolor="#000000" stroked="false">
                <v:path arrowok="t"/>
                <v:fill type="solid"/>
              </v:shape>
            </v:group>
            <v:group style="position:absolute;left:6966;top:8179;width:10;height:20" coordorigin="6966,8179" coordsize="10,20">
              <v:shape style="position:absolute;left:6966;top:8179;width:10;height:20" coordorigin="6966,8179" coordsize="10,20" path="m6966,8198l6976,8198,6976,8179,6966,8179,6966,8198xe" filled="true" fillcolor="#000000" stroked="false">
                <v:path arrowok="t"/>
                <v:fill type="solid"/>
              </v:shape>
            </v:group>
            <v:group style="position:absolute;left:6966;top:8198;width:10;height:20" coordorigin="6966,8198" coordsize="10,20">
              <v:shape style="position:absolute;left:6966;top:8198;width:10;height:20" coordorigin="6966,8198" coordsize="10,20" path="m6966,8217l6976,8217,6976,8198,6966,8198,6966,8217xe" filled="true" fillcolor="#000000" stroked="false">
                <v:path arrowok="t"/>
                <v:fill type="solid"/>
              </v:shape>
            </v:group>
            <v:group style="position:absolute;left:6966;top:8217;width:10;height:20" coordorigin="6966,8217" coordsize="10,20">
              <v:shape style="position:absolute;left:6966;top:8217;width:10;height:20" coordorigin="6966,8217" coordsize="10,20" path="m6966,8237l6976,8237,6976,8217,6966,8217,6966,8237xe" filled="true" fillcolor="#000000" stroked="false">
                <v:path arrowok="t"/>
                <v:fill type="solid"/>
              </v:shape>
            </v:group>
            <v:group style="position:absolute;left:6966;top:8237;width:10;height:20" coordorigin="6966,8237" coordsize="10,20">
              <v:shape style="position:absolute;left:6966;top:8237;width:10;height:20" coordorigin="6966,8237" coordsize="10,20" path="m6966,8256l6976,8256,6976,8237,6966,8237,6966,8256xe" filled="true" fillcolor="#000000" stroked="false">
                <v:path arrowok="t"/>
                <v:fill type="solid"/>
              </v:shape>
            </v:group>
            <v:group style="position:absolute;left:6966;top:8256;width:10;height:20" coordorigin="6966,8256" coordsize="10,20">
              <v:shape style="position:absolute;left:6966;top:8256;width:10;height:20" coordorigin="6966,8256" coordsize="10,20" path="m6966,8275l6976,8275,6976,8256,6966,8256,6966,8275xe" filled="true" fillcolor="#000000" stroked="false">
                <v:path arrowok="t"/>
                <v:fill type="solid"/>
              </v:shape>
            </v:group>
            <v:group style="position:absolute;left:6966;top:8275;width:10;height:20" coordorigin="6966,8275" coordsize="10,20">
              <v:shape style="position:absolute;left:6966;top:8275;width:10;height:20" coordorigin="6966,8275" coordsize="10,20" path="m6966,8294l6976,8294,6976,8275,6966,8275,6966,8294xe" filled="true" fillcolor="#000000" stroked="false">
                <v:path arrowok="t"/>
                <v:fill type="solid"/>
              </v:shape>
            </v:group>
            <v:group style="position:absolute;left:6966;top:8294;width:10;height:20" coordorigin="6966,8294" coordsize="10,20">
              <v:shape style="position:absolute;left:6966;top:8294;width:10;height:20" coordorigin="6966,8294" coordsize="10,20" path="m6966,8313l6976,8313,6976,8294,6966,8294,6966,8313xe" filled="true" fillcolor="#000000" stroked="false">
                <v:path arrowok="t"/>
                <v:fill type="solid"/>
              </v:shape>
            </v:group>
            <v:group style="position:absolute;left:6966;top:8313;width:10;height:20" coordorigin="6966,8313" coordsize="10,20">
              <v:shape style="position:absolute;left:6966;top:8313;width:10;height:20" coordorigin="6966,8313" coordsize="10,20" path="m6966,8333l6976,8333,6976,8313,6966,8313,6966,8333xe" filled="true" fillcolor="#000000" stroked="false">
                <v:path arrowok="t"/>
                <v:fill type="solid"/>
              </v:shape>
            </v:group>
            <v:group style="position:absolute;left:6966;top:8333;width:10;height:20" coordorigin="6966,8333" coordsize="10,20">
              <v:shape style="position:absolute;left:6966;top:8333;width:10;height:20" coordorigin="6966,8333" coordsize="10,20" path="m6966,8352l6976,8352,6976,8333,6966,8333,6966,8352xe" filled="true" fillcolor="#000000" stroked="false">
                <v:path arrowok="t"/>
                <v:fill type="solid"/>
              </v:shape>
            </v:group>
            <v:group style="position:absolute;left:6966;top:8352;width:10;height:20" coordorigin="6966,8352" coordsize="10,20">
              <v:shape style="position:absolute;left:6966;top:8352;width:10;height:20" coordorigin="6966,8352" coordsize="10,20" path="m6966,8371l6976,8371,6976,8352,6966,8352,6966,8371xe" filled="true" fillcolor="#000000" stroked="false">
                <v:path arrowok="t"/>
                <v:fill type="solid"/>
              </v:shape>
            </v:group>
            <v:group style="position:absolute;left:6966;top:8371;width:10;height:20" coordorigin="6966,8371" coordsize="10,20">
              <v:shape style="position:absolute;left:6966;top:8371;width:10;height:20" coordorigin="6966,8371" coordsize="10,20" path="m6966,8390l6976,8390,6976,8371,6966,8371,6966,8390xe" filled="true" fillcolor="#000000" stroked="false">
                <v:path arrowok="t"/>
                <v:fill type="solid"/>
              </v:shape>
            </v:group>
            <v:group style="position:absolute;left:6966;top:8390;width:10;height:20" coordorigin="6966,8390" coordsize="10,20">
              <v:shape style="position:absolute;left:6966;top:8390;width:10;height:20" coordorigin="6966,8390" coordsize="10,20" path="m6966,8409l6976,8409,6976,8390,6966,8390,6966,8409xe" filled="true" fillcolor="#000000" stroked="false">
                <v:path arrowok="t"/>
                <v:fill type="solid"/>
              </v:shape>
            </v:group>
            <v:group style="position:absolute;left:6966;top:8409;width:10;height:20" coordorigin="6966,8409" coordsize="10,20">
              <v:shape style="position:absolute;left:6966;top:8409;width:10;height:20" coordorigin="6966,8409" coordsize="10,20" path="m6966,8429l6976,8429,6976,8409,6966,8409,6966,8429xe" filled="true" fillcolor="#000000" stroked="false">
                <v:path arrowok="t"/>
                <v:fill type="solid"/>
              </v:shape>
            </v:group>
            <v:group style="position:absolute;left:6966;top:8429;width:10;height:20" coordorigin="6966,8429" coordsize="10,20">
              <v:shape style="position:absolute;left:6966;top:8429;width:10;height:20" coordorigin="6966,8429" coordsize="10,20" path="m6966,8448l6976,8448,6976,8429,6966,8429,6966,8448xe" filled="true" fillcolor="#000000" stroked="false">
                <v:path arrowok="t"/>
                <v:fill type="solid"/>
              </v:shape>
            </v:group>
            <v:group style="position:absolute;left:6966;top:8448;width:10;height:20" coordorigin="6966,8448" coordsize="10,20">
              <v:shape style="position:absolute;left:6966;top:8448;width:10;height:20" coordorigin="6966,8448" coordsize="10,20" path="m6966,8467l6976,8467,6976,8448,6966,8448,6966,8467xe" filled="true" fillcolor="#000000" stroked="false">
                <v:path arrowok="t"/>
                <v:fill type="solid"/>
              </v:shape>
            </v:group>
            <v:group style="position:absolute;left:6966;top:8467;width:10;height:20" coordorigin="6966,8467" coordsize="10,20">
              <v:shape style="position:absolute;left:6966;top:8467;width:10;height:20" coordorigin="6966,8467" coordsize="10,20" path="m6966,8486l6976,8486,6976,8467,6966,8467,6966,8486xe" filled="true" fillcolor="#000000" stroked="false">
                <v:path arrowok="t"/>
                <v:fill type="solid"/>
              </v:shape>
            </v:group>
            <v:group style="position:absolute;left:6966;top:8486;width:10;height:20" coordorigin="6966,8486" coordsize="10,20">
              <v:shape style="position:absolute;left:6966;top:8486;width:10;height:20" coordorigin="6966,8486" coordsize="10,20" path="m6966,8505l6976,8505,6976,8486,6966,8486,6966,8505xe" filled="true" fillcolor="#000000" stroked="false">
                <v:path arrowok="t"/>
                <v:fill type="solid"/>
              </v:shape>
            </v:group>
            <v:group style="position:absolute;left:6966;top:8505;width:10;height:20" coordorigin="6966,8505" coordsize="10,20">
              <v:shape style="position:absolute;left:6966;top:8505;width:10;height:20" coordorigin="6966,8505" coordsize="10,20" path="m6966,8525l6976,8525,6976,8505,6966,8505,6966,8525xe" filled="true" fillcolor="#000000" stroked="false">
                <v:path arrowok="t"/>
                <v:fill type="solid"/>
              </v:shape>
            </v:group>
            <v:group style="position:absolute;left:6966;top:8525;width:10;height:20" coordorigin="6966,8525" coordsize="10,20">
              <v:shape style="position:absolute;left:6966;top:8525;width:10;height:20" coordorigin="6966,8525" coordsize="10,20" path="m6966,8544l6976,8544,6976,8525,6966,8525,6966,8544xe" filled="true" fillcolor="#000000" stroked="false">
                <v:path arrowok="t"/>
                <v:fill type="solid"/>
              </v:shape>
            </v:group>
            <v:group style="position:absolute;left:6966;top:8544;width:10;height:20" coordorigin="6966,8544" coordsize="10,20">
              <v:shape style="position:absolute;left:6966;top:8544;width:10;height:20" coordorigin="6966,8544" coordsize="10,20" path="m6966,8563l6976,8563,6976,8544,6966,8544,6966,8563xe" filled="true" fillcolor="#000000" stroked="false">
                <v:path arrowok="t"/>
                <v:fill type="solid"/>
              </v:shape>
            </v:group>
            <v:group style="position:absolute;left:6966;top:8563;width:10;height:20" coordorigin="6966,8563" coordsize="10,20">
              <v:shape style="position:absolute;left:6966;top:8563;width:10;height:20" coordorigin="6966,8563" coordsize="10,20" path="m6966,8582l6976,8582,6976,8563,6966,8563,6966,8582xe" filled="true" fillcolor="#000000" stroked="false">
                <v:path arrowok="t"/>
                <v:fill type="solid"/>
              </v:shape>
            </v:group>
            <v:group style="position:absolute;left:6966;top:8582;width:10;height:20" coordorigin="6966,8582" coordsize="10,20">
              <v:shape style="position:absolute;left:6966;top:8582;width:10;height:20" coordorigin="6966,8582" coordsize="10,20" path="m6966,8601l6976,8601,6976,8582,6966,8582,6966,8601xe" filled="true" fillcolor="#000000" stroked="false">
                <v:path arrowok="t"/>
                <v:fill type="solid"/>
              </v:shape>
            </v:group>
            <v:group style="position:absolute;left:6966;top:8601;width:10;height:20" coordorigin="6966,8601" coordsize="10,20">
              <v:shape style="position:absolute;left:6966;top:8601;width:10;height:20" coordorigin="6966,8601" coordsize="10,20" path="m6966,8621l6976,8621,6976,8601,6966,8601,6966,8621xe" filled="true" fillcolor="#000000" stroked="false">
                <v:path arrowok="t"/>
                <v:fill type="solid"/>
              </v:shape>
            </v:group>
            <v:group style="position:absolute;left:6966;top:8621;width:10;height:20" coordorigin="6966,8621" coordsize="10,20">
              <v:shape style="position:absolute;left:6966;top:8621;width:10;height:20" coordorigin="6966,8621" coordsize="10,20" path="m6966,8640l6976,8640,6976,8621,6966,8621,6966,8640xe" filled="true" fillcolor="#000000" stroked="false">
                <v:path arrowok="t"/>
                <v:fill type="solid"/>
              </v:shape>
            </v:group>
            <v:group style="position:absolute;left:6966;top:8640;width:10;height:20" coordorigin="6966,8640" coordsize="10,20">
              <v:shape style="position:absolute;left:6966;top:8640;width:10;height:20" coordorigin="6966,8640" coordsize="10,20" path="m6966,8659l6976,8659,6976,8640,6966,8640,6966,8659xe" filled="true" fillcolor="#000000" stroked="false">
                <v:path arrowok="t"/>
                <v:fill type="solid"/>
              </v:shape>
            </v:group>
            <v:group style="position:absolute;left:6966;top:8659;width:10;height:20" coordorigin="6966,8659" coordsize="10,20">
              <v:shape style="position:absolute;left:6966;top:8659;width:10;height:20" coordorigin="6966,8659" coordsize="10,20" path="m6966,8678l6976,8678,6976,8659,6966,8659,6966,8678xe" filled="true" fillcolor="#000000" stroked="false">
                <v:path arrowok="t"/>
                <v:fill type="solid"/>
              </v:shape>
            </v:group>
            <v:group style="position:absolute;left:6966;top:8678;width:10;height:20" coordorigin="6966,8678" coordsize="10,20">
              <v:shape style="position:absolute;left:6966;top:8678;width:10;height:20" coordorigin="6966,8678" coordsize="10,20" path="m6966,8697l6976,8697,6976,8678,6966,8678,6966,8697xe" filled="true" fillcolor="#000000" stroked="false">
                <v:path arrowok="t"/>
                <v:fill type="solid"/>
              </v:shape>
            </v:group>
            <v:group style="position:absolute;left:6966;top:8697;width:10;height:20" coordorigin="6966,8697" coordsize="10,20">
              <v:shape style="position:absolute;left:6966;top:8697;width:10;height:20" coordorigin="6966,8697" coordsize="10,20" path="m6966,8717l6976,8717,6976,8697,6966,8697,6966,8717xe" filled="true" fillcolor="#000000" stroked="false">
                <v:path arrowok="t"/>
                <v:fill type="solid"/>
              </v:shape>
            </v:group>
            <v:group style="position:absolute;left:6966;top:8717;width:10;height:20" coordorigin="6966,8717" coordsize="10,20">
              <v:shape style="position:absolute;left:6966;top:8717;width:10;height:20" coordorigin="6966,8717" coordsize="10,20" path="m6966,8736l6976,8736,6976,8717,6966,8717,6966,8736xe" filled="true" fillcolor="#000000" stroked="false">
                <v:path arrowok="t"/>
                <v:fill type="solid"/>
              </v:shape>
            </v:group>
            <v:group style="position:absolute;left:6966;top:8736;width:10;height:20" coordorigin="6966,8736" coordsize="10,20">
              <v:shape style="position:absolute;left:6966;top:8736;width:10;height:20" coordorigin="6966,8736" coordsize="10,20" path="m6966,8755l6976,8755,6976,8736,6966,8736,6966,8755xe" filled="true" fillcolor="#000000" stroked="false">
                <v:path arrowok="t"/>
                <v:fill type="solid"/>
              </v:shape>
            </v:group>
            <v:group style="position:absolute;left:6966;top:8755;width:10;height:20" coordorigin="6966,8755" coordsize="10,20">
              <v:shape style="position:absolute;left:6966;top:8755;width:10;height:20" coordorigin="6966,8755" coordsize="10,20" path="m6966,8774l6976,8774,6976,8755,6966,8755,6966,8774xe" filled="true" fillcolor="#000000" stroked="false">
                <v:path arrowok="t"/>
                <v:fill type="solid"/>
              </v:shape>
            </v:group>
            <v:group style="position:absolute;left:6966;top:8774;width:10;height:20" coordorigin="6966,8774" coordsize="10,20">
              <v:shape style="position:absolute;left:6966;top:8774;width:10;height:20" coordorigin="6966,8774" coordsize="10,20" path="m6966,8793l6976,8793,6976,8774,6966,8774,6966,8793xe" filled="true" fillcolor="#000000" stroked="false">
                <v:path arrowok="t"/>
                <v:fill type="solid"/>
              </v:shape>
            </v:group>
            <v:group style="position:absolute;left:6966;top:8793;width:10;height:20" coordorigin="6966,8793" coordsize="10,20">
              <v:shape style="position:absolute;left:6966;top:8793;width:10;height:20" coordorigin="6966,8793" coordsize="10,20" path="m6966,8813l6976,8813,6976,8793,6966,8793,6966,8813xe" filled="true" fillcolor="#000000" stroked="false">
                <v:path arrowok="t"/>
                <v:fill type="solid"/>
              </v:shape>
            </v:group>
            <v:group style="position:absolute;left:6966;top:8813;width:10;height:20" coordorigin="6966,8813" coordsize="10,20">
              <v:shape style="position:absolute;left:6966;top:8813;width:10;height:20" coordorigin="6966,8813" coordsize="10,20" path="m6966,8832l6976,8832,6976,8813,6966,8813,6966,8832xe" filled="true" fillcolor="#000000" stroked="false">
                <v:path arrowok="t"/>
                <v:fill type="solid"/>
              </v:shape>
            </v:group>
            <v:group style="position:absolute;left:6966;top:8832;width:10;height:20" coordorigin="6966,8832" coordsize="10,20">
              <v:shape style="position:absolute;left:6966;top:8832;width:10;height:20" coordorigin="6966,8832" coordsize="10,20" path="m6966,8851l6976,8851,6976,8832,6966,8832,6966,8851xe" filled="true" fillcolor="#000000" stroked="false">
                <v:path arrowok="t"/>
                <v:fill type="solid"/>
              </v:shape>
            </v:group>
            <v:group style="position:absolute;left:6966;top:8851;width:10;height:20" coordorigin="6966,8851" coordsize="10,20">
              <v:shape style="position:absolute;left:6966;top:8851;width:10;height:20" coordorigin="6966,8851" coordsize="10,20" path="m6966,8870l6976,8870,6976,8851,6966,8851,6966,8870xe" filled="true" fillcolor="#000000" stroked="false">
                <v:path arrowok="t"/>
                <v:fill type="solid"/>
              </v:shape>
            </v:group>
            <v:group style="position:absolute;left:6966;top:8870;width:10;height:20" coordorigin="6966,8870" coordsize="10,20">
              <v:shape style="position:absolute;left:6966;top:8870;width:10;height:20" coordorigin="6966,8870" coordsize="10,20" path="m6966,8889l6976,8889,6976,8870,6966,8870,6966,8889xe" filled="true" fillcolor="#000000" stroked="false">
                <v:path arrowok="t"/>
                <v:fill type="solid"/>
              </v:shape>
            </v:group>
            <v:group style="position:absolute;left:6966;top:8889;width:10;height:20" coordorigin="6966,8889" coordsize="10,20">
              <v:shape style="position:absolute;left:6966;top:8889;width:10;height:20" coordorigin="6966,8889" coordsize="10,20" path="m6966,8909l6976,8909,6976,8889,6966,8889,6966,8909xe" filled="true" fillcolor="#000000" stroked="false">
                <v:path arrowok="t"/>
                <v:fill type="solid"/>
              </v:shape>
            </v:group>
            <v:group style="position:absolute;left:6966;top:8909;width:10;height:20" coordorigin="6966,8909" coordsize="10,20">
              <v:shape style="position:absolute;left:6966;top:8909;width:10;height:20" coordorigin="6966,8909" coordsize="10,20" path="m6966,8928l6976,8928,6976,8909,6966,8909,6966,8928xe" filled="true" fillcolor="#000000" stroked="false">
                <v:path arrowok="t"/>
                <v:fill type="solid"/>
              </v:shape>
            </v:group>
            <v:group style="position:absolute;left:6966;top:8928;width:10;height:20" coordorigin="6966,8928" coordsize="10,20">
              <v:shape style="position:absolute;left:6966;top:8928;width:10;height:20" coordorigin="6966,8928" coordsize="10,20" path="m6966,8947l6976,8947,6976,8928,6966,8928,6966,8947xe" filled="true" fillcolor="#000000" stroked="false">
                <v:path arrowok="t"/>
                <v:fill type="solid"/>
              </v:shape>
            </v:group>
            <v:group style="position:absolute;left:6966;top:8947;width:10;height:20" coordorigin="6966,8947" coordsize="10,20">
              <v:shape style="position:absolute;left:6966;top:8947;width:10;height:20" coordorigin="6966,8947" coordsize="10,20" path="m6966,8966l6976,8966,6976,8947,6966,8947,6966,8966xe" filled="true" fillcolor="#000000" stroked="false">
                <v:path arrowok="t"/>
                <v:fill type="solid"/>
              </v:shape>
            </v:group>
            <v:group style="position:absolute;left:6966;top:8966;width:10;height:20" coordorigin="6966,8966" coordsize="10,20">
              <v:shape style="position:absolute;left:6966;top:8966;width:10;height:20" coordorigin="6966,8966" coordsize="10,20" path="m6966,8985l6976,8985,6976,8966,6966,8966,6966,8985xe" filled="true" fillcolor="#000000" stroked="false">
                <v:path arrowok="t"/>
                <v:fill type="solid"/>
              </v:shape>
            </v:group>
            <v:group style="position:absolute;left:6966;top:8985;width:10;height:20" coordorigin="6966,8985" coordsize="10,20">
              <v:shape style="position:absolute;left:6966;top:8985;width:10;height:20" coordorigin="6966,8985" coordsize="10,20" path="m6966,9005l6976,9005,6976,8985,6966,8985,6966,9005xe" filled="true" fillcolor="#000000" stroked="false">
                <v:path arrowok="t"/>
                <v:fill type="solid"/>
              </v:shape>
            </v:group>
            <v:group style="position:absolute;left:6966;top:9005;width:10;height:20" coordorigin="6966,9005" coordsize="10,20">
              <v:shape style="position:absolute;left:6966;top:9005;width:10;height:20" coordorigin="6966,9005" coordsize="10,20" path="m6966,9024l6976,9024,6976,9005,6966,9005,6966,9024xe" filled="true" fillcolor="#000000" stroked="false">
                <v:path arrowok="t"/>
                <v:fill type="solid"/>
              </v:shape>
            </v:group>
            <v:group style="position:absolute;left:6966;top:9024;width:10;height:20" coordorigin="6966,9024" coordsize="10,20">
              <v:shape style="position:absolute;left:6966;top:9024;width:10;height:20" coordorigin="6966,9024" coordsize="10,20" path="m6966,9043l6976,9043,6976,9024,6966,9024,6966,9043xe" filled="true" fillcolor="#000000" stroked="false">
                <v:path arrowok="t"/>
                <v:fill type="solid"/>
              </v:shape>
            </v:group>
            <v:group style="position:absolute;left:6966;top:9043;width:10;height:20" coordorigin="6966,9043" coordsize="10,20">
              <v:shape style="position:absolute;left:6966;top:9043;width:10;height:20" coordorigin="6966,9043" coordsize="10,20" path="m6966,9062l6976,9062,6976,9043,6966,9043,6966,9062xe" filled="true" fillcolor="#000000" stroked="false">
                <v:path arrowok="t"/>
                <v:fill type="solid"/>
              </v:shape>
            </v:group>
            <v:group style="position:absolute;left:6966;top:9062;width:10;height:20" coordorigin="6966,9062" coordsize="10,20">
              <v:shape style="position:absolute;left:6966;top:9062;width:10;height:20" coordorigin="6966,9062" coordsize="10,20" path="m6966,9081l6976,9081,6976,9062,6966,9062,6966,9081xe" filled="true" fillcolor="#000000" stroked="false">
                <v:path arrowok="t"/>
                <v:fill type="solid"/>
              </v:shape>
            </v:group>
            <v:group style="position:absolute;left:6966;top:9081;width:10;height:20" coordorigin="6966,9081" coordsize="10,20">
              <v:shape style="position:absolute;left:6966;top:9081;width:10;height:20" coordorigin="6966,9081" coordsize="10,20" path="m6966,9101l6976,9101,6976,9081,6966,9081,6966,9101xe" filled="true" fillcolor="#000000" stroked="false">
                <v:path arrowok="t"/>
                <v:fill type="solid"/>
              </v:shape>
            </v:group>
            <v:group style="position:absolute;left:6966;top:9101;width:10;height:20" coordorigin="6966,9101" coordsize="10,20">
              <v:shape style="position:absolute;left:6966;top:9101;width:10;height:20" coordorigin="6966,9101" coordsize="10,20" path="m6966,9120l6976,9120,6976,9101,6966,9101,6966,9120xe" filled="true" fillcolor="#000000" stroked="false">
                <v:path arrowok="t"/>
                <v:fill type="solid"/>
              </v:shape>
            </v:group>
            <v:group style="position:absolute;left:6966;top:9120;width:10;height:20" coordorigin="6966,9120" coordsize="10,20">
              <v:shape style="position:absolute;left:6966;top:9120;width:10;height:20" coordorigin="6966,9120" coordsize="10,20" path="m6966,9139l6976,9139,6976,9120,6966,9120,6966,9139xe" filled="true" fillcolor="#000000" stroked="false">
                <v:path arrowok="t"/>
                <v:fill type="solid"/>
              </v:shape>
            </v:group>
            <v:group style="position:absolute;left:6966;top:9139;width:10;height:20" coordorigin="6966,9139" coordsize="10,20">
              <v:shape style="position:absolute;left:6966;top:9139;width:10;height:20" coordorigin="6966,9139" coordsize="10,20" path="m6966,9158l6976,9158,6976,9139,6966,9139,6966,9158xe" filled="true" fillcolor="#000000" stroked="false">
                <v:path arrowok="t"/>
                <v:fill type="solid"/>
              </v:shape>
            </v:group>
            <v:group style="position:absolute;left:6966;top:9158;width:10;height:20" coordorigin="6966,9158" coordsize="10,20">
              <v:shape style="position:absolute;left:6966;top:9158;width:10;height:20" coordorigin="6966,9158" coordsize="10,20" path="m6966,9177l6976,9177,6976,9158,6966,9158,6966,9177xe" filled="true" fillcolor="#000000" stroked="false">
                <v:path arrowok="t"/>
                <v:fill type="solid"/>
              </v:shape>
            </v:group>
            <v:group style="position:absolute;left:6966;top:9177;width:10;height:20" coordorigin="6966,9177" coordsize="10,20">
              <v:shape style="position:absolute;left:6966;top:9177;width:10;height:20" coordorigin="6966,9177" coordsize="10,20" path="m6966,9197l6976,9197,6976,9177,6966,9177,6966,9197xe" filled="true" fillcolor="#000000" stroked="false">
                <v:path arrowok="t"/>
                <v:fill type="solid"/>
              </v:shape>
            </v:group>
            <v:group style="position:absolute;left:6966;top:9197;width:10;height:20" coordorigin="6966,9197" coordsize="10,20">
              <v:shape style="position:absolute;left:6966;top:9197;width:10;height:20" coordorigin="6966,9197" coordsize="10,20" path="m6966,9216l6976,9216,6976,9197,6966,9197,6966,9216xe" filled="true" fillcolor="#000000" stroked="false">
                <v:path arrowok="t"/>
                <v:fill type="solid"/>
              </v:shape>
            </v:group>
            <v:group style="position:absolute;left:6966;top:9216;width:10;height:20" coordorigin="6966,9216" coordsize="10,20">
              <v:shape style="position:absolute;left:6966;top:9216;width:10;height:20" coordorigin="6966,9216" coordsize="10,20" path="m6966,9235l6976,9235,6976,9216,6966,9216,6966,9235xe" filled="true" fillcolor="#000000" stroked="false">
                <v:path arrowok="t"/>
                <v:fill type="solid"/>
              </v:shape>
            </v:group>
            <v:group style="position:absolute;left:6966;top:9235;width:10;height:20" coordorigin="6966,9235" coordsize="10,20">
              <v:shape style="position:absolute;left:6966;top:9235;width:10;height:20" coordorigin="6966,9235" coordsize="10,20" path="m6966,9254l6976,9254,6976,9235,6966,9235,6966,9254xe" filled="true" fillcolor="#000000" stroked="false">
                <v:path arrowok="t"/>
                <v:fill type="solid"/>
              </v:shape>
            </v:group>
            <v:group style="position:absolute;left:6966;top:9254;width:10;height:20" coordorigin="6966,9254" coordsize="10,20">
              <v:shape style="position:absolute;left:6966;top:9254;width:10;height:20" coordorigin="6966,9254" coordsize="10,20" path="m6966,9273l6976,9273,6976,9254,6966,9254,6966,9273xe" filled="true" fillcolor="#000000" stroked="false">
                <v:path arrowok="t"/>
                <v:fill type="solid"/>
              </v:shape>
            </v:group>
            <v:group style="position:absolute;left:6966;top:9273;width:10;height:20" coordorigin="6966,9273" coordsize="10,20">
              <v:shape style="position:absolute;left:6966;top:9273;width:10;height:20" coordorigin="6966,9273" coordsize="10,20" path="m6966,9293l6976,9293,6976,9273,6966,9273,6966,9293xe" filled="true" fillcolor="#000000" stroked="false">
                <v:path arrowok="t"/>
                <v:fill type="solid"/>
              </v:shape>
            </v:group>
            <v:group style="position:absolute;left:6966;top:9293;width:10;height:20" coordorigin="6966,9293" coordsize="10,20">
              <v:shape style="position:absolute;left:6966;top:9293;width:10;height:20" coordorigin="6966,9293" coordsize="10,20" path="m6966,9312l6976,9312,6976,9293,6966,9293,6966,9312xe" filled="true" fillcolor="#000000" stroked="false">
                <v:path arrowok="t"/>
                <v:fill type="solid"/>
              </v:shape>
            </v:group>
            <v:group style="position:absolute;left:6966;top:9312;width:10;height:20" coordorigin="6966,9312" coordsize="10,20">
              <v:shape style="position:absolute;left:6966;top:9312;width:10;height:20" coordorigin="6966,9312" coordsize="10,20" path="m6966,9331l6976,9331,6976,9312,6966,9312,6966,9331xe" filled="true" fillcolor="#000000" stroked="false">
                <v:path arrowok="t"/>
                <v:fill type="solid"/>
              </v:shape>
            </v:group>
            <v:group style="position:absolute;left:6966;top:9331;width:10;height:20" coordorigin="6966,9331" coordsize="10,20">
              <v:shape style="position:absolute;left:6966;top:9331;width:10;height:20" coordorigin="6966,9331" coordsize="10,20" path="m6966,9350l6976,9350,6976,9331,6966,9331,6966,9350xe" filled="true" fillcolor="#000000" stroked="false">
                <v:path arrowok="t"/>
                <v:fill type="solid"/>
              </v:shape>
            </v:group>
            <v:group style="position:absolute;left:6966;top:9350;width:10;height:20" coordorigin="6966,9350" coordsize="10,20">
              <v:shape style="position:absolute;left:6966;top:9350;width:10;height:20" coordorigin="6966,9350" coordsize="10,20" path="m6966,9369l6976,9369,6976,9350,6966,9350,6966,9369xe" filled="true" fillcolor="#000000" stroked="false">
                <v:path arrowok="t"/>
                <v:fill type="solid"/>
              </v:shape>
            </v:group>
            <v:group style="position:absolute;left:6966;top:9369;width:10;height:20" coordorigin="6966,9369" coordsize="10,20">
              <v:shape style="position:absolute;left:6966;top:9369;width:10;height:20" coordorigin="6966,9369" coordsize="10,20" path="m6966,9389l6976,9389,6976,9369,6966,9369,6966,9389xe" filled="true" fillcolor="#000000" stroked="false">
                <v:path arrowok="t"/>
                <v:fill type="solid"/>
              </v:shape>
            </v:group>
            <v:group style="position:absolute;left:6966;top:9389;width:10;height:20" coordorigin="6966,9389" coordsize="10,20">
              <v:shape style="position:absolute;left:6966;top:9389;width:10;height:20" coordorigin="6966,9389" coordsize="10,20" path="m6966,9408l6976,9408,6976,9389,6966,9389,6966,9408xe" filled="true" fillcolor="#000000" stroked="false">
                <v:path arrowok="t"/>
                <v:fill type="solid"/>
              </v:shape>
            </v:group>
            <v:group style="position:absolute;left:6966;top:9408;width:10;height:20" coordorigin="6966,9408" coordsize="10,20">
              <v:shape style="position:absolute;left:6966;top:9408;width:10;height:20" coordorigin="6966,9408" coordsize="10,20" path="m6966,9427l6976,9427,6976,9408,6966,9408,6966,9427xe" filled="true" fillcolor="#000000" stroked="false">
                <v:path arrowok="t"/>
                <v:fill type="solid"/>
              </v:shape>
            </v:group>
            <v:group style="position:absolute;left:6966;top:9427;width:10;height:20" coordorigin="6966,9427" coordsize="10,20">
              <v:shape style="position:absolute;left:6966;top:9427;width:10;height:20" coordorigin="6966,9427" coordsize="10,20" path="m6966,9446l6976,9446,6976,9427,6966,9427,6966,9446xe" filled="true" fillcolor="#000000" stroked="false">
                <v:path arrowok="t"/>
                <v:fill type="solid"/>
              </v:shape>
            </v:group>
            <v:group style="position:absolute;left:6966;top:9446;width:10;height:20" coordorigin="6966,9446" coordsize="10,20">
              <v:shape style="position:absolute;left:6966;top:9446;width:10;height:20" coordorigin="6966,9446" coordsize="10,20" path="m6966,9465l6976,9465,6976,9446,6966,9446,6966,9465xe" filled="true" fillcolor="#000000" stroked="false">
                <v:path arrowok="t"/>
                <v:fill type="solid"/>
              </v:shape>
            </v:group>
            <v:group style="position:absolute;left:6966;top:9465;width:10;height:20" coordorigin="6966,9465" coordsize="10,20">
              <v:shape style="position:absolute;left:6966;top:9465;width:10;height:20" coordorigin="6966,9465" coordsize="10,20" path="m6966,9485l6976,9485,6976,9465,6966,9465,6966,9485xe" filled="true" fillcolor="#000000" stroked="false">
                <v:path arrowok="t"/>
                <v:fill type="solid"/>
              </v:shape>
            </v:group>
            <v:group style="position:absolute;left:6966;top:9485;width:10;height:20" coordorigin="6966,9485" coordsize="10,20">
              <v:shape style="position:absolute;left:6966;top:9485;width:10;height:20" coordorigin="6966,9485" coordsize="10,20" path="m6966,9504l6976,9504,6976,9485,6966,9485,6966,9504xe" filled="true" fillcolor="#000000" stroked="false">
                <v:path arrowok="t"/>
                <v:fill type="solid"/>
              </v:shape>
            </v:group>
            <v:group style="position:absolute;left:6966;top:9504;width:10;height:20" coordorigin="6966,9504" coordsize="10,20">
              <v:shape style="position:absolute;left:6966;top:9504;width:10;height:20" coordorigin="6966,9504" coordsize="10,20" path="m6966,9523l6976,9523,6976,9504,6966,9504,6966,9523xe" filled="true" fillcolor="#000000" stroked="false">
                <v:path arrowok="t"/>
                <v:fill type="solid"/>
              </v:shape>
            </v:group>
            <v:group style="position:absolute;left:6966;top:9523;width:10;height:20" coordorigin="6966,9523" coordsize="10,20">
              <v:shape style="position:absolute;left:6966;top:9523;width:10;height:20" coordorigin="6966,9523" coordsize="10,20" path="m6966,9542l6976,9542,6976,9523,6966,9523,6966,9542xe" filled="true" fillcolor="#000000" stroked="false">
                <v:path arrowok="t"/>
                <v:fill type="solid"/>
              </v:shape>
            </v:group>
            <v:group style="position:absolute;left:6966;top:9542;width:10;height:20" coordorigin="6966,9542" coordsize="10,20">
              <v:shape style="position:absolute;left:6966;top:9542;width:10;height:20" coordorigin="6966,9542" coordsize="10,20" path="m6966,9561l6976,9561,6976,9542,6966,9542,6966,9561xe" filled="true" fillcolor="#000000" stroked="false">
                <v:path arrowok="t"/>
                <v:fill type="solid"/>
              </v:shape>
            </v:group>
            <v:group style="position:absolute;left:6966;top:9561;width:10;height:20" coordorigin="6966,9561" coordsize="10,20">
              <v:shape style="position:absolute;left:6966;top:9561;width:10;height:20" coordorigin="6966,9561" coordsize="10,20" path="m6966,9581l6976,9581,6976,9561,6966,9561,6966,9581xe" filled="true" fillcolor="#000000" stroked="false">
                <v:path arrowok="t"/>
                <v:fill type="solid"/>
              </v:shape>
            </v:group>
            <v:group style="position:absolute;left:6966;top:9581;width:10;height:20" coordorigin="6966,9581" coordsize="10,20">
              <v:shape style="position:absolute;left:6966;top:9581;width:10;height:20" coordorigin="6966,9581" coordsize="10,20" path="m6966,9600l6976,9600,6976,9581,6966,9581,6966,9600xe" filled="true" fillcolor="#000000" stroked="false">
                <v:path arrowok="t"/>
                <v:fill type="solid"/>
              </v:shape>
            </v:group>
            <v:group style="position:absolute;left:6966;top:9600;width:10;height:20" coordorigin="6966,9600" coordsize="10,20">
              <v:shape style="position:absolute;left:6966;top:9600;width:10;height:20" coordorigin="6966,9600" coordsize="10,20" path="m6966,9619l6976,9619,6976,9600,6966,9600,6966,9619xe" filled="true" fillcolor="#000000" stroked="false">
                <v:path arrowok="t"/>
                <v:fill type="solid"/>
              </v:shape>
            </v:group>
            <v:group style="position:absolute;left:6966;top:9619;width:10;height:20" coordorigin="6966,9619" coordsize="10,20">
              <v:shape style="position:absolute;left:6966;top:9619;width:10;height:20" coordorigin="6966,9619" coordsize="10,20" path="m6966,9638l6976,9638,6976,9619,6966,9619,6966,9638xe" filled="true" fillcolor="#000000" stroked="false">
                <v:path arrowok="t"/>
                <v:fill type="solid"/>
              </v:shape>
            </v:group>
            <v:group style="position:absolute;left:6966;top:9645;width:10;height:2" coordorigin="6966,9645" coordsize="10,2">
              <v:shape style="position:absolute;left:6966;top:9645;width:10;height:2" coordorigin="6966,9645" coordsize="10,0" path="m6966,9645l6976,9645e" filled="false" stroked="true" strokeweight=".71997pt" strokecolor="#000000">
                <v:path arrowok="t"/>
              </v:shape>
            </v:group>
            <v:group style="position:absolute;left:7756;top:6220;width:10;height:20" coordorigin="7756,6220" coordsize="10,20">
              <v:shape style="position:absolute;left:7756;top:6220;width:10;height:20" coordorigin="7756,6220" coordsize="10,20" path="m7756,6239l7765,6239,7765,6220,7756,6220,7756,6239xe" filled="true" fillcolor="#000000" stroked="false">
                <v:path arrowok="t"/>
                <v:fill type="solid"/>
              </v:shape>
            </v:group>
            <v:group style="position:absolute;left:7756;top:6239;width:10;height:20" coordorigin="7756,6239" coordsize="10,20">
              <v:shape style="position:absolute;left:7756;top:6239;width:10;height:20" coordorigin="7756,6239" coordsize="10,20" path="m7756,6259l7765,6259,7765,6239,7756,6239,7756,6259xe" filled="true" fillcolor="#000000" stroked="false">
                <v:path arrowok="t"/>
                <v:fill type="solid"/>
              </v:shape>
            </v:group>
            <v:group style="position:absolute;left:7756;top:6259;width:10;height:20" coordorigin="7756,6259" coordsize="10,20">
              <v:shape style="position:absolute;left:7756;top:6259;width:10;height:20" coordorigin="7756,6259" coordsize="10,20" path="m7756,6278l7765,6278,7765,6259,7756,6259,7756,6278xe" filled="true" fillcolor="#000000" stroked="false">
                <v:path arrowok="t"/>
                <v:fill type="solid"/>
              </v:shape>
            </v:group>
            <v:group style="position:absolute;left:7756;top:6278;width:10;height:20" coordorigin="7756,6278" coordsize="10,20">
              <v:shape style="position:absolute;left:7756;top:6278;width:10;height:20" coordorigin="7756,6278" coordsize="10,20" path="m7756,6297l7765,6297,7765,6278,7756,6278,7756,6297xe" filled="true" fillcolor="#000000" stroked="false">
                <v:path arrowok="t"/>
                <v:fill type="solid"/>
              </v:shape>
            </v:group>
            <v:group style="position:absolute;left:7756;top:6297;width:10;height:20" coordorigin="7756,6297" coordsize="10,20">
              <v:shape style="position:absolute;left:7756;top:6297;width:10;height:20" coordorigin="7756,6297" coordsize="10,20" path="m7756,6317l7765,6317,7765,6297,7756,6297,7756,6317xe" filled="true" fillcolor="#000000" stroked="false">
                <v:path arrowok="t"/>
                <v:fill type="solid"/>
              </v:shape>
            </v:group>
            <v:group style="position:absolute;left:7756;top:6317;width:10;height:20" coordorigin="7756,6317" coordsize="10,20">
              <v:shape style="position:absolute;left:7756;top:6317;width:10;height:20" coordorigin="7756,6317" coordsize="10,20" path="m7756,6336l7765,6336,7765,6317,7756,6317,7756,6336xe" filled="true" fillcolor="#000000" stroked="false">
                <v:path arrowok="t"/>
                <v:fill type="solid"/>
              </v:shape>
            </v:group>
            <v:group style="position:absolute;left:7756;top:6336;width:10;height:20" coordorigin="7756,6336" coordsize="10,20">
              <v:shape style="position:absolute;left:7756;top:6336;width:10;height:20" coordorigin="7756,6336" coordsize="10,20" path="m7756,6355l7765,6355,7765,6336,7756,6336,7756,6355xe" filled="true" fillcolor="#000000" stroked="false">
                <v:path arrowok="t"/>
                <v:fill type="solid"/>
              </v:shape>
            </v:group>
            <v:group style="position:absolute;left:7756;top:6355;width:10;height:20" coordorigin="7756,6355" coordsize="10,20">
              <v:shape style="position:absolute;left:7756;top:6355;width:10;height:20" coordorigin="7756,6355" coordsize="10,20" path="m7756,6374l7765,6374,7765,6355,7756,6355,7756,6374xe" filled="true" fillcolor="#000000" stroked="false">
                <v:path arrowok="t"/>
                <v:fill type="solid"/>
              </v:shape>
            </v:group>
            <v:group style="position:absolute;left:7756;top:6374;width:10;height:20" coordorigin="7756,6374" coordsize="10,20">
              <v:shape style="position:absolute;left:7756;top:6374;width:10;height:20" coordorigin="7756,6374" coordsize="10,20" path="m7756,6393l7765,6393,7765,6374,7756,6374,7756,6393xe" filled="true" fillcolor="#000000" stroked="false">
                <v:path arrowok="t"/>
                <v:fill type="solid"/>
              </v:shape>
            </v:group>
            <v:group style="position:absolute;left:7756;top:6393;width:10;height:20" coordorigin="7756,6393" coordsize="10,20">
              <v:shape style="position:absolute;left:7756;top:6393;width:10;height:20" coordorigin="7756,6393" coordsize="10,20" path="m7756,6413l7765,6413,7765,6393,7756,6393,7756,6413xe" filled="true" fillcolor="#000000" stroked="false">
                <v:path arrowok="t"/>
                <v:fill type="solid"/>
              </v:shape>
            </v:group>
            <v:group style="position:absolute;left:7756;top:6413;width:10;height:20" coordorigin="7756,6413" coordsize="10,20">
              <v:shape style="position:absolute;left:7756;top:6413;width:10;height:20" coordorigin="7756,6413" coordsize="10,20" path="m7756,6432l7765,6432,7765,6413,7756,6413,7756,6432xe" filled="true" fillcolor="#000000" stroked="false">
                <v:path arrowok="t"/>
                <v:fill type="solid"/>
              </v:shape>
            </v:group>
            <v:group style="position:absolute;left:7756;top:6432;width:10;height:20" coordorigin="7756,6432" coordsize="10,20">
              <v:shape style="position:absolute;left:7756;top:6432;width:10;height:20" coordorigin="7756,6432" coordsize="10,20" path="m7756,6451l7765,6451,7765,6432,7756,6432,7756,6451xe" filled="true" fillcolor="#000000" stroked="false">
                <v:path arrowok="t"/>
                <v:fill type="solid"/>
              </v:shape>
            </v:group>
            <v:group style="position:absolute;left:7756;top:6451;width:10;height:20" coordorigin="7756,6451" coordsize="10,20">
              <v:shape style="position:absolute;left:7756;top:6451;width:10;height:20" coordorigin="7756,6451" coordsize="10,20" path="m7756,6470l7765,6470,7765,6451,7756,6451,7756,6470xe" filled="true" fillcolor="#000000" stroked="false">
                <v:path arrowok="t"/>
                <v:fill type="solid"/>
              </v:shape>
            </v:group>
            <v:group style="position:absolute;left:7756;top:6470;width:10;height:20" coordorigin="7756,6470" coordsize="10,20">
              <v:shape style="position:absolute;left:7756;top:6470;width:10;height:20" coordorigin="7756,6470" coordsize="10,20" path="m7756,6489l7765,6489,7765,6470,7756,6470,7756,6489xe" filled="true" fillcolor="#000000" stroked="false">
                <v:path arrowok="t"/>
                <v:fill type="solid"/>
              </v:shape>
            </v:group>
            <v:group style="position:absolute;left:7756;top:6489;width:10;height:20" coordorigin="7756,6489" coordsize="10,20">
              <v:shape style="position:absolute;left:7756;top:6489;width:10;height:20" coordorigin="7756,6489" coordsize="10,20" path="m7756,6509l7765,6509,7765,6489,7756,6489,7756,6509xe" filled="true" fillcolor="#000000" stroked="false">
                <v:path arrowok="t"/>
                <v:fill type="solid"/>
              </v:shape>
            </v:group>
            <v:group style="position:absolute;left:7756;top:6509;width:10;height:20" coordorigin="7756,6509" coordsize="10,20">
              <v:shape style="position:absolute;left:7756;top:6509;width:10;height:20" coordorigin="7756,6509" coordsize="10,20" path="m7756,6528l7765,6528,7765,6509,7756,6509,7756,6528xe" filled="true" fillcolor="#000000" stroked="false">
                <v:path arrowok="t"/>
                <v:fill type="solid"/>
              </v:shape>
            </v:group>
            <v:group style="position:absolute;left:7756;top:6528;width:10;height:20" coordorigin="7756,6528" coordsize="10,20">
              <v:shape style="position:absolute;left:7756;top:6528;width:10;height:20" coordorigin="7756,6528" coordsize="10,20" path="m7756,6547l7765,6547,7765,6528,7756,6528,7756,6547xe" filled="true" fillcolor="#000000" stroked="false">
                <v:path arrowok="t"/>
                <v:fill type="solid"/>
              </v:shape>
            </v:group>
            <v:group style="position:absolute;left:7756;top:6547;width:10;height:20" coordorigin="7756,6547" coordsize="10,20">
              <v:shape style="position:absolute;left:7756;top:6547;width:10;height:20" coordorigin="7756,6547" coordsize="10,20" path="m7756,6566l7765,6566,7765,6547,7756,6547,7756,6566xe" filled="true" fillcolor="#000000" stroked="false">
                <v:path arrowok="t"/>
                <v:fill type="solid"/>
              </v:shape>
            </v:group>
            <v:group style="position:absolute;left:7756;top:6566;width:10;height:20" coordorigin="7756,6566" coordsize="10,20">
              <v:shape style="position:absolute;left:7756;top:6566;width:10;height:20" coordorigin="7756,6566" coordsize="10,20" path="m7756,6585l7765,6585,7765,6566,7756,6566,7756,6585xe" filled="true" fillcolor="#000000" stroked="false">
                <v:path arrowok="t"/>
                <v:fill type="solid"/>
              </v:shape>
            </v:group>
            <v:group style="position:absolute;left:7756;top:6585;width:10;height:20" coordorigin="7756,6585" coordsize="10,20">
              <v:shape style="position:absolute;left:7756;top:6585;width:10;height:20" coordorigin="7756,6585" coordsize="10,20" path="m7756,6605l7765,6605,7765,6585,7756,6585,7756,6605xe" filled="true" fillcolor="#000000" stroked="false">
                <v:path arrowok="t"/>
                <v:fill type="solid"/>
              </v:shape>
            </v:group>
            <v:group style="position:absolute;left:7756;top:6605;width:10;height:20" coordorigin="7756,6605" coordsize="10,20">
              <v:shape style="position:absolute;left:7756;top:6605;width:10;height:20" coordorigin="7756,6605" coordsize="10,20" path="m7756,6624l7765,6624,7765,6605,7756,6605,7756,6624xe" filled="true" fillcolor="#000000" stroked="false">
                <v:path arrowok="t"/>
                <v:fill type="solid"/>
              </v:shape>
            </v:group>
            <v:group style="position:absolute;left:7756;top:6624;width:10;height:20" coordorigin="7756,6624" coordsize="10,20">
              <v:shape style="position:absolute;left:7756;top:6624;width:10;height:20" coordorigin="7756,6624" coordsize="10,20" path="m7756,6643l7765,6643,7765,6624,7756,6624,7756,6643xe" filled="true" fillcolor="#000000" stroked="false">
                <v:path arrowok="t"/>
                <v:fill type="solid"/>
              </v:shape>
            </v:group>
            <v:group style="position:absolute;left:7756;top:6643;width:10;height:20" coordorigin="7756,6643" coordsize="10,20">
              <v:shape style="position:absolute;left:7756;top:6643;width:10;height:20" coordorigin="7756,6643" coordsize="10,20" path="m7756,6662l7765,6662,7765,6643,7756,6643,7756,6662xe" filled="true" fillcolor="#000000" stroked="false">
                <v:path arrowok="t"/>
                <v:fill type="solid"/>
              </v:shape>
            </v:group>
            <v:group style="position:absolute;left:7756;top:6662;width:10;height:20" coordorigin="7756,6662" coordsize="10,20">
              <v:shape style="position:absolute;left:7756;top:6662;width:10;height:20" coordorigin="7756,6662" coordsize="10,20" path="m7756,6681l7765,6681,7765,6662,7756,6662,7756,6681xe" filled="true" fillcolor="#000000" stroked="false">
                <v:path arrowok="t"/>
                <v:fill type="solid"/>
              </v:shape>
            </v:group>
            <v:group style="position:absolute;left:7756;top:6681;width:10;height:20" coordorigin="7756,6681" coordsize="10,20">
              <v:shape style="position:absolute;left:7756;top:6681;width:10;height:20" coordorigin="7756,6681" coordsize="10,20" path="m7756,6701l7765,6701,7765,6681,7756,6681,7756,6701xe" filled="true" fillcolor="#000000" stroked="false">
                <v:path arrowok="t"/>
                <v:fill type="solid"/>
              </v:shape>
            </v:group>
            <v:group style="position:absolute;left:7756;top:6701;width:10;height:20" coordorigin="7756,6701" coordsize="10,20">
              <v:shape style="position:absolute;left:7756;top:6701;width:10;height:20" coordorigin="7756,6701" coordsize="10,20" path="m7756,6720l7765,6720,7765,6701,7756,6701,7756,6720xe" filled="true" fillcolor="#000000" stroked="false">
                <v:path arrowok="t"/>
                <v:fill type="solid"/>
              </v:shape>
            </v:group>
            <v:group style="position:absolute;left:7756;top:6720;width:10;height:20" coordorigin="7756,6720" coordsize="10,20">
              <v:shape style="position:absolute;left:7756;top:6720;width:10;height:20" coordorigin="7756,6720" coordsize="10,20" path="m7756,6739l7765,6739,7765,6720,7756,6720,7756,6739xe" filled="true" fillcolor="#000000" stroked="false">
                <v:path arrowok="t"/>
                <v:fill type="solid"/>
              </v:shape>
            </v:group>
            <v:group style="position:absolute;left:7756;top:6739;width:10;height:20" coordorigin="7756,6739" coordsize="10,20">
              <v:shape style="position:absolute;left:7756;top:6739;width:10;height:20" coordorigin="7756,6739" coordsize="10,20" path="m7756,6758l7765,6758,7765,6739,7756,6739,7756,6758xe" filled="true" fillcolor="#000000" stroked="false">
                <v:path arrowok="t"/>
                <v:fill type="solid"/>
              </v:shape>
            </v:group>
            <v:group style="position:absolute;left:7756;top:6758;width:10;height:20" coordorigin="7756,6758" coordsize="10,20">
              <v:shape style="position:absolute;left:7756;top:6758;width:10;height:20" coordorigin="7756,6758" coordsize="10,20" path="m7756,6777l7765,6777,7765,6758,7756,6758,7756,6777xe" filled="true" fillcolor="#000000" stroked="false">
                <v:path arrowok="t"/>
                <v:fill type="solid"/>
              </v:shape>
            </v:group>
            <v:group style="position:absolute;left:7756;top:6777;width:10;height:20" coordorigin="7756,6777" coordsize="10,20">
              <v:shape style="position:absolute;left:7756;top:6777;width:10;height:20" coordorigin="7756,6777" coordsize="10,20" path="m7756,6797l7765,6797,7765,6777,7756,6777,7756,6797xe" filled="true" fillcolor="#000000" stroked="false">
                <v:path arrowok="t"/>
                <v:fill type="solid"/>
              </v:shape>
            </v:group>
            <v:group style="position:absolute;left:7756;top:6797;width:10;height:20" coordorigin="7756,6797" coordsize="10,20">
              <v:shape style="position:absolute;left:7756;top:6797;width:10;height:20" coordorigin="7756,6797" coordsize="10,20" path="m7756,6816l7765,6816,7765,6797,7756,6797,7756,6816xe" filled="true" fillcolor="#000000" stroked="false">
                <v:path arrowok="t"/>
                <v:fill type="solid"/>
              </v:shape>
            </v:group>
            <v:group style="position:absolute;left:7756;top:6816;width:10;height:20" coordorigin="7756,6816" coordsize="10,20">
              <v:shape style="position:absolute;left:7756;top:6816;width:10;height:20" coordorigin="7756,6816" coordsize="10,20" path="m7756,6835l7765,6835,7765,6816,7756,6816,7756,6835xe" filled="true" fillcolor="#000000" stroked="false">
                <v:path arrowok="t"/>
                <v:fill type="solid"/>
              </v:shape>
            </v:group>
            <v:group style="position:absolute;left:7756;top:6835;width:10;height:20" coordorigin="7756,6835" coordsize="10,20">
              <v:shape style="position:absolute;left:7756;top:6835;width:10;height:20" coordorigin="7756,6835" coordsize="10,20" path="m7756,6854l7765,6854,7765,6835,7756,6835,7756,6854xe" filled="true" fillcolor="#000000" stroked="false">
                <v:path arrowok="t"/>
                <v:fill type="solid"/>
              </v:shape>
            </v:group>
            <v:group style="position:absolute;left:7756;top:6854;width:10;height:20" coordorigin="7756,6854" coordsize="10,20">
              <v:shape style="position:absolute;left:7756;top:6854;width:10;height:20" coordorigin="7756,6854" coordsize="10,20" path="m7756,6873l7765,6873,7765,6854,7756,6854,7756,6873xe" filled="true" fillcolor="#000000" stroked="false">
                <v:path arrowok="t"/>
                <v:fill type="solid"/>
              </v:shape>
            </v:group>
            <v:group style="position:absolute;left:7756;top:6873;width:10;height:20" coordorigin="7756,6873" coordsize="10,20">
              <v:shape style="position:absolute;left:7756;top:6873;width:10;height:20" coordorigin="7756,6873" coordsize="10,20" path="m7756,6893l7765,6893,7765,6873,7756,6873,7756,6893xe" filled="true" fillcolor="#000000" stroked="false">
                <v:path arrowok="t"/>
                <v:fill type="solid"/>
              </v:shape>
            </v:group>
            <v:group style="position:absolute;left:7756;top:6893;width:10;height:20" coordorigin="7756,6893" coordsize="10,20">
              <v:shape style="position:absolute;left:7756;top:6893;width:10;height:20" coordorigin="7756,6893" coordsize="10,20" path="m7756,6912l7765,6912,7765,6893,7756,6893,7756,6912xe" filled="true" fillcolor="#000000" stroked="false">
                <v:path arrowok="t"/>
                <v:fill type="solid"/>
              </v:shape>
            </v:group>
            <v:group style="position:absolute;left:7756;top:6912;width:10;height:20" coordorigin="7756,6912" coordsize="10,20">
              <v:shape style="position:absolute;left:7756;top:6912;width:10;height:20" coordorigin="7756,6912" coordsize="10,20" path="m7756,6931l7765,6931,7765,6912,7756,6912,7756,6931xe" filled="true" fillcolor="#000000" stroked="false">
                <v:path arrowok="t"/>
                <v:fill type="solid"/>
              </v:shape>
            </v:group>
            <v:group style="position:absolute;left:7756;top:6931;width:10;height:20" coordorigin="7756,6931" coordsize="10,20">
              <v:shape style="position:absolute;left:7756;top:6931;width:10;height:20" coordorigin="7756,6931" coordsize="10,20" path="m7756,6950l7765,6950,7765,6931,7756,6931,7756,6950xe" filled="true" fillcolor="#000000" stroked="false">
                <v:path arrowok="t"/>
                <v:fill type="solid"/>
              </v:shape>
            </v:group>
            <v:group style="position:absolute;left:7756;top:6950;width:10;height:20" coordorigin="7756,6950" coordsize="10,20">
              <v:shape style="position:absolute;left:7756;top:6950;width:10;height:20" coordorigin="7756,6950" coordsize="10,20" path="m7756,6969l7765,6969,7765,6950,7756,6950,7756,6969xe" filled="true" fillcolor="#000000" stroked="false">
                <v:path arrowok="t"/>
                <v:fill type="solid"/>
              </v:shape>
            </v:group>
            <v:group style="position:absolute;left:7756;top:6969;width:10;height:20" coordorigin="7756,6969" coordsize="10,20">
              <v:shape style="position:absolute;left:7756;top:6969;width:10;height:20" coordorigin="7756,6969" coordsize="10,20" path="m7756,6989l7765,6989,7765,6969,7756,6969,7756,6989xe" filled="true" fillcolor="#000000" stroked="false">
                <v:path arrowok="t"/>
                <v:fill type="solid"/>
              </v:shape>
            </v:group>
            <v:group style="position:absolute;left:7756;top:6989;width:10;height:20" coordorigin="7756,6989" coordsize="10,20">
              <v:shape style="position:absolute;left:7756;top:6989;width:10;height:20" coordorigin="7756,6989" coordsize="10,20" path="m7756,7008l7765,7008,7765,6989,7756,6989,7756,7008xe" filled="true" fillcolor="#000000" stroked="false">
                <v:path arrowok="t"/>
                <v:fill type="solid"/>
              </v:shape>
            </v:group>
            <v:group style="position:absolute;left:7756;top:7008;width:10;height:20" coordorigin="7756,7008" coordsize="10,20">
              <v:shape style="position:absolute;left:7756;top:7008;width:10;height:20" coordorigin="7756,7008" coordsize="10,20" path="m7756,7027l7765,7027,7765,7008,7756,7008,7756,7027xe" filled="true" fillcolor="#000000" stroked="false">
                <v:path arrowok="t"/>
                <v:fill type="solid"/>
              </v:shape>
            </v:group>
            <v:group style="position:absolute;left:7756;top:7027;width:10;height:20" coordorigin="7756,7027" coordsize="10,20">
              <v:shape style="position:absolute;left:7756;top:7027;width:10;height:20" coordorigin="7756,7027" coordsize="10,20" path="m7756,7046l7765,7046,7765,7027,7756,7027,7756,7046xe" filled="true" fillcolor="#000000" stroked="false">
                <v:path arrowok="t"/>
                <v:fill type="solid"/>
              </v:shape>
            </v:group>
            <v:group style="position:absolute;left:7756;top:7046;width:10;height:20" coordorigin="7756,7046" coordsize="10,20">
              <v:shape style="position:absolute;left:7756;top:7046;width:10;height:20" coordorigin="7756,7046" coordsize="10,20" path="m7756,7065l7765,7065,7765,7046,7756,7046,7756,7065xe" filled="true" fillcolor="#000000" stroked="false">
                <v:path arrowok="t"/>
                <v:fill type="solid"/>
              </v:shape>
            </v:group>
            <v:group style="position:absolute;left:7756;top:7065;width:10;height:20" coordorigin="7756,7065" coordsize="10,20">
              <v:shape style="position:absolute;left:7756;top:7065;width:10;height:20" coordorigin="7756,7065" coordsize="10,20" path="m7756,7085l7765,7085,7765,7065,7756,7065,7756,7085xe" filled="true" fillcolor="#000000" stroked="false">
                <v:path arrowok="t"/>
                <v:fill type="solid"/>
              </v:shape>
            </v:group>
            <v:group style="position:absolute;left:7756;top:7085;width:10;height:20" coordorigin="7756,7085" coordsize="10,20">
              <v:shape style="position:absolute;left:7756;top:7085;width:10;height:20" coordorigin="7756,7085" coordsize="10,20" path="m7756,7104l7765,7104,7765,7085,7756,7085,7756,7104xe" filled="true" fillcolor="#000000" stroked="false">
                <v:path arrowok="t"/>
                <v:fill type="solid"/>
              </v:shape>
            </v:group>
            <v:group style="position:absolute;left:7756;top:7104;width:10;height:20" coordorigin="7756,7104" coordsize="10,20">
              <v:shape style="position:absolute;left:7756;top:7104;width:10;height:20" coordorigin="7756,7104" coordsize="10,20" path="m7756,7123l7765,7123,7765,7104,7756,7104,7756,7123xe" filled="true" fillcolor="#000000" stroked="false">
                <v:path arrowok="t"/>
                <v:fill type="solid"/>
              </v:shape>
            </v:group>
            <v:group style="position:absolute;left:7756;top:7123;width:10;height:20" coordorigin="7756,7123" coordsize="10,20">
              <v:shape style="position:absolute;left:7756;top:7123;width:10;height:20" coordorigin="7756,7123" coordsize="10,20" path="m7756,7142l7765,7142,7765,7123,7756,7123,7756,7142xe" filled="true" fillcolor="#000000" stroked="false">
                <v:path arrowok="t"/>
                <v:fill type="solid"/>
              </v:shape>
            </v:group>
            <v:group style="position:absolute;left:7756;top:7142;width:10;height:20" coordorigin="7756,7142" coordsize="10,20">
              <v:shape style="position:absolute;left:7756;top:7142;width:10;height:20" coordorigin="7756,7142" coordsize="10,20" path="m7756,7161l7765,7161,7765,7142,7756,7142,7756,7161xe" filled="true" fillcolor="#000000" stroked="false">
                <v:path arrowok="t"/>
                <v:fill type="solid"/>
              </v:shape>
            </v:group>
            <v:group style="position:absolute;left:7756;top:7161;width:10;height:20" coordorigin="7756,7161" coordsize="10,20">
              <v:shape style="position:absolute;left:7756;top:7161;width:10;height:20" coordorigin="7756,7161" coordsize="10,20" path="m7756,7181l7765,7181,7765,7161,7756,7161,7756,7181xe" filled="true" fillcolor="#000000" stroked="false">
                <v:path arrowok="t"/>
                <v:fill type="solid"/>
              </v:shape>
            </v:group>
            <v:group style="position:absolute;left:7756;top:7181;width:10;height:20" coordorigin="7756,7181" coordsize="10,20">
              <v:shape style="position:absolute;left:7756;top:7181;width:10;height:20" coordorigin="7756,7181" coordsize="10,20" path="m7756,7200l7765,7200,7765,7181,7756,7181,7756,7200xe" filled="true" fillcolor="#000000" stroked="false">
                <v:path arrowok="t"/>
                <v:fill type="solid"/>
              </v:shape>
            </v:group>
            <v:group style="position:absolute;left:7756;top:7200;width:10;height:20" coordorigin="7756,7200" coordsize="10,20">
              <v:shape style="position:absolute;left:7756;top:7200;width:10;height:20" coordorigin="7756,7200" coordsize="10,20" path="m7756,7219l7765,7219,7765,7200,7756,7200,7756,7219xe" filled="true" fillcolor="#000000" stroked="false">
                <v:path arrowok="t"/>
                <v:fill type="solid"/>
              </v:shape>
            </v:group>
            <v:group style="position:absolute;left:7756;top:7219;width:10;height:20" coordorigin="7756,7219" coordsize="10,20">
              <v:shape style="position:absolute;left:7756;top:7219;width:10;height:20" coordorigin="7756,7219" coordsize="10,20" path="m7756,7238l7765,7238,7765,7219,7756,7219,7756,7238xe" filled="true" fillcolor="#000000" stroked="false">
                <v:path arrowok="t"/>
                <v:fill type="solid"/>
              </v:shape>
            </v:group>
            <v:group style="position:absolute;left:7756;top:7238;width:10;height:20" coordorigin="7756,7238" coordsize="10,20">
              <v:shape style="position:absolute;left:7756;top:7238;width:10;height:20" coordorigin="7756,7238" coordsize="10,20" path="m7756,7257l7765,7257,7765,7238,7756,7238,7756,7257xe" filled="true" fillcolor="#000000" stroked="false">
                <v:path arrowok="t"/>
                <v:fill type="solid"/>
              </v:shape>
            </v:group>
            <v:group style="position:absolute;left:7756;top:7257;width:10;height:20" coordorigin="7756,7257" coordsize="10,20">
              <v:shape style="position:absolute;left:7756;top:7257;width:10;height:20" coordorigin="7756,7257" coordsize="10,20" path="m7756,7277l7765,7277,7765,7257,7756,7257,7756,7277xe" filled="true" fillcolor="#000000" stroked="false">
                <v:path arrowok="t"/>
                <v:fill type="solid"/>
              </v:shape>
            </v:group>
            <v:group style="position:absolute;left:7756;top:7277;width:10;height:20" coordorigin="7756,7277" coordsize="10,20">
              <v:shape style="position:absolute;left:7756;top:7277;width:10;height:20" coordorigin="7756,7277" coordsize="10,20" path="m7756,7296l7765,7296,7765,7277,7756,7277,7756,7296xe" filled="true" fillcolor="#000000" stroked="false">
                <v:path arrowok="t"/>
                <v:fill type="solid"/>
              </v:shape>
            </v:group>
            <v:group style="position:absolute;left:7756;top:7296;width:10;height:20" coordorigin="7756,7296" coordsize="10,20">
              <v:shape style="position:absolute;left:7756;top:7296;width:10;height:20" coordorigin="7756,7296" coordsize="10,20" path="m7756,7315l7765,7315,7765,7296,7756,7296,7756,7315xe" filled="true" fillcolor="#000000" stroked="false">
                <v:path arrowok="t"/>
                <v:fill type="solid"/>
              </v:shape>
            </v:group>
            <v:group style="position:absolute;left:7756;top:7315;width:10;height:20" coordorigin="7756,7315" coordsize="10,20">
              <v:shape style="position:absolute;left:7756;top:7315;width:10;height:20" coordorigin="7756,7315" coordsize="10,20" path="m7756,7334l7765,7334,7765,7315,7756,7315,7756,7334xe" filled="true" fillcolor="#000000" stroked="false">
                <v:path arrowok="t"/>
                <v:fill type="solid"/>
              </v:shape>
            </v:group>
            <v:group style="position:absolute;left:7756;top:7334;width:10;height:20" coordorigin="7756,7334" coordsize="10,20">
              <v:shape style="position:absolute;left:7756;top:7334;width:10;height:20" coordorigin="7756,7334" coordsize="10,20" path="m7756,7353l7765,7353,7765,7334,7756,7334,7756,7353xe" filled="true" fillcolor="#000000" stroked="false">
                <v:path arrowok="t"/>
                <v:fill type="solid"/>
              </v:shape>
            </v:group>
            <v:group style="position:absolute;left:7756;top:7353;width:10;height:20" coordorigin="7756,7353" coordsize="10,20">
              <v:shape style="position:absolute;left:7756;top:7353;width:10;height:20" coordorigin="7756,7353" coordsize="10,20" path="m7756,7373l7765,7373,7765,7353,7756,7353,7756,7373xe" filled="true" fillcolor="#000000" stroked="false">
                <v:path arrowok="t"/>
                <v:fill type="solid"/>
              </v:shape>
            </v:group>
            <v:group style="position:absolute;left:7756;top:7373;width:10;height:20" coordorigin="7756,7373" coordsize="10,20">
              <v:shape style="position:absolute;left:7756;top:7373;width:10;height:20" coordorigin="7756,7373" coordsize="10,20" path="m7756,7392l7765,7392,7765,7373,7756,7373,7756,7392xe" filled="true" fillcolor="#000000" stroked="false">
                <v:path arrowok="t"/>
                <v:fill type="solid"/>
              </v:shape>
            </v:group>
            <v:group style="position:absolute;left:7756;top:7392;width:10;height:20" coordorigin="7756,7392" coordsize="10,20">
              <v:shape style="position:absolute;left:7756;top:7392;width:10;height:20" coordorigin="7756,7392" coordsize="10,20" path="m7756,7411l7765,7411,7765,7392,7756,7392,7756,7411xe" filled="true" fillcolor="#000000" stroked="false">
                <v:path arrowok="t"/>
                <v:fill type="solid"/>
              </v:shape>
            </v:group>
            <v:group style="position:absolute;left:7756;top:7411;width:10;height:20" coordorigin="7756,7411" coordsize="10,20">
              <v:shape style="position:absolute;left:7756;top:7411;width:10;height:20" coordorigin="7756,7411" coordsize="10,20" path="m7756,7430l7765,7430,7765,7411,7756,7411,7756,7430xe" filled="true" fillcolor="#000000" stroked="false">
                <v:path arrowok="t"/>
                <v:fill type="solid"/>
              </v:shape>
            </v:group>
            <v:group style="position:absolute;left:7756;top:7430;width:10;height:20" coordorigin="7756,7430" coordsize="10,20">
              <v:shape style="position:absolute;left:7756;top:7430;width:10;height:20" coordorigin="7756,7430" coordsize="10,20" path="m7756,7449l7765,7449,7765,7430,7756,7430,7756,7449xe" filled="true" fillcolor="#000000" stroked="false">
                <v:path arrowok="t"/>
                <v:fill type="solid"/>
              </v:shape>
            </v:group>
            <v:group style="position:absolute;left:7756;top:7449;width:10;height:20" coordorigin="7756,7449" coordsize="10,20">
              <v:shape style="position:absolute;left:7756;top:7449;width:10;height:20" coordorigin="7756,7449" coordsize="10,20" path="m7756,7469l7765,7469,7765,7449,7756,7449,7756,7469xe" filled="true" fillcolor="#000000" stroked="false">
                <v:path arrowok="t"/>
                <v:fill type="solid"/>
              </v:shape>
            </v:group>
            <v:group style="position:absolute;left:7756;top:7469;width:10;height:20" coordorigin="7756,7469" coordsize="10,20">
              <v:shape style="position:absolute;left:7756;top:7469;width:10;height:20" coordorigin="7756,7469" coordsize="10,20" path="m7756,7488l7765,7488,7765,7469,7756,7469,7756,7488xe" filled="true" fillcolor="#000000" stroked="false">
                <v:path arrowok="t"/>
                <v:fill type="solid"/>
              </v:shape>
            </v:group>
            <v:group style="position:absolute;left:7756;top:7488;width:10;height:20" coordorigin="7756,7488" coordsize="10,20">
              <v:shape style="position:absolute;left:7756;top:7488;width:10;height:20" coordorigin="7756,7488" coordsize="10,20" path="m7756,7507l7765,7507,7765,7488,7756,7488,7756,7507xe" filled="true" fillcolor="#000000" stroked="false">
                <v:path arrowok="t"/>
                <v:fill type="solid"/>
              </v:shape>
            </v:group>
            <v:group style="position:absolute;left:7756;top:7507;width:10;height:20" coordorigin="7756,7507" coordsize="10,20">
              <v:shape style="position:absolute;left:7756;top:7507;width:10;height:20" coordorigin="7756,7507" coordsize="10,20" path="m7756,7526l7765,7526,7765,7507,7756,7507,7756,7526xe" filled="true" fillcolor="#000000" stroked="false">
                <v:path arrowok="t"/>
                <v:fill type="solid"/>
              </v:shape>
            </v:group>
            <v:group style="position:absolute;left:7756;top:7526;width:10;height:20" coordorigin="7756,7526" coordsize="10,20">
              <v:shape style="position:absolute;left:7756;top:7526;width:10;height:20" coordorigin="7756,7526" coordsize="10,20" path="m7756,7545l7765,7545,7765,7526,7756,7526,7756,7545xe" filled="true" fillcolor="#000000" stroked="false">
                <v:path arrowok="t"/>
                <v:fill type="solid"/>
              </v:shape>
            </v:group>
            <v:group style="position:absolute;left:7756;top:7545;width:10;height:20" coordorigin="7756,7545" coordsize="10,20">
              <v:shape style="position:absolute;left:7756;top:7545;width:10;height:20" coordorigin="7756,7545" coordsize="10,20" path="m7756,7565l7765,7565,7765,7545,7756,7545,7756,7565xe" filled="true" fillcolor="#000000" stroked="false">
                <v:path arrowok="t"/>
                <v:fill type="solid"/>
              </v:shape>
            </v:group>
            <v:group style="position:absolute;left:7756;top:7565;width:10;height:20" coordorigin="7756,7565" coordsize="10,20">
              <v:shape style="position:absolute;left:7756;top:7565;width:10;height:20" coordorigin="7756,7565" coordsize="10,20" path="m7756,7584l7765,7584,7765,7565,7756,7565,7756,7584xe" filled="true" fillcolor="#000000" stroked="false">
                <v:path arrowok="t"/>
                <v:fill type="solid"/>
              </v:shape>
            </v:group>
            <v:group style="position:absolute;left:7756;top:7584;width:10;height:20" coordorigin="7756,7584" coordsize="10,20">
              <v:shape style="position:absolute;left:7756;top:7584;width:10;height:20" coordorigin="7756,7584" coordsize="10,20" path="m7756,7603l7765,7603,7765,7584,7756,7584,7756,7603xe" filled="true" fillcolor="#000000" stroked="false">
                <v:path arrowok="t"/>
                <v:fill type="solid"/>
              </v:shape>
            </v:group>
            <v:group style="position:absolute;left:7756;top:7603;width:10;height:20" coordorigin="7756,7603" coordsize="10,20">
              <v:shape style="position:absolute;left:7756;top:7603;width:10;height:20" coordorigin="7756,7603" coordsize="10,20" path="m7756,7622l7765,7622,7765,7603,7756,7603,7756,7622xe" filled="true" fillcolor="#000000" stroked="false">
                <v:path arrowok="t"/>
                <v:fill type="solid"/>
              </v:shape>
            </v:group>
            <v:group style="position:absolute;left:7756;top:7622;width:10;height:20" coordorigin="7756,7622" coordsize="10,20">
              <v:shape style="position:absolute;left:7756;top:7622;width:10;height:20" coordorigin="7756,7622" coordsize="10,20" path="m7756,7641l7765,7641,7765,7622,7756,7622,7756,7641xe" filled="true" fillcolor="#000000" stroked="false">
                <v:path arrowok="t"/>
                <v:fill type="solid"/>
              </v:shape>
            </v:group>
            <v:group style="position:absolute;left:7756;top:7641;width:10;height:20" coordorigin="7756,7641" coordsize="10,20">
              <v:shape style="position:absolute;left:7756;top:7641;width:10;height:20" coordorigin="7756,7641" coordsize="10,20" path="m7756,7661l7765,7661,7765,7641,7756,7641,7756,7661xe" filled="true" fillcolor="#000000" stroked="false">
                <v:path arrowok="t"/>
                <v:fill type="solid"/>
              </v:shape>
            </v:group>
            <v:group style="position:absolute;left:7756;top:7661;width:10;height:20" coordorigin="7756,7661" coordsize="10,20">
              <v:shape style="position:absolute;left:7756;top:7661;width:10;height:20" coordorigin="7756,7661" coordsize="10,20" path="m7756,7680l7765,7680,7765,7661,7756,7661,7756,7680xe" filled="true" fillcolor="#000000" stroked="false">
                <v:path arrowok="t"/>
                <v:fill type="solid"/>
              </v:shape>
            </v:group>
            <v:group style="position:absolute;left:7756;top:7680;width:10;height:20" coordorigin="7756,7680" coordsize="10,20">
              <v:shape style="position:absolute;left:7756;top:7680;width:10;height:20" coordorigin="7756,7680" coordsize="10,20" path="m7756,7699l7765,7699,7765,7680,7756,7680,7756,7699xe" filled="true" fillcolor="#000000" stroked="false">
                <v:path arrowok="t"/>
                <v:fill type="solid"/>
              </v:shape>
            </v:group>
            <v:group style="position:absolute;left:7756;top:7699;width:10;height:20" coordorigin="7756,7699" coordsize="10,20">
              <v:shape style="position:absolute;left:7756;top:7699;width:10;height:20" coordorigin="7756,7699" coordsize="10,20" path="m7756,7718l7765,7718,7765,7699,7756,7699,7756,7718xe" filled="true" fillcolor="#000000" stroked="false">
                <v:path arrowok="t"/>
                <v:fill type="solid"/>
              </v:shape>
            </v:group>
            <v:group style="position:absolute;left:7756;top:7718;width:10;height:20" coordorigin="7756,7718" coordsize="10,20">
              <v:shape style="position:absolute;left:7756;top:7718;width:10;height:20" coordorigin="7756,7718" coordsize="10,20" path="m7756,7737l7765,7737,7765,7718,7756,7718,7756,7737xe" filled="true" fillcolor="#000000" stroked="false">
                <v:path arrowok="t"/>
                <v:fill type="solid"/>
              </v:shape>
            </v:group>
            <v:group style="position:absolute;left:7756;top:7737;width:10;height:20" coordorigin="7756,7737" coordsize="10,20">
              <v:shape style="position:absolute;left:7756;top:7737;width:10;height:20" coordorigin="7756,7737" coordsize="10,20" path="m7756,7757l7765,7757,7765,7737,7756,7737,7756,7757xe" filled="true" fillcolor="#000000" stroked="false">
                <v:path arrowok="t"/>
                <v:fill type="solid"/>
              </v:shape>
            </v:group>
            <v:group style="position:absolute;left:7756;top:7757;width:10;height:20" coordorigin="7756,7757" coordsize="10,20">
              <v:shape style="position:absolute;left:7756;top:7757;width:10;height:20" coordorigin="7756,7757" coordsize="10,20" path="m7756,7776l7765,7776,7765,7757,7756,7757,7756,7776xe" filled="true" fillcolor="#000000" stroked="false">
                <v:path arrowok="t"/>
                <v:fill type="solid"/>
              </v:shape>
            </v:group>
            <v:group style="position:absolute;left:7756;top:7776;width:10;height:20" coordorigin="7756,7776" coordsize="10,20">
              <v:shape style="position:absolute;left:7756;top:7776;width:10;height:20" coordorigin="7756,7776" coordsize="10,20" path="m7756,7795l7765,7795,7765,7776,7756,7776,7756,7795xe" filled="true" fillcolor="#000000" stroked="false">
                <v:path arrowok="t"/>
                <v:fill type="solid"/>
              </v:shape>
            </v:group>
            <v:group style="position:absolute;left:7756;top:7795;width:10;height:20" coordorigin="7756,7795" coordsize="10,20">
              <v:shape style="position:absolute;left:7756;top:7795;width:10;height:20" coordorigin="7756,7795" coordsize="10,20" path="m7756,7814l7765,7814,7765,7795,7756,7795,7756,7814xe" filled="true" fillcolor="#000000" stroked="false">
                <v:path arrowok="t"/>
                <v:fill type="solid"/>
              </v:shape>
            </v:group>
            <v:group style="position:absolute;left:7756;top:7814;width:10;height:20" coordorigin="7756,7814" coordsize="10,20">
              <v:shape style="position:absolute;left:7756;top:7814;width:10;height:20" coordorigin="7756,7814" coordsize="10,20" path="m7756,7833l7765,7833,7765,7814,7756,7814,7756,7833xe" filled="true" fillcolor="#000000" stroked="false">
                <v:path arrowok="t"/>
                <v:fill type="solid"/>
              </v:shape>
            </v:group>
            <v:group style="position:absolute;left:7756;top:7833;width:10;height:20" coordorigin="7756,7833" coordsize="10,20">
              <v:shape style="position:absolute;left:7756;top:7833;width:10;height:20" coordorigin="7756,7833" coordsize="10,20" path="m7756,7853l7765,7853,7765,7833,7756,7833,7756,7853xe" filled="true" fillcolor="#000000" stroked="false">
                <v:path arrowok="t"/>
                <v:fill type="solid"/>
              </v:shape>
            </v:group>
            <v:group style="position:absolute;left:7756;top:7853;width:10;height:20" coordorigin="7756,7853" coordsize="10,20">
              <v:shape style="position:absolute;left:7756;top:7853;width:10;height:20" coordorigin="7756,7853" coordsize="10,20" path="m7756,7872l7765,7872,7765,7853,7756,7853,7756,7872xe" filled="true" fillcolor="#000000" stroked="false">
                <v:path arrowok="t"/>
                <v:fill type="solid"/>
              </v:shape>
            </v:group>
            <v:group style="position:absolute;left:7756;top:7872;width:10;height:20" coordorigin="7756,7872" coordsize="10,20">
              <v:shape style="position:absolute;left:7756;top:7872;width:10;height:20" coordorigin="7756,7872" coordsize="10,20" path="m7756,7891l7765,7891,7765,7872,7756,7872,7756,7891xe" filled="true" fillcolor="#000000" stroked="false">
                <v:path arrowok="t"/>
                <v:fill type="solid"/>
              </v:shape>
            </v:group>
            <v:group style="position:absolute;left:7756;top:7891;width:10;height:20" coordorigin="7756,7891" coordsize="10,20">
              <v:shape style="position:absolute;left:7756;top:7891;width:10;height:20" coordorigin="7756,7891" coordsize="10,20" path="m7756,7910l7765,7910,7765,7891,7756,7891,7756,7910xe" filled="true" fillcolor="#000000" stroked="false">
                <v:path arrowok="t"/>
                <v:fill type="solid"/>
              </v:shape>
            </v:group>
            <v:group style="position:absolute;left:7756;top:7910;width:10;height:20" coordorigin="7756,7910" coordsize="10,20">
              <v:shape style="position:absolute;left:7756;top:7910;width:10;height:20" coordorigin="7756,7910" coordsize="10,20" path="m7756,7929l7765,7929,7765,7910,7756,7910,7756,7929xe" filled="true" fillcolor="#000000" stroked="false">
                <v:path arrowok="t"/>
                <v:fill type="solid"/>
              </v:shape>
            </v:group>
            <v:group style="position:absolute;left:7756;top:7929;width:10;height:20" coordorigin="7756,7929" coordsize="10,20">
              <v:shape style="position:absolute;left:7756;top:7929;width:10;height:20" coordorigin="7756,7929" coordsize="10,20" path="m7756,7949l7765,7949,7765,7929,7756,7929,7756,7949xe" filled="true" fillcolor="#000000" stroked="false">
                <v:path arrowok="t"/>
                <v:fill type="solid"/>
              </v:shape>
            </v:group>
            <v:group style="position:absolute;left:7756;top:7949;width:10;height:20" coordorigin="7756,7949" coordsize="10,20">
              <v:shape style="position:absolute;left:7756;top:7949;width:10;height:20" coordorigin="7756,7949" coordsize="10,20" path="m7756,7968l7765,7968,7765,7949,7756,7949,7756,7968xe" filled="true" fillcolor="#000000" stroked="false">
                <v:path arrowok="t"/>
                <v:fill type="solid"/>
              </v:shape>
            </v:group>
            <v:group style="position:absolute;left:7756;top:7968;width:10;height:20" coordorigin="7756,7968" coordsize="10,20">
              <v:shape style="position:absolute;left:7756;top:7968;width:10;height:20" coordorigin="7756,7968" coordsize="10,20" path="m7756,7987l7765,7987,7765,7968,7756,7968,7756,7987xe" filled="true" fillcolor="#000000" stroked="false">
                <v:path arrowok="t"/>
                <v:fill type="solid"/>
              </v:shape>
            </v:group>
            <v:group style="position:absolute;left:7756;top:7987;width:10;height:20" coordorigin="7756,7987" coordsize="10,20">
              <v:shape style="position:absolute;left:7756;top:7987;width:10;height:20" coordorigin="7756,7987" coordsize="10,20" path="m7756,8006l7765,8006,7765,7987,7756,7987,7756,8006xe" filled="true" fillcolor="#000000" stroked="false">
                <v:path arrowok="t"/>
                <v:fill type="solid"/>
              </v:shape>
            </v:group>
            <v:group style="position:absolute;left:7756;top:8006;width:10;height:20" coordorigin="7756,8006" coordsize="10,20">
              <v:shape style="position:absolute;left:7756;top:8006;width:10;height:20" coordorigin="7756,8006" coordsize="10,20" path="m7756,8025l7765,8025,7765,8006,7756,8006,7756,8025xe" filled="true" fillcolor="#000000" stroked="false">
                <v:path arrowok="t"/>
                <v:fill type="solid"/>
              </v:shape>
            </v:group>
            <v:group style="position:absolute;left:7756;top:8025;width:10;height:20" coordorigin="7756,8025" coordsize="10,20">
              <v:shape style="position:absolute;left:7756;top:8025;width:10;height:20" coordorigin="7756,8025" coordsize="10,20" path="m7756,8045l7765,8045,7765,8025,7756,8025,7756,8045xe" filled="true" fillcolor="#000000" stroked="false">
                <v:path arrowok="t"/>
                <v:fill type="solid"/>
              </v:shape>
            </v:group>
            <v:group style="position:absolute;left:7756;top:8045;width:10;height:20" coordorigin="7756,8045" coordsize="10,20">
              <v:shape style="position:absolute;left:7756;top:8045;width:10;height:20" coordorigin="7756,8045" coordsize="10,20" path="m7756,8064l7765,8064,7765,8045,7756,8045,7756,8064xe" filled="true" fillcolor="#000000" stroked="false">
                <v:path arrowok="t"/>
                <v:fill type="solid"/>
              </v:shape>
            </v:group>
            <v:group style="position:absolute;left:7756;top:8064;width:10;height:20" coordorigin="7756,8064" coordsize="10,20">
              <v:shape style="position:absolute;left:7756;top:8064;width:10;height:20" coordorigin="7756,8064" coordsize="10,20" path="m7756,8083l7765,8083,7765,8064,7756,8064,7756,8083xe" filled="true" fillcolor="#000000" stroked="false">
                <v:path arrowok="t"/>
                <v:fill type="solid"/>
              </v:shape>
            </v:group>
            <v:group style="position:absolute;left:7756;top:8083;width:10;height:20" coordorigin="7756,8083" coordsize="10,20">
              <v:shape style="position:absolute;left:7756;top:8083;width:10;height:20" coordorigin="7756,8083" coordsize="10,20" path="m7756,8102l7765,8102,7765,8083,7756,8083,7756,8102xe" filled="true" fillcolor="#000000" stroked="false">
                <v:path arrowok="t"/>
                <v:fill type="solid"/>
              </v:shape>
            </v:group>
            <v:group style="position:absolute;left:7756;top:8102;width:10;height:20" coordorigin="7756,8102" coordsize="10,20">
              <v:shape style="position:absolute;left:7756;top:8102;width:10;height:20" coordorigin="7756,8102" coordsize="10,20" path="m7756,8121l7765,8121,7765,8102,7756,8102,7756,8121xe" filled="true" fillcolor="#000000" stroked="false">
                <v:path arrowok="t"/>
                <v:fill type="solid"/>
              </v:shape>
            </v:group>
            <v:group style="position:absolute;left:7756;top:8121;width:10;height:20" coordorigin="7756,8121" coordsize="10,20">
              <v:shape style="position:absolute;left:7756;top:8121;width:10;height:20" coordorigin="7756,8121" coordsize="10,20" path="m7756,8141l7765,8141,7765,8121,7756,8121,7756,8141xe" filled="true" fillcolor="#000000" stroked="false">
                <v:path arrowok="t"/>
                <v:fill type="solid"/>
              </v:shape>
            </v:group>
            <v:group style="position:absolute;left:7756;top:8141;width:10;height:20" coordorigin="7756,8141" coordsize="10,20">
              <v:shape style="position:absolute;left:7756;top:8141;width:10;height:20" coordorigin="7756,8141" coordsize="10,20" path="m7756,8160l7765,8160,7765,8141,7756,8141,7756,8160xe" filled="true" fillcolor="#000000" stroked="false">
                <v:path arrowok="t"/>
                <v:fill type="solid"/>
              </v:shape>
            </v:group>
            <v:group style="position:absolute;left:7756;top:8160;width:10;height:20" coordorigin="7756,8160" coordsize="10,20">
              <v:shape style="position:absolute;left:7756;top:8160;width:10;height:20" coordorigin="7756,8160" coordsize="10,20" path="m7756,8179l7765,8179,7765,8160,7756,8160,7756,8179xe" filled="true" fillcolor="#000000" stroked="false">
                <v:path arrowok="t"/>
                <v:fill type="solid"/>
              </v:shape>
            </v:group>
            <v:group style="position:absolute;left:7756;top:8179;width:10;height:20" coordorigin="7756,8179" coordsize="10,20">
              <v:shape style="position:absolute;left:7756;top:8179;width:10;height:20" coordorigin="7756,8179" coordsize="10,20" path="m7756,8198l7765,8198,7765,8179,7756,8179,7756,8198xe" filled="true" fillcolor="#000000" stroked="false">
                <v:path arrowok="t"/>
                <v:fill type="solid"/>
              </v:shape>
            </v:group>
            <v:group style="position:absolute;left:7756;top:8198;width:10;height:20" coordorigin="7756,8198" coordsize="10,20">
              <v:shape style="position:absolute;left:7756;top:8198;width:10;height:20" coordorigin="7756,8198" coordsize="10,20" path="m7756,8217l7765,8217,7765,8198,7756,8198,7756,8217xe" filled="true" fillcolor="#000000" stroked="false">
                <v:path arrowok="t"/>
                <v:fill type="solid"/>
              </v:shape>
            </v:group>
            <v:group style="position:absolute;left:7756;top:8217;width:10;height:20" coordorigin="7756,8217" coordsize="10,20">
              <v:shape style="position:absolute;left:7756;top:8217;width:10;height:20" coordorigin="7756,8217" coordsize="10,20" path="m7756,8237l7765,8237,7765,8217,7756,8217,7756,8237xe" filled="true" fillcolor="#000000" stroked="false">
                <v:path arrowok="t"/>
                <v:fill type="solid"/>
              </v:shape>
            </v:group>
            <v:group style="position:absolute;left:7756;top:8237;width:10;height:20" coordorigin="7756,8237" coordsize="10,20">
              <v:shape style="position:absolute;left:7756;top:8237;width:10;height:20" coordorigin="7756,8237" coordsize="10,20" path="m7756,8256l7765,8256,7765,8237,7756,8237,7756,8256xe" filled="true" fillcolor="#000000" stroked="false">
                <v:path arrowok="t"/>
                <v:fill type="solid"/>
              </v:shape>
            </v:group>
            <v:group style="position:absolute;left:7756;top:8256;width:10;height:20" coordorigin="7756,8256" coordsize="10,20">
              <v:shape style="position:absolute;left:7756;top:8256;width:10;height:20" coordorigin="7756,8256" coordsize="10,20" path="m7756,8275l7765,8275,7765,8256,7756,8256,7756,8275xe" filled="true" fillcolor="#000000" stroked="false">
                <v:path arrowok="t"/>
                <v:fill type="solid"/>
              </v:shape>
            </v:group>
            <v:group style="position:absolute;left:7756;top:8275;width:10;height:20" coordorigin="7756,8275" coordsize="10,20">
              <v:shape style="position:absolute;left:7756;top:8275;width:10;height:20" coordorigin="7756,8275" coordsize="10,20" path="m7756,8294l7765,8294,7765,8275,7756,8275,7756,8294xe" filled="true" fillcolor="#000000" stroked="false">
                <v:path arrowok="t"/>
                <v:fill type="solid"/>
              </v:shape>
            </v:group>
            <v:group style="position:absolute;left:7756;top:8294;width:10;height:20" coordorigin="7756,8294" coordsize="10,20">
              <v:shape style="position:absolute;left:7756;top:8294;width:10;height:20" coordorigin="7756,8294" coordsize="10,20" path="m7756,8313l7765,8313,7765,8294,7756,8294,7756,8313xe" filled="true" fillcolor="#000000" stroked="false">
                <v:path arrowok="t"/>
                <v:fill type="solid"/>
              </v:shape>
            </v:group>
            <v:group style="position:absolute;left:7756;top:8313;width:10;height:20" coordorigin="7756,8313" coordsize="10,20">
              <v:shape style="position:absolute;left:7756;top:8313;width:10;height:20" coordorigin="7756,8313" coordsize="10,20" path="m7756,8333l7765,8333,7765,8313,7756,8313,7756,8333xe" filled="true" fillcolor="#000000" stroked="false">
                <v:path arrowok="t"/>
                <v:fill type="solid"/>
              </v:shape>
            </v:group>
            <v:group style="position:absolute;left:7756;top:8333;width:10;height:20" coordorigin="7756,8333" coordsize="10,20">
              <v:shape style="position:absolute;left:7756;top:8333;width:10;height:20" coordorigin="7756,8333" coordsize="10,20" path="m7756,8352l7765,8352,7765,8333,7756,8333,7756,8352xe" filled="true" fillcolor="#000000" stroked="false">
                <v:path arrowok="t"/>
                <v:fill type="solid"/>
              </v:shape>
            </v:group>
            <v:group style="position:absolute;left:7756;top:8352;width:10;height:20" coordorigin="7756,8352" coordsize="10,20">
              <v:shape style="position:absolute;left:7756;top:8352;width:10;height:20" coordorigin="7756,8352" coordsize="10,20" path="m7756,8371l7765,8371,7765,8352,7756,8352,7756,8371xe" filled="true" fillcolor="#000000" stroked="false">
                <v:path arrowok="t"/>
                <v:fill type="solid"/>
              </v:shape>
            </v:group>
            <v:group style="position:absolute;left:7756;top:8371;width:10;height:20" coordorigin="7756,8371" coordsize="10,20">
              <v:shape style="position:absolute;left:7756;top:8371;width:10;height:20" coordorigin="7756,8371" coordsize="10,20" path="m7756,8390l7765,8390,7765,8371,7756,8371,7756,8390xe" filled="true" fillcolor="#000000" stroked="false">
                <v:path arrowok="t"/>
                <v:fill type="solid"/>
              </v:shape>
            </v:group>
            <v:group style="position:absolute;left:7756;top:8390;width:10;height:20" coordorigin="7756,8390" coordsize="10,20">
              <v:shape style="position:absolute;left:7756;top:8390;width:10;height:20" coordorigin="7756,8390" coordsize="10,20" path="m7756,8409l7765,8409,7765,8390,7756,8390,7756,8409xe" filled="true" fillcolor="#000000" stroked="false">
                <v:path arrowok="t"/>
                <v:fill type="solid"/>
              </v:shape>
            </v:group>
            <v:group style="position:absolute;left:7756;top:8409;width:10;height:20" coordorigin="7756,8409" coordsize="10,20">
              <v:shape style="position:absolute;left:7756;top:8409;width:10;height:20" coordorigin="7756,8409" coordsize="10,20" path="m7756,8429l7765,8429,7765,8409,7756,8409,7756,8429xe" filled="true" fillcolor="#000000" stroked="false">
                <v:path arrowok="t"/>
                <v:fill type="solid"/>
              </v:shape>
            </v:group>
            <v:group style="position:absolute;left:7756;top:8429;width:10;height:20" coordorigin="7756,8429" coordsize="10,20">
              <v:shape style="position:absolute;left:7756;top:8429;width:10;height:20" coordorigin="7756,8429" coordsize="10,20" path="m7756,8448l7765,8448,7765,8429,7756,8429,7756,8448xe" filled="true" fillcolor="#000000" stroked="false">
                <v:path arrowok="t"/>
                <v:fill type="solid"/>
              </v:shape>
            </v:group>
            <v:group style="position:absolute;left:7756;top:8448;width:10;height:20" coordorigin="7756,8448" coordsize="10,20">
              <v:shape style="position:absolute;left:7756;top:8448;width:10;height:20" coordorigin="7756,8448" coordsize="10,20" path="m7756,8467l7765,8467,7765,8448,7756,8448,7756,8467xe" filled="true" fillcolor="#000000" stroked="false">
                <v:path arrowok="t"/>
                <v:fill type="solid"/>
              </v:shape>
            </v:group>
            <v:group style="position:absolute;left:7756;top:8467;width:10;height:20" coordorigin="7756,8467" coordsize="10,20">
              <v:shape style="position:absolute;left:7756;top:8467;width:10;height:20" coordorigin="7756,8467" coordsize="10,20" path="m7756,8486l7765,8486,7765,8467,7756,8467,7756,8486xe" filled="true" fillcolor="#000000" stroked="false">
                <v:path arrowok="t"/>
                <v:fill type="solid"/>
              </v:shape>
            </v:group>
            <v:group style="position:absolute;left:7756;top:8486;width:10;height:20" coordorigin="7756,8486" coordsize="10,20">
              <v:shape style="position:absolute;left:7756;top:8486;width:10;height:20" coordorigin="7756,8486" coordsize="10,20" path="m7756,8505l7765,8505,7765,8486,7756,8486,7756,8505xe" filled="true" fillcolor="#000000" stroked="false">
                <v:path arrowok="t"/>
                <v:fill type="solid"/>
              </v:shape>
            </v:group>
            <v:group style="position:absolute;left:7756;top:8505;width:10;height:20" coordorigin="7756,8505" coordsize="10,20">
              <v:shape style="position:absolute;left:7756;top:8505;width:10;height:20" coordorigin="7756,8505" coordsize="10,20" path="m7756,8525l7765,8525,7765,8505,7756,8505,7756,8525xe" filled="true" fillcolor="#000000" stroked="false">
                <v:path arrowok="t"/>
                <v:fill type="solid"/>
              </v:shape>
            </v:group>
            <v:group style="position:absolute;left:7756;top:8525;width:10;height:20" coordorigin="7756,8525" coordsize="10,20">
              <v:shape style="position:absolute;left:7756;top:8525;width:10;height:20" coordorigin="7756,8525" coordsize="10,20" path="m7756,8544l7765,8544,7765,8525,7756,8525,7756,8544xe" filled="true" fillcolor="#000000" stroked="false">
                <v:path arrowok="t"/>
                <v:fill type="solid"/>
              </v:shape>
            </v:group>
            <v:group style="position:absolute;left:7756;top:8544;width:10;height:20" coordorigin="7756,8544" coordsize="10,20">
              <v:shape style="position:absolute;left:7756;top:8544;width:10;height:20" coordorigin="7756,8544" coordsize="10,20" path="m7756,8563l7765,8563,7765,8544,7756,8544,7756,8563xe" filled="true" fillcolor="#000000" stroked="false">
                <v:path arrowok="t"/>
                <v:fill type="solid"/>
              </v:shape>
            </v:group>
            <v:group style="position:absolute;left:7756;top:8563;width:10;height:20" coordorigin="7756,8563" coordsize="10,20">
              <v:shape style="position:absolute;left:7756;top:8563;width:10;height:20" coordorigin="7756,8563" coordsize="10,20" path="m7756,8582l7765,8582,7765,8563,7756,8563,7756,8582xe" filled="true" fillcolor="#000000" stroked="false">
                <v:path arrowok="t"/>
                <v:fill type="solid"/>
              </v:shape>
            </v:group>
            <v:group style="position:absolute;left:7756;top:8582;width:10;height:20" coordorigin="7756,8582" coordsize="10,20">
              <v:shape style="position:absolute;left:7756;top:8582;width:10;height:20" coordorigin="7756,8582" coordsize="10,20" path="m7756,8601l7765,8601,7765,8582,7756,8582,7756,8601xe" filled="true" fillcolor="#000000" stroked="false">
                <v:path arrowok="t"/>
                <v:fill type="solid"/>
              </v:shape>
            </v:group>
            <v:group style="position:absolute;left:7756;top:8601;width:10;height:20" coordorigin="7756,8601" coordsize="10,20">
              <v:shape style="position:absolute;left:7756;top:8601;width:10;height:20" coordorigin="7756,8601" coordsize="10,20" path="m7756,8621l7765,8621,7765,8601,7756,8601,7756,8621xe" filled="true" fillcolor="#000000" stroked="false">
                <v:path arrowok="t"/>
                <v:fill type="solid"/>
              </v:shape>
            </v:group>
            <v:group style="position:absolute;left:7756;top:8621;width:10;height:20" coordorigin="7756,8621" coordsize="10,20">
              <v:shape style="position:absolute;left:7756;top:8621;width:10;height:20" coordorigin="7756,8621" coordsize="10,20" path="m7756,8640l7765,8640,7765,8621,7756,8621,7756,8640xe" filled="true" fillcolor="#000000" stroked="false">
                <v:path arrowok="t"/>
                <v:fill type="solid"/>
              </v:shape>
            </v:group>
            <v:group style="position:absolute;left:7756;top:8640;width:10;height:20" coordorigin="7756,8640" coordsize="10,20">
              <v:shape style="position:absolute;left:7756;top:8640;width:10;height:20" coordorigin="7756,8640" coordsize="10,20" path="m7756,8659l7765,8659,7765,8640,7756,8640,7756,8659xe" filled="true" fillcolor="#000000" stroked="false">
                <v:path arrowok="t"/>
                <v:fill type="solid"/>
              </v:shape>
            </v:group>
            <v:group style="position:absolute;left:7756;top:8659;width:10;height:20" coordorigin="7756,8659" coordsize="10,20">
              <v:shape style="position:absolute;left:7756;top:8659;width:10;height:20" coordorigin="7756,8659" coordsize="10,20" path="m7756,8678l7765,8678,7765,8659,7756,8659,7756,8678xe" filled="true" fillcolor="#000000" stroked="false">
                <v:path arrowok="t"/>
                <v:fill type="solid"/>
              </v:shape>
            </v:group>
            <v:group style="position:absolute;left:7756;top:8678;width:10;height:20" coordorigin="7756,8678" coordsize="10,20">
              <v:shape style="position:absolute;left:7756;top:8678;width:10;height:20" coordorigin="7756,8678" coordsize="10,20" path="m7756,8697l7765,8697,7765,8678,7756,8678,7756,8697xe" filled="true" fillcolor="#000000" stroked="false">
                <v:path arrowok="t"/>
                <v:fill type="solid"/>
              </v:shape>
            </v:group>
            <v:group style="position:absolute;left:7756;top:8697;width:10;height:20" coordorigin="7756,8697" coordsize="10,20">
              <v:shape style="position:absolute;left:7756;top:8697;width:10;height:20" coordorigin="7756,8697" coordsize="10,20" path="m7756,8717l7765,8717,7765,8697,7756,8697,7756,8717xe" filled="true" fillcolor="#000000" stroked="false">
                <v:path arrowok="t"/>
                <v:fill type="solid"/>
              </v:shape>
            </v:group>
            <v:group style="position:absolute;left:7756;top:8717;width:10;height:20" coordorigin="7756,8717" coordsize="10,20">
              <v:shape style="position:absolute;left:7756;top:8717;width:10;height:20" coordorigin="7756,8717" coordsize="10,20" path="m7756,8736l7765,8736,7765,8717,7756,8717,7756,8736xe" filled="true" fillcolor="#000000" stroked="false">
                <v:path arrowok="t"/>
                <v:fill type="solid"/>
              </v:shape>
            </v:group>
            <v:group style="position:absolute;left:7756;top:8736;width:10;height:20" coordorigin="7756,8736" coordsize="10,20">
              <v:shape style="position:absolute;left:7756;top:8736;width:10;height:20" coordorigin="7756,8736" coordsize="10,20" path="m7756,8755l7765,8755,7765,8736,7756,8736,7756,8755xe" filled="true" fillcolor="#000000" stroked="false">
                <v:path arrowok="t"/>
                <v:fill type="solid"/>
              </v:shape>
            </v:group>
            <v:group style="position:absolute;left:7756;top:8755;width:10;height:20" coordorigin="7756,8755" coordsize="10,20">
              <v:shape style="position:absolute;left:7756;top:8755;width:10;height:20" coordorigin="7756,8755" coordsize="10,20" path="m7756,8774l7765,8774,7765,8755,7756,8755,7756,8774xe" filled="true" fillcolor="#000000" stroked="false">
                <v:path arrowok="t"/>
                <v:fill type="solid"/>
              </v:shape>
            </v:group>
            <v:group style="position:absolute;left:7756;top:8774;width:10;height:20" coordorigin="7756,8774" coordsize="10,20">
              <v:shape style="position:absolute;left:7756;top:8774;width:10;height:20" coordorigin="7756,8774" coordsize="10,20" path="m7756,8793l7765,8793,7765,8774,7756,8774,7756,8793xe" filled="true" fillcolor="#000000" stroked="false">
                <v:path arrowok="t"/>
                <v:fill type="solid"/>
              </v:shape>
            </v:group>
            <v:group style="position:absolute;left:7756;top:8793;width:10;height:20" coordorigin="7756,8793" coordsize="10,20">
              <v:shape style="position:absolute;left:7756;top:8793;width:10;height:20" coordorigin="7756,8793" coordsize="10,20" path="m7756,8813l7765,8813,7765,8793,7756,8793,7756,8813xe" filled="true" fillcolor="#000000" stroked="false">
                <v:path arrowok="t"/>
                <v:fill type="solid"/>
              </v:shape>
            </v:group>
            <v:group style="position:absolute;left:7756;top:8813;width:10;height:20" coordorigin="7756,8813" coordsize="10,20">
              <v:shape style="position:absolute;left:7756;top:8813;width:10;height:20" coordorigin="7756,8813" coordsize="10,20" path="m7756,8832l7765,8832,7765,8813,7756,8813,7756,8832xe" filled="true" fillcolor="#000000" stroked="false">
                <v:path arrowok="t"/>
                <v:fill type="solid"/>
              </v:shape>
            </v:group>
            <v:group style="position:absolute;left:7756;top:8832;width:10;height:20" coordorigin="7756,8832" coordsize="10,20">
              <v:shape style="position:absolute;left:7756;top:8832;width:10;height:20" coordorigin="7756,8832" coordsize="10,20" path="m7756,8851l7765,8851,7765,8832,7756,8832,7756,8851xe" filled="true" fillcolor="#000000" stroked="false">
                <v:path arrowok="t"/>
                <v:fill type="solid"/>
              </v:shape>
            </v:group>
            <v:group style="position:absolute;left:7756;top:8851;width:10;height:20" coordorigin="7756,8851" coordsize="10,20">
              <v:shape style="position:absolute;left:7756;top:8851;width:10;height:20" coordorigin="7756,8851" coordsize="10,20" path="m7756,8870l7765,8870,7765,8851,7756,8851,7756,8870xe" filled="true" fillcolor="#000000" stroked="false">
                <v:path arrowok="t"/>
                <v:fill type="solid"/>
              </v:shape>
            </v:group>
            <v:group style="position:absolute;left:7756;top:8870;width:10;height:20" coordorigin="7756,8870" coordsize="10,20">
              <v:shape style="position:absolute;left:7756;top:8870;width:10;height:20" coordorigin="7756,8870" coordsize="10,20" path="m7756,8889l7765,8889,7765,8870,7756,8870,7756,8889xe" filled="true" fillcolor="#000000" stroked="false">
                <v:path arrowok="t"/>
                <v:fill type="solid"/>
              </v:shape>
            </v:group>
            <v:group style="position:absolute;left:7756;top:8889;width:10;height:20" coordorigin="7756,8889" coordsize="10,20">
              <v:shape style="position:absolute;left:7756;top:8889;width:10;height:20" coordorigin="7756,8889" coordsize="10,20" path="m7756,8909l7765,8909,7765,8889,7756,8889,7756,8909xe" filled="true" fillcolor="#000000" stroked="false">
                <v:path arrowok="t"/>
                <v:fill type="solid"/>
              </v:shape>
            </v:group>
            <v:group style="position:absolute;left:7756;top:8909;width:10;height:20" coordorigin="7756,8909" coordsize="10,20">
              <v:shape style="position:absolute;left:7756;top:8909;width:10;height:20" coordorigin="7756,8909" coordsize="10,20" path="m7756,8928l7765,8928,7765,8909,7756,8909,7756,8928xe" filled="true" fillcolor="#000000" stroked="false">
                <v:path arrowok="t"/>
                <v:fill type="solid"/>
              </v:shape>
            </v:group>
            <v:group style="position:absolute;left:7756;top:8928;width:10;height:20" coordorigin="7756,8928" coordsize="10,20">
              <v:shape style="position:absolute;left:7756;top:8928;width:10;height:20" coordorigin="7756,8928" coordsize="10,20" path="m7756,8947l7765,8947,7765,8928,7756,8928,7756,8947xe" filled="true" fillcolor="#000000" stroked="false">
                <v:path arrowok="t"/>
                <v:fill type="solid"/>
              </v:shape>
            </v:group>
            <v:group style="position:absolute;left:7756;top:8947;width:10;height:20" coordorigin="7756,8947" coordsize="10,20">
              <v:shape style="position:absolute;left:7756;top:8947;width:10;height:20" coordorigin="7756,8947" coordsize="10,20" path="m7756,8966l7765,8966,7765,8947,7756,8947,7756,8966xe" filled="true" fillcolor="#000000" stroked="false">
                <v:path arrowok="t"/>
                <v:fill type="solid"/>
              </v:shape>
            </v:group>
            <v:group style="position:absolute;left:7756;top:8966;width:10;height:20" coordorigin="7756,8966" coordsize="10,20">
              <v:shape style="position:absolute;left:7756;top:8966;width:10;height:20" coordorigin="7756,8966" coordsize="10,20" path="m7756,8985l7765,8985,7765,8966,7756,8966,7756,8985xe" filled="true" fillcolor="#000000" stroked="false">
                <v:path arrowok="t"/>
                <v:fill type="solid"/>
              </v:shape>
            </v:group>
            <v:group style="position:absolute;left:7756;top:8985;width:10;height:20" coordorigin="7756,8985" coordsize="10,20">
              <v:shape style="position:absolute;left:7756;top:8985;width:10;height:20" coordorigin="7756,8985" coordsize="10,20" path="m7756,9005l7765,9005,7765,8985,7756,8985,7756,9005xe" filled="true" fillcolor="#000000" stroked="false">
                <v:path arrowok="t"/>
                <v:fill type="solid"/>
              </v:shape>
            </v:group>
            <v:group style="position:absolute;left:7756;top:9005;width:10;height:20" coordorigin="7756,9005" coordsize="10,20">
              <v:shape style="position:absolute;left:7756;top:9005;width:10;height:20" coordorigin="7756,9005" coordsize="10,20" path="m7756,9024l7765,9024,7765,9005,7756,9005,7756,9024xe" filled="true" fillcolor="#000000" stroked="false">
                <v:path arrowok="t"/>
                <v:fill type="solid"/>
              </v:shape>
            </v:group>
            <v:group style="position:absolute;left:7756;top:9024;width:10;height:20" coordorigin="7756,9024" coordsize="10,20">
              <v:shape style="position:absolute;left:7756;top:9024;width:10;height:20" coordorigin="7756,9024" coordsize="10,20" path="m7756,9043l7765,9043,7765,9024,7756,9024,7756,9043xe" filled="true" fillcolor="#000000" stroked="false">
                <v:path arrowok="t"/>
                <v:fill type="solid"/>
              </v:shape>
            </v:group>
            <v:group style="position:absolute;left:7756;top:9043;width:10;height:20" coordorigin="7756,9043" coordsize="10,20">
              <v:shape style="position:absolute;left:7756;top:9043;width:10;height:20" coordorigin="7756,9043" coordsize="10,20" path="m7756,9062l7765,9062,7765,9043,7756,9043,7756,9062xe" filled="true" fillcolor="#000000" stroked="false">
                <v:path arrowok="t"/>
                <v:fill type="solid"/>
              </v:shape>
            </v:group>
            <v:group style="position:absolute;left:7756;top:9062;width:10;height:20" coordorigin="7756,9062" coordsize="10,20">
              <v:shape style="position:absolute;left:7756;top:9062;width:10;height:20" coordorigin="7756,9062" coordsize="10,20" path="m7756,9081l7765,9081,7765,9062,7756,9062,7756,9081xe" filled="true" fillcolor="#000000" stroked="false">
                <v:path arrowok="t"/>
                <v:fill type="solid"/>
              </v:shape>
            </v:group>
            <v:group style="position:absolute;left:7756;top:9081;width:10;height:20" coordorigin="7756,9081" coordsize="10,20">
              <v:shape style="position:absolute;left:7756;top:9081;width:10;height:20" coordorigin="7756,9081" coordsize="10,20" path="m7756,9101l7765,9101,7765,9081,7756,9081,7756,9101xe" filled="true" fillcolor="#000000" stroked="false">
                <v:path arrowok="t"/>
                <v:fill type="solid"/>
              </v:shape>
            </v:group>
            <v:group style="position:absolute;left:7756;top:9101;width:10;height:20" coordorigin="7756,9101" coordsize="10,20">
              <v:shape style="position:absolute;left:7756;top:9101;width:10;height:20" coordorigin="7756,9101" coordsize="10,20" path="m7756,9120l7765,9120,7765,9101,7756,9101,7756,9120xe" filled="true" fillcolor="#000000" stroked="false">
                <v:path arrowok="t"/>
                <v:fill type="solid"/>
              </v:shape>
            </v:group>
            <v:group style="position:absolute;left:7756;top:9120;width:10;height:20" coordorigin="7756,9120" coordsize="10,20">
              <v:shape style="position:absolute;left:7756;top:9120;width:10;height:20" coordorigin="7756,9120" coordsize="10,20" path="m7756,9139l7765,9139,7765,9120,7756,9120,7756,9139xe" filled="true" fillcolor="#000000" stroked="false">
                <v:path arrowok="t"/>
                <v:fill type="solid"/>
              </v:shape>
            </v:group>
            <v:group style="position:absolute;left:7756;top:9139;width:10;height:20" coordorigin="7756,9139" coordsize="10,20">
              <v:shape style="position:absolute;left:7756;top:9139;width:10;height:20" coordorigin="7756,9139" coordsize="10,20" path="m7756,9158l7765,9158,7765,9139,7756,9139,7756,9158xe" filled="true" fillcolor="#000000" stroked="false">
                <v:path arrowok="t"/>
                <v:fill type="solid"/>
              </v:shape>
            </v:group>
            <v:group style="position:absolute;left:7756;top:9158;width:10;height:20" coordorigin="7756,9158" coordsize="10,20">
              <v:shape style="position:absolute;left:7756;top:9158;width:10;height:20" coordorigin="7756,9158" coordsize="10,20" path="m7756,9177l7765,9177,7765,9158,7756,9158,7756,9177xe" filled="true" fillcolor="#000000" stroked="false">
                <v:path arrowok="t"/>
                <v:fill type="solid"/>
              </v:shape>
            </v:group>
            <v:group style="position:absolute;left:7756;top:9177;width:10;height:20" coordorigin="7756,9177" coordsize="10,20">
              <v:shape style="position:absolute;left:7756;top:9177;width:10;height:20" coordorigin="7756,9177" coordsize="10,20" path="m7756,9197l7765,9197,7765,9177,7756,9177,7756,9197xe" filled="true" fillcolor="#000000" stroked="false">
                <v:path arrowok="t"/>
                <v:fill type="solid"/>
              </v:shape>
            </v:group>
            <v:group style="position:absolute;left:7756;top:9197;width:10;height:20" coordorigin="7756,9197" coordsize="10,20">
              <v:shape style="position:absolute;left:7756;top:9197;width:10;height:20" coordorigin="7756,9197" coordsize="10,20" path="m7756,9216l7765,9216,7765,9197,7756,9197,7756,9216xe" filled="true" fillcolor="#000000" stroked="false">
                <v:path arrowok="t"/>
                <v:fill type="solid"/>
              </v:shape>
            </v:group>
            <v:group style="position:absolute;left:7756;top:9216;width:10;height:20" coordorigin="7756,9216" coordsize="10,20">
              <v:shape style="position:absolute;left:7756;top:9216;width:10;height:20" coordorigin="7756,9216" coordsize="10,20" path="m7756,9235l7765,9235,7765,9216,7756,9216,7756,9235xe" filled="true" fillcolor="#000000" stroked="false">
                <v:path arrowok="t"/>
                <v:fill type="solid"/>
              </v:shape>
            </v:group>
            <v:group style="position:absolute;left:7756;top:9235;width:10;height:20" coordorigin="7756,9235" coordsize="10,20">
              <v:shape style="position:absolute;left:7756;top:9235;width:10;height:20" coordorigin="7756,9235" coordsize="10,20" path="m7756,9254l7765,9254,7765,9235,7756,9235,7756,9254xe" filled="true" fillcolor="#000000" stroked="false">
                <v:path arrowok="t"/>
                <v:fill type="solid"/>
              </v:shape>
            </v:group>
            <v:group style="position:absolute;left:7756;top:9254;width:10;height:20" coordorigin="7756,9254" coordsize="10,20">
              <v:shape style="position:absolute;left:7756;top:9254;width:10;height:20" coordorigin="7756,9254" coordsize="10,20" path="m7756,9273l7765,9273,7765,9254,7756,9254,7756,9273xe" filled="true" fillcolor="#000000" stroked="false">
                <v:path arrowok="t"/>
                <v:fill type="solid"/>
              </v:shape>
            </v:group>
            <v:group style="position:absolute;left:7756;top:9273;width:10;height:20" coordorigin="7756,9273" coordsize="10,20">
              <v:shape style="position:absolute;left:7756;top:9273;width:10;height:20" coordorigin="7756,9273" coordsize="10,20" path="m7756,9293l7765,9293,7765,9273,7756,9273,7756,9293xe" filled="true" fillcolor="#000000" stroked="false">
                <v:path arrowok="t"/>
                <v:fill type="solid"/>
              </v:shape>
            </v:group>
            <v:group style="position:absolute;left:7756;top:9293;width:10;height:20" coordorigin="7756,9293" coordsize="10,20">
              <v:shape style="position:absolute;left:7756;top:9293;width:10;height:20" coordorigin="7756,9293" coordsize="10,20" path="m7756,9312l7765,9312,7765,9293,7756,9293,7756,9312xe" filled="true" fillcolor="#000000" stroked="false">
                <v:path arrowok="t"/>
                <v:fill type="solid"/>
              </v:shape>
            </v:group>
            <v:group style="position:absolute;left:7756;top:9312;width:10;height:20" coordorigin="7756,9312" coordsize="10,20">
              <v:shape style="position:absolute;left:7756;top:9312;width:10;height:20" coordorigin="7756,9312" coordsize="10,20" path="m7756,9331l7765,9331,7765,9312,7756,9312,7756,9331xe" filled="true" fillcolor="#000000" stroked="false">
                <v:path arrowok="t"/>
                <v:fill type="solid"/>
              </v:shape>
            </v:group>
            <v:group style="position:absolute;left:7756;top:9331;width:10;height:20" coordorigin="7756,9331" coordsize="10,20">
              <v:shape style="position:absolute;left:7756;top:9331;width:10;height:20" coordorigin="7756,9331" coordsize="10,20" path="m7756,9350l7765,9350,7765,9331,7756,9331,7756,9350xe" filled="true" fillcolor="#000000" stroked="false">
                <v:path arrowok="t"/>
                <v:fill type="solid"/>
              </v:shape>
            </v:group>
            <v:group style="position:absolute;left:7756;top:9350;width:10;height:20" coordorigin="7756,9350" coordsize="10,20">
              <v:shape style="position:absolute;left:7756;top:9350;width:10;height:20" coordorigin="7756,9350" coordsize="10,20" path="m7756,9369l7765,9369,7765,9350,7756,9350,7756,9369xe" filled="true" fillcolor="#000000" stroked="false">
                <v:path arrowok="t"/>
                <v:fill type="solid"/>
              </v:shape>
            </v:group>
            <v:group style="position:absolute;left:7756;top:9369;width:10;height:20" coordorigin="7756,9369" coordsize="10,20">
              <v:shape style="position:absolute;left:7756;top:9369;width:10;height:20" coordorigin="7756,9369" coordsize="10,20" path="m7756,9389l7765,9389,7765,9369,7756,9369,7756,9389xe" filled="true" fillcolor="#000000" stroked="false">
                <v:path arrowok="t"/>
                <v:fill type="solid"/>
              </v:shape>
            </v:group>
            <v:group style="position:absolute;left:7756;top:9389;width:10;height:20" coordorigin="7756,9389" coordsize="10,20">
              <v:shape style="position:absolute;left:7756;top:9389;width:10;height:20" coordorigin="7756,9389" coordsize="10,20" path="m7756,9408l7765,9408,7765,9389,7756,9389,7756,9408xe" filled="true" fillcolor="#000000" stroked="false">
                <v:path arrowok="t"/>
                <v:fill type="solid"/>
              </v:shape>
            </v:group>
            <v:group style="position:absolute;left:7756;top:9408;width:10;height:20" coordorigin="7756,9408" coordsize="10,20">
              <v:shape style="position:absolute;left:7756;top:9408;width:10;height:20" coordorigin="7756,9408" coordsize="10,20" path="m7756,9427l7765,9427,7765,9408,7756,9408,7756,9427xe" filled="true" fillcolor="#000000" stroked="false">
                <v:path arrowok="t"/>
                <v:fill type="solid"/>
              </v:shape>
            </v:group>
            <v:group style="position:absolute;left:7756;top:9427;width:10;height:20" coordorigin="7756,9427" coordsize="10,20">
              <v:shape style="position:absolute;left:7756;top:9427;width:10;height:20" coordorigin="7756,9427" coordsize="10,20" path="m7756,9446l7765,9446,7765,9427,7756,9427,7756,9446xe" filled="true" fillcolor="#000000" stroked="false">
                <v:path arrowok="t"/>
                <v:fill type="solid"/>
              </v:shape>
            </v:group>
            <v:group style="position:absolute;left:7756;top:9446;width:10;height:20" coordorigin="7756,9446" coordsize="10,20">
              <v:shape style="position:absolute;left:7756;top:9446;width:10;height:20" coordorigin="7756,9446" coordsize="10,20" path="m7756,9465l7765,9465,7765,9446,7756,9446,7756,9465xe" filled="true" fillcolor="#000000" stroked="false">
                <v:path arrowok="t"/>
                <v:fill type="solid"/>
              </v:shape>
            </v:group>
            <v:group style="position:absolute;left:7756;top:9465;width:10;height:20" coordorigin="7756,9465" coordsize="10,20">
              <v:shape style="position:absolute;left:7756;top:9465;width:10;height:20" coordorigin="7756,9465" coordsize="10,20" path="m7756,9485l7765,9485,7765,9465,7756,9465,7756,9485xe" filled="true" fillcolor="#000000" stroked="false">
                <v:path arrowok="t"/>
                <v:fill type="solid"/>
              </v:shape>
            </v:group>
            <v:group style="position:absolute;left:7756;top:9485;width:10;height:20" coordorigin="7756,9485" coordsize="10,20">
              <v:shape style="position:absolute;left:7756;top:9485;width:10;height:20" coordorigin="7756,9485" coordsize="10,20" path="m7756,9504l7765,9504,7765,9485,7756,9485,7756,9504xe" filled="true" fillcolor="#000000" stroked="false">
                <v:path arrowok="t"/>
                <v:fill type="solid"/>
              </v:shape>
            </v:group>
            <v:group style="position:absolute;left:7756;top:9504;width:10;height:20" coordorigin="7756,9504" coordsize="10,20">
              <v:shape style="position:absolute;left:7756;top:9504;width:10;height:20" coordorigin="7756,9504" coordsize="10,20" path="m7756,9523l7765,9523,7765,9504,7756,9504,7756,9523xe" filled="true" fillcolor="#000000" stroked="false">
                <v:path arrowok="t"/>
                <v:fill type="solid"/>
              </v:shape>
            </v:group>
            <v:group style="position:absolute;left:7756;top:9523;width:10;height:20" coordorigin="7756,9523" coordsize="10,20">
              <v:shape style="position:absolute;left:7756;top:9523;width:10;height:20" coordorigin="7756,9523" coordsize="10,20" path="m7756,9542l7765,9542,7765,9523,7756,9523,7756,9542xe" filled="true" fillcolor="#000000" stroked="false">
                <v:path arrowok="t"/>
                <v:fill type="solid"/>
              </v:shape>
            </v:group>
            <v:group style="position:absolute;left:7756;top:9542;width:10;height:20" coordorigin="7756,9542" coordsize="10,20">
              <v:shape style="position:absolute;left:7756;top:9542;width:10;height:20" coordorigin="7756,9542" coordsize="10,20" path="m7756,9561l7765,9561,7765,9542,7756,9542,7756,9561xe" filled="true" fillcolor="#000000" stroked="false">
                <v:path arrowok="t"/>
                <v:fill type="solid"/>
              </v:shape>
            </v:group>
            <v:group style="position:absolute;left:7756;top:9561;width:10;height:20" coordorigin="7756,9561" coordsize="10,20">
              <v:shape style="position:absolute;left:7756;top:9561;width:10;height:20" coordorigin="7756,9561" coordsize="10,20" path="m7756,9581l7765,9581,7765,9561,7756,9561,7756,9581xe" filled="true" fillcolor="#000000" stroked="false">
                <v:path arrowok="t"/>
                <v:fill type="solid"/>
              </v:shape>
            </v:group>
            <v:group style="position:absolute;left:7756;top:9581;width:10;height:20" coordorigin="7756,9581" coordsize="10,20">
              <v:shape style="position:absolute;left:7756;top:9581;width:10;height:20" coordorigin="7756,9581" coordsize="10,20" path="m7756,9600l7765,9600,7765,9581,7756,9581,7756,9600xe" filled="true" fillcolor="#000000" stroked="false">
                <v:path arrowok="t"/>
                <v:fill type="solid"/>
              </v:shape>
            </v:group>
            <v:group style="position:absolute;left:7756;top:9600;width:10;height:20" coordorigin="7756,9600" coordsize="10,20">
              <v:shape style="position:absolute;left:7756;top:9600;width:10;height:20" coordorigin="7756,9600" coordsize="10,20" path="m7756,9619l7765,9619,7765,9600,7756,9600,7756,9619xe" filled="true" fillcolor="#000000" stroked="false">
                <v:path arrowok="t"/>
                <v:fill type="solid"/>
              </v:shape>
            </v:group>
            <v:group style="position:absolute;left:7756;top:9619;width:10;height:20" coordorigin="7756,9619" coordsize="10,20">
              <v:shape style="position:absolute;left:7756;top:9619;width:10;height:20" coordorigin="7756,9619" coordsize="10,20" path="m7756,9638l7765,9638,7765,9619,7756,9619,7756,9638xe" filled="true" fillcolor="#000000" stroked="false">
                <v:path arrowok="t"/>
                <v:fill type="solid"/>
              </v:shape>
            </v:group>
            <v:group style="position:absolute;left:7756;top:9645;width:10;height:2" coordorigin="7756,9645" coordsize="10,2">
              <v:shape style="position:absolute;left:7756;top:9645;width:10;height:2" coordorigin="7756,9645" coordsize="10,0" path="m7756,9645l7765,9645e" filled="false" stroked="true" strokeweight=".71997pt" strokecolor="#000000">
                <v:path arrowok="t"/>
              </v:shape>
            </v:group>
            <v:group style="position:absolute;left:8601;top:6220;width:10;height:20" coordorigin="8601,6220" coordsize="10,20">
              <v:shape style="position:absolute;left:8601;top:6220;width:10;height:20" coordorigin="8601,6220" coordsize="10,20" path="m8601,6239l8610,6239,8610,6220,8601,6220,8601,6239xe" filled="true" fillcolor="#000000" stroked="false">
                <v:path arrowok="t"/>
                <v:fill type="solid"/>
              </v:shape>
            </v:group>
            <v:group style="position:absolute;left:8601;top:6239;width:10;height:20" coordorigin="8601,6239" coordsize="10,20">
              <v:shape style="position:absolute;left:8601;top:6239;width:10;height:20" coordorigin="8601,6239" coordsize="10,20" path="m8601,6259l8610,6259,8610,6239,8601,6239,8601,6259xe" filled="true" fillcolor="#000000" stroked="false">
                <v:path arrowok="t"/>
                <v:fill type="solid"/>
              </v:shape>
            </v:group>
            <v:group style="position:absolute;left:8601;top:6259;width:10;height:20" coordorigin="8601,6259" coordsize="10,20">
              <v:shape style="position:absolute;left:8601;top:6259;width:10;height:20" coordorigin="8601,6259" coordsize="10,20" path="m8601,6278l8610,6278,8610,6259,8601,6259,8601,6278xe" filled="true" fillcolor="#000000" stroked="false">
                <v:path arrowok="t"/>
                <v:fill type="solid"/>
              </v:shape>
            </v:group>
            <v:group style="position:absolute;left:8601;top:6278;width:10;height:20" coordorigin="8601,6278" coordsize="10,20">
              <v:shape style="position:absolute;left:8601;top:6278;width:10;height:20" coordorigin="8601,6278" coordsize="10,20" path="m8601,6297l8610,6297,8610,6278,8601,6278,8601,6297xe" filled="true" fillcolor="#000000" stroked="false">
                <v:path arrowok="t"/>
                <v:fill type="solid"/>
              </v:shape>
            </v:group>
            <v:group style="position:absolute;left:8601;top:6297;width:10;height:20" coordorigin="8601,6297" coordsize="10,20">
              <v:shape style="position:absolute;left:8601;top:6297;width:10;height:20" coordorigin="8601,6297" coordsize="10,20" path="m8601,6317l8610,6317,8610,6297,8601,6297,8601,6317xe" filled="true" fillcolor="#000000" stroked="false">
                <v:path arrowok="t"/>
                <v:fill type="solid"/>
              </v:shape>
            </v:group>
            <v:group style="position:absolute;left:8601;top:6317;width:10;height:20" coordorigin="8601,6317" coordsize="10,20">
              <v:shape style="position:absolute;left:8601;top:6317;width:10;height:20" coordorigin="8601,6317" coordsize="10,20" path="m8601,6336l8610,6336,8610,6317,8601,6317,8601,6336xe" filled="true" fillcolor="#000000" stroked="false">
                <v:path arrowok="t"/>
                <v:fill type="solid"/>
              </v:shape>
            </v:group>
            <v:group style="position:absolute;left:8601;top:6336;width:10;height:20" coordorigin="8601,6336" coordsize="10,20">
              <v:shape style="position:absolute;left:8601;top:6336;width:10;height:20" coordorigin="8601,6336" coordsize="10,20" path="m8601,6355l8610,6355,8610,6336,8601,6336,8601,6355xe" filled="true" fillcolor="#000000" stroked="false">
                <v:path arrowok="t"/>
                <v:fill type="solid"/>
              </v:shape>
            </v:group>
            <v:group style="position:absolute;left:8601;top:6355;width:10;height:20" coordorigin="8601,6355" coordsize="10,20">
              <v:shape style="position:absolute;left:8601;top:6355;width:10;height:20" coordorigin="8601,6355" coordsize="10,20" path="m8601,6374l8610,6374,8610,6355,8601,6355,8601,6374xe" filled="true" fillcolor="#000000" stroked="false">
                <v:path arrowok="t"/>
                <v:fill type="solid"/>
              </v:shape>
            </v:group>
            <v:group style="position:absolute;left:8601;top:6374;width:10;height:20" coordorigin="8601,6374" coordsize="10,20">
              <v:shape style="position:absolute;left:8601;top:6374;width:10;height:20" coordorigin="8601,6374" coordsize="10,20" path="m8601,6393l8610,6393,8610,6374,8601,6374,8601,6393xe" filled="true" fillcolor="#000000" stroked="false">
                <v:path arrowok="t"/>
                <v:fill type="solid"/>
              </v:shape>
            </v:group>
            <v:group style="position:absolute;left:8601;top:6393;width:10;height:20" coordorigin="8601,6393" coordsize="10,20">
              <v:shape style="position:absolute;left:8601;top:6393;width:10;height:20" coordorigin="8601,6393" coordsize="10,20" path="m8601,6413l8610,6413,8610,6393,8601,6393,8601,6413xe" filled="true" fillcolor="#000000" stroked="false">
                <v:path arrowok="t"/>
                <v:fill type="solid"/>
              </v:shape>
            </v:group>
            <v:group style="position:absolute;left:8601;top:6413;width:10;height:20" coordorigin="8601,6413" coordsize="10,20">
              <v:shape style="position:absolute;left:8601;top:6413;width:10;height:20" coordorigin="8601,6413" coordsize="10,20" path="m8601,6432l8610,6432,8610,6413,8601,6413,8601,6432xe" filled="true" fillcolor="#000000" stroked="false">
                <v:path arrowok="t"/>
                <v:fill type="solid"/>
              </v:shape>
            </v:group>
            <v:group style="position:absolute;left:8601;top:6432;width:10;height:20" coordorigin="8601,6432" coordsize="10,20">
              <v:shape style="position:absolute;left:8601;top:6432;width:10;height:20" coordorigin="8601,6432" coordsize="10,20" path="m8601,6451l8610,6451,8610,6432,8601,6432,8601,6451xe" filled="true" fillcolor="#000000" stroked="false">
                <v:path arrowok="t"/>
                <v:fill type="solid"/>
              </v:shape>
            </v:group>
            <v:group style="position:absolute;left:8601;top:6451;width:10;height:20" coordorigin="8601,6451" coordsize="10,20">
              <v:shape style="position:absolute;left:8601;top:6451;width:10;height:20" coordorigin="8601,6451" coordsize="10,20" path="m8601,6470l8610,6470,8610,6451,8601,6451,8601,6470xe" filled="true" fillcolor="#000000" stroked="false">
                <v:path arrowok="t"/>
                <v:fill type="solid"/>
              </v:shape>
            </v:group>
            <v:group style="position:absolute;left:8601;top:6470;width:10;height:20" coordorigin="8601,6470" coordsize="10,20">
              <v:shape style="position:absolute;left:8601;top:6470;width:10;height:20" coordorigin="8601,6470" coordsize="10,20" path="m8601,6489l8610,6489,8610,6470,8601,6470,8601,6489xe" filled="true" fillcolor="#000000" stroked="false">
                <v:path arrowok="t"/>
                <v:fill type="solid"/>
              </v:shape>
            </v:group>
            <v:group style="position:absolute;left:8601;top:6489;width:10;height:20" coordorigin="8601,6489" coordsize="10,20">
              <v:shape style="position:absolute;left:8601;top:6489;width:10;height:20" coordorigin="8601,6489" coordsize="10,20" path="m8601,6509l8610,6509,8610,6489,8601,6489,8601,6509xe" filled="true" fillcolor="#000000" stroked="false">
                <v:path arrowok="t"/>
                <v:fill type="solid"/>
              </v:shape>
            </v:group>
            <v:group style="position:absolute;left:8601;top:6509;width:10;height:20" coordorigin="8601,6509" coordsize="10,20">
              <v:shape style="position:absolute;left:8601;top:6509;width:10;height:20" coordorigin="8601,6509" coordsize="10,20" path="m8601,6528l8610,6528,8610,6509,8601,6509,8601,6528xe" filled="true" fillcolor="#000000" stroked="false">
                <v:path arrowok="t"/>
                <v:fill type="solid"/>
              </v:shape>
            </v:group>
            <v:group style="position:absolute;left:8601;top:6528;width:10;height:20" coordorigin="8601,6528" coordsize="10,20">
              <v:shape style="position:absolute;left:8601;top:6528;width:10;height:20" coordorigin="8601,6528" coordsize="10,20" path="m8601,6547l8610,6547,8610,6528,8601,6528,8601,6547xe" filled="true" fillcolor="#000000" stroked="false">
                <v:path arrowok="t"/>
                <v:fill type="solid"/>
              </v:shape>
            </v:group>
            <v:group style="position:absolute;left:8601;top:6547;width:10;height:20" coordorigin="8601,6547" coordsize="10,20">
              <v:shape style="position:absolute;left:8601;top:6547;width:10;height:20" coordorigin="8601,6547" coordsize="10,20" path="m8601,6566l8610,6566,8610,6547,8601,6547,8601,6566xe" filled="true" fillcolor="#000000" stroked="false">
                <v:path arrowok="t"/>
                <v:fill type="solid"/>
              </v:shape>
            </v:group>
            <v:group style="position:absolute;left:8601;top:6566;width:10;height:20" coordorigin="8601,6566" coordsize="10,20">
              <v:shape style="position:absolute;left:8601;top:6566;width:10;height:20" coordorigin="8601,6566" coordsize="10,20" path="m8601,6585l8610,6585,8610,6566,8601,6566,8601,6585xe" filled="true" fillcolor="#000000" stroked="false">
                <v:path arrowok="t"/>
                <v:fill type="solid"/>
              </v:shape>
            </v:group>
            <v:group style="position:absolute;left:8601;top:6585;width:10;height:20" coordorigin="8601,6585" coordsize="10,20">
              <v:shape style="position:absolute;left:8601;top:6585;width:10;height:20" coordorigin="8601,6585" coordsize="10,20" path="m8601,6605l8610,6605,8610,6585,8601,6585,8601,6605xe" filled="true" fillcolor="#000000" stroked="false">
                <v:path arrowok="t"/>
                <v:fill type="solid"/>
              </v:shape>
            </v:group>
            <v:group style="position:absolute;left:8601;top:6605;width:10;height:20" coordorigin="8601,6605" coordsize="10,20">
              <v:shape style="position:absolute;left:8601;top:6605;width:10;height:20" coordorigin="8601,6605" coordsize="10,20" path="m8601,6624l8610,6624,8610,6605,8601,6605,8601,6624xe" filled="true" fillcolor="#000000" stroked="false">
                <v:path arrowok="t"/>
                <v:fill type="solid"/>
              </v:shape>
            </v:group>
            <v:group style="position:absolute;left:8601;top:6624;width:10;height:20" coordorigin="8601,6624" coordsize="10,20">
              <v:shape style="position:absolute;left:8601;top:6624;width:10;height:20" coordorigin="8601,6624" coordsize="10,20" path="m8601,6643l8610,6643,8610,6624,8601,6624,8601,6643xe" filled="true" fillcolor="#000000" stroked="false">
                <v:path arrowok="t"/>
                <v:fill type="solid"/>
              </v:shape>
            </v:group>
            <v:group style="position:absolute;left:8601;top:6643;width:10;height:20" coordorigin="8601,6643" coordsize="10,20">
              <v:shape style="position:absolute;left:8601;top:6643;width:10;height:20" coordorigin="8601,6643" coordsize="10,20" path="m8601,6662l8610,6662,8610,6643,8601,6643,8601,6662xe" filled="true" fillcolor="#000000" stroked="false">
                <v:path arrowok="t"/>
                <v:fill type="solid"/>
              </v:shape>
            </v:group>
            <v:group style="position:absolute;left:8601;top:6662;width:10;height:20" coordorigin="8601,6662" coordsize="10,20">
              <v:shape style="position:absolute;left:8601;top:6662;width:10;height:20" coordorigin="8601,6662" coordsize="10,20" path="m8601,6681l8610,6681,8610,6662,8601,6662,8601,6681xe" filled="true" fillcolor="#000000" stroked="false">
                <v:path arrowok="t"/>
                <v:fill type="solid"/>
              </v:shape>
            </v:group>
            <v:group style="position:absolute;left:8601;top:6681;width:10;height:20" coordorigin="8601,6681" coordsize="10,20">
              <v:shape style="position:absolute;left:8601;top:6681;width:10;height:20" coordorigin="8601,6681" coordsize="10,20" path="m8601,6701l8610,6701,8610,6681,8601,6681,8601,6701xe" filled="true" fillcolor="#000000" stroked="false">
                <v:path arrowok="t"/>
                <v:fill type="solid"/>
              </v:shape>
            </v:group>
            <v:group style="position:absolute;left:8601;top:6701;width:10;height:20" coordorigin="8601,6701" coordsize="10,20">
              <v:shape style="position:absolute;left:8601;top:6701;width:10;height:20" coordorigin="8601,6701" coordsize="10,20" path="m8601,6720l8610,6720,8610,6701,8601,6701,8601,6720xe" filled="true" fillcolor="#000000" stroked="false">
                <v:path arrowok="t"/>
                <v:fill type="solid"/>
              </v:shape>
            </v:group>
            <v:group style="position:absolute;left:8601;top:6720;width:10;height:20" coordorigin="8601,6720" coordsize="10,20">
              <v:shape style="position:absolute;left:8601;top:6720;width:10;height:20" coordorigin="8601,6720" coordsize="10,20" path="m8601,6739l8610,6739,8610,6720,8601,6720,8601,6739xe" filled="true" fillcolor="#000000" stroked="false">
                <v:path arrowok="t"/>
                <v:fill type="solid"/>
              </v:shape>
            </v:group>
            <v:group style="position:absolute;left:8601;top:6739;width:10;height:20" coordorigin="8601,6739" coordsize="10,20">
              <v:shape style="position:absolute;left:8601;top:6739;width:10;height:20" coordorigin="8601,6739" coordsize="10,20" path="m8601,6758l8610,6758,8610,6739,8601,6739,8601,6758xe" filled="true" fillcolor="#000000" stroked="false">
                <v:path arrowok="t"/>
                <v:fill type="solid"/>
              </v:shape>
            </v:group>
            <v:group style="position:absolute;left:8601;top:6758;width:10;height:20" coordorigin="8601,6758" coordsize="10,20">
              <v:shape style="position:absolute;left:8601;top:6758;width:10;height:20" coordorigin="8601,6758" coordsize="10,20" path="m8601,6777l8610,6777,8610,6758,8601,6758,8601,6777xe" filled="true" fillcolor="#000000" stroked="false">
                <v:path arrowok="t"/>
                <v:fill type="solid"/>
              </v:shape>
            </v:group>
            <v:group style="position:absolute;left:8601;top:6777;width:10;height:20" coordorigin="8601,6777" coordsize="10,20">
              <v:shape style="position:absolute;left:8601;top:6777;width:10;height:20" coordorigin="8601,6777" coordsize="10,20" path="m8601,6797l8610,6797,8610,6777,8601,6777,8601,6797xe" filled="true" fillcolor="#000000" stroked="false">
                <v:path arrowok="t"/>
                <v:fill type="solid"/>
              </v:shape>
            </v:group>
            <v:group style="position:absolute;left:8601;top:6797;width:10;height:20" coordorigin="8601,6797" coordsize="10,20">
              <v:shape style="position:absolute;left:8601;top:6797;width:10;height:20" coordorigin="8601,6797" coordsize="10,20" path="m8601,6816l8610,6816,8610,6797,8601,6797,8601,6816xe" filled="true" fillcolor="#000000" stroked="false">
                <v:path arrowok="t"/>
                <v:fill type="solid"/>
              </v:shape>
            </v:group>
            <v:group style="position:absolute;left:8601;top:6816;width:10;height:20" coordorigin="8601,6816" coordsize="10,20">
              <v:shape style="position:absolute;left:8601;top:6816;width:10;height:20" coordorigin="8601,6816" coordsize="10,20" path="m8601,6835l8610,6835,8610,6816,8601,6816,8601,6835xe" filled="true" fillcolor="#000000" stroked="false">
                <v:path arrowok="t"/>
                <v:fill type="solid"/>
              </v:shape>
            </v:group>
            <v:group style="position:absolute;left:8601;top:6835;width:10;height:20" coordorigin="8601,6835" coordsize="10,20">
              <v:shape style="position:absolute;left:8601;top:6835;width:10;height:20" coordorigin="8601,6835" coordsize="10,20" path="m8601,6854l8610,6854,8610,6835,8601,6835,8601,6854xe" filled="true" fillcolor="#000000" stroked="false">
                <v:path arrowok="t"/>
                <v:fill type="solid"/>
              </v:shape>
            </v:group>
            <v:group style="position:absolute;left:8601;top:6854;width:10;height:20" coordorigin="8601,6854" coordsize="10,20">
              <v:shape style="position:absolute;left:8601;top:6854;width:10;height:20" coordorigin="8601,6854" coordsize="10,20" path="m8601,6873l8610,6873,8610,6854,8601,6854,8601,6873xe" filled="true" fillcolor="#000000" stroked="false">
                <v:path arrowok="t"/>
                <v:fill type="solid"/>
              </v:shape>
            </v:group>
            <v:group style="position:absolute;left:8601;top:6873;width:10;height:20" coordorigin="8601,6873" coordsize="10,20">
              <v:shape style="position:absolute;left:8601;top:6873;width:10;height:20" coordorigin="8601,6873" coordsize="10,20" path="m8601,6893l8610,6893,8610,6873,8601,6873,8601,6893xe" filled="true" fillcolor="#000000" stroked="false">
                <v:path arrowok="t"/>
                <v:fill type="solid"/>
              </v:shape>
            </v:group>
            <v:group style="position:absolute;left:8601;top:6893;width:10;height:20" coordorigin="8601,6893" coordsize="10,20">
              <v:shape style="position:absolute;left:8601;top:6893;width:10;height:20" coordorigin="8601,6893" coordsize="10,20" path="m8601,6912l8610,6912,8610,6893,8601,6893,8601,6912xe" filled="true" fillcolor="#000000" stroked="false">
                <v:path arrowok="t"/>
                <v:fill type="solid"/>
              </v:shape>
            </v:group>
            <v:group style="position:absolute;left:8601;top:6912;width:10;height:20" coordorigin="8601,6912" coordsize="10,20">
              <v:shape style="position:absolute;left:8601;top:6912;width:10;height:20" coordorigin="8601,6912" coordsize="10,20" path="m8601,6931l8610,6931,8610,6912,8601,6912,8601,6931xe" filled="true" fillcolor="#000000" stroked="false">
                <v:path arrowok="t"/>
                <v:fill type="solid"/>
              </v:shape>
            </v:group>
            <v:group style="position:absolute;left:8601;top:6931;width:10;height:20" coordorigin="8601,6931" coordsize="10,20">
              <v:shape style="position:absolute;left:8601;top:6931;width:10;height:20" coordorigin="8601,6931" coordsize="10,20" path="m8601,6950l8610,6950,8610,6931,8601,6931,8601,6950xe" filled="true" fillcolor="#000000" stroked="false">
                <v:path arrowok="t"/>
                <v:fill type="solid"/>
              </v:shape>
            </v:group>
            <v:group style="position:absolute;left:8601;top:6950;width:10;height:20" coordorigin="8601,6950" coordsize="10,20">
              <v:shape style="position:absolute;left:8601;top:6950;width:10;height:20" coordorigin="8601,6950" coordsize="10,20" path="m8601,6969l8610,6969,8610,6950,8601,6950,8601,6969xe" filled="true" fillcolor="#000000" stroked="false">
                <v:path arrowok="t"/>
                <v:fill type="solid"/>
              </v:shape>
            </v:group>
            <v:group style="position:absolute;left:8601;top:6969;width:10;height:20" coordorigin="8601,6969" coordsize="10,20">
              <v:shape style="position:absolute;left:8601;top:6969;width:10;height:20" coordorigin="8601,6969" coordsize="10,20" path="m8601,6989l8610,6989,8610,6969,8601,6969,8601,6989xe" filled="true" fillcolor="#000000" stroked="false">
                <v:path arrowok="t"/>
                <v:fill type="solid"/>
              </v:shape>
            </v:group>
            <v:group style="position:absolute;left:8601;top:6989;width:10;height:20" coordorigin="8601,6989" coordsize="10,20">
              <v:shape style="position:absolute;left:8601;top:6989;width:10;height:20" coordorigin="8601,6989" coordsize="10,20" path="m8601,7008l8610,7008,8610,6989,8601,6989,8601,7008xe" filled="true" fillcolor="#000000" stroked="false">
                <v:path arrowok="t"/>
                <v:fill type="solid"/>
              </v:shape>
            </v:group>
            <v:group style="position:absolute;left:8601;top:7008;width:10;height:20" coordorigin="8601,7008" coordsize="10,20">
              <v:shape style="position:absolute;left:8601;top:7008;width:10;height:20" coordorigin="8601,7008" coordsize="10,20" path="m8601,7027l8610,7027,8610,7008,8601,7008,8601,7027xe" filled="true" fillcolor="#000000" stroked="false">
                <v:path arrowok="t"/>
                <v:fill type="solid"/>
              </v:shape>
            </v:group>
            <v:group style="position:absolute;left:8601;top:7027;width:10;height:20" coordorigin="8601,7027" coordsize="10,20">
              <v:shape style="position:absolute;left:8601;top:7027;width:10;height:20" coordorigin="8601,7027" coordsize="10,20" path="m8601,7046l8610,7046,8610,7027,8601,7027,8601,7046xe" filled="true" fillcolor="#000000" stroked="false">
                <v:path arrowok="t"/>
                <v:fill type="solid"/>
              </v:shape>
            </v:group>
            <v:group style="position:absolute;left:8601;top:7046;width:10;height:20" coordorigin="8601,7046" coordsize="10,20">
              <v:shape style="position:absolute;left:8601;top:7046;width:10;height:20" coordorigin="8601,7046" coordsize="10,20" path="m8601,7065l8610,7065,8610,7046,8601,7046,8601,7065xe" filled="true" fillcolor="#000000" stroked="false">
                <v:path arrowok="t"/>
                <v:fill type="solid"/>
              </v:shape>
            </v:group>
            <v:group style="position:absolute;left:8601;top:7065;width:10;height:20" coordorigin="8601,7065" coordsize="10,20">
              <v:shape style="position:absolute;left:8601;top:7065;width:10;height:20" coordorigin="8601,7065" coordsize="10,20" path="m8601,7085l8610,7085,8610,7065,8601,7065,8601,7085xe" filled="true" fillcolor="#000000" stroked="false">
                <v:path arrowok="t"/>
                <v:fill type="solid"/>
              </v:shape>
            </v:group>
            <v:group style="position:absolute;left:8601;top:7085;width:10;height:20" coordorigin="8601,7085" coordsize="10,20">
              <v:shape style="position:absolute;left:8601;top:7085;width:10;height:20" coordorigin="8601,7085" coordsize="10,20" path="m8601,7104l8610,7104,8610,7085,8601,7085,8601,7104xe" filled="true" fillcolor="#000000" stroked="false">
                <v:path arrowok="t"/>
                <v:fill type="solid"/>
              </v:shape>
            </v:group>
            <v:group style="position:absolute;left:8601;top:7104;width:10;height:20" coordorigin="8601,7104" coordsize="10,20">
              <v:shape style="position:absolute;left:8601;top:7104;width:10;height:20" coordorigin="8601,7104" coordsize="10,20" path="m8601,7123l8610,7123,8610,7104,8601,7104,8601,7123xe" filled="true" fillcolor="#000000" stroked="false">
                <v:path arrowok="t"/>
                <v:fill type="solid"/>
              </v:shape>
            </v:group>
            <v:group style="position:absolute;left:8601;top:7123;width:10;height:20" coordorigin="8601,7123" coordsize="10,20">
              <v:shape style="position:absolute;left:8601;top:7123;width:10;height:20" coordorigin="8601,7123" coordsize="10,20" path="m8601,7142l8610,7142,8610,7123,8601,7123,8601,7142xe" filled="true" fillcolor="#000000" stroked="false">
                <v:path arrowok="t"/>
                <v:fill type="solid"/>
              </v:shape>
            </v:group>
            <v:group style="position:absolute;left:8601;top:7142;width:10;height:20" coordorigin="8601,7142" coordsize="10,20">
              <v:shape style="position:absolute;left:8601;top:7142;width:10;height:20" coordorigin="8601,7142" coordsize="10,20" path="m8601,7161l8610,7161,8610,7142,8601,7142,8601,7161xe" filled="true" fillcolor="#000000" stroked="false">
                <v:path arrowok="t"/>
                <v:fill type="solid"/>
              </v:shape>
            </v:group>
            <v:group style="position:absolute;left:8601;top:7161;width:10;height:20" coordorigin="8601,7161" coordsize="10,20">
              <v:shape style="position:absolute;left:8601;top:7161;width:10;height:20" coordorigin="8601,7161" coordsize="10,20" path="m8601,7181l8610,7181,8610,7161,8601,7161,8601,7181xe" filled="true" fillcolor="#000000" stroked="false">
                <v:path arrowok="t"/>
                <v:fill type="solid"/>
              </v:shape>
            </v:group>
            <v:group style="position:absolute;left:8601;top:7181;width:10;height:20" coordorigin="8601,7181" coordsize="10,20">
              <v:shape style="position:absolute;left:8601;top:7181;width:10;height:20" coordorigin="8601,7181" coordsize="10,20" path="m8601,7200l8610,7200,8610,7181,8601,7181,8601,7200xe" filled="true" fillcolor="#000000" stroked="false">
                <v:path arrowok="t"/>
                <v:fill type="solid"/>
              </v:shape>
            </v:group>
            <v:group style="position:absolute;left:8601;top:7200;width:10;height:20" coordorigin="8601,7200" coordsize="10,20">
              <v:shape style="position:absolute;left:8601;top:7200;width:10;height:20" coordorigin="8601,7200" coordsize="10,20" path="m8601,7219l8610,7219,8610,7200,8601,7200,8601,7219xe" filled="true" fillcolor="#000000" stroked="false">
                <v:path arrowok="t"/>
                <v:fill type="solid"/>
              </v:shape>
            </v:group>
            <v:group style="position:absolute;left:8601;top:7219;width:10;height:20" coordorigin="8601,7219" coordsize="10,20">
              <v:shape style="position:absolute;left:8601;top:7219;width:10;height:20" coordorigin="8601,7219" coordsize="10,20" path="m8601,7238l8610,7238,8610,7219,8601,7219,8601,7238xe" filled="true" fillcolor="#000000" stroked="false">
                <v:path arrowok="t"/>
                <v:fill type="solid"/>
              </v:shape>
            </v:group>
            <v:group style="position:absolute;left:8601;top:7238;width:10;height:20" coordorigin="8601,7238" coordsize="10,20">
              <v:shape style="position:absolute;left:8601;top:7238;width:10;height:20" coordorigin="8601,7238" coordsize="10,20" path="m8601,7257l8610,7257,8610,7238,8601,7238,8601,7257xe" filled="true" fillcolor="#000000" stroked="false">
                <v:path arrowok="t"/>
                <v:fill type="solid"/>
              </v:shape>
            </v:group>
            <v:group style="position:absolute;left:8601;top:7257;width:10;height:20" coordorigin="8601,7257" coordsize="10,20">
              <v:shape style="position:absolute;left:8601;top:7257;width:10;height:20" coordorigin="8601,7257" coordsize="10,20" path="m8601,7277l8610,7277,8610,7257,8601,7257,8601,7277xe" filled="true" fillcolor="#000000" stroked="false">
                <v:path arrowok="t"/>
                <v:fill type="solid"/>
              </v:shape>
            </v:group>
            <v:group style="position:absolute;left:8601;top:7277;width:10;height:20" coordorigin="8601,7277" coordsize="10,20">
              <v:shape style="position:absolute;left:8601;top:7277;width:10;height:20" coordorigin="8601,7277" coordsize="10,20" path="m8601,7296l8610,7296,8610,7277,8601,7277,8601,7296xe" filled="true" fillcolor="#000000" stroked="false">
                <v:path arrowok="t"/>
                <v:fill type="solid"/>
              </v:shape>
            </v:group>
            <v:group style="position:absolute;left:8601;top:7296;width:10;height:20" coordorigin="8601,7296" coordsize="10,20">
              <v:shape style="position:absolute;left:8601;top:7296;width:10;height:20" coordorigin="8601,7296" coordsize="10,20" path="m8601,7315l8610,7315,8610,7296,8601,7296,8601,7315xe" filled="true" fillcolor="#000000" stroked="false">
                <v:path arrowok="t"/>
                <v:fill type="solid"/>
              </v:shape>
            </v:group>
            <v:group style="position:absolute;left:8601;top:7315;width:10;height:20" coordorigin="8601,7315" coordsize="10,20">
              <v:shape style="position:absolute;left:8601;top:7315;width:10;height:20" coordorigin="8601,7315" coordsize="10,20" path="m8601,7334l8610,7334,8610,7315,8601,7315,8601,7334xe" filled="true" fillcolor="#000000" stroked="false">
                <v:path arrowok="t"/>
                <v:fill type="solid"/>
              </v:shape>
            </v:group>
            <v:group style="position:absolute;left:8601;top:7334;width:10;height:20" coordorigin="8601,7334" coordsize="10,20">
              <v:shape style="position:absolute;left:8601;top:7334;width:10;height:20" coordorigin="8601,7334" coordsize="10,20" path="m8601,7353l8610,7353,8610,7334,8601,7334,8601,7353xe" filled="true" fillcolor="#000000" stroked="false">
                <v:path arrowok="t"/>
                <v:fill type="solid"/>
              </v:shape>
            </v:group>
            <v:group style="position:absolute;left:8601;top:7353;width:10;height:20" coordorigin="8601,7353" coordsize="10,20">
              <v:shape style="position:absolute;left:8601;top:7353;width:10;height:20" coordorigin="8601,7353" coordsize="10,20" path="m8601,7373l8610,7373,8610,7353,8601,7353,8601,7373xe" filled="true" fillcolor="#000000" stroked="false">
                <v:path arrowok="t"/>
                <v:fill type="solid"/>
              </v:shape>
            </v:group>
            <v:group style="position:absolute;left:8601;top:7373;width:10;height:20" coordorigin="8601,7373" coordsize="10,20">
              <v:shape style="position:absolute;left:8601;top:7373;width:10;height:20" coordorigin="8601,7373" coordsize="10,20" path="m8601,7392l8610,7392,8610,7373,8601,7373,8601,7392xe" filled="true" fillcolor="#000000" stroked="false">
                <v:path arrowok="t"/>
                <v:fill type="solid"/>
              </v:shape>
            </v:group>
            <v:group style="position:absolute;left:8601;top:7392;width:10;height:20" coordorigin="8601,7392" coordsize="10,20">
              <v:shape style="position:absolute;left:8601;top:7392;width:10;height:20" coordorigin="8601,7392" coordsize="10,20" path="m8601,7411l8610,7411,8610,7392,8601,7392,8601,7411xe" filled="true" fillcolor="#000000" stroked="false">
                <v:path arrowok="t"/>
                <v:fill type="solid"/>
              </v:shape>
            </v:group>
            <v:group style="position:absolute;left:8601;top:7411;width:10;height:20" coordorigin="8601,7411" coordsize="10,20">
              <v:shape style="position:absolute;left:8601;top:7411;width:10;height:20" coordorigin="8601,7411" coordsize="10,20" path="m8601,7430l8610,7430,8610,7411,8601,7411,8601,7430xe" filled="true" fillcolor="#000000" stroked="false">
                <v:path arrowok="t"/>
                <v:fill type="solid"/>
              </v:shape>
            </v:group>
            <v:group style="position:absolute;left:8601;top:7430;width:10;height:20" coordorigin="8601,7430" coordsize="10,20">
              <v:shape style="position:absolute;left:8601;top:7430;width:10;height:20" coordorigin="8601,7430" coordsize="10,20" path="m8601,7449l8610,7449,8610,7430,8601,7430,8601,7449xe" filled="true" fillcolor="#000000" stroked="false">
                <v:path arrowok="t"/>
                <v:fill type="solid"/>
              </v:shape>
            </v:group>
            <v:group style="position:absolute;left:8601;top:7449;width:10;height:20" coordorigin="8601,7449" coordsize="10,20">
              <v:shape style="position:absolute;left:8601;top:7449;width:10;height:20" coordorigin="8601,7449" coordsize="10,20" path="m8601,7469l8610,7469,8610,7449,8601,7449,8601,7469xe" filled="true" fillcolor="#000000" stroked="false">
                <v:path arrowok="t"/>
                <v:fill type="solid"/>
              </v:shape>
            </v:group>
            <v:group style="position:absolute;left:8601;top:7469;width:10;height:20" coordorigin="8601,7469" coordsize="10,20">
              <v:shape style="position:absolute;left:8601;top:7469;width:10;height:20" coordorigin="8601,7469" coordsize="10,20" path="m8601,7488l8610,7488,8610,7469,8601,7469,8601,7488xe" filled="true" fillcolor="#000000" stroked="false">
                <v:path arrowok="t"/>
                <v:fill type="solid"/>
              </v:shape>
            </v:group>
            <v:group style="position:absolute;left:8601;top:7488;width:10;height:20" coordorigin="8601,7488" coordsize="10,20">
              <v:shape style="position:absolute;left:8601;top:7488;width:10;height:20" coordorigin="8601,7488" coordsize="10,20" path="m8601,7507l8610,7507,8610,7488,8601,7488,8601,7507xe" filled="true" fillcolor="#000000" stroked="false">
                <v:path arrowok="t"/>
                <v:fill type="solid"/>
              </v:shape>
            </v:group>
            <v:group style="position:absolute;left:8601;top:7507;width:10;height:20" coordorigin="8601,7507" coordsize="10,20">
              <v:shape style="position:absolute;left:8601;top:7507;width:10;height:20" coordorigin="8601,7507" coordsize="10,20" path="m8601,7526l8610,7526,8610,7507,8601,7507,8601,7526xe" filled="true" fillcolor="#000000" stroked="false">
                <v:path arrowok="t"/>
                <v:fill type="solid"/>
              </v:shape>
            </v:group>
            <v:group style="position:absolute;left:8601;top:7526;width:10;height:20" coordorigin="8601,7526" coordsize="10,20">
              <v:shape style="position:absolute;left:8601;top:7526;width:10;height:20" coordorigin="8601,7526" coordsize="10,20" path="m8601,7545l8610,7545,8610,7526,8601,7526,8601,7545xe" filled="true" fillcolor="#000000" stroked="false">
                <v:path arrowok="t"/>
                <v:fill type="solid"/>
              </v:shape>
            </v:group>
            <v:group style="position:absolute;left:8601;top:7545;width:10;height:20" coordorigin="8601,7545" coordsize="10,20">
              <v:shape style="position:absolute;left:8601;top:7545;width:10;height:20" coordorigin="8601,7545" coordsize="10,20" path="m8601,7565l8610,7565,8610,7545,8601,7545,8601,7565xe" filled="true" fillcolor="#000000" stroked="false">
                <v:path arrowok="t"/>
                <v:fill type="solid"/>
              </v:shape>
            </v:group>
            <v:group style="position:absolute;left:8601;top:7565;width:10;height:20" coordorigin="8601,7565" coordsize="10,20">
              <v:shape style="position:absolute;left:8601;top:7565;width:10;height:20" coordorigin="8601,7565" coordsize="10,20" path="m8601,7584l8610,7584,8610,7565,8601,7565,8601,7584xe" filled="true" fillcolor="#000000" stroked="false">
                <v:path arrowok="t"/>
                <v:fill type="solid"/>
              </v:shape>
            </v:group>
            <v:group style="position:absolute;left:8601;top:7584;width:10;height:20" coordorigin="8601,7584" coordsize="10,20">
              <v:shape style="position:absolute;left:8601;top:7584;width:10;height:20" coordorigin="8601,7584" coordsize="10,20" path="m8601,7603l8610,7603,8610,7584,8601,7584,8601,7603xe" filled="true" fillcolor="#000000" stroked="false">
                <v:path arrowok="t"/>
                <v:fill type="solid"/>
              </v:shape>
            </v:group>
            <v:group style="position:absolute;left:8601;top:7603;width:10;height:20" coordorigin="8601,7603" coordsize="10,20">
              <v:shape style="position:absolute;left:8601;top:7603;width:10;height:20" coordorigin="8601,7603" coordsize="10,20" path="m8601,7622l8610,7622,8610,7603,8601,7603,8601,7622xe" filled="true" fillcolor="#000000" stroked="false">
                <v:path arrowok="t"/>
                <v:fill type="solid"/>
              </v:shape>
            </v:group>
            <v:group style="position:absolute;left:8601;top:7622;width:10;height:20" coordorigin="8601,7622" coordsize="10,20">
              <v:shape style="position:absolute;left:8601;top:7622;width:10;height:20" coordorigin="8601,7622" coordsize="10,20" path="m8601,7641l8610,7641,8610,7622,8601,7622,8601,7641xe" filled="true" fillcolor="#000000" stroked="false">
                <v:path arrowok="t"/>
                <v:fill type="solid"/>
              </v:shape>
            </v:group>
            <v:group style="position:absolute;left:8601;top:7641;width:10;height:20" coordorigin="8601,7641" coordsize="10,20">
              <v:shape style="position:absolute;left:8601;top:7641;width:10;height:20" coordorigin="8601,7641" coordsize="10,20" path="m8601,7661l8610,7661,8610,7641,8601,7641,8601,7661xe" filled="true" fillcolor="#000000" stroked="false">
                <v:path arrowok="t"/>
                <v:fill type="solid"/>
              </v:shape>
            </v:group>
            <v:group style="position:absolute;left:8601;top:7661;width:10;height:20" coordorigin="8601,7661" coordsize="10,20">
              <v:shape style="position:absolute;left:8601;top:7661;width:10;height:20" coordorigin="8601,7661" coordsize="10,20" path="m8601,7680l8610,7680,8610,7661,8601,7661,8601,7680xe" filled="true" fillcolor="#000000" stroked="false">
                <v:path arrowok="t"/>
                <v:fill type="solid"/>
              </v:shape>
            </v:group>
            <v:group style="position:absolute;left:8601;top:7680;width:10;height:20" coordorigin="8601,7680" coordsize="10,20">
              <v:shape style="position:absolute;left:8601;top:7680;width:10;height:20" coordorigin="8601,7680" coordsize="10,20" path="m8601,7699l8610,7699,8610,7680,8601,7680,8601,7699xe" filled="true" fillcolor="#000000" stroked="false">
                <v:path arrowok="t"/>
                <v:fill type="solid"/>
              </v:shape>
            </v:group>
            <v:group style="position:absolute;left:8601;top:7699;width:10;height:20" coordorigin="8601,7699" coordsize="10,20">
              <v:shape style="position:absolute;left:8601;top:7699;width:10;height:20" coordorigin="8601,7699" coordsize="10,20" path="m8601,7718l8610,7718,8610,7699,8601,7699,8601,7718xe" filled="true" fillcolor="#000000" stroked="false">
                <v:path arrowok="t"/>
                <v:fill type="solid"/>
              </v:shape>
            </v:group>
            <v:group style="position:absolute;left:8601;top:7718;width:10;height:20" coordorigin="8601,7718" coordsize="10,20">
              <v:shape style="position:absolute;left:8601;top:7718;width:10;height:20" coordorigin="8601,7718" coordsize="10,20" path="m8601,7737l8610,7737,8610,7718,8601,7718,8601,7737xe" filled="true" fillcolor="#000000" stroked="false">
                <v:path arrowok="t"/>
                <v:fill type="solid"/>
              </v:shape>
            </v:group>
            <v:group style="position:absolute;left:8601;top:7737;width:10;height:20" coordorigin="8601,7737" coordsize="10,20">
              <v:shape style="position:absolute;left:8601;top:7737;width:10;height:20" coordorigin="8601,7737" coordsize="10,20" path="m8601,7757l8610,7757,8610,7737,8601,7737,8601,7757xe" filled="true" fillcolor="#000000" stroked="false">
                <v:path arrowok="t"/>
                <v:fill type="solid"/>
              </v:shape>
            </v:group>
            <v:group style="position:absolute;left:8601;top:7757;width:10;height:20" coordorigin="8601,7757" coordsize="10,20">
              <v:shape style="position:absolute;left:8601;top:7757;width:10;height:20" coordorigin="8601,7757" coordsize="10,20" path="m8601,7776l8610,7776,8610,7757,8601,7757,8601,7776xe" filled="true" fillcolor="#000000" stroked="false">
                <v:path arrowok="t"/>
                <v:fill type="solid"/>
              </v:shape>
            </v:group>
            <v:group style="position:absolute;left:8601;top:7776;width:10;height:20" coordorigin="8601,7776" coordsize="10,20">
              <v:shape style="position:absolute;left:8601;top:7776;width:10;height:20" coordorigin="8601,7776" coordsize="10,20" path="m8601,7795l8610,7795,8610,7776,8601,7776,8601,7795xe" filled="true" fillcolor="#000000" stroked="false">
                <v:path arrowok="t"/>
                <v:fill type="solid"/>
              </v:shape>
            </v:group>
            <v:group style="position:absolute;left:8601;top:7795;width:10;height:20" coordorigin="8601,7795" coordsize="10,20">
              <v:shape style="position:absolute;left:8601;top:7795;width:10;height:20" coordorigin="8601,7795" coordsize="10,20" path="m8601,7814l8610,7814,8610,7795,8601,7795,8601,7814xe" filled="true" fillcolor="#000000" stroked="false">
                <v:path arrowok="t"/>
                <v:fill type="solid"/>
              </v:shape>
            </v:group>
            <v:group style="position:absolute;left:8601;top:7814;width:10;height:20" coordorigin="8601,7814" coordsize="10,20">
              <v:shape style="position:absolute;left:8601;top:7814;width:10;height:20" coordorigin="8601,7814" coordsize="10,20" path="m8601,7833l8610,7833,8610,7814,8601,7814,8601,7833xe" filled="true" fillcolor="#000000" stroked="false">
                <v:path arrowok="t"/>
                <v:fill type="solid"/>
              </v:shape>
            </v:group>
            <v:group style="position:absolute;left:8601;top:7833;width:10;height:20" coordorigin="8601,7833" coordsize="10,20">
              <v:shape style="position:absolute;left:8601;top:7833;width:10;height:20" coordorigin="8601,7833" coordsize="10,20" path="m8601,7853l8610,7853,8610,7833,8601,7833,8601,7853xe" filled="true" fillcolor="#000000" stroked="false">
                <v:path arrowok="t"/>
                <v:fill type="solid"/>
              </v:shape>
            </v:group>
            <v:group style="position:absolute;left:8601;top:7853;width:10;height:20" coordorigin="8601,7853" coordsize="10,20">
              <v:shape style="position:absolute;left:8601;top:7853;width:10;height:20" coordorigin="8601,7853" coordsize="10,20" path="m8601,7872l8610,7872,8610,7853,8601,7853,8601,7872xe" filled="true" fillcolor="#000000" stroked="false">
                <v:path arrowok="t"/>
                <v:fill type="solid"/>
              </v:shape>
            </v:group>
            <v:group style="position:absolute;left:8601;top:7872;width:10;height:20" coordorigin="8601,7872" coordsize="10,20">
              <v:shape style="position:absolute;left:8601;top:7872;width:10;height:20" coordorigin="8601,7872" coordsize="10,20" path="m8601,7891l8610,7891,8610,7872,8601,7872,8601,7891xe" filled="true" fillcolor="#000000" stroked="false">
                <v:path arrowok="t"/>
                <v:fill type="solid"/>
              </v:shape>
            </v:group>
            <v:group style="position:absolute;left:8601;top:7891;width:10;height:20" coordorigin="8601,7891" coordsize="10,20">
              <v:shape style="position:absolute;left:8601;top:7891;width:10;height:20" coordorigin="8601,7891" coordsize="10,20" path="m8601,7910l8610,7910,8610,7891,8601,7891,8601,7910xe" filled="true" fillcolor="#000000" stroked="false">
                <v:path arrowok="t"/>
                <v:fill type="solid"/>
              </v:shape>
            </v:group>
            <v:group style="position:absolute;left:8601;top:7910;width:10;height:20" coordorigin="8601,7910" coordsize="10,20">
              <v:shape style="position:absolute;left:8601;top:7910;width:10;height:20" coordorigin="8601,7910" coordsize="10,20" path="m8601,7929l8610,7929,8610,7910,8601,7910,8601,7929xe" filled="true" fillcolor="#000000" stroked="false">
                <v:path arrowok="t"/>
                <v:fill type="solid"/>
              </v:shape>
            </v:group>
            <v:group style="position:absolute;left:8601;top:7929;width:10;height:20" coordorigin="8601,7929" coordsize="10,20">
              <v:shape style="position:absolute;left:8601;top:7929;width:10;height:20" coordorigin="8601,7929" coordsize="10,20" path="m8601,7949l8610,7949,8610,7929,8601,7929,8601,7949xe" filled="true" fillcolor="#000000" stroked="false">
                <v:path arrowok="t"/>
                <v:fill type="solid"/>
              </v:shape>
            </v:group>
            <v:group style="position:absolute;left:8601;top:7949;width:10;height:20" coordorigin="8601,7949" coordsize="10,20">
              <v:shape style="position:absolute;left:8601;top:7949;width:10;height:20" coordorigin="8601,7949" coordsize="10,20" path="m8601,7968l8610,7968,8610,7949,8601,7949,8601,7968xe" filled="true" fillcolor="#000000" stroked="false">
                <v:path arrowok="t"/>
                <v:fill type="solid"/>
              </v:shape>
            </v:group>
            <v:group style="position:absolute;left:8601;top:7968;width:10;height:20" coordorigin="8601,7968" coordsize="10,20">
              <v:shape style="position:absolute;left:8601;top:7968;width:10;height:20" coordorigin="8601,7968" coordsize="10,20" path="m8601,7987l8610,7987,8610,7968,8601,7968,8601,7987xe" filled="true" fillcolor="#000000" stroked="false">
                <v:path arrowok="t"/>
                <v:fill type="solid"/>
              </v:shape>
            </v:group>
            <v:group style="position:absolute;left:8601;top:7987;width:10;height:20" coordorigin="8601,7987" coordsize="10,20">
              <v:shape style="position:absolute;left:8601;top:7987;width:10;height:20" coordorigin="8601,7987" coordsize="10,20" path="m8601,8006l8610,8006,8610,7987,8601,7987,8601,8006xe" filled="true" fillcolor="#000000" stroked="false">
                <v:path arrowok="t"/>
                <v:fill type="solid"/>
              </v:shape>
            </v:group>
            <v:group style="position:absolute;left:8601;top:8006;width:10;height:20" coordorigin="8601,8006" coordsize="10,20">
              <v:shape style="position:absolute;left:8601;top:8006;width:10;height:20" coordorigin="8601,8006" coordsize="10,20" path="m8601,8025l8610,8025,8610,8006,8601,8006,8601,8025xe" filled="true" fillcolor="#000000" stroked="false">
                <v:path arrowok="t"/>
                <v:fill type="solid"/>
              </v:shape>
            </v:group>
            <v:group style="position:absolute;left:8601;top:8025;width:10;height:20" coordorigin="8601,8025" coordsize="10,20">
              <v:shape style="position:absolute;left:8601;top:8025;width:10;height:20" coordorigin="8601,8025" coordsize="10,20" path="m8601,8045l8610,8045,8610,8025,8601,8025,8601,8045xe" filled="true" fillcolor="#000000" stroked="false">
                <v:path arrowok="t"/>
                <v:fill type="solid"/>
              </v:shape>
            </v:group>
            <v:group style="position:absolute;left:8601;top:8045;width:10;height:20" coordorigin="8601,8045" coordsize="10,20">
              <v:shape style="position:absolute;left:8601;top:8045;width:10;height:20" coordorigin="8601,8045" coordsize="10,20" path="m8601,8064l8610,8064,8610,8045,8601,8045,8601,8064xe" filled="true" fillcolor="#000000" stroked="false">
                <v:path arrowok="t"/>
                <v:fill type="solid"/>
              </v:shape>
            </v:group>
            <v:group style="position:absolute;left:8601;top:8064;width:10;height:20" coordorigin="8601,8064" coordsize="10,20">
              <v:shape style="position:absolute;left:8601;top:8064;width:10;height:20" coordorigin="8601,8064" coordsize="10,20" path="m8601,8083l8610,8083,8610,8064,8601,8064,8601,8083xe" filled="true" fillcolor="#000000" stroked="false">
                <v:path arrowok="t"/>
                <v:fill type="solid"/>
              </v:shape>
            </v:group>
            <v:group style="position:absolute;left:8601;top:8083;width:10;height:20" coordorigin="8601,8083" coordsize="10,20">
              <v:shape style="position:absolute;left:8601;top:8083;width:10;height:20" coordorigin="8601,8083" coordsize="10,20" path="m8601,8102l8610,8102,8610,8083,8601,8083,8601,8102xe" filled="true" fillcolor="#000000" stroked="false">
                <v:path arrowok="t"/>
                <v:fill type="solid"/>
              </v:shape>
            </v:group>
            <v:group style="position:absolute;left:8601;top:8102;width:10;height:20" coordorigin="8601,8102" coordsize="10,20">
              <v:shape style="position:absolute;left:8601;top:8102;width:10;height:20" coordorigin="8601,8102" coordsize="10,20" path="m8601,8121l8610,8121,8610,8102,8601,8102,8601,8121xe" filled="true" fillcolor="#000000" stroked="false">
                <v:path arrowok="t"/>
                <v:fill type="solid"/>
              </v:shape>
            </v:group>
            <v:group style="position:absolute;left:8601;top:8121;width:10;height:20" coordorigin="8601,8121" coordsize="10,20">
              <v:shape style="position:absolute;left:8601;top:8121;width:10;height:20" coordorigin="8601,8121" coordsize="10,20" path="m8601,8141l8610,8141,8610,8121,8601,8121,8601,8141xe" filled="true" fillcolor="#000000" stroked="false">
                <v:path arrowok="t"/>
                <v:fill type="solid"/>
              </v:shape>
            </v:group>
            <v:group style="position:absolute;left:8601;top:8141;width:10;height:20" coordorigin="8601,8141" coordsize="10,20">
              <v:shape style="position:absolute;left:8601;top:8141;width:10;height:20" coordorigin="8601,8141" coordsize="10,20" path="m8601,8160l8610,8160,8610,8141,8601,8141,8601,8160xe" filled="true" fillcolor="#000000" stroked="false">
                <v:path arrowok="t"/>
                <v:fill type="solid"/>
              </v:shape>
            </v:group>
            <v:group style="position:absolute;left:8601;top:8160;width:10;height:20" coordorigin="8601,8160" coordsize="10,20">
              <v:shape style="position:absolute;left:8601;top:8160;width:10;height:20" coordorigin="8601,8160" coordsize="10,20" path="m8601,8179l8610,8179,8610,8160,8601,8160,8601,8179xe" filled="true" fillcolor="#000000" stroked="false">
                <v:path arrowok="t"/>
                <v:fill type="solid"/>
              </v:shape>
            </v:group>
            <v:group style="position:absolute;left:8601;top:8179;width:10;height:20" coordorigin="8601,8179" coordsize="10,20">
              <v:shape style="position:absolute;left:8601;top:8179;width:10;height:20" coordorigin="8601,8179" coordsize="10,20" path="m8601,8198l8610,8198,8610,8179,8601,8179,8601,8198xe" filled="true" fillcolor="#000000" stroked="false">
                <v:path arrowok="t"/>
                <v:fill type="solid"/>
              </v:shape>
            </v:group>
            <v:group style="position:absolute;left:8601;top:8198;width:10;height:20" coordorigin="8601,8198" coordsize="10,20">
              <v:shape style="position:absolute;left:8601;top:8198;width:10;height:20" coordorigin="8601,8198" coordsize="10,20" path="m8601,8217l8610,8217,8610,8198,8601,8198,8601,8217xe" filled="true" fillcolor="#000000" stroked="false">
                <v:path arrowok="t"/>
                <v:fill type="solid"/>
              </v:shape>
            </v:group>
            <v:group style="position:absolute;left:8601;top:8217;width:10;height:20" coordorigin="8601,8217" coordsize="10,20">
              <v:shape style="position:absolute;left:8601;top:8217;width:10;height:20" coordorigin="8601,8217" coordsize="10,20" path="m8601,8237l8610,8237,8610,8217,8601,8217,8601,8237xe" filled="true" fillcolor="#000000" stroked="false">
                <v:path arrowok="t"/>
                <v:fill type="solid"/>
              </v:shape>
            </v:group>
            <v:group style="position:absolute;left:8601;top:8237;width:10;height:20" coordorigin="8601,8237" coordsize="10,20">
              <v:shape style="position:absolute;left:8601;top:8237;width:10;height:20" coordorigin="8601,8237" coordsize="10,20" path="m8601,8256l8610,8256,8610,8237,8601,8237,8601,8256xe" filled="true" fillcolor="#000000" stroked="false">
                <v:path arrowok="t"/>
                <v:fill type="solid"/>
              </v:shape>
            </v:group>
            <v:group style="position:absolute;left:8601;top:8256;width:10;height:20" coordorigin="8601,8256" coordsize="10,20">
              <v:shape style="position:absolute;left:8601;top:8256;width:10;height:20" coordorigin="8601,8256" coordsize="10,20" path="m8601,8275l8610,8275,8610,8256,8601,8256,8601,8275xe" filled="true" fillcolor="#000000" stroked="false">
                <v:path arrowok="t"/>
                <v:fill type="solid"/>
              </v:shape>
            </v:group>
            <v:group style="position:absolute;left:8601;top:8275;width:10;height:20" coordorigin="8601,8275" coordsize="10,20">
              <v:shape style="position:absolute;left:8601;top:8275;width:10;height:20" coordorigin="8601,8275" coordsize="10,20" path="m8601,8294l8610,8294,8610,8275,8601,8275,8601,8294xe" filled="true" fillcolor="#000000" stroked="false">
                <v:path arrowok="t"/>
                <v:fill type="solid"/>
              </v:shape>
            </v:group>
            <v:group style="position:absolute;left:8601;top:8294;width:10;height:20" coordorigin="8601,8294" coordsize="10,20">
              <v:shape style="position:absolute;left:8601;top:8294;width:10;height:20" coordorigin="8601,8294" coordsize="10,20" path="m8601,8313l8610,8313,8610,8294,8601,8294,8601,8313xe" filled="true" fillcolor="#000000" stroked="false">
                <v:path arrowok="t"/>
                <v:fill type="solid"/>
              </v:shape>
            </v:group>
            <v:group style="position:absolute;left:8601;top:8313;width:10;height:20" coordorigin="8601,8313" coordsize="10,20">
              <v:shape style="position:absolute;left:8601;top:8313;width:10;height:20" coordorigin="8601,8313" coordsize="10,20" path="m8601,8333l8610,8333,8610,8313,8601,8313,8601,8333xe" filled="true" fillcolor="#000000" stroked="false">
                <v:path arrowok="t"/>
                <v:fill type="solid"/>
              </v:shape>
            </v:group>
            <v:group style="position:absolute;left:8601;top:8333;width:10;height:20" coordorigin="8601,8333" coordsize="10,20">
              <v:shape style="position:absolute;left:8601;top:8333;width:10;height:20" coordorigin="8601,8333" coordsize="10,20" path="m8601,8352l8610,8352,8610,8333,8601,8333,8601,8352xe" filled="true" fillcolor="#000000" stroked="false">
                <v:path arrowok="t"/>
                <v:fill type="solid"/>
              </v:shape>
            </v:group>
            <v:group style="position:absolute;left:8601;top:8352;width:10;height:20" coordorigin="8601,8352" coordsize="10,20">
              <v:shape style="position:absolute;left:8601;top:8352;width:10;height:20" coordorigin="8601,8352" coordsize="10,20" path="m8601,8371l8610,8371,8610,8352,8601,8352,8601,8371xe" filled="true" fillcolor="#000000" stroked="false">
                <v:path arrowok="t"/>
                <v:fill type="solid"/>
              </v:shape>
            </v:group>
            <v:group style="position:absolute;left:8601;top:8371;width:10;height:20" coordorigin="8601,8371" coordsize="10,20">
              <v:shape style="position:absolute;left:8601;top:8371;width:10;height:20" coordorigin="8601,8371" coordsize="10,20" path="m8601,8390l8610,8390,8610,8371,8601,8371,8601,8390xe" filled="true" fillcolor="#000000" stroked="false">
                <v:path arrowok="t"/>
                <v:fill type="solid"/>
              </v:shape>
            </v:group>
            <v:group style="position:absolute;left:8601;top:8390;width:10;height:20" coordorigin="8601,8390" coordsize="10,20">
              <v:shape style="position:absolute;left:8601;top:8390;width:10;height:20" coordorigin="8601,8390" coordsize="10,20" path="m8601,8409l8610,8409,8610,8390,8601,8390,8601,8409xe" filled="true" fillcolor="#000000" stroked="false">
                <v:path arrowok="t"/>
                <v:fill type="solid"/>
              </v:shape>
            </v:group>
            <v:group style="position:absolute;left:8601;top:8409;width:10;height:20" coordorigin="8601,8409" coordsize="10,20">
              <v:shape style="position:absolute;left:8601;top:8409;width:10;height:20" coordorigin="8601,8409" coordsize="10,20" path="m8601,8429l8610,8429,8610,8409,8601,8409,8601,8429xe" filled="true" fillcolor="#000000" stroked="false">
                <v:path arrowok="t"/>
                <v:fill type="solid"/>
              </v:shape>
            </v:group>
            <v:group style="position:absolute;left:8601;top:8429;width:10;height:20" coordorigin="8601,8429" coordsize="10,20">
              <v:shape style="position:absolute;left:8601;top:8429;width:10;height:20" coordorigin="8601,8429" coordsize="10,20" path="m8601,8448l8610,8448,8610,8429,8601,8429,8601,8448xe" filled="true" fillcolor="#000000" stroked="false">
                <v:path arrowok="t"/>
                <v:fill type="solid"/>
              </v:shape>
            </v:group>
            <v:group style="position:absolute;left:8601;top:8448;width:10;height:20" coordorigin="8601,8448" coordsize="10,20">
              <v:shape style="position:absolute;left:8601;top:8448;width:10;height:20" coordorigin="8601,8448" coordsize="10,20" path="m8601,8467l8610,8467,8610,8448,8601,8448,8601,8467xe" filled="true" fillcolor="#000000" stroked="false">
                <v:path arrowok="t"/>
                <v:fill type="solid"/>
              </v:shape>
            </v:group>
            <v:group style="position:absolute;left:8601;top:8467;width:10;height:20" coordorigin="8601,8467" coordsize="10,20">
              <v:shape style="position:absolute;left:8601;top:8467;width:10;height:20" coordorigin="8601,8467" coordsize="10,20" path="m8601,8486l8610,8486,8610,8467,8601,8467,8601,8486xe" filled="true" fillcolor="#000000" stroked="false">
                <v:path arrowok="t"/>
                <v:fill type="solid"/>
              </v:shape>
            </v:group>
            <v:group style="position:absolute;left:8601;top:8486;width:10;height:20" coordorigin="8601,8486" coordsize="10,20">
              <v:shape style="position:absolute;left:8601;top:8486;width:10;height:20" coordorigin="8601,8486" coordsize="10,20" path="m8601,8505l8610,8505,8610,8486,8601,8486,8601,8505xe" filled="true" fillcolor="#000000" stroked="false">
                <v:path arrowok="t"/>
                <v:fill type="solid"/>
              </v:shape>
            </v:group>
            <v:group style="position:absolute;left:8601;top:8505;width:10;height:20" coordorigin="8601,8505" coordsize="10,20">
              <v:shape style="position:absolute;left:8601;top:8505;width:10;height:20" coordorigin="8601,8505" coordsize="10,20" path="m8601,8525l8610,8525,8610,8505,8601,8505,8601,8525xe" filled="true" fillcolor="#000000" stroked="false">
                <v:path arrowok="t"/>
                <v:fill type="solid"/>
              </v:shape>
            </v:group>
            <v:group style="position:absolute;left:8601;top:8525;width:10;height:20" coordorigin="8601,8525" coordsize="10,20">
              <v:shape style="position:absolute;left:8601;top:8525;width:10;height:20" coordorigin="8601,8525" coordsize="10,20" path="m8601,8544l8610,8544,8610,8525,8601,8525,8601,8544xe" filled="true" fillcolor="#000000" stroked="false">
                <v:path arrowok="t"/>
                <v:fill type="solid"/>
              </v:shape>
            </v:group>
            <v:group style="position:absolute;left:8601;top:8544;width:10;height:20" coordorigin="8601,8544" coordsize="10,20">
              <v:shape style="position:absolute;left:8601;top:8544;width:10;height:20" coordorigin="8601,8544" coordsize="10,20" path="m8601,8563l8610,8563,8610,8544,8601,8544,8601,8563xe" filled="true" fillcolor="#000000" stroked="false">
                <v:path arrowok="t"/>
                <v:fill type="solid"/>
              </v:shape>
            </v:group>
            <v:group style="position:absolute;left:8601;top:8563;width:10;height:20" coordorigin="8601,8563" coordsize="10,20">
              <v:shape style="position:absolute;left:8601;top:8563;width:10;height:20" coordorigin="8601,8563" coordsize="10,20" path="m8601,8582l8610,8582,8610,8563,8601,8563,8601,8582xe" filled="true" fillcolor="#000000" stroked="false">
                <v:path arrowok="t"/>
                <v:fill type="solid"/>
              </v:shape>
            </v:group>
            <v:group style="position:absolute;left:8601;top:8582;width:10;height:20" coordorigin="8601,8582" coordsize="10,20">
              <v:shape style="position:absolute;left:8601;top:8582;width:10;height:20" coordorigin="8601,8582" coordsize="10,20" path="m8601,8601l8610,8601,8610,8582,8601,8582,8601,8601xe" filled="true" fillcolor="#000000" stroked="false">
                <v:path arrowok="t"/>
                <v:fill type="solid"/>
              </v:shape>
            </v:group>
            <v:group style="position:absolute;left:8601;top:8601;width:10;height:20" coordorigin="8601,8601" coordsize="10,20">
              <v:shape style="position:absolute;left:8601;top:8601;width:10;height:20" coordorigin="8601,8601" coordsize="10,20" path="m8601,8621l8610,8621,8610,8601,8601,8601,8601,8621xe" filled="true" fillcolor="#000000" stroked="false">
                <v:path arrowok="t"/>
                <v:fill type="solid"/>
              </v:shape>
            </v:group>
            <v:group style="position:absolute;left:8601;top:8621;width:10;height:20" coordorigin="8601,8621" coordsize="10,20">
              <v:shape style="position:absolute;left:8601;top:8621;width:10;height:20" coordorigin="8601,8621" coordsize="10,20" path="m8601,8640l8610,8640,8610,8621,8601,8621,8601,8640xe" filled="true" fillcolor="#000000" stroked="false">
                <v:path arrowok="t"/>
                <v:fill type="solid"/>
              </v:shape>
            </v:group>
            <v:group style="position:absolute;left:8601;top:8640;width:10;height:20" coordorigin="8601,8640" coordsize="10,20">
              <v:shape style="position:absolute;left:8601;top:8640;width:10;height:20" coordorigin="8601,8640" coordsize="10,20" path="m8601,8659l8610,8659,8610,8640,8601,8640,8601,8659xe" filled="true" fillcolor="#000000" stroked="false">
                <v:path arrowok="t"/>
                <v:fill type="solid"/>
              </v:shape>
            </v:group>
            <v:group style="position:absolute;left:8601;top:8659;width:10;height:20" coordorigin="8601,8659" coordsize="10,20">
              <v:shape style="position:absolute;left:8601;top:8659;width:10;height:20" coordorigin="8601,8659" coordsize="10,20" path="m8601,8678l8610,8678,8610,8659,8601,8659,8601,8678xe" filled="true" fillcolor="#000000" stroked="false">
                <v:path arrowok="t"/>
                <v:fill type="solid"/>
              </v:shape>
            </v:group>
            <v:group style="position:absolute;left:8601;top:8678;width:10;height:20" coordorigin="8601,8678" coordsize="10,20">
              <v:shape style="position:absolute;left:8601;top:8678;width:10;height:20" coordorigin="8601,8678" coordsize="10,20" path="m8601,8697l8610,8697,8610,8678,8601,8678,8601,8697xe" filled="true" fillcolor="#000000" stroked="false">
                <v:path arrowok="t"/>
                <v:fill type="solid"/>
              </v:shape>
            </v:group>
            <v:group style="position:absolute;left:8601;top:8697;width:10;height:20" coordorigin="8601,8697" coordsize="10,20">
              <v:shape style="position:absolute;left:8601;top:8697;width:10;height:20" coordorigin="8601,8697" coordsize="10,20" path="m8601,8717l8610,8717,8610,8697,8601,8697,8601,8717xe" filled="true" fillcolor="#000000" stroked="false">
                <v:path arrowok="t"/>
                <v:fill type="solid"/>
              </v:shape>
            </v:group>
            <v:group style="position:absolute;left:8601;top:8717;width:10;height:20" coordorigin="8601,8717" coordsize="10,20">
              <v:shape style="position:absolute;left:8601;top:8717;width:10;height:20" coordorigin="8601,8717" coordsize="10,20" path="m8601,8736l8610,8736,8610,8717,8601,8717,8601,8736xe" filled="true" fillcolor="#000000" stroked="false">
                <v:path arrowok="t"/>
                <v:fill type="solid"/>
              </v:shape>
            </v:group>
            <v:group style="position:absolute;left:8601;top:8736;width:10;height:20" coordorigin="8601,8736" coordsize="10,20">
              <v:shape style="position:absolute;left:8601;top:8736;width:10;height:20" coordorigin="8601,8736" coordsize="10,20" path="m8601,8755l8610,8755,8610,8736,8601,8736,8601,8755xe" filled="true" fillcolor="#000000" stroked="false">
                <v:path arrowok="t"/>
                <v:fill type="solid"/>
              </v:shape>
            </v:group>
            <v:group style="position:absolute;left:8601;top:8755;width:10;height:20" coordorigin="8601,8755" coordsize="10,20">
              <v:shape style="position:absolute;left:8601;top:8755;width:10;height:20" coordorigin="8601,8755" coordsize="10,20" path="m8601,8774l8610,8774,8610,8755,8601,8755,8601,8774xe" filled="true" fillcolor="#000000" stroked="false">
                <v:path arrowok="t"/>
                <v:fill type="solid"/>
              </v:shape>
            </v:group>
            <v:group style="position:absolute;left:8601;top:8774;width:10;height:20" coordorigin="8601,8774" coordsize="10,20">
              <v:shape style="position:absolute;left:8601;top:8774;width:10;height:20" coordorigin="8601,8774" coordsize="10,20" path="m8601,8793l8610,8793,8610,8774,8601,8774,8601,8793xe" filled="true" fillcolor="#000000" stroked="false">
                <v:path arrowok="t"/>
                <v:fill type="solid"/>
              </v:shape>
            </v:group>
            <v:group style="position:absolute;left:8601;top:8793;width:10;height:20" coordorigin="8601,8793" coordsize="10,20">
              <v:shape style="position:absolute;left:8601;top:8793;width:10;height:20" coordorigin="8601,8793" coordsize="10,20" path="m8601,8813l8610,8813,8610,8793,8601,8793,8601,8813xe" filled="true" fillcolor="#000000" stroked="false">
                <v:path arrowok="t"/>
                <v:fill type="solid"/>
              </v:shape>
            </v:group>
            <v:group style="position:absolute;left:8601;top:8813;width:10;height:20" coordorigin="8601,8813" coordsize="10,20">
              <v:shape style="position:absolute;left:8601;top:8813;width:10;height:20" coordorigin="8601,8813" coordsize="10,20" path="m8601,8832l8610,8832,8610,8813,8601,8813,8601,8832xe" filled="true" fillcolor="#000000" stroked="false">
                <v:path arrowok="t"/>
                <v:fill type="solid"/>
              </v:shape>
            </v:group>
            <v:group style="position:absolute;left:8601;top:8832;width:10;height:20" coordorigin="8601,8832" coordsize="10,20">
              <v:shape style="position:absolute;left:8601;top:8832;width:10;height:20" coordorigin="8601,8832" coordsize="10,20" path="m8601,8851l8610,8851,8610,8832,8601,8832,8601,8851xe" filled="true" fillcolor="#000000" stroked="false">
                <v:path arrowok="t"/>
                <v:fill type="solid"/>
              </v:shape>
            </v:group>
            <v:group style="position:absolute;left:8601;top:8851;width:10;height:20" coordorigin="8601,8851" coordsize="10,20">
              <v:shape style="position:absolute;left:8601;top:8851;width:10;height:20" coordorigin="8601,8851" coordsize="10,20" path="m8601,8870l8610,8870,8610,8851,8601,8851,8601,8870xe" filled="true" fillcolor="#000000" stroked="false">
                <v:path arrowok="t"/>
                <v:fill type="solid"/>
              </v:shape>
            </v:group>
            <v:group style="position:absolute;left:8601;top:8870;width:10;height:20" coordorigin="8601,8870" coordsize="10,20">
              <v:shape style="position:absolute;left:8601;top:8870;width:10;height:20" coordorigin="8601,8870" coordsize="10,20" path="m8601,8889l8610,8889,8610,8870,8601,8870,8601,8889xe" filled="true" fillcolor="#000000" stroked="false">
                <v:path arrowok="t"/>
                <v:fill type="solid"/>
              </v:shape>
            </v:group>
            <v:group style="position:absolute;left:8601;top:8889;width:10;height:20" coordorigin="8601,8889" coordsize="10,20">
              <v:shape style="position:absolute;left:8601;top:8889;width:10;height:20" coordorigin="8601,8889" coordsize="10,20" path="m8601,8909l8610,8909,8610,8889,8601,8889,8601,8909xe" filled="true" fillcolor="#000000" stroked="false">
                <v:path arrowok="t"/>
                <v:fill type="solid"/>
              </v:shape>
            </v:group>
            <v:group style="position:absolute;left:8601;top:8909;width:10;height:20" coordorigin="8601,8909" coordsize="10,20">
              <v:shape style="position:absolute;left:8601;top:8909;width:10;height:20" coordorigin="8601,8909" coordsize="10,20" path="m8601,8928l8610,8928,8610,8909,8601,8909,8601,8928xe" filled="true" fillcolor="#000000" stroked="false">
                <v:path arrowok="t"/>
                <v:fill type="solid"/>
              </v:shape>
            </v:group>
            <v:group style="position:absolute;left:8601;top:8928;width:10;height:20" coordorigin="8601,8928" coordsize="10,20">
              <v:shape style="position:absolute;left:8601;top:8928;width:10;height:20" coordorigin="8601,8928" coordsize="10,20" path="m8601,8947l8610,8947,8610,8928,8601,8928,8601,8947xe" filled="true" fillcolor="#000000" stroked="false">
                <v:path arrowok="t"/>
                <v:fill type="solid"/>
              </v:shape>
            </v:group>
            <v:group style="position:absolute;left:8601;top:8947;width:10;height:20" coordorigin="8601,8947" coordsize="10,20">
              <v:shape style="position:absolute;left:8601;top:8947;width:10;height:20" coordorigin="8601,8947" coordsize="10,20" path="m8601,8966l8610,8966,8610,8947,8601,8947,8601,8966xe" filled="true" fillcolor="#000000" stroked="false">
                <v:path arrowok="t"/>
                <v:fill type="solid"/>
              </v:shape>
            </v:group>
            <v:group style="position:absolute;left:8601;top:8966;width:10;height:20" coordorigin="8601,8966" coordsize="10,20">
              <v:shape style="position:absolute;left:8601;top:8966;width:10;height:20" coordorigin="8601,8966" coordsize="10,20" path="m8601,8985l8610,8985,8610,8966,8601,8966,8601,8985xe" filled="true" fillcolor="#000000" stroked="false">
                <v:path arrowok="t"/>
                <v:fill type="solid"/>
              </v:shape>
            </v:group>
            <v:group style="position:absolute;left:8601;top:8985;width:10;height:20" coordorigin="8601,8985" coordsize="10,20">
              <v:shape style="position:absolute;left:8601;top:8985;width:10;height:20" coordorigin="8601,8985" coordsize="10,20" path="m8601,9005l8610,9005,8610,8985,8601,8985,8601,9005xe" filled="true" fillcolor="#000000" stroked="false">
                <v:path arrowok="t"/>
                <v:fill type="solid"/>
              </v:shape>
            </v:group>
            <v:group style="position:absolute;left:8601;top:9005;width:10;height:20" coordorigin="8601,9005" coordsize="10,20">
              <v:shape style="position:absolute;left:8601;top:9005;width:10;height:20" coordorigin="8601,9005" coordsize="10,20" path="m8601,9024l8610,9024,8610,9005,8601,9005,8601,9024xe" filled="true" fillcolor="#000000" stroked="false">
                <v:path arrowok="t"/>
                <v:fill type="solid"/>
              </v:shape>
            </v:group>
            <v:group style="position:absolute;left:8601;top:9024;width:10;height:20" coordorigin="8601,9024" coordsize="10,20">
              <v:shape style="position:absolute;left:8601;top:9024;width:10;height:20" coordorigin="8601,9024" coordsize="10,20" path="m8601,9043l8610,9043,8610,9024,8601,9024,8601,9043xe" filled="true" fillcolor="#000000" stroked="false">
                <v:path arrowok="t"/>
                <v:fill type="solid"/>
              </v:shape>
            </v:group>
            <v:group style="position:absolute;left:8601;top:9043;width:10;height:20" coordorigin="8601,9043" coordsize="10,20">
              <v:shape style="position:absolute;left:8601;top:9043;width:10;height:20" coordorigin="8601,9043" coordsize="10,20" path="m8601,9062l8610,9062,8610,9043,8601,9043,8601,9062xe" filled="true" fillcolor="#000000" stroked="false">
                <v:path arrowok="t"/>
                <v:fill type="solid"/>
              </v:shape>
            </v:group>
            <v:group style="position:absolute;left:8601;top:9062;width:10;height:20" coordorigin="8601,9062" coordsize="10,20">
              <v:shape style="position:absolute;left:8601;top:9062;width:10;height:20" coordorigin="8601,9062" coordsize="10,20" path="m8601,9081l8610,9081,8610,9062,8601,9062,8601,9081xe" filled="true" fillcolor="#000000" stroked="false">
                <v:path arrowok="t"/>
                <v:fill type="solid"/>
              </v:shape>
            </v:group>
            <v:group style="position:absolute;left:8601;top:9081;width:10;height:20" coordorigin="8601,9081" coordsize="10,20">
              <v:shape style="position:absolute;left:8601;top:9081;width:10;height:20" coordorigin="8601,9081" coordsize="10,20" path="m8601,9101l8610,9101,8610,9081,8601,9081,8601,9101xe" filled="true" fillcolor="#000000" stroked="false">
                <v:path arrowok="t"/>
                <v:fill type="solid"/>
              </v:shape>
            </v:group>
            <v:group style="position:absolute;left:8601;top:9101;width:10;height:20" coordorigin="8601,9101" coordsize="10,20">
              <v:shape style="position:absolute;left:8601;top:9101;width:10;height:20" coordorigin="8601,9101" coordsize="10,20" path="m8601,9120l8610,9120,8610,9101,8601,9101,8601,9120xe" filled="true" fillcolor="#000000" stroked="false">
                <v:path arrowok="t"/>
                <v:fill type="solid"/>
              </v:shape>
            </v:group>
            <v:group style="position:absolute;left:8601;top:9120;width:10;height:20" coordorigin="8601,9120" coordsize="10,20">
              <v:shape style="position:absolute;left:8601;top:9120;width:10;height:20" coordorigin="8601,9120" coordsize="10,20" path="m8601,9139l8610,9139,8610,9120,8601,9120,8601,9139xe" filled="true" fillcolor="#000000" stroked="false">
                <v:path arrowok="t"/>
                <v:fill type="solid"/>
              </v:shape>
            </v:group>
            <v:group style="position:absolute;left:8601;top:9139;width:10;height:20" coordorigin="8601,9139" coordsize="10,20">
              <v:shape style="position:absolute;left:8601;top:9139;width:10;height:20" coordorigin="8601,9139" coordsize="10,20" path="m8601,9158l8610,9158,8610,9139,8601,9139,8601,9158xe" filled="true" fillcolor="#000000" stroked="false">
                <v:path arrowok="t"/>
                <v:fill type="solid"/>
              </v:shape>
            </v:group>
            <v:group style="position:absolute;left:8601;top:9158;width:10;height:20" coordorigin="8601,9158" coordsize="10,20">
              <v:shape style="position:absolute;left:8601;top:9158;width:10;height:20" coordorigin="8601,9158" coordsize="10,20" path="m8601,9177l8610,9177,8610,9158,8601,9158,8601,9177xe" filled="true" fillcolor="#000000" stroked="false">
                <v:path arrowok="t"/>
                <v:fill type="solid"/>
              </v:shape>
            </v:group>
            <v:group style="position:absolute;left:8601;top:9177;width:10;height:20" coordorigin="8601,9177" coordsize="10,20">
              <v:shape style="position:absolute;left:8601;top:9177;width:10;height:20" coordorigin="8601,9177" coordsize="10,20" path="m8601,9197l8610,9197,8610,9177,8601,9177,8601,9197xe" filled="true" fillcolor="#000000" stroked="false">
                <v:path arrowok="t"/>
                <v:fill type="solid"/>
              </v:shape>
            </v:group>
            <v:group style="position:absolute;left:8601;top:9197;width:10;height:20" coordorigin="8601,9197" coordsize="10,20">
              <v:shape style="position:absolute;left:8601;top:9197;width:10;height:20" coordorigin="8601,9197" coordsize="10,20" path="m8601,9216l8610,9216,8610,9197,8601,9197,8601,9216xe" filled="true" fillcolor="#000000" stroked="false">
                <v:path arrowok="t"/>
                <v:fill type="solid"/>
              </v:shape>
            </v:group>
            <v:group style="position:absolute;left:8601;top:9216;width:10;height:20" coordorigin="8601,9216" coordsize="10,20">
              <v:shape style="position:absolute;left:8601;top:9216;width:10;height:20" coordorigin="8601,9216" coordsize="10,20" path="m8601,9235l8610,9235,8610,9216,8601,9216,8601,9235xe" filled="true" fillcolor="#000000" stroked="false">
                <v:path arrowok="t"/>
                <v:fill type="solid"/>
              </v:shape>
            </v:group>
            <v:group style="position:absolute;left:8601;top:9235;width:10;height:20" coordorigin="8601,9235" coordsize="10,20">
              <v:shape style="position:absolute;left:8601;top:9235;width:10;height:20" coordorigin="8601,9235" coordsize="10,20" path="m8601,9254l8610,9254,8610,9235,8601,9235,8601,9254xe" filled="true" fillcolor="#000000" stroked="false">
                <v:path arrowok="t"/>
                <v:fill type="solid"/>
              </v:shape>
            </v:group>
            <v:group style="position:absolute;left:8601;top:9254;width:10;height:20" coordorigin="8601,9254" coordsize="10,20">
              <v:shape style="position:absolute;left:8601;top:9254;width:10;height:20" coordorigin="8601,9254" coordsize="10,20" path="m8601,9273l8610,9273,8610,9254,8601,9254,8601,9273xe" filled="true" fillcolor="#000000" stroked="false">
                <v:path arrowok="t"/>
                <v:fill type="solid"/>
              </v:shape>
            </v:group>
            <v:group style="position:absolute;left:8601;top:9273;width:10;height:20" coordorigin="8601,9273" coordsize="10,20">
              <v:shape style="position:absolute;left:8601;top:9273;width:10;height:20" coordorigin="8601,9273" coordsize="10,20" path="m8601,9293l8610,9293,8610,9273,8601,9273,8601,9293xe" filled="true" fillcolor="#000000" stroked="false">
                <v:path arrowok="t"/>
                <v:fill type="solid"/>
              </v:shape>
            </v:group>
            <v:group style="position:absolute;left:8601;top:9293;width:10;height:20" coordorigin="8601,9293" coordsize="10,20">
              <v:shape style="position:absolute;left:8601;top:9293;width:10;height:20" coordorigin="8601,9293" coordsize="10,20" path="m8601,9312l8610,9312,8610,9293,8601,9293,8601,9312xe" filled="true" fillcolor="#000000" stroked="false">
                <v:path arrowok="t"/>
                <v:fill type="solid"/>
              </v:shape>
            </v:group>
            <v:group style="position:absolute;left:8601;top:9312;width:10;height:20" coordorigin="8601,9312" coordsize="10,20">
              <v:shape style="position:absolute;left:8601;top:9312;width:10;height:20" coordorigin="8601,9312" coordsize="10,20" path="m8601,9331l8610,9331,8610,9312,8601,9312,8601,9331xe" filled="true" fillcolor="#000000" stroked="false">
                <v:path arrowok="t"/>
                <v:fill type="solid"/>
              </v:shape>
            </v:group>
            <v:group style="position:absolute;left:8601;top:9331;width:10;height:20" coordorigin="8601,9331" coordsize="10,20">
              <v:shape style="position:absolute;left:8601;top:9331;width:10;height:20" coordorigin="8601,9331" coordsize="10,20" path="m8601,9350l8610,9350,8610,9331,8601,9331,8601,9350xe" filled="true" fillcolor="#000000" stroked="false">
                <v:path arrowok="t"/>
                <v:fill type="solid"/>
              </v:shape>
            </v:group>
            <v:group style="position:absolute;left:8601;top:9350;width:10;height:20" coordorigin="8601,9350" coordsize="10,20">
              <v:shape style="position:absolute;left:8601;top:9350;width:10;height:20" coordorigin="8601,9350" coordsize="10,20" path="m8601,9369l8610,9369,8610,9350,8601,9350,8601,9369xe" filled="true" fillcolor="#000000" stroked="false">
                <v:path arrowok="t"/>
                <v:fill type="solid"/>
              </v:shape>
            </v:group>
            <v:group style="position:absolute;left:8601;top:9369;width:10;height:20" coordorigin="8601,9369" coordsize="10,20">
              <v:shape style="position:absolute;left:8601;top:9369;width:10;height:20" coordorigin="8601,9369" coordsize="10,20" path="m8601,9389l8610,9389,8610,9369,8601,9369,8601,9389xe" filled="true" fillcolor="#000000" stroked="false">
                <v:path arrowok="t"/>
                <v:fill type="solid"/>
              </v:shape>
            </v:group>
            <v:group style="position:absolute;left:8601;top:9389;width:10;height:20" coordorigin="8601,9389" coordsize="10,20">
              <v:shape style="position:absolute;left:8601;top:9389;width:10;height:20" coordorigin="8601,9389" coordsize="10,20" path="m8601,9408l8610,9408,8610,9389,8601,9389,8601,9408xe" filled="true" fillcolor="#000000" stroked="false">
                <v:path arrowok="t"/>
                <v:fill type="solid"/>
              </v:shape>
            </v:group>
            <v:group style="position:absolute;left:8601;top:9408;width:10;height:20" coordorigin="8601,9408" coordsize="10,20">
              <v:shape style="position:absolute;left:8601;top:9408;width:10;height:20" coordorigin="8601,9408" coordsize="10,20" path="m8601,9427l8610,9427,8610,9408,8601,9408,8601,9427xe" filled="true" fillcolor="#000000" stroked="false">
                <v:path arrowok="t"/>
                <v:fill type="solid"/>
              </v:shape>
            </v:group>
            <v:group style="position:absolute;left:8601;top:9427;width:10;height:20" coordorigin="8601,9427" coordsize="10,20">
              <v:shape style="position:absolute;left:8601;top:9427;width:10;height:20" coordorigin="8601,9427" coordsize="10,20" path="m8601,9446l8610,9446,8610,9427,8601,9427,8601,9446xe" filled="true" fillcolor="#000000" stroked="false">
                <v:path arrowok="t"/>
                <v:fill type="solid"/>
              </v:shape>
            </v:group>
            <v:group style="position:absolute;left:8601;top:9446;width:10;height:20" coordorigin="8601,9446" coordsize="10,20">
              <v:shape style="position:absolute;left:8601;top:9446;width:10;height:20" coordorigin="8601,9446" coordsize="10,20" path="m8601,9465l8610,9465,8610,9446,8601,9446,8601,9465xe" filled="true" fillcolor="#000000" stroked="false">
                <v:path arrowok="t"/>
                <v:fill type="solid"/>
              </v:shape>
            </v:group>
            <v:group style="position:absolute;left:8601;top:9465;width:10;height:20" coordorigin="8601,9465" coordsize="10,20">
              <v:shape style="position:absolute;left:8601;top:9465;width:10;height:20" coordorigin="8601,9465" coordsize="10,20" path="m8601,9485l8610,9485,8610,9465,8601,9465,8601,9485xe" filled="true" fillcolor="#000000" stroked="false">
                <v:path arrowok="t"/>
                <v:fill type="solid"/>
              </v:shape>
            </v:group>
            <v:group style="position:absolute;left:8601;top:9485;width:10;height:20" coordorigin="8601,9485" coordsize="10,20">
              <v:shape style="position:absolute;left:8601;top:9485;width:10;height:20" coordorigin="8601,9485" coordsize="10,20" path="m8601,9504l8610,9504,8610,9485,8601,9485,8601,9504xe" filled="true" fillcolor="#000000" stroked="false">
                <v:path arrowok="t"/>
                <v:fill type="solid"/>
              </v:shape>
            </v:group>
            <v:group style="position:absolute;left:8601;top:9504;width:10;height:20" coordorigin="8601,9504" coordsize="10,20">
              <v:shape style="position:absolute;left:8601;top:9504;width:10;height:20" coordorigin="8601,9504" coordsize="10,20" path="m8601,9523l8610,9523,8610,9504,8601,9504,8601,9523xe" filled="true" fillcolor="#000000" stroked="false">
                <v:path arrowok="t"/>
                <v:fill type="solid"/>
              </v:shape>
            </v:group>
            <v:group style="position:absolute;left:8601;top:9523;width:10;height:20" coordorigin="8601,9523" coordsize="10,20">
              <v:shape style="position:absolute;left:8601;top:9523;width:10;height:20" coordorigin="8601,9523" coordsize="10,20" path="m8601,9542l8610,9542,8610,9523,8601,9523,8601,9542xe" filled="true" fillcolor="#000000" stroked="false">
                <v:path arrowok="t"/>
                <v:fill type="solid"/>
              </v:shape>
            </v:group>
            <v:group style="position:absolute;left:8601;top:9542;width:10;height:20" coordorigin="8601,9542" coordsize="10,20">
              <v:shape style="position:absolute;left:8601;top:9542;width:10;height:20" coordorigin="8601,9542" coordsize="10,20" path="m8601,9561l8610,9561,8610,9542,8601,9542,8601,9561xe" filled="true" fillcolor="#000000" stroked="false">
                <v:path arrowok="t"/>
                <v:fill type="solid"/>
              </v:shape>
            </v:group>
            <v:group style="position:absolute;left:8601;top:9561;width:10;height:20" coordorigin="8601,9561" coordsize="10,20">
              <v:shape style="position:absolute;left:8601;top:9561;width:10;height:20" coordorigin="8601,9561" coordsize="10,20" path="m8601,9581l8610,9581,8610,9561,8601,9561,8601,9581xe" filled="true" fillcolor="#000000" stroked="false">
                <v:path arrowok="t"/>
                <v:fill type="solid"/>
              </v:shape>
            </v:group>
            <v:group style="position:absolute;left:8601;top:9581;width:10;height:20" coordorigin="8601,9581" coordsize="10,20">
              <v:shape style="position:absolute;left:8601;top:9581;width:10;height:20" coordorigin="8601,9581" coordsize="10,20" path="m8601,9600l8610,9600,8610,9581,8601,9581,8601,9600xe" filled="true" fillcolor="#000000" stroked="false">
                <v:path arrowok="t"/>
                <v:fill type="solid"/>
              </v:shape>
            </v:group>
            <v:group style="position:absolute;left:8601;top:9600;width:10;height:20" coordorigin="8601,9600" coordsize="10,20">
              <v:shape style="position:absolute;left:8601;top:9600;width:10;height:20" coordorigin="8601,9600" coordsize="10,20" path="m8601,9619l8610,9619,8610,9600,8601,9600,8601,9619xe" filled="true" fillcolor="#000000" stroked="false">
                <v:path arrowok="t"/>
                <v:fill type="solid"/>
              </v:shape>
            </v:group>
            <v:group style="position:absolute;left:8601;top:9619;width:10;height:20" coordorigin="8601,9619" coordsize="10,20">
              <v:shape style="position:absolute;left:8601;top:9619;width:10;height:20" coordorigin="8601,9619" coordsize="10,20" path="m8601,9638l8610,9638,8610,9619,8601,9619,8601,9638xe" filled="true" fillcolor="#000000" stroked="false">
                <v:path arrowok="t"/>
                <v:fill type="solid"/>
              </v:shape>
            </v:group>
            <v:group style="position:absolute;left:8601;top:9645;width:10;height:2" coordorigin="8601,9645" coordsize="10,2">
              <v:shape style="position:absolute;left:8601;top:9645;width:10;height:2" coordorigin="8601,9645" coordsize="10,0" path="m8601,9645l8610,9645e" filled="false" stroked="true" strokeweight=".71997pt" strokecolor="#000000">
                <v:path arrowok="t"/>
              </v:shape>
            </v:group>
            <v:group style="position:absolute;left:9220;top:6220;width:10;height:20" coordorigin="9220,6220" coordsize="10,20">
              <v:shape style="position:absolute;left:9220;top:6220;width:10;height:20" coordorigin="9220,6220" coordsize="10,20" path="m9220,6239l9230,6239,9230,6220,9220,6220,9220,6239xe" filled="true" fillcolor="#000000" stroked="false">
                <v:path arrowok="t"/>
                <v:fill type="solid"/>
              </v:shape>
            </v:group>
            <v:group style="position:absolute;left:9220;top:6239;width:10;height:20" coordorigin="9220,6239" coordsize="10,20">
              <v:shape style="position:absolute;left:9220;top:6239;width:10;height:20" coordorigin="9220,6239" coordsize="10,20" path="m9220,6259l9230,6259,9230,6239,9220,6239,9220,6259xe" filled="true" fillcolor="#000000" stroked="false">
                <v:path arrowok="t"/>
                <v:fill type="solid"/>
              </v:shape>
            </v:group>
            <v:group style="position:absolute;left:9220;top:6259;width:10;height:20" coordorigin="9220,6259" coordsize="10,20">
              <v:shape style="position:absolute;left:9220;top:6259;width:10;height:20" coordorigin="9220,6259" coordsize="10,20" path="m9220,6278l9230,6278,9230,6259,9220,6259,9220,6278xe" filled="true" fillcolor="#000000" stroked="false">
                <v:path arrowok="t"/>
                <v:fill type="solid"/>
              </v:shape>
            </v:group>
            <v:group style="position:absolute;left:9220;top:6278;width:10;height:20" coordorigin="9220,6278" coordsize="10,20">
              <v:shape style="position:absolute;left:9220;top:6278;width:10;height:20" coordorigin="9220,6278" coordsize="10,20" path="m9220,6297l9230,6297,9230,6278,9220,6278,9220,6297xe" filled="true" fillcolor="#000000" stroked="false">
                <v:path arrowok="t"/>
                <v:fill type="solid"/>
              </v:shape>
            </v:group>
            <v:group style="position:absolute;left:9220;top:6297;width:10;height:20" coordorigin="9220,6297" coordsize="10,20">
              <v:shape style="position:absolute;left:9220;top:6297;width:10;height:20" coordorigin="9220,6297" coordsize="10,20" path="m9220,6317l9230,6317,9230,6297,9220,6297,9220,6317xe" filled="true" fillcolor="#000000" stroked="false">
                <v:path arrowok="t"/>
                <v:fill type="solid"/>
              </v:shape>
            </v:group>
            <v:group style="position:absolute;left:9220;top:6317;width:10;height:20" coordorigin="9220,6317" coordsize="10,20">
              <v:shape style="position:absolute;left:9220;top:6317;width:10;height:20" coordorigin="9220,6317" coordsize="10,20" path="m9220,6336l9230,6336,9230,6317,9220,6317,9220,6336xe" filled="true" fillcolor="#000000" stroked="false">
                <v:path arrowok="t"/>
                <v:fill type="solid"/>
              </v:shape>
            </v:group>
            <v:group style="position:absolute;left:9220;top:6336;width:10;height:20" coordorigin="9220,6336" coordsize="10,20">
              <v:shape style="position:absolute;left:9220;top:6336;width:10;height:20" coordorigin="9220,6336" coordsize="10,20" path="m9220,6355l9230,6355,9230,6336,9220,6336,9220,6355xe" filled="true" fillcolor="#000000" stroked="false">
                <v:path arrowok="t"/>
                <v:fill type="solid"/>
              </v:shape>
            </v:group>
            <v:group style="position:absolute;left:9220;top:6355;width:10;height:20" coordorigin="9220,6355" coordsize="10,20">
              <v:shape style="position:absolute;left:9220;top:6355;width:10;height:20" coordorigin="9220,6355" coordsize="10,20" path="m9220,6374l9230,6374,9230,6355,9220,6355,9220,6374xe" filled="true" fillcolor="#000000" stroked="false">
                <v:path arrowok="t"/>
                <v:fill type="solid"/>
              </v:shape>
            </v:group>
            <v:group style="position:absolute;left:9220;top:6374;width:10;height:20" coordorigin="9220,6374" coordsize="10,20">
              <v:shape style="position:absolute;left:9220;top:6374;width:10;height:20" coordorigin="9220,6374" coordsize="10,20" path="m9220,6393l9230,6393,9230,6374,9220,6374,9220,6393xe" filled="true" fillcolor="#000000" stroked="false">
                <v:path arrowok="t"/>
                <v:fill type="solid"/>
              </v:shape>
            </v:group>
            <v:group style="position:absolute;left:9220;top:6393;width:10;height:20" coordorigin="9220,6393" coordsize="10,20">
              <v:shape style="position:absolute;left:9220;top:6393;width:10;height:20" coordorigin="9220,6393" coordsize="10,20" path="m9220,6413l9230,6413,9230,6393,9220,6393,9220,6413xe" filled="true" fillcolor="#000000" stroked="false">
                <v:path arrowok="t"/>
                <v:fill type="solid"/>
              </v:shape>
            </v:group>
            <v:group style="position:absolute;left:9220;top:6413;width:10;height:20" coordorigin="9220,6413" coordsize="10,20">
              <v:shape style="position:absolute;left:9220;top:6413;width:10;height:20" coordorigin="9220,6413" coordsize="10,20" path="m9220,6432l9230,6432,9230,6413,9220,6413,9220,6432xe" filled="true" fillcolor="#000000" stroked="false">
                <v:path arrowok="t"/>
                <v:fill type="solid"/>
              </v:shape>
            </v:group>
            <v:group style="position:absolute;left:9220;top:6432;width:10;height:20" coordorigin="9220,6432" coordsize="10,20">
              <v:shape style="position:absolute;left:9220;top:6432;width:10;height:20" coordorigin="9220,6432" coordsize="10,20" path="m9220,6451l9230,6451,9230,6432,9220,6432,9220,6451xe" filled="true" fillcolor="#000000" stroked="false">
                <v:path arrowok="t"/>
                <v:fill type="solid"/>
              </v:shape>
            </v:group>
            <v:group style="position:absolute;left:9220;top:6451;width:10;height:20" coordorigin="9220,6451" coordsize="10,20">
              <v:shape style="position:absolute;left:9220;top:6451;width:10;height:20" coordorigin="9220,6451" coordsize="10,20" path="m9220,6470l9230,6470,9230,6451,9220,6451,9220,6470xe" filled="true" fillcolor="#000000" stroked="false">
                <v:path arrowok="t"/>
                <v:fill type="solid"/>
              </v:shape>
            </v:group>
            <v:group style="position:absolute;left:9220;top:6470;width:10;height:20" coordorigin="9220,6470" coordsize="10,20">
              <v:shape style="position:absolute;left:9220;top:6470;width:10;height:20" coordorigin="9220,6470" coordsize="10,20" path="m9220,6489l9230,6489,9230,6470,9220,6470,9220,6489xe" filled="true" fillcolor="#000000" stroked="false">
                <v:path arrowok="t"/>
                <v:fill type="solid"/>
              </v:shape>
            </v:group>
            <v:group style="position:absolute;left:9220;top:6489;width:10;height:20" coordorigin="9220,6489" coordsize="10,20">
              <v:shape style="position:absolute;left:9220;top:6489;width:10;height:20" coordorigin="9220,6489" coordsize="10,20" path="m9220,6509l9230,6509,9230,6489,9220,6489,9220,6509xe" filled="true" fillcolor="#000000" stroked="false">
                <v:path arrowok="t"/>
                <v:fill type="solid"/>
              </v:shape>
            </v:group>
            <v:group style="position:absolute;left:9220;top:6509;width:10;height:20" coordorigin="9220,6509" coordsize="10,20">
              <v:shape style="position:absolute;left:9220;top:6509;width:10;height:20" coordorigin="9220,6509" coordsize="10,20" path="m9220,6528l9230,6528,9230,6509,9220,6509,9220,6528xe" filled="true" fillcolor="#000000" stroked="false">
                <v:path arrowok="t"/>
                <v:fill type="solid"/>
              </v:shape>
            </v:group>
            <v:group style="position:absolute;left:9220;top:6528;width:10;height:20" coordorigin="9220,6528" coordsize="10,20">
              <v:shape style="position:absolute;left:9220;top:6528;width:10;height:20" coordorigin="9220,6528" coordsize="10,20" path="m9220,6547l9230,6547,9230,6528,9220,6528,9220,6547xe" filled="true" fillcolor="#000000" stroked="false">
                <v:path arrowok="t"/>
                <v:fill type="solid"/>
              </v:shape>
            </v:group>
            <v:group style="position:absolute;left:9220;top:6547;width:10;height:20" coordorigin="9220,6547" coordsize="10,20">
              <v:shape style="position:absolute;left:9220;top:6547;width:10;height:20" coordorigin="9220,6547" coordsize="10,20" path="m9220,6566l9230,6566,9230,6547,9220,6547,9220,6566xe" filled="true" fillcolor="#000000" stroked="false">
                <v:path arrowok="t"/>
                <v:fill type="solid"/>
              </v:shape>
            </v:group>
            <v:group style="position:absolute;left:9220;top:6566;width:10;height:20" coordorigin="9220,6566" coordsize="10,20">
              <v:shape style="position:absolute;left:9220;top:6566;width:10;height:20" coordorigin="9220,6566" coordsize="10,20" path="m9220,6585l9230,6585,9230,6566,9220,6566,9220,6585xe" filled="true" fillcolor="#000000" stroked="false">
                <v:path arrowok="t"/>
                <v:fill type="solid"/>
              </v:shape>
            </v:group>
            <v:group style="position:absolute;left:9220;top:6585;width:10;height:20" coordorigin="9220,6585" coordsize="10,20">
              <v:shape style="position:absolute;left:9220;top:6585;width:10;height:20" coordorigin="9220,6585" coordsize="10,20" path="m9220,6605l9230,6605,9230,6585,9220,6585,9220,6605xe" filled="true" fillcolor="#000000" stroked="false">
                <v:path arrowok="t"/>
                <v:fill type="solid"/>
              </v:shape>
            </v:group>
            <v:group style="position:absolute;left:9220;top:6605;width:10;height:20" coordorigin="9220,6605" coordsize="10,20">
              <v:shape style="position:absolute;left:9220;top:6605;width:10;height:20" coordorigin="9220,6605" coordsize="10,20" path="m9220,6624l9230,6624,9230,6605,9220,6605,9220,6624xe" filled="true" fillcolor="#000000" stroked="false">
                <v:path arrowok="t"/>
                <v:fill type="solid"/>
              </v:shape>
            </v:group>
            <v:group style="position:absolute;left:9220;top:6624;width:10;height:20" coordorigin="9220,6624" coordsize="10,20">
              <v:shape style="position:absolute;left:9220;top:6624;width:10;height:20" coordorigin="9220,6624" coordsize="10,20" path="m9220,6643l9230,6643,9230,6624,9220,6624,9220,6643xe" filled="true" fillcolor="#000000" stroked="false">
                <v:path arrowok="t"/>
                <v:fill type="solid"/>
              </v:shape>
            </v:group>
            <v:group style="position:absolute;left:9220;top:6643;width:10;height:20" coordorigin="9220,6643" coordsize="10,20">
              <v:shape style="position:absolute;left:9220;top:6643;width:10;height:20" coordorigin="9220,6643" coordsize="10,20" path="m9220,6662l9230,6662,9230,6643,9220,6643,9220,6662xe" filled="true" fillcolor="#000000" stroked="false">
                <v:path arrowok="t"/>
                <v:fill type="solid"/>
              </v:shape>
            </v:group>
            <v:group style="position:absolute;left:9220;top:6662;width:10;height:20" coordorigin="9220,6662" coordsize="10,20">
              <v:shape style="position:absolute;left:9220;top:6662;width:10;height:20" coordorigin="9220,6662" coordsize="10,20" path="m9220,6681l9230,6681,9230,6662,9220,6662,9220,6681xe" filled="true" fillcolor="#000000" stroked="false">
                <v:path arrowok="t"/>
                <v:fill type="solid"/>
              </v:shape>
            </v:group>
            <v:group style="position:absolute;left:9220;top:6681;width:10;height:20" coordorigin="9220,6681" coordsize="10,20">
              <v:shape style="position:absolute;left:9220;top:6681;width:10;height:20" coordorigin="9220,6681" coordsize="10,20" path="m9220,6701l9230,6701,9230,6681,9220,6681,9220,6701xe" filled="true" fillcolor="#000000" stroked="false">
                <v:path arrowok="t"/>
                <v:fill type="solid"/>
              </v:shape>
            </v:group>
            <v:group style="position:absolute;left:9220;top:6701;width:10;height:20" coordorigin="9220,6701" coordsize="10,20">
              <v:shape style="position:absolute;left:9220;top:6701;width:10;height:20" coordorigin="9220,6701" coordsize="10,20" path="m9220,6720l9230,6720,9230,6701,9220,6701,9220,6720xe" filled="true" fillcolor="#000000" stroked="false">
                <v:path arrowok="t"/>
                <v:fill type="solid"/>
              </v:shape>
            </v:group>
            <v:group style="position:absolute;left:9220;top:6720;width:10;height:20" coordorigin="9220,6720" coordsize="10,20">
              <v:shape style="position:absolute;left:9220;top:6720;width:10;height:20" coordorigin="9220,6720" coordsize="10,20" path="m9220,6739l9230,6739,9230,6720,9220,6720,9220,6739xe" filled="true" fillcolor="#000000" stroked="false">
                <v:path arrowok="t"/>
                <v:fill type="solid"/>
              </v:shape>
            </v:group>
            <v:group style="position:absolute;left:9220;top:6739;width:10;height:20" coordorigin="9220,6739" coordsize="10,20">
              <v:shape style="position:absolute;left:9220;top:6739;width:10;height:20" coordorigin="9220,6739" coordsize="10,20" path="m9220,6758l9230,6758,9230,6739,9220,6739,9220,6758xe" filled="true" fillcolor="#000000" stroked="false">
                <v:path arrowok="t"/>
                <v:fill type="solid"/>
              </v:shape>
            </v:group>
            <v:group style="position:absolute;left:9220;top:6758;width:10;height:20" coordorigin="9220,6758" coordsize="10,20">
              <v:shape style="position:absolute;left:9220;top:6758;width:10;height:20" coordorigin="9220,6758" coordsize="10,20" path="m9220,6777l9230,6777,9230,6758,9220,6758,9220,6777xe" filled="true" fillcolor="#000000" stroked="false">
                <v:path arrowok="t"/>
                <v:fill type="solid"/>
              </v:shape>
            </v:group>
            <v:group style="position:absolute;left:9220;top:6777;width:10;height:20" coordorigin="9220,6777" coordsize="10,20">
              <v:shape style="position:absolute;left:9220;top:6777;width:10;height:20" coordorigin="9220,6777" coordsize="10,20" path="m9220,6797l9230,6797,9230,6777,9220,6777,9220,6797xe" filled="true" fillcolor="#000000" stroked="false">
                <v:path arrowok="t"/>
                <v:fill type="solid"/>
              </v:shape>
            </v:group>
            <v:group style="position:absolute;left:9220;top:6797;width:10;height:20" coordorigin="9220,6797" coordsize="10,20">
              <v:shape style="position:absolute;left:9220;top:6797;width:10;height:20" coordorigin="9220,6797" coordsize="10,20" path="m9220,6816l9230,6816,9230,6797,9220,6797,9220,6816xe" filled="true" fillcolor="#000000" stroked="false">
                <v:path arrowok="t"/>
                <v:fill type="solid"/>
              </v:shape>
            </v:group>
            <v:group style="position:absolute;left:9220;top:6816;width:10;height:20" coordorigin="9220,6816" coordsize="10,20">
              <v:shape style="position:absolute;left:9220;top:6816;width:10;height:20" coordorigin="9220,6816" coordsize="10,20" path="m9220,6835l9230,6835,9230,6816,9220,6816,9220,6835xe" filled="true" fillcolor="#000000" stroked="false">
                <v:path arrowok="t"/>
                <v:fill type="solid"/>
              </v:shape>
            </v:group>
            <v:group style="position:absolute;left:9220;top:6835;width:10;height:20" coordorigin="9220,6835" coordsize="10,20">
              <v:shape style="position:absolute;left:9220;top:6835;width:10;height:20" coordorigin="9220,6835" coordsize="10,20" path="m9220,6854l9230,6854,9230,6835,9220,6835,9220,6854xe" filled="true" fillcolor="#000000" stroked="false">
                <v:path arrowok="t"/>
                <v:fill type="solid"/>
              </v:shape>
            </v:group>
            <v:group style="position:absolute;left:9220;top:6854;width:10;height:20" coordorigin="9220,6854" coordsize="10,20">
              <v:shape style="position:absolute;left:9220;top:6854;width:10;height:20" coordorigin="9220,6854" coordsize="10,20" path="m9220,6873l9230,6873,9230,6854,9220,6854,9220,6873xe" filled="true" fillcolor="#000000" stroked="false">
                <v:path arrowok="t"/>
                <v:fill type="solid"/>
              </v:shape>
            </v:group>
            <v:group style="position:absolute;left:9220;top:6873;width:10;height:20" coordorigin="9220,6873" coordsize="10,20">
              <v:shape style="position:absolute;left:9220;top:6873;width:10;height:20" coordorigin="9220,6873" coordsize="10,20" path="m9220,6893l9230,6893,9230,6873,9220,6873,9220,6893xe" filled="true" fillcolor="#000000" stroked="false">
                <v:path arrowok="t"/>
                <v:fill type="solid"/>
              </v:shape>
            </v:group>
            <v:group style="position:absolute;left:9220;top:6893;width:10;height:20" coordorigin="9220,6893" coordsize="10,20">
              <v:shape style="position:absolute;left:9220;top:6893;width:10;height:20" coordorigin="9220,6893" coordsize="10,20" path="m9220,6912l9230,6912,9230,6893,9220,6893,9220,6912xe" filled="true" fillcolor="#000000" stroked="false">
                <v:path arrowok="t"/>
                <v:fill type="solid"/>
              </v:shape>
            </v:group>
            <v:group style="position:absolute;left:9220;top:6912;width:10;height:20" coordorigin="9220,6912" coordsize="10,20">
              <v:shape style="position:absolute;left:9220;top:6912;width:10;height:20" coordorigin="9220,6912" coordsize="10,20" path="m9220,6931l9230,6931,9230,6912,9220,6912,9220,6931xe" filled="true" fillcolor="#000000" stroked="false">
                <v:path arrowok="t"/>
                <v:fill type="solid"/>
              </v:shape>
            </v:group>
            <v:group style="position:absolute;left:9220;top:6931;width:10;height:20" coordorigin="9220,6931" coordsize="10,20">
              <v:shape style="position:absolute;left:9220;top:6931;width:10;height:20" coordorigin="9220,6931" coordsize="10,20" path="m9220,6950l9230,6950,9230,6931,9220,6931,9220,6950xe" filled="true" fillcolor="#000000" stroked="false">
                <v:path arrowok="t"/>
                <v:fill type="solid"/>
              </v:shape>
            </v:group>
            <v:group style="position:absolute;left:9220;top:6950;width:10;height:20" coordorigin="9220,6950" coordsize="10,20">
              <v:shape style="position:absolute;left:9220;top:6950;width:10;height:20" coordorigin="9220,6950" coordsize="10,20" path="m9220,6969l9230,6969,9230,6950,9220,6950,9220,6969xe" filled="true" fillcolor="#000000" stroked="false">
                <v:path arrowok="t"/>
                <v:fill type="solid"/>
              </v:shape>
            </v:group>
            <v:group style="position:absolute;left:9220;top:6969;width:10;height:20" coordorigin="9220,6969" coordsize="10,20">
              <v:shape style="position:absolute;left:9220;top:6969;width:10;height:20" coordorigin="9220,6969" coordsize="10,20" path="m9220,6989l9230,6989,9230,6969,9220,6969,9220,6989xe" filled="true" fillcolor="#000000" stroked="false">
                <v:path arrowok="t"/>
                <v:fill type="solid"/>
              </v:shape>
            </v:group>
            <v:group style="position:absolute;left:9220;top:6989;width:10;height:20" coordorigin="9220,6989" coordsize="10,20">
              <v:shape style="position:absolute;left:9220;top:6989;width:10;height:20" coordorigin="9220,6989" coordsize="10,20" path="m9220,7008l9230,7008,9230,6989,9220,6989,9220,7008xe" filled="true" fillcolor="#000000" stroked="false">
                <v:path arrowok="t"/>
                <v:fill type="solid"/>
              </v:shape>
            </v:group>
            <v:group style="position:absolute;left:9220;top:7008;width:10;height:20" coordorigin="9220,7008" coordsize="10,20">
              <v:shape style="position:absolute;left:9220;top:7008;width:10;height:20" coordorigin="9220,7008" coordsize="10,20" path="m9220,7027l9230,7027,9230,7008,9220,7008,9220,7027xe" filled="true" fillcolor="#000000" stroked="false">
                <v:path arrowok="t"/>
                <v:fill type="solid"/>
              </v:shape>
            </v:group>
            <v:group style="position:absolute;left:9220;top:7027;width:10;height:20" coordorigin="9220,7027" coordsize="10,20">
              <v:shape style="position:absolute;left:9220;top:7027;width:10;height:20" coordorigin="9220,7027" coordsize="10,20" path="m9220,7046l9230,7046,9230,7027,9220,7027,9220,7046xe" filled="true" fillcolor="#000000" stroked="false">
                <v:path arrowok="t"/>
                <v:fill type="solid"/>
              </v:shape>
            </v:group>
            <v:group style="position:absolute;left:9220;top:7046;width:10;height:20" coordorigin="9220,7046" coordsize="10,20">
              <v:shape style="position:absolute;left:9220;top:7046;width:10;height:20" coordorigin="9220,7046" coordsize="10,20" path="m9220,7065l9230,7065,9230,7046,9220,7046,9220,7065xe" filled="true" fillcolor="#000000" stroked="false">
                <v:path arrowok="t"/>
                <v:fill type="solid"/>
              </v:shape>
            </v:group>
            <v:group style="position:absolute;left:9220;top:7065;width:10;height:20" coordorigin="9220,7065" coordsize="10,20">
              <v:shape style="position:absolute;left:9220;top:7065;width:10;height:20" coordorigin="9220,7065" coordsize="10,20" path="m9220,7085l9230,7085,9230,7065,9220,7065,9220,7085xe" filled="true" fillcolor="#000000" stroked="false">
                <v:path arrowok="t"/>
                <v:fill type="solid"/>
              </v:shape>
            </v:group>
            <v:group style="position:absolute;left:9220;top:7085;width:10;height:20" coordorigin="9220,7085" coordsize="10,20">
              <v:shape style="position:absolute;left:9220;top:7085;width:10;height:20" coordorigin="9220,7085" coordsize="10,20" path="m9220,7104l9230,7104,9230,7085,9220,7085,9220,7104xe" filled="true" fillcolor="#000000" stroked="false">
                <v:path arrowok="t"/>
                <v:fill type="solid"/>
              </v:shape>
            </v:group>
            <v:group style="position:absolute;left:9220;top:7104;width:10;height:20" coordorigin="9220,7104" coordsize="10,20">
              <v:shape style="position:absolute;left:9220;top:7104;width:10;height:20" coordorigin="9220,7104" coordsize="10,20" path="m9220,7123l9230,7123,9230,7104,9220,7104,9220,7123xe" filled="true" fillcolor="#000000" stroked="false">
                <v:path arrowok="t"/>
                <v:fill type="solid"/>
              </v:shape>
            </v:group>
            <v:group style="position:absolute;left:9220;top:7123;width:10;height:20" coordorigin="9220,7123" coordsize="10,20">
              <v:shape style="position:absolute;left:9220;top:7123;width:10;height:20" coordorigin="9220,7123" coordsize="10,20" path="m9220,7142l9230,7142,9230,7123,9220,7123,9220,7142xe" filled="true" fillcolor="#000000" stroked="false">
                <v:path arrowok="t"/>
                <v:fill type="solid"/>
              </v:shape>
            </v:group>
            <v:group style="position:absolute;left:9220;top:7142;width:10;height:20" coordorigin="9220,7142" coordsize="10,20">
              <v:shape style="position:absolute;left:9220;top:7142;width:10;height:20" coordorigin="9220,7142" coordsize="10,20" path="m9220,7161l9230,7161,9230,7142,9220,7142,9220,7161xe" filled="true" fillcolor="#000000" stroked="false">
                <v:path arrowok="t"/>
                <v:fill type="solid"/>
              </v:shape>
            </v:group>
            <v:group style="position:absolute;left:9220;top:7161;width:10;height:20" coordorigin="9220,7161" coordsize="10,20">
              <v:shape style="position:absolute;left:9220;top:7161;width:10;height:20" coordorigin="9220,7161" coordsize="10,20" path="m9220,7181l9230,7181,9230,7161,9220,7161,9220,7181xe" filled="true" fillcolor="#000000" stroked="false">
                <v:path arrowok="t"/>
                <v:fill type="solid"/>
              </v:shape>
            </v:group>
            <v:group style="position:absolute;left:9220;top:7181;width:10;height:20" coordorigin="9220,7181" coordsize="10,20">
              <v:shape style="position:absolute;left:9220;top:7181;width:10;height:20" coordorigin="9220,7181" coordsize="10,20" path="m9220,7200l9230,7200,9230,7181,9220,7181,9220,7200xe" filled="true" fillcolor="#000000" stroked="false">
                <v:path arrowok="t"/>
                <v:fill type="solid"/>
              </v:shape>
            </v:group>
            <v:group style="position:absolute;left:9220;top:7200;width:10;height:20" coordorigin="9220,7200" coordsize="10,20">
              <v:shape style="position:absolute;left:9220;top:7200;width:10;height:20" coordorigin="9220,7200" coordsize="10,20" path="m9220,7219l9230,7219,9230,7200,9220,7200,9220,7219xe" filled="true" fillcolor="#000000" stroked="false">
                <v:path arrowok="t"/>
                <v:fill type="solid"/>
              </v:shape>
            </v:group>
            <v:group style="position:absolute;left:9220;top:7219;width:10;height:20" coordorigin="9220,7219" coordsize="10,20">
              <v:shape style="position:absolute;left:9220;top:7219;width:10;height:20" coordorigin="9220,7219" coordsize="10,20" path="m9220,7238l9230,7238,9230,7219,9220,7219,9220,7238xe" filled="true" fillcolor="#000000" stroked="false">
                <v:path arrowok="t"/>
                <v:fill type="solid"/>
              </v:shape>
            </v:group>
            <v:group style="position:absolute;left:9220;top:7238;width:10;height:20" coordorigin="9220,7238" coordsize="10,20">
              <v:shape style="position:absolute;left:9220;top:7238;width:10;height:20" coordorigin="9220,7238" coordsize="10,20" path="m9220,7257l9230,7257,9230,7238,9220,7238,9220,7257xe" filled="true" fillcolor="#000000" stroked="false">
                <v:path arrowok="t"/>
                <v:fill type="solid"/>
              </v:shape>
            </v:group>
            <v:group style="position:absolute;left:9220;top:7257;width:10;height:20" coordorigin="9220,7257" coordsize="10,20">
              <v:shape style="position:absolute;left:9220;top:7257;width:10;height:20" coordorigin="9220,7257" coordsize="10,20" path="m9220,7277l9230,7277,9230,7257,9220,7257,9220,7277xe" filled="true" fillcolor="#000000" stroked="false">
                <v:path arrowok="t"/>
                <v:fill type="solid"/>
              </v:shape>
            </v:group>
            <v:group style="position:absolute;left:9220;top:7277;width:10;height:20" coordorigin="9220,7277" coordsize="10,20">
              <v:shape style="position:absolute;left:9220;top:7277;width:10;height:20" coordorigin="9220,7277" coordsize="10,20" path="m9220,7296l9230,7296,9230,7277,9220,7277,9220,7296xe" filled="true" fillcolor="#000000" stroked="false">
                <v:path arrowok="t"/>
                <v:fill type="solid"/>
              </v:shape>
            </v:group>
            <v:group style="position:absolute;left:9220;top:7296;width:10;height:20" coordorigin="9220,7296" coordsize="10,20">
              <v:shape style="position:absolute;left:9220;top:7296;width:10;height:20" coordorigin="9220,7296" coordsize="10,20" path="m9220,7315l9230,7315,9230,7296,9220,7296,9220,7315xe" filled="true" fillcolor="#000000" stroked="false">
                <v:path arrowok="t"/>
                <v:fill type="solid"/>
              </v:shape>
            </v:group>
            <v:group style="position:absolute;left:9220;top:7315;width:10;height:20" coordorigin="9220,7315" coordsize="10,20">
              <v:shape style="position:absolute;left:9220;top:7315;width:10;height:20" coordorigin="9220,7315" coordsize="10,20" path="m9220,7334l9230,7334,9230,7315,9220,7315,9220,7334xe" filled="true" fillcolor="#000000" stroked="false">
                <v:path arrowok="t"/>
                <v:fill type="solid"/>
              </v:shape>
            </v:group>
            <v:group style="position:absolute;left:9220;top:7334;width:10;height:20" coordorigin="9220,7334" coordsize="10,20">
              <v:shape style="position:absolute;left:9220;top:7334;width:10;height:20" coordorigin="9220,7334" coordsize="10,20" path="m9220,7353l9230,7353,9230,7334,9220,7334,9220,7353xe" filled="true" fillcolor="#000000" stroked="false">
                <v:path arrowok="t"/>
                <v:fill type="solid"/>
              </v:shape>
            </v:group>
            <v:group style="position:absolute;left:9220;top:7353;width:10;height:20" coordorigin="9220,7353" coordsize="10,20">
              <v:shape style="position:absolute;left:9220;top:7353;width:10;height:20" coordorigin="9220,7353" coordsize="10,20" path="m9220,7373l9230,7373,9230,7353,9220,7353,9220,7373xe" filled="true" fillcolor="#000000" stroked="false">
                <v:path arrowok="t"/>
                <v:fill type="solid"/>
              </v:shape>
            </v:group>
            <v:group style="position:absolute;left:9220;top:7373;width:10;height:20" coordorigin="9220,7373" coordsize="10,20">
              <v:shape style="position:absolute;left:9220;top:7373;width:10;height:20" coordorigin="9220,7373" coordsize="10,20" path="m9220,7392l9230,7392,9230,7373,9220,7373,9220,7392xe" filled="true" fillcolor="#000000" stroked="false">
                <v:path arrowok="t"/>
                <v:fill type="solid"/>
              </v:shape>
            </v:group>
            <v:group style="position:absolute;left:9220;top:7392;width:10;height:20" coordorigin="9220,7392" coordsize="10,20">
              <v:shape style="position:absolute;left:9220;top:7392;width:10;height:20" coordorigin="9220,7392" coordsize="10,20" path="m9220,7411l9230,7411,9230,7392,9220,7392,9220,7411xe" filled="true" fillcolor="#000000" stroked="false">
                <v:path arrowok="t"/>
                <v:fill type="solid"/>
              </v:shape>
            </v:group>
            <v:group style="position:absolute;left:9220;top:7411;width:10;height:20" coordorigin="9220,7411" coordsize="10,20">
              <v:shape style="position:absolute;left:9220;top:7411;width:10;height:20" coordorigin="9220,7411" coordsize="10,20" path="m9220,7430l9230,7430,9230,7411,9220,7411,9220,7430xe" filled="true" fillcolor="#000000" stroked="false">
                <v:path arrowok="t"/>
                <v:fill type="solid"/>
              </v:shape>
            </v:group>
            <v:group style="position:absolute;left:9220;top:7430;width:10;height:20" coordorigin="9220,7430" coordsize="10,20">
              <v:shape style="position:absolute;left:9220;top:7430;width:10;height:20" coordorigin="9220,7430" coordsize="10,20" path="m9220,7449l9230,7449,9230,7430,9220,7430,9220,7449xe" filled="true" fillcolor="#000000" stroked="false">
                <v:path arrowok="t"/>
                <v:fill type="solid"/>
              </v:shape>
            </v:group>
            <v:group style="position:absolute;left:9220;top:7449;width:10;height:20" coordorigin="9220,7449" coordsize="10,20">
              <v:shape style="position:absolute;left:9220;top:7449;width:10;height:20" coordorigin="9220,7449" coordsize="10,20" path="m9220,7469l9230,7469,9230,7449,9220,7449,9220,7469xe" filled="true" fillcolor="#000000" stroked="false">
                <v:path arrowok="t"/>
                <v:fill type="solid"/>
              </v:shape>
            </v:group>
            <v:group style="position:absolute;left:9220;top:7469;width:10;height:20" coordorigin="9220,7469" coordsize="10,20">
              <v:shape style="position:absolute;left:9220;top:7469;width:10;height:20" coordorigin="9220,7469" coordsize="10,20" path="m9220,7488l9230,7488,9230,7469,9220,7469,9220,7488xe" filled="true" fillcolor="#000000" stroked="false">
                <v:path arrowok="t"/>
                <v:fill type="solid"/>
              </v:shape>
            </v:group>
            <v:group style="position:absolute;left:9220;top:7488;width:10;height:20" coordorigin="9220,7488" coordsize="10,20">
              <v:shape style="position:absolute;left:9220;top:7488;width:10;height:20" coordorigin="9220,7488" coordsize="10,20" path="m9220,7507l9230,7507,9230,7488,9220,7488,9220,7507xe" filled="true" fillcolor="#000000" stroked="false">
                <v:path arrowok="t"/>
                <v:fill type="solid"/>
              </v:shape>
            </v:group>
            <v:group style="position:absolute;left:9220;top:7507;width:10;height:20" coordorigin="9220,7507" coordsize="10,20">
              <v:shape style="position:absolute;left:9220;top:7507;width:10;height:20" coordorigin="9220,7507" coordsize="10,20" path="m9220,7526l9230,7526,9230,7507,9220,7507,9220,7526xe" filled="true" fillcolor="#000000" stroked="false">
                <v:path arrowok="t"/>
                <v:fill type="solid"/>
              </v:shape>
            </v:group>
            <v:group style="position:absolute;left:9220;top:7526;width:10;height:20" coordorigin="9220,7526" coordsize="10,20">
              <v:shape style="position:absolute;left:9220;top:7526;width:10;height:20" coordorigin="9220,7526" coordsize="10,20" path="m9220,7545l9230,7545,9230,7526,9220,7526,9220,7545xe" filled="true" fillcolor="#000000" stroked="false">
                <v:path arrowok="t"/>
                <v:fill type="solid"/>
              </v:shape>
            </v:group>
            <v:group style="position:absolute;left:9220;top:7545;width:10;height:20" coordorigin="9220,7545" coordsize="10,20">
              <v:shape style="position:absolute;left:9220;top:7545;width:10;height:20" coordorigin="9220,7545" coordsize="10,20" path="m9220,7565l9230,7565,9230,7545,9220,7545,9220,7565xe" filled="true" fillcolor="#000000" stroked="false">
                <v:path arrowok="t"/>
                <v:fill type="solid"/>
              </v:shape>
            </v:group>
            <v:group style="position:absolute;left:9220;top:7565;width:10;height:20" coordorigin="9220,7565" coordsize="10,20">
              <v:shape style="position:absolute;left:9220;top:7565;width:10;height:20" coordorigin="9220,7565" coordsize="10,20" path="m9220,7584l9230,7584,9230,7565,9220,7565,9220,7584xe" filled="true" fillcolor="#000000" stroked="false">
                <v:path arrowok="t"/>
                <v:fill type="solid"/>
              </v:shape>
            </v:group>
            <v:group style="position:absolute;left:9220;top:7584;width:10;height:20" coordorigin="9220,7584" coordsize="10,20">
              <v:shape style="position:absolute;left:9220;top:7584;width:10;height:20" coordorigin="9220,7584" coordsize="10,20" path="m9220,7603l9230,7603,9230,7584,9220,7584,9220,7603xe" filled="true" fillcolor="#000000" stroked="false">
                <v:path arrowok="t"/>
                <v:fill type="solid"/>
              </v:shape>
            </v:group>
            <v:group style="position:absolute;left:9220;top:7603;width:10;height:20" coordorigin="9220,7603" coordsize="10,20">
              <v:shape style="position:absolute;left:9220;top:7603;width:10;height:20" coordorigin="9220,7603" coordsize="10,20" path="m9220,7622l9230,7622,9230,7603,9220,7603,9220,7622xe" filled="true" fillcolor="#000000" stroked="false">
                <v:path arrowok="t"/>
                <v:fill type="solid"/>
              </v:shape>
            </v:group>
            <v:group style="position:absolute;left:9220;top:7622;width:10;height:20" coordorigin="9220,7622" coordsize="10,20">
              <v:shape style="position:absolute;left:9220;top:7622;width:10;height:20" coordorigin="9220,7622" coordsize="10,20" path="m9220,7641l9230,7641,9230,7622,9220,7622,9220,7641xe" filled="true" fillcolor="#000000" stroked="false">
                <v:path arrowok="t"/>
                <v:fill type="solid"/>
              </v:shape>
            </v:group>
            <v:group style="position:absolute;left:9220;top:7641;width:10;height:20" coordorigin="9220,7641" coordsize="10,20">
              <v:shape style="position:absolute;left:9220;top:7641;width:10;height:20" coordorigin="9220,7641" coordsize="10,20" path="m9220,7661l9230,7661,9230,7641,9220,7641,9220,7661xe" filled="true" fillcolor="#000000" stroked="false">
                <v:path arrowok="t"/>
                <v:fill type="solid"/>
              </v:shape>
            </v:group>
            <v:group style="position:absolute;left:9220;top:7661;width:10;height:20" coordorigin="9220,7661" coordsize="10,20">
              <v:shape style="position:absolute;left:9220;top:7661;width:10;height:20" coordorigin="9220,7661" coordsize="10,20" path="m9220,7680l9230,7680,9230,7661,9220,7661,9220,7680xe" filled="true" fillcolor="#000000" stroked="false">
                <v:path arrowok="t"/>
                <v:fill type="solid"/>
              </v:shape>
            </v:group>
            <v:group style="position:absolute;left:9220;top:7680;width:10;height:20" coordorigin="9220,7680" coordsize="10,20">
              <v:shape style="position:absolute;left:9220;top:7680;width:10;height:20" coordorigin="9220,7680" coordsize="10,20" path="m9220,7699l9230,7699,9230,7680,9220,7680,9220,7699xe" filled="true" fillcolor="#000000" stroked="false">
                <v:path arrowok="t"/>
                <v:fill type="solid"/>
              </v:shape>
            </v:group>
            <v:group style="position:absolute;left:9220;top:7699;width:10;height:20" coordorigin="9220,7699" coordsize="10,20">
              <v:shape style="position:absolute;left:9220;top:7699;width:10;height:20" coordorigin="9220,7699" coordsize="10,20" path="m9220,7718l9230,7718,9230,7699,9220,7699,9220,7718xe" filled="true" fillcolor="#000000" stroked="false">
                <v:path arrowok="t"/>
                <v:fill type="solid"/>
              </v:shape>
            </v:group>
            <v:group style="position:absolute;left:9220;top:7718;width:10;height:20" coordorigin="9220,7718" coordsize="10,20">
              <v:shape style="position:absolute;left:9220;top:7718;width:10;height:20" coordorigin="9220,7718" coordsize="10,20" path="m9220,7737l9230,7737,9230,7718,9220,7718,9220,7737xe" filled="true" fillcolor="#000000" stroked="false">
                <v:path arrowok="t"/>
                <v:fill type="solid"/>
              </v:shape>
            </v:group>
            <v:group style="position:absolute;left:9220;top:7737;width:10;height:20" coordorigin="9220,7737" coordsize="10,20">
              <v:shape style="position:absolute;left:9220;top:7737;width:10;height:20" coordorigin="9220,7737" coordsize="10,20" path="m9220,7757l9230,7757,9230,7737,9220,7737,9220,7757xe" filled="true" fillcolor="#000000" stroked="false">
                <v:path arrowok="t"/>
                <v:fill type="solid"/>
              </v:shape>
            </v:group>
            <v:group style="position:absolute;left:9220;top:7757;width:10;height:20" coordorigin="9220,7757" coordsize="10,20">
              <v:shape style="position:absolute;left:9220;top:7757;width:10;height:20" coordorigin="9220,7757" coordsize="10,20" path="m9220,7776l9230,7776,9230,7757,9220,7757,9220,7776xe" filled="true" fillcolor="#000000" stroked="false">
                <v:path arrowok="t"/>
                <v:fill type="solid"/>
              </v:shape>
            </v:group>
            <v:group style="position:absolute;left:9220;top:7776;width:10;height:20" coordorigin="9220,7776" coordsize="10,20">
              <v:shape style="position:absolute;left:9220;top:7776;width:10;height:20" coordorigin="9220,7776" coordsize="10,20" path="m9220,7795l9230,7795,9230,7776,9220,7776,9220,7795xe" filled="true" fillcolor="#000000" stroked="false">
                <v:path arrowok="t"/>
                <v:fill type="solid"/>
              </v:shape>
            </v:group>
            <v:group style="position:absolute;left:9220;top:7795;width:10;height:20" coordorigin="9220,7795" coordsize="10,20">
              <v:shape style="position:absolute;left:9220;top:7795;width:10;height:20" coordorigin="9220,7795" coordsize="10,20" path="m9220,7814l9230,7814,9230,7795,9220,7795,9220,7814xe" filled="true" fillcolor="#000000" stroked="false">
                <v:path arrowok="t"/>
                <v:fill type="solid"/>
              </v:shape>
            </v:group>
            <v:group style="position:absolute;left:9220;top:7814;width:10;height:20" coordorigin="9220,7814" coordsize="10,20">
              <v:shape style="position:absolute;left:9220;top:7814;width:10;height:20" coordorigin="9220,7814" coordsize="10,20" path="m9220,7833l9230,7833,9230,7814,9220,7814,9220,7833xe" filled="true" fillcolor="#000000" stroked="false">
                <v:path arrowok="t"/>
                <v:fill type="solid"/>
              </v:shape>
            </v:group>
            <v:group style="position:absolute;left:9220;top:7833;width:10;height:20" coordorigin="9220,7833" coordsize="10,20">
              <v:shape style="position:absolute;left:9220;top:7833;width:10;height:20" coordorigin="9220,7833" coordsize="10,20" path="m9220,7853l9230,7853,9230,7833,9220,7833,9220,7853xe" filled="true" fillcolor="#000000" stroked="false">
                <v:path arrowok="t"/>
                <v:fill type="solid"/>
              </v:shape>
            </v:group>
            <v:group style="position:absolute;left:9220;top:7853;width:10;height:20" coordorigin="9220,7853" coordsize="10,20">
              <v:shape style="position:absolute;left:9220;top:7853;width:10;height:20" coordorigin="9220,7853" coordsize="10,20" path="m9220,7872l9230,7872,9230,7853,9220,7853,9220,7872xe" filled="true" fillcolor="#000000" stroked="false">
                <v:path arrowok="t"/>
                <v:fill type="solid"/>
              </v:shape>
            </v:group>
            <v:group style="position:absolute;left:9220;top:7872;width:10;height:20" coordorigin="9220,7872" coordsize="10,20">
              <v:shape style="position:absolute;left:9220;top:7872;width:10;height:20" coordorigin="9220,7872" coordsize="10,20" path="m9220,7891l9230,7891,9230,7872,9220,7872,9220,7891xe" filled="true" fillcolor="#000000" stroked="false">
                <v:path arrowok="t"/>
                <v:fill type="solid"/>
              </v:shape>
            </v:group>
            <v:group style="position:absolute;left:9220;top:7891;width:10;height:20" coordorigin="9220,7891" coordsize="10,20">
              <v:shape style="position:absolute;left:9220;top:7891;width:10;height:20" coordorigin="9220,7891" coordsize="10,20" path="m9220,7910l9230,7910,9230,7891,9220,7891,9220,7910xe" filled="true" fillcolor="#000000" stroked="false">
                <v:path arrowok="t"/>
                <v:fill type="solid"/>
              </v:shape>
            </v:group>
            <v:group style="position:absolute;left:9220;top:7910;width:10;height:20" coordorigin="9220,7910" coordsize="10,20">
              <v:shape style="position:absolute;left:9220;top:7910;width:10;height:20" coordorigin="9220,7910" coordsize="10,20" path="m9220,7929l9230,7929,9230,7910,9220,7910,9220,7929xe" filled="true" fillcolor="#000000" stroked="false">
                <v:path arrowok="t"/>
                <v:fill type="solid"/>
              </v:shape>
            </v:group>
            <v:group style="position:absolute;left:9220;top:7929;width:10;height:20" coordorigin="9220,7929" coordsize="10,20">
              <v:shape style="position:absolute;left:9220;top:7929;width:10;height:20" coordorigin="9220,7929" coordsize="10,20" path="m9220,7949l9230,7949,9230,7929,9220,7929,9220,7949xe" filled="true" fillcolor="#000000" stroked="false">
                <v:path arrowok="t"/>
                <v:fill type="solid"/>
              </v:shape>
            </v:group>
            <v:group style="position:absolute;left:9220;top:7949;width:10;height:20" coordorigin="9220,7949" coordsize="10,20">
              <v:shape style="position:absolute;left:9220;top:7949;width:10;height:20" coordorigin="9220,7949" coordsize="10,20" path="m9220,7968l9230,7968,9230,7949,9220,7949,9220,7968xe" filled="true" fillcolor="#000000" stroked="false">
                <v:path arrowok="t"/>
                <v:fill type="solid"/>
              </v:shape>
            </v:group>
            <v:group style="position:absolute;left:9220;top:7968;width:10;height:20" coordorigin="9220,7968" coordsize="10,20">
              <v:shape style="position:absolute;left:9220;top:7968;width:10;height:20" coordorigin="9220,7968" coordsize="10,20" path="m9220,7987l9230,7987,9230,7968,9220,7968,9220,7987xe" filled="true" fillcolor="#000000" stroked="false">
                <v:path arrowok="t"/>
                <v:fill type="solid"/>
              </v:shape>
            </v:group>
            <v:group style="position:absolute;left:9220;top:7987;width:10;height:20" coordorigin="9220,7987" coordsize="10,20">
              <v:shape style="position:absolute;left:9220;top:7987;width:10;height:20" coordorigin="9220,7987" coordsize="10,20" path="m9220,8006l9230,8006,9230,7987,9220,7987,9220,8006xe" filled="true" fillcolor="#000000" stroked="false">
                <v:path arrowok="t"/>
                <v:fill type="solid"/>
              </v:shape>
            </v:group>
            <v:group style="position:absolute;left:9220;top:8006;width:10;height:20" coordorigin="9220,8006" coordsize="10,20">
              <v:shape style="position:absolute;left:9220;top:8006;width:10;height:20" coordorigin="9220,8006" coordsize="10,20" path="m9220,8025l9230,8025,9230,8006,9220,8006,9220,8025xe" filled="true" fillcolor="#000000" stroked="false">
                <v:path arrowok="t"/>
                <v:fill type="solid"/>
              </v:shape>
            </v:group>
            <v:group style="position:absolute;left:9220;top:8025;width:10;height:20" coordorigin="9220,8025" coordsize="10,20">
              <v:shape style="position:absolute;left:9220;top:8025;width:10;height:20" coordorigin="9220,8025" coordsize="10,20" path="m9220,8045l9230,8045,9230,8025,9220,8025,9220,8045xe" filled="true" fillcolor="#000000" stroked="false">
                <v:path arrowok="t"/>
                <v:fill type="solid"/>
              </v:shape>
            </v:group>
            <v:group style="position:absolute;left:9220;top:8045;width:10;height:20" coordorigin="9220,8045" coordsize="10,20">
              <v:shape style="position:absolute;left:9220;top:8045;width:10;height:20" coordorigin="9220,8045" coordsize="10,20" path="m9220,8064l9230,8064,9230,8045,9220,8045,9220,8064xe" filled="true" fillcolor="#000000" stroked="false">
                <v:path arrowok="t"/>
                <v:fill type="solid"/>
              </v:shape>
            </v:group>
            <v:group style="position:absolute;left:9220;top:8064;width:10;height:20" coordorigin="9220,8064" coordsize="10,20">
              <v:shape style="position:absolute;left:9220;top:8064;width:10;height:20" coordorigin="9220,8064" coordsize="10,20" path="m9220,8083l9230,8083,9230,8064,9220,8064,9220,8083xe" filled="true" fillcolor="#000000" stroked="false">
                <v:path arrowok="t"/>
                <v:fill type="solid"/>
              </v:shape>
            </v:group>
            <v:group style="position:absolute;left:9220;top:8083;width:10;height:20" coordorigin="9220,8083" coordsize="10,20">
              <v:shape style="position:absolute;left:9220;top:8083;width:10;height:20" coordorigin="9220,8083" coordsize="10,20" path="m9220,8102l9230,8102,9230,8083,9220,8083,9220,8102xe" filled="true" fillcolor="#000000" stroked="false">
                <v:path arrowok="t"/>
                <v:fill type="solid"/>
              </v:shape>
            </v:group>
            <v:group style="position:absolute;left:9220;top:8102;width:10;height:20" coordorigin="9220,8102" coordsize="10,20">
              <v:shape style="position:absolute;left:9220;top:8102;width:10;height:20" coordorigin="9220,8102" coordsize="10,20" path="m9220,8121l9230,8121,9230,8102,9220,8102,9220,8121xe" filled="true" fillcolor="#000000" stroked="false">
                <v:path arrowok="t"/>
                <v:fill type="solid"/>
              </v:shape>
            </v:group>
            <v:group style="position:absolute;left:9220;top:8121;width:10;height:20" coordorigin="9220,8121" coordsize="10,20">
              <v:shape style="position:absolute;left:9220;top:8121;width:10;height:20" coordorigin="9220,8121" coordsize="10,20" path="m9220,8141l9230,8141,9230,8121,9220,8121,9220,8141xe" filled="true" fillcolor="#000000" stroked="false">
                <v:path arrowok="t"/>
                <v:fill type="solid"/>
              </v:shape>
            </v:group>
            <v:group style="position:absolute;left:9220;top:8141;width:10;height:20" coordorigin="9220,8141" coordsize="10,20">
              <v:shape style="position:absolute;left:9220;top:8141;width:10;height:20" coordorigin="9220,8141" coordsize="10,20" path="m9220,8160l9230,8160,9230,8141,9220,8141,9220,8160xe" filled="true" fillcolor="#000000" stroked="false">
                <v:path arrowok="t"/>
                <v:fill type="solid"/>
              </v:shape>
            </v:group>
            <v:group style="position:absolute;left:9220;top:8160;width:10;height:20" coordorigin="9220,8160" coordsize="10,20">
              <v:shape style="position:absolute;left:9220;top:8160;width:10;height:20" coordorigin="9220,8160" coordsize="10,20" path="m9220,8179l9230,8179,9230,8160,9220,8160,9220,8179xe" filled="true" fillcolor="#000000" stroked="false">
                <v:path arrowok="t"/>
                <v:fill type="solid"/>
              </v:shape>
            </v:group>
            <v:group style="position:absolute;left:9220;top:8179;width:10;height:20" coordorigin="9220,8179" coordsize="10,20">
              <v:shape style="position:absolute;left:9220;top:8179;width:10;height:20" coordorigin="9220,8179" coordsize="10,20" path="m9220,8198l9230,8198,9230,8179,9220,8179,9220,8198xe" filled="true" fillcolor="#000000" stroked="false">
                <v:path arrowok="t"/>
                <v:fill type="solid"/>
              </v:shape>
            </v:group>
            <v:group style="position:absolute;left:9220;top:8198;width:10;height:20" coordorigin="9220,8198" coordsize="10,20">
              <v:shape style="position:absolute;left:9220;top:8198;width:10;height:20" coordorigin="9220,8198" coordsize="10,20" path="m9220,8217l9230,8217,9230,8198,9220,8198,9220,8217xe" filled="true" fillcolor="#000000" stroked="false">
                <v:path arrowok="t"/>
                <v:fill type="solid"/>
              </v:shape>
            </v:group>
            <v:group style="position:absolute;left:9220;top:8217;width:10;height:20" coordorigin="9220,8217" coordsize="10,20">
              <v:shape style="position:absolute;left:9220;top:8217;width:10;height:20" coordorigin="9220,8217" coordsize="10,20" path="m9220,8237l9230,8237,9230,8217,9220,8217,9220,8237xe" filled="true" fillcolor="#000000" stroked="false">
                <v:path arrowok="t"/>
                <v:fill type="solid"/>
              </v:shape>
            </v:group>
            <v:group style="position:absolute;left:9220;top:8237;width:10;height:20" coordorigin="9220,8237" coordsize="10,20">
              <v:shape style="position:absolute;left:9220;top:8237;width:10;height:20" coordorigin="9220,8237" coordsize="10,20" path="m9220,8256l9230,8256,9230,8237,9220,8237,9220,8256xe" filled="true" fillcolor="#000000" stroked="false">
                <v:path arrowok="t"/>
                <v:fill type="solid"/>
              </v:shape>
            </v:group>
            <v:group style="position:absolute;left:9220;top:8256;width:10;height:20" coordorigin="9220,8256" coordsize="10,20">
              <v:shape style="position:absolute;left:9220;top:8256;width:10;height:20" coordorigin="9220,8256" coordsize="10,20" path="m9220,8275l9230,8275,9230,8256,9220,8256,9220,8275xe" filled="true" fillcolor="#000000" stroked="false">
                <v:path arrowok="t"/>
                <v:fill type="solid"/>
              </v:shape>
            </v:group>
            <v:group style="position:absolute;left:9220;top:8275;width:10;height:20" coordorigin="9220,8275" coordsize="10,20">
              <v:shape style="position:absolute;left:9220;top:8275;width:10;height:20" coordorigin="9220,8275" coordsize="10,20" path="m9220,8294l9230,8294,9230,8275,9220,8275,9220,8294xe" filled="true" fillcolor="#000000" stroked="false">
                <v:path arrowok="t"/>
                <v:fill type="solid"/>
              </v:shape>
            </v:group>
            <v:group style="position:absolute;left:9220;top:8294;width:10;height:20" coordorigin="9220,8294" coordsize="10,20">
              <v:shape style="position:absolute;left:9220;top:8294;width:10;height:20" coordorigin="9220,8294" coordsize="10,20" path="m9220,8313l9230,8313,9230,8294,9220,8294,9220,8313xe" filled="true" fillcolor="#000000" stroked="false">
                <v:path arrowok="t"/>
                <v:fill type="solid"/>
              </v:shape>
            </v:group>
            <v:group style="position:absolute;left:9220;top:8313;width:10;height:20" coordorigin="9220,8313" coordsize="10,20">
              <v:shape style="position:absolute;left:9220;top:8313;width:10;height:20" coordorigin="9220,8313" coordsize="10,20" path="m9220,8333l9230,8333,9230,8313,9220,8313,9220,8333xe" filled="true" fillcolor="#000000" stroked="false">
                <v:path arrowok="t"/>
                <v:fill type="solid"/>
              </v:shape>
            </v:group>
            <v:group style="position:absolute;left:9220;top:8333;width:10;height:20" coordorigin="9220,8333" coordsize="10,20">
              <v:shape style="position:absolute;left:9220;top:8333;width:10;height:20" coordorigin="9220,8333" coordsize="10,20" path="m9220,8352l9230,8352,9230,8333,9220,8333,9220,8352xe" filled="true" fillcolor="#000000" stroked="false">
                <v:path arrowok="t"/>
                <v:fill type="solid"/>
              </v:shape>
            </v:group>
            <v:group style="position:absolute;left:9220;top:8352;width:10;height:20" coordorigin="9220,8352" coordsize="10,20">
              <v:shape style="position:absolute;left:9220;top:8352;width:10;height:20" coordorigin="9220,8352" coordsize="10,20" path="m9220,8371l9230,8371,9230,8352,9220,8352,9220,8371xe" filled="true" fillcolor="#000000" stroked="false">
                <v:path arrowok="t"/>
                <v:fill type="solid"/>
              </v:shape>
            </v:group>
            <v:group style="position:absolute;left:9220;top:8371;width:10;height:20" coordorigin="9220,8371" coordsize="10,20">
              <v:shape style="position:absolute;left:9220;top:8371;width:10;height:20" coordorigin="9220,8371" coordsize="10,20" path="m9220,8390l9230,8390,9230,8371,9220,8371,9220,8390xe" filled="true" fillcolor="#000000" stroked="false">
                <v:path arrowok="t"/>
                <v:fill type="solid"/>
              </v:shape>
            </v:group>
            <v:group style="position:absolute;left:9220;top:8390;width:10;height:20" coordorigin="9220,8390" coordsize="10,20">
              <v:shape style="position:absolute;left:9220;top:8390;width:10;height:20" coordorigin="9220,8390" coordsize="10,20" path="m9220,8409l9230,8409,9230,8390,9220,8390,9220,8409xe" filled="true" fillcolor="#000000" stroked="false">
                <v:path arrowok="t"/>
                <v:fill type="solid"/>
              </v:shape>
            </v:group>
            <v:group style="position:absolute;left:9220;top:8409;width:10;height:20" coordorigin="9220,8409" coordsize="10,20">
              <v:shape style="position:absolute;left:9220;top:8409;width:10;height:20" coordorigin="9220,8409" coordsize="10,20" path="m9220,8429l9230,8429,9230,8409,9220,8409,9220,8429xe" filled="true" fillcolor="#000000" stroked="false">
                <v:path arrowok="t"/>
                <v:fill type="solid"/>
              </v:shape>
            </v:group>
            <v:group style="position:absolute;left:9220;top:8429;width:10;height:20" coordorigin="9220,8429" coordsize="10,20">
              <v:shape style="position:absolute;left:9220;top:8429;width:10;height:20" coordorigin="9220,8429" coordsize="10,20" path="m9220,8448l9230,8448,9230,8429,9220,8429,9220,8448xe" filled="true" fillcolor="#000000" stroked="false">
                <v:path arrowok="t"/>
                <v:fill type="solid"/>
              </v:shape>
            </v:group>
            <v:group style="position:absolute;left:9220;top:8448;width:10;height:20" coordorigin="9220,8448" coordsize="10,20">
              <v:shape style="position:absolute;left:9220;top:8448;width:10;height:20" coordorigin="9220,8448" coordsize="10,20" path="m9220,8467l9230,8467,9230,8448,9220,8448,9220,8467xe" filled="true" fillcolor="#000000" stroked="false">
                <v:path arrowok="t"/>
                <v:fill type="solid"/>
              </v:shape>
            </v:group>
            <v:group style="position:absolute;left:9220;top:8467;width:10;height:20" coordorigin="9220,8467" coordsize="10,20">
              <v:shape style="position:absolute;left:9220;top:8467;width:10;height:20" coordorigin="9220,8467" coordsize="10,20" path="m9220,8486l9230,8486,9230,8467,9220,8467,9220,8486xe" filled="true" fillcolor="#000000" stroked="false">
                <v:path arrowok="t"/>
                <v:fill type="solid"/>
              </v:shape>
            </v:group>
            <v:group style="position:absolute;left:9220;top:8486;width:10;height:20" coordorigin="9220,8486" coordsize="10,20">
              <v:shape style="position:absolute;left:9220;top:8486;width:10;height:20" coordorigin="9220,8486" coordsize="10,20" path="m9220,8505l9230,8505,9230,8486,9220,8486,9220,8505xe" filled="true" fillcolor="#000000" stroked="false">
                <v:path arrowok="t"/>
                <v:fill type="solid"/>
              </v:shape>
            </v:group>
            <v:group style="position:absolute;left:9220;top:8505;width:10;height:20" coordorigin="9220,8505" coordsize="10,20">
              <v:shape style="position:absolute;left:9220;top:8505;width:10;height:20" coordorigin="9220,8505" coordsize="10,20" path="m9220,8525l9230,8525,9230,8505,9220,8505,9220,8525xe" filled="true" fillcolor="#000000" stroked="false">
                <v:path arrowok="t"/>
                <v:fill type="solid"/>
              </v:shape>
            </v:group>
            <v:group style="position:absolute;left:9220;top:8525;width:10;height:20" coordorigin="9220,8525" coordsize="10,20">
              <v:shape style="position:absolute;left:9220;top:8525;width:10;height:20" coordorigin="9220,8525" coordsize="10,20" path="m9220,8544l9230,8544,9230,8525,9220,8525,9220,8544xe" filled="true" fillcolor="#000000" stroked="false">
                <v:path arrowok="t"/>
                <v:fill type="solid"/>
              </v:shape>
            </v:group>
            <v:group style="position:absolute;left:9220;top:8544;width:10;height:20" coordorigin="9220,8544" coordsize="10,20">
              <v:shape style="position:absolute;left:9220;top:8544;width:10;height:20" coordorigin="9220,8544" coordsize="10,20" path="m9220,8563l9230,8563,9230,8544,9220,8544,9220,8563xe" filled="true" fillcolor="#000000" stroked="false">
                <v:path arrowok="t"/>
                <v:fill type="solid"/>
              </v:shape>
            </v:group>
            <v:group style="position:absolute;left:9220;top:8563;width:10;height:20" coordorigin="9220,8563" coordsize="10,20">
              <v:shape style="position:absolute;left:9220;top:8563;width:10;height:20" coordorigin="9220,8563" coordsize="10,20" path="m9220,8582l9230,8582,9230,8563,9220,8563,9220,8582xe" filled="true" fillcolor="#000000" stroked="false">
                <v:path arrowok="t"/>
                <v:fill type="solid"/>
              </v:shape>
            </v:group>
            <v:group style="position:absolute;left:9220;top:8582;width:10;height:20" coordorigin="9220,8582" coordsize="10,20">
              <v:shape style="position:absolute;left:9220;top:8582;width:10;height:20" coordorigin="9220,8582" coordsize="10,20" path="m9220,8601l9230,8601,9230,8582,9220,8582,9220,8601xe" filled="true" fillcolor="#000000" stroked="false">
                <v:path arrowok="t"/>
                <v:fill type="solid"/>
              </v:shape>
            </v:group>
            <v:group style="position:absolute;left:9220;top:8601;width:10;height:20" coordorigin="9220,8601" coordsize="10,20">
              <v:shape style="position:absolute;left:9220;top:8601;width:10;height:20" coordorigin="9220,8601" coordsize="10,20" path="m9220,8621l9230,8621,9230,8601,9220,8601,9220,8621xe" filled="true" fillcolor="#000000" stroked="false">
                <v:path arrowok="t"/>
                <v:fill type="solid"/>
              </v:shape>
            </v:group>
            <v:group style="position:absolute;left:9220;top:8621;width:10;height:20" coordorigin="9220,8621" coordsize="10,20">
              <v:shape style="position:absolute;left:9220;top:8621;width:10;height:20" coordorigin="9220,8621" coordsize="10,20" path="m9220,8640l9230,8640,9230,8621,9220,8621,9220,8640xe" filled="true" fillcolor="#000000" stroked="false">
                <v:path arrowok="t"/>
                <v:fill type="solid"/>
              </v:shape>
            </v:group>
            <v:group style="position:absolute;left:9220;top:8640;width:10;height:20" coordorigin="9220,8640" coordsize="10,20">
              <v:shape style="position:absolute;left:9220;top:8640;width:10;height:20" coordorigin="9220,8640" coordsize="10,20" path="m9220,8659l9230,8659,9230,8640,9220,8640,9220,8659xe" filled="true" fillcolor="#000000" stroked="false">
                <v:path arrowok="t"/>
                <v:fill type="solid"/>
              </v:shape>
            </v:group>
            <v:group style="position:absolute;left:9220;top:8659;width:10;height:20" coordorigin="9220,8659" coordsize="10,20">
              <v:shape style="position:absolute;left:9220;top:8659;width:10;height:20" coordorigin="9220,8659" coordsize="10,20" path="m9220,8678l9230,8678,9230,8659,9220,8659,9220,8678xe" filled="true" fillcolor="#000000" stroked="false">
                <v:path arrowok="t"/>
                <v:fill type="solid"/>
              </v:shape>
            </v:group>
            <v:group style="position:absolute;left:9220;top:8678;width:10;height:20" coordorigin="9220,8678" coordsize="10,20">
              <v:shape style="position:absolute;left:9220;top:8678;width:10;height:20" coordorigin="9220,8678" coordsize="10,20" path="m9220,8697l9230,8697,9230,8678,9220,8678,9220,8697xe" filled="true" fillcolor="#000000" stroked="false">
                <v:path arrowok="t"/>
                <v:fill type="solid"/>
              </v:shape>
            </v:group>
            <v:group style="position:absolute;left:9220;top:8697;width:10;height:20" coordorigin="9220,8697" coordsize="10,20">
              <v:shape style="position:absolute;left:9220;top:8697;width:10;height:20" coordorigin="9220,8697" coordsize="10,20" path="m9220,8717l9230,8717,9230,8697,9220,8697,9220,8717xe" filled="true" fillcolor="#000000" stroked="false">
                <v:path arrowok="t"/>
                <v:fill type="solid"/>
              </v:shape>
            </v:group>
            <v:group style="position:absolute;left:9220;top:8717;width:10;height:20" coordorigin="9220,8717" coordsize="10,20">
              <v:shape style="position:absolute;left:9220;top:8717;width:10;height:20" coordorigin="9220,8717" coordsize="10,20" path="m9220,8736l9230,8736,9230,8717,9220,8717,9220,8736xe" filled="true" fillcolor="#000000" stroked="false">
                <v:path arrowok="t"/>
                <v:fill type="solid"/>
              </v:shape>
            </v:group>
            <v:group style="position:absolute;left:9220;top:8736;width:10;height:20" coordorigin="9220,8736" coordsize="10,20">
              <v:shape style="position:absolute;left:9220;top:8736;width:10;height:20" coordorigin="9220,8736" coordsize="10,20" path="m9220,8755l9230,8755,9230,8736,9220,8736,9220,8755xe" filled="true" fillcolor="#000000" stroked="false">
                <v:path arrowok="t"/>
                <v:fill type="solid"/>
              </v:shape>
            </v:group>
            <v:group style="position:absolute;left:9220;top:8755;width:10;height:20" coordorigin="9220,8755" coordsize="10,20">
              <v:shape style="position:absolute;left:9220;top:8755;width:10;height:20" coordorigin="9220,8755" coordsize="10,20" path="m9220,8774l9230,8774,9230,8755,9220,8755,9220,8774xe" filled="true" fillcolor="#000000" stroked="false">
                <v:path arrowok="t"/>
                <v:fill type="solid"/>
              </v:shape>
            </v:group>
            <v:group style="position:absolute;left:9220;top:8774;width:10;height:20" coordorigin="9220,8774" coordsize="10,20">
              <v:shape style="position:absolute;left:9220;top:8774;width:10;height:20" coordorigin="9220,8774" coordsize="10,20" path="m9220,8793l9230,8793,9230,8774,9220,8774,9220,8793xe" filled="true" fillcolor="#000000" stroked="false">
                <v:path arrowok="t"/>
                <v:fill type="solid"/>
              </v:shape>
            </v:group>
            <v:group style="position:absolute;left:9220;top:8793;width:10;height:20" coordorigin="9220,8793" coordsize="10,20">
              <v:shape style="position:absolute;left:9220;top:8793;width:10;height:20" coordorigin="9220,8793" coordsize="10,20" path="m9220,8813l9230,8813,9230,8793,9220,8793,9220,8813xe" filled="true" fillcolor="#000000" stroked="false">
                <v:path arrowok="t"/>
                <v:fill type="solid"/>
              </v:shape>
            </v:group>
            <v:group style="position:absolute;left:9220;top:8813;width:10;height:20" coordorigin="9220,8813" coordsize="10,20">
              <v:shape style="position:absolute;left:9220;top:8813;width:10;height:20" coordorigin="9220,8813" coordsize="10,20" path="m9220,8832l9230,8832,9230,8813,9220,8813,9220,8832xe" filled="true" fillcolor="#000000" stroked="false">
                <v:path arrowok="t"/>
                <v:fill type="solid"/>
              </v:shape>
            </v:group>
            <v:group style="position:absolute;left:9220;top:8832;width:10;height:20" coordorigin="9220,8832" coordsize="10,20">
              <v:shape style="position:absolute;left:9220;top:8832;width:10;height:20" coordorigin="9220,8832" coordsize="10,20" path="m9220,8851l9230,8851,9230,8832,9220,8832,9220,8851xe" filled="true" fillcolor="#000000" stroked="false">
                <v:path arrowok="t"/>
                <v:fill type="solid"/>
              </v:shape>
            </v:group>
            <v:group style="position:absolute;left:9220;top:8851;width:10;height:20" coordorigin="9220,8851" coordsize="10,20">
              <v:shape style="position:absolute;left:9220;top:8851;width:10;height:20" coordorigin="9220,8851" coordsize="10,20" path="m9220,8870l9230,8870,9230,8851,9220,8851,9220,8870xe" filled="true" fillcolor="#000000" stroked="false">
                <v:path arrowok="t"/>
                <v:fill type="solid"/>
              </v:shape>
            </v:group>
            <v:group style="position:absolute;left:9220;top:8870;width:10;height:20" coordorigin="9220,8870" coordsize="10,20">
              <v:shape style="position:absolute;left:9220;top:8870;width:10;height:20" coordorigin="9220,8870" coordsize="10,20" path="m9220,8889l9230,8889,9230,8870,9220,8870,9220,8889xe" filled="true" fillcolor="#000000" stroked="false">
                <v:path arrowok="t"/>
                <v:fill type="solid"/>
              </v:shape>
            </v:group>
            <v:group style="position:absolute;left:9220;top:8889;width:10;height:20" coordorigin="9220,8889" coordsize="10,20">
              <v:shape style="position:absolute;left:9220;top:8889;width:10;height:20" coordorigin="9220,8889" coordsize="10,20" path="m9220,8909l9230,8909,9230,8889,9220,8889,9220,8909xe" filled="true" fillcolor="#000000" stroked="false">
                <v:path arrowok="t"/>
                <v:fill type="solid"/>
              </v:shape>
            </v:group>
            <v:group style="position:absolute;left:9220;top:8909;width:10;height:20" coordorigin="9220,8909" coordsize="10,20">
              <v:shape style="position:absolute;left:9220;top:8909;width:10;height:20" coordorigin="9220,8909" coordsize="10,20" path="m9220,8928l9230,8928,9230,8909,9220,8909,9220,8928xe" filled="true" fillcolor="#000000" stroked="false">
                <v:path arrowok="t"/>
                <v:fill type="solid"/>
              </v:shape>
            </v:group>
            <v:group style="position:absolute;left:9220;top:8928;width:10;height:20" coordorigin="9220,8928" coordsize="10,20">
              <v:shape style="position:absolute;left:9220;top:8928;width:10;height:20" coordorigin="9220,8928" coordsize="10,20" path="m9220,8947l9230,8947,9230,8928,9220,8928,9220,8947xe" filled="true" fillcolor="#000000" stroked="false">
                <v:path arrowok="t"/>
                <v:fill type="solid"/>
              </v:shape>
            </v:group>
            <v:group style="position:absolute;left:9220;top:8947;width:10;height:20" coordorigin="9220,8947" coordsize="10,20">
              <v:shape style="position:absolute;left:9220;top:8947;width:10;height:20" coordorigin="9220,8947" coordsize="10,20" path="m9220,8966l9230,8966,9230,8947,9220,8947,9220,8966xe" filled="true" fillcolor="#000000" stroked="false">
                <v:path arrowok="t"/>
                <v:fill type="solid"/>
              </v:shape>
            </v:group>
            <v:group style="position:absolute;left:9220;top:8966;width:10;height:20" coordorigin="9220,8966" coordsize="10,20">
              <v:shape style="position:absolute;left:9220;top:8966;width:10;height:20" coordorigin="9220,8966" coordsize="10,20" path="m9220,8985l9230,8985,9230,8966,9220,8966,9220,8985xe" filled="true" fillcolor="#000000" stroked="false">
                <v:path arrowok="t"/>
                <v:fill type="solid"/>
              </v:shape>
            </v:group>
            <v:group style="position:absolute;left:9220;top:8985;width:10;height:20" coordorigin="9220,8985" coordsize="10,20">
              <v:shape style="position:absolute;left:9220;top:8985;width:10;height:20" coordorigin="9220,8985" coordsize="10,20" path="m9220,9005l9230,9005,9230,8985,9220,8985,9220,9005xe" filled="true" fillcolor="#000000" stroked="false">
                <v:path arrowok="t"/>
                <v:fill type="solid"/>
              </v:shape>
            </v:group>
            <v:group style="position:absolute;left:9220;top:9005;width:10;height:20" coordorigin="9220,9005" coordsize="10,20">
              <v:shape style="position:absolute;left:9220;top:9005;width:10;height:20" coordorigin="9220,9005" coordsize="10,20" path="m9220,9024l9230,9024,9230,9005,9220,9005,9220,9024xe" filled="true" fillcolor="#000000" stroked="false">
                <v:path arrowok="t"/>
                <v:fill type="solid"/>
              </v:shape>
            </v:group>
            <v:group style="position:absolute;left:9220;top:9024;width:10;height:20" coordorigin="9220,9024" coordsize="10,20">
              <v:shape style="position:absolute;left:9220;top:9024;width:10;height:20" coordorigin="9220,9024" coordsize="10,20" path="m9220,9043l9230,9043,9230,9024,9220,9024,9220,9043xe" filled="true" fillcolor="#000000" stroked="false">
                <v:path arrowok="t"/>
                <v:fill type="solid"/>
              </v:shape>
            </v:group>
            <v:group style="position:absolute;left:9220;top:9043;width:10;height:20" coordorigin="9220,9043" coordsize="10,20">
              <v:shape style="position:absolute;left:9220;top:9043;width:10;height:20" coordorigin="9220,9043" coordsize="10,20" path="m9220,9062l9230,9062,9230,9043,9220,9043,9220,9062xe" filled="true" fillcolor="#000000" stroked="false">
                <v:path arrowok="t"/>
                <v:fill type="solid"/>
              </v:shape>
            </v:group>
            <v:group style="position:absolute;left:9220;top:9062;width:10;height:20" coordorigin="9220,9062" coordsize="10,20">
              <v:shape style="position:absolute;left:9220;top:9062;width:10;height:20" coordorigin="9220,9062" coordsize="10,20" path="m9220,9081l9230,9081,9230,9062,9220,9062,9220,9081xe" filled="true" fillcolor="#000000" stroked="false">
                <v:path arrowok="t"/>
                <v:fill type="solid"/>
              </v:shape>
            </v:group>
            <v:group style="position:absolute;left:9220;top:9081;width:10;height:20" coordorigin="9220,9081" coordsize="10,20">
              <v:shape style="position:absolute;left:9220;top:9081;width:10;height:20" coordorigin="9220,9081" coordsize="10,20" path="m9220,9101l9230,9101,9230,9081,9220,9081,9220,9101xe" filled="true" fillcolor="#000000" stroked="false">
                <v:path arrowok="t"/>
                <v:fill type="solid"/>
              </v:shape>
            </v:group>
            <v:group style="position:absolute;left:9220;top:9101;width:10;height:20" coordorigin="9220,9101" coordsize="10,20">
              <v:shape style="position:absolute;left:9220;top:9101;width:10;height:20" coordorigin="9220,9101" coordsize="10,20" path="m9220,9120l9230,9120,9230,9101,9220,9101,9220,9120xe" filled="true" fillcolor="#000000" stroked="false">
                <v:path arrowok="t"/>
                <v:fill type="solid"/>
              </v:shape>
            </v:group>
            <v:group style="position:absolute;left:9220;top:9120;width:10;height:20" coordorigin="9220,9120" coordsize="10,20">
              <v:shape style="position:absolute;left:9220;top:9120;width:10;height:20" coordorigin="9220,9120" coordsize="10,20" path="m9220,9139l9230,9139,9230,9120,9220,9120,9220,9139xe" filled="true" fillcolor="#000000" stroked="false">
                <v:path arrowok="t"/>
                <v:fill type="solid"/>
              </v:shape>
            </v:group>
            <v:group style="position:absolute;left:9220;top:9139;width:10;height:20" coordorigin="9220,9139" coordsize="10,20">
              <v:shape style="position:absolute;left:9220;top:9139;width:10;height:20" coordorigin="9220,9139" coordsize="10,20" path="m9220,9158l9230,9158,9230,9139,9220,9139,9220,9158xe" filled="true" fillcolor="#000000" stroked="false">
                <v:path arrowok="t"/>
                <v:fill type="solid"/>
              </v:shape>
            </v:group>
            <v:group style="position:absolute;left:9220;top:9158;width:10;height:20" coordorigin="9220,9158" coordsize="10,20">
              <v:shape style="position:absolute;left:9220;top:9158;width:10;height:20" coordorigin="9220,9158" coordsize="10,20" path="m9220,9177l9230,9177,9230,9158,9220,9158,9220,9177xe" filled="true" fillcolor="#000000" stroked="false">
                <v:path arrowok="t"/>
                <v:fill type="solid"/>
              </v:shape>
            </v:group>
            <v:group style="position:absolute;left:9220;top:9177;width:10;height:20" coordorigin="9220,9177" coordsize="10,20">
              <v:shape style="position:absolute;left:9220;top:9177;width:10;height:20" coordorigin="9220,9177" coordsize="10,20" path="m9220,9197l9230,9197,9230,9177,9220,9177,9220,9197xe" filled="true" fillcolor="#000000" stroked="false">
                <v:path arrowok="t"/>
                <v:fill type="solid"/>
              </v:shape>
            </v:group>
            <v:group style="position:absolute;left:9220;top:9197;width:10;height:20" coordorigin="9220,9197" coordsize="10,20">
              <v:shape style="position:absolute;left:9220;top:9197;width:10;height:20" coordorigin="9220,9197" coordsize="10,20" path="m9220,9216l9230,9216,9230,9197,9220,9197,9220,9216xe" filled="true" fillcolor="#000000" stroked="false">
                <v:path arrowok="t"/>
                <v:fill type="solid"/>
              </v:shape>
            </v:group>
            <v:group style="position:absolute;left:9220;top:9216;width:10;height:20" coordorigin="9220,9216" coordsize="10,20">
              <v:shape style="position:absolute;left:9220;top:9216;width:10;height:20" coordorigin="9220,9216" coordsize="10,20" path="m9220,9235l9230,9235,9230,9216,9220,9216,9220,9235xe" filled="true" fillcolor="#000000" stroked="false">
                <v:path arrowok="t"/>
                <v:fill type="solid"/>
              </v:shape>
            </v:group>
            <v:group style="position:absolute;left:9220;top:9235;width:10;height:20" coordorigin="9220,9235" coordsize="10,20">
              <v:shape style="position:absolute;left:9220;top:9235;width:10;height:20" coordorigin="9220,9235" coordsize="10,20" path="m9220,9254l9230,9254,9230,9235,9220,9235,9220,9254xe" filled="true" fillcolor="#000000" stroked="false">
                <v:path arrowok="t"/>
                <v:fill type="solid"/>
              </v:shape>
            </v:group>
            <v:group style="position:absolute;left:9220;top:9254;width:10;height:20" coordorigin="9220,9254" coordsize="10,20">
              <v:shape style="position:absolute;left:9220;top:9254;width:10;height:20" coordorigin="9220,9254" coordsize="10,20" path="m9220,9273l9230,9273,9230,9254,9220,9254,9220,9273xe" filled="true" fillcolor="#000000" stroked="false">
                <v:path arrowok="t"/>
                <v:fill type="solid"/>
              </v:shape>
            </v:group>
            <v:group style="position:absolute;left:9220;top:9273;width:10;height:20" coordorigin="9220,9273" coordsize="10,20">
              <v:shape style="position:absolute;left:9220;top:9273;width:10;height:20" coordorigin="9220,9273" coordsize="10,20" path="m9220,9293l9230,9293,9230,9273,9220,9273,9220,9293xe" filled="true" fillcolor="#000000" stroked="false">
                <v:path arrowok="t"/>
                <v:fill type="solid"/>
              </v:shape>
            </v:group>
            <v:group style="position:absolute;left:9220;top:9293;width:10;height:20" coordorigin="9220,9293" coordsize="10,20">
              <v:shape style="position:absolute;left:9220;top:9293;width:10;height:20" coordorigin="9220,9293" coordsize="10,20" path="m9220,9312l9230,9312,9230,9293,9220,9293,9220,9312xe" filled="true" fillcolor="#000000" stroked="false">
                <v:path arrowok="t"/>
                <v:fill type="solid"/>
              </v:shape>
            </v:group>
            <v:group style="position:absolute;left:9220;top:9312;width:10;height:20" coordorigin="9220,9312" coordsize="10,20">
              <v:shape style="position:absolute;left:9220;top:9312;width:10;height:20" coordorigin="9220,9312" coordsize="10,20" path="m9220,9331l9230,9331,9230,9312,9220,9312,9220,9331xe" filled="true" fillcolor="#000000" stroked="false">
                <v:path arrowok="t"/>
                <v:fill type="solid"/>
              </v:shape>
            </v:group>
            <v:group style="position:absolute;left:9220;top:9331;width:10;height:20" coordorigin="9220,9331" coordsize="10,20">
              <v:shape style="position:absolute;left:9220;top:9331;width:10;height:20" coordorigin="9220,9331" coordsize="10,20" path="m9220,9350l9230,9350,9230,9331,9220,9331,9220,9350xe" filled="true" fillcolor="#000000" stroked="false">
                <v:path arrowok="t"/>
                <v:fill type="solid"/>
              </v:shape>
            </v:group>
            <v:group style="position:absolute;left:9220;top:9350;width:10;height:20" coordorigin="9220,9350" coordsize="10,20">
              <v:shape style="position:absolute;left:9220;top:9350;width:10;height:20" coordorigin="9220,9350" coordsize="10,20" path="m9220,9369l9230,9369,9230,9350,9220,9350,9220,9369xe" filled="true" fillcolor="#000000" stroked="false">
                <v:path arrowok="t"/>
                <v:fill type="solid"/>
              </v:shape>
            </v:group>
            <v:group style="position:absolute;left:9220;top:9369;width:10;height:20" coordorigin="9220,9369" coordsize="10,20">
              <v:shape style="position:absolute;left:9220;top:9369;width:10;height:20" coordorigin="9220,9369" coordsize="10,20" path="m9220,9389l9230,9389,9230,9369,9220,9369,9220,9389xe" filled="true" fillcolor="#000000" stroked="false">
                <v:path arrowok="t"/>
                <v:fill type="solid"/>
              </v:shape>
            </v:group>
            <v:group style="position:absolute;left:9220;top:9389;width:10;height:20" coordorigin="9220,9389" coordsize="10,20">
              <v:shape style="position:absolute;left:9220;top:9389;width:10;height:20" coordorigin="9220,9389" coordsize="10,20" path="m9220,9408l9230,9408,9230,9389,9220,9389,9220,9408xe" filled="true" fillcolor="#000000" stroked="false">
                <v:path arrowok="t"/>
                <v:fill type="solid"/>
              </v:shape>
            </v:group>
            <v:group style="position:absolute;left:9220;top:9408;width:10;height:20" coordorigin="9220,9408" coordsize="10,20">
              <v:shape style="position:absolute;left:9220;top:9408;width:10;height:20" coordorigin="9220,9408" coordsize="10,20" path="m9220,9427l9230,9427,9230,9408,9220,9408,9220,9427xe" filled="true" fillcolor="#000000" stroked="false">
                <v:path arrowok="t"/>
                <v:fill type="solid"/>
              </v:shape>
            </v:group>
            <v:group style="position:absolute;left:9220;top:9427;width:10;height:20" coordorigin="9220,9427" coordsize="10,20">
              <v:shape style="position:absolute;left:9220;top:9427;width:10;height:20" coordorigin="9220,9427" coordsize="10,20" path="m9220,9446l9230,9446,9230,9427,9220,9427,9220,9446xe" filled="true" fillcolor="#000000" stroked="false">
                <v:path arrowok="t"/>
                <v:fill type="solid"/>
              </v:shape>
            </v:group>
            <v:group style="position:absolute;left:9220;top:9446;width:10;height:20" coordorigin="9220,9446" coordsize="10,20">
              <v:shape style="position:absolute;left:9220;top:9446;width:10;height:20" coordorigin="9220,9446" coordsize="10,20" path="m9220,9465l9230,9465,9230,9446,9220,9446,9220,9465xe" filled="true" fillcolor="#000000" stroked="false">
                <v:path arrowok="t"/>
                <v:fill type="solid"/>
              </v:shape>
            </v:group>
            <v:group style="position:absolute;left:9220;top:9465;width:10;height:20" coordorigin="9220,9465" coordsize="10,20">
              <v:shape style="position:absolute;left:9220;top:9465;width:10;height:20" coordorigin="9220,9465" coordsize="10,20" path="m9220,9485l9230,9485,9230,9465,9220,9465,9220,9485xe" filled="true" fillcolor="#000000" stroked="false">
                <v:path arrowok="t"/>
                <v:fill type="solid"/>
              </v:shape>
            </v:group>
            <v:group style="position:absolute;left:9220;top:9485;width:10;height:20" coordorigin="9220,9485" coordsize="10,20">
              <v:shape style="position:absolute;left:9220;top:9485;width:10;height:20" coordorigin="9220,9485" coordsize="10,20" path="m9220,9504l9230,9504,9230,9485,9220,9485,9220,9504xe" filled="true" fillcolor="#000000" stroked="false">
                <v:path arrowok="t"/>
                <v:fill type="solid"/>
              </v:shape>
            </v:group>
            <v:group style="position:absolute;left:9220;top:9504;width:10;height:20" coordorigin="9220,9504" coordsize="10,20">
              <v:shape style="position:absolute;left:9220;top:9504;width:10;height:20" coordorigin="9220,9504" coordsize="10,20" path="m9220,9523l9230,9523,9230,9504,9220,9504,9220,9523xe" filled="true" fillcolor="#000000" stroked="false">
                <v:path arrowok="t"/>
                <v:fill type="solid"/>
              </v:shape>
            </v:group>
            <v:group style="position:absolute;left:9220;top:9523;width:10;height:20" coordorigin="9220,9523" coordsize="10,20">
              <v:shape style="position:absolute;left:9220;top:9523;width:10;height:20" coordorigin="9220,9523" coordsize="10,20" path="m9220,9542l9230,9542,9230,9523,9220,9523,9220,9542xe" filled="true" fillcolor="#000000" stroked="false">
                <v:path arrowok="t"/>
                <v:fill type="solid"/>
              </v:shape>
            </v:group>
            <v:group style="position:absolute;left:9220;top:9542;width:10;height:20" coordorigin="9220,9542" coordsize="10,20">
              <v:shape style="position:absolute;left:9220;top:9542;width:10;height:20" coordorigin="9220,9542" coordsize="10,20" path="m9220,9561l9230,9561,9230,9542,9220,9542,9220,9561xe" filled="true" fillcolor="#000000" stroked="false">
                <v:path arrowok="t"/>
                <v:fill type="solid"/>
              </v:shape>
            </v:group>
            <v:group style="position:absolute;left:9220;top:9561;width:10;height:20" coordorigin="9220,9561" coordsize="10,20">
              <v:shape style="position:absolute;left:9220;top:9561;width:10;height:20" coordorigin="9220,9561" coordsize="10,20" path="m9220,9581l9230,9581,9230,9561,9220,9561,9220,9581xe" filled="true" fillcolor="#000000" stroked="false">
                <v:path arrowok="t"/>
                <v:fill type="solid"/>
              </v:shape>
            </v:group>
            <v:group style="position:absolute;left:9220;top:9581;width:10;height:20" coordorigin="9220,9581" coordsize="10,20">
              <v:shape style="position:absolute;left:9220;top:9581;width:10;height:20" coordorigin="9220,9581" coordsize="10,20" path="m9220,9600l9230,9600,9230,9581,9220,9581,9220,9600xe" filled="true" fillcolor="#000000" stroked="false">
                <v:path arrowok="t"/>
                <v:fill type="solid"/>
              </v:shape>
            </v:group>
            <v:group style="position:absolute;left:9220;top:9600;width:10;height:20" coordorigin="9220,9600" coordsize="10,20">
              <v:shape style="position:absolute;left:9220;top:9600;width:10;height:20" coordorigin="9220,9600" coordsize="10,20" path="m9220,9619l9230,9619,9230,9600,9220,9600,9220,9619xe" filled="true" fillcolor="#000000" stroked="false">
                <v:path arrowok="t"/>
                <v:fill type="solid"/>
              </v:shape>
            </v:group>
            <v:group style="position:absolute;left:9220;top:9619;width:10;height:20" coordorigin="9220,9619" coordsize="10,20">
              <v:shape style="position:absolute;left:9220;top:9619;width:10;height:20" coordorigin="9220,9619" coordsize="10,20" path="m9220,9638l9230,9638,9230,9619,9220,9619,9220,9638xe" filled="true" fillcolor="#000000" stroked="false">
                <v:path arrowok="t"/>
                <v:fill type="solid"/>
              </v:shape>
            </v:group>
            <v:group style="position:absolute;left:9220;top:9645;width:10;height:2" coordorigin="9220,9645" coordsize="10,2">
              <v:shape style="position:absolute;left:9220;top:9645;width:10;height:2" coordorigin="9220,9645" coordsize="10,0" path="m9220,9645l9230,9645e" filled="false" stroked="true" strokeweight=".71997pt" strokecolor="#000000">
                <v:path arrowok="t"/>
              </v:shape>
              <v:shape style="position:absolute;left:1692;top:9561;width:1058;height:101" type="#_x0000_t75" stroked="false">
                <v:imagedata r:id="rId90" o:title=""/>
              </v:shape>
              <v:shape style="position:absolute;left:2727;top:9653;width:602;height:10" type="#_x0000_t75" stroked="false">
                <v:imagedata r:id="rId82" o:title=""/>
              </v:shape>
              <v:shape style="position:absolute;left:3324;top:9653;width:1006;height:10" type="#_x0000_t75" stroked="false">
                <v:imagedata r:id="rId83" o:title=""/>
              </v:shape>
              <v:shape style="position:absolute;left:4326;top:9653;width:852;height:10" type="#_x0000_t75" stroked="false">
                <v:imagedata r:id="rId84" o:title=""/>
              </v:shape>
              <v:shape style="position:absolute;left:5173;top:9653;width:1793;height:10" type="#_x0000_t75" stroked="false">
                <v:imagedata r:id="rId85" o:title=""/>
              </v:shape>
              <v:shape style="position:absolute;left:6961;top:9653;width:794;height:10" type="#_x0000_t75" stroked="false">
                <v:imagedata r:id="rId86" o:title=""/>
              </v:shape>
              <v:shape style="position:absolute;left:7751;top:9653;width:850;height:10" type="#_x0000_t75" stroked="false">
                <v:imagedata r:id="rId87" o:title=""/>
              </v:shape>
              <v:shape style="position:absolute;left:8596;top:9653;width:625;height:10" type="#_x0000_t75" stroked="false">
                <v:imagedata r:id="rId88" o:title=""/>
              </v:shape>
              <v:shape style="position:absolute;left:9216;top:9653;width:950;height:10" type="#_x0000_t75" stroked="false">
                <v:imagedata r:id="rId89" o:title=""/>
              </v:shape>
            </v:group>
            <v:group style="position:absolute;left:3329;top:9662;width:10;height:20" coordorigin="3329,9662" coordsize="10,20">
              <v:shape style="position:absolute;left:3329;top:9662;width:10;height:20" coordorigin="3329,9662" coordsize="10,20" path="m3329,9681l3339,9681,3339,9662,3329,9662,3329,9681xe" filled="true" fillcolor="#000000" stroked="false">
                <v:path arrowok="t"/>
                <v:fill type="solid"/>
              </v:shape>
            </v:group>
            <v:group style="position:absolute;left:3329;top:9681;width:10;height:20" coordorigin="3329,9681" coordsize="10,20">
              <v:shape style="position:absolute;left:3329;top:9681;width:10;height:20" coordorigin="3329,9681" coordsize="10,20" path="m3329,9701l3339,9701,3339,9681,3329,9681,3329,9701xe" filled="true" fillcolor="#000000" stroked="false">
                <v:path arrowok="t"/>
                <v:fill type="solid"/>
              </v:shape>
            </v:group>
            <v:group style="position:absolute;left:3329;top:9701;width:10;height:20" coordorigin="3329,9701" coordsize="10,20">
              <v:shape style="position:absolute;left:3329;top:9701;width:10;height:20" coordorigin="3329,9701" coordsize="10,20" path="m3329,9720l3339,9720,3339,9701,3329,9701,3329,9720xe" filled="true" fillcolor="#000000" stroked="false">
                <v:path arrowok="t"/>
                <v:fill type="solid"/>
              </v:shape>
            </v:group>
            <v:group style="position:absolute;left:3329;top:9720;width:10;height:20" coordorigin="3329,9720" coordsize="10,20">
              <v:shape style="position:absolute;left:3329;top:9720;width:10;height:20" coordorigin="3329,9720" coordsize="10,20" path="m3329,9739l3339,9739,3339,9720,3329,9720,3329,9739xe" filled="true" fillcolor="#000000" stroked="false">
                <v:path arrowok="t"/>
                <v:fill type="solid"/>
              </v:shape>
            </v:group>
            <v:group style="position:absolute;left:3329;top:9739;width:10;height:20" coordorigin="3329,9739" coordsize="10,20">
              <v:shape style="position:absolute;left:3329;top:9739;width:10;height:20" coordorigin="3329,9739" coordsize="10,20" path="m3329,9758l3339,9758,3339,9739,3329,9739,3329,9758xe" filled="true" fillcolor="#000000" stroked="false">
                <v:path arrowok="t"/>
                <v:fill type="solid"/>
              </v:shape>
            </v:group>
            <v:group style="position:absolute;left:3329;top:9758;width:10;height:20" coordorigin="3329,9758" coordsize="10,20">
              <v:shape style="position:absolute;left:3329;top:9758;width:10;height:20" coordorigin="3329,9758" coordsize="10,20" path="m3329,9777l3339,9777,3339,9758,3329,9758,3329,9777xe" filled="true" fillcolor="#000000" stroked="false">
                <v:path arrowok="t"/>
                <v:fill type="solid"/>
              </v:shape>
            </v:group>
            <v:group style="position:absolute;left:3329;top:9777;width:10;height:20" coordorigin="3329,9777" coordsize="10,20">
              <v:shape style="position:absolute;left:3329;top:9777;width:10;height:20" coordorigin="3329,9777" coordsize="10,20" path="m3329,9797l3339,9797,3339,9777,3329,9777,3329,9797xe" filled="true" fillcolor="#000000" stroked="false">
                <v:path arrowok="t"/>
                <v:fill type="solid"/>
              </v:shape>
            </v:group>
            <v:group style="position:absolute;left:3329;top:9797;width:10;height:20" coordorigin="3329,9797" coordsize="10,20">
              <v:shape style="position:absolute;left:3329;top:9797;width:10;height:20" coordorigin="3329,9797" coordsize="10,20" path="m3329,9816l3339,9816,3339,9797,3329,9797,3329,9816xe" filled="true" fillcolor="#000000" stroked="false">
                <v:path arrowok="t"/>
                <v:fill type="solid"/>
              </v:shape>
            </v:group>
            <v:group style="position:absolute;left:3329;top:9816;width:10;height:20" coordorigin="3329,9816" coordsize="10,20">
              <v:shape style="position:absolute;left:3329;top:9816;width:10;height:20" coordorigin="3329,9816" coordsize="10,20" path="m3329,9836l3339,9836,3339,9816,3329,9816,3329,9836xe" filled="true" fillcolor="#000000" stroked="false">
                <v:path arrowok="t"/>
                <v:fill type="solid"/>
              </v:shape>
            </v:group>
            <v:group style="position:absolute;left:3329;top:9836;width:10;height:20" coordorigin="3329,9836" coordsize="10,20">
              <v:shape style="position:absolute;left:3329;top:9836;width:10;height:20" coordorigin="3329,9836" coordsize="10,20" path="m3329,9855l3339,9855,3339,9836,3329,9836,3329,9855xe" filled="true" fillcolor="#000000" stroked="false">
                <v:path arrowok="t"/>
                <v:fill type="solid"/>
              </v:shape>
            </v:group>
            <v:group style="position:absolute;left:3329;top:9855;width:10;height:20" coordorigin="3329,9855" coordsize="10,20">
              <v:shape style="position:absolute;left:3329;top:9855;width:10;height:20" coordorigin="3329,9855" coordsize="10,20" path="m3329,9874l3339,9874,3339,9855,3329,9855,3329,9874xe" filled="true" fillcolor="#000000" stroked="false">
                <v:path arrowok="t"/>
                <v:fill type="solid"/>
              </v:shape>
            </v:group>
            <v:group style="position:absolute;left:3329;top:9874;width:10;height:20" coordorigin="3329,9874" coordsize="10,20">
              <v:shape style="position:absolute;left:3329;top:9874;width:10;height:20" coordorigin="3329,9874" coordsize="10,20" path="m3329,9893l3339,9893,3339,9874,3329,9874,3329,9893xe" filled="true" fillcolor="#000000" stroked="false">
                <v:path arrowok="t"/>
                <v:fill type="solid"/>
              </v:shape>
            </v:group>
            <v:group style="position:absolute;left:3329;top:9893;width:10;height:20" coordorigin="3329,9893" coordsize="10,20">
              <v:shape style="position:absolute;left:3329;top:9893;width:10;height:20" coordorigin="3329,9893" coordsize="10,20" path="m3329,9912l3339,9912,3339,9893,3329,9893,3329,9912xe" filled="true" fillcolor="#000000" stroked="false">
                <v:path arrowok="t"/>
                <v:fill type="solid"/>
              </v:shape>
            </v:group>
            <v:group style="position:absolute;left:3329;top:9912;width:10;height:20" coordorigin="3329,9912" coordsize="10,20">
              <v:shape style="position:absolute;left:3329;top:9912;width:10;height:20" coordorigin="3329,9912" coordsize="10,20" path="m3329,9932l3339,9932,3339,9912,3329,9912,3329,9932xe" filled="true" fillcolor="#000000" stroked="false">
                <v:path arrowok="t"/>
                <v:fill type="solid"/>
              </v:shape>
            </v:group>
            <v:group style="position:absolute;left:3329;top:9932;width:10;height:20" coordorigin="3329,9932" coordsize="10,20">
              <v:shape style="position:absolute;left:3329;top:9932;width:10;height:20" coordorigin="3329,9932" coordsize="10,20" path="m3329,9951l3339,9951,3339,9932,3329,9932,3329,9951xe" filled="true" fillcolor="#000000" stroked="false">
                <v:path arrowok="t"/>
                <v:fill type="solid"/>
              </v:shape>
            </v:group>
            <v:group style="position:absolute;left:3329;top:9951;width:10;height:20" coordorigin="3329,9951" coordsize="10,20">
              <v:shape style="position:absolute;left:3329;top:9951;width:10;height:20" coordorigin="3329,9951" coordsize="10,20" path="m3329,9970l3339,9970,3339,9951,3329,9951,3329,9970xe" filled="true" fillcolor="#000000" stroked="false">
                <v:path arrowok="t"/>
                <v:fill type="solid"/>
              </v:shape>
            </v:group>
            <v:group style="position:absolute;left:4331;top:9662;width:10;height:20" coordorigin="4331,9662" coordsize="10,20">
              <v:shape style="position:absolute;left:4331;top:9662;width:10;height:20" coordorigin="4331,9662" coordsize="10,20" path="m4331,9681l4340,9681,4340,9662,4331,9662,4331,9681xe" filled="true" fillcolor="#000000" stroked="false">
                <v:path arrowok="t"/>
                <v:fill type="solid"/>
              </v:shape>
            </v:group>
            <v:group style="position:absolute;left:4331;top:9681;width:10;height:20" coordorigin="4331,9681" coordsize="10,20">
              <v:shape style="position:absolute;left:4331;top:9681;width:10;height:20" coordorigin="4331,9681" coordsize="10,20" path="m4331,9701l4340,9701,4340,9681,4331,9681,4331,9701xe" filled="true" fillcolor="#000000" stroked="false">
                <v:path arrowok="t"/>
                <v:fill type="solid"/>
              </v:shape>
            </v:group>
            <v:group style="position:absolute;left:4331;top:9701;width:10;height:20" coordorigin="4331,9701" coordsize="10,20">
              <v:shape style="position:absolute;left:4331;top:9701;width:10;height:20" coordorigin="4331,9701" coordsize="10,20" path="m4331,9720l4340,9720,4340,9701,4331,9701,4331,9720xe" filled="true" fillcolor="#000000" stroked="false">
                <v:path arrowok="t"/>
                <v:fill type="solid"/>
              </v:shape>
            </v:group>
            <v:group style="position:absolute;left:4331;top:9720;width:10;height:20" coordorigin="4331,9720" coordsize="10,20">
              <v:shape style="position:absolute;left:4331;top:9720;width:10;height:20" coordorigin="4331,9720" coordsize="10,20" path="m4331,9739l4340,9739,4340,9720,4331,9720,4331,9739xe" filled="true" fillcolor="#000000" stroked="false">
                <v:path arrowok="t"/>
                <v:fill type="solid"/>
              </v:shape>
            </v:group>
            <v:group style="position:absolute;left:4331;top:9739;width:10;height:20" coordorigin="4331,9739" coordsize="10,20">
              <v:shape style="position:absolute;left:4331;top:9739;width:10;height:20" coordorigin="4331,9739" coordsize="10,20" path="m4331,9758l4340,9758,4340,9739,4331,9739,4331,9758xe" filled="true" fillcolor="#000000" stroked="false">
                <v:path arrowok="t"/>
                <v:fill type="solid"/>
              </v:shape>
            </v:group>
            <v:group style="position:absolute;left:4331;top:9758;width:10;height:20" coordorigin="4331,9758" coordsize="10,20">
              <v:shape style="position:absolute;left:4331;top:9758;width:10;height:20" coordorigin="4331,9758" coordsize="10,20" path="m4331,9777l4340,9777,4340,9758,4331,9758,4331,9777xe" filled="true" fillcolor="#000000" stroked="false">
                <v:path arrowok="t"/>
                <v:fill type="solid"/>
              </v:shape>
            </v:group>
            <v:group style="position:absolute;left:4331;top:9777;width:10;height:20" coordorigin="4331,9777" coordsize="10,20">
              <v:shape style="position:absolute;left:4331;top:9777;width:10;height:20" coordorigin="4331,9777" coordsize="10,20" path="m4331,9797l4340,9797,4340,9777,4331,9777,4331,9797xe" filled="true" fillcolor="#000000" stroked="false">
                <v:path arrowok="t"/>
                <v:fill type="solid"/>
              </v:shape>
            </v:group>
            <v:group style="position:absolute;left:4331;top:9797;width:10;height:20" coordorigin="4331,9797" coordsize="10,20">
              <v:shape style="position:absolute;left:4331;top:9797;width:10;height:20" coordorigin="4331,9797" coordsize="10,20" path="m4331,9816l4340,9816,4340,9797,4331,9797,4331,9816xe" filled="true" fillcolor="#000000" stroked="false">
                <v:path arrowok="t"/>
                <v:fill type="solid"/>
              </v:shape>
            </v:group>
            <v:group style="position:absolute;left:4331;top:9816;width:10;height:20" coordorigin="4331,9816" coordsize="10,20">
              <v:shape style="position:absolute;left:4331;top:9816;width:10;height:20" coordorigin="4331,9816" coordsize="10,20" path="m4331,9836l4340,9836,4340,9816,4331,9816,4331,9836xe" filled="true" fillcolor="#000000" stroked="false">
                <v:path arrowok="t"/>
                <v:fill type="solid"/>
              </v:shape>
            </v:group>
            <v:group style="position:absolute;left:4331;top:9836;width:10;height:20" coordorigin="4331,9836" coordsize="10,20">
              <v:shape style="position:absolute;left:4331;top:9836;width:10;height:20" coordorigin="4331,9836" coordsize="10,20" path="m4331,9855l4340,9855,4340,9836,4331,9836,4331,9855xe" filled="true" fillcolor="#000000" stroked="false">
                <v:path arrowok="t"/>
                <v:fill type="solid"/>
              </v:shape>
            </v:group>
            <v:group style="position:absolute;left:4331;top:9855;width:10;height:20" coordorigin="4331,9855" coordsize="10,20">
              <v:shape style="position:absolute;left:4331;top:9855;width:10;height:20" coordorigin="4331,9855" coordsize="10,20" path="m4331,9874l4340,9874,4340,9855,4331,9855,4331,9874xe" filled="true" fillcolor="#000000" stroked="false">
                <v:path arrowok="t"/>
                <v:fill type="solid"/>
              </v:shape>
            </v:group>
            <v:group style="position:absolute;left:4331;top:9874;width:10;height:20" coordorigin="4331,9874" coordsize="10,20">
              <v:shape style="position:absolute;left:4331;top:9874;width:10;height:20" coordorigin="4331,9874" coordsize="10,20" path="m4331,9893l4340,9893,4340,9874,4331,9874,4331,9893xe" filled="true" fillcolor="#000000" stroked="false">
                <v:path arrowok="t"/>
                <v:fill type="solid"/>
              </v:shape>
            </v:group>
            <v:group style="position:absolute;left:4331;top:9893;width:10;height:20" coordorigin="4331,9893" coordsize="10,20">
              <v:shape style="position:absolute;left:4331;top:9893;width:10;height:20" coordorigin="4331,9893" coordsize="10,20" path="m4331,9912l4340,9912,4340,9893,4331,9893,4331,9912xe" filled="true" fillcolor="#000000" stroked="false">
                <v:path arrowok="t"/>
                <v:fill type="solid"/>
              </v:shape>
            </v:group>
            <v:group style="position:absolute;left:4331;top:9912;width:10;height:20" coordorigin="4331,9912" coordsize="10,20">
              <v:shape style="position:absolute;left:4331;top:9912;width:10;height:20" coordorigin="4331,9912" coordsize="10,20" path="m4331,9932l4340,9932,4340,9912,4331,9912,4331,9932xe" filled="true" fillcolor="#000000" stroked="false">
                <v:path arrowok="t"/>
                <v:fill type="solid"/>
              </v:shape>
            </v:group>
            <v:group style="position:absolute;left:4331;top:9932;width:10;height:20" coordorigin="4331,9932" coordsize="10,20">
              <v:shape style="position:absolute;left:4331;top:9932;width:10;height:20" coordorigin="4331,9932" coordsize="10,20" path="m4331,9951l4340,9951,4340,9932,4331,9932,4331,9951xe" filled="true" fillcolor="#000000" stroked="false">
                <v:path arrowok="t"/>
                <v:fill type="solid"/>
              </v:shape>
            </v:group>
            <v:group style="position:absolute;left:4331;top:9951;width:10;height:20" coordorigin="4331,9951" coordsize="10,20">
              <v:shape style="position:absolute;left:4331;top:9951;width:10;height:20" coordorigin="4331,9951" coordsize="10,20" path="m4331,9970l4340,9970,4340,9951,4331,9951,4331,9970xe" filled="true" fillcolor="#000000" stroked="false">
                <v:path arrowok="t"/>
                <v:fill type="solid"/>
              </v:shape>
            </v:group>
            <v:group style="position:absolute;left:5178;top:9662;width:10;height:20" coordorigin="5178,9662" coordsize="10,20">
              <v:shape style="position:absolute;left:5178;top:9662;width:10;height:20" coordorigin="5178,9662" coordsize="10,20" path="m5178,9681l5187,9681,5187,9662,5178,9662,5178,9681xe" filled="true" fillcolor="#000000" stroked="false">
                <v:path arrowok="t"/>
                <v:fill type="solid"/>
              </v:shape>
            </v:group>
            <v:group style="position:absolute;left:5178;top:9681;width:10;height:20" coordorigin="5178,9681" coordsize="10,20">
              <v:shape style="position:absolute;left:5178;top:9681;width:10;height:20" coordorigin="5178,9681" coordsize="10,20" path="m5178,9701l5187,9701,5187,9681,5178,9681,5178,9701xe" filled="true" fillcolor="#000000" stroked="false">
                <v:path arrowok="t"/>
                <v:fill type="solid"/>
              </v:shape>
            </v:group>
            <v:group style="position:absolute;left:5178;top:9701;width:10;height:20" coordorigin="5178,9701" coordsize="10,20">
              <v:shape style="position:absolute;left:5178;top:9701;width:10;height:20" coordorigin="5178,9701" coordsize="10,20" path="m5178,9720l5187,9720,5187,9701,5178,9701,5178,9720xe" filled="true" fillcolor="#000000" stroked="false">
                <v:path arrowok="t"/>
                <v:fill type="solid"/>
              </v:shape>
            </v:group>
            <v:group style="position:absolute;left:5178;top:9720;width:10;height:20" coordorigin="5178,9720" coordsize="10,20">
              <v:shape style="position:absolute;left:5178;top:9720;width:10;height:20" coordorigin="5178,9720" coordsize="10,20" path="m5178,9739l5187,9739,5187,9720,5178,9720,5178,9739xe" filled="true" fillcolor="#000000" stroked="false">
                <v:path arrowok="t"/>
                <v:fill type="solid"/>
              </v:shape>
            </v:group>
            <v:group style="position:absolute;left:5178;top:9739;width:10;height:20" coordorigin="5178,9739" coordsize="10,20">
              <v:shape style="position:absolute;left:5178;top:9739;width:10;height:20" coordorigin="5178,9739" coordsize="10,20" path="m5178,9758l5187,9758,5187,9739,5178,9739,5178,9758xe" filled="true" fillcolor="#000000" stroked="false">
                <v:path arrowok="t"/>
                <v:fill type="solid"/>
              </v:shape>
            </v:group>
            <v:group style="position:absolute;left:5178;top:9758;width:10;height:20" coordorigin="5178,9758" coordsize="10,20">
              <v:shape style="position:absolute;left:5178;top:9758;width:10;height:20" coordorigin="5178,9758" coordsize="10,20" path="m5178,9777l5187,9777,5187,9758,5178,9758,5178,9777xe" filled="true" fillcolor="#000000" stroked="false">
                <v:path arrowok="t"/>
                <v:fill type="solid"/>
              </v:shape>
            </v:group>
            <v:group style="position:absolute;left:5178;top:9777;width:10;height:20" coordorigin="5178,9777" coordsize="10,20">
              <v:shape style="position:absolute;left:5178;top:9777;width:10;height:20" coordorigin="5178,9777" coordsize="10,20" path="m5178,9797l5187,9797,5187,9777,5178,9777,5178,9797xe" filled="true" fillcolor="#000000" stroked="false">
                <v:path arrowok="t"/>
                <v:fill type="solid"/>
              </v:shape>
            </v:group>
            <v:group style="position:absolute;left:5178;top:9797;width:10;height:20" coordorigin="5178,9797" coordsize="10,20">
              <v:shape style="position:absolute;left:5178;top:9797;width:10;height:20" coordorigin="5178,9797" coordsize="10,20" path="m5178,9816l5187,9816,5187,9797,5178,9797,5178,9816xe" filled="true" fillcolor="#000000" stroked="false">
                <v:path arrowok="t"/>
                <v:fill type="solid"/>
              </v:shape>
            </v:group>
            <v:group style="position:absolute;left:5178;top:9816;width:10;height:20" coordorigin="5178,9816" coordsize="10,20">
              <v:shape style="position:absolute;left:5178;top:9816;width:10;height:20" coordorigin="5178,9816" coordsize="10,20" path="m5178,9836l5187,9836,5187,9816,5178,9816,5178,9836xe" filled="true" fillcolor="#000000" stroked="false">
                <v:path arrowok="t"/>
                <v:fill type="solid"/>
              </v:shape>
            </v:group>
            <v:group style="position:absolute;left:5178;top:9836;width:10;height:20" coordorigin="5178,9836" coordsize="10,20">
              <v:shape style="position:absolute;left:5178;top:9836;width:10;height:20" coordorigin="5178,9836" coordsize="10,20" path="m5178,9855l5187,9855,5187,9836,5178,9836,5178,9855xe" filled="true" fillcolor="#000000" stroked="false">
                <v:path arrowok="t"/>
                <v:fill type="solid"/>
              </v:shape>
            </v:group>
            <v:group style="position:absolute;left:5178;top:9855;width:10;height:20" coordorigin="5178,9855" coordsize="10,20">
              <v:shape style="position:absolute;left:5178;top:9855;width:10;height:20" coordorigin="5178,9855" coordsize="10,20" path="m5178,9874l5187,9874,5187,9855,5178,9855,5178,9874xe" filled="true" fillcolor="#000000" stroked="false">
                <v:path arrowok="t"/>
                <v:fill type="solid"/>
              </v:shape>
            </v:group>
            <v:group style="position:absolute;left:5178;top:9874;width:10;height:20" coordorigin="5178,9874" coordsize="10,20">
              <v:shape style="position:absolute;left:5178;top:9874;width:10;height:20" coordorigin="5178,9874" coordsize="10,20" path="m5178,9893l5187,9893,5187,9874,5178,9874,5178,9893xe" filled="true" fillcolor="#000000" stroked="false">
                <v:path arrowok="t"/>
                <v:fill type="solid"/>
              </v:shape>
            </v:group>
            <v:group style="position:absolute;left:5178;top:9893;width:10;height:20" coordorigin="5178,9893" coordsize="10,20">
              <v:shape style="position:absolute;left:5178;top:9893;width:10;height:20" coordorigin="5178,9893" coordsize="10,20" path="m5178,9912l5187,9912,5187,9893,5178,9893,5178,9912xe" filled="true" fillcolor="#000000" stroked="false">
                <v:path arrowok="t"/>
                <v:fill type="solid"/>
              </v:shape>
            </v:group>
            <v:group style="position:absolute;left:5178;top:9912;width:10;height:20" coordorigin="5178,9912" coordsize="10,20">
              <v:shape style="position:absolute;left:5178;top:9912;width:10;height:20" coordorigin="5178,9912" coordsize="10,20" path="m5178,9932l5187,9932,5187,9912,5178,9912,5178,9932xe" filled="true" fillcolor="#000000" stroked="false">
                <v:path arrowok="t"/>
                <v:fill type="solid"/>
              </v:shape>
            </v:group>
            <v:group style="position:absolute;left:5178;top:9932;width:10;height:20" coordorigin="5178,9932" coordsize="10,20">
              <v:shape style="position:absolute;left:5178;top:9932;width:10;height:20" coordorigin="5178,9932" coordsize="10,20" path="m5178,9951l5187,9951,5187,9932,5178,9932,5178,9951xe" filled="true" fillcolor="#000000" stroked="false">
                <v:path arrowok="t"/>
                <v:fill type="solid"/>
              </v:shape>
            </v:group>
            <v:group style="position:absolute;left:5178;top:9951;width:10;height:20" coordorigin="5178,9951" coordsize="10,20">
              <v:shape style="position:absolute;left:5178;top:9951;width:10;height:20" coordorigin="5178,9951" coordsize="10,20" path="m5178,9970l5187,9970,5187,9951,5178,9951,5178,9970xe" filled="true" fillcolor="#000000" stroked="false">
                <v:path arrowok="t"/>
                <v:fill type="solid"/>
              </v:shape>
            </v:group>
            <v:group style="position:absolute;left:6023;top:9662;width:10;height:20" coordorigin="6023,9662" coordsize="10,20">
              <v:shape style="position:absolute;left:6023;top:9662;width:10;height:20" coordorigin="6023,9662" coordsize="10,20" path="m6023,9681l6032,9681,6032,9662,6023,9662,6023,9681xe" filled="true" fillcolor="#000000" stroked="false">
                <v:path arrowok="t"/>
                <v:fill type="solid"/>
              </v:shape>
            </v:group>
            <v:group style="position:absolute;left:6023;top:9681;width:10;height:20" coordorigin="6023,9681" coordsize="10,20">
              <v:shape style="position:absolute;left:6023;top:9681;width:10;height:20" coordorigin="6023,9681" coordsize="10,20" path="m6023,9701l6032,9701,6032,9681,6023,9681,6023,9701xe" filled="true" fillcolor="#000000" stroked="false">
                <v:path arrowok="t"/>
                <v:fill type="solid"/>
              </v:shape>
            </v:group>
            <v:group style="position:absolute;left:6023;top:9701;width:10;height:20" coordorigin="6023,9701" coordsize="10,20">
              <v:shape style="position:absolute;left:6023;top:9701;width:10;height:20" coordorigin="6023,9701" coordsize="10,20" path="m6023,9720l6032,9720,6032,9701,6023,9701,6023,9720xe" filled="true" fillcolor="#000000" stroked="false">
                <v:path arrowok="t"/>
                <v:fill type="solid"/>
              </v:shape>
            </v:group>
            <v:group style="position:absolute;left:6023;top:9720;width:10;height:20" coordorigin="6023,9720" coordsize="10,20">
              <v:shape style="position:absolute;left:6023;top:9720;width:10;height:20" coordorigin="6023,9720" coordsize="10,20" path="m6023,9739l6032,9739,6032,9720,6023,9720,6023,9739xe" filled="true" fillcolor="#000000" stroked="false">
                <v:path arrowok="t"/>
                <v:fill type="solid"/>
              </v:shape>
            </v:group>
            <v:group style="position:absolute;left:6023;top:9739;width:10;height:20" coordorigin="6023,9739" coordsize="10,20">
              <v:shape style="position:absolute;left:6023;top:9739;width:10;height:20" coordorigin="6023,9739" coordsize="10,20" path="m6023,9758l6032,9758,6032,9739,6023,9739,6023,9758xe" filled="true" fillcolor="#000000" stroked="false">
                <v:path arrowok="t"/>
                <v:fill type="solid"/>
              </v:shape>
            </v:group>
            <v:group style="position:absolute;left:6023;top:9758;width:10;height:20" coordorigin="6023,9758" coordsize="10,20">
              <v:shape style="position:absolute;left:6023;top:9758;width:10;height:20" coordorigin="6023,9758" coordsize="10,20" path="m6023,9777l6032,9777,6032,9758,6023,9758,6023,9777xe" filled="true" fillcolor="#000000" stroked="false">
                <v:path arrowok="t"/>
                <v:fill type="solid"/>
              </v:shape>
            </v:group>
            <v:group style="position:absolute;left:6023;top:9777;width:10;height:20" coordorigin="6023,9777" coordsize="10,20">
              <v:shape style="position:absolute;left:6023;top:9777;width:10;height:20" coordorigin="6023,9777" coordsize="10,20" path="m6023,9797l6032,9797,6032,9777,6023,9777,6023,9797xe" filled="true" fillcolor="#000000" stroked="false">
                <v:path arrowok="t"/>
                <v:fill type="solid"/>
              </v:shape>
            </v:group>
            <v:group style="position:absolute;left:6023;top:9797;width:10;height:20" coordorigin="6023,9797" coordsize="10,20">
              <v:shape style="position:absolute;left:6023;top:9797;width:10;height:20" coordorigin="6023,9797" coordsize="10,20" path="m6023,9816l6032,9816,6032,9797,6023,9797,6023,9816xe" filled="true" fillcolor="#000000" stroked="false">
                <v:path arrowok="t"/>
                <v:fill type="solid"/>
              </v:shape>
            </v:group>
            <v:group style="position:absolute;left:6023;top:9816;width:10;height:20" coordorigin="6023,9816" coordsize="10,20">
              <v:shape style="position:absolute;left:6023;top:9816;width:10;height:20" coordorigin="6023,9816" coordsize="10,20" path="m6023,9836l6032,9836,6032,9816,6023,9816,6023,9836xe" filled="true" fillcolor="#000000" stroked="false">
                <v:path arrowok="t"/>
                <v:fill type="solid"/>
              </v:shape>
            </v:group>
            <v:group style="position:absolute;left:6023;top:9836;width:10;height:20" coordorigin="6023,9836" coordsize="10,20">
              <v:shape style="position:absolute;left:6023;top:9836;width:10;height:20" coordorigin="6023,9836" coordsize="10,20" path="m6023,9855l6032,9855,6032,9836,6023,9836,6023,9855xe" filled="true" fillcolor="#000000" stroked="false">
                <v:path arrowok="t"/>
                <v:fill type="solid"/>
              </v:shape>
            </v:group>
            <v:group style="position:absolute;left:6023;top:9855;width:10;height:20" coordorigin="6023,9855" coordsize="10,20">
              <v:shape style="position:absolute;left:6023;top:9855;width:10;height:20" coordorigin="6023,9855" coordsize="10,20" path="m6023,9874l6032,9874,6032,9855,6023,9855,6023,9874xe" filled="true" fillcolor="#000000" stroked="false">
                <v:path arrowok="t"/>
                <v:fill type="solid"/>
              </v:shape>
            </v:group>
            <v:group style="position:absolute;left:6023;top:9874;width:10;height:20" coordorigin="6023,9874" coordsize="10,20">
              <v:shape style="position:absolute;left:6023;top:9874;width:10;height:20" coordorigin="6023,9874" coordsize="10,20" path="m6023,9893l6032,9893,6032,9874,6023,9874,6023,9893xe" filled="true" fillcolor="#000000" stroked="false">
                <v:path arrowok="t"/>
                <v:fill type="solid"/>
              </v:shape>
            </v:group>
            <v:group style="position:absolute;left:6023;top:9893;width:10;height:20" coordorigin="6023,9893" coordsize="10,20">
              <v:shape style="position:absolute;left:6023;top:9893;width:10;height:20" coordorigin="6023,9893" coordsize="10,20" path="m6023,9912l6032,9912,6032,9893,6023,9893,6023,9912xe" filled="true" fillcolor="#000000" stroked="false">
                <v:path arrowok="t"/>
                <v:fill type="solid"/>
              </v:shape>
            </v:group>
            <v:group style="position:absolute;left:6023;top:9912;width:10;height:20" coordorigin="6023,9912" coordsize="10,20">
              <v:shape style="position:absolute;left:6023;top:9912;width:10;height:20" coordorigin="6023,9912" coordsize="10,20" path="m6023,9932l6032,9932,6032,9912,6023,9912,6023,9932xe" filled="true" fillcolor="#000000" stroked="false">
                <v:path arrowok="t"/>
                <v:fill type="solid"/>
              </v:shape>
            </v:group>
            <v:group style="position:absolute;left:6023;top:9932;width:10;height:20" coordorigin="6023,9932" coordsize="10,20">
              <v:shape style="position:absolute;left:6023;top:9932;width:10;height:20" coordorigin="6023,9932" coordsize="10,20" path="m6023,9951l6032,9951,6032,9932,6023,9932,6023,9951xe" filled="true" fillcolor="#000000" stroked="false">
                <v:path arrowok="t"/>
                <v:fill type="solid"/>
              </v:shape>
            </v:group>
            <v:group style="position:absolute;left:6023;top:9951;width:10;height:20" coordorigin="6023,9951" coordsize="10,20">
              <v:shape style="position:absolute;left:6023;top:9951;width:10;height:20" coordorigin="6023,9951" coordsize="10,20" path="m6023,9970l6032,9970,6032,9951,6023,9951,6023,9970xe" filled="true" fillcolor="#000000" stroked="false">
                <v:path arrowok="t"/>
                <v:fill type="solid"/>
              </v:shape>
            </v:group>
            <v:group style="position:absolute;left:6966;top:9662;width:10;height:20" coordorigin="6966,9662" coordsize="10,20">
              <v:shape style="position:absolute;left:6966;top:9662;width:10;height:20" coordorigin="6966,9662" coordsize="10,20" path="m6966,9681l6976,9681,6976,9662,6966,9662,6966,9681xe" filled="true" fillcolor="#000000" stroked="false">
                <v:path arrowok="t"/>
                <v:fill type="solid"/>
              </v:shape>
            </v:group>
            <v:group style="position:absolute;left:6966;top:9681;width:10;height:20" coordorigin="6966,9681" coordsize="10,20">
              <v:shape style="position:absolute;left:6966;top:9681;width:10;height:20" coordorigin="6966,9681" coordsize="10,20" path="m6966,9701l6976,9701,6976,9681,6966,9681,6966,9701xe" filled="true" fillcolor="#000000" stroked="false">
                <v:path arrowok="t"/>
                <v:fill type="solid"/>
              </v:shape>
            </v:group>
            <v:group style="position:absolute;left:6966;top:9701;width:10;height:20" coordorigin="6966,9701" coordsize="10,20">
              <v:shape style="position:absolute;left:6966;top:9701;width:10;height:20" coordorigin="6966,9701" coordsize="10,20" path="m6966,9720l6976,9720,6976,9701,6966,9701,6966,9720xe" filled="true" fillcolor="#000000" stroked="false">
                <v:path arrowok="t"/>
                <v:fill type="solid"/>
              </v:shape>
            </v:group>
            <v:group style="position:absolute;left:6966;top:9720;width:10;height:20" coordorigin="6966,9720" coordsize="10,20">
              <v:shape style="position:absolute;left:6966;top:9720;width:10;height:20" coordorigin="6966,9720" coordsize="10,20" path="m6966,9739l6976,9739,6976,9720,6966,9720,6966,9739xe" filled="true" fillcolor="#000000" stroked="false">
                <v:path arrowok="t"/>
                <v:fill type="solid"/>
              </v:shape>
            </v:group>
            <v:group style="position:absolute;left:6966;top:9739;width:10;height:20" coordorigin="6966,9739" coordsize="10,20">
              <v:shape style="position:absolute;left:6966;top:9739;width:10;height:20" coordorigin="6966,9739" coordsize="10,20" path="m6966,9758l6976,9758,6976,9739,6966,9739,6966,9758xe" filled="true" fillcolor="#000000" stroked="false">
                <v:path arrowok="t"/>
                <v:fill type="solid"/>
              </v:shape>
            </v:group>
            <v:group style="position:absolute;left:6966;top:9758;width:10;height:20" coordorigin="6966,9758" coordsize="10,20">
              <v:shape style="position:absolute;left:6966;top:9758;width:10;height:20" coordorigin="6966,9758" coordsize="10,20" path="m6966,9777l6976,9777,6976,9758,6966,9758,6966,9777xe" filled="true" fillcolor="#000000" stroked="false">
                <v:path arrowok="t"/>
                <v:fill type="solid"/>
              </v:shape>
            </v:group>
            <v:group style="position:absolute;left:6966;top:9777;width:10;height:20" coordorigin="6966,9777" coordsize="10,20">
              <v:shape style="position:absolute;left:6966;top:9777;width:10;height:20" coordorigin="6966,9777" coordsize="10,20" path="m6966,9797l6976,9797,6976,9777,6966,9777,6966,9797xe" filled="true" fillcolor="#000000" stroked="false">
                <v:path arrowok="t"/>
                <v:fill type="solid"/>
              </v:shape>
            </v:group>
            <v:group style="position:absolute;left:6966;top:9797;width:10;height:20" coordorigin="6966,9797" coordsize="10,20">
              <v:shape style="position:absolute;left:6966;top:9797;width:10;height:20" coordorigin="6966,9797" coordsize="10,20" path="m6966,9816l6976,9816,6976,9797,6966,9797,6966,9816xe" filled="true" fillcolor="#000000" stroked="false">
                <v:path arrowok="t"/>
                <v:fill type="solid"/>
              </v:shape>
            </v:group>
            <v:group style="position:absolute;left:6966;top:9816;width:10;height:20" coordorigin="6966,9816" coordsize="10,20">
              <v:shape style="position:absolute;left:6966;top:9816;width:10;height:20" coordorigin="6966,9816" coordsize="10,20" path="m6966,9836l6976,9836,6976,9816,6966,9816,6966,9836xe" filled="true" fillcolor="#000000" stroked="false">
                <v:path arrowok="t"/>
                <v:fill type="solid"/>
              </v:shape>
            </v:group>
            <v:group style="position:absolute;left:6966;top:9836;width:10;height:20" coordorigin="6966,9836" coordsize="10,20">
              <v:shape style="position:absolute;left:6966;top:9836;width:10;height:20" coordorigin="6966,9836" coordsize="10,20" path="m6966,9855l6976,9855,6976,9836,6966,9836,6966,9855xe" filled="true" fillcolor="#000000" stroked="false">
                <v:path arrowok="t"/>
                <v:fill type="solid"/>
              </v:shape>
            </v:group>
            <v:group style="position:absolute;left:6966;top:9855;width:10;height:20" coordorigin="6966,9855" coordsize="10,20">
              <v:shape style="position:absolute;left:6966;top:9855;width:10;height:20" coordorigin="6966,9855" coordsize="10,20" path="m6966,9874l6976,9874,6976,9855,6966,9855,6966,9874xe" filled="true" fillcolor="#000000" stroked="false">
                <v:path arrowok="t"/>
                <v:fill type="solid"/>
              </v:shape>
            </v:group>
            <v:group style="position:absolute;left:6966;top:9874;width:10;height:20" coordorigin="6966,9874" coordsize="10,20">
              <v:shape style="position:absolute;left:6966;top:9874;width:10;height:20" coordorigin="6966,9874" coordsize="10,20" path="m6966,9893l6976,9893,6976,9874,6966,9874,6966,9893xe" filled="true" fillcolor="#000000" stroked="false">
                <v:path arrowok="t"/>
                <v:fill type="solid"/>
              </v:shape>
            </v:group>
            <v:group style="position:absolute;left:6966;top:9893;width:10;height:20" coordorigin="6966,9893" coordsize="10,20">
              <v:shape style="position:absolute;left:6966;top:9893;width:10;height:20" coordorigin="6966,9893" coordsize="10,20" path="m6966,9912l6976,9912,6976,9893,6966,9893,6966,9912xe" filled="true" fillcolor="#000000" stroked="false">
                <v:path arrowok="t"/>
                <v:fill type="solid"/>
              </v:shape>
            </v:group>
            <v:group style="position:absolute;left:6966;top:9912;width:10;height:20" coordorigin="6966,9912" coordsize="10,20">
              <v:shape style="position:absolute;left:6966;top:9912;width:10;height:20" coordorigin="6966,9912" coordsize="10,20" path="m6966,9932l6976,9932,6976,9912,6966,9912,6966,9932xe" filled="true" fillcolor="#000000" stroked="false">
                <v:path arrowok="t"/>
                <v:fill type="solid"/>
              </v:shape>
            </v:group>
            <v:group style="position:absolute;left:6966;top:9932;width:10;height:20" coordorigin="6966,9932" coordsize="10,20">
              <v:shape style="position:absolute;left:6966;top:9932;width:10;height:20" coordorigin="6966,9932" coordsize="10,20" path="m6966,9951l6976,9951,6976,9932,6966,9932,6966,9951xe" filled="true" fillcolor="#000000" stroked="false">
                <v:path arrowok="t"/>
                <v:fill type="solid"/>
              </v:shape>
            </v:group>
            <v:group style="position:absolute;left:6966;top:9951;width:10;height:20" coordorigin="6966,9951" coordsize="10,20">
              <v:shape style="position:absolute;left:6966;top:9951;width:10;height:20" coordorigin="6966,9951" coordsize="10,20" path="m6966,9970l6976,9970,6976,9951,6966,9951,6966,9970xe" filled="true" fillcolor="#000000" stroked="false">
                <v:path arrowok="t"/>
                <v:fill type="solid"/>
              </v:shape>
            </v:group>
            <v:group style="position:absolute;left:6966;top:9972;width:10;height:2" coordorigin="6966,9972" coordsize="10,2">
              <v:shape style="position:absolute;left:6966;top:9972;width:10;height:2" coordorigin="6966,9972" coordsize="10,0" path="m6966,9972l6976,9972e" filled="false" stroked="true" strokeweight=".23999pt" strokecolor="#000000">
                <v:path arrowok="t"/>
              </v:shape>
            </v:group>
            <v:group style="position:absolute;left:7756;top:9662;width:10;height:20" coordorigin="7756,9662" coordsize="10,20">
              <v:shape style="position:absolute;left:7756;top:9662;width:10;height:20" coordorigin="7756,9662" coordsize="10,20" path="m7756,9681l7765,9681,7765,9662,7756,9662,7756,9681xe" filled="true" fillcolor="#000000" stroked="false">
                <v:path arrowok="t"/>
                <v:fill type="solid"/>
              </v:shape>
            </v:group>
            <v:group style="position:absolute;left:7756;top:9681;width:10;height:20" coordorigin="7756,9681" coordsize="10,20">
              <v:shape style="position:absolute;left:7756;top:9681;width:10;height:20" coordorigin="7756,9681" coordsize="10,20" path="m7756,9701l7765,9701,7765,9681,7756,9681,7756,9701xe" filled="true" fillcolor="#000000" stroked="false">
                <v:path arrowok="t"/>
                <v:fill type="solid"/>
              </v:shape>
            </v:group>
            <v:group style="position:absolute;left:7756;top:9701;width:10;height:20" coordorigin="7756,9701" coordsize="10,20">
              <v:shape style="position:absolute;left:7756;top:9701;width:10;height:20" coordorigin="7756,9701" coordsize="10,20" path="m7756,9720l7765,9720,7765,9701,7756,9701,7756,9720xe" filled="true" fillcolor="#000000" stroked="false">
                <v:path arrowok="t"/>
                <v:fill type="solid"/>
              </v:shape>
            </v:group>
            <v:group style="position:absolute;left:7756;top:9720;width:10;height:20" coordorigin="7756,9720" coordsize="10,20">
              <v:shape style="position:absolute;left:7756;top:9720;width:10;height:20" coordorigin="7756,9720" coordsize="10,20" path="m7756,9739l7765,9739,7765,9720,7756,9720,7756,9739xe" filled="true" fillcolor="#000000" stroked="false">
                <v:path arrowok="t"/>
                <v:fill type="solid"/>
              </v:shape>
            </v:group>
            <v:group style="position:absolute;left:7756;top:9739;width:10;height:20" coordorigin="7756,9739" coordsize="10,20">
              <v:shape style="position:absolute;left:7756;top:9739;width:10;height:20" coordorigin="7756,9739" coordsize="10,20" path="m7756,9758l7765,9758,7765,9739,7756,9739,7756,9758xe" filled="true" fillcolor="#000000" stroked="false">
                <v:path arrowok="t"/>
                <v:fill type="solid"/>
              </v:shape>
            </v:group>
            <v:group style="position:absolute;left:7756;top:9758;width:10;height:20" coordorigin="7756,9758" coordsize="10,20">
              <v:shape style="position:absolute;left:7756;top:9758;width:10;height:20" coordorigin="7756,9758" coordsize="10,20" path="m7756,9777l7765,9777,7765,9758,7756,9758,7756,9777xe" filled="true" fillcolor="#000000" stroked="false">
                <v:path arrowok="t"/>
                <v:fill type="solid"/>
              </v:shape>
            </v:group>
            <v:group style="position:absolute;left:7756;top:9777;width:10;height:20" coordorigin="7756,9777" coordsize="10,20">
              <v:shape style="position:absolute;left:7756;top:9777;width:10;height:20" coordorigin="7756,9777" coordsize="10,20" path="m7756,9797l7765,9797,7765,9777,7756,9777,7756,9797xe" filled="true" fillcolor="#000000" stroked="false">
                <v:path arrowok="t"/>
                <v:fill type="solid"/>
              </v:shape>
            </v:group>
            <v:group style="position:absolute;left:7756;top:9797;width:10;height:20" coordorigin="7756,9797" coordsize="10,20">
              <v:shape style="position:absolute;left:7756;top:9797;width:10;height:20" coordorigin="7756,9797" coordsize="10,20" path="m7756,9816l7765,9816,7765,9797,7756,9797,7756,9816xe" filled="true" fillcolor="#000000" stroked="false">
                <v:path arrowok="t"/>
                <v:fill type="solid"/>
              </v:shape>
            </v:group>
            <v:group style="position:absolute;left:7756;top:9816;width:10;height:20" coordorigin="7756,9816" coordsize="10,20">
              <v:shape style="position:absolute;left:7756;top:9816;width:10;height:20" coordorigin="7756,9816" coordsize="10,20" path="m7756,9836l7765,9836,7765,9816,7756,9816,7756,9836xe" filled="true" fillcolor="#000000" stroked="false">
                <v:path arrowok="t"/>
                <v:fill type="solid"/>
              </v:shape>
            </v:group>
            <v:group style="position:absolute;left:7756;top:9836;width:10;height:20" coordorigin="7756,9836" coordsize="10,20">
              <v:shape style="position:absolute;left:7756;top:9836;width:10;height:20" coordorigin="7756,9836" coordsize="10,20" path="m7756,9855l7765,9855,7765,9836,7756,9836,7756,9855xe" filled="true" fillcolor="#000000" stroked="false">
                <v:path arrowok="t"/>
                <v:fill type="solid"/>
              </v:shape>
            </v:group>
            <v:group style="position:absolute;left:7756;top:9855;width:10;height:20" coordorigin="7756,9855" coordsize="10,20">
              <v:shape style="position:absolute;left:7756;top:9855;width:10;height:20" coordorigin="7756,9855" coordsize="10,20" path="m7756,9874l7765,9874,7765,9855,7756,9855,7756,9874xe" filled="true" fillcolor="#000000" stroked="false">
                <v:path arrowok="t"/>
                <v:fill type="solid"/>
              </v:shape>
            </v:group>
            <v:group style="position:absolute;left:7756;top:9874;width:10;height:20" coordorigin="7756,9874" coordsize="10,20">
              <v:shape style="position:absolute;left:7756;top:9874;width:10;height:20" coordorigin="7756,9874" coordsize="10,20" path="m7756,9893l7765,9893,7765,9874,7756,9874,7756,9893xe" filled="true" fillcolor="#000000" stroked="false">
                <v:path arrowok="t"/>
                <v:fill type="solid"/>
              </v:shape>
            </v:group>
            <v:group style="position:absolute;left:7756;top:9893;width:10;height:20" coordorigin="7756,9893" coordsize="10,20">
              <v:shape style="position:absolute;left:7756;top:9893;width:10;height:20" coordorigin="7756,9893" coordsize="10,20" path="m7756,9912l7765,9912,7765,9893,7756,9893,7756,9912xe" filled="true" fillcolor="#000000" stroked="false">
                <v:path arrowok="t"/>
                <v:fill type="solid"/>
              </v:shape>
            </v:group>
            <v:group style="position:absolute;left:7756;top:9912;width:10;height:20" coordorigin="7756,9912" coordsize="10,20">
              <v:shape style="position:absolute;left:7756;top:9912;width:10;height:20" coordorigin="7756,9912" coordsize="10,20" path="m7756,9932l7765,9932,7765,9912,7756,9912,7756,9932xe" filled="true" fillcolor="#000000" stroked="false">
                <v:path arrowok="t"/>
                <v:fill type="solid"/>
              </v:shape>
            </v:group>
            <v:group style="position:absolute;left:7756;top:9932;width:10;height:20" coordorigin="7756,9932" coordsize="10,20">
              <v:shape style="position:absolute;left:7756;top:9932;width:10;height:20" coordorigin="7756,9932" coordsize="10,20" path="m7756,9951l7765,9951,7765,9932,7756,9932,7756,9951xe" filled="true" fillcolor="#000000" stroked="false">
                <v:path arrowok="t"/>
                <v:fill type="solid"/>
              </v:shape>
            </v:group>
            <v:group style="position:absolute;left:7756;top:9951;width:10;height:20" coordorigin="7756,9951" coordsize="10,20">
              <v:shape style="position:absolute;left:7756;top:9951;width:10;height:20" coordorigin="7756,9951" coordsize="10,20" path="m7756,9970l7765,9970,7765,9951,7756,9951,7756,9970xe" filled="true" fillcolor="#000000" stroked="false">
                <v:path arrowok="t"/>
                <v:fill type="solid"/>
              </v:shape>
            </v:group>
            <v:group style="position:absolute;left:8601;top:9662;width:10;height:20" coordorigin="8601,9662" coordsize="10,20">
              <v:shape style="position:absolute;left:8601;top:9662;width:10;height:20" coordorigin="8601,9662" coordsize="10,20" path="m8601,9681l8610,9681,8610,9662,8601,9662,8601,9681xe" filled="true" fillcolor="#000000" stroked="false">
                <v:path arrowok="t"/>
                <v:fill type="solid"/>
              </v:shape>
            </v:group>
            <v:group style="position:absolute;left:8601;top:9681;width:10;height:20" coordorigin="8601,9681" coordsize="10,20">
              <v:shape style="position:absolute;left:8601;top:9681;width:10;height:20" coordorigin="8601,9681" coordsize="10,20" path="m8601,9701l8610,9701,8610,9681,8601,9681,8601,9701xe" filled="true" fillcolor="#000000" stroked="false">
                <v:path arrowok="t"/>
                <v:fill type="solid"/>
              </v:shape>
            </v:group>
            <v:group style="position:absolute;left:8601;top:9701;width:10;height:20" coordorigin="8601,9701" coordsize="10,20">
              <v:shape style="position:absolute;left:8601;top:9701;width:10;height:20" coordorigin="8601,9701" coordsize="10,20" path="m8601,9720l8610,9720,8610,9701,8601,9701,8601,9720xe" filled="true" fillcolor="#000000" stroked="false">
                <v:path arrowok="t"/>
                <v:fill type="solid"/>
              </v:shape>
            </v:group>
            <v:group style="position:absolute;left:8601;top:9720;width:10;height:20" coordorigin="8601,9720" coordsize="10,20">
              <v:shape style="position:absolute;left:8601;top:9720;width:10;height:20" coordorigin="8601,9720" coordsize="10,20" path="m8601,9739l8610,9739,8610,9720,8601,9720,8601,9739xe" filled="true" fillcolor="#000000" stroked="false">
                <v:path arrowok="t"/>
                <v:fill type="solid"/>
              </v:shape>
            </v:group>
            <v:group style="position:absolute;left:8601;top:9739;width:10;height:20" coordorigin="8601,9739" coordsize="10,20">
              <v:shape style="position:absolute;left:8601;top:9739;width:10;height:20" coordorigin="8601,9739" coordsize="10,20" path="m8601,9758l8610,9758,8610,9739,8601,9739,8601,9758xe" filled="true" fillcolor="#000000" stroked="false">
                <v:path arrowok="t"/>
                <v:fill type="solid"/>
              </v:shape>
            </v:group>
            <v:group style="position:absolute;left:8601;top:9758;width:10;height:20" coordorigin="8601,9758" coordsize="10,20">
              <v:shape style="position:absolute;left:8601;top:9758;width:10;height:20" coordorigin="8601,9758" coordsize="10,20" path="m8601,9777l8610,9777,8610,9758,8601,9758,8601,9777xe" filled="true" fillcolor="#000000" stroked="false">
                <v:path arrowok="t"/>
                <v:fill type="solid"/>
              </v:shape>
            </v:group>
            <v:group style="position:absolute;left:8601;top:9777;width:10;height:20" coordorigin="8601,9777" coordsize="10,20">
              <v:shape style="position:absolute;left:8601;top:9777;width:10;height:20" coordorigin="8601,9777" coordsize="10,20" path="m8601,9797l8610,9797,8610,9777,8601,9777,8601,9797xe" filled="true" fillcolor="#000000" stroked="false">
                <v:path arrowok="t"/>
                <v:fill type="solid"/>
              </v:shape>
            </v:group>
            <v:group style="position:absolute;left:8601;top:9797;width:10;height:20" coordorigin="8601,9797" coordsize="10,20">
              <v:shape style="position:absolute;left:8601;top:9797;width:10;height:20" coordorigin="8601,9797" coordsize="10,20" path="m8601,9816l8610,9816,8610,9797,8601,9797,8601,9816xe" filled="true" fillcolor="#000000" stroked="false">
                <v:path arrowok="t"/>
                <v:fill type="solid"/>
              </v:shape>
            </v:group>
            <v:group style="position:absolute;left:8601;top:9816;width:10;height:20" coordorigin="8601,9816" coordsize="10,20">
              <v:shape style="position:absolute;left:8601;top:9816;width:10;height:20" coordorigin="8601,9816" coordsize="10,20" path="m8601,9836l8610,9836,8610,9816,8601,9816,8601,9836xe" filled="true" fillcolor="#000000" stroked="false">
                <v:path arrowok="t"/>
                <v:fill type="solid"/>
              </v:shape>
            </v:group>
            <v:group style="position:absolute;left:8601;top:9836;width:10;height:20" coordorigin="8601,9836" coordsize="10,20">
              <v:shape style="position:absolute;left:8601;top:9836;width:10;height:20" coordorigin="8601,9836" coordsize="10,20" path="m8601,9855l8610,9855,8610,9836,8601,9836,8601,9855xe" filled="true" fillcolor="#000000" stroked="false">
                <v:path arrowok="t"/>
                <v:fill type="solid"/>
              </v:shape>
            </v:group>
            <v:group style="position:absolute;left:8601;top:9855;width:10;height:20" coordorigin="8601,9855" coordsize="10,20">
              <v:shape style="position:absolute;left:8601;top:9855;width:10;height:20" coordorigin="8601,9855" coordsize="10,20" path="m8601,9874l8610,9874,8610,9855,8601,9855,8601,9874xe" filled="true" fillcolor="#000000" stroked="false">
                <v:path arrowok="t"/>
                <v:fill type="solid"/>
              </v:shape>
            </v:group>
            <v:group style="position:absolute;left:8601;top:9874;width:10;height:20" coordorigin="8601,9874" coordsize="10,20">
              <v:shape style="position:absolute;left:8601;top:9874;width:10;height:20" coordorigin="8601,9874" coordsize="10,20" path="m8601,9893l8610,9893,8610,9874,8601,9874,8601,9893xe" filled="true" fillcolor="#000000" stroked="false">
                <v:path arrowok="t"/>
                <v:fill type="solid"/>
              </v:shape>
            </v:group>
            <v:group style="position:absolute;left:8601;top:9893;width:10;height:20" coordorigin="8601,9893" coordsize="10,20">
              <v:shape style="position:absolute;left:8601;top:9893;width:10;height:20" coordorigin="8601,9893" coordsize="10,20" path="m8601,9912l8610,9912,8610,9893,8601,9893,8601,9912xe" filled="true" fillcolor="#000000" stroked="false">
                <v:path arrowok="t"/>
                <v:fill type="solid"/>
              </v:shape>
            </v:group>
            <v:group style="position:absolute;left:8601;top:9912;width:10;height:20" coordorigin="8601,9912" coordsize="10,20">
              <v:shape style="position:absolute;left:8601;top:9912;width:10;height:20" coordorigin="8601,9912" coordsize="10,20" path="m8601,9932l8610,9932,8610,9912,8601,9912,8601,9932xe" filled="true" fillcolor="#000000" stroked="false">
                <v:path arrowok="t"/>
                <v:fill type="solid"/>
              </v:shape>
            </v:group>
            <v:group style="position:absolute;left:8601;top:9932;width:10;height:20" coordorigin="8601,9932" coordsize="10,20">
              <v:shape style="position:absolute;left:8601;top:9932;width:10;height:20" coordorigin="8601,9932" coordsize="10,20" path="m8601,9951l8610,9951,8610,9932,8601,9932,8601,9951xe" filled="true" fillcolor="#000000" stroked="false">
                <v:path arrowok="t"/>
                <v:fill type="solid"/>
              </v:shape>
            </v:group>
            <v:group style="position:absolute;left:8601;top:9951;width:10;height:20" coordorigin="8601,9951" coordsize="10,20">
              <v:shape style="position:absolute;left:8601;top:9951;width:10;height:20" coordorigin="8601,9951" coordsize="10,20" path="m8601,9970l8610,9970,8610,9951,8601,9951,8601,9970xe" filled="true" fillcolor="#000000" stroked="false">
                <v:path arrowok="t"/>
                <v:fill type="solid"/>
              </v:shape>
            </v:group>
            <v:group style="position:absolute;left:8601;top:9972;width:10;height:2" coordorigin="8601,9972" coordsize="10,2">
              <v:shape style="position:absolute;left:8601;top:9972;width:10;height:2" coordorigin="8601,9972" coordsize="10,0" path="m8601,9972l8610,9972e" filled="false" stroked="true" strokeweight=".23999pt" strokecolor="#000000">
                <v:path arrowok="t"/>
              </v:shape>
            </v:group>
            <v:group style="position:absolute;left:9220;top:9662;width:10;height:20" coordorigin="9220,9662" coordsize="10,20">
              <v:shape style="position:absolute;left:9220;top:9662;width:10;height:20" coordorigin="9220,9662" coordsize="10,20" path="m9220,9681l9230,9681,9230,9662,9220,9662,9220,9681xe" filled="true" fillcolor="#000000" stroked="false">
                <v:path arrowok="t"/>
                <v:fill type="solid"/>
              </v:shape>
            </v:group>
            <v:group style="position:absolute;left:9220;top:9681;width:10;height:20" coordorigin="9220,9681" coordsize="10,20">
              <v:shape style="position:absolute;left:9220;top:9681;width:10;height:20" coordorigin="9220,9681" coordsize="10,20" path="m9220,9701l9230,9701,9230,9681,9220,9681,9220,9701xe" filled="true" fillcolor="#000000" stroked="false">
                <v:path arrowok="t"/>
                <v:fill type="solid"/>
              </v:shape>
            </v:group>
            <v:group style="position:absolute;left:9220;top:9701;width:10;height:20" coordorigin="9220,9701" coordsize="10,20">
              <v:shape style="position:absolute;left:9220;top:9701;width:10;height:20" coordorigin="9220,9701" coordsize="10,20" path="m9220,9720l9230,9720,9230,9701,9220,9701,9220,9720xe" filled="true" fillcolor="#000000" stroked="false">
                <v:path arrowok="t"/>
                <v:fill type="solid"/>
              </v:shape>
            </v:group>
            <v:group style="position:absolute;left:9220;top:9720;width:10;height:20" coordorigin="9220,9720" coordsize="10,20">
              <v:shape style="position:absolute;left:9220;top:9720;width:10;height:20" coordorigin="9220,9720" coordsize="10,20" path="m9220,9739l9230,9739,9230,9720,9220,9720,9220,9739xe" filled="true" fillcolor="#000000" stroked="false">
                <v:path arrowok="t"/>
                <v:fill type="solid"/>
              </v:shape>
            </v:group>
            <v:group style="position:absolute;left:9220;top:9739;width:10;height:20" coordorigin="9220,9739" coordsize="10,20">
              <v:shape style="position:absolute;left:9220;top:9739;width:10;height:20" coordorigin="9220,9739" coordsize="10,20" path="m9220,9758l9230,9758,9230,9739,9220,9739,9220,9758xe" filled="true" fillcolor="#000000" stroked="false">
                <v:path arrowok="t"/>
                <v:fill type="solid"/>
              </v:shape>
            </v:group>
            <v:group style="position:absolute;left:9220;top:9758;width:10;height:20" coordorigin="9220,9758" coordsize="10,20">
              <v:shape style="position:absolute;left:9220;top:9758;width:10;height:20" coordorigin="9220,9758" coordsize="10,20" path="m9220,9777l9230,9777,9230,9758,9220,9758,9220,9777xe" filled="true" fillcolor="#000000" stroked="false">
                <v:path arrowok="t"/>
                <v:fill type="solid"/>
              </v:shape>
            </v:group>
            <v:group style="position:absolute;left:9220;top:9777;width:10;height:20" coordorigin="9220,9777" coordsize="10,20">
              <v:shape style="position:absolute;left:9220;top:9777;width:10;height:20" coordorigin="9220,9777" coordsize="10,20" path="m9220,9797l9230,9797,9230,9777,9220,9777,9220,9797xe" filled="true" fillcolor="#000000" stroked="false">
                <v:path arrowok="t"/>
                <v:fill type="solid"/>
              </v:shape>
            </v:group>
            <v:group style="position:absolute;left:9220;top:9797;width:10;height:20" coordorigin="9220,9797" coordsize="10,20">
              <v:shape style="position:absolute;left:9220;top:9797;width:10;height:20" coordorigin="9220,9797" coordsize="10,20" path="m9220,9816l9230,9816,9230,9797,9220,9797,9220,9816xe" filled="true" fillcolor="#000000" stroked="false">
                <v:path arrowok="t"/>
                <v:fill type="solid"/>
              </v:shape>
            </v:group>
            <v:group style="position:absolute;left:9220;top:9816;width:10;height:20" coordorigin="9220,9816" coordsize="10,20">
              <v:shape style="position:absolute;left:9220;top:9816;width:10;height:20" coordorigin="9220,9816" coordsize="10,20" path="m9220,9836l9230,9836,9230,9816,9220,9816,9220,9836xe" filled="true" fillcolor="#000000" stroked="false">
                <v:path arrowok="t"/>
                <v:fill type="solid"/>
              </v:shape>
            </v:group>
            <v:group style="position:absolute;left:9220;top:9836;width:10;height:20" coordorigin="9220,9836" coordsize="10,20">
              <v:shape style="position:absolute;left:9220;top:9836;width:10;height:20" coordorigin="9220,9836" coordsize="10,20" path="m9220,9855l9230,9855,9230,9836,9220,9836,9220,9855xe" filled="true" fillcolor="#000000" stroked="false">
                <v:path arrowok="t"/>
                <v:fill type="solid"/>
              </v:shape>
            </v:group>
            <v:group style="position:absolute;left:9220;top:9855;width:10;height:20" coordorigin="9220,9855" coordsize="10,20">
              <v:shape style="position:absolute;left:9220;top:9855;width:10;height:20" coordorigin="9220,9855" coordsize="10,20" path="m9220,9874l9230,9874,9230,9855,9220,9855,9220,9874xe" filled="true" fillcolor="#000000" stroked="false">
                <v:path arrowok="t"/>
                <v:fill type="solid"/>
              </v:shape>
            </v:group>
            <v:group style="position:absolute;left:9220;top:9874;width:10;height:20" coordorigin="9220,9874" coordsize="10,20">
              <v:shape style="position:absolute;left:9220;top:9874;width:10;height:20" coordorigin="9220,9874" coordsize="10,20" path="m9220,9893l9230,9893,9230,9874,9220,9874,9220,9893xe" filled="true" fillcolor="#000000" stroked="false">
                <v:path arrowok="t"/>
                <v:fill type="solid"/>
              </v:shape>
            </v:group>
            <v:group style="position:absolute;left:9220;top:9893;width:10;height:20" coordorigin="9220,9893" coordsize="10,20">
              <v:shape style="position:absolute;left:9220;top:9893;width:10;height:20" coordorigin="9220,9893" coordsize="10,20" path="m9220,9912l9230,9912,9230,9893,9220,9893,9220,9912xe" filled="true" fillcolor="#000000" stroked="false">
                <v:path arrowok="t"/>
                <v:fill type="solid"/>
              </v:shape>
            </v:group>
            <v:group style="position:absolute;left:9220;top:9912;width:10;height:20" coordorigin="9220,9912" coordsize="10,20">
              <v:shape style="position:absolute;left:9220;top:9912;width:10;height:20" coordorigin="9220,9912" coordsize="10,20" path="m9220,9932l9230,9932,9230,9912,9220,9912,9220,9932xe" filled="true" fillcolor="#000000" stroked="false">
                <v:path arrowok="t"/>
                <v:fill type="solid"/>
              </v:shape>
            </v:group>
            <v:group style="position:absolute;left:9220;top:9932;width:10;height:20" coordorigin="9220,9932" coordsize="10,20">
              <v:shape style="position:absolute;left:9220;top:9932;width:10;height:20" coordorigin="9220,9932" coordsize="10,20" path="m9220,9951l9230,9951,9230,9932,9220,9932,9220,9951xe" filled="true" fillcolor="#000000" stroked="false">
                <v:path arrowok="t"/>
                <v:fill type="solid"/>
              </v:shape>
            </v:group>
            <v:group style="position:absolute;left:9220;top:9951;width:10;height:20" coordorigin="9220,9951" coordsize="10,20">
              <v:shape style="position:absolute;left:9220;top:9951;width:10;height:20" coordorigin="9220,9951" coordsize="10,20" path="m9220,9970l9230,9970,9230,9951,9220,9951,9220,9970xe" filled="true" fillcolor="#000000" stroked="false">
                <v:path arrowok="t"/>
                <v:fill type="solid"/>
              </v:shape>
              <v:shape style="position:absolute;left:1692;top:9874;width:1058;height:110" type="#_x0000_t75" stroked="false">
                <v:imagedata r:id="rId91" o:title=""/>
              </v:shape>
              <v:shape style="position:absolute;left:2727;top:9970;width:612;height:14" type="#_x0000_t75" stroked="false">
                <v:imagedata r:id="rId92" o:title=""/>
              </v:shape>
              <v:shape style="position:absolute;left:3324;top:9970;width:1016;height:14" type="#_x0000_t75" stroked="false">
                <v:imagedata r:id="rId93" o:title=""/>
              </v:shape>
              <v:shape style="position:absolute;left:4326;top:9970;width:862;height:14" type="#_x0000_t75" stroked="false">
                <v:imagedata r:id="rId94" o:title=""/>
              </v:shape>
              <v:shape style="position:absolute;left:5173;top:9970;width:859;height:14" type="#_x0000_t75" stroked="false">
                <v:imagedata r:id="rId95" o:title=""/>
              </v:shape>
              <v:shape style="position:absolute;left:6018;top:9975;width:948;height:10" type="#_x0000_t75" stroked="false">
                <v:imagedata r:id="rId96" o:title=""/>
              </v:shape>
              <v:shape style="position:absolute;left:6961;top:9970;width:804;height:14" type="#_x0000_t75" stroked="false">
                <v:imagedata r:id="rId97" o:title=""/>
              </v:shape>
              <v:shape style="position:absolute;left:7751;top:9975;width:850;height:10" type="#_x0000_t75" stroked="false">
                <v:imagedata r:id="rId87" o:title=""/>
              </v:shape>
              <v:shape style="position:absolute;left:8596;top:9970;width:634;height:14" type="#_x0000_t75" stroked="false">
                <v:imagedata r:id="rId98" o:title=""/>
              </v:shape>
              <v:shape style="position:absolute;left:9216;top:9975;width:950;height:10" type="#_x0000_t75" stroked="false">
                <v:imagedata r:id="rId89" o:title=""/>
              </v:shape>
            </v:group>
            <v:group style="position:absolute;left:4331;top:9984;width:10;height:20" coordorigin="4331,9984" coordsize="10,20">
              <v:shape style="position:absolute;left:4331;top:9984;width:10;height:20" coordorigin="4331,9984" coordsize="10,20" path="m4331,10004l4340,10004,4340,9984,4331,9984,4331,10004xe" filled="true" fillcolor="#000000" stroked="false">
                <v:path arrowok="t"/>
                <v:fill type="solid"/>
              </v:shape>
            </v:group>
            <v:group style="position:absolute;left:4331;top:10004;width:10;height:20" coordorigin="4331,10004" coordsize="10,20">
              <v:shape style="position:absolute;left:4331;top:10004;width:10;height:20" coordorigin="4331,10004" coordsize="10,20" path="m4331,10023l4340,10023,4340,10004,4331,10004,4331,10023xe" filled="true" fillcolor="#000000" stroked="false">
                <v:path arrowok="t"/>
                <v:fill type="solid"/>
              </v:shape>
            </v:group>
            <v:group style="position:absolute;left:4331;top:10023;width:10;height:20" coordorigin="4331,10023" coordsize="10,20">
              <v:shape style="position:absolute;left:4331;top:10023;width:10;height:20" coordorigin="4331,10023" coordsize="10,20" path="m4331,10042l4340,10042,4340,10023,4331,10023,4331,10042xe" filled="true" fillcolor="#000000" stroked="false">
                <v:path arrowok="t"/>
                <v:fill type="solid"/>
              </v:shape>
            </v:group>
            <v:group style="position:absolute;left:4331;top:10042;width:10;height:20" coordorigin="4331,10042" coordsize="10,20">
              <v:shape style="position:absolute;left:4331;top:10042;width:10;height:20" coordorigin="4331,10042" coordsize="10,20" path="m4331,10061l4340,10061,4340,10042,4331,10042,4331,10061xe" filled="true" fillcolor="#000000" stroked="false">
                <v:path arrowok="t"/>
                <v:fill type="solid"/>
              </v:shape>
            </v:group>
            <v:group style="position:absolute;left:4331;top:10061;width:10;height:20" coordorigin="4331,10061" coordsize="10,20">
              <v:shape style="position:absolute;left:4331;top:10061;width:10;height:20" coordorigin="4331,10061" coordsize="10,20" path="m4331,10080l4340,10080,4340,10061,4331,10061,4331,10080xe" filled="true" fillcolor="#000000" stroked="false">
                <v:path arrowok="t"/>
                <v:fill type="solid"/>
              </v:shape>
            </v:group>
            <v:group style="position:absolute;left:4331;top:10080;width:10;height:20" coordorigin="4331,10080" coordsize="10,20">
              <v:shape style="position:absolute;left:4331;top:10080;width:10;height:20" coordorigin="4331,10080" coordsize="10,20" path="m4331,10100l4340,10100,4340,10080,4331,10080,4331,10100xe" filled="true" fillcolor="#000000" stroked="false">
                <v:path arrowok="t"/>
                <v:fill type="solid"/>
              </v:shape>
            </v:group>
            <v:group style="position:absolute;left:4331;top:10100;width:10;height:20" coordorigin="4331,10100" coordsize="10,20">
              <v:shape style="position:absolute;left:4331;top:10100;width:10;height:20" coordorigin="4331,10100" coordsize="10,20" path="m4331,10119l4340,10119,4340,10100,4331,10100,4331,10119xe" filled="true" fillcolor="#000000" stroked="false">
                <v:path arrowok="t"/>
                <v:fill type="solid"/>
              </v:shape>
            </v:group>
            <v:group style="position:absolute;left:4331;top:10119;width:10;height:20" coordorigin="4331,10119" coordsize="10,20">
              <v:shape style="position:absolute;left:4331;top:10119;width:10;height:20" coordorigin="4331,10119" coordsize="10,20" path="m4331,10138l4340,10138,4340,10119,4331,10119,4331,10138xe" filled="true" fillcolor="#000000" stroked="false">
                <v:path arrowok="t"/>
                <v:fill type="solid"/>
              </v:shape>
            </v:group>
            <v:group style="position:absolute;left:4331;top:10138;width:10;height:20" coordorigin="4331,10138" coordsize="10,20">
              <v:shape style="position:absolute;left:4331;top:10138;width:10;height:20" coordorigin="4331,10138" coordsize="10,20" path="m4331,10157l4340,10157,4340,10138,4331,10138,4331,10157xe" filled="true" fillcolor="#000000" stroked="false">
                <v:path arrowok="t"/>
                <v:fill type="solid"/>
              </v:shape>
            </v:group>
            <v:group style="position:absolute;left:4331;top:10157;width:10;height:20" coordorigin="4331,10157" coordsize="10,20">
              <v:shape style="position:absolute;left:4331;top:10157;width:10;height:20" coordorigin="4331,10157" coordsize="10,20" path="m4331,10176l4340,10176,4340,10157,4331,10157,4331,10176xe" filled="true" fillcolor="#000000" stroked="false">
                <v:path arrowok="t"/>
                <v:fill type="solid"/>
              </v:shape>
            </v:group>
            <v:group style="position:absolute;left:4331;top:10176;width:10;height:20" coordorigin="4331,10176" coordsize="10,20">
              <v:shape style="position:absolute;left:4331;top:10176;width:10;height:20" coordorigin="4331,10176" coordsize="10,20" path="m4331,10196l4340,10196,4340,10176,4331,10176,4331,10196xe" filled="true" fillcolor="#000000" stroked="false">
                <v:path arrowok="t"/>
                <v:fill type="solid"/>
              </v:shape>
            </v:group>
            <v:group style="position:absolute;left:4331;top:10196;width:10;height:20" coordorigin="4331,10196" coordsize="10,20">
              <v:shape style="position:absolute;left:4331;top:10196;width:10;height:20" coordorigin="4331,10196" coordsize="10,20" path="m4331,10215l4340,10215,4340,10196,4331,10196,4331,10215xe" filled="true" fillcolor="#000000" stroked="false">
                <v:path arrowok="t"/>
                <v:fill type="solid"/>
              </v:shape>
            </v:group>
            <v:group style="position:absolute;left:4331;top:10215;width:10;height:20" coordorigin="4331,10215" coordsize="10,20">
              <v:shape style="position:absolute;left:4331;top:10215;width:10;height:20" coordorigin="4331,10215" coordsize="10,20" path="m4331,10234l4340,10234,4340,10215,4331,10215,4331,10234xe" filled="true" fillcolor="#000000" stroked="false">
                <v:path arrowok="t"/>
                <v:fill type="solid"/>
              </v:shape>
            </v:group>
            <v:group style="position:absolute;left:4331;top:10234;width:10;height:20" coordorigin="4331,10234" coordsize="10,20">
              <v:shape style="position:absolute;left:4331;top:10234;width:10;height:20" coordorigin="4331,10234" coordsize="10,20" path="m4331,10253l4340,10253,4340,10234,4331,10234,4331,10253xe" filled="true" fillcolor="#000000" stroked="false">
                <v:path arrowok="t"/>
                <v:fill type="solid"/>
              </v:shape>
            </v:group>
            <v:group style="position:absolute;left:4331;top:10253;width:10;height:20" coordorigin="4331,10253" coordsize="10,20">
              <v:shape style="position:absolute;left:4331;top:10253;width:10;height:20" coordorigin="4331,10253" coordsize="10,20" path="m4331,10272l4340,10272,4340,10253,4331,10253,4331,10272xe" filled="true" fillcolor="#000000" stroked="false">
                <v:path arrowok="t"/>
                <v:fill type="solid"/>
              </v:shape>
            </v:group>
            <v:group style="position:absolute;left:4331;top:10272;width:10;height:20" coordorigin="4331,10272" coordsize="10,20">
              <v:shape style="position:absolute;left:4331;top:10272;width:10;height:20" coordorigin="4331,10272" coordsize="10,20" path="m4331,10292l4340,10292,4340,10272,4331,10272,4331,10292xe" filled="true" fillcolor="#000000" stroked="false">
                <v:path arrowok="t"/>
                <v:fill type="solid"/>
              </v:shape>
            </v:group>
            <v:group style="position:absolute;left:4331;top:10292;width:10;height:20" coordorigin="4331,10292" coordsize="10,20">
              <v:shape style="position:absolute;left:4331;top:10292;width:10;height:20" coordorigin="4331,10292" coordsize="10,20" path="m4331,10311l4340,10311,4340,10292,4331,10292,4331,10311xe" filled="true" fillcolor="#000000" stroked="false">
                <v:path arrowok="t"/>
                <v:fill type="solid"/>
              </v:shape>
            </v:group>
            <v:group style="position:absolute;left:4331;top:10311;width:10;height:20" coordorigin="4331,10311" coordsize="10,20">
              <v:shape style="position:absolute;left:4331;top:10311;width:10;height:20" coordorigin="4331,10311" coordsize="10,20" path="m4331,10330l4340,10330,4340,10311,4331,10311,4331,10330xe" filled="true" fillcolor="#000000" stroked="false">
                <v:path arrowok="t"/>
                <v:fill type="solid"/>
              </v:shape>
            </v:group>
            <v:group style="position:absolute;left:4331;top:10330;width:10;height:20" coordorigin="4331,10330" coordsize="10,20">
              <v:shape style="position:absolute;left:4331;top:10330;width:10;height:20" coordorigin="4331,10330" coordsize="10,20" path="m4331,10349l4340,10349,4340,10330,4331,10330,4331,10349xe" filled="true" fillcolor="#000000" stroked="false">
                <v:path arrowok="t"/>
                <v:fill type="solid"/>
              </v:shape>
            </v:group>
            <v:group style="position:absolute;left:4331;top:10349;width:10;height:20" coordorigin="4331,10349" coordsize="10,20">
              <v:shape style="position:absolute;left:4331;top:10349;width:10;height:20" coordorigin="4331,10349" coordsize="10,20" path="m4331,10368l4340,10368,4340,10349,4331,10349,4331,10368xe" filled="true" fillcolor="#000000" stroked="false">
                <v:path arrowok="t"/>
                <v:fill type="solid"/>
              </v:shape>
            </v:group>
            <v:group style="position:absolute;left:4331;top:10368;width:10;height:20" coordorigin="4331,10368" coordsize="10,20">
              <v:shape style="position:absolute;left:4331;top:10368;width:10;height:20" coordorigin="4331,10368" coordsize="10,20" path="m4331,10388l4340,10388,4340,10368,4331,10368,4331,10388xe" filled="true" fillcolor="#000000" stroked="false">
                <v:path arrowok="t"/>
                <v:fill type="solid"/>
              </v:shape>
            </v:group>
            <v:group style="position:absolute;left:4331;top:10388;width:10;height:20" coordorigin="4331,10388" coordsize="10,20">
              <v:shape style="position:absolute;left:4331;top:10388;width:10;height:20" coordorigin="4331,10388" coordsize="10,20" path="m4331,10407l4340,10407,4340,10388,4331,10388,4331,10407xe" filled="true" fillcolor="#000000" stroked="false">
                <v:path arrowok="t"/>
                <v:fill type="solid"/>
              </v:shape>
            </v:group>
            <v:group style="position:absolute;left:4331;top:10407;width:10;height:20" coordorigin="4331,10407" coordsize="10,20">
              <v:shape style="position:absolute;left:4331;top:10407;width:10;height:20" coordorigin="4331,10407" coordsize="10,20" path="m4331,10426l4340,10426,4340,10407,4331,10407,4331,10426xe" filled="true" fillcolor="#000000" stroked="false">
                <v:path arrowok="t"/>
                <v:fill type="solid"/>
              </v:shape>
            </v:group>
            <v:group style="position:absolute;left:4331;top:10426;width:10;height:20" coordorigin="4331,10426" coordsize="10,20">
              <v:shape style="position:absolute;left:4331;top:10426;width:10;height:20" coordorigin="4331,10426" coordsize="10,20" path="m4331,10445l4340,10445,4340,10426,4331,10426,4331,10445xe" filled="true" fillcolor="#000000" stroked="false">
                <v:path arrowok="t"/>
                <v:fill type="solid"/>
              </v:shape>
            </v:group>
            <v:group style="position:absolute;left:4331;top:10445;width:10;height:20" coordorigin="4331,10445" coordsize="10,20">
              <v:shape style="position:absolute;left:4331;top:10445;width:10;height:20" coordorigin="4331,10445" coordsize="10,20" path="m4331,10464l4340,10464,4340,10445,4331,10445,4331,10464xe" filled="true" fillcolor="#000000" stroked="false">
                <v:path arrowok="t"/>
                <v:fill type="solid"/>
              </v:shape>
            </v:group>
            <v:group style="position:absolute;left:4331;top:10464;width:10;height:20" coordorigin="4331,10464" coordsize="10,20">
              <v:shape style="position:absolute;left:4331;top:10464;width:10;height:20" coordorigin="4331,10464" coordsize="10,20" path="m4331,10484l4340,10484,4340,10464,4331,10464,4331,10484xe" filled="true" fillcolor="#000000" stroked="false">
                <v:path arrowok="t"/>
                <v:fill type="solid"/>
              </v:shape>
            </v:group>
            <v:group style="position:absolute;left:4331;top:10484;width:10;height:20" coordorigin="4331,10484" coordsize="10,20">
              <v:shape style="position:absolute;left:4331;top:10484;width:10;height:20" coordorigin="4331,10484" coordsize="10,20" path="m4331,10503l4340,10503,4340,10484,4331,10484,4331,10503xe" filled="true" fillcolor="#000000" stroked="false">
                <v:path arrowok="t"/>
                <v:fill type="solid"/>
              </v:shape>
            </v:group>
            <v:group style="position:absolute;left:4331;top:10503;width:10;height:20" coordorigin="4331,10503" coordsize="10,20">
              <v:shape style="position:absolute;left:4331;top:10503;width:10;height:20" coordorigin="4331,10503" coordsize="10,20" path="m4331,10522l4340,10522,4340,10503,4331,10503,4331,10522xe" filled="true" fillcolor="#000000" stroked="false">
                <v:path arrowok="t"/>
                <v:fill type="solid"/>
              </v:shape>
            </v:group>
            <v:group style="position:absolute;left:4331;top:10522;width:10;height:20" coordorigin="4331,10522" coordsize="10,20">
              <v:shape style="position:absolute;left:4331;top:10522;width:10;height:20" coordorigin="4331,10522" coordsize="10,20" path="m4331,10541l4340,10541,4340,10522,4331,10522,4331,10541xe" filled="true" fillcolor="#000000" stroked="false">
                <v:path arrowok="t"/>
                <v:fill type="solid"/>
              </v:shape>
            </v:group>
            <v:group style="position:absolute;left:4331;top:10541;width:10;height:20" coordorigin="4331,10541" coordsize="10,20">
              <v:shape style="position:absolute;left:4331;top:10541;width:10;height:20" coordorigin="4331,10541" coordsize="10,20" path="m4331,10560l4340,10560,4340,10541,4331,10541,4331,10560xe" filled="true" fillcolor="#000000" stroked="false">
                <v:path arrowok="t"/>
                <v:fill type="solid"/>
              </v:shape>
            </v:group>
            <v:group style="position:absolute;left:4331;top:10560;width:10;height:20" coordorigin="4331,10560" coordsize="10,20">
              <v:shape style="position:absolute;left:4331;top:10560;width:10;height:20" coordorigin="4331,10560" coordsize="10,20" path="m4331,10580l4340,10580,4340,10560,4331,10560,4331,10580xe" filled="true" fillcolor="#000000" stroked="false">
                <v:path arrowok="t"/>
                <v:fill type="solid"/>
              </v:shape>
            </v:group>
            <v:group style="position:absolute;left:4331;top:10580;width:10;height:20" coordorigin="4331,10580" coordsize="10,20">
              <v:shape style="position:absolute;left:4331;top:10580;width:10;height:20" coordorigin="4331,10580" coordsize="10,20" path="m4331,10599l4340,10599,4340,10580,4331,10580,4331,10599xe" filled="true" fillcolor="#000000" stroked="false">
                <v:path arrowok="t"/>
                <v:fill type="solid"/>
              </v:shape>
            </v:group>
            <v:group style="position:absolute;left:4331;top:10599;width:10;height:20" coordorigin="4331,10599" coordsize="10,20">
              <v:shape style="position:absolute;left:4331;top:10599;width:10;height:20" coordorigin="4331,10599" coordsize="10,20" path="m4331,10618l4340,10618,4340,10599,4331,10599,4331,10618xe" filled="true" fillcolor="#000000" stroked="false">
                <v:path arrowok="t"/>
                <v:fill type="solid"/>
              </v:shape>
            </v:group>
            <v:group style="position:absolute;left:4331;top:10618;width:10;height:20" coordorigin="4331,10618" coordsize="10,20">
              <v:shape style="position:absolute;left:4331;top:10618;width:10;height:20" coordorigin="4331,10618" coordsize="10,20" path="m4331,10637l4340,10637,4340,10618,4331,10618,4331,10637xe" filled="true" fillcolor="#000000" stroked="false">
                <v:path arrowok="t"/>
                <v:fill type="solid"/>
              </v:shape>
            </v:group>
            <v:group style="position:absolute;left:4331;top:10637;width:10;height:20" coordorigin="4331,10637" coordsize="10,20">
              <v:shape style="position:absolute;left:4331;top:10637;width:10;height:20" coordorigin="4331,10637" coordsize="10,20" path="m4331,10656l4340,10656,4340,10637,4331,10637,4331,10656xe" filled="true" fillcolor="#000000" stroked="false">
                <v:path arrowok="t"/>
                <v:fill type="solid"/>
              </v:shape>
            </v:group>
            <v:group style="position:absolute;left:4331;top:10656;width:10;height:20" coordorigin="4331,10656" coordsize="10,20">
              <v:shape style="position:absolute;left:4331;top:10656;width:10;height:20" coordorigin="4331,10656" coordsize="10,20" path="m4331,10676l4340,10676,4340,10656,4331,10656,4331,10676xe" filled="true" fillcolor="#000000" stroked="false">
                <v:path arrowok="t"/>
                <v:fill type="solid"/>
              </v:shape>
            </v:group>
            <v:group style="position:absolute;left:4331;top:10676;width:10;height:20" coordorigin="4331,10676" coordsize="10,20">
              <v:shape style="position:absolute;left:4331;top:10676;width:10;height:20" coordorigin="4331,10676" coordsize="10,20" path="m4331,10695l4340,10695,4340,10676,4331,10676,4331,10695xe" filled="true" fillcolor="#000000" stroked="false">
                <v:path arrowok="t"/>
                <v:fill type="solid"/>
              </v:shape>
            </v:group>
            <v:group style="position:absolute;left:4331;top:10695;width:10;height:20" coordorigin="4331,10695" coordsize="10,20">
              <v:shape style="position:absolute;left:4331;top:10695;width:10;height:20" coordorigin="4331,10695" coordsize="10,20" path="m4331,10714l4340,10714,4340,10695,4331,10695,4331,10714xe" filled="true" fillcolor="#000000" stroked="false">
                <v:path arrowok="t"/>
                <v:fill type="solid"/>
              </v:shape>
            </v:group>
            <v:group style="position:absolute;left:4331;top:10714;width:10;height:20" coordorigin="4331,10714" coordsize="10,20">
              <v:shape style="position:absolute;left:4331;top:10714;width:10;height:20" coordorigin="4331,10714" coordsize="10,20" path="m4331,10733l4340,10733,4340,10714,4331,10714,4331,10733xe" filled="true" fillcolor="#000000" stroked="false">
                <v:path arrowok="t"/>
                <v:fill type="solid"/>
              </v:shape>
            </v:group>
            <v:group style="position:absolute;left:4331;top:10733;width:10;height:20" coordorigin="4331,10733" coordsize="10,20">
              <v:shape style="position:absolute;left:4331;top:10733;width:10;height:20" coordorigin="4331,10733" coordsize="10,20" path="m4331,10752l4340,10752,4340,10733,4331,10733,4331,10752xe" filled="true" fillcolor="#000000" stroked="false">
                <v:path arrowok="t"/>
                <v:fill type="solid"/>
              </v:shape>
            </v:group>
            <v:group style="position:absolute;left:4331;top:10752;width:10;height:20" coordorigin="4331,10752" coordsize="10,20">
              <v:shape style="position:absolute;left:4331;top:10752;width:10;height:20" coordorigin="4331,10752" coordsize="10,20" path="m4331,10772l4340,10772,4340,10752,4331,10752,4331,10772xe" filled="true" fillcolor="#000000" stroked="false">
                <v:path arrowok="t"/>
                <v:fill type="solid"/>
              </v:shape>
            </v:group>
            <v:group style="position:absolute;left:4331;top:10778;width:10;height:2" coordorigin="4331,10778" coordsize="10,2">
              <v:shape style="position:absolute;left:4331;top:10778;width:10;height:2" coordorigin="4331,10778" coordsize="10,0" path="m4331,10778l4340,10778e" filled="false" stroked="true" strokeweight=".599980pt" strokecolor="#000000">
                <v:path arrowok="t"/>
              </v:shape>
            </v:group>
            <v:group style="position:absolute;left:1692;top:10788;width:20;height:2" coordorigin="1692,10788" coordsize="20,2">
              <v:shape style="position:absolute;left:1692;top:10788;width:20;height:2" coordorigin="1692,10788" coordsize="20,0" path="m1692,10788l1712,10788e" filled="false" stroked="true" strokeweight=".47998pt" strokecolor="#000000">
                <v:path arrowok="t"/>
              </v:shape>
            </v:group>
            <v:group style="position:absolute;left:1712;top:10788;width:20;height:2" coordorigin="1712,10788" coordsize="20,2">
              <v:shape style="position:absolute;left:1712;top:10788;width:20;height:2" coordorigin="1712,10788" coordsize="20,0" path="m1712,10788l1731,10788e" filled="false" stroked="true" strokeweight=".47998pt" strokecolor="#000000">
                <v:path arrowok="t"/>
              </v:shape>
            </v:group>
            <v:group style="position:absolute;left:1731;top:10788;width:20;height:2" coordorigin="1731,10788" coordsize="20,2">
              <v:shape style="position:absolute;left:1731;top:10788;width:20;height:2" coordorigin="1731,10788" coordsize="20,0" path="m1731,10788l1750,10788e" filled="false" stroked="true" strokeweight=".47998pt" strokecolor="#000000">
                <v:path arrowok="t"/>
              </v:shape>
            </v:group>
            <v:group style="position:absolute;left:1750;top:10788;width:20;height:2" coordorigin="1750,10788" coordsize="20,2">
              <v:shape style="position:absolute;left:1750;top:10788;width:20;height:2" coordorigin="1750,10788" coordsize="20,0" path="m1750,10788l1769,10788e" filled="false" stroked="true" strokeweight=".47998pt" strokecolor="#000000">
                <v:path arrowok="t"/>
              </v:shape>
            </v:group>
            <v:group style="position:absolute;left:1769;top:10788;width:20;height:2" coordorigin="1769,10788" coordsize="20,2">
              <v:shape style="position:absolute;left:1769;top:10788;width:20;height:2" coordorigin="1769,10788" coordsize="20,0" path="m1769,10788l1788,10788e" filled="false" stroked="true" strokeweight=".47998pt" strokecolor="#000000">
                <v:path arrowok="t"/>
              </v:shape>
            </v:group>
            <v:group style="position:absolute;left:1788;top:10788;width:20;height:2" coordorigin="1788,10788" coordsize="20,2">
              <v:shape style="position:absolute;left:1788;top:10788;width:20;height:2" coordorigin="1788,10788" coordsize="20,0" path="m1788,10788l1808,10788e" filled="false" stroked="true" strokeweight=".47998pt" strokecolor="#000000">
                <v:path arrowok="t"/>
              </v:shape>
            </v:group>
            <v:group style="position:absolute;left:1808;top:10788;width:20;height:2" coordorigin="1808,10788" coordsize="20,2">
              <v:shape style="position:absolute;left:1808;top:10788;width:20;height:2" coordorigin="1808,10788" coordsize="20,0" path="m1808,10788l1827,10788e" filled="false" stroked="true" strokeweight=".47998pt" strokecolor="#000000">
                <v:path arrowok="t"/>
              </v:shape>
            </v:group>
            <v:group style="position:absolute;left:1827;top:10788;width:20;height:2" coordorigin="1827,10788" coordsize="20,2">
              <v:shape style="position:absolute;left:1827;top:10788;width:20;height:2" coordorigin="1827,10788" coordsize="20,0" path="m1827,10788l1846,10788e" filled="false" stroked="true" strokeweight=".47998pt" strokecolor="#000000">
                <v:path arrowok="t"/>
              </v:shape>
            </v:group>
            <v:group style="position:absolute;left:1846;top:10788;width:20;height:2" coordorigin="1846,10788" coordsize="20,2">
              <v:shape style="position:absolute;left:1846;top:10788;width:20;height:2" coordorigin="1846,10788" coordsize="20,0" path="m1846,10788l1865,10788e" filled="false" stroked="true" strokeweight=".47998pt" strokecolor="#000000">
                <v:path arrowok="t"/>
              </v:shape>
            </v:group>
            <v:group style="position:absolute;left:1865;top:10788;width:20;height:2" coordorigin="1865,10788" coordsize="20,2">
              <v:shape style="position:absolute;left:1865;top:10788;width:20;height:2" coordorigin="1865,10788" coordsize="20,0" path="m1865,10788l1884,10788e" filled="false" stroked="true" strokeweight=".47998pt" strokecolor="#000000">
                <v:path arrowok="t"/>
              </v:shape>
            </v:group>
            <v:group style="position:absolute;left:1884;top:10788;width:20;height:2" coordorigin="1884,10788" coordsize="20,2">
              <v:shape style="position:absolute;left:1884;top:10788;width:20;height:2" coordorigin="1884,10788" coordsize="20,0" path="m1884,10788l1904,10788e" filled="false" stroked="true" strokeweight=".47998pt" strokecolor="#000000">
                <v:path arrowok="t"/>
              </v:shape>
            </v:group>
            <v:group style="position:absolute;left:1904;top:10788;width:20;height:2" coordorigin="1904,10788" coordsize="20,2">
              <v:shape style="position:absolute;left:1904;top:10788;width:20;height:2" coordorigin="1904,10788" coordsize="20,0" path="m1904,10788l1923,10788e" filled="false" stroked="true" strokeweight=".47998pt" strokecolor="#000000">
                <v:path arrowok="t"/>
              </v:shape>
            </v:group>
            <v:group style="position:absolute;left:1923;top:10788;width:20;height:2" coordorigin="1923,10788" coordsize="20,2">
              <v:shape style="position:absolute;left:1923;top:10788;width:20;height:2" coordorigin="1923,10788" coordsize="20,0" path="m1923,10788l1942,10788e" filled="false" stroked="true" strokeweight=".47998pt" strokecolor="#000000">
                <v:path arrowok="t"/>
              </v:shape>
            </v:group>
            <v:group style="position:absolute;left:1942;top:10788;width:20;height:2" coordorigin="1942,10788" coordsize="20,2">
              <v:shape style="position:absolute;left:1942;top:10788;width:20;height:2" coordorigin="1942,10788" coordsize="20,0" path="m1942,10788l1961,10788e" filled="false" stroked="true" strokeweight=".47998pt" strokecolor="#000000">
                <v:path arrowok="t"/>
              </v:shape>
            </v:group>
            <v:group style="position:absolute;left:1961;top:10788;width:20;height:2" coordorigin="1961,10788" coordsize="20,2">
              <v:shape style="position:absolute;left:1961;top:10788;width:20;height:2" coordorigin="1961,10788" coordsize="20,0" path="m1961,10788l1980,10788e" filled="false" stroked="true" strokeweight=".47998pt" strokecolor="#000000">
                <v:path arrowok="t"/>
              </v:shape>
            </v:group>
            <v:group style="position:absolute;left:1980;top:10788;width:20;height:2" coordorigin="1980,10788" coordsize="20,2">
              <v:shape style="position:absolute;left:1980;top:10788;width:20;height:2" coordorigin="1980,10788" coordsize="20,0" path="m1980,10788l2000,10788e" filled="false" stroked="true" strokeweight=".47998pt" strokecolor="#000000">
                <v:path arrowok="t"/>
              </v:shape>
            </v:group>
            <v:group style="position:absolute;left:2000;top:10788;width:20;height:2" coordorigin="2000,10788" coordsize="20,2">
              <v:shape style="position:absolute;left:2000;top:10788;width:20;height:2" coordorigin="2000,10788" coordsize="20,0" path="m2000,10788l2019,10788e" filled="false" stroked="true" strokeweight=".47998pt" strokecolor="#000000">
                <v:path arrowok="t"/>
              </v:shape>
            </v:group>
            <v:group style="position:absolute;left:2019;top:10788;width:20;height:2" coordorigin="2019,10788" coordsize="20,2">
              <v:shape style="position:absolute;left:2019;top:10788;width:20;height:2" coordorigin="2019,10788" coordsize="20,0" path="m2019,10788l2038,10788e" filled="false" stroked="true" strokeweight=".47998pt" strokecolor="#000000">
                <v:path arrowok="t"/>
              </v:shape>
            </v:group>
            <v:group style="position:absolute;left:2038;top:10788;width:20;height:2" coordorigin="2038,10788" coordsize="20,2">
              <v:shape style="position:absolute;left:2038;top:10788;width:20;height:2" coordorigin="2038,10788" coordsize="20,0" path="m2038,10788l2057,10788e" filled="false" stroked="true" strokeweight=".47998pt" strokecolor="#000000">
                <v:path arrowok="t"/>
              </v:shape>
            </v:group>
            <v:group style="position:absolute;left:2057;top:10788;width:20;height:2" coordorigin="2057,10788" coordsize="20,2">
              <v:shape style="position:absolute;left:2057;top:10788;width:20;height:2" coordorigin="2057,10788" coordsize="20,0" path="m2057,10788l2076,10788e" filled="false" stroked="true" strokeweight=".47998pt" strokecolor="#000000">
                <v:path arrowok="t"/>
              </v:shape>
            </v:group>
            <v:group style="position:absolute;left:2076;top:10788;width:20;height:2" coordorigin="2076,10788" coordsize="20,2">
              <v:shape style="position:absolute;left:2076;top:10788;width:20;height:2" coordorigin="2076,10788" coordsize="20,0" path="m2076,10788l2096,10788e" filled="false" stroked="true" strokeweight=".47998pt" strokecolor="#000000">
                <v:path arrowok="t"/>
              </v:shape>
            </v:group>
            <v:group style="position:absolute;left:2096;top:10788;width:20;height:2" coordorigin="2096,10788" coordsize="20,2">
              <v:shape style="position:absolute;left:2096;top:10788;width:20;height:2" coordorigin="2096,10788" coordsize="20,0" path="m2096,10788l2115,10788e" filled="false" stroked="true" strokeweight=".47998pt" strokecolor="#000000">
                <v:path arrowok="t"/>
              </v:shape>
            </v:group>
            <v:group style="position:absolute;left:2115;top:10788;width:20;height:2" coordorigin="2115,10788" coordsize="20,2">
              <v:shape style="position:absolute;left:2115;top:10788;width:20;height:2" coordorigin="2115,10788" coordsize="20,0" path="m2115,10788l2134,10788e" filled="false" stroked="true" strokeweight=".47998pt" strokecolor="#000000">
                <v:path arrowok="t"/>
              </v:shape>
            </v:group>
            <v:group style="position:absolute;left:2134;top:10788;width:20;height:2" coordorigin="2134,10788" coordsize="20,2">
              <v:shape style="position:absolute;left:2134;top:10788;width:20;height:2" coordorigin="2134,10788" coordsize="20,0" path="m2134,10788l2153,10788e" filled="false" stroked="true" strokeweight=".47998pt" strokecolor="#000000">
                <v:path arrowok="t"/>
              </v:shape>
            </v:group>
            <v:group style="position:absolute;left:2153;top:10788;width:20;height:2" coordorigin="2153,10788" coordsize="20,2">
              <v:shape style="position:absolute;left:2153;top:10788;width:20;height:2" coordorigin="2153,10788" coordsize="20,0" path="m2153,10788l2172,10788e" filled="false" stroked="true" strokeweight=".47998pt" strokecolor="#000000">
                <v:path arrowok="t"/>
              </v:shape>
            </v:group>
            <v:group style="position:absolute;left:2172;top:10788;width:20;height:2" coordorigin="2172,10788" coordsize="20,2">
              <v:shape style="position:absolute;left:2172;top:10788;width:20;height:2" coordorigin="2172,10788" coordsize="20,0" path="m2172,10788l2192,10788e" filled="false" stroked="true" strokeweight=".47998pt" strokecolor="#000000">
                <v:path arrowok="t"/>
              </v:shape>
            </v:group>
            <v:group style="position:absolute;left:2192;top:10788;width:20;height:2" coordorigin="2192,10788" coordsize="20,2">
              <v:shape style="position:absolute;left:2192;top:10788;width:20;height:2" coordorigin="2192,10788" coordsize="20,0" path="m2192,10788l2211,10788e" filled="false" stroked="true" strokeweight=".47998pt" strokecolor="#000000">
                <v:path arrowok="t"/>
              </v:shape>
            </v:group>
            <v:group style="position:absolute;left:2211;top:10788;width:20;height:2" coordorigin="2211,10788" coordsize="20,2">
              <v:shape style="position:absolute;left:2211;top:10788;width:20;height:2" coordorigin="2211,10788" coordsize="20,0" path="m2211,10788l2230,10788e" filled="false" stroked="true" strokeweight=".47998pt" strokecolor="#000000">
                <v:path arrowok="t"/>
              </v:shape>
            </v:group>
            <v:group style="position:absolute;left:2230;top:10788;width:20;height:2" coordorigin="2230,10788" coordsize="20,2">
              <v:shape style="position:absolute;left:2230;top:10788;width:20;height:2" coordorigin="2230,10788" coordsize="20,0" path="m2230,10788l2249,10788e" filled="false" stroked="true" strokeweight=".47998pt" strokecolor="#000000">
                <v:path arrowok="t"/>
              </v:shape>
            </v:group>
            <v:group style="position:absolute;left:2249;top:10788;width:20;height:2" coordorigin="2249,10788" coordsize="20,2">
              <v:shape style="position:absolute;left:2249;top:10788;width:20;height:2" coordorigin="2249,10788" coordsize="20,0" path="m2249,10788l2268,10788e" filled="false" stroked="true" strokeweight=".47998pt" strokecolor="#000000">
                <v:path arrowok="t"/>
              </v:shape>
            </v:group>
            <v:group style="position:absolute;left:2268;top:10788;width:20;height:2" coordorigin="2268,10788" coordsize="20,2">
              <v:shape style="position:absolute;left:2268;top:10788;width:20;height:2" coordorigin="2268,10788" coordsize="20,0" path="m2268,10788l2288,10788e" filled="false" stroked="true" strokeweight=".47998pt" strokecolor="#000000">
                <v:path arrowok="t"/>
              </v:shape>
            </v:group>
            <v:group style="position:absolute;left:2288;top:10788;width:20;height:2" coordorigin="2288,10788" coordsize="20,2">
              <v:shape style="position:absolute;left:2288;top:10788;width:20;height:2" coordorigin="2288,10788" coordsize="20,0" path="m2288,10788l2307,10788e" filled="false" stroked="true" strokeweight=".47998pt" strokecolor="#000000">
                <v:path arrowok="t"/>
              </v:shape>
            </v:group>
            <v:group style="position:absolute;left:2307;top:10788;width:20;height:2" coordorigin="2307,10788" coordsize="20,2">
              <v:shape style="position:absolute;left:2307;top:10788;width:20;height:2" coordorigin="2307,10788" coordsize="20,0" path="m2307,10788l2326,10788e" filled="false" stroked="true" strokeweight=".47998pt" strokecolor="#000000">
                <v:path arrowok="t"/>
              </v:shape>
            </v:group>
            <v:group style="position:absolute;left:2326;top:10788;width:20;height:2" coordorigin="2326,10788" coordsize="20,2">
              <v:shape style="position:absolute;left:2326;top:10788;width:20;height:2" coordorigin="2326,10788" coordsize="20,0" path="m2326,10788l2345,10788e" filled="false" stroked="true" strokeweight=".47998pt" strokecolor="#000000">
                <v:path arrowok="t"/>
              </v:shape>
            </v:group>
            <v:group style="position:absolute;left:2345;top:10788;width:20;height:2" coordorigin="2345,10788" coordsize="20,2">
              <v:shape style="position:absolute;left:2345;top:10788;width:20;height:2" coordorigin="2345,10788" coordsize="20,0" path="m2345,10788l2364,10788e" filled="false" stroked="true" strokeweight=".47998pt" strokecolor="#000000">
                <v:path arrowok="t"/>
              </v:shape>
            </v:group>
            <v:group style="position:absolute;left:2364;top:10788;width:20;height:2" coordorigin="2364,10788" coordsize="20,2">
              <v:shape style="position:absolute;left:2364;top:10788;width:20;height:2" coordorigin="2364,10788" coordsize="20,0" path="m2364,10788l2384,10788e" filled="false" stroked="true" strokeweight=".47998pt" strokecolor="#000000">
                <v:path arrowok="t"/>
              </v:shape>
            </v:group>
            <v:group style="position:absolute;left:2384;top:10788;width:20;height:2" coordorigin="2384,10788" coordsize="20,2">
              <v:shape style="position:absolute;left:2384;top:10788;width:20;height:2" coordorigin="2384,10788" coordsize="20,0" path="m2384,10788l2403,10788e" filled="false" stroked="true" strokeweight=".47998pt" strokecolor="#000000">
                <v:path arrowok="t"/>
              </v:shape>
            </v:group>
            <v:group style="position:absolute;left:2403;top:10788;width:20;height:2" coordorigin="2403,10788" coordsize="20,2">
              <v:shape style="position:absolute;left:2403;top:10788;width:20;height:2" coordorigin="2403,10788" coordsize="20,0" path="m2403,10788l2422,10788e" filled="false" stroked="true" strokeweight=".47998pt" strokecolor="#000000">
                <v:path arrowok="t"/>
              </v:shape>
            </v:group>
            <v:group style="position:absolute;left:2422;top:10788;width:20;height:2" coordorigin="2422,10788" coordsize="20,2">
              <v:shape style="position:absolute;left:2422;top:10788;width:20;height:2" coordorigin="2422,10788" coordsize="20,0" path="m2422,10788l2441,10788e" filled="false" stroked="true" strokeweight=".47998pt" strokecolor="#000000">
                <v:path arrowok="t"/>
              </v:shape>
            </v:group>
            <v:group style="position:absolute;left:2441;top:10788;width:20;height:2" coordorigin="2441,10788" coordsize="20,2">
              <v:shape style="position:absolute;left:2441;top:10788;width:20;height:2" coordorigin="2441,10788" coordsize="20,0" path="m2441,10788l2460,10788e" filled="false" stroked="true" strokeweight=".47998pt" strokecolor="#000000">
                <v:path arrowok="t"/>
              </v:shape>
            </v:group>
            <v:group style="position:absolute;left:2460;top:10788;width:20;height:2" coordorigin="2460,10788" coordsize="20,2">
              <v:shape style="position:absolute;left:2460;top:10788;width:20;height:2" coordorigin="2460,10788" coordsize="20,0" path="m2460,10788l2480,10788e" filled="false" stroked="true" strokeweight=".47998pt" strokecolor="#000000">
                <v:path arrowok="t"/>
              </v:shape>
            </v:group>
            <v:group style="position:absolute;left:2480;top:10788;width:20;height:2" coordorigin="2480,10788" coordsize="20,2">
              <v:shape style="position:absolute;left:2480;top:10788;width:20;height:2" coordorigin="2480,10788" coordsize="20,0" path="m2480,10788l2499,10788e" filled="false" stroked="true" strokeweight=".47998pt" strokecolor="#000000">
                <v:path arrowok="t"/>
              </v:shape>
            </v:group>
            <v:group style="position:absolute;left:2499;top:10788;width:20;height:2" coordorigin="2499,10788" coordsize="20,2">
              <v:shape style="position:absolute;left:2499;top:10788;width:20;height:2" coordorigin="2499,10788" coordsize="20,0" path="m2499,10788l2518,10788e" filled="false" stroked="true" strokeweight=".47998pt" strokecolor="#000000">
                <v:path arrowok="t"/>
              </v:shape>
            </v:group>
            <v:group style="position:absolute;left:2518;top:10788;width:20;height:2" coordorigin="2518,10788" coordsize="20,2">
              <v:shape style="position:absolute;left:2518;top:10788;width:20;height:2" coordorigin="2518,10788" coordsize="20,0" path="m2518,10788l2537,10788e" filled="false" stroked="true" strokeweight=".47998pt" strokecolor="#000000">
                <v:path arrowok="t"/>
              </v:shape>
            </v:group>
            <v:group style="position:absolute;left:2537;top:10788;width:20;height:2" coordorigin="2537,10788" coordsize="20,2">
              <v:shape style="position:absolute;left:2537;top:10788;width:20;height:2" coordorigin="2537,10788" coordsize="20,0" path="m2537,10788l2556,10788e" filled="false" stroked="true" strokeweight=".47998pt" strokecolor="#000000">
                <v:path arrowok="t"/>
              </v:shape>
            </v:group>
            <v:group style="position:absolute;left:2556;top:10788;width:20;height:2" coordorigin="2556,10788" coordsize="20,2">
              <v:shape style="position:absolute;left:2556;top:10788;width:20;height:2" coordorigin="2556,10788" coordsize="20,0" path="m2556,10788l2576,10788e" filled="false" stroked="true" strokeweight=".47998pt" strokecolor="#000000">
                <v:path arrowok="t"/>
              </v:shape>
            </v:group>
            <v:group style="position:absolute;left:2576;top:10788;width:20;height:2" coordorigin="2576,10788" coordsize="20,2">
              <v:shape style="position:absolute;left:2576;top:10788;width:20;height:2" coordorigin="2576,10788" coordsize="20,0" path="m2576,10788l2595,10788e" filled="false" stroked="true" strokeweight=".47998pt" strokecolor="#000000">
                <v:path arrowok="t"/>
              </v:shape>
            </v:group>
            <v:group style="position:absolute;left:2595;top:10788;width:20;height:2" coordorigin="2595,10788" coordsize="20,2">
              <v:shape style="position:absolute;left:2595;top:10788;width:20;height:2" coordorigin="2595,10788" coordsize="20,0" path="m2595,10788l2614,10788e" filled="false" stroked="true" strokeweight=".47998pt" strokecolor="#000000">
                <v:path arrowok="t"/>
              </v:shape>
            </v:group>
            <v:group style="position:absolute;left:2614;top:10788;width:20;height:2" coordorigin="2614,10788" coordsize="20,2">
              <v:shape style="position:absolute;left:2614;top:10788;width:20;height:2" coordorigin="2614,10788" coordsize="20,0" path="m2614,10788l2633,10788e" filled="false" stroked="true" strokeweight=".47998pt" strokecolor="#000000">
                <v:path arrowok="t"/>
              </v:shape>
            </v:group>
            <v:group style="position:absolute;left:2633;top:10788;width:20;height:2" coordorigin="2633,10788" coordsize="20,2">
              <v:shape style="position:absolute;left:2633;top:10788;width:20;height:2" coordorigin="2633,10788" coordsize="20,0" path="m2633,10788l2652,10788e" filled="false" stroked="true" strokeweight=".47998pt" strokecolor="#000000">
                <v:path arrowok="t"/>
              </v:shape>
            </v:group>
            <v:group style="position:absolute;left:2652;top:10788;width:20;height:2" coordorigin="2652,10788" coordsize="20,2">
              <v:shape style="position:absolute;left:2652;top:10788;width:20;height:2" coordorigin="2652,10788" coordsize="20,0" path="m2652,10788l2672,10788e" filled="false" stroked="true" strokeweight=".47998pt" strokecolor="#000000">
                <v:path arrowok="t"/>
              </v:shape>
            </v:group>
            <v:group style="position:absolute;left:2672;top:10788;width:20;height:2" coordorigin="2672,10788" coordsize="20,2">
              <v:shape style="position:absolute;left:2672;top:10788;width:20;height:2" coordorigin="2672,10788" coordsize="20,0" path="m2672,10788l2691,10788e" filled="false" stroked="true" strokeweight=".47998pt" strokecolor="#000000">
                <v:path arrowok="t"/>
              </v:shape>
            </v:group>
            <v:group style="position:absolute;left:2691;top:10788;width:20;height:2" coordorigin="2691,10788" coordsize="20,2">
              <v:shape style="position:absolute;left:2691;top:10788;width:20;height:2" coordorigin="2691,10788" coordsize="20,0" path="m2691,10788l2710,10788e" filled="false" stroked="true" strokeweight=".47998pt" strokecolor="#000000">
                <v:path arrowok="t"/>
              </v:shape>
            </v:group>
            <v:group style="position:absolute;left:2710;top:10788;width:20;height:2" coordorigin="2710,10788" coordsize="20,2">
              <v:shape style="position:absolute;left:2710;top:10788;width:20;height:2" coordorigin="2710,10788" coordsize="20,0" path="m2710,10788l2729,10788e" filled="false" stroked="true" strokeweight=".47998pt" strokecolor="#000000">
                <v:path arrowok="t"/>
              </v:shape>
            </v:group>
            <v:group style="position:absolute;left:2729;top:10788;width:20;height:2" coordorigin="2729,10788" coordsize="20,2">
              <v:shape style="position:absolute;left:2729;top:10788;width:20;height:2" coordorigin="2729,10788" coordsize="20,0" path="m2729,10788l2748,10788e" filled="false" stroked="true" strokeweight=".47998pt" strokecolor="#000000">
                <v:path arrowok="t"/>
              </v:shape>
            </v:group>
            <v:group style="position:absolute;left:2748;top:10788;width:20;height:2" coordorigin="2748,10788" coordsize="20,2">
              <v:shape style="position:absolute;left:2748;top:10788;width:20;height:2" coordorigin="2748,10788" coordsize="20,0" path="m2748,10788l2768,10788e" filled="false" stroked="true" strokeweight=".47998pt" strokecolor="#000000">
                <v:path arrowok="t"/>
              </v:shape>
            </v:group>
            <v:group style="position:absolute;left:2768;top:10788;width:20;height:2" coordorigin="2768,10788" coordsize="20,2">
              <v:shape style="position:absolute;left:2768;top:10788;width:20;height:2" coordorigin="2768,10788" coordsize="20,0" path="m2768,10788l2787,10788e" filled="false" stroked="true" strokeweight=".47998pt" strokecolor="#000000">
                <v:path arrowok="t"/>
              </v:shape>
            </v:group>
            <v:group style="position:absolute;left:2787;top:10788;width:20;height:2" coordorigin="2787,10788" coordsize="20,2">
              <v:shape style="position:absolute;left:2787;top:10788;width:20;height:2" coordorigin="2787,10788" coordsize="20,0" path="m2787,10788l2806,10788e" filled="false" stroked="true" strokeweight=".47998pt" strokecolor="#000000">
                <v:path arrowok="t"/>
              </v:shape>
            </v:group>
            <v:group style="position:absolute;left:2806;top:10788;width:20;height:2" coordorigin="2806,10788" coordsize="20,2">
              <v:shape style="position:absolute;left:2806;top:10788;width:20;height:2" coordorigin="2806,10788" coordsize="20,0" path="m2806,10788l2825,10788e" filled="false" stroked="true" strokeweight=".47998pt" strokecolor="#000000">
                <v:path arrowok="t"/>
              </v:shape>
            </v:group>
            <v:group style="position:absolute;left:2825;top:10788;width:20;height:2" coordorigin="2825,10788" coordsize="20,2">
              <v:shape style="position:absolute;left:2825;top:10788;width:20;height:2" coordorigin="2825,10788" coordsize="20,0" path="m2825,10788l2844,10788e" filled="false" stroked="true" strokeweight=".47998pt" strokecolor="#000000">
                <v:path arrowok="t"/>
              </v:shape>
            </v:group>
            <v:group style="position:absolute;left:2844;top:10788;width:20;height:2" coordorigin="2844,10788" coordsize="20,2">
              <v:shape style="position:absolute;left:2844;top:10788;width:20;height:2" coordorigin="2844,10788" coordsize="20,0" path="m2844,10788l2864,10788e" filled="false" stroked="true" strokeweight=".47998pt" strokecolor="#000000">
                <v:path arrowok="t"/>
              </v:shape>
            </v:group>
            <v:group style="position:absolute;left:2864;top:10788;width:20;height:2" coordorigin="2864,10788" coordsize="20,2">
              <v:shape style="position:absolute;left:2864;top:10788;width:20;height:2" coordorigin="2864,10788" coordsize="20,0" path="m2864,10788l2883,10788e" filled="false" stroked="true" strokeweight=".47998pt" strokecolor="#000000">
                <v:path arrowok="t"/>
              </v:shape>
            </v:group>
            <v:group style="position:absolute;left:2883;top:10788;width:20;height:2" coordorigin="2883,10788" coordsize="20,2">
              <v:shape style="position:absolute;left:2883;top:10788;width:20;height:2" coordorigin="2883,10788" coordsize="20,0" path="m2883,10788l2902,10788e" filled="false" stroked="true" strokeweight=".47998pt" strokecolor="#000000">
                <v:path arrowok="t"/>
              </v:shape>
            </v:group>
            <v:group style="position:absolute;left:2902;top:10788;width:20;height:2" coordorigin="2902,10788" coordsize="20,2">
              <v:shape style="position:absolute;left:2902;top:10788;width:20;height:2" coordorigin="2902,10788" coordsize="20,0" path="m2902,10788l2921,10788e" filled="false" stroked="true" strokeweight=".47998pt" strokecolor="#000000">
                <v:path arrowok="t"/>
              </v:shape>
            </v:group>
            <v:group style="position:absolute;left:2921;top:10788;width:20;height:2" coordorigin="2921,10788" coordsize="20,2">
              <v:shape style="position:absolute;left:2921;top:10788;width:20;height:2" coordorigin="2921,10788" coordsize="20,0" path="m2921,10788l2940,10788e" filled="false" stroked="true" strokeweight=".47998pt" strokecolor="#000000">
                <v:path arrowok="t"/>
              </v:shape>
            </v:group>
            <v:group style="position:absolute;left:2940;top:10788;width:20;height:2" coordorigin="2940,10788" coordsize="20,2">
              <v:shape style="position:absolute;left:2940;top:10788;width:20;height:2" coordorigin="2940,10788" coordsize="20,0" path="m2940,10788l2960,10788e" filled="false" stroked="true" strokeweight=".47998pt" strokecolor="#000000">
                <v:path arrowok="t"/>
              </v:shape>
            </v:group>
            <v:group style="position:absolute;left:2960;top:10788;width:20;height:2" coordorigin="2960,10788" coordsize="20,2">
              <v:shape style="position:absolute;left:2960;top:10788;width:20;height:2" coordorigin="2960,10788" coordsize="20,0" path="m2960,10788l2979,10788e" filled="false" stroked="true" strokeweight=".47998pt" strokecolor="#000000">
                <v:path arrowok="t"/>
              </v:shape>
            </v:group>
            <v:group style="position:absolute;left:2979;top:10788;width:20;height:2" coordorigin="2979,10788" coordsize="20,2">
              <v:shape style="position:absolute;left:2979;top:10788;width:20;height:2" coordorigin="2979,10788" coordsize="20,0" path="m2979,10788l2998,10788e" filled="false" stroked="true" strokeweight=".47998pt" strokecolor="#000000">
                <v:path arrowok="t"/>
              </v:shape>
            </v:group>
            <v:group style="position:absolute;left:2998;top:10788;width:20;height:2" coordorigin="2998,10788" coordsize="20,2">
              <v:shape style="position:absolute;left:2998;top:10788;width:20;height:2" coordorigin="2998,10788" coordsize="20,0" path="m2998,10788l3017,10788e" filled="false" stroked="true" strokeweight=".47998pt" strokecolor="#000000">
                <v:path arrowok="t"/>
              </v:shape>
            </v:group>
            <v:group style="position:absolute;left:3017;top:10788;width:20;height:2" coordorigin="3017,10788" coordsize="20,2">
              <v:shape style="position:absolute;left:3017;top:10788;width:20;height:2" coordorigin="3017,10788" coordsize="20,0" path="m3017,10788l3036,10788e" filled="false" stroked="true" strokeweight=".47998pt" strokecolor="#000000">
                <v:path arrowok="t"/>
              </v:shape>
            </v:group>
            <v:group style="position:absolute;left:3036;top:10788;width:20;height:2" coordorigin="3036,10788" coordsize="20,2">
              <v:shape style="position:absolute;left:3036;top:10788;width:20;height:2" coordorigin="3036,10788" coordsize="20,0" path="m3036,10788l3056,10788e" filled="false" stroked="true" strokeweight=".47998pt" strokecolor="#000000">
                <v:path arrowok="t"/>
              </v:shape>
            </v:group>
            <v:group style="position:absolute;left:3056;top:10788;width:20;height:2" coordorigin="3056,10788" coordsize="20,2">
              <v:shape style="position:absolute;left:3056;top:10788;width:20;height:2" coordorigin="3056,10788" coordsize="20,0" path="m3056,10788l3075,10788e" filled="false" stroked="true" strokeweight=".47998pt" strokecolor="#000000">
                <v:path arrowok="t"/>
              </v:shape>
            </v:group>
            <v:group style="position:absolute;left:3075;top:10788;width:20;height:2" coordorigin="3075,10788" coordsize="20,2">
              <v:shape style="position:absolute;left:3075;top:10788;width:20;height:2" coordorigin="3075,10788" coordsize="20,0" path="m3075,10788l3094,10788e" filled="false" stroked="true" strokeweight=".47998pt" strokecolor="#000000">
                <v:path arrowok="t"/>
              </v:shape>
            </v:group>
            <v:group style="position:absolute;left:3094;top:10788;width:20;height:2" coordorigin="3094,10788" coordsize="20,2">
              <v:shape style="position:absolute;left:3094;top:10788;width:20;height:2" coordorigin="3094,10788" coordsize="20,0" path="m3094,10788l3113,10788e" filled="false" stroked="true" strokeweight=".47998pt" strokecolor="#000000">
                <v:path arrowok="t"/>
              </v:shape>
            </v:group>
            <v:group style="position:absolute;left:3113;top:10788;width:20;height:2" coordorigin="3113,10788" coordsize="20,2">
              <v:shape style="position:absolute;left:3113;top:10788;width:20;height:2" coordorigin="3113,10788" coordsize="20,0" path="m3113,10788l3132,10788e" filled="false" stroked="true" strokeweight=".47998pt" strokecolor="#000000">
                <v:path arrowok="t"/>
              </v:shape>
            </v:group>
            <v:group style="position:absolute;left:3132;top:10788;width:20;height:2" coordorigin="3132,10788" coordsize="20,2">
              <v:shape style="position:absolute;left:3132;top:10788;width:20;height:2" coordorigin="3132,10788" coordsize="20,0" path="m3132,10788l3152,10788e" filled="false" stroked="true" strokeweight=".47998pt" strokecolor="#000000">
                <v:path arrowok="t"/>
              </v:shape>
            </v:group>
            <v:group style="position:absolute;left:3152;top:10788;width:20;height:2" coordorigin="3152,10788" coordsize="20,2">
              <v:shape style="position:absolute;left:3152;top:10788;width:20;height:2" coordorigin="3152,10788" coordsize="20,0" path="m3152,10788l3171,10788e" filled="false" stroked="true" strokeweight=".47998pt" strokecolor="#000000">
                <v:path arrowok="t"/>
              </v:shape>
            </v:group>
            <v:group style="position:absolute;left:3171;top:10788;width:20;height:2" coordorigin="3171,10788" coordsize="20,2">
              <v:shape style="position:absolute;left:3171;top:10788;width:20;height:2" coordorigin="3171,10788" coordsize="20,0" path="m3171,10788l3190,10788e" filled="false" stroked="true" strokeweight=".47998pt" strokecolor="#000000">
                <v:path arrowok="t"/>
              </v:shape>
            </v:group>
            <v:group style="position:absolute;left:3190;top:10788;width:20;height:2" coordorigin="3190,10788" coordsize="20,2">
              <v:shape style="position:absolute;left:3190;top:10788;width:20;height:2" coordorigin="3190,10788" coordsize="20,0" path="m3190,10788l3209,10788e" filled="false" stroked="true" strokeweight=".47998pt" strokecolor="#000000">
                <v:path arrowok="t"/>
              </v:shape>
            </v:group>
            <v:group style="position:absolute;left:3209;top:10788;width:20;height:2" coordorigin="3209,10788" coordsize="20,2">
              <v:shape style="position:absolute;left:3209;top:10788;width:20;height:2" coordorigin="3209,10788" coordsize="20,0" path="m3209,10788l3228,10788e" filled="false" stroked="true" strokeweight=".47998pt" strokecolor="#000000">
                <v:path arrowok="t"/>
              </v:shape>
            </v:group>
            <v:group style="position:absolute;left:3228;top:10788;width:20;height:2" coordorigin="3228,10788" coordsize="20,2">
              <v:shape style="position:absolute;left:3228;top:10788;width:20;height:2" coordorigin="3228,10788" coordsize="20,0" path="m3228,10788l3248,10788e" filled="false" stroked="true" strokeweight=".47998pt" strokecolor="#000000">
                <v:path arrowok="t"/>
              </v:shape>
            </v:group>
            <v:group style="position:absolute;left:3248;top:10788;width:20;height:2" coordorigin="3248,10788" coordsize="20,2">
              <v:shape style="position:absolute;left:3248;top:10788;width:20;height:2" coordorigin="3248,10788" coordsize="20,0" path="m3248,10788l3267,10788e" filled="false" stroked="true" strokeweight=".47998pt" strokecolor="#000000">
                <v:path arrowok="t"/>
              </v:shape>
            </v:group>
            <v:group style="position:absolute;left:3267;top:10788;width:20;height:2" coordorigin="3267,10788" coordsize="20,2">
              <v:shape style="position:absolute;left:3267;top:10788;width:20;height:2" coordorigin="3267,10788" coordsize="20,0" path="m3267,10788l3286,10788e" filled="false" stroked="true" strokeweight=".47998pt" strokecolor="#000000">
                <v:path arrowok="t"/>
              </v:shape>
            </v:group>
            <v:group style="position:absolute;left:3286;top:10788;width:20;height:2" coordorigin="3286,10788" coordsize="20,2">
              <v:shape style="position:absolute;left:3286;top:10788;width:20;height:2" coordorigin="3286,10788" coordsize="20,0" path="m3286,10788l3305,10788e" filled="false" stroked="true" strokeweight=".47998pt" strokecolor="#000000">
                <v:path arrowok="t"/>
              </v:shape>
            </v:group>
            <v:group style="position:absolute;left:3305;top:10788;width:20;height:2" coordorigin="3305,10788" coordsize="20,2">
              <v:shape style="position:absolute;left:3305;top:10788;width:20;height:2" coordorigin="3305,10788" coordsize="20,0" path="m3305,10788l3324,10788e" filled="false" stroked="true" strokeweight=".47998pt" strokecolor="#000000">
                <v:path arrowok="t"/>
              </v:shape>
            </v:group>
            <v:group style="position:absolute;left:3324;top:10788;width:20;height:2" coordorigin="3324,10788" coordsize="20,2">
              <v:shape style="position:absolute;left:3324;top:10788;width:20;height:2" coordorigin="3324,10788" coordsize="20,0" path="m3324,10788l3344,10788e" filled="false" stroked="true" strokeweight=".47998pt" strokecolor="#000000">
                <v:path arrowok="t"/>
              </v:shape>
            </v:group>
            <v:group style="position:absolute;left:3344;top:10788;width:20;height:2" coordorigin="3344,10788" coordsize="20,2">
              <v:shape style="position:absolute;left:3344;top:10788;width:20;height:2" coordorigin="3344,10788" coordsize="20,0" path="m3344,10788l3363,10788e" filled="false" stroked="true" strokeweight=".47998pt" strokecolor="#000000">
                <v:path arrowok="t"/>
              </v:shape>
            </v:group>
            <v:group style="position:absolute;left:3363;top:10788;width:20;height:2" coordorigin="3363,10788" coordsize="20,2">
              <v:shape style="position:absolute;left:3363;top:10788;width:20;height:2" coordorigin="3363,10788" coordsize="20,0" path="m3363,10788l3382,10788e" filled="false" stroked="true" strokeweight=".47998pt" strokecolor="#000000">
                <v:path arrowok="t"/>
              </v:shape>
            </v:group>
            <v:group style="position:absolute;left:3382;top:10788;width:20;height:2" coordorigin="3382,10788" coordsize="20,2">
              <v:shape style="position:absolute;left:3382;top:10788;width:20;height:2" coordorigin="3382,10788" coordsize="20,0" path="m3382,10788l3401,10788e" filled="false" stroked="true" strokeweight=".47998pt" strokecolor="#000000">
                <v:path arrowok="t"/>
              </v:shape>
            </v:group>
            <v:group style="position:absolute;left:3401;top:10788;width:20;height:2" coordorigin="3401,10788" coordsize="20,2">
              <v:shape style="position:absolute;left:3401;top:10788;width:20;height:2" coordorigin="3401,10788" coordsize="20,0" path="m3401,10788l3420,10788e" filled="false" stroked="true" strokeweight=".47998pt" strokecolor="#000000">
                <v:path arrowok="t"/>
              </v:shape>
            </v:group>
            <v:group style="position:absolute;left:3420;top:10788;width:20;height:2" coordorigin="3420,10788" coordsize="20,2">
              <v:shape style="position:absolute;left:3420;top:10788;width:20;height:2" coordorigin="3420,10788" coordsize="20,0" path="m3420,10788l3440,10788e" filled="false" stroked="true" strokeweight=".47998pt" strokecolor="#000000">
                <v:path arrowok="t"/>
              </v:shape>
            </v:group>
            <v:group style="position:absolute;left:3440;top:10788;width:20;height:2" coordorigin="3440,10788" coordsize="20,2">
              <v:shape style="position:absolute;left:3440;top:10788;width:20;height:2" coordorigin="3440,10788" coordsize="20,0" path="m3440,10788l3459,10788e" filled="false" stroked="true" strokeweight=".47998pt" strokecolor="#000000">
                <v:path arrowok="t"/>
              </v:shape>
            </v:group>
            <v:group style="position:absolute;left:3459;top:10788;width:20;height:2" coordorigin="3459,10788" coordsize="20,2">
              <v:shape style="position:absolute;left:3459;top:10788;width:20;height:2" coordorigin="3459,10788" coordsize="20,0" path="m3459,10788l3478,10788e" filled="false" stroked="true" strokeweight=".47998pt" strokecolor="#000000">
                <v:path arrowok="t"/>
              </v:shape>
            </v:group>
            <v:group style="position:absolute;left:3478;top:10788;width:20;height:2" coordorigin="3478,10788" coordsize="20,2">
              <v:shape style="position:absolute;left:3478;top:10788;width:20;height:2" coordorigin="3478,10788" coordsize="20,0" path="m3478,10788l3497,10788e" filled="false" stroked="true" strokeweight=".47998pt" strokecolor="#000000">
                <v:path arrowok="t"/>
              </v:shape>
            </v:group>
            <v:group style="position:absolute;left:3497;top:10788;width:20;height:2" coordorigin="3497,10788" coordsize="20,2">
              <v:shape style="position:absolute;left:3497;top:10788;width:20;height:2" coordorigin="3497,10788" coordsize="20,0" path="m3497,10788l3516,10788e" filled="false" stroked="true" strokeweight=".47998pt" strokecolor="#000000">
                <v:path arrowok="t"/>
              </v:shape>
            </v:group>
            <v:group style="position:absolute;left:3516;top:10788;width:20;height:2" coordorigin="3516,10788" coordsize="20,2">
              <v:shape style="position:absolute;left:3516;top:10788;width:20;height:2" coordorigin="3516,10788" coordsize="20,0" path="m3516,10788l3536,10788e" filled="false" stroked="true" strokeweight=".47998pt" strokecolor="#000000">
                <v:path arrowok="t"/>
              </v:shape>
            </v:group>
            <v:group style="position:absolute;left:3536;top:10788;width:20;height:2" coordorigin="3536,10788" coordsize="20,2">
              <v:shape style="position:absolute;left:3536;top:10788;width:20;height:2" coordorigin="3536,10788" coordsize="20,0" path="m3536,10788l3555,10788e" filled="false" stroked="true" strokeweight=".47998pt" strokecolor="#000000">
                <v:path arrowok="t"/>
              </v:shape>
            </v:group>
            <v:group style="position:absolute;left:3555;top:10788;width:20;height:2" coordorigin="3555,10788" coordsize="20,2">
              <v:shape style="position:absolute;left:3555;top:10788;width:20;height:2" coordorigin="3555,10788" coordsize="20,0" path="m3555,10788l3574,10788e" filled="false" stroked="true" strokeweight=".47998pt" strokecolor="#000000">
                <v:path arrowok="t"/>
              </v:shape>
            </v:group>
            <v:group style="position:absolute;left:3574;top:10788;width:20;height:2" coordorigin="3574,10788" coordsize="20,2">
              <v:shape style="position:absolute;left:3574;top:10788;width:20;height:2" coordorigin="3574,10788" coordsize="20,0" path="m3574,10788l3593,10788e" filled="false" stroked="true" strokeweight=".47998pt" strokecolor="#000000">
                <v:path arrowok="t"/>
              </v:shape>
            </v:group>
            <v:group style="position:absolute;left:3593;top:10788;width:20;height:2" coordorigin="3593,10788" coordsize="20,2">
              <v:shape style="position:absolute;left:3593;top:10788;width:20;height:2" coordorigin="3593,10788" coordsize="20,0" path="m3593,10788l3612,10788e" filled="false" stroked="true" strokeweight=".47998pt" strokecolor="#000000">
                <v:path arrowok="t"/>
              </v:shape>
            </v:group>
            <v:group style="position:absolute;left:3612;top:10788;width:20;height:2" coordorigin="3612,10788" coordsize="20,2">
              <v:shape style="position:absolute;left:3612;top:10788;width:20;height:2" coordorigin="3612,10788" coordsize="20,0" path="m3612,10788l3632,10788e" filled="false" stroked="true" strokeweight=".47998pt" strokecolor="#000000">
                <v:path arrowok="t"/>
              </v:shape>
            </v:group>
            <v:group style="position:absolute;left:3632;top:10788;width:20;height:2" coordorigin="3632,10788" coordsize="20,2">
              <v:shape style="position:absolute;left:3632;top:10788;width:20;height:2" coordorigin="3632,10788" coordsize="20,0" path="m3632,10788l3651,10788e" filled="false" stroked="true" strokeweight=".47998pt" strokecolor="#000000">
                <v:path arrowok="t"/>
              </v:shape>
            </v:group>
            <v:group style="position:absolute;left:3651;top:10788;width:20;height:2" coordorigin="3651,10788" coordsize="20,2">
              <v:shape style="position:absolute;left:3651;top:10788;width:20;height:2" coordorigin="3651,10788" coordsize="20,0" path="m3651,10788l3670,10788e" filled="false" stroked="true" strokeweight=".47998pt" strokecolor="#000000">
                <v:path arrowok="t"/>
              </v:shape>
            </v:group>
            <v:group style="position:absolute;left:3670;top:10788;width:20;height:2" coordorigin="3670,10788" coordsize="20,2">
              <v:shape style="position:absolute;left:3670;top:10788;width:20;height:2" coordorigin="3670,10788" coordsize="20,0" path="m3670,10788l3689,10788e" filled="false" stroked="true" strokeweight=".47998pt" strokecolor="#000000">
                <v:path arrowok="t"/>
              </v:shape>
            </v:group>
            <v:group style="position:absolute;left:3689;top:10788;width:20;height:2" coordorigin="3689,10788" coordsize="20,2">
              <v:shape style="position:absolute;left:3689;top:10788;width:20;height:2" coordorigin="3689,10788" coordsize="20,0" path="m3689,10788l3708,10788e" filled="false" stroked="true" strokeweight=".47998pt" strokecolor="#000000">
                <v:path arrowok="t"/>
              </v:shape>
            </v:group>
            <v:group style="position:absolute;left:3708;top:10788;width:20;height:2" coordorigin="3708,10788" coordsize="20,2">
              <v:shape style="position:absolute;left:3708;top:10788;width:20;height:2" coordorigin="3708,10788" coordsize="20,0" path="m3708,10788l3728,10788e" filled="false" stroked="true" strokeweight=".47998pt" strokecolor="#000000">
                <v:path arrowok="t"/>
              </v:shape>
            </v:group>
            <v:group style="position:absolute;left:3728;top:10788;width:20;height:2" coordorigin="3728,10788" coordsize="20,2">
              <v:shape style="position:absolute;left:3728;top:10788;width:20;height:2" coordorigin="3728,10788" coordsize="20,0" path="m3728,10788l3747,10788e" filled="false" stroked="true" strokeweight=".47998pt" strokecolor="#000000">
                <v:path arrowok="t"/>
              </v:shape>
            </v:group>
            <v:group style="position:absolute;left:3747;top:10788;width:20;height:2" coordorigin="3747,10788" coordsize="20,2">
              <v:shape style="position:absolute;left:3747;top:10788;width:20;height:2" coordorigin="3747,10788" coordsize="20,0" path="m3747,10788l3766,10788e" filled="false" stroked="true" strokeweight=".47998pt" strokecolor="#000000">
                <v:path arrowok="t"/>
              </v:shape>
            </v:group>
            <v:group style="position:absolute;left:3766;top:10788;width:20;height:2" coordorigin="3766,10788" coordsize="20,2">
              <v:shape style="position:absolute;left:3766;top:10788;width:20;height:2" coordorigin="3766,10788" coordsize="20,0" path="m3766,10788l3786,10788e" filled="false" stroked="true" strokeweight=".47998pt" strokecolor="#000000">
                <v:path arrowok="t"/>
              </v:shape>
            </v:group>
            <v:group style="position:absolute;left:3786;top:10788;width:20;height:2" coordorigin="3786,10788" coordsize="20,2">
              <v:shape style="position:absolute;left:3786;top:10788;width:20;height:2" coordorigin="3786,10788" coordsize="20,0" path="m3786,10788l3805,10788e" filled="false" stroked="true" strokeweight=".47998pt" strokecolor="#000000">
                <v:path arrowok="t"/>
              </v:shape>
            </v:group>
            <v:group style="position:absolute;left:3805;top:10788;width:20;height:2" coordorigin="3805,10788" coordsize="20,2">
              <v:shape style="position:absolute;left:3805;top:10788;width:20;height:2" coordorigin="3805,10788" coordsize="20,0" path="m3805,10788l3824,10788e" filled="false" stroked="true" strokeweight=".47998pt" strokecolor="#000000">
                <v:path arrowok="t"/>
              </v:shape>
            </v:group>
            <v:group style="position:absolute;left:3824;top:10788;width:20;height:2" coordorigin="3824,10788" coordsize="20,2">
              <v:shape style="position:absolute;left:3824;top:10788;width:20;height:2" coordorigin="3824,10788" coordsize="20,0" path="m3824,10788l3843,10788e" filled="false" stroked="true" strokeweight=".47998pt" strokecolor="#000000">
                <v:path arrowok="t"/>
              </v:shape>
            </v:group>
            <v:group style="position:absolute;left:3843;top:10788;width:20;height:2" coordorigin="3843,10788" coordsize="20,2">
              <v:shape style="position:absolute;left:3843;top:10788;width:20;height:2" coordorigin="3843,10788" coordsize="20,0" path="m3843,10788l3863,10788e" filled="false" stroked="true" strokeweight=".47998pt" strokecolor="#000000">
                <v:path arrowok="t"/>
              </v:shape>
            </v:group>
            <v:group style="position:absolute;left:3863;top:10788;width:20;height:2" coordorigin="3863,10788" coordsize="20,2">
              <v:shape style="position:absolute;left:3863;top:10788;width:20;height:2" coordorigin="3863,10788" coordsize="20,0" path="m3863,10788l3882,10788e" filled="false" stroked="true" strokeweight=".47998pt" strokecolor="#000000">
                <v:path arrowok="t"/>
              </v:shape>
            </v:group>
            <v:group style="position:absolute;left:3882;top:10788;width:20;height:2" coordorigin="3882,10788" coordsize="20,2">
              <v:shape style="position:absolute;left:3882;top:10788;width:20;height:2" coordorigin="3882,10788" coordsize="20,0" path="m3882,10788l3901,10788e" filled="false" stroked="true" strokeweight=".47998pt" strokecolor="#000000">
                <v:path arrowok="t"/>
              </v:shape>
            </v:group>
            <v:group style="position:absolute;left:3901;top:10788;width:20;height:2" coordorigin="3901,10788" coordsize="20,2">
              <v:shape style="position:absolute;left:3901;top:10788;width:20;height:2" coordorigin="3901,10788" coordsize="20,0" path="m3901,10788l3920,10788e" filled="false" stroked="true" strokeweight=".47998pt" strokecolor="#000000">
                <v:path arrowok="t"/>
              </v:shape>
            </v:group>
            <v:group style="position:absolute;left:3920;top:10788;width:20;height:2" coordorigin="3920,10788" coordsize="20,2">
              <v:shape style="position:absolute;left:3920;top:10788;width:20;height:2" coordorigin="3920,10788" coordsize="20,0" path="m3920,10788l3939,10788e" filled="false" stroked="true" strokeweight=".47998pt" strokecolor="#000000">
                <v:path arrowok="t"/>
              </v:shape>
            </v:group>
            <v:group style="position:absolute;left:3939;top:10788;width:20;height:2" coordorigin="3939,10788" coordsize="20,2">
              <v:shape style="position:absolute;left:3939;top:10788;width:20;height:2" coordorigin="3939,10788" coordsize="20,0" path="m3939,10788l3959,10788e" filled="false" stroked="true" strokeweight=".47998pt" strokecolor="#000000">
                <v:path arrowok="t"/>
              </v:shape>
            </v:group>
            <v:group style="position:absolute;left:3959;top:10788;width:20;height:2" coordorigin="3959,10788" coordsize="20,2">
              <v:shape style="position:absolute;left:3959;top:10788;width:20;height:2" coordorigin="3959,10788" coordsize="20,0" path="m3959,10788l3978,10788e" filled="false" stroked="true" strokeweight=".47998pt" strokecolor="#000000">
                <v:path arrowok="t"/>
              </v:shape>
            </v:group>
            <v:group style="position:absolute;left:3978;top:10788;width:20;height:2" coordorigin="3978,10788" coordsize="20,2">
              <v:shape style="position:absolute;left:3978;top:10788;width:20;height:2" coordorigin="3978,10788" coordsize="20,0" path="m3978,10788l3997,10788e" filled="false" stroked="true" strokeweight=".47998pt" strokecolor="#000000">
                <v:path arrowok="t"/>
              </v:shape>
            </v:group>
            <v:group style="position:absolute;left:3997;top:10788;width:20;height:2" coordorigin="3997,10788" coordsize="20,2">
              <v:shape style="position:absolute;left:3997;top:10788;width:20;height:2" coordorigin="3997,10788" coordsize="20,0" path="m3997,10788l4016,10788e" filled="false" stroked="true" strokeweight=".47998pt" strokecolor="#000000">
                <v:path arrowok="t"/>
              </v:shape>
            </v:group>
            <v:group style="position:absolute;left:4016;top:10788;width:20;height:2" coordorigin="4016,10788" coordsize="20,2">
              <v:shape style="position:absolute;left:4016;top:10788;width:20;height:2" coordorigin="4016,10788" coordsize="20,0" path="m4016,10788l4035,10788e" filled="false" stroked="true" strokeweight=".47998pt" strokecolor="#000000">
                <v:path arrowok="t"/>
              </v:shape>
            </v:group>
            <v:group style="position:absolute;left:4035;top:10788;width:20;height:2" coordorigin="4035,10788" coordsize="20,2">
              <v:shape style="position:absolute;left:4035;top:10788;width:20;height:2" coordorigin="4035,10788" coordsize="20,0" path="m4035,10788l4055,10788e" filled="false" stroked="true" strokeweight=".47998pt" strokecolor="#000000">
                <v:path arrowok="t"/>
              </v:shape>
            </v:group>
            <v:group style="position:absolute;left:4055;top:10788;width:20;height:2" coordorigin="4055,10788" coordsize="20,2">
              <v:shape style="position:absolute;left:4055;top:10788;width:20;height:2" coordorigin="4055,10788" coordsize="20,0" path="m4055,10788l4074,10788e" filled="false" stroked="true" strokeweight=".47998pt" strokecolor="#000000">
                <v:path arrowok="t"/>
              </v:shape>
            </v:group>
            <v:group style="position:absolute;left:4074;top:10788;width:20;height:2" coordorigin="4074,10788" coordsize="20,2">
              <v:shape style="position:absolute;left:4074;top:10788;width:20;height:2" coordorigin="4074,10788" coordsize="20,0" path="m4074,10788l4093,10788e" filled="false" stroked="true" strokeweight=".47998pt" strokecolor="#000000">
                <v:path arrowok="t"/>
              </v:shape>
            </v:group>
            <v:group style="position:absolute;left:4093;top:10788;width:20;height:2" coordorigin="4093,10788" coordsize="20,2">
              <v:shape style="position:absolute;left:4093;top:10788;width:20;height:2" coordorigin="4093,10788" coordsize="20,0" path="m4093,10788l4112,10788e" filled="false" stroked="true" strokeweight=".47998pt" strokecolor="#000000">
                <v:path arrowok="t"/>
              </v:shape>
            </v:group>
            <v:group style="position:absolute;left:4112;top:10788;width:20;height:2" coordorigin="4112,10788" coordsize="20,2">
              <v:shape style="position:absolute;left:4112;top:10788;width:20;height:2" coordorigin="4112,10788" coordsize="20,0" path="m4112,10788l4131,10788e" filled="false" stroked="true" strokeweight=".47998pt" strokecolor="#000000">
                <v:path arrowok="t"/>
              </v:shape>
            </v:group>
            <v:group style="position:absolute;left:4131;top:10788;width:20;height:2" coordorigin="4131,10788" coordsize="20,2">
              <v:shape style="position:absolute;left:4131;top:10788;width:20;height:2" coordorigin="4131,10788" coordsize="20,0" path="m4131,10788l4151,10788e" filled="false" stroked="true" strokeweight=".47998pt" strokecolor="#000000">
                <v:path arrowok="t"/>
              </v:shape>
            </v:group>
            <v:group style="position:absolute;left:4151;top:10788;width:20;height:2" coordorigin="4151,10788" coordsize="20,2">
              <v:shape style="position:absolute;left:4151;top:10788;width:20;height:2" coordorigin="4151,10788" coordsize="20,0" path="m4151,10788l4170,10788e" filled="false" stroked="true" strokeweight=".47998pt" strokecolor="#000000">
                <v:path arrowok="t"/>
              </v:shape>
            </v:group>
            <v:group style="position:absolute;left:4170;top:10788;width:20;height:2" coordorigin="4170,10788" coordsize="20,2">
              <v:shape style="position:absolute;left:4170;top:10788;width:20;height:2" coordorigin="4170,10788" coordsize="20,0" path="m4170,10788l4189,10788e" filled="false" stroked="true" strokeweight=".47998pt" strokecolor="#000000">
                <v:path arrowok="t"/>
              </v:shape>
            </v:group>
            <v:group style="position:absolute;left:4189;top:10788;width:20;height:2" coordorigin="4189,10788" coordsize="20,2">
              <v:shape style="position:absolute;left:4189;top:10788;width:20;height:2" coordorigin="4189,10788" coordsize="20,0" path="m4189,10788l4208,10788e" filled="false" stroked="true" strokeweight=".47998pt" strokecolor="#000000">
                <v:path arrowok="t"/>
              </v:shape>
            </v:group>
            <v:group style="position:absolute;left:4208;top:10788;width:20;height:2" coordorigin="4208,10788" coordsize="20,2">
              <v:shape style="position:absolute;left:4208;top:10788;width:20;height:2" coordorigin="4208,10788" coordsize="20,0" path="m4208,10788l4227,10788e" filled="false" stroked="true" strokeweight=".47998pt" strokecolor="#000000">
                <v:path arrowok="t"/>
              </v:shape>
            </v:group>
            <v:group style="position:absolute;left:4227;top:10788;width:20;height:2" coordorigin="4227,10788" coordsize="20,2">
              <v:shape style="position:absolute;left:4227;top:10788;width:20;height:2" coordorigin="4227,10788" coordsize="20,0" path="m4227,10788l4247,10788e" filled="false" stroked="true" strokeweight=".47998pt" strokecolor="#000000">
                <v:path arrowok="t"/>
              </v:shape>
            </v:group>
            <v:group style="position:absolute;left:4247;top:10788;width:20;height:2" coordorigin="4247,10788" coordsize="20,2">
              <v:shape style="position:absolute;left:4247;top:10788;width:20;height:2" coordorigin="4247,10788" coordsize="20,0" path="m4247,10788l4266,10788e" filled="false" stroked="true" strokeweight=".47998pt" strokecolor="#000000">
                <v:path arrowok="t"/>
              </v:shape>
            </v:group>
            <v:group style="position:absolute;left:4266;top:10788;width:20;height:2" coordorigin="4266,10788" coordsize="20,2">
              <v:shape style="position:absolute;left:4266;top:10788;width:20;height:2" coordorigin="4266,10788" coordsize="20,0" path="m4266,10788l4285,10788e" filled="false" stroked="true" strokeweight=".47998pt" strokecolor="#000000">
                <v:path arrowok="t"/>
              </v:shape>
            </v:group>
            <v:group style="position:absolute;left:4285;top:10788;width:20;height:2" coordorigin="4285,10788" coordsize="20,2">
              <v:shape style="position:absolute;left:4285;top:10788;width:20;height:2" coordorigin="4285,10788" coordsize="20,0" path="m4285,10788l4304,10788e" filled="false" stroked="true" strokeweight=".47998pt" strokecolor="#000000">
                <v:path arrowok="t"/>
              </v:shape>
            </v:group>
            <v:group style="position:absolute;left:4304;top:10788;width:20;height:2" coordorigin="4304,10788" coordsize="20,2">
              <v:shape style="position:absolute;left:4304;top:10788;width:20;height:2" coordorigin="4304,10788" coordsize="20,0" path="m4304,10788l4323,10788e" filled="false" stroked="true" strokeweight=".47998pt" strokecolor="#000000">
                <v:path arrowok="t"/>
              </v:shape>
            </v:group>
            <v:group style="position:absolute;left:4323;top:10788;width:8;height:2" coordorigin="4323,10788" coordsize="8,2">
              <v:shape style="position:absolute;left:4323;top:10788;width:8;height:2" coordorigin="4323,10788" coordsize="8,0" path="m4323,10788l4331,10788e" filled="false" stroked="true" strokeweight=".47998pt" strokecolor="#000000">
                <v:path arrowok="t"/>
              </v:shape>
            </v:group>
            <v:group style="position:absolute;left:4331;top:10788;width:10;height:2" coordorigin="4331,10788" coordsize="10,2">
              <v:shape style="position:absolute;left:4331;top:10788;width:10;height:2" coordorigin="4331,10788" coordsize="10,0" path="m4331,10788l4340,10788e" filled="false" stroked="true" strokeweight=".47998pt" strokecolor="#000000">
                <v:path arrowok="t"/>
              </v:shape>
            </v:group>
            <v:group style="position:absolute;left:4340;top:10788;width:20;height:2" coordorigin="4340,10788" coordsize="20,2">
              <v:shape style="position:absolute;left:4340;top:10788;width:20;height:2" coordorigin="4340,10788" coordsize="20,0" path="m4340,10788l4359,10788e" filled="false" stroked="true" strokeweight=".47998pt" strokecolor="#000000">
                <v:path arrowok="t"/>
              </v:shape>
            </v:group>
            <v:group style="position:absolute;left:4359;top:10788;width:20;height:2" coordorigin="4359,10788" coordsize="20,2">
              <v:shape style="position:absolute;left:4359;top:10788;width:20;height:2" coordorigin="4359,10788" coordsize="20,0" path="m4359,10788l4379,10788e" filled="false" stroked="true" strokeweight=".47998pt" strokecolor="#000000">
                <v:path arrowok="t"/>
              </v:shape>
            </v:group>
            <v:group style="position:absolute;left:4379;top:10788;width:20;height:2" coordorigin="4379,10788" coordsize="20,2">
              <v:shape style="position:absolute;left:4379;top:10788;width:20;height:2" coordorigin="4379,10788" coordsize="20,0" path="m4379,10788l4398,10788e" filled="false" stroked="true" strokeweight=".47998pt" strokecolor="#000000">
                <v:path arrowok="t"/>
              </v:shape>
            </v:group>
            <v:group style="position:absolute;left:4398;top:10788;width:20;height:2" coordorigin="4398,10788" coordsize="20,2">
              <v:shape style="position:absolute;left:4398;top:10788;width:20;height:2" coordorigin="4398,10788" coordsize="20,0" path="m4398,10788l4417,10788e" filled="false" stroked="true" strokeweight=".47998pt" strokecolor="#000000">
                <v:path arrowok="t"/>
              </v:shape>
            </v:group>
            <v:group style="position:absolute;left:4417;top:10788;width:20;height:2" coordorigin="4417,10788" coordsize="20,2">
              <v:shape style="position:absolute;left:4417;top:10788;width:20;height:2" coordorigin="4417,10788" coordsize="20,0" path="m4417,10788l4436,10788e" filled="false" stroked="true" strokeweight=".47998pt" strokecolor="#000000">
                <v:path arrowok="t"/>
              </v:shape>
            </v:group>
            <v:group style="position:absolute;left:4436;top:10788;width:20;height:2" coordorigin="4436,10788" coordsize="20,2">
              <v:shape style="position:absolute;left:4436;top:10788;width:20;height:2" coordorigin="4436,10788" coordsize="20,0" path="m4436,10788l4455,10788e" filled="false" stroked="true" strokeweight=".47998pt" strokecolor="#000000">
                <v:path arrowok="t"/>
              </v:shape>
            </v:group>
            <v:group style="position:absolute;left:4455;top:10788;width:20;height:2" coordorigin="4455,10788" coordsize="20,2">
              <v:shape style="position:absolute;left:4455;top:10788;width:20;height:2" coordorigin="4455,10788" coordsize="20,0" path="m4455,10788l4475,10788e" filled="false" stroked="true" strokeweight=".47998pt" strokecolor="#000000">
                <v:path arrowok="t"/>
              </v:shape>
            </v:group>
            <v:group style="position:absolute;left:4475;top:10788;width:20;height:2" coordorigin="4475,10788" coordsize="20,2">
              <v:shape style="position:absolute;left:4475;top:10788;width:20;height:2" coordorigin="4475,10788" coordsize="20,0" path="m4475,10788l4494,10788e" filled="false" stroked="true" strokeweight=".47998pt" strokecolor="#000000">
                <v:path arrowok="t"/>
              </v:shape>
            </v:group>
            <v:group style="position:absolute;left:4494;top:10788;width:20;height:2" coordorigin="4494,10788" coordsize="20,2">
              <v:shape style="position:absolute;left:4494;top:10788;width:20;height:2" coordorigin="4494,10788" coordsize="20,0" path="m4494,10788l4513,10788e" filled="false" stroked="true" strokeweight=".47998pt" strokecolor="#000000">
                <v:path arrowok="t"/>
              </v:shape>
            </v:group>
            <v:group style="position:absolute;left:4513;top:10788;width:20;height:2" coordorigin="4513,10788" coordsize="20,2">
              <v:shape style="position:absolute;left:4513;top:10788;width:20;height:2" coordorigin="4513,10788" coordsize="20,0" path="m4513,10788l4532,10788e" filled="false" stroked="true" strokeweight=".47998pt" strokecolor="#000000">
                <v:path arrowok="t"/>
              </v:shape>
            </v:group>
            <v:group style="position:absolute;left:4532;top:10788;width:20;height:2" coordorigin="4532,10788" coordsize="20,2">
              <v:shape style="position:absolute;left:4532;top:10788;width:20;height:2" coordorigin="4532,10788" coordsize="20,0" path="m4532,10788l4551,10788e" filled="false" stroked="true" strokeweight=".47998pt" strokecolor="#000000">
                <v:path arrowok="t"/>
              </v:shape>
            </v:group>
            <v:group style="position:absolute;left:4551;top:10788;width:20;height:2" coordorigin="4551,10788" coordsize="20,2">
              <v:shape style="position:absolute;left:4551;top:10788;width:20;height:2" coordorigin="4551,10788" coordsize="20,0" path="m4551,10788l4571,10788e" filled="false" stroked="true" strokeweight=".47998pt" strokecolor="#000000">
                <v:path arrowok="t"/>
              </v:shape>
            </v:group>
            <v:group style="position:absolute;left:4571;top:10788;width:20;height:2" coordorigin="4571,10788" coordsize="20,2">
              <v:shape style="position:absolute;left:4571;top:10788;width:20;height:2" coordorigin="4571,10788" coordsize="20,0" path="m4571,10788l4590,10788e" filled="false" stroked="true" strokeweight=".47998pt" strokecolor="#000000">
                <v:path arrowok="t"/>
              </v:shape>
            </v:group>
            <v:group style="position:absolute;left:4590;top:10788;width:20;height:2" coordorigin="4590,10788" coordsize="20,2">
              <v:shape style="position:absolute;left:4590;top:10788;width:20;height:2" coordorigin="4590,10788" coordsize="20,0" path="m4590,10788l4609,10788e" filled="false" stroked="true" strokeweight=".47998pt" strokecolor="#000000">
                <v:path arrowok="t"/>
              </v:shape>
            </v:group>
            <v:group style="position:absolute;left:4609;top:10788;width:20;height:2" coordorigin="4609,10788" coordsize="20,2">
              <v:shape style="position:absolute;left:4609;top:10788;width:20;height:2" coordorigin="4609,10788" coordsize="20,0" path="m4609,10788l4628,10788e" filled="false" stroked="true" strokeweight=".47998pt" strokecolor="#000000">
                <v:path arrowok="t"/>
              </v:shape>
            </v:group>
            <v:group style="position:absolute;left:4628;top:10788;width:20;height:2" coordorigin="4628,10788" coordsize="20,2">
              <v:shape style="position:absolute;left:4628;top:10788;width:20;height:2" coordorigin="4628,10788" coordsize="20,0" path="m4628,10788l4647,10788e" filled="false" stroked="true" strokeweight=".47998pt" strokecolor="#000000">
                <v:path arrowok="t"/>
              </v:shape>
            </v:group>
            <v:group style="position:absolute;left:4647;top:10788;width:20;height:2" coordorigin="4647,10788" coordsize="20,2">
              <v:shape style="position:absolute;left:4647;top:10788;width:20;height:2" coordorigin="4647,10788" coordsize="20,0" path="m4647,10788l4667,10788e" filled="false" stroked="true" strokeweight=".47998pt" strokecolor="#000000">
                <v:path arrowok="t"/>
              </v:shape>
            </v:group>
            <v:group style="position:absolute;left:4667;top:10788;width:20;height:2" coordorigin="4667,10788" coordsize="20,2">
              <v:shape style="position:absolute;left:4667;top:10788;width:20;height:2" coordorigin="4667,10788" coordsize="20,0" path="m4667,10788l4686,10788e" filled="false" stroked="true" strokeweight=".47998pt" strokecolor="#000000">
                <v:path arrowok="t"/>
              </v:shape>
            </v:group>
            <v:group style="position:absolute;left:4686;top:10788;width:20;height:2" coordorigin="4686,10788" coordsize="20,2">
              <v:shape style="position:absolute;left:4686;top:10788;width:20;height:2" coordorigin="4686,10788" coordsize="20,0" path="m4686,10788l4705,10788e" filled="false" stroked="true" strokeweight=".47998pt" strokecolor="#000000">
                <v:path arrowok="t"/>
              </v:shape>
            </v:group>
            <v:group style="position:absolute;left:4705;top:10788;width:20;height:2" coordorigin="4705,10788" coordsize="20,2">
              <v:shape style="position:absolute;left:4705;top:10788;width:20;height:2" coordorigin="4705,10788" coordsize="20,0" path="m4705,10788l4724,10788e" filled="false" stroked="true" strokeweight=".47998pt" strokecolor="#000000">
                <v:path arrowok="t"/>
              </v:shape>
            </v:group>
            <v:group style="position:absolute;left:4724;top:10788;width:20;height:2" coordorigin="4724,10788" coordsize="20,2">
              <v:shape style="position:absolute;left:4724;top:10788;width:20;height:2" coordorigin="4724,10788" coordsize="20,0" path="m4724,10788l4743,10788e" filled="false" stroked="true" strokeweight=".47998pt" strokecolor="#000000">
                <v:path arrowok="t"/>
              </v:shape>
            </v:group>
            <v:group style="position:absolute;left:4743;top:10788;width:20;height:2" coordorigin="4743,10788" coordsize="20,2">
              <v:shape style="position:absolute;left:4743;top:10788;width:20;height:2" coordorigin="4743,10788" coordsize="20,0" path="m4743,10788l4763,10788e" filled="false" stroked="true" strokeweight=".47998pt" strokecolor="#000000">
                <v:path arrowok="t"/>
              </v:shape>
            </v:group>
            <v:group style="position:absolute;left:4763;top:10788;width:20;height:2" coordorigin="4763,10788" coordsize="20,2">
              <v:shape style="position:absolute;left:4763;top:10788;width:20;height:2" coordorigin="4763,10788" coordsize="20,0" path="m4763,10788l4782,10788e" filled="false" stroked="true" strokeweight=".47998pt" strokecolor="#000000">
                <v:path arrowok="t"/>
              </v:shape>
            </v:group>
            <v:group style="position:absolute;left:4782;top:10788;width:20;height:2" coordorigin="4782,10788" coordsize="20,2">
              <v:shape style="position:absolute;left:4782;top:10788;width:20;height:2" coordorigin="4782,10788" coordsize="20,0" path="m4782,10788l4801,10788e" filled="false" stroked="true" strokeweight=".47998pt" strokecolor="#000000">
                <v:path arrowok="t"/>
              </v:shape>
            </v:group>
            <v:group style="position:absolute;left:4801;top:10788;width:20;height:2" coordorigin="4801,10788" coordsize="20,2">
              <v:shape style="position:absolute;left:4801;top:10788;width:20;height:2" coordorigin="4801,10788" coordsize="20,0" path="m4801,10788l4820,10788e" filled="false" stroked="true" strokeweight=".47998pt" strokecolor="#000000">
                <v:path arrowok="t"/>
              </v:shape>
            </v:group>
            <v:group style="position:absolute;left:4820;top:10788;width:20;height:2" coordorigin="4820,10788" coordsize="20,2">
              <v:shape style="position:absolute;left:4820;top:10788;width:20;height:2" coordorigin="4820,10788" coordsize="20,0" path="m4820,10788l4839,10788e" filled="false" stroked="true" strokeweight=".47998pt" strokecolor="#000000">
                <v:path arrowok="t"/>
              </v:shape>
            </v:group>
            <v:group style="position:absolute;left:4839;top:10788;width:20;height:2" coordorigin="4839,10788" coordsize="20,2">
              <v:shape style="position:absolute;left:4839;top:10788;width:20;height:2" coordorigin="4839,10788" coordsize="20,0" path="m4839,10788l4859,10788e" filled="false" stroked="true" strokeweight=".47998pt" strokecolor="#000000">
                <v:path arrowok="t"/>
              </v:shape>
            </v:group>
            <v:group style="position:absolute;left:4859;top:10788;width:20;height:2" coordorigin="4859,10788" coordsize="20,2">
              <v:shape style="position:absolute;left:4859;top:10788;width:20;height:2" coordorigin="4859,10788" coordsize="20,0" path="m4859,10788l4878,10788e" filled="false" stroked="true" strokeweight=".47998pt" strokecolor="#000000">
                <v:path arrowok="t"/>
              </v:shape>
            </v:group>
            <v:group style="position:absolute;left:4878;top:10788;width:20;height:2" coordorigin="4878,10788" coordsize="20,2">
              <v:shape style="position:absolute;left:4878;top:10788;width:20;height:2" coordorigin="4878,10788" coordsize="20,0" path="m4878,10788l4897,10788e" filled="false" stroked="true" strokeweight=".47998pt" strokecolor="#000000">
                <v:path arrowok="t"/>
              </v:shape>
            </v:group>
            <v:group style="position:absolute;left:4897;top:10788;width:20;height:2" coordorigin="4897,10788" coordsize="20,2">
              <v:shape style="position:absolute;left:4897;top:10788;width:20;height:2" coordorigin="4897,10788" coordsize="20,0" path="m4897,10788l4916,10788e" filled="false" stroked="true" strokeweight=".47998pt" strokecolor="#000000">
                <v:path arrowok="t"/>
              </v:shape>
            </v:group>
            <v:group style="position:absolute;left:4916;top:10788;width:20;height:2" coordorigin="4916,10788" coordsize="20,2">
              <v:shape style="position:absolute;left:4916;top:10788;width:20;height:2" coordorigin="4916,10788" coordsize="20,0" path="m4916,10788l4935,10788e" filled="false" stroked="true" strokeweight=".47998pt" strokecolor="#000000">
                <v:path arrowok="t"/>
              </v:shape>
            </v:group>
            <v:group style="position:absolute;left:4935;top:10788;width:20;height:2" coordorigin="4935,10788" coordsize="20,2">
              <v:shape style="position:absolute;left:4935;top:10788;width:20;height:2" coordorigin="4935,10788" coordsize="20,0" path="m4935,10788l4955,10788e" filled="false" stroked="true" strokeweight=".47998pt" strokecolor="#000000">
                <v:path arrowok="t"/>
              </v:shape>
            </v:group>
            <v:group style="position:absolute;left:4955;top:10788;width:20;height:2" coordorigin="4955,10788" coordsize="20,2">
              <v:shape style="position:absolute;left:4955;top:10788;width:20;height:2" coordorigin="4955,10788" coordsize="20,0" path="m4955,10788l4974,10788e" filled="false" stroked="true" strokeweight=".47998pt" strokecolor="#000000">
                <v:path arrowok="t"/>
              </v:shape>
            </v:group>
            <v:group style="position:absolute;left:4974;top:10788;width:20;height:2" coordorigin="4974,10788" coordsize="20,2">
              <v:shape style="position:absolute;left:4974;top:10788;width:20;height:2" coordorigin="4974,10788" coordsize="20,0" path="m4974,10788l4993,10788e" filled="false" stroked="true" strokeweight=".47998pt" strokecolor="#000000">
                <v:path arrowok="t"/>
              </v:shape>
            </v:group>
            <v:group style="position:absolute;left:4993;top:10788;width:20;height:2" coordorigin="4993,10788" coordsize="20,2">
              <v:shape style="position:absolute;left:4993;top:10788;width:20;height:2" coordorigin="4993,10788" coordsize="20,0" path="m4993,10788l5012,10788e" filled="false" stroked="true" strokeweight=".47998pt" strokecolor="#000000">
                <v:path arrowok="t"/>
              </v:shape>
            </v:group>
            <v:group style="position:absolute;left:5012;top:10788;width:20;height:2" coordorigin="5012,10788" coordsize="20,2">
              <v:shape style="position:absolute;left:5012;top:10788;width:20;height:2" coordorigin="5012,10788" coordsize="20,0" path="m5012,10788l5031,10788e" filled="false" stroked="true" strokeweight=".47998pt" strokecolor="#000000">
                <v:path arrowok="t"/>
              </v:shape>
            </v:group>
            <v:group style="position:absolute;left:5031;top:10788;width:20;height:2" coordorigin="5031,10788" coordsize="20,2">
              <v:shape style="position:absolute;left:5031;top:10788;width:20;height:2" coordorigin="5031,10788" coordsize="20,0" path="m5031,10788l5051,10788e" filled="false" stroked="true" strokeweight=".47998pt" strokecolor="#000000">
                <v:path arrowok="t"/>
              </v:shape>
            </v:group>
            <v:group style="position:absolute;left:5051;top:10788;width:20;height:2" coordorigin="5051,10788" coordsize="20,2">
              <v:shape style="position:absolute;left:5051;top:10788;width:20;height:2" coordorigin="5051,10788" coordsize="20,0" path="m5051,10788l5070,10788e" filled="false" stroked="true" strokeweight=".47998pt" strokecolor="#000000">
                <v:path arrowok="t"/>
              </v:shape>
            </v:group>
            <v:group style="position:absolute;left:5070;top:10788;width:20;height:2" coordorigin="5070,10788" coordsize="20,2">
              <v:shape style="position:absolute;left:5070;top:10788;width:20;height:2" coordorigin="5070,10788" coordsize="20,0" path="m5070,10788l5089,10788e" filled="false" stroked="true" strokeweight=".47998pt" strokecolor="#000000">
                <v:path arrowok="t"/>
              </v:shape>
            </v:group>
            <v:group style="position:absolute;left:5089;top:10788;width:20;height:2" coordorigin="5089,10788" coordsize="20,2">
              <v:shape style="position:absolute;left:5089;top:10788;width:20;height:2" coordorigin="5089,10788" coordsize="20,0" path="m5089,10788l5108,10788e" filled="false" stroked="true" strokeweight=".47998pt" strokecolor="#000000">
                <v:path arrowok="t"/>
              </v:shape>
            </v:group>
            <v:group style="position:absolute;left:5108;top:10788;width:20;height:2" coordorigin="5108,10788" coordsize="20,2">
              <v:shape style="position:absolute;left:5108;top:10788;width:20;height:2" coordorigin="5108,10788" coordsize="20,0" path="m5108,10788l5127,10788e" filled="false" stroked="true" strokeweight=".47998pt" strokecolor="#000000">
                <v:path arrowok="t"/>
              </v:shape>
            </v:group>
            <v:group style="position:absolute;left:5127;top:10788;width:20;height:2" coordorigin="5127,10788" coordsize="20,2">
              <v:shape style="position:absolute;left:5127;top:10788;width:20;height:2" coordorigin="5127,10788" coordsize="20,0" path="m5127,10788l5147,10788e" filled="false" stroked="true" strokeweight=".47998pt" strokecolor="#000000">
                <v:path arrowok="t"/>
              </v:shape>
            </v:group>
            <v:group style="position:absolute;left:5147;top:10788;width:20;height:2" coordorigin="5147,10788" coordsize="20,2">
              <v:shape style="position:absolute;left:5147;top:10788;width:20;height:2" coordorigin="5147,10788" coordsize="20,0" path="m5147,10788l5166,10788e" filled="false" stroked="true" strokeweight=".47998pt" strokecolor="#000000">
                <v:path arrowok="t"/>
              </v:shape>
            </v:group>
            <v:group style="position:absolute;left:5166;top:10788;width:20;height:2" coordorigin="5166,10788" coordsize="20,2">
              <v:shape style="position:absolute;left:5166;top:10788;width:20;height:2" coordorigin="5166,10788" coordsize="20,0" path="m5166,10788l5185,10788e" filled="false" stroked="true" strokeweight=".47998pt" strokecolor="#000000">
                <v:path arrowok="t"/>
              </v:shape>
            </v:group>
            <v:group style="position:absolute;left:5185;top:10788;width:20;height:2" coordorigin="5185,10788" coordsize="20,2">
              <v:shape style="position:absolute;left:5185;top:10788;width:20;height:2" coordorigin="5185,10788" coordsize="20,0" path="m5185,10788l5204,10788e" filled="false" stroked="true" strokeweight=".47998pt" strokecolor="#000000">
                <v:path arrowok="t"/>
              </v:shape>
            </v:group>
            <v:group style="position:absolute;left:5204;top:10788;width:20;height:2" coordorigin="5204,10788" coordsize="20,2">
              <v:shape style="position:absolute;left:5204;top:10788;width:20;height:2" coordorigin="5204,10788" coordsize="20,0" path="m5204,10788l5223,10788e" filled="false" stroked="true" strokeweight=".47998pt" strokecolor="#000000">
                <v:path arrowok="t"/>
              </v:shape>
            </v:group>
            <v:group style="position:absolute;left:5223;top:10788;width:20;height:2" coordorigin="5223,10788" coordsize="20,2">
              <v:shape style="position:absolute;left:5223;top:10788;width:20;height:2" coordorigin="5223,10788" coordsize="20,0" path="m5223,10788l5243,10788e" filled="false" stroked="true" strokeweight=".47998pt" strokecolor="#000000">
                <v:path arrowok="t"/>
              </v:shape>
            </v:group>
            <v:group style="position:absolute;left:5243;top:10788;width:20;height:2" coordorigin="5243,10788" coordsize="20,2">
              <v:shape style="position:absolute;left:5243;top:10788;width:20;height:2" coordorigin="5243,10788" coordsize="20,0" path="m5243,10788l5262,10788e" filled="false" stroked="true" strokeweight=".47998pt" strokecolor="#000000">
                <v:path arrowok="t"/>
              </v:shape>
            </v:group>
            <v:group style="position:absolute;left:5262;top:10788;width:20;height:2" coordorigin="5262,10788" coordsize="20,2">
              <v:shape style="position:absolute;left:5262;top:10788;width:20;height:2" coordorigin="5262,10788" coordsize="20,0" path="m5262,10788l5281,10788e" filled="false" stroked="true" strokeweight=".47998pt" strokecolor="#000000">
                <v:path arrowok="t"/>
              </v:shape>
            </v:group>
            <v:group style="position:absolute;left:5281;top:10788;width:20;height:2" coordorigin="5281,10788" coordsize="20,2">
              <v:shape style="position:absolute;left:5281;top:10788;width:20;height:2" coordorigin="5281,10788" coordsize="20,0" path="m5281,10788l5300,10788e" filled="false" stroked="true" strokeweight=".47998pt" strokecolor="#000000">
                <v:path arrowok="t"/>
              </v:shape>
            </v:group>
            <v:group style="position:absolute;left:5300;top:10788;width:20;height:2" coordorigin="5300,10788" coordsize="20,2">
              <v:shape style="position:absolute;left:5300;top:10788;width:20;height:2" coordorigin="5300,10788" coordsize="20,0" path="m5300,10788l5319,10788e" filled="false" stroked="true" strokeweight=".47998pt" strokecolor="#000000">
                <v:path arrowok="t"/>
              </v:shape>
            </v:group>
            <v:group style="position:absolute;left:5319;top:10788;width:20;height:2" coordorigin="5319,10788" coordsize="20,2">
              <v:shape style="position:absolute;left:5319;top:10788;width:20;height:2" coordorigin="5319,10788" coordsize="20,0" path="m5319,10788l5339,10788e" filled="false" stroked="true" strokeweight=".47998pt" strokecolor="#000000">
                <v:path arrowok="t"/>
              </v:shape>
            </v:group>
            <v:group style="position:absolute;left:5339;top:10788;width:20;height:2" coordorigin="5339,10788" coordsize="20,2">
              <v:shape style="position:absolute;left:5339;top:10788;width:20;height:2" coordorigin="5339,10788" coordsize="20,0" path="m5339,10788l5358,10788e" filled="false" stroked="true" strokeweight=".47998pt" strokecolor="#000000">
                <v:path arrowok="t"/>
              </v:shape>
            </v:group>
            <v:group style="position:absolute;left:5358;top:10788;width:20;height:2" coordorigin="5358,10788" coordsize="20,2">
              <v:shape style="position:absolute;left:5358;top:10788;width:20;height:2" coordorigin="5358,10788" coordsize="20,0" path="m5358,10788l5377,10788e" filled="false" stroked="true" strokeweight=".47998pt" strokecolor="#000000">
                <v:path arrowok="t"/>
              </v:shape>
            </v:group>
            <v:group style="position:absolute;left:5377;top:10788;width:20;height:2" coordorigin="5377,10788" coordsize="20,2">
              <v:shape style="position:absolute;left:5377;top:10788;width:20;height:2" coordorigin="5377,10788" coordsize="20,0" path="m5377,10788l5396,10788e" filled="false" stroked="true" strokeweight=".47998pt" strokecolor="#000000">
                <v:path arrowok="t"/>
              </v:shape>
            </v:group>
            <v:group style="position:absolute;left:5396;top:10788;width:20;height:2" coordorigin="5396,10788" coordsize="20,2">
              <v:shape style="position:absolute;left:5396;top:10788;width:20;height:2" coordorigin="5396,10788" coordsize="20,0" path="m5396,10788l5415,10788e" filled="false" stroked="true" strokeweight=".47998pt" strokecolor="#000000">
                <v:path arrowok="t"/>
              </v:shape>
            </v:group>
            <v:group style="position:absolute;left:5415;top:10788;width:20;height:2" coordorigin="5415,10788" coordsize="20,2">
              <v:shape style="position:absolute;left:5415;top:10788;width:20;height:2" coordorigin="5415,10788" coordsize="20,0" path="m5415,10788l5435,10788e" filled="false" stroked="true" strokeweight=".47998pt" strokecolor="#000000">
                <v:path arrowok="t"/>
              </v:shape>
            </v:group>
            <v:group style="position:absolute;left:5435;top:10788;width:20;height:2" coordorigin="5435,10788" coordsize="20,2">
              <v:shape style="position:absolute;left:5435;top:10788;width:20;height:2" coordorigin="5435,10788" coordsize="20,0" path="m5435,10788l5454,10788e" filled="false" stroked="true" strokeweight=".47998pt" strokecolor="#000000">
                <v:path arrowok="t"/>
              </v:shape>
            </v:group>
            <v:group style="position:absolute;left:5454;top:10788;width:20;height:2" coordorigin="5454,10788" coordsize="20,2">
              <v:shape style="position:absolute;left:5454;top:10788;width:20;height:2" coordorigin="5454,10788" coordsize="20,0" path="m5454,10788l5473,10788e" filled="false" stroked="true" strokeweight=".47998pt" strokecolor="#000000">
                <v:path arrowok="t"/>
              </v:shape>
            </v:group>
            <v:group style="position:absolute;left:5473;top:10788;width:20;height:2" coordorigin="5473,10788" coordsize="20,2">
              <v:shape style="position:absolute;left:5473;top:10788;width:20;height:2" coordorigin="5473,10788" coordsize="20,0" path="m5473,10788l5492,10788e" filled="false" stroked="true" strokeweight=".47998pt" strokecolor="#000000">
                <v:path arrowok="t"/>
              </v:shape>
            </v:group>
            <v:group style="position:absolute;left:5492;top:10788;width:20;height:2" coordorigin="5492,10788" coordsize="20,2">
              <v:shape style="position:absolute;left:5492;top:10788;width:20;height:2" coordorigin="5492,10788" coordsize="20,0" path="m5492,10788l5511,10788e" filled="false" stroked="true" strokeweight=".47998pt" strokecolor="#000000">
                <v:path arrowok="t"/>
              </v:shape>
            </v:group>
            <v:group style="position:absolute;left:5511;top:10788;width:20;height:2" coordorigin="5511,10788" coordsize="20,2">
              <v:shape style="position:absolute;left:5511;top:10788;width:20;height:2" coordorigin="5511,10788" coordsize="20,0" path="m5511,10788l5531,10788e" filled="false" stroked="true" strokeweight=".47998pt" strokecolor="#000000">
                <v:path arrowok="t"/>
              </v:shape>
            </v:group>
            <v:group style="position:absolute;left:5531;top:10788;width:20;height:2" coordorigin="5531,10788" coordsize="20,2">
              <v:shape style="position:absolute;left:5531;top:10788;width:20;height:2" coordorigin="5531,10788" coordsize="20,0" path="m5531,10788l5550,10788e" filled="false" stroked="true" strokeweight=".47998pt" strokecolor="#000000">
                <v:path arrowok="t"/>
              </v:shape>
            </v:group>
            <v:group style="position:absolute;left:5550;top:10788;width:20;height:2" coordorigin="5550,10788" coordsize="20,2">
              <v:shape style="position:absolute;left:5550;top:10788;width:20;height:2" coordorigin="5550,10788" coordsize="20,0" path="m5550,10788l5569,10788e" filled="false" stroked="true" strokeweight=".47998pt" strokecolor="#000000">
                <v:path arrowok="t"/>
              </v:shape>
            </v:group>
            <v:group style="position:absolute;left:5569;top:10788;width:20;height:2" coordorigin="5569,10788" coordsize="20,2">
              <v:shape style="position:absolute;left:5569;top:10788;width:20;height:2" coordorigin="5569,10788" coordsize="20,0" path="m5569,10788l5588,10788e" filled="false" stroked="true" strokeweight=".47998pt" strokecolor="#000000">
                <v:path arrowok="t"/>
              </v:shape>
            </v:group>
            <v:group style="position:absolute;left:5588;top:10788;width:20;height:2" coordorigin="5588,10788" coordsize="20,2">
              <v:shape style="position:absolute;left:5588;top:10788;width:20;height:2" coordorigin="5588,10788" coordsize="20,0" path="m5588,10788l5607,10788e" filled="false" stroked="true" strokeweight=".47998pt" strokecolor="#000000">
                <v:path arrowok="t"/>
              </v:shape>
            </v:group>
            <v:group style="position:absolute;left:5607;top:10788;width:20;height:2" coordorigin="5607,10788" coordsize="20,2">
              <v:shape style="position:absolute;left:5607;top:10788;width:20;height:2" coordorigin="5607,10788" coordsize="20,0" path="m5607,10788l5627,10788e" filled="false" stroked="true" strokeweight=".47998pt" strokecolor="#000000">
                <v:path arrowok="t"/>
              </v:shape>
            </v:group>
            <v:group style="position:absolute;left:5627;top:10788;width:20;height:2" coordorigin="5627,10788" coordsize="20,2">
              <v:shape style="position:absolute;left:5627;top:10788;width:20;height:2" coordorigin="5627,10788" coordsize="20,0" path="m5627,10788l5646,10788e" filled="false" stroked="true" strokeweight=".47998pt" strokecolor="#000000">
                <v:path arrowok="t"/>
              </v:shape>
            </v:group>
            <v:group style="position:absolute;left:5646;top:10788;width:20;height:2" coordorigin="5646,10788" coordsize="20,2">
              <v:shape style="position:absolute;left:5646;top:10788;width:20;height:2" coordorigin="5646,10788" coordsize="20,0" path="m5646,10788l5665,10788e" filled="false" stroked="true" strokeweight=".47998pt" strokecolor="#000000">
                <v:path arrowok="t"/>
              </v:shape>
            </v:group>
            <v:group style="position:absolute;left:5665;top:10788;width:20;height:2" coordorigin="5665,10788" coordsize="20,2">
              <v:shape style="position:absolute;left:5665;top:10788;width:20;height:2" coordorigin="5665,10788" coordsize="20,0" path="m5665,10788l5684,10788e" filled="false" stroked="true" strokeweight=".47998pt" strokecolor="#000000">
                <v:path arrowok="t"/>
              </v:shape>
            </v:group>
            <v:group style="position:absolute;left:5684;top:10788;width:20;height:2" coordorigin="5684,10788" coordsize="20,2">
              <v:shape style="position:absolute;left:5684;top:10788;width:20;height:2" coordorigin="5684,10788" coordsize="20,0" path="m5684,10788l5703,10788e" filled="false" stroked="true" strokeweight=".47998pt" strokecolor="#000000">
                <v:path arrowok="t"/>
              </v:shape>
            </v:group>
            <v:group style="position:absolute;left:5703;top:10788;width:20;height:2" coordorigin="5703,10788" coordsize="20,2">
              <v:shape style="position:absolute;left:5703;top:10788;width:20;height:2" coordorigin="5703,10788" coordsize="20,0" path="m5703,10788l5723,10788e" filled="false" stroked="true" strokeweight=".47998pt" strokecolor="#000000">
                <v:path arrowok="t"/>
              </v:shape>
            </v:group>
            <v:group style="position:absolute;left:5723;top:10788;width:20;height:2" coordorigin="5723,10788" coordsize="20,2">
              <v:shape style="position:absolute;left:5723;top:10788;width:20;height:2" coordorigin="5723,10788" coordsize="20,0" path="m5723,10788l5742,10788e" filled="false" stroked="true" strokeweight=".47998pt" strokecolor="#000000">
                <v:path arrowok="t"/>
              </v:shape>
            </v:group>
            <v:group style="position:absolute;left:5742;top:10788;width:20;height:2" coordorigin="5742,10788" coordsize="20,2">
              <v:shape style="position:absolute;left:5742;top:10788;width:20;height:2" coordorigin="5742,10788" coordsize="20,0" path="m5742,10788l5761,10788e" filled="false" stroked="true" strokeweight=".47998pt" strokecolor="#000000">
                <v:path arrowok="t"/>
              </v:shape>
            </v:group>
            <v:group style="position:absolute;left:5761;top:10788;width:20;height:2" coordorigin="5761,10788" coordsize="20,2">
              <v:shape style="position:absolute;left:5761;top:10788;width:20;height:2" coordorigin="5761,10788" coordsize="20,0" path="m5761,10788l5780,10788e" filled="false" stroked="true" strokeweight=".47998pt" strokecolor="#000000">
                <v:path arrowok="t"/>
              </v:shape>
            </v:group>
            <v:group style="position:absolute;left:5780;top:10788;width:20;height:2" coordorigin="5780,10788" coordsize="20,2">
              <v:shape style="position:absolute;left:5780;top:10788;width:20;height:2" coordorigin="5780,10788" coordsize="20,0" path="m5780,10788l5799,10788e" filled="false" stroked="true" strokeweight=".47998pt" strokecolor="#000000">
                <v:path arrowok="t"/>
              </v:shape>
            </v:group>
            <v:group style="position:absolute;left:5799;top:10788;width:20;height:2" coordorigin="5799,10788" coordsize="20,2">
              <v:shape style="position:absolute;left:5799;top:10788;width:20;height:2" coordorigin="5799,10788" coordsize="20,0" path="m5799,10788l5819,10788e" filled="false" stroked="true" strokeweight=".47998pt" strokecolor="#000000">
                <v:path arrowok="t"/>
              </v:shape>
            </v:group>
            <v:group style="position:absolute;left:5819;top:10788;width:20;height:2" coordorigin="5819,10788" coordsize="20,2">
              <v:shape style="position:absolute;left:5819;top:10788;width:20;height:2" coordorigin="5819,10788" coordsize="20,0" path="m5819,10788l5838,10788e" filled="false" stroked="true" strokeweight=".47998pt" strokecolor="#000000">
                <v:path arrowok="t"/>
              </v:shape>
            </v:group>
            <v:group style="position:absolute;left:5838;top:10788;width:20;height:2" coordorigin="5838,10788" coordsize="20,2">
              <v:shape style="position:absolute;left:5838;top:10788;width:20;height:2" coordorigin="5838,10788" coordsize="20,0" path="m5838,10788l5857,10788e" filled="false" stroked="true" strokeweight=".47998pt" strokecolor="#000000">
                <v:path arrowok="t"/>
              </v:shape>
            </v:group>
            <v:group style="position:absolute;left:5857;top:10788;width:20;height:2" coordorigin="5857,10788" coordsize="20,2">
              <v:shape style="position:absolute;left:5857;top:10788;width:20;height:2" coordorigin="5857,10788" coordsize="20,0" path="m5857,10788l5876,10788e" filled="false" stroked="true" strokeweight=".47998pt" strokecolor="#000000">
                <v:path arrowok="t"/>
              </v:shape>
            </v:group>
            <v:group style="position:absolute;left:5876;top:10788;width:20;height:2" coordorigin="5876,10788" coordsize="20,2">
              <v:shape style="position:absolute;left:5876;top:10788;width:20;height:2" coordorigin="5876,10788" coordsize="20,0" path="m5876,10788l5895,10788e" filled="false" stroked="true" strokeweight=".47998pt" strokecolor="#000000">
                <v:path arrowok="t"/>
              </v:shape>
            </v:group>
            <v:group style="position:absolute;left:5895;top:10788;width:20;height:2" coordorigin="5895,10788" coordsize="20,2">
              <v:shape style="position:absolute;left:5895;top:10788;width:20;height:2" coordorigin="5895,10788" coordsize="20,0" path="m5895,10788l5915,10788e" filled="false" stroked="true" strokeweight=".47998pt" strokecolor="#000000">
                <v:path arrowok="t"/>
              </v:shape>
            </v:group>
            <v:group style="position:absolute;left:5915;top:10788;width:20;height:2" coordorigin="5915,10788" coordsize="20,2">
              <v:shape style="position:absolute;left:5915;top:10788;width:20;height:2" coordorigin="5915,10788" coordsize="20,0" path="m5915,10788l5934,10788e" filled="false" stroked="true" strokeweight=".47998pt" strokecolor="#000000">
                <v:path arrowok="t"/>
              </v:shape>
            </v:group>
            <v:group style="position:absolute;left:5934;top:10788;width:20;height:2" coordorigin="5934,10788" coordsize="20,2">
              <v:shape style="position:absolute;left:5934;top:10788;width:20;height:2" coordorigin="5934,10788" coordsize="20,0" path="m5934,10788l5953,10788e" filled="false" stroked="true" strokeweight=".47998pt" strokecolor="#000000">
                <v:path arrowok="t"/>
              </v:shape>
            </v:group>
            <v:group style="position:absolute;left:5953;top:10788;width:20;height:2" coordorigin="5953,10788" coordsize="20,2">
              <v:shape style="position:absolute;left:5953;top:10788;width:20;height:2" coordorigin="5953,10788" coordsize="20,0" path="m5953,10788l5972,10788e" filled="false" stroked="true" strokeweight=".47998pt" strokecolor="#000000">
                <v:path arrowok="t"/>
              </v:shape>
            </v:group>
            <v:group style="position:absolute;left:5972;top:10788;width:20;height:2" coordorigin="5972,10788" coordsize="20,2">
              <v:shape style="position:absolute;left:5972;top:10788;width:20;height:2" coordorigin="5972,10788" coordsize="20,0" path="m5972,10788l5991,10788e" filled="false" stroked="true" strokeweight=".47998pt" strokecolor="#000000">
                <v:path arrowok="t"/>
              </v:shape>
            </v:group>
            <v:group style="position:absolute;left:5991;top:10788;width:20;height:2" coordorigin="5991,10788" coordsize="20,2">
              <v:shape style="position:absolute;left:5991;top:10788;width:20;height:2" coordorigin="5991,10788" coordsize="20,0" path="m5991,10788l6011,10788e" filled="false" stroked="true" strokeweight=".47998pt" strokecolor="#000000">
                <v:path arrowok="t"/>
              </v:shape>
            </v:group>
            <v:group style="position:absolute;left:6011;top:10788;width:20;height:2" coordorigin="6011,10788" coordsize="20,2">
              <v:shape style="position:absolute;left:6011;top:10788;width:20;height:2" coordorigin="6011,10788" coordsize="20,0" path="m6011,10788l6030,10788e" filled="false" stroked="true" strokeweight=".47998pt" strokecolor="#000000">
                <v:path arrowok="t"/>
              </v:shape>
            </v:group>
            <v:group style="position:absolute;left:6030;top:10788;width:20;height:2" coordorigin="6030,10788" coordsize="20,2">
              <v:shape style="position:absolute;left:6030;top:10788;width:20;height:2" coordorigin="6030,10788" coordsize="20,0" path="m6030,10788l6049,10788e" filled="false" stroked="true" strokeweight=".47998pt" strokecolor="#000000">
                <v:path arrowok="t"/>
              </v:shape>
            </v:group>
            <v:group style="position:absolute;left:6049;top:10788;width:20;height:2" coordorigin="6049,10788" coordsize="20,2">
              <v:shape style="position:absolute;left:6049;top:10788;width:20;height:2" coordorigin="6049,10788" coordsize="20,0" path="m6049,10788l6068,10788e" filled="false" stroked="true" strokeweight=".47998pt" strokecolor="#000000">
                <v:path arrowok="t"/>
              </v:shape>
            </v:group>
            <v:group style="position:absolute;left:6068;top:10788;width:20;height:2" coordorigin="6068,10788" coordsize="20,2">
              <v:shape style="position:absolute;left:6068;top:10788;width:20;height:2" coordorigin="6068,10788" coordsize="20,0" path="m6068,10788l6087,10788e" filled="false" stroked="true" strokeweight=".47998pt" strokecolor="#000000">
                <v:path arrowok="t"/>
              </v:shape>
            </v:group>
            <v:group style="position:absolute;left:6087;top:10788;width:20;height:2" coordorigin="6087,10788" coordsize="20,2">
              <v:shape style="position:absolute;left:6087;top:10788;width:20;height:2" coordorigin="6087,10788" coordsize="20,0" path="m6087,10788l6107,10788e" filled="false" stroked="true" strokeweight=".47998pt" strokecolor="#000000">
                <v:path arrowok="t"/>
              </v:shape>
            </v:group>
            <v:group style="position:absolute;left:6107;top:10788;width:20;height:2" coordorigin="6107,10788" coordsize="20,2">
              <v:shape style="position:absolute;left:6107;top:10788;width:20;height:2" coordorigin="6107,10788" coordsize="20,0" path="m6107,10788l6126,10788e" filled="false" stroked="true" strokeweight=".47998pt" strokecolor="#000000">
                <v:path arrowok="t"/>
              </v:shape>
            </v:group>
            <v:group style="position:absolute;left:6126;top:10788;width:20;height:2" coordorigin="6126,10788" coordsize="20,2">
              <v:shape style="position:absolute;left:6126;top:10788;width:20;height:2" coordorigin="6126,10788" coordsize="20,0" path="m6126,10788l6145,10788e" filled="false" stroked="true" strokeweight=".47998pt" strokecolor="#000000">
                <v:path arrowok="t"/>
              </v:shape>
            </v:group>
            <v:group style="position:absolute;left:6145;top:10788;width:20;height:2" coordorigin="6145,10788" coordsize="20,2">
              <v:shape style="position:absolute;left:6145;top:10788;width:20;height:2" coordorigin="6145,10788" coordsize="20,0" path="m6145,10788l6164,10788e" filled="false" stroked="true" strokeweight=".47998pt" strokecolor="#000000">
                <v:path arrowok="t"/>
              </v:shape>
            </v:group>
            <v:group style="position:absolute;left:6164;top:10788;width:20;height:2" coordorigin="6164,10788" coordsize="20,2">
              <v:shape style="position:absolute;left:6164;top:10788;width:20;height:2" coordorigin="6164,10788" coordsize="20,0" path="m6164,10788l6183,10788e" filled="false" stroked="true" strokeweight=".47998pt" strokecolor="#000000">
                <v:path arrowok="t"/>
              </v:shape>
            </v:group>
            <v:group style="position:absolute;left:6183;top:10788;width:20;height:2" coordorigin="6183,10788" coordsize="20,2">
              <v:shape style="position:absolute;left:6183;top:10788;width:20;height:2" coordorigin="6183,10788" coordsize="20,0" path="m6183,10788l6203,10788e" filled="false" stroked="true" strokeweight=".47998pt" strokecolor="#000000">
                <v:path arrowok="t"/>
              </v:shape>
            </v:group>
            <v:group style="position:absolute;left:6203;top:10788;width:20;height:2" coordorigin="6203,10788" coordsize="20,2">
              <v:shape style="position:absolute;left:6203;top:10788;width:20;height:2" coordorigin="6203,10788" coordsize="20,0" path="m6203,10788l6222,10788e" filled="false" stroked="true" strokeweight=".47998pt" strokecolor="#000000">
                <v:path arrowok="t"/>
              </v:shape>
            </v:group>
            <v:group style="position:absolute;left:6222;top:10788;width:20;height:2" coordorigin="6222,10788" coordsize="20,2">
              <v:shape style="position:absolute;left:6222;top:10788;width:20;height:2" coordorigin="6222,10788" coordsize="20,0" path="m6222,10788l6241,10788e" filled="false" stroked="true" strokeweight=".47998pt" strokecolor="#000000">
                <v:path arrowok="t"/>
              </v:shape>
            </v:group>
            <v:group style="position:absolute;left:6241;top:10788;width:20;height:2" coordorigin="6241,10788" coordsize="20,2">
              <v:shape style="position:absolute;left:6241;top:10788;width:20;height:2" coordorigin="6241,10788" coordsize="20,0" path="m6241,10788l6260,10788e" filled="false" stroked="true" strokeweight=".47998pt" strokecolor="#000000">
                <v:path arrowok="t"/>
              </v:shape>
            </v:group>
            <v:group style="position:absolute;left:6260;top:10788;width:20;height:2" coordorigin="6260,10788" coordsize="20,2">
              <v:shape style="position:absolute;left:6260;top:10788;width:20;height:2" coordorigin="6260,10788" coordsize="20,0" path="m6260,10788l6279,10788e" filled="false" stroked="true" strokeweight=".47998pt" strokecolor="#000000">
                <v:path arrowok="t"/>
              </v:shape>
            </v:group>
            <v:group style="position:absolute;left:6279;top:10788;width:20;height:2" coordorigin="6279,10788" coordsize="20,2">
              <v:shape style="position:absolute;left:6279;top:10788;width:20;height:2" coordorigin="6279,10788" coordsize="20,0" path="m6279,10788l6299,10788e" filled="false" stroked="true" strokeweight=".47998pt" strokecolor="#000000">
                <v:path arrowok="t"/>
              </v:shape>
            </v:group>
            <v:group style="position:absolute;left:6299;top:10788;width:20;height:2" coordorigin="6299,10788" coordsize="20,2">
              <v:shape style="position:absolute;left:6299;top:10788;width:20;height:2" coordorigin="6299,10788" coordsize="20,0" path="m6299,10788l6318,10788e" filled="false" stroked="true" strokeweight=".47998pt" strokecolor="#000000">
                <v:path arrowok="t"/>
              </v:shape>
            </v:group>
            <v:group style="position:absolute;left:6318;top:10788;width:20;height:2" coordorigin="6318,10788" coordsize="20,2">
              <v:shape style="position:absolute;left:6318;top:10788;width:20;height:2" coordorigin="6318,10788" coordsize="20,0" path="m6318,10788l6337,10788e" filled="false" stroked="true" strokeweight=".47998pt" strokecolor="#000000">
                <v:path arrowok="t"/>
              </v:shape>
            </v:group>
            <v:group style="position:absolute;left:6337;top:10788;width:20;height:2" coordorigin="6337,10788" coordsize="20,2">
              <v:shape style="position:absolute;left:6337;top:10788;width:20;height:2" coordorigin="6337,10788" coordsize="20,0" path="m6337,10788l6357,10788e" filled="false" stroked="true" strokeweight=".47998pt" strokecolor="#000000">
                <v:path arrowok="t"/>
              </v:shape>
            </v:group>
            <v:group style="position:absolute;left:6357;top:10788;width:20;height:2" coordorigin="6357,10788" coordsize="20,2">
              <v:shape style="position:absolute;left:6357;top:10788;width:20;height:2" coordorigin="6357,10788" coordsize="20,0" path="m6357,10788l6376,10788e" filled="false" stroked="true" strokeweight=".47998pt" strokecolor="#000000">
                <v:path arrowok="t"/>
              </v:shape>
            </v:group>
            <v:group style="position:absolute;left:6376;top:10788;width:20;height:2" coordorigin="6376,10788" coordsize="20,2">
              <v:shape style="position:absolute;left:6376;top:10788;width:20;height:2" coordorigin="6376,10788" coordsize="20,0" path="m6376,10788l6395,10788e" filled="false" stroked="true" strokeweight=".47998pt" strokecolor="#000000">
                <v:path arrowok="t"/>
              </v:shape>
            </v:group>
            <v:group style="position:absolute;left:6395;top:10788;width:20;height:2" coordorigin="6395,10788" coordsize="20,2">
              <v:shape style="position:absolute;left:6395;top:10788;width:20;height:2" coordorigin="6395,10788" coordsize="20,0" path="m6395,10788l6414,10788e" filled="false" stroked="true" strokeweight=".47998pt" strokecolor="#000000">
                <v:path arrowok="t"/>
              </v:shape>
            </v:group>
            <v:group style="position:absolute;left:6414;top:10788;width:20;height:2" coordorigin="6414,10788" coordsize="20,2">
              <v:shape style="position:absolute;left:6414;top:10788;width:20;height:2" coordorigin="6414,10788" coordsize="20,0" path="m6414,10788l6433,10788e" filled="false" stroked="true" strokeweight=".47998pt" strokecolor="#000000">
                <v:path arrowok="t"/>
              </v:shape>
            </v:group>
            <v:group style="position:absolute;left:6433;top:10788;width:20;height:2" coordorigin="6433,10788" coordsize="20,2">
              <v:shape style="position:absolute;left:6433;top:10788;width:20;height:2" coordorigin="6433,10788" coordsize="20,0" path="m6433,10788l6453,10788e" filled="false" stroked="true" strokeweight=".47998pt" strokecolor="#000000">
                <v:path arrowok="t"/>
              </v:shape>
            </v:group>
            <v:group style="position:absolute;left:6453;top:10788;width:20;height:2" coordorigin="6453,10788" coordsize="20,2">
              <v:shape style="position:absolute;left:6453;top:10788;width:20;height:2" coordorigin="6453,10788" coordsize="20,0" path="m6453,10788l6472,10788e" filled="false" stroked="true" strokeweight=".47998pt" strokecolor="#000000">
                <v:path arrowok="t"/>
              </v:shape>
            </v:group>
            <v:group style="position:absolute;left:6472;top:10788;width:20;height:2" coordorigin="6472,10788" coordsize="20,2">
              <v:shape style="position:absolute;left:6472;top:10788;width:20;height:2" coordorigin="6472,10788" coordsize="20,0" path="m6472,10788l6491,10788e" filled="false" stroked="true" strokeweight=".47998pt" strokecolor="#000000">
                <v:path arrowok="t"/>
              </v:shape>
            </v:group>
            <v:group style="position:absolute;left:6491;top:10788;width:20;height:2" coordorigin="6491,10788" coordsize="20,2">
              <v:shape style="position:absolute;left:6491;top:10788;width:20;height:2" coordorigin="6491,10788" coordsize="20,0" path="m6491,10788l6510,10788e" filled="false" stroked="true" strokeweight=".47998pt" strokecolor="#000000">
                <v:path arrowok="t"/>
              </v:shape>
            </v:group>
            <v:group style="position:absolute;left:6510;top:10788;width:20;height:2" coordorigin="6510,10788" coordsize="20,2">
              <v:shape style="position:absolute;left:6510;top:10788;width:20;height:2" coordorigin="6510,10788" coordsize="20,0" path="m6510,10788l6529,10788e" filled="false" stroked="true" strokeweight=".47998pt" strokecolor="#000000">
                <v:path arrowok="t"/>
              </v:shape>
            </v:group>
            <v:group style="position:absolute;left:6529;top:10788;width:20;height:2" coordorigin="6529,10788" coordsize="20,2">
              <v:shape style="position:absolute;left:6529;top:10788;width:20;height:2" coordorigin="6529,10788" coordsize="20,0" path="m6529,10788l6549,10788e" filled="false" stroked="true" strokeweight=".47998pt" strokecolor="#000000">
                <v:path arrowok="t"/>
              </v:shape>
            </v:group>
            <v:group style="position:absolute;left:6549;top:10788;width:20;height:2" coordorigin="6549,10788" coordsize="20,2">
              <v:shape style="position:absolute;left:6549;top:10788;width:20;height:2" coordorigin="6549,10788" coordsize="20,0" path="m6549,10788l6568,10788e" filled="false" stroked="true" strokeweight=".47998pt" strokecolor="#000000">
                <v:path arrowok="t"/>
              </v:shape>
            </v:group>
            <v:group style="position:absolute;left:6568;top:10788;width:20;height:2" coordorigin="6568,10788" coordsize="20,2">
              <v:shape style="position:absolute;left:6568;top:10788;width:20;height:2" coordorigin="6568,10788" coordsize="20,0" path="m6568,10788l6587,10788e" filled="false" stroked="true" strokeweight=".47998pt" strokecolor="#000000">
                <v:path arrowok="t"/>
              </v:shape>
            </v:group>
            <v:group style="position:absolute;left:6587;top:10788;width:20;height:2" coordorigin="6587,10788" coordsize="20,2">
              <v:shape style="position:absolute;left:6587;top:10788;width:20;height:2" coordorigin="6587,10788" coordsize="20,0" path="m6587,10788l6606,10788e" filled="false" stroked="true" strokeweight=".47998pt" strokecolor="#000000">
                <v:path arrowok="t"/>
              </v:shape>
            </v:group>
            <v:group style="position:absolute;left:6606;top:10788;width:20;height:2" coordorigin="6606,10788" coordsize="20,2">
              <v:shape style="position:absolute;left:6606;top:10788;width:20;height:2" coordorigin="6606,10788" coordsize="20,0" path="m6606,10788l6625,10788e" filled="false" stroked="true" strokeweight=".47998pt" strokecolor="#000000">
                <v:path arrowok="t"/>
              </v:shape>
            </v:group>
            <v:group style="position:absolute;left:6625;top:10788;width:20;height:2" coordorigin="6625,10788" coordsize="20,2">
              <v:shape style="position:absolute;left:6625;top:10788;width:20;height:2" coordorigin="6625,10788" coordsize="20,0" path="m6625,10788l6645,10788e" filled="false" stroked="true" strokeweight=".47998pt" strokecolor="#000000">
                <v:path arrowok="t"/>
              </v:shape>
            </v:group>
            <v:group style="position:absolute;left:6645;top:10788;width:20;height:2" coordorigin="6645,10788" coordsize="20,2">
              <v:shape style="position:absolute;left:6645;top:10788;width:20;height:2" coordorigin="6645,10788" coordsize="20,0" path="m6645,10788l6664,10788e" filled="false" stroked="true" strokeweight=".47998pt" strokecolor="#000000">
                <v:path arrowok="t"/>
              </v:shape>
            </v:group>
            <v:group style="position:absolute;left:6664;top:10788;width:20;height:2" coordorigin="6664,10788" coordsize="20,2">
              <v:shape style="position:absolute;left:6664;top:10788;width:20;height:2" coordorigin="6664,10788" coordsize="20,0" path="m6664,10788l6683,10788e" filled="false" stroked="true" strokeweight=".47998pt" strokecolor="#000000">
                <v:path arrowok="t"/>
              </v:shape>
            </v:group>
            <v:group style="position:absolute;left:6683;top:10788;width:20;height:2" coordorigin="6683,10788" coordsize="20,2">
              <v:shape style="position:absolute;left:6683;top:10788;width:20;height:2" coordorigin="6683,10788" coordsize="20,0" path="m6683,10788l6702,10788e" filled="false" stroked="true" strokeweight=".47998pt" strokecolor="#000000">
                <v:path arrowok="t"/>
              </v:shape>
            </v:group>
            <v:group style="position:absolute;left:6702;top:10788;width:20;height:2" coordorigin="6702,10788" coordsize="20,2">
              <v:shape style="position:absolute;left:6702;top:10788;width:20;height:2" coordorigin="6702,10788" coordsize="20,0" path="m6702,10788l6721,10788e" filled="false" stroked="true" strokeweight=".47998pt" strokecolor="#000000">
                <v:path arrowok="t"/>
              </v:shape>
            </v:group>
            <v:group style="position:absolute;left:6721;top:10788;width:20;height:2" coordorigin="6721,10788" coordsize="20,2">
              <v:shape style="position:absolute;left:6721;top:10788;width:20;height:2" coordorigin="6721,10788" coordsize="20,0" path="m6721,10788l6741,10788e" filled="false" stroked="true" strokeweight=".47998pt" strokecolor="#000000">
                <v:path arrowok="t"/>
              </v:shape>
            </v:group>
            <v:group style="position:absolute;left:6741;top:10788;width:20;height:2" coordorigin="6741,10788" coordsize="20,2">
              <v:shape style="position:absolute;left:6741;top:10788;width:20;height:2" coordorigin="6741,10788" coordsize="20,0" path="m6741,10788l6760,10788e" filled="false" stroked="true" strokeweight=".47998pt" strokecolor="#000000">
                <v:path arrowok="t"/>
              </v:shape>
            </v:group>
            <v:group style="position:absolute;left:6760;top:10788;width:20;height:2" coordorigin="6760,10788" coordsize="20,2">
              <v:shape style="position:absolute;left:6760;top:10788;width:20;height:2" coordorigin="6760,10788" coordsize="20,0" path="m6760,10788l6779,10788e" filled="false" stroked="true" strokeweight=".47998pt" strokecolor="#000000">
                <v:path arrowok="t"/>
              </v:shape>
            </v:group>
            <v:group style="position:absolute;left:6779;top:10788;width:20;height:2" coordorigin="6779,10788" coordsize="20,2">
              <v:shape style="position:absolute;left:6779;top:10788;width:20;height:2" coordorigin="6779,10788" coordsize="20,0" path="m6779,10788l6798,10788e" filled="false" stroked="true" strokeweight=".47998pt" strokecolor="#000000">
                <v:path arrowok="t"/>
              </v:shape>
            </v:group>
            <v:group style="position:absolute;left:6798;top:10788;width:20;height:2" coordorigin="6798,10788" coordsize="20,2">
              <v:shape style="position:absolute;left:6798;top:10788;width:20;height:2" coordorigin="6798,10788" coordsize="20,0" path="m6798,10788l6817,10788e" filled="false" stroked="true" strokeweight=".47998pt" strokecolor="#000000">
                <v:path arrowok="t"/>
              </v:shape>
            </v:group>
            <v:group style="position:absolute;left:6817;top:10788;width:20;height:2" coordorigin="6817,10788" coordsize="20,2">
              <v:shape style="position:absolute;left:6817;top:10788;width:20;height:2" coordorigin="6817,10788" coordsize="20,0" path="m6817,10788l6837,10788e" filled="false" stroked="true" strokeweight=".47998pt" strokecolor="#000000">
                <v:path arrowok="t"/>
              </v:shape>
            </v:group>
            <v:group style="position:absolute;left:6837;top:10788;width:20;height:2" coordorigin="6837,10788" coordsize="20,2">
              <v:shape style="position:absolute;left:6837;top:10788;width:20;height:2" coordorigin="6837,10788" coordsize="20,0" path="m6837,10788l6856,10788e" filled="false" stroked="true" strokeweight=".47998pt" strokecolor="#000000">
                <v:path arrowok="t"/>
              </v:shape>
            </v:group>
            <v:group style="position:absolute;left:6856;top:10788;width:20;height:2" coordorigin="6856,10788" coordsize="20,2">
              <v:shape style="position:absolute;left:6856;top:10788;width:20;height:2" coordorigin="6856,10788" coordsize="20,0" path="m6856,10788l6875,10788e" filled="false" stroked="true" strokeweight=".47998pt" strokecolor="#000000">
                <v:path arrowok="t"/>
              </v:shape>
            </v:group>
            <v:group style="position:absolute;left:6875;top:10788;width:20;height:2" coordorigin="6875,10788" coordsize="20,2">
              <v:shape style="position:absolute;left:6875;top:10788;width:20;height:2" coordorigin="6875,10788" coordsize="20,0" path="m6875,10788l6894,10788e" filled="false" stroked="true" strokeweight=".47998pt" strokecolor="#000000">
                <v:path arrowok="t"/>
              </v:shape>
            </v:group>
            <v:group style="position:absolute;left:6894;top:10788;width:20;height:2" coordorigin="6894,10788" coordsize="20,2">
              <v:shape style="position:absolute;left:6894;top:10788;width:20;height:2" coordorigin="6894,10788" coordsize="20,0" path="m6894,10788l6913,10788e" filled="false" stroked="true" strokeweight=".47998pt" strokecolor="#000000">
                <v:path arrowok="t"/>
              </v:shape>
            </v:group>
            <v:group style="position:absolute;left:6913;top:10788;width:20;height:2" coordorigin="6913,10788" coordsize="20,2">
              <v:shape style="position:absolute;left:6913;top:10788;width:20;height:2" coordorigin="6913,10788" coordsize="20,0" path="m6913,10788l6933,10788e" filled="false" stroked="true" strokeweight=".47998pt" strokecolor="#000000">
                <v:path arrowok="t"/>
              </v:shape>
            </v:group>
            <v:group style="position:absolute;left:6933;top:10788;width:20;height:2" coordorigin="6933,10788" coordsize="20,2">
              <v:shape style="position:absolute;left:6933;top:10788;width:20;height:2" coordorigin="6933,10788" coordsize="20,0" path="m6933,10788l6952,10788e" filled="false" stroked="true" strokeweight=".47998pt" strokecolor="#000000">
                <v:path arrowok="t"/>
              </v:shape>
            </v:group>
            <v:group style="position:absolute;left:6952;top:10788;width:20;height:2" coordorigin="6952,10788" coordsize="20,2">
              <v:shape style="position:absolute;left:6952;top:10788;width:20;height:2" coordorigin="6952,10788" coordsize="20,0" path="m6952,10788l6971,10788e" filled="false" stroked="true" strokeweight=".47998pt" strokecolor="#000000">
                <v:path arrowok="t"/>
              </v:shape>
            </v:group>
            <v:group style="position:absolute;left:6971;top:10788;width:20;height:2" coordorigin="6971,10788" coordsize="20,2">
              <v:shape style="position:absolute;left:6971;top:10788;width:20;height:2" coordorigin="6971,10788" coordsize="20,0" path="m6971,10788l6990,10788e" filled="false" stroked="true" strokeweight=".47998pt" strokecolor="#000000">
                <v:path arrowok="t"/>
              </v:shape>
            </v:group>
            <v:group style="position:absolute;left:6990;top:10788;width:20;height:2" coordorigin="6990,10788" coordsize="20,2">
              <v:shape style="position:absolute;left:6990;top:10788;width:20;height:2" coordorigin="6990,10788" coordsize="20,0" path="m6990,10788l7009,10788e" filled="false" stroked="true" strokeweight=".47998pt" strokecolor="#000000">
                <v:path arrowok="t"/>
              </v:shape>
            </v:group>
            <v:group style="position:absolute;left:7009;top:10788;width:20;height:2" coordorigin="7009,10788" coordsize="20,2">
              <v:shape style="position:absolute;left:7009;top:10788;width:20;height:2" coordorigin="7009,10788" coordsize="20,0" path="m7009,10788l7029,10788e" filled="false" stroked="true" strokeweight=".47998pt" strokecolor="#000000">
                <v:path arrowok="t"/>
              </v:shape>
            </v:group>
            <v:group style="position:absolute;left:7029;top:10788;width:20;height:2" coordorigin="7029,10788" coordsize="20,2">
              <v:shape style="position:absolute;left:7029;top:10788;width:20;height:2" coordorigin="7029,10788" coordsize="20,0" path="m7029,10788l7048,10788e" filled="false" stroked="true" strokeweight=".47998pt" strokecolor="#000000">
                <v:path arrowok="t"/>
              </v:shape>
            </v:group>
            <v:group style="position:absolute;left:7048;top:10788;width:20;height:2" coordorigin="7048,10788" coordsize="20,2">
              <v:shape style="position:absolute;left:7048;top:10788;width:20;height:2" coordorigin="7048,10788" coordsize="20,0" path="m7048,10788l7067,10788e" filled="false" stroked="true" strokeweight=".47998pt" strokecolor="#000000">
                <v:path arrowok="t"/>
              </v:shape>
            </v:group>
            <v:group style="position:absolute;left:7067;top:10788;width:20;height:2" coordorigin="7067,10788" coordsize="20,2">
              <v:shape style="position:absolute;left:7067;top:10788;width:20;height:2" coordorigin="7067,10788" coordsize="20,0" path="m7067,10788l7086,10788e" filled="false" stroked="true" strokeweight=".47998pt" strokecolor="#000000">
                <v:path arrowok="t"/>
              </v:shape>
            </v:group>
            <v:group style="position:absolute;left:7086;top:10788;width:20;height:2" coordorigin="7086,10788" coordsize="20,2">
              <v:shape style="position:absolute;left:7086;top:10788;width:20;height:2" coordorigin="7086,10788" coordsize="20,0" path="m7086,10788l7105,10788e" filled="false" stroked="true" strokeweight=".47998pt" strokecolor="#000000">
                <v:path arrowok="t"/>
              </v:shape>
            </v:group>
            <v:group style="position:absolute;left:7105;top:10788;width:20;height:2" coordorigin="7105,10788" coordsize="20,2">
              <v:shape style="position:absolute;left:7105;top:10788;width:20;height:2" coordorigin="7105,10788" coordsize="20,0" path="m7105,10788l7125,10788e" filled="false" stroked="true" strokeweight=".47998pt" strokecolor="#000000">
                <v:path arrowok="t"/>
              </v:shape>
            </v:group>
            <v:group style="position:absolute;left:7125;top:10788;width:20;height:2" coordorigin="7125,10788" coordsize="20,2">
              <v:shape style="position:absolute;left:7125;top:10788;width:20;height:2" coordorigin="7125,10788" coordsize="20,0" path="m7125,10788l7144,10788e" filled="false" stroked="true" strokeweight=".47998pt" strokecolor="#000000">
                <v:path arrowok="t"/>
              </v:shape>
            </v:group>
            <v:group style="position:absolute;left:7144;top:10788;width:20;height:2" coordorigin="7144,10788" coordsize="20,2">
              <v:shape style="position:absolute;left:7144;top:10788;width:20;height:2" coordorigin="7144,10788" coordsize="20,0" path="m7144,10788l7163,10788e" filled="false" stroked="true" strokeweight=".47998pt" strokecolor="#000000">
                <v:path arrowok="t"/>
              </v:shape>
            </v:group>
            <v:group style="position:absolute;left:7163;top:10788;width:20;height:2" coordorigin="7163,10788" coordsize="20,2">
              <v:shape style="position:absolute;left:7163;top:10788;width:20;height:2" coordorigin="7163,10788" coordsize="20,0" path="m7163,10788l7182,10788e" filled="false" stroked="true" strokeweight=".47998pt" strokecolor="#000000">
                <v:path arrowok="t"/>
              </v:shape>
            </v:group>
            <v:group style="position:absolute;left:7182;top:10788;width:20;height:2" coordorigin="7182,10788" coordsize="20,2">
              <v:shape style="position:absolute;left:7182;top:10788;width:20;height:2" coordorigin="7182,10788" coordsize="20,0" path="m7182,10788l7201,10788e" filled="false" stroked="true" strokeweight=".47998pt" strokecolor="#000000">
                <v:path arrowok="t"/>
              </v:shape>
            </v:group>
            <v:group style="position:absolute;left:7201;top:10788;width:20;height:2" coordorigin="7201,10788" coordsize="20,2">
              <v:shape style="position:absolute;left:7201;top:10788;width:20;height:2" coordorigin="7201,10788" coordsize="20,0" path="m7201,10788l7221,10788e" filled="false" stroked="true" strokeweight=".47998pt" strokecolor="#000000">
                <v:path arrowok="t"/>
              </v:shape>
            </v:group>
            <v:group style="position:absolute;left:7221;top:10788;width:20;height:2" coordorigin="7221,10788" coordsize="20,2">
              <v:shape style="position:absolute;left:7221;top:10788;width:20;height:2" coordorigin="7221,10788" coordsize="20,0" path="m7221,10788l7240,10788e" filled="false" stroked="true" strokeweight=".47998pt" strokecolor="#000000">
                <v:path arrowok="t"/>
              </v:shape>
            </v:group>
            <v:group style="position:absolute;left:7240;top:10788;width:20;height:2" coordorigin="7240,10788" coordsize="20,2">
              <v:shape style="position:absolute;left:7240;top:10788;width:20;height:2" coordorigin="7240,10788" coordsize="20,0" path="m7240,10788l7259,10788e" filled="false" stroked="true" strokeweight=".47998pt" strokecolor="#000000">
                <v:path arrowok="t"/>
              </v:shape>
            </v:group>
            <v:group style="position:absolute;left:7259;top:10788;width:20;height:2" coordorigin="7259,10788" coordsize="20,2">
              <v:shape style="position:absolute;left:7259;top:10788;width:20;height:2" coordorigin="7259,10788" coordsize="20,0" path="m7259,10788l7278,10788e" filled="false" stroked="true" strokeweight=".47998pt" strokecolor="#000000">
                <v:path arrowok="t"/>
              </v:shape>
            </v:group>
            <v:group style="position:absolute;left:7278;top:10788;width:20;height:2" coordorigin="7278,10788" coordsize="20,2">
              <v:shape style="position:absolute;left:7278;top:10788;width:20;height:2" coordorigin="7278,10788" coordsize="20,0" path="m7278,10788l7297,10788e" filled="false" stroked="true" strokeweight=".47998pt" strokecolor="#000000">
                <v:path arrowok="t"/>
              </v:shape>
            </v:group>
            <v:group style="position:absolute;left:7297;top:10788;width:20;height:2" coordorigin="7297,10788" coordsize="20,2">
              <v:shape style="position:absolute;left:7297;top:10788;width:20;height:2" coordorigin="7297,10788" coordsize="20,0" path="m7297,10788l7317,10788e" filled="false" stroked="true" strokeweight=".47998pt" strokecolor="#000000">
                <v:path arrowok="t"/>
              </v:shape>
            </v:group>
            <v:group style="position:absolute;left:7317;top:10788;width:20;height:2" coordorigin="7317,10788" coordsize="20,2">
              <v:shape style="position:absolute;left:7317;top:10788;width:20;height:2" coordorigin="7317,10788" coordsize="20,0" path="m7317,10788l7336,10788e" filled="false" stroked="true" strokeweight=".47998pt" strokecolor="#000000">
                <v:path arrowok="t"/>
              </v:shape>
            </v:group>
            <v:group style="position:absolute;left:7336;top:10788;width:20;height:2" coordorigin="7336,10788" coordsize="20,2">
              <v:shape style="position:absolute;left:7336;top:10788;width:20;height:2" coordorigin="7336,10788" coordsize="20,0" path="m7336,10788l7355,10788e" filled="false" stroked="true" strokeweight=".47998pt" strokecolor="#000000">
                <v:path arrowok="t"/>
              </v:shape>
            </v:group>
            <v:group style="position:absolute;left:7355;top:10788;width:20;height:2" coordorigin="7355,10788" coordsize="20,2">
              <v:shape style="position:absolute;left:7355;top:10788;width:20;height:2" coordorigin="7355,10788" coordsize="20,0" path="m7355,10788l7374,10788e" filled="false" stroked="true" strokeweight=".47998pt" strokecolor="#000000">
                <v:path arrowok="t"/>
              </v:shape>
            </v:group>
            <v:group style="position:absolute;left:7374;top:10788;width:20;height:2" coordorigin="7374,10788" coordsize="20,2">
              <v:shape style="position:absolute;left:7374;top:10788;width:20;height:2" coordorigin="7374,10788" coordsize="20,0" path="m7374,10788l7393,10788e" filled="false" stroked="true" strokeweight=".47998pt" strokecolor="#000000">
                <v:path arrowok="t"/>
              </v:shape>
            </v:group>
            <v:group style="position:absolute;left:7393;top:10788;width:20;height:2" coordorigin="7393,10788" coordsize="20,2">
              <v:shape style="position:absolute;left:7393;top:10788;width:20;height:2" coordorigin="7393,10788" coordsize="20,0" path="m7393,10788l7413,10788e" filled="false" stroked="true" strokeweight=".47998pt" strokecolor="#000000">
                <v:path arrowok="t"/>
              </v:shape>
            </v:group>
            <v:group style="position:absolute;left:7413;top:10788;width:20;height:2" coordorigin="7413,10788" coordsize="20,2">
              <v:shape style="position:absolute;left:7413;top:10788;width:20;height:2" coordorigin="7413,10788" coordsize="20,0" path="m7413,10788l7432,10788e" filled="false" stroked="true" strokeweight=".47998pt" strokecolor="#000000">
                <v:path arrowok="t"/>
              </v:shape>
            </v:group>
            <v:group style="position:absolute;left:7432;top:10788;width:20;height:2" coordorigin="7432,10788" coordsize="20,2">
              <v:shape style="position:absolute;left:7432;top:10788;width:20;height:2" coordorigin="7432,10788" coordsize="20,0" path="m7432,10788l7451,10788e" filled="false" stroked="true" strokeweight=".47998pt" strokecolor="#000000">
                <v:path arrowok="t"/>
              </v:shape>
            </v:group>
            <v:group style="position:absolute;left:7451;top:10788;width:20;height:2" coordorigin="7451,10788" coordsize="20,2">
              <v:shape style="position:absolute;left:7451;top:10788;width:20;height:2" coordorigin="7451,10788" coordsize="20,0" path="m7451,10788l7470,10788e" filled="false" stroked="true" strokeweight=".47998pt" strokecolor="#000000">
                <v:path arrowok="t"/>
              </v:shape>
            </v:group>
            <v:group style="position:absolute;left:7470;top:10788;width:20;height:2" coordorigin="7470,10788" coordsize="20,2">
              <v:shape style="position:absolute;left:7470;top:10788;width:20;height:2" coordorigin="7470,10788" coordsize="20,0" path="m7470,10788l7489,10788e" filled="false" stroked="true" strokeweight=".47998pt" strokecolor="#000000">
                <v:path arrowok="t"/>
              </v:shape>
            </v:group>
            <v:group style="position:absolute;left:7489;top:10788;width:20;height:2" coordorigin="7489,10788" coordsize="20,2">
              <v:shape style="position:absolute;left:7489;top:10788;width:20;height:2" coordorigin="7489,10788" coordsize="20,0" path="m7489,10788l7509,10788e" filled="false" stroked="true" strokeweight=".47998pt" strokecolor="#000000">
                <v:path arrowok="t"/>
              </v:shape>
            </v:group>
            <v:group style="position:absolute;left:7509;top:10788;width:20;height:2" coordorigin="7509,10788" coordsize="20,2">
              <v:shape style="position:absolute;left:7509;top:10788;width:20;height:2" coordorigin="7509,10788" coordsize="20,0" path="m7509,10788l7528,10788e" filled="false" stroked="true" strokeweight=".47998pt" strokecolor="#000000">
                <v:path arrowok="t"/>
              </v:shape>
            </v:group>
            <v:group style="position:absolute;left:7528;top:10788;width:20;height:2" coordorigin="7528,10788" coordsize="20,2">
              <v:shape style="position:absolute;left:7528;top:10788;width:20;height:2" coordorigin="7528,10788" coordsize="20,0" path="m7528,10788l7547,10788e" filled="false" stroked="true" strokeweight=".47998pt" strokecolor="#000000">
                <v:path arrowok="t"/>
              </v:shape>
            </v:group>
            <v:group style="position:absolute;left:7547;top:10788;width:20;height:2" coordorigin="7547,10788" coordsize="20,2">
              <v:shape style="position:absolute;left:7547;top:10788;width:20;height:2" coordorigin="7547,10788" coordsize="20,0" path="m7547,10788l7566,10788e" filled="false" stroked="true" strokeweight=".47998pt" strokecolor="#000000">
                <v:path arrowok="t"/>
              </v:shape>
            </v:group>
            <v:group style="position:absolute;left:7566;top:10788;width:20;height:2" coordorigin="7566,10788" coordsize="20,2">
              <v:shape style="position:absolute;left:7566;top:10788;width:20;height:2" coordorigin="7566,10788" coordsize="20,0" path="m7566,10788l7585,10788e" filled="false" stroked="true" strokeweight=".47998pt" strokecolor="#000000">
                <v:path arrowok="t"/>
              </v:shape>
            </v:group>
            <v:group style="position:absolute;left:7585;top:10788;width:20;height:2" coordorigin="7585,10788" coordsize="20,2">
              <v:shape style="position:absolute;left:7585;top:10788;width:20;height:2" coordorigin="7585,10788" coordsize="20,0" path="m7585,10788l7605,10788e" filled="false" stroked="true" strokeweight=".47998pt" strokecolor="#000000">
                <v:path arrowok="t"/>
              </v:shape>
            </v:group>
            <v:group style="position:absolute;left:7605;top:10788;width:20;height:2" coordorigin="7605,10788" coordsize="20,2">
              <v:shape style="position:absolute;left:7605;top:10788;width:20;height:2" coordorigin="7605,10788" coordsize="20,0" path="m7605,10788l7624,10788e" filled="false" stroked="true" strokeweight=".47998pt" strokecolor="#000000">
                <v:path arrowok="t"/>
              </v:shape>
            </v:group>
            <v:group style="position:absolute;left:7624;top:10788;width:20;height:2" coordorigin="7624,10788" coordsize="20,2">
              <v:shape style="position:absolute;left:7624;top:10788;width:20;height:2" coordorigin="7624,10788" coordsize="20,0" path="m7624,10788l7643,10788e" filled="false" stroked="true" strokeweight=".47998pt" strokecolor="#000000">
                <v:path arrowok="t"/>
              </v:shape>
            </v:group>
            <v:group style="position:absolute;left:7643;top:10788;width:20;height:2" coordorigin="7643,10788" coordsize="20,2">
              <v:shape style="position:absolute;left:7643;top:10788;width:20;height:2" coordorigin="7643,10788" coordsize="20,0" path="m7643,10788l7662,10788e" filled="false" stroked="true" strokeweight=".47998pt" strokecolor="#000000">
                <v:path arrowok="t"/>
              </v:shape>
            </v:group>
            <v:group style="position:absolute;left:7662;top:10788;width:20;height:2" coordorigin="7662,10788" coordsize="20,2">
              <v:shape style="position:absolute;left:7662;top:10788;width:20;height:2" coordorigin="7662,10788" coordsize="20,0" path="m7662,10788l7681,10788e" filled="false" stroked="true" strokeweight=".47998pt" strokecolor="#000000">
                <v:path arrowok="t"/>
              </v:shape>
            </v:group>
            <v:group style="position:absolute;left:7681;top:10788;width:20;height:2" coordorigin="7681,10788" coordsize="20,2">
              <v:shape style="position:absolute;left:7681;top:10788;width:20;height:2" coordorigin="7681,10788" coordsize="20,0" path="m7681,10788l7701,10788e" filled="false" stroked="true" strokeweight=".47998pt" strokecolor="#000000">
                <v:path arrowok="t"/>
              </v:shape>
            </v:group>
            <v:group style="position:absolute;left:7701;top:10788;width:20;height:2" coordorigin="7701,10788" coordsize="20,2">
              <v:shape style="position:absolute;left:7701;top:10788;width:20;height:2" coordorigin="7701,10788" coordsize="20,0" path="m7701,10788l7720,10788e" filled="false" stroked="true" strokeweight=".47998pt" strokecolor="#000000">
                <v:path arrowok="t"/>
              </v:shape>
            </v:group>
            <v:group style="position:absolute;left:7720;top:10788;width:20;height:2" coordorigin="7720,10788" coordsize="20,2">
              <v:shape style="position:absolute;left:7720;top:10788;width:20;height:2" coordorigin="7720,10788" coordsize="20,0" path="m7720,10788l7739,10788e" filled="false" stroked="true" strokeweight=".47998pt" strokecolor="#000000">
                <v:path arrowok="t"/>
              </v:shape>
            </v:group>
            <v:group style="position:absolute;left:7739;top:10788;width:20;height:2" coordorigin="7739,10788" coordsize="20,2">
              <v:shape style="position:absolute;left:7739;top:10788;width:20;height:2" coordorigin="7739,10788" coordsize="20,0" path="m7739,10788l7758,10788e" filled="false" stroked="true" strokeweight=".47998pt" strokecolor="#000000">
                <v:path arrowok="t"/>
              </v:shape>
            </v:group>
            <v:group style="position:absolute;left:7758;top:10788;width:20;height:2" coordorigin="7758,10788" coordsize="20,2">
              <v:shape style="position:absolute;left:7758;top:10788;width:20;height:2" coordorigin="7758,10788" coordsize="20,0" path="m7758,10788l7777,10788e" filled="false" stroked="true" strokeweight=".47998pt" strokecolor="#000000">
                <v:path arrowok="t"/>
              </v:shape>
            </v:group>
            <v:group style="position:absolute;left:7777;top:10788;width:20;height:2" coordorigin="7777,10788" coordsize="20,2">
              <v:shape style="position:absolute;left:7777;top:10788;width:20;height:2" coordorigin="7777,10788" coordsize="20,0" path="m7777,10788l7797,10788e" filled="false" stroked="true" strokeweight=".47998pt" strokecolor="#000000">
                <v:path arrowok="t"/>
              </v:shape>
            </v:group>
            <v:group style="position:absolute;left:7797;top:10788;width:20;height:2" coordorigin="7797,10788" coordsize="20,2">
              <v:shape style="position:absolute;left:7797;top:10788;width:20;height:2" coordorigin="7797,10788" coordsize="20,0" path="m7797,10788l7816,10788e" filled="false" stroked="true" strokeweight=".47998pt" strokecolor="#000000">
                <v:path arrowok="t"/>
              </v:shape>
            </v:group>
            <v:group style="position:absolute;left:7816;top:10788;width:20;height:2" coordorigin="7816,10788" coordsize="20,2">
              <v:shape style="position:absolute;left:7816;top:10788;width:20;height:2" coordorigin="7816,10788" coordsize="20,0" path="m7816,10788l7835,10788e" filled="false" stroked="true" strokeweight=".47998pt" strokecolor="#000000">
                <v:path arrowok="t"/>
              </v:shape>
            </v:group>
            <v:group style="position:absolute;left:7835;top:10788;width:20;height:2" coordorigin="7835,10788" coordsize="20,2">
              <v:shape style="position:absolute;left:7835;top:10788;width:20;height:2" coordorigin="7835,10788" coordsize="20,0" path="m7835,10788l7854,10788e" filled="false" stroked="true" strokeweight=".47998pt" strokecolor="#000000">
                <v:path arrowok="t"/>
              </v:shape>
            </v:group>
            <v:group style="position:absolute;left:7854;top:10788;width:20;height:2" coordorigin="7854,10788" coordsize="20,2">
              <v:shape style="position:absolute;left:7854;top:10788;width:20;height:2" coordorigin="7854,10788" coordsize="20,0" path="m7854,10788l7873,10788e" filled="false" stroked="true" strokeweight=".47998pt" strokecolor="#000000">
                <v:path arrowok="t"/>
              </v:shape>
            </v:group>
            <v:group style="position:absolute;left:7873;top:10788;width:20;height:2" coordorigin="7873,10788" coordsize="20,2">
              <v:shape style="position:absolute;left:7873;top:10788;width:20;height:2" coordorigin="7873,10788" coordsize="20,0" path="m7873,10788l7893,10788e" filled="false" stroked="true" strokeweight=".47998pt" strokecolor="#000000">
                <v:path arrowok="t"/>
              </v:shape>
            </v:group>
            <v:group style="position:absolute;left:7893;top:10788;width:20;height:2" coordorigin="7893,10788" coordsize="20,2">
              <v:shape style="position:absolute;left:7893;top:10788;width:20;height:2" coordorigin="7893,10788" coordsize="20,0" path="m7893,10788l7912,10788e" filled="false" stroked="true" strokeweight=".47998pt" strokecolor="#000000">
                <v:path arrowok="t"/>
              </v:shape>
            </v:group>
            <v:group style="position:absolute;left:7912;top:10788;width:20;height:2" coordorigin="7912,10788" coordsize="20,2">
              <v:shape style="position:absolute;left:7912;top:10788;width:20;height:2" coordorigin="7912,10788" coordsize="20,0" path="m7912,10788l7931,10788e" filled="false" stroked="true" strokeweight=".47998pt" strokecolor="#000000">
                <v:path arrowok="t"/>
              </v:shape>
            </v:group>
            <v:group style="position:absolute;left:7931;top:10788;width:20;height:2" coordorigin="7931,10788" coordsize="20,2">
              <v:shape style="position:absolute;left:7931;top:10788;width:20;height:2" coordorigin="7931,10788" coordsize="20,0" path="m7931,10788l7950,10788e" filled="false" stroked="true" strokeweight=".47998pt" strokecolor="#000000">
                <v:path arrowok="t"/>
              </v:shape>
            </v:group>
            <v:group style="position:absolute;left:7950;top:10788;width:20;height:2" coordorigin="7950,10788" coordsize="20,2">
              <v:shape style="position:absolute;left:7950;top:10788;width:20;height:2" coordorigin="7950,10788" coordsize="20,0" path="m7950,10788l7969,10788e" filled="false" stroked="true" strokeweight=".47998pt" strokecolor="#000000">
                <v:path arrowok="t"/>
              </v:shape>
            </v:group>
            <v:group style="position:absolute;left:7969;top:10788;width:20;height:2" coordorigin="7969,10788" coordsize="20,2">
              <v:shape style="position:absolute;left:7969;top:10788;width:20;height:2" coordorigin="7969,10788" coordsize="20,0" path="m7969,10788l7989,10788e" filled="false" stroked="true" strokeweight=".47998pt" strokecolor="#000000">
                <v:path arrowok="t"/>
              </v:shape>
            </v:group>
            <v:group style="position:absolute;left:7989;top:10788;width:20;height:2" coordorigin="7989,10788" coordsize="20,2">
              <v:shape style="position:absolute;left:7989;top:10788;width:20;height:2" coordorigin="7989,10788" coordsize="20,0" path="m7989,10788l8008,10788e" filled="false" stroked="true" strokeweight=".47998pt" strokecolor="#000000">
                <v:path arrowok="t"/>
              </v:shape>
            </v:group>
            <v:group style="position:absolute;left:8008;top:10788;width:20;height:2" coordorigin="8008,10788" coordsize="20,2">
              <v:shape style="position:absolute;left:8008;top:10788;width:20;height:2" coordorigin="8008,10788" coordsize="20,0" path="m8008,10788l8027,10788e" filled="false" stroked="true" strokeweight=".47998pt" strokecolor="#000000">
                <v:path arrowok="t"/>
              </v:shape>
            </v:group>
            <v:group style="position:absolute;left:8027;top:10788;width:20;height:2" coordorigin="8027,10788" coordsize="20,2">
              <v:shape style="position:absolute;left:8027;top:10788;width:20;height:2" coordorigin="8027,10788" coordsize="20,0" path="m8027,10788l8046,10788e" filled="false" stroked="true" strokeweight=".47998pt" strokecolor="#000000">
                <v:path arrowok="t"/>
              </v:shape>
            </v:group>
            <v:group style="position:absolute;left:8046;top:10788;width:20;height:2" coordorigin="8046,10788" coordsize="20,2">
              <v:shape style="position:absolute;left:8046;top:10788;width:20;height:2" coordorigin="8046,10788" coordsize="20,0" path="m8046,10788l8065,10788e" filled="false" stroked="true" strokeweight=".47998pt" strokecolor="#000000">
                <v:path arrowok="t"/>
              </v:shape>
            </v:group>
            <v:group style="position:absolute;left:8065;top:10788;width:20;height:2" coordorigin="8065,10788" coordsize="20,2">
              <v:shape style="position:absolute;left:8065;top:10788;width:20;height:2" coordorigin="8065,10788" coordsize="20,0" path="m8065,10788l8085,10788e" filled="false" stroked="true" strokeweight=".47998pt" strokecolor="#000000">
                <v:path arrowok="t"/>
              </v:shape>
            </v:group>
            <v:group style="position:absolute;left:8085;top:10788;width:20;height:2" coordorigin="8085,10788" coordsize="20,2">
              <v:shape style="position:absolute;left:8085;top:10788;width:20;height:2" coordorigin="8085,10788" coordsize="20,0" path="m8085,10788l8104,10788e" filled="false" stroked="true" strokeweight=".47998pt" strokecolor="#000000">
                <v:path arrowok="t"/>
              </v:shape>
            </v:group>
            <v:group style="position:absolute;left:8104;top:10788;width:20;height:2" coordorigin="8104,10788" coordsize="20,2">
              <v:shape style="position:absolute;left:8104;top:10788;width:20;height:2" coordorigin="8104,10788" coordsize="20,0" path="m8104,10788l8123,10788e" filled="false" stroked="true" strokeweight=".47998pt" strokecolor="#000000">
                <v:path arrowok="t"/>
              </v:shape>
            </v:group>
            <v:group style="position:absolute;left:8123;top:10788;width:20;height:2" coordorigin="8123,10788" coordsize="20,2">
              <v:shape style="position:absolute;left:8123;top:10788;width:20;height:2" coordorigin="8123,10788" coordsize="20,0" path="m8123,10788l8142,10788e" filled="false" stroked="true" strokeweight=".47998pt" strokecolor="#000000">
                <v:path arrowok="t"/>
              </v:shape>
            </v:group>
            <v:group style="position:absolute;left:8142;top:10788;width:20;height:2" coordorigin="8142,10788" coordsize="20,2">
              <v:shape style="position:absolute;left:8142;top:10788;width:20;height:2" coordorigin="8142,10788" coordsize="20,0" path="m8142,10788l8161,10788e" filled="false" stroked="true" strokeweight=".47998pt" strokecolor="#000000">
                <v:path arrowok="t"/>
              </v:shape>
            </v:group>
            <v:group style="position:absolute;left:8161;top:10788;width:20;height:2" coordorigin="8161,10788" coordsize="20,2">
              <v:shape style="position:absolute;left:8161;top:10788;width:20;height:2" coordorigin="8161,10788" coordsize="20,0" path="m8161,10788l8181,10788e" filled="false" stroked="true" strokeweight=".47998pt" strokecolor="#000000">
                <v:path arrowok="t"/>
              </v:shape>
            </v:group>
            <v:group style="position:absolute;left:8181;top:10788;width:20;height:2" coordorigin="8181,10788" coordsize="20,2">
              <v:shape style="position:absolute;left:8181;top:10788;width:20;height:2" coordorigin="8181,10788" coordsize="20,0" path="m8181,10788l8200,10788e" filled="false" stroked="true" strokeweight=".47998pt" strokecolor="#000000">
                <v:path arrowok="t"/>
              </v:shape>
            </v:group>
            <v:group style="position:absolute;left:8200;top:10788;width:20;height:2" coordorigin="8200,10788" coordsize="20,2">
              <v:shape style="position:absolute;left:8200;top:10788;width:20;height:2" coordorigin="8200,10788" coordsize="20,0" path="m8200,10788l8219,10788e" filled="false" stroked="true" strokeweight=".47998pt" strokecolor="#000000">
                <v:path arrowok="t"/>
              </v:shape>
            </v:group>
            <v:group style="position:absolute;left:8219;top:10788;width:20;height:2" coordorigin="8219,10788" coordsize="20,2">
              <v:shape style="position:absolute;left:8219;top:10788;width:20;height:2" coordorigin="8219,10788" coordsize="20,0" path="m8219,10788l8238,10788e" filled="false" stroked="true" strokeweight=".47998pt" strokecolor="#000000">
                <v:path arrowok="t"/>
              </v:shape>
            </v:group>
            <v:group style="position:absolute;left:8238;top:10788;width:20;height:2" coordorigin="8238,10788" coordsize="20,2">
              <v:shape style="position:absolute;left:8238;top:10788;width:20;height:2" coordorigin="8238,10788" coordsize="20,0" path="m8238,10788l8257,10788e" filled="false" stroked="true" strokeweight=".47998pt" strokecolor="#000000">
                <v:path arrowok="t"/>
              </v:shape>
            </v:group>
            <v:group style="position:absolute;left:8257;top:10788;width:20;height:2" coordorigin="8257,10788" coordsize="20,2">
              <v:shape style="position:absolute;left:8257;top:10788;width:20;height:2" coordorigin="8257,10788" coordsize="20,0" path="m8257,10788l8277,10788e" filled="false" stroked="true" strokeweight=".47998pt" strokecolor="#000000">
                <v:path arrowok="t"/>
              </v:shape>
            </v:group>
            <v:group style="position:absolute;left:8277;top:10788;width:20;height:2" coordorigin="8277,10788" coordsize="20,2">
              <v:shape style="position:absolute;left:8277;top:10788;width:20;height:2" coordorigin="8277,10788" coordsize="20,0" path="m8277,10788l8296,10788e" filled="false" stroked="true" strokeweight=".47998pt" strokecolor="#000000">
                <v:path arrowok="t"/>
              </v:shape>
            </v:group>
            <v:group style="position:absolute;left:8296;top:10788;width:20;height:2" coordorigin="8296,10788" coordsize="20,2">
              <v:shape style="position:absolute;left:8296;top:10788;width:20;height:2" coordorigin="8296,10788" coordsize="20,0" path="m8296,10788l8315,10788e" filled="false" stroked="true" strokeweight=".47998pt" strokecolor="#000000">
                <v:path arrowok="t"/>
              </v:shape>
            </v:group>
            <v:group style="position:absolute;left:8315;top:10788;width:20;height:2" coordorigin="8315,10788" coordsize="20,2">
              <v:shape style="position:absolute;left:8315;top:10788;width:20;height:2" coordorigin="8315,10788" coordsize="20,0" path="m8315,10788l8334,10788e" filled="false" stroked="true" strokeweight=".47998pt" strokecolor="#000000">
                <v:path arrowok="t"/>
              </v:shape>
            </v:group>
            <v:group style="position:absolute;left:8334;top:10788;width:20;height:2" coordorigin="8334,10788" coordsize="20,2">
              <v:shape style="position:absolute;left:8334;top:10788;width:20;height:2" coordorigin="8334,10788" coordsize="20,0" path="m8334,10788l8353,10788e" filled="false" stroked="true" strokeweight=".47998pt" strokecolor="#000000">
                <v:path arrowok="t"/>
              </v:shape>
            </v:group>
            <v:group style="position:absolute;left:8353;top:10788;width:20;height:2" coordorigin="8353,10788" coordsize="20,2">
              <v:shape style="position:absolute;left:8353;top:10788;width:20;height:2" coordorigin="8353,10788" coordsize="20,0" path="m8353,10788l8373,10788e" filled="false" stroked="true" strokeweight=".47998pt" strokecolor="#000000">
                <v:path arrowok="t"/>
              </v:shape>
            </v:group>
            <v:group style="position:absolute;left:8373;top:10788;width:20;height:2" coordorigin="8373,10788" coordsize="20,2">
              <v:shape style="position:absolute;left:8373;top:10788;width:20;height:2" coordorigin="8373,10788" coordsize="20,0" path="m8373,10788l8392,10788e" filled="false" stroked="true" strokeweight=".47998pt" strokecolor="#000000">
                <v:path arrowok="t"/>
              </v:shape>
            </v:group>
            <v:group style="position:absolute;left:8392;top:10788;width:20;height:2" coordorigin="8392,10788" coordsize="20,2">
              <v:shape style="position:absolute;left:8392;top:10788;width:20;height:2" coordorigin="8392,10788" coordsize="20,0" path="m8392,10788l8411,10788e" filled="false" stroked="true" strokeweight=".47998pt" strokecolor="#000000">
                <v:path arrowok="t"/>
              </v:shape>
            </v:group>
            <v:group style="position:absolute;left:8411;top:10788;width:20;height:2" coordorigin="8411,10788" coordsize="20,2">
              <v:shape style="position:absolute;left:8411;top:10788;width:20;height:2" coordorigin="8411,10788" coordsize="20,0" path="m8411,10788l8430,10788e" filled="false" stroked="true" strokeweight=".47998pt" strokecolor="#000000">
                <v:path arrowok="t"/>
              </v:shape>
            </v:group>
            <v:group style="position:absolute;left:8430;top:10788;width:20;height:2" coordorigin="8430,10788" coordsize="20,2">
              <v:shape style="position:absolute;left:8430;top:10788;width:20;height:2" coordorigin="8430,10788" coordsize="20,0" path="m8430,10788l8449,10788e" filled="false" stroked="true" strokeweight=".47998pt" strokecolor="#000000">
                <v:path arrowok="t"/>
              </v:shape>
            </v:group>
            <v:group style="position:absolute;left:8449;top:10788;width:20;height:2" coordorigin="8449,10788" coordsize="20,2">
              <v:shape style="position:absolute;left:8449;top:10788;width:20;height:2" coordorigin="8449,10788" coordsize="20,0" path="m8449,10788l8469,10788e" filled="false" stroked="true" strokeweight=".47998pt" strokecolor="#000000">
                <v:path arrowok="t"/>
              </v:shape>
            </v:group>
            <v:group style="position:absolute;left:8469;top:10788;width:20;height:2" coordorigin="8469,10788" coordsize="20,2">
              <v:shape style="position:absolute;left:8469;top:10788;width:20;height:2" coordorigin="8469,10788" coordsize="20,0" path="m8469,10788l8488,10788e" filled="false" stroked="true" strokeweight=".47998pt" strokecolor="#000000">
                <v:path arrowok="t"/>
              </v:shape>
            </v:group>
            <v:group style="position:absolute;left:8488;top:10788;width:20;height:2" coordorigin="8488,10788" coordsize="20,2">
              <v:shape style="position:absolute;left:8488;top:10788;width:20;height:2" coordorigin="8488,10788" coordsize="20,0" path="m8488,10788l8507,10788e" filled="false" stroked="true" strokeweight=".47998pt" strokecolor="#000000">
                <v:path arrowok="t"/>
              </v:shape>
            </v:group>
            <v:group style="position:absolute;left:8507;top:10788;width:20;height:2" coordorigin="8507,10788" coordsize="20,2">
              <v:shape style="position:absolute;left:8507;top:10788;width:20;height:2" coordorigin="8507,10788" coordsize="20,0" path="m8507,10788l8526,10788e" filled="false" stroked="true" strokeweight=".47998pt" strokecolor="#000000">
                <v:path arrowok="t"/>
              </v:shape>
            </v:group>
            <v:group style="position:absolute;left:8526;top:10788;width:20;height:2" coordorigin="8526,10788" coordsize="20,2">
              <v:shape style="position:absolute;left:8526;top:10788;width:20;height:2" coordorigin="8526,10788" coordsize="20,0" path="m8526,10788l8545,10788e" filled="false" stroked="true" strokeweight=".47998pt" strokecolor="#000000">
                <v:path arrowok="t"/>
              </v:shape>
            </v:group>
            <v:group style="position:absolute;left:8545;top:10788;width:20;height:2" coordorigin="8545,10788" coordsize="20,2">
              <v:shape style="position:absolute;left:8545;top:10788;width:20;height:2" coordorigin="8545,10788" coordsize="20,0" path="m8545,10788l8565,10788e" filled="false" stroked="true" strokeweight=".47998pt" strokecolor="#000000">
                <v:path arrowok="t"/>
              </v:shape>
            </v:group>
            <v:group style="position:absolute;left:8565;top:10788;width:20;height:2" coordorigin="8565,10788" coordsize="20,2">
              <v:shape style="position:absolute;left:8565;top:10788;width:20;height:2" coordorigin="8565,10788" coordsize="20,0" path="m8565,10788l8584,10788e" filled="false" stroked="true" strokeweight=".47998pt" strokecolor="#000000">
                <v:path arrowok="t"/>
              </v:shape>
            </v:group>
            <v:group style="position:absolute;left:8584;top:10788;width:20;height:2" coordorigin="8584,10788" coordsize="20,2">
              <v:shape style="position:absolute;left:8584;top:10788;width:20;height:2" coordorigin="8584,10788" coordsize="20,0" path="m8584,10788l8603,10788e" filled="false" stroked="true" strokeweight=".47998pt" strokecolor="#000000">
                <v:path arrowok="t"/>
              </v:shape>
            </v:group>
            <v:group style="position:absolute;left:8603;top:10788;width:20;height:2" coordorigin="8603,10788" coordsize="20,2">
              <v:shape style="position:absolute;left:8603;top:10788;width:20;height:2" coordorigin="8603,10788" coordsize="20,0" path="m8603,10788l8622,10788e" filled="false" stroked="true" strokeweight=".47998pt" strokecolor="#000000">
                <v:path arrowok="t"/>
              </v:shape>
            </v:group>
            <v:group style="position:absolute;left:8622;top:10788;width:20;height:2" coordorigin="8622,10788" coordsize="20,2">
              <v:shape style="position:absolute;left:8622;top:10788;width:20;height:2" coordorigin="8622,10788" coordsize="20,0" path="m8622,10788l8641,10788e" filled="false" stroked="true" strokeweight=".47998pt" strokecolor="#000000">
                <v:path arrowok="t"/>
              </v:shape>
            </v:group>
            <v:group style="position:absolute;left:8641;top:10788;width:20;height:2" coordorigin="8641,10788" coordsize="20,2">
              <v:shape style="position:absolute;left:8641;top:10788;width:20;height:2" coordorigin="8641,10788" coordsize="20,0" path="m8641,10788l8661,10788e" filled="false" stroked="true" strokeweight=".47998pt" strokecolor="#000000">
                <v:path arrowok="t"/>
              </v:shape>
            </v:group>
            <v:group style="position:absolute;left:8661;top:10788;width:20;height:2" coordorigin="8661,10788" coordsize="20,2">
              <v:shape style="position:absolute;left:8661;top:10788;width:20;height:2" coordorigin="8661,10788" coordsize="20,0" path="m8661,10788l8680,10788e" filled="false" stroked="true" strokeweight=".47998pt" strokecolor="#000000">
                <v:path arrowok="t"/>
              </v:shape>
            </v:group>
            <v:group style="position:absolute;left:8680;top:10788;width:20;height:2" coordorigin="8680,10788" coordsize="20,2">
              <v:shape style="position:absolute;left:8680;top:10788;width:20;height:2" coordorigin="8680,10788" coordsize="20,0" path="m8680,10788l8699,10788e" filled="false" stroked="true" strokeweight=".47998pt" strokecolor="#000000">
                <v:path arrowok="t"/>
              </v:shape>
            </v:group>
            <v:group style="position:absolute;left:8699;top:10788;width:20;height:2" coordorigin="8699,10788" coordsize="20,2">
              <v:shape style="position:absolute;left:8699;top:10788;width:20;height:2" coordorigin="8699,10788" coordsize="20,0" path="m8699,10788l8718,10788e" filled="false" stroked="true" strokeweight=".47998pt" strokecolor="#000000">
                <v:path arrowok="t"/>
              </v:shape>
            </v:group>
            <v:group style="position:absolute;left:8718;top:10788;width:20;height:2" coordorigin="8718,10788" coordsize="20,2">
              <v:shape style="position:absolute;left:8718;top:10788;width:20;height:2" coordorigin="8718,10788" coordsize="20,0" path="m8718,10788l8737,10788e" filled="false" stroked="true" strokeweight=".47998pt" strokecolor="#000000">
                <v:path arrowok="t"/>
              </v:shape>
            </v:group>
            <v:group style="position:absolute;left:8737;top:10788;width:20;height:2" coordorigin="8737,10788" coordsize="20,2">
              <v:shape style="position:absolute;left:8737;top:10788;width:20;height:2" coordorigin="8737,10788" coordsize="20,0" path="m8737,10788l8757,10788e" filled="false" stroked="true" strokeweight=".47998pt" strokecolor="#000000">
                <v:path arrowok="t"/>
              </v:shape>
            </v:group>
            <v:group style="position:absolute;left:8757;top:10788;width:20;height:2" coordorigin="8757,10788" coordsize="20,2">
              <v:shape style="position:absolute;left:8757;top:10788;width:20;height:2" coordorigin="8757,10788" coordsize="20,0" path="m8757,10788l8776,10788e" filled="false" stroked="true" strokeweight=".47998pt" strokecolor="#000000">
                <v:path arrowok="t"/>
              </v:shape>
            </v:group>
            <v:group style="position:absolute;left:8776;top:10788;width:20;height:2" coordorigin="8776,10788" coordsize="20,2">
              <v:shape style="position:absolute;left:8776;top:10788;width:20;height:2" coordorigin="8776,10788" coordsize="20,0" path="m8776,10788l8795,10788e" filled="false" stroked="true" strokeweight=".47998pt" strokecolor="#000000">
                <v:path arrowok="t"/>
              </v:shape>
            </v:group>
            <v:group style="position:absolute;left:8795;top:10788;width:20;height:2" coordorigin="8795,10788" coordsize="20,2">
              <v:shape style="position:absolute;left:8795;top:10788;width:20;height:2" coordorigin="8795,10788" coordsize="20,0" path="m8795,10788l8814,10788e" filled="false" stroked="true" strokeweight=".47998pt" strokecolor="#000000">
                <v:path arrowok="t"/>
              </v:shape>
            </v:group>
            <v:group style="position:absolute;left:8814;top:10788;width:20;height:2" coordorigin="8814,10788" coordsize="20,2">
              <v:shape style="position:absolute;left:8814;top:10788;width:20;height:2" coordorigin="8814,10788" coordsize="20,0" path="m8814,10788l8834,10788e" filled="false" stroked="true" strokeweight=".47998pt" strokecolor="#000000">
                <v:path arrowok="t"/>
              </v:shape>
            </v:group>
            <v:group style="position:absolute;left:8834;top:10788;width:20;height:2" coordorigin="8834,10788" coordsize="20,2">
              <v:shape style="position:absolute;left:8834;top:10788;width:20;height:2" coordorigin="8834,10788" coordsize="20,0" path="m8834,10788l8853,10788e" filled="false" stroked="true" strokeweight=".47998pt" strokecolor="#000000">
                <v:path arrowok="t"/>
              </v:shape>
            </v:group>
            <v:group style="position:absolute;left:8853;top:10788;width:20;height:2" coordorigin="8853,10788" coordsize="20,2">
              <v:shape style="position:absolute;left:8853;top:10788;width:20;height:2" coordorigin="8853,10788" coordsize="20,0" path="m8853,10788l8872,10788e" filled="false" stroked="true" strokeweight=".47998pt" strokecolor="#000000">
                <v:path arrowok="t"/>
              </v:shape>
            </v:group>
            <v:group style="position:absolute;left:8872;top:10788;width:20;height:2" coordorigin="8872,10788" coordsize="20,2">
              <v:shape style="position:absolute;left:8872;top:10788;width:20;height:2" coordorigin="8872,10788" coordsize="20,0" path="m8872,10788l8892,10788e" filled="false" stroked="true" strokeweight=".47998pt" strokecolor="#000000">
                <v:path arrowok="t"/>
              </v:shape>
            </v:group>
            <v:group style="position:absolute;left:8892;top:10788;width:20;height:2" coordorigin="8892,10788" coordsize="20,2">
              <v:shape style="position:absolute;left:8892;top:10788;width:20;height:2" coordorigin="8892,10788" coordsize="20,0" path="m8892,10788l8911,10788e" filled="false" stroked="true" strokeweight=".47998pt" strokecolor="#000000">
                <v:path arrowok="t"/>
              </v:shape>
            </v:group>
            <v:group style="position:absolute;left:8911;top:10788;width:20;height:2" coordorigin="8911,10788" coordsize="20,2">
              <v:shape style="position:absolute;left:8911;top:10788;width:20;height:2" coordorigin="8911,10788" coordsize="20,0" path="m8911,10788l8930,10788e" filled="false" stroked="true" strokeweight=".47998pt" strokecolor="#000000">
                <v:path arrowok="t"/>
              </v:shape>
            </v:group>
            <v:group style="position:absolute;left:8930;top:10788;width:20;height:2" coordorigin="8930,10788" coordsize="20,2">
              <v:shape style="position:absolute;left:8930;top:10788;width:20;height:2" coordorigin="8930,10788" coordsize="20,0" path="m8930,10788l8949,10788e" filled="false" stroked="true" strokeweight=".47998pt" strokecolor="#000000">
                <v:path arrowok="t"/>
              </v:shape>
            </v:group>
            <v:group style="position:absolute;left:8949;top:10788;width:20;height:2" coordorigin="8949,10788" coordsize="20,2">
              <v:shape style="position:absolute;left:8949;top:10788;width:20;height:2" coordorigin="8949,10788" coordsize="20,0" path="m8949,10788l8968,10788e" filled="false" stroked="true" strokeweight=".47998pt" strokecolor="#000000">
                <v:path arrowok="t"/>
              </v:shape>
            </v:group>
            <v:group style="position:absolute;left:8968;top:10788;width:20;height:2" coordorigin="8968,10788" coordsize="20,2">
              <v:shape style="position:absolute;left:8968;top:10788;width:20;height:2" coordorigin="8968,10788" coordsize="20,0" path="m8968,10788l8988,10788e" filled="false" stroked="true" strokeweight=".47998pt" strokecolor="#000000">
                <v:path arrowok="t"/>
              </v:shape>
            </v:group>
            <v:group style="position:absolute;left:8988;top:10788;width:20;height:2" coordorigin="8988,10788" coordsize="20,2">
              <v:shape style="position:absolute;left:8988;top:10788;width:20;height:2" coordorigin="8988,10788" coordsize="20,0" path="m8988,10788l9007,10788e" filled="false" stroked="true" strokeweight=".47998pt" strokecolor="#000000">
                <v:path arrowok="t"/>
              </v:shape>
            </v:group>
            <v:group style="position:absolute;left:9007;top:10788;width:20;height:2" coordorigin="9007,10788" coordsize="20,2">
              <v:shape style="position:absolute;left:9007;top:10788;width:20;height:2" coordorigin="9007,10788" coordsize="20,0" path="m9007,10788l9026,10788e" filled="false" stroked="true" strokeweight=".47998pt" strokecolor="#000000">
                <v:path arrowok="t"/>
              </v:shape>
            </v:group>
            <v:group style="position:absolute;left:9026;top:10788;width:20;height:2" coordorigin="9026,10788" coordsize="20,2">
              <v:shape style="position:absolute;left:9026;top:10788;width:20;height:2" coordorigin="9026,10788" coordsize="20,0" path="m9026,10788l9045,10788e" filled="false" stroked="true" strokeweight=".47998pt" strokecolor="#000000">
                <v:path arrowok="t"/>
              </v:shape>
            </v:group>
            <v:group style="position:absolute;left:9045;top:10788;width:20;height:2" coordorigin="9045,10788" coordsize="20,2">
              <v:shape style="position:absolute;left:9045;top:10788;width:20;height:2" coordorigin="9045,10788" coordsize="20,0" path="m9045,10788l9064,10788e" filled="false" stroked="true" strokeweight=".47998pt" strokecolor="#000000">
                <v:path arrowok="t"/>
              </v:shape>
            </v:group>
            <v:group style="position:absolute;left:9064;top:10788;width:20;height:2" coordorigin="9064,10788" coordsize="20,2">
              <v:shape style="position:absolute;left:9064;top:10788;width:20;height:2" coordorigin="9064,10788" coordsize="20,0" path="m9064,10788l9084,10788e" filled="false" stroked="true" strokeweight=".47998pt" strokecolor="#000000">
                <v:path arrowok="t"/>
              </v:shape>
            </v:group>
            <v:group style="position:absolute;left:9084;top:10788;width:20;height:2" coordorigin="9084,10788" coordsize="20,2">
              <v:shape style="position:absolute;left:9084;top:10788;width:20;height:2" coordorigin="9084,10788" coordsize="20,0" path="m9084,10788l9103,10788e" filled="false" stroked="true" strokeweight=".47998pt" strokecolor="#000000">
                <v:path arrowok="t"/>
              </v:shape>
            </v:group>
            <v:group style="position:absolute;left:9103;top:10788;width:20;height:2" coordorigin="9103,10788" coordsize="20,2">
              <v:shape style="position:absolute;left:9103;top:10788;width:20;height:2" coordorigin="9103,10788" coordsize="20,0" path="m9103,10788l9122,10788e" filled="false" stroked="true" strokeweight=".47998pt" strokecolor="#000000">
                <v:path arrowok="t"/>
              </v:shape>
            </v:group>
            <v:group style="position:absolute;left:9122;top:10788;width:20;height:2" coordorigin="9122,10788" coordsize="20,2">
              <v:shape style="position:absolute;left:9122;top:10788;width:20;height:2" coordorigin="9122,10788" coordsize="20,0" path="m9122,10788l9141,10788e" filled="false" stroked="true" strokeweight=".47998pt" strokecolor="#000000">
                <v:path arrowok="t"/>
              </v:shape>
            </v:group>
            <v:group style="position:absolute;left:9141;top:10788;width:20;height:2" coordorigin="9141,10788" coordsize="20,2">
              <v:shape style="position:absolute;left:9141;top:10788;width:20;height:2" coordorigin="9141,10788" coordsize="20,0" path="m9141,10788l9160,10788e" filled="false" stroked="true" strokeweight=".47998pt" strokecolor="#000000">
                <v:path arrowok="t"/>
              </v:shape>
            </v:group>
            <v:group style="position:absolute;left:9160;top:10788;width:20;height:2" coordorigin="9160,10788" coordsize="20,2">
              <v:shape style="position:absolute;left:9160;top:10788;width:20;height:2" coordorigin="9160,10788" coordsize="20,0" path="m9160,10788l9180,10788e" filled="false" stroked="true" strokeweight=".47998pt" strokecolor="#000000">
                <v:path arrowok="t"/>
              </v:shape>
            </v:group>
            <v:group style="position:absolute;left:9180;top:10788;width:20;height:2" coordorigin="9180,10788" coordsize="20,2">
              <v:shape style="position:absolute;left:9180;top:10788;width:20;height:2" coordorigin="9180,10788" coordsize="20,0" path="m9180,10788l9199,10788e" filled="false" stroked="true" strokeweight=".47998pt" strokecolor="#000000">
                <v:path arrowok="t"/>
              </v:shape>
            </v:group>
            <v:group style="position:absolute;left:9199;top:10788;width:20;height:2" coordorigin="9199,10788" coordsize="20,2">
              <v:shape style="position:absolute;left:9199;top:10788;width:20;height:2" coordorigin="9199,10788" coordsize="20,0" path="m9199,10788l9218,10788e" filled="false" stroked="true" strokeweight=".47998pt" strokecolor="#000000">
                <v:path arrowok="t"/>
              </v:shape>
            </v:group>
            <v:group style="position:absolute;left:9218;top:10788;width:20;height:2" coordorigin="9218,10788" coordsize="20,2">
              <v:shape style="position:absolute;left:9218;top:10788;width:20;height:2" coordorigin="9218,10788" coordsize="20,0" path="m9218,10788l9237,10788e" filled="false" stroked="true" strokeweight=".47998pt" strokecolor="#000000">
                <v:path arrowok="t"/>
              </v:shape>
            </v:group>
            <v:group style="position:absolute;left:9237;top:10788;width:20;height:2" coordorigin="9237,10788" coordsize="20,2">
              <v:shape style="position:absolute;left:9237;top:10788;width:20;height:2" coordorigin="9237,10788" coordsize="20,0" path="m9237,10788l9256,10788e" filled="false" stroked="true" strokeweight=".47998pt" strokecolor="#000000">
                <v:path arrowok="t"/>
              </v:shape>
            </v:group>
            <v:group style="position:absolute;left:9256;top:10788;width:20;height:2" coordorigin="9256,10788" coordsize="20,2">
              <v:shape style="position:absolute;left:9256;top:10788;width:20;height:2" coordorigin="9256,10788" coordsize="20,0" path="m9256,10788l9276,10788e" filled="false" stroked="true" strokeweight=".47998pt" strokecolor="#000000">
                <v:path arrowok="t"/>
              </v:shape>
            </v:group>
            <v:group style="position:absolute;left:9276;top:10788;width:20;height:2" coordorigin="9276,10788" coordsize="20,2">
              <v:shape style="position:absolute;left:9276;top:10788;width:20;height:2" coordorigin="9276,10788" coordsize="20,0" path="m9276,10788l9295,10788e" filled="false" stroked="true" strokeweight=".47998pt" strokecolor="#000000">
                <v:path arrowok="t"/>
              </v:shape>
            </v:group>
            <v:group style="position:absolute;left:9295;top:10788;width:20;height:2" coordorigin="9295,10788" coordsize="20,2">
              <v:shape style="position:absolute;left:9295;top:10788;width:20;height:2" coordorigin="9295,10788" coordsize="20,0" path="m9295,10788l9314,10788e" filled="false" stroked="true" strokeweight=".47998pt" strokecolor="#000000">
                <v:path arrowok="t"/>
              </v:shape>
            </v:group>
            <v:group style="position:absolute;left:9314;top:10788;width:20;height:2" coordorigin="9314,10788" coordsize="20,2">
              <v:shape style="position:absolute;left:9314;top:10788;width:20;height:2" coordorigin="9314,10788" coordsize="20,0" path="m9314,10788l9333,10788e" filled="false" stroked="true" strokeweight=".47998pt" strokecolor="#000000">
                <v:path arrowok="t"/>
              </v:shape>
            </v:group>
            <v:group style="position:absolute;left:9333;top:10788;width:20;height:2" coordorigin="9333,10788" coordsize="20,2">
              <v:shape style="position:absolute;left:9333;top:10788;width:20;height:2" coordorigin="9333,10788" coordsize="20,0" path="m9333,10788l9352,10788e" filled="false" stroked="true" strokeweight=".47998pt" strokecolor="#000000">
                <v:path arrowok="t"/>
              </v:shape>
            </v:group>
            <v:group style="position:absolute;left:9352;top:10788;width:20;height:2" coordorigin="9352,10788" coordsize="20,2">
              <v:shape style="position:absolute;left:9352;top:10788;width:20;height:2" coordorigin="9352,10788" coordsize="20,0" path="m9352,10788l9372,10788e" filled="false" stroked="true" strokeweight=".47998pt" strokecolor="#000000">
                <v:path arrowok="t"/>
              </v:shape>
            </v:group>
            <v:group style="position:absolute;left:9372;top:10788;width:20;height:2" coordorigin="9372,10788" coordsize="20,2">
              <v:shape style="position:absolute;left:9372;top:10788;width:20;height:2" coordorigin="9372,10788" coordsize="20,0" path="m9372,10788l9391,10788e" filled="false" stroked="true" strokeweight=".47998pt" strokecolor="#000000">
                <v:path arrowok="t"/>
              </v:shape>
            </v:group>
            <v:group style="position:absolute;left:9391;top:10788;width:20;height:2" coordorigin="9391,10788" coordsize="20,2">
              <v:shape style="position:absolute;left:9391;top:10788;width:20;height:2" coordorigin="9391,10788" coordsize="20,0" path="m9391,10788l9410,10788e" filled="false" stroked="true" strokeweight=".47998pt" strokecolor="#000000">
                <v:path arrowok="t"/>
              </v:shape>
            </v:group>
            <v:group style="position:absolute;left:9410;top:10788;width:20;height:2" coordorigin="9410,10788" coordsize="20,2">
              <v:shape style="position:absolute;left:9410;top:10788;width:20;height:2" coordorigin="9410,10788" coordsize="20,0" path="m9410,10788l9429,10788e" filled="false" stroked="true" strokeweight=".47998pt" strokecolor="#000000">
                <v:path arrowok="t"/>
              </v:shape>
            </v:group>
            <v:group style="position:absolute;left:9429;top:10788;width:20;height:2" coordorigin="9429,10788" coordsize="20,2">
              <v:shape style="position:absolute;left:9429;top:10788;width:20;height:2" coordorigin="9429,10788" coordsize="20,0" path="m9429,10788l9448,10788e" filled="false" stroked="true" strokeweight=".47998pt" strokecolor="#000000">
                <v:path arrowok="t"/>
              </v:shape>
            </v:group>
            <v:group style="position:absolute;left:9448;top:10788;width:20;height:2" coordorigin="9448,10788" coordsize="20,2">
              <v:shape style="position:absolute;left:9448;top:10788;width:20;height:2" coordorigin="9448,10788" coordsize="20,0" path="m9448,10788l9468,10788e" filled="false" stroked="true" strokeweight=".47998pt" strokecolor="#000000">
                <v:path arrowok="t"/>
              </v:shape>
            </v:group>
            <v:group style="position:absolute;left:9468;top:10788;width:20;height:2" coordorigin="9468,10788" coordsize="20,2">
              <v:shape style="position:absolute;left:9468;top:10788;width:20;height:2" coordorigin="9468,10788" coordsize="20,0" path="m9468,10788l9487,10788e" filled="false" stroked="true" strokeweight=".47998pt" strokecolor="#000000">
                <v:path arrowok="t"/>
              </v:shape>
            </v:group>
            <v:group style="position:absolute;left:9487;top:10788;width:20;height:2" coordorigin="9487,10788" coordsize="20,2">
              <v:shape style="position:absolute;left:9487;top:10788;width:20;height:2" coordorigin="9487,10788" coordsize="20,0" path="m9487,10788l9506,10788e" filled="false" stroked="true" strokeweight=".47998pt" strokecolor="#000000">
                <v:path arrowok="t"/>
              </v:shape>
            </v:group>
            <v:group style="position:absolute;left:9506;top:10788;width:20;height:2" coordorigin="9506,10788" coordsize="20,2">
              <v:shape style="position:absolute;left:9506;top:10788;width:20;height:2" coordorigin="9506,10788" coordsize="20,0" path="m9506,10788l9525,10788e" filled="false" stroked="true" strokeweight=".47998pt" strokecolor="#000000">
                <v:path arrowok="t"/>
              </v:shape>
            </v:group>
            <v:group style="position:absolute;left:9525;top:10788;width:20;height:2" coordorigin="9525,10788" coordsize="20,2">
              <v:shape style="position:absolute;left:9525;top:10788;width:20;height:2" coordorigin="9525,10788" coordsize="20,0" path="m9525,10788l9544,10788e" filled="false" stroked="true" strokeweight=".47998pt" strokecolor="#000000">
                <v:path arrowok="t"/>
              </v:shape>
            </v:group>
            <v:group style="position:absolute;left:9544;top:10788;width:20;height:2" coordorigin="9544,10788" coordsize="20,2">
              <v:shape style="position:absolute;left:9544;top:10788;width:20;height:2" coordorigin="9544,10788" coordsize="20,0" path="m9544,10788l9564,10788e" filled="false" stroked="true" strokeweight=".47998pt" strokecolor="#000000">
                <v:path arrowok="t"/>
              </v:shape>
            </v:group>
            <v:group style="position:absolute;left:9564;top:10788;width:20;height:2" coordorigin="9564,10788" coordsize="20,2">
              <v:shape style="position:absolute;left:9564;top:10788;width:20;height:2" coordorigin="9564,10788" coordsize="20,0" path="m9564,10788l9583,10788e" filled="false" stroked="true" strokeweight=".47998pt" strokecolor="#000000">
                <v:path arrowok="t"/>
              </v:shape>
            </v:group>
            <v:group style="position:absolute;left:9583;top:10788;width:20;height:2" coordorigin="9583,10788" coordsize="20,2">
              <v:shape style="position:absolute;left:9583;top:10788;width:20;height:2" coordorigin="9583,10788" coordsize="20,0" path="m9583,10788l9602,10788e" filled="false" stroked="true" strokeweight=".47998pt" strokecolor="#000000">
                <v:path arrowok="t"/>
              </v:shape>
            </v:group>
            <v:group style="position:absolute;left:9602;top:10788;width:20;height:2" coordorigin="9602,10788" coordsize="20,2">
              <v:shape style="position:absolute;left:9602;top:10788;width:20;height:2" coordorigin="9602,10788" coordsize="20,0" path="m9602,10788l9621,10788e" filled="false" stroked="true" strokeweight=".47998pt" strokecolor="#000000">
                <v:path arrowok="t"/>
              </v:shape>
            </v:group>
            <v:group style="position:absolute;left:9621;top:10788;width:20;height:2" coordorigin="9621,10788" coordsize="20,2">
              <v:shape style="position:absolute;left:9621;top:10788;width:20;height:2" coordorigin="9621,10788" coordsize="20,0" path="m9621,10788l9640,10788e" filled="false" stroked="true" strokeweight=".47998pt" strokecolor="#000000">
                <v:path arrowok="t"/>
              </v:shape>
            </v:group>
            <v:group style="position:absolute;left:9640;top:10788;width:20;height:2" coordorigin="9640,10788" coordsize="20,2">
              <v:shape style="position:absolute;left:9640;top:10788;width:20;height:2" coordorigin="9640,10788" coordsize="20,0" path="m9640,10788l9660,10788e" filled="false" stroked="true" strokeweight=".47998pt" strokecolor="#000000">
                <v:path arrowok="t"/>
              </v:shape>
            </v:group>
            <v:group style="position:absolute;left:9660;top:10788;width:20;height:2" coordorigin="9660,10788" coordsize="20,2">
              <v:shape style="position:absolute;left:9660;top:10788;width:20;height:2" coordorigin="9660,10788" coordsize="20,0" path="m9660,10788l9679,10788e" filled="false" stroked="true" strokeweight=".47998pt" strokecolor="#000000">
                <v:path arrowok="t"/>
              </v:shape>
            </v:group>
            <v:group style="position:absolute;left:9679;top:10788;width:20;height:2" coordorigin="9679,10788" coordsize="20,2">
              <v:shape style="position:absolute;left:9679;top:10788;width:20;height:2" coordorigin="9679,10788" coordsize="20,0" path="m9679,10788l9698,10788e" filled="false" stroked="true" strokeweight=".47998pt" strokecolor="#000000">
                <v:path arrowok="t"/>
              </v:shape>
            </v:group>
            <v:group style="position:absolute;left:9698;top:10788;width:20;height:2" coordorigin="9698,10788" coordsize="20,2">
              <v:shape style="position:absolute;left:9698;top:10788;width:20;height:2" coordorigin="9698,10788" coordsize="20,0" path="m9698,10788l9717,10788e" filled="false" stroked="true" strokeweight=".47998pt" strokecolor="#000000">
                <v:path arrowok="t"/>
              </v:shape>
            </v:group>
            <v:group style="position:absolute;left:9717;top:10788;width:20;height:2" coordorigin="9717,10788" coordsize="20,2">
              <v:shape style="position:absolute;left:9717;top:10788;width:20;height:2" coordorigin="9717,10788" coordsize="20,0" path="m9717,10788l9736,10788e" filled="false" stroked="true" strokeweight=".47998pt" strokecolor="#000000">
                <v:path arrowok="t"/>
              </v:shape>
            </v:group>
            <v:group style="position:absolute;left:9736;top:10788;width:20;height:2" coordorigin="9736,10788" coordsize="20,2">
              <v:shape style="position:absolute;left:9736;top:10788;width:20;height:2" coordorigin="9736,10788" coordsize="20,0" path="m9736,10788l9756,10788e" filled="false" stroked="true" strokeweight=".47998pt" strokecolor="#000000">
                <v:path arrowok="t"/>
              </v:shape>
            </v:group>
            <v:group style="position:absolute;left:9756;top:10788;width:20;height:2" coordorigin="9756,10788" coordsize="20,2">
              <v:shape style="position:absolute;left:9756;top:10788;width:20;height:2" coordorigin="9756,10788" coordsize="20,0" path="m9756,10788l9775,10788e" filled="false" stroked="true" strokeweight=".47998pt" strokecolor="#000000">
                <v:path arrowok="t"/>
              </v:shape>
            </v:group>
            <v:group style="position:absolute;left:9775;top:10788;width:20;height:2" coordorigin="9775,10788" coordsize="20,2">
              <v:shape style="position:absolute;left:9775;top:10788;width:20;height:2" coordorigin="9775,10788" coordsize="20,0" path="m9775,10788l9794,10788e" filled="false" stroked="true" strokeweight=".47998pt" strokecolor="#000000">
                <v:path arrowok="t"/>
              </v:shape>
            </v:group>
            <v:group style="position:absolute;left:9794;top:10788;width:20;height:2" coordorigin="9794,10788" coordsize="20,2">
              <v:shape style="position:absolute;left:9794;top:10788;width:20;height:2" coordorigin="9794,10788" coordsize="20,0" path="m9794,10788l9813,10788e" filled="false" stroked="true" strokeweight=".47998pt" strokecolor="#000000">
                <v:path arrowok="t"/>
              </v:shape>
            </v:group>
            <v:group style="position:absolute;left:9813;top:10788;width:20;height:2" coordorigin="9813,10788" coordsize="20,2">
              <v:shape style="position:absolute;left:9813;top:10788;width:20;height:2" coordorigin="9813,10788" coordsize="20,0" path="m9813,10788l9832,10788e" filled="false" stroked="true" strokeweight=".47998pt" strokecolor="#000000">
                <v:path arrowok="t"/>
              </v:shape>
            </v:group>
            <v:group style="position:absolute;left:9832;top:10788;width:20;height:2" coordorigin="9832,10788" coordsize="20,2">
              <v:shape style="position:absolute;left:9832;top:10788;width:20;height:2" coordorigin="9832,10788" coordsize="20,0" path="m9832,10788l9852,10788e" filled="false" stroked="true" strokeweight=".47998pt" strokecolor="#000000">
                <v:path arrowok="t"/>
              </v:shape>
            </v:group>
            <v:group style="position:absolute;left:9852;top:10788;width:20;height:2" coordorigin="9852,10788" coordsize="20,2">
              <v:shape style="position:absolute;left:9852;top:10788;width:20;height:2" coordorigin="9852,10788" coordsize="20,0" path="m9852,10788l9871,10788e" filled="false" stroked="true" strokeweight=".47998pt" strokecolor="#000000">
                <v:path arrowok="t"/>
              </v:shape>
            </v:group>
            <v:group style="position:absolute;left:9871;top:10788;width:20;height:2" coordorigin="9871,10788" coordsize="20,2">
              <v:shape style="position:absolute;left:9871;top:10788;width:20;height:2" coordorigin="9871,10788" coordsize="20,0" path="m9871,10788l9890,10788e" filled="false" stroked="true" strokeweight=".47998pt" strokecolor="#000000">
                <v:path arrowok="t"/>
              </v:shape>
            </v:group>
            <v:group style="position:absolute;left:9890;top:10788;width:20;height:2" coordorigin="9890,10788" coordsize="20,2">
              <v:shape style="position:absolute;left:9890;top:10788;width:20;height:2" coordorigin="9890,10788" coordsize="20,0" path="m9890,10788l9909,10788e" filled="false" stroked="true" strokeweight=".47998pt" strokecolor="#000000">
                <v:path arrowok="t"/>
              </v:shape>
            </v:group>
            <v:group style="position:absolute;left:9909;top:10788;width:20;height:2" coordorigin="9909,10788" coordsize="20,2">
              <v:shape style="position:absolute;left:9909;top:10788;width:20;height:2" coordorigin="9909,10788" coordsize="20,0" path="m9909,10788l9928,10788e" filled="false" stroked="true" strokeweight=".47998pt" strokecolor="#000000">
                <v:path arrowok="t"/>
              </v:shape>
            </v:group>
            <v:group style="position:absolute;left:9928;top:10788;width:20;height:2" coordorigin="9928,10788" coordsize="20,2">
              <v:shape style="position:absolute;left:9928;top:10788;width:20;height:2" coordorigin="9928,10788" coordsize="20,0" path="m9928,10788l9948,10788e" filled="false" stroked="true" strokeweight=".47998pt" strokecolor="#000000">
                <v:path arrowok="t"/>
              </v:shape>
            </v:group>
            <v:group style="position:absolute;left:9948;top:10788;width:20;height:2" coordorigin="9948,10788" coordsize="20,2">
              <v:shape style="position:absolute;left:9948;top:10788;width:20;height:2" coordorigin="9948,10788" coordsize="20,0" path="m9948,10788l9967,10788e" filled="false" stroked="true" strokeweight=".47998pt" strokecolor="#000000">
                <v:path arrowok="t"/>
              </v:shape>
            </v:group>
            <v:group style="position:absolute;left:9967;top:10788;width:20;height:2" coordorigin="9967,10788" coordsize="20,2">
              <v:shape style="position:absolute;left:9967;top:10788;width:20;height:2" coordorigin="9967,10788" coordsize="20,0" path="m9967,10788l9986,10788e" filled="false" stroked="true" strokeweight=".47998pt" strokecolor="#000000">
                <v:path arrowok="t"/>
              </v:shape>
            </v:group>
            <v:group style="position:absolute;left:9986;top:10788;width:20;height:2" coordorigin="9986,10788" coordsize="20,2">
              <v:shape style="position:absolute;left:9986;top:10788;width:20;height:2" coordorigin="9986,10788" coordsize="20,0" path="m9986,10788l10005,10788e" filled="false" stroked="true" strokeweight=".47998pt" strokecolor="#000000">
                <v:path arrowok="t"/>
              </v:shape>
            </v:group>
            <v:group style="position:absolute;left:10005;top:10788;width:20;height:2" coordorigin="10005,10788" coordsize="20,2">
              <v:shape style="position:absolute;left:10005;top:10788;width:20;height:2" coordorigin="10005,10788" coordsize="20,0" path="m10005,10788l10024,10788e" filled="false" stroked="true" strokeweight=".47998pt" strokecolor="#000000">
                <v:path arrowok="t"/>
              </v:shape>
            </v:group>
            <v:group style="position:absolute;left:10024;top:10788;width:20;height:2" coordorigin="10024,10788" coordsize="20,2">
              <v:shape style="position:absolute;left:10024;top:10788;width:20;height:2" coordorigin="10024,10788" coordsize="20,0" path="m10024,10788l10044,10788e" filled="false" stroked="true" strokeweight=".47998pt" strokecolor="#000000">
                <v:path arrowok="t"/>
              </v:shape>
            </v:group>
            <v:group style="position:absolute;left:10044;top:10788;width:20;height:2" coordorigin="10044,10788" coordsize="20,2">
              <v:shape style="position:absolute;left:10044;top:10788;width:20;height:2" coordorigin="10044,10788" coordsize="20,0" path="m10044,10788l10063,10788e" filled="false" stroked="true" strokeweight=".47998pt" strokecolor="#000000">
                <v:path arrowok="t"/>
              </v:shape>
            </v:group>
            <v:group style="position:absolute;left:10063;top:10788;width:20;height:2" coordorigin="10063,10788" coordsize="20,2">
              <v:shape style="position:absolute;left:10063;top:10788;width:20;height:2" coordorigin="10063,10788" coordsize="20,0" path="m10063,10788l10082,10788e" filled="false" stroked="true" strokeweight=".47998pt" strokecolor="#000000">
                <v:path arrowok="t"/>
              </v:shape>
            </v:group>
            <v:group style="position:absolute;left:10082;top:10788;width:20;height:2" coordorigin="10082,10788" coordsize="20,2">
              <v:shape style="position:absolute;left:10082;top:10788;width:20;height:2" coordorigin="10082,10788" coordsize="20,0" path="m10082,10788l10101,10788e" filled="false" stroked="true" strokeweight=".47998pt" strokecolor="#000000">
                <v:path arrowok="t"/>
              </v:shape>
            </v:group>
            <v:group style="position:absolute;left:10101;top:10788;width:20;height:2" coordorigin="10101,10788" coordsize="20,2">
              <v:shape style="position:absolute;left:10101;top:10788;width:20;height:2" coordorigin="10101,10788" coordsize="20,0" path="m10101,10788l10120,10788e" filled="false" stroked="true" strokeweight=".47998pt" strokecolor="#000000">
                <v:path arrowok="t"/>
              </v:shape>
            </v:group>
            <v:group style="position:absolute;left:10120;top:10788;width:20;height:2" coordorigin="10120,10788" coordsize="20,2">
              <v:shape style="position:absolute;left:10120;top:10788;width:20;height:2" coordorigin="10120,10788" coordsize="20,0" path="m10120,10788l10140,10788e" filled="false" stroked="true" strokeweight=".47998pt" strokecolor="#000000">
                <v:path arrowok="t"/>
              </v:shape>
            </v:group>
            <v:group style="position:absolute;left:10140;top:10788;width:20;height:2" coordorigin="10140,10788" coordsize="20,2">
              <v:shape style="position:absolute;left:10140;top:10788;width:20;height:2" coordorigin="10140,10788" coordsize="20,0" path="m10140,10788l10159,10788e" filled="false" stroked="true" strokeweight=".47998pt" strokecolor="#000000">
                <v:path arrowok="t"/>
              </v:shape>
            </v:group>
            <v:group style="position:absolute;left:10159;top:10788;width:8;height:2" coordorigin="10159,10788" coordsize="8,2">
              <v:shape style="position:absolute;left:10159;top:10788;width:8;height:2" coordorigin="10159,10788" coordsize="8,0" path="m10159,10788l10166,10788e" filled="false" stroked="true" strokeweight=".47998pt" strokecolor="#000000">
                <v:path arrowok="t"/>
              </v:shape>
            </v:group>
            <v:group style="position:absolute;left:4331;top:10793;width:10;height:20" coordorigin="4331,10793" coordsize="10,20">
              <v:shape style="position:absolute;left:4331;top:10793;width:10;height:20" coordorigin="4331,10793" coordsize="10,20" path="m4331,10812l4340,10812,4340,10793,4331,10793,4331,10812xe" filled="true" fillcolor="#000000" stroked="false">
                <v:path arrowok="t"/>
                <v:fill type="solid"/>
              </v:shape>
            </v:group>
            <v:group style="position:absolute;left:4331;top:10812;width:10;height:20" coordorigin="4331,10812" coordsize="10,20">
              <v:shape style="position:absolute;left:4331;top:10812;width:10;height:20" coordorigin="4331,10812" coordsize="10,20" path="m4331,10832l4340,10832,4340,10812,4331,10812,4331,10832xe" filled="true" fillcolor="#000000" stroked="false">
                <v:path arrowok="t"/>
                <v:fill type="solid"/>
              </v:shape>
            </v:group>
            <v:group style="position:absolute;left:4331;top:10832;width:10;height:20" coordorigin="4331,10832" coordsize="10,20">
              <v:shape style="position:absolute;left:4331;top:10832;width:10;height:20" coordorigin="4331,10832" coordsize="10,20" path="m4331,10851l4340,10851,4340,10832,4331,10832,4331,10851xe" filled="true" fillcolor="#000000" stroked="false">
                <v:path arrowok="t"/>
                <v:fill type="solid"/>
              </v:shape>
            </v:group>
            <v:group style="position:absolute;left:4331;top:10851;width:10;height:20" coordorigin="4331,10851" coordsize="10,20">
              <v:shape style="position:absolute;left:4331;top:10851;width:10;height:20" coordorigin="4331,10851" coordsize="10,20" path="m4331,10870l4340,10870,4340,10851,4331,10851,4331,10870xe" filled="true" fillcolor="#000000" stroked="false">
                <v:path arrowok="t"/>
                <v:fill type="solid"/>
              </v:shape>
            </v:group>
            <v:group style="position:absolute;left:4331;top:10870;width:10;height:20" coordorigin="4331,10870" coordsize="10,20">
              <v:shape style="position:absolute;left:4331;top:10870;width:10;height:20" coordorigin="4331,10870" coordsize="10,20" path="m4331,10889l4340,10889,4340,10870,4331,10870,4331,10889xe" filled="true" fillcolor="#000000" stroked="false">
                <v:path arrowok="t"/>
                <v:fill type="solid"/>
              </v:shape>
            </v:group>
            <v:group style="position:absolute;left:4331;top:10889;width:10;height:20" coordorigin="4331,10889" coordsize="10,20">
              <v:shape style="position:absolute;left:4331;top:10889;width:10;height:20" coordorigin="4331,10889" coordsize="10,20" path="m4331,10908l4340,10908,4340,10889,4331,10889,4331,10908xe" filled="true" fillcolor="#000000" stroked="false">
                <v:path arrowok="t"/>
                <v:fill type="solid"/>
              </v:shape>
            </v:group>
            <v:group style="position:absolute;left:4331;top:10908;width:10;height:20" coordorigin="4331,10908" coordsize="10,20">
              <v:shape style="position:absolute;left:4331;top:10908;width:10;height:20" coordorigin="4331,10908" coordsize="10,20" path="m4331,10928l4340,10928,4340,10908,4331,10908,4331,10928xe" filled="true" fillcolor="#000000" stroked="false">
                <v:path arrowok="t"/>
                <v:fill type="solid"/>
              </v:shape>
            </v:group>
            <v:group style="position:absolute;left:4331;top:10928;width:10;height:20" coordorigin="4331,10928" coordsize="10,20">
              <v:shape style="position:absolute;left:4331;top:10928;width:10;height:20" coordorigin="4331,10928" coordsize="10,20" path="m4331,10947l4340,10947,4340,10928,4331,10928,4331,10947xe" filled="true" fillcolor="#000000" stroked="false">
                <v:path arrowok="t"/>
                <v:fill type="solid"/>
              </v:shape>
            </v:group>
            <v:group style="position:absolute;left:4331;top:10947;width:10;height:20" coordorigin="4331,10947" coordsize="10,20">
              <v:shape style="position:absolute;left:4331;top:10947;width:10;height:20" coordorigin="4331,10947" coordsize="10,20" path="m4331,10966l4340,10966,4340,10947,4331,10947,4331,10966xe" filled="true" fillcolor="#000000" stroked="false">
                <v:path arrowok="t"/>
                <v:fill type="solid"/>
              </v:shape>
            </v:group>
            <v:group style="position:absolute;left:4331;top:10966;width:10;height:20" coordorigin="4331,10966" coordsize="10,20">
              <v:shape style="position:absolute;left:4331;top:10966;width:10;height:20" coordorigin="4331,10966" coordsize="10,20" path="m4331,10985l4340,10985,4340,10966,4331,10966,4331,10985xe" filled="true" fillcolor="#000000" stroked="false">
                <v:path arrowok="t"/>
                <v:fill type="solid"/>
              </v:shape>
            </v:group>
            <v:group style="position:absolute;left:4331;top:10985;width:10;height:20" coordorigin="4331,10985" coordsize="10,20">
              <v:shape style="position:absolute;left:4331;top:10985;width:10;height:20" coordorigin="4331,10985" coordsize="10,20" path="m4331,11004l4340,11004,4340,10985,4331,10985,4331,11004xe" filled="true" fillcolor="#000000" stroked="false">
                <v:path arrowok="t"/>
                <v:fill type="solid"/>
              </v:shape>
            </v:group>
            <v:group style="position:absolute;left:4331;top:11004;width:10;height:20" coordorigin="4331,11004" coordsize="10,20">
              <v:shape style="position:absolute;left:4331;top:11004;width:10;height:20" coordorigin="4331,11004" coordsize="10,20" path="m4331,11024l4340,11024,4340,11004,4331,11004,4331,11024xe" filled="true" fillcolor="#000000" stroked="false">
                <v:path arrowok="t"/>
                <v:fill type="solid"/>
              </v:shape>
            </v:group>
            <v:group style="position:absolute;left:4331;top:11024;width:10;height:20" coordorigin="4331,11024" coordsize="10,20">
              <v:shape style="position:absolute;left:4331;top:11024;width:10;height:20" coordorigin="4331,11024" coordsize="10,20" path="m4331,11043l4340,11043,4340,11024,4331,11024,4331,11043xe" filled="true" fillcolor="#000000" stroked="false">
                <v:path arrowok="t"/>
                <v:fill type="solid"/>
              </v:shape>
            </v:group>
            <v:group style="position:absolute;left:4331;top:11043;width:10;height:20" coordorigin="4331,11043" coordsize="10,20">
              <v:shape style="position:absolute;left:4331;top:11043;width:10;height:20" coordorigin="4331,11043" coordsize="10,20" path="m4331,11062l4340,11062,4340,11043,4331,11043,4331,11062xe" filled="true" fillcolor="#000000" stroked="false">
                <v:path arrowok="t"/>
                <v:fill type="solid"/>
              </v:shape>
            </v:group>
            <v:group style="position:absolute;left:4331;top:11062;width:10;height:20" coordorigin="4331,11062" coordsize="10,20">
              <v:shape style="position:absolute;left:4331;top:11062;width:10;height:20" coordorigin="4331,11062" coordsize="10,20" path="m4331,11081l4340,11081,4340,11062,4331,11062,4331,11081xe" filled="true" fillcolor="#000000" stroked="false">
                <v:path arrowok="t"/>
                <v:fill type="solid"/>
              </v:shape>
            </v:group>
            <v:group style="position:absolute;left:4331;top:11081;width:10;height:20" coordorigin="4331,11081" coordsize="10,20">
              <v:shape style="position:absolute;left:4331;top:11081;width:10;height:20" coordorigin="4331,11081" coordsize="10,20" path="m4331,11100l4340,11100,4340,11081,4331,11081,4331,11100xe" filled="true" fillcolor="#000000" stroked="false">
                <v:path arrowok="t"/>
                <v:fill type="solid"/>
              </v:shape>
            </v:group>
            <v:group style="position:absolute;left:4331;top:11100;width:10;height:20" coordorigin="4331,11100" coordsize="10,20">
              <v:shape style="position:absolute;left:4331;top:11100;width:10;height:20" coordorigin="4331,11100" coordsize="10,20" path="m4331,11120l4340,11120,4340,11100,4331,11100,4331,11120xe" filled="true" fillcolor="#000000" stroked="false">
                <v:path arrowok="t"/>
                <v:fill type="solid"/>
              </v:shape>
            </v:group>
            <v:group style="position:absolute;left:4331;top:11120;width:10;height:20" coordorigin="4331,11120" coordsize="10,20">
              <v:shape style="position:absolute;left:4331;top:11120;width:10;height:20" coordorigin="4331,11120" coordsize="10,20" path="m4331,11139l4340,11139,4340,11120,4331,11120,4331,11139xe" filled="true" fillcolor="#000000" stroked="false">
                <v:path arrowok="t"/>
                <v:fill type="solid"/>
              </v:shape>
            </v:group>
            <v:group style="position:absolute;left:4331;top:11139;width:10;height:20" coordorigin="4331,11139" coordsize="10,20">
              <v:shape style="position:absolute;left:4331;top:11139;width:10;height:20" coordorigin="4331,11139" coordsize="10,20" path="m4331,11158l4340,11158,4340,11139,4331,11139,4331,11158xe" filled="true" fillcolor="#000000" stroked="false">
                <v:path arrowok="t"/>
                <v:fill type="solid"/>
              </v:shape>
            </v:group>
            <v:group style="position:absolute;left:4331;top:11158;width:10;height:20" coordorigin="4331,11158" coordsize="10,20">
              <v:shape style="position:absolute;left:4331;top:11158;width:10;height:20" coordorigin="4331,11158" coordsize="10,20" path="m4331,11177l4340,11177,4340,11158,4331,11158,4331,11177xe" filled="true" fillcolor="#000000" stroked="false">
                <v:path arrowok="t"/>
                <v:fill type="solid"/>
              </v:shape>
            </v:group>
            <v:group style="position:absolute;left:4331;top:11177;width:10;height:20" coordorigin="4331,11177" coordsize="10,20">
              <v:shape style="position:absolute;left:4331;top:11177;width:10;height:20" coordorigin="4331,11177" coordsize="10,20" path="m4331,11196l4340,11196,4340,11177,4331,11177,4331,11196xe" filled="true" fillcolor="#000000" stroked="false">
                <v:path arrowok="t"/>
                <v:fill type="solid"/>
              </v:shape>
            </v:group>
            <v:group style="position:absolute;left:4331;top:11196;width:10;height:20" coordorigin="4331,11196" coordsize="10,20">
              <v:shape style="position:absolute;left:4331;top:11196;width:10;height:20" coordorigin="4331,11196" coordsize="10,20" path="m4331,11216l4340,11216,4340,11196,4331,11196,4331,11216xe" filled="true" fillcolor="#000000" stroked="false">
                <v:path arrowok="t"/>
                <v:fill type="solid"/>
              </v:shape>
            </v:group>
            <v:group style="position:absolute;left:4331;top:11216;width:10;height:20" coordorigin="4331,11216" coordsize="10,20">
              <v:shape style="position:absolute;left:4331;top:11216;width:10;height:20" coordorigin="4331,11216" coordsize="10,20" path="m4331,11235l4340,11235,4340,11216,4331,11216,4331,11235xe" filled="true" fillcolor="#000000" stroked="false">
                <v:path arrowok="t"/>
                <v:fill type="solid"/>
              </v:shape>
            </v:group>
            <v:group style="position:absolute;left:4331;top:11235;width:10;height:20" coordorigin="4331,11235" coordsize="10,20">
              <v:shape style="position:absolute;left:4331;top:11235;width:10;height:20" coordorigin="4331,11235" coordsize="10,20" path="m4331,11254l4340,11254,4340,11235,4331,11235,4331,11254xe" filled="true" fillcolor="#000000" stroked="false">
                <v:path arrowok="t"/>
                <v:fill type="solid"/>
              </v:shape>
            </v:group>
            <v:group style="position:absolute;left:4331;top:11254;width:10;height:20" coordorigin="4331,11254" coordsize="10,20">
              <v:shape style="position:absolute;left:4331;top:11254;width:10;height:20" coordorigin="4331,11254" coordsize="10,20" path="m4331,11273l4340,11273,4340,11254,4331,11254,4331,11273xe" filled="true" fillcolor="#000000" stroked="false">
                <v:path arrowok="t"/>
                <v:fill type="solid"/>
              </v:shape>
            </v:group>
            <v:group style="position:absolute;left:4331;top:11273;width:10;height:20" coordorigin="4331,11273" coordsize="10,20">
              <v:shape style="position:absolute;left:4331;top:11273;width:10;height:20" coordorigin="4331,11273" coordsize="10,20" path="m4331,11292l4340,11292,4340,11273,4331,11273,4331,11292xe" filled="true" fillcolor="#000000" stroked="false">
                <v:path arrowok="t"/>
                <v:fill type="solid"/>
              </v:shape>
            </v:group>
            <v:group style="position:absolute;left:4331;top:11292;width:10;height:20" coordorigin="4331,11292" coordsize="10,20">
              <v:shape style="position:absolute;left:4331;top:11292;width:10;height:20" coordorigin="4331,11292" coordsize="10,20" path="m4331,11312l4340,11312,4340,11292,4331,11292,4331,11312xe" filled="true" fillcolor="#000000" stroked="false">
                <v:path arrowok="t"/>
                <v:fill type="solid"/>
              </v:shape>
            </v:group>
            <v:group style="position:absolute;left:4331;top:11312;width:10;height:20" coordorigin="4331,11312" coordsize="10,20">
              <v:shape style="position:absolute;left:4331;top:11312;width:10;height:20" coordorigin="4331,11312" coordsize="10,20" path="m4331,11331l4340,11331,4340,11312,4331,11312,4331,11331xe" filled="true" fillcolor="#000000" stroked="false">
                <v:path arrowok="t"/>
                <v:fill type="solid"/>
              </v:shape>
            </v:group>
            <v:group style="position:absolute;left:4331;top:11331;width:10;height:20" coordorigin="4331,11331" coordsize="10,20">
              <v:shape style="position:absolute;left:4331;top:11331;width:10;height:20" coordorigin="4331,11331" coordsize="10,20" path="m4331,11350l4340,11350,4340,11331,4331,11331,4331,11350xe" filled="true" fillcolor="#000000" stroked="false">
                <v:path arrowok="t"/>
                <v:fill type="solid"/>
              </v:shape>
            </v:group>
            <v:group style="position:absolute;left:4331;top:11350;width:10;height:20" coordorigin="4331,11350" coordsize="10,20">
              <v:shape style="position:absolute;left:4331;top:11350;width:10;height:20" coordorigin="4331,11350" coordsize="10,20" path="m4331,11369l4340,11369,4340,11350,4331,11350,4331,11369xe" filled="true" fillcolor="#000000" stroked="false">
                <v:path arrowok="t"/>
                <v:fill type="solid"/>
              </v:shape>
            </v:group>
            <v:group style="position:absolute;left:4331;top:11369;width:10;height:20" coordorigin="4331,11369" coordsize="10,20">
              <v:shape style="position:absolute;left:4331;top:11369;width:10;height:20" coordorigin="4331,11369" coordsize="10,20" path="m4331,11388l4340,11388,4340,11369,4331,11369,4331,11388xe" filled="true" fillcolor="#000000" stroked="false">
                <v:path arrowok="t"/>
                <v:fill type="solid"/>
              </v:shape>
            </v:group>
            <v:group style="position:absolute;left:4331;top:11388;width:10;height:20" coordorigin="4331,11388" coordsize="10,20">
              <v:shape style="position:absolute;left:4331;top:11388;width:10;height:20" coordorigin="4331,11388" coordsize="10,20" path="m4331,11408l4340,11408,4340,11388,4331,11388,4331,11408xe" filled="true" fillcolor="#000000" stroked="false">
                <v:path arrowok="t"/>
                <v:fill type="solid"/>
              </v:shape>
            </v:group>
            <v:group style="position:absolute;left:4331;top:11408;width:10;height:20" coordorigin="4331,11408" coordsize="10,20">
              <v:shape style="position:absolute;left:4331;top:11408;width:10;height:20" coordorigin="4331,11408" coordsize="10,20" path="m4331,11427l4340,11427,4340,11408,4331,11408,4331,11427xe" filled="true" fillcolor="#000000" stroked="false">
                <v:path arrowok="t"/>
                <v:fill type="solid"/>
              </v:shape>
            </v:group>
            <v:group style="position:absolute;left:4331;top:11427;width:10;height:20" coordorigin="4331,11427" coordsize="10,20">
              <v:shape style="position:absolute;left:4331;top:11427;width:10;height:20" coordorigin="4331,11427" coordsize="10,20" path="m4331,11446l4340,11446,4340,11427,4331,11427,4331,11446xe" filled="true" fillcolor="#000000" stroked="false">
                <v:path arrowok="t"/>
                <v:fill type="solid"/>
              </v:shape>
            </v:group>
            <v:group style="position:absolute;left:4331;top:11446;width:10;height:20" coordorigin="4331,11446" coordsize="10,20">
              <v:shape style="position:absolute;left:4331;top:11446;width:10;height:20" coordorigin="4331,11446" coordsize="10,20" path="m4331,11465l4340,11465,4340,11446,4331,11446,4331,11465xe" filled="true" fillcolor="#000000" stroked="false">
                <v:path arrowok="t"/>
                <v:fill type="solid"/>
              </v:shape>
            </v:group>
            <v:group style="position:absolute;left:4331;top:11465;width:10;height:20" coordorigin="4331,11465" coordsize="10,20">
              <v:shape style="position:absolute;left:4331;top:11465;width:10;height:20" coordorigin="4331,11465" coordsize="10,20" path="m4331,11484l4340,11484,4340,11465,4331,11465,4331,11484xe" filled="true" fillcolor="#000000" stroked="false">
                <v:path arrowok="t"/>
                <v:fill type="solid"/>
              </v:shape>
            </v:group>
            <v:group style="position:absolute;left:4331;top:11484;width:10;height:20" coordorigin="4331,11484" coordsize="10,20">
              <v:shape style="position:absolute;left:4331;top:11484;width:10;height:20" coordorigin="4331,11484" coordsize="10,20" path="m4331,11504l4340,11504,4340,11484,4331,11484,4331,11504xe" filled="true" fillcolor="#000000" stroked="false">
                <v:path arrowok="t"/>
                <v:fill type="solid"/>
              </v:shape>
            </v:group>
            <v:group style="position:absolute;left:4331;top:11504;width:10;height:20" coordorigin="4331,11504" coordsize="10,20">
              <v:shape style="position:absolute;left:4331;top:11504;width:10;height:20" coordorigin="4331,11504" coordsize="10,20" path="m4331,11523l4340,11523,4340,11504,4331,11504,4331,11523xe" filled="true" fillcolor="#000000" stroked="false">
                <v:path arrowok="t"/>
                <v:fill type="solid"/>
              </v:shape>
            </v:group>
            <v:group style="position:absolute;left:4331;top:11523;width:10;height:20" coordorigin="4331,11523" coordsize="10,20">
              <v:shape style="position:absolute;left:4331;top:11523;width:10;height:20" coordorigin="4331,11523" coordsize="10,20" path="m4331,11542l4340,11542,4340,11523,4331,11523,4331,11542xe" filled="true" fillcolor="#000000" stroked="false">
                <v:path arrowok="t"/>
                <v:fill type="solid"/>
              </v:shape>
            </v:group>
            <v:group style="position:absolute;left:4331;top:11542;width:10;height:20" coordorigin="4331,11542" coordsize="10,20">
              <v:shape style="position:absolute;left:4331;top:11542;width:10;height:20" coordorigin="4331,11542" coordsize="10,20" path="m4331,11561l4340,11561,4340,11542,4331,11542,4331,11561xe" filled="true" fillcolor="#000000" stroked="false">
                <v:path arrowok="t"/>
                <v:fill type="solid"/>
              </v:shape>
            </v:group>
            <v:group style="position:absolute;left:4331;top:11561;width:10;height:20" coordorigin="4331,11561" coordsize="10,20">
              <v:shape style="position:absolute;left:4331;top:11561;width:10;height:20" coordorigin="4331,11561" coordsize="10,20" path="m4331,11580l4340,11580,4340,11561,4331,11561,4331,11580xe" filled="true" fillcolor="#000000" stroked="false">
                <v:path arrowok="t"/>
                <v:fill type="solid"/>
              </v:shape>
            </v:group>
            <v:group style="position:absolute;left:4331;top:11588;width:10;height:2" coordorigin="4331,11588" coordsize="10,2">
              <v:shape style="position:absolute;left:4331;top:11588;width:10;height:2" coordorigin="4331,11588" coordsize="10,0" path="m4331,11588l4340,11588e" filled="false" stroked="true" strokeweight=".71997pt" strokecolor="#000000">
                <v:path arrowok="t"/>
              </v:shape>
            </v:group>
            <v:group style="position:absolute;left:1692;top:11600;width:20;height:2" coordorigin="1692,11600" coordsize="20,2">
              <v:shape style="position:absolute;left:1692;top:11600;width:20;height:2" coordorigin="1692,11600" coordsize="20,0" path="m1692,11600l1712,11600e" filled="false" stroked="true" strokeweight=".47998pt" strokecolor="#000000">
                <v:path arrowok="t"/>
              </v:shape>
            </v:group>
            <v:group style="position:absolute;left:1712;top:11600;width:20;height:2" coordorigin="1712,11600" coordsize="20,2">
              <v:shape style="position:absolute;left:1712;top:11600;width:20;height:2" coordorigin="1712,11600" coordsize="20,0" path="m1712,11600l1731,11600e" filled="false" stroked="true" strokeweight=".47998pt" strokecolor="#000000">
                <v:path arrowok="t"/>
              </v:shape>
            </v:group>
            <v:group style="position:absolute;left:1731;top:11600;width:20;height:2" coordorigin="1731,11600" coordsize="20,2">
              <v:shape style="position:absolute;left:1731;top:11600;width:20;height:2" coordorigin="1731,11600" coordsize="20,0" path="m1731,11600l1750,11600e" filled="false" stroked="true" strokeweight=".47998pt" strokecolor="#000000">
                <v:path arrowok="t"/>
              </v:shape>
            </v:group>
            <v:group style="position:absolute;left:1750;top:11600;width:20;height:2" coordorigin="1750,11600" coordsize="20,2">
              <v:shape style="position:absolute;left:1750;top:11600;width:20;height:2" coordorigin="1750,11600" coordsize="20,0" path="m1750,11600l1769,11600e" filled="false" stroked="true" strokeweight=".47998pt" strokecolor="#000000">
                <v:path arrowok="t"/>
              </v:shape>
            </v:group>
            <v:group style="position:absolute;left:1769;top:11600;width:20;height:2" coordorigin="1769,11600" coordsize="20,2">
              <v:shape style="position:absolute;left:1769;top:11600;width:20;height:2" coordorigin="1769,11600" coordsize="20,0" path="m1769,11600l1788,11600e" filled="false" stroked="true" strokeweight=".47998pt" strokecolor="#000000">
                <v:path arrowok="t"/>
              </v:shape>
            </v:group>
            <v:group style="position:absolute;left:1788;top:11600;width:20;height:2" coordorigin="1788,11600" coordsize="20,2">
              <v:shape style="position:absolute;left:1788;top:11600;width:20;height:2" coordorigin="1788,11600" coordsize="20,0" path="m1788,11600l1808,11600e" filled="false" stroked="true" strokeweight=".47998pt" strokecolor="#000000">
                <v:path arrowok="t"/>
              </v:shape>
            </v:group>
            <v:group style="position:absolute;left:1808;top:11600;width:20;height:2" coordorigin="1808,11600" coordsize="20,2">
              <v:shape style="position:absolute;left:1808;top:11600;width:20;height:2" coordorigin="1808,11600" coordsize="20,0" path="m1808,11600l1827,11600e" filled="false" stroked="true" strokeweight=".47998pt" strokecolor="#000000">
                <v:path arrowok="t"/>
              </v:shape>
            </v:group>
            <v:group style="position:absolute;left:1827;top:11600;width:20;height:2" coordorigin="1827,11600" coordsize="20,2">
              <v:shape style="position:absolute;left:1827;top:11600;width:20;height:2" coordorigin="1827,11600" coordsize="20,0" path="m1827,11600l1846,11600e" filled="false" stroked="true" strokeweight=".47998pt" strokecolor="#000000">
                <v:path arrowok="t"/>
              </v:shape>
            </v:group>
            <v:group style="position:absolute;left:1846;top:11600;width:20;height:2" coordorigin="1846,11600" coordsize="20,2">
              <v:shape style="position:absolute;left:1846;top:11600;width:20;height:2" coordorigin="1846,11600" coordsize="20,0" path="m1846,11600l1865,11600e" filled="false" stroked="true" strokeweight=".47998pt" strokecolor="#000000">
                <v:path arrowok="t"/>
              </v:shape>
            </v:group>
            <v:group style="position:absolute;left:1865;top:11600;width:20;height:2" coordorigin="1865,11600" coordsize="20,2">
              <v:shape style="position:absolute;left:1865;top:11600;width:20;height:2" coordorigin="1865,11600" coordsize="20,0" path="m1865,11600l1884,11600e" filled="false" stroked="true" strokeweight=".47998pt" strokecolor="#000000">
                <v:path arrowok="t"/>
              </v:shape>
            </v:group>
            <v:group style="position:absolute;left:1884;top:11600;width:20;height:2" coordorigin="1884,11600" coordsize="20,2">
              <v:shape style="position:absolute;left:1884;top:11600;width:20;height:2" coordorigin="1884,11600" coordsize="20,0" path="m1884,11600l1904,11600e" filled="false" stroked="true" strokeweight=".47998pt" strokecolor="#000000">
                <v:path arrowok="t"/>
              </v:shape>
            </v:group>
            <v:group style="position:absolute;left:1904;top:11600;width:20;height:2" coordorigin="1904,11600" coordsize="20,2">
              <v:shape style="position:absolute;left:1904;top:11600;width:20;height:2" coordorigin="1904,11600" coordsize="20,0" path="m1904,11600l1923,11600e" filled="false" stroked="true" strokeweight=".47998pt" strokecolor="#000000">
                <v:path arrowok="t"/>
              </v:shape>
            </v:group>
            <v:group style="position:absolute;left:1923;top:11600;width:20;height:2" coordorigin="1923,11600" coordsize="20,2">
              <v:shape style="position:absolute;left:1923;top:11600;width:20;height:2" coordorigin="1923,11600" coordsize="20,0" path="m1923,11600l1942,11600e" filled="false" stroked="true" strokeweight=".47998pt" strokecolor="#000000">
                <v:path arrowok="t"/>
              </v:shape>
            </v:group>
            <v:group style="position:absolute;left:1942;top:11600;width:20;height:2" coordorigin="1942,11600" coordsize="20,2">
              <v:shape style="position:absolute;left:1942;top:11600;width:20;height:2" coordorigin="1942,11600" coordsize="20,0" path="m1942,11600l1961,11600e" filled="false" stroked="true" strokeweight=".47998pt" strokecolor="#000000">
                <v:path arrowok="t"/>
              </v:shape>
            </v:group>
            <v:group style="position:absolute;left:1961;top:11600;width:20;height:2" coordorigin="1961,11600" coordsize="20,2">
              <v:shape style="position:absolute;left:1961;top:11600;width:20;height:2" coordorigin="1961,11600" coordsize="20,0" path="m1961,11600l1980,11600e" filled="false" stroked="true" strokeweight=".47998pt" strokecolor="#000000">
                <v:path arrowok="t"/>
              </v:shape>
            </v:group>
            <v:group style="position:absolute;left:1980;top:11600;width:20;height:2" coordorigin="1980,11600" coordsize="20,2">
              <v:shape style="position:absolute;left:1980;top:11600;width:20;height:2" coordorigin="1980,11600" coordsize="20,0" path="m1980,11600l2000,11600e" filled="false" stroked="true" strokeweight=".47998pt" strokecolor="#000000">
                <v:path arrowok="t"/>
              </v:shape>
            </v:group>
            <v:group style="position:absolute;left:2000;top:11600;width:20;height:2" coordorigin="2000,11600" coordsize="20,2">
              <v:shape style="position:absolute;left:2000;top:11600;width:20;height:2" coordorigin="2000,11600" coordsize="20,0" path="m2000,11600l2019,11600e" filled="false" stroked="true" strokeweight=".47998pt" strokecolor="#000000">
                <v:path arrowok="t"/>
              </v:shape>
            </v:group>
            <v:group style="position:absolute;left:2019;top:11600;width:20;height:2" coordorigin="2019,11600" coordsize="20,2">
              <v:shape style="position:absolute;left:2019;top:11600;width:20;height:2" coordorigin="2019,11600" coordsize="20,0" path="m2019,11600l2038,11600e" filled="false" stroked="true" strokeweight=".47998pt" strokecolor="#000000">
                <v:path arrowok="t"/>
              </v:shape>
            </v:group>
            <v:group style="position:absolute;left:2038;top:11600;width:20;height:2" coordorigin="2038,11600" coordsize="20,2">
              <v:shape style="position:absolute;left:2038;top:11600;width:20;height:2" coordorigin="2038,11600" coordsize="20,0" path="m2038,11600l2057,11600e" filled="false" stroked="true" strokeweight=".47998pt" strokecolor="#000000">
                <v:path arrowok="t"/>
              </v:shape>
            </v:group>
            <v:group style="position:absolute;left:2057;top:11600;width:20;height:2" coordorigin="2057,11600" coordsize="20,2">
              <v:shape style="position:absolute;left:2057;top:11600;width:20;height:2" coordorigin="2057,11600" coordsize="20,0" path="m2057,11600l2076,11600e" filled="false" stroked="true" strokeweight=".47998pt" strokecolor="#000000">
                <v:path arrowok="t"/>
              </v:shape>
            </v:group>
            <v:group style="position:absolute;left:2076;top:11600;width:20;height:2" coordorigin="2076,11600" coordsize="20,2">
              <v:shape style="position:absolute;left:2076;top:11600;width:20;height:2" coordorigin="2076,11600" coordsize="20,0" path="m2076,11600l2096,11600e" filled="false" stroked="true" strokeweight=".47998pt" strokecolor="#000000">
                <v:path arrowok="t"/>
              </v:shape>
            </v:group>
            <v:group style="position:absolute;left:2096;top:11600;width:20;height:2" coordorigin="2096,11600" coordsize="20,2">
              <v:shape style="position:absolute;left:2096;top:11600;width:20;height:2" coordorigin="2096,11600" coordsize="20,0" path="m2096,11600l2115,11600e" filled="false" stroked="true" strokeweight=".47998pt" strokecolor="#000000">
                <v:path arrowok="t"/>
              </v:shape>
            </v:group>
            <v:group style="position:absolute;left:2115;top:11600;width:20;height:2" coordorigin="2115,11600" coordsize="20,2">
              <v:shape style="position:absolute;left:2115;top:11600;width:20;height:2" coordorigin="2115,11600" coordsize="20,0" path="m2115,11600l2134,11600e" filled="false" stroked="true" strokeweight=".47998pt" strokecolor="#000000">
                <v:path arrowok="t"/>
              </v:shape>
            </v:group>
            <v:group style="position:absolute;left:2134;top:11600;width:20;height:2" coordorigin="2134,11600" coordsize="20,2">
              <v:shape style="position:absolute;left:2134;top:11600;width:20;height:2" coordorigin="2134,11600" coordsize="20,0" path="m2134,11600l2153,11600e" filled="false" stroked="true" strokeweight=".47998pt" strokecolor="#000000">
                <v:path arrowok="t"/>
              </v:shape>
            </v:group>
            <v:group style="position:absolute;left:2153;top:11600;width:20;height:2" coordorigin="2153,11600" coordsize="20,2">
              <v:shape style="position:absolute;left:2153;top:11600;width:20;height:2" coordorigin="2153,11600" coordsize="20,0" path="m2153,11600l2172,11600e" filled="false" stroked="true" strokeweight=".47998pt" strokecolor="#000000">
                <v:path arrowok="t"/>
              </v:shape>
            </v:group>
            <v:group style="position:absolute;left:2172;top:11600;width:20;height:2" coordorigin="2172,11600" coordsize="20,2">
              <v:shape style="position:absolute;left:2172;top:11600;width:20;height:2" coordorigin="2172,11600" coordsize="20,0" path="m2172,11600l2192,11600e" filled="false" stroked="true" strokeweight=".47998pt" strokecolor="#000000">
                <v:path arrowok="t"/>
              </v:shape>
            </v:group>
            <v:group style="position:absolute;left:2192;top:11600;width:20;height:2" coordorigin="2192,11600" coordsize="20,2">
              <v:shape style="position:absolute;left:2192;top:11600;width:20;height:2" coordorigin="2192,11600" coordsize="20,0" path="m2192,11600l2211,11600e" filled="false" stroked="true" strokeweight=".47998pt" strokecolor="#000000">
                <v:path arrowok="t"/>
              </v:shape>
            </v:group>
            <v:group style="position:absolute;left:2211;top:11600;width:20;height:2" coordorigin="2211,11600" coordsize="20,2">
              <v:shape style="position:absolute;left:2211;top:11600;width:20;height:2" coordorigin="2211,11600" coordsize="20,0" path="m2211,11600l2230,11600e" filled="false" stroked="true" strokeweight=".47998pt" strokecolor="#000000">
                <v:path arrowok="t"/>
              </v:shape>
            </v:group>
            <v:group style="position:absolute;left:2230;top:11600;width:20;height:2" coordorigin="2230,11600" coordsize="20,2">
              <v:shape style="position:absolute;left:2230;top:11600;width:20;height:2" coordorigin="2230,11600" coordsize="20,0" path="m2230,11600l2249,11600e" filled="false" stroked="true" strokeweight=".47998pt" strokecolor="#000000">
                <v:path arrowok="t"/>
              </v:shape>
            </v:group>
            <v:group style="position:absolute;left:2249;top:11600;width:20;height:2" coordorigin="2249,11600" coordsize="20,2">
              <v:shape style="position:absolute;left:2249;top:11600;width:20;height:2" coordorigin="2249,11600" coordsize="20,0" path="m2249,11600l2268,11600e" filled="false" stroked="true" strokeweight=".47998pt" strokecolor="#000000">
                <v:path arrowok="t"/>
              </v:shape>
            </v:group>
            <v:group style="position:absolute;left:2268;top:11600;width:20;height:2" coordorigin="2268,11600" coordsize="20,2">
              <v:shape style="position:absolute;left:2268;top:11600;width:20;height:2" coordorigin="2268,11600" coordsize="20,0" path="m2268,11600l2288,11600e" filled="false" stroked="true" strokeweight=".47998pt" strokecolor="#000000">
                <v:path arrowok="t"/>
              </v:shape>
            </v:group>
            <v:group style="position:absolute;left:2288;top:11600;width:20;height:2" coordorigin="2288,11600" coordsize="20,2">
              <v:shape style="position:absolute;left:2288;top:11600;width:20;height:2" coordorigin="2288,11600" coordsize="20,0" path="m2288,11600l2307,11600e" filled="false" stroked="true" strokeweight=".47998pt" strokecolor="#000000">
                <v:path arrowok="t"/>
              </v:shape>
            </v:group>
            <v:group style="position:absolute;left:2307;top:11600;width:20;height:2" coordorigin="2307,11600" coordsize="20,2">
              <v:shape style="position:absolute;left:2307;top:11600;width:20;height:2" coordorigin="2307,11600" coordsize="20,0" path="m2307,11600l2326,11600e" filled="false" stroked="true" strokeweight=".47998pt" strokecolor="#000000">
                <v:path arrowok="t"/>
              </v:shape>
            </v:group>
            <v:group style="position:absolute;left:2326;top:11600;width:20;height:2" coordorigin="2326,11600" coordsize="20,2">
              <v:shape style="position:absolute;left:2326;top:11600;width:20;height:2" coordorigin="2326,11600" coordsize="20,0" path="m2326,11600l2345,11600e" filled="false" stroked="true" strokeweight=".47998pt" strokecolor="#000000">
                <v:path arrowok="t"/>
              </v:shape>
            </v:group>
            <v:group style="position:absolute;left:2345;top:11600;width:20;height:2" coordorigin="2345,11600" coordsize="20,2">
              <v:shape style="position:absolute;left:2345;top:11600;width:20;height:2" coordorigin="2345,11600" coordsize="20,0" path="m2345,11600l2364,11600e" filled="false" stroked="true" strokeweight=".47998pt" strokecolor="#000000">
                <v:path arrowok="t"/>
              </v:shape>
            </v:group>
            <v:group style="position:absolute;left:2364;top:11600;width:20;height:2" coordorigin="2364,11600" coordsize="20,2">
              <v:shape style="position:absolute;left:2364;top:11600;width:20;height:2" coordorigin="2364,11600" coordsize="20,0" path="m2364,11600l2384,11600e" filled="false" stroked="true" strokeweight=".47998pt" strokecolor="#000000">
                <v:path arrowok="t"/>
              </v:shape>
            </v:group>
            <v:group style="position:absolute;left:2384;top:11600;width:20;height:2" coordorigin="2384,11600" coordsize="20,2">
              <v:shape style="position:absolute;left:2384;top:11600;width:20;height:2" coordorigin="2384,11600" coordsize="20,0" path="m2384,11600l2403,11600e" filled="false" stroked="true" strokeweight=".47998pt" strokecolor="#000000">
                <v:path arrowok="t"/>
              </v:shape>
            </v:group>
            <v:group style="position:absolute;left:2403;top:11600;width:20;height:2" coordorigin="2403,11600" coordsize="20,2">
              <v:shape style="position:absolute;left:2403;top:11600;width:20;height:2" coordorigin="2403,11600" coordsize="20,0" path="m2403,11600l2422,11600e" filled="false" stroked="true" strokeweight=".47998pt" strokecolor="#000000">
                <v:path arrowok="t"/>
              </v:shape>
            </v:group>
            <v:group style="position:absolute;left:2422;top:11600;width:20;height:2" coordorigin="2422,11600" coordsize="20,2">
              <v:shape style="position:absolute;left:2422;top:11600;width:20;height:2" coordorigin="2422,11600" coordsize="20,0" path="m2422,11600l2441,11600e" filled="false" stroked="true" strokeweight=".47998pt" strokecolor="#000000">
                <v:path arrowok="t"/>
              </v:shape>
            </v:group>
            <v:group style="position:absolute;left:2441;top:11600;width:20;height:2" coordorigin="2441,11600" coordsize="20,2">
              <v:shape style="position:absolute;left:2441;top:11600;width:20;height:2" coordorigin="2441,11600" coordsize="20,0" path="m2441,11600l2460,11600e" filled="false" stroked="true" strokeweight=".47998pt" strokecolor="#000000">
                <v:path arrowok="t"/>
              </v:shape>
            </v:group>
            <v:group style="position:absolute;left:2460;top:11600;width:20;height:2" coordorigin="2460,11600" coordsize="20,2">
              <v:shape style="position:absolute;left:2460;top:11600;width:20;height:2" coordorigin="2460,11600" coordsize="20,0" path="m2460,11600l2480,11600e" filled="false" stroked="true" strokeweight=".47998pt" strokecolor="#000000">
                <v:path arrowok="t"/>
              </v:shape>
            </v:group>
            <v:group style="position:absolute;left:2480;top:11600;width:20;height:2" coordorigin="2480,11600" coordsize="20,2">
              <v:shape style="position:absolute;left:2480;top:11600;width:20;height:2" coordorigin="2480,11600" coordsize="20,0" path="m2480,11600l2499,11600e" filled="false" stroked="true" strokeweight=".47998pt" strokecolor="#000000">
                <v:path arrowok="t"/>
              </v:shape>
            </v:group>
            <v:group style="position:absolute;left:2499;top:11600;width:20;height:2" coordorigin="2499,11600" coordsize="20,2">
              <v:shape style="position:absolute;left:2499;top:11600;width:20;height:2" coordorigin="2499,11600" coordsize="20,0" path="m2499,11600l2518,11600e" filled="false" stroked="true" strokeweight=".47998pt" strokecolor="#000000">
                <v:path arrowok="t"/>
              </v:shape>
            </v:group>
            <v:group style="position:absolute;left:2518;top:11600;width:20;height:2" coordorigin="2518,11600" coordsize="20,2">
              <v:shape style="position:absolute;left:2518;top:11600;width:20;height:2" coordorigin="2518,11600" coordsize="20,0" path="m2518,11600l2537,11600e" filled="false" stroked="true" strokeweight=".47998pt" strokecolor="#000000">
                <v:path arrowok="t"/>
              </v:shape>
            </v:group>
            <v:group style="position:absolute;left:2537;top:11600;width:20;height:2" coordorigin="2537,11600" coordsize="20,2">
              <v:shape style="position:absolute;left:2537;top:11600;width:20;height:2" coordorigin="2537,11600" coordsize="20,0" path="m2537,11600l2556,11600e" filled="false" stroked="true" strokeweight=".47998pt" strokecolor="#000000">
                <v:path arrowok="t"/>
              </v:shape>
            </v:group>
            <v:group style="position:absolute;left:2556;top:11600;width:20;height:2" coordorigin="2556,11600" coordsize="20,2">
              <v:shape style="position:absolute;left:2556;top:11600;width:20;height:2" coordorigin="2556,11600" coordsize="20,0" path="m2556,11600l2576,11600e" filled="false" stroked="true" strokeweight=".47998pt" strokecolor="#000000">
                <v:path arrowok="t"/>
              </v:shape>
            </v:group>
            <v:group style="position:absolute;left:2576;top:11600;width:20;height:2" coordorigin="2576,11600" coordsize="20,2">
              <v:shape style="position:absolute;left:2576;top:11600;width:20;height:2" coordorigin="2576,11600" coordsize="20,0" path="m2576,11600l2595,11600e" filled="false" stroked="true" strokeweight=".47998pt" strokecolor="#000000">
                <v:path arrowok="t"/>
              </v:shape>
            </v:group>
            <v:group style="position:absolute;left:2595;top:11600;width:20;height:2" coordorigin="2595,11600" coordsize="20,2">
              <v:shape style="position:absolute;left:2595;top:11600;width:20;height:2" coordorigin="2595,11600" coordsize="20,0" path="m2595,11600l2614,11600e" filled="false" stroked="true" strokeweight=".47998pt" strokecolor="#000000">
                <v:path arrowok="t"/>
              </v:shape>
            </v:group>
            <v:group style="position:absolute;left:2614;top:11600;width:20;height:2" coordorigin="2614,11600" coordsize="20,2">
              <v:shape style="position:absolute;left:2614;top:11600;width:20;height:2" coordorigin="2614,11600" coordsize="20,0" path="m2614,11600l2633,11600e" filled="false" stroked="true" strokeweight=".47998pt" strokecolor="#000000">
                <v:path arrowok="t"/>
              </v:shape>
            </v:group>
            <v:group style="position:absolute;left:2633;top:11600;width:20;height:2" coordorigin="2633,11600" coordsize="20,2">
              <v:shape style="position:absolute;left:2633;top:11600;width:20;height:2" coordorigin="2633,11600" coordsize="20,0" path="m2633,11600l2652,11600e" filled="false" stroked="true" strokeweight=".47998pt" strokecolor="#000000">
                <v:path arrowok="t"/>
              </v:shape>
            </v:group>
            <v:group style="position:absolute;left:2652;top:11600;width:20;height:2" coordorigin="2652,11600" coordsize="20,2">
              <v:shape style="position:absolute;left:2652;top:11600;width:20;height:2" coordorigin="2652,11600" coordsize="20,0" path="m2652,11600l2672,11600e" filled="false" stroked="true" strokeweight=".47998pt" strokecolor="#000000">
                <v:path arrowok="t"/>
              </v:shape>
            </v:group>
            <v:group style="position:absolute;left:2672;top:11600;width:20;height:2" coordorigin="2672,11600" coordsize="20,2">
              <v:shape style="position:absolute;left:2672;top:11600;width:20;height:2" coordorigin="2672,11600" coordsize="20,0" path="m2672,11600l2691,11600e" filled="false" stroked="true" strokeweight=".47998pt" strokecolor="#000000">
                <v:path arrowok="t"/>
              </v:shape>
            </v:group>
            <v:group style="position:absolute;left:2691;top:11600;width:20;height:2" coordorigin="2691,11600" coordsize="20,2">
              <v:shape style="position:absolute;left:2691;top:11600;width:20;height:2" coordorigin="2691,11600" coordsize="20,0" path="m2691,11600l2710,11600e" filled="false" stroked="true" strokeweight=".47998pt" strokecolor="#000000">
                <v:path arrowok="t"/>
              </v:shape>
            </v:group>
            <v:group style="position:absolute;left:2710;top:11600;width:20;height:2" coordorigin="2710,11600" coordsize="20,2">
              <v:shape style="position:absolute;left:2710;top:11600;width:20;height:2" coordorigin="2710,11600" coordsize="20,0" path="m2710,11600l2729,11600e" filled="false" stroked="true" strokeweight=".47998pt" strokecolor="#000000">
                <v:path arrowok="t"/>
              </v:shape>
            </v:group>
            <v:group style="position:absolute;left:2729;top:11600;width:20;height:2" coordorigin="2729,11600" coordsize="20,2">
              <v:shape style="position:absolute;left:2729;top:11600;width:20;height:2" coordorigin="2729,11600" coordsize="20,0" path="m2729,11600l2748,11600e" filled="false" stroked="true" strokeweight=".47998pt" strokecolor="#000000">
                <v:path arrowok="t"/>
              </v:shape>
            </v:group>
            <v:group style="position:absolute;left:2748;top:11600;width:20;height:2" coordorigin="2748,11600" coordsize="20,2">
              <v:shape style="position:absolute;left:2748;top:11600;width:20;height:2" coordorigin="2748,11600" coordsize="20,0" path="m2748,11600l2768,11600e" filled="false" stroked="true" strokeweight=".47998pt" strokecolor="#000000">
                <v:path arrowok="t"/>
              </v:shape>
            </v:group>
            <v:group style="position:absolute;left:2768;top:11600;width:20;height:2" coordorigin="2768,11600" coordsize="20,2">
              <v:shape style="position:absolute;left:2768;top:11600;width:20;height:2" coordorigin="2768,11600" coordsize="20,0" path="m2768,11600l2787,11600e" filled="false" stroked="true" strokeweight=".47998pt" strokecolor="#000000">
                <v:path arrowok="t"/>
              </v:shape>
            </v:group>
            <v:group style="position:absolute;left:2787;top:11600;width:20;height:2" coordorigin="2787,11600" coordsize="20,2">
              <v:shape style="position:absolute;left:2787;top:11600;width:20;height:2" coordorigin="2787,11600" coordsize="20,0" path="m2787,11600l2806,11600e" filled="false" stroked="true" strokeweight=".47998pt" strokecolor="#000000">
                <v:path arrowok="t"/>
              </v:shape>
            </v:group>
            <v:group style="position:absolute;left:2806;top:11600;width:20;height:2" coordorigin="2806,11600" coordsize="20,2">
              <v:shape style="position:absolute;left:2806;top:11600;width:20;height:2" coordorigin="2806,11600" coordsize="20,0" path="m2806,11600l2825,11600e" filled="false" stroked="true" strokeweight=".47998pt" strokecolor="#000000">
                <v:path arrowok="t"/>
              </v:shape>
            </v:group>
            <v:group style="position:absolute;left:2825;top:11600;width:20;height:2" coordorigin="2825,11600" coordsize="20,2">
              <v:shape style="position:absolute;left:2825;top:11600;width:20;height:2" coordorigin="2825,11600" coordsize="20,0" path="m2825,11600l2844,11600e" filled="false" stroked="true" strokeweight=".47998pt" strokecolor="#000000">
                <v:path arrowok="t"/>
              </v:shape>
            </v:group>
            <v:group style="position:absolute;left:2844;top:11600;width:20;height:2" coordorigin="2844,11600" coordsize="20,2">
              <v:shape style="position:absolute;left:2844;top:11600;width:20;height:2" coordorigin="2844,11600" coordsize="20,0" path="m2844,11600l2864,11600e" filled="false" stroked="true" strokeweight=".47998pt" strokecolor="#000000">
                <v:path arrowok="t"/>
              </v:shape>
            </v:group>
            <v:group style="position:absolute;left:2864;top:11600;width:20;height:2" coordorigin="2864,11600" coordsize="20,2">
              <v:shape style="position:absolute;left:2864;top:11600;width:20;height:2" coordorigin="2864,11600" coordsize="20,0" path="m2864,11600l2883,11600e" filled="false" stroked="true" strokeweight=".47998pt" strokecolor="#000000">
                <v:path arrowok="t"/>
              </v:shape>
            </v:group>
            <v:group style="position:absolute;left:2883;top:11600;width:20;height:2" coordorigin="2883,11600" coordsize="20,2">
              <v:shape style="position:absolute;left:2883;top:11600;width:20;height:2" coordorigin="2883,11600" coordsize="20,0" path="m2883,11600l2902,11600e" filled="false" stroked="true" strokeweight=".47998pt" strokecolor="#000000">
                <v:path arrowok="t"/>
              </v:shape>
            </v:group>
            <v:group style="position:absolute;left:2902;top:11600;width:20;height:2" coordorigin="2902,11600" coordsize="20,2">
              <v:shape style="position:absolute;left:2902;top:11600;width:20;height:2" coordorigin="2902,11600" coordsize="20,0" path="m2902,11600l2921,11600e" filled="false" stroked="true" strokeweight=".47998pt" strokecolor="#000000">
                <v:path arrowok="t"/>
              </v:shape>
            </v:group>
            <v:group style="position:absolute;left:2921;top:11600;width:20;height:2" coordorigin="2921,11600" coordsize="20,2">
              <v:shape style="position:absolute;left:2921;top:11600;width:20;height:2" coordorigin="2921,11600" coordsize="20,0" path="m2921,11600l2940,11600e" filled="false" stroked="true" strokeweight=".47998pt" strokecolor="#000000">
                <v:path arrowok="t"/>
              </v:shape>
            </v:group>
            <v:group style="position:absolute;left:2940;top:11600;width:20;height:2" coordorigin="2940,11600" coordsize="20,2">
              <v:shape style="position:absolute;left:2940;top:11600;width:20;height:2" coordorigin="2940,11600" coordsize="20,0" path="m2940,11600l2960,11600e" filled="false" stroked="true" strokeweight=".47998pt" strokecolor="#000000">
                <v:path arrowok="t"/>
              </v:shape>
            </v:group>
            <v:group style="position:absolute;left:2960;top:11600;width:20;height:2" coordorigin="2960,11600" coordsize="20,2">
              <v:shape style="position:absolute;left:2960;top:11600;width:20;height:2" coordorigin="2960,11600" coordsize="20,0" path="m2960,11600l2979,11600e" filled="false" stroked="true" strokeweight=".47998pt" strokecolor="#000000">
                <v:path arrowok="t"/>
              </v:shape>
            </v:group>
            <v:group style="position:absolute;left:2979;top:11600;width:20;height:2" coordorigin="2979,11600" coordsize="20,2">
              <v:shape style="position:absolute;left:2979;top:11600;width:20;height:2" coordorigin="2979,11600" coordsize="20,0" path="m2979,11600l2998,11600e" filled="false" stroked="true" strokeweight=".47998pt" strokecolor="#000000">
                <v:path arrowok="t"/>
              </v:shape>
            </v:group>
            <v:group style="position:absolute;left:2998;top:11600;width:20;height:2" coordorigin="2998,11600" coordsize="20,2">
              <v:shape style="position:absolute;left:2998;top:11600;width:20;height:2" coordorigin="2998,11600" coordsize="20,0" path="m2998,11600l3017,11600e" filled="false" stroked="true" strokeweight=".47998pt" strokecolor="#000000">
                <v:path arrowok="t"/>
              </v:shape>
            </v:group>
            <v:group style="position:absolute;left:3017;top:11600;width:20;height:2" coordorigin="3017,11600" coordsize="20,2">
              <v:shape style="position:absolute;left:3017;top:11600;width:20;height:2" coordorigin="3017,11600" coordsize="20,0" path="m3017,11600l3036,11600e" filled="false" stroked="true" strokeweight=".47998pt" strokecolor="#000000">
                <v:path arrowok="t"/>
              </v:shape>
            </v:group>
            <v:group style="position:absolute;left:3036;top:11600;width:20;height:2" coordorigin="3036,11600" coordsize="20,2">
              <v:shape style="position:absolute;left:3036;top:11600;width:20;height:2" coordorigin="3036,11600" coordsize="20,0" path="m3036,11600l3056,11600e" filled="false" stroked="true" strokeweight=".47998pt" strokecolor="#000000">
                <v:path arrowok="t"/>
              </v:shape>
            </v:group>
            <v:group style="position:absolute;left:3056;top:11600;width:20;height:2" coordorigin="3056,11600" coordsize="20,2">
              <v:shape style="position:absolute;left:3056;top:11600;width:20;height:2" coordorigin="3056,11600" coordsize="20,0" path="m3056,11600l3075,11600e" filled="false" stroked="true" strokeweight=".47998pt" strokecolor="#000000">
                <v:path arrowok="t"/>
              </v:shape>
            </v:group>
            <v:group style="position:absolute;left:3075;top:11600;width:20;height:2" coordorigin="3075,11600" coordsize="20,2">
              <v:shape style="position:absolute;left:3075;top:11600;width:20;height:2" coordorigin="3075,11600" coordsize="20,0" path="m3075,11600l3094,11600e" filled="false" stroked="true" strokeweight=".47998pt" strokecolor="#000000">
                <v:path arrowok="t"/>
              </v:shape>
            </v:group>
            <v:group style="position:absolute;left:3094;top:11600;width:20;height:2" coordorigin="3094,11600" coordsize="20,2">
              <v:shape style="position:absolute;left:3094;top:11600;width:20;height:2" coordorigin="3094,11600" coordsize="20,0" path="m3094,11600l3113,11600e" filled="false" stroked="true" strokeweight=".47998pt" strokecolor="#000000">
                <v:path arrowok="t"/>
              </v:shape>
            </v:group>
            <v:group style="position:absolute;left:3113;top:11600;width:20;height:2" coordorigin="3113,11600" coordsize="20,2">
              <v:shape style="position:absolute;left:3113;top:11600;width:20;height:2" coordorigin="3113,11600" coordsize="20,0" path="m3113,11600l3132,11600e" filled="false" stroked="true" strokeweight=".47998pt" strokecolor="#000000">
                <v:path arrowok="t"/>
              </v:shape>
            </v:group>
            <v:group style="position:absolute;left:3132;top:11600;width:20;height:2" coordorigin="3132,11600" coordsize="20,2">
              <v:shape style="position:absolute;left:3132;top:11600;width:20;height:2" coordorigin="3132,11600" coordsize="20,0" path="m3132,11600l3152,11600e" filled="false" stroked="true" strokeweight=".47998pt" strokecolor="#000000">
                <v:path arrowok="t"/>
              </v:shape>
            </v:group>
            <v:group style="position:absolute;left:3152;top:11600;width:20;height:2" coordorigin="3152,11600" coordsize="20,2">
              <v:shape style="position:absolute;left:3152;top:11600;width:20;height:2" coordorigin="3152,11600" coordsize="20,0" path="m3152,11600l3171,11600e" filled="false" stroked="true" strokeweight=".47998pt" strokecolor="#000000">
                <v:path arrowok="t"/>
              </v:shape>
            </v:group>
            <v:group style="position:absolute;left:3171;top:11600;width:20;height:2" coordorigin="3171,11600" coordsize="20,2">
              <v:shape style="position:absolute;left:3171;top:11600;width:20;height:2" coordorigin="3171,11600" coordsize="20,0" path="m3171,11600l3190,11600e" filled="false" stroked="true" strokeweight=".47998pt" strokecolor="#000000">
                <v:path arrowok="t"/>
              </v:shape>
            </v:group>
            <v:group style="position:absolute;left:3190;top:11600;width:20;height:2" coordorigin="3190,11600" coordsize="20,2">
              <v:shape style="position:absolute;left:3190;top:11600;width:20;height:2" coordorigin="3190,11600" coordsize="20,0" path="m3190,11600l3209,11600e" filled="false" stroked="true" strokeweight=".47998pt" strokecolor="#000000">
                <v:path arrowok="t"/>
              </v:shape>
            </v:group>
            <v:group style="position:absolute;left:3209;top:11600;width:20;height:2" coordorigin="3209,11600" coordsize="20,2">
              <v:shape style="position:absolute;left:3209;top:11600;width:20;height:2" coordorigin="3209,11600" coordsize="20,0" path="m3209,11600l3228,11600e" filled="false" stroked="true" strokeweight=".47998pt" strokecolor="#000000">
                <v:path arrowok="t"/>
              </v:shape>
            </v:group>
            <v:group style="position:absolute;left:3228;top:11600;width:20;height:2" coordorigin="3228,11600" coordsize="20,2">
              <v:shape style="position:absolute;left:3228;top:11600;width:20;height:2" coordorigin="3228,11600" coordsize="20,0" path="m3228,11600l3248,11600e" filled="false" stroked="true" strokeweight=".47998pt" strokecolor="#000000">
                <v:path arrowok="t"/>
              </v:shape>
            </v:group>
            <v:group style="position:absolute;left:3248;top:11600;width:20;height:2" coordorigin="3248,11600" coordsize="20,2">
              <v:shape style="position:absolute;left:3248;top:11600;width:20;height:2" coordorigin="3248,11600" coordsize="20,0" path="m3248,11600l3267,11600e" filled="false" stroked="true" strokeweight=".47998pt" strokecolor="#000000">
                <v:path arrowok="t"/>
              </v:shape>
            </v:group>
            <v:group style="position:absolute;left:3267;top:11600;width:20;height:2" coordorigin="3267,11600" coordsize="20,2">
              <v:shape style="position:absolute;left:3267;top:11600;width:20;height:2" coordorigin="3267,11600" coordsize="20,0" path="m3267,11600l3286,11600e" filled="false" stroked="true" strokeweight=".47998pt" strokecolor="#000000">
                <v:path arrowok="t"/>
              </v:shape>
            </v:group>
            <v:group style="position:absolute;left:3286;top:11600;width:20;height:2" coordorigin="3286,11600" coordsize="20,2">
              <v:shape style="position:absolute;left:3286;top:11600;width:20;height:2" coordorigin="3286,11600" coordsize="20,0" path="m3286,11600l3305,11600e" filled="false" stroked="true" strokeweight=".47998pt" strokecolor="#000000">
                <v:path arrowok="t"/>
              </v:shape>
            </v:group>
            <v:group style="position:absolute;left:3305;top:11600;width:20;height:2" coordorigin="3305,11600" coordsize="20,2">
              <v:shape style="position:absolute;left:3305;top:11600;width:20;height:2" coordorigin="3305,11600" coordsize="20,0" path="m3305,11600l3324,11600e" filled="false" stroked="true" strokeweight=".47998pt" strokecolor="#000000">
                <v:path arrowok="t"/>
              </v:shape>
            </v:group>
            <v:group style="position:absolute;left:3324;top:11600;width:20;height:2" coordorigin="3324,11600" coordsize="20,2">
              <v:shape style="position:absolute;left:3324;top:11600;width:20;height:2" coordorigin="3324,11600" coordsize="20,0" path="m3324,11600l3344,11600e" filled="false" stroked="true" strokeweight=".47998pt" strokecolor="#000000">
                <v:path arrowok="t"/>
              </v:shape>
            </v:group>
            <v:group style="position:absolute;left:3344;top:11600;width:20;height:2" coordorigin="3344,11600" coordsize="20,2">
              <v:shape style="position:absolute;left:3344;top:11600;width:20;height:2" coordorigin="3344,11600" coordsize="20,0" path="m3344,11600l3363,11600e" filled="false" stroked="true" strokeweight=".47998pt" strokecolor="#000000">
                <v:path arrowok="t"/>
              </v:shape>
            </v:group>
            <v:group style="position:absolute;left:3363;top:11600;width:20;height:2" coordorigin="3363,11600" coordsize="20,2">
              <v:shape style="position:absolute;left:3363;top:11600;width:20;height:2" coordorigin="3363,11600" coordsize="20,0" path="m3363,11600l3382,11600e" filled="false" stroked="true" strokeweight=".47998pt" strokecolor="#000000">
                <v:path arrowok="t"/>
              </v:shape>
            </v:group>
            <v:group style="position:absolute;left:3382;top:11600;width:20;height:2" coordorigin="3382,11600" coordsize="20,2">
              <v:shape style="position:absolute;left:3382;top:11600;width:20;height:2" coordorigin="3382,11600" coordsize="20,0" path="m3382,11600l3401,11600e" filled="false" stroked="true" strokeweight=".47998pt" strokecolor="#000000">
                <v:path arrowok="t"/>
              </v:shape>
            </v:group>
            <v:group style="position:absolute;left:3401;top:11600;width:20;height:2" coordorigin="3401,11600" coordsize="20,2">
              <v:shape style="position:absolute;left:3401;top:11600;width:20;height:2" coordorigin="3401,11600" coordsize="20,0" path="m3401,11600l3420,11600e" filled="false" stroked="true" strokeweight=".47998pt" strokecolor="#000000">
                <v:path arrowok="t"/>
              </v:shape>
            </v:group>
            <v:group style="position:absolute;left:3420;top:11600;width:20;height:2" coordorigin="3420,11600" coordsize="20,2">
              <v:shape style="position:absolute;left:3420;top:11600;width:20;height:2" coordorigin="3420,11600" coordsize="20,0" path="m3420,11600l3440,11600e" filled="false" stroked="true" strokeweight=".47998pt" strokecolor="#000000">
                <v:path arrowok="t"/>
              </v:shape>
            </v:group>
            <v:group style="position:absolute;left:3440;top:11600;width:20;height:2" coordorigin="3440,11600" coordsize="20,2">
              <v:shape style="position:absolute;left:3440;top:11600;width:20;height:2" coordorigin="3440,11600" coordsize="20,0" path="m3440,11600l3459,11600e" filled="false" stroked="true" strokeweight=".47998pt" strokecolor="#000000">
                <v:path arrowok="t"/>
              </v:shape>
            </v:group>
            <v:group style="position:absolute;left:3459;top:11600;width:20;height:2" coordorigin="3459,11600" coordsize="20,2">
              <v:shape style="position:absolute;left:3459;top:11600;width:20;height:2" coordorigin="3459,11600" coordsize="20,0" path="m3459,11600l3478,11600e" filled="false" stroked="true" strokeweight=".47998pt" strokecolor="#000000">
                <v:path arrowok="t"/>
              </v:shape>
            </v:group>
            <v:group style="position:absolute;left:3478;top:11600;width:20;height:2" coordorigin="3478,11600" coordsize="20,2">
              <v:shape style="position:absolute;left:3478;top:11600;width:20;height:2" coordorigin="3478,11600" coordsize="20,0" path="m3478,11600l3497,11600e" filled="false" stroked="true" strokeweight=".47998pt" strokecolor="#000000">
                <v:path arrowok="t"/>
              </v:shape>
            </v:group>
            <v:group style="position:absolute;left:3497;top:11600;width:20;height:2" coordorigin="3497,11600" coordsize="20,2">
              <v:shape style="position:absolute;left:3497;top:11600;width:20;height:2" coordorigin="3497,11600" coordsize="20,0" path="m3497,11600l3516,11600e" filled="false" stroked="true" strokeweight=".47998pt" strokecolor="#000000">
                <v:path arrowok="t"/>
              </v:shape>
            </v:group>
            <v:group style="position:absolute;left:3516;top:11600;width:20;height:2" coordorigin="3516,11600" coordsize="20,2">
              <v:shape style="position:absolute;left:3516;top:11600;width:20;height:2" coordorigin="3516,11600" coordsize="20,0" path="m3516,11600l3536,11600e" filled="false" stroked="true" strokeweight=".47998pt" strokecolor="#000000">
                <v:path arrowok="t"/>
              </v:shape>
            </v:group>
            <v:group style="position:absolute;left:3536;top:11600;width:20;height:2" coordorigin="3536,11600" coordsize="20,2">
              <v:shape style="position:absolute;left:3536;top:11600;width:20;height:2" coordorigin="3536,11600" coordsize="20,0" path="m3536,11600l3555,11600e" filled="false" stroked="true" strokeweight=".47998pt" strokecolor="#000000">
                <v:path arrowok="t"/>
              </v:shape>
            </v:group>
            <v:group style="position:absolute;left:3555;top:11600;width:20;height:2" coordorigin="3555,11600" coordsize="20,2">
              <v:shape style="position:absolute;left:3555;top:11600;width:20;height:2" coordorigin="3555,11600" coordsize="20,0" path="m3555,11600l3574,11600e" filled="false" stroked="true" strokeweight=".47998pt" strokecolor="#000000">
                <v:path arrowok="t"/>
              </v:shape>
            </v:group>
            <v:group style="position:absolute;left:3574;top:11600;width:20;height:2" coordorigin="3574,11600" coordsize="20,2">
              <v:shape style="position:absolute;left:3574;top:11600;width:20;height:2" coordorigin="3574,11600" coordsize="20,0" path="m3574,11600l3593,11600e" filled="false" stroked="true" strokeweight=".47998pt" strokecolor="#000000">
                <v:path arrowok="t"/>
              </v:shape>
            </v:group>
            <v:group style="position:absolute;left:3593;top:11600;width:20;height:2" coordorigin="3593,11600" coordsize="20,2">
              <v:shape style="position:absolute;left:3593;top:11600;width:20;height:2" coordorigin="3593,11600" coordsize="20,0" path="m3593,11600l3612,11600e" filled="false" stroked="true" strokeweight=".47998pt" strokecolor="#000000">
                <v:path arrowok="t"/>
              </v:shape>
            </v:group>
            <v:group style="position:absolute;left:3612;top:11600;width:20;height:2" coordorigin="3612,11600" coordsize="20,2">
              <v:shape style="position:absolute;left:3612;top:11600;width:20;height:2" coordorigin="3612,11600" coordsize="20,0" path="m3612,11600l3632,11600e" filled="false" stroked="true" strokeweight=".47998pt" strokecolor="#000000">
                <v:path arrowok="t"/>
              </v:shape>
            </v:group>
            <v:group style="position:absolute;left:3632;top:11600;width:20;height:2" coordorigin="3632,11600" coordsize="20,2">
              <v:shape style="position:absolute;left:3632;top:11600;width:20;height:2" coordorigin="3632,11600" coordsize="20,0" path="m3632,11600l3651,11600e" filled="false" stroked="true" strokeweight=".47998pt" strokecolor="#000000">
                <v:path arrowok="t"/>
              </v:shape>
            </v:group>
            <v:group style="position:absolute;left:3651;top:11600;width:20;height:2" coordorigin="3651,11600" coordsize="20,2">
              <v:shape style="position:absolute;left:3651;top:11600;width:20;height:2" coordorigin="3651,11600" coordsize="20,0" path="m3651,11600l3670,11600e" filled="false" stroked="true" strokeweight=".47998pt" strokecolor="#000000">
                <v:path arrowok="t"/>
              </v:shape>
            </v:group>
            <v:group style="position:absolute;left:3670;top:11600;width:20;height:2" coordorigin="3670,11600" coordsize="20,2">
              <v:shape style="position:absolute;left:3670;top:11600;width:20;height:2" coordorigin="3670,11600" coordsize="20,0" path="m3670,11600l3689,11600e" filled="false" stroked="true" strokeweight=".47998pt" strokecolor="#000000">
                <v:path arrowok="t"/>
              </v:shape>
            </v:group>
            <v:group style="position:absolute;left:3689;top:11600;width:20;height:2" coordorigin="3689,11600" coordsize="20,2">
              <v:shape style="position:absolute;left:3689;top:11600;width:20;height:2" coordorigin="3689,11600" coordsize="20,0" path="m3689,11600l3708,11600e" filled="false" stroked="true" strokeweight=".47998pt" strokecolor="#000000">
                <v:path arrowok="t"/>
              </v:shape>
            </v:group>
            <v:group style="position:absolute;left:3708;top:11600;width:20;height:2" coordorigin="3708,11600" coordsize="20,2">
              <v:shape style="position:absolute;left:3708;top:11600;width:20;height:2" coordorigin="3708,11600" coordsize="20,0" path="m3708,11600l3728,11600e" filled="false" stroked="true" strokeweight=".47998pt" strokecolor="#000000">
                <v:path arrowok="t"/>
              </v:shape>
            </v:group>
            <v:group style="position:absolute;left:3728;top:11600;width:20;height:2" coordorigin="3728,11600" coordsize="20,2">
              <v:shape style="position:absolute;left:3728;top:11600;width:20;height:2" coordorigin="3728,11600" coordsize="20,0" path="m3728,11600l3747,11600e" filled="false" stroked="true" strokeweight=".47998pt" strokecolor="#000000">
                <v:path arrowok="t"/>
              </v:shape>
            </v:group>
            <v:group style="position:absolute;left:3747;top:11600;width:20;height:2" coordorigin="3747,11600" coordsize="20,2">
              <v:shape style="position:absolute;left:3747;top:11600;width:20;height:2" coordorigin="3747,11600" coordsize="20,0" path="m3747,11600l3766,11600e" filled="false" stroked="true" strokeweight=".47998pt" strokecolor="#000000">
                <v:path arrowok="t"/>
              </v:shape>
            </v:group>
            <v:group style="position:absolute;left:3766;top:11600;width:20;height:2" coordorigin="3766,11600" coordsize="20,2">
              <v:shape style="position:absolute;left:3766;top:11600;width:20;height:2" coordorigin="3766,11600" coordsize="20,0" path="m3766,11600l3786,11600e" filled="false" stroked="true" strokeweight=".47998pt" strokecolor="#000000">
                <v:path arrowok="t"/>
              </v:shape>
            </v:group>
            <v:group style="position:absolute;left:3786;top:11600;width:20;height:2" coordorigin="3786,11600" coordsize="20,2">
              <v:shape style="position:absolute;left:3786;top:11600;width:20;height:2" coordorigin="3786,11600" coordsize="20,0" path="m3786,11600l3805,11600e" filled="false" stroked="true" strokeweight=".47998pt" strokecolor="#000000">
                <v:path arrowok="t"/>
              </v:shape>
            </v:group>
            <v:group style="position:absolute;left:3805;top:11600;width:20;height:2" coordorigin="3805,11600" coordsize="20,2">
              <v:shape style="position:absolute;left:3805;top:11600;width:20;height:2" coordorigin="3805,11600" coordsize="20,0" path="m3805,11600l3824,11600e" filled="false" stroked="true" strokeweight=".47998pt" strokecolor="#000000">
                <v:path arrowok="t"/>
              </v:shape>
            </v:group>
            <v:group style="position:absolute;left:3824;top:11600;width:20;height:2" coordorigin="3824,11600" coordsize="20,2">
              <v:shape style="position:absolute;left:3824;top:11600;width:20;height:2" coordorigin="3824,11600" coordsize="20,0" path="m3824,11600l3843,11600e" filled="false" stroked="true" strokeweight=".47998pt" strokecolor="#000000">
                <v:path arrowok="t"/>
              </v:shape>
            </v:group>
            <v:group style="position:absolute;left:3843;top:11600;width:20;height:2" coordorigin="3843,11600" coordsize="20,2">
              <v:shape style="position:absolute;left:3843;top:11600;width:20;height:2" coordorigin="3843,11600" coordsize="20,0" path="m3843,11600l3863,11600e" filled="false" stroked="true" strokeweight=".47998pt" strokecolor="#000000">
                <v:path arrowok="t"/>
              </v:shape>
            </v:group>
            <v:group style="position:absolute;left:3863;top:11600;width:20;height:2" coordorigin="3863,11600" coordsize="20,2">
              <v:shape style="position:absolute;left:3863;top:11600;width:20;height:2" coordorigin="3863,11600" coordsize="20,0" path="m3863,11600l3882,11600e" filled="false" stroked="true" strokeweight=".47998pt" strokecolor="#000000">
                <v:path arrowok="t"/>
              </v:shape>
            </v:group>
            <v:group style="position:absolute;left:3882;top:11600;width:20;height:2" coordorigin="3882,11600" coordsize="20,2">
              <v:shape style="position:absolute;left:3882;top:11600;width:20;height:2" coordorigin="3882,11600" coordsize="20,0" path="m3882,11600l3901,11600e" filled="false" stroked="true" strokeweight=".47998pt" strokecolor="#000000">
                <v:path arrowok="t"/>
              </v:shape>
            </v:group>
            <v:group style="position:absolute;left:3901;top:11600;width:20;height:2" coordorigin="3901,11600" coordsize="20,2">
              <v:shape style="position:absolute;left:3901;top:11600;width:20;height:2" coordorigin="3901,11600" coordsize="20,0" path="m3901,11600l3920,11600e" filled="false" stroked="true" strokeweight=".47998pt" strokecolor="#000000">
                <v:path arrowok="t"/>
              </v:shape>
            </v:group>
            <v:group style="position:absolute;left:3920;top:11600;width:20;height:2" coordorigin="3920,11600" coordsize="20,2">
              <v:shape style="position:absolute;left:3920;top:11600;width:20;height:2" coordorigin="3920,11600" coordsize="20,0" path="m3920,11600l3939,11600e" filled="false" stroked="true" strokeweight=".47998pt" strokecolor="#000000">
                <v:path arrowok="t"/>
              </v:shape>
            </v:group>
            <v:group style="position:absolute;left:3939;top:11600;width:20;height:2" coordorigin="3939,11600" coordsize="20,2">
              <v:shape style="position:absolute;left:3939;top:11600;width:20;height:2" coordorigin="3939,11600" coordsize="20,0" path="m3939,11600l3959,11600e" filled="false" stroked="true" strokeweight=".47998pt" strokecolor="#000000">
                <v:path arrowok="t"/>
              </v:shape>
            </v:group>
            <v:group style="position:absolute;left:3959;top:11600;width:20;height:2" coordorigin="3959,11600" coordsize="20,2">
              <v:shape style="position:absolute;left:3959;top:11600;width:20;height:2" coordorigin="3959,11600" coordsize="20,0" path="m3959,11600l3978,11600e" filled="false" stroked="true" strokeweight=".47998pt" strokecolor="#000000">
                <v:path arrowok="t"/>
              </v:shape>
            </v:group>
            <v:group style="position:absolute;left:3978;top:11600;width:20;height:2" coordorigin="3978,11600" coordsize="20,2">
              <v:shape style="position:absolute;left:3978;top:11600;width:20;height:2" coordorigin="3978,11600" coordsize="20,0" path="m3978,11600l3997,11600e" filled="false" stroked="true" strokeweight=".47998pt" strokecolor="#000000">
                <v:path arrowok="t"/>
              </v:shape>
            </v:group>
            <v:group style="position:absolute;left:3997;top:11600;width:20;height:2" coordorigin="3997,11600" coordsize="20,2">
              <v:shape style="position:absolute;left:3997;top:11600;width:20;height:2" coordorigin="3997,11600" coordsize="20,0" path="m3997,11600l4016,11600e" filled="false" stroked="true" strokeweight=".47998pt" strokecolor="#000000">
                <v:path arrowok="t"/>
              </v:shape>
            </v:group>
            <v:group style="position:absolute;left:4016;top:11600;width:20;height:2" coordorigin="4016,11600" coordsize="20,2">
              <v:shape style="position:absolute;left:4016;top:11600;width:20;height:2" coordorigin="4016,11600" coordsize="20,0" path="m4016,11600l4035,11600e" filled="false" stroked="true" strokeweight=".47998pt" strokecolor="#000000">
                <v:path arrowok="t"/>
              </v:shape>
            </v:group>
            <v:group style="position:absolute;left:4035;top:11600;width:20;height:2" coordorigin="4035,11600" coordsize="20,2">
              <v:shape style="position:absolute;left:4035;top:11600;width:20;height:2" coordorigin="4035,11600" coordsize="20,0" path="m4035,11600l4055,11600e" filled="false" stroked="true" strokeweight=".47998pt" strokecolor="#000000">
                <v:path arrowok="t"/>
              </v:shape>
            </v:group>
            <v:group style="position:absolute;left:4055;top:11600;width:20;height:2" coordorigin="4055,11600" coordsize="20,2">
              <v:shape style="position:absolute;left:4055;top:11600;width:20;height:2" coordorigin="4055,11600" coordsize="20,0" path="m4055,11600l4074,11600e" filled="false" stroked="true" strokeweight=".47998pt" strokecolor="#000000">
                <v:path arrowok="t"/>
              </v:shape>
            </v:group>
            <v:group style="position:absolute;left:4074;top:11600;width:20;height:2" coordorigin="4074,11600" coordsize="20,2">
              <v:shape style="position:absolute;left:4074;top:11600;width:20;height:2" coordorigin="4074,11600" coordsize="20,0" path="m4074,11600l4093,11600e" filled="false" stroked="true" strokeweight=".47998pt" strokecolor="#000000">
                <v:path arrowok="t"/>
              </v:shape>
            </v:group>
            <v:group style="position:absolute;left:4093;top:11600;width:20;height:2" coordorigin="4093,11600" coordsize="20,2">
              <v:shape style="position:absolute;left:4093;top:11600;width:20;height:2" coordorigin="4093,11600" coordsize="20,0" path="m4093,11600l4112,11600e" filled="false" stroked="true" strokeweight=".47998pt" strokecolor="#000000">
                <v:path arrowok="t"/>
              </v:shape>
            </v:group>
            <v:group style="position:absolute;left:4112;top:11600;width:20;height:2" coordorigin="4112,11600" coordsize="20,2">
              <v:shape style="position:absolute;left:4112;top:11600;width:20;height:2" coordorigin="4112,11600" coordsize="20,0" path="m4112,11600l4131,11600e" filled="false" stroked="true" strokeweight=".47998pt" strokecolor="#000000">
                <v:path arrowok="t"/>
              </v:shape>
            </v:group>
            <v:group style="position:absolute;left:4131;top:11600;width:20;height:2" coordorigin="4131,11600" coordsize="20,2">
              <v:shape style="position:absolute;left:4131;top:11600;width:20;height:2" coordorigin="4131,11600" coordsize="20,0" path="m4131,11600l4151,11600e" filled="false" stroked="true" strokeweight=".47998pt" strokecolor="#000000">
                <v:path arrowok="t"/>
              </v:shape>
            </v:group>
            <v:group style="position:absolute;left:4151;top:11600;width:20;height:2" coordorigin="4151,11600" coordsize="20,2">
              <v:shape style="position:absolute;left:4151;top:11600;width:20;height:2" coordorigin="4151,11600" coordsize="20,0" path="m4151,11600l4170,11600e" filled="false" stroked="true" strokeweight=".47998pt" strokecolor="#000000">
                <v:path arrowok="t"/>
              </v:shape>
            </v:group>
            <v:group style="position:absolute;left:4170;top:11600;width:20;height:2" coordorigin="4170,11600" coordsize="20,2">
              <v:shape style="position:absolute;left:4170;top:11600;width:20;height:2" coordorigin="4170,11600" coordsize="20,0" path="m4170,11600l4189,11600e" filled="false" stroked="true" strokeweight=".47998pt" strokecolor="#000000">
                <v:path arrowok="t"/>
              </v:shape>
            </v:group>
            <v:group style="position:absolute;left:4189;top:11600;width:20;height:2" coordorigin="4189,11600" coordsize="20,2">
              <v:shape style="position:absolute;left:4189;top:11600;width:20;height:2" coordorigin="4189,11600" coordsize="20,0" path="m4189,11600l4208,11600e" filled="false" stroked="true" strokeweight=".47998pt" strokecolor="#000000">
                <v:path arrowok="t"/>
              </v:shape>
            </v:group>
            <v:group style="position:absolute;left:4208;top:11600;width:20;height:2" coordorigin="4208,11600" coordsize="20,2">
              <v:shape style="position:absolute;left:4208;top:11600;width:20;height:2" coordorigin="4208,11600" coordsize="20,0" path="m4208,11600l4227,11600e" filled="false" stroked="true" strokeweight=".47998pt" strokecolor="#000000">
                <v:path arrowok="t"/>
              </v:shape>
            </v:group>
            <v:group style="position:absolute;left:4227;top:11600;width:20;height:2" coordorigin="4227,11600" coordsize="20,2">
              <v:shape style="position:absolute;left:4227;top:11600;width:20;height:2" coordorigin="4227,11600" coordsize="20,0" path="m4227,11600l4247,11600e" filled="false" stroked="true" strokeweight=".47998pt" strokecolor="#000000">
                <v:path arrowok="t"/>
              </v:shape>
            </v:group>
            <v:group style="position:absolute;left:4247;top:11600;width:20;height:2" coordorigin="4247,11600" coordsize="20,2">
              <v:shape style="position:absolute;left:4247;top:11600;width:20;height:2" coordorigin="4247,11600" coordsize="20,0" path="m4247,11600l4266,11600e" filled="false" stroked="true" strokeweight=".47998pt" strokecolor="#000000">
                <v:path arrowok="t"/>
              </v:shape>
            </v:group>
            <v:group style="position:absolute;left:4266;top:11600;width:20;height:2" coordorigin="4266,11600" coordsize="20,2">
              <v:shape style="position:absolute;left:4266;top:11600;width:20;height:2" coordorigin="4266,11600" coordsize="20,0" path="m4266,11600l4285,11600e" filled="false" stroked="true" strokeweight=".47998pt" strokecolor="#000000">
                <v:path arrowok="t"/>
              </v:shape>
            </v:group>
            <v:group style="position:absolute;left:4285;top:11600;width:20;height:2" coordorigin="4285,11600" coordsize="20,2">
              <v:shape style="position:absolute;left:4285;top:11600;width:20;height:2" coordorigin="4285,11600" coordsize="20,0" path="m4285,11600l4304,11600e" filled="false" stroked="true" strokeweight=".47998pt" strokecolor="#000000">
                <v:path arrowok="t"/>
              </v:shape>
            </v:group>
            <v:group style="position:absolute;left:4304;top:11600;width:20;height:2" coordorigin="4304,11600" coordsize="20,2">
              <v:shape style="position:absolute;left:4304;top:11600;width:20;height:2" coordorigin="4304,11600" coordsize="20,0" path="m4304,11600l4323,11600e" filled="false" stroked="true" strokeweight=".47998pt" strokecolor="#000000">
                <v:path arrowok="t"/>
              </v:shape>
            </v:group>
            <v:group style="position:absolute;left:4323;top:11600;width:8;height:2" coordorigin="4323,11600" coordsize="8,2">
              <v:shape style="position:absolute;left:4323;top:11600;width:8;height:2" coordorigin="4323,11600" coordsize="8,0" path="m4323,11600l4331,11600e" filled="false" stroked="true" strokeweight=".47998pt" strokecolor="#000000">
                <v:path arrowok="t"/>
              </v:shape>
            </v:group>
            <v:group style="position:absolute;left:4331;top:11600;width:10;height:2" coordorigin="4331,11600" coordsize="10,2">
              <v:shape style="position:absolute;left:4331;top:11600;width:10;height:2" coordorigin="4331,11600" coordsize="10,0" path="m4331,11600l4340,11600e" filled="false" stroked="true" strokeweight=".47998pt" strokecolor="#000000">
                <v:path arrowok="t"/>
              </v:shape>
            </v:group>
            <v:group style="position:absolute;left:4340;top:11600;width:20;height:2" coordorigin="4340,11600" coordsize="20,2">
              <v:shape style="position:absolute;left:4340;top:11600;width:20;height:2" coordorigin="4340,11600" coordsize="20,0" path="m4340,11600l4359,11600e" filled="false" stroked="true" strokeweight=".47998pt" strokecolor="#000000">
                <v:path arrowok="t"/>
              </v:shape>
            </v:group>
            <v:group style="position:absolute;left:4359;top:11600;width:20;height:2" coordorigin="4359,11600" coordsize="20,2">
              <v:shape style="position:absolute;left:4359;top:11600;width:20;height:2" coordorigin="4359,11600" coordsize="20,0" path="m4359,11600l4379,11600e" filled="false" stroked="true" strokeweight=".47998pt" strokecolor="#000000">
                <v:path arrowok="t"/>
              </v:shape>
            </v:group>
            <v:group style="position:absolute;left:4379;top:11600;width:20;height:2" coordorigin="4379,11600" coordsize="20,2">
              <v:shape style="position:absolute;left:4379;top:11600;width:20;height:2" coordorigin="4379,11600" coordsize="20,0" path="m4379,11600l4398,11600e" filled="false" stroked="true" strokeweight=".47998pt" strokecolor="#000000">
                <v:path arrowok="t"/>
              </v:shape>
            </v:group>
            <v:group style="position:absolute;left:4398;top:11600;width:20;height:2" coordorigin="4398,11600" coordsize="20,2">
              <v:shape style="position:absolute;left:4398;top:11600;width:20;height:2" coordorigin="4398,11600" coordsize="20,0" path="m4398,11600l4417,11600e" filled="false" stroked="true" strokeweight=".47998pt" strokecolor="#000000">
                <v:path arrowok="t"/>
              </v:shape>
            </v:group>
            <v:group style="position:absolute;left:4417;top:11600;width:20;height:2" coordorigin="4417,11600" coordsize="20,2">
              <v:shape style="position:absolute;left:4417;top:11600;width:20;height:2" coordorigin="4417,11600" coordsize="20,0" path="m4417,11600l4436,11600e" filled="false" stroked="true" strokeweight=".47998pt" strokecolor="#000000">
                <v:path arrowok="t"/>
              </v:shape>
            </v:group>
            <v:group style="position:absolute;left:4436;top:11600;width:20;height:2" coordorigin="4436,11600" coordsize="20,2">
              <v:shape style="position:absolute;left:4436;top:11600;width:20;height:2" coordorigin="4436,11600" coordsize="20,0" path="m4436,11600l4455,11600e" filled="false" stroked="true" strokeweight=".47998pt" strokecolor="#000000">
                <v:path arrowok="t"/>
              </v:shape>
            </v:group>
            <v:group style="position:absolute;left:4455;top:11600;width:20;height:2" coordorigin="4455,11600" coordsize="20,2">
              <v:shape style="position:absolute;left:4455;top:11600;width:20;height:2" coordorigin="4455,11600" coordsize="20,0" path="m4455,11600l4475,11600e" filled="false" stroked="true" strokeweight=".47998pt" strokecolor="#000000">
                <v:path arrowok="t"/>
              </v:shape>
            </v:group>
            <v:group style="position:absolute;left:4475;top:11600;width:20;height:2" coordorigin="4475,11600" coordsize="20,2">
              <v:shape style="position:absolute;left:4475;top:11600;width:20;height:2" coordorigin="4475,11600" coordsize="20,0" path="m4475,11600l4494,11600e" filled="false" stroked="true" strokeweight=".47998pt" strokecolor="#000000">
                <v:path arrowok="t"/>
              </v:shape>
            </v:group>
            <v:group style="position:absolute;left:4494;top:11600;width:20;height:2" coordorigin="4494,11600" coordsize="20,2">
              <v:shape style="position:absolute;left:4494;top:11600;width:20;height:2" coordorigin="4494,11600" coordsize="20,0" path="m4494,11600l4513,11600e" filled="false" stroked="true" strokeweight=".47998pt" strokecolor="#000000">
                <v:path arrowok="t"/>
              </v:shape>
            </v:group>
            <v:group style="position:absolute;left:4513;top:11600;width:20;height:2" coordorigin="4513,11600" coordsize="20,2">
              <v:shape style="position:absolute;left:4513;top:11600;width:20;height:2" coordorigin="4513,11600" coordsize="20,0" path="m4513,11600l4532,11600e" filled="false" stroked="true" strokeweight=".47998pt" strokecolor="#000000">
                <v:path arrowok="t"/>
              </v:shape>
            </v:group>
            <v:group style="position:absolute;left:4532;top:11600;width:20;height:2" coordorigin="4532,11600" coordsize="20,2">
              <v:shape style="position:absolute;left:4532;top:11600;width:20;height:2" coordorigin="4532,11600" coordsize="20,0" path="m4532,11600l4551,11600e" filled="false" stroked="true" strokeweight=".47998pt" strokecolor="#000000">
                <v:path arrowok="t"/>
              </v:shape>
            </v:group>
            <v:group style="position:absolute;left:4551;top:11600;width:20;height:2" coordorigin="4551,11600" coordsize="20,2">
              <v:shape style="position:absolute;left:4551;top:11600;width:20;height:2" coordorigin="4551,11600" coordsize="20,0" path="m4551,11600l4571,11600e" filled="false" stroked="true" strokeweight=".47998pt" strokecolor="#000000">
                <v:path arrowok="t"/>
              </v:shape>
            </v:group>
            <v:group style="position:absolute;left:4571;top:11600;width:20;height:2" coordorigin="4571,11600" coordsize="20,2">
              <v:shape style="position:absolute;left:4571;top:11600;width:20;height:2" coordorigin="4571,11600" coordsize="20,0" path="m4571,11600l4590,11600e" filled="false" stroked="true" strokeweight=".47998pt" strokecolor="#000000">
                <v:path arrowok="t"/>
              </v:shape>
            </v:group>
            <v:group style="position:absolute;left:4590;top:11600;width:20;height:2" coordorigin="4590,11600" coordsize="20,2">
              <v:shape style="position:absolute;left:4590;top:11600;width:20;height:2" coordorigin="4590,11600" coordsize="20,0" path="m4590,11600l4609,11600e" filled="false" stroked="true" strokeweight=".47998pt" strokecolor="#000000">
                <v:path arrowok="t"/>
              </v:shape>
            </v:group>
            <v:group style="position:absolute;left:4609;top:11600;width:20;height:2" coordorigin="4609,11600" coordsize="20,2">
              <v:shape style="position:absolute;left:4609;top:11600;width:20;height:2" coordorigin="4609,11600" coordsize="20,0" path="m4609,11600l4628,11600e" filled="false" stroked="true" strokeweight=".47998pt" strokecolor="#000000">
                <v:path arrowok="t"/>
              </v:shape>
            </v:group>
            <v:group style="position:absolute;left:4628;top:11600;width:20;height:2" coordorigin="4628,11600" coordsize="20,2">
              <v:shape style="position:absolute;left:4628;top:11600;width:20;height:2" coordorigin="4628,11600" coordsize="20,0" path="m4628,11600l4647,11600e" filled="false" stroked="true" strokeweight=".47998pt" strokecolor="#000000">
                <v:path arrowok="t"/>
              </v:shape>
            </v:group>
            <v:group style="position:absolute;left:4647;top:11600;width:20;height:2" coordorigin="4647,11600" coordsize="20,2">
              <v:shape style="position:absolute;left:4647;top:11600;width:20;height:2" coordorigin="4647,11600" coordsize="20,0" path="m4647,11600l4667,11600e" filled="false" stroked="true" strokeweight=".47998pt" strokecolor="#000000">
                <v:path arrowok="t"/>
              </v:shape>
            </v:group>
            <v:group style="position:absolute;left:4667;top:11600;width:20;height:2" coordorigin="4667,11600" coordsize="20,2">
              <v:shape style="position:absolute;left:4667;top:11600;width:20;height:2" coordorigin="4667,11600" coordsize="20,0" path="m4667,11600l4686,11600e" filled="false" stroked="true" strokeweight=".47998pt" strokecolor="#000000">
                <v:path arrowok="t"/>
              </v:shape>
            </v:group>
            <v:group style="position:absolute;left:4686;top:11600;width:20;height:2" coordorigin="4686,11600" coordsize="20,2">
              <v:shape style="position:absolute;left:4686;top:11600;width:20;height:2" coordorigin="4686,11600" coordsize="20,0" path="m4686,11600l4705,11600e" filled="false" stroked="true" strokeweight=".47998pt" strokecolor="#000000">
                <v:path arrowok="t"/>
              </v:shape>
            </v:group>
            <v:group style="position:absolute;left:4705;top:11600;width:20;height:2" coordorigin="4705,11600" coordsize="20,2">
              <v:shape style="position:absolute;left:4705;top:11600;width:20;height:2" coordorigin="4705,11600" coordsize="20,0" path="m4705,11600l4724,11600e" filled="false" stroked="true" strokeweight=".47998pt" strokecolor="#000000">
                <v:path arrowok="t"/>
              </v:shape>
            </v:group>
            <v:group style="position:absolute;left:4724;top:11600;width:20;height:2" coordorigin="4724,11600" coordsize="20,2">
              <v:shape style="position:absolute;left:4724;top:11600;width:20;height:2" coordorigin="4724,11600" coordsize="20,0" path="m4724,11600l4743,11600e" filled="false" stroked="true" strokeweight=".47998pt" strokecolor="#000000">
                <v:path arrowok="t"/>
              </v:shape>
            </v:group>
            <v:group style="position:absolute;left:4743;top:11600;width:20;height:2" coordorigin="4743,11600" coordsize="20,2">
              <v:shape style="position:absolute;left:4743;top:11600;width:20;height:2" coordorigin="4743,11600" coordsize="20,0" path="m4743,11600l4763,11600e" filled="false" stroked="true" strokeweight=".47998pt" strokecolor="#000000">
                <v:path arrowok="t"/>
              </v:shape>
            </v:group>
            <v:group style="position:absolute;left:4763;top:11600;width:20;height:2" coordorigin="4763,11600" coordsize="20,2">
              <v:shape style="position:absolute;left:4763;top:11600;width:20;height:2" coordorigin="4763,11600" coordsize="20,0" path="m4763,11600l4782,11600e" filled="false" stroked="true" strokeweight=".47998pt" strokecolor="#000000">
                <v:path arrowok="t"/>
              </v:shape>
            </v:group>
            <v:group style="position:absolute;left:4782;top:11600;width:20;height:2" coordorigin="4782,11600" coordsize="20,2">
              <v:shape style="position:absolute;left:4782;top:11600;width:20;height:2" coordorigin="4782,11600" coordsize="20,0" path="m4782,11600l4801,11600e" filled="false" stroked="true" strokeweight=".47998pt" strokecolor="#000000">
                <v:path arrowok="t"/>
              </v:shape>
            </v:group>
            <v:group style="position:absolute;left:4801;top:11600;width:20;height:2" coordorigin="4801,11600" coordsize="20,2">
              <v:shape style="position:absolute;left:4801;top:11600;width:20;height:2" coordorigin="4801,11600" coordsize="20,0" path="m4801,11600l4820,11600e" filled="false" stroked="true" strokeweight=".47998pt" strokecolor="#000000">
                <v:path arrowok="t"/>
              </v:shape>
            </v:group>
            <v:group style="position:absolute;left:4820;top:11600;width:20;height:2" coordorigin="4820,11600" coordsize="20,2">
              <v:shape style="position:absolute;left:4820;top:11600;width:20;height:2" coordorigin="4820,11600" coordsize="20,0" path="m4820,11600l4839,11600e" filled="false" stroked="true" strokeweight=".47998pt" strokecolor="#000000">
                <v:path arrowok="t"/>
              </v:shape>
            </v:group>
            <v:group style="position:absolute;left:4839;top:11600;width:20;height:2" coordorigin="4839,11600" coordsize="20,2">
              <v:shape style="position:absolute;left:4839;top:11600;width:20;height:2" coordorigin="4839,11600" coordsize="20,0" path="m4839,11600l4859,11600e" filled="false" stroked="true" strokeweight=".47998pt" strokecolor="#000000">
                <v:path arrowok="t"/>
              </v:shape>
            </v:group>
            <v:group style="position:absolute;left:4859;top:11600;width:20;height:2" coordorigin="4859,11600" coordsize="20,2">
              <v:shape style="position:absolute;left:4859;top:11600;width:20;height:2" coordorigin="4859,11600" coordsize="20,0" path="m4859,11600l4878,11600e" filled="false" stroked="true" strokeweight=".47998pt" strokecolor="#000000">
                <v:path arrowok="t"/>
              </v:shape>
            </v:group>
            <v:group style="position:absolute;left:4878;top:11600;width:20;height:2" coordorigin="4878,11600" coordsize="20,2">
              <v:shape style="position:absolute;left:4878;top:11600;width:20;height:2" coordorigin="4878,11600" coordsize="20,0" path="m4878,11600l4897,11600e" filled="false" stroked="true" strokeweight=".47998pt" strokecolor="#000000">
                <v:path arrowok="t"/>
              </v:shape>
            </v:group>
            <v:group style="position:absolute;left:4897;top:11600;width:20;height:2" coordorigin="4897,11600" coordsize="20,2">
              <v:shape style="position:absolute;left:4897;top:11600;width:20;height:2" coordorigin="4897,11600" coordsize="20,0" path="m4897,11600l4916,11600e" filled="false" stroked="true" strokeweight=".47998pt" strokecolor="#000000">
                <v:path arrowok="t"/>
              </v:shape>
            </v:group>
            <v:group style="position:absolute;left:4916;top:11600;width:20;height:2" coordorigin="4916,11600" coordsize="20,2">
              <v:shape style="position:absolute;left:4916;top:11600;width:20;height:2" coordorigin="4916,11600" coordsize="20,0" path="m4916,11600l4935,11600e" filled="false" stroked="true" strokeweight=".47998pt" strokecolor="#000000">
                <v:path arrowok="t"/>
              </v:shape>
            </v:group>
            <v:group style="position:absolute;left:4935;top:11600;width:20;height:2" coordorigin="4935,11600" coordsize="20,2">
              <v:shape style="position:absolute;left:4935;top:11600;width:20;height:2" coordorigin="4935,11600" coordsize="20,0" path="m4935,11600l4955,11600e" filled="false" stroked="true" strokeweight=".47998pt" strokecolor="#000000">
                <v:path arrowok="t"/>
              </v:shape>
            </v:group>
            <v:group style="position:absolute;left:4955;top:11600;width:20;height:2" coordorigin="4955,11600" coordsize="20,2">
              <v:shape style="position:absolute;left:4955;top:11600;width:20;height:2" coordorigin="4955,11600" coordsize="20,0" path="m4955,11600l4974,11600e" filled="false" stroked="true" strokeweight=".47998pt" strokecolor="#000000">
                <v:path arrowok="t"/>
              </v:shape>
            </v:group>
            <v:group style="position:absolute;left:4974;top:11600;width:20;height:2" coordorigin="4974,11600" coordsize="20,2">
              <v:shape style="position:absolute;left:4974;top:11600;width:20;height:2" coordorigin="4974,11600" coordsize="20,0" path="m4974,11600l4993,11600e" filled="false" stroked="true" strokeweight=".47998pt" strokecolor="#000000">
                <v:path arrowok="t"/>
              </v:shape>
            </v:group>
            <v:group style="position:absolute;left:4993;top:11600;width:20;height:2" coordorigin="4993,11600" coordsize="20,2">
              <v:shape style="position:absolute;left:4993;top:11600;width:20;height:2" coordorigin="4993,11600" coordsize="20,0" path="m4993,11600l5012,11600e" filled="false" stroked="true" strokeweight=".47998pt" strokecolor="#000000">
                <v:path arrowok="t"/>
              </v:shape>
            </v:group>
            <v:group style="position:absolute;left:5012;top:11600;width:20;height:2" coordorigin="5012,11600" coordsize="20,2">
              <v:shape style="position:absolute;left:5012;top:11600;width:20;height:2" coordorigin="5012,11600" coordsize="20,0" path="m5012,11600l5031,11600e" filled="false" stroked="true" strokeweight=".47998pt" strokecolor="#000000">
                <v:path arrowok="t"/>
              </v:shape>
            </v:group>
            <v:group style="position:absolute;left:5031;top:11600;width:20;height:2" coordorigin="5031,11600" coordsize="20,2">
              <v:shape style="position:absolute;left:5031;top:11600;width:20;height:2" coordorigin="5031,11600" coordsize="20,0" path="m5031,11600l5051,11600e" filled="false" stroked="true" strokeweight=".47998pt" strokecolor="#000000">
                <v:path arrowok="t"/>
              </v:shape>
            </v:group>
            <v:group style="position:absolute;left:5051;top:11600;width:20;height:2" coordorigin="5051,11600" coordsize="20,2">
              <v:shape style="position:absolute;left:5051;top:11600;width:20;height:2" coordorigin="5051,11600" coordsize="20,0" path="m5051,11600l5070,11600e" filled="false" stroked="true" strokeweight=".47998pt" strokecolor="#000000">
                <v:path arrowok="t"/>
              </v:shape>
            </v:group>
            <v:group style="position:absolute;left:5070;top:11600;width:20;height:2" coordorigin="5070,11600" coordsize="20,2">
              <v:shape style="position:absolute;left:5070;top:11600;width:20;height:2" coordorigin="5070,11600" coordsize="20,0" path="m5070,11600l5089,11600e" filled="false" stroked="true" strokeweight=".47998pt" strokecolor="#000000">
                <v:path arrowok="t"/>
              </v:shape>
            </v:group>
            <v:group style="position:absolute;left:5089;top:11600;width:20;height:2" coordorigin="5089,11600" coordsize="20,2">
              <v:shape style="position:absolute;left:5089;top:11600;width:20;height:2" coordorigin="5089,11600" coordsize="20,0" path="m5089,11600l5108,11600e" filled="false" stroked="true" strokeweight=".47998pt" strokecolor="#000000">
                <v:path arrowok="t"/>
              </v:shape>
            </v:group>
            <v:group style="position:absolute;left:5108;top:11600;width:20;height:2" coordorigin="5108,11600" coordsize="20,2">
              <v:shape style="position:absolute;left:5108;top:11600;width:20;height:2" coordorigin="5108,11600" coordsize="20,0" path="m5108,11600l5127,11600e" filled="false" stroked="true" strokeweight=".47998pt" strokecolor="#000000">
                <v:path arrowok="t"/>
              </v:shape>
            </v:group>
            <v:group style="position:absolute;left:5127;top:11600;width:20;height:2" coordorigin="5127,11600" coordsize="20,2">
              <v:shape style="position:absolute;left:5127;top:11600;width:20;height:2" coordorigin="5127,11600" coordsize="20,0" path="m5127,11600l5147,11600e" filled="false" stroked="true" strokeweight=".47998pt" strokecolor="#000000">
                <v:path arrowok="t"/>
              </v:shape>
            </v:group>
            <v:group style="position:absolute;left:5147;top:11600;width:20;height:2" coordorigin="5147,11600" coordsize="20,2">
              <v:shape style="position:absolute;left:5147;top:11600;width:20;height:2" coordorigin="5147,11600" coordsize="20,0" path="m5147,11600l5166,11600e" filled="false" stroked="true" strokeweight=".47998pt" strokecolor="#000000">
                <v:path arrowok="t"/>
              </v:shape>
            </v:group>
            <v:group style="position:absolute;left:5166;top:11600;width:20;height:2" coordorigin="5166,11600" coordsize="20,2">
              <v:shape style="position:absolute;left:5166;top:11600;width:20;height:2" coordorigin="5166,11600" coordsize="20,0" path="m5166,11600l5185,11600e" filled="false" stroked="true" strokeweight=".47998pt" strokecolor="#000000">
                <v:path arrowok="t"/>
              </v:shape>
            </v:group>
            <v:group style="position:absolute;left:5185;top:11600;width:20;height:2" coordorigin="5185,11600" coordsize="20,2">
              <v:shape style="position:absolute;left:5185;top:11600;width:20;height:2" coordorigin="5185,11600" coordsize="20,0" path="m5185,11600l5204,11600e" filled="false" stroked="true" strokeweight=".47998pt" strokecolor="#000000">
                <v:path arrowok="t"/>
              </v:shape>
            </v:group>
            <v:group style="position:absolute;left:5204;top:11600;width:20;height:2" coordorigin="5204,11600" coordsize="20,2">
              <v:shape style="position:absolute;left:5204;top:11600;width:20;height:2" coordorigin="5204,11600" coordsize="20,0" path="m5204,11600l5223,11600e" filled="false" stroked="true" strokeweight=".47998pt" strokecolor="#000000">
                <v:path arrowok="t"/>
              </v:shape>
            </v:group>
            <v:group style="position:absolute;left:5223;top:11600;width:20;height:2" coordorigin="5223,11600" coordsize="20,2">
              <v:shape style="position:absolute;left:5223;top:11600;width:20;height:2" coordorigin="5223,11600" coordsize="20,0" path="m5223,11600l5243,11600e" filled="false" stroked="true" strokeweight=".47998pt" strokecolor="#000000">
                <v:path arrowok="t"/>
              </v:shape>
            </v:group>
            <v:group style="position:absolute;left:5243;top:11600;width:20;height:2" coordorigin="5243,11600" coordsize="20,2">
              <v:shape style="position:absolute;left:5243;top:11600;width:20;height:2" coordorigin="5243,11600" coordsize="20,0" path="m5243,11600l5262,11600e" filled="false" stroked="true" strokeweight=".47998pt" strokecolor="#000000">
                <v:path arrowok="t"/>
              </v:shape>
            </v:group>
            <v:group style="position:absolute;left:5262;top:11600;width:20;height:2" coordorigin="5262,11600" coordsize="20,2">
              <v:shape style="position:absolute;left:5262;top:11600;width:20;height:2" coordorigin="5262,11600" coordsize="20,0" path="m5262,11600l5281,11600e" filled="false" stroked="true" strokeweight=".47998pt" strokecolor="#000000">
                <v:path arrowok="t"/>
              </v:shape>
            </v:group>
            <v:group style="position:absolute;left:5281;top:11600;width:20;height:2" coordorigin="5281,11600" coordsize="20,2">
              <v:shape style="position:absolute;left:5281;top:11600;width:20;height:2" coordorigin="5281,11600" coordsize="20,0" path="m5281,11600l5300,11600e" filled="false" stroked="true" strokeweight=".47998pt" strokecolor="#000000">
                <v:path arrowok="t"/>
              </v:shape>
            </v:group>
            <v:group style="position:absolute;left:5300;top:11600;width:20;height:2" coordorigin="5300,11600" coordsize="20,2">
              <v:shape style="position:absolute;left:5300;top:11600;width:20;height:2" coordorigin="5300,11600" coordsize="20,0" path="m5300,11600l5319,11600e" filled="false" stroked="true" strokeweight=".47998pt" strokecolor="#000000">
                <v:path arrowok="t"/>
              </v:shape>
            </v:group>
            <v:group style="position:absolute;left:5319;top:11600;width:20;height:2" coordorigin="5319,11600" coordsize="20,2">
              <v:shape style="position:absolute;left:5319;top:11600;width:20;height:2" coordorigin="5319,11600" coordsize="20,0" path="m5319,11600l5339,11600e" filled="false" stroked="true" strokeweight=".47998pt" strokecolor="#000000">
                <v:path arrowok="t"/>
              </v:shape>
            </v:group>
            <v:group style="position:absolute;left:5339;top:11600;width:20;height:2" coordorigin="5339,11600" coordsize="20,2">
              <v:shape style="position:absolute;left:5339;top:11600;width:20;height:2" coordorigin="5339,11600" coordsize="20,0" path="m5339,11600l5358,11600e" filled="false" stroked="true" strokeweight=".47998pt" strokecolor="#000000">
                <v:path arrowok="t"/>
              </v:shape>
            </v:group>
            <v:group style="position:absolute;left:5358;top:11600;width:20;height:2" coordorigin="5358,11600" coordsize="20,2">
              <v:shape style="position:absolute;left:5358;top:11600;width:20;height:2" coordorigin="5358,11600" coordsize="20,0" path="m5358,11600l5377,11600e" filled="false" stroked="true" strokeweight=".47998pt" strokecolor="#000000">
                <v:path arrowok="t"/>
              </v:shape>
            </v:group>
            <v:group style="position:absolute;left:5377;top:11600;width:20;height:2" coordorigin="5377,11600" coordsize="20,2">
              <v:shape style="position:absolute;left:5377;top:11600;width:20;height:2" coordorigin="5377,11600" coordsize="20,0" path="m5377,11600l5396,11600e" filled="false" stroked="true" strokeweight=".47998pt" strokecolor="#000000">
                <v:path arrowok="t"/>
              </v:shape>
            </v:group>
            <v:group style="position:absolute;left:5396;top:11600;width:20;height:2" coordorigin="5396,11600" coordsize="20,2">
              <v:shape style="position:absolute;left:5396;top:11600;width:20;height:2" coordorigin="5396,11600" coordsize="20,0" path="m5396,11600l5415,11600e" filled="false" stroked="true" strokeweight=".47998pt" strokecolor="#000000">
                <v:path arrowok="t"/>
              </v:shape>
            </v:group>
            <v:group style="position:absolute;left:5415;top:11600;width:20;height:2" coordorigin="5415,11600" coordsize="20,2">
              <v:shape style="position:absolute;left:5415;top:11600;width:20;height:2" coordorigin="5415,11600" coordsize="20,0" path="m5415,11600l5435,11600e" filled="false" stroked="true" strokeweight=".47998pt" strokecolor="#000000">
                <v:path arrowok="t"/>
              </v:shape>
            </v:group>
            <v:group style="position:absolute;left:5435;top:11600;width:20;height:2" coordorigin="5435,11600" coordsize="20,2">
              <v:shape style="position:absolute;left:5435;top:11600;width:20;height:2" coordorigin="5435,11600" coordsize="20,0" path="m5435,11600l5454,11600e" filled="false" stroked="true" strokeweight=".47998pt" strokecolor="#000000">
                <v:path arrowok="t"/>
              </v:shape>
            </v:group>
            <v:group style="position:absolute;left:5454;top:11600;width:20;height:2" coordorigin="5454,11600" coordsize="20,2">
              <v:shape style="position:absolute;left:5454;top:11600;width:20;height:2" coordorigin="5454,11600" coordsize="20,0" path="m5454,11600l5473,11600e" filled="false" stroked="true" strokeweight=".47998pt" strokecolor="#000000">
                <v:path arrowok="t"/>
              </v:shape>
            </v:group>
            <v:group style="position:absolute;left:5473;top:11600;width:20;height:2" coordorigin="5473,11600" coordsize="20,2">
              <v:shape style="position:absolute;left:5473;top:11600;width:20;height:2" coordorigin="5473,11600" coordsize="20,0" path="m5473,11600l5492,11600e" filled="false" stroked="true" strokeweight=".47998pt" strokecolor="#000000">
                <v:path arrowok="t"/>
              </v:shape>
            </v:group>
            <v:group style="position:absolute;left:5492;top:11600;width:20;height:2" coordorigin="5492,11600" coordsize="20,2">
              <v:shape style="position:absolute;left:5492;top:11600;width:20;height:2" coordorigin="5492,11600" coordsize="20,0" path="m5492,11600l5511,11600e" filled="false" stroked="true" strokeweight=".47998pt" strokecolor="#000000">
                <v:path arrowok="t"/>
              </v:shape>
            </v:group>
            <v:group style="position:absolute;left:5511;top:11600;width:20;height:2" coordorigin="5511,11600" coordsize="20,2">
              <v:shape style="position:absolute;left:5511;top:11600;width:20;height:2" coordorigin="5511,11600" coordsize="20,0" path="m5511,11600l5531,11600e" filled="false" stroked="true" strokeweight=".47998pt" strokecolor="#000000">
                <v:path arrowok="t"/>
              </v:shape>
            </v:group>
            <v:group style="position:absolute;left:5531;top:11600;width:20;height:2" coordorigin="5531,11600" coordsize="20,2">
              <v:shape style="position:absolute;left:5531;top:11600;width:20;height:2" coordorigin="5531,11600" coordsize="20,0" path="m5531,11600l5550,11600e" filled="false" stroked="true" strokeweight=".47998pt" strokecolor="#000000">
                <v:path arrowok="t"/>
              </v:shape>
            </v:group>
            <v:group style="position:absolute;left:5550;top:11600;width:20;height:2" coordorigin="5550,11600" coordsize="20,2">
              <v:shape style="position:absolute;left:5550;top:11600;width:20;height:2" coordorigin="5550,11600" coordsize="20,0" path="m5550,11600l5569,11600e" filled="false" stroked="true" strokeweight=".47998pt" strokecolor="#000000">
                <v:path arrowok="t"/>
              </v:shape>
            </v:group>
            <v:group style="position:absolute;left:5569;top:11600;width:20;height:2" coordorigin="5569,11600" coordsize="20,2">
              <v:shape style="position:absolute;left:5569;top:11600;width:20;height:2" coordorigin="5569,11600" coordsize="20,0" path="m5569,11600l5588,11600e" filled="false" stroked="true" strokeweight=".47998pt" strokecolor="#000000">
                <v:path arrowok="t"/>
              </v:shape>
            </v:group>
            <v:group style="position:absolute;left:5588;top:11600;width:20;height:2" coordorigin="5588,11600" coordsize="20,2">
              <v:shape style="position:absolute;left:5588;top:11600;width:20;height:2" coordorigin="5588,11600" coordsize="20,0" path="m5588,11600l5607,11600e" filled="false" stroked="true" strokeweight=".47998pt" strokecolor="#000000">
                <v:path arrowok="t"/>
              </v:shape>
            </v:group>
            <v:group style="position:absolute;left:5607;top:11600;width:20;height:2" coordorigin="5607,11600" coordsize="20,2">
              <v:shape style="position:absolute;left:5607;top:11600;width:20;height:2" coordorigin="5607,11600" coordsize="20,0" path="m5607,11600l5627,11600e" filled="false" stroked="true" strokeweight=".47998pt" strokecolor="#000000">
                <v:path arrowok="t"/>
              </v:shape>
            </v:group>
            <v:group style="position:absolute;left:5627;top:11600;width:20;height:2" coordorigin="5627,11600" coordsize="20,2">
              <v:shape style="position:absolute;left:5627;top:11600;width:20;height:2" coordorigin="5627,11600" coordsize="20,0" path="m5627,11600l5646,11600e" filled="false" stroked="true" strokeweight=".47998pt" strokecolor="#000000">
                <v:path arrowok="t"/>
              </v:shape>
            </v:group>
            <v:group style="position:absolute;left:5646;top:11600;width:20;height:2" coordorigin="5646,11600" coordsize="20,2">
              <v:shape style="position:absolute;left:5646;top:11600;width:20;height:2" coordorigin="5646,11600" coordsize="20,0" path="m5646,11600l5665,11600e" filled="false" stroked="true" strokeweight=".47998pt" strokecolor="#000000">
                <v:path arrowok="t"/>
              </v:shape>
            </v:group>
            <v:group style="position:absolute;left:5665;top:11600;width:20;height:2" coordorigin="5665,11600" coordsize="20,2">
              <v:shape style="position:absolute;left:5665;top:11600;width:20;height:2" coordorigin="5665,11600" coordsize="20,0" path="m5665,11600l5684,11600e" filled="false" stroked="true" strokeweight=".47998pt" strokecolor="#000000">
                <v:path arrowok="t"/>
              </v:shape>
            </v:group>
            <v:group style="position:absolute;left:5684;top:11600;width:20;height:2" coordorigin="5684,11600" coordsize="20,2">
              <v:shape style="position:absolute;left:5684;top:11600;width:20;height:2" coordorigin="5684,11600" coordsize="20,0" path="m5684,11600l5703,11600e" filled="false" stroked="true" strokeweight=".47998pt" strokecolor="#000000">
                <v:path arrowok="t"/>
              </v:shape>
            </v:group>
            <v:group style="position:absolute;left:5703;top:11600;width:20;height:2" coordorigin="5703,11600" coordsize="20,2">
              <v:shape style="position:absolute;left:5703;top:11600;width:20;height:2" coordorigin="5703,11600" coordsize="20,0" path="m5703,11600l5723,11600e" filled="false" stroked="true" strokeweight=".47998pt" strokecolor="#000000">
                <v:path arrowok="t"/>
              </v:shape>
            </v:group>
            <v:group style="position:absolute;left:5723;top:11600;width:20;height:2" coordorigin="5723,11600" coordsize="20,2">
              <v:shape style="position:absolute;left:5723;top:11600;width:20;height:2" coordorigin="5723,11600" coordsize="20,0" path="m5723,11600l5742,11600e" filled="false" stroked="true" strokeweight=".47998pt" strokecolor="#000000">
                <v:path arrowok="t"/>
              </v:shape>
            </v:group>
            <v:group style="position:absolute;left:5742;top:11600;width:20;height:2" coordorigin="5742,11600" coordsize="20,2">
              <v:shape style="position:absolute;left:5742;top:11600;width:20;height:2" coordorigin="5742,11600" coordsize="20,0" path="m5742,11600l5761,11600e" filled="false" stroked="true" strokeweight=".47998pt" strokecolor="#000000">
                <v:path arrowok="t"/>
              </v:shape>
            </v:group>
            <v:group style="position:absolute;left:5761;top:11600;width:20;height:2" coordorigin="5761,11600" coordsize="20,2">
              <v:shape style="position:absolute;left:5761;top:11600;width:20;height:2" coordorigin="5761,11600" coordsize="20,0" path="m5761,11600l5780,11600e" filled="false" stroked="true" strokeweight=".47998pt" strokecolor="#000000">
                <v:path arrowok="t"/>
              </v:shape>
            </v:group>
            <v:group style="position:absolute;left:5780;top:11600;width:20;height:2" coordorigin="5780,11600" coordsize="20,2">
              <v:shape style="position:absolute;left:5780;top:11600;width:20;height:2" coordorigin="5780,11600" coordsize="20,0" path="m5780,11600l5799,11600e" filled="false" stroked="true" strokeweight=".47998pt" strokecolor="#000000">
                <v:path arrowok="t"/>
              </v:shape>
            </v:group>
            <v:group style="position:absolute;left:5799;top:11600;width:20;height:2" coordorigin="5799,11600" coordsize="20,2">
              <v:shape style="position:absolute;left:5799;top:11600;width:20;height:2" coordorigin="5799,11600" coordsize="20,0" path="m5799,11600l5819,11600e" filled="false" stroked="true" strokeweight=".47998pt" strokecolor="#000000">
                <v:path arrowok="t"/>
              </v:shape>
            </v:group>
            <v:group style="position:absolute;left:5819;top:11600;width:20;height:2" coordorigin="5819,11600" coordsize="20,2">
              <v:shape style="position:absolute;left:5819;top:11600;width:20;height:2" coordorigin="5819,11600" coordsize="20,0" path="m5819,11600l5838,11600e" filled="false" stroked="true" strokeweight=".47998pt" strokecolor="#000000">
                <v:path arrowok="t"/>
              </v:shape>
            </v:group>
            <v:group style="position:absolute;left:5838;top:11600;width:20;height:2" coordorigin="5838,11600" coordsize="20,2">
              <v:shape style="position:absolute;left:5838;top:11600;width:20;height:2" coordorigin="5838,11600" coordsize="20,0" path="m5838,11600l5857,11600e" filled="false" stroked="true" strokeweight=".47998pt" strokecolor="#000000">
                <v:path arrowok="t"/>
              </v:shape>
            </v:group>
            <v:group style="position:absolute;left:5857;top:11600;width:20;height:2" coordorigin="5857,11600" coordsize="20,2">
              <v:shape style="position:absolute;left:5857;top:11600;width:20;height:2" coordorigin="5857,11600" coordsize="20,0" path="m5857,11600l5876,11600e" filled="false" stroked="true" strokeweight=".47998pt" strokecolor="#000000">
                <v:path arrowok="t"/>
              </v:shape>
            </v:group>
            <v:group style="position:absolute;left:5876;top:11600;width:20;height:2" coordorigin="5876,11600" coordsize="20,2">
              <v:shape style="position:absolute;left:5876;top:11600;width:20;height:2" coordorigin="5876,11600" coordsize="20,0" path="m5876,11600l5895,11600e" filled="false" stroked="true" strokeweight=".47998pt" strokecolor="#000000">
                <v:path arrowok="t"/>
              </v:shape>
            </v:group>
            <v:group style="position:absolute;left:5895;top:11600;width:20;height:2" coordorigin="5895,11600" coordsize="20,2">
              <v:shape style="position:absolute;left:5895;top:11600;width:20;height:2" coordorigin="5895,11600" coordsize="20,0" path="m5895,11600l5915,11600e" filled="false" stroked="true" strokeweight=".47998pt" strokecolor="#000000">
                <v:path arrowok="t"/>
              </v:shape>
            </v:group>
            <v:group style="position:absolute;left:5915;top:11600;width:20;height:2" coordorigin="5915,11600" coordsize="20,2">
              <v:shape style="position:absolute;left:5915;top:11600;width:20;height:2" coordorigin="5915,11600" coordsize="20,0" path="m5915,11600l5934,11600e" filled="false" stroked="true" strokeweight=".47998pt" strokecolor="#000000">
                <v:path arrowok="t"/>
              </v:shape>
            </v:group>
            <v:group style="position:absolute;left:5934;top:11600;width:20;height:2" coordorigin="5934,11600" coordsize="20,2">
              <v:shape style="position:absolute;left:5934;top:11600;width:20;height:2" coordorigin="5934,11600" coordsize="20,0" path="m5934,11600l5953,11600e" filled="false" stroked="true" strokeweight=".47998pt" strokecolor="#000000">
                <v:path arrowok="t"/>
              </v:shape>
            </v:group>
            <v:group style="position:absolute;left:5953;top:11600;width:20;height:2" coordorigin="5953,11600" coordsize="20,2">
              <v:shape style="position:absolute;left:5953;top:11600;width:20;height:2" coordorigin="5953,11600" coordsize="20,0" path="m5953,11600l5972,11600e" filled="false" stroked="true" strokeweight=".47998pt" strokecolor="#000000">
                <v:path arrowok="t"/>
              </v:shape>
            </v:group>
            <v:group style="position:absolute;left:5972;top:11600;width:20;height:2" coordorigin="5972,11600" coordsize="20,2">
              <v:shape style="position:absolute;left:5972;top:11600;width:20;height:2" coordorigin="5972,11600" coordsize="20,0" path="m5972,11600l5991,11600e" filled="false" stroked="true" strokeweight=".47998pt" strokecolor="#000000">
                <v:path arrowok="t"/>
              </v:shape>
            </v:group>
            <v:group style="position:absolute;left:5991;top:11600;width:20;height:2" coordorigin="5991,11600" coordsize="20,2">
              <v:shape style="position:absolute;left:5991;top:11600;width:20;height:2" coordorigin="5991,11600" coordsize="20,0" path="m5991,11600l6011,11600e" filled="false" stroked="true" strokeweight=".47998pt" strokecolor="#000000">
                <v:path arrowok="t"/>
              </v:shape>
            </v:group>
            <v:group style="position:absolute;left:6011;top:11600;width:20;height:2" coordorigin="6011,11600" coordsize="20,2">
              <v:shape style="position:absolute;left:6011;top:11600;width:20;height:2" coordorigin="6011,11600" coordsize="20,0" path="m6011,11600l6030,11600e" filled="false" stroked="true" strokeweight=".47998pt" strokecolor="#000000">
                <v:path arrowok="t"/>
              </v:shape>
            </v:group>
            <v:group style="position:absolute;left:6030;top:11600;width:20;height:2" coordorigin="6030,11600" coordsize="20,2">
              <v:shape style="position:absolute;left:6030;top:11600;width:20;height:2" coordorigin="6030,11600" coordsize="20,0" path="m6030,11600l6049,11600e" filled="false" stroked="true" strokeweight=".47998pt" strokecolor="#000000">
                <v:path arrowok="t"/>
              </v:shape>
            </v:group>
            <v:group style="position:absolute;left:6049;top:11600;width:20;height:2" coordorigin="6049,11600" coordsize="20,2">
              <v:shape style="position:absolute;left:6049;top:11600;width:20;height:2" coordorigin="6049,11600" coordsize="20,0" path="m6049,11600l6068,11600e" filled="false" stroked="true" strokeweight=".47998pt" strokecolor="#000000">
                <v:path arrowok="t"/>
              </v:shape>
            </v:group>
            <v:group style="position:absolute;left:6068;top:11600;width:20;height:2" coordorigin="6068,11600" coordsize="20,2">
              <v:shape style="position:absolute;left:6068;top:11600;width:20;height:2" coordorigin="6068,11600" coordsize="20,0" path="m6068,11600l6087,11600e" filled="false" stroked="true" strokeweight=".47998pt" strokecolor="#000000">
                <v:path arrowok="t"/>
              </v:shape>
            </v:group>
            <v:group style="position:absolute;left:6087;top:11600;width:20;height:2" coordorigin="6087,11600" coordsize="20,2">
              <v:shape style="position:absolute;left:6087;top:11600;width:20;height:2" coordorigin="6087,11600" coordsize="20,0" path="m6087,11600l6107,11600e" filled="false" stroked="true" strokeweight=".47998pt" strokecolor="#000000">
                <v:path arrowok="t"/>
              </v:shape>
            </v:group>
            <v:group style="position:absolute;left:6107;top:11600;width:20;height:2" coordorigin="6107,11600" coordsize="20,2">
              <v:shape style="position:absolute;left:6107;top:11600;width:20;height:2" coordorigin="6107,11600" coordsize="20,0" path="m6107,11600l6126,11600e" filled="false" stroked="true" strokeweight=".47998pt" strokecolor="#000000">
                <v:path arrowok="t"/>
              </v:shape>
            </v:group>
            <v:group style="position:absolute;left:6126;top:11600;width:20;height:2" coordorigin="6126,11600" coordsize="20,2">
              <v:shape style="position:absolute;left:6126;top:11600;width:20;height:2" coordorigin="6126,11600" coordsize="20,0" path="m6126,11600l6145,11600e" filled="false" stroked="true" strokeweight=".47998pt" strokecolor="#000000">
                <v:path arrowok="t"/>
              </v:shape>
            </v:group>
            <v:group style="position:absolute;left:6145;top:11600;width:20;height:2" coordorigin="6145,11600" coordsize="20,2">
              <v:shape style="position:absolute;left:6145;top:11600;width:20;height:2" coordorigin="6145,11600" coordsize="20,0" path="m6145,11600l6164,11600e" filled="false" stroked="true" strokeweight=".47998pt" strokecolor="#000000">
                <v:path arrowok="t"/>
              </v:shape>
            </v:group>
            <v:group style="position:absolute;left:6164;top:11600;width:20;height:2" coordorigin="6164,11600" coordsize="20,2">
              <v:shape style="position:absolute;left:6164;top:11600;width:20;height:2" coordorigin="6164,11600" coordsize="20,0" path="m6164,11600l6183,11600e" filled="false" stroked="true" strokeweight=".47998pt" strokecolor="#000000">
                <v:path arrowok="t"/>
              </v:shape>
            </v:group>
            <v:group style="position:absolute;left:6183;top:11600;width:20;height:2" coordorigin="6183,11600" coordsize="20,2">
              <v:shape style="position:absolute;left:6183;top:11600;width:20;height:2" coordorigin="6183,11600" coordsize="20,0" path="m6183,11600l6203,11600e" filled="false" stroked="true" strokeweight=".47998pt" strokecolor="#000000">
                <v:path arrowok="t"/>
              </v:shape>
            </v:group>
            <v:group style="position:absolute;left:6203;top:11600;width:20;height:2" coordorigin="6203,11600" coordsize="20,2">
              <v:shape style="position:absolute;left:6203;top:11600;width:20;height:2" coordorigin="6203,11600" coordsize="20,0" path="m6203,11600l6222,11600e" filled="false" stroked="true" strokeweight=".47998pt" strokecolor="#000000">
                <v:path arrowok="t"/>
              </v:shape>
            </v:group>
            <v:group style="position:absolute;left:6222;top:11600;width:20;height:2" coordorigin="6222,11600" coordsize="20,2">
              <v:shape style="position:absolute;left:6222;top:11600;width:20;height:2" coordorigin="6222,11600" coordsize="20,0" path="m6222,11600l6241,11600e" filled="false" stroked="true" strokeweight=".47998pt" strokecolor="#000000">
                <v:path arrowok="t"/>
              </v:shape>
            </v:group>
            <v:group style="position:absolute;left:6241;top:11600;width:20;height:2" coordorigin="6241,11600" coordsize="20,2">
              <v:shape style="position:absolute;left:6241;top:11600;width:20;height:2" coordorigin="6241,11600" coordsize="20,0" path="m6241,11600l6260,11600e" filled="false" stroked="true" strokeweight=".47998pt" strokecolor="#000000">
                <v:path arrowok="t"/>
              </v:shape>
            </v:group>
            <v:group style="position:absolute;left:6260;top:11600;width:20;height:2" coordorigin="6260,11600" coordsize="20,2">
              <v:shape style="position:absolute;left:6260;top:11600;width:20;height:2" coordorigin="6260,11600" coordsize="20,0" path="m6260,11600l6279,11600e" filled="false" stroked="true" strokeweight=".47998pt" strokecolor="#000000">
                <v:path arrowok="t"/>
              </v:shape>
            </v:group>
            <v:group style="position:absolute;left:6279;top:11600;width:20;height:2" coordorigin="6279,11600" coordsize="20,2">
              <v:shape style="position:absolute;left:6279;top:11600;width:20;height:2" coordorigin="6279,11600" coordsize="20,0" path="m6279,11600l6299,11600e" filled="false" stroked="true" strokeweight=".47998pt" strokecolor="#000000">
                <v:path arrowok="t"/>
              </v:shape>
            </v:group>
            <v:group style="position:absolute;left:6299;top:11600;width:20;height:2" coordorigin="6299,11600" coordsize="20,2">
              <v:shape style="position:absolute;left:6299;top:11600;width:20;height:2" coordorigin="6299,11600" coordsize="20,0" path="m6299,11600l6318,11600e" filled="false" stroked="true" strokeweight=".47998pt" strokecolor="#000000">
                <v:path arrowok="t"/>
              </v:shape>
            </v:group>
            <v:group style="position:absolute;left:6318;top:11600;width:20;height:2" coordorigin="6318,11600" coordsize="20,2">
              <v:shape style="position:absolute;left:6318;top:11600;width:20;height:2" coordorigin="6318,11600" coordsize="20,0" path="m6318,11600l6337,11600e" filled="false" stroked="true" strokeweight=".47998pt" strokecolor="#000000">
                <v:path arrowok="t"/>
              </v:shape>
            </v:group>
            <v:group style="position:absolute;left:6337;top:11600;width:20;height:2" coordorigin="6337,11600" coordsize="20,2">
              <v:shape style="position:absolute;left:6337;top:11600;width:20;height:2" coordorigin="6337,11600" coordsize="20,0" path="m6337,11600l6357,11600e" filled="false" stroked="true" strokeweight=".47998pt" strokecolor="#000000">
                <v:path arrowok="t"/>
              </v:shape>
            </v:group>
            <v:group style="position:absolute;left:6357;top:11600;width:20;height:2" coordorigin="6357,11600" coordsize="20,2">
              <v:shape style="position:absolute;left:6357;top:11600;width:20;height:2" coordorigin="6357,11600" coordsize="20,0" path="m6357,11600l6376,11600e" filled="false" stroked="true" strokeweight=".47998pt" strokecolor="#000000">
                <v:path arrowok="t"/>
              </v:shape>
            </v:group>
            <v:group style="position:absolute;left:6376;top:11600;width:20;height:2" coordorigin="6376,11600" coordsize="20,2">
              <v:shape style="position:absolute;left:6376;top:11600;width:20;height:2" coordorigin="6376,11600" coordsize="20,0" path="m6376,11600l6395,11600e" filled="false" stroked="true" strokeweight=".47998pt" strokecolor="#000000">
                <v:path arrowok="t"/>
              </v:shape>
            </v:group>
            <v:group style="position:absolute;left:6395;top:11600;width:20;height:2" coordorigin="6395,11600" coordsize="20,2">
              <v:shape style="position:absolute;left:6395;top:11600;width:20;height:2" coordorigin="6395,11600" coordsize="20,0" path="m6395,11600l6414,11600e" filled="false" stroked="true" strokeweight=".47998pt" strokecolor="#000000">
                <v:path arrowok="t"/>
              </v:shape>
            </v:group>
            <v:group style="position:absolute;left:6414;top:11600;width:20;height:2" coordorigin="6414,11600" coordsize="20,2">
              <v:shape style="position:absolute;left:6414;top:11600;width:20;height:2" coordorigin="6414,11600" coordsize="20,0" path="m6414,11600l6433,11600e" filled="false" stroked="true" strokeweight=".47998pt" strokecolor="#000000">
                <v:path arrowok="t"/>
              </v:shape>
            </v:group>
            <v:group style="position:absolute;left:6433;top:11600;width:20;height:2" coordorigin="6433,11600" coordsize="20,2">
              <v:shape style="position:absolute;left:6433;top:11600;width:20;height:2" coordorigin="6433,11600" coordsize="20,0" path="m6433,11600l6453,11600e" filled="false" stroked="true" strokeweight=".47998pt" strokecolor="#000000">
                <v:path arrowok="t"/>
              </v:shape>
            </v:group>
            <v:group style="position:absolute;left:6453;top:11600;width:20;height:2" coordorigin="6453,11600" coordsize="20,2">
              <v:shape style="position:absolute;left:6453;top:11600;width:20;height:2" coordorigin="6453,11600" coordsize="20,0" path="m6453,11600l6472,11600e" filled="false" stroked="true" strokeweight=".47998pt" strokecolor="#000000">
                <v:path arrowok="t"/>
              </v:shape>
            </v:group>
            <v:group style="position:absolute;left:6472;top:11600;width:20;height:2" coordorigin="6472,11600" coordsize="20,2">
              <v:shape style="position:absolute;left:6472;top:11600;width:20;height:2" coordorigin="6472,11600" coordsize="20,0" path="m6472,11600l6491,11600e" filled="false" stroked="true" strokeweight=".47998pt" strokecolor="#000000">
                <v:path arrowok="t"/>
              </v:shape>
            </v:group>
            <v:group style="position:absolute;left:6491;top:11600;width:20;height:2" coordorigin="6491,11600" coordsize="20,2">
              <v:shape style="position:absolute;left:6491;top:11600;width:20;height:2" coordorigin="6491,11600" coordsize="20,0" path="m6491,11600l6510,11600e" filled="false" stroked="true" strokeweight=".47998pt" strokecolor="#000000">
                <v:path arrowok="t"/>
              </v:shape>
            </v:group>
            <v:group style="position:absolute;left:6510;top:11600;width:20;height:2" coordorigin="6510,11600" coordsize="20,2">
              <v:shape style="position:absolute;left:6510;top:11600;width:20;height:2" coordorigin="6510,11600" coordsize="20,0" path="m6510,11600l6529,11600e" filled="false" stroked="true" strokeweight=".47998pt" strokecolor="#000000">
                <v:path arrowok="t"/>
              </v:shape>
            </v:group>
            <v:group style="position:absolute;left:6529;top:11600;width:20;height:2" coordorigin="6529,11600" coordsize="20,2">
              <v:shape style="position:absolute;left:6529;top:11600;width:20;height:2" coordorigin="6529,11600" coordsize="20,0" path="m6529,11600l6549,11600e" filled="false" stroked="true" strokeweight=".47998pt" strokecolor="#000000">
                <v:path arrowok="t"/>
              </v:shape>
            </v:group>
            <v:group style="position:absolute;left:6549;top:11600;width:20;height:2" coordorigin="6549,11600" coordsize="20,2">
              <v:shape style="position:absolute;left:6549;top:11600;width:20;height:2" coordorigin="6549,11600" coordsize="20,0" path="m6549,11600l6568,11600e" filled="false" stroked="true" strokeweight=".47998pt" strokecolor="#000000">
                <v:path arrowok="t"/>
              </v:shape>
            </v:group>
            <v:group style="position:absolute;left:6568;top:11600;width:20;height:2" coordorigin="6568,11600" coordsize="20,2">
              <v:shape style="position:absolute;left:6568;top:11600;width:20;height:2" coordorigin="6568,11600" coordsize="20,0" path="m6568,11600l6587,11600e" filled="false" stroked="true" strokeweight=".47998pt" strokecolor="#000000">
                <v:path arrowok="t"/>
              </v:shape>
            </v:group>
            <v:group style="position:absolute;left:6587;top:11600;width:20;height:2" coordorigin="6587,11600" coordsize="20,2">
              <v:shape style="position:absolute;left:6587;top:11600;width:20;height:2" coordorigin="6587,11600" coordsize="20,0" path="m6587,11600l6606,11600e" filled="false" stroked="true" strokeweight=".47998pt" strokecolor="#000000">
                <v:path arrowok="t"/>
              </v:shape>
            </v:group>
            <v:group style="position:absolute;left:6606;top:11600;width:20;height:2" coordorigin="6606,11600" coordsize="20,2">
              <v:shape style="position:absolute;left:6606;top:11600;width:20;height:2" coordorigin="6606,11600" coordsize="20,0" path="m6606,11600l6625,11600e" filled="false" stroked="true" strokeweight=".47998pt" strokecolor="#000000">
                <v:path arrowok="t"/>
              </v:shape>
            </v:group>
            <v:group style="position:absolute;left:6625;top:11600;width:20;height:2" coordorigin="6625,11600" coordsize="20,2">
              <v:shape style="position:absolute;left:6625;top:11600;width:20;height:2" coordorigin="6625,11600" coordsize="20,0" path="m6625,11600l6645,11600e" filled="false" stroked="true" strokeweight=".47998pt" strokecolor="#000000">
                <v:path arrowok="t"/>
              </v:shape>
            </v:group>
            <v:group style="position:absolute;left:6645;top:11600;width:20;height:2" coordorigin="6645,11600" coordsize="20,2">
              <v:shape style="position:absolute;left:6645;top:11600;width:20;height:2" coordorigin="6645,11600" coordsize="20,0" path="m6645,11600l6664,11600e" filled="false" stroked="true" strokeweight=".47998pt" strokecolor="#000000">
                <v:path arrowok="t"/>
              </v:shape>
            </v:group>
            <v:group style="position:absolute;left:6664;top:11600;width:20;height:2" coordorigin="6664,11600" coordsize="20,2">
              <v:shape style="position:absolute;left:6664;top:11600;width:20;height:2" coordorigin="6664,11600" coordsize="20,0" path="m6664,11600l6683,11600e" filled="false" stroked="true" strokeweight=".47998pt" strokecolor="#000000">
                <v:path arrowok="t"/>
              </v:shape>
            </v:group>
            <v:group style="position:absolute;left:6683;top:11600;width:20;height:2" coordorigin="6683,11600" coordsize="20,2">
              <v:shape style="position:absolute;left:6683;top:11600;width:20;height:2" coordorigin="6683,11600" coordsize="20,0" path="m6683,11600l6702,11600e" filled="false" stroked="true" strokeweight=".47998pt" strokecolor="#000000">
                <v:path arrowok="t"/>
              </v:shape>
            </v:group>
            <v:group style="position:absolute;left:6702;top:11600;width:20;height:2" coordorigin="6702,11600" coordsize="20,2">
              <v:shape style="position:absolute;left:6702;top:11600;width:20;height:2" coordorigin="6702,11600" coordsize="20,0" path="m6702,11600l6721,11600e" filled="false" stroked="true" strokeweight=".47998pt" strokecolor="#000000">
                <v:path arrowok="t"/>
              </v:shape>
            </v:group>
            <v:group style="position:absolute;left:6721;top:11600;width:20;height:2" coordorigin="6721,11600" coordsize="20,2">
              <v:shape style="position:absolute;left:6721;top:11600;width:20;height:2" coordorigin="6721,11600" coordsize="20,0" path="m6721,11600l6741,11600e" filled="false" stroked="true" strokeweight=".47998pt" strokecolor="#000000">
                <v:path arrowok="t"/>
              </v:shape>
            </v:group>
            <v:group style="position:absolute;left:6741;top:11600;width:20;height:2" coordorigin="6741,11600" coordsize="20,2">
              <v:shape style="position:absolute;left:6741;top:11600;width:20;height:2" coordorigin="6741,11600" coordsize="20,0" path="m6741,11600l6760,11600e" filled="false" stroked="true" strokeweight=".47998pt" strokecolor="#000000">
                <v:path arrowok="t"/>
              </v:shape>
            </v:group>
            <v:group style="position:absolute;left:6760;top:11600;width:20;height:2" coordorigin="6760,11600" coordsize="20,2">
              <v:shape style="position:absolute;left:6760;top:11600;width:20;height:2" coordorigin="6760,11600" coordsize="20,0" path="m6760,11600l6779,11600e" filled="false" stroked="true" strokeweight=".47998pt" strokecolor="#000000">
                <v:path arrowok="t"/>
              </v:shape>
            </v:group>
            <v:group style="position:absolute;left:6779;top:11600;width:20;height:2" coordorigin="6779,11600" coordsize="20,2">
              <v:shape style="position:absolute;left:6779;top:11600;width:20;height:2" coordorigin="6779,11600" coordsize="20,0" path="m6779,11600l6798,11600e" filled="false" stroked="true" strokeweight=".47998pt" strokecolor="#000000">
                <v:path arrowok="t"/>
              </v:shape>
            </v:group>
            <v:group style="position:absolute;left:6798;top:11600;width:20;height:2" coordorigin="6798,11600" coordsize="20,2">
              <v:shape style="position:absolute;left:6798;top:11600;width:20;height:2" coordorigin="6798,11600" coordsize="20,0" path="m6798,11600l6817,11600e" filled="false" stroked="true" strokeweight=".47998pt" strokecolor="#000000">
                <v:path arrowok="t"/>
              </v:shape>
            </v:group>
            <v:group style="position:absolute;left:6817;top:11600;width:20;height:2" coordorigin="6817,11600" coordsize="20,2">
              <v:shape style="position:absolute;left:6817;top:11600;width:20;height:2" coordorigin="6817,11600" coordsize="20,0" path="m6817,11600l6837,11600e" filled="false" stroked="true" strokeweight=".47998pt" strokecolor="#000000">
                <v:path arrowok="t"/>
              </v:shape>
            </v:group>
            <v:group style="position:absolute;left:6837;top:11600;width:20;height:2" coordorigin="6837,11600" coordsize="20,2">
              <v:shape style="position:absolute;left:6837;top:11600;width:20;height:2" coordorigin="6837,11600" coordsize="20,0" path="m6837,11600l6856,11600e" filled="false" stroked="true" strokeweight=".47998pt" strokecolor="#000000">
                <v:path arrowok="t"/>
              </v:shape>
            </v:group>
            <v:group style="position:absolute;left:6856;top:11600;width:20;height:2" coordorigin="6856,11600" coordsize="20,2">
              <v:shape style="position:absolute;left:6856;top:11600;width:20;height:2" coordorigin="6856,11600" coordsize="20,0" path="m6856,11600l6875,11600e" filled="false" stroked="true" strokeweight=".47998pt" strokecolor="#000000">
                <v:path arrowok="t"/>
              </v:shape>
            </v:group>
            <v:group style="position:absolute;left:6875;top:11600;width:20;height:2" coordorigin="6875,11600" coordsize="20,2">
              <v:shape style="position:absolute;left:6875;top:11600;width:20;height:2" coordorigin="6875,11600" coordsize="20,0" path="m6875,11600l6894,11600e" filled="false" stroked="true" strokeweight=".47998pt" strokecolor="#000000">
                <v:path arrowok="t"/>
              </v:shape>
            </v:group>
            <v:group style="position:absolute;left:6894;top:11600;width:20;height:2" coordorigin="6894,11600" coordsize="20,2">
              <v:shape style="position:absolute;left:6894;top:11600;width:20;height:2" coordorigin="6894,11600" coordsize="20,0" path="m6894,11600l6913,11600e" filled="false" stroked="true" strokeweight=".47998pt" strokecolor="#000000">
                <v:path arrowok="t"/>
              </v:shape>
            </v:group>
            <v:group style="position:absolute;left:6913;top:11600;width:20;height:2" coordorigin="6913,11600" coordsize="20,2">
              <v:shape style="position:absolute;left:6913;top:11600;width:20;height:2" coordorigin="6913,11600" coordsize="20,0" path="m6913,11600l6933,11600e" filled="false" stroked="true" strokeweight=".47998pt" strokecolor="#000000">
                <v:path arrowok="t"/>
              </v:shape>
            </v:group>
            <v:group style="position:absolute;left:6933;top:11600;width:20;height:2" coordorigin="6933,11600" coordsize="20,2">
              <v:shape style="position:absolute;left:6933;top:11600;width:20;height:2" coordorigin="6933,11600" coordsize="20,0" path="m6933,11600l6952,11600e" filled="false" stroked="true" strokeweight=".47998pt" strokecolor="#000000">
                <v:path arrowok="t"/>
              </v:shape>
            </v:group>
            <v:group style="position:absolute;left:6952;top:11600;width:20;height:2" coordorigin="6952,11600" coordsize="20,2">
              <v:shape style="position:absolute;left:6952;top:11600;width:20;height:2" coordorigin="6952,11600" coordsize="20,0" path="m6952,11600l6971,11600e" filled="false" stroked="true" strokeweight=".47998pt" strokecolor="#000000">
                <v:path arrowok="t"/>
              </v:shape>
            </v:group>
            <v:group style="position:absolute;left:6971;top:11600;width:20;height:2" coordorigin="6971,11600" coordsize="20,2">
              <v:shape style="position:absolute;left:6971;top:11600;width:20;height:2" coordorigin="6971,11600" coordsize="20,0" path="m6971,11600l6990,11600e" filled="false" stroked="true" strokeweight=".47998pt" strokecolor="#000000">
                <v:path arrowok="t"/>
              </v:shape>
            </v:group>
            <v:group style="position:absolute;left:6990;top:11600;width:20;height:2" coordorigin="6990,11600" coordsize="20,2">
              <v:shape style="position:absolute;left:6990;top:11600;width:20;height:2" coordorigin="6990,11600" coordsize="20,0" path="m6990,11600l7009,11600e" filled="false" stroked="true" strokeweight=".47998pt" strokecolor="#000000">
                <v:path arrowok="t"/>
              </v:shape>
            </v:group>
            <v:group style="position:absolute;left:7009;top:11600;width:20;height:2" coordorigin="7009,11600" coordsize="20,2">
              <v:shape style="position:absolute;left:7009;top:11600;width:20;height:2" coordorigin="7009,11600" coordsize="20,0" path="m7009,11600l7029,11600e" filled="false" stroked="true" strokeweight=".47998pt" strokecolor="#000000">
                <v:path arrowok="t"/>
              </v:shape>
            </v:group>
            <v:group style="position:absolute;left:7029;top:11600;width:20;height:2" coordorigin="7029,11600" coordsize="20,2">
              <v:shape style="position:absolute;left:7029;top:11600;width:20;height:2" coordorigin="7029,11600" coordsize="20,0" path="m7029,11600l7048,11600e" filled="false" stroked="true" strokeweight=".47998pt" strokecolor="#000000">
                <v:path arrowok="t"/>
              </v:shape>
            </v:group>
            <v:group style="position:absolute;left:7048;top:11600;width:20;height:2" coordorigin="7048,11600" coordsize="20,2">
              <v:shape style="position:absolute;left:7048;top:11600;width:20;height:2" coordorigin="7048,11600" coordsize="20,0" path="m7048,11600l7067,11600e" filled="false" stroked="true" strokeweight=".47998pt" strokecolor="#000000">
                <v:path arrowok="t"/>
              </v:shape>
            </v:group>
            <v:group style="position:absolute;left:7067;top:11600;width:20;height:2" coordorigin="7067,11600" coordsize="20,2">
              <v:shape style="position:absolute;left:7067;top:11600;width:20;height:2" coordorigin="7067,11600" coordsize="20,0" path="m7067,11600l7086,11600e" filled="false" stroked="true" strokeweight=".47998pt" strokecolor="#000000">
                <v:path arrowok="t"/>
              </v:shape>
            </v:group>
            <v:group style="position:absolute;left:7086;top:11600;width:20;height:2" coordorigin="7086,11600" coordsize="20,2">
              <v:shape style="position:absolute;left:7086;top:11600;width:20;height:2" coordorigin="7086,11600" coordsize="20,0" path="m7086,11600l7105,11600e" filled="false" stroked="true" strokeweight=".47998pt" strokecolor="#000000">
                <v:path arrowok="t"/>
              </v:shape>
            </v:group>
            <v:group style="position:absolute;left:7105;top:11600;width:20;height:2" coordorigin="7105,11600" coordsize="20,2">
              <v:shape style="position:absolute;left:7105;top:11600;width:20;height:2" coordorigin="7105,11600" coordsize="20,0" path="m7105,11600l7125,11600e" filled="false" stroked="true" strokeweight=".47998pt" strokecolor="#000000">
                <v:path arrowok="t"/>
              </v:shape>
            </v:group>
            <v:group style="position:absolute;left:7125;top:11600;width:20;height:2" coordorigin="7125,11600" coordsize="20,2">
              <v:shape style="position:absolute;left:7125;top:11600;width:20;height:2" coordorigin="7125,11600" coordsize="20,0" path="m7125,11600l7144,11600e" filled="false" stroked="true" strokeweight=".47998pt" strokecolor="#000000">
                <v:path arrowok="t"/>
              </v:shape>
            </v:group>
            <v:group style="position:absolute;left:7144;top:11600;width:20;height:2" coordorigin="7144,11600" coordsize="20,2">
              <v:shape style="position:absolute;left:7144;top:11600;width:20;height:2" coordorigin="7144,11600" coordsize="20,0" path="m7144,11600l7163,11600e" filled="false" stroked="true" strokeweight=".47998pt" strokecolor="#000000">
                <v:path arrowok="t"/>
              </v:shape>
            </v:group>
            <v:group style="position:absolute;left:7163;top:11600;width:20;height:2" coordorigin="7163,11600" coordsize="20,2">
              <v:shape style="position:absolute;left:7163;top:11600;width:20;height:2" coordorigin="7163,11600" coordsize="20,0" path="m7163,11600l7182,11600e" filled="false" stroked="true" strokeweight=".47998pt" strokecolor="#000000">
                <v:path arrowok="t"/>
              </v:shape>
            </v:group>
            <v:group style="position:absolute;left:7182;top:11600;width:20;height:2" coordorigin="7182,11600" coordsize="20,2">
              <v:shape style="position:absolute;left:7182;top:11600;width:20;height:2" coordorigin="7182,11600" coordsize="20,0" path="m7182,11600l7201,11600e" filled="false" stroked="true" strokeweight=".47998pt" strokecolor="#000000">
                <v:path arrowok="t"/>
              </v:shape>
            </v:group>
            <v:group style="position:absolute;left:7201;top:11600;width:20;height:2" coordorigin="7201,11600" coordsize="20,2">
              <v:shape style="position:absolute;left:7201;top:11600;width:20;height:2" coordorigin="7201,11600" coordsize="20,0" path="m7201,11600l7221,11600e" filled="false" stroked="true" strokeweight=".47998pt" strokecolor="#000000">
                <v:path arrowok="t"/>
              </v:shape>
            </v:group>
            <v:group style="position:absolute;left:7221;top:11600;width:20;height:2" coordorigin="7221,11600" coordsize="20,2">
              <v:shape style="position:absolute;left:7221;top:11600;width:20;height:2" coordorigin="7221,11600" coordsize="20,0" path="m7221,11600l7240,11600e" filled="false" stroked="true" strokeweight=".47998pt" strokecolor="#000000">
                <v:path arrowok="t"/>
              </v:shape>
            </v:group>
            <v:group style="position:absolute;left:7240;top:11600;width:20;height:2" coordorigin="7240,11600" coordsize="20,2">
              <v:shape style="position:absolute;left:7240;top:11600;width:20;height:2" coordorigin="7240,11600" coordsize="20,0" path="m7240,11600l7259,11600e" filled="false" stroked="true" strokeweight=".47998pt" strokecolor="#000000">
                <v:path arrowok="t"/>
              </v:shape>
            </v:group>
            <v:group style="position:absolute;left:7259;top:11600;width:20;height:2" coordorigin="7259,11600" coordsize="20,2">
              <v:shape style="position:absolute;left:7259;top:11600;width:20;height:2" coordorigin="7259,11600" coordsize="20,0" path="m7259,11600l7278,11600e" filled="false" stroked="true" strokeweight=".47998pt" strokecolor="#000000">
                <v:path arrowok="t"/>
              </v:shape>
            </v:group>
            <v:group style="position:absolute;left:7278;top:11600;width:20;height:2" coordorigin="7278,11600" coordsize="20,2">
              <v:shape style="position:absolute;left:7278;top:11600;width:20;height:2" coordorigin="7278,11600" coordsize="20,0" path="m7278,11600l7297,11600e" filled="false" stroked="true" strokeweight=".47998pt" strokecolor="#000000">
                <v:path arrowok="t"/>
              </v:shape>
            </v:group>
            <v:group style="position:absolute;left:7297;top:11600;width:20;height:2" coordorigin="7297,11600" coordsize="20,2">
              <v:shape style="position:absolute;left:7297;top:11600;width:20;height:2" coordorigin="7297,11600" coordsize="20,0" path="m7297,11600l7317,11600e" filled="false" stroked="true" strokeweight=".47998pt" strokecolor="#000000">
                <v:path arrowok="t"/>
              </v:shape>
            </v:group>
            <v:group style="position:absolute;left:7317;top:11600;width:20;height:2" coordorigin="7317,11600" coordsize="20,2">
              <v:shape style="position:absolute;left:7317;top:11600;width:20;height:2" coordorigin="7317,11600" coordsize="20,0" path="m7317,11600l7336,11600e" filled="false" stroked="true" strokeweight=".47998pt" strokecolor="#000000">
                <v:path arrowok="t"/>
              </v:shape>
            </v:group>
            <v:group style="position:absolute;left:7336;top:11600;width:20;height:2" coordorigin="7336,11600" coordsize="20,2">
              <v:shape style="position:absolute;left:7336;top:11600;width:20;height:2" coordorigin="7336,11600" coordsize="20,0" path="m7336,11600l7355,11600e" filled="false" stroked="true" strokeweight=".47998pt" strokecolor="#000000">
                <v:path arrowok="t"/>
              </v:shape>
            </v:group>
            <v:group style="position:absolute;left:7355;top:11600;width:20;height:2" coordorigin="7355,11600" coordsize="20,2">
              <v:shape style="position:absolute;left:7355;top:11600;width:20;height:2" coordorigin="7355,11600" coordsize="20,0" path="m7355,11600l7374,11600e" filled="false" stroked="true" strokeweight=".47998pt" strokecolor="#000000">
                <v:path arrowok="t"/>
              </v:shape>
            </v:group>
            <v:group style="position:absolute;left:7374;top:11600;width:20;height:2" coordorigin="7374,11600" coordsize="20,2">
              <v:shape style="position:absolute;left:7374;top:11600;width:20;height:2" coordorigin="7374,11600" coordsize="20,0" path="m7374,11600l7393,11600e" filled="false" stroked="true" strokeweight=".47998pt" strokecolor="#000000">
                <v:path arrowok="t"/>
              </v:shape>
            </v:group>
            <v:group style="position:absolute;left:7393;top:11600;width:20;height:2" coordorigin="7393,11600" coordsize="20,2">
              <v:shape style="position:absolute;left:7393;top:11600;width:20;height:2" coordorigin="7393,11600" coordsize="20,0" path="m7393,11600l7413,11600e" filled="false" stroked="true" strokeweight=".47998pt" strokecolor="#000000">
                <v:path arrowok="t"/>
              </v:shape>
            </v:group>
            <v:group style="position:absolute;left:7413;top:11600;width:20;height:2" coordorigin="7413,11600" coordsize="20,2">
              <v:shape style="position:absolute;left:7413;top:11600;width:20;height:2" coordorigin="7413,11600" coordsize="20,0" path="m7413,11600l7432,11600e" filled="false" stroked="true" strokeweight=".47998pt" strokecolor="#000000">
                <v:path arrowok="t"/>
              </v:shape>
            </v:group>
            <v:group style="position:absolute;left:7432;top:11600;width:20;height:2" coordorigin="7432,11600" coordsize="20,2">
              <v:shape style="position:absolute;left:7432;top:11600;width:20;height:2" coordorigin="7432,11600" coordsize="20,0" path="m7432,11600l7451,11600e" filled="false" stroked="true" strokeweight=".47998pt" strokecolor="#000000">
                <v:path arrowok="t"/>
              </v:shape>
            </v:group>
            <v:group style="position:absolute;left:7451;top:11600;width:20;height:2" coordorigin="7451,11600" coordsize="20,2">
              <v:shape style="position:absolute;left:7451;top:11600;width:20;height:2" coordorigin="7451,11600" coordsize="20,0" path="m7451,11600l7470,11600e" filled="false" stroked="true" strokeweight=".47998pt" strokecolor="#000000">
                <v:path arrowok="t"/>
              </v:shape>
            </v:group>
            <v:group style="position:absolute;left:7470;top:11600;width:20;height:2" coordorigin="7470,11600" coordsize="20,2">
              <v:shape style="position:absolute;left:7470;top:11600;width:20;height:2" coordorigin="7470,11600" coordsize="20,0" path="m7470,11600l7489,11600e" filled="false" stroked="true" strokeweight=".47998pt" strokecolor="#000000">
                <v:path arrowok="t"/>
              </v:shape>
            </v:group>
            <v:group style="position:absolute;left:7489;top:11600;width:20;height:2" coordorigin="7489,11600" coordsize="20,2">
              <v:shape style="position:absolute;left:7489;top:11600;width:20;height:2" coordorigin="7489,11600" coordsize="20,0" path="m7489,11600l7509,11600e" filled="false" stroked="true" strokeweight=".47998pt" strokecolor="#000000">
                <v:path arrowok="t"/>
              </v:shape>
            </v:group>
            <v:group style="position:absolute;left:7509;top:11600;width:20;height:2" coordorigin="7509,11600" coordsize="20,2">
              <v:shape style="position:absolute;left:7509;top:11600;width:20;height:2" coordorigin="7509,11600" coordsize="20,0" path="m7509,11600l7528,11600e" filled="false" stroked="true" strokeweight=".47998pt" strokecolor="#000000">
                <v:path arrowok="t"/>
              </v:shape>
            </v:group>
            <v:group style="position:absolute;left:7528;top:11600;width:20;height:2" coordorigin="7528,11600" coordsize="20,2">
              <v:shape style="position:absolute;left:7528;top:11600;width:20;height:2" coordorigin="7528,11600" coordsize="20,0" path="m7528,11600l7547,11600e" filled="false" stroked="true" strokeweight=".47998pt" strokecolor="#000000">
                <v:path arrowok="t"/>
              </v:shape>
            </v:group>
            <v:group style="position:absolute;left:7547;top:11600;width:20;height:2" coordorigin="7547,11600" coordsize="20,2">
              <v:shape style="position:absolute;left:7547;top:11600;width:20;height:2" coordorigin="7547,11600" coordsize="20,0" path="m7547,11600l7566,11600e" filled="false" stroked="true" strokeweight=".47998pt" strokecolor="#000000">
                <v:path arrowok="t"/>
              </v:shape>
            </v:group>
            <v:group style="position:absolute;left:7566;top:11600;width:20;height:2" coordorigin="7566,11600" coordsize="20,2">
              <v:shape style="position:absolute;left:7566;top:11600;width:20;height:2" coordorigin="7566,11600" coordsize="20,0" path="m7566,11600l7585,11600e" filled="false" stroked="true" strokeweight=".47998pt" strokecolor="#000000">
                <v:path arrowok="t"/>
              </v:shape>
            </v:group>
            <v:group style="position:absolute;left:7585;top:11600;width:20;height:2" coordorigin="7585,11600" coordsize="20,2">
              <v:shape style="position:absolute;left:7585;top:11600;width:20;height:2" coordorigin="7585,11600" coordsize="20,0" path="m7585,11600l7605,11600e" filled="false" stroked="true" strokeweight=".47998pt" strokecolor="#000000">
                <v:path arrowok="t"/>
              </v:shape>
            </v:group>
            <v:group style="position:absolute;left:7605;top:11600;width:20;height:2" coordorigin="7605,11600" coordsize="20,2">
              <v:shape style="position:absolute;left:7605;top:11600;width:20;height:2" coordorigin="7605,11600" coordsize="20,0" path="m7605,11600l7624,11600e" filled="false" stroked="true" strokeweight=".47998pt" strokecolor="#000000">
                <v:path arrowok="t"/>
              </v:shape>
            </v:group>
            <v:group style="position:absolute;left:7624;top:11600;width:20;height:2" coordorigin="7624,11600" coordsize="20,2">
              <v:shape style="position:absolute;left:7624;top:11600;width:20;height:2" coordorigin="7624,11600" coordsize="20,0" path="m7624,11600l7643,11600e" filled="false" stroked="true" strokeweight=".47998pt" strokecolor="#000000">
                <v:path arrowok="t"/>
              </v:shape>
            </v:group>
            <v:group style="position:absolute;left:7643;top:11600;width:20;height:2" coordorigin="7643,11600" coordsize="20,2">
              <v:shape style="position:absolute;left:7643;top:11600;width:20;height:2" coordorigin="7643,11600" coordsize="20,0" path="m7643,11600l7662,11600e" filled="false" stroked="true" strokeweight=".47998pt" strokecolor="#000000">
                <v:path arrowok="t"/>
              </v:shape>
            </v:group>
            <v:group style="position:absolute;left:7662;top:11600;width:20;height:2" coordorigin="7662,11600" coordsize="20,2">
              <v:shape style="position:absolute;left:7662;top:11600;width:20;height:2" coordorigin="7662,11600" coordsize="20,0" path="m7662,11600l7681,11600e" filled="false" stroked="true" strokeweight=".47998pt" strokecolor="#000000">
                <v:path arrowok="t"/>
              </v:shape>
            </v:group>
            <v:group style="position:absolute;left:7681;top:11600;width:20;height:2" coordorigin="7681,11600" coordsize="20,2">
              <v:shape style="position:absolute;left:7681;top:11600;width:20;height:2" coordorigin="7681,11600" coordsize="20,0" path="m7681,11600l7701,11600e" filled="false" stroked="true" strokeweight=".47998pt" strokecolor="#000000">
                <v:path arrowok="t"/>
              </v:shape>
            </v:group>
            <v:group style="position:absolute;left:7701;top:11600;width:20;height:2" coordorigin="7701,11600" coordsize="20,2">
              <v:shape style="position:absolute;left:7701;top:11600;width:20;height:2" coordorigin="7701,11600" coordsize="20,0" path="m7701,11600l7720,11600e" filled="false" stroked="true" strokeweight=".47998pt" strokecolor="#000000">
                <v:path arrowok="t"/>
              </v:shape>
            </v:group>
            <v:group style="position:absolute;left:7720;top:11600;width:20;height:2" coordorigin="7720,11600" coordsize="20,2">
              <v:shape style="position:absolute;left:7720;top:11600;width:20;height:2" coordorigin="7720,11600" coordsize="20,0" path="m7720,11600l7739,11600e" filled="false" stroked="true" strokeweight=".47998pt" strokecolor="#000000">
                <v:path arrowok="t"/>
              </v:shape>
            </v:group>
            <v:group style="position:absolute;left:7739;top:11600;width:20;height:2" coordorigin="7739,11600" coordsize="20,2">
              <v:shape style="position:absolute;left:7739;top:11600;width:20;height:2" coordorigin="7739,11600" coordsize="20,0" path="m7739,11600l7758,11600e" filled="false" stroked="true" strokeweight=".47998pt" strokecolor="#000000">
                <v:path arrowok="t"/>
              </v:shape>
            </v:group>
            <v:group style="position:absolute;left:7758;top:11600;width:20;height:2" coordorigin="7758,11600" coordsize="20,2">
              <v:shape style="position:absolute;left:7758;top:11600;width:20;height:2" coordorigin="7758,11600" coordsize="20,0" path="m7758,11600l7777,11600e" filled="false" stroked="true" strokeweight=".47998pt" strokecolor="#000000">
                <v:path arrowok="t"/>
              </v:shape>
            </v:group>
            <v:group style="position:absolute;left:7777;top:11600;width:20;height:2" coordorigin="7777,11600" coordsize="20,2">
              <v:shape style="position:absolute;left:7777;top:11600;width:20;height:2" coordorigin="7777,11600" coordsize="20,0" path="m7777,11600l7797,11600e" filled="false" stroked="true" strokeweight=".47998pt" strokecolor="#000000">
                <v:path arrowok="t"/>
              </v:shape>
            </v:group>
            <v:group style="position:absolute;left:7797;top:11600;width:20;height:2" coordorigin="7797,11600" coordsize="20,2">
              <v:shape style="position:absolute;left:7797;top:11600;width:20;height:2" coordorigin="7797,11600" coordsize="20,0" path="m7797,11600l7816,11600e" filled="false" stroked="true" strokeweight=".47998pt" strokecolor="#000000">
                <v:path arrowok="t"/>
              </v:shape>
            </v:group>
            <v:group style="position:absolute;left:7816;top:11600;width:20;height:2" coordorigin="7816,11600" coordsize="20,2">
              <v:shape style="position:absolute;left:7816;top:11600;width:20;height:2" coordorigin="7816,11600" coordsize="20,0" path="m7816,11600l7835,11600e" filled="false" stroked="true" strokeweight=".47998pt" strokecolor="#000000">
                <v:path arrowok="t"/>
              </v:shape>
            </v:group>
            <v:group style="position:absolute;left:7835;top:11600;width:20;height:2" coordorigin="7835,11600" coordsize="20,2">
              <v:shape style="position:absolute;left:7835;top:11600;width:20;height:2" coordorigin="7835,11600" coordsize="20,0" path="m7835,11600l7854,11600e" filled="false" stroked="true" strokeweight=".47998pt" strokecolor="#000000">
                <v:path arrowok="t"/>
              </v:shape>
            </v:group>
            <v:group style="position:absolute;left:7854;top:11600;width:20;height:2" coordorigin="7854,11600" coordsize="20,2">
              <v:shape style="position:absolute;left:7854;top:11600;width:20;height:2" coordorigin="7854,11600" coordsize="20,0" path="m7854,11600l7873,11600e" filled="false" stroked="true" strokeweight=".47998pt" strokecolor="#000000">
                <v:path arrowok="t"/>
              </v:shape>
            </v:group>
            <v:group style="position:absolute;left:7873;top:11600;width:20;height:2" coordorigin="7873,11600" coordsize="20,2">
              <v:shape style="position:absolute;left:7873;top:11600;width:20;height:2" coordorigin="7873,11600" coordsize="20,0" path="m7873,11600l7893,11600e" filled="false" stroked="true" strokeweight=".47998pt" strokecolor="#000000">
                <v:path arrowok="t"/>
              </v:shape>
            </v:group>
            <v:group style="position:absolute;left:7893;top:11600;width:20;height:2" coordorigin="7893,11600" coordsize="20,2">
              <v:shape style="position:absolute;left:7893;top:11600;width:20;height:2" coordorigin="7893,11600" coordsize="20,0" path="m7893,11600l7912,11600e" filled="false" stroked="true" strokeweight=".47998pt" strokecolor="#000000">
                <v:path arrowok="t"/>
              </v:shape>
            </v:group>
            <v:group style="position:absolute;left:7912;top:11600;width:20;height:2" coordorigin="7912,11600" coordsize="20,2">
              <v:shape style="position:absolute;left:7912;top:11600;width:20;height:2" coordorigin="7912,11600" coordsize="20,0" path="m7912,11600l7931,11600e" filled="false" stroked="true" strokeweight=".47998pt" strokecolor="#000000">
                <v:path arrowok="t"/>
              </v:shape>
            </v:group>
            <v:group style="position:absolute;left:7931;top:11600;width:20;height:2" coordorigin="7931,11600" coordsize="20,2">
              <v:shape style="position:absolute;left:7931;top:11600;width:20;height:2" coordorigin="7931,11600" coordsize="20,0" path="m7931,11600l7950,11600e" filled="false" stroked="true" strokeweight=".47998pt" strokecolor="#000000">
                <v:path arrowok="t"/>
              </v:shape>
            </v:group>
            <v:group style="position:absolute;left:7950;top:11600;width:20;height:2" coordorigin="7950,11600" coordsize="20,2">
              <v:shape style="position:absolute;left:7950;top:11600;width:20;height:2" coordorigin="7950,11600" coordsize="20,0" path="m7950,11600l7969,11600e" filled="false" stroked="true" strokeweight=".47998pt" strokecolor="#000000">
                <v:path arrowok="t"/>
              </v:shape>
            </v:group>
            <v:group style="position:absolute;left:7969;top:11600;width:20;height:2" coordorigin="7969,11600" coordsize="20,2">
              <v:shape style="position:absolute;left:7969;top:11600;width:20;height:2" coordorigin="7969,11600" coordsize="20,0" path="m7969,11600l7989,11600e" filled="false" stroked="true" strokeweight=".47998pt" strokecolor="#000000">
                <v:path arrowok="t"/>
              </v:shape>
            </v:group>
            <v:group style="position:absolute;left:7989;top:11600;width:20;height:2" coordorigin="7989,11600" coordsize="20,2">
              <v:shape style="position:absolute;left:7989;top:11600;width:20;height:2" coordorigin="7989,11600" coordsize="20,0" path="m7989,11600l8008,11600e" filled="false" stroked="true" strokeweight=".47998pt" strokecolor="#000000">
                <v:path arrowok="t"/>
              </v:shape>
            </v:group>
            <v:group style="position:absolute;left:8008;top:11600;width:20;height:2" coordorigin="8008,11600" coordsize="20,2">
              <v:shape style="position:absolute;left:8008;top:11600;width:20;height:2" coordorigin="8008,11600" coordsize="20,0" path="m8008,11600l8027,11600e" filled="false" stroked="true" strokeweight=".47998pt" strokecolor="#000000">
                <v:path arrowok="t"/>
              </v:shape>
            </v:group>
            <v:group style="position:absolute;left:8027;top:11600;width:20;height:2" coordorigin="8027,11600" coordsize="20,2">
              <v:shape style="position:absolute;left:8027;top:11600;width:20;height:2" coordorigin="8027,11600" coordsize="20,0" path="m8027,11600l8046,11600e" filled="false" stroked="true" strokeweight=".47998pt" strokecolor="#000000">
                <v:path arrowok="t"/>
              </v:shape>
            </v:group>
            <v:group style="position:absolute;left:8046;top:11600;width:20;height:2" coordorigin="8046,11600" coordsize="20,2">
              <v:shape style="position:absolute;left:8046;top:11600;width:20;height:2" coordorigin="8046,11600" coordsize="20,0" path="m8046,11600l8065,11600e" filled="false" stroked="true" strokeweight=".47998pt" strokecolor="#000000">
                <v:path arrowok="t"/>
              </v:shape>
            </v:group>
            <v:group style="position:absolute;left:8065;top:11600;width:20;height:2" coordorigin="8065,11600" coordsize="20,2">
              <v:shape style="position:absolute;left:8065;top:11600;width:20;height:2" coordorigin="8065,11600" coordsize="20,0" path="m8065,11600l8085,11600e" filled="false" stroked="true" strokeweight=".47998pt" strokecolor="#000000">
                <v:path arrowok="t"/>
              </v:shape>
            </v:group>
            <v:group style="position:absolute;left:8085;top:11600;width:20;height:2" coordorigin="8085,11600" coordsize="20,2">
              <v:shape style="position:absolute;left:8085;top:11600;width:20;height:2" coordorigin="8085,11600" coordsize="20,0" path="m8085,11600l8104,11600e" filled="false" stroked="true" strokeweight=".47998pt" strokecolor="#000000">
                <v:path arrowok="t"/>
              </v:shape>
            </v:group>
            <v:group style="position:absolute;left:8104;top:11600;width:20;height:2" coordorigin="8104,11600" coordsize="20,2">
              <v:shape style="position:absolute;left:8104;top:11600;width:20;height:2" coordorigin="8104,11600" coordsize="20,0" path="m8104,11600l8123,11600e" filled="false" stroked="true" strokeweight=".47998pt" strokecolor="#000000">
                <v:path arrowok="t"/>
              </v:shape>
            </v:group>
            <v:group style="position:absolute;left:8123;top:11600;width:20;height:2" coordorigin="8123,11600" coordsize="20,2">
              <v:shape style="position:absolute;left:8123;top:11600;width:20;height:2" coordorigin="8123,11600" coordsize="20,0" path="m8123,11600l8142,11600e" filled="false" stroked="true" strokeweight=".47998pt" strokecolor="#000000">
                <v:path arrowok="t"/>
              </v:shape>
            </v:group>
            <v:group style="position:absolute;left:8142;top:11600;width:20;height:2" coordorigin="8142,11600" coordsize="20,2">
              <v:shape style="position:absolute;left:8142;top:11600;width:20;height:2" coordorigin="8142,11600" coordsize="20,0" path="m8142,11600l8161,11600e" filled="false" stroked="true" strokeweight=".47998pt" strokecolor="#000000">
                <v:path arrowok="t"/>
              </v:shape>
            </v:group>
            <v:group style="position:absolute;left:8161;top:11600;width:20;height:2" coordorigin="8161,11600" coordsize="20,2">
              <v:shape style="position:absolute;left:8161;top:11600;width:20;height:2" coordorigin="8161,11600" coordsize="20,0" path="m8161,11600l8181,11600e" filled="false" stroked="true" strokeweight=".47998pt" strokecolor="#000000">
                <v:path arrowok="t"/>
              </v:shape>
            </v:group>
            <v:group style="position:absolute;left:8181;top:11600;width:20;height:2" coordorigin="8181,11600" coordsize="20,2">
              <v:shape style="position:absolute;left:8181;top:11600;width:20;height:2" coordorigin="8181,11600" coordsize="20,0" path="m8181,11600l8200,11600e" filled="false" stroked="true" strokeweight=".47998pt" strokecolor="#000000">
                <v:path arrowok="t"/>
              </v:shape>
            </v:group>
            <v:group style="position:absolute;left:8200;top:11600;width:20;height:2" coordorigin="8200,11600" coordsize="20,2">
              <v:shape style="position:absolute;left:8200;top:11600;width:20;height:2" coordorigin="8200,11600" coordsize="20,0" path="m8200,11600l8219,11600e" filled="false" stroked="true" strokeweight=".47998pt" strokecolor="#000000">
                <v:path arrowok="t"/>
              </v:shape>
            </v:group>
            <v:group style="position:absolute;left:8219;top:11600;width:20;height:2" coordorigin="8219,11600" coordsize="20,2">
              <v:shape style="position:absolute;left:8219;top:11600;width:20;height:2" coordorigin="8219,11600" coordsize="20,0" path="m8219,11600l8238,11600e" filled="false" stroked="true" strokeweight=".47998pt" strokecolor="#000000">
                <v:path arrowok="t"/>
              </v:shape>
            </v:group>
            <v:group style="position:absolute;left:8238;top:11600;width:20;height:2" coordorigin="8238,11600" coordsize="20,2">
              <v:shape style="position:absolute;left:8238;top:11600;width:20;height:2" coordorigin="8238,11600" coordsize="20,0" path="m8238,11600l8257,11600e" filled="false" stroked="true" strokeweight=".47998pt" strokecolor="#000000">
                <v:path arrowok="t"/>
              </v:shape>
            </v:group>
            <v:group style="position:absolute;left:8257;top:11600;width:20;height:2" coordorigin="8257,11600" coordsize="20,2">
              <v:shape style="position:absolute;left:8257;top:11600;width:20;height:2" coordorigin="8257,11600" coordsize="20,0" path="m8257,11600l8277,11600e" filled="false" stroked="true" strokeweight=".47998pt" strokecolor="#000000">
                <v:path arrowok="t"/>
              </v:shape>
            </v:group>
            <v:group style="position:absolute;left:8277;top:11600;width:20;height:2" coordorigin="8277,11600" coordsize="20,2">
              <v:shape style="position:absolute;left:8277;top:11600;width:20;height:2" coordorigin="8277,11600" coordsize="20,0" path="m8277,11600l8296,11600e" filled="false" stroked="true" strokeweight=".47998pt" strokecolor="#000000">
                <v:path arrowok="t"/>
              </v:shape>
            </v:group>
            <v:group style="position:absolute;left:8296;top:11600;width:20;height:2" coordorigin="8296,11600" coordsize="20,2">
              <v:shape style="position:absolute;left:8296;top:11600;width:20;height:2" coordorigin="8296,11600" coordsize="20,0" path="m8296,11600l8315,11600e" filled="false" stroked="true" strokeweight=".47998pt" strokecolor="#000000">
                <v:path arrowok="t"/>
              </v:shape>
            </v:group>
            <v:group style="position:absolute;left:8315;top:11600;width:20;height:2" coordorigin="8315,11600" coordsize="20,2">
              <v:shape style="position:absolute;left:8315;top:11600;width:20;height:2" coordorigin="8315,11600" coordsize="20,0" path="m8315,11600l8334,11600e" filled="false" stroked="true" strokeweight=".47998pt" strokecolor="#000000">
                <v:path arrowok="t"/>
              </v:shape>
            </v:group>
            <v:group style="position:absolute;left:8334;top:11600;width:20;height:2" coordorigin="8334,11600" coordsize="20,2">
              <v:shape style="position:absolute;left:8334;top:11600;width:20;height:2" coordorigin="8334,11600" coordsize="20,0" path="m8334,11600l8353,11600e" filled="false" stroked="true" strokeweight=".47998pt" strokecolor="#000000">
                <v:path arrowok="t"/>
              </v:shape>
            </v:group>
            <v:group style="position:absolute;left:8353;top:11600;width:20;height:2" coordorigin="8353,11600" coordsize="20,2">
              <v:shape style="position:absolute;left:8353;top:11600;width:20;height:2" coordorigin="8353,11600" coordsize="20,0" path="m8353,11600l8373,11600e" filled="false" stroked="true" strokeweight=".47998pt" strokecolor="#000000">
                <v:path arrowok="t"/>
              </v:shape>
            </v:group>
            <v:group style="position:absolute;left:8373;top:11600;width:20;height:2" coordorigin="8373,11600" coordsize="20,2">
              <v:shape style="position:absolute;left:8373;top:11600;width:20;height:2" coordorigin="8373,11600" coordsize="20,0" path="m8373,11600l8392,11600e" filled="false" stroked="true" strokeweight=".47998pt" strokecolor="#000000">
                <v:path arrowok="t"/>
              </v:shape>
            </v:group>
            <v:group style="position:absolute;left:8392;top:11600;width:20;height:2" coordorigin="8392,11600" coordsize="20,2">
              <v:shape style="position:absolute;left:8392;top:11600;width:20;height:2" coordorigin="8392,11600" coordsize="20,0" path="m8392,11600l8411,11600e" filled="false" stroked="true" strokeweight=".47998pt" strokecolor="#000000">
                <v:path arrowok="t"/>
              </v:shape>
            </v:group>
            <v:group style="position:absolute;left:8411;top:11600;width:20;height:2" coordorigin="8411,11600" coordsize="20,2">
              <v:shape style="position:absolute;left:8411;top:11600;width:20;height:2" coordorigin="8411,11600" coordsize="20,0" path="m8411,11600l8430,11600e" filled="false" stroked="true" strokeweight=".47998pt" strokecolor="#000000">
                <v:path arrowok="t"/>
              </v:shape>
            </v:group>
            <v:group style="position:absolute;left:8430;top:11600;width:20;height:2" coordorigin="8430,11600" coordsize="20,2">
              <v:shape style="position:absolute;left:8430;top:11600;width:20;height:2" coordorigin="8430,11600" coordsize="20,0" path="m8430,11600l8449,11600e" filled="false" stroked="true" strokeweight=".47998pt" strokecolor="#000000">
                <v:path arrowok="t"/>
              </v:shape>
            </v:group>
            <v:group style="position:absolute;left:8449;top:11600;width:20;height:2" coordorigin="8449,11600" coordsize="20,2">
              <v:shape style="position:absolute;left:8449;top:11600;width:20;height:2" coordorigin="8449,11600" coordsize="20,0" path="m8449,11600l8469,11600e" filled="false" stroked="true" strokeweight=".47998pt" strokecolor="#000000">
                <v:path arrowok="t"/>
              </v:shape>
            </v:group>
            <v:group style="position:absolute;left:8469;top:11600;width:20;height:2" coordorigin="8469,11600" coordsize="20,2">
              <v:shape style="position:absolute;left:8469;top:11600;width:20;height:2" coordorigin="8469,11600" coordsize="20,0" path="m8469,11600l8488,11600e" filled="false" stroked="true" strokeweight=".47998pt" strokecolor="#000000">
                <v:path arrowok="t"/>
              </v:shape>
            </v:group>
            <v:group style="position:absolute;left:8488;top:11600;width:20;height:2" coordorigin="8488,11600" coordsize="20,2">
              <v:shape style="position:absolute;left:8488;top:11600;width:20;height:2" coordorigin="8488,11600" coordsize="20,0" path="m8488,11600l8507,11600e" filled="false" stroked="true" strokeweight=".47998pt" strokecolor="#000000">
                <v:path arrowok="t"/>
              </v:shape>
            </v:group>
            <v:group style="position:absolute;left:8507;top:11600;width:20;height:2" coordorigin="8507,11600" coordsize="20,2">
              <v:shape style="position:absolute;left:8507;top:11600;width:20;height:2" coordorigin="8507,11600" coordsize="20,0" path="m8507,11600l8526,11600e" filled="false" stroked="true" strokeweight=".47998pt" strokecolor="#000000">
                <v:path arrowok="t"/>
              </v:shape>
            </v:group>
            <v:group style="position:absolute;left:8526;top:11600;width:20;height:2" coordorigin="8526,11600" coordsize="20,2">
              <v:shape style="position:absolute;left:8526;top:11600;width:20;height:2" coordorigin="8526,11600" coordsize="20,0" path="m8526,11600l8545,11600e" filled="false" stroked="true" strokeweight=".47998pt" strokecolor="#000000">
                <v:path arrowok="t"/>
              </v:shape>
            </v:group>
            <v:group style="position:absolute;left:8545;top:11600;width:20;height:2" coordorigin="8545,11600" coordsize="20,2">
              <v:shape style="position:absolute;left:8545;top:11600;width:20;height:2" coordorigin="8545,11600" coordsize="20,0" path="m8545,11600l8565,11600e" filled="false" stroked="true" strokeweight=".47998pt" strokecolor="#000000">
                <v:path arrowok="t"/>
              </v:shape>
            </v:group>
            <v:group style="position:absolute;left:8565;top:11600;width:20;height:2" coordorigin="8565,11600" coordsize="20,2">
              <v:shape style="position:absolute;left:8565;top:11600;width:20;height:2" coordorigin="8565,11600" coordsize="20,0" path="m8565,11600l8584,11600e" filled="false" stroked="true" strokeweight=".47998pt" strokecolor="#000000">
                <v:path arrowok="t"/>
              </v:shape>
            </v:group>
            <v:group style="position:absolute;left:8584;top:11600;width:20;height:2" coordorigin="8584,11600" coordsize="20,2">
              <v:shape style="position:absolute;left:8584;top:11600;width:20;height:2" coordorigin="8584,11600" coordsize="20,0" path="m8584,11600l8603,11600e" filled="false" stroked="true" strokeweight=".47998pt" strokecolor="#000000">
                <v:path arrowok="t"/>
              </v:shape>
            </v:group>
            <v:group style="position:absolute;left:8603;top:11600;width:20;height:2" coordorigin="8603,11600" coordsize="20,2">
              <v:shape style="position:absolute;left:8603;top:11600;width:20;height:2" coordorigin="8603,11600" coordsize="20,0" path="m8603,11600l8622,11600e" filled="false" stroked="true" strokeweight=".47998pt" strokecolor="#000000">
                <v:path arrowok="t"/>
              </v:shape>
            </v:group>
            <v:group style="position:absolute;left:8622;top:11600;width:20;height:2" coordorigin="8622,11600" coordsize="20,2">
              <v:shape style="position:absolute;left:8622;top:11600;width:20;height:2" coordorigin="8622,11600" coordsize="20,0" path="m8622,11600l8641,11600e" filled="false" stroked="true" strokeweight=".47998pt" strokecolor="#000000">
                <v:path arrowok="t"/>
              </v:shape>
            </v:group>
            <v:group style="position:absolute;left:8641;top:11600;width:20;height:2" coordorigin="8641,11600" coordsize="20,2">
              <v:shape style="position:absolute;left:8641;top:11600;width:20;height:2" coordorigin="8641,11600" coordsize="20,0" path="m8641,11600l8661,11600e" filled="false" stroked="true" strokeweight=".47998pt" strokecolor="#000000">
                <v:path arrowok="t"/>
              </v:shape>
            </v:group>
            <v:group style="position:absolute;left:8661;top:11600;width:20;height:2" coordorigin="8661,11600" coordsize="20,2">
              <v:shape style="position:absolute;left:8661;top:11600;width:20;height:2" coordorigin="8661,11600" coordsize="20,0" path="m8661,11600l8680,11600e" filled="false" stroked="true" strokeweight=".47998pt" strokecolor="#000000">
                <v:path arrowok="t"/>
              </v:shape>
            </v:group>
            <v:group style="position:absolute;left:8680;top:11600;width:20;height:2" coordorigin="8680,11600" coordsize="20,2">
              <v:shape style="position:absolute;left:8680;top:11600;width:20;height:2" coordorigin="8680,11600" coordsize="20,0" path="m8680,11600l8699,11600e" filled="false" stroked="true" strokeweight=".47998pt" strokecolor="#000000">
                <v:path arrowok="t"/>
              </v:shape>
            </v:group>
            <v:group style="position:absolute;left:8699;top:11600;width:20;height:2" coordorigin="8699,11600" coordsize="20,2">
              <v:shape style="position:absolute;left:8699;top:11600;width:20;height:2" coordorigin="8699,11600" coordsize="20,0" path="m8699,11600l8718,11600e" filled="false" stroked="true" strokeweight=".47998pt" strokecolor="#000000">
                <v:path arrowok="t"/>
              </v:shape>
            </v:group>
            <v:group style="position:absolute;left:8718;top:11600;width:20;height:2" coordorigin="8718,11600" coordsize="20,2">
              <v:shape style="position:absolute;left:8718;top:11600;width:20;height:2" coordorigin="8718,11600" coordsize="20,0" path="m8718,11600l8737,11600e" filled="false" stroked="true" strokeweight=".47998pt" strokecolor="#000000">
                <v:path arrowok="t"/>
              </v:shape>
            </v:group>
            <v:group style="position:absolute;left:8737;top:11600;width:20;height:2" coordorigin="8737,11600" coordsize="20,2">
              <v:shape style="position:absolute;left:8737;top:11600;width:20;height:2" coordorigin="8737,11600" coordsize="20,0" path="m8737,11600l8757,11600e" filled="false" stroked="true" strokeweight=".47998pt" strokecolor="#000000">
                <v:path arrowok="t"/>
              </v:shape>
            </v:group>
            <v:group style="position:absolute;left:8757;top:11600;width:20;height:2" coordorigin="8757,11600" coordsize="20,2">
              <v:shape style="position:absolute;left:8757;top:11600;width:20;height:2" coordorigin="8757,11600" coordsize="20,0" path="m8757,11600l8776,11600e" filled="false" stroked="true" strokeweight=".47998pt" strokecolor="#000000">
                <v:path arrowok="t"/>
              </v:shape>
            </v:group>
            <v:group style="position:absolute;left:8776;top:11600;width:20;height:2" coordorigin="8776,11600" coordsize="20,2">
              <v:shape style="position:absolute;left:8776;top:11600;width:20;height:2" coordorigin="8776,11600" coordsize="20,0" path="m8776,11600l8795,11600e" filled="false" stroked="true" strokeweight=".47998pt" strokecolor="#000000">
                <v:path arrowok="t"/>
              </v:shape>
            </v:group>
            <v:group style="position:absolute;left:8795;top:11600;width:20;height:2" coordorigin="8795,11600" coordsize="20,2">
              <v:shape style="position:absolute;left:8795;top:11600;width:20;height:2" coordorigin="8795,11600" coordsize="20,0" path="m8795,11600l8814,11600e" filled="false" stroked="true" strokeweight=".47998pt" strokecolor="#000000">
                <v:path arrowok="t"/>
              </v:shape>
            </v:group>
            <v:group style="position:absolute;left:8814;top:11600;width:20;height:2" coordorigin="8814,11600" coordsize="20,2">
              <v:shape style="position:absolute;left:8814;top:11600;width:20;height:2" coordorigin="8814,11600" coordsize="20,0" path="m8814,11600l8834,11600e" filled="false" stroked="true" strokeweight=".47998pt" strokecolor="#000000">
                <v:path arrowok="t"/>
              </v:shape>
            </v:group>
            <v:group style="position:absolute;left:8834;top:11600;width:20;height:2" coordorigin="8834,11600" coordsize="20,2">
              <v:shape style="position:absolute;left:8834;top:11600;width:20;height:2" coordorigin="8834,11600" coordsize="20,0" path="m8834,11600l8853,11600e" filled="false" stroked="true" strokeweight=".47998pt" strokecolor="#000000">
                <v:path arrowok="t"/>
              </v:shape>
            </v:group>
            <v:group style="position:absolute;left:8853;top:11600;width:20;height:2" coordorigin="8853,11600" coordsize="20,2">
              <v:shape style="position:absolute;left:8853;top:11600;width:20;height:2" coordorigin="8853,11600" coordsize="20,0" path="m8853,11600l8872,11600e" filled="false" stroked="true" strokeweight=".47998pt" strokecolor="#000000">
                <v:path arrowok="t"/>
              </v:shape>
            </v:group>
            <v:group style="position:absolute;left:8872;top:11600;width:20;height:2" coordorigin="8872,11600" coordsize="20,2">
              <v:shape style="position:absolute;left:8872;top:11600;width:20;height:2" coordorigin="8872,11600" coordsize="20,0" path="m8872,11600l8892,11600e" filled="false" stroked="true" strokeweight=".47998pt" strokecolor="#000000">
                <v:path arrowok="t"/>
              </v:shape>
            </v:group>
            <v:group style="position:absolute;left:8892;top:11600;width:20;height:2" coordorigin="8892,11600" coordsize="20,2">
              <v:shape style="position:absolute;left:8892;top:11600;width:20;height:2" coordorigin="8892,11600" coordsize="20,0" path="m8892,11600l8911,11600e" filled="false" stroked="true" strokeweight=".47998pt" strokecolor="#000000">
                <v:path arrowok="t"/>
              </v:shape>
            </v:group>
            <v:group style="position:absolute;left:8911;top:11600;width:20;height:2" coordorigin="8911,11600" coordsize="20,2">
              <v:shape style="position:absolute;left:8911;top:11600;width:20;height:2" coordorigin="8911,11600" coordsize="20,0" path="m8911,11600l8930,11600e" filled="false" stroked="true" strokeweight=".47998pt" strokecolor="#000000">
                <v:path arrowok="t"/>
              </v:shape>
            </v:group>
            <v:group style="position:absolute;left:8930;top:11600;width:20;height:2" coordorigin="8930,11600" coordsize="20,2">
              <v:shape style="position:absolute;left:8930;top:11600;width:20;height:2" coordorigin="8930,11600" coordsize="20,0" path="m8930,11600l8949,11600e" filled="false" stroked="true" strokeweight=".47998pt" strokecolor="#000000">
                <v:path arrowok="t"/>
              </v:shape>
            </v:group>
            <v:group style="position:absolute;left:8949;top:11600;width:20;height:2" coordorigin="8949,11600" coordsize="20,2">
              <v:shape style="position:absolute;left:8949;top:11600;width:20;height:2" coordorigin="8949,11600" coordsize="20,0" path="m8949,11600l8968,11600e" filled="false" stroked="true" strokeweight=".47998pt" strokecolor="#000000">
                <v:path arrowok="t"/>
              </v:shape>
            </v:group>
            <v:group style="position:absolute;left:8968;top:11600;width:20;height:2" coordorigin="8968,11600" coordsize="20,2">
              <v:shape style="position:absolute;left:8968;top:11600;width:20;height:2" coordorigin="8968,11600" coordsize="20,0" path="m8968,11600l8988,11600e" filled="false" stroked="true" strokeweight=".47998pt" strokecolor="#000000">
                <v:path arrowok="t"/>
              </v:shape>
            </v:group>
            <v:group style="position:absolute;left:8988;top:11600;width:20;height:2" coordorigin="8988,11600" coordsize="20,2">
              <v:shape style="position:absolute;left:8988;top:11600;width:20;height:2" coordorigin="8988,11600" coordsize="20,0" path="m8988,11600l9007,11600e" filled="false" stroked="true" strokeweight=".47998pt" strokecolor="#000000">
                <v:path arrowok="t"/>
              </v:shape>
            </v:group>
            <v:group style="position:absolute;left:9007;top:11600;width:20;height:2" coordorigin="9007,11600" coordsize="20,2">
              <v:shape style="position:absolute;left:9007;top:11600;width:20;height:2" coordorigin="9007,11600" coordsize="20,0" path="m9007,11600l9026,11600e" filled="false" stroked="true" strokeweight=".47998pt" strokecolor="#000000">
                <v:path arrowok="t"/>
              </v:shape>
            </v:group>
            <v:group style="position:absolute;left:9026;top:11600;width:20;height:2" coordorigin="9026,11600" coordsize="20,2">
              <v:shape style="position:absolute;left:9026;top:11600;width:20;height:2" coordorigin="9026,11600" coordsize="20,0" path="m9026,11600l9045,11600e" filled="false" stroked="true" strokeweight=".47998pt" strokecolor="#000000">
                <v:path arrowok="t"/>
              </v:shape>
            </v:group>
            <v:group style="position:absolute;left:9045;top:11600;width:20;height:2" coordorigin="9045,11600" coordsize="20,2">
              <v:shape style="position:absolute;left:9045;top:11600;width:20;height:2" coordorigin="9045,11600" coordsize="20,0" path="m9045,11600l9064,11600e" filled="false" stroked="true" strokeweight=".47998pt" strokecolor="#000000">
                <v:path arrowok="t"/>
              </v:shape>
            </v:group>
            <v:group style="position:absolute;left:9064;top:11600;width:20;height:2" coordorigin="9064,11600" coordsize="20,2">
              <v:shape style="position:absolute;left:9064;top:11600;width:20;height:2" coordorigin="9064,11600" coordsize="20,0" path="m9064,11600l9084,11600e" filled="false" stroked="true" strokeweight=".47998pt" strokecolor="#000000">
                <v:path arrowok="t"/>
              </v:shape>
            </v:group>
            <v:group style="position:absolute;left:9084;top:11600;width:20;height:2" coordorigin="9084,11600" coordsize="20,2">
              <v:shape style="position:absolute;left:9084;top:11600;width:20;height:2" coordorigin="9084,11600" coordsize="20,0" path="m9084,11600l9103,11600e" filled="false" stroked="true" strokeweight=".47998pt" strokecolor="#000000">
                <v:path arrowok="t"/>
              </v:shape>
            </v:group>
            <v:group style="position:absolute;left:9103;top:11600;width:20;height:2" coordorigin="9103,11600" coordsize="20,2">
              <v:shape style="position:absolute;left:9103;top:11600;width:20;height:2" coordorigin="9103,11600" coordsize="20,0" path="m9103,11600l9122,11600e" filled="false" stroked="true" strokeweight=".47998pt" strokecolor="#000000">
                <v:path arrowok="t"/>
              </v:shape>
            </v:group>
            <v:group style="position:absolute;left:9122;top:11600;width:20;height:2" coordorigin="9122,11600" coordsize="20,2">
              <v:shape style="position:absolute;left:9122;top:11600;width:20;height:2" coordorigin="9122,11600" coordsize="20,0" path="m9122,11600l9141,11600e" filled="false" stroked="true" strokeweight=".47998pt" strokecolor="#000000">
                <v:path arrowok="t"/>
              </v:shape>
            </v:group>
            <v:group style="position:absolute;left:9141;top:11600;width:20;height:2" coordorigin="9141,11600" coordsize="20,2">
              <v:shape style="position:absolute;left:9141;top:11600;width:20;height:2" coordorigin="9141,11600" coordsize="20,0" path="m9141,11600l9160,11600e" filled="false" stroked="true" strokeweight=".47998pt" strokecolor="#000000">
                <v:path arrowok="t"/>
              </v:shape>
            </v:group>
            <v:group style="position:absolute;left:9160;top:11600;width:20;height:2" coordorigin="9160,11600" coordsize="20,2">
              <v:shape style="position:absolute;left:9160;top:11600;width:20;height:2" coordorigin="9160,11600" coordsize="20,0" path="m9160,11600l9180,11600e" filled="false" stroked="true" strokeweight=".47998pt" strokecolor="#000000">
                <v:path arrowok="t"/>
              </v:shape>
            </v:group>
            <v:group style="position:absolute;left:9180;top:11600;width:20;height:2" coordorigin="9180,11600" coordsize="20,2">
              <v:shape style="position:absolute;left:9180;top:11600;width:20;height:2" coordorigin="9180,11600" coordsize="20,0" path="m9180,11600l9199,11600e" filled="false" stroked="true" strokeweight=".47998pt" strokecolor="#000000">
                <v:path arrowok="t"/>
              </v:shape>
            </v:group>
            <v:group style="position:absolute;left:9199;top:11600;width:20;height:2" coordorigin="9199,11600" coordsize="20,2">
              <v:shape style="position:absolute;left:9199;top:11600;width:20;height:2" coordorigin="9199,11600" coordsize="20,0" path="m9199,11600l9218,11600e" filled="false" stroked="true" strokeweight=".47998pt" strokecolor="#000000">
                <v:path arrowok="t"/>
              </v:shape>
            </v:group>
            <v:group style="position:absolute;left:9218;top:11600;width:20;height:2" coordorigin="9218,11600" coordsize="20,2">
              <v:shape style="position:absolute;left:9218;top:11600;width:20;height:2" coordorigin="9218,11600" coordsize="20,0" path="m9218,11600l9237,11600e" filled="false" stroked="true" strokeweight=".47998pt" strokecolor="#000000">
                <v:path arrowok="t"/>
              </v:shape>
            </v:group>
            <v:group style="position:absolute;left:9237;top:11600;width:20;height:2" coordorigin="9237,11600" coordsize="20,2">
              <v:shape style="position:absolute;left:9237;top:11600;width:20;height:2" coordorigin="9237,11600" coordsize="20,0" path="m9237,11600l9256,11600e" filled="false" stroked="true" strokeweight=".47998pt" strokecolor="#000000">
                <v:path arrowok="t"/>
              </v:shape>
            </v:group>
            <v:group style="position:absolute;left:9256;top:11600;width:20;height:2" coordorigin="9256,11600" coordsize="20,2">
              <v:shape style="position:absolute;left:9256;top:11600;width:20;height:2" coordorigin="9256,11600" coordsize="20,0" path="m9256,11600l9276,11600e" filled="false" stroked="true" strokeweight=".47998pt" strokecolor="#000000">
                <v:path arrowok="t"/>
              </v:shape>
            </v:group>
            <v:group style="position:absolute;left:9276;top:11600;width:20;height:2" coordorigin="9276,11600" coordsize="20,2">
              <v:shape style="position:absolute;left:9276;top:11600;width:20;height:2" coordorigin="9276,11600" coordsize="20,0" path="m9276,11600l9295,11600e" filled="false" stroked="true" strokeweight=".47998pt" strokecolor="#000000">
                <v:path arrowok="t"/>
              </v:shape>
            </v:group>
            <v:group style="position:absolute;left:9295;top:11600;width:20;height:2" coordorigin="9295,11600" coordsize="20,2">
              <v:shape style="position:absolute;left:9295;top:11600;width:20;height:2" coordorigin="9295,11600" coordsize="20,0" path="m9295,11600l9314,11600e" filled="false" stroked="true" strokeweight=".47998pt" strokecolor="#000000">
                <v:path arrowok="t"/>
              </v:shape>
            </v:group>
            <v:group style="position:absolute;left:9314;top:11600;width:20;height:2" coordorigin="9314,11600" coordsize="20,2">
              <v:shape style="position:absolute;left:9314;top:11600;width:20;height:2" coordorigin="9314,11600" coordsize="20,0" path="m9314,11600l9333,11600e" filled="false" stroked="true" strokeweight=".47998pt" strokecolor="#000000">
                <v:path arrowok="t"/>
              </v:shape>
            </v:group>
            <v:group style="position:absolute;left:9333;top:11600;width:20;height:2" coordorigin="9333,11600" coordsize="20,2">
              <v:shape style="position:absolute;left:9333;top:11600;width:20;height:2" coordorigin="9333,11600" coordsize="20,0" path="m9333,11600l9352,11600e" filled="false" stroked="true" strokeweight=".47998pt" strokecolor="#000000">
                <v:path arrowok="t"/>
              </v:shape>
            </v:group>
            <v:group style="position:absolute;left:9352;top:11600;width:20;height:2" coordorigin="9352,11600" coordsize="20,2">
              <v:shape style="position:absolute;left:9352;top:11600;width:20;height:2" coordorigin="9352,11600" coordsize="20,0" path="m9352,11600l9372,11600e" filled="false" stroked="true" strokeweight=".47998pt" strokecolor="#000000">
                <v:path arrowok="t"/>
              </v:shape>
            </v:group>
            <v:group style="position:absolute;left:9372;top:11600;width:20;height:2" coordorigin="9372,11600" coordsize="20,2">
              <v:shape style="position:absolute;left:9372;top:11600;width:20;height:2" coordorigin="9372,11600" coordsize="20,0" path="m9372,11600l9391,11600e" filled="false" stroked="true" strokeweight=".47998pt" strokecolor="#000000">
                <v:path arrowok="t"/>
              </v:shape>
            </v:group>
            <v:group style="position:absolute;left:9391;top:11600;width:20;height:2" coordorigin="9391,11600" coordsize="20,2">
              <v:shape style="position:absolute;left:9391;top:11600;width:20;height:2" coordorigin="9391,11600" coordsize="20,0" path="m9391,11600l9410,11600e" filled="false" stroked="true" strokeweight=".47998pt" strokecolor="#000000">
                <v:path arrowok="t"/>
              </v:shape>
            </v:group>
            <v:group style="position:absolute;left:9410;top:11600;width:20;height:2" coordorigin="9410,11600" coordsize="20,2">
              <v:shape style="position:absolute;left:9410;top:11600;width:20;height:2" coordorigin="9410,11600" coordsize="20,0" path="m9410,11600l9429,11600e" filled="false" stroked="true" strokeweight=".47998pt" strokecolor="#000000">
                <v:path arrowok="t"/>
              </v:shape>
            </v:group>
            <v:group style="position:absolute;left:9429;top:11600;width:20;height:2" coordorigin="9429,11600" coordsize="20,2">
              <v:shape style="position:absolute;left:9429;top:11600;width:20;height:2" coordorigin="9429,11600" coordsize="20,0" path="m9429,11600l9448,11600e" filled="false" stroked="true" strokeweight=".47998pt" strokecolor="#000000">
                <v:path arrowok="t"/>
              </v:shape>
            </v:group>
            <v:group style="position:absolute;left:9448;top:11600;width:20;height:2" coordorigin="9448,11600" coordsize="20,2">
              <v:shape style="position:absolute;left:9448;top:11600;width:20;height:2" coordorigin="9448,11600" coordsize="20,0" path="m9448,11600l9468,11600e" filled="false" stroked="true" strokeweight=".47998pt" strokecolor="#000000">
                <v:path arrowok="t"/>
              </v:shape>
            </v:group>
            <v:group style="position:absolute;left:9468;top:11600;width:20;height:2" coordorigin="9468,11600" coordsize="20,2">
              <v:shape style="position:absolute;left:9468;top:11600;width:20;height:2" coordorigin="9468,11600" coordsize="20,0" path="m9468,11600l9487,11600e" filled="false" stroked="true" strokeweight=".47998pt" strokecolor="#000000">
                <v:path arrowok="t"/>
              </v:shape>
            </v:group>
            <v:group style="position:absolute;left:9487;top:11600;width:20;height:2" coordorigin="9487,11600" coordsize="20,2">
              <v:shape style="position:absolute;left:9487;top:11600;width:20;height:2" coordorigin="9487,11600" coordsize="20,0" path="m9487,11600l9506,11600e" filled="false" stroked="true" strokeweight=".47998pt" strokecolor="#000000">
                <v:path arrowok="t"/>
              </v:shape>
            </v:group>
            <v:group style="position:absolute;left:9506;top:11600;width:20;height:2" coordorigin="9506,11600" coordsize="20,2">
              <v:shape style="position:absolute;left:9506;top:11600;width:20;height:2" coordorigin="9506,11600" coordsize="20,0" path="m9506,11600l9525,11600e" filled="false" stroked="true" strokeweight=".47998pt" strokecolor="#000000">
                <v:path arrowok="t"/>
              </v:shape>
            </v:group>
            <v:group style="position:absolute;left:9525;top:11600;width:20;height:2" coordorigin="9525,11600" coordsize="20,2">
              <v:shape style="position:absolute;left:9525;top:11600;width:20;height:2" coordorigin="9525,11600" coordsize="20,0" path="m9525,11600l9544,11600e" filled="false" stroked="true" strokeweight=".47998pt" strokecolor="#000000">
                <v:path arrowok="t"/>
              </v:shape>
            </v:group>
            <v:group style="position:absolute;left:9544;top:11600;width:20;height:2" coordorigin="9544,11600" coordsize="20,2">
              <v:shape style="position:absolute;left:9544;top:11600;width:20;height:2" coordorigin="9544,11600" coordsize="20,0" path="m9544,11600l9564,11600e" filled="false" stroked="true" strokeweight=".47998pt" strokecolor="#000000">
                <v:path arrowok="t"/>
              </v:shape>
            </v:group>
            <v:group style="position:absolute;left:9564;top:11600;width:20;height:2" coordorigin="9564,11600" coordsize="20,2">
              <v:shape style="position:absolute;left:9564;top:11600;width:20;height:2" coordorigin="9564,11600" coordsize="20,0" path="m9564,11600l9583,11600e" filled="false" stroked="true" strokeweight=".47998pt" strokecolor="#000000">
                <v:path arrowok="t"/>
              </v:shape>
            </v:group>
            <v:group style="position:absolute;left:9583;top:11600;width:20;height:2" coordorigin="9583,11600" coordsize="20,2">
              <v:shape style="position:absolute;left:9583;top:11600;width:20;height:2" coordorigin="9583,11600" coordsize="20,0" path="m9583,11600l9602,11600e" filled="false" stroked="true" strokeweight=".47998pt" strokecolor="#000000">
                <v:path arrowok="t"/>
              </v:shape>
            </v:group>
            <v:group style="position:absolute;left:9602;top:11600;width:20;height:2" coordorigin="9602,11600" coordsize="20,2">
              <v:shape style="position:absolute;left:9602;top:11600;width:20;height:2" coordorigin="9602,11600" coordsize="20,0" path="m9602,11600l9621,11600e" filled="false" stroked="true" strokeweight=".47998pt" strokecolor="#000000">
                <v:path arrowok="t"/>
              </v:shape>
            </v:group>
            <v:group style="position:absolute;left:9621;top:11600;width:20;height:2" coordorigin="9621,11600" coordsize="20,2">
              <v:shape style="position:absolute;left:9621;top:11600;width:20;height:2" coordorigin="9621,11600" coordsize="20,0" path="m9621,11600l9640,11600e" filled="false" stroked="true" strokeweight=".47998pt" strokecolor="#000000">
                <v:path arrowok="t"/>
              </v:shape>
            </v:group>
            <v:group style="position:absolute;left:9640;top:11600;width:20;height:2" coordorigin="9640,11600" coordsize="20,2">
              <v:shape style="position:absolute;left:9640;top:11600;width:20;height:2" coordorigin="9640,11600" coordsize="20,0" path="m9640,11600l9660,11600e" filled="false" stroked="true" strokeweight=".47998pt" strokecolor="#000000">
                <v:path arrowok="t"/>
              </v:shape>
            </v:group>
            <v:group style="position:absolute;left:9660;top:11600;width:20;height:2" coordorigin="9660,11600" coordsize="20,2">
              <v:shape style="position:absolute;left:9660;top:11600;width:20;height:2" coordorigin="9660,11600" coordsize="20,0" path="m9660,11600l9679,11600e" filled="false" stroked="true" strokeweight=".47998pt" strokecolor="#000000">
                <v:path arrowok="t"/>
              </v:shape>
            </v:group>
            <v:group style="position:absolute;left:9679;top:11600;width:20;height:2" coordorigin="9679,11600" coordsize="20,2">
              <v:shape style="position:absolute;left:9679;top:11600;width:20;height:2" coordorigin="9679,11600" coordsize="20,0" path="m9679,11600l9698,11600e" filled="false" stroked="true" strokeweight=".47998pt" strokecolor="#000000">
                <v:path arrowok="t"/>
              </v:shape>
            </v:group>
            <v:group style="position:absolute;left:9698;top:11600;width:20;height:2" coordorigin="9698,11600" coordsize="20,2">
              <v:shape style="position:absolute;left:9698;top:11600;width:20;height:2" coordorigin="9698,11600" coordsize="20,0" path="m9698,11600l9717,11600e" filled="false" stroked="true" strokeweight=".47998pt" strokecolor="#000000">
                <v:path arrowok="t"/>
              </v:shape>
            </v:group>
            <v:group style="position:absolute;left:9717;top:11600;width:20;height:2" coordorigin="9717,11600" coordsize="20,2">
              <v:shape style="position:absolute;left:9717;top:11600;width:20;height:2" coordorigin="9717,11600" coordsize="20,0" path="m9717,11600l9736,11600e" filled="false" stroked="true" strokeweight=".47998pt" strokecolor="#000000">
                <v:path arrowok="t"/>
              </v:shape>
            </v:group>
            <v:group style="position:absolute;left:9736;top:11600;width:20;height:2" coordorigin="9736,11600" coordsize="20,2">
              <v:shape style="position:absolute;left:9736;top:11600;width:20;height:2" coordorigin="9736,11600" coordsize="20,0" path="m9736,11600l9756,11600e" filled="false" stroked="true" strokeweight=".47998pt" strokecolor="#000000">
                <v:path arrowok="t"/>
              </v:shape>
            </v:group>
            <v:group style="position:absolute;left:9756;top:11600;width:20;height:2" coordorigin="9756,11600" coordsize="20,2">
              <v:shape style="position:absolute;left:9756;top:11600;width:20;height:2" coordorigin="9756,11600" coordsize="20,0" path="m9756,11600l9775,11600e" filled="false" stroked="true" strokeweight=".47998pt" strokecolor="#000000">
                <v:path arrowok="t"/>
              </v:shape>
            </v:group>
            <v:group style="position:absolute;left:9775;top:11600;width:20;height:2" coordorigin="9775,11600" coordsize="20,2">
              <v:shape style="position:absolute;left:9775;top:11600;width:20;height:2" coordorigin="9775,11600" coordsize="20,0" path="m9775,11600l9794,11600e" filled="false" stroked="true" strokeweight=".47998pt" strokecolor="#000000">
                <v:path arrowok="t"/>
              </v:shape>
            </v:group>
            <v:group style="position:absolute;left:9794;top:11600;width:20;height:2" coordorigin="9794,11600" coordsize="20,2">
              <v:shape style="position:absolute;left:9794;top:11600;width:20;height:2" coordorigin="9794,11600" coordsize="20,0" path="m9794,11600l9813,11600e" filled="false" stroked="true" strokeweight=".47998pt" strokecolor="#000000">
                <v:path arrowok="t"/>
              </v:shape>
            </v:group>
            <v:group style="position:absolute;left:9813;top:11600;width:20;height:2" coordorigin="9813,11600" coordsize="20,2">
              <v:shape style="position:absolute;left:9813;top:11600;width:20;height:2" coordorigin="9813,11600" coordsize="20,0" path="m9813,11600l9832,11600e" filled="false" stroked="true" strokeweight=".47998pt" strokecolor="#000000">
                <v:path arrowok="t"/>
              </v:shape>
            </v:group>
            <v:group style="position:absolute;left:9832;top:11600;width:20;height:2" coordorigin="9832,11600" coordsize="20,2">
              <v:shape style="position:absolute;left:9832;top:11600;width:20;height:2" coordorigin="9832,11600" coordsize="20,0" path="m9832,11600l9852,11600e" filled="false" stroked="true" strokeweight=".47998pt" strokecolor="#000000">
                <v:path arrowok="t"/>
              </v:shape>
            </v:group>
            <v:group style="position:absolute;left:9852;top:11600;width:20;height:2" coordorigin="9852,11600" coordsize="20,2">
              <v:shape style="position:absolute;left:9852;top:11600;width:20;height:2" coordorigin="9852,11600" coordsize="20,0" path="m9852,11600l9871,11600e" filled="false" stroked="true" strokeweight=".47998pt" strokecolor="#000000">
                <v:path arrowok="t"/>
              </v:shape>
            </v:group>
            <v:group style="position:absolute;left:9871;top:11600;width:20;height:2" coordorigin="9871,11600" coordsize="20,2">
              <v:shape style="position:absolute;left:9871;top:11600;width:20;height:2" coordorigin="9871,11600" coordsize="20,0" path="m9871,11600l9890,11600e" filled="false" stroked="true" strokeweight=".47998pt" strokecolor="#000000">
                <v:path arrowok="t"/>
              </v:shape>
            </v:group>
            <v:group style="position:absolute;left:9890;top:11600;width:20;height:2" coordorigin="9890,11600" coordsize="20,2">
              <v:shape style="position:absolute;left:9890;top:11600;width:20;height:2" coordorigin="9890,11600" coordsize="20,0" path="m9890,11600l9909,11600e" filled="false" stroked="true" strokeweight=".47998pt" strokecolor="#000000">
                <v:path arrowok="t"/>
              </v:shape>
            </v:group>
            <v:group style="position:absolute;left:9909;top:11600;width:20;height:2" coordorigin="9909,11600" coordsize="20,2">
              <v:shape style="position:absolute;left:9909;top:11600;width:20;height:2" coordorigin="9909,11600" coordsize="20,0" path="m9909,11600l9928,11600e" filled="false" stroked="true" strokeweight=".47998pt" strokecolor="#000000">
                <v:path arrowok="t"/>
              </v:shape>
            </v:group>
            <v:group style="position:absolute;left:9928;top:11600;width:20;height:2" coordorigin="9928,11600" coordsize="20,2">
              <v:shape style="position:absolute;left:9928;top:11600;width:20;height:2" coordorigin="9928,11600" coordsize="20,0" path="m9928,11600l9948,11600e" filled="false" stroked="true" strokeweight=".47998pt" strokecolor="#000000">
                <v:path arrowok="t"/>
              </v:shape>
            </v:group>
            <v:group style="position:absolute;left:9948;top:11600;width:20;height:2" coordorigin="9948,11600" coordsize="20,2">
              <v:shape style="position:absolute;left:9948;top:11600;width:20;height:2" coordorigin="9948,11600" coordsize="20,0" path="m9948,11600l9967,11600e" filled="false" stroked="true" strokeweight=".47998pt" strokecolor="#000000">
                <v:path arrowok="t"/>
              </v:shape>
            </v:group>
            <v:group style="position:absolute;left:9967;top:11600;width:20;height:2" coordorigin="9967,11600" coordsize="20,2">
              <v:shape style="position:absolute;left:9967;top:11600;width:20;height:2" coordorigin="9967,11600" coordsize="20,0" path="m9967,11600l9986,11600e" filled="false" stroked="true" strokeweight=".47998pt" strokecolor="#000000">
                <v:path arrowok="t"/>
              </v:shape>
            </v:group>
            <v:group style="position:absolute;left:9986;top:11600;width:20;height:2" coordorigin="9986,11600" coordsize="20,2">
              <v:shape style="position:absolute;left:9986;top:11600;width:20;height:2" coordorigin="9986,11600" coordsize="20,0" path="m9986,11600l10005,11600e" filled="false" stroked="true" strokeweight=".47998pt" strokecolor="#000000">
                <v:path arrowok="t"/>
              </v:shape>
            </v:group>
            <v:group style="position:absolute;left:10005;top:11600;width:20;height:2" coordorigin="10005,11600" coordsize="20,2">
              <v:shape style="position:absolute;left:10005;top:11600;width:20;height:2" coordorigin="10005,11600" coordsize="20,0" path="m10005,11600l10024,11600e" filled="false" stroked="true" strokeweight=".47998pt" strokecolor="#000000">
                <v:path arrowok="t"/>
              </v:shape>
            </v:group>
            <v:group style="position:absolute;left:10024;top:11600;width:20;height:2" coordorigin="10024,11600" coordsize="20,2">
              <v:shape style="position:absolute;left:10024;top:11600;width:20;height:2" coordorigin="10024,11600" coordsize="20,0" path="m10024,11600l10044,11600e" filled="false" stroked="true" strokeweight=".47998pt" strokecolor="#000000">
                <v:path arrowok="t"/>
              </v:shape>
            </v:group>
            <v:group style="position:absolute;left:10044;top:11600;width:20;height:2" coordorigin="10044,11600" coordsize="20,2">
              <v:shape style="position:absolute;left:10044;top:11600;width:20;height:2" coordorigin="10044,11600" coordsize="20,0" path="m10044,11600l10063,11600e" filled="false" stroked="true" strokeweight=".47998pt" strokecolor="#000000">
                <v:path arrowok="t"/>
              </v:shape>
            </v:group>
            <v:group style="position:absolute;left:10063;top:11600;width:20;height:2" coordorigin="10063,11600" coordsize="20,2">
              <v:shape style="position:absolute;left:10063;top:11600;width:20;height:2" coordorigin="10063,11600" coordsize="20,0" path="m10063,11600l10082,11600e" filled="false" stroked="true" strokeweight=".47998pt" strokecolor="#000000">
                <v:path arrowok="t"/>
              </v:shape>
            </v:group>
            <v:group style="position:absolute;left:10082;top:11600;width:20;height:2" coordorigin="10082,11600" coordsize="20,2">
              <v:shape style="position:absolute;left:10082;top:11600;width:20;height:2" coordorigin="10082,11600" coordsize="20,0" path="m10082,11600l10101,11600e" filled="false" stroked="true" strokeweight=".47998pt" strokecolor="#000000">
                <v:path arrowok="t"/>
              </v:shape>
            </v:group>
            <v:group style="position:absolute;left:10101;top:11600;width:20;height:2" coordorigin="10101,11600" coordsize="20,2">
              <v:shape style="position:absolute;left:10101;top:11600;width:20;height:2" coordorigin="10101,11600" coordsize="20,0" path="m10101,11600l10120,11600e" filled="false" stroked="true" strokeweight=".47998pt" strokecolor="#000000">
                <v:path arrowok="t"/>
              </v:shape>
            </v:group>
            <v:group style="position:absolute;left:10120;top:11600;width:20;height:2" coordorigin="10120,11600" coordsize="20,2">
              <v:shape style="position:absolute;left:10120;top:11600;width:20;height:2" coordorigin="10120,11600" coordsize="20,0" path="m10120,11600l10140,11600e" filled="false" stroked="true" strokeweight=".47998pt" strokecolor="#000000">
                <v:path arrowok="t"/>
              </v:shape>
            </v:group>
            <v:group style="position:absolute;left:10140;top:11600;width:20;height:2" coordorigin="10140,11600" coordsize="20,2">
              <v:shape style="position:absolute;left:10140;top:11600;width:20;height:2" coordorigin="10140,11600" coordsize="20,0" path="m10140,11600l10159,11600e" filled="false" stroked="true" strokeweight=".47998pt" strokecolor="#000000">
                <v:path arrowok="t"/>
              </v:shape>
            </v:group>
            <v:group style="position:absolute;left:10159;top:11600;width:8;height:2" coordorigin="10159,11600" coordsize="8,2">
              <v:shape style="position:absolute;left:10159;top:11600;width:8;height:2" coordorigin="10159,11600" coordsize="8,0" path="m10159,11600l10166,11600e" filled="false" stroked="true" strokeweight=".47998pt" strokecolor="#000000">
                <v:path arrowok="t"/>
              </v:shape>
            </v:group>
            <v:group style="position:absolute;left:4331;top:11604;width:10;height:20" coordorigin="4331,11604" coordsize="10,20">
              <v:shape style="position:absolute;left:4331;top:11604;width:10;height:20" coordorigin="4331,11604" coordsize="10,20" path="m4331,11624l4340,11624,4340,11604,4331,11604,4331,11624xe" filled="true" fillcolor="#000000" stroked="false">
                <v:path arrowok="t"/>
                <v:fill type="solid"/>
              </v:shape>
            </v:group>
            <v:group style="position:absolute;left:4331;top:11624;width:10;height:20" coordorigin="4331,11624" coordsize="10,20">
              <v:shape style="position:absolute;left:4331;top:11624;width:10;height:20" coordorigin="4331,11624" coordsize="10,20" path="m4331,11643l4340,11643,4340,11624,4331,11624,4331,11643xe" filled="true" fillcolor="#000000" stroked="false">
                <v:path arrowok="t"/>
                <v:fill type="solid"/>
              </v:shape>
            </v:group>
            <v:group style="position:absolute;left:4331;top:11643;width:10;height:20" coordorigin="4331,11643" coordsize="10,20">
              <v:shape style="position:absolute;left:4331;top:11643;width:10;height:20" coordorigin="4331,11643" coordsize="10,20" path="m4331,11662l4340,11662,4340,11643,4331,11643,4331,11662xe" filled="true" fillcolor="#000000" stroked="false">
                <v:path arrowok="t"/>
                <v:fill type="solid"/>
              </v:shape>
            </v:group>
            <v:group style="position:absolute;left:4331;top:11662;width:10;height:20" coordorigin="4331,11662" coordsize="10,20">
              <v:shape style="position:absolute;left:4331;top:11662;width:10;height:20" coordorigin="4331,11662" coordsize="10,20" path="m4331,11681l4340,11681,4340,11662,4331,11662,4331,11681xe" filled="true" fillcolor="#000000" stroked="false">
                <v:path arrowok="t"/>
                <v:fill type="solid"/>
              </v:shape>
            </v:group>
            <v:group style="position:absolute;left:4331;top:11681;width:10;height:20" coordorigin="4331,11681" coordsize="10,20">
              <v:shape style="position:absolute;left:4331;top:11681;width:10;height:20" coordorigin="4331,11681" coordsize="10,20" path="m4331,11700l4340,11700,4340,11681,4331,11681,4331,11700xe" filled="true" fillcolor="#000000" stroked="false">
                <v:path arrowok="t"/>
                <v:fill type="solid"/>
              </v:shape>
            </v:group>
            <v:group style="position:absolute;left:4331;top:11700;width:10;height:20" coordorigin="4331,11700" coordsize="10,20">
              <v:shape style="position:absolute;left:4331;top:11700;width:10;height:20" coordorigin="4331,11700" coordsize="10,20" path="m4331,11720l4340,11720,4340,11700,4331,11700,4331,11720xe" filled="true" fillcolor="#000000" stroked="false">
                <v:path arrowok="t"/>
                <v:fill type="solid"/>
              </v:shape>
            </v:group>
            <v:group style="position:absolute;left:4331;top:11720;width:10;height:20" coordorigin="4331,11720" coordsize="10,20">
              <v:shape style="position:absolute;left:4331;top:11720;width:10;height:20" coordorigin="4331,11720" coordsize="10,20" path="m4331,11739l4340,11739,4340,11720,4331,11720,4331,11739xe" filled="true" fillcolor="#000000" stroked="false">
                <v:path arrowok="t"/>
                <v:fill type="solid"/>
              </v:shape>
            </v:group>
            <v:group style="position:absolute;left:4331;top:11739;width:10;height:20" coordorigin="4331,11739" coordsize="10,20">
              <v:shape style="position:absolute;left:4331;top:11739;width:10;height:20" coordorigin="4331,11739" coordsize="10,20" path="m4331,11758l4340,11758,4340,11739,4331,11739,4331,11758xe" filled="true" fillcolor="#000000" stroked="false">
                <v:path arrowok="t"/>
                <v:fill type="solid"/>
              </v:shape>
            </v:group>
            <v:group style="position:absolute;left:4331;top:11758;width:10;height:20" coordorigin="4331,11758" coordsize="10,20">
              <v:shape style="position:absolute;left:4331;top:11758;width:10;height:20" coordorigin="4331,11758" coordsize="10,20" path="m4331,11777l4340,11777,4340,11758,4331,11758,4331,11777xe" filled="true" fillcolor="#000000" stroked="false">
                <v:path arrowok="t"/>
                <v:fill type="solid"/>
              </v:shape>
            </v:group>
            <v:group style="position:absolute;left:4331;top:11777;width:10;height:20" coordorigin="4331,11777" coordsize="10,20">
              <v:shape style="position:absolute;left:4331;top:11777;width:10;height:20" coordorigin="4331,11777" coordsize="10,20" path="m4331,11796l4340,11796,4340,11777,4331,11777,4331,11796xe" filled="true" fillcolor="#000000" stroked="false">
                <v:path arrowok="t"/>
                <v:fill type="solid"/>
              </v:shape>
            </v:group>
            <v:group style="position:absolute;left:4331;top:11796;width:10;height:20" coordorigin="4331,11796" coordsize="10,20">
              <v:shape style="position:absolute;left:4331;top:11796;width:10;height:20" coordorigin="4331,11796" coordsize="10,20" path="m4331,11816l4340,11816,4340,11796,4331,11796,4331,11816xe" filled="true" fillcolor="#000000" stroked="false">
                <v:path arrowok="t"/>
                <v:fill type="solid"/>
              </v:shape>
            </v:group>
            <v:group style="position:absolute;left:4331;top:11816;width:10;height:20" coordorigin="4331,11816" coordsize="10,20">
              <v:shape style="position:absolute;left:4331;top:11816;width:10;height:20" coordorigin="4331,11816" coordsize="10,20" path="m4331,11835l4340,11835,4340,11816,4331,11816,4331,11835xe" filled="true" fillcolor="#000000" stroked="false">
                <v:path arrowok="t"/>
                <v:fill type="solid"/>
              </v:shape>
            </v:group>
            <v:group style="position:absolute;left:4331;top:11835;width:10;height:20" coordorigin="4331,11835" coordsize="10,20">
              <v:shape style="position:absolute;left:4331;top:11835;width:10;height:20" coordorigin="4331,11835" coordsize="10,20" path="m4331,11854l4340,11854,4340,11835,4331,11835,4331,11854xe" filled="true" fillcolor="#000000" stroked="false">
                <v:path arrowok="t"/>
                <v:fill type="solid"/>
              </v:shape>
            </v:group>
            <v:group style="position:absolute;left:4331;top:11854;width:10;height:20" coordorigin="4331,11854" coordsize="10,20">
              <v:shape style="position:absolute;left:4331;top:11854;width:10;height:20" coordorigin="4331,11854" coordsize="10,20" path="m4331,11873l4340,11873,4340,11854,4331,11854,4331,11873xe" filled="true" fillcolor="#000000" stroked="false">
                <v:path arrowok="t"/>
                <v:fill type="solid"/>
              </v:shape>
            </v:group>
            <v:group style="position:absolute;left:4331;top:11873;width:10;height:20" coordorigin="4331,11873" coordsize="10,20">
              <v:shape style="position:absolute;left:4331;top:11873;width:10;height:20" coordorigin="4331,11873" coordsize="10,20" path="m4331,11892l4340,11892,4340,11873,4331,11873,4331,11892xe" filled="true" fillcolor="#000000" stroked="false">
                <v:path arrowok="t"/>
                <v:fill type="solid"/>
              </v:shape>
            </v:group>
            <v:group style="position:absolute;left:4331;top:11892;width:10;height:20" coordorigin="4331,11892" coordsize="10,20">
              <v:shape style="position:absolute;left:4331;top:11892;width:10;height:20" coordorigin="4331,11892" coordsize="10,20" path="m4331,11912l4340,11912,4340,11892,4331,11892,4331,11912xe" filled="true" fillcolor="#000000" stroked="false">
                <v:path arrowok="t"/>
                <v:fill type="solid"/>
              </v:shape>
            </v:group>
            <v:group style="position:absolute;left:4331;top:11912;width:10;height:20" coordorigin="4331,11912" coordsize="10,20">
              <v:shape style="position:absolute;left:4331;top:11912;width:10;height:20" coordorigin="4331,11912" coordsize="10,20" path="m4331,11931l4340,11931,4340,11912,4331,11912,4331,11931xe" filled="true" fillcolor="#000000" stroked="false">
                <v:path arrowok="t"/>
                <v:fill type="solid"/>
              </v:shape>
            </v:group>
            <v:group style="position:absolute;left:4331;top:11931;width:10;height:20" coordorigin="4331,11931" coordsize="10,20">
              <v:shape style="position:absolute;left:4331;top:11931;width:10;height:20" coordorigin="4331,11931" coordsize="10,20" path="m4331,11950l4340,11950,4340,11931,4331,11931,4331,11950xe" filled="true" fillcolor="#000000" stroked="false">
                <v:path arrowok="t"/>
                <v:fill type="solid"/>
              </v:shape>
            </v:group>
            <v:group style="position:absolute;left:4331;top:11950;width:10;height:20" coordorigin="4331,11950" coordsize="10,20">
              <v:shape style="position:absolute;left:4331;top:11950;width:10;height:20" coordorigin="4331,11950" coordsize="10,20" path="m4331,11969l4340,11969,4340,11950,4331,11950,4331,11969xe" filled="true" fillcolor="#000000" stroked="false">
                <v:path arrowok="t"/>
                <v:fill type="solid"/>
              </v:shape>
            </v:group>
            <v:group style="position:absolute;left:4331;top:11969;width:10;height:20" coordorigin="4331,11969" coordsize="10,20">
              <v:shape style="position:absolute;left:4331;top:11969;width:10;height:20" coordorigin="4331,11969" coordsize="10,20" path="m4331,11988l4340,11988,4340,11969,4331,11969,4331,11988xe" filled="true" fillcolor="#000000" stroked="false">
                <v:path arrowok="t"/>
                <v:fill type="solid"/>
              </v:shape>
            </v:group>
            <v:group style="position:absolute;left:4331;top:11988;width:10;height:20" coordorigin="4331,11988" coordsize="10,20">
              <v:shape style="position:absolute;left:4331;top:11988;width:10;height:20" coordorigin="4331,11988" coordsize="10,20" path="m4331,12008l4340,12008,4340,11988,4331,11988,4331,12008xe" filled="true" fillcolor="#000000" stroked="false">
                <v:path arrowok="t"/>
                <v:fill type="solid"/>
              </v:shape>
            </v:group>
            <v:group style="position:absolute;left:4331;top:12008;width:10;height:20" coordorigin="4331,12008" coordsize="10,20">
              <v:shape style="position:absolute;left:4331;top:12008;width:10;height:20" coordorigin="4331,12008" coordsize="10,20" path="m4331,12027l4340,12027,4340,12008,4331,12008,4331,12027xe" filled="true" fillcolor="#000000" stroked="false">
                <v:path arrowok="t"/>
                <v:fill type="solid"/>
              </v:shape>
            </v:group>
            <v:group style="position:absolute;left:4331;top:12027;width:10;height:20" coordorigin="4331,12027" coordsize="10,20">
              <v:shape style="position:absolute;left:4331;top:12027;width:10;height:20" coordorigin="4331,12027" coordsize="10,20" path="m4331,12046l4340,12046,4340,12027,4331,12027,4331,12046xe" filled="true" fillcolor="#000000" stroked="false">
                <v:path arrowok="t"/>
                <v:fill type="solid"/>
              </v:shape>
            </v:group>
            <v:group style="position:absolute;left:4331;top:12046;width:10;height:20" coordorigin="4331,12046" coordsize="10,20">
              <v:shape style="position:absolute;left:4331;top:12046;width:10;height:20" coordorigin="4331,12046" coordsize="10,20" path="m4331,12065l4340,12065,4340,12046,4331,12046,4331,12065xe" filled="true" fillcolor="#000000" stroked="false">
                <v:path arrowok="t"/>
                <v:fill type="solid"/>
              </v:shape>
            </v:group>
            <v:group style="position:absolute;left:4331;top:12065;width:10;height:20" coordorigin="4331,12065" coordsize="10,20">
              <v:shape style="position:absolute;left:4331;top:12065;width:10;height:20" coordorigin="4331,12065" coordsize="10,20" path="m4331,12084l4340,12084,4340,12065,4331,12065,4331,12084xe" filled="true" fillcolor="#000000" stroked="false">
                <v:path arrowok="t"/>
                <v:fill type="solid"/>
              </v:shape>
            </v:group>
            <v:group style="position:absolute;left:4331;top:12084;width:10;height:20" coordorigin="4331,12084" coordsize="10,20">
              <v:shape style="position:absolute;left:4331;top:12084;width:10;height:20" coordorigin="4331,12084" coordsize="10,20" path="m4331,12104l4340,12104,4340,12084,4331,12084,4331,12104xe" filled="true" fillcolor="#000000" stroked="false">
                <v:path arrowok="t"/>
                <v:fill type="solid"/>
              </v:shape>
            </v:group>
            <v:group style="position:absolute;left:4331;top:12104;width:10;height:20" coordorigin="4331,12104" coordsize="10,20">
              <v:shape style="position:absolute;left:4331;top:12104;width:10;height:20" coordorigin="4331,12104" coordsize="10,20" path="m4331,12123l4340,12123,4340,12104,4331,12104,4331,12123xe" filled="true" fillcolor="#000000" stroked="false">
                <v:path arrowok="t"/>
                <v:fill type="solid"/>
              </v:shape>
            </v:group>
            <v:group style="position:absolute;left:4331;top:12123;width:10;height:20" coordorigin="4331,12123" coordsize="10,20">
              <v:shape style="position:absolute;left:4331;top:12123;width:10;height:20" coordorigin="4331,12123" coordsize="10,20" path="m4331,12142l4340,12142,4340,12123,4331,12123,4331,12142xe" filled="true" fillcolor="#000000" stroked="false">
                <v:path arrowok="t"/>
                <v:fill type="solid"/>
              </v:shape>
            </v:group>
            <v:group style="position:absolute;left:4331;top:12142;width:10;height:20" coordorigin="4331,12142" coordsize="10,20">
              <v:shape style="position:absolute;left:4331;top:12142;width:10;height:20" coordorigin="4331,12142" coordsize="10,20" path="m4331,12161l4340,12161,4340,12142,4331,12142,4331,12161xe" filled="true" fillcolor="#000000" stroked="false">
                <v:path arrowok="t"/>
                <v:fill type="solid"/>
              </v:shape>
            </v:group>
            <v:group style="position:absolute;left:4331;top:12161;width:10;height:20" coordorigin="4331,12161" coordsize="10,20">
              <v:shape style="position:absolute;left:4331;top:12161;width:10;height:20" coordorigin="4331,12161" coordsize="10,20" path="m4331,12180l4340,12180,4340,12161,4331,12161,4331,12180xe" filled="true" fillcolor="#000000" stroked="false">
                <v:path arrowok="t"/>
                <v:fill type="solid"/>
              </v:shape>
            </v:group>
            <v:group style="position:absolute;left:4331;top:12180;width:10;height:20" coordorigin="4331,12180" coordsize="10,20">
              <v:shape style="position:absolute;left:4331;top:12180;width:10;height:20" coordorigin="4331,12180" coordsize="10,20" path="m4331,12200l4340,12200,4340,12180,4331,12180,4331,12200xe" filled="true" fillcolor="#000000" stroked="false">
                <v:path arrowok="t"/>
                <v:fill type="solid"/>
              </v:shape>
            </v:group>
            <v:group style="position:absolute;left:4331;top:12200;width:10;height:20" coordorigin="4331,12200" coordsize="10,20">
              <v:shape style="position:absolute;left:4331;top:12200;width:10;height:20" coordorigin="4331,12200" coordsize="10,20" path="m4331,12219l4340,12219,4340,12200,4331,12200,4331,12219xe" filled="true" fillcolor="#000000" stroked="false">
                <v:path arrowok="t"/>
                <v:fill type="solid"/>
              </v:shape>
            </v:group>
            <v:group style="position:absolute;left:4331;top:12219;width:10;height:20" coordorigin="4331,12219" coordsize="10,20">
              <v:shape style="position:absolute;left:4331;top:12219;width:10;height:20" coordorigin="4331,12219" coordsize="10,20" path="m4331,12238l4340,12238,4340,12219,4331,12219,4331,12238xe" filled="true" fillcolor="#000000" stroked="false">
                <v:path arrowok="t"/>
                <v:fill type="solid"/>
              </v:shape>
            </v:group>
            <v:group style="position:absolute;left:4331;top:12238;width:10;height:20" coordorigin="4331,12238" coordsize="10,20">
              <v:shape style="position:absolute;left:4331;top:12238;width:10;height:20" coordorigin="4331,12238" coordsize="10,20" path="m4331,12257l4340,12257,4340,12238,4331,12238,4331,12257xe" filled="true" fillcolor="#000000" stroked="false">
                <v:path arrowok="t"/>
                <v:fill type="solid"/>
              </v:shape>
            </v:group>
            <v:group style="position:absolute;left:4331;top:12257;width:10;height:20" coordorigin="4331,12257" coordsize="10,20">
              <v:shape style="position:absolute;left:4331;top:12257;width:10;height:20" coordorigin="4331,12257" coordsize="10,20" path="m4331,12276l4340,12276,4340,12257,4331,12257,4331,12276xe" filled="true" fillcolor="#000000" stroked="false">
                <v:path arrowok="t"/>
                <v:fill type="solid"/>
              </v:shape>
            </v:group>
            <v:group style="position:absolute;left:4331;top:12276;width:10;height:20" coordorigin="4331,12276" coordsize="10,20">
              <v:shape style="position:absolute;left:4331;top:12276;width:10;height:20" coordorigin="4331,12276" coordsize="10,20" path="m4331,12296l4340,12296,4340,12276,4331,12276,4331,12296xe" filled="true" fillcolor="#000000" stroked="false">
                <v:path arrowok="t"/>
                <v:fill type="solid"/>
              </v:shape>
            </v:group>
            <v:group style="position:absolute;left:4331;top:12296;width:10;height:20" coordorigin="4331,12296" coordsize="10,20">
              <v:shape style="position:absolute;left:4331;top:12296;width:10;height:20" coordorigin="4331,12296" coordsize="10,20" path="m4331,12315l4340,12315,4340,12296,4331,12296,4331,12315xe" filled="true" fillcolor="#000000" stroked="false">
                <v:path arrowok="t"/>
                <v:fill type="solid"/>
              </v:shape>
            </v:group>
            <v:group style="position:absolute;left:4331;top:12315;width:10;height:20" coordorigin="4331,12315" coordsize="10,20">
              <v:shape style="position:absolute;left:4331;top:12315;width:10;height:20" coordorigin="4331,12315" coordsize="10,20" path="m4331,12334l4340,12334,4340,12315,4331,12315,4331,12334xe" filled="true" fillcolor="#000000" stroked="false">
                <v:path arrowok="t"/>
                <v:fill type="solid"/>
              </v:shape>
            </v:group>
            <v:group style="position:absolute;left:1678;top:12420;width:2653;height:2" coordorigin="1678,12420" coordsize="2653,2">
              <v:shape style="position:absolute;left:1678;top:12420;width:2653;height:2" coordorigin="1678,12420" coordsize="2653,0" path="m1678,12420l4330,12420e" filled="false" stroked="true" strokeweight="1.44pt" strokecolor="#000000">
                <v:path arrowok="t"/>
              </v:shape>
            </v:group>
            <v:group style="position:absolute;left:4331;top:12334;width:10;height:20" coordorigin="4331,12334" coordsize="10,20">
              <v:shape style="position:absolute;left:4331;top:12334;width:10;height:20" coordorigin="4331,12334" coordsize="10,20" path="m4331,12353l4340,12353,4340,12334,4331,12334,4331,12353xe" filled="true" fillcolor="#000000" stroked="false">
                <v:path arrowok="t"/>
                <v:fill type="solid"/>
              </v:shape>
            </v:group>
            <v:group style="position:absolute;left:4331;top:12353;width:10;height:20" coordorigin="4331,12353" coordsize="10,20">
              <v:shape style="position:absolute;left:4331;top:12353;width:10;height:20" coordorigin="4331,12353" coordsize="10,20" path="m4331,12372l4340,12372,4340,12353,4331,12353,4331,12372xe" filled="true" fillcolor="#000000" stroked="false">
                <v:path arrowok="t"/>
                <v:fill type="solid"/>
              </v:shape>
            </v:group>
            <v:group style="position:absolute;left:4331;top:12372;width:10;height:20" coordorigin="4331,12372" coordsize="10,20">
              <v:shape style="position:absolute;left:4331;top:12372;width:10;height:20" coordorigin="4331,12372" coordsize="10,20" path="m4331,12392l4340,12392,4340,12372,4331,12372,4331,12392xe" filled="true" fillcolor="#000000" stroked="false">
                <v:path arrowok="t"/>
                <v:fill type="solid"/>
              </v:shape>
            </v:group>
            <v:group style="position:absolute;left:4331;top:12399;width:10;height:2" coordorigin="4331,12399" coordsize="10,2">
              <v:shape style="position:absolute;left:4331;top:12399;width:10;height:2" coordorigin="4331,12399" coordsize="10,0" path="m4331,12399l4340,12399e" filled="false" stroked="true" strokeweight=".71997pt" strokecolor="#000000">
                <v:path arrowok="t"/>
              </v:shape>
            </v:group>
            <v:group style="position:absolute;left:4331;top:12420;width:29;height:2" coordorigin="4331,12420" coordsize="29,2">
              <v:shape style="position:absolute;left:4331;top:12420;width:29;height:2" coordorigin="4331,12420" coordsize="29,0" path="m4331,12420l4359,12420e" filled="false" stroked="true" strokeweight="1.44pt" strokecolor="#000000">
                <v:path arrowok="t"/>
              </v:shape>
            </v:group>
            <v:group style="position:absolute;left:4359;top:12420;width:5807;height:2" coordorigin="4359,12420" coordsize="5807,2">
              <v:shape style="position:absolute;left:4359;top:12420;width:5807;height:2" coordorigin="4359,12420" coordsize="5807,0" path="m4359,12420l10166,12420e" filled="false" stroked="true" strokeweight="1.44pt" strokecolor="#000000">
                <v:path arrowok="t"/>
              </v:shape>
            </v:group>
            <w10:wrap type="none"/>
          </v:group>
        </w:pict>
      </w:r>
      <w:r>
        <w:rPr>
          <w:rFonts w:ascii="宋体" w:hAnsi="宋体" w:cs="宋体" w:eastAsia="宋体" w:hint="default"/>
          <w:sz w:val="18"/>
          <w:szCs w:val="18"/>
        </w:rPr>
        <w:t>单位：人民币万元</w:t>
      </w:r>
    </w:p>
    <w:p>
      <w:pPr>
        <w:spacing w:line="240" w:lineRule="auto" w:before="1"/>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840"/>
          <w:pgMar w:top="1580" w:bottom="0" w:left="1560" w:right="0"/>
        </w:sect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489" w:lineRule="auto" w:before="121"/>
        <w:ind w:left="578" w:right="-11" w:hanging="300"/>
        <w:jc w:val="left"/>
        <w:rPr>
          <w:rFonts w:ascii="宋体" w:hAnsi="宋体" w:cs="宋体" w:eastAsia="宋体" w:hint="default"/>
          <w:sz w:val="15"/>
          <w:szCs w:val="15"/>
        </w:rPr>
      </w:pPr>
      <w:r>
        <w:rPr>
          <w:rFonts w:ascii="宋体" w:hAnsi="宋体" w:cs="宋体" w:eastAsia="宋体" w:hint="default"/>
          <w:spacing w:val="-1"/>
          <w:sz w:val="15"/>
          <w:szCs w:val="15"/>
        </w:rPr>
        <w:t>变更后的项</w:t>
      </w:r>
      <w:r>
        <w:rPr>
          <w:rFonts w:ascii="宋体" w:hAnsi="宋体" w:cs="宋体" w:eastAsia="宋体" w:hint="default"/>
          <w:spacing w:val="-67"/>
          <w:sz w:val="15"/>
          <w:szCs w:val="15"/>
        </w:rPr>
        <w:t> </w:t>
      </w:r>
      <w:r>
        <w:rPr>
          <w:rFonts w:ascii="宋体" w:hAnsi="宋体" w:cs="宋体" w:eastAsia="宋体" w:hint="default"/>
          <w:spacing w:val="-67"/>
          <w:sz w:val="15"/>
          <w:szCs w:val="15"/>
        </w:rPr>
      </w:r>
      <w:r>
        <w:rPr>
          <w:rFonts w:ascii="宋体" w:hAnsi="宋体" w:cs="宋体" w:eastAsia="宋体" w:hint="default"/>
          <w:sz w:val="15"/>
          <w:szCs w:val="15"/>
        </w:rPr>
        <w:t>目</w:t>
      </w:r>
    </w:p>
    <w:p>
      <w:pPr>
        <w:spacing w:line="240" w:lineRule="auto" w:before="5"/>
        <w:rPr>
          <w:rFonts w:ascii="宋体" w:hAnsi="宋体" w:cs="宋体" w:eastAsia="宋体" w:hint="default"/>
          <w:sz w:val="19"/>
          <w:szCs w:val="19"/>
        </w:rPr>
      </w:pPr>
      <w:r>
        <w:rPr/>
        <w:br w:type="column"/>
      </w:r>
      <w:r>
        <w:rPr>
          <w:rFonts w:ascii="宋体"/>
          <w:sz w:val="19"/>
        </w:rPr>
      </w:r>
    </w:p>
    <w:p>
      <w:pPr>
        <w:spacing w:before="0"/>
        <w:ind w:left="252" w:right="-4" w:firstLine="0"/>
        <w:jc w:val="left"/>
        <w:rPr>
          <w:rFonts w:ascii="宋体" w:hAnsi="宋体" w:cs="宋体" w:eastAsia="宋体" w:hint="default"/>
          <w:sz w:val="15"/>
          <w:szCs w:val="15"/>
        </w:rPr>
      </w:pPr>
      <w:r>
        <w:rPr>
          <w:rFonts w:ascii="宋体" w:hAnsi="宋体" w:cs="宋体" w:eastAsia="宋体" w:hint="default"/>
          <w:sz w:val="15"/>
          <w:szCs w:val="15"/>
        </w:rPr>
        <w:t>对应</w:t>
      </w:r>
    </w:p>
    <w:p>
      <w:pPr>
        <w:spacing w:before="5"/>
        <w:ind w:left="826" w:right="-4" w:firstLine="0"/>
        <w:jc w:val="left"/>
        <w:rPr>
          <w:rFonts w:ascii="宋体" w:hAnsi="宋体" w:cs="宋体" w:eastAsia="宋体" w:hint="default"/>
          <w:sz w:val="15"/>
          <w:szCs w:val="15"/>
        </w:rPr>
      </w:pPr>
      <w:r>
        <w:rPr>
          <w:rFonts w:ascii="宋体" w:hAnsi="宋体" w:cs="宋体" w:eastAsia="宋体" w:hint="default"/>
          <w:sz w:val="15"/>
          <w:szCs w:val="15"/>
        </w:rPr>
        <w:t>变更后项目</w:t>
      </w:r>
    </w:p>
    <w:p>
      <w:pPr>
        <w:spacing w:before="3"/>
        <w:ind w:left="252" w:right="-4" w:firstLine="0"/>
        <w:jc w:val="left"/>
        <w:rPr>
          <w:rFonts w:ascii="宋体" w:hAnsi="宋体" w:cs="宋体" w:eastAsia="宋体" w:hint="default"/>
          <w:sz w:val="15"/>
          <w:szCs w:val="15"/>
        </w:rPr>
      </w:pPr>
      <w:r>
        <w:rPr>
          <w:rFonts w:ascii="宋体" w:hAnsi="宋体" w:cs="宋体" w:eastAsia="宋体" w:hint="default"/>
          <w:sz w:val="15"/>
          <w:szCs w:val="15"/>
        </w:rPr>
        <w:t>的原</w:t>
      </w:r>
    </w:p>
    <w:p>
      <w:pPr>
        <w:spacing w:before="3"/>
        <w:ind w:left="826" w:right="-4" w:firstLine="0"/>
        <w:jc w:val="left"/>
        <w:rPr>
          <w:rFonts w:ascii="宋体" w:hAnsi="宋体" w:cs="宋体" w:eastAsia="宋体" w:hint="default"/>
          <w:sz w:val="15"/>
          <w:szCs w:val="15"/>
        </w:rPr>
      </w:pPr>
      <w:r>
        <w:rPr>
          <w:rFonts w:ascii="宋体" w:hAnsi="宋体" w:cs="宋体" w:eastAsia="宋体" w:hint="default"/>
          <w:sz w:val="15"/>
          <w:szCs w:val="15"/>
        </w:rPr>
        <w:t>拟投入募集</w:t>
      </w:r>
    </w:p>
    <w:p>
      <w:pPr>
        <w:spacing w:before="5"/>
        <w:ind w:left="252" w:right="-4" w:firstLine="0"/>
        <w:jc w:val="left"/>
        <w:rPr>
          <w:rFonts w:ascii="宋体" w:hAnsi="宋体" w:cs="宋体" w:eastAsia="宋体" w:hint="default"/>
          <w:sz w:val="15"/>
          <w:szCs w:val="15"/>
        </w:rPr>
      </w:pPr>
      <w:r>
        <w:rPr>
          <w:rFonts w:ascii="宋体" w:hAnsi="宋体" w:cs="宋体" w:eastAsia="宋体" w:hint="default"/>
          <w:sz w:val="15"/>
          <w:szCs w:val="15"/>
        </w:rPr>
        <w:t>承诺</w:t>
      </w:r>
    </w:p>
    <w:p>
      <w:pPr>
        <w:spacing w:line="203" w:lineRule="exact" w:before="3"/>
        <w:ind w:left="814" w:right="-10" w:firstLine="0"/>
        <w:jc w:val="left"/>
        <w:rPr>
          <w:rFonts w:ascii="Times New Roman" w:hAnsi="Times New Roman" w:cs="Times New Roman" w:eastAsia="Times New Roman" w:hint="default"/>
          <w:sz w:val="15"/>
          <w:szCs w:val="15"/>
        </w:rPr>
      </w:pPr>
      <w:r>
        <w:rPr>
          <w:rFonts w:ascii="宋体" w:hAnsi="宋体" w:cs="宋体" w:eastAsia="宋体" w:hint="default"/>
          <w:spacing w:val="-1"/>
          <w:sz w:val="15"/>
          <w:szCs w:val="15"/>
        </w:rPr>
        <w:t>资金总额</w:t>
      </w:r>
      <w:r>
        <w:rPr>
          <w:rFonts w:ascii="Times New Roman" w:hAnsi="Times New Roman" w:cs="Times New Roman" w:eastAsia="Times New Roman" w:hint="default"/>
          <w:spacing w:val="-1"/>
          <w:sz w:val="15"/>
          <w:szCs w:val="15"/>
        </w:rPr>
        <w:t>(1)</w:t>
      </w:r>
    </w:p>
    <w:p>
      <w:pPr>
        <w:spacing w:line="192" w:lineRule="exact" w:before="0"/>
        <w:ind w:left="252" w:right="-4" w:firstLine="0"/>
        <w:jc w:val="left"/>
        <w:rPr>
          <w:rFonts w:ascii="宋体" w:hAnsi="宋体" w:cs="宋体" w:eastAsia="宋体" w:hint="default"/>
          <w:sz w:val="15"/>
          <w:szCs w:val="15"/>
        </w:rPr>
      </w:pPr>
      <w:r>
        <w:rPr>
          <w:rFonts w:ascii="宋体" w:hAnsi="宋体" w:cs="宋体" w:eastAsia="宋体" w:hint="default"/>
          <w:sz w:val="15"/>
          <w:szCs w:val="15"/>
        </w:rPr>
        <w:t>项目</w:t>
      </w:r>
    </w:p>
    <w:p>
      <w:pPr>
        <w:spacing w:line="240" w:lineRule="auto" w:before="5"/>
        <w:rPr>
          <w:rFonts w:ascii="宋体" w:hAnsi="宋体" w:cs="宋体" w:eastAsia="宋体" w:hint="default"/>
          <w:sz w:val="20"/>
          <w:szCs w:val="20"/>
        </w:rPr>
      </w:pPr>
    </w:p>
    <w:p>
      <w:pPr>
        <w:spacing w:line="381" w:lineRule="auto" w:before="0"/>
        <w:ind w:left="211" w:right="859" w:firstLine="0"/>
        <w:jc w:val="left"/>
        <w:rPr>
          <w:rFonts w:ascii="宋体" w:hAnsi="宋体" w:cs="宋体" w:eastAsia="宋体" w:hint="default"/>
          <w:sz w:val="15"/>
          <w:szCs w:val="15"/>
        </w:rPr>
      </w:pPr>
      <w:r>
        <w:rPr>
          <w:rFonts w:ascii="宋体" w:hAnsi="宋体" w:cs="宋体" w:eastAsia="宋体" w:hint="default"/>
          <w:spacing w:val="8"/>
          <w:sz w:val="15"/>
          <w:szCs w:val="15"/>
        </w:rPr>
        <w:t>电</w:t>
      </w:r>
      <w:r>
        <w:rPr>
          <w:rFonts w:ascii="宋体" w:hAnsi="宋体" w:cs="宋体" w:eastAsia="宋体" w:hint="default"/>
          <w:spacing w:val="1"/>
          <w:sz w:val="15"/>
          <w:szCs w:val="15"/>
        </w:rPr>
        <w:t> </w:t>
      </w:r>
      <w:r>
        <w:rPr>
          <w:rFonts w:ascii="宋体" w:hAnsi="宋体" w:cs="宋体" w:eastAsia="宋体" w:hint="default"/>
          <w:sz w:val="15"/>
          <w:szCs w:val="15"/>
        </w:rPr>
        <w:t>子</w:t>
      </w:r>
      <w:r>
        <w:rPr>
          <w:rFonts w:ascii="宋体" w:hAnsi="宋体" w:cs="宋体" w:eastAsia="宋体" w:hint="default"/>
          <w:spacing w:val="9"/>
          <w:sz w:val="15"/>
          <w:szCs w:val="15"/>
        </w:rPr>
        <w:t> </w:t>
      </w:r>
      <w:r>
        <w:rPr>
          <w:rFonts w:ascii="宋体" w:hAnsi="宋体" w:cs="宋体" w:eastAsia="宋体" w:hint="default"/>
          <w:spacing w:val="8"/>
          <w:sz w:val="15"/>
          <w:szCs w:val="15"/>
        </w:rPr>
        <w:t>标</w:t>
      </w:r>
      <w:r>
        <w:rPr>
          <w:rFonts w:ascii="宋体" w:hAnsi="宋体" w:cs="宋体" w:eastAsia="宋体" w:hint="default"/>
          <w:spacing w:val="3"/>
          <w:sz w:val="15"/>
          <w:szCs w:val="15"/>
        </w:rPr>
        <w:t> </w:t>
      </w:r>
      <w:r>
        <w:rPr>
          <w:rFonts w:ascii="宋体" w:hAnsi="宋体" w:cs="宋体" w:eastAsia="宋体" w:hint="default"/>
          <w:sz w:val="15"/>
          <w:szCs w:val="15"/>
        </w:rPr>
        <w:t>签</w:t>
      </w:r>
      <w:r>
        <w:rPr>
          <w:rFonts w:ascii="宋体" w:hAnsi="宋体" w:cs="宋体" w:eastAsia="宋体" w:hint="default"/>
          <w:spacing w:val="9"/>
          <w:sz w:val="15"/>
          <w:szCs w:val="15"/>
        </w:rPr>
        <w:t> </w:t>
      </w:r>
      <w:r>
        <w:rPr>
          <w:rFonts w:ascii="宋体" w:hAnsi="宋体" w:cs="宋体" w:eastAsia="宋体" w:hint="default"/>
          <w:sz w:val="15"/>
          <w:szCs w:val="15"/>
        </w:rPr>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1"/>
        <w:rPr>
          <w:rFonts w:ascii="宋体" w:hAnsi="宋体" w:cs="宋体" w:eastAsia="宋体" w:hint="default"/>
          <w:sz w:val="20"/>
          <w:szCs w:val="20"/>
        </w:rPr>
      </w:pPr>
    </w:p>
    <w:p>
      <w:pPr>
        <w:spacing w:line="489" w:lineRule="auto" w:before="0"/>
        <w:ind w:left="193" w:right="0" w:firstLine="0"/>
        <w:jc w:val="center"/>
        <w:rPr>
          <w:rFonts w:ascii="宋体" w:hAnsi="宋体" w:cs="宋体" w:eastAsia="宋体" w:hint="default"/>
          <w:sz w:val="15"/>
          <w:szCs w:val="15"/>
        </w:rPr>
      </w:pPr>
      <w:r>
        <w:rPr>
          <w:rFonts w:ascii="宋体" w:hAnsi="宋体" w:cs="宋体" w:eastAsia="宋体" w:hint="default"/>
          <w:spacing w:val="-1"/>
          <w:sz w:val="15"/>
          <w:szCs w:val="15"/>
        </w:rPr>
        <w:t>本年度实</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1"/>
          <w:sz w:val="15"/>
          <w:szCs w:val="15"/>
        </w:rPr>
        <w:t>际投入金</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额</w:t>
      </w:r>
    </w:p>
    <w:p>
      <w:pPr>
        <w:spacing w:line="240" w:lineRule="auto" w:before="5"/>
        <w:rPr>
          <w:rFonts w:ascii="宋体" w:hAnsi="宋体" w:cs="宋体" w:eastAsia="宋体" w:hint="default"/>
          <w:sz w:val="19"/>
          <w:szCs w:val="19"/>
        </w:rPr>
      </w:pPr>
      <w:r>
        <w:rPr/>
        <w:br w:type="column"/>
      </w:r>
      <w:r>
        <w:rPr>
          <w:rFonts w:ascii="宋体"/>
          <w:sz w:val="19"/>
        </w:rPr>
      </w:r>
    </w:p>
    <w:p>
      <w:pPr>
        <w:spacing w:line="489" w:lineRule="auto" w:before="0"/>
        <w:ind w:left="204" w:right="0" w:hanging="3"/>
        <w:jc w:val="center"/>
        <w:rPr>
          <w:rFonts w:ascii="宋体" w:hAnsi="宋体" w:cs="宋体" w:eastAsia="宋体" w:hint="default"/>
          <w:sz w:val="15"/>
          <w:szCs w:val="15"/>
        </w:rPr>
      </w:pPr>
      <w:r>
        <w:rPr>
          <w:rFonts w:ascii="宋体" w:hAnsi="宋体" w:cs="宋体" w:eastAsia="宋体" w:hint="default"/>
          <w:spacing w:val="-2"/>
          <w:sz w:val="15"/>
          <w:szCs w:val="15"/>
        </w:rPr>
        <w:t>截至实际</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累计</w:t>
      </w:r>
      <w:r>
        <w:rPr>
          <w:rFonts w:ascii="宋体" w:hAnsi="宋体" w:cs="宋体" w:eastAsia="宋体" w:hint="default"/>
          <w:w w:val="100"/>
          <w:sz w:val="15"/>
          <w:szCs w:val="15"/>
        </w:rPr>
        <w:t> </w:t>
      </w:r>
      <w:r>
        <w:rPr>
          <w:rFonts w:ascii="宋体" w:hAnsi="宋体" w:cs="宋体" w:eastAsia="宋体" w:hint="default"/>
          <w:spacing w:val="-1"/>
          <w:sz w:val="15"/>
          <w:szCs w:val="15"/>
        </w:rPr>
        <w:t>投入金额</w:t>
      </w:r>
    </w:p>
    <w:p>
      <w:pPr>
        <w:spacing w:before="88"/>
        <w:ind w:left="399" w:right="193" w:firstLine="0"/>
        <w:jc w:val="center"/>
        <w:rPr>
          <w:rFonts w:ascii="Times New Roman" w:hAnsi="Times New Roman" w:cs="Times New Roman" w:eastAsia="Times New Roman" w:hint="default"/>
          <w:sz w:val="15"/>
          <w:szCs w:val="15"/>
        </w:rPr>
      </w:pPr>
      <w:r>
        <w:rPr>
          <w:rFonts w:ascii="Times New Roman"/>
          <w:sz w:val="15"/>
        </w:rPr>
        <w:t>(2)</w:t>
      </w:r>
    </w:p>
    <w:p>
      <w:pPr>
        <w:spacing w:line="240" w:lineRule="auto" w:before="0"/>
        <w:rPr>
          <w:rFonts w:ascii="Times New Roman" w:hAnsi="Times New Roman" w:cs="Times New Roman" w:eastAsia="Times New Roman" w:hint="default"/>
          <w:sz w:val="14"/>
          <w:szCs w:val="14"/>
        </w:rPr>
      </w:pPr>
      <w:r>
        <w:rPr/>
        <w:br w:type="column"/>
      </w:r>
      <w:r>
        <w:rPr>
          <w:rFonts w:ascii="Times New Roman"/>
          <w:sz w:val="14"/>
        </w:rPr>
      </w:r>
    </w:p>
    <w:p>
      <w:pPr>
        <w:spacing w:line="489" w:lineRule="auto" w:before="93"/>
        <w:ind w:left="250" w:right="12" w:firstLine="0"/>
        <w:jc w:val="left"/>
        <w:rPr>
          <w:rFonts w:ascii="宋体" w:hAnsi="宋体" w:cs="宋体" w:eastAsia="宋体" w:hint="default"/>
          <w:sz w:val="15"/>
          <w:szCs w:val="15"/>
        </w:rPr>
      </w:pPr>
      <w:r>
        <w:rPr>
          <w:rFonts w:ascii="宋体" w:hAnsi="宋体" w:cs="宋体" w:eastAsia="宋体" w:hint="default"/>
          <w:spacing w:val="-1"/>
          <w:sz w:val="15"/>
          <w:szCs w:val="15"/>
        </w:rPr>
        <w:t>截至期末</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1"/>
          <w:sz w:val="15"/>
          <w:szCs w:val="15"/>
        </w:rPr>
        <w:t>投资进度</w:t>
      </w:r>
    </w:p>
    <w:p>
      <w:pPr>
        <w:spacing w:before="48"/>
        <w:ind w:left="227" w:right="0" w:firstLine="0"/>
        <w:jc w:val="center"/>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spacing w:line="240" w:lineRule="auto" w:before="11"/>
        <w:rPr>
          <w:rFonts w:ascii="宋体" w:hAnsi="宋体" w:cs="宋体" w:eastAsia="宋体" w:hint="default"/>
          <w:sz w:val="17"/>
          <w:szCs w:val="17"/>
        </w:rPr>
      </w:pPr>
    </w:p>
    <w:p>
      <w:pPr>
        <w:spacing w:before="0"/>
        <w:ind w:left="226" w:right="0" w:firstLine="0"/>
        <w:jc w:val="center"/>
        <w:rPr>
          <w:rFonts w:ascii="Times New Roman" w:hAnsi="Times New Roman" w:cs="Times New Roman" w:eastAsia="Times New Roman" w:hint="default"/>
          <w:sz w:val="15"/>
          <w:szCs w:val="15"/>
        </w:rPr>
      </w:pPr>
      <w:r>
        <w:rPr>
          <w:rFonts w:ascii="Times New Roman"/>
          <w:spacing w:val="-1"/>
          <w:sz w:val="15"/>
        </w:rPr>
        <w:t>(3)=(2)/(1)</w:t>
      </w:r>
    </w:p>
    <w:p>
      <w:pPr>
        <w:spacing w:line="489" w:lineRule="auto" w:before="54"/>
        <w:ind w:left="273" w:right="0" w:firstLine="0"/>
        <w:jc w:val="center"/>
        <w:rPr>
          <w:rFonts w:ascii="宋体" w:hAnsi="宋体" w:cs="宋体" w:eastAsia="宋体" w:hint="default"/>
          <w:sz w:val="15"/>
          <w:szCs w:val="15"/>
        </w:rPr>
      </w:pPr>
      <w:r>
        <w:rPr/>
        <w:br w:type="column"/>
      </w:r>
      <w:r>
        <w:rPr>
          <w:rFonts w:ascii="宋体" w:hAnsi="宋体" w:cs="宋体" w:eastAsia="宋体" w:hint="default"/>
          <w:sz w:val="15"/>
          <w:szCs w:val="15"/>
        </w:rPr>
        <w:t>项目达</w:t>
      </w:r>
      <w:r>
        <w:rPr>
          <w:rFonts w:ascii="宋体" w:hAnsi="宋体" w:cs="宋体" w:eastAsia="宋体" w:hint="default"/>
          <w:spacing w:val="-73"/>
          <w:sz w:val="15"/>
          <w:szCs w:val="15"/>
        </w:rPr>
        <w:t> </w:t>
      </w:r>
      <w:r>
        <w:rPr>
          <w:rFonts w:ascii="宋体" w:hAnsi="宋体" w:cs="宋体" w:eastAsia="宋体" w:hint="default"/>
          <w:sz w:val="15"/>
          <w:szCs w:val="15"/>
        </w:rPr>
        <w:t>到预定</w:t>
      </w:r>
      <w:r>
        <w:rPr>
          <w:rFonts w:ascii="宋体" w:hAnsi="宋体" w:cs="宋体" w:eastAsia="宋体" w:hint="default"/>
          <w:spacing w:val="-73"/>
          <w:sz w:val="15"/>
          <w:szCs w:val="15"/>
        </w:rPr>
        <w:t> </w:t>
      </w:r>
      <w:r>
        <w:rPr>
          <w:rFonts w:ascii="宋体" w:hAnsi="宋体" w:cs="宋体" w:eastAsia="宋体" w:hint="default"/>
          <w:sz w:val="15"/>
          <w:szCs w:val="15"/>
        </w:rPr>
        <w:t>可使用</w:t>
      </w:r>
      <w:r>
        <w:rPr>
          <w:rFonts w:ascii="宋体" w:hAnsi="宋体" w:cs="宋体" w:eastAsia="宋体" w:hint="default"/>
          <w:spacing w:val="-73"/>
          <w:sz w:val="15"/>
          <w:szCs w:val="15"/>
        </w:rPr>
        <w:t> </w:t>
      </w:r>
      <w:r>
        <w:rPr>
          <w:rFonts w:ascii="宋体" w:hAnsi="宋体" w:cs="宋体" w:eastAsia="宋体" w:hint="default"/>
          <w:sz w:val="15"/>
          <w:szCs w:val="15"/>
        </w:rPr>
        <w:t>状态日</w:t>
      </w:r>
      <w:r>
        <w:rPr>
          <w:rFonts w:ascii="宋体" w:hAnsi="宋体" w:cs="宋体" w:eastAsia="宋体" w:hint="default"/>
          <w:spacing w:val="-73"/>
          <w:sz w:val="15"/>
          <w:szCs w:val="15"/>
        </w:rPr>
        <w:t> </w:t>
      </w:r>
      <w:r>
        <w:rPr>
          <w:rFonts w:ascii="宋体" w:hAnsi="宋体" w:cs="宋体" w:eastAsia="宋体" w:hint="default"/>
          <w:sz w:val="15"/>
          <w:szCs w:val="15"/>
        </w:rPr>
        <w:t>期</w:t>
      </w:r>
    </w:p>
    <w:p>
      <w:pPr>
        <w:spacing w:line="240" w:lineRule="auto" w:before="5"/>
        <w:rPr>
          <w:rFonts w:ascii="宋体" w:hAnsi="宋体" w:cs="宋体" w:eastAsia="宋体" w:hint="default"/>
          <w:sz w:val="19"/>
          <w:szCs w:val="19"/>
        </w:rPr>
      </w:pPr>
      <w:r>
        <w:rPr/>
        <w:br w:type="column"/>
      </w:r>
      <w:r>
        <w:rPr>
          <w:rFonts w:ascii="宋体"/>
          <w:sz w:val="19"/>
        </w:rPr>
      </w:r>
    </w:p>
    <w:p>
      <w:pPr>
        <w:spacing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是否</w:t>
      </w:r>
    </w:p>
    <w:p>
      <w:pPr>
        <w:spacing w:line="240" w:lineRule="auto" w:before="8"/>
        <w:rPr>
          <w:rFonts w:ascii="宋体" w:hAnsi="宋体" w:cs="宋体" w:eastAsia="宋体" w:hint="default"/>
          <w:sz w:val="15"/>
          <w:szCs w:val="15"/>
        </w:rPr>
      </w:pPr>
    </w:p>
    <w:p>
      <w:pPr>
        <w:tabs>
          <w:tab w:pos="880" w:val="left" w:leader="none"/>
        </w:tabs>
        <w:spacing w:before="0"/>
        <w:ind w:left="0" w:right="0" w:firstLine="0"/>
        <w:jc w:val="right"/>
        <w:rPr>
          <w:rFonts w:ascii="宋体" w:hAnsi="宋体" w:cs="宋体" w:eastAsia="宋体" w:hint="default"/>
          <w:sz w:val="15"/>
          <w:szCs w:val="15"/>
        </w:rPr>
      </w:pPr>
      <w:r>
        <w:rPr>
          <w:rFonts w:ascii="宋体" w:hAnsi="宋体" w:cs="宋体" w:eastAsia="宋体" w:hint="default"/>
          <w:spacing w:val="-1"/>
          <w:sz w:val="15"/>
          <w:szCs w:val="15"/>
        </w:rPr>
        <w:t>本年度实</w:t>
        <w:tab/>
      </w:r>
      <w:r>
        <w:rPr>
          <w:rFonts w:ascii="宋体" w:hAnsi="宋体" w:cs="宋体" w:eastAsia="宋体" w:hint="default"/>
          <w:sz w:val="15"/>
          <w:szCs w:val="15"/>
        </w:rPr>
        <w:t>达到</w:t>
      </w:r>
    </w:p>
    <w:p>
      <w:pPr>
        <w:spacing w:line="240" w:lineRule="auto" w:before="8"/>
        <w:rPr>
          <w:rFonts w:ascii="宋体" w:hAnsi="宋体" w:cs="宋体" w:eastAsia="宋体" w:hint="default"/>
          <w:sz w:val="15"/>
          <w:szCs w:val="15"/>
        </w:rPr>
      </w:pPr>
    </w:p>
    <w:p>
      <w:pPr>
        <w:tabs>
          <w:tab w:pos="1131" w:val="left" w:leader="none"/>
        </w:tabs>
        <w:spacing w:line="487" w:lineRule="auto" w:before="0"/>
        <w:ind w:left="1131" w:right="0" w:hanging="881"/>
        <w:jc w:val="right"/>
        <w:rPr>
          <w:rFonts w:ascii="宋体" w:hAnsi="宋体" w:cs="宋体" w:eastAsia="宋体" w:hint="default"/>
          <w:sz w:val="15"/>
          <w:szCs w:val="15"/>
        </w:rPr>
      </w:pPr>
      <w:r>
        <w:rPr>
          <w:rFonts w:ascii="宋体" w:hAnsi="宋体" w:cs="宋体" w:eastAsia="宋体" w:hint="default"/>
          <w:spacing w:val="-1"/>
          <w:sz w:val="15"/>
          <w:szCs w:val="15"/>
        </w:rPr>
        <w:t>现的效益</w:t>
        <w:tab/>
      </w:r>
      <w:r>
        <w:rPr>
          <w:rFonts w:ascii="宋体" w:hAnsi="宋体" w:cs="宋体" w:eastAsia="宋体" w:hint="default"/>
          <w:sz w:val="15"/>
          <w:szCs w:val="15"/>
        </w:rPr>
        <w:t>预计</w:t>
      </w:r>
      <w:r>
        <w:rPr>
          <w:rFonts w:ascii="宋体" w:hAnsi="宋体" w:cs="宋体" w:eastAsia="宋体" w:hint="default"/>
          <w:w w:val="100"/>
          <w:sz w:val="15"/>
          <w:szCs w:val="15"/>
        </w:rPr>
        <w:t> </w:t>
      </w:r>
      <w:r>
        <w:rPr>
          <w:rFonts w:ascii="宋体" w:hAnsi="宋体" w:cs="宋体" w:eastAsia="宋体" w:hint="default"/>
          <w:sz w:val="15"/>
          <w:szCs w:val="15"/>
        </w:rPr>
        <w:t>效益</w:t>
      </w:r>
    </w:p>
    <w:p>
      <w:pPr>
        <w:spacing w:line="489" w:lineRule="auto" w:before="54"/>
        <w:ind w:left="278" w:right="1906" w:firstLine="0"/>
        <w:jc w:val="center"/>
        <w:rPr>
          <w:rFonts w:ascii="宋体" w:hAnsi="宋体" w:cs="宋体" w:eastAsia="宋体" w:hint="default"/>
          <w:sz w:val="15"/>
          <w:szCs w:val="15"/>
        </w:rPr>
      </w:pPr>
      <w:r>
        <w:rPr>
          <w:spacing w:val="-1"/>
        </w:rPr>
        <w:br w:type="column"/>
      </w:r>
      <w:r>
        <w:rPr>
          <w:rFonts w:ascii="宋体" w:hAnsi="宋体" w:cs="宋体" w:eastAsia="宋体" w:hint="default"/>
          <w:spacing w:val="-1"/>
          <w:sz w:val="15"/>
          <w:szCs w:val="15"/>
        </w:rPr>
        <w:t>变更后的</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pacing w:val="-1"/>
          <w:sz w:val="15"/>
          <w:szCs w:val="15"/>
        </w:rPr>
        <w:t>项目可行</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pacing w:val="-1"/>
          <w:sz w:val="15"/>
          <w:szCs w:val="15"/>
        </w:rPr>
        <w:t>性是否发</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pacing w:val="-1"/>
          <w:sz w:val="15"/>
          <w:szCs w:val="15"/>
        </w:rPr>
        <w:t>生重大变</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化</w:t>
      </w:r>
    </w:p>
    <w:p>
      <w:pPr>
        <w:spacing w:after="0" w:line="489" w:lineRule="auto"/>
        <w:jc w:val="center"/>
        <w:rPr>
          <w:rFonts w:ascii="宋体" w:hAnsi="宋体" w:cs="宋体" w:eastAsia="宋体" w:hint="default"/>
          <w:sz w:val="15"/>
          <w:szCs w:val="15"/>
        </w:rPr>
        <w:sectPr>
          <w:type w:val="continuous"/>
          <w:pgSz w:w="11910" w:h="16840"/>
          <w:pgMar w:top="1580" w:bottom="0" w:left="1560" w:right="0"/>
          <w:cols w:num="8" w:equalWidth="0">
            <w:col w:w="1033" w:space="40"/>
            <w:col w:w="1593" w:space="40"/>
            <w:col w:w="796" w:space="40"/>
            <w:col w:w="808" w:space="40"/>
            <w:col w:w="879" w:space="40"/>
            <w:col w:w="728" w:space="40"/>
            <w:col w:w="1434" w:space="50"/>
            <w:col w:w="2789"/>
          </w:cols>
        </w:sectPr>
      </w:pPr>
    </w:p>
    <w:p>
      <w:pPr>
        <w:spacing w:line="240" w:lineRule="auto" w:before="0"/>
        <w:rPr>
          <w:rFonts w:ascii="宋体" w:hAnsi="宋体" w:cs="宋体" w:eastAsia="宋体" w:hint="default"/>
          <w:sz w:val="14"/>
          <w:szCs w:val="14"/>
        </w:rPr>
      </w:pPr>
    </w:p>
    <w:p>
      <w:pPr>
        <w:spacing w:line="240" w:lineRule="auto" w:before="12"/>
        <w:rPr>
          <w:rFonts w:ascii="宋体" w:hAnsi="宋体" w:cs="宋体" w:eastAsia="宋体" w:hint="default"/>
          <w:sz w:val="11"/>
          <w:szCs w:val="11"/>
        </w:rPr>
      </w:pPr>
    </w:p>
    <w:p>
      <w:pPr>
        <w:spacing w:line="381" w:lineRule="auto" w:before="0"/>
        <w:ind w:left="240" w:right="0" w:firstLine="0"/>
        <w:jc w:val="both"/>
        <w:rPr>
          <w:rFonts w:ascii="宋体" w:hAnsi="宋体" w:cs="宋体" w:eastAsia="宋体" w:hint="default"/>
          <w:sz w:val="15"/>
          <w:szCs w:val="15"/>
        </w:rPr>
      </w:pPr>
      <w:r>
        <w:rPr>
          <w:rFonts w:ascii="宋体" w:hAnsi="宋体" w:cs="宋体" w:eastAsia="宋体" w:hint="default"/>
          <w:sz w:val="15"/>
          <w:szCs w:val="15"/>
        </w:rPr>
        <w:t>新</w:t>
      </w:r>
      <w:r>
        <w:rPr>
          <w:rFonts w:ascii="宋体" w:hAnsi="宋体" w:cs="宋体" w:eastAsia="宋体" w:hint="default"/>
          <w:spacing w:val="-54"/>
          <w:sz w:val="15"/>
          <w:szCs w:val="15"/>
        </w:rPr>
        <w:t> </w:t>
      </w:r>
      <w:r>
        <w:rPr>
          <w:rFonts w:ascii="宋体" w:hAnsi="宋体" w:cs="宋体" w:eastAsia="宋体" w:hint="default"/>
          <w:sz w:val="15"/>
          <w:szCs w:val="15"/>
        </w:rPr>
        <w:t>设</w:t>
      </w:r>
      <w:r>
        <w:rPr>
          <w:rFonts w:ascii="宋体" w:hAnsi="宋体" w:cs="宋体" w:eastAsia="宋体" w:hint="default"/>
          <w:spacing w:val="-54"/>
          <w:sz w:val="15"/>
          <w:szCs w:val="15"/>
        </w:rPr>
        <w:t> </w:t>
      </w:r>
      <w:r>
        <w:rPr>
          <w:rFonts w:ascii="宋体" w:hAnsi="宋体" w:cs="宋体" w:eastAsia="宋体" w:hint="default"/>
          <w:spacing w:val="7"/>
          <w:sz w:val="15"/>
          <w:szCs w:val="15"/>
        </w:rPr>
        <w:t>恒宝</w:t>
      </w:r>
      <w:r>
        <w:rPr>
          <w:rFonts w:ascii="宋体" w:hAnsi="宋体" w:cs="宋体" w:eastAsia="宋体" w:hint="default"/>
          <w:spacing w:val="-54"/>
          <w:sz w:val="15"/>
          <w:szCs w:val="15"/>
        </w:rPr>
        <w:t> </w:t>
      </w:r>
      <w:r>
        <w:rPr>
          <w:rFonts w:ascii="宋体" w:hAnsi="宋体" w:cs="宋体" w:eastAsia="宋体" w:hint="default"/>
          <w:sz w:val="15"/>
          <w:szCs w:val="15"/>
        </w:rPr>
        <w:t>国</w:t>
      </w:r>
      <w:r>
        <w:rPr>
          <w:rFonts w:ascii="宋体" w:hAnsi="宋体" w:cs="宋体" w:eastAsia="宋体" w:hint="default"/>
          <w:w w:val="100"/>
          <w:sz w:val="15"/>
          <w:szCs w:val="15"/>
        </w:rPr>
        <w:t> </w:t>
      </w:r>
      <w:r>
        <w:rPr>
          <w:rFonts w:ascii="宋体" w:hAnsi="宋体" w:cs="宋体" w:eastAsia="宋体" w:hint="default"/>
          <w:sz w:val="15"/>
          <w:szCs w:val="15"/>
        </w:rPr>
        <w:t>际</w:t>
      </w:r>
      <w:r>
        <w:rPr>
          <w:rFonts w:ascii="宋体" w:hAnsi="宋体" w:cs="宋体" w:eastAsia="宋体" w:hint="default"/>
          <w:spacing w:val="-54"/>
          <w:sz w:val="15"/>
          <w:szCs w:val="15"/>
        </w:rPr>
        <w:t> </w:t>
      </w:r>
      <w:r>
        <w:rPr>
          <w:rFonts w:ascii="宋体" w:hAnsi="宋体" w:cs="宋体" w:eastAsia="宋体" w:hint="default"/>
          <w:sz w:val="15"/>
          <w:szCs w:val="15"/>
        </w:rPr>
        <w:t>有</w:t>
      </w:r>
      <w:r>
        <w:rPr>
          <w:rFonts w:ascii="宋体" w:hAnsi="宋体" w:cs="宋体" w:eastAsia="宋体" w:hint="default"/>
          <w:spacing w:val="-54"/>
          <w:sz w:val="15"/>
          <w:szCs w:val="15"/>
        </w:rPr>
        <w:t> </w:t>
      </w:r>
      <w:r>
        <w:rPr>
          <w:rFonts w:ascii="宋体" w:hAnsi="宋体" w:cs="宋体" w:eastAsia="宋体" w:hint="default"/>
          <w:spacing w:val="7"/>
          <w:sz w:val="15"/>
          <w:szCs w:val="15"/>
        </w:rPr>
        <w:t>限责</w:t>
      </w:r>
      <w:r>
        <w:rPr>
          <w:rFonts w:ascii="宋体" w:hAnsi="宋体" w:cs="宋体" w:eastAsia="宋体" w:hint="default"/>
          <w:spacing w:val="-54"/>
          <w:sz w:val="15"/>
          <w:szCs w:val="15"/>
        </w:rPr>
        <w:t> </w:t>
      </w:r>
      <w:r>
        <w:rPr>
          <w:rFonts w:ascii="宋体" w:hAnsi="宋体" w:cs="宋体" w:eastAsia="宋体" w:hint="default"/>
          <w:sz w:val="15"/>
          <w:szCs w:val="15"/>
        </w:rPr>
        <w:t>任</w:t>
      </w:r>
      <w:r>
        <w:rPr>
          <w:rFonts w:ascii="宋体" w:hAnsi="宋体" w:cs="宋体" w:eastAsia="宋体" w:hint="default"/>
          <w:w w:val="100"/>
          <w:sz w:val="15"/>
          <w:szCs w:val="15"/>
        </w:rPr>
        <w:t> </w:t>
      </w:r>
      <w:r>
        <w:rPr>
          <w:rFonts w:ascii="宋体" w:hAnsi="宋体" w:cs="宋体" w:eastAsia="宋体" w:hint="default"/>
          <w:sz w:val="15"/>
          <w:szCs w:val="15"/>
        </w:rPr>
        <w:t>公司</w:t>
      </w:r>
    </w:p>
    <w:p>
      <w:pPr>
        <w:spacing w:line="185" w:lineRule="exact" w:before="27"/>
        <w:ind w:left="174" w:right="-14" w:firstLine="0"/>
        <w:jc w:val="left"/>
        <w:rPr>
          <w:rFonts w:ascii="宋体" w:hAnsi="宋体" w:cs="宋体" w:eastAsia="宋体" w:hint="default"/>
          <w:sz w:val="15"/>
          <w:szCs w:val="15"/>
        </w:rPr>
      </w:pPr>
      <w:r>
        <w:rPr>
          <w:spacing w:val="8"/>
        </w:rPr>
        <w:br w:type="column"/>
      </w:r>
      <w:r>
        <w:rPr>
          <w:rFonts w:ascii="宋体" w:hAnsi="宋体" w:cs="宋体" w:eastAsia="宋体" w:hint="default"/>
          <w:spacing w:val="8"/>
          <w:sz w:val="15"/>
          <w:szCs w:val="15"/>
        </w:rPr>
        <w:t>生</w:t>
      </w:r>
      <w:r>
        <w:rPr>
          <w:rFonts w:ascii="宋体" w:hAnsi="宋体" w:cs="宋体" w:eastAsia="宋体" w:hint="default"/>
          <w:spacing w:val="3"/>
          <w:sz w:val="15"/>
          <w:szCs w:val="15"/>
        </w:rPr>
        <w:t> </w:t>
      </w:r>
      <w:r>
        <w:rPr>
          <w:rFonts w:ascii="宋体" w:hAnsi="宋体" w:cs="宋体" w:eastAsia="宋体" w:hint="default"/>
          <w:sz w:val="15"/>
          <w:szCs w:val="15"/>
        </w:rPr>
        <w:t>产</w:t>
      </w:r>
      <w:r>
        <w:rPr>
          <w:rFonts w:ascii="宋体" w:hAnsi="宋体" w:cs="宋体" w:eastAsia="宋体" w:hint="default"/>
          <w:spacing w:val="9"/>
          <w:sz w:val="15"/>
          <w:szCs w:val="15"/>
        </w:rPr>
        <w:t> </w:t>
      </w:r>
      <w:r>
        <w:rPr>
          <w:rFonts w:ascii="宋体" w:hAnsi="宋体" w:cs="宋体" w:eastAsia="宋体" w:hint="default"/>
          <w:sz w:val="15"/>
          <w:szCs w:val="15"/>
        </w:rPr>
      </w:r>
    </w:p>
    <w:p>
      <w:pPr>
        <w:tabs>
          <w:tab w:pos="1840" w:val="left" w:leader="none"/>
          <w:tab w:pos="2620" w:val="left" w:leader="none"/>
          <w:tab w:pos="3580" w:val="left" w:leader="none"/>
        </w:tabs>
        <w:spacing w:line="161" w:lineRule="exact" w:before="0"/>
        <w:ind w:left="848" w:right="-14" w:firstLine="0"/>
        <w:jc w:val="left"/>
        <w:rPr>
          <w:rFonts w:ascii="Times New Roman" w:hAnsi="Times New Roman" w:cs="Times New Roman" w:eastAsia="Times New Roman" w:hint="default"/>
          <w:sz w:val="18"/>
          <w:szCs w:val="18"/>
        </w:rPr>
      </w:pPr>
      <w:r>
        <w:rPr>
          <w:rFonts w:ascii="Times New Roman"/>
          <w:sz w:val="18"/>
        </w:rPr>
        <w:t>1,500.00</w:t>
        <w:tab/>
      </w:r>
      <w:r>
        <w:rPr>
          <w:rFonts w:ascii="Times New Roman"/>
          <w:spacing w:val="-1"/>
          <w:sz w:val="18"/>
        </w:rPr>
        <w:t>500.80</w:t>
        <w:tab/>
      </w:r>
      <w:r>
        <w:rPr>
          <w:rFonts w:ascii="Times New Roman"/>
          <w:sz w:val="18"/>
        </w:rPr>
        <w:t>1,500.23</w:t>
        <w:tab/>
      </w:r>
      <w:r>
        <w:rPr>
          <w:rFonts w:ascii="Times New Roman"/>
          <w:spacing w:val="-1"/>
          <w:sz w:val="18"/>
        </w:rPr>
        <w:t>100.02</w:t>
      </w:r>
    </w:p>
    <w:p>
      <w:pPr>
        <w:spacing w:line="162" w:lineRule="exact" w:before="0"/>
        <w:ind w:left="174" w:right="-14" w:firstLine="0"/>
        <w:jc w:val="left"/>
        <w:rPr>
          <w:rFonts w:ascii="宋体" w:hAnsi="宋体" w:cs="宋体" w:eastAsia="宋体" w:hint="default"/>
          <w:sz w:val="15"/>
          <w:szCs w:val="15"/>
        </w:rPr>
      </w:pPr>
      <w:r>
        <w:rPr>
          <w:rFonts w:ascii="宋体" w:hAnsi="宋体" w:cs="宋体" w:eastAsia="宋体" w:hint="default"/>
          <w:spacing w:val="8"/>
          <w:sz w:val="15"/>
          <w:szCs w:val="15"/>
        </w:rPr>
        <w:t>线</w:t>
      </w:r>
      <w:r>
        <w:rPr>
          <w:rFonts w:ascii="宋体" w:hAnsi="宋体" w:cs="宋体" w:eastAsia="宋体" w:hint="default"/>
          <w:spacing w:val="3"/>
          <w:sz w:val="15"/>
          <w:szCs w:val="15"/>
        </w:rPr>
        <w:t> </w:t>
      </w:r>
      <w:r>
        <w:rPr>
          <w:rFonts w:ascii="宋体" w:hAnsi="宋体" w:cs="宋体" w:eastAsia="宋体" w:hint="default"/>
          <w:sz w:val="15"/>
          <w:szCs w:val="15"/>
        </w:rPr>
        <w:t>建</w:t>
      </w:r>
      <w:r>
        <w:rPr>
          <w:rFonts w:ascii="宋体" w:hAnsi="宋体" w:cs="宋体" w:eastAsia="宋体" w:hint="default"/>
          <w:spacing w:val="9"/>
          <w:sz w:val="15"/>
          <w:szCs w:val="15"/>
        </w:rPr>
        <w:t> </w:t>
      </w:r>
      <w:r>
        <w:rPr>
          <w:rFonts w:ascii="宋体" w:hAnsi="宋体" w:cs="宋体" w:eastAsia="宋体" w:hint="default"/>
          <w:sz w:val="15"/>
          <w:szCs w:val="15"/>
        </w:rPr>
      </w:r>
    </w:p>
    <w:p>
      <w:pPr>
        <w:spacing w:line="381" w:lineRule="auto" w:before="115"/>
        <w:ind w:left="174" w:right="3387" w:firstLine="0"/>
        <w:jc w:val="left"/>
        <w:rPr>
          <w:rFonts w:ascii="宋体" w:hAnsi="宋体" w:cs="宋体" w:eastAsia="宋体" w:hint="default"/>
          <w:sz w:val="15"/>
          <w:szCs w:val="15"/>
        </w:rPr>
      </w:pPr>
      <w:r>
        <w:rPr>
          <w:rFonts w:ascii="宋体" w:hAnsi="宋体" w:cs="宋体" w:eastAsia="宋体" w:hint="default"/>
          <w:spacing w:val="8"/>
          <w:sz w:val="15"/>
          <w:szCs w:val="15"/>
        </w:rPr>
        <w:t>设</w:t>
      </w:r>
      <w:r>
        <w:rPr>
          <w:rFonts w:ascii="宋体" w:hAnsi="宋体" w:cs="宋体" w:eastAsia="宋体" w:hint="default"/>
          <w:spacing w:val="1"/>
          <w:sz w:val="15"/>
          <w:szCs w:val="15"/>
        </w:rPr>
        <w:t> </w:t>
      </w:r>
      <w:r>
        <w:rPr>
          <w:rFonts w:ascii="宋体" w:hAnsi="宋体" w:cs="宋体" w:eastAsia="宋体" w:hint="default"/>
          <w:sz w:val="15"/>
          <w:szCs w:val="15"/>
        </w:rPr>
        <w:t>项</w:t>
      </w:r>
      <w:r>
        <w:rPr>
          <w:rFonts w:ascii="宋体" w:hAnsi="宋体" w:cs="宋体" w:eastAsia="宋体" w:hint="default"/>
          <w:spacing w:val="9"/>
          <w:sz w:val="15"/>
          <w:szCs w:val="15"/>
        </w:rPr>
        <w:t> </w:t>
      </w:r>
      <w:r>
        <w:rPr>
          <w:rFonts w:ascii="宋体" w:hAnsi="宋体" w:cs="宋体" w:eastAsia="宋体" w:hint="default"/>
          <w:sz w:val="15"/>
          <w:szCs w:val="15"/>
        </w:rPr>
        <w:t>目</w:t>
      </w:r>
    </w:p>
    <w:p>
      <w:pPr>
        <w:spacing w:before="27"/>
        <w:ind w:left="240" w:right="-17" w:firstLine="0"/>
        <w:jc w:val="left"/>
        <w:rPr>
          <w:rFonts w:ascii="Times New Roman" w:hAnsi="Times New Roman" w:cs="Times New Roman" w:eastAsia="Times New Roman" w:hint="default"/>
          <w:sz w:val="15"/>
          <w:szCs w:val="15"/>
        </w:rPr>
      </w:pPr>
      <w:r>
        <w:rPr/>
        <w:br w:type="column"/>
      </w:r>
      <w:r>
        <w:rPr>
          <w:rFonts w:ascii="Times New Roman" w:hAnsi="Times New Roman" w:cs="Times New Roman" w:eastAsia="Times New Roman" w:hint="default"/>
          <w:sz w:val="15"/>
          <w:szCs w:val="15"/>
        </w:rPr>
        <w:t>2010 </w:t>
      </w:r>
      <w:r>
        <w:rPr>
          <w:rFonts w:ascii="宋体" w:hAnsi="宋体" w:cs="宋体" w:eastAsia="宋体" w:hint="default"/>
          <w:sz w:val="15"/>
          <w:szCs w:val="15"/>
        </w:rPr>
        <w:t>年</w:t>
      </w:r>
      <w:r>
        <w:rPr>
          <w:rFonts w:ascii="宋体" w:hAnsi="宋体" w:cs="宋体" w:eastAsia="宋体" w:hint="default"/>
          <w:spacing w:val="-66"/>
          <w:sz w:val="15"/>
          <w:szCs w:val="15"/>
        </w:rPr>
        <w:t> </w:t>
      </w:r>
      <w:r>
        <w:rPr>
          <w:rFonts w:ascii="Times New Roman" w:hAnsi="Times New Roman" w:cs="Times New Roman" w:eastAsia="Times New Roman" w:hint="default"/>
          <w:sz w:val="15"/>
          <w:szCs w:val="15"/>
        </w:rPr>
        <w:t>2</w:t>
      </w:r>
    </w:p>
    <w:p>
      <w:pPr>
        <w:spacing w:before="104"/>
        <w:ind w:left="300" w:right="-17" w:firstLine="0"/>
        <w:jc w:val="left"/>
        <w:rPr>
          <w:rFonts w:ascii="宋体" w:hAnsi="宋体" w:cs="宋体" w:eastAsia="宋体" w:hint="default"/>
          <w:sz w:val="15"/>
          <w:szCs w:val="15"/>
        </w:rPr>
      </w:pPr>
      <w:r>
        <w:rPr>
          <w:rFonts w:ascii="宋体" w:hAnsi="宋体" w:cs="宋体" w:eastAsia="宋体" w:hint="default"/>
          <w:sz w:val="15"/>
          <w:szCs w:val="15"/>
        </w:rPr>
        <w:t>月新设</w:t>
      </w:r>
    </w:p>
    <w:p>
      <w:pPr>
        <w:spacing w:line="176" w:lineRule="exact" w:before="27"/>
        <w:ind w:left="0" w:right="1768" w:firstLine="0"/>
        <w:jc w:val="center"/>
        <w:rPr>
          <w:rFonts w:ascii="宋体" w:hAnsi="宋体" w:cs="宋体" w:eastAsia="宋体" w:hint="default"/>
          <w:sz w:val="15"/>
          <w:szCs w:val="15"/>
        </w:rPr>
      </w:pPr>
      <w:r>
        <w:rPr/>
        <w:br w:type="column"/>
      </w:r>
      <w:r>
        <w:rPr>
          <w:rFonts w:ascii="宋体" w:hAnsi="宋体" w:cs="宋体" w:eastAsia="宋体" w:hint="default"/>
          <w:sz w:val="15"/>
          <w:szCs w:val="15"/>
        </w:rPr>
        <w:t>不适</w:t>
      </w:r>
    </w:p>
    <w:p>
      <w:pPr>
        <w:tabs>
          <w:tab w:pos="1750" w:val="left" w:leader="none"/>
        </w:tabs>
        <w:spacing w:line="170" w:lineRule="exact" w:before="0"/>
        <w:ind w:left="0" w:right="1959" w:firstLine="0"/>
        <w:jc w:val="center"/>
        <w:rPr>
          <w:rFonts w:ascii="宋体" w:hAnsi="宋体" w:cs="宋体" w:eastAsia="宋体" w:hint="default"/>
          <w:sz w:val="15"/>
          <w:szCs w:val="15"/>
        </w:rPr>
      </w:pPr>
      <w:r>
        <w:rPr>
          <w:rFonts w:ascii="Times New Roman" w:hAnsi="Times New Roman" w:cs="Times New Roman" w:eastAsia="Times New Roman" w:hint="default"/>
          <w:sz w:val="18"/>
          <w:szCs w:val="18"/>
        </w:rPr>
        <w:t>1,423.75</w:t>
        <w:tab/>
      </w:r>
      <w:r>
        <w:rPr>
          <w:rFonts w:ascii="宋体" w:hAnsi="宋体" w:cs="宋体" w:eastAsia="宋体" w:hint="default"/>
          <w:position w:val="1"/>
          <w:sz w:val="15"/>
          <w:szCs w:val="15"/>
        </w:rPr>
        <w:t>否</w:t>
      </w:r>
      <w:r>
        <w:rPr>
          <w:rFonts w:ascii="宋体" w:hAnsi="宋体" w:cs="宋体" w:eastAsia="宋体" w:hint="default"/>
          <w:sz w:val="15"/>
          <w:szCs w:val="15"/>
        </w:rPr>
      </w:r>
    </w:p>
    <w:p>
      <w:pPr>
        <w:spacing w:line="162" w:lineRule="exact" w:before="0"/>
        <w:ind w:left="0" w:right="1769" w:firstLine="0"/>
        <w:jc w:val="center"/>
        <w:rPr>
          <w:rFonts w:ascii="宋体" w:hAnsi="宋体" w:cs="宋体" w:eastAsia="宋体" w:hint="default"/>
          <w:sz w:val="15"/>
          <w:szCs w:val="15"/>
        </w:rPr>
      </w:pPr>
      <w:r>
        <w:rPr>
          <w:rFonts w:ascii="宋体" w:hAnsi="宋体" w:cs="宋体" w:eastAsia="宋体" w:hint="default"/>
          <w:w w:val="100"/>
          <w:sz w:val="15"/>
          <w:szCs w:val="15"/>
        </w:rPr>
        <w:t>用</w:t>
      </w:r>
    </w:p>
    <w:p>
      <w:pPr>
        <w:spacing w:after="0" w:line="162" w:lineRule="exact"/>
        <w:jc w:val="center"/>
        <w:rPr>
          <w:rFonts w:ascii="宋体" w:hAnsi="宋体" w:cs="宋体" w:eastAsia="宋体" w:hint="default"/>
          <w:sz w:val="15"/>
          <w:szCs w:val="15"/>
        </w:rPr>
        <w:sectPr>
          <w:type w:val="continuous"/>
          <w:pgSz w:w="11910" w:h="16840"/>
          <w:pgMar w:top="1580" w:bottom="0" w:left="1560" w:right="0"/>
          <w:cols w:num="4" w:equalWidth="0">
            <w:col w:w="1071" w:space="40"/>
            <w:col w:w="4076" w:space="92"/>
            <w:col w:w="816" w:space="40"/>
            <w:col w:w="4215"/>
          </w:cols>
        </w:sectPr>
      </w:pPr>
    </w:p>
    <w:p>
      <w:pPr>
        <w:spacing w:line="240" w:lineRule="auto" w:before="0"/>
        <w:rPr>
          <w:rFonts w:ascii="宋体" w:hAnsi="宋体" w:cs="宋体" w:eastAsia="宋体" w:hint="default"/>
          <w:sz w:val="14"/>
          <w:szCs w:val="14"/>
        </w:rPr>
      </w:pPr>
    </w:p>
    <w:p>
      <w:pPr>
        <w:spacing w:line="240" w:lineRule="auto" w:before="11"/>
        <w:rPr>
          <w:rFonts w:ascii="宋体" w:hAnsi="宋体" w:cs="宋体" w:eastAsia="宋体" w:hint="default"/>
          <w:sz w:val="12"/>
          <w:szCs w:val="12"/>
        </w:rPr>
      </w:pPr>
    </w:p>
    <w:p>
      <w:pPr>
        <w:spacing w:line="376" w:lineRule="auto" w:before="0"/>
        <w:ind w:left="240" w:right="0" w:firstLine="0"/>
        <w:jc w:val="both"/>
        <w:rPr>
          <w:rFonts w:ascii="宋体" w:hAnsi="宋体" w:cs="宋体" w:eastAsia="宋体" w:hint="default"/>
          <w:sz w:val="15"/>
          <w:szCs w:val="15"/>
        </w:rPr>
      </w:pPr>
      <w:r>
        <w:rPr>
          <w:rFonts w:ascii="宋体" w:hAnsi="宋体" w:cs="宋体" w:eastAsia="宋体" w:hint="default"/>
          <w:sz w:val="15"/>
          <w:szCs w:val="15"/>
        </w:rPr>
        <w:t>收</w:t>
      </w:r>
      <w:r>
        <w:rPr>
          <w:rFonts w:ascii="宋体" w:hAnsi="宋体" w:cs="宋体" w:eastAsia="宋体" w:hint="default"/>
          <w:spacing w:val="-54"/>
          <w:sz w:val="15"/>
          <w:szCs w:val="15"/>
        </w:rPr>
        <w:t> </w:t>
      </w:r>
      <w:r>
        <w:rPr>
          <w:rFonts w:ascii="宋体" w:hAnsi="宋体" w:cs="宋体" w:eastAsia="宋体" w:hint="default"/>
          <w:sz w:val="15"/>
          <w:szCs w:val="15"/>
        </w:rPr>
        <w:t>购</w:t>
      </w:r>
      <w:r>
        <w:rPr>
          <w:rFonts w:ascii="宋体" w:hAnsi="宋体" w:cs="宋体" w:eastAsia="宋体" w:hint="default"/>
          <w:spacing w:val="-54"/>
          <w:sz w:val="15"/>
          <w:szCs w:val="15"/>
        </w:rPr>
        <w:t> </w:t>
      </w:r>
      <w:r>
        <w:rPr>
          <w:rFonts w:ascii="宋体" w:hAnsi="宋体" w:cs="宋体" w:eastAsia="宋体" w:hint="default"/>
          <w:spacing w:val="7"/>
          <w:sz w:val="15"/>
          <w:szCs w:val="15"/>
        </w:rPr>
        <w:t>北京</w:t>
      </w:r>
      <w:r>
        <w:rPr>
          <w:rFonts w:ascii="宋体" w:hAnsi="宋体" w:cs="宋体" w:eastAsia="宋体" w:hint="default"/>
          <w:spacing w:val="-54"/>
          <w:sz w:val="15"/>
          <w:szCs w:val="15"/>
        </w:rPr>
        <w:t> </w:t>
      </w:r>
      <w:r>
        <w:rPr>
          <w:rFonts w:ascii="宋体" w:hAnsi="宋体" w:cs="宋体" w:eastAsia="宋体" w:hint="default"/>
          <w:sz w:val="15"/>
          <w:szCs w:val="15"/>
        </w:rPr>
        <w:t>东</w:t>
      </w:r>
      <w:r>
        <w:rPr>
          <w:rFonts w:ascii="宋体" w:hAnsi="宋体" w:cs="宋体" w:eastAsia="宋体" w:hint="default"/>
          <w:w w:val="100"/>
          <w:sz w:val="15"/>
          <w:szCs w:val="15"/>
        </w:rPr>
        <w:t> </w:t>
      </w:r>
      <w:r>
        <w:rPr>
          <w:rFonts w:ascii="宋体" w:hAnsi="宋体" w:cs="宋体" w:eastAsia="宋体" w:hint="default"/>
          <w:sz w:val="15"/>
          <w:szCs w:val="15"/>
        </w:rPr>
        <w:t>方</w:t>
      </w:r>
      <w:r>
        <w:rPr>
          <w:rFonts w:ascii="宋体" w:hAnsi="宋体" w:cs="宋体" w:eastAsia="宋体" w:hint="default"/>
          <w:spacing w:val="-54"/>
          <w:sz w:val="15"/>
          <w:szCs w:val="15"/>
        </w:rPr>
        <w:t> </w:t>
      </w:r>
      <w:r>
        <w:rPr>
          <w:rFonts w:ascii="宋体" w:hAnsi="宋体" w:cs="宋体" w:eastAsia="宋体" w:hint="default"/>
          <w:sz w:val="15"/>
          <w:szCs w:val="15"/>
        </w:rPr>
        <w:t>英</w:t>
      </w:r>
      <w:r>
        <w:rPr>
          <w:rFonts w:ascii="宋体" w:hAnsi="宋体" w:cs="宋体" w:eastAsia="宋体" w:hint="default"/>
          <w:spacing w:val="-54"/>
          <w:sz w:val="15"/>
          <w:szCs w:val="15"/>
        </w:rPr>
        <w:t> </w:t>
      </w:r>
      <w:r>
        <w:rPr>
          <w:rFonts w:ascii="宋体" w:hAnsi="宋体" w:cs="宋体" w:eastAsia="宋体" w:hint="default"/>
          <w:spacing w:val="7"/>
          <w:sz w:val="15"/>
          <w:szCs w:val="15"/>
        </w:rPr>
        <w:t>卡数</w:t>
      </w:r>
      <w:r>
        <w:rPr>
          <w:rFonts w:ascii="宋体" w:hAnsi="宋体" w:cs="宋体" w:eastAsia="宋体" w:hint="default"/>
          <w:spacing w:val="-54"/>
          <w:sz w:val="15"/>
          <w:szCs w:val="15"/>
        </w:rPr>
        <w:t> </w:t>
      </w:r>
      <w:r>
        <w:rPr>
          <w:rFonts w:ascii="宋体" w:hAnsi="宋体" w:cs="宋体" w:eastAsia="宋体" w:hint="default"/>
          <w:sz w:val="15"/>
          <w:szCs w:val="15"/>
        </w:rPr>
        <w:t>字</w:t>
      </w:r>
      <w:r>
        <w:rPr>
          <w:rFonts w:ascii="宋体" w:hAnsi="宋体" w:cs="宋体" w:eastAsia="宋体" w:hint="default"/>
          <w:w w:val="100"/>
          <w:sz w:val="15"/>
          <w:szCs w:val="15"/>
        </w:rPr>
        <w:t> </w:t>
      </w:r>
      <w:r>
        <w:rPr>
          <w:rFonts w:ascii="宋体" w:hAnsi="宋体" w:cs="宋体" w:eastAsia="宋体" w:hint="default"/>
          <w:sz w:val="15"/>
          <w:szCs w:val="15"/>
        </w:rPr>
        <w:t>信</w:t>
      </w:r>
      <w:r>
        <w:rPr>
          <w:rFonts w:ascii="宋体" w:hAnsi="宋体" w:cs="宋体" w:eastAsia="宋体" w:hint="default"/>
          <w:spacing w:val="-54"/>
          <w:sz w:val="15"/>
          <w:szCs w:val="15"/>
        </w:rPr>
        <w:t> </w:t>
      </w:r>
      <w:r>
        <w:rPr>
          <w:rFonts w:ascii="宋体" w:hAnsi="宋体" w:cs="宋体" w:eastAsia="宋体" w:hint="default"/>
          <w:sz w:val="15"/>
          <w:szCs w:val="15"/>
        </w:rPr>
        <w:t>息</w:t>
      </w:r>
      <w:r>
        <w:rPr>
          <w:rFonts w:ascii="宋体" w:hAnsi="宋体" w:cs="宋体" w:eastAsia="宋体" w:hint="default"/>
          <w:spacing w:val="-54"/>
          <w:sz w:val="15"/>
          <w:szCs w:val="15"/>
        </w:rPr>
        <w:t> </w:t>
      </w:r>
      <w:r>
        <w:rPr>
          <w:rFonts w:ascii="宋体" w:hAnsi="宋体" w:cs="宋体" w:eastAsia="宋体" w:hint="default"/>
          <w:spacing w:val="7"/>
          <w:sz w:val="15"/>
          <w:szCs w:val="15"/>
        </w:rPr>
        <w:t>技术</w:t>
      </w:r>
      <w:r>
        <w:rPr>
          <w:rFonts w:ascii="宋体" w:hAnsi="宋体" w:cs="宋体" w:eastAsia="宋体" w:hint="default"/>
          <w:spacing w:val="-54"/>
          <w:sz w:val="15"/>
          <w:szCs w:val="15"/>
        </w:rPr>
        <w:t> </w:t>
      </w:r>
      <w:r>
        <w:rPr>
          <w:rFonts w:ascii="宋体" w:hAnsi="宋体" w:cs="宋体" w:eastAsia="宋体" w:hint="default"/>
          <w:sz w:val="15"/>
          <w:szCs w:val="15"/>
        </w:rPr>
        <w:t>有</w:t>
      </w:r>
      <w:r>
        <w:rPr>
          <w:rFonts w:ascii="宋体" w:hAnsi="宋体" w:cs="宋体" w:eastAsia="宋体" w:hint="default"/>
          <w:w w:val="100"/>
          <w:sz w:val="15"/>
          <w:szCs w:val="15"/>
        </w:rPr>
        <w:t> </w:t>
      </w:r>
      <w:r>
        <w:rPr>
          <w:rFonts w:ascii="宋体" w:hAnsi="宋体" w:cs="宋体" w:eastAsia="宋体" w:hint="default"/>
          <w:sz w:val="15"/>
          <w:szCs w:val="15"/>
        </w:rPr>
        <w:t>限公司</w:t>
      </w:r>
      <w:r>
        <w:rPr>
          <w:rFonts w:ascii="宋体" w:hAnsi="宋体" w:cs="宋体" w:eastAsia="宋体" w:hint="default"/>
          <w:spacing w:val="-47"/>
          <w:sz w:val="15"/>
          <w:szCs w:val="15"/>
        </w:rPr>
        <w:t> </w:t>
      </w:r>
      <w:r>
        <w:rPr>
          <w:rFonts w:ascii="Times New Roman" w:hAnsi="Times New Roman" w:cs="Times New Roman" w:eastAsia="Times New Roman" w:hint="default"/>
          <w:sz w:val="15"/>
          <w:szCs w:val="15"/>
        </w:rPr>
        <w:t>100%</w:t>
      </w:r>
      <w:r>
        <w:rPr>
          <w:rFonts w:ascii="Times New Roman" w:hAnsi="Times New Roman" w:cs="Times New Roman" w:eastAsia="Times New Roman" w:hint="default"/>
          <w:w w:val="100"/>
          <w:sz w:val="15"/>
          <w:szCs w:val="15"/>
        </w:rPr>
        <w:t> </w:t>
      </w:r>
      <w:r>
        <w:rPr>
          <w:rFonts w:ascii="宋体" w:hAnsi="宋体" w:cs="宋体" w:eastAsia="宋体" w:hint="default"/>
          <w:sz w:val="15"/>
          <w:szCs w:val="15"/>
        </w:rPr>
        <w:t>股权</w:t>
      </w:r>
    </w:p>
    <w:p>
      <w:pPr>
        <w:spacing w:line="381" w:lineRule="auto" w:before="39"/>
        <w:ind w:left="172" w:right="3387" w:firstLine="0"/>
        <w:jc w:val="left"/>
        <w:rPr>
          <w:rFonts w:ascii="宋体" w:hAnsi="宋体" w:cs="宋体" w:eastAsia="宋体" w:hint="default"/>
          <w:sz w:val="15"/>
          <w:szCs w:val="15"/>
        </w:rPr>
      </w:pPr>
      <w:r>
        <w:rPr>
          <w:spacing w:val="8"/>
        </w:rPr>
        <w:br w:type="column"/>
      </w:r>
      <w:r>
        <w:rPr>
          <w:rFonts w:ascii="宋体" w:hAnsi="宋体" w:cs="宋体" w:eastAsia="宋体" w:hint="default"/>
          <w:spacing w:val="8"/>
          <w:sz w:val="15"/>
          <w:szCs w:val="15"/>
        </w:rPr>
        <w:t>电</w:t>
      </w:r>
      <w:r>
        <w:rPr>
          <w:rFonts w:ascii="宋体" w:hAnsi="宋体" w:cs="宋体" w:eastAsia="宋体" w:hint="default"/>
          <w:spacing w:val="1"/>
          <w:sz w:val="15"/>
          <w:szCs w:val="15"/>
        </w:rPr>
        <w:t> </w:t>
      </w:r>
      <w:r>
        <w:rPr>
          <w:rFonts w:ascii="宋体" w:hAnsi="宋体" w:cs="宋体" w:eastAsia="宋体" w:hint="default"/>
          <w:sz w:val="15"/>
          <w:szCs w:val="15"/>
        </w:rPr>
        <w:t>子</w:t>
      </w:r>
      <w:r>
        <w:rPr>
          <w:rFonts w:ascii="宋体" w:hAnsi="宋体" w:cs="宋体" w:eastAsia="宋体" w:hint="default"/>
          <w:spacing w:val="9"/>
          <w:sz w:val="15"/>
          <w:szCs w:val="15"/>
        </w:rPr>
        <w:t> </w:t>
      </w:r>
      <w:r>
        <w:rPr>
          <w:rFonts w:ascii="宋体" w:hAnsi="宋体" w:cs="宋体" w:eastAsia="宋体" w:hint="default"/>
          <w:spacing w:val="8"/>
          <w:sz w:val="15"/>
          <w:szCs w:val="15"/>
        </w:rPr>
        <w:t>标</w:t>
      </w:r>
      <w:r>
        <w:rPr>
          <w:rFonts w:ascii="宋体" w:hAnsi="宋体" w:cs="宋体" w:eastAsia="宋体" w:hint="default"/>
          <w:spacing w:val="3"/>
          <w:sz w:val="15"/>
          <w:szCs w:val="15"/>
        </w:rPr>
        <w:t> </w:t>
      </w:r>
      <w:r>
        <w:rPr>
          <w:rFonts w:ascii="宋体" w:hAnsi="宋体" w:cs="宋体" w:eastAsia="宋体" w:hint="default"/>
          <w:sz w:val="15"/>
          <w:szCs w:val="15"/>
        </w:rPr>
        <w:t>签</w:t>
      </w:r>
      <w:r>
        <w:rPr>
          <w:rFonts w:ascii="宋体" w:hAnsi="宋体" w:cs="宋体" w:eastAsia="宋体" w:hint="default"/>
          <w:spacing w:val="9"/>
          <w:sz w:val="15"/>
          <w:szCs w:val="15"/>
        </w:rPr>
        <w:t> </w:t>
      </w:r>
      <w:r>
        <w:rPr>
          <w:rFonts w:ascii="宋体" w:hAnsi="宋体" w:cs="宋体" w:eastAsia="宋体" w:hint="default"/>
          <w:sz w:val="15"/>
          <w:szCs w:val="15"/>
        </w:rPr>
      </w:r>
    </w:p>
    <w:p>
      <w:pPr>
        <w:spacing w:line="185" w:lineRule="exact" w:before="27"/>
        <w:ind w:left="172" w:right="3387" w:firstLine="0"/>
        <w:jc w:val="left"/>
        <w:rPr>
          <w:rFonts w:ascii="宋体" w:hAnsi="宋体" w:cs="宋体" w:eastAsia="宋体" w:hint="default"/>
          <w:sz w:val="15"/>
          <w:szCs w:val="15"/>
        </w:rPr>
      </w:pPr>
      <w:r>
        <w:rPr>
          <w:rFonts w:ascii="宋体" w:hAnsi="宋体" w:cs="宋体" w:eastAsia="宋体" w:hint="default"/>
          <w:spacing w:val="8"/>
          <w:sz w:val="15"/>
          <w:szCs w:val="15"/>
        </w:rPr>
        <w:t>生</w:t>
      </w:r>
      <w:r>
        <w:rPr>
          <w:rFonts w:ascii="宋体" w:hAnsi="宋体" w:cs="宋体" w:eastAsia="宋体" w:hint="default"/>
          <w:spacing w:val="3"/>
          <w:sz w:val="15"/>
          <w:szCs w:val="15"/>
        </w:rPr>
        <w:t> </w:t>
      </w:r>
      <w:r>
        <w:rPr>
          <w:rFonts w:ascii="宋体" w:hAnsi="宋体" w:cs="宋体" w:eastAsia="宋体" w:hint="default"/>
          <w:sz w:val="15"/>
          <w:szCs w:val="15"/>
        </w:rPr>
        <w:t>产</w:t>
      </w:r>
      <w:r>
        <w:rPr>
          <w:rFonts w:ascii="宋体" w:hAnsi="宋体" w:cs="宋体" w:eastAsia="宋体" w:hint="default"/>
          <w:spacing w:val="9"/>
          <w:sz w:val="15"/>
          <w:szCs w:val="15"/>
        </w:rPr>
        <w:t> </w:t>
      </w:r>
      <w:r>
        <w:rPr>
          <w:rFonts w:ascii="宋体" w:hAnsi="宋体" w:cs="宋体" w:eastAsia="宋体" w:hint="default"/>
          <w:sz w:val="15"/>
          <w:szCs w:val="15"/>
        </w:rPr>
      </w:r>
    </w:p>
    <w:p>
      <w:pPr>
        <w:tabs>
          <w:tab w:pos="2618" w:val="left" w:leader="none"/>
          <w:tab w:pos="3578" w:val="left" w:leader="none"/>
        </w:tabs>
        <w:spacing w:line="161" w:lineRule="exact" w:before="0"/>
        <w:ind w:left="847" w:right="-14" w:firstLine="0"/>
        <w:jc w:val="left"/>
        <w:rPr>
          <w:rFonts w:ascii="Times New Roman" w:hAnsi="Times New Roman" w:cs="Times New Roman" w:eastAsia="Times New Roman" w:hint="default"/>
          <w:sz w:val="18"/>
          <w:szCs w:val="18"/>
        </w:rPr>
      </w:pPr>
      <w:r>
        <w:rPr>
          <w:rFonts w:ascii="Times New Roman"/>
          <w:sz w:val="18"/>
        </w:rPr>
        <w:t>1,000.00</w:t>
        <w:tab/>
        <w:t>1,000.00</w:t>
        <w:tab/>
      </w:r>
      <w:r>
        <w:rPr>
          <w:rFonts w:ascii="Times New Roman"/>
          <w:spacing w:val="-1"/>
          <w:sz w:val="18"/>
        </w:rPr>
        <w:t>100.00</w:t>
      </w:r>
    </w:p>
    <w:p>
      <w:pPr>
        <w:spacing w:line="162" w:lineRule="exact" w:before="0"/>
        <w:ind w:left="172" w:right="3387" w:firstLine="0"/>
        <w:jc w:val="left"/>
        <w:rPr>
          <w:rFonts w:ascii="宋体" w:hAnsi="宋体" w:cs="宋体" w:eastAsia="宋体" w:hint="default"/>
          <w:sz w:val="15"/>
          <w:szCs w:val="15"/>
        </w:rPr>
      </w:pPr>
      <w:r>
        <w:rPr>
          <w:rFonts w:ascii="宋体" w:hAnsi="宋体" w:cs="宋体" w:eastAsia="宋体" w:hint="default"/>
          <w:spacing w:val="8"/>
          <w:sz w:val="15"/>
          <w:szCs w:val="15"/>
        </w:rPr>
        <w:t>线</w:t>
      </w:r>
      <w:r>
        <w:rPr>
          <w:rFonts w:ascii="宋体" w:hAnsi="宋体" w:cs="宋体" w:eastAsia="宋体" w:hint="default"/>
          <w:spacing w:val="3"/>
          <w:sz w:val="15"/>
          <w:szCs w:val="15"/>
        </w:rPr>
        <w:t> </w:t>
      </w:r>
      <w:r>
        <w:rPr>
          <w:rFonts w:ascii="宋体" w:hAnsi="宋体" w:cs="宋体" w:eastAsia="宋体" w:hint="default"/>
          <w:sz w:val="15"/>
          <w:szCs w:val="15"/>
        </w:rPr>
        <w:t>建</w:t>
      </w:r>
      <w:r>
        <w:rPr>
          <w:rFonts w:ascii="宋体" w:hAnsi="宋体" w:cs="宋体" w:eastAsia="宋体" w:hint="default"/>
          <w:spacing w:val="9"/>
          <w:sz w:val="15"/>
          <w:szCs w:val="15"/>
        </w:rPr>
        <w:t> </w:t>
      </w:r>
      <w:r>
        <w:rPr>
          <w:rFonts w:ascii="宋体" w:hAnsi="宋体" w:cs="宋体" w:eastAsia="宋体" w:hint="default"/>
          <w:sz w:val="15"/>
          <w:szCs w:val="15"/>
        </w:rPr>
      </w:r>
    </w:p>
    <w:p>
      <w:pPr>
        <w:spacing w:line="381" w:lineRule="auto" w:before="115"/>
        <w:ind w:left="172" w:right="3387" w:firstLine="0"/>
        <w:jc w:val="left"/>
        <w:rPr>
          <w:rFonts w:ascii="宋体" w:hAnsi="宋体" w:cs="宋体" w:eastAsia="宋体" w:hint="default"/>
          <w:sz w:val="15"/>
          <w:szCs w:val="15"/>
        </w:rPr>
      </w:pPr>
      <w:r>
        <w:rPr>
          <w:rFonts w:ascii="宋体" w:hAnsi="宋体" w:cs="宋体" w:eastAsia="宋体" w:hint="default"/>
          <w:spacing w:val="8"/>
          <w:sz w:val="15"/>
          <w:szCs w:val="15"/>
        </w:rPr>
        <w:t>设</w:t>
      </w:r>
      <w:r>
        <w:rPr>
          <w:rFonts w:ascii="宋体" w:hAnsi="宋体" w:cs="宋体" w:eastAsia="宋体" w:hint="default"/>
          <w:spacing w:val="1"/>
          <w:sz w:val="15"/>
          <w:szCs w:val="15"/>
        </w:rPr>
        <w:t> </w:t>
      </w:r>
      <w:r>
        <w:rPr>
          <w:rFonts w:ascii="宋体" w:hAnsi="宋体" w:cs="宋体" w:eastAsia="宋体" w:hint="default"/>
          <w:sz w:val="15"/>
          <w:szCs w:val="15"/>
        </w:rPr>
        <w:t>项</w:t>
      </w:r>
      <w:r>
        <w:rPr>
          <w:rFonts w:ascii="宋体" w:hAnsi="宋体" w:cs="宋体" w:eastAsia="宋体" w:hint="default"/>
          <w:spacing w:val="9"/>
          <w:sz w:val="15"/>
          <w:szCs w:val="15"/>
        </w:rPr>
        <w:t> </w:t>
      </w:r>
      <w:r>
        <w:rPr>
          <w:rFonts w:ascii="宋体" w:hAnsi="宋体" w:cs="宋体" w:eastAsia="宋体" w:hint="default"/>
          <w:sz w:val="15"/>
          <w:szCs w:val="15"/>
        </w:rPr>
        <w:t>目</w:t>
      </w:r>
    </w:p>
    <w:p>
      <w:pPr>
        <w:spacing w:line="240" w:lineRule="auto" w:before="12"/>
        <w:rPr>
          <w:rFonts w:ascii="宋体" w:hAnsi="宋体" w:cs="宋体" w:eastAsia="宋体" w:hint="default"/>
          <w:sz w:val="14"/>
          <w:szCs w:val="14"/>
        </w:rPr>
      </w:pPr>
      <w:r>
        <w:rPr/>
        <w:br w:type="column"/>
      </w:r>
      <w:r>
        <w:rPr>
          <w:rFonts w:ascii="宋体"/>
          <w:sz w:val="14"/>
        </w:rPr>
      </w:r>
    </w:p>
    <w:p>
      <w:pPr>
        <w:spacing w:before="0"/>
        <w:ind w:left="240" w:right="0" w:firstLine="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2010 </w:t>
      </w:r>
      <w:r>
        <w:rPr>
          <w:rFonts w:ascii="宋体" w:hAnsi="宋体" w:cs="宋体" w:eastAsia="宋体" w:hint="default"/>
          <w:sz w:val="15"/>
          <w:szCs w:val="15"/>
        </w:rPr>
        <w:t>年</w:t>
      </w:r>
      <w:r>
        <w:rPr>
          <w:rFonts w:ascii="宋体" w:hAnsi="宋体" w:cs="宋体" w:eastAsia="宋体" w:hint="default"/>
          <w:spacing w:val="-66"/>
          <w:sz w:val="15"/>
          <w:szCs w:val="15"/>
        </w:rPr>
        <w:t> </w:t>
      </w:r>
      <w:r>
        <w:rPr>
          <w:rFonts w:ascii="Times New Roman" w:hAnsi="Times New Roman" w:cs="Times New Roman" w:eastAsia="Times New Roman" w:hint="default"/>
          <w:sz w:val="15"/>
          <w:szCs w:val="15"/>
        </w:rPr>
        <w:t>7</w:t>
      </w:r>
    </w:p>
    <w:p>
      <w:pPr>
        <w:spacing w:line="381" w:lineRule="auto" w:before="104"/>
        <w:ind w:left="300" w:right="59" w:firstLine="0"/>
        <w:jc w:val="center"/>
        <w:rPr>
          <w:rFonts w:ascii="宋体" w:hAnsi="宋体" w:cs="宋体" w:eastAsia="宋体" w:hint="default"/>
          <w:sz w:val="15"/>
          <w:szCs w:val="15"/>
        </w:rPr>
      </w:pPr>
      <w:r>
        <w:rPr>
          <w:rFonts w:ascii="宋体" w:hAnsi="宋体" w:cs="宋体" w:eastAsia="宋体" w:hint="default"/>
          <w:sz w:val="15"/>
          <w:szCs w:val="15"/>
        </w:rPr>
        <w:t>月实际</w:t>
      </w:r>
      <w:r>
        <w:rPr>
          <w:rFonts w:ascii="宋体" w:hAnsi="宋体" w:cs="宋体" w:eastAsia="宋体" w:hint="default"/>
          <w:w w:val="100"/>
          <w:sz w:val="15"/>
          <w:szCs w:val="15"/>
        </w:rPr>
        <w:t> </w:t>
      </w:r>
      <w:r>
        <w:rPr>
          <w:rFonts w:ascii="宋体" w:hAnsi="宋体" w:cs="宋体" w:eastAsia="宋体" w:hint="default"/>
          <w:sz w:val="15"/>
          <w:szCs w:val="15"/>
        </w:rPr>
        <w:t>控制该</w:t>
      </w:r>
      <w:r>
        <w:rPr>
          <w:rFonts w:ascii="宋体" w:hAnsi="宋体" w:cs="宋体" w:eastAsia="宋体" w:hint="default"/>
          <w:w w:val="100"/>
          <w:sz w:val="15"/>
          <w:szCs w:val="15"/>
        </w:rPr>
        <w:t> </w:t>
      </w:r>
      <w:r>
        <w:rPr>
          <w:rFonts w:ascii="宋体" w:hAnsi="宋体" w:cs="宋体" w:eastAsia="宋体" w:hint="default"/>
          <w:sz w:val="15"/>
          <w:szCs w:val="15"/>
        </w:rPr>
        <w:t>公司股</w:t>
      </w:r>
      <w:r>
        <w:rPr>
          <w:rFonts w:ascii="宋体" w:hAnsi="宋体" w:cs="宋体" w:eastAsia="宋体" w:hint="default"/>
          <w:w w:val="100"/>
          <w:sz w:val="15"/>
          <w:szCs w:val="15"/>
        </w:rPr>
        <w:t> </w:t>
      </w:r>
      <w:r>
        <w:rPr>
          <w:rFonts w:ascii="宋体" w:hAnsi="宋体" w:cs="宋体" w:eastAsia="宋体" w:hint="default"/>
          <w:sz w:val="15"/>
          <w:szCs w:val="15"/>
        </w:rPr>
        <w:t>权</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176" w:lineRule="exact" w:before="113"/>
        <w:ind w:left="1068" w:right="0" w:firstLine="0"/>
        <w:jc w:val="left"/>
        <w:rPr>
          <w:rFonts w:ascii="宋体" w:hAnsi="宋体" w:cs="宋体" w:eastAsia="宋体" w:hint="default"/>
          <w:sz w:val="15"/>
          <w:szCs w:val="15"/>
        </w:rPr>
      </w:pPr>
      <w:r>
        <w:rPr>
          <w:rFonts w:ascii="宋体" w:hAnsi="宋体" w:cs="宋体" w:eastAsia="宋体" w:hint="default"/>
          <w:sz w:val="15"/>
          <w:szCs w:val="15"/>
        </w:rPr>
        <w:t>不适</w:t>
      </w:r>
    </w:p>
    <w:p>
      <w:pPr>
        <w:tabs>
          <w:tab w:pos="1923" w:val="left" w:leader="none"/>
        </w:tabs>
        <w:spacing w:line="170" w:lineRule="exact" w:before="0"/>
        <w:ind w:left="24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8"/>
          <w:szCs w:val="18"/>
        </w:rPr>
        <w:t>323.02</w:t>
        <w:tab/>
      </w:r>
      <w:r>
        <w:rPr>
          <w:rFonts w:ascii="宋体" w:hAnsi="宋体" w:cs="宋体" w:eastAsia="宋体" w:hint="default"/>
          <w:position w:val="1"/>
          <w:sz w:val="15"/>
          <w:szCs w:val="15"/>
        </w:rPr>
        <w:t>否</w:t>
      </w:r>
      <w:r>
        <w:rPr>
          <w:rFonts w:ascii="宋体" w:hAnsi="宋体" w:cs="宋体" w:eastAsia="宋体" w:hint="default"/>
          <w:sz w:val="15"/>
          <w:szCs w:val="15"/>
        </w:rPr>
      </w:r>
    </w:p>
    <w:p>
      <w:pPr>
        <w:spacing w:line="162" w:lineRule="exact" w:before="0"/>
        <w:ind w:left="1143" w:right="0" w:firstLine="0"/>
        <w:jc w:val="left"/>
        <w:rPr>
          <w:rFonts w:ascii="宋体" w:hAnsi="宋体" w:cs="宋体" w:eastAsia="宋体" w:hint="default"/>
          <w:sz w:val="15"/>
          <w:szCs w:val="15"/>
        </w:rPr>
      </w:pPr>
      <w:r>
        <w:rPr>
          <w:rFonts w:ascii="宋体" w:hAnsi="宋体" w:cs="宋体" w:eastAsia="宋体" w:hint="default"/>
          <w:w w:val="100"/>
          <w:sz w:val="15"/>
          <w:szCs w:val="15"/>
        </w:rPr>
        <w:t>用</w:t>
      </w:r>
    </w:p>
    <w:p>
      <w:pPr>
        <w:spacing w:after="0" w:line="162" w:lineRule="exact"/>
        <w:jc w:val="left"/>
        <w:rPr>
          <w:rFonts w:ascii="宋体" w:hAnsi="宋体" w:cs="宋体" w:eastAsia="宋体" w:hint="default"/>
          <w:sz w:val="15"/>
          <w:szCs w:val="15"/>
        </w:rPr>
        <w:sectPr>
          <w:type w:val="continuous"/>
          <w:pgSz w:w="11910" w:h="16840"/>
          <w:pgMar w:top="1580" w:bottom="0" w:left="1560" w:right="0"/>
          <w:cols w:num="4" w:equalWidth="0">
            <w:col w:w="1072" w:space="40"/>
            <w:col w:w="4074" w:space="92"/>
            <w:col w:w="816" w:space="41"/>
            <w:col w:w="4215"/>
          </w:cols>
        </w:sectPr>
      </w:pPr>
    </w:p>
    <w:p>
      <w:pPr>
        <w:spacing w:line="381" w:lineRule="auto" w:before="37"/>
        <w:ind w:left="1284" w:right="8589" w:firstLine="0"/>
        <w:jc w:val="both"/>
        <w:rPr>
          <w:rFonts w:ascii="宋体" w:hAnsi="宋体" w:cs="宋体" w:eastAsia="宋体" w:hint="default"/>
          <w:sz w:val="15"/>
          <w:szCs w:val="15"/>
        </w:rPr>
      </w:pPr>
      <w:r>
        <w:rPr>
          <w:rFonts w:ascii="宋体" w:hAnsi="宋体" w:cs="宋体" w:eastAsia="宋体" w:hint="default"/>
          <w:spacing w:val="8"/>
          <w:sz w:val="15"/>
          <w:szCs w:val="15"/>
        </w:rPr>
        <w:t>电</w:t>
      </w:r>
      <w:r>
        <w:rPr>
          <w:rFonts w:ascii="宋体" w:hAnsi="宋体" w:cs="宋体" w:eastAsia="宋体" w:hint="default"/>
          <w:spacing w:val="1"/>
          <w:sz w:val="15"/>
          <w:szCs w:val="15"/>
        </w:rPr>
        <w:t> </w:t>
      </w:r>
      <w:r>
        <w:rPr>
          <w:rFonts w:ascii="宋体" w:hAnsi="宋体" w:cs="宋体" w:eastAsia="宋体" w:hint="default"/>
          <w:sz w:val="15"/>
          <w:szCs w:val="15"/>
        </w:rPr>
        <w:t>子</w:t>
      </w:r>
      <w:r>
        <w:rPr>
          <w:rFonts w:ascii="宋体" w:hAnsi="宋体" w:cs="宋体" w:eastAsia="宋体" w:hint="default"/>
          <w:spacing w:val="9"/>
          <w:sz w:val="15"/>
          <w:szCs w:val="15"/>
        </w:rPr>
        <w:t> </w:t>
      </w:r>
      <w:r>
        <w:rPr>
          <w:rFonts w:ascii="宋体" w:hAnsi="宋体" w:cs="宋体" w:eastAsia="宋体" w:hint="default"/>
          <w:spacing w:val="8"/>
          <w:sz w:val="15"/>
          <w:szCs w:val="15"/>
        </w:rPr>
        <w:t>标</w:t>
      </w:r>
      <w:r>
        <w:rPr>
          <w:rFonts w:ascii="宋体" w:hAnsi="宋体" w:cs="宋体" w:eastAsia="宋体" w:hint="default"/>
          <w:spacing w:val="1"/>
          <w:sz w:val="15"/>
          <w:szCs w:val="15"/>
        </w:rPr>
        <w:t> </w:t>
      </w:r>
      <w:r>
        <w:rPr>
          <w:rFonts w:ascii="宋体" w:hAnsi="宋体" w:cs="宋体" w:eastAsia="宋体" w:hint="default"/>
          <w:sz w:val="15"/>
          <w:szCs w:val="15"/>
        </w:rPr>
        <w:t>签</w:t>
      </w:r>
      <w:r>
        <w:rPr>
          <w:rFonts w:ascii="宋体" w:hAnsi="宋体" w:cs="宋体" w:eastAsia="宋体" w:hint="default"/>
          <w:spacing w:val="9"/>
          <w:sz w:val="15"/>
          <w:szCs w:val="15"/>
        </w:rPr>
        <w:t> </w:t>
      </w:r>
      <w:r>
        <w:rPr>
          <w:rFonts w:ascii="宋体" w:hAnsi="宋体" w:cs="宋体" w:eastAsia="宋体" w:hint="default"/>
          <w:spacing w:val="8"/>
          <w:sz w:val="15"/>
          <w:szCs w:val="15"/>
        </w:rPr>
        <w:t>生</w:t>
      </w:r>
      <w:r>
        <w:rPr>
          <w:rFonts w:ascii="宋体" w:hAnsi="宋体" w:cs="宋体" w:eastAsia="宋体" w:hint="default"/>
          <w:spacing w:val="1"/>
          <w:sz w:val="15"/>
          <w:szCs w:val="15"/>
        </w:rPr>
        <w:t> </w:t>
      </w:r>
      <w:r>
        <w:rPr>
          <w:rFonts w:ascii="宋体" w:hAnsi="宋体" w:cs="宋体" w:eastAsia="宋体" w:hint="default"/>
          <w:sz w:val="15"/>
          <w:szCs w:val="15"/>
        </w:rPr>
        <w:t>产</w:t>
      </w:r>
      <w:r>
        <w:rPr>
          <w:rFonts w:ascii="宋体" w:hAnsi="宋体" w:cs="宋体" w:eastAsia="宋体" w:hint="default"/>
          <w:spacing w:val="9"/>
          <w:sz w:val="15"/>
          <w:szCs w:val="15"/>
        </w:rPr>
        <w:t> </w:t>
      </w:r>
      <w:r>
        <w:rPr>
          <w:rFonts w:ascii="宋体" w:hAnsi="宋体" w:cs="宋体" w:eastAsia="宋体" w:hint="default"/>
          <w:spacing w:val="8"/>
          <w:sz w:val="15"/>
          <w:szCs w:val="15"/>
        </w:rPr>
        <w:t>线</w:t>
      </w:r>
      <w:r>
        <w:rPr>
          <w:rFonts w:ascii="宋体" w:hAnsi="宋体" w:cs="宋体" w:eastAsia="宋体" w:hint="default"/>
          <w:spacing w:val="3"/>
          <w:sz w:val="15"/>
          <w:szCs w:val="15"/>
        </w:rPr>
        <w:t> </w:t>
      </w:r>
      <w:r>
        <w:rPr>
          <w:rFonts w:ascii="宋体" w:hAnsi="宋体" w:cs="宋体" w:eastAsia="宋体" w:hint="default"/>
          <w:sz w:val="15"/>
          <w:szCs w:val="15"/>
        </w:rPr>
        <w:t>建</w:t>
      </w:r>
      <w:r>
        <w:rPr>
          <w:rFonts w:ascii="宋体" w:hAnsi="宋体" w:cs="宋体" w:eastAsia="宋体" w:hint="default"/>
          <w:spacing w:val="9"/>
          <w:sz w:val="15"/>
          <w:szCs w:val="15"/>
        </w:rPr>
        <w:t> </w:t>
      </w:r>
      <w:r>
        <w:rPr>
          <w:rFonts w:ascii="宋体" w:hAnsi="宋体" w:cs="宋体" w:eastAsia="宋体" w:hint="default"/>
          <w:sz w:val="15"/>
          <w:szCs w:val="15"/>
        </w:rPr>
      </w:r>
    </w:p>
    <w:p>
      <w:pPr>
        <w:spacing w:after="0" w:line="381" w:lineRule="auto"/>
        <w:jc w:val="both"/>
        <w:rPr>
          <w:rFonts w:ascii="宋体" w:hAnsi="宋体" w:cs="宋体" w:eastAsia="宋体" w:hint="default"/>
          <w:sz w:val="15"/>
          <w:szCs w:val="15"/>
        </w:rPr>
        <w:sectPr>
          <w:type w:val="continuous"/>
          <w:pgSz w:w="11910" w:h="16840"/>
          <w:pgMar w:top="1580" w:bottom="0" w:left="1560" w:right="0"/>
        </w:sectPr>
      </w:pPr>
    </w:p>
    <w:p>
      <w:pPr>
        <w:spacing w:line="372" w:lineRule="auto" w:before="27"/>
        <w:ind w:left="240" w:right="0" w:firstLine="0"/>
        <w:jc w:val="both"/>
        <w:rPr>
          <w:rFonts w:ascii="宋体" w:hAnsi="宋体" w:cs="宋体" w:eastAsia="宋体" w:hint="default"/>
          <w:sz w:val="15"/>
          <w:szCs w:val="15"/>
        </w:rPr>
      </w:pPr>
      <w:r>
        <w:rPr>
          <w:rFonts w:ascii="Times New Roman" w:hAnsi="Times New Roman" w:cs="Times New Roman" w:eastAsia="Times New Roman" w:hint="default"/>
          <w:sz w:val="15"/>
          <w:szCs w:val="15"/>
        </w:rPr>
        <w:t>MIC</w:t>
      </w:r>
      <w:r>
        <w:rPr>
          <w:rFonts w:ascii="Times New Roman" w:hAnsi="Times New Roman" w:cs="Times New Roman" w:eastAsia="Times New Roman" w:hint="default"/>
          <w:spacing w:val="10"/>
          <w:sz w:val="15"/>
          <w:szCs w:val="15"/>
        </w:rPr>
        <w:t> </w:t>
      </w:r>
      <w:r>
        <w:rPr>
          <w:rFonts w:ascii="宋体" w:hAnsi="宋体" w:cs="宋体" w:eastAsia="宋体" w:hint="default"/>
          <w:spacing w:val="3"/>
          <w:sz w:val="15"/>
          <w:szCs w:val="15"/>
        </w:rPr>
        <w:t>卡研发</w:t>
      </w:r>
      <w:r>
        <w:rPr>
          <w:rFonts w:ascii="宋体" w:hAnsi="宋体" w:cs="宋体" w:eastAsia="宋体" w:hint="default"/>
          <w:w w:val="100"/>
          <w:sz w:val="15"/>
          <w:szCs w:val="15"/>
        </w:rPr>
        <w:t> </w:t>
      </w:r>
      <w:r>
        <w:rPr>
          <w:rFonts w:ascii="宋体" w:hAnsi="宋体" w:cs="宋体" w:eastAsia="宋体" w:hint="default"/>
          <w:sz w:val="15"/>
          <w:szCs w:val="15"/>
        </w:rPr>
        <w:t>及</w:t>
      </w:r>
      <w:r>
        <w:rPr>
          <w:rFonts w:ascii="宋体" w:hAnsi="宋体" w:cs="宋体" w:eastAsia="宋体" w:hint="default"/>
          <w:spacing w:val="-54"/>
          <w:sz w:val="15"/>
          <w:szCs w:val="15"/>
        </w:rPr>
        <w:t> </w:t>
      </w:r>
      <w:r>
        <w:rPr>
          <w:rFonts w:ascii="宋体" w:hAnsi="宋体" w:cs="宋体" w:eastAsia="宋体" w:hint="default"/>
          <w:sz w:val="15"/>
          <w:szCs w:val="15"/>
        </w:rPr>
        <w:t>产</w:t>
      </w:r>
      <w:r>
        <w:rPr>
          <w:rFonts w:ascii="宋体" w:hAnsi="宋体" w:cs="宋体" w:eastAsia="宋体" w:hint="default"/>
          <w:spacing w:val="-54"/>
          <w:sz w:val="15"/>
          <w:szCs w:val="15"/>
        </w:rPr>
        <w:t> </w:t>
      </w:r>
      <w:r>
        <w:rPr>
          <w:rFonts w:ascii="宋体" w:hAnsi="宋体" w:cs="宋体" w:eastAsia="宋体" w:hint="default"/>
          <w:spacing w:val="7"/>
          <w:sz w:val="15"/>
          <w:szCs w:val="15"/>
        </w:rPr>
        <w:t>业化</w:t>
      </w:r>
      <w:r>
        <w:rPr>
          <w:rFonts w:ascii="宋体" w:hAnsi="宋体" w:cs="宋体" w:eastAsia="宋体" w:hint="default"/>
          <w:spacing w:val="-54"/>
          <w:sz w:val="15"/>
          <w:szCs w:val="15"/>
        </w:rPr>
        <w:t> </w:t>
      </w:r>
      <w:r>
        <w:rPr>
          <w:rFonts w:ascii="宋体" w:hAnsi="宋体" w:cs="宋体" w:eastAsia="宋体" w:hint="default"/>
          <w:sz w:val="15"/>
          <w:szCs w:val="15"/>
        </w:rPr>
        <w:t>项</w:t>
      </w:r>
      <w:r>
        <w:rPr>
          <w:rFonts w:ascii="宋体" w:hAnsi="宋体" w:cs="宋体" w:eastAsia="宋体" w:hint="default"/>
          <w:w w:val="100"/>
          <w:sz w:val="15"/>
          <w:szCs w:val="15"/>
        </w:rPr>
        <w:t> </w:t>
      </w:r>
      <w:r>
        <w:rPr>
          <w:rFonts w:ascii="宋体" w:hAnsi="宋体" w:cs="宋体" w:eastAsia="宋体" w:hint="default"/>
          <w:sz w:val="15"/>
          <w:szCs w:val="15"/>
        </w:rPr>
        <w:t>目</w:t>
      </w:r>
    </w:p>
    <w:p>
      <w:pPr>
        <w:spacing w:before="27"/>
        <w:ind w:left="173" w:right="0" w:firstLine="0"/>
        <w:jc w:val="both"/>
        <w:rPr>
          <w:rFonts w:ascii="宋体" w:hAnsi="宋体" w:cs="宋体" w:eastAsia="宋体" w:hint="default"/>
          <w:sz w:val="15"/>
          <w:szCs w:val="15"/>
        </w:rPr>
      </w:pPr>
      <w:r>
        <w:rPr>
          <w:spacing w:val="8"/>
        </w:rPr>
        <w:br w:type="column"/>
      </w:r>
      <w:r>
        <w:rPr>
          <w:rFonts w:ascii="宋体" w:hAnsi="宋体" w:cs="宋体" w:eastAsia="宋体" w:hint="default"/>
          <w:spacing w:val="8"/>
          <w:sz w:val="15"/>
          <w:szCs w:val="15"/>
        </w:rPr>
        <w:t>设</w:t>
      </w:r>
      <w:r>
        <w:rPr>
          <w:rFonts w:ascii="宋体" w:hAnsi="宋体" w:cs="宋体" w:eastAsia="宋体" w:hint="default"/>
          <w:spacing w:val="3"/>
          <w:sz w:val="15"/>
          <w:szCs w:val="15"/>
        </w:rPr>
        <w:t> </w:t>
      </w:r>
      <w:r>
        <w:rPr>
          <w:rFonts w:ascii="宋体" w:hAnsi="宋体" w:cs="宋体" w:eastAsia="宋体" w:hint="default"/>
          <w:sz w:val="15"/>
          <w:szCs w:val="15"/>
        </w:rPr>
        <w:t>项</w:t>
      </w:r>
      <w:r>
        <w:rPr>
          <w:rFonts w:ascii="宋体" w:hAnsi="宋体" w:cs="宋体" w:eastAsia="宋体" w:hint="default"/>
          <w:spacing w:val="9"/>
          <w:sz w:val="15"/>
          <w:szCs w:val="15"/>
        </w:rPr>
        <w:t> </w:t>
      </w:r>
      <w:r>
        <w:rPr>
          <w:rFonts w:ascii="宋体" w:hAnsi="宋体" w:cs="宋体" w:eastAsia="宋体" w:hint="default"/>
          <w:sz w:val="15"/>
          <w:szCs w:val="15"/>
        </w:rPr>
      </w:r>
    </w:p>
    <w:p>
      <w:pPr>
        <w:spacing w:before="115"/>
        <w:ind w:left="173" w:right="0" w:firstLine="0"/>
        <w:jc w:val="both"/>
        <w:rPr>
          <w:rFonts w:ascii="Times New Roman" w:hAnsi="Times New Roman" w:cs="Times New Roman" w:eastAsia="Times New Roman" w:hint="default"/>
          <w:sz w:val="18"/>
          <w:szCs w:val="18"/>
        </w:rPr>
      </w:pPr>
      <w:r>
        <w:rPr>
          <w:rFonts w:ascii="宋体" w:hAnsi="宋体" w:cs="宋体" w:eastAsia="宋体" w:hint="default"/>
          <w:spacing w:val="8"/>
          <w:position w:val="1"/>
          <w:sz w:val="15"/>
          <w:szCs w:val="15"/>
        </w:rPr>
        <w:t>目 </w:t>
      </w:r>
      <w:r>
        <w:rPr>
          <w:rFonts w:ascii="宋体" w:hAnsi="宋体" w:cs="宋体" w:eastAsia="宋体" w:hint="default"/>
          <w:position w:val="1"/>
          <w:sz w:val="15"/>
          <w:szCs w:val="15"/>
        </w:rPr>
        <w:t>及    </w:t>
      </w:r>
      <w:r>
        <w:rPr>
          <w:rFonts w:ascii="Times New Roman" w:hAnsi="Times New Roman" w:cs="Times New Roman" w:eastAsia="Times New Roman" w:hint="default"/>
          <w:sz w:val="18"/>
          <w:szCs w:val="18"/>
        </w:rPr>
        <w:t>5,429.43      1,547.53     6,215.15      </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114.47</w:t>
      </w:r>
    </w:p>
    <w:p>
      <w:pPr>
        <w:spacing w:line="381" w:lineRule="auto" w:before="88"/>
        <w:ind w:left="173" w:right="3426" w:firstLine="0"/>
        <w:jc w:val="both"/>
        <w:rPr>
          <w:rFonts w:ascii="宋体" w:hAnsi="宋体" w:cs="宋体" w:eastAsia="宋体" w:hint="default"/>
          <w:sz w:val="15"/>
          <w:szCs w:val="15"/>
        </w:rPr>
      </w:pPr>
      <w:r>
        <w:rPr>
          <w:rFonts w:ascii="宋体" w:hAnsi="宋体" w:cs="宋体" w:eastAsia="宋体" w:hint="default"/>
          <w:spacing w:val="8"/>
          <w:sz w:val="15"/>
          <w:szCs w:val="15"/>
        </w:rPr>
        <w:t>全</w:t>
      </w:r>
      <w:r>
        <w:rPr>
          <w:rFonts w:ascii="宋体" w:hAnsi="宋体" w:cs="宋体" w:eastAsia="宋体" w:hint="default"/>
          <w:spacing w:val="1"/>
          <w:sz w:val="15"/>
          <w:szCs w:val="15"/>
        </w:rPr>
        <w:t> </w:t>
      </w:r>
      <w:r>
        <w:rPr>
          <w:rFonts w:ascii="宋体" w:hAnsi="宋体" w:cs="宋体" w:eastAsia="宋体" w:hint="default"/>
          <w:sz w:val="15"/>
          <w:szCs w:val="15"/>
        </w:rPr>
        <w:t>部</w:t>
      </w:r>
      <w:r>
        <w:rPr>
          <w:rFonts w:ascii="宋体" w:hAnsi="宋体" w:cs="宋体" w:eastAsia="宋体" w:hint="default"/>
          <w:spacing w:val="9"/>
          <w:sz w:val="15"/>
          <w:szCs w:val="15"/>
        </w:rPr>
        <w:t> </w:t>
      </w:r>
      <w:r>
        <w:rPr>
          <w:rFonts w:ascii="宋体" w:hAnsi="宋体" w:cs="宋体" w:eastAsia="宋体" w:hint="default"/>
          <w:spacing w:val="8"/>
          <w:sz w:val="15"/>
          <w:szCs w:val="15"/>
        </w:rPr>
        <w:t>剩</w:t>
      </w:r>
      <w:r>
        <w:rPr>
          <w:rFonts w:ascii="宋体" w:hAnsi="宋体" w:cs="宋体" w:eastAsia="宋体" w:hint="default"/>
          <w:spacing w:val="1"/>
          <w:sz w:val="15"/>
          <w:szCs w:val="15"/>
        </w:rPr>
        <w:t> </w:t>
      </w:r>
      <w:r>
        <w:rPr>
          <w:rFonts w:ascii="宋体" w:hAnsi="宋体" w:cs="宋体" w:eastAsia="宋体" w:hint="default"/>
          <w:sz w:val="15"/>
          <w:szCs w:val="15"/>
        </w:rPr>
        <w:t>余</w:t>
      </w:r>
      <w:r>
        <w:rPr>
          <w:rFonts w:ascii="宋体" w:hAnsi="宋体" w:cs="宋体" w:eastAsia="宋体" w:hint="default"/>
          <w:spacing w:val="9"/>
          <w:sz w:val="15"/>
          <w:szCs w:val="15"/>
        </w:rPr>
        <w:t> </w:t>
      </w:r>
      <w:r>
        <w:rPr>
          <w:rFonts w:ascii="宋体" w:hAnsi="宋体" w:cs="宋体" w:eastAsia="宋体" w:hint="default"/>
          <w:spacing w:val="8"/>
          <w:sz w:val="15"/>
          <w:szCs w:val="15"/>
        </w:rPr>
        <w:t>的</w:t>
      </w:r>
      <w:r>
        <w:rPr>
          <w:rFonts w:ascii="宋体" w:hAnsi="宋体" w:cs="宋体" w:eastAsia="宋体" w:hint="default"/>
          <w:spacing w:val="1"/>
          <w:sz w:val="15"/>
          <w:szCs w:val="15"/>
        </w:rPr>
        <w:t> </w:t>
      </w:r>
      <w:r>
        <w:rPr>
          <w:rFonts w:ascii="宋体" w:hAnsi="宋体" w:cs="宋体" w:eastAsia="宋体" w:hint="default"/>
          <w:sz w:val="15"/>
          <w:szCs w:val="15"/>
        </w:rPr>
        <w:t>募</w:t>
      </w:r>
      <w:r>
        <w:rPr>
          <w:rFonts w:ascii="宋体" w:hAnsi="宋体" w:cs="宋体" w:eastAsia="宋体" w:hint="default"/>
          <w:spacing w:val="9"/>
          <w:sz w:val="15"/>
          <w:szCs w:val="15"/>
        </w:rPr>
        <w:t> </w:t>
      </w:r>
      <w:r>
        <w:rPr>
          <w:rFonts w:ascii="宋体" w:hAnsi="宋体" w:cs="宋体" w:eastAsia="宋体" w:hint="default"/>
          <w:spacing w:val="8"/>
          <w:sz w:val="15"/>
          <w:szCs w:val="15"/>
        </w:rPr>
        <w:t>集</w:t>
      </w:r>
      <w:r>
        <w:rPr>
          <w:rFonts w:ascii="宋体" w:hAnsi="宋体" w:cs="宋体" w:eastAsia="宋体" w:hint="default"/>
          <w:spacing w:val="3"/>
          <w:sz w:val="15"/>
          <w:szCs w:val="15"/>
        </w:rPr>
        <w:t> </w:t>
      </w:r>
      <w:r>
        <w:rPr>
          <w:rFonts w:ascii="宋体" w:hAnsi="宋体" w:cs="宋体" w:eastAsia="宋体" w:hint="default"/>
          <w:sz w:val="15"/>
          <w:szCs w:val="15"/>
        </w:rPr>
        <w:t>资</w:t>
      </w:r>
      <w:r>
        <w:rPr>
          <w:rFonts w:ascii="宋体" w:hAnsi="宋体" w:cs="宋体" w:eastAsia="宋体" w:hint="default"/>
          <w:spacing w:val="9"/>
          <w:sz w:val="15"/>
          <w:szCs w:val="15"/>
        </w:rPr>
        <w:t> </w:t>
      </w:r>
      <w:r>
        <w:rPr>
          <w:rFonts w:ascii="宋体" w:hAnsi="宋体" w:cs="宋体" w:eastAsia="宋体" w:hint="default"/>
          <w:sz w:val="15"/>
          <w:szCs w:val="15"/>
        </w:rPr>
      </w:r>
    </w:p>
    <w:p>
      <w:pPr>
        <w:spacing w:line="240" w:lineRule="auto" w:before="0"/>
        <w:rPr>
          <w:rFonts w:ascii="宋体" w:hAnsi="宋体" w:cs="宋体" w:eastAsia="宋体" w:hint="default"/>
          <w:sz w:val="14"/>
          <w:szCs w:val="14"/>
        </w:rPr>
      </w:pPr>
      <w:r>
        <w:rPr/>
        <w:br w:type="column"/>
      </w:r>
      <w:r>
        <w:rPr>
          <w:rFonts w:ascii="宋体"/>
          <w:sz w:val="14"/>
        </w:rPr>
      </w:r>
    </w:p>
    <w:p>
      <w:pPr>
        <w:spacing w:before="0"/>
        <w:ind w:left="240" w:right="-17"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2011</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年</w:t>
      </w:r>
    </w:p>
    <w:p>
      <w:pPr>
        <w:spacing w:before="104"/>
        <w:ind w:left="312" w:right="-17"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p>
    <w:p>
      <w:pPr>
        <w:spacing w:line="240" w:lineRule="auto" w:before="0"/>
        <w:rPr>
          <w:rFonts w:ascii="宋体" w:hAnsi="宋体" w:cs="宋体" w:eastAsia="宋体" w:hint="default"/>
          <w:sz w:val="14"/>
          <w:szCs w:val="14"/>
        </w:rPr>
      </w:pPr>
      <w:r>
        <w:rPr/>
        <w:br w:type="column"/>
      </w:r>
      <w:r>
        <w:rPr>
          <w:rFonts w:ascii="宋体"/>
          <w:sz w:val="14"/>
        </w:rPr>
      </w:r>
    </w:p>
    <w:p>
      <w:pPr>
        <w:spacing w:line="176" w:lineRule="exact" w:before="0"/>
        <w:ind w:left="1022" w:right="0" w:firstLine="0"/>
        <w:jc w:val="left"/>
        <w:rPr>
          <w:rFonts w:ascii="宋体" w:hAnsi="宋体" w:cs="宋体" w:eastAsia="宋体" w:hint="default"/>
          <w:sz w:val="15"/>
          <w:szCs w:val="15"/>
        </w:rPr>
      </w:pPr>
      <w:r>
        <w:rPr>
          <w:rFonts w:ascii="宋体" w:hAnsi="宋体" w:cs="宋体" w:eastAsia="宋体" w:hint="default"/>
          <w:sz w:val="15"/>
          <w:szCs w:val="15"/>
        </w:rPr>
        <w:t>不适</w:t>
      </w:r>
    </w:p>
    <w:p>
      <w:pPr>
        <w:tabs>
          <w:tab w:pos="1877" w:val="left" w:leader="none"/>
        </w:tabs>
        <w:spacing w:line="170" w:lineRule="exact" w:before="0"/>
        <w:ind w:left="240" w:right="0" w:firstLine="0"/>
        <w:jc w:val="left"/>
        <w:rPr>
          <w:rFonts w:ascii="宋体" w:hAnsi="宋体" w:cs="宋体" w:eastAsia="宋体" w:hint="default"/>
          <w:sz w:val="15"/>
          <w:szCs w:val="15"/>
        </w:rPr>
      </w:pPr>
      <w:r>
        <w:rPr>
          <w:rFonts w:ascii="Times New Roman" w:hAnsi="Times New Roman" w:cs="Times New Roman" w:eastAsia="Times New Roman" w:hint="default"/>
          <w:sz w:val="18"/>
          <w:szCs w:val="18"/>
        </w:rPr>
        <w:t>17.91</w:t>
        <w:tab/>
      </w:r>
      <w:r>
        <w:rPr>
          <w:rFonts w:ascii="宋体" w:hAnsi="宋体" w:cs="宋体" w:eastAsia="宋体" w:hint="default"/>
          <w:position w:val="1"/>
          <w:sz w:val="15"/>
          <w:szCs w:val="15"/>
        </w:rPr>
        <w:t>否</w:t>
      </w:r>
      <w:r>
        <w:rPr>
          <w:rFonts w:ascii="宋体" w:hAnsi="宋体" w:cs="宋体" w:eastAsia="宋体" w:hint="default"/>
          <w:sz w:val="15"/>
          <w:szCs w:val="15"/>
        </w:rPr>
      </w:r>
    </w:p>
    <w:p>
      <w:pPr>
        <w:spacing w:line="162" w:lineRule="exact" w:before="0"/>
        <w:ind w:left="1097" w:right="0" w:firstLine="0"/>
        <w:jc w:val="left"/>
        <w:rPr>
          <w:rFonts w:ascii="宋体" w:hAnsi="宋体" w:cs="宋体" w:eastAsia="宋体" w:hint="default"/>
          <w:sz w:val="15"/>
          <w:szCs w:val="15"/>
        </w:rPr>
      </w:pPr>
      <w:r>
        <w:rPr>
          <w:rFonts w:ascii="宋体" w:hAnsi="宋体" w:cs="宋体" w:eastAsia="宋体" w:hint="default"/>
          <w:w w:val="100"/>
          <w:sz w:val="15"/>
          <w:szCs w:val="15"/>
        </w:rPr>
        <w:t>用</w:t>
      </w:r>
    </w:p>
    <w:p>
      <w:pPr>
        <w:spacing w:after="0" w:line="162" w:lineRule="exact"/>
        <w:jc w:val="left"/>
        <w:rPr>
          <w:rFonts w:ascii="宋体" w:hAnsi="宋体" w:cs="宋体" w:eastAsia="宋体" w:hint="default"/>
          <w:sz w:val="15"/>
          <w:szCs w:val="15"/>
        </w:rPr>
        <w:sectPr>
          <w:type w:val="continuous"/>
          <w:pgSz w:w="11910" w:h="16840"/>
          <w:pgMar w:top="1580" w:bottom="0" w:left="1560" w:right="0"/>
          <w:cols w:num="4" w:equalWidth="0">
            <w:col w:w="1071" w:space="40"/>
            <w:col w:w="4073" w:space="140"/>
            <w:col w:w="726" w:space="131"/>
            <w:col w:w="4169"/>
          </w:cols>
        </w:sectPr>
      </w:pPr>
    </w:p>
    <w:p>
      <w:pPr>
        <w:spacing w:before="27"/>
        <w:ind w:left="1284" w:right="0" w:firstLine="0"/>
        <w:jc w:val="left"/>
        <w:rPr>
          <w:rFonts w:ascii="宋体" w:hAnsi="宋体" w:cs="宋体" w:eastAsia="宋体" w:hint="default"/>
          <w:sz w:val="15"/>
          <w:szCs w:val="15"/>
        </w:rPr>
      </w:pPr>
      <w:r>
        <w:rPr>
          <w:rFonts w:ascii="宋体" w:hAnsi="宋体" w:cs="宋体" w:eastAsia="宋体" w:hint="default"/>
          <w:w w:val="100"/>
          <w:sz w:val="15"/>
          <w:szCs w:val="15"/>
        </w:rPr>
        <w:t>金</w:t>
      </w:r>
    </w:p>
    <w:p>
      <w:pPr>
        <w:tabs>
          <w:tab w:pos="1284" w:val="left" w:leader="none"/>
          <w:tab w:pos="1958" w:val="left" w:leader="none"/>
          <w:tab w:pos="2883" w:val="left" w:leader="none"/>
          <w:tab w:pos="3730" w:val="left" w:leader="none"/>
          <w:tab w:pos="4849" w:val="left" w:leader="none"/>
          <w:tab w:pos="5730" w:val="left" w:leader="none"/>
          <w:tab w:pos="6308" w:val="left" w:leader="none"/>
          <w:tab w:pos="7278" w:val="left" w:leader="none"/>
          <w:tab w:pos="8058" w:val="left" w:leader="none"/>
        </w:tabs>
        <w:spacing w:before="125"/>
        <w:ind w:left="24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合计</w:t>
        <w:tab/>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z w:val="18"/>
          <w:szCs w:val="18"/>
        </w:rPr>
        <w:t>7,929.43</w:t>
        <w:tab/>
        <w:t>2,048.33</w:t>
        <w:tab/>
        <w:t>8,715.38</w:t>
        <w:tab/>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z w:val="18"/>
          <w:szCs w:val="18"/>
        </w:rPr>
        <w:t>1,764.68</w:t>
        <w:tab/>
      </w:r>
      <w:r>
        <w:rPr>
          <w:rFonts w:ascii="Times New Roman" w:hAnsi="Times New Roman" w:cs="Times New Roman" w:eastAsia="Times New Roman" w:hint="default"/>
          <w:position w:val="1"/>
          <w:sz w:val="15"/>
          <w:szCs w:val="15"/>
        </w:rPr>
        <w:t>—</w:t>
        <w:tab/>
        <w:t>—</w:t>
      </w:r>
      <w:r>
        <w:rPr>
          <w:rFonts w:ascii="Times New Roman" w:hAnsi="Times New Roman" w:cs="Times New Roman" w:eastAsia="Times New Roman" w:hint="default"/>
          <w:sz w:val="15"/>
          <w:szCs w:val="15"/>
        </w:rPr>
      </w:r>
    </w:p>
    <w:p>
      <w:pPr>
        <w:spacing w:line="240" w:lineRule="auto" w:before="6"/>
        <w:rPr>
          <w:rFonts w:ascii="Times New Roman" w:hAnsi="Times New Roman" w:cs="Times New Roman" w:eastAsia="Times New Roman" w:hint="default"/>
          <w:sz w:val="16"/>
          <w:szCs w:val="16"/>
        </w:rPr>
      </w:pPr>
    </w:p>
    <w:p>
      <w:pPr>
        <w:spacing w:after="0" w:line="240" w:lineRule="auto"/>
        <w:rPr>
          <w:rFonts w:ascii="Times New Roman" w:hAnsi="Times New Roman" w:cs="Times New Roman" w:eastAsia="Times New Roman" w:hint="default"/>
          <w:sz w:val="16"/>
          <w:szCs w:val="16"/>
        </w:rPr>
        <w:sectPr>
          <w:type w:val="continuous"/>
          <w:pgSz w:w="11910" w:h="16840"/>
          <w:pgMar w:top="1580" w:bottom="0" w:left="1560" w:right="0"/>
        </w:sectPr>
      </w:pPr>
    </w:p>
    <w:p>
      <w:pPr>
        <w:spacing w:line="494" w:lineRule="auto" w:before="54"/>
        <w:ind w:left="240" w:right="0" w:firstLine="0"/>
        <w:jc w:val="left"/>
        <w:rPr>
          <w:rFonts w:ascii="宋体" w:hAnsi="宋体" w:cs="宋体" w:eastAsia="宋体" w:hint="default"/>
          <w:sz w:val="15"/>
          <w:szCs w:val="15"/>
        </w:rPr>
      </w:pPr>
      <w:r>
        <w:rPr>
          <w:rFonts w:ascii="宋体" w:hAnsi="宋体" w:cs="宋体" w:eastAsia="宋体" w:hint="default"/>
          <w:sz w:val="15"/>
          <w:szCs w:val="15"/>
        </w:rPr>
        <w:t>变更原因、决策程序及信息披露情况</w:t>
      </w:r>
      <w:r>
        <w:rPr>
          <w:rFonts w:ascii="宋体" w:hAnsi="宋体" w:cs="宋体" w:eastAsia="宋体" w:hint="default"/>
          <w:spacing w:val="-48"/>
          <w:sz w:val="15"/>
          <w:szCs w:val="15"/>
        </w:rPr>
        <w:t> </w:t>
      </w:r>
      <w:r>
        <w:rPr>
          <w:rFonts w:ascii="宋体" w:hAnsi="宋体" w:cs="宋体" w:eastAsia="宋体" w:hint="default"/>
          <w:spacing w:val="-48"/>
          <w:sz w:val="15"/>
          <w:szCs w:val="15"/>
        </w:rPr>
      </w:r>
      <w:r>
        <w:rPr>
          <w:rFonts w:ascii="宋体" w:hAnsi="宋体" w:cs="宋体" w:eastAsia="宋体" w:hint="default"/>
          <w:sz w:val="15"/>
          <w:szCs w:val="15"/>
        </w:rPr>
        <w:t>说明（分具体项目）</w:t>
      </w:r>
      <w:r>
        <w:rPr>
          <w:rFonts w:ascii="宋体" w:hAnsi="宋体" w:cs="宋体" w:eastAsia="宋体" w:hint="default"/>
          <w:w w:val="100"/>
          <w:sz w:val="15"/>
          <w:szCs w:val="15"/>
        </w:rPr>
        <w:t> </w:t>
      </w:r>
      <w:r>
        <w:rPr>
          <w:rFonts w:ascii="宋体" w:hAnsi="宋体" w:cs="宋体" w:eastAsia="宋体" w:hint="default"/>
          <w:sz w:val="15"/>
          <w:szCs w:val="15"/>
        </w:rPr>
        <w:t>未达到计划进度或预计收益的情况和</w:t>
      </w:r>
      <w:r>
        <w:rPr>
          <w:rFonts w:ascii="宋体" w:hAnsi="宋体" w:cs="宋体" w:eastAsia="宋体" w:hint="default"/>
          <w:spacing w:val="-48"/>
          <w:sz w:val="15"/>
          <w:szCs w:val="15"/>
        </w:rPr>
        <w:t> </w:t>
      </w:r>
      <w:r>
        <w:rPr>
          <w:rFonts w:ascii="宋体" w:hAnsi="宋体" w:cs="宋体" w:eastAsia="宋体" w:hint="default"/>
          <w:spacing w:val="-48"/>
          <w:sz w:val="15"/>
          <w:szCs w:val="15"/>
        </w:rPr>
      </w:r>
      <w:r>
        <w:rPr>
          <w:rFonts w:ascii="宋体" w:hAnsi="宋体" w:cs="宋体" w:eastAsia="宋体" w:hint="default"/>
          <w:sz w:val="15"/>
          <w:szCs w:val="15"/>
        </w:rPr>
        <w:t>原因（分具体项目）</w:t>
      </w:r>
      <w:r>
        <w:rPr>
          <w:rFonts w:ascii="宋体" w:hAnsi="宋体" w:cs="宋体" w:eastAsia="宋体" w:hint="default"/>
          <w:w w:val="100"/>
          <w:sz w:val="15"/>
          <w:szCs w:val="15"/>
        </w:rPr>
        <w:t> </w:t>
      </w:r>
      <w:r>
        <w:rPr>
          <w:rFonts w:ascii="宋体" w:hAnsi="宋体" w:cs="宋体" w:eastAsia="宋体" w:hint="default"/>
          <w:sz w:val="15"/>
          <w:szCs w:val="15"/>
        </w:rPr>
        <w:t>变更后的项目可行性发生重大变化的</w:t>
      </w:r>
      <w:r>
        <w:rPr>
          <w:rFonts w:ascii="宋体" w:hAnsi="宋体" w:cs="宋体" w:eastAsia="宋体" w:hint="default"/>
          <w:spacing w:val="-48"/>
          <w:sz w:val="15"/>
          <w:szCs w:val="15"/>
        </w:rPr>
        <w:t> </w:t>
      </w:r>
      <w:r>
        <w:rPr>
          <w:rFonts w:ascii="宋体" w:hAnsi="宋体" w:cs="宋体" w:eastAsia="宋体" w:hint="default"/>
          <w:spacing w:val="-48"/>
          <w:sz w:val="15"/>
          <w:szCs w:val="15"/>
        </w:rPr>
      </w:r>
      <w:r>
        <w:rPr>
          <w:rFonts w:ascii="宋体" w:hAnsi="宋体" w:cs="宋体" w:eastAsia="宋体" w:hint="default"/>
          <w:sz w:val="15"/>
          <w:szCs w:val="15"/>
        </w:rPr>
        <w:t>情况说明</w:t>
      </w:r>
    </w:p>
    <w:p>
      <w:pPr>
        <w:spacing w:before="127"/>
        <w:ind w:left="223" w:right="3603" w:firstLine="0"/>
        <w:jc w:val="center"/>
        <w:rPr>
          <w:rFonts w:ascii="宋体" w:hAnsi="宋体" w:cs="宋体" w:eastAsia="宋体" w:hint="default"/>
          <w:sz w:val="18"/>
          <w:szCs w:val="18"/>
        </w:rPr>
      </w:pPr>
      <w:r>
        <w:rPr/>
        <w:br w:type="column"/>
      </w:r>
      <w:r>
        <w:rPr>
          <w:rFonts w:ascii="宋体" w:hAnsi="宋体" w:cs="宋体" w:eastAsia="宋体" w:hint="default"/>
          <w:sz w:val="18"/>
          <w:szCs w:val="18"/>
        </w:rPr>
        <w:t>详见本报告</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3"/>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4"/>
          <w:szCs w:val="24"/>
        </w:rPr>
      </w:pPr>
    </w:p>
    <w:p>
      <w:pPr>
        <w:spacing w:before="0"/>
        <w:ind w:left="223" w:right="3600" w:firstLine="0"/>
        <w:jc w:val="center"/>
        <w:rPr>
          <w:rFonts w:ascii="宋体" w:hAnsi="宋体" w:cs="宋体" w:eastAsia="宋体" w:hint="default"/>
          <w:sz w:val="18"/>
          <w:szCs w:val="18"/>
        </w:rPr>
      </w:pPr>
      <w:r>
        <w:rPr>
          <w:rFonts w:ascii="宋体" w:hAnsi="宋体" w:cs="宋体" w:eastAsia="宋体" w:hint="default"/>
          <w:sz w:val="18"/>
          <w:szCs w:val="18"/>
        </w:rPr>
        <w:t>无此情况</w:t>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5"/>
          <w:szCs w:val="25"/>
        </w:rPr>
      </w:pPr>
    </w:p>
    <w:p>
      <w:pPr>
        <w:spacing w:before="0"/>
        <w:ind w:left="223" w:right="3600" w:firstLine="0"/>
        <w:jc w:val="center"/>
        <w:rPr>
          <w:rFonts w:ascii="宋体" w:hAnsi="宋体" w:cs="宋体" w:eastAsia="宋体" w:hint="default"/>
          <w:sz w:val="18"/>
          <w:szCs w:val="18"/>
        </w:rPr>
      </w:pPr>
      <w:r>
        <w:rPr>
          <w:rFonts w:ascii="宋体" w:hAnsi="宋体" w:cs="宋体" w:eastAsia="宋体" w:hint="default"/>
          <w:sz w:val="18"/>
          <w:szCs w:val="18"/>
        </w:rPr>
        <w:t>无此情况</w:t>
      </w:r>
    </w:p>
    <w:p>
      <w:pPr>
        <w:spacing w:after="0"/>
        <w:jc w:val="center"/>
        <w:rPr>
          <w:rFonts w:ascii="宋体" w:hAnsi="宋体" w:cs="宋体" w:eastAsia="宋体" w:hint="default"/>
          <w:sz w:val="18"/>
          <w:szCs w:val="18"/>
        </w:rPr>
        <w:sectPr>
          <w:type w:val="continuous"/>
          <w:pgSz w:w="11910" w:h="16840"/>
          <w:pgMar w:top="1580" w:bottom="0" w:left="1560" w:right="0"/>
          <w:cols w:num="2" w:equalWidth="0">
            <w:col w:w="2670" w:space="1742"/>
            <w:col w:w="5938"/>
          </w:cols>
        </w:sectPr>
      </w:pPr>
    </w:p>
    <w:p>
      <w:pPr>
        <w:spacing w:line="240" w:lineRule="auto" w:before="0"/>
        <w:rPr>
          <w:rFonts w:ascii="宋体" w:hAnsi="宋体" w:cs="宋体" w:eastAsia="宋体" w:hint="default"/>
          <w:sz w:val="18"/>
          <w:szCs w:val="18"/>
        </w:rPr>
      </w:pPr>
    </w:p>
    <w:p>
      <w:pPr>
        <w:spacing w:before="44"/>
        <w:ind w:left="500" w:right="1782"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本年度实现的效益</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的</w:t>
      </w:r>
      <w:r>
        <w:rPr>
          <w:rFonts w:ascii="宋体" w:hAnsi="宋体" w:cs="宋体" w:eastAsia="宋体" w:hint="default"/>
          <w:spacing w:val="2"/>
          <w:sz w:val="18"/>
          <w:szCs w:val="18"/>
        </w:rPr>
        <w:t>计</w:t>
      </w:r>
      <w:r>
        <w:rPr>
          <w:rFonts w:ascii="宋体" w:hAnsi="宋体" w:cs="宋体" w:eastAsia="宋体" w:hint="default"/>
          <w:sz w:val="18"/>
          <w:szCs w:val="18"/>
        </w:rPr>
        <w:t>算口径、计算方法应与承诺效益的计算口径、计算方法一致。</w:t>
      </w:r>
    </w:p>
    <w:p>
      <w:pPr>
        <w:spacing w:line="240" w:lineRule="auto" w:before="0"/>
        <w:rPr>
          <w:rFonts w:ascii="宋体" w:hAnsi="宋体" w:cs="宋体" w:eastAsia="宋体" w:hint="default"/>
          <w:sz w:val="18"/>
          <w:szCs w:val="18"/>
        </w:rPr>
      </w:pPr>
    </w:p>
    <w:p>
      <w:pPr>
        <w:spacing w:line="336" w:lineRule="auto" w:before="129"/>
        <w:ind w:left="620" w:right="1782" w:hanging="8"/>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、会计师事务所对募集资金使用情况的专项审核意见</w:t>
      </w:r>
      <w:r>
        <w:rPr>
          <w:rFonts w:ascii="宋体" w:hAnsi="宋体" w:cs="宋体" w:eastAsia="宋体" w:hint="default"/>
          <w:b/>
          <w:bCs/>
          <w:w w:val="99"/>
          <w:sz w:val="24"/>
          <w:szCs w:val="24"/>
        </w:rPr>
        <w:t> </w:t>
      </w:r>
      <w:r>
        <w:rPr>
          <w:rFonts w:ascii="宋体" w:hAnsi="宋体" w:cs="宋体" w:eastAsia="宋体" w:hint="default"/>
          <w:sz w:val="24"/>
          <w:szCs w:val="24"/>
        </w:rPr>
        <w:t>立信会计师事务所对公司</w:t>
      </w:r>
      <w:r>
        <w:rPr>
          <w:rFonts w:ascii="宋体" w:hAnsi="宋体" w:cs="宋体" w:eastAsia="宋体" w:hint="default"/>
          <w:spacing w:val="24"/>
          <w:sz w:val="24"/>
          <w:szCs w:val="24"/>
        </w:rPr>
        <w:t> </w:t>
      </w:r>
      <w:r>
        <w:rPr>
          <w:rFonts w:ascii="Times New Roman" w:hAnsi="Times New Roman" w:cs="Times New Roman" w:eastAsia="Times New Roman" w:hint="default"/>
          <w:sz w:val="24"/>
          <w:szCs w:val="24"/>
        </w:rPr>
        <w:t>2011</w:t>
      </w:r>
      <w:r>
        <w:rPr>
          <w:rFonts w:ascii="宋体" w:hAnsi="宋体" w:cs="宋体" w:eastAsia="宋体" w:hint="default"/>
          <w:sz w:val="24"/>
          <w:szCs w:val="24"/>
        </w:rPr>
        <w:t>年度的募集资金使用情况出具了《募集资金</w:t>
      </w:r>
    </w:p>
    <w:p>
      <w:pPr>
        <w:pStyle w:val="BodyText"/>
        <w:spacing w:line="458" w:lineRule="auto" w:before="185"/>
        <w:ind w:left="140" w:right="1796"/>
        <w:jc w:val="both"/>
      </w:pPr>
      <w:r>
        <w:rPr>
          <w:spacing w:val="-3"/>
        </w:rPr>
        <w:t>存放与使用情况鉴证报告》，认为：贵公司董事会编制的</w:t>
      </w:r>
      <w:r>
        <w:rPr>
          <w:rFonts w:ascii="Times New Roman" w:hAnsi="Times New Roman" w:cs="Times New Roman" w:eastAsia="Times New Roman" w:hint="default"/>
          <w:spacing w:val="-3"/>
        </w:rPr>
        <w:t>2011</w:t>
      </w:r>
      <w:r>
        <w:rPr>
          <w:spacing w:val="-3"/>
        </w:rPr>
        <w:t>年度《关于公司募</w:t>
      </w:r>
      <w:r>
        <w:rPr>
          <w:spacing w:val="-103"/>
        </w:rPr>
        <w:t> </w:t>
      </w:r>
      <w:r>
        <w:rPr>
          <w:spacing w:val="-103"/>
        </w:rPr>
      </w:r>
      <w:r>
        <w:rPr>
          <w:spacing w:val="-3"/>
        </w:rPr>
        <w:t>集资金存放与使用情况的专项报告》符合《深圳证券交易所中小企业板上市公司</w:t>
      </w:r>
      <w:r>
        <w:rPr>
          <w:spacing w:val="-109"/>
        </w:rPr>
        <w:t> </w:t>
      </w:r>
      <w:r>
        <w:rPr>
          <w:spacing w:val="-109"/>
        </w:rPr>
      </w:r>
      <w:r>
        <w:rPr>
          <w:spacing w:val="-3"/>
        </w:rPr>
        <w:t>规范运作指引》及相关格式指引的规定，如实反映了贵公司募集资金</w:t>
      </w:r>
      <w:r>
        <w:rPr>
          <w:rFonts w:ascii="Times New Roman" w:hAnsi="Times New Roman" w:cs="Times New Roman" w:eastAsia="Times New Roman" w:hint="default"/>
          <w:spacing w:val="-3"/>
        </w:rPr>
        <w:t>2011</w:t>
      </w:r>
      <w:r>
        <w:rPr>
          <w:spacing w:val="-3"/>
        </w:rPr>
        <w:t>年度实</w:t>
      </w:r>
      <w:r>
        <w:rPr>
          <w:spacing w:val="-104"/>
        </w:rPr>
        <w:t> </w:t>
      </w:r>
      <w:r>
        <w:rPr/>
        <w:t>际存放与使用情况。</w:t>
      </w:r>
    </w:p>
    <w:p>
      <w:pPr>
        <w:spacing w:line="240" w:lineRule="auto" w:before="3"/>
        <w:rPr>
          <w:rFonts w:ascii="宋体" w:hAnsi="宋体" w:cs="宋体" w:eastAsia="宋体" w:hint="default"/>
          <w:sz w:val="20"/>
          <w:szCs w:val="20"/>
        </w:rPr>
      </w:pPr>
    </w:p>
    <w:p>
      <w:pPr>
        <w:pStyle w:val="Heading4"/>
        <w:spacing w:line="240" w:lineRule="auto"/>
        <w:ind w:left="622" w:right="1782"/>
        <w:jc w:val="left"/>
        <w:rPr>
          <w:b w:val="0"/>
          <w:bCs w:val="0"/>
        </w:rPr>
      </w:pPr>
      <w:r>
        <w:rPr>
          <w:rFonts w:ascii="Times New Roman" w:hAnsi="Times New Roman" w:cs="Times New Roman" w:eastAsia="Times New Roman" w:hint="default"/>
        </w:rPr>
        <w:t>3</w:t>
      </w:r>
      <w:r>
        <w:rPr/>
        <w:t>、公司不存在非募集资金投资的重大项目</w:t>
      </w:r>
      <w:r>
        <w:rPr>
          <w:b w:val="0"/>
          <w:bCs w:val="0"/>
        </w:rPr>
      </w:r>
    </w:p>
    <w:p>
      <w:pPr>
        <w:spacing w:line="396" w:lineRule="auto" w:before="188"/>
        <w:ind w:left="620" w:right="1805" w:firstLine="2"/>
        <w:jc w:val="left"/>
        <w:rPr>
          <w:rFonts w:ascii="宋体" w:hAnsi="宋体" w:cs="宋体" w:eastAsia="宋体" w:hint="default"/>
          <w:sz w:val="24"/>
          <w:szCs w:val="24"/>
        </w:rPr>
      </w:pPr>
      <w:r>
        <w:rPr>
          <w:rFonts w:ascii="宋体" w:hAnsi="宋体" w:cs="宋体" w:eastAsia="宋体" w:hint="default"/>
          <w:b/>
          <w:bCs/>
          <w:sz w:val="24"/>
          <w:szCs w:val="24"/>
        </w:rPr>
        <w:t>二、会计师事务所意见及会计政策、会计估计变更</w:t>
      </w:r>
      <w:r>
        <w:rPr>
          <w:rFonts w:ascii="宋体" w:hAnsi="宋体" w:cs="宋体" w:eastAsia="宋体" w:hint="default"/>
          <w:b/>
          <w:bCs/>
          <w:w w:val="99"/>
          <w:sz w:val="24"/>
          <w:szCs w:val="24"/>
        </w:rPr>
        <w:t> </w:t>
      </w:r>
      <w:r>
        <w:rPr>
          <w:rFonts w:ascii="宋体" w:hAnsi="宋体" w:cs="宋体" w:eastAsia="宋体" w:hint="default"/>
          <w:sz w:val="24"/>
          <w:szCs w:val="24"/>
        </w:rPr>
        <w:t>经立信会计师事务所有限公司审计，对本公司</w:t>
      </w:r>
      <w:r>
        <w:rPr>
          <w:rFonts w:ascii="宋体" w:hAnsi="宋体" w:cs="宋体" w:eastAsia="宋体" w:hint="default"/>
          <w:spacing w:val="-59"/>
          <w:sz w:val="24"/>
          <w:szCs w:val="24"/>
        </w:rPr>
        <w:t> </w:t>
      </w:r>
      <w:r>
        <w:rPr>
          <w:rFonts w:ascii="Times New Roman" w:hAnsi="Times New Roman" w:cs="Times New Roman" w:eastAsia="Times New Roman" w:hint="default"/>
          <w:sz w:val="24"/>
          <w:szCs w:val="24"/>
        </w:rPr>
        <w:t>2011 </w:t>
      </w:r>
      <w:r>
        <w:rPr>
          <w:rFonts w:ascii="宋体" w:hAnsi="宋体" w:cs="宋体" w:eastAsia="宋体" w:hint="default"/>
          <w:sz w:val="24"/>
          <w:szCs w:val="24"/>
        </w:rPr>
        <w:t>年度财务报告出具了标</w:t>
      </w:r>
    </w:p>
    <w:p>
      <w:pPr>
        <w:pStyle w:val="BodyText"/>
        <w:spacing w:line="398" w:lineRule="auto" w:before="16"/>
        <w:ind w:left="140" w:right="1801"/>
        <w:jc w:val="both"/>
      </w:pPr>
      <w:r>
        <w:rPr>
          <w:spacing w:val="-3"/>
        </w:rPr>
        <w:t>准无保留意见的审计报告。报告期内，公司无会计政策、会计估计变更事项，无</w:t>
      </w:r>
      <w:r>
        <w:rPr>
          <w:spacing w:val="-112"/>
        </w:rPr>
        <w:t> </w:t>
      </w:r>
      <w:r>
        <w:rPr>
          <w:spacing w:val="-112"/>
        </w:rPr>
      </w:r>
      <w:r>
        <w:rPr/>
        <w:t>重大前期差错更正事项。</w:t>
      </w:r>
    </w:p>
    <w:p>
      <w:pPr>
        <w:pStyle w:val="Heading4"/>
        <w:spacing w:line="240" w:lineRule="auto" w:before="46"/>
        <w:ind w:left="613" w:right="1782"/>
        <w:jc w:val="left"/>
        <w:rPr>
          <w:b w:val="0"/>
          <w:bCs w:val="0"/>
        </w:rPr>
      </w:pPr>
      <w:r>
        <w:rPr/>
        <w:t>三、公司董事会日常工作情况</w:t>
      </w:r>
      <w:r>
        <w:rPr>
          <w:b w:val="0"/>
          <w:bCs w:val="0"/>
        </w:rPr>
      </w:r>
    </w:p>
    <w:p>
      <w:pPr>
        <w:pStyle w:val="Heading4"/>
        <w:spacing w:line="240" w:lineRule="auto" w:before="207"/>
        <w:ind w:left="500" w:right="1782"/>
        <w:jc w:val="left"/>
        <w:rPr>
          <w:b w:val="0"/>
          <w:bCs w:val="0"/>
        </w:rPr>
      </w:pPr>
      <w:r>
        <w:rPr/>
        <w:t>（一）董事会的会议情况及决议内容</w:t>
      </w:r>
      <w:r>
        <w:rPr>
          <w:b w:val="0"/>
          <w:bCs w:val="0"/>
        </w:rPr>
      </w:r>
    </w:p>
    <w:p>
      <w:pPr>
        <w:pStyle w:val="BodyText"/>
        <w:spacing w:line="240" w:lineRule="auto" w:before="206"/>
        <w:ind w:left="620" w:right="1782"/>
        <w:jc w:val="left"/>
      </w:pPr>
      <w:r>
        <w:rPr>
          <w:rFonts w:ascii="Times New Roman" w:hAnsi="Times New Roman" w:cs="Times New Roman" w:eastAsia="Times New Roman" w:hint="default"/>
        </w:rPr>
        <w:t>2011 </w:t>
      </w:r>
      <w:r>
        <w:rPr/>
        <w:t>年度公司共召开了</w:t>
      </w:r>
      <w:r>
        <w:rPr>
          <w:spacing w:val="-60"/>
        </w:rPr>
        <w:t> </w:t>
      </w:r>
      <w:r>
        <w:rPr>
          <w:rFonts w:ascii="Times New Roman" w:hAnsi="Times New Roman" w:cs="Times New Roman" w:eastAsia="Times New Roman" w:hint="default"/>
        </w:rPr>
        <w:t>6 </w:t>
      </w:r>
      <w:r>
        <w:rPr/>
        <w:t>次董事会会议，具体情况如下：</w:t>
      </w:r>
    </w:p>
    <w:p>
      <w:pPr>
        <w:pStyle w:val="BodyText"/>
        <w:spacing w:line="379" w:lineRule="auto" w:before="186"/>
        <w:ind w:left="140" w:right="1793" w:firstLine="479"/>
        <w:jc w:val="both"/>
      </w:pPr>
      <w:r>
        <w:rPr>
          <w:rFonts w:ascii="Times New Roman" w:hAnsi="Times New Roman" w:cs="Times New Roman" w:eastAsia="Times New Roman" w:hint="default"/>
        </w:rPr>
        <w:t>1</w:t>
      </w:r>
      <w:r>
        <w:rPr/>
        <w:t>、公司于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13 </w:t>
      </w:r>
      <w:r>
        <w:rPr/>
        <w:t>日召开了第四届董事会第五次会议，会议审议通 </w:t>
      </w:r>
      <w:r>
        <w:rPr>
          <w:spacing w:val="-2"/>
        </w:rPr>
        <w:t>过了《</w:t>
      </w:r>
      <w:r>
        <w:rPr>
          <w:rFonts w:ascii="Times New Roman" w:hAnsi="Times New Roman" w:cs="Times New Roman" w:eastAsia="Times New Roman" w:hint="default"/>
          <w:spacing w:val="-2"/>
        </w:rPr>
        <w:t>2010</w:t>
      </w:r>
      <w:r>
        <w:rPr>
          <w:rFonts w:ascii="Times New Roman" w:hAnsi="Times New Roman" w:cs="Times New Roman" w:eastAsia="Times New Roman" w:hint="default"/>
        </w:rPr>
        <w:t> </w:t>
      </w:r>
      <w:r>
        <w:rPr>
          <w:spacing w:val="-17"/>
        </w:rPr>
        <w:t>年度总裁工作报告》、《</w:t>
      </w:r>
      <w:r>
        <w:rPr>
          <w:rFonts w:ascii="Times New Roman" w:hAnsi="Times New Roman" w:cs="Times New Roman" w:eastAsia="Times New Roman" w:hint="default"/>
          <w:spacing w:val="-17"/>
        </w:rPr>
        <w:t>2010</w:t>
      </w:r>
      <w:r>
        <w:rPr>
          <w:rFonts w:ascii="Times New Roman" w:hAnsi="Times New Roman" w:cs="Times New Roman" w:eastAsia="Times New Roman" w:hint="default"/>
        </w:rPr>
        <w:t> </w:t>
      </w:r>
      <w:r>
        <w:rPr>
          <w:spacing w:val="-16"/>
        </w:rPr>
        <w:t>年度董事会工作报告》、《</w:t>
      </w:r>
      <w:r>
        <w:rPr>
          <w:rFonts w:ascii="Times New Roman" w:hAnsi="Times New Roman" w:cs="Times New Roman" w:eastAsia="Times New Roman" w:hint="default"/>
          <w:spacing w:val="-16"/>
        </w:rPr>
        <w:t>2010</w:t>
      </w:r>
      <w:r>
        <w:rPr>
          <w:rFonts w:ascii="Times New Roman" w:hAnsi="Times New Roman" w:cs="Times New Roman" w:eastAsia="Times New Roman" w:hint="default"/>
          <w:spacing w:val="7"/>
        </w:rPr>
        <w:t> </w:t>
      </w:r>
      <w:r>
        <w:rPr/>
        <w:t>年年度报 </w:t>
      </w:r>
      <w:r>
        <w:rPr>
          <w:spacing w:val="-23"/>
        </w:rPr>
        <w:t>告及摘要》、《</w:t>
      </w:r>
      <w:r>
        <w:rPr>
          <w:rFonts w:ascii="Times New Roman" w:hAnsi="Times New Roman" w:cs="Times New Roman" w:eastAsia="Times New Roman" w:hint="default"/>
          <w:spacing w:val="-23"/>
        </w:rPr>
        <w:t>2010</w:t>
      </w:r>
      <w:r>
        <w:rPr>
          <w:rFonts w:ascii="Times New Roman" w:hAnsi="Times New Roman" w:cs="Times New Roman" w:eastAsia="Times New Roman" w:hint="default"/>
        </w:rPr>
        <w:t> </w:t>
      </w:r>
      <w:r>
        <w:rPr>
          <w:spacing w:val="-18"/>
        </w:rPr>
        <w:t>年度财务决算报告》、《</w:t>
      </w:r>
      <w:r>
        <w:rPr>
          <w:rFonts w:ascii="Times New Roman" w:hAnsi="Times New Roman" w:cs="Times New Roman" w:eastAsia="Times New Roman" w:hint="default"/>
          <w:spacing w:val="-18"/>
        </w:rPr>
        <w:t>2011</w:t>
      </w:r>
      <w:r>
        <w:rPr>
          <w:rFonts w:ascii="Times New Roman" w:hAnsi="Times New Roman" w:cs="Times New Roman" w:eastAsia="Times New Roman" w:hint="default"/>
        </w:rPr>
        <w:t> </w:t>
      </w:r>
      <w:r>
        <w:rPr>
          <w:spacing w:val="-17"/>
        </w:rPr>
        <w:t>年度财务预算方案》、《</w:t>
      </w:r>
      <w:r>
        <w:rPr>
          <w:rFonts w:ascii="Times New Roman" w:hAnsi="Times New Roman" w:cs="Times New Roman" w:eastAsia="Times New Roman" w:hint="default"/>
          <w:spacing w:val="-17"/>
        </w:rPr>
        <w:t>2010</w:t>
      </w:r>
      <w:r>
        <w:rPr>
          <w:rFonts w:ascii="Times New Roman" w:hAnsi="Times New Roman" w:cs="Times New Roman" w:eastAsia="Times New Roman" w:hint="default"/>
          <w:spacing w:val="22"/>
        </w:rPr>
        <w:t> </w:t>
      </w:r>
      <w:r>
        <w:rPr/>
        <w:t>年度 </w:t>
      </w:r>
      <w:r>
        <w:rPr>
          <w:spacing w:val="-16"/>
        </w:rPr>
        <w:t>利润分配方案》、《关于募集资金年度使用情况的专项报告》、《关于续聘立信会计</w:t>
      </w:r>
      <w:r>
        <w:rPr>
          <w:spacing w:val="-104"/>
        </w:rPr>
        <w:t> </w:t>
      </w:r>
      <w:r>
        <w:rPr>
          <w:spacing w:val="-104"/>
        </w:rPr>
      </w:r>
      <w:r>
        <w:rPr>
          <w:spacing w:val="-1"/>
        </w:rPr>
        <w:t>师事务所为公司</w:t>
      </w:r>
      <w:r>
        <w:rPr>
          <w:spacing w:val="-5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spacing w:val="-24"/>
        </w:rPr>
        <w:t>年度审计机构的议案》、《关于</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年度内部控制的自我评 </w:t>
      </w:r>
      <w:r>
        <w:rPr>
          <w:spacing w:val="-18"/>
        </w:rPr>
        <w:t>价报告》、《关于聘任公司证券事务代表的议案》、《关于召开</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年度股东大会</w:t>
      </w:r>
      <w:r>
        <w:rPr>
          <w:spacing w:val="-115"/>
        </w:rPr>
        <w:t> </w:t>
      </w:r>
      <w:r>
        <w:rPr>
          <w:spacing w:val="-25"/>
        </w:rPr>
        <w:t>的议案》。</w:t>
      </w:r>
    </w:p>
    <w:p>
      <w:pPr>
        <w:pStyle w:val="BodyText"/>
        <w:spacing w:line="376" w:lineRule="auto" w:before="67"/>
        <w:ind w:left="140" w:right="1796" w:firstLine="479"/>
        <w:jc w:val="both"/>
      </w:pPr>
      <w:r>
        <w:rPr/>
        <w:t>该次会议的决议刊登于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67"/>
        <w:ind w:left="140" w:right="0"/>
        <w:jc w:val="both"/>
      </w:pPr>
      <w:r>
        <w:rPr/>
        <w:t>（</w:t>
      </w:r>
      <w:hyperlink r:id="rId13">
        <w:r>
          <w:rPr>
            <w:rFonts w:ascii="Times New Roman" w:hAnsi="Times New Roman" w:cs="Times New Roman" w:eastAsia="Times New Roman" w:hint="default"/>
          </w:rPr>
          <w:t>http://www.cninfo.com.cn</w:t>
        </w:r>
      </w:hyperlink>
      <w:r>
        <w:rPr/>
        <w:t>）上。</w:t>
      </w:r>
    </w:p>
    <w:p>
      <w:pPr>
        <w:spacing w:after="0" w:line="240" w:lineRule="auto"/>
        <w:jc w:val="both"/>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pStyle w:val="BodyText"/>
        <w:spacing w:line="374" w:lineRule="auto" w:before="184"/>
        <w:ind w:left="140" w:right="1428" w:firstLine="479"/>
        <w:jc w:val="left"/>
      </w:pPr>
      <w:r>
        <w:rPr>
          <w:rFonts w:ascii="Times New Roman" w:hAnsi="Times New Roman" w:cs="Times New Roman" w:eastAsia="Times New Roman" w:hint="default"/>
        </w:rPr>
        <w:t>2</w:t>
      </w:r>
      <w:r>
        <w:rPr/>
        <w:t>、公司于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21 </w:t>
      </w:r>
      <w:r>
        <w:rPr/>
        <w:t>日召开了第四届董事会第三次临时会议，会议审 </w:t>
      </w:r>
      <w:r>
        <w:rPr>
          <w:spacing w:val="-2"/>
        </w:rPr>
        <w:t>议通过了《</w:t>
      </w:r>
      <w:r>
        <w:rPr>
          <w:rFonts w:ascii="Times New Roman" w:hAnsi="Times New Roman" w:cs="Times New Roman" w:eastAsia="Times New Roman" w:hint="default"/>
          <w:spacing w:val="-2"/>
        </w:rPr>
        <w:t>2011</w:t>
      </w:r>
      <w:r>
        <w:rPr>
          <w:rFonts w:ascii="Times New Roman" w:hAnsi="Times New Roman" w:cs="Times New Roman" w:eastAsia="Times New Roman" w:hint="default"/>
        </w:rPr>
        <w:t> </w:t>
      </w:r>
      <w:r>
        <w:rPr>
          <w:spacing w:val="-17"/>
        </w:rPr>
        <w:t>年第一季度报告》、《关于聘任公司副总裁的议案》、《关于李义</w:t>
      </w:r>
      <w:r>
        <w:rPr>
          <w:spacing w:val="-100"/>
        </w:rPr>
        <w:t> </w:t>
      </w:r>
      <w:r>
        <w:rPr>
          <w:spacing w:val="-100"/>
        </w:rPr>
      </w:r>
      <w:r>
        <w:rPr>
          <w:spacing w:val="-13"/>
        </w:rPr>
        <w:t>荣辞去公司审计部负责人的议案》、《关于聘任戎燕为公司审计部负责人的议案》。</w:t>
      </w:r>
    </w:p>
    <w:p>
      <w:pPr>
        <w:pStyle w:val="BodyText"/>
        <w:spacing w:line="374" w:lineRule="auto" w:before="72"/>
        <w:ind w:left="140" w:right="1783" w:firstLine="479"/>
        <w:jc w:val="left"/>
      </w:pPr>
      <w:r>
        <w:rPr/>
        <w:t>该次会议的决议刊登于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72"/>
        <w:ind w:left="140" w:right="1782"/>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74" w:lineRule="auto" w:before="188"/>
        <w:ind w:left="140" w:right="1819" w:firstLine="479"/>
        <w:jc w:val="left"/>
      </w:pPr>
      <w:r>
        <w:rPr>
          <w:rFonts w:ascii="Times New Roman" w:hAnsi="Times New Roman" w:cs="Times New Roman" w:eastAsia="Times New Roman" w:hint="default"/>
        </w:rPr>
        <w:t>3</w:t>
      </w:r>
      <w:r>
        <w:rPr/>
        <w:t>、公司于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8 </w:t>
      </w:r>
      <w:r>
        <w:rPr/>
        <w:t>月</w:t>
      </w:r>
      <w:r>
        <w:rPr>
          <w:spacing w:val="-60"/>
        </w:rPr>
        <w:t> </w:t>
      </w:r>
      <w:r>
        <w:rPr>
          <w:rFonts w:ascii="Times New Roman" w:hAnsi="Times New Roman" w:cs="Times New Roman" w:eastAsia="Times New Roman" w:hint="default"/>
        </w:rPr>
        <w:t>15 </w:t>
      </w:r>
      <w:r>
        <w:rPr/>
        <w:t>日召开了第四届董事会第六次会议，会议审议通 </w:t>
      </w:r>
      <w:r>
        <w:rPr>
          <w:spacing w:val="-2"/>
        </w:rPr>
        <w:t>过了《</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4"/>
        </w:rPr>
        <w:t> </w:t>
      </w:r>
      <w:r>
        <w:rPr>
          <w:spacing w:val="-11"/>
        </w:rPr>
        <w:t>年半年度报告及摘要》。</w:t>
      </w:r>
    </w:p>
    <w:p>
      <w:pPr>
        <w:pStyle w:val="BodyText"/>
        <w:spacing w:line="376" w:lineRule="auto" w:before="39"/>
        <w:ind w:left="140" w:right="1783" w:firstLine="479"/>
        <w:jc w:val="left"/>
      </w:pPr>
      <w:r>
        <w:rPr/>
        <w:t>该次会议的决议刊登于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17</w:t>
      </w:r>
      <w:r>
        <w:rPr>
          <w:rFonts w:ascii="Times New Roman" w:hAnsi="Times New Roman" w:cs="Times New Roman" w:eastAsia="Times New Roman" w:hint="default"/>
          <w:spacing w:val="2"/>
        </w:rPr>
        <w:t>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67"/>
        <w:ind w:left="140" w:right="1782"/>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76" w:lineRule="auto" w:before="188"/>
        <w:ind w:left="140" w:right="1819" w:firstLine="479"/>
        <w:jc w:val="left"/>
      </w:pPr>
      <w:r>
        <w:rPr>
          <w:rFonts w:ascii="Times New Roman" w:hAnsi="Times New Roman" w:cs="Times New Roman" w:eastAsia="Times New Roman" w:hint="default"/>
        </w:rPr>
        <w:t>4</w:t>
      </w:r>
      <w:r>
        <w:rPr/>
        <w:t>、公司于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22 </w:t>
      </w:r>
      <w:r>
        <w:rPr/>
        <w:t>日召开了第四届董事会第四次临时会议，会议审 </w:t>
      </w:r>
      <w:r>
        <w:rPr>
          <w:spacing w:val="-6"/>
        </w:rPr>
        <w:t>议通过了《关于内部控制规则落实情况自查报告》。</w:t>
      </w:r>
    </w:p>
    <w:p>
      <w:pPr>
        <w:pStyle w:val="BodyText"/>
        <w:spacing w:line="376" w:lineRule="auto" w:before="67"/>
        <w:ind w:left="140" w:right="1783" w:firstLine="479"/>
        <w:jc w:val="left"/>
      </w:pPr>
      <w:r>
        <w:rPr/>
        <w:t>该次会议的决议刊登于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23</w:t>
      </w:r>
      <w:r>
        <w:rPr>
          <w:rFonts w:ascii="Times New Roman" w:hAnsi="Times New Roman" w:cs="Times New Roman" w:eastAsia="Times New Roman" w:hint="default"/>
          <w:spacing w:val="2"/>
        </w:rPr>
        <w:t>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70"/>
        <w:ind w:left="140" w:right="1782"/>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76" w:lineRule="auto" w:before="186"/>
        <w:ind w:left="140" w:right="1787" w:firstLine="479"/>
        <w:jc w:val="left"/>
      </w:pPr>
      <w:r>
        <w:rPr>
          <w:rFonts w:ascii="Times New Roman" w:hAnsi="Times New Roman" w:cs="Times New Roman" w:eastAsia="Times New Roman" w:hint="default"/>
          <w:spacing w:val="-9"/>
        </w:rPr>
        <w:t>5</w:t>
      </w:r>
      <w:r>
        <w:rPr>
          <w:spacing w:val="-9"/>
        </w:rPr>
        <w:t>、公司于</w:t>
      </w:r>
      <w:r>
        <w:rPr>
          <w:spacing w:val="-5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24</w:t>
      </w:r>
      <w:r>
        <w:rPr>
          <w:rFonts w:ascii="Times New Roman" w:hAnsi="Times New Roman" w:cs="Times New Roman" w:eastAsia="Times New Roman" w:hint="default"/>
          <w:spacing w:val="3"/>
        </w:rPr>
        <w:t> </w:t>
      </w:r>
      <w:r>
        <w:rPr>
          <w:spacing w:val="-3"/>
        </w:rPr>
        <w:t>日召开了第四届董事会第七次会议，会议审议通</w:t>
      </w:r>
      <w:r>
        <w:rPr/>
        <w:t> </w:t>
      </w:r>
      <w:r>
        <w:rPr>
          <w:spacing w:val="-2"/>
        </w:rPr>
        <w:t>过了《</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9"/>
        </w:rPr>
        <w:t> </w:t>
      </w:r>
      <w:r>
        <w:rPr>
          <w:spacing w:val="-14"/>
        </w:rPr>
        <w:t>年第三季度报告》。</w:t>
      </w:r>
    </w:p>
    <w:p>
      <w:pPr>
        <w:pStyle w:val="BodyText"/>
        <w:spacing w:line="374" w:lineRule="auto" w:before="37"/>
        <w:ind w:left="140" w:right="1819" w:firstLine="479"/>
        <w:jc w:val="left"/>
      </w:pPr>
      <w:r>
        <w:rPr/>
        <w:t>该次会议的决议刊登于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25 </w:t>
      </w:r>
      <w:r>
        <w:rPr/>
        <w:t>日的公司指定信息披露报纸《证券 </w:t>
      </w:r>
      <w:r>
        <w:rPr>
          <w:spacing w:val="-22"/>
        </w:rPr>
        <w:t>时报》、《上海证券报》、《中国证券报》、《证券日报》和网站巨潮资讯网</w:t>
      </w:r>
    </w:p>
    <w:p>
      <w:pPr>
        <w:pStyle w:val="BodyText"/>
        <w:spacing w:line="240" w:lineRule="auto" w:before="72"/>
        <w:ind w:left="140" w:right="1782"/>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74" w:lineRule="auto" w:before="189"/>
        <w:ind w:left="140" w:right="1783" w:firstLine="479"/>
        <w:jc w:val="left"/>
      </w:pPr>
      <w:r>
        <w:rPr>
          <w:rFonts w:ascii="Times New Roman" w:hAnsi="Times New Roman" w:cs="Times New Roman" w:eastAsia="Times New Roman" w:hint="default"/>
          <w:spacing w:val="-8"/>
        </w:rPr>
        <w:t>6</w:t>
      </w:r>
      <w:r>
        <w:rPr>
          <w:spacing w:val="-8"/>
        </w:rPr>
        <w:t>、公司于</w:t>
      </w:r>
      <w:r>
        <w:rPr>
          <w:spacing w:val="-6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4"/>
        </w:rPr>
        <w:t> </w:t>
      </w:r>
      <w:r>
        <w:rPr/>
        <w:t>月</w:t>
      </w:r>
      <w:r>
        <w:rPr>
          <w:spacing w:val="-66"/>
        </w:rPr>
        <w:t> </w:t>
      </w:r>
      <w:r>
        <w:rPr>
          <w:rFonts w:ascii="Times New Roman" w:hAnsi="Times New Roman" w:cs="Times New Roman" w:eastAsia="Times New Roman" w:hint="default"/>
        </w:rPr>
        <w:t>28</w:t>
      </w:r>
      <w:r>
        <w:rPr>
          <w:rFonts w:ascii="Times New Roman" w:hAnsi="Times New Roman" w:cs="Times New Roman" w:eastAsia="Times New Roman" w:hint="default"/>
          <w:spacing w:val="-6"/>
        </w:rPr>
        <w:t> </w:t>
      </w:r>
      <w:r>
        <w:rPr/>
        <w:t>日召开了第四届董事会第五次临时会议，会议审 </w:t>
      </w:r>
      <w:r>
        <w:rPr>
          <w:spacing w:val="-5"/>
        </w:rPr>
        <w:t>议通过了《关于修订</w:t>
      </w:r>
      <w:r>
        <w:rPr>
          <w:rFonts w:ascii="Times New Roman" w:hAnsi="Times New Roman" w:cs="Times New Roman" w:eastAsia="Times New Roman" w:hint="default"/>
          <w:spacing w:val="-5"/>
        </w:rPr>
        <w:t>&lt;</w:t>
      </w:r>
      <w:r>
        <w:rPr>
          <w:spacing w:val="-5"/>
        </w:rPr>
        <w:t>内幕信息知情人登记管理制度</w:t>
      </w:r>
      <w:r>
        <w:rPr>
          <w:rFonts w:ascii="Times New Roman" w:hAnsi="Times New Roman" w:cs="Times New Roman" w:eastAsia="Times New Roman" w:hint="default"/>
          <w:spacing w:val="-5"/>
        </w:rPr>
        <w:t>&gt;</w:t>
      </w:r>
      <w:r>
        <w:rPr>
          <w:spacing w:val="-5"/>
        </w:rPr>
        <w:t>的议案》。</w:t>
      </w:r>
    </w:p>
    <w:p>
      <w:pPr>
        <w:pStyle w:val="BodyText"/>
        <w:spacing w:line="376" w:lineRule="auto" w:before="39"/>
        <w:ind w:left="140" w:right="1829" w:firstLine="479"/>
        <w:jc w:val="left"/>
      </w:pPr>
      <w:r>
        <w:rPr/>
        <w:t>该次会议的决议刊登于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w:t>
      </w:r>
      <w:r>
        <w:rPr>
          <w:spacing w:val="-60"/>
        </w:rPr>
        <w:t> </w:t>
      </w:r>
      <w:r>
        <w:rPr>
          <w:rFonts w:ascii="Times New Roman" w:hAnsi="Times New Roman" w:cs="Times New Roman" w:eastAsia="Times New Roman" w:hint="default"/>
        </w:rPr>
        <w:t>29 </w:t>
      </w:r>
      <w:r>
        <w:rPr/>
        <w:t>日的公司指定信息披露报纸《证券 </w:t>
      </w:r>
      <w:r>
        <w:rPr>
          <w:spacing w:val="-22"/>
        </w:rPr>
        <w:t>时报》、《上海证券报》、《中国证券报》、《证券日报》和网站巨潮资讯网</w:t>
      </w:r>
    </w:p>
    <w:p>
      <w:pPr>
        <w:pStyle w:val="BodyText"/>
        <w:spacing w:line="240" w:lineRule="auto" w:before="67"/>
        <w:ind w:left="140" w:right="1782"/>
        <w:jc w:val="left"/>
      </w:pPr>
      <w:r>
        <w:rPr/>
        <w:t>（</w:t>
      </w:r>
      <w:hyperlink r:id="rId13">
        <w:r>
          <w:rPr>
            <w:rFonts w:ascii="Times New Roman" w:hAnsi="Times New Roman" w:cs="Times New Roman" w:eastAsia="Times New Roman" w:hint="default"/>
          </w:rPr>
          <w:t>http://www.cninfo.com.cn</w:t>
        </w:r>
      </w:hyperlink>
      <w:r>
        <w:rPr/>
        <w:t>）上。</w:t>
      </w:r>
    </w:p>
    <w:p>
      <w:pPr>
        <w:spacing w:after="0" w:line="240" w:lineRule="auto"/>
        <w:jc w:val="left"/>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pStyle w:val="Heading4"/>
        <w:spacing w:line="240" w:lineRule="auto" w:before="184"/>
        <w:ind w:left="1082" w:right="1686"/>
        <w:jc w:val="left"/>
        <w:rPr>
          <w:b w:val="0"/>
          <w:bCs w:val="0"/>
        </w:rPr>
      </w:pPr>
      <w:r>
        <w:rPr/>
        <w:t>（二）董事会对股东大会的执行情况</w:t>
      </w:r>
      <w:r>
        <w:rPr>
          <w:b w:val="0"/>
          <w:bCs w:val="0"/>
        </w:rPr>
      </w:r>
    </w:p>
    <w:p>
      <w:pPr>
        <w:pStyle w:val="BodyText"/>
        <w:spacing w:line="240" w:lineRule="auto" w:before="204"/>
        <w:ind w:left="1080" w:right="1686"/>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2010 </w:t>
      </w:r>
      <w:r>
        <w:rPr/>
        <w:t>年度利润分配方案的执行情况</w:t>
      </w:r>
    </w:p>
    <w:p>
      <w:pPr>
        <w:pStyle w:val="BodyText"/>
        <w:spacing w:line="451" w:lineRule="auto" w:before="171"/>
        <w:ind w:left="600" w:right="1686" w:firstLine="482"/>
        <w:jc w:val="left"/>
      </w:pP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5</w:t>
      </w:r>
      <w:r>
        <w:rPr>
          <w:spacing w:val="-3"/>
        </w:rPr>
        <w:t>日公司</w:t>
      </w:r>
      <w:r>
        <w:rPr>
          <w:rFonts w:ascii="Times New Roman" w:hAnsi="Times New Roman" w:cs="Times New Roman" w:eastAsia="Times New Roman" w:hint="default"/>
          <w:spacing w:val="-3"/>
        </w:rPr>
        <w:t>2010</w:t>
      </w:r>
      <w:r>
        <w:rPr>
          <w:spacing w:val="-3"/>
        </w:rPr>
        <w:t>年度股东大会通过</w:t>
      </w:r>
      <w:r>
        <w:rPr>
          <w:rFonts w:ascii="Times New Roman" w:hAnsi="Times New Roman" w:cs="Times New Roman" w:eastAsia="Times New Roman" w:hint="default"/>
          <w:spacing w:val="-3"/>
        </w:rPr>
        <w:t>2010</w:t>
      </w:r>
      <w:r>
        <w:rPr>
          <w:spacing w:val="-3"/>
        </w:rPr>
        <w:t>年度利润分配方案：以公司现</w:t>
      </w:r>
      <w:r>
        <w:rPr/>
        <w:t> 有总股本</w:t>
      </w:r>
      <w:r>
        <w:rPr>
          <w:rFonts w:ascii="Times New Roman" w:hAnsi="Times New Roman" w:cs="Times New Roman" w:eastAsia="Times New Roman" w:hint="default"/>
        </w:rPr>
        <w:t>440,640,000.00</w:t>
      </w:r>
      <w:r>
        <w:rPr/>
        <w:t>股为基数，向全体股东每</w:t>
      </w:r>
      <w:r>
        <w:rPr>
          <w:rFonts w:ascii="Times New Roman" w:hAnsi="Times New Roman" w:cs="Times New Roman" w:eastAsia="Times New Roman" w:hint="default"/>
        </w:rPr>
        <w:t>10</w:t>
      </w:r>
      <w:r>
        <w:rPr/>
        <w:t>股派现金股利</w:t>
      </w:r>
      <w:r>
        <w:rPr>
          <w:rFonts w:ascii="Times New Roman" w:hAnsi="Times New Roman" w:cs="Times New Roman" w:eastAsia="Times New Roman" w:hint="default"/>
        </w:rPr>
        <w:t>1.00</w:t>
      </w:r>
      <w:r>
        <w:rPr/>
        <w:t>元（含税， </w:t>
      </w:r>
      <w:r>
        <w:rPr>
          <w:spacing w:val="-4"/>
        </w:rPr>
        <w:t>扣税后，个人股东、投资基金、合格境外机构投资者实际每</w:t>
      </w:r>
      <w:r>
        <w:rPr>
          <w:rFonts w:ascii="Times New Roman" w:hAnsi="Times New Roman" w:cs="Times New Roman" w:eastAsia="Times New Roman" w:hint="default"/>
          <w:spacing w:val="-4"/>
        </w:rPr>
        <w:t>10</w:t>
      </w:r>
      <w:r>
        <w:rPr>
          <w:spacing w:val="-4"/>
        </w:rPr>
        <w:t>股派</w:t>
      </w:r>
      <w:r>
        <w:rPr>
          <w:rFonts w:ascii="Times New Roman" w:hAnsi="Times New Roman" w:cs="Times New Roman" w:eastAsia="Times New Roman" w:hint="default"/>
          <w:spacing w:val="-4"/>
        </w:rPr>
        <w:t>0.90</w:t>
      </w:r>
      <w:r>
        <w:rPr>
          <w:spacing w:val="-4"/>
        </w:rPr>
        <w:t>元），对</w:t>
      </w:r>
      <w:r>
        <w:rPr>
          <w:spacing w:val="-88"/>
        </w:rPr>
        <w:t> </w:t>
      </w:r>
      <w:r>
        <w:rPr>
          <w:spacing w:val="-88"/>
        </w:rPr>
      </w:r>
      <w:r>
        <w:rPr/>
        <w:t>于其他非居民企业，我公司未代扣代缴所得税，由纳税人在所得发生地缴纳。</w:t>
      </w:r>
    </w:p>
    <w:p>
      <w:pPr>
        <w:pStyle w:val="BodyText"/>
        <w:spacing w:line="240" w:lineRule="auto" w:before="99"/>
        <w:ind w:left="1082" w:right="1686"/>
        <w:jc w:val="left"/>
      </w:pPr>
      <w:r>
        <w:rPr/>
        <w:t>上述利润分配方案已按股东大会决议于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28</w:t>
      </w:r>
      <w:r>
        <w:rPr/>
        <w:t>日实施完毕。</w:t>
      </w:r>
    </w:p>
    <w:p>
      <w:pPr>
        <w:spacing w:line="240" w:lineRule="auto" w:before="8"/>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851" w:footer="980" w:top="1160" w:bottom="1160" w:left="1200" w:right="0"/>
        </w:sectPr>
      </w:pPr>
    </w:p>
    <w:p>
      <w:pPr>
        <w:pStyle w:val="BodyText"/>
        <w:spacing w:line="240" w:lineRule="auto"/>
        <w:ind w:left="1080" w:right="-20"/>
        <w:jc w:val="left"/>
      </w:pPr>
      <w:r>
        <w:rPr>
          <w:rFonts w:ascii="Times New Roman" w:hAnsi="Times New Roman" w:cs="Times New Roman" w:eastAsia="Times New Roman" w:hint="default"/>
        </w:rPr>
        <w:t>2</w:t>
      </w:r>
      <w:r>
        <w:rPr/>
        <w:t>、公司最近三年现金分红情况表</w:t>
      </w:r>
    </w:p>
    <w:p>
      <w:pPr>
        <w:spacing w:line="240" w:lineRule="auto" w:before="0"/>
        <w:rPr>
          <w:rFonts w:ascii="宋体" w:hAnsi="宋体" w:cs="宋体" w:eastAsia="宋体" w:hint="default"/>
          <w:sz w:val="20"/>
          <w:szCs w:val="20"/>
        </w:rPr>
      </w:pPr>
      <w:r>
        <w:rPr/>
        <w:br w:type="column"/>
      </w:r>
      <w:r>
        <w:rPr>
          <w:rFonts w:ascii="宋体"/>
          <w:sz w:val="20"/>
        </w:rPr>
      </w:r>
    </w:p>
    <w:p>
      <w:pPr>
        <w:spacing w:before="137"/>
        <w:ind w:left="108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1580" w:bottom="0" w:left="1200" w:right="0"/>
          <w:cols w:num="2" w:equalWidth="0">
            <w:col w:w="4561" w:space="2427"/>
            <w:col w:w="3722"/>
          </w:cols>
        </w:sectPr>
      </w:pPr>
    </w:p>
    <w:p>
      <w:pPr>
        <w:spacing w:line="240" w:lineRule="auto" w:before="10"/>
        <w:rPr>
          <w:rFonts w:ascii="宋体" w:hAnsi="宋体" w:cs="宋体" w:eastAsia="宋体"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946"/>
        <w:gridCol w:w="2979"/>
        <w:gridCol w:w="2331"/>
        <w:gridCol w:w="1647"/>
        <w:gridCol w:w="1375"/>
      </w:tblGrid>
      <w:tr>
        <w:trPr>
          <w:trHeight w:val="161" w:hRule="exact"/>
        </w:trPr>
        <w:tc>
          <w:tcPr>
            <w:tcW w:w="946" w:type="dxa"/>
            <w:vMerge w:val="restart"/>
            <w:tcBorders>
              <w:top w:val="single" w:sz="4" w:space="0" w:color="000000"/>
              <w:left w:val="single" w:sz="4" w:space="0" w:color="000000"/>
              <w:right w:val="single" w:sz="4" w:space="0" w:color="000000"/>
            </w:tcBorders>
            <w:shd w:val="clear" w:color="auto" w:fill="DCDCDC"/>
          </w:tcPr>
          <w:p>
            <w:pPr/>
          </w:p>
        </w:tc>
        <w:tc>
          <w:tcPr>
            <w:tcW w:w="2979" w:type="dxa"/>
            <w:vMerge w:val="restart"/>
            <w:tcBorders>
              <w:top w:val="single" w:sz="4" w:space="0" w:color="000000"/>
              <w:left w:val="single" w:sz="4" w:space="0" w:color="000000"/>
              <w:right w:val="single" w:sz="4" w:space="0" w:color="000000"/>
            </w:tcBorders>
            <w:shd w:val="clear" w:color="auto" w:fill="DCDCDC"/>
          </w:tcPr>
          <w:p>
            <w:pPr/>
          </w:p>
        </w:tc>
        <w:tc>
          <w:tcPr>
            <w:tcW w:w="2331" w:type="dxa"/>
            <w:tcBorders>
              <w:top w:val="single" w:sz="4" w:space="0" w:color="000000"/>
              <w:left w:val="single" w:sz="4" w:space="0" w:color="000000"/>
              <w:bottom w:val="nil" w:sz="6" w:space="0" w:color="auto"/>
              <w:right w:val="single" w:sz="4" w:space="0" w:color="000000"/>
            </w:tcBorders>
            <w:shd w:val="clear" w:color="auto" w:fill="DCDCDC"/>
          </w:tcPr>
          <w:p>
            <w:pPr/>
          </w:p>
        </w:tc>
        <w:tc>
          <w:tcPr>
            <w:tcW w:w="1647"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8"/>
              <w:ind w:left="95" w:right="99"/>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于上市公司股东的 净利润的比率</w:t>
            </w:r>
          </w:p>
        </w:tc>
        <w:tc>
          <w:tcPr>
            <w:tcW w:w="1375" w:type="dxa"/>
            <w:vMerge w:val="restart"/>
            <w:tcBorders>
              <w:top w:val="single" w:sz="4" w:space="0" w:color="000000"/>
              <w:left w:val="single" w:sz="4" w:space="0" w:color="000000"/>
              <w:right w:val="single" w:sz="4" w:space="0" w:color="000000"/>
            </w:tcBorders>
            <w:shd w:val="clear" w:color="auto" w:fill="DCDCDC"/>
          </w:tcPr>
          <w:p>
            <w:pPr/>
          </w:p>
        </w:tc>
      </w:tr>
      <w:tr>
        <w:trPr>
          <w:trHeight w:val="156" w:hRule="exact"/>
        </w:trPr>
        <w:tc>
          <w:tcPr>
            <w:tcW w:w="946" w:type="dxa"/>
            <w:vMerge/>
            <w:tcBorders>
              <w:left w:val="single" w:sz="4" w:space="0" w:color="000000"/>
              <w:bottom w:val="nil" w:sz="6" w:space="0" w:color="auto"/>
              <w:right w:val="single" w:sz="4" w:space="0" w:color="000000"/>
            </w:tcBorders>
            <w:shd w:val="clear" w:color="auto" w:fill="DCDCDC"/>
          </w:tcPr>
          <w:p>
            <w:pPr/>
          </w:p>
        </w:tc>
        <w:tc>
          <w:tcPr>
            <w:tcW w:w="2979" w:type="dxa"/>
            <w:vMerge/>
            <w:tcBorders>
              <w:left w:val="single" w:sz="4" w:space="0" w:color="000000"/>
              <w:bottom w:val="nil" w:sz="6" w:space="0" w:color="auto"/>
              <w:right w:val="single" w:sz="4" w:space="0" w:color="000000"/>
            </w:tcBorders>
            <w:shd w:val="clear" w:color="auto" w:fill="DCDCDC"/>
          </w:tcPr>
          <w:p>
            <w:pPr/>
          </w:p>
        </w:tc>
        <w:tc>
          <w:tcPr>
            <w:tcW w:w="2331"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8"/>
              <w:ind w:left="259" w:right="79" w:hanging="180"/>
              <w:jc w:val="left"/>
              <w:rPr>
                <w:rFonts w:ascii="宋体" w:hAnsi="宋体" w:cs="宋体" w:eastAsia="宋体" w:hint="default"/>
                <w:sz w:val="18"/>
                <w:szCs w:val="18"/>
              </w:rPr>
            </w:pPr>
            <w:r>
              <w:rPr>
                <w:rFonts w:ascii="宋体" w:hAnsi="宋体" w:cs="宋体" w:eastAsia="宋体" w:hint="default"/>
                <w:sz w:val="18"/>
                <w:szCs w:val="18"/>
              </w:rPr>
              <w:t>分红年度合并报表中归属于 上市公司股东的净利润</w:t>
            </w:r>
          </w:p>
        </w:tc>
        <w:tc>
          <w:tcPr>
            <w:tcW w:w="1647" w:type="dxa"/>
            <w:vMerge/>
            <w:tcBorders>
              <w:left w:val="single" w:sz="4" w:space="0" w:color="000000"/>
              <w:right w:val="single" w:sz="4" w:space="0" w:color="000000"/>
            </w:tcBorders>
            <w:shd w:val="clear" w:color="auto" w:fill="DCDCDC"/>
          </w:tcPr>
          <w:p>
            <w:pPr/>
          </w:p>
        </w:tc>
        <w:tc>
          <w:tcPr>
            <w:tcW w:w="1375" w:type="dxa"/>
            <w:vMerge/>
            <w:tcBorders>
              <w:left w:val="single" w:sz="4" w:space="0" w:color="000000"/>
              <w:bottom w:val="nil" w:sz="6" w:space="0" w:color="auto"/>
              <w:right w:val="single" w:sz="4" w:space="0" w:color="000000"/>
            </w:tcBorders>
            <w:shd w:val="clear" w:color="auto" w:fill="DCDCDC"/>
          </w:tcPr>
          <w:p>
            <w:pPr/>
          </w:p>
        </w:tc>
      </w:tr>
      <w:tr>
        <w:trPr>
          <w:trHeight w:val="312" w:hRule="exact"/>
        </w:trPr>
        <w:tc>
          <w:tcPr>
            <w:tcW w:w="94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right="12"/>
              <w:jc w:val="center"/>
              <w:rPr>
                <w:rFonts w:ascii="宋体" w:hAnsi="宋体" w:cs="宋体" w:eastAsia="宋体" w:hint="default"/>
                <w:sz w:val="18"/>
                <w:szCs w:val="18"/>
              </w:rPr>
            </w:pPr>
            <w:r>
              <w:rPr>
                <w:rFonts w:ascii="宋体" w:hAnsi="宋体" w:cs="宋体" w:eastAsia="宋体" w:hint="default"/>
                <w:sz w:val="18"/>
                <w:szCs w:val="18"/>
              </w:rPr>
              <w:t>分红年度</w:t>
            </w:r>
          </w:p>
        </w:tc>
        <w:tc>
          <w:tcPr>
            <w:tcW w:w="297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583" w:right="0"/>
              <w:jc w:val="lef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2331" w:type="dxa"/>
            <w:vMerge/>
            <w:tcBorders>
              <w:left w:val="single" w:sz="4" w:space="0" w:color="000000"/>
              <w:right w:val="single" w:sz="4" w:space="0" w:color="000000"/>
            </w:tcBorders>
            <w:shd w:val="clear" w:color="auto" w:fill="DCDCDC"/>
          </w:tcPr>
          <w:p>
            <w:pPr/>
          </w:p>
        </w:tc>
        <w:tc>
          <w:tcPr>
            <w:tcW w:w="1647" w:type="dxa"/>
            <w:vMerge/>
            <w:tcBorders>
              <w:left w:val="single" w:sz="4" w:space="0" w:color="000000"/>
              <w:right w:val="single" w:sz="4" w:space="0" w:color="000000"/>
            </w:tcBorders>
            <w:shd w:val="clear" w:color="auto" w:fill="DCDCDC"/>
          </w:tcPr>
          <w:p>
            <w:pPr/>
          </w:p>
        </w:tc>
        <w:tc>
          <w:tcPr>
            <w:tcW w:w="1375" w:type="dxa"/>
            <w:tcBorders>
              <w:top w:val="nil" w:sz="6" w:space="0" w:color="auto"/>
              <w:left w:val="single" w:sz="23" w:space="0" w:color="DCDCDC"/>
              <w:bottom w:val="nil" w:sz="6" w:space="0" w:color="auto"/>
              <w:right w:val="single" w:sz="9" w:space="0" w:color="DCDCDC"/>
            </w:tcBorders>
          </w:tcPr>
          <w:p>
            <w:pPr>
              <w:pStyle w:val="TableParagraph"/>
              <w:tabs>
                <w:tab w:pos="1319" w:val="left" w:leader="none"/>
              </w:tabs>
              <w:spacing w:line="240" w:lineRule="auto" w:before="8"/>
              <w:ind w:left="-1" w:right="13"/>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17"/>
                <w:sz w:val="18"/>
                <w:szCs w:val="18"/>
                <w:shd w:fill="DCDCDC" w:color="auto" w:val="clear"/>
              </w:rPr>
              <w:t> </w:t>
            </w:r>
            <w:r>
              <w:rPr>
                <w:rFonts w:ascii="宋体" w:hAnsi="宋体" w:cs="宋体" w:eastAsia="宋体" w:hint="default"/>
                <w:sz w:val="18"/>
                <w:szCs w:val="18"/>
                <w:shd w:fill="DCDCDC" w:color="auto" w:val="clear"/>
              </w:rPr>
              <w:t>年度可分配利润</w:t>
              <w:tab/>
            </w:r>
            <w:r>
              <w:rPr>
                <w:rFonts w:ascii="宋体" w:hAnsi="宋体" w:cs="宋体" w:eastAsia="宋体" w:hint="default"/>
                <w:sz w:val="18"/>
                <w:szCs w:val="18"/>
              </w:rPr>
            </w:r>
          </w:p>
        </w:tc>
      </w:tr>
      <w:tr>
        <w:trPr>
          <w:trHeight w:val="156" w:hRule="exact"/>
        </w:trPr>
        <w:tc>
          <w:tcPr>
            <w:tcW w:w="946" w:type="dxa"/>
            <w:vMerge w:val="restart"/>
            <w:tcBorders>
              <w:top w:val="nil" w:sz="6" w:space="0" w:color="auto"/>
              <w:left w:val="single" w:sz="4" w:space="0" w:color="000000"/>
              <w:right w:val="single" w:sz="4" w:space="0" w:color="000000"/>
            </w:tcBorders>
            <w:shd w:val="clear" w:color="auto" w:fill="DCDCDC"/>
          </w:tcPr>
          <w:p>
            <w:pPr/>
          </w:p>
        </w:tc>
        <w:tc>
          <w:tcPr>
            <w:tcW w:w="2979" w:type="dxa"/>
            <w:vMerge w:val="restart"/>
            <w:tcBorders>
              <w:top w:val="nil" w:sz="6" w:space="0" w:color="auto"/>
              <w:left w:val="single" w:sz="4" w:space="0" w:color="000000"/>
              <w:right w:val="single" w:sz="4" w:space="0" w:color="000000"/>
            </w:tcBorders>
            <w:shd w:val="clear" w:color="auto" w:fill="DCDCDC"/>
          </w:tcPr>
          <w:p>
            <w:pPr/>
          </w:p>
        </w:tc>
        <w:tc>
          <w:tcPr>
            <w:tcW w:w="2331" w:type="dxa"/>
            <w:vMerge/>
            <w:tcBorders>
              <w:left w:val="single" w:sz="4" w:space="0" w:color="000000"/>
              <w:bottom w:val="nil" w:sz="6" w:space="0" w:color="auto"/>
              <w:right w:val="single" w:sz="4" w:space="0" w:color="000000"/>
            </w:tcBorders>
            <w:shd w:val="clear" w:color="auto" w:fill="DCDCDC"/>
          </w:tcPr>
          <w:p>
            <w:pPr/>
          </w:p>
        </w:tc>
        <w:tc>
          <w:tcPr>
            <w:tcW w:w="1647" w:type="dxa"/>
            <w:vMerge/>
            <w:tcBorders>
              <w:left w:val="single" w:sz="4" w:space="0" w:color="000000"/>
              <w:right w:val="single" w:sz="4" w:space="0" w:color="000000"/>
            </w:tcBorders>
            <w:shd w:val="clear" w:color="auto" w:fill="DCDCDC"/>
          </w:tcPr>
          <w:p>
            <w:pPr/>
          </w:p>
        </w:tc>
        <w:tc>
          <w:tcPr>
            <w:tcW w:w="1375" w:type="dxa"/>
            <w:vMerge w:val="restart"/>
            <w:tcBorders>
              <w:top w:val="nil" w:sz="6" w:space="0" w:color="auto"/>
              <w:left w:val="single" w:sz="4" w:space="0" w:color="000000"/>
              <w:right w:val="single" w:sz="4" w:space="0" w:color="000000"/>
            </w:tcBorders>
            <w:shd w:val="clear" w:color="auto" w:fill="DCDCDC"/>
          </w:tcPr>
          <w:p>
            <w:pPr/>
          </w:p>
        </w:tc>
      </w:tr>
      <w:tr>
        <w:trPr>
          <w:trHeight w:val="161" w:hRule="exact"/>
        </w:trPr>
        <w:tc>
          <w:tcPr>
            <w:tcW w:w="946" w:type="dxa"/>
            <w:vMerge/>
            <w:tcBorders>
              <w:left w:val="single" w:sz="4" w:space="0" w:color="000000"/>
              <w:bottom w:val="single" w:sz="4" w:space="0" w:color="000000"/>
              <w:right w:val="single" w:sz="4" w:space="0" w:color="000000"/>
            </w:tcBorders>
            <w:shd w:val="clear" w:color="auto" w:fill="DCDCDC"/>
          </w:tcPr>
          <w:p>
            <w:pPr/>
          </w:p>
        </w:tc>
        <w:tc>
          <w:tcPr>
            <w:tcW w:w="2979" w:type="dxa"/>
            <w:vMerge/>
            <w:tcBorders>
              <w:left w:val="single" w:sz="4" w:space="0" w:color="000000"/>
              <w:bottom w:val="single" w:sz="4" w:space="0" w:color="000000"/>
              <w:right w:val="single" w:sz="4" w:space="0" w:color="000000"/>
            </w:tcBorders>
            <w:shd w:val="clear" w:color="auto" w:fill="DCDCDC"/>
          </w:tcPr>
          <w:p>
            <w:pPr/>
          </w:p>
        </w:tc>
        <w:tc>
          <w:tcPr>
            <w:tcW w:w="2331" w:type="dxa"/>
            <w:tcBorders>
              <w:top w:val="nil" w:sz="6" w:space="0" w:color="auto"/>
              <w:left w:val="single" w:sz="4" w:space="0" w:color="000000"/>
              <w:bottom w:val="single" w:sz="4" w:space="0" w:color="000000"/>
              <w:right w:val="single" w:sz="4" w:space="0" w:color="000000"/>
            </w:tcBorders>
            <w:shd w:val="clear" w:color="auto" w:fill="DCDCDC"/>
          </w:tcPr>
          <w:p>
            <w:pPr/>
          </w:p>
        </w:tc>
        <w:tc>
          <w:tcPr>
            <w:tcW w:w="1647" w:type="dxa"/>
            <w:vMerge/>
            <w:tcBorders>
              <w:left w:val="single" w:sz="4" w:space="0" w:color="000000"/>
              <w:bottom w:val="single" w:sz="4" w:space="0" w:color="000000"/>
              <w:right w:val="single" w:sz="4" w:space="0" w:color="000000"/>
            </w:tcBorders>
            <w:shd w:val="clear" w:color="auto" w:fill="DCDCDC"/>
          </w:tcPr>
          <w:p>
            <w:pPr/>
          </w:p>
        </w:tc>
        <w:tc>
          <w:tcPr>
            <w:tcW w:w="1375"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9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right="9"/>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297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44,064,000.00</w:t>
            </w:r>
          </w:p>
        </w:tc>
        <w:tc>
          <w:tcPr>
            <w:tcW w:w="2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104,204,369.92</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42.29%</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pacing w:val="-1"/>
                <w:sz w:val="21"/>
              </w:rPr>
              <w:t>125,362,322.54</w:t>
            </w:r>
          </w:p>
        </w:tc>
      </w:tr>
      <w:tr>
        <w:trPr>
          <w:trHeight w:val="322" w:hRule="exact"/>
        </w:trPr>
        <w:tc>
          <w:tcPr>
            <w:tcW w:w="9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right="9"/>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c>
          <w:tcPr>
            <w:tcW w:w="297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16,450,560.00</w:t>
            </w:r>
          </w:p>
        </w:tc>
        <w:tc>
          <w:tcPr>
            <w:tcW w:w="2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93,822,050.77</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17.53%</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pacing w:val="-1"/>
                <w:sz w:val="21"/>
              </w:rPr>
              <w:t>195,014,852.23</w:t>
            </w:r>
          </w:p>
        </w:tc>
      </w:tr>
      <w:tr>
        <w:trPr>
          <w:trHeight w:val="322" w:hRule="exact"/>
        </w:trPr>
        <w:tc>
          <w:tcPr>
            <w:tcW w:w="9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exact"/>
              <w:ind w:right="9"/>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 </w:t>
            </w:r>
            <w:r>
              <w:rPr>
                <w:rFonts w:ascii="宋体" w:hAnsi="宋体" w:cs="宋体" w:eastAsia="宋体" w:hint="default"/>
                <w:sz w:val="21"/>
                <w:szCs w:val="21"/>
              </w:rPr>
              <w:t>年</w:t>
            </w:r>
          </w:p>
        </w:tc>
        <w:tc>
          <w:tcPr>
            <w:tcW w:w="297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29,376,000.00</w:t>
            </w:r>
          </w:p>
        </w:tc>
        <w:tc>
          <w:tcPr>
            <w:tcW w:w="2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81,163,235.33</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36.19%</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pacing w:val="-1"/>
                <w:sz w:val="21"/>
              </w:rPr>
              <w:t>139,951,870.44</w:t>
            </w:r>
          </w:p>
        </w:tc>
      </w:tr>
      <w:tr>
        <w:trPr>
          <w:trHeight w:val="636" w:hRule="exact"/>
        </w:trPr>
        <w:tc>
          <w:tcPr>
            <w:tcW w:w="392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10"/>
              <w:ind w:left="1516" w:right="70" w:hanging="1455"/>
              <w:jc w:val="left"/>
              <w:rPr>
                <w:rFonts w:ascii="宋体" w:hAnsi="宋体" w:cs="宋体" w:eastAsia="宋体" w:hint="default"/>
                <w:sz w:val="18"/>
                <w:szCs w:val="18"/>
              </w:rPr>
            </w:pPr>
            <w:r>
              <w:rPr>
                <w:rFonts w:ascii="宋体" w:hAnsi="宋体" w:cs="宋体" w:eastAsia="宋体" w:hint="default"/>
                <w:sz w:val="18"/>
                <w:szCs w:val="18"/>
              </w:rPr>
              <w:t>最近三年累计现金分红金额占最近年均净利润的 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5353" w:type="dxa"/>
            <w:gridSpan w:val="3"/>
            <w:tcBorders>
              <w:top w:val="single" w:sz="4" w:space="0" w:color="000000"/>
              <w:left w:val="single" w:sz="12"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86.26%</w:t>
            </w:r>
          </w:p>
        </w:tc>
      </w:tr>
    </w:tbl>
    <w:p>
      <w:pPr>
        <w:spacing w:line="240" w:lineRule="auto" w:before="4"/>
        <w:rPr>
          <w:rFonts w:ascii="宋体" w:hAnsi="宋体" w:cs="宋体" w:eastAsia="宋体" w:hint="default"/>
          <w:sz w:val="8"/>
          <w:szCs w:val="8"/>
        </w:rPr>
      </w:pPr>
    </w:p>
    <w:p>
      <w:pPr>
        <w:pStyle w:val="Heading4"/>
        <w:spacing w:line="240" w:lineRule="auto" w:before="26"/>
        <w:ind w:left="1082" w:right="1686"/>
        <w:jc w:val="left"/>
        <w:rPr>
          <w:b w:val="0"/>
          <w:bCs w:val="0"/>
        </w:rPr>
      </w:pPr>
      <w:r>
        <w:rPr/>
        <w:t>（三）董事会下设的专门委员会运作情况</w:t>
      </w:r>
      <w:r>
        <w:rPr>
          <w:b w:val="0"/>
          <w:bCs w:val="0"/>
        </w:rPr>
      </w:r>
    </w:p>
    <w:p>
      <w:pPr>
        <w:pStyle w:val="BodyText"/>
        <w:spacing w:line="240" w:lineRule="auto" w:before="204"/>
        <w:ind w:left="1080" w:right="1686"/>
        <w:jc w:val="left"/>
      </w:pPr>
      <w:r>
        <w:rPr>
          <w:rFonts w:ascii="Times New Roman" w:hAnsi="Times New Roman" w:cs="Times New Roman" w:eastAsia="Times New Roman" w:hint="default"/>
        </w:rPr>
        <w:t>1</w:t>
      </w:r>
      <w:r>
        <w:rPr/>
        <w:t>、审计委员会</w:t>
      </w:r>
    </w:p>
    <w:p>
      <w:pPr>
        <w:pStyle w:val="BodyText"/>
        <w:spacing w:line="376" w:lineRule="auto" w:before="188"/>
        <w:ind w:left="1080" w:right="1785"/>
        <w:jc w:val="left"/>
      </w:pPr>
      <w:r>
        <w:rPr/>
        <w:t>（</w:t>
      </w:r>
      <w:r>
        <w:rPr>
          <w:rFonts w:ascii="Times New Roman" w:hAnsi="Times New Roman" w:cs="Times New Roman" w:eastAsia="Times New Roman" w:hint="default"/>
        </w:rPr>
        <w:t>1</w:t>
      </w:r>
      <w:r>
        <w:rPr/>
        <w:t>）会议情况 </w:t>
      </w:r>
      <w:r>
        <w:rPr>
          <w:spacing w:val="-3"/>
        </w:rPr>
        <w:t>报告期内，公司董事会审计委员会共召开了五次会议，全体委员均能按时亲</w:t>
      </w:r>
    </w:p>
    <w:p>
      <w:pPr>
        <w:pStyle w:val="BodyText"/>
        <w:spacing w:line="240" w:lineRule="auto" w:before="67"/>
        <w:ind w:left="600" w:right="1686"/>
        <w:jc w:val="left"/>
      </w:pPr>
      <w:r>
        <w:rPr/>
        <w:t>自出席会议。</w:t>
      </w:r>
    </w:p>
    <w:p>
      <w:pPr>
        <w:pStyle w:val="BodyText"/>
        <w:spacing w:line="240" w:lineRule="auto" w:before="206"/>
        <w:ind w:left="1080" w:right="1686"/>
        <w:jc w:val="left"/>
      </w:pPr>
      <w:r>
        <w:rPr/>
        <w:t>（</w:t>
      </w:r>
      <w:r>
        <w:rPr>
          <w:rFonts w:ascii="Times New Roman" w:hAnsi="Times New Roman" w:cs="Times New Roman" w:eastAsia="Times New Roman" w:hint="default"/>
        </w:rPr>
        <w:t>2</w:t>
      </w:r>
      <w:r>
        <w:rPr/>
        <w:t>）履职情况</w:t>
      </w:r>
    </w:p>
    <w:p>
      <w:pPr>
        <w:pStyle w:val="BodyText"/>
        <w:spacing w:line="240" w:lineRule="auto" w:before="189"/>
        <w:ind w:left="1080" w:right="1686"/>
        <w:jc w:val="left"/>
      </w:pPr>
      <w:r>
        <w:rPr>
          <w:rFonts w:ascii="Times New Roman" w:hAnsi="Times New Roman" w:cs="Times New Roman" w:eastAsia="Times New Roman" w:hint="default"/>
        </w:rPr>
        <w:t>1</w:t>
      </w:r>
      <w:r>
        <w:rPr/>
        <w:t>）对</w:t>
      </w:r>
      <w:r>
        <w:rPr>
          <w:spacing w:val="-60"/>
        </w:rPr>
        <w:t> </w:t>
      </w:r>
      <w:r>
        <w:rPr>
          <w:rFonts w:ascii="Times New Roman" w:hAnsi="Times New Roman" w:cs="Times New Roman" w:eastAsia="Times New Roman" w:hint="default"/>
        </w:rPr>
        <w:t>2010 </w:t>
      </w:r>
      <w:r>
        <w:rPr/>
        <w:t>年财务报告的核查</w:t>
      </w:r>
    </w:p>
    <w:p>
      <w:pPr>
        <w:pStyle w:val="BodyText"/>
        <w:spacing w:line="240" w:lineRule="auto" w:before="186"/>
        <w:ind w:left="1080" w:right="1686"/>
        <w:jc w:val="left"/>
      </w:pPr>
      <w:r>
        <w:rPr/>
        <w:t>审计委员会对公司 </w:t>
      </w:r>
      <w:r>
        <w:rPr>
          <w:rFonts w:ascii="Times New Roman" w:hAnsi="Times New Roman" w:cs="Times New Roman" w:eastAsia="Times New Roman" w:hint="default"/>
        </w:rPr>
        <w:t>2010</w:t>
      </w:r>
      <w:r>
        <w:rPr>
          <w:rFonts w:ascii="Times New Roman" w:hAnsi="Times New Roman" w:cs="Times New Roman" w:eastAsia="Times New Roman" w:hint="default"/>
          <w:spacing w:val="-36"/>
        </w:rPr>
        <w:t> </w:t>
      </w:r>
      <w:r>
        <w:rPr/>
        <w:t>年度财务报表进行了审计，出具了审计意见。审计</w:t>
      </w:r>
    </w:p>
    <w:p>
      <w:pPr>
        <w:pStyle w:val="BodyText"/>
        <w:spacing w:line="240" w:lineRule="auto" w:before="188"/>
        <w:ind w:left="600" w:right="1686"/>
        <w:jc w:val="left"/>
      </w:pPr>
      <w:r>
        <w:rPr/>
        <w:t>委员会对公司 </w:t>
      </w:r>
      <w:r>
        <w:rPr>
          <w:rFonts w:ascii="Times New Roman" w:hAnsi="Times New Roman" w:cs="Times New Roman" w:eastAsia="Times New Roman" w:hint="default"/>
        </w:rPr>
        <w:t>2010</w:t>
      </w:r>
      <w:r>
        <w:rPr>
          <w:rFonts w:ascii="Times New Roman" w:hAnsi="Times New Roman" w:cs="Times New Roman" w:eastAsia="Times New Roman" w:hint="default"/>
          <w:spacing w:val="-35"/>
        </w:rPr>
        <w:t> </w:t>
      </w:r>
      <w:r>
        <w:rPr/>
        <w:t>年度财务报表的审计意见为：公司财务报表已经按照企业会</w:t>
      </w:r>
    </w:p>
    <w:p>
      <w:pPr>
        <w:pStyle w:val="BodyText"/>
        <w:spacing w:line="240" w:lineRule="auto" w:before="188"/>
        <w:ind w:left="600" w:right="1686"/>
        <w:jc w:val="left"/>
        <w:rPr>
          <w:rFonts w:ascii="Times New Roman" w:hAnsi="Times New Roman" w:cs="Times New Roman" w:eastAsia="Times New Roman" w:hint="default"/>
        </w:rPr>
      </w:pPr>
      <w:r>
        <w:rPr/>
        <w:t>计准则和《企业会计制度》的规定编制，在所有重大方面公允反映了公司</w:t>
      </w:r>
      <w:r>
        <w:rPr>
          <w:spacing w:val="20"/>
        </w:rPr>
        <w:t> </w:t>
      </w:r>
      <w:r>
        <w:rPr>
          <w:rFonts w:ascii="Times New Roman" w:hAnsi="Times New Roman" w:cs="Times New Roman" w:eastAsia="Times New Roman" w:hint="default"/>
        </w:rPr>
        <w:t>2010</w:t>
      </w:r>
    </w:p>
    <w:p>
      <w:pPr>
        <w:pStyle w:val="BodyText"/>
        <w:spacing w:line="240" w:lineRule="auto" w:before="186"/>
        <w:ind w:left="600" w:right="1686"/>
        <w:jc w:val="left"/>
      </w:pPr>
      <w:r>
        <w:rPr/>
        <w:t>年</w:t>
      </w:r>
      <w:r>
        <w:rPr>
          <w:spacing w:val="-61"/>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日的财务状况以及</w:t>
      </w:r>
      <w:r>
        <w:rPr>
          <w:spacing w:val="-60"/>
        </w:rPr>
        <w:t> </w:t>
      </w:r>
      <w:r>
        <w:rPr>
          <w:rFonts w:ascii="Times New Roman" w:hAnsi="Times New Roman" w:cs="Times New Roman" w:eastAsia="Times New Roman" w:hint="default"/>
        </w:rPr>
        <w:t>2010 </w:t>
      </w:r>
      <w:r>
        <w:rPr/>
        <w:t>年度的经营成果和现金流量。</w:t>
      </w:r>
    </w:p>
    <w:p>
      <w:pPr>
        <w:pStyle w:val="BodyText"/>
        <w:spacing w:line="240" w:lineRule="auto" w:before="188"/>
        <w:ind w:left="1080" w:right="1686"/>
        <w:jc w:val="left"/>
      </w:pPr>
      <w:r>
        <w:rPr>
          <w:rFonts w:ascii="Times New Roman" w:hAnsi="Times New Roman" w:cs="Times New Roman" w:eastAsia="Times New Roman" w:hint="default"/>
        </w:rPr>
        <w:t>2</w:t>
      </w:r>
      <w:r>
        <w:rPr/>
        <w:t>）对募集资金存放与使用的检查</w:t>
      </w:r>
    </w:p>
    <w:p>
      <w:pPr>
        <w:spacing w:after="0" w:line="240" w:lineRule="auto"/>
        <w:jc w:val="left"/>
        <w:sectPr>
          <w:type w:val="continuous"/>
          <w:pgSz w:w="11910" w:h="16840"/>
          <w:pgMar w:top="1580" w:bottom="0" w:left="1200" w:right="0"/>
        </w:sectPr>
      </w:pPr>
    </w:p>
    <w:p>
      <w:pPr>
        <w:spacing w:line="240" w:lineRule="auto" w:before="0"/>
        <w:rPr>
          <w:rFonts w:ascii="宋体" w:hAnsi="宋体" w:cs="宋体" w:eastAsia="宋体" w:hint="default"/>
          <w:sz w:val="20"/>
          <w:szCs w:val="20"/>
        </w:rPr>
      </w:pPr>
    </w:p>
    <w:p>
      <w:pPr>
        <w:pStyle w:val="BodyText"/>
        <w:spacing w:line="396" w:lineRule="auto" w:before="184"/>
        <w:ind w:left="140" w:right="1782" w:firstLine="479"/>
        <w:jc w:val="left"/>
      </w:pPr>
      <w:r>
        <w:rPr>
          <w:spacing w:val="4"/>
        </w:rPr>
        <w:t>报告期内公司董事会审计委员会依法每季度对公司募集资金的使用和存放 </w:t>
      </w:r>
      <w:r>
        <w:rPr/>
        <w:t>情况进行核查，认为：公司募集资金存放和使用合法、合规。</w:t>
      </w:r>
    </w:p>
    <w:p>
      <w:pPr>
        <w:pStyle w:val="BodyText"/>
        <w:spacing w:line="376" w:lineRule="auto" w:before="50"/>
        <w:ind w:left="620" w:right="1785"/>
        <w:jc w:val="left"/>
      </w:pPr>
      <w:r>
        <w:rPr>
          <w:rFonts w:ascii="Times New Roman" w:hAnsi="Times New Roman" w:cs="Times New Roman" w:eastAsia="Times New Roman" w:hint="default"/>
        </w:rPr>
        <w:t>3</w:t>
      </w:r>
      <w:r>
        <w:rPr/>
        <w:t>）对续聘会计师事务所提出建议 </w:t>
      </w:r>
      <w:r>
        <w:rPr>
          <w:spacing w:val="-3"/>
        </w:rPr>
        <w:t>立信会计师事务所一直担任公司发行上市及上市后的审计工作，与公司保持</w:t>
      </w:r>
    </w:p>
    <w:p>
      <w:pPr>
        <w:pStyle w:val="BodyText"/>
        <w:spacing w:line="398" w:lineRule="auto" w:before="67"/>
        <w:ind w:left="140" w:right="1795"/>
        <w:jc w:val="both"/>
      </w:pPr>
      <w:r>
        <w:rPr>
          <w:spacing w:val="-3"/>
        </w:rPr>
        <w:t>了良好的合作关系。立信会计师事务所从事公司本年度审计工作勤勉尽责，执业</w:t>
      </w:r>
      <w:r>
        <w:rPr>
          <w:spacing w:val="-111"/>
        </w:rPr>
        <w:t> </w:t>
      </w:r>
      <w:r>
        <w:rPr>
          <w:spacing w:val="-111"/>
        </w:rPr>
      </w:r>
      <w:r>
        <w:rPr>
          <w:spacing w:val="3"/>
        </w:rPr>
        <w:t>质量高，信誉好，审计人员素质高，建议继续聘任立信会计师事务所作为公司</w:t>
      </w:r>
      <w:r>
        <w:rPr>
          <w:spacing w:val="-99"/>
        </w:rPr>
        <w:t> </w:t>
      </w:r>
      <w:r>
        <w:rPr>
          <w:spacing w:val="-99"/>
        </w:rPr>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年度财务审计机构。</w:t>
      </w:r>
    </w:p>
    <w:p>
      <w:pPr>
        <w:pStyle w:val="BodyText"/>
        <w:spacing w:line="240" w:lineRule="auto" w:before="11"/>
        <w:ind w:left="620" w:right="1782"/>
        <w:jc w:val="left"/>
      </w:pPr>
      <w:r>
        <w:rPr>
          <w:rFonts w:ascii="Times New Roman" w:hAnsi="Times New Roman" w:cs="Times New Roman" w:eastAsia="Times New Roman" w:hint="default"/>
        </w:rPr>
        <w:t>4</w:t>
      </w:r>
      <w:r>
        <w:rPr/>
        <w:t>）对内部控制的核查</w:t>
      </w:r>
    </w:p>
    <w:p>
      <w:pPr>
        <w:pStyle w:val="BodyText"/>
        <w:spacing w:line="391" w:lineRule="auto" w:before="188"/>
        <w:ind w:left="140" w:right="1794" w:firstLine="479"/>
        <w:jc w:val="both"/>
      </w:pPr>
      <w:r>
        <w:rPr/>
        <w:t>公司董事会审计委员会对公司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4"/>
        </w:rPr>
        <w:t> </w:t>
      </w:r>
      <w:r>
        <w:rPr/>
        <w:t>年度内部控情况进行了全面检查并出具 </w:t>
      </w:r>
      <w:r>
        <w:rPr>
          <w:spacing w:val="-4"/>
        </w:rPr>
        <w:t>了《</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21"/>
        </w:rPr>
        <w:t> </w:t>
      </w:r>
      <w:r>
        <w:rPr>
          <w:spacing w:val="-5"/>
        </w:rPr>
        <w:t>年度内部控制自我评价报告》，认为：公司建立了较为完善的法人治理</w:t>
      </w:r>
      <w:r>
        <w:rPr>
          <w:spacing w:val="-117"/>
        </w:rPr>
        <w:t> </w:t>
      </w:r>
      <w:r>
        <w:rPr>
          <w:spacing w:val="-117"/>
        </w:rPr>
      </w:r>
      <w:r>
        <w:rPr>
          <w:spacing w:val="-3"/>
        </w:rPr>
        <w:t>结构，内部控制体系较为健全，符合相关法律法规和监管部门的要求。公司内部</w:t>
      </w:r>
      <w:r>
        <w:rPr>
          <w:spacing w:val="-111"/>
        </w:rPr>
        <w:t> </w:t>
      </w:r>
      <w:r>
        <w:rPr>
          <w:spacing w:val="-111"/>
        </w:rPr>
      </w:r>
      <w:r>
        <w:rPr>
          <w:spacing w:val="-3"/>
        </w:rPr>
        <w:t>控制制度能够得到贯彻执行，并在公司经营管理的各个环节和对外投资、关联交</w:t>
      </w:r>
      <w:r>
        <w:rPr>
          <w:spacing w:val="-111"/>
        </w:rPr>
        <w:t> </w:t>
      </w:r>
      <w:r>
        <w:rPr>
          <w:spacing w:val="-111"/>
        </w:rPr>
      </w:r>
      <w:r>
        <w:rPr>
          <w:spacing w:val="-3"/>
        </w:rPr>
        <w:t>易、信息披露等方面发挥较好的管理控制作用，没有发现公司内部控制的重大缺</w:t>
      </w:r>
      <w:r>
        <w:rPr>
          <w:spacing w:val="-111"/>
        </w:rPr>
        <w:t> </w:t>
      </w:r>
      <w:r>
        <w:rPr>
          <w:spacing w:val="-111"/>
        </w:rPr>
      </w:r>
      <w:r>
        <w:rPr>
          <w:spacing w:val="-3"/>
        </w:rPr>
        <w:t>陷或重大风险。公司内部控制制度为公司控制和防范经营管理风险、保护投资者</w:t>
      </w:r>
      <w:r>
        <w:rPr>
          <w:spacing w:val="-111"/>
        </w:rPr>
        <w:t> </w:t>
      </w:r>
      <w:r>
        <w:rPr>
          <w:spacing w:val="-111"/>
        </w:rPr>
      </w:r>
      <w:r>
        <w:rPr>
          <w:spacing w:val="-3"/>
        </w:rPr>
        <w:t>合法权益提供了保障，促进了公司规范运作和健康持续发展，公司内部控制是有</w:t>
      </w:r>
      <w:r>
        <w:rPr>
          <w:spacing w:val="-111"/>
        </w:rPr>
        <w:t> </w:t>
      </w:r>
      <w:r>
        <w:rPr>
          <w:spacing w:val="-111"/>
        </w:rPr>
      </w:r>
      <w:r>
        <w:rPr/>
        <w:t>效的。</w:t>
      </w:r>
    </w:p>
    <w:p>
      <w:pPr>
        <w:pStyle w:val="BodyText"/>
        <w:spacing w:line="240" w:lineRule="auto" w:before="53"/>
        <w:ind w:left="620" w:right="1782"/>
        <w:jc w:val="left"/>
      </w:pPr>
      <w:r>
        <w:rPr>
          <w:rFonts w:ascii="Times New Roman" w:hAnsi="Times New Roman" w:cs="Times New Roman" w:eastAsia="Times New Roman" w:hint="default"/>
        </w:rPr>
        <w:t>2</w:t>
      </w:r>
      <w:r>
        <w:rPr/>
        <w:t>、薪酬与考核委员会</w:t>
      </w:r>
    </w:p>
    <w:p>
      <w:pPr>
        <w:pStyle w:val="BodyText"/>
        <w:spacing w:line="240" w:lineRule="auto" w:before="188"/>
        <w:ind w:left="620" w:right="1428"/>
        <w:jc w:val="left"/>
      </w:pPr>
      <w:r>
        <w:rPr/>
        <w:t>报告期内公司薪酬与考核委员召开了</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6"/>
        </w:rPr>
        <w:t>次会议，对公司董事、监事和高级管</w:t>
      </w:r>
    </w:p>
    <w:p>
      <w:pPr>
        <w:pStyle w:val="BodyText"/>
        <w:spacing w:line="386" w:lineRule="auto" w:before="188"/>
        <w:ind w:left="140" w:right="1796"/>
        <w:jc w:val="both"/>
      </w:pPr>
      <w:r>
        <w:rPr/>
        <w:t>理人员 </w:t>
      </w:r>
      <w:r>
        <w:rPr>
          <w:rFonts w:ascii="Times New Roman" w:hAnsi="Times New Roman" w:cs="Times New Roman" w:eastAsia="Times New Roman" w:hint="default"/>
        </w:rPr>
        <w:t>2010</w:t>
      </w:r>
      <w:r>
        <w:rPr>
          <w:rFonts w:ascii="Times New Roman" w:hAnsi="Times New Roman" w:cs="Times New Roman" w:eastAsia="Times New Roman" w:hint="default"/>
          <w:spacing w:val="-35"/>
        </w:rPr>
        <w:t> </w:t>
      </w:r>
      <w:r>
        <w:rPr/>
        <w:t>年度的薪酬情况进行了审核，认为公司所披露的董事、监事和高级 </w:t>
      </w:r>
      <w:r>
        <w:rPr>
          <w:spacing w:val="-3"/>
        </w:rPr>
        <w:t>管理人员的薪酬是根据公司现行的工资制度和业绩考核规定领取的薪酬，薪酬数</w:t>
      </w:r>
      <w:r>
        <w:rPr>
          <w:spacing w:val="-109"/>
        </w:rPr>
        <w:t> </w:t>
      </w:r>
      <w:r>
        <w:rPr>
          <w:spacing w:val="-109"/>
        </w:rPr>
      </w:r>
      <w:r>
        <w:rPr/>
        <w:t>据真实。</w:t>
      </w:r>
    </w:p>
    <w:p>
      <w:pPr>
        <w:pStyle w:val="BodyText"/>
        <w:spacing w:line="379" w:lineRule="auto" w:before="61"/>
        <w:ind w:left="620" w:right="5046"/>
        <w:jc w:val="left"/>
      </w:pPr>
      <w:r>
        <w:rPr>
          <w:rFonts w:ascii="Times New Roman" w:hAnsi="Times New Roman" w:cs="Times New Roman" w:eastAsia="Times New Roman" w:hint="default"/>
        </w:rPr>
        <w:t>3</w:t>
      </w:r>
      <w:r>
        <w:rPr/>
        <w:t>、战略发展委员会 报告期内公司战略发展委员会未召开会议。 </w:t>
      </w:r>
      <w:r>
        <w:rPr>
          <w:rFonts w:ascii="Times New Roman" w:hAnsi="Times New Roman" w:cs="Times New Roman" w:eastAsia="Times New Roman" w:hint="default"/>
        </w:rPr>
        <w:t>4</w:t>
      </w:r>
      <w:r>
        <w:rPr/>
        <w:t>、提名委员会 报告期内提名委员会未召开会议。</w:t>
      </w:r>
    </w:p>
    <w:p>
      <w:pPr>
        <w:pStyle w:val="Heading4"/>
        <w:spacing w:line="240" w:lineRule="auto" w:before="170"/>
        <w:ind w:left="613" w:right="1782"/>
        <w:jc w:val="left"/>
        <w:rPr>
          <w:b w:val="0"/>
          <w:bCs w:val="0"/>
        </w:rPr>
      </w:pPr>
      <w:r>
        <w:rPr/>
        <w:t>四、公司</w:t>
      </w:r>
      <w:r>
        <w:rPr>
          <w:spacing w:val="-59"/>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rPr>
        <w:t> </w:t>
      </w:r>
      <w:r>
        <w:rPr/>
        <w:t>年度利润分配及资本公积转增股本预案</w:t>
      </w:r>
      <w:r>
        <w:rPr>
          <w:b w:val="0"/>
          <w:bCs w:val="0"/>
        </w:rPr>
      </w:r>
    </w:p>
    <w:p>
      <w:pPr>
        <w:spacing w:after="0" w:line="240" w:lineRule="auto"/>
        <w:jc w:val="left"/>
        <w:sectPr>
          <w:pgSz w:w="11910" w:h="16840"/>
          <w:pgMar w:header="851" w:footer="980" w:top="1160" w:bottom="1160" w:left="1660" w:right="0"/>
        </w:sectPr>
      </w:pPr>
    </w:p>
    <w:p>
      <w:pPr>
        <w:spacing w:line="240" w:lineRule="auto" w:before="9"/>
        <w:rPr>
          <w:rFonts w:ascii="宋体" w:hAnsi="宋体" w:cs="宋体" w:eastAsia="宋体" w:hint="default"/>
          <w:b/>
          <w:bCs/>
          <w:sz w:val="18"/>
          <w:szCs w:val="18"/>
        </w:rPr>
      </w:pPr>
    </w:p>
    <w:p>
      <w:pPr>
        <w:pStyle w:val="BodyText"/>
        <w:spacing w:line="240" w:lineRule="auto"/>
        <w:ind w:left="620" w:right="1428"/>
        <w:jc w:val="left"/>
      </w:pPr>
      <w:r>
        <w:rPr/>
        <w:t>经立信会计师事务所有限公司出具的信会师报字</w:t>
      </w:r>
      <w:r>
        <w:rPr>
          <w:rFonts w:ascii="Times New Roman" w:hAnsi="Times New Roman" w:cs="Times New Roman" w:eastAsia="Times New Roman" w:hint="default"/>
        </w:rPr>
        <w:t>[2012]</w:t>
      </w:r>
      <w:r>
        <w:rPr/>
        <w:t>第 </w:t>
      </w:r>
      <w:r>
        <w:rPr>
          <w:rFonts w:ascii="Times New Roman" w:hAnsi="Times New Roman" w:cs="Times New Roman" w:eastAsia="Times New Roman" w:hint="default"/>
          <w:spacing w:val="-4"/>
        </w:rPr>
        <w:t>111216 </w:t>
      </w:r>
      <w:r>
        <w:rPr>
          <w:rFonts w:ascii="Times New Roman" w:hAnsi="Times New Roman" w:cs="Times New Roman" w:eastAsia="Times New Roman" w:hint="default"/>
          <w:spacing w:val="13"/>
        </w:rPr>
        <w:t> </w:t>
      </w:r>
      <w:r>
        <w:rPr/>
        <w:t>号审计报</w:t>
      </w:r>
    </w:p>
    <w:p>
      <w:pPr>
        <w:spacing w:line="240" w:lineRule="auto" w:before="2"/>
        <w:rPr>
          <w:rFonts w:ascii="宋体" w:hAnsi="宋体" w:cs="宋体" w:eastAsia="宋体" w:hint="default"/>
          <w:sz w:val="22"/>
          <w:szCs w:val="22"/>
        </w:rPr>
      </w:pPr>
    </w:p>
    <w:p>
      <w:pPr>
        <w:pStyle w:val="BodyText"/>
        <w:spacing w:line="448" w:lineRule="auto" w:before="0"/>
        <w:ind w:left="140" w:right="1793"/>
        <w:jc w:val="both"/>
      </w:pPr>
      <w:r>
        <w:rPr/>
        <w:t>告确认，公司 </w:t>
      </w:r>
      <w:r>
        <w:rPr>
          <w:rFonts w:ascii="Times New Roman" w:hAnsi="Times New Roman" w:cs="Times New Roman" w:eastAsia="Times New Roman" w:hint="default"/>
          <w:spacing w:val="-3"/>
        </w:rPr>
        <w:t>2011 </w:t>
      </w:r>
      <w:r>
        <w:rPr/>
        <w:t>年度实现归属于母公司所有者的净利润 </w:t>
      </w:r>
      <w:r>
        <w:rPr>
          <w:rFonts w:ascii="Times New Roman" w:hAnsi="Times New Roman" w:cs="Times New Roman" w:eastAsia="Times New Roman" w:hint="default"/>
        </w:rPr>
        <w:t>115,197,057.95</w:t>
      </w:r>
      <w:r>
        <w:rPr>
          <w:rFonts w:ascii="Times New Roman" w:hAnsi="Times New Roman" w:cs="Times New Roman" w:eastAsia="Times New Roman" w:hint="default"/>
          <w:spacing w:val="-21"/>
        </w:rPr>
        <w:t> </w:t>
      </w:r>
      <w:r>
        <w:rPr/>
        <w:t>元， </w:t>
      </w:r>
      <w:r>
        <w:rPr>
          <w:spacing w:val="-5"/>
        </w:rPr>
        <w:t>根据《公司法》以及《公司章程》的税后利润分配顺序规定，按</w:t>
      </w:r>
      <w:r>
        <w:rPr>
          <w:spacing w:val="-38"/>
        </w:rPr>
        <w:t> </w:t>
      </w:r>
      <w:r>
        <w:rPr>
          <w:rFonts w:ascii="Times New Roman" w:hAnsi="Times New Roman" w:cs="Times New Roman" w:eastAsia="Times New Roman" w:hint="default"/>
        </w:rPr>
        <w:t>10%</w:t>
      </w:r>
      <w:r>
        <w:rPr/>
        <w:t>提取法定盈</w:t>
      </w:r>
      <w:r>
        <w:rPr>
          <w:spacing w:val="-116"/>
        </w:rPr>
        <w:t> </w:t>
      </w:r>
      <w:r>
        <w:rPr/>
        <w:t>余公积金</w:t>
      </w:r>
      <w:r>
        <w:rPr>
          <w:spacing w:val="-62"/>
        </w:rPr>
        <w:t> </w:t>
      </w:r>
      <w:r>
        <w:rPr>
          <w:rFonts w:ascii="Times New Roman" w:hAnsi="Times New Roman" w:cs="Times New Roman" w:eastAsia="Times New Roman" w:hint="default"/>
        </w:rPr>
        <w:t>11,661,242.64</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加上年初未分配利润</w:t>
      </w:r>
      <w:r>
        <w:rPr>
          <w:spacing w:val="-61"/>
        </w:rPr>
        <w:t> </w:t>
      </w:r>
      <w:r>
        <w:rPr>
          <w:rFonts w:ascii="Times New Roman" w:hAnsi="Times New Roman" w:cs="Times New Roman" w:eastAsia="Times New Roman" w:hint="default"/>
        </w:rPr>
        <w:t>125,362,322.54</w:t>
      </w:r>
      <w:r>
        <w:rPr>
          <w:rFonts w:ascii="Times New Roman" w:hAnsi="Times New Roman" w:cs="Times New Roman" w:eastAsia="Times New Roman" w:hint="default"/>
          <w:spacing w:val="-1"/>
        </w:rPr>
        <w:t> </w:t>
      </w:r>
      <w:r>
        <w:rPr>
          <w:spacing w:val="-5"/>
        </w:rPr>
        <w:t>元，减去</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p>
    <w:p>
      <w:pPr>
        <w:pStyle w:val="BodyText"/>
        <w:spacing w:line="240" w:lineRule="auto" w:before="58"/>
        <w:ind w:left="140" w:right="0"/>
        <w:jc w:val="both"/>
      </w:pPr>
      <w:r>
        <w:rPr/>
        <w:t>实施的 </w:t>
      </w:r>
      <w:r>
        <w:rPr>
          <w:rFonts w:ascii="Times New Roman" w:hAnsi="Times New Roman" w:cs="Times New Roman" w:eastAsia="Times New Roman" w:hint="default"/>
        </w:rPr>
        <w:t>2010  </w:t>
      </w:r>
      <w:r>
        <w:rPr/>
        <w:t>年度对股东的分配 </w:t>
      </w:r>
      <w:r>
        <w:rPr>
          <w:rFonts w:ascii="Times New Roman" w:hAnsi="Times New Roman" w:cs="Times New Roman" w:eastAsia="Times New Roman" w:hint="default"/>
        </w:rPr>
        <w:t>440,64,000.00</w:t>
      </w:r>
      <w:r>
        <w:rPr>
          <w:rFonts w:ascii="Times New Roman" w:hAnsi="Times New Roman" w:cs="Times New Roman" w:eastAsia="Times New Roman" w:hint="default"/>
          <w:spacing w:val="27"/>
        </w:rPr>
        <w:t> </w:t>
      </w:r>
      <w:r>
        <w:rPr/>
        <w:t>元，实际可供股东分配的利润为</w:t>
      </w:r>
    </w:p>
    <w:p>
      <w:pPr>
        <w:spacing w:line="240" w:lineRule="auto" w:before="4"/>
        <w:rPr>
          <w:rFonts w:ascii="宋体" w:hAnsi="宋体" w:cs="宋体" w:eastAsia="宋体" w:hint="default"/>
          <w:sz w:val="22"/>
          <w:szCs w:val="22"/>
        </w:rPr>
      </w:pPr>
    </w:p>
    <w:p>
      <w:pPr>
        <w:pStyle w:val="BodyText"/>
        <w:spacing w:line="240" w:lineRule="auto" w:before="0"/>
        <w:ind w:left="140" w:right="0"/>
        <w:jc w:val="both"/>
      </w:pPr>
      <w:r>
        <w:rPr>
          <w:rFonts w:ascii="Times New Roman" w:hAnsi="Times New Roman" w:cs="Times New Roman" w:eastAsia="Times New Roman" w:hint="default"/>
        </w:rPr>
        <w:t>184,834,137.85</w:t>
      </w:r>
      <w:r>
        <w:rPr>
          <w:rFonts w:ascii="Times New Roman" w:hAnsi="Times New Roman" w:cs="Times New Roman" w:eastAsia="Times New Roman" w:hint="default"/>
          <w:spacing w:val="-1"/>
        </w:rPr>
        <w:t> </w:t>
      </w:r>
      <w:r>
        <w:rPr/>
        <w:t>元。</w:t>
      </w:r>
    </w:p>
    <w:p>
      <w:pPr>
        <w:spacing w:line="240" w:lineRule="auto" w:before="2"/>
        <w:rPr>
          <w:rFonts w:ascii="宋体" w:hAnsi="宋体" w:cs="宋体" w:eastAsia="宋体" w:hint="default"/>
          <w:sz w:val="22"/>
          <w:szCs w:val="22"/>
        </w:rPr>
      </w:pPr>
    </w:p>
    <w:p>
      <w:pPr>
        <w:pStyle w:val="BodyText"/>
        <w:spacing w:line="240" w:lineRule="auto" w:before="0"/>
        <w:ind w:left="620" w:right="1428"/>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年度公司实施了每</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股转增</w:t>
      </w:r>
      <w:r>
        <w:rPr>
          <w:spacing w:val="-59"/>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股派</w:t>
      </w:r>
      <w:r>
        <w:rPr>
          <w:spacing w:val="-59"/>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11"/>
        </w:rPr>
        <w:t>元现金（含税）的利润分配方案，</w:t>
      </w:r>
    </w:p>
    <w:p>
      <w:pPr>
        <w:spacing w:line="240" w:lineRule="auto" w:before="1"/>
        <w:rPr>
          <w:rFonts w:ascii="宋体" w:hAnsi="宋体" w:cs="宋体" w:eastAsia="宋体" w:hint="default"/>
          <w:sz w:val="22"/>
          <w:szCs w:val="22"/>
        </w:rPr>
      </w:pPr>
    </w:p>
    <w:p>
      <w:pPr>
        <w:pStyle w:val="BodyText"/>
        <w:spacing w:line="240" w:lineRule="auto" w:before="0"/>
        <w:ind w:left="140" w:right="0"/>
        <w:jc w:val="both"/>
        <w:rPr>
          <w:rFonts w:ascii="Times New Roman" w:hAnsi="Times New Roman" w:cs="Times New Roman" w:eastAsia="Times New Roman" w:hint="default"/>
        </w:rPr>
      </w:pP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年度公司实施了每</w:t>
      </w:r>
      <w:r>
        <w:rPr>
          <w:spacing w:val="-60"/>
        </w:rPr>
        <w:t> </w:t>
      </w:r>
      <w:r>
        <w:rPr>
          <w:rFonts w:ascii="Times New Roman" w:hAnsi="Times New Roman" w:cs="Times New Roman" w:eastAsia="Times New Roman" w:hint="default"/>
        </w:rPr>
        <w:t>10 </w:t>
      </w:r>
      <w:r>
        <w:rPr/>
        <w:t>股派发现金股利</w:t>
      </w:r>
      <w:r>
        <w:rPr>
          <w:spacing w:val="-60"/>
        </w:rPr>
        <w:t> </w:t>
      </w:r>
      <w:r>
        <w:rPr>
          <w:rFonts w:ascii="Times New Roman" w:hAnsi="Times New Roman" w:cs="Times New Roman" w:eastAsia="Times New Roman" w:hint="default"/>
        </w:rPr>
        <w:t>1.00 </w:t>
      </w:r>
      <w:r>
        <w:rPr>
          <w:spacing w:val="-6"/>
        </w:rPr>
        <w:t>元（含税）利润分配方案，</w:t>
      </w:r>
      <w:r>
        <w:rPr>
          <w:rFonts w:ascii="Times New Roman" w:hAnsi="Times New Roman" w:cs="Times New Roman" w:eastAsia="Times New Roman" w:hint="default"/>
          <w:spacing w:val="-6"/>
        </w:rPr>
        <w:t>2009</w:t>
      </w:r>
    </w:p>
    <w:p>
      <w:pPr>
        <w:spacing w:line="240" w:lineRule="auto" w:before="4"/>
        <w:rPr>
          <w:rFonts w:ascii="Times New Roman" w:hAnsi="Times New Roman" w:cs="Times New Roman" w:eastAsia="Times New Roman" w:hint="default"/>
          <w:sz w:val="25"/>
          <w:szCs w:val="25"/>
        </w:rPr>
      </w:pPr>
    </w:p>
    <w:p>
      <w:pPr>
        <w:pStyle w:val="BodyText"/>
        <w:spacing w:line="240" w:lineRule="auto" w:before="0"/>
        <w:ind w:left="140" w:right="0"/>
        <w:jc w:val="both"/>
      </w:pPr>
      <w:r>
        <w:rPr/>
        <w:t>年度公司实施了每</w:t>
      </w:r>
      <w:r>
        <w:rPr>
          <w:spacing w:val="-64"/>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股送红股</w:t>
      </w:r>
      <w:r>
        <w:rPr>
          <w:spacing w:val="-64"/>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spacing w:val="-4"/>
        </w:rPr>
        <w:t>股，派</w:t>
      </w:r>
      <w:r>
        <w:rPr>
          <w:spacing w:val="-64"/>
        </w:rPr>
        <w:t> </w:t>
      </w:r>
      <w:r>
        <w:rPr>
          <w:rFonts w:ascii="Times New Roman" w:hAnsi="Times New Roman" w:cs="Times New Roman" w:eastAsia="Times New Roman" w:hint="default"/>
        </w:rPr>
        <w:t>0.56</w:t>
      </w:r>
      <w:r>
        <w:rPr>
          <w:rFonts w:ascii="Times New Roman" w:hAnsi="Times New Roman" w:cs="Times New Roman" w:eastAsia="Times New Roman" w:hint="default"/>
          <w:spacing w:val="-4"/>
        </w:rPr>
        <w:t> </w:t>
      </w:r>
      <w:r>
        <w:rPr/>
        <w:t>元人民币现金（含税）的利润分配</w:t>
      </w:r>
    </w:p>
    <w:p>
      <w:pPr>
        <w:spacing w:line="240" w:lineRule="auto" w:before="1"/>
        <w:rPr>
          <w:rFonts w:ascii="宋体" w:hAnsi="宋体" w:cs="宋体" w:eastAsia="宋体" w:hint="default"/>
          <w:sz w:val="22"/>
          <w:szCs w:val="22"/>
        </w:rPr>
      </w:pPr>
    </w:p>
    <w:p>
      <w:pPr>
        <w:pStyle w:val="BodyText"/>
        <w:spacing w:line="240" w:lineRule="auto" w:before="0"/>
        <w:ind w:left="140" w:right="0"/>
        <w:jc w:val="both"/>
      </w:pPr>
      <w:r>
        <w:rPr/>
        <w:t>方案，</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年度公司实施了每</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股派现金股利</w:t>
      </w:r>
      <w:r>
        <w:rPr>
          <w:spacing w:val="-61"/>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t>元（含税）利润分配方案，</w:t>
      </w:r>
    </w:p>
    <w:p>
      <w:pPr>
        <w:spacing w:line="240" w:lineRule="auto" w:before="1"/>
        <w:rPr>
          <w:rFonts w:ascii="宋体" w:hAnsi="宋体" w:cs="宋体" w:eastAsia="宋体" w:hint="default"/>
          <w:sz w:val="22"/>
          <w:szCs w:val="22"/>
        </w:rPr>
      </w:pPr>
    </w:p>
    <w:p>
      <w:pPr>
        <w:pStyle w:val="BodyText"/>
        <w:spacing w:line="463" w:lineRule="auto" w:before="0"/>
        <w:ind w:left="140" w:right="1796"/>
        <w:jc w:val="both"/>
      </w:pPr>
      <w:r>
        <w:rPr/>
        <w:t>考虑公司实际经营情况，董事会提议，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3"/>
        </w:rPr>
        <w:t> </w:t>
      </w:r>
      <w:r>
        <w:rPr/>
        <w:t>年度利润分配预案为：不进行利润 </w:t>
      </w:r>
      <w:r>
        <w:rPr>
          <w:spacing w:val="-3"/>
        </w:rPr>
        <w:t>分配，不进行资本公积转增股本，剩余未分配利润结转下一年度。该利润分配预</w:t>
      </w:r>
      <w:r>
        <w:rPr>
          <w:spacing w:val="-111"/>
        </w:rPr>
        <w:t> </w:t>
      </w:r>
      <w:r>
        <w:rPr>
          <w:spacing w:val="-111"/>
        </w:rPr>
      </w:r>
      <w:r>
        <w:rPr/>
        <w:t>案尚待股东大会审议批准。</w:t>
      </w:r>
    </w:p>
    <w:p>
      <w:pPr>
        <w:spacing w:line="240" w:lineRule="auto" w:before="0"/>
        <w:rPr>
          <w:rFonts w:ascii="宋体" w:hAnsi="宋体" w:cs="宋体" w:eastAsia="宋体" w:hint="default"/>
          <w:sz w:val="20"/>
          <w:szCs w:val="20"/>
        </w:rPr>
      </w:pPr>
    </w:p>
    <w:p>
      <w:pPr>
        <w:pStyle w:val="Heading4"/>
        <w:spacing w:line="240" w:lineRule="auto"/>
        <w:ind w:left="613" w:right="1782"/>
        <w:jc w:val="left"/>
        <w:rPr>
          <w:b w:val="0"/>
          <w:bCs w:val="0"/>
        </w:rPr>
      </w:pPr>
      <w:r>
        <w:rPr/>
        <w:t>四、其它需要披露的事项</w:t>
      </w:r>
      <w:r>
        <w:rPr>
          <w:b w:val="0"/>
          <w:bCs w:val="0"/>
        </w:rPr>
      </w:r>
    </w:p>
    <w:p>
      <w:pPr>
        <w:pStyle w:val="Heading4"/>
        <w:spacing w:line="240" w:lineRule="auto" w:before="204"/>
        <w:ind w:left="613" w:right="1782"/>
        <w:jc w:val="left"/>
        <w:rPr>
          <w:b w:val="0"/>
          <w:bCs w:val="0"/>
        </w:rPr>
      </w:pPr>
      <w:r>
        <w:rPr/>
        <w:t>（一）公司投资者关系管理</w:t>
      </w:r>
      <w:r>
        <w:rPr>
          <w:b w:val="0"/>
          <w:bCs w:val="0"/>
        </w:rPr>
      </w:r>
    </w:p>
    <w:p>
      <w:pPr>
        <w:pStyle w:val="BodyText"/>
        <w:spacing w:line="391" w:lineRule="auto" w:before="206"/>
        <w:ind w:left="140" w:right="1797" w:firstLine="479"/>
        <w:jc w:val="both"/>
      </w:pPr>
      <w:r>
        <w:rPr>
          <w:rFonts w:ascii="Times New Roman" w:hAnsi="Times New Roman" w:cs="Times New Roman" w:eastAsia="Times New Roman" w:hint="default"/>
        </w:rPr>
        <w:t>1</w:t>
      </w:r>
      <w:r>
        <w:rPr/>
        <w:t>、公司指定董事会秘书张建明先生负责投资者关系管理，公司证券部负责 </w:t>
      </w:r>
      <w:r>
        <w:rPr>
          <w:spacing w:val="-3"/>
        </w:rPr>
        <w:t>投资者关系管理的日常事务。公司将一如既往的通过网上交流会、不定期机构投</w:t>
      </w:r>
      <w:r>
        <w:rPr>
          <w:spacing w:val="-111"/>
        </w:rPr>
        <w:t> </w:t>
      </w:r>
      <w:r>
        <w:rPr>
          <w:spacing w:val="-111"/>
        </w:rPr>
      </w:r>
      <w:r>
        <w:rPr>
          <w:spacing w:val="-3"/>
        </w:rPr>
        <w:t>资者见面会、深交所投资者关系互动平台等多种形式，加强广大投资者对公司的</w:t>
      </w:r>
      <w:r>
        <w:rPr>
          <w:spacing w:val="-112"/>
        </w:rPr>
        <w:t> </w:t>
      </w:r>
      <w:r>
        <w:rPr>
          <w:spacing w:val="-112"/>
        </w:rPr>
      </w:r>
      <w:r>
        <w:rPr>
          <w:spacing w:val="-3"/>
        </w:rPr>
        <w:t>了解，保证投资者与公司交流的畅通，促进公司和投资者之间长期、稳定的良好</w:t>
      </w:r>
      <w:r>
        <w:rPr>
          <w:spacing w:val="-111"/>
        </w:rPr>
        <w:t> </w:t>
      </w:r>
      <w:r>
        <w:rPr>
          <w:spacing w:val="-111"/>
        </w:rPr>
      </w:r>
      <w:r>
        <w:rPr/>
        <w:t>关系。</w:t>
      </w:r>
    </w:p>
    <w:p>
      <w:pPr>
        <w:pStyle w:val="BodyText"/>
        <w:spacing w:line="391" w:lineRule="auto" w:before="53"/>
        <w:ind w:left="140" w:right="1799" w:firstLine="479"/>
        <w:jc w:val="both"/>
      </w:pPr>
      <w:r>
        <w:rPr>
          <w:rFonts w:ascii="Times New Roman" w:hAnsi="Times New Roman" w:cs="Times New Roman" w:eastAsia="Times New Roman" w:hint="default"/>
        </w:rPr>
        <w:t>2</w:t>
      </w:r>
      <w:r>
        <w:rPr/>
        <w:t>、公司对外常年设有董秘信箱、投资者联系电话，公司网站设有投资者关 </w:t>
      </w:r>
      <w:r>
        <w:rPr>
          <w:spacing w:val="-3"/>
        </w:rPr>
        <w:t>系栏目以及交易所投资者关系互动平台，注重投资者关系的日常管理和维护，耐</w:t>
      </w:r>
      <w:r>
        <w:rPr>
          <w:spacing w:val="-111"/>
        </w:rPr>
        <w:t> </w:t>
      </w:r>
      <w:r>
        <w:rPr>
          <w:spacing w:val="-111"/>
        </w:rPr>
      </w:r>
      <w:r>
        <w:rPr>
          <w:spacing w:val="-3"/>
        </w:rPr>
        <w:t>心接待投资者的来访、来电和邮件，保证了公司与广大投资者间信息交流的及时</w:t>
      </w:r>
      <w:r>
        <w:rPr>
          <w:spacing w:val="-111"/>
        </w:rPr>
        <w:t> </w:t>
      </w:r>
      <w:r>
        <w:rPr>
          <w:spacing w:val="-111"/>
        </w:rPr>
      </w:r>
      <w:r>
        <w:rPr/>
        <w:t>顺畅。</w:t>
      </w:r>
    </w:p>
    <w:p>
      <w:pPr>
        <w:spacing w:after="0" w:line="391" w:lineRule="auto"/>
        <w:jc w:val="both"/>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pStyle w:val="BodyText"/>
        <w:spacing w:line="391" w:lineRule="auto" w:before="184"/>
        <w:ind w:left="140" w:right="1796" w:firstLine="479"/>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28</w:t>
      </w:r>
      <w:r>
        <w:rPr>
          <w:rFonts w:ascii="Times New Roman" w:hAnsi="Times New Roman" w:cs="Times New Roman" w:eastAsia="Times New Roman" w:hint="default"/>
          <w:spacing w:val="2"/>
        </w:rPr>
        <w:t> </w:t>
      </w:r>
      <w:r>
        <w:rPr/>
        <w:t>日公司借助深圳证券信息有限公司网上平台举行了</w:t>
      </w:r>
      <w:r>
        <w:rPr>
          <w:spacing w:val="-56"/>
        </w:rPr>
        <w:t> </w:t>
      </w:r>
      <w:r>
        <w:rPr>
          <w:rFonts w:ascii="Times New Roman" w:hAnsi="Times New Roman" w:cs="Times New Roman" w:eastAsia="Times New Roman" w:hint="default"/>
        </w:rPr>
        <w:t>2010 </w:t>
      </w:r>
      <w:r>
        <w:rPr/>
        <w:t>年度报告网上说明会：公司董事长钱云宝先生</w:t>
      </w:r>
      <w:r>
        <w:rPr>
          <w:spacing w:val="18"/>
        </w:rPr>
        <w:t> </w:t>
      </w:r>
      <w:r>
        <w:rPr/>
        <w:t>；总裁易晓兵先生；副总裁、财</w:t>
      </w:r>
      <w:r>
        <w:rPr/>
        <w:t> </w:t>
      </w:r>
      <w:r>
        <w:rPr>
          <w:spacing w:val="-3"/>
        </w:rPr>
        <w:t>务总监赵长健先生；副总裁、董事会秘书张建明先生；独立董事任明辉先生参加</w:t>
      </w:r>
      <w:r>
        <w:rPr>
          <w:spacing w:val="-110"/>
        </w:rPr>
        <w:t> </w:t>
      </w:r>
      <w:r>
        <w:rPr>
          <w:spacing w:val="-110"/>
        </w:rPr>
      </w:r>
      <w:r>
        <w:rPr>
          <w:spacing w:val="-3"/>
        </w:rPr>
        <w:t>了说明会，就投资者所关心的问题作了细致的回答，使投资者在了解公司的经营</w:t>
      </w:r>
      <w:r>
        <w:rPr>
          <w:spacing w:val="-111"/>
        </w:rPr>
        <w:t> </w:t>
      </w:r>
      <w:r>
        <w:rPr>
          <w:spacing w:val="-111"/>
        </w:rPr>
      </w:r>
      <w:r>
        <w:rPr/>
        <w:t>现状和发展前景的同时，增强了彼此的信心。</w:t>
      </w:r>
    </w:p>
    <w:p>
      <w:pPr>
        <w:pStyle w:val="Heading4"/>
        <w:spacing w:line="240" w:lineRule="auto" w:before="55"/>
        <w:ind w:left="613" w:right="1428"/>
        <w:jc w:val="left"/>
        <w:rPr>
          <w:b w:val="0"/>
          <w:bCs w:val="0"/>
        </w:rPr>
      </w:pPr>
      <w:r>
        <w:rPr>
          <w:spacing w:val="2"/>
          <w:w w:val="99"/>
        </w:rPr>
        <w:t>（</w:t>
      </w:r>
      <w:r>
        <w:rPr>
          <w:w w:val="99"/>
        </w:rPr>
        <w:t>二</w:t>
      </w:r>
      <w:r>
        <w:rPr>
          <w:spacing w:val="-89"/>
          <w:w w:val="99"/>
        </w:rPr>
        <w:t>）</w:t>
      </w:r>
      <w:r>
        <w:rPr>
          <w:spacing w:val="2"/>
          <w:w w:val="99"/>
        </w:rPr>
        <w:t>公</w:t>
      </w:r>
      <w:r>
        <w:rPr>
          <w:w w:val="99"/>
        </w:rPr>
        <w:t>司</w:t>
      </w:r>
      <w:r>
        <w:rPr>
          <w:spacing w:val="2"/>
          <w:w w:val="99"/>
        </w:rPr>
        <w:t>指</w:t>
      </w:r>
      <w:r>
        <w:rPr>
          <w:w w:val="99"/>
        </w:rPr>
        <w:t>定信</w:t>
      </w:r>
      <w:r>
        <w:rPr>
          <w:spacing w:val="2"/>
          <w:w w:val="99"/>
        </w:rPr>
        <w:t>息</w:t>
      </w:r>
      <w:r>
        <w:rPr>
          <w:w w:val="99"/>
        </w:rPr>
        <w:t>披</w:t>
      </w:r>
      <w:r>
        <w:rPr>
          <w:spacing w:val="2"/>
          <w:w w:val="99"/>
        </w:rPr>
        <w:t>露</w:t>
      </w:r>
      <w:r>
        <w:rPr>
          <w:w w:val="99"/>
        </w:rPr>
        <w:t>报</w:t>
      </w:r>
      <w:r>
        <w:rPr>
          <w:spacing w:val="2"/>
          <w:w w:val="99"/>
        </w:rPr>
        <w:t>纸</w:t>
      </w:r>
      <w:r>
        <w:rPr>
          <w:spacing w:val="-89"/>
          <w:w w:val="99"/>
        </w:rPr>
        <w:t>为</w:t>
      </w:r>
      <w:r>
        <w:rPr>
          <w:w w:val="99"/>
        </w:rPr>
        <w:t>《</w:t>
      </w:r>
      <w:r>
        <w:rPr>
          <w:spacing w:val="2"/>
          <w:w w:val="99"/>
        </w:rPr>
        <w:t>证</w:t>
      </w:r>
      <w:r>
        <w:rPr>
          <w:w w:val="99"/>
        </w:rPr>
        <w:t>券时</w:t>
      </w:r>
      <w:r>
        <w:rPr>
          <w:spacing w:val="2"/>
          <w:w w:val="99"/>
        </w:rPr>
        <w:t>报</w:t>
      </w:r>
      <w:r>
        <w:rPr>
          <w:spacing w:val="-118"/>
          <w:w w:val="99"/>
        </w:rPr>
        <w:t>》</w:t>
      </w:r>
      <w:r>
        <w:rPr>
          <w:spacing w:val="-209"/>
          <w:w w:val="99"/>
        </w:rPr>
        <w:t>、</w:t>
      </w:r>
      <w:r>
        <w:rPr>
          <w:spacing w:val="2"/>
          <w:w w:val="99"/>
        </w:rPr>
        <w:t>《</w:t>
      </w:r>
      <w:r>
        <w:rPr>
          <w:w w:val="99"/>
        </w:rPr>
        <w:t>中国</w:t>
      </w:r>
      <w:r>
        <w:rPr>
          <w:spacing w:val="2"/>
          <w:w w:val="99"/>
        </w:rPr>
        <w:t>证</w:t>
      </w:r>
      <w:r>
        <w:rPr>
          <w:w w:val="99"/>
        </w:rPr>
        <w:t>券报</w:t>
      </w:r>
      <w:r>
        <w:rPr>
          <w:spacing w:val="-118"/>
          <w:w w:val="99"/>
        </w:rPr>
        <w:t>》</w:t>
      </w:r>
      <w:r>
        <w:rPr>
          <w:spacing w:val="-209"/>
          <w:w w:val="99"/>
        </w:rPr>
        <w:t>、</w:t>
      </w:r>
      <w:r>
        <w:rPr>
          <w:w w:val="99"/>
        </w:rPr>
        <w:t>《上海</w:t>
      </w:r>
      <w:r>
        <w:rPr>
          <w:spacing w:val="2"/>
          <w:w w:val="99"/>
        </w:rPr>
        <w:t>证</w:t>
      </w:r>
      <w:r>
        <w:rPr>
          <w:w w:val="99"/>
        </w:rPr>
        <w:t>券报</w:t>
      </w:r>
      <w:r>
        <w:rPr>
          <w:spacing w:val="-118"/>
          <w:w w:val="99"/>
        </w:rPr>
        <w:t>》</w:t>
      </w:r>
      <w:r>
        <w:rPr>
          <w:w w:val="99"/>
        </w:rPr>
        <w:t>、</w:t>
      </w:r>
      <w:r>
        <w:rPr>
          <w:b w:val="0"/>
          <w:bCs w:val="0"/>
        </w:rPr>
      </w:r>
    </w:p>
    <w:p>
      <w:pPr>
        <w:pStyle w:val="Heading4"/>
        <w:spacing w:line="240" w:lineRule="auto" w:before="206"/>
        <w:ind w:left="140" w:right="1782"/>
        <w:jc w:val="left"/>
        <w:rPr>
          <w:b w:val="0"/>
          <w:bCs w:val="0"/>
        </w:rPr>
      </w:pPr>
      <w:r>
        <w:rPr>
          <w:spacing w:val="2"/>
          <w:w w:val="99"/>
        </w:rPr>
        <w:t>《</w:t>
      </w:r>
      <w:r>
        <w:rPr>
          <w:w w:val="99"/>
        </w:rPr>
        <w:t>证</w:t>
      </w:r>
      <w:r>
        <w:rPr>
          <w:spacing w:val="2"/>
          <w:w w:val="99"/>
        </w:rPr>
        <w:t>券</w:t>
      </w:r>
      <w:r>
        <w:rPr>
          <w:w w:val="99"/>
        </w:rPr>
        <w:t>日报</w:t>
      </w:r>
      <w:r>
        <w:rPr>
          <w:spacing w:val="-118"/>
          <w:w w:val="99"/>
        </w:rPr>
        <w:t>》</w:t>
      </w:r>
      <w:r>
        <w:rPr>
          <w:w w:val="99"/>
        </w:rPr>
        <w:t>，指</w:t>
      </w:r>
      <w:r>
        <w:rPr>
          <w:spacing w:val="2"/>
          <w:w w:val="99"/>
        </w:rPr>
        <w:t>定</w:t>
      </w:r>
      <w:r>
        <w:rPr>
          <w:w w:val="99"/>
        </w:rPr>
        <w:t>信</w:t>
      </w:r>
      <w:r>
        <w:rPr>
          <w:spacing w:val="2"/>
          <w:w w:val="99"/>
        </w:rPr>
        <w:t>息</w:t>
      </w:r>
      <w:r>
        <w:rPr>
          <w:w w:val="99"/>
        </w:rPr>
        <w:t>披</w:t>
      </w:r>
      <w:r>
        <w:rPr>
          <w:spacing w:val="2"/>
          <w:w w:val="99"/>
        </w:rPr>
        <w:t>露</w:t>
      </w:r>
      <w:r>
        <w:rPr>
          <w:w w:val="99"/>
        </w:rPr>
        <w:t>网站</w:t>
      </w:r>
      <w:r>
        <w:rPr>
          <w:spacing w:val="2"/>
          <w:w w:val="99"/>
        </w:rPr>
        <w:t>为</w:t>
      </w:r>
      <w:r>
        <w:rPr>
          <w:w w:val="99"/>
        </w:rPr>
        <w:t>巨</w:t>
      </w:r>
      <w:r>
        <w:rPr>
          <w:spacing w:val="2"/>
          <w:w w:val="99"/>
        </w:rPr>
        <w:t>潮</w:t>
      </w:r>
      <w:r>
        <w:rPr>
          <w:w w:val="99"/>
        </w:rPr>
        <w:t>资讯</w:t>
      </w:r>
      <w:r>
        <w:rPr>
          <w:spacing w:val="2"/>
          <w:w w:val="99"/>
        </w:rPr>
        <w:t>网（</w:t>
      </w:r>
      <w:hyperlink r:id="rId13">
        <w:r>
          <w:rPr>
            <w:rFonts w:ascii="Times New Roman" w:hAnsi="Times New Roman" w:cs="Times New Roman" w:eastAsia="Times New Roman" w:hint="default"/>
            <w:w w:val="99"/>
          </w:rPr>
          <w:t>h</w:t>
        </w:r>
        <w:r>
          <w:rPr>
            <w:rFonts w:ascii="Times New Roman" w:hAnsi="Times New Roman" w:cs="Times New Roman" w:eastAsia="Times New Roman" w:hint="default"/>
            <w:w w:val="99"/>
          </w:rPr>
          <w:t>t</w:t>
        </w:r>
        <w:r>
          <w:rPr>
            <w:rFonts w:ascii="Times New Roman" w:hAnsi="Times New Roman" w:cs="Times New Roman" w:eastAsia="Times New Roman" w:hint="default"/>
            <w:spacing w:val="-2"/>
            <w:w w:val="99"/>
          </w:rPr>
          <w:t>t</w:t>
        </w:r>
        <w:r>
          <w:rPr>
            <w:rFonts w:ascii="Times New Roman" w:hAnsi="Times New Roman" w:cs="Times New Roman" w:eastAsia="Times New Roman" w:hint="default"/>
            <w:w w:val="99"/>
          </w:rPr>
          <w:t>p</w:t>
        </w:r>
        <w:r>
          <w:rPr>
            <w:rFonts w:ascii="Times New Roman" w:hAnsi="Times New Roman" w:cs="Times New Roman" w:eastAsia="Times New Roman" w:hint="default"/>
            <w:w w:val="99"/>
          </w:rPr>
          <w:t>://w</w:t>
        </w:r>
        <w:r>
          <w:rPr>
            <w:rFonts w:ascii="Times New Roman" w:hAnsi="Times New Roman" w:cs="Times New Roman" w:eastAsia="Times New Roman" w:hint="default"/>
            <w:spacing w:val="1"/>
            <w:w w:val="99"/>
          </w:rPr>
          <w:t>w</w:t>
        </w:r>
        <w:r>
          <w:rPr>
            <w:rFonts w:ascii="Times New Roman" w:hAnsi="Times New Roman" w:cs="Times New Roman" w:eastAsia="Times New Roman" w:hint="default"/>
            <w:spacing w:val="-13"/>
            <w:w w:val="99"/>
          </w:rPr>
          <w:t>w</w:t>
        </w:r>
        <w:r>
          <w:rPr>
            <w:rFonts w:ascii="Times New Roman" w:hAnsi="Times New Roman" w:cs="Times New Roman" w:eastAsia="Times New Roman" w:hint="default"/>
          </w:rPr>
          <w:t>.</w:t>
        </w:r>
        <w:r>
          <w:rPr>
            <w:rFonts w:ascii="Times New Roman" w:hAnsi="Times New Roman" w:cs="Times New Roman" w:eastAsia="Times New Roman" w:hint="default"/>
            <w:spacing w:val="-1"/>
          </w:rPr>
          <w:t>c</w:t>
        </w:r>
        <w:r>
          <w:rPr>
            <w:rFonts w:ascii="Times New Roman" w:hAnsi="Times New Roman" w:cs="Times New Roman" w:eastAsia="Times New Roman" w:hint="default"/>
            <w:spacing w:val="-2"/>
            <w:w w:val="99"/>
          </w:rPr>
          <w:t>n</w:t>
        </w:r>
        <w:r>
          <w:rPr>
            <w:rFonts w:ascii="Times New Roman" w:hAnsi="Times New Roman" w:cs="Times New Roman" w:eastAsia="Times New Roman" w:hint="default"/>
            <w:w w:val="99"/>
          </w:rPr>
          <w:t>i</w:t>
        </w:r>
        <w:r>
          <w:rPr>
            <w:rFonts w:ascii="Times New Roman" w:hAnsi="Times New Roman" w:cs="Times New Roman" w:eastAsia="Times New Roman" w:hint="default"/>
            <w:spacing w:val="-1"/>
            <w:w w:val="99"/>
          </w:rPr>
          <w:t>n</w:t>
        </w:r>
        <w:r>
          <w:rPr>
            <w:rFonts w:ascii="Times New Roman" w:hAnsi="Times New Roman" w:cs="Times New Roman" w:eastAsia="Times New Roman" w:hint="default"/>
            <w:spacing w:val="1"/>
            <w:w w:val="99"/>
          </w:rPr>
          <w:t>f</w:t>
        </w:r>
        <w:r>
          <w:rPr>
            <w:rFonts w:ascii="Times New Roman" w:hAnsi="Times New Roman" w:cs="Times New Roman" w:eastAsia="Times New Roman" w:hint="default"/>
            <w:w w:val="99"/>
          </w:rPr>
          <w:t>o</w:t>
        </w:r>
        <w:r>
          <w:rPr>
            <w:rFonts w:ascii="Times New Roman" w:hAnsi="Times New Roman" w:cs="Times New Roman" w:eastAsia="Times New Roman" w:hint="default"/>
            <w:spacing w:val="-3"/>
            <w:w w:val="99"/>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2"/>
            <w:w w:val="99"/>
          </w:rPr>
          <w:t>o</w:t>
        </w:r>
        <w:r>
          <w:rPr>
            <w:rFonts w:ascii="Times New Roman" w:hAnsi="Times New Roman" w:cs="Times New Roman" w:eastAsia="Times New Roman" w:hint="default"/>
            <w:spacing w:val="-4"/>
            <w:w w:val="99"/>
          </w:rPr>
          <w:t>m</w:t>
        </w:r>
        <w:r>
          <w:rPr>
            <w:rFonts w:ascii="Times New Roman" w:hAnsi="Times New Roman" w:cs="Times New Roman" w:eastAsia="Times New Roman" w:hint="default"/>
            <w:w w:val="99"/>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2"/>
            <w:w w:val="99"/>
          </w:rPr>
          <w:t>n</w:t>
        </w:r>
      </w:hyperlink>
      <w:r>
        <w:rPr>
          <w:spacing w:val="-118"/>
          <w:w w:val="99"/>
        </w:rPr>
        <w:t>）。</w:t>
      </w:r>
      <w:r>
        <w:rPr>
          <w:b w:val="0"/>
          <w:bCs w:val="0"/>
        </w:rPr>
      </w:r>
    </w:p>
    <w:p>
      <w:pPr>
        <w:spacing w:after="0" w:line="240" w:lineRule="auto"/>
        <w:jc w:val="left"/>
        <w:sectPr>
          <w:pgSz w:w="11910" w:h="16840"/>
          <w:pgMar w:header="851" w:footer="980" w:top="1160" w:bottom="1160" w:left="166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1"/>
        <w:tabs>
          <w:tab w:pos="4134" w:val="left" w:leader="none"/>
        </w:tabs>
        <w:spacing w:line="240" w:lineRule="auto" w:before="167"/>
        <w:ind w:left="2848" w:right="1782"/>
        <w:jc w:val="left"/>
        <w:rPr>
          <w:b w:val="0"/>
          <w:bCs w:val="0"/>
        </w:rPr>
      </w:pPr>
      <w:bookmarkStart w:name="_TOC_250003" w:id="8"/>
      <w:r>
        <w:rPr>
          <w:w w:val="95"/>
        </w:rPr>
        <w:t>第八节</w:t>
        <w:tab/>
      </w:r>
      <w:r>
        <w:rPr/>
        <w:t>监事会报告</w:t>
      </w:r>
      <w:bookmarkEnd w:id="8"/>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8"/>
          <w:szCs w:val="18"/>
        </w:rPr>
      </w:pPr>
    </w:p>
    <w:p>
      <w:pPr>
        <w:spacing w:line="396" w:lineRule="auto" w:before="26"/>
        <w:ind w:left="620" w:right="3486" w:firstLine="2"/>
        <w:jc w:val="left"/>
        <w:rPr>
          <w:rFonts w:ascii="宋体" w:hAnsi="宋体" w:cs="宋体" w:eastAsia="宋体" w:hint="default"/>
          <w:sz w:val="24"/>
          <w:szCs w:val="24"/>
        </w:rPr>
      </w:pPr>
      <w:r>
        <w:rPr>
          <w:rFonts w:ascii="宋体" w:hAnsi="宋体" w:cs="宋体" w:eastAsia="宋体" w:hint="default"/>
          <w:b/>
          <w:bCs/>
          <w:sz w:val="24"/>
          <w:szCs w:val="24"/>
        </w:rPr>
        <w:t>一、监事会工作情况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报告期内，公司监事会共召开了</w:t>
      </w:r>
      <w:r>
        <w:rPr>
          <w:rFonts w:ascii="Times New Roman" w:hAnsi="Times New Roman" w:cs="Times New Roman" w:eastAsia="Times New Roman" w:hint="default"/>
          <w:sz w:val="24"/>
          <w:szCs w:val="24"/>
        </w:rPr>
        <w:t>4</w:t>
      </w:r>
      <w:r>
        <w:rPr>
          <w:rFonts w:ascii="宋体" w:hAnsi="宋体" w:cs="宋体" w:eastAsia="宋体" w:hint="default"/>
          <w:sz w:val="24"/>
          <w:szCs w:val="24"/>
        </w:rPr>
        <w:t>次会议，会议情况如下：</w:t>
      </w:r>
    </w:p>
    <w:p>
      <w:pPr>
        <w:pStyle w:val="BodyText"/>
        <w:spacing w:line="376" w:lineRule="auto" w:before="16"/>
        <w:ind w:left="140" w:right="1796" w:firstLine="479"/>
        <w:jc w:val="both"/>
      </w:pPr>
      <w:r>
        <w:rPr/>
        <w:t>（一）公司监事会于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13</w:t>
      </w:r>
      <w:r>
        <w:rPr/>
        <w:t>日召开了第四届监事会第五次会议，会议 </w:t>
      </w:r>
      <w:r>
        <w:rPr>
          <w:spacing w:val="-14"/>
        </w:rPr>
        <w:t>审议通过了《</w:t>
      </w:r>
      <w:r>
        <w:rPr>
          <w:rFonts w:ascii="Times New Roman" w:hAnsi="Times New Roman" w:cs="Times New Roman" w:eastAsia="Times New Roman" w:hint="default"/>
          <w:spacing w:val="-14"/>
        </w:rPr>
        <w:t>2010</w:t>
      </w:r>
      <w:r>
        <w:rPr>
          <w:spacing w:val="-14"/>
        </w:rPr>
        <w:t>年度监事会工作报告》、《</w:t>
      </w:r>
      <w:r>
        <w:rPr>
          <w:rFonts w:ascii="Times New Roman" w:hAnsi="Times New Roman" w:cs="Times New Roman" w:eastAsia="Times New Roman" w:hint="default"/>
          <w:spacing w:val="-14"/>
        </w:rPr>
        <w:t>2010</w:t>
      </w:r>
      <w:r>
        <w:rPr>
          <w:spacing w:val="-14"/>
        </w:rPr>
        <w:t>年年度报告及摘要》、《</w:t>
      </w:r>
      <w:r>
        <w:rPr>
          <w:rFonts w:ascii="Times New Roman" w:hAnsi="Times New Roman" w:cs="Times New Roman" w:eastAsia="Times New Roman" w:hint="default"/>
          <w:spacing w:val="-14"/>
        </w:rPr>
        <w:t>2010</w:t>
      </w:r>
      <w:r>
        <w:rPr>
          <w:spacing w:val="-14"/>
        </w:rPr>
        <w:t>年度</w:t>
      </w:r>
      <w:r>
        <w:rPr>
          <w:spacing w:val="-94"/>
        </w:rPr>
        <w:t> </w:t>
      </w:r>
      <w:r>
        <w:rPr>
          <w:spacing w:val="-20"/>
        </w:rPr>
        <w:t>财务决算报告》、《</w:t>
      </w:r>
      <w:r>
        <w:rPr>
          <w:rFonts w:ascii="Times New Roman" w:hAnsi="Times New Roman" w:cs="Times New Roman" w:eastAsia="Times New Roman" w:hint="default"/>
          <w:spacing w:val="-20"/>
        </w:rPr>
        <w:t>2011</w:t>
      </w:r>
      <w:r>
        <w:rPr>
          <w:spacing w:val="-20"/>
        </w:rPr>
        <w:t>年度财务预算方案》、《</w:t>
      </w:r>
      <w:r>
        <w:rPr>
          <w:rFonts w:ascii="Times New Roman" w:hAnsi="Times New Roman" w:cs="Times New Roman" w:eastAsia="Times New Roman" w:hint="default"/>
          <w:spacing w:val="-20"/>
        </w:rPr>
        <w:t>2010</w:t>
      </w:r>
      <w:r>
        <w:rPr>
          <w:spacing w:val="-20"/>
        </w:rPr>
        <w:t>年度利润分配方案》、《关于募</w:t>
      </w:r>
      <w:r>
        <w:rPr>
          <w:spacing w:val="-96"/>
        </w:rPr>
        <w:t> </w:t>
      </w:r>
      <w:r>
        <w:rPr>
          <w:spacing w:val="-96"/>
        </w:rPr>
      </w:r>
      <w:r>
        <w:rPr>
          <w:spacing w:val="-10"/>
        </w:rPr>
        <w:t>集资金年度使用情况的专项报告》、《关于</w:t>
      </w:r>
      <w:r>
        <w:rPr>
          <w:rFonts w:ascii="Times New Roman" w:hAnsi="Times New Roman" w:cs="Times New Roman" w:eastAsia="Times New Roman" w:hint="default"/>
          <w:spacing w:val="-10"/>
        </w:rPr>
        <w:t>2010</w:t>
      </w:r>
      <w:r>
        <w:rPr>
          <w:spacing w:val="-10"/>
        </w:rPr>
        <w:t>年度内部控制的自我评价报告》、</w:t>
      </w:r>
    </w:p>
    <w:p>
      <w:pPr>
        <w:pStyle w:val="BodyText"/>
        <w:spacing w:line="374" w:lineRule="auto" w:before="37"/>
        <w:ind w:left="620" w:right="1782" w:hanging="480"/>
        <w:jc w:val="left"/>
      </w:pPr>
      <w:r>
        <w:rPr>
          <w:spacing w:val="-5"/>
        </w:rPr>
        <w:t>《关于续聘立信会计师事务所为公司</w:t>
      </w:r>
      <w:r>
        <w:rPr>
          <w:rFonts w:ascii="Times New Roman" w:hAnsi="Times New Roman" w:cs="Times New Roman" w:eastAsia="Times New Roman" w:hint="default"/>
          <w:spacing w:val="-5"/>
        </w:rPr>
        <w:t>2011</w:t>
      </w:r>
      <w:r>
        <w:rPr>
          <w:spacing w:val="-5"/>
        </w:rPr>
        <w:t>年度审计机构的议案》。</w:t>
      </w:r>
      <w:r>
        <w:rPr>
          <w:spacing w:val="-96"/>
        </w:rPr>
        <w:t> </w:t>
      </w:r>
      <w:r>
        <w:rPr>
          <w:spacing w:val="-96"/>
        </w:rPr>
      </w:r>
      <w:r>
        <w:rPr>
          <w:spacing w:val="-1"/>
        </w:rPr>
        <w:t>该次会议的决议刊登于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15</w:t>
      </w:r>
      <w:r>
        <w:rPr>
          <w:spacing w:val="-1"/>
        </w:rPr>
        <w:t>日的公司指定信息披露报纸《证券时</w:t>
      </w:r>
    </w:p>
    <w:p>
      <w:pPr>
        <w:pStyle w:val="BodyText"/>
        <w:spacing w:line="240" w:lineRule="auto" w:before="39"/>
        <w:ind w:left="140" w:right="1782"/>
        <w:jc w:val="left"/>
      </w:pPr>
      <w:r>
        <w:rPr/>
        <w:t>报</w:t>
      </w:r>
      <w:r>
        <w:rPr>
          <w:spacing w:val="-121"/>
        </w:rPr>
        <w:t>》</w:t>
      </w:r>
      <w:r>
        <w:rPr>
          <w:spacing w:val="-120"/>
        </w:rPr>
        <w:t>、</w:t>
      </w:r>
      <w:r>
        <w:rPr/>
        <w:t>《上海证券报</w:t>
      </w:r>
      <w:r>
        <w:rPr>
          <w:spacing w:val="-120"/>
        </w:rPr>
        <w:t>》、</w:t>
      </w:r>
      <w:r>
        <w:rPr/>
        <w:t>《中国证券报</w:t>
      </w:r>
      <w:r>
        <w:rPr>
          <w:spacing w:val="-120"/>
        </w:rPr>
        <w:t>》、</w:t>
      </w:r>
      <w:r>
        <w:rPr/>
        <w:t>《证券日报</w:t>
      </w:r>
      <w:r>
        <w:rPr>
          <w:spacing w:val="1"/>
        </w:rPr>
        <w:t>》</w:t>
      </w:r>
      <w:r>
        <w:rPr/>
        <w:t>和网站巨潮资讯网</w:t>
      </w:r>
    </w:p>
    <w:p>
      <w:pPr>
        <w:pStyle w:val="BodyText"/>
        <w:spacing w:line="240" w:lineRule="auto" w:before="206"/>
        <w:ind w:left="140" w:right="1782"/>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76" w:lineRule="auto" w:before="186"/>
        <w:ind w:left="140" w:right="1782" w:firstLine="479"/>
        <w:jc w:val="left"/>
      </w:pPr>
      <w:r>
        <w:rPr>
          <w:spacing w:val="-1"/>
        </w:rPr>
        <w:t>（二）公司监事会于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21</w:t>
      </w:r>
      <w:r>
        <w:rPr>
          <w:spacing w:val="-1"/>
        </w:rPr>
        <w:t>日召开了第四届监事会第三次临时会议，</w:t>
      </w:r>
      <w:r>
        <w:rPr/>
        <w:t> </w:t>
      </w:r>
      <w:r>
        <w:rPr>
          <w:spacing w:val="-7"/>
        </w:rPr>
        <w:t>会议审议通过了《</w:t>
      </w:r>
      <w:r>
        <w:rPr>
          <w:rFonts w:ascii="Times New Roman" w:hAnsi="Times New Roman" w:cs="Times New Roman" w:eastAsia="Times New Roman" w:hint="default"/>
          <w:spacing w:val="-7"/>
        </w:rPr>
        <w:t>2011</w:t>
      </w:r>
      <w:r>
        <w:rPr>
          <w:spacing w:val="-7"/>
        </w:rPr>
        <w:t>年第一季度报告》。</w:t>
      </w:r>
    </w:p>
    <w:p>
      <w:pPr>
        <w:pStyle w:val="BodyText"/>
        <w:spacing w:line="374" w:lineRule="auto" w:before="37"/>
        <w:ind w:left="140" w:right="1782" w:firstLine="479"/>
        <w:jc w:val="left"/>
      </w:pPr>
      <w:r>
        <w:rPr>
          <w:spacing w:val="-1"/>
        </w:rPr>
        <w:t>该次会议的决议刊登于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22</w:t>
      </w:r>
      <w:r>
        <w:rPr>
          <w:spacing w:val="-1"/>
        </w:rPr>
        <w:t>日的公司指定信息披露报纸《证券时</w:t>
      </w:r>
      <w:r>
        <w:rPr/>
        <w:t> </w:t>
      </w:r>
      <w:r>
        <w:rPr>
          <w:spacing w:val="-22"/>
        </w:rPr>
        <w:t>报》、《上海证券报》、《中国证券报》、《证券日报》和网站巨潮资讯网</w:t>
      </w:r>
    </w:p>
    <w:p>
      <w:pPr>
        <w:spacing w:before="72"/>
        <w:ind w:left="140" w:right="1782" w:firstLine="0"/>
        <w:jc w:val="left"/>
        <w:rPr>
          <w:rFonts w:ascii="宋体" w:hAnsi="宋体" w:cs="宋体" w:eastAsia="宋体" w:hint="default"/>
          <w:sz w:val="24"/>
          <w:szCs w:val="24"/>
        </w:rPr>
      </w:pPr>
      <w:r>
        <w:rPr>
          <w:rFonts w:ascii="宋体" w:hAnsi="宋体" w:cs="宋体" w:eastAsia="宋体" w:hint="default"/>
          <w:sz w:val="24"/>
          <w:szCs w:val="24"/>
        </w:rPr>
        <w:t>（</w:t>
      </w:r>
      <w:hyperlink r:id="rId13">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4" w:lineRule="auto" w:before="195"/>
        <w:ind w:left="140" w:right="1807" w:firstLine="479"/>
        <w:jc w:val="left"/>
      </w:pPr>
      <w:r>
        <w:rPr/>
        <w:t>（三）公司监事会于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15</w:t>
      </w:r>
      <w:r>
        <w:rPr/>
        <w:t>日召开了第四届监事会第六次会议，会议 审议通过了《</w:t>
      </w:r>
      <w:r>
        <w:rPr>
          <w:rFonts w:ascii="Times New Roman" w:hAnsi="Times New Roman" w:cs="Times New Roman" w:eastAsia="Times New Roman" w:hint="default"/>
        </w:rPr>
        <w:t>2011</w:t>
      </w:r>
      <w:r>
        <w:rPr/>
        <w:t>年半年度报告及摘要》。</w:t>
      </w:r>
    </w:p>
    <w:p>
      <w:pPr>
        <w:pStyle w:val="BodyText"/>
        <w:spacing w:line="376" w:lineRule="auto" w:before="39"/>
        <w:ind w:left="140" w:right="2047" w:firstLine="479"/>
        <w:jc w:val="left"/>
      </w:pPr>
      <w:r>
        <w:rPr/>
        <w:t>该次会议的决议刊登于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日的公司指定信息披露报纸《证券时 </w:t>
      </w:r>
      <w:r>
        <w:rPr>
          <w:spacing w:val="-22"/>
        </w:rPr>
        <w:t>报》、《上海证券报》、《中国证券报》、《证券日报》和网站巨潮资讯网</w:t>
      </w:r>
    </w:p>
    <w:p>
      <w:pPr>
        <w:spacing w:before="68"/>
        <w:ind w:left="140" w:right="1782" w:firstLine="0"/>
        <w:jc w:val="left"/>
        <w:rPr>
          <w:rFonts w:ascii="宋体" w:hAnsi="宋体" w:cs="宋体" w:eastAsia="宋体" w:hint="default"/>
          <w:sz w:val="24"/>
          <w:szCs w:val="24"/>
        </w:rPr>
      </w:pPr>
      <w:r>
        <w:rPr>
          <w:rFonts w:ascii="宋体" w:hAnsi="宋体" w:cs="宋体" w:eastAsia="宋体" w:hint="default"/>
          <w:sz w:val="24"/>
          <w:szCs w:val="24"/>
        </w:rPr>
        <w:t>（</w:t>
      </w:r>
      <w:hyperlink r:id="rId13">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6" w:lineRule="auto" w:before="195"/>
        <w:ind w:left="140" w:right="1798" w:firstLine="479"/>
        <w:jc w:val="left"/>
      </w:pPr>
      <w:r>
        <w:rPr>
          <w:spacing w:val="-3"/>
        </w:rPr>
        <w:t>（四）公司监事会于</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24</w:t>
      </w:r>
      <w:r>
        <w:rPr>
          <w:spacing w:val="-3"/>
        </w:rPr>
        <w:t>日召开了第四届监事会第七次会议，会议</w:t>
      </w:r>
      <w:r>
        <w:rPr/>
        <w:t> 审议通过了《</w:t>
      </w:r>
      <w:r>
        <w:rPr>
          <w:rFonts w:ascii="Times New Roman" w:hAnsi="Times New Roman" w:cs="Times New Roman" w:eastAsia="Times New Roman" w:hint="default"/>
        </w:rPr>
        <w:t>2011</w:t>
      </w:r>
      <w:r>
        <w:rPr/>
        <w:t>年第三季度报告》。</w:t>
      </w:r>
    </w:p>
    <w:p>
      <w:pPr>
        <w:pStyle w:val="BodyText"/>
        <w:spacing w:line="376" w:lineRule="auto" w:before="34"/>
        <w:ind w:left="140" w:right="1787" w:firstLine="479"/>
        <w:jc w:val="left"/>
      </w:pPr>
      <w:r>
        <w:rPr/>
        <w:t>该次会议的决议刊登于</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25</w:t>
      </w:r>
      <w:r>
        <w:rPr>
          <w:rFonts w:ascii="Times New Roman" w:hAnsi="Times New Roman" w:cs="Times New Roman" w:eastAsia="Times New Roman" w:hint="default"/>
          <w:spacing w:val="4"/>
        </w:rPr>
        <w:t> </w:t>
      </w:r>
      <w:r>
        <w:rPr/>
        <w:t>日的公司指定信息披露报纸《证券 </w:t>
      </w:r>
      <w:r>
        <w:rPr>
          <w:spacing w:val="3"/>
        </w:rPr>
        <w:t>时报》、《上海证券报》、《中国证券报》、《证券日报》和网站巨潮资讯网</w:t>
      </w:r>
    </w:p>
    <w:p>
      <w:pPr>
        <w:spacing w:after="0" w:line="376" w:lineRule="auto"/>
        <w:jc w:val="left"/>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spacing w:line="374" w:lineRule="auto" w:before="184"/>
        <w:ind w:left="622" w:right="4546" w:hanging="483"/>
        <w:jc w:val="left"/>
        <w:rPr>
          <w:rFonts w:ascii="宋体" w:hAnsi="宋体" w:cs="宋体" w:eastAsia="宋体" w:hint="default"/>
          <w:sz w:val="24"/>
          <w:szCs w:val="24"/>
        </w:rPr>
      </w:pPr>
      <w:r>
        <w:rPr>
          <w:rFonts w:ascii="宋体" w:hAnsi="宋体" w:cs="宋体" w:eastAsia="宋体" w:hint="default"/>
          <w:sz w:val="24"/>
          <w:szCs w:val="24"/>
        </w:rPr>
        <w:t>（</w:t>
      </w:r>
      <w:hyperlink r:id="rId13">
        <w:r>
          <w:rPr>
            <w:rFonts w:ascii="Times New Roman" w:hAnsi="Times New Roman" w:cs="Times New Roman" w:eastAsia="Times New Roman" w:hint="default"/>
            <w:sz w:val="24"/>
            <w:szCs w:val="24"/>
          </w:rPr>
          <w:t>http://www.cninfo.com.cn</w:t>
        </w:r>
      </w:hyperlink>
      <w:r>
        <w:rPr>
          <w:rFonts w:ascii="宋体" w:hAnsi="宋体" w:cs="宋体" w:eastAsia="宋体" w:hint="default"/>
          <w:sz w:val="24"/>
          <w:szCs w:val="24"/>
        </w:rPr>
        <w:t>）上。 </w:t>
      </w:r>
      <w:r>
        <w:rPr>
          <w:rFonts w:ascii="宋体" w:hAnsi="宋体" w:cs="宋体" w:eastAsia="宋体" w:hint="default"/>
          <w:b/>
          <w:bCs/>
          <w:sz w:val="24"/>
          <w:szCs w:val="24"/>
        </w:rPr>
        <w:t>二、监事会对</w:t>
      </w:r>
      <w:r>
        <w:rPr>
          <w:rFonts w:ascii="Times New Roman" w:hAnsi="Times New Roman" w:cs="Times New Roman" w:eastAsia="Times New Roman" w:hint="default"/>
          <w:b/>
          <w:bCs/>
          <w:sz w:val="24"/>
          <w:szCs w:val="24"/>
        </w:rPr>
        <w:t>2011</w:t>
      </w:r>
      <w:r>
        <w:rPr>
          <w:rFonts w:ascii="宋体" w:hAnsi="宋体" w:cs="宋体" w:eastAsia="宋体" w:hint="default"/>
          <w:b/>
          <w:bCs/>
          <w:sz w:val="24"/>
          <w:szCs w:val="24"/>
        </w:rPr>
        <w:t>年度公司有关事项的独立意见</w:t>
      </w:r>
      <w:r>
        <w:rPr>
          <w:rFonts w:ascii="宋体" w:hAnsi="宋体" w:cs="宋体" w:eastAsia="宋体" w:hint="default"/>
          <w:sz w:val="24"/>
          <w:szCs w:val="24"/>
        </w:rPr>
      </w:r>
    </w:p>
    <w:p>
      <w:pPr>
        <w:pStyle w:val="BodyText"/>
        <w:spacing w:line="240" w:lineRule="auto" w:before="39"/>
        <w:ind w:left="620" w:right="1782"/>
        <w:jc w:val="left"/>
      </w:pPr>
      <w:r>
        <w:rPr/>
        <w:t>（一）公司依法运作情况</w:t>
      </w:r>
    </w:p>
    <w:p>
      <w:pPr>
        <w:pStyle w:val="BodyText"/>
        <w:spacing w:line="393" w:lineRule="auto" w:before="206"/>
        <w:ind w:left="140" w:right="1797" w:firstLine="479"/>
        <w:jc w:val="both"/>
      </w:pPr>
      <w:r>
        <w:rPr>
          <w:rFonts w:ascii="Times New Roman" w:hAnsi="Times New Roman" w:cs="Times New Roman" w:eastAsia="Times New Roman" w:hint="default"/>
          <w:spacing w:val="-3"/>
        </w:rPr>
        <w:t>2011</w:t>
      </w:r>
      <w:r>
        <w:rPr>
          <w:spacing w:val="-3"/>
        </w:rPr>
        <w:t>年度公司董事会能严格按照《公司法》、《公司章程》等相关法律法规</w:t>
      </w:r>
      <w:r>
        <w:rPr/>
        <w:t> </w:t>
      </w:r>
      <w:r>
        <w:rPr>
          <w:spacing w:val="-3"/>
        </w:rPr>
        <w:t>和规章的规定，依法管理、依法经营，决策程序合法，建立并完善了各项内部管</w:t>
      </w:r>
      <w:r>
        <w:rPr>
          <w:spacing w:val="-111"/>
        </w:rPr>
        <w:t> </w:t>
      </w:r>
      <w:r>
        <w:rPr>
          <w:spacing w:val="-111"/>
        </w:rPr>
      </w:r>
      <w:r>
        <w:rPr>
          <w:spacing w:val="-3"/>
        </w:rPr>
        <w:t>理和内部控制制度。公司董事、经理层执行职务时能够勤勉尽责，没有发现违反</w:t>
      </w:r>
      <w:r>
        <w:rPr>
          <w:spacing w:val="-111"/>
        </w:rPr>
        <w:t> </w:t>
      </w:r>
      <w:r>
        <w:rPr>
          <w:spacing w:val="-111"/>
        </w:rPr>
      </w:r>
      <w:r>
        <w:rPr>
          <w:spacing w:val="-3"/>
        </w:rPr>
        <w:t>法律、法规、公司章程或损害公司和股东利益的行为。公司董事会严格按照信息</w:t>
      </w:r>
      <w:r>
        <w:rPr>
          <w:spacing w:val="-111"/>
        </w:rPr>
        <w:t> </w:t>
      </w:r>
      <w:r>
        <w:rPr>
          <w:spacing w:val="-111"/>
        </w:rPr>
      </w:r>
      <w:r>
        <w:rPr>
          <w:spacing w:val="-3"/>
        </w:rPr>
        <w:t>披露的要求，及时、准确、完整的进行对外信息的披露，没有发现公司应披露而</w:t>
      </w:r>
      <w:r>
        <w:rPr>
          <w:spacing w:val="-110"/>
        </w:rPr>
        <w:t> </w:t>
      </w:r>
      <w:r>
        <w:rPr>
          <w:spacing w:val="-110"/>
        </w:rPr>
      </w:r>
      <w:r>
        <w:rPr/>
        <w:t>未披露的事项。</w:t>
      </w:r>
    </w:p>
    <w:p>
      <w:pPr>
        <w:pStyle w:val="BodyText"/>
        <w:spacing w:line="240" w:lineRule="auto" w:before="53"/>
        <w:ind w:left="620" w:right="1782"/>
        <w:jc w:val="left"/>
      </w:pPr>
      <w:r>
        <w:rPr/>
        <w:t>（二）检查公司财务的情况</w:t>
      </w:r>
    </w:p>
    <w:p>
      <w:pPr>
        <w:pStyle w:val="BodyText"/>
        <w:spacing w:line="384" w:lineRule="auto" w:before="204"/>
        <w:ind w:left="140" w:right="1798" w:firstLine="479"/>
        <w:jc w:val="both"/>
      </w:pPr>
      <w:r>
        <w:rPr>
          <w:rFonts w:ascii="Times New Roman" w:hAnsi="Times New Roman" w:cs="Times New Roman" w:eastAsia="Times New Roman" w:hint="default"/>
          <w:spacing w:val="-3"/>
        </w:rPr>
        <w:t>2011</w:t>
      </w:r>
      <w:r>
        <w:rPr>
          <w:spacing w:val="-3"/>
        </w:rPr>
        <w:t>年度公司监事会认真审阅了定期报告和相关财务报表，并对公司财务管</w:t>
      </w:r>
      <w:r>
        <w:rPr/>
        <w:t> </w:t>
      </w:r>
      <w:r>
        <w:rPr>
          <w:spacing w:val="-3"/>
        </w:rPr>
        <w:t>理进行了细致的检查。监事会认为公司财务制度健全、内部控制完善、财务运作</w:t>
      </w:r>
      <w:r>
        <w:rPr>
          <w:spacing w:val="-111"/>
        </w:rPr>
        <w:t> </w:t>
      </w:r>
      <w:r>
        <w:rPr>
          <w:spacing w:val="-111"/>
        </w:rPr>
      </w:r>
      <w:r>
        <w:rPr>
          <w:spacing w:val="-3"/>
        </w:rPr>
        <w:t>规范、财务状况良好。公司</w:t>
      </w:r>
      <w:r>
        <w:rPr>
          <w:rFonts w:ascii="Times New Roman" w:hAnsi="Times New Roman" w:cs="Times New Roman" w:eastAsia="Times New Roman" w:hint="default"/>
          <w:spacing w:val="-3"/>
        </w:rPr>
        <w:t>2011</w:t>
      </w:r>
      <w:r>
        <w:rPr>
          <w:spacing w:val="-3"/>
        </w:rPr>
        <w:t>年度财务报告真实反映了公司的财务状况和经营</w:t>
      </w:r>
      <w:r>
        <w:rPr>
          <w:spacing w:val="-103"/>
        </w:rPr>
        <w:t> </w:t>
      </w:r>
      <w:r>
        <w:rPr/>
        <w:t>成果。</w:t>
      </w:r>
    </w:p>
    <w:p>
      <w:pPr>
        <w:pStyle w:val="BodyText"/>
        <w:spacing w:line="240" w:lineRule="auto" w:before="63"/>
        <w:ind w:left="620" w:right="1782"/>
        <w:jc w:val="left"/>
      </w:pPr>
      <w:r>
        <w:rPr/>
        <w:t>（三）募集资金使用情况</w:t>
      </w:r>
    </w:p>
    <w:p>
      <w:pPr>
        <w:pStyle w:val="BodyText"/>
        <w:spacing w:line="374" w:lineRule="auto" w:before="206"/>
        <w:ind w:left="140" w:right="1799" w:firstLine="479"/>
        <w:jc w:val="both"/>
      </w:pPr>
      <w:r>
        <w:rPr>
          <w:rFonts w:ascii="Times New Roman" w:hAnsi="Times New Roman" w:cs="Times New Roman" w:eastAsia="Times New Roman" w:hint="default"/>
        </w:rPr>
        <w:t>2011</w:t>
      </w:r>
      <w:r>
        <w:rPr/>
        <w:t>年度公司募集资金投入项目</w:t>
      </w:r>
      <w:r>
        <w:rPr>
          <w:rFonts w:ascii="Times New Roman" w:hAnsi="Times New Roman" w:cs="Times New Roman" w:eastAsia="Times New Roman" w:hint="default"/>
        </w:rPr>
        <w:t>2,048.33</w:t>
      </w:r>
      <w:r>
        <w:rPr/>
        <w:t>万元。截至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日止，公 </w:t>
      </w:r>
      <w:r>
        <w:rPr>
          <w:spacing w:val="-3"/>
        </w:rPr>
        <w:t>司累计投入募集资金项目</w:t>
      </w:r>
      <w:r>
        <w:rPr>
          <w:rFonts w:ascii="Times New Roman" w:hAnsi="Times New Roman" w:cs="Times New Roman" w:eastAsia="Times New Roman" w:hint="default"/>
          <w:spacing w:val="-3"/>
        </w:rPr>
        <w:t>23,947.28</w:t>
      </w:r>
      <w:r>
        <w:rPr>
          <w:spacing w:val="-3"/>
        </w:rPr>
        <w:t>万元，其中募集资金</w:t>
      </w:r>
      <w:r>
        <w:rPr>
          <w:rFonts w:ascii="Times New Roman" w:hAnsi="Times New Roman" w:cs="Times New Roman" w:eastAsia="Times New Roman" w:hint="default"/>
          <w:spacing w:val="-3"/>
        </w:rPr>
        <w:t>23,247.28</w:t>
      </w:r>
      <w:r>
        <w:rPr>
          <w:spacing w:val="-3"/>
        </w:rPr>
        <w:t>万元，政府资助</w:t>
      </w:r>
      <w:r>
        <w:rPr>
          <w:spacing w:val="-81"/>
        </w:rPr>
        <w:t> </w:t>
      </w:r>
      <w:r>
        <w:rPr>
          <w:spacing w:val="-81"/>
        </w:rPr>
      </w:r>
      <w:r>
        <w:rPr/>
        <w:t>资金</w:t>
      </w:r>
      <w:r>
        <w:rPr>
          <w:rFonts w:ascii="Times New Roman" w:hAnsi="Times New Roman" w:cs="Times New Roman" w:eastAsia="Times New Roman" w:hint="default"/>
        </w:rPr>
        <w:t>700.00</w:t>
      </w:r>
      <w:r>
        <w:rPr/>
        <w:t>万元。</w:t>
      </w:r>
    </w:p>
    <w:p>
      <w:pPr>
        <w:pStyle w:val="BodyText"/>
        <w:spacing w:line="374" w:lineRule="auto" w:before="39"/>
        <w:ind w:left="140" w:right="1796" w:firstLine="479"/>
        <w:jc w:val="both"/>
      </w:pPr>
      <w:r>
        <w:rPr>
          <w:spacing w:val="-1"/>
        </w:rPr>
        <w:t>截至</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日止，公司募集资金存储余额为</w:t>
      </w:r>
      <w:r>
        <w:rPr>
          <w:rFonts w:ascii="Times New Roman" w:hAnsi="Times New Roman" w:cs="Times New Roman" w:eastAsia="Times New Roman" w:hint="default"/>
          <w:spacing w:val="-1"/>
        </w:rPr>
        <w:t>0.00</w:t>
      </w:r>
      <w:r>
        <w:rPr>
          <w:spacing w:val="-1"/>
        </w:rPr>
        <w:t>元；实际募集资金净</w:t>
      </w:r>
      <w:r>
        <w:rPr/>
        <w:t> </w:t>
      </w:r>
      <w:r>
        <w:rPr>
          <w:spacing w:val="-3"/>
        </w:rPr>
        <w:t>额</w:t>
      </w:r>
      <w:r>
        <w:rPr>
          <w:rFonts w:ascii="Times New Roman" w:hAnsi="Times New Roman" w:cs="Times New Roman" w:eastAsia="Times New Roman" w:hint="default"/>
          <w:spacing w:val="-3"/>
        </w:rPr>
        <w:t>22,379.69</w:t>
      </w:r>
      <w:r>
        <w:rPr>
          <w:spacing w:val="-3"/>
        </w:rPr>
        <w:t>万元与已投入项目使用资金</w:t>
      </w:r>
      <w:r>
        <w:rPr>
          <w:rFonts w:ascii="Times New Roman" w:hAnsi="Times New Roman" w:cs="Times New Roman" w:eastAsia="Times New Roman" w:hint="default"/>
          <w:spacing w:val="-3"/>
        </w:rPr>
        <w:t>23,247.28</w:t>
      </w:r>
      <w:r>
        <w:rPr>
          <w:spacing w:val="-3"/>
        </w:rPr>
        <w:t>万元后的差额为</w:t>
      </w:r>
      <w:r>
        <w:rPr>
          <w:rFonts w:ascii="Times New Roman" w:hAnsi="Times New Roman" w:cs="Times New Roman" w:eastAsia="Times New Roman" w:hint="default"/>
          <w:spacing w:val="-3"/>
        </w:rPr>
        <w:t>-867.59</w:t>
      </w:r>
      <w:r>
        <w:rPr>
          <w:spacing w:val="-3"/>
        </w:rPr>
        <w:t>万元，系</w:t>
      </w:r>
      <w:r>
        <w:rPr>
          <w:spacing w:val="-88"/>
        </w:rPr>
        <w:t> </w:t>
      </w:r>
      <w:r>
        <w:rPr>
          <w:spacing w:val="-88"/>
        </w:rPr>
      </w:r>
      <w:r>
        <w:rPr/>
        <w:t>募集资金银行存款的存款利息扣除银行手续费后的金额。</w:t>
      </w:r>
    </w:p>
    <w:p>
      <w:pPr>
        <w:pStyle w:val="BodyText"/>
        <w:spacing w:line="240" w:lineRule="auto" w:before="73"/>
        <w:ind w:left="620" w:right="1782"/>
        <w:jc w:val="left"/>
      </w:pPr>
      <w:r>
        <w:rPr/>
        <w:t>（四）报告期公司无收购、出售资产情况</w:t>
      </w:r>
    </w:p>
    <w:p>
      <w:pPr>
        <w:pStyle w:val="BodyText"/>
        <w:spacing w:line="240" w:lineRule="auto" w:before="204"/>
        <w:ind w:left="620" w:right="1782"/>
        <w:jc w:val="left"/>
      </w:pPr>
      <w:r>
        <w:rPr/>
        <w:t>（五）关联交易情况</w:t>
      </w:r>
    </w:p>
    <w:p>
      <w:pPr>
        <w:pStyle w:val="BodyText"/>
        <w:spacing w:line="376" w:lineRule="auto" w:before="206"/>
        <w:ind w:left="140" w:right="1825" w:firstLine="479"/>
        <w:jc w:val="both"/>
      </w:pPr>
      <w:r>
        <w:rPr>
          <w:rFonts w:ascii="Times New Roman" w:hAnsi="Times New Roman" w:cs="Times New Roman" w:eastAsia="Times New Roman" w:hint="default"/>
        </w:rPr>
        <w:t>1</w:t>
      </w:r>
      <w:r>
        <w:rPr/>
        <w:t>、存在控制关系且已纳入本公司合并会计报表范围的子公司，其相互间交 易及母子公司交易已作抵销。</w:t>
      </w:r>
    </w:p>
    <w:p>
      <w:pPr>
        <w:pStyle w:val="BodyText"/>
        <w:spacing w:line="240" w:lineRule="auto" w:before="67"/>
        <w:ind w:left="620" w:right="1782"/>
        <w:jc w:val="left"/>
      </w:pPr>
      <w:r>
        <w:rPr>
          <w:rFonts w:ascii="Times New Roman" w:hAnsi="Times New Roman" w:cs="Times New Roman" w:eastAsia="Times New Roman" w:hint="default"/>
        </w:rPr>
        <w:t>2</w:t>
      </w:r>
      <w:r>
        <w:rPr/>
        <w:t>、本年度公司无需要披露的重大关联交易情况。</w:t>
      </w:r>
    </w:p>
    <w:p>
      <w:pPr>
        <w:spacing w:after="0" w:line="240" w:lineRule="auto"/>
        <w:jc w:val="left"/>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pStyle w:val="BodyText"/>
        <w:spacing w:line="396" w:lineRule="auto" w:before="184"/>
        <w:ind w:left="620" w:right="1791"/>
        <w:jc w:val="left"/>
      </w:pPr>
      <w:r>
        <w:rPr/>
        <w:t>（六）财务审计报告 </w:t>
      </w:r>
      <w:r>
        <w:rPr>
          <w:spacing w:val="-3"/>
        </w:rPr>
        <w:t>立信会计师事务所对公司</w:t>
      </w:r>
      <w:r>
        <w:rPr>
          <w:rFonts w:ascii="Times New Roman" w:hAnsi="Times New Roman" w:cs="Times New Roman" w:eastAsia="Times New Roman" w:hint="default"/>
          <w:spacing w:val="-3"/>
        </w:rPr>
        <w:t>2011</w:t>
      </w:r>
      <w:r>
        <w:rPr>
          <w:spacing w:val="-3"/>
        </w:rPr>
        <w:t>年度财务报告进行了审计，并出具了标准无保</w:t>
      </w:r>
    </w:p>
    <w:p>
      <w:pPr>
        <w:pStyle w:val="BodyText"/>
        <w:spacing w:line="240" w:lineRule="auto" w:before="16"/>
        <w:ind w:left="140" w:right="0"/>
        <w:jc w:val="both"/>
      </w:pPr>
      <w:r>
        <w:rPr/>
        <w:t>留的审计意见。</w:t>
      </w:r>
    </w:p>
    <w:p>
      <w:pPr>
        <w:pStyle w:val="BodyText"/>
        <w:spacing w:line="381" w:lineRule="auto" w:before="192"/>
        <w:ind w:left="620" w:right="1791"/>
        <w:jc w:val="left"/>
      </w:pPr>
      <w:r>
        <w:rPr/>
        <w:t>（七）对内部控制自我评价报告的意见 </w:t>
      </w:r>
      <w:r>
        <w:rPr>
          <w:spacing w:val="-3"/>
        </w:rPr>
        <w:t>监事会对公司</w:t>
      </w:r>
      <w:r>
        <w:rPr>
          <w:rFonts w:ascii="Times New Roman" w:hAnsi="Times New Roman" w:cs="Times New Roman" w:eastAsia="Times New Roman" w:hint="default"/>
          <w:spacing w:val="-3"/>
        </w:rPr>
        <w:t>2011</w:t>
      </w:r>
      <w:r>
        <w:rPr>
          <w:spacing w:val="-3"/>
        </w:rPr>
        <w:t>年度内部控制的自我评价报告发表如下审核意见：公司现</w:t>
      </w:r>
    </w:p>
    <w:p>
      <w:pPr>
        <w:pStyle w:val="BodyText"/>
        <w:spacing w:line="381" w:lineRule="auto" w:before="10"/>
        <w:ind w:left="140" w:right="1797"/>
        <w:jc w:val="both"/>
      </w:pPr>
      <w:r>
        <w:rPr>
          <w:spacing w:val="-3"/>
        </w:rPr>
        <w:t>已建立了较为完善的内部控制体系，符合国家相关法律法规的要求以及公司生产</w:t>
      </w:r>
      <w:r>
        <w:rPr>
          <w:spacing w:val="-109"/>
        </w:rPr>
        <w:t> </w:t>
      </w:r>
      <w:r>
        <w:rPr>
          <w:spacing w:val="-109"/>
        </w:rPr>
      </w:r>
      <w:r>
        <w:rPr>
          <w:spacing w:val="-3"/>
        </w:rPr>
        <w:t>经营管理实际需要，并能得到有效执行，该体系的建立对公司经营管理的各个环</w:t>
      </w:r>
      <w:r>
        <w:rPr>
          <w:spacing w:val="-111"/>
        </w:rPr>
        <w:t> </w:t>
      </w:r>
      <w:r>
        <w:rPr>
          <w:spacing w:val="-111"/>
        </w:rPr>
      </w:r>
      <w:r>
        <w:rPr>
          <w:spacing w:val="-3"/>
        </w:rPr>
        <w:t>节起到了较好的风险防范和控制作用，公司内部控制的自我评价报告真实、客观</w:t>
      </w:r>
      <w:r>
        <w:rPr>
          <w:spacing w:val="-111"/>
        </w:rPr>
        <w:t> </w:t>
      </w:r>
      <w:r>
        <w:rPr>
          <w:spacing w:val="-111"/>
        </w:rPr>
      </w:r>
      <w:r>
        <w:rPr/>
        <w:t>地反映了公司内部控制制度的建设及运行情况。</w:t>
      </w:r>
    </w:p>
    <w:p>
      <w:pPr>
        <w:spacing w:after="0" w:line="381" w:lineRule="auto"/>
        <w:jc w:val="both"/>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1"/>
        <w:tabs>
          <w:tab w:pos="1286" w:val="left" w:leader="none"/>
        </w:tabs>
        <w:spacing w:line="240" w:lineRule="auto"/>
        <w:ind w:right="1658"/>
        <w:jc w:val="center"/>
        <w:rPr>
          <w:b w:val="0"/>
          <w:bCs w:val="0"/>
        </w:rPr>
      </w:pPr>
      <w:bookmarkStart w:name="_TOC_250002" w:id="9"/>
      <w:r>
        <w:rPr>
          <w:w w:val="95"/>
        </w:rPr>
        <w:t>第九节</w:t>
        <w:tab/>
      </w:r>
      <w:r>
        <w:rPr/>
        <w:t>重要事项</w:t>
      </w:r>
      <w:bookmarkEnd w:id="9"/>
      <w:r>
        <w:rPr>
          <w:b w:val="0"/>
          <w:bCs w:val="0"/>
        </w:rPr>
      </w:r>
    </w:p>
    <w:p>
      <w:pPr>
        <w:spacing w:line="240" w:lineRule="auto" w:before="11"/>
        <w:rPr>
          <w:rFonts w:ascii="宋体" w:hAnsi="宋体" w:cs="宋体" w:eastAsia="宋体" w:hint="default"/>
          <w:b/>
          <w:bCs/>
          <w:sz w:val="44"/>
          <w:szCs w:val="44"/>
        </w:rPr>
      </w:pPr>
    </w:p>
    <w:p>
      <w:pPr>
        <w:spacing w:line="408" w:lineRule="auto" w:before="0"/>
        <w:ind w:left="620" w:right="5766" w:firstLine="2"/>
        <w:jc w:val="left"/>
        <w:rPr>
          <w:rFonts w:ascii="宋体" w:hAnsi="宋体" w:cs="宋体" w:eastAsia="宋体" w:hint="default"/>
          <w:sz w:val="24"/>
          <w:szCs w:val="24"/>
        </w:rPr>
      </w:pPr>
      <w:r>
        <w:rPr>
          <w:rFonts w:ascii="宋体" w:hAnsi="宋体" w:cs="宋体" w:eastAsia="宋体" w:hint="default"/>
          <w:b/>
          <w:bCs/>
          <w:sz w:val="24"/>
          <w:szCs w:val="24"/>
        </w:rPr>
        <w:t>一、报告期内重大诉讼、仲裁事项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本年度公司无重大诉讼、仲裁事项。 </w:t>
      </w:r>
      <w:r>
        <w:rPr>
          <w:rFonts w:ascii="宋体" w:hAnsi="宋体" w:cs="宋体" w:eastAsia="宋体" w:hint="default"/>
          <w:b/>
          <w:bCs/>
          <w:sz w:val="24"/>
          <w:szCs w:val="24"/>
        </w:rPr>
        <w:t>二、报告期内破产重整相关事项</w:t>
      </w:r>
      <w:r>
        <w:rPr>
          <w:rFonts w:ascii="宋体" w:hAnsi="宋体" w:cs="宋体" w:eastAsia="宋体" w:hint="default"/>
          <w:b/>
          <w:bCs/>
          <w:w w:val="99"/>
          <w:sz w:val="24"/>
          <w:szCs w:val="24"/>
        </w:rPr>
        <w:t> </w:t>
      </w:r>
      <w:r>
        <w:rPr>
          <w:rFonts w:ascii="宋体" w:hAnsi="宋体" w:cs="宋体" w:eastAsia="宋体" w:hint="default"/>
          <w:sz w:val="24"/>
          <w:szCs w:val="24"/>
        </w:rPr>
        <w:t>本年度公司无破产重整相关事项。</w:t>
      </w:r>
    </w:p>
    <w:p>
      <w:pPr>
        <w:pStyle w:val="Heading4"/>
        <w:spacing w:line="398" w:lineRule="auto" w:before="38"/>
        <w:ind w:left="140" w:right="1798" w:firstLine="482"/>
        <w:jc w:val="left"/>
        <w:rPr>
          <w:b w:val="0"/>
          <w:bCs w:val="0"/>
        </w:rPr>
      </w:pPr>
      <w:r>
        <w:rPr>
          <w:spacing w:val="3"/>
        </w:rPr>
        <w:t>三、报告期内公司持有其他上市公司股权、参股商业银行、证券、保险、</w:t>
      </w:r>
      <w:r>
        <w:rPr>
          <w:w w:val="99"/>
        </w:rPr>
        <w:t> </w:t>
      </w:r>
      <w:r>
        <w:rPr/>
        <w:t>期货、信托等金融企业股权情况</w:t>
      </w:r>
      <w:r>
        <w:rPr>
          <w:b w:val="0"/>
          <w:bCs w:val="0"/>
        </w:rPr>
      </w:r>
    </w:p>
    <w:p>
      <w:pPr>
        <w:pStyle w:val="BodyText"/>
        <w:spacing w:line="240" w:lineRule="auto" w:before="46"/>
        <w:ind w:left="620" w:right="1428"/>
        <w:jc w:val="left"/>
      </w:pPr>
      <w:r>
        <w:rPr/>
        <w:t>报告期公司出资</w:t>
      </w:r>
      <w:r>
        <w:rPr>
          <w:spacing w:val="-60"/>
        </w:rPr>
        <w:t> </w:t>
      </w:r>
      <w:r>
        <w:rPr>
          <w:rFonts w:ascii="Times New Roman" w:hAnsi="Times New Roman" w:cs="Times New Roman" w:eastAsia="Times New Roman" w:hint="default"/>
        </w:rPr>
        <w:t>300 </w:t>
      </w:r>
      <w:r>
        <w:rPr>
          <w:spacing w:val="-4"/>
        </w:rPr>
        <w:t>万元认购“江苏丹阳农村商业银行股份有限公司”发起</w:t>
      </w:r>
    </w:p>
    <w:p>
      <w:pPr>
        <w:pStyle w:val="BodyText"/>
        <w:spacing w:line="386" w:lineRule="auto" w:before="188"/>
        <w:ind w:left="140" w:right="1796"/>
        <w:jc w:val="both"/>
      </w:pPr>
      <w:r>
        <w:rPr/>
        <w:t>人股份</w:t>
      </w:r>
      <w:r>
        <w:rPr>
          <w:spacing w:val="-59"/>
        </w:rPr>
        <w:t> </w:t>
      </w:r>
      <w:r>
        <w:rPr>
          <w:rFonts w:ascii="Times New Roman" w:hAnsi="Times New Roman" w:cs="Times New Roman" w:eastAsia="Times New Roman" w:hint="default"/>
        </w:rPr>
        <w:t>200</w:t>
      </w:r>
      <w:r>
        <w:rPr>
          <w:rFonts w:ascii="Times New Roman" w:hAnsi="Times New Roman" w:cs="Times New Roman" w:eastAsia="Times New Roman" w:hint="default"/>
          <w:spacing w:val="2"/>
        </w:rPr>
        <w:t> </w:t>
      </w:r>
      <w:r>
        <w:rPr>
          <w:spacing w:val="-4"/>
        </w:rPr>
        <w:t>万股（每股净资产</w:t>
      </w:r>
      <w:r>
        <w:rPr>
          <w:spacing w:val="-58"/>
        </w:rPr>
        <w:t> </w:t>
      </w:r>
      <w:r>
        <w:rPr>
          <w:rFonts w:ascii="Times New Roman" w:hAnsi="Times New Roman" w:cs="Times New Roman" w:eastAsia="Times New Roman" w:hint="default"/>
        </w:rPr>
        <w:t>1.50</w:t>
      </w:r>
      <w:r>
        <w:rPr>
          <w:rFonts w:ascii="Times New Roman" w:hAnsi="Times New Roman" w:cs="Times New Roman" w:eastAsia="Times New Roman" w:hint="default"/>
          <w:spacing w:val="2"/>
        </w:rPr>
        <w:t> </w:t>
      </w:r>
      <w:r>
        <w:rPr>
          <w:spacing w:val="-6"/>
        </w:rPr>
        <w:t>元），占该行总股本的</w:t>
      </w:r>
      <w:r>
        <w:rPr>
          <w:spacing w:val="-58"/>
        </w:rPr>
        <w:t> </w:t>
      </w:r>
      <w:r>
        <w:rPr>
          <w:rFonts w:ascii="Times New Roman" w:hAnsi="Times New Roman" w:cs="Times New Roman" w:eastAsia="Times New Roman" w:hint="default"/>
          <w:spacing w:val="-3"/>
        </w:rPr>
        <w:t>0.53%</w:t>
      </w:r>
      <w:r>
        <w:rPr>
          <w:spacing w:val="-3"/>
        </w:rPr>
        <w:t>，除此之外公司</w:t>
      </w:r>
      <w:r>
        <w:rPr/>
        <w:t> </w:t>
      </w:r>
      <w:r>
        <w:rPr>
          <w:spacing w:val="-3"/>
        </w:rPr>
        <w:t>未持有其他上市公司股权或参股商业银行、证券、保险、期货、信托等金融企业</w:t>
      </w:r>
      <w:r>
        <w:rPr>
          <w:spacing w:val="-108"/>
        </w:rPr>
        <w:t> </w:t>
      </w:r>
      <w:r>
        <w:rPr>
          <w:spacing w:val="-108"/>
        </w:rPr>
      </w:r>
      <w:r>
        <w:rPr/>
        <w:t>股权。</w:t>
      </w:r>
    </w:p>
    <w:p>
      <w:pPr>
        <w:pStyle w:val="Heading4"/>
        <w:spacing w:line="240" w:lineRule="auto" w:before="60"/>
        <w:ind w:left="622" w:right="1782"/>
        <w:jc w:val="left"/>
        <w:rPr>
          <w:b w:val="0"/>
          <w:bCs w:val="0"/>
        </w:rPr>
      </w:pPr>
      <w:r>
        <w:rPr/>
        <w:t>四、报告期内公司无收购及出售资产、吸收合并事项</w:t>
      </w:r>
      <w:r>
        <w:rPr>
          <w:b w:val="0"/>
          <w:bCs w:val="0"/>
        </w:rPr>
      </w:r>
    </w:p>
    <w:p>
      <w:pPr>
        <w:spacing w:line="240" w:lineRule="auto" w:before="0"/>
        <w:rPr>
          <w:rFonts w:ascii="宋体" w:hAnsi="宋体" w:cs="宋体" w:eastAsia="宋体" w:hint="default"/>
          <w:b/>
          <w:bCs/>
          <w:sz w:val="24"/>
          <w:szCs w:val="24"/>
        </w:rPr>
      </w:pPr>
    </w:p>
    <w:p>
      <w:pPr>
        <w:spacing w:line="240" w:lineRule="auto" w:before="6"/>
        <w:rPr>
          <w:rFonts w:ascii="宋体" w:hAnsi="宋体" w:cs="宋体" w:eastAsia="宋体" w:hint="default"/>
          <w:b/>
          <w:bCs/>
          <w:sz w:val="31"/>
          <w:szCs w:val="31"/>
        </w:rPr>
      </w:pPr>
    </w:p>
    <w:p>
      <w:pPr>
        <w:pStyle w:val="Heading4"/>
        <w:spacing w:line="240" w:lineRule="auto"/>
        <w:ind w:left="622" w:right="1782"/>
        <w:jc w:val="left"/>
        <w:rPr>
          <w:b w:val="0"/>
          <w:bCs w:val="0"/>
        </w:rPr>
      </w:pPr>
      <w:r>
        <w:rPr/>
        <w:t>五、报告期内重大关联交易事项</w:t>
      </w:r>
      <w:r>
        <w:rPr>
          <w:b w:val="0"/>
          <w:bCs w:val="0"/>
        </w:rPr>
      </w:r>
    </w:p>
    <w:p>
      <w:pPr>
        <w:pStyle w:val="BodyText"/>
        <w:spacing w:line="396" w:lineRule="auto" w:before="206"/>
        <w:ind w:left="140" w:right="1796" w:firstLine="479"/>
        <w:jc w:val="both"/>
      </w:pPr>
      <w:r>
        <w:rPr>
          <w:spacing w:val="-3"/>
        </w:rPr>
        <w:t>（一）报告期内，公司存在控制关系且已纳入本公司合并会计报表范围的子</w:t>
      </w:r>
      <w:r>
        <w:rPr/>
        <w:t> </w:t>
      </w:r>
      <w:r>
        <w:rPr>
          <w:spacing w:val="-3"/>
        </w:rPr>
        <w:t>公司，其相互间交易及母子公司交易已作抵销。本年度公司无需要披露的重大关</w:t>
      </w:r>
      <w:r>
        <w:rPr>
          <w:spacing w:val="-111"/>
        </w:rPr>
        <w:t> </w:t>
      </w:r>
      <w:r>
        <w:rPr>
          <w:spacing w:val="-111"/>
        </w:rPr>
      </w:r>
      <w:r>
        <w:rPr/>
        <w:t>联交易情况。</w:t>
      </w:r>
    </w:p>
    <w:p>
      <w:pPr>
        <w:pStyle w:val="BodyText"/>
        <w:spacing w:line="240" w:lineRule="auto" w:before="50"/>
        <w:ind w:left="620" w:right="1782"/>
        <w:jc w:val="left"/>
      </w:pPr>
      <w:r>
        <w:rPr/>
        <w:t>（二）公司未发生与关联方共同对外投资的关联交易。</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31"/>
          <w:szCs w:val="31"/>
        </w:rPr>
      </w:pPr>
    </w:p>
    <w:p>
      <w:pPr>
        <w:pStyle w:val="BodyText"/>
        <w:spacing w:line="240" w:lineRule="auto" w:before="0"/>
        <w:ind w:left="620" w:right="1782"/>
        <w:jc w:val="left"/>
      </w:pPr>
      <w:r>
        <w:rPr>
          <w:rFonts w:ascii="Times New Roman" w:hAnsi="Times New Roman" w:cs="Times New Roman" w:eastAsia="Times New Roman" w:hint="default"/>
        </w:rPr>
        <w:t>1</w:t>
      </w:r>
      <w:r>
        <w:rPr/>
        <w:t>、会计师关于关联方资金往来审核报告</w:t>
      </w:r>
    </w:p>
    <w:p>
      <w:pPr>
        <w:spacing w:line="240" w:lineRule="auto" w:before="0"/>
        <w:rPr>
          <w:rFonts w:ascii="宋体" w:hAnsi="宋体" w:cs="宋体" w:eastAsia="宋体" w:hint="default"/>
          <w:sz w:val="24"/>
          <w:szCs w:val="24"/>
        </w:rPr>
      </w:pPr>
    </w:p>
    <w:p>
      <w:pPr>
        <w:spacing w:line="237" w:lineRule="auto" w:before="204"/>
        <w:ind w:left="1400" w:right="3062" w:firstLine="4"/>
        <w:jc w:val="center"/>
        <w:rPr>
          <w:rFonts w:ascii="宋体" w:hAnsi="宋体" w:cs="宋体" w:eastAsia="宋体" w:hint="default"/>
          <w:sz w:val="36"/>
          <w:szCs w:val="36"/>
        </w:rPr>
      </w:pPr>
      <w:r>
        <w:rPr>
          <w:rFonts w:ascii="宋体" w:hAnsi="宋体" w:cs="宋体" w:eastAsia="宋体" w:hint="default"/>
          <w:b/>
          <w:bCs/>
          <w:sz w:val="36"/>
          <w:szCs w:val="36"/>
        </w:rPr>
        <w:t>关于对恒宝股份有限公司</w:t>
      </w:r>
      <w:r>
        <w:rPr>
          <w:rFonts w:ascii="宋体" w:hAnsi="宋体" w:cs="宋体" w:eastAsia="宋体" w:hint="default"/>
          <w:b/>
          <w:bCs/>
          <w:w w:val="99"/>
          <w:sz w:val="36"/>
          <w:szCs w:val="36"/>
        </w:rPr>
        <w:t> </w:t>
      </w:r>
      <w:r>
        <w:rPr>
          <w:rFonts w:ascii="宋体" w:hAnsi="宋体" w:cs="宋体" w:eastAsia="宋体" w:hint="default"/>
          <w:b/>
          <w:bCs/>
          <w:sz w:val="36"/>
          <w:szCs w:val="36"/>
        </w:rPr>
        <w:t>控股股东及其他关联方占用资金情况</w:t>
      </w:r>
      <w:r>
        <w:rPr>
          <w:rFonts w:ascii="宋体" w:hAnsi="宋体" w:cs="宋体" w:eastAsia="宋体" w:hint="default"/>
          <w:b/>
          <w:bCs/>
          <w:w w:val="99"/>
          <w:sz w:val="36"/>
          <w:szCs w:val="36"/>
        </w:rPr>
        <w:t> </w:t>
      </w:r>
      <w:r>
        <w:rPr>
          <w:rFonts w:ascii="宋体" w:hAnsi="宋体" w:cs="宋体" w:eastAsia="宋体" w:hint="default"/>
          <w:b/>
          <w:bCs/>
          <w:sz w:val="36"/>
          <w:szCs w:val="36"/>
        </w:rPr>
        <w:t>的专项审计说明</w:t>
      </w:r>
      <w:r>
        <w:rPr>
          <w:rFonts w:ascii="宋体" w:hAnsi="宋体" w:cs="宋体" w:eastAsia="宋体" w:hint="default"/>
          <w:sz w:val="36"/>
          <w:szCs w:val="36"/>
        </w:rPr>
      </w:r>
    </w:p>
    <w:p>
      <w:pPr>
        <w:spacing w:after="0" w:line="237" w:lineRule="auto"/>
        <w:jc w:val="center"/>
        <w:rPr>
          <w:rFonts w:ascii="宋体" w:hAnsi="宋体" w:cs="宋体" w:eastAsia="宋体" w:hint="default"/>
          <w:sz w:val="36"/>
          <w:szCs w:val="36"/>
        </w:rPr>
        <w:sectPr>
          <w:pgSz w:w="11910" w:h="16840"/>
          <w:pgMar w:header="851" w:footer="980" w:top="1160" w:bottom="1160" w:left="1660" w:right="0"/>
        </w:sectPr>
      </w:pPr>
    </w:p>
    <w:p>
      <w:pPr>
        <w:spacing w:line="240" w:lineRule="auto" w:before="8"/>
        <w:rPr>
          <w:rFonts w:ascii="宋体" w:hAnsi="宋体" w:cs="宋体" w:eastAsia="宋体" w:hint="default"/>
          <w:b/>
          <w:bCs/>
          <w:sz w:val="26"/>
          <w:szCs w:val="26"/>
        </w:rPr>
      </w:pPr>
    </w:p>
    <w:p>
      <w:pPr>
        <w:spacing w:before="36"/>
        <w:ind w:left="5699" w:right="1428" w:firstLine="0"/>
        <w:jc w:val="left"/>
        <w:rPr>
          <w:rFonts w:ascii="宋体" w:hAnsi="宋体" w:cs="宋体" w:eastAsia="宋体" w:hint="default"/>
          <w:sz w:val="21"/>
          <w:szCs w:val="21"/>
        </w:rPr>
      </w:pPr>
      <w:r>
        <w:rPr>
          <w:rFonts w:ascii="宋体" w:hAnsi="宋体" w:cs="宋体" w:eastAsia="宋体" w:hint="default"/>
          <w:sz w:val="21"/>
          <w:szCs w:val="21"/>
        </w:rPr>
        <w:t>信会师报字</w:t>
      </w:r>
      <w:r>
        <w:rPr>
          <w:rFonts w:ascii="Times New Roman" w:hAnsi="Times New Roman" w:cs="Times New Roman" w:eastAsia="Times New Roman" w:hint="default"/>
          <w:sz w:val="21"/>
          <w:szCs w:val="21"/>
        </w:rPr>
        <w:t>[2012]</w:t>
      </w:r>
      <w:r>
        <w:rPr>
          <w:rFonts w:ascii="宋体" w:hAnsi="宋体" w:cs="宋体" w:eastAsia="宋体" w:hint="default"/>
          <w:sz w:val="21"/>
          <w:szCs w:val="21"/>
        </w:rPr>
        <w:t>第</w:t>
      </w:r>
      <w:r>
        <w:rPr>
          <w:rFonts w:ascii="宋体" w:hAnsi="宋体" w:cs="宋体" w:eastAsia="宋体" w:hint="default"/>
          <w:spacing w:val="-51"/>
          <w:sz w:val="21"/>
          <w:szCs w:val="21"/>
        </w:rPr>
        <w:t> </w:t>
      </w:r>
      <w:r>
        <w:rPr>
          <w:rFonts w:ascii="Times New Roman" w:hAnsi="Times New Roman" w:cs="Times New Roman" w:eastAsia="Times New Roman" w:hint="default"/>
          <w:spacing w:val="-4"/>
          <w:sz w:val="21"/>
          <w:szCs w:val="21"/>
        </w:rPr>
        <w:t>111217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p>
      <w:pPr>
        <w:spacing w:line="240" w:lineRule="auto" w:before="11"/>
        <w:rPr>
          <w:rFonts w:ascii="宋体" w:hAnsi="宋体" w:cs="宋体" w:eastAsia="宋体" w:hint="default"/>
          <w:sz w:val="27"/>
          <w:szCs w:val="27"/>
        </w:rPr>
      </w:pPr>
    </w:p>
    <w:p>
      <w:pPr>
        <w:spacing w:line="249" w:lineRule="auto" w:before="0"/>
        <w:ind w:left="699" w:right="1787" w:hanging="560"/>
        <w:jc w:val="left"/>
        <w:rPr>
          <w:rFonts w:ascii="Times New Roman" w:hAnsi="Times New Roman" w:cs="Times New Roman" w:eastAsia="Times New Roman" w:hint="default"/>
          <w:sz w:val="28"/>
          <w:szCs w:val="28"/>
        </w:rPr>
      </w:pPr>
      <w:r>
        <w:rPr>
          <w:rFonts w:ascii="宋体" w:hAnsi="宋体" w:cs="宋体" w:eastAsia="宋体" w:hint="default"/>
          <w:b/>
          <w:bCs/>
          <w:sz w:val="28"/>
          <w:szCs w:val="28"/>
        </w:rPr>
        <w:t>恒宝股份有限公司董事会：</w:t>
      </w:r>
      <w:r>
        <w:rPr>
          <w:rFonts w:ascii="宋体" w:hAnsi="宋体" w:cs="宋体" w:eastAsia="宋体" w:hint="default"/>
          <w:b/>
          <w:bCs/>
          <w:w w:val="99"/>
          <w:sz w:val="28"/>
          <w:szCs w:val="28"/>
        </w:rPr>
        <w:t> </w:t>
      </w:r>
      <w:r>
        <w:rPr>
          <w:rFonts w:ascii="宋体" w:hAnsi="宋体" w:cs="宋体" w:eastAsia="宋体" w:hint="default"/>
          <w:spacing w:val="-13"/>
          <w:w w:val="100"/>
          <w:sz w:val="28"/>
          <w:szCs w:val="28"/>
        </w:rPr>
        <w:t>我们审计了后附的恒宝股份有限公司（以下简称“贵公司”）</w:t>
      </w:r>
      <w:r>
        <w:rPr>
          <w:rFonts w:ascii="Times New Roman" w:hAnsi="Times New Roman" w:cs="Times New Roman" w:eastAsia="Times New Roman" w:hint="default"/>
          <w:spacing w:val="-13"/>
          <w:w w:val="100"/>
          <w:sz w:val="28"/>
          <w:szCs w:val="28"/>
        </w:rPr>
        <w:t>2011</w:t>
      </w:r>
    </w:p>
    <w:p>
      <w:pPr>
        <w:pStyle w:val="Heading3"/>
        <w:spacing w:line="380" w:lineRule="exact" w:before="2"/>
        <w:ind w:right="1794"/>
        <w:jc w:val="both"/>
      </w:pPr>
      <w:r>
        <w:rPr>
          <w:spacing w:val="4"/>
        </w:rPr>
        <w:t>年度控股股东及其他关联方资金占用情况汇总表（以下简称“汇总</w:t>
      </w:r>
      <w:r>
        <w:rPr>
          <w:spacing w:val="-75"/>
        </w:rPr>
        <w:t> </w:t>
      </w:r>
      <w:r>
        <w:rPr>
          <w:spacing w:val="-75"/>
        </w:rPr>
      </w:r>
      <w:r>
        <w:rPr>
          <w:spacing w:val="-14"/>
          <w:w w:val="100"/>
        </w:rPr>
        <w:t>表”）。该汇总表已由贵公司管理层按照监管机构的有关规定编制以满</w:t>
      </w:r>
    </w:p>
    <w:p>
      <w:pPr>
        <w:pStyle w:val="Heading3"/>
        <w:spacing w:line="345" w:lineRule="exact"/>
        <w:ind w:right="1782"/>
        <w:jc w:val="left"/>
      </w:pPr>
      <w:r>
        <w:rPr/>
        <w:t>足监管要求。</w:t>
      </w:r>
    </w:p>
    <w:p>
      <w:pPr>
        <w:spacing w:line="240" w:lineRule="auto" w:before="13"/>
        <w:rPr>
          <w:rFonts w:ascii="宋体" w:hAnsi="宋体" w:cs="宋体" w:eastAsia="宋体" w:hint="default"/>
          <w:sz w:val="29"/>
          <w:szCs w:val="29"/>
        </w:rPr>
      </w:pPr>
    </w:p>
    <w:p>
      <w:pPr>
        <w:spacing w:line="249" w:lineRule="auto" w:before="0"/>
        <w:ind w:left="699" w:right="1782" w:firstLine="7"/>
        <w:jc w:val="left"/>
        <w:rPr>
          <w:rFonts w:ascii="宋体" w:hAnsi="宋体" w:cs="宋体" w:eastAsia="宋体" w:hint="default"/>
          <w:sz w:val="28"/>
          <w:szCs w:val="28"/>
        </w:rPr>
      </w:pPr>
      <w:r>
        <w:rPr>
          <w:rFonts w:ascii="宋体" w:hAnsi="宋体" w:cs="宋体" w:eastAsia="宋体" w:hint="default"/>
          <w:b/>
          <w:bCs/>
          <w:sz w:val="28"/>
          <w:szCs w:val="28"/>
        </w:rPr>
        <w:t>一、管理层对汇总表的责任</w:t>
      </w:r>
      <w:r>
        <w:rPr>
          <w:rFonts w:ascii="宋体" w:hAnsi="宋体" w:cs="宋体" w:eastAsia="宋体" w:hint="default"/>
          <w:b/>
          <w:bCs/>
          <w:w w:val="99"/>
          <w:sz w:val="28"/>
          <w:szCs w:val="28"/>
        </w:rPr>
        <w:t> </w:t>
      </w:r>
      <w:r>
        <w:rPr>
          <w:rFonts w:ascii="宋体" w:hAnsi="宋体" w:cs="宋体" w:eastAsia="宋体" w:hint="default"/>
          <w:spacing w:val="4"/>
          <w:sz w:val="28"/>
          <w:szCs w:val="28"/>
        </w:rPr>
        <w:t>管理层负责按照中国证券监督管理委员会和国务院国有资产监</w:t>
      </w:r>
    </w:p>
    <w:p>
      <w:pPr>
        <w:pStyle w:val="Heading3"/>
        <w:spacing w:line="244" w:lineRule="auto" w:before="2"/>
        <w:ind w:right="1795"/>
        <w:jc w:val="both"/>
      </w:pPr>
      <w:r>
        <w:rPr>
          <w:spacing w:val="-5"/>
        </w:rPr>
        <w:t>督管理委员会印发的《关于规范上市公司与关联方资金往来及上市公</w:t>
      </w:r>
      <w:r>
        <w:rPr>
          <w:spacing w:val="-89"/>
        </w:rPr>
        <w:t> </w:t>
      </w:r>
      <w:r>
        <w:rPr>
          <w:spacing w:val="-89"/>
        </w:rPr>
      </w:r>
      <w:r>
        <w:rPr>
          <w:spacing w:val="-7"/>
          <w:w w:val="100"/>
        </w:rPr>
        <w:t>司对外担保若干问题的通知》（证监发</w:t>
      </w:r>
      <w:r>
        <w:rPr>
          <w:rFonts w:ascii="Times New Roman" w:hAnsi="Times New Roman" w:cs="Times New Roman" w:eastAsia="Times New Roman" w:hint="default"/>
          <w:spacing w:val="-7"/>
          <w:w w:val="100"/>
        </w:rPr>
        <w:t>[2003]56</w:t>
      </w:r>
      <w:r>
        <w:rPr>
          <w:rFonts w:ascii="Times New Roman" w:hAnsi="Times New Roman" w:cs="Times New Roman" w:eastAsia="Times New Roman" w:hint="default"/>
          <w:spacing w:val="17"/>
          <w:w w:val="100"/>
        </w:rPr>
        <w:t> </w:t>
      </w:r>
      <w:r>
        <w:rPr>
          <w:spacing w:val="-2"/>
          <w:w w:val="100"/>
        </w:rPr>
        <w:t>号）及其他相关规定</w:t>
      </w:r>
      <w:r>
        <w:rPr>
          <w:spacing w:val="-139"/>
          <w:w w:val="100"/>
        </w:rPr>
        <w:t> </w:t>
      </w:r>
      <w:r>
        <w:rPr>
          <w:spacing w:val="-139"/>
          <w:w w:val="100"/>
        </w:rPr>
      </w:r>
      <w:r>
        <w:rPr>
          <w:spacing w:val="-4"/>
        </w:rPr>
        <w:t>编制汇总表以满足监管要求，并负责设计、执行和维护必要的内部控</w:t>
      </w:r>
      <w:r>
        <w:rPr>
          <w:spacing w:val="-116"/>
        </w:rPr>
        <w:t> </w:t>
      </w:r>
      <w:r>
        <w:rPr>
          <w:spacing w:val="-116"/>
        </w:rPr>
      </w:r>
      <w:r>
        <w:rPr/>
        <w:t>制，以使汇总表不存在由于舞弊或错误导致的重大错报。</w:t>
      </w:r>
    </w:p>
    <w:p>
      <w:pPr>
        <w:spacing w:line="240" w:lineRule="auto" w:before="9"/>
        <w:rPr>
          <w:rFonts w:ascii="宋体" w:hAnsi="宋体" w:cs="宋体" w:eastAsia="宋体" w:hint="default"/>
          <w:sz w:val="29"/>
          <w:szCs w:val="29"/>
        </w:rPr>
      </w:pPr>
    </w:p>
    <w:p>
      <w:pPr>
        <w:spacing w:line="247" w:lineRule="auto" w:before="0"/>
        <w:ind w:left="699" w:right="1782" w:firstLine="7"/>
        <w:jc w:val="left"/>
        <w:rPr>
          <w:rFonts w:ascii="宋体" w:hAnsi="宋体" w:cs="宋体" w:eastAsia="宋体" w:hint="default"/>
          <w:sz w:val="28"/>
          <w:szCs w:val="28"/>
        </w:rPr>
      </w:pPr>
      <w:r>
        <w:rPr>
          <w:rFonts w:ascii="宋体" w:hAnsi="宋体" w:cs="宋体" w:eastAsia="宋体" w:hint="default"/>
          <w:b/>
          <w:bCs/>
          <w:sz w:val="28"/>
          <w:szCs w:val="28"/>
        </w:rPr>
        <w:t>二、注册会计师的责任</w:t>
      </w:r>
      <w:r>
        <w:rPr>
          <w:rFonts w:ascii="宋体" w:hAnsi="宋体" w:cs="宋体" w:eastAsia="宋体" w:hint="default"/>
          <w:b/>
          <w:bCs/>
          <w:w w:val="99"/>
          <w:sz w:val="28"/>
          <w:szCs w:val="28"/>
        </w:rPr>
        <w:t> </w:t>
      </w:r>
      <w:r>
        <w:rPr>
          <w:rFonts w:ascii="宋体" w:hAnsi="宋体" w:cs="宋体" w:eastAsia="宋体" w:hint="default"/>
          <w:spacing w:val="5"/>
          <w:sz w:val="28"/>
          <w:szCs w:val="28"/>
        </w:rPr>
        <w:t>我们的责任是在执行审计工作的基础上对汇总表发表专项审计</w:t>
      </w:r>
      <w:r>
        <w:rPr>
          <w:rFonts w:ascii="宋体" w:hAnsi="宋体" w:cs="宋体" w:eastAsia="宋体" w:hint="default"/>
          <w:sz w:val="28"/>
          <w:szCs w:val="28"/>
        </w:rPr>
      </w:r>
    </w:p>
    <w:p>
      <w:pPr>
        <w:pStyle w:val="Heading3"/>
        <w:spacing w:line="249" w:lineRule="auto" w:before="4"/>
        <w:ind w:right="1428"/>
        <w:jc w:val="left"/>
      </w:pPr>
      <w:r>
        <w:rPr>
          <w:spacing w:val="-5"/>
        </w:rPr>
        <w:t>意见。我们按照中国注册会计师审计准则的规定执行了审计工作。中</w:t>
      </w:r>
      <w:r>
        <w:rPr>
          <w:spacing w:val="-89"/>
        </w:rPr>
        <w:t> </w:t>
      </w:r>
      <w:r>
        <w:rPr>
          <w:spacing w:val="-89"/>
        </w:rPr>
      </w:r>
      <w:r>
        <w:rPr>
          <w:spacing w:val="-1"/>
        </w:rPr>
        <w:t>国注册会计师审计准则要求我们遵守中国注册会计师职业道德守则，</w:t>
      </w:r>
      <w:r>
        <w:rPr>
          <w:spacing w:val="-114"/>
        </w:rPr>
        <w:t> </w:t>
      </w:r>
      <w:r>
        <w:rPr>
          <w:spacing w:val="-114"/>
        </w:rPr>
      </w:r>
      <w:r>
        <w:rPr>
          <w:spacing w:val="-1"/>
        </w:rPr>
        <w:t>计划和执行审计工作以对汇总表是否不存在重大错报获取合理保证。</w:t>
      </w:r>
    </w:p>
    <w:p>
      <w:pPr>
        <w:pStyle w:val="Heading3"/>
        <w:spacing w:line="249" w:lineRule="auto" w:before="1"/>
        <w:ind w:right="1428" w:firstLine="559"/>
        <w:jc w:val="left"/>
      </w:pPr>
      <w:r>
        <w:rPr>
          <w:spacing w:val="-5"/>
        </w:rPr>
        <w:t>审计工作涉及实施审计程序，以获取有关汇总表金额和披露的审</w:t>
      </w:r>
      <w:r>
        <w:rPr>
          <w:w w:val="100"/>
        </w:rPr>
        <w:t> </w:t>
      </w:r>
      <w:r>
        <w:rPr>
          <w:spacing w:val="-4"/>
        </w:rPr>
        <w:t>计证据。选择的审计程序取决于注册会计师的判断，包括对由于舞弊</w:t>
      </w:r>
      <w:r>
        <w:rPr>
          <w:spacing w:val="-116"/>
        </w:rPr>
        <w:t> </w:t>
      </w:r>
      <w:r>
        <w:rPr>
          <w:spacing w:val="-116"/>
        </w:rPr>
      </w:r>
      <w:r>
        <w:rPr>
          <w:spacing w:val="-5"/>
        </w:rPr>
        <w:t>或错误导致的汇总表重大错报风险的评估。在进行风险评估时，注册</w:t>
      </w:r>
      <w:r>
        <w:rPr>
          <w:spacing w:val="-88"/>
        </w:rPr>
        <w:t> </w:t>
      </w:r>
      <w:r>
        <w:rPr>
          <w:spacing w:val="-88"/>
        </w:rPr>
      </w:r>
      <w:r>
        <w:rPr>
          <w:spacing w:val="-1"/>
        </w:rPr>
        <w:t>会计师考虑与汇总表编制相关的内部控制，以设计恰当的审计程序，</w:t>
      </w:r>
      <w:r>
        <w:rPr>
          <w:spacing w:val="-115"/>
        </w:rPr>
        <w:t> </w:t>
      </w:r>
      <w:r>
        <w:rPr>
          <w:spacing w:val="-115"/>
        </w:rPr>
      </w:r>
      <w:r>
        <w:rPr>
          <w:spacing w:val="-5"/>
        </w:rPr>
        <w:t>但目的并非对内部控制的有效性发表意见。审计工作还包括评价管理</w:t>
      </w:r>
      <w:r>
        <w:rPr>
          <w:spacing w:val="-90"/>
        </w:rPr>
        <w:t> </w:t>
      </w:r>
      <w:r>
        <w:rPr>
          <w:spacing w:val="-90"/>
        </w:rPr>
      </w:r>
      <w:r>
        <w:rPr>
          <w:spacing w:val="-5"/>
        </w:rPr>
        <w:t>层选用会计政策的恰当性和作出会计估计的合理性，以及评价汇总表</w:t>
      </w:r>
      <w:r>
        <w:rPr>
          <w:spacing w:val="-88"/>
        </w:rPr>
        <w:t> </w:t>
      </w:r>
      <w:r>
        <w:rPr>
          <w:spacing w:val="-88"/>
        </w:rPr>
      </w:r>
      <w:r>
        <w:rPr/>
        <w:t>的总体列报。</w:t>
      </w:r>
    </w:p>
    <w:p>
      <w:pPr>
        <w:pStyle w:val="Heading3"/>
        <w:spacing w:line="261" w:lineRule="auto" w:before="23"/>
        <w:ind w:right="1782" w:firstLine="559"/>
        <w:jc w:val="left"/>
      </w:pPr>
      <w:r>
        <w:rPr>
          <w:spacing w:val="-5"/>
        </w:rPr>
        <w:t>我们相信，我们获取的审计证据是充分、适当的，为发表专项审</w:t>
      </w:r>
      <w:r>
        <w:rPr>
          <w:w w:val="100"/>
        </w:rPr>
        <w:t> </w:t>
      </w:r>
      <w:r>
        <w:rPr/>
        <w:t>计意见提供了基础。</w:t>
      </w:r>
    </w:p>
    <w:p>
      <w:pPr>
        <w:spacing w:line="240" w:lineRule="auto" w:before="5"/>
        <w:rPr>
          <w:rFonts w:ascii="宋体" w:hAnsi="宋体" w:cs="宋体" w:eastAsia="宋体" w:hint="default"/>
          <w:sz w:val="31"/>
          <w:szCs w:val="31"/>
        </w:rPr>
      </w:pPr>
    </w:p>
    <w:p>
      <w:pPr>
        <w:pStyle w:val="Heading2"/>
        <w:spacing w:line="240" w:lineRule="auto"/>
        <w:ind w:left="706" w:right="1782"/>
        <w:jc w:val="left"/>
        <w:rPr>
          <w:b w:val="0"/>
          <w:bCs w:val="0"/>
        </w:rPr>
      </w:pPr>
      <w:r>
        <w:rPr/>
        <w:t>三、专项审计意见</w:t>
      </w:r>
      <w:r>
        <w:rPr>
          <w:b w:val="0"/>
          <w:bCs w:val="0"/>
        </w:rPr>
      </w:r>
    </w:p>
    <w:p>
      <w:pPr>
        <w:pStyle w:val="Heading3"/>
        <w:spacing w:line="254" w:lineRule="auto" w:before="32"/>
        <w:ind w:right="1793" w:firstLine="559"/>
        <w:jc w:val="both"/>
      </w:pPr>
      <w:r>
        <w:rPr/>
        <w:t>我们认为，贵公司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5"/>
        </w:rPr>
        <w:t> </w:t>
      </w:r>
      <w:r>
        <w:rPr/>
        <w:t>年度非经营性资金占用及其他关联方资</w:t>
      </w:r>
      <w:r>
        <w:rPr>
          <w:w w:val="100"/>
        </w:rPr>
        <w:t> </w:t>
      </w:r>
      <w:r>
        <w:rPr>
          <w:spacing w:val="4"/>
        </w:rPr>
        <w:t>金往来情况汇总表的财务信息在所有重大方面按照监管机构的相关</w:t>
      </w:r>
      <w:r>
        <w:rPr>
          <w:spacing w:val="-74"/>
        </w:rPr>
        <w:t> </w:t>
      </w:r>
      <w:r>
        <w:rPr>
          <w:spacing w:val="-74"/>
        </w:rPr>
      </w:r>
      <w:r>
        <w:rPr/>
        <w:t>规定编制以满足监管要求。</w:t>
      </w:r>
    </w:p>
    <w:p>
      <w:pPr>
        <w:spacing w:line="240" w:lineRule="auto" w:before="10"/>
        <w:rPr>
          <w:rFonts w:ascii="宋体" w:hAnsi="宋体" w:cs="宋体" w:eastAsia="宋体" w:hint="default"/>
          <w:sz w:val="31"/>
          <w:szCs w:val="31"/>
        </w:rPr>
      </w:pPr>
    </w:p>
    <w:p>
      <w:pPr>
        <w:pStyle w:val="Heading2"/>
        <w:spacing w:line="240" w:lineRule="auto"/>
        <w:ind w:left="706" w:right="1782"/>
        <w:jc w:val="left"/>
        <w:rPr>
          <w:b w:val="0"/>
          <w:bCs w:val="0"/>
        </w:rPr>
      </w:pPr>
      <w:r>
        <w:rPr/>
        <w:t>四、编制基础和本专项审计说明使用者、使用目的的限制</w:t>
      </w:r>
      <w:r>
        <w:rPr>
          <w:b w:val="0"/>
          <w:bCs w:val="0"/>
        </w:rPr>
      </w:r>
    </w:p>
    <w:p>
      <w:pPr>
        <w:spacing w:after="0" w:line="240" w:lineRule="auto"/>
        <w:jc w:val="left"/>
        <w:sectPr>
          <w:pgSz w:w="11910" w:h="16840"/>
          <w:pgMar w:header="851" w:footer="980" w:top="1160" w:bottom="1160" w:left="1660" w:right="0"/>
        </w:sectPr>
      </w:pPr>
    </w:p>
    <w:p>
      <w:pPr>
        <w:spacing w:line="240" w:lineRule="auto" w:before="12"/>
        <w:rPr>
          <w:rFonts w:ascii="宋体" w:hAnsi="宋体" w:cs="宋体" w:eastAsia="宋体" w:hint="default"/>
          <w:b/>
          <w:bCs/>
          <w:sz w:val="21"/>
          <w:szCs w:val="21"/>
        </w:rPr>
      </w:pPr>
    </w:p>
    <w:p>
      <w:pPr>
        <w:pStyle w:val="Heading3"/>
        <w:spacing w:line="259" w:lineRule="auto" w:before="14"/>
        <w:ind w:right="1796" w:firstLine="559"/>
        <w:jc w:val="both"/>
      </w:pPr>
      <w:r>
        <w:rPr>
          <w:spacing w:val="-5"/>
        </w:rPr>
        <w:t>我们提醒汇总表使用者关注，汇总表是恒宝股份有限公司为满足</w:t>
      </w:r>
      <w:r>
        <w:rPr>
          <w:w w:val="100"/>
        </w:rPr>
        <w:t> </w:t>
      </w:r>
      <w:r>
        <w:rPr>
          <w:spacing w:val="-5"/>
        </w:rPr>
        <w:t>中国证券监督管理委员会等监管机构的要求而编制的。因此，汇总表</w:t>
      </w:r>
      <w:r>
        <w:rPr>
          <w:spacing w:val="-89"/>
        </w:rPr>
        <w:t> </w:t>
      </w:r>
      <w:r>
        <w:rPr>
          <w:spacing w:val="-89"/>
        </w:rPr>
      </w:r>
      <w:r>
        <w:rPr/>
        <w:t>可能不适于其他用途。本专项审计说明仅供恒宝股份有限公司</w:t>
      </w:r>
      <w:r>
        <w:rPr>
          <w:spacing w:val="51"/>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66"/>
        </w:rPr>
        <w:t> </w:t>
      </w:r>
      <w:r>
        <w:rPr>
          <w:rFonts w:ascii="Times New Roman" w:hAnsi="Times New Roman" w:cs="Times New Roman" w:eastAsia="Times New Roman" w:hint="default"/>
          <w:spacing w:val="-66"/>
        </w:rPr>
      </w:r>
      <w:r>
        <w:rPr>
          <w:spacing w:val="-4"/>
        </w:rPr>
        <w:t>年年度报告披露之目的，不得用作任何其他用途。本段内容不影响已</w:t>
      </w:r>
      <w:r>
        <w:rPr>
          <w:spacing w:val="-116"/>
        </w:rPr>
        <w:t> </w:t>
      </w:r>
      <w:r>
        <w:rPr>
          <w:spacing w:val="-116"/>
        </w:rPr>
      </w:r>
      <w:r>
        <w:rPr/>
        <w:t>发表的审计意见。</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8"/>
        <w:rPr>
          <w:rFonts w:ascii="宋体" w:hAnsi="宋体" w:cs="宋体" w:eastAsia="宋体" w:hint="default"/>
          <w:sz w:val="36"/>
          <w:szCs w:val="36"/>
        </w:rPr>
      </w:pPr>
    </w:p>
    <w:p>
      <w:pPr>
        <w:pStyle w:val="Heading2"/>
        <w:tabs>
          <w:tab w:pos="4345" w:val="left" w:leader="none"/>
        </w:tabs>
        <w:spacing w:line="240" w:lineRule="auto"/>
        <w:ind w:left="692" w:right="1782"/>
        <w:jc w:val="left"/>
        <w:rPr>
          <w:b w:val="0"/>
          <w:bCs w:val="0"/>
        </w:rPr>
      </w:pPr>
      <w:r>
        <w:rPr>
          <w:w w:val="95"/>
        </w:rPr>
        <w:t>立信会计师事务所</w:t>
        <w:tab/>
      </w:r>
      <w:r>
        <w:rPr/>
        <w:t>中国注册会计师：朱颖</w:t>
      </w:r>
      <w:r>
        <w:rPr>
          <w:b w:val="0"/>
          <w:bCs w:val="0"/>
        </w:rPr>
      </w:r>
    </w:p>
    <w:p>
      <w:pPr>
        <w:pStyle w:val="Heading2"/>
        <w:spacing w:line="240" w:lineRule="auto" w:before="35"/>
        <w:ind w:left="699" w:right="1782"/>
        <w:jc w:val="left"/>
        <w:rPr>
          <w:b w:val="0"/>
          <w:bCs w:val="0"/>
        </w:rPr>
      </w:pPr>
      <w:r>
        <w:rPr/>
        <w:t>（特殊普通合伙）</w:t>
      </w:r>
      <w:r>
        <w:rPr>
          <w:b w:val="0"/>
          <w:bCs w:val="0"/>
        </w:rPr>
      </w:r>
    </w:p>
    <w:p>
      <w:pPr>
        <w:spacing w:line="240" w:lineRule="auto" w:before="0"/>
        <w:rPr>
          <w:rFonts w:ascii="宋体" w:hAnsi="宋体" w:cs="宋体" w:eastAsia="宋体" w:hint="default"/>
          <w:b/>
          <w:bCs/>
          <w:sz w:val="28"/>
          <w:szCs w:val="28"/>
        </w:rPr>
      </w:pPr>
    </w:p>
    <w:p>
      <w:pPr>
        <w:spacing w:line="240" w:lineRule="auto" w:before="9"/>
        <w:rPr>
          <w:rFonts w:ascii="宋体" w:hAnsi="宋体" w:cs="宋体" w:eastAsia="宋体" w:hint="default"/>
          <w:b/>
          <w:bCs/>
          <w:sz w:val="35"/>
          <w:szCs w:val="35"/>
        </w:rPr>
      </w:pPr>
    </w:p>
    <w:p>
      <w:pPr>
        <w:pStyle w:val="Heading2"/>
        <w:spacing w:line="240" w:lineRule="auto"/>
        <w:ind w:left="4329" w:right="1782"/>
        <w:jc w:val="left"/>
        <w:rPr>
          <w:b w:val="0"/>
          <w:bCs w:val="0"/>
        </w:rPr>
      </w:pPr>
      <w:r>
        <w:rPr/>
        <w:t>中国注册会计师：倪一琳</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2"/>
        <w:rPr>
          <w:rFonts w:ascii="宋体" w:hAnsi="宋体" w:cs="宋体" w:eastAsia="宋体" w:hint="default"/>
          <w:b/>
          <w:bCs/>
          <w:sz w:val="38"/>
          <w:szCs w:val="38"/>
        </w:rPr>
      </w:pPr>
    </w:p>
    <w:p>
      <w:pPr>
        <w:pStyle w:val="Heading2"/>
        <w:tabs>
          <w:tab w:pos="4336" w:val="left" w:leader="none"/>
        </w:tabs>
        <w:spacing w:line="240" w:lineRule="auto"/>
        <w:ind w:left="1244" w:right="1782"/>
        <w:jc w:val="left"/>
        <w:rPr>
          <w:b w:val="0"/>
          <w:bCs w:val="0"/>
        </w:rPr>
      </w:pPr>
      <w:r>
        <w:rPr/>
        <w:t>中国·上海</w:t>
        <w:tab/>
        <w:t>二</w:t>
      </w:r>
      <w:r>
        <w:rPr>
          <w:spacing w:val="-69"/>
        </w:rPr>
        <w:t> </w:t>
      </w:r>
      <w:r>
        <w:rPr>
          <w:rFonts w:ascii="Times New Roman" w:hAnsi="Times New Roman" w:cs="Times New Roman" w:eastAsia="Times New Roman" w:hint="default"/>
        </w:rPr>
        <w:t>O</w:t>
      </w:r>
      <w:r>
        <w:rPr>
          <w:rFonts w:ascii="Times New Roman" w:hAnsi="Times New Roman" w:cs="Times New Roman" w:eastAsia="Times New Roman" w:hint="default"/>
          <w:spacing w:val="-1"/>
        </w:rPr>
        <w:t> </w:t>
      </w:r>
      <w:r>
        <w:rPr/>
        <w:t>一二年三月二十七日</w:t>
      </w:r>
      <w:r>
        <w:rPr>
          <w:b w:val="0"/>
          <w:bCs w:val="0"/>
        </w:rPr>
      </w:r>
    </w:p>
    <w:p>
      <w:pPr>
        <w:spacing w:line="240" w:lineRule="auto" w:before="10"/>
        <w:rPr>
          <w:rFonts w:ascii="宋体" w:hAnsi="宋体" w:cs="宋体" w:eastAsia="宋体" w:hint="default"/>
          <w:b/>
          <w:bCs/>
          <w:sz w:val="42"/>
          <w:szCs w:val="42"/>
        </w:rPr>
      </w:pPr>
    </w:p>
    <w:p>
      <w:pPr>
        <w:pStyle w:val="BodyText"/>
        <w:spacing w:line="374" w:lineRule="auto" w:before="0"/>
        <w:ind w:left="620" w:right="1782"/>
        <w:jc w:val="left"/>
      </w:pPr>
      <w:r>
        <w:rPr>
          <w:rFonts w:ascii="Times New Roman" w:hAnsi="Times New Roman" w:cs="Times New Roman" w:eastAsia="Times New Roman" w:hint="default"/>
        </w:rPr>
        <w:t>2</w:t>
      </w:r>
      <w:r>
        <w:rPr/>
        <w:t>、独立董事对公司累计和当期对外担保情况的专项说明及独立意见 </w:t>
      </w:r>
      <w:r>
        <w:rPr>
          <w:spacing w:val="-1"/>
        </w:rPr>
        <w:t>根据中国证监会证监发</w:t>
      </w:r>
      <w:r>
        <w:rPr>
          <w:rFonts w:ascii="Times New Roman" w:hAnsi="Times New Roman" w:cs="Times New Roman" w:eastAsia="Times New Roman" w:hint="default"/>
          <w:spacing w:val="-1"/>
        </w:rPr>
        <w:t>(2003)56</w:t>
      </w:r>
      <w:r>
        <w:rPr>
          <w:spacing w:val="-1"/>
        </w:rPr>
        <w:t>号《关于规范上市公司与关联方资金往来及</w:t>
      </w:r>
    </w:p>
    <w:p>
      <w:pPr>
        <w:pStyle w:val="BodyText"/>
        <w:spacing w:line="240" w:lineRule="auto" w:before="39"/>
        <w:ind w:left="140" w:right="1428"/>
        <w:jc w:val="left"/>
      </w:pPr>
      <w:r>
        <w:rPr/>
        <w:t>上市公司对外担保若干问题的通知</w:t>
      </w:r>
      <w:r>
        <w:rPr>
          <w:spacing w:val="-72"/>
        </w:rPr>
        <w:t>》</w:t>
      </w:r>
      <w:r>
        <w:rPr>
          <w:spacing w:val="-144"/>
        </w:rPr>
        <w:t>、</w:t>
      </w:r>
      <w:r>
        <w:rPr/>
        <w:t>《关于</w:t>
      </w:r>
      <w:r>
        <w:rPr>
          <w:spacing w:val="2"/>
        </w:rPr>
        <w:t>规</w:t>
      </w:r>
      <w:r>
        <w:rPr/>
        <w:t>范上市公司对外担保行为的通知》</w:t>
      </w:r>
    </w:p>
    <w:p>
      <w:pPr>
        <w:pStyle w:val="BodyText"/>
        <w:spacing w:line="384" w:lineRule="auto" w:before="206"/>
        <w:ind w:left="140" w:right="1782"/>
        <w:jc w:val="left"/>
      </w:pPr>
      <w:r>
        <w:rPr>
          <w:spacing w:val="-2"/>
        </w:rPr>
        <w:t>（证监发〔</w:t>
      </w:r>
      <w:r>
        <w:rPr>
          <w:rFonts w:ascii="Times New Roman" w:hAnsi="Times New Roman" w:cs="Times New Roman" w:eastAsia="Times New Roman" w:hint="default"/>
          <w:spacing w:val="-2"/>
        </w:rPr>
        <w:t>2005</w:t>
      </w:r>
      <w:r>
        <w:rPr>
          <w:spacing w:val="-2"/>
        </w:rPr>
        <w:t>〕</w:t>
      </w:r>
      <w:r>
        <w:rPr>
          <w:rFonts w:ascii="Times New Roman" w:hAnsi="Times New Roman" w:cs="Times New Roman" w:eastAsia="Times New Roman" w:hint="default"/>
          <w:spacing w:val="-2"/>
        </w:rPr>
        <w:t>120</w:t>
      </w:r>
      <w:r>
        <w:rPr>
          <w:spacing w:val="-2"/>
        </w:rPr>
        <w:t>号）等的规定和要求，我们作为恒宝股份有限公司</w:t>
      </w:r>
      <w:r>
        <w:rPr>
          <w:rFonts w:ascii="Times New Roman" w:hAnsi="Times New Roman" w:cs="Times New Roman" w:eastAsia="Times New Roman" w:hint="default"/>
          <w:spacing w:val="-2"/>
        </w:rPr>
        <w:t>(</w:t>
      </w:r>
      <w:r>
        <w:rPr>
          <w:spacing w:val="-2"/>
        </w:rPr>
        <w:t>以下简</w:t>
      </w:r>
      <w:r>
        <w:rPr>
          <w:spacing w:val="-97"/>
        </w:rPr>
        <w:t> </w:t>
      </w:r>
      <w:r>
        <w:rPr>
          <w:spacing w:val="-1"/>
          <w:w w:val="99"/>
        </w:rPr>
        <w:t>称</w:t>
      </w:r>
      <w:r>
        <w:rPr>
          <w:rFonts w:ascii="Times New Roman" w:hAnsi="Times New Roman" w:cs="Times New Roman" w:eastAsia="Times New Roman" w:hint="default"/>
          <w:spacing w:val="-1"/>
          <w:w w:val="99"/>
        </w:rPr>
        <w:t>―</w:t>
      </w:r>
      <w:r>
        <w:rPr>
          <w:spacing w:val="-1"/>
          <w:w w:val="99"/>
        </w:rPr>
        <w:t>公司</w:t>
      </w:r>
      <w:r>
        <w:rPr>
          <w:rFonts w:ascii="Times New Roman" w:hAnsi="Times New Roman" w:cs="Times New Roman" w:eastAsia="Times New Roman" w:hint="default"/>
          <w:spacing w:val="-1"/>
          <w:w w:val="99"/>
        </w:rPr>
        <w:t>‖)</w:t>
      </w:r>
      <w:r>
        <w:rPr>
          <w:spacing w:val="-1"/>
          <w:w w:val="99"/>
        </w:rPr>
        <w:t>的独立董事，本着对公司、全体股东及投资者负责的态度，按照实事</w:t>
      </w:r>
      <w:r>
        <w:rPr/>
        <w:t> 求是的原则对公司控股股东及其它关联方占用资金的情况和公司对外担保情况 进行了认真负责的核查和落实，发表独立意见如下：</w:t>
      </w:r>
    </w:p>
    <w:p>
      <w:pPr>
        <w:pStyle w:val="BodyText"/>
        <w:spacing w:line="240" w:lineRule="auto" w:before="61"/>
        <w:ind w:left="620" w:right="1782"/>
        <w:jc w:val="left"/>
      </w:pPr>
      <w:r>
        <w:rPr>
          <w:rFonts w:ascii="Times New Roman" w:hAnsi="Times New Roman" w:cs="Times New Roman" w:eastAsia="Times New Roman" w:hint="default"/>
        </w:rPr>
        <w:t>1</w:t>
      </w:r>
      <w:r>
        <w:rPr/>
        <w:t>、公司不存在为股东、股东的控股子公司、股东的附属企业及本公司持股</w:t>
      </w:r>
    </w:p>
    <w:p>
      <w:pPr>
        <w:pStyle w:val="BodyText"/>
        <w:spacing w:line="240" w:lineRule="auto" w:before="188"/>
        <w:ind w:left="140" w:right="1782"/>
        <w:jc w:val="left"/>
      </w:pPr>
      <w:r>
        <w:rPr>
          <w:rFonts w:ascii="Times New Roman" w:hAnsi="Times New Roman" w:cs="Times New Roman" w:eastAsia="Times New Roman" w:hint="default"/>
        </w:rPr>
        <w:t>50%</w:t>
      </w:r>
      <w:r>
        <w:rPr/>
        <w:t>以下的其他关联方、任何非法人单位或个人提供担保的情况。</w:t>
      </w:r>
    </w:p>
    <w:p>
      <w:pPr>
        <w:pStyle w:val="BodyText"/>
        <w:spacing w:line="374" w:lineRule="auto" w:before="188"/>
        <w:ind w:left="140" w:right="1807" w:firstLine="479"/>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t>年公司无任何形式的对外担保，也无以前期间发生但延续到报告期 的对外担保事项。</w:t>
      </w:r>
    </w:p>
    <w:p>
      <w:pPr>
        <w:pStyle w:val="BodyText"/>
        <w:spacing w:line="240" w:lineRule="auto" w:before="72"/>
        <w:ind w:left="620" w:right="1782"/>
        <w:jc w:val="left"/>
      </w:pPr>
      <w:r>
        <w:rPr>
          <w:rFonts w:ascii="Times New Roman" w:hAnsi="Times New Roman" w:cs="Times New Roman" w:eastAsia="Times New Roman" w:hint="default"/>
        </w:rPr>
        <w:t>3</w:t>
      </w:r>
      <w:r>
        <w:rPr/>
        <w:t>、公司不存在控股股东及其它关联方非正常占用公司资金的情况。</w:t>
      </w:r>
    </w:p>
    <w:p>
      <w:pPr>
        <w:spacing w:after="0" w:line="240" w:lineRule="auto"/>
        <w:jc w:val="left"/>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pStyle w:val="BodyText"/>
        <w:tabs>
          <w:tab w:pos="6287" w:val="left" w:leader="none"/>
          <w:tab w:pos="7248" w:val="left" w:leader="none"/>
        </w:tabs>
        <w:spacing w:line="240" w:lineRule="auto" w:before="184"/>
        <w:ind w:left="4221" w:right="1782"/>
        <w:jc w:val="left"/>
      </w:pPr>
      <w:r>
        <w:rPr>
          <w:spacing w:val="-12"/>
        </w:rPr>
        <w:t>独立董事：王建章</w:t>
        <w:tab/>
      </w:r>
      <w:r>
        <w:rPr/>
        <w:t>任明辉</w:t>
        <w:tab/>
        <w:t>尹书明</w:t>
      </w:r>
    </w:p>
    <w:p>
      <w:pPr>
        <w:spacing w:line="240" w:lineRule="auto" w:before="8"/>
        <w:rPr>
          <w:rFonts w:ascii="宋体" w:hAnsi="宋体" w:cs="宋体" w:eastAsia="宋体" w:hint="default"/>
          <w:sz w:val="13"/>
          <w:szCs w:val="13"/>
        </w:rPr>
      </w:pPr>
    </w:p>
    <w:p>
      <w:pPr>
        <w:pStyle w:val="BodyText"/>
        <w:spacing w:line="240" w:lineRule="auto"/>
        <w:ind w:left="5227" w:right="1782"/>
        <w:jc w:val="left"/>
      </w:pPr>
      <w:r>
        <w:rPr/>
        <w:t>二</w:t>
      </w:r>
      <w:r>
        <w:rPr>
          <w:spacing w:val="-61"/>
        </w:rPr>
        <w:t> </w:t>
      </w:r>
      <w:r>
        <w:rPr>
          <w:rFonts w:ascii="Times New Roman" w:hAnsi="Times New Roman" w:cs="Times New Roman" w:eastAsia="Times New Roman" w:hint="default"/>
        </w:rPr>
        <w:t>O</w:t>
      </w:r>
      <w:r>
        <w:rPr>
          <w:rFonts w:ascii="Times New Roman" w:hAnsi="Times New Roman" w:cs="Times New Roman" w:eastAsia="Times New Roman" w:hint="default"/>
          <w:spacing w:val="-1"/>
        </w:rPr>
        <w:t> </w:t>
      </w:r>
      <w:r>
        <w:rPr/>
        <w:t>一二年三月二十七日</w:t>
      </w:r>
    </w:p>
    <w:p>
      <w:pPr>
        <w:pStyle w:val="Heading4"/>
        <w:spacing w:line="240" w:lineRule="auto" w:before="92"/>
        <w:ind w:left="622" w:right="1782"/>
        <w:jc w:val="left"/>
        <w:rPr>
          <w:b w:val="0"/>
          <w:bCs w:val="0"/>
        </w:rPr>
      </w:pPr>
      <w:r>
        <w:rPr/>
        <w:t>六、报告期内重大合同及履行情况</w:t>
      </w:r>
      <w:r>
        <w:rPr>
          <w:b w:val="0"/>
          <w:bCs w:val="0"/>
        </w:rPr>
      </w:r>
    </w:p>
    <w:p>
      <w:pPr>
        <w:spacing w:line="240" w:lineRule="auto" w:before="10"/>
        <w:rPr>
          <w:rFonts w:ascii="宋体" w:hAnsi="宋体" w:cs="宋体" w:eastAsia="宋体" w:hint="default"/>
          <w:b/>
          <w:bCs/>
          <w:sz w:val="9"/>
          <w:szCs w:val="9"/>
        </w:rPr>
      </w:pPr>
    </w:p>
    <w:p>
      <w:pPr>
        <w:pStyle w:val="BodyText"/>
        <w:spacing w:line="357" w:lineRule="auto"/>
        <w:ind w:left="140" w:right="1795" w:firstLine="470"/>
        <w:jc w:val="left"/>
      </w:pPr>
      <w:r>
        <w:rPr>
          <w:spacing w:val="-3"/>
        </w:rPr>
        <w:t>（一）报告期内，公司未发生且没有以前期间发生但延续到报告期的重大托</w:t>
      </w:r>
      <w:r>
        <w:rPr/>
        <w:t> 管、承包、租赁等事项。</w:t>
      </w:r>
    </w:p>
    <w:p>
      <w:pPr>
        <w:pStyle w:val="BodyText"/>
        <w:spacing w:line="357" w:lineRule="auto" w:before="36"/>
        <w:ind w:left="140" w:right="1786" w:firstLine="479"/>
        <w:jc w:val="left"/>
      </w:pPr>
      <w:r>
        <w:rPr>
          <w:spacing w:val="-3"/>
        </w:rPr>
        <w:t>（二）报告期内，公司未发生且没有以前期间发生但延续到报告期的重大担</w:t>
      </w:r>
      <w:r>
        <w:rPr/>
        <w:t> 保事项。</w:t>
      </w:r>
    </w:p>
    <w:p>
      <w:pPr>
        <w:pStyle w:val="BodyText"/>
        <w:spacing w:line="357" w:lineRule="auto" w:before="36"/>
        <w:ind w:left="140" w:right="1786" w:firstLine="479"/>
        <w:jc w:val="left"/>
      </w:pPr>
      <w:r>
        <w:rPr>
          <w:spacing w:val="-3"/>
        </w:rPr>
        <w:t>（三）报告期内，公司未发生且没有以前期间发生但延续到报告期的重大委</w:t>
      </w:r>
      <w:r>
        <w:rPr/>
        <w:t> 托他人进行现金资产管理的事项。</w:t>
      </w:r>
    </w:p>
    <w:p>
      <w:pPr>
        <w:pStyle w:val="BodyText"/>
        <w:spacing w:line="240" w:lineRule="auto" w:before="132"/>
        <w:ind w:left="610" w:right="1782"/>
        <w:jc w:val="left"/>
      </w:pPr>
      <w:r>
        <w:rPr/>
        <w:t>（四）报告期内，重大合同如下：</w:t>
      </w:r>
    </w:p>
    <w:p>
      <w:pPr>
        <w:pStyle w:val="BodyText"/>
        <w:spacing w:line="374" w:lineRule="auto" w:before="206"/>
        <w:ind w:left="620" w:right="1782" w:hanging="10"/>
        <w:jc w:val="left"/>
      </w:pPr>
      <w:r>
        <w:rPr>
          <w:rFonts w:ascii="Times New Roman" w:hAnsi="Times New Roman" w:cs="Times New Roman" w:eastAsia="Times New Roman" w:hint="default"/>
        </w:rPr>
        <w:t>1</w:t>
      </w:r>
      <w:r>
        <w:rPr/>
        <w:t>、销售合同 </w:t>
      </w:r>
      <w:r>
        <w:rPr>
          <w:spacing w:val="-1"/>
        </w:rPr>
        <w:t>公司于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10</w:t>
      </w:r>
      <w:r>
        <w:rPr>
          <w:spacing w:val="-1"/>
        </w:rPr>
        <w:t>日与中国电信就手机支付业务分四个品种签订了采购</w:t>
      </w:r>
    </w:p>
    <w:p>
      <w:pPr>
        <w:pStyle w:val="BodyText"/>
        <w:spacing w:line="374" w:lineRule="auto" w:before="39"/>
        <w:ind w:left="140" w:right="1798"/>
        <w:jc w:val="both"/>
      </w:pPr>
      <w:r>
        <w:rPr/>
        <w:t>合同，四个品种分别为</w:t>
      </w:r>
      <w:r>
        <w:rPr>
          <w:rFonts w:ascii="Times New Roman" w:hAnsi="Times New Roman" w:cs="Times New Roman" w:eastAsia="Times New Roman" w:hint="default"/>
        </w:rPr>
        <w:t>13.56M</w:t>
      </w:r>
      <w:r>
        <w:rPr/>
        <w:t>翼机通卡、</w:t>
      </w:r>
      <w:r>
        <w:rPr>
          <w:rFonts w:ascii="Times New Roman" w:hAnsi="Times New Roman" w:cs="Times New Roman" w:eastAsia="Times New Roman" w:hint="default"/>
        </w:rPr>
        <w:t>2.4G</w:t>
      </w:r>
      <w:r>
        <w:rPr/>
        <w:t>翼机通卡、</w:t>
      </w:r>
      <w:r>
        <w:rPr>
          <w:rFonts w:ascii="Times New Roman" w:hAnsi="Times New Roman" w:cs="Times New Roman" w:eastAsia="Times New Roman" w:hint="default"/>
        </w:rPr>
        <w:t>13.56M</w:t>
      </w:r>
      <w:r>
        <w:rPr/>
        <w:t>公交卡、</w:t>
      </w:r>
      <w:r>
        <w:rPr>
          <w:rFonts w:ascii="Times New Roman" w:hAnsi="Times New Roman" w:cs="Times New Roman" w:eastAsia="Times New Roman" w:hint="default"/>
        </w:rPr>
        <w:t>13.56 </w:t>
      </w:r>
      <w:r>
        <w:rPr>
          <w:spacing w:val="-3"/>
        </w:rPr>
        <w:t>银行卡，合同总金额为</w:t>
      </w:r>
      <w:r>
        <w:rPr>
          <w:rFonts w:ascii="Times New Roman" w:hAnsi="Times New Roman" w:cs="Times New Roman" w:eastAsia="Times New Roman" w:hint="default"/>
          <w:spacing w:val="-3"/>
        </w:rPr>
        <w:t>10,603.58</w:t>
      </w:r>
      <w:r>
        <w:rPr>
          <w:spacing w:val="-3"/>
        </w:rPr>
        <w:t>万元。合同生效条件：合同由双方授权代表签字</w:t>
      </w:r>
      <w:r>
        <w:rPr>
          <w:spacing w:val="-96"/>
        </w:rPr>
        <w:t> </w:t>
      </w:r>
      <w:r>
        <w:rPr>
          <w:spacing w:val="-96"/>
        </w:rPr>
      </w:r>
      <w:r>
        <w:rPr/>
        <w:t>并加盖公章后生效，合同的履行期限：自签订之日起至</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6</w:t>
      </w:r>
      <w:r>
        <w:rPr/>
        <w:t>月。</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18"/>
          <w:szCs w:val="18"/>
        </w:rPr>
      </w:pPr>
    </w:p>
    <w:p>
      <w:pPr>
        <w:pStyle w:val="Heading4"/>
        <w:spacing w:line="240" w:lineRule="auto"/>
        <w:ind w:left="500" w:right="1782"/>
        <w:jc w:val="left"/>
        <w:rPr>
          <w:b w:val="0"/>
          <w:bCs w:val="0"/>
        </w:rPr>
      </w:pPr>
      <w:r>
        <w:rPr/>
        <w:t>七、公司或持股</w:t>
      </w:r>
      <w:r>
        <w:rPr>
          <w:spacing w:val="-65"/>
        </w:rPr>
        <w:t> </w:t>
      </w:r>
      <w:r>
        <w:rPr>
          <w:rFonts w:ascii="Times New Roman" w:hAnsi="Times New Roman" w:cs="Times New Roman" w:eastAsia="Times New Roman" w:hint="default"/>
        </w:rPr>
        <w:t>5</w:t>
      </w:r>
      <w:r>
        <w:rPr/>
        <w:t>％以上的股东在报告期内或持续到报告期内的承诺事项</w:t>
      </w:r>
      <w:r>
        <w:rPr>
          <w:b w:val="0"/>
          <w:bCs w:val="0"/>
        </w:rPr>
      </w:r>
    </w:p>
    <w:p>
      <w:pPr>
        <w:pStyle w:val="BodyText"/>
        <w:spacing w:line="393" w:lineRule="auto" w:before="186"/>
        <w:ind w:left="140" w:right="1686" w:firstLine="479"/>
        <w:jc w:val="left"/>
      </w:pPr>
      <w:r>
        <w:rPr/>
        <w:t>（一）首次公开发行股票前持有公司</w:t>
      </w:r>
      <w:r>
        <w:rPr>
          <w:rFonts w:ascii="Times New Roman" w:hAnsi="Times New Roman" w:cs="Times New Roman" w:eastAsia="Times New Roman" w:hint="default"/>
        </w:rPr>
        <w:t>5%</w:t>
      </w:r>
      <w:r>
        <w:rPr/>
        <w:t>以上股份的股东承诺：在作为江苏 恒宝股份有限公司（注：公司更名前名称）股东期间，不会在中国境内或境外， </w:t>
      </w:r>
      <w:r>
        <w:rPr>
          <w:spacing w:val="-3"/>
        </w:rPr>
        <w:t>以任何方式（包括但不限于单独经营、通过合资经营或拥有另一公司或企业的股</w:t>
      </w:r>
      <w:r>
        <w:rPr>
          <w:spacing w:val="-111"/>
        </w:rPr>
        <w:t> </w:t>
      </w:r>
      <w:r>
        <w:rPr>
          <w:spacing w:val="-111"/>
        </w:rPr>
      </w:r>
      <w:r>
        <w:rPr>
          <w:spacing w:val="-3"/>
        </w:rPr>
        <w:t>份及其他权益）直接或间接参与任何与江苏恒宝股份有限公司构成竞争的任何业</w:t>
      </w:r>
      <w:r>
        <w:rPr>
          <w:spacing w:val="-109"/>
        </w:rPr>
        <w:t> </w:t>
      </w:r>
      <w:r>
        <w:rPr>
          <w:spacing w:val="-109"/>
        </w:rPr>
      </w:r>
      <w:r>
        <w:rPr/>
        <w:t>务或活动，也不会在与江苏恒宝股份有限公司有竞争关系的企业或组织内任职。 截至报告期末，未发现同业竞争情况。</w:t>
      </w:r>
    </w:p>
    <w:p>
      <w:pPr>
        <w:pStyle w:val="BodyText"/>
        <w:spacing w:line="398" w:lineRule="auto" w:before="50"/>
        <w:ind w:left="140" w:right="1686" w:firstLine="479"/>
        <w:jc w:val="left"/>
      </w:pPr>
      <w:r>
        <w:rPr>
          <w:spacing w:val="-3"/>
        </w:rPr>
        <w:t>（二）公司控股股东钱云宝承诺：自公司股票上市之日起三十六个月内，不</w:t>
      </w:r>
      <w:r>
        <w:rPr/>
        <w:t> 转让或者委托他人管理其持有的发行人股份，也不由发行人回购其持有的股份。 报告期内，该承诺严格履行。</w:t>
      </w:r>
    </w:p>
    <w:p>
      <w:pPr>
        <w:pStyle w:val="BodyText"/>
        <w:spacing w:line="240" w:lineRule="auto" w:before="46"/>
        <w:ind w:left="620" w:right="1428"/>
        <w:jc w:val="left"/>
      </w:pPr>
      <w:r>
        <w:rPr>
          <w:spacing w:val="-3"/>
        </w:rPr>
        <w:t>（三）公司其他股东钱平、江浩然、胡三龙、潘梅芳和曹志新承诺：其所持</w:t>
      </w:r>
    </w:p>
    <w:p>
      <w:pPr>
        <w:spacing w:after="0" w:line="240" w:lineRule="auto"/>
        <w:jc w:val="left"/>
        <w:sectPr>
          <w:pgSz w:w="11910" w:h="16840"/>
          <w:pgMar w:header="851" w:footer="980" w:top="1160" w:bottom="1160" w:left="1660" w:right="0"/>
        </w:sectPr>
      </w:pPr>
    </w:p>
    <w:p>
      <w:pPr>
        <w:spacing w:line="240" w:lineRule="auto" w:before="0"/>
        <w:rPr>
          <w:rFonts w:ascii="宋体" w:hAnsi="宋体" w:cs="宋体" w:eastAsia="宋体" w:hint="default"/>
          <w:sz w:val="20"/>
          <w:szCs w:val="20"/>
        </w:rPr>
      </w:pPr>
    </w:p>
    <w:p>
      <w:pPr>
        <w:pStyle w:val="BodyText"/>
        <w:spacing w:line="386" w:lineRule="auto" w:before="184"/>
        <w:ind w:left="840" w:right="1796"/>
        <w:jc w:val="both"/>
      </w:pPr>
      <w:r>
        <w:rPr/>
        <w:t>有的股份中，因 </w:t>
      </w:r>
      <w:r>
        <w:rPr>
          <w:rFonts w:ascii="Times New Roman" w:hAnsi="Times New Roman" w:cs="Times New Roman" w:eastAsia="Times New Roman" w:hint="default"/>
        </w:rPr>
        <w:t>2005</w:t>
      </w:r>
      <w:r>
        <w:rPr>
          <w:rFonts w:ascii="Times New Roman" w:hAnsi="Times New Roman" w:cs="Times New Roman" w:eastAsia="Times New Roman" w:hint="default"/>
          <w:spacing w:val="-34"/>
        </w:rPr>
        <w:t> </w:t>
      </w:r>
      <w:r>
        <w:rPr/>
        <w:t>年度利润分配增加的股份，自工商变更之日起三十六个月 </w:t>
      </w:r>
      <w:r>
        <w:rPr>
          <w:spacing w:val="-3"/>
        </w:rPr>
        <w:t>内不转让；其他股份自公司股票上市交易之日起一年内不转让。报告期内，该承</w:t>
      </w:r>
      <w:r>
        <w:rPr>
          <w:spacing w:val="-110"/>
        </w:rPr>
        <w:t> </w:t>
      </w:r>
      <w:r>
        <w:rPr>
          <w:spacing w:val="-110"/>
        </w:rPr>
      </w:r>
      <w:r>
        <w:rPr/>
        <w:t>诺严格履行。</w:t>
      </w:r>
    </w:p>
    <w:p>
      <w:pPr>
        <w:pStyle w:val="BodyText"/>
        <w:spacing w:line="398" w:lineRule="auto" w:before="60"/>
        <w:ind w:left="840" w:right="1696" w:firstLine="470"/>
        <w:jc w:val="left"/>
      </w:pPr>
      <w:r>
        <w:rPr/>
        <w:t>（四）担任公司董事、监事、高级管理人员的股东钱云宝、钱平、江浩然、 </w:t>
      </w:r>
      <w:r>
        <w:rPr>
          <w:spacing w:val="-3"/>
        </w:rPr>
        <w:t>曹志新还承诺：除前述锁定期外，在其任职期间每年转让的股份不得超过其所持</w:t>
      </w:r>
      <w:r>
        <w:rPr>
          <w:spacing w:val="-111"/>
        </w:rPr>
        <w:t> </w:t>
      </w:r>
      <w:r>
        <w:rPr>
          <w:spacing w:val="-111"/>
        </w:rPr>
      </w:r>
      <w:r>
        <w:rPr>
          <w:spacing w:val="-3"/>
        </w:rPr>
        <w:t>有本公司股份总数的百分之二十五；离职后半年内，不转让其所持有的本公司股</w:t>
      </w:r>
      <w:r>
        <w:rPr>
          <w:spacing w:val="-111"/>
        </w:rPr>
        <w:t> </w:t>
      </w:r>
      <w:r>
        <w:rPr>
          <w:spacing w:val="-111"/>
        </w:rPr>
      </w:r>
      <w:r>
        <w:rPr/>
        <w:t>份。报告期内，该承诺严格履行。</w:t>
      </w:r>
    </w:p>
    <w:p>
      <w:pPr>
        <w:pStyle w:val="BodyText"/>
        <w:spacing w:line="240" w:lineRule="auto" w:before="46"/>
        <w:ind w:left="1310" w:right="1696"/>
        <w:jc w:val="left"/>
      </w:pPr>
      <w:r>
        <w:rPr/>
        <w:t>（五）公司控股股东钱云宝先生承诺：自</w:t>
      </w:r>
      <w:r>
        <w:rPr>
          <w:spacing w:val="-56"/>
        </w:rPr>
        <w:t> </w:t>
      </w:r>
      <w:r>
        <w:rPr>
          <w:rFonts w:ascii="宋体" w:hAnsi="宋体" w:cs="宋体" w:eastAsia="宋体" w:hint="default"/>
        </w:rPr>
        <w:t>2010</w:t>
      </w:r>
      <w:r>
        <w:rPr>
          <w:rFonts w:ascii="宋体" w:hAnsi="宋体" w:cs="宋体" w:eastAsia="宋体" w:hint="default"/>
          <w:spacing w:val="-57"/>
        </w:rPr>
        <w:t> </w:t>
      </w:r>
      <w:r>
        <w:rPr/>
        <w:t>年</w:t>
      </w:r>
      <w:r>
        <w:rPr>
          <w:spacing w:val="-57"/>
        </w:rPr>
        <w:t> </w:t>
      </w:r>
      <w:r>
        <w:rPr>
          <w:rFonts w:ascii="宋体" w:hAnsi="宋体" w:cs="宋体" w:eastAsia="宋体" w:hint="default"/>
        </w:rPr>
        <w:t>1</w:t>
      </w:r>
      <w:r>
        <w:rPr>
          <w:rFonts w:ascii="宋体" w:hAnsi="宋体" w:cs="宋体" w:eastAsia="宋体" w:hint="default"/>
          <w:spacing w:val="-59"/>
        </w:rPr>
        <w:t> </w:t>
      </w:r>
      <w:r>
        <w:rPr/>
        <w:t>月</w:t>
      </w:r>
      <w:r>
        <w:rPr>
          <w:spacing w:val="-57"/>
        </w:rPr>
        <w:t> </w:t>
      </w:r>
      <w:r>
        <w:rPr>
          <w:rFonts w:ascii="宋体" w:hAnsi="宋体" w:cs="宋体" w:eastAsia="宋体" w:hint="default"/>
        </w:rPr>
        <w:t>26</w:t>
      </w:r>
      <w:r>
        <w:rPr>
          <w:rFonts w:ascii="宋体" w:hAnsi="宋体" w:cs="宋体" w:eastAsia="宋体" w:hint="default"/>
          <w:spacing w:val="-57"/>
        </w:rPr>
        <w:t> </w:t>
      </w:r>
      <w:r>
        <w:rPr/>
        <w:t>日至</w:t>
      </w:r>
      <w:r>
        <w:rPr>
          <w:spacing w:val="-56"/>
        </w:rPr>
        <w:t> </w:t>
      </w:r>
      <w:r>
        <w:rPr>
          <w:rFonts w:ascii="宋体" w:hAnsi="宋体" w:cs="宋体" w:eastAsia="宋体" w:hint="default"/>
        </w:rPr>
        <w:t>2012</w:t>
      </w:r>
      <w:r>
        <w:rPr>
          <w:rFonts w:ascii="宋体" w:hAnsi="宋体" w:cs="宋体" w:eastAsia="宋体" w:hint="default"/>
          <w:spacing w:val="-59"/>
        </w:rPr>
        <w:t> </w:t>
      </w:r>
      <w:r>
        <w:rPr/>
        <w:t>年</w:t>
      </w:r>
      <w:r>
        <w:rPr>
          <w:spacing w:val="-57"/>
        </w:rPr>
        <w:t> </w:t>
      </w:r>
      <w:r>
        <w:rPr>
          <w:rFonts w:ascii="宋体" w:hAnsi="宋体" w:cs="宋体" w:eastAsia="宋体" w:hint="default"/>
        </w:rPr>
        <w:t>1</w:t>
      </w:r>
      <w:r>
        <w:rPr>
          <w:rFonts w:ascii="宋体" w:hAnsi="宋体" w:cs="宋体" w:eastAsia="宋体" w:hint="default"/>
          <w:spacing w:val="-57"/>
        </w:rPr>
        <w:t> </w:t>
      </w:r>
      <w:r>
        <w:rPr/>
        <w:t>月</w:t>
      </w:r>
    </w:p>
    <w:p>
      <w:pPr>
        <w:pStyle w:val="BodyText"/>
        <w:spacing w:line="398" w:lineRule="auto" w:before="206"/>
        <w:ind w:left="840" w:right="1799"/>
        <w:jc w:val="both"/>
      </w:pPr>
      <w:r>
        <w:rPr>
          <w:rFonts w:ascii="宋体" w:hAnsi="宋体" w:cs="宋体" w:eastAsia="宋体" w:hint="default"/>
        </w:rPr>
        <w:t>31</w:t>
      </w:r>
      <w:r>
        <w:rPr>
          <w:rFonts w:ascii="宋体" w:hAnsi="宋体" w:cs="宋体" w:eastAsia="宋体" w:hint="default"/>
          <w:spacing w:val="-73"/>
        </w:rPr>
        <w:t> </w:t>
      </w:r>
      <w:r>
        <w:rPr/>
        <w:t>日止，本人不转让所持有的全部</w:t>
      </w:r>
      <w:r>
        <w:rPr>
          <w:spacing w:val="-72"/>
        </w:rPr>
        <w:t> </w:t>
      </w:r>
      <w:r>
        <w:rPr>
          <w:rFonts w:ascii="宋体" w:hAnsi="宋体" w:cs="宋体" w:eastAsia="宋体" w:hint="default"/>
        </w:rPr>
        <w:t>88,128,000</w:t>
      </w:r>
      <w:r>
        <w:rPr>
          <w:rFonts w:ascii="宋体" w:hAnsi="宋体" w:cs="宋体" w:eastAsia="宋体" w:hint="default"/>
          <w:spacing w:val="-72"/>
        </w:rPr>
        <w:t> </w:t>
      </w:r>
      <w:r>
        <w:rPr/>
        <w:t>股公司股票。报告期内，该承诺 严格履行。</w:t>
      </w:r>
    </w:p>
    <w:p>
      <w:pPr>
        <w:spacing w:line="398" w:lineRule="auto" w:before="46"/>
        <w:ind w:left="1310" w:right="1696" w:firstLine="2"/>
        <w:jc w:val="left"/>
        <w:rPr>
          <w:rFonts w:ascii="宋体" w:hAnsi="宋体" w:cs="宋体" w:eastAsia="宋体" w:hint="default"/>
          <w:sz w:val="24"/>
          <w:szCs w:val="24"/>
        </w:rPr>
      </w:pPr>
      <w:r>
        <w:rPr>
          <w:rFonts w:ascii="宋体" w:hAnsi="宋体" w:cs="宋体" w:eastAsia="宋体" w:hint="default"/>
          <w:b/>
          <w:bCs/>
          <w:sz w:val="24"/>
          <w:szCs w:val="24"/>
        </w:rPr>
        <w:t>八、公司聘任会计师事务所情况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报告期内，公司聘请的审计机构为立信会计师事务所有限公司。该所已连续</w:t>
      </w:r>
    </w:p>
    <w:p>
      <w:pPr>
        <w:pStyle w:val="BodyText"/>
        <w:spacing w:line="240" w:lineRule="auto" w:before="48"/>
        <w:ind w:left="840" w:right="0"/>
        <w:jc w:val="both"/>
      </w:pPr>
      <w:r>
        <w:rPr>
          <w:rFonts w:ascii="Times New Roman" w:hAnsi="Times New Roman" w:cs="Times New Roman" w:eastAsia="Times New Roman" w:hint="default"/>
        </w:rPr>
        <w:t>10</w:t>
      </w:r>
      <w:r>
        <w:rPr>
          <w:rFonts w:ascii="Times New Roman" w:hAnsi="Times New Roman" w:cs="Times New Roman" w:eastAsia="Times New Roman" w:hint="default"/>
          <w:spacing w:val="-13"/>
        </w:rPr>
        <w:t> </w:t>
      </w:r>
      <w:r>
        <w:rPr/>
        <w:t>年为公司提供上市及其以后的审计服务。公司</w:t>
      </w:r>
      <w:r>
        <w:rPr>
          <w:spacing w:val="-7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年度审计报告的签字会计</w:t>
      </w:r>
    </w:p>
    <w:p>
      <w:pPr>
        <w:spacing w:line="376" w:lineRule="auto" w:before="186"/>
        <w:ind w:left="1313" w:right="1659" w:hanging="473"/>
        <w:jc w:val="left"/>
        <w:rPr>
          <w:rFonts w:ascii="宋体" w:hAnsi="宋体" w:cs="宋体" w:eastAsia="宋体" w:hint="default"/>
          <w:sz w:val="24"/>
          <w:szCs w:val="24"/>
        </w:rPr>
      </w:pPr>
      <w:r>
        <w:rPr>
          <w:rFonts w:ascii="宋体" w:hAnsi="宋体" w:cs="宋体" w:eastAsia="宋体" w:hint="default"/>
          <w:spacing w:val="-4"/>
          <w:sz w:val="24"/>
          <w:szCs w:val="24"/>
        </w:rPr>
        <w:t>师为朱颖、倪一琳。本年度公司支付给立信会计师事务所的审计费用为</w:t>
      </w:r>
      <w:r>
        <w:rPr>
          <w:rFonts w:ascii="宋体" w:hAnsi="宋体" w:cs="宋体" w:eastAsia="宋体" w:hint="default"/>
          <w:spacing w:val="-47"/>
          <w:sz w:val="24"/>
          <w:szCs w:val="24"/>
        </w:rPr>
        <w:t> </w:t>
      </w:r>
      <w:r>
        <w:rPr>
          <w:rFonts w:ascii="Times New Roman" w:hAnsi="Times New Roman" w:cs="Times New Roman" w:eastAsia="Times New Roman" w:hint="default"/>
          <w:sz w:val="24"/>
          <w:szCs w:val="24"/>
        </w:rPr>
        <w:t>45</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万元。</w:t>
      </w:r>
      <w:r>
        <w:rPr>
          <w:rFonts w:ascii="宋体" w:hAnsi="宋体" w:cs="宋体" w:eastAsia="宋体" w:hint="default"/>
          <w:spacing w:val="-118"/>
          <w:sz w:val="24"/>
          <w:szCs w:val="24"/>
        </w:rPr>
        <w:t> </w:t>
      </w:r>
      <w:r>
        <w:rPr>
          <w:rFonts w:ascii="宋体" w:hAnsi="宋体" w:cs="宋体" w:eastAsia="宋体" w:hint="default"/>
          <w:b/>
          <w:bCs/>
          <w:spacing w:val="-7"/>
          <w:sz w:val="24"/>
          <w:szCs w:val="24"/>
        </w:rPr>
        <w:t>九、公司及公司董事、监事、高级管理人员等相关人员接受中国证监会稽查、</w:t>
      </w:r>
      <w:r>
        <w:rPr>
          <w:rFonts w:ascii="宋体" w:hAnsi="宋体" w:cs="宋体" w:eastAsia="宋体" w:hint="default"/>
          <w:spacing w:val="-7"/>
          <w:sz w:val="24"/>
          <w:szCs w:val="24"/>
        </w:rPr>
      </w:r>
    </w:p>
    <w:p>
      <w:pPr>
        <w:pStyle w:val="Heading4"/>
        <w:spacing w:line="240" w:lineRule="auto" w:before="70"/>
        <w:ind w:left="840" w:right="0"/>
        <w:jc w:val="both"/>
        <w:rPr>
          <w:b w:val="0"/>
          <w:bCs w:val="0"/>
        </w:rPr>
      </w:pPr>
      <w:r>
        <w:rPr/>
        <w:t>处罚情况</w:t>
      </w:r>
      <w:r>
        <w:rPr>
          <w:b w:val="0"/>
          <w:bCs w:val="0"/>
        </w:rPr>
      </w:r>
    </w:p>
    <w:p>
      <w:pPr>
        <w:pStyle w:val="BodyText"/>
        <w:spacing w:line="398" w:lineRule="auto" w:before="204"/>
        <w:ind w:left="840" w:right="1797" w:firstLine="479"/>
        <w:jc w:val="both"/>
      </w:pPr>
      <w:r>
        <w:rPr>
          <w:spacing w:val="-3"/>
        </w:rPr>
        <w:t>报告期内，公司及公司董事、监事、高级管理人员等相关人员没有受中国证</w:t>
      </w:r>
      <w:r>
        <w:rPr/>
        <w:t> </w:t>
      </w:r>
      <w:r>
        <w:rPr>
          <w:spacing w:val="-3"/>
        </w:rPr>
        <w:t>监会稽查、中国证监会行政处罚、通报批评、证券交易所公开谴责的情形。公司</w:t>
      </w:r>
      <w:r>
        <w:rPr>
          <w:spacing w:val="-111"/>
        </w:rPr>
        <w:t> </w:t>
      </w:r>
      <w:r>
        <w:rPr>
          <w:spacing w:val="-111"/>
        </w:rPr>
      </w:r>
      <w:r>
        <w:rPr/>
        <w:t>董事、管理层有关人员没有被采取司法强制措施的情况。</w:t>
      </w:r>
    </w:p>
    <w:p>
      <w:pPr>
        <w:pStyle w:val="Heading4"/>
        <w:spacing w:line="240" w:lineRule="auto" w:before="46"/>
        <w:ind w:left="1313" w:right="1696"/>
        <w:jc w:val="left"/>
        <w:rPr>
          <w:b w:val="0"/>
          <w:bCs w:val="0"/>
        </w:rPr>
      </w:pPr>
      <w:r>
        <w:rPr/>
        <w:t>十、其他重要事项</w:t>
      </w:r>
      <w:r>
        <w:rPr>
          <w:b w:val="0"/>
          <w:bCs w:val="0"/>
        </w:rPr>
      </w:r>
    </w:p>
    <w:p>
      <w:pPr>
        <w:pStyle w:val="BodyText"/>
        <w:spacing w:line="240" w:lineRule="auto" w:before="206"/>
        <w:ind w:left="1310" w:right="1696"/>
        <w:jc w:val="left"/>
      </w:pPr>
      <w:r>
        <w:rPr/>
        <w:t>（一）报告期内，公司已披露的重要信息索引：</w:t>
      </w:r>
    </w:p>
    <w:p>
      <w:pPr>
        <w:spacing w:line="240" w:lineRule="auto" w:before="6"/>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322" w:hRule="exact"/>
        </w:trPr>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3" w:lineRule="exact"/>
              <w:ind w:left="295" w:right="0"/>
              <w:jc w:val="left"/>
              <w:rPr>
                <w:rFonts w:ascii="宋体" w:hAnsi="宋体" w:cs="宋体" w:eastAsia="宋体" w:hint="default"/>
                <w:sz w:val="21"/>
                <w:szCs w:val="21"/>
              </w:rPr>
            </w:pPr>
            <w:r>
              <w:rPr>
                <w:rFonts w:ascii="宋体" w:hAnsi="宋体" w:cs="宋体" w:eastAsia="宋体" w:hint="default"/>
                <w:sz w:val="21"/>
                <w:szCs w:val="21"/>
              </w:rPr>
              <w:t>公告编号</w:t>
            </w:r>
          </w:p>
        </w:tc>
        <w:tc>
          <w:tcPr>
            <w:tcW w:w="180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3" w:lineRule="exact"/>
              <w:ind w:left="1" w:right="0"/>
              <w:jc w:val="center"/>
              <w:rPr>
                <w:rFonts w:ascii="宋体" w:hAnsi="宋体" w:cs="宋体" w:eastAsia="宋体" w:hint="default"/>
                <w:sz w:val="21"/>
                <w:szCs w:val="21"/>
              </w:rPr>
            </w:pPr>
            <w:r>
              <w:rPr>
                <w:rFonts w:ascii="宋体" w:hAnsi="宋体" w:cs="宋体" w:eastAsia="宋体" w:hint="default"/>
                <w:sz w:val="21"/>
                <w:szCs w:val="21"/>
              </w:rPr>
              <w:t>披露日期</w:t>
            </w:r>
          </w:p>
        </w:tc>
        <w:tc>
          <w:tcPr>
            <w:tcW w:w="52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3" w:lineRule="exact"/>
              <w:ind w:left="175" w:right="0"/>
              <w:jc w:val="left"/>
              <w:rPr>
                <w:rFonts w:ascii="宋体" w:hAnsi="宋体" w:cs="宋体" w:eastAsia="宋体" w:hint="default"/>
                <w:sz w:val="21"/>
                <w:szCs w:val="21"/>
              </w:rPr>
            </w:pPr>
            <w:r>
              <w:rPr>
                <w:rFonts w:ascii="宋体" w:hAnsi="宋体" w:cs="宋体" w:eastAsia="宋体" w:hint="default"/>
                <w:sz w:val="21"/>
                <w:szCs w:val="21"/>
              </w:rPr>
              <w:t>信息披露报纸</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6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恒宝股份有限公司第四届董事会第五次会议决议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6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恒宝股份有限公司第四届监事会第五次会议决议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bl>
    <w:p>
      <w:pPr>
        <w:spacing w:after="0" w:line="273" w:lineRule="auto"/>
        <w:jc w:val="center"/>
        <w:rPr>
          <w:rFonts w:ascii="宋体" w:hAnsi="宋体" w:cs="宋体" w:eastAsia="宋体" w:hint="default"/>
          <w:sz w:val="21"/>
          <w:szCs w:val="21"/>
        </w:rPr>
        <w:sectPr>
          <w:pgSz w:w="11910" w:h="16840"/>
          <w:pgMar w:header="851" w:footer="980" w:top="1160" w:bottom="1160" w:left="960" w:right="0"/>
        </w:sectPr>
      </w:pPr>
    </w:p>
    <w:p>
      <w:pPr>
        <w:spacing w:line="240" w:lineRule="auto" w:before="11"/>
        <w:rPr>
          <w:rFonts w:ascii="Times New Roman" w:hAnsi="Times New Roman" w:cs="Times New Roman" w:eastAsia="Times New Roman" w:hint="default"/>
          <w:sz w:val="26"/>
          <w:szCs w:val="26"/>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818" w:right="0"/>
              <w:jc w:val="left"/>
              <w:rPr>
                <w:rFonts w:ascii="宋体" w:hAnsi="宋体" w:cs="宋体" w:eastAsia="宋体" w:hint="default"/>
                <w:sz w:val="21"/>
                <w:szCs w:val="21"/>
              </w:rPr>
            </w:pPr>
            <w:hyperlink r:id="rId99">
              <w:r>
                <w:rPr>
                  <w:rFonts w:ascii="宋体" w:hAnsi="宋体" w:cs="宋体" w:eastAsia="宋体" w:hint="default"/>
                  <w:sz w:val="21"/>
                  <w:szCs w:val="21"/>
                </w:rPr>
                <w:t>恒宝股份有限公司</w:t>
              </w:r>
              <w:r>
                <w:rPr>
                  <w:rFonts w:ascii="Times New Roman" w:hAnsi="Times New Roman" w:cs="Times New Roman" w:eastAsia="Times New Roman" w:hint="default"/>
                  <w:sz w:val="21"/>
                  <w:szCs w:val="21"/>
                </w:rPr>
                <w:t>2010</w:t>
              </w:r>
              <w:r>
                <w:rPr>
                  <w:rFonts w:ascii="宋体" w:hAnsi="宋体" w:cs="宋体" w:eastAsia="宋体" w:hint="default"/>
                  <w:sz w:val="21"/>
                  <w:szCs w:val="21"/>
                </w:rPr>
                <w:t>年年度报告摘要</w:t>
              </w:r>
            </w:hyperlink>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501"/>
              <w:jc w:val="right"/>
              <w:rPr>
                <w:rFonts w:ascii="宋体" w:hAnsi="宋体" w:cs="宋体" w:eastAsia="宋体" w:hint="default"/>
                <w:sz w:val="21"/>
                <w:szCs w:val="21"/>
              </w:rPr>
            </w:pPr>
            <w:r>
              <w:rPr>
                <w:rFonts w:ascii="宋体" w:hAnsi="宋体" w:cs="宋体" w:eastAsia="宋体" w:hint="default"/>
                <w:spacing w:val="-2"/>
                <w:sz w:val="21"/>
                <w:szCs w:val="21"/>
              </w:rPr>
              <w:t>董事会关于募集资金年度使用情况的专项报告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238" w:right="0"/>
              <w:jc w:val="left"/>
              <w:rPr>
                <w:rFonts w:ascii="宋体" w:hAnsi="宋体" w:cs="宋体" w:eastAsia="宋体" w:hint="default"/>
                <w:sz w:val="21"/>
                <w:szCs w:val="21"/>
              </w:rPr>
            </w:pPr>
            <w:r>
              <w:rPr>
                <w:rFonts w:ascii="宋体" w:hAnsi="宋体" w:cs="宋体" w:eastAsia="宋体" w:hint="default"/>
                <w:sz w:val="21"/>
                <w:szCs w:val="21"/>
              </w:rPr>
              <w:t>关于聘任证券事务代表的公告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29"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Times New Roman" w:hAnsi="Times New Roman" w:cs="Times New Roman" w:eastAsia="Times New Roman" w:hint="default"/>
                <w:sz w:val="21"/>
                <w:szCs w:val="21"/>
              </w:rPr>
              <w:t>2010</w:t>
            </w:r>
            <w:r>
              <w:rPr>
                <w:rFonts w:ascii="宋体" w:hAnsi="宋体" w:cs="宋体" w:eastAsia="宋体" w:hint="default"/>
                <w:sz w:val="21"/>
                <w:szCs w:val="21"/>
              </w:rPr>
              <w:t>年度股东大会的通知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22</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029" w:right="0"/>
              <w:jc w:val="left"/>
              <w:rPr>
                <w:rFonts w:ascii="宋体" w:hAnsi="宋体" w:cs="宋体" w:eastAsia="宋体" w:hint="default"/>
                <w:sz w:val="21"/>
                <w:szCs w:val="21"/>
              </w:rPr>
            </w:pPr>
            <w:r>
              <w:rPr>
                <w:rFonts w:ascii="宋体" w:hAnsi="宋体" w:cs="宋体" w:eastAsia="宋体" w:hint="default"/>
                <w:sz w:val="21"/>
                <w:szCs w:val="21"/>
              </w:rPr>
              <w:t>第四届董事会第三次临时会议决议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4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年第一季度报告正文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2011-009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238" w:right="0"/>
              <w:jc w:val="left"/>
              <w:rPr>
                <w:rFonts w:ascii="宋体" w:hAnsi="宋体" w:cs="宋体" w:eastAsia="宋体" w:hint="default"/>
                <w:sz w:val="21"/>
                <w:szCs w:val="21"/>
              </w:rPr>
            </w:pPr>
            <w:r>
              <w:rPr>
                <w:rFonts w:ascii="宋体" w:hAnsi="宋体" w:cs="宋体" w:eastAsia="宋体" w:hint="default"/>
                <w:sz w:val="21"/>
                <w:szCs w:val="21"/>
              </w:rPr>
              <w:t>关于公司股东质押股份的公告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26</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555"/>
              <w:jc w:val="right"/>
              <w:rPr>
                <w:rFonts w:ascii="宋体" w:hAnsi="宋体" w:cs="宋体" w:eastAsia="宋体" w:hint="default"/>
                <w:sz w:val="21"/>
                <w:szCs w:val="21"/>
              </w:rPr>
            </w:pPr>
            <w:r>
              <w:rPr>
                <w:rFonts w:ascii="宋体" w:hAnsi="宋体" w:cs="宋体" w:eastAsia="宋体" w:hint="default"/>
                <w:sz w:val="21"/>
                <w:szCs w:val="21"/>
              </w:rPr>
              <w:t>关于举行</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年年度报告网上说明会的公告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58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31"/>
                <w:szCs w:val="31"/>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6</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31"/>
                <w:szCs w:val="31"/>
              </w:rPr>
            </w:pPr>
          </w:p>
          <w:p>
            <w:pPr>
              <w:pStyle w:val="TableParagraph"/>
              <w:spacing w:line="240" w:lineRule="auto"/>
              <w:ind w:left="134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年度股东大会决议公告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3" w:lineRule="auto" w:before="179"/>
              <w:ind w:left="278" w:right="276"/>
              <w:jc w:val="center"/>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923" w:right="0"/>
              <w:jc w:val="left"/>
              <w:rPr>
                <w:rFonts w:ascii="宋体" w:hAnsi="宋体" w:cs="宋体" w:eastAsia="宋体" w:hint="default"/>
                <w:sz w:val="21"/>
                <w:szCs w:val="21"/>
              </w:rPr>
            </w:pPr>
            <w:r>
              <w:rPr>
                <w:rFonts w:ascii="宋体" w:hAnsi="宋体" w:cs="宋体" w:eastAsia="宋体" w:hint="default"/>
                <w:sz w:val="21"/>
                <w:szCs w:val="21"/>
              </w:rPr>
              <w:t>关于公司股东减持股份的提示性公告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946"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312" w:right="0"/>
              <w:jc w:val="left"/>
              <w:rPr>
                <w:rFonts w:ascii="Times New Roman" w:hAnsi="Times New Roman" w:cs="Times New Roman" w:eastAsia="Times New Roman" w:hint="default"/>
                <w:sz w:val="21"/>
                <w:szCs w:val="21"/>
              </w:rPr>
            </w:pPr>
            <w:r>
              <w:rPr>
                <w:rFonts w:ascii="Times New Roman"/>
                <w:sz w:val="21"/>
              </w:rPr>
              <w:t>2011-013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6"/>
                <w:szCs w:val="26"/>
              </w:rPr>
            </w:pPr>
          </w:p>
          <w:p>
            <w:pPr>
              <w:pStyle w:val="TableParagraph"/>
              <w:spacing w:line="240" w:lineRule="auto"/>
              <w:ind w:left="1658" w:right="0"/>
              <w:jc w:val="left"/>
              <w:rPr>
                <w:rFonts w:ascii="宋体" w:hAnsi="宋体" w:cs="宋体" w:eastAsia="宋体" w:hint="default"/>
                <w:sz w:val="21"/>
                <w:szCs w:val="21"/>
              </w:rPr>
            </w:pPr>
            <w:r>
              <w:rPr>
                <w:rFonts w:ascii="宋体" w:hAnsi="宋体" w:cs="宋体" w:eastAsia="宋体" w:hint="default"/>
                <w:sz w:val="21"/>
                <w:szCs w:val="21"/>
              </w:rPr>
              <w:t>简式权益变动报告书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firstLine="105"/>
              <w:jc w:val="left"/>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中国证券报</w:t>
            </w:r>
          </w:p>
        </w:tc>
      </w:tr>
    </w:tbl>
    <w:p>
      <w:pPr>
        <w:spacing w:after="0" w:line="273" w:lineRule="auto"/>
        <w:jc w:val="left"/>
        <w:rPr>
          <w:rFonts w:ascii="宋体" w:hAnsi="宋体" w:cs="宋体" w:eastAsia="宋体" w:hint="default"/>
          <w:sz w:val="21"/>
          <w:szCs w:val="21"/>
        </w:rPr>
        <w:sectPr>
          <w:pgSz w:w="11910" w:h="16840"/>
          <w:pgMar w:header="851" w:footer="980" w:top="1160" w:bottom="1160" w:left="960" w:right="0"/>
        </w:sectPr>
      </w:pPr>
    </w:p>
    <w:p>
      <w:pPr>
        <w:spacing w:line="240" w:lineRule="auto" w:before="11"/>
        <w:rPr>
          <w:rFonts w:ascii="Times New Roman" w:hAnsi="Times New Roman" w:cs="Times New Roman" w:eastAsia="Times New Roman" w:hint="default"/>
          <w:sz w:val="26"/>
          <w:szCs w:val="26"/>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322" w:hRule="exact"/>
        </w:trPr>
        <w:tc>
          <w:tcPr>
            <w:tcW w:w="1440"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522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84" w:right="0"/>
              <w:jc w:val="left"/>
              <w:rPr>
                <w:rFonts w:ascii="宋体" w:hAnsi="宋体" w:cs="宋体" w:eastAsia="宋体" w:hint="default"/>
                <w:sz w:val="21"/>
                <w:szCs w:val="21"/>
              </w:rPr>
            </w:pP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21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年度权益分派实施公告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关于公司所属行业分类变更的公告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17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年半年度报告摘要</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6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z w:val="21"/>
                <w:szCs w:val="21"/>
              </w:rPr>
              <w:t>月</w:t>
            </w:r>
            <w:r>
              <w:rPr>
                <w:rFonts w:ascii="Times New Roman" w:hAnsi="Times New Roman" w:cs="Times New Roman" w:eastAsia="Times New Roman" w:hint="default"/>
                <w:sz w:val="21"/>
                <w:szCs w:val="21"/>
              </w:rPr>
              <w:t>2</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关于中标的提示性公告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z w:val="21"/>
                <w:szCs w:val="21"/>
              </w:rPr>
              <w:t>月</w:t>
            </w:r>
            <w:r>
              <w:rPr>
                <w:rFonts w:ascii="Times New Roman" w:hAnsi="Times New Roman" w:cs="Times New Roman" w:eastAsia="Times New Roman" w:hint="default"/>
                <w:sz w:val="21"/>
                <w:szCs w:val="21"/>
              </w:rPr>
              <w:t>24</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第四届董事会第四次临时会议决议公告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2011-019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10</w:t>
            </w:r>
            <w:r>
              <w:rPr>
                <w:rFonts w:ascii="宋体" w:hAnsi="宋体" w:cs="宋体" w:eastAsia="宋体" w:hint="default"/>
                <w:sz w:val="21"/>
                <w:szCs w:val="21"/>
              </w:rPr>
              <w:t>月</w:t>
            </w:r>
            <w:r>
              <w:rPr>
                <w:rFonts w:ascii="Times New Roman" w:hAnsi="Times New Roman" w:cs="Times New Roman" w:eastAsia="Times New Roman" w:hint="default"/>
                <w:sz w:val="21"/>
                <w:szCs w:val="21"/>
              </w:rPr>
              <w:t>25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年第三季度报告正文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2011-020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关于入选中国建设银行</w:t>
            </w:r>
            <w:r>
              <w:rPr>
                <w:rFonts w:ascii="Times New Roman" w:hAnsi="Times New Roman" w:cs="Times New Roman" w:eastAsia="Times New Roman" w:hint="default"/>
                <w:sz w:val="21"/>
                <w:szCs w:val="21"/>
              </w:rPr>
              <w:t>IC</w:t>
            </w:r>
            <w:r>
              <w:rPr>
                <w:rFonts w:ascii="宋体" w:hAnsi="宋体" w:cs="宋体" w:eastAsia="宋体" w:hint="default"/>
                <w:sz w:val="21"/>
                <w:szCs w:val="21"/>
              </w:rPr>
              <w:t>卡采购供应商的提示性公告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2011-021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12</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重大合同公告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2011-022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第四届董事会第五次临时会议决议公告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2011-023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监事辞职公告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946"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312" w:right="0"/>
              <w:jc w:val="left"/>
              <w:rPr>
                <w:rFonts w:ascii="Times New Roman" w:hAnsi="Times New Roman" w:cs="Times New Roman" w:eastAsia="Times New Roman" w:hint="default"/>
                <w:sz w:val="21"/>
                <w:szCs w:val="21"/>
              </w:rPr>
            </w:pPr>
            <w:r>
              <w:rPr>
                <w:rFonts w:ascii="Times New Roman"/>
                <w:sz w:val="21"/>
              </w:rPr>
              <w:t>2011-024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6"/>
                <w:szCs w:val="26"/>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关于选举职工代表监事的公告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firstLine="105"/>
              <w:jc w:val="left"/>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中国证券报</w:t>
            </w:r>
          </w:p>
        </w:tc>
      </w:tr>
    </w:tbl>
    <w:p>
      <w:pPr>
        <w:spacing w:after="0" w:line="273" w:lineRule="auto"/>
        <w:jc w:val="left"/>
        <w:rPr>
          <w:rFonts w:ascii="宋体" w:hAnsi="宋体" w:cs="宋体" w:eastAsia="宋体" w:hint="default"/>
          <w:sz w:val="21"/>
          <w:szCs w:val="21"/>
        </w:rPr>
        <w:sectPr>
          <w:pgSz w:w="11910" w:h="16840"/>
          <w:pgMar w:header="851" w:footer="980" w:top="1160" w:bottom="1160" w:left="960" w:right="0"/>
        </w:sectPr>
      </w:pPr>
    </w:p>
    <w:p>
      <w:pPr>
        <w:spacing w:line="240" w:lineRule="auto" w:before="11"/>
        <w:rPr>
          <w:rFonts w:ascii="Times New Roman" w:hAnsi="Times New Roman" w:cs="Times New Roman" w:eastAsia="Times New Roman" w:hint="default"/>
          <w:sz w:val="26"/>
          <w:szCs w:val="26"/>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322" w:hRule="exact"/>
        </w:trPr>
        <w:tc>
          <w:tcPr>
            <w:tcW w:w="1440"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522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84" w:right="0"/>
              <w:jc w:val="left"/>
              <w:rPr>
                <w:rFonts w:ascii="宋体" w:hAnsi="宋体" w:cs="宋体" w:eastAsia="宋体" w:hint="default"/>
                <w:sz w:val="21"/>
                <w:szCs w:val="21"/>
              </w:rPr>
            </w:pP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2011-025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658" w:right="0"/>
              <w:jc w:val="left"/>
              <w:rPr>
                <w:rFonts w:ascii="宋体" w:hAnsi="宋体" w:cs="宋体" w:eastAsia="宋体" w:hint="default"/>
                <w:sz w:val="21"/>
                <w:szCs w:val="21"/>
              </w:rPr>
            </w:pPr>
            <w:r>
              <w:rPr>
                <w:rFonts w:ascii="宋体" w:hAnsi="宋体" w:cs="宋体" w:eastAsia="宋体" w:hint="default"/>
                <w:sz w:val="21"/>
                <w:szCs w:val="21"/>
              </w:rPr>
              <w:t>关于总裁辞职的公告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bl>
    <w:p>
      <w:pPr>
        <w:spacing w:line="240" w:lineRule="auto" w:before="7"/>
        <w:rPr>
          <w:rFonts w:ascii="Times New Roman" w:hAnsi="Times New Roman" w:cs="Times New Roman" w:eastAsia="Times New Roman" w:hint="default"/>
          <w:sz w:val="11"/>
          <w:szCs w:val="11"/>
        </w:rPr>
      </w:pPr>
    </w:p>
    <w:p>
      <w:pPr>
        <w:spacing w:line="456" w:lineRule="auto" w:before="36"/>
        <w:ind w:left="840" w:right="1696" w:firstLine="412"/>
        <w:jc w:val="left"/>
        <w:rPr>
          <w:rFonts w:ascii="宋体" w:hAnsi="宋体" w:cs="宋体" w:eastAsia="宋体" w:hint="default"/>
          <w:sz w:val="21"/>
          <w:szCs w:val="21"/>
        </w:rPr>
      </w:pPr>
      <w:r>
        <w:rPr>
          <w:rFonts w:ascii="宋体" w:hAnsi="宋体" w:cs="宋体" w:eastAsia="宋体" w:hint="default"/>
          <w:spacing w:val="-4"/>
          <w:sz w:val="21"/>
          <w:szCs w:val="21"/>
        </w:rPr>
        <w:t>注：披露日期为公司在指定信息披露报纸证券时报、上海证券报、中国证券报、证券日</w:t>
      </w:r>
      <w:r>
        <w:rPr>
          <w:rFonts w:ascii="宋体" w:hAnsi="宋体" w:cs="宋体" w:eastAsia="宋体" w:hint="default"/>
          <w:w w:val="100"/>
          <w:sz w:val="21"/>
          <w:szCs w:val="21"/>
        </w:rPr>
        <w:t> </w:t>
      </w:r>
      <w:r>
        <w:rPr>
          <w:rFonts w:ascii="宋体" w:hAnsi="宋体" w:cs="宋体" w:eastAsia="宋体" w:hint="default"/>
          <w:sz w:val="21"/>
          <w:szCs w:val="21"/>
        </w:rPr>
        <w:t>报</w:t>
      </w:r>
      <w:r>
        <w:rPr>
          <w:rFonts w:ascii="宋体" w:hAnsi="宋体" w:cs="宋体" w:eastAsia="宋体" w:hint="default"/>
          <w:spacing w:val="-25"/>
          <w:sz w:val="21"/>
          <w:szCs w:val="21"/>
        </w:rPr>
        <w:t> </w:t>
      </w:r>
      <w:r>
        <w:rPr>
          <w:rFonts w:ascii="宋体" w:hAnsi="宋体" w:cs="宋体" w:eastAsia="宋体" w:hint="default"/>
          <w:sz w:val="21"/>
          <w:szCs w:val="21"/>
        </w:rPr>
        <w:t>的</w:t>
      </w:r>
      <w:r>
        <w:rPr>
          <w:rFonts w:ascii="宋体" w:hAnsi="宋体" w:cs="宋体" w:eastAsia="宋体" w:hint="default"/>
          <w:spacing w:val="-28"/>
          <w:sz w:val="21"/>
          <w:szCs w:val="21"/>
        </w:rPr>
        <w:t> </w:t>
      </w:r>
      <w:r>
        <w:rPr>
          <w:rFonts w:ascii="宋体" w:hAnsi="宋体" w:cs="宋体" w:eastAsia="宋体" w:hint="default"/>
          <w:sz w:val="21"/>
          <w:szCs w:val="21"/>
        </w:rPr>
        <w:t>刊</w:t>
      </w:r>
      <w:r>
        <w:rPr>
          <w:rFonts w:ascii="宋体" w:hAnsi="宋体" w:cs="宋体" w:eastAsia="宋体" w:hint="default"/>
          <w:spacing w:val="-25"/>
          <w:sz w:val="21"/>
          <w:szCs w:val="21"/>
        </w:rPr>
        <w:t> </w:t>
      </w:r>
      <w:r>
        <w:rPr>
          <w:rFonts w:ascii="宋体" w:hAnsi="宋体" w:cs="宋体" w:eastAsia="宋体" w:hint="default"/>
          <w:sz w:val="21"/>
          <w:szCs w:val="21"/>
        </w:rPr>
        <w:t>登</w:t>
      </w:r>
      <w:r>
        <w:rPr>
          <w:rFonts w:ascii="宋体" w:hAnsi="宋体" w:cs="宋体" w:eastAsia="宋体" w:hint="default"/>
          <w:spacing w:val="-28"/>
          <w:sz w:val="21"/>
          <w:szCs w:val="21"/>
        </w:rPr>
        <w:t> </w:t>
      </w:r>
      <w:r>
        <w:rPr>
          <w:rFonts w:ascii="宋体" w:hAnsi="宋体" w:cs="宋体" w:eastAsia="宋体" w:hint="default"/>
          <w:sz w:val="21"/>
          <w:szCs w:val="21"/>
        </w:rPr>
        <w:t>日</w:t>
      </w:r>
      <w:r>
        <w:rPr>
          <w:rFonts w:ascii="宋体" w:hAnsi="宋体" w:cs="宋体" w:eastAsia="宋体" w:hint="default"/>
          <w:spacing w:val="-25"/>
          <w:sz w:val="21"/>
          <w:szCs w:val="21"/>
        </w:rPr>
        <w:t> </w:t>
      </w:r>
      <w:r>
        <w:rPr>
          <w:rFonts w:ascii="宋体" w:hAnsi="宋体" w:cs="宋体" w:eastAsia="宋体" w:hint="default"/>
          <w:sz w:val="21"/>
          <w:szCs w:val="21"/>
        </w:rPr>
        <w:t>期</w:t>
      </w:r>
      <w:r>
        <w:rPr>
          <w:rFonts w:ascii="宋体" w:hAnsi="宋体" w:cs="宋体" w:eastAsia="宋体" w:hint="default"/>
          <w:spacing w:val="-28"/>
          <w:sz w:val="21"/>
          <w:szCs w:val="21"/>
        </w:rPr>
        <w:t> </w:t>
      </w:r>
      <w:r>
        <w:rPr>
          <w:rFonts w:ascii="宋体" w:hAnsi="宋体" w:cs="宋体" w:eastAsia="宋体" w:hint="default"/>
          <w:sz w:val="21"/>
          <w:szCs w:val="21"/>
        </w:rPr>
        <w:t>；</w:t>
      </w:r>
      <w:r>
        <w:rPr>
          <w:rFonts w:ascii="宋体" w:hAnsi="宋体" w:cs="宋体" w:eastAsia="宋体" w:hint="default"/>
          <w:spacing w:val="-25"/>
          <w:sz w:val="21"/>
          <w:szCs w:val="21"/>
        </w:rPr>
        <w:t> </w:t>
      </w:r>
      <w:r>
        <w:rPr>
          <w:rFonts w:ascii="宋体" w:hAnsi="宋体" w:cs="宋体" w:eastAsia="宋体" w:hint="default"/>
          <w:sz w:val="21"/>
          <w:szCs w:val="21"/>
        </w:rPr>
        <w:t>上</w:t>
      </w:r>
      <w:r>
        <w:rPr>
          <w:rFonts w:ascii="宋体" w:hAnsi="宋体" w:cs="宋体" w:eastAsia="宋体" w:hint="default"/>
          <w:spacing w:val="-28"/>
          <w:sz w:val="21"/>
          <w:szCs w:val="21"/>
        </w:rPr>
        <w:t> </w:t>
      </w:r>
      <w:r>
        <w:rPr>
          <w:rFonts w:ascii="宋体" w:hAnsi="宋体" w:cs="宋体" w:eastAsia="宋体" w:hint="default"/>
          <w:sz w:val="21"/>
          <w:szCs w:val="21"/>
        </w:rPr>
        <w:t>述</w:t>
      </w:r>
      <w:r>
        <w:rPr>
          <w:rFonts w:ascii="宋体" w:hAnsi="宋体" w:cs="宋体" w:eastAsia="宋体" w:hint="default"/>
          <w:spacing w:val="-25"/>
          <w:sz w:val="21"/>
          <w:szCs w:val="21"/>
        </w:rPr>
        <w:t> </w:t>
      </w:r>
      <w:r>
        <w:rPr>
          <w:rFonts w:ascii="宋体" w:hAnsi="宋体" w:cs="宋体" w:eastAsia="宋体" w:hint="default"/>
          <w:sz w:val="21"/>
          <w:szCs w:val="21"/>
        </w:rPr>
        <w:t>公</w:t>
      </w:r>
      <w:r>
        <w:rPr>
          <w:rFonts w:ascii="宋体" w:hAnsi="宋体" w:cs="宋体" w:eastAsia="宋体" w:hint="default"/>
          <w:spacing w:val="-28"/>
          <w:sz w:val="21"/>
          <w:szCs w:val="21"/>
        </w:rPr>
        <w:t> </w:t>
      </w:r>
      <w:r>
        <w:rPr>
          <w:rFonts w:ascii="宋体" w:hAnsi="宋体" w:cs="宋体" w:eastAsia="宋体" w:hint="default"/>
          <w:sz w:val="21"/>
          <w:szCs w:val="21"/>
        </w:rPr>
        <w:t>告</w:t>
      </w:r>
      <w:r>
        <w:rPr>
          <w:rFonts w:ascii="宋体" w:hAnsi="宋体" w:cs="宋体" w:eastAsia="宋体" w:hint="default"/>
          <w:spacing w:val="-25"/>
          <w:sz w:val="21"/>
          <w:szCs w:val="21"/>
        </w:rPr>
        <w:t> </w:t>
      </w:r>
      <w:r>
        <w:rPr>
          <w:rFonts w:ascii="宋体" w:hAnsi="宋体" w:cs="宋体" w:eastAsia="宋体" w:hint="default"/>
          <w:sz w:val="21"/>
          <w:szCs w:val="21"/>
        </w:rPr>
        <w:t>同</w:t>
      </w:r>
      <w:r>
        <w:rPr>
          <w:rFonts w:ascii="宋体" w:hAnsi="宋体" w:cs="宋体" w:eastAsia="宋体" w:hint="default"/>
          <w:spacing w:val="-28"/>
          <w:sz w:val="21"/>
          <w:szCs w:val="21"/>
        </w:rPr>
        <w:t> </w:t>
      </w:r>
      <w:r>
        <w:rPr>
          <w:rFonts w:ascii="宋体" w:hAnsi="宋体" w:cs="宋体" w:eastAsia="宋体" w:hint="default"/>
          <w:sz w:val="21"/>
          <w:szCs w:val="21"/>
        </w:rPr>
        <w:t>时</w:t>
      </w:r>
      <w:r>
        <w:rPr>
          <w:rFonts w:ascii="宋体" w:hAnsi="宋体" w:cs="宋体" w:eastAsia="宋体" w:hint="default"/>
          <w:spacing w:val="-25"/>
          <w:sz w:val="21"/>
          <w:szCs w:val="21"/>
        </w:rPr>
        <w:t> </w:t>
      </w:r>
      <w:r>
        <w:rPr>
          <w:rFonts w:ascii="宋体" w:hAnsi="宋体" w:cs="宋体" w:eastAsia="宋体" w:hint="default"/>
          <w:sz w:val="21"/>
          <w:szCs w:val="21"/>
        </w:rPr>
        <w:t>刊</w:t>
      </w:r>
      <w:r>
        <w:rPr>
          <w:rFonts w:ascii="宋体" w:hAnsi="宋体" w:cs="宋体" w:eastAsia="宋体" w:hint="default"/>
          <w:spacing w:val="-28"/>
          <w:sz w:val="21"/>
          <w:szCs w:val="21"/>
        </w:rPr>
        <w:t> </w:t>
      </w:r>
      <w:r>
        <w:rPr>
          <w:rFonts w:ascii="宋体" w:hAnsi="宋体" w:cs="宋体" w:eastAsia="宋体" w:hint="default"/>
          <w:sz w:val="21"/>
          <w:szCs w:val="21"/>
        </w:rPr>
        <w:t>登</w:t>
      </w:r>
      <w:r>
        <w:rPr>
          <w:rFonts w:ascii="宋体" w:hAnsi="宋体" w:cs="宋体" w:eastAsia="宋体" w:hint="default"/>
          <w:spacing w:val="-25"/>
          <w:sz w:val="21"/>
          <w:szCs w:val="21"/>
        </w:rPr>
        <w:t> </w:t>
      </w:r>
      <w:r>
        <w:rPr>
          <w:rFonts w:ascii="宋体" w:hAnsi="宋体" w:cs="宋体" w:eastAsia="宋体" w:hint="default"/>
          <w:sz w:val="21"/>
          <w:szCs w:val="21"/>
        </w:rPr>
        <w:t>于</w:t>
      </w:r>
      <w:r>
        <w:rPr>
          <w:rFonts w:ascii="宋体" w:hAnsi="宋体" w:cs="宋体" w:eastAsia="宋体" w:hint="default"/>
          <w:spacing w:val="-28"/>
          <w:sz w:val="21"/>
          <w:szCs w:val="21"/>
        </w:rPr>
        <w:t> </w:t>
      </w:r>
      <w:r>
        <w:rPr>
          <w:rFonts w:ascii="宋体" w:hAnsi="宋体" w:cs="宋体" w:eastAsia="宋体" w:hint="default"/>
          <w:sz w:val="21"/>
          <w:szCs w:val="21"/>
        </w:rPr>
        <w:t>公</w:t>
      </w:r>
      <w:r>
        <w:rPr>
          <w:rFonts w:ascii="宋体" w:hAnsi="宋体" w:cs="宋体" w:eastAsia="宋体" w:hint="default"/>
          <w:spacing w:val="-25"/>
          <w:sz w:val="21"/>
          <w:szCs w:val="21"/>
        </w:rPr>
        <w:t> </w:t>
      </w:r>
      <w:r>
        <w:rPr>
          <w:rFonts w:ascii="宋体" w:hAnsi="宋体" w:cs="宋体" w:eastAsia="宋体" w:hint="default"/>
          <w:sz w:val="21"/>
          <w:szCs w:val="21"/>
        </w:rPr>
        <w:t>司</w:t>
      </w:r>
      <w:r>
        <w:rPr>
          <w:rFonts w:ascii="宋体" w:hAnsi="宋体" w:cs="宋体" w:eastAsia="宋体" w:hint="default"/>
          <w:spacing w:val="-28"/>
          <w:sz w:val="21"/>
          <w:szCs w:val="21"/>
        </w:rPr>
        <w:t> </w:t>
      </w:r>
      <w:r>
        <w:rPr>
          <w:rFonts w:ascii="宋体" w:hAnsi="宋体" w:cs="宋体" w:eastAsia="宋体" w:hint="default"/>
          <w:sz w:val="21"/>
          <w:szCs w:val="21"/>
        </w:rPr>
        <w:t>指</w:t>
      </w:r>
      <w:r>
        <w:rPr>
          <w:rFonts w:ascii="宋体" w:hAnsi="宋体" w:cs="宋体" w:eastAsia="宋体" w:hint="default"/>
          <w:spacing w:val="-25"/>
          <w:sz w:val="21"/>
          <w:szCs w:val="21"/>
        </w:rPr>
        <w:t> </w:t>
      </w:r>
      <w:r>
        <w:rPr>
          <w:rFonts w:ascii="宋体" w:hAnsi="宋体" w:cs="宋体" w:eastAsia="宋体" w:hint="default"/>
          <w:sz w:val="21"/>
          <w:szCs w:val="21"/>
        </w:rPr>
        <w:t>定</w:t>
      </w:r>
      <w:r>
        <w:rPr>
          <w:rFonts w:ascii="宋体" w:hAnsi="宋体" w:cs="宋体" w:eastAsia="宋体" w:hint="default"/>
          <w:spacing w:val="-28"/>
          <w:sz w:val="21"/>
          <w:szCs w:val="21"/>
        </w:rPr>
        <w:t> </w:t>
      </w:r>
      <w:r>
        <w:rPr>
          <w:rFonts w:ascii="宋体" w:hAnsi="宋体" w:cs="宋体" w:eastAsia="宋体" w:hint="default"/>
          <w:sz w:val="21"/>
          <w:szCs w:val="21"/>
        </w:rPr>
        <w:t>信</w:t>
      </w:r>
      <w:r>
        <w:rPr>
          <w:rFonts w:ascii="宋体" w:hAnsi="宋体" w:cs="宋体" w:eastAsia="宋体" w:hint="default"/>
          <w:spacing w:val="-25"/>
          <w:sz w:val="21"/>
          <w:szCs w:val="21"/>
        </w:rPr>
        <w:t> </w:t>
      </w:r>
      <w:r>
        <w:rPr>
          <w:rFonts w:ascii="宋体" w:hAnsi="宋体" w:cs="宋体" w:eastAsia="宋体" w:hint="default"/>
          <w:sz w:val="21"/>
          <w:szCs w:val="21"/>
        </w:rPr>
        <w:t>息</w:t>
      </w:r>
      <w:r>
        <w:rPr>
          <w:rFonts w:ascii="宋体" w:hAnsi="宋体" w:cs="宋体" w:eastAsia="宋体" w:hint="default"/>
          <w:spacing w:val="-28"/>
          <w:sz w:val="21"/>
          <w:szCs w:val="21"/>
        </w:rPr>
        <w:t> </w:t>
      </w:r>
      <w:r>
        <w:rPr>
          <w:rFonts w:ascii="宋体" w:hAnsi="宋体" w:cs="宋体" w:eastAsia="宋体" w:hint="default"/>
          <w:sz w:val="21"/>
          <w:szCs w:val="21"/>
        </w:rPr>
        <w:t>披</w:t>
      </w:r>
      <w:r>
        <w:rPr>
          <w:rFonts w:ascii="宋体" w:hAnsi="宋体" w:cs="宋体" w:eastAsia="宋体" w:hint="default"/>
          <w:spacing w:val="-25"/>
          <w:sz w:val="21"/>
          <w:szCs w:val="21"/>
        </w:rPr>
        <w:t> </w:t>
      </w:r>
      <w:r>
        <w:rPr>
          <w:rFonts w:ascii="宋体" w:hAnsi="宋体" w:cs="宋体" w:eastAsia="宋体" w:hint="default"/>
          <w:sz w:val="21"/>
          <w:szCs w:val="21"/>
        </w:rPr>
        <w:t>露</w:t>
      </w:r>
      <w:r>
        <w:rPr>
          <w:rFonts w:ascii="宋体" w:hAnsi="宋体" w:cs="宋体" w:eastAsia="宋体" w:hint="default"/>
          <w:spacing w:val="-28"/>
          <w:sz w:val="21"/>
          <w:szCs w:val="21"/>
        </w:rPr>
        <w:t> </w:t>
      </w:r>
      <w:r>
        <w:rPr>
          <w:rFonts w:ascii="宋体" w:hAnsi="宋体" w:cs="宋体" w:eastAsia="宋体" w:hint="default"/>
          <w:sz w:val="21"/>
          <w:szCs w:val="21"/>
        </w:rPr>
        <w:t>网</w:t>
      </w:r>
      <w:r>
        <w:rPr>
          <w:rFonts w:ascii="宋体" w:hAnsi="宋体" w:cs="宋体" w:eastAsia="宋体" w:hint="default"/>
          <w:spacing w:val="-25"/>
          <w:sz w:val="21"/>
          <w:szCs w:val="21"/>
        </w:rPr>
        <w:t> </w:t>
      </w:r>
      <w:r>
        <w:rPr>
          <w:rFonts w:ascii="宋体" w:hAnsi="宋体" w:cs="宋体" w:eastAsia="宋体" w:hint="default"/>
          <w:sz w:val="21"/>
          <w:szCs w:val="21"/>
        </w:rPr>
        <w:t>站</w:t>
      </w:r>
      <w:r>
        <w:rPr>
          <w:rFonts w:ascii="宋体" w:hAnsi="宋体" w:cs="宋体" w:eastAsia="宋体" w:hint="default"/>
          <w:spacing w:val="-28"/>
          <w:sz w:val="21"/>
          <w:szCs w:val="21"/>
        </w:rPr>
        <w:t> </w:t>
      </w:r>
      <w:r>
        <w:rPr>
          <w:rFonts w:ascii="宋体" w:hAnsi="宋体" w:cs="宋体" w:eastAsia="宋体" w:hint="default"/>
          <w:sz w:val="21"/>
          <w:szCs w:val="21"/>
        </w:rPr>
        <w:t>巨</w:t>
      </w:r>
      <w:r>
        <w:rPr>
          <w:rFonts w:ascii="宋体" w:hAnsi="宋体" w:cs="宋体" w:eastAsia="宋体" w:hint="default"/>
          <w:spacing w:val="-25"/>
          <w:sz w:val="21"/>
          <w:szCs w:val="21"/>
        </w:rPr>
        <w:t> </w:t>
      </w:r>
      <w:r>
        <w:rPr>
          <w:rFonts w:ascii="宋体" w:hAnsi="宋体" w:cs="宋体" w:eastAsia="宋体" w:hint="default"/>
          <w:sz w:val="21"/>
          <w:szCs w:val="21"/>
        </w:rPr>
        <w:t>潮</w:t>
      </w:r>
      <w:r>
        <w:rPr>
          <w:rFonts w:ascii="宋体" w:hAnsi="宋体" w:cs="宋体" w:eastAsia="宋体" w:hint="default"/>
          <w:spacing w:val="-28"/>
          <w:sz w:val="21"/>
          <w:szCs w:val="21"/>
        </w:rPr>
        <w:t> </w:t>
      </w:r>
      <w:r>
        <w:rPr>
          <w:rFonts w:ascii="宋体" w:hAnsi="宋体" w:cs="宋体" w:eastAsia="宋体" w:hint="default"/>
          <w:sz w:val="21"/>
          <w:szCs w:val="21"/>
        </w:rPr>
        <w:t>网</w:t>
      </w:r>
    </w:p>
    <w:p>
      <w:pPr>
        <w:spacing w:before="57"/>
        <w:ind w:left="840" w:right="1696" w:firstLine="0"/>
        <w:jc w:val="left"/>
        <w:rPr>
          <w:rFonts w:ascii="宋体" w:hAnsi="宋体" w:cs="宋体" w:eastAsia="宋体" w:hint="default"/>
          <w:sz w:val="21"/>
          <w:szCs w:val="21"/>
        </w:rPr>
      </w:pPr>
      <w:r>
        <w:rPr>
          <w:rFonts w:ascii="宋体" w:hAnsi="宋体" w:cs="宋体" w:eastAsia="宋体" w:hint="default"/>
          <w:sz w:val="21"/>
          <w:szCs w:val="21"/>
        </w:rPr>
        <w:t>（</w:t>
      </w:r>
      <w:hyperlink r:id="rId13">
        <w:r>
          <w:rPr>
            <w:rFonts w:ascii="Times New Roman" w:hAnsi="Times New Roman" w:cs="Times New Roman" w:eastAsia="Times New Roman" w:hint="default"/>
            <w:sz w:val="21"/>
            <w:szCs w:val="21"/>
          </w:rPr>
          <w:t>http://www.cninfo.com.cn</w:t>
        </w:r>
      </w:hyperlink>
      <w:r>
        <w:rPr>
          <w:rFonts w:ascii="宋体" w:hAnsi="宋体" w:cs="宋体" w:eastAsia="宋体" w:hint="default"/>
          <w:sz w:val="21"/>
          <w:szCs w:val="21"/>
        </w:rPr>
        <w:t>）上。</w:t>
      </w:r>
    </w:p>
    <w:p>
      <w:pPr>
        <w:spacing w:after="0"/>
        <w:jc w:val="left"/>
        <w:rPr>
          <w:rFonts w:ascii="宋体" w:hAnsi="宋体" w:cs="宋体" w:eastAsia="宋体" w:hint="default"/>
          <w:sz w:val="21"/>
          <w:szCs w:val="21"/>
        </w:rPr>
        <w:sectPr>
          <w:pgSz w:w="11910" w:h="16840"/>
          <w:pgMar w:header="851" w:footer="980" w:top="1160" w:bottom="1160" w:left="9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1"/>
        <w:tabs>
          <w:tab w:pos="4295" w:val="left" w:leader="none"/>
        </w:tabs>
        <w:spacing w:line="240" w:lineRule="auto"/>
        <w:ind w:left="3009" w:right="1782"/>
        <w:jc w:val="left"/>
        <w:rPr>
          <w:b w:val="0"/>
          <w:bCs w:val="0"/>
        </w:rPr>
      </w:pPr>
      <w:bookmarkStart w:name="_TOC_250001" w:id="10"/>
      <w:r>
        <w:rPr>
          <w:w w:val="95"/>
        </w:rPr>
        <w:t>第十节</w:t>
        <w:tab/>
      </w:r>
      <w:r>
        <w:rPr/>
        <w:t>财务报告</w:t>
      </w:r>
      <w:bookmarkEnd w:id="10"/>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pgSz w:w="11910" w:h="16840"/>
          <w:pgMar w:header="851" w:footer="980" w:top="1160" w:bottom="1160" w:left="1660" w:right="0"/>
        </w:sectPr>
      </w:pPr>
    </w:p>
    <w:p>
      <w:pPr>
        <w:pStyle w:val="Heading4"/>
        <w:spacing w:line="240" w:lineRule="auto" w:before="26"/>
        <w:ind w:left="622" w:right="0"/>
        <w:jc w:val="left"/>
        <w:rPr>
          <w:b w:val="0"/>
          <w:bCs w:val="0"/>
        </w:rPr>
      </w:pPr>
      <w:r>
        <w:rPr>
          <w:w w:val="95"/>
        </w:rPr>
        <w:t>一、审计报告</w:t>
      </w:r>
      <w:r>
        <w:rPr>
          <w:b w:val="0"/>
          <w:bCs w:val="0"/>
        </w:rPr>
      </w:r>
    </w:p>
    <w:p>
      <w:pPr>
        <w:spacing w:before="277"/>
        <w:ind w:left="622" w:right="0" w:firstLine="0"/>
        <w:jc w:val="left"/>
        <w:rPr>
          <w:rFonts w:ascii="宋体" w:hAnsi="宋体" w:cs="宋体" w:eastAsia="宋体" w:hint="default"/>
          <w:sz w:val="36"/>
          <w:szCs w:val="36"/>
        </w:rPr>
      </w:pPr>
      <w:r>
        <w:rPr/>
        <w:br w:type="column"/>
      </w:r>
      <w:r>
        <w:rPr>
          <w:rFonts w:ascii="宋体" w:hAnsi="宋体" w:cs="宋体" w:eastAsia="宋体" w:hint="default"/>
          <w:b/>
          <w:bCs/>
          <w:sz w:val="36"/>
          <w:szCs w:val="36"/>
        </w:rPr>
        <w:t>审 计 报</w:t>
      </w:r>
      <w:r>
        <w:rPr>
          <w:rFonts w:ascii="宋体" w:hAnsi="宋体" w:cs="宋体" w:eastAsia="宋体" w:hint="default"/>
          <w:b/>
          <w:bCs/>
          <w:spacing w:val="-3"/>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after="0"/>
        <w:jc w:val="left"/>
        <w:rPr>
          <w:rFonts w:ascii="宋体" w:hAnsi="宋体" w:cs="宋体" w:eastAsia="宋体" w:hint="default"/>
          <w:sz w:val="36"/>
          <w:szCs w:val="36"/>
        </w:rPr>
        <w:sectPr>
          <w:type w:val="continuous"/>
          <w:pgSz w:w="11910" w:h="16840"/>
          <w:pgMar w:top="1580" w:bottom="0" w:left="1660" w:right="0"/>
          <w:cols w:num="2" w:equalWidth="0">
            <w:col w:w="2068" w:space="609"/>
            <w:col w:w="7573"/>
          </w:cols>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p>
      <w:pPr>
        <w:spacing w:before="36"/>
        <w:ind w:left="5699" w:right="1428" w:firstLine="0"/>
        <w:jc w:val="left"/>
        <w:rPr>
          <w:rFonts w:ascii="宋体" w:hAnsi="宋体" w:cs="宋体" w:eastAsia="宋体" w:hint="default"/>
          <w:sz w:val="21"/>
          <w:szCs w:val="21"/>
        </w:rPr>
      </w:pPr>
      <w:r>
        <w:rPr>
          <w:rFonts w:ascii="宋体" w:hAnsi="宋体" w:cs="宋体" w:eastAsia="宋体" w:hint="default"/>
          <w:sz w:val="21"/>
          <w:szCs w:val="21"/>
        </w:rPr>
        <w:t>信会师报字</w:t>
      </w:r>
      <w:r>
        <w:rPr>
          <w:rFonts w:ascii="Times New Roman" w:hAnsi="Times New Roman" w:cs="Times New Roman" w:eastAsia="Times New Roman" w:hint="default"/>
          <w:sz w:val="21"/>
          <w:szCs w:val="21"/>
        </w:rPr>
        <w:t>[2012]</w:t>
      </w:r>
      <w:r>
        <w:rPr>
          <w:rFonts w:ascii="宋体" w:hAnsi="宋体" w:cs="宋体" w:eastAsia="宋体" w:hint="default"/>
          <w:sz w:val="21"/>
          <w:szCs w:val="21"/>
        </w:rPr>
        <w:t>第</w:t>
      </w:r>
      <w:r>
        <w:rPr>
          <w:rFonts w:ascii="宋体" w:hAnsi="宋体" w:cs="宋体" w:eastAsia="宋体" w:hint="default"/>
          <w:spacing w:val="-51"/>
          <w:sz w:val="21"/>
          <w:szCs w:val="21"/>
        </w:rPr>
        <w:t> </w:t>
      </w:r>
      <w:r>
        <w:rPr>
          <w:rFonts w:ascii="Times New Roman" w:hAnsi="Times New Roman" w:cs="Times New Roman" w:eastAsia="Times New Roman" w:hint="default"/>
          <w:spacing w:val="-4"/>
          <w:sz w:val="21"/>
          <w:szCs w:val="21"/>
        </w:rPr>
        <w:t>111216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p>
      <w:pPr>
        <w:spacing w:line="240" w:lineRule="auto" w:before="12"/>
        <w:rPr>
          <w:rFonts w:ascii="宋体" w:hAnsi="宋体" w:cs="宋体" w:eastAsia="宋体" w:hint="default"/>
          <w:sz w:val="26"/>
          <w:szCs w:val="26"/>
        </w:rPr>
      </w:pPr>
    </w:p>
    <w:p>
      <w:pPr>
        <w:pStyle w:val="Heading2"/>
        <w:spacing w:line="240" w:lineRule="auto" w:before="14"/>
        <w:ind w:right="0"/>
        <w:jc w:val="both"/>
        <w:rPr>
          <w:b w:val="0"/>
          <w:bCs w:val="0"/>
        </w:rPr>
      </w:pPr>
      <w:r>
        <w:rPr/>
        <w:t>恒宝股份有限公司全体股东：</w:t>
      </w:r>
      <w:r>
        <w:rPr>
          <w:b w:val="0"/>
          <w:bCs w:val="0"/>
        </w:rPr>
      </w:r>
    </w:p>
    <w:p>
      <w:pPr>
        <w:spacing w:line="240" w:lineRule="auto" w:before="6"/>
        <w:rPr>
          <w:rFonts w:ascii="宋体" w:hAnsi="宋体" w:cs="宋体" w:eastAsia="宋体" w:hint="default"/>
          <w:b/>
          <w:bCs/>
          <w:sz w:val="30"/>
          <w:szCs w:val="30"/>
        </w:rPr>
      </w:pPr>
    </w:p>
    <w:p>
      <w:pPr>
        <w:pStyle w:val="Heading3"/>
        <w:spacing w:line="237" w:lineRule="auto"/>
        <w:ind w:right="1795" w:firstLine="559"/>
        <w:jc w:val="both"/>
      </w:pPr>
      <w:r>
        <w:rPr>
          <w:spacing w:val="-5"/>
        </w:rPr>
        <w:t>我们审计了后附的恒宝股份有限公司（以下简称贵公司）财务报</w:t>
      </w:r>
      <w:r>
        <w:rPr>
          <w:w w:val="100"/>
        </w:rPr>
        <w:t> </w:t>
      </w:r>
      <w:r>
        <w:rPr/>
        <w:t>表，包括</w:t>
      </w:r>
      <w:r>
        <w:rPr>
          <w:spacing w:val="-63"/>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9"/>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日的资产负债表和合并资产负债表、</w:t>
      </w:r>
      <w:r>
        <w:rPr>
          <w:rFonts w:ascii="Times New Roman" w:hAnsi="Times New Roman" w:cs="Times New Roman" w:eastAsia="Times New Roman" w:hint="default"/>
        </w:rPr>
        <w:t>2011</w:t>
      </w:r>
      <w:r>
        <w:rPr>
          <w:rFonts w:ascii="Times New Roman" w:hAnsi="Times New Roman" w:cs="Times New Roman" w:eastAsia="Times New Roman" w:hint="default"/>
          <w:w w:val="100"/>
        </w:rPr>
        <w:t> </w:t>
      </w:r>
      <w:r>
        <w:rPr/>
        <w:t>年度的利润表和合并利润表、</w:t>
      </w:r>
      <w:r>
        <w:rPr>
          <w:rFonts w:ascii="Times New Roman" w:hAnsi="Times New Roman" w:cs="Times New Roman" w:eastAsia="Times New Roman" w:hint="default"/>
        </w:rPr>
        <w:t>2011</w:t>
      </w:r>
      <w:r>
        <w:rPr>
          <w:rFonts w:ascii="Times New Roman" w:hAnsi="Times New Roman" w:cs="Times New Roman" w:eastAsia="Times New Roman" w:hint="default"/>
          <w:spacing w:val="37"/>
        </w:rPr>
        <w:t> </w:t>
      </w:r>
      <w:r>
        <w:rPr/>
        <w:t>年度的现金流量表和合并现金流</w:t>
      </w:r>
      <w:r>
        <w:rPr>
          <w:spacing w:val="-137"/>
        </w:rPr>
        <w:t> </w:t>
      </w:r>
      <w:r>
        <w:rPr>
          <w:spacing w:val="-137"/>
        </w:rPr>
      </w:r>
      <w:r>
        <w:rPr/>
        <w:t>量表、</w:t>
      </w:r>
      <w:r>
        <w:rPr>
          <w:rFonts w:ascii="Times New Roman" w:hAnsi="Times New Roman" w:cs="Times New Roman" w:eastAsia="Times New Roman" w:hint="default"/>
        </w:rPr>
        <w:t>2011</w:t>
      </w:r>
      <w:r>
        <w:rPr>
          <w:rFonts w:ascii="Times New Roman" w:hAnsi="Times New Roman" w:cs="Times New Roman" w:eastAsia="Times New Roman" w:hint="default"/>
          <w:spacing w:val="35"/>
        </w:rPr>
        <w:t> </w:t>
      </w:r>
      <w:r>
        <w:rPr/>
        <w:t>年度的所有者权益变动表和合并所有者权益变动表以及</w:t>
      </w:r>
      <w:r>
        <w:rPr>
          <w:spacing w:val="-136"/>
        </w:rPr>
        <w:t> </w:t>
      </w:r>
      <w:r>
        <w:rPr>
          <w:spacing w:val="-136"/>
        </w:rPr>
      </w:r>
      <w:r>
        <w:rPr/>
        <w:t>财务报表附注。</w:t>
      </w:r>
    </w:p>
    <w:p>
      <w:pPr>
        <w:spacing w:line="760" w:lineRule="atLeast" w:before="1"/>
        <w:ind w:left="699" w:right="1782" w:firstLine="7"/>
        <w:jc w:val="left"/>
        <w:rPr>
          <w:rFonts w:ascii="宋体" w:hAnsi="宋体" w:cs="宋体" w:eastAsia="宋体" w:hint="default"/>
          <w:sz w:val="28"/>
          <w:szCs w:val="28"/>
        </w:rPr>
      </w:pPr>
      <w:r>
        <w:rPr>
          <w:rFonts w:ascii="宋体" w:hAnsi="宋体" w:cs="宋体" w:eastAsia="宋体" w:hint="default"/>
          <w:b/>
          <w:bCs/>
          <w:sz w:val="28"/>
          <w:szCs w:val="28"/>
        </w:rPr>
        <w:t>一、管理层对财务报表的责任</w:t>
      </w:r>
      <w:r>
        <w:rPr>
          <w:rFonts w:ascii="宋体" w:hAnsi="宋体" w:cs="宋体" w:eastAsia="宋体" w:hint="default"/>
          <w:b/>
          <w:bCs/>
          <w:w w:val="99"/>
          <w:sz w:val="28"/>
          <w:szCs w:val="28"/>
        </w:rPr>
        <w:t> </w:t>
      </w:r>
      <w:r>
        <w:rPr>
          <w:rFonts w:ascii="宋体" w:hAnsi="宋体" w:cs="宋体" w:eastAsia="宋体" w:hint="default"/>
          <w:spacing w:val="5"/>
          <w:sz w:val="28"/>
          <w:szCs w:val="28"/>
        </w:rPr>
        <w:t>编制和公允列报财务报表是贵公司管理层的责任。这种责任包</w:t>
      </w:r>
    </w:p>
    <w:p>
      <w:pPr>
        <w:pStyle w:val="Heading3"/>
        <w:spacing w:line="380" w:lineRule="exact" w:before="38"/>
        <w:ind w:right="1795"/>
        <w:jc w:val="both"/>
      </w:pPr>
      <w:r>
        <w:rPr>
          <w:spacing w:val="-9"/>
          <w:w w:val="100"/>
        </w:rPr>
        <w:t>括：（</w:t>
      </w:r>
      <w:r>
        <w:rPr>
          <w:rFonts w:ascii="Times New Roman" w:hAnsi="Times New Roman" w:cs="Times New Roman" w:eastAsia="Times New Roman" w:hint="default"/>
          <w:spacing w:val="-9"/>
          <w:w w:val="100"/>
        </w:rPr>
        <w:t>1</w:t>
      </w:r>
      <w:r>
        <w:rPr>
          <w:spacing w:val="-9"/>
          <w:w w:val="100"/>
        </w:rPr>
        <w:t>）按照企业会计准则的规定编制财务报表，并使其实现公允反</w:t>
      </w:r>
      <w:r>
        <w:rPr>
          <w:spacing w:val="-128"/>
          <w:w w:val="100"/>
        </w:rPr>
        <w:t> </w:t>
      </w:r>
      <w:r>
        <w:rPr>
          <w:spacing w:val="-128"/>
          <w:w w:val="100"/>
        </w:rPr>
      </w:r>
      <w:r>
        <w:rPr>
          <w:spacing w:val="-9"/>
          <w:w w:val="100"/>
        </w:rPr>
        <w:t>映；（</w:t>
      </w:r>
      <w:r>
        <w:rPr>
          <w:rFonts w:ascii="Times New Roman" w:hAnsi="Times New Roman" w:cs="Times New Roman" w:eastAsia="Times New Roman" w:hint="default"/>
          <w:spacing w:val="-9"/>
          <w:w w:val="100"/>
        </w:rPr>
        <w:t>2</w:t>
      </w:r>
      <w:r>
        <w:rPr>
          <w:spacing w:val="-9"/>
          <w:w w:val="100"/>
        </w:rPr>
        <w:t>）设计、执行和维护必要的内部控制，以使财务报表不存在由</w:t>
      </w:r>
      <w:r>
        <w:rPr>
          <w:spacing w:val="-124"/>
          <w:w w:val="100"/>
        </w:rPr>
        <w:t> </w:t>
      </w:r>
      <w:r>
        <w:rPr>
          <w:spacing w:val="-124"/>
          <w:w w:val="100"/>
        </w:rPr>
      </w:r>
      <w:r>
        <w:rPr/>
        <w:t>于舞弊或错误导致的重大错报。</w:t>
      </w:r>
    </w:p>
    <w:p>
      <w:pPr>
        <w:spacing w:line="760" w:lineRule="exact" w:before="76"/>
        <w:ind w:left="699" w:right="1782" w:firstLine="7"/>
        <w:jc w:val="left"/>
        <w:rPr>
          <w:rFonts w:ascii="宋体" w:hAnsi="宋体" w:cs="宋体" w:eastAsia="宋体" w:hint="default"/>
          <w:sz w:val="28"/>
          <w:szCs w:val="28"/>
        </w:rPr>
      </w:pPr>
      <w:r>
        <w:rPr>
          <w:rFonts w:ascii="宋体" w:hAnsi="宋体" w:cs="宋体" w:eastAsia="宋体" w:hint="default"/>
          <w:b/>
          <w:bCs/>
          <w:sz w:val="28"/>
          <w:szCs w:val="28"/>
        </w:rPr>
        <w:t>二、注册会计师的责任</w:t>
      </w:r>
      <w:r>
        <w:rPr>
          <w:rFonts w:ascii="宋体" w:hAnsi="宋体" w:cs="宋体" w:eastAsia="宋体" w:hint="default"/>
          <w:b/>
          <w:bCs/>
          <w:w w:val="99"/>
          <w:sz w:val="28"/>
          <w:szCs w:val="28"/>
        </w:rPr>
        <w:t> </w:t>
      </w:r>
      <w:r>
        <w:rPr>
          <w:rFonts w:ascii="宋体" w:hAnsi="宋体" w:cs="宋体" w:eastAsia="宋体" w:hint="default"/>
          <w:spacing w:val="4"/>
          <w:sz w:val="28"/>
          <w:szCs w:val="28"/>
        </w:rPr>
        <w:t>我们的责任是在执行审计工作的基础上对财务报表发表审计意</w:t>
      </w:r>
    </w:p>
    <w:p>
      <w:pPr>
        <w:pStyle w:val="Heading3"/>
        <w:spacing w:line="267" w:lineRule="exact"/>
        <w:ind w:right="0"/>
        <w:jc w:val="both"/>
      </w:pPr>
      <w:r>
        <w:rPr>
          <w:spacing w:val="-5"/>
        </w:rPr>
        <w:t>见。我们按照中国注册会计师审计准则的规定执行了审计工作。中国</w:t>
      </w:r>
    </w:p>
    <w:p>
      <w:pPr>
        <w:pStyle w:val="Heading3"/>
        <w:spacing w:line="249" w:lineRule="auto" w:before="12"/>
        <w:ind w:right="1705"/>
        <w:jc w:val="both"/>
      </w:pPr>
      <w:r>
        <w:rPr>
          <w:spacing w:val="-5"/>
        </w:rPr>
        <w:t>注册会计师审计准则要求我们遵守中国注册会计师职业道德守则，计</w:t>
      </w:r>
      <w:r>
        <w:rPr>
          <w:spacing w:val="-90"/>
        </w:rPr>
        <w:t> </w:t>
      </w:r>
      <w:r>
        <w:rPr>
          <w:spacing w:val="-90"/>
        </w:rPr>
      </w:r>
      <w:r>
        <w:rPr>
          <w:spacing w:val="-1"/>
        </w:rPr>
        <w:t>划和执行审计工作以对财务报表是否不存在重大错报获取合理保证。</w:t>
      </w:r>
    </w:p>
    <w:p>
      <w:pPr>
        <w:spacing w:line="240" w:lineRule="auto" w:before="1"/>
        <w:rPr>
          <w:rFonts w:ascii="宋体" w:hAnsi="宋体" w:cs="宋体" w:eastAsia="宋体" w:hint="default"/>
          <w:sz w:val="29"/>
          <w:szCs w:val="29"/>
        </w:rPr>
      </w:pPr>
    </w:p>
    <w:p>
      <w:pPr>
        <w:pStyle w:val="Heading3"/>
        <w:spacing w:line="249" w:lineRule="auto"/>
        <w:ind w:right="1428" w:firstLine="559"/>
        <w:jc w:val="left"/>
      </w:pPr>
      <w:r>
        <w:rPr>
          <w:spacing w:val="-5"/>
        </w:rPr>
        <w:t>审计工作涉及实施审计程序，以获取有关财务报表金额和披露的</w:t>
      </w:r>
      <w:r>
        <w:rPr>
          <w:w w:val="100"/>
        </w:rPr>
        <w:t> </w:t>
      </w:r>
      <w:r>
        <w:rPr>
          <w:spacing w:val="-4"/>
        </w:rPr>
        <w:t>审计证据。选择的审计程序取决于注册会计师的判断，包括对由于舞</w:t>
      </w:r>
      <w:r>
        <w:rPr>
          <w:spacing w:val="-115"/>
        </w:rPr>
        <w:t> </w:t>
      </w:r>
      <w:r>
        <w:rPr>
          <w:spacing w:val="-115"/>
        </w:rPr>
      </w:r>
      <w:r>
        <w:rPr>
          <w:spacing w:val="-1"/>
        </w:rPr>
        <w:t>弊或错误导致的财务报表重大错报风险的评估。在进行风险评估时，</w:t>
      </w:r>
      <w:r>
        <w:rPr>
          <w:spacing w:val="-116"/>
        </w:rPr>
        <w:t> </w:t>
      </w:r>
      <w:r>
        <w:rPr>
          <w:spacing w:val="-116"/>
        </w:rPr>
      </w:r>
      <w:r>
        <w:rPr>
          <w:spacing w:val="-5"/>
        </w:rPr>
        <w:t>注册会计师考虑与财务报表编制和公允列报相关的内部控制，以设计</w:t>
      </w:r>
      <w:r>
        <w:rPr>
          <w:spacing w:val="-90"/>
        </w:rPr>
        <w:t> </w:t>
      </w:r>
      <w:r>
        <w:rPr>
          <w:spacing w:val="-90"/>
        </w:rPr>
      </w:r>
      <w:r>
        <w:rPr>
          <w:spacing w:val="-5"/>
        </w:rPr>
        <w:t>恰当的审计程序，但目的并非对内部控制的有效性发表意见。审计工</w:t>
      </w:r>
    </w:p>
    <w:p>
      <w:pPr>
        <w:spacing w:after="0" w:line="249" w:lineRule="auto"/>
        <w:jc w:val="left"/>
        <w:sectPr>
          <w:type w:val="continuous"/>
          <w:pgSz w:w="11910" w:h="16840"/>
          <w:pgMar w:top="1580" w:bottom="0" w:left="1660" w:right="0"/>
        </w:sectPr>
      </w:pPr>
    </w:p>
    <w:p>
      <w:pPr>
        <w:spacing w:line="240" w:lineRule="auto" w:before="5"/>
        <w:rPr>
          <w:rFonts w:ascii="宋体" w:hAnsi="宋体" w:cs="宋体" w:eastAsia="宋体" w:hint="default"/>
          <w:sz w:val="20"/>
          <w:szCs w:val="20"/>
        </w:rPr>
      </w:pPr>
    </w:p>
    <w:p>
      <w:pPr>
        <w:pStyle w:val="Heading3"/>
        <w:spacing w:line="249" w:lineRule="auto" w:before="14"/>
        <w:ind w:right="1782"/>
        <w:jc w:val="left"/>
      </w:pPr>
      <w:r>
        <w:rPr>
          <w:spacing w:val="4"/>
        </w:rPr>
        <w:t>作还包括评价管理层选用会计政策的恰当性和作出会计估计的合理</w:t>
      </w:r>
      <w:r>
        <w:rPr>
          <w:spacing w:val="-80"/>
        </w:rPr>
        <w:t> </w:t>
      </w:r>
      <w:r>
        <w:rPr>
          <w:spacing w:val="-80"/>
        </w:rPr>
      </w:r>
      <w:r>
        <w:rPr/>
        <w:t>性，以及评价财务报表的总体列报。</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12"/>
        <w:rPr>
          <w:rFonts w:ascii="宋体" w:hAnsi="宋体" w:cs="宋体" w:eastAsia="宋体" w:hint="default"/>
          <w:sz w:val="39"/>
          <w:szCs w:val="39"/>
        </w:rPr>
      </w:pPr>
    </w:p>
    <w:p>
      <w:pPr>
        <w:pStyle w:val="Heading3"/>
        <w:spacing w:line="261" w:lineRule="auto"/>
        <w:ind w:right="1782" w:firstLine="559"/>
        <w:jc w:val="left"/>
      </w:pPr>
      <w:r>
        <w:rPr>
          <w:spacing w:val="-5"/>
        </w:rPr>
        <w:t>我们相信，我们获取的审计证据是充分、适当的，为发表审计意</w:t>
      </w:r>
      <w:r>
        <w:rPr>
          <w:w w:val="100"/>
        </w:rPr>
        <w:t> </w:t>
      </w:r>
      <w:r>
        <w:rPr/>
        <w:t>见提供了基础。</w:t>
      </w:r>
    </w:p>
    <w:p>
      <w:pPr>
        <w:pStyle w:val="Heading3"/>
        <w:spacing w:line="800" w:lineRule="exact" w:before="95"/>
        <w:ind w:left="699" w:right="1782" w:firstLine="7"/>
        <w:jc w:val="left"/>
      </w:pPr>
      <w:r>
        <w:rPr>
          <w:rFonts w:ascii="宋体" w:hAnsi="宋体" w:cs="宋体" w:eastAsia="宋体" w:hint="default"/>
          <w:b/>
          <w:bCs/>
        </w:rPr>
        <w:t>三、审计意见</w:t>
      </w:r>
      <w:r>
        <w:rPr>
          <w:rFonts w:ascii="宋体" w:hAnsi="宋体" w:cs="宋体" w:eastAsia="宋体" w:hint="default"/>
          <w:b/>
          <w:bCs/>
          <w:w w:val="99"/>
        </w:rPr>
        <w:t> </w:t>
      </w:r>
      <w:r>
        <w:rPr>
          <w:spacing w:val="-5"/>
        </w:rPr>
        <w:t>我们认为，贵公司财务报表在所有重大方面按照企业会计准则的</w:t>
      </w:r>
    </w:p>
    <w:p>
      <w:pPr>
        <w:pStyle w:val="Heading3"/>
        <w:spacing w:line="301" w:lineRule="exact"/>
        <w:ind w:right="1428"/>
        <w:jc w:val="left"/>
        <w:rPr>
          <w:rFonts w:ascii="Times New Roman" w:hAnsi="Times New Roman" w:cs="Times New Roman" w:eastAsia="Times New Roman" w:hint="default"/>
        </w:rPr>
      </w:pPr>
      <w:r>
        <w:rPr>
          <w:w w:val="100"/>
        </w:rPr>
        <w:t>规定编</w:t>
      </w:r>
      <w:r>
        <w:rPr>
          <w:spacing w:val="-3"/>
          <w:w w:val="100"/>
        </w:rPr>
        <w:t>制</w:t>
      </w:r>
      <w:r>
        <w:rPr>
          <w:spacing w:val="-140"/>
          <w:w w:val="100"/>
        </w:rPr>
        <w:t>，</w:t>
      </w:r>
      <w:r>
        <w:rPr>
          <w:spacing w:val="-3"/>
          <w:w w:val="100"/>
        </w:rPr>
        <w:t>公</w:t>
      </w:r>
      <w:r>
        <w:rPr>
          <w:w w:val="100"/>
        </w:rPr>
        <w:t>允反</w:t>
      </w:r>
      <w:r>
        <w:rPr>
          <w:spacing w:val="-3"/>
          <w:w w:val="100"/>
        </w:rPr>
        <w:t>映</w:t>
      </w:r>
      <w:r>
        <w:rPr>
          <w:w w:val="100"/>
        </w:rPr>
        <w:t>了贵</w:t>
      </w:r>
      <w:r>
        <w:rPr>
          <w:spacing w:val="-3"/>
          <w:w w:val="100"/>
        </w:rPr>
        <w:t>公</w:t>
      </w:r>
      <w:r>
        <w:rPr>
          <w:w w:val="100"/>
        </w:rPr>
        <w:t>司</w:t>
      </w:r>
      <w:r>
        <w:rPr>
          <w:spacing w:val="-89"/>
        </w:rPr>
        <w:t> </w:t>
      </w:r>
      <w:r>
        <w:rPr>
          <w:rFonts w:ascii="Times New Roman" w:hAnsi="Times New Roman" w:cs="Times New Roman" w:eastAsia="Times New Roman" w:hint="default"/>
          <w:spacing w:val="-2"/>
          <w:w w:val="100"/>
        </w:rPr>
        <w:t>20</w:t>
      </w:r>
      <w:r>
        <w:rPr>
          <w:rFonts w:ascii="Times New Roman" w:hAnsi="Times New Roman" w:cs="Times New Roman" w:eastAsia="Times New Roman" w:hint="default"/>
          <w:spacing w:val="-11"/>
          <w:w w:val="100"/>
        </w:rPr>
        <w:t>1</w:t>
      </w:r>
      <w:r>
        <w:rPr>
          <w:rFonts w:ascii="Times New Roman" w:hAnsi="Times New Roman" w:cs="Times New Roman" w:eastAsia="Times New Roman" w:hint="default"/>
          <w:w w:val="100"/>
        </w:rPr>
        <w:t>1</w:t>
      </w:r>
      <w:r>
        <w:rPr>
          <w:rFonts w:ascii="Times New Roman" w:hAnsi="Times New Roman" w:cs="Times New Roman" w:eastAsia="Times New Roman" w:hint="default"/>
          <w:spacing w:val="-22"/>
        </w:rPr>
        <w:t> </w:t>
      </w:r>
      <w:r>
        <w:rPr>
          <w:w w:val="100"/>
        </w:rPr>
        <w:t>年</w:t>
      </w:r>
      <w:r>
        <w:rPr>
          <w:spacing w:val="-90"/>
        </w:rPr>
        <w:t> </w:t>
      </w:r>
      <w:r>
        <w:rPr>
          <w:rFonts w:ascii="Times New Roman" w:hAnsi="Times New Roman" w:cs="Times New Roman" w:eastAsia="Times New Roman" w:hint="default"/>
          <w:spacing w:val="-2"/>
          <w:w w:val="100"/>
        </w:rPr>
        <w:t>1</w:t>
      </w:r>
      <w:r>
        <w:rPr>
          <w:rFonts w:ascii="Times New Roman" w:hAnsi="Times New Roman" w:cs="Times New Roman" w:eastAsia="Times New Roman" w:hint="default"/>
          <w:w w:val="100"/>
        </w:rPr>
        <w:t>2</w:t>
      </w:r>
      <w:r>
        <w:rPr>
          <w:rFonts w:ascii="Times New Roman" w:hAnsi="Times New Roman" w:cs="Times New Roman" w:eastAsia="Times New Roman" w:hint="default"/>
          <w:spacing w:val="-21"/>
        </w:rPr>
        <w:t> </w:t>
      </w:r>
      <w:r>
        <w:rPr>
          <w:w w:val="100"/>
        </w:rPr>
        <w:t>月</w:t>
      </w:r>
      <w:r>
        <w:rPr>
          <w:spacing w:val="-90"/>
        </w:rPr>
        <w:t> </w:t>
      </w:r>
      <w:r>
        <w:rPr>
          <w:rFonts w:ascii="Times New Roman" w:hAnsi="Times New Roman" w:cs="Times New Roman" w:eastAsia="Times New Roman" w:hint="default"/>
          <w:spacing w:val="-2"/>
          <w:w w:val="100"/>
        </w:rPr>
        <w:t>3</w:t>
      </w:r>
      <w:r>
        <w:rPr>
          <w:rFonts w:ascii="Times New Roman" w:hAnsi="Times New Roman" w:cs="Times New Roman" w:eastAsia="Times New Roman" w:hint="default"/>
          <w:w w:val="100"/>
        </w:rPr>
        <w:t>1</w:t>
      </w:r>
      <w:r>
        <w:rPr>
          <w:rFonts w:ascii="Times New Roman" w:hAnsi="Times New Roman" w:cs="Times New Roman" w:eastAsia="Times New Roman" w:hint="default"/>
          <w:spacing w:val="-21"/>
        </w:rPr>
        <w:t> </w:t>
      </w:r>
      <w:r>
        <w:rPr>
          <w:w w:val="100"/>
        </w:rPr>
        <w:t>日的</w:t>
      </w:r>
      <w:r>
        <w:rPr>
          <w:spacing w:val="-3"/>
          <w:w w:val="100"/>
        </w:rPr>
        <w:t>财</w:t>
      </w:r>
      <w:r>
        <w:rPr>
          <w:w w:val="100"/>
        </w:rPr>
        <w:t>务状</w:t>
      </w:r>
      <w:r>
        <w:rPr>
          <w:spacing w:val="-3"/>
          <w:w w:val="100"/>
        </w:rPr>
        <w:t>况</w:t>
      </w:r>
      <w:r>
        <w:rPr>
          <w:w w:val="100"/>
        </w:rPr>
        <w:t>以及</w:t>
      </w:r>
      <w:r>
        <w:rPr>
          <w:spacing w:val="-92"/>
        </w:rPr>
        <w:t> </w:t>
      </w:r>
      <w:r>
        <w:rPr>
          <w:rFonts w:ascii="Times New Roman" w:hAnsi="Times New Roman" w:cs="Times New Roman" w:eastAsia="Times New Roman" w:hint="default"/>
          <w:w w:val="100"/>
        </w:rPr>
        <w:t>2</w:t>
      </w:r>
      <w:r>
        <w:rPr>
          <w:rFonts w:ascii="Times New Roman" w:hAnsi="Times New Roman" w:cs="Times New Roman" w:eastAsia="Times New Roman" w:hint="default"/>
          <w:spacing w:val="-2"/>
          <w:w w:val="100"/>
        </w:rPr>
        <w:t>0</w:t>
      </w:r>
      <w:r>
        <w:rPr>
          <w:rFonts w:ascii="Times New Roman" w:hAnsi="Times New Roman" w:cs="Times New Roman" w:eastAsia="Times New Roman" w:hint="default"/>
          <w:spacing w:val="-11"/>
          <w:w w:val="100"/>
        </w:rPr>
        <w:t>1</w:t>
      </w:r>
      <w:r>
        <w:rPr>
          <w:rFonts w:ascii="Times New Roman" w:hAnsi="Times New Roman" w:cs="Times New Roman" w:eastAsia="Times New Roman" w:hint="default"/>
          <w:w w:val="100"/>
        </w:rPr>
        <w:t>1</w:t>
      </w:r>
    </w:p>
    <w:p>
      <w:pPr>
        <w:pStyle w:val="Heading3"/>
        <w:spacing w:line="240" w:lineRule="auto" w:before="13"/>
        <w:ind w:right="1782"/>
        <w:jc w:val="left"/>
      </w:pPr>
      <w:r>
        <w:rPr/>
        <w:t>年度的经营成果和现金流量。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2"/>
        <w:rPr>
          <w:rFonts w:ascii="宋体" w:hAnsi="宋体" w:cs="宋体" w:eastAsia="宋体" w:hint="default"/>
          <w:sz w:val="38"/>
          <w:szCs w:val="38"/>
        </w:rPr>
      </w:pPr>
    </w:p>
    <w:p>
      <w:pPr>
        <w:pStyle w:val="Heading2"/>
        <w:tabs>
          <w:tab w:pos="5001" w:val="left" w:leader="none"/>
        </w:tabs>
        <w:spacing w:line="240" w:lineRule="auto"/>
        <w:ind w:right="1782"/>
        <w:jc w:val="left"/>
        <w:rPr>
          <w:b w:val="0"/>
          <w:bCs w:val="0"/>
        </w:rPr>
      </w:pPr>
      <w:r>
        <w:rPr>
          <w:w w:val="95"/>
        </w:rPr>
        <w:t>立信会计师事务所（特殊普通合伙）</w:t>
        <w:tab/>
      </w:r>
      <w:r>
        <w:rPr/>
        <w:t>中国注册会计师：朱颖</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3"/>
        <w:rPr>
          <w:rFonts w:ascii="宋体" w:hAnsi="宋体" w:cs="宋体" w:eastAsia="宋体" w:hint="default"/>
          <w:b/>
          <w:bCs/>
          <w:sz w:val="40"/>
          <w:szCs w:val="40"/>
        </w:rPr>
      </w:pPr>
    </w:p>
    <w:p>
      <w:pPr>
        <w:pStyle w:val="Heading2"/>
        <w:spacing w:line="240" w:lineRule="auto"/>
        <w:ind w:left="5001" w:right="1782"/>
        <w:jc w:val="left"/>
        <w:rPr>
          <w:b w:val="0"/>
          <w:bCs w:val="0"/>
        </w:rPr>
      </w:pPr>
      <w:r>
        <w:rPr/>
        <w:t>中国注册会计师：倪一琳</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40"/>
          <w:szCs w:val="40"/>
        </w:rPr>
      </w:pPr>
    </w:p>
    <w:p>
      <w:pPr>
        <w:pStyle w:val="Heading2"/>
        <w:tabs>
          <w:tab w:pos="4986" w:val="left" w:leader="none"/>
        </w:tabs>
        <w:spacing w:line="240" w:lineRule="auto"/>
        <w:ind w:left="1544" w:right="1782"/>
        <w:jc w:val="left"/>
        <w:rPr>
          <w:b w:val="0"/>
          <w:bCs w:val="0"/>
        </w:rPr>
      </w:pPr>
      <w:r>
        <w:rPr>
          <w:spacing w:val="-29"/>
        </w:rPr>
        <w:t>中国</w:t>
      </w:r>
      <w:r>
        <w:rPr>
          <w:rFonts w:ascii="Times New Roman" w:hAnsi="Times New Roman" w:cs="Times New Roman" w:eastAsia="Times New Roman" w:hint="default"/>
          <w:spacing w:val="-29"/>
        </w:rPr>
        <w:t>·</w:t>
      </w:r>
      <w:r>
        <w:rPr>
          <w:spacing w:val="-29"/>
        </w:rPr>
        <w:t>上海</w:t>
        <w:tab/>
      </w:r>
      <w:r>
        <w:rPr/>
        <w:t>二</w:t>
      </w:r>
      <w:r>
        <w:rPr>
          <w:spacing w:val="-71"/>
        </w:rPr>
        <w:t> </w:t>
      </w:r>
      <w:r>
        <w:rPr>
          <w:rFonts w:ascii="Times New Roman" w:hAnsi="Times New Roman" w:cs="Times New Roman" w:eastAsia="Times New Roman" w:hint="default"/>
        </w:rPr>
        <w:t>O</w:t>
      </w:r>
      <w:r>
        <w:rPr>
          <w:rFonts w:ascii="Times New Roman" w:hAnsi="Times New Roman" w:cs="Times New Roman" w:eastAsia="Times New Roman" w:hint="default"/>
          <w:spacing w:val="-2"/>
        </w:rPr>
        <w:t> </w:t>
      </w:r>
      <w:r>
        <w:rPr/>
        <w:t>一二年三月二十七日</w:t>
      </w:r>
      <w:r>
        <w:rPr>
          <w:b w:val="0"/>
          <w:bCs w:val="0"/>
        </w:rPr>
      </w:r>
    </w:p>
    <w:p>
      <w:pPr>
        <w:spacing w:after="0" w:line="240" w:lineRule="auto"/>
        <w:jc w:val="left"/>
        <w:sectPr>
          <w:pgSz w:w="11910" w:h="16840"/>
          <w:pgMar w:header="851" w:footer="980" w:top="1160" w:bottom="1160" w:left="1660" w:right="0"/>
        </w:sectPr>
      </w:pPr>
    </w:p>
    <w:p>
      <w:pPr>
        <w:spacing w:line="240" w:lineRule="auto" w:before="9"/>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851" w:footer="980" w:top="1160" w:bottom="1160" w:left="1580" w:right="0"/>
        </w:sectPr>
      </w:pPr>
    </w:p>
    <w:p>
      <w:pPr>
        <w:pStyle w:val="Heading4"/>
        <w:tabs>
          <w:tab w:pos="1499" w:val="left" w:leader="none"/>
        </w:tabs>
        <w:spacing w:line="240" w:lineRule="auto" w:before="26"/>
        <w:ind w:left="779" w:right="-20"/>
        <w:jc w:val="left"/>
        <w:rPr>
          <w:b w:val="0"/>
          <w:bCs w:val="0"/>
        </w:rPr>
      </w:pPr>
      <w:r>
        <w:rPr/>
        <w:t>一、</w:t>
        <w:tab/>
        <w:t>财务报表及附注</w:t>
      </w:r>
      <w:r>
        <w:rPr>
          <w:b w:val="0"/>
          <w:bCs w:val="0"/>
        </w:rPr>
      </w:r>
    </w:p>
    <w:p>
      <w:pPr>
        <w:spacing w:line="240" w:lineRule="auto" w:before="4"/>
        <w:rPr>
          <w:rFonts w:ascii="宋体" w:hAnsi="宋体" w:cs="宋体" w:eastAsia="宋体" w:hint="default"/>
          <w:b/>
          <w:bCs/>
          <w:sz w:val="26"/>
          <w:szCs w:val="26"/>
        </w:rPr>
      </w:pPr>
      <w:r>
        <w:rPr/>
        <w:br w:type="column"/>
      </w:r>
      <w:r>
        <w:rPr>
          <w:rFonts w:ascii="宋体"/>
          <w:b/>
          <w:sz w:val="26"/>
        </w:rPr>
      </w:r>
    </w:p>
    <w:p>
      <w:pPr>
        <w:spacing w:line="285" w:lineRule="auto" w:before="0"/>
        <w:ind w:left="621" w:right="5089" w:hanging="317"/>
        <w:jc w:val="left"/>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spacing w:val="-103"/>
          <w:sz w:val="21"/>
          <w:szCs w:val="21"/>
        </w:rPr>
        <w:t> </w:t>
      </w:r>
      <w:r>
        <w:rPr>
          <w:rFonts w:ascii="宋体" w:hAnsi="宋体" w:cs="宋体" w:eastAsia="宋体" w:hint="default"/>
          <w:b/>
          <w:bCs/>
          <w:sz w:val="21"/>
          <w:szCs w:val="21"/>
        </w:rPr>
        <w:t>资产负债表</w:t>
      </w:r>
      <w:r>
        <w:rPr>
          <w:rFonts w:ascii="宋体" w:hAnsi="宋体" w:cs="宋体" w:eastAsia="宋体" w:hint="default"/>
          <w:sz w:val="21"/>
          <w:szCs w:val="21"/>
        </w:rPr>
      </w:r>
    </w:p>
    <w:p>
      <w:pPr>
        <w:spacing w:before="11"/>
        <w:ind w:left="285" w:right="0" w:firstLine="0"/>
        <w:jc w:val="left"/>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580" w:bottom="0" w:left="1580" w:right="0"/>
          <w:cols w:num="2" w:equalWidth="0">
            <w:col w:w="3187" w:space="40"/>
            <w:col w:w="7103"/>
          </w:cols>
        </w:sectPr>
      </w:pPr>
    </w:p>
    <w:p>
      <w:pPr>
        <w:spacing w:before="43"/>
        <w:ind w:left="2635"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0"/>
          <w:szCs w:val="20"/>
        </w:rPr>
      </w:pPr>
    </w:p>
    <w:tbl>
      <w:tblPr>
        <w:tblW w:w="0" w:type="auto"/>
        <w:jc w:val="left"/>
        <w:tblInd w:w="105" w:type="dxa"/>
        <w:tblLayout w:type="fixed"/>
        <w:tblCellMar>
          <w:top w:w="0" w:type="dxa"/>
          <w:left w:w="0" w:type="dxa"/>
          <w:bottom w:w="0" w:type="dxa"/>
          <w:right w:w="0" w:type="dxa"/>
        </w:tblCellMar>
        <w:tblLook w:val="01E0"/>
      </w:tblPr>
      <w:tblGrid>
        <w:gridCol w:w="3229"/>
        <w:gridCol w:w="991"/>
        <w:gridCol w:w="1997"/>
        <w:gridCol w:w="2000"/>
      </w:tblGrid>
      <w:tr>
        <w:trPr>
          <w:trHeight w:val="293"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tabs>
                <w:tab w:pos="542" w:val="left" w:leader="none"/>
              </w:tabs>
              <w:spacing w:line="215"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right="5"/>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63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633"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3"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178,863,213.32</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196,482,823.70</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1,190,116.00</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（一）</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118,384,641.72</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78,684,107.59</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30,907,256.68</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50,181,303.51</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（二）</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5,814,973.23</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6,662,699.69</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194,161,850.62</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120,914,640.73</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8"/>
              <w:jc w:val="right"/>
              <w:rPr>
                <w:rFonts w:ascii="Times New Roman" w:hAnsi="Times New Roman" w:cs="Times New Roman" w:eastAsia="Times New Roman" w:hint="default"/>
                <w:sz w:val="18"/>
                <w:szCs w:val="18"/>
              </w:rPr>
            </w:pPr>
            <w:r>
              <w:rPr>
                <w:rFonts w:ascii="Times New Roman"/>
                <w:b/>
                <w:spacing w:val="-1"/>
                <w:sz w:val="18"/>
              </w:rPr>
              <w:t>528,131,935.57</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454,115,691.22</w:t>
            </w:r>
            <w:r>
              <w:rPr>
                <w:rFonts w:ascii="Times New Roman"/>
                <w:spacing w:val="-1"/>
                <w:sz w:val="18"/>
              </w:rPr>
            </w: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（三）</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60,000,000.00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51,991,967.00</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pacing w:val="-1"/>
                <w:sz w:val="18"/>
              </w:rPr>
              <w:t>225,819,818.73</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172,929,865.35</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29,001,631.66</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32,109,822.42</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27,554,008.05</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214,811.43</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453,531.24</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2,859,912.60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1,873,571.38</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8"/>
                <w:szCs w:val="18"/>
              </w:rPr>
            </w:pPr>
            <w:r>
              <w:rPr>
                <w:rFonts w:ascii="Times New Roman"/>
                <w:b/>
                <w:spacing w:val="-1"/>
                <w:sz w:val="18"/>
              </w:rPr>
              <w:t>321,004,365.18</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283,804,574.68</w:t>
            </w:r>
            <w:r>
              <w:rPr>
                <w:rFonts w:ascii="Times New Roman"/>
                <w:spacing w:val="-1"/>
                <w:sz w:val="18"/>
              </w:rPr>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8"/>
              <w:jc w:val="right"/>
              <w:rPr>
                <w:rFonts w:ascii="Times New Roman" w:hAnsi="Times New Roman" w:cs="Times New Roman" w:eastAsia="Times New Roman" w:hint="default"/>
                <w:sz w:val="18"/>
                <w:szCs w:val="18"/>
              </w:rPr>
            </w:pPr>
            <w:r>
              <w:rPr>
                <w:rFonts w:ascii="Times New Roman"/>
                <w:b/>
                <w:spacing w:val="-1"/>
                <w:sz w:val="18"/>
              </w:rPr>
              <w:t>849,136,300.75</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737,920,265.90</w:t>
            </w:r>
            <w:r>
              <w:rPr>
                <w:rFonts w:ascii="Times New Roman"/>
                <w:spacing w:val="-1"/>
                <w:sz w:val="18"/>
              </w:rPr>
            </w:r>
          </w:p>
        </w:tc>
      </w:tr>
    </w:tbl>
    <w:p>
      <w:pPr>
        <w:spacing w:line="240" w:lineRule="auto" w:before="2"/>
        <w:rPr>
          <w:rFonts w:ascii="宋体" w:hAnsi="宋体" w:cs="宋体" w:eastAsia="宋体" w:hint="default"/>
          <w:b/>
          <w:bCs/>
          <w:sz w:val="11"/>
          <w:szCs w:val="11"/>
        </w:rPr>
      </w:pPr>
    </w:p>
    <w:p>
      <w:pPr>
        <w:spacing w:before="44"/>
        <w:ind w:left="21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192" w:val="left" w:leader="none"/>
          <w:tab w:pos="6432" w:val="left" w:leader="none"/>
        </w:tabs>
        <w:spacing w:before="88"/>
        <w:ind w:left="218" w:right="0" w:firstLine="0"/>
        <w:jc w:val="left"/>
        <w:rPr>
          <w:rFonts w:ascii="宋体" w:hAnsi="宋体" w:cs="宋体" w:eastAsia="宋体" w:hint="default"/>
          <w:sz w:val="18"/>
          <w:szCs w:val="18"/>
        </w:rPr>
      </w:pPr>
      <w:r>
        <w:rPr>
          <w:rFonts w:ascii="宋体" w:hAnsi="宋体" w:cs="宋体" w:eastAsia="宋体" w:hint="default"/>
          <w:spacing w:val="-1"/>
          <w:sz w:val="18"/>
          <w:szCs w:val="18"/>
        </w:rPr>
        <w:t>企业法定代表人：钱云宝</w:t>
        <w:tab/>
        <w:t>主管会计工作负责人：赵长健</w:t>
        <w:tab/>
        <w:t>会计机构负责人：施伟</w:t>
      </w:r>
    </w:p>
    <w:p>
      <w:pPr>
        <w:spacing w:after="0"/>
        <w:jc w:val="left"/>
        <w:rPr>
          <w:rFonts w:ascii="宋体" w:hAnsi="宋体" w:cs="宋体" w:eastAsia="宋体" w:hint="default"/>
          <w:sz w:val="18"/>
          <w:szCs w:val="18"/>
        </w:rPr>
        <w:sectPr>
          <w:type w:val="continuous"/>
          <w:pgSz w:w="11910" w:h="16840"/>
          <w:pgMar w:top="1580" w:bottom="0" w:left="1580" w:right="0"/>
        </w:sectPr>
      </w:pPr>
    </w:p>
    <w:p>
      <w:pPr>
        <w:spacing w:line="240" w:lineRule="auto" w:before="5"/>
        <w:rPr>
          <w:rFonts w:ascii="宋体" w:hAnsi="宋体" w:cs="宋体" w:eastAsia="宋体" w:hint="default"/>
          <w:sz w:val="18"/>
          <w:szCs w:val="18"/>
        </w:rPr>
      </w:pPr>
    </w:p>
    <w:p>
      <w:pPr>
        <w:spacing w:line="285" w:lineRule="auto" w:before="36"/>
        <w:ind w:left="3511" w:right="5087" w:firstLine="19"/>
        <w:jc w:val="both"/>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资产负债表（续）</w:t>
      </w:r>
      <w:r>
        <w:rPr>
          <w:rFonts w:ascii="宋体" w:hAnsi="宋体" w:cs="宋体" w:eastAsia="宋体" w:hint="default"/>
          <w:b/>
          <w:bCs/>
          <w:spacing w:val="-103"/>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66" w:lineRule="exact" w:before="0"/>
        <w:ind w:left="2371"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7"/>
        <w:rPr>
          <w:rFonts w:ascii="宋体" w:hAnsi="宋体" w:cs="宋体" w:eastAsia="宋体" w:hint="default"/>
          <w:b/>
          <w:bCs/>
          <w:sz w:val="6"/>
          <w:szCs w:val="6"/>
        </w:rPr>
      </w:pPr>
    </w:p>
    <w:tbl>
      <w:tblPr>
        <w:tblW w:w="0" w:type="auto"/>
        <w:jc w:val="left"/>
        <w:tblInd w:w="105" w:type="dxa"/>
        <w:tblLayout w:type="fixed"/>
        <w:tblCellMar>
          <w:top w:w="0" w:type="dxa"/>
          <w:left w:w="0" w:type="dxa"/>
          <w:bottom w:w="0" w:type="dxa"/>
          <w:right w:w="0" w:type="dxa"/>
        </w:tblCellMar>
        <w:tblLook w:val="01E0"/>
      </w:tblPr>
      <w:tblGrid>
        <w:gridCol w:w="3229"/>
        <w:gridCol w:w="991"/>
        <w:gridCol w:w="2000"/>
        <w:gridCol w:w="2002"/>
      </w:tblGrid>
      <w:tr>
        <w:trPr>
          <w:trHeight w:val="295"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59"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27" w:right="0"/>
              <w:jc w:val="left"/>
              <w:rPr>
                <w:rFonts w:ascii="宋体" w:hAnsi="宋体" w:cs="宋体" w:eastAsia="宋体" w:hint="default"/>
                <w:sz w:val="18"/>
                <w:szCs w:val="18"/>
              </w:rPr>
            </w:pPr>
            <w:r>
              <w:rPr>
                <w:rFonts w:ascii="宋体" w:hAnsi="宋体" w:cs="宋体" w:eastAsia="宋体" w:hint="default"/>
                <w:sz w:val="18"/>
                <w:szCs w:val="18"/>
              </w:rPr>
              <w:t>附注十一</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3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33"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3"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121,716,139.63</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76,975,117.94</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6,071,672.63</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2,629,938.53</w:t>
            </w: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3,709,765.53</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pacing w:val="-1"/>
                <w:sz w:val="18"/>
              </w:rPr>
              <w:t>2,861,579.97</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261,470.29</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13,868,601.66</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131,759,048.08</w:t>
            </w:r>
            <w:r>
              <w:rPr>
                <w:rFonts w:ascii="Times New Roman"/>
                <w:spacing w:val="-1"/>
                <w:sz w:val="18"/>
              </w:rPr>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b/>
                <w:spacing w:val="-1"/>
                <w:sz w:val="18"/>
              </w:rPr>
              <w:t>96,335,238.10</w:t>
            </w:r>
            <w:r>
              <w:rPr>
                <w:rFonts w:ascii="Times New Roman"/>
                <w:spacing w:val="-1"/>
                <w:sz w:val="18"/>
              </w:rPr>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30,531.86</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270,164.34</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10,704,459.17</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7,221,028.26</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b/>
                <w:spacing w:val="-1"/>
                <w:sz w:val="18"/>
              </w:rPr>
              <w:t>10,734,991.03</w:t>
            </w:r>
            <w:r>
              <w:rPr>
                <w:rFonts w:ascii="Times New Roman"/>
                <w:spacing w:val="-1"/>
                <w:sz w:val="18"/>
              </w:rPr>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b/>
                <w:spacing w:val="-1"/>
                <w:sz w:val="18"/>
              </w:rPr>
              <w:t>7,491,192.60</w:t>
            </w:r>
            <w:r>
              <w:rPr>
                <w:rFonts w:ascii="Times New Roman"/>
                <w:spacing w:val="-1"/>
                <w:sz w:val="18"/>
              </w:rPr>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142,494,039.11</w:t>
            </w:r>
            <w:r>
              <w:rPr>
                <w:rFonts w:ascii="Times New Roman"/>
                <w:spacing w:val="-1"/>
                <w:sz w:val="18"/>
              </w:rPr>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b/>
                <w:spacing w:val="-1"/>
                <w:sz w:val="18"/>
              </w:rPr>
              <w:t>103,826,430.70</w:t>
            </w:r>
            <w:r>
              <w:rPr>
                <w:rFonts w:ascii="Times New Roman"/>
                <w:spacing w:val="-1"/>
                <w:sz w:val="18"/>
              </w:rPr>
            </w: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440,640,000.00</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440,640,000.00</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17,347,816.47</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17,347,816.47</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pacing w:val="-1"/>
                <w:sz w:val="18"/>
              </w:rPr>
              <w:t>60,748,604.57</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49,087,361.93</w:t>
            </w:r>
          </w:p>
        </w:tc>
      </w:tr>
      <w:tr>
        <w:trPr>
          <w:trHeight w:val="32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5"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187,905,840.60</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127,018,656.80</w:t>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706,642,261.64</w:t>
            </w:r>
            <w:r>
              <w:rPr>
                <w:rFonts w:ascii="Times New Roman"/>
                <w:spacing w:val="-1"/>
                <w:sz w:val="18"/>
              </w:rPr>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b/>
                <w:spacing w:val="-1"/>
                <w:sz w:val="18"/>
              </w:rPr>
              <w:t>634,093,835.20</w:t>
            </w:r>
            <w:r>
              <w:rPr>
                <w:rFonts w:ascii="Times New Roman"/>
                <w:spacing w:val="-1"/>
                <w:sz w:val="18"/>
              </w:rPr>
            </w:r>
          </w:p>
        </w:tc>
      </w:tr>
      <w:tr>
        <w:trPr>
          <w:trHeight w:val="32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pacing w:val="-4"/>
                <w:sz w:val="18"/>
                <w:szCs w:val="18"/>
              </w:rPr>
              <w:t>负债和所有者权益（或股东权益）总计</w:t>
            </w:r>
            <w:r>
              <w:rPr>
                <w:rFonts w:ascii="宋体" w:hAnsi="宋体" w:cs="宋体" w:eastAsia="宋体" w:hint="default"/>
                <w:spacing w:val="-4"/>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849,136,300.75</w:t>
            </w:r>
            <w:r>
              <w:rPr>
                <w:rFonts w:ascii="Times New Roman"/>
                <w:spacing w:val="-1"/>
                <w:sz w:val="18"/>
              </w:rPr>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b/>
                <w:spacing w:val="-1"/>
                <w:sz w:val="18"/>
              </w:rPr>
              <w:t>737,920,265.90</w:t>
            </w:r>
            <w:r>
              <w:rPr>
                <w:rFonts w:ascii="Times New Roman"/>
                <w:spacing w:val="-1"/>
                <w:sz w:val="18"/>
              </w:rPr>
            </w:r>
          </w:p>
        </w:tc>
      </w:tr>
    </w:tbl>
    <w:p>
      <w:pPr>
        <w:spacing w:line="240" w:lineRule="auto" w:before="2"/>
        <w:rPr>
          <w:rFonts w:ascii="宋体" w:hAnsi="宋体" w:cs="宋体" w:eastAsia="宋体" w:hint="default"/>
          <w:b/>
          <w:bCs/>
          <w:sz w:val="11"/>
          <w:szCs w:val="11"/>
        </w:rPr>
      </w:pPr>
    </w:p>
    <w:p>
      <w:pPr>
        <w:spacing w:before="44"/>
        <w:ind w:left="21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0"/>
        <w:rPr>
          <w:rFonts w:ascii="宋体" w:hAnsi="宋体" w:cs="宋体" w:eastAsia="宋体" w:hint="default"/>
          <w:sz w:val="24"/>
          <w:szCs w:val="24"/>
        </w:rPr>
      </w:pPr>
    </w:p>
    <w:p>
      <w:pPr>
        <w:tabs>
          <w:tab w:pos="3192" w:val="left" w:leader="none"/>
          <w:tab w:pos="6432" w:val="left" w:leader="none"/>
        </w:tabs>
        <w:spacing w:before="0"/>
        <w:ind w:left="218" w:right="0" w:firstLine="0"/>
        <w:jc w:val="left"/>
        <w:rPr>
          <w:rFonts w:ascii="宋体" w:hAnsi="宋体" w:cs="宋体" w:eastAsia="宋体" w:hint="default"/>
          <w:sz w:val="18"/>
          <w:szCs w:val="18"/>
        </w:rPr>
      </w:pPr>
      <w:r>
        <w:rPr>
          <w:rFonts w:ascii="宋体" w:hAnsi="宋体" w:cs="宋体" w:eastAsia="宋体" w:hint="default"/>
          <w:spacing w:val="-1"/>
          <w:sz w:val="18"/>
          <w:szCs w:val="18"/>
        </w:rPr>
        <w:t>企业法定代表人：钱云宝</w:t>
        <w:tab/>
        <w:t>主管会计工作负责人：赵长健</w:t>
        <w:tab/>
        <w:t>会计机构负责人：施伟</w:t>
      </w:r>
    </w:p>
    <w:p>
      <w:pPr>
        <w:spacing w:after="0"/>
        <w:jc w:val="left"/>
        <w:rPr>
          <w:rFonts w:ascii="宋体" w:hAnsi="宋体" w:cs="宋体" w:eastAsia="宋体" w:hint="default"/>
          <w:sz w:val="18"/>
          <w:szCs w:val="18"/>
        </w:rPr>
        <w:sectPr>
          <w:pgSz w:w="11910" w:h="16840"/>
          <w:pgMar w:header="851" w:footer="980" w:top="1160" w:bottom="1160" w:left="1580" w:right="0"/>
        </w:sectPr>
      </w:pPr>
    </w:p>
    <w:p>
      <w:pPr>
        <w:spacing w:line="240" w:lineRule="auto" w:before="5"/>
        <w:rPr>
          <w:rFonts w:ascii="宋体" w:hAnsi="宋体" w:cs="宋体" w:eastAsia="宋体" w:hint="default"/>
          <w:sz w:val="18"/>
          <w:szCs w:val="18"/>
        </w:rPr>
      </w:pPr>
    </w:p>
    <w:p>
      <w:pPr>
        <w:spacing w:line="283" w:lineRule="auto" w:before="36"/>
        <w:ind w:left="3530" w:right="5104"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合并资产负债表</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2011</w:t>
      </w:r>
      <w:r>
        <w:rPr>
          <w:rFonts w:ascii="宋体" w:hAnsi="宋体" w:cs="宋体" w:eastAsia="宋体" w:hint="default"/>
          <w:b/>
          <w:bCs/>
          <w:sz w:val="21"/>
          <w:szCs w:val="21"/>
        </w:rPr>
        <w:t>年</w:t>
      </w: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月</w:t>
      </w:r>
      <w:r>
        <w:rPr>
          <w:rFonts w:ascii="Times New Roman" w:hAnsi="Times New Roman" w:cs="Times New Roman" w:eastAsia="Times New Roman" w:hint="default"/>
          <w:b/>
          <w:bCs/>
          <w:sz w:val="21"/>
          <w:szCs w:val="21"/>
        </w:rPr>
        <w:t>31</w:t>
      </w:r>
      <w:r>
        <w:rPr>
          <w:rFonts w:ascii="宋体" w:hAnsi="宋体" w:cs="宋体" w:eastAsia="宋体" w:hint="default"/>
          <w:b/>
          <w:bCs/>
          <w:sz w:val="21"/>
          <w:szCs w:val="21"/>
        </w:rPr>
        <w:t>日</w:t>
      </w:r>
      <w:r>
        <w:rPr>
          <w:rFonts w:ascii="宋体" w:hAnsi="宋体" w:cs="宋体" w:eastAsia="宋体" w:hint="default"/>
          <w:sz w:val="21"/>
          <w:szCs w:val="21"/>
        </w:rPr>
      </w:r>
    </w:p>
    <w:p>
      <w:pPr>
        <w:spacing w:before="18"/>
        <w:ind w:left="0" w:right="157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5"/>
        <w:rPr>
          <w:rFonts w:ascii="宋体" w:hAnsi="宋体" w:cs="宋体" w:eastAsia="宋体" w:hint="default"/>
          <w:b/>
          <w:bCs/>
          <w:sz w:val="21"/>
          <w:szCs w:val="21"/>
        </w:rPr>
      </w:pPr>
    </w:p>
    <w:tbl>
      <w:tblPr>
        <w:tblW w:w="0" w:type="auto"/>
        <w:jc w:val="left"/>
        <w:tblInd w:w="105" w:type="dxa"/>
        <w:tblLayout w:type="fixed"/>
        <w:tblCellMar>
          <w:top w:w="0" w:type="dxa"/>
          <w:left w:w="0" w:type="dxa"/>
          <w:bottom w:w="0" w:type="dxa"/>
          <w:right w:w="0" w:type="dxa"/>
        </w:tblCellMar>
        <w:tblLook w:val="01E0"/>
      </w:tblPr>
      <w:tblGrid>
        <w:gridCol w:w="3229"/>
        <w:gridCol w:w="991"/>
        <w:gridCol w:w="2000"/>
        <w:gridCol w:w="2000"/>
      </w:tblGrid>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tabs>
                <w:tab w:pos="542" w:val="left" w:leader="none"/>
              </w:tabs>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
              <w:jc w:val="center"/>
              <w:rPr>
                <w:rFonts w:ascii="宋体" w:hAnsi="宋体" w:cs="宋体" w:eastAsia="宋体" w:hint="default"/>
                <w:sz w:val="18"/>
                <w:szCs w:val="18"/>
              </w:rPr>
            </w:pPr>
            <w:r>
              <w:rPr>
                <w:rFonts w:ascii="宋体" w:hAnsi="宋体" w:cs="宋体" w:eastAsia="宋体" w:hint="default"/>
                <w:sz w:val="18"/>
                <w:szCs w:val="18"/>
              </w:rPr>
              <w:t>附注五</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3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33"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（一）</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208,563,460.41</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222,483,749.02</w:t>
            </w:r>
          </w:p>
        </w:tc>
      </w:tr>
      <w:tr>
        <w:trPr>
          <w:trHeight w:val="288"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85"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（二）</w:t>
            </w: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1,190,116.00</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（三）</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116,748,600.49</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83,091,550.75</w:t>
            </w:r>
          </w:p>
        </w:tc>
      </w:tr>
      <w:tr>
        <w:trPr>
          <w:trHeight w:val="291"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8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2"/>
              <w:jc w:val="center"/>
              <w:rPr>
                <w:rFonts w:ascii="宋体" w:hAnsi="宋体" w:cs="宋体" w:eastAsia="宋体" w:hint="default"/>
                <w:sz w:val="18"/>
                <w:szCs w:val="18"/>
              </w:rPr>
            </w:pPr>
            <w:r>
              <w:rPr>
                <w:rFonts w:ascii="宋体" w:hAnsi="宋体" w:cs="宋体" w:eastAsia="宋体" w:hint="default"/>
                <w:sz w:val="18"/>
                <w:szCs w:val="18"/>
              </w:rPr>
              <w:t>（五）</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30,964,426.70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50,441,660.58</w:t>
            </w:r>
          </w:p>
        </w:tc>
      </w:tr>
      <w:tr>
        <w:trPr>
          <w:trHeight w:val="288"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（四）</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6,162,477.29</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5,092,374.38</w:t>
            </w:r>
          </w:p>
        </w:tc>
      </w:tr>
      <w:tr>
        <w:trPr>
          <w:trHeight w:val="288"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85"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（六）</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210,957,079.07</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124,817,086.32</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573,396,043.96</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487,116,537.05</w:t>
            </w:r>
            <w:r>
              <w:rPr>
                <w:rFonts w:ascii="Times New Roman"/>
                <w:spacing w:val="-1"/>
                <w:sz w:val="18"/>
              </w:rPr>
            </w:r>
          </w:p>
        </w:tc>
      </w:tr>
      <w:tr>
        <w:trPr>
          <w:trHeight w:val="291"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94"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（七）</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8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2"/>
              <w:jc w:val="center"/>
              <w:rPr>
                <w:rFonts w:ascii="宋体" w:hAnsi="宋体" w:cs="宋体" w:eastAsia="宋体" w:hint="default"/>
                <w:sz w:val="18"/>
                <w:szCs w:val="18"/>
              </w:rPr>
            </w:pPr>
            <w:r>
              <w:rPr>
                <w:rFonts w:ascii="宋体" w:hAnsi="宋体" w:cs="宋体" w:eastAsia="宋体" w:hint="default"/>
                <w:sz w:val="18"/>
                <w:szCs w:val="18"/>
              </w:rPr>
              <w:t>（八）</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228,063,652.49</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175,403,397.76</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2"/>
              <w:jc w:val="center"/>
              <w:rPr>
                <w:rFonts w:ascii="宋体" w:hAnsi="宋体" w:cs="宋体" w:eastAsia="宋体" w:hint="default"/>
                <w:sz w:val="18"/>
                <w:szCs w:val="18"/>
              </w:rPr>
            </w:pPr>
            <w:r>
              <w:rPr>
                <w:rFonts w:ascii="宋体" w:hAnsi="宋体" w:cs="宋体" w:eastAsia="宋体" w:hint="default"/>
                <w:sz w:val="18"/>
                <w:szCs w:val="18"/>
              </w:rPr>
              <w:t>（九）</w:t>
            </w: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spacing w:val="-1"/>
                <w:sz w:val="18"/>
              </w:rPr>
              <w:t>29,001,631.66</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1"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8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2"/>
              <w:jc w:val="center"/>
              <w:rPr>
                <w:rFonts w:ascii="宋体" w:hAnsi="宋体" w:cs="宋体" w:eastAsia="宋体" w:hint="default"/>
                <w:sz w:val="18"/>
                <w:szCs w:val="18"/>
              </w:rPr>
            </w:pPr>
            <w:r>
              <w:rPr>
                <w:rFonts w:ascii="宋体" w:hAnsi="宋体" w:cs="宋体" w:eastAsia="宋体" w:hint="default"/>
                <w:sz w:val="18"/>
                <w:szCs w:val="18"/>
              </w:rPr>
              <w:t>（十）</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33,301,738.37</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29,065,975.67</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5"/>
              <w:jc w:val="center"/>
              <w:rPr>
                <w:rFonts w:ascii="宋体" w:hAnsi="宋体" w:cs="宋体" w:eastAsia="宋体" w:hint="default"/>
                <w:sz w:val="18"/>
                <w:szCs w:val="18"/>
              </w:rPr>
            </w:pPr>
            <w:r>
              <w:rPr>
                <w:rFonts w:ascii="宋体" w:hAnsi="宋体" w:cs="宋体" w:eastAsia="宋体" w:hint="default"/>
                <w:sz w:val="18"/>
                <w:szCs w:val="18"/>
              </w:rPr>
              <w:t>（十一）</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11,137,414.67</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5"/>
              <w:jc w:val="center"/>
              <w:rPr>
                <w:rFonts w:ascii="宋体" w:hAnsi="宋体" w:cs="宋体" w:eastAsia="宋体" w:hint="default"/>
                <w:sz w:val="18"/>
                <w:szCs w:val="18"/>
              </w:rPr>
            </w:pPr>
            <w:r>
              <w:rPr>
                <w:rFonts w:ascii="宋体" w:hAnsi="宋体" w:cs="宋体" w:eastAsia="宋体" w:hint="default"/>
                <w:sz w:val="18"/>
                <w:szCs w:val="18"/>
              </w:rPr>
              <w:t>（十二）</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214,811.43</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453,531.24</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5"/>
              <w:jc w:val="center"/>
              <w:rPr>
                <w:rFonts w:ascii="宋体" w:hAnsi="宋体" w:cs="宋体" w:eastAsia="宋体" w:hint="default"/>
                <w:sz w:val="18"/>
                <w:szCs w:val="18"/>
              </w:rPr>
            </w:pPr>
            <w:r>
              <w:rPr>
                <w:rFonts w:ascii="宋体" w:hAnsi="宋体" w:cs="宋体" w:eastAsia="宋体" w:hint="default"/>
                <w:sz w:val="18"/>
                <w:szCs w:val="18"/>
              </w:rPr>
              <w:t>（十三）</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3,080,038.30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2,063,118.25</w:t>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88"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278,797,655.26</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247,125,069.25</w:t>
            </w:r>
            <w:r>
              <w:rPr>
                <w:rFonts w:ascii="Times New Roman"/>
                <w:spacing w:val="-1"/>
                <w:sz w:val="18"/>
              </w:rPr>
            </w:r>
          </w:p>
        </w:tc>
      </w:tr>
      <w:tr>
        <w:trPr>
          <w:trHeight w:val="290"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852,193,699.22</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734,241,606.30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100"/>
          <w:pgSz w:w="11910" w:h="16840"/>
          <w:pgMar w:footer="1746" w:header="851" w:top="1160" w:bottom="1960" w:left="1580" w:right="0"/>
          <w:pgNumType w:start="68"/>
        </w:sectPr>
      </w:pPr>
    </w:p>
    <w:p>
      <w:pPr>
        <w:spacing w:line="240" w:lineRule="auto" w:before="5"/>
        <w:rPr>
          <w:rFonts w:ascii="宋体" w:hAnsi="宋体" w:cs="宋体" w:eastAsia="宋体" w:hint="default"/>
          <w:b/>
          <w:bCs/>
          <w:sz w:val="18"/>
          <w:szCs w:val="18"/>
        </w:rPr>
      </w:pPr>
    </w:p>
    <w:p>
      <w:pPr>
        <w:spacing w:line="285" w:lineRule="auto" w:before="36"/>
        <w:ind w:left="3319" w:right="4895" w:firstLine="2"/>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合并资产负债表（续）</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13"/>
        <w:ind w:left="0" w:right="157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3"/>
          <w:szCs w:val="3"/>
        </w:rPr>
      </w:pPr>
    </w:p>
    <w:tbl>
      <w:tblPr>
        <w:tblW w:w="0" w:type="auto"/>
        <w:jc w:val="left"/>
        <w:tblInd w:w="105" w:type="dxa"/>
        <w:tblLayout w:type="fixed"/>
        <w:tblCellMar>
          <w:top w:w="0" w:type="dxa"/>
          <w:left w:w="0" w:type="dxa"/>
          <w:bottom w:w="0" w:type="dxa"/>
          <w:right w:w="0" w:type="dxa"/>
        </w:tblCellMar>
        <w:tblLook w:val="01E0"/>
      </w:tblPr>
      <w:tblGrid>
        <w:gridCol w:w="3229"/>
        <w:gridCol w:w="1133"/>
        <w:gridCol w:w="2000"/>
        <w:gridCol w:w="2000"/>
      </w:tblGrid>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59"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5"/>
              <w:jc w:val="center"/>
              <w:rPr>
                <w:rFonts w:ascii="宋体" w:hAnsi="宋体" w:cs="宋体" w:eastAsia="宋体" w:hint="default"/>
                <w:sz w:val="18"/>
                <w:szCs w:val="18"/>
              </w:rPr>
            </w:pPr>
            <w:r>
              <w:rPr>
                <w:rFonts w:ascii="宋体" w:hAnsi="宋体" w:cs="宋体" w:eastAsia="宋体" w:hint="default"/>
                <w:sz w:val="18"/>
                <w:szCs w:val="18"/>
              </w:rPr>
              <w:t>附注五</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6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633"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
              <w:jc w:val="center"/>
              <w:rPr>
                <w:rFonts w:ascii="宋体" w:hAnsi="宋体" w:cs="宋体" w:eastAsia="宋体" w:hint="default"/>
                <w:sz w:val="18"/>
                <w:szCs w:val="18"/>
              </w:rPr>
            </w:pPr>
            <w:r>
              <w:rPr>
                <w:rFonts w:ascii="宋体" w:hAnsi="宋体" w:cs="宋体" w:eastAsia="宋体" w:hint="default"/>
                <w:sz w:val="18"/>
                <w:szCs w:val="18"/>
              </w:rPr>
              <w:t>（十五）</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125,677,363.56</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80,442,535.71</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
              <w:jc w:val="center"/>
              <w:rPr>
                <w:rFonts w:ascii="宋体" w:hAnsi="宋体" w:cs="宋体" w:eastAsia="宋体" w:hint="default"/>
                <w:sz w:val="18"/>
                <w:szCs w:val="18"/>
              </w:rPr>
            </w:pPr>
            <w:r>
              <w:rPr>
                <w:rFonts w:ascii="宋体" w:hAnsi="宋体" w:cs="宋体" w:eastAsia="宋体" w:hint="default"/>
                <w:sz w:val="18"/>
                <w:szCs w:val="18"/>
              </w:rPr>
              <w:t>（十六）</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6,086,794.79</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4,900,906.74</w:t>
            </w:r>
          </w:p>
        </w:tc>
      </w:tr>
      <w:tr>
        <w:trPr>
          <w:trHeight w:val="253"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85"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2"/>
              <w:jc w:val="center"/>
              <w:rPr>
                <w:rFonts w:ascii="宋体" w:hAnsi="宋体" w:cs="宋体" w:eastAsia="宋体" w:hint="default"/>
                <w:sz w:val="18"/>
                <w:szCs w:val="18"/>
              </w:rPr>
            </w:pPr>
            <w:r>
              <w:rPr>
                <w:rFonts w:ascii="宋体" w:hAnsi="宋体" w:cs="宋体" w:eastAsia="宋体" w:hint="default"/>
                <w:sz w:val="18"/>
                <w:szCs w:val="18"/>
              </w:rPr>
              <w:t>（十七）</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466,917.55</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373,262.91</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
              <w:jc w:val="center"/>
              <w:rPr>
                <w:rFonts w:ascii="宋体" w:hAnsi="宋体" w:cs="宋体" w:eastAsia="宋体" w:hint="default"/>
                <w:sz w:val="18"/>
                <w:szCs w:val="18"/>
              </w:rPr>
            </w:pPr>
            <w:r>
              <w:rPr>
                <w:rFonts w:ascii="宋体" w:hAnsi="宋体" w:cs="宋体" w:eastAsia="宋体" w:hint="default"/>
                <w:sz w:val="18"/>
                <w:szCs w:val="18"/>
              </w:rPr>
              <w:t>（十八）</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1,842,595.22</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3,591,682.39</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
              <w:jc w:val="center"/>
              <w:rPr>
                <w:rFonts w:ascii="宋体" w:hAnsi="宋体" w:cs="宋体" w:eastAsia="宋体" w:hint="default"/>
                <w:sz w:val="18"/>
                <w:szCs w:val="18"/>
              </w:rPr>
            </w:pPr>
            <w:r>
              <w:rPr>
                <w:rFonts w:ascii="宋体" w:hAnsi="宋体" w:cs="宋体" w:eastAsia="宋体" w:hint="default"/>
                <w:sz w:val="18"/>
                <w:szCs w:val="18"/>
              </w:rPr>
              <w:t>（十九）</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974,516.18</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990,444.30</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135,048,187.30</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90,298,832.05</w:t>
            </w:r>
            <w:r>
              <w:rPr>
                <w:rFonts w:ascii="Times New Roman"/>
                <w:spacing w:val="-1"/>
                <w:sz w:val="18"/>
              </w:rPr>
            </w:r>
          </w:p>
        </w:tc>
      </w:tr>
      <w:tr>
        <w:trPr>
          <w:trHeight w:val="255"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2"/>
              <w:jc w:val="center"/>
              <w:rPr>
                <w:rFonts w:ascii="宋体" w:hAnsi="宋体" w:cs="宋体" w:eastAsia="宋体" w:hint="default"/>
                <w:sz w:val="18"/>
                <w:szCs w:val="18"/>
              </w:rPr>
            </w:pPr>
            <w:r>
              <w:rPr>
                <w:rFonts w:ascii="宋体" w:hAnsi="宋体" w:cs="宋体" w:eastAsia="宋体" w:hint="default"/>
                <w:sz w:val="18"/>
                <w:szCs w:val="18"/>
              </w:rPr>
              <w:t>（十三）</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42,629.59</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270,164.34</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
              <w:jc w:val="center"/>
              <w:rPr>
                <w:rFonts w:ascii="宋体" w:hAnsi="宋体" w:cs="宋体" w:eastAsia="宋体" w:hint="default"/>
                <w:sz w:val="18"/>
                <w:szCs w:val="18"/>
              </w:rPr>
            </w:pPr>
            <w:r>
              <w:rPr>
                <w:rFonts w:ascii="宋体" w:hAnsi="宋体" w:cs="宋体" w:eastAsia="宋体" w:hint="default"/>
                <w:sz w:val="18"/>
                <w:szCs w:val="18"/>
              </w:rPr>
              <w:t>（二十）</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Times New Roman" w:hAnsi="Times New Roman" w:cs="Times New Roman" w:eastAsia="Times New Roman" w:hint="default"/>
                <w:sz w:val="18"/>
                <w:szCs w:val="18"/>
              </w:rPr>
            </w:pPr>
            <w:r>
              <w:rPr>
                <w:rFonts w:ascii="Times New Roman"/>
                <w:spacing w:val="-1"/>
                <w:sz w:val="18"/>
              </w:rPr>
              <w:t>10,704,459.17</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7,221,028.26</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10,747,088.76</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7,491,192.60</w:t>
            </w:r>
            <w:r>
              <w:rPr>
                <w:rFonts w:ascii="Times New Roman"/>
                <w:spacing w:val="-1"/>
                <w:sz w:val="18"/>
              </w:rPr>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145,795,276.06</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97,790,024.65</w:t>
            </w:r>
            <w:r>
              <w:rPr>
                <w:rFonts w:ascii="Times New Roman"/>
                <w:spacing w:val="-1"/>
                <w:sz w:val="18"/>
              </w:rPr>
            </w:r>
          </w:p>
        </w:tc>
      </w:tr>
      <w:tr>
        <w:trPr>
          <w:trHeight w:val="25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5"/>
              <w:jc w:val="center"/>
              <w:rPr>
                <w:rFonts w:ascii="宋体" w:hAnsi="宋体" w:cs="宋体" w:eastAsia="宋体" w:hint="default"/>
                <w:sz w:val="18"/>
                <w:szCs w:val="18"/>
              </w:rPr>
            </w:pPr>
            <w:r>
              <w:rPr>
                <w:rFonts w:ascii="宋体" w:hAnsi="宋体" w:cs="宋体" w:eastAsia="宋体" w:hint="default"/>
                <w:sz w:val="18"/>
                <w:szCs w:val="18"/>
              </w:rPr>
              <w:t>（二十一）</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440,640,000.00</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440,640,000.00</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5"/>
              <w:jc w:val="center"/>
              <w:rPr>
                <w:rFonts w:ascii="宋体" w:hAnsi="宋体" w:cs="宋体" w:eastAsia="宋体" w:hint="default"/>
                <w:sz w:val="18"/>
                <w:szCs w:val="18"/>
              </w:rPr>
            </w:pPr>
            <w:r>
              <w:rPr>
                <w:rFonts w:ascii="宋体" w:hAnsi="宋体" w:cs="宋体" w:eastAsia="宋体" w:hint="default"/>
                <w:sz w:val="18"/>
                <w:szCs w:val="18"/>
              </w:rPr>
              <w:t>（二十二）</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17,347,816.47</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17,347,816.47</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5"/>
              <w:jc w:val="center"/>
              <w:rPr>
                <w:rFonts w:ascii="宋体" w:hAnsi="宋体" w:cs="宋体" w:eastAsia="宋体" w:hint="default"/>
                <w:sz w:val="18"/>
                <w:szCs w:val="18"/>
              </w:rPr>
            </w:pPr>
            <w:r>
              <w:rPr>
                <w:rFonts w:ascii="宋体" w:hAnsi="宋体" w:cs="宋体" w:eastAsia="宋体" w:hint="default"/>
                <w:sz w:val="18"/>
                <w:szCs w:val="18"/>
              </w:rPr>
              <w:t>（二十三）</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60,748,604.57</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49,087,361.93</w:t>
            </w:r>
          </w:p>
        </w:tc>
      </w:tr>
      <w:tr>
        <w:trPr>
          <w:trHeight w:val="252"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5"/>
              <w:jc w:val="center"/>
              <w:rPr>
                <w:rFonts w:ascii="宋体" w:hAnsi="宋体" w:cs="宋体" w:eastAsia="宋体" w:hint="default"/>
                <w:sz w:val="18"/>
                <w:szCs w:val="18"/>
              </w:rPr>
            </w:pPr>
            <w:r>
              <w:rPr>
                <w:rFonts w:ascii="宋体" w:hAnsi="宋体" w:cs="宋体" w:eastAsia="宋体" w:hint="default"/>
                <w:sz w:val="18"/>
                <w:szCs w:val="18"/>
              </w:rPr>
              <w:t>（二十四）</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184,834,137.85</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125,362,322.54</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5"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-214,142.44</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254,868.97</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703,356,416.45</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632,692,369.91</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5"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3,042,006.71</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3,759,211.74</w:t>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0"/>
              <w:jc w:val="right"/>
              <w:rPr>
                <w:rFonts w:ascii="Times New Roman" w:hAnsi="Times New Roman" w:cs="Times New Roman" w:eastAsia="Times New Roman" w:hint="default"/>
                <w:sz w:val="18"/>
                <w:szCs w:val="18"/>
              </w:rPr>
            </w:pPr>
            <w:r>
              <w:rPr>
                <w:rFonts w:ascii="Times New Roman"/>
                <w:b/>
                <w:spacing w:val="-1"/>
                <w:sz w:val="18"/>
              </w:rPr>
              <w:t>706,398,423.16</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636,451,581.65</w:t>
            </w:r>
            <w:r>
              <w:rPr>
                <w:rFonts w:ascii="Times New Roman"/>
                <w:spacing w:val="-1"/>
                <w:sz w:val="18"/>
              </w:rPr>
            </w:r>
          </w:p>
        </w:tc>
      </w:tr>
      <w:tr>
        <w:trPr>
          <w:trHeight w:val="254" w:hRule="exact"/>
        </w:trPr>
        <w:tc>
          <w:tcPr>
            <w:tcW w:w="322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b/>
                <w:bCs/>
                <w:spacing w:val="-4"/>
                <w:sz w:val="18"/>
                <w:szCs w:val="18"/>
              </w:rPr>
              <w:t>负债和所有者权益（或股东权益）总计</w:t>
            </w:r>
            <w:r>
              <w:rPr>
                <w:rFonts w:ascii="宋体" w:hAnsi="宋体" w:cs="宋体" w:eastAsia="宋体" w:hint="default"/>
                <w:spacing w:val="-4"/>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Times New Roman" w:hAnsi="Times New Roman" w:cs="Times New Roman" w:eastAsia="Times New Roman" w:hint="default"/>
                <w:sz w:val="18"/>
                <w:szCs w:val="18"/>
              </w:rPr>
            </w:pPr>
            <w:r>
              <w:rPr>
                <w:rFonts w:ascii="Times New Roman"/>
                <w:b/>
                <w:spacing w:val="-1"/>
                <w:sz w:val="18"/>
              </w:rPr>
              <w:t>852,193,699.22</w:t>
            </w:r>
            <w:r>
              <w:rPr>
                <w:rFonts w:ascii="Times New Roman"/>
                <w:spacing w:val="-1"/>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Times New Roman" w:hAnsi="Times New Roman" w:cs="Times New Roman" w:eastAsia="Times New Roman" w:hint="default"/>
                <w:sz w:val="18"/>
                <w:szCs w:val="18"/>
              </w:rPr>
            </w:pPr>
            <w:r>
              <w:rPr>
                <w:rFonts w:ascii="Times New Roman"/>
                <w:b/>
                <w:spacing w:val="-1"/>
                <w:sz w:val="18"/>
              </w:rPr>
              <w:t>734,241,606.30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1746" w:top="1160" w:bottom="1940" w:left="1580" w:right="0"/>
        </w:sectPr>
      </w:pPr>
    </w:p>
    <w:p>
      <w:pPr>
        <w:spacing w:line="240" w:lineRule="auto" w:before="5"/>
        <w:rPr>
          <w:rFonts w:ascii="宋体" w:hAnsi="宋体" w:cs="宋体" w:eastAsia="宋体" w:hint="default"/>
          <w:b/>
          <w:bCs/>
          <w:sz w:val="18"/>
          <w:szCs w:val="18"/>
        </w:rPr>
      </w:pPr>
    </w:p>
    <w:p>
      <w:pPr>
        <w:spacing w:line="285" w:lineRule="auto" w:before="36"/>
        <w:ind w:left="3530" w:right="5104"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利润表</w:t>
      </w:r>
      <w:r>
        <w:rPr>
          <w:rFonts w:ascii="宋体" w:hAnsi="宋体" w:cs="宋体" w:eastAsia="宋体" w:hint="default"/>
          <w:sz w:val="21"/>
          <w:szCs w:val="21"/>
        </w:rPr>
      </w:r>
    </w:p>
    <w:p>
      <w:pPr>
        <w:tabs>
          <w:tab w:pos="619" w:val="left" w:leader="none"/>
        </w:tabs>
        <w:spacing w:before="11"/>
        <w:ind w:left="0" w:right="1578"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before="35"/>
        <w:ind w:left="0" w:right="157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105" w:type="dxa"/>
        <w:tblLayout w:type="fixed"/>
        <w:tblCellMar>
          <w:top w:w="0" w:type="dxa"/>
          <w:left w:w="0" w:type="dxa"/>
          <w:bottom w:w="0" w:type="dxa"/>
          <w:right w:w="0" w:type="dxa"/>
        </w:tblCellMar>
        <w:tblLook w:val="01E0"/>
      </w:tblPr>
      <w:tblGrid>
        <w:gridCol w:w="4220"/>
        <w:gridCol w:w="992"/>
        <w:gridCol w:w="1730"/>
        <w:gridCol w:w="1765"/>
      </w:tblGrid>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49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514"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（四）</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767,902,233.84</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653,620,139.58</w:t>
            </w: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465"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（四）</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527,450,292.14</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465,545,433.56</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3,659,264.05</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3,278,584.88</w:t>
            </w:r>
          </w:p>
        </w:tc>
      </w:tr>
      <w:tr>
        <w:trPr>
          <w:trHeight w:val="46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37,079,801.29</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31,651,957.58</w:t>
            </w: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62,654,250.45</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43,371,871.48</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-590,383.54</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-1,161,581.70</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2,125,439.33</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5"/>
              <w:jc w:val="right"/>
              <w:rPr>
                <w:rFonts w:ascii="Times New Roman" w:hAnsi="Times New Roman" w:cs="Times New Roman" w:eastAsia="Times New Roman" w:hint="default"/>
                <w:sz w:val="18"/>
                <w:szCs w:val="18"/>
              </w:rPr>
            </w:pPr>
            <w:r>
              <w:rPr>
                <w:rFonts w:ascii="Times New Roman"/>
                <w:spacing w:val="-1"/>
                <w:sz w:val="18"/>
              </w:rPr>
              <w:t>1,211,602.68</w:t>
            </w: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465" w:right="0"/>
              <w:jc w:val="left"/>
              <w:rPr>
                <w:rFonts w:ascii="宋体" w:hAnsi="宋体" w:cs="宋体" w:eastAsia="宋体" w:hint="default"/>
                <w:sz w:val="18"/>
                <w:szCs w:val="18"/>
              </w:rPr>
            </w:pPr>
            <w:r>
              <w:rPr>
                <w:rFonts w:ascii="宋体" w:hAnsi="宋体" w:cs="宋体" w:eastAsia="宋体" w:hint="default"/>
                <w:spacing w:val="-3"/>
                <w:sz w:val="18"/>
                <w:szCs w:val="18"/>
              </w:rPr>
              <w:t>加：公允价值变动收益（损失以“－”号填列）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5"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5"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135,523,570.12</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109,722,271.10</w:t>
            </w:r>
          </w:p>
        </w:tc>
      </w:tr>
      <w:tr>
        <w:trPr>
          <w:trHeight w:val="46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3,487,148.29</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16,480,047.56</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3,475,808.33</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4,181,191.59</w:t>
            </w: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135,534,910.08</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122,021,127.07</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18,922,483.64</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16,757,731.02</w:t>
            </w: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116,612,426.44</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105,263,396.05</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5"/>
              <w:jc w:val="right"/>
              <w:rPr>
                <w:rFonts w:ascii="Times New Roman" w:hAnsi="Times New Roman" w:cs="Times New Roman" w:eastAsia="Times New Roman" w:hint="default"/>
                <w:sz w:val="18"/>
                <w:szCs w:val="18"/>
              </w:rPr>
            </w:pPr>
            <w:r>
              <w:rPr>
                <w:rFonts w:ascii="Times New Roman"/>
                <w:spacing w:val="-1"/>
                <w:sz w:val="18"/>
              </w:rPr>
              <w:t>0.26</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5"/>
              <w:jc w:val="right"/>
              <w:rPr>
                <w:rFonts w:ascii="Times New Roman" w:hAnsi="Times New Roman" w:cs="Times New Roman" w:eastAsia="Times New Roman" w:hint="default"/>
                <w:sz w:val="18"/>
                <w:szCs w:val="18"/>
              </w:rPr>
            </w:pPr>
            <w:r>
              <w:rPr>
                <w:rFonts w:ascii="Times New Roman"/>
                <w:spacing w:val="-1"/>
                <w:sz w:val="18"/>
              </w:rPr>
              <w:t>0.24</w:t>
            </w: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105"/>
              <w:jc w:val="right"/>
              <w:rPr>
                <w:rFonts w:ascii="Times New Roman" w:hAnsi="Times New Roman" w:cs="Times New Roman" w:eastAsia="Times New Roman" w:hint="default"/>
                <w:sz w:val="18"/>
                <w:szCs w:val="18"/>
              </w:rPr>
            </w:pPr>
            <w:r>
              <w:rPr>
                <w:rFonts w:ascii="Times New Roman"/>
                <w:spacing w:val="-1"/>
                <w:sz w:val="18"/>
              </w:rPr>
              <w:t>0.26</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105"/>
              <w:jc w:val="right"/>
              <w:rPr>
                <w:rFonts w:ascii="Times New Roman" w:hAnsi="Times New Roman" w:cs="Times New Roman" w:eastAsia="Times New Roman" w:hint="default"/>
                <w:sz w:val="18"/>
                <w:szCs w:val="18"/>
              </w:rPr>
            </w:pPr>
            <w:r>
              <w:rPr>
                <w:rFonts w:ascii="Times New Roman"/>
                <w:spacing w:val="-1"/>
                <w:sz w:val="18"/>
              </w:rPr>
              <w:t>0.24</w:t>
            </w:r>
          </w:p>
        </w:tc>
      </w:tr>
      <w:tr>
        <w:trPr>
          <w:trHeight w:val="46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
        </w:tc>
        <w:tc>
          <w:tcPr>
            <w:tcW w:w="1765" w:type="dxa"/>
            <w:tcBorders>
              <w:top w:val="single" w:sz="4" w:space="0" w:color="000000"/>
              <w:left w:val="single" w:sz="4" w:space="0" w:color="000000"/>
              <w:bottom w:val="single" w:sz="4" w:space="0" w:color="000000"/>
              <w:right w:val="single" w:sz="4" w:space="0" w:color="000000"/>
            </w:tcBorders>
          </w:tcPr>
          <w:p>
            <w:pPr/>
          </w:p>
        </w:tc>
      </w:tr>
      <w:tr>
        <w:trPr>
          <w:trHeight w:val="466"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116,612,426.44</w:t>
            </w:r>
          </w:p>
        </w:tc>
        <w:tc>
          <w:tcPr>
            <w:tcW w:w="1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3"/>
              <w:jc w:val="right"/>
              <w:rPr>
                <w:rFonts w:ascii="Times New Roman" w:hAnsi="Times New Roman" w:cs="Times New Roman" w:eastAsia="Times New Roman" w:hint="default"/>
                <w:sz w:val="18"/>
                <w:szCs w:val="18"/>
              </w:rPr>
            </w:pPr>
            <w:r>
              <w:rPr>
                <w:rFonts w:ascii="Times New Roman"/>
                <w:spacing w:val="-1"/>
                <w:sz w:val="18"/>
              </w:rPr>
              <w:t>105,263,396.05</w:t>
            </w:r>
          </w:p>
        </w:tc>
      </w:tr>
    </w:tbl>
    <w:p>
      <w:pPr>
        <w:spacing w:line="240" w:lineRule="auto" w:before="1"/>
        <w:rPr>
          <w:rFonts w:ascii="宋体" w:hAnsi="宋体" w:cs="宋体" w:eastAsia="宋体" w:hint="default"/>
          <w:b/>
          <w:bCs/>
          <w:sz w:val="21"/>
          <w:szCs w:val="21"/>
        </w:rPr>
      </w:pPr>
    </w:p>
    <w:p>
      <w:pPr>
        <w:spacing w:before="44"/>
        <w:ind w:left="21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192" w:val="left" w:leader="none"/>
          <w:tab w:pos="6432" w:val="left" w:leader="none"/>
        </w:tabs>
        <w:spacing w:before="126"/>
        <w:ind w:left="218" w:right="0" w:firstLine="0"/>
        <w:jc w:val="left"/>
        <w:rPr>
          <w:rFonts w:ascii="宋体" w:hAnsi="宋体" w:cs="宋体" w:eastAsia="宋体" w:hint="default"/>
          <w:sz w:val="18"/>
          <w:szCs w:val="18"/>
        </w:rPr>
      </w:pPr>
      <w:r>
        <w:rPr>
          <w:rFonts w:ascii="宋体" w:hAnsi="宋体" w:cs="宋体" w:eastAsia="宋体" w:hint="default"/>
          <w:spacing w:val="-1"/>
          <w:sz w:val="18"/>
          <w:szCs w:val="18"/>
        </w:rPr>
        <w:t>企业法定代表人：钱云宝</w:t>
        <w:tab/>
        <w:t>主管会计工作负责人：赵长健</w:t>
        <w:tab/>
        <w:t>会计机构负责人：施伟</w:t>
      </w:r>
    </w:p>
    <w:p>
      <w:pPr>
        <w:spacing w:after="0"/>
        <w:jc w:val="left"/>
        <w:rPr>
          <w:rFonts w:ascii="宋体" w:hAnsi="宋体" w:cs="宋体" w:eastAsia="宋体" w:hint="default"/>
          <w:sz w:val="18"/>
          <w:szCs w:val="18"/>
        </w:rPr>
        <w:sectPr>
          <w:footerReference w:type="default" r:id="rId101"/>
          <w:pgSz w:w="11910" w:h="16840"/>
          <w:pgMar w:footer="980" w:header="851" w:top="1160" w:bottom="1160" w:left="1580" w:right="0"/>
          <w:pgNumType w:start="7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tabs>
          <w:tab w:pos="4466" w:val="left" w:leader="none"/>
        </w:tabs>
        <w:spacing w:line="285" w:lineRule="auto" w:before="36"/>
        <w:ind w:left="3847" w:right="5104" w:hanging="317"/>
        <w:jc w:val="left"/>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spacing w:val="-103"/>
          <w:sz w:val="21"/>
          <w:szCs w:val="21"/>
        </w:rPr>
        <w:t> </w:t>
      </w:r>
      <w:r>
        <w:rPr>
          <w:rFonts w:ascii="宋体" w:hAnsi="宋体" w:cs="宋体" w:eastAsia="宋体" w:hint="default"/>
          <w:b/>
          <w:bCs/>
          <w:sz w:val="21"/>
          <w:szCs w:val="21"/>
        </w:rPr>
        <w:t>合并利润表</w:t>
      </w:r>
      <w:r>
        <w:rPr>
          <w:rFonts w:ascii="宋体" w:hAnsi="宋体" w:cs="宋体" w:eastAsia="宋体" w:hint="default"/>
          <w:b/>
          <w:bCs/>
          <w:w w:val="100"/>
          <w:sz w:val="21"/>
          <w:szCs w:val="21"/>
        </w:rPr>
        <w:t> </w:t>
      </w: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2371"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2"/>
        <w:rPr>
          <w:rFonts w:ascii="宋体" w:hAnsi="宋体" w:cs="宋体" w:eastAsia="宋体" w:hint="default"/>
          <w:b/>
          <w:bCs/>
          <w:sz w:val="24"/>
          <w:szCs w:val="24"/>
        </w:rPr>
      </w:pPr>
    </w:p>
    <w:tbl>
      <w:tblPr>
        <w:tblW w:w="0" w:type="auto"/>
        <w:jc w:val="left"/>
        <w:tblInd w:w="105" w:type="dxa"/>
        <w:tblLayout w:type="fixed"/>
        <w:tblCellMar>
          <w:top w:w="0" w:type="dxa"/>
          <w:left w:w="0" w:type="dxa"/>
          <w:bottom w:w="0" w:type="dxa"/>
          <w:right w:w="0" w:type="dxa"/>
        </w:tblCellMar>
        <w:tblLook w:val="01E0"/>
      </w:tblPr>
      <w:tblGrid>
        <w:gridCol w:w="4220"/>
        <w:gridCol w:w="1133"/>
        <w:gridCol w:w="1742"/>
        <w:gridCol w:w="1774"/>
      </w:tblGrid>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506"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521"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774,945,267.18</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662,644,717.55</w:t>
            </w:r>
          </w:p>
        </w:tc>
      </w:tr>
      <w:tr>
        <w:trPr>
          <w:trHeight w:val="25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（二十五）</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774,945,267.18</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662,644,717.55</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05"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05"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641,624,085.28</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554,369,080.31</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（二十五）</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516,748,102.20</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467,643,466.19</w:t>
            </w:r>
          </w:p>
        </w:tc>
      </w:tr>
      <w:tr>
        <w:trPr>
          <w:trHeight w:val="253"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05"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05"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05"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0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（二十六）</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3,722,735.86</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3,378,089.71</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0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（二十七）</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46,662,309.91</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36,046,621.39</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（二十八）</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72,250,887.07</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47,412,601.94</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（二十九）</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-227,491.90</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-828,645.82</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0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（三十）</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2,467,542.14</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716,946.90</w:t>
            </w:r>
          </w:p>
        </w:tc>
      </w:tr>
      <w:tr>
        <w:trPr>
          <w:trHeight w:val="25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84"/>
              <w:jc w:val="right"/>
              <w:rPr>
                <w:rFonts w:ascii="宋体" w:hAnsi="宋体" w:cs="宋体" w:eastAsia="宋体" w:hint="default"/>
                <w:sz w:val="18"/>
                <w:szCs w:val="18"/>
              </w:rPr>
            </w:pPr>
            <w:r>
              <w:rPr>
                <w:rFonts w:ascii="宋体" w:hAnsi="宋体" w:cs="宋体" w:eastAsia="宋体" w:hint="default"/>
                <w:spacing w:val="-1"/>
                <w:sz w:val="18"/>
                <w:szCs w:val="18"/>
              </w:rPr>
              <w:t>加：公允价值变动收益（损失以“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825"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144"/>
              <w:jc w:val="right"/>
              <w:rPr>
                <w:rFonts w:ascii="宋体" w:hAnsi="宋体" w:cs="宋体" w:eastAsia="宋体" w:hint="default"/>
                <w:sz w:val="18"/>
                <w:szCs w:val="18"/>
              </w:rPr>
            </w:pPr>
            <w:r>
              <w:rPr>
                <w:rFonts w:ascii="宋体" w:hAnsi="宋体" w:cs="宋体" w:eastAsia="宋体" w:hint="default"/>
                <w:spacing w:val="-1"/>
                <w:sz w:val="18"/>
                <w:szCs w:val="18"/>
              </w:rPr>
              <w:t>其中：对联营企业和合营企业的投资收益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1005"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133,321,181.90</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108,275,637.24</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（三十一）</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3,819,139.56</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16,481,317.49</w:t>
            </w:r>
          </w:p>
        </w:tc>
      </w:tr>
      <w:tr>
        <w:trPr>
          <w:trHeight w:val="25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（三十二）</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3,605,036.14</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4,182,306.25</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825"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133,535,285.32</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120,574,648.48</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（三十三）</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19,055,432.40</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16,461,739.79</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114,479,852.92</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104,112,908.69</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3"/>
              <w:jc w:val="right"/>
              <w:rPr>
                <w:rFonts w:ascii="Times New Roman" w:hAnsi="Times New Roman" w:cs="Times New Roman" w:eastAsia="Times New Roman" w:hint="default"/>
                <w:sz w:val="18"/>
                <w:szCs w:val="18"/>
              </w:rPr>
            </w:pPr>
            <w:r>
              <w:rPr>
                <w:rFonts w:ascii="Times New Roman"/>
                <w:spacing w:val="-1"/>
                <w:sz w:val="18"/>
              </w:rPr>
              <w:t>115,197,057.95</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104,204,369.92</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65"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-717,205.03</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-91,461.23</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
        </w:tc>
        <w:tc>
          <w:tcPr>
            <w:tcW w:w="17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65"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（三十四）</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Times New Roman" w:hAnsi="Times New Roman" w:cs="Times New Roman" w:eastAsia="Times New Roman" w:hint="default"/>
                <w:sz w:val="18"/>
                <w:szCs w:val="18"/>
              </w:rPr>
            </w:pPr>
            <w:r>
              <w:rPr>
                <w:rFonts w:ascii="Times New Roman"/>
                <w:spacing w:val="-1"/>
                <w:sz w:val="18"/>
              </w:rPr>
              <w:t>0.26</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Times New Roman" w:hAnsi="Times New Roman" w:cs="Times New Roman" w:eastAsia="Times New Roman" w:hint="default"/>
                <w:sz w:val="18"/>
                <w:szCs w:val="18"/>
              </w:rPr>
            </w:pPr>
            <w:r>
              <w:rPr>
                <w:rFonts w:ascii="Times New Roman"/>
                <w:spacing w:val="-1"/>
                <w:sz w:val="18"/>
              </w:rPr>
              <w:t>0.24</w:t>
            </w:r>
          </w:p>
        </w:tc>
      </w:tr>
      <w:tr>
        <w:trPr>
          <w:trHeight w:val="255"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465"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0"/>
              <w:jc w:val="center"/>
              <w:rPr>
                <w:rFonts w:ascii="宋体" w:hAnsi="宋体" w:cs="宋体" w:eastAsia="宋体" w:hint="default"/>
                <w:sz w:val="18"/>
                <w:szCs w:val="18"/>
              </w:rPr>
            </w:pPr>
            <w:r>
              <w:rPr>
                <w:rFonts w:ascii="宋体" w:hAnsi="宋体" w:cs="宋体" w:eastAsia="宋体" w:hint="default"/>
                <w:sz w:val="18"/>
                <w:szCs w:val="18"/>
              </w:rPr>
              <w:t>（三十四）</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Times New Roman" w:hAnsi="Times New Roman" w:cs="Times New Roman" w:eastAsia="Times New Roman" w:hint="default"/>
                <w:sz w:val="18"/>
                <w:szCs w:val="18"/>
              </w:rPr>
            </w:pPr>
            <w:r>
              <w:rPr>
                <w:rFonts w:ascii="Times New Roman"/>
                <w:spacing w:val="-1"/>
                <w:sz w:val="18"/>
              </w:rPr>
              <w:t>0.26</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2"/>
              <w:jc w:val="right"/>
              <w:rPr>
                <w:rFonts w:ascii="Times New Roman" w:hAnsi="Times New Roman" w:cs="Times New Roman" w:eastAsia="Times New Roman" w:hint="default"/>
                <w:sz w:val="18"/>
                <w:szCs w:val="18"/>
              </w:rPr>
            </w:pPr>
            <w:r>
              <w:rPr>
                <w:rFonts w:ascii="Times New Roman"/>
                <w:spacing w:val="-1"/>
                <w:sz w:val="18"/>
              </w:rPr>
              <w:t>0.24</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（三十五）</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-469,011.41</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254,868.97</w:t>
            </w:r>
          </w:p>
        </w:tc>
      </w:tr>
      <w:tr>
        <w:trPr>
          <w:trHeight w:val="252"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3"/>
              <w:jc w:val="right"/>
              <w:rPr>
                <w:rFonts w:ascii="Times New Roman" w:hAnsi="Times New Roman" w:cs="Times New Roman" w:eastAsia="Times New Roman" w:hint="default"/>
                <w:sz w:val="18"/>
                <w:szCs w:val="18"/>
              </w:rPr>
            </w:pPr>
            <w:r>
              <w:rPr>
                <w:rFonts w:ascii="Times New Roman"/>
                <w:spacing w:val="-1"/>
                <w:sz w:val="18"/>
              </w:rPr>
              <w:t>114,010,841.51</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spacing w:val="-1"/>
                <w:sz w:val="18"/>
              </w:rPr>
              <w:t>104,367,777.66</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65"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114,728,046.54</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104,459,238.89</w:t>
            </w:r>
          </w:p>
        </w:tc>
      </w:tr>
      <w:tr>
        <w:trPr>
          <w:trHeight w:val="254" w:hRule="exact"/>
        </w:trPr>
        <w:tc>
          <w:tcPr>
            <w:tcW w:w="4220"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-717,205.03</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-91,461.23</w:t>
            </w:r>
          </w:p>
        </w:tc>
      </w:tr>
    </w:tbl>
    <w:p>
      <w:pPr>
        <w:spacing w:line="240" w:lineRule="auto" w:before="11"/>
        <w:rPr>
          <w:rFonts w:ascii="宋体" w:hAnsi="宋体" w:cs="宋体" w:eastAsia="宋体" w:hint="default"/>
          <w:b/>
          <w:bCs/>
          <w:sz w:val="12"/>
          <w:szCs w:val="12"/>
        </w:rPr>
      </w:pPr>
    </w:p>
    <w:p>
      <w:pPr>
        <w:spacing w:before="44"/>
        <w:ind w:left="21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7"/>
        <w:rPr>
          <w:rFonts w:ascii="宋体" w:hAnsi="宋体" w:cs="宋体" w:eastAsia="宋体" w:hint="default"/>
          <w:sz w:val="15"/>
          <w:szCs w:val="15"/>
        </w:rPr>
      </w:pPr>
    </w:p>
    <w:p>
      <w:pPr>
        <w:tabs>
          <w:tab w:pos="3192" w:val="left" w:leader="none"/>
          <w:tab w:pos="6432" w:val="left" w:leader="none"/>
        </w:tabs>
        <w:spacing w:before="0"/>
        <w:ind w:left="218" w:right="0" w:firstLine="0"/>
        <w:jc w:val="left"/>
        <w:rPr>
          <w:rFonts w:ascii="宋体" w:hAnsi="宋体" w:cs="宋体" w:eastAsia="宋体" w:hint="default"/>
          <w:sz w:val="18"/>
          <w:szCs w:val="18"/>
        </w:rPr>
      </w:pPr>
      <w:r>
        <w:rPr>
          <w:rFonts w:ascii="宋体" w:hAnsi="宋体" w:cs="宋体" w:eastAsia="宋体" w:hint="default"/>
          <w:spacing w:val="-1"/>
          <w:sz w:val="18"/>
          <w:szCs w:val="18"/>
        </w:rPr>
        <w:t>企业法定代表人：钱云宝</w:t>
        <w:tab/>
        <w:t>主管会计工作负责人：赵长健</w:t>
        <w:tab/>
        <w:t>会计机构负责人：施伟</w:t>
      </w:r>
    </w:p>
    <w:p>
      <w:pPr>
        <w:spacing w:after="0"/>
        <w:jc w:val="left"/>
        <w:rPr>
          <w:rFonts w:ascii="宋体" w:hAnsi="宋体" w:cs="宋体" w:eastAsia="宋体" w:hint="default"/>
          <w:sz w:val="18"/>
          <w:szCs w:val="18"/>
        </w:rPr>
        <w:sectPr>
          <w:pgSz w:w="11910" w:h="16840"/>
          <w:pgMar w:header="851" w:footer="980" w:top="1160" w:bottom="1160" w:left="1580" w:right="0"/>
        </w:sectPr>
      </w:pPr>
    </w:p>
    <w:p>
      <w:pPr>
        <w:spacing w:line="240" w:lineRule="auto" w:before="5"/>
        <w:rPr>
          <w:rFonts w:ascii="宋体" w:hAnsi="宋体" w:cs="宋体" w:eastAsia="宋体" w:hint="default"/>
          <w:sz w:val="18"/>
          <w:szCs w:val="18"/>
        </w:rPr>
      </w:pPr>
    </w:p>
    <w:p>
      <w:pPr>
        <w:tabs>
          <w:tab w:pos="4466" w:val="left" w:leader="none"/>
        </w:tabs>
        <w:spacing w:line="285" w:lineRule="auto" w:before="36"/>
        <w:ind w:left="3847" w:right="5104" w:hanging="317"/>
        <w:jc w:val="left"/>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spacing w:val="-103"/>
          <w:sz w:val="21"/>
          <w:szCs w:val="21"/>
        </w:rPr>
        <w:t> </w:t>
      </w:r>
      <w:r>
        <w:rPr>
          <w:rFonts w:ascii="宋体" w:hAnsi="宋体" w:cs="宋体" w:eastAsia="宋体" w:hint="default"/>
          <w:b/>
          <w:bCs/>
          <w:sz w:val="21"/>
          <w:szCs w:val="21"/>
        </w:rPr>
        <w:t>现金流量表</w:t>
      </w:r>
      <w:r>
        <w:rPr>
          <w:rFonts w:ascii="宋体" w:hAnsi="宋体" w:cs="宋体" w:eastAsia="宋体" w:hint="default"/>
          <w:b/>
          <w:bCs/>
          <w:w w:val="100"/>
          <w:sz w:val="21"/>
          <w:szCs w:val="21"/>
        </w:rPr>
        <w:t> </w:t>
      </w: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2371"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2"/>
        <w:rPr>
          <w:rFonts w:ascii="宋体" w:hAnsi="宋体" w:cs="宋体" w:eastAsia="宋体" w:hint="default"/>
          <w:b/>
          <w:bCs/>
          <w:sz w:val="24"/>
          <w:szCs w:val="24"/>
        </w:rPr>
      </w:pPr>
    </w:p>
    <w:tbl>
      <w:tblPr>
        <w:tblW w:w="0" w:type="auto"/>
        <w:jc w:val="left"/>
        <w:tblInd w:w="105" w:type="dxa"/>
        <w:tblLayout w:type="fixed"/>
        <w:tblCellMar>
          <w:top w:w="0" w:type="dxa"/>
          <w:left w:w="0" w:type="dxa"/>
          <w:bottom w:w="0" w:type="dxa"/>
          <w:right w:w="0" w:type="dxa"/>
        </w:tblCellMar>
        <w:tblLook w:val="01E0"/>
      </w:tblPr>
      <w:tblGrid>
        <w:gridCol w:w="4088"/>
        <w:gridCol w:w="2108"/>
        <w:gridCol w:w="2108"/>
      </w:tblGrid>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68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688"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851,271,565.83</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750,468,711.33</w:t>
            </w:r>
          </w:p>
        </w:tc>
      </w:tr>
      <w:tr>
        <w:trPr>
          <w:trHeight w:val="295"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1,121,175.84</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12,481,849.51</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5"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9,180,147.82</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16,529,146.90</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861,572,889.49</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779,479,707.74</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571,419,137.88</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505,168,042.43</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56,155,010.29</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49,450,469.11</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55,929,258.44</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46,707,731.23</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77,382,006.54</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44,672,727.79</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760,885,413.15</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645,998,970.56</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100,687,476.34</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133,480,737.18</w:t>
            </w:r>
            <w:r>
              <w:rPr>
                <w:rFonts w:ascii="Times New Roman"/>
                <w:spacing w:val="-1"/>
                <w:sz w:val="18"/>
              </w:rPr>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463" w:right="0"/>
              <w:jc w:val="left"/>
              <w:rPr>
                <w:rFonts w:ascii="宋体" w:hAnsi="宋体" w:cs="宋体" w:eastAsia="宋体" w:hint="default"/>
                <w:sz w:val="18"/>
                <w:szCs w:val="18"/>
              </w:rPr>
            </w:pPr>
            <w:r>
              <w:rPr>
                <w:rFonts w:ascii="宋体" w:hAnsi="宋体" w:cs="宋体" w:eastAsia="宋体" w:hint="default"/>
                <w:sz w:val="18"/>
                <w:szCs w:val="18"/>
              </w:rPr>
              <w:t>处置固定资产</w:t>
            </w:r>
            <w:r>
              <w:rPr>
                <w:rFonts w:ascii="宋体" w:hAnsi="宋体" w:cs="宋体" w:eastAsia="宋体" w:hint="default"/>
                <w:spacing w:val="-89"/>
                <w:sz w:val="18"/>
                <w:szCs w:val="18"/>
              </w:rPr>
              <w:t>、</w:t>
            </w:r>
            <w:r>
              <w:rPr>
                <w:rFonts w:ascii="宋体" w:hAnsi="宋体" w:cs="宋体" w:eastAsia="宋体" w:hint="default"/>
                <w:sz w:val="18"/>
                <w:szCs w:val="18"/>
              </w:rPr>
              <w:t>无形资产和其他长期资产收回</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的现金净额</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142,847.72</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3"/>
              <w:jc w:val="right"/>
              <w:rPr>
                <w:rFonts w:ascii="Times New Roman" w:hAnsi="Times New Roman" w:cs="Times New Roman" w:eastAsia="Times New Roman" w:hint="default"/>
                <w:sz w:val="18"/>
                <w:szCs w:val="18"/>
              </w:rPr>
            </w:pPr>
            <w:r>
              <w:rPr>
                <w:rFonts w:ascii="Times New Roman"/>
                <w:spacing w:val="-1"/>
                <w:sz w:val="18"/>
              </w:rPr>
              <w:t>2,295,114.12</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92"/>
              <w:jc w:val="right"/>
              <w:rPr>
                <w:rFonts w:ascii="宋体" w:hAnsi="宋体" w:cs="宋体" w:eastAsia="宋体" w:hint="default"/>
                <w:sz w:val="18"/>
                <w:szCs w:val="18"/>
              </w:rPr>
            </w:pPr>
            <w:r>
              <w:rPr>
                <w:rFonts w:ascii="宋体" w:hAnsi="宋体" w:cs="宋体" w:eastAsia="宋体" w:hint="default"/>
                <w:spacing w:val="-1"/>
                <w:sz w:val="18"/>
                <w:szCs w:val="18"/>
              </w:rPr>
              <w:t>处置子公司及其他营业单位收到的现金净额</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142,847.72</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2,295,114.12</w:t>
            </w:r>
          </w:p>
        </w:tc>
      </w:tr>
      <w:tr>
        <w:trPr>
          <w:trHeight w:val="478"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购建固定资产</w:t>
            </w:r>
            <w:r>
              <w:rPr>
                <w:rFonts w:ascii="宋体" w:hAnsi="宋体" w:cs="宋体" w:eastAsia="宋体" w:hint="default"/>
                <w:spacing w:val="-89"/>
                <w:sz w:val="18"/>
                <w:szCs w:val="18"/>
              </w:rPr>
              <w:t>、</w:t>
            </w:r>
            <w:r>
              <w:rPr>
                <w:rFonts w:ascii="宋体" w:hAnsi="宋体" w:cs="宋体" w:eastAsia="宋体" w:hint="default"/>
                <w:sz w:val="18"/>
                <w:szCs w:val="18"/>
              </w:rPr>
              <w:t>无形资产和其他长期资产支付</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3"/>
              <w:jc w:val="right"/>
              <w:rPr>
                <w:rFonts w:ascii="Times New Roman" w:hAnsi="Times New Roman" w:cs="Times New Roman" w:eastAsia="Times New Roman" w:hint="default"/>
                <w:sz w:val="18"/>
                <w:szCs w:val="18"/>
              </w:rPr>
            </w:pPr>
            <w:r>
              <w:rPr>
                <w:rFonts w:ascii="Times New Roman"/>
                <w:spacing w:val="-1"/>
                <w:sz w:val="18"/>
              </w:rPr>
              <w:t>65,990,676.48</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3"/>
              <w:jc w:val="right"/>
              <w:rPr>
                <w:rFonts w:ascii="Times New Roman" w:hAnsi="Times New Roman" w:cs="Times New Roman" w:eastAsia="Times New Roman" w:hint="default"/>
                <w:sz w:val="18"/>
                <w:szCs w:val="18"/>
              </w:rPr>
            </w:pPr>
            <w:r>
              <w:rPr>
                <w:rFonts w:ascii="Times New Roman"/>
                <w:spacing w:val="-1"/>
                <w:sz w:val="18"/>
              </w:rPr>
              <w:t>71,388,827.96</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94"/>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5,008,033.00</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43,991,967.00</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73,998,709.48</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115,380,794.96</w:t>
            </w:r>
          </w:p>
        </w:tc>
      </w:tr>
      <w:tr>
        <w:trPr>
          <w:trHeight w:val="295"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b/>
                <w:spacing w:val="-1"/>
                <w:sz w:val="18"/>
              </w:rPr>
              <w:t>-73,855,861.76</w:t>
            </w:r>
            <w:r>
              <w:rPr>
                <w:rFonts w:ascii="Times New Roman"/>
                <w:spacing w:val="-1"/>
                <w:sz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-113,085,680.84</w:t>
            </w:r>
            <w:r>
              <w:rPr>
                <w:rFonts w:ascii="Times New Roman"/>
                <w:spacing w:val="-1"/>
                <w:sz w:val="18"/>
              </w:rPr>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5"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44,064,000.00</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16,744,860.00</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2108" w:type="dxa"/>
            <w:tcBorders>
              <w:top w:val="single" w:sz="4" w:space="0" w:color="000000"/>
              <w:left w:val="single" w:sz="4" w:space="0" w:color="000000"/>
              <w:bottom w:val="single" w:sz="4" w:space="0" w:color="000000"/>
              <w:right w:val="single" w:sz="4" w:space="0" w:color="000000"/>
            </w:tcBorders>
          </w:tcPr>
          <w:p>
            <w:pPr/>
          </w:p>
        </w:tc>
        <w:tc>
          <w:tcPr>
            <w:tcW w:w="2108"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44,064,000.00</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46,744,860.00</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b/>
                <w:spacing w:val="-1"/>
                <w:sz w:val="18"/>
              </w:rPr>
              <w:t>-44,064,000.00</w:t>
            </w:r>
            <w:r>
              <w:rPr>
                <w:rFonts w:ascii="Times New Roman"/>
                <w:spacing w:val="-1"/>
                <w:sz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b/>
                <w:spacing w:val="-1"/>
                <w:sz w:val="18"/>
              </w:rPr>
              <w:t>-16,744,860.00</w:t>
            </w:r>
            <w:r>
              <w:rPr>
                <w:rFonts w:ascii="Times New Roman"/>
                <w:spacing w:val="-1"/>
                <w:sz w:val="18"/>
              </w:rPr>
            </w:r>
          </w:p>
        </w:tc>
      </w:tr>
      <w:tr>
        <w:trPr>
          <w:trHeight w:val="295"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-725,794.96</w:t>
            </w:r>
            <w:r>
              <w:rPr>
                <w:rFonts w:ascii="Times New Roman"/>
                <w:spacing w:val="-1"/>
                <w:sz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-199,924.31</w:t>
            </w:r>
            <w:r>
              <w:rPr>
                <w:rFonts w:ascii="Times New Roman"/>
                <w:spacing w:val="-1"/>
                <w:sz w:val="18"/>
              </w:rPr>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b/>
                <w:spacing w:val="-1"/>
                <w:sz w:val="18"/>
              </w:rPr>
              <w:t>-17,958,180.38</w:t>
            </w:r>
            <w:r>
              <w:rPr>
                <w:rFonts w:ascii="Times New Roman"/>
                <w:spacing w:val="-1"/>
                <w:sz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3,450,272.03</w:t>
            </w:r>
            <w:r>
              <w:rPr>
                <w:rFonts w:ascii="Times New Roman"/>
                <w:spacing w:val="-1"/>
                <w:sz w:val="18"/>
              </w:rPr>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195,812,823.70</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192,362,551.67</w:t>
            </w:r>
          </w:p>
        </w:tc>
      </w:tr>
      <w:tr>
        <w:trPr>
          <w:trHeight w:val="293" w:hRule="exact"/>
        </w:trPr>
        <w:tc>
          <w:tcPr>
            <w:tcW w:w="40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177,854,643.32</w:t>
            </w:r>
            <w:r>
              <w:rPr>
                <w:rFonts w:ascii="Times New Roman"/>
                <w:spacing w:val="-1"/>
                <w:sz w:val="18"/>
              </w:rPr>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195,812,823.70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102"/>
          <w:pgSz w:w="11910" w:h="16840"/>
          <w:pgMar w:footer="1516" w:header="851" w:top="1160" w:bottom="1720" w:left="1580" w:right="0"/>
          <w:pgNumType w:start="72"/>
        </w:sectPr>
      </w:pPr>
    </w:p>
    <w:p>
      <w:pPr>
        <w:spacing w:line="240" w:lineRule="auto" w:before="5"/>
        <w:rPr>
          <w:rFonts w:ascii="宋体" w:hAnsi="宋体" w:cs="宋体" w:eastAsia="宋体" w:hint="default"/>
          <w:b/>
          <w:bCs/>
          <w:sz w:val="18"/>
          <w:szCs w:val="18"/>
        </w:rPr>
      </w:pPr>
    </w:p>
    <w:p>
      <w:pPr>
        <w:tabs>
          <w:tab w:pos="4149" w:val="left" w:leader="none"/>
        </w:tabs>
        <w:spacing w:line="285" w:lineRule="auto" w:before="36"/>
        <w:ind w:left="3530" w:right="5104"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合并现金流量表</w:t>
      </w:r>
      <w:r>
        <w:rPr>
          <w:rFonts w:ascii="宋体" w:hAnsi="宋体" w:cs="宋体" w:eastAsia="宋体" w:hint="default"/>
          <w:b/>
          <w:bCs/>
          <w:w w:val="100"/>
          <w:sz w:val="21"/>
          <w:szCs w:val="21"/>
        </w:rPr>
        <w:t> </w:t>
      </w: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0" w:right="157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7"/>
        <w:rPr>
          <w:rFonts w:ascii="宋体" w:hAnsi="宋体" w:cs="宋体" w:eastAsia="宋体" w:hint="default"/>
          <w:b/>
          <w:bCs/>
          <w:sz w:val="6"/>
          <w:szCs w:val="6"/>
        </w:rPr>
      </w:pPr>
    </w:p>
    <w:tbl>
      <w:tblPr>
        <w:tblW w:w="0" w:type="auto"/>
        <w:jc w:val="left"/>
        <w:tblInd w:w="105" w:type="dxa"/>
        <w:tblLayout w:type="fixed"/>
        <w:tblCellMar>
          <w:top w:w="0" w:type="dxa"/>
          <w:left w:w="0" w:type="dxa"/>
          <w:bottom w:w="0" w:type="dxa"/>
          <w:right w:w="0" w:type="dxa"/>
        </w:tblCellMar>
        <w:tblLook w:val="01E0"/>
      </w:tblPr>
      <w:tblGrid>
        <w:gridCol w:w="3454"/>
        <w:gridCol w:w="1049"/>
        <w:gridCol w:w="2043"/>
        <w:gridCol w:w="2043"/>
      </w:tblGrid>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项 </w:t>
            </w:r>
            <w:r>
              <w:rPr>
                <w:rFonts w:ascii="宋体" w:hAnsi="宋体" w:cs="宋体" w:eastAsia="宋体" w:hint="default"/>
                <w:spacing w:val="3"/>
                <w:sz w:val="15"/>
                <w:szCs w:val="15"/>
              </w:rPr>
              <w:t> </w:t>
            </w:r>
            <w:r>
              <w:rPr>
                <w:rFonts w:ascii="宋体" w:hAnsi="宋体" w:cs="宋体" w:eastAsia="宋体" w:hint="default"/>
                <w:sz w:val="15"/>
                <w:szCs w:val="15"/>
              </w:rPr>
              <w:t>目</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附注五</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
              <w:jc w:val="center"/>
              <w:rPr>
                <w:rFonts w:ascii="宋体" w:hAnsi="宋体" w:cs="宋体" w:eastAsia="宋体" w:hint="default"/>
                <w:sz w:val="15"/>
                <w:szCs w:val="15"/>
              </w:rPr>
            </w:pPr>
            <w:r>
              <w:rPr>
                <w:rFonts w:ascii="宋体" w:hAnsi="宋体" w:cs="宋体" w:eastAsia="宋体" w:hint="default"/>
                <w:sz w:val="15"/>
                <w:szCs w:val="15"/>
              </w:rPr>
              <w:t>上期金额</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853,701,465.31</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761,656,309.03</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处置交易性金融资产净增加额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5"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405"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1,403,489.13</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12,481,849.51</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 w:right="0"/>
              <w:jc w:val="center"/>
              <w:rPr>
                <w:rFonts w:ascii="宋体" w:hAnsi="宋体" w:cs="宋体" w:eastAsia="宋体" w:hint="default"/>
                <w:sz w:val="15"/>
                <w:szCs w:val="15"/>
              </w:rPr>
            </w:pPr>
            <w:r>
              <w:rPr>
                <w:rFonts w:ascii="宋体" w:hAnsi="宋体" w:cs="宋体" w:eastAsia="宋体" w:hint="default"/>
                <w:sz w:val="15"/>
                <w:szCs w:val="15"/>
              </w:rPr>
              <w:t>（三十六）</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9,263,347.87</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5"/>
              <w:jc w:val="right"/>
              <w:rPr>
                <w:rFonts w:ascii="Times New Roman" w:hAnsi="Times New Roman" w:cs="Times New Roman" w:eastAsia="Times New Roman" w:hint="default"/>
                <w:sz w:val="15"/>
                <w:szCs w:val="15"/>
              </w:rPr>
            </w:pPr>
            <w:r>
              <w:rPr>
                <w:rFonts w:ascii="Times New Roman"/>
                <w:spacing w:val="-1"/>
                <w:sz w:val="15"/>
              </w:rPr>
              <w:t>16,537,177.25</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864,368,302.31</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790,675,335.79</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566,450,875.17</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508,144,882.35</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66,758,014.51</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53,186,363.20</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5"/>
              <w:jc w:val="right"/>
              <w:rPr>
                <w:rFonts w:ascii="Times New Roman" w:hAnsi="Times New Roman" w:cs="Times New Roman" w:eastAsia="Times New Roman" w:hint="default"/>
                <w:sz w:val="15"/>
                <w:szCs w:val="15"/>
              </w:rPr>
            </w:pPr>
            <w:r>
              <w:rPr>
                <w:rFonts w:ascii="Times New Roman"/>
                <w:spacing w:val="-1"/>
                <w:sz w:val="15"/>
              </w:rPr>
              <w:t>57,151,658.16</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5"/>
              <w:jc w:val="right"/>
              <w:rPr>
                <w:rFonts w:ascii="Times New Roman" w:hAnsi="Times New Roman" w:cs="Times New Roman" w:eastAsia="Times New Roman" w:hint="default"/>
                <w:sz w:val="15"/>
                <w:szCs w:val="15"/>
              </w:rPr>
            </w:pPr>
            <w:r>
              <w:rPr>
                <w:rFonts w:ascii="Times New Roman"/>
                <w:spacing w:val="-1"/>
                <w:sz w:val="15"/>
              </w:rPr>
              <w:t>47,357,062.31</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 w:right="0"/>
              <w:jc w:val="center"/>
              <w:rPr>
                <w:rFonts w:ascii="宋体" w:hAnsi="宋体" w:cs="宋体" w:eastAsia="宋体" w:hint="default"/>
                <w:sz w:val="15"/>
                <w:szCs w:val="15"/>
              </w:rPr>
            </w:pPr>
            <w:r>
              <w:rPr>
                <w:rFonts w:ascii="宋体" w:hAnsi="宋体" w:cs="宋体" w:eastAsia="宋体" w:hint="default"/>
                <w:sz w:val="15"/>
                <w:szCs w:val="15"/>
              </w:rPr>
              <w:t>（三十六）</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5"/>
              <w:jc w:val="right"/>
              <w:rPr>
                <w:rFonts w:ascii="Times New Roman" w:hAnsi="Times New Roman" w:cs="Times New Roman" w:eastAsia="Times New Roman" w:hint="default"/>
                <w:sz w:val="15"/>
                <w:szCs w:val="15"/>
              </w:rPr>
            </w:pPr>
            <w:r>
              <w:rPr>
                <w:rFonts w:ascii="Times New Roman"/>
                <w:spacing w:val="-1"/>
                <w:sz w:val="15"/>
              </w:rPr>
              <w:t>73,880,674.80</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5"/>
              <w:jc w:val="right"/>
              <w:rPr>
                <w:rFonts w:ascii="Times New Roman" w:hAnsi="Times New Roman" w:cs="Times New Roman" w:eastAsia="Times New Roman" w:hint="default"/>
                <w:sz w:val="15"/>
                <w:szCs w:val="15"/>
              </w:rPr>
            </w:pPr>
            <w:r>
              <w:rPr>
                <w:rFonts w:ascii="Times New Roman"/>
                <w:spacing w:val="-1"/>
                <w:sz w:val="15"/>
              </w:rPr>
              <w:t>41,945,396.23</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764,241,222.64</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650,633,704.09</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100,127,079.67</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Times New Roman" w:hAnsi="Times New Roman" w:cs="Times New Roman" w:eastAsia="Times New Roman" w:hint="default"/>
                <w:sz w:val="15"/>
                <w:szCs w:val="15"/>
              </w:rPr>
            </w:pPr>
            <w:r>
              <w:rPr>
                <w:rFonts w:ascii="Times New Roman"/>
                <w:b/>
                <w:spacing w:val="-1"/>
                <w:sz w:val="15"/>
              </w:rPr>
              <w:t>140,041,631.70</w:t>
            </w:r>
            <w:r>
              <w:rPr>
                <w:rFonts w:ascii="Times New Roman"/>
                <w:spacing w:val="-1"/>
                <w:sz w:val="15"/>
              </w:rPr>
            </w: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取得投资收益所收到的现金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5" w:right="0"/>
              <w:jc w:val="left"/>
              <w:rPr>
                <w:rFonts w:ascii="宋体" w:hAnsi="宋体" w:cs="宋体" w:eastAsia="宋体" w:hint="default"/>
                <w:sz w:val="15"/>
                <w:szCs w:val="15"/>
              </w:rPr>
            </w:pPr>
            <w:r>
              <w:rPr>
                <w:rFonts w:ascii="宋体" w:hAnsi="宋体" w:cs="宋体" w:eastAsia="宋体" w:hint="default"/>
                <w:spacing w:val="-3"/>
                <w:w w:val="100"/>
                <w:sz w:val="15"/>
                <w:szCs w:val="15"/>
              </w:rPr>
              <w:t>处</w:t>
            </w:r>
            <w:r>
              <w:rPr>
                <w:rFonts w:ascii="宋体" w:hAnsi="宋体" w:cs="宋体" w:eastAsia="宋体" w:hint="default"/>
                <w:w w:val="100"/>
                <w:sz w:val="15"/>
                <w:szCs w:val="15"/>
              </w:rPr>
              <w:t>置</w:t>
            </w:r>
            <w:r>
              <w:rPr>
                <w:rFonts w:ascii="宋体" w:hAnsi="宋体" w:cs="宋体" w:eastAsia="宋体" w:hint="default"/>
                <w:spacing w:val="-3"/>
                <w:w w:val="100"/>
                <w:sz w:val="15"/>
                <w:szCs w:val="15"/>
              </w:rPr>
              <w:t>固</w:t>
            </w:r>
            <w:r>
              <w:rPr>
                <w:rFonts w:ascii="宋体" w:hAnsi="宋体" w:cs="宋体" w:eastAsia="宋体" w:hint="default"/>
                <w:w w:val="100"/>
                <w:sz w:val="15"/>
                <w:szCs w:val="15"/>
              </w:rPr>
              <w:t>定</w:t>
            </w:r>
            <w:r>
              <w:rPr>
                <w:rFonts w:ascii="宋体" w:hAnsi="宋体" w:cs="宋体" w:eastAsia="宋体" w:hint="default"/>
                <w:spacing w:val="-3"/>
                <w:w w:val="100"/>
                <w:sz w:val="15"/>
                <w:szCs w:val="15"/>
              </w:rPr>
              <w:t>资产</w:t>
            </w:r>
            <w:r>
              <w:rPr>
                <w:rFonts w:ascii="宋体" w:hAnsi="宋体" w:cs="宋体" w:eastAsia="宋体" w:hint="default"/>
                <w:spacing w:val="-63"/>
                <w:w w:val="100"/>
                <w:sz w:val="15"/>
                <w:szCs w:val="15"/>
              </w:rPr>
              <w:t>、</w:t>
            </w:r>
            <w:r>
              <w:rPr>
                <w:rFonts w:ascii="宋体" w:hAnsi="宋体" w:cs="宋体" w:eastAsia="宋体" w:hint="default"/>
                <w:spacing w:val="-3"/>
                <w:w w:val="100"/>
                <w:sz w:val="15"/>
                <w:szCs w:val="15"/>
              </w:rPr>
              <w:t>无</w:t>
            </w:r>
            <w:r>
              <w:rPr>
                <w:rFonts w:ascii="宋体" w:hAnsi="宋体" w:cs="宋体" w:eastAsia="宋体" w:hint="default"/>
                <w:w w:val="100"/>
                <w:sz w:val="15"/>
                <w:szCs w:val="15"/>
              </w:rPr>
              <w:t>形</w:t>
            </w:r>
            <w:r>
              <w:rPr>
                <w:rFonts w:ascii="宋体" w:hAnsi="宋体" w:cs="宋体" w:eastAsia="宋体" w:hint="default"/>
                <w:spacing w:val="-3"/>
                <w:w w:val="100"/>
                <w:sz w:val="15"/>
                <w:szCs w:val="15"/>
              </w:rPr>
              <w:t>资</w:t>
            </w:r>
            <w:r>
              <w:rPr>
                <w:rFonts w:ascii="宋体" w:hAnsi="宋体" w:cs="宋体" w:eastAsia="宋体" w:hint="default"/>
                <w:w w:val="100"/>
                <w:sz w:val="15"/>
                <w:szCs w:val="15"/>
              </w:rPr>
              <w:t>产</w:t>
            </w:r>
            <w:r>
              <w:rPr>
                <w:rFonts w:ascii="宋体" w:hAnsi="宋体" w:cs="宋体" w:eastAsia="宋体" w:hint="default"/>
                <w:spacing w:val="-3"/>
                <w:w w:val="100"/>
                <w:sz w:val="15"/>
                <w:szCs w:val="15"/>
              </w:rPr>
              <w:t>和</w:t>
            </w:r>
            <w:r>
              <w:rPr>
                <w:rFonts w:ascii="宋体" w:hAnsi="宋体" w:cs="宋体" w:eastAsia="宋体" w:hint="default"/>
                <w:w w:val="100"/>
                <w:sz w:val="15"/>
                <w:szCs w:val="15"/>
              </w:rPr>
              <w:t>其</w:t>
            </w:r>
            <w:r>
              <w:rPr>
                <w:rFonts w:ascii="宋体" w:hAnsi="宋体" w:cs="宋体" w:eastAsia="宋体" w:hint="default"/>
                <w:spacing w:val="-3"/>
                <w:w w:val="100"/>
                <w:sz w:val="15"/>
                <w:szCs w:val="15"/>
              </w:rPr>
              <w:t>他</w:t>
            </w:r>
            <w:r>
              <w:rPr>
                <w:rFonts w:ascii="宋体" w:hAnsi="宋体" w:cs="宋体" w:eastAsia="宋体" w:hint="default"/>
                <w:w w:val="100"/>
                <w:sz w:val="15"/>
                <w:szCs w:val="15"/>
              </w:rPr>
              <w:t>长期</w:t>
            </w:r>
            <w:r>
              <w:rPr>
                <w:rFonts w:ascii="宋体" w:hAnsi="宋体" w:cs="宋体" w:eastAsia="宋体" w:hint="default"/>
                <w:spacing w:val="-3"/>
                <w:w w:val="100"/>
                <w:sz w:val="15"/>
                <w:szCs w:val="15"/>
              </w:rPr>
              <w:t>资</w:t>
            </w:r>
            <w:r>
              <w:rPr>
                <w:rFonts w:ascii="宋体" w:hAnsi="宋体" w:cs="宋体" w:eastAsia="宋体" w:hint="default"/>
                <w:w w:val="100"/>
                <w:sz w:val="15"/>
                <w:szCs w:val="15"/>
              </w:rPr>
              <w:t>产</w:t>
            </w:r>
            <w:r>
              <w:rPr>
                <w:rFonts w:ascii="宋体" w:hAnsi="宋体" w:cs="宋体" w:eastAsia="宋体" w:hint="default"/>
                <w:spacing w:val="-3"/>
                <w:w w:val="100"/>
                <w:sz w:val="15"/>
                <w:szCs w:val="15"/>
              </w:rPr>
              <w:t>收</w:t>
            </w:r>
            <w:r>
              <w:rPr>
                <w:rFonts w:ascii="宋体" w:hAnsi="宋体" w:cs="宋体" w:eastAsia="宋体" w:hint="default"/>
                <w:w w:val="100"/>
                <w:sz w:val="15"/>
                <w:szCs w:val="15"/>
              </w:rPr>
              <w:t>回</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的现金净额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5"/>
              <w:jc w:val="right"/>
              <w:rPr>
                <w:rFonts w:ascii="Times New Roman" w:hAnsi="Times New Roman" w:cs="Times New Roman" w:eastAsia="Times New Roman" w:hint="default"/>
                <w:sz w:val="15"/>
                <w:szCs w:val="15"/>
              </w:rPr>
            </w:pPr>
            <w:r>
              <w:rPr>
                <w:rFonts w:ascii="Times New Roman"/>
                <w:spacing w:val="-1"/>
                <w:sz w:val="15"/>
              </w:rPr>
              <w:t>142,847.72</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3"/>
              <w:jc w:val="right"/>
              <w:rPr>
                <w:rFonts w:ascii="Times New Roman" w:hAnsi="Times New Roman" w:cs="Times New Roman" w:eastAsia="Times New Roman" w:hint="default"/>
                <w:sz w:val="15"/>
                <w:szCs w:val="15"/>
              </w:rPr>
            </w:pPr>
            <w:r>
              <w:rPr>
                <w:rFonts w:ascii="Times New Roman"/>
                <w:spacing w:val="-2"/>
                <w:sz w:val="15"/>
              </w:rPr>
              <w:t>2,295,114.12</w:t>
            </w: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185"/>
              <w:jc w:val="right"/>
              <w:rPr>
                <w:rFonts w:ascii="宋体" w:hAnsi="宋体" w:cs="宋体" w:eastAsia="宋体" w:hint="default"/>
                <w:sz w:val="15"/>
                <w:szCs w:val="15"/>
              </w:rPr>
            </w:pPr>
            <w:r>
              <w:rPr>
                <w:rFonts w:ascii="宋体" w:hAnsi="宋体" w:cs="宋体" w:eastAsia="宋体" w:hint="default"/>
                <w:spacing w:val="-2"/>
                <w:sz w:val="15"/>
                <w:szCs w:val="15"/>
              </w:rPr>
              <w:t>处置子公司及其他营业单位收到的现金净额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2"/>
              <w:jc w:val="right"/>
              <w:rPr>
                <w:rFonts w:ascii="Times New Roman" w:hAnsi="Times New Roman" w:cs="Times New Roman" w:eastAsia="Times New Roman" w:hint="default"/>
                <w:sz w:val="15"/>
                <w:szCs w:val="15"/>
              </w:rPr>
            </w:pPr>
            <w:r>
              <w:rPr>
                <w:rFonts w:ascii="Times New Roman"/>
                <w:spacing w:val="-1"/>
                <w:sz w:val="15"/>
              </w:rPr>
              <w:t>4,052.52</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142,847.72</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2,299,166.64</w:t>
            </w:r>
          </w:p>
        </w:tc>
      </w:tr>
      <w:tr>
        <w:trPr>
          <w:trHeight w:val="398"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5" w:right="0"/>
              <w:jc w:val="left"/>
              <w:rPr>
                <w:rFonts w:ascii="宋体" w:hAnsi="宋体" w:cs="宋体" w:eastAsia="宋体" w:hint="default"/>
                <w:sz w:val="15"/>
                <w:szCs w:val="15"/>
              </w:rPr>
            </w:pPr>
            <w:r>
              <w:rPr>
                <w:rFonts w:ascii="宋体" w:hAnsi="宋体" w:cs="宋体" w:eastAsia="宋体" w:hint="default"/>
                <w:spacing w:val="-3"/>
                <w:w w:val="100"/>
                <w:sz w:val="15"/>
                <w:szCs w:val="15"/>
              </w:rPr>
              <w:t>购</w:t>
            </w:r>
            <w:r>
              <w:rPr>
                <w:rFonts w:ascii="宋体" w:hAnsi="宋体" w:cs="宋体" w:eastAsia="宋体" w:hint="default"/>
                <w:w w:val="100"/>
                <w:sz w:val="15"/>
                <w:szCs w:val="15"/>
              </w:rPr>
              <w:t>建</w:t>
            </w:r>
            <w:r>
              <w:rPr>
                <w:rFonts w:ascii="宋体" w:hAnsi="宋体" w:cs="宋体" w:eastAsia="宋体" w:hint="default"/>
                <w:spacing w:val="-3"/>
                <w:w w:val="100"/>
                <w:sz w:val="15"/>
                <w:szCs w:val="15"/>
              </w:rPr>
              <w:t>固</w:t>
            </w:r>
            <w:r>
              <w:rPr>
                <w:rFonts w:ascii="宋体" w:hAnsi="宋体" w:cs="宋体" w:eastAsia="宋体" w:hint="default"/>
                <w:w w:val="100"/>
                <w:sz w:val="15"/>
                <w:szCs w:val="15"/>
              </w:rPr>
              <w:t>定</w:t>
            </w:r>
            <w:r>
              <w:rPr>
                <w:rFonts w:ascii="宋体" w:hAnsi="宋体" w:cs="宋体" w:eastAsia="宋体" w:hint="default"/>
                <w:spacing w:val="-3"/>
                <w:w w:val="100"/>
                <w:sz w:val="15"/>
                <w:szCs w:val="15"/>
              </w:rPr>
              <w:t>资产</w:t>
            </w:r>
            <w:r>
              <w:rPr>
                <w:rFonts w:ascii="宋体" w:hAnsi="宋体" w:cs="宋体" w:eastAsia="宋体" w:hint="default"/>
                <w:spacing w:val="-63"/>
                <w:w w:val="100"/>
                <w:sz w:val="15"/>
                <w:szCs w:val="15"/>
              </w:rPr>
              <w:t>、</w:t>
            </w:r>
            <w:r>
              <w:rPr>
                <w:rFonts w:ascii="宋体" w:hAnsi="宋体" w:cs="宋体" w:eastAsia="宋体" w:hint="default"/>
                <w:spacing w:val="-3"/>
                <w:w w:val="100"/>
                <w:sz w:val="15"/>
                <w:szCs w:val="15"/>
              </w:rPr>
              <w:t>无</w:t>
            </w:r>
            <w:r>
              <w:rPr>
                <w:rFonts w:ascii="宋体" w:hAnsi="宋体" w:cs="宋体" w:eastAsia="宋体" w:hint="default"/>
                <w:w w:val="100"/>
                <w:sz w:val="15"/>
                <w:szCs w:val="15"/>
              </w:rPr>
              <w:t>形</w:t>
            </w:r>
            <w:r>
              <w:rPr>
                <w:rFonts w:ascii="宋体" w:hAnsi="宋体" w:cs="宋体" w:eastAsia="宋体" w:hint="default"/>
                <w:spacing w:val="-3"/>
                <w:w w:val="100"/>
                <w:sz w:val="15"/>
                <w:szCs w:val="15"/>
              </w:rPr>
              <w:t>资</w:t>
            </w:r>
            <w:r>
              <w:rPr>
                <w:rFonts w:ascii="宋体" w:hAnsi="宋体" w:cs="宋体" w:eastAsia="宋体" w:hint="default"/>
                <w:w w:val="100"/>
                <w:sz w:val="15"/>
                <w:szCs w:val="15"/>
              </w:rPr>
              <w:t>产</w:t>
            </w:r>
            <w:r>
              <w:rPr>
                <w:rFonts w:ascii="宋体" w:hAnsi="宋体" w:cs="宋体" w:eastAsia="宋体" w:hint="default"/>
                <w:spacing w:val="-3"/>
                <w:w w:val="100"/>
                <w:sz w:val="15"/>
                <w:szCs w:val="15"/>
              </w:rPr>
              <w:t>和</w:t>
            </w:r>
            <w:r>
              <w:rPr>
                <w:rFonts w:ascii="宋体" w:hAnsi="宋体" w:cs="宋体" w:eastAsia="宋体" w:hint="default"/>
                <w:w w:val="100"/>
                <w:sz w:val="15"/>
                <w:szCs w:val="15"/>
              </w:rPr>
              <w:t>其</w:t>
            </w:r>
            <w:r>
              <w:rPr>
                <w:rFonts w:ascii="宋体" w:hAnsi="宋体" w:cs="宋体" w:eastAsia="宋体" w:hint="default"/>
                <w:spacing w:val="-3"/>
                <w:w w:val="100"/>
                <w:sz w:val="15"/>
                <w:szCs w:val="15"/>
              </w:rPr>
              <w:t>他</w:t>
            </w:r>
            <w:r>
              <w:rPr>
                <w:rFonts w:ascii="宋体" w:hAnsi="宋体" w:cs="宋体" w:eastAsia="宋体" w:hint="default"/>
                <w:w w:val="100"/>
                <w:sz w:val="15"/>
                <w:szCs w:val="15"/>
              </w:rPr>
              <w:t>长期</w:t>
            </w:r>
            <w:r>
              <w:rPr>
                <w:rFonts w:ascii="宋体" w:hAnsi="宋体" w:cs="宋体" w:eastAsia="宋体" w:hint="default"/>
                <w:spacing w:val="-3"/>
                <w:w w:val="100"/>
                <w:sz w:val="15"/>
                <w:szCs w:val="15"/>
              </w:rPr>
              <w:t>资</w:t>
            </w:r>
            <w:r>
              <w:rPr>
                <w:rFonts w:ascii="宋体" w:hAnsi="宋体" w:cs="宋体" w:eastAsia="宋体" w:hint="default"/>
                <w:w w:val="100"/>
                <w:sz w:val="15"/>
                <w:szCs w:val="15"/>
              </w:rPr>
              <w:t>产</w:t>
            </w:r>
            <w:r>
              <w:rPr>
                <w:rFonts w:ascii="宋体" w:hAnsi="宋体" w:cs="宋体" w:eastAsia="宋体" w:hint="default"/>
                <w:spacing w:val="-3"/>
                <w:w w:val="100"/>
                <w:sz w:val="15"/>
                <w:szCs w:val="15"/>
              </w:rPr>
              <w:t>支</w:t>
            </w:r>
            <w:r>
              <w:rPr>
                <w:rFonts w:ascii="宋体" w:hAnsi="宋体" w:cs="宋体" w:eastAsia="宋体" w:hint="default"/>
                <w:w w:val="100"/>
                <w:sz w:val="15"/>
                <w:szCs w:val="15"/>
              </w:rPr>
              <w:t>付</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5"/>
              <w:jc w:val="right"/>
              <w:rPr>
                <w:rFonts w:ascii="Times New Roman" w:hAnsi="Times New Roman" w:cs="Times New Roman" w:eastAsia="Times New Roman" w:hint="default"/>
                <w:sz w:val="15"/>
                <w:szCs w:val="15"/>
              </w:rPr>
            </w:pPr>
            <w:r>
              <w:rPr>
                <w:rFonts w:ascii="Times New Roman"/>
                <w:spacing w:val="-1"/>
                <w:sz w:val="15"/>
              </w:rPr>
              <w:t>66,054,208.51</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5"/>
              <w:jc w:val="right"/>
              <w:rPr>
                <w:rFonts w:ascii="Times New Roman" w:hAnsi="Times New Roman" w:cs="Times New Roman" w:eastAsia="Times New Roman" w:hint="default"/>
                <w:sz w:val="15"/>
                <w:szCs w:val="15"/>
              </w:rPr>
            </w:pPr>
            <w:r>
              <w:rPr>
                <w:rFonts w:ascii="Times New Roman"/>
                <w:spacing w:val="-1"/>
                <w:sz w:val="15"/>
              </w:rPr>
              <w:t>71,739,321.29</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3,000,000.00</w:t>
            </w: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85"/>
              <w:jc w:val="right"/>
              <w:rPr>
                <w:rFonts w:ascii="宋体" w:hAnsi="宋体" w:cs="宋体" w:eastAsia="宋体" w:hint="default"/>
                <w:sz w:val="15"/>
                <w:szCs w:val="15"/>
              </w:rPr>
            </w:pPr>
            <w:r>
              <w:rPr>
                <w:rFonts w:ascii="宋体" w:hAnsi="宋体" w:cs="宋体" w:eastAsia="宋体" w:hint="default"/>
                <w:spacing w:val="-2"/>
                <w:sz w:val="15"/>
                <w:szCs w:val="15"/>
              </w:rPr>
              <w:t>取得子公司及其他营业单位支付的现金净额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5"/>
              <w:jc w:val="right"/>
              <w:rPr>
                <w:rFonts w:ascii="Times New Roman" w:hAnsi="Times New Roman" w:cs="Times New Roman" w:eastAsia="Times New Roman" w:hint="default"/>
                <w:sz w:val="15"/>
                <w:szCs w:val="15"/>
              </w:rPr>
            </w:pPr>
            <w:r>
              <w:rPr>
                <w:rFonts w:ascii="Times New Roman"/>
                <w:spacing w:val="-1"/>
                <w:sz w:val="15"/>
              </w:rPr>
              <w:t>24,194,786.30</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69,054,208.51</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95,934,107.59</w:t>
            </w: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2"/>
                <w:sz w:val="15"/>
              </w:rPr>
              <w:t>-68,911,360.79</w:t>
            </w:r>
            <w:r>
              <w:rPr>
                <w:rFonts w:ascii="Times New Roman"/>
                <w:spacing w:val="-2"/>
                <w:sz w:val="15"/>
              </w:rPr>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b/>
                <w:spacing w:val="-1"/>
                <w:sz w:val="15"/>
              </w:rPr>
              <w:t>-93,634,940.95</w:t>
            </w:r>
            <w:r>
              <w:rPr>
                <w:rFonts w:ascii="Times New Roman"/>
                <w:spacing w:val="-1"/>
                <w:sz w:val="15"/>
              </w:rPr>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85"/>
              <w:jc w:val="right"/>
              <w:rPr>
                <w:rFonts w:ascii="宋体" w:hAnsi="宋体" w:cs="宋体" w:eastAsia="宋体" w:hint="default"/>
                <w:sz w:val="15"/>
                <w:szCs w:val="15"/>
              </w:rPr>
            </w:pPr>
            <w:r>
              <w:rPr>
                <w:rFonts w:ascii="宋体" w:hAnsi="宋体" w:cs="宋体" w:eastAsia="宋体" w:hint="default"/>
                <w:spacing w:val="-2"/>
                <w:sz w:val="15"/>
                <w:szCs w:val="15"/>
              </w:rPr>
              <w:t>其中：子公司吸收少数股东投资收到的现金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30,000,000.00</w:t>
            </w:r>
          </w:p>
        </w:tc>
      </w:tr>
      <w:tr>
        <w:trPr>
          <w:trHeight w:val="207"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30,000,000.00</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30,000,000.00</w:t>
            </w: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44,064,000.00</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16,744,860.00</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85"/>
              <w:jc w:val="right"/>
              <w:rPr>
                <w:rFonts w:ascii="宋体" w:hAnsi="宋体" w:cs="宋体" w:eastAsia="宋体" w:hint="default"/>
                <w:sz w:val="15"/>
                <w:szCs w:val="15"/>
              </w:rPr>
            </w:pPr>
            <w:r>
              <w:rPr>
                <w:rFonts w:ascii="宋体" w:hAnsi="宋体" w:cs="宋体" w:eastAsia="宋体" w:hint="default"/>
                <w:spacing w:val="-2"/>
                <w:sz w:val="15"/>
                <w:szCs w:val="15"/>
              </w:rPr>
              <w:t>其中：子公司支付给少数股东的股利、利润</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44,064,000.00</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46,744,860.00</w:t>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b/>
                <w:spacing w:val="-1"/>
                <w:sz w:val="15"/>
              </w:rPr>
              <w:t>-44,064,000.00</w:t>
            </w:r>
            <w:r>
              <w:rPr>
                <w:rFonts w:ascii="Times New Roman"/>
                <w:spacing w:val="-1"/>
                <w:sz w:val="15"/>
              </w:rPr>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b/>
                <w:spacing w:val="-1"/>
                <w:sz w:val="15"/>
              </w:rPr>
              <w:t>-16,744,860.00</w:t>
            </w:r>
            <w:r>
              <w:rPr>
                <w:rFonts w:ascii="Times New Roman"/>
                <w:spacing w:val="-1"/>
                <w:sz w:val="15"/>
              </w:rPr>
            </w: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1"/>
                <w:sz w:val="15"/>
              </w:rPr>
              <w:t>-1,410,577.49</w:t>
            </w:r>
            <w:r>
              <w:rPr>
                <w:rFonts w:ascii="Times New Roman"/>
                <w:spacing w:val="-1"/>
                <w:sz w:val="15"/>
              </w:rPr>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Times New Roman" w:hAnsi="Times New Roman" w:cs="Times New Roman" w:eastAsia="Times New Roman" w:hint="default"/>
                <w:sz w:val="15"/>
                <w:szCs w:val="15"/>
              </w:rPr>
            </w:pPr>
            <w:r>
              <w:rPr>
                <w:rFonts w:ascii="Times New Roman"/>
                <w:b/>
                <w:spacing w:val="-1"/>
                <w:sz w:val="15"/>
              </w:rPr>
              <w:t>-257,773.99</w:t>
            </w:r>
            <w:r>
              <w:rPr>
                <w:rFonts w:ascii="Times New Roman"/>
                <w:spacing w:val="-1"/>
                <w:sz w:val="15"/>
              </w:rPr>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b/>
                <w:spacing w:val="-1"/>
                <w:sz w:val="15"/>
              </w:rPr>
              <w:t>-14,258,858.61</w:t>
            </w:r>
            <w:r>
              <w:rPr>
                <w:rFonts w:ascii="Times New Roman"/>
                <w:spacing w:val="-1"/>
                <w:sz w:val="15"/>
              </w:rPr>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b/>
                <w:spacing w:val="-1"/>
                <w:sz w:val="15"/>
              </w:rPr>
              <w:t>29,404,056.76</w:t>
            </w:r>
            <w:r>
              <w:rPr>
                <w:rFonts w:ascii="Times New Roman"/>
                <w:spacing w:val="-1"/>
                <w:sz w:val="15"/>
              </w:rPr>
            </w:r>
          </w:p>
        </w:tc>
      </w:tr>
      <w:tr>
        <w:trPr>
          <w:trHeight w:val="204"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221,813,749.02</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192,409,692.26</w:t>
            </w:r>
          </w:p>
        </w:tc>
      </w:tr>
      <w:tr>
        <w:trPr>
          <w:trHeight w:val="206" w:hRule="exact"/>
        </w:trPr>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1049" w:type="dxa"/>
            <w:tcBorders>
              <w:top w:val="single" w:sz="4" w:space="0" w:color="000000"/>
              <w:left w:val="single" w:sz="4" w:space="0" w:color="000000"/>
              <w:bottom w:val="single" w:sz="4" w:space="0" w:color="000000"/>
              <w:right w:val="single" w:sz="4" w:space="0" w:color="000000"/>
            </w:tcBorders>
          </w:tcPr>
          <w:p>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1"/>
                <w:sz w:val="15"/>
              </w:rPr>
              <w:t>207,554,890.41</w:t>
            </w:r>
            <w:r>
              <w:rPr>
                <w:rFonts w:ascii="Times New Roman"/>
                <w:spacing w:val="-1"/>
                <w:sz w:val="15"/>
              </w:rPr>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1"/>
                <w:sz w:val="15"/>
              </w:rPr>
              <w:t>221,813,749.02</w:t>
            </w:r>
            <w:r>
              <w:rPr>
                <w:rFonts w:ascii="Times New Roman"/>
                <w:spacing w:val="-1"/>
                <w:sz w:val="15"/>
              </w:rPr>
            </w:r>
          </w:p>
        </w:tc>
      </w:tr>
    </w:tbl>
    <w:p>
      <w:pPr>
        <w:spacing w:after="0" w:line="240" w:lineRule="auto"/>
        <w:jc w:val="right"/>
        <w:rPr>
          <w:rFonts w:ascii="Times New Roman" w:hAnsi="Times New Roman" w:cs="Times New Roman" w:eastAsia="Times New Roman" w:hint="default"/>
          <w:sz w:val="15"/>
          <w:szCs w:val="15"/>
        </w:rPr>
        <w:sectPr>
          <w:pgSz w:w="11910" w:h="16840"/>
          <w:pgMar w:header="851" w:footer="1516" w:top="1160" w:bottom="1780" w:left="1580" w:right="0"/>
        </w:sectPr>
      </w:pPr>
    </w:p>
    <w:p>
      <w:pPr>
        <w:spacing w:line="240" w:lineRule="auto" w:before="4"/>
        <w:rPr>
          <w:rFonts w:ascii="宋体" w:hAnsi="宋体" w:cs="宋体" w:eastAsia="宋体" w:hint="default"/>
          <w:b/>
          <w:bCs/>
          <w:sz w:val="11"/>
          <w:szCs w:val="11"/>
        </w:rPr>
      </w:pPr>
    </w:p>
    <w:p>
      <w:pPr>
        <w:spacing w:line="285" w:lineRule="auto" w:before="36"/>
        <w:ind w:left="6297" w:right="7571" w:hanging="58"/>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所有者权益变动表</w:t>
      </w:r>
      <w:r>
        <w:rPr>
          <w:rFonts w:ascii="宋体" w:hAnsi="宋体" w:cs="宋体" w:eastAsia="宋体" w:hint="default"/>
          <w:sz w:val="21"/>
          <w:szCs w:val="21"/>
        </w:rPr>
      </w:r>
    </w:p>
    <w:p>
      <w:pPr>
        <w:tabs>
          <w:tab w:pos="619" w:val="left" w:leader="none"/>
        </w:tabs>
        <w:spacing w:line="282" w:lineRule="exact" w:before="11"/>
        <w:ind w:left="0" w:right="1115"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0" w:right="1215"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07" w:type="dxa"/>
        <w:tblLayout w:type="fixed"/>
        <w:tblCellMar>
          <w:top w:w="0" w:type="dxa"/>
          <w:left w:w="0" w:type="dxa"/>
          <w:bottom w:w="0" w:type="dxa"/>
          <w:right w:w="0" w:type="dxa"/>
        </w:tblCellMar>
        <w:tblLook w:val="01E0"/>
      </w:tblPr>
      <w:tblGrid>
        <w:gridCol w:w="3528"/>
        <w:gridCol w:w="1453"/>
        <w:gridCol w:w="1428"/>
        <w:gridCol w:w="900"/>
        <w:gridCol w:w="1260"/>
        <w:gridCol w:w="1260"/>
        <w:gridCol w:w="1260"/>
        <w:gridCol w:w="1441"/>
        <w:gridCol w:w="1620"/>
      </w:tblGrid>
      <w:tr>
        <w:trPr>
          <w:trHeight w:val="238"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before="110"/>
              <w:ind w:left="2"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22" w:type="dxa"/>
            <w:gridSpan w:val="8"/>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38" w:hRule="exact"/>
        </w:trPr>
        <w:tc>
          <w:tcPr>
            <w:tcW w:w="3528" w:type="dxa"/>
            <w:vMerge/>
            <w:tcBorders>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42"/>
              <w:jc w:val="right"/>
              <w:rPr>
                <w:rFonts w:ascii="Times New Roman" w:hAnsi="Times New Roman" w:cs="Times New Roman" w:eastAsia="Times New Roman" w:hint="default"/>
                <w:sz w:val="15"/>
                <w:szCs w:val="15"/>
              </w:rPr>
            </w:pPr>
            <w:r>
              <w:rPr>
                <w:rFonts w:ascii="宋体" w:hAnsi="宋体" w:cs="宋体" w:eastAsia="宋体" w:hint="default"/>
                <w:spacing w:val="-1"/>
                <w:sz w:val="15"/>
                <w:szCs w:val="15"/>
              </w:rPr>
              <w:t>实收资本</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或股本</w:t>
            </w:r>
            <w:r>
              <w:rPr>
                <w:rFonts w:ascii="Times New Roman" w:hAnsi="Times New Roman" w:cs="Times New Roman" w:eastAsia="Times New Roman" w:hint="default"/>
                <w:spacing w:val="-1"/>
                <w:sz w:val="15"/>
                <w:szCs w:val="15"/>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407"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减</w:t>
            </w:r>
            <w:r>
              <w:rPr>
                <w:rFonts w:ascii="宋体" w:hAnsi="宋体" w:cs="宋体" w:eastAsia="宋体" w:hint="default"/>
                <w:spacing w:val="-68"/>
                <w:w w:val="100"/>
                <w:sz w:val="15"/>
                <w:szCs w:val="15"/>
              </w:rPr>
              <w:t>：</w:t>
            </w:r>
            <w:r>
              <w:rPr>
                <w:rFonts w:ascii="宋体" w:hAnsi="宋体" w:cs="宋体" w:eastAsia="宋体" w:hint="default"/>
                <w:w w:val="100"/>
                <w:sz w:val="15"/>
                <w:szCs w:val="15"/>
              </w:rPr>
              <w:t>库</w:t>
            </w:r>
            <w:r>
              <w:rPr>
                <w:rFonts w:ascii="宋体" w:hAnsi="宋体" w:cs="宋体" w:eastAsia="宋体" w:hint="default"/>
                <w:spacing w:val="-3"/>
                <w:w w:val="100"/>
                <w:sz w:val="15"/>
                <w:szCs w:val="15"/>
              </w:rPr>
              <w:t>存</w:t>
            </w:r>
            <w:r>
              <w:rPr>
                <w:rFonts w:ascii="宋体" w:hAnsi="宋体" w:cs="宋体" w:eastAsia="宋体" w:hint="default"/>
                <w:w w:val="100"/>
                <w:sz w:val="15"/>
                <w:szCs w:val="15"/>
              </w:rPr>
              <w:t>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24"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2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5"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3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78"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440,640,000.00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53"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5" w:right="0"/>
              <w:jc w:val="left"/>
              <w:rPr>
                <w:rFonts w:ascii="Times New Roman" w:hAnsi="Times New Roman" w:cs="Times New Roman" w:eastAsia="Times New Roman" w:hint="default"/>
                <w:sz w:val="15"/>
                <w:szCs w:val="15"/>
              </w:rPr>
            </w:pPr>
            <w:r>
              <w:rPr>
                <w:rFonts w:ascii="Times New Roman"/>
                <w:sz w:val="15"/>
              </w:rPr>
              <w:t>49,087,361.93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127,018,656.80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634,093,835.20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440,640,000.00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53"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5" w:right="0"/>
              <w:jc w:val="left"/>
              <w:rPr>
                <w:rFonts w:ascii="Times New Roman" w:hAnsi="Times New Roman" w:cs="Times New Roman" w:eastAsia="Times New Roman" w:hint="default"/>
                <w:sz w:val="15"/>
                <w:szCs w:val="15"/>
              </w:rPr>
            </w:pPr>
            <w:r>
              <w:rPr>
                <w:rFonts w:ascii="Times New Roman"/>
                <w:sz w:val="15"/>
              </w:rPr>
              <w:t>49,087,361.93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127,018,656.80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634,093,835.20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90" w:right="0"/>
              <w:jc w:val="left"/>
              <w:rPr>
                <w:rFonts w:ascii="Times New Roman" w:hAnsi="Times New Roman" w:cs="Times New Roman" w:eastAsia="Times New Roman" w:hint="default"/>
                <w:sz w:val="15"/>
                <w:szCs w:val="15"/>
              </w:rPr>
            </w:pPr>
            <w:r>
              <w:rPr>
                <w:rFonts w:ascii="Times New Roman"/>
                <w:sz w:val="15"/>
              </w:rPr>
              <w:t>11,661,242.64</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60,887,183.80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72,548,426.44</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2"/>
                <w:sz w:val="15"/>
              </w:rPr>
              <w:t>116,612,426.44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2"/>
                <w:sz w:val="15"/>
              </w:rPr>
              <w:t>116,612,426.44</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2"/>
                <w:sz w:val="15"/>
              </w:rPr>
              <w:t>116,612,426.44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2"/>
                <w:sz w:val="15"/>
              </w:rPr>
              <w:t>116,612,426.44</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90" w:right="0"/>
              <w:jc w:val="left"/>
              <w:rPr>
                <w:rFonts w:ascii="Times New Roman" w:hAnsi="Times New Roman" w:cs="Times New Roman" w:eastAsia="Times New Roman" w:hint="default"/>
                <w:sz w:val="15"/>
                <w:szCs w:val="15"/>
              </w:rPr>
            </w:pPr>
            <w:r>
              <w:rPr>
                <w:rFonts w:ascii="Times New Roman"/>
                <w:sz w:val="15"/>
              </w:rPr>
              <w:t>11,661,242.64</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-55,725,242.64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-44,064,000.00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90" w:right="0"/>
              <w:jc w:val="left"/>
              <w:rPr>
                <w:rFonts w:ascii="Times New Roman" w:hAnsi="Times New Roman" w:cs="Times New Roman" w:eastAsia="Times New Roman" w:hint="default"/>
                <w:sz w:val="15"/>
                <w:szCs w:val="15"/>
              </w:rPr>
            </w:pPr>
            <w:r>
              <w:rPr>
                <w:rFonts w:ascii="Times New Roman"/>
                <w:sz w:val="15"/>
              </w:rPr>
              <w:t>11,661,242.64</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2"/>
                <w:sz w:val="15"/>
              </w:rPr>
              <w:t>-11,661,242.64</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-44,064,000.00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-44,064,000.00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440,640,000.00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53"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5" w:right="0"/>
              <w:jc w:val="left"/>
              <w:rPr>
                <w:rFonts w:ascii="Times New Roman" w:hAnsi="Times New Roman" w:cs="Times New Roman" w:eastAsia="Times New Roman" w:hint="default"/>
                <w:sz w:val="15"/>
                <w:szCs w:val="15"/>
              </w:rPr>
            </w:pPr>
            <w:r>
              <w:rPr>
                <w:rFonts w:ascii="Times New Roman"/>
                <w:sz w:val="15"/>
              </w:rPr>
              <w:t>60,748,604.57</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187,905,840.60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706,642,261.64</w:t>
            </w:r>
          </w:p>
        </w:tc>
      </w:tr>
    </w:tbl>
    <w:p>
      <w:pPr>
        <w:spacing w:line="205" w:lineRule="exact" w:before="0"/>
        <w:ind w:left="2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5625" w:val="left" w:leader="none"/>
          <w:tab w:pos="10668" w:val="left" w:leader="none"/>
        </w:tabs>
        <w:spacing w:before="91"/>
        <w:ind w:left="2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企业法定代表人：钱云宝</w:t>
        <w:tab/>
      </w:r>
      <w:r>
        <w:rPr>
          <w:rFonts w:ascii="宋体" w:hAnsi="宋体" w:cs="宋体" w:eastAsia="宋体" w:hint="default"/>
          <w:spacing w:val="-1"/>
          <w:sz w:val="18"/>
          <w:szCs w:val="18"/>
        </w:rPr>
        <w:t>主管会计工作负责人：赵长健</w:t>
        <w:tab/>
        <w:t>会计机构负责人：施伟</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103"/>
          <w:footerReference w:type="default" r:id="rId104"/>
          <w:pgSz w:w="16840" w:h="11910" w:orient="landscape"/>
          <w:pgMar w:header="851" w:footer="980" w:top="1260" w:bottom="1160" w:left="1220" w:right="0"/>
          <w:pgNumType w:start="74"/>
        </w:sectPr>
      </w:pPr>
    </w:p>
    <w:p>
      <w:pPr>
        <w:spacing w:line="240" w:lineRule="auto" w:before="4"/>
        <w:rPr>
          <w:rFonts w:ascii="宋体" w:hAnsi="宋体" w:cs="宋体" w:eastAsia="宋体" w:hint="default"/>
          <w:sz w:val="11"/>
          <w:szCs w:val="11"/>
        </w:rPr>
      </w:pPr>
    </w:p>
    <w:p>
      <w:pPr>
        <w:tabs>
          <w:tab w:pos="6660" w:val="left" w:leader="none"/>
        </w:tabs>
        <w:spacing w:line="285" w:lineRule="auto" w:before="36"/>
        <w:ind w:left="6041" w:right="7254" w:hanging="3"/>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所有者权益变动表（续）</w:t>
      </w:r>
      <w:r>
        <w:rPr>
          <w:rFonts w:ascii="宋体" w:hAnsi="宋体" w:cs="宋体" w:eastAsia="宋体" w:hint="default"/>
          <w:b/>
          <w:bCs/>
          <w:spacing w:val="-100"/>
          <w:sz w:val="21"/>
          <w:szCs w:val="21"/>
        </w:rPr>
        <w:t> </w:t>
      </w:r>
      <w:r>
        <w:rPr>
          <w:rFonts w:ascii="宋体" w:hAnsi="宋体" w:cs="宋体" w:eastAsia="宋体" w:hint="default"/>
          <w:b/>
          <w:bCs/>
          <w:spacing w:val="-100"/>
          <w:sz w:val="21"/>
          <w:szCs w:val="21"/>
        </w:rPr>
      </w: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0" w:right="1215"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7"/>
        <w:rPr>
          <w:rFonts w:ascii="宋体" w:hAnsi="宋体" w:cs="宋体" w:eastAsia="宋体" w:hint="default"/>
          <w:b/>
          <w:bCs/>
          <w:sz w:val="6"/>
          <w:szCs w:val="6"/>
        </w:rPr>
      </w:pPr>
    </w:p>
    <w:tbl>
      <w:tblPr>
        <w:tblW w:w="0" w:type="auto"/>
        <w:jc w:val="left"/>
        <w:tblInd w:w="107" w:type="dxa"/>
        <w:tblLayout w:type="fixed"/>
        <w:tblCellMar>
          <w:top w:w="0" w:type="dxa"/>
          <w:left w:w="0" w:type="dxa"/>
          <w:bottom w:w="0" w:type="dxa"/>
          <w:right w:w="0" w:type="dxa"/>
        </w:tblCellMar>
        <w:tblLook w:val="01E0"/>
      </w:tblPr>
      <w:tblGrid>
        <w:gridCol w:w="3528"/>
        <w:gridCol w:w="1453"/>
        <w:gridCol w:w="1428"/>
        <w:gridCol w:w="900"/>
        <w:gridCol w:w="1260"/>
        <w:gridCol w:w="1260"/>
        <w:gridCol w:w="1260"/>
        <w:gridCol w:w="1441"/>
        <w:gridCol w:w="1620"/>
      </w:tblGrid>
      <w:tr>
        <w:trPr>
          <w:trHeight w:val="238" w:hRule="exact"/>
        </w:trPr>
        <w:tc>
          <w:tcPr>
            <w:tcW w:w="3528" w:type="dxa"/>
            <w:vMerge w:val="restart"/>
            <w:tcBorders>
              <w:top w:val="single" w:sz="4" w:space="0" w:color="000000"/>
              <w:left w:val="single" w:sz="4" w:space="0" w:color="000000"/>
              <w:right w:val="single" w:sz="4" w:space="0" w:color="000000"/>
            </w:tcBorders>
          </w:tcPr>
          <w:p>
            <w:pPr>
              <w:pStyle w:val="TableParagraph"/>
              <w:spacing w:line="240" w:lineRule="auto" w:before="113"/>
              <w:ind w:left="2"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22" w:type="dxa"/>
            <w:gridSpan w:val="8"/>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 w:right="0"/>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38" w:hRule="exact"/>
        </w:trPr>
        <w:tc>
          <w:tcPr>
            <w:tcW w:w="3528" w:type="dxa"/>
            <w:vMerge/>
            <w:tcBorders>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42"/>
              <w:jc w:val="right"/>
              <w:rPr>
                <w:rFonts w:ascii="Times New Roman" w:hAnsi="Times New Roman" w:cs="Times New Roman" w:eastAsia="Times New Roman" w:hint="default"/>
                <w:sz w:val="15"/>
                <w:szCs w:val="15"/>
              </w:rPr>
            </w:pPr>
            <w:r>
              <w:rPr>
                <w:rFonts w:ascii="宋体" w:hAnsi="宋体" w:cs="宋体" w:eastAsia="宋体" w:hint="default"/>
                <w:spacing w:val="-1"/>
                <w:sz w:val="15"/>
                <w:szCs w:val="15"/>
              </w:rPr>
              <w:t>实收资本</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或股本</w:t>
            </w:r>
            <w:r>
              <w:rPr>
                <w:rFonts w:ascii="Times New Roman" w:hAnsi="Times New Roman" w:cs="Times New Roman" w:eastAsia="Times New Roman" w:hint="default"/>
                <w:spacing w:val="-1"/>
                <w:sz w:val="15"/>
                <w:szCs w:val="15"/>
              </w:rPr>
              <w:t>)</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407"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减</w:t>
            </w:r>
            <w:r>
              <w:rPr>
                <w:rFonts w:ascii="宋体" w:hAnsi="宋体" w:cs="宋体" w:eastAsia="宋体" w:hint="default"/>
                <w:spacing w:val="-68"/>
                <w:w w:val="100"/>
                <w:sz w:val="15"/>
                <w:szCs w:val="15"/>
              </w:rPr>
              <w:t>：</w:t>
            </w:r>
            <w:r>
              <w:rPr>
                <w:rFonts w:ascii="宋体" w:hAnsi="宋体" w:cs="宋体" w:eastAsia="宋体" w:hint="default"/>
                <w:w w:val="100"/>
                <w:sz w:val="15"/>
                <w:szCs w:val="15"/>
              </w:rPr>
              <w:t>库</w:t>
            </w:r>
            <w:r>
              <w:rPr>
                <w:rFonts w:ascii="宋体" w:hAnsi="宋体" w:cs="宋体" w:eastAsia="宋体" w:hint="default"/>
                <w:spacing w:val="-3"/>
                <w:w w:val="100"/>
                <w:sz w:val="15"/>
                <w:szCs w:val="15"/>
              </w:rPr>
              <w:t>存</w:t>
            </w:r>
            <w:r>
              <w:rPr>
                <w:rFonts w:ascii="宋体" w:hAnsi="宋体" w:cs="宋体" w:eastAsia="宋体" w:hint="default"/>
                <w:w w:val="100"/>
                <w:sz w:val="15"/>
                <w:szCs w:val="15"/>
              </w:rPr>
              <w:t>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24"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2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5"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3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78"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293,760,000.00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51"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3" w:right="0"/>
              <w:jc w:val="left"/>
              <w:rPr>
                <w:rFonts w:ascii="Times New Roman" w:hAnsi="Times New Roman" w:cs="Times New Roman" w:eastAsia="Times New Roman" w:hint="default"/>
                <w:sz w:val="15"/>
                <w:szCs w:val="15"/>
              </w:rPr>
            </w:pPr>
            <w:r>
              <w:rPr>
                <w:rFonts w:ascii="Times New Roman"/>
                <w:sz w:val="15"/>
              </w:rPr>
              <w:t>38,561,022.32</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89" w:right="0"/>
              <w:jc w:val="left"/>
              <w:rPr>
                <w:rFonts w:ascii="Times New Roman" w:hAnsi="Times New Roman" w:cs="Times New Roman" w:eastAsia="Times New Roman" w:hint="default"/>
                <w:sz w:val="15"/>
                <w:szCs w:val="15"/>
              </w:rPr>
            </w:pPr>
            <w:r>
              <w:rPr>
                <w:rFonts w:ascii="Times New Roman"/>
                <w:sz w:val="15"/>
              </w:rPr>
              <w:t>195,612,160.36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545,280,999.15</w:t>
            </w: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293,760,000.00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51"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3" w:right="0"/>
              <w:jc w:val="left"/>
              <w:rPr>
                <w:rFonts w:ascii="Times New Roman" w:hAnsi="Times New Roman" w:cs="Times New Roman" w:eastAsia="Times New Roman" w:hint="default"/>
                <w:sz w:val="15"/>
                <w:szCs w:val="15"/>
              </w:rPr>
            </w:pPr>
            <w:r>
              <w:rPr>
                <w:rFonts w:ascii="Times New Roman"/>
                <w:sz w:val="15"/>
              </w:rPr>
              <w:t>38,561,022.32</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89" w:right="0"/>
              <w:jc w:val="left"/>
              <w:rPr>
                <w:rFonts w:ascii="Times New Roman" w:hAnsi="Times New Roman" w:cs="Times New Roman" w:eastAsia="Times New Roman" w:hint="default"/>
                <w:sz w:val="15"/>
                <w:szCs w:val="15"/>
              </w:rPr>
            </w:pPr>
            <w:r>
              <w:rPr>
                <w:rFonts w:ascii="Times New Roman"/>
                <w:sz w:val="15"/>
              </w:rPr>
              <w:t>195,612,160.36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545,280,999.15</w:t>
            </w: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146,880,000.00</w:t>
            </w: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3" w:right="0"/>
              <w:jc w:val="left"/>
              <w:rPr>
                <w:rFonts w:ascii="Times New Roman" w:hAnsi="Times New Roman" w:cs="Times New Roman" w:eastAsia="Times New Roman" w:hint="default"/>
                <w:sz w:val="15"/>
                <w:szCs w:val="15"/>
              </w:rPr>
            </w:pPr>
            <w:r>
              <w:rPr>
                <w:rFonts w:ascii="Times New Roman"/>
                <w:sz w:val="15"/>
              </w:rPr>
              <w:t>10,526,339.61</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15" w:right="0"/>
              <w:jc w:val="left"/>
              <w:rPr>
                <w:rFonts w:ascii="Times New Roman" w:hAnsi="Times New Roman" w:cs="Times New Roman" w:eastAsia="Times New Roman" w:hint="default"/>
                <w:sz w:val="15"/>
                <w:szCs w:val="15"/>
              </w:rPr>
            </w:pPr>
            <w:r>
              <w:rPr>
                <w:rFonts w:ascii="Times New Roman"/>
                <w:sz w:val="15"/>
              </w:rPr>
              <w:t>-68,593,503.56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15"/>
                <w:szCs w:val="15"/>
              </w:rPr>
            </w:pPr>
            <w:r>
              <w:rPr>
                <w:rFonts w:ascii="Times New Roman"/>
                <w:spacing w:val="-1"/>
                <w:sz w:val="15"/>
              </w:rPr>
              <w:t>88,812,836.05</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9" w:right="0"/>
              <w:jc w:val="left"/>
              <w:rPr>
                <w:rFonts w:ascii="Times New Roman" w:hAnsi="Times New Roman" w:cs="Times New Roman" w:eastAsia="Times New Roman" w:hint="default"/>
                <w:sz w:val="15"/>
                <w:szCs w:val="15"/>
              </w:rPr>
            </w:pPr>
            <w:r>
              <w:rPr>
                <w:rFonts w:ascii="Times New Roman"/>
                <w:sz w:val="15"/>
              </w:rPr>
              <w:t>105,263,396.05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105,263,396.05</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89" w:right="0"/>
              <w:jc w:val="left"/>
              <w:rPr>
                <w:rFonts w:ascii="Times New Roman" w:hAnsi="Times New Roman" w:cs="Times New Roman" w:eastAsia="Times New Roman" w:hint="default"/>
                <w:sz w:val="15"/>
                <w:szCs w:val="15"/>
              </w:rPr>
            </w:pPr>
            <w:r>
              <w:rPr>
                <w:rFonts w:ascii="Times New Roman"/>
                <w:sz w:val="15"/>
              </w:rPr>
              <w:t>105,263,396.05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105,263,396.05</w:t>
            </w: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146,880,000.00</w:t>
            </w: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3" w:right="0"/>
              <w:jc w:val="left"/>
              <w:rPr>
                <w:rFonts w:ascii="Times New Roman" w:hAnsi="Times New Roman" w:cs="Times New Roman" w:eastAsia="Times New Roman" w:hint="default"/>
                <w:sz w:val="15"/>
                <w:szCs w:val="15"/>
              </w:rPr>
            </w:pPr>
            <w:r>
              <w:rPr>
                <w:rFonts w:ascii="Times New Roman"/>
                <w:sz w:val="15"/>
              </w:rPr>
              <w:t>10,526,339.61</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39" w:right="0"/>
              <w:jc w:val="left"/>
              <w:rPr>
                <w:rFonts w:ascii="Times New Roman" w:hAnsi="Times New Roman" w:cs="Times New Roman" w:eastAsia="Times New Roman" w:hint="default"/>
                <w:sz w:val="15"/>
                <w:szCs w:val="15"/>
              </w:rPr>
            </w:pPr>
            <w:r>
              <w:rPr>
                <w:rFonts w:ascii="Times New Roman"/>
                <w:sz w:val="15"/>
              </w:rPr>
              <w:t>-173,856,899.61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83" w:right="0"/>
              <w:jc w:val="left"/>
              <w:rPr>
                <w:rFonts w:ascii="Times New Roman" w:hAnsi="Times New Roman" w:cs="Times New Roman" w:eastAsia="Times New Roman" w:hint="default"/>
                <w:sz w:val="15"/>
                <w:szCs w:val="15"/>
              </w:rPr>
            </w:pPr>
            <w:r>
              <w:rPr>
                <w:rFonts w:ascii="Times New Roman"/>
                <w:sz w:val="15"/>
              </w:rPr>
              <w:t>10,526,339.61</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15" w:right="0"/>
              <w:jc w:val="left"/>
              <w:rPr>
                <w:rFonts w:ascii="Times New Roman" w:hAnsi="Times New Roman" w:cs="Times New Roman" w:eastAsia="Times New Roman" w:hint="default"/>
                <w:sz w:val="15"/>
                <w:szCs w:val="15"/>
              </w:rPr>
            </w:pPr>
            <w:r>
              <w:rPr>
                <w:rFonts w:ascii="Times New Roman"/>
                <w:sz w:val="15"/>
              </w:rPr>
              <w:t>-10,526,339.61</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146,880,000.00</w:t>
            </w: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39" w:right="0"/>
              <w:jc w:val="left"/>
              <w:rPr>
                <w:rFonts w:ascii="Times New Roman" w:hAnsi="Times New Roman" w:cs="Times New Roman" w:eastAsia="Times New Roman" w:hint="default"/>
                <w:sz w:val="15"/>
                <w:szCs w:val="15"/>
              </w:rPr>
            </w:pPr>
            <w:r>
              <w:rPr>
                <w:rFonts w:ascii="Times New Roman"/>
                <w:sz w:val="15"/>
              </w:rPr>
              <w:t>-163,330,560.00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52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440,640,000.00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51"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83" w:right="0"/>
              <w:jc w:val="left"/>
              <w:rPr>
                <w:rFonts w:ascii="Times New Roman" w:hAnsi="Times New Roman" w:cs="Times New Roman" w:eastAsia="Times New Roman" w:hint="default"/>
                <w:sz w:val="15"/>
                <w:szCs w:val="15"/>
              </w:rPr>
            </w:pPr>
            <w:r>
              <w:rPr>
                <w:rFonts w:ascii="Times New Roman"/>
                <w:sz w:val="15"/>
              </w:rPr>
              <w:t>49,087,361.93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9" w:right="0"/>
              <w:jc w:val="left"/>
              <w:rPr>
                <w:rFonts w:ascii="Times New Roman" w:hAnsi="Times New Roman" w:cs="Times New Roman" w:eastAsia="Times New Roman" w:hint="default"/>
                <w:sz w:val="15"/>
                <w:szCs w:val="15"/>
              </w:rPr>
            </w:pPr>
            <w:r>
              <w:rPr>
                <w:rFonts w:ascii="Times New Roman"/>
                <w:sz w:val="15"/>
              </w:rPr>
              <w:t>127,018,656.80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634,093,835.20</w:t>
            </w:r>
          </w:p>
        </w:tc>
      </w:tr>
    </w:tbl>
    <w:p>
      <w:pPr>
        <w:spacing w:after="0" w:line="240" w:lineRule="auto"/>
        <w:jc w:val="right"/>
        <w:rPr>
          <w:rFonts w:ascii="Times New Roman" w:hAnsi="Times New Roman" w:cs="Times New Roman" w:eastAsia="Times New Roman" w:hint="default"/>
          <w:sz w:val="15"/>
          <w:szCs w:val="15"/>
        </w:rPr>
        <w:sectPr>
          <w:footerReference w:type="default" r:id="rId105"/>
          <w:pgSz w:w="16840" w:h="11910" w:orient="landscape"/>
          <w:pgMar w:footer="1792" w:header="851" w:top="1260" w:bottom="1980" w:left="1220" w:right="0"/>
          <w:pgNumType w:start="75"/>
        </w:sectPr>
      </w:pPr>
    </w:p>
    <w:p>
      <w:pPr>
        <w:spacing w:line="240" w:lineRule="auto" w:before="4"/>
        <w:rPr>
          <w:rFonts w:ascii="宋体" w:hAnsi="宋体" w:cs="宋体" w:eastAsia="宋体" w:hint="default"/>
          <w:b/>
          <w:bCs/>
          <w:sz w:val="11"/>
          <w:szCs w:val="11"/>
        </w:rPr>
      </w:pPr>
    </w:p>
    <w:p>
      <w:pPr>
        <w:spacing w:line="268" w:lineRule="auto" w:before="36"/>
        <w:ind w:left="6586" w:right="7360" w:hanging="3"/>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合并所有者权益变动表</w:t>
      </w:r>
      <w:r>
        <w:rPr>
          <w:rFonts w:ascii="宋体" w:hAnsi="宋体" w:cs="宋体" w:eastAsia="宋体" w:hint="default"/>
          <w:spacing w:val="-1"/>
          <w:sz w:val="21"/>
          <w:szCs w:val="21"/>
        </w:rPr>
      </w:r>
    </w:p>
    <w:p>
      <w:pPr>
        <w:tabs>
          <w:tab w:pos="619" w:val="left" w:leader="none"/>
        </w:tabs>
        <w:spacing w:line="205" w:lineRule="exact" w:before="0"/>
        <w:ind w:left="0" w:right="675"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line="249" w:lineRule="exact" w:before="0"/>
        <w:ind w:left="0" w:right="564"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tbl>
      <w:tblPr>
        <w:tblW w:w="0" w:type="auto"/>
        <w:jc w:val="left"/>
        <w:tblInd w:w="105" w:type="dxa"/>
        <w:tblLayout w:type="fixed"/>
        <w:tblCellMar>
          <w:top w:w="0" w:type="dxa"/>
          <w:left w:w="0" w:type="dxa"/>
          <w:bottom w:w="0" w:type="dxa"/>
          <w:right w:w="0" w:type="dxa"/>
        </w:tblCellMar>
        <w:tblLook w:val="01E0"/>
      </w:tblPr>
      <w:tblGrid>
        <w:gridCol w:w="3060"/>
        <w:gridCol w:w="1370"/>
        <w:gridCol w:w="1364"/>
        <w:gridCol w:w="900"/>
        <w:gridCol w:w="886"/>
        <w:gridCol w:w="1366"/>
        <w:gridCol w:w="1169"/>
        <w:gridCol w:w="1440"/>
        <w:gridCol w:w="1081"/>
        <w:gridCol w:w="1296"/>
        <w:gridCol w:w="1421"/>
      </w:tblGrid>
      <w:tr>
        <w:trPr>
          <w:trHeight w:val="238" w:hRule="exact"/>
        </w:trPr>
        <w:tc>
          <w:tcPr>
            <w:tcW w:w="3060"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2292" w:type="dxa"/>
            <w:gridSpan w:val="10"/>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35" w:hRule="exact"/>
        </w:trPr>
        <w:tc>
          <w:tcPr>
            <w:tcW w:w="3060" w:type="dxa"/>
            <w:vMerge/>
            <w:tcBorders>
              <w:left w:val="single" w:sz="4" w:space="0" w:color="000000"/>
              <w:right w:val="single" w:sz="4" w:space="0" w:color="000000"/>
            </w:tcBorders>
          </w:tcPr>
          <w:p>
            <w:pPr/>
          </w:p>
        </w:tc>
        <w:tc>
          <w:tcPr>
            <w:tcW w:w="9575" w:type="dxa"/>
            <w:gridSpan w:val="8"/>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4"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110"/>
              <w:ind w:left="192"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21" w:type="dxa"/>
            <w:vMerge w:val="restart"/>
            <w:tcBorders>
              <w:top w:val="single" w:sz="4" w:space="0" w:color="000000"/>
              <w:left w:val="single" w:sz="4" w:space="0" w:color="000000"/>
              <w:right w:val="single" w:sz="4" w:space="0" w:color="000000"/>
            </w:tcBorders>
          </w:tcPr>
          <w:p>
            <w:pPr>
              <w:pStyle w:val="TableParagraph"/>
              <w:spacing w:line="240" w:lineRule="auto" w:before="110"/>
              <w:ind w:left="17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060" w:type="dxa"/>
            <w:vMerge/>
            <w:tcBorders>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01"/>
              <w:jc w:val="right"/>
              <w:rPr>
                <w:rFonts w:ascii="Times New Roman" w:hAnsi="Times New Roman" w:cs="Times New Roman" w:eastAsia="Times New Roman" w:hint="default"/>
                <w:sz w:val="15"/>
                <w:szCs w:val="15"/>
              </w:rPr>
            </w:pPr>
            <w:r>
              <w:rPr>
                <w:rFonts w:ascii="宋体" w:hAnsi="宋体" w:cs="宋体" w:eastAsia="宋体" w:hint="default"/>
                <w:spacing w:val="-1"/>
                <w:sz w:val="15"/>
                <w:szCs w:val="15"/>
              </w:rPr>
              <w:t>实收资本</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或股本</w:t>
            </w:r>
            <w:r>
              <w:rPr>
                <w:rFonts w:ascii="Times New Roman" w:hAnsi="Times New Roman" w:cs="Times New Roman" w:eastAsia="Times New Roman" w:hint="default"/>
                <w:spacing w:val="-1"/>
                <w:sz w:val="15"/>
                <w:szCs w:val="15"/>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77"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减</w:t>
            </w:r>
            <w:r>
              <w:rPr>
                <w:rFonts w:ascii="宋体" w:hAnsi="宋体" w:cs="宋体" w:eastAsia="宋体" w:hint="default"/>
                <w:spacing w:val="-68"/>
                <w:w w:val="100"/>
                <w:sz w:val="15"/>
                <w:szCs w:val="15"/>
              </w:rPr>
              <w:t>：</w:t>
            </w:r>
            <w:r>
              <w:rPr>
                <w:rFonts w:ascii="宋体" w:hAnsi="宋体" w:cs="宋体" w:eastAsia="宋体" w:hint="default"/>
                <w:w w:val="100"/>
                <w:sz w:val="15"/>
                <w:szCs w:val="15"/>
              </w:rPr>
              <w:t>库</w:t>
            </w:r>
            <w:r>
              <w:rPr>
                <w:rFonts w:ascii="宋体" w:hAnsi="宋体" w:cs="宋体" w:eastAsia="宋体" w:hint="default"/>
                <w:spacing w:val="-3"/>
                <w:w w:val="100"/>
                <w:sz w:val="15"/>
                <w:szCs w:val="15"/>
              </w:rPr>
              <w:t>存</w:t>
            </w:r>
            <w:r>
              <w:rPr>
                <w:rFonts w:ascii="宋体" w:hAnsi="宋体" w:cs="宋体" w:eastAsia="宋体" w:hint="default"/>
                <w:w w:val="100"/>
                <w:sz w:val="15"/>
                <w:szCs w:val="15"/>
              </w:rPr>
              <w:t>股</w:t>
            </w:r>
          </w:p>
        </w:tc>
        <w:tc>
          <w:tcPr>
            <w:tcW w:w="88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36"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76"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29"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38"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296" w:type="dxa"/>
            <w:vMerge/>
            <w:tcBorders>
              <w:left w:val="single" w:sz="4" w:space="0" w:color="000000"/>
              <w:bottom w:val="single" w:sz="4" w:space="0" w:color="000000"/>
              <w:right w:val="single" w:sz="4" w:space="0" w:color="000000"/>
            </w:tcBorders>
          </w:tcPr>
          <w:p>
            <w:pPr/>
          </w:p>
        </w:tc>
        <w:tc>
          <w:tcPr>
            <w:tcW w:w="1421" w:type="dxa"/>
            <w:vMerge/>
            <w:tcBorders>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440,640,000.00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9"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8" w:right="0"/>
              <w:jc w:val="left"/>
              <w:rPr>
                <w:rFonts w:ascii="Times New Roman" w:hAnsi="Times New Roman" w:cs="Times New Roman" w:eastAsia="Times New Roman" w:hint="default"/>
                <w:sz w:val="15"/>
                <w:szCs w:val="15"/>
              </w:rPr>
            </w:pPr>
            <w:r>
              <w:rPr>
                <w:rFonts w:ascii="Times New Roman"/>
                <w:sz w:val="15"/>
              </w:rPr>
              <w:t>49,087,361.93</w:t>
            </w: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125,362,322.54</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Times New Roman" w:hAnsi="Times New Roman" w:cs="Times New Roman" w:eastAsia="Times New Roman" w:hint="default"/>
                <w:sz w:val="15"/>
                <w:szCs w:val="15"/>
              </w:rPr>
            </w:pPr>
            <w:r>
              <w:rPr>
                <w:rFonts w:ascii="Times New Roman"/>
                <w:spacing w:val="-1"/>
                <w:sz w:val="15"/>
              </w:rPr>
              <w:t>254,868.97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2"/>
                <w:sz w:val="15"/>
              </w:rPr>
              <w:t>3,759,211.74</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1"/>
                <w:sz w:val="15"/>
              </w:rPr>
              <w:t>636,451,581.65</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440,640,000.00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9"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8" w:right="0"/>
              <w:jc w:val="left"/>
              <w:rPr>
                <w:rFonts w:ascii="Times New Roman" w:hAnsi="Times New Roman" w:cs="Times New Roman" w:eastAsia="Times New Roman" w:hint="default"/>
                <w:sz w:val="15"/>
                <w:szCs w:val="15"/>
              </w:rPr>
            </w:pPr>
            <w:r>
              <w:rPr>
                <w:rFonts w:ascii="Times New Roman"/>
                <w:sz w:val="15"/>
              </w:rPr>
              <w:t>49,087,361.93</w:t>
            </w: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125,362,322.54</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Times New Roman" w:hAnsi="Times New Roman" w:cs="Times New Roman" w:eastAsia="Times New Roman" w:hint="default"/>
                <w:sz w:val="15"/>
                <w:szCs w:val="15"/>
              </w:rPr>
            </w:pPr>
            <w:r>
              <w:rPr>
                <w:rFonts w:ascii="Times New Roman"/>
                <w:spacing w:val="-1"/>
                <w:sz w:val="15"/>
              </w:rPr>
              <w:t>254,868.97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2"/>
                <w:sz w:val="15"/>
              </w:rPr>
              <w:t>3,759,211.74</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1"/>
                <w:sz w:val="15"/>
              </w:rPr>
              <w:t>636,451,581.65</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三、</w:t>
            </w:r>
            <w:r>
              <w:rPr>
                <w:rFonts w:ascii="宋体" w:hAnsi="宋体" w:cs="宋体" w:eastAsia="宋体" w:hint="default"/>
                <w:spacing w:val="-3"/>
                <w:w w:val="100"/>
                <w:sz w:val="15"/>
                <w:szCs w:val="15"/>
              </w:rPr>
              <w:t>本</w:t>
            </w:r>
            <w:r>
              <w:rPr>
                <w:rFonts w:ascii="宋体" w:hAnsi="宋体" w:cs="宋体" w:eastAsia="宋体" w:hint="default"/>
                <w:w w:val="100"/>
                <w:sz w:val="15"/>
                <w:szCs w:val="15"/>
              </w:rPr>
              <w:t>期</w:t>
            </w:r>
            <w:r>
              <w:rPr>
                <w:rFonts w:ascii="宋体" w:hAnsi="宋体" w:cs="宋体" w:eastAsia="宋体" w:hint="default"/>
                <w:spacing w:val="-3"/>
                <w:w w:val="100"/>
                <w:sz w:val="15"/>
                <w:szCs w:val="15"/>
              </w:rPr>
              <w:t>增</w:t>
            </w:r>
            <w:r>
              <w:rPr>
                <w:rFonts w:ascii="宋体" w:hAnsi="宋体" w:cs="宋体" w:eastAsia="宋体" w:hint="default"/>
                <w:w w:val="100"/>
                <w:sz w:val="15"/>
                <w:szCs w:val="15"/>
              </w:rPr>
              <w:t>减</w:t>
            </w:r>
            <w:r>
              <w:rPr>
                <w:rFonts w:ascii="宋体" w:hAnsi="宋体" w:cs="宋体" w:eastAsia="宋体" w:hint="default"/>
                <w:spacing w:val="-3"/>
                <w:w w:val="100"/>
                <w:sz w:val="15"/>
                <w:szCs w:val="15"/>
              </w:rPr>
              <w:t>变</w:t>
            </w:r>
            <w:r>
              <w:rPr>
                <w:rFonts w:ascii="宋体" w:hAnsi="宋体" w:cs="宋体" w:eastAsia="宋体" w:hint="default"/>
                <w:w w:val="100"/>
                <w:sz w:val="15"/>
                <w:szCs w:val="15"/>
              </w:rPr>
              <w:t>动</w:t>
            </w:r>
            <w:r>
              <w:rPr>
                <w:rFonts w:ascii="宋体" w:hAnsi="宋体" w:cs="宋体" w:eastAsia="宋体" w:hint="default"/>
                <w:spacing w:val="-3"/>
                <w:w w:val="100"/>
                <w:sz w:val="15"/>
                <w:szCs w:val="15"/>
              </w:rPr>
              <w:t>金</w:t>
            </w:r>
            <w:r>
              <w:rPr>
                <w:rFonts w:ascii="宋体" w:hAnsi="宋体" w:cs="宋体" w:eastAsia="宋体" w:hint="default"/>
                <w:w w:val="100"/>
                <w:sz w:val="15"/>
                <w:szCs w:val="15"/>
              </w:rPr>
              <w:t>额</w:t>
            </w:r>
            <w:r>
              <w:rPr>
                <w:rFonts w:ascii="宋体" w:hAnsi="宋体" w:cs="宋体" w:eastAsia="宋体" w:hint="default"/>
                <w:spacing w:val="-3"/>
                <w:w w:val="100"/>
                <w:sz w:val="15"/>
                <w:szCs w:val="15"/>
              </w:rPr>
              <w:t>（</w:t>
            </w:r>
            <w:r>
              <w:rPr>
                <w:rFonts w:ascii="宋体" w:hAnsi="宋体" w:cs="宋体" w:eastAsia="宋体" w:hint="default"/>
                <w:w w:val="100"/>
                <w:sz w:val="15"/>
                <w:szCs w:val="15"/>
              </w:rPr>
              <w:t>减</w:t>
            </w:r>
            <w:r>
              <w:rPr>
                <w:rFonts w:ascii="宋体" w:hAnsi="宋体" w:cs="宋体" w:eastAsia="宋体" w:hint="default"/>
                <w:spacing w:val="-3"/>
                <w:w w:val="100"/>
                <w:sz w:val="15"/>
                <w:szCs w:val="15"/>
              </w:rPr>
              <w:t>少</w:t>
            </w:r>
            <w:r>
              <w:rPr>
                <w:rFonts w:ascii="宋体" w:hAnsi="宋体" w:cs="宋体" w:eastAsia="宋体" w:hint="default"/>
                <w:w w:val="100"/>
                <w:sz w:val="15"/>
                <w:szCs w:val="15"/>
              </w:rPr>
              <w:t>以</w:t>
            </w:r>
            <w:r>
              <w:rPr>
                <w:rFonts w:ascii="Times New Roman" w:hAnsi="Times New Roman" w:cs="Times New Roman" w:eastAsia="Times New Roman" w:hint="default"/>
                <w:spacing w:val="-3"/>
                <w:w w:val="44"/>
                <w:sz w:val="15"/>
                <w:szCs w:val="15"/>
              </w:rPr>
              <w:t>―</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59"/>
                <w:sz w:val="15"/>
                <w:szCs w:val="15"/>
              </w:rPr>
              <w:t>‖</w:t>
            </w:r>
            <w:r>
              <w:rPr>
                <w:rFonts w:ascii="宋体" w:hAnsi="宋体" w:cs="宋体" w:eastAsia="宋体" w:hint="default"/>
                <w:w w:val="100"/>
                <w:sz w:val="15"/>
                <w:szCs w:val="15"/>
              </w:rPr>
              <w:t>号填</w:t>
            </w:r>
            <w:r>
              <w:rPr>
                <w:rFonts w:ascii="宋体" w:hAnsi="宋体" w:cs="宋体" w:eastAsia="宋体" w:hint="default"/>
                <w:spacing w:val="-3"/>
                <w:w w:val="100"/>
                <w:sz w:val="15"/>
                <w:szCs w:val="15"/>
              </w:rPr>
              <w:t>列</w:t>
            </w:r>
            <w:r>
              <w:rPr>
                <w:rFonts w:ascii="宋体" w:hAnsi="宋体" w:cs="宋体" w:eastAsia="宋体" w:hint="default"/>
                <w:w w:val="100"/>
                <w:sz w:val="15"/>
                <w:szCs w:val="15"/>
              </w:rPr>
              <w:t>）</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95" w:right="0"/>
              <w:jc w:val="left"/>
              <w:rPr>
                <w:rFonts w:ascii="Times New Roman" w:hAnsi="Times New Roman" w:cs="Times New Roman" w:eastAsia="Times New Roman" w:hint="default"/>
                <w:sz w:val="15"/>
                <w:szCs w:val="15"/>
              </w:rPr>
            </w:pPr>
            <w:r>
              <w:rPr>
                <w:rFonts w:ascii="Times New Roman"/>
                <w:sz w:val="15"/>
              </w:rPr>
              <w:t>11,661,242.64</w:t>
            </w: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15"/>
                <w:szCs w:val="15"/>
              </w:rPr>
            </w:pPr>
            <w:r>
              <w:rPr>
                <w:rFonts w:ascii="Times New Roman"/>
                <w:spacing w:val="-1"/>
                <w:sz w:val="15"/>
              </w:rPr>
              <w:t>59,471,815.31</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2"/>
                <w:sz w:val="15"/>
              </w:rPr>
              <w:t>-469,011.41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-717,205.03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5"/>
              <w:jc w:val="right"/>
              <w:rPr>
                <w:rFonts w:ascii="Times New Roman" w:hAnsi="Times New Roman" w:cs="Times New Roman" w:eastAsia="Times New Roman" w:hint="default"/>
                <w:sz w:val="15"/>
                <w:szCs w:val="15"/>
              </w:rPr>
            </w:pPr>
            <w:r>
              <w:rPr>
                <w:rFonts w:ascii="Times New Roman"/>
                <w:spacing w:val="-1"/>
                <w:sz w:val="15"/>
              </w:rPr>
              <w:t>69,946,841.51</w:t>
            </w:r>
          </w:p>
        </w:tc>
      </w:tr>
      <w:tr>
        <w:trPr>
          <w:trHeight w:val="23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15"/>
                <w:szCs w:val="15"/>
              </w:rPr>
            </w:pPr>
            <w:r>
              <w:rPr>
                <w:rFonts w:ascii="Times New Roman"/>
                <w:spacing w:val="-2"/>
                <w:sz w:val="15"/>
              </w:rPr>
              <w:t>115,197,057.95</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-717,205.03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5"/>
              <w:jc w:val="right"/>
              <w:rPr>
                <w:rFonts w:ascii="Times New Roman" w:hAnsi="Times New Roman" w:cs="Times New Roman" w:eastAsia="Times New Roman" w:hint="default"/>
                <w:sz w:val="15"/>
                <w:szCs w:val="15"/>
              </w:rPr>
            </w:pPr>
            <w:r>
              <w:rPr>
                <w:rFonts w:ascii="Times New Roman"/>
                <w:spacing w:val="-2"/>
                <w:sz w:val="15"/>
              </w:rPr>
              <w:t>114,479,852.92</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2"/>
                <w:sz w:val="15"/>
              </w:rPr>
              <w:t>-469,011.41</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2"/>
                <w:sz w:val="15"/>
              </w:rPr>
              <w:t>-469,011.41</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2"/>
                <w:sz w:val="15"/>
              </w:rPr>
              <w:t>115,197,057.95</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2"/>
                <w:sz w:val="15"/>
              </w:rPr>
              <w:t>-469,011.41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-717,205.03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5"/>
              <w:jc w:val="right"/>
              <w:rPr>
                <w:rFonts w:ascii="Times New Roman" w:hAnsi="Times New Roman" w:cs="Times New Roman" w:eastAsia="Times New Roman" w:hint="default"/>
                <w:sz w:val="15"/>
                <w:szCs w:val="15"/>
              </w:rPr>
            </w:pPr>
            <w:r>
              <w:rPr>
                <w:rFonts w:ascii="Times New Roman"/>
                <w:spacing w:val="-2"/>
                <w:sz w:val="15"/>
              </w:rPr>
              <w:t>114,010,841.51</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95" w:right="0"/>
              <w:jc w:val="left"/>
              <w:rPr>
                <w:rFonts w:ascii="Times New Roman" w:hAnsi="Times New Roman" w:cs="Times New Roman" w:eastAsia="Times New Roman" w:hint="default"/>
                <w:sz w:val="15"/>
                <w:szCs w:val="15"/>
              </w:rPr>
            </w:pPr>
            <w:r>
              <w:rPr>
                <w:rFonts w:ascii="Times New Roman"/>
                <w:sz w:val="15"/>
              </w:rPr>
              <w:t>11,661,242.64</w:t>
            </w: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-55,725,242.64</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15"/>
                <w:szCs w:val="15"/>
              </w:rPr>
            </w:pPr>
            <w:r>
              <w:rPr>
                <w:rFonts w:ascii="Times New Roman"/>
                <w:spacing w:val="-1"/>
                <w:sz w:val="15"/>
              </w:rPr>
              <w:t>-44,064,000.00</w:t>
            </w:r>
          </w:p>
        </w:tc>
      </w:tr>
      <w:tr>
        <w:trPr>
          <w:trHeight w:val="23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95" w:right="0"/>
              <w:jc w:val="left"/>
              <w:rPr>
                <w:rFonts w:ascii="Times New Roman" w:hAnsi="Times New Roman" w:cs="Times New Roman" w:eastAsia="Times New Roman" w:hint="default"/>
                <w:sz w:val="15"/>
                <w:szCs w:val="15"/>
              </w:rPr>
            </w:pPr>
            <w:r>
              <w:rPr>
                <w:rFonts w:ascii="Times New Roman"/>
                <w:sz w:val="15"/>
              </w:rPr>
              <w:t>11,661,242.64</w:t>
            </w: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2"/>
                <w:sz w:val="15"/>
              </w:rPr>
              <w:t>-11,661,242.64</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-44,064,000.00</w:t>
            </w: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1"/>
                <w:sz w:val="15"/>
              </w:rPr>
              <w:t>-44,064,000.00</w:t>
            </w: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440,640,000.00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9" w:right="0"/>
              <w:jc w:val="left"/>
              <w:rPr>
                <w:rFonts w:ascii="Times New Roman" w:hAnsi="Times New Roman" w:cs="Times New Roman" w:eastAsia="Times New Roman" w:hint="default"/>
                <w:sz w:val="15"/>
                <w:szCs w:val="15"/>
              </w:rPr>
            </w:pPr>
            <w:r>
              <w:rPr>
                <w:rFonts w:ascii="Times New Roman"/>
                <w:sz w:val="15"/>
              </w:rPr>
              <w:t>17,347,816.47</w:t>
            </w:r>
          </w:p>
        </w:tc>
        <w:tc>
          <w:tcPr>
            <w:tcW w:w="900" w:type="dxa"/>
            <w:tcBorders>
              <w:top w:val="single" w:sz="4" w:space="0" w:color="000000"/>
              <w:left w:val="single" w:sz="4" w:space="0" w:color="000000"/>
              <w:bottom w:val="single" w:sz="4" w:space="0" w:color="000000"/>
              <w:right w:val="single" w:sz="4" w:space="0" w:color="000000"/>
            </w:tcBorders>
          </w:tcPr>
          <w:p>
            <w:pPr/>
          </w:p>
        </w:tc>
        <w:tc>
          <w:tcPr>
            <w:tcW w:w="88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88" w:right="0"/>
              <w:jc w:val="left"/>
              <w:rPr>
                <w:rFonts w:ascii="Times New Roman" w:hAnsi="Times New Roman" w:cs="Times New Roman" w:eastAsia="Times New Roman" w:hint="default"/>
                <w:sz w:val="15"/>
                <w:szCs w:val="15"/>
              </w:rPr>
            </w:pPr>
            <w:r>
              <w:rPr>
                <w:rFonts w:ascii="Times New Roman"/>
                <w:sz w:val="15"/>
              </w:rPr>
              <w:t>60,748,604.57</w:t>
            </w:r>
          </w:p>
        </w:tc>
        <w:tc>
          <w:tcPr>
            <w:tcW w:w="1169"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184,834,137.85</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-214,142.44</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3,042,006.71</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1"/>
                <w:sz w:val="15"/>
              </w:rPr>
              <w:t>706,398,423.16</w:t>
            </w:r>
          </w:p>
        </w:tc>
      </w:tr>
    </w:tbl>
    <w:p>
      <w:pPr>
        <w:spacing w:after="0" w:line="240" w:lineRule="auto"/>
        <w:jc w:val="right"/>
        <w:rPr>
          <w:rFonts w:ascii="Times New Roman" w:hAnsi="Times New Roman" w:cs="Times New Roman" w:eastAsia="Times New Roman" w:hint="default"/>
          <w:sz w:val="15"/>
          <w:szCs w:val="15"/>
        </w:rPr>
        <w:sectPr>
          <w:pgSz w:w="16840" w:h="11910" w:orient="landscape"/>
          <w:pgMar w:header="851" w:footer="1792" w:top="1260" w:bottom="2020" w:left="780" w:right="0"/>
        </w:sectPr>
      </w:pPr>
    </w:p>
    <w:p>
      <w:pPr>
        <w:spacing w:line="240" w:lineRule="auto" w:before="4"/>
        <w:rPr>
          <w:rFonts w:ascii="宋体" w:hAnsi="宋体" w:cs="宋体" w:eastAsia="宋体" w:hint="default"/>
          <w:b/>
          <w:bCs/>
          <w:sz w:val="11"/>
          <w:szCs w:val="11"/>
        </w:rPr>
      </w:pPr>
    </w:p>
    <w:p>
      <w:pPr>
        <w:spacing w:line="272" w:lineRule="exact" w:before="64"/>
        <w:ind w:left="6249" w:right="7041" w:firstLine="434"/>
        <w:jc w:val="left"/>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合并所有者权益变动表（续）</w:t>
      </w:r>
      <w:r>
        <w:rPr>
          <w:rFonts w:ascii="宋体" w:hAnsi="宋体" w:cs="宋体" w:eastAsia="宋体" w:hint="default"/>
          <w:spacing w:val="-1"/>
          <w:sz w:val="21"/>
          <w:szCs w:val="21"/>
        </w:rPr>
      </w:r>
    </w:p>
    <w:p>
      <w:pPr>
        <w:tabs>
          <w:tab w:pos="619" w:val="left" w:leader="none"/>
        </w:tabs>
        <w:spacing w:line="282" w:lineRule="exact" w:before="26"/>
        <w:ind w:left="0" w:right="797"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tab/>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0" w:right="795"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04" w:type="dxa"/>
        <w:tblLayout w:type="fixed"/>
        <w:tblCellMar>
          <w:top w:w="0" w:type="dxa"/>
          <w:left w:w="0" w:type="dxa"/>
          <w:bottom w:w="0" w:type="dxa"/>
          <w:right w:w="0" w:type="dxa"/>
        </w:tblCellMar>
        <w:tblLook w:val="01E0"/>
      </w:tblPr>
      <w:tblGrid>
        <w:gridCol w:w="3029"/>
        <w:gridCol w:w="1380"/>
        <w:gridCol w:w="1258"/>
        <w:gridCol w:w="943"/>
        <w:gridCol w:w="845"/>
        <w:gridCol w:w="1256"/>
        <w:gridCol w:w="1157"/>
        <w:gridCol w:w="1471"/>
        <w:gridCol w:w="1052"/>
        <w:gridCol w:w="1258"/>
        <w:gridCol w:w="1580"/>
      </w:tblGrid>
      <w:tr>
        <w:trPr>
          <w:trHeight w:val="238" w:hRule="exact"/>
        </w:trPr>
        <w:tc>
          <w:tcPr>
            <w:tcW w:w="3029"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2199" w:type="dxa"/>
            <w:gridSpan w:val="10"/>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38" w:hRule="exact"/>
        </w:trPr>
        <w:tc>
          <w:tcPr>
            <w:tcW w:w="3029" w:type="dxa"/>
            <w:vMerge/>
            <w:tcBorders>
              <w:left w:val="single" w:sz="4" w:space="0" w:color="000000"/>
              <w:right w:val="single" w:sz="4" w:space="0" w:color="000000"/>
            </w:tcBorders>
          </w:tcPr>
          <w:p>
            <w:pPr/>
          </w:p>
        </w:tc>
        <w:tc>
          <w:tcPr>
            <w:tcW w:w="9362" w:type="dxa"/>
            <w:gridSpan w:val="8"/>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58" w:type="dxa"/>
            <w:vMerge w:val="restart"/>
            <w:tcBorders>
              <w:top w:val="single" w:sz="4" w:space="0" w:color="000000"/>
              <w:left w:val="single" w:sz="4" w:space="0" w:color="000000"/>
              <w:right w:val="single" w:sz="4" w:space="0" w:color="000000"/>
            </w:tcBorders>
          </w:tcPr>
          <w:p>
            <w:pPr>
              <w:pStyle w:val="TableParagraph"/>
              <w:spacing w:line="240" w:lineRule="auto" w:before="110"/>
              <w:ind w:left="172"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580" w:type="dxa"/>
            <w:vMerge w:val="restart"/>
            <w:tcBorders>
              <w:top w:val="single" w:sz="4" w:space="0" w:color="000000"/>
              <w:left w:val="single" w:sz="4" w:space="0" w:color="000000"/>
              <w:right w:val="single" w:sz="4" w:space="0" w:color="000000"/>
            </w:tcBorders>
          </w:tcPr>
          <w:p>
            <w:pPr>
              <w:pStyle w:val="TableParagraph"/>
              <w:spacing w:line="240" w:lineRule="auto" w:before="110"/>
              <w:ind w:left="25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029" w:type="dxa"/>
            <w:vMerge/>
            <w:tcBorders>
              <w:left w:val="single" w:sz="4" w:space="0" w:color="000000"/>
              <w:bottom w:val="single" w:sz="4" w:space="0" w:color="000000"/>
              <w:right w:val="single" w:sz="4" w:space="0" w:color="000000"/>
            </w:tcBorders>
          </w:tcPr>
          <w:p>
            <w:pP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06"/>
              <w:jc w:val="right"/>
              <w:rPr>
                <w:rFonts w:ascii="Times New Roman" w:hAnsi="Times New Roman" w:cs="Times New Roman" w:eastAsia="Times New Roman" w:hint="default"/>
                <w:sz w:val="15"/>
                <w:szCs w:val="15"/>
              </w:rPr>
            </w:pPr>
            <w:r>
              <w:rPr>
                <w:rFonts w:ascii="宋体" w:hAnsi="宋体" w:cs="宋体" w:eastAsia="宋体" w:hint="default"/>
                <w:spacing w:val="-1"/>
                <w:sz w:val="15"/>
                <w:szCs w:val="15"/>
              </w:rPr>
              <w:t>实收资本</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或股本</w:t>
            </w:r>
            <w:r>
              <w:rPr>
                <w:rFonts w:ascii="Times New Roman" w:hAnsi="Times New Roman" w:cs="Times New Roman" w:eastAsia="Times New Roman" w:hint="default"/>
                <w:spacing w:val="-1"/>
                <w:sz w:val="15"/>
                <w:szCs w:val="15"/>
              </w:rPr>
              <w:t>)</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24"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pacing w:val="-6"/>
                <w:sz w:val="15"/>
                <w:szCs w:val="15"/>
              </w:rPr>
              <w:t>减：库存股</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17"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21"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22"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55"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258" w:type="dxa"/>
            <w:vMerge/>
            <w:tcBorders>
              <w:left w:val="single" w:sz="4" w:space="0" w:color="000000"/>
              <w:bottom w:val="single" w:sz="4" w:space="0" w:color="000000"/>
              <w:right w:val="single" w:sz="4" w:space="0" w:color="000000"/>
            </w:tcBorders>
          </w:tcPr>
          <w:p>
            <w:pPr/>
          </w:p>
        </w:tc>
        <w:tc>
          <w:tcPr>
            <w:tcW w:w="1580" w:type="dxa"/>
            <w:vMerge/>
            <w:tcBorders>
              <w:left w:val="single" w:sz="4" w:space="0" w:color="000000"/>
              <w:bottom w:val="single" w:sz="4" w:space="0" w:color="000000"/>
              <w:right w:val="single" w:sz="4" w:space="0" w:color="000000"/>
            </w:tcBorders>
          </w:tcPr>
          <w:p>
            <w:pPr/>
          </w:p>
        </w:tc>
      </w:tr>
      <w:tr>
        <w:trPr>
          <w:trHeight w:val="235"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1" w:right="0"/>
              <w:jc w:val="left"/>
              <w:rPr>
                <w:rFonts w:ascii="Times New Roman" w:hAnsi="Times New Roman" w:cs="Times New Roman" w:eastAsia="Times New Roman" w:hint="default"/>
                <w:sz w:val="15"/>
                <w:szCs w:val="15"/>
              </w:rPr>
            </w:pPr>
            <w:r>
              <w:rPr>
                <w:rFonts w:ascii="Times New Roman"/>
                <w:sz w:val="15"/>
              </w:rPr>
              <w:t>17,347,816.47</w:t>
            </w: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78" w:right="0"/>
              <w:jc w:val="left"/>
              <w:rPr>
                <w:rFonts w:ascii="Times New Roman" w:hAnsi="Times New Roman" w:cs="Times New Roman" w:eastAsia="Times New Roman" w:hint="default"/>
                <w:sz w:val="15"/>
                <w:szCs w:val="15"/>
              </w:rPr>
            </w:pPr>
            <w:r>
              <w:rPr>
                <w:rFonts w:ascii="Times New Roman"/>
                <w:sz w:val="15"/>
              </w:rPr>
              <w:t>38,561,022.32</w:t>
            </w: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195,014,852.23</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1,850,672.97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546,534,363.99</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1" w:right="0"/>
              <w:jc w:val="left"/>
              <w:rPr>
                <w:rFonts w:ascii="Times New Roman" w:hAnsi="Times New Roman" w:cs="Times New Roman" w:eastAsia="Times New Roman" w:hint="default"/>
                <w:sz w:val="15"/>
                <w:szCs w:val="15"/>
              </w:rPr>
            </w:pPr>
            <w:r>
              <w:rPr>
                <w:rFonts w:ascii="Times New Roman"/>
                <w:sz w:val="15"/>
              </w:rPr>
              <w:t>17,347,816.47</w:t>
            </w: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78" w:right="0"/>
              <w:jc w:val="left"/>
              <w:rPr>
                <w:rFonts w:ascii="Times New Roman" w:hAnsi="Times New Roman" w:cs="Times New Roman" w:eastAsia="Times New Roman" w:hint="default"/>
                <w:sz w:val="15"/>
                <w:szCs w:val="15"/>
              </w:rPr>
            </w:pPr>
            <w:r>
              <w:rPr>
                <w:rFonts w:ascii="Times New Roman"/>
                <w:sz w:val="15"/>
              </w:rPr>
              <w:t>38,561,022.32</w:t>
            </w: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195,014,852.23</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1,850,672.97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546,534,363.99</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三、</w:t>
            </w:r>
            <w:r>
              <w:rPr>
                <w:rFonts w:ascii="宋体" w:hAnsi="宋体" w:cs="宋体" w:eastAsia="宋体" w:hint="default"/>
                <w:spacing w:val="-3"/>
                <w:w w:val="100"/>
                <w:sz w:val="15"/>
                <w:szCs w:val="15"/>
              </w:rPr>
              <w:t>本</w:t>
            </w:r>
            <w:r>
              <w:rPr>
                <w:rFonts w:ascii="宋体" w:hAnsi="宋体" w:cs="宋体" w:eastAsia="宋体" w:hint="default"/>
                <w:w w:val="100"/>
                <w:sz w:val="15"/>
                <w:szCs w:val="15"/>
              </w:rPr>
              <w:t>期</w:t>
            </w:r>
            <w:r>
              <w:rPr>
                <w:rFonts w:ascii="宋体" w:hAnsi="宋体" w:cs="宋体" w:eastAsia="宋体" w:hint="default"/>
                <w:spacing w:val="-3"/>
                <w:w w:val="100"/>
                <w:sz w:val="15"/>
                <w:szCs w:val="15"/>
              </w:rPr>
              <w:t>增</w:t>
            </w:r>
            <w:r>
              <w:rPr>
                <w:rFonts w:ascii="宋体" w:hAnsi="宋体" w:cs="宋体" w:eastAsia="宋体" w:hint="default"/>
                <w:w w:val="100"/>
                <w:sz w:val="15"/>
                <w:szCs w:val="15"/>
              </w:rPr>
              <w:t>减</w:t>
            </w:r>
            <w:r>
              <w:rPr>
                <w:rFonts w:ascii="宋体" w:hAnsi="宋体" w:cs="宋体" w:eastAsia="宋体" w:hint="default"/>
                <w:spacing w:val="-3"/>
                <w:w w:val="100"/>
                <w:sz w:val="15"/>
                <w:szCs w:val="15"/>
              </w:rPr>
              <w:t>变</w:t>
            </w:r>
            <w:r>
              <w:rPr>
                <w:rFonts w:ascii="宋体" w:hAnsi="宋体" w:cs="宋体" w:eastAsia="宋体" w:hint="default"/>
                <w:w w:val="100"/>
                <w:sz w:val="15"/>
                <w:szCs w:val="15"/>
              </w:rPr>
              <w:t>动</w:t>
            </w:r>
            <w:r>
              <w:rPr>
                <w:rFonts w:ascii="宋体" w:hAnsi="宋体" w:cs="宋体" w:eastAsia="宋体" w:hint="default"/>
                <w:spacing w:val="-3"/>
                <w:w w:val="100"/>
                <w:sz w:val="15"/>
                <w:szCs w:val="15"/>
              </w:rPr>
              <w:t>金</w:t>
            </w:r>
            <w:r>
              <w:rPr>
                <w:rFonts w:ascii="宋体" w:hAnsi="宋体" w:cs="宋体" w:eastAsia="宋体" w:hint="default"/>
                <w:w w:val="100"/>
                <w:sz w:val="15"/>
                <w:szCs w:val="15"/>
              </w:rPr>
              <w:t>额</w:t>
            </w:r>
            <w:r>
              <w:rPr>
                <w:rFonts w:ascii="宋体" w:hAnsi="宋体" w:cs="宋体" w:eastAsia="宋体" w:hint="default"/>
                <w:spacing w:val="-3"/>
                <w:w w:val="100"/>
                <w:sz w:val="15"/>
                <w:szCs w:val="15"/>
              </w:rPr>
              <w:t>（</w:t>
            </w:r>
            <w:r>
              <w:rPr>
                <w:rFonts w:ascii="宋体" w:hAnsi="宋体" w:cs="宋体" w:eastAsia="宋体" w:hint="default"/>
                <w:w w:val="100"/>
                <w:sz w:val="15"/>
                <w:szCs w:val="15"/>
              </w:rPr>
              <w:t>减</w:t>
            </w:r>
            <w:r>
              <w:rPr>
                <w:rFonts w:ascii="宋体" w:hAnsi="宋体" w:cs="宋体" w:eastAsia="宋体" w:hint="default"/>
                <w:spacing w:val="-3"/>
                <w:w w:val="100"/>
                <w:sz w:val="15"/>
                <w:szCs w:val="15"/>
              </w:rPr>
              <w:t>少</w:t>
            </w:r>
            <w:r>
              <w:rPr>
                <w:rFonts w:ascii="宋体" w:hAnsi="宋体" w:cs="宋体" w:eastAsia="宋体" w:hint="default"/>
                <w:w w:val="100"/>
                <w:sz w:val="15"/>
                <w:szCs w:val="15"/>
              </w:rPr>
              <w:t>以</w:t>
            </w:r>
            <w:r>
              <w:rPr>
                <w:rFonts w:ascii="Times New Roman" w:hAnsi="Times New Roman" w:cs="Times New Roman" w:eastAsia="Times New Roman" w:hint="default"/>
                <w:spacing w:val="-3"/>
                <w:w w:val="44"/>
                <w:sz w:val="15"/>
                <w:szCs w:val="15"/>
              </w:rPr>
              <w:t>―</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59"/>
                <w:sz w:val="15"/>
                <w:szCs w:val="15"/>
              </w:rPr>
              <w:t>‖</w:t>
            </w:r>
            <w:r>
              <w:rPr>
                <w:rFonts w:ascii="宋体" w:hAnsi="宋体" w:cs="宋体" w:eastAsia="宋体" w:hint="default"/>
                <w:w w:val="100"/>
                <w:sz w:val="15"/>
                <w:szCs w:val="15"/>
              </w:rPr>
              <w:t>号填</w:t>
            </w:r>
            <w:r>
              <w:rPr>
                <w:rFonts w:ascii="宋体" w:hAnsi="宋体" w:cs="宋体" w:eastAsia="宋体" w:hint="default"/>
                <w:spacing w:val="-3"/>
                <w:w w:val="100"/>
                <w:sz w:val="15"/>
                <w:szCs w:val="15"/>
              </w:rPr>
              <w:t>列</w:t>
            </w:r>
            <w:r>
              <w:rPr>
                <w:rFonts w:ascii="宋体" w:hAnsi="宋体" w:cs="宋体" w:eastAsia="宋体" w:hint="default"/>
                <w:w w:val="100"/>
                <w:sz w:val="15"/>
                <w:szCs w:val="15"/>
              </w:rPr>
              <w:t>）</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78" w:right="0"/>
              <w:jc w:val="left"/>
              <w:rPr>
                <w:rFonts w:ascii="Times New Roman" w:hAnsi="Times New Roman" w:cs="Times New Roman" w:eastAsia="Times New Roman" w:hint="default"/>
                <w:sz w:val="15"/>
                <w:szCs w:val="15"/>
              </w:rPr>
            </w:pPr>
            <w:r>
              <w:rPr>
                <w:rFonts w:ascii="Times New Roman"/>
                <w:sz w:val="15"/>
              </w:rPr>
              <w:t>10,526,339.61</w:t>
            </w: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-69,652,529.69</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Times New Roman" w:hAnsi="Times New Roman" w:cs="Times New Roman" w:eastAsia="Times New Roman" w:hint="default"/>
                <w:sz w:val="15"/>
                <w:szCs w:val="15"/>
              </w:rPr>
            </w:pPr>
            <w:r>
              <w:rPr>
                <w:rFonts w:ascii="Times New Roman"/>
                <w:spacing w:val="-1"/>
                <w:sz w:val="15"/>
              </w:rPr>
              <w:t>254,868.97</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1,908,538.77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1"/>
                <w:sz w:val="15"/>
              </w:rPr>
              <w:t>89,917,217.66</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104,204,369.92</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-91,461.23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2"/>
                <w:sz w:val="15"/>
              </w:rPr>
              <w:t>104,112,908.69</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254,868.97</w:t>
            </w: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15"/>
                <w:szCs w:val="15"/>
              </w:rPr>
            </w:pPr>
            <w:r>
              <w:rPr>
                <w:rFonts w:ascii="Times New Roman"/>
                <w:spacing w:val="-1"/>
                <w:sz w:val="15"/>
              </w:rPr>
              <w:t>254,868.97</w:t>
            </w:r>
          </w:p>
        </w:tc>
      </w:tr>
      <w:tr>
        <w:trPr>
          <w:trHeight w:val="235"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104,204,369.92</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254,868.97</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-91,461.23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104,367,777.66</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2"/>
                <w:sz w:val="15"/>
              </w:rPr>
              <w:t>2,000,000.00</w:t>
            </w:r>
            <w:r>
              <w:rPr>
                <w:rFonts w:ascii="Times New Roman"/>
                <w:sz w:val="15"/>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2,000,000.00</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2,000,000.00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2,000,000.00</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1"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78" w:right="0"/>
              <w:jc w:val="left"/>
              <w:rPr>
                <w:rFonts w:ascii="Times New Roman" w:hAnsi="Times New Roman" w:cs="Times New Roman" w:eastAsia="Times New Roman" w:hint="default"/>
                <w:sz w:val="15"/>
                <w:szCs w:val="15"/>
              </w:rPr>
            </w:pPr>
            <w:r>
              <w:rPr>
                <w:rFonts w:ascii="Times New Roman"/>
                <w:sz w:val="15"/>
              </w:rPr>
              <w:t>10,526,339.61</w:t>
            </w: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15"/>
                <w:szCs w:val="15"/>
              </w:rPr>
            </w:pPr>
            <w:r>
              <w:rPr>
                <w:rFonts w:ascii="Times New Roman"/>
                <w:spacing w:val="-1"/>
                <w:sz w:val="15"/>
              </w:rPr>
              <w:t>-173,856,899.61</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78" w:right="0"/>
              <w:jc w:val="left"/>
              <w:rPr>
                <w:rFonts w:ascii="Times New Roman" w:hAnsi="Times New Roman" w:cs="Times New Roman" w:eastAsia="Times New Roman" w:hint="default"/>
                <w:sz w:val="15"/>
                <w:szCs w:val="15"/>
              </w:rPr>
            </w:pPr>
            <w:r>
              <w:rPr>
                <w:rFonts w:ascii="Times New Roman"/>
                <w:sz w:val="15"/>
              </w:rPr>
              <w:t>10,526,339.61</w:t>
            </w: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Times New Roman" w:hAnsi="Times New Roman" w:cs="Times New Roman" w:eastAsia="Times New Roman" w:hint="default"/>
                <w:sz w:val="15"/>
                <w:szCs w:val="15"/>
              </w:rPr>
            </w:pPr>
            <w:r>
              <w:rPr>
                <w:rFonts w:ascii="Times New Roman"/>
                <w:spacing w:val="-1"/>
                <w:sz w:val="15"/>
              </w:rPr>
              <w:t>-10,526,339.61</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15"/>
                <w:szCs w:val="15"/>
              </w:rPr>
            </w:pPr>
            <w:r>
              <w:rPr>
                <w:rFonts w:ascii="Times New Roman"/>
                <w:spacing w:val="-1"/>
                <w:sz w:val="15"/>
              </w:rPr>
              <w:t>-163,330,560.00</w:t>
            </w: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38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440,640,000.00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81" w:right="0"/>
              <w:jc w:val="left"/>
              <w:rPr>
                <w:rFonts w:ascii="Times New Roman" w:hAnsi="Times New Roman" w:cs="Times New Roman" w:eastAsia="Times New Roman" w:hint="default"/>
                <w:sz w:val="15"/>
                <w:szCs w:val="15"/>
              </w:rPr>
            </w:pPr>
            <w:r>
              <w:rPr>
                <w:rFonts w:ascii="Times New Roman"/>
                <w:sz w:val="15"/>
              </w:rPr>
              <w:t>17,347,816.47</w:t>
            </w:r>
          </w:p>
        </w:tc>
        <w:tc>
          <w:tcPr>
            <w:tcW w:w="943"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78" w:right="0"/>
              <w:jc w:val="left"/>
              <w:rPr>
                <w:rFonts w:ascii="Times New Roman" w:hAnsi="Times New Roman" w:cs="Times New Roman" w:eastAsia="Times New Roman" w:hint="default"/>
                <w:sz w:val="15"/>
                <w:szCs w:val="15"/>
              </w:rPr>
            </w:pPr>
            <w:r>
              <w:rPr>
                <w:rFonts w:ascii="Times New Roman"/>
                <w:sz w:val="15"/>
              </w:rPr>
              <w:t>49,087,361.93</w:t>
            </w:r>
          </w:p>
        </w:tc>
        <w:tc>
          <w:tcPr>
            <w:tcW w:w="1157"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1"/>
                <w:sz w:val="15"/>
              </w:rPr>
              <w:t>125,362,322.54</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254,868.97</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15"/>
                <w:szCs w:val="15"/>
              </w:rPr>
            </w:pPr>
            <w:r>
              <w:rPr>
                <w:rFonts w:ascii="Times New Roman"/>
                <w:spacing w:val="-2"/>
                <w:sz w:val="15"/>
              </w:rPr>
              <w:t>3,759,211.74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636,451,581.65</w:t>
            </w:r>
          </w:p>
        </w:tc>
      </w:tr>
    </w:tbl>
    <w:p>
      <w:pPr>
        <w:spacing w:after="0" w:line="240" w:lineRule="auto"/>
        <w:jc w:val="right"/>
        <w:rPr>
          <w:rFonts w:ascii="Times New Roman" w:hAnsi="Times New Roman" w:cs="Times New Roman" w:eastAsia="Times New Roman" w:hint="default"/>
          <w:sz w:val="15"/>
          <w:szCs w:val="15"/>
        </w:rPr>
        <w:sectPr>
          <w:footerReference w:type="default" r:id="rId106"/>
          <w:pgSz w:w="16840" w:h="11910" w:orient="landscape"/>
          <w:pgMar w:footer="1718" w:header="851" w:top="1260" w:bottom="1920" w:left="800" w:right="0"/>
          <w:pgNumType w:start="77"/>
        </w:sectPr>
      </w:pPr>
    </w:p>
    <w:p>
      <w:pPr>
        <w:spacing w:line="240" w:lineRule="auto" w:before="8"/>
        <w:rPr>
          <w:rFonts w:ascii="宋体" w:hAnsi="宋体" w:cs="宋体" w:eastAsia="宋体" w:hint="default"/>
          <w:b/>
          <w:bCs/>
          <w:sz w:val="20"/>
          <w:szCs w:val="20"/>
        </w:rPr>
      </w:pPr>
    </w:p>
    <w:p>
      <w:pPr>
        <w:spacing w:before="0"/>
        <w:ind w:left="140" w:right="1782" w:firstLine="0"/>
        <w:jc w:val="left"/>
        <w:rPr>
          <w:rFonts w:ascii="宋体" w:hAnsi="宋体" w:cs="宋体" w:eastAsia="宋体" w:hint="default"/>
          <w:sz w:val="32"/>
          <w:szCs w:val="32"/>
        </w:rPr>
      </w:pPr>
      <w:r>
        <w:rPr>
          <w:rFonts w:ascii="宋体" w:hAnsi="宋体" w:cs="宋体" w:eastAsia="宋体" w:hint="default"/>
          <w:b/>
          <w:bCs/>
          <w:spacing w:val="2"/>
          <w:sz w:val="32"/>
          <w:szCs w:val="32"/>
        </w:rPr>
        <w:t>会计报表附注</w:t>
      </w:r>
      <w:r>
        <w:rPr>
          <w:rFonts w:ascii="宋体" w:hAnsi="宋体" w:cs="宋体" w:eastAsia="宋体" w:hint="default"/>
          <w:sz w:val="32"/>
          <w:szCs w:val="32"/>
        </w:rPr>
      </w:r>
    </w:p>
    <w:p>
      <w:pPr>
        <w:spacing w:line="240" w:lineRule="auto" w:before="7"/>
        <w:rPr>
          <w:rFonts w:ascii="宋体" w:hAnsi="宋体" w:cs="宋体" w:eastAsia="宋体" w:hint="default"/>
          <w:b/>
          <w:bCs/>
          <w:sz w:val="25"/>
          <w:szCs w:val="25"/>
        </w:rPr>
      </w:pPr>
    </w:p>
    <w:p>
      <w:pPr>
        <w:spacing w:after="0" w:line="240" w:lineRule="auto"/>
        <w:rPr>
          <w:rFonts w:ascii="宋体" w:hAnsi="宋体" w:cs="宋体" w:eastAsia="宋体" w:hint="default"/>
          <w:sz w:val="25"/>
          <w:szCs w:val="25"/>
        </w:rPr>
        <w:sectPr>
          <w:headerReference w:type="default" r:id="rId107"/>
          <w:footerReference w:type="default" r:id="rId108"/>
          <w:pgSz w:w="11910" w:h="16840"/>
          <w:pgMar w:header="851" w:footer="980" w:top="1260" w:bottom="1160" w:left="1660" w:right="0"/>
          <w:pgNumType w:start="78"/>
        </w:sect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23"/>
          <w:szCs w:val="23"/>
        </w:rPr>
      </w:pPr>
    </w:p>
    <w:p>
      <w:pPr>
        <w:pStyle w:val="Heading4"/>
        <w:tabs>
          <w:tab w:pos="853" w:val="left" w:leader="none"/>
        </w:tabs>
        <w:spacing w:line="240" w:lineRule="auto"/>
        <w:ind w:left="126" w:right="0"/>
        <w:jc w:val="left"/>
        <w:rPr>
          <w:b w:val="0"/>
          <w:bCs w:val="0"/>
        </w:rPr>
      </w:pPr>
      <w:r>
        <w:rPr/>
        <w:t>一、</w:t>
        <w:tab/>
      </w:r>
      <w:r>
        <w:rPr>
          <w:w w:val="95"/>
        </w:rPr>
        <w:t>公司基本情况</w:t>
      </w:r>
      <w:r>
        <w:rPr>
          <w:b w:val="0"/>
          <w:bCs w:val="0"/>
        </w:rPr>
      </w:r>
    </w:p>
    <w:p>
      <w:pPr>
        <w:spacing w:line="417" w:lineRule="exact" w:before="0"/>
        <w:ind w:left="651" w:right="4647" w:firstLine="0"/>
        <w:jc w:val="center"/>
        <w:rPr>
          <w:rFonts w:ascii="宋体" w:hAnsi="宋体" w:cs="宋体" w:eastAsia="宋体" w:hint="default"/>
          <w:sz w:val="32"/>
          <w:szCs w:val="32"/>
        </w:rPr>
      </w:pPr>
      <w:r>
        <w:rPr/>
        <w:br w:type="column"/>
      </w:r>
      <w:r>
        <w:rPr>
          <w:rFonts w:ascii="宋体" w:hAnsi="宋体" w:cs="宋体" w:eastAsia="宋体" w:hint="default"/>
          <w:b/>
          <w:bCs/>
          <w:sz w:val="32"/>
          <w:szCs w:val="32"/>
        </w:rPr>
        <w:t>恒宝股份有限公司</w:t>
      </w:r>
      <w:r>
        <w:rPr>
          <w:rFonts w:ascii="宋体" w:hAnsi="宋体" w:cs="宋体" w:eastAsia="宋体" w:hint="default"/>
          <w:sz w:val="32"/>
          <w:szCs w:val="32"/>
        </w:rPr>
      </w:r>
    </w:p>
    <w:p>
      <w:pPr>
        <w:spacing w:line="441" w:lineRule="exact" w:before="0"/>
        <w:ind w:left="-15" w:right="3976" w:firstLine="0"/>
        <w:jc w:val="center"/>
        <w:rPr>
          <w:rFonts w:ascii="宋体" w:hAnsi="宋体" w:cs="宋体" w:eastAsia="宋体" w:hint="default"/>
          <w:sz w:val="32"/>
          <w:szCs w:val="32"/>
        </w:rPr>
      </w:pPr>
      <w:r>
        <w:rPr>
          <w:rFonts w:ascii="宋体" w:hAnsi="宋体" w:cs="宋体" w:eastAsia="宋体" w:hint="default"/>
          <w:b/>
          <w:bCs/>
          <w:sz w:val="32"/>
          <w:szCs w:val="32"/>
        </w:rPr>
        <w:t>二</w:t>
      </w:r>
      <w:r>
        <w:rPr>
          <w:rFonts w:ascii="宋体" w:hAnsi="宋体" w:cs="宋体" w:eastAsia="宋体" w:hint="default"/>
          <w:b/>
          <w:bCs/>
          <w:spacing w:val="-80"/>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一一年度财务报表附注</w:t>
      </w:r>
      <w:r>
        <w:rPr>
          <w:rFonts w:ascii="宋体" w:hAnsi="宋体" w:cs="宋体" w:eastAsia="宋体" w:hint="default"/>
          <w:sz w:val="32"/>
          <w:szCs w:val="32"/>
        </w:rPr>
      </w:r>
    </w:p>
    <w:p>
      <w:pPr>
        <w:spacing w:after="0" w:line="441" w:lineRule="exact"/>
        <w:jc w:val="center"/>
        <w:rPr>
          <w:rFonts w:ascii="宋体" w:hAnsi="宋体" w:cs="宋体" w:eastAsia="宋体" w:hint="default"/>
          <w:sz w:val="32"/>
          <w:szCs w:val="32"/>
        </w:rPr>
        <w:sectPr>
          <w:type w:val="continuous"/>
          <w:pgSz w:w="11910" w:h="16840"/>
          <w:pgMar w:top="1580" w:bottom="0" w:left="1660" w:right="0"/>
          <w:cols w:num="2" w:equalWidth="0">
            <w:col w:w="2298" w:space="40"/>
            <w:col w:w="7912"/>
          </w:cols>
        </w:sectPr>
      </w:pPr>
    </w:p>
    <w:p>
      <w:pPr>
        <w:spacing w:before="131"/>
        <w:ind w:left="858" w:right="0" w:firstLine="0"/>
        <w:jc w:val="both"/>
        <w:rPr>
          <w:rFonts w:ascii="宋体" w:hAnsi="宋体" w:cs="宋体" w:eastAsia="宋体" w:hint="default"/>
          <w:sz w:val="21"/>
          <w:szCs w:val="21"/>
        </w:rPr>
      </w:pPr>
      <w:r>
        <w:rPr>
          <w:rFonts w:ascii="宋体" w:hAnsi="宋体" w:cs="宋体" w:eastAsia="宋体" w:hint="default"/>
          <w:spacing w:val="-4"/>
          <w:sz w:val="21"/>
          <w:szCs w:val="21"/>
        </w:rPr>
        <w:t>恒宝股份有限公司前身是江苏恒宝实业发展有限公司，经江苏省人民政府于 </w:t>
      </w:r>
      <w:r>
        <w:rPr>
          <w:rFonts w:ascii="宋体" w:hAnsi="宋体" w:cs="宋体" w:eastAsia="宋体" w:hint="default"/>
          <w:sz w:val="21"/>
          <w:szCs w:val="21"/>
        </w:rPr>
        <w:t>2000</w:t>
      </w:r>
      <w:r>
        <w:rPr>
          <w:rFonts w:ascii="宋体" w:hAnsi="宋体" w:cs="宋体" w:eastAsia="宋体" w:hint="default"/>
          <w:spacing w:val="-51"/>
          <w:sz w:val="21"/>
          <w:szCs w:val="21"/>
        </w:rPr>
        <w:t> </w:t>
      </w:r>
      <w:r>
        <w:rPr>
          <w:rFonts w:ascii="宋体" w:hAnsi="宋体" w:cs="宋体" w:eastAsia="宋体" w:hint="default"/>
          <w:sz w:val="21"/>
          <w:szCs w:val="21"/>
        </w:rPr>
        <w:t>年</w:t>
      </w:r>
    </w:p>
    <w:p>
      <w:pPr>
        <w:spacing w:before="123"/>
        <w:ind w:left="858" w:right="0" w:firstLine="0"/>
        <w:jc w:val="both"/>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宋体" w:hAnsi="宋体" w:cs="宋体" w:eastAsia="宋体" w:hint="default"/>
          <w:sz w:val="21"/>
          <w:szCs w:val="21"/>
        </w:rPr>
        <w:t>28</w:t>
      </w:r>
      <w:r>
        <w:rPr>
          <w:rFonts w:ascii="宋体" w:hAnsi="宋体" w:cs="宋体" w:eastAsia="宋体" w:hint="default"/>
          <w:spacing w:val="-47"/>
          <w:sz w:val="21"/>
          <w:szCs w:val="21"/>
        </w:rPr>
        <w:t> </w:t>
      </w:r>
      <w:r>
        <w:rPr>
          <w:rFonts w:ascii="宋体" w:hAnsi="宋体" w:cs="宋体" w:eastAsia="宋体" w:hint="default"/>
          <w:sz w:val="21"/>
          <w:szCs w:val="21"/>
        </w:rPr>
        <w:t>日以苏政复</w:t>
      </w:r>
      <w:r>
        <w:rPr>
          <w:rFonts w:ascii="宋体" w:hAnsi="宋体" w:cs="宋体" w:eastAsia="宋体" w:hint="default"/>
          <w:sz w:val="21"/>
          <w:szCs w:val="21"/>
        </w:rPr>
        <w:t>[2000]187</w:t>
      </w:r>
      <w:r>
        <w:rPr>
          <w:rFonts w:ascii="宋体" w:hAnsi="宋体" w:cs="宋体" w:eastAsia="宋体" w:hint="default"/>
          <w:spacing w:val="-48"/>
          <w:sz w:val="21"/>
          <w:szCs w:val="21"/>
        </w:rPr>
        <w:t> </w:t>
      </w:r>
      <w:r>
        <w:rPr>
          <w:rFonts w:ascii="宋体" w:hAnsi="宋体" w:cs="宋体" w:eastAsia="宋体" w:hint="default"/>
          <w:sz w:val="21"/>
          <w:szCs w:val="21"/>
        </w:rPr>
        <w:t>号文批准依法整体变更为江苏恒宝股份有限公司，设</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立时股本为人民币</w:t>
      </w:r>
      <w:r>
        <w:rPr>
          <w:rFonts w:ascii="宋体" w:hAnsi="宋体" w:cs="宋体" w:eastAsia="宋体" w:hint="default"/>
          <w:spacing w:val="-45"/>
          <w:sz w:val="21"/>
          <w:szCs w:val="21"/>
        </w:rPr>
        <w:t> </w:t>
      </w:r>
      <w:r>
        <w:rPr>
          <w:rFonts w:ascii="宋体" w:hAnsi="宋体" w:cs="宋体" w:eastAsia="宋体" w:hint="default"/>
          <w:sz w:val="21"/>
          <w:szCs w:val="21"/>
        </w:rPr>
        <w:t>4,000</w:t>
      </w:r>
      <w:r>
        <w:rPr>
          <w:rFonts w:ascii="宋体" w:hAnsi="宋体" w:cs="宋体" w:eastAsia="宋体" w:hint="default"/>
          <w:spacing w:val="-49"/>
          <w:sz w:val="21"/>
          <w:szCs w:val="21"/>
        </w:rPr>
        <w:t> </w:t>
      </w:r>
      <w:r>
        <w:rPr>
          <w:rFonts w:ascii="宋体" w:hAnsi="宋体" w:cs="宋体" w:eastAsia="宋体" w:hint="default"/>
          <w:spacing w:val="-3"/>
          <w:sz w:val="21"/>
          <w:szCs w:val="21"/>
        </w:rPr>
        <w:t>万元，由钱云宝等</w:t>
      </w:r>
      <w:r>
        <w:rPr>
          <w:rFonts w:ascii="宋体" w:hAnsi="宋体" w:cs="宋体" w:eastAsia="宋体" w:hint="default"/>
          <w:spacing w:val="-49"/>
          <w:sz w:val="21"/>
          <w:szCs w:val="21"/>
        </w:rPr>
        <w:t> </w:t>
      </w:r>
      <w:r>
        <w:rPr>
          <w:rFonts w:ascii="宋体" w:hAnsi="宋体" w:cs="宋体" w:eastAsia="宋体" w:hint="default"/>
          <w:sz w:val="21"/>
          <w:szCs w:val="21"/>
        </w:rPr>
        <w:t>7</w:t>
      </w:r>
      <w:r>
        <w:rPr>
          <w:rFonts w:ascii="宋体" w:hAnsi="宋体" w:cs="宋体" w:eastAsia="宋体" w:hint="default"/>
          <w:spacing w:val="-47"/>
          <w:sz w:val="21"/>
          <w:szCs w:val="21"/>
        </w:rPr>
        <w:t> </w:t>
      </w:r>
      <w:r>
        <w:rPr>
          <w:rFonts w:ascii="宋体" w:hAnsi="宋体" w:cs="宋体" w:eastAsia="宋体" w:hint="default"/>
          <w:spacing w:val="-3"/>
          <w:sz w:val="21"/>
          <w:szCs w:val="21"/>
        </w:rPr>
        <w:t>位自然人共同发起设立。公司于</w:t>
      </w:r>
      <w:r>
        <w:rPr>
          <w:rFonts w:ascii="宋体" w:hAnsi="宋体" w:cs="宋体" w:eastAsia="宋体" w:hint="default"/>
          <w:spacing w:val="-47"/>
          <w:sz w:val="21"/>
          <w:szCs w:val="21"/>
        </w:rPr>
        <w:t> </w:t>
      </w:r>
      <w:r>
        <w:rPr>
          <w:rFonts w:ascii="宋体" w:hAnsi="宋体" w:cs="宋体" w:eastAsia="宋体" w:hint="default"/>
          <w:sz w:val="21"/>
          <w:szCs w:val="21"/>
        </w:rPr>
        <w:t>2000</w:t>
      </w:r>
    </w:p>
    <w:p>
      <w:pPr>
        <w:spacing w:line="348" w:lineRule="auto" w:before="126"/>
        <w:ind w:left="858" w:right="1789"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宋体" w:hAnsi="宋体" w:cs="宋体" w:eastAsia="宋体" w:hint="default"/>
          <w:sz w:val="21"/>
          <w:szCs w:val="21"/>
        </w:rPr>
        <w:t>9</w:t>
      </w:r>
      <w:r>
        <w:rPr>
          <w:rFonts w:ascii="宋体" w:hAnsi="宋体" w:cs="宋体" w:eastAsia="宋体" w:hint="default"/>
          <w:spacing w:val="-68"/>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宋体" w:hAnsi="宋体" w:cs="宋体" w:eastAsia="宋体" w:hint="default"/>
          <w:sz w:val="21"/>
          <w:szCs w:val="21"/>
        </w:rPr>
        <w:t>28</w:t>
      </w:r>
      <w:r>
        <w:rPr>
          <w:rFonts w:ascii="宋体" w:hAnsi="宋体" w:cs="宋体" w:eastAsia="宋体" w:hint="default"/>
          <w:spacing w:val="-66"/>
          <w:sz w:val="21"/>
          <w:szCs w:val="21"/>
        </w:rPr>
        <w:t> </w:t>
      </w:r>
      <w:r>
        <w:rPr>
          <w:rFonts w:ascii="宋体" w:hAnsi="宋体" w:cs="宋体" w:eastAsia="宋体" w:hint="default"/>
          <w:sz w:val="21"/>
          <w:szCs w:val="21"/>
        </w:rPr>
        <w:t>日取得江苏省工商行政管理局核发注册号为</w:t>
      </w:r>
      <w:r>
        <w:rPr>
          <w:rFonts w:ascii="宋体" w:hAnsi="宋体" w:cs="宋体" w:eastAsia="宋体" w:hint="default"/>
          <w:spacing w:val="-65"/>
          <w:sz w:val="21"/>
          <w:szCs w:val="21"/>
        </w:rPr>
        <w:t> </w:t>
      </w:r>
      <w:r>
        <w:rPr>
          <w:rFonts w:ascii="宋体" w:hAnsi="宋体" w:cs="宋体" w:eastAsia="宋体" w:hint="default"/>
          <w:sz w:val="21"/>
          <w:szCs w:val="21"/>
        </w:rPr>
        <w:t>320000000038812</w:t>
      </w:r>
      <w:r>
        <w:rPr>
          <w:rFonts w:ascii="宋体" w:hAnsi="宋体" w:cs="宋体" w:eastAsia="宋体" w:hint="default"/>
          <w:spacing w:val="-68"/>
          <w:sz w:val="21"/>
          <w:szCs w:val="21"/>
        </w:rPr>
        <w:t> </w:t>
      </w:r>
      <w:r>
        <w:rPr>
          <w:rFonts w:ascii="宋体" w:hAnsi="宋体" w:cs="宋体" w:eastAsia="宋体" w:hint="default"/>
          <w:sz w:val="21"/>
          <w:szCs w:val="21"/>
        </w:rPr>
        <w:t>的企业法人</w:t>
      </w:r>
      <w:r>
        <w:rPr>
          <w:rFonts w:ascii="宋体" w:hAnsi="宋体" w:cs="宋体" w:eastAsia="宋体" w:hint="default"/>
          <w:w w:val="100"/>
          <w:sz w:val="21"/>
          <w:szCs w:val="21"/>
        </w:rPr>
        <w:t> </w:t>
      </w:r>
      <w:r>
        <w:rPr>
          <w:rFonts w:ascii="宋体" w:hAnsi="宋体" w:cs="宋体" w:eastAsia="宋体" w:hint="default"/>
          <w:sz w:val="21"/>
          <w:szCs w:val="21"/>
        </w:rPr>
        <w:t>营业执照。</w:t>
      </w:r>
      <w:r>
        <w:rPr>
          <w:rFonts w:ascii="宋体" w:hAnsi="宋体" w:cs="宋体" w:eastAsia="宋体" w:hint="default"/>
          <w:sz w:val="21"/>
          <w:szCs w:val="21"/>
        </w:rPr>
        <w:t>2007</w:t>
      </w:r>
      <w:r>
        <w:rPr>
          <w:rFonts w:ascii="宋体" w:hAnsi="宋体" w:cs="宋体" w:eastAsia="宋体" w:hint="default"/>
          <w:spacing w:val="-56"/>
          <w:sz w:val="21"/>
          <w:szCs w:val="21"/>
        </w:rPr>
        <w:t> </w:t>
      </w:r>
      <w:r>
        <w:rPr>
          <w:rFonts w:ascii="宋体" w:hAnsi="宋体" w:cs="宋体" w:eastAsia="宋体" w:hint="default"/>
          <w:sz w:val="21"/>
          <w:szCs w:val="21"/>
        </w:rPr>
        <w:t>年公司更名为恒宝股份有限公司。</w:t>
      </w:r>
    </w:p>
    <w:p>
      <w:pPr>
        <w:spacing w:line="348" w:lineRule="auto" w:before="31"/>
        <w:ind w:left="858" w:right="1791" w:firstLine="0"/>
        <w:jc w:val="both"/>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50"/>
          <w:sz w:val="21"/>
          <w:szCs w:val="21"/>
        </w:rPr>
        <w:t> </w:t>
      </w:r>
      <w:r>
        <w:rPr>
          <w:rFonts w:ascii="宋体" w:hAnsi="宋体" w:cs="宋体" w:eastAsia="宋体" w:hint="default"/>
          <w:sz w:val="21"/>
          <w:szCs w:val="21"/>
        </w:rPr>
        <w:t>2004</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z w:val="21"/>
          <w:szCs w:val="21"/>
        </w:rPr>
        <w:t>9</w:t>
      </w:r>
      <w:r>
        <w:rPr>
          <w:rFonts w:ascii="宋体" w:hAnsi="宋体" w:cs="宋体" w:eastAsia="宋体" w:hint="default"/>
          <w:spacing w:val="-50"/>
          <w:sz w:val="21"/>
          <w:szCs w:val="21"/>
        </w:rPr>
        <w:t> </w:t>
      </w:r>
      <w:r>
        <w:rPr>
          <w:rFonts w:ascii="宋体" w:hAnsi="宋体" w:cs="宋体" w:eastAsia="宋体" w:hint="default"/>
          <w:sz w:val="21"/>
          <w:szCs w:val="21"/>
        </w:rPr>
        <w:t>日公司</w:t>
      </w:r>
      <w:r>
        <w:rPr>
          <w:rFonts w:ascii="宋体" w:hAnsi="宋体" w:cs="宋体" w:eastAsia="宋体" w:hint="default"/>
          <w:spacing w:val="-50"/>
          <w:sz w:val="21"/>
          <w:szCs w:val="21"/>
        </w:rPr>
        <w:t> </w:t>
      </w:r>
      <w:r>
        <w:rPr>
          <w:rFonts w:ascii="宋体" w:hAnsi="宋体" w:cs="宋体" w:eastAsia="宋体" w:hint="default"/>
          <w:sz w:val="21"/>
          <w:szCs w:val="21"/>
        </w:rPr>
        <w:t>2004</w:t>
      </w:r>
      <w:r>
        <w:rPr>
          <w:rFonts w:ascii="宋体" w:hAnsi="宋体" w:cs="宋体" w:eastAsia="宋体" w:hint="default"/>
          <w:spacing w:val="-50"/>
          <w:sz w:val="21"/>
          <w:szCs w:val="21"/>
        </w:rPr>
        <w:t> </w:t>
      </w:r>
      <w:r>
        <w:rPr>
          <w:rFonts w:ascii="宋体" w:hAnsi="宋体" w:cs="宋体" w:eastAsia="宋体" w:hint="default"/>
          <w:sz w:val="21"/>
          <w:szCs w:val="21"/>
        </w:rPr>
        <w:t>年第一次临时股东大会决议，原股东张义荣、徐钦</w:t>
      </w:r>
      <w:r>
        <w:rPr>
          <w:rFonts w:ascii="宋体" w:hAnsi="宋体" w:cs="宋体" w:eastAsia="宋体" w:hint="default"/>
          <w:w w:val="100"/>
          <w:sz w:val="21"/>
          <w:szCs w:val="21"/>
        </w:rPr>
        <w:t> </w:t>
      </w:r>
      <w:r>
        <w:rPr>
          <w:rFonts w:ascii="宋体" w:hAnsi="宋体" w:cs="宋体" w:eastAsia="宋体" w:hint="default"/>
          <w:spacing w:val="-1"/>
          <w:sz w:val="21"/>
          <w:szCs w:val="21"/>
        </w:rPr>
        <w:t>鸿、钱科文和陈玉涛将其持有公司的部分股权转让给江浩然、潘梅芳和曹志新。股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权转让后公司注册资本仍为人民币</w:t>
      </w:r>
      <w:r>
        <w:rPr>
          <w:rFonts w:ascii="宋体" w:hAnsi="宋体" w:cs="宋体" w:eastAsia="宋体" w:hint="default"/>
          <w:spacing w:val="-54"/>
          <w:sz w:val="21"/>
          <w:szCs w:val="21"/>
        </w:rPr>
        <w:t> </w:t>
      </w:r>
      <w:r>
        <w:rPr>
          <w:rFonts w:ascii="宋体" w:hAnsi="宋体" w:cs="宋体" w:eastAsia="宋体" w:hint="default"/>
          <w:sz w:val="21"/>
          <w:szCs w:val="21"/>
        </w:rPr>
        <w:t>4,000</w:t>
      </w:r>
      <w:r>
        <w:rPr>
          <w:rFonts w:ascii="宋体" w:hAnsi="宋体" w:cs="宋体" w:eastAsia="宋体" w:hint="default"/>
          <w:spacing w:val="-56"/>
          <w:sz w:val="21"/>
          <w:szCs w:val="21"/>
        </w:rPr>
        <w:t> </w:t>
      </w:r>
      <w:r>
        <w:rPr>
          <w:rFonts w:ascii="宋体" w:hAnsi="宋体" w:cs="宋体" w:eastAsia="宋体" w:hint="default"/>
          <w:sz w:val="21"/>
          <w:szCs w:val="21"/>
        </w:rPr>
        <w:t>万元，钱云宝等</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位自然人为股东。</w:t>
      </w:r>
    </w:p>
    <w:p>
      <w:pPr>
        <w:spacing w:before="31"/>
        <w:ind w:left="858" w:right="0" w:firstLine="0"/>
        <w:jc w:val="both"/>
        <w:rPr>
          <w:rFonts w:ascii="宋体" w:hAnsi="宋体" w:cs="宋体" w:eastAsia="宋体" w:hint="default"/>
          <w:sz w:val="21"/>
          <w:szCs w:val="21"/>
        </w:rPr>
      </w:pPr>
      <w:r>
        <w:rPr>
          <w:rFonts w:ascii="宋体" w:hAnsi="宋体" w:cs="宋体" w:eastAsia="宋体" w:hint="default"/>
          <w:w w:val="100"/>
          <w:sz w:val="21"/>
          <w:szCs w:val="21"/>
        </w:rPr>
        <w:t>根据公司</w:t>
      </w:r>
      <w:r>
        <w:rPr>
          <w:rFonts w:ascii="宋体" w:hAnsi="宋体" w:cs="宋体" w:eastAsia="宋体" w:hint="default"/>
          <w:spacing w:val="-65"/>
          <w:sz w:val="21"/>
          <w:szCs w:val="21"/>
        </w:rPr>
        <w:t> </w:t>
      </w:r>
      <w:r>
        <w:rPr>
          <w:rFonts w:ascii="宋体" w:hAnsi="宋体" w:cs="宋体" w:eastAsia="宋体" w:hint="default"/>
          <w:w w:val="100"/>
          <w:sz w:val="21"/>
          <w:szCs w:val="21"/>
        </w:rPr>
        <w:t>2004</w:t>
      </w:r>
      <w:r>
        <w:rPr>
          <w:rFonts w:ascii="宋体" w:hAnsi="宋体" w:cs="宋体" w:eastAsia="宋体" w:hint="default"/>
          <w:spacing w:val="-64"/>
          <w:sz w:val="21"/>
          <w:szCs w:val="21"/>
        </w:rPr>
        <w:t> </w:t>
      </w:r>
      <w:r>
        <w:rPr>
          <w:rFonts w:ascii="宋体" w:hAnsi="宋体" w:cs="宋体" w:eastAsia="宋体" w:hint="default"/>
          <w:w w:val="100"/>
          <w:sz w:val="21"/>
          <w:szCs w:val="21"/>
        </w:rPr>
        <w:t>年度</w:t>
      </w:r>
      <w:r>
        <w:rPr>
          <w:rFonts w:ascii="宋体" w:hAnsi="宋体" w:cs="宋体" w:eastAsia="宋体" w:hint="default"/>
          <w:spacing w:val="-3"/>
          <w:w w:val="100"/>
          <w:sz w:val="21"/>
          <w:szCs w:val="21"/>
        </w:rPr>
        <w:t>股</w:t>
      </w:r>
      <w:r>
        <w:rPr>
          <w:rFonts w:ascii="宋体" w:hAnsi="宋体" w:cs="宋体" w:eastAsia="宋体" w:hint="default"/>
          <w:w w:val="100"/>
          <w:sz w:val="21"/>
          <w:szCs w:val="21"/>
        </w:rPr>
        <w:t>东</w:t>
      </w:r>
      <w:r>
        <w:rPr>
          <w:rFonts w:ascii="宋体" w:hAnsi="宋体" w:cs="宋体" w:eastAsia="宋体" w:hint="default"/>
          <w:spacing w:val="-3"/>
          <w:w w:val="100"/>
          <w:sz w:val="21"/>
          <w:szCs w:val="21"/>
        </w:rPr>
        <w:t>大</w:t>
      </w:r>
      <w:r>
        <w:rPr>
          <w:rFonts w:ascii="宋体" w:hAnsi="宋体" w:cs="宋体" w:eastAsia="宋体" w:hint="default"/>
          <w:w w:val="100"/>
          <w:sz w:val="21"/>
          <w:szCs w:val="21"/>
        </w:rPr>
        <w:t>会决</w:t>
      </w:r>
      <w:r>
        <w:rPr>
          <w:rFonts w:ascii="宋体" w:hAnsi="宋体" w:cs="宋体" w:eastAsia="宋体" w:hint="default"/>
          <w:spacing w:val="-3"/>
          <w:w w:val="100"/>
          <w:sz w:val="21"/>
          <w:szCs w:val="21"/>
        </w:rPr>
        <w:t>议</w:t>
      </w:r>
      <w:r>
        <w:rPr>
          <w:rFonts w:ascii="宋体" w:hAnsi="宋体" w:cs="宋体" w:eastAsia="宋体" w:hint="default"/>
          <w:w w:val="100"/>
          <w:sz w:val="21"/>
          <w:szCs w:val="21"/>
        </w:rPr>
        <w:t>和</w:t>
      </w:r>
      <w:r>
        <w:rPr>
          <w:rFonts w:ascii="宋体" w:hAnsi="宋体" w:cs="宋体" w:eastAsia="宋体" w:hint="default"/>
          <w:spacing w:val="-3"/>
          <w:w w:val="100"/>
          <w:sz w:val="21"/>
          <w:szCs w:val="21"/>
        </w:rPr>
        <w:t>修</w:t>
      </w:r>
      <w:r>
        <w:rPr>
          <w:rFonts w:ascii="宋体" w:hAnsi="宋体" w:cs="宋体" w:eastAsia="宋体" w:hint="default"/>
          <w:w w:val="100"/>
          <w:sz w:val="21"/>
          <w:szCs w:val="21"/>
        </w:rPr>
        <w:t>改</w:t>
      </w:r>
      <w:r>
        <w:rPr>
          <w:rFonts w:ascii="宋体" w:hAnsi="宋体" w:cs="宋体" w:eastAsia="宋体" w:hint="default"/>
          <w:spacing w:val="-3"/>
          <w:w w:val="100"/>
          <w:sz w:val="21"/>
          <w:szCs w:val="21"/>
        </w:rPr>
        <w:t>后</w:t>
      </w:r>
      <w:r>
        <w:rPr>
          <w:rFonts w:ascii="宋体" w:hAnsi="宋体" w:cs="宋体" w:eastAsia="宋体" w:hint="default"/>
          <w:w w:val="100"/>
          <w:sz w:val="21"/>
          <w:szCs w:val="21"/>
        </w:rPr>
        <w:t>章</w:t>
      </w:r>
      <w:r>
        <w:rPr>
          <w:rFonts w:ascii="宋体" w:hAnsi="宋体" w:cs="宋体" w:eastAsia="宋体" w:hint="default"/>
          <w:spacing w:val="-3"/>
          <w:w w:val="100"/>
          <w:sz w:val="21"/>
          <w:szCs w:val="21"/>
        </w:rPr>
        <w:t>程</w:t>
      </w:r>
      <w:r>
        <w:rPr>
          <w:rFonts w:ascii="宋体" w:hAnsi="宋体" w:cs="宋体" w:eastAsia="宋体" w:hint="default"/>
          <w:w w:val="100"/>
          <w:sz w:val="21"/>
          <w:szCs w:val="21"/>
        </w:rPr>
        <w:t>的</w:t>
      </w:r>
      <w:r>
        <w:rPr>
          <w:rFonts w:ascii="宋体" w:hAnsi="宋体" w:cs="宋体" w:eastAsia="宋体" w:hint="default"/>
          <w:spacing w:val="-3"/>
          <w:w w:val="100"/>
          <w:sz w:val="21"/>
          <w:szCs w:val="21"/>
        </w:rPr>
        <w:t>规</w:t>
      </w:r>
      <w:r>
        <w:rPr>
          <w:rFonts w:ascii="宋体" w:hAnsi="宋体" w:cs="宋体" w:eastAsia="宋体" w:hint="default"/>
          <w:w w:val="100"/>
          <w:sz w:val="21"/>
          <w:szCs w:val="21"/>
        </w:rPr>
        <w:t>定</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并</w:t>
      </w:r>
      <w:r>
        <w:rPr>
          <w:rFonts w:ascii="宋体" w:hAnsi="宋体" w:cs="宋体" w:eastAsia="宋体" w:hint="default"/>
          <w:w w:val="100"/>
          <w:sz w:val="21"/>
          <w:szCs w:val="21"/>
        </w:rPr>
        <w:t>经</w:t>
      </w:r>
      <w:r>
        <w:rPr>
          <w:rFonts w:ascii="宋体" w:hAnsi="宋体" w:cs="宋体" w:eastAsia="宋体" w:hint="default"/>
          <w:spacing w:val="-3"/>
          <w:w w:val="100"/>
          <w:sz w:val="21"/>
          <w:szCs w:val="21"/>
        </w:rPr>
        <w:t>江</w:t>
      </w:r>
      <w:r>
        <w:rPr>
          <w:rFonts w:ascii="宋体" w:hAnsi="宋体" w:cs="宋体" w:eastAsia="宋体" w:hint="default"/>
          <w:w w:val="100"/>
          <w:sz w:val="21"/>
          <w:szCs w:val="21"/>
        </w:rPr>
        <w:t>苏</w:t>
      </w:r>
      <w:r>
        <w:rPr>
          <w:rFonts w:ascii="宋体" w:hAnsi="宋体" w:cs="宋体" w:eastAsia="宋体" w:hint="default"/>
          <w:spacing w:val="-3"/>
          <w:w w:val="100"/>
          <w:sz w:val="21"/>
          <w:szCs w:val="21"/>
        </w:rPr>
        <w:t>省</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政</w:t>
      </w:r>
      <w:r>
        <w:rPr>
          <w:rFonts w:ascii="宋体" w:hAnsi="宋体" w:cs="宋体" w:eastAsia="宋体" w:hint="default"/>
          <w:spacing w:val="-3"/>
          <w:w w:val="100"/>
          <w:sz w:val="21"/>
          <w:szCs w:val="21"/>
        </w:rPr>
        <w:t>府</w:t>
      </w:r>
      <w:r>
        <w:rPr>
          <w:rFonts w:ascii="宋体" w:hAnsi="宋体" w:cs="宋体" w:eastAsia="宋体" w:hint="default"/>
          <w:w w:val="100"/>
          <w:sz w:val="21"/>
          <w:szCs w:val="21"/>
        </w:rPr>
        <w:t>于</w:t>
      </w:r>
      <w:r>
        <w:rPr>
          <w:rFonts w:ascii="宋体" w:hAnsi="宋体" w:cs="宋体" w:eastAsia="宋体" w:hint="default"/>
          <w:spacing w:val="-62"/>
          <w:sz w:val="21"/>
          <w:szCs w:val="21"/>
        </w:rPr>
        <w:t> </w:t>
      </w:r>
      <w:r>
        <w:rPr>
          <w:rFonts w:ascii="宋体" w:hAnsi="宋体" w:cs="宋体" w:eastAsia="宋体" w:hint="default"/>
          <w:w w:val="100"/>
          <w:sz w:val="21"/>
          <w:szCs w:val="21"/>
        </w:rPr>
        <w:t>2005</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宋体" w:hAnsi="宋体" w:cs="宋体" w:eastAsia="宋体" w:hint="default"/>
          <w:sz w:val="21"/>
          <w:szCs w:val="21"/>
        </w:rPr>
        <w:t>6</w:t>
      </w:r>
      <w:r>
        <w:rPr>
          <w:rFonts w:ascii="宋体" w:hAnsi="宋体" w:cs="宋体" w:eastAsia="宋体" w:hint="default"/>
          <w:spacing w:val="-37"/>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宋体" w:hAnsi="宋体" w:cs="宋体" w:eastAsia="宋体" w:hint="default"/>
          <w:sz w:val="21"/>
          <w:szCs w:val="21"/>
        </w:rPr>
        <w:t>24</w:t>
      </w:r>
      <w:r>
        <w:rPr>
          <w:rFonts w:ascii="宋体" w:hAnsi="宋体" w:cs="宋体" w:eastAsia="宋体" w:hint="default"/>
          <w:spacing w:val="-39"/>
          <w:sz w:val="21"/>
          <w:szCs w:val="21"/>
        </w:rPr>
        <w:t> </w:t>
      </w:r>
      <w:r>
        <w:rPr>
          <w:rFonts w:ascii="宋体" w:hAnsi="宋体" w:cs="宋体" w:eastAsia="宋体" w:hint="default"/>
          <w:sz w:val="21"/>
          <w:szCs w:val="21"/>
        </w:rPr>
        <w:t>日以苏政复（</w:t>
      </w:r>
      <w:r>
        <w:rPr>
          <w:rFonts w:ascii="宋体" w:hAnsi="宋体" w:cs="宋体" w:eastAsia="宋体" w:hint="default"/>
          <w:sz w:val="21"/>
          <w:szCs w:val="21"/>
        </w:rPr>
        <w:t>2005</w:t>
      </w:r>
      <w:r>
        <w:rPr>
          <w:rFonts w:ascii="宋体" w:hAnsi="宋体" w:cs="宋体" w:eastAsia="宋体" w:hint="default"/>
          <w:sz w:val="21"/>
          <w:szCs w:val="21"/>
        </w:rPr>
        <w:t>）</w:t>
      </w:r>
      <w:r>
        <w:rPr>
          <w:rFonts w:ascii="宋体" w:hAnsi="宋体" w:cs="宋体" w:eastAsia="宋体" w:hint="default"/>
          <w:sz w:val="21"/>
          <w:szCs w:val="21"/>
        </w:rPr>
        <w:t>45</w:t>
      </w:r>
      <w:r>
        <w:rPr>
          <w:rFonts w:ascii="宋体" w:hAnsi="宋体" w:cs="宋体" w:eastAsia="宋体" w:hint="default"/>
          <w:spacing w:val="-39"/>
          <w:sz w:val="21"/>
          <w:szCs w:val="21"/>
        </w:rPr>
        <w:t> </w:t>
      </w:r>
      <w:r>
        <w:rPr>
          <w:rFonts w:ascii="宋体" w:hAnsi="宋体" w:cs="宋体" w:eastAsia="宋体" w:hint="default"/>
          <w:sz w:val="21"/>
          <w:szCs w:val="21"/>
        </w:rPr>
        <w:t>号《关于同意江苏恒宝股份有限公司增资扩股批</w:t>
      </w:r>
    </w:p>
    <w:p>
      <w:pPr>
        <w:spacing w:before="123"/>
        <w:ind w:left="858" w:right="0" w:firstLine="0"/>
        <w:jc w:val="both"/>
        <w:rPr>
          <w:rFonts w:ascii="宋体" w:hAnsi="宋体" w:cs="宋体" w:eastAsia="宋体" w:hint="default"/>
          <w:sz w:val="21"/>
          <w:szCs w:val="21"/>
        </w:rPr>
      </w:pPr>
      <w:r>
        <w:rPr>
          <w:rFonts w:ascii="宋体" w:hAnsi="宋体" w:cs="宋体" w:eastAsia="宋体" w:hint="default"/>
          <w:sz w:val="21"/>
          <w:szCs w:val="21"/>
        </w:rPr>
        <w:t>复》同意，公司将</w:t>
      </w:r>
      <w:r>
        <w:rPr>
          <w:rFonts w:ascii="宋体" w:hAnsi="宋体" w:cs="宋体" w:eastAsia="宋体" w:hint="default"/>
          <w:spacing w:val="-50"/>
          <w:sz w:val="21"/>
          <w:szCs w:val="21"/>
        </w:rPr>
        <w:t> </w:t>
      </w:r>
      <w:r>
        <w:rPr>
          <w:rFonts w:ascii="宋体" w:hAnsi="宋体" w:cs="宋体" w:eastAsia="宋体" w:hint="default"/>
          <w:sz w:val="21"/>
          <w:szCs w:val="21"/>
        </w:rPr>
        <w:t>2004</w:t>
      </w:r>
      <w:r>
        <w:rPr>
          <w:rFonts w:ascii="宋体" w:hAnsi="宋体" w:cs="宋体" w:eastAsia="宋体" w:hint="default"/>
          <w:spacing w:val="-52"/>
          <w:sz w:val="21"/>
          <w:szCs w:val="21"/>
        </w:rPr>
        <w:t> </w:t>
      </w:r>
      <w:r>
        <w:rPr>
          <w:rFonts w:ascii="宋体" w:hAnsi="宋体" w:cs="宋体" w:eastAsia="宋体" w:hint="default"/>
          <w:sz w:val="21"/>
          <w:szCs w:val="21"/>
        </w:rPr>
        <w:t>年度实际未分配利润，以</w:t>
      </w:r>
      <w:r>
        <w:rPr>
          <w:rFonts w:ascii="宋体" w:hAnsi="宋体" w:cs="宋体" w:eastAsia="宋体" w:hint="default"/>
          <w:spacing w:val="-50"/>
          <w:sz w:val="21"/>
          <w:szCs w:val="21"/>
        </w:rPr>
        <w:t> </w:t>
      </w:r>
      <w:r>
        <w:rPr>
          <w:rFonts w:ascii="宋体" w:hAnsi="宋体" w:cs="宋体" w:eastAsia="宋体" w:hint="default"/>
          <w:sz w:val="21"/>
          <w:szCs w:val="21"/>
        </w:rPr>
        <w:t>2004</w:t>
      </w:r>
      <w:r>
        <w:rPr>
          <w:rFonts w:ascii="宋体" w:hAnsi="宋体" w:cs="宋体" w:eastAsia="宋体" w:hint="default"/>
          <w:spacing w:val="-50"/>
          <w:sz w:val="21"/>
          <w:szCs w:val="21"/>
        </w:rPr>
        <w:t> </w:t>
      </w:r>
      <w:r>
        <w:rPr>
          <w:rFonts w:ascii="宋体" w:hAnsi="宋体" w:cs="宋体" w:eastAsia="宋体" w:hint="default"/>
          <w:sz w:val="21"/>
          <w:szCs w:val="21"/>
        </w:rPr>
        <w:t>年末</w:t>
      </w:r>
      <w:r>
        <w:rPr>
          <w:rFonts w:ascii="宋体" w:hAnsi="宋体" w:cs="宋体" w:eastAsia="宋体" w:hint="default"/>
          <w:spacing w:val="-50"/>
          <w:sz w:val="21"/>
          <w:szCs w:val="21"/>
        </w:rPr>
        <w:t> </w:t>
      </w:r>
      <w:r>
        <w:rPr>
          <w:rFonts w:ascii="宋体" w:hAnsi="宋体" w:cs="宋体" w:eastAsia="宋体" w:hint="default"/>
          <w:sz w:val="21"/>
          <w:szCs w:val="21"/>
        </w:rPr>
        <w:t>4,000</w:t>
      </w:r>
      <w:r>
        <w:rPr>
          <w:rFonts w:ascii="宋体" w:hAnsi="宋体" w:cs="宋体" w:eastAsia="宋体" w:hint="default"/>
          <w:spacing w:val="-52"/>
          <w:sz w:val="21"/>
          <w:szCs w:val="21"/>
        </w:rPr>
        <w:t> </w:t>
      </w:r>
      <w:r>
        <w:rPr>
          <w:rFonts w:ascii="宋体" w:hAnsi="宋体" w:cs="宋体" w:eastAsia="宋体" w:hint="default"/>
          <w:sz w:val="21"/>
          <w:szCs w:val="21"/>
        </w:rPr>
        <w:t>万元股本为基数</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按每</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1"/>
          <w:sz w:val="21"/>
          <w:szCs w:val="21"/>
        </w:rPr>
        <w:t> </w:t>
      </w:r>
      <w:r>
        <w:rPr>
          <w:rFonts w:ascii="宋体" w:hAnsi="宋体" w:cs="宋体" w:eastAsia="宋体" w:hint="default"/>
          <w:sz w:val="21"/>
          <w:szCs w:val="21"/>
        </w:rPr>
        <w:t>股送</w:t>
      </w:r>
      <w:r>
        <w:rPr>
          <w:rFonts w:ascii="宋体" w:hAnsi="宋体" w:cs="宋体" w:eastAsia="宋体" w:hint="default"/>
          <w:spacing w:val="-51"/>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股转增资本人民币</w:t>
      </w:r>
      <w:r>
        <w:rPr>
          <w:rFonts w:ascii="宋体" w:hAnsi="宋体" w:cs="宋体" w:eastAsia="宋体" w:hint="default"/>
          <w:spacing w:val="-51"/>
          <w:sz w:val="21"/>
          <w:szCs w:val="21"/>
        </w:rPr>
        <w:t> </w:t>
      </w:r>
      <w:r>
        <w:rPr>
          <w:rFonts w:ascii="宋体" w:hAnsi="宋体" w:cs="宋体" w:eastAsia="宋体" w:hint="default"/>
          <w:sz w:val="21"/>
          <w:szCs w:val="21"/>
        </w:rPr>
        <w:t>3,200</w:t>
      </w:r>
      <w:r>
        <w:rPr>
          <w:rFonts w:ascii="宋体" w:hAnsi="宋体" w:cs="宋体" w:eastAsia="宋体" w:hint="default"/>
          <w:spacing w:val="-51"/>
          <w:sz w:val="21"/>
          <w:szCs w:val="21"/>
        </w:rPr>
        <w:t> </w:t>
      </w:r>
      <w:r>
        <w:rPr>
          <w:rFonts w:ascii="宋体" w:hAnsi="宋体" w:cs="宋体" w:eastAsia="宋体" w:hint="default"/>
          <w:spacing w:val="-7"/>
          <w:sz w:val="21"/>
          <w:szCs w:val="21"/>
        </w:rPr>
        <w:t>万元，变更后的注册资本为人民币</w:t>
      </w:r>
      <w:r>
        <w:rPr>
          <w:rFonts w:ascii="宋体" w:hAnsi="宋体" w:cs="宋体" w:eastAsia="宋体" w:hint="default"/>
          <w:spacing w:val="-50"/>
          <w:sz w:val="21"/>
          <w:szCs w:val="21"/>
        </w:rPr>
        <w:t> </w:t>
      </w:r>
      <w:r>
        <w:rPr>
          <w:rFonts w:ascii="宋体" w:hAnsi="宋体" w:cs="宋体" w:eastAsia="宋体" w:hint="default"/>
          <w:sz w:val="21"/>
          <w:szCs w:val="21"/>
        </w:rPr>
        <w:t>7,200</w:t>
      </w:r>
      <w:r>
        <w:rPr>
          <w:rFonts w:ascii="宋体" w:hAnsi="宋体" w:cs="宋体" w:eastAsia="宋体" w:hint="default"/>
          <w:spacing w:val="-51"/>
          <w:sz w:val="21"/>
          <w:szCs w:val="21"/>
        </w:rPr>
        <w:t> </w:t>
      </w:r>
      <w:r>
        <w:rPr>
          <w:rFonts w:ascii="宋体" w:hAnsi="宋体" w:cs="宋体" w:eastAsia="宋体" w:hint="default"/>
          <w:sz w:val="21"/>
          <w:szCs w:val="21"/>
        </w:rPr>
        <w:t>万</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元。股东仍为钱云宝等</w:t>
      </w:r>
      <w:r>
        <w:rPr>
          <w:rFonts w:ascii="宋体" w:hAnsi="宋体" w:cs="宋体" w:eastAsia="宋体" w:hint="default"/>
          <w:spacing w:val="-51"/>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位自然人。</w:t>
      </w:r>
    </w:p>
    <w:p>
      <w:pPr>
        <w:spacing w:before="124"/>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48"/>
          <w:sz w:val="21"/>
          <w:szCs w:val="21"/>
        </w:rPr>
        <w:t> </w:t>
      </w:r>
      <w:r>
        <w:rPr>
          <w:rFonts w:ascii="宋体" w:hAnsi="宋体" w:cs="宋体" w:eastAsia="宋体" w:hint="default"/>
          <w:sz w:val="21"/>
          <w:szCs w:val="21"/>
        </w:rPr>
        <w:t>2005</w:t>
      </w:r>
      <w:r>
        <w:rPr>
          <w:rFonts w:ascii="宋体" w:hAnsi="宋体" w:cs="宋体" w:eastAsia="宋体" w:hint="default"/>
          <w:spacing w:val="-49"/>
          <w:sz w:val="21"/>
          <w:szCs w:val="21"/>
        </w:rPr>
        <w:t> </w:t>
      </w:r>
      <w:r>
        <w:rPr>
          <w:rFonts w:ascii="宋体" w:hAnsi="宋体" w:cs="宋体" w:eastAsia="宋体" w:hint="default"/>
          <w:sz w:val="21"/>
          <w:szCs w:val="21"/>
        </w:rPr>
        <w:t>年度股东大会决议和修改后章程的规定，公司将</w:t>
      </w:r>
      <w:r>
        <w:rPr>
          <w:rFonts w:ascii="宋体" w:hAnsi="宋体" w:cs="宋体" w:eastAsia="宋体" w:hint="default"/>
          <w:spacing w:val="-48"/>
          <w:sz w:val="21"/>
          <w:szCs w:val="21"/>
        </w:rPr>
        <w:t> </w:t>
      </w:r>
      <w:r>
        <w:rPr>
          <w:rFonts w:ascii="宋体" w:hAnsi="宋体" w:cs="宋体" w:eastAsia="宋体" w:hint="default"/>
          <w:sz w:val="21"/>
          <w:szCs w:val="21"/>
        </w:rPr>
        <w:t>2005</w:t>
      </w:r>
      <w:r>
        <w:rPr>
          <w:rFonts w:ascii="宋体" w:hAnsi="宋体" w:cs="宋体" w:eastAsia="宋体" w:hint="default"/>
          <w:spacing w:val="-47"/>
          <w:sz w:val="21"/>
          <w:szCs w:val="21"/>
        </w:rPr>
        <w:t> </w:t>
      </w:r>
      <w:r>
        <w:rPr>
          <w:rFonts w:ascii="宋体" w:hAnsi="宋体" w:cs="宋体" w:eastAsia="宋体" w:hint="default"/>
          <w:sz w:val="21"/>
          <w:szCs w:val="21"/>
        </w:rPr>
        <w:t>年度实际未分</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配利润，以</w:t>
      </w:r>
      <w:r>
        <w:rPr>
          <w:rFonts w:ascii="宋体" w:hAnsi="宋体" w:cs="宋体" w:eastAsia="宋体" w:hint="default"/>
          <w:spacing w:val="-49"/>
          <w:sz w:val="21"/>
          <w:szCs w:val="21"/>
        </w:rPr>
        <w:t> </w:t>
      </w:r>
      <w:r>
        <w:rPr>
          <w:rFonts w:ascii="宋体" w:hAnsi="宋体" w:cs="宋体" w:eastAsia="宋体" w:hint="default"/>
          <w:sz w:val="21"/>
          <w:szCs w:val="21"/>
        </w:rPr>
        <w:t>2005</w:t>
      </w:r>
      <w:r>
        <w:rPr>
          <w:rFonts w:ascii="宋体" w:hAnsi="宋体" w:cs="宋体" w:eastAsia="宋体" w:hint="default"/>
          <w:spacing w:val="-49"/>
          <w:sz w:val="21"/>
          <w:szCs w:val="21"/>
        </w:rPr>
        <w:t> </w:t>
      </w:r>
      <w:r>
        <w:rPr>
          <w:rFonts w:ascii="宋体" w:hAnsi="宋体" w:cs="宋体" w:eastAsia="宋体" w:hint="default"/>
          <w:sz w:val="21"/>
          <w:szCs w:val="21"/>
        </w:rPr>
        <w:t>年末</w:t>
      </w:r>
      <w:r>
        <w:rPr>
          <w:rFonts w:ascii="宋体" w:hAnsi="宋体" w:cs="宋体" w:eastAsia="宋体" w:hint="default"/>
          <w:spacing w:val="-53"/>
          <w:sz w:val="21"/>
          <w:szCs w:val="21"/>
        </w:rPr>
        <w:t> </w:t>
      </w:r>
      <w:r>
        <w:rPr>
          <w:rFonts w:ascii="宋体" w:hAnsi="宋体" w:cs="宋体" w:eastAsia="宋体" w:hint="default"/>
          <w:sz w:val="21"/>
          <w:szCs w:val="21"/>
        </w:rPr>
        <w:t>7,200</w:t>
      </w:r>
      <w:r>
        <w:rPr>
          <w:rFonts w:ascii="宋体" w:hAnsi="宋体" w:cs="宋体" w:eastAsia="宋体" w:hint="default"/>
          <w:spacing w:val="-49"/>
          <w:sz w:val="21"/>
          <w:szCs w:val="21"/>
        </w:rPr>
        <w:t> </w:t>
      </w:r>
      <w:r>
        <w:rPr>
          <w:rFonts w:ascii="宋体" w:hAnsi="宋体" w:cs="宋体" w:eastAsia="宋体" w:hint="default"/>
          <w:sz w:val="21"/>
          <w:szCs w:val="21"/>
        </w:rPr>
        <w:t>万元股本为基数按每</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49"/>
          <w:sz w:val="21"/>
          <w:szCs w:val="21"/>
        </w:rPr>
        <w:t> </w:t>
      </w:r>
      <w:r>
        <w:rPr>
          <w:rFonts w:ascii="宋体" w:hAnsi="宋体" w:cs="宋体" w:eastAsia="宋体" w:hint="default"/>
          <w:sz w:val="21"/>
          <w:szCs w:val="21"/>
        </w:rPr>
        <w:t>股送</w:t>
      </w:r>
      <w:r>
        <w:rPr>
          <w:rFonts w:ascii="宋体" w:hAnsi="宋体" w:cs="宋体" w:eastAsia="宋体" w:hint="default"/>
          <w:spacing w:val="-49"/>
          <w:sz w:val="21"/>
          <w:szCs w:val="21"/>
        </w:rPr>
        <w:t> </w:t>
      </w:r>
      <w:r>
        <w:rPr>
          <w:rFonts w:ascii="宋体" w:hAnsi="宋体" w:cs="宋体" w:eastAsia="宋体" w:hint="default"/>
          <w:sz w:val="21"/>
          <w:szCs w:val="21"/>
        </w:rPr>
        <w:t>2</w:t>
      </w:r>
      <w:r>
        <w:rPr>
          <w:rFonts w:ascii="宋体" w:hAnsi="宋体" w:cs="宋体" w:eastAsia="宋体" w:hint="default"/>
          <w:spacing w:val="-49"/>
          <w:sz w:val="21"/>
          <w:szCs w:val="21"/>
        </w:rPr>
        <w:t> </w:t>
      </w:r>
      <w:r>
        <w:rPr>
          <w:rFonts w:ascii="宋体" w:hAnsi="宋体" w:cs="宋体" w:eastAsia="宋体" w:hint="default"/>
          <w:sz w:val="21"/>
          <w:szCs w:val="21"/>
        </w:rPr>
        <w:t>股转增注册资本人民币</w:t>
      </w:r>
    </w:p>
    <w:p>
      <w:pPr>
        <w:spacing w:line="348" w:lineRule="auto" w:before="126"/>
        <w:ind w:left="858" w:right="1791" w:firstLine="0"/>
        <w:jc w:val="left"/>
        <w:rPr>
          <w:rFonts w:ascii="宋体" w:hAnsi="宋体" w:cs="宋体" w:eastAsia="宋体" w:hint="default"/>
          <w:sz w:val="21"/>
          <w:szCs w:val="21"/>
        </w:rPr>
      </w:pPr>
      <w:r>
        <w:rPr>
          <w:rFonts w:ascii="宋体" w:hAnsi="宋体" w:cs="宋体" w:eastAsia="宋体" w:hint="default"/>
          <w:sz w:val="21"/>
          <w:szCs w:val="21"/>
        </w:rPr>
        <w:t>1,440</w:t>
      </w:r>
      <w:r>
        <w:rPr>
          <w:rFonts w:ascii="宋体" w:hAnsi="宋体" w:cs="宋体" w:eastAsia="宋体" w:hint="default"/>
          <w:spacing w:val="-38"/>
          <w:sz w:val="21"/>
          <w:szCs w:val="21"/>
        </w:rPr>
        <w:t> </w:t>
      </w:r>
      <w:r>
        <w:rPr>
          <w:rFonts w:ascii="宋体" w:hAnsi="宋体" w:cs="宋体" w:eastAsia="宋体" w:hint="default"/>
          <w:sz w:val="21"/>
          <w:szCs w:val="21"/>
        </w:rPr>
        <w:t>万元，变更后的注册资本为人民币</w:t>
      </w:r>
      <w:r>
        <w:rPr>
          <w:rFonts w:ascii="宋体" w:hAnsi="宋体" w:cs="宋体" w:eastAsia="宋体" w:hint="default"/>
          <w:spacing w:val="-37"/>
          <w:sz w:val="21"/>
          <w:szCs w:val="21"/>
        </w:rPr>
        <w:t> </w:t>
      </w:r>
      <w:r>
        <w:rPr>
          <w:rFonts w:ascii="宋体" w:hAnsi="宋体" w:cs="宋体" w:eastAsia="宋体" w:hint="default"/>
          <w:sz w:val="21"/>
          <w:szCs w:val="21"/>
        </w:rPr>
        <w:t>8,640</w:t>
      </w:r>
      <w:r>
        <w:rPr>
          <w:rFonts w:ascii="宋体" w:hAnsi="宋体" w:cs="宋体" w:eastAsia="宋体" w:hint="default"/>
          <w:spacing w:val="-38"/>
          <w:sz w:val="21"/>
          <w:szCs w:val="21"/>
        </w:rPr>
        <w:t> </w:t>
      </w:r>
      <w:r>
        <w:rPr>
          <w:rFonts w:ascii="宋体" w:hAnsi="宋体" w:cs="宋体" w:eastAsia="宋体" w:hint="default"/>
          <w:sz w:val="21"/>
          <w:szCs w:val="21"/>
        </w:rPr>
        <w:t>万元。股东仍为钱云宝等</w:t>
      </w:r>
      <w:r>
        <w:rPr>
          <w:rFonts w:ascii="宋体" w:hAnsi="宋体" w:cs="宋体" w:eastAsia="宋体" w:hint="default"/>
          <w:spacing w:val="-40"/>
          <w:sz w:val="21"/>
          <w:szCs w:val="21"/>
        </w:rPr>
        <w:t> </w:t>
      </w:r>
      <w:r>
        <w:rPr>
          <w:rFonts w:ascii="宋体" w:hAnsi="宋体" w:cs="宋体" w:eastAsia="宋体" w:hint="default"/>
          <w:sz w:val="21"/>
          <w:szCs w:val="21"/>
        </w:rPr>
        <w:t>6</w:t>
      </w:r>
      <w:r>
        <w:rPr>
          <w:rFonts w:ascii="宋体" w:hAnsi="宋体" w:cs="宋体" w:eastAsia="宋体" w:hint="default"/>
          <w:spacing w:val="-40"/>
          <w:sz w:val="21"/>
          <w:szCs w:val="21"/>
        </w:rPr>
        <w:t> </w:t>
      </w:r>
      <w:r>
        <w:rPr>
          <w:rFonts w:ascii="宋体" w:hAnsi="宋体" w:cs="宋体" w:eastAsia="宋体" w:hint="default"/>
          <w:sz w:val="21"/>
          <w:szCs w:val="21"/>
        </w:rPr>
        <w:t>位自然</w:t>
      </w:r>
      <w:r>
        <w:rPr>
          <w:rFonts w:ascii="宋体" w:hAnsi="宋体" w:cs="宋体" w:eastAsia="宋体" w:hint="default"/>
          <w:w w:val="100"/>
          <w:sz w:val="21"/>
          <w:szCs w:val="21"/>
        </w:rPr>
        <w:t> </w:t>
      </w:r>
      <w:r>
        <w:rPr>
          <w:rFonts w:ascii="宋体" w:hAnsi="宋体" w:cs="宋体" w:eastAsia="宋体" w:hint="default"/>
          <w:sz w:val="21"/>
          <w:szCs w:val="21"/>
        </w:rPr>
        <w:t>人。</w:t>
      </w:r>
    </w:p>
    <w:p>
      <w:pPr>
        <w:spacing w:line="350" w:lineRule="auto" w:before="31"/>
        <w:ind w:left="858" w:right="1782" w:firstLine="0"/>
        <w:jc w:val="left"/>
        <w:rPr>
          <w:rFonts w:ascii="宋体" w:hAnsi="宋体" w:cs="宋体" w:eastAsia="宋体" w:hint="default"/>
          <w:sz w:val="21"/>
          <w:szCs w:val="21"/>
        </w:rPr>
      </w:pPr>
      <w:r>
        <w:rPr>
          <w:rFonts w:ascii="宋体" w:hAnsi="宋体" w:cs="宋体" w:eastAsia="宋体" w:hint="default"/>
          <w:spacing w:val="9"/>
          <w:sz w:val="21"/>
          <w:szCs w:val="21"/>
        </w:rPr>
        <w:t>根据公司</w:t>
      </w:r>
      <w:r>
        <w:rPr>
          <w:rFonts w:ascii="宋体" w:hAnsi="宋体" w:cs="宋体" w:eastAsia="宋体" w:hint="default"/>
          <w:spacing w:val="46"/>
          <w:sz w:val="21"/>
          <w:szCs w:val="21"/>
        </w:rPr>
        <w:t> </w:t>
      </w:r>
      <w:r>
        <w:rPr>
          <w:rFonts w:ascii="宋体" w:hAnsi="宋体" w:cs="宋体" w:eastAsia="宋体" w:hint="default"/>
          <w:sz w:val="21"/>
          <w:szCs w:val="21"/>
        </w:rPr>
        <w:t>2005</w:t>
      </w:r>
      <w:r>
        <w:rPr>
          <w:rFonts w:ascii="宋体" w:hAnsi="宋体" w:cs="宋体" w:eastAsia="宋体" w:hint="default"/>
          <w:spacing w:val="44"/>
          <w:sz w:val="21"/>
          <w:szCs w:val="21"/>
        </w:rPr>
        <w:t> </w:t>
      </w:r>
      <w:r>
        <w:rPr>
          <w:rFonts w:ascii="宋体" w:hAnsi="宋体" w:cs="宋体" w:eastAsia="宋体" w:hint="default"/>
          <w:spacing w:val="11"/>
          <w:sz w:val="21"/>
          <w:szCs w:val="21"/>
        </w:rPr>
        <w:t>年度股东大会决议，并经中国证券监督管理委员会证监发行字</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[2006]157</w:t>
      </w:r>
      <w:r>
        <w:rPr>
          <w:rFonts w:ascii="宋体" w:hAnsi="宋体" w:cs="宋体" w:eastAsia="宋体" w:hint="default"/>
          <w:spacing w:val="-42"/>
          <w:sz w:val="21"/>
          <w:szCs w:val="21"/>
        </w:rPr>
        <w:t> </w:t>
      </w:r>
      <w:r>
        <w:rPr>
          <w:rFonts w:ascii="宋体" w:hAnsi="宋体" w:cs="宋体" w:eastAsia="宋体" w:hint="default"/>
          <w:sz w:val="21"/>
          <w:szCs w:val="21"/>
        </w:rPr>
        <w:t>号文核准，公司于</w:t>
      </w:r>
      <w:r>
        <w:rPr>
          <w:rFonts w:ascii="宋体" w:hAnsi="宋体" w:cs="宋体" w:eastAsia="宋体" w:hint="default"/>
          <w:spacing w:val="-44"/>
          <w:sz w:val="21"/>
          <w:szCs w:val="21"/>
        </w:rPr>
        <w:t> </w:t>
      </w:r>
      <w:r>
        <w:rPr>
          <w:rFonts w:ascii="宋体" w:hAnsi="宋体" w:cs="宋体" w:eastAsia="宋体" w:hint="default"/>
          <w:sz w:val="21"/>
          <w:szCs w:val="21"/>
        </w:rPr>
        <w:t>2006</w:t>
      </w:r>
      <w:r>
        <w:rPr>
          <w:rFonts w:ascii="宋体" w:hAnsi="宋体" w:cs="宋体" w:eastAsia="宋体" w:hint="default"/>
          <w:spacing w:val="-42"/>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12</w:t>
      </w:r>
      <w:r>
        <w:rPr>
          <w:rFonts w:ascii="宋体" w:hAnsi="宋体" w:cs="宋体" w:eastAsia="宋体" w:hint="default"/>
          <w:spacing w:val="-44"/>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宋体" w:hAnsi="宋体" w:cs="宋体" w:eastAsia="宋体" w:hint="default"/>
          <w:sz w:val="21"/>
          <w:szCs w:val="21"/>
        </w:rPr>
        <w:t>25</w:t>
      </w:r>
      <w:r>
        <w:rPr>
          <w:rFonts w:ascii="宋体" w:hAnsi="宋体" w:cs="宋体" w:eastAsia="宋体" w:hint="default"/>
          <w:spacing w:val="-42"/>
          <w:sz w:val="21"/>
          <w:szCs w:val="21"/>
        </w:rPr>
        <w:t> </w:t>
      </w:r>
      <w:r>
        <w:rPr>
          <w:rFonts w:ascii="宋体" w:hAnsi="宋体" w:cs="宋体" w:eastAsia="宋体" w:hint="default"/>
          <w:sz w:val="21"/>
          <w:szCs w:val="21"/>
        </w:rPr>
        <w:t>日向社会公开发行人民币普通股（</w:t>
      </w:r>
      <w:r>
        <w:rPr>
          <w:rFonts w:ascii="宋体" w:hAnsi="宋体" w:cs="宋体" w:eastAsia="宋体" w:hint="default"/>
          <w:sz w:val="21"/>
          <w:szCs w:val="21"/>
        </w:rPr>
        <w:t>A</w:t>
      </w:r>
    </w:p>
    <w:p>
      <w:pPr>
        <w:spacing w:before="27"/>
        <w:ind w:left="858" w:right="0" w:firstLine="0"/>
        <w:jc w:val="both"/>
        <w:rPr>
          <w:rFonts w:ascii="宋体" w:hAnsi="宋体" w:cs="宋体" w:eastAsia="宋体" w:hint="default"/>
          <w:sz w:val="21"/>
          <w:szCs w:val="21"/>
        </w:rPr>
      </w:pPr>
      <w:r>
        <w:rPr>
          <w:rFonts w:ascii="宋体" w:hAnsi="宋体" w:cs="宋体" w:eastAsia="宋体" w:hint="default"/>
          <w:spacing w:val="-4"/>
          <w:sz w:val="21"/>
          <w:szCs w:val="21"/>
        </w:rPr>
        <w:t>股）人民币</w:t>
      </w:r>
      <w:r>
        <w:rPr>
          <w:rFonts w:ascii="宋体" w:hAnsi="宋体" w:cs="宋体" w:eastAsia="宋体" w:hint="default"/>
          <w:spacing w:val="-51"/>
          <w:sz w:val="21"/>
          <w:szCs w:val="21"/>
        </w:rPr>
        <w:t> </w:t>
      </w:r>
      <w:r>
        <w:rPr>
          <w:rFonts w:ascii="宋体" w:hAnsi="宋体" w:cs="宋体" w:eastAsia="宋体" w:hint="default"/>
          <w:sz w:val="21"/>
          <w:szCs w:val="21"/>
        </w:rPr>
        <w:t>2,880</w:t>
      </w:r>
      <w:r>
        <w:rPr>
          <w:rFonts w:ascii="宋体" w:hAnsi="宋体" w:cs="宋体" w:eastAsia="宋体" w:hint="default"/>
          <w:spacing w:val="-53"/>
          <w:sz w:val="21"/>
          <w:szCs w:val="21"/>
        </w:rPr>
        <w:t> </w:t>
      </w:r>
      <w:r>
        <w:rPr>
          <w:rFonts w:ascii="宋体" w:hAnsi="宋体" w:cs="宋体" w:eastAsia="宋体" w:hint="default"/>
          <w:sz w:val="21"/>
          <w:szCs w:val="21"/>
        </w:rPr>
        <w:t>万股</w:t>
      </w:r>
      <w:r>
        <w:rPr>
          <w:rFonts w:ascii="宋体" w:hAnsi="宋体" w:cs="宋体" w:eastAsia="宋体" w:hint="default"/>
          <w:sz w:val="21"/>
          <w:szCs w:val="21"/>
        </w:rPr>
        <w:t>,</w:t>
      </w:r>
      <w:r>
        <w:rPr>
          <w:rFonts w:ascii="宋体" w:hAnsi="宋体" w:cs="宋体" w:eastAsia="宋体" w:hint="default"/>
          <w:sz w:val="21"/>
          <w:szCs w:val="21"/>
        </w:rPr>
        <w:t>变更后的注册资本为人民币</w:t>
      </w:r>
      <w:r>
        <w:rPr>
          <w:rFonts w:ascii="宋体" w:hAnsi="宋体" w:cs="宋体" w:eastAsia="宋体" w:hint="default"/>
          <w:spacing w:val="-53"/>
          <w:sz w:val="21"/>
          <w:szCs w:val="21"/>
        </w:rPr>
        <w:t> </w:t>
      </w:r>
      <w:r>
        <w:rPr>
          <w:rFonts w:ascii="宋体" w:hAnsi="宋体" w:cs="宋体" w:eastAsia="宋体" w:hint="default"/>
          <w:sz w:val="21"/>
          <w:szCs w:val="21"/>
        </w:rPr>
        <w:t>11,520</w:t>
      </w:r>
      <w:r>
        <w:rPr>
          <w:rFonts w:ascii="宋体" w:hAnsi="宋体" w:cs="宋体" w:eastAsia="宋体" w:hint="default"/>
          <w:spacing w:val="-51"/>
          <w:sz w:val="21"/>
          <w:szCs w:val="21"/>
        </w:rPr>
        <w:t> </w:t>
      </w:r>
      <w:r>
        <w:rPr>
          <w:rFonts w:ascii="宋体" w:hAnsi="宋体" w:cs="宋体" w:eastAsia="宋体" w:hint="default"/>
          <w:spacing w:val="-4"/>
          <w:sz w:val="21"/>
          <w:szCs w:val="21"/>
        </w:rPr>
        <w:t>万元。公司于</w:t>
      </w:r>
      <w:r>
        <w:rPr>
          <w:rFonts w:ascii="宋体" w:hAnsi="宋体" w:cs="宋体" w:eastAsia="宋体" w:hint="default"/>
          <w:spacing w:val="-50"/>
          <w:sz w:val="21"/>
          <w:szCs w:val="21"/>
        </w:rPr>
        <w:t> </w:t>
      </w: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7"/>
          <w:sz w:val="21"/>
          <w:szCs w:val="21"/>
        </w:rPr>
        <w:t> </w:t>
      </w:r>
      <w:r>
        <w:rPr>
          <w:rFonts w:ascii="宋体" w:hAnsi="宋体" w:cs="宋体" w:eastAsia="宋体" w:hint="default"/>
          <w:sz w:val="21"/>
          <w:szCs w:val="21"/>
        </w:rPr>
        <w:t>日在深圳证券交易所上市，股票代码：</w:t>
      </w:r>
      <w:r>
        <w:rPr>
          <w:rFonts w:ascii="宋体" w:hAnsi="宋体" w:cs="宋体" w:eastAsia="宋体" w:hint="default"/>
          <w:sz w:val="21"/>
          <w:szCs w:val="21"/>
        </w:rPr>
        <w:t>002104</w:t>
      </w:r>
      <w:r>
        <w:rPr>
          <w:rFonts w:ascii="宋体" w:hAnsi="宋体" w:cs="宋体" w:eastAsia="宋体" w:hint="default"/>
          <w:sz w:val="21"/>
          <w:szCs w:val="21"/>
        </w:rPr>
        <w:t>。</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43"/>
          <w:sz w:val="21"/>
          <w:szCs w:val="21"/>
        </w:rPr>
        <w:t> </w:t>
      </w:r>
      <w:r>
        <w:rPr>
          <w:rFonts w:ascii="宋体" w:hAnsi="宋体" w:cs="宋体" w:eastAsia="宋体" w:hint="default"/>
          <w:sz w:val="21"/>
          <w:szCs w:val="21"/>
        </w:rPr>
        <w:t>2006</w:t>
      </w:r>
      <w:r>
        <w:rPr>
          <w:rFonts w:ascii="宋体" w:hAnsi="宋体" w:cs="宋体" w:eastAsia="宋体" w:hint="default"/>
          <w:spacing w:val="-45"/>
          <w:sz w:val="21"/>
          <w:szCs w:val="21"/>
        </w:rPr>
        <w:t> </w:t>
      </w:r>
      <w:r>
        <w:rPr>
          <w:rFonts w:ascii="宋体" w:hAnsi="宋体" w:cs="宋体" w:eastAsia="宋体" w:hint="default"/>
          <w:spacing w:val="-3"/>
          <w:sz w:val="21"/>
          <w:szCs w:val="21"/>
        </w:rPr>
        <w:t>年度股东会决议和修改后的章程规定，公司将资本公积按每</w:t>
      </w:r>
      <w:r>
        <w:rPr>
          <w:rFonts w:ascii="宋体" w:hAnsi="宋体" w:cs="宋体" w:eastAsia="宋体" w:hint="default"/>
          <w:spacing w:val="-45"/>
          <w:sz w:val="21"/>
          <w:szCs w:val="21"/>
        </w:rPr>
        <w:t> </w:t>
      </w:r>
      <w:r>
        <w:rPr>
          <w:rFonts w:ascii="宋体" w:hAnsi="宋体" w:cs="宋体" w:eastAsia="宋体" w:hint="default"/>
          <w:sz w:val="21"/>
          <w:szCs w:val="21"/>
        </w:rPr>
        <w:t>10</w:t>
      </w:r>
      <w:r>
        <w:rPr>
          <w:rFonts w:ascii="宋体" w:hAnsi="宋体" w:cs="宋体" w:eastAsia="宋体" w:hint="default"/>
          <w:spacing w:val="19"/>
          <w:sz w:val="21"/>
          <w:szCs w:val="21"/>
        </w:rPr>
        <w:t> </w:t>
      </w:r>
      <w:r>
        <w:rPr>
          <w:rFonts w:ascii="宋体" w:hAnsi="宋体" w:cs="宋体" w:eastAsia="宋体" w:hint="default"/>
          <w:sz w:val="21"/>
          <w:szCs w:val="21"/>
        </w:rPr>
        <w:t>股转</w:t>
      </w:r>
    </w:p>
    <w:p>
      <w:pPr>
        <w:spacing w:before="124"/>
        <w:ind w:left="858" w:right="0" w:firstLine="0"/>
        <w:jc w:val="both"/>
        <w:rPr>
          <w:rFonts w:ascii="宋体" w:hAnsi="宋体" w:cs="宋体" w:eastAsia="宋体" w:hint="default"/>
          <w:sz w:val="21"/>
          <w:szCs w:val="21"/>
        </w:rPr>
      </w:pPr>
      <w:r>
        <w:rPr>
          <w:rFonts w:ascii="宋体" w:hAnsi="宋体" w:cs="宋体" w:eastAsia="宋体" w:hint="default"/>
          <w:sz w:val="21"/>
          <w:szCs w:val="21"/>
        </w:rPr>
        <w:t>增</w:t>
      </w:r>
      <w:r>
        <w:rPr>
          <w:rFonts w:ascii="宋体" w:hAnsi="宋体" w:cs="宋体" w:eastAsia="宋体" w:hint="default"/>
          <w:spacing w:val="-49"/>
          <w:sz w:val="21"/>
          <w:szCs w:val="21"/>
        </w:rPr>
        <w:t> </w:t>
      </w:r>
      <w:r>
        <w:rPr>
          <w:rFonts w:ascii="宋体" w:hAnsi="宋体" w:cs="宋体" w:eastAsia="宋体" w:hint="default"/>
          <w:sz w:val="21"/>
          <w:szCs w:val="21"/>
        </w:rPr>
        <w:t>7</w:t>
      </w:r>
      <w:r>
        <w:rPr>
          <w:rFonts w:ascii="宋体" w:hAnsi="宋体" w:cs="宋体" w:eastAsia="宋体" w:hint="default"/>
          <w:spacing w:val="-49"/>
          <w:sz w:val="21"/>
          <w:szCs w:val="21"/>
        </w:rPr>
        <w:t> </w:t>
      </w:r>
      <w:r>
        <w:rPr>
          <w:rFonts w:ascii="宋体" w:hAnsi="宋体" w:cs="宋体" w:eastAsia="宋体" w:hint="default"/>
          <w:spacing w:val="-4"/>
          <w:sz w:val="21"/>
          <w:szCs w:val="21"/>
        </w:rPr>
        <w:t>股的比例转增股本，转增基准日期为</w:t>
      </w:r>
      <w:r>
        <w:rPr>
          <w:rFonts w:ascii="宋体" w:hAnsi="宋体" w:cs="宋体" w:eastAsia="宋体" w:hint="default"/>
          <w:spacing w:val="-48"/>
          <w:sz w:val="21"/>
          <w:szCs w:val="21"/>
        </w:rPr>
        <w:t> </w:t>
      </w:r>
      <w:r>
        <w:rPr>
          <w:rFonts w:ascii="宋体" w:hAnsi="宋体" w:cs="宋体" w:eastAsia="宋体" w:hint="default"/>
          <w:sz w:val="21"/>
          <w:szCs w:val="21"/>
        </w:rPr>
        <w:t>2006</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49"/>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宋体" w:hAnsi="宋体" w:cs="宋体" w:eastAsia="宋体" w:hint="default"/>
          <w:sz w:val="21"/>
          <w:szCs w:val="21"/>
        </w:rPr>
        <w:t>31</w:t>
      </w:r>
      <w:r>
        <w:rPr>
          <w:rFonts w:ascii="宋体" w:hAnsi="宋体" w:cs="宋体" w:eastAsia="宋体" w:hint="default"/>
          <w:spacing w:val="-49"/>
          <w:sz w:val="21"/>
          <w:szCs w:val="21"/>
        </w:rPr>
        <w:t> </w:t>
      </w:r>
      <w:r>
        <w:rPr>
          <w:rFonts w:ascii="宋体" w:hAnsi="宋体" w:cs="宋体" w:eastAsia="宋体" w:hint="default"/>
          <w:spacing w:val="-5"/>
          <w:sz w:val="21"/>
          <w:szCs w:val="21"/>
        </w:rPr>
        <w:t>日，变更后注册资本为人</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民币</w:t>
      </w:r>
      <w:r>
        <w:rPr>
          <w:rFonts w:ascii="宋体" w:hAnsi="宋体" w:cs="宋体" w:eastAsia="宋体" w:hint="default"/>
          <w:spacing w:val="-53"/>
          <w:sz w:val="21"/>
          <w:szCs w:val="21"/>
        </w:rPr>
        <w:t> </w:t>
      </w:r>
      <w:r>
        <w:rPr>
          <w:rFonts w:ascii="宋体" w:hAnsi="宋体" w:cs="宋体" w:eastAsia="宋体" w:hint="default"/>
          <w:sz w:val="21"/>
          <w:szCs w:val="21"/>
        </w:rPr>
        <w:t>19,584</w:t>
      </w:r>
      <w:r>
        <w:rPr>
          <w:rFonts w:ascii="宋体" w:hAnsi="宋体" w:cs="宋体" w:eastAsia="宋体" w:hint="default"/>
          <w:spacing w:val="-53"/>
          <w:sz w:val="21"/>
          <w:szCs w:val="21"/>
        </w:rPr>
        <w:t> </w:t>
      </w:r>
      <w:r>
        <w:rPr>
          <w:rFonts w:ascii="宋体" w:hAnsi="宋体" w:cs="宋体" w:eastAsia="宋体" w:hint="default"/>
          <w:sz w:val="21"/>
          <w:szCs w:val="21"/>
        </w:rPr>
        <w:t>万元。</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43"/>
          <w:sz w:val="21"/>
          <w:szCs w:val="21"/>
        </w:rPr>
        <w:t> </w:t>
      </w:r>
      <w:r>
        <w:rPr>
          <w:rFonts w:ascii="宋体" w:hAnsi="宋体" w:cs="宋体" w:eastAsia="宋体" w:hint="default"/>
          <w:sz w:val="21"/>
          <w:szCs w:val="21"/>
        </w:rPr>
        <w:t>2007</w:t>
      </w:r>
      <w:r>
        <w:rPr>
          <w:rFonts w:ascii="宋体" w:hAnsi="宋体" w:cs="宋体" w:eastAsia="宋体" w:hint="default"/>
          <w:spacing w:val="-45"/>
          <w:sz w:val="21"/>
          <w:szCs w:val="21"/>
        </w:rPr>
        <w:t> </w:t>
      </w:r>
      <w:r>
        <w:rPr>
          <w:rFonts w:ascii="宋体" w:hAnsi="宋体" w:cs="宋体" w:eastAsia="宋体" w:hint="default"/>
          <w:spacing w:val="-3"/>
          <w:sz w:val="21"/>
          <w:szCs w:val="21"/>
        </w:rPr>
        <w:t>年度股东会决议和修改后的章程规定，公司将资本公积按每</w:t>
      </w:r>
      <w:r>
        <w:rPr>
          <w:rFonts w:ascii="宋体" w:hAnsi="宋体" w:cs="宋体" w:eastAsia="宋体" w:hint="default"/>
          <w:spacing w:val="-45"/>
          <w:sz w:val="21"/>
          <w:szCs w:val="21"/>
        </w:rPr>
        <w:t> </w:t>
      </w:r>
      <w:r>
        <w:rPr>
          <w:rFonts w:ascii="宋体" w:hAnsi="宋体" w:cs="宋体" w:eastAsia="宋体" w:hint="default"/>
          <w:sz w:val="21"/>
          <w:szCs w:val="21"/>
        </w:rPr>
        <w:t>10</w:t>
      </w:r>
      <w:r>
        <w:rPr>
          <w:rFonts w:ascii="宋体" w:hAnsi="宋体" w:cs="宋体" w:eastAsia="宋体" w:hint="default"/>
          <w:spacing w:val="19"/>
          <w:sz w:val="21"/>
          <w:szCs w:val="21"/>
        </w:rPr>
        <w:t> </w:t>
      </w:r>
      <w:r>
        <w:rPr>
          <w:rFonts w:ascii="宋体" w:hAnsi="宋体" w:cs="宋体" w:eastAsia="宋体" w:hint="default"/>
          <w:sz w:val="21"/>
          <w:szCs w:val="21"/>
        </w:rPr>
        <w:t>股转</w:t>
      </w:r>
    </w:p>
    <w:p>
      <w:pPr>
        <w:spacing w:before="123"/>
        <w:ind w:left="858" w:right="0" w:firstLine="0"/>
        <w:jc w:val="both"/>
        <w:rPr>
          <w:rFonts w:ascii="宋体" w:hAnsi="宋体" w:cs="宋体" w:eastAsia="宋体" w:hint="default"/>
          <w:sz w:val="21"/>
          <w:szCs w:val="21"/>
        </w:rPr>
      </w:pPr>
      <w:r>
        <w:rPr>
          <w:rFonts w:ascii="宋体" w:hAnsi="宋体" w:cs="宋体" w:eastAsia="宋体" w:hint="default"/>
          <w:sz w:val="21"/>
          <w:szCs w:val="21"/>
        </w:rPr>
        <w:t>增</w:t>
      </w:r>
      <w:r>
        <w:rPr>
          <w:rFonts w:ascii="宋体" w:hAnsi="宋体" w:cs="宋体" w:eastAsia="宋体" w:hint="default"/>
          <w:spacing w:val="-49"/>
          <w:sz w:val="21"/>
          <w:szCs w:val="21"/>
        </w:rPr>
        <w:t> </w:t>
      </w:r>
      <w:r>
        <w:rPr>
          <w:rFonts w:ascii="宋体" w:hAnsi="宋体" w:cs="宋体" w:eastAsia="宋体" w:hint="default"/>
          <w:sz w:val="21"/>
          <w:szCs w:val="21"/>
        </w:rPr>
        <w:t>5</w:t>
      </w:r>
      <w:r>
        <w:rPr>
          <w:rFonts w:ascii="宋体" w:hAnsi="宋体" w:cs="宋体" w:eastAsia="宋体" w:hint="default"/>
          <w:spacing w:val="-49"/>
          <w:sz w:val="21"/>
          <w:szCs w:val="21"/>
        </w:rPr>
        <w:t> </w:t>
      </w:r>
      <w:r>
        <w:rPr>
          <w:rFonts w:ascii="宋体" w:hAnsi="宋体" w:cs="宋体" w:eastAsia="宋体" w:hint="default"/>
          <w:spacing w:val="-4"/>
          <w:sz w:val="21"/>
          <w:szCs w:val="21"/>
        </w:rPr>
        <w:t>股的比例转增股本，转增基准日期为</w:t>
      </w:r>
      <w:r>
        <w:rPr>
          <w:rFonts w:ascii="宋体" w:hAnsi="宋体" w:cs="宋体" w:eastAsia="宋体" w:hint="default"/>
          <w:spacing w:val="-48"/>
          <w:sz w:val="21"/>
          <w:szCs w:val="21"/>
        </w:rPr>
        <w:t> </w:t>
      </w:r>
      <w:r>
        <w:rPr>
          <w:rFonts w:ascii="宋体" w:hAnsi="宋体" w:cs="宋体" w:eastAsia="宋体" w:hint="default"/>
          <w:sz w:val="21"/>
          <w:szCs w:val="21"/>
        </w:rPr>
        <w:t>2007</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49"/>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宋体" w:hAnsi="宋体" w:cs="宋体" w:eastAsia="宋体" w:hint="default"/>
          <w:sz w:val="21"/>
          <w:szCs w:val="21"/>
        </w:rPr>
        <w:t>31</w:t>
      </w:r>
      <w:r>
        <w:rPr>
          <w:rFonts w:ascii="宋体" w:hAnsi="宋体" w:cs="宋体" w:eastAsia="宋体" w:hint="default"/>
          <w:spacing w:val="-49"/>
          <w:sz w:val="21"/>
          <w:szCs w:val="21"/>
        </w:rPr>
        <w:t> </w:t>
      </w:r>
      <w:r>
        <w:rPr>
          <w:rFonts w:ascii="宋体" w:hAnsi="宋体" w:cs="宋体" w:eastAsia="宋体" w:hint="default"/>
          <w:spacing w:val="-5"/>
          <w:sz w:val="21"/>
          <w:szCs w:val="21"/>
        </w:rPr>
        <w:t>日，变更后注册资本为人</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民币</w:t>
      </w:r>
      <w:r>
        <w:rPr>
          <w:rFonts w:ascii="宋体" w:hAnsi="宋体" w:cs="宋体" w:eastAsia="宋体" w:hint="default"/>
          <w:spacing w:val="-53"/>
          <w:sz w:val="21"/>
          <w:szCs w:val="21"/>
        </w:rPr>
        <w:t> </w:t>
      </w:r>
      <w:r>
        <w:rPr>
          <w:rFonts w:ascii="宋体" w:hAnsi="宋体" w:cs="宋体" w:eastAsia="宋体" w:hint="default"/>
          <w:sz w:val="21"/>
          <w:szCs w:val="21"/>
        </w:rPr>
        <w:t>29,376</w:t>
      </w:r>
      <w:r>
        <w:rPr>
          <w:rFonts w:ascii="宋体" w:hAnsi="宋体" w:cs="宋体" w:eastAsia="宋体" w:hint="default"/>
          <w:spacing w:val="-53"/>
          <w:sz w:val="21"/>
          <w:szCs w:val="21"/>
        </w:rPr>
        <w:t> </w:t>
      </w:r>
      <w:r>
        <w:rPr>
          <w:rFonts w:ascii="宋体" w:hAnsi="宋体" w:cs="宋体" w:eastAsia="宋体" w:hint="default"/>
          <w:sz w:val="21"/>
          <w:szCs w:val="21"/>
        </w:rPr>
        <w:t>万元。</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46"/>
          <w:sz w:val="21"/>
          <w:szCs w:val="21"/>
        </w:rPr>
        <w:t> </w:t>
      </w:r>
      <w:r>
        <w:rPr>
          <w:rFonts w:ascii="宋体" w:hAnsi="宋体" w:cs="宋体" w:eastAsia="宋体" w:hint="default"/>
          <w:sz w:val="21"/>
          <w:szCs w:val="21"/>
        </w:rPr>
        <w:t>2009</w:t>
      </w:r>
      <w:r>
        <w:rPr>
          <w:rFonts w:ascii="宋体" w:hAnsi="宋体" w:cs="宋体" w:eastAsia="宋体" w:hint="default"/>
          <w:spacing w:val="-49"/>
          <w:sz w:val="21"/>
          <w:szCs w:val="21"/>
        </w:rPr>
        <w:t> </w:t>
      </w:r>
      <w:r>
        <w:rPr>
          <w:rFonts w:ascii="宋体" w:hAnsi="宋体" w:cs="宋体" w:eastAsia="宋体" w:hint="default"/>
          <w:spacing w:val="-6"/>
          <w:sz w:val="21"/>
          <w:szCs w:val="21"/>
        </w:rPr>
        <w:t>年度股东大会决议和修改后章程的规定，公司以</w:t>
      </w:r>
      <w:r>
        <w:rPr>
          <w:rFonts w:ascii="宋体" w:hAnsi="宋体" w:cs="宋体" w:eastAsia="宋体" w:hint="default"/>
          <w:spacing w:val="-46"/>
          <w:sz w:val="21"/>
          <w:szCs w:val="21"/>
        </w:rPr>
        <w:t> </w:t>
      </w:r>
      <w:r>
        <w:rPr>
          <w:rFonts w:ascii="宋体" w:hAnsi="宋体" w:cs="宋体" w:eastAsia="宋体" w:hint="default"/>
          <w:sz w:val="21"/>
          <w:szCs w:val="21"/>
        </w:rPr>
        <w:t>2009</w:t>
      </w:r>
      <w:r>
        <w:rPr>
          <w:rFonts w:ascii="宋体" w:hAnsi="宋体" w:cs="宋体" w:eastAsia="宋体" w:hint="default"/>
          <w:spacing w:val="-46"/>
          <w:sz w:val="21"/>
          <w:szCs w:val="21"/>
        </w:rPr>
        <w:t> </w:t>
      </w:r>
      <w:r>
        <w:rPr>
          <w:rFonts w:ascii="宋体" w:hAnsi="宋体" w:cs="宋体" w:eastAsia="宋体" w:hint="default"/>
          <w:sz w:val="21"/>
          <w:szCs w:val="21"/>
        </w:rPr>
        <w:t>年末</w:t>
      </w:r>
      <w:r>
        <w:rPr>
          <w:rFonts w:ascii="宋体" w:hAnsi="宋体" w:cs="宋体" w:eastAsia="宋体" w:hint="default"/>
          <w:spacing w:val="-45"/>
          <w:sz w:val="21"/>
          <w:szCs w:val="21"/>
        </w:rPr>
        <w:t> </w:t>
      </w:r>
      <w:r>
        <w:rPr>
          <w:rFonts w:ascii="宋体" w:hAnsi="宋体" w:cs="宋体" w:eastAsia="宋体" w:hint="default"/>
          <w:sz w:val="21"/>
          <w:szCs w:val="21"/>
        </w:rPr>
        <w:t>29,376</w:t>
      </w:r>
      <w:r>
        <w:rPr>
          <w:rFonts w:ascii="宋体" w:hAnsi="宋体" w:cs="宋体" w:eastAsia="宋体" w:hint="default"/>
          <w:spacing w:val="-46"/>
          <w:sz w:val="21"/>
          <w:szCs w:val="21"/>
        </w:rPr>
        <w:t> </w:t>
      </w:r>
      <w:r>
        <w:rPr>
          <w:rFonts w:ascii="宋体" w:hAnsi="宋体" w:cs="宋体" w:eastAsia="宋体" w:hint="default"/>
          <w:sz w:val="21"/>
          <w:szCs w:val="21"/>
        </w:rPr>
        <w:t>万</w:t>
      </w:r>
    </w:p>
    <w:p>
      <w:pPr>
        <w:spacing w:before="123"/>
        <w:ind w:left="858" w:right="0" w:firstLine="0"/>
        <w:jc w:val="both"/>
        <w:rPr>
          <w:rFonts w:ascii="宋体" w:hAnsi="宋体" w:cs="宋体" w:eastAsia="宋体" w:hint="default"/>
          <w:sz w:val="21"/>
          <w:szCs w:val="21"/>
        </w:rPr>
      </w:pPr>
      <w:r>
        <w:rPr>
          <w:rFonts w:ascii="宋体" w:hAnsi="宋体" w:cs="宋体" w:eastAsia="宋体" w:hint="default"/>
          <w:sz w:val="21"/>
          <w:szCs w:val="21"/>
        </w:rPr>
        <w:t>元股本为基数按每</w:t>
      </w:r>
      <w:r>
        <w:rPr>
          <w:rFonts w:ascii="宋体" w:hAnsi="宋体" w:cs="宋体" w:eastAsia="宋体" w:hint="default"/>
          <w:spacing w:val="-49"/>
          <w:sz w:val="21"/>
          <w:szCs w:val="21"/>
        </w:rPr>
        <w:t> </w:t>
      </w:r>
      <w:r>
        <w:rPr>
          <w:rFonts w:ascii="宋体" w:hAnsi="宋体" w:cs="宋体" w:eastAsia="宋体" w:hint="default"/>
          <w:sz w:val="21"/>
          <w:szCs w:val="21"/>
        </w:rPr>
        <w:t>10</w:t>
      </w:r>
      <w:r>
        <w:rPr>
          <w:rFonts w:ascii="宋体" w:hAnsi="宋体" w:cs="宋体" w:eastAsia="宋体" w:hint="default"/>
          <w:spacing w:val="-49"/>
          <w:sz w:val="21"/>
          <w:szCs w:val="21"/>
        </w:rPr>
        <w:t> </w:t>
      </w:r>
      <w:r>
        <w:rPr>
          <w:rFonts w:ascii="宋体" w:hAnsi="宋体" w:cs="宋体" w:eastAsia="宋体" w:hint="default"/>
          <w:sz w:val="21"/>
          <w:szCs w:val="21"/>
        </w:rPr>
        <w:t>股送</w:t>
      </w:r>
      <w:r>
        <w:rPr>
          <w:rFonts w:ascii="宋体" w:hAnsi="宋体" w:cs="宋体" w:eastAsia="宋体" w:hint="default"/>
          <w:spacing w:val="-49"/>
          <w:sz w:val="21"/>
          <w:szCs w:val="21"/>
        </w:rPr>
        <w:t> </w:t>
      </w:r>
      <w:r>
        <w:rPr>
          <w:rFonts w:ascii="宋体" w:hAnsi="宋体" w:cs="宋体" w:eastAsia="宋体" w:hint="default"/>
          <w:sz w:val="21"/>
          <w:szCs w:val="21"/>
        </w:rPr>
        <w:t>5</w:t>
      </w:r>
      <w:r>
        <w:rPr>
          <w:rFonts w:ascii="宋体" w:hAnsi="宋体" w:cs="宋体" w:eastAsia="宋体" w:hint="default"/>
          <w:spacing w:val="-51"/>
          <w:sz w:val="21"/>
          <w:szCs w:val="21"/>
        </w:rPr>
        <w:t> </w:t>
      </w:r>
      <w:r>
        <w:rPr>
          <w:rFonts w:ascii="宋体" w:hAnsi="宋体" w:cs="宋体" w:eastAsia="宋体" w:hint="default"/>
          <w:sz w:val="21"/>
          <w:szCs w:val="21"/>
        </w:rPr>
        <w:t>股转增注册资本人民币</w:t>
      </w:r>
      <w:r>
        <w:rPr>
          <w:rFonts w:ascii="宋体" w:hAnsi="宋体" w:cs="宋体" w:eastAsia="宋体" w:hint="default"/>
          <w:spacing w:val="-49"/>
          <w:sz w:val="21"/>
          <w:szCs w:val="21"/>
        </w:rPr>
        <w:t> </w:t>
      </w:r>
      <w:r>
        <w:rPr>
          <w:rFonts w:ascii="宋体" w:hAnsi="宋体" w:cs="宋体" w:eastAsia="宋体" w:hint="default"/>
          <w:sz w:val="21"/>
          <w:szCs w:val="21"/>
        </w:rPr>
        <w:t>14,688</w:t>
      </w:r>
      <w:r>
        <w:rPr>
          <w:rFonts w:ascii="宋体" w:hAnsi="宋体" w:cs="宋体" w:eastAsia="宋体" w:hint="default"/>
          <w:spacing w:val="-51"/>
          <w:sz w:val="21"/>
          <w:szCs w:val="21"/>
        </w:rPr>
        <w:t> </w:t>
      </w:r>
      <w:r>
        <w:rPr>
          <w:rFonts w:ascii="宋体" w:hAnsi="宋体" w:cs="宋体" w:eastAsia="宋体" w:hint="default"/>
          <w:sz w:val="21"/>
          <w:szCs w:val="21"/>
        </w:rPr>
        <w:t>万元，公司申请增加注</w:t>
      </w:r>
    </w:p>
    <w:p>
      <w:pPr>
        <w:spacing w:after="0"/>
        <w:jc w:val="both"/>
        <w:rPr>
          <w:rFonts w:ascii="宋体" w:hAnsi="宋体" w:cs="宋体" w:eastAsia="宋体" w:hint="default"/>
          <w:sz w:val="21"/>
          <w:szCs w:val="21"/>
        </w:rPr>
        <w:sectPr>
          <w:type w:val="continuous"/>
          <w:pgSz w:w="11910" w:h="16840"/>
          <w:pgMar w:top="1580" w:bottom="0" w:left="1660" w:right="0"/>
        </w:sectPr>
      </w:pPr>
    </w:p>
    <w:p>
      <w:pPr>
        <w:spacing w:line="240" w:lineRule="auto" w:before="1"/>
        <w:rPr>
          <w:rFonts w:ascii="宋体" w:hAnsi="宋体" w:cs="宋体" w:eastAsia="宋体" w:hint="default"/>
          <w:sz w:val="21"/>
          <w:szCs w:val="21"/>
        </w:rPr>
      </w:pPr>
    </w:p>
    <w:p>
      <w:pPr>
        <w:spacing w:line="350" w:lineRule="auto" w:before="36"/>
        <w:ind w:left="858" w:right="1428" w:firstLine="0"/>
        <w:jc w:val="left"/>
        <w:rPr>
          <w:rFonts w:ascii="宋体" w:hAnsi="宋体" w:cs="宋体" w:eastAsia="宋体" w:hint="default"/>
          <w:sz w:val="21"/>
          <w:szCs w:val="21"/>
        </w:rPr>
      </w:pPr>
      <w:r>
        <w:rPr>
          <w:rFonts w:ascii="宋体" w:hAnsi="宋体" w:cs="宋体" w:eastAsia="宋体" w:hint="default"/>
          <w:sz w:val="21"/>
          <w:szCs w:val="21"/>
        </w:rPr>
        <w:t>册资本人民币</w:t>
      </w:r>
      <w:r>
        <w:rPr>
          <w:rFonts w:ascii="宋体" w:hAnsi="宋体" w:cs="宋体" w:eastAsia="宋体" w:hint="default"/>
          <w:spacing w:val="-53"/>
          <w:sz w:val="21"/>
          <w:szCs w:val="21"/>
        </w:rPr>
        <w:t> </w:t>
      </w:r>
      <w:r>
        <w:rPr>
          <w:rFonts w:ascii="宋体" w:hAnsi="宋体" w:cs="宋体" w:eastAsia="宋体" w:hint="default"/>
          <w:sz w:val="21"/>
          <w:szCs w:val="21"/>
        </w:rPr>
        <w:t>14,688</w:t>
      </w:r>
      <w:r>
        <w:rPr>
          <w:rFonts w:ascii="宋体" w:hAnsi="宋体" w:cs="宋体" w:eastAsia="宋体" w:hint="default"/>
          <w:spacing w:val="-54"/>
          <w:sz w:val="21"/>
          <w:szCs w:val="21"/>
        </w:rPr>
        <w:t> </w:t>
      </w:r>
      <w:r>
        <w:rPr>
          <w:rFonts w:ascii="宋体" w:hAnsi="宋体" w:cs="宋体" w:eastAsia="宋体" w:hint="default"/>
          <w:sz w:val="21"/>
          <w:szCs w:val="21"/>
        </w:rPr>
        <w:t>万元，变更后的注册资本人民币</w:t>
      </w:r>
      <w:r>
        <w:rPr>
          <w:rFonts w:ascii="宋体" w:hAnsi="宋体" w:cs="宋体" w:eastAsia="宋体" w:hint="default"/>
          <w:spacing w:val="-54"/>
          <w:sz w:val="21"/>
          <w:szCs w:val="21"/>
        </w:rPr>
        <w:t> </w:t>
      </w:r>
      <w:r>
        <w:rPr>
          <w:rFonts w:ascii="宋体" w:hAnsi="宋体" w:cs="宋体" w:eastAsia="宋体" w:hint="default"/>
          <w:sz w:val="21"/>
          <w:szCs w:val="21"/>
        </w:rPr>
        <w:t>44,064</w:t>
      </w:r>
      <w:r>
        <w:rPr>
          <w:rFonts w:ascii="宋体" w:hAnsi="宋体" w:cs="宋体" w:eastAsia="宋体" w:hint="default"/>
          <w:spacing w:val="-56"/>
          <w:sz w:val="21"/>
          <w:szCs w:val="21"/>
        </w:rPr>
        <w:t> </w:t>
      </w:r>
      <w:r>
        <w:rPr>
          <w:rFonts w:ascii="宋体" w:hAnsi="宋体" w:cs="宋体" w:eastAsia="宋体" w:hint="default"/>
          <w:sz w:val="21"/>
          <w:szCs w:val="21"/>
        </w:rPr>
        <w:t>万元。</w:t>
      </w:r>
      <w:r>
        <w:rPr>
          <w:rFonts w:ascii="宋体" w:hAnsi="宋体" w:cs="宋体" w:eastAsia="宋体" w:hint="default"/>
          <w:w w:val="100"/>
          <w:sz w:val="21"/>
          <w:szCs w:val="21"/>
        </w:rPr>
        <w:t> </w:t>
      </w:r>
      <w:r>
        <w:rPr>
          <w:rFonts w:ascii="宋体" w:hAnsi="宋体" w:cs="宋体" w:eastAsia="宋体" w:hint="default"/>
          <w:spacing w:val="-2"/>
          <w:sz w:val="21"/>
          <w:szCs w:val="21"/>
        </w:rPr>
        <w:t>公司的经营范围为：磁卡、</w:t>
      </w:r>
      <w:r>
        <w:rPr>
          <w:rFonts w:ascii="宋体" w:hAnsi="宋体" w:cs="宋体" w:eastAsia="宋体" w:hint="default"/>
          <w:spacing w:val="-2"/>
          <w:sz w:val="21"/>
          <w:szCs w:val="21"/>
        </w:rPr>
        <w:t>IC</w:t>
      </w:r>
      <w:r>
        <w:rPr>
          <w:rFonts w:ascii="宋体" w:hAnsi="宋体" w:cs="宋体" w:eastAsia="宋体" w:hint="default"/>
          <w:sz w:val="21"/>
          <w:szCs w:val="21"/>
        </w:rPr>
        <w:t> </w:t>
      </w:r>
      <w:r>
        <w:rPr>
          <w:rFonts w:ascii="宋体" w:hAnsi="宋体" w:cs="宋体" w:eastAsia="宋体" w:hint="default"/>
          <w:spacing w:val="-2"/>
          <w:sz w:val="21"/>
          <w:szCs w:val="21"/>
        </w:rPr>
        <w:t>卡、电子标签、票证、票据、电脑票据、磁卡存折、</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3"/>
          <w:sz w:val="21"/>
          <w:szCs w:val="21"/>
        </w:rPr>
        <w:t>密码信封的印制、制造。制图纸、</w:t>
      </w:r>
      <w:r>
        <w:rPr>
          <w:rFonts w:ascii="宋体" w:hAnsi="宋体" w:cs="宋体" w:eastAsia="宋体" w:hint="default"/>
          <w:spacing w:val="-3"/>
          <w:sz w:val="21"/>
          <w:szCs w:val="21"/>
        </w:rPr>
        <w:t>IC</w:t>
      </w:r>
      <w:r>
        <w:rPr>
          <w:rFonts w:ascii="宋体" w:hAnsi="宋体" w:cs="宋体" w:eastAsia="宋体" w:hint="default"/>
          <w:spacing w:val="-43"/>
          <w:sz w:val="21"/>
          <w:szCs w:val="21"/>
        </w:rPr>
        <w:t> </w:t>
      </w:r>
      <w:r>
        <w:rPr>
          <w:rFonts w:ascii="宋体" w:hAnsi="宋体" w:cs="宋体" w:eastAsia="宋体" w:hint="default"/>
          <w:sz w:val="21"/>
          <w:szCs w:val="21"/>
        </w:rPr>
        <w:t>卡读写机具、电子信息设备及产品、办公自动</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化设备及产品（卫星地面接收设施除外）的开发、制造，承接各类信息系统集成工</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7"/>
          <w:w w:val="100"/>
          <w:sz w:val="21"/>
          <w:szCs w:val="21"/>
        </w:rPr>
        <w:t>程及技术服务（以上范围国家有专项规定的办理审批手续取得资质后经营）；自营和</w:t>
      </w:r>
      <w:r>
        <w:rPr>
          <w:rFonts w:ascii="宋体" w:hAnsi="宋体" w:cs="宋体" w:eastAsia="宋体" w:hint="default"/>
          <w:spacing w:val="-77"/>
          <w:w w:val="100"/>
          <w:sz w:val="21"/>
          <w:szCs w:val="21"/>
        </w:rPr>
        <w:t> </w:t>
      </w:r>
      <w:r>
        <w:rPr>
          <w:rFonts w:ascii="宋体" w:hAnsi="宋体" w:cs="宋体" w:eastAsia="宋体" w:hint="default"/>
          <w:spacing w:val="-77"/>
          <w:w w:val="100"/>
          <w:sz w:val="21"/>
          <w:szCs w:val="21"/>
        </w:rPr>
      </w:r>
      <w:r>
        <w:rPr>
          <w:rFonts w:ascii="宋体" w:hAnsi="宋体" w:cs="宋体" w:eastAsia="宋体" w:hint="default"/>
          <w:spacing w:val="3"/>
          <w:sz w:val="21"/>
          <w:szCs w:val="21"/>
        </w:rPr>
        <w:t>代理各类商品和技术的进出口（国家限定公司经营或禁止进出口的商品和技术除</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pacing w:val="-36"/>
          <w:w w:val="100"/>
          <w:sz w:val="21"/>
          <w:szCs w:val="21"/>
        </w:rPr>
        <w:t>外）。</w:t>
      </w:r>
    </w:p>
    <w:p>
      <w:pPr>
        <w:spacing w:line="240" w:lineRule="auto" w:before="4"/>
        <w:rPr>
          <w:rFonts w:ascii="宋体" w:hAnsi="宋体" w:cs="宋体" w:eastAsia="宋体" w:hint="default"/>
          <w:sz w:val="29"/>
          <w:szCs w:val="29"/>
        </w:rPr>
      </w:pPr>
    </w:p>
    <w:p>
      <w:pPr>
        <w:pStyle w:val="Heading4"/>
        <w:tabs>
          <w:tab w:pos="853" w:val="left" w:leader="none"/>
        </w:tabs>
        <w:spacing w:line="240" w:lineRule="auto"/>
        <w:ind w:left="126" w:right="1782"/>
        <w:jc w:val="left"/>
        <w:rPr>
          <w:b w:val="0"/>
          <w:bCs w:val="0"/>
        </w:rPr>
      </w:pPr>
      <w:r>
        <w:rPr/>
        <w:t>二、</w:t>
        <w:tab/>
        <w:t>主要会计政策、会计估计和前期差错</w:t>
      </w:r>
      <w:r>
        <w:rPr>
          <w:b w:val="0"/>
          <w:bCs w:val="0"/>
        </w:rPr>
      </w:r>
    </w:p>
    <w:p>
      <w:pPr>
        <w:tabs>
          <w:tab w:pos="853" w:val="left" w:leader="none"/>
        </w:tabs>
        <w:spacing w:line="328" w:lineRule="auto" w:before="132"/>
        <w:ind w:left="858" w:right="1791"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财务报表的编制基础</w:t>
      </w:r>
      <w:r>
        <w:rPr>
          <w:rFonts w:ascii="宋体" w:hAnsi="宋体" w:cs="宋体" w:eastAsia="宋体" w:hint="default"/>
          <w:b/>
          <w:bCs/>
          <w:spacing w:val="-103"/>
          <w:sz w:val="21"/>
          <w:szCs w:val="21"/>
        </w:rPr>
        <w:t> </w:t>
      </w:r>
      <w:r>
        <w:rPr>
          <w:rFonts w:ascii="宋体" w:hAnsi="宋体" w:cs="宋体" w:eastAsia="宋体" w:hint="default"/>
          <w:sz w:val="21"/>
          <w:szCs w:val="21"/>
        </w:rPr>
        <w:t>公司以持续经营为基础，根据实际发生的交易和事项，按照财政部于 </w:t>
      </w:r>
      <w:r>
        <w:rPr>
          <w:rFonts w:ascii="Times New Roman" w:hAnsi="Times New Roman" w:cs="Times New Roman" w:eastAsia="Times New Roman" w:hint="default"/>
          <w:sz w:val="21"/>
          <w:szCs w:val="21"/>
        </w:rPr>
        <w:t>2006 </w:t>
      </w:r>
      <w:r>
        <w:rPr>
          <w:rFonts w:ascii="宋体" w:hAnsi="宋体" w:cs="宋体" w:eastAsia="宋体" w:hint="default"/>
          <w:sz w:val="21"/>
          <w:szCs w:val="21"/>
        </w:rPr>
        <w:t>年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月</w:t>
      </w:r>
    </w:p>
    <w:p>
      <w:pPr>
        <w:spacing w:line="331" w:lineRule="auto" w:before="24"/>
        <w:ind w:left="858" w:right="1791"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日颁布的《企业会计准则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基本准则》和 </w:t>
      </w:r>
      <w:r>
        <w:rPr>
          <w:rFonts w:ascii="Times New Roman" w:hAnsi="Times New Roman" w:cs="Times New Roman" w:eastAsia="Times New Roman" w:hint="default"/>
          <w:sz w:val="21"/>
          <w:szCs w:val="21"/>
        </w:rPr>
        <w:t>38</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项具体会计准则、其后颁布的企</w:t>
      </w:r>
      <w:r>
        <w:rPr>
          <w:rFonts w:ascii="宋体" w:hAnsi="宋体" w:cs="宋体" w:eastAsia="宋体" w:hint="default"/>
          <w:w w:val="100"/>
          <w:sz w:val="21"/>
          <w:szCs w:val="21"/>
        </w:rPr>
        <w:t> </w:t>
      </w:r>
      <w:r>
        <w:rPr>
          <w:rFonts w:ascii="宋体" w:hAnsi="宋体" w:cs="宋体" w:eastAsia="宋体" w:hint="default"/>
          <w:spacing w:val="6"/>
          <w:w w:val="99"/>
          <w:sz w:val="21"/>
          <w:szCs w:val="21"/>
        </w:rPr>
        <w:t>业会计准则应用指南、企业会计准则解释及其他相关规定</w:t>
      </w:r>
      <w:r>
        <w:rPr>
          <w:rFonts w:ascii="Times New Roman" w:hAnsi="Times New Roman" w:cs="Times New Roman" w:eastAsia="Times New Roman" w:hint="default"/>
          <w:spacing w:val="6"/>
          <w:w w:val="99"/>
          <w:sz w:val="21"/>
          <w:szCs w:val="21"/>
        </w:rPr>
        <w:t>(</w:t>
      </w:r>
      <w:r>
        <w:rPr>
          <w:rFonts w:ascii="宋体" w:hAnsi="宋体" w:cs="宋体" w:eastAsia="宋体" w:hint="default"/>
          <w:spacing w:val="6"/>
          <w:w w:val="99"/>
          <w:sz w:val="21"/>
          <w:szCs w:val="21"/>
        </w:rPr>
        <w:t>以下合称</w:t>
      </w:r>
      <w:r>
        <w:rPr>
          <w:rFonts w:ascii="Times New Roman" w:hAnsi="Times New Roman" w:cs="Times New Roman" w:eastAsia="Times New Roman" w:hint="default"/>
          <w:spacing w:val="6"/>
          <w:w w:val="99"/>
          <w:sz w:val="21"/>
          <w:szCs w:val="21"/>
        </w:rPr>
        <w:t>―</w:t>
      </w:r>
      <w:r>
        <w:rPr>
          <w:rFonts w:ascii="宋体" w:hAnsi="宋体" w:cs="宋体" w:eastAsia="宋体" w:hint="default"/>
          <w:spacing w:val="6"/>
          <w:w w:val="99"/>
          <w:sz w:val="21"/>
          <w:szCs w:val="21"/>
        </w:rPr>
        <w:t>企业会计准</w:t>
      </w:r>
      <w:r>
        <w:rPr>
          <w:rFonts w:ascii="宋体" w:hAnsi="宋体" w:cs="宋体" w:eastAsia="宋体" w:hint="default"/>
          <w:spacing w:val="-84"/>
          <w:w w:val="99"/>
          <w:sz w:val="21"/>
          <w:szCs w:val="21"/>
        </w:rPr>
        <w:t> </w:t>
      </w:r>
      <w:r>
        <w:rPr>
          <w:rFonts w:ascii="宋体" w:hAnsi="宋体" w:cs="宋体" w:eastAsia="宋体" w:hint="default"/>
          <w:spacing w:val="-84"/>
          <w:w w:val="99"/>
          <w:sz w:val="21"/>
          <w:szCs w:val="21"/>
        </w:rPr>
      </w:r>
      <w:r>
        <w:rPr>
          <w:rFonts w:ascii="宋体" w:hAnsi="宋体" w:cs="宋体" w:eastAsia="宋体" w:hint="default"/>
          <w:spacing w:val="-2"/>
          <w:sz w:val="21"/>
          <w:szCs w:val="21"/>
        </w:rPr>
        <w:t>则</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、以及中国证券监督管理委员会《公开发行证券的公司信息披露编报规则第</w:t>
      </w:r>
      <w:r>
        <w:rPr>
          <w:rFonts w:ascii="宋体" w:hAnsi="宋体" w:cs="宋体" w:eastAsia="宋体" w:hint="default"/>
          <w:sz w:val="21"/>
          <w:szCs w:val="21"/>
        </w:rPr>
        <w:t> </w:t>
      </w:r>
      <w:r>
        <w:rPr>
          <w:rFonts w:ascii="Times New Roman" w:hAnsi="Times New Roman" w:cs="Times New Roman" w:eastAsia="Times New Roman" w:hint="default"/>
          <w:spacing w:val="-3"/>
          <w:sz w:val="21"/>
          <w:szCs w:val="21"/>
        </w:rPr>
        <w:t>15</w:t>
      </w:r>
      <w:r>
        <w:rPr>
          <w:rFonts w:ascii="Times New Roman" w:hAnsi="Times New Roman" w:cs="Times New Roman" w:eastAsia="Times New Roman" w:hint="default"/>
          <w:spacing w:val="18"/>
          <w:sz w:val="21"/>
          <w:szCs w:val="21"/>
        </w:rPr>
        <w:t> </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财务报告的一般规定》</w:t>
      </w:r>
      <w:r>
        <w:rPr>
          <w:rFonts w:ascii="Times New Roman" w:hAnsi="Times New Roman" w:cs="Times New Roman" w:eastAsia="Times New Roman" w:hint="default"/>
          <w:spacing w:val="-2"/>
          <w:sz w:val="21"/>
          <w:szCs w:val="21"/>
        </w:rPr>
        <w:t>(2010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1"/>
          <w:sz w:val="21"/>
          <w:szCs w:val="21"/>
        </w:rPr>
        <w:t> </w:t>
      </w:r>
      <w:r>
        <w:rPr>
          <w:rFonts w:ascii="宋体" w:hAnsi="宋体" w:cs="宋体" w:eastAsia="宋体" w:hint="default"/>
          <w:spacing w:val="-2"/>
          <w:sz w:val="21"/>
          <w:szCs w:val="21"/>
        </w:rPr>
        <w:t>年修订</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的披露规定编制财务报表。</w:t>
      </w:r>
    </w:p>
    <w:p>
      <w:pPr>
        <w:spacing w:line="240" w:lineRule="auto" w:before="1"/>
        <w:rPr>
          <w:rFonts w:ascii="宋体" w:hAnsi="宋体" w:cs="宋体" w:eastAsia="宋体" w:hint="default"/>
          <w:sz w:val="32"/>
          <w:szCs w:val="32"/>
        </w:rPr>
      </w:pPr>
    </w:p>
    <w:p>
      <w:pPr>
        <w:tabs>
          <w:tab w:pos="853" w:val="left" w:leader="none"/>
        </w:tabs>
        <w:spacing w:line="340" w:lineRule="auto" w:before="0"/>
        <w:ind w:left="858" w:right="1805"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pacing w:val="-1"/>
          <w:sz w:val="21"/>
          <w:szCs w:val="21"/>
        </w:rPr>
        <w:t>公司所编制的财务报表符合企业会计准则的要求，真实、完整地反映了报告期公司</w:t>
      </w:r>
      <w:r>
        <w:rPr>
          <w:rFonts w:ascii="宋体" w:hAnsi="宋体" w:cs="宋体" w:eastAsia="宋体" w:hint="default"/>
          <w:w w:val="100"/>
          <w:sz w:val="21"/>
          <w:szCs w:val="21"/>
        </w:rPr>
        <w:t> </w:t>
      </w:r>
      <w:r>
        <w:rPr>
          <w:rFonts w:ascii="宋体" w:hAnsi="宋体" w:cs="宋体" w:eastAsia="宋体" w:hint="default"/>
          <w:sz w:val="21"/>
          <w:szCs w:val="21"/>
        </w:rPr>
        <w:t>的财务状况、经营成果、现金流量等有关信息。</w:t>
      </w:r>
    </w:p>
    <w:p>
      <w:pPr>
        <w:spacing w:line="240" w:lineRule="auto" w:before="0"/>
        <w:rPr>
          <w:rFonts w:ascii="宋体" w:hAnsi="宋体" w:cs="宋体" w:eastAsia="宋体" w:hint="default"/>
          <w:sz w:val="20"/>
          <w:szCs w:val="20"/>
        </w:rPr>
      </w:pPr>
    </w:p>
    <w:p>
      <w:pPr>
        <w:tabs>
          <w:tab w:pos="853" w:val="left" w:leader="none"/>
        </w:tabs>
        <w:spacing w:before="174"/>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会计期间</w:t>
      </w:r>
      <w:r>
        <w:rPr>
          <w:rFonts w:ascii="宋体" w:hAnsi="宋体" w:cs="宋体" w:eastAsia="宋体" w:hint="default"/>
          <w:sz w:val="21"/>
          <w:szCs w:val="21"/>
        </w:rPr>
      </w:r>
    </w:p>
    <w:p>
      <w:pPr>
        <w:spacing w:before="110"/>
        <w:ind w:left="858" w:right="1782"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853" w:val="left" w:leader="none"/>
        </w:tabs>
        <w:spacing w:line="331" w:lineRule="auto" w:before="0"/>
        <w:ind w:left="858" w:right="6863"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100"/>
          <w:sz w:val="21"/>
          <w:szCs w:val="21"/>
        </w:rPr>
        <w:t> </w:t>
      </w:r>
      <w:r>
        <w:rPr>
          <w:rFonts w:ascii="宋体" w:hAnsi="宋体" w:cs="宋体" w:eastAsia="宋体" w:hint="default"/>
          <w:spacing w:val="-2"/>
          <w:sz w:val="21"/>
          <w:szCs w:val="21"/>
        </w:rPr>
        <w:t>采用人民币为记账本位币。</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tabs>
          <w:tab w:pos="1395" w:val="left" w:leader="none"/>
        </w:tabs>
        <w:spacing w:line="345" w:lineRule="auto" w:before="110"/>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同一控制下企业合并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w w:val="100"/>
          <w:sz w:val="21"/>
          <w:szCs w:val="21"/>
        </w:rPr>
        <w:t>本公司在企业合并中取得的资产和负债，按照合并日在被合并方的账面价值计</w:t>
      </w:r>
      <w:r>
        <w:rPr>
          <w:rFonts w:ascii="宋体" w:hAnsi="宋体" w:cs="宋体" w:eastAsia="宋体" w:hint="default"/>
          <w:w w:val="100"/>
          <w:sz w:val="21"/>
          <w:szCs w:val="21"/>
        </w:rPr>
        <w:t> </w:t>
      </w:r>
      <w:r>
        <w:rPr>
          <w:rFonts w:ascii="宋体" w:hAnsi="宋体" w:cs="宋体" w:eastAsia="宋体" w:hint="default"/>
          <w:spacing w:val="-5"/>
          <w:sz w:val="21"/>
          <w:szCs w:val="21"/>
        </w:rPr>
        <w:t>量。被合并各方采用的会计政策与本公司不一致的，本公司在合并日按照本公</w:t>
      </w:r>
      <w:r>
        <w:rPr>
          <w:rFonts w:ascii="宋体" w:hAnsi="宋体" w:cs="宋体" w:eastAsia="宋体" w:hint="default"/>
          <w:w w:val="100"/>
          <w:sz w:val="21"/>
          <w:szCs w:val="21"/>
        </w:rPr>
        <w:t> </w:t>
      </w:r>
      <w:r>
        <w:rPr>
          <w:rFonts w:ascii="宋体" w:hAnsi="宋体" w:cs="宋体" w:eastAsia="宋体" w:hint="default"/>
          <w:sz w:val="21"/>
          <w:szCs w:val="21"/>
        </w:rPr>
        <w:t>司会计政策进行调整，在此基础上按照调整后的账面价值确认。</w:t>
      </w:r>
      <w:r>
        <w:rPr>
          <w:rFonts w:ascii="宋体" w:hAnsi="宋体" w:cs="宋体" w:eastAsia="宋体" w:hint="default"/>
          <w:w w:val="100"/>
          <w:sz w:val="21"/>
          <w:szCs w:val="21"/>
        </w:rPr>
        <w:t> </w:t>
      </w:r>
      <w:r>
        <w:rPr>
          <w:rFonts w:ascii="宋体" w:hAnsi="宋体" w:cs="宋体" w:eastAsia="宋体" w:hint="default"/>
          <w:spacing w:val="-5"/>
          <w:w w:val="100"/>
          <w:sz w:val="21"/>
          <w:szCs w:val="21"/>
        </w:rPr>
        <w:t>在合并中取得的净资产账面价值与支付的合并对价账面价值（或发行股份面值</w:t>
      </w:r>
      <w:r>
        <w:rPr>
          <w:rFonts w:ascii="宋体" w:hAnsi="宋体" w:cs="宋体" w:eastAsia="宋体" w:hint="default"/>
          <w:w w:val="100"/>
          <w:sz w:val="21"/>
          <w:szCs w:val="21"/>
        </w:rPr>
        <w:t> </w:t>
      </w:r>
      <w:r>
        <w:rPr>
          <w:rFonts w:ascii="宋体" w:hAnsi="宋体" w:cs="宋体" w:eastAsia="宋体" w:hint="default"/>
          <w:spacing w:val="-5"/>
          <w:sz w:val="21"/>
          <w:szCs w:val="21"/>
        </w:rPr>
        <w:t>总额）的差额，调整资本公积中的股本溢价，资本公积中的股本溢价不足冲减</w:t>
      </w:r>
      <w:r>
        <w:rPr>
          <w:rFonts w:ascii="宋体" w:hAnsi="宋体" w:cs="宋体" w:eastAsia="宋体" w:hint="default"/>
          <w:w w:val="100"/>
          <w:sz w:val="21"/>
          <w:szCs w:val="21"/>
        </w:rPr>
        <w:t> </w:t>
      </w:r>
      <w:r>
        <w:rPr>
          <w:rFonts w:ascii="宋体" w:hAnsi="宋体" w:cs="宋体" w:eastAsia="宋体" w:hint="default"/>
          <w:sz w:val="21"/>
          <w:szCs w:val="21"/>
        </w:rPr>
        <w:t>的，调整留存收益。</w:t>
      </w:r>
    </w:p>
    <w:p>
      <w:pPr>
        <w:spacing w:after="0" w:line="345"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line="350" w:lineRule="auto" w:before="0"/>
        <w:ind w:left="1400" w:right="1679" w:firstLine="0"/>
        <w:jc w:val="left"/>
        <w:rPr>
          <w:rFonts w:ascii="宋体" w:hAnsi="宋体" w:cs="宋体" w:eastAsia="宋体" w:hint="default"/>
          <w:sz w:val="21"/>
          <w:szCs w:val="21"/>
        </w:rPr>
      </w:pPr>
      <w:r>
        <w:rPr>
          <w:rFonts w:ascii="宋体" w:hAnsi="宋体" w:cs="宋体" w:eastAsia="宋体" w:hint="default"/>
          <w:spacing w:val="-5"/>
          <w:w w:val="100"/>
          <w:sz w:val="21"/>
          <w:szCs w:val="21"/>
        </w:rPr>
        <w:t>本公司为进行企业合并而发生的各项直接相关费用，包括为进行企业合并而支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付的审计费用、评估费用、法律服务费等，于发生时计入当期损益。</w:t>
      </w:r>
      <w:r>
        <w:rPr>
          <w:rFonts w:ascii="宋体" w:hAnsi="宋体" w:cs="宋体" w:eastAsia="宋体" w:hint="default"/>
          <w:w w:val="100"/>
          <w:sz w:val="21"/>
          <w:szCs w:val="21"/>
        </w:rPr>
        <w:t> </w:t>
      </w:r>
      <w:r>
        <w:rPr>
          <w:rFonts w:ascii="宋体" w:hAnsi="宋体" w:cs="宋体" w:eastAsia="宋体" w:hint="default"/>
          <w:spacing w:val="-7"/>
          <w:w w:val="100"/>
          <w:sz w:val="21"/>
          <w:szCs w:val="21"/>
        </w:rPr>
        <w:t>企业合并中发行权益性证券发生的手续费、佣金等，抵减权益性证券溢价收入，</w:t>
      </w:r>
      <w:r>
        <w:rPr>
          <w:rFonts w:ascii="宋体" w:hAnsi="宋体" w:cs="宋体" w:eastAsia="宋体" w:hint="default"/>
          <w:w w:val="100"/>
          <w:sz w:val="21"/>
          <w:szCs w:val="21"/>
        </w:rPr>
        <w:t> </w:t>
      </w:r>
      <w:r>
        <w:rPr>
          <w:rFonts w:ascii="宋体" w:hAnsi="宋体" w:cs="宋体" w:eastAsia="宋体" w:hint="default"/>
          <w:sz w:val="21"/>
          <w:szCs w:val="21"/>
        </w:rPr>
        <w:t>溢价收入不足冲减的，冲减留存收益。</w:t>
      </w:r>
    </w:p>
    <w:p>
      <w:pPr>
        <w:spacing w:line="240" w:lineRule="auto" w:before="0"/>
        <w:rPr>
          <w:rFonts w:ascii="宋体" w:hAnsi="宋体" w:cs="宋体" w:eastAsia="宋体" w:hint="default"/>
          <w:sz w:val="20"/>
          <w:szCs w:val="20"/>
        </w:rPr>
      </w:pPr>
    </w:p>
    <w:p>
      <w:pPr>
        <w:tabs>
          <w:tab w:pos="1395" w:val="left" w:leader="none"/>
        </w:tabs>
        <w:spacing w:line="331" w:lineRule="auto" w:before="159"/>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非同一控制下的企业合并</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5"/>
          <w:w w:val="100"/>
          <w:sz w:val="21"/>
          <w:szCs w:val="21"/>
        </w:rPr>
        <w:t>本公司在购买日对作为企业合并对价付出的资产、发生或承担的负债按照公允</w:t>
      </w:r>
      <w:r>
        <w:rPr>
          <w:rFonts w:ascii="宋体" w:hAnsi="宋体" w:cs="宋体" w:eastAsia="宋体" w:hint="default"/>
          <w:w w:val="100"/>
          <w:sz w:val="21"/>
          <w:szCs w:val="21"/>
        </w:rPr>
        <w:t> </w:t>
      </w:r>
      <w:r>
        <w:rPr>
          <w:rFonts w:ascii="宋体" w:hAnsi="宋体" w:cs="宋体" w:eastAsia="宋体" w:hint="default"/>
          <w:sz w:val="21"/>
          <w:szCs w:val="21"/>
        </w:rPr>
        <w:t>价值计量。公允价值与其账面价值的差额，计入当期损益。</w:t>
      </w:r>
    </w:p>
    <w:p>
      <w:pPr>
        <w:spacing w:line="350" w:lineRule="auto" w:before="44"/>
        <w:ind w:left="1400" w:right="1782" w:firstLine="0"/>
        <w:jc w:val="left"/>
        <w:rPr>
          <w:rFonts w:ascii="宋体" w:hAnsi="宋体" w:cs="宋体" w:eastAsia="宋体" w:hint="default"/>
          <w:sz w:val="21"/>
          <w:szCs w:val="21"/>
        </w:rPr>
      </w:pPr>
      <w:r>
        <w:rPr>
          <w:rFonts w:ascii="宋体" w:hAnsi="宋体" w:cs="宋体" w:eastAsia="宋体" w:hint="default"/>
          <w:sz w:val="21"/>
          <w:szCs w:val="21"/>
        </w:rPr>
        <w:t>本公司在购买日对合并成本进行分配，确认所取得的被购买方各项可辨认资 产、负债及或有负债的公允价值。</w:t>
      </w:r>
    </w:p>
    <w:p>
      <w:pPr>
        <w:spacing w:line="348" w:lineRule="auto" w:before="29"/>
        <w:ind w:left="1400" w:right="1428" w:firstLine="0"/>
        <w:jc w:val="left"/>
        <w:rPr>
          <w:rFonts w:ascii="宋体" w:hAnsi="宋体" w:cs="宋体" w:eastAsia="宋体" w:hint="default"/>
          <w:sz w:val="21"/>
          <w:szCs w:val="21"/>
        </w:rPr>
      </w:pPr>
      <w:r>
        <w:rPr>
          <w:rFonts w:ascii="宋体" w:hAnsi="宋体" w:cs="宋体" w:eastAsia="宋体" w:hint="default"/>
          <w:sz w:val="21"/>
          <w:szCs w:val="21"/>
        </w:rPr>
        <w:t>本公司对合并成本大于合并中取得的被购买方可辨认净资产公允价值份额的 </w:t>
      </w:r>
      <w:r>
        <w:rPr>
          <w:rFonts w:ascii="宋体" w:hAnsi="宋体" w:cs="宋体" w:eastAsia="宋体" w:hint="default"/>
          <w:spacing w:val="-5"/>
          <w:sz w:val="21"/>
          <w:szCs w:val="21"/>
        </w:rPr>
        <w:t>差额，确认为商誉；合并成本小于合并中取得的被购买方可辨认净资产公允价</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值份额的差额，经复核后，计入当期损益。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企业合并中取得的被购买方除无形资产外的其他各项资产（不仅限于被购买方</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原已确认的资产），其所带来的经济利益很可能流入本公司且公允价值能够可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靠计量的，单独确认并按公允价值计量；公允价值能够可靠计量的无形资产，</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w w:val="100"/>
          <w:sz w:val="21"/>
          <w:szCs w:val="21"/>
        </w:rPr>
        <w:t>单独确认为无形资产并按公允价值计量；取得的被购买方除或有负债以外的其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他各项负债，履行有关义务很可能导致经济利益流出本公司且公允价值能够可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靠计量的，单独确认并按照公允价值计量；取得的被购买方或有负债，其公允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价值能可靠计量的，单独确认为负债并按照公允价值计量。</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本公司在企业合并中取得的被购买方的可抵扣暂时性差异，在购买日不符合递</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延所得税资产确认条件的，不予以确认。购买日后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个月内，如取得新的或</w:t>
      </w:r>
      <w:r>
        <w:rPr>
          <w:rFonts w:ascii="宋体" w:hAnsi="宋体" w:cs="宋体" w:eastAsia="宋体" w:hint="default"/>
          <w:w w:val="100"/>
          <w:sz w:val="21"/>
          <w:szCs w:val="21"/>
        </w:rPr>
        <w:t> </w:t>
      </w:r>
      <w:r>
        <w:rPr>
          <w:rFonts w:ascii="宋体" w:hAnsi="宋体" w:cs="宋体" w:eastAsia="宋体" w:hint="default"/>
          <w:spacing w:val="-5"/>
          <w:w w:val="100"/>
          <w:sz w:val="21"/>
          <w:szCs w:val="21"/>
        </w:rPr>
        <w:t>进一步的信息表明购买日的相关情况已经存在，预期被购买方在购买日可抵扣</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暂时性差异带来的经济利益能够实现的，确认相关的递延所得税资产，同时减</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少商誉，商誉不足冲减的，差额部分确认为当期损益；除上述情况以外，确认</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与企业合并相关的递延所得税资产，计入当期损益。</w:t>
      </w:r>
      <w:r>
        <w:rPr>
          <w:rFonts w:ascii="宋体" w:hAnsi="宋体" w:cs="宋体" w:eastAsia="宋体" w:hint="default"/>
          <w:w w:val="100"/>
          <w:sz w:val="21"/>
          <w:szCs w:val="21"/>
        </w:rPr>
        <w:t> </w:t>
      </w:r>
      <w:r>
        <w:rPr>
          <w:rFonts w:ascii="宋体" w:hAnsi="宋体" w:cs="宋体" w:eastAsia="宋体" w:hint="default"/>
          <w:spacing w:val="-5"/>
          <w:sz w:val="21"/>
          <w:szCs w:val="21"/>
        </w:rPr>
        <w:t>非同一控制下企业合并，购买方为企业合并发生的审计、法律服务、评估咨询</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等中介费用以及其他相关管理费用，应当于发生时计入当期损益；购买方作为</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合并对价发行的权益性证券或债务性证券的交易费用，应当计入权益性证券或</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债务性证券的初始确认金额。</w:t>
      </w:r>
    </w:p>
    <w:p>
      <w:pPr>
        <w:spacing w:line="240" w:lineRule="auto" w:before="0"/>
        <w:rPr>
          <w:rFonts w:ascii="宋体" w:hAnsi="宋体" w:cs="宋体" w:eastAsia="宋体" w:hint="default"/>
          <w:sz w:val="20"/>
          <w:szCs w:val="20"/>
        </w:rPr>
      </w:pPr>
    </w:p>
    <w:p>
      <w:pPr>
        <w:tabs>
          <w:tab w:pos="853" w:val="left" w:leader="none"/>
        </w:tabs>
        <w:spacing w:line="324" w:lineRule="auto" w:before="149"/>
        <w:ind w:left="858" w:right="1805"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合并财务报表的编制方法</w:t>
      </w:r>
      <w:r>
        <w:rPr>
          <w:rFonts w:ascii="宋体" w:hAnsi="宋体" w:cs="宋体" w:eastAsia="宋体" w:hint="default"/>
          <w:b/>
          <w:bCs/>
          <w:w w:val="100"/>
          <w:sz w:val="21"/>
          <w:szCs w:val="21"/>
        </w:rPr>
        <w:t> </w:t>
      </w:r>
      <w:r>
        <w:rPr>
          <w:rFonts w:ascii="宋体" w:hAnsi="宋体" w:cs="宋体" w:eastAsia="宋体" w:hint="default"/>
          <w:spacing w:val="-1"/>
          <w:sz w:val="21"/>
          <w:szCs w:val="21"/>
        </w:rPr>
        <w:t>本公司合并财务报表的合并范围以控制为基础确定，所有子公司均纳入合并财务报</w:t>
      </w:r>
    </w:p>
    <w:p>
      <w:pPr>
        <w:spacing w:after="0" w:line="324"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4"/>
        <w:rPr>
          <w:rFonts w:ascii="宋体" w:hAnsi="宋体" w:cs="宋体" w:eastAsia="宋体" w:hint="default"/>
          <w:sz w:val="20"/>
          <w:szCs w:val="20"/>
        </w:rPr>
      </w:pPr>
    </w:p>
    <w:p>
      <w:pPr>
        <w:spacing w:line="340" w:lineRule="auto" w:before="36"/>
        <w:ind w:left="858" w:right="1428" w:firstLine="0"/>
        <w:jc w:val="left"/>
        <w:rPr>
          <w:rFonts w:ascii="宋体" w:hAnsi="宋体" w:cs="宋体" w:eastAsia="宋体" w:hint="default"/>
          <w:sz w:val="21"/>
          <w:szCs w:val="21"/>
        </w:rPr>
      </w:pPr>
      <w:r>
        <w:rPr>
          <w:rFonts w:ascii="宋体" w:hAnsi="宋体" w:cs="宋体" w:eastAsia="宋体" w:hint="default"/>
          <w:sz w:val="21"/>
          <w:szCs w:val="21"/>
        </w:rPr>
        <w:t>表。</w:t>
      </w:r>
      <w:r>
        <w:rPr>
          <w:rFonts w:ascii="宋体" w:hAnsi="宋体" w:cs="宋体" w:eastAsia="宋体" w:hint="default"/>
          <w:spacing w:val="-103"/>
          <w:sz w:val="21"/>
          <w:szCs w:val="21"/>
        </w:rPr>
        <w:t> </w:t>
      </w:r>
      <w:r>
        <w:rPr>
          <w:rFonts w:ascii="宋体" w:hAnsi="宋体" w:cs="宋体" w:eastAsia="宋体" w:hint="default"/>
          <w:sz w:val="21"/>
          <w:szCs w:val="21"/>
        </w:rPr>
        <w:t>所有纳入合并财务报表合并范围的子公司所采用的会计政策、会计期间与本公司一</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致，如子公司采用的会计政策、会计期间与本公司不一致的，在编制合并财务报表</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时，按本公司的会计政策、会计期间进行必要的调整。对于非同一控制下企业合并</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取得的子公司，以购买日可辨认净资产公允价值为基础对其财务报表进行调整。合</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并财务报表以本公司及子公司的财务报表为基础，根据其他有关资料，按照权益法</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调整对子公司的长期股权投资后，由本公司编制。</w:t>
      </w:r>
      <w:r>
        <w:rPr>
          <w:rFonts w:ascii="宋体" w:hAnsi="宋体" w:cs="宋体" w:eastAsia="宋体" w:hint="default"/>
          <w:w w:val="100"/>
          <w:sz w:val="21"/>
          <w:szCs w:val="21"/>
        </w:rPr>
        <w:t> </w:t>
      </w:r>
      <w:r>
        <w:rPr>
          <w:rFonts w:ascii="宋体" w:hAnsi="宋体" w:cs="宋体" w:eastAsia="宋体" w:hint="default"/>
          <w:sz w:val="21"/>
          <w:szCs w:val="21"/>
        </w:rPr>
        <w:t>合并财务报表时抵销本公司与各子公司、各子公司相互之间发生的内部交易对合并</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资产负债表、合并利润表、合并现金流量表、合并所有者权益变动表的影响。</w:t>
      </w:r>
      <w:r>
        <w:rPr>
          <w:rFonts w:ascii="宋体" w:hAnsi="宋体" w:cs="宋体" w:eastAsia="宋体" w:hint="default"/>
          <w:w w:val="100"/>
          <w:sz w:val="21"/>
          <w:szCs w:val="21"/>
        </w:rPr>
        <w:t> </w:t>
      </w:r>
      <w:r>
        <w:rPr>
          <w:rFonts w:ascii="宋体" w:hAnsi="宋体" w:cs="宋体" w:eastAsia="宋体" w:hint="default"/>
          <w:sz w:val="21"/>
          <w:szCs w:val="21"/>
        </w:rPr>
        <w:t>子公司少数股东应占的权益和损益分别在合并资产负债表中所有者权益项目下和合</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并利润表中净利润项目下单独列示。子公司少数股东分担的当期亏损超过了少数股</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东在该子公司期初所有者权益中所享有份额而形成的余额，冲减少数股东权益。</w:t>
      </w:r>
      <w:r>
        <w:rPr>
          <w:rFonts w:ascii="宋体" w:hAnsi="宋体" w:cs="宋体" w:eastAsia="宋体" w:hint="default"/>
          <w:w w:val="100"/>
          <w:sz w:val="21"/>
          <w:szCs w:val="21"/>
        </w:rPr>
        <w:t> </w:t>
      </w:r>
      <w:r>
        <w:rPr>
          <w:rFonts w:ascii="宋体" w:hAnsi="宋体" w:cs="宋体" w:eastAsia="宋体" w:hint="default"/>
          <w:sz w:val="21"/>
          <w:szCs w:val="21"/>
        </w:rPr>
        <w:t>在报告期内，若因同一控制下企业合并增加子公司的，则调整合并资产负债表的期</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初数；将子公司合并当期期初至报告期末的收入、费用、利润纳入合并利润表；将</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子公司合并当期期初至报告期末的现金流量纳入合并现金流量表，同时对比较报表</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的相关项目进行调整，视同合并后的报告主体在以前期间一直存在。</w:t>
      </w:r>
      <w:r>
        <w:rPr>
          <w:rFonts w:ascii="宋体" w:hAnsi="宋体" w:cs="宋体" w:eastAsia="宋体" w:hint="default"/>
          <w:w w:val="100"/>
          <w:sz w:val="21"/>
          <w:szCs w:val="21"/>
        </w:rPr>
        <w:t> </w:t>
      </w:r>
      <w:r>
        <w:rPr>
          <w:rFonts w:ascii="宋体" w:hAnsi="宋体" w:cs="宋体" w:eastAsia="宋体" w:hint="default"/>
          <w:sz w:val="21"/>
          <w:szCs w:val="21"/>
        </w:rPr>
        <w:t>在报告期内，若因非同一控制下企业合并增加子公司的，则不调整合并资产负债表</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期初数；将子公司自购买日至报告期末的收入、费用、利润纳入合并利润表；该子</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公司自购买日至报告期末的现金流量纳入合并现金流量表。通过多次交易分步实现</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非同一控制下企业合并时，对于购买日之前持有的被购买方的股权，本公司按照该</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股权在购买日的公允价值进行重新计量，公允价值与其账面价值的差额计入当期投</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资收益。购买日之前持有的被购买方的股权涉及其他综合收益的，与其相关的其他</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综合收益转为购买日所属当期投资收益。</w:t>
      </w:r>
      <w:r>
        <w:rPr>
          <w:rFonts w:ascii="宋体" w:hAnsi="宋体" w:cs="宋体" w:eastAsia="宋体" w:hint="default"/>
          <w:w w:val="100"/>
          <w:sz w:val="21"/>
          <w:szCs w:val="21"/>
        </w:rPr>
        <w:t> </w:t>
      </w:r>
      <w:r>
        <w:rPr>
          <w:rFonts w:ascii="宋体" w:hAnsi="宋体" w:cs="宋体" w:eastAsia="宋体" w:hint="default"/>
          <w:sz w:val="21"/>
          <w:szCs w:val="21"/>
        </w:rPr>
        <w:t>在报告期内，本公司处置子公司，则该子公司期初至处置日的收入、费用、利润纳</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入合并利润表；该子公司期初至处置日的现金流量纳入合并现金流量表。因处置部</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4"/>
          <w:sz w:val="21"/>
          <w:szCs w:val="21"/>
        </w:rPr>
        <w:t>分股权投资或其他原因丧失了对原有子公司控制权时，对于处置后的剩余股权投资，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本公司按照其在丧失控制权日的公允价值进行重新计量。处置股权取得的对价与剩</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余股权公允价值之和，减去按原持股比例计算应享有原有子公司自购买日开始持续</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计算的净资产的份额之间的差额，计入丧失控制权当期的投资收益。与原有子公司</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股权投资相关的其他综合收益，在丧失控制权时转为当期投资收益。</w:t>
      </w:r>
      <w:r>
        <w:rPr>
          <w:rFonts w:ascii="宋体" w:hAnsi="宋体" w:cs="宋体" w:eastAsia="宋体" w:hint="default"/>
          <w:w w:val="100"/>
          <w:sz w:val="21"/>
          <w:szCs w:val="21"/>
        </w:rPr>
        <w:t> </w:t>
      </w:r>
      <w:r>
        <w:rPr>
          <w:rFonts w:ascii="宋体" w:hAnsi="宋体" w:cs="宋体" w:eastAsia="宋体" w:hint="default"/>
          <w:sz w:val="21"/>
          <w:szCs w:val="21"/>
        </w:rPr>
        <w:t>本公司因购买少数股权新取得的长期股权投资与按照新增持股比例计算应享有子公</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司的可辨认净资产份额之间的差额，以及在不丧失控制权的情况下因部分处置对子</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公司的股权投资而取得的处置价款与处置长期股权投资相对应享有子公司净资产份</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额的差额，均调整合并资产负债表中的资本公积中的股本溢价，资本公积中的股本</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溢价不足冲减的，调整留存收益。</w:t>
      </w:r>
    </w:p>
    <w:p>
      <w:pPr>
        <w:spacing w:after="0" w:line="340"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853" w:val="left" w:leader="none"/>
        </w:tabs>
        <w:spacing w:line="333" w:lineRule="auto" w:before="167"/>
        <w:ind w:left="858" w:right="1686"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4"/>
          <w:sz w:val="21"/>
          <w:szCs w:val="21"/>
        </w:rPr>
        <w:t>在编制现金流量表时，将本公司库存现金以及可以随时用于支付的存款确认为现金。</w:t>
      </w:r>
      <w:r>
        <w:rPr>
          <w:rFonts w:ascii="宋体" w:hAnsi="宋体" w:cs="宋体" w:eastAsia="宋体" w:hint="default"/>
          <w:w w:val="100"/>
          <w:sz w:val="21"/>
          <w:szCs w:val="21"/>
        </w:rPr>
        <w:t> </w:t>
      </w:r>
      <w:r>
        <w:rPr>
          <w:rFonts w:ascii="宋体" w:hAnsi="宋体" w:cs="宋体" w:eastAsia="宋体" w:hint="default"/>
          <w:spacing w:val="-5"/>
          <w:w w:val="100"/>
          <w:sz w:val="21"/>
          <w:szCs w:val="21"/>
        </w:rPr>
        <w:t>将同时具备期限短（从购买日起三个月内到期）、流动性强、易于转换为已知现金、</w:t>
      </w:r>
      <w:r>
        <w:rPr>
          <w:rFonts w:ascii="宋体" w:hAnsi="宋体" w:cs="宋体" w:eastAsia="宋体" w:hint="default"/>
          <w:w w:val="100"/>
          <w:sz w:val="21"/>
          <w:szCs w:val="21"/>
        </w:rPr>
        <w:t> </w:t>
      </w:r>
      <w:r>
        <w:rPr>
          <w:rFonts w:ascii="宋体" w:hAnsi="宋体" w:cs="宋体" w:eastAsia="宋体" w:hint="default"/>
          <w:sz w:val="21"/>
          <w:szCs w:val="21"/>
        </w:rPr>
        <w:t>价值变动风险很小四个条件的投资，确定为现金等价物。</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tabs>
          <w:tab w:pos="1395" w:val="left" w:leader="none"/>
        </w:tabs>
        <w:spacing w:before="110"/>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外币业务</w:t>
      </w:r>
      <w:r>
        <w:rPr>
          <w:rFonts w:ascii="宋体" w:hAnsi="宋体" w:cs="宋体" w:eastAsia="宋体" w:hint="default"/>
          <w:sz w:val="21"/>
          <w:szCs w:val="21"/>
        </w:rPr>
      </w:r>
    </w:p>
    <w:p>
      <w:pPr>
        <w:spacing w:line="350" w:lineRule="auto" w:before="107"/>
        <w:ind w:left="1400" w:right="1782" w:firstLine="0"/>
        <w:jc w:val="left"/>
        <w:rPr>
          <w:rFonts w:ascii="宋体" w:hAnsi="宋体" w:cs="宋体" w:eastAsia="宋体" w:hint="default"/>
          <w:sz w:val="21"/>
          <w:szCs w:val="21"/>
        </w:rPr>
      </w:pPr>
      <w:r>
        <w:rPr>
          <w:rFonts w:ascii="宋体" w:hAnsi="宋体" w:cs="宋体" w:eastAsia="宋体" w:hint="default"/>
          <w:sz w:val="21"/>
          <w:szCs w:val="21"/>
        </w:rPr>
        <w:t>外币业务采用交易发生日的即期汇率作为折算汇率将外币金额折合成人民币 记账。</w:t>
      </w:r>
      <w:r>
        <w:rPr>
          <w:rFonts w:ascii="宋体" w:hAnsi="宋体" w:cs="宋体" w:eastAsia="宋体" w:hint="default"/>
          <w:spacing w:val="-102"/>
          <w:sz w:val="21"/>
          <w:szCs w:val="21"/>
        </w:rPr>
        <w:t> </w:t>
      </w:r>
      <w:r>
        <w:rPr>
          <w:rFonts w:ascii="宋体" w:hAnsi="宋体" w:cs="宋体" w:eastAsia="宋体" w:hint="default"/>
          <w:spacing w:val="-5"/>
          <w:sz w:val="21"/>
          <w:szCs w:val="21"/>
        </w:rPr>
        <w:t>外币货币性项目余额按资产负债表日即期汇率折算，由此产生的汇兑差额，除</w:t>
      </w:r>
      <w:r>
        <w:rPr>
          <w:rFonts w:ascii="宋体" w:hAnsi="宋体" w:cs="宋体" w:eastAsia="宋体" w:hint="default"/>
          <w:spacing w:val="-32"/>
          <w:sz w:val="21"/>
          <w:szCs w:val="21"/>
        </w:rPr>
        <w:t> </w:t>
      </w:r>
      <w:r>
        <w:rPr>
          <w:rFonts w:ascii="宋体" w:hAnsi="宋体" w:cs="宋体" w:eastAsia="宋体" w:hint="default"/>
          <w:spacing w:val="-32"/>
          <w:sz w:val="21"/>
          <w:szCs w:val="21"/>
        </w:rPr>
      </w:r>
      <w:r>
        <w:rPr>
          <w:rFonts w:ascii="宋体" w:hAnsi="宋体" w:cs="宋体" w:eastAsia="宋体" w:hint="default"/>
          <w:sz w:val="21"/>
          <w:szCs w:val="21"/>
        </w:rPr>
        <w:t>属于与购建符合资本化条件的资产相关的外币专门借款产生的汇兑差额按照 </w:t>
      </w:r>
      <w:r>
        <w:rPr>
          <w:rFonts w:ascii="宋体" w:hAnsi="宋体" w:cs="宋体" w:eastAsia="宋体" w:hint="default"/>
          <w:sz w:val="21"/>
          <w:szCs w:val="21"/>
        </w:rPr>
      </w:r>
      <w:r>
        <w:rPr>
          <w:rFonts w:ascii="宋体" w:hAnsi="宋体" w:cs="宋体" w:eastAsia="宋体" w:hint="default"/>
          <w:spacing w:val="-5"/>
          <w:sz w:val="21"/>
          <w:szCs w:val="21"/>
        </w:rPr>
        <w:t>借款费用资本化的原则处理外，均计入当期损益。以历史成本计量的外币非货</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sz w:val="21"/>
          <w:szCs w:val="21"/>
        </w:rPr>
        <w:t>币性项目，仍采用交易发生日的即期汇率折算，不改变其记账本位币金额。以</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公允价值计量的外币非货币性项目，采用公允价值确定日的即期汇率折算，由</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此产生的汇兑差额计入当期损益或资本公积。</w:t>
      </w:r>
    </w:p>
    <w:p>
      <w:pPr>
        <w:spacing w:line="240" w:lineRule="auto" w:before="0"/>
        <w:rPr>
          <w:rFonts w:ascii="宋体" w:hAnsi="宋体" w:cs="宋体" w:eastAsia="宋体" w:hint="default"/>
          <w:sz w:val="20"/>
          <w:szCs w:val="20"/>
        </w:rPr>
      </w:pPr>
    </w:p>
    <w:p>
      <w:pPr>
        <w:tabs>
          <w:tab w:pos="1395" w:val="left" w:leader="none"/>
        </w:tabs>
        <w:spacing w:line="345" w:lineRule="auto" w:before="166"/>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外币财务报表的折算</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资产负债表中的资产和负债项目，采用资产负债表日的即期汇率折算；所有者</w:t>
      </w:r>
      <w:r>
        <w:rPr>
          <w:rFonts w:ascii="宋体" w:hAnsi="宋体" w:cs="宋体" w:eastAsia="宋体" w:hint="default"/>
          <w:w w:val="100"/>
          <w:sz w:val="21"/>
          <w:szCs w:val="21"/>
        </w:rPr>
        <w:t> 权益</w:t>
      </w:r>
      <w:r>
        <w:rPr>
          <w:rFonts w:ascii="宋体" w:hAnsi="宋体" w:cs="宋体" w:eastAsia="宋体" w:hint="default"/>
          <w:spacing w:val="-3"/>
          <w:w w:val="100"/>
          <w:sz w:val="21"/>
          <w:szCs w:val="21"/>
        </w:rPr>
        <w:t>项</w:t>
      </w:r>
      <w:r>
        <w:rPr>
          <w:rFonts w:ascii="宋体" w:hAnsi="宋体" w:cs="宋体" w:eastAsia="宋体" w:hint="default"/>
          <w:w w:val="100"/>
          <w:sz w:val="21"/>
          <w:szCs w:val="21"/>
        </w:rPr>
        <w:t>目</w:t>
      </w:r>
      <w:r>
        <w:rPr>
          <w:rFonts w:ascii="宋体" w:hAnsi="宋体" w:cs="宋体" w:eastAsia="宋体" w:hint="default"/>
          <w:spacing w:val="-2"/>
          <w:w w:val="100"/>
          <w:sz w:val="21"/>
          <w:szCs w:val="21"/>
        </w:rPr>
        <w:t>除</w:t>
      </w:r>
      <w:r>
        <w:rPr>
          <w:rFonts w:ascii="Times New Roman" w:hAnsi="Times New Roman" w:cs="Times New Roman" w:eastAsia="Times New Roman" w:hint="default"/>
          <w:spacing w:val="-1"/>
          <w:w w:val="44"/>
          <w:sz w:val="21"/>
          <w:szCs w:val="21"/>
        </w:rPr>
        <w:t>―</w:t>
      </w:r>
      <w:r>
        <w:rPr>
          <w:rFonts w:ascii="宋体" w:hAnsi="宋体" w:cs="宋体" w:eastAsia="宋体" w:hint="default"/>
          <w:spacing w:val="-3"/>
          <w:w w:val="100"/>
          <w:sz w:val="21"/>
          <w:szCs w:val="21"/>
        </w:rPr>
        <w:t>未</w:t>
      </w:r>
      <w:r>
        <w:rPr>
          <w:rFonts w:ascii="宋体" w:hAnsi="宋体" w:cs="宋体" w:eastAsia="宋体" w:hint="default"/>
          <w:w w:val="100"/>
          <w:sz w:val="21"/>
          <w:szCs w:val="21"/>
        </w:rPr>
        <w:t>分</w:t>
      </w:r>
      <w:r>
        <w:rPr>
          <w:rFonts w:ascii="宋体" w:hAnsi="宋体" w:cs="宋体" w:eastAsia="宋体" w:hint="default"/>
          <w:spacing w:val="-3"/>
          <w:w w:val="100"/>
          <w:sz w:val="21"/>
          <w:szCs w:val="21"/>
        </w:rPr>
        <w:t>配</w:t>
      </w:r>
      <w:r>
        <w:rPr>
          <w:rFonts w:ascii="宋体" w:hAnsi="宋体" w:cs="宋体" w:eastAsia="宋体" w:hint="default"/>
          <w:w w:val="100"/>
          <w:sz w:val="21"/>
          <w:szCs w:val="21"/>
        </w:rPr>
        <w:t>利</w:t>
      </w:r>
      <w:r>
        <w:rPr>
          <w:rFonts w:ascii="宋体" w:hAnsi="宋体" w:cs="宋体" w:eastAsia="宋体" w:hint="default"/>
          <w:spacing w:val="-1"/>
          <w:w w:val="100"/>
          <w:sz w:val="21"/>
          <w:szCs w:val="21"/>
        </w:rPr>
        <w:t>润</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项目</w:t>
      </w:r>
      <w:r>
        <w:rPr>
          <w:rFonts w:ascii="宋体" w:hAnsi="宋体" w:cs="宋体" w:eastAsia="宋体" w:hint="default"/>
          <w:spacing w:val="-3"/>
          <w:w w:val="100"/>
          <w:sz w:val="21"/>
          <w:szCs w:val="21"/>
        </w:rPr>
        <w:t>外</w:t>
      </w:r>
      <w:r>
        <w:rPr>
          <w:rFonts w:ascii="宋体" w:hAnsi="宋体" w:cs="宋体" w:eastAsia="宋体" w:hint="default"/>
          <w:spacing w:val="-36"/>
          <w:w w:val="100"/>
          <w:sz w:val="21"/>
          <w:szCs w:val="21"/>
        </w:rPr>
        <w:t>，</w:t>
      </w:r>
      <w:r>
        <w:rPr>
          <w:rFonts w:ascii="宋体" w:hAnsi="宋体" w:cs="宋体" w:eastAsia="宋体" w:hint="default"/>
          <w:spacing w:val="-3"/>
          <w:w w:val="100"/>
          <w:sz w:val="21"/>
          <w:szCs w:val="21"/>
        </w:rPr>
        <w:t>其</w:t>
      </w:r>
      <w:r>
        <w:rPr>
          <w:rFonts w:ascii="宋体" w:hAnsi="宋体" w:cs="宋体" w:eastAsia="宋体" w:hint="default"/>
          <w:w w:val="100"/>
          <w:sz w:val="21"/>
          <w:szCs w:val="21"/>
        </w:rPr>
        <w:t>他</w:t>
      </w:r>
      <w:r>
        <w:rPr>
          <w:rFonts w:ascii="宋体" w:hAnsi="宋体" w:cs="宋体" w:eastAsia="宋体" w:hint="default"/>
          <w:spacing w:val="-3"/>
          <w:w w:val="100"/>
          <w:sz w:val="21"/>
          <w:szCs w:val="21"/>
        </w:rPr>
        <w:t>项</w:t>
      </w:r>
      <w:r>
        <w:rPr>
          <w:rFonts w:ascii="宋体" w:hAnsi="宋体" w:cs="宋体" w:eastAsia="宋体" w:hint="default"/>
          <w:w w:val="100"/>
          <w:sz w:val="21"/>
          <w:szCs w:val="21"/>
        </w:rPr>
        <w:t>目</w:t>
      </w:r>
      <w:r>
        <w:rPr>
          <w:rFonts w:ascii="宋体" w:hAnsi="宋体" w:cs="宋体" w:eastAsia="宋体" w:hint="default"/>
          <w:spacing w:val="-3"/>
          <w:w w:val="100"/>
          <w:sz w:val="21"/>
          <w:szCs w:val="21"/>
        </w:rPr>
        <w:t>采</w:t>
      </w:r>
      <w:r>
        <w:rPr>
          <w:rFonts w:ascii="宋体" w:hAnsi="宋体" w:cs="宋体" w:eastAsia="宋体" w:hint="default"/>
          <w:w w:val="100"/>
          <w:sz w:val="21"/>
          <w:szCs w:val="21"/>
        </w:rPr>
        <w:t>用</w:t>
      </w:r>
      <w:r>
        <w:rPr>
          <w:rFonts w:ascii="宋体" w:hAnsi="宋体" w:cs="宋体" w:eastAsia="宋体" w:hint="default"/>
          <w:spacing w:val="-3"/>
          <w:w w:val="100"/>
          <w:sz w:val="21"/>
          <w:szCs w:val="21"/>
        </w:rPr>
        <w:t>发</w:t>
      </w:r>
      <w:r>
        <w:rPr>
          <w:rFonts w:ascii="宋体" w:hAnsi="宋体" w:cs="宋体" w:eastAsia="宋体" w:hint="default"/>
          <w:w w:val="100"/>
          <w:sz w:val="21"/>
          <w:szCs w:val="21"/>
        </w:rPr>
        <w:t>生时</w:t>
      </w:r>
      <w:r>
        <w:rPr>
          <w:rFonts w:ascii="宋体" w:hAnsi="宋体" w:cs="宋体" w:eastAsia="宋体" w:hint="default"/>
          <w:spacing w:val="-3"/>
          <w:w w:val="100"/>
          <w:sz w:val="21"/>
          <w:szCs w:val="21"/>
        </w:rPr>
        <w:t>的</w:t>
      </w:r>
      <w:r>
        <w:rPr>
          <w:rFonts w:ascii="宋体" w:hAnsi="宋体" w:cs="宋体" w:eastAsia="宋体" w:hint="default"/>
          <w:w w:val="100"/>
          <w:sz w:val="21"/>
          <w:szCs w:val="21"/>
        </w:rPr>
        <w:t>即</w:t>
      </w:r>
      <w:r>
        <w:rPr>
          <w:rFonts w:ascii="宋体" w:hAnsi="宋体" w:cs="宋体" w:eastAsia="宋体" w:hint="default"/>
          <w:spacing w:val="-3"/>
          <w:w w:val="100"/>
          <w:sz w:val="21"/>
          <w:szCs w:val="21"/>
        </w:rPr>
        <w:t>期</w:t>
      </w:r>
      <w:r>
        <w:rPr>
          <w:rFonts w:ascii="宋体" w:hAnsi="宋体" w:cs="宋体" w:eastAsia="宋体" w:hint="default"/>
          <w:w w:val="100"/>
          <w:sz w:val="21"/>
          <w:szCs w:val="21"/>
        </w:rPr>
        <w:t>汇</w:t>
      </w:r>
      <w:r>
        <w:rPr>
          <w:rFonts w:ascii="宋体" w:hAnsi="宋体" w:cs="宋体" w:eastAsia="宋体" w:hint="default"/>
          <w:spacing w:val="-3"/>
          <w:w w:val="100"/>
          <w:sz w:val="21"/>
          <w:szCs w:val="21"/>
        </w:rPr>
        <w:t>率</w:t>
      </w:r>
      <w:r>
        <w:rPr>
          <w:rFonts w:ascii="宋体" w:hAnsi="宋体" w:cs="宋体" w:eastAsia="宋体" w:hint="default"/>
          <w:w w:val="100"/>
          <w:sz w:val="21"/>
          <w:szCs w:val="21"/>
        </w:rPr>
        <w:t>折</w:t>
      </w:r>
      <w:r>
        <w:rPr>
          <w:rFonts w:ascii="宋体" w:hAnsi="宋体" w:cs="宋体" w:eastAsia="宋体" w:hint="default"/>
          <w:spacing w:val="-3"/>
          <w:w w:val="100"/>
          <w:sz w:val="21"/>
          <w:szCs w:val="21"/>
        </w:rPr>
        <w:t>算</w:t>
      </w:r>
      <w:r>
        <w:rPr>
          <w:rFonts w:ascii="宋体" w:hAnsi="宋体" w:cs="宋体" w:eastAsia="宋体" w:hint="default"/>
          <w:spacing w:val="-36"/>
          <w:w w:val="100"/>
          <w:sz w:val="21"/>
          <w:szCs w:val="21"/>
        </w:rPr>
        <w:t>。</w:t>
      </w:r>
      <w:r>
        <w:rPr>
          <w:rFonts w:ascii="宋体" w:hAnsi="宋体" w:cs="宋体" w:eastAsia="宋体" w:hint="default"/>
          <w:spacing w:val="-3"/>
          <w:w w:val="100"/>
          <w:sz w:val="21"/>
          <w:szCs w:val="21"/>
        </w:rPr>
        <w:t>利</w:t>
      </w:r>
      <w:r>
        <w:rPr>
          <w:rFonts w:ascii="宋体" w:hAnsi="宋体" w:cs="宋体" w:eastAsia="宋体" w:hint="default"/>
          <w:w w:val="100"/>
          <w:sz w:val="21"/>
          <w:szCs w:val="21"/>
        </w:rPr>
        <w:t>润</w:t>
      </w:r>
      <w:r>
        <w:rPr>
          <w:rFonts w:ascii="宋体" w:hAnsi="宋体" w:cs="宋体" w:eastAsia="宋体" w:hint="default"/>
          <w:w w:val="100"/>
          <w:sz w:val="21"/>
          <w:szCs w:val="21"/>
        </w:rPr>
        <w:t> </w:t>
      </w:r>
      <w:r>
        <w:rPr>
          <w:rFonts w:ascii="宋体" w:hAnsi="宋体" w:cs="宋体" w:eastAsia="宋体" w:hint="default"/>
          <w:spacing w:val="-5"/>
          <w:sz w:val="21"/>
          <w:szCs w:val="21"/>
        </w:rPr>
        <w:t>表中的收入和费用项目，采用交易发生日的即期汇率折算。按照上述折算产生</w:t>
      </w:r>
      <w:r>
        <w:rPr>
          <w:rFonts w:ascii="宋体" w:hAnsi="宋体" w:cs="宋体" w:eastAsia="宋体" w:hint="default"/>
          <w:w w:val="100"/>
          <w:sz w:val="21"/>
          <w:szCs w:val="21"/>
        </w:rPr>
        <w:t> </w:t>
      </w:r>
      <w:r>
        <w:rPr>
          <w:rFonts w:ascii="宋体" w:hAnsi="宋体" w:cs="宋体" w:eastAsia="宋体" w:hint="default"/>
          <w:sz w:val="21"/>
          <w:szCs w:val="21"/>
        </w:rPr>
        <w:t>的外币财务报表折算差额，在资产负债表所有者权益项目下单独列示。</w:t>
      </w:r>
      <w:r>
        <w:rPr>
          <w:rFonts w:ascii="宋体" w:hAnsi="宋体" w:cs="宋体" w:eastAsia="宋体" w:hint="default"/>
          <w:w w:val="100"/>
          <w:sz w:val="21"/>
          <w:szCs w:val="21"/>
        </w:rPr>
        <w:t> </w:t>
      </w:r>
      <w:r>
        <w:rPr>
          <w:rFonts w:ascii="宋体" w:hAnsi="宋体" w:cs="宋体" w:eastAsia="宋体" w:hint="default"/>
          <w:spacing w:val="-5"/>
          <w:sz w:val="21"/>
          <w:szCs w:val="21"/>
        </w:rPr>
        <w:t>处置境外经营时，将资产负债表中所有者权益项目下列示的、与该境外经营相</w:t>
      </w:r>
      <w:r>
        <w:rPr>
          <w:rFonts w:ascii="宋体" w:hAnsi="宋体" w:cs="宋体" w:eastAsia="宋体" w:hint="default"/>
          <w:w w:val="100"/>
          <w:sz w:val="21"/>
          <w:szCs w:val="21"/>
        </w:rPr>
        <w:t> </w:t>
      </w:r>
      <w:r>
        <w:rPr>
          <w:rFonts w:ascii="宋体" w:hAnsi="宋体" w:cs="宋体" w:eastAsia="宋体" w:hint="default"/>
          <w:spacing w:val="-5"/>
          <w:sz w:val="21"/>
          <w:szCs w:val="21"/>
        </w:rPr>
        <w:t>关的外币财务报表折算差额，自所有者权益项目转入处置当期损益；部分处置</w:t>
      </w:r>
      <w:r>
        <w:rPr>
          <w:rFonts w:ascii="宋体" w:hAnsi="宋体" w:cs="宋体" w:eastAsia="宋体" w:hint="default"/>
          <w:w w:val="100"/>
          <w:sz w:val="21"/>
          <w:szCs w:val="21"/>
        </w:rPr>
        <w:t> </w:t>
      </w:r>
      <w:r>
        <w:rPr>
          <w:rFonts w:ascii="宋体" w:hAnsi="宋体" w:cs="宋体" w:eastAsia="宋体" w:hint="default"/>
          <w:spacing w:val="-5"/>
          <w:sz w:val="21"/>
          <w:szCs w:val="21"/>
        </w:rPr>
        <w:t>境外经营的，按处置的比例计算处置部分的外币财务报表折算差额，转入处置</w:t>
      </w:r>
      <w:r>
        <w:rPr>
          <w:rFonts w:ascii="宋体" w:hAnsi="宋体" w:cs="宋体" w:eastAsia="宋体" w:hint="default"/>
          <w:w w:val="100"/>
          <w:sz w:val="21"/>
          <w:szCs w:val="21"/>
        </w:rPr>
        <w:t> </w:t>
      </w:r>
      <w:r>
        <w:rPr>
          <w:rFonts w:ascii="宋体" w:hAnsi="宋体" w:cs="宋体" w:eastAsia="宋体" w:hint="default"/>
          <w:sz w:val="21"/>
          <w:szCs w:val="21"/>
        </w:rPr>
        <w:t>当期损益。</w:t>
      </w:r>
    </w:p>
    <w:p>
      <w:pPr>
        <w:spacing w:line="240" w:lineRule="auto" w:before="0"/>
        <w:rPr>
          <w:rFonts w:ascii="宋体" w:hAnsi="宋体" w:cs="宋体" w:eastAsia="宋体" w:hint="default"/>
          <w:sz w:val="20"/>
          <w:szCs w:val="20"/>
        </w:rPr>
      </w:pPr>
    </w:p>
    <w:p>
      <w:pPr>
        <w:tabs>
          <w:tab w:pos="853" w:val="left" w:leader="none"/>
          <w:tab w:pos="1395" w:val="left" w:leader="none"/>
        </w:tabs>
        <w:spacing w:line="338" w:lineRule="auto" w:before="171"/>
        <w:ind w:left="858" w:right="4972"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金融工具</w:t>
      </w:r>
      <w:r>
        <w:rPr>
          <w:rFonts w:ascii="宋体" w:hAnsi="宋体" w:cs="宋体" w:eastAsia="宋体" w:hint="default"/>
          <w:b/>
          <w:bCs/>
          <w:w w:val="100"/>
          <w:sz w:val="21"/>
          <w:szCs w:val="21"/>
        </w:rPr>
        <w:t> </w:t>
      </w:r>
      <w:r>
        <w:rPr>
          <w:rFonts w:ascii="宋体" w:hAnsi="宋体" w:cs="宋体" w:eastAsia="宋体" w:hint="default"/>
          <w:spacing w:val="-2"/>
          <w:sz w:val="21"/>
          <w:szCs w:val="21"/>
        </w:rPr>
        <w:t>金融工具包括金融资产、金融负债和权益工具。</w:t>
      </w:r>
      <w:r>
        <w:rPr>
          <w:rFonts w:ascii="宋体" w:hAnsi="宋体" w:cs="宋体" w:eastAsia="宋体" w:hint="default"/>
          <w:w w:val="100"/>
          <w:sz w:val="21"/>
          <w:szCs w:val="21"/>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金融工具的分类</w:t>
      </w:r>
      <w:r>
        <w:rPr>
          <w:rFonts w:ascii="宋体" w:hAnsi="宋体" w:cs="宋体" w:eastAsia="宋体" w:hint="default"/>
          <w:sz w:val="21"/>
          <w:szCs w:val="21"/>
        </w:rPr>
      </w:r>
    </w:p>
    <w:p>
      <w:pPr>
        <w:spacing w:line="348" w:lineRule="auto" w:before="14"/>
        <w:ind w:left="1400" w:right="1791" w:firstLine="0"/>
        <w:jc w:val="both"/>
        <w:rPr>
          <w:rFonts w:ascii="宋体" w:hAnsi="宋体" w:cs="宋体" w:eastAsia="宋体" w:hint="default"/>
          <w:sz w:val="21"/>
          <w:szCs w:val="21"/>
        </w:rPr>
      </w:pPr>
      <w:r>
        <w:rPr>
          <w:rFonts w:ascii="宋体" w:hAnsi="宋体" w:cs="宋体" w:eastAsia="宋体" w:hint="default"/>
          <w:spacing w:val="-5"/>
          <w:sz w:val="21"/>
          <w:szCs w:val="21"/>
        </w:rPr>
        <w:t>管理层按照取得持有金融资产和承担金融负债的目的，将其划分为：以公允价</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w w:val="100"/>
          <w:sz w:val="21"/>
          <w:szCs w:val="21"/>
        </w:rPr>
        <w:t>值计量且其变动计入当期损益的金融资产或金融负债，包括交易性金融资产或</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金融负债和直接指定为以公允价值计量且其变动计入当期损益的金融资产或</w:t>
      </w:r>
    </w:p>
    <w:p>
      <w:pPr>
        <w:spacing w:before="31"/>
        <w:ind w:left="1400" w:right="1428" w:firstLine="0"/>
        <w:jc w:val="left"/>
        <w:rPr>
          <w:rFonts w:ascii="宋体" w:hAnsi="宋体" w:cs="宋体" w:eastAsia="宋体" w:hint="default"/>
          <w:sz w:val="21"/>
          <w:szCs w:val="21"/>
        </w:rPr>
      </w:pPr>
      <w:r>
        <w:rPr>
          <w:rFonts w:ascii="宋体" w:hAnsi="宋体" w:cs="宋体" w:eastAsia="宋体" w:hint="default"/>
          <w:spacing w:val="-8"/>
          <w:sz w:val="21"/>
          <w:szCs w:val="21"/>
        </w:rPr>
        <w:t>金融负债；持有至到期投资；应收款项；可供出售金融资产；其他金融负债等。</w:t>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1395" w:val="left" w:leader="none"/>
        </w:tabs>
        <w:spacing w:before="177"/>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金融工具的确认依据和计量方法</w:t>
      </w:r>
      <w:r>
        <w:rPr>
          <w:rFonts w:ascii="宋体" w:hAnsi="宋体" w:cs="宋体" w:eastAsia="宋体" w:hint="default"/>
          <w:spacing w:val="-1"/>
          <w:sz w:val="21"/>
          <w:szCs w:val="21"/>
        </w:rPr>
      </w:r>
    </w:p>
    <w:p>
      <w:pPr>
        <w:spacing w:line="338" w:lineRule="auto" w:before="100"/>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取得时以公允价值（扣除已宣告但尚未发放的现金股利或已到付息期但尚未领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取的债券利息）作为初始确认金额，相关的交易费用计入当期损益。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持有期间将取得的利息或现金股利确认为投资收益，期末将公允价值变动计入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当期损益。</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处置时，其公允价值与初始入账金额之间的差额确认为投资收益，同时调整公</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允价值变动损益。</w:t>
      </w:r>
    </w:p>
    <w:p>
      <w:pPr>
        <w:spacing w:line="240" w:lineRule="auto" w:before="0"/>
        <w:rPr>
          <w:rFonts w:ascii="宋体" w:hAnsi="宋体" w:cs="宋体" w:eastAsia="宋体" w:hint="default"/>
          <w:sz w:val="20"/>
          <w:szCs w:val="20"/>
        </w:rPr>
      </w:pPr>
    </w:p>
    <w:p>
      <w:pPr>
        <w:spacing w:line="336" w:lineRule="auto" w:before="158"/>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w:t>
      </w:r>
      <w:r>
        <w:rPr>
          <w:rFonts w:ascii="宋体" w:hAnsi="宋体" w:cs="宋体" w:eastAsia="宋体" w:hint="default"/>
          <w:w w:val="100"/>
          <w:sz w:val="21"/>
          <w:szCs w:val="21"/>
        </w:rPr>
        <w:t> </w:t>
      </w:r>
      <w:r>
        <w:rPr>
          <w:rFonts w:ascii="宋体" w:hAnsi="宋体" w:cs="宋体" w:eastAsia="宋体" w:hint="default"/>
          <w:spacing w:val="-5"/>
          <w:sz w:val="21"/>
          <w:szCs w:val="21"/>
        </w:rPr>
        <w:t>取得时按公允价值（扣除已到付息期但尚未领取的债券利息）和相关交易费用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之和作为初始确认金额。</w:t>
      </w:r>
      <w:r>
        <w:rPr>
          <w:rFonts w:ascii="宋体" w:hAnsi="宋体" w:cs="宋体" w:eastAsia="宋体" w:hint="default"/>
          <w:w w:val="100"/>
          <w:sz w:val="21"/>
          <w:szCs w:val="21"/>
        </w:rPr>
        <w:t> </w:t>
      </w:r>
      <w:r>
        <w:rPr>
          <w:rFonts w:ascii="宋体" w:hAnsi="宋体" w:cs="宋体" w:eastAsia="宋体" w:hint="default"/>
          <w:spacing w:val="-5"/>
          <w:sz w:val="21"/>
          <w:szCs w:val="21"/>
        </w:rPr>
        <w:t>持有期间按照摊余成本和实际利率计算确认利息收入，计入投资收益。实际利</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率在取得时确定，在该预期存续期间或适用的更短期间内保持不变。</w:t>
      </w:r>
      <w:r>
        <w:rPr>
          <w:rFonts w:ascii="宋体" w:hAnsi="宋体" w:cs="宋体" w:eastAsia="宋体" w:hint="default"/>
          <w:w w:val="100"/>
          <w:sz w:val="21"/>
          <w:szCs w:val="21"/>
        </w:rPr>
        <w:t> </w:t>
      </w:r>
      <w:r>
        <w:rPr>
          <w:rFonts w:ascii="宋体" w:hAnsi="宋体" w:cs="宋体" w:eastAsia="宋体" w:hint="default"/>
          <w:sz w:val="21"/>
          <w:szCs w:val="21"/>
        </w:rPr>
        <w:t>处置时，将所取得价款与该投资账面价值之间的差额计入投资收益。</w:t>
      </w:r>
    </w:p>
    <w:p>
      <w:pPr>
        <w:spacing w:line="240" w:lineRule="auto" w:before="0"/>
        <w:rPr>
          <w:rFonts w:ascii="宋体" w:hAnsi="宋体" w:cs="宋体" w:eastAsia="宋体" w:hint="default"/>
          <w:sz w:val="20"/>
          <w:szCs w:val="20"/>
        </w:rPr>
      </w:pPr>
    </w:p>
    <w:p>
      <w:pPr>
        <w:spacing w:line="336" w:lineRule="auto" w:before="159"/>
        <w:ind w:left="1400" w:right="142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公司对外销售商品或提供劳务形成的应收债权，以及公司持有的其他企业的不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包括在活跃市场上有报价的债务工具的债权，包括应收账款、其他应收款等，</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sz w:val="21"/>
          <w:szCs w:val="21"/>
        </w:rPr>
        <w:t>以向购货方应收的合同或协议价款作为初始确认金额；具有融资性质的，按其</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现值进行初始确认。</w:t>
      </w:r>
    </w:p>
    <w:p>
      <w:pPr>
        <w:spacing w:line="338" w:lineRule="auto" w:before="32"/>
        <w:ind w:left="1400" w:right="1782" w:firstLine="0"/>
        <w:jc w:val="left"/>
        <w:rPr>
          <w:rFonts w:ascii="宋体" w:hAnsi="宋体" w:cs="宋体" w:eastAsia="宋体" w:hint="default"/>
          <w:sz w:val="21"/>
          <w:szCs w:val="21"/>
        </w:rPr>
      </w:pPr>
      <w:r>
        <w:rPr>
          <w:rFonts w:ascii="宋体" w:hAnsi="宋体" w:cs="宋体" w:eastAsia="宋体" w:hint="default"/>
          <w:sz w:val="21"/>
          <w:szCs w:val="21"/>
        </w:rPr>
        <w:t>收回或处置时，将取得的价款与该应收款项账面价值之间的差额计入当期损 益。</w:t>
      </w:r>
    </w:p>
    <w:p>
      <w:pPr>
        <w:spacing w:line="240" w:lineRule="auto" w:before="0"/>
        <w:rPr>
          <w:rFonts w:ascii="宋体" w:hAnsi="宋体" w:cs="宋体" w:eastAsia="宋体" w:hint="default"/>
          <w:sz w:val="20"/>
          <w:szCs w:val="20"/>
        </w:rPr>
      </w:pPr>
    </w:p>
    <w:p>
      <w:pPr>
        <w:spacing w:line="338" w:lineRule="auto" w:before="157"/>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取得时按公允价值（扣除已宣告但尚未发放的现金股利或已到付息期但尚未领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取的债券利息）和相关交易费用之和作为初始确认金额。</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持有期间将取得的利息或现金股利确认为投资收益。期末以公允价值计量且将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7"/>
          <w:w w:val="100"/>
          <w:sz w:val="21"/>
          <w:szCs w:val="21"/>
        </w:rPr>
        <w:t>公允价值变动计入资本公积（其他资本公积）。</w:t>
      </w:r>
      <w:r>
        <w:rPr>
          <w:rFonts w:ascii="宋体" w:hAnsi="宋体" w:cs="宋体" w:eastAsia="宋体" w:hint="default"/>
          <w:spacing w:val="-91"/>
          <w:w w:val="100"/>
          <w:sz w:val="21"/>
          <w:szCs w:val="21"/>
        </w:rPr>
        <w:t> </w:t>
      </w:r>
      <w:r>
        <w:rPr>
          <w:rFonts w:ascii="宋体" w:hAnsi="宋体" w:cs="宋体" w:eastAsia="宋体" w:hint="default"/>
          <w:spacing w:val="-91"/>
          <w:w w:val="100"/>
          <w:sz w:val="21"/>
          <w:szCs w:val="21"/>
        </w:rPr>
      </w:r>
      <w:r>
        <w:rPr>
          <w:rFonts w:ascii="宋体" w:hAnsi="宋体" w:cs="宋体" w:eastAsia="宋体" w:hint="default"/>
          <w:spacing w:val="-5"/>
          <w:sz w:val="21"/>
          <w:szCs w:val="21"/>
        </w:rPr>
        <w:t>处置时，将取得的价款与该金融资产账面价值之间的差额，计入投资损益；同</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时，将原直接计入所有者权益的公允价值变动累计额对应处置部分的金额转 </w:t>
      </w:r>
      <w:r>
        <w:rPr>
          <w:rFonts w:ascii="宋体" w:hAnsi="宋体" w:cs="宋体" w:eastAsia="宋体" w:hint="default"/>
          <w:sz w:val="21"/>
          <w:szCs w:val="21"/>
        </w:rPr>
        <w:t>出，计入投资损益。</w:t>
      </w:r>
    </w:p>
    <w:p>
      <w:pPr>
        <w:spacing w:after="0" w:line="338"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31" w:lineRule="auto" w:before="167"/>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按其公允价值和相关交易费用之和作为初始确认金额。采用摊余成本进行后续</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计量。</w:t>
      </w:r>
    </w:p>
    <w:p>
      <w:pPr>
        <w:spacing w:line="240" w:lineRule="auto" w:before="0"/>
        <w:rPr>
          <w:rFonts w:ascii="宋体" w:hAnsi="宋体" w:cs="宋体" w:eastAsia="宋体" w:hint="default"/>
          <w:sz w:val="20"/>
          <w:szCs w:val="20"/>
        </w:rPr>
      </w:pPr>
    </w:p>
    <w:p>
      <w:pPr>
        <w:tabs>
          <w:tab w:pos="1395" w:val="left" w:leader="none"/>
        </w:tabs>
        <w:spacing w:line="338" w:lineRule="auto" w:before="163"/>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金融资产转移的确认依据和计量方法</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5"/>
          <w:w w:val="100"/>
          <w:sz w:val="21"/>
          <w:szCs w:val="21"/>
        </w:rPr>
        <w:t>公司发生金融资产转移时，如已将金融资产所有权上几乎所有的风险和报酬转</w:t>
      </w:r>
      <w:r>
        <w:rPr>
          <w:rFonts w:ascii="宋体" w:hAnsi="宋体" w:cs="宋体" w:eastAsia="宋体" w:hint="default"/>
          <w:w w:val="100"/>
          <w:sz w:val="21"/>
          <w:szCs w:val="21"/>
        </w:rPr>
        <w:t> </w:t>
      </w:r>
      <w:r>
        <w:rPr>
          <w:rFonts w:ascii="宋体" w:hAnsi="宋体" w:cs="宋体" w:eastAsia="宋体" w:hint="default"/>
          <w:spacing w:val="-5"/>
          <w:sz w:val="21"/>
          <w:szCs w:val="21"/>
        </w:rPr>
        <w:t>移给转入方，则终止确认该金融资产；如保留了金融资产所有权上几乎所有的</w:t>
      </w:r>
      <w:r>
        <w:rPr>
          <w:rFonts w:ascii="宋体" w:hAnsi="宋体" w:cs="宋体" w:eastAsia="宋体" w:hint="default"/>
          <w:w w:val="100"/>
          <w:sz w:val="21"/>
          <w:szCs w:val="21"/>
        </w:rPr>
        <w:t> </w:t>
      </w:r>
      <w:r>
        <w:rPr>
          <w:rFonts w:ascii="宋体" w:hAnsi="宋体" w:cs="宋体" w:eastAsia="宋体" w:hint="default"/>
          <w:sz w:val="21"/>
          <w:szCs w:val="21"/>
        </w:rPr>
        <w:t>风险和报酬的，则不终止确认该金融资产。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在判断金融资产转移是否满足上述金融资产终止确认条件时，采用实质重于形</w:t>
      </w:r>
      <w:r>
        <w:rPr>
          <w:rFonts w:ascii="宋体" w:hAnsi="宋体" w:cs="宋体" w:eastAsia="宋体" w:hint="default"/>
          <w:w w:val="100"/>
          <w:sz w:val="21"/>
          <w:szCs w:val="21"/>
        </w:rPr>
        <w:t> </w:t>
      </w:r>
      <w:r>
        <w:rPr>
          <w:rFonts w:ascii="宋体" w:hAnsi="宋体" w:cs="宋体" w:eastAsia="宋体" w:hint="default"/>
          <w:spacing w:val="-5"/>
          <w:sz w:val="21"/>
          <w:szCs w:val="21"/>
        </w:rPr>
        <w:t>式的原则。公司将金融资产转移区分为金融资产整体转移和部分转移。金融资</w:t>
      </w:r>
      <w:r>
        <w:rPr>
          <w:rFonts w:ascii="宋体" w:hAnsi="宋体" w:cs="宋体" w:eastAsia="宋体" w:hint="default"/>
          <w:w w:val="100"/>
          <w:sz w:val="21"/>
          <w:szCs w:val="21"/>
        </w:rPr>
        <w:t> </w:t>
      </w:r>
      <w:r>
        <w:rPr>
          <w:rFonts w:ascii="宋体" w:hAnsi="宋体" w:cs="宋体" w:eastAsia="宋体" w:hint="default"/>
          <w:sz w:val="21"/>
          <w:szCs w:val="21"/>
        </w:rPr>
        <w:t>产整体转移满足终止确认条件的，将下列两项金额的差额计入当期损益：</w:t>
      </w:r>
    </w:p>
    <w:p>
      <w:pPr>
        <w:spacing w:before="30"/>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before="98"/>
        <w:ind w:left="1400" w:right="142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）因转移而收到的对价，与原直接计入所有者权益的公允价值变动累计额</w:t>
      </w:r>
    </w:p>
    <w:p>
      <w:pPr>
        <w:spacing w:line="340" w:lineRule="auto" w:before="100"/>
        <w:ind w:left="1400" w:right="1428" w:firstLine="0"/>
        <w:jc w:val="left"/>
        <w:rPr>
          <w:rFonts w:ascii="宋体" w:hAnsi="宋体" w:cs="宋体" w:eastAsia="宋体" w:hint="default"/>
          <w:sz w:val="21"/>
          <w:szCs w:val="21"/>
        </w:rPr>
      </w:pPr>
      <w:r>
        <w:rPr>
          <w:rFonts w:ascii="宋体" w:hAnsi="宋体" w:cs="宋体" w:eastAsia="宋体" w:hint="default"/>
          <w:sz w:val="21"/>
          <w:szCs w:val="21"/>
        </w:rPr>
        <w:t>（涉及转移的金融资产为可供出售金融资产的情形）之和。</w:t>
      </w:r>
      <w:r>
        <w:rPr>
          <w:rFonts w:ascii="宋体" w:hAnsi="宋体" w:cs="宋体" w:eastAsia="宋体" w:hint="default"/>
          <w:w w:val="100"/>
          <w:sz w:val="21"/>
          <w:szCs w:val="21"/>
        </w:rPr>
        <w:t> </w:t>
      </w:r>
      <w:r>
        <w:rPr>
          <w:rFonts w:ascii="宋体" w:hAnsi="宋体" w:cs="宋体" w:eastAsia="宋体" w:hint="default"/>
          <w:spacing w:val="-2"/>
          <w:sz w:val="21"/>
          <w:szCs w:val="21"/>
        </w:rPr>
        <w:t>金融资产部分转移满足终止确认条件的，将所转移金融资产整体的账面价值，</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在终止确认部分和未终止确认部分之间，按照各自的相对公允价值进行分摊，</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并将下列两项金额的差额计入当期损益：</w:t>
      </w:r>
    </w:p>
    <w:p>
      <w:pPr>
        <w:spacing w:before="18"/>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326" w:lineRule="auto" w:before="89"/>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）终止确认部分的对价，与原直接计入所有者权益的公允价值变动累计额</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中对应终止确认部分的金额（涉及转移的金融资产为可供出售金融资产的情 </w:t>
      </w:r>
      <w:r>
        <w:rPr>
          <w:rFonts w:ascii="宋体" w:hAnsi="宋体" w:cs="宋体" w:eastAsia="宋体" w:hint="default"/>
          <w:sz w:val="21"/>
          <w:szCs w:val="21"/>
        </w:rPr>
        <w:t>形）之和。</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金融资产转移不满足终止确认条件的，继续确认该金融资产，所收到的对价确</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认为一项金融负债。</w:t>
      </w:r>
    </w:p>
    <w:p>
      <w:pPr>
        <w:spacing w:line="240" w:lineRule="auto" w:before="0"/>
        <w:rPr>
          <w:rFonts w:ascii="宋体" w:hAnsi="宋体" w:cs="宋体" w:eastAsia="宋体" w:hint="default"/>
          <w:sz w:val="20"/>
          <w:szCs w:val="20"/>
        </w:rPr>
      </w:pPr>
    </w:p>
    <w:p>
      <w:pPr>
        <w:tabs>
          <w:tab w:pos="1395" w:val="left" w:leader="none"/>
        </w:tabs>
        <w:spacing w:line="328" w:lineRule="auto" w:before="148"/>
        <w:ind w:left="1400" w:right="16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金融负债终止确认条件</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5"/>
          <w:w w:val="100"/>
          <w:sz w:val="21"/>
          <w:szCs w:val="21"/>
        </w:rPr>
        <w:t>金融负债的现时义务全部或部分已经解除的，则终止确认该金融负债或其一部</w:t>
      </w:r>
      <w:r>
        <w:rPr>
          <w:rFonts w:ascii="宋体" w:hAnsi="宋体" w:cs="宋体" w:eastAsia="宋体" w:hint="default"/>
          <w:w w:val="100"/>
          <w:sz w:val="21"/>
          <w:szCs w:val="21"/>
        </w:rPr>
        <w:t> </w:t>
      </w:r>
      <w:r>
        <w:rPr>
          <w:rFonts w:ascii="宋体" w:hAnsi="宋体" w:cs="宋体" w:eastAsia="宋体" w:hint="default"/>
          <w:spacing w:val="-2"/>
          <w:sz w:val="21"/>
          <w:szCs w:val="21"/>
        </w:rPr>
        <w:t>分；本公司若与债权人签定协议，以承担新金融负债方式替换现存金融负债，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且新金融负债与现存金融负债的合同条款实质上不同的，则终止确认现存金融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负债，并同时确认新金融负债。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对现存金融负债全部或部分合同条款作出实质性修改的，则终止确认现存金融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负债或其一部分，同时将修改条款后的金融负债确认为一项新金融负债。</w:t>
      </w:r>
    </w:p>
    <w:p>
      <w:pPr>
        <w:spacing w:before="26"/>
        <w:ind w:left="1400" w:right="1782" w:firstLine="0"/>
        <w:jc w:val="left"/>
        <w:rPr>
          <w:rFonts w:ascii="宋体" w:hAnsi="宋体" w:cs="宋体" w:eastAsia="宋体" w:hint="default"/>
          <w:sz w:val="21"/>
          <w:szCs w:val="21"/>
        </w:rPr>
      </w:pPr>
      <w:r>
        <w:rPr>
          <w:rFonts w:ascii="宋体" w:hAnsi="宋体" w:cs="宋体" w:eastAsia="宋体" w:hint="default"/>
          <w:sz w:val="21"/>
          <w:szCs w:val="21"/>
        </w:rPr>
        <w:t>金融负债全部或部分终止确认时，终止确认的金融负债账面价值与支付对价</w:t>
      </w:r>
    </w:p>
    <w:p>
      <w:pPr>
        <w:spacing w:line="331" w:lineRule="auto" w:before="106"/>
        <w:ind w:left="1400" w:right="1428" w:firstLine="0"/>
        <w:jc w:val="left"/>
        <w:rPr>
          <w:rFonts w:ascii="宋体" w:hAnsi="宋体" w:cs="宋体" w:eastAsia="宋体" w:hint="default"/>
          <w:sz w:val="21"/>
          <w:szCs w:val="21"/>
        </w:rPr>
      </w:pPr>
      <w:r>
        <w:rPr>
          <w:rFonts w:ascii="宋体" w:hAnsi="宋体" w:cs="宋体" w:eastAsia="宋体" w:hint="default"/>
          <w:spacing w:val="-2"/>
          <w:sz w:val="21"/>
          <w:szCs w:val="21"/>
        </w:rPr>
        <w:t>（包括转出的非现金资产或承担的新金融负债）之间的差额，计入当期损益。</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w w:val="100"/>
          <w:sz w:val="21"/>
          <w:szCs w:val="21"/>
        </w:rPr>
        <w:t>本公司若回购部分金融负债的，在回购日按照继续确认部分与终止确认部分的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相对公允价值，将该金融负债整体的账面价值进行分配。分配给终止确认部分</w:t>
      </w:r>
    </w:p>
    <w:p>
      <w:pPr>
        <w:spacing w:after="0" w:line="331"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8"/>
        <w:rPr>
          <w:rFonts w:ascii="宋体" w:hAnsi="宋体" w:cs="宋体" w:eastAsia="宋体" w:hint="default"/>
          <w:sz w:val="19"/>
          <w:szCs w:val="19"/>
        </w:rPr>
      </w:pPr>
    </w:p>
    <w:p>
      <w:pPr>
        <w:spacing w:line="331" w:lineRule="auto" w:before="36"/>
        <w:ind w:left="1400" w:right="1782" w:firstLine="0"/>
        <w:jc w:val="left"/>
        <w:rPr>
          <w:rFonts w:ascii="宋体" w:hAnsi="宋体" w:cs="宋体" w:eastAsia="宋体" w:hint="default"/>
          <w:sz w:val="21"/>
          <w:szCs w:val="21"/>
        </w:rPr>
      </w:pPr>
      <w:r>
        <w:rPr>
          <w:rFonts w:ascii="宋体" w:hAnsi="宋体" w:cs="宋体" w:eastAsia="宋体" w:hint="default"/>
          <w:spacing w:val="-5"/>
          <w:sz w:val="21"/>
          <w:szCs w:val="21"/>
        </w:rPr>
        <w:t>的账面价值与支付的对价（包括转出的非现金资产或承担的新金融负债）之间</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的差额，计入当期损益。</w:t>
      </w:r>
    </w:p>
    <w:p>
      <w:pPr>
        <w:spacing w:line="240" w:lineRule="auto" w:before="0"/>
        <w:rPr>
          <w:rFonts w:ascii="宋体" w:hAnsi="宋体" w:cs="宋体" w:eastAsia="宋体" w:hint="default"/>
          <w:sz w:val="20"/>
          <w:szCs w:val="20"/>
        </w:rPr>
      </w:pPr>
    </w:p>
    <w:p>
      <w:pPr>
        <w:tabs>
          <w:tab w:pos="1395" w:val="left" w:leader="none"/>
        </w:tabs>
        <w:spacing w:before="144"/>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金融资产和金融负债公允价值的确定方法</w:t>
      </w:r>
      <w:r>
        <w:rPr>
          <w:rFonts w:ascii="宋体" w:hAnsi="宋体" w:cs="宋体" w:eastAsia="宋体" w:hint="default"/>
          <w:spacing w:val="-1"/>
          <w:sz w:val="21"/>
          <w:szCs w:val="21"/>
        </w:rPr>
      </w:r>
    </w:p>
    <w:p>
      <w:pPr>
        <w:spacing w:line="331" w:lineRule="auto" w:before="88"/>
        <w:ind w:left="1400" w:right="1782" w:firstLine="0"/>
        <w:jc w:val="left"/>
        <w:rPr>
          <w:rFonts w:ascii="宋体" w:hAnsi="宋体" w:cs="宋体" w:eastAsia="宋体" w:hint="default"/>
          <w:sz w:val="21"/>
          <w:szCs w:val="21"/>
        </w:rPr>
      </w:pPr>
      <w:r>
        <w:rPr>
          <w:rFonts w:ascii="宋体" w:hAnsi="宋体" w:cs="宋体" w:eastAsia="宋体" w:hint="default"/>
          <w:sz w:val="21"/>
          <w:szCs w:val="21"/>
        </w:rPr>
        <w:t>本公司采用公允价值计量的金融资产和金融负债全部直接参考活跃市场中的</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报价。</w:t>
      </w:r>
    </w:p>
    <w:p>
      <w:pPr>
        <w:spacing w:line="240" w:lineRule="auto" w:before="0"/>
        <w:rPr>
          <w:rFonts w:ascii="宋体" w:hAnsi="宋体" w:cs="宋体" w:eastAsia="宋体" w:hint="default"/>
          <w:sz w:val="20"/>
          <w:szCs w:val="20"/>
        </w:rPr>
      </w:pPr>
    </w:p>
    <w:p>
      <w:pPr>
        <w:tabs>
          <w:tab w:pos="1395" w:val="left" w:leader="none"/>
        </w:tabs>
        <w:spacing w:line="326" w:lineRule="auto" w:before="144"/>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金融资产（不含应收款项）减值准备计提</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5"/>
          <w:w w:val="100"/>
          <w:sz w:val="21"/>
          <w:szCs w:val="21"/>
        </w:rPr>
        <w:t>除以公允价值计量且其变动计入当期损益的金融资产外，本公司于资产负债表</w:t>
      </w:r>
      <w:r>
        <w:rPr>
          <w:rFonts w:ascii="宋体" w:hAnsi="宋体" w:cs="宋体" w:eastAsia="宋体" w:hint="default"/>
          <w:w w:val="100"/>
          <w:sz w:val="21"/>
          <w:szCs w:val="21"/>
        </w:rPr>
        <w:t> </w:t>
      </w:r>
      <w:r>
        <w:rPr>
          <w:rFonts w:ascii="宋体" w:hAnsi="宋体" w:cs="宋体" w:eastAsia="宋体" w:hint="default"/>
          <w:spacing w:val="-5"/>
          <w:w w:val="100"/>
          <w:sz w:val="21"/>
          <w:szCs w:val="21"/>
        </w:rPr>
        <w:t>日对金融资产的账面价值进行检查，如果有客观证据表明某项金融资产发生减</w:t>
      </w:r>
      <w:r>
        <w:rPr>
          <w:rFonts w:ascii="宋体" w:hAnsi="宋体" w:cs="宋体" w:eastAsia="宋体" w:hint="default"/>
          <w:w w:val="100"/>
          <w:sz w:val="21"/>
          <w:szCs w:val="21"/>
        </w:rPr>
        <w:t> </w:t>
      </w:r>
      <w:r>
        <w:rPr>
          <w:rFonts w:ascii="宋体" w:hAnsi="宋体" w:cs="宋体" w:eastAsia="宋体" w:hint="default"/>
          <w:sz w:val="21"/>
          <w:szCs w:val="21"/>
        </w:rPr>
        <w:t>值的，计提减值准备。</w:t>
      </w:r>
    </w:p>
    <w:p>
      <w:pPr>
        <w:spacing w:line="312" w:lineRule="auto" w:before="9"/>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期末如果可供出售金融资产的公允价值发生较大幅度下降，或在综合考虑各种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相关因素后，预期这种下降趋势属于非暂时性的，就认定其已发生减值，将原</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直接计入所有者权益的公允价值下降形成的累计损失一并转出，确认减值损 </w:t>
      </w:r>
      <w:r>
        <w:rPr>
          <w:rFonts w:ascii="宋体" w:hAnsi="宋体" w:cs="宋体" w:eastAsia="宋体" w:hint="default"/>
          <w:sz w:val="21"/>
          <w:szCs w:val="21"/>
        </w:rPr>
        <w:t>失。</w:t>
      </w:r>
      <w:r>
        <w:rPr>
          <w:rFonts w:ascii="宋体" w:hAnsi="宋体" w:cs="宋体" w:eastAsia="宋体" w:hint="default"/>
          <w:spacing w:val="-103"/>
          <w:sz w:val="21"/>
          <w:szCs w:val="21"/>
        </w:rPr>
        <w:t> </w:t>
      </w:r>
      <w:r>
        <w:rPr>
          <w:rFonts w:ascii="宋体" w:hAnsi="宋体" w:cs="宋体" w:eastAsia="宋体" w:hint="default"/>
          <w:spacing w:val="-5"/>
          <w:w w:val="100"/>
          <w:sz w:val="21"/>
          <w:szCs w:val="21"/>
        </w:rPr>
        <w:t>对于已确认减值损失的可供出售债务工具，在随后的会计期间公允价值已上升</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且客观上与确认原减值损失确认后发生的事项有关的，原确认的减值损失予以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转回，计入当期损益。</w:t>
      </w:r>
      <w:r>
        <w:rPr>
          <w:rFonts w:ascii="宋体" w:hAnsi="宋体" w:cs="宋体" w:eastAsia="宋体" w:hint="default"/>
          <w:w w:val="100"/>
          <w:sz w:val="21"/>
          <w:szCs w:val="21"/>
        </w:rPr>
        <w:t> </w:t>
      </w:r>
      <w:r>
        <w:rPr>
          <w:rFonts w:ascii="宋体" w:hAnsi="宋体" w:cs="宋体" w:eastAsia="宋体" w:hint="default"/>
          <w:sz w:val="21"/>
          <w:szCs w:val="21"/>
        </w:rPr>
        <w:t>可供出售权益工具投资发生的减值损失，不得通过损益转回。</w:t>
      </w:r>
    </w:p>
    <w:p>
      <w:pPr>
        <w:spacing w:line="297" w:lineRule="auto" w:before="22"/>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w:t>
      </w:r>
      <w:r>
        <w:rPr>
          <w:rFonts w:ascii="宋体" w:hAnsi="宋体" w:cs="宋体" w:eastAsia="宋体" w:hint="default"/>
          <w:w w:val="100"/>
          <w:sz w:val="21"/>
          <w:szCs w:val="21"/>
        </w:rPr>
        <w:t> </w:t>
      </w:r>
      <w:r>
        <w:rPr>
          <w:rFonts w:ascii="宋体" w:hAnsi="宋体" w:cs="宋体" w:eastAsia="宋体" w:hint="default"/>
          <w:spacing w:val="-2"/>
          <w:sz w:val="21"/>
          <w:szCs w:val="21"/>
        </w:rPr>
        <w:t>持有至到期投资减值损失的计量比照应收款项减值损失计量方法处理。</w:t>
      </w:r>
    </w:p>
    <w:p>
      <w:pPr>
        <w:tabs>
          <w:tab w:pos="853" w:val="left" w:leader="none"/>
        </w:tabs>
        <w:spacing w:before="34"/>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应收款项坏账准备</w:t>
      </w:r>
      <w:r>
        <w:rPr>
          <w:rFonts w:ascii="宋体" w:hAnsi="宋体" w:cs="宋体" w:eastAsia="宋体" w:hint="default"/>
          <w:sz w:val="21"/>
          <w:szCs w:val="21"/>
        </w:rPr>
      </w:r>
    </w:p>
    <w:p>
      <w:pPr>
        <w:tabs>
          <w:tab w:pos="1395" w:val="left" w:leader="none"/>
        </w:tabs>
        <w:spacing w:line="309" w:lineRule="auto" w:before="69"/>
        <w:ind w:left="1400" w:right="463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单项金额重大的应收款项坏账准备计提：</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z w:val="21"/>
          <w:szCs w:val="21"/>
        </w:rPr>
        <w:t>单项金额重大的判断依据或金额标准：</w:t>
      </w:r>
      <w:r>
        <w:rPr>
          <w:rFonts w:ascii="宋体" w:hAnsi="宋体" w:cs="宋体" w:eastAsia="宋体" w:hint="default"/>
          <w:w w:val="100"/>
          <w:sz w:val="21"/>
          <w:szCs w:val="21"/>
        </w:rPr>
        <w:t> </w:t>
      </w:r>
      <w:r>
        <w:rPr>
          <w:rFonts w:ascii="宋体" w:hAnsi="宋体" w:cs="宋体" w:eastAsia="宋体" w:hint="default"/>
          <w:sz w:val="21"/>
          <w:szCs w:val="21"/>
        </w:rPr>
        <w:t>应收款项中欠款金额前三名。</w:t>
      </w:r>
      <w:r>
        <w:rPr>
          <w:rFonts w:ascii="宋体" w:hAnsi="宋体" w:cs="宋体" w:eastAsia="宋体" w:hint="default"/>
          <w:w w:val="100"/>
          <w:sz w:val="21"/>
          <w:szCs w:val="21"/>
        </w:rPr>
        <w:t> </w:t>
      </w:r>
      <w:r>
        <w:rPr>
          <w:rFonts w:ascii="宋体" w:hAnsi="宋体" w:cs="宋体" w:eastAsia="宋体" w:hint="default"/>
          <w:spacing w:val="-2"/>
          <w:sz w:val="21"/>
          <w:szCs w:val="21"/>
        </w:rPr>
        <w:t>单项金额重大应收款项坏账准备的计提方法：</w:t>
      </w:r>
    </w:p>
    <w:p>
      <w:pPr>
        <w:spacing w:line="314" w:lineRule="auto" w:before="24"/>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单独进行减值测试，按预计未来现金流量现值低于其账面价值的差额计提坏账</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准备，计入当期损益。单独测试未发生减值的应收账款和其他应收款，以账龄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为信用风险特征根据账龄分析法计提坏账准备。</w:t>
      </w:r>
    </w:p>
    <w:p>
      <w:pPr>
        <w:spacing w:line="240" w:lineRule="auto" w:before="1"/>
        <w:rPr>
          <w:rFonts w:ascii="宋体" w:hAnsi="宋体" w:cs="宋体" w:eastAsia="宋体" w:hint="default"/>
          <w:sz w:val="29"/>
          <w:szCs w:val="29"/>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279.649994pt;margin-top:35.543694pt;width:.6pt;height:17.8pt;mso-position-horizontal-relative:page;mso-position-vertical-relative:paragraph;z-index:-1312816" coordorigin="5593,711" coordsize="12,356">
            <v:shape style="position:absolute;left:5593;top:711;width:2;height:10" type="#_x0000_t75" stroked="false">
              <v:imagedata r:id="rId109" o:title=""/>
            </v:shape>
            <v:group style="position:absolute;left:5595;top:740;width:10;height:20" coordorigin="5595,740" coordsize="10,20">
              <v:shape style="position:absolute;left:5595;top:740;width:10;height:20" coordorigin="5595,740" coordsize="10,20" path="m5595,759l5605,759,5605,740,5595,740,5595,759xe" filled="true" fillcolor="#000000" stroked="false">
                <v:path arrowok="t"/>
                <v:fill type="solid"/>
              </v:shape>
            </v:group>
            <v:group style="position:absolute;left:5595;top:759;width:10;height:20" coordorigin="5595,759" coordsize="10,20">
              <v:shape style="position:absolute;left:5595;top:759;width:10;height:20" coordorigin="5595,759" coordsize="10,20" path="m5595,778l5605,778,5605,759,5595,759,5595,778xe" filled="true" fillcolor="#000000" stroked="false">
                <v:path arrowok="t"/>
                <v:fill type="solid"/>
              </v:shape>
            </v:group>
            <v:group style="position:absolute;left:5595;top:778;width:10;height:20" coordorigin="5595,778" coordsize="10,20">
              <v:shape style="position:absolute;left:5595;top:778;width:10;height:20" coordorigin="5595,778" coordsize="10,20" path="m5595,797l5605,797,5605,778,5595,778,5595,797xe" filled="true" fillcolor="#000000" stroked="false">
                <v:path arrowok="t"/>
                <v:fill type="solid"/>
              </v:shape>
            </v:group>
            <v:group style="position:absolute;left:5595;top:797;width:10;height:20" coordorigin="5595,797" coordsize="10,20">
              <v:shape style="position:absolute;left:5595;top:797;width:10;height:20" coordorigin="5595,797" coordsize="10,20" path="m5595,816l5605,816,5605,797,5595,797,5595,816xe" filled="true" fillcolor="#000000" stroked="false">
                <v:path arrowok="t"/>
                <v:fill type="solid"/>
              </v:shape>
            </v:group>
            <v:group style="position:absolute;left:5595;top:816;width:10;height:20" coordorigin="5595,816" coordsize="10,20">
              <v:shape style="position:absolute;left:5595;top:816;width:10;height:20" coordorigin="5595,816" coordsize="10,20" path="m5595,836l5605,836,5605,816,5595,816,5595,836xe" filled="true" fillcolor="#000000" stroked="false">
                <v:path arrowok="t"/>
                <v:fill type="solid"/>
              </v:shape>
            </v:group>
            <v:group style="position:absolute;left:5595;top:836;width:10;height:20" coordorigin="5595,836" coordsize="10,20">
              <v:shape style="position:absolute;left:5595;top:836;width:10;height:20" coordorigin="5595,836" coordsize="10,20" path="m5595,855l5605,855,5605,836,5595,836,5595,855xe" filled="true" fillcolor="#000000" stroked="false">
                <v:path arrowok="t"/>
                <v:fill type="solid"/>
              </v:shape>
            </v:group>
            <v:group style="position:absolute;left:5595;top:855;width:10;height:20" coordorigin="5595,855" coordsize="10,20">
              <v:shape style="position:absolute;left:5595;top:855;width:10;height:20" coordorigin="5595,855" coordsize="10,20" path="m5595,874l5605,874,5605,855,5595,855,5595,874xe" filled="true" fillcolor="#000000" stroked="false">
                <v:path arrowok="t"/>
                <v:fill type="solid"/>
              </v:shape>
            </v:group>
            <v:group style="position:absolute;left:5595;top:874;width:10;height:20" coordorigin="5595,874" coordsize="10,20">
              <v:shape style="position:absolute;left:5595;top:874;width:10;height:20" coordorigin="5595,874" coordsize="10,20" path="m5595,893l5605,893,5605,874,5595,874,5595,893xe" filled="true" fillcolor="#000000" stroked="false">
                <v:path arrowok="t"/>
                <v:fill type="solid"/>
              </v:shape>
            </v:group>
            <v:group style="position:absolute;left:5595;top:893;width:10;height:20" coordorigin="5595,893" coordsize="10,20">
              <v:shape style="position:absolute;left:5595;top:893;width:10;height:20" coordorigin="5595,893" coordsize="10,20" path="m5595,912l5605,912,5605,893,5595,893,5595,912xe" filled="true" fillcolor="#000000" stroked="false">
                <v:path arrowok="t"/>
                <v:fill type="solid"/>
              </v:shape>
            </v:group>
            <v:group style="position:absolute;left:5595;top:912;width:10;height:20" coordorigin="5595,912" coordsize="10,20">
              <v:shape style="position:absolute;left:5595;top:912;width:10;height:20" coordorigin="5595,912" coordsize="10,20" path="m5595,932l5605,932,5605,912,5595,912,5595,932xe" filled="true" fillcolor="#000000" stroked="false">
                <v:path arrowok="t"/>
                <v:fill type="solid"/>
              </v:shape>
            </v:group>
            <v:group style="position:absolute;left:5595;top:932;width:10;height:20" coordorigin="5595,932" coordsize="10,20">
              <v:shape style="position:absolute;left:5595;top:932;width:10;height:20" coordorigin="5595,932" coordsize="10,20" path="m5595,951l5605,951,5605,932,5595,932,5595,951xe" filled="true" fillcolor="#000000" stroked="false">
                <v:path arrowok="t"/>
                <v:fill type="solid"/>
              </v:shape>
            </v:group>
            <v:group style="position:absolute;left:5595;top:951;width:10;height:20" coordorigin="5595,951" coordsize="10,20">
              <v:shape style="position:absolute;left:5595;top:951;width:10;height:20" coordorigin="5595,951" coordsize="10,20" path="m5595,970l5605,970,5605,951,5595,951,5595,970xe" filled="true" fillcolor="#000000" stroked="false">
                <v:path arrowok="t"/>
                <v:fill type="solid"/>
              </v:shape>
            </v:group>
            <v:group style="position:absolute;left:5595;top:970;width:10;height:20" coordorigin="5595,970" coordsize="10,20">
              <v:shape style="position:absolute;left:5595;top:970;width:10;height:20" coordorigin="5595,970" coordsize="10,20" path="m5595,989l5605,989,5605,970,5595,970,5595,989xe" filled="true" fillcolor="#000000" stroked="false">
                <v:path arrowok="t"/>
                <v:fill type="solid"/>
              </v:shape>
            </v:group>
            <v:group style="position:absolute;left:5595;top:989;width:10;height:20" coordorigin="5595,989" coordsize="10,20">
              <v:shape style="position:absolute;left:5595;top:989;width:10;height:20" coordorigin="5595,989" coordsize="10,20" path="m5595,1008l5605,1008,5605,989,5595,989,5595,1008xe" filled="true" fillcolor="#000000" stroked="false">
                <v:path arrowok="t"/>
                <v:fill type="solid"/>
              </v:shape>
            </v:group>
            <v:group style="position:absolute;left:5595;top:1008;width:10;height:20" coordorigin="5595,1008" coordsize="10,20">
              <v:shape style="position:absolute;left:5595;top:1008;width:10;height:20" coordorigin="5595,1008" coordsize="10,20" path="m5595,1028l5605,1028,5605,1008,5595,1008,5595,1028xe" filled="true" fillcolor="#000000" stroked="false">
                <v:path arrowok="t"/>
                <v:fill type="solid"/>
              </v:shape>
            </v:group>
            <v:group style="position:absolute;left:5595;top:1028;width:10;height:20" coordorigin="5595,1028" coordsize="10,20">
              <v:shape style="position:absolute;left:5595;top:1028;width:10;height:20" coordorigin="5595,1028" coordsize="10,20" path="m5595,1047l5605,1047,5605,1028,5595,1028,5595,1047xe" filled="true" fillcolor="#000000" stroked="false">
                <v:path arrowok="t"/>
                <v:fill type="solid"/>
              </v:shape>
            </v:group>
            <v:group style="position:absolute;left:5595;top:1047;width:10;height:20" coordorigin="5595,1047" coordsize="10,20">
              <v:shape style="position:absolute;left:5595;top:1047;width:10;height:20" coordorigin="5595,1047" coordsize="10,20" path="m5595,1066l5605,1066,5605,1047,5595,1047,5595,1066xe" filled="true" fillcolor="#000000" stroked="false">
                <v:path arrowok="t"/>
                <v:fill type="solid"/>
              </v:shape>
            </v:group>
            <w10:wrap type="none"/>
          </v:group>
        </w:pict>
      </w:r>
      <w:r>
        <w:rPr/>
        <w:pict>
          <v:group style="position:absolute;margin-left:279.649994pt;margin-top:73.943695pt;width:.6pt;height:18.75pt;mso-position-horizontal-relative:page;mso-position-vertical-relative:paragraph;z-index:-1312792" coordorigin="5593,1479" coordsize="12,375">
            <v:shape style="position:absolute;left:5593;top:1479;width:2;height:10" type="#_x0000_t75" stroked="false">
              <v:imagedata r:id="rId109" o:title=""/>
            </v:shape>
            <v:group style="position:absolute;left:5595;top:1508;width:10;height:20" coordorigin="5595,1508" coordsize="10,20">
              <v:shape style="position:absolute;left:5595;top:1508;width:10;height:20" coordorigin="5595,1508" coordsize="10,20" path="m5595,1527l5605,1527,5605,1508,5595,1508,5595,1527xe" filled="true" fillcolor="#000000" stroked="false">
                <v:path arrowok="t"/>
                <v:fill type="solid"/>
              </v:shape>
            </v:group>
            <v:group style="position:absolute;left:5595;top:1527;width:10;height:20" coordorigin="5595,1527" coordsize="10,20">
              <v:shape style="position:absolute;left:5595;top:1527;width:10;height:20" coordorigin="5595,1527" coordsize="10,20" path="m5595,1546l5605,1546,5605,1527,5595,1527,5595,1546xe" filled="true" fillcolor="#000000" stroked="false">
                <v:path arrowok="t"/>
                <v:fill type="solid"/>
              </v:shape>
            </v:group>
            <v:group style="position:absolute;left:5595;top:1546;width:10;height:20" coordorigin="5595,1546" coordsize="10,20">
              <v:shape style="position:absolute;left:5595;top:1546;width:10;height:20" coordorigin="5595,1546" coordsize="10,20" path="m5595,1565l5605,1565,5605,1546,5595,1546,5595,1565xe" filled="true" fillcolor="#000000" stroked="false">
                <v:path arrowok="t"/>
                <v:fill type="solid"/>
              </v:shape>
            </v:group>
            <v:group style="position:absolute;left:5595;top:1565;width:10;height:20" coordorigin="5595,1565" coordsize="10,20">
              <v:shape style="position:absolute;left:5595;top:1565;width:10;height:20" coordorigin="5595,1565" coordsize="10,20" path="m5595,1584l5605,1584,5605,1565,5595,1565,5595,1584xe" filled="true" fillcolor="#000000" stroked="false">
                <v:path arrowok="t"/>
                <v:fill type="solid"/>
              </v:shape>
            </v:group>
            <v:group style="position:absolute;left:5595;top:1584;width:10;height:20" coordorigin="5595,1584" coordsize="10,20">
              <v:shape style="position:absolute;left:5595;top:1584;width:10;height:20" coordorigin="5595,1584" coordsize="10,20" path="m5595,1604l5605,1604,5605,1584,5595,1584,5595,1604xe" filled="true" fillcolor="#000000" stroked="false">
                <v:path arrowok="t"/>
                <v:fill type="solid"/>
              </v:shape>
            </v:group>
            <v:group style="position:absolute;left:5595;top:1604;width:10;height:20" coordorigin="5595,1604" coordsize="10,20">
              <v:shape style="position:absolute;left:5595;top:1604;width:10;height:20" coordorigin="5595,1604" coordsize="10,20" path="m5595,1623l5605,1623,5605,1604,5595,1604,5595,1623xe" filled="true" fillcolor="#000000" stroked="false">
                <v:path arrowok="t"/>
                <v:fill type="solid"/>
              </v:shape>
            </v:group>
            <v:group style="position:absolute;left:5595;top:1623;width:10;height:20" coordorigin="5595,1623" coordsize="10,20">
              <v:shape style="position:absolute;left:5595;top:1623;width:10;height:20" coordorigin="5595,1623" coordsize="10,20" path="m5595,1642l5605,1642,5605,1623,5595,1623,5595,1642xe" filled="true" fillcolor="#000000" stroked="false">
                <v:path arrowok="t"/>
                <v:fill type="solid"/>
              </v:shape>
            </v:group>
            <v:group style="position:absolute;left:5595;top:1642;width:10;height:20" coordorigin="5595,1642" coordsize="10,20">
              <v:shape style="position:absolute;left:5595;top:1642;width:10;height:20" coordorigin="5595,1642" coordsize="10,20" path="m5595,1661l5605,1661,5605,1642,5595,1642,5595,1661xe" filled="true" fillcolor="#000000" stroked="false">
                <v:path arrowok="t"/>
                <v:fill type="solid"/>
              </v:shape>
            </v:group>
            <v:group style="position:absolute;left:5595;top:1661;width:10;height:20" coordorigin="5595,1661" coordsize="10,20">
              <v:shape style="position:absolute;left:5595;top:1661;width:10;height:20" coordorigin="5595,1661" coordsize="10,20" path="m5595,1680l5605,1680,5605,1661,5595,1661,5595,1680xe" filled="true" fillcolor="#000000" stroked="false">
                <v:path arrowok="t"/>
                <v:fill type="solid"/>
              </v:shape>
            </v:group>
            <v:group style="position:absolute;left:5595;top:1680;width:10;height:20" coordorigin="5595,1680" coordsize="10,20">
              <v:shape style="position:absolute;left:5595;top:1680;width:10;height:20" coordorigin="5595,1680" coordsize="10,20" path="m5595,1700l5605,1700,5605,1680,5595,1680,5595,1700xe" filled="true" fillcolor="#000000" stroked="false">
                <v:path arrowok="t"/>
                <v:fill type="solid"/>
              </v:shape>
            </v:group>
            <v:group style="position:absolute;left:5595;top:1700;width:10;height:20" coordorigin="5595,1700" coordsize="10,20">
              <v:shape style="position:absolute;left:5595;top:1700;width:10;height:20" coordorigin="5595,1700" coordsize="10,20" path="m5595,1719l5605,1719,5605,1700,5595,1700,5595,1719xe" filled="true" fillcolor="#000000" stroked="false">
                <v:path arrowok="t"/>
                <v:fill type="solid"/>
              </v:shape>
            </v:group>
            <v:group style="position:absolute;left:5595;top:1719;width:10;height:20" coordorigin="5595,1719" coordsize="10,20">
              <v:shape style="position:absolute;left:5595;top:1719;width:10;height:20" coordorigin="5595,1719" coordsize="10,20" path="m5595,1738l5605,1738,5605,1719,5595,1719,5595,1738xe" filled="true" fillcolor="#000000" stroked="false">
                <v:path arrowok="t"/>
                <v:fill type="solid"/>
              </v:shape>
            </v:group>
            <v:group style="position:absolute;left:5595;top:1738;width:10;height:20" coordorigin="5595,1738" coordsize="10,20">
              <v:shape style="position:absolute;left:5595;top:1738;width:10;height:20" coordorigin="5595,1738" coordsize="10,20" path="m5595,1757l5605,1757,5605,1738,5595,1738,5595,1757xe" filled="true" fillcolor="#000000" stroked="false">
                <v:path arrowok="t"/>
                <v:fill type="solid"/>
              </v:shape>
            </v:group>
            <v:group style="position:absolute;left:5595;top:1757;width:10;height:20" coordorigin="5595,1757" coordsize="10,20">
              <v:shape style="position:absolute;left:5595;top:1757;width:10;height:20" coordorigin="5595,1757" coordsize="10,20" path="m5595,1776l5605,1776,5605,1757,5595,1757,5595,1776xe" filled="true" fillcolor="#000000" stroked="false">
                <v:path arrowok="t"/>
                <v:fill type="solid"/>
              </v:shape>
            </v:group>
            <v:group style="position:absolute;left:5595;top:1776;width:10;height:20" coordorigin="5595,1776" coordsize="10,20">
              <v:shape style="position:absolute;left:5595;top:1776;width:10;height:20" coordorigin="5595,1776" coordsize="10,20" path="m5595,1796l5605,1796,5605,1776,5595,1776,5595,1796xe" filled="true" fillcolor="#000000" stroked="false">
                <v:path arrowok="t"/>
                <v:fill type="solid"/>
              </v:shape>
            </v:group>
            <v:group style="position:absolute;left:5595;top:1796;width:10;height:20" coordorigin="5595,1796" coordsize="10,20">
              <v:shape style="position:absolute;left:5595;top:1796;width:10;height:20" coordorigin="5595,1796" coordsize="10,20" path="m5595,1815l5605,1815,5605,1796,5595,1796,5595,1815xe" filled="true" fillcolor="#000000" stroked="false">
                <v:path arrowok="t"/>
                <v:fill type="solid"/>
              </v:shape>
            </v:group>
            <v:group style="position:absolute;left:5595;top:1815;width:10;height:20" coordorigin="5595,1815" coordsize="10,20">
              <v:shape style="position:absolute;left:5595;top:1815;width:10;height:20" coordorigin="5595,1815" coordsize="10,20" path="m5595,1834l5605,1834,5605,1815,5595,1815,5595,1834xe" filled="true" fillcolor="#000000" stroked="false">
                <v:path arrowok="t"/>
                <v:fill type="solid"/>
              </v:shape>
            </v:group>
            <v:group style="position:absolute;left:5595;top:1834;width:10;height:20" coordorigin="5595,1834" coordsize="10,20">
              <v:shape style="position:absolute;left:5595;top:1834;width:10;height:20" coordorigin="5595,1834" coordsize="10,20" path="m5595,1853l5605,1853,5605,1834,5595,1834,5595,1853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按组合计提坏账准备应收款项：</w:t>
      </w:r>
      <w:r>
        <w:rPr>
          <w:rFonts w:ascii="宋体" w:hAnsi="宋体" w:cs="宋体" w:eastAsia="宋体" w:hint="default"/>
          <w:spacing w:val="-1"/>
          <w:sz w:val="21"/>
          <w:szCs w:val="21"/>
        </w:rPr>
      </w:r>
    </w:p>
    <w:tbl>
      <w:tblPr>
        <w:tblW w:w="0" w:type="auto"/>
        <w:jc w:val="left"/>
        <w:tblInd w:w="1402" w:type="dxa"/>
        <w:tblLayout w:type="fixed"/>
        <w:tblCellMar>
          <w:top w:w="0" w:type="dxa"/>
          <w:left w:w="0" w:type="dxa"/>
          <w:bottom w:w="0" w:type="dxa"/>
          <w:right w:w="0" w:type="dxa"/>
        </w:tblCellMar>
        <w:tblLook w:val="01E0"/>
      </w:tblPr>
      <w:tblGrid>
        <w:gridCol w:w="1965"/>
        <w:gridCol w:w="5138"/>
      </w:tblGrid>
      <w:tr>
        <w:trPr>
          <w:trHeight w:val="396" w:hRule="exact"/>
        </w:trPr>
        <w:tc>
          <w:tcPr>
            <w:tcW w:w="1965" w:type="dxa"/>
            <w:tcBorders>
              <w:top w:val="single" w:sz="12" w:space="0" w:color="000000"/>
              <w:left w:val="nil" w:sz="6" w:space="0" w:color="auto"/>
              <w:bottom w:val="single" w:sz="4" w:space="0" w:color="000000"/>
              <w:right w:val="nil" w:sz="6" w:space="0" w:color="auto"/>
            </w:tcBorders>
          </w:tcPr>
          <w:p>
            <w:pPr/>
          </w:p>
        </w:tc>
        <w:tc>
          <w:tcPr>
            <w:tcW w:w="5138"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865"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384" w:hRule="exact"/>
        </w:trPr>
        <w:tc>
          <w:tcPr>
            <w:tcW w:w="1965"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3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5138"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left="1247" w:right="0"/>
              <w:jc w:val="left"/>
              <w:rPr>
                <w:rFonts w:ascii="宋体" w:hAnsi="宋体" w:cs="宋体" w:eastAsia="宋体" w:hint="default"/>
                <w:sz w:val="21"/>
                <w:szCs w:val="21"/>
              </w:rPr>
            </w:pPr>
            <w:r>
              <w:rPr>
                <w:rFonts w:ascii="宋体" w:hAnsi="宋体" w:cs="宋体" w:eastAsia="宋体" w:hint="default"/>
                <w:sz w:val="21"/>
                <w:szCs w:val="21"/>
              </w:rPr>
              <w:t>按照账龄确认</w:t>
            </w:r>
          </w:p>
        </w:tc>
      </w:tr>
      <w:tr>
        <w:trPr>
          <w:trHeight w:val="384" w:hRule="exact"/>
        </w:trPr>
        <w:tc>
          <w:tcPr>
            <w:tcW w:w="7103"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23"/>
              <w:ind w:left="136" w:right="0"/>
              <w:jc w:val="left"/>
              <w:rPr>
                <w:rFonts w:ascii="宋体" w:hAnsi="宋体" w:cs="宋体" w:eastAsia="宋体" w:hint="default"/>
                <w:sz w:val="21"/>
                <w:szCs w:val="21"/>
              </w:rPr>
            </w:pPr>
            <w:r>
              <w:rPr>
                <w:rFonts w:ascii="宋体" w:hAnsi="宋体" w:cs="宋体" w:eastAsia="宋体" w:hint="default"/>
                <w:spacing w:val="-2"/>
                <w:sz w:val="21"/>
                <w:szCs w:val="21"/>
              </w:rPr>
              <w:t>按组合计提坏账准备的计提方法（账龄分析法、余额百分比法、其他方法）</w:t>
            </w:r>
          </w:p>
        </w:tc>
      </w:tr>
      <w:tr>
        <w:trPr>
          <w:trHeight w:val="396" w:hRule="exact"/>
        </w:trPr>
        <w:tc>
          <w:tcPr>
            <w:tcW w:w="1965" w:type="dxa"/>
            <w:tcBorders>
              <w:top w:val="single" w:sz="4" w:space="0" w:color="000000"/>
              <w:left w:val="nil" w:sz="6" w:space="0" w:color="auto"/>
              <w:bottom w:val="single" w:sz="12" w:space="0" w:color="000000"/>
              <w:right w:val="nil" w:sz="6" w:space="0" w:color="auto"/>
            </w:tcBorders>
          </w:tcPr>
          <w:p>
            <w:pPr>
              <w:pStyle w:val="TableParagraph"/>
              <w:spacing w:line="240" w:lineRule="auto" w:before="18"/>
              <w:ind w:left="13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5138" w:type="dxa"/>
            <w:tcBorders>
              <w:top w:val="single" w:sz="8" w:space="0" w:color="000000"/>
              <w:left w:val="nil" w:sz="6" w:space="0" w:color="auto"/>
              <w:bottom w:val="single" w:sz="12" w:space="0" w:color="000000"/>
              <w:right w:val="nil" w:sz="6" w:space="0" w:color="auto"/>
            </w:tcBorders>
          </w:tcPr>
          <w:p>
            <w:pPr>
              <w:pStyle w:val="TableParagraph"/>
              <w:spacing w:line="240" w:lineRule="auto" w:before="14"/>
              <w:ind w:left="1247"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bl>
    <w:p>
      <w:pPr>
        <w:spacing w:after="0" w:line="240"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
        <w:rPr>
          <w:rFonts w:ascii="宋体" w:hAnsi="宋体" w:cs="宋体" w:eastAsia="宋体" w:hint="default"/>
          <w:b/>
          <w:bCs/>
          <w:sz w:val="21"/>
          <w:szCs w:val="21"/>
        </w:rPr>
      </w:pPr>
    </w:p>
    <w:p>
      <w:pPr>
        <w:spacing w:before="36"/>
        <w:ind w:left="1400" w:right="1782" w:firstLine="0"/>
        <w:jc w:val="left"/>
        <w:rPr>
          <w:rFonts w:ascii="宋体" w:hAnsi="宋体" w:cs="宋体" w:eastAsia="宋体" w:hint="default"/>
          <w:sz w:val="21"/>
          <w:szCs w:val="21"/>
        </w:rPr>
      </w:pPr>
      <w:r>
        <w:rPr/>
        <w:pict>
          <v:shape style="position:absolute;margin-left:259.970001pt;margin-top:18.503674pt;width:.48001pt;height:.12pt;mso-position-horizontal-relative:page;mso-position-vertical-relative:paragraph;z-index:-1312768" type="#_x0000_t75" stroked="false">
            <v:imagedata r:id="rId109" o:title=""/>
          </v:shape>
        </w:pict>
      </w:r>
      <w:r>
        <w:rPr/>
        <w:pict>
          <v:shape style="position:absolute;margin-left:380.470001pt;margin-top:18.503674pt;width:.48001pt;height:.12pt;mso-position-horizontal-relative:page;mso-position-vertical-relative:paragraph;z-index:-1312744" type="#_x0000_t75" stroked="false">
            <v:imagedata r:id="rId109" o:title=""/>
          </v:shape>
        </w:pict>
      </w:r>
      <w:r>
        <w:rPr/>
        <w:pict>
          <v:group style="position:absolute;margin-left:153.860001pt;margin-top:33.023716pt;width:349.55pt;height:5.55pt;mso-position-horizontal-relative:page;mso-position-vertical-relative:paragraph;z-index:-1312720" coordorigin="3077,660" coordsize="6991,111">
            <v:shape style="position:absolute;left:3077;top:660;width:2141;height:110" type="#_x0000_t75" stroked="false">
              <v:imagedata r:id="rId110" o:title=""/>
            </v:shape>
            <v:shape style="position:absolute;left:5195;top:756;width:2424;height:14" type="#_x0000_t75" stroked="false">
              <v:imagedata r:id="rId111" o:title=""/>
            </v:shape>
            <v:shape style="position:absolute;left:7605;top:761;width:2463;height:10" type="#_x0000_t75" stroked="false">
              <v:imagedata r:id="rId112" o:title=""/>
            </v:shape>
            <w10:wrap type="none"/>
          </v:group>
        </w:pict>
      </w:r>
      <w:r>
        <w:rPr/>
        <w:pict>
          <v:shape style="position:absolute;margin-left:153.860001pt;margin-top:58.103695pt;width:349.534574pt;height:.48pt;mso-position-horizontal-relative:page;mso-position-vertical-relative:paragraph;z-index:-1312696" type="#_x0000_t75" stroked="false">
            <v:imagedata r:id="rId113" o:title=""/>
          </v:shape>
        </w:pict>
      </w:r>
      <w:r>
        <w:rPr/>
        <w:pict>
          <v:shape style="position:absolute;margin-left:153.860001pt;margin-top:78.143692pt;width:349.534574pt;height:.48pt;mso-position-horizontal-relative:page;mso-position-vertical-relative:paragraph;z-index:-1312672" type="#_x0000_t75" stroked="false">
            <v:imagedata r:id="rId113" o:title=""/>
          </v:shape>
        </w:pict>
      </w:r>
      <w:r>
        <w:rPr>
          <w:rFonts w:ascii="宋体" w:hAnsi="宋体" w:cs="宋体" w:eastAsia="宋体" w:hint="default"/>
          <w:sz w:val="21"/>
          <w:szCs w:val="21"/>
        </w:rPr>
        <w:t>组合中，采用账龄分析法计提坏账准备的：</w:t>
      </w:r>
    </w:p>
    <w:p>
      <w:pPr>
        <w:spacing w:line="240" w:lineRule="auto" w:before="4"/>
        <w:rPr>
          <w:rFonts w:ascii="宋体" w:hAnsi="宋体" w:cs="宋体" w:eastAsia="宋体" w:hint="default"/>
          <w:sz w:val="2"/>
          <w:szCs w:val="2"/>
        </w:rPr>
      </w:pPr>
    </w:p>
    <w:tbl>
      <w:tblPr>
        <w:tblW w:w="0" w:type="auto"/>
        <w:jc w:val="left"/>
        <w:tblInd w:w="1402" w:type="dxa"/>
        <w:tblLayout w:type="fixed"/>
        <w:tblCellMar>
          <w:top w:w="0" w:type="dxa"/>
          <w:left w:w="0" w:type="dxa"/>
          <w:bottom w:w="0" w:type="dxa"/>
          <w:right w:w="0" w:type="dxa"/>
        </w:tblCellMar>
        <w:tblLook w:val="01E0"/>
      </w:tblPr>
      <w:tblGrid>
        <w:gridCol w:w="2141"/>
        <w:gridCol w:w="2410"/>
        <w:gridCol w:w="2453"/>
      </w:tblGrid>
      <w:tr>
        <w:trPr>
          <w:trHeight w:val="305" w:hRule="exact"/>
        </w:trPr>
        <w:tc>
          <w:tcPr>
            <w:tcW w:w="2141"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4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right="-8"/>
              <w:jc w:val="right"/>
              <w:rPr>
                <w:rFonts w:ascii="Times New Roman" w:hAnsi="Times New Roman" w:cs="Times New Roman" w:eastAsia="Times New Roman" w:hint="default"/>
                <w:sz w:val="21"/>
                <w:szCs w:val="21"/>
              </w:rPr>
            </w:pPr>
            <w:r>
              <w:rPr>
                <w:rFonts w:ascii="宋体" w:hAnsi="宋体" w:cs="宋体" w:eastAsia="宋体" w:hint="default"/>
                <w:spacing w:val="-2"/>
                <w:sz w:val="21"/>
                <w:szCs w:val="21"/>
              </w:rPr>
              <w:t>应收账款计提比例</w:t>
            </w:r>
            <w:r>
              <w:rPr>
                <w:rFonts w:ascii="Times New Roman" w:hAnsi="Times New Roman" w:cs="Times New Roman" w:eastAsia="Times New Roman" w:hint="default"/>
                <w:spacing w:val="-2"/>
                <w:sz w:val="21"/>
                <w:szCs w:val="21"/>
              </w:rPr>
              <w:t>(%)</w:t>
            </w:r>
            <w:r>
              <w:rPr>
                <w:rFonts w:ascii="Times New Roman" w:hAnsi="Times New Roman" w:cs="Times New Roman" w:eastAsia="Times New Roman" w:hint="default"/>
                <w:sz w:val="21"/>
                <w:szCs w:val="21"/>
              </w:rPr>
            </w:r>
          </w:p>
        </w:tc>
        <w:tc>
          <w:tcPr>
            <w:tcW w:w="2453"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232" w:right="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其他应收款计提比例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c>
      </w:tr>
      <w:tr>
        <w:trPr>
          <w:trHeight w:val="513"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13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5</w:t>
            </w:r>
          </w:p>
        </w:tc>
        <w:tc>
          <w:tcPr>
            <w:tcW w:w="2453"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5</w:t>
            </w:r>
          </w:p>
        </w:tc>
      </w:tr>
      <w:tr>
        <w:trPr>
          <w:trHeight w:val="400"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1"/>
              <w:jc w:val="right"/>
              <w:rPr>
                <w:rFonts w:ascii="Times New Roman" w:hAnsi="Times New Roman" w:cs="Times New Roman" w:eastAsia="Times New Roman" w:hint="default"/>
                <w:sz w:val="21"/>
                <w:szCs w:val="21"/>
              </w:rPr>
            </w:pPr>
            <w:r>
              <w:rPr>
                <w:rFonts w:ascii="Times New Roman"/>
                <w:sz w:val="21"/>
              </w:rPr>
              <w:t>20</w:t>
            </w:r>
          </w:p>
        </w:tc>
        <w:tc>
          <w:tcPr>
            <w:tcW w:w="2453"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21"/>
                <w:szCs w:val="21"/>
              </w:rPr>
            </w:pPr>
            <w:r>
              <w:rPr>
                <w:rFonts w:ascii="Times New Roman"/>
                <w:sz w:val="21"/>
              </w:rPr>
              <w:t>20</w:t>
            </w:r>
          </w:p>
        </w:tc>
      </w:tr>
      <w:tr>
        <w:trPr>
          <w:trHeight w:val="398"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21"/>
                <w:szCs w:val="21"/>
              </w:rPr>
            </w:pPr>
            <w:r>
              <w:rPr>
                <w:rFonts w:ascii="Times New Roman"/>
                <w:sz w:val="21"/>
              </w:rPr>
              <w:t>50</w:t>
            </w:r>
          </w:p>
        </w:tc>
        <w:tc>
          <w:tcPr>
            <w:tcW w:w="2453"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21"/>
                <w:szCs w:val="21"/>
              </w:rPr>
            </w:pPr>
            <w:r>
              <w:rPr>
                <w:rFonts w:ascii="Times New Roman"/>
                <w:sz w:val="21"/>
              </w:rPr>
              <w:t>50</w:t>
            </w:r>
          </w:p>
        </w:tc>
      </w:tr>
      <w:tr>
        <w:trPr>
          <w:trHeight w:val="408" w:hRule="exact"/>
        </w:trPr>
        <w:tc>
          <w:tcPr>
            <w:tcW w:w="2141" w:type="dxa"/>
            <w:tcBorders>
              <w:top w:val="nil" w:sz="6" w:space="0" w:color="auto"/>
              <w:left w:val="nil" w:sz="6" w:space="0" w:color="auto"/>
              <w:bottom w:val="single" w:sz="12"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24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98"/>
              <w:jc w:val="right"/>
              <w:rPr>
                <w:rFonts w:ascii="Times New Roman" w:hAnsi="Times New Roman" w:cs="Times New Roman" w:eastAsia="Times New Roman" w:hint="default"/>
                <w:sz w:val="21"/>
                <w:szCs w:val="21"/>
              </w:rPr>
            </w:pPr>
            <w:r>
              <w:rPr>
                <w:rFonts w:ascii="Times New Roman"/>
                <w:sz w:val="21"/>
              </w:rPr>
              <w:t>100</w:t>
            </w:r>
          </w:p>
        </w:tc>
        <w:tc>
          <w:tcPr>
            <w:tcW w:w="2453"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z w:val="21"/>
              </w:rPr>
              <w:t>100</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tabs>
          <w:tab w:pos="1395" w:val="left" w:leader="none"/>
        </w:tabs>
        <w:spacing w:line="345" w:lineRule="auto" w:before="0"/>
        <w:ind w:left="1400" w:right="1805" w:hanging="543"/>
        <w:jc w:val="left"/>
        <w:rPr>
          <w:rFonts w:ascii="宋体" w:hAnsi="宋体" w:cs="宋体" w:eastAsia="宋体" w:hint="default"/>
          <w:sz w:val="21"/>
          <w:szCs w:val="21"/>
        </w:rPr>
      </w:pPr>
      <w:r>
        <w:rPr/>
        <w:pict>
          <v:group style="position:absolute;margin-left:153.860001pt;margin-top:-51.21629pt;width:349.55pt;height:5.55pt;mso-position-horizontal-relative:page;mso-position-vertical-relative:paragraph;z-index:-1312648" coordorigin="3077,-1024" coordsize="6991,111">
            <v:shape style="position:absolute;left:3077;top:-1024;width:2141;height:110" type="#_x0000_t75" stroked="false">
              <v:imagedata r:id="rId110" o:title=""/>
            </v:shape>
            <v:shape style="position:absolute;left:5195;top:-928;width:2424;height:14" type="#_x0000_t75" stroked="false">
              <v:imagedata r:id="rId111" o:title=""/>
            </v:shape>
            <v:shape style="position:absolute;left:7605;top:-924;width:2463;height:10" type="#_x0000_t75" stroked="false">
              <v:imagedata r:id="rId112"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单项金额虽不重大但单项计提坏账准备的应收账款：</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z w:val="21"/>
          <w:szCs w:val="21"/>
        </w:rPr>
        <w:t>单项计提坏账准备的理由：</w:t>
      </w:r>
      <w:r>
        <w:rPr>
          <w:rFonts w:ascii="宋体" w:hAnsi="宋体" w:cs="宋体" w:eastAsia="宋体" w:hint="default"/>
          <w:w w:val="100"/>
          <w:sz w:val="21"/>
          <w:szCs w:val="21"/>
        </w:rPr>
        <w:t> </w:t>
      </w:r>
      <w:r>
        <w:rPr>
          <w:rFonts w:ascii="宋体" w:hAnsi="宋体" w:cs="宋体" w:eastAsia="宋体" w:hint="default"/>
          <w:sz w:val="21"/>
          <w:szCs w:val="21"/>
        </w:rPr>
        <w:t>如有客观证据表明预计未来现金流量现值低于账面价值。</w:t>
      </w:r>
      <w:r>
        <w:rPr>
          <w:rFonts w:ascii="宋体" w:hAnsi="宋体" w:cs="宋体" w:eastAsia="宋体" w:hint="default"/>
          <w:w w:val="100"/>
          <w:sz w:val="21"/>
          <w:szCs w:val="21"/>
        </w:rPr>
        <w:t> </w:t>
      </w:r>
      <w:r>
        <w:rPr>
          <w:rFonts w:ascii="宋体" w:hAnsi="宋体" w:cs="宋体" w:eastAsia="宋体" w:hint="default"/>
          <w:sz w:val="21"/>
          <w:szCs w:val="21"/>
        </w:rPr>
        <w:t>坏账准备的计提方法：</w:t>
      </w:r>
      <w:r>
        <w:rPr>
          <w:rFonts w:ascii="宋体" w:hAnsi="宋体" w:cs="宋体" w:eastAsia="宋体" w:hint="default"/>
          <w:w w:val="100"/>
          <w:sz w:val="21"/>
          <w:szCs w:val="21"/>
        </w:rPr>
        <w:t> </w:t>
      </w:r>
      <w:r>
        <w:rPr>
          <w:rFonts w:ascii="宋体" w:hAnsi="宋体" w:cs="宋体" w:eastAsia="宋体" w:hint="default"/>
          <w:spacing w:val="-5"/>
          <w:sz w:val="21"/>
          <w:szCs w:val="21"/>
        </w:rPr>
        <w:t>根据其未来现金流量现值低于其账面价值的差额，确认减值损失，计提坏账准</w:t>
      </w:r>
      <w:r>
        <w:rPr>
          <w:rFonts w:ascii="宋体" w:hAnsi="宋体" w:cs="宋体" w:eastAsia="宋体" w:hint="default"/>
          <w:w w:val="100"/>
          <w:sz w:val="21"/>
          <w:szCs w:val="21"/>
        </w:rPr>
        <w:t> </w:t>
      </w:r>
      <w:r>
        <w:rPr>
          <w:rFonts w:ascii="宋体" w:hAnsi="宋体" w:cs="宋体" w:eastAsia="宋体" w:hint="default"/>
          <w:sz w:val="21"/>
          <w:szCs w:val="21"/>
        </w:rPr>
        <w:t>备。单独测试未发生减值的应收款项，并入账龄分析法组合计提坏账准备。</w:t>
      </w:r>
    </w:p>
    <w:p>
      <w:pPr>
        <w:spacing w:line="240" w:lineRule="auto" w:before="0"/>
        <w:rPr>
          <w:rFonts w:ascii="宋体" w:hAnsi="宋体" w:cs="宋体" w:eastAsia="宋体" w:hint="default"/>
          <w:sz w:val="20"/>
          <w:szCs w:val="20"/>
        </w:rPr>
      </w:pPr>
    </w:p>
    <w:p>
      <w:pPr>
        <w:spacing w:before="17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tabs>
          <w:tab w:pos="1395" w:val="left" w:leader="none"/>
        </w:tabs>
        <w:spacing w:before="110"/>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存货的分类</w:t>
      </w:r>
      <w:r>
        <w:rPr>
          <w:rFonts w:ascii="宋体" w:hAnsi="宋体" w:cs="宋体" w:eastAsia="宋体" w:hint="default"/>
          <w:sz w:val="21"/>
          <w:szCs w:val="21"/>
        </w:rPr>
      </w:r>
    </w:p>
    <w:p>
      <w:pPr>
        <w:spacing w:before="107"/>
        <w:ind w:left="1400" w:right="1782" w:firstLine="0"/>
        <w:jc w:val="left"/>
        <w:rPr>
          <w:rFonts w:ascii="宋体" w:hAnsi="宋体" w:cs="宋体" w:eastAsia="宋体" w:hint="default"/>
          <w:sz w:val="21"/>
          <w:szCs w:val="21"/>
        </w:rPr>
      </w:pPr>
      <w:r>
        <w:rPr>
          <w:rFonts w:ascii="宋体" w:hAnsi="宋体" w:cs="宋体" w:eastAsia="宋体" w:hint="default"/>
          <w:sz w:val="21"/>
          <w:szCs w:val="21"/>
        </w:rPr>
        <w:t>存货分类为：原材料、周转材料、库存商品、在产品等。</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tabs>
          <w:tab w:pos="1395" w:val="left" w:leader="none"/>
        </w:tabs>
        <w:spacing w:line="328" w:lineRule="auto" w:before="0"/>
        <w:ind w:left="1400" w:right="505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发出存货的计价方法</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存货发出时按全月一次加权平均法计价。</w:t>
      </w:r>
    </w:p>
    <w:p>
      <w:pPr>
        <w:spacing w:line="240" w:lineRule="auto" w:before="7"/>
        <w:rPr>
          <w:rFonts w:ascii="宋体" w:hAnsi="宋体" w:cs="宋体" w:eastAsia="宋体" w:hint="default"/>
          <w:sz w:val="27"/>
          <w:szCs w:val="27"/>
        </w:rPr>
      </w:pPr>
    </w:p>
    <w:p>
      <w:pPr>
        <w:tabs>
          <w:tab w:pos="1395" w:val="left" w:leader="none"/>
        </w:tabs>
        <w:spacing w:line="348" w:lineRule="auto" w:before="0"/>
        <w:ind w:left="1400" w:right="168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存货可变现净值的确定依据及存货跌价准备的计提方法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5"/>
          <w:w w:val="100"/>
          <w:sz w:val="21"/>
          <w:szCs w:val="21"/>
        </w:rPr>
        <w:t>期末对存货进行全面清查后，按存货的成本与可变现净值孰低提取或调整存货</w:t>
      </w:r>
      <w:r>
        <w:rPr>
          <w:rFonts w:ascii="宋体" w:hAnsi="宋体" w:cs="宋体" w:eastAsia="宋体" w:hint="default"/>
          <w:w w:val="100"/>
          <w:sz w:val="21"/>
          <w:szCs w:val="21"/>
        </w:rPr>
        <w:t> </w:t>
      </w:r>
      <w:r>
        <w:rPr>
          <w:rFonts w:ascii="宋体" w:hAnsi="宋体" w:cs="宋体" w:eastAsia="宋体" w:hint="default"/>
          <w:sz w:val="21"/>
          <w:szCs w:val="21"/>
        </w:rPr>
        <w:t>跌价准备。</w:t>
      </w:r>
      <w:r>
        <w:rPr>
          <w:rFonts w:ascii="宋体" w:hAnsi="宋体" w:cs="宋体" w:eastAsia="宋体" w:hint="default"/>
          <w:w w:val="100"/>
          <w:sz w:val="21"/>
          <w:szCs w:val="21"/>
        </w:rPr>
        <w:t> </w:t>
      </w:r>
      <w:r>
        <w:rPr>
          <w:rFonts w:ascii="宋体" w:hAnsi="宋体" w:cs="宋体" w:eastAsia="宋体" w:hint="default"/>
          <w:spacing w:val="-5"/>
          <w:sz w:val="21"/>
          <w:szCs w:val="21"/>
        </w:rPr>
        <w:t>产成品、库存商品和用于出售的材料等直接用于出售的商品存货，在正常生产</w:t>
      </w:r>
      <w:r>
        <w:rPr>
          <w:rFonts w:ascii="宋体" w:hAnsi="宋体" w:cs="宋体" w:eastAsia="宋体" w:hint="default"/>
          <w:w w:val="100"/>
          <w:sz w:val="21"/>
          <w:szCs w:val="21"/>
        </w:rPr>
        <w:t> </w:t>
      </w:r>
      <w:r>
        <w:rPr>
          <w:rFonts w:ascii="宋体" w:hAnsi="宋体" w:cs="宋体" w:eastAsia="宋体" w:hint="default"/>
          <w:spacing w:val="-2"/>
          <w:sz w:val="21"/>
          <w:szCs w:val="21"/>
        </w:rPr>
        <w:t>经营过程中，以该存货的估计售价减去估计的销售费用和相关税费后的金额，</w:t>
      </w:r>
      <w:r>
        <w:rPr>
          <w:rFonts w:ascii="宋体" w:hAnsi="宋体" w:cs="宋体" w:eastAsia="宋体" w:hint="default"/>
          <w:w w:val="100"/>
          <w:sz w:val="21"/>
          <w:szCs w:val="21"/>
        </w:rPr>
        <w:t> </w:t>
      </w:r>
      <w:r>
        <w:rPr>
          <w:rFonts w:ascii="宋体" w:hAnsi="宋体" w:cs="宋体" w:eastAsia="宋体" w:hint="default"/>
          <w:spacing w:val="-5"/>
          <w:sz w:val="21"/>
          <w:szCs w:val="21"/>
        </w:rPr>
        <w:t>确定其可变现净值；需要经过加工的材料存货，在正常生产经营过程中，以所</w:t>
      </w:r>
      <w:r>
        <w:rPr>
          <w:rFonts w:ascii="宋体" w:hAnsi="宋体" w:cs="宋体" w:eastAsia="宋体" w:hint="default"/>
          <w:w w:val="100"/>
          <w:sz w:val="21"/>
          <w:szCs w:val="21"/>
        </w:rPr>
        <w:t> </w:t>
      </w:r>
      <w:r>
        <w:rPr>
          <w:rFonts w:ascii="宋体" w:hAnsi="宋体" w:cs="宋体" w:eastAsia="宋体" w:hint="default"/>
          <w:spacing w:val="-5"/>
          <w:w w:val="100"/>
          <w:sz w:val="21"/>
          <w:szCs w:val="21"/>
        </w:rPr>
        <w:t>生产的产成品的估计售价减去至完工时估计将要发生的成本、估计的销售费用</w:t>
      </w:r>
      <w:r>
        <w:rPr>
          <w:rFonts w:ascii="宋体" w:hAnsi="宋体" w:cs="宋体" w:eastAsia="宋体" w:hint="default"/>
          <w:w w:val="100"/>
          <w:sz w:val="21"/>
          <w:szCs w:val="21"/>
        </w:rPr>
        <w:t> </w:t>
      </w:r>
      <w:r>
        <w:rPr>
          <w:rFonts w:ascii="宋体" w:hAnsi="宋体" w:cs="宋体" w:eastAsia="宋体" w:hint="default"/>
          <w:spacing w:val="-5"/>
          <w:sz w:val="21"/>
          <w:szCs w:val="21"/>
        </w:rPr>
        <w:t>和相关税费后的金额，确定其可变现净值；为执行销售合同或者劳务合同而持</w:t>
      </w:r>
      <w:r>
        <w:rPr>
          <w:rFonts w:ascii="宋体" w:hAnsi="宋体" w:cs="宋体" w:eastAsia="宋体" w:hint="default"/>
          <w:w w:val="100"/>
          <w:sz w:val="21"/>
          <w:szCs w:val="21"/>
        </w:rPr>
        <w:t> </w:t>
      </w:r>
      <w:r>
        <w:rPr>
          <w:rFonts w:ascii="宋体" w:hAnsi="宋体" w:cs="宋体" w:eastAsia="宋体" w:hint="default"/>
          <w:spacing w:val="-5"/>
          <w:sz w:val="21"/>
          <w:szCs w:val="21"/>
        </w:rPr>
        <w:t>有的存货，其可变现净值以合同价格为基础计算，若持有存货的数量多于销售</w:t>
      </w:r>
      <w:r>
        <w:rPr>
          <w:rFonts w:ascii="宋体" w:hAnsi="宋体" w:cs="宋体" w:eastAsia="宋体" w:hint="default"/>
          <w:w w:val="100"/>
          <w:sz w:val="21"/>
          <w:szCs w:val="21"/>
        </w:rPr>
        <w:t> </w:t>
      </w:r>
      <w:r>
        <w:rPr>
          <w:rFonts w:ascii="宋体" w:hAnsi="宋体" w:cs="宋体" w:eastAsia="宋体" w:hint="default"/>
          <w:spacing w:val="-2"/>
          <w:sz w:val="21"/>
          <w:szCs w:val="21"/>
        </w:rPr>
        <w:t>合同订购数量的，超出部分的存货的可变现净值以一般销售价格为基础计算。</w:t>
      </w:r>
      <w:r>
        <w:rPr>
          <w:rFonts w:ascii="宋体" w:hAnsi="宋体" w:cs="宋体" w:eastAsia="宋体" w:hint="default"/>
          <w:w w:val="100"/>
          <w:sz w:val="21"/>
          <w:szCs w:val="21"/>
        </w:rPr>
        <w:t> </w:t>
      </w:r>
      <w:r>
        <w:rPr>
          <w:rFonts w:ascii="宋体" w:hAnsi="宋体" w:cs="宋体" w:eastAsia="宋体" w:hint="default"/>
          <w:spacing w:val="-7"/>
          <w:w w:val="100"/>
          <w:sz w:val="21"/>
          <w:szCs w:val="21"/>
        </w:rPr>
        <w:t>期末按照单个存货项目计提存货跌价准备；但对于数量繁多、单价较低的存货，</w:t>
      </w:r>
      <w:r>
        <w:rPr>
          <w:rFonts w:ascii="宋体" w:hAnsi="宋体" w:cs="宋体" w:eastAsia="宋体" w:hint="default"/>
          <w:w w:val="100"/>
          <w:sz w:val="21"/>
          <w:szCs w:val="21"/>
        </w:rPr>
        <w:t> </w:t>
      </w:r>
      <w:r>
        <w:rPr>
          <w:rFonts w:ascii="宋体" w:hAnsi="宋体" w:cs="宋体" w:eastAsia="宋体" w:hint="default"/>
          <w:spacing w:val="-2"/>
          <w:sz w:val="21"/>
          <w:szCs w:val="21"/>
        </w:rPr>
        <w:t>按照存货类别计提存货跌价准备；与在同一地区生产和销售的产品系列相关、</w:t>
      </w:r>
    </w:p>
    <w:p>
      <w:pPr>
        <w:spacing w:after="0" w:line="348"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
        <w:rPr>
          <w:rFonts w:ascii="宋体" w:hAnsi="宋体" w:cs="宋体" w:eastAsia="宋体" w:hint="default"/>
          <w:sz w:val="21"/>
          <w:szCs w:val="21"/>
        </w:rPr>
      </w:pPr>
    </w:p>
    <w:p>
      <w:pPr>
        <w:spacing w:line="350" w:lineRule="auto" w:before="36"/>
        <w:ind w:left="1400" w:right="1782" w:firstLine="0"/>
        <w:jc w:val="left"/>
        <w:rPr>
          <w:rFonts w:ascii="宋体" w:hAnsi="宋体" w:cs="宋体" w:eastAsia="宋体" w:hint="default"/>
          <w:sz w:val="21"/>
          <w:szCs w:val="21"/>
        </w:rPr>
      </w:pPr>
      <w:r>
        <w:rPr>
          <w:rFonts w:ascii="宋体" w:hAnsi="宋体" w:cs="宋体" w:eastAsia="宋体" w:hint="default"/>
          <w:spacing w:val="-5"/>
          <w:sz w:val="21"/>
          <w:szCs w:val="21"/>
        </w:rPr>
        <w:t>具有相同或类似最终用途或目的，且难以与其他项目分开计量的存货，则合并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计提存货跌价准备。</w:t>
      </w:r>
      <w:r>
        <w:rPr>
          <w:rFonts w:ascii="宋体" w:hAnsi="宋体" w:cs="宋体" w:eastAsia="宋体" w:hint="default"/>
          <w:w w:val="100"/>
          <w:sz w:val="21"/>
          <w:szCs w:val="21"/>
        </w:rPr>
        <w:t> </w:t>
      </w:r>
      <w:r>
        <w:rPr>
          <w:rFonts w:ascii="宋体" w:hAnsi="宋体" w:cs="宋体" w:eastAsia="宋体" w:hint="default"/>
          <w:spacing w:val="-5"/>
          <w:sz w:val="21"/>
          <w:szCs w:val="21"/>
        </w:rPr>
        <w:t>以前减记存货价值的影响因素已经消失的，减记的金额予以恢复，并在原已计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提的存货跌价准备金额内转回，转回的金额计入当期损益。</w:t>
      </w:r>
    </w:p>
    <w:p>
      <w:pPr>
        <w:spacing w:line="240" w:lineRule="auto" w:before="12"/>
        <w:rPr>
          <w:rFonts w:ascii="宋体" w:hAnsi="宋体" w:cs="宋体" w:eastAsia="宋体" w:hint="default"/>
          <w:sz w:val="25"/>
          <w:szCs w:val="25"/>
        </w:rPr>
      </w:pPr>
    </w:p>
    <w:p>
      <w:pPr>
        <w:tabs>
          <w:tab w:pos="1395" w:val="left" w:leader="none"/>
        </w:tabs>
        <w:spacing w:line="331" w:lineRule="auto" w:before="0"/>
        <w:ind w:left="1400" w:right="716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存货的盘存制度</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1"/>
          <w:sz w:val="21"/>
          <w:szCs w:val="21"/>
        </w:rPr>
        <w:t>采用永续盘存制。</w:t>
      </w:r>
    </w:p>
    <w:p>
      <w:pPr>
        <w:spacing w:line="240" w:lineRule="auto" w:before="5"/>
        <w:rPr>
          <w:rFonts w:ascii="宋体" w:hAnsi="宋体" w:cs="宋体" w:eastAsia="宋体" w:hint="default"/>
          <w:sz w:val="27"/>
          <w:szCs w:val="27"/>
        </w:rPr>
      </w:pPr>
    </w:p>
    <w:p>
      <w:pPr>
        <w:tabs>
          <w:tab w:pos="1395" w:val="left" w:leader="none"/>
        </w:tabs>
        <w:spacing w:line="328" w:lineRule="auto" w:before="0"/>
        <w:ind w:left="1400" w:right="61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低值易耗品的摊销方法</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2"/>
          <w:sz w:val="21"/>
          <w:szCs w:val="21"/>
        </w:rPr>
        <w:t>低值易耗品采用一次转销法。</w:t>
      </w:r>
    </w:p>
    <w:p>
      <w:pPr>
        <w:spacing w:line="240" w:lineRule="auto" w:before="0"/>
        <w:rPr>
          <w:rFonts w:ascii="宋体" w:hAnsi="宋体" w:cs="宋体" w:eastAsia="宋体" w:hint="default"/>
          <w:sz w:val="20"/>
          <w:szCs w:val="20"/>
        </w:rPr>
      </w:pPr>
    </w:p>
    <w:p>
      <w:pPr>
        <w:spacing w:before="168"/>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395" w:val="left" w:leader="none"/>
        </w:tabs>
        <w:spacing w:before="88"/>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投资成本的确定</w:t>
      </w:r>
      <w:r>
        <w:rPr>
          <w:rFonts w:ascii="宋体" w:hAnsi="宋体" w:cs="宋体" w:eastAsia="宋体" w:hint="default"/>
          <w:sz w:val="21"/>
          <w:szCs w:val="21"/>
        </w:rPr>
      </w:r>
    </w:p>
    <w:p>
      <w:pPr>
        <w:spacing w:line="331" w:lineRule="auto" w:before="88"/>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w:t>
      </w:r>
      <w:r>
        <w:rPr>
          <w:rFonts w:ascii="宋体" w:hAnsi="宋体" w:cs="宋体" w:eastAsia="宋体" w:hint="default"/>
          <w:spacing w:val="-3"/>
          <w:w w:val="100"/>
          <w:sz w:val="21"/>
          <w:szCs w:val="21"/>
        </w:rPr>
        <w:t> </w:t>
      </w:r>
      <w:r>
        <w:rPr>
          <w:rFonts w:ascii="宋体" w:hAnsi="宋体" w:cs="宋体" w:eastAsia="宋体" w:hint="default"/>
          <w:spacing w:val="-5"/>
          <w:sz w:val="21"/>
          <w:szCs w:val="21"/>
        </w:rPr>
        <w:t>同一控制下的企业合并：公司以支付现金、转让非现金资产或承担债务方式以</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及以发行权益性证券作为合并对价的，在合并日按照取得被合并方所有者权益</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账面价值的份额作为长期股权投资的初始投资成本。长期股权投资初始投资成</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本与支付合并对价之间的差额，调整资本公积中的股本溢价；资本公积中的股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本溢价不足冲减的，调整留存收益。合并发生的各项直接相关费用，包括为进</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行合并而支付的审计费用、评估费用、法律服务费用等，于发生时计入当期损</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益。</w:t>
      </w:r>
      <w:r>
        <w:rPr>
          <w:rFonts w:ascii="宋体" w:hAnsi="宋体" w:cs="宋体" w:eastAsia="宋体" w:hint="default"/>
          <w:spacing w:val="-103"/>
          <w:sz w:val="21"/>
          <w:szCs w:val="21"/>
        </w:rPr>
        <w:t> </w:t>
      </w:r>
      <w:r>
        <w:rPr>
          <w:rFonts w:ascii="宋体" w:hAnsi="宋体" w:cs="宋体" w:eastAsia="宋体" w:hint="default"/>
          <w:spacing w:val="-5"/>
          <w:w w:val="100"/>
          <w:sz w:val="21"/>
          <w:szCs w:val="21"/>
        </w:rPr>
        <w:t>非同一控制下的企业合并：公司按照购买日确定的合并成本作为长期股权投资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的初始投资成本。合并成本为购买日购买方为取得对被购买方的控制权而付出</w:t>
      </w:r>
      <w:r>
        <w:rPr>
          <w:rFonts w:ascii="宋体" w:hAnsi="宋体" w:cs="宋体" w:eastAsia="宋体" w:hint="default"/>
          <w:spacing w:val="-74"/>
          <w:w w:val="100"/>
          <w:sz w:val="21"/>
          <w:szCs w:val="21"/>
        </w:rPr>
        <w:t> </w:t>
      </w:r>
      <w:r>
        <w:rPr>
          <w:rFonts w:ascii="宋体" w:hAnsi="宋体" w:cs="宋体" w:eastAsia="宋体" w:hint="default"/>
          <w:spacing w:val="-74"/>
          <w:w w:val="100"/>
          <w:sz w:val="21"/>
          <w:szCs w:val="21"/>
        </w:rPr>
      </w:r>
      <w:r>
        <w:rPr>
          <w:rFonts w:ascii="宋体" w:hAnsi="宋体" w:cs="宋体" w:eastAsia="宋体" w:hint="default"/>
          <w:spacing w:val="-5"/>
          <w:sz w:val="21"/>
          <w:szCs w:val="21"/>
        </w:rPr>
        <w:t>的资产、发生或承担的负债以及发行的权益性证券的公允价值。购买方为企业</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合并而发生的审计、法律服务、评估咨询等中介费用以及其他相关管理费用于</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发生时计入当期损益；购买方作为合并对价发行的权益性证券或债务性证券的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交易费用，计入权益性证券或债务性证券的初始确认金额。通过多次交易分步</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实现的非同一控制下企业合并，以购买日之前所持被购买方的股权投资的账面</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价值与购买日新增投资成本之和，作为该项投资的初始投资成本。本公司将合</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并协议约定的或有对价作为企业合并转移对价的一部分，按照其在购买日的公</w:t>
      </w:r>
      <w:r>
        <w:rPr>
          <w:rFonts w:ascii="宋体" w:hAnsi="宋体" w:cs="宋体" w:eastAsia="宋体" w:hint="default"/>
          <w:spacing w:val="-74"/>
          <w:w w:val="100"/>
          <w:sz w:val="21"/>
          <w:szCs w:val="21"/>
        </w:rPr>
        <w:t> </w:t>
      </w:r>
      <w:r>
        <w:rPr>
          <w:rFonts w:ascii="宋体" w:hAnsi="宋体" w:cs="宋体" w:eastAsia="宋体" w:hint="default"/>
          <w:spacing w:val="-74"/>
          <w:w w:val="100"/>
          <w:sz w:val="21"/>
          <w:szCs w:val="21"/>
        </w:rPr>
      </w:r>
      <w:r>
        <w:rPr>
          <w:rFonts w:ascii="宋体" w:hAnsi="宋体" w:cs="宋体" w:eastAsia="宋体" w:hint="default"/>
          <w:sz w:val="21"/>
          <w:szCs w:val="21"/>
        </w:rPr>
        <w:t>允价值计入企业合并成本。</w:t>
      </w:r>
    </w:p>
    <w:p>
      <w:pPr>
        <w:spacing w:line="240" w:lineRule="auto" w:before="0"/>
        <w:rPr>
          <w:rFonts w:ascii="宋体" w:hAnsi="宋体" w:cs="宋体" w:eastAsia="宋体" w:hint="default"/>
          <w:sz w:val="20"/>
          <w:szCs w:val="20"/>
        </w:rPr>
      </w:pPr>
    </w:p>
    <w:p>
      <w:pPr>
        <w:spacing w:line="319" w:lineRule="auto" w:before="144"/>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w:t>
      </w:r>
      <w:r>
        <w:rPr>
          <w:rFonts w:ascii="宋体" w:hAnsi="宋体" w:cs="宋体" w:eastAsia="宋体" w:hint="default"/>
          <w:w w:val="100"/>
          <w:sz w:val="21"/>
          <w:szCs w:val="21"/>
        </w:rPr>
        <w:t> </w:t>
      </w:r>
      <w:r>
        <w:rPr>
          <w:rFonts w:ascii="宋体" w:hAnsi="宋体" w:cs="宋体" w:eastAsia="宋体" w:hint="default"/>
          <w:spacing w:val="-5"/>
          <w:w w:val="100"/>
          <w:sz w:val="21"/>
          <w:szCs w:val="21"/>
        </w:rPr>
        <w:t>以支付现金方式取得的长期股权投资，按照实际支付的购买价款作为初始投资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成本。</w:t>
      </w:r>
      <w:r>
        <w:rPr>
          <w:rFonts w:ascii="宋体" w:hAnsi="宋体" w:cs="宋体" w:eastAsia="宋体" w:hint="default"/>
          <w:spacing w:val="-102"/>
          <w:sz w:val="21"/>
          <w:szCs w:val="21"/>
        </w:rPr>
        <w:t> </w:t>
      </w:r>
      <w:r>
        <w:rPr>
          <w:rFonts w:ascii="宋体" w:hAnsi="宋体" w:cs="宋体" w:eastAsia="宋体" w:hint="default"/>
          <w:spacing w:val="-5"/>
          <w:w w:val="100"/>
          <w:sz w:val="21"/>
          <w:szCs w:val="21"/>
        </w:rPr>
        <w:t>以发行权益性证券取得的长期股权投资，按照发行权益性证券的公允价值作为</w:t>
      </w:r>
    </w:p>
    <w:p>
      <w:pPr>
        <w:spacing w:after="0" w:line="319"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2"/>
        <w:rPr>
          <w:rFonts w:ascii="宋体" w:hAnsi="宋体" w:cs="宋体" w:eastAsia="宋体" w:hint="default"/>
          <w:sz w:val="17"/>
          <w:szCs w:val="17"/>
        </w:rPr>
      </w:pPr>
    </w:p>
    <w:p>
      <w:pPr>
        <w:spacing w:line="324" w:lineRule="auto" w:before="36"/>
        <w:ind w:left="1400" w:right="1782" w:firstLine="0"/>
        <w:jc w:val="left"/>
        <w:rPr>
          <w:rFonts w:ascii="宋体" w:hAnsi="宋体" w:cs="宋体" w:eastAsia="宋体" w:hint="default"/>
          <w:sz w:val="21"/>
          <w:szCs w:val="21"/>
        </w:rPr>
      </w:pPr>
      <w:r>
        <w:rPr>
          <w:rFonts w:ascii="宋体" w:hAnsi="宋体" w:cs="宋体" w:eastAsia="宋体" w:hint="default"/>
          <w:sz w:val="21"/>
          <w:szCs w:val="21"/>
        </w:rPr>
        <w:t>初始投资成本。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投资者投入的长期股权投资，按照投资合同或协议约定的价值（扣除已宣告但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尚未发放的现金股利或利润）作为初始投资成本，但合同或协议约定价值不公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允的除外。</w:t>
      </w:r>
    </w:p>
    <w:p>
      <w:pPr>
        <w:spacing w:line="324" w:lineRule="auto" w:before="21"/>
        <w:ind w:left="1400" w:right="1791"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在非货币性资产交换具备商业实质和换入资产或换出资产的公允价值能够可 </w:t>
      </w:r>
      <w:r>
        <w:rPr>
          <w:rFonts w:ascii="宋体" w:hAnsi="宋体" w:cs="宋体" w:eastAsia="宋体" w:hint="default"/>
          <w:spacing w:val="-5"/>
          <w:w w:val="100"/>
          <w:sz w:val="21"/>
          <w:szCs w:val="21"/>
        </w:rPr>
        <w:t>靠计量的前提下，非货币性资产交换换入的长期股权投资以换出资产的公允价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值为基础确定其初始投资成本，除非有确凿证据表明换入资产的公允价值更加</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可靠；不满足上述前提的非货币性资产交换，以换出资产的账面价值和应支付</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的相关税费作为换入长期股权投资的初始投资成本。</w:t>
      </w:r>
    </w:p>
    <w:p>
      <w:pPr>
        <w:spacing w:line="324" w:lineRule="auto" w:before="21"/>
        <w:ind w:left="1400" w:right="1782" w:firstLine="0"/>
        <w:jc w:val="left"/>
        <w:rPr>
          <w:rFonts w:ascii="宋体" w:hAnsi="宋体" w:cs="宋体" w:eastAsia="宋体" w:hint="default"/>
          <w:sz w:val="21"/>
          <w:szCs w:val="21"/>
        </w:rPr>
      </w:pPr>
      <w:r>
        <w:rPr>
          <w:rFonts w:ascii="宋体" w:hAnsi="宋体" w:cs="宋体" w:eastAsia="宋体" w:hint="default"/>
          <w:sz w:val="21"/>
          <w:szCs w:val="21"/>
        </w:rPr>
        <w:t>通过债务重组取得的长期股权投资，其初始投资成本按照公允价值为基础确 定。</w:t>
      </w:r>
    </w:p>
    <w:p>
      <w:pPr>
        <w:spacing w:line="240" w:lineRule="auto" w:before="0"/>
        <w:rPr>
          <w:rFonts w:ascii="宋体" w:hAnsi="宋体" w:cs="宋体" w:eastAsia="宋体" w:hint="default"/>
          <w:sz w:val="20"/>
          <w:szCs w:val="20"/>
        </w:rPr>
      </w:pPr>
    </w:p>
    <w:p>
      <w:pPr>
        <w:tabs>
          <w:tab w:pos="1395" w:val="left" w:leader="none"/>
        </w:tabs>
        <w:spacing w:before="131"/>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后续计量及损益确认</w:t>
      </w:r>
      <w:r>
        <w:rPr>
          <w:rFonts w:ascii="宋体" w:hAnsi="宋体" w:cs="宋体" w:eastAsia="宋体" w:hint="default"/>
          <w:sz w:val="21"/>
          <w:szCs w:val="21"/>
        </w:rPr>
      </w:r>
    </w:p>
    <w:p>
      <w:pPr>
        <w:spacing w:line="321" w:lineRule="auto" w:before="79"/>
        <w:ind w:left="1400" w:right="142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5"/>
          <w:sz w:val="21"/>
          <w:szCs w:val="21"/>
        </w:rPr>
        <w:t>公司对子公司的长期股权投资，采用成本法核算，编制合并财务报表时按照权</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益法进行调整。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对被投资单位不具有共同控制或重大影响，并且在活跃市场中没有报价、公允</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价值不能可靠计量的长期股权投资，采用成本法核算。</w:t>
      </w:r>
      <w:r>
        <w:rPr>
          <w:rFonts w:ascii="宋体" w:hAnsi="宋体" w:cs="宋体" w:eastAsia="宋体" w:hint="default"/>
          <w:w w:val="100"/>
          <w:sz w:val="21"/>
          <w:szCs w:val="21"/>
        </w:rPr>
        <w:t> </w:t>
      </w:r>
      <w:r>
        <w:rPr>
          <w:rFonts w:ascii="宋体" w:hAnsi="宋体" w:cs="宋体" w:eastAsia="宋体" w:hint="default"/>
          <w:spacing w:val="-5"/>
          <w:sz w:val="21"/>
          <w:szCs w:val="21"/>
        </w:rPr>
        <w:t>对被投资单位具有共同控制或重大影响的长期股权投资，采用权益法核算。初</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2"/>
          <w:sz w:val="21"/>
          <w:szCs w:val="21"/>
        </w:rPr>
        <w:t>始投资成本大于投资时应享有被投资单位可辨认净资产公允价值份额的差额，</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w w:val="100"/>
          <w:sz w:val="21"/>
          <w:szCs w:val="21"/>
        </w:rPr>
        <w:t>不调整长期股权投资的初始投资成本；初始投资成本小于投资时应享有被投资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单位可辨认净资产公允价值份额的差额，计入当期损益。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被投资单位除净损益以外所有者权益其他变动的处理：对于被投资单位除净损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益以外所有者权益的其他变动，在持股比例不变的情况下，公司按照持股比例</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计算应享有或承担的部分，调整长期股权投资的账面价值，同时增加或减少资</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10"/>
          <w:w w:val="100"/>
          <w:sz w:val="21"/>
          <w:szCs w:val="21"/>
        </w:rPr>
        <w:t>本公积（其他资本公积）。</w:t>
      </w:r>
    </w:p>
    <w:p>
      <w:pPr>
        <w:spacing w:line="240" w:lineRule="auto" w:before="0"/>
        <w:rPr>
          <w:rFonts w:ascii="宋体" w:hAnsi="宋体" w:cs="宋体" w:eastAsia="宋体" w:hint="default"/>
          <w:sz w:val="20"/>
          <w:szCs w:val="20"/>
        </w:rPr>
      </w:pPr>
    </w:p>
    <w:p>
      <w:pPr>
        <w:spacing w:line="321" w:lineRule="auto" w:before="131"/>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w:t>
      </w:r>
      <w:r>
        <w:rPr>
          <w:rFonts w:ascii="宋体" w:hAnsi="宋体" w:cs="宋体" w:eastAsia="宋体" w:hint="default"/>
          <w:w w:val="100"/>
          <w:sz w:val="21"/>
          <w:szCs w:val="21"/>
        </w:rPr>
        <w:t> </w:t>
      </w:r>
      <w:r>
        <w:rPr>
          <w:rFonts w:ascii="宋体" w:hAnsi="宋体" w:cs="宋体" w:eastAsia="宋体" w:hint="default"/>
          <w:spacing w:val="-5"/>
          <w:w w:val="100"/>
          <w:sz w:val="21"/>
          <w:szCs w:val="21"/>
        </w:rPr>
        <w:t>成本法下，除取得投资时实际支付的价款或对价中包含的已宣告但尚未发放的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现金股利或利润外，公司按照享有被投资单位宣告发放的现金股利或利润确认</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投资收益。</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权益法下，在被投资单位账面净利润的基础上考虑：被投资单位与本公司采用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的会计政策及会计期间不一致，按本公司的会计政策及会计期间对被投资单位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财务报表进行调整；以取得投资时被投资单位固定资产、无形资产的公允价值</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为基础计提的折旧额或摊销额以及有关资产减值准备金额等对被投资单位净 </w:t>
      </w:r>
      <w:r>
        <w:rPr>
          <w:rFonts w:ascii="宋体" w:hAnsi="宋体" w:cs="宋体" w:eastAsia="宋体" w:hint="default"/>
          <w:sz w:val="21"/>
          <w:szCs w:val="21"/>
        </w:rPr>
      </w:r>
      <w:r>
        <w:rPr>
          <w:rFonts w:ascii="宋体" w:hAnsi="宋体" w:cs="宋体" w:eastAsia="宋体" w:hint="default"/>
          <w:spacing w:val="-5"/>
          <w:w w:val="100"/>
          <w:sz w:val="21"/>
          <w:szCs w:val="21"/>
        </w:rPr>
        <w:t>利润的影响；对本公司与联营企业及合营企业之间发生的未实现内部交易予以</w:t>
      </w:r>
      <w:r>
        <w:rPr>
          <w:rFonts w:ascii="宋体" w:hAnsi="宋体" w:cs="宋体" w:eastAsia="宋体" w:hint="default"/>
          <w:spacing w:val="-77"/>
          <w:w w:val="100"/>
          <w:sz w:val="21"/>
          <w:szCs w:val="21"/>
        </w:rPr>
        <w:t> </w:t>
      </w:r>
      <w:r>
        <w:rPr>
          <w:rFonts w:ascii="宋体" w:hAnsi="宋体" w:cs="宋体" w:eastAsia="宋体" w:hint="default"/>
          <w:spacing w:val="-77"/>
          <w:w w:val="100"/>
          <w:sz w:val="21"/>
          <w:szCs w:val="21"/>
        </w:rPr>
      </w:r>
      <w:r>
        <w:rPr>
          <w:rFonts w:ascii="宋体" w:hAnsi="宋体" w:cs="宋体" w:eastAsia="宋体" w:hint="default"/>
          <w:sz w:val="21"/>
          <w:szCs w:val="21"/>
        </w:rPr>
        <w:t>抵销等事项的适当调整后，确认应享有或应负担被投资单位的净利润或净亏</w:t>
      </w:r>
    </w:p>
    <w:p>
      <w:pPr>
        <w:spacing w:after="0" w:line="321"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2"/>
        <w:rPr>
          <w:rFonts w:ascii="宋体" w:hAnsi="宋体" w:cs="宋体" w:eastAsia="宋体" w:hint="default"/>
          <w:sz w:val="17"/>
          <w:szCs w:val="17"/>
        </w:rPr>
      </w:pPr>
    </w:p>
    <w:p>
      <w:pPr>
        <w:spacing w:line="324" w:lineRule="auto" w:before="36"/>
        <w:ind w:left="1400" w:right="1428" w:firstLine="0"/>
        <w:jc w:val="left"/>
        <w:rPr>
          <w:rFonts w:ascii="宋体" w:hAnsi="宋体" w:cs="宋体" w:eastAsia="宋体" w:hint="default"/>
          <w:sz w:val="21"/>
          <w:szCs w:val="21"/>
        </w:rPr>
      </w:pPr>
      <w:r>
        <w:rPr>
          <w:rFonts w:ascii="宋体" w:hAnsi="宋体" w:cs="宋体" w:eastAsia="宋体" w:hint="default"/>
          <w:sz w:val="21"/>
          <w:szCs w:val="21"/>
        </w:rPr>
        <w:t>损。</w:t>
      </w:r>
      <w:r>
        <w:rPr>
          <w:rFonts w:ascii="宋体" w:hAnsi="宋体" w:cs="宋体" w:eastAsia="宋体" w:hint="default"/>
          <w:spacing w:val="-103"/>
          <w:sz w:val="21"/>
          <w:szCs w:val="21"/>
        </w:rPr>
        <w:t> </w:t>
      </w:r>
      <w:r>
        <w:rPr>
          <w:rFonts w:ascii="宋体" w:hAnsi="宋体" w:cs="宋体" w:eastAsia="宋体" w:hint="default"/>
          <w:spacing w:val="-2"/>
          <w:sz w:val="21"/>
          <w:szCs w:val="21"/>
        </w:rPr>
        <w:t>在公司确认应分担被投资单位发生的亏损时，按照以下顺序进行处理：首先，</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8"/>
          <w:w w:val="100"/>
          <w:sz w:val="21"/>
          <w:szCs w:val="21"/>
        </w:rPr>
        <w:t>冲减长期股权投资的账面价值。其次，长期股权投资的账面价值不足以冲减的，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以其他实质上构成对被投资单位净投资的长期权益账面价值为限继续确认投 </w:t>
      </w:r>
      <w:r>
        <w:rPr>
          <w:rFonts w:ascii="宋体" w:hAnsi="宋体" w:cs="宋体" w:eastAsia="宋体" w:hint="default"/>
          <w:sz w:val="21"/>
          <w:szCs w:val="21"/>
        </w:rPr>
      </w:r>
      <w:r>
        <w:rPr>
          <w:rFonts w:ascii="宋体" w:hAnsi="宋体" w:cs="宋体" w:eastAsia="宋体" w:hint="default"/>
          <w:spacing w:val="-5"/>
          <w:sz w:val="21"/>
          <w:szCs w:val="21"/>
        </w:rPr>
        <w:t>资损失，冲减长期应收项目等的账面价值。最后，经过上述处理，按照投资合</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sz w:val="21"/>
          <w:szCs w:val="21"/>
        </w:rPr>
        <w:t>同或协议约定企业仍承担额外义务的，按预计承担的义务确认预计负债，计入</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当期投资损失。被投资单位以后期间实现盈利的，公司在扣除未确认的亏损分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担额后，按与上述相反的顺序处理，减记已确认预计负债的账面余额、恢复其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他实质上构成对被投资单位净投资的长期权益及长期股权投资的账面价值，同</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时确认投资收益。</w:t>
      </w:r>
      <w:r>
        <w:rPr>
          <w:rFonts w:ascii="宋体" w:hAnsi="宋体" w:cs="宋体" w:eastAsia="宋体" w:hint="default"/>
          <w:w w:val="100"/>
          <w:sz w:val="21"/>
          <w:szCs w:val="21"/>
        </w:rPr>
        <w:t> </w:t>
      </w:r>
      <w:r>
        <w:rPr>
          <w:rFonts w:ascii="宋体" w:hAnsi="宋体" w:cs="宋体" w:eastAsia="宋体" w:hint="default"/>
          <w:spacing w:val="-5"/>
          <w:sz w:val="21"/>
          <w:szCs w:val="21"/>
        </w:rPr>
        <w:t>在持有投资期间，被投资单位能够提供合并财务报表的，应当以合并财务报表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中的净利润和其他权益变动为基础进行核算。</w:t>
      </w:r>
    </w:p>
    <w:p>
      <w:pPr>
        <w:spacing w:line="240" w:lineRule="auto" w:before="0"/>
        <w:rPr>
          <w:rFonts w:ascii="宋体" w:hAnsi="宋体" w:cs="宋体" w:eastAsia="宋体" w:hint="default"/>
          <w:sz w:val="20"/>
          <w:szCs w:val="20"/>
        </w:rPr>
      </w:pPr>
    </w:p>
    <w:p>
      <w:pPr>
        <w:tabs>
          <w:tab w:pos="1395" w:val="left" w:leader="none"/>
        </w:tabs>
        <w:spacing w:line="338" w:lineRule="auto" w:before="148"/>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确定对被投资单位具有共同控制、重大影响的依据</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5"/>
          <w:sz w:val="21"/>
          <w:szCs w:val="21"/>
        </w:rPr>
        <w:t>共同控制，是指按照合同约定对某项经济活动所共有的控制，仅在与该项经济</w:t>
      </w:r>
      <w:r>
        <w:rPr>
          <w:rFonts w:ascii="宋体" w:hAnsi="宋体" w:cs="宋体" w:eastAsia="宋体" w:hint="default"/>
          <w:w w:val="100"/>
          <w:sz w:val="21"/>
          <w:szCs w:val="21"/>
        </w:rPr>
        <w:t> </w:t>
      </w:r>
      <w:r>
        <w:rPr>
          <w:rFonts w:ascii="宋体" w:hAnsi="宋体" w:cs="宋体" w:eastAsia="宋体" w:hint="default"/>
          <w:spacing w:val="-5"/>
          <w:w w:val="100"/>
          <w:sz w:val="21"/>
          <w:szCs w:val="21"/>
        </w:rPr>
        <w:t>活动相关的重要财务和经营决策需要分享控制权的投资方一致同意时存在。投</w:t>
      </w:r>
      <w:r>
        <w:rPr>
          <w:rFonts w:ascii="宋体" w:hAnsi="宋体" w:cs="宋体" w:eastAsia="宋体" w:hint="default"/>
          <w:w w:val="100"/>
          <w:sz w:val="21"/>
          <w:szCs w:val="21"/>
        </w:rPr>
        <w:t> </w:t>
      </w:r>
      <w:r>
        <w:rPr>
          <w:rFonts w:ascii="宋体" w:hAnsi="宋体" w:cs="宋体" w:eastAsia="宋体" w:hint="default"/>
          <w:sz w:val="21"/>
          <w:szCs w:val="21"/>
        </w:rPr>
        <w:t>资企业与其他方对被投资单位实施共同控制的，被投资单位为其合营企业。</w:t>
      </w:r>
      <w:r>
        <w:rPr>
          <w:rFonts w:ascii="宋体" w:hAnsi="宋体" w:cs="宋体" w:eastAsia="宋体" w:hint="default"/>
          <w:w w:val="100"/>
          <w:sz w:val="21"/>
          <w:szCs w:val="21"/>
        </w:rPr>
        <w:t> </w:t>
      </w:r>
      <w:r>
        <w:rPr>
          <w:rFonts w:ascii="宋体" w:hAnsi="宋体" w:cs="宋体" w:eastAsia="宋体" w:hint="default"/>
          <w:spacing w:val="-5"/>
          <w:sz w:val="21"/>
          <w:szCs w:val="21"/>
        </w:rPr>
        <w:t>重大影响，是指对一个企业的财务和经营决策有参与决策的权力，但并不能够</w:t>
      </w:r>
      <w:r>
        <w:rPr>
          <w:rFonts w:ascii="宋体" w:hAnsi="宋体" w:cs="宋体" w:eastAsia="宋体" w:hint="default"/>
          <w:w w:val="100"/>
          <w:sz w:val="21"/>
          <w:szCs w:val="21"/>
        </w:rPr>
        <w:t> </w:t>
      </w:r>
      <w:r>
        <w:rPr>
          <w:rFonts w:ascii="宋体" w:hAnsi="宋体" w:cs="宋体" w:eastAsia="宋体" w:hint="default"/>
          <w:spacing w:val="-5"/>
          <w:w w:val="100"/>
          <w:sz w:val="21"/>
          <w:szCs w:val="21"/>
        </w:rPr>
        <w:t>控制或者与其他方一起共同控制这些政策的制定。投资企业能够对被投资单位</w:t>
      </w:r>
      <w:r>
        <w:rPr>
          <w:rFonts w:ascii="宋体" w:hAnsi="宋体" w:cs="宋体" w:eastAsia="宋体" w:hint="default"/>
          <w:w w:val="100"/>
          <w:sz w:val="21"/>
          <w:szCs w:val="21"/>
        </w:rPr>
        <w:t> </w:t>
      </w:r>
      <w:r>
        <w:rPr>
          <w:rFonts w:ascii="宋体" w:hAnsi="宋体" w:cs="宋体" w:eastAsia="宋体" w:hint="default"/>
          <w:sz w:val="21"/>
          <w:szCs w:val="21"/>
        </w:rPr>
        <w:t>施加重大影响的，被投资单位为其联营企业。</w:t>
      </w:r>
    </w:p>
    <w:p>
      <w:pPr>
        <w:spacing w:line="240" w:lineRule="auto" w:before="0"/>
        <w:rPr>
          <w:rFonts w:ascii="宋体" w:hAnsi="宋体" w:cs="宋体" w:eastAsia="宋体" w:hint="default"/>
          <w:sz w:val="20"/>
          <w:szCs w:val="20"/>
        </w:rPr>
      </w:pPr>
    </w:p>
    <w:p>
      <w:pPr>
        <w:tabs>
          <w:tab w:pos="1395" w:val="left" w:leader="none"/>
        </w:tabs>
        <w:spacing w:line="338" w:lineRule="auto" w:before="157"/>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减值测试方法及减值准备计提方法</w:t>
      </w:r>
      <w:r>
        <w:rPr>
          <w:rFonts w:ascii="宋体" w:hAnsi="宋体" w:cs="宋体" w:eastAsia="宋体" w:hint="default"/>
          <w:b/>
          <w:bCs/>
          <w:spacing w:val="-92"/>
          <w:sz w:val="21"/>
          <w:szCs w:val="21"/>
        </w:rPr>
        <w:t> </w:t>
      </w:r>
      <w:r>
        <w:rPr>
          <w:rFonts w:ascii="宋体" w:hAnsi="宋体" w:cs="宋体" w:eastAsia="宋体" w:hint="default"/>
          <w:b/>
          <w:bCs/>
          <w:spacing w:val="-92"/>
          <w:sz w:val="21"/>
          <w:szCs w:val="21"/>
        </w:rPr>
      </w:r>
      <w:r>
        <w:rPr>
          <w:rFonts w:ascii="宋体" w:hAnsi="宋体" w:cs="宋体" w:eastAsia="宋体" w:hint="default"/>
          <w:spacing w:val="-5"/>
          <w:sz w:val="21"/>
          <w:szCs w:val="21"/>
        </w:rPr>
        <w:t>重大影响以下的、在活跃市场中没有报价、公允价值不能可靠计量的长期股权</w:t>
      </w:r>
      <w:r>
        <w:rPr>
          <w:rFonts w:ascii="宋体" w:hAnsi="宋体" w:cs="宋体" w:eastAsia="宋体" w:hint="default"/>
          <w:w w:val="100"/>
          <w:sz w:val="21"/>
          <w:szCs w:val="21"/>
        </w:rPr>
        <w:t> </w:t>
      </w:r>
      <w:r>
        <w:rPr>
          <w:rFonts w:ascii="宋体" w:hAnsi="宋体" w:cs="宋体" w:eastAsia="宋体" w:hint="default"/>
          <w:spacing w:val="-5"/>
          <w:w w:val="100"/>
          <w:sz w:val="21"/>
          <w:szCs w:val="21"/>
        </w:rPr>
        <w:t>投资，其减值损失是根据其账面价值与按类似金融资产当时市场收益率对未来</w:t>
      </w:r>
      <w:r>
        <w:rPr>
          <w:rFonts w:ascii="宋体" w:hAnsi="宋体" w:cs="宋体" w:eastAsia="宋体" w:hint="default"/>
          <w:w w:val="100"/>
          <w:sz w:val="21"/>
          <w:szCs w:val="21"/>
        </w:rPr>
        <w:t> </w:t>
      </w:r>
      <w:r>
        <w:rPr>
          <w:rFonts w:ascii="宋体" w:hAnsi="宋体" w:cs="宋体" w:eastAsia="宋体" w:hint="default"/>
          <w:sz w:val="21"/>
          <w:szCs w:val="21"/>
        </w:rPr>
        <w:t>现金流量折现确定的现值之间的差额进行确定。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除因企业合并形成的商誉以外的存在减值迹象的其他长期股权投资，如果可收</w:t>
      </w:r>
      <w:r>
        <w:rPr>
          <w:rFonts w:ascii="宋体" w:hAnsi="宋体" w:cs="宋体" w:eastAsia="宋体" w:hint="default"/>
          <w:w w:val="100"/>
          <w:sz w:val="21"/>
          <w:szCs w:val="21"/>
        </w:rPr>
        <w:t> </w:t>
      </w:r>
      <w:r>
        <w:rPr>
          <w:rFonts w:ascii="宋体" w:hAnsi="宋体" w:cs="宋体" w:eastAsia="宋体" w:hint="default"/>
          <w:spacing w:val="-5"/>
          <w:sz w:val="21"/>
          <w:szCs w:val="21"/>
        </w:rPr>
        <w:t>回金额的计量结果表明，该长期股权投资的可收回金额低于其账面价值的，将</w:t>
      </w:r>
      <w:r>
        <w:rPr>
          <w:rFonts w:ascii="宋体" w:hAnsi="宋体" w:cs="宋体" w:eastAsia="宋体" w:hint="default"/>
          <w:w w:val="100"/>
          <w:sz w:val="21"/>
          <w:szCs w:val="21"/>
        </w:rPr>
        <w:t> </w:t>
      </w:r>
      <w:r>
        <w:rPr>
          <w:rFonts w:ascii="宋体" w:hAnsi="宋体" w:cs="宋体" w:eastAsia="宋体" w:hint="default"/>
          <w:sz w:val="21"/>
          <w:szCs w:val="21"/>
        </w:rPr>
        <w:t>差额确认为减值损失。</w:t>
      </w:r>
    </w:p>
    <w:p>
      <w:pPr>
        <w:spacing w:before="28"/>
        <w:ind w:left="1400" w:right="1782" w:firstLine="0"/>
        <w:jc w:val="left"/>
        <w:rPr>
          <w:rFonts w:ascii="宋体" w:hAnsi="宋体" w:cs="宋体" w:eastAsia="宋体" w:hint="default"/>
          <w:sz w:val="21"/>
          <w:szCs w:val="21"/>
        </w:rPr>
      </w:pPr>
      <w:r>
        <w:rPr>
          <w:rFonts w:ascii="宋体" w:hAnsi="宋体" w:cs="宋体" w:eastAsia="宋体" w:hint="default"/>
          <w:sz w:val="21"/>
          <w:szCs w:val="21"/>
        </w:rPr>
        <w:t>长期股权投资减值损失一经确认，不再转回。</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340" w:lineRule="auto" w:before="100"/>
        <w:ind w:left="858" w:right="1796" w:firstLine="0"/>
        <w:jc w:val="both"/>
        <w:rPr>
          <w:rFonts w:ascii="宋体" w:hAnsi="宋体" w:cs="宋体" w:eastAsia="宋体" w:hint="default"/>
          <w:sz w:val="21"/>
          <w:szCs w:val="21"/>
        </w:rPr>
      </w:pPr>
      <w:r>
        <w:rPr>
          <w:rFonts w:ascii="宋体" w:hAnsi="宋体" w:cs="宋体" w:eastAsia="宋体" w:hint="default"/>
          <w:spacing w:val="-1"/>
          <w:sz w:val="21"/>
          <w:szCs w:val="21"/>
        </w:rPr>
        <w:t>投资性房地产是指为赚取租金或资本增值，或两者兼有而持有的房地产，包括已出</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租的土地使用权、持有并准备增值后转让的土地使用权、已出租的建筑物（含自行</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建造或开发活动完成后用于出租的建筑物以及正在建造或开发过程中将来用于出租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9"/>
          <w:w w:val="100"/>
          <w:sz w:val="21"/>
          <w:szCs w:val="21"/>
        </w:rPr>
        <w:t>的建筑物）。</w:t>
      </w:r>
    </w:p>
    <w:p>
      <w:pPr>
        <w:spacing w:after="0" w:line="340" w:lineRule="auto"/>
        <w:jc w:val="both"/>
        <w:rPr>
          <w:rFonts w:ascii="宋体" w:hAnsi="宋体" w:cs="宋体" w:eastAsia="宋体" w:hint="default"/>
          <w:sz w:val="21"/>
          <w:szCs w:val="21"/>
        </w:rPr>
        <w:sectPr>
          <w:pgSz w:w="11910" w:h="16840"/>
          <w:pgMar w:header="851" w:footer="980" w:top="1260" w:bottom="1160" w:left="1660" w:right="0"/>
        </w:sectPr>
      </w:pPr>
    </w:p>
    <w:p>
      <w:pPr>
        <w:spacing w:line="240" w:lineRule="auto" w:before="4"/>
        <w:rPr>
          <w:rFonts w:ascii="宋体" w:hAnsi="宋体" w:cs="宋体" w:eastAsia="宋体" w:hint="default"/>
          <w:sz w:val="20"/>
          <w:szCs w:val="20"/>
        </w:rPr>
      </w:pPr>
    </w:p>
    <w:p>
      <w:pPr>
        <w:spacing w:before="36"/>
        <w:ind w:left="858" w:right="1782" w:firstLine="0"/>
        <w:jc w:val="left"/>
        <w:rPr>
          <w:rFonts w:ascii="宋体" w:hAnsi="宋体" w:cs="宋体" w:eastAsia="宋体" w:hint="default"/>
          <w:sz w:val="21"/>
          <w:szCs w:val="21"/>
        </w:rPr>
      </w:pPr>
      <w:r>
        <w:rPr>
          <w:rFonts w:ascii="宋体" w:hAnsi="宋体" w:cs="宋体" w:eastAsia="宋体" w:hint="default"/>
          <w:sz w:val="21"/>
          <w:szCs w:val="21"/>
        </w:rPr>
        <w:t>公司对现有投资性房地产采用成本模式计量。对按照成本模式计量的投资性房地产</w:t>
      </w:r>
    </w:p>
    <w:p>
      <w:pPr>
        <w:spacing w:line="340" w:lineRule="auto" w:before="114"/>
        <w:ind w:left="858" w:right="1782" w:firstLine="0"/>
        <w:jc w:val="left"/>
        <w:rPr>
          <w:rFonts w:ascii="宋体" w:hAnsi="宋体" w:cs="宋体" w:eastAsia="宋体" w:hint="default"/>
          <w:sz w:val="21"/>
          <w:szCs w:val="21"/>
        </w:rPr>
      </w:pPr>
      <w:r>
        <w:rPr>
          <w:rFonts w:ascii="宋体" w:hAnsi="宋体" w:cs="宋体" w:eastAsia="宋体" w:hint="default"/>
          <w:spacing w:val="-1"/>
          <w:sz w:val="21"/>
          <w:szCs w:val="21"/>
        </w:rPr>
        <w:t>－出租用建筑物采用与本公司固定资产相同的折旧政策，出租用土地使用权按与无</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形资产相同的摊销政策执行。</w:t>
      </w:r>
      <w:r>
        <w:rPr>
          <w:rFonts w:ascii="宋体" w:hAnsi="宋体" w:cs="宋体" w:eastAsia="宋体" w:hint="default"/>
          <w:w w:val="100"/>
          <w:sz w:val="21"/>
          <w:szCs w:val="21"/>
        </w:rPr>
        <w:t> </w:t>
      </w:r>
      <w:r>
        <w:rPr>
          <w:rFonts w:ascii="宋体" w:hAnsi="宋体" w:cs="宋体" w:eastAsia="宋体" w:hint="default"/>
          <w:spacing w:val="-1"/>
          <w:sz w:val="21"/>
          <w:szCs w:val="21"/>
        </w:rPr>
        <w:t>公司对存在减值迹象的，估计其可收回金额，可收回金额低于其账面价值的，确认</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相应的减值损失。</w:t>
      </w:r>
    </w:p>
    <w:p>
      <w:pPr>
        <w:spacing w:before="25"/>
        <w:ind w:left="858" w:right="1782" w:firstLine="0"/>
        <w:jc w:val="left"/>
        <w:rPr>
          <w:rFonts w:ascii="宋体" w:hAnsi="宋体" w:cs="宋体" w:eastAsia="宋体" w:hint="default"/>
          <w:sz w:val="21"/>
          <w:szCs w:val="21"/>
        </w:rPr>
      </w:pPr>
      <w:r>
        <w:rPr>
          <w:rFonts w:ascii="宋体" w:hAnsi="宋体" w:cs="宋体" w:eastAsia="宋体" w:hint="default"/>
          <w:sz w:val="21"/>
          <w:szCs w:val="21"/>
        </w:rPr>
        <w:t>投资性房地产减值损失一经确认，不再转回。</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1395" w:val="left" w:leader="none"/>
        </w:tabs>
        <w:spacing w:line="331" w:lineRule="auto" w:before="100"/>
        <w:ind w:left="1400" w:right="180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固定资产确认条件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固定资产指为生产商品、提供劳务、出租或经营管理而持有，并且使用寿命超</w:t>
      </w:r>
      <w:r>
        <w:rPr>
          <w:rFonts w:ascii="宋体" w:hAnsi="宋体" w:cs="宋体" w:eastAsia="宋体" w:hint="default"/>
          <w:w w:val="100"/>
          <w:sz w:val="21"/>
          <w:szCs w:val="21"/>
        </w:rPr>
        <w:t> </w:t>
      </w:r>
      <w:r>
        <w:rPr>
          <w:rFonts w:ascii="宋体" w:hAnsi="宋体" w:cs="宋体" w:eastAsia="宋体" w:hint="default"/>
          <w:sz w:val="21"/>
          <w:szCs w:val="21"/>
        </w:rPr>
        <w:t>过一个会计年度的有形资产。固定资产在同时满足下列条件时予以确认：</w:t>
      </w:r>
    </w:p>
    <w:p>
      <w:pPr>
        <w:spacing w:before="34"/>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before="100"/>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tabs>
          <w:tab w:pos="1395" w:val="left" w:leader="none"/>
        </w:tabs>
        <w:spacing w:line="338" w:lineRule="auto" w:before="0"/>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各类固定资产的折旧方法</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5"/>
          <w:sz w:val="21"/>
          <w:szCs w:val="21"/>
        </w:rPr>
        <w:t>固定资产折旧采用年限平均法分类计提，根据固定资产类别、预计使用寿命和</w:t>
      </w:r>
      <w:r>
        <w:rPr>
          <w:rFonts w:ascii="宋体" w:hAnsi="宋体" w:cs="宋体" w:eastAsia="宋体" w:hint="default"/>
          <w:w w:val="100"/>
          <w:sz w:val="21"/>
          <w:szCs w:val="21"/>
        </w:rPr>
        <w:t> </w:t>
      </w:r>
      <w:r>
        <w:rPr>
          <w:rFonts w:ascii="宋体" w:hAnsi="宋体" w:cs="宋体" w:eastAsia="宋体" w:hint="default"/>
          <w:spacing w:val="-5"/>
          <w:w w:val="100"/>
          <w:sz w:val="21"/>
          <w:szCs w:val="21"/>
        </w:rPr>
        <w:t>预计净残值率确定折旧率。如固定资产各组成部分的使用寿命不同或者以不同</w:t>
      </w:r>
      <w:r>
        <w:rPr>
          <w:rFonts w:ascii="宋体" w:hAnsi="宋体" w:cs="宋体" w:eastAsia="宋体" w:hint="default"/>
          <w:w w:val="100"/>
          <w:sz w:val="21"/>
          <w:szCs w:val="21"/>
        </w:rPr>
        <w:t> </w:t>
      </w:r>
      <w:r>
        <w:rPr>
          <w:rFonts w:ascii="宋体" w:hAnsi="宋体" w:cs="宋体" w:eastAsia="宋体" w:hint="default"/>
          <w:sz w:val="21"/>
          <w:szCs w:val="21"/>
        </w:rPr>
        <w:t>方式为企业提供经济利益，则选择不同折旧率或折旧方法，分别计提折旧。</w:t>
      </w:r>
      <w:r>
        <w:rPr>
          <w:rFonts w:ascii="宋体" w:hAnsi="宋体" w:cs="宋体" w:eastAsia="宋体" w:hint="default"/>
          <w:w w:val="100"/>
          <w:sz w:val="21"/>
          <w:szCs w:val="21"/>
        </w:rPr>
        <w:t> </w:t>
      </w:r>
      <w:r>
        <w:rPr>
          <w:rFonts w:ascii="宋体" w:hAnsi="宋体" w:cs="宋体" w:eastAsia="宋体" w:hint="default"/>
          <w:spacing w:val="-5"/>
          <w:w w:val="100"/>
          <w:sz w:val="21"/>
          <w:szCs w:val="21"/>
        </w:rPr>
        <w:t>融资租赁方式租入的固定资产，能合理确定租赁期届满时将会取得租赁资产所</w:t>
      </w:r>
      <w:r>
        <w:rPr>
          <w:rFonts w:ascii="宋体" w:hAnsi="宋体" w:cs="宋体" w:eastAsia="宋体" w:hint="default"/>
          <w:w w:val="100"/>
          <w:sz w:val="21"/>
          <w:szCs w:val="21"/>
        </w:rPr>
        <w:t> </w:t>
      </w:r>
      <w:r>
        <w:rPr>
          <w:rFonts w:ascii="宋体" w:hAnsi="宋体" w:cs="宋体" w:eastAsia="宋体" w:hint="default"/>
          <w:spacing w:val="-5"/>
          <w:sz w:val="21"/>
          <w:szCs w:val="21"/>
        </w:rPr>
        <w:t>有权的，在租赁资产尚可使用年限内计提折旧；无法合理确定租赁期届满时能</w:t>
      </w:r>
      <w:r>
        <w:rPr>
          <w:rFonts w:ascii="宋体" w:hAnsi="宋体" w:cs="宋体" w:eastAsia="宋体" w:hint="default"/>
          <w:w w:val="100"/>
          <w:sz w:val="21"/>
          <w:szCs w:val="21"/>
        </w:rPr>
        <w:t> </w:t>
      </w:r>
      <w:r>
        <w:rPr>
          <w:rFonts w:ascii="宋体" w:hAnsi="宋体" w:cs="宋体" w:eastAsia="宋体" w:hint="default"/>
          <w:spacing w:val="-5"/>
          <w:w w:val="100"/>
          <w:sz w:val="21"/>
          <w:szCs w:val="21"/>
        </w:rPr>
        <w:t>够取得租赁资产所有权的，在租赁期与租赁资产尚可使用年限两者中较短的期</w:t>
      </w:r>
      <w:r>
        <w:rPr>
          <w:rFonts w:ascii="宋体" w:hAnsi="宋体" w:cs="宋体" w:eastAsia="宋体" w:hint="default"/>
          <w:w w:val="100"/>
          <w:sz w:val="21"/>
          <w:szCs w:val="21"/>
        </w:rPr>
        <w:t> </w:t>
      </w:r>
      <w:r>
        <w:rPr>
          <w:rFonts w:ascii="宋体" w:hAnsi="宋体" w:cs="宋体" w:eastAsia="宋体" w:hint="default"/>
          <w:sz w:val="21"/>
          <w:szCs w:val="21"/>
        </w:rPr>
        <w:t>间内计提折旧。</w:t>
      </w:r>
    </w:p>
    <w:p>
      <w:pPr>
        <w:spacing w:line="240" w:lineRule="auto" w:before="0"/>
        <w:rPr>
          <w:rFonts w:ascii="宋体" w:hAnsi="宋体" w:cs="宋体" w:eastAsia="宋体" w:hint="default"/>
          <w:sz w:val="20"/>
          <w:szCs w:val="20"/>
        </w:rPr>
      </w:pPr>
    </w:p>
    <w:p>
      <w:pPr>
        <w:spacing w:before="157"/>
        <w:ind w:left="1400" w:right="1782" w:firstLine="0"/>
        <w:jc w:val="left"/>
        <w:rPr>
          <w:rFonts w:ascii="宋体" w:hAnsi="宋体" w:cs="宋体" w:eastAsia="宋体" w:hint="default"/>
          <w:sz w:val="21"/>
          <w:szCs w:val="21"/>
        </w:rPr>
      </w:pPr>
      <w:r>
        <w:rPr/>
        <w:pict>
          <v:shape style="position:absolute;margin-left:238.729996pt;margin-top:24.673664pt;width:.48pt;height:.12pt;mso-position-horizontal-relative:page;mso-position-vertical-relative:paragraph;z-index:-1312624" type="#_x0000_t75" stroked="false">
            <v:imagedata r:id="rId109" o:title=""/>
          </v:shape>
        </w:pict>
      </w:r>
      <w:r>
        <w:rPr/>
        <w:pict>
          <v:shape style="position:absolute;margin-left:325.029999pt;margin-top:24.673664pt;width:.47998pt;height:.12pt;mso-position-horizontal-relative:page;mso-position-vertical-relative:paragraph;z-index:-1312600" type="#_x0000_t75" stroked="false">
            <v:imagedata r:id="rId109" o:title=""/>
          </v:shape>
        </w:pict>
      </w:r>
      <w:r>
        <w:rPr/>
        <w:pict>
          <v:shape style="position:absolute;margin-left:408.790009pt;margin-top:24.673664pt;width:.48001pt;height:.12pt;mso-position-horizontal-relative:page;mso-position-vertical-relative:paragraph;z-index:-1312576" type="#_x0000_t75" stroked="false">
            <v:imagedata r:id="rId109" o:title=""/>
          </v:shape>
        </w:pict>
      </w:r>
      <w:r>
        <w:rPr/>
        <w:pict>
          <v:group style="position:absolute;margin-left:153.860001pt;margin-top:39.193703pt;width:347.5pt;height:5.55pt;mso-position-horizontal-relative:page;mso-position-vertical-relative:paragraph;z-index:-1312552" coordorigin="3077,784" coordsize="6950,111">
            <v:shape style="position:absolute;left:3077;top:784;width:1717;height:110" type="#_x0000_t75" stroked="false">
              <v:imagedata r:id="rId114" o:title=""/>
            </v:shape>
            <v:shape style="position:absolute;left:4770;top:880;width:1740;height:14" type="#_x0000_t75" stroked="false">
              <v:imagedata r:id="rId115" o:title=""/>
            </v:shape>
            <v:shape style="position:absolute;left:6496;top:880;width:1690;height:14" type="#_x0000_t75" stroked="false">
              <v:imagedata r:id="rId116" o:title=""/>
            </v:shape>
            <v:shape style="position:absolute;left:8171;top:885;width:1856;height:10" type="#_x0000_t75" stroked="false">
              <v:imagedata r:id="rId117" o:title=""/>
            </v:shape>
            <w10:wrap type="none"/>
          </v:group>
        </w:pict>
      </w:r>
      <w:r>
        <w:rPr/>
        <w:pict>
          <v:group style="position:absolute;margin-left:153.860001pt;margin-top:59.113644pt;width:347.5pt;height:5.55pt;mso-position-horizontal-relative:page;mso-position-vertical-relative:paragraph;z-index:-1312528" coordorigin="3077,1182" coordsize="6950,111">
            <v:shape style="position:absolute;left:3077;top:1182;width:1717;height:110" type="#_x0000_t75" stroked="false">
              <v:imagedata r:id="rId114" o:title=""/>
            </v:shape>
            <v:shape style="position:absolute;left:4770;top:1278;width:1740;height:14" type="#_x0000_t75" stroked="false">
              <v:imagedata r:id="rId115" o:title=""/>
            </v:shape>
            <v:shape style="position:absolute;left:6496;top:1278;width:1690;height:14" type="#_x0000_t75" stroked="false">
              <v:imagedata r:id="rId118" o:title=""/>
            </v:shape>
            <v:shape style="position:absolute;left:8171;top:1283;width:1856;height:10" type="#_x0000_t75" stroked="false">
              <v:imagedata r:id="rId117" o:title=""/>
            </v:shape>
            <w10:wrap type="none"/>
          </v:group>
        </w:pict>
      </w:r>
      <w:r>
        <w:rPr/>
        <w:pict>
          <v:group style="position:absolute;margin-left:153.860001pt;margin-top:84.193687pt;width:347.5pt;height:.5pt;mso-position-horizontal-relative:page;mso-position-vertical-relative:paragraph;z-index:-1312504" coordorigin="3077,1684" coordsize="6950,10">
            <v:shape style="position:absolute;left:3077;top:1684;width:1697;height:10" type="#_x0000_t75" stroked="false">
              <v:imagedata r:id="rId119" o:title=""/>
            </v:shape>
            <v:shape style="position:absolute;left:4770;top:1684;width:1731;height:10" type="#_x0000_t75" stroked="false">
              <v:imagedata r:id="rId120" o:title=""/>
            </v:shape>
            <v:shape style="position:absolute;left:6496;top:1684;width:1680;height:10" type="#_x0000_t75" stroked="false">
              <v:imagedata r:id="rId121" o:title=""/>
            </v:shape>
            <v:shape style="position:absolute;left:8171;top:1684;width:1856;height:10" type="#_x0000_t75" stroked="false">
              <v:imagedata r:id="rId117" o:title=""/>
            </v:shape>
            <w10:wrap type="none"/>
          </v:group>
        </w:pict>
      </w:r>
      <w:r>
        <w:rPr>
          <w:rFonts w:ascii="宋体" w:hAnsi="宋体" w:cs="宋体" w:eastAsia="宋体" w:hint="default"/>
          <w:sz w:val="21"/>
          <w:szCs w:val="21"/>
        </w:rPr>
        <w:t>各类固定资产折旧年限和年折旧率如下：</w:t>
      </w:r>
    </w:p>
    <w:p>
      <w:pPr>
        <w:spacing w:line="240" w:lineRule="auto" w:before="7"/>
        <w:rPr>
          <w:rFonts w:ascii="宋体" w:hAnsi="宋体" w:cs="宋体" w:eastAsia="宋体" w:hint="default"/>
          <w:sz w:val="2"/>
          <w:szCs w:val="2"/>
        </w:rPr>
      </w:pPr>
    </w:p>
    <w:tbl>
      <w:tblPr>
        <w:tblW w:w="0" w:type="auto"/>
        <w:jc w:val="left"/>
        <w:tblInd w:w="1402" w:type="dxa"/>
        <w:tblLayout w:type="fixed"/>
        <w:tblCellMar>
          <w:top w:w="0" w:type="dxa"/>
          <w:left w:w="0" w:type="dxa"/>
          <w:bottom w:w="0" w:type="dxa"/>
          <w:right w:w="0" w:type="dxa"/>
        </w:tblCellMar>
        <w:tblLook w:val="01E0"/>
      </w:tblPr>
      <w:tblGrid>
        <w:gridCol w:w="1717"/>
        <w:gridCol w:w="1726"/>
        <w:gridCol w:w="1675"/>
        <w:gridCol w:w="1846"/>
      </w:tblGrid>
      <w:tr>
        <w:trPr>
          <w:trHeight w:val="305" w:hRule="exact"/>
        </w:trPr>
        <w:tc>
          <w:tcPr>
            <w:tcW w:w="1717" w:type="dxa"/>
            <w:tcBorders>
              <w:top w:val="single" w:sz="12" w:space="0" w:color="000000"/>
              <w:left w:val="nil" w:sz="6" w:space="0" w:color="auto"/>
              <w:bottom w:val="nil" w:sz="6" w:space="0" w:color="auto"/>
              <w:right w:val="single" w:sz="4" w:space="0" w:color="000000"/>
            </w:tcBorders>
          </w:tcPr>
          <w:p>
            <w:pPr>
              <w:pStyle w:val="TableParagraph"/>
              <w:spacing w:line="247" w:lineRule="exact" w:before="83"/>
              <w:ind w:left="45"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1726" w:type="dxa"/>
            <w:tcBorders>
              <w:top w:val="single" w:sz="12" w:space="0" w:color="000000"/>
              <w:left w:val="single" w:sz="4" w:space="0" w:color="000000"/>
              <w:bottom w:val="nil" w:sz="6" w:space="0" w:color="auto"/>
              <w:right w:val="single" w:sz="4" w:space="0" w:color="000000"/>
            </w:tcBorders>
          </w:tcPr>
          <w:p>
            <w:pPr>
              <w:pStyle w:val="TableParagraph"/>
              <w:spacing w:line="247" w:lineRule="exact" w:before="83"/>
              <w:ind w:right="101"/>
              <w:jc w:val="right"/>
              <w:rPr>
                <w:rFonts w:ascii="宋体" w:hAnsi="宋体" w:cs="宋体" w:eastAsia="宋体" w:hint="default"/>
                <w:sz w:val="21"/>
                <w:szCs w:val="21"/>
              </w:rPr>
            </w:pPr>
            <w:r>
              <w:rPr>
                <w:rFonts w:ascii="宋体" w:hAnsi="宋体" w:cs="宋体" w:eastAsia="宋体" w:hint="default"/>
                <w:spacing w:val="-1"/>
                <w:sz w:val="21"/>
                <w:szCs w:val="21"/>
              </w:rPr>
              <w:t>折旧年限（年）</w:t>
            </w:r>
          </w:p>
        </w:tc>
        <w:tc>
          <w:tcPr>
            <w:tcW w:w="1675" w:type="dxa"/>
            <w:vMerge w:val="restart"/>
            <w:tcBorders>
              <w:top w:val="single" w:sz="12" w:space="0" w:color="000000"/>
              <w:left w:val="single" w:sz="4" w:space="0" w:color="000000"/>
              <w:right w:val="single" w:sz="4" w:space="0" w:color="000000"/>
            </w:tcBorders>
          </w:tcPr>
          <w:p>
            <w:pPr>
              <w:pStyle w:val="TableParagraph"/>
              <w:spacing w:line="240" w:lineRule="auto" w:before="83"/>
              <w:ind w:left="240" w:right="0"/>
              <w:jc w:val="left"/>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846" w:type="dxa"/>
            <w:vMerge w:val="restart"/>
            <w:tcBorders>
              <w:top w:val="single" w:sz="12" w:space="0" w:color="000000"/>
              <w:left w:val="single" w:sz="4" w:space="0" w:color="000000"/>
              <w:right w:val="nil" w:sz="6" w:space="0" w:color="auto"/>
            </w:tcBorders>
          </w:tcPr>
          <w:p>
            <w:pPr>
              <w:pStyle w:val="TableParagraph"/>
              <w:spacing w:line="240" w:lineRule="auto" w:before="83"/>
              <w:ind w:left="215"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80" w:hRule="exact"/>
        </w:trPr>
        <w:tc>
          <w:tcPr>
            <w:tcW w:w="1717"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75" w:type="dxa"/>
            <w:vMerge/>
            <w:tcBorders>
              <w:left w:val="single" w:sz="4" w:space="0" w:color="000000"/>
              <w:right w:val="single" w:sz="4" w:space="0" w:color="000000"/>
            </w:tcBorders>
          </w:tcPr>
          <w:p>
            <w:pPr/>
          </w:p>
        </w:tc>
        <w:tc>
          <w:tcPr>
            <w:tcW w:w="1846" w:type="dxa"/>
            <w:vMerge/>
            <w:tcBorders>
              <w:left w:val="single" w:sz="4" w:space="0" w:color="000000"/>
              <w:right w:val="nil" w:sz="6" w:space="0" w:color="auto"/>
            </w:tcBorders>
          </w:tcPr>
          <w:p>
            <w:pPr/>
          </w:p>
        </w:tc>
      </w:tr>
      <w:tr>
        <w:trPr>
          <w:trHeight w:val="31" w:hRule="exact"/>
        </w:trPr>
        <w:tc>
          <w:tcPr>
            <w:tcW w:w="1717"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c>
          <w:tcPr>
            <w:tcW w:w="1675" w:type="dxa"/>
            <w:vMerge/>
            <w:tcBorders>
              <w:left w:val="single" w:sz="4" w:space="0" w:color="000000"/>
              <w:bottom w:val="nil" w:sz="6" w:space="0" w:color="auto"/>
              <w:right w:val="single" w:sz="4" w:space="0" w:color="000000"/>
            </w:tcBorders>
          </w:tcPr>
          <w:p>
            <w:pPr/>
          </w:p>
        </w:tc>
        <w:tc>
          <w:tcPr>
            <w:tcW w:w="1846" w:type="dxa"/>
            <w:vMerge/>
            <w:tcBorders>
              <w:left w:val="single" w:sz="4" w:space="0" w:color="000000"/>
              <w:bottom w:val="nil" w:sz="6" w:space="0" w:color="auto"/>
              <w:right w:val="nil" w:sz="6" w:space="0" w:color="auto"/>
            </w:tcBorders>
          </w:tcPr>
          <w:p>
            <w:pPr/>
          </w:p>
        </w:tc>
      </w:tr>
      <w:tr>
        <w:trPr>
          <w:trHeight w:val="398" w:hRule="exact"/>
        </w:trPr>
        <w:tc>
          <w:tcPr>
            <w:tcW w:w="1717"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46"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94"/>
              <w:jc w:val="right"/>
              <w:rPr>
                <w:rFonts w:ascii="Times New Roman" w:hAnsi="Times New Roman" w:cs="Times New Roman" w:eastAsia="Times New Roman" w:hint="default"/>
                <w:sz w:val="21"/>
                <w:szCs w:val="21"/>
              </w:rPr>
            </w:pPr>
            <w:r>
              <w:rPr>
                <w:rFonts w:ascii="Times New Roman"/>
                <w:spacing w:val="-1"/>
                <w:sz w:val="21"/>
              </w:rPr>
              <w:t>20-50</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95"/>
              <w:jc w:val="right"/>
              <w:rPr>
                <w:rFonts w:ascii="Times New Roman" w:hAnsi="Times New Roman" w:cs="Times New Roman" w:eastAsia="Times New Roman" w:hint="default"/>
                <w:sz w:val="21"/>
                <w:szCs w:val="21"/>
              </w:rPr>
            </w:pPr>
            <w:r>
              <w:rPr>
                <w:rFonts w:ascii="Times New Roman"/>
                <w:w w:val="100"/>
                <w:sz w:val="21"/>
              </w:rPr>
              <w:t>5</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98"/>
              <w:jc w:val="right"/>
              <w:rPr>
                <w:rFonts w:ascii="Times New Roman" w:hAnsi="Times New Roman" w:cs="Times New Roman" w:eastAsia="Times New Roman" w:hint="default"/>
                <w:sz w:val="21"/>
                <w:szCs w:val="21"/>
              </w:rPr>
            </w:pPr>
            <w:r>
              <w:rPr>
                <w:rFonts w:ascii="Times New Roman"/>
                <w:spacing w:val="-1"/>
                <w:sz w:val="21"/>
              </w:rPr>
              <w:t>4.75-1.90</w:t>
            </w:r>
          </w:p>
        </w:tc>
      </w:tr>
      <w:tr>
        <w:trPr>
          <w:trHeight w:val="430" w:hRule="exact"/>
        </w:trPr>
        <w:tc>
          <w:tcPr>
            <w:tcW w:w="1717"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146"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4"/>
              <w:jc w:val="right"/>
              <w:rPr>
                <w:rFonts w:ascii="Times New Roman" w:hAnsi="Times New Roman" w:cs="Times New Roman" w:eastAsia="Times New Roman" w:hint="default"/>
                <w:sz w:val="21"/>
                <w:szCs w:val="21"/>
              </w:rPr>
            </w:pPr>
            <w:r>
              <w:rPr>
                <w:rFonts w:ascii="Times New Roman"/>
                <w:sz w:val="21"/>
              </w:rPr>
              <w:t>10</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5"/>
              <w:jc w:val="right"/>
              <w:rPr>
                <w:rFonts w:ascii="Times New Roman" w:hAnsi="Times New Roman" w:cs="Times New Roman" w:eastAsia="Times New Roman" w:hint="default"/>
                <w:sz w:val="21"/>
                <w:szCs w:val="21"/>
              </w:rPr>
            </w:pPr>
            <w:r>
              <w:rPr>
                <w:rFonts w:ascii="Times New Roman"/>
                <w:w w:val="100"/>
                <w:sz w:val="21"/>
              </w:rPr>
              <w:t>5</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98"/>
              <w:jc w:val="right"/>
              <w:rPr>
                <w:rFonts w:ascii="Times New Roman" w:hAnsi="Times New Roman" w:cs="Times New Roman" w:eastAsia="Times New Roman" w:hint="default"/>
                <w:sz w:val="21"/>
                <w:szCs w:val="21"/>
              </w:rPr>
            </w:pPr>
            <w:r>
              <w:rPr>
                <w:rFonts w:ascii="Times New Roman"/>
                <w:sz w:val="21"/>
              </w:rPr>
              <w:t>9.50</w:t>
            </w:r>
          </w:p>
        </w:tc>
      </w:tr>
      <w:tr>
        <w:trPr>
          <w:trHeight w:val="400" w:hRule="exact"/>
        </w:trPr>
        <w:tc>
          <w:tcPr>
            <w:tcW w:w="1717"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46"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94"/>
              <w:jc w:val="right"/>
              <w:rPr>
                <w:rFonts w:ascii="Times New Roman" w:hAnsi="Times New Roman" w:cs="Times New Roman" w:eastAsia="Times New Roman" w:hint="default"/>
                <w:sz w:val="21"/>
                <w:szCs w:val="21"/>
              </w:rPr>
            </w:pPr>
            <w:r>
              <w:rPr>
                <w:rFonts w:ascii="Times New Roman"/>
                <w:w w:val="100"/>
                <w:sz w:val="21"/>
              </w:rPr>
              <w:t>5</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95"/>
              <w:jc w:val="right"/>
              <w:rPr>
                <w:rFonts w:ascii="Times New Roman" w:hAnsi="Times New Roman" w:cs="Times New Roman" w:eastAsia="Times New Roman" w:hint="default"/>
                <w:sz w:val="21"/>
                <w:szCs w:val="21"/>
              </w:rPr>
            </w:pPr>
            <w:r>
              <w:rPr>
                <w:rFonts w:ascii="Times New Roman"/>
                <w:w w:val="100"/>
                <w:sz w:val="21"/>
              </w:rPr>
              <w:t>5</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98"/>
              <w:jc w:val="right"/>
              <w:rPr>
                <w:rFonts w:ascii="Times New Roman" w:hAnsi="Times New Roman" w:cs="Times New Roman" w:eastAsia="Times New Roman" w:hint="default"/>
                <w:sz w:val="21"/>
                <w:szCs w:val="21"/>
              </w:rPr>
            </w:pPr>
            <w:r>
              <w:rPr>
                <w:rFonts w:ascii="Times New Roman"/>
                <w:sz w:val="21"/>
              </w:rPr>
              <w:t>19.00</w:t>
            </w:r>
          </w:p>
        </w:tc>
      </w:tr>
      <w:tr>
        <w:trPr>
          <w:trHeight w:val="378" w:hRule="exact"/>
        </w:trPr>
        <w:tc>
          <w:tcPr>
            <w:tcW w:w="1717" w:type="dxa"/>
            <w:tcBorders>
              <w:top w:val="nil" w:sz="6" w:space="0" w:color="auto"/>
              <w:left w:val="nil" w:sz="6" w:space="0" w:color="auto"/>
              <w:bottom w:val="single" w:sz="12" w:space="0" w:color="000000"/>
              <w:right w:val="single" w:sz="4" w:space="0" w:color="000000"/>
            </w:tcBorders>
          </w:tcPr>
          <w:p>
            <w:pPr>
              <w:pStyle w:val="TableParagraph"/>
              <w:spacing w:line="240" w:lineRule="auto" w:before="55"/>
              <w:ind w:left="146" w:right="0"/>
              <w:jc w:val="left"/>
              <w:rPr>
                <w:rFonts w:ascii="宋体" w:hAnsi="宋体" w:cs="宋体" w:eastAsia="宋体" w:hint="default"/>
                <w:sz w:val="21"/>
                <w:szCs w:val="21"/>
              </w:rPr>
            </w:pPr>
            <w:r>
              <w:rPr>
                <w:rFonts w:ascii="宋体" w:hAnsi="宋体" w:cs="宋体" w:eastAsia="宋体" w:hint="default"/>
                <w:sz w:val="21"/>
                <w:szCs w:val="21"/>
              </w:rPr>
              <w:t>通用设备</w:t>
            </w:r>
          </w:p>
        </w:tc>
        <w:tc>
          <w:tcPr>
            <w:tcW w:w="17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94"/>
              <w:jc w:val="right"/>
              <w:rPr>
                <w:rFonts w:ascii="Times New Roman" w:hAnsi="Times New Roman" w:cs="Times New Roman" w:eastAsia="Times New Roman" w:hint="default"/>
                <w:sz w:val="21"/>
                <w:szCs w:val="21"/>
              </w:rPr>
            </w:pPr>
            <w:r>
              <w:rPr>
                <w:rFonts w:ascii="Times New Roman"/>
                <w:w w:val="100"/>
                <w:sz w:val="21"/>
              </w:rPr>
              <w:t>5</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95"/>
              <w:jc w:val="right"/>
              <w:rPr>
                <w:rFonts w:ascii="Times New Roman" w:hAnsi="Times New Roman" w:cs="Times New Roman" w:eastAsia="Times New Roman" w:hint="default"/>
                <w:sz w:val="21"/>
                <w:szCs w:val="21"/>
              </w:rPr>
            </w:pPr>
            <w:r>
              <w:rPr>
                <w:rFonts w:ascii="Times New Roman"/>
                <w:w w:val="100"/>
                <w:sz w:val="21"/>
              </w:rPr>
              <w:t>5</w:t>
            </w:r>
          </w:p>
        </w:tc>
        <w:tc>
          <w:tcPr>
            <w:tcW w:w="1846"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z w:val="21"/>
              </w:rPr>
              <w:t>19.00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tabs>
          <w:tab w:pos="1395" w:val="left" w:leader="none"/>
        </w:tabs>
        <w:spacing w:line="328" w:lineRule="auto" w:before="0"/>
        <w:ind w:left="1400" w:right="1805" w:hanging="543"/>
        <w:jc w:val="left"/>
        <w:rPr>
          <w:rFonts w:ascii="宋体" w:hAnsi="宋体" w:cs="宋体" w:eastAsia="宋体" w:hint="default"/>
          <w:sz w:val="21"/>
          <w:szCs w:val="21"/>
        </w:rPr>
      </w:pPr>
      <w:r>
        <w:rPr/>
        <w:pict>
          <v:group style="position:absolute;margin-left:153.860001pt;margin-top:-46.20631pt;width:347.5pt;height:.5pt;mso-position-horizontal-relative:page;mso-position-vertical-relative:paragraph;z-index:-1312480" coordorigin="3077,-924" coordsize="6950,10">
            <v:shape style="position:absolute;left:3077;top:-924;width:1697;height:10" type="#_x0000_t75" stroked="false">
              <v:imagedata r:id="rId119" o:title=""/>
            </v:shape>
            <v:shape style="position:absolute;left:4770;top:-924;width:1731;height:10" type="#_x0000_t75" stroked="false">
              <v:imagedata r:id="rId120" o:title=""/>
            </v:shape>
            <v:shape style="position:absolute;left:6496;top:-924;width:1680;height:10" type="#_x0000_t75" stroked="false">
              <v:imagedata r:id="rId121" o:title=""/>
            </v:shape>
            <v:shape style="position:absolute;left:8171;top:-924;width:1856;height:10" type="#_x0000_t75" stroked="false">
              <v:imagedata r:id="rId117"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固定资产的减值测试方法、减值准备计提方法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公司在每期末判断固定资产是否存在可能发生减值的迹象。</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line="348" w:lineRule="auto" w:before="0"/>
        <w:ind w:left="1400" w:right="1782" w:firstLine="0"/>
        <w:jc w:val="left"/>
        <w:rPr>
          <w:rFonts w:ascii="宋体" w:hAnsi="宋体" w:cs="宋体" w:eastAsia="宋体" w:hint="default"/>
          <w:sz w:val="21"/>
          <w:szCs w:val="21"/>
        </w:rPr>
      </w:pPr>
      <w:r>
        <w:rPr>
          <w:rFonts w:ascii="宋体" w:hAnsi="宋体" w:cs="宋体" w:eastAsia="宋体" w:hint="default"/>
          <w:spacing w:val="-5"/>
          <w:sz w:val="21"/>
          <w:szCs w:val="21"/>
        </w:rPr>
        <w:t>固定资产存在减值迹象的，估计其可收回金额。可收回金额根据固定资产的公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允价值减去处置费用后的净额与固定资产预计未来现金流量的现值两者之间</w:t>
      </w:r>
    </w:p>
    <w:p>
      <w:pPr>
        <w:spacing w:after="0" w:line="348"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
        <w:rPr>
          <w:rFonts w:ascii="宋体" w:hAnsi="宋体" w:cs="宋体" w:eastAsia="宋体" w:hint="default"/>
          <w:sz w:val="21"/>
          <w:szCs w:val="21"/>
        </w:rPr>
      </w:pPr>
    </w:p>
    <w:p>
      <w:pPr>
        <w:spacing w:line="350" w:lineRule="auto" w:before="36"/>
        <w:ind w:left="1400" w:right="1782" w:firstLine="0"/>
        <w:jc w:val="left"/>
        <w:rPr>
          <w:rFonts w:ascii="宋体" w:hAnsi="宋体" w:cs="宋体" w:eastAsia="宋体" w:hint="default"/>
          <w:sz w:val="21"/>
          <w:szCs w:val="21"/>
        </w:rPr>
      </w:pPr>
      <w:r>
        <w:rPr>
          <w:rFonts w:ascii="宋体" w:hAnsi="宋体" w:cs="宋体" w:eastAsia="宋体" w:hint="default"/>
          <w:sz w:val="21"/>
          <w:szCs w:val="21"/>
        </w:rPr>
        <w:t>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当固定资产的可收回金额低于其账面价值的，将固定资产的账面价值减记至可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收回金额，减记的金额确认为固定资产减值损失，计入当期损益，同时计提相</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应的固定资产减值准备。</w:t>
      </w:r>
      <w:r>
        <w:rPr>
          <w:rFonts w:ascii="宋体" w:hAnsi="宋体" w:cs="宋体" w:eastAsia="宋体" w:hint="default"/>
          <w:w w:val="100"/>
          <w:sz w:val="21"/>
          <w:szCs w:val="21"/>
        </w:rPr>
        <w:t> </w:t>
      </w:r>
      <w:r>
        <w:rPr>
          <w:rFonts w:ascii="宋体" w:hAnsi="宋体" w:cs="宋体" w:eastAsia="宋体" w:hint="default"/>
          <w:spacing w:val="-5"/>
          <w:sz w:val="21"/>
          <w:szCs w:val="21"/>
        </w:rPr>
        <w:t>固定资产减值损失确认后，减值固定资产的折旧在未来期间作相应调整，以使</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该固定资产在剩余使用寿命内，系统地分摊调整后的固定资产账面价值（扣除</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16"/>
          <w:w w:val="100"/>
          <w:sz w:val="21"/>
          <w:szCs w:val="21"/>
        </w:rPr>
        <w:t>预计净残值）。</w:t>
      </w:r>
    </w:p>
    <w:p>
      <w:pPr>
        <w:spacing w:line="350" w:lineRule="auto" w:before="27"/>
        <w:ind w:left="1400" w:right="1782" w:firstLine="0"/>
        <w:jc w:val="left"/>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5"/>
          <w:w w:val="100"/>
          <w:sz w:val="21"/>
          <w:szCs w:val="21"/>
        </w:rPr>
        <w:t>有迹象表明一项固定资产可能发生减值的，企业以单项固定资产为基础估计其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可收回金额。企业难以对单项固定资产的可收回金额进行估计的，以该固定资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产所属的资产组为基础确定资产组的可收回金额。</w:t>
      </w:r>
    </w:p>
    <w:p>
      <w:pPr>
        <w:spacing w:line="240" w:lineRule="auto" w:before="0"/>
        <w:rPr>
          <w:rFonts w:ascii="宋体" w:hAnsi="宋体" w:cs="宋体" w:eastAsia="宋体" w:hint="default"/>
          <w:sz w:val="20"/>
          <w:szCs w:val="20"/>
        </w:rPr>
      </w:pPr>
    </w:p>
    <w:p>
      <w:pPr>
        <w:tabs>
          <w:tab w:pos="1395" w:val="left" w:leader="none"/>
        </w:tabs>
        <w:spacing w:line="338" w:lineRule="auto" w:before="168"/>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融资租入固定资产的认定依据、计价方法</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5"/>
          <w:w w:val="100"/>
          <w:sz w:val="21"/>
          <w:szCs w:val="21"/>
        </w:rPr>
        <w:t>公司与租赁方所签订的租赁协议条款中规定了下列条件之一的，确认为融资租</w:t>
      </w:r>
      <w:r>
        <w:rPr>
          <w:rFonts w:ascii="宋体" w:hAnsi="宋体" w:cs="宋体" w:eastAsia="宋体" w:hint="default"/>
          <w:w w:val="100"/>
          <w:sz w:val="21"/>
          <w:szCs w:val="21"/>
        </w:rPr>
        <w:t> </w:t>
      </w:r>
      <w:r>
        <w:rPr>
          <w:rFonts w:ascii="宋体" w:hAnsi="宋体" w:cs="宋体" w:eastAsia="宋体" w:hint="default"/>
          <w:sz w:val="21"/>
          <w:szCs w:val="21"/>
        </w:rPr>
        <w:t>入资产：</w:t>
      </w:r>
    </w:p>
    <w:p>
      <w:pPr>
        <w:spacing w:before="40"/>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）租赁期满后租赁资产的所有权归属于本公司；</w:t>
      </w:r>
    </w:p>
    <w:p>
      <w:pPr>
        <w:spacing w:line="331" w:lineRule="auto" w:before="107"/>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）公司具有购买资产的选择权，购买价款远低于行使选择权时该资产的公</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允价值；</w:t>
      </w:r>
    </w:p>
    <w:p>
      <w:pPr>
        <w:spacing w:before="46"/>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）租赁期占所租赁资产使用寿命的大部分；</w:t>
      </w:r>
    </w:p>
    <w:p>
      <w:pPr>
        <w:spacing w:line="345" w:lineRule="auto" w:before="107"/>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）租赁开始日的最低租赁付款额现值，与该资产的公允价值不存在较大的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差异。</w:t>
      </w:r>
      <w:r>
        <w:rPr>
          <w:rFonts w:ascii="宋体" w:hAnsi="宋体" w:cs="宋体" w:eastAsia="宋体" w:hint="default"/>
          <w:spacing w:val="-102"/>
          <w:sz w:val="21"/>
          <w:szCs w:val="21"/>
        </w:rPr>
        <w:t> </w:t>
      </w:r>
      <w:r>
        <w:rPr>
          <w:rFonts w:ascii="宋体" w:hAnsi="宋体" w:cs="宋体" w:eastAsia="宋体" w:hint="default"/>
          <w:spacing w:val="-5"/>
          <w:w w:val="100"/>
          <w:sz w:val="21"/>
          <w:szCs w:val="21"/>
        </w:rPr>
        <w:t>公司在承租开始日，将租赁资产公允价值与最低租赁付款额现值两者中较低者</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作为租入资产的入账价值，将最低租赁付款额作为长期应付款的入账价值，其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差额作为未确认的融资费。</w:t>
      </w:r>
    </w:p>
    <w:p>
      <w:pPr>
        <w:spacing w:line="240" w:lineRule="auto" w:before="0"/>
        <w:rPr>
          <w:rFonts w:ascii="宋体" w:hAnsi="宋体" w:cs="宋体" w:eastAsia="宋体" w:hint="default"/>
          <w:sz w:val="20"/>
          <w:szCs w:val="20"/>
        </w:rPr>
      </w:pPr>
    </w:p>
    <w:p>
      <w:pPr>
        <w:spacing w:before="17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395" w:val="left" w:leader="none"/>
        </w:tabs>
        <w:spacing w:line="331" w:lineRule="auto" w:before="110"/>
        <w:ind w:left="1400" w:right="58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在建工程的类别</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在建工程以立项项目分类核算。</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395" w:val="left" w:leader="none"/>
        </w:tabs>
        <w:spacing w:line="338" w:lineRule="auto" w:before="0"/>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在建工程结转为固定资产的标准和时点</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5"/>
          <w:w w:val="100"/>
          <w:sz w:val="21"/>
          <w:szCs w:val="21"/>
        </w:rPr>
        <w:t>在建工程项目按建造该项资产达到预定可使用状态前所发生的全部支出，作为</w:t>
      </w:r>
      <w:r>
        <w:rPr>
          <w:rFonts w:ascii="宋体" w:hAnsi="宋体" w:cs="宋体" w:eastAsia="宋体" w:hint="default"/>
          <w:w w:val="100"/>
          <w:sz w:val="21"/>
          <w:szCs w:val="21"/>
        </w:rPr>
        <w:t> </w:t>
      </w:r>
      <w:r>
        <w:rPr>
          <w:rFonts w:ascii="宋体" w:hAnsi="宋体" w:cs="宋体" w:eastAsia="宋体" w:hint="default"/>
          <w:spacing w:val="-5"/>
          <w:sz w:val="21"/>
          <w:szCs w:val="21"/>
        </w:rPr>
        <w:t>固定资产的入账价值。所建造的固定资产在建工程已达到预定可使用状态，但</w:t>
      </w:r>
    </w:p>
    <w:p>
      <w:pPr>
        <w:spacing w:line="240" w:lineRule="auto" w:before="0"/>
        <w:rPr>
          <w:rFonts w:ascii="宋体" w:hAnsi="宋体" w:cs="宋体" w:eastAsia="宋体" w:hint="default"/>
          <w:sz w:val="20"/>
          <w:szCs w:val="20"/>
        </w:rPr>
      </w:pPr>
    </w:p>
    <w:p>
      <w:pPr>
        <w:spacing w:before="179"/>
        <w:ind w:left="1400" w:right="1782" w:firstLine="0"/>
        <w:jc w:val="left"/>
        <w:rPr>
          <w:rFonts w:ascii="宋体" w:hAnsi="宋体" w:cs="宋体" w:eastAsia="宋体" w:hint="default"/>
          <w:sz w:val="21"/>
          <w:szCs w:val="21"/>
        </w:rPr>
      </w:pPr>
      <w:r>
        <w:rPr>
          <w:rFonts w:ascii="宋体" w:hAnsi="宋体" w:cs="宋体" w:eastAsia="宋体" w:hint="default"/>
          <w:spacing w:val="-5"/>
          <w:sz w:val="21"/>
          <w:szCs w:val="21"/>
        </w:rPr>
        <w:t>尚未办理竣工决算的，自达到预定可使用状态之日起，根据工程预算、造价或</w:t>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
        <w:rPr>
          <w:rFonts w:ascii="宋体" w:hAnsi="宋体" w:cs="宋体" w:eastAsia="宋体" w:hint="default"/>
          <w:sz w:val="21"/>
          <w:szCs w:val="21"/>
        </w:rPr>
      </w:pPr>
    </w:p>
    <w:p>
      <w:pPr>
        <w:spacing w:line="348" w:lineRule="auto" w:before="36"/>
        <w:ind w:left="1400" w:right="1793" w:firstLine="0"/>
        <w:jc w:val="both"/>
        <w:rPr>
          <w:rFonts w:ascii="宋体" w:hAnsi="宋体" w:cs="宋体" w:eastAsia="宋体" w:hint="default"/>
          <w:sz w:val="21"/>
          <w:szCs w:val="21"/>
        </w:rPr>
      </w:pPr>
      <w:r>
        <w:rPr>
          <w:rFonts w:ascii="宋体" w:hAnsi="宋体" w:cs="宋体" w:eastAsia="宋体" w:hint="default"/>
          <w:spacing w:val="-5"/>
          <w:sz w:val="21"/>
          <w:szCs w:val="21"/>
        </w:rPr>
        <w:t>者工程实际成本等，按估计的价值转入固定资产，并按本公司固定资产折旧政</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策计提固定资产的折旧，待办理竣工决算后，再按实际成本调整原来的暂估价</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值，但不调整原已计提的折旧额。</w:t>
      </w:r>
    </w:p>
    <w:p>
      <w:pPr>
        <w:spacing w:line="240" w:lineRule="auto" w:before="0"/>
        <w:rPr>
          <w:rFonts w:ascii="宋体" w:hAnsi="宋体" w:cs="宋体" w:eastAsia="宋体" w:hint="default"/>
          <w:sz w:val="20"/>
          <w:szCs w:val="20"/>
        </w:rPr>
      </w:pPr>
    </w:p>
    <w:p>
      <w:pPr>
        <w:tabs>
          <w:tab w:pos="1395" w:val="left" w:leader="none"/>
        </w:tabs>
        <w:spacing w:line="345" w:lineRule="auto" w:before="168"/>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在建工程的减值测试方法、减值准备计提方法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公司在每期末判断在建工程是否存在可能发生减值的迹象。</w:t>
      </w:r>
      <w:r>
        <w:rPr>
          <w:rFonts w:ascii="宋体" w:hAnsi="宋体" w:cs="宋体" w:eastAsia="宋体" w:hint="default"/>
          <w:w w:val="100"/>
          <w:sz w:val="21"/>
          <w:szCs w:val="21"/>
        </w:rPr>
        <w:t> </w:t>
      </w:r>
      <w:r>
        <w:rPr>
          <w:rFonts w:ascii="宋体" w:hAnsi="宋体" w:cs="宋体" w:eastAsia="宋体" w:hint="default"/>
          <w:spacing w:val="-5"/>
          <w:sz w:val="21"/>
          <w:szCs w:val="21"/>
        </w:rPr>
        <w:t>在建工程存在减值迹象的，估计其可收回金额。有迹象表明一项在建工程可能</w:t>
      </w:r>
      <w:r>
        <w:rPr>
          <w:rFonts w:ascii="宋体" w:hAnsi="宋体" w:cs="宋体" w:eastAsia="宋体" w:hint="default"/>
          <w:w w:val="100"/>
          <w:sz w:val="21"/>
          <w:szCs w:val="21"/>
        </w:rPr>
        <w:t> </w:t>
      </w:r>
      <w:r>
        <w:rPr>
          <w:rFonts w:ascii="宋体" w:hAnsi="宋体" w:cs="宋体" w:eastAsia="宋体" w:hint="default"/>
          <w:spacing w:val="-5"/>
          <w:sz w:val="21"/>
          <w:szCs w:val="21"/>
        </w:rPr>
        <w:t>发生减值的，企业以单项在建工程为基础估计其可收回金额。企业难以对单项</w:t>
      </w:r>
      <w:r>
        <w:rPr>
          <w:rFonts w:ascii="宋体" w:hAnsi="宋体" w:cs="宋体" w:eastAsia="宋体" w:hint="default"/>
          <w:w w:val="100"/>
          <w:sz w:val="21"/>
          <w:szCs w:val="21"/>
        </w:rPr>
        <w:t> </w:t>
      </w:r>
      <w:r>
        <w:rPr>
          <w:rFonts w:ascii="宋体" w:hAnsi="宋体" w:cs="宋体" w:eastAsia="宋体" w:hint="default"/>
          <w:spacing w:val="-5"/>
          <w:w w:val="100"/>
          <w:sz w:val="21"/>
          <w:szCs w:val="21"/>
        </w:rPr>
        <w:t>在建工程的可收回金额进行估计的，以该在建工程所属的资产组为基础确定资</w:t>
      </w:r>
      <w:r>
        <w:rPr>
          <w:rFonts w:ascii="宋体" w:hAnsi="宋体" w:cs="宋体" w:eastAsia="宋体" w:hint="default"/>
          <w:w w:val="100"/>
          <w:sz w:val="21"/>
          <w:szCs w:val="21"/>
        </w:rPr>
        <w:t> </w:t>
      </w:r>
      <w:r>
        <w:rPr>
          <w:rFonts w:ascii="宋体" w:hAnsi="宋体" w:cs="宋体" w:eastAsia="宋体" w:hint="default"/>
          <w:sz w:val="21"/>
          <w:szCs w:val="21"/>
        </w:rPr>
        <w:t>产组的可收回金额。</w:t>
      </w:r>
    </w:p>
    <w:p>
      <w:pPr>
        <w:spacing w:line="350" w:lineRule="auto" w:before="31"/>
        <w:ind w:left="1400" w:right="1782" w:firstLine="0"/>
        <w:jc w:val="left"/>
        <w:rPr>
          <w:rFonts w:ascii="宋体" w:hAnsi="宋体" w:cs="宋体" w:eastAsia="宋体" w:hint="default"/>
          <w:sz w:val="21"/>
          <w:szCs w:val="21"/>
        </w:rPr>
      </w:pPr>
      <w:r>
        <w:rPr>
          <w:rFonts w:ascii="宋体" w:hAnsi="宋体" w:cs="宋体" w:eastAsia="宋体" w:hint="default"/>
          <w:sz w:val="21"/>
          <w:szCs w:val="21"/>
        </w:rPr>
        <w:t>可收回金额根据在建工程的公允价值减去处置费用后的净额与在建工程预计 未来现金流量的现值两者之间较高者确定。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当在建工程的可收回金额低于其账面价值的，将在建工程的账面价值减记至可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收回金额，减记的金额确认为在建工程减值损失，计入当期损益，同时计提相</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应的在建工程减值准备。</w:t>
      </w:r>
      <w:r>
        <w:rPr>
          <w:rFonts w:ascii="宋体" w:hAnsi="宋体" w:cs="宋体" w:eastAsia="宋体" w:hint="default"/>
          <w:w w:val="100"/>
          <w:sz w:val="21"/>
          <w:szCs w:val="21"/>
        </w:rPr>
        <w:t> </w:t>
      </w:r>
      <w:r>
        <w:rPr>
          <w:rFonts w:ascii="宋体" w:hAnsi="宋体" w:cs="宋体" w:eastAsia="宋体" w:hint="default"/>
          <w:sz w:val="21"/>
          <w:szCs w:val="21"/>
        </w:rPr>
        <w:t>在建工程的减值损失一经确认，在以后会计期间不再转回。</w:t>
      </w:r>
    </w:p>
    <w:p>
      <w:pPr>
        <w:spacing w:line="240" w:lineRule="auto" w:before="0"/>
        <w:rPr>
          <w:rFonts w:ascii="宋体" w:hAnsi="宋体" w:cs="宋体" w:eastAsia="宋体" w:hint="default"/>
          <w:sz w:val="20"/>
          <w:szCs w:val="20"/>
        </w:rPr>
      </w:pPr>
    </w:p>
    <w:p>
      <w:pPr>
        <w:spacing w:before="16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tabs>
          <w:tab w:pos="1395" w:val="left" w:leader="none"/>
        </w:tabs>
        <w:spacing w:line="338" w:lineRule="auto" w:before="110"/>
        <w:ind w:left="1400" w:right="180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借款费用资本化的确认原则</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5"/>
          <w:sz w:val="21"/>
          <w:szCs w:val="21"/>
        </w:rPr>
        <w:t>借款费用，包括借款利息、折价或者溢价的摊销、辅助费用以及因外币借款而</w:t>
      </w:r>
      <w:r>
        <w:rPr>
          <w:rFonts w:ascii="宋体" w:hAnsi="宋体" w:cs="宋体" w:eastAsia="宋体" w:hint="default"/>
          <w:w w:val="100"/>
          <w:sz w:val="21"/>
          <w:szCs w:val="21"/>
        </w:rPr>
        <w:t> </w:t>
      </w:r>
      <w:r>
        <w:rPr>
          <w:rFonts w:ascii="宋体" w:hAnsi="宋体" w:cs="宋体" w:eastAsia="宋体" w:hint="default"/>
          <w:sz w:val="21"/>
          <w:szCs w:val="21"/>
        </w:rPr>
        <w:t>发生的汇兑差额等。</w:t>
      </w:r>
    </w:p>
    <w:p>
      <w:pPr>
        <w:spacing w:line="343" w:lineRule="auto" w:before="40"/>
        <w:ind w:left="1400" w:right="1782" w:firstLine="0"/>
        <w:jc w:val="left"/>
        <w:rPr>
          <w:rFonts w:ascii="宋体" w:hAnsi="宋体" w:cs="宋体" w:eastAsia="宋体" w:hint="default"/>
          <w:sz w:val="21"/>
          <w:szCs w:val="21"/>
        </w:rPr>
      </w:pPr>
      <w:r>
        <w:rPr>
          <w:rFonts w:ascii="宋体" w:hAnsi="宋体" w:cs="宋体" w:eastAsia="宋体" w:hint="default"/>
          <w:sz w:val="21"/>
          <w:szCs w:val="21"/>
        </w:rPr>
        <w:t>公司发生的借款费用，可直接归属于符合资本化条件的资产的购建或者生产 </w:t>
      </w:r>
      <w:r>
        <w:rPr>
          <w:rFonts w:ascii="宋体" w:hAnsi="宋体" w:cs="宋体" w:eastAsia="宋体" w:hint="default"/>
          <w:spacing w:val="-5"/>
          <w:sz w:val="21"/>
          <w:szCs w:val="21"/>
        </w:rPr>
        <w:t>的，予以资本化，计入相关资产成本；其他借款费用，在发生时根据其发生额</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确认为费用，计入当期损益。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符合资本化条件的资产，是指需要经过相当长时间的购建或者生产活动才能达</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到预定可使用或者可销售状态的固定资产、投资性房地产和存货等资产。</w:t>
      </w:r>
      <w:r>
        <w:rPr>
          <w:rFonts w:ascii="宋体" w:hAnsi="宋体" w:cs="宋体" w:eastAsia="宋体" w:hint="default"/>
          <w:w w:val="100"/>
          <w:sz w:val="21"/>
          <w:szCs w:val="21"/>
        </w:rPr>
        <w:t> </w:t>
      </w:r>
      <w:r>
        <w:rPr>
          <w:rFonts w:ascii="宋体" w:hAnsi="宋体" w:cs="宋体" w:eastAsia="宋体" w:hint="default"/>
          <w:sz w:val="21"/>
          <w:szCs w:val="21"/>
        </w:rPr>
        <w:t>借款费用同时满足下列条件时开始资本化：</w:t>
      </w:r>
    </w:p>
    <w:p>
      <w:pPr>
        <w:spacing w:line="304" w:lineRule="auto" w:before="5"/>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）资产支出已经发生，资产支出包括为购建或者生产符合资本化条件的资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产而以支付现金、转移非现金资产或者承担带息债务形式发生的支出；</w:t>
      </w:r>
    </w:p>
    <w:p>
      <w:pPr>
        <w:spacing w:before="40"/>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line="304" w:lineRule="auto" w:before="79"/>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）为使资产达到预定可使用或者可销售状态所必要的购建或者生产活动已</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经开始。</w:t>
      </w:r>
    </w:p>
    <w:p>
      <w:pPr>
        <w:spacing w:line="240" w:lineRule="auto" w:before="0"/>
        <w:rPr>
          <w:rFonts w:ascii="宋体" w:hAnsi="宋体" w:cs="宋体" w:eastAsia="宋体" w:hint="default"/>
          <w:sz w:val="20"/>
          <w:szCs w:val="20"/>
        </w:rPr>
      </w:pPr>
    </w:p>
    <w:p>
      <w:pPr>
        <w:tabs>
          <w:tab w:pos="1395" w:val="left" w:leader="none"/>
        </w:tabs>
        <w:spacing w:line="304" w:lineRule="auto" w:before="146"/>
        <w:ind w:left="1400" w:right="180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借款费用资本化期间</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资本化期间，指从借款费用开始资本化时点到停止资本化时点的期间，借款费</w:t>
      </w:r>
    </w:p>
    <w:p>
      <w:pPr>
        <w:spacing w:after="0" w:line="304"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1"/>
        <w:rPr>
          <w:rFonts w:ascii="宋体" w:hAnsi="宋体" w:cs="宋体" w:eastAsia="宋体" w:hint="default"/>
          <w:sz w:val="18"/>
          <w:szCs w:val="18"/>
        </w:rPr>
      </w:pPr>
    </w:p>
    <w:p>
      <w:pPr>
        <w:spacing w:line="324" w:lineRule="auto" w:before="36"/>
        <w:ind w:left="1400" w:right="1428" w:firstLine="0"/>
        <w:jc w:val="left"/>
        <w:rPr>
          <w:rFonts w:ascii="宋体" w:hAnsi="宋体" w:cs="宋体" w:eastAsia="宋体" w:hint="default"/>
          <w:sz w:val="21"/>
          <w:szCs w:val="21"/>
        </w:rPr>
      </w:pPr>
      <w:r>
        <w:rPr>
          <w:rFonts w:ascii="宋体" w:hAnsi="宋体" w:cs="宋体" w:eastAsia="宋体" w:hint="default"/>
          <w:sz w:val="21"/>
          <w:szCs w:val="21"/>
        </w:rPr>
        <w:t>用暂停资本化的期间不包括在内。</w:t>
      </w:r>
      <w:r>
        <w:rPr>
          <w:rFonts w:ascii="宋体" w:hAnsi="宋体" w:cs="宋体" w:eastAsia="宋体" w:hint="default"/>
          <w:w w:val="100"/>
          <w:sz w:val="21"/>
          <w:szCs w:val="21"/>
        </w:rPr>
        <w:t> </w:t>
      </w:r>
      <w:r>
        <w:rPr>
          <w:rFonts w:ascii="宋体" w:hAnsi="宋体" w:cs="宋体" w:eastAsia="宋体" w:hint="default"/>
          <w:spacing w:val="-5"/>
          <w:w w:val="100"/>
          <w:sz w:val="21"/>
          <w:szCs w:val="21"/>
        </w:rPr>
        <w:t>当购建或者生产符合资本化条件的资产达到预定可使用或者可销售状态时，借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款费用停止资本化。</w:t>
      </w:r>
      <w:r>
        <w:rPr>
          <w:rFonts w:ascii="宋体" w:hAnsi="宋体" w:cs="宋体" w:eastAsia="宋体" w:hint="default"/>
          <w:w w:val="100"/>
          <w:sz w:val="21"/>
          <w:szCs w:val="21"/>
        </w:rPr>
        <w:t> </w:t>
      </w:r>
      <w:r>
        <w:rPr>
          <w:rFonts w:ascii="宋体" w:hAnsi="宋体" w:cs="宋体" w:eastAsia="宋体" w:hint="default"/>
          <w:spacing w:val="-2"/>
          <w:sz w:val="21"/>
          <w:szCs w:val="21"/>
        </w:rPr>
        <w:t>当购建或者生产符合资本化条件的资产中部分项目分别完工且可单独使用时，</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该部分资产借款费用停止资本化。</w:t>
      </w:r>
      <w:r>
        <w:rPr>
          <w:rFonts w:ascii="宋体" w:hAnsi="宋体" w:cs="宋体" w:eastAsia="宋体" w:hint="default"/>
          <w:w w:val="100"/>
          <w:sz w:val="21"/>
          <w:szCs w:val="21"/>
        </w:rPr>
        <w:t> </w:t>
      </w:r>
      <w:r>
        <w:rPr>
          <w:rFonts w:ascii="宋体" w:hAnsi="宋体" w:cs="宋体" w:eastAsia="宋体" w:hint="default"/>
          <w:spacing w:val="-5"/>
          <w:w w:val="100"/>
          <w:sz w:val="21"/>
          <w:szCs w:val="21"/>
        </w:rPr>
        <w:t>购建或者生产的资产的各部分分别完工，但必须等到整体完工后才可使用或可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对外销售的，在该资产整体完工时停止借款费用资本化。</w:t>
      </w:r>
    </w:p>
    <w:p>
      <w:pPr>
        <w:spacing w:line="240" w:lineRule="auto" w:before="11"/>
        <w:rPr>
          <w:rFonts w:ascii="宋体" w:hAnsi="宋体" w:cs="宋体" w:eastAsia="宋体" w:hint="default"/>
          <w:sz w:val="29"/>
          <w:szCs w:val="29"/>
        </w:rPr>
      </w:pPr>
    </w:p>
    <w:p>
      <w:pPr>
        <w:tabs>
          <w:tab w:pos="1395" w:val="left" w:leader="none"/>
        </w:tabs>
        <w:spacing w:line="316" w:lineRule="auto" w:before="0"/>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暂停资本化期间</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5"/>
          <w:w w:val="100"/>
          <w:sz w:val="21"/>
          <w:szCs w:val="21"/>
        </w:rPr>
        <w:t>符合资本化条件的资产在购建或生产过程中发生的非正常中断、且中断时间连</w:t>
      </w:r>
      <w:r>
        <w:rPr>
          <w:rFonts w:ascii="宋体" w:hAnsi="宋体" w:cs="宋体" w:eastAsia="宋体" w:hint="default"/>
          <w:w w:val="100"/>
          <w:sz w:val="21"/>
          <w:szCs w:val="21"/>
        </w:rPr>
        <w:t> </w:t>
      </w:r>
      <w:r>
        <w:rPr>
          <w:rFonts w:ascii="宋体" w:hAnsi="宋体" w:cs="宋体" w:eastAsia="宋体" w:hint="default"/>
          <w:sz w:val="21"/>
          <w:szCs w:val="21"/>
        </w:rPr>
        <w:t>续超过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pacing w:val="-5"/>
          <w:sz w:val="21"/>
          <w:szCs w:val="21"/>
        </w:rPr>
        <w:t>个月的，则借款费用暂停资本化；该项中断如是所购建或生产的符合</w:t>
      </w:r>
      <w:r>
        <w:rPr>
          <w:rFonts w:ascii="宋体" w:hAnsi="宋体" w:cs="宋体" w:eastAsia="宋体" w:hint="default"/>
          <w:w w:val="100"/>
          <w:sz w:val="21"/>
          <w:szCs w:val="21"/>
        </w:rPr>
        <w:t> </w:t>
      </w:r>
      <w:r>
        <w:rPr>
          <w:rFonts w:ascii="宋体" w:hAnsi="宋体" w:cs="宋体" w:eastAsia="宋体" w:hint="default"/>
          <w:spacing w:val="-5"/>
          <w:w w:val="100"/>
          <w:sz w:val="21"/>
          <w:szCs w:val="21"/>
        </w:rPr>
        <w:t>资本化条件的资产达到预定可使用状态或者可销售状态必要的程序，则借款费</w:t>
      </w:r>
      <w:r>
        <w:rPr>
          <w:rFonts w:ascii="宋体" w:hAnsi="宋体" w:cs="宋体" w:eastAsia="宋体" w:hint="default"/>
          <w:w w:val="100"/>
          <w:sz w:val="21"/>
          <w:szCs w:val="21"/>
        </w:rPr>
        <w:t> </w:t>
      </w:r>
      <w:r>
        <w:rPr>
          <w:rFonts w:ascii="宋体" w:hAnsi="宋体" w:cs="宋体" w:eastAsia="宋体" w:hint="default"/>
          <w:spacing w:val="-5"/>
          <w:sz w:val="21"/>
          <w:szCs w:val="21"/>
        </w:rPr>
        <w:t>用继续资本化。在中断期间发生的借款费用确认为当期损益，直至资产的购建</w:t>
      </w:r>
      <w:r>
        <w:rPr>
          <w:rFonts w:ascii="宋体" w:hAnsi="宋体" w:cs="宋体" w:eastAsia="宋体" w:hint="default"/>
          <w:w w:val="100"/>
          <w:sz w:val="21"/>
          <w:szCs w:val="21"/>
        </w:rPr>
        <w:t> </w:t>
      </w:r>
      <w:r>
        <w:rPr>
          <w:rFonts w:ascii="宋体" w:hAnsi="宋体" w:cs="宋体" w:eastAsia="宋体" w:hint="default"/>
          <w:sz w:val="21"/>
          <w:szCs w:val="21"/>
        </w:rPr>
        <w:t>或者生产活动重新开始后借款费用继续资本化。</w:t>
      </w:r>
    </w:p>
    <w:p>
      <w:pPr>
        <w:spacing w:line="240" w:lineRule="auto" w:before="0"/>
        <w:rPr>
          <w:rFonts w:ascii="宋体" w:hAnsi="宋体" w:cs="宋体" w:eastAsia="宋体" w:hint="default"/>
          <w:sz w:val="20"/>
          <w:szCs w:val="20"/>
        </w:rPr>
      </w:pPr>
    </w:p>
    <w:p>
      <w:pPr>
        <w:tabs>
          <w:tab w:pos="1395" w:val="left" w:leader="none"/>
        </w:tabs>
        <w:spacing w:line="321" w:lineRule="auto" w:before="135"/>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借款费用资本化金额的计算方法</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pacing w:val="-5"/>
          <w:w w:val="100"/>
          <w:sz w:val="21"/>
          <w:szCs w:val="21"/>
        </w:rPr>
        <w:t>对于为购建或者生产符合资本化条件的资产而借入的专门借款，以专门借款当</w:t>
      </w:r>
      <w:r>
        <w:rPr>
          <w:rFonts w:ascii="宋体" w:hAnsi="宋体" w:cs="宋体" w:eastAsia="宋体" w:hint="default"/>
          <w:w w:val="100"/>
          <w:sz w:val="21"/>
          <w:szCs w:val="21"/>
        </w:rPr>
        <w:t> </w:t>
      </w:r>
      <w:r>
        <w:rPr>
          <w:rFonts w:ascii="宋体" w:hAnsi="宋体" w:cs="宋体" w:eastAsia="宋体" w:hint="default"/>
          <w:spacing w:val="-5"/>
          <w:w w:val="100"/>
          <w:sz w:val="21"/>
          <w:szCs w:val="21"/>
        </w:rPr>
        <w:t>期实际发生的借款费用，减去尚未动用的借款资金存入银行取得的利息收入或</w:t>
      </w:r>
      <w:r>
        <w:rPr>
          <w:rFonts w:ascii="宋体" w:hAnsi="宋体" w:cs="宋体" w:eastAsia="宋体" w:hint="default"/>
          <w:w w:val="100"/>
          <w:sz w:val="21"/>
          <w:szCs w:val="21"/>
        </w:rPr>
        <w:t> </w:t>
      </w:r>
      <w:r>
        <w:rPr>
          <w:rFonts w:ascii="宋体" w:hAnsi="宋体" w:cs="宋体" w:eastAsia="宋体" w:hint="default"/>
          <w:sz w:val="21"/>
          <w:szCs w:val="21"/>
        </w:rPr>
        <w:t>进行暂时性投资取得的投资收益后的金额，来确定借款费用的资本化金额。</w:t>
      </w:r>
      <w:r>
        <w:rPr>
          <w:rFonts w:ascii="宋体" w:hAnsi="宋体" w:cs="宋体" w:eastAsia="宋体" w:hint="default"/>
          <w:w w:val="100"/>
          <w:sz w:val="21"/>
          <w:szCs w:val="21"/>
        </w:rPr>
        <w:t> </w:t>
      </w:r>
      <w:r>
        <w:rPr>
          <w:rFonts w:ascii="宋体" w:hAnsi="宋体" w:cs="宋体" w:eastAsia="宋体" w:hint="default"/>
          <w:spacing w:val="-5"/>
          <w:w w:val="100"/>
          <w:sz w:val="21"/>
          <w:szCs w:val="21"/>
        </w:rPr>
        <w:t>对于为购建或者生产符合资本化条件的资产而占用的一般借款，根据累计资产</w:t>
      </w:r>
      <w:r>
        <w:rPr>
          <w:rFonts w:ascii="宋体" w:hAnsi="宋体" w:cs="宋体" w:eastAsia="宋体" w:hint="default"/>
          <w:w w:val="100"/>
          <w:sz w:val="21"/>
          <w:szCs w:val="21"/>
        </w:rPr>
        <w:t> </w:t>
      </w:r>
      <w:r>
        <w:rPr>
          <w:rFonts w:ascii="宋体" w:hAnsi="宋体" w:cs="宋体" w:eastAsia="宋体" w:hint="default"/>
          <w:sz w:val="21"/>
          <w:szCs w:val="21"/>
        </w:rPr>
        <w:t>支出超过专门借款部分的资产支出加权平均数乘以所占用一般借款的资本化</w:t>
      </w:r>
      <w:r>
        <w:rPr>
          <w:rFonts w:ascii="宋体" w:hAnsi="宋体" w:cs="宋体" w:eastAsia="宋体" w:hint="default"/>
          <w:w w:val="100"/>
          <w:sz w:val="21"/>
          <w:szCs w:val="21"/>
        </w:rPr>
        <w:t> </w:t>
      </w:r>
      <w:r>
        <w:rPr>
          <w:rFonts w:ascii="宋体" w:hAnsi="宋体" w:cs="宋体" w:eastAsia="宋体" w:hint="default"/>
          <w:spacing w:val="-5"/>
          <w:sz w:val="21"/>
          <w:szCs w:val="21"/>
        </w:rPr>
        <w:t>率，计算确定一般借款应予资本化的利息金额。资本化率根据一般借款加权平</w:t>
      </w:r>
      <w:r>
        <w:rPr>
          <w:rFonts w:ascii="宋体" w:hAnsi="宋体" w:cs="宋体" w:eastAsia="宋体" w:hint="default"/>
          <w:w w:val="100"/>
          <w:sz w:val="21"/>
          <w:szCs w:val="21"/>
        </w:rPr>
        <w:t> </w:t>
      </w:r>
      <w:r>
        <w:rPr>
          <w:rFonts w:ascii="宋体" w:hAnsi="宋体" w:cs="宋体" w:eastAsia="宋体" w:hint="default"/>
          <w:sz w:val="21"/>
          <w:szCs w:val="21"/>
        </w:rPr>
        <w:t>均利率计算确定。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借款存在折价或者溢价的，按照实际利率法确定每一会计期间应摊销的折价或</w:t>
      </w:r>
      <w:r>
        <w:rPr>
          <w:rFonts w:ascii="宋体" w:hAnsi="宋体" w:cs="宋体" w:eastAsia="宋体" w:hint="default"/>
          <w:w w:val="100"/>
          <w:sz w:val="21"/>
          <w:szCs w:val="21"/>
        </w:rPr>
        <w:t> </w:t>
      </w:r>
      <w:r>
        <w:rPr>
          <w:rFonts w:ascii="宋体" w:hAnsi="宋体" w:cs="宋体" w:eastAsia="宋体" w:hint="default"/>
          <w:sz w:val="21"/>
          <w:szCs w:val="21"/>
        </w:rPr>
        <w:t>者溢价金额，调整每期利息金额。</w:t>
      </w:r>
    </w:p>
    <w:p>
      <w:pPr>
        <w:spacing w:line="240" w:lineRule="auto" w:before="0"/>
        <w:rPr>
          <w:rFonts w:ascii="宋体" w:hAnsi="宋体" w:cs="宋体" w:eastAsia="宋体" w:hint="default"/>
          <w:sz w:val="20"/>
          <w:szCs w:val="20"/>
        </w:rPr>
      </w:pPr>
    </w:p>
    <w:p>
      <w:pPr>
        <w:spacing w:before="15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395" w:val="left" w:leader="none"/>
        </w:tabs>
        <w:spacing w:before="91"/>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无形资产的计价方法</w:t>
      </w:r>
      <w:r>
        <w:rPr>
          <w:rFonts w:ascii="宋体" w:hAnsi="宋体" w:cs="宋体" w:eastAsia="宋体" w:hint="default"/>
          <w:sz w:val="21"/>
          <w:szCs w:val="21"/>
        </w:rPr>
      </w:r>
    </w:p>
    <w:p>
      <w:pPr>
        <w:spacing w:line="328" w:lineRule="auto" w:before="88"/>
        <w:ind w:left="1400" w:right="142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w:t>
      </w:r>
      <w:r>
        <w:rPr>
          <w:rFonts w:ascii="宋体" w:hAnsi="宋体" w:cs="宋体" w:eastAsia="宋体" w:hint="default"/>
          <w:w w:val="100"/>
          <w:sz w:val="21"/>
          <w:szCs w:val="21"/>
        </w:rPr>
        <w:t> </w:t>
      </w:r>
      <w:r>
        <w:rPr>
          <w:rFonts w:ascii="宋体" w:hAnsi="宋体" w:cs="宋体" w:eastAsia="宋体" w:hint="default"/>
          <w:spacing w:val="-5"/>
          <w:sz w:val="21"/>
          <w:szCs w:val="21"/>
        </w:rPr>
        <w:t>外购无形资产的成本，包括购买价款、相关税费以及直接归属于使该项资产达</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w w:val="100"/>
          <w:sz w:val="21"/>
          <w:szCs w:val="21"/>
        </w:rPr>
        <w:t>到预定用途所发生的其他支出。购买无形资产的价款超过正常信用条件延期支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付，实质上具有融资性质的，无形资产的成本以购买价款的现值为基础确定。</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w w:val="100"/>
          <w:sz w:val="21"/>
          <w:szCs w:val="21"/>
        </w:rPr>
        <w:t>债务重组取得债务人用以抵债的无形资产，以该无形资产的公允价值为基础确</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定其入账价值，并将重组债务的账面价值与该用以抵债的无形资产公允价值之</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间的差额，计入当期损益；</w:t>
      </w:r>
    </w:p>
    <w:p>
      <w:pPr>
        <w:spacing w:line="240" w:lineRule="auto" w:before="0"/>
        <w:rPr>
          <w:rFonts w:ascii="宋体" w:hAnsi="宋体" w:cs="宋体" w:eastAsia="宋体" w:hint="default"/>
          <w:sz w:val="20"/>
          <w:szCs w:val="20"/>
        </w:rPr>
      </w:pPr>
    </w:p>
    <w:p>
      <w:pPr>
        <w:spacing w:before="146"/>
        <w:ind w:left="1400" w:right="1782" w:firstLine="0"/>
        <w:jc w:val="left"/>
        <w:rPr>
          <w:rFonts w:ascii="宋体" w:hAnsi="宋体" w:cs="宋体" w:eastAsia="宋体" w:hint="default"/>
          <w:sz w:val="21"/>
          <w:szCs w:val="21"/>
        </w:rPr>
      </w:pPr>
      <w:r>
        <w:rPr>
          <w:rFonts w:ascii="宋体" w:hAnsi="宋体" w:cs="宋体" w:eastAsia="宋体" w:hint="default"/>
          <w:sz w:val="21"/>
          <w:szCs w:val="21"/>
        </w:rPr>
        <w:t>在非货币性资产交换具备商业实质且换入资产或换出资产的公允价值能够可</w:t>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8"/>
        <w:rPr>
          <w:rFonts w:ascii="宋体" w:hAnsi="宋体" w:cs="宋体" w:eastAsia="宋体" w:hint="default"/>
          <w:sz w:val="19"/>
          <w:szCs w:val="19"/>
        </w:rPr>
      </w:pPr>
    </w:p>
    <w:p>
      <w:pPr>
        <w:spacing w:line="331" w:lineRule="auto" w:before="36"/>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靠计量的前提下，非货币性资产交换换入的无形资产以换出资产的公允价值为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基础确定其入账价值，除非有确凿证据表明换入资产的公允价值更加可靠；不</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满足上述前提的非货币性资产交换，以换出资产的账面价值和应支付的相关税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费作为换入无形资产的成本，不确认损益。</w:t>
      </w:r>
    </w:p>
    <w:p>
      <w:pPr>
        <w:spacing w:line="331" w:lineRule="auto" w:before="24"/>
        <w:ind w:left="1400" w:right="1782" w:firstLine="0"/>
        <w:jc w:val="left"/>
        <w:rPr>
          <w:rFonts w:ascii="宋体" w:hAnsi="宋体" w:cs="宋体" w:eastAsia="宋体" w:hint="default"/>
          <w:sz w:val="21"/>
          <w:szCs w:val="21"/>
        </w:rPr>
      </w:pPr>
      <w:r>
        <w:rPr>
          <w:rFonts w:ascii="宋体" w:hAnsi="宋体" w:cs="宋体" w:eastAsia="宋体" w:hint="default"/>
          <w:sz w:val="21"/>
          <w:szCs w:val="21"/>
        </w:rPr>
        <w:t>以同一控制下的企业吸收合并方式取得的无形资产按被合并方的账面价值确 </w:t>
      </w:r>
      <w:r>
        <w:rPr>
          <w:rFonts w:ascii="宋体" w:hAnsi="宋体" w:cs="宋体" w:eastAsia="宋体" w:hint="default"/>
          <w:spacing w:val="-5"/>
          <w:w w:val="100"/>
          <w:sz w:val="21"/>
          <w:szCs w:val="21"/>
        </w:rPr>
        <w:t>定其入账价值；以非同一控制下的企业吸收合并方式取得的无形资产按公允价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值确定其入账价值。</w:t>
      </w:r>
      <w:r>
        <w:rPr>
          <w:rFonts w:ascii="宋体" w:hAnsi="宋体" w:cs="宋体" w:eastAsia="宋体" w:hint="default"/>
          <w:w w:val="100"/>
          <w:sz w:val="21"/>
          <w:szCs w:val="21"/>
        </w:rPr>
        <w:t> </w:t>
      </w:r>
      <w:r>
        <w:rPr>
          <w:rFonts w:ascii="宋体" w:hAnsi="宋体" w:cs="宋体" w:eastAsia="宋体" w:hint="default"/>
          <w:spacing w:val="-5"/>
          <w:sz w:val="21"/>
          <w:szCs w:val="21"/>
        </w:rPr>
        <w:t>内部自行开发的无形资产，其成本包括：开发该无形资产时耗用的材料、劳务</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sz w:val="21"/>
          <w:szCs w:val="21"/>
        </w:rPr>
        <w:t>成本、注册费、在开发过程中使用的其他专利权和特许权的摊销以及满足资本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w w:val="100"/>
          <w:sz w:val="21"/>
          <w:szCs w:val="21"/>
        </w:rPr>
        <w:t>化条件的利息费用，以及为使该无形资产达到预定用途前所发生的其他直接费</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31" w:lineRule="auto" w:before="0"/>
        <w:ind w:left="1400" w:right="504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2"/>
          <w:sz w:val="21"/>
          <w:szCs w:val="21"/>
        </w:rPr>
        <w:t>在取得无形资产时分析判断其使用寿命。</w:t>
      </w:r>
    </w:p>
    <w:p>
      <w:pPr>
        <w:spacing w:line="350" w:lineRule="auto" w:before="43"/>
        <w:ind w:left="1400" w:right="1793" w:firstLine="0"/>
        <w:jc w:val="both"/>
        <w:rPr>
          <w:rFonts w:ascii="宋体" w:hAnsi="宋体" w:cs="宋体" w:eastAsia="宋体" w:hint="default"/>
          <w:sz w:val="21"/>
          <w:szCs w:val="21"/>
        </w:rPr>
      </w:pPr>
      <w:r>
        <w:rPr>
          <w:rFonts w:ascii="宋体" w:hAnsi="宋体" w:cs="宋体" w:eastAsia="宋体" w:hint="default"/>
          <w:sz w:val="21"/>
          <w:szCs w:val="21"/>
        </w:rPr>
        <w:t>对于使用寿命有限的无形资产，在为企业带来经济利益的期限内按直线法摊 </w:t>
      </w:r>
      <w:r>
        <w:rPr>
          <w:rFonts w:ascii="宋体" w:hAnsi="宋体" w:cs="宋体" w:eastAsia="宋体" w:hint="default"/>
          <w:spacing w:val="-5"/>
          <w:sz w:val="21"/>
          <w:szCs w:val="21"/>
        </w:rPr>
        <w:t>销；无法预见无形资产为企业带来经济利益期限的，视为使用寿命不确定的无</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形资产，不予摊销。</w:t>
      </w:r>
    </w:p>
    <w:p>
      <w:pPr>
        <w:spacing w:line="240" w:lineRule="auto" w:before="0"/>
        <w:rPr>
          <w:rFonts w:ascii="宋体" w:hAnsi="宋体" w:cs="宋体" w:eastAsia="宋体" w:hint="default"/>
          <w:sz w:val="20"/>
          <w:szCs w:val="20"/>
        </w:rPr>
      </w:pPr>
    </w:p>
    <w:p>
      <w:pPr>
        <w:tabs>
          <w:tab w:pos="1395" w:val="left" w:leader="none"/>
        </w:tabs>
        <w:spacing w:before="166"/>
        <w:ind w:left="858" w:right="1782" w:firstLine="0"/>
        <w:jc w:val="left"/>
        <w:rPr>
          <w:rFonts w:ascii="宋体" w:hAnsi="宋体" w:cs="宋体" w:eastAsia="宋体" w:hint="default"/>
          <w:sz w:val="21"/>
          <w:szCs w:val="21"/>
        </w:rPr>
      </w:pPr>
      <w:r>
        <w:rPr/>
        <w:pict>
          <v:shape style="position:absolute;margin-left:281.209991pt;margin-top:25.123684pt;width:.47998pt;height:.12pt;mso-position-horizontal-relative:page;mso-position-vertical-relative:paragraph;z-index:-1312456" type="#_x0000_t75" stroked="false">
            <v:imagedata r:id="rId109" o:title=""/>
          </v:shape>
        </w:pict>
      </w:r>
      <w:r>
        <w:rPr/>
        <w:pict>
          <v:shape style="position:absolute;margin-left:374.829987pt;margin-top:25.123684pt;width:.48001pt;height:.12pt;mso-position-horizontal-relative:page;mso-position-vertical-relative:paragraph;z-index:-1312432" type="#_x0000_t75" stroked="false">
            <v:imagedata r:id="rId109" o:title=""/>
          </v:shape>
        </w:pict>
      </w:r>
      <w:r>
        <w:rPr/>
        <w:pict>
          <v:group style="position:absolute;margin-left:153.860001pt;margin-top:43.863674pt;width:354.45pt;height:.5pt;mso-position-horizontal-relative:page;mso-position-vertical-relative:paragraph;z-index:-1312408" coordorigin="3077,877" coordsize="7089,10">
            <v:shape style="position:absolute;left:3077;top:877;width:2547;height:10" type="#_x0000_t75" stroked="false">
              <v:imagedata r:id="rId122" o:title=""/>
            </v:shape>
            <v:shape style="position:absolute;left:5619;top:877;width:4547;height:10" type="#_x0000_t75" stroked="false">
              <v:imagedata r:id="rId123"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使用寿命有限的无形资产的使用寿命估计情况：</w:t>
      </w:r>
      <w:r>
        <w:rPr>
          <w:rFonts w:ascii="宋体" w:hAnsi="宋体" w:cs="宋体" w:eastAsia="宋体" w:hint="default"/>
          <w:spacing w:val="-1"/>
          <w:sz w:val="21"/>
          <w:szCs w:val="21"/>
        </w:rPr>
      </w:r>
    </w:p>
    <w:tbl>
      <w:tblPr>
        <w:tblW w:w="0" w:type="auto"/>
        <w:jc w:val="left"/>
        <w:tblInd w:w="1402" w:type="dxa"/>
        <w:tblLayout w:type="fixed"/>
        <w:tblCellMar>
          <w:top w:w="0" w:type="dxa"/>
          <w:left w:w="0" w:type="dxa"/>
          <w:bottom w:w="0" w:type="dxa"/>
          <w:right w:w="0" w:type="dxa"/>
        </w:tblCellMar>
        <w:tblLook w:val="01E0"/>
      </w:tblPr>
      <w:tblGrid>
        <w:gridCol w:w="2566"/>
        <w:gridCol w:w="1872"/>
        <w:gridCol w:w="2664"/>
      </w:tblGrid>
      <w:tr>
        <w:trPr>
          <w:trHeight w:val="399" w:hRule="exact"/>
        </w:trPr>
        <w:tc>
          <w:tcPr>
            <w:tcW w:w="2566" w:type="dxa"/>
            <w:tcBorders>
              <w:top w:val="single" w:sz="12" w:space="0" w:color="000000"/>
              <w:left w:val="nil" w:sz="6" w:space="0" w:color="auto"/>
              <w:bottom w:val="nil" w:sz="6" w:space="0" w:color="auto"/>
              <w:right w:val="single" w:sz="4" w:space="0" w:color="000000"/>
            </w:tcBorders>
          </w:tcPr>
          <w:p>
            <w:pPr>
              <w:pStyle w:val="TableParagraph"/>
              <w:tabs>
                <w:tab w:pos="422" w:val="left" w:leader="none"/>
              </w:tabs>
              <w:spacing w:line="240" w:lineRule="auto" w:before="19"/>
              <w:ind w:right="86"/>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right="94"/>
              <w:jc w:val="center"/>
              <w:rPr>
                <w:rFonts w:ascii="宋体" w:hAnsi="宋体" w:cs="宋体" w:eastAsia="宋体" w:hint="default"/>
                <w:sz w:val="21"/>
                <w:szCs w:val="21"/>
              </w:rPr>
            </w:pPr>
            <w:r>
              <w:rPr>
                <w:rFonts w:ascii="宋体" w:hAnsi="宋体" w:cs="宋体" w:eastAsia="宋体" w:hint="default"/>
                <w:sz w:val="21"/>
                <w:szCs w:val="21"/>
              </w:rPr>
              <w:t>预计使用寿命</w:t>
            </w:r>
          </w:p>
        </w:tc>
        <w:tc>
          <w:tcPr>
            <w:tcW w:w="2664" w:type="dxa"/>
            <w:tcBorders>
              <w:top w:val="single" w:sz="12" w:space="0" w:color="000000"/>
              <w:left w:val="single" w:sz="4" w:space="0" w:color="000000"/>
              <w:bottom w:val="nil" w:sz="6" w:space="0" w:color="auto"/>
              <w:right w:val="nil" w:sz="6" w:space="0" w:color="auto"/>
            </w:tcBorders>
          </w:tcPr>
          <w:p>
            <w:pPr>
              <w:pStyle w:val="TableParagraph"/>
              <w:tabs>
                <w:tab w:pos="422" w:val="left" w:leader="none"/>
              </w:tabs>
              <w:spacing w:line="240" w:lineRule="auto" w:before="19"/>
              <w:ind w:right="98"/>
              <w:jc w:val="center"/>
              <w:rPr>
                <w:rFonts w:ascii="宋体" w:hAnsi="宋体" w:cs="宋体" w:eastAsia="宋体" w:hint="default"/>
                <w:sz w:val="21"/>
                <w:szCs w:val="21"/>
              </w:rPr>
            </w:pPr>
            <w:r>
              <w:rPr>
                <w:rFonts w:ascii="宋体" w:hAnsi="宋体" w:cs="宋体" w:eastAsia="宋体" w:hint="default"/>
                <w:sz w:val="21"/>
                <w:szCs w:val="21"/>
              </w:rPr>
              <w:t>依</w:t>
              <w:tab/>
              <w:t>据</w:t>
            </w:r>
          </w:p>
        </w:tc>
      </w:tr>
      <w:tr>
        <w:trPr>
          <w:trHeight w:val="403" w:hRule="exact"/>
        </w:trPr>
        <w:tc>
          <w:tcPr>
            <w:tcW w:w="256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4"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5"/>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664"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right="99"/>
              <w:jc w:val="center"/>
              <w:rPr>
                <w:rFonts w:ascii="宋体" w:hAnsi="宋体" w:cs="宋体" w:eastAsia="宋体" w:hint="default"/>
                <w:sz w:val="21"/>
                <w:szCs w:val="21"/>
              </w:rPr>
            </w:pPr>
            <w:r>
              <w:rPr>
                <w:rFonts w:ascii="宋体" w:hAnsi="宋体" w:cs="宋体" w:eastAsia="宋体" w:hint="default"/>
                <w:sz w:val="21"/>
                <w:szCs w:val="21"/>
              </w:rPr>
              <w:t>土地使用权证上注明年限</w:t>
            </w:r>
          </w:p>
        </w:tc>
      </w:tr>
      <w:tr>
        <w:trPr>
          <w:trHeight w:val="404" w:hRule="exact"/>
        </w:trPr>
        <w:tc>
          <w:tcPr>
            <w:tcW w:w="2566" w:type="dxa"/>
            <w:tcBorders>
              <w:top w:val="nil" w:sz="6" w:space="0" w:color="auto"/>
              <w:left w:val="nil" w:sz="6" w:space="0" w:color="auto"/>
              <w:bottom w:val="single" w:sz="12" w:space="0" w:color="000000"/>
              <w:right w:val="single" w:sz="4" w:space="0" w:color="000000"/>
            </w:tcBorders>
          </w:tcPr>
          <w:p>
            <w:pPr>
              <w:pStyle w:val="TableParagraph"/>
              <w:spacing w:line="240" w:lineRule="auto" w:before="24"/>
              <w:ind w:left="14" w:right="0"/>
              <w:jc w:val="left"/>
              <w:rPr>
                <w:rFonts w:ascii="宋体" w:hAnsi="宋体" w:cs="宋体" w:eastAsia="宋体" w:hint="default"/>
                <w:sz w:val="21"/>
                <w:szCs w:val="21"/>
              </w:rPr>
            </w:pPr>
            <w:r>
              <w:rPr>
                <w:rFonts w:ascii="宋体" w:hAnsi="宋体" w:cs="宋体" w:eastAsia="宋体" w:hint="default"/>
                <w:sz w:val="21"/>
                <w:szCs w:val="21"/>
              </w:rPr>
              <w:t>计算机软件</w:t>
            </w:r>
          </w:p>
        </w:tc>
        <w:tc>
          <w:tcPr>
            <w:tcW w:w="18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4"/>
              <w:ind w:right="93"/>
              <w:jc w:val="center"/>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664" w:type="dxa"/>
            <w:tcBorders>
              <w:top w:val="nil" w:sz="6" w:space="0" w:color="auto"/>
              <w:left w:val="single" w:sz="4" w:space="0" w:color="000000"/>
              <w:bottom w:val="single" w:sz="12" w:space="0" w:color="000000"/>
              <w:right w:val="nil" w:sz="6" w:space="0" w:color="auto"/>
            </w:tcBorders>
          </w:tcPr>
          <w:p>
            <w:pPr>
              <w:pStyle w:val="TableParagraph"/>
              <w:spacing w:line="240" w:lineRule="auto" w:before="24"/>
              <w:ind w:right="101"/>
              <w:jc w:val="center"/>
              <w:rPr>
                <w:rFonts w:ascii="宋体" w:hAnsi="宋体" w:cs="宋体" w:eastAsia="宋体" w:hint="default"/>
                <w:sz w:val="21"/>
                <w:szCs w:val="21"/>
              </w:rPr>
            </w:pPr>
            <w:r>
              <w:rPr>
                <w:rFonts w:ascii="宋体" w:hAnsi="宋体" w:cs="宋体" w:eastAsia="宋体" w:hint="default"/>
                <w:sz w:val="21"/>
                <w:szCs w:val="21"/>
              </w:rPr>
              <w:t>预计收益期</w:t>
            </w:r>
          </w:p>
        </w:tc>
      </w:tr>
    </w:tbl>
    <w:p>
      <w:pPr>
        <w:spacing w:line="350" w:lineRule="auto" w:before="110"/>
        <w:ind w:left="1400" w:right="1782" w:firstLine="0"/>
        <w:jc w:val="left"/>
        <w:rPr>
          <w:rFonts w:ascii="宋体" w:hAnsi="宋体" w:cs="宋体" w:eastAsia="宋体" w:hint="default"/>
          <w:sz w:val="21"/>
          <w:szCs w:val="21"/>
        </w:rPr>
      </w:pPr>
      <w:r>
        <w:rPr/>
        <w:pict>
          <v:group style="position:absolute;margin-left:153.860001pt;margin-top:-20.636316pt;width:354.45pt;height:.5pt;mso-position-horizontal-relative:page;mso-position-vertical-relative:paragraph;z-index:-1312384" coordorigin="3077,-413" coordsize="7089,10">
            <v:shape style="position:absolute;left:3077;top:-413;width:2547;height:10" type="#_x0000_t75" stroked="false">
              <v:imagedata r:id="rId122" o:title=""/>
            </v:shape>
            <v:shape style="position:absolute;left:5619;top:-413;width:4547;height:10" type="#_x0000_t75" stroked="false">
              <v:imagedata r:id="rId124" o:title=""/>
            </v:shape>
            <w10:wrap type="none"/>
          </v:group>
        </w:pict>
      </w:r>
      <w:r>
        <w:rPr>
          <w:rFonts w:ascii="宋体" w:hAnsi="宋体" w:cs="宋体" w:eastAsia="宋体" w:hint="default"/>
          <w:sz w:val="21"/>
          <w:szCs w:val="21"/>
        </w:rPr>
        <w:t>每期末，对使用寿命有限的无形资产的使用寿命及摊销方法进行复核。</w:t>
      </w:r>
      <w:r>
        <w:rPr>
          <w:rFonts w:ascii="宋体" w:hAnsi="宋体" w:cs="宋体" w:eastAsia="宋体" w:hint="default"/>
          <w:w w:val="100"/>
          <w:sz w:val="21"/>
          <w:szCs w:val="21"/>
        </w:rPr>
        <w:t> </w:t>
      </w:r>
      <w:r>
        <w:rPr>
          <w:rFonts w:ascii="宋体" w:hAnsi="宋体" w:cs="宋体" w:eastAsia="宋体" w:hint="default"/>
          <w:spacing w:val="-2"/>
          <w:sz w:val="21"/>
          <w:szCs w:val="21"/>
        </w:rPr>
        <w:t>经复核，本年期末无形资产的使用寿命及摊销方法与以前估计未有不同。</w:t>
      </w:r>
    </w:p>
    <w:p>
      <w:pPr>
        <w:spacing w:line="240" w:lineRule="auto" w:before="0"/>
        <w:rPr>
          <w:rFonts w:ascii="宋体" w:hAnsi="宋体" w:cs="宋体" w:eastAsia="宋体" w:hint="default"/>
          <w:sz w:val="20"/>
          <w:szCs w:val="20"/>
        </w:rPr>
      </w:pPr>
    </w:p>
    <w:p>
      <w:pPr>
        <w:tabs>
          <w:tab w:pos="1395" w:val="left" w:leader="none"/>
        </w:tabs>
        <w:spacing w:line="338" w:lineRule="auto" w:before="166"/>
        <w:ind w:left="1400" w:right="316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使用寿命不确定的无形资产的判断依据：</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2"/>
          <w:sz w:val="21"/>
          <w:szCs w:val="21"/>
        </w:rPr>
        <w:t>每期末，对使用寿命不确定的无形资产的使用寿命进行复核。</w:t>
      </w:r>
      <w:r>
        <w:rPr>
          <w:rFonts w:ascii="宋体" w:hAnsi="宋体" w:cs="宋体" w:eastAsia="宋体" w:hint="default"/>
          <w:w w:val="100"/>
          <w:sz w:val="21"/>
          <w:szCs w:val="21"/>
        </w:rPr>
        <w:t> </w:t>
      </w:r>
      <w:r>
        <w:rPr>
          <w:rFonts w:ascii="宋体" w:hAnsi="宋体" w:cs="宋体" w:eastAsia="宋体" w:hint="default"/>
          <w:sz w:val="21"/>
          <w:szCs w:val="21"/>
        </w:rPr>
        <w:t>经复核，该类无形资产的使用寿命仍为不确定。</w:t>
      </w:r>
    </w:p>
    <w:p>
      <w:pPr>
        <w:spacing w:line="240" w:lineRule="auto" w:before="0"/>
        <w:rPr>
          <w:rFonts w:ascii="宋体" w:hAnsi="宋体" w:cs="宋体" w:eastAsia="宋体" w:hint="default"/>
          <w:sz w:val="20"/>
          <w:szCs w:val="20"/>
        </w:rPr>
      </w:pPr>
    </w:p>
    <w:p>
      <w:pPr>
        <w:tabs>
          <w:tab w:pos="1395" w:val="left" w:leader="none"/>
        </w:tabs>
        <w:spacing w:line="338" w:lineRule="auto" w:before="179"/>
        <w:ind w:left="1400" w:right="180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无形资产减值准备的计提</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对于使用寿命确定的无形资产，如有明显减值迹象的，期末进行减值测试。</w:t>
      </w:r>
      <w:r>
        <w:rPr>
          <w:rFonts w:ascii="宋体" w:hAnsi="宋体" w:cs="宋体" w:eastAsia="宋体" w:hint="default"/>
          <w:w w:val="100"/>
          <w:sz w:val="21"/>
          <w:szCs w:val="21"/>
        </w:rPr>
        <w:t> </w:t>
      </w:r>
      <w:r>
        <w:rPr>
          <w:rFonts w:ascii="宋体" w:hAnsi="宋体" w:cs="宋体" w:eastAsia="宋体" w:hint="default"/>
          <w:sz w:val="21"/>
          <w:szCs w:val="21"/>
        </w:rPr>
        <w:t>对于使用寿命不确定的无形资产，每期末进行减值测试。</w:t>
      </w:r>
    </w:p>
    <w:p>
      <w:pPr>
        <w:spacing w:line="240" w:lineRule="auto" w:before="0"/>
        <w:rPr>
          <w:rFonts w:ascii="宋体" w:hAnsi="宋体" w:cs="宋体" w:eastAsia="宋体" w:hint="default"/>
          <w:sz w:val="20"/>
          <w:szCs w:val="20"/>
        </w:rPr>
      </w:pPr>
    </w:p>
    <w:p>
      <w:pPr>
        <w:spacing w:line="350" w:lineRule="auto" w:before="176"/>
        <w:ind w:left="1400" w:right="1782" w:firstLine="0"/>
        <w:jc w:val="left"/>
        <w:rPr>
          <w:rFonts w:ascii="宋体" w:hAnsi="宋体" w:cs="宋体" w:eastAsia="宋体" w:hint="default"/>
          <w:sz w:val="21"/>
          <w:szCs w:val="21"/>
        </w:rPr>
      </w:pPr>
      <w:r>
        <w:rPr>
          <w:rFonts w:ascii="宋体" w:hAnsi="宋体" w:cs="宋体" w:eastAsia="宋体" w:hint="default"/>
          <w:spacing w:val="-5"/>
          <w:sz w:val="21"/>
          <w:szCs w:val="21"/>
        </w:rPr>
        <w:t>对无形资产进行减值测试，估计其可收回金额。有迹象表明一项无形资产可能</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sz w:val="21"/>
          <w:szCs w:val="21"/>
        </w:rPr>
        <w:t>发生减值的，公司以单项无形资产为基础估计其可收回金额。公司难以对单项</w:t>
      </w:r>
    </w:p>
    <w:p>
      <w:pPr>
        <w:spacing w:after="0" w:line="350"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
        <w:rPr>
          <w:rFonts w:ascii="宋体" w:hAnsi="宋体" w:cs="宋体" w:eastAsia="宋体" w:hint="default"/>
          <w:sz w:val="21"/>
          <w:szCs w:val="21"/>
        </w:rPr>
      </w:pPr>
    </w:p>
    <w:p>
      <w:pPr>
        <w:spacing w:line="348" w:lineRule="auto" w:before="36"/>
        <w:ind w:left="1400" w:right="1782" w:firstLine="0"/>
        <w:jc w:val="left"/>
        <w:rPr>
          <w:rFonts w:ascii="宋体" w:hAnsi="宋体" w:cs="宋体" w:eastAsia="宋体" w:hint="default"/>
          <w:sz w:val="21"/>
          <w:szCs w:val="21"/>
        </w:rPr>
      </w:pPr>
      <w:r>
        <w:rPr>
          <w:rFonts w:ascii="宋体" w:hAnsi="宋体" w:cs="宋体" w:eastAsia="宋体" w:hint="default"/>
          <w:spacing w:val="-5"/>
          <w:w w:val="100"/>
          <w:sz w:val="21"/>
          <w:szCs w:val="21"/>
        </w:rPr>
        <w:t>资产的可收回金额进行估计的，以该无形资产所属的资产组为基础确定无形资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产组的可收回金额。</w:t>
      </w:r>
    </w:p>
    <w:p>
      <w:pPr>
        <w:spacing w:line="350" w:lineRule="auto" w:before="31"/>
        <w:ind w:left="1400" w:right="1782" w:firstLine="0"/>
        <w:jc w:val="left"/>
        <w:rPr>
          <w:rFonts w:ascii="宋体" w:hAnsi="宋体" w:cs="宋体" w:eastAsia="宋体" w:hint="default"/>
          <w:sz w:val="21"/>
          <w:szCs w:val="21"/>
        </w:rPr>
      </w:pPr>
      <w:r>
        <w:rPr>
          <w:rFonts w:ascii="宋体" w:hAnsi="宋体" w:cs="宋体" w:eastAsia="宋体" w:hint="default"/>
          <w:sz w:val="21"/>
          <w:szCs w:val="21"/>
        </w:rPr>
        <w:t>可收回金额根据无形资产的公允价值减去处置费用后的净额与无形资产预计 未来现金流量的现值两者之间较高者确定。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当无形资产的可收回金额低于其账面价值的，将无形资产的账面价值减记至可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收回金额，减记的金额确认为无形资产减值损失，计入当期损益，同时计提相</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应的无形资产减值准备。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无形资产减值损失确认后，减值无形资产的折耗或者摊销费用在未来期间作相</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应调整，以使该无形资产在剩余使用寿命内，系统地分摊调整后的无形资产账</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10"/>
          <w:w w:val="100"/>
          <w:sz w:val="21"/>
          <w:szCs w:val="21"/>
        </w:rPr>
        <w:t>面价值（扣除预计净残值）。</w:t>
      </w:r>
      <w:r>
        <w:rPr>
          <w:rFonts w:ascii="宋体" w:hAnsi="宋体" w:cs="宋体" w:eastAsia="宋体" w:hint="default"/>
          <w:spacing w:val="-99"/>
          <w:w w:val="100"/>
          <w:sz w:val="21"/>
          <w:szCs w:val="21"/>
        </w:rPr>
        <w:t> </w:t>
      </w:r>
      <w:r>
        <w:rPr>
          <w:rFonts w:ascii="宋体" w:hAnsi="宋体" w:cs="宋体" w:eastAsia="宋体" w:hint="default"/>
          <w:spacing w:val="-99"/>
          <w:w w:val="100"/>
          <w:sz w:val="21"/>
          <w:szCs w:val="21"/>
        </w:rPr>
      </w:r>
      <w:r>
        <w:rPr>
          <w:rFonts w:ascii="宋体" w:hAnsi="宋体" w:cs="宋体" w:eastAsia="宋体" w:hint="default"/>
          <w:sz w:val="21"/>
          <w:szCs w:val="21"/>
        </w:rPr>
        <w:t>无形资产的减值损失一经确认，在以后会计期间不再转回。</w:t>
      </w:r>
    </w:p>
    <w:p>
      <w:pPr>
        <w:spacing w:line="240" w:lineRule="auto" w:before="1"/>
        <w:rPr>
          <w:rFonts w:ascii="宋体" w:hAnsi="宋体" w:cs="宋体" w:eastAsia="宋体" w:hint="default"/>
          <w:sz w:val="26"/>
          <w:szCs w:val="26"/>
        </w:rPr>
      </w:pPr>
    </w:p>
    <w:p>
      <w:pPr>
        <w:tabs>
          <w:tab w:pos="1395" w:val="left" w:leader="none"/>
        </w:tabs>
        <w:spacing w:line="331" w:lineRule="auto" w:before="0"/>
        <w:ind w:left="1400" w:right="274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划分公司内部研究开发项目的研究阶段和开发阶段具体标准</w:t>
      </w:r>
      <w:r>
        <w:rPr>
          <w:rFonts w:ascii="宋体" w:hAnsi="宋体" w:cs="宋体" w:eastAsia="宋体" w:hint="default"/>
          <w:b/>
          <w:bCs/>
          <w:spacing w:val="-82"/>
          <w:sz w:val="21"/>
          <w:szCs w:val="21"/>
        </w:rPr>
        <w:t> </w:t>
      </w:r>
      <w:r>
        <w:rPr>
          <w:rFonts w:ascii="宋体" w:hAnsi="宋体" w:cs="宋体" w:eastAsia="宋体" w:hint="default"/>
          <w:b/>
          <w:bCs/>
          <w:spacing w:val="-82"/>
          <w:sz w:val="21"/>
          <w:szCs w:val="21"/>
        </w:rPr>
      </w:r>
      <w:r>
        <w:rPr>
          <w:rFonts w:ascii="宋体" w:hAnsi="宋体" w:cs="宋体" w:eastAsia="宋体" w:hint="default"/>
          <w:spacing w:val="-2"/>
          <w:sz w:val="21"/>
          <w:szCs w:val="21"/>
        </w:rPr>
        <w:t>公司内部研究开发项目的支出分为研究阶段支出和开发阶段支出。</w:t>
      </w:r>
    </w:p>
    <w:p>
      <w:pPr>
        <w:spacing w:line="350" w:lineRule="auto" w:before="43"/>
        <w:ind w:left="1400" w:right="1428" w:firstLine="0"/>
        <w:jc w:val="left"/>
        <w:rPr>
          <w:rFonts w:ascii="宋体" w:hAnsi="宋体" w:cs="宋体" w:eastAsia="宋体" w:hint="default"/>
          <w:sz w:val="21"/>
          <w:szCs w:val="21"/>
        </w:rPr>
      </w:pPr>
      <w:r>
        <w:rPr>
          <w:rFonts w:ascii="宋体" w:hAnsi="宋体" w:cs="宋体" w:eastAsia="宋体" w:hint="default"/>
          <w:sz w:val="21"/>
          <w:szCs w:val="21"/>
        </w:rPr>
        <w:t>研究阶段：为获取并理解新的科学或技术知识等而进行的独创性的有计划调 查、研究活动的阶段。</w:t>
      </w:r>
      <w:r>
        <w:rPr>
          <w:rFonts w:ascii="宋体" w:hAnsi="宋体" w:cs="宋体" w:eastAsia="宋体" w:hint="default"/>
          <w:w w:val="100"/>
          <w:sz w:val="21"/>
          <w:szCs w:val="21"/>
        </w:rPr>
        <w:t> </w:t>
      </w:r>
      <w:r>
        <w:rPr>
          <w:rFonts w:ascii="宋体" w:hAnsi="宋体" w:cs="宋体" w:eastAsia="宋体" w:hint="default"/>
          <w:spacing w:val="-5"/>
          <w:sz w:val="21"/>
          <w:szCs w:val="21"/>
        </w:rPr>
        <w:t>开发阶段：在进行商业性生产或使用前，将研究成果或其他知识应用于某项计</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pacing w:val="-8"/>
          <w:sz w:val="21"/>
          <w:szCs w:val="21"/>
        </w:rPr>
        <w:t>划或设计，以生产出新的或具有实质性改进的材料、装置、产品等活动的阶段。</w:t>
      </w:r>
    </w:p>
    <w:p>
      <w:pPr>
        <w:spacing w:line="240" w:lineRule="auto" w:before="0"/>
        <w:rPr>
          <w:rFonts w:ascii="宋体" w:hAnsi="宋体" w:cs="宋体" w:eastAsia="宋体" w:hint="default"/>
          <w:sz w:val="20"/>
          <w:szCs w:val="20"/>
        </w:rPr>
      </w:pPr>
    </w:p>
    <w:p>
      <w:pPr>
        <w:tabs>
          <w:tab w:pos="1395" w:val="left" w:leader="none"/>
        </w:tabs>
        <w:spacing w:line="328" w:lineRule="auto" w:before="169"/>
        <w:ind w:left="1400" w:right="19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开发阶段支出符合资本化的具体标准</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2"/>
          <w:sz w:val="21"/>
          <w:szCs w:val="21"/>
        </w:rPr>
        <w:t>内部研究开发项目开发阶段的支出，同时满足下列条件时确认为无形资产：</w:t>
      </w:r>
    </w:p>
    <w:p>
      <w:pPr>
        <w:spacing w:before="48"/>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）完成该无形资产以使其能够使用或出售在技术上具有可行性；</w:t>
      </w:r>
    </w:p>
    <w:p>
      <w:pPr>
        <w:spacing w:before="110"/>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）具有完成该无形资产并使用或出售的意图；</w:t>
      </w:r>
    </w:p>
    <w:p>
      <w:pPr>
        <w:spacing w:line="340" w:lineRule="auto" w:before="107"/>
        <w:ind w:left="1400" w:right="1794"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）无形资产产生经济利益的方式，包括能够证明运用该无形资产生产的产</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sz w:val="21"/>
          <w:szCs w:val="21"/>
        </w:rPr>
        <w:t>品存在市场或无形资产自身存在市场，无形资产将在内部使用的，能够证明其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有用性；</w:t>
      </w:r>
    </w:p>
    <w:p>
      <w:pPr>
        <w:spacing w:line="331" w:lineRule="auto" w:before="35"/>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）有足够的技术、财务资源和其他资源支持，以完成该无形资产的开发，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并有能力使用或出售该无形资产；</w:t>
      </w:r>
    </w:p>
    <w:p>
      <w:pPr>
        <w:spacing w:line="338" w:lineRule="auto" w:before="46"/>
        <w:ind w:left="1400"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）归属于该无形资产开发阶段的支出能够可靠地计量。</w:t>
      </w:r>
      <w:r>
        <w:rPr>
          <w:rFonts w:ascii="宋体" w:hAnsi="宋体" w:cs="宋体" w:eastAsia="宋体" w:hint="default"/>
          <w:w w:val="100"/>
          <w:sz w:val="21"/>
          <w:szCs w:val="21"/>
        </w:rPr>
        <w:t> </w:t>
      </w:r>
      <w:r>
        <w:rPr>
          <w:rFonts w:ascii="宋体" w:hAnsi="宋体" w:cs="宋体" w:eastAsia="宋体" w:hint="default"/>
          <w:spacing w:val="-5"/>
          <w:sz w:val="21"/>
          <w:szCs w:val="21"/>
        </w:rPr>
        <w:t>开发阶段的支出，若不满足上列条件的，于发生时计入当期损益。研究阶段的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支出，在发生时计入当期损益。</w:t>
      </w:r>
    </w:p>
    <w:p>
      <w:pPr>
        <w:spacing w:line="240" w:lineRule="auto" w:before="0"/>
        <w:rPr>
          <w:rFonts w:ascii="宋体" w:hAnsi="宋体" w:cs="宋体" w:eastAsia="宋体" w:hint="default"/>
          <w:sz w:val="20"/>
          <w:szCs w:val="20"/>
        </w:rPr>
      </w:pPr>
    </w:p>
    <w:p>
      <w:pPr>
        <w:spacing w:before="167"/>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商誉</w:t>
      </w:r>
      <w:r>
        <w:rPr>
          <w:rFonts w:ascii="宋体" w:hAnsi="宋体" w:cs="宋体" w:eastAsia="宋体" w:hint="default"/>
          <w:sz w:val="21"/>
          <w:szCs w:val="21"/>
        </w:rPr>
      </w:r>
    </w:p>
    <w:p>
      <w:pPr>
        <w:spacing w:line="338" w:lineRule="auto" w:before="100"/>
        <w:ind w:left="858" w:right="1782" w:firstLine="0"/>
        <w:jc w:val="left"/>
        <w:rPr>
          <w:rFonts w:ascii="宋体" w:hAnsi="宋体" w:cs="宋体" w:eastAsia="宋体" w:hint="default"/>
          <w:sz w:val="21"/>
          <w:szCs w:val="21"/>
        </w:rPr>
      </w:pPr>
      <w:r>
        <w:rPr>
          <w:rFonts w:ascii="宋体" w:hAnsi="宋体" w:cs="宋体" w:eastAsia="宋体" w:hint="default"/>
          <w:spacing w:val="-1"/>
          <w:sz w:val="21"/>
          <w:szCs w:val="21"/>
        </w:rPr>
        <w:t>因非同一控制下企业合并形成的商誉，其初始成本是合并成本大于合并中取得的被</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购买方可辨认净资产公允价值份额的差额。</w:t>
      </w:r>
    </w:p>
    <w:p>
      <w:pPr>
        <w:spacing w:after="0" w:line="338"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4"/>
        <w:rPr>
          <w:rFonts w:ascii="宋体" w:hAnsi="宋体" w:cs="宋体" w:eastAsia="宋体" w:hint="default"/>
          <w:sz w:val="20"/>
          <w:szCs w:val="20"/>
        </w:rPr>
      </w:pPr>
    </w:p>
    <w:p>
      <w:pPr>
        <w:spacing w:line="340" w:lineRule="auto" w:before="36"/>
        <w:ind w:left="858" w:right="1782" w:firstLine="0"/>
        <w:jc w:val="left"/>
        <w:rPr>
          <w:rFonts w:ascii="宋体" w:hAnsi="宋体" w:cs="宋体" w:eastAsia="宋体" w:hint="default"/>
          <w:sz w:val="21"/>
          <w:szCs w:val="21"/>
        </w:rPr>
      </w:pPr>
      <w:r>
        <w:rPr>
          <w:rFonts w:ascii="宋体" w:hAnsi="宋体" w:cs="宋体" w:eastAsia="宋体" w:hint="default"/>
          <w:sz w:val="21"/>
          <w:szCs w:val="21"/>
        </w:rPr>
        <w:t>商誉在其相关资产组或资产组组合处置时予以转出，计入当期损益。</w:t>
      </w:r>
      <w:r>
        <w:rPr>
          <w:rFonts w:ascii="宋体" w:hAnsi="宋体" w:cs="宋体" w:eastAsia="宋体" w:hint="default"/>
          <w:w w:val="100"/>
          <w:sz w:val="21"/>
          <w:szCs w:val="21"/>
        </w:rPr>
        <w:t> </w:t>
      </w:r>
      <w:r>
        <w:rPr>
          <w:rFonts w:ascii="宋体" w:hAnsi="宋体" w:cs="宋体" w:eastAsia="宋体" w:hint="default"/>
          <w:sz w:val="21"/>
          <w:szCs w:val="21"/>
        </w:rPr>
        <w:t>本公司对商誉不摊销，商誉至少在每年年度终了进行减值测试。</w:t>
      </w:r>
      <w:r>
        <w:rPr>
          <w:rFonts w:ascii="宋体" w:hAnsi="宋体" w:cs="宋体" w:eastAsia="宋体" w:hint="default"/>
          <w:w w:val="100"/>
          <w:sz w:val="21"/>
          <w:szCs w:val="21"/>
        </w:rPr>
        <w:t> </w:t>
      </w:r>
      <w:r>
        <w:rPr>
          <w:rFonts w:ascii="宋体" w:hAnsi="宋体" w:cs="宋体" w:eastAsia="宋体" w:hint="default"/>
          <w:spacing w:val="-1"/>
          <w:sz w:val="21"/>
          <w:szCs w:val="21"/>
        </w:rPr>
        <w:t>本公司进行商誉减值测试，对于因企业合并形成的商誉的账面价值，自购买日起按</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照合理的方法分摊至相关的资产组；难以分摊至相关的资产组的，将其分摊至相关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的资产组组合。在将商誉的账面价值分摊至相关的资产组或者资产组组合时，按照</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各资产组或者资产组组合的公允价值占相关资产组或者资产组组合公允价值总额的</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比例进行分摊。公允价值难以可靠计量的，按照各资产组或者资产组组合的账面价</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值占相关资产组或者资产组组合账面价值总额的比例进行分摊。</w:t>
      </w:r>
      <w:r>
        <w:rPr>
          <w:rFonts w:ascii="宋体" w:hAnsi="宋体" w:cs="宋体" w:eastAsia="宋体" w:hint="default"/>
          <w:w w:val="100"/>
          <w:sz w:val="21"/>
          <w:szCs w:val="21"/>
        </w:rPr>
        <w:t> </w:t>
      </w:r>
      <w:r>
        <w:rPr>
          <w:rFonts w:ascii="宋体" w:hAnsi="宋体" w:cs="宋体" w:eastAsia="宋体" w:hint="default"/>
          <w:spacing w:val="-1"/>
          <w:sz w:val="21"/>
          <w:szCs w:val="21"/>
        </w:rPr>
        <w:t>在对包含商誉的相关资产组或者资产组组合进行减值测试时，如与商誉相关的资产</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组或者资产组组合存在减值迹象的，先对不包含商誉的资产组或者资产组组合进行</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减值测试，计算可收回金额，并与相关账面价值相比较，确认相应的减值损失。再</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对包含商誉的资产组或者资产组组合进行减值测试，比较这些相关资产组或者资产</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组组合的账面价值（包括所分摊的商誉的账面价值部分）与其可收回金额，如相关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资产组或者资产组组合的可收回金额低于其账面价值的，确认商誉的减值损失。</w:t>
      </w:r>
      <w:r>
        <w:rPr>
          <w:rFonts w:ascii="宋体" w:hAnsi="宋体" w:cs="宋体" w:eastAsia="宋体" w:hint="default"/>
          <w:w w:val="100"/>
          <w:sz w:val="21"/>
          <w:szCs w:val="21"/>
        </w:rPr>
        <w:t> </w:t>
      </w:r>
      <w:r>
        <w:rPr>
          <w:rFonts w:ascii="宋体" w:hAnsi="宋体" w:cs="宋体" w:eastAsia="宋体" w:hint="default"/>
          <w:sz w:val="21"/>
          <w:szCs w:val="21"/>
        </w:rPr>
        <w:t>商誉减值损失在发生时计入当期损益，且在以后会计期间不予转回。</w:t>
      </w:r>
    </w:p>
    <w:p>
      <w:pPr>
        <w:spacing w:line="240" w:lineRule="auto" w:before="0"/>
        <w:rPr>
          <w:rFonts w:ascii="宋体" w:hAnsi="宋体" w:cs="宋体" w:eastAsia="宋体" w:hint="default"/>
          <w:sz w:val="20"/>
          <w:szCs w:val="20"/>
        </w:rPr>
      </w:pPr>
    </w:p>
    <w:p>
      <w:pPr>
        <w:spacing w:before="155"/>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340" w:lineRule="auto" w:before="98"/>
        <w:ind w:left="858" w:right="1782" w:firstLine="0"/>
        <w:jc w:val="left"/>
        <w:rPr>
          <w:rFonts w:ascii="宋体" w:hAnsi="宋体" w:cs="宋体" w:eastAsia="宋体" w:hint="default"/>
          <w:sz w:val="21"/>
          <w:szCs w:val="21"/>
        </w:rPr>
      </w:pPr>
      <w:r>
        <w:rPr>
          <w:rFonts w:ascii="宋体" w:hAnsi="宋体" w:cs="宋体" w:eastAsia="宋体" w:hint="default"/>
          <w:spacing w:val="-1"/>
          <w:sz w:val="21"/>
          <w:szCs w:val="21"/>
        </w:rPr>
        <w:t>长期待摊费用为已经发生但应由本期和以后各期负担的分摊期限在一年以上的各项</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费用。</w:t>
      </w:r>
    </w:p>
    <w:p>
      <w:pPr>
        <w:spacing w:line="240" w:lineRule="auto" w:before="0"/>
        <w:rPr>
          <w:rFonts w:ascii="宋体" w:hAnsi="宋体" w:cs="宋体" w:eastAsia="宋体" w:hint="default"/>
          <w:sz w:val="20"/>
          <w:szCs w:val="20"/>
        </w:rPr>
      </w:pPr>
    </w:p>
    <w:p>
      <w:pPr>
        <w:tabs>
          <w:tab w:pos="1395" w:val="left" w:leader="none"/>
        </w:tabs>
        <w:spacing w:before="155"/>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摊销方法</w:t>
      </w:r>
      <w:r>
        <w:rPr>
          <w:rFonts w:ascii="宋体" w:hAnsi="宋体" w:cs="宋体" w:eastAsia="宋体" w:hint="default"/>
          <w:sz w:val="21"/>
          <w:szCs w:val="21"/>
        </w:rPr>
      </w:r>
    </w:p>
    <w:p>
      <w:pPr>
        <w:spacing w:before="98"/>
        <w:ind w:left="1400" w:right="1782" w:firstLine="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tabs>
          <w:tab w:pos="1395" w:val="left" w:leader="none"/>
        </w:tabs>
        <w:spacing w:before="0"/>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摊销年限</w:t>
      </w:r>
      <w:r>
        <w:rPr>
          <w:rFonts w:ascii="宋体" w:hAnsi="宋体" w:cs="宋体" w:eastAsia="宋体" w:hint="default"/>
          <w:sz w:val="21"/>
          <w:szCs w:val="21"/>
        </w:rPr>
      </w:r>
    </w:p>
    <w:p>
      <w:pPr>
        <w:spacing w:before="100"/>
        <w:ind w:left="1400" w:right="1782" w:firstLine="0"/>
        <w:jc w:val="left"/>
        <w:rPr>
          <w:rFonts w:ascii="宋体" w:hAnsi="宋体" w:cs="宋体" w:eastAsia="宋体" w:hint="default"/>
          <w:sz w:val="21"/>
          <w:szCs w:val="21"/>
        </w:rPr>
      </w:pPr>
      <w:r>
        <w:rPr>
          <w:rFonts w:ascii="宋体" w:hAnsi="宋体" w:cs="宋体" w:eastAsia="宋体" w:hint="default"/>
          <w:sz w:val="21"/>
          <w:szCs w:val="21"/>
        </w:rPr>
        <w:t>公司网络改造工程估计收益期为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 </w:t>
      </w:r>
      <w:r>
        <w:rPr>
          <w:rFonts w:ascii="宋体" w:hAnsi="宋体" w:cs="宋体" w:eastAsia="宋体" w:hint="default"/>
          <w:spacing w:val="-3"/>
          <w:sz w:val="21"/>
          <w:szCs w:val="21"/>
        </w:rPr>
        <w:t>年。</w:t>
      </w:r>
      <w:r>
        <w:rPr>
          <w:rFonts w:ascii="宋体" w:hAnsi="宋体" w:cs="宋体" w:eastAsia="宋体" w:hint="default"/>
          <w:sz w:val="21"/>
          <w:szCs w:val="21"/>
        </w:rPr>
      </w:r>
    </w:p>
    <w:p>
      <w:pPr>
        <w:spacing w:line="240" w:lineRule="auto" w:before="0"/>
        <w:rPr>
          <w:rFonts w:ascii="宋体" w:hAnsi="宋体" w:cs="宋体" w:eastAsia="宋体" w:hint="default"/>
          <w:sz w:val="22"/>
          <w:szCs w:val="22"/>
        </w:rPr>
      </w:pPr>
    </w:p>
    <w:p>
      <w:pPr>
        <w:spacing w:before="192"/>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p>
      <w:pPr>
        <w:tabs>
          <w:tab w:pos="1395" w:val="left" w:leader="none"/>
        </w:tabs>
        <w:spacing w:line="326" w:lineRule="auto" w:before="88"/>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销售商品收入确认时间的具体判断标准</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5"/>
          <w:w w:val="100"/>
          <w:sz w:val="21"/>
          <w:szCs w:val="21"/>
        </w:rPr>
        <w:t>公司已将商品所有权上的主要风险和报酬转移给购买方；公司既没有保留与所</w:t>
      </w:r>
      <w:r>
        <w:rPr>
          <w:rFonts w:ascii="宋体" w:hAnsi="宋体" w:cs="宋体" w:eastAsia="宋体" w:hint="default"/>
          <w:w w:val="100"/>
          <w:sz w:val="21"/>
          <w:szCs w:val="21"/>
        </w:rPr>
        <w:t> </w:t>
      </w:r>
      <w:r>
        <w:rPr>
          <w:rFonts w:ascii="宋体" w:hAnsi="宋体" w:cs="宋体" w:eastAsia="宋体" w:hint="default"/>
          <w:spacing w:val="-5"/>
          <w:sz w:val="21"/>
          <w:szCs w:val="21"/>
        </w:rPr>
        <w:t>有权相联系的继续管理权，也没有对已售出的商品实施有效控制；收入的金额</w:t>
      </w:r>
      <w:r>
        <w:rPr>
          <w:rFonts w:ascii="宋体" w:hAnsi="宋体" w:cs="宋体" w:eastAsia="宋体" w:hint="default"/>
          <w:w w:val="100"/>
          <w:sz w:val="21"/>
          <w:szCs w:val="21"/>
        </w:rPr>
        <w:t> </w:t>
      </w:r>
      <w:r>
        <w:rPr>
          <w:rFonts w:ascii="宋体" w:hAnsi="宋体" w:cs="宋体" w:eastAsia="宋体" w:hint="default"/>
          <w:spacing w:val="-5"/>
          <w:sz w:val="21"/>
          <w:szCs w:val="21"/>
        </w:rPr>
        <w:t>能够可靠地计量；相关的经济利益很可能流入企业；相关的已发生或将发生的</w:t>
      </w:r>
      <w:r>
        <w:rPr>
          <w:rFonts w:ascii="宋体" w:hAnsi="宋体" w:cs="宋体" w:eastAsia="宋体" w:hint="default"/>
          <w:w w:val="100"/>
          <w:sz w:val="21"/>
          <w:szCs w:val="21"/>
        </w:rPr>
        <w:t> </w:t>
      </w:r>
      <w:r>
        <w:rPr>
          <w:rFonts w:ascii="宋体" w:hAnsi="宋体" w:cs="宋体" w:eastAsia="宋体" w:hint="default"/>
          <w:sz w:val="21"/>
          <w:szCs w:val="21"/>
        </w:rPr>
        <w:t>成本能够可靠地计量时，确认商品销售收入实现。</w:t>
      </w:r>
    </w:p>
    <w:p>
      <w:pPr>
        <w:spacing w:line="240" w:lineRule="auto" w:before="0"/>
        <w:rPr>
          <w:rFonts w:ascii="宋体" w:hAnsi="宋体" w:cs="宋体" w:eastAsia="宋体" w:hint="default"/>
          <w:sz w:val="20"/>
          <w:szCs w:val="20"/>
        </w:rPr>
      </w:pPr>
    </w:p>
    <w:p>
      <w:pPr>
        <w:tabs>
          <w:tab w:pos="1395" w:val="left" w:leader="none"/>
        </w:tabs>
        <w:spacing w:line="312" w:lineRule="auto" w:before="148"/>
        <w:ind w:left="1400" w:right="180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确认让渡资产使用权收入的依据</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pacing w:val="-5"/>
          <w:sz w:val="21"/>
          <w:szCs w:val="21"/>
        </w:rPr>
        <w:t>与交易相关的经济利益很可能流入企业，收入的金额能够可靠地计量时。分别</w:t>
      </w:r>
    </w:p>
    <w:p>
      <w:pPr>
        <w:spacing w:after="0" w:line="312" w:lineRule="auto"/>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8"/>
        <w:rPr>
          <w:rFonts w:ascii="宋体" w:hAnsi="宋体" w:cs="宋体" w:eastAsia="宋体" w:hint="default"/>
          <w:sz w:val="19"/>
          <w:szCs w:val="19"/>
        </w:rPr>
      </w:pPr>
    </w:p>
    <w:p>
      <w:pPr>
        <w:spacing w:before="36"/>
        <w:ind w:left="1400" w:right="1782" w:firstLine="0"/>
        <w:jc w:val="left"/>
        <w:rPr>
          <w:rFonts w:ascii="宋体" w:hAnsi="宋体" w:cs="宋体" w:eastAsia="宋体" w:hint="default"/>
          <w:sz w:val="21"/>
          <w:szCs w:val="21"/>
        </w:rPr>
      </w:pPr>
      <w:r>
        <w:rPr>
          <w:rFonts w:ascii="宋体" w:hAnsi="宋体" w:cs="宋体" w:eastAsia="宋体" w:hint="default"/>
          <w:sz w:val="21"/>
          <w:szCs w:val="21"/>
        </w:rPr>
        <w:t>下列情况确定让渡资产使用权收入金额：</w:t>
      </w:r>
    </w:p>
    <w:p>
      <w:pPr>
        <w:spacing w:line="312" w:lineRule="auto" w:before="104"/>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）利息收入金额，按照他人使用本企业货币资金的时间和实际利率计算确</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定。</w:t>
      </w:r>
    </w:p>
    <w:p>
      <w:pPr>
        <w:spacing w:before="43"/>
        <w:ind w:left="1400" w:right="1428" w:firstLine="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）使用费收入金额，按照有关合同或协议约定的收费时间和方法计算确定。</w:t>
      </w:r>
    </w:p>
    <w:p>
      <w:pPr>
        <w:spacing w:line="240" w:lineRule="auto" w:before="0"/>
        <w:rPr>
          <w:rFonts w:ascii="宋体" w:hAnsi="宋体" w:cs="宋体" w:eastAsia="宋体" w:hint="default"/>
          <w:sz w:val="22"/>
          <w:szCs w:val="22"/>
        </w:rPr>
      </w:pPr>
    </w:p>
    <w:p>
      <w:pPr>
        <w:tabs>
          <w:tab w:pos="1395" w:val="left" w:leader="none"/>
        </w:tabs>
        <w:spacing w:line="328" w:lineRule="auto" w:before="180"/>
        <w:ind w:left="1395" w:right="1791"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按完工百分比法确认提供劳务的收入和建造合同收入时，确定合同完工进度</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的依据和方法</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在资产负债表日提供劳务交易的结果能够可靠估计的，采用完工百分比法确认</w:t>
      </w:r>
      <w:r>
        <w:rPr>
          <w:rFonts w:ascii="宋体" w:hAnsi="宋体" w:cs="宋体" w:eastAsia="宋体" w:hint="default"/>
          <w:w w:val="100"/>
          <w:sz w:val="21"/>
          <w:szCs w:val="21"/>
        </w:rPr>
        <w:t> </w:t>
      </w:r>
      <w:r>
        <w:rPr>
          <w:rFonts w:ascii="宋体" w:hAnsi="宋体" w:cs="宋体" w:eastAsia="宋体" w:hint="default"/>
          <w:sz w:val="21"/>
          <w:szCs w:val="21"/>
        </w:rPr>
        <w:t>提供劳务收入。提供劳务交易的完工进度，依据已完工作的测量确定。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按照已收或应收的合同或协议价款确定提供劳务收入总额，但已收或应收的合</w:t>
      </w:r>
      <w:r>
        <w:rPr>
          <w:rFonts w:ascii="宋体" w:hAnsi="宋体" w:cs="宋体" w:eastAsia="宋体" w:hint="default"/>
          <w:w w:val="100"/>
          <w:sz w:val="21"/>
          <w:szCs w:val="21"/>
        </w:rPr>
        <w:t> </w:t>
      </w:r>
      <w:r>
        <w:rPr>
          <w:rFonts w:ascii="宋体" w:hAnsi="宋体" w:cs="宋体" w:eastAsia="宋体" w:hint="default"/>
          <w:spacing w:val="-5"/>
          <w:w w:val="100"/>
          <w:sz w:val="21"/>
          <w:szCs w:val="21"/>
        </w:rPr>
        <w:t>同或协议价款不公允的除外。资产负债表日按照提供劳务收入总额乘以完工进</w:t>
      </w:r>
      <w:r>
        <w:rPr>
          <w:rFonts w:ascii="宋体" w:hAnsi="宋体" w:cs="宋体" w:eastAsia="宋体" w:hint="default"/>
          <w:w w:val="100"/>
          <w:sz w:val="21"/>
          <w:szCs w:val="21"/>
        </w:rPr>
        <w:t> </w:t>
      </w:r>
      <w:r>
        <w:rPr>
          <w:rFonts w:ascii="宋体" w:hAnsi="宋体" w:cs="宋体" w:eastAsia="宋体" w:hint="default"/>
          <w:spacing w:val="-5"/>
          <w:w w:val="100"/>
          <w:sz w:val="21"/>
          <w:szCs w:val="21"/>
        </w:rPr>
        <w:t>度扣除以前会计期间累计已确认提供劳务收入后的金额，确认当期提供劳务收</w:t>
      </w:r>
      <w:r>
        <w:rPr>
          <w:rFonts w:ascii="宋体" w:hAnsi="宋体" w:cs="宋体" w:eastAsia="宋体" w:hint="default"/>
          <w:w w:val="100"/>
          <w:sz w:val="21"/>
          <w:szCs w:val="21"/>
        </w:rPr>
        <w:t> </w:t>
      </w:r>
      <w:r>
        <w:rPr>
          <w:rFonts w:ascii="宋体" w:hAnsi="宋体" w:cs="宋体" w:eastAsia="宋体" w:hint="default"/>
          <w:spacing w:val="-5"/>
          <w:sz w:val="21"/>
          <w:szCs w:val="21"/>
        </w:rPr>
        <w:t>入；同时，按照提供劳务估计总成本乘以完工进度扣除以前会计期间累计已确</w:t>
      </w:r>
      <w:r>
        <w:rPr>
          <w:rFonts w:ascii="宋体" w:hAnsi="宋体" w:cs="宋体" w:eastAsia="宋体" w:hint="default"/>
          <w:w w:val="100"/>
          <w:sz w:val="21"/>
          <w:szCs w:val="21"/>
        </w:rPr>
        <w:t> </w:t>
      </w:r>
      <w:r>
        <w:rPr>
          <w:rFonts w:ascii="宋体" w:hAnsi="宋体" w:cs="宋体" w:eastAsia="宋体" w:hint="default"/>
          <w:sz w:val="21"/>
          <w:szCs w:val="21"/>
        </w:rPr>
        <w:t>认劳务成本后的金额，结转当期劳务成本。</w:t>
      </w:r>
      <w:r>
        <w:rPr>
          <w:rFonts w:ascii="宋体" w:hAnsi="宋体" w:cs="宋体" w:eastAsia="宋体" w:hint="default"/>
          <w:w w:val="100"/>
          <w:sz w:val="21"/>
          <w:szCs w:val="21"/>
        </w:rPr>
        <w:t> </w:t>
      </w:r>
      <w:r>
        <w:rPr>
          <w:rFonts w:ascii="宋体" w:hAnsi="宋体" w:cs="宋体" w:eastAsia="宋体" w:hint="default"/>
          <w:sz w:val="21"/>
          <w:szCs w:val="21"/>
        </w:rPr>
        <w:t>在资产负债表日提供劳务交易结果不能够可靠估计的，分别下列情况处理：</w:t>
      </w:r>
    </w:p>
    <w:p>
      <w:pPr>
        <w:spacing w:line="312" w:lineRule="auto" w:before="29"/>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）已经发生的劳务成本预计能够得到补偿的，按照已经发生的劳务成本金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额确认提供劳务收入，并按相同金额结转劳务成本。</w:t>
      </w:r>
    </w:p>
    <w:p>
      <w:pPr>
        <w:spacing w:line="314" w:lineRule="auto" w:before="41"/>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）已经发生的劳务成本预计不能够得到补偿的，将已经发生的劳务成本计</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入当期损益，不确认提供劳务收入。</w:t>
      </w:r>
    </w:p>
    <w:p>
      <w:pPr>
        <w:spacing w:line="240" w:lineRule="auto" w:before="0"/>
        <w:rPr>
          <w:rFonts w:ascii="宋体" w:hAnsi="宋体" w:cs="宋体" w:eastAsia="宋体" w:hint="default"/>
          <w:sz w:val="20"/>
          <w:szCs w:val="20"/>
        </w:rPr>
      </w:pPr>
    </w:p>
    <w:p>
      <w:pPr>
        <w:tabs>
          <w:tab w:pos="1400" w:val="left" w:leader="none"/>
        </w:tabs>
        <w:spacing w:before="17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5" w:val="left" w:leader="none"/>
        </w:tabs>
        <w:spacing w:line="338" w:lineRule="auto" w:before="0"/>
        <w:ind w:left="1400" w:right="180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类型</w:t>
      </w:r>
      <w:r>
        <w:rPr>
          <w:rFonts w:ascii="宋体" w:hAnsi="宋体" w:cs="宋体" w:eastAsia="宋体" w:hint="default"/>
          <w:b/>
          <w:bCs/>
          <w:w w:val="100"/>
          <w:sz w:val="21"/>
          <w:szCs w:val="21"/>
        </w:rPr>
        <w:t> </w:t>
      </w:r>
      <w:r>
        <w:rPr>
          <w:rFonts w:ascii="宋体" w:hAnsi="宋体" w:cs="宋体" w:eastAsia="宋体" w:hint="default"/>
          <w:spacing w:val="-5"/>
          <w:sz w:val="21"/>
          <w:szCs w:val="21"/>
        </w:rPr>
        <w:t>政府补助，是本公司从政府无偿取得的货币性资产与非货币性资产。分为与资</w:t>
      </w:r>
      <w:r>
        <w:rPr>
          <w:rFonts w:ascii="宋体" w:hAnsi="宋体" w:cs="宋体" w:eastAsia="宋体" w:hint="default"/>
          <w:w w:val="100"/>
          <w:sz w:val="21"/>
          <w:szCs w:val="21"/>
        </w:rPr>
        <w:t> </w:t>
      </w:r>
      <w:r>
        <w:rPr>
          <w:rFonts w:ascii="宋体" w:hAnsi="宋体" w:cs="宋体" w:eastAsia="宋体" w:hint="default"/>
          <w:sz w:val="21"/>
          <w:szCs w:val="21"/>
        </w:rPr>
        <w:t>产相关的政府补助和与收益相关的政府补助。</w:t>
      </w:r>
    </w:p>
    <w:p>
      <w:pPr>
        <w:spacing w:line="240" w:lineRule="auto" w:before="0"/>
        <w:rPr>
          <w:rFonts w:ascii="宋体" w:hAnsi="宋体" w:cs="宋体" w:eastAsia="宋体" w:hint="default"/>
          <w:sz w:val="20"/>
          <w:szCs w:val="20"/>
        </w:rPr>
      </w:pPr>
    </w:p>
    <w:p>
      <w:pPr>
        <w:tabs>
          <w:tab w:pos="1395" w:val="left" w:leader="none"/>
        </w:tabs>
        <w:spacing w:before="176"/>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会计处理</w:t>
      </w:r>
      <w:r>
        <w:rPr>
          <w:rFonts w:ascii="宋体" w:hAnsi="宋体" w:cs="宋体" w:eastAsia="宋体" w:hint="default"/>
          <w:sz w:val="21"/>
          <w:szCs w:val="21"/>
        </w:rPr>
      </w:r>
    </w:p>
    <w:p>
      <w:pPr>
        <w:spacing w:line="350" w:lineRule="auto" w:before="110"/>
        <w:ind w:left="1400" w:right="1782" w:firstLine="0"/>
        <w:jc w:val="left"/>
        <w:rPr>
          <w:rFonts w:ascii="宋体" w:hAnsi="宋体" w:cs="宋体" w:eastAsia="宋体" w:hint="default"/>
          <w:sz w:val="21"/>
          <w:szCs w:val="21"/>
        </w:rPr>
      </w:pPr>
      <w:r>
        <w:rPr>
          <w:rFonts w:ascii="宋体" w:hAnsi="宋体" w:cs="宋体" w:eastAsia="宋体" w:hint="default"/>
          <w:spacing w:val="-5"/>
          <w:sz w:val="21"/>
          <w:szCs w:val="21"/>
        </w:rPr>
        <w:t>与购建固定资产、无形资产等长期资产相关的政府补助，确认为递延收益，按</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照所建造或购买的资产使用年限分期计入营业外收入；</w:t>
      </w:r>
      <w:r>
        <w:rPr>
          <w:rFonts w:ascii="宋体" w:hAnsi="宋体" w:cs="宋体" w:eastAsia="宋体" w:hint="default"/>
          <w:w w:val="100"/>
          <w:sz w:val="21"/>
          <w:szCs w:val="21"/>
        </w:rPr>
        <w:t> </w:t>
      </w:r>
      <w:r>
        <w:rPr>
          <w:rFonts w:ascii="宋体" w:hAnsi="宋体" w:cs="宋体" w:eastAsia="宋体" w:hint="default"/>
          <w:spacing w:val="-5"/>
          <w:sz w:val="21"/>
          <w:szCs w:val="21"/>
        </w:rPr>
        <w:t>与收益相关的政府补助，用于补偿企业以后期间的相关费用或损失的，取得时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确认为递延收益，在确认相关费用的期间计入当期营业外收入；用于补偿企业</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已发生的相关费用或损失的，取得时直接计入当期营业外收入。</w:t>
      </w:r>
    </w:p>
    <w:p>
      <w:pPr>
        <w:spacing w:line="240" w:lineRule="auto" w:before="0"/>
        <w:rPr>
          <w:rFonts w:ascii="宋体" w:hAnsi="宋体" w:cs="宋体" w:eastAsia="宋体" w:hint="default"/>
          <w:sz w:val="20"/>
          <w:szCs w:val="20"/>
        </w:rPr>
      </w:pPr>
    </w:p>
    <w:p>
      <w:pPr>
        <w:tabs>
          <w:tab w:pos="1400" w:val="left" w:leader="none"/>
        </w:tabs>
        <w:spacing w:before="16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对于可抵扣暂时性差异确认递延所得税资产，以未来期间很可能取得的用来</w:t>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
        <w:rPr>
          <w:rFonts w:ascii="宋体" w:hAnsi="宋体" w:cs="宋体" w:eastAsia="宋体" w:hint="default"/>
          <w:sz w:val="21"/>
          <w:szCs w:val="21"/>
        </w:rPr>
      </w:pPr>
    </w:p>
    <w:p>
      <w:pPr>
        <w:spacing w:line="348" w:lineRule="auto" w:before="36"/>
        <w:ind w:left="1414" w:right="1428" w:firstLine="0"/>
        <w:jc w:val="left"/>
        <w:rPr>
          <w:rFonts w:ascii="宋体" w:hAnsi="宋体" w:cs="宋体" w:eastAsia="宋体" w:hint="default"/>
          <w:sz w:val="21"/>
          <w:szCs w:val="21"/>
        </w:rPr>
      </w:pPr>
      <w:r>
        <w:rPr>
          <w:rFonts w:ascii="宋体" w:hAnsi="宋体" w:cs="宋体" w:eastAsia="宋体" w:hint="default"/>
          <w:sz w:val="21"/>
          <w:szCs w:val="21"/>
        </w:rPr>
        <w:t>抵扣可抵扣暂时性差异的应纳税所得额为限。</w:t>
      </w:r>
      <w:r>
        <w:rPr>
          <w:rFonts w:ascii="宋体" w:hAnsi="宋体" w:cs="宋体" w:eastAsia="宋体" w:hint="default"/>
          <w:w w:val="100"/>
          <w:sz w:val="21"/>
          <w:szCs w:val="21"/>
        </w:rPr>
        <w:t> </w:t>
      </w:r>
      <w:r>
        <w:rPr>
          <w:rFonts w:ascii="宋体" w:hAnsi="宋体" w:cs="宋体" w:eastAsia="宋体" w:hint="default"/>
          <w:sz w:val="21"/>
          <w:szCs w:val="21"/>
        </w:rPr>
        <w:t>对于应纳税暂时性差异，除特殊情况外，确认递延所得税负债。</w:t>
      </w:r>
      <w:r>
        <w:rPr>
          <w:rFonts w:ascii="宋体" w:hAnsi="宋体" w:cs="宋体" w:eastAsia="宋体" w:hint="default"/>
          <w:w w:val="100"/>
          <w:sz w:val="21"/>
          <w:szCs w:val="21"/>
        </w:rPr>
        <w:t> </w:t>
      </w:r>
      <w:r>
        <w:rPr>
          <w:rFonts w:ascii="宋体" w:hAnsi="宋体" w:cs="宋体" w:eastAsia="宋体" w:hint="default"/>
          <w:spacing w:val="-2"/>
          <w:sz w:val="21"/>
          <w:szCs w:val="21"/>
        </w:rPr>
        <w:t>不确认递延所得税资产或递延所得税负债的特殊情况包括：商誉的初始确认；</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除企业合并以外的发生时既不影响会计利润也不影响应纳税所得额（或可抵</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扣亏损）的其他交易或事项。</w:t>
      </w:r>
    </w:p>
    <w:p>
      <w:pPr>
        <w:spacing w:line="350" w:lineRule="auto" w:before="31"/>
        <w:ind w:left="1414" w:right="1782" w:firstLine="0"/>
        <w:jc w:val="left"/>
        <w:rPr>
          <w:rFonts w:ascii="宋体" w:hAnsi="宋体" w:cs="宋体" w:eastAsia="宋体" w:hint="default"/>
          <w:sz w:val="21"/>
          <w:szCs w:val="21"/>
        </w:rPr>
      </w:pPr>
      <w:r>
        <w:rPr>
          <w:rFonts w:ascii="宋体" w:hAnsi="宋体" w:cs="宋体" w:eastAsia="宋体" w:hint="default"/>
          <w:sz w:val="21"/>
          <w:szCs w:val="21"/>
        </w:rPr>
        <w:t>当拥有以净额结算的法定权利，且意图以净额结算或取得资产、清偿负债同</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时进行时，当期所得税资产及当期所得税负债以抵销后的净额列报。</w:t>
      </w:r>
    </w:p>
    <w:p>
      <w:pPr>
        <w:spacing w:line="350" w:lineRule="auto" w:before="27"/>
        <w:ind w:left="1414" w:right="1792" w:firstLine="0"/>
        <w:jc w:val="both"/>
        <w:rPr>
          <w:rFonts w:ascii="宋体" w:hAnsi="宋体" w:cs="宋体" w:eastAsia="宋体" w:hint="default"/>
          <w:sz w:val="21"/>
          <w:szCs w:val="21"/>
        </w:rPr>
      </w:pPr>
      <w:r>
        <w:rPr>
          <w:rFonts w:ascii="宋体" w:hAnsi="宋体" w:cs="宋体" w:eastAsia="宋体" w:hint="default"/>
          <w:sz w:val="21"/>
          <w:szCs w:val="21"/>
        </w:rPr>
        <w:t>当拥有以净额结算当期所得税资产及当期所得税负债的法定权利，且递延所</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得税资产及递延所得税负债是与同一税收征管部门对同一纳税主体征收的所</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得税相关或者是对不同的纳税主体相关，但在未来每一具有重要性的递延所</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得税资产及负债转回的期间内，涉及的纳税主体意图以净额结算当期所得税</w:t>
      </w:r>
      <w:r>
        <w:rPr>
          <w:rFonts w:ascii="宋体" w:hAnsi="宋体" w:cs="宋体" w:eastAsia="宋体" w:hint="default"/>
          <w:spacing w:val="-12"/>
          <w:sz w:val="21"/>
          <w:szCs w:val="21"/>
        </w:rPr>
        <w:t> </w:t>
      </w:r>
      <w:r>
        <w:rPr>
          <w:rFonts w:ascii="宋体" w:hAnsi="宋体" w:cs="宋体" w:eastAsia="宋体" w:hint="default"/>
          <w:spacing w:val="-12"/>
          <w:sz w:val="21"/>
          <w:szCs w:val="21"/>
        </w:rPr>
      </w:r>
      <w:r>
        <w:rPr>
          <w:rFonts w:ascii="宋体" w:hAnsi="宋体" w:cs="宋体" w:eastAsia="宋体" w:hint="default"/>
          <w:sz w:val="21"/>
          <w:szCs w:val="21"/>
        </w:rPr>
        <w:t>资产和负债或是同时取得资产、清偿负债时，递延所得税资产及递延所得税</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负债以抵销后的净额列报。</w:t>
      </w:r>
    </w:p>
    <w:p>
      <w:pPr>
        <w:spacing w:line="240" w:lineRule="auto" w:before="0"/>
        <w:rPr>
          <w:rFonts w:ascii="宋体" w:hAnsi="宋体" w:cs="宋体" w:eastAsia="宋体" w:hint="default"/>
          <w:sz w:val="20"/>
          <w:szCs w:val="20"/>
        </w:rPr>
      </w:pPr>
    </w:p>
    <w:p>
      <w:pPr>
        <w:tabs>
          <w:tab w:pos="1400" w:val="left" w:leader="none"/>
        </w:tabs>
        <w:spacing w:before="16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经营租赁、融资租赁</w:t>
      </w:r>
      <w:r>
        <w:rPr>
          <w:rFonts w:ascii="宋体" w:hAnsi="宋体" w:cs="宋体" w:eastAsia="宋体" w:hint="default"/>
          <w:sz w:val="21"/>
          <w:szCs w:val="21"/>
        </w:rPr>
      </w:r>
    </w:p>
    <w:p>
      <w:pPr>
        <w:tabs>
          <w:tab w:pos="1395" w:val="left" w:leader="none"/>
        </w:tabs>
        <w:spacing w:before="110"/>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经营租赁会计处理</w:t>
      </w:r>
      <w:r>
        <w:rPr>
          <w:rFonts w:ascii="宋体" w:hAnsi="宋体" w:cs="宋体" w:eastAsia="宋体" w:hint="default"/>
          <w:sz w:val="21"/>
          <w:szCs w:val="21"/>
        </w:rPr>
      </w:r>
    </w:p>
    <w:p>
      <w:pPr>
        <w:spacing w:line="345" w:lineRule="auto" w:before="107"/>
        <w:ind w:left="1400" w:right="142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）公司租入资产所支付的租赁费，在不扣除免租期的整个租赁期内，按直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线法进行分摊，计入当期费用。公司支付的与租赁交易相关的初始直接费用，</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计入当期费用。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w w:val="100"/>
          <w:sz w:val="21"/>
          <w:szCs w:val="21"/>
        </w:rPr>
        <w:t>资产出租方承担了应由公司承担的与租赁相关的费用时，公司将该部分费用从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租金总额中扣除，按扣除后的租金费用在租赁期内分摊，计入当期费用。</w:t>
      </w:r>
    </w:p>
    <w:p>
      <w:pPr>
        <w:spacing w:line="336" w:lineRule="auto" w:before="24"/>
        <w:ind w:left="140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）公司出租资产所收取的租赁费，在不扣除免租期的整个租赁期内，按直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7"/>
          <w:w w:val="100"/>
          <w:sz w:val="21"/>
          <w:szCs w:val="21"/>
        </w:rPr>
        <w:t>线法进行分摊，确认为租赁收入。公司支付的与租赁交易相关的初始直接费用，</w:t>
      </w:r>
      <w:r>
        <w:rPr>
          <w:rFonts w:ascii="宋体" w:hAnsi="宋体" w:cs="宋体" w:eastAsia="宋体" w:hint="default"/>
          <w:w w:val="100"/>
          <w:sz w:val="21"/>
          <w:szCs w:val="21"/>
        </w:rPr>
        <w:t> </w:t>
      </w:r>
      <w:r>
        <w:rPr>
          <w:rFonts w:ascii="宋体" w:hAnsi="宋体" w:cs="宋体" w:eastAsia="宋体" w:hint="default"/>
          <w:spacing w:val="-5"/>
          <w:sz w:val="21"/>
          <w:szCs w:val="21"/>
        </w:rPr>
        <w:t>计入当期费用；如金额较大的，则予以资本化，在整个租赁期间内按照与租赁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收入确认相同的基础分期计入当期收益。</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公司承担了应由承租方承担的与租赁相关的费用时，公司将该部分费用从租金</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收入总额中扣除，按扣除后的租金费用在租赁期内分配。</w:t>
      </w:r>
    </w:p>
    <w:p>
      <w:pPr>
        <w:spacing w:line="240" w:lineRule="auto" w:before="0"/>
        <w:rPr>
          <w:rFonts w:ascii="宋体" w:hAnsi="宋体" w:cs="宋体" w:eastAsia="宋体" w:hint="default"/>
          <w:sz w:val="20"/>
          <w:szCs w:val="20"/>
        </w:rPr>
      </w:pPr>
    </w:p>
    <w:p>
      <w:pPr>
        <w:tabs>
          <w:tab w:pos="1395" w:val="left" w:leader="none"/>
        </w:tabs>
        <w:spacing w:before="160"/>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融资租赁会计处理</w:t>
      </w:r>
      <w:r>
        <w:rPr>
          <w:rFonts w:ascii="宋体" w:hAnsi="宋体" w:cs="宋体" w:eastAsia="宋体" w:hint="default"/>
          <w:sz w:val="21"/>
          <w:szCs w:val="21"/>
        </w:rPr>
      </w:r>
    </w:p>
    <w:p>
      <w:pPr>
        <w:spacing w:line="321" w:lineRule="auto" w:before="100"/>
        <w:ind w:left="1400" w:right="178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）融资租入资产：公司在承租开始日，将租赁资产公允价值与最低租赁付</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w w:val="100"/>
          <w:sz w:val="21"/>
          <w:szCs w:val="21"/>
        </w:rPr>
        <w:t>款额现值两者中较低者作为租入资产的入账价值，将最低租赁付款额作为长期</w:t>
      </w:r>
    </w:p>
    <w:p>
      <w:pPr>
        <w:spacing w:line="240" w:lineRule="auto" w:before="0"/>
        <w:rPr>
          <w:rFonts w:ascii="宋体" w:hAnsi="宋体" w:cs="宋体" w:eastAsia="宋体" w:hint="default"/>
          <w:sz w:val="20"/>
          <w:szCs w:val="20"/>
        </w:rPr>
      </w:pPr>
    </w:p>
    <w:p>
      <w:pPr>
        <w:spacing w:line="340" w:lineRule="auto" w:before="172"/>
        <w:ind w:left="1400" w:right="1794" w:firstLine="0"/>
        <w:jc w:val="both"/>
        <w:rPr>
          <w:rFonts w:ascii="宋体" w:hAnsi="宋体" w:cs="宋体" w:eastAsia="宋体" w:hint="default"/>
          <w:sz w:val="21"/>
          <w:szCs w:val="21"/>
        </w:rPr>
      </w:pPr>
      <w:r>
        <w:rPr>
          <w:rFonts w:ascii="宋体" w:hAnsi="宋体" w:cs="宋体" w:eastAsia="宋体" w:hint="default"/>
          <w:spacing w:val="-5"/>
          <w:sz w:val="21"/>
          <w:szCs w:val="21"/>
        </w:rPr>
        <w:t>应付款的入账价值，其差额作为未确认的融资费用。公司采用实际利率法对未</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确认的融资费用，在资产租赁期间内摊销，计入财务费用。公司发生的初始直</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接费用，计入租入资产价值。</w:t>
      </w:r>
    </w:p>
    <w:p>
      <w:pPr>
        <w:spacing w:after="0" w:line="340" w:lineRule="auto"/>
        <w:jc w:val="both"/>
        <w:rPr>
          <w:rFonts w:ascii="宋体" w:hAnsi="宋体" w:cs="宋体" w:eastAsia="宋体" w:hint="default"/>
          <w:sz w:val="21"/>
          <w:szCs w:val="21"/>
        </w:rPr>
        <w:sectPr>
          <w:pgSz w:w="11910" w:h="16840"/>
          <w:pgMar w:header="851" w:footer="980" w:top="1260" w:bottom="116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33" w:lineRule="auto" w:before="167"/>
        <w:ind w:left="1400" w:right="1791"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）融资租出资产：公司在租赁开始日，将应收融资租赁款，未担保余值之</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w w:val="100"/>
          <w:sz w:val="21"/>
          <w:szCs w:val="21"/>
        </w:rPr>
        <w:t>和与其现值的差额确认为未实现融资收益，在将来收到租金的各期间内确认为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租赁收入。公司发生的与出租交易相关的初始直接费用，计入应收融资租赁款</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的初始计量中，并减少租赁期内确认的收益金额。</w:t>
      </w:r>
    </w:p>
    <w:p>
      <w:pPr>
        <w:spacing w:line="240" w:lineRule="auto" w:before="0"/>
        <w:rPr>
          <w:rFonts w:ascii="宋体" w:hAnsi="宋体" w:cs="宋体" w:eastAsia="宋体" w:hint="default"/>
          <w:sz w:val="27"/>
          <w:szCs w:val="27"/>
        </w:rPr>
      </w:pPr>
    </w:p>
    <w:p>
      <w:pPr>
        <w:tabs>
          <w:tab w:pos="1400"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w:t>
      </w:r>
      <w:r>
        <w:rPr>
          <w:rFonts w:ascii="宋体" w:hAnsi="宋体" w:cs="宋体" w:eastAsia="宋体" w:hint="default"/>
          <w:sz w:val="21"/>
          <w:szCs w:val="21"/>
        </w:rPr>
      </w:r>
    </w:p>
    <w:p>
      <w:pPr>
        <w:spacing w:line="338" w:lineRule="auto"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一方控制、共同控制另一方或对另一方施加重大影响，以及两方或两方以上</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position w:val="2"/>
          <w:sz w:val="21"/>
          <w:szCs w:val="21"/>
        </w:rPr>
        <w:t>同</w:t>
      </w:r>
      <w:r>
        <w:rPr>
          <w:rFonts w:ascii="宋体" w:hAnsi="宋体" w:cs="宋体" w:eastAsia="宋体" w:hint="default"/>
          <w:sz w:val="21"/>
          <w:szCs w:val="21"/>
        </w:rPr>
        <w:t>受一方控制、共同控制的，构成关联方。关联方可为个人或企业。仅仅同</w:t>
      </w:r>
      <w:r>
        <w:rPr>
          <w:rFonts w:ascii="宋体" w:hAnsi="宋体" w:cs="宋体" w:eastAsia="宋体" w:hint="default"/>
          <w:spacing w:val="-8"/>
          <w:sz w:val="21"/>
          <w:szCs w:val="21"/>
        </w:rPr>
        <w:t> </w:t>
      </w:r>
      <w:r>
        <w:rPr>
          <w:rFonts w:ascii="宋体" w:hAnsi="宋体" w:cs="宋体" w:eastAsia="宋体" w:hint="default"/>
          <w:spacing w:val="-8"/>
          <w:sz w:val="21"/>
          <w:szCs w:val="21"/>
        </w:rPr>
      </w:r>
      <w:r>
        <w:rPr>
          <w:rFonts w:ascii="宋体" w:hAnsi="宋体" w:cs="宋体" w:eastAsia="宋体" w:hint="default"/>
          <w:sz w:val="21"/>
          <w:szCs w:val="21"/>
        </w:rPr>
        <w:t>受国家控制而不存在其他关联方关系的企业，不构成本公司的关联方。</w:t>
      </w:r>
      <w:r>
        <w:rPr>
          <w:rFonts w:ascii="宋体" w:hAnsi="宋体" w:cs="宋体" w:eastAsia="宋体" w:hint="default"/>
          <w:w w:val="100"/>
          <w:sz w:val="21"/>
          <w:szCs w:val="21"/>
        </w:rPr>
        <w:t> </w:t>
      </w:r>
      <w:r>
        <w:rPr>
          <w:rFonts w:ascii="宋体" w:hAnsi="宋体" w:cs="宋体" w:eastAsia="宋体" w:hint="default"/>
          <w:position w:val="1"/>
          <w:sz w:val="21"/>
          <w:szCs w:val="21"/>
        </w:rPr>
        <w:t>本</w:t>
      </w:r>
      <w:r>
        <w:rPr>
          <w:rFonts w:ascii="宋体" w:hAnsi="宋体" w:cs="宋体" w:eastAsia="宋体" w:hint="default"/>
          <w:sz w:val="21"/>
          <w:szCs w:val="21"/>
        </w:rPr>
        <w:t>公司的关联方包括但不限于：</w:t>
      </w:r>
    </w:p>
    <w:p>
      <w:pPr>
        <w:spacing w:before="35"/>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）本公司的母公司；</w:t>
      </w:r>
    </w:p>
    <w:p>
      <w:pPr>
        <w:spacing w:before="107"/>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）本公司的子公司；</w:t>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）与本公司受同一母公司控制的其他企业；</w:t>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）对本公司实施共同控制的投资方；</w:t>
      </w:r>
    </w:p>
    <w:p>
      <w:pPr>
        <w:spacing w:before="107"/>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）对本公司施加重大影响的投资方；</w:t>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）本公司的合营企业，包括合营企业的子公司；</w:t>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）本公司的联营企业，包括联营企业的子公司；</w:t>
      </w:r>
    </w:p>
    <w:p>
      <w:pPr>
        <w:spacing w:before="107"/>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）本公司的主要投资者个人及与其关系密切的家庭成员</w:t>
      </w:r>
      <w:r>
        <w:rPr>
          <w:rFonts w:ascii="宋体" w:hAnsi="宋体" w:cs="宋体" w:eastAsia="宋体" w:hint="default"/>
          <w:spacing w:val="-2"/>
          <w:sz w:val="21"/>
          <w:szCs w:val="21"/>
        </w:rPr>
        <w:t> </w:t>
      </w:r>
      <w:r>
        <w:rPr>
          <w:rFonts w:ascii="宋体" w:hAnsi="宋体" w:cs="宋体" w:eastAsia="宋体" w:hint="default"/>
          <w:sz w:val="21"/>
          <w:szCs w:val="21"/>
        </w:rPr>
        <w:t>；</w:t>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）本公司或其母公司的关键管理人员及与其关系密切的家庭成员；</w:t>
      </w:r>
    </w:p>
    <w:p>
      <w:pPr>
        <w:spacing w:line="328" w:lineRule="auto" w:before="110"/>
        <w:ind w:left="1414" w:right="1782" w:firstLine="0"/>
        <w:jc w:val="left"/>
        <w:rPr>
          <w:rFonts w:ascii="宋体" w:hAnsi="宋体" w:cs="宋体" w:eastAsia="宋体" w:hint="default"/>
          <w:sz w:val="21"/>
          <w:szCs w:val="21"/>
        </w:rPr>
      </w:pP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10</w:t>
      </w:r>
      <w:r>
        <w:rPr>
          <w:rFonts w:ascii="宋体" w:hAnsi="宋体" w:cs="宋体" w:eastAsia="宋体" w:hint="default"/>
          <w:spacing w:val="6"/>
          <w:sz w:val="21"/>
          <w:szCs w:val="21"/>
        </w:rPr>
        <w:t>）本公司的主要投资者个人、关键管理人员或与其关系密切的家庭成</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员控制、共同控制的其他企业。</w:t>
      </w:r>
    </w:p>
    <w:p>
      <w:pPr>
        <w:spacing w:line="240" w:lineRule="auto" w:before="7"/>
        <w:rPr>
          <w:rFonts w:ascii="宋体" w:hAnsi="宋体" w:cs="宋体" w:eastAsia="宋体" w:hint="default"/>
          <w:sz w:val="27"/>
          <w:szCs w:val="27"/>
        </w:rPr>
      </w:pPr>
    </w:p>
    <w:p>
      <w:pPr>
        <w:tabs>
          <w:tab w:pos="1400"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主要会计政策、会计估计的变更</w:t>
      </w:r>
      <w:r>
        <w:rPr>
          <w:rFonts w:ascii="宋体" w:hAnsi="宋体" w:cs="宋体" w:eastAsia="宋体" w:hint="default"/>
          <w:sz w:val="21"/>
          <w:szCs w:val="21"/>
        </w:rPr>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本报告期无主要会计政策、会计估计的变更。</w:t>
      </w:r>
    </w:p>
    <w:p>
      <w:pPr>
        <w:spacing w:line="240" w:lineRule="auto" w:before="0"/>
        <w:rPr>
          <w:rFonts w:ascii="宋体" w:hAnsi="宋体" w:cs="宋体" w:eastAsia="宋体" w:hint="default"/>
          <w:sz w:val="20"/>
          <w:szCs w:val="20"/>
        </w:rPr>
      </w:pPr>
    </w:p>
    <w:p>
      <w:pPr>
        <w:tabs>
          <w:tab w:pos="1400" w:val="left" w:leader="none"/>
        </w:tabs>
        <w:spacing w:before="174"/>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前期会计差错更正</w:t>
      </w:r>
      <w:r>
        <w:rPr>
          <w:rFonts w:ascii="宋体" w:hAnsi="宋体" w:cs="宋体" w:eastAsia="宋体" w:hint="default"/>
          <w:sz w:val="21"/>
          <w:szCs w:val="21"/>
        </w:rPr>
      </w:r>
    </w:p>
    <w:p>
      <w:pPr>
        <w:spacing w:before="110"/>
        <w:ind w:left="1414" w:right="1782" w:firstLine="0"/>
        <w:jc w:val="left"/>
        <w:rPr>
          <w:rFonts w:ascii="宋体" w:hAnsi="宋体" w:cs="宋体" w:eastAsia="宋体" w:hint="default"/>
          <w:sz w:val="21"/>
          <w:szCs w:val="21"/>
        </w:rPr>
      </w:pPr>
      <w:r>
        <w:rPr>
          <w:rFonts w:ascii="宋体" w:hAnsi="宋体" w:cs="宋体" w:eastAsia="宋体" w:hint="default"/>
          <w:sz w:val="21"/>
          <w:szCs w:val="21"/>
        </w:rPr>
        <w:t>本报告期未发现前期重大会计差错更正。</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853" w:val="left" w:leader="none"/>
        </w:tabs>
        <w:spacing w:before="154"/>
        <w:ind w:left="126" w:right="1782" w:firstLine="0"/>
        <w:jc w:val="left"/>
        <w:rPr>
          <w:rFonts w:ascii="宋体" w:hAnsi="宋体" w:cs="宋体" w:eastAsia="宋体" w:hint="default"/>
          <w:sz w:val="21"/>
          <w:szCs w:val="21"/>
        </w:rPr>
      </w:pPr>
      <w:r>
        <w:rPr>
          <w:rFonts w:ascii="宋体" w:hAnsi="宋体" w:cs="宋体" w:eastAsia="宋体" w:hint="default"/>
          <w:b/>
          <w:bCs/>
          <w:sz w:val="21"/>
          <w:szCs w:val="21"/>
        </w:rPr>
        <w:t>三、</w:t>
        <w:tab/>
        <w:t>税项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公司主要税种和税率</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9"/>
        <w:rPr>
          <w:rFonts w:ascii="宋体" w:hAnsi="宋体" w:cs="宋体" w:eastAsia="宋体" w:hint="default"/>
          <w:b/>
          <w:bCs/>
          <w:sz w:val="16"/>
          <w:szCs w:val="16"/>
        </w:rPr>
      </w:pPr>
      <w:r>
        <w:rPr/>
        <w:pict>
          <v:shape style="position:absolute;margin-left:215.089996pt;margin-top:75.47998pt;width:.48pt;height:.12pt;mso-position-horizontal-relative:page;mso-position-vertical-relative:page;z-index:-1312360" type="#_x0000_t75" stroked="false">
            <v:imagedata r:id="rId126" o:title=""/>
          </v:shape>
        </w:pict>
      </w:r>
      <w:r>
        <w:rPr/>
        <w:pict>
          <v:shape style="position:absolute;margin-left:446.73999pt;margin-top:75.47998pt;width:.48001pt;height:.12pt;mso-position-horizontal-relative:page;mso-position-vertical-relative:page;z-index:-1312336" type="#_x0000_t75" stroked="false">
            <v:imagedata r:id="rId126" o:title=""/>
          </v:shape>
        </w:pict>
      </w:r>
      <w:r>
        <w:rPr/>
        <w:pict>
          <v:group style="position:absolute;margin-left:120.5pt;margin-top:95.060005pt;width:387.8pt;height:.5pt;mso-position-horizontal-relative:page;mso-position-vertical-relative:page;z-index:-1312312" coordorigin="2410,1901" coordsize="7756,10">
            <v:shape style="position:absolute;left:2410;top:1901;width:1892;height:10" type="#_x0000_t75" stroked="false">
              <v:imagedata r:id="rId127" o:title=""/>
            </v:shape>
            <v:shape style="position:absolute;left:4297;top:1901;width:4638;height:10" type="#_x0000_t75" stroked="false">
              <v:imagedata r:id="rId128" o:title=""/>
            </v:shape>
            <v:shape style="position:absolute;left:8930;top:1901;width:1236;height:10" type="#_x0000_t75" stroked="false">
              <v:imagedata r:id="rId129" o:title=""/>
            </v:shape>
            <w10:wrap type="none"/>
          </v:group>
        </w:pict>
      </w:r>
    </w:p>
    <w:tbl>
      <w:tblPr>
        <w:tblW w:w="0" w:type="auto"/>
        <w:jc w:val="left"/>
        <w:tblInd w:w="735" w:type="dxa"/>
        <w:tblLayout w:type="fixed"/>
        <w:tblCellMar>
          <w:top w:w="0" w:type="dxa"/>
          <w:left w:w="0" w:type="dxa"/>
          <w:bottom w:w="0" w:type="dxa"/>
          <w:right w:w="0" w:type="dxa"/>
        </w:tblCellMar>
        <w:tblLook w:val="01E0"/>
      </w:tblPr>
      <w:tblGrid>
        <w:gridCol w:w="1911"/>
        <w:gridCol w:w="4633"/>
        <w:gridCol w:w="1226"/>
      </w:tblGrid>
      <w:tr>
        <w:trPr>
          <w:trHeight w:val="416" w:hRule="exact"/>
        </w:trPr>
        <w:tc>
          <w:tcPr>
            <w:tcW w:w="1911" w:type="dxa"/>
            <w:tcBorders>
              <w:top w:val="single" w:sz="12" w:space="0" w:color="000000"/>
              <w:left w:val="nil" w:sz="6" w:space="0" w:color="auto"/>
              <w:bottom w:val="nil" w:sz="6" w:space="0" w:color="auto"/>
              <w:right w:val="single" w:sz="4" w:space="0" w:color="000000"/>
            </w:tcBorders>
          </w:tcPr>
          <w:p>
            <w:pPr>
              <w:pStyle w:val="TableParagraph"/>
              <w:tabs>
                <w:tab w:pos="1070" w:val="left" w:leader="none"/>
              </w:tabs>
              <w:spacing w:line="240" w:lineRule="auto" w:before="26"/>
              <w:ind w:left="648" w:right="0"/>
              <w:jc w:val="left"/>
              <w:rPr>
                <w:rFonts w:ascii="宋体" w:hAnsi="宋体" w:cs="宋体" w:eastAsia="宋体" w:hint="default"/>
                <w:sz w:val="21"/>
                <w:szCs w:val="21"/>
              </w:rPr>
            </w:pPr>
            <w:r>
              <w:rPr>
                <w:rFonts w:ascii="宋体" w:hAnsi="宋体" w:cs="宋体" w:eastAsia="宋体" w:hint="default"/>
                <w:sz w:val="21"/>
                <w:szCs w:val="21"/>
              </w:rPr>
              <w:t>税</w:t>
              <w:tab/>
              <w:t>种</w:t>
            </w:r>
          </w:p>
        </w:tc>
        <w:tc>
          <w:tcPr>
            <w:tcW w:w="46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1226" w:type="dxa"/>
            <w:tcBorders>
              <w:top w:val="single" w:sz="12" w:space="0" w:color="000000"/>
              <w:left w:val="single" w:sz="4" w:space="0" w:color="000000"/>
              <w:bottom w:val="nil" w:sz="6" w:space="0" w:color="auto"/>
              <w:right w:val="nil" w:sz="6" w:space="0" w:color="auto"/>
            </w:tcBorders>
          </w:tcPr>
          <w:p>
            <w:pPr>
              <w:pStyle w:val="TableParagraph"/>
              <w:spacing w:line="240" w:lineRule="auto" w:before="26"/>
              <w:ind w:left="4" w:right="0"/>
              <w:jc w:val="center"/>
              <w:rPr>
                <w:rFonts w:ascii="宋体" w:hAnsi="宋体" w:cs="宋体" w:eastAsia="宋体" w:hint="default"/>
                <w:sz w:val="21"/>
                <w:szCs w:val="21"/>
              </w:rPr>
            </w:pPr>
            <w:r>
              <w:rPr>
                <w:rFonts w:ascii="宋体" w:hAnsi="宋体" w:cs="宋体" w:eastAsia="宋体" w:hint="default"/>
                <w:sz w:val="21"/>
                <w:szCs w:val="21"/>
              </w:rPr>
              <w:t>税率（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1075" w:hRule="exact"/>
        </w:trPr>
        <w:tc>
          <w:tcPr>
            <w:tcW w:w="191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4"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633" w:type="dxa"/>
            <w:tcBorders>
              <w:top w:val="nil" w:sz="6" w:space="0" w:color="auto"/>
              <w:left w:val="single" w:sz="4" w:space="0" w:color="000000"/>
              <w:bottom w:val="nil" w:sz="6" w:space="0" w:color="auto"/>
              <w:right w:val="single" w:sz="4" w:space="0" w:color="000000"/>
            </w:tcBorders>
          </w:tcPr>
          <w:p>
            <w:pPr>
              <w:pStyle w:val="TableParagraph"/>
              <w:spacing w:line="338" w:lineRule="auto" w:before="25"/>
              <w:ind w:left="103" w:right="99" w:firstLine="2"/>
              <w:jc w:val="left"/>
              <w:rPr>
                <w:rFonts w:ascii="宋体" w:hAnsi="宋体" w:cs="宋体" w:eastAsia="宋体" w:hint="default"/>
                <w:sz w:val="21"/>
                <w:szCs w:val="21"/>
              </w:rPr>
            </w:pPr>
            <w:r>
              <w:rPr>
                <w:rFonts w:ascii="宋体" w:hAnsi="宋体" w:cs="宋体" w:eastAsia="宋体" w:hint="default"/>
                <w:spacing w:val="-2"/>
                <w:sz w:val="21"/>
                <w:szCs w:val="21"/>
              </w:rPr>
              <w:t>按税法规定计算的销售货物和应税劳务收入为基</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1"/>
                <w:sz w:val="21"/>
                <w:szCs w:val="21"/>
              </w:rPr>
              <w:t>础计算销项税额，在扣除当期允许抵扣的进项税</w:t>
            </w:r>
          </w:p>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额后，差额部分为应交增值税</w:t>
            </w:r>
          </w:p>
        </w:tc>
        <w:tc>
          <w:tcPr>
            <w:tcW w:w="122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5"/>
              <w:jc w:val="center"/>
              <w:rPr>
                <w:rFonts w:ascii="Times New Roman" w:hAnsi="Times New Roman" w:cs="Times New Roman" w:eastAsia="Times New Roman" w:hint="default"/>
                <w:sz w:val="21"/>
                <w:szCs w:val="21"/>
              </w:rPr>
            </w:pPr>
            <w:r>
              <w:rPr>
                <w:rFonts w:ascii="Times New Roman"/>
                <w:sz w:val="21"/>
              </w:rPr>
              <w:t>17</w:t>
            </w:r>
          </w:p>
        </w:tc>
      </w:tr>
      <w:tr>
        <w:trPr>
          <w:trHeight w:val="505" w:hRule="exact"/>
        </w:trPr>
        <w:tc>
          <w:tcPr>
            <w:tcW w:w="1911"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4"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63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05" w:right="0"/>
              <w:jc w:val="left"/>
              <w:rPr>
                <w:rFonts w:ascii="宋体" w:hAnsi="宋体" w:cs="宋体" w:eastAsia="宋体" w:hint="default"/>
                <w:sz w:val="21"/>
                <w:szCs w:val="21"/>
              </w:rPr>
            </w:pPr>
            <w:r>
              <w:rPr>
                <w:rFonts w:ascii="宋体" w:hAnsi="宋体" w:cs="宋体" w:eastAsia="宋体" w:hint="default"/>
                <w:sz w:val="21"/>
                <w:szCs w:val="21"/>
              </w:rPr>
              <w:t>按应税营业收入计征</w:t>
            </w:r>
          </w:p>
        </w:tc>
        <w:tc>
          <w:tcPr>
            <w:tcW w:w="1226" w:type="dxa"/>
            <w:tcBorders>
              <w:top w:val="nil" w:sz="6" w:space="0" w:color="auto"/>
              <w:left w:val="single" w:sz="4" w:space="0" w:color="000000"/>
              <w:bottom w:val="nil" w:sz="6" w:space="0" w:color="auto"/>
              <w:right w:val="nil" w:sz="6" w:space="0" w:color="auto"/>
            </w:tcBorders>
          </w:tcPr>
          <w:p>
            <w:pPr>
              <w:pStyle w:val="TableParagraph"/>
              <w:spacing w:line="240" w:lineRule="auto" w:before="178"/>
              <w:ind w:right="5"/>
              <w:jc w:val="center"/>
              <w:rPr>
                <w:rFonts w:ascii="Times New Roman" w:hAnsi="Times New Roman" w:cs="Times New Roman" w:eastAsia="Times New Roman" w:hint="default"/>
                <w:sz w:val="21"/>
                <w:szCs w:val="21"/>
              </w:rPr>
            </w:pPr>
            <w:r>
              <w:rPr>
                <w:rFonts w:ascii="Times New Roman"/>
                <w:w w:val="100"/>
                <w:sz w:val="21"/>
              </w:rPr>
              <w:t>5</w:t>
            </w:r>
          </w:p>
        </w:tc>
      </w:tr>
      <w:tr>
        <w:trPr>
          <w:trHeight w:val="400" w:hRule="exact"/>
        </w:trPr>
        <w:tc>
          <w:tcPr>
            <w:tcW w:w="191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4"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633"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5" w:right="0"/>
              <w:jc w:val="left"/>
              <w:rPr>
                <w:rFonts w:ascii="宋体" w:hAnsi="宋体" w:cs="宋体" w:eastAsia="宋体" w:hint="default"/>
                <w:sz w:val="21"/>
                <w:szCs w:val="21"/>
              </w:rPr>
            </w:pPr>
            <w:r>
              <w:rPr>
                <w:rFonts w:ascii="宋体" w:hAnsi="宋体" w:cs="宋体" w:eastAsia="宋体" w:hint="default"/>
                <w:sz w:val="21"/>
                <w:szCs w:val="21"/>
              </w:rPr>
              <w:t>按实际缴纳的营业税、增值税及消费税计征</w:t>
            </w:r>
          </w:p>
        </w:tc>
        <w:tc>
          <w:tcPr>
            <w:tcW w:w="122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5"/>
              <w:jc w:val="center"/>
              <w:rPr>
                <w:rFonts w:ascii="Times New Roman" w:hAnsi="Times New Roman" w:cs="Times New Roman" w:eastAsia="Times New Roman" w:hint="default"/>
                <w:sz w:val="21"/>
                <w:szCs w:val="21"/>
              </w:rPr>
            </w:pPr>
            <w:r>
              <w:rPr>
                <w:rFonts w:ascii="Times New Roman"/>
                <w:w w:val="100"/>
                <w:sz w:val="21"/>
              </w:rPr>
              <w:t>7</w:t>
            </w:r>
          </w:p>
        </w:tc>
      </w:tr>
      <w:tr>
        <w:trPr>
          <w:trHeight w:val="406" w:hRule="exact"/>
        </w:trPr>
        <w:tc>
          <w:tcPr>
            <w:tcW w:w="1911"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left="124" w:right="0"/>
              <w:jc w:val="left"/>
              <w:rPr>
                <w:rFonts w:ascii="宋体" w:hAnsi="宋体" w:cs="宋体" w:eastAsia="宋体" w:hint="default"/>
                <w:sz w:val="21"/>
                <w:szCs w:val="21"/>
              </w:rPr>
            </w:pPr>
            <w:r>
              <w:rPr>
                <w:rFonts w:ascii="宋体" w:hAnsi="宋体" w:cs="宋体" w:eastAsia="宋体" w:hint="default"/>
                <w:sz w:val="21"/>
                <w:szCs w:val="21"/>
              </w:rPr>
              <w:t>企业所得税（注）</w:t>
            </w:r>
          </w:p>
        </w:tc>
        <w:tc>
          <w:tcPr>
            <w:tcW w:w="46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6"/>
              <w:ind w:left="105" w:right="0"/>
              <w:jc w:val="left"/>
              <w:rPr>
                <w:rFonts w:ascii="宋体" w:hAnsi="宋体" w:cs="宋体" w:eastAsia="宋体" w:hint="default"/>
                <w:sz w:val="21"/>
                <w:szCs w:val="21"/>
              </w:rPr>
            </w:pPr>
            <w:r>
              <w:rPr>
                <w:rFonts w:ascii="宋体" w:hAnsi="宋体" w:cs="宋体" w:eastAsia="宋体" w:hint="default"/>
                <w:sz w:val="21"/>
                <w:szCs w:val="21"/>
              </w:rPr>
              <w:t>按应纳税所得额计征</w:t>
            </w:r>
          </w:p>
        </w:tc>
        <w:tc>
          <w:tcPr>
            <w:tcW w:w="1226" w:type="dxa"/>
            <w:tcBorders>
              <w:top w:val="nil" w:sz="6" w:space="0" w:color="auto"/>
              <w:left w:val="single" w:sz="4" w:space="0" w:color="000000"/>
              <w:bottom w:val="single" w:sz="12" w:space="0" w:color="000000"/>
              <w:right w:val="nil" w:sz="6" w:space="0" w:color="auto"/>
            </w:tcBorders>
          </w:tcPr>
          <w:p>
            <w:pPr>
              <w:pStyle w:val="TableParagraph"/>
              <w:spacing w:line="240" w:lineRule="auto" w:before="26"/>
              <w:ind w:right="2"/>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pacing w:val="-7"/>
                <w:sz w:val="21"/>
                <w:szCs w:val="21"/>
              </w:rPr>
              <w:t>15</w:t>
            </w: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17</w:t>
            </w: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25</w:t>
            </w:r>
            <w:r>
              <w:rPr>
                <w:rFonts w:ascii="Times New Roman" w:hAnsi="Times New Roman" w:cs="Times New Roman" w:eastAsia="Times New Roman" w:hint="default"/>
                <w:sz w:val="21"/>
                <w:szCs w:val="21"/>
              </w:rPr>
            </w:r>
          </w:p>
        </w:tc>
      </w:tr>
    </w:tbl>
    <w:p>
      <w:pPr>
        <w:spacing w:line="240" w:lineRule="auto" w:before="2"/>
        <w:rPr>
          <w:rFonts w:ascii="宋体" w:hAnsi="宋体" w:cs="宋体" w:eastAsia="宋体" w:hint="default"/>
          <w:b/>
          <w:bCs/>
          <w:sz w:val="20"/>
          <w:szCs w:val="20"/>
        </w:rPr>
      </w:pPr>
    </w:p>
    <w:p>
      <w:pPr>
        <w:spacing w:line="273" w:lineRule="auto" w:before="36"/>
        <w:ind w:left="704" w:right="1782" w:firstLine="2"/>
        <w:jc w:val="left"/>
        <w:rPr>
          <w:rFonts w:ascii="宋体" w:hAnsi="宋体" w:cs="宋体" w:eastAsia="宋体" w:hint="default"/>
          <w:sz w:val="21"/>
          <w:szCs w:val="21"/>
        </w:rPr>
      </w:pPr>
      <w:r>
        <w:rPr/>
        <w:pict>
          <v:group style="position:absolute;margin-left:120.5pt;margin-top:-79.416275pt;width:387.8pt;height:5.2pt;mso-position-horizontal-relative:page;mso-position-vertical-relative:paragraph;z-index:-1312288" coordorigin="2410,-1588" coordsize="7756,104">
            <v:shape style="position:absolute;left:2410;top:-1588;width:1911;height:103" type="#_x0000_t75" stroked="false">
              <v:imagedata r:id="rId130" o:title=""/>
            </v:shape>
            <v:shape style="position:absolute;left:4297;top:-1495;width:4638;height:10" type="#_x0000_t75" stroked="false">
              <v:imagedata r:id="rId128" o:title=""/>
            </v:shape>
            <v:shape style="position:absolute;left:8930;top:-1495;width:1236;height:10" type="#_x0000_t75" stroked="false">
              <v:imagedata r:id="rId129" o:title=""/>
            </v:shape>
            <w10:wrap type="none"/>
          </v:group>
        </w:pict>
      </w:r>
      <w:r>
        <w:rPr/>
        <w:pict>
          <v:group style="position:absolute;margin-left:120.5pt;margin-top:-54.696293pt;width:387.8pt;height:.5pt;mso-position-horizontal-relative:page;mso-position-vertical-relative:paragraph;z-index:-1312264" coordorigin="2410,-1094" coordsize="7756,10">
            <v:shape style="position:absolute;left:2410;top:-1094;width:1892;height:10" type="#_x0000_t75" stroked="false">
              <v:imagedata r:id="rId127" o:title=""/>
            </v:shape>
            <v:shape style="position:absolute;left:4297;top:-1094;width:4638;height:10" type="#_x0000_t75" stroked="false">
              <v:imagedata r:id="rId131" o:title=""/>
            </v:shape>
            <v:shape style="position:absolute;left:8930;top:-1094;width:1236;height:10" type="#_x0000_t75" stroked="false">
              <v:imagedata r:id="rId132" o:title=""/>
            </v:shape>
            <w10:wrap type="none"/>
          </v:group>
        </w:pict>
      </w:r>
      <w:r>
        <w:rPr/>
        <w:pict>
          <v:group style="position:absolute;margin-left:120.5pt;margin-top:-34.656292pt;width:387.8pt;height:.5pt;mso-position-horizontal-relative:page;mso-position-vertical-relative:paragraph;z-index:-1312240" coordorigin="2410,-693" coordsize="7756,10">
            <v:shape style="position:absolute;left:2410;top:-693;width:1892;height:10" type="#_x0000_t75" stroked="false">
              <v:imagedata r:id="rId127" o:title=""/>
            </v:shape>
            <v:shape style="position:absolute;left:4297;top:-693;width:4638;height:10" type="#_x0000_t75" stroked="false">
              <v:imagedata r:id="rId128" o:title=""/>
            </v:shape>
            <v:shape style="position:absolute;left:8930;top:-693;width:1236;height:10" type="#_x0000_t75" stroked="false">
              <v:imagedata r:id="rId129" o:title=""/>
            </v:shape>
            <w10:wrap type="none"/>
          </v:group>
        </w:pict>
      </w:r>
      <w:r>
        <w:rPr>
          <w:rFonts w:ascii="宋体" w:hAnsi="宋体" w:cs="宋体" w:eastAsia="宋体" w:hint="default"/>
          <w:spacing w:val="-3"/>
          <w:sz w:val="21"/>
          <w:szCs w:val="21"/>
        </w:rPr>
        <w:t>注：恒宝国际有限责任公司为本公司在新加坡注册设立的全资子公司，其在新加坡缴</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纳的企业所得税税率为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17%</w:t>
      </w:r>
      <w:r>
        <w:rPr>
          <w:rFonts w:ascii="宋体" w:hAnsi="宋体" w:cs="宋体" w:eastAsia="宋体" w:hint="default"/>
          <w:sz w:val="21"/>
          <w:szCs w:val="21"/>
        </w:rPr>
        <w:t>。</w:t>
      </w:r>
    </w:p>
    <w:p>
      <w:pPr>
        <w:spacing w:line="240" w:lineRule="auto" w:before="1"/>
        <w:rPr>
          <w:rFonts w:ascii="宋体" w:hAnsi="宋体" w:cs="宋体" w:eastAsia="宋体" w:hint="default"/>
          <w:sz w:val="31"/>
          <w:szCs w:val="31"/>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税收优惠及批文</w:t>
      </w:r>
      <w:r>
        <w:rPr>
          <w:rFonts w:ascii="宋体" w:hAnsi="宋体" w:cs="宋体" w:eastAsia="宋体" w:hint="default"/>
          <w:sz w:val="21"/>
          <w:szCs w:val="21"/>
        </w:rPr>
      </w:r>
    </w:p>
    <w:p>
      <w:pPr>
        <w:spacing w:line="348" w:lineRule="auto" w:before="110"/>
        <w:ind w:left="1393" w:right="1782" w:hanging="536"/>
        <w:jc w:val="both"/>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pacing w:val="70"/>
          <w:sz w:val="21"/>
          <w:szCs w:val="21"/>
        </w:rPr>
        <w:t> </w:t>
      </w:r>
      <w:r>
        <w:rPr>
          <w:rFonts w:ascii="宋体" w:hAnsi="宋体" w:cs="宋体" w:eastAsia="宋体" w:hint="default"/>
          <w:spacing w:val="15"/>
          <w:sz w:val="21"/>
          <w:szCs w:val="21"/>
        </w:rPr>
        <w:t>公司根据财政部、国家税务总局关于软件产品增值税政策的通知（财税</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[2011]100 </w:t>
      </w:r>
      <w:r>
        <w:rPr>
          <w:rFonts w:ascii="宋体" w:hAnsi="宋体" w:cs="宋体" w:eastAsia="宋体" w:hint="default"/>
          <w:spacing w:val="-6"/>
          <w:sz w:val="21"/>
          <w:szCs w:val="21"/>
        </w:rPr>
        <w:t>号）的相关规定，软件产品按</w:t>
      </w:r>
      <w:r>
        <w:rPr>
          <w:rFonts w:ascii="宋体" w:hAnsi="宋体" w:cs="宋体" w:eastAsia="宋体" w:hint="default"/>
          <w:spacing w:val="-70"/>
          <w:sz w:val="21"/>
          <w:szCs w:val="21"/>
        </w:rPr>
        <w:t> </w:t>
      </w:r>
      <w:r>
        <w:rPr>
          <w:rFonts w:ascii="宋体" w:hAnsi="宋体" w:cs="宋体" w:eastAsia="宋体" w:hint="default"/>
          <w:spacing w:val="-4"/>
          <w:sz w:val="21"/>
          <w:szCs w:val="21"/>
        </w:rPr>
        <w:t>17</w:t>
      </w:r>
      <w:r>
        <w:rPr>
          <w:rFonts w:ascii="宋体" w:hAnsi="宋体" w:cs="宋体" w:eastAsia="宋体" w:hint="default"/>
          <w:spacing w:val="-4"/>
          <w:sz w:val="21"/>
          <w:szCs w:val="21"/>
        </w:rPr>
        <w:t>％的法定税率征收增值税后，对其</w:t>
      </w:r>
      <w:r>
        <w:rPr>
          <w:rFonts w:ascii="宋体" w:hAnsi="宋体" w:cs="宋体" w:eastAsia="宋体" w:hint="default"/>
          <w:w w:val="100"/>
          <w:sz w:val="21"/>
          <w:szCs w:val="21"/>
        </w:rPr>
        <w:t> </w:t>
      </w:r>
      <w:r>
        <w:rPr>
          <w:rFonts w:ascii="宋体" w:hAnsi="宋体" w:cs="宋体" w:eastAsia="宋体" w:hint="default"/>
          <w:sz w:val="21"/>
          <w:szCs w:val="21"/>
        </w:rPr>
        <w:t>增值税实际税负超过</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z w:val="21"/>
          <w:szCs w:val="21"/>
        </w:rPr>
        <w:t>％的部分享受即征即退政策。</w:t>
      </w:r>
    </w:p>
    <w:p>
      <w:pPr>
        <w:spacing w:line="240" w:lineRule="auto" w:before="0"/>
        <w:rPr>
          <w:rFonts w:ascii="宋体" w:hAnsi="宋体" w:cs="宋体" w:eastAsia="宋体" w:hint="default"/>
          <w:sz w:val="20"/>
          <w:szCs w:val="20"/>
        </w:rPr>
      </w:pPr>
    </w:p>
    <w:p>
      <w:pPr>
        <w:spacing w:line="350" w:lineRule="auto" w:before="168"/>
        <w:ind w:left="1393" w:right="1865" w:hanging="536"/>
        <w:jc w:val="both"/>
        <w:rPr>
          <w:rFonts w:ascii="宋体" w:hAnsi="宋体" w:cs="宋体" w:eastAsia="宋体" w:hint="default"/>
          <w:sz w:val="21"/>
          <w:szCs w:val="21"/>
        </w:rPr>
      </w:pPr>
      <w:r>
        <w:rPr>
          <w:rFonts w:ascii="宋体" w:hAnsi="宋体" w:cs="宋体" w:eastAsia="宋体" w:hint="default"/>
          <w:w w:val="100"/>
          <w:sz w:val="21"/>
          <w:szCs w:val="21"/>
        </w:rPr>
        <w:t>2</w:t>
      </w:r>
      <w:r>
        <w:rPr>
          <w:rFonts w:ascii="宋体" w:hAnsi="宋体" w:cs="宋体" w:eastAsia="宋体" w:hint="default"/>
          <w:w w:val="100"/>
          <w:sz w:val="21"/>
          <w:szCs w:val="21"/>
        </w:rPr>
        <w:t>、 </w:t>
      </w:r>
      <w:r>
        <w:rPr>
          <w:rFonts w:ascii="宋体" w:hAnsi="宋体" w:cs="宋体" w:eastAsia="宋体" w:hint="default"/>
          <w:spacing w:val="-2"/>
          <w:w w:val="100"/>
          <w:sz w:val="21"/>
          <w:szCs w:val="21"/>
        </w:rPr>
        <w:t>本公司经江苏省科学技术厅认定为高新技术企业（苏高企协（</w:t>
      </w:r>
      <w:r>
        <w:rPr>
          <w:rFonts w:ascii="宋体" w:hAnsi="宋体" w:cs="宋体" w:eastAsia="宋体" w:hint="default"/>
          <w:spacing w:val="-2"/>
          <w:w w:val="100"/>
          <w:sz w:val="21"/>
          <w:szCs w:val="21"/>
        </w:rPr>
        <w:t>2011</w:t>
      </w:r>
      <w:r>
        <w:rPr>
          <w:rFonts w:ascii="宋体" w:hAnsi="宋体" w:cs="宋体" w:eastAsia="宋体" w:hint="default"/>
          <w:spacing w:val="-2"/>
          <w:w w:val="100"/>
          <w:sz w:val="21"/>
          <w:szCs w:val="21"/>
        </w:rPr>
        <w:t>）</w:t>
      </w:r>
      <w:r>
        <w:rPr>
          <w:rFonts w:ascii="宋体" w:hAnsi="宋体" w:cs="宋体" w:eastAsia="宋体" w:hint="default"/>
          <w:spacing w:val="-2"/>
          <w:w w:val="100"/>
          <w:sz w:val="21"/>
          <w:szCs w:val="21"/>
        </w:rPr>
        <w:t>14</w:t>
      </w:r>
      <w:r>
        <w:rPr>
          <w:rFonts w:ascii="宋体" w:hAnsi="宋体" w:cs="宋体" w:eastAsia="宋体" w:hint="default"/>
          <w:spacing w:val="-22"/>
          <w:w w:val="100"/>
          <w:sz w:val="21"/>
          <w:szCs w:val="21"/>
        </w:rPr>
        <w:t> </w:t>
      </w:r>
      <w:r>
        <w:rPr>
          <w:rFonts w:ascii="宋体" w:hAnsi="宋体" w:cs="宋体" w:eastAsia="宋体" w:hint="default"/>
          <w:spacing w:val="-72"/>
          <w:w w:val="100"/>
          <w:sz w:val="21"/>
          <w:szCs w:val="21"/>
        </w:rPr>
        <w:t>号），</w:t>
      </w:r>
      <w:r>
        <w:rPr>
          <w:rFonts w:ascii="宋体" w:hAnsi="宋体" w:cs="宋体" w:eastAsia="宋体" w:hint="default"/>
          <w:spacing w:val="-108"/>
          <w:w w:val="100"/>
          <w:sz w:val="21"/>
          <w:szCs w:val="21"/>
        </w:rPr>
        <w:t> </w:t>
      </w:r>
      <w:r>
        <w:rPr>
          <w:rFonts w:ascii="宋体" w:hAnsi="宋体" w:cs="宋体" w:eastAsia="宋体" w:hint="default"/>
          <w:sz w:val="21"/>
          <w:szCs w:val="21"/>
        </w:rPr>
        <w:t>有效期至</w:t>
      </w:r>
      <w:r>
        <w:rPr>
          <w:rFonts w:ascii="宋体" w:hAnsi="宋体" w:cs="宋体" w:eastAsia="宋体" w:hint="default"/>
          <w:spacing w:val="-52"/>
          <w:sz w:val="21"/>
          <w:szCs w:val="21"/>
        </w:rPr>
        <w:t> </w:t>
      </w:r>
      <w:r>
        <w:rPr>
          <w:rFonts w:ascii="宋体" w:hAnsi="宋体" w:cs="宋体" w:eastAsia="宋体" w:hint="default"/>
          <w:sz w:val="21"/>
          <w:szCs w:val="21"/>
        </w:rPr>
        <w:t>2014</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5"/>
          <w:sz w:val="21"/>
          <w:szCs w:val="21"/>
        </w:rPr>
        <w:t> </w:t>
      </w:r>
      <w:r>
        <w:rPr>
          <w:rFonts w:ascii="宋体" w:hAnsi="宋体" w:cs="宋体" w:eastAsia="宋体" w:hint="default"/>
          <w:sz w:val="21"/>
          <w:szCs w:val="21"/>
        </w:rPr>
        <w:t>月，享受</w:t>
      </w:r>
      <w:r>
        <w:rPr>
          <w:rFonts w:ascii="宋体" w:hAnsi="宋体" w:cs="宋体" w:eastAsia="宋体" w:hint="default"/>
          <w:spacing w:val="-53"/>
          <w:sz w:val="21"/>
          <w:szCs w:val="21"/>
        </w:rPr>
        <w:t> </w:t>
      </w:r>
      <w:r>
        <w:rPr>
          <w:rFonts w:ascii="宋体" w:hAnsi="宋体" w:cs="宋体" w:eastAsia="宋体" w:hint="default"/>
          <w:sz w:val="21"/>
          <w:szCs w:val="21"/>
        </w:rPr>
        <w:t>15%</w:t>
      </w:r>
      <w:r>
        <w:rPr>
          <w:rFonts w:ascii="宋体" w:hAnsi="宋体" w:cs="宋体" w:eastAsia="宋体" w:hint="default"/>
          <w:sz w:val="21"/>
          <w:szCs w:val="21"/>
        </w:rPr>
        <w:t>的企业所得税优惠税率。</w:t>
      </w:r>
    </w:p>
    <w:p>
      <w:pPr>
        <w:spacing w:line="240" w:lineRule="auto" w:before="0"/>
        <w:rPr>
          <w:rFonts w:ascii="宋体" w:hAnsi="宋体" w:cs="宋体" w:eastAsia="宋体" w:hint="default"/>
          <w:sz w:val="20"/>
          <w:szCs w:val="20"/>
        </w:rPr>
      </w:pPr>
    </w:p>
    <w:p>
      <w:pPr>
        <w:spacing w:line="350" w:lineRule="auto" w:before="166"/>
        <w:ind w:left="1393" w:right="1793" w:hanging="536"/>
        <w:jc w:val="both"/>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pacing w:val="50"/>
          <w:sz w:val="21"/>
          <w:szCs w:val="21"/>
        </w:rPr>
        <w:t> </w:t>
      </w:r>
      <w:r>
        <w:rPr>
          <w:rFonts w:ascii="宋体" w:hAnsi="宋体" w:cs="宋体" w:eastAsia="宋体" w:hint="default"/>
          <w:spacing w:val="2"/>
          <w:sz w:val="21"/>
          <w:szCs w:val="21"/>
        </w:rPr>
        <w:t>本公司下属子公司北京东方英卡数字信息技术有限公司经北京市科学技术委</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
          <w:w w:val="100"/>
          <w:sz w:val="21"/>
          <w:szCs w:val="21"/>
        </w:rPr>
        <w:t>员会认定为高新技术企业（有效期至</w:t>
      </w:r>
      <w:r>
        <w:rPr>
          <w:rFonts w:ascii="宋体" w:hAnsi="宋体" w:cs="宋体" w:eastAsia="宋体" w:hint="default"/>
          <w:spacing w:val="-35"/>
          <w:w w:val="100"/>
          <w:sz w:val="21"/>
          <w:szCs w:val="21"/>
        </w:rPr>
        <w:t> </w:t>
      </w:r>
      <w:r>
        <w:rPr>
          <w:rFonts w:ascii="宋体" w:hAnsi="宋体" w:cs="宋体" w:eastAsia="宋体" w:hint="default"/>
          <w:spacing w:val="-1"/>
          <w:w w:val="100"/>
          <w:sz w:val="21"/>
          <w:szCs w:val="21"/>
        </w:rPr>
        <w:t>2013</w:t>
      </w:r>
      <w:r>
        <w:rPr>
          <w:rFonts w:ascii="宋体" w:hAnsi="宋体" w:cs="宋体" w:eastAsia="宋体" w:hint="default"/>
          <w:spacing w:val="-38"/>
          <w:w w:val="100"/>
          <w:sz w:val="21"/>
          <w:szCs w:val="21"/>
        </w:rPr>
        <w:t> </w:t>
      </w:r>
      <w:r>
        <w:rPr>
          <w:rFonts w:ascii="宋体" w:hAnsi="宋体" w:cs="宋体" w:eastAsia="宋体" w:hint="default"/>
          <w:w w:val="100"/>
          <w:sz w:val="21"/>
          <w:szCs w:val="21"/>
        </w:rPr>
        <w:t>年</w:t>
      </w:r>
      <w:r>
        <w:rPr>
          <w:rFonts w:ascii="宋体" w:hAnsi="宋体" w:cs="宋体" w:eastAsia="宋体" w:hint="default"/>
          <w:spacing w:val="-35"/>
          <w:w w:val="100"/>
          <w:sz w:val="21"/>
          <w:szCs w:val="21"/>
        </w:rPr>
        <w:t> </w:t>
      </w:r>
      <w:r>
        <w:rPr>
          <w:rFonts w:ascii="宋体" w:hAnsi="宋体" w:cs="宋体" w:eastAsia="宋体" w:hint="default"/>
          <w:w w:val="100"/>
          <w:sz w:val="21"/>
          <w:szCs w:val="21"/>
        </w:rPr>
        <w:t>12</w:t>
      </w:r>
      <w:r>
        <w:rPr>
          <w:rFonts w:ascii="宋体" w:hAnsi="宋体" w:cs="宋体" w:eastAsia="宋体" w:hint="default"/>
          <w:spacing w:val="-38"/>
          <w:w w:val="100"/>
          <w:sz w:val="21"/>
          <w:szCs w:val="21"/>
        </w:rPr>
        <w:t> </w:t>
      </w:r>
      <w:r>
        <w:rPr>
          <w:rFonts w:ascii="宋体" w:hAnsi="宋体" w:cs="宋体" w:eastAsia="宋体" w:hint="default"/>
          <w:spacing w:val="-23"/>
          <w:w w:val="100"/>
          <w:sz w:val="21"/>
          <w:szCs w:val="21"/>
        </w:rPr>
        <w:t>月），享受</w:t>
      </w:r>
      <w:r>
        <w:rPr>
          <w:rFonts w:ascii="宋体" w:hAnsi="宋体" w:cs="宋体" w:eastAsia="宋体" w:hint="default"/>
          <w:spacing w:val="-35"/>
          <w:w w:val="100"/>
          <w:sz w:val="21"/>
          <w:szCs w:val="21"/>
        </w:rPr>
        <w:t> </w:t>
      </w:r>
      <w:r>
        <w:rPr>
          <w:rFonts w:ascii="宋体" w:hAnsi="宋体" w:cs="宋体" w:eastAsia="宋体" w:hint="default"/>
          <w:spacing w:val="-2"/>
          <w:w w:val="100"/>
          <w:sz w:val="21"/>
          <w:szCs w:val="21"/>
        </w:rPr>
        <w:t>15%</w:t>
      </w:r>
      <w:r>
        <w:rPr>
          <w:rFonts w:ascii="宋体" w:hAnsi="宋体" w:cs="宋体" w:eastAsia="宋体" w:hint="default"/>
          <w:spacing w:val="-2"/>
          <w:w w:val="100"/>
          <w:sz w:val="21"/>
          <w:szCs w:val="21"/>
        </w:rPr>
        <w:t>的企业所得税</w:t>
      </w:r>
      <w:r>
        <w:rPr>
          <w:rFonts w:ascii="宋体" w:hAnsi="宋体" w:cs="宋体" w:eastAsia="宋体" w:hint="default"/>
          <w:w w:val="100"/>
          <w:sz w:val="21"/>
          <w:szCs w:val="21"/>
        </w:rPr>
        <w:t> </w:t>
      </w:r>
      <w:r>
        <w:rPr>
          <w:rFonts w:ascii="宋体" w:hAnsi="宋体" w:cs="宋体" w:eastAsia="宋体" w:hint="default"/>
          <w:sz w:val="21"/>
          <w:szCs w:val="21"/>
        </w:rPr>
        <w:t>优惠税率。</w:t>
      </w:r>
    </w:p>
    <w:p>
      <w:pPr>
        <w:spacing w:after="0" w:line="350" w:lineRule="auto"/>
        <w:jc w:val="both"/>
        <w:rPr>
          <w:rFonts w:ascii="宋体" w:hAnsi="宋体" w:cs="宋体" w:eastAsia="宋体" w:hint="default"/>
          <w:sz w:val="21"/>
          <w:szCs w:val="21"/>
        </w:rPr>
        <w:sectPr>
          <w:footerReference w:type="default" r:id="rId125"/>
          <w:pgSz w:w="11910" w:h="16840"/>
          <w:pgMar w:footer="980" w:header="851" w:top="1260" w:bottom="1160" w:left="1660" w:right="0"/>
        </w:sectPr>
      </w:pPr>
    </w:p>
    <w:p>
      <w:pPr>
        <w:spacing w:line="240" w:lineRule="auto" w:before="0"/>
        <w:rPr>
          <w:rFonts w:ascii="宋体" w:hAnsi="宋体" w:cs="宋体" w:eastAsia="宋体" w:hint="default"/>
          <w:sz w:val="20"/>
          <w:szCs w:val="20"/>
        </w:rPr>
      </w:pPr>
      <w:r>
        <w:rPr/>
        <w:pict>
          <v:group style="position:absolute;margin-left:102.5pt;margin-top:321.909973pt;width:708.85pt;height:5.4pt;mso-position-horizontal-relative:page;mso-position-vertical-relative:page;z-index:-1311904" coordorigin="2050,6438" coordsize="14177,108">
            <v:shape style="position:absolute;left:2050;top:6438;width:1231;height:108" type="#_x0000_t75" stroked="false">
              <v:imagedata r:id="rId135" o:title=""/>
            </v:shape>
            <v:shape style="position:absolute;left:3257;top:6534;width:694;height:12" type="#_x0000_t75" stroked="false">
              <v:imagedata r:id="rId136" o:title=""/>
            </v:shape>
            <v:shape style="position:absolute;left:3936;top:6534;width:713;height:12" type="#_x0000_t75" stroked="false">
              <v:imagedata r:id="rId137" o:title=""/>
            </v:shape>
            <v:shape style="position:absolute;left:4635;top:6534;width:884;height:12" type="#_x0000_t75" stroked="false">
              <v:imagedata r:id="rId138" o:title=""/>
            </v:shape>
            <v:shape style="position:absolute;left:5504;top:6534;width:881;height:12" type="#_x0000_t75" stroked="false">
              <v:imagedata r:id="rId139" o:title=""/>
            </v:shape>
            <v:shape style="position:absolute;left:6371;top:6534;width:2011;height:12" type="#_x0000_t75" stroked="false">
              <v:imagedata r:id="rId140" o:title=""/>
            </v:shape>
            <v:shape style="position:absolute;left:8367;top:6534;width:879;height:12" type="#_x0000_t75" stroked="false">
              <v:imagedata r:id="rId141" o:title=""/>
            </v:shape>
            <v:shape style="position:absolute;left:9232;top:6534;width:1061;height:12" type="#_x0000_t75" stroked="false">
              <v:imagedata r:id="rId142" o:title=""/>
            </v:shape>
            <v:shape style="position:absolute;left:10278;top:6534;width:725;height:12" type="#_x0000_t75" stroked="false">
              <v:imagedata r:id="rId143" o:title=""/>
            </v:shape>
            <v:shape style="position:absolute;left:10989;top:6534;width:722;height:12" type="#_x0000_t75" stroked="false">
              <v:imagedata r:id="rId144" o:title=""/>
            </v:shape>
            <v:shape style="position:absolute;left:11697;top:6534;width:689;height:12" type="#_x0000_t75" stroked="false">
              <v:imagedata r:id="rId145" o:title=""/>
            </v:shape>
            <v:shape style="position:absolute;left:12371;top:6534;width:1064;height:12" type="#_x0000_t75" stroked="false">
              <v:imagedata r:id="rId146" o:title=""/>
            </v:shape>
            <v:shape style="position:absolute;left:13420;top:6534;width:960;height:12" type="#_x0000_t75" stroked="false">
              <v:imagedata r:id="rId147" o:title=""/>
            </v:shape>
            <v:shape style="position:absolute;left:14366;top:6537;width:1860;height:10" type="#_x0000_t75" stroked="false">
              <v:imagedata r:id="rId148" o:title=""/>
            </v:shape>
            <w10:wrap type="none"/>
          </v:group>
        </w:pict>
      </w:r>
      <w:r>
        <w:rPr/>
        <w:pict>
          <v:group style="position:absolute;margin-left:102.5pt;margin-top:431.950012pt;width:708.85pt;height:5.05pt;mso-position-horizontal-relative:page;mso-position-vertical-relative:page;z-index:-1311880" coordorigin="2050,8639" coordsize="14177,101">
            <v:shape style="position:absolute;left:2050;top:8639;width:1231;height:101" type="#_x0000_t75" stroked="false">
              <v:imagedata r:id="rId149" o:title=""/>
            </v:shape>
            <v:shape style="position:absolute;left:3257;top:8730;width:684;height:10" type="#_x0000_t75" stroked="false">
              <v:imagedata r:id="rId150" o:title=""/>
            </v:shape>
            <v:shape style="position:absolute;left:3936;top:8730;width:703;height:10" type="#_x0000_t75" stroked="false">
              <v:imagedata r:id="rId54" o:title=""/>
            </v:shape>
            <v:shape style="position:absolute;left:4635;top:8730;width:874;height:10" type="#_x0000_t75" stroked="false">
              <v:imagedata r:id="rId151" o:title=""/>
            </v:shape>
            <v:shape style="position:absolute;left:5504;top:8730;width:871;height:10" type="#_x0000_t75" stroked="false">
              <v:imagedata r:id="rId152" o:title=""/>
            </v:shape>
            <v:shape style="position:absolute;left:6371;top:8730;width:2002;height:10" type="#_x0000_t75" stroked="false">
              <v:imagedata r:id="rId153" o:title=""/>
            </v:shape>
            <v:shape style="position:absolute;left:8367;top:8730;width:869;height:10" type="#_x0000_t75" stroked="false">
              <v:imagedata r:id="rId154" o:title=""/>
            </v:shape>
            <v:shape style="position:absolute;left:9232;top:8730;width:2470;height:10" type="#_x0000_t75" stroked="false">
              <v:imagedata r:id="rId155" o:title=""/>
            </v:shape>
            <v:shape style="position:absolute;left:11697;top:8730;width:1729;height:10" type="#_x0000_t75" stroked="false">
              <v:imagedata r:id="rId156" o:title=""/>
            </v:shape>
            <v:shape style="position:absolute;left:13420;top:8730;width:950;height:10" type="#_x0000_t75" stroked="false">
              <v:imagedata r:id="rId157" o:title=""/>
            </v:shape>
            <v:shape style="position:absolute;left:14366;top:8730;width:1860;height:10" type="#_x0000_t75" stroked="false">
              <v:imagedata r:id="rId148" o:title=""/>
            </v:shape>
            <w10:wrap type="none"/>
          </v:group>
        </w:pic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tabs>
          <w:tab w:pos="853" w:val="left" w:leader="none"/>
        </w:tabs>
        <w:spacing w:before="36"/>
        <w:ind w:left="125" w:right="0" w:firstLine="0"/>
        <w:jc w:val="left"/>
        <w:rPr>
          <w:rFonts w:ascii="宋体" w:hAnsi="宋体" w:cs="宋体" w:eastAsia="宋体" w:hint="default"/>
          <w:sz w:val="21"/>
          <w:szCs w:val="21"/>
        </w:rPr>
      </w:pPr>
      <w:r>
        <w:rPr>
          <w:rFonts w:ascii="宋体" w:hAnsi="宋体" w:cs="宋体" w:eastAsia="宋体" w:hint="default"/>
          <w:b/>
          <w:bCs/>
          <w:sz w:val="21"/>
          <w:szCs w:val="21"/>
        </w:rPr>
        <w:t>四、</w:t>
        <w:tab/>
        <w:t>企业合并及合并财务报表</w:t>
      </w:r>
      <w:r>
        <w:rPr>
          <w:rFonts w:ascii="宋体" w:hAnsi="宋体" w:cs="宋体" w:eastAsia="宋体" w:hint="default"/>
          <w:sz w:val="21"/>
          <w:szCs w:val="21"/>
        </w:rPr>
      </w:r>
    </w:p>
    <w:p>
      <w:pPr>
        <w:spacing w:before="126"/>
        <w:ind w:left="858" w:right="0" w:firstLine="0"/>
        <w:jc w:val="left"/>
        <w:rPr>
          <w:rFonts w:ascii="宋体" w:hAnsi="宋体" w:cs="宋体" w:eastAsia="宋体" w:hint="default"/>
          <w:sz w:val="21"/>
          <w:szCs w:val="21"/>
        </w:rPr>
      </w:pPr>
      <w:r>
        <w:rPr>
          <w:rFonts w:ascii="宋体" w:hAnsi="宋体" w:cs="宋体" w:eastAsia="宋体" w:hint="default"/>
          <w:w w:val="100"/>
          <w:sz w:val="21"/>
          <w:szCs w:val="21"/>
        </w:rPr>
        <w:t>（本</w:t>
      </w:r>
      <w:r>
        <w:rPr>
          <w:rFonts w:ascii="宋体" w:hAnsi="宋体" w:cs="宋体" w:eastAsia="宋体" w:hint="default"/>
          <w:spacing w:val="-3"/>
          <w:w w:val="100"/>
          <w:sz w:val="21"/>
          <w:szCs w:val="21"/>
        </w:rPr>
        <w:t>节</w:t>
      </w:r>
      <w:r>
        <w:rPr>
          <w:rFonts w:ascii="宋体" w:hAnsi="宋体" w:cs="宋体" w:eastAsia="宋体" w:hint="default"/>
          <w:w w:val="100"/>
          <w:sz w:val="21"/>
          <w:szCs w:val="21"/>
        </w:rPr>
        <w:t>下</w:t>
      </w:r>
      <w:r>
        <w:rPr>
          <w:rFonts w:ascii="宋体" w:hAnsi="宋体" w:cs="宋体" w:eastAsia="宋体" w:hint="default"/>
          <w:spacing w:val="-3"/>
          <w:w w:val="100"/>
          <w:sz w:val="21"/>
          <w:szCs w:val="21"/>
        </w:rPr>
        <w:t>列</w:t>
      </w:r>
      <w:r>
        <w:rPr>
          <w:rFonts w:ascii="宋体" w:hAnsi="宋体" w:cs="宋体" w:eastAsia="宋体" w:hint="default"/>
          <w:w w:val="100"/>
          <w:sz w:val="21"/>
          <w:szCs w:val="21"/>
        </w:rPr>
        <w:t>表</w:t>
      </w:r>
      <w:r>
        <w:rPr>
          <w:rFonts w:ascii="宋体" w:hAnsi="宋体" w:cs="宋体" w:eastAsia="宋体" w:hint="default"/>
          <w:spacing w:val="-3"/>
          <w:w w:val="100"/>
          <w:sz w:val="21"/>
          <w:szCs w:val="21"/>
        </w:rPr>
        <w:t>式</w:t>
      </w:r>
      <w:r>
        <w:rPr>
          <w:rFonts w:ascii="宋体" w:hAnsi="宋体" w:cs="宋体" w:eastAsia="宋体" w:hint="default"/>
          <w:w w:val="100"/>
          <w:sz w:val="21"/>
          <w:szCs w:val="21"/>
        </w:rPr>
        <w:t>数</w:t>
      </w:r>
      <w:r>
        <w:rPr>
          <w:rFonts w:ascii="宋体" w:hAnsi="宋体" w:cs="宋体" w:eastAsia="宋体" w:hint="default"/>
          <w:spacing w:val="-3"/>
          <w:w w:val="100"/>
          <w:sz w:val="21"/>
          <w:szCs w:val="21"/>
        </w:rPr>
        <w:t>据</w:t>
      </w:r>
      <w:r>
        <w:rPr>
          <w:rFonts w:ascii="宋体" w:hAnsi="宋体" w:cs="宋体" w:eastAsia="宋体" w:hint="default"/>
          <w:w w:val="100"/>
          <w:sz w:val="21"/>
          <w:szCs w:val="21"/>
        </w:rPr>
        <w:t>中</w:t>
      </w:r>
      <w:r>
        <w:rPr>
          <w:rFonts w:ascii="宋体" w:hAnsi="宋体" w:cs="宋体" w:eastAsia="宋体" w:hint="default"/>
          <w:spacing w:val="-3"/>
          <w:w w:val="100"/>
          <w:sz w:val="21"/>
          <w:szCs w:val="21"/>
        </w:rPr>
        <w:t>的</w:t>
      </w:r>
      <w:r>
        <w:rPr>
          <w:rFonts w:ascii="宋体" w:hAnsi="宋体" w:cs="宋体" w:eastAsia="宋体" w:hint="default"/>
          <w:w w:val="100"/>
          <w:sz w:val="21"/>
          <w:szCs w:val="21"/>
        </w:rPr>
        <w:t>金额</w:t>
      </w:r>
      <w:r>
        <w:rPr>
          <w:rFonts w:ascii="宋体" w:hAnsi="宋体" w:cs="宋体" w:eastAsia="宋体" w:hint="default"/>
          <w:spacing w:val="-3"/>
          <w:w w:val="100"/>
          <w:sz w:val="21"/>
          <w:szCs w:val="21"/>
        </w:rPr>
        <w:t>单</w:t>
      </w:r>
      <w:r>
        <w:rPr>
          <w:rFonts w:ascii="宋体" w:hAnsi="宋体" w:cs="宋体" w:eastAsia="宋体" w:hint="default"/>
          <w:w w:val="100"/>
          <w:sz w:val="21"/>
          <w:szCs w:val="21"/>
        </w:rPr>
        <w:t>位</w:t>
      </w:r>
      <w:r>
        <w:rPr>
          <w:rFonts w:ascii="宋体" w:hAnsi="宋体" w:cs="宋体" w:eastAsia="宋体" w:hint="default"/>
          <w:spacing w:val="-3"/>
          <w:w w:val="100"/>
          <w:sz w:val="21"/>
          <w:szCs w:val="21"/>
        </w:rPr>
        <w:t>，</w:t>
      </w:r>
      <w:r>
        <w:rPr>
          <w:rFonts w:ascii="宋体" w:hAnsi="宋体" w:cs="宋体" w:eastAsia="宋体" w:hint="default"/>
          <w:w w:val="100"/>
          <w:sz w:val="21"/>
          <w:szCs w:val="21"/>
        </w:rPr>
        <w:t>除</w:t>
      </w:r>
      <w:r>
        <w:rPr>
          <w:rFonts w:ascii="宋体" w:hAnsi="宋体" w:cs="宋体" w:eastAsia="宋体" w:hint="default"/>
          <w:spacing w:val="-3"/>
          <w:w w:val="100"/>
          <w:sz w:val="21"/>
          <w:szCs w:val="21"/>
        </w:rPr>
        <w:t>非</w:t>
      </w:r>
      <w:r>
        <w:rPr>
          <w:rFonts w:ascii="宋体" w:hAnsi="宋体" w:cs="宋体" w:eastAsia="宋体" w:hint="default"/>
          <w:w w:val="100"/>
          <w:sz w:val="21"/>
          <w:szCs w:val="21"/>
        </w:rPr>
        <w:t>特</w:t>
      </w:r>
      <w:r>
        <w:rPr>
          <w:rFonts w:ascii="宋体" w:hAnsi="宋体" w:cs="宋体" w:eastAsia="宋体" w:hint="default"/>
          <w:spacing w:val="-3"/>
          <w:w w:val="100"/>
          <w:sz w:val="21"/>
          <w:szCs w:val="21"/>
        </w:rPr>
        <w:t>别</w:t>
      </w:r>
      <w:r>
        <w:rPr>
          <w:rFonts w:ascii="宋体" w:hAnsi="宋体" w:cs="宋体" w:eastAsia="宋体" w:hint="default"/>
          <w:w w:val="100"/>
          <w:sz w:val="21"/>
          <w:szCs w:val="21"/>
        </w:rPr>
        <w:t>注</w:t>
      </w:r>
      <w:r>
        <w:rPr>
          <w:rFonts w:ascii="宋体" w:hAnsi="宋体" w:cs="宋体" w:eastAsia="宋体" w:hint="default"/>
          <w:spacing w:val="-3"/>
          <w:w w:val="100"/>
          <w:sz w:val="21"/>
          <w:szCs w:val="21"/>
        </w:rPr>
        <w:t>明</w:t>
      </w:r>
      <w:r>
        <w:rPr>
          <w:rFonts w:ascii="宋体" w:hAnsi="宋体" w:cs="宋体" w:eastAsia="宋体" w:hint="default"/>
          <w:w w:val="100"/>
          <w:sz w:val="21"/>
          <w:szCs w:val="21"/>
        </w:rPr>
        <w:t>外均</w:t>
      </w:r>
      <w:r>
        <w:rPr>
          <w:rFonts w:ascii="宋体" w:hAnsi="宋体" w:cs="宋体" w:eastAsia="宋体" w:hint="default"/>
          <w:spacing w:val="-3"/>
          <w:w w:val="100"/>
          <w:sz w:val="21"/>
          <w:szCs w:val="21"/>
        </w:rPr>
        <w:t>为</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子公司情况</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pict>
          <v:shape style="position:absolute;margin-left:163.100006pt;margin-top:22.203674pt;width:.48pt;height:.12pt;mso-position-horizontal-relative:page;mso-position-vertical-relative:paragraph;z-index:-1312216" type="#_x0000_t75" stroked="false">
            <v:imagedata r:id="rId158" o:title=""/>
          </v:shape>
        </w:pict>
      </w:r>
      <w:r>
        <w:rPr/>
        <w:pict>
          <v:shape style="position:absolute;margin-left:197.059998pt;margin-top:22.203674pt;width:.48001pt;height:.12pt;mso-position-horizontal-relative:page;mso-position-vertical-relative:paragraph;z-index:-1312192" type="#_x0000_t75" stroked="false">
            <v:imagedata r:id="rId158" o:title=""/>
          </v:shape>
        </w:pict>
      </w:r>
      <w:r>
        <w:rPr/>
        <w:pict>
          <v:shape style="position:absolute;margin-left:231.979996pt;margin-top:22.203674pt;width:.48001pt;height:.12pt;mso-position-horizontal-relative:page;mso-position-vertical-relative:paragraph;z-index:-1312168" type="#_x0000_t75" stroked="false">
            <v:imagedata r:id="rId158" o:title=""/>
          </v:shape>
        </w:pict>
      </w:r>
      <w:r>
        <w:rPr/>
        <w:pict>
          <v:shape style="position:absolute;margin-left:275.450012pt;margin-top:22.203674pt;width:.48001pt;height:.12pt;mso-position-horizontal-relative:page;mso-position-vertical-relative:paragraph;z-index:-1312144" type="#_x0000_t75" stroked="false">
            <v:imagedata r:id="rId158" o:title=""/>
          </v:shape>
        </w:pict>
      </w:r>
      <w:r>
        <w:rPr/>
        <w:pict>
          <v:shape style="position:absolute;margin-left:318.769989pt;margin-top:22.203674pt;width:.47998pt;height:.12pt;mso-position-horizontal-relative:page;mso-position-vertical-relative:paragraph;z-index:-1312120" type="#_x0000_t75" stroked="false">
            <v:imagedata r:id="rId158" o:title=""/>
          </v:shape>
        </w:pict>
      </w:r>
      <w:r>
        <w:rPr/>
        <w:pict>
          <v:shape style="position:absolute;margin-left:418.609985pt;margin-top:22.203674pt;width:.48001pt;height:.12pt;mso-position-horizontal-relative:page;mso-position-vertical-relative:paragraph;z-index:-1312096" type="#_x0000_t75" stroked="false">
            <v:imagedata r:id="rId158" o:title=""/>
          </v:shape>
        </w:pict>
      </w:r>
      <w:r>
        <w:rPr/>
        <w:pict>
          <v:shape style="position:absolute;margin-left:461.829987pt;margin-top:22.203674pt;width:.48001pt;height:.12pt;mso-position-horizontal-relative:page;mso-position-vertical-relative:paragraph;z-index:-1312072" type="#_x0000_t75" stroked="false">
            <v:imagedata r:id="rId158" o:title=""/>
          </v:shape>
        </w:pict>
      </w:r>
      <w:r>
        <w:rPr/>
        <w:pict>
          <v:shape style="position:absolute;margin-left:514.150024pt;margin-top:22.203674pt;width:.48004pt;height:.12pt;mso-position-horizontal-relative:page;mso-position-vertical-relative:paragraph;z-index:-1312048" type="#_x0000_t75" stroked="false">
            <v:imagedata r:id="rId158" o:title=""/>
          </v:shape>
        </w:pict>
      </w:r>
      <w:r>
        <w:rPr/>
        <w:pict>
          <v:shape style="position:absolute;margin-left:549.669983pt;margin-top:22.203674pt;width:.47998pt;height:.12pt;mso-position-horizontal-relative:page;mso-position-vertical-relative:paragraph;z-index:-1312024" type="#_x0000_t75" stroked="false">
            <v:imagedata r:id="rId158" o:title=""/>
          </v:shape>
        </w:pict>
      </w:r>
      <w:r>
        <w:rPr/>
        <w:pict>
          <v:shape style="position:absolute;margin-left:585.070007pt;margin-top:22.203674pt;width:.47998pt;height:.12pt;mso-position-horizontal-relative:page;mso-position-vertical-relative:paragraph;z-index:-1312000" type="#_x0000_t75" stroked="false">
            <v:imagedata r:id="rId158" o:title=""/>
          </v:shape>
        </w:pict>
      </w:r>
      <w:r>
        <w:rPr/>
        <w:pict>
          <v:shape style="position:absolute;margin-left:618.789978pt;margin-top:22.203674pt;width:.47998pt;height:.12pt;mso-position-horizontal-relative:page;mso-position-vertical-relative:paragraph;z-index:-1311976" type="#_x0000_t75" stroked="false">
            <v:imagedata r:id="rId158" o:title=""/>
          </v:shape>
        </w:pict>
      </w:r>
      <w:r>
        <w:rPr/>
        <w:pict>
          <v:shape style="position:absolute;margin-left:671.26001pt;margin-top:22.203674pt;width:.48004pt;height:.12pt;mso-position-horizontal-relative:page;mso-position-vertical-relative:paragraph;z-index:-1311952" type="#_x0000_t75" stroked="false">
            <v:imagedata r:id="rId158" o:title=""/>
          </v:shape>
        </w:pict>
      </w:r>
      <w:r>
        <w:rPr/>
        <w:pict>
          <v:shape style="position:absolute;margin-left:718.539978pt;margin-top:22.203674pt;width:.47998pt;height:.12pt;mso-position-horizontal-relative:page;mso-position-vertical-relative:paragraph;z-index:-1311928" type="#_x0000_t75" stroked="false">
            <v:imagedata r:id="rId158" o:title=""/>
          </v:shape>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通过设立或投资等方式取得的子公司</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1231"/>
        <w:gridCol w:w="679"/>
        <w:gridCol w:w="698"/>
        <w:gridCol w:w="869"/>
        <w:gridCol w:w="866"/>
        <w:gridCol w:w="1997"/>
        <w:gridCol w:w="864"/>
        <w:gridCol w:w="1046"/>
        <w:gridCol w:w="710"/>
        <w:gridCol w:w="708"/>
        <w:gridCol w:w="674"/>
        <w:gridCol w:w="1049"/>
        <w:gridCol w:w="946"/>
        <w:gridCol w:w="1851"/>
      </w:tblGrid>
      <w:tr>
        <w:trPr>
          <w:trHeight w:val="2321" w:hRule="exact"/>
        </w:trPr>
        <w:tc>
          <w:tcPr>
            <w:tcW w:w="1231"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67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381" w:lineRule="auto"/>
              <w:ind w:left="153" w:right="62" w:hanging="89"/>
              <w:jc w:val="left"/>
              <w:rPr>
                <w:rFonts w:ascii="宋体" w:hAnsi="宋体" w:cs="宋体" w:eastAsia="宋体" w:hint="default"/>
                <w:sz w:val="18"/>
                <w:szCs w:val="18"/>
              </w:rPr>
            </w:pPr>
            <w:r>
              <w:rPr>
                <w:rFonts w:ascii="宋体" w:hAnsi="宋体" w:cs="宋体" w:eastAsia="宋体" w:hint="default"/>
                <w:sz w:val="18"/>
                <w:szCs w:val="18"/>
              </w:rPr>
              <w:t>子公司 类型</w:t>
            </w:r>
          </w:p>
        </w:tc>
        <w:tc>
          <w:tcPr>
            <w:tcW w:w="69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86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86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99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633" w:right="0"/>
              <w:jc w:val="left"/>
              <w:rPr>
                <w:rFonts w:ascii="宋体" w:hAnsi="宋体" w:cs="宋体" w:eastAsia="宋体" w:hint="default"/>
                <w:sz w:val="18"/>
                <w:szCs w:val="18"/>
              </w:rPr>
            </w:pPr>
            <w:r>
              <w:rPr>
                <w:rFonts w:ascii="宋体" w:hAnsi="宋体" w:cs="宋体" w:eastAsia="宋体" w:hint="default"/>
                <w:sz w:val="18"/>
                <w:szCs w:val="18"/>
              </w:rPr>
              <w:t>经营范围</w:t>
            </w:r>
          </w:p>
        </w:tc>
        <w:tc>
          <w:tcPr>
            <w:tcW w:w="86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381" w:lineRule="auto"/>
              <w:ind w:left="155" w:right="65" w:hanging="89"/>
              <w:jc w:val="left"/>
              <w:rPr>
                <w:rFonts w:ascii="宋体" w:hAnsi="宋体" w:cs="宋体" w:eastAsia="宋体" w:hint="default"/>
                <w:sz w:val="18"/>
                <w:szCs w:val="18"/>
              </w:rPr>
            </w:pPr>
            <w:r>
              <w:rPr>
                <w:rFonts w:ascii="宋体" w:hAnsi="宋体" w:cs="宋体" w:eastAsia="宋体" w:hint="default"/>
                <w:sz w:val="18"/>
                <w:szCs w:val="18"/>
              </w:rPr>
              <w:t>期末实际 出资额</w:t>
            </w:r>
          </w:p>
        </w:tc>
        <w:tc>
          <w:tcPr>
            <w:tcW w:w="1046"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381" w:lineRule="auto"/>
              <w:ind w:left="67" w:right="67"/>
              <w:jc w:val="both"/>
              <w:rPr>
                <w:rFonts w:ascii="宋体" w:hAnsi="宋体" w:cs="宋体" w:eastAsia="宋体" w:hint="default"/>
                <w:sz w:val="18"/>
                <w:szCs w:val="18"/>
              </w:rPr>
            </w:pPr>
            <w:r>
              <w:rPr>
                <w:rFonts w:ascii="宋体" w:hAnsi="宋体" w:cs="宋体" w:eastAsia="宋体" w:hint="default"/>
                <w:sz w:val="18"/>
                <w:szCs w:val="18"/>
              </w:rPr>
              <w:t>实质上构成 对子公司净 投资的其他 项目余额</w:t>
            </w:r>
          </w:p>
        </w:tc>
        <w:tc>
          <w:tcPr>
            <w:tcW w:w="71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381" w:lineRule="auto"/>
              <w:ind w:left="124" w:right="79"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 例</w:t>
            </w:r>
            <w:r>
              <w:rPr>
                <w:rFonts w:ascii="Times New Roman" w:hAnsi="Times New Roman" w:cs="Times New Roman" w:eastAsia="Times New Roman" w:hint="default"/>
                <w:sz w:val="18"/>
                <w:szCs w:val="18"/>
              </w:rPr>
              <w:t>(%)</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2"/>
                <w:szCs w:val="22"/>
              </w:rPr>
            </w:pPr>
          </w:p>
          <w:p>
            <w:pPr>
              <w:pStyle w:val="TableParagraph"/>
              <w:spacing w:line="403" w:lineRule="auto"/>
              <w:ind w:left="79" w:right="77"/>
              <w:jc w:val="center"/>
              <w:rPr>
                <w:rFonts w:ascii="Times New Roman" w:hAnsi="Times New Roman" w:cs="Times New Roman" w:eastAsia="Times New Roman" w:hint="default"/>
                <w:sz w:val="18"/>
                <w:szCs w:val="18"/>
              </w:rPr>
            </w:pPr>
            <w:r>
              <w:rPr>
                <w:rFonts w:ascii="宋体" w:hAnsi="宋体" w:cs="宋体" w:eastAsia="宋体" w:hint="default"/>
                <w:sz w:val="18"/>
                <w:szCs w:val="18"/>
              </w:rPr>
              <w:t>表决权 比例 </w:t>
            </w:r>
            <w:r>
              <w:rPr>
                <w:rFonts w:ascii="Times New Roman" w:hAnsi="Times New Roman" w:cs="Times New Roman" w:eastAsia="Times New Roman" w:hint="default"/>
                <w:sz w:val="18"/>
                <w:szCs w:val="18"/>
              </w:rPr>
              <w:t>(%)</w:t>
            </w:r>
          </w:p>
        </w:tc>
        <w:tc>
          <w:tcPr>
            <w:tcW w:w="6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381" w:lineRule="auto"/>
              <w:ind w:left="62" w:right="60"/>
              <w:jc w:val="left"/>
              <w:rPr>
                <w:rFonts w:ascii="宋体" w:hAnsi="宋体" w:cs="宋体" w:eastAsia="宋体" w:hint="default"/>
                <w:sz w:val="18"/>
                <w:szCs w:val="18"/>
              </w:rPr>
            </w:pPr>
            <w:r>
              <w:rPr>
                <w:rFonts w:ascii="宋体" w:hAnsi="宋体" w:cs="宋体" w:eastAsia="宋体" w:hint="default"/>
                <w:sz w:val="18"/>
                <w:szCs w:val="18"/>
              </w:rPr>
              <w:t>是否合 并报表</w:t>
            </w:r>
          </w:p>
        </w:tc>
        <w:tc>
          <w:tcPr>
            <w:tcW w:w="104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381" w:lineRule="auto"/>
              <w:ind w:left="430" w:right="68" w:hanging="361"/>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94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81" w:lineRule="auto" w:before="149"/>
              <w:ind w:left="105" w:right="108"/>
              <w:jc w:val="both"/>
              <w:rPr>
                <w:rFonts w:ascii="宋体" w:hAnsi="宋体" w:cs="宋体" w:eastAsia="宋体" w:hint="default"/>
                <w:sz w:val="18"/>
                <w:szCs w:val="18"/>
              </w:rPr>
            </w:pPr>
            <w:r>
              <w:rPr>
                <w:rFonts w:ascii="宋体" w:hAnsi="宋体" w:cs="宋体" w:eastAsia="宋体" w:hint="default"/>
                <w:sz w:val="18"/>
                <w:szCs w:val="18"/>
              </w:rPr>
              <w:t>少数股东 权益中用 于冲减少 数股东损 益的金额</w:t>
            </w:r>
          </w:p>
        </w:tc>
        <w:tc>
          <w:tcPr>
            <w:tcW w:w="1851" w:type="dxa"/>
            <w:vMerge w:val="restart"/>
            <w:tcBorders>
              <w:top w:val="single" w:sz="12" w:space="0" w:color="000000"/>
              <w:left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381" w:lineRule="auto"/>
              <w:ind w:left="110" w:right="113"/>
              <w:jc w:val="both"/>
              <w:rPr>
                <w:rFonts w:ascii="宋体" w:hAnsi="宋体" w:cs="宋体" w:eastAsia="宋体" w:hint="default"/>
                <w:sz w:val="18"/>
                <w:szCs w:val="18"/>
              </w:rPr>
            </w:pPr>
            <w:r>
              <w:rPr>
                <w:rFonts w:ascii="宋体" w:hAnsi="宋体" w:cs="宋体" w:eastAsia="宋体" w:hint="default"/>
                <w:sz w:val="18"/>
                <w:szCs w:val="18"/>
              </w:rPr>
              <w:t>从母公司所有者权益 冲减子公司少数股东 分担的本期亏损超过 少数股东在该子公司 期初所有者权益中所 享有份额后的余额</w:t>
            </w:r>
          </w:p>
        </w:tc>
      </w:tr>
      <w:tr>
        <w:trPr>
          <w:trHeight w:val="2302" w:hRule="exact"/>
        </w:trPr>
        <w:tc>
          <w:tcPr>
            <w:tcW w:w="123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6"/>
                <w:szCs w:val="16"/>
              </w:rPr>
            </w:pPr>
          </w:p>
          <w:p>
            <w:pPr>
              <w:pStyle w:val="TableParagraph"/>
              <w:spacing w:line="381" w:lineRule="auto"/>
              <w:ind w:left="122" w:right="199"/>
              <w:jc w:val="both"/>
              <w:rPr>
                <w:rFonts w:ascii="宋体" w:hAnsi="宋体" w:cs="宋体" w:eastAsia="宋体" w:hint="default"/>
                <w:sz w:val="15"/>
                <w:szCs w:val="15"/>
              </w:rPr>
            </w:pPr>
            <w:r>
              <w:rPr>
                <w:rFonts w:ascii="宋体" w:hAnsi="宋体" w:cs="宋体" w:eastAsia="宋体" w:hint="default"/>
                <w:sz w:val="15"/>
                <w:szCs w:val="15"/>
              </w:rPr>
              <w:t>江苏恒宝智能</w:t>
            </w:r>
            <w:r>
              <w:rPr>
                <w:rFonts w:ascii="宋体" w:hAnsi="宋体" w:cs="宋体" w:eastAsia="宋体" w:hint="default"/>
                <w:w w:val="100"/>
                <w:sz w:val="15"/>
                <w:szCs w:val="15"/>
              </w:rPr>
              <w:t> </w:t>
            </w:r>
            <w:r>
              <w:rPr>
                <w:rFonts w:ascii="宋体" w:hAnsi="宋体" w:cs="宋体" w:eastAsia="宋体" w:hint="default"/>
                <w:sz w:val="15"/>
                <w:szCs w:val="15"/>
              </w:rPr>
              <w:t>识别技术有限</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4"/>
                <w:szCs w:val="14"/>
              </w:rPr>
            </w:pPr>
          </w:p>
          <w:p>
            <w:pPr>
              <w:pStyle w:val="TableParagraph"/>
              <w:spacing w:line="381" w:lineRule="auto"/>
              <w:ind w:left="184" w:right="107" w:hanging="77"/>
              <w:jc w:val="left"/>
              <w:rPr>
                <w:rFonts w:ascii="宋体" w:hAnsi="宋体" w:cs="宋体" w:eastAsia="宋体" w:hint="default"/>
                <w:sz w:val="15"/>
                <w:szCs w:val="15"/>
              </w:rPr>
            </w:pPr>
            <w:r>
              <w:rPr>
                <w:rFonts w:ascii="宋体" w:hAnsi="宋体" w:cs="宋体" w:eastAsia="宋体" w:hint="default"/>
                <w:sz w:val="15"/>
                <w:szCs w:val="15"/>
              </w:rPr>
              <w:t>控股子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6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无锡</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制造业</w:t>
            </w: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2,000.00</w:t>
            </w:r>
          </w:p>
        </w:tc>
        <w:tc>
          <w:tcPr>
            <w:tcW w:w="19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379" w:lineRule="auto"/>
              <w:ind w:left="103" w:right="98"/>
              <w:jc w:val="left"/>
              <w:rPr>
                <w:rFonts w:ascii="宋体" w:hAnsi="宋体" w:cs="宋体" w:eastAsia="宋体" w:hint="default"/>
                <w:sz w:val="15"/>
                <w:szCs w:val="15"/>
              </w:rPr>
            </w:pPr>
            <w:r>
              <w:rPr>
                <w:rFonts w:ascii="宋体" w:hAnsi="宋体" w:cs="宋体" w:eastAsia="宋体" w:hint="default"/>
                <w:spacing w:val="-3"/>
                <w:sz w:val="15"/>
                <w:szCs w:val="15"/>
              </w:rPr>
              <w:t>电子标签、读写机具、终端</w:t>
            </w:r>
            <w:r>
              <w:rPr>
                <w:rFonts w:ascii="宋体" w:hAnsi="宋体" w:cs="宋体" w:eastAsia="宋体" w:hint="default"/>
                <w:spacing w:val="-59"/>
                <w:sz w:val="15"/>
                <w:szCs w:val="15"/>
              </w:rPr>
              <w:t> </w:t>
            </w:r>
            <w:r>
              <w:rPr>
                <w:rFonts w:ascii="宋体" w:hAnsi="宋体" w:cs="宋体" w:eastAsia="宋体" w:hint="default"/>
                <w:spacing w:val="-59"/>
                <w:sz w:val="15"/>
                <w:szCs w:val="15"/>
              </w:rPr>
            </w:r>
            <w:r>
              <w:rPr>
                <w:rFonts w:ascii="宋体" w:hAnsi="宋体" w:cs="宋体" w:eastAsia="宋体" w:hint="default"/>
                <w:spacing w:val="-3"/>
                <w:sz w:val="15"/>
                <w:szCs w:val="15"/>
              </w:rPr>
              <w:t>产品的研发、生产、销售及</w:t>
            </w:r>
            <w:r>
              <w:rPr>
                <w:rFonts w:ascii="宋体" w:hAnsi="宋体" w:cs="宋体" w:eastAsia="宋体" w:hint="default"/>
                <w:spacing w:val="-59"/>
                <w:sz w:val="15"/>
                <w:szCs w:val="15"/>
              </w:rPr>
              <w:t> </w:t>
            </w:r>
            <w:r>
              <w:rPr>
                <w:rFonts w:ascii="宋体" w:hAnsi="宋体" w:cs="宋体" w:eastAsia="宋体" w:hint="default"/>
                <w:spacing w:val="-59"/>
                <w:sz w:val="15"/>
                <w:szCs w:val="15"/>
              </w:rPr>
            </w:r>
            <w:r>
              <w:rPr>
                <w:rFonts w:ascii="宋体" w:hAnsi="宋体" w:cs="宋体" w:eastAsia="宋体" w:hint="default"/>
                <w:spacing w:val="-3"/>
                <w:sz w:val="15"/>
                <w:szCs w:val="15"/>
              </w:rPr>
              <w:t>服务；电子标签的行业解决</w:t>
            </w:r>
            <w:r>
              <w:rPr>
                <w:rFonts w:ascii="宋体" w:hAnsi="宋体" w:cs="宋体" w:eastAsia="宋体" w:hint="default"/>
                <w:spacing w:val="-60"/>
                <w:sz w:val="15"/>
                <w:szCs w:val="15"/>
              </w:rPr>
              <w:t> </w:t>
            </w:r>
            <w:r>
              <w:rPr>
                <w:rFonts w:ascii="宋体" w:hAnsi="宋体" w:cs="宋体" w:eastAsia="宋体" w:hint="default"/>
                <w:spacing w:val="-60"/>
                <w:sz w:val="15"/>
                <w:szCs w:val="15"/>
              </w:rPr>
            </w:r>
            <w:r>
              <w:rPr>
                <w:rFonts w:ascii="宋体" w:hAnsi="宋体" w:cs="宋体" w:eastAsia="宋体" w:hint="default"/>
                <w:sz w:val="15"/>
                <w:szCs w:val="15"/>
              </w:rPr>
              <w:t>方案、软件开发及系统集</w:t>
            </w:r>
            <w:r>
              <w:rPr>
                <w:rFonts w:ascii="宋体" w:hAnsi="宋体" w:cs="宋体" w:eastAsia="宋体" w:hint="default"/>
                <w:w w:val="100"/>
                <w:sz w:val="15"/>
                <w:szCs w:val="15"/>
              </w:rPr>
              <w:t> </w:t>
            </w:r>
            <w:r>
              <w:rPr>
                <w:rFonts w:ascii="宋体" w:hAnsi="宋体" w:cs="宋体" w:eastAsia="宋体" w:hint="default"/>
                <w:spacing w:val="-3"/>
                <w:sz w:val="15"/>
                <w:szCs w:val="15"/>
              </w:rPr>
              <w:t>成；上述相关产业的信息咨</w:t>
            </w:r>
            <w:r>
              <w:rPr>
                <w:rFonts w:ascii="宋体" w:hAnsi="宋体" w:cs="宋体" w:eastAsia="宋体" w:hint="default"/>
                <w:spacing w:val="-59"/>
                <w:sz w:val="15"/>
                <w:szCs w:val="15"/>
              </w:rPr>
              <w:t> </w:t>
            </w:r>
            <w:r>
              <w:rPr>
                <w:rFonts w:ascii="宋体" w:hAnsi="宋体" w:cs="宋体" w:eastAsia="宋体" w:hint="default"/>
                <w:spacing w:val="-59"/>
                <w:sz w:val="15"/>
                <w:szCs w:val="15"/>
              </w:rPr>
            </w:r>
            <w:r>
              <w:rPr>
                <w:rFonts w:ascii="宋体" w:hAnsi="宋体" w:cs="宋体" w:eastAsia="宋体" w:hint="default"/>
                <w:spacing w:val="-6"/>
                <w:sz w:val="15"/>
                <w:szCs w:val="15"/>
              </w:rPr>
              <w:t>询服务；磁卡、</w:t>
            </w:r>
            <w:r>
              <w:rPr>
                <w:rFonts w:ascii="Times New Roman" w:hAnsi="Times New Roman" w:cs="Times New Roman" w:eastAsia="Times New Roman" w:hint="default"/>
                <w:spacing w:val="-6"/>
                <w:sz w:val="15"/>
                <w:szCs w:val="15"/>
              </w:rPr>
              <w:t>IC</w:t>
            </w:r>
            <w:r>
              <w:rPr>
                <w:rFonts w:ascii="Times New Roman" w:hAnsi="Times New Roman" w:cs="Times New Roman" w:eastAsia="Times New Roman" w:hint="default"/>
                <w:spacing w:val="12"/>
                <w:sz w:val="15"/>
                <w:szCs w:val="15"/>
              </w:rPr>
              <w:t> </w:t>
            </w:r>
            <w:r>
              <w:rPr>
                <w:rFonts w:ascii="宋体" w:hAnsi="宋体" w:cs="宋体" w:eastAsia="宋体" w:hint="default"/>
                <w:spacing w:val="-6"/>
                <w:sz w:val="15"/>
                <w:szCs w:val="15"/>
              </w:rPr>
              <w:t>卡、文化</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z w:val="15"/>
                <w:szCs w:val="15"/>
              </w:rPr>
              <w:t>用品、信封的销售</w:t>
            </w:r>
          </w:p>
        </w:tc>
        <w:tc>
          <w:tcPr>
            <w:tcW w:w="8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163" w:right="0"/>
              <w:jc w:val="left"/>
              <w:rPr>
                <w:rFonts w:ascii="Times New Roman" w:hAnsi="Times New Roman" w:cs="Times New Roman" w:eastAsia="Times New Roman" w:hint="default"/>
                <w:sz w:val="15"/>
                <w:szCs w:val="15"/>
              </w:rPr>
            </w:pPr>
            <w:r>
              <w:rPr>
                <w:rFonts w:ascii="Times New Roman"/>
                <w:sz w:val="15"/>
              </w:rPr>
              <w:t>1,600.00</w:t>
            </w:r>
          </w:p>
        </w:tc>
        <w:tc>
          <w:tcPr>
            <w:tcW w:w="1046" w:type="dxa"/>
            <w:vMerge/>
            <w:tcBorders>
              <w:left w:val="single" w:sz="4" w:space="0" w:color="000000"/>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179" w:right="0"/>
              <w:jc w:val="left"/>
              <w:rPr>
                <w:rFonts w:ascii="Times New Roman" w:hAnsi="Times New Roman" w:cs="Times New Roman" w:eastAsia="Times New Roman" w:hint="default"/>
                <w:sz w:val="15"/>
                <w:szCs w:val="15"/>
              </w:rPr>
            </w:pPr>
            <w:r>
              <w:rPr>
                <w:rFonts w:ascii="Times New Roman"/>
                <w:sz w:val="15"/>
              </w:rPr>
              <w:t>80.00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80.00</w:t>
            </w:r>
          </w:p>
        </w:tc>
        <w:tc>
          <w:tcPr>
            <w:tcW w:w="6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312" w:right="0"/>
              <w:jc w:val="left"/>
              <w:rPr>
                <w:rFonts w:ascii="Times New Roman" w:hAnsi="Times New Roman" w:cs="Times New Roman" w:eastAsia="Times New Roman" w:hint="default"/>
                <w:sz w:val="15"/>
                <w:szCs w:val="15"/>
              </w:rPr>
            </w:pPr>
            <w:r>
              <w:rPr>
                <w:rFonts w:ascii="Times New Roman"/>
                <w:sz w:val="15"/>
              </w:rPr>
              <w:t>358.84</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297" w:right="0"/>
              <w:jc w:val="left"/>
              <w:rPr>
                <w:rFonts w:ascii="Times New Roman" w:hAnsi="Times New Roman" w:cs="Times New Roman" w:eastAsia="Times New Roman" w:hint="default"/>
                <w:sz w:val="15"/>
                <w:szCs w:val="15"/>
              </w:rPr>
            </w:pPr>
            <w:r>
              <w:rPr>
                <w:rFonts w:ascii="Times New Roman"/>
                <w:sz w:val="15"/>
              </w:rPr>
              <w:t>41.16</w:t>
            </w:r>
          </w:p>
        </w:tc>
        <w:tc>
          <w:tcPr>
            <w:tcW w:w="1851" w:type="dxa"/>
            <w:vMerge/>
            <w:tcBorders>
              <w:left w:val="single" w:sz="4" w:space="0" w:color="000000"/>
              <w:right w:val="nil" w:sz="6" w:space="0" w:color="auto"/>
            </w:tcBorders>
          </w:tcPr>
          <w:p>
            <w:pPr/>
          </w:p>
        </w:tc>
      </w:tr>
      <w:tr>
        <w:trPr>
          <w:trHeight w:val="639" w:hRule="exact"/>
        </w:trPr>
        <w:tc>
          <w:tcPr>
            <w:tcW w:w="1231" w:type="dxa"/>
            <w:tcBorders>
              <w:top w:val="nil" w:sz="6" w:space="0" w:color="auto"/>
              <w:left w:val="nil" w:sz="6" w:space="0" w:color="auto"/>
              <w:bottom w:val="single" w:sz="12" w:space="0" w:color="000000"/>
              <w:right w:val="single" w:sz="4" w:space="0" w:color="000000"/>
            </w:tcBorders>
          </w:tcPr>
          <w:p>
            <w:pPr>
              <w:pStyle w:val="TableParagraph"/>
              <w:spacing w:line="381" w:lineRule="auto" w:before="34"/>
              <w:ind w:left="122" w:right="199"/>
              <w:jc w:val="left"/>
              <w:rPr>
                <w:rFonts w:ascii="宋体" w:hAnsi="宋体" w:cs="宋体" w:eastAsia="宋体" w:hint="default"/>
                <w:sz w:val="15"/>
                <w:szCs w:val="15"/>
              </w:rPr>
            </w:pPr>
            <w:r>
              <w:rPr>
                <w:rFonts w:ascii="宋体" w:hAnsi="宋体" w:cs="宋体" w:eastAsia="宋体" w:hint="default"/>
                <w:sz w:val="15"/>
                <w:szCs w:val="15"/>
              </w:rPr>
              <w:t>恒宝国际有限</w:t>
            </w:r>
            <w:r>
              <w:rPr>
                <w:rFonts w:ascii="宋体" w:hAnsi="宋体" w:cs="宋体" w:eastAsia="宋体" w:hint="default"/>
                <w:w w:val="100"/>
                <w:sz w:val="15"/>
                <w:szCs w:val="15"/>
              </w:rPr>
              <w:t> </w:t>
            </w:r>
            <w:r>
              <w:rPr>
                <w:rFonts w:ascii="宋体" w:hAnsi="宋体" w:cs="宋体" w:eastAsia="宋体" w:hint="default"/>
                <w:sz w:val="15"/>
                <w:szCs w:val="15"/>
              </w:rPr>
              <w:t>责任公司</w:t>
            </w:r>
          </w:p>
        </w:tc>
        <w:tc>
          <w:tcPr>
            <w:tcW w:w="679" w:type="dxa"/>
            <w:tcBorders>
              <w:top w:val="nil" w:sz="6" w:space="0" w:color="auto"/>
              <w:left w:val="single" w:sz="4" w:space="0" w:color="000000"/>
              <w:bottom w:val="single" w:sz="12" w:space="0" w:color="000000"/>
              <w:right w:val="single" w:sz="4" w:space="0" w:color="000000"/>
            </w:tcBorders>
          </w:tcPr>
          <w:p>
            <w:pPr>
              <w:pStyle w:val="TableParagraph"/>
              <w:spacing w:line="381" w:lineRule="auto" w:before="34"/>
              <w:ind w:left="184" w:right="107" w:hanging="77"/>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6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新加坡</w:t>
            </w:r>
          </w:p>
        </w:tc>
        <w:tc>
          <w:tcPr>
            <w:tcW w:w="8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贸易</w:t>
            </w:r>
          </w:p>
        </w:tc>
        <w:tc>
          <w:tcPr>
            <w:tcW w:w="8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35"/>
                <w:sz w:val="15"/>
                <w:szCs w:val="15"/>
              </w:rPr>
              <w:t> </w:t>
            </w:r>
            <w:r>
              <w:rPr>
                <w:rFonts w:ascii="Times New Roman" w:hAnsi="Times New Roman" w:cs="Times New Roman" w:eastAsia="Times New Roman" w:hint="default"/>
                <w:spacing w:val="-2"/>
                <w:sz w:val="15"/>
                <w:szCs w:val="15"/>
              </w:rPr>
              <w:t>230</w:t>
            </w:r>
            <w:r>
              <w:rPr>
                <w:rFonts w:ascii="Times New Roman" w:hAnsi="Times New Roman" w:cs="Times New Roman" w:eastAsia="Times New Roman" w:hint="default"/>
                <w:sz w:val="15"/>
                <w:szCs w:val="15"/>
              </w:rPr>
            </w:r>
          </w:p>
          <w:p>
            <w:pPr>
              <w:pStyle w:val="TableParagraph"/>
              <w:spacing w:line="240" w:lineRule="auto" w:before="104"/>
              <w:ind w:left="2" w:right="0"/>
              <w:jc w:val="center"/>
              <w:rPr>
                <w:rFonts w:ascii="宋体" w:hAnsi="宋体" w:cs="宋体" w:eastAsia="宋体" w:hint="default"/>
                <w:sz w:val="15"/>
                <w:szCs w:val="15"/>
              </w:rPr>
            </w:pPr>
            <w:r>
              <w:rPr>
                <w:rFonts w:ascii="宋体" w:hAnsi="宋体" w:cs="宋体" w:eastAsia="宋体" w:hint="default"/>
                <w:sz w:val="15"/>
                <w:szCs w:val="15"/>
              </w:rPr>
              <w:t>万元</w:t>
            </w:r>
          </w:p>
        </w:tc>
        <w:tc>
          <w:tcPr>
            <w:tcW w:w="1997" w:type="dxa"/>
            <w:tcBorders>
              <w:top w:val="nil" w:sz="6" w:space="0" w:color="auto"/>
              <w:left w:val="single" w:sz="4" w:space="0" w:color="000000"/>
              <w:bottom w:val="single" w:sz="12" w:space="0" w:color="000000"/>
              <w:right w:val="single" w:sz="4" w:space="0" w:color="000000"/>
            </w:tcBorders>
          </w:tcPr>
          <w:p>
            <w:pPr>
              <w:pStyle w:val="TableParagraph"/>
              <w:spacing w:line="381" w:lineRule="auto" w:before="34"/>
              <w:ind w:left="103" w:right="98"/>
              <w:jc w:val="left"/>
              <w:rPr>
                <w:rFonts w:ascii="宋体" w:hAnsi="宋体" w:cs="宋体" w:eastAsia="宋体" w:hint="default"/>
                <w:sz w:val="15"/>
                <w:szCs w:val="15"/>
              </w:rPr>
            </w:pPr>
            <w:r>
              <w:rPr>
                <w:rFonts w:ascii="宋体" w:hAnsi="宋体" w:cs="宋体" w:eastAsia="宋体" w:hint="default"/>
                <w:spacing w:val="-3"/>
                <w:sz w:val="15"/>
                <w:szCs w:val="15"/>
              </w:rPr>
              <w:t>研发、提供智能卡及相关解</w:t>
            </w:r>
            <w:r>
              <w:rPr>
                <w:rFonts w:ascii="宋体" w:hAnsi="宋体" w:cs="宋体" w:eastAsia="宋体" w:hint="default"/>
                <w:spacing w:val="-60"/>
                <w:sz w:val="15"/>
                <w:szCs w:val="15"/>
              </w:rPr>
              <w:t> </w:t>
            </w:r>
            <w:r>
              <w:rPr>
                <w:rFonts w:ascii="宋体" w:hAnsi="宋体" w:cs="宋体" w:eastAsia="宋体" w:hint="default"/>
                <w:spacing w:val="-60"/>
                <w:sz w:val="15"/>
                <w:szCs w:val="15"/>
              </w:rPr>
            </w:r>
            <w:r>
              <w:rPr>
                <w:rFonts w:ascii="宋体" w:hAnsi="宋体" w:cs="宋体" w:eastAsia="宋体" w:hint="default"/>
                <w:sz w:val="15"/>
                <w:szCs w:val="15"/>
              </w:rPr>
              <w:t>决方案</w:t>
            </w:r>
          </w:p>
        </w:tc>
        <w:tc>
          <w:tcPr>
            <w:tcW w:w="8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82" w:right="0"/>
              <w:jc w:val="left"/>
              <w:rPr>
                <w:rFonts w:ascii="Times New Roman" w:hAnsi="Times New Roman" w:cs="Times New Roman" w:eastAsia="Times New Roman" w:hint="default"/>
                <w:sz w:val="15"/>
                <w:szCs w:val="15"/>
              </w:rPr>
            </w:pPr>
            <w:r>
              <w:rPr>
                <w:rFonts w:ascii="Times New Roman"/>
                <w:sz w:val="15"/>
              </w:rPr>
              <w:t>1500.00</w:t>
            </w:r>
          </w:p>
        </w:tc>
        <w:tc>
          <w:tcPr>
            <w:tcW w:w="1046" w:type="dxa"/>
            <w:vMerge/>
            <w:tcBorders>
              <w:left w:val="single" w:sz="4" w:space="0" w:color="000000"/>
              <w:bottom w:val="single" w:sz="12" w:space="0" w:color="000000"/>
              <w:right w:val="single" w:sz="4" w:space="0" w:color="000000"/>
            </w:tcBorders>
          </w:tcPr>
          <w:p>
            <w:pP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41" w:right="0"/>
              <w:jc w:val="left"/>
              <w:rPr>
                <w:rFonts w:ascii="Times New Roman" w:hAnsi="Times New Roman" w:cs="Times New Roman" w:eastAsia="Times New Roman" w:hint="default"/>
                <w:sz w:val="15"/>
                <w:szCs w:val="15"/>
              </w:rPr>
            </w:pPr>
            <w:r>
              <w:rPr>
                <w:rFonts w:ascii="Times New Roman"/>
                <w:sz w:val="15"/>
              </w:rPr>
              <w:t>100.00</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100.00</w:t>
            </w:r>
          </w:p>
        </w:tc>
        <w:tc>
          <w:tcPr>
            <w:tcW w:w="6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049" w:type="dxa"/>
            <w:tcBorders>
              <w:top w:val="nil" w:sz="6" w:space="0" w:color="auto"/>
              <w:left w:val="single" w:sz="4" w:space="0" w:color="000000"/>
              <w:bottom w:val="single" w:sz="12" w:space="0" w:color="000000"/>
              <w:right w:val="single" w:sz="4" w:space="0" w:color="000000"/>
            </w:tcBorders>
          </w:tcPr>
          <w:p>
            <w:pPr/>
          </w:p>
        </w:tc>
        <w:tc>
          <w:tcPr>
            <w:tcW w:w="946" w:type="dxa"/>
            <w:tcBorders>
              <w:top w:val="nil" w:sz="6" w:space="0" w:color="auto"/>
              <w:left w:val="single" w:sz="4" w:space="0" w:color="000000"/>
              <w:bottom w:val="single" w:sz="12" w:space="0" w:color="000000"/>
              <w:right w:val="single" w:sz="4" w:space="0" w:color="000000"/>
            </w:tcBorders>
          </w:tcPr>
          <w:p>
            <w:pPr/>
          </w:p>
        </w:tc>
        <w:tc>
          <w:tcPr>
            <w:tcW w:w="1851" w:type="dxa"/>
            <w:vMerge/>
            <w:tcBorders>
              <w:left w:val="single" w:sz="4" w:space="0" w:color="000000"/>
              <w:bottom w:val="single" w:sz="12" w:space="0" w:color="000000"/>
              <w:right w:val="nil" w:sz="6" w:space="0" w:color="auto"/>
            </w:tcBorders>
          </w:tcPr>
          <w:p>
            <w:pPr/>
          </w:p>
        </w:tc>
      </w:tr>
    </w:tbl>
    <w:p>
      <w:pPr>
        <w:spacing w:after="0"/>
        <w:sectPr>
          <w:headerReference w:type="default" r:id="rId133"/>
          <w:footerReference w:type="default" r:id="rId134"/>
          <w:pgSz w:w="16840" w:h="11910" w:orient="landscape"/>
          <w:pgMar w:header="851" w:footer="980" w:top="1260" w:bottom="1160" w:left="1300" w:right="0"/>
          <w:pgNumType w:start="101"/>
        </w:sectPr>
      </w:pPr>
    </w:p>
    <w:p>
      <w:pPr>
        <w:spacing w:line="240" w:lineRule="auto" w:before="0"/>
        <w:rPr>
          <w:rFonts w:ascii="宋体" w:hAnsi="宋体" w:cs="宋体" w:eastAsia="宋体" w:hint="default"/>
          <w:b/>
          <w:bCs/>
          <w:sz w:val="20"/>
          <w:szCs w:val="20"/>
        </w:rPr>
      </w:pPr>
      <w:r>
        <w:rPr/>
        <w:pict>
          <v:group style="position:absolute;margin-left:102.5pt;margin-top:290.210022pt;width:694.05pt;height:.5pt;mso-position-horizontal-relative:page;mso-position-vertical-relative:page;z-index:-1311544" coordorigin="2050,5804" coordsize="13881,10">
            <v:shape style="position:absolute;left:2050;top:5804;width:1370;height:10" type="#_x0000_t75" stroked="false">
              <v:imagedata r:id="rId159" o:title=""/>
            </v:shape>
            <v:shape style="position:absolute;left:3416;top:5804;width:1399;height:10" type="#_x0000_t75" stroked="false">
              <v:imagedata r:id="rId160" o:title=""/>
            </v:shape>
            <v:shape style="position:absolute;left:4810;top:5804;width:3291;height:10" type="#_x0000_t75" stroked="false">
              <v:imagedata r:id="rId161" o:title=""/>
            </v:shape>
            <v:shape style="position:absolute;left:8096;top:5804;width:879;height:10" type="#_x0000_t75" stroked="false">
              <v:imagedata r:id="rId162" o:title=""/>
            </v:shape>
            <v:shape style="position:absolute;left:8970;top:5804;width:1058;height:10" type="#_x0000_t75" stroked="false">
              <v:imagedata r:id="rId163" o:title=""/>
            </v:shape>
            <v:shape style="position:absolute;left:10024;top:5804;width:4037;height:10" type="#_x0000_t75" stroked="false">
              <v:imagedata r:id="rId164" o:title=""/>
            </v:shape>
            <v:shape style="position:absolute;left:14056;top:5804;width:1874;height:10" type="#_x0000_t75" stroked="false">
              <v:imagedata r:id="rId165" o:title=""/>
            </v:shape>
            <w10:wrap type="none"/>
          </v:group>
        </w:pict>
      </w:r>
      <w:r>
        <w:rPr/>
        <w:pict>
          <v:group style="position:absolute;margin-left:102.5pt;margin-top:348.310028pt;width:694.05pt;height:5.3pt;mso-position-horizontal-relative:page;mso-position-vertical-relative:page;z-index:-1311520" coordorigin="2050,6966" coordsize="13881,106">
            <v:shape style="position:absolute;left:2050;top:6966;width:1390;height:106" type="#_x0000_t75" stroked="false">
              <v:imagedata r:id="rId166" o:title=""/>
            </v:shape>
            <v:shape style="position:absolute;left:3416;top:7062;width:1399;height:10" type="#_x0000_t75" stroked="false">
              <v:imagedata r:id="rId167" o:title=""/>
            </v:shape>
            <v:shape style="position:absolute;left:4810;top:7062;width:3291;height:10" type="#_x0000_t75" stroked="false">
              <v:imagedata r:id="rId168" o:title=""/>
            </v:shape>
            <v:shape style="position:absolute;left:8096;top:7062;width:879;height:10" type="#_x0000_t75" stroked="false">
              <v:imagedata r:id="rId169" o:title=""/>
            </v:shape>
            <v:shape style="position:absolute;left:8970;top:7062;width:1058;height:10" type="#_x0000_t75" stroked="false">
              <v:imagedata r:id="rId170" o:title=""/>
            </v:shape>
            <v:shape style="position:absolute;left:10024;top:7062;width:4037;height:10" type="#_x0000_t75" stroked="false">
              <v:imagedata r:id="rId171" o:title=""/>
            </v:shape>
            <v:shape style="position:absolute;left:14056;top:7062;width:1874;height:10" type="#_x0000_t75" stroked="false">
              <v:imagedata r:id="rId172" o:title=""/>
            </v:shape>
            <w10:wrap type="none"/>
          </v:group>
        </w:pict>
      </w:r>
      <w:r>
        <w:rPr/>
        <w:pict>
          <v:shape style="position:absolute;margin-left:568.150024pt;margin-top:431.349976pt;width:.48pt;height:.24pt;mso-position-horizontal-relative:page;mso-position-vertical-relative:page;z-index:-1311496" type="#_x0000_t75" stroked="false">
            <v:imagedata r:id="rId158" o:title=""/>
          </v:shape>
        </w:pict>
      </w:r>
      <w:r>
        <w:rPr/>
        <w:pict>
          <v:shape style="position:absolute;margin-left:602.710022pt;margin-top:431.349976pt;width:.48pt;height:.24pt;mso-position-horizontal-relative:page;mso-position-vertical-relative:page;z-index:-1311472" type="#_x0000_t75" stroked="false">
            <v:imagedata r:id="rId158" o:title=""/>
          </v:shape>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本公司无通过同一控制下企业合并取得的子公司。</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tabs>
          <w:tab w:pos="1412" w:val="left" w:leader="none"/>
        </w:tabs>
        <w:spacing w:before="160"/>
        <w:ind w:left="858" w:right="0" w:firstLine="0"/>
        <w:jc w:val="left"/>
        <w:rPr>
          <w:rFonts w:ascii="宋体" w:hAnsi="宋体" w:cs="宋体" w:eastAsia="宋体" w:hint="default"/>
          <w:sz w:val="21"/>
          <w:szCs w:val="21"/>
        </w:rPr>
      </w:pPr>
      <w:r>
        <w:rPr/>
        <w:pict>
          <v:shape style="position:absolute;margin-left:171.020004pt;margin-top:24.703653pt;width:.47988pt;height:.12pt;mso-position-horizontal-relative:page;mso-position-vertical-relative:paragraph;z-index:-1311856" type="#_x0000_t75" stroked="false">
            <v:imagedata r:id="rId158" o:title=""/>
          </v:shape>
        </w:pict>
      </w:r>
      <w:r>
        <w:rPr/>
        <w:pict>
          <v:shape style="position:absolute;margin-left:205.339996pt;margin-top:24.703653pt;width:.47989pt;height:.12pt;mso-position-horizontal-relative:page;mso-position-vertical-relative:paragraph;z-index:-1311832" type="#_x0000_t75" stroked="false">
            <v:imagedata r:id="rId158" o:title=""/>
          </v:shape>
        </w:pict>
      </w:r>
      <w:r>
        <w:rPr/>
        <w:pict>
          <v:shape style="position:absolute;margin-left:240.740005pt;margin-top:24.703653pt;width:.47988pt;height:.12pt;mso-position-horizontal-relative:page;mso-position-vertical-relative:paragraph;z-index:-1311808" type="#_x0000_t75" stroked="false">
            <v:imagedata r:id="rId158" o:title=""/>
          </v:shape>
        </w:pict>
      </w:r>
      <w:r>
        <w:rPr/>
        <w:pict>
          <v:shape style="position:absolute;margin-left:284.450012pt;margin-top:24.703653pt;width:.47989pt;height:.12pt;mso-position-horizontal-relative:page;mso-position-vertical-relative:paragraph;z-index:-1311784" type="#_x0000_t75" stroked="false">
            <v:imagedata r:id="rId158" o:title=""/>
          </v:shape>
        </w:pict>
      </w:r>
      <w:r>
        <w:rPr/>
        <w:pict>
          <v:shape style="position:absolute;margin-left:328.130005pt;margin-top:24.703653pt;width:.47989pt;height:.12pt;mso-position-horizontal-relative:page;mso-position-vertical-relative:paragraph;z-index:-1311760" type="#_x0000_t75" stroked="false">
            <v:imagedata r:id="rId158" o:title=""/>
          </v:shape>
        </w:pict>
      </w:r>
      <w:r>
        <w:rPr/>
        <w:pict>
          <v:shape style="position:absolute;margin-left:405.049988pt;margin-top:24.703653pt;width:.47989pt;height:.12pt;mso-position-horizontal-relative:page;mso-position-vertical-relative:paragraph;z-index:-1311736" type="#_x0000_t75" stroked="false">
            <v:imagedata r:id="rId158" o:title=""/>
          </v:shape>
        </w:pict>
      </w:r>
      <w:r>
        <w:rPr/>
        <w:pict>
          <v:shape style="position:absolute;margin-left:448.75pt;margin-top:24.703653pt;width:.47986pt;height:.12pt;mso-position-horizontal-relative:page;mso-position-vertical-relative:paragraph;z-index:-1311712" type="#_x0000_t75" stroked="false">
            <v:imagedata r:id="rId158" o:title=""/>
          </v:shape>
        </w:pict>
      </w:r>
      <w:r>
        <w:rPr/>
        <w:pict>
          <v:shape style="position:absolute;margin-left:501.429993pt;margin-top:24.703653pt;width:.47986pt;height:.12pt;mso-position-horizontal-relative:page;mso-position-vertical-relative:paragraph;z-index:-1311688" type="#_x0000_t75" stroked="false">
            <v:imagedata r:id="rId158" o:title=""/>
          </v:shape>
        </w:pict>
      </w:r>
      <w:r>
        <w:rPr/>
        <w:pict>
          <v:shape style="position:absolute;margin-left:532.869995pt;margin-top:24.703653pt;width:.47986pt;height:.12pt;mso-position-horizontal-relative:page;mso-position-vertical-relative:paragraph;z-index:-1311664" type="#_x0000_t75" stroked="false">
            <v:imagedata r:id="rId158" o:title=""/>
          </v:shape>
        </w:pict>
      </w:r>
      <w:r>
        <w:rPr/>
        <w:pict>
          <v:shape style="position:absolute;margin-left:568.150024pt;margin-top:24.703653pt;width:.47992pt;height:.12pt;mso-position-horizontal-relative:page;mso-position-vertical-relative:paragraph;z-index:-1311640" type="#_x0000_t75" stroked="false">
            <v:imagedata r:id="rId158" o:title=""/>
          </v:shape>
        </w:pict>
      </w:r>
      <w:r>
        <w:rPr/>
        <w:pict>
          <v:shape style="position:absolute;margin-left:602.710022pt;margin-top:24.703653pt;width:.47992pt;height:.12pt;mso-position-horizontal-relative:page;mso-position-vertical-relative:paragraph;z-index:-1311616" type="#_x0000_t75" stroked="false">
            <v:imagedata r:id="rId158" o:title=""/>
          </v:shape>
        </w:pict>
      </w:r>
      <w:r>
        <w:rPr/>
        <w:pict>
          <v:shape style="position:absolute;margin-left:655.419983pt;margin-top:24.703653pt;width:.47986pt;height:.12pt;mso-position-horizontal-relative:page;mso-position-vertical-relative:paragraph;z-index:-1311592" type="#_x0000_t75" stroked="false">
            <v:imagedata r:id="rId158" o:title=""/>
          </v:shape>
        </w:pict>
      </w:r>
      <w:r>
        <w:rPr/>
        <w:pict>
          <v:shape style="position:absolute;margin-left:703.059998pt;margin-top:24.703653pt;width:.47986pt;height:.12pt;mso-position-horizontal-relative:page;mso-position-vertical-relative:paragraph;z-index:-1311568" type="#_x0000_t75" stroked="false">
            <v:imagedata r:id="rId158" o:title=""/>
          </v:shape>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通过非同一控制下企业合并取得的子公司</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1390"/>
        <w:gridCol w:w="686"/>
        <w:gridCol w:w="708"/>
        <w:gridCol w:w="874"/>
        <w:gridCol w:w="874"/>
        <w:gridCol w:w="1538"/>
        <w:gridCol w:w="874"/>
        <w:gridCol w:w="1054"/>
        <w:gridCol w:w="629"/>
        <w:gridCol w:w="706"/>
        <w:gridCol w:w="691"/>
        <w:gridCol w:w="1054"/>
        <w:gridCol w:w="953"/>
        <w:gridCol w:w="1865"/>
      </w:tblGrid>
      <w:tr>
        <w:trPr>
          <w:trHeight w:val="2174" w:hRule="exact"/>
        </w:trPr>
        <w:tc>
          <w:tcPr>
            <w:tcW w:w="139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68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76" w:lineRule="auto" w:before="142"/>
              <w:ind w:left="158" w:right="67" w:hanging="92"/>
              <w:jc w:val="left"/>
              <w:rPr>
                <w:rFonts w:ascii="宋体" w:hAnsi="宋体" w:cs="宋体" w:eastAsia="宋体" w:hint="default"/>
                <w:sz w:val="18"/>
                <w:szCs w:val="18"/>
              </w:rPr>
            </w:pPr>
            <w:r>
              <w:rPr>
                <w:rFonts w:ascii="宋体" w:hAnsi="宋体" w:cs="宋体" w:eastAsia="宋体" w:hint="default"/>
                <w:sz w:val="18"/>
                <w:szCs w:val="18"/>
              </w:rPr>
              <w:t>子公司 类型</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8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8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53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4"/>
                <w:szCs w:val="24"/>
              </w:rPr>
            </w:pPr>
          </w:p>
          <w:p>
            <w:pPr>
              <w:pStyle w:val="TableParagraph"/>
              <w:spacing w:line="240" w:lineRule="auto"/>
              <w:ind w:left="403" w:right="0"/>
              <w:jc w:val="left"/>
              <w:rPr>
                <w:rFonts w:ascii="宋体" w:hAnsi="宋体" w:cs="宋体" w:eastAsia="宋体" w:hint="default"/>
                <w:sz w:val="18"/>
                <w:szCs w:val="18"/>
              </w:rPr>
            </w:pPr>
            <w:r>
              <w:rPr>
                <w:rFonts w:ascii="宋体" w:hAnsi="宋体" w:cs="宋体" w:eastAsia="宋体" w:hint="default"/>
                <w:sz w:val="18"/>
                <w:szCs w:val="18"/>
              </w:rPr>
              <w:t>经营范围</w:t>
            </w:r>
          </w:p>
        </w:tc>
        <w:tc>
          <w:tcPr>
            <w:tcW w:w="8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76" w:lineRule="auto" w:before="142"/>
              <w:ind w:left="160" w:right="70" w:hanging="89"/>
              <w:jc w:val="left"/>
              <w:rPr>
                <w:rFonts w:ascii="宋体" w:hAnsi="宋体" w:cs="宋体" w:eastAsia="宋体" w:hint="default"/>
                <w:sz w:val="18"/>
                <w:szCs w:val="18"/>
              </w:rPr>
            </w:pPr>
            <w:r>
              <w:rPr>
                <w:rFonts w:ascii="宋体" w:hAnsi="宋体" w:cs="宋体" w:eastAsia="宋体" w:hint="default"/>
                <w:sz w:val="18"/>
                <w:szCs w:val="18"/>
              </w:rPr>
              <w:t>期末实际 出资额</w:t>
            </w:r>
          </w:p>
        </w:tc>
        <w:tc>
          <w:tcPr>
            <w:tcW w:w="105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376" w:lineRule="auto"/>
              <w:ind w:left="69" w:right="72"/>
              <w:jc w:val="both"/>
              <w:rPr>
                <w:rFonts w:ascii="宋体" w:hAnsi="宋体" w:cs="宋体" w:eastAsia="宋体" w:hint="default"/>
                <w:sz w:val="18"/>
                <w:szCs w:val="18"/>
              </w:rPr>
            </w:pPr>
            <w:r>
              <w:rPr>
                <w:rFonts w:ascii="宋体" w:hAnsi="宋体" w:cs="宋体" w:eastAsia="宋体" w:hint="default"/>
                <w:sz w:val="18"/>
                <w:szCs w:val="18"/>
              </w:rPr>
              <w:t>实质上构成 对子公司净 投资的其他 项目余额</w:t>
            </w:r>
          </w:p>
        </w:tc>
        <w:tc>
          <w:tcPr>
            <w:tcW w:w="62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376" w:lineRule="auto"/>
              <w:ind w:left="129" w:right="127"/>
              <w:jc w:val="left"/>
              <w:rPr>
                <w:rFonts w:ascii="宋体" w:hAnsi="宋体" w:cs="宋体" w:eastAsia="宋体" w:hint="default"/>
                <w:sz w:val="18"/>
                <w:szCs w:val="18"/>
              </w:rPr>
            </w:pPr>
            <w:r>
              <w:rPr>
                <w:rFonts w:ascii="宋体" w:hAnsi="宋体" w:cs="宋体" w:eastAsia="宋体" w:hint="default"/>
                <w:sz w:val="18"/>
                <w:szCs w:val="18"/>
              </w:rPr>
              <w:t>持股 比例</w:t>
            </w:r>
          </w:p>
          <w:p>
            <w:pPr>
              <w:pStyle w:val="TableParagraph"/>
              <w:spacing w:line="240" w:lineRule="auto" w:before="83"/>
              <w:ind w:left="175" w:right="0"/>
              <w:jc w:val="left"/>
              <w:rPr>
                <w:rFonts w:ascii="Times New Roman" w:hAnsi="Times New Roman" w:cs="Times New Roman" w:eastAsia="Times New Roman" w:hint="default"/>
                <w:sz w:val="18"/>
                <w:szCs w:val="18"/>
              </w:rPr>
            </w:pPr>
            <w:r>
              <w:rPr>
                <w:rFonts w:ascii="Times New Roman"/>
                <w:sz w:val="18"/>
              </w:rPr>
              <w:t>(%)</w:t>
            </w:r>
          </w:p>
        </w:tc>
        <w:tc>
          <w:tcPr>
            <w:tcW w:w="70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376" w:lineRule="auto"/>
              <w:ind w:left="76" w:right="77"/>
              <w:jc w:val="center"/>
              <w:rPr>
                <w:rFonts w:ascii="宋体" w:hAnsi="宋体" w:cs="宋体" w:eastAsia="宋体" w:hint="default"/>
                <w:sz w:val="18"/>
                <w:szCs w:val="18"/>
              </w:rPr>
            </w:pPr>
            <w:r>
              <w:rPr>
                <w:rFonts w:ascii="宋体" w:hAnsi="宋体" w:cs="宋体" w:eastAsia="宋体" w:hint="default"/>
                <w:sz w:val="18"/>
                <w:szCs w:val="18"/>
              </w:rPr>
              <w:t>表决权 比例</w:t>
            </w:r>
          </w:p>
          <w:p>
            <w:pPr>
              <w:pStyle w:val="TableParagraph"/>
              <w:spacing w:line="240" w:lineRule="auto" w:before="83"/>
              <w:ind w:right="0"/>
              <w:jc w:val="center"/>
              <w:rPr>
                <w:rFonts w:ascii="Times New Roman" w:hAnsi="Times New Roman" w:cs="Times New Roman" w:eastAsia="Times New Roman" w:hint="default"/>
                <w:sz w:val="18"/>
                <w:szCs w:val="18"/>
              </w:rPr>
            </w:pPr>
            <w:r>
              <w:rPr>
                <w:rFonts w:ascii="Times New Roman"/>
                <w:sz w:val="18"/>
              </w:rPr>
              <w:t>(%)</w:t>
            </w:r>
          </w:p>
        </w:tc>
        <w:tc>
          <w:tcPr>
            <w:tcW w:w="69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76" w:lineRule="auto" w:before="142"/>
              <w:ind w:left="69" w:right="71"/>
              <w:jc w:val="left"/>
              <w:rPr>
                <w:rFonts w:ascii="宋体" w:hAnsi="宋体" w:cs="宋体" w:eastAsia="宋体" w:hint="default"/>
                <w:sz w:val="18"/>
                <w:szCs w:val="18"/>
              </w:rPr>
            </w:pPr>
            <w:r>
              <w:rPr>
                <w:rFonts w:ascii="宋体" w:hAnsi="宋体" w:cs="宋体" w:eastAsia="宋体" w:hint="default"/>
                <w:sz w:val="18"/>
                <w:szCs w:val="18"/>
              </w:rPr>
              <w:t>是否合 并报表</w:t>
            </w:r>
          </w:p>
        </w:tc>
        <w:tc>
          <w:tcPr>
            <w:tcW w:w="105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76" w:lineRule="auto" w:before="142"/>
              <w:ind w:left="432" w:right="70" w:hanging="361"/>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9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376" w:lineRule="auto"/>
              <w:ind w:left="110" w:right="110"/>
              <w:jc w:val="both"/>
              <w:rPr>
                <w:rFonts w:ascii="宋体" w:hAnsi="宋体" w:cs="宋体" w:eastAsia="宋体" w:hint="default"/>
                <w:sz w:val="18"/>
                <w:szCs w:val="18"/>
              </w:rPr>
            </w:pPr>
            <w:r>
              <w:rPr>
                <w:rFonts w:ascii="宋体" w:hAnsi="宋体" w:cs="宋体" w:eastAsia="宋体" w:hint="default"/>
                <w:sz w:val="18"/>
                <w:szCs w:val="18"/>
              </w:rPr>
              <w:t>少数股东 权益中用 于冲减少 数股东损 益的金额</w:t>
            </w:r>
          </w:p>
        </w:tc>
        <w:tc>
          <w:tcPr>
            <w:tcW w:w="1865" w:type="dxa"/>
            <w:vMerge w:val="restart"/>
            <w:tcBorders>
              <w:top w:val="single" w:sz="12" w:space="0" w:color="000000"/>
              <w:left w:val="single" w:sz="4" w:space="0" w:color="000000"/>
              <w:right w:val="nil" w:sz="6" w:space="0" w:color="auto"/>
            </w:tcBorders>
          </w:tcPr>
          <w:p>
            <w:pPr>
              <w:pStyle w:val="TableParagraph"/>
              <w:spacing w:line="376" w:lineRule="auto" w:before="109"/>
              <w:ind w:left="117" w:right="120"/>
              <w:jc w:val="both"/>
              <w:rPr>
                <w:rFonts w:ascii="宋体" w:hAnsi="宋体" w:cs="宋体" w:eastAsia="宋体" w:hint="default"/>
                <w:sz w:val="18"/>
                <w:szCs w:val="18"/>
              </w:rPr>
            </w:pPr>
            <w:r>
              <w:rPr>
                <w:rFonts w:ascii="宋体" w:hAnsi="宋体" w:cs="宋体" w:eastAsia="宋体" w:hint="default"/>
                <w:sz w:val="18"/>
                <w:szCs w:val="18"/>
              </w:rPr>
              <w:t>从母公司所有者权益 冲减子公司少数股东 分担的本期亏损超过 少数股东在该子公司 期初所有者权益中所 享有份额后的余额</w:t>
            </w:r>
          </w:p>
        </w:tc>
      </w:tr>
      <w:tr>
        <w:trPr>
          <w:trHeight w:val="1225"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381" w:lineRule="auto"/>
              <w:ind w:left="122" w:right="206"/>
              <w:jc w:val="both"/>
              <w:rPr>
                <w:rFonts w:ascii="宋体" w:hAnsi="宋体" w:cs="宋体" w:eastAsia="宋体" w:hint="default"/>
                <w:sz w:val="15"/>
                <w:szCs w:val="15"/>
              </w:rPr>
            </w:pPr>
            <w:r>
              <w:rPr>
                <w:rFonts w:ascii="宋体" w:hAnsi="宋体" w:cs="宋体" w:eastAsia="宋体" w:hint="default"/>
                <w:sz w:val="15"/>
                <w:szCs w:val="15"/>
              </w:rPr>
              <w:t>北京东方英卡数</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字信息技术有限</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公司</w:t>
            </w:r>
          </w:p>
        </w:tc>
        <w:tc>
          <w:tcPr>
            <w:tcW w:w="68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7"/>
                <w:szCs w:val="17"/>
              </w:rPr>
            </w:pPr>
          </w:p>
          <w:p>
            <w:pPr>
              <w:pStyle w:val="TableParagraph"/>
              <w:spacing w:line="381" w:lineRule="auto"/>
              <w:ind w:left="187" w:right="108" w:hanging="75"/>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北京</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贸易</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5,000.00</w:t>
            </w:r>
          </w:p>
        </w:tc>
        <w:tc>
          <w:tcPr>
            <w:tcW w:w="1538" w:type="dxa"/>
            <w:tcBorders>
              <w:top w:val="nil" w:sz="6" w:space="0" w:color="auto"/>
              <w:left w:val="single" w:sz="4" w:space="0" w:color="000000"/>
              <w:bottom w:val="nil" w:sz="6" w:space="0" w:color="auto"/>
              <w:right w:val="single" w:sz="4" w:space="0" w:color="000000"/>
            </w:tcBorders>
          </w:tcPr>
          <w:p>
            <w:pPr>
              <w:pStyle w:val="TableParagraph"/>
              <w:spacing w:line="381" w:lineRule="auto" w:before="106"/>
              <w:ind w:left="103" w:right="70" w:hanging="29"/>
              <w:jc w:val="center"/>
              <w:rPr>
                <w:rFonts w:ascii="宋体" w:hAnsi="宋体" w:cs="宋体" w:eastAsia="宋体" w:hint="default"/>
                <w:sz w:val="15"/>
                <w:szCs w:val="15"/>
              </w:rPr>
            </w:pPr>
            <w:r>
              <w:rPr>
                <w:rFonts w:ascii="宋体" w:hAnsi="宋体" w:cs="宋体" w:eastAsia="宋体" w:hint="default"/>
                <w:spacing w:val="-5"/>
                <w:sz w:val="15"/>
                <w:szCs w:val="15"/>
              </w:rPr>
              <w:t>货物进出口、技术进</w:t>
            </w:r>
            <w:r>
              <w:rPr>
                <w:rFonts w:ascii="宋体" w:hAnsi="宋体" w:cs="宋体" w:eastAsia="宋体" w:hint="default"/>
                <w:w w:val="100"/>
                <w:sz w:val="15"/>
                <w:szCs w:val="15"/>
              </w:rPr>
              <w:t> </w:t>
            </w:r>
            <w:r>
              <w:rPr>
                <w:rFonts w:ascii="宋体" w:hAnsi="宋体" w:cs="宋体" w:eastAsia="宋体" w:hint="default"/>
                <w:spacing w:val="-1"/>
                <w:sz w:val="15"/>
                <w:szCs w:val="15"/>
              </w:rPr>
              <w:t>出口、代理进出口；</w:t>
            </w:r>
            <w:r>
              <w:rPr>
                <w:rFonts w:ascii="宋体" w:hAnsi="宋体" w:cs="宋体" w:eastAsia="宋体" w:hint="default"/>
                <w:w w:val="100"/>
                <w:sz w:val="15"/>
                <w:szCs w:val="15"/>
              </w:rPr>
              <w:t> </w:t>
            </w:r>
            <w:r>
              <w:rPr>
                <w:rFonts w:ascii="宋体" w:hAnsi="宋体" w:cs="宋体" w:eastAsia="宋体" w:hint="default"/>
                <w:spacing w:val="-5"/>
                <w:sz w:val="15"/>
                <w:szCs w:val="15"/>
              </w:rPr>
              <w:t>生产智能卡（限分支</w:t>
            </w:r>
          </w:p>
          <w:p>
            <w:pPr>
              <w:pStyle w:val="TableParagraph"/>
              <w:spacing w:line="240" w:lineRule="auto" w:before="27"/>
              <w:ind w:left="2" w:right="0"/>
              <w:jc w:val="center"/>
              <w:rPr>
                <w:rFonts w:ascii="宋体" w:hAnsi="宋体" w:cs="宋体" w:eastAsia="宋体" w:hint="default"/>
                <w:sz w:val="15"/>
                <w:szCs w:val="15"/>
              </w:rPr>
            </w:pPr>
            <w:r>
              <w:rPr>
                <w:rFonts w:ascii="宋体" w:hAnsi="宋体" w:cs="宋体" w:eastAsia="宋体" w:hint="default"/>
                <w:sz w:val="15"/>
                <w:szCs w:val="15"/>
              </w:rPr>
              <w:t>机构经营）</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2,600.00</w:t>
            </w:r>
          </w:p>
        </w:tc>
        <w:tc>
          <w:tcPr>
            <w:tcW w:w="1054" w:type="dxa"/>
            <w:vMerge/>
            <w:tcBorders>
              <w:left w:val="single" w:sz="4" w:space="0" w:color="000000"/>
              <w:right w:val="single" w:sz="4" w:space="0" w:color="000000"/>
            </w:tcBorders>
          </w:tcPr>
          <w:p>
            <w:pPr/>
          </w:p>
        </w:tc>
        <w:tc>
          <w:tcPr>
            <w:tcW w:w="62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100.00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100.00</w:t>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63" w:right="0"/>
              <w:jc w:val="left"/>
              <w:rPr>
                <w:rFonts w:ascii="宋体" w:hAnsi="宋体" w:cs="宋体" w:eastAsia="宋体" w:hint="default"/>
                <w:sz w:val="15"/>
                <w:szCs w:val="15"/>
              </w:rPr>
            </w:pPr>
            <w:r>
              <w:rPr>
                <w:rFonts w:ascii="宋体" w:hAnsi="宋体" w:cs="宋体" w:eastAsia="宋体" w:hint="default"/>
                <w:w w:val="100"/>
                <w:sz w:val="15"/>
                <w:szCs w:val="15"/>
              </w:rPr>
              <w:t>是</w:t>
            </w:r>
          </w:p>
        </w:tc>
        <w:tc>
          <w:tcPr>
            <w:tcW w:w="1054" w:type="dxa"/>
            <w:tcBorders>
              <w:top w:val="nil" w:sz="6" w:space="0" w:color="auto"/>
              <w:left w:val="single" w:sz="4" w:space="0" w:color="000000"/>
              <w:bottom w:val="nil" w:sz="6" w:space="0" w:color="auto"/>
              <w:right w:val="single" w:sz="4" w:space="0" w:color="000000"/>
            </w:tcBorders>
          </w:tcPr>
          <w:p>
            <w:pPr/>
          </w:p>
        </w:tc>
        <w:tc>
          <w:tcPr>
            <w:tcW w:w="953" w:type="dxa"/>
            <w:tcBorders>
              <w:top w:val="nil" w:sz="6" w:space="0" w:color="auto"/>
              <w:left w:val="single" w:sz="4" w:space="0" w:color="000000"/>
              <w:bottom w:val="nil" w:sz="6" w:space="0" w:color="auto"/>
              <w:right w:val="single" w:sz="4" w:space="0" w:color="000000"/>
            </w:tcBorders>
          </w:tcPr>
          <w:p>
            <w:pPr/>
          </w:p>
        </w:tc>
        <w:tc>
          <w:tcPr>
            <w:tcW w:w="1865" w:type="dxa"/>
            <w:vMerge/>
            <w:tcBorders>
              <w:left w:val="single" w:sz="4" w:space="0" w:color="000000"/>
              <w:right w:val="nil" w:sz="6" w:space="0" w:color="auto"/>
            </w:tcBorders>
          </w:tcPr>
          <w:p>
            <w:pPr/>
          </w:p>
        </w:tc>
      </w:tr>
      <w:tr>
        <w:trPr>
          <w:trHeight w:val="1680" w:hRule="exact"/>
        </w:trPr>
        <w:tc>
          <w:tcPr>
            <w:tcW w:w="1390"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381" w:lineRule="auto"/>
              <w:ind w:left="122" w:right="206"/>
              <w:jc w:val="left"/>
              <w:rPr>
                <w:rFonts w:ascii="宋体" w:hAnsi="宋体" w:cs="宋体" w:eastAsia="宋体" w:hint="default"/>
                <w:sz w:val="15"/>
                <w:szCs w:val="15"/>
              </w:rPr>
            </w:pPr>
            <w:r>
              <w:rPr>
                <w:rFonts w:ascii="宋体" w:hAnsi="宋体" w:cs="宋体" w:eastAsia="宋体" w:hint="default"/>
                <w:sz w:val="15"/>
                <w:szCs w:val="15"/>
              </w:rPr>
              <w:t>北京软信通软件</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科技有限公司</w:t>
            </w:r>
          </w:p>
        </w:tc>
        <w:tc>
          <w:tcPr>
            <w:tcW w:w="6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381" w:lineRule="auto"/>
              <w:ind w:left="187" w:right="108" w:hanging="75"/>
              <w:jc w:val="left"/>
              <w:rPr>
                <w:rFonts w:ascii="宋体" w:hAnsi="宋体" w:cs="宋体" w:eastAsia="宋体" w:hint="default"/>
                <w:sz w:val="15"/>
                <w:szCs w:val="15"/>
              </w:rPr>
            </w:pPr>
            <w:r>
              <w:rPr>
                <w:rFonts w:ascii="宋体" w:hAnsi="宋体" w:cs="宋体" w:eastAsia="宋体" w:hint="default"/>
                <w:sz w:val="15"/>
                <w:szCs w:val="15"/>
              </w:rPr>
              <w:t>控股子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北京</w:t>
            </w:r>
          </w:p>
        </w:tc>
        <w:tc>
          <w:tcPr>
            <w:tcW w:w="8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技术</w:t>
            </w:r>
          </w:p>
        </w:tc>
        <w:tc>
          <w:tcPr>
            <w:tcW w:w="8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30.00</w:t>
            </w:r>
          </w:p>
        </w:tc>
        <w:tc>
          <w:tcPr>
            <w:tcW w:w="15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381" w:lineRule="auto"/>
              <w:ind w:left="103" w:right="98"/>
              <w:jc w:val="center"/>
              <w:rPr>
                <w:rFonts w:ascii="宋体" w:hAnsi="宋体" w:cs="宋体" w:eastAsia="宋体" w:hint="default"/>
                <w:sz w:val="15"/>
                <w:szCs w:val="15"/>
              </w:rPr>
            </w:pPr>
            <w:r>
              <w:rPr>
                <w:rFonts w:ascii="宋体" w:hAnsi="宋体" w:cs="宋体" w:eastAsia="宋体" w:hint="default"/>
                <w:spacing w:val="-5"/>
                <w:sz w:val="15"/>
                <w:szCs w:val="15"/>
              </w:rPr>
              <w:t>计算机、软件、网络</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pacing w:val="-5"/>
                <w:sz w:val="15"/>
                <w:szCs w:val="15"/>
              </w:rPr>
              <w:t>的技术开发、技术转</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pacing w:val="-5"/>
                <w:sz w:val="15"/>
                <w:szCs w:val="15"/>
              </w:rPr>
              <w:t>让、技术咨询、技术</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pacing w:val="-5"/>
                <w:sz w:val="15"/>
                <w:szCs w:val="15"/>
              </w:rPr>
              <w:t>服务、技术培训；销</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售计算机</w:t>
            </w:r>
          </w:p>
        </w:tc>
        <w:tc>
          <w:tcPr>
            <w:tcW w:w="8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24.00</w:t>
            </w:r>
          </w:p>
        </w:tc>
        <w:tc>
          <w:tcPr>
            <w:tcW w:w="1054" w:type="dxa"/>
            <w:vMerge/>
            <w:tcBorders>
              <w:left w:val="single" w:sz="4" w:space="0" w:color="000000"/>
              <w:bottom w:val="single" w:sz="12" w:space="0" w:color="000000"/>
              <w:right w:val="single" w:sz="4" w:space="0" w:color="000000"/>
            </w:tcBorders>
          </w:tcPr>
          <w:p>
            <w:pPr/>
          </w:p>
        </w:tc>
        <w:tc>
          <w:tcPr>
            <w:tcW w:w="62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80.00</w:t>
            </w:r>
          </w:p>
        </w:tc>
        <w:tc>
          <w:tcPr>
            <w:tcW w:w="70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80.00</w:t>
            </w:r>
          </w:p>
        </w:tc>
        <w:tc>
          <w:tcPr>
            <w:tcW w:w="69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263" w:right="0"/>
              <w:jc w:val="left"/>
              <w:rPr>
                <w:rFonts w:ascii="宋体" w:hAnsi="宋体" w:cs="宋体" w:eastAsia="宋体" w:hint="default"/>
                <w:sz w:val="15"/>
                <w:szCs w:val="15"/>
              </w:rPr>
            </w:pPr>
            <w:r>
              <w:rPr>
                <w:rFonts w:ascii="宋体" w:hAnsi="宋体" w:cs="宋体" w:eastAsia="宋体" w:hint="default"/>
                <w:w w:val="100"/>
                <w:sz w:val="15"/>
                <w:szCs w:val="15"/>
              </w:rPr>
              <w:t>是</w:t>
            </w:r>
          </w:p>
        </w:tc>
        <w:tc>
          <w:tcPr>
            <w:tcW w:w="105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left="328" w:right="0"/>
              <w:jc w:val="left"/>
              <w:rPr>
                <w:rFonts w:ascii="Times New Roman" w:hAnsi="Times New Roman" w:cs="Times New Roman" w:eastAsia="Times New Roman" w:hint="default"/>
                <w:sz w:val="15"/>
                <w:szCs w:val="15"/>
              </w:rPr>
            </w:pPr>
            <w:r>
              <w:rPr>
                <w:rFonts w:ascii="Times New Roman"/>
                <w:sz w:val="15"/>
              </w:rPr>
              <w:t>-54.64</w:t>
            </w:r>
          </w:p>
        </w:tc>
        <w:tc>
          <w:tcPr>
            <w:tcW w:w="95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left="302" w:right="0"/>
              <w:jc w:val="left"/>
              <w:rPr>
                <w:rFonts w:ascii="Times New Roman" w:hAnsi="Times New Roman" w:cs="Times New Roman" w:eastAsia="Times New Roman" w:hint="default"/>
                <w:sz w:val="15"/>
                <w:szCs w:val="15"/>
              </w:rPr>
            </w:pPr>
            <w:r>
              <w:rPr>
                <w:rFonts w:ascii="Times New Roman"/>
                <w:sz w:val="15"/>
              </w:rPr>
              <w:t>60.64</w:t>
            </w:r>
          </w:p>
        </w:tc>
        <w:tc>
          <w:tcPr>
            <w:tcW w:w="1865" w:type="dxa"/>
            <w:vMerge/>
            <w:tcBorders>
              <w:left w:val="single" w:sz="4" w:space="0" w:color="000000"/>
              <w:bottom w:val="single" w:sz="12" w:space="0" w:color="000000"/>
              <w:right w:val="nil" w:sz="6" w:space="0" w:color="auto"/>
            </w:tcBorders>
          </w:tcPr>
          <w:p>
            <w:pPr/>
          </w:p>
        </w:tc>
      </w:tr>
    </w:tbl>
    <w:p>
      <w:pPr>
        <w:spacing w:after="0"/>
        <w:sectPr>
          <w:pgSz w:w="16840" w:h="11910" w:orient="landscape"/>
          <w:pgMar w:header="851" w:footer="980" w:top="1260" w:bottom="1160" w:left="130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tabs>
          <w:tab w:pos="853" w:val="left" w:leader="none"/>
        </w:tabs>
        <w:spacing w:before="3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本公司无特殊目的主体或通过受托经营或承租等方式形成控制权的经营实体。</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853" w:val="left" w:leader="none"/>
        </w:tabs>
        <w:spacing w:before="182"/>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本公司合并范围未发生变更。</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853" w:val="left" w:leader="none"/>
        </w:tabs>
        <w:spacing w:before="18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本公司本期无新纳入合并范围的主体和本期不再纳入合并范围的主体。</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853" w:val="left" w:leader="none"/>
        </w:tabs>
        <w:spacing w:before="182"/>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本公司本期未发生同一控制下企业合并。</w:t>
      </w:r>
      <w:r>
        <w:rPr>
          <w:rFonts w:ascii="宋体" w:hAnsi="宋体" w:cs="宋体" w:eastAsia="宋体" w:hint="default"/>
          <w:sz w:val="21"/>
          <w:szCs w:val="21"/>
        </w:rPr>
      </w:r>
    </w:p>
    <w:p>
      <w:pPr>
        <w:spacing w:line="240" w:lineRule="auto" w:before="1"/>
        <w:rPr>
          <w:rFonts w:ascii="宋体" w:hAnsi="宋体" w:cs="宋体" w:eastAsia="宋体" w:hint="default"/>
          <w:b/>
          <w:bCs/>
          <w:sz w:val="32"/>
          <w:szCs w:val="32"/>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本公司本期未发生非同一控制下企业合并。</w:t>
      </w:r>
      <w:r>
        <w:rPr>
          <w:rFonts w:ascii="宋体" w:hAnsi="宋体" w:cs="宋体" w:eastAsia="宋体" w:hint="default"/>
          <w:sz w:val="21"/>
          <w:szCs w:val="21"/>
        </w:rPr>
      </w:r>
    </w:p>
    <w:p>
      <w:pPr>
        <w:spacing w:line="240" w:lineRule="auto" w:before="11"/>
        <w:rPr>
          <w:rFonts w:ascii="宋体" w:hAnsi="宋体" w:cs="宋体" w:eastAsia="宋体" w:hint="default"/>
          <w:b/>
          <w:bCs/>
          <w:sz w:val="30"/>
          <w:szCs w:val="30"/>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本公司本期未发生出售丧失控制权的股权而减少子公司。</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853" w:val="left" w:leader="none"/>
        </w:tabs>
        <w:spacing w:before="182"/>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本公司本期未发生反向购买。</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853" w:val="left" w:leader="none"/>
        </w:tabs>
        <w:spacing w:before="18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本公司本期未发生吸收合并。</w:t>
      </w:r>
      <w:r>
        <w:rPr>
          <w:rFonts w:ascii="宋体" w:hAnsi="宋体" w:cs="宋体" w:eastAsia="宋体" w:hint="default"/>
          <w:sz w:val="21"/>
          <w:szCs w:val="21"/>
        </w:rPr>
      </w:r>
    </w:p>
    <w:p>
      <w:pPr>
        <w:spacing w:line="240" w:lineRule="auto" w:before="12"/>
        <w:rPr>
          <w:rFonts w:ascii="宋体" w:hAnsi="宋体" w:cs="宋体" w:eastAsia="宋体" w:hint="default"/>
          <w:b/>
          <w:bCs/>
          <w:sz w:val="27"/>
          <w:szCs w:val="27"/>
        </w:rPr>
      </w:pPr>
    </w:p>
    <w:p>
      <w:pPr>
        <w:pStyle w:val="Heading4"/>
        <w:tabs>
          <w:tab w:pos="853" w:val="left" w:leader="none"/>
        </w:tabs>
        <w:spacing w:line="240" w:lineRule="auto"/>
        <w:ind w:left="126" w:right="1782"/>
        <w:jc w:val="left"/>
        <w:rPr>
          <w:b w:val="0"/>
          <w:bCs w:val="0"/>
        </w:rPr>
      </w:pPr>
      <w:r>
        <w:rPr/>
        <w:t>五、</w:t>
        <w:tab/>
        <w:t>合并财务报表主要项目注释</w:t>
      </w:r>
      <w:r>
        <w:rPr>
          <w:b w:val="0"/>
          <w:bCs w:val="0"/>
        </w:rPr>
      </w:r>
    </w:p>
    <w:p>
      <w:pPr>
        <w:tabs>
          <w:tab w:pos="853" w:val="left" w:leader="none"/>
        </w:tabs>
        <w:spacing w:line="350" w:lineRule="auto" w:before="78"/>
        <w:ind w:left="126" w:right="4972" w:firstLine="731"/>
        <w:jc w:val="left"/>
        <w:rPr>
          <w:rFonts w:ascii="宋体" w:hAnsi="宋体" w:cs="宋体" w:eastAsia="宋体" w:hint="default"/>
          <w:sz w:val="21"/>
          <w:szCs w:val="21"/>
        </w:rPr>
      </w:pPr>
      <w:r>
        <w:rPr/>
        <w:pict>
          <v:shape style="position:absolute;margin-left:188.179993pt;margin-top:40.783669pt;width:.48pt;height:.12pt;mso-position-horizontal-relative:page;mso-position-vertical-relative:paragraph;z-index:-1311088" type="#_x0000_t75" stroked="false">
            <v:imagedata r:id="rId175" o:title=""/>
          </v:shape>
        </w:pict>
      </w:r>
      <w:r>
        <w:rPr/>
        <w:pict>
          <v:shape style="position:absolute;margin-left:363.190002pt;margin-top:40.783669pt;width:.48001pt;height:.12pt;mso-position-horizontal-relative:page;mso-position-vertical-relative:paragraph;z-index:3472" type="#_x0000_t75" stroked="false">
            <v:imagedata r:id="rId175" o:title=""/>
          </v:shape>
        </w:pict>
      </w:r>
      <w:r>
        <w:rPr/>
        <w:pict>
          <v:shape style="position:absolute;margin-left:119.300003pt;margin-top:39.319668pt;width:419.4pt;height:310.05pt;mso-position-horizontal-relative:page;mso-position-vertical-relative:paragraph;z-index:34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82"/>
                    <w:gridCol w:w="1294"/>
                    <w:gridCol w:w="840"/>
                    <w:gridCol w:w="1366"/>
                    <w:gridCol w:w="1337"/>
                    <w:gridCol w:w="797"/>
                    <w:gridCol w:w="1370"/>
                  </w:tblGrid>
                  <w:tr>
                    <w:trPr>
                      <w:trHeight w:val="399" w:hRule="exact"/>
                    </w:trPr>
                    <w:tc>
                      <w:tcPr>
                        <w:tcW w:w="1382"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0"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5"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8"/>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9" w:hRule="exact"/>
                    </w:trPr>
                    <w:tc>
                      <w:tcPr>
                        <w:tcW w:w="1382" w:type="dxa"/>
                        <w:vMerge/>
                        <w:tcBorders>
                          <w:left w:val="nil" w:sz="6" w:space="0" w:color="auto"/>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81"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折算率</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27"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33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302"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23"/>
                          <w:jc w:val="right"/>
                          <w:rPr>
                            <w:rFonts w:ascii="宋体" w:hAnsi="宋体" w:cs="宋体" w:eastAsia="宋体" w:hint="default"/>
                            <w:sz w:val="18"/>
                            <w:szCs w:val="18"/>
                          </w:rPr>
                        </w:pPr>
                        <w:r>
                          <w:rPr>
                            <w:rFonts w:ascii="宋体" w:hAnsi="宋体" w:cs="宋体" w:eastAsia="宋体" w:hint="default"/>
                            <w:sz w:val="18"/>
                            <w:szCs w:val="18"/>
                          </w:rPr>
                          <w:t>折算率</w:t>
                        </w: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230"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384"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
                    </w:tc>
                  </w:tr>
                  <w:tr>
                    <w:trPr>
                      <w:trHeight w:val="389"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508,002.19</w:t>
                        </w: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pacing w:val="-1"/>
                            <w:sz w:val="18"/>
                          </w:rPr>
                          <w:t>400,072.61</w:t>
                        </w:r>
                      </w:p>
                    </w:tc>
                  </w:tr>
                  <w:tr>
                    <w:trPr>
                      <w:trHeight w:val="384"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w w:val="95"/>
                            <w:sz w:val="18"/>
                          </w:rPr>
                          <w:t>1,663.22</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25" w:right="0"/>
                          <w:jc w:val="center"/>
                          <w:rPr>
                            <w:rFonts w:ascii="Times New Roman" w:hAnsi="Times New Roman" w:cs="Times New Roman" w:eastAsia="Times New Roman" w:hint="default"/>
                            <w:sz w:val="18"/>
                            <w:szCs w:val="18"/>
                          </w:rPr>
                        </w:pPr>
                        <w:r>
                          <w:rPr>
                            <w:rFonts w:ascii="Times New Roman"/>
                            <w:sz w:val="18"/>
                          </w:rPr>
                          <w:t>6.3009</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10,479.78</w:t>
                        </w: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2" w:right="0"/>
                          <w:jc w:val="left"/>
                          <w:rPr>
                            <w:rFonts w:ascii="宋体" w:hAnsi="宋体" w:cs="宋体" w:eastAsia="宋体" w:hint="default"/>
                            <w:sz w:val="18"/>
                            <w:szCs w:val="18"/>
                          </w:rPr>
                        </w:pPr>
                        <w:r>
                          <w:rPr>
                            <w:rFonts w:ascii="宋体" w:hAnsi="宋体" w:cs="宋体" w:eastAsia="宋体" w:hint="default"/>
                            <w:sz w:val="18"/>
                            <w:szCs w:val="18"/>
                          </w:rPr>
                          <w:t>新加坡元</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w w:val="95"/>
                            <w:sz w:val="18"/>
                          </w:rPr>
                          <w:t>1,871.65</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2"/>
                            <w:sz w:val="18"/>
                          </w:rPr>
                          <w:t>5.1191</w:t>
                        </w: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w w:val="95"/>
                            <w:sz w:val="18"/>
                          </w:rPr>
                          <w:t>9,581.16</w:t>
                        </w:r>
                      </w:p>
                    </w:tc>
                  </w:tr>
                  <w:tr>
                    <w:trPr>
                      <w:trHeight w:val="385"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518,481.97</w:t>
                        </w: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409,653.77</w:t>
                        </w:r>
                      </w:p>
                    </w:tc>
                  </w:tr>
                  <w:tr>
                    <w:trPr>
                      <w:trHeight w:val="380"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
                    </w:tc>
                  </w:tr>
                  <w:tr>
                    <w:trPr>
                      <w:trHeight w:val="389"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186,394,163.64</w:t>
                        </w: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18"/>
                            <w:szCs w:val="18"/>
                          </w:rPr>
                        </w:pPr>
                        <w:r>
                          <w:rPr>
                            <w:rFonts w:ascii="Times New Roman"/>
                            <w:spacing w:val="-1"/>
                            <w:sz w:val="18"/>
                          </w:rPr>
                          <w:t>205,872,125.25</w:t>
                        </w:r>
                      </w:p>
                    </w:tc>
                  </w:tr>
                  <w:tr>
                    <w:trPr>
                      <w:trHeight w:val="384"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3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2,266,288.51</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125" w:right="0"/>
                          <w:jc w:val="center"/>
                          <w:rPr>
                            <w:rFonts w:ascii="Times New Roman" w:hAnsi="Times New Roman" w:cs="Times New Roman" w:eastAsia="Times New Roman" w:hint="default"/>
                            <w:sz w:val="18"/>
                            <w:szCs w:val="18"/>
                          </w:rPr>
                        </w:pPr>
                        <w:r>
                          <w:rPr>
                            <w:rFonts w:ascii="Times New Roman"/>
                            <w:sz w:val="18"/>
                          </w:rPr>
                          <w:t>6.3009</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14,279,657.27</w:t>
                        </w:r>
                      </w:p>
                    </w:tc>
                    <w:tc>
                      <w:tcPr>
                        <w:tcW w:w="133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1,603,674.94</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6.6227</w:t>
                        </w: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8"/>
                          <w:jc w:val="right"/>
                          <w:rPr>
                            <w:rFonts w:ascii="Times New Roman" w:hAnsi="Times New Roman" w:cs="Times New Roman" w:eastAsia="Times New Roman" w:hint="default"/>
                            <w:sz w:val="18"/>
                            <w:szCs w:val="18"/>
                          </w:rPr>
                        </w:pPr>
                        <w:r>
                          <w:rPr>
                            <w:rFonts w:ascii="Times New Roman"/>
                            <w:spacing w:val="-1"/>
                            <w:sz w:val="18"/>
                          </w:rPr>
                          <w:t>10,620,658.03</w:t>
                        </w:r>
                      </w:p>
                    </w:tc>
                  </w:tr>
                  <w:tr>
                    <w:trPr>
                      <w:trHeight w:val="384"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81,912.30</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25" w:right="0"/>
                          <w:jc w:val="center"/>
                          <w:rPr>
                            <w:rFonts w:ascii="Times New Roman" w:hAnsi="Times New Roman" w:cs="Times New Roman" w:eastAsia="Times New Roman" w:hint="default"/>
                            <w:sz w:val="18"/>
                            <w:szCs w:val="18"/>
                          </w:rPr>
                        </w:pPr>
                        <w:r>
                          <w:rPr>
                            <w:rFonts w:ascii="Times New Roman"/>
                            <w:sz w:val="18"/>
                          </w:rPr>
                          <w:t>8.1625</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668,609.15</w:t>
                        </w:r>
                      </w:p>
                    </w:tc>
                    <w:tc>
                      <w:tcPr>
                        <w:tcW w:w="133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2"/>
                          <w:jc w:val="right"/>
                          <w:rPr>
                            <w:rFonts w:ascii="Times New Roman" w:hAnsi="Times New Roman" w:cs="Times New Roman" w:eastAsia="Times New Roman" w:hint="default"/>
                            <w:sz w:val="18"/>
                            <w:szCs w:val="18"/>
                          </w:rPr>
                        </w:pPr>
                        <w:r>
                          <w:rPr>
                            <w:rFonts w:ascii="Times New Roman"/>
                            <w:spacing w:val="-1"/>
                            <w:sz w:val="18"/>
                          </w:rPr>
                          <w:t>0.83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8.8072</w:t>
                        </w: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pacing w:val="-1"/>
                            <w:sz w:val="18"/>
                          </w:rPr>
                          <w:t>7.31</w:t>
                        </w:r>
                      </w:p>
                    </w:tc>
                  </w:tr>
                  <w:tr>
                    <w:trPr>
                      <w:trHeight w:val="384"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2" w:right="0"/>
                          <w:jc w:val="left"/>
                          <w:rPr>
                            <w:rFonts w:ascii="宋体" w:hAnsi="宋体" w:cs="宋体" w:eastAsia="宋体" w:hint="default"/>
                            <w:sz w:val="18"/>
                            <w:szCs w:val="18"/>
                          </w:rPr>
                        </w:pPr>
                        <w:r>
                          <w:rPr>
                            <w:rFonts w:ascii="宋体" w:hAnsi="宋体" w:cs="宋体" w:eastAsia="宋体" w:hint="default"/>
                            <w:sz w:val="18"/>
                            <w:szCs w:val="18"/>
                          </w:rPr>
                          <w:t>新加坡元</w:t>
                        </w: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692,737.57</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25" w:right="0"/>
                          <w:jc w:val="center"/>
                          <w:rPr>
                            <w:rFonts w:ascii="Times New Roman" w:hAnsi="Times New Roman" w:cs="Times New Roman" w:eastAsia="Times New Roman" w:hint="default"/>
                            <w:sz w:val="18"/>
                            <w:szCs w:val="18"/>
                          </w:rPr>
                        </w:pPr>
                        <w:r>
                          <w:rPr>
                            <w:rFonts w:ascii="Times New Roman"/>
                            <w:sz w:val="18"/>
                          </w:rPr>
                          <w:t>4.7868</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3,316,021.46</w:t>
                        </w:r>
                      </w:p>
                    </w:tc>
                    <w:tc>
                      <w:tcPr>
                        <w:tcW w:w="133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646,593.39</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2"/>
                            <w:sz w:val="18"/>
                          </w:rPr>
                          <w:t>5.1191</w:t>
                        </w: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3,309,976.22</w:t>
                        </w:r>
                      </w:p>
                    </w:tc>
                  </w:tr>
                  <w:tr>
                    <w:trPr>
                      <w:trHeight w:val="385"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204,658,451.52</w:t>
                        </w: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219,802,766.81</w:t>
                        </w:r>
                      </w:p>
                    </w:tc>
                  </w:tr>
                  <w:tr>
                    <w:trPr>
                      <w:trHeight w:val="380"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
                    </w:tc>
                  </w:tr>
                  <w:tr>
                    <w:trPr>
                      <w:trHeight w:val="389"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9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3,386,526.92</w:t>
                        </w:r>
                      </w:p>
                    </w:tc>
                    <w:tc>
                      <w:tcPr>
                        <w:tcW w:w="1337"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370"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pacing w:val="-1"/>
                            <w:sz w:val="18"/>
                          </w:rPr>
                          <w:t>2,271,328.44</w:t>
                        </w:r>
                      </w:p>
                    </w:tc>
                  </w:tr>
                  <w:tr>
                    <w:trPr>
                      <w:trHeight w:val="391" w:hRule="exact"/>
                    </w:trPr>
                    <w:tc>
                      <w:tcPr>
                        <w:tcW w:w="1382" w:type="dxa"/>
                        <w:tcBorders>
                          <w:top w:val="nil" w:sz="6" w:space="0" w:color="auto"/>
                          <w:left w:val="nil" w:sz="6" w:space="0" w:color="auto"/>
                          <w:bottom w:val="single" w:sz="12" w:space="0" w:color="000000"/>
                          <w:right w:val="single" w:sz="4" w:space="0" w:color="000000"/>
                        </w:tcBorders>
                      </w:tcPr>
                      <w:p>
                        <w:pPr>
                          <w:pStyle w:val="TableParagraph"/>
                          <w:tabs>
                            <w:tab w:pos="854" w:val="left" w:leader="none"/>
                          </w:tabs>
                          <w:spacing w:line="240" w:lineRule="auto" w:before="41"/>
                          <w:ind w:left="31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94" w:type="dxa"/>
                        <w:tcBorders>
                          <w:top w:val="nil" w:sz="6" w:space="0" w:color="auto"/>
                          <w:left w:val="single" w:sz="4" w:space="0" w:color="000000"/>
                          <w:bottom w:val="single" w:sz="12" w:space="0" w:color="000000"/>
                          <w:right w:val="single" w:sz="4" w:space="0" w:color="000000"/>
                        </w:tcBorders>
                      </w:tcPr>
                      <w:p>
                        <w:pPr/>
                      </w:p>
                    </w:tc>
                    <w:tc>
                      <w:tcPr>
                        <w:tcW w:w="840" w:type="dxa"/>
                        <w:tcBorders>
                          <w:top w:val="nil" w:sz="6" w:space="0" w:color="auto"/>
                          <w:left w:val="single" w:sz="4" w:space="0" w:color="000000"/>
                          <w:bottom w:val="single" w:sz="12" w:space="0" w:color="000000"/>
                          <w:right w:val="single" w:sz="4" w:space="0" w:color="000000"/>
                        </w:tcBorders>
                      </w:tcPr>
                      <w:p>
                        <w:pPr/>
                      </w:p>
                    </w:tc>
                    <w:tc>
                      <w:tcPr>
                        <w:tcW w:w="13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208,563,460.41</w:t>
                        </w:r>
                      </w:p>
                    </w:tc>
                    <w:tc>
                      <w:tcPr>
                        <w:tcW w:w="1337" w:type="dxa"/>
                        <w:tcBorders>
                          <w:top w:val="nil" w:sz="6" w:space="0" w:color="auto"/>
                          <w:left w:val="single" w:sz="4" w:space="0" w:color="000000"/>
                          <w:bottom w:val="single" w:sz="12" w:space="0" w:color="000000"/>
                          <w:right w:val="single" w:sz="4" w:space="0" w:color="000000"/>
                        </w:tcBorders>
                      </w:tcPr>
                      <w:p>
                        <w:pPr/>
                      </w:p>
                    </w:tc>
                    <w:tc>
                      <w:tcPr>
                        <w:tcW w:w="797" w:type="dxa"/>
                        <w:tcBorders>
                          <w:top w:val="nil" w:sz="6" w:space="0" w:color="auto"/>
                          <w:left w:val="single" w:sz="4" w:space="0" w:color="000000"/>
                          <w:bottom w:val="single" w:sz="12" w:space="0" w:color="000000"/>
                          <w:right w:val="single" w:sz="4" w:space="0" w:color="000000"/>
                        </w:tcBorders>
                      </w:tcPr>
                      <w:p>
                        <w:pPr/>
                      </w:p>
                    </w:tc>
                    <w:tc>
                      <w:tcPr>
                        <w:tcW w:w="1370"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222,483,749.02</w:t>
                        </w:r>
                      </w:p>
                    </w:tc>
                  </w:tr>
                </w:tbl>
                <w:p>
                  <w:pPr/>
                </w:p>
              </w:txbxContent>
            </v:textbox>
            <w10:wrap type="none"/>
          </v:shape>
        </w:pict>
      </w:r>
      <w:r>
        <w:rPr>
          <w:rFonts w:ascii="宋体" w:hAnsi="宋体" w:cs="宋体" w:eastAsia="宋体" w:hint="default"/>
          <w:spacing w:val="-2"/>
          <w:sz w:val="21"/>
          <w:szCs w:val="21"/>
        </w:rPr>
        <w:t>（以下金额单位若未特别注明者均为人民币元）</w:t>
      </w:r>
      <w:r>
        <w:rPr>
          <w:rFonts w:ascii="宋体" w:hAnsi="宋体" w:cs="宋体" w:eastAsia="宋体" w:hint="default"/>
          <w:w w:val="100"/>
          <w:sz w:val="21"/>
          <w:szCs w:val="21"/>
        </w:rPr>
        <w:t> </w: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一</w:t>
      </w:r>
      <w:r>
        <w:rPr>
          <w:rFonts w:ascii="宋体" w:hAnsi="宋体" w:cs="宋体" w:eastAsia="宋体" w:hint="default"/>
          <w:b/>
          <w:bCs/>
          <w:spacing w:val="-1"/>
          <w:sz w:val="21"/>
          <w:szCs w:val="21"/>
        </w:rPr>
        <w:t>)</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13"/>
        <w:rPr>
          <w:rFonts w:ascii="宋体" w:hAnsi="宋体" w:cs="宋体" w:eastAsia="宋体" w:hint="default"/>
          <w:b/>
          <w:bCs/>
          <w:sz w:val="25"/>
          <w:szCs w:val="25"/>
        </w:rPr>
      </w:pPr>
    </w:p>
    <w:p>
      <w:pPr>
        <w:spacing w:line="20" w:lineRule="exact"/>
        <w:ind w:left="2113" w:right="0" w:firstLine="0"/>
        <w:rPr>
          <w:rFonts w:ascii="宋体" w:hAnsi="宋体" w:cs="宋体" w:eastAsia="宋体" w:hint="default"/>
          <w:sz w:val="2"/>
          <w:szCs w:val="2"/>
        </w:rPr>
      </w:pPr>
      <w:r>
        <w:rPr>
          <w:rFonts w:ascii="宋体" w:hAnsi="宋体" w:cs="宋体" w:eastAsia="宋体" w:hint="default"/>
          <w:sz w:val="2"/>
          <w:szCs w:val="2"/>
        </w:rPr>
        <w:pict>
          <v:group style="width:350pt;height:.5pt;mso-position-horizontal-relative:char;mso-position-vertical-relative:line" coordorigin="0,0" coordsize="7000,10">
            <v:shape style="position:absolute;left:0;top:0;width:1285;height:10" type="#_x0000_t75" stroked="false">
              <v:imagedata r:id="rId176" o:title=""/>
            </v:shape>
            <v:shape style="position:absolute;left:1280;top:0;width:3548;height:10" type="#_x0000_t75" stroked="false">
              <v:imagedata r:id="rId177" o:title=""/>
            </v:shape>
            <v:shape style="position:absolute;left:4823;top:0;width:2177;height:10" type="#_x0000_t75" stroked="false">
              <v:imagedata r:id="rId178"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0" o:title=""/>
            </v:shape>
            <v:shape style="position:absolute;left:2653;top:0;width:3548;height:10" type="#_x0000_t75" stroked="false">
              <v:imagedata r:id="rId181" o:title=""/>
            </v:shape>
            <v:shape style="position:absolute;left:6195;top:0;width:2177;height:10" type="#_x0000_t75" stroked="false">
              <v:imagedata r:id="rId18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0" o:title=""/>
            </v:shape>
            <v:shape style="position:absolute;left:2653;top:0;width:3548;height:10" type="#_x0000_t75" stroked="false">
              <v:imagedata r:id="rId181" o:title=""/>
            </v:shape>
            <v:shape style="position:absolute;left:6195;top:0;width:2177;height:10" type="#_x0000_t75" stroked="false">
              <v:imagedata r:id="rId18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84"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84"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84"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0" o:title=""/>
            </v:shape>
            <v:shape style="position:absolute;left:2653;top:0;width:3548;height:10" type="#_x0000_t75" stroked="false">
              <v:imagedata r:id="rId181" o:title=""/>
            </v:shape>
            <v:shape style="position:absolute;left:6195;top:0;width:2177;height:10" type="#_x0000_t75" stroked="false">
              <v:imagedata r:id="rId182"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77"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84"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0" o:title=""/>
            </v:shape>
            <v:shape style="position:absolute;left:2653;top:0;width:3548;height:10" type="#_x0000_t75" stroked="false">
              <v:imagedata r:id="rId185" o:title=""/>
            </v:shape>
            <v:shape style="position:absolute;left:6195;top:0;width:2177;height:10" type="#_x0000_t75" stroked="false">
              <v:imagedata r:id="rId18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0" o:title=""/>
            </v:shape>
            <v:shape style="position:absolute;left:2653;top:0;width:3548;height:10" type="#_x0000_t75" stroked="false">
              <v:imagedata r:id="rId185" o:title=""/>
            </v:shape>
            <v:shape style="position:absolute;left:6195;top:0;width:2177;height:10" type="#_x0000_t75" stroked="false">
              <v:imagedata r:id="rId18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84"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84"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0" o:title=""/>
            </v:shape>
            <v:shape style="position:absolute;left:2653;top:0;width:3548;height:10" type="#_x0000_t75" stroked="false">
              <v:imagedata r:id="rId181" o:title=""/>
            </v:shape>
            <v:shape style="position:absolute;left:6195;top:0;width:2177;height:10" type="#_x0000_t75" stroked="false">
              <v:imagedata r:id="rId18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18.65pt;height:.5pt;mso-position-horizontal-relative:char;mso-position-vertical-relative:line" coordorigin="0,0" coordsize="8373,10">
            <v:shape style="position:absolute;left:0;top:0;width:1363;height:10" type="#_x0000_t75" stroked="false">
              <v:imagedata r:id="rId179" o:title=""/>
            </v:shape>
            <v:shape style="position:absolute;left:1358;top:0;width:1299;height:10" type="#_x0000_t75" stroked="false">
              <v:imagedata r:id="rId183" o:title=""/>
            </v:shape>
            <v:shape style="position:absolute;left:2653;top:0;width:3548;height:10" type="#_x0000_t75" stroked="false">
              <v:imagedata r:id="rId177" o:title=""/>
            </v:shape>
            <v:shape style="position:absolute;left:6195;top:0;width:2177;height:10" type="#_x0000_t75" stroked="false">
              <v:imagedata r:id="rId178"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headerReference w:type="default" r:id="rId173"/>
          <w:footerReference w:type="default" r:id="rId174"/>
          <w:pgSz w:w="11910" w:h="16840"/>
          <w:pgMar w:header="851" w:footer="980" w:top="1160" w:bottom="1160" w:left="1660" w:right="0"/>
          <w:pgNumType w:start="103"/>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6"/>
          <w:szCs w:val="26"/>
        </w:rPr>
      </w:pPr>
    </w:p>
    <w:p>
      <w:pPr>
        <w:spacing w:before="36"/>
        <w:ind w:left="848" w:right="1782" w:firstLine="0"/>
        <w:jc w:val="left"/>
        <w:rPr>
          <w:rFonts w:ascii="宋体" w:hAnsi="宋体" w:cs="宋体" w:eastAsia="宋体" w:hint="default"/>
          <w:sz w:val="21"/>
          <w:szCs w:val="21"/>
        </w:rPr>
      </w:pPr>
      <w:r>
        <w:rPr/>
        <w:pict>
          <v:group style="position:absolute;margin-left:118.580002pt;margin-top:34.943718pt;width:418.05pt;height:5.05pt;mso-position-horizontal-relative:page;mso-position-vertical-relative:paragraph;z-index:-1310992" coordorigin="2372,699" coordsize="8361,101">
            <v:shape style="position:absolute;left:2372;top:699;width:3413;height:101" type="#_x0000_t75" stroked="false">
              <v:imagedata r:id="rId186" o:title=""/>
            </v:shape>
            <v:shape style="position:absolute;left:5761;top:790;width:4971;height:10" type="#_x0000_t75" stroked="false">
              <v:imagedata r:id="rId187" o:title=""/>
            </v:shape>
            <w10:wrap type="none"/>
          </v:group>
        </w:pict>
      </w:r>
      <w:r>
        <w:rPr/>
        <w:pict>
          <v:group style="position:absolute;margin-left:118.580002pt;margin-top:55.343716pt;width:418.05pt;height:5.2pt;mso-position-horizontal-relative:page;mso-position-vertical-relative:paragraph;z-index:-1310968" coordorigin="2372,1107" coordsize="8361,104">
            <v:shape style="position:absolute;left:2372;top:1107;width:3413;height:103" type="#_x0000_t75" stroked="false">
              <v:imagedata r:id="rId188" o:title=""/>
            </v:shape>
            <v:shape style="position:absolute;left:5761;top:1200;width:4971;height:10" type="#_x0000_t75" stroked="false">
              <v:imagedata r:id="rId189" o:title=""/>
            </v:shape>
            <w10:wrap type="none"/>
          </v:group>
        </w:pict>
      </w:r>
      <w:r>
        <w:rPr>
          <w:rFonts w:ascii="宋体" w:hAnsi="宋体" w:cs="宋体" w:eastAsia="宋体" w:hint="default"/>
          <w:sz w:val="21"/>
          <w:szCs w:val="21"/>
        </w:rPr>
        <w:t>其中受限制的货币资金明细如下：</w:t>
      </w:r>
    </w:p>
    <w:p>
      <w:pPr>
        <w:spacing w:line="240" w:lineRule="auto" w:before="10"/>
        <w:rPr>
          <w:rFonts w:ascii="宋体" w:hAnsi="宋体" w:cs="宋体" w:eastAsia="宋体" w:hint="default"/>
          <w:sz w:val="3"/>
          <w:szCs w:val="3"/>
        </w:rPr>
      </w:pPr>
    </w:p>
    <w:tbl>
      <w:tblPr>
        <w:tblW w:w="0" w:type="auto"/>
        <w:jc w:val="left"/>
        <w:tblInd w:w="697" w:type="dxa"/>
        <w:tblLayout w:type="fixed"/>
        <w:tblCellMar>
          <w:top w:w="0" w:type="dxa"/>
          <w:left w:w="0" w:type="dxa"/>
          <w:bottom w:w="0" w:type="dxa"/>
          <w:right w:w="0" w:type="dxa"/>
        </w:tblCellMar>
        <w:tblLook w:val="01E0"/>
      </w:tblPr>
      <w:tblGrid>
        <w:gridCol w:w="3413"/>
        <w:gridCol w:w="2410"/>
        <w:gridCol w:w="2552"/>
      </w:tblGrid>
      <w:tr>
        <w:trPr>
          <w:trHeight w:val="324" w:hRule="exact"/>
        </w:trPr>
        <w:tc>
          <w:tcPr>
            <w:tcW w:w="3413" w:type="dxa"/>
            <w:tcBorders>
              <w:top w:val="single" w:sz="12" w:space="0" w:color="000000"/>
              <w:left w:val="nil" w:sz="6" w:space="0" w:color="auto"/>
              <w:bottom w:val="nil" w:sz="6" w:space="0" w:color="auto"/>
              <w:right w:val="single" w:sz="4" w:space="0" w:color="000000"/>
            </w:tcBorders>
          </w:tcPr>
          <w:p>
            <w:pPr>
              <w:pStyle w:val="TableParagraph"/>
              <w:tabs>
                <w:tab w:pos="454" w:val="left" w:leader="none"/>
              </w:tabs>
              <w:spacing w:line="240" w:lineRule="auto" w:before="111"/>
              <w:ind w:right="1379"/>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24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111"/>
              <w:ind w:right="4"/>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58" w:hRule="exact"/>
        </w:trPr>
        <w:tc>
          <w:tcPr>
            <w:tcW w:w="341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0" w:right="0"/>
              <w:jc w:val="left"/>
              <w:rPr>
                <w:rFonts w:ascii="宋体" w:hAnsi="宋体" w:cs="宋体" w:eastAsia="宋体" w:hint="default"/>
                <w:sz w:val="18"/>
                <w:szCs w:val="18"/>
              </w:rPr>
            </w:pPr>
            <w:r>
              <w:rPr>
                <w:rFonts w:ascii="宋体" w:hAnsi="宋体" w:cs="宋体" w:eastAsia="宋体" w:hint="default"/>
                <w:sz w:val="18"/>
                <w:szCs w:val="18"/>
              </w:rPr>
              <w:t>信用证保证金（注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2410"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670,000.00</w:t>
            </w:r>
          </w:p>
        </w:tc>
      </w:tr>
      <w:tr>
        <w:trPr>
          <w:trHeight w:val="54" w:hRule="exact"/>
        </w:trPr>
        <w:tc>
          <w:tcPr>
            <w:tcW w:w="3413"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nil" w:sz="6" w:space="0" w:color="auto"/>
            </w:tcBorders>
          </w:tcPr>
          <w:p>
            <w:pPr/>
          </w:p>
        </w:tc>
      </w:tr>
      <w:tr>
        <w:trPr>
          <w:trHeight w:val="354" w:hRule="exact"/>
        </w:trPr>
        <w:tc>
          <w:tcPr>
            <w:tcW w:w="3413"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保函保证金（注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1,008,570.00</w:t>
            </w:r>
          </w:p>
        </w:tc>
        <w:tc>
          <w:tcPr>
            <w:tcW w:w="2552" w:type="dxa"/>
            <w:tcBorders>
              <w:top w:val="nil" w:sz="6" w:space="0" w:color="auto"/>
              <w:left w:val="single" w:sz="4" w:space="0" w:color="000000"/>
              <w:bottom w:val="nil" w:sz="6" w:space="0" w:color="auto"/>
              <w:right w:val="nil" w:sz="6" w:space="0" w:color="auto"/>
            </w:tcBorders>
          </w:tcPr>
          <w:p>
            <w:pPr/>
          </w:p>
        </w:tc>
      </w:tr>
      <w:tr>
        <w:trPr>
          <w:trHeight w:val="56" w:hRule="exact"/>
        </w:trPr>
        <w:tc>
          <w:tcPr>
            <w:tcW w:w="3413"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413"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保函保证金（注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3,386,526.92</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pacing w:val="-1"/>
                <w:sz w:val="18"/>
              </w:rPr>
              <w:t>1,601,328.44</w:t>
            </w:r>
          </w:p>
        </w:tc>
      </w:tr>
      <w:tr>
        <w:trPr>
          <w:trHeight w:val="415" w:hRule="exact"/>
        </w:trPr>
        <w:tc>
          <w:tcPr>
            <w:tcW w:w="3413" w:type="dxa"/>
            <w:tcBorders>
              <w:top w:val="nil" w:sz="6" w:space="0" w:color="auto"/>
              <w:left w:val="nil" w:sz="6" w:space="0" w:color="auto"/>
              <w:bottom w:val="single" w:sz="12" w:space="0" w:color="000000"/>
              <w:right w:val="single" w:sz="4" w:space="0" w:color="000000"/>
            </w:tcBorders>
          </w:tcPr>
          <w:p>
            <w:pPr>
              <w:pStyle w:val="TableParagraph"/>
              <w:tabs>
                <w:tab w:pos="540" w:val="left" w:leader="none"/>
              </w:tabs>
              <w:spacing w:line="240" w:lineRule="auto" w:before="109"/>
              <w:ind w:right="1334"/>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4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4,395,096.92</w:t>
            </w: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pacing w:val="-1"/>
                <w:sz w:val="18"/>
              </w:rPr>
              <w:t>2,271,328.44</w:t>
            </w:r>
          </w:p>
        </w:tc>
      </w:tr>
    </w:tbl>
    <w:p>
      <w:pPr>
        <w:spacing w:line="331" w:lineRule="auto" w:before="74"/>
        <w:ind w:left="1414" w:right="1785" w:hanging="567"/>
        <w:jc w:val="left"/>
        <w:rPr>
          <w:rFonts w:ascii="宋体" w:hAnsi="宋体" w:cs="宋体" w:eastAsia="宋体" w:hint="default"/>
          <w:sz w:val="21"/>
          <w:szCs w:val="21"/>
        </w:rPr>
      </w:pPr>
      <w:r>
        <w:rPr/>
        <w:pict>
          <v:group style="position:absolute;margin-left:118.580002pt;margin-top:-47.156326pt;width:418.05pt;height:5.2pt;mso-position-horizontal-relative:page;mso-position-vertical-relative:paragraph;z-index:-1310944" coordorigin="2372,-943" coordsize="8361,104">
            <v:shape style="position:absolute;left:2372;top:-943;width:3413;height:103" type="#_x0000_t75" stroked="false">
              <v:imagedata r:id="rId190" o:title=""/>
            </v:shape>
            <v:shape style="position:absolute;left:5761;top:-850;width:4971;height:10" type="#_x0000_t75" stroked="false">
              <v:imagedata r:id="rId189" o:title=""/>
            </v:shape>
            <w10:wrap type="none"/>
          </v:group>
        </w:pict>
      </w:r>
      <w:r>
        <w:rPr/>
        <w:pict>
          <v:group style="position:absolute;margin-left:118.580002pt;margin-top:-26.636326pt;width:418.05pt;height:5.2pt;mso-position-horizontal-relative:page;mso-position-vertical-relative:paragraph;z-index:-1310920" coordorigin="2372,-533" coordsize="8361,104">
            <v:shape style="position:absolute;left:2372;top:-533;width:3413;height:103" type="#_x0000_t75" stroked="false">
              <v:imagedata r:id="rId190" o:title=""/>
            </v:shape>
            <v:shape style="position:absolute;left:5761;top:-439;width:4971;height:10" type="#_x0000_t75" stroked="false">
              <v:imagedata r:id="rId189" o:title=""/>
            </v:shape>
            <w10:wrap type="none"/>
          </v:group>
        </w:pict>
      </w:r>
      <w:r>
        <w:rPr>
          <w:rFonts w:ascii="宋体" w:hAnsi="宋体" w:cs="宋体" w:eastAsia="宋体" w:hint="default"/>
          <w:sz w:val="21"/>
          <w:szCs w:val="21"/>
        </w:rPr>
        <w:t>注 </w:t>
      </w:r>
      <w:r>
        <w:rPr>
          <w:rFonts w:ascii="Times New Roman" w:hAnsi="Times New Roman" w:cs="Times New Roman" w:eastAsia="Times New Roman" w:hint="default"/>
          <w:sz w:val="21"/>
          <w:szCs w:val="21"/>
        </w:rPr>
        <w:t>1</w:t>
      </w:r>
      <w:r>
        <w:rPr>
          <w:rFonts w:ascii="宋体" w:hAnsi="宋体" w:cs="宋体" w:eastAsia="宋体" w:hint="default"/>
          <w:sz w:val="21"/>
          <w:szCs w:val="21"/>
        </w:rPr>
        <w:t>：期末信用证保证金流动性受限期限超过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个月，已在现金流量表的期末现金</w:t>
      </w:r>
      <w:r>
        <w:rPr>
          <w:rFonts w:ascii="宋体" w:hAnsi="宋体" w:cs="宋体" w:eastAsia="宋体" w:hint="default"/>
          <w:w w:val="100"/>
          <w:sz w:val="21"/>
          <w:szCs w:val="21"/>
        </w:rPr>
        <w:t> </w:t>
      </w:r>
      <w:r>
        <w:rPr>
          <w:rFonts w:ascii="宋体" w:hAnsi="宋体" w:cs="宋体" w:eastAsia="宋体" w:hint="default"/>
          <w:sz w:val="21"/>
          <w:szCs w:val="21"/>
        </w:rPr>
        <w:t>及现金等价物余额中予以扣除；</w:t>
      </w:r>
    </w:p>
    <w:p>
      <w:pPr>
        <w:spacing w:line="328" w:lineRule="auto" w:before="46"/>
        <w:ind w:left="1414" w:right="1784" w:hanging="567"/>
        <w:jc w:val="left"/>
        <w:rPr>
          <w:rFonts w:ascii="宋体" w:hAnsi="宋体" w:cs="宋体" w:eastAsia="宋体" w:hint="default"/>
          <w:sz w:val="21"/>
          <w:szCs w:val="21"/>
        </w:rPr>
      </w:pPr>
      <w:r>
        <w:rPr>
          <w:rFonts w:ascii="宋体" w:hAnsi="宋体" w:cs="宋体" w:eastAsia="宋体" w:hint="default"/>
          <w:sz w:val="21"/>
          <w:szCs w:val="21"/>
        </w:rPr>
        <w:t>注 </w:t>
      </w:r>
      <w:r>
        <w:rPr>
          <w:rFonts w:ascii="Times New Roman" w:hAnsi="Times New Roman" w:cs="Times New Roman" w:eastAsia="Times New Roman" w:hint="default"/>
          <w:sz w:val="21"/>
          <w:szCs w:val="21"/>
        </w:rPr>
        <w:t>2</w:t>
      </w:r>
      <w:r>
        <w:rPr>
          <w:rFonts w:ascii="宋体" w:hAnsi="宋体" w:cs="宋体" w:eastAsia="宋体" w:hint="default"/>
          <w:sz w:val="21"/>
          <w:szCs w:val="21"/>
        </w:rPr>
        <w:t>：期末保函保证金流动性受限期限超过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个月，已在现金流量表的期末现金及</w:t>
      </w:r>
      <w:r>
        <w:rPr>
          <w:rFonts w:ascii="宋体" w:hAnsi="宋体" w:cs="宋体" w:eastAsia="宋体" w:hint="default"/>
          <w:w w:val="100"/>
          <w:sz w:val="21"/>
          <w:szCs w:val="21"/>
        </w:rPr>
        <w:t> </w:t>
      </w:r>
      <w:r>
        <w:rPr>
          <w:rFonts w:ascii="宋体" w:hAnsi="宋体" w:cs="宋体" w:eastAsia="宋体" w:hint="default"/>
          <w:sz w:val="21"/>
          <w:szCs w:val="21"/>
        </w:rPr>
        <w:t>现金等价物余额中予以扣除；</w:t>
      </w:r>
    </w:p>
    <w:p>
      <w:pPr>
        <w:tabs>
          <w:tab w:pos="853" w:val="left" w:leader="none"/>
        </w:tabs>
        <w:spacing w:line="660" w:lineRule="auto" w:before="48"/>
        <w:ind w:left="126" w:right="4614" w:firstLine="722"/>
        <w:jc w:val="left"/>
        <w:rPr>
          <w:rFonts w:ascii="宋体" w:hAnsi="宋体" w:cs="宋体" w:eastAsia="宋体" w:hint="default"/>
          <w:sz w:val="21"/>
          <w:szCs w:val="21"/>
        </w:rPr>
      </w:pPr>
      <w:r>
        <w:rPr/>
        <w:pict>
          <v:shape style="position:absolute;margin-left:117.139999pt;margin-top:58.703686pt;width:420.95pt;height:43.45pt;mso-position-horizontal-relative:page;mso-position-vertical-relative:paragraph;z-index:38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13"/>
                    <w:gridCol w:w="2362"/>
                    <w:gridCol w:w="2600"/>
                  </w:tblGrid>
                  <w:tr>
                    <w:trPr>
                      <w:trHeight w:val="324" w:hRule="exact"/>
                    </w:trPr>
                    <w:tc>
                      <w:tcPr>
                        <w:tcW w:w="3413" w:type="dxa"/>
                        <w:tcBorders>
                          <w:top w:val="single" w:sz="12" w:space="0" w:color="000000"/>
                          <w:left w:val="nil" w:sz="6" w:space="0" w:color="auto"/>
                          <w:bottom w:val="nil" w:sz="6" w:space="0" w:color="auto"/>
                          <w:right w:val="single" w:sz="4" w:space="0" w:color="000000"/>
                        </w:tcBorders>
                      </w:tcPr>
                      <w:p>
                        <w:pPr>
                          <w:pStyle w:val="TableParagraph"/>
                          <w:spacing w:line="240" w:lineRule="auto" w:before="74"/>
                          <w:ind w:left="15"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23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4"/>
                          <w:ind w:left="756"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600" w:type="dxa"/>
                        <w:vMerge w:val="restart"/>
                        <w:tcBorders>
                          <w:top w:val="single" w:sz="12" w:space="0" w:color="000000"/>
                          <w:left w:val="single" w:sz="4" w:space="0" w:color="000000"/>
                          <w:right w:val="nil" w:sz="6" w:space="0" w:color="auto"/>
                        </w:tcBorders>
                      </w:tcPr>
                      <w:p>
                        <w:pPr>
                          <w:pStyle w:val="TableParagraph"/>
                          <w:spacing w:line="240" w:lineRule="auto" w:before="74"/>
                          <w:ind w:right="1"/>
                          <w:jc w:val="center"/>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546" w:right="0"/>
                          <w:jc w:val="left"/>
                          <w:rPr>
                            <w:rFonts w:ascii="Times New Roman" w:hAnsi="Times New Roman" w:cs="Times New Roman" w:eastAsia="Times New Roman" w:hint="default"/>
                            <w:sz w:val="18"/>
                            <w:szCs w:val="18"/>
                          </w:rPr>
                        </w:pPr>
                        <w:r>
                          <w:rPr>
                            <w:rFonts w:ascii="Times New Roman"/>
                            <w:sz w:val="18"/>
                          </w:rPr>
                          <w:t>1,190,116.00</w:t>
                        </w:r>
                      </w:p>
                    </w:tc>
                  </w:tr>
                  <w:tr>
                    <w:trPr>
                      <w:trHeight w:val="516" w:hRule="exact"/>
                    </w:trPr>
                    <w:tc>
                      <w:tcPr>
                        <w:tcW w:w="3413" w:type="dxa"/>
                        <w:tcBorders>
                          <w:top w:val="nil" w:sz="6" w:space="0" w:color="auto"/>
                          <w:left w:val="nil" w:sz="6" w:space="0" w:color="auto"/>
                          <w:bottom w:val="single" w:sz="12" w:space="0" w:color="000000"/>
                          <w:right w:val="single" w:sz="4" w:space="0" w:color="000000"/>
                        </w:tcBorders>
                      </w:tcPr>
                      <w:p>
                        <w:pPr>
                          <w:pStyle w:val="TableParagraph"/>
                          <w:spacing w:line="240" w:lineRule="auto" w:before="174"/>
                          <w:ind w:left="120"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362" w:type="dxa"/>
                        <w:tcBorders>
                          <w:top w:val="nil" w:sz="6" w:space="0" w:color="auto"/>
                          <w:left w:val="single" w:sz="4" w:space="0" w:color="000000"/>
                          <w:bottom w:val="single" w:sz="12" w:space="0" w:color="000000"/>
                          <w:right w:val="single" w:sz="4" w:space="0" w:color="000000"/>
                        </w:tcBorders>
                      </w:tcPr>
                      <w:p>
                        <w:pPr/>
                      </w:p>
                    </w:tc>
                    <w:tc>
                      <w:tcPr>
                        <w:tcW w:w="2600" w:type="dxa"/>
                        <w:vMerge/>
                        <w:tcBorders>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：期末保函保证金流动性受限期限短于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w:t>
      </w:r>
      <w:r>
        <w:rPr>
          <w:rFonts w:ascii="宋体" w:hAnsi="宋体" w:cs="宋体" w:eastAsia="宋体" w:hint="default"/>
          <w:w w:val="100"/>
          <w:sz w:val="21"/>
          <w:szCs w:val="21"/>
        </w:rPr>
        <w:t> </w: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w:t>
      </w:r>
      <w:r>
        <w:rPr>
          <w:rFonts w:ascii="宋体" w:hAnsi="宋体" w:cs="宋体" w:eastAsia="宋体" w:hint="default"/>
          <w:b/>
          <w:bCs/>
          <w:spacing w:val="-1"/>
          <w:sz w:val="21"/>
          <w:szCs w:val="21"/>
        </w:rPr>
        <w:t>)</w:t>
        <w:tab/>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100" w:lineRule="exact"/>
        <w:ind w:left="71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8.05pt;height:5.05pt;mso-position-horizontal-relative:char;mso-position-vertical-relative:line" coordorigin="0,0" coordsize="8361,101">
            <v:shape style="position:absolute;left:0;top:0;width:3413;height:101" type="#_x0000_t75" stroked="false">
              <v:imagedata r:id="rId191" o:title=""/>
            </v:shape>
            <v:shape style="position:absolute;left:3389;top:91;width:2367;height:10" type="#_x0000_t75" stroked="false">
              <v:imagedata r:id="rId192" o:title=""/>
            </v:shape>
            <v:shape style="position:absolute;left:5751;top:91;width:2609;height:10" type="#_x0000_t75" stroked="false">
              <v:imagedata r:id="rId19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tabs>
          <w:tab w:pos="853" w:val="left" w:leader="none"/>
        </w:tabs>
        <w:spacing w:before="3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tabs>
          <w:tab w:pos="1395" w:val="left" w:leader="none"/>
        </w:tabs>
        <w:spacing w:before="110"/>
        <w:ind w:left="858" w:right="1782" w:firstLine="0"/>
        <w:jc w:val="left"/>
        <w:rPr>
          <w:rFonts w:ascii="宋体" w:hAnsi="宋体" w:cs="宋体" w:eastAsia="宋体" w:hint="default"/>
          <w:sz w:val="21"/>
          <w:szCs w:val="21"/>
        </w:rPr>
      </w:pPr>
      <w:r>
        <w:rPr/>
        <w:pict>
          <v:group style="position:absolute;margin-left:117.379997pt;margin-top:21.723679pt;width:419.15pt;height:246.65pt;mso-position-horizontal-relative:page;mso-position-vertical-relative:paragraph;z-index:-1310704" coordorigin="2348,434" coordsize="8383,4933">
            <v:group style="position:absolute;left:2376;top:449;width:980;height:2" coordorigin="2376,449" coordsize="980,2">
              <v:shape style="position:absolute;left:2376;top:449;width:980;height:2" coordorigin="2376,449" coordsize="980,0" path="m2376,449l3356,449e" filled="false" stroked="true" strokeweight="1.44pt" strokecolor="#000000">
                <v:path arrowok="t"/>
              </v:shape>
              <v:shape style="position:absolute;left:3356;top:463;width:10;height:2" type="#_x0000_t75" stroked="false">
                <v:imagedata r:id="rId175" o:title=""/>
              </v:shape>
            </v:group>
            <v:group style="position:absolute;left:3356;top:449;width:29;height:2" coordorigin="3356,449" coordsize="29,2">
              <v:shape style="position:absolute;left:3356;top:449;width:29;height:2" coordorigin="3356,449" coordsize="29,0" path="m3356,449l3384,449e" filled="false" stroked="true" strokeweight="1.44pt" strokecolor="#000000">
                <v:path arrowok="t"/>
              </v:shape>
            </v:group>
            <v:group style="position:absolute;left:3384;top:449;width:3606;height:2" coordorigin="3384,449" coordsize="3606,2">
              <v:shape style="position:absolute;left:3384;top:449;width:3606;height:2" coordorigin="3384,449" coordsize="3606,0" path="m3384,449l6990,449e" filled="false" stroked="true" strokeweight="1.44pt" strokecolor="#000000">
                <v:path arrowok="t"/>
              </v:shape>
              <v:shape style="position:absolute;left:6990;top:463;width:10;height:2" type="#_x0000_t75" stroked="false">
                <v:imagedata r:id="rId175" o:title=""/>
              </v:shape>
            </v:group>
            <v:group style="position:absolute;left:6990;top:449;width:29;height:2" coordorigin="6990,449" coordsize="29,2">
              <v:shape style="position:absolute;left:6990;top:449;width:29;height:2" coordorigin="6990,449" coordsize="29,0" path="m6990,449l7019,449e" filled="false" stroked="true" strokeweight="1.44pt" strokecolor="#000000">
                <v:path arrowok="t"/>
              </v:shape>
            </v:group>
            <v:group style="position:absolute;left:7019;top:449;width:3697;height:2" coordorigin="7019,449" coordsize="3697,2">
              <v:shape style="position:absolute;left:7019;top:449;width:3697;height:2" coordorigin="7019,449" coordsize="3697,0" path="m7019,449l10715,449e" filled="false" stroked="true" strokeweight="1.44pt" strokecolor="#000000">
                <v:path arrowok="t"/>
              </v:shape>
            </v:group>
            <v:group style="position:absolute;left:3356;top:466;width:10;height:20" coordorigin="3356,466" coordsize="10,20">
              <v:shape style="position:absolute;left:3356;top:466;width:10;height:20" coordorigin="3356,466" coordsize="10,20" path="m3356,485l3365,485,3365,466,3356,466,3356,485xe" filled="true" fillcolor="#000000" stroked="false">
                <v:path arrowok="t"/>
                <v:fill type="solid"/>
              </v:shape>
            </v:group>
            <v:group style="position:absolute;left:3356;top:485;width:10;height:20" coordorigin="3356,485" coordsize="10,20">
              <v:shape style="position:absolute;left:3356;top:485;width:10;height:20" coordorigin="3356,485" coordsize="10,20" path="m3356,504l3365,504,3365,485,3356,485,3356,504xe" filled="true" fillcolor="#000000" stroked="false">
                <v:path arrowok="t"/>
                <v:fill type="solid"/>
              </v:shape>
            </v:group>
            <v:group style="position:absolute;left:3356;top:504;width:10;height:20" coordorigin="3356,504" coordsize="10,20">
              <v:shape style="position:absolute;left:3356;top:504;width:10;height:20" coordorigin="3356,504" coordsize="10,20" path="m3356,523l3365,523,3365,504,3356,504,3356,523xe" filled="true" fillcolor="#000000" stroked="false">
                <v:path arrowok="t"/>
                <v:fill type="solid"/>
              </v:shape>
            </v:group>
            <v:group style="position:absolute;left:3356;top:523;width:10;height:20" coordorigin="3356,523" coordsize="10,20">
              <v:shape style="position:absolute;left:3356;top:523;width:10;height:20" coordorigin="3356,523" coordsize="10,20" path="m3356,542l3365,542,3365,523,3356,523,3356,542xe" filled="true" fillcolor="#000000" stroked="false">
                <v:path arrowok="t"/>
                <v:fill type="solid"/>
              </v:shape>
            </v:group>
            <v:group style="position:absolute;left:3356;top:542;width:10;height:20" coordorigin="3356,542" coordsize="10,20">
              <v:shape style="position:absolute;left:3356;top:542;width:10;height:20" coordorigin="3356,542" coordsize="10,20" path="m3356,562l3365,562,3365,542,3356,542,3356,562xe" filled="true" fillcolor="#000000" stroked="false">
                <v:path arrowok="t"/>
                <v:fill type="solid"/>
              </v:shape>
            </v:group>
            <v:group style="position:absolute;left:3356;top:562;width:10;height:20" coordorigin="3356,562" coordsize="10,20">
              <v:shape style="position:absolute;left:3356;top:562;width:10;height:20" coordorigin="3356,562" coordsize="10,20" path="m3356,581l3365,581,3365,562,3356,562,3356,581xe" filled="true" fillcolor="#000000" stroked="false">
                <v:path arrowok="t"/>
                <v:fill type="solid"/>
              </v:shape>
            </v:group>
            <v:group style="position:absolute;left:3356;top:581;width:10;height:20" coordorigin="3356,581" coordsize="10,20">
              <v:shape style="position:absolute;left:3356;top:581;width:10;height:20" coordorigin="3356,581" coordsize="10,20" path="m3356,600l3365,600,3365,581,3356,581,3356,600xe" filled="true" fillcolor="#000000" stroked="false">
                <v:path arrowok="t"/>
                <v:fill type="solid"/>
              </v:shape>
            </v:group>
            <v:group style="position:absolute;left:3356;top:600;width:10;height:20" coordorigin="3356,600" coordsize="10,20">
              <v:shape style="position:absolute;left:3356;top:600;width:10;height:20" coordorigin="3356,600" coordsize="10,20" path="m3356,619l3365,619,3365,600,3356,600,3356,619xe" filled="true" fillcolor="#000000" stroked="false">
                <v:path arrowok="t"/>
                <v:fill type="solid"/>
              </v:shape>
            </v:group>
            <v:group style="position:absolute;left:3356;top:619;width:10;height:20" coordorigin="3356,619" coordsize="10,20">
              <v:shape style="position:absolute;left:3356;top:619;width:10;height:20" coordorigin="3356,619" coordsize="10,20" path="m3356,638l3365,638,3365,619,3356,619,3356,638xe" filled="true" fillcolor="#000000" stroked="false">
                <v:path arrowok="t"/>
                <v:fill type="solid"/>
              </v:shape>
            </v:group>
            <v:group style="position:absolute;left:3356;top:638;width:10;height:20" coordorigin="3356,638" coordsize="10,20">
              <v:shape style="position:absolute;left:3356;top:638;width:10;height:20" coordorigin="3356,638" coordsize="10,20" path="m3356,658l3365,658,3365,638,3356,638,3356,658xe" filled="true" fillcolor="#000000" stroked="false">
                <v:path arrowok="t"/>
                <v:fill type="solid"/>
              </v:shape>
            </v:group>
            <v:group style="position:absolute;left:3356;top:658;width:10;height:20" coordorigin="3356,658" coordsize="10,20">
              <v:shape style="position:absolute;left:3356;top:658;width:10;height:20" coordorigin="3356,658" coordsize="10,20" path="m3356,677l3365,677,3365,658,3356,658,3356,677xe" filled="true" fillcolor="#000000" stroked="false">
                <v:path arrowok="t"/>
                <v:fill type="solid"/>
              </v:shape>
            </v:group>
            <v:group style="position:absolute;left:3356;top:677;width:10;height:20" coordorigin="3356,677" coordsize="10,20">
              <v:shape style="position:absolute;left:3356;top:677;width:10;height:20" coordorigin="3356,677" coordsize="10,20" path="m3356,696l3365,696,3365,677,3356,677,3356,696xe" filled="true" fillcolor="#000000" stroked="false">
                <v:path arrowok="t"/>
                <v:fill type="solid"/>
              </v:shape>
            </v:group>
            <v:group style="position:absolute;left:3356;top:696;width:10;height:20" coordorigin="3356,696" coordsize="10,20">
              <v:shape style="position:absolute;left:3356;top:696;width:10;height:20" coordorigin="3356,696" coordsize="10,20" path="m3356,715l3365,715,3365,696,3356,696,3356,715xe" filled="true" fillcolor="#000000" stroked="false">
                <v:path arrowok="t"/>
                <v:fill type="solid"/>
              </v:shape>
            </v:group>
            <v:group style="position:absolute;left:3356;top:715;width:10;height:20" coordorigin="3356,715" coordsize="10,20">
              <v:shape style="position:absolute;left:3356;top:715;width:10;height:20" coordorigin="3356,715" coordsize="10,20" path="m3356,734l3365,734,3365,715,3356,715,3356,734xe" filled="true" fillcolor="#000000" stroked="false">
                <v:path arrowok="t"/>
                <v:fill type="solid"/>
              </v:shape>
            </v:group>
            <v:group style="position:absolute;left:3356;top:734;width:10;height:20" coordorigin="3356,734" coordsize="10,20">
              <v:shape style="position:absolute;left:3356;top:734;width:10;height:20" coordorigin="3356,734" coordsize="10,20" path="m3356,754l3365,754,3365,734,3356,734,3356,754xe" filled="true" fillcolor="#000000" stroked="false">
                <v:path arrowok="t"/>
                <v:fill type="solid"/>
              </v:shape>
            </v:group>
            <v:group style="position:absolute;left:3356;top:754;width:10;height:20" coordorigin="3356,754" coordsize="10,20">
              <v:shape style="position:absolute;left:3356;top:754;width:10;height:20" coordorigin="3356,754" coordsize="10,20" path="m3356,773l3365,773,3365,754,3356,754,3356,773xe" filled="true" fillcolor="#000000" stroked="false">
                <v:path arrowok="t"/>
                <v:fill type="solid"/>
              </v:shape>
            </v:group>
            <v:group style="position:absolute;left:6990;top:466;width:10;height:20" coordorigin="6990,466" coordsize="10,20">
              <v:shape style="position:absolute;left:6990;top:466;width:10;height:20" coordorigin="6990,466" coordsize="10,20" path="m6990,485l7000,485,7000,466,6990,466,6990,485xe" filled="true" fillcolor="#000000" stroked="false">
                <v:path arrowok="t"/>
                <v:fill type="solid"/>
              </v:shape>
            </v:group>
            <v:group style="position:absolute;left:6990;top:485;width:10;height:20" coordorigin="6990,485" coordsize="10,20">
              <v:shape style="position:absolute;left:6990;top:485;width:10;height:20" coordorigin="6990,485" coordsize="10,20" path="m6990,504l7000,504,7000,485,6990,485,6990,504xe" filled="true" fillcolor="#000000" stroked="false">
                <v:path arrowok="t"/>
                <v:fill type="solid"/>
              </v:shape>
            </v:group>
            <v:group style="position:absolute;left:6990;top:504;width:10;height:20" coordorigin="6990,504" coordsize="10,20">
              <v:shape style="position:absolute;left:6990;top:504;width:10;height:20" coordorigin="6990,504" coordsize="10,20" path="m6990,523l7000,523,7000,504,6990,504,6990,523xe" filled="true" fillcolor="#000000" stroked="false">
                <v:path arrowok="t"/>
                <v:fill type="solid"/>
              </v:shape>
            </v:group>
            <v:group style="position:absolute;left:6990;top:523;width:10;height:20" coordorigin="6990,523" coordsize="10,20">
              <v:shape style="position:absolute;left:6990;top:523;width:10;height:20" coordorigin="6990,523" coordsize="10,20" path="m6990,542l7000,542,7000,523,6990,523,6990,542xe" filled="true" fillcolor="#000000" stroked="false">
                <v:path arrowok="t"/>
                <v:fill type="solid"/>
              </v:shape>
            </v:group>
            <v:group style="position:absolute;left:6990;top:542;width:10;height:20" coordorigin="6990,542" coordsize="10,20">
              <v:shape style="position:absolute;left:6990;top:542;width:10;height:20" coordorigin="6990,542" coordsize="10,20" path="m6990,562l7000,562,7000,542,6990,542,6990,562xe" filled="true" fillcolor="#000000" stroked="false">
                <v:path arrowok="t"/>
                <v:fill type="solid"/>
              </v:shape>
            </v:group>
            <v:group style="position:absolute;left:6990;top:562;width:10;height:20" coordorigin="6990,562" coordsize="10,20">
              <v:shape style="position:absolute;left:6990;top:562;width:10;height:20" coordorigin="6990,562" coordsize="10,20" path="m6990,581l7000,581,7000,562,6990,562,6990,581xe" filled="true" fillcolor="#000000" stroked="false">
                <v:path arrowok="t"/>
                <v:fill type="solid"/>
              </v:shape>
            </v:group>
            <v:group style="position:absolute;left:6990;top:581;width:10;height:20" coordorigin="6990,581" coordsize="10,20">
              <v:shape style="position:absolute;left:6990;top:581;width:10;height:20" coordorigin="6990,581" coordsize="10,20" path="m6990,600l7000,600,7000,581,6990,581,6990,600xe" filled="true" fillcolor="#000000" stroked="false">
                <v:path arrowok="t"/>
                <v:fill type="solid"/>
              </v:shape>
            </v:group>
            <v:group style="position:absolute;left:6990;top:600;width:10;height:20" coordorigin="6990,600" coordsize="10,20">
              <v:shape style="position:absolute;left:6990;top:600;width:10;height:20" coordorigin="6990,600" coordsize="10,20" path="m6990,619l7000,619,7000,600,6990,600,6990,619xe" filled="true" fillcolor="#000000" stroked="false">
                <v:path arrowok="t"/>
                <v:fill type="solid"/>
              </v:shape>
            </v:group>
            <v:group style="position:absolute;left:6990;top:619;width:10;height:20" coordorigin="6990,619" coordsize="10,20">
              <v:shape style="position:absolute;left:6990;top:619;width:10;height:20" coordorigin="6990,619" coordsize="10,20" path="m6990,638l7000,638,7000,619,6990,619,6990,638xe" filled="true" fillcolor="#000000" stroked="false">
                <v:path arrowok="t"/>
                <v:fill type="solid"/>
              </v:shape>
            </v:group>
            <v:group style="position:absolute;left:6990;top:638;width:10;height:20" coordorigin="6990,638" coordsize="10,20">
              <v:shape style="position:absolute;left:6990;top:638;width:10;height:20" coordorigin="6990,638" coordsize="10,20" path="m6990,658l7000,658,7000,638,6990,638,6990,658xe" filled="true" fillcolor="#000000" stroked="false">
                <v:path arrowok="t"/>
                <v:fill type="solid"/>
              </v:shape>
            </v:group>
            <v:group style="position:absolute;left:6990;top:658;width:10;height:20" coordorigin="6990,658" coordsize="10,20">
              <v:shape style="position:absolute;left:6990;top:658;width:10;height:20" coordorigin="6990,658" coordsize="10,20" path="m6990,677l7000,677,7000,658,6990,658,6990,677xe" filled="true" fillcolor="#000000" stroked="false">
                <v:path arrowok="t"/>
                <v:fill type="solid"/>
              </v:shape>
            </v:group>
            <v:group style="position:absolute;left:6990;top:677;width:10;height:20" coordorigin="6990,677" coordsize="10,20">
              <v:shape style="position:absolute;left:6990;top:677;width:10;height:20" coordorigin="6990,677" coordsize="10,20" path="m6990,696l7000,696,7000,677,6990,677,6990,696xe" filled="true" fillcolor="#000000" stroked="false">
                <v:path arrowok="t"/>
                <v:fill type="solid"/>
              </v:shape>
            </v:group>
            <v:group style="position:absolute;left:6990;top:696;width:10;height:20" coordorigin="6990,696" coordsize="10,20">
              <v:shape style="position:absolute;left:6990;top:696;width:10;height:20" coordorigin="6990,696" coordsize="10,20" path="m6990,715l7000,715,7000,696,6990,696,6990,715xe" filled="true" fillcolor="#000000" stroked="false">
                <v:path arrowok="t"/>
                <v:fill type="solid"/>
              </v:shape>
            </v:group>
            <v:group style="position:absolute;left:6990;top:715;width:10;height:20" coordorigin="6990,715" coordsize="10,20">
              <v:shape style="position:absolute;left:6990;top:715;width:10;height:20" coordorigin="6990,715" coordsize="10,20" path="m6990,734l7000,734,7000,715,6990,715,6990,734xe" filled="true" fillcolor="#000000" stroked="false">
                <v:path arrowok="t"/>
                <v:fill type="solid"/>
              </v:shape>
            </v:group>
            <v:group style="position:absolute;left:6990;top:734;width:10;height:20" coordorigin="6990,734" coordsize="10,20">
              <v:shape style="position:absolute;left:6990;top:734;width:10;height:20" coordorigin="6990,734" coordsize="10,20" path="m6990,754l7000,754,7000,734,6990,734,6990,754xe" filled="true" fillcolor="#000000" stroked="false">
                <v:path arrowok="t"/>
                <v:fill type="solid"/>
              </v:shape>
            </v:group>
            <v:group style="position:absolute;left:6990;top:754;width:10;height:20" coordorigin="6990,754" coordsize="10,20">
              <v:shape style="position:absolute;left:6990;top:754;width:10;height:20" coordorigin="6990,754" coordsize="10,20" path="m6990,773l7000,773,7000,754,6990,754,6990,773xe" filled="true" fillcolor="#000000" stroked="false">
                <v:path arrowok="t"/>
                <v:fill type="solid"/>
              </v:shape>
            </v:group>
            <v:group style="position:absolute;left:6990;top:773;width:10;height:20" coordorigin="6990,773" coordsize="10,20">
              <v:shape style="position:absolute;left:6990;top:773;width:10;height:20" coordorigin="6990,773" coordsize="10,20" path="m6990,792l7000,792,7000,773,6990,773,6990,792xe" filled="true" fillcolor="#000000" stroked="false">
                <v:path arrowok="t"/>
                <v:fill type="solid"/>
              </v:shape>
            </v:group>
            <v:group style="position:absolute;left:6990;top:792;width:10;height:20" coordorigin="6990,792" coordsize="10,20">
              <v:shape style="position:absolute;left:6990;top:792;width:10;height:20" coordorigin="6990,792" coordsize="10,20" path="m6990,811l7000,811,7000,792,6990,792,6990,811xe" filled="true" fillcolor="#000000" stroked="false">
                <v:path arrowok="t"/>
                <v:fill type="solid"/>
              </v:shape>
            </v:group>
            <v:group style="position:absolute;left:6990;top:811;width:10;height:20" coordorigin="6990,811" coordsize="10,20">
              <v:shape style="position:absolute;left:6990;top:811;width:10;height:20" coordorigin="6990,811" coordsize="10,20" path="m6990,830l7000,830,7000,811,6990,811,6990,830xe" filled="true" fillcolor="#000000" stroked="false">
                <v:path arrowok="t"/>
                <v:fill type="solid"/>
              </v:shape>
            </v:group>
            <v:group style="position:absolute;left:6990;top:830;width:10;height:20" coordorigin="6990,830" coordsize="10,20">
              <v:shape style="position:absolute;left:6990;top:830;width:10;height:20" coordorigin="6990,830" coordsize="10,20" path="m6990,850l7000,850,7000,830,6990,830,6990,850xe" filled="true" fillcolor="#000000" stroked="false">
                <v:path arrowok="t"/>
                <v:fill type="solid"/>
              </v:shape>
            </v:group>
            <v:group style="position:absolute;left:6990;top:858;width:10;height:2" coordorigin="6990,858" coordsize="10,2">
              <v:shape style="position:absolute;left:6990;top:858;width:10;height:2" coordorigin="6990,858" coordsize="10,0" path="m6990,858l7000,858e" filled="false" stroked="true" strokeweight=".84pt" strokecolor="#000000">
                <v:path arrowok="t"/>
              </v:shape>
              <v:shape style="position:absolute;left:3346;top:773;width:1978;height:103" type="#_x0000_t75" stroked="false">
                <v:imagedata r:id="rId194" o:title=""/>
              </v:shape>
              <v:shape style="position:absolute;left:5319;top:866;width:3548;height:10" type="#_x0000_t75" stroked="false">
                <v:imagedata r:id="rId195" o:title=""/>
              </v:shape>
              <v:shape style="position:absolute;left:8863;top:866;width:1853;height:10" type="#_x0000_t75" stroked="false">
                <v:imagedata r:id="rId196" o:title=""/>
              </v:shape>
            </v:group>
            <v:group style="position:absolute;left:3356;top:876;width:10;height:20" coordorigin="3356,876" coordsize="10,20">
              <v:shape style="position:absolute;left:3356;top:876;width:10;height:20" coordorigin="3356,876" coordsize="10,20" path="m3356,895l3365,895,3365,876,3356,876,3356,895xe" filled="true" fillcolor="#000000" stroked="false">
                <v:path arrowok="t"/>
                <v:fill type="solid"/>
              </v:shape>
            </v:group>
            <v:group style="position:absolute;left:3356;top:895;width:10;height:20" coordorigin="3356,895" coordsize="10,20">
              <v:shape style="position:absolute;left:3356;top:895;width:10;height:20" coordorigin="3356,895" coordsize="10,20" path="m3356,914l3365,914,3365,895,3356,895,3356,914xe" filled="true" fillcolor="#000000" stroked="false">
                <v:path arrowok="t"/>
                <v:fill type="solid"/>
              </v:shape>
            </v:group>
            <v:group style="position:absolute;left:3356;top:914;width:10;height:20" coordorigin="3356,914" coordsize="10,20">
              <v:shape style="position:absolute;left:3356;top:914;width:10;height:20" coordorigin="3356,914" coordsize="10,20" path="m3356,934l3365,934,3365,914,3356,914,3356,934xe" filled="true" fillcolor="#000000" stroked="false">
                <v:path arrowok="t"/>
                <v:fill type="solid"/>
              </v:shape>
            </v:group>
            <v:group style="position:absolute;left:3356;top:934;width:10;height:20" coordorigin="3356,934" coordsize="10,20">
              <v:shape style="position:absolute;left:3356;top:934;width:10;height:20" coordorigin="3356,934" coordsize="10,20" path="m3356,953l3365,953,3365,934,3356,934,3356,953xe" filled="true" fillcolor="#000000" stroked="false">
                <v:path arrowok="t"/>
                <v:fill type="solid"/>
              </v:shape>
            </v:group>
            <v:group style="position:absolute;left:3356;top:953;width:10;height:20" coordorigin="3356,953" coordsize="10,20">
              <v:shape style="position:absolute;left:3356;top:953;width:10;height:20" coordorigin="3356,953" coordsize="10,20" path="m3356,972l3365,972,3365,953,3356,953,3356,972xe" filled="true" fillcolor="#000000" stroked="false">
                <v:path arrowok="t"/>
                <v:fill type="solid"/>
              </v:shape>
            </v:group>
            <v:group style="position:absolute;left:3356;top:972;width:10;height:20" coordorigin="3356,972" coordsize="10,20">
              <v:shape style="position:absolute;left:3356;top:972;width:10;height:20" coordorigin="3356,972" coordsize="10,20" path="m3356,991l3365,991,3365,972,3356,972,3356,991xe" filled="true" fillcolor="#000000" stroked="false">
                <v:path arrowok="t"/>
                <v:fill type="solid"/>
              </v:shape>
            </v:group>
            <v:group style="position:absolute;left:3356;top:991;width:10;height:20" coordorigin="3356,991" coordsize="10,20">
              <v:shape style="position:absolute;left:3356;top:991;width:10;height:20" coordorigin="3356,991" coordsize="10,20" path="m3356,1010l3365,1010,3365,991,3356,991,3356,1010xe" filled="true" fillcolor="#000000" stroked="false">
                <v:path arrowok="t"/>
                <v:fill type="solid"/>
              </v:shape>
            </v:group>
            <v:group style="position:absolute;left:3356;top:1010;width:10;height:20" coordorigin="3356,1010" coordsize="10,20">
              <v:shape style="position:absolute;left:3356;top:1010;width:10;height:20" coordorigin="3356,1010" coordsize="10,20" path="m3356,1030l3365,1030,3365,1010,3356,1010,3356,1030xe" filled="true" fillcolor="#000000" stroked="false">
                <v:path arrowok="t"/>
                <v:fill type="solid"/>
              </v:shape>
            </v:group>
            <v:group style="position:absolute;left:3356;top:1030;width:10;height:20" coordorigin="3356,1030" coordsize="10,20">
              <v:shape style="position:absolute;left:3356;top:1030;width:10;height:20" coordorigin="3356,1030" coordsize="10,20" path="m3356,1049l3365,1049,3365,1030,3356,1030,3356,1049xe" filled="true" fillcolor="#000000" stroked="false">
                <v:path arrowok="t"/>
                <v:fill type="solid"/>
              </v:shape>
            </v:group>
            <v:group style="position:absolute;left:3356;top:1049;width:10;height:20" coordorigin="3356,1049" coordsize="10,20">
              <v:shape style="position:absolute;left:3356;top:1049;width:10;height:20" coordorigin="3356,1049" coordsize="10,20" path="m3356,1068l3365,1068,3365,1049,3356,1049,3356,1068xe" filled="true" fillcolor="#000000" stroked="false">
                <v:path arrowok="t"/>
                <v:fill type="solid"/>
              </v:shape>
            </v:group>
            <v:group style="position:absolute;left:3356;top:1068;width:10;height:20" coordorigin="3356,1068" coordsize="10,20">
              <v:shape style="position:absolute;left:3356;top:1068;width:10;height:20" coordorigin="3356,1068" coordsize="10,20" path="m3356,1087l3365,1087,3365,1068,3356,1068,3356,1087xe" filled="true" fillcolor="#000000" stroked="false">
                <v:path arrowok="t"/>
                <v:fill type="solid"/>
              </v:shape>
            </v:group>
            <v:group style="position:absolute;left:3356;top:1087;width:10;height:20" coordorigin="3356,1087" coordsize="10,20">
              <v:shape style="position:absolute;left:3356;top:1087;width:10;height:20" coordorigin="3356,1087" coordsize="10,20" path="m3356,1106l3365,1106,3365,1087,3356,1087,3356,1106xe" filled="true" fillcolor="#000000" stroked="false">
                <v:path arrowok="t"/>
                <v:fill type="solid"/>
              </v:shape>
            </v:group>
            <v:group style="position:absolute;left:3356;top:1106;width:10;height:20" coordorigin="3356,1106" coordsize="10,20">
              <v:shape style="position:absolute;left:3356;top:1106;width:10;height:20" coordorigin="3356,1106" coordsize="10,20" path="m3356,1126l3365,1126,3365,1106,3356,1106,3356,1126xe" filled="true" fillcolor="#000000" stroked="false">
                <v:path arrowok="t"/>
                <v:fill type="solid"/>
              </v:shape>
            </v:group>
            <v:group style="position:absolute;left:3356;top:1126;width:10;height:20" coordorigin="3356,1126" coordsize="10,20">
              <v:shape style="position:absolute;left:3356;top:1126;width:10;height:20" coordorigin="3356,1126" coordsize="10,20" path="m3356,1145l3365,1145,3365,1126,3356,1126,3356,1145xe" filled="true" fillcolor="#000000" stroked="false">
                <v:path arrowok="t"/>
                <v:fill type="solid"/>
              </v:shape>
            </v:group>
            <v:group style="position:absolute;left:3356;top:1145;width:10;height:20" coordorigin="3356,1145" coordsize="10,20">
              <v:shape style="position:absolute;left:3356;top:1145;width:10;height:20" coordorigin="3356,1145" coordsize="10,20" path="m3356,1164l3365,1164,3365,1145,3356,1145,3356,1164xe" filled="true" fillcolor="#000000" stroked="false">
                <v:path arrowok="t"/>
                <v:fill type="solid"/>
              </v:shape>
            </v:group>
            <v:group style="position:absolute;left:3356;top:1164;width:10;height:20" coordorigin="3356,1164" coordsize="10,20">
              <v:shape style="position:absolute;left:3356;top:1164;width:10;height:20" coordorigin="3356,1164" coordsize="10,20" path="m3356,1183l3365,1183,3365,1164,3356,1164,3356,1183xe" filled="true" fillcolor="#000000" stroked="false">
                <v:path arrowok="t"/>
                <v:fill type="solid"/>
              </v:shape>
            </v:group>
            <v:group style="position:absolute;left:5324;top:876;width:10;height:20" coordorigin="5324,876" coordsize="10,20">
              <v:shape style="position:absolute;left:5324;top:876;width:10;height:20" coordorigin="5324,876" coordsize="10,20" path="m5324,895l5334,895,5334,876,5324,876,5324,895xe" filled="true" fillcolor="#000000" stroked="false">
                <v:path arrowok="t"/>
                <v:fill type="solid"/>
              </v:shape>
            </v:group>
            <v:group style="position:absolute;left:5324;top:895;width:10;height:20" coordorigin="5324,895" coordsize="10,20">
              <v:shape style="position:absolute;left:5324;top:895;width:10;height:20" coordorigin="5324,895" coordsize="10,20" path="m5324,914l5334,914,5334,895,5324,895,5324,914xe" filled="true" fillcolor="#000000" stroked="false">
                <v:path arrowok="t"/>
                <v:fill type="solid"/>
              </v:shape>
            </v:group>
            <v:group style="position:absolute;left:5324;top:914;width:10;height:20" coordorigin="5324,914" coordsize="10,20">
              <v:shape style="position:absolute;left:5324;top:914;width:10;height:20" coordorigin="5324,914" coordsize="10,20" path="m5324,934l5334,934,5334,914,5324,914,5324,934xe" filled="true" fillcolor="#000000" stroked="false">
                <v:path arrowok="t"/>
                <v:fill type="solid"/>
              </v:shape>
            </v:group>
            <v:group style="position:absolute;left:5324;top:934;width:10;height:20" coordorigin="5324,934" coordsize="10,20">
              <v:shape style="position:absolute;left:5324;top:934;width:10;height:20" coordorigin="5324,934" coordsize="10,20" path="m5324,953l5334,953,5334,934,5324,934,5324,953xe" filled="true" fillcolor="#000000" stroked="false">
                <v:path arrowok="t"/>
                <v:fill type="solid"/>
              </v:shape>
            </v:group>
            <v:group style="position:absolute;left:5324;top:953;width:10;height:20" coordorigin="5324,953" coordsize="10,20">
              <v:shape style="position:absolute;left:5324;top:953;width:10;height:20" coordorigin="5324,953" coordsize="10,20" path="m5324,972l5334,972,5334,953,5324,953,5324,972xe" filled="true" fillcolor="#000000" stroked="false">
                <v:path arrowok="t"/>
                <v:fill type="solid"/>
              </v:shape>
            </v:group>
            <v:group style="position:absolute;left:5324;top:972;width:10;height:20" coordorigin="5324,972" coordsize="10,20">
              <v:shape style="position:absolute;left:5324;top:972;width:10;height:20" coordorigin="5324,972" coordsize="10,20" path="m5324,991l5334,991,5334,972,5324,972,5324,991xe" filled="true" fillcolor="#000000" stroked="false">
                <v:path arrowok="t"/>
                <v:fill type="solid"/>
              </v:shape>
            </v:group>
            <v:group style="position:absolute;left:5324;top:991;width:10;height:20" coordorigin="5324,991" coordsize="10,20">
              <v:shape style="position:absolute;left:5324;top:991;width:10;height:20" coordorigin="5324,991" coordsize="10,20" path="m5324,1010l5334,1010,5334,991,5324,991,5324,1010xe" filled="true" fillcolor="#000000" stroked="false">
                <v:path arrowok="t"/>
                <v:fill type="solid"/>
              </v:shape>
            </v:group>
            <v:group style="position:absolute;left:5324;top:1010;width:10;height:20" coordorigin="5324,1010" coordsize="10,20">
              <v:shape style="position:absolute;left:5324;top:1010;width:10;height:20" coordorigin="5324,1010" coordsize="10,20" path="m5324,1030l5334,1030,5334,1010,5324,1010,5324,1030xe" filled="true" fillcolor="#000000" stroked="false">
                <v:path arrowok="t"/>
                <v:fill type="solid"/>
              </v:shape>
            </v:group>
            <v:group style="position:absolute;left:5324;top:1030;width:10;height:20" coordorigin="5324,1030" coordsize="10,20">
              <v:shape style="position:absolute;left:5324;top:1030;width:10;height:20" coordorigin="5324,1030" coordsize="10,20" path="m5324,1049l5334,1049,5334,1030,5324,1030,5324,1049xe" filled="true" fillcolor="#000000" stroked="false">
                <v:path arrowok="t"/>
                <v:fill type="solid"/>
              </v:shape>
            </v:group>
            <v:group style="position:absolute;left:5324;top:1049;width:10;height:20" coordorigin="5324,1049" coordsize="10,20">
              <v:shape style="position:absolute;left:5324;top:1049;width:10;height:20" coordorigin="5324,1049" coordsize="10,20" path="m5324,1068l5334,1068,5334,1049,5324,1049,5324,1068xe" filled="true" fillcolor="#000000" stroked="false">
                <v:path arrowok="t"/>
                <v:fill type="solid"/>
              </v:shape>
            </v:group>
            <v:group style="position:absolute;left:5324;top:1068;width:10;height:20" coordorigin="5324,1068" coordsize="10,20">
              <v:shape style="position:absolute;left:5324;top:1068;width:10;height:20" coordorigin="5324,1068" coordsize="10,20" path="m5324,1087l5334,1087,5334,1068,5324,1068,5324,1087xe" filled="true" fillcolor="#000000" stroked="false">
                <v:path arrowok="t"/>
                <v:fill type="solid"/>
              </v:shape>
            </v:group>
            <v:group style="position:absolute;left:5324;top:1087;width:10;height:20" coordorigin="5324,1087" coordsize="10,20">
              <v:shape style="position:absolute;left:5324;top:1087;width:10;height:20" coordorigin="5324,1087" coordsize="10,20" path="m5324,1106l5334,1106,5334,1087,5324,1087,5324,1106xe" filled="true" fillcolor="#000000" stroked="false">
                <v:path arrowok="t"/>
                <v:fill type="solid"/>
              </v:shape>
            </v:group>
            <v:group style="position:absolute;left:5324;top:1106;width:10;height:20" coordorigin="5324,1106" coordsize="10,20">
              <v:shape style="position:absolute;left:5324;top:1106;width:10;height:20" coordorigin="5324,1106" coordsize="10,20" path="m5324,1126l5334,1126,5334,1106,5324,1106,5324,1126xe" filled="true" fillcolor="#000000" stroked="false">
                <v:path arrowok="t"/>
                <v:fill type="solid"/>
              </v:shape>
            </v:group>
            <v:group style="position:absolute;left:5324;top:1126;width:10;height:20" coordorigin="5324,1126" coordsize="10,20">
              <v:shape style="position:absolute;left:5324;top:1126;width:10;height:20" coordorigin="5324,1126" coordsize="10,20" path="m5324,1145l5334,1145,5334,1126,5324,1126,5324,1145xe" filled="true" fillcolor="#000000" stroked="false">
                <v:path arrowok="t"/>
                <v:fill type="solid"/>
              </v:shape>
            </v:group>
            <v:group style="position:absolute;left:5324;top:1145;width:10;height:20" coordorigin="5324,1145" coordsize="10,20">
              <v:shape style="position:absolute;left:5324;top:1145;width:10;height:20" coordorigin="5324,1145" coordsize="10,20" path="m5324,1164l5334,1164,5334,1145,5324,1145,5324,1164xe" filled="true" fillcolor="#000000" stroked="false">
                <v:path arrowok="t"/>
                <v:fill type="solid"/>
              </v:shape>
            </v:group>
            <v:group style="position:absolute;left:5324;top:1164;width:10;height:20" coordorigin="5324,1164" coordsize="10,20">
              <v:shape style="position:absolute;left:5324;top:1164;width:10;height:20" coordorigin="5324,1164" coordsize="10,20" path="m5324,1183l5334,1183,5334,1164,5324,1164,5324,1183xe" filled="true" fillcolor="#000000" stroked="false">
                <v:path arrowok="t"/>
                <v:fill type="solid"/>
              </v:shape>
            </v:group>
            <v:group style="position:absolute;left:5324;top:1183;width:10;height:20" coordorigin="5324,1183" coordsize="10,20">
              <v:shape style="position:absolute;left:5324;top:1183;width:10;height:20" coordorigin="5324,1183" coordsize="10,20" path="m5324,1202l5334,1202,5334,1183,5324,1183,5324,1202xe" filled="true" fillcolor="#000000" stroked="false">
                <v:path arrowok="t"/>
                <v:fill type="solid"/>
              </v:shape>
            </v:group>
            <v:group style="position:absolute;left:5324;top:1202;width:10;height:20" coordorigin="5324,1202" coordsize="10,20">
              <v:shape style="position:absolute;left:5324;top:1202;width:10;height:20" coordorigin="5324,1202" coordsize="10,20" path="m5324,1222l5334,1222,5334,1202,5324,1202,5324,1222xe" filled="true" fillcolor="#000000" stroked="false">
                <v:path arrowok="t"/>
                <v:fill type="solid"/>
              </v:shape>
            </v:group>
            <v:group style="position:absolute;left:5324;top:1222;width:10;height:20" coordorigin="5324,1222" coordsize="10,20">
              <v:shape style="position:absolute;left:5324;top:1222;width:10;height:20" coordorigin="5324,1222" coordsize="10,20" path="m5324,1241l5334,1241,5334,1222,5324,1222,5324,1241xe" filled="true" fillcolor="#000000" stroked="false">
                <v:path arrowok="t"/>
                <v:fill type="solid"/>
              </v:shape>
            </v:group>
            <v:group style="position:absolute;left:5324;top:1241;width:10;height:20" coordorigin="5324,1241" coordsize="10,20">
              <v:shape style="position:absolute;left:5324;top:1241;width:10;height:20" coordorigin="5324,1241" coordsize="10,20" path="m5324,1260l5334,1260,5334,1241,5324,1241,5324,1260xe" filled="true" fillcolor="#000000" stroked="false">
                <v:path arrowok="t"/>
                <v:fill type="solid"/>
              </v:shape>
            </v:group>
            <v:group style="position:absolute;left:5324;top:1267;width:10;height:2" coordorigin="5324,1267" coordsize="10,2">
              <v:shape style="position:absolute;left:5324;top:1267;width:10;height:2" coordorigin="5324,1267" coordsize="10,0" path="m5324,1267l5334,1267e" filled="false" stroked="true" strokeweight=".72pt" strokecolor="#000000">
                <v:path arrowok="t"/>
              </v:shape>
            </v:group>
            <v:group style="position:absolute;left:6990;top:876;width:10;height:20" coordorigin="6990,876" coordsize="10,20">
              <v:shape style="position:absolute;left:6990;top:876;width:10;height:20" coordorigin="6990,876" coordsize="10,20" path="m6990,895l7000,895,7000,876,6990,876,6990,895xe" filled="true" fillcolor="#000000" stroked="false">
                <v:path arrowok="t"/>
                <v:fill type="solid"/>
              </v:shape>
            </v:group>
            <v:group style="position:absolute;left:6990;top:895;width:10;height:20" coordorigin="6990,895" coordsize="10,20">
              <v:shape style="position:absolute;left:6990;top:895;width:10;height:20" coordorigin="6990,895" coordsize="10,20" path="m6990,914l7000,914,7000,895,6990,895,6990,914xe" filled="true" fillcolor="#000000" stroked="false">
                <v:path arrowok="t"/>
                <v:fill type="solid"/>
              </v:shape>
            </v:group>
            <v:group style="position:absolute;left:6990;top:914;width:10;height:20" coordorigin="6990,914" coordsize="10,20">
              <v:shape style="position:absolute;left:6990;top:914;width:10;height:20" coordorigin="6990,914" coordsize="10,20" path="m6990,934l7000,934,7000,914,6990,914,6990,934xe" filled="true" fillcolor="#000000" stroked="false">
                <v:path arrowok="t"/>
                <v:fill type="solid"/>
              </v:shape>
            </v:group>
            <v:group style="position:absolute;left:6990;top:934;width:10;height:20" coordorigin="6990,934" coordsize="10,20">
              <v:shape style="position:absolute;left:6990;top:934;width:10;height:20" coordorigin="6990,934" coordsize="10,20" path="m6990,953l7000,953,7000,934,6990,934,6990,953xe" filled="true" fillcolor="#000000" stroked="false">
                <v:path arrowok="t"/>
                <v:fill type="solid"/>
              </v:shape>
            </v:group>
            <v:group style="position:absolute;left:6990;top:953;width:10;height:20" coordorigin="6990,953" coordsize="10,20">
              <v:shape style="position:absolute;left:6990;top:953;width:10;height:20" coordorigin="6990,953" coordsize="10,20" path="m6990,972l7000,972,7000,953,6990,953,6990,972xe" filled="true" fillcolor="#000000" stroked="false">
                <v:path arrowok="t"/>
                <v:fill type="solid"/>
              </v:shape>
            </v:group>
            <v:group style="position:absolute;left:6990;top:972;width:10;height:20" coordorigin="6990,972" coordsize="10,20">
              <v:shape style="position:absolute;left:6990;top:972;width:10;height:20" coordorigin="6990,972" coordsize="10,20" path="m6990,991l7000,991,7000,972,6990,972,6990,991xe" filled="true" fillcolor="#000000" stroked="false">
                <v:path arrowok="t"/>
                <v:fill type="solid"/>
              </v:shape>
            </v:group>
            <v:group style="position:absolute;left:6990;top:991;width:10;height:20" coordorigin="6990,991" coordsize="10,20">
              <v:shape style="position:absolute;left:6990;top:991;width:10;height:20" coordorigin="6990,991" coordsize="10,20" path="m6990,1010l7000,1010,7000,991,6990,991,6990,1010xe" filled="true" fillcolor="#000000" stroked="false">
                <v:path arrowok="t"/>
                <v:fill type="solid"/>
              </v:shape>
            </v:group>
            <v:group style="position:absolute;left:6990;top:1010;width:10;height:20" coordorigin="6990,1010" coordsize="10,20">
              <v:shape style="position:absolute;left:6990;top:1010;width:10;height:20" coordorigin="6990,1010" coordsize="10,20" path="m6990,1030l7000,1030,7000,1010,6990,1010,6990,1030xe" filled="true" fillcolor="#000000" stroked="false">
                <v:path arrowok="t"/>
                <v:fill type="solid"/>
              </v:shape>
            </v:group>
            <v:group style="position:absolute;left:6990;top:1030;width:10;height:20" coordorigin="6990,1030" coordsize="10,20">
              <v:shape style="position:absolute;left:6990;top:1030;width:10;height:20" coordorigin="6990,1030" coordsize="10,20" path="m6990,1049l7000,1049,7000,1030,6990,1030,6990,1049xe" filled="true" fillcolor="#000000" stroked="false">
                <v:path arrowok="t"/>
                <v:fill type="solid"/>
              </v:shape>
            </v:group>
            <v:group style="position:absolute;left:6990;top:1049;width:10;height:20" coordorigin="6990,1049" coordsize="10,20">
              <v:shape style="position:absolute;left:6990;top:1049;width:10;height:20" coordorigin="6990,1049" coordsize="10,20" path="m6990,1068l7000,1068,7000,1049,6990,1049,6990,1068xe" filled="true" fillcolor="#000000" stroked="false">
                <v:path arrowok="t"/>
                <v:fill type="solid"/>
              </v:shape>
            </v:group>
            <v:group style="position:absolute;left:6990;top:1068;width:10;height:20" coordorigin="6990,1068" coordsize="10,20">
              <v:shape style="position:absolute;left:6990;top:1068;width:10;height:20" coordorigin="6990,1068" coordsize="10,20" path="m6990,1087l7000,1087,7000,1068,6990,1068,6990,1087xe" filled="true" fillcolor="#000000" stroked="false">
                <v:path arrowok="t"/>
                <v:fill type="solid"/>
              </v:shape>
            </v:group>
            <v:group style="position:absolute;left:6990;top:1087;width:10;height:20" coordorigin="6990,1087" coordsize="10,20">
              <v:shape style="position:absolute;left:6990;top:1087;width:10;height:20" coordorigin="6990,1087" coordsize="10,20" path="m6990,1106l7000,1106,7000,1087,6990,1087,6990,1106xe" filled="true" fillcolor="#000000" stroked="false">
                <v:path arrowok="t"/>
                <v:fill type="solid"/>
              </v:shape>
            </v:group>
            <v:group style="position:absolute;left:6990;top:1106;width:10;height:20" coordorigin="6990,1106" coordsize="10,20">
              <v:shape style="position:absolute;left:6990;top:1106;width:10;height:20" coordorigin="6990,1106" coordsize="10,20" path="m6990,1126l7000,1126,7000,1106,6990,1106,6990,1126xe" filled="true" fillcolor="#000000" stroked="false">
                <v:path arrowok="t"/>
                <v:fill type="solid"/>
              </v:shape>
            </v:group>
            <v:group style="position:absolute;left:6990;top:1126;width:10;height:20" coordorigin="6990,1126" coordsize="10,20">
              <v:shape style="position:absolute;left:6990;top:1126;width:10;height:20" coordorigin="6990,1126" coordsize="10,20" path="m6990,1145l7000,1145,7000,1126,6990,1126,6990,1145xe" filled="true" fillcolor="#000000" stroked="false">
                <v:path arrowok="t"/>
                <v:fill type="solid"/>
              </v:shape>
            </v:group>
            <v:group style="position:absolute;left:6990;top:1145;width:10;height:20" coordorigin="6990,1145" coordsize="10,20">
              <v:shape style="position:absolute;left:6990;top:1145;width:10;height:20" coordorigin="6990,1145" coordsize="10,20" path="m6990,1164l7000,1164,7000,1145,6990,1145,6990,1164xe" filled="true" fillcolor="#000000" stroked="false">
                <v:path arrowok="t"/>
                <v:fill type="solid"/>
              </v:shape>
            </v:group>
            <v:group style="position:absolute;left:6990;top:1164;width:10;height:20" coordorigin="6990,1164" coordsize="10,20">
              <v:shape style="position:absolute;left:6990;top:1164;width:10;height:20" coordorigin="6990,1164" coordsize="10,20" path="m6990,1183l7000,1183,7000,1164,6990,1164,6990,1183xe" filled="true" fillcolor="#000000" stroked="false">
                <v:path arrowok="t"/>
                <v:fill type="solid"/>
              </v:shape>
            </v:group>
            <v:group style="position:absolute;left:6990;top:1183;width:10;height:20" coordorigin="6990,1183" coordsize="10,20">
              <v:shape style="position:absolute;left:6990;top:1183;width:10;height:20" coordorigin="6990,1183" coordsize="10,20" path="m6990,1202l7000,1202,7000,1183,6990,1183,6990,1202xe" filled="true" fillcolor="#000000" stroked="false">
                <v:path arrowok="t"/>
                <v:fill type="solid"/>
              </v:shape>
            </v:group>
            <v:group style="position:absolute;left:6990;top:1202;width:10;height:20" coordorigin="6990,1202" coordsize="10,20">
              <v:shape style="position:absolute;left:6990;top:1202;width:10;height:20" coordorigin="6990,1202" coordsize="10,20" path="m6990,1222l7000,1222,7000,1202,6990,1202,6990,1222xe" filled="true" fillcolor="#000000" stroked="false">
                <v:path arrowok="t"/>
                <v:fill type="solid"/>
              </v:shape>
            </v:group>
            <v:group style="position:absolute;left:6990;top:1222;width:10;height:20" coordorigin="6990,1222" coordsize="10,20">
              <v:shape style="position:absolute;left:6990;top:1222;width:10;height:20" coordorigin="6990,1222" coordsize="10,20" path="m6990,1241l7000,1241,7000,1222,6990,1222,6990,1241xe" filled="true" fillcolor="#000000" stroked="false">
                <v:path arrowok="t"/>
                <v:fill type="solid"/>
              </v:shape>
            </v:group>
            <v:group style="position:absolute;left:6990;top:1241;width:10;height:20" coordorigin="6990,1241" coordsize="10,20">
              <v:shape style="position:absolute;left:6990;top:1241;width:10;height:20" coordorigin="6990,1241" coordsize="10,20" path="m6990,1260l7000,1260,7000,1241,6990,1241,6990,1260xe" filled="true" fillcolor="#000000" stroked="false">
                <v:path arrowok="t"/>
                <v:fill type="solid"/>
              </v:shape>
            </v:group>
            <v:group style="position:absolute;left:6990;top:1267;width:10;height:2" coordorigin="6990,1267" coordsize="10,2">
              <v:shape style="position:absolute;left:6990;top:1267;width:10;height:2" coordorigin="6990,1267" coordsize="10,0" path="m6990,1267l7000,1267e" filled="false" stroked="true" strokeweight=".72pt" strokecolor="#000000">
                <v:path arrowok="t"/>
              </v:shape>
            </v:group>
            <v:group style="position:absolute;left:8868;top:876;width:10;height:20" coordorigin="8868,876" coordsize="10,20">
              <v:shape style="position:absolute;left:8868;top:876;width:10;height:20" coordorigin="8868,876" coordsize="10,20" path="m8868,895l8877,895,8877,876,8868,876,8868,895xe" filled="true" fillcolor="#000000" stroked="false">
                <v:path arrowok="t"/>
                <v:fill type="solid"/>
              </v:shape>
            </v:group>
            <v:group style="position:absolute;left:8868;top:895;width:10;height:20" coordorigin="8868,895" coordsize="10,20">
              <v:shape style="position:absolute;left:8868;top:895;width:10;height:20" coordorigin="8868,895" coordsize="10,20" path="m8868,914l8877,914,8877,895,8868,895,8868,914xe" filled="true" fillcolor="#000000" stroked="false">
                <v:path arrowok="t"/>
                <v:fill type="solid"/>
              </v:shape>
            </v:group>
            <v:group style="position:absolute;left:8868;top:914;width:10;height:20" coordorigin="8868,914" coordsize="10,20">
              <v:shape style="position:absolute;left:8868;top:914;width:10;height:20" coordorigin="8868,914" coordsize="10,20" path="m8868,934l8877,934,8877,914,8868,914,8868,934xe" filled="true" fillcolor="#000000" stroked="false">
                <v:path arrowok="t"/>
                <v:fill type="solid"/>
              </v:shape>
            </v:group>
            <v:group style="position:absolute;left:8868;top:934;width:10;height:20" coordorigin="8868,934" coordsize="10,20">
              <v:shape style="position:absolute;left:8868;top:934;width:10;height:20" coordorigin="8868,934" coordsize="10,20" path="m8868,953l8877,953,8877,934,8868,934,8868,953xe" filled="true" fillcolor="#000000" stroked="false">
                <v:path arrowok="t"/>
                <v:fill type="solid"/>
              </v:shape>
            </v:group>
            <v:group style="position:absolute;left:8868;top:953;width:10;height:20" coordorigin="8868,953" coordsize="10,20">
              <v:shape style="position:absolute;left:8868;top:953;width:10;height:20" coordorigin="8868,953" coordsize="10,20" path="m8868,972l8877,972,8877,953,8868,953,8868,972xe" filled="true" fillcolor="#000000" stroked="false">
                <v:path arrowok="t"/>
                <v:fill type="solid"/>
              </v:shape>
            </v:group>
            <v:group style="position:absolute;left:8868;top:972;width:10;height:20" coordorigin="8868,972" coordsize="10,20">
              <v:shape style="position:absolute;left:8868;top:972;width:10;height:20" coordorigin="8868,972" coordsize="10,20" path="m8868,991l8877,991,8877,972,8868,972,8868,991xe" filled="true" fillcolor="#000000" stroked="false">
                <v:path arrowok="t"/>
                <v:fill type="solid"/>
              </v:shape>
            </v:group>
            <v:group style="position:absolute;left:8868;top:991;width:10;height:20" coordorigin="8868,991" coordsize="10,20">
              <v:shape style="position:absolute;left:8868;top:991;width:10;height:20" coordorigin="8868,991" coordsize="10,20" path="m8868,1010l8877,1010,8877,991,8868,991,8868,1010xe" filled="true" fillcolor="#000000" stroked="false">
                <v:path arrowok="t"/>
                <v:fill type="solid"/>
              </v:shape>
            </v:group>
            <v:group style="position:absolute;left:8868;top:1010;width:10;height:20" coordorigin="8868,1010" coordsize="10,20">
              <v:shape style="position:absolute;left:8868;top:1010;width:10;height:20" coordorigin="8868,1010" coordsize="10,20" path="m8868,1030l8877,1030,8877,1010,8868,1010,8868,1030xe" filled="true" fillcolor="#000000" stroked="false">
                <v:path arrowok="t"/>
                <v:fill type="solid"/>
              </v:shape>
            </v:group>
            <v:group style="position:absolute;left:8868;top:1030;width:10;height:20" coordorigin="8868,1030" coordsize="10,20">
              <v:shape style="position:absolute;left:8868;top:1030;width:10;height:20" coordorigin="8868,1030" coordsize="10,20" path="m8868,1049l8877,1049,8877,1030,8868,1030,8868,1049xe" filled="true" fillcolor="#000000" stroked="false">
                <v:path arrowok="t"/>
                <v:fill type="solid"/>
              </v:shape>
            </v:group>
            <v:group style="position:absolute;left:8868;top:1049;width:10;height:20" coordorigin="8868,1049" coordsize="10,20">
              <v:shape style="position:absolute;left:8868;top:1049;width:10;height:20" coordorigin="8868,1049" coordsize="10,20" path="m8868,1068l8877,1068,8877,1049,8868,1049,8868,1068xe" filled="true" fillcolor="#000000" stroked="false">
                <v:path arrowok="t"/>
                <v:fill type="solid"/>
              </v:shape>
            </v:group>
            <v:group style="position:absolute;left:8868;top:1068;width:10;height:20" coordorigin="8868,1068" coordsize="10,20">
              <v:shape style="position:absolute;left:8868;top:1068;width:10;height:20" coordorigin="8868,1068" coordsize="10,20" path="m8868,1087l8877,1087,8877,1068,8868,1068,8868,1087xe" filled="true" fillcolor="#000000" stroked="false">
                <v:path arrowok="t"/>
                <v:fill type="solid"/>
              </v:shape>
            </v:group>
            <v:group style="position:absolute;left:8868;top:1087;width:10;height:20" coordorigin="8868,1087" coordsize="10,20">
              <v:shape style="position:absolute;left:8868;top:1087;width:10;height:20" coordorigin="8868,1087" coordsize="10,20" path="m8868,1106l8877,1106,8877,1087,8868,1087,8868,1106xe" filled="true" fillcolor="#000000" stroked="false">
                <v:path arrowok="t"/>
                <v:fill type="solid"/>
              </v:shape>
            </v:group>
            <v:group style="position:absolute;left:8868;top:1106;width:10;height:20" coordorigin="8868,1106" coordsize="10,20">
              <v:shape style="position:absolute;left:8868;top:1106;width:10;height:20" coordorigin="8868,1106" coordsize="10,20" path="m8868,1126l8877,1126,8877,1106,8868,1106,8868,1126xe" filled="true" fillcolor="#000000" stroked="false">
                <v:path arrowok="t"/>
                <v:fill type="solid"/>
              </v:shape>
            </v:group>
            <v:group style="position:absolute;left:8868;top:1126;width:10;height:20" coordorigin="8868,1126" coordsize="10,20">
              <v:shape style="position:absolute;left:8868;top:1126;width:10;height:20" coordorigin="8868,1126" coordsize="10,20" path="m8868,1145l8877,1145,8877,1126,8868,1126,8868,1145xe" filled="true" fillcolor="#000000" stroked="false">
                <v:path arrowok="t"/>
                <v:fill type="solid"/>
              </v:shape>
            </v:group>
            <v:group style="position:absolute;left:8868;top:1145;width:10;height:20" coordorigin="8868,1145" coordsize="10,20">
              <v:shape style="position:absolute;left:8868;top:1145;width:10;height:20" coordorigin="8868,1145" coordsize="10,20" path="m8868,1164l8877,1164,8877,1145,8868,1145,8868,1164xe" filled="true" fillcolor="#000000" stroked="false">
                <v:path arrowok="t"/>
                <v:fill type="solid"/>
              </v:shape>
            </v:group>
            <v:group style="position:absolute;left:8868;top:1164;width:10;height:20" coordorigin="8868,1164" coordsize="10,20">
              <v:shape style="position:absolute;left:8868;top:1164;width:10;height:20" coordorigin="8868,1164" coordsize="10,20" path="m8868,1183l8877,1183,8877,1164,8868,1164,8868,1183xe" filled="true" fillcolor="#000000" stroked="false">
                <v:path arrowok="t"/>
                <v:fill type="solid"/>
              </v:shape>
            </v:group>
            <v:group style="position:absolute;left:8868;top:1183;width:10;height:20" coordorigin="8868,1183" coordsize="10,20">
              <v:shape style="position:absolute;left:8868;top:1183;width:10;height:20" coordorigin="8868,1183" coordsize="10,20" path="m8868,1202l8877,1202,8877,1183,8868,1183,8868,1202xe" filled="true" fillcolor="#000000" stroked="false">
                <v:path arrowok="t"/>
                <v:fill type="solid"/>
              </v:shape>
            </v:group>
            <v:group style="position:absolute;left:8868;top:1202;width:10;height:20" coordorigin="8868,1202" coordsize="10,20">
              <v:shape style="position:absolute;left:8868;top:1202;width:10;height:20" coordorigin="8868,1202" coordsize="10,20" path="m8868,1222l8877,1222,8877,1202,8868,1202,8868,1222xe" filled="true" fillcolor="#000000" stroked="false">
                <v:path arrowok="t"/>
                <v:fill type="solid"/>
              </v:shape>
            </v:group>
            <v:group style="position:absolute;left:8868;top:1222;width:10;height:20" coordorigin="8868,1222" coordsize="10,20">
              <v:shape style="position:absolute;left:8868;top:1222;width:10;height:20" coordorigin="8868,1222" coordsize="10,20" path="m8868,1241l8877,1241,8877,1222,8868,1222,8868,1241xe" filled="true" fillcolor="#000000" stroked="false">
                <v:path arrowok="t"/>
                <v:fill type="solid"/>
              </v:shape>
            </v:group>
            <v:group style="position:absolute;left:8868;top:1241;width:10;height:20" coordorigin="8868,1241" coordsize="10,20">
              <v:shape style="position:absolute;left:8868;top:1241;width:10;height:20" coordorigin="8868,1241" coordsize="10,20" path="m8868,1260l8877,1260,8877,1241,8868,1241,8868,1260xe" filled="true" fillcolor="#000000" stroked="false">
                <v:path arrowok="t"/>
                <v:fill type="solid"/>
              </v:shape>
            </v:group>
            <v:group style="position:absolute;left:8868;top:1267;width:10;height:2" coordorigin="8868,1267" coordsize="10,2">
              <v:shape style="position:absolute;left:8868;top:1267;width:10;height:2" coordorigin="8868,1267" coordsize="10,0" path="m8868,1267l8877,1267e" filled="false" stroked="true" strokeweight=".72pt" strokecolor="#000000">
                <v:path arrowok="t"/>
              </v:shape>
              <v:shape style="position:absolute;left:3346;top:1183;width:1270;height:101" type="#_x0000_t75" stroked="false">
                <v:imagedata r:id="rId197" o:title=""/>
              </v:shape>
              <v:shape style="position:absolute;left:4611;top:1274;width:713;height:10" type="#_x0000_t75" stroked="false">
                <v:imagedata r:id="rId137" o:title=""/>
              </v:shape>
              <v:shape style="position:absolute;left:5319;top:1274;width:3548;height:10" type="#_x0000_t75" stroked="false">
                <v:imagedata r:id="rId198" o:title=""/>
              </v:shape>
              <v:shape style="position:absolute;left:8863;top:1274;width:1853;height:10" type="#_x0000_t75" stroked="false">
                <v:imagedata r:id="rId199" o:title=""/>
              </v:shape>
            </v:group>
            <v:group style="position:absolute;left:3356;top:1284;width:10;height:20" coordorigin="3356,1284" coordsize="10,20">
              <v:shape style="position:absolute;left:3356;top:1284;width:10;height:20" coordorigin="3356,1284" coordsize="10,20" path="m3356,1303l3365,1303,3365,1284,3356,1284,3356,1303xe" filled="true" fillcolor="#000000" stroked="false">
                <v:path arrowok="t"/>
                <v:fill type="solid"/>
              </v:shape>
            </v:group>
            <v:group style="position:absolute;left:3356;top:1303;width:10;height:20" coordorigin="3356,1303" coordsize="10,20">
              <v:shape style="position:absolute;left:3356;top:1303;width:10;height:20" coordorigin="3356,1303" coordsize="10,20" path="m3356,1322l3365,1322,3365,1303,3356,1303,3356,1322xe" filled="true" fillcolor="#000000" stroked="false">
                <v:path arrowok="t"/>
                <v:fill type="solid"/>
              </v:shape>
            </v:group>
            <v:group style="position:absolute;left:3356;top:1322;width:10;height:20" coordorigin="3356,1322" coordsize="10,20">
              <v:shape style="position:absolute;left:3356;top:1322;width:10;height:20" coordorigin="3356,1322" coordsize="10,20" path="m3356,1342l3365,1342,3365,1322,3356,1322,3356,1342xe" filled="true" fillcolor="#000000" stroked="false">
                <v:path arrowok="t"/>
                <v:fill type="solid"/>
              </v:shape>
            </v:group>
            <v:group style="position:absolute;left:3356;top:1342;width:10;height:20" coordorigin="3356,1342" coordsize="10,20">
              <v:shape style="position:absolute;left:3356;top:1342;width:10;height:20" coordorigin="3356,1342" coordsize="10,20" path="m3356,1361l3365,1361,3365,1342,3356,1342,3356,1361xe" filled="true" fillcolor="#000000" stroked="false">
                <v:path arrowok="t"/>
                <v:fill type="solid"/>
              </v:shape>
            </v:group>
            <v:group style="position:absolute;left:3356;top:1361;width:10;height:20" coordorigin="3356,1361" coordsize="10,20">
              <v:shape style="position:absolute;left:3356;top:1361;width:10;height:20" coordorigin="3356,1361" coordsize="10,20" path="m3356,1380l3365,1380,3365,1361,3356,1361,3356,1380xe" filled="true" fillcolor="#000000" stroked="false">
                <v:path arrowok="t"/>
                <v:fill type="solid"/>
              </v:shape>
            </v:group>
            <v:group style="position:absolute;left:3356;top:1380;width:10;height:20" coordorigin="3356,1380" coordsize="10,20">
              <v:shape style="position:absolute;left:3356;top:1380;width:10;height:20" coordorigin="3356,1380" coordsize="10,20" path="m3356,1399l3365,1399,3365,1380,3356,1380,3356,1399xe" filled="true" fillcolor="#000000" stroked="false">
                <v:path arrowok="t"/>
                <v:fill type="solid"/>
              </v:shape>
            </v:group>
            <v:group style="position:absolute;left:3356;top:1399;width:10;height:20" coordorigin="3356,1399" coordsize="10,20">
              <v:shape style="position:absolute;left:3356;top:1399;width:10;height:20" coordorigin="3356,1399" coordsize="10,20" path="m3356,1418l3365,1418,3365,1399,3356,1399,3356,1418xe" filled="true" fillcolor="#000000" stroked="false">
                <v:path arrowok="t"/>
                <v:fill type="solid"/>
              </v:shape>
            </v:group>
            <v:group style="position:absolute;left:3356;top:1418;width:10;height:20" coordorigin="3356,1418" coordsize="10,20">
              <v:shape style="position:absolute;left:3356;top:1418;width:10;height:20" coordorigin="3356,1418" coordsize="10,20" path="m3356,1438l3365,1438,3365,1418,3356,1418,3356,1438xe" filled="true" fillcolor="#000000" stroked="false">
                <v:path arrowok="t"/>
                <v:fill type="solid"/>
              </v:shape>
            </v:group>
            <v:group style="position:absolute;left:3356;top:1438;width:10;height:20" coordorigin="3356,1438" coordsize="10,20">
              <v:shape style="position:absolute;left:3356;top:1438;width:10;height:20" coordorigin="3356,1438" coordsize="10,20" path="m3356,1457l3365,1457,3365,1438,3356,1438,3356,1457xe" filled="true" fillcolor="#000000" stroked="false">
                <v:path arrowok="t"/>
                <v:fill type="solid"/>
              </v:shape>
            </v:group>
            <v:group style="position:absolute;left:3356;top:1457;width:10;height:20" coordorigin="3356,1457" coordsize="10,20">
              <v:shape style="position:absolute;left:3356;top:1457;width:10;height:20" coordorigin="3356,1457" coordsize="10,20" path="m3356,1476l3365,1476,3365,1457,3356,1457,3356,1476xe" filled="true" fillcolor="#000000" stroked="false">
                <v:path arrowok="t"/>
                <v:fill type="solid"/>
              </v:shape>
            </v:group>
            <v:group style="position:absolute;left:3356;top:1476;width:10;height:20" coordorigin="3356,1476" coordsize="10,20">
              <v:shape style="position:absolute;left:3356;top:1476;width:10;height:20" coordorigin="3356,1476" coordsize="10,20" path="m3356,1495l3365,1495,3365,1476,3356,1476,3356,1495xe" filled="true" fillcolor="#000000" stroked="false">
                <v:path arrowok="t"/>
                <v:fill type="solid"/>
              </v:shape>
            </v:group>
            <v:group style="position:absolute;left:3356;top:1495;width:10;height:20" coordorigin="3356,1495" coordsize="10,20">
              <v:shape style="position:absolute;left:3356;top:1495;width:10;height:20" coordorigin="3356,1495" coordsize="10,20" path="m3356,1514l3365,1514,3365,1495,3356,1495,3356,1514xe" filled="true" fillcolor="#000000" stroked="false">
                <v:path arrowok="t"/>
                <v:fill type="solid"/>
              </v:shape>
            </v:group>
            <v:group style="position:absolute;left:3356;top:1514;width:10;height:20" coordorigin="3356,1514" coordsize="10,20">
              <v:shape style="position:absolute;left:3356;top:1514;width:10;height:20" coordorigin="3356,1514" coordsize="10,20" path="m3356,1534l3365,1534,3365,1514,3356,1514,3356,1534xe" filled="true" fillcolor="#000000" stroked="false">
                <v:path arrowok="t"/>
                <v:fill type="solid"/>
              </v:shape>
            </v:group>
            <v:group style="position:absolute;left:3356;top:1534;width:10;height:20" coordorigin="3356,1534" coordsize="10,20">
              <v:shape style="position:absolute;left:3356;top:1534;width:10;height:20" coordorigin="3356,1534" coordsize="10,20" path="m3356,1553l3365,1553,3365,1534,3356,1534,3356,1553xe" filled="true" fillcolor="#000000" stroked="false">
                <v:path arrowok="t"/>
                <v:fill type="solid"/>
              </v:shape>
            </v:group>
            <v:group style="position:absolute;left:3356;top:1553;width:10;height:20" coordorigin="3356,1553" coordsize="10,20">
              <v:shape style="position:absolute;left:3356;top:1553;width:10;height:20" coordorigin="3356,1553" coordsize="10,20" path="m3356,1572l3365,1572,3365,1553,3356,1553,3356,1572xe" filled="true" fillcolor="#000000" stroked="false">
                <v:path arrowok="t"/>
                <v:fill type="solid"/>
              </v:shape>
            </v:group>
            <v:group style="position:absolute;left:3356;top:1572;width:10;height:20" coordorigin="3356,1572" coordsize="10,20">
              <v:shape style="position:absolute;left:3356;top:1572;width:10;height:20" coordorigin="3356,1572" coordsize="10,20" path="m3356,1591l3365,1591,3365,1572,3356,1572,3356,1591xe" filled="true" fillcolor="#000000" stroked="false">
                <v:path arrowok="t"/>
                <v:fill type="solid"/>
              </v:shape>
            </v:group>
            <v:group style="position:absolute;left:3356;top:1591;width:10;height:20" coordorigin="3356,1591" coordsize="10,20">
              <v:shape style="position:absolute;left:3356;top:1591;width:10;height:20" coordorigin="3356,1591" coordsize="10,20" path="m3356,1610l3365,1610,3365,1591,3356,1591,3356,1610xe" filled="true" fillcolor="#000000" stroked="false">
                <v:path arrowok="t"/>
                <v:fill type="solid"/>
              </v:shape>
            </v:group>
            <v:group style="position:absolute;left:3356;top:1610;width:10;height:20" coordorigin="3356,1610" coordsize="10,20">
              <v:shape style="position:absolute;left:3356;top:1610;width:10;height:20" coordorigin="3356,1610" coordsize="10,20" path="m3356,1630l3365,1630,3365,1610,3356,1610,3356,1630xe" filled="true" fillcolor="#000000" stroked="false">
                <v:path arrowok="t"/>
                <v:fill type="solid"/>
              </v:shape>
            </v:group>
            <v:group style="position:absolute;left:3356;top:1630;width:10;height:20" coordorigin="3356,1630" coordsize="10,20">
              <v:shape style="position:absolute;left:3356;top:1630;width:10;height:20" coordorigin="3356,1630" coordsize="10,20" path="m3356,1649l3365,1649,3365,1630,3356,1630,3356,1649xe" filled="true" fillcolor="#000000" stroked="false">
                <v:path arrowok="t"/>
                <v:fill type="solid"/>
              </v:shape>
            </v:group>
            <v:group style="position:absolute;left:3356;top:1649;width:10;height:20" coordorigin="3356,1649" coordsize="10,20">
              <v:shape style="position:absolute;left:3356;top:1649;width:10;height:20" coordorigin="3356,1649" coordsize="10,20" path="m3356,1668l3365,1668,3365,1649,3356,1649,3356,1668xe" filled="true" fillcolor="#000000" stroked="false">
                <v:path arrowok="t"/>
                <v:fill type="solid"/>
              </v:shape>
            </v:group>
            <v:group style="position:absolute;left:3356;top:1668;width:10;height:20" coordorigin="3356,1668" coordsize="10,20">
              <v:shape style="position:absolute;left:3356;top:1668;width:10;height:20" coordorigin="3356,1668" coordsize="10,20" path="m3356,1687l3365,1687,3365,1668,3356,1668,3356,1687xe" filled="true" fillcolor="#000000" stroked="false">
                <v:path arrowok="t"/>
                <v:fill type="solid"/>
              </v:shape>
            </v:group>
            <v:group style="position:absolute;left:3356;top:1687;width:10;height:20" coordorigin="3356,1687" coordsize="10,20">
              <v:shape style="position:absolute;left:3356;top:1687;width:10;height:20" coordorigin="3356,1687" coordsize="10,20" path="m3356,1706l3365,1706,3365,1687,3356,1687,3356,1706xe" filled="true" fillcolor="#000000" stroked="false">
                <v:path arrowok="t"/>
                <v:fill type="solid"/>
              </v:shape>
            </v:group>
            <v:group style="position:absolute;left:3356;top:1706;width:10;height:20" coordorigin="3356,1706" coordsize="10,20">
              <v:shape style="position:absolute;left:3356;top:1706;width:10;height:20" coordorigin="3356,1706" coordsize="10,20" path="m3356,1726l3365,1726,3365,1706,3356,1706,3356,1726xe" filled="true" fillcolor="#000000" stroked="false">
                <v:path arrowok="t"/>
                <v:fill type="solid"/>
              </v:shape>
            </v:group>
            <v:group style="position:absolute;left:3356;top:1726;width:10;height:20" coordorigin="3356,1726" coordsize="10,20">
              <v:shape style="position:absolute;left:3356;top:1726;width:10;height:20" coordorigin="3356,1726" coordsize="10,20" path="m3356,1745l3365,1745,3365,1726,3356,1726,3356,1745xe" filled="true" fillcolor="#000000" stroked="false">
                <v:path arrowok="t"/>
                <v:fill type="solid"/>
              </v:shape>
            </v:group>
            <v:group style="position:absolute;left:3356;top:1745;width:10;height:20" coordorigin="3356,1745" coordsize="10,20">
              <v:shape style="position:absolute;left:3356;top:1745;width:10;height:20" coordorigin="3356,1745" coordsize="10,20" path="m3356,1764l3365,1764,3365,1745,3356,1745,3356,1764xe" filled="true" fillcolor="#000000" stroked="false">
                <v:path arrowok="t"/>
                <v:fill type="solid"/>
              </v:shape>
            </v:group>
            <v:group style="position:absolute;left:3356;top:1764;width:10;height:20" coordorigin="3356,1764" coordsize="10,20">
              <v:shape style="position:absolute;left:3356;top:1764;width:10;height:20" coordorigin="3356,1764" coordsize="10,20" path="m3356,1783l3365,1783,3365,1764,3356,1764,3356,1783xe" filled="true" fillcolor="#000000" stroked="false">
                <v:path arrowok="t"/>
                <v:fill type="solid"/>
              </v:shape>
            </v:group>
            <v:group style="position:absolute;left:3356;top:1783;width:10;height:20" coordorigin="3356,1783" coordsize="10,20">
              <v:shape style="position:absolute;left:3356;top:1783;width:10;height:20" coordorigin="3356,1783" coordsize="10,20" path="m3356,1802l3365,1802,3365,1783,3356,1783,3356,1802xe" filled="true" fillcolor="#000000" stroked="false">
                <v:path arrowok="t"/>
                <v:fill type="solid"/>
              </v:shape>
            </v:group>
            <v:group style="position:absolute;left:3356;top:1802;width:10;height:20" coordorigin="3356,1802" coordsize="10,20">
              <v:shape style="position:absolute;left:3356;top:1802;width:10;height:20" coordorigin="3356,1802" coordsize="10,20" path="m3356,1822l3365,1822,3365,1802,3356,1802,3356,1822xe" filled="true" fillcolor="#000000" stroked="false">
                <v:path arrowok="t"/>
                <v:fill type="solid"/>
              </v:shape>
            </v:group>
            <v:group style="position:absolute;left:3356;top:1822;width:10;height:20" coordorigin="3356,1822" coordsize="10,20">
              <v:shape style="position:absolute;left:3356;top:1822;width:10;height:20" coordorigin="3356,1822" coordsize="10,20" path="m3356,1841l3365,1841,3365,1822,3356,1822,3356,1841xe" filled="true" fillcolor="#000000" stroked="false">
                <v:path arrowok="t"/>
                <v:fill type="solid"/>
              </v:shape>
            </v:group>
            <v:group style="position:absolute;left:3356;top:1841;width:10;height:20" coordorigin="3356,1841" coordsize="10,20">
              <v:shape style="position:absolute;left:3356;top:1841;width:10;height:20" coordorigin="3356,1841" coordsize="10,20" path="m3356,1860l3365,1860,3365,1841,3356,1841,3356,1860xe" filled="true" fillcolor="#000000" stroked="false">
                <v:path arrowok="t"/>
                <v:fill type="solid"/>
              </v:shape>
            </v:group>
            <v:group style="position:absolute;left:3356;top:1860;width:10;height:20" coordorigin="3356,1860" coordsize="10,20">
              <v:shape style="position:absolute;left:3356;top:1860;width:10;height:20" coordorigin="3356,1860" coordsize="10,20" path="m3356,1879l3365,1879,3365,1860,3356,1860,3356,1879xe" filled="true" fillcolor="#000000" stroked="false">
                <v:path arrowok="t"/>
                <v:fill type="solid"/>
              </v:shape>
            </v:group>
            <v:group style="position:absolute;left:3356;top:1879;width:10;height:20" coordorigin="3356,1879" coordsize="10,20">
              <v:shape style="position:absolute;left:3356;top:1879;width:10;height:20" coordorigin="3356,1879" coordsize="10,20" path="m3356,1898l3365,1898,3365,1879,3356,1879,3356,1898xe" filled="true" fillcolor="#000000" stroked="false">
                <v:path arrowok="t"/>
                <v:fill type="solid"/>
              </v:shape>
            </v:group>
            <v:group style="position:absolute;left:3356;top:1898;width:10;height:20" coordorigin="3356,1898" coordsize="10,20">
              <v:shape style="position:absolute;left:3356;top:1898;width:10;height:20" coordorigin="3356,1898" coordsize="10,20" path="m3356,1918l3365,1918,3365,1898,3356,1898,3356,1918xe" filled="true" fillcolor="#000000" stroked="false">
                <v:path arrowok="t"/>
                <v:fill type="solid"/>
              </v:shape>
            </v:group>
            <v:group style="position:absolute;left:3356;top:1918;width:10;height:20" coordorigin="3356,1918" coordsize="10,20">
              <v:shape style="position:absolute;left:3356;top:1918;width:10;height:20" coordorigin="3356,1918" coordsize="10,20" path="m3356,1937l3365,1937,3365,1918,3356,1918,3356,1937xe" filled="true" fillcolor="#000000" stroked="false">
                <v:path arrowok="t"/>
                <v:fill type="solid"/>
              </v:shape>
            </v:group>
            <v:group style="position:absolute;left:3356;top:1937;width:10;height:20" coordorigin="3356,1937" coordsize="10,20">
              <v:shape style="position:absolute;left:3356;top:1937;width:10;height:20" coordorigin="3356,1937" coordsize="10,20" path="m3356,1956l3365,1956,3365,1937,3356,1937,3356,1956xe" filled="true" fillcolor="#000000" stroked="false">
                <v:path arrowok="t"/>
                <v:fill type="solid"/>
              </v:shape>
            </v:group>
            <v:group style="position:absolute;left:3356;top:1956;width:10;height:20" coordorigin="3356,1956" coordsize="10,20">
              <v:shape style="position:absolute;left:3356;top:1956;width:10;height:20" coordorigin="3356,1956" coordsize="10,20" path="m3356,1975l3365,1975,3365,1956,3356,1956,3356,1975xe" filled="true" fillcolor="#000000" stroked="false">
                <v:path arrowok="t"/>
                <v:fill type="solid"/>
              </v:shape>
            </v:group>
            <v:group style="position:absolute;left:3356;top:1975;width:10;height:20" coordorigin="3356,1975" coordsize="10,20">
              <v:shape style="position:absolute;left:3356;top:1975;width:10;height:20" coordorigin="3356,1975" coordsize="10,20" path="m3356,1994l3365,1994,3365,1975,3356,1975,3356,1994xe" filled="true" fillcolor="#000000" stroked="false">
                <v:path arrowok="t"/>
                <v:fill type="solid"/>
              </v:shape>
            </v:group>
            <v:group style="position:absolute;left:3356;top:1994;width:10;height:20" coordorigin="3356,1994" coordsize="10,20">
              <v:shape style="position:absolute;left:3356;top:1994;width:10;height:20" coordorigin="3356,1994" coordsize="10,20" path="m3356,2014l3365,2014,3365,1994,3356,1994,3356,2014xe" filled="true" fillcolor="#000000" stroked="false">
                <v:path arrowok="t"/>
                <v:fill type="solid"/>
              </v:shape>
            </v:group>
            <v:group style="position:absolute;left:3356;top:2014;width:10;height:20" coordorigin="3356,2014" coordsize="10,20">
              <v:shape style="position:absolute;left:3356;top:2014;width:10;height:20" coordorigin="3356,2014" coordsize="10,20" path="m3356,2033l3365,2033,3365,2014,3356,2014,3356,2033xe" filled="true" fillcolor="#000000" stroked="false">
                <v:path arrowok="t"/>
                <v:fill type="solid"/>
              </v:shape>
            </v:group>
            <v:group style="position:absolute;left:3356;top:2033;width:10;height:20" coordorigin="3356,2033" coordsize="10,20">
              <v:shape style="position:absolute;left:3356;top:2033;width:10;height:20" coordorigin="3356,2033" coordsize="10,20" path="m3356,2052l3365,2052,3365,2033,3356,2033,3356,2052xe" filled="true" fillcolor="#000000" stroked="false">
                <v:path arrowok="t"/>
                <v:fill type="solid"/>
              </v:shape>
            </v:group>
            <v:group style="position:absolute;left:3356;top:2052;width:10;height:20" coordorigin="3356,2052" coordsize="10,20">
              <v:shape style="position:absolute;left:3356;top:2052;width:10;height:20" coordorigin="3356,2052" coordsize="10,20" path="m3356,2071l3365,2071,3365,2052,3356,2052,3356,2071xe" filled="true" fillcolor="#000000" stroked="false">
                <v:path arrowok="t"/>
                <v:fill type="solid"/>
              </v:shape>
            </v:group>
            <v:group style="position:absolute;left:3356;top:2078;width:10;height:2" coordorigin="3356,2078" coordsize="10,2">
              <v:shape style="position:absolute;left:3356;top:2078;width:10;height:2" coordorigin="3356,2078" coordsize="10,0" path="m3356,2078l3365,2078e" filled="false" stroked="true" strokeweight=".71997pt" strokecolor="#000000">
                <v:path arrowok="t"/>
              </v:shape>
            </v:group>
            <v:group style="position:absolute;left:5324;top:1284;width:10;height:20" coordorigin="5324,1284" coordsize="10,20">
              <v:shape style="position:absolute;left:5324;top:1284;width:10;height:20" coordorigin="5324,1284" coordsize="10,20" path="m5324,1303l5334,1303,5334,1284,5324,1284,5324,1303xe" filled="true" fillcolor="#000000" stroked="false">
                <v:path arrowok="t"/>
                <v:fill type="solid"/>
              </v:shape>
            </v:group>
            <v:group style="position:absolute;left:5324;top:1303;width:10;height:20" coordorigin="5324,1303" coordsize="10,20">
              <v:shape style="position:absolute;left:5324;top:1303;width:10;height:20" coordorigin="5324,1303" coordsize="10,20" path="m5324,1322l5334,1322,5334,1303,5324,1303,5324,1322xe" filled="true" fillcolor="#000000" stroked="false">
                <v:path arrowok="t"/>
                <v:fill type="solid"/>
              </v:shape>
            </v:group>
            <v:group style="position:absolute;left:5324;top:1322;width:10;height:20" coordorigin="5324,1322" coordsize="10,20">
              <v:shape style="position:absolute;left:5324;top:1322;width:10;height:20" coordorigin="5324,1322" coordsize="10,20" path="m5324,1342l5334,1342,5334,1322,5324,1322,5324,1342xe" filled="true" fillcolor="#000000" stroked="false">
                <v:path arrowok="t"/>
                <v:fill type="solid"/>
              </v:shape>
            </v:group>
            <v:group style="position:absolute;left:5324;top:1342;width:10;height:20" coordorigin="5324,1342" coordsize="10,20">
              <v:shape style="position:absolute;left:5324;top:1342;width:10;height:20" coordorigin="5324,1342" coordsize="10,20" path="m5324,1361l5334,1361,5334,1342,5324,1342,5324,1361xe" filled="true" fillcolor="#000000" stroked="false">
                <v:path arrowok="t"/>
                <v:fill type="solid"/>
              </v:shape>
            </v:group>
            <v:group style="position:absolute;left:5324;top:1361;width:10;height:20" coordorigin="5324,1361" coordsize="10,20">
              <v:shape style="position:absolute;left:5324;top:1361;width:10;height:20" coordorigin="5324,1361" coordsize="10,20" path="m5324,1380l5334,1380,5334,1361,5324,1361,5324,1380xe" filled="true" fillcolor="#000000" stroked="false">
                <v:path arrowok="t"/>
                <v:fill type="solid"/>
              </v:shape>
            </v:group>
            <v:group style="position:absolute;left:5324;top:1380;width:10;height:20" coordorigin="5324,1380" coordsize="10,20">
              <v:shape style="position:absolute;left:5324;top:1380;width:10;height:20" coordorigin="5324,1380" coordsize="10,20" path="m5324,1399l5334,1399,5334,1380,5324,1380,5324,1399xe" filled="true" fillcolor="#000000" stroked="false">
                <v:path arrowok="t"/>
                <v:fill type="solid"/>
              </v:shape>
            </v:group>
            <v:group style="position:absolute;left:5324;top:1399;width:10;height:20" coordorigin="5324,1399" coordsize="10,20">
              <v:shape style="position:absolute;left:5324;top:1399;width:10;height:20" coordorigin="5324,1399" coordsize="10,20" path="m5324,1418l5334,1418,5334,1399,5324,1399,5324,1418xe" filled="true" fillcolor="#000000" stroked="false">
                <v:path arrowok="t"/>
                <v:fill type="solid"/>
              </v:shape>
            </v:group>
            <v:group style="position:absolute;left:5324;top:1418;width:10;height:20" coordorigin="5324,1418" coordsize="10,20">
              <v:shape style="position:absolute;left:5324;top:1418;width:10;height:20" coordorigin="5324,1418" coordsize="10,20" path="m5324,1438l5334,1438,5334,1418,5324,1418,5324,1438xe" filled="true" fillcolor="#000000" stroked="false">
                <v:path arrowok="t"/>
                <v:fill type="solid"/>
              </v:shape>
            </v:group>
            <v:group style="position:absolute;left:5324;top:1438;width:10;height:20" coordorigin="5324,1438" coordsize="10,20">
              <v:shape style="position:absolute;left:5324;top:1438;width:10;height:20" coordorigin="5324,1438" coordsize="10,20" path="m5324,1457l5334,1457,5334,1438,5324,1438,5324,1457xe" filled="true" fillcolor="#000000" stroked="false">
                <v:path arrowok="t"/>
                <v:fill type="solid"/>
              </v:shape>
            </v:group>
            <v:group style="position:absolute;left:5324;top:1457;width:10;height:20" coordorigin="5324,1457" coordsize="10,20">
              <v:shape style="position:absolute;left:5324;top:1457;width:10;height:20" coordorigin="5324,1457" coordsize="10,20" path="m5324,1476l5334,1476,5334,1457,5324,1457,5324,1476xe" filled="true" fillcolor="#000000" stroked="false">
                <v:path arrowok="t"/>
                <v:fill type="solid"/>
              </v:shape>
            </v:group>
            <v:group style="position:absolute;left:5324;top:1476;width:10;height:20" coordorigin="5324,1476" coordsize="10,20">
              <v:shape style="position:absolute;left:5324;top:1476;width:10;height:20" coordorigin="5324,1476" coordsize="10,20" path="m5324,1495l5334,1495,5334,1476,5324,1476,5324,1495xe" filled="true" fillcolor="#000000" stroked="false">
                <v:path arrowok="t"/>
                <v:fill type="solid"/>
              </v:shape>
            </v:group>
            <v:group style="position:absolute;left:5324;top:1495;width:10;height:20" coordorigin="5324,1495" coordsize="10,20">
              <v:shape style="position:absolute;left:5324;top:1495;width:10;height:20" coordorigin="5324,1495" coordsize="10,20" path="m5324,1514l5334,1514,5334,1495,5324,1495,5324,1514xe" filled="true" fillcolor="#000000" stroked="false">
                <v:path arrowok="t"/>
                <v:fill type="solid"/>
              </v:shape>
            </v:group>
            <v:group style="position:absolute;left:5324;top:1514;width:10;height:20" coordorigin="5324,1514" coordsize="10,20">
              <v:shape style="position:absolute;left:5324;top:1514;width:10;height:20" coordorigin="5324,1514" coordsize="10,20" path="m5324,1534l5334,1534,5334,1514,5324,1514,5324,1534xe" filled="true" fillcolor="#000000" stroked="false">
                <v:path arrowok="t"/>
                <v:fill type="solid"/>
              </v:shape>
            </v:group>
            <v:group style="position:absolute;left:5324;top:1534;width:10;height:20" coordorigin="5324,1534" coordsize="10,20">
              <v:shape style="position:absolute;left:5324;top:1534;width:10;height:20" coordorigin="5324,1534" coordsize="10,20" path="m5324,1553l5334,1553,5334,1534,5324,1534,5324,1553xe" filled="true" fillcolor="#000000" stroked="false">
                <v:path arrowok="t"/>
                <v:fill type="solid"/>
              </v:shape>
            </v:group>
            <v:group style="position:absolute;left:5324;top:1553;width:10;height:20" coordorigin="5324,1553" coordsize="10,20">
              <v:shape style="position:absolute;left:5324;top:1553;width:10;height:20" coordorigin="5324,1553" coordsize="10,20" path="m5324,1572l5334,1572,5334,1553,5324,1553,5324,1572xe" filled="true" fillcolor="#000000" stroked="false">
                <v:path arrowok="t"/>
                <v:fill type="solid"/>
              </v:shape>
            </v:group>
            <v:group style="position:absolute;left:5324;top:1572;width:10;height:20" coordorigin="5324,1572" coordsize="10,20">
              <v:shape style="position:absolute;left:5324;top:1572;width:10;height:20" coordorigin="5324,1572" coordsize="10,20" path="m5324,1591l5334,1591,5334,1572,5324,1572,5324,1591xe" filled="true" fillcolor="#000000" stroked="false">
                <v:path arrowok="t"/>
                <v:fill type="solid"/>
              </v:shape>
            </v:group>
            <v:group style="position:absolute;left:5324;top:1591;width:10;height:20" coordorigin="5324,1591" coordsize="10,20">
              <v:shape style="position:absolute;left:5324;top:1591;width:10;height:20" coordorigin="5324,1591" coordsize="10,20" path="m5324,1610l5334,1610,5334,1591,5324,1591,5324,1610xe" filled="true" fillcolor="#000000" stroked="false">
                <v:path arrowok="t"/>
                <v:fill type="solid"/>
              </v:shape>
            </v:group>
            <v:group style="position:absolute;left:5324;top:1610;width:10;height:20" coordorigin="5324,1610" coordsize="10,20">
              <v:shape style="position:absolute;left:5324;top:1610;width:10;height:20" coordorigin="5324,1610" coordsize="10,20" path="m5324,1630l5334,1630,5334,1610,5324,1610,5324,1630xe" filled="true" fillcolor="#000000" stroked="false">
                <v:path arrowok="t"/>
                <v:fill type="solid"/>
              </v:shape>
            </v:group>
            <v:group style="position:absolute;left:5324;top:1630;width:10;height:20" coordorigin="5324,1630" coordsize="10,20">
              <v:shape style="position:absolute;left:5324;top:1630;width:10;height:20" coordorigin="5324,1630" coordsize="10,20" path="m5324,1649l5334,1649,5334,1630,5324,1630,5324,1649xe" filled="true" fillcolor="#000000" stroked="false">
                <v:path arrowok="t"/>
                <v:fill type="solid"/>
              </v:shape>
            </v:group>
            <v:group style="position:absolute;left:5324;top:1649;width:10;height:20" coordorigin="5324,1649" coordsize="10,20">
              <v:shape style="position:absolute;left:5324;top:1649;width:10;height:20" coordorigin="5324,1649" coordsize="10,20" path="m5324,1668l5334,1668,5334,1649,5324,1649,5324,1668xe" filled="true" fillcolor="#000000" stroked="false">
                <v:path arrowok="t"/>
                <v:fill type="solid"/>
              </v:shape>
            </v:group>
            <v:group style="position:absolute;left:5324;top:1668;width:10;height:20" coordorigin="5324,1668" coordsize="10,20">
              <v:shape style="position:absolute;left:5324;top:1668;width:10;height:20" coordorigin="5324,1668" coordsize="10,20" path="m5324,1687l5334,1687,5334,1668,5324,1668,5324,1687xe" filled="true" fillcolor="#000000" stroked="false">
                <v:path arrowok="t"/>
                <v:fill type="solid"/>
              </v:shape>
            </v:group>
            <v:group style="position:absolute;left:5324;top:1687;width:10;height:20" coordorigin="5324,1687" coordsize="10,20">
              <v:shape style="position:absolute;left:5324;top:1687;width:10;height:20" coordorigin="5324,1687" coordsize="10,20" path="m5324,1706l5334,1706,5334,1687,5324,1687,5324,1706xe" filled="true" fillcolor="#000000" stroked="false">
                <v:path arrowok="t"/>
                <v:fill type="solid"/>
              </v:shape>
            </v:group>
            <v:group style="position:absolute;left:5324;top:1706;width:10;height:20" coordorigin="5324,1706" coordsize="10,20">
              <v:shape style="position:absolute;left:5324;top:1706;width:10;height:20" coordorigin="5324,1706" coordsize="10,20" path="m5324,1726l5334,1726,5334,1706,5324,1706,5324,1726xe" filled="true" fillcolor="#000000" stroked="false">
                <v:path arrowok="t"/>
                <v:fill type="solid"/>
              </v:shape>
            </v:group>
            <v:group style="position:absolute;left:5324;top:1726;width:10;height:20" coordorigin="5324,1726" coordsize="10,20">
              <v:shape style="position:absolute;left:5324;top:1726;width:10;height:20" coordorigin="5324,1726" coordsize="10,20" path="m5324,1745l5334,1745,5334,1726,5324,1726,5324,1745xe" filled="true" fillcolor="#000000" stroked="false">
                <v:path arrowok="t"/>
                <v:fill type="solid"/>
              </v:shape>
            </v:group>
            <v:group style="position:absolute;left:5324;top:1745;width:10;height:20" coordorigin="5324,1745" coordsize="10,20">
              <v:shape style="position:absolute;left:5324;top:1745;width:10;height:20" coordorigin="5324,1745" coordsize="10,20" path="m5324,1764l5334,1764,5334,1745,5324,1745,5324,1764xe" filled="true" fillcolor="#000000" stroked="false">
                <v:path arrowok="t"/>
                <v:fill type="solid"/>
              </v:shape>
            </v:group>
            <v:group style="position:absolute;left:5324;top:1764;width:10;height:20" coordorigin="5324,1764" coordsize="10,20">
              <v:shape style="position:absolute;left:5324;top:1764;width:10;height:20" coordorigin="5324,1764" coordsize="10,20" path="m5324,1783l5334,1783,5334,1764,5324,1764,5324,1783xe" filled="true" fillcolor="#000000" stroked="false">
                <v:path arrowok="t"/>
                <v:fill type="solid"/>
              </v:shape>
            </v:group>
            <v:group style="position:absolute;left:5324;top:1783;width:10;height:20" coordorigin="5324,1783" coordsize="10,20">
              <v:shape style="position:absolute;left:5324;top:1783;width:10;height:20" coordorigin="5324,1783" coordsize="10,20" path="m5324,1802l5334,1802,5334,1783,5324,1783,5324,1802xe" filled="true" fillcolor="#000000" stroked="false">
                <v:path arrowok="t"/>
                <v:fill type="solid"/>
              </v:shape>
            </v:group>
            <v:group style="position:absolute;left:5324;top:1802;width:10;height:20" coordorigin="5324,1802" coordsize="10,20">
              <v:shape style="position:absolute;left:5324;top:1802;width:10;height:20" coordorigin="5324,1802" coordsize="10,20" path="m5324,1822l5334,1822,5334,1802,5324,1802,5324,1822xe" filled="true" fillcolor="#000000" stroked="false">
                <v:path arrowok="t"/>
                <v:fill type="solid"/>
              </v:shape>
            </v:group>
            <v:group style="position:absolute;left:5324;top:1822;width:10;height:20" coordorigin="5324,1822" coordsize="10,20">
              <v:shape style="position:absolute;left:5324;top:1822;width:10;height:20" coordorigin="5324,1822" coordsize="10,20" path="m5324,1841l5334,1841,5334,1822,5324,1822,5324,1841xe" filled="true" fillcolor="#000000" stroked="false">
                <v:path arrowok="t"/>
                <v:fill type="solid"/>
              </v:shape>
            </v:group>
            <v:group style="position:absolute;left:5324;top:1841;width:10;height:20" coordorigin="5324,1841" coordsize="10,20">
              <v:shape style="position:absolute;left:5324;top:1841;width:10;height:20" coordorigin="5324,1841" coordsize="10,20" path="m5324,1860l5334,1860,5334,1841,5324,1841,5324,1860xe" filled="true" fillcolor="#000000" stroked="false">
                <v:path arrowok="t"/>
                <v:fill type="solid"/>
              </v:shape>
            </v:group>
            <v:group style="position:absolute;left:5324;top:1860;width:10;height:20" coordorigin="5324,1860" coordsize="10,20">
              <v:shape style="position:absolute;left:5324;top:1860;width:10;height:20" coordorigin="5324,1860" coordsize="10,20" path="m5324,1879l5334,1879,5334,1860,5324,1860,5324,1879xe" filled="true" fillcolor="#000000" stroked="false">
                <v:path arrowok="t"/>
                <v:fill type="solid"/>
              </v:shape>
            </v:group>
            <v:group style="position:absolute;left:5324;top:1879;width:10;height:20" coordorigin="5324,1879" coordsize="10,20">
              <v:shape style="position:absolute;left:5324;top:1879;width:10;height:20" coordorigin="5324,1879" coordsize="10,20" path="m5324,1898l5334,1898,5334,1879,5324,1879,5324,1898xe" filled="true" fillcolor="#000000" stroked="false">
                <v:path arrowok="t"/>
                <v:fill type="solid"/>
              </v:shape>
            </v:group>
            <v:group style="position:absolute;left:5324;top:1898;width:10;height:20" coordorigin="5324,1898" coordsize="10,20">
              <v:shape style="position:absolute;left:5324;top:1898;width:10;height:20" coordorigin="5324,1898" coordsize="10,20" path="m5324,1918l5334,1918,5334,1898,5324,1898,5324,1918xe" filled="true" fillcolor="#000000" stroked="false">
                <v:path arrowok="t"/>
                <v:fill type="solid"/>
              </v:shape>
            </v:group>
            <v:group style="position:absolute;left:5324;top:1918;width:10;height:20" coordorigin="5324,1918" coordsize="10,20">
              <v:shape style="position:absolute;left:5324;top:1918;width:10;height:20" coordorigin="5324,1918" coordsize="10,20" path="m5324,1937l5334,1937,5334,1918,5324,1918,5324,1937xe" filled="true" fillcolor="#000000" stroked="false">
                <v:path arrowok="t"/>
                <v:fill type="solid"/>
              </v:shape>
            </v:group>
            <v:group style="position:absolute;left:5324;top:1937;width:10;height:20" coordorigin="5324,1937" coordsize="10,20">
              <v:shape style="position:absolute;left:5324;top:1937;width:10;height:20" coordorigin="5324,1937" coordsize="10,20" path="m5324,1956l5334,1956,5334,1937,5324,1937,5324,1956xe" filled="true" fillcolor="#000000" stroked="false">
                <v:path arrowok="t"/>
                <v:fill type="solid"/>
              </v:shape>
            </v:group>
            <v:group style="position:absolute;left:5324;top:1956;width:10;height:20" coordorigin="5324,1956" coordsize="10,20">
              <v:shape style="position:absolute;left:5324;top:1956;width:10;height:20" coordorigin="5324,1956" coordsize="10,20" path="m5324,1975l5334,1975,5334,1956,5324,1956,5324,1975xe" filled="true" fillcolor="#000000" stroked="false">
                <v:path arrowok="t"/>
                <v:fill type="solid"/>
              </v:shape>
            </v:group>
            <v:group style="position:absolute;left:5324;top:1975;width:10;height:20" coordorigin="5324,1975" coordsize="10,20">
              <v:shape style="position:absolute;left:5324;top:1975;width:10;height:20" coordorigin="5324,1975" coordsize="10,20" path="m5324,1994l5334,1994,5334,1975,5324,1975,5324,1994xe" filled="true" fillcolor="#000000" stroked="false">
                <v:path arrowok="t"/>
                <v:fill type="solid"/>
              </v:shape>
            </v:group>
            <v:group style="position:absolute;left:5324;top:1994;width:10;height:20" coordorigin="5324,1994" coordsize="10,20">
              <v:shape style="position:absolute;left:5324;top:1994;width:10;height:20" coordorigin="5324,1994" coordsize="10,20" path="m5324,2014l5334,2014,5334,1994,5324,1994,5324,2014xe" filled="true" fillcolor="#000000" stroked="false">
                <v:path arrowok="t"/>
                <v:fill type="solid"/>
              </v:shape>
            </v:group>
            <v:group style="position:absolute;left:5324;top:2014;width:10;height:20" coordorigin="5324,2014" coordsize="10,20">
              <v:shape style="position:absolute;left:5324;top:2014;width:10;height:20" coordorigin="5324,2014" coordsize="10,20" path="m5324,2033l5334,2033,5334,2014,5324,2014,5324,2033xe" filled="true" fillcolor="#000000" stroked="false">
                <v:path arrowok="t"/>
                <v:fill type="solid"/>
              </v:shape>
            </v:group>
            <v:group style="position:absolute;left:5324;top:2033;width:10;height:20" coordorigin="5324,2033" coordsize="10,20">
              <v:shape style="position:absolute;left:5324;top:2033;width:10;height:20" coordorigin="5324,2033" coordsize="10,20" path="m5324,2052l5334,2052,5334,2033,5324,2033,5324,2052xe" filled="true" fillcolor="#000000" stroked="false">
                <v:path arrowok="t"/>
                <v:fill type="solid"/>
              </v:shape>
            </v:group>
            <v:group style="position:absolute;left:5324;top:2052;width:10;height:20" coordorigin="5324,2052" coordsize="10,20">
              <v:shape style="position:absolute;left:5324;top:2052;width:10;height:20" coordorigin="5324,2052" coordsize="10,20" path="m5324,2071l5334,2071,5334,2052,5324,2052,5324,2071xe" filled="true" fillcolor="#000000" stroked="false">
                <v:path arrowok="t"/>
                <v:fill type="solid"/>
              </v:shape>
            </v:group>
            <v:group style="position:absolute;left:5324;top:2078;width:10;height:2" coordorigin="5324,2078" coordsize="10,2">
              <v:shape style="position:absolute;left:5324;top:2078;width:10;height:2" coordorigin="5324,2078" coordsize="10,0" path="m5324,2078l5334,2078e" filled="false" stroked="true" strokeweight=".71997pt" strokecolor="#000000">
                <v:path arrowok="t"/>
              </v:shape>
            </v:group>
            <v:group style="position:absolute;left:6990;top:1284;width:10;height:20" coordorigin="6990,1284" coordsize="10,20">
              <v:shape style="position:absolute;left:6990;top:1284;width:10;height:20" coordorigin="6990,1284" coordsize="10,20" path="m6990,1303l7000,1303,7000,1284,6990,1284,6990,1303xe" filled="true" fillcolor="#000000" stroked="false">
                <v:path arrowok="t"/>
                <v:fill type="solid"/>
              </v:shape>
            </v:group>
            <v:group style="position:absolute;left:6990;top:1303;width:10;height:20" coordorigin="6990,1303" coordsize="10,20">
              <v:shape style="position:absolute;left:6990;top:1303;width:10;height:20" coordorigin="6990,1303" coordsize="10,20" path="m6990,1322l7000,1322,7000,1303,6990,1303,6990,1322xe" filled="true" fillcolor="#000000" stroked="false">
                <v:path arrowok="t"/>
                <v:fill type="solid"/>
              </v:shape>
            </v:group>
            <v:group style="position:absolute;left:6990;top:1322;width:10;height:20" coordorigin="6990,1322" coordsize="10,20">
              <v:shape style="position:absolute;left:6990;top:1322;width:10;height:20" coordorigin="6990,1322" coordsize="10,20" path="m6990,1342l7000,1342,7000,1322,6990,1322,6990,1342xe" filled="true" fillcolor="#000000" stroked="false">
                <v:path arrowok="t"/>
                <v:fill type="solid"/>
              </v:shape>
            </v:group>
            <v:group style="position:absolute;left:6990;top:1342;width:10;height:20" coordorigin="6990,1342" coordsize="10,20">
              <v:shape style="position:absolute;left:6990;top:1342;width:10;height:20" coordorigin="6990,1342" coordsize="10,20" path="m6990,1361l7000,1361,7000,1342,6990,1342,6990,1361xe" filled="true" fillcolor="#000000" stroked="false">
                <v:path arrowok="t"/>
                <v:fill type="solid"/>
              </v:shape>
            </v:group>
            <v:group style="position:absolute;left:6990;top:1361;width:10;height:20" coordorigin="6990,1361" coordsize="10,20">
              <v:shape style="position:absolute;left:6990;top:1361;width:10;height:20" coordorigin="6990,1361" coordsize="10,20" path="m6990,1380l7000,1380,7000,1361,6990,1361,6990,1380xe" filled="true" fillcolor="#000000" stroked="false">
                <v:path arrowok="t"/>
                <v:fill type="solid"/>
              </v:shape>
            </v:group>
            <v:group style="position:absolute;left:6990;top:1380;width:10;height:20" coordorigin="6990,1380" coordsize="10,20">
              <v:shape style="position:absolute;left:6990;top:1380;width:10;height:20" coordorigin="6990,1380" coordsize="10,20" path="m6990,1399l7000,1399,7000,1380,6990,1380,6990,1399xe" filled="true" fillcolor="#000000" stroked="false">
                <v:path arrowok="t"/>
                <v:fill type="solid"/>
              </v:shape>
            </v:group>
            <v:group style="position:absolute;left:6990;top:1399;width:10;height:20" coordorigin="6990,1399" coordsize="10,20">
              <v:shape style="position:absolute;left:6990;top:1399;width:10;height:20" coordorigin="6990,1399" coordsize="10,20" path="m6990,1418l7000,1418,7000,1399,6990,1399,6990,1418xe" filled="true" fillcolor="#000000" stroked="false">
                <v:path arrowok="t"/>
                <v:fill type="solid"/>
              </v:shape>
            </v:group>
            <v:group style="position:absolute;left:6990;top:1418;width:10;height:20" coordorigin="6990,1418" coordsize="10,20">
              <v:shape style="position:absolute;left:6990;top:1418;width:10;height:20" coordorigin="6990,1418" coordsize="10,20" path="m6990,1438l7000,1438,7000,1418,6990,1418,6990,1438xe" filled="true" fillcolor="#000000" stroked="false">
                <v:path arrowok="t"/>
                <v:fill type="solid"/>
              </v:shape>
            </v:group>
            <v:group style="position:absolute;left:6990;top:1438;width:10;height:20" coordorigin="6990,1438" coordsize="10,20">
              <v:shape style="position:absolute;left:6990;top:1438;width:10;height:20" coordorigin="6990,1438" coordsize="10,20" path="m6990,1457l7000,1457,7000,1438,6990,1438,6990,1457xe" filled="true" fillcolor="#000000" stroked="false">
                <v:path arrowok="t"/>
                <v:fill type="solid"/>
              </v:shape>
            </v:group>
            <v:group style="position:absolute;left:6990;top:1457;width:10;height:20" coordorigin="6990,1457" coordsize="10,20">
              <v:shape style="position:absolute;left:6990;top:1457;width:10;height:20" coordorigin="6990,1457" coordsize="10,20" path="m6990,1476l7000,1476,7000,1457,6990,1457,6990,1476xe" filled="true" fillcolor="#000000" stroked="false">
                <v:path arrowok="t"/>
                <v:fill type="solid"/>
              </v:shape>
            </v:group>
            <v:group style="position:absolute;left:6990;top:1476;width:10;height:20" coordorigin="6990,1476" coordsize="10,20">
              <v:shape style="position:absolute;left:6990;top:1476;width:10;height:20" coordorigin="6990,1476" coordsize="10,20" path="m6990,1495l7000,1495,7000,1476,6990,1476,6990,1495xe" filled="true" fillcolor="#000000" stroked="false">
                <v:path arrowok="t"/>
                <v:fill type="solid"/>
              </v:shape>
            </v:group>
            <v:group style="position:absolute;left:6990;top:1495;width:10;height:20" coordorigin="6990,1495" coordsize="10,20">
              <v:shape style="position:absolute;left:6990;top:1495;width:10;height:20" coordorigin="6990,1495" coordsize="10,20" path="m6990,1514l7000,1514,7000,1495,6990,1495,6990,1514xe" filled="true" fillcolor="#000000" stroked="false">
                <v:path arrowok="t"/>
                <v:fill type="solid"/>
              </v:shape>
            </v:group>
            <v:group style="position:absolute;left:6990;top:1514;width:10;height:20" coordorigin="6990,1514" coordsize="10,20">
              <v:shape style="position:absolute;left:6990;top:1514;width:10;height:20" coordorigin="6990,1514" coordsize="10,20" path="m6990,1534l7000,1534,7000,1514,6990,1514,6990,1534xe" filled="true" fillcolor="#000000" stroked="false">
                <v:path arrowok="t"/>
                <v:fill type="solid"/>
              </v:shape>
            </v:group>
            <v:group style="position:absolute;left:6990;top:1534;width:10;height:20" coordorigin="6990,1534" coordsize="10,20">
              <v:shape style="position:absolute;left:6990;top:1534;width:10;height:20" coordorigin="6990,1534" coordsize="10,20" path="m6990,1553l7000,1553,7000,1534,6990,1534,6990,1553xe" filled="true" fillcolor="#000000" stroked="false">
                <v:path arrowok="t"/>
                <v:fill type="solid"/>
              </v:shape>
            </v:group>
            <v:group style="position:absolute;left:6990;top:1553;width:10;height:20" coordorigin="6990,1553" coordsize="10,20">
              <v:shape style="position:absolute;left:6990;top:1553;width:10;height:20" coordorigin="6990,1553" coordsize="10,20" path="m6990,1572l7000,1572,7000,1553,6990,1553,6990,1572xe" filled="true" fillcolor="#000000" stroked="false">
                <v:path arrowok="t"/>
                <v:fill type="solid"/>
              </v:shape>
            </v:group>
            <v:group style="position:absolute;left:6990;top:1572;width:10;height:20" coordorigin="6990,1572" coordsize="10,20">
              <v:shape style="position:absolute;left:6990;top:1572;width:10;height:20" coordorigin="6990,1572" coordsize="10,20" path="m6990,1591l7000,1591,7000,1572,6990,1572,6990,1591xe" filled="true" fillcolor="#000000" stroked="false">
                <v:path arrowok="t"/>
                <v:fill type="solid"/>
              </v:shape>
            </v:group>
            <v:group style="position:absolute;left:6990;top:1591;width:10;height:20" coordorigin="6990,1591" coordsize="10,20">
              <v:shape style="position:absolute;left:6990;top:1591;width:10;height:20" coordorigin="6990,1591" coordsize="10,20" path="m6990,1610l7000,1610,7000,1591,6990,1591,6990,1610xe" filled="true" fillcolor="#000000" stroked="false">
                <v:path arrowok="t"/>
                <v:fill type="solid"/>
              </v:shape>
            </v:group>
            <v:group style="position:absolute;left:6990;top:1610;width:10;height:20" coordorigin="6990,1610" coordsize="10,20">
              <v:shape style="position:absolute;left:6990;top:1610;width:10;height:20" coordorigin="6990,1610" coordsize="10,20" path="m6990,1630l7000,1630,7000,1610,6990,1610,6990,1630xe" filled="true" fillcolor="#000000" stroked="false">
                <v:path arrowok="t"/>
                <v:fill type="solid"/>
              </v:shape>
            </v:group>
            <v:group style="position:absolute;left:6990;top:1630;width:10;height:20" coordorigin="6990,1630" coordsize="10,20">
              <v:shape style="position:absolute;left:6990;top:1630;width:10;height:20" coordorigin="6990,1630" coordsize="10,20" path="m6990,1649l7000,1649,7000,1630,6990,1630,6990,1649xe" filled="true" fillcolor="#000000" stroked="false">
                <v:path arrowok="t"/>
                <v:fill type="solid"/>
              </v:shape>
            </v:group>
            <v:group style="position:absolute;left:6990;top:1649;width:10;height:20" coordorigin="6990,1649" coordsize="10,20">
              <v:shape style="position:absolute;left:6990;top:1649;width:10;height:20" coordorigin="6990,1649" coordsize="10,20" path="m6990,1668l7000,1668,7000,1649,6990,1649,6990,1668xe" filled="true" fillcolor="#000000" stroked="false">
                <v:path arrowok="t"/>
                <v:fill type="solid"/>
              </v:shape>
            </v:group>
            <v:group style="position:absolute;left:6990;top:1668;width:10;height:20" coordorigin="6990,1668" coordsize="10,20">
              <v:shape style="position:absolute;left:6990;top:1668;width:10;height:20" coordorigin="6990,1668" coordsize="10,20" path="m6990,1687l7000,1687,7000,1668,6990,1668,6990,1687xe" filled="true" fillcolor="#000000" stroked="false">
                <v:path arrowok="t"/>
                <v:fill type="solid"/>
              </v:shape>
            </v:group>
            <v:group style="position:absolute;left:6990;top:1687;width:10;height:20" coordorigin="6990,1687" coordsize="10,20">
              <v:shape style="position:absolute;left:6990;top:1687;width:10;height:20" coordorigin="6990,1687" coordsize="10,20" path="m6990,1706l7000,1706,7000,1687,6990,1687,6990,1706xe" filled="true" fillcolor="#000000" stroked="false">
                <v:path arrowok="t"/>
                <v:fill type="solid"/>
              </v:shape>
            </v:group>
            <v:group style="position:absolute;left:6990;top:1706;width:10;height:20" coordorigin="6990,1706" coordsize="10,20">
              <v:shape style="position:absolute;left:6990;top:1706;width:10;height:20" coordorigin="6990,1706" coordsize="10,20" path="m6990,1726l7000,1726,7000,1706,6990,1706,6990,1726xe" filled="true" fillcolor="#000000" stroked="false">
                <v:path arrowok="t"/>
                <v:fill type="solid"/>
              </v:shape>
            </v:group>
            <v:group style="position:absolute;left:6990;top:1726;width:10;height:20" coordorigin="6990,1726" coordsize="10,20">
              <v:shape style="position:absolute;left:6990;top:1726;width:10;height:20" coordorigin="6990,1726" coordsize="10,20" path="m6990,1745l7000,1745,7000,1726,6990,1726,6990,1745xe" filled="true" fillcolor="#000000" stroked="false">
                <v:path arrowok="t"/>
                <v:fill type="solid"/>
              </v:shape>
            </v:group>
            <v:group style="position:absolute;left:6990;top:1745;width:10;height:20" coordorigin="6990,1745" coordsize="10,20">
              <v:shape style="position:absolute;left:6990;top:1745;width:10;height:20" coordorigin="6990,1745" coordsize="10,20" path="m6990,1764l7000,1764,7000,1745,6990,1745,6990,1764xe" filled="true" fillcolor="#000000" stroked="false">
                <v:path arrowok="t"/>
                <v:fill type="solid"/>
              </v:shape>
            </v:group>
            <v:group style="position:absolute;left:6990;top:1764;width:10;height:20" coordorigin="6990,1764" coordsize="10,20">
              <v:shape style="position:absolute;left:6990;top:1764;width:10;height:20" coordorigin="6990,1764" coordsize="10,20" path="m6990,1783l7000,1783,7000,1764,6990,1764,6990,1783xe" filled="true" fillcolor="#000000" stroked="false">
                <v:path arrowok="t"/>
                <v:fill type="solid"/>
              </v:shape>
            </v:group>
            <v:group style="position:absolute;left:6990;top:1783;width:10;height:20" coordorigin="6990,1783" coordsize="10,20">
              <v:shape style="position:absolute;left:6990;top:1783;width:10;height:20" coordorigin="6990,1783" coordsize="10,20" path="m6990,1802l7000,1802,7000,1783,6990,1783,6990,1802xe" filled="true" fillcolor="#000000" stroked="false">
                <v:path arrowok="t"/>
                <v:fill type="solid"/>
              </v:shape>
            </v:group>
            <v:group style="position:absolute;left:6990;top:1802;width:10;height:20" coordorigin="6990,1802" coordsize="10,20">
              <v:shape style="position:absolute;left:6990;top:1802;width:10;height:20" coordorigin="6990,1802" coordsize="10,20" path="m6990,1822l7000,1822,7000,1802,6990,1802,6990,1822xe" filled="true" fillcolor="#000000" stroked="false">
                <v:path arrowok="t"/>
                <v:fill type="solid"/>
              </v:shape>
            </v:group>
            <v:group style="position:absolute;left:6990;top:1822;width:10;height:20" coordorigin="6990,1822" coordsize="10,20">
              <v:shape style="position:absolute;left:6990;top:1822;width:10;height:20" coordorigin="6990,1822" coordsize="10,20" path="m6990,1841l7000,1841,7000,1822,6990,1822,6990,1841xe" filled="true" fillcolor="#000000" stroked="false">
                <v:path arrowok="t"/>
                <v:fill type="solid"/>
              </v:shape>
            </v:group>
            <v:group style="position:absolute;left:6990;top:1841;width:10;height:20" coordorigin="6990,1841" coordsize="10,20">
              <v:shape style="position:absolute;left:6990;top:1841;width:10;height:20" coordorigin="6990,1841" coordsize="10,20" path="m6990,1860l7000,1860,7000,1841,6990,1841,6990,1860xe" filled="true" fillcolor="#000000" stroked="false">
                <v:path arrowok="t"/>
                <v:fill type="solid"/>
              </v:shape>
            </v:group>
            <v:group style="position:absolute;left:6990;top:1860;width:10;height:20" coordorigin="6990,1860" coordsize="10,20">
              <v:shape style="position:absolute;left:6990;top:1860;width:10;height:20" coordorigin="6990,1860" coordsize="10,20" path="m6990,1879l7000,1879,7000,1860,6990,1860,6990,1879xe" filled="true" fillcolor="#000000" stroked="false">
                <v:path arrowok="t"/>
                <v:fill type="solid"/>
              </v:shape>
            </v:group>
            <v:group style="position:absolute;left:6990;top:1879;width:10;height:20" coordorigin="6990,1879" coordsize="10,20">
              <v:shape style="position:absolute;left:6990;top:1879;width:10;height:20" coordorigin="6990,1879" coordsize="10,20" path="m6990,1898l7000,1898,7000,1879,6990,1879,6990,1898xe" filled="true" fillcolor="#000000" stroked="false">
                <v:path arrowok="t"/>
                <v:fill type="solid"/>
              </v:shape>
            </v:group>
            <v:group style="position:absolute;left:6990;top:1898;width:10;height:20" coordorigin="6990,1898" coordsize="10,20">
              <v:shape style="position:absolute;left:6990;top:1898;width:10;height:20" coordorigin="6990,1898" coordsize="10,20" path="m6990,1918l7000,1918,7000,1898,6990,1898,6990,1918xe" filled="true" fillcolor="#000000" stroked="false">
                <v:path arrowok="t"/>
                <v:fill type="solid"/>
              </v:shape>
            </v:group>
            <v:group style="position:absolute;left:6990;top:1918;width:10;height:20" coordorigin="6990,1918" coordsize="10,20">
              <v:shape style="position:absolute;left:6990;top:1918;width:10;height:20" coordorigin="6990,1918" coordsize="10,20" path="m6990,1937l7000,1937,7000,1918,6990,1918,6990,1937xe" filled="true" fillcolor="#000000" stroked="false">
                <v:path arrowok="t"/>
                <v:fill type="solid"/>
              </v:shape>
            </v:group>
            <v:group style="position:absolute;left:6990;top:1937;width:10;height:20" coordorigin="6990,1937" coordsize="10,20">
              <v:shape style="position:absolute;left:6990;top:1937;width:10;height:20" coordorigin="6990,1937" coordsize="10,20" path="m6990,1956l7000,1956,7000,1937,6990,1937,6990,1956xe" filled="true" fillcolor="#000000" stroked="false">
                <v:path arrowok="t"/>
                <v:fill type="solid"/>
              </v:shape>
            </v:group>
            <v:group style="position:absolute;left:6990;top:1956;width:10;height:20" coordorigin="6990,1956" coordsize="10,20">
              <v:shape style="position:absolute;left:6990;top:1956;width:10;height:20" coordorigin="6990,1956" coordsize="10,20" path="m6990,1975l7000,1975,7000,1956,6990,1956,6990,1975xe" filled="true" fillcolor="#000000" stroked="false">
                <v:path arrowok="t"/>
                <v:fill type="solid"/>
              </v:shape>
            </v:group>
            <v:group style="position:absolute;left:6990;top:1975;width:10;height:20" coordorigin="6990,1975" coordsize="10,20">
              <v:shape style="position:absolute;left:6990;top:1975;width:10;height:20" coordorigin="6990,1975" coordsize="10,20" path="m6990,1994l7000,1994,7000,1975,6990,1975,6990,1994xe" filled="true" fillcolor="#000000" stroked="false">
                <v:path arrowok="t"/>
                <v:fill type="solid"/>
              </v:shape>
            </v:group>
            <v:group style="position:absolute;left:6990;top:1994;width:10;height:20" coordorigin="6990,1994" coordsize="10,20">
              <v:shape style="position:absolute;left:6990;top:1994;width:10;height:20" coordorigin="6990,1994" coordsize="10,20" path="m6990,2014l7000,2014,7000,1994,6990,1994,6990,2014xe" filled="true" fillcolor="#000000" stroked="false">
                <v:path arrowok="t"/>
                <v:fill type="solid"/>
              </v:shape>
            </v:group>
            <v:group style="position:absolute;left:6990;top:2014;width:10;height:20" coordorigin="6990,2014" coordsize="10,20">
              <v:shape style="position:absolute;left:6990;top:2014;width:10;height:20" coordorigin="6990,2014" coordsize="10,20" path="m6990,2033l7000,2033,7000,2014,6990,2014,6990,2033xe" filled="true" fillcolor="#000000" stroked="false">
                <v:path arrowok="t"/>
                <v:fill type="solid"/>
              </v:shape>
            </v:group>
            <v:group style="position:absolute;left:6990;top:2033;width:10;height:20" coordorigin="6990,2033" coordsize="10,20">
              <v:shape style="position:absolute;left:6990;top:2033;width:10;height:20" coordorigin="6990,2033" coordsize="10,20" path="m6990,2052l7000,2052,7000,2033,6990,2033,6990,2052xe" filled="true" fillcolor="#000000" stroked="false">
                <v:path arrowok="t"/>
                <v:fill type="solid"/>
              </v:shape>
            </v:group>
            <v:group style="position:absolute;left:6990;top:2052;width:10;height:20" coordorigin="6990,2052" coordsize="10,20">
              <v:shape style="position:absolute;left:6990;top:2052;width:10;height:20" coordorigin="6990,2052" coordsize="10,20" path="m6990,2071l7000,2071,7000,2052,6990,2052,6990,2071xe" filled="true" fillcolor="#000000" stroked="false">
                <v:path arrowok="t"/>
                <v:fill type="solid"/>
              </v:shape>
            </v:group>
            <v:group style="position:absolute;left:6990;top:2078;width:10;height:2" coordorigin="6990,2078" coordsize="10,2">
              <v:shape style="position:absolute;left:6990;top:2078;width:10;height:2" coordorigin="6990,2078" coordsize="10,0" path="m6990,2078l7000,2078e" filled="false" stroked="true" strokeweight=".71997pt" strokecolor="#000000">
                <v:path arrowok="t"/>
              </v:shape>
            </v:group>
            <v:group style="position:absolute;left:8868;top:1284;width:10;height:20" coordorigin="8868,1284" coordsize="10,20">
              <v:shape style="position:absolute;left:8868;top:1284;width:10;height:20" coordorigin="8868,1284" coordsize="10,20" path="m8868,1303l8877,1303,8877,1284,8868,1284,8868,1303xe" filled="true" fillcolor="#000000" stroked="false">
                <v:path arrowok="t"/>
                <v:fill type="solid"/>
              </v:shape>
            </v:group>
            <v:group style="position:absolute;left:8868;top:1303;width:10;height:20" coordorigin="8868,1303" coordsize="10,20">
              <v:shape style="position:absolute;left:8868;top:1303;width:10;height:20" coordorigin="8868,1303" coordsize="10,20" path="m8868,1322l8877,1322,8877,1303,8868,1303,8868,1322xe" filled="true" fillcolor="#000000" stroked="false">
                <v:path arrowok="t"/>
                <v:fill type="solid"/>
              </v:shape>
            </v:group>
            <v:group style="position:absolute;left:8868;top:1322;width:10;height:20" coordorigin="8868,1322" coordsize="10,20">
              <v:shape style="position:absolute;left:8868;top:1322;width:10;height:20" coordorigin="8868,1322" coordsize="10,20" path="m8868,1342l8877,1342,8877,1322,8868,1322,8868,1342xe" filled="true" fillcolor="#000000" stroked="false">
                <v:path arrowok="t"/>
                <v:fill type="solid"/>
              </v:shape>
            </v:group>
            <v:group style="position:absolute;left:8868;top:1342;width:10;height:20" coordorigin="8868,1342" coordsize="10,20">
              <v:shape style="position:absolute;left:8868;top:1342;width:10;height:20" coordorigin="8868,1342" coordsize="10,20" path="m8868,1361l8877,1361,8877,1342,8868,1342,8868,1361xe" filled="true" fillcolor="#000000" stroked="false">
                <v:path arrowok="t"/>
                <v:fill type="solid"/>
              </v:shape>
            </v:group>
            <v:group style="position:absolute;left:8868;top:1361;width:10;height:20" coordorigin="8868,1361" coordsize="10,20">
              <v:shape style="position:absolute;left:8868;top:1361;width:10;height:20" coordorigin="8868,1361" coordsize="10,20" path="m8868,1380l8877,1380,8877,1361,8868,1361,8868,1380xe" filled="true" fillcolor="#000000" stroked="false">
                <v:path arrowok="t"/>
                <v:fill type="solid"/>
              </v:shape>
            </v:group>
            <v:group style="position:absolute;left:8868;top:1380;width:10;height:20" coordorigin="8868,1380" coordsize="10,20">
              <v:shape style="position:absolute;left:8868;top:1380;width:10;height:20" coordorigin="8868,1380" coordsize="10,20" path="m8868,1399l8877,1399,8877,1380,8868,1380,8868,1399xe" filled="true" fillcolor="#000000" stroked="false">
                <v:path arrowok="t"/>
                <v:fill type="solid"/>
              </v:shape>
            </v:group>
            <v:group style="position:absolute;left:8868;top:1399;width:10;height:20" coordorigin="8868,1399" coordsize="10,20">
              <v:shape style="position:absolute;left:8868;top:1399;width:10;height:20" coordorigin="8868,1399" coordsize="10,20" path="m8868,1418l8877,1418,8877,1399,8868,1399,8868,1418xe" filled="true" fillcolor="#000000" stroked="false">
                <v:path arrowok="t"/>
                <v:fill type="solid"/>
              </v:shape>
            </v:group>
            <v:group style="position:absolute;left:8868;top:1418;width:10;height:20" coordorigin="8868,1418" coordsize="10,20">
              <v:shape style="position:absolute;left:8868;top:1418;width:10;height:20" coordorigin="8868,1418" coordsize="10,20" path="m8868,1438l8877,1438,8877,1418,8868,1418,8868,1438xe" filled="true" fillcolor="#000000" stroked="false">
                <v:path arrowok="t"/>
                <v:fill type="solid"/>
              </v:shape>
            </v:group>
            <v:group style="position:absolute;left:8868;top:1438;width:10;height:20" coordorigin="8868,1438" coordsize="10,20">
              <v:shape style="position:absolute;left:8868;top:1438;width:10;height:20" coordorigin="8868,1438" coordsize="10,20" path="m8868,1457l8877,1457,8877,1438,8868,1438,8868,1457xe" filled="true" fillcolor="#000000" stroked="false">
                <v:path arrowok="t"/>
                <v:fill type="solid"/>
              </v:shape>
            </v:group>
            <v:group style="position:absolute;left:8868;top:1457;width:10;height:20" coordorigin="8868,1457" coordsize="10,20">
              <v:shape style="position:absolute;left:8868;top:1457;width:10;height:20" coordorigin="8868,1457" coordsize="10,20" path="m8868,1476l8877,1476,8877,1457,8868,1457,8868,1476xe" filled="true" fillcolor="#000000" stroked="false">
                <v:path arrowok="t"/>
                <v:fill type="solid"/>
              </v:shape>
            </v:group>
            <v:group style="position:absolute;left:8868;top:1476;width:10;height:20" coordorigin="8868,1476" coordsize="10,20">
              <v:shape style="position:absolute;left:8868;top:1476;width:10;height:20" coordorigin="8868,1476" coordsize="10,20" path="m8868,1495l8877,1495,8877,1476,8868,1476,8868,1495xe" filled="true" fillcolor="#000000" stroked="false">
                <v:path arrowok="t"/>
                <v:fill type="solid"/>
              </v:shape>
            </v:group>
            <v:group style="position:absolute;left:8868;top:1495;width:10;height:20" coordorigin="8868,1495" coordsize="10,20">
              <v:shape style="position:absolute;left:8868;top:1495;width:10;height:20" coordorigin="8868,1495" coordsize="10,20" path="m8868,1514l8877,1514,8877,1495,8868,1495,8868,1514xe" filled="true" fillcolor="#000000" stroked="false">
                <v:path arrowok="t"/>
                <v:fill type="solid"/>
              </v:shape>
            </v:group>
            <v:group style="position:absolute;left:8868;top:1514;width:10;height:20" coordorigin="8868,1514" coordsize="10,20">
              <v:shape style="position:absolute;left:8868;top:1514;width:10;height:20" coordorigin="8868,1514" coordsize="10,20" path="m8868,1534l8877,1534,8877,1514,8868,1514,8868,1534xe" filled="true" fillcolor="#000000" stroked="false">
                <v:path arrowok="t"/>
                <v:fill type="solid"/>
              </v:shape>
            </v:group>
            <v:group style="position:absolute;left:8868;top:1534;width:10;height:20" coordorigin="8868,1534" coordsize="10,20">
              <v:shape style="position:absolute;left:8868;top:1534;width:10;height:20" coordorigin="8868,1534" coordsize="10,20" path="m8868,1553l8877,1553,8877,1534,8868,1534,8868,1553xe" filled="true" fillcolor="#000000" stroked="false">
                <v:path arrowok="t"/>
                <v:fill type="solid"/>
              </v:shape>
            </v:group>
            <v:group style="position:absolute;left:8868;top:1553;width:10;height:20" coordorigin="8868,1553" coordsize="10,20">
              <v:shape style="position:absolute;left:8868;top:1553;width:10;height:20" coordorigin="8868,1553" coordsize="10,20" path="m8868,1572l8877,1572,8877,1553,8868,1553,8868,1572xe" filled="true" fillcolor="#000000" stroked="false">
                <v:path arrowok="t"/>
                <v:fill type="solid"/>
              </v:shape>
            </v:group>
            <v:group style="position:absolute;left:8868;top:1572;width:10;height:20" coordorigin="8868,1572" coordsize="10,20">
              <v:shape style="position:absolute;left:8868;top:1572;width:10;height:20" coordorigin="8868,1572" coordsize="10,20" path="m8868,1591l8877,1591,8877,1572,8868,1572,8868,1591xe" filled="true" fillcolor="#000000" stroked="false">
                <v:path arrowok="t"/>
                <v:fill type="solid"/>
              </v:shape>
            </v:group>
            <v:group style="position:absolute;left:8868;top:1591;width:10;height:20" coordorigin="8868,1591" coordsize="10,20">
              <v:shape style="position:absolute;left:8868;top:1591;width:10;height:20" coordorigin="8868,1591" coordsize="10,20" path="m8868,1610l8877,1610,8877,1591,8868,1591,8868,1610xe" filled="true" fillcolor="#000000" stroked="false">
                <v:path arrowok="t"/>
                <v:fill type="solid"/>
              </v:shape>
            </v:group>
            <v:group style="position:absolute;left:8868;top:1610;width:10;height:20" coordorigin="8868,1610" coordsize="10,20">
              <v:shape style="position:absolute;left:8868;top:1610;width:10;height:20" coordorigin="8868,1610" coordsize="10,20" path="m8868,1630l8877,1630,8877,1610,8868,1610,8868,1630xe" filled="true" fillcolor="#000000" stroked="false">
                <v:path arrowok="t"/>
                <v:fill type="solid"/>
              </v:shape>
            </v:group>
            <v:group style="position:absolute;left:8868;top:1630;width:10;height:20" coordorigin="8868,1630" coordsize="10,20">
              <v:shape style="position:absolute;left:8868;top:1630;width:10;height:20" coordorigin="8868,1630" coordsize="10,20" path="m8868,1649l8877,1649,8877,1630,8868,1630,8868,1649xe" filled="true" fillcolor="#000000" stroked="false">
                <v:path arrowok="t"/>
                <v:fill type="solid"/>
              </v:shape>
            </v:group>
            <v:group style="position:absolute;left:8868;top:1649;width:10;height:20" coordorigin="8868,1649" coordsize="10,20">
              <v:shape style="position:absolute;left:8868;top:1649;width:10;height:20" coordorigin="8868,1649" coordsize="10,20" path="m8868,1668l8877,1668,8877,1649,8868,1649,8868,1668xe" filled="true" fillcolor="#000000" stroked="false">
                <v:path arrowok="t"/>
                <v:fill type="solid"/>
              </v:shape>
            </v:group>
            <v:group style="position:absolute;left:8868;top:1668;width:10;height:20" coordorigin="8868,1668" coordsize="10,20">
              <v:shape style="position:absolute;left:8868;top:1668;width:10;height:20" coordorigin="8868,1668" coordsize="10,20" path="m8868,1687l8877,1687,8877,1668,8868,1668,8868,1687xe" filled="true" fillcolor="#000000" stroked="false">
                <v:path arrowok="t"/>
                <v:fill type="solid"/>
              </v:shape>
            </v:group>
            <v:group style="position:absolute;left:8868;top:1687;width:10;height:20" coordorigin="8868,1687" coordsize="10,20">
              <v:shape style="position:absolute;left:8868;top:1687;width:10;height:20" coordorigin="8868,1687" coordsize="10,20" path="m8868,1706l8877,1706,8877,1687,8868,1687,8868,1706xe" filled="true" fillcolor="#000000" stroked="false">
                <v:path arrowok="t"/>
                <v:fill type="solid"/>
              </v:shape>
            </v:group>
            <v:group style="position:absolute;left:8868;top:1706;width:10;height:20" coordorigin="8868,1706" coordsize="10,20">
              <v:shape style="position:absolute;left:8868;top:1706;width:10;height:20" coordorigin="8868,1706" coordsize="10,20" path="m8868,1726l8877,1726,8877,1706,8868,1706,8868,1726xe" filled="true" fillcolor="#000000" stroked="false">
                <v:path arrowok="t"/>
                <v:fill type="solid"/>
              </v:shape>
            </v:group>
            <v:group style="position:absolute;left:8868;top:1726;width:10;height:20" coordorigin="8868,1726" coordsize="10,20">
              <v:shape style="position:absolute;left:8868;top:1726;width:10;height:20" coordorigin="8868,1726" coordsize="10,20" path="m8868,1745l8877,1745,8877,1726,8868,1726,8868,1745xe" filled="true" fillcolor="#000000" stroked="false">
                <v:path arrowok="t"/>
                <v:fill type="solid"/>
              </v:shape>
            </v:group>
            <v:group style="position:absolute;left:8868;top:1745;width:10;height:20" coordorigin="8868,1745" coordsize="10,20">
              <v:shape style="position:absolute;left:8868;top:1745;width:10;height:20" coordorigin="8868,1745" coordsize="10,20" path="m8868,1764l8877,1764,8877,1745,8868,1745,8868,1764xe" filled="true" fillcolor="#000000" stroked="false">
                <v:path arrowok="t"/>
                <v:fill type="solid"/>
              </v:shape>
            </v:group>
            <v:group style="position:absolute;left:8868;top:1764;width:10;height:20" coordorigin="8868,1764" coordsize="10,20">
              <v:shape style="position:absolute;left:8868;top:1764;width:10;height:20" coordorigin="8868,1764" coordsize="10,20" path="m8868,1783l8877,1783,8877,1764,8868,1764,8868,1783xe" filled="true" fillcolor="#000000" stroked="false">
                <v:path arrowok="t"/>
                <v:fill type="solid"/>
              </v:shape>
            </v:group>
            <v:group style="position:absolute;left:8868;top:1783;width:10;height:20" coordorigin="8868,1783" coordsize="10,20">
              <v:shape style="position:absolute;left:8868;top:1783;width:10;height:20" coordorigin="8868,1783" coordsize="10,20" path="m8868,1802l8877,1802,8877,1783,8868,1783,8868,1802xe" filled="true" fillcolor="#000000" stroked="false">
                <v:path arrowok="t"/>
                <v:fill type="solid"/>
              </v:shape>
            </v:group>
            <v:group style="position:absolute;left:8868;top:1802;width:10;height:20" coordorigin="8868,1802" coordsize="10,20">
              <v:shape style="position:absolute;left:8868;top:1802;width:10;height:20" coordorigin="8868,1802" coordsize="10,20" path="m8868,1822l8877,1822,8877,1802,8868,1802,8868,1822xe" filled="true" fillcolor="#000000" stroked="false">
                <v:path arrowok="t"/>
                <v:fill type="solid"/>
              </v:shape>
            </v:group>
            <v:group style="position:absolute;left:8868;top:1822;width:10;height:20" coordorigin="8868,1822" coordsize="10,20">
              <v:shape style="position:absolute;left:8868;top:1822;width:10;height:20" coordorigin="8868,1822" coordsize="10,20" path="m8868,1841l8877,1841,8877,1822,8868,1822,8868,1841xe" filled="true" fillcolor="#000000" stroked="false">
                <v:path arrowok="t"/>
                <v:fill type="solid"/>
              </v:shape>
            </v:group>
            <v:group style="position:absolute;left:8868;top:1841;width:10;height:20" coordorigin="8868,1841" coordsize="10,20">
              <v:shape style="position:absolute;left:8868;top:1841;width:10;height:20" coordorigin="8868,1841" coordsize="10,20" path="m8868,1860l8877,1860,8877,1841,8868,1841,8868,1860xe" filled="true" fillcolor="#000000" stroked="false">
                <v:path arrowok="t"/>
                <v:fill type="solid"/>
              </v:shape>
            </v:group>
            <v:group style="position:absolute;left:8868;top:1860;width:10;height:20" coordorigin="8868,1860" coordsize="10,20">
              <v:shape style="position:absolute;left:8868;top:1860;width:10;height:20" coordorigin="8868,1860" coordsize="10,20" path="m8868,1879l8877,1879,8877,1860,8868,1860,8868,1879xe" filled="true" fillcolor="#000000" stroked="false">
                <v:path arrowok="t"/>
                <v:fill type="solid"/>
              </v:shape>
            </v:group>
            <v:group style="position:absolute;left:8868;top:1879;width:10;height:20" coordorigin="8868,1879" coordsize="10,20">
              <v:shape style="position:absolute;left:8868;top:1879;width:10;height:20" coordorigin="8868,1879" coordsize="10,20" path="m8868,1898l8877,1898,8877,1879,8868,1879,8868,1898xe" filled="true" fillcolor="#000000" stroked="false">
                <v:path arrowok="t"/>
                <v:fill type="solid"/>
              </v:shape>
            </v:group>
            <v:group style="position:absolute;left:8868;top:1898;width:10;height:20" coordorigin="8868,1898" coordsize="10,20">
              <v:shape style="position:absolute;left:8868;top:1898;width:10;height:20" coordorigin="8868,1898" coordsize="10,20" path="m8868,1918l8877,1918,8877,1898,8868,1898,8868,1918xe" filled="true" fillcolor="#000000" stroked="false">
                <v:path arrowok="t"/>
                <v:fill type="solid"/>
              </v:shape>
            </v:group>
            <v:group style="position:absolute;left:8868;top:1918;width:10;height:20" coordorigin="8868,1918" coordsize="10,20">
              <v:shape style="position:absolute;left:8868;top:1918;width:10;height:20" coordorigin="8868,1918" coordsize="10,20" path="m8868,1937l8877,1937,8877,1918,8868,1918,8868,1937xe" filled="true" fillcolor="#000000" stroked="false">
                <v:path arrowok="t"/>
                <v:fill type="solid"/>
              </v:shape>
            </v:group>
            <v:group style="position:absolute;left:8868;top:1937;width:10;height:20" coordorigin="8868,1937" coordsize="10,20">
              <v:shape style="position:absolute;left:8868;top:1937;width:10;height:20" coordorigin="8868,1937" coordsize="10,20" path="m8868,1956l8877,1956,8877,1937,8868,1937,8868,1956xe" filled="true" fillcolor="#000000" stroked="false">
                <v:path arrowok="t"/>
                <v:fill type="solid"/>
              </v:shape>
            </v:group>
            <v:group style="position:absolute;left:8868;top:1956;width:10;height:20" coordorigin="8868,1956" coordsize="10,20">
              <v:shape style="position:absolute;left:8868;top:1956;width:10;height:20" coordorigin="8868,1956" coordsize="10,20" path="m8868,1975l8877,1975,8877,1956,8868,1956,8868,1975xe" filled="true" fillcolor="#000000" stroked="false">
                <v:path arrowok="t"/>
                <v:fill type="solid"/>
              </v:shape>
            </v:group>
            <v:group style="position:absolute;left:8868;top:1975;width:10;height:20" coordorigin="8868,1975" coordsize="10,20">
              <v:shape style="position:absolute;left:8868;top:1975;width:10;height:20" coordorigin="8868,1975" coordsize="10,20" path="m8868,1994l8877,1994,8877,1975,8868,1975,8868,1994xe" filled="true" fillcolor="#000000" stroked="false">
                <v:path arrowok="t"/>
                <v:fill type="solid"/>
              </v:shape>
            </v:group>
            <v:group style="position:absolute;left:8868;top:1994;width:10;height:20" coordorigin="8868,1994" coordsize="10,20">
              <v:shape style="position:absolute;left:8868;top:1994;width:10;height:20" coordorigin="8868,1994" coordsize="10,20" path="m8868,2014l8877,2014,8877,1994,8868,1994,8868,2014xe" filled="true" fillcolor="#000000" stroked="false">
                <v:path arrowok="t"/>
                <v:fill type="solid"/>
              </v:shape>
            </v:group>
            <v:group style="position:absolute;left:8868;top:2014;width:10;height:20" coordorigin="8868,2014" coordsize="10,20">
              <v:shape style="position:absolute;left:8868;top:2014;width:10;height:20" coordorigin="8868,2014" coordsize="10,20" path="m8868,2033l8877,2033,8877,2014,8868,2014,8868,2033xe" filled="true" fillcolor="#000000" stroked="false">
                <v:path arrowok="t"/>
                <v:fill type="solid"/>
              </v:shape>
            </v:group>
            <v:group style="position:absolute;left:8868;top:2033;width:10;height:20" coordorigin="8868,2033" coordsize="10,20">
              <v:shape style="position:absolute;left:8868;top:2033;width:10;height:20" coordorigin="8868,2033" coordsize="10,20" path="m8868,2052l8877,2052,8877,2033,8868,2033,8868,2052xe" filled="true" fillcolor="#000000" stroked="false">
                <v:path arrowok="t"/>
                <v:fill type="solid"/>
              </v:shape>
            </v:group>
            <v:group style="position:absolute;left:8868;top:2052;width:10;height:20" coordorigin="8868,2052" coordsize="10,20">
              <v:shape style="position:absolute;left:8868;top:2052;width:10;height:20" coordorigin="8868,2052" coordsize="10,20" path="m8868,2071l8877,2071,8877,2052,8868,2052,8868,2071xe" filled="true" fillcolor="#000000" stroked="false">
                <v:path arrowok="t"/>
                <v:fill type="solid"/>
              </v:shape>
            </v:group>
            <v:group style="position:absolute;left:8868;top:2078;width:10;height:2" coordorigin="8868,2078" coordsize="10,2">
              <v:shape style="position:absolute;left:8868;top:2078;width:10;height:2" coordorigin="8868,2078" coordsize="10,0" path="m8868,2078l8877,2078e" filled="false" stroked="true" strokeweight=".71997pt" strokecolor="#000000">
                <v:path arrowok="t"/>
              </v:shape>
              <v:shape style="position:absolute;left:2376;top:1994;width:2259;height:101" type="#_x0000_t75" stroked="false">
                <v:imagedata r:id="rId200" o:title=""/>
              </v:shape>
              <v:shape style="position:absolute;left:4611;top:2086;width:713;height:10" type="#_x0000_t75" stroked="false">
                <v:imagedata r:id="rId137" o:title=""/>
              </v:shape>
              <v:shape style="position:absolute;left:5319;top:2086;width:3548;height:10" type="#_x0000_t75" stroked="false">
                <v:imagedata r:id="rId198" o:title=""/>
              </v:shape>
              <v:shape style="position:absolute;left:8863;top:2086;width:1853;height:10" type="#_x0000_t75" stroked="false">
                <v:imagedata r:id="rId199" o:title=""/>
              </v:shape>
            </v:group>
            <v:group style="position:absolute;left:3356;top:2095;width:10;height:20" coordorigin="3356,2095" coordsize="10,20">
              <v:shape style="position:absolute;left:3356;top:2095;width:10;height:20" coordorigin="3356,2095" coordsize="10,20" path="m3356,2114l3365,2114,3365,2095,3356,2095,3356,2114xe" filled="true" fillcolor="#000000" stroked="false">
                <v:path arrowok="t"/>
                <v:fill type="solid"/>
              </v:shape>
            </v:group>
            <v:group style="position:absolute;left:3356;top:2114;width:10;height:20" coordorigin="3356,2114" coordsize="10,20">
              <v:shape style="position:absolute;left:3356;top:2114;width:10;height:20" coordorigin="3356,2114" coordsize="10,20" path="m3356,2134l3365,2134,3365,2114,3356,2114,3356,2134xe" filled="true" fillcolor="#000000" stroked="false">
                <v:path arrowok="t"/>
                <v:fill type="solid"/>
              </v:shape>
            </v:group>
            <v:group style="position:absolute;left:3356;top:2134;width:10;height:20" coordorigin="3356,2134" coordsize="10,20">
              <v:shape style="position:absolute;left:3356;top:2134;width:10;height:20" coordorigin="3356,2134" coordsize="10,20" path="m3356,2153l3365,2153,3365,2134,3356,2134,3356,2153xe" filled="true" fillcolor="#000000" stroked="false">
                <v:path arrowok="t"/>
                <v:fill type="solid"/>
              </v:shape>
            </v:group>
            <v:group style="position:absolute;left:3356;top:2153;width:10;height:20" coordorigin="3356,2153" coordsize="10,20">
              <v:shape style="position:absolute;left:3356;top:2153;width:10;height:20" coordorigin="3356,2153" coordsize="10,20" path="m3356,2172l3365,2172,3365,2153,3356,2153,3356,2172xe" filled="true" fillcolor="#000000" stroked="false">
                <v:path arrowok="t"/>
                <v:fill type="solid"/>
              </v:shape>
            </v:group>
            <v:group style="position:absolute;left:3356;top:2172;width:10;height:20" coordorigin="3356,2172" coordsize="10,20">
              <v:shape style="position:absolute;left:3356;top:2172;width:10;height:20" coordorigin="3356,2172" coordsize="10,20" path="m3356,2191l3365,2191,3365,2172,3356,2172,3356,2191xe" filled="true" fillcolor="#000000" stroked="false">
                <v:path arrowok="t"/>
                <v:fill type="solid"/>
              </v:shape>
            </v:group>
            <v:group style="position:absolute;left:3356;top:2191;width:10;height:20" coordorigin="3356,2191" coordsize="10,20">
              <v:shape style="position:absolute;left:3356;top:2191;width:10;height:20" coordorigin="3356,2191" coordsize="10,20" path="m3356,2210l3365,2210,3365,2191,3356,2191,3356,2210xe" filled="true" fillcolor="#000000" stroked="false">
                <v:path arrowok="t"/>
                <v:fill type="solid"/>
              </v:shape>
            </v:group>
            <v:group style="position:absolute;left:3356;top:2210;width:10;height:20" coordorigin="3356,2210" coordsize="10,20">
              <v:shape style="position:absolute;left:3356;top:2210;width:10;height:20" coordorigin="3356,2210" coordsize="10,20" path="m3356,2230l3365,2230,3365,2210,3356,2210,3356,2230xe" filled="true" fillcolor="#000000" stroked="false">
                <v:path arrowok="t"/>
                <v:fill type="solid"/>
              </v:shape>
            </v:group>
            <v:group style="position:absolute;left:3356;top:2230;width:10;height:20" coordorigin="3356,2230" coordsize="10,20">
              <v:shape style="position:absolute;left:3356;top:2230;width:10;height:20" coordorigin="3356,2230" coordsize="10,20" path="m3356,2249l3365,2249,3365,2230,3356,2230,3356,2249xe" filled="true" fillcolor="#000000" stroked="false">
                <v:path arrowok="t"/>
                <v:fill type="solid"/>
              </v:shape>
            </v:group>
            <v:group style="position:absolute;left:3356;top:2249;width:10;height:20" coordorigin="3356,2249" coordsize="10,20">
              <v:shape style="position:absolute;left:3356;top:2249;width:10;height:20" coordorigin="3356,2249" coordsize="10,20" path="m3356,2268l3365,2268,3365,2249,3356,2249,3356,2268xe" filled="true" fillcolor="#000000" stroked="false">
                <v:path arrowok="t"/>
                <v:fill type="solid"/>
              </v:shape>
            </v:group>
            <v:group style="position:absolute;left:3356;top:2268;width:10;height:20" coordorigin="3356,2268" coordsize="10,20">
              <v:shape style="position:absolute;left:3356;top:2268;width:10;height:20" coordorigin="3356,2268" coordsize="10,20" path="m3356,2287l3365,2287,3365,2268,3356,2268,3356,2287xe" filled="true" fillcolor="#000000" stroked="false">
                <v:path arrowok="t"/>
                <v:fill type="solid"/>
              </v:shape>
            </v:group>
            <v:group style="position:absolute;left:3356;top:2287;width:10;height:20" coordorigin="3356,2287" coordsize="10,20">
              <v:shape style="position:absolute;left:3356;top:2287;width:10;height:20" coordorigin="3356,2287" coordsize="10,20" path="m3356,2306l3365,2306,3365,2287,3356,2287,3356,2306xe" filled="true" fillcolor="#000000" stroked="false">
                <v:path arrowok="t"/>
                <v:fill type="solid"/>
              </v:shape>
            </v:group>
            <v:group style="position:absolute;left:3356;top:2306;width:10;height:20" coordorigin="3356,2306" coordsize="10,20">
              <v:shape style="position:absolute;left:3356;top:2306;width:10;height:20" coordorigin="3356,2306" coordsize="10,20" path="m3356,2326l3365,2326,3365,2306,3356,2306,3356,2326xe" filled="true" fillcolor="#000000" stroked="false">
                <v:path arrowok="t"/>
                <v:fill type="solid"/>
              </v:shape>
            </v:group>
            <v:group style="position:absolute;left:3356;top:2326;width:10;height:20" coordorigin="3356,2326" coordsize="10,20">
              <v:shape style="position:absolute;left:3356;top:2326;width:10;height:20" coordorigin="3356,2326" coordsize="10,20" path="m3356,2345l3365,2345,3365,2326,3356,2326,3356,2345xe" filled="true" fillcolor="#000000" stroked="false">
                <v:path arrowok="t"/>
                <v:fill type="solid"/>
              </v:shape>
            </v:group>
            <v:group style="position:absolute;left:3356;top:2345;width:10;height:20" coordorigin="3356,2345" coordsize="10,20">
              <v:shape style="position:absolute;left:3356;top:2345;width:10;height:20" coordorigin="3356,2345" coordsize="10,20" path="m3356,2364l3365,2364,3365,2345,3356,2345,3356,2364xe" filled="true" fillcolor="#000000" stroked="false">
                <v:path arrowok="t"/>
                <v:fill type="solid"/>
              </v:shape>
            </v:group>
            <v:group style="position:absolute;left:3356;top:2364;width:10;height:20" coordorigin="3356,2364" coordsize="10,20">
              <v:shape style="position:absolute;left:3356;top:2364;width:10;height:20" coordorigin="3356,2364" coordsize="10,20" path="m3356,2383l3365,2383,3365,2364,3356,2364,3356,2383xe" filled="true" fillcolor="#000000" stroked="false">
                <v:path arrowok="t"/>
                <v:fill type="solid"/>
              </v:shape>
            </v:group>
            <v:group style="position:absolute;left:3356;top:2383;width:10;height:20" coordorigin="3356,2383" coordsize="10,20">
              <v:shape style="position:absolute;left:3356;top:2383;width:10;height:20" coordorigin="3356,2383" coordsize="10,20" path="m3356,2402l3365,2402,3365,2383,3356,2383,3356,2402xe" filled="true" fillcolor="#000000" stroked="false">
                <v:path arrowok="t"/>
                <v:fill type="solid"/>
              </v:shape>
            </v:group>
            <v:group style="position:absolute;left:3356;top:2402;width:10;height:20" coordorigin="3356,2402" coordsize="10,20">
              <v:shape style="position:absolute;left:3356;top:2402;width:10;height:20" coordorigin="3356,2402" coordsize="10,20" path="m3356,2422l3365,2422,3365,2402,3356,2402,3356,2422xe" filled="true" fillcolor="#000000" stroked="false">
                <v:path arrowok="t"/>
                <v:fill type="solid"/>
              </v:shape>
            </v:group>
            <v:group style="position:absolute;left:3356;top:2422;width:10;height:20" coordorigin="3356,2422" coordsize="10,20">
              <v:shape style="position:absolute;left:3356;top:2422;width:10;height:20" coordorigin="3356,2422" coordsize="10,20" path="m3356,2441l3365,2441,3365,2422,3356,2422,3356,2441xe" filled="true" fillcolor="#000000" stroked="false">
                <v:path arrowok="t"/>
                <v:fill type="solid"/>
              </v:shape>
            </v:group>
            <v:group style="position:absolute;left:3356;top:2441;width:10;height:20" coordorigin="3356,2441" coordsize="10,20">
              <v:shape style="position:absolute;left:3356;top:2441;width:10;height:20" coordorigin="3356,2441" coordsize="10,20" path="m3356,2460l3365,2460,3365,2441,3356,2441,3356,2460xe" filled="true" fillcolor="#000000" stroked="false">
                <v:path arrowok="t"/>
                <v:fill type="solid"/>
              </v:shape>
            </v:group>
            <v:group style="position:absolute;left:3356;top:2460;width:10;height:20" coordorigin="3356,2460" coordsize="10,20">
              <v:shape style="position:absolute;left:3356;top:2460;width:10;height:20" coordorigin="3356,2460" coordsize="10,20" path="m3356,2479l3365,2479,3365,2460,3356,2460,3356,2479xe" filled="true" fillcolor="#000000" stroked="false">
                <v:path arrowok="t"/>
                <v:fill type="solid"/>
              </v:shape>
            </v:group>
            <v:group style="position:absolute;left:3356;top:2479;width:10;height:20" coordorigin="3356,2479" coordsize="10,20">
              <v:shape style="position:absolute;left:3356;top:2479;width:10;height:20" coordorigin="3356,2479" coordsize="10,20" path="m3356,2498l3365,2498,3365,2479,3356,2479,3356,2498xe" filled="true" fillcolor="#000000" stroked="false">
                <v:path arrowok="t"/>
                <v:fill type="solid"/>
              </v:shape>
            </v:group>
            <v:group style="position:absolute;left:3356;top:2498;width:10;height:20" coordorigin="3356,2498" coordsize="10,20">
              <v:shape style="position:absolute;left:3356;top:2498;width:10;height:20" coordorigin="3356,2498" coordsize="10,20" path="m3356,2518l3365,2518,3365,2498,3356,2498,3356,2518xe" filled="true" fillcolor="#000000" stroked="false">
                <v:path arrowok="t"/>
                <v:fill type="solid"/>
              </v:shape>
            </v:group>
            <v:group style="position:absolute;left:3356;top:2518;width:10;height:20" coordorigin="3356,2518" coordsize="10,20">
              <v:shape style="position:absolute;left:3356;top:2518;width:10;height:20" coordorigin="3356,2518" coordsize="10,20" path="m3356,2537l3365,2537,3365,2518,3356,2518,3356,2537xe" filled="true" fillcolor="#000000" stroked="false">
                <v:path arrowok="t"/>
                <v:fill type="solid"/>
              </v:shape>
            </v:group>
            <v:group style="position:absolute;left:3356;top:2537;width:10;height:20" coordorigin="3356,2537" coordsize="10,20">
              <v:shape style="position:absolute;left:3356;top:2537;width:10;height:20" coordorigin="3356,2537" coordsize="10,20" path="m3356,2556l3365,2556,3365,2537,3356,2537,3356,2556xe" filled="true" fillcolor="#000000" stroked="false">
                <v:path arrowok="t"/>
                <v:fill type="solid"/>
              </v:shape>
            </v:group>
            <v:group style="position:absolute;left:3356;top:2556;width:10;height:20" coordorigin="3356,2556" coordsize="10,20">
              <v:shape style="position:absolute;left:3356;top:2556;width:10;height:20" coordorigin="3356,2556" coordsize="10,20" path="m3356,2575l3365,2575,3365,2556,3356,2556,3356,2575xe" filled="true" fillcolor="#000000" stroked="false">
                <v:path arrowok="t"/>
                <v:fill type="solid"/>
              </v:shape>
            </v:group>
            <v:group style="position:absolute;left:3356;top:2575;width:10;height:20" coordorigin="3356,2575" coordsize="10,20">
              <v:shape style="position:absolute;left:3356;top:2575;width:10;height:20" coordorigin="3356,2575" coordsize="10,20" path="m3356,2594l3365,2594,3365,2575,3356,2575,3356,2594xe" filled="true" fillcolor="#000000" stroked="false">
                <v:path arrowok="t"/>
                <v:fill type="solid"/>
              </v:shape>
            </v:group>
            <v:group style="position:absolute;left:3356;top:2594;width:10;height:20" coordorigin="3356,2594" coordsize="10,20">
              <v:shape style="position:absolute;left:3356;top:2594;width:10;height:20" coordorigin="3356,2594" coordsize="10,20" path="m3356,2614l3365,2614,3365,2594,3356,2594,3356,2614xe" filled="true" fillcolor="#000000" stroked="false">
                <v:path arrowok="t"/>
                <v:fill type="solid"/>
              </v:shape>
            </v:group>
            <v:group style="position:absolute;left:3356;top:2614;width:10;height:20" coordorigin="3356,2614" coordsize="10,20">
              <v:shape style="position:absolute;left:3356;top:2614;width:10;height:20" coordorigin="3356,2614" coordsize="10,20" path="m3356,2633l3365,2633,3365,2614,3356,2614,3356,2633xe" filled="true" fillcolor="#000000" stroked="false">
                <v:path arrowok="t"/>
                <v:fill type="solid"/>
              </v:shape>
            </v:group>
            <v:group style="position:absolute;left:3356;top:2633;width:10;height:20" coordorigin="3356,2633" coordsize="10,20">
              <v:shape style="position:absolute;left:3356;top:2633;width:10;height:20" coordorigin="3356,2633" coordsize="10,20" path="m3356,2652l3365,2652,3365,2633,3356,2633,3356,2652xe" filled="true" fillcolor="#000000" stroked="false">
                <v:path arrowok="t"/>
                <v:fill type="solid"/>
              </v:shape>
            </v:group>
            <v:group style="position:absolute;left:3356;top:2652;width:10;height:20" coordorigin="3356,2652" coordsize="10,20">
              <v:shape style="position:absolute;left:3356;top:2652;width:10;height:20" coordorigin="3356,2652" coordsize="10,20" path="m3356,2671l3365,2671,3365,2652,3356,2652,3356,2671xe" filled="true" fillcolor="#000000" stroked="false">
                <v:path arrowok="t"/>
                <v:fill type="solid"/>
              </v:shape>
            </v:group>
            <v:group style="position:absolute;left:3356;top:2671;width:10;height:20" coordorigin="3356,2671" coordsize="10,20">
              <v:shape style="position:absolute;left:3356;top:2671;width:10;height:20" coordorigin="3356,2671" coordsize="10,20" path="m3356,2690l3365,2690,3365,2671,3356,2671,3356,2690xe" filled="true" fillcolor="#000000" stroked="false">
                <v:path arrowok="t"/>
                <v:fill type="solid"/>
              </v:shape>
            </v:group>
            <v:group style="position:absolute;left:3356;top:2690;width:10;height:20" coordorigin="3356,2690" coordsize="10,20">
              <v:shape style="position:absolute;left:3356;top:2690;width:10;height:20" coordorigin="3356,2690" coordsize="10,20" path="m3356,2710l3365,2710,3365,2690,3356,2690,3356,2710xe" filled="true" fillcolor="#000000" stroked="false">
                <v:path arrowok="t"/>
                <v:fill type="solid"/>
              </v:shape>
            </v:group>
            <v:group style="position:absolute;left:3356;top:2710;width:10;height:20" coordorigin="3356,2710" coordsize="10,20">
              <v:shape style="position:absolute;left:3356;top:2710;width:10;height:20" coordorigin="3356,2710" coordsize="10,20" path="m3356,2729l3365,2729,3365,2710,3356,2710,3356,2729xe" filled="true" fillcolor="#000000" stroked="false">
                <v:path arrowok="t"/>
                <v:fill type="solid"/>
              </v:shape>
            </v:group>
            <v:group style="position:absolute;left:3356;top:2729;width:10;height:20" coordorigin="3356,2729" coordsize="10,20">
              <v:shape style="position:absolute;left:3356;top:2729;width:10;height:20" coordorigin="3356,2729" coordsize="10,20" path="m3356,2748l3365,2748,3365,2729,3356,2729,3356,2748xe" filled="true" fillcolor="#000000" stroked="false">
                <v:path arrowok="t"/>
                <v:fill type="solid"/>
              </v:shape>
            </v:group>
            <v:group style="position:absolute;left:3356;top:2748;width:10;height:20" coordorigin="3356,2748" coordsize="10,20">
              <v:shape style="position:absolute;left:3356;top:2748;width:10;height:20" coordorigin="3356,2748" coordsize="10,20" path="m3356,2767l3365,2767,3365,2748,3356,2748,3356,2767xe" filled="true" fillcolor="#000000" stroked="false">
                <v:path arrowok="t"/>
                <v:fill type="solid"/>
              </v:shape>
            </v:group>
            <v:group style="position:absolute;left:3356;top:2767;width:10;height:20" coordorigin="3356,2767" coordsize="10,20">
              <v:shape style="position:absolute;left:3356;top:2767;width:10;height:20" coordorigin="3356,2767" coordsize="10,20" path="m3356,2786l3365,2786,3365,2767,3356,2767,3356,2786xe" filled="true" fillcolor="#000000" stroked="false">
                <v:path arrowok="t"/>
                <v:fill type="solid"/>
              </v:shape>
            </v:group>
            <v:group style="position:absolute;left:3356;top:2786;width:10;height:20" coordorigin="3356,2786" coordsize="10,20">
              <v:shape style="position:absolute;left:3356;top:2786;width:10;height:20" coordorigin="3356,2786" coordsize="10,20" path="m3356,2806l3365,2806,3365,2786,3356,2786,3356,2806xe" filled="true" fillcolor="#000000" stroked="false">
                <v:path arrowok="t"/>
                <v:fill type="solid"/>
              </v:shape>
            </v:group>
            <v:group style="position:absolute;left:3356;top:2806;width:10;height:20" coordorigin="3356,2806" coordsize="10,20">
              <v:shape style="position:absolute;left:3356;top:2806;width:10;height:20" coordorigin="3356,2806" coordsize="10,20" path="m3356,2825l3365,2825,3365,2806,3356,2806,3356,2825xe" filled="true" fillcolor="#000000" stroked="false">
                <v:path arrowok="t"/>
                <v:fill type="solid"/>
              </v:shape>
            </v:group>
            <v:group style="position:absolute;left:3356;top:2825;width:10;height:20" coordorigin="3356,2825" coordsize="10,20">
              <v:shape style="position:absolute;left:3356;top:2825;width:10;height:20" coordorigin="3356,2825" coordsize="10,20" path="m3356,2844l3365,2844,3365,2825,3356,2825,3356,2844xe" filled="true" fillcolor="#000000" stroked="false">
                <v:path arrowok="t"/>
                <v:fill type="solid"/>
              </v:shape>
            </v:group>
            <v:group style="position:absolute;left:3356;top:2844;width:10;height:20" coordorigin="3356,2844" coordsize="10,20">
              <v:shape style="position:absolute;left:3356;top:2844;width:10;height:20" coordorigin="3356,2844" coordsize="10,20" path="m3356,2863l3365,2863,3365,2844,3356,2844,3356,2863xe" filled="true" fillcolor="#000000" stroked="false">
                <v:path arrowok="t"/>
                <v:fill type="solid"/>
              </v:shape>
            </v:group>
            <v:group style="position:absolute;left:3356;top:2863;width:10;height:20" coordorigin="3356,2863" coordsize="10,20">
              <v:shape style="position:absolute;left:3356;top:2863;width:10;height:20" coordorigin="3356,2863" coordsize="10,20" path="m3356,2882l3365,2882,3365,2863,3356,2863,3356,2882xe" filled="true" fillcolor="#000000" stroked="false">
                <v:path arrowok="t"/>
                <v:fill type="solid"/>
              </v:shape>
            </v:group>
            <v:group style="position:absolute;left:3356;top:2888;width:10;height:2" coordorigin="3356,2888" coordsize="10,2">
              <v:shape style="position:absolute;left:3356;top:2888;width:10;height:2" coordorigin="3356,2888" coordsize="10,0" path="m3356,2888l3365,2888e" filled="false" stroked="true" strokeweight=".599980pt" strokecolor="#000000">
                <v:path arrowok="t"/>
              </v:shape>
            </v:group>
            <v:group style="position:absolute;left:5324;top:2095;width:10;height:20" coordorigin="5324,2095" coordsize="10,20">
              <v:shape style="position:absolute;left:5324;top:2095;width:10;height:20" coordorigin="5324,2095" coordsize="10,20" path="m5324,2114l5334,2114,5334,2095,5324,2095,5324,2114xe" filled="true" fillcolor="#000000" stroked="false">
                <v:path arrowok="t"/>
                <v:fill type="solid"/>
              </v:shape>
            </v:group>
            <v:group style="position:absolute;left:5324;top:2114;width:10;height:20" coordorigin="5324,2114" coordsize="10,20">
              <v:shape style="position:absolute;left:5324;top:2114;width:10;height:20" coordorigin="5324,2114" coordsize="10,20" path="m5324,2134l5334,2134,5334,2114,5324,2114,5324,2134xe" filled="true" fillcolor="#000000" stroked="false">
                <v:path arrowok="t"/>
                <v:fill type="solid"/>
              </v:shape>
            </v:group>
            <v:group style="position:absolute;left:5324;top:2134;width:10;height:20" coordorigin="5324,2134" coordsize="10,20">
              <v:shape style="position:absolute;left:5324;top:2134;width:10;height:20" coordorigin="5324,2134" coordsize="10,20" path="m5324,2153l5334,2153,5334,2134,5324,2134,5324,2153xe" filled="true" fillcolor="#000000" stroked="false">
                <v:path arrowok="t"/>
                <v:fill type="solid"/>
              </v:shape>
            </v:group>
            <v:group style="position:absolute;left:5324;top:2153;width:10;height:20" coordorigin="5324,2153" coordsize="10,20">
              <v:shape style="position:absolute;left:5324;top:2153;width:10;height:20" coordorigin="5324,2153" coordsize="10,20" path="m5324,2172l5334,2172,5334,2153,5324,2153,5324,2172xe" filled="true" fillcolor="#000000" stroked="false">
                <v:path arrowok="t"/>
                <v:fill type="solid"/>
              </v:shape>
            </v:group>
            <v:group style="position:absolute;left:5324;top:2172;width:10;height:20" coordorigin="5324,2172" coordsize="10,20">
              <v:shape style="position:absolute;left:5324;top:2172;width:10;height:20" coordorigin="5324,2172" coordsize="10,20" path="m5324,2191l5334,2191,5334,2172,5324,2172,5324,2191xe" filled="true" fillcolor="#000000" stroked="false">
                <v:path arrowok="t"/>
                <v:fill type="solid"/>
              </v:shape>
            </v:group>
            <v:group style="position:absolute;left:5324;top:2191;width:10;height:20" coordorigin="5324,2191" coordsize="10,20">
              <v:shape style="position:absolute;left:5324;top:2191;width:10;height:20" coordorigin="5324,2191" coordsize="10,20" path="m5324,2210l5334,2210,5334,2191,5324,2191,5324,2210xe" filled="true" fillcolor="#000000" stroked="false">
                <v:path arrowok="t"/>
                <v:fill type="solid"/>
              </v:shape>
            </v:group>
            <v:group style="position:absolute;left:5324;top:2210;width:10;height:20" coordorigin="5324,2210" coordsize="10,20">
              <v:shape style="position:absolute;left:5324;top:2210;width:10;height:20" coordorigin="5324,2210" coordsize="10,20" path="m5324,2230l5334,2230,5334,2210,5324,2210,5324,2230xe" filled="true" fillcolor="#000000" stroked="false">
                <v:path arrowok="t"/>
                <v:fill type="solid"/>
              </v:shape>
            </v:group>
            <v:group style="position:absolute;left:5324;top:2230;width:10;height:20" coordorigin="5324,2230" coordsize="10,20">
              <v:shape style="position:absolute;left:5324;top:2230;width:10;height:20" coordorigin="5324,2230" coordsize="10,20" path="m5324,2249l5334,2249,5334,2230,5324,2230,5324,2249xe" filled="true" fillcolor="#000000" stroked="false">
                <v:path arrowok="t"/>
                <v:fill type="solid"/>
              </v:shape>
            </v:group>
            <v:group style="position:absolute;left:5324;top:2249;width:10;height:20" coordorigin="5324,2249" coordsize="10,20">
              <v:shape style="position:absolute;left:5324;top:2249;width:10;height:20" coordorigin="5324,2249" coordsize="10,20" path="m5324,2268l5334,2268,5334,2249,5324,2249,5324,2268xe" filled="true" fillcolor="#000000" stroked="false">
                <v:path arrowok="t"/>
                <v:fill type="solid"/>
              </v:shape>
            </v:group>
            <v:group style="position:absolute;left:5324;top:2268;width:10;height:20" coordorigin="5324,2268" coordsize="10,20">
              <v:shape style="position:absolute;left:5324;top:2268;width:10;height:20" coordorigin="5324,2268" coordsize="10,20" path="m5324,2287l5334,2287,5334,2268,5324,2268,5324,2287xe" filled="true" fillcolor="#000000" stroked="false">
                <v:path arrowok="t"/>
                <v:fill type="solid"/>
              </v:shape>
            </v:group>
            <v:group style="position:absolute;left:5324;top:2287;width:10;height:20" coordorigin="5324,2287" coordsize="10,20">
              <v:shape style="position:absolute;left:5324;top:2287;width:10;height:20" coordorigin="5324,2287" coordsize="10,20" path="m5324,2306l5334,2306,5334,2287,5324,2287,5324,2306xe" filled="true" fillcolor="#000000" stroked="false">
                <v:path arrowok="t"/>
                <v:fill type="solid"/>
              </v:shape>
            </v:group>
            <v:group style="position:absolute;left:5324;top:2306;width:10;height:20" coordorigin="5324,2306" coordsize="10,20">
              <v:shape style="position:absolute;left:5324;top:2306;width:10;height:20" coordorigin="5324,2306" coordsize="10,20" path="m5324,2326l5334,2326,5334,2306,5324,2306,5324,2326xe" filled="true" fillcolor="#000000" stroked="false">
                <v:path arrowok="t"/>
                <v:fill type="solid"/>
              </v:shape>
            </v:group>
            <v:group style="position:absolute;left:5324;top:2326;width:10;height:20" coordorigin="5324,2326" coordsize="10,20">
              <v:shape style="position:absolute;left:5324;top:2326;width:10;height:20" coordorigin="5324,2326" coordsize="10,20" path="m5324,2345l5334,2345,5334,2326,5324,2326,5324,2345xe" filled="true" fillcolor="#000000" stroked="false">
                <v:path arrowok="t"/>
                <v:fill type="solid"/>
              </v:shape>
            </v:group>
            <v:group style="position:absolute;left:5324;top:2345;width:10;height:20" coordorigin="5324,2345" coordsize="10,20">
              <v:shape style="position:absolute;left:5324;top:2345;width:10;height:20" coordorigin="5324,2345" coordsize="10,20" path="m5324,2364l5334,2364,5334,2345,5324,2345,5324,2364xe" filled="true" fillcolor="#000000" stroked="false">
                <v:path arrowok="t"/>
                <v:fill type="solid"/>
              </v:shape>
            </v:group>
            <v:group style="position:absolute;left:5324;top:2364;width:10;height:20" coordorigin="5324,2364" coordsize="10,20">
              <v:shape style="position:absolute;left:5324;top:2364;width:10;height:20" coordorigin="5324,2364" coordsize="10,20" path="m5324,2383l5334,2383,5334,2364,5324,2364,5324,2383xe" filled="true" fillcolor="#000000" stroked="false">
                <v:path arrowok="t"/>
                <v:fill type="solid"/>
              </v:shape>
            </v:group>
            <v:group style="position:absolute;left:5324;top:2383;width:10;height:20" coordorigin="5324,2383" coordsize="10,20">
              <v:shape style="position:absolute;left:5324;top:2383;width:10;height:20" coordorigin="5324,2383" coordsize="10,20" path="m5324,2402l5334,2402,5334,2383,5324,2383,5324,2402xe" filled="true" fillcolor="#000000" stroked="false">
                <v:path arrowok="t"/>
                <v:fill type="solid"/>
              </v:shape>
            </v:group>
            <v:group style="position:absolute;left:5324;top:2402;width:10;height:20" coordorigin="5324,2402" coordsize="10,20">
              <v:shape style="position:absolute;left:5324;top:2402;width:10;height:20" coordorigin="5324,2402" coordsize="10,20" path="m5324,2422l5334,2422,5334,2402,5324,2402,5324,2422xe" filled="true" fillcolor="#000000" stroked="false">
                <v:path arrowok="t"/>
                <v:fill type="solid"/>
              </v:shape>
            </v:group>
            <v:group style="position:absolute;left:5324;top:2422;width:10;height:20" coordorigin="5324,2422" coordsize="10,20">
              <v:shape style="position:absolute;left:5324;top:2422;width:10;height:20" coordorigin="5324,2422" coordsize="10,20" path="m5324,2441l5334,2441,5334,2422,5324,2422,5324,2441xe" filled="true" fillcolor="#000000" stroked="false">
                <v:path arrowok="t"/>
                <v:fill type="solid"/>
              </v:shape>
            </v:group>
            <v:group style="position:absolute;left:5324;top:2441;width:10;height:20" coordorigin="5324,2441" coordsize="10,20">
              <v:shape style="position:absolute;left:5324;top:2441;width:10;height:20" coordorigin="5324,2441" coordsize="10,20" path="m5324,2460l5334,2460,5334,2441,5324,2441,5324,2460xe" filled="true" fillcolor="#000000" stroked="false">
                <v:path arrowok="t"/>
                <v:fill type="solid"/>
              </v:shape>
            </v:group>
            <v:group style="position:absolute;left:5324;top:2460;width:10;height:20" coordorigin="5324,2460" coordsize="10,20">
              <v:shape style="position:absolute;left:5324;top:2460;width:10;height:20" coordorigin="5324,2460" coordsize="10,20" path="m5324,2479l5334,2479,5334,2460,5324,2460,5324,2479xe" filled="true" fillcolor="#000000" stroked="false">
                <v:path arrowok="t"/>
                <v:fill type="solid"/>
              </v:shape>
            </v:group>
            <v:group style="position:absolute;left:5324;top:2479;width:10;height:20" coordorigin="5324,2479" coordsize="10,20">
              <v:shape style="position:absolute;left:5324;top:2479;width:10;height:20" coordorigin="5324,2479" coordsize="10,20" path="m5324,2498l5334,2498,5334,2479,5324,2479,5324,2498xe" filled="true" fillcolor="#000000" stroked="false">
                <v:path arrowok="t"/>
                <v:fill type="solid"/>
              </v:shape>
            </v:group>
            <v:group style="position:absolute;left:5324;top:2498;width:10;height:20" coordorigin="5324,2498" coordsize="10,20">
              <v:shape style="position:absolute;left:5324;top:2498;width:10;height:20" coordorigin="5324,2498" coordsize="10,20" path="m5324,2518l5334,2518,5334,2498,5324,2498,5324,2518xe" filled="true" fillcolor="#000000" stroked="false">
                <v:path arrowok="t"/>
                <v:fill type="solid"/>
              </v:shape>
            </v:group>
            <v:group style="position:absolute;left:5324;top:2518;width:10;height:20" coordorigin="5324,2518" coordsize="10,20">
              <v:shape style="position:absolute;left:5324;top:2518;width:10;height:20" coordorigin="5324,2518" coordsize="10,20" path="m5324,2537l5334,2537,5334,2518,5324,2518,5324,2537xe" filled="true" fillcolor="#000000" stroked="false">
                <v:path arrowok="t"/>
                <v:fill type="solid"/>
              </v:shape>
            </v:group>
            <v:group style="position:absolute;left:5324;top:2537;width:10;height:20" coordorigin="5324,2537" coordsize="10,20">
              <v:shape style="position:absolute;left:5324;top:2537;width:10;height:20" coordorigin="5324,2537" coordsize="10,20" path="m5324,2556l5334,2556,5334,2537,5324,2537,5324,2556xe" filled="true" fillcolor="#000000" stroked="false">
                <v:path arrowok="t"/>
                <v:fill type="solid"/>
              </v:shape>
            </v:group>
            <v:group style="position:absolute;left:5324;top:2556;width:10;height:20" coordorigin="5324,2556" coordsize="10,20">
              <v:shape style="position:absolute;left:5324;top:2556;width:10;height:20" coordorigin="5324,2556" coordsize="10,20" path="m5324,2575l5334,2575,5334,2556,5324,2556,5324,2575xe" filled="true" fillcolor="#000000" stroked="false">
                <v:path arrowok="t"/>
                <v:fill type="solid"/>
              </v:shape>
            </v:group>
            <v:group style="position:absolute;left:5324;top:2575;width:10;height:20" coordorigin="5324,2575" coordsize="10,20">
              <v:shape style="position:absolute;left:5324;top:2575;width:10;height:20" coordorigin="5324,2575" coordsize="10,20" path="m5324,2594l5334,2594,5334,2575,5324,2575,5324,2594xe" filled="true" fillcolor="#000000" stroked="false">
                <v:path arrowok="t"/>
                <v:fill type="solid"/>
              </v:shape>
            </v:group>
            <v:group style="position:absolute;left:5324;top:2594;width:10;height:20" coordorigin="5324,2594" coordsize="10,20">
              <v:shape style="position:absolute;left:5324;top:2594;width:10;height:20" coordorigin="5324,2594" coordsize="10,20" path="m5324,2614l5334,2614,5334,2594,5324,2594,5324,2614xe" filled="true" fillcolor="#000000" stroked="false">
                <v:path arrowok="t"/>
                <v:fill type="solid"/>
              </v:shape>
            </v:group>
            <v:group style="position:absolute;left:5324;top:2614;width:10;height:20" coordorigin="5324,2614" coordsize="10,20">
              <v:shape style="position:absolute;left:5324;top:2614;width:10;height:20" coordorigin="5324,2614" coordsize="10,20" path="m5324,2633l5334,2633,5334,2614,5324,2614,5324,2633xe" filled="true" fillcolor="#000000" stroked="false">
                <v:path arrowok="t"/>
                <v:fill type="solid"/>
              </v:shape>
            </v:group>
            <v:group style="position:absolute;left:5324;top:2633;width:10;height:20" coordorigin="5324,2633" coordsize="10,20">
              <v:shape style="position:absolute;left:5324;top:2633;width:10;height:20" coordorigin="5324,2633" coordsize="10,20" path="m5324,2652l5334,2652,5334,2633,5324,2633,5324,2652xe" filled="true" fillcolor="#000000" stroked="false">
                <v:path arrowok="t"/>
                <v:fill type="solid"/>
              </v:shape>
            </v:group>
            <v:group style="position:absolute;left:5324;top:2652;width:10;height:20" coordorigin="5324,2652" coordsize="10,20">
              <v:shape style="position:absolute;left:5324;top:2652;width:10;height:20" coordorigin="5324,2652" coordsize="10,20" path="m5324,2671l5334,2671,5334,2652,5324,2652,5324,2671xe" filled="true" fillcolor="#000000" stroked="false">
                <v:path arrowok="t"/>
                <v:fill type="solid"/>
              </v:shape>
            </v:group>
            <v:group style="position:absolute;left:5324;top:2671;width:10;height:20" coordorigin="5324,2671" coordsize="10,20">
              <v:shape style="position:absolute;left:5324;top:2671;width:10;height:20" coordorigin="5324,2671" coordsize="10,20" path="m5324,2690l5334,2690,5334,2671,5324,2671,5324,2690xe" filled="true" fillcolor="#000000" stroked="false">
                <v:path arrowok="t"/>
                <v:fill type="solid"/>
              </v:shape>
            </v:group>
            <v:group style="position:absolute;left:5324;top:2690;width:10;height:20" coordorigin="5324,2690" coordsize="10,20">
              <v:shape style="position:absolute;left:5324;top:2690;width:10;height:20" coordorigin="5324,2690" coordsize="10,20" path="m5324,2710l5334,2710,5334,2690,5324,2690,5324,2710xe" filled="true" fillcolor="#000000" stroked="false">
                <v:path arrowok="t"/>
                <v:fill type="solid"/>
              </v:shape>
            </v:group>
            <v:group style="position:absolute;left:5324;top:2710;width:10;height:20" coordorigin="5324,2710" coordsize="10,20">
              <v:shape style="position:absolute;left:5324;top:2710;width:10;height:20" coordorigin="5324,2710" coordsize="10,20" path="m5324,2729l5334,2729,5334,2710,5324,2710,5324,2729xe" filled="true" fillcolor="#000000" stroked="false">
                <v:path arrowok="t"/>
                <v:fill type="solid"/>
              </v:shape>
            </v:group>
            <v:group style="position:absolute;left:5324;top:2729;width:10;height:20" coordorigin="5324,2729" coordsize="10,20">
              <v:shape style="position:absolute;left:5324;top:2729;width:10;height:20" coordorigin="5324,2729" coordsize="10,20" path="m5324,2748l5334,2748,5334,2729,5324,2729,5324,2748xe" filled="true" fillcolor="#000000" stroked="false">
                <v:path arrowok="t"/>
                <v:fill type="solid"/>
              </v:shape>
            </v:group>
            <v:group style="position:absolute;left:5324;top:2748;width:10;height:20" coordorigin="5324,2748" coordsize="10,20">
              <v:shape style="position:absolute;left:5324;top:2748;width:10;height:20" coordorigin="5324,2748" coordsize="10,20" path="m5324,2767l5334,2767,5334,2748,5324,2748,5324,2767xe" filled="true" fillcolor="#000000" stroked="false">
                <v:path arrowok="t"/>
                <v:fill type="solid"/>
              </v:shape>
            </v:group>
            <v:group style="position:absolute;left:5324;top:2767;width:10;height:20" coordorigin="5324,2767" coordsize="10,20">
              <v:shape style="position:absolute;left:5324;top:2767;width:10;height:20" coordorigin="5324,2767" coordsize="10,20" path="m5324,2786l5334,2786,5334,2767,5324,2767,5324,2786xe" filled="true" fillcolor="#000000" stroked="false">
                <v:path arrowok="t"/>
                <v:fill type="solid"/>
              </v:shape>
            </v:group>
            <v:group style="position:absolute;left:5324;top:2786;width:10;height:20" coordorigin="5324,2786" coordsize="10,20">
              <v:shape style="position:absolute;left:5324;top:2786;width:10;height:20" coordorigin="5324,2786" coordsize="10,20" path="m5324,2806l5334,2806,5334,2786,5324,2786,5324,2806xe" filled="true" fillcolor="#000000" stroked="false">
                <v:path arrowok="t"/>
                <v:fill type="solid"/>
              </v:shape>
            </v:group>
            <v:group style="position:absolute;left:5324;top:2806;width:10;height:20" coordorigin="5324,2806" coordsize="10,20">
              <v:shape style="position:absolute;left:5324;top:2806;width:10;height:20" coordorigin="5324,2806" coordsize="10,20" path="m5324,2825l5334,2825,5334,2806,5324,2806,5324,2825xe" filled="true" fillcolor="#000000" stroked="false">
                <v:path arrowok="t"/>
                <v:fill type="solid"/>
              </v:shape>
            </v:group>
            <v:group style="position:absolute;left:5324;top:2825;width:10;height:20" coordorigin="5324,2825" coordsize="10,20">
              <v:shape style="position:absolute;left:5324;top:2825;width:10;height:20" coordorigin="5324,2825" coordsize="10,20" path="m5324,2844l5334,2844,5334,2825,5324,2825,5324,2844xe" filled="true" fillcolor="#000000" stroked="false">
                <v:path arrowok="t"/>
                <v:fill type="solid"/>
              </v:shape>
            </v:group>
            <v:group style="position:absolute;left:5324;top:2844;width:10;height:20" coordorigin="5324,2844" coordsize="10,20">
              <v:shape style="position:absolute;left:5324;top:2844;width:10;height:20" coordorigin="5324,2844" coordsize="10,20" path="m5324,2863l5334,2863,5334,2844,5324,2844,5324,2863xe" filled="true" fillcolor="#000000" stroked="false">
                <v:path arrowok="t"/>
                <v:fill type="solid"/>
              </v:shape>
            </v:group>
            <v:group style="position:absolute;left:5324;top:2863;width:10;height:20" coordorigin="5324,2863" coordsize="10,20">
              <v:shape style="position:absolute;left:5324;top:2863;width:10;height:20" coordorigin="5324,2863" coordsize="10,20" path="m5324,2882l5334,2882,5334,2863,5324,2863,5324,2882xe" filled="true" fillcolor="#000000" stroked="false">
                <v:path arrowok="t"/>
                <v:fill type="solid"/>
              </v:shape>
            </v:group>
            <v:group style="position:absolute;left:5324;top:2888;width:10;height:2" coordorigin="5324,2888" coordsize="10,2">
              <v:shape style="position:absolute;left:5324;top:2888;width:10;height:2" coordorigin="5324,2888" coordsize="10,0" path="m5324,2888l5334,2888e" filled="false" stroked="true" strokeweight=".599980pt" strokecolor="#000000">
                <v:path arrowok="t"/>
              </v:shape>
            </v:group>
            <v:group style="position:absolute;left:6990;top:2095;width:10;height:20" coordorigin="6990,2095" coordsize="10,20">
              <v:shape style="position:absolute;left:6990;top:2095;width:10;height:20" coordorigin="6990,2095" coordsize="10,20" path="m6990,2114l7000,2114,7000,2095,6990,2095,6990,2114xe" filled="true" fillcolor="#000000" stroked="false">
                <v:path arrowok="t"/>
                <v:fill type="solid"/>
              </v:shape>
            </v:group>
            <v:group style="position:absolute;left:6990;top:2114;width:10;height:20" coordorigin="6990,2114" coordsize="10,20">
              <v:shape style="position:absolute;left:6990;top:2114;width:10;height:20" coordorigin="6990,2114" coordsize="10,20" path="m6990,2134l7000,2134,7000,2114,6990,2114,6990,2134xe" filled="true" fillcolor="#000000" stroked="false">
                <v:path arrowok="t"/>
                <v:fill type="solid"/>
              </v:shape>
            </v:group>
            <v:group style="position:absolute;left:6990;top:2134;width:10;height:20" coordorigin="6990,2134" coordsize="10,20">
              <v:shape style="position:absolute;left:6990;top:2134;width:10;height:20" coordorigin="6990,2134" coordsize="10,20" path="m6990,2153l7000,2153,7000,2134,6990,2134,6990,2153xe" filled="true" fillcolor="#000000" stroked="false">
                <v:path arrowok="t"/>
                <v:fill type="solid"/>
              </v:shape>
            </v:group>
            <v:group style="position:absolute;left:6990;top:2153;width:10;height:20" coordorigin="6990,2153" coordsize="10,20">
              <v:shape style="position:absolute;left:6990;top:2153;width:10;height:20" coordorigin="6990,2153" coordsize="10,20" path="m6990,2172l7000,2172,7000,2153,6990,2153,6990,2172xe" filled="true" fillcolor="#000000" stroked="false">
                <v:path arrowok="t"/>
                <v:fill type="solid"/>
              </v:shape>
            </v:group>
            <v:group style="position:absolute;left:6990;top:2172;width:10;height:20" coordorigin="6990,2172" coordsize="10,20">
              <v:shape style="position:absolute;left:6990;top:2172;width:10;height:20" coordorigin="6990,2172" coordsize="10,20" path="m6990,2191l7000,2191,7000,2172,6990,2172,6990,2191xe" filled="true" fillcolor="#000000" stroked="false">
                <v:path arrowok="t"/>
                <v:fill type="solid"/>
              </v:shape>
            </v:group>
            <v:group style="position:absolute;left:6990;top:2191;width:10;height:20" coordorigin="6990,2191" coordsize="10,20">
              <v:shape style="position:absolute;left:6990;top:2191;width:10;height:20" coordorigin="6990,2191" coordsize="10,20" path="m6990,2210l7000,2210,7000,2191,6990,2191,6990,2210xe" filled="true" fillcolor="#000000" stroked="false">
                <v:path arrowok="t"/>
                <v:fill type="solid"/>
              </v:shape>
            </v:group>
            <v:group style="position:absolute;left:6990;top:2210;width:10;height:20" coordorigin="6990,2210" coordsize="10,20">
              <v:shape style="position:absolute;left:6990;top:2210;width:10;height:20" coordorigin="6990,2210" coordsize="10,20" path="m6990,2230l7000,2230,7000,2210,6990,2210,6990,2230xe" filled="true" fillcolor="#000000" stroked="false">
                <v:path arrowok="t"/>
                <v:fill type="solid"/>
              </v:shape>
            </v:group>
            <v:group style="position:absolute;left:6990;top:2230;width:10;height:20" coordorigin="6990,2230" coordsize="10,20">
              <v:shape style="position:absolute;left:6990;top:2230;width:10;height:20" coordorigin="6990,2230" coordsize="10,20" path="m6990,2249l7000,2249,7000,2230,6990,2230,6990,2249xe" filled="true" fillcolor="#000000" stroked="false">
                <v:path arrowok="t"/>
                <v:fill type="solid"/>
              </v:shape>
            </v:group>
            <v:group style="position:absolute;left:6990;top:2249;width:10;height:20" coordorigin="6990,2249" coordsize="10,20">
              <v:shape style="position:absolute;left:6990;top:2249;width:10;height:20" coordorigin="6990,2249" coordsize="10,20" path="m6990,2268l7000,2268,7000,2249,6990,2249,6990,2268xe" filled="true" fillcolor="#000000" stroked="false">
                <v:path arrowok="t"/>
                <v:fill type="solid"/>
              </v:shape>
            </v:group>
            <v:group style="position:absolute;left:6990;top:2268;width:10;height:20" coordorigin="6990,2268" coordsize="10,20">
              <v:shape style="position:absolute;left:6990;top:2268;width:10;height:20" coordorigin="6990,2268" coordsize="10,20" path="m6990,2287l7000,2287,7000,2268,6990,2268,6990,2287xe" filled="true" fillcolor="#000000" stroked="false">
                <v:path arrowok="t"/>
                <v:fill type="solid"/>
              </v:shape>
            </v:group>
            <v:group style="position:absolute;left:6990;top:2287;width:10;height:20" coordorigin="6990,2287" coordsize="10,20">
              <v:shape style="position:absolute;left:6990;top:2287;width:10;height:20" coordorigin="6990,2287" coordsize="10,20" path="m6990,2306l7000,2306,7000,2287,6990,2287,6990,2306xe" filled="true" fillcolor="#000000" stroked="false">
                <v:path arrowok="t"/>
                <v:fill type="solid"/>
              </v:shape>
            </v:group>
            <v:group style="position:absolute;left:6990;top:2306;width:10;height:20" coordorigin="6990,2306" coordsize="10,20">
              <v:shape style="position:absolute;left:6990;top:2306;width:10;height:20" coordorigin="6990,2306" coordsize="10,20" path="m6990,2326l7000,2326,7000,2306,6990,2306,6990,2326xe" filled="true" fillcolor="#000000" stroked="false">
                <v:path arrowok="t"/>
                <v:fill type="solid"/>
              </v:shape>
            </v:group>
            <v:group style="position:absolute;left:6990;top:2326;width:10;height:20" coordorigin="6990,2326" coordsize="10,20">
              <v:shape style="position:absolute;left:6990;top:2326;width:10;height:20" coordorigin="6990,2326" coordsize="10,20" path="m6990,2345l7000,2345,7000,2326,6990,2326,6990,2345xe" filled="true" fillcolor="#000000" stroked="false">
                <v:path arrowok="t"/>
                <v:fill type="solid"/>
              </v:shape>
            </v:group>
            <v:group style="position:absolute;left:6990;top:2345;width:10;height:20" coordorigin="6990,2345" coordsize="10,20">
              <v:shape style="position:absolute;left:6990;top:2345;width:10;height:20" coordorigin="6990,2345" coordsize="10,20" path="m6990,2364l7000,2364,7000,2345,6990,2345,6990,2364xe" filled="true" fillcolor="#000000" stroked="false">
                <v:path arrowok="t"/>
                <v:fill type="solid"/>
              </v:shape>
            </v:group>
            <v:group style="position:absolute;left:6990;top:2364;width:10;height:20" coordorigin="6990,2364" coordsize="10,20">
              <v:shape style="position:absolute;left:6990;top:2364;width:10;height:20" coordorigin="6990,2364" coordsize="10,20" path="m6990,2383l7000,2383,7000,2364,6990,2364,6990,2383xe" filled="true" fillcolor="#000000" stroked="false">
                <v:path arrowok="t"/>
                <v:fill type="solid"/>
              </v:shape>
            </v:group>
            <v:group style="position:absolute;left:6990;top:2383;width:10;height:20" coordorigin="6990,2383" coordsize="10,20">
              <v:shape style="position:absolute;left:6990;top:2383;width:10;height:20" coordorigin="6990,2383" coordsize="10,20" path="m6990,2402l7000,2402,7000,2383,6990,2383,6990,2402xe" filled="true" fillcolor="#000000" stroked="false">
                <v:path arrowok="t"/>
                <v:fill type="solid"/>
              </v:shape>
            </v:group>
            <v:group style="position:absolute;left:6990;top:2402;width:10;height:20" coordorigin="6990,2402" coordsize="10,20">
              <v:shape style="position:absolute;left:6990;top:2402;width:10;height:20" coordorigin="6990,2402" coordsize="10,20" path="m6990,2422l7000,2422,7000,2402,6990,2402,6990,2422xe" filled="true" fillcolor="#000000" stroked="false">
                <v:path arrowok="t"/>
                <v:fill type="solid"/>
              </v:shape>
            </v:group>
            <v:group style="position:absolute;left:6990;top:2422;width:10;height:20" coordorigin="6990,2422" coordsize="10,20">
              <v:shape style="position:absolute;left:6990;top:2422;width:10;height:20" coordorigin="6990,2422" coordsize="10,20" path="m6990,2441l7000,2441,7000,2422,6990,2422,6990,2441xe" filled="true" fillcolor="#000000" stroked="false">
                <v:path arrowok="t"/>
                <v:fill type="solid"/>
              </v:shape>
            </v:group>
            <v:group style="position:absolute;left:6990;top:2441;width:10;height:20" coordorigin="6990,2441" coordsize="10,20">
              <v:shape style="position:absolute;left:6990;top:2441;width:10;height:20" coordorigin="6990,2441" coordsize="10,20" path="m6990,2460l7000,2460,7000,2441,6990,2441,6990,2460xe" filled="true" fillcolor="#000000" stroked="false">
                <v:path arrowok="t"/>
                <v:fill type="solid"/>
              </v:shape>
            </v:group>
            <v:group style="position:absolute;left:6990;top:2460;width:10;height:20" coordorigin="6990,2460" coordsize="10,20">
              <v:shape style="position:absolute;left:6990;top:2460;width:10;height:20" coordorigin="6990,2460" coordsize="10,20" path="m6990,2479l7000,2479,7000,2460,6990,2460,6990,2479xe" filled="true" fillcolor="#000000" stroked="false">
                <v:path arrowok="t"/>
                <v:fill type="solid"/>
              </v:shape>
            </v:group>
            <v:group style="position:absolute;left:6990;top:2479;width:10;height:20" coordorigin="6990,2479" coordsize="10,20">
              <v:shape style="position:absolute;left:6990;top:2479;width:10;height:20" coordorigin="6990,2479" coordsize="10,20" path="m6990,2498l7000,2498,7000,2479,6990,2479,6990,2498xe" filled="true" fillcolor="#000000" stroked="false">
                <v:path arrowok="t"/>
                <v:fill type="solid"/>
              </v:shape>
            </v:group>
            <v:group style="position:absolute;left:6990;top:2498;width:10;height:20" coordorigin="6990,2498" coordsize="10,20">
              <v:shape style="position:absolute;left:6990;top:2498;width:10;height:20" coordorigin="6990,2498" coordsize="10,20" path="m6990,2518l7000,2518,7000,2498,6990,2498,6990,2518xe" filled="true" fillcolor="#000000" stroked="false">
                <v:path arrowok="t"/>
                <v:fill type="solid"/>
              </v:shape>
            </v:group>
            <v:group style="position:absolute;left:6990;top:2518;width:10;height:20" coordorigin="6990,2518" coordsize="10,20">
              <v:shape style="position:absolute;left:6990;top:2518;width:10;height:20" coordorigin="6990,2518" coordsize="10,20" path="m6990,2537l7000,2537,7000,2518,6990,2518,6990,2537xe" filled="true" fillcolor="#000000" stroked="false">
                <v:path arrowok="t"/>
                <v:fill type="solid"/>
              </v:shape>
            </v:group>
            <v:group style="position:absolute;left:6990;top:2537;width:10;height:20" coordorigin="6990,2537" coordsize="10,20">
              <v:shape style="position:absolute;left:6990;top:2537;width:10;height:20" coordorigin="6990,2537" coordsize="10,20" path="m6990,2556l7000,2556,7000,2537,6990,2537,6990,2556xe" filled="true" fillcolor="#000000" stroked="false">
                <v:path arrowok="t"/>
                <v:fill type="solid"/>
              </v:shape>
            </v:group>
            <v:group style="position:absolute;left:6990;top:2556;width:10;height:20" coordorigin="6990,2556" coordsize="10,20">
              <v:shape style="position:absolute;left:6990;top:2556;width:10;height:20" coordorigin="6990,2556" coordsize="10,20" path="m6990,2575l7000,2575,7000,2556,6990,2556,6990,2575xe" filled="true" fillcolor="#000000" stroked="false">
                <v:path arrowok="t"/>
                <v:fill type="solid"/>
              </v:shape>
            </v:group>
            <v:group style="position:absolute;left:6990;top:2575;width:10;height:20" coordorigin="6990,2575" coordsize="10,20">
              <v:shape style="position:absolute;left:6990;top:2575;width:10;height:20" coordorigin="6990,2575" coordsize="10,20" path="m6990,2594l7000,2594,7000,2575,6990,2575,6990,2594xe" filled="true" fillcolor="#000000" stroked="false">
                <v:path arrowok="t"/>
                <v:fill type="solid"/>
              </v:shape>
            </v:group>
            <v:group style="position:absolute;left:6990;top:2594;width:10;height:20" coordorigin="6990,2594" coordsize="10,20">
              <v:shape style="position:absolute;left:6990;top:2594;width:10;height:20" coordorigin="6990,2594" coordsize="10,20" path="m6990,2614l7000,2614,7000,2594,6990,2594,6990,2614xe" filled="true" fillcolor="#000000" stroked="false">
                <v:path arrowok="t"/>
                <v:fill type="solid"/>
              </v:shape>
            </v:group>
            <v:group style="position:absolute;left:6990;top:2614;width:10;height:20" coordorigin="6990,2614" coordsize="10,20">
              <v:shape style="position:absolute;left:6990;top:2614;width:10;height:20" coordorigin="6990,2614" coordsize="10,20" path="m6990,2633l7000,2633,7000,2614,6990,2614,6990,2633xe" filled="true" fillcolor="#000000" stroked="false">
                <v:path arrowok="t"/>
                <v:fill type="solid"/>
              </v:shape>
            </v:group>
            <v:group style="position:absolute;left:6990;top:2633;width:10;height:20" coordorigin="6990,2633" coordsize="10,20">
              <v:shape style="position:absolute;left:6990;top:2633;width:10;height:20" coordorigin="6990,2633" coordsize="10,20" path="m6990,2652l7000,2652,7000,2633,6990,2633,6990,2652xe" filled="true" fillcolor="#000000" stroked="false">
                <v:path arrowok="t"/>
                <v:fill type="solid"/>
              </v:shape>
            </v:group>
            <v:group style="position:absolute;left:6990;top:2652;width:10;height:20" coordorigin="6990,2652" coordsize="10,20">
              <v:shape style="position:absolute;left:6990;top:2652;width:10;height:20" coordorigin="6990,2652" coordsize="10,20" path="m6990,2671l7000,2671,7000,2652,6990,2652,6990,2671xe" filled="true" fillcolor="#000000" stroked="false">
                <v:path arrowok="t"/>
                <v:fill type="solid"/>
              </v:shape>
            </v:group>
            <v:group style="position:absolute;left:6990;top:2671;width:10;height:20" coordorigin="6990,2671" coordsize="10,20">
              <v:shape style="position:absolute;left:6990;top:2671;width:10;height:20" coordorigin="6990,2671" coordsize="10,20" path="m6990,2690l7000,2690,7000,2671,6990,2671,6990,2690xe" filled="true" fillcolor="#000000" stroked="false">
                <v:path arrowok="t"/>
                <v:fill type="solid"/>
              </v:shape>
            </v:group>
            <v:group style="position:absolute;left:6990;top:2690;width:10;height:20" coordorigin="6990,2690" coordsize="10,20">
              <v:shape style="position:absolute;left:6990;top:2690;width:10;height:20" coordorigin="6990,2690" coordsize="10,20" path="m6990,2710l7000,2710,7000,2690,6990,2690,6990,2710xe" filled="true" fillcolor="#000000" stroked="false">
                <v:path arrowok="t"/>
                <v:fill type="solid"/>
              </v:shape>
            </v:group>
            <v:group style="position:absolute;left:6990;top:2710;width:10;height:20" coordorigin="6990,2710" coordsize="10,20">
              <v:shape style="position:absolute;left:6990;top:2710;width:10;height:20" coordorigin="6990,2710" coordsize="10,20" path="m6990,2729l7000,2729,7000,2710,6990,2710,6990,2729xe" filled="true" fillcolor="#000000" stroked="false">
                <v:path arrowok="t"/>
                <v:fill type="solid"/>
              </v:shape>
            </v:group>
            <v:group style="position:absolute;left:6990;top:2729;width:10;height:20" coordorigin="6990,2729" coordsize="10,20">
              <v:shape style="position:absolute;left:6990;top:2729;width:10;height:20" coordorigin="6990,2729" coordsize="10,20" path="m6990,2748l7000,2748,7000,2729,6990,2729,6990,2748xe" filled="true" fillcolor="#000000" stroked="false">
                <v:path arrowok="t"/>
                <v:fill type="solid"/>
              </v:shape>
            </v:group>
            <v:group style="position:absolute;left:6990;top:2748;width:10;height:20" coordorigin="6990,2748" coordsize="10,20">
              <v:shape style="position:absolute;left:6990;top:2748;width:10;height:20" coordorigin="6990,2748" coordsize="10,20" path="m6990,2767l7000,2767,7000,2748,6990,2748,6990,2767xe" filled="true" fillcolor="#000000" stroked="false">
                <v:path arrowok="t"/>
                <v:fill type="solid"/>
              </v:shape>
            </v:group>
            <v:group style="position:absolute;left:6990;top:2767;width:10;height:20" coordorigin="6990,2767" coordsize="10,20">
              <v:shape style="position:absolute;left:6990;top:2767;width:10;height:20" coordorigin="6990,2767" coordsize="10,20" path="m6990,2786l7000,2786,7000,2767,6990,2767,6990,2786xe" filled="true" fillcolor="#000000" stroked="false">
                <v:path arrowok="t"/>
                <v:fill type="solid"/>
              </v:shape>
            </v:group>
            <v:group style="position:absolute;left:6990;top:2786;width:10;height:20" coordorigin="6990,2786" coordsize="10,20">
              <v:shape style="position:absolute;left:6990;top:2786;width:10;height:20" coordorigin="6990,2786" coordsize="10,20" path="m6990,2806l7000,2806,7000,2786,6990,2786,6990,2806xe" filled="true" fillcolor="#000000" stroked="false">
                <v:path arrowok="t"/>
                <v:fill type="solid"/>
              </v:shape>
            </v:group>
            <v:group style="position:absolute;left:6990;top:2806;width:10;height:20" coordorigin="6990,2806" coordsize="10,20">
              <v:shape style="position:absolute;left:6990;top:2806;width:10;height:20" coordorigin="6990,2806" coordsize="10,20" path="m6990,2825l7000,2825,7000,2806,6990,2806,6990,2825xe" filled="true" fillcolor="#000000" stroked="false">
                <v:path arrowok="t"/>
                <v:fill type="solid"/>
              </v:shape>
            </v:group>
            <v:group style="position:absolute;left:6990;top:2825;width:10;height:20" coordorigin="6990,2825" coordsize="10,20">
              <v:shape style="position:absolute;left:6990;top:2825;width:10;height:20" coordorigin="6990,2825" coordsize="10,20" path="m6990,2844l7000,2844,7000,2825,6990,2825,6990,2844xe" filled="true" fillcolor="#000000" stroked="false">
                <v:path arrowok="t"/>
                <v:fill type="solid"/>
              </v:shape>
            </v:group>
            <v:group style="position:absolute;left:6990;top:2844;width:10;height:20" coordorigin="6990,2844" coordsize="10,20">
              <v:shape style="position:absolute;left:6990;top:2844;width:10;height:20" coordorigin="6990,2844" coordsize="10,20" path="m6990,2863l7000,2863,7000,2844,6990,2844,6990,2863xe" filled="true" fillcolor="#000000" stroked="false">
                <v:path arrowok="t"/>
                <v:fill type="solid"/>
              </v:shape>
            </v:group>
            <v:group style="position:absolute;left:6990;top:2863;width:10;height:20" coordorigin="6990,2863" coordsize="10,20">
              <v:shape style="position:absolute;left:6990;top:2863;width:10;height:20" coordorigin="6990,2863" coordsize="10,20" path="m6990,2882l7000,2882,7000,2863,6990,2863,6990,2882xe" filled="true" fillcolor="#000000" stroked="false">
                <v:path arrowok="t"/>
                <v:fill type="solid"/>
              </v:shape>
            </v:group>
            <v:group style="position:absolute;left:6990;top:2888;width:10;height:2" coordorigin="6990,2888" coordsize="10,2">
              <v:shape style="position:absolute;left:6990;top:2888;width:10;height:2" coordorigin="6990,2888" coordsize="10,0" path="m6990,2888l7000,2888e" filled="false" stroked="true" strokeweight=".599980pt" strokecolor="#000000">
                <v:path arrowok="t"/>
              </v:shape>
            </v:group>
            <v:group style="position:absolute;left:8868;top:2095;width:10;height:20" coordorigin="8868,2095" coordsize="10,20">
              <v:shape style="position:absolute;left:8868;top:2095;width:10;height:20" coordorigin="8868,2095" coordsize="10,20" path="m8868,2114l8877,2114,8877,2095,8868,2095,8868,2114xe" filled="true" fillcolor="#000000" stroked="false">
                <v:path arrowok="t"/>
                <v:fill type="solid"/>
              </v:shape>
            </v:group>
            <v:group style="position:absolute;left:8868;top:2114;width:10;height:20" coordorigin="8868,2114" coordsize="10,20">
              <v:shape style="position:absolute;left:8868;top:2114;width:10;height:20" coordorigin="8868,2114" coordsize="10,20" path="m8868,2134l8877,2134,8877,2114,8868,2114,8868,2134xe" filled="true" fillcolor="#000000" stroked="false">
                <v:path arrowok="t"/>
                <v:fill type="solid"/>
              </v:shape>
            </v:group>
            <v:group style="position:absolute;left:8868;top:2134;width:10;height:20" coordorigin="8868,2134" coordsize="10,20">
              <v:shape style="position:absolute;left:8868;top:2134;width:10;height:20" coordorigin="8868,2134" coordsize="10,20" path="m8868,2153l8877,2153,8877,2134,8868,2134,8868,2153xe" filled="true" fillcolor="#000000" stroked="false">
                <v:path arrowok="t"/>
                <v:fill type="solid"/>
              </v:shape>
            </v:group>
            <v:group style="position:absolute;left:8868;top:2153;width:10;height:20" coordorigin="8868,2153" coordsize="10,20">
              <v:shape style="position:absolute;left:8868;top:2153;width:10;height:20" coordorigin="8868,2153" coordsize="10,20" path="m8868,2172l8877,2172,8877,2153,8868,2153,8868,2172xe" filled="true" fillcolor="#000000" stroked="false">
                <v:path arrowok="t"/>
                <v:fill type="solid"/>
              </v:shape>
            </v:group>
            <v:group style="position:absolute;left:8868;top:2172;width:10;height:20" coordorigin="8868,2172" coordsize="10,20">
              <v:shape style="position:absolute;left:8868;top:2172;width:10;height:20" coordorigin="8868,2172" coordsize="10,20" path="m8868,2191l8877,2191,8877,2172,8868,2172,8868,2191xe" filled="true" fillcolor="#000000" stroked="false">
                <v:path arrowok="t"/>
                <v:fill type="solid"/>
              </v:shape>
            </v:group>
            <v:group style="position:absolute;left:8868;top:2191;width:10;height:20" coordorigin="8868,2191" coordsize="10,20">
              <v:shape style="position:absolute;left:8868;top:2191;width:10;height:20" coordorigin="8868,2191" coordsize="10,20" path="m8868,2210l8877,2210,8877,2191,8868,2191,8868,2210xe" filled="true" fillcolor="#000000" stroked="false">
                <v:path arrowok="t"/>
                <v:fill type="solid"/>
              </v:shape>
            </v:group>
            <v:group style="position:absolute;left:8868;top:2210;width:10;height:20" coordorigin="8868,2210" coordsize="10,20">
              <v:shape style="position:absolute;left:8868;top:2210;width:10;height:20" coordorigin="8868,2210" coordsize="10,20" path="m8868,2230l8877,2230,8877,2210,8868,2210,8868,2230xe" filled="true" fillcolor="#000000" stroked="false">
                <v:path arrowok="t"/>
                <v:fill type="solid"/>
              </v:shape>
            </v:group>
            <v:group style="position:absolute;left:8868;top:2230;width:10;height:20" coordorigin="8868,2230" coordsize="10,20">
              <v:shape style="position:absolute;left:8868;top:2230;width:10;height:20" coordorigin="8868,2230" coordsize="10,20" path="m8868,2249l8877,2249,8877,2230,8868,2230,8868,2249xe" filled="true" fillcolor="#000000" stroked="false">
                <v:path arrowok="t"/>
                <v:fill type="solid"/>
              </v:shape>
            </v:group>
            <v:group style="position:absolute;left:8868;top:2249;width:10;height:20" coordorigin="8868,2249" coordsize="10,20">
              <v:shape style="position:absolute;left:8868;top:2249;width:10;height:20" coordorigin="8868,2249" coordsize="10,20" path="m8868,2268l8877,2268,8877,2249,8868,2249,8868,2268xe" filled="true" fillcolor="#000000" stroked="false">
                <v:path arrowok="t"/>
                <v:fill type="solid"/>
              </v:shape>
            </v:group>
            <v:group style="position:absolute;left:8868;top:2268;width:10;height:20" coordorigin="8868,2268" coordsize="10,20">
              <v:shape style="position:absolute;left:8868;top:2268;width:10;height:20" coordorigin="8868,2268" coordsize="10,20" path="m8868,2287l8877,2287,8877,2268,8868,2268,8868,2287xe" filled="true" fillcolor="#000000" stroked="false">
                <v:path arrowok="t"/>
                <v:fill type="solid"/>
              </v:shape>
            </v:group>
            <v:group style="position:absolute;left:8868;top:2287;width:10;height:20" coordorigin="8868,2287" coordsize="10,20">
              <v:shape style="position:absolute;left:8868;top:2287;width:10;height:20" coordorigin="8868,2287" coordsize="10,20" path="m8868,2306l8877,2306,8877,2287,8868,2287,8868,2306xe" filled="true" fillcolor="#000000" stroked="false">
                <v:path arrowok="t"/>
                <v:fill type="solid"/>
              </v:shape>
            </v:group>
            <v:group style="position:absolute;left:8868;top:2306;width:10;height:20" coordorigin="8868,2306" coordsize="10,20">
              <v:shape style="position:absolute;left:8868;top:2306;width:10;height:20" coordorigin="8868,2306" coordsize="10,20" path="m8868,2326l8877,2326,8877,2306,8868,2306,8868,2326xe" filled="true" fillcolor="#000000" stroked="false">
                <v:path arrowok="t"/>
                <v:fill type="solid"/>
              </v:shape>
            </v:group>
            <v:group style="position:absolute;left:8868;top:2326;width:10;height:20" coordorigin="8868,2326" coordsize="10,20">
              <v:shape style="position:absolute;left:8868;top:2326;width:10;height:20" coordorigin="8868,2326" coordsize="10,20" path="m8868,2345l8877,2345,8877,2326,8868,2326,8868,2345xe" filled="true" fillcolor="#000000" stroked="false">
                <v:path arrowok="t"/>
                <v:fill type="solid"/>
              </v:shape>
            </v:group>
            <v:group style="position:absolute;left:8868;top:2345;width:10;height:20" coordorigin="8868,2345" coordsize="10,20">
              <v:shape style="position:absolute;left:8868;top:2345;width:10;height:20" coordorigin="8868,2345" coordsize="10,20" path="m8868,2364l8877,2364,8877,2345,8868,2345,8868,2364xe" filled="true" fillcolor="#000000" stroked="false">
                <v:path arrowok="t"/>
                <v:fill type="solid"/>
              </v:shape>
            </v:group>
            <v:group style="position:absolute;left:8868;top:2364;width:10;height:20" coordorigin="8868,2364" coordsize="10,20">
              <v:shape style="position:absolute;left:8868;top:2364;width:10;height:20" coordorigin="8868,2364" coordsize="10,20" path="m8868,2383l8877,2383,8877,2364,8868,2364,8868,2383xe" filled="true" fillcolor="#000000" stroked="false">
                <v:path arrowok="t"/>
                <v:fill type="solid"/>
              </v:shape>
            </v:group>
            <v:group style="position:absolute;left:8868;top:2383;width:10;height:20" coordorigin="8868,2383" coordsize="10,20">
              <v:shape style="position:absolute;left:8868;top:2383;width:10;height:20" coordorigin="8868,2383" coordsize="10,20" path="m8868,2402l8877,2402,8877,2383,8868,2383,8868,2402xe" filled="true" fillcolor="#000000" stroked="false">
                <v:path arrowok="t"/>
                <v:fill type="solid"/>
              </v:shape>
            </v:group>
            <v:group style="position:absolute;left:8868;top:2402;width:10;height:20" coordorigin="8868,2402" coordsize="10,20">
              <v:shape style="position:absolute;left:8868;top:2402;width:10;height:20" coordorigin="8868,2402" coordsize="10,20" path="m8868,2422l8877,2422,8877,2402,8868,2402,8868,2422xe" filled="true" fillcolor="#000000" stroked="false">
                <v:path arrowok="t"/>
                <v:fill type="solid"/>
              </v:shape>
            </v:group>
            <v:group style="position:absolute;left:8868;top:2422;width:10;height:20" coordorigin="8868,2422" coordsize="10,20">
              <v:shape style="position:absolute;left:8868;top:2422;width:10;height:20" coordorigin="8868,2422" coordsize="10,20" path="m8868,2441l8877,2441,8877,2422,8868,2422,8868,2441xe" filled="true" fillcolor="#000000" stroked="false">
                <v:path arrowok="t"/>
                <v:fill type="solid"/>
              </v:shape>
            </v:group>
            <v:group style="position:absolute;left:8868;top:2441;width:10;height:20" coordorigin="8868,2441" coordsize="10,20">
              <v:shape style="position:absolute;left:8868;top:2441;width:10;height:20" coordorigin="8868,2441" coordsize="10,20" path="m8868,2460l8877,2460,8877,2441,8868,2441,8868,2460xe" filled="true" fillcolor="#000000" stroked="false">
                <v:path arrowok="t"/>
                <v:fill type="solid"/>
              </v:shape>
            </v:group>
            <v:group style="position:absolute;left:8868;top:2460;width:10;height:20" coordorigin="8868,2460" coordsize="10,20">
              <v:shape style="position:absolute;left:8868;top:2460;width:10;height:20" coordorigin="8868,2460" coordsize="10,20" path="m8868,2479l8877,2479,8877,2460,8868,2460,8868,2479xe" filled="true" fillcolor="#000000" stroked="false">
                <v:path arrowok="t"/>
                <v:fill type="solid"/>
              </v:shape>
            </v:group>
            <v:group style="position:absolute;left:8868;top:2479;width:10;height:20" coordorigin="8868,2479" coordsize="10,20">
              <v:shape style="position:absolute;left:8868;top:2479;width:10;height:20" coordorigin="8868,2479" coordsize="10,20" path="m8868,2498l8877,2498,8877,2479,8868,2479,8868,2498xe" filled="true" fillcolor="#000000" stroked="false">
                <v:path arrowok="t"/>
                <v:fill type="solid"/>
              </v:shape>
            </v:group>
            <v:group style="position:absolute;left:8868;top:2498;width:10;height:20" coordorigin="8868,2498" coordsize="10,20">
              <v:shape style="position:absolute;left:8868;top:2498;width:10;height:20" coordorigin="8868,2498" coordsize="10,20" path="m8868,2518l8877,2518,8877,2498,8868,2498,8868,2518xe" filled="true" fillcolor="#000000" stroked="false">
                <v:path arrowok="t"/>
                <v:fill type="solid"/>
              </v:shape>
            </v:group>
            <v:group style="position:absolute;left:8868;top:2518;width:10;height:20" coordorigin="8868,2518" coordsize="10,20">
              <v:shape style="position:absolute;left:8868;top:2518;width:10;height:20" coordorigin="8868,2518" coordsize="10,20" path="m8868,2537l8877,2537,8877,2518,8868,2518,8868,2537xe" filled="true" fillcolor="#000000" stroked="false">
                <v:path arrowok="t"/>
                <v:fill type="solid"/>
              </v:shape>
            </v:group>
            <v:group style="position:absolute;left:8868;top:2537;width:10;height:20" coordorigin="8868,2537" coordsize="10,20">
              <v:shape style="position:absolute;left:8868;top:2537;width:10;height:20" coordorigin="8868,2537" coordsize="10,20" path="m8868,2556l8877,2556,8877,2537,8868,2537,8868,2556xe" filled="true" fillcolor="#000000" stroked="false">
                <v:path arrowok="t"/>
                <v:fill type="solid"/>
              </v:shape>
            </v:group>
            <v:group style="position:absolute;left:8868;top:2556;width:10;height:20" coordorigin="8868,2556" coordsize="10,20">
              <v:shape style="position:absolute;left:8868;top:2556;width:10;height:20" coordorigin="8868,2556" coordsize="10,20" path="m8868,2575l8877,2575,8877,2556,8868,2556,8868,2575xe" filled="true" fillcolor="#000000" stroked="false">
                <v:path arrowok="t"/>
                <v:fill type="solid"/>
              </v:shape>
            </v:group>
            <v:group style="position:absolute;left:8868;top:2575;width:10;height:20" coordorigin="8868,2575" coordsize="10,20">
              <v:shape style="position:absolute;left:8868;top:2575;width:10;height:20" coordorigin="8868,2575" coordsize="10,20" path="m8868,2594l8877,2594,8877,2575,8868,2575,8868,2594xe" filled="true" fillcolor="#000000" stroked="false">
                <v:path arrowok="t"/>
                <v:fill type="solid"/>
              </v:shape>
            </v:group>
            <v:group style="position:absolute;left:8868;top:2594;width:10;height:20" coordorigin="8868,2594" coordsize="10,20">
              <v:shape style="position:absolute;left:8868;top:2594;width:10;height:20" coordorigin="8868,2594" coordsize="10,20" path="m8868,2614l8877,2614,8877,2594,8868,2594,8868,2614xe" filled="true" fillcolor="#000000" stroked="false">
                <v:path arrowok="t"/>
                <v:fill type="solid"/>
              </v:shape>
            </v:group>
            <v:group style="position:absolute;left:8868;top:2614;width:10;height:20" coordorigin="8868,2614" coordsize="10,20">
              <v:shape style="position:absolute;left:8868;top:2614;width:10;height:20" coordorigin="8868,2614" coordsize="10,20" path="m8868,2633l8877,2633,8877,2614,8868,2614,8868,2633xe" filled="true" fillcolor="#000000" stroked="false">
                <v:path arrowok="t"/>
                <v:fill type="solid"/>
              </v:shape>
            </v:group>
            <v:group style="position:absolute;left:8868;top:2633;width:10;height:20" coordorigin="8868,2633" coordsize="10,20">
              <v:shape style="position:absolute;left:8868;top:2633;width:10;height:20" coordorigin="8868,2633" coordsize="10,20" path="m8868,2652l8877,2652,8877,2633,8868,2633,8868,2652xe" filled="true" fillcolor="#000000" stroked="false">
                <v:path arrowok="t"/>
                <v:fill type="solid"/>
              </v:shape>
            </v:group>
            <v:group style="position:absolute;left:8868;top:2652;width:10;height:20" coordorigin="8868,2652" coordsize="10,20">
              <v:shape style="position:absolute;left:8868;top:2652;width:10;height:20" coordorigin="8868,2652" coordsize="10,20" path="m8868,2671l8877,2671,8877,2652,8868,2652,8868,2671xe" filled="true" fillcolor="#000000" stroked="false">
                <v:path arrowok="t"/>
                <v:fill type="solid"/>
              </v:shape>
            </v:group>
            <v:group style="position:absolute;left:8868;top:2671;width:10;height:20" coordorigin="8868,2671" coordsize="10,20">
              <v:shape style="position:absolute;left:8868;top:2671;width:10;height:20" coordorigin="8868,2671" coordsize="10,20" path="m8868,2690l8877,2690,8877,2671,8868,2671,8868,2690xe" filled="true" fillcolor="#000000" stroked="false">
                <v:path arrowok="t"/>
                <v:fill type="solid"/>
              </v:shape>
            </v:group>
            <v:group style="position:absolute;left:8868;top:2690;width:10;height:20" coordorigin="8868,2690" coordsize="10,20">
              <v:shape style="position:absolute;left:8868;top:2690;width:10;height:20" coordorigin="8868,2690" coordsize="10,20" path="m8868,2710l8877,2710,8877,2690,8868,2690,8868,2710xe" filled="true" fillcolor="#000000" stroked="false">
                <v:path arrowok="t"/>
                <v:fill type="solid"/>
              </v:shape>
            </v:group>
            <v:group style="position:absolute;left:8868;top:2710;width:10;height:20" coordorigin="8868,2710" coordsize="10,20">
              <v:shape style="position:absolute;left:8868;top:2710;width:10;height:20" coordorigin="8868,2710" coordsize="10,20" path="m8868,2729l8877,2729,8877,2710,8868,2710,8868,2729xe" filled="true" fillcolor="#000000" stroked="false">
                <v:path arrowok="t"/>
                <v:fill type="solid"/>
              </v:shape>
            </v:group>
            <v:group style="position:absolute;left:8868;top:2729;width:10;height:20" coordorigin="8868,2729" coordsize="10,20">
              <v:shape style="position:absolute;left:8868;top:2729;width:10;height:20" coordorigin="8868,2729" coordsize="10,20" path="m8868,2748l8877,2748,8877,2729,8868,2729,8868,2748xe" filled="true" fillcolor="#000000" stroked="false">
                <v:path arrowok="t"/>
                <v:fill type="solid"/>
              </v:shape>
            </v:group>
            <v:group style="position:absolute;left:8868;top:2748;width:10;height:20" coordorigin="8868,2748" coordsize="10,20">
              <v:shape style="position:absolute;left:8868;top:2748;width:10;height:20" coordorigin="8868,2748" coordsize="10,20" path="m8868,2767l8877,2767,8877,2748,8868,2748,8868,2767xe" filled="true" fillcolor="#000000" stroked="false">
                <v:path arrowok="t"/>
                <v:fill type="solid"/>
              </v:shape>
            </v:group>
            <v:group style="position:absolute;left:8868;top:2767;width:10;height:20" coordorigin="8868,2767" coordsize="10,20">
              <v:shape style="position:absolute;left:8868;top:2767;width:10;height:20" coordorigin="8868,2767" coordsize="10,20" path="m8868,2786l8877,2786,8877,2767,8868,2767,8868,2786xe" filled="true" fillcolor="#000000" stroked="false">
                <v:path arrowok="t"/>
                <v:fill type="solid"/>
              </v:shape>
            </v:group>
            <v:group style="position:absolute;left:8868;top:2786;width:10;height:20" coordorigin="8868,2786" coordsize="10,20">
              <v:shape style="position:absolute;left:8868;top:2786;width:10;height:20" coordorigin="8868,2786" coordsize="10,20" path="m8868,2806l8877,2806,8877,2786,8868,2786,8868,2806xe" filled="true" fillcolor="#000000" stroked="false">
                <v:path arrowok="t"/>
                <v:fill type="solid"/>
              </v:shape>
            </v:group>
            <v:group style="position:absolute;left:8868;top:2806;width:10;height:20" coordorigin="8868,2806" coordsize="10,20">
              <v:shape style="position:absolute;left:8868;top:2806;width:10;height:20" coordorigin="8868,2806" coordsize="10,20" path="m8868,2825l8877,2825,8877,2806,8868,2806,8868,2825xe" filled="true" fillcolor="#000000" stroked="false">
                <v:path arrowok="t"/>
                <v:fill type="solid"/>
              </v:shape>
            </v:group>
            <v:group style="position:absolute;left:8868;top:2825;width:10;height:20" coordorigin="8868,2825" coordsize="10,20">
              <v:shape style="position:absolute;left:8868;top:2825;width:10;height:20" coordorigin="8868,2825" coordsize="10,20" path="m8868,2844l8877,2844,8877,2825,8868,2825,8868,2844xe" filled="true" fillcolor="#000000" stroked="false">
                <v:path arrowok="t"/>
                <v:fill type="solid"/>
              </v:shape>
            </v:group>
            <v:group style="position:absolute;left:8868;top:2844;width:10;height:20" coordorigin="8868,2844" coordsize="10,20">
              <v:shape style="position:absolute;left:8868;top:2844;width:10;height:20" coordorigin="8868,2844" coordsize="10,20" path="m8868,2863l8877,2863,8877,2844,8868,2844,8868,2863xe" filled="true" fillcolor="#000000" stroked="false">
                <v:path arrowok="t"/>
                <v:fill type="solid"/>
              </v:shape>
            </v:group>
            <v:group style="position:absolute;left:8868;top:2863;width:10;height:20" coordorigin="8868,2863" coordsize="10,20">
              <v:shape style="position:absolute;left:8868;top:2863;width:10;height:20" coordorigin="8868,2863" coordsize="10,20" path="m8868,2882l8877,2882,8877,2863,8868,2863,8868,2882xe" filled="true" fillcolor="#000000" stroked="false">
                <v:path arrowok="t"/>
                <v:fill type="solid"/>
              </v:shape>
            </v:group>
            <v:group style="position:absolute;left:8868;top:2888;width:10;height:2" coordorigin="8868,2888" coordsize="10,2">
              <v:shape style="position:absolute;left:8868;top:2888;width:10;height:2" coordorigin="8868,2888" coordsize="10,0" path="m8868,2888l8877,2888e" filled="false" stroked="true" strokeweight=".599980pt" strokecolor="#000000">
                <v:path arrowok="t"/>
              </v:shape>
            </v:group>
            <v:group style="position:absolute;left:3356;top:2899;width:10;height:2" coordorigin="3356,2899" coordsize="10,2">
              <v:shape style="position:absolute;left:3356;top:2899;width:10;height:2" coordorigin="3356,2899" coordsize="10,0" path="m3356,2899l3365,2899e" filled="false" stroked="true" strokeweight=".48004pt" strokecolor="#000000">
                <v:path arrowok="t"/>
              </v:shape>
              <v:shape style="position:absolute;left:2376;top:2894;width:2240;height:10" type="#_x0000_t75" stroked="false">
                <v:imagedata r:id="rId201" o:title=""/>
              </v:shape>
              <v:shape style="position:absolute;left:4611;top:2894;width:713;height:10" type="#_x0000_t75" stroked="false">
                <v:imagedata r:id="rId137" o:title=""/>
              </v:shape>
              <v:shape style="position:absolute;left:5319;top:2894;width:3548;height:10" type="#_x0000_t75" stroked="false">
                <v:imagedata r:id="rId198" o:title=""/>
              </v:shape>
              <v:shape style="position:absolute;left:8863;top:2894;width:1853;height:10" type="#_x0000_t75" stroked="false">
                <v:imagedata r:id="rId199" o:title=""/>
              </v:shape>
            </v:group>
            <v:group style="position:absolute;left:3356;top:2904;width:10;height:20" coordorigin="3356,2904" coordsize="10,20">
              <v:shape style="position:absolute;left:3356;top:2904;width:10;height:20" coordorigin="3356,2904" coordsize="10,20" path="m3356,2923l3365,2923,3365,2904,3356,2904,3356,2923xe" filled="true" fillcolor="#000000" stroked="false">
                <v:path arrowok="t"/>
                <v:fill type="solid"/>
              </v:shape>
            </v:group>
            <v:group style="position:absolute;left:3356;top:2923;width:10;height:20" coordorigin="3356,2923" coordsize="10,20">
              <v:shape style="position:absolute;left:3356;top:2923;width:10;height:20" coordorigin="3356,2923" coordsize="10,20" path="m3356,2942l3365,2942,3365,2923,3356,2923,3356,2942xe" filled="true" fillcolor="#000000" stroked="false">
                <v:path arrowok="t"/>
                <v:fill type="solid"/>
              </v:shape>
            </v:group>
            <v:group style="position:absolute;left:3356;top:2942;width:10;height:20" coordorigin="3356,2942" coordsize="10,20">
              <v:shape style="position:absolute;left:3356;top:2942;width:10;height:20" coordorigin="3356,2942" coordsize="10,20" path="m3356,2962l3365,2962,3365,2942,3356,2942,3356,2962xe" filled="true" fillcolor="#000000" stroked="false">
                <v:path arrowok="t"/>
                <v:fill type="solid"/>
              </v:shape>
            </v:group>
            <v:group style="position:absolute;left:3356;top:2962;width:10;height:20" coordorigin="3356,2962" coordsize="10,20">
              <v:shape style="position:absolute;left:3356;top:2962;width:10;height:20" coordorigin="3356,2962" coordsize="10,20" path="m3356,2981l3365,2981,3365,2962,3356,2962,3356,2981xe" filled="true" fillcolor="#000000" stroked="false">
                <v:path arrowok="t"/>
                <v:fill type="solid"/>
              </v:shape>
            </v:group>
            <v:group style="position:absolute;left:3356;top:2981;width:10;height:20" coordorigin="3356,2981" coordsize="10,20">
              <v:shape style="position:absolute;left:3356;top:2981;width:10;height:20" coordorigin="3356,2981" coordsize="10,20" path="m3356,3000l3365,3000,3365,2981,3356,2981,3356,3000xe" filled="true" fillcolor="#000000" stroked="false">
                <v:path arrowok="t"/>
                <v:fill type="solid"/>
              </v:shape>
            </v:group>
            <v:group style="position:absolute;left:3356;top:3000;width:10;height:20" coordorigin="3356,3000" coordsize="10,20">
              <v:shape style="position:absolute;left:3356;top:3000;width:10;height:20" coordorigin="3356,3000" coordsize="10,20" path="m3356,3019l3365,3019,3365,3000,3356,3000,3356,3019xe" filled="true" fillcolor="#000000" stroked="false">
                <v:path arrowok="t"/>
                <v:fill type="solid"/>
              </v:shape>
            </v:group>
            <v:group style="position:absolute;left:3356;top:3019;width:10;height:20" coordorigin="3356,3019" coordsize="10,20">
              <v:shape style="position:absolute;left:3356;top:3019;width:10;height:20" coordorigin="3356,3019" coordsize="10,20" path="m3356,3038l3365,3038,3365,3019,3356,3019,3356,3038xe" filled="true" fillcolor="#000000" stroked="false">
                <v:path arrowok="t"/>
                <v:fill type="solid"/>
              </v:shape>
            </v:group>
            <v:group style="position:absolute;left:3356;top:3038;width:10;height:20" coordorigin="3356,3038" coordsize="10,20">
              <v:shape style="position:absolute;left:3356;top:3038;width:10;height:20" coordorigin="3356,3038" coordsize="10,20" path="m3356,3058l3365,3058,3365,3038,3356,3038,3356,3058xe" filled="true" fillcolor="#000000" stroked="false">
                <v:path arrowok="t"/>
                <v:fill type="solid"/>
              </v:shape>
            </v:group>
            <v:group style="position:absolute;left:3356;top:3058;width:10;height:20" coordorigin="3356,3058" coordsize="10,20">
              <v:shape style="position:absolute;left:3356;top:3058;width:10;height:20" coordorigin="3356,3058" coordsize="10,20" path="m3356,3077l3365,3077,3365,3058,3356,3058,3356,3077xe" filled="true" fillcolor="#000000" stroked="false">
                <v:path arrowok="t"/>
                <v:fill type="solid"/>
              </v:shape>
            </v:group>
            <v:group style="position:absolute;left:3356;top:3077;width:10;height:20" coordorigin="3356,3077" coordsize="10,20">
              <v:shape style="position:absolute;left:3356;top:3077;width:10;height:20" coordorigin="3356,3077" coordsize="10,20" path="m3356,3096l3365,3096,3365,3077,3356,3077,3356,3096xe" filled="true" fillcolor="#000000" stroked="false">
                <v:path arrowok="t"/>
                <v:fill type="solid"/>
              </v:shape>
            </v:group>
            <v:group style="position:absolute;left:3356;top:3096;width:10;height:20" coordorigin="3356,3096" coordsize="10,20">
              <v:shape style="position:absolute;left:3356;top:3096;width:10;height:20" coordorigin="3356,3096" coordsize="10,20" path="m3356,3115l3365,3115,3365,3096,3356,3096,3356,3115xe" filled="true" fillcolor="#000000" stroked="false">
                <v:path arrowok="t"/>
                <v:fill type="solid"/>
              </v:shape>
            </v:group>
            <v:group style="position:absolute;left:3356;top:3115;width:10;height:20" coordorigin="3356,3115" coordsize="10,20">
              <v:shape style="position:absolute;left:3356;top:3115;width:10;height:20" coordorigin="3356,3115" coordsize="10,20" path="m3356,3134l3365,3134,3365,3115,3356,3115,3356,3134xe" filled="true" fillcolor="#000000" stroked="false">
                <v:path arrowok="t"/>
                <v:fill type="solid"/>
              </v:shape>
            </v:group>
            <v:group style="position:absolute;left:3356;top:3134;width:10;height:20" coordorigin="3356,3134" coordsize="10,20">
              <v:shape style="position:absolute;left:3356;top:3134;width:10;height:20" coordorigin="3356,3134" coordsize="10,20" path="m3356,3154l3365,3154,3365,3134,3356,3134,3356,3154xe" filled="true" fillcolor="#000000" stroked="false">
                <v:path arrowok="t"/>
                <v:fill type="solid"/>
              </v:shape>
            </v:group>
            <v:group style="position:absolute;left:3356;top:3154;width:10;height:20" coordorigin="3356,3154" coordsize="10,20">
              <v:shape style="position:absolute;left:3356;top:3154;width:10;height:20" coordorigin="3356,3154" coordsize="10,20" path="m3356,3173l3365,3173,3365,3154,3356,3154,3356,3173xe" filled="true" fillcolor="#000000" stroked="false">
                <v:path arrowok="t"/>
                <v:fill type="solid"/>
              </v:shape>
            </v:group>
            <v:group style="position:absolute;left:3356;top:3173;width:10;height:20" coordorigin="3356,3173" coordsize="10,20">
              <v:shape style="position:absolute;left:3356;top:3173;width:10;height:20" coordorigin="3356,3173" coordsize="10,20" path="m3356,3192l3365,3192,3365,3173,3356,3173,3356,3192xe" filled="true" fillcolor="#000000" stroked="false">
                <v:path arrowok="t"/>
                <v:fill type="solid"/>
              </v:shape>
            </v:group>
            <v:group style="position:absolute;left:3356;top:3192;width:10;height:20" coordorigin="3356,3192" coordsize="10,20">
              <v:shape style="position:absolute;left:3356;top:3192;width:10;height:20" coordorigin="3356,3192" coordsize="10,20" path="m3356,3211l3365,3211,3365,3192,3356,3192,3356,3211xe" filled="true" fillcolor="#000000" stroked="false">
                <v:path arrowok="t"/>
                <v:fill type="solid"/>
              </v:shape>
            </v:group>
            <v:group style="position:absolute;left:3356;top:3211;width:10;height:20" coordorigin="3356,3211" coordsize="10,20">
              <v:shape style="position:absolute;left:3356;top:3211;width:10;height:20" coordorigin="3356,3211" coordsize="10,20" path="m3356,3230l3365,3230,3365,3211,3356,3211,3356,3230xe" filled="true" fillcolor="#000000" stroked="false">
                <v:path arrowok="t"/>
                <v:fill type="solid"/>
              </v:shape>
            </v:group>
            <v:group style="position:absolute;left:3356;top:3230;width:10;height:20" coordorigin="3356,3230" coordsize="10,20">
              <v:shape style="position:absolute;left:3356;top:3230;width:10;height:20" coordorigin="3356,3230" coordsize="10,20" path="m3356,3250l3365,3250,3365,3230,3356,3230,3356,3250xe" filled="true" fillcolor="#000000" stroked="false">
                <v:path arrowok="t"/>
                <v:fill type="solid"/>
              </v:shape>
            </v:group>
            <v:group style="position:absolute;left:3356;top:3250;width:10;height:20" coordorigin="3356,3250" coordsize="10,20">
              <v:shape style="position:absolute;left:3356;top:3250;width:10;height:20" coordorigin="3356,3250" coordsize="10,20" path="m3356,3269l3365,3269,3365,3250,3356,3250,3356,3269xe" filled="true" fillcolor="#000000" stroked="false">
                <v:path arrowok="t"/>
                <v:fill type="solid"/>
              </v:shape>
            </v:group>
            <v:group style="position:absolute;left:3356;top:3269;width:10;height:20" coordorigin="3356,3269" coordsize="10,20">
              <v:shape style="position:absolute;left:3356;top:3269;width:10;height:20" coordorigin="3356,3269" coordsize="10,20" path="m3356,3288l3365,3288,3365,3269,3356,3269,3356,3288xe" filled="true" fillcolor="#000000" stroked="false">
                <v:path arrowok="t"/>
                <v:fill type="solid"/>
              </v:shape>
            </v:group>
            <v:group style="position:absolute;left:3356;top:3288;width:10;height:20" coordorigin="3356,3288" coordsize="10,20">
              <v:shape style="position:absolute;left:3356;top:3288;width:10;height:20" coordorigin="3356,3288" coordsize="10,20" path="m3356,3307l3365,3307,3365,3288,3356,3288,3356,3307xe" filled="true" fillcolor="#000000" stroked="false">
                <v:path arrowok="t"/>
                <v:fill type="solid"/>
              </v:shape>
            </v:group>
            <v:group style="position:absolute;left:3356;top:3307;width:10;height:20" coordorigin="3356,3307" coordsize="10,20">
              <v:shape style="position:absolute;left:3356;top:3307;width:10;height:20" coordorigin="3356,3307" coordsize="10,20" path="m3356,3326l3365,3326,3365,3307,3356,3307,3356,3326xe" filled="true" fillcolor="#000000" stroked="false">
                <v:path arrowok="t"/>
                <v:fill type="solid"/>
              </v:shape>
            </v:group>
            <v:group style="position:absolute;left:3356;top:3326;width:10;height:20" coordorigin="3356,3326" coordsize="10,20">
              <v:shape style="position:absolute;left:3356;top:3326;width:10;height:20" coordorigin="3356,3326" coordsize="10,20" path="m3356,3346l3365,3346,3365,3326,3356,3326,3356,3346xe" filled="true" fillcolor="#000000" stroked="false">
                <v:path arrowok="t"/>
                <v:fill type="solid"/>
              </v:shape>
            </v:group>
            <v:group style="position:absolute;left:3356;top:3346;width:10;height:20" coordorigin="3356,3346" coordsize="10,20">
              <v:shape style="position:absolute;left:3356;top:3346;width:10;height:20" coordorigin="3356,3346" coordsize="10,20" path="m3356,3365l3365,3365,3365,3346,3356,3346,3356,3365xe" filled="true" fillcolor="#000000" stroked="false">
                <v:path arrowok="t"/>
                <v:fill type="solid"/>
              </v:shape>
            </v:group>
            <v:group style="position:absolute;left:3356;top:3365;width:10;height:20" coordorigin="3356,3365" coordsize="10,20">
              <v:shape style="position:absolute;left:3356;top:3365;width:10;height:20" coordorigin="3356,3365" coordsize="10,20" path="m3356,3384l3365,3384,3365,3365,3356,3365,3356,3384xe" filled="true" fillcolor="#000000" stroked="false">
                <v:path arrowok="t"/>
                <v:fill type="solid"/>
              </v:shape>
            </v:group>
            <v:group style="position:absolute;left:3356;top:3384;width:10;height:20" coordorigin="3356,3384" coordsize="10,20">
              <v:shape style="position:absolute;left:3356;top:3384;width:10;height:20" coordorigin="3356,3384" coordsize="10,20" path="m3356,3403l3365,3403,3365,3384,3356,3384,3356,3403xe" filled="true" fillcolor="#000000" stroked="false">
                <v:path arrowok="t"/>
                <v:fill type="solid"/>
              </v:shape>
            </v:group>
            <v:group style="position:absolute;left:3356;top:3403;width:10;height:20" coordorigin="3356,3403" coordsize="10,20">
              <v:shape style="position:absolute;left:3356;top:3403;width:10;height:20" coordorigin="3356,3403" coordsize="10,20" path="m3356,3422l3365,3422,3365,3403,3356,3403,3356,3422xe" filled="true" fillcolor="#000000" stroked="false">
                <v:path arrowok="t"/>
                <v:fill type="solid"/>
              </v:shape>
            </v:group>
            <v:group style="position:absolute;left:3356;top:3422;width:10;height:20" coordorigin="3356,3422" coordsize="10,20">
              <v:shape style="position:absolute;left:3356;top:3422;width:10;height:20" coordorigin="3356,3422" coordsize="10,20" path="m3356,3442l3365,3442,3365,3422,3356,3422,3356,3442xe" filled="true" fillcolor="#000000" stroked="false">
                <v:path arrowok="t"/>
                <v:fill type="solid"/>
              </v:shape>
            </v:group>
            <v:group style="position:absolute;left:3356;top:3442;width:10;height:20" coordorigin="3356,3442" coordsize="10,20">
              <v:shape style="position:absolute;left:3356;top:3442;width:10;height:20" coordorigin="3356,3442" coordsize="10,20" path="m3356,3461l3365,3461,3365,3442,3356,3442,3356,3461xe" filled="true" fillcolor="#000000" stroked="false">
                <v:path arrowok="t"/>
                <v:fill type="solid"/>
              </v:shape>
            </v:group>
            <v:group style="position:absolute;left:3356;top:3461;width:10;height:20" coordorigin="3356,3461" coordsize="10,20">
              <v:shape style="position:absolute;left:3356;top:3461;width:10;height:20" coordorigin="3356,3461" coordsize="10,20" path="m3356,3480l3365,3480,3365,3461,3356,3461,3356,3480xe" filled="true" fillcolor="#000000" stroked="false">
                <v:path arrowok="t"/>
                <v:fill type="solid"/>
              </v:shape>
            </v:group>
            <v:group style="position:absolute;left:3356;top:3480;width:10;height:20" coordorigin="3356,3480" coordsize="10,20">
              <v:shape style="position:absolute;left:3356;top:3480;width:10;height:20" coordorigin="3356,3480" coordsize="10,20" path="m3356,3499l3365,3499,3365,3480,3356,3480,3356,3499xe" filled="true" fillcolor="#000000" stroked="false">
                <v:path arrowok="t"/>
                <v:fill type="solid"/>
              </v:shape>
            </v:group>
            <v:group style="position:absolute;left:3356;top:3499;width:10;height:20" coordorigin="3356,3499" coordsize="10,20">
              <v:shape style="position:absolute;left:3356;top:3499;width:10;height:20" coordorigin="3356,3499" coordsize="10,20" path="m3356,3518l3365,3518,3365,3499,3356,3499,3356,3518xe" filled="true" fillcolor="#000000" stroked="false">
                <v:path arrowok="t"/>
                <v:fill type="solid"/>
              </v:shape>
            </v:group>
            <v:group style="position:absolute;left:3356;top:3518;width:10;height:20" coordorigin="3356,3518" coordsize="10,20">
              <v:shape style="position:absolute;left:3356;top:3518;width:10;height:20" coordorigin="3356,3518" coordsize="10,20" path="m3356,3538l3365,3538,3365,3518,3356,3518,3356,3538xe" filled="true" fillcolor="#000000" stroked="false">
                <v:path arrowok="t"/>
                <v:fill type="solid"/>
              </v:shape>
            </v:group>
            <v:group style="position:absolute;left:3356;top:3538;width:10;height:20" coordorigin="3356,3538" coordsize="10,20">
              <v:shape style="position:absolute;left:3356;top:3538;width:10;height:20" coordorigin="3356,3538" coordsize="10,20" path="m3356,3557l3365,3557,3365,3538,3356,3538,3356,3557xe" filled="true" fillcolor="#000000" stroked="false">
                <v:path arrowok="t"/>
                <v:fill type="solid"/>
              </v:shape>
            </v:group>
            <v:group style="position:absolute;left:3356;top:3557;width:10;height:20" coordorigin="3356,3557" coordsize="10,20">
              <v:shape style="position:absolute;left:3356;top:3557;width:10;height:20" coordorigin="3356,3557" coordsize="10,20" path="m3356,3576l3365,3576,3365,3557,3356,3557,3356,3576xe" filled="true" fillcolor="#000000" stroked="false">
                <v:path arrowok="t"/>
                <v:fill type="solid"/>
              </v:shape>
            </v:group>
            <v:group style="position:absolute;left:3356;top:3576;width:10;height:20" coordorigin="3356,3576" coordsize="10,20">
              <v:shape style="position:absolute;left:3356;top:3576;width:10;height:20" coordorigin="3356,3576" coordsize="10,20" path="m3356,3595l3365,3595,3365,3576,3356,3576,3356,3595xe" filled="true" fillcolor="#000000" stroked="false">
                <v:path arrowok="t"/>
                <v:fill type="solid"/>
              </v:shape>
            </v:group>
            <v:group style="position:absolute;left:3356;top:3595;width:10;height:20" coordorigin="3356,3595" coordsize="10,20">
              <v:shape style="position:absolute;left:3356;top:3595;width:10;height:20" coordorigin="3356,3595" coordsize="10,20" path="m3356,3614l3365,3614,3365,3595,3356,3595,3356,3614xe" filled="true" fillcolor="#000000" stroked="false">
                <v:path arrowok="t"/>
                <v:fill type="solid"/>
              </v:shape>
            </v:group>
            <v:group style="position:absolute;left:3356;top:3614;width:10;height:20" coordorigin="3356,3614" coordsize="10,20">
              <v:shape style="position:absolute;left:3356;top:3614;width:10;height:20" coordorigin="3356,3614" coordsize="10,20" path="m3356,3634l3365,3634,3365,3614,3356,3614,3356,3634xe" filled="true" fillcolor="#000000" stroked="false">
                <v:path arrowok="t"/>
                <v:fill type="solid"/>
              </v:shape>
            </v:group>
            <v:group style="position:absolute;left:3356;top:3634;width:10;height:20" coordorigin="3356,3634" coordsize="10,20">
              <v:shape style="position:absolute;left:3356;top:3634;width:10;height:20" coordorigin="3356,3634" coordsize="10,20" path="m3356,3653l3365,3653,3365,3634,3356,3634,3356,3653xe" filled="true" fillcolor="#000000" stroked="false">
                <v:path arrowok="t"/>
                <v:fill type="solid"/>
              </v:shape>
            </v:group>
            <v:group style="position:absolute;left:3356;top:3653;width:10;height:20" coordorigin="3356,3653" coordsize="10,20">
              <v:shape style="position:absolute;left:3356;top:3653;width:10;height:20" coordorigin="3356,3653" coordsize="10,20" path="m3356,3672l3365,3672,3365,3653,3356,3653,3356,3672xe" filled="true" fillcolor="#000000" stroked="false">
                <v:path arrowok="t"/>
                <v:fill type="solid"/>
              </v:shape>
            </v:group>
            <v:group style="position:absolute;left:3356;top:3672;width:10;height:20" coordorigin="3356,3672" coordsize="10,20">
              <v:shape style="position:absolute;left:3356;top:3672;width:10;height:20" coordorigin="3356,3672" coordsize="10,20" path="m3356,3691l3365,3691,3365,3672,3356,3672,3356,3691xe" filled="true" fillcolor="#000000" stroked="false">
                <v:path arrowok="t"/>
                <v:fill type="solid"/>
              </v:shape>
            </v:group>
            <v:group style="position:absolute;left:3356;top:3698;width:10;height:2" coordorigin="3356,3698" coordsize="10,2">
              <v:shape style="position:absolute;left:3356;top:3698;width:10;height:2" coordorigin="3356,3698" coordsize="10,0" path="m3356,3698l3365,3698e" filled="false" stroked="true" strokeweight=".71997pt" strokecolor="#000000">
                <v:path arrowok="t"/>
              </v:shape>
            </v:group>
            <v:group style="position:absolute;left:5324;top:2904;width:10;height:20" coordorigin="5324,2904" coordsize="10,20">
              <v:shape style="position:absolute;left:5324;top:2904;width:10;height:20" coordorigin="5324,2904" coordsize="10,20" path="m5324,2923l5334,2923,5334,2904,5324,2904,5324,2923xe" filled="true" fillcolor="#000000" stroked="false">
                <v:path arrowok="t"/>
                <v:fill type="solid"/>
              </v:shape>
            </v:group>
            <v:group style="position:absolute;left:5324;top:2923;width:10;height:20" coordorigin="5324,2923" coordsize="10,20">
              <v:shape style="position:absolute;left:5324;top:2923;width:10;height:20" coordorigin="5324,2923" coordsize="10,20" path="m5324,2942l5334,2942,5334,2923,5324,2923,5324,2942xe" filled="true" fillcolor="#000000" stroked="false">
                <v:path arrowok="t"/>
                <v:fill type="solid"/>
              </v:shape>
            </v:group>
            <v:group style="position:absolute;left:5324;top:2942;width:10;height:20" coordorigin="5324,2942" coordsize="10,20">
              <v:shape style="position:absolute;left:5324;top:2942;width:10;height:20" coordorigin="5324,2942" coordsize="10,20" path="m5324,2962l5334,2962,5334,2942,5324,2942,5324,2962xe" filled="true" fillcolor="#000000" stroked="false">
                <v:path arrowok="t"/>
                <v:fill type="solid"/>
              </v:shape>
            </v:group>
            <v:group style="position:absolute;left:5324;top:2962;width:10;height:20" coordorigin="5324,2962" coordsize="10,20">
              <v:shape style="position:absolute;left:5324;top:2962;width:10;height:20" coordorigin="5324,2962" coordsize="10,20" path="m5324,2981l5334,2981,5334,2962,5324,2962,5324,2981xe" filled="true" fillcolor="#000000" stroked="false">
                <v:path arrowok="t"/>
                <v:fill type="solid"/>
              </v:shape>
            </v:group>
            <v:group style="position:absolute;left:5324;top:2981;width:10;height:20" coordorigin="5324,2981" coordsize="10,20">
              <v:shape style="position:absolute;left:5324;top:2981;width:10;height:20" coordorigin="5324,2981" coordsize="10,20" path="m5324,3000l5334,3000,5334,2981,5324,2981,5324,3000xe" filled="true" fillcolor="#000000" stroked="false">
                <v:path arrowok="t"/>
                <v:fill type="solid"/>
              </v:shape>
            </v:group>
            <v:group style="position:absolute;left:5324;top:3000;width:10;height:20" coordorigin="5324,3000" coordsize="10,20">
              <v:shape style="position:absolute;left:5324;top:3000;width:10;height:20" coordorigin="5324,3000" coordsize="10,20" path="m5324,3019l5334,3019,5334,3000,5324,3000,5324,3019xe" filled="true" fillcolor="#000000" stroked="false">
                <v:path arrowok="t"/>
                <v:fill type="solid"/>
              </v:shape>
            </v:group>
            <v:group style="position:absolute;left:5324;top:3019;width:10;height:20" coordorigin="5324,3019" coordsize="10,20">
              <v:shape style="position:absolute;left:5324;top:3019;width:10;height:20" coordorigin="5324,3019" coordsize="10,20" path="m5324,3038l5334,3038,5334,3019,5324,3019,5324,3038xe" filled="true" fillcolor="#000000" stroked="false">
                <v:path arrowok="t"/>
                <v:fill type="solid"/>
              </v:shape>
            </v:group>
            <v:group style="position:absolute;left:5324;top:3038;width:10;height:20" coordorigin="5324,3038" coordsize="10,20">
              <v:shape style="position:absolute;left:5324;top:3038;width:10;height:20" coordorigin="5324,3038" coordsize="10,20" path="m5324,3058l5334,3058,5334,3038,5324,3038,5324,3058xe" filled="true" fillcolor="#000000" stroked="false">
                <v:path arrowok="t"/>
                <v:fill type="solid"/>
              </v:shape>
            </v:group>
            <v:group style="position:absolute;left:5324;top:3058;width:10;height:20" coordorigin="5324,3058" coordsize="10,20">
              <v:shape style="position:absolute;left:5324;top:3058;width:10;height:20" coordorigin="5324,3058" coordsize="10,20" path="m5324,3077l5334,3077,5334,3058,5324,3058,5324,3077xe" filled="true" fillcolor="#000000" stroked="false">
                <v:path arrowok="t"/>
                <v:fill type="solid"/>
              </v:shape>
            </v:group>
            <v:group style="position:absolute;left:5324;top:3077;width:10;height:20" coordorigin="5324,3077" coordsize="10,20">
              <v:shape style="position:absolute;left:5324;top:3077;width:10;height:20" coordorigin="5324,3077" coordsize="10,20" path="m5324,3096l5334,3096,5334,3077,5324,3077,5324,3096xe" filled="true" fillcolor="#000000" stroked="false">
                <v:path arrowok="t"/>
                <v:fill type="solid"/>
              </v:shape>
            </v:group>
            <v:group style="position:absolute;left:5324;top:3096;width:10;height:20" coordorigin="5324,3096" coordsize="10,20">
              <v:shape style="position:absolute;left:5324;top:3096;width:10;height:20" coordorigin="5324,3096" coordsize="10,20" path="m5324,3115l5334,3115,5334,3096,5324,3096,5324,3115xe" filled="true" fillcolor="#000000" stroked="false">
                <v:path arrowok="t"/>
                <v:fill type="solid"/>
              </v:shape>
            </v:group>
            <v:group style="position:absolute;left:5324;top:3115;width:10;height:20" coordorigin="5324,3115" coordsize="10,20">
              <v:shape style="position:absolute;left:5324;top:3115;width:10;height:20" coordorigin="5324,3115" coordsize="10,20" path="m5324,3134l5334,3134,5334,3115,5324,3115,5324,3134xe" filled="true" fillcolor="#000000" stroked="false">
                <v:path arrowok="t"/>
                <v:fill type="solid"/>
              </v:shape>
            </v:group>
            <v:group style="position:absolute;left:5324;top:3134;width:10;height:20" coordorigin="5324,3134" coordsize="10,20">
              <v:shape style="position:absolute;left:5324;top:3134;width:10;height:20" coordorigin="5324,3134" coordsize="10,20" path="m5324,3154l5334,3154,5334,3134,5324,3134,5324,3154xe" filled="true" fillcolor="#000000" stroked="false">
                <v:path arrowok="t"/>
                <v:fill type="solid"/>
              </v:shape>
            </v:group>
            <v:group style="position:absolute;left:5324;top:3154;width:10;height:20" coordorigin="5324,3154" coordsize="10,20">
              <v:shape style="position:absolute;left:5324;top:3154;width:10;height:20" coordorigin="5324,3154" coordsize="10,20" path="m5324,3173l5334,3173,5334,3154,5324,3154,5324,3173xe" filled="true" fillcolor="#000000" stroked="false">
                <v:path arrowok="t"/>
                <v:fill type="solid"/>
              </v:shape>
            </v:group>
            <v:group style="position:absolute;left:5324;top:3173;width:10;height:20" coordorigin="5324,3173" coordsize="10,20">
              <v:shape style="position:absolute;left:5324;top:3173;width:10;height:20" coordorigin="5324,3173" coordsize="10,20" path="m5324,3192l5334,3192,5334,3173,5324,3173,5324,3192xe" filled="true" fillcolor="#000000" stroked="false">
                <v:path arrowok="t"/>
                <v:fill type="solid"/>
              </v:shape>
            </v:group>
            <v:group style="position:absolute;left:5324;top:3192;width:10;height:20" coordorigin="5324,3192" coordsize="10,20">
              <v:shape style="position:absolute;left:5324;top:3192;width:10;height:20" coordorigin="5324,3192" coordsize="10,20" path="m5324,3211l5334,3211,5334,3192,5324,3192,5324,3211xe" filled="true" fillcolor="#000000" stroked="false">
                <v:path arrowok="t"/>
                <v:fill type="solid"/>
              </v:shape>
            </v:group>
            <v:group style="position:absolute;left:5324;top:3211;width:10;height:20" coordorigin="5324,3211" coordsize="10,20">
              <v:shape style="position:absolute;left:5324;top:3211;width:10;height:20" coordorigin="5324,3211" coordsize="10,20" path="m5324,3230l5334,3230,5334,3211,5324,3211,5324,3230xe" filled="true" fillcolor="#000000" stroked="false">
                <v:path arrowok="t"/>
                <v:fill type="solid"/>
              </v:shape>
            </v:group>
            <v:group style="position:absolute;left:5324;top:3230;width:10;height:20" coordorigin="5324,3230" coordsize="10,20">
              <v:shape style="position:absolute;left:5324;top:3230;width:10;height:20" coordorigin="5324,3230" coordsize="10,20" path="m5324,3250l5334,3250,5334,3230,5324,3230,5324,3250xe" filled="true" fillcolor="#000000" stroked="false">
                <v:path arrowok="t"/>
                <v:fill type="solid"/>
              </v:shape>
            </v:group>
            <v:group style="position:absolute;left:5324;top:3250;width:10;height:20" coordorigin="5324,3250" coordsize="10,20">
              <v:shape style="position:absolute;left:5324;top:3250;width:10;height:20" coordorigin="5324,3250" coordsize="10,20" path="m5324,3269l5334,3269,5334,3250,5324,3250,5324,3269xe" filled="true" fillcolor="#000000" stroked="false">
                <v:path arrowok="t"/>
                <v:fill type="solid"/>
              </v:shape>
            </v:group>
            <v:group style="position:absolute;left:5324;top:3269;width:10;height:20" coordorigin="5324,3269" coordsize="10,20">
              <v:shape style="position:absolute;left:5324;top:3269;width:10;height:20" coordorigin="5324,3269" coordsize="10,20" path="m5324,3288l5334,3288,5334,3269,5324,3269,5324,3288xe" filled="true" fillcolor="#000000" stroked="false">
                <v:path arrowok="t"/>
                <v:fill type="solid"/>
              </v:shape>
            </v:group>
            <v:group style="position:absolute;left:5324;top:3288;width:10;height:20" coordorigin="5324,3288" coordsize="10,20">
              <v:shape style="position:absolute;left:5324;top:3288;width:10;height:20" coordorigin="5324,3288" coordsize="10,20" path="m5324,3307l5334,3307,5334,3288,5324,3288,5324,3307xe" filled="true" fillcolor="#000000" stroked="false">
                <v:path arrowok="t"/>
                <v:fill type="solid"/>
              </v:shape>
            </v:group>
            <v:group style="position:absolute;left:5324;top:3307;width:10;height:20" coordorigin="5324,3307" coordsize="10,20">
              <v:shape style="position:absolute;left:5324;top:3307;width:10;height:20" coordorigin="5324,3307" coordsize="10,20" path="m5324,3326l5334,3326,5334,3307,5324,3307,5324,3326xe" filled="true" fillcolor="#000000" stroked="false">
                <v:path arrowok="t"/>
                <v:fill type="solid"/>
              </v:shape>
            </v:group>
            <v:group style="position:absolute;left:5324;top:3326;width:10;height:20" coordorigin="5324,3326" coordsize="10,20">
              <v:shape style="position:absolute;left:5324;top:3326;width:10;height:20" coordorigin="5324,3326" coordsize="10,20" path="m5324,3346l5334,3346,5334,3326,5324,3326,5324,3346xe" filled="true" fillcolor="#000000" stroked="false">
                <v:path arrowok="t"/>
                <v:fill type="solid"/>
              </v:shape>
            </v:group>
            <v:group style="position:absolute;left:5324;top:3346;width:10;height:20" coordorigin="5324,3346" coordsize="10,20">
              <v:shape style="position:absolute;left:5324;top:3346;width:10;height:20" coordorigin="5324,3346" coordsize="10,20" path="m5324,3365l5334,3365,5334,3346,5324,3346,5324,3365xe" filled="true" fillcolor="#000000" stroked="false">
                <v:path arrowok="t"/>
                <v:fill type="solid"/>
              </v:shape>
            </v:group>
            <v:group style="position:absolute;left:5324;top:3365;width:10;height:20" coordorigin="5324,3365" coordsize="10,20">
              <v:shape style="position:absolute;left:5324;top:3365;width:10;height:20" coordorigin="5324,3365" coordsize="10,20" path="m5324,3384l5334,3384,5334,3365,5324,3365,5324,3384xe" filled="true" fillcolor="#000000" stroked="false">
                <v:path arrowok="t"/>
                <v:fill type="solid"/>
              </v:shape>
            </v:group>
            <v:group style="position:absolute;left:5324;top:3384;width:10;height:20" coordorigin="5324,3384" coordsize="10,20">
              <v:shape style="position:absolute;left:5324;top:3384;width:10;height:20" coordorigin="5324,3384" coordsize="10,20" path="m5324,3403l5334,3403,5334,3384,5324,3384,5324,3403xe" filled="true" fillcolor="#000000" stroked="false">
                <v:path arrowok="t"/>
                <v:fill type="solid"/>
              </v:shape>
            </v:group>
            <v:group style="position:absolute;left:5324;top:3403;width:10;height:20" coordorigin="5324,3403" coordsize="10,20">
              <v:shape style="position:absolute;left:5324;top:3403;width:10;height:20" coordorigin="5324,3403" coordsize="10,20" path="m5324,3422l5334,3422,5334,3403,5324,3403,5324,3422xe" filled="true" fillcolor="#000000" stroked="false">
                <v:path arrowok="t"/>
                <v:fill type="solid"/>
              </v:shape>
            </v:group>
            <v:group style="position:absolute;left:5324;top:3422;width:10;height:20" coordorigin="5324,3422" coordsize="10,20">
              <v:shape style="position:absolute;left:5324;top:3422;width:10;height:20" coordorigin="5324,3422" coordsize="10,20" path="m5324,3442l5334,3442,5334,3422,5324,3422,5324,3442xe" filled="true" fillcolor="#000000" stroked="false">
                <v:path arrowok="t"/>
                <v:fill type="solid"/>
              </v:shape>
            </v:group>
            <v:group style="position:absolute;left:5324;top:3442;width:10;height:20" coordorigin="5324,3442" coordsize="10,20">
              <v:shape style="position:absolute;left:5324;top:3442;width:10;height:20" coordorigin="5324,3442" coordsize="10,20" path="m5324,3461l5334,3461,5334,3442,5324,3442,5324,3461xe" filled="true" fillcolor="#000000" stroked="false">
                <v:path arrowok="t"/>
                <v:fill type="solid"/>
              </v:shape>
            </v:group>
            <v:group style="position:absolute;left:5324;top:3461;width:10;height:20" coordorigin="5324,3461" coordsize="10,20">
              <v:shape style="position:absolute;left:5324;top:3461;width:10;height:20" coordorigin="5324,3461" coordsize="10,20" path="m5324,3480l5334,3480,5334,3461,5324,3461,5324,3480xe" filled="true" fillcolor="#000000" stroked="false">
                <v:path arrowok="t"/>
                <v:fill type="solid"/>
              </v:shape>
            </v:group>
            <v:group style="position:absolute;left:5324;top:3480;width:10;height:20" coordorigin="5324,3480" coordsize="10,20">
              <v:shape style="position:absolute;left:5324;top:3480;width:10;height:20" coordorigin="5324,3480" coordsize="10,20" path="m5324,3499l5334,3499,5334,3480,5324,3480,5324,3499xe" filled="true" fillcolor="#000000" stroked="false">
                <v:path arrowok="t"/>
                <v:fill type="solid"/>
              </v:shape>
            </v:group>
            <v:group style="position:absolute;left:5324;top:3499;width:10;height:20" coordorigin="5324,3499" coordsize="10,20">
              <v:shape style="position:absolute;left:5324;top:3499;width:10;height:20" coordorigin="5324,3499" coordsize="10,20" path="m5324,3518l5334,3518,5334,3499,5324,3499,5324,3518xe" filled="true" fillcolor="#000000" stroked="false">
                <v:path arrowok="t"/>
                <v:fill type="solid"/>
              </v:shape>
            </v:group>
            <v:group style="position:absolute;left:5324;top:3518;width:10;height:20" coordorigin="5324,3518" coordsize="10,20">
              <v:shape style="position:absolute;left:5324;top:3518;width:10;height:20" coordorigin="5324,3518" coordsize="10,20" path="m5324,3538l5334,3538,5334,3518,5324,3518,5324,3538xe" filled="true" fillcolor="#000000" stroked="false">
                <v:path arrowok="t"/>
                <v:fill type="solid"/>
              </v:shape>
            </v:group>
            <v:group style="position:absolute;left:5324;top:3538;width:10;height:20" coordorigin="5324,3538" coordsize="10,20">
              <v:shape style="position:absolute;left:5324;top:3538;width:10;height:20" coordorigin="5324,3538" coordsize="10,20" path="m5324,3557l5334,3557,5334,3538,5324,3538,5324,3557xe" filled="true" fillcolor="#000000" stroked="false">
                <v:path arrowok="t"/>
                <v:fill type="solid"/>
              </v:shape>
            </v:group>
            <v:group style="position:absolute;left:5324;top:3557;width:10;height:20" coordorigin="5324,3557" coordsize="10,20">
              <v:shape style="position:absolute;left:5324;top:3557;width:10;height:20" coordorigin="5324,3557" coordsize="10,20" path="m5324,3576l5334,3576,5334,3557,5324,3557,5324,3576xe" filled="true" fillcolor="#000000" stroked="false">
                <v:path arrowok="t"/>
                <v:fill type="solid"/>
              </v:shape>
            </v:group>
            <v:group style="position:absolute;left:5324;top:3576;width:10;height:20" coordorigin="5324,3576" coordsize="10,20">
              <v:shape style="position:absolute;left:5324;top:3576;width:10;height:20" coordorigin="5324,3576" coordsize="10,20" path="m5324,3595l5334,3595,5334,3576,5324,3576,5324,3595xe" filled="true" fillcolor="#000000" stroked="false">
                <v:path arrowok="t"/>
                <v:fill type="solid"/>
              </v:shape>
            </v:group>
            <v:group style="position:absolute;left:5324;top:3595;width:10;height:20" coordorigin="5324,3595" coordsize="10,20">
              <v:shape style="position:absolute;left:5324;top:3595;width:10;height:20" coordorigin="5324,3595" coordsize="10,20" path="m5324,3614l5334,3614,5334,3595,5324,3595,5324,3614xe" filled="true" fillcolor="#000000" stroked="false">
                <v:path arrowok="t"/>
                <v:fill type="solid"/>
              </v:shape>
            </v:group>
            <v:group style="position:absolute;left:5324;top:3614;width:10;height:20" coordorigin="5324,3614" coordsize="10,20">
              <v:shape style="position:absolute;left:5324;top:3614;width:10;height:20" coordorigin="5324,3614" coordsize="10,20" path="m5324,3634l5334,3634,5334,3614,5324,3614,5324,3634xe" filled="true" fillcolor="#000000" stroked="false">
                <v:path arrowok="t"/>
                <v:fill type="solid"/>
              </v:shape>
            </v:group>
            <v:group style="position:absolute;left:5324;top:3634;width:10;height:20" coordorigin="5324,3634" coordsize="10,20">
              <v:shape style="position:absolute;left:5324;top:3634;width:10;height:20" coordorigin="5324,3634" coordsize="10,20" path="m5324,3653l5334,3653,5334,3634,5324,3634,5324,3653xe" filled="true" fillcolor="#000000" stroked="false">
                <v:path arrowok="t"/>
                <v:fill type="solid"/>
              </v:shape>
            </v:group>
            <v:group style="position:absolute;left:5324;top:3653;width:10;height:20" coordorigin="5324,3653" coordsize="10,20">
              <v:shape style="position:absolute;left:5324;top:3653;width:10;height:20" coordorigin="5324,3653" coordsize="10,20" path="m5324,3672l5334,3672,5334,3653,5324,3653,5324,3672xe" filled="true" fillcolor="#000000" stroked="false">
                <v:path arrowok="t"/>
                <v:fill type="solid"/>
              </v:shape>
            </v:group>
            <v:group style="position:absolute;left:5324;top:3672;width:10;height:20" coordorigin="5324,3672" coordsize="10,20">
              <v:shape style="position:absolute;left:5324;top:3672;width:10;height:20" coordorigin="5324,3672" coordsize="10,20" path="m5324,3691l5334,3691,5334,3672,5324,3672,5324,3691xe" filled="true" fillcolor="#000000" stroked="false">
                <v:path arrowok="t"/>
                <v:fill type="solid"/>
              </v:shape>
            </v:group>
            <v:group style="position:absolute;left:5324;top:3698;width:10;height:2" coordorigin="5324,3698" coordsize="10,2">
              <v:shape style="position:absolute;left:5324;top:3698;width:10;height:2" coordorigin="5324,3698" coordsize="10,0" path="m5324,3698l5334,3698e" filled="false" stroked="true" strokeweight=".71997pt" strokecolor="#000000">
                <v:path arrowok="t"/>
              </v:shape>
            </v:group>
            <v:group style="position:absolute;left:6990;top:2904;width:10;height:20" coordorigin="6990,2904" coordsize="10,20">
              <v:shape style="position:absolute;left:6990;top:2904;width:10;height:20" coordorigin="6990,2904" coordsize="10,20" path="m6990,2923l7000,2923,7000,2904,6990,2904,6990,2923xe" filled="true" fillcolor="#000000" stroked="false">
                <v:path arrowok="t"/>
                <v:fill type="solid"/>
              </v:shape>
            </v:group>
            <v:group style="position:absolute;left:6990;top:2923;width:10;height:20" coordorigin="6990,2923" coordsize="10,20">
              <v:shape style="position:absolute;left:6990;top:2923;width:10;height:20" coordorigin="6990,2923" coordsize="10,20" path="m6990,2942l7000,2942,7000,2923,6990,2923,6990,2942xe" filled="true" fillcolor="#000000" stroked="false">
                <v:path arrowok="t"/>
                <v:fill type="solid"/>
              </v:shape>
            </v:group>
            <v:group style="position:absolute;left:6990;top:2942;width:10;height:20" coordorigin="6990,2942" coordsize="10,20">
              <v:shape style="position:absolute;left:6990;top:2942;width:10;height:20" coordorigin="6990,2942" coordsize="10,20" path="m6990,2962l7000,2962,7000,2942,6990,2942,6990,2962xe" filled="true" fillcolor="#000000" stroked="false">
                <v:path arrowok="t"/>
                <v:fill type="solid"/>
              </v:shape>
            </v:group>
            <v:group style="position:absolute;left:6990;top:2962;width:10;height:20" coordorigin="6990,2962" coordsize="10,20">
              <v:shape style="position:absolute;left:6990;top:2962;width:10;height:20" coordorigin="6990,2962" coordsize="10,20" path="m6990,2981l7000,2981,7000,2962,6990,2962,6990,2981xe" filled="true" fillcolor="#000000" stroked="false">
                <v:path arrowok="t"/>
                <v:fill type="solid"/>
              </v:shape>
            </v:group>
            <v:group style="position:absolute;left:6990;top:2981;width:10;height:20" coordorigin="6990,2981" coordsize="10,20">
              <v:shape style="position:absolute;left:6990;top:2981;width:10;height:20" coordorigin="6990,2981" coordsize="10,20" path="m6990,3000l7000,3000,7000,2981,6990,2981,6990,3000xe" filled="true" fillcolor="#000000" stroked="false">
                <v:path arrowok="t"/>
                <v:fill type="solid"/>
              </v:shape>
            </v:group>
            <v:group style="position:absolute;left:6990;top:3000;width:10;height:20" coordorigin="6990,3000" coordsize="10,20">
              <v:shape style="position:absolute;left:6990;top:3000;width:10;height:20" coordorigin="6990,3000" coordsize="10,20" path="m6990,3019l7000,3019,7000,3000,6990,3000,6990,3019xe" filled="true" fillcolor="#000000" stroked="false">
                <v:path arrowok="t"/>
                <v:fill type="solid"/>
              </v:shape>
            </v:group>
            <v:group style="position:absolute;left:6990;top:3019;width:10;height:20" coordorigin="6990,3019" coordsize="10,20">
              <v:shape style="position:absolute;left:6990;top:3019;width:10;height:20" coordorigin="6990,3019" coordsize="10,20" path="m6990,3038l7000,3038,7000,3019,6990,3019,6990,3038xe" filled="true" fillcolor="#000000" stroked="false">
                <v:path arrowok="t"/>
                <v:fill type="solid"/>
              </v:shape>
            </v:group>
            <v:group style="position:absolute;left:6990;top:3038;width:10;height:20" coordorigin="6990,3038" coordsize="10,20">
              <v:shape style="position:absolute;left:6990;top:3038;width:10;height:20" coordorigin="6990,3038" coordsize="10,20" path="m6990,3058l7000,3058,7000,3038,6990,3038,6990,3058xe" filled="true" fillcolor="#000000" stroked="false">
                <v:path arrowok="t"/>
                <v:fill type="solid"/>
              </v:shape>
            </v:group>
            <v:group style="position:absolute;left:6990;top:3058;width:10;height:20" coordorigin="6990,3058" coordsize="10,20">
              <v:shape style="position:absolute;left:6990;top:3058;width:10;height:20" coordorigin="6990,3058" coordsize="10,20" path="m6990,3077l7000,3077,7000,3058,6990,3058,6990,3077xe" filled="true" fillcolor="#000000" stroked="false">
                <v:path arrowok="t"/>
                <v:fill type="solid"/>
              </v:shape>
            </v:group>
            <v:group style="position:absolute;left:6990;top:3077;width:10;height:20" coordorigin="6990,3077" coordsize="10,20">
              <v:shape style="position:absolute;left:6990;top:3077;width:10;height:20" coordorigin="6990,3077" coordsize="10,20" path="m6990,3096l7000,3096,7000,3077,6990,3077,6990,3096xe" filled="true" fillcolor="#000000" stroked="false">
                <v:path arrowok="t"/>
                <v:fill type="solid"/>
              </v:shape>
            </v:group>
            <v:group style="position:absolute;left:6990;top:3096;width:10;height:20" coordorigin="6990,3096" coordsize="10,20">
              <v:shape style="position:absolute;left:6990;top:3096;width:10;height:20" coordorigin="6990,3096" coordsize="10,20" path="m6990,3115l7000,3115,7000,3096,6990,3096,6990,3115xe" filled="true" fillcolor="#000000" stroked="false">
                <v:path arrowok="t"/>
                <v:fill type="solid"/>
              </v:shape>
            </v:group>
            <v:group style="position:absolute;left:6990;top:3115;width:10;height:20" coordorigin="6990,3115" coordsize="10,20">
              <v:shape style="position:absolute;left:6990;top:3115;width:10;height:20" coordorigin="6990,3115" coordsize="10,20" path="m6990,3134l7000,3134,7000,3115,6990,3115,6990,3134xe" filled="true" fillcolor="#000000" stroked="false">
                <v:path arrowok="t"/>
                <v:fill type="solid"/>
              </v:shape>
            </v:group>
            <v:group style="position:absolute;left:6990;top:3134;width:10;height:20" coordorigin="6990,3134" coordsize="10,20">
              <v:shape style="position:absolute;left:6990;top:3134;width:10;height:20" coordorigin="6990,3134" coordsize="10,20" path="m6990,3154l7000,3154,7000,3134,6990,3134,6990,3154xe" filled="true" fillcolor="#000000" stroked="false">
                <v:path arrowok="t"/>
                <v:fill type="solid"/>
              </v:shape>
            </v:group>
            <v:group style="position:absolute;left:6990;top:3154;width:10;height:20" coordorigin="6990,3154" coordsize="10,20">
              <v:shape style="position:absolute;left:6990;top:3154;width:10;height:20" coordorigin="6990,3154" coordsize="10,20" path="m6990,3173l7000,3173,7000,3154,6990,3154,6990,3173xe" filled="true" fillcolor="#000000" stroked="false">
                <v:path arrowok="t"/>
                <v:fill type="solid"/>
              </v:shape>
            </v:group>
            <v:group style="position:absolute;left:6990;top:3173;width:10;height:20" coordorigin="6990,3173" coordsize="10,20">
              <v:shape style="position:absolute;left:6990;top:3173;width:10;height:20" coordorigin="6990,3173" coordsize="10,20" path="m6990,3192l7000,3192,7000,3173,6990,3173,6990,3192xe" filled="true" fillcolor="#000000" stroked="false">
                <v:path arrowok="t"/>
                <v:fill type="solid"/>
              </v:shape>
            </v:group>
            <v:group style="position:absolute;left:6990;top:3192;width:10;height:20" coordorigin="6990,3192" coordsize="10,20">
              <v:shape style="position:absolute;left:6990;top:3192;width:10;height:20" coordorigin="6990,3192" coordsize="10,20" path="m6990,3211l7000,3211,7000,3192,6990,3192,6990,3211xe" filled="true" fillcolor="#000000" stroked="false">
                <v:path arrowok="t"/>
                <v:fill type="solid"/>
              </v:shape>
            </v:group>
            <v:group style="position:absolute;left:6990;top:3211;width:10;height:20" coordorigin="6990,3211" coordsize="10,20">
              <v:shape style="position:absolute;left:6990;top:3211;width:10;height:20" coordorigin="6990,3211" coordsize="10,20" path="m6990,3230l7000,3230,7000,3211,6990,3211,6990,3230xe" filled="true" fillcolor="#000000" stroked="false">
                <v:path arrowok="t"/>
                <v:fill type="solid"/>
              </v:shape>
            </v:group>
            <v:group style="position:absolute;left:6990;top:3230;width:10;height:20" coordorigin="6990,3230" coordsize="10,20">
              <v:shape style="position:absolute;left:6990;top:3230;width:10;height:20" coordorigin="6990,3230" coordsize="10,20" path="m6990,3250l7000,3250,7000,3230,6990,3230,6990,3250xe" filled="true" fillcolor="#000000" stroked="false">
                <v:path arrowok="t"/>
                <v:fill type="solid"/>
              </v:shape>
            </v:group>
            <v:group style="position:absolute;left:6990;top:3250;width:10;height:20" coordorigin="6990,3250" coordsize="10,20">
              <v:shape style="position:absolute;left:6990;top:3250;width:10;height:20" coordorigin="6990,3250" coordsize="10,20" path="m6990,3269l7000,3269,7000,3250,6990,3250,6990,3269xe" filled="true" fillcolor="#000000" stroked="false">
                <v:path arrowok="t"/>
                <v:fill type="solid"/>
              </v:shape>
            </v:group>
            <v:group style="position:absolute;left:6990;top:3269;width:10;height:20" coordorigin="6990,3269" coordsize="10,20">
              <v:shape style="position:absolute;left:6990;top:3269;width:10;height:20" coordorigin="6990,3269" coordsize="10,20" path="m6990,3288l7000,3288,7000,3269,6990,3269,6990,3288xe" filled="true" fillcolor="#000000" stroked="false">
                <v:path arrowok="t"/>
                <v:fill type="solid"/>
              </v:shape>
            </v:group>
            <v:group style="position:absolute;left:6990;top:3288;width:10;height:20" coordorigin="6990,3288" coordsize="10,20">
              <v:shape style="position:absolute;left:6990;top:3288;width:10;height:20" coordorigin="6990,3288" coordsize="10,20" path="m6990,3307l7000,3307,7000,3288,6990,3288,6990,3307xe" filled="true" fillcolor="#000000" stroked="false">
                <v:path arrowok="t"/>
                <v:fill type="solid"/>
              </v:shape>
            </v:group>
            <v:group style="position:absolute;left:6990;top:3307;width:10;height:20" coordorigin="6990,3307" coordsize="10,20">
              <v:shape style="position:absolute;left:6990;top:3307;width:10;height:20" coordorigin="6990,3307" coordsize="10,20" path="m6990,3326l7000,3326,7000,3307,6990,3307,6990,3326xe" filled="true" fillcolor="#000000" stroked="false">
                <v:path arrowok="t"/>
                <v:fill type="solid"/>
              </v:shape>
            </v:group>
            <v:group style="position:absolute;left:6990;top:3326;width:10;height:20" coordorigin="6990,3326" coordsize="10,20">
              <v:shape style="position:absolute;left:6990;top:3326;width:10;height:20" coordorigin="6990,3326" coordsize="10,20" path="m6990,3346l7000,3346,7000,3326,6990,3326,6990,3346xe" filled="true" fillcolor="#000000" stroked="false">
                <v:path arrowok="t"/>
                <v:fill type="solid"/>
              </v:shape>
            </v:group>
            <v:group style="position:absolute;left:6990;top:3346;width:10;height:20" coordorigin="6990,3346" coordsize="10,20">
              <v:shape style="position:absolute;left:6990;top:3346;width:10;height:20" coordorigin="6990,3346" coordsize="10,20" path="m6990,3365l7000,3365,7000,3346,6990,3346,6990,3365xe" filled="true" fillcolor="#000000" stroked="false">
                <v:path arrowok="t"/>
                <v:fill type="solid"/>
              </v:shape>
            </v:group>
            <v:group style="position:absolute;left:6990;top:3365;width:10;height:20" coordorigin="6990,3365" coordsize="10,20">
              <v:shape style="position:absolute;left:6990;top:3365;width:10;height:20" coordorigin="6990,3365" coordsize="10,20" path="m6990,3384l7000,3384,7000,3365,6990,3365,6990,3384xe" filled="true" fillcolor="#000000" stroked="false">
                <v:path arrowok="t"/>
                <v:fill type="solid"/>
              </v:shape>
            </v:group>
            <v:group style="position:absolute;left:6990;top:3384;width:10;height:20" coordorigin="6990,3384" coordsize="10,20">
              <v:shape style="position:absolute;left:6990;top:3384;width:10;height:20" coordorigin="6990,3384" coordsize="10,20" path="m6990,3403l7000,3403,7000,3384,6990,3384,6990,3403xe" filled="true" fillcolor="#000000" stroked="false">
                <v:path arrowok="t"/>
                <v:fill type="solid"/>
              </v:shape>
            </v:group>
            <v:group style="position:absolute;left:6990;top:3403;width:10;height:20" coordorigin="6990,3403" coordsize="10,20">
              <v:shape style="position:absolute;left:6990;top:3403;width:10;height:20" coordorigin="6990,3403" coordsize="10,20" path="m6990,3422l7000,3422,7000,3403,6990,3403,6990,3422xe" filled="true" fillcolor="#000000" stroked="false">
                <v:path arrowok="t"/>
                <v:fill type="solid"/>
              </v:shape>
            </v:group>
            <v:group style="position:absolute;left:6990;top:3422;width:10;height:20" coordorigin="6990,3422" coordsize="10,20">
              <v:shape style="position:absolute;left:6990;top:3422;width:10;height:20" coordorigin="6990,3422" coordsize="10,20" path="m6990,3442l7000,3442,7000,3422,6990,3422,6990,3442xe" filled="true" fillcolor="#000000" stroked="false">
                <v:path arrowok="t"/>
                <v:fill type="solid"/>
              </v:shape>
            </v:group>
            <v:group style="position:absolute;left:6990;top:3442;width:10;height:20" coordorigin="6990,3442" coordsize="10,20">
              <v:shape style="position:absolute;left:6990;top:3442;width:10;height:20" coordorigin="6990,3442" coordsize="10,20" path="m6990,3461l7000,3461,7000,3442,6990,3442,6990,3461xe" filled="true" fillcolor="#000000" stroked="false">
                <v:path arrowok="t"/>
                <v:fill type="solid"/>
              </v:shape>
            </v:group>
            <v:group style="position:absolute;left:6990;top:3461;width:10;height:20" coordorigin="6990,3461" coordsize="10,20">
              <v:shape style="position:absolute;left:6990;top:3461;width:10;height:20" coordorigin="6990,3461" coordsize="10,20" path="m6990,3480l7000,3480,7000,3461,6990,3461,6990,3480xe" filled="true" fillcolor="#000000" stroked="false">
                <v:path arrowok="t"/>
                <v:fill type="solid"/>
              </v:shape>
            </v:group>
            <v:group style="position:absolute;left:6990;top:3480;width:10;height:20" coordorigin="6990,3480" coordsize="10,20">
              <v:shape style="position:absolute;left:6990;top:3480;width:10;height:20" coordorigin="6990,3480" coordsize="10,20" path="m6990,3499l7000,3499,7000,3480,6990,3480,6990,3499xe" filled="true" fillcolor="#000000" stroked="false">
                <v:path arrowok="t"/>
                <v:fill type="solid"/>
              </v:shape>
            </v:group>
            <v:group style="position:absolute;left:6990;top:3499;width:10;height:20" coordorigin="6990,3499" coordsize="10,20">
              <v:shape style="position:absolute;left:6990;top:3499;width:10;height:20" coordorigin="6990,3499" coordsize="10,20" path="m6990,3518l7000,3518,7000,3499,6990,3499,6990,3518xe" filled="true" fillcolor="#000000" stroked="false">
                <v:path arrowok="t"/>
                <v:fill type="solid"/>
              </v:shape>
            </v:group>
            <v:group style="position:absolute;left:6990;top:3518;width:10;height:20" coordorigin="6990,3518" coordsize="10,20">
              <v:shape style="position:absolute;left:6990;top:3518;width:10;height:20" coordorigin="6990,3518" coordsize="10,20" path="m6990,3538l7000,3538,7000,3518,6990,3518,6990,3538xe" filled="true" fillcolor="#000000" stroked="false">
                <v:path arrowok="t"/>
                <v:fill type="solid"/>
              </v:shape>
            </v:group>
            <v:group style="position:absolute;left:6990;top:3538;width:10;height:20" coordorigin="6990,3538" coordsize="10,20">
              <v:shape style="position:absolute;left:6990;top:3538;width:10;height:20" coordorigin="6990,3538" coordsize="10,20" path="m6990,3557l7000,3557,7000,3538,6990,3538,6990,3557xe" filled="true" fillcolor="#000000" stroked="false">
                <v:path arrowok="t"/>
                <v:fill type="solid"/>
              </v:shape>
            </v:group>
            <v:group style="position:absolute;left:6990;top:3557;width:10;height:20" coordorigin="6990,3557" coordsize="10,20">
              <v:shape style="position:absolute;left:6990;top:3557;width:10;height:20" coordorigin="6990,3557" coordsize="10,20" path="m6990,3576l7000,3576,7000,3557,6990,3557,6990,3576xe" filled="true" fillcolor="#000000" stroked="false">
                <v:path arrowok="t"/>
                <v:fill type="solid"/>
              </v:shape>
            </v:group>
            <v:group style="position:absolute;left:6990;top:3576;width:10;height:20" coordorigin="6990,3576" coordsize="10,20">
              <v:shape style="position:absolute;left:6990;top:3576;width:10;height:20" coordorigin="6990,3576" coordsize="10,20" path="m6990,3595l7000,3595,7000,3576,6990,3576,6990,3595xe" filled="true" fillcolor="#000000" stroked="false">
                <v:path arrowok="t"/>
                <v:fill type="solid"/>
              </v:shape>
            </v:group>
            <v:group style="position:absolute;left:6990;top:3595;width:10;height:20" coordorigin="6990,3595" coordsize="10,20">
              <v:shape style="position:absolute;left:6990;top:3595;width:10;height:20" coordorigin="6990,3595" coordsize="10,20" path="m6990,3614l7000,3614,7000,3595,6990,3595,6990,3614xe" filled="true" fillcolor="#000000" stroked="false">
                <v:path arrowok="t"/>
                <v:fill type="solid"/>
              </v:shape>
            </v:group>
            <v:group style="position:absolute;left:6990;top:3614;width:10;height:20" coordorigin="6990,3614" coordsize="10,20">
              <v:shape style="position:absolute;left:6990;top:3614;width:10;height:20" coordorigin="6990,3614" coordsize="10,20" path="m6990,3634l7000,3634,7000,3614,6990,3614,6990,3634xe" filled="true" fillcolor="#000000" stroked="false">
                <v:path arrowok="t"/>
                <v:fill type="solid"/>
              </v:shape>
            </v:group>
            <v:group style="position:absolute;left:6990;top:3634;width:10;height:20" coordorigin="6990,3634" coordsize="10,20">
              <v:shape style="position:absolute;left:6990;top:3634;width:10;height:20" coordorigin="6990,3634" coordsize="10,20" path="m6990,3653l7000,3653,7000,3634,6990,3634,6990,3653xe" filled="true" fillcolor="#000000" stroked="false">
                <v:path arrowok="t"/>
                <v:fill type="solid"/>
              </v:shape>
            </v:group>
            <v:group style="position:absolute;left:6990;top:3653;width:10;height:20" coordorigin="6990,3653" coordsize="10,20">
              <v:shape style="position:absolute;left:6990;top:3653;width:10;height:20" coordorigin="6990,3653" coordsize="10,20" path="m6990,3672l7000,3672,7000,3653,6990,3653,6990,3672xe" filled="true" fillcolor="#000000" stroked="false">
                <v:path arrowok="t"/>
                <v:fill type="solid"/>
              </v:shape>
            </v:group>
            <v:group style="position:absolute;left:6990;top:3672;width:10;height:20" coordorigin="6990,3672" coordsize="10,20">
              <v:shape style="position:absolute;left:6990;top:3672;width:10;height:20" coordorigin="6990,3672" coordsize="10,20" path="m6990,3691l7000,3691,7000,3672,6990,3672,6990,3691xe" filled="true" fillcolor="#000000" stroked="false">
                <v:path arrowok="t"/>
                <v:fill type="solid"/>
              </v:shape>
            </v:group>
            <v:group style="position:absolute;left:6990;top:3698;width:10;height:2" coordorigin="6990,3698" coordsize="10,2">
              <v:shape style="position:absolute;left:6990;top:3698;width:10;height:2" coordorigin="6990,3698" coordsize="10,0" path="m6990,3698l7000,3698e" filled="false" stroked="true" strokeweight=".71997pt" strokecolor="#000000">
                <v:path arrowok="t"/>
              </v:shape>
            </v:group>
            <v:group style="position:absolute;left:8868;top:2904;width:10;height:20" coordorigin="8868,2904" coordsize="10,20">
              <v:shape style="position:absolute;left:8868;top:2904;width:10;height:20" coordorigin="8868,2904" coordsize="10,20" path="m8868,2923l8877,2923,8877,2904,8868,2904,8868,2923xe" filled="true" fillcolor="#000000" stroked="false">
                <v:path arrowok="t"/>
                <v:fill type="solid"/>
              </v:shape>
            </v:group>
            <v:group style="position:absolute;left:8868;top:2923;width:10;height:20" coordorigin="8868,2923" coordsize="10,20">
              <v:shape style="position:absolute;left:8868;top:2923;width:10;height:20" coordorigin="8868,2923" coordsize="10,20" path="m8868,2942l8877,2942,8877,2923,8868,2923,8868,2942xe" filled="true" fillcolor="#000000" stroked="false">
                <v:path arrowok="t"/>
                <v:fill type="solid"/>
              </v:shape>
            </v:group>
            <v:group style="position:absolute;left:8868;top:2942;width:10;height:20" coordorigin="8868,2942" coordsize="10,20">
              <v:shape style="position:absolute;left:8868;top:2942;width:10;height:20" coordorigin="8868,2942" coordsize="10,20" path="m8868,2962l8877,2962,8877,2942,8868,2942,8868,2962xe" filled="true" fillcolor="#000000" stroked="false">
                <v:path arrowok="t"/>
                <v:fill type="solid"/>
              </v:shape>
            </v:group>
            <v:group style="position:absolute;left:8868;top:2962;width:10;height:20" coordorigin="8868,2962" coordsize="10,20">
              <v:shape style="position:absolute;left:8868;top:2962;width:10;height:20" coordorigin="8868,2962" coordsize="10,20" path="m8868,2981l8877,2981,8877,2962,8868,2962,8868,2981xe" filled="true" fillcolor="#000000" stroked="false">
                <v:path arrowok="t"/>
                <v:fill type="solid"/>
              </v:shape>
            </v:group>
            <v:group style="position:absolute;left:8868;top:2981;width:10;height:20" coordorigin="8868,2981" coordsize="10,20">
              <v:shape style="position:absolute;left:8868;top:2981;width:10;height:20" coordorigin="8868,2981" coordsize="10,20" path="m8868,3000l8877,3000,8877,2981,8868,2981,8868,3000xe" filled="true" fillcolor="#000000" stroked="false">
                <v:path arrowok="t"/>
                <v:fill type="solid"/>
              </v:shape>
            </v:group>
            <v:group style="position:absolute;left:8868;top:3000;width:10;height:20" coordorigin="8868,3000" coordsize="10,20">
              <v:shape style="position:absolute;left:8868;top:3000;width:10;height:20" coordorigin="8868,3000" coordsize="10,20" path="m8868,3019l8877,3019,8877,3000,8868,3000,8868,3019xe" filled="true" fillcolor="#000000" stroked="false">
                <v:path arrowok="t"/>
                <v:fill type="solid"/>
              </v:shape>
            </v:group>
            <v:group style="position:absolute;left:8868;top:3019;width:10;height:20" coordorigin="8868,3019" coordsize="10,20">
              <v:shape style="position:absolute;left:8868;top:3019;width:10;height:20" coordorigin="8868,3019" coordsize="10,20" path="m8868,3038l8877,3038,8877,3019,8868,3019,8868,3038xe" filled="true" fillcolor="#000000" stroked="false">
                <v:path arrowok="t"/>
                <v:fill type="solid"/>
              </v:shape>
            </v:group>
            <v:group style="position:absolute;left:8868;top:3038;width:10;height:20" coordorigin="8868,3038" coordsize="10,20">
              <v:shape style="position:absolute;left:8868;top:3038;width:10;height:20" coordorigin="8868,3038" coordsize="10,20" path="m8868,3058l8877,3058,8877,3038,8868,3038,8868,3058xe" filled="true" fillcolor="#000000" stroked="false">
                <v:path arrowok="t"/>
                <v:fill type="solid"/>
              </v:shape>
            </v:group>
            <v:group style="position:absolute;left:8868;top:3058;width:10;height:20" coordorigin="8868,3058" coordsize="10,20">
              <v:shape style="position:absolute;left:8868;top:3058;width:10;height:20" coordorigin="8868,3058" coordsize="10,20" path="m8868,3077l8877,3077,8877,3058,8868,3058,8868,3077xe" filled="true" fillcolor="#000000" stroked="false">
                <v:path arrowok="t"/>
                <v:fill type="solid"/>
              </v:shape>
            </v:group>
            <v:group style="position:absolute;left:8868;top:3077;width:10;height:20" coordorigin="8868,3077" coordsize="10,20">
              <v:shape style="position:absolute;left:8868;top:3077;width:10;height:20" coordorigin="8868,3077" coordsize="10,20" path="m8868,3096l8877,3096,8877,3077,8868,3077,8868,3096xe" filled="true" fillcolor="#000000" stroked="false">
                <v:path arrowok="t"/>
                <v:fill type="solid"/>
              </v:shape>
            </v:group>
            <v:group style="position:absolute;left:8868;top:3096;width:10;height:20" coordorigin="8868,3096" coordsize="10,20">
              <v:shape style="position:absolute;left:8868;top:3096;width:10;height:20" coordorigin="8868,3096" coordsize="10,20" path="m8868,3115l8877,3115,8877,3096,8868,3096,8868,3115xe" filled="true" fillcolor="#000000" stroked="false">
                <v:path arrowok="t"/>
                <v:fill type="solid"/>
              </v:shape>
            </v:group>
            <v:group style="position:absolute;left:8868;top:3115;width:10;height:20" coordorigin="8868,3115" coordsize="10,20">
              <v:shape style="position:absolute;left:8868;top:3115;width:10;height:20" coordorigin="8868,3115" coordsize="10,20" path="m8868,3134l8877,3134,8877,3115,8868,3115,8868,3134xe" filled="true" fillcolor="#000000" stroked="false">
                <v:path arrowok="t"/>
                <v:fill type="solid"/>
              </v:shape>
            </v:group>
            <v:group style="position:absolute;left:8868;top:3134;width:10;height:20" coordorigin="8868,3134" coordsize="10,20">
              <v:shape style="position:absolute;left:8868;top:3134;width:10;height:20" coordorigin="8868,3134" coordsize="10,20" path="m8868,3154l8877,3154,8877,3134,8868,3134,8868,3154xe" filled="true" fillcolor="#000000" stroked="false">
                <v:path arrowok="t"/>
                <v:fill type="solid"/>
              </v:shape>
            </v:group>
            <v:group style="position:absolute;left:8868;top:3154;width:10;height:20" coordorigin="8868,3154" coordsize="10,20">
              <v:shape style="position:absolute;left:8868;top:3154;width:10;height:20" coordorigin="8868,3154" coordsize="10,20" path="m8868,3173l8877,3173,8877,3154,8868,3154,8868,3173xe" filled="true" fillcolor="#000000" stroked="false">
                <v:path arrowok="t"/>
                <v:fill type="solid"/>
              </v:shape>
            </v:group>
            <v:group style="position:absolute;left:8868;top:3173;width:10;height:20" coordorigin="8868,3173" coordsize="10,20">
              <v:shape style="position:absolute;left:8868;top:3173;width:10;height:20" coordorigin="8868,3173" coordsize="10,20" path="m8868,3192l8877,3192,8877,3173,8868,3173,8868,3192xe" filled="true" fillcolor="#000000" stroked="false">
                <v:path arrowok="t"/>
                <v:fill type="solid"/>
              </v:shape>
            </v:group>
            <v:group style="position:absolute;left:8868;top:3192;width:10;height:20" coordorigin="8868,3192" coordsize="10,20">
              <v:shape style="position:absolute;left:8868;top:3192;width:10;height:20" coordorigin="8868,3192" coordsize="10,20" path="m8868,3211l8877,3211,8877,3192,8868,3192,8868,3211xe" filled="true" fillcolor="#000000" stroked="false">
                <v:path arrowok="t"/>
                <v:fill type="solid"/>
              </v:shape>
            </v:group>
            <v:group style="position:absolute;left:8868;top:3211;width:10;height:20" coordorigin="8868,3211" coordsize="10,20">
              <v:shape style="position:absolute;left:8868;top:3211;width:10;height:20" coordorigin="8868,3211" coordsize="10,20" path="m8868,3230l8877,3230,8877,3211,8868,3211,8868,3230xe" filled="true" fillcolor="#000000" stroked="false">
                <v:path arrowok="t"/>
                <v:fill type="solid"/>
              </v:shape>
            </v:group>
            <v:group style="position:absolute;left:8868;top:3230;width:10;height:20" coordorigin="8868,3230" coordsize="10,20">
              <v:shape style="position:absolute;left:8868;top:3230;width:10;height:20" coordorigin="8868,3230" coordsize="10,20" path="m8868,3250l8877,3250,8877,3230,8868,3230,8868,3250xe" filled="true" fillcolor="#000000" stroked="false">
                <v:path arrowok="t"/>
                <v:fill type="solid"/>
              </v:shape>
            </v:group>
            <v:group style="position:absolute;left:8868;top:3250;width:10;height:20" coordorigin="8868,3250" coordsize="10,20">
              <v:shape style="position:absolute;left:8868;top:3250;width:10;height:20" coordorigin="8868,3250" coordsize="10,20" path="m8868,3269l8877,3269,8877,3250,8868,3250,8868,3269xe" filled="true" fillcolor="#000000" stroked="false">
                <v:path arrowok="t"/>
                <v:fill type="solid"/>
              </v:shape>
            </v:group>
            <v:group style="position:absolute;left:8868;top:3269;width:10;height:20" coordorigin="8868,3269" coordsize="10,20">
              <v:shape style="position:absolute;left:8868;top:3269;width:10;height:20" coordorigin="8868,3269" coordsize="10,20" path="m8868,3288l8877,3288,8877,3269,8868,3269,8868,3288xe" filled="true" fillcolor="#000000" stroked="false">
                <v:path arrowok="t"/>
                <v:fill type="solid"/>
              </v:shape>
            </v:group>
            <v:group style="position:absolute;left:8868;top:3288;width:10;height:20" coordorigin="8868,3288" coordsize="10,20">
              <v:shape style="position:absolute;left:8868;top:3288;width:10;height:20" coordorigin="8868,3288" coordsize="10,20" path="m8868,3307l8877,3307,8877,3288,8868,3288,8868,3307xe" filled="true" fillcolor="#000000" stroked="false">
                <v:path arrowok="t"/>
                <v:fill type="solid"/>
              </v:shape>
            </v:group>
            <v:group style="position:absolute;left:8868;top:3307;width:10;height:20" coordorigin="8868,3307" coordsize="10,20">
              <v:shape style="position:absolute;left:8868;top:3307;width:10;height:20" coordorigin="8868,3307" coordsize="10,20" path="m8868,3326l8877,3326,8877,3307,8868,3307,8868,3326xe" filled="true" fillcolor="#000000" stroked="false">
                <v:path arrowok="t"/>
                <v:fill type="solid"/>
              </v:shape>
            </v:group>
            <v:group style="position:absolute;left:8868;top:3326;width:10;height:20" coordorigin="8868,3326" coordsize="10,20">
              <v:shape style="position:absolute;left:8868;top:3326;width:10;height:20" coordorigin="8868,3326" coordsize="10,20" path="m8868,3346l8877,3346,8877,3326,8868,3326,8868,3346xe" filled="true" fillcolor="#000000" stroked="false">
                <v:path arrowok="t"/>
                <v:fill type="solid"/>
              </v:shape>
            </v:group>
            <v:group style="position:absolute;left:8868;top:3346;width:10;height:20" coordorigin="8868,3346" coordsize="10,20">
              <v:shape style="position:absolute;left:8868;top:3346;width:10;height:20" coordorigin="8868,3346" coordsize="10,20" path="m8868,3365l8877,3365,8877,3346,8868,3346,8868,3365xe" filled="true" fillcolor="#000000" stroked="false">
                <v:path arrowok="t"/>
                <v:fill type="solid"/>
              </v:shape>
            </v:group>
            <v:group style="position:absolute;left:8868;top:3365;width:10;height:20" coordorigin="8868,3365" coordsize="10,20">
              <v:shape style="position:absolute;left:8868;top:3365;width:10;height:20" coordorigin="8868,3365" coordsize="10,20" path="m8868,3384l8877,3384,8877,3365,8868,3365,8868,3384xe" filled="true" fillcolor="#000000" stroked="false">
                <v:path arrowok="t"/>
                <v:fill type="solid"/>
              </v:shape>
            </v:group>
            <v:group style="position:absolute;left:8868;top:3384;width:10;height:20" coordorigin="8868,3384" coordsize="10,20">
              <v:shape style="position:absolute;left:8868;top:3384;width:10;height:20" coordorigin="8868,3384" coordsize="10,20" path="m8868,3403l8877,3403,8877,3384,8868,3384,8868,3403xe" filled="true" fillcolor="#000000" stroked="false">
                <v:path arrowok="t"/>
                <v:fill type="solid"/>
              </v:shape>
            </v:group>
            <v:group style="position:absolute;left:8868;top:3403;width:10;height:20" coordorigin="8868,3403" coordsize="10,20">
              <v:shape style="position:absolute;left:8868;top:3403;width:10;height:20" coordorigin="8868,3403" coordsize="10,20" path="m8868,3422l8877,3422,8877,3403,8868,3403,8868,3422xe" filled="true" fillcolor="#000000" stroked="false">
                <v:path arrowok="t"/>
                <v:fill type="solid"/>
              </v:shape>
            </v:group>
            <v:group style="position:absolute;left:8868;top:3422;width:10;height:20" coordorigin="8868,3422" coordsize="10,20">
              <v:shape style="position:absolute;left:8868;top:3422;width:10;height:20" coordorigin="8868,3422" coordsize="10,20" path="m8868,3442l8877,3442,8877,3422,8868,3422,8868,3442xe" filled="true" fillcolor="#000000" stroked="false">
                <v:path arrowok="t"/>
                <v:fill type="solid"/>
              </v:shape>
            </v:group>
            <v:group style="position:absolute;left:8868;top:3442;width:10;height:20" coordorigin="8868,3442" coordsize="10,20">
              <v:shape style="position:absolute;left:8868;top:3442;width:10;height:20" coordorigin="8868,3442" coordsize="10,20" path="m8868,3461l8877,3461,8877,3442,8868,3442,8868,3461xe" filled="true" fillcolor="#000000" stroked="false">
                <v:path arrowok="t"/>
                <v:fill type="solid"/>
              </v:shape>
            </v:group>
            <v:group style="position:absolute;left:8868;top:3461;width:10;height:20" coordorigin="8868,3461" coordsize="10,20">
              <v:shape style="position:absolute;left:8868;top:3461;width:10;height:20" coordorigin="8868,3461" coordsize="10,20" path="m8868,3480l8877,3480,8877,3461,8868,3461,8868,3480xe" filled="true" fillcolor="#000000" stroked="false">
                <v:path arrowok="t"/>
                <v:fill type="solid"/>
              </v:shape>
            </v:group>
            <v:group style="position:absolute;left:8868;top:3480;width:10;height:20" coordorigin="8868,3480" coordsize="10,20">
              <v:shape style="position:absolute;left:8868;top:3480;width:10;height:20" coordorigin="8868,3480" coordsize="10,20" path="m8868,3499l8877,3499,8877,3480,8868,3480,8868,3499xe" filled="true" fillcolor="#000000" stroked="false">
                <v:path arrowok="t"/>
                <v:fill type="solid"/>
              </v:shape>
            </v:group>
            <v:group style="position:absolute;left:8868;top:3499;width:10;height:20" coordorigin="8868,3499" coordsize="10,20">
              <v:shape style="position:absolute;left:8868;top:3499;width:10;height:20" coordorigin="8868,3499" coordsize="10,20" path="m8868,3518l8877,3518,8877,3499,8868,3499,8868,3518xe" filled="true" fillcolor="#000000" stroked="false">
                <v:path arrowok="t"/>
                <v:fill type="solid"/>
              </v:shape>
            </v:group>
            <v:group style="position:absolute;left:8868;top:3518;width:10;height:20" coordorigin="8868,3518" coordsize="10,20">
              <v:shape style="position:absolute;left:8868;top:3518;width:10;height:20" coordorigin="8868,3518" coordsize="10,20" path="m8868,3538l8877,3538,8877,3518,8868,3518,8868,3538xe" filled="true" fillcolor="#000000" stroked="false">
                <v:path arrowok="t"/>
                <v:fill type="solid"/>
              </v:shape>
            </v:group>
            <v:group style="position:absolute;left:8868;top:3538;width:10;height:20" coordorigin="8868,3538" coordsize="10,20">
              <v:shape style="position:absolute;left:8868;top:3538;width:10;height:20" coordorigin="8868,3538" coordsize="10,20" path="m8868,3557l8877,3557,8877,3538,8868,3538,8868,3557xe" filled="true" fillcolor="#000000" stroked="false">
                <v:path arrowok="t"/>
                <v:fill type="solid"/>
              </v:shape>
            </v:group>
            <v:group style="position:absolute;left:8868;top:3557;width:10;height:20" coordorigin="8868,3557" coordsize="10,20">
              <v:shape style="position:absolute;left:8868;top:3557;width:10;height:20" coordorigin="8868,3557" coordsize="10,20" path="m8868,3576l8877,3576,8877,3557,8868,3557,8868,3576xe" filled="true" fillcolor="#000000" stroked="false">
                <v:path arrowok="t"/>
                <v:fill type="solid"/>
              </v:shape>
            </v:group>
            <v:group style="position:absolute;left:8868;top:3576;width:10;height:20" coordorigin="8868,3576" coordsize="10,20">
              <v:shape style="position:absolute;left:8868;top:3576;width:10;height:20" coordorigin="8868,3576" coordsize="10,20" path="m8868,3595l8877,3595,8877,3576,8868,3576,8868,3595xe" filled="true" fillcolor="#000000" stroked="false">
                <v:path arrowok="t"/>
                <v:fill type="solid"/>
              </v:shape>
            </v:group>
            <v:group style="position:absolute;left:8868;top:3595;width:10;height:20" coordorigin="8868,3595" coordsize="10,20">
              <v:shape style="position:absolute;left:8868;top:3595;width:10;height:20" coordorigin="8868,3595" coordsize="10,20" path="m8868,3614l8877,3614,8877,3595,8868,3595,8868,3614xe" filled="true" fillcolor="#000000" stroked="false">
                <v:path arrowok="t"/>
                <v:fill type="solid"/>
              </v:shape>
            </v:group>
            <v:group style="position:absolute;left:8868;top:3614;width:10;height:20" coordorigin="8868,3614" coordsize="10,20">
              <v:shape style="position:absolute;left:8868;top:3614;width:10;height:20" coordorigin="8868,3614" coordsize="10,20" path="m8868,3634l8877,3634,8877,3614,8868,3614,8868,3634xe" filled="true" fillcolor="#000000" stroked="false">
                <v:path arrowok="t"/>
                <v:fill type="solid"/>
              </v:shape>
            </v:group>
            <v:group style="position:absolute;left:8868;top:3634;width:10;height:20" coordorigin="8868,3634" coordsize="10,20">
              <v:shape style="position:absolute;left:8868;top:3634;width:10;height:20" coordorigin="8868,3634" coordsize="10,20" path="m8868,3653l8877,3653,8877,3634,8868,3634,8868,3653xe" filled="true" fillcolor="#000000" stroked="false">
                <v:path arrowok="t"/>
                <v:fill type="solid"/>
              </v:shape>
            </v:group>
            <v:group style="position:absolute;left:8868;top:3653;width:10;height:20" coordorigin="8868,3653" coordsize="10,20">
              <v:shape style="position:absolute;left:8868;top:3653;width:10;height:20" coordorigin="8868,3653" coordsize="10,20" path="m8868,3672l8877,3672,8877,3653,8868,3653,8868,3672xe" filled="true" fillcolor="#000000" stroked="false">
                <v:path arrowok="t"/>
                <v:fill type="solid"/>
              </v:shape>
            </v:group>
            <v:group style="position:absolute;left:8868;top:3672;width:10;height:20" coordorigin="8868,3672" coordsize="10,20">
              <v:shape style="position:absolute;left:8868;top:3672;width:10;height:20" coordorigin="8868,3672" coordsize="10,20" path="m8868,3691l8877,3691,8877,3672,8868,3672,8868,3691xe" filled="true" fillcolor="#000000" stroked="false">
                <v:path arrowok="t"/>
                <v:fill type="solid"/>
              </v:shape>
            </v:group>
            <v:group style="position:absolute;left:8868;top:3698;width:10;height:2" coordorigin="8868,3698" coordsize="10,2">
              <v:shape style="position:absolute;left:8868;top:3698;width:10;height:2" coordorigin="8868,3698" coordsize="10,0" path="m8868,3698l8877,3698e" filled="false" stroked="true" strokeweight=".71997pt" strokecolor="#000000">
                <v:path arrowok="t"/>
              </v:shape>
              <v:shape style="position:absolute;left:2376;top:3614;width:2259;height:101" type="#_x0000_t75" stroked="false">
                <v:imagedata r:id="rId202" o:title=""/>
              </v:shape>
              <v:shape style="position:absolute;left:4611;top:3706;width:713;height:10" type="#_x0000_t75" stroked="false">
                <v:imagedata r:id="rId203" o:title=""/>
              </v:shape>
              <v:shape style="position:absolute;left:5319;top:3706;width:3548;height:10" type="#_x0000_t75" stroked="false">
                <v:imagedata r:id="rId204" o:title=""/>
              </v:shape>
              <v:shape style="position:absolute;left:8863;top:3706;width:1853;height:10" type="#_x0000_t75" stroked="false">
                <v:imagedata r:id="rId205" o:title=""/>
              </v:shape>
            </v:group>
            <v:group style="position:absolute;left:3356;top:3716;width:10;height:20" coordorigin="3356,3716" coordsize="10,20">
              <v:shape style="position:absolute;left:3356;top:3716;width:10;height:20" coordorigin="3356,3716" coordsize="10,20" path="m3356,3735l3365,3735,3365,3716,3356,3716,3356,3735xe" filled="true" fillcolor="#000000" stroked="false">
                <v:path arrowok="t"/>
                <v:fill type="solid"/>
              </v:shape>
            </v:group>
            <v:group style="position:absolute;left:3356;top:3735;width:10;height:20" coordorigin="3356,3735" coordsize="10,20">
              <v:shape style="position:absolute;left:3356;top:3735;width:10;height:20" coordorigin="3356,3735" coordsize="10,20" path="m3356,3754l3365,3754,3365,3735,3356,3735,3356,3754xe" filled="true" fillcolor="#000000" stroked="false">
                <v:path arrowok="t"/>
                <v:fill type="solid"/>
              </v:shape>
            </v:group>
            <v:group style="position:absolute;left:3356;top:3754;width:10;height:20" coordorigin="3356,3754" coordsize="10,20">
              <v:shape style="position:absolute;left:3356;top:3754;width:10;height:20" coordorigin="3356,3754" coordsize="10,20" path="m3356,3773l3365,3773,3365,3754,3356,3754,3356,3773xe" filled="true" fillcolor="#000000" stroked="false">
                <v:path arrowok="t"/>
                <v:fill type="solid"/>
              </v:shape>
            </v:group>
            <v:group style="position:absolute;left:3356;top:3773;width:10;height:20" coordorigin="3356,3773" coordsize="10,20">
              <v:shape style="position:absolute;left:3356;top:3773;width:10;height:20" coordorigin="3356,3773" coordsize="10,20" path="m3356,3793l3365,3793,3365,3773,3356,3773,3356,3793xe" filled="true" fillcolor="#000000" stroked="false">
                <v:path arrowok="t"/>
                <v:fill type="solid"/>
              </v:shape>
            </v:group>
            <v:group style="position:absolute;left:3356;top:3793;width:10;height:20" coordorigin="3356,3793" coordsize="10,20">
              <v:shape style="position:absolute;left:3356;top:3793;width:10;height:20" coordorigin="3356,3793" coordsize="10,20" path="m3356,3812l3365,3812,3365,3793,3356,3793,3356,3812xe" filled="true" fillcolor="#000000" stroked="false">
                <v:path arrowok="t"/>
                <v:fill type="solid"/>
              </v:shape>
            </v:group>
            <v:group style="position:absolute;left:3356;top:3812;width:10;height:20" coordorigin="3356,3812" coordsize="10,20">
              <v:shape style="position:absolute;left:3356;top:3812;width:10;height:20" coordorigin="3356,3812" coordsize="10,20" path="m3356,3831l3365,3831,3365,3812,3356,3812,3356,3831xe" filled="true" fillcolor="#000000" stroked="false">
                <v:path arrowok="t"/>
                <v:fill type="solid"/>
              </v:shape>
            </v:group>
            <v:group style="position:absolute;left:3356;top:3831;width:10;height:20" coordorigin="3356,3831" coordsize="10,20">
              <v:shape style="position:absolute;left:3356;top:3831;width:10;height:20" coordorigin="3356,3831" coordsize="10,20" path="m3356,3850l3365,3850,3365,3831,3356,3831,3356,3850xe" filled="true" fillcolor="#000000" stroked="false">
                <v:path arrowok="t"/>
                <v:fill type="solid"/>
              </v:shape>
            </v:group>
            <v:group style="position:absolute;left:3356;top:3850;width:10;height:20" coordorigin="3356,3850" coordsize="10,20">
              <v:shape style="position:absolute;left:3356;top:3850;width:10;height:20" coordorigin="3356,3850" coordsize="10,20" path="m3356,3869l3365,3869,3365,3850,3356,3850,3356,3869xe" filled="true" fillcolor="#000000" stroked="false">
                <v:path arrowok="t"/>
                <v:fill type="solid"/>
              </v:shape>
            </v:group>
            <v:group style="position:absolute;left:3356;top:3869;width:10;height:20" coordorigin="3356,3869" coordsize="10,20">
              <v:shape style="position:absolute;left:3356;top:3869;width:10;height:20" coordorigin="3356,3869" coordsize="10,20" path="m3356,3889l3365,3889,3365,3869,3356,3869,3356,3889xe" filled="true" fillcolor="#000000" stroked="false">
                <v:path arrowok="t"/>
                <v:fill type="solid"/>
              </v:shape>
            </v:group>
            <v:group style="position:absolute;left:3356;top:3889;width:10;height:20" coordorigin="3356,3889" coordsize="10,20">
              <v:shape style="position:absolute;left:3356;top:3889;width:10;height:20" coordorigin="3356,3889" coordsize="10,20" path="m3356,3908l3365,3908,3365,3889,3356,3889,3356,3908xe" filled="true" fillcolor="#000000" stroked="false">
                <v:path arrowok="t"/>
                <v:fill type="solid"/>
              </v:shape>
            </v:group>
            <v:group style="position:absolute;left:3356;top:3908;width:10;height:20" coordorigin="3356,3908" coordsize="10,20">
              <v:shape style="position:absolute;left:3356;top:3908;width:10;height:20" coordorigin="3356,3908" coordsize="10,20" path="m3356,3927l3365,3927,3365,3908,3356,3908,3356,3927xe" filled="true" fillcolor="#000000" stroked="false">
                <v:path arrowok="t"/>
                <v:fill type="solid"/>
              </v:shape>
            </v:group>
            <v:group style="position:absolute;left:3356;top:3927;width:10;height:20" coordorigin="3356,3927" coordsize="10,20">
              <v:shape style="position:absolute;left:3356;top:3927;width:10;height:20" coordorigin="3356,3927" coordsize="10,20" path="m3356,3946l3365,3946,3365,3927,3356,3927,3356,3946xe" filled="true" fillcolor="#000000" stroked="false">
                <v:path arrowok="t"/>
                <v:fill type="solid"/>
              </v:shape>
            </v:group>
            <v:group style="position:absolute;left:3356;top:3946;width:10;height:20" coordorigin="3356,3946" coordsize="10,20">
              <v:shape style="position:absolute;left:3356;top:3946;width:10;height:20" coordorigin="3356,3946" coordsize="10,20" path="m3356,3965l3365,3965,3365,3946,3356,3946,3356,3965xe" filled="true" fillcolor="#000000" stroked="false">
                <v:path arrowok="t"/>
                <v:fill type="solid"/>
              </v:shape>
            </v:group>
            <v:group style="position:absolute;left:3356;top:3965;width:10;height:20" coordorigin="3356,3965" coordsize="10,20">
              <v:shape style="position:absolute;left:3356;top:3965;width:10;height:20" coordorigin="3356,3965" coordsize="10,20" path="m3356,3985l3365,3985,3365,3965,3356,3965,3356,3985xe" filled="true" fillcolor="#000000" stroked="false">
                <v:path arrowok="t"/>
                <v:fill type="solid"/>
              </v:shape>
            </v:group>
            <v:group style="position:absolute;left:3356;top:3985;width:10;height:20" coordorigin="3356,3985" coordsize="10,20">
              <v:shape style="position:absolute;left:3356;top:3985;width:10;height:20" coordorigin="3356,3985" coordsize="10,20" path="m3356,4004l3365,4004,3365,3985,3356,3985,3356,4004xe" filled="true" fillcolor="#000000" stroked="false">
                <v:path arrowok="t"/>
                <v:fill type="solid"/>
              </v:shape>
            </v:group>
            <v:group style="position:absolute;left:3356;top:4004;width:10;height:20" coordorigin="3356,4004" coordsize="10,20">
              <v:shape style="position:absolute;left:3356;top:4004;width:10;height:20" coordorigin="3356,4004" coordsize="10,20" path="m3356,4023l3365,4023,3365,4004,3356,4004,3356,4023xe" filled="true" fillcolor="#000000" stroked="false">
                <v:path arrowok="t"/>
                <v:fill type="solid"/>
              </v:shape>
            </v:group>
            <v:group style="position:absolute;left:3356;top:4023;width:10;height:20" coordorigin="3356,4023" coordsize="10,20">
              <v:shape style="position:absolute;left:3356;top:4023;width:10;height:20" coordorigin="3356,4023" coordsize="10,20" path="m3356,4042l3365,4042,3365,4023,3356,4023,3356,4042xe" filled="true" fillcolor="#000000" stroked="false">
                <v:path arrowok="t"/>
                <v:fill type="solid"/>
              </v:shape>
            </v:group>
            <v:group style="position:absolute;left:3356;top:4042;width:10;height:20" coordorigin="3356,4042" coordsize="10,20">
              <v:shape style="position:absolute;left:3356;top:4042;width:10;height:20" coordorigin="3356,4042" coordsize="10,20" path="m3356,4061l3365,4061,3365,4042,3356,4042,3356,4061xe" filled="true" fillcolor="#000000" stroked="false">
                <v:path arrowok="t"/>
                <v:fill type="solid"/>
              </v:shape>
            </v:group>
            <v:group style="position:absolute;left:3356;top:4061;width:10;height:20" coordorigin="3356,4061" coordsize="10,20">
              <v:shape style="position:absolute;left:3356;top:4061;width:10;height:20" coordorigin="3356,4061" coordsize="10,20" path="m3356,4081l3365,4081,3365,4061,3356,4061,3356,4081xe" filled="true" fillcolor="#000000" stroked="false">
                <v:path arrowok="t"/>
                <v:fill type="solid"/>
              </v:shape>
            </v:group>
            <v:group style="position:absolute;left:3356;top:4081;width:10;height:20" coordorigin="3356,4081" coordsize="10,20">
              <v:shape style="position:absolute;left:3356;top:4081;width:10;height:20" coordorigin="3356,4081" coordsize="10,20" path="m3356,4100l3365,4100,3365,4081,3356,4081,3356,4100xe" filled="true" fillcolor="#000000" stroked="false">
                <v:path arrowok="t"/>
                <v:fill type="solid"/>
              </v:shape>
            </v:group>
            <v:group style="position:absolute;left:3356;top:4100;width:10;height:20" coordorigin="3356,4100" coordsize="10,20">
              <v:shape style="position:absolute;left:3356;top:4100;width:10;height:20" coordorigin="3356,4100" coordsize="10,20" path="m3356,4119l3365,4119,3365,4100,3356,4100,3356,4119xe" filled="true" fillcolor="#000000" stroked="false">
                <v:path arrowok="t"/>
                <v:fill type="solid"/>
              </v:shape>
            </v:group>
            <v:group style="position:absolute;left:3356;top:4119;width:10;height:20" coordorigin="3356,4119" coordsize="10,20">
              <v:shape style="position:absolute;left:3356;top:4119;width:10;height:20" coordorigin="3356,4119" coordsize="10,20" path="m3356,4138l3365,4138,3365,4119,3356,4119,3356,4138xe" filled="true" fillcolor="#000000" stroked="false">
                <v:path arrowok="t"/>
                <v:fill type="solid"/>
              </v:shape>
            </v:group>
            <v:group style="position:absolute;left:3356;top:4138;width:10;height:20" coordorigin="3356,4138" coordsize="10,20">
              <v:shape style="position:absolute;left:3356;top:4138;width:10;height:20" coordorigin="3356,4138" coordsize="10,20" path="m3356,4157l3365,4157,3365,4138,3356,4138,3356,4157xe" filled="true" fillcolor="#000000" stroked="false">
                <v:path arrowok="t"/>
                <v:fill type="solid"/>
              </v:shape>
            </v:group>
            <v:group style="position:absolute;left:3356;top:4157;width:10;height:20" coordorigin="3356,4157" coordsize="10,20">
              <v:shape style="position:absolute;left:3356;top:4157;width:10;height:20" coordorigin="3356,4157" coordsize="10,20" path="m3356,4177l3365,4177,3365,4157,3356,4157,3356,4177xe" filled="true" fillcolor="#000000" stroked="false">
                <v:path arrowok="t"/>
                <v:fill type="solid"/>
              </v:shape>
            </v:group>
            <v:group style="position:absolute;left:3356;top:4177;width:10;height:20" coordorigin="3356,4177" coordsize="10,20">
              <v:shape style="position:absolute;left:3356;top:4177;width:10;height:20" coordorigin="3356,4177" coordsize="10,20" path="m3356,4196l3365,4196,3365,4177,3356,4177,3356,4196xe" filled="true" fillcolor="#000000" stroked="false">
                <v:path arrowok="t"/>
                <v:fill type="solid"/>
              </v:shape>
            </v:group>
            <v:group style="position:absolute;left:3356;top:4196;width:10;height:20" coordorigin="3356,4196" coordsize="10,20">
              <v:shape style="position:absolute;left:3356;top:4196;width:10;height:20" coordorigin="3356,4196" coordsize="10,20" path="m3356,4215l3365,4215,3365,4196,3356,4196,3356,4215xe" filled="true" fillcolor="#000000" stroked="false">
                <v:path arrowok="t"/>
                <v:fill type="solid"/>
              </v:shape>
            </v:group>
            <v:group style="position:absolute;left:3356;top:4215;width:10;height:20" coordorigin="3356,4215" coordsize="10,20">
              <v:shape style="position:absolute;left:3356;top:4215;width:10;height:20" coordorigin="3356,4215" coordsize="10,20" path="m3356,4234l3365,4234,3365,4215,3356,4215,3356,4234xe" filled="true" fillcolor="#000000" stroked="false">
                <v:path arrowok="t"/>
                <v:fill type="solid"/>
              </v:shape>
            </v:group>
            <v:group style="position:absolute;left:3356;top:4234;width:10;height:20" coordorigin="3356,4234" coordsize="10,20">
              <v:shape style="position:absolute;left:3356;top:4234;width:10;height:20" coordorigin="3356,4234" coordsize="10,20" path="m3356,4253l3365,4253,3365,4234,3356,4234,3356,4253xe" filled="true" fillcolor="#000000" stroked="false">
                <v:path arrowok="t"/>
                <v:fill type="solid"/>
              </v:shape>
            </v:group>
            <v:group style="position:absolute;left:3356;top:4253;width:10;height:20" coordorigin="3356,4253" coordsize="10,20">
              <v:shape style="position:absolute;left:3356;top:4253;width:10;height:20" coordorigin="3356,4253" coordsize="10,20" path="m3356,4273l3365,4273,3365,4253,3356,4253,3356,4273xe" filled="true" fillcolor="#000000" stroked="false">
                <v:path arrowok="t"/>
                <v:fill type="solid"/>
              </v:shape>
            </v:group>
            <v:group style="position:absolute;left:3356;top:4273;width:10;height:20" coordorigin="3356,4273" coordsize="10,20">
              <v:shape style="position:absolute;left:3356;top:4273;width:10;height:20" coordorigin="3356,4273" coordsize="10,20" path="m3356,4292l3365,4292,3365,4273,3356,4273,3356,4292xe" filled="true" fillcolor="#000000" stroked="false">
                <v:path arrowok="t"/>
                <v:fill type="solid"/>
              </v:shape>
            </v:group>
            <v:group style="position:absolute;left:3356;top:4292;width:10;height:20" coordorigin="3356,4292" coordsize="10,20">
              <v:shape style="position:absolute;left:3356;top:4292;width:10;height:20" coordorigin="3356,4292" coordsize="10,20" path="m3356,4311l3365,4311,3365,4292,3356,4292,3356,4311xe" filled="true" fillcolor="#000000" stroked="false">
                <v:path arrowok="t"/>
                <v:fill type="solid"/>
              </v:shape>
            </v:group>
            <v:group style="position:absolute;left:3356;top:4311;width:10;height:20" coordorigin="3356,4311" coordsize="10,20">
              <v:shape style="position:absolute;left:3356;top:4311;width:10;height:20" coordorigin="3356,4311" coordsize="10,20" path="m3356,4330l3365,4330,3365,4311,3356,4311,3356,4330xe" filled="true" fillcolor="#000000" stroked="false">
                <v:path arrowok="t"/>
                <v:fill type="solid"/>
              </v:shape>
            </v:group>
            <v:group style="position:absolute;left:3356;top:4330;width:10;height:20" coordorigin="3356,4330" coordsize="10,20">
              <v:shape style="position:absolute;left:3356;top:4330;width:10;height:20" coordorigin="3356,4330" coordsize="10,20" path="m3356,4349l3365,4349,3365,4330,3356,4330,3356,4349xe" filled="true" fillcolor="#000000" stroked="false">
                <v:path arrowok="t"/>
                <v:fill type="solid"/>
              </v:shape>
            </v:group>
            <v:group style="position:absolute;left:3356;top:4349;width:10;height:20" coordorigin="3356,4349" coordsize="10,20">
              <v:shape style="position:absolute;left:3356;top:4349;width:10;height:20" coordorigin="3356,4349" coordsize="10,20" path="m3356,4369l3365,4369,3365,4349,3356,4349,3356,4369xe" filled="true" fillcolor="#000000" stroked="false">
                <v:path arrowok="t"/>
                <v:fill type="solid"/>
              </v:shape>
            </v:group>
            <v:group style="position:absolute;left:3356;top:4369;width:10;height:20" coordorigin="3356,4369" coordsize="10,20">
              <v:shape style="position:absolute;left:3356;top:4369;width:10;height:20" coordorigin="3356,4369" coordsize="10,20" path="m3356,4388l3365,4388,3365,4369,3356,4369,3356,4388xe" filled="true" fillcolor="#000000" stroked="false">
                <v:path arrowok="t"/>
                <v:fill type="solid"/>
              </v:shape>
            </v:group>
            <v:group style="position:absolute;left:3356;top:4388;width:10;height:20" coordorigin="3356,4388" coordsize="10,20">
              <v:shape style="position:absolute;left:3356;top:4388;width:10;height:20" coordorigin="3356,4388" coordsize="10,20" path="m3356,4407l3365,4407,3365,4388,3356,4388,3356,4407xe" filled="true" fillcolor="#000000" stroked="false">
                <v:path arrowok="t"/>
                <v:fill type="solid"/>
              </v:shape>
            </v:group>
            <v:group style="position:absolute;left:3356;top:4407;width:10;height:20" coordorigin="3356,4407" coordsize="10,20">
              <v:shape style="position:absolute;left:3356;top:4407;width:10;height:20" coordorigin="3356,4407" coordsize="10,20" path="m3356,4426l3365,4426,3365,4407,3356,4407,3356,4426xe" filled="true" fillcolor="#000000" stroked="false">
                <v:path arrowok="t"/>
                <v:fill type="solid"/>
              </v:shape>
            </v:group>
            <v:group style="position:absolute;left:3356;top:4426;width:10;height:20" coordorigin="3356,4426" coordsize="10,20">
              <v:shape style="position:absolute;left:3356;top:4426;width:10;height:20" coordorigin="3356,4426" coordsize="10,20" path="m3356,4445l3365,4445,3365,4426,3356,4426,3356,4445xe" filled="true" fillcolor="#000000" stroked="false">
                <v:path arrowok="t"/>
                <v:fill type="solid"/>
              </v:shape>
            </v:group>
            <v:group style="position:absolute;left:3356;top:4445;width:10;height:20" coordorigin="3356,4445" coordsize="10,20">
              <v:shape style="position:absolute;left:3356;top:4445;width:10;height:20" coordorigin="3356,4445" coordsize="10,20" path="m3356,4465l3365,4465,3365,4445,3356,4445,3356,4465xe" filled="true" fillcolor="#000000" stroked="false">
                <v:path arrowok="t"/>
                <v:fill type="solid"/>
              </v:shape>
            </v:group>
            <v:group style="position:absolute;left:3356;top:4465;width:10;height:20" coordorigin="3356,4465" coordsize="10,20">
              <v:shape style="position:absolute;left:3356;top:4465;width:10;height:20" coordorigin="3356,4465" coordsize="10,20" path="m3356,4484l3365,4484,3365,4465,3356,4465,3356,4484xe" filled="true" fillcolor="#000000" stroked="false">
                <v:path arrowok="t"/>
                <v:fill type="solid"/>
              </v:shape>
            </v:group>
            <v:group style="position:absolute;left:3356;top:4484;width:10;height:20" coordorigin="3356,4484" coordsize="10,20">
              <v:shape style="position:absolute;left:3356;top:4484;width:10;height:20" coordorigin="3356,4484" coordsize="10,20" path="m3356,4503l3365,4503,3365,4484,3356,4484,3356,4503xe" filled="true" fillcolor="#000000" stroked="false">
                <v:path arrowok="t"/>
                <v:fill type="solid"/>
              </v:shape>
            </v:group>
            <v:group style="position:absolute;left:3356;top:4509;width:10;height:2" coordorigin="3356,4509" coordsize="10,2">
              <v:shape style="position:absolute;left:3356;top:4509;width:10;height:2" coordorigin="3356,4509" coordsize="10,0" path="m3356,4509l3365,4509e" filled="false" stroked="true" strokeweight=".60004pt" strokecolor="#000000">
                <v:path arrowok="t"/>
              </v:shape>
            </v:group>
            <v:group style="position:absolute;left:5324;top:3716;width:10;height:20" coordorigin="5324,3716" coordsize="10,20">
              <v:shape style="position:absolute;left:5324;top:3716;width:10;height:20" coordorigin="5324,3716" coordsize="10,20" path="m5324,3735l5334,3735,5334,3716,5324,3716,5324,3735xe" filled="true" fillcolor="#000000" stroked="false">
                <v:path arrowok="t"/>
                <v:fill type="solid"/>
              </v:shape>
            </v:group>
            <v:group style="position:absolute;left:5324;top:3735;width:10;height:20" coordorigin="5324,3735" coordsize="10,20">
              <v:shape style="position:absolute;left:5324;top:3735;width:10;height:20" coordorigin="5324,3735" coordsize="10,20" path="m5324,3754l5334,3754,5334,3735,5324,3735,5324,3754xe" filled="true" fillcolor="#000000" stroked="false">
                <v:path arrowok="t"/>
                <v:fill type="solid"/>
              </v:shape>
            </v:group>
            <v:group style="position:absolute;left:5324;top:3754;width:10;height:20" coordorigin="5324,3754" coordsize="10,20">
              <v:shape style="position:absolute;left:5324;top:3754;width:10;height:20" coordorigin="5324,3754" coordsize="10,20" path="m5324,3773l5334,3773,5334,3754,5324,3754,5324,3773xe" filled="true" fillcolor="#000000" stroked="false">
                <v:path arrowok="t"/>
                <v:fill type="solid"/>
              </v:shape>
            </v:group>
            <v:group style="position:absolute;left:5324;top:3773;width:10;height:20" coordorigin="5324,3773" coordsize="10,20">
              <v:shape style="position:absolute;left:5324;top:3773;width:10;height:20" coordorigin="5324,3773" coordsize="10,20" path="m5324,3793l5334,3793,5334,3773,5324,3773,5324,3793xe" filled="true" fillcolor="#000000" stroked="false">
                <v:path arrowok="t"/>
                <v:fill type="solid"/>
              </v:shape>
            </v:group>
            <v:group style="position:absolute;left:5324;top:3793;width:10;height:20" coordorigin="5324,3793" coordsize="10,20">
              <v:shape style="position:absolute;left:5324;top:3793;width:10;height:20" coordorigin="5324,3793" coordsize="10,20" path="m5324,3812l5334,3812,5334,3793,5324,3793,5324,3812xe" filled="true" fillcolor="#000000" stroked="false">
                <v:path arrowok="t"/>
                <v:fill type="solid"/>
              </v:shape>
            </v:group>
            <v:group style="position:absolute;left:5324;top:3812;width:10;height:20" coordorigin="5324,3812" coordsize="10,20">
              <v:shape style="position:absolute;left:5324;top:3812;width:10;height:20" coordorigin="5324,3812" coordsize="10,20" path="m5324,3831l5334,3831,5334,3812,5324,3812,5324,3831xe" filled="true" fillcolor="#000000" stroked="false">
                <v:path arrowok="t"/>
                <v:fill type="solid"/>
              </v:shape>
            </v:group>
            <v:group style="position:absolute;left:5324;top:3831;width:10;height:20" coordorigin="5324,3831" coordsize="10,20">
              <v:shape style="position:absolute;left:5324;top:3831;width:10;height:20" coordorigin="5324,3831" coordsize="10,20" path="m5324,3850l5334,3850,5334,3831,5324,3831,5324,3850xe" filled="true" fillcolor="#000000" stroked="false">
                <v:path arrowok="t"/>
                <v:fill type="solid"/>
              </v:shape>
            </v:group>
            <v:group style="position:absolute;left:5324;top:3850;width:10;height:20" coordorigin="5324,3850" coordsize="10,20">
              <v:shape style="position:absolute;left:5324;top:3850;width:10;height:20" coordorigin="5324,3850" coordsize="10,20" path="m5324,3869l5334,3869,5334,3850,5324,3850,5324,3869xe" filled="true" fillcolor="#000000" stroked="false">
                <v:path arrowok="t"/>
                <v:fill type="solid"/>
              </v:shape>
            </v:group>
            <v:group style="position:absolute;left:5324;top:3869;width:10;height:20" coordorigin="5324,3869" coordsize="10,20">
              <v:shape style="position:absolute;left:5324;top:3869;width:10;height:20" coordorigin="5324,3869" coordsize="10,20" path="m5324,3889l5334,3889,5334,3869,5324,3869,5324,3889xe" filled="true" fillcolor="#000000" stroked="false">
                <v:path arrowok="t"/>
                <v:fill type="solid"/>
              </v:shape>
            </v:group>
            <v:group style="position:absolute;left:5324;top:3889;width:10;height:20" coordorigin="5324,3889" coordsize="10,20">
              <v:shape style="position:absolute;left:5324;top:3889;width:10;height:20" coordorigin="5324,3889" coordsize="10,20" path="m5324,3908l5334,3908,5334,3889,5324,3889,5324,3908xe" filled="true" fillcolor="#000000" stroked="false">
                <v:path arrowok="t"/>
                <v:fill type="solid"/>
              </v:shape>
            </v:group>
            <v:group style="position:absolute;left:5324;top:3908;width:10;height:20" coordorigin="5324,3908" coordsize="10,20">
              <v:shape style="position:absolute;left:5324;top:3908;width:10;height:20" coordorigin="5324,3908" coordsize="10,20" path="m5324,3927l5334,3927,5334,3908,5324,3908,5324,3927xe" filled="true" fillcolor="#000000" stroked="false">
                <v:path arrowok="t"/>
                <v:fill type="solid"/>
              </v:shape>
            </v:group>
            <v:group style="position:absolute;left:5324;top:3927;width:10;height:20" coordorigin="5324,3927" coordsize="10,20">
              <v:shape style="position:absolute;left:5324;top:3927;width:10;height:20" coordorigin="5324,3927" coordsize="10,20" path="m5324,3946l5334,3946,5334,3927,5324,3927,5324,3946xe" filled="true" fillcolor="#000000" stroked="false">
                <v:path arrowok="t"/>
                <v:fill type="solid"/>
              </v:shape>
            </v:group>
            <v:group style="position:absolute;left:5324;top:3946;width:10;height:20" coordorigin="5324,3946" coordsize="10,20">
              <v:shape style="position:absolute;left:5324;top:3946;width:10;height:20" coordorigin="5324,3946" coordsize="10,20" path="m5324,3965l5334,3965,5334,3946,5324,3946,5324,3965xe" filled="true" fillcolor="#000000" stroked="false">
                <v:path arrowok="t"/>
                <v:fill type="solid"/>
              </v:shape>
            </v:group>
            <v:group style="position:absolute;left:5324;top:3965;width:10;height:20" coordorigin="5324,3965" coordsize="10,20">
              <v:shape style="position:absolute;left:5324;top:3965;width:10;height:20" coordorigin="5324,3965" coordsize="10,20" path="m5324,3985l5334,3985,5334,3965,5324,3965,5324,3985xe" filled="true" fillcolor="#000000" stroked="false">
                <v:path arrowok="t"/>
                <v:fill type="solid"/>
              </v:shape>
            </v:group>
            <v:group style="position:absolute;left:5324;top:3985;width:10;height:20" coordorigin="5324,3985" coordsize="10,20">
              <v:shape style="position:absolute;left:5324;top:3985;width:10;height:20" coordorigin="5324,3985" coordsize="10,20" path="m5324,4004l5334,4004,5334,3985,5324,3985,5324,4004xe" filled="true" fillcolor="#000000" stroked="false">
                <v:path arrowok="t"/>
                <v:fill type="solid"/>
              </v:shape>
            </v:group>
            <v:group style="position:absolute;left:5324;top:4004;width:10;height:20" coordorigin="5324,4004" coordsize="10,20">
              <v:shape style="position:absolute;left:5324;top:4004;width:10;height:20" coordorigin="5324,4004" coordsize="10,20" path="m5324,4023l5334,4023,5334,4004,5324,4004,5324,4023xe" filled="true" fillcolor="#000000" stroked="false">
                <v:path arrowok="t"/>
                <v:fill type="solid"/>
              </v:shape>
            </v:group>
            <v:group style="position:absolute;left:5324;top:4023;width:10;height:20" coordorigin="5324,4023" coordsize="10,20">
              <v:shape style="position:absolute;left:5324;top:4023;width:10;height:20" coordorigin="5324,4023" coordsize="10,20" path="m5324,4042l5334,4042,5334,4023,5324,4023,5324,4042xe" filled="true" fillcolor="#000000" stroked="false">
                <v:path arrowok="t"/>
                <v:fill type="solid"/>
              </v:shape>
            </v:group>
            <v:group style="position:absolute;left:5324;top:4042;width:10;height:20" coordorigin="5324,4042" coordsize="10,20">
              <v:shape style="position:absolute;left:5324;top:4042;width:10;height:20" coordorigin="5324,4042" coordsize="10,20" path="m5324,4061l5334,4061,5334,4042,5324,4042,5324,4061xe" filled="true" fillcolor="#000000" stroked="false">
                <v:path arrowok="t"/>
                <v:fill type="solid"/>
              </v:shape>
            </v:group>
            <v:group style="position:absolute;left:5324;top:4061;width:10;height:20" coordorigin="5324,4061" coordsize="10,20">
              <v:shape style="position:absolute;left:5324;top:4061;width:10;height:20" coordorigin="5324,4061" coordsize="10,20" path="m5324,4081l5334,4081,5334,4061,5324,4061,5324,4081xe" filled="true" fillcolor="#000000" stroked="false">
                <v:path arrowok="t"/>
                <v:fill type="solid"/>
              </v:shape>
            </v:group>
            <v:group style="position:absolute;left:5324;top:4081;width:10;height:20" coordorigin="5324,4081" coordsize="10,20">
              <v:shape style="position:absolute;left:5324;top:4081;width:10;height:20" coordorigin="5324,4081" coordsize="10,20" path="m5324,4100l5334,4100,5334,4081,5324,4081,5324,4100xe" filled="true" fillcolor="#000000" stroked="false">
                <v:path arrowok="t"/>
                <v:fill type="solid"/>
              </v:shape>
            </v:group>
            <v:group style="position:absolute;left:5324;top:4100;width:10;height:20" coordorigin="5324,4100" coordsize="10,20">
              <v:shape style="position:absolute;left:5324;top:4100;width:10;height:20" coordorigin="5324,4100" coordsize="10,20" path="m5324,4119l5334,4119,5334,4100,5324,4100,5324,4119xe" filled="true" fillcolor="#000000" stroked="false">
                <v:path arrowok="t"/>
                <v:fill type="solid"/>
              </v:shape>
            </v:group>
            <v:group style="position:absolute;left:5324;top:4119;width:10;height:20" coordorigin="5324,4119" coordsize="10,20">
              <v:shape style="position:absolute;left:5324;top:4119;width:10;height:20" coordorigin="5324,4119" coordsize="10,20" path="m5324,4138l5334,4138,5334,4119,5324,4119,5324,4138xe" filled="true" fillcolor="#000000" stroked="false">
                <v:path arrowok="t"/>
                <v:fill type="solid"/>
              </v:shape>
            </v:group>
            <v:group style="position:absolute;left:5324;top:4138;width:10;height:20" coordorigin="5324,4138" coordsize="10,20">
              <v:shape style="position:absolute;left:5324;top:4138;width:10;height:20" coordorigin="5324,4138" coordsize="10,20" path="m5324,4157l5334,4157,5334,4138,5324,4138,5324,4157xe" filled="true" fillcolor="#000000" stroked="false">
                <v:path arrowok="t"/>
                <v:fill type="solid"/>
              </v:shape>
            </v:group>
            <v:group style="position:absolute;left:5324;top:4157;width:10;height:20" coordorigin="5324,4157" coordsize="10,20">
              <v:shape style="position:absolute;left:5324;top:4157;width:10;height:20" coordorigin="5324,4157" coordsize="10,20" path="m5324,4177l5334,4177,5334,4157,5324,4157,5324,4177xe" filled="true" fillcolor="#000000" stroked="false">
                <v:path arrowok="t"/>
                <v:fill type="solid"/>
              </v:shape>
            </v:group>
            <v:group style="position:absolute;left:5324;top:4177;width:10;height:20" coordorigin="5324,4177" coordsize="10,20">
              <v:shape style="position:absolute;left:5324;top:4177;width:10;height:20" coordorigin="5324,4177" coordsize="10,20" path="m5324,4196l5334,4196,5334,4177,5324,4177,5324,4196xe" filled="true" fillcolor="#000000" stroked="false">
                <v:path arrowok="t"/>
                <v:fill type="solid"/>
              </v:shape>
            </v:group>
            <v:group style="position:absolute;left:5324;top:4196;width:10;height:20" coordorigin="5324,4196" coordsize="10,20">
              <v:shape style="position:absolute;left:5324;top:4196;width:10;height:20" coordorigin="5324,4196" coordsize="10,20" path="m5324,4215l5334,4215,5334,4196,5324,4196,5324,4215xe" filled="true" fillcolor="#000000" stroked="false">
                <v:path arrowok="t"/>
                <v:fill type="solid"/>
              </v:shape>
            </v:group>
            <v:group style="position:absolute;left:5324;top:4215;width:10;height:20" coordorigin="5324,4215" coordsize="10,20">
              <v:shape style="position:absolute;left:5324;top:4215;width:10;height:20" coordorigin="5324,4215" coordsize="10,20" path="m5324,4234l5334,4234,5334,4215,5324,4215,5324,4234xe" filled="true" fillcolor="#000000" stroked="false">
                <v:path arrowok="t"/>
                <v:fill type="solid"/>
              </v:shape>
            </v:group>
            <v:group style="position:absolute;left:5324;top:4234;width:10;height:20" coordorigin="5324,4234" coordsize="10,20">
              <v:shape style="position:absolute;left:5324;top:4234;width:10;height:20" coordorigin="5324,4234" coordsize="10,20" path="m5324,4253l5334,4253,5334,4234,5324,4234,5324,4253xe" filled="true" fillcolor="#000000" stroked="false">
                <v:path arrowok="t"/>
                <v:fill type="solid"/>
              </v:shape>
            </v:group>
            <v:group style="position:absolute;left:5324;top:4253;width:10;height:20" coordorigin="5324,4253" coordsize="10,20">
              <v:shape style="position:absolute;left:5324;top:4253;width:10;height:20" coordorigin="5324,4253" coordsize="10,20" path="m5324,4273l5334,4273,5334,4253,5324,4253,5324,4273xe" filled="true" fillcolor="#000000" stroked="false">
                <v:path arrowok="t"/>
                <v:fill type="solid"/>
              </v:shape>
            </v:group>
            <v:group style="position:absolute;left:5324;top:4273;width:10;height:20" coordorigin="5324,4273" coordsize="10,20">
              <v:shape style="position:absolute;left:5324;top:4273;width:10;height:20" coordorigin="5324,4273" coordsize="10,20" path="m5324,4292l5334,4292,5334,4273,5324,4273,5324,4292xe" filled="true" fillcolor="#000000" stroked="false">
                <v:path arrowok="t"/>
                <v:fill type="solid"/>
              </v:shape>
            </v:group>
            <v:group style="position:absolute;left:5324;top:4292;width:10;height:20" coordorigin="5324,4292" coordsize="10,20">
              <v:shape style="position:absolute;left:5324;top:4292;width:10;height:20" coordorigin="5324,4292" coordsize="10,20" path="m5324,4311l5334,4311,5334,4292,5324,4292,5324,4311xe" filled="true" fillcolor="#000000" stroked="false">
                <v:path arrowok="t"/>
                <v:fill type="solid"/>
              </v:shape>
            </v:group>
            <v:group style="position:absolute;left:5324;top:4311;width:10;height:20" coordorigin="5324,4311" coordsize="10,20">
              <v:shape style="position:absolute;left:5324;top:4311;width:10;height:20" coordorigin="5324,4311" coordsize="10,20" path="m5324,4330l5334,4330,5334,4311,5324,4311,5324,4330xe" filled="true" fillcolor="#000000" stroked="false">
                <v:path arrowok="t"/>
                <v:fill type="solid"/>
              </v:shape>
            </v:group>
            <v:group style="position:absolute;left:5324;top:4330;width:10;height:20" coordorigin="5324,4330" coordsize="10,20">
              <v:shape style="position:absolute;left:5324;top:4330;width:10;height:20" coordorigin="5324,4330" coordsize="10,20" path="m5324,4349l5334,4349,5334,4330,5324,4330,5324,4349xe" filled="true" fillcolor="#000000" stroked="false">
                <v:path arrowok="t"/>
                <v:fill type="solid"/>
              </v:shape>
            </v:group>
            <v:group style="position:absolute;left:5324;top:4349;width:10;height:20" coordorigin="5324,4349" coordsize="10,20">
              <v:shape style="position:absolute;left:5324;top:4349;width:10;height:20" coordorigin="5324,4349" coordsize="10,20" path="m5324,4369l5334,4369,5334,4349,5324,4349,5324,4369xe" filled="true" fillcolor="#000000" stroked="false">
                <v:path arrowok="t"/>
                <v:fill type="solid"/>
              </v:shape>
            </v:group>
            <v:group style="position:absolute;left:5324;top:4369;width:10;height:20" coordorigin="5324,4369" coordsize="10,20">
              <v:shape style="position:absolute;left:5324;top:4369;width:10;height:20" coordorigin="5324,4369" coordsize="10,20" path="m5324,4388l5334,4388,5334,4369,5324,4369,5324,4388xe" filled="true" fillcolor="#000000" stroked="false">
                <v:path arrowok="t"/>
                <v:fill type="solid"/>
              </v:shape>
            </v:group>
            <v:group style="position:absolute;left:5324;top:4388;width:10;height:20" coordorigin="5324,4388" coordsize="10,20">
              <v:shape style="position:absolute;left:5324;top:4388;width:10;height:20" coordorigin="5324,4388" coordsize="10,20" path="m5324,4407l5334,4407,5334,4388,5324,4388,5324,4407xe" filled="true" fillcolor="#000000" stroked="false">
                <v:path arrowok="t"/>
                <v:fill type="solid"/>
              </v:shape>
            </v:group>
            <v:group style="position:absolute;left:5324;top:4407;width:10;height:20" coordorigin="5324,4407" coordsize="10,20">
              <v:shape style="position:absolute;left:5324;top:4407;width:10;height:20" coordorigin="5324,4407" coordsize="10,20" path="m5324,4426l5334,4426,5334,4407,5324,4407,5324,4426xe" filled="true" fillcolor="#000000" stroked="false">
                <v:path arrowok="t"/>
                <v:fill type="solid"/>
              </v:shape>
            </v:group>
            <v:group style="position:absolute;left:5324;top:4426;width:10;height:20" coordorigin="5324,4426" coordsize="10,20">
              <v:shape style="position:absolute;left:5324;top:4426;width:10;height:20" coordorigin="5324,4426" coordsize="10,20" path="m5324,4445l5334,4445,5334,4426,5324,4426,5324,4445xe" filled="true" fillcolor="#000000" stroked="false">
                <v:path arrowok="t"/>
                <v:fill type="solid"/>
              </v:shape>
            </v:group>
            <v:group style="position:absolute;left:5324;top:4445;width:10;height:20" coordorigin="5324,4445" coordsize="10,20">
              <v:shape style="position:absolute;left:5324;top:4445;width:10;height:20" coordorigin="5324,4445" coordsize="10,20" path="m5324,4465l5334,4465,5334,4445,5324,4445,5324,4465xe" filled="true" fillcolor="#000000" stroked="false">
                <v:path arrowok="t"/>
                <v:fill type="solid"/>
              </v:shape>
            </v:group>
            <v:group style="position:absolute;left:5324;top:4465;width:10;height:20" coordorigin="5324,4465" coordsize="10,20">
              <v:shape style="position:absolute;left:5324;top:4465;width:10;height:20" coordorigin="5324,4465" coordsize="10,20" path="m5324,4484l5334,4484,5334,4465,5324,4465,5324,4484xe" filled="true" fillcolor="#000000" stroked="false">
                <v:path arrowok="t"/>
                <v:fill type="solid"/>
              </v:shape>
            </v:group>
            <v:group style="position:absolute;left:5324;top:4484;width:10;height:20" coordorigin="5324,4484" coordsize="10,20">
              <v:shape style="position:absolute;left:5324;top:4484;width:10;height:20" coordorigin="5324,4484" coordsize="10,20" path="m5324,4503l5334,4503,5334,4484,5324,4484,5324,4503xe" filled="true" fillcolor="#000000" stroked="false">
                <v:path arrowok="t"/>
                <v:fill type="solid"/>
              </v:shape>
            </v:group>
            <v:group style="position:absolute;left:5324;top:4509;width:10;height:2" coordorigin="5324,4509" coordsize="10,2">
              <v:shape style="position:absolute;left:5324;top:4509;width:10;height:2" coordorigin="5324,4509" coordsize="10,0" path="m5324,4509l5334,4509e" filled="false" stroked="true" strokeweight=".60004pt" strokecolor="#000000">
                <v:path arrowok="t"/>
              </v:shape>
            </v:group>
            <v:group style="position:absolute;left:6990;top:3716;width:10;height:20" coordorigin="6990,3716" coordsize="10,20">
              <v:shape style="position:absolute;left:6990;top:3716;width:10;height:20" coordorigin="6990,3716" coordsize="10,20" path="m6990,3735l7000,3735,7000,3716,6990,3716,6990,3735xe" filled="true" fillcolor="#000000" stroked="false">
                <v:path arrowok="t"/>
                <v:fill type="solid"/>
              </v:shape>
            </v:group>
            <v:group style="position:absolute;left:6990;top:3735;width:10;height:20" coordorigin="6990,3735" coordsize="10,20">
              <v:shape style="position:absolute;left:6990;top:3735;width:10;height:20" coordorigin="6990,3735" coordsize="10,20" path="m6990,3754l7000,3754,7000,3735,6990,3735,6990,3754xe" filled="true" fillcolor="#000000" stroked="false">
                <v:path arrowok="t"/>
                <v:fill type="solid"/>
              </v:shape>
            </v:group>
            <v:group style="position:absolute;left:6990;top:3754;width:10;height:20" coordorigin="6990,3754" coordsize="10,20">
              <v:shape style="position:absolute;left:6990;top:3754;width:10;height:20" coordorigin="6990,3754" coordsize="10,20" path="m6990,3773l7000,3773,7000,3754,6990,3754,6990,3773xe" filled="true" fillcolor="#000000" stroked="false">
                <v:path arrowok="t"/>
                <v:fill type="solid"/>
              </v:shape>
            </v:group>
            <v:group style="position:absolute;left:6990;top:3773;width:10;height:20" coordorigin="6990,3773" coordsize="10,20">
              <v:shape style="position:absolute;left:6990;top:3773;width:10;height:20" coordorigin="6990,3773" coordsize="10,20" path="m6990,3793l7000,3793,7000,3773,6990,3773,6990,3793xe" filled="true" fillcolor="#000000" stroked="false">
                <v:path arrowok="t"/>
                <v:fill type="solid"/>
              </v:shape>
            </v:group>
            <v:group style="position:absolute;left:6990;top:3793;width:10;height:20" coordorigin="6990,3793" coordsize="10,20">
              <v:shape style="position:absolute;left:6990;top:3793;width:10;height:20" coordorigin="6990,3793" coordsize="10,20" path="m6990,3812l7000,3812,7000,3793,6990,3793,6990,3812xe" filled="true" fillcolor="#000000" stroked="false">
                <v:path arrowok="t"/>
                <v:fill type="solid"/>
              </v:shape>
            </v:group>
            <v:group style="position:absolute;left:6990;top:3812;width:10;height:20" coordorigin="6990,3812" coordsize="10,20">
              <v:shape style="position:absolute;left:6990;top:3812;width:10;height:20" coordorigin="6990,3812" coordsize="10,20" path="m6990,3831l7000,3831,7000,3812,6990,3812,6990,3831xe" filled="true" fillcolor="#000000" stroked="false">
                <v:path arrowok="t"/>
                <v:fill type="solid"/>
              </v:shape>
            </v:group>
            <v:group style="position:absolute;left:6990;top:3831;width:10;height:20" coordorigin="6990,3831" coordsize="10,20">
              <v:shape style="position:absolute;left:6990;top:3831;width:10;height:20" coordorigin="6990,3831" coordsize="10,20" path="m6990,3850l7000,3850,7000,3831,6990,3831,6990,3850xe" filled="true" fillcolor="#000000" stroked="false">
                <v:path arrowok="t"/>
                <v:fill type="solid"/>
              </v:shape>
            </v:group>
            <v:group style="position:absolute;left:6990;top:3850;width:10;height:20" coordorigin="6990,3850" coordsize="10,20">
              <v:shape style="position:absolute;left:6990;top:3850;width:10;height:20" coordorigin="6990,3850" coordsize="10,20" path="m6990,3869l7000,3869,7000,3850,6990,3850,6990,3869xe" filled="true" fillcolor="#000000" stroked="false">
                <v:path arrowok="t"/>
                <v:fill type="solid"/>
              </v:shape>
            </v:group>
            <v:group style="position:absolute;left:6990;top:3869;width:10;height:20" coordorigin="6990,3869" coordsize="10,20">
              <v:shape style="position:absolute;left:6990;top:3869;width:10;height:20" coordorigin="6990,3869" coordsize="10,20" path="m6990,3889l7000,3889,7000,3869,6990,3869,6990,3889xe" filled="true" fillcolor="#000000" stroked="false">
                <v:path arrowok="t"/>
                <v:fill type="solid"/>
              </v:shape>
            </v:group>
            <v:group style="position:absolute;left:6990;top:3889;width:10;height:20" coordorigin="6990,3889" coordsize="10,20">
              <v:shape style="position:absolute;left:6990;top:3889;width:10;height:20" coordorigin="6990,3889" coordsize="10,20" path="m6990,3908l7000,3908,7000,3889,6990,3889,6990,3908xe" filled="true" fillcolor="#000000" stroked="false">
                <v:path arrowok="t"/>
                <v:fill type="solid"/>
              </v:shape>
            </v:group>
            <v:group style="position:absolute;left:6990;top:3908;width:10;height:20" coordorigin="6990,3908" coordsize="10,20">
              <v:shape style="position:absolute;left:6990;top:3908;width:10;height:20" coordorigin="6990,3908" coordsize="10,20" path="m6990,3927l7000,3927,7000,3908,6990,3908,6990,3927xe" filled="true" fillcolor="#000000" stroked="false">
                <v:path arrowok="t"/>
                <v:fill type="solid"/>
              </v:shape>
            </v:group>
            <v:group style="position:absolute;left:6990;top:3927;width:10;height:20" coordorigin="6990,3927" coordsize="10,20">
              <v:shape style="position:absolute;left:6990;top:3927;width:10;height:20" coordorigin="6990,3927" coordsize="10,20" path="m6990,3946l7000,3946,7000,3927,6990,3927,6990,3946xe" filled="true" fillcolor="#000000" stroked="false">
                <v:path arrowok="t"/>
                <v:fill type="solid"/>
              </v:shape>
            </v:group>
            <v:group style="position:absolute;left:6990;top:3946;width:10;height:20" coordorigin="6990,3946" coordsize="10,20">
              <v:shape style="position:absolute;left:6990;top:3946;width:10;height:20" coordorigin="6990,3946" coordsize="10,20" path="m6990,3965l7000,3965,7000,3946,6990,3946,6990,3965xe" filled="true" fillcolor="#000000" stroked="false">
                <v:path arrowok="t"/>
                <v:fill type="solid"/>
              </v:shape>
            </v:group>
            <v:group style="position:absolute;left:6990;top:3965;width:10;height:20" coordorigin="6990,3965" coordsize="10,20">
              <v:shape style="position:absolute;left:6990;top:3965;width:10;height:20" coordorigin="6990,3965" coordsize="10,20" path="m6990,3985l7000,3985,7000,3965,6990,3965,6990,3985xe" filled="true" fillcolor="#000000" stroked="false">
                <v:path arrowok="t"/>
                <v:fill type="solid"/>
              </v:shape>
            </v:group>
            <v:group style="position:absolute;left:6990;top:3985;width:10;height:20" coordorigin="6990,3985" coordsize="10,20">
              <v:shape style="position:absolute;left:6990;top:3985;width:10;height:20" coordorigin="6990,3985" coordsize="10,20" path="m6990,4004l7000,4004,7000,3985,6990,3985,6990,4004xe" filled="true" fillcolor="#000000" stroked="false">
                <v:path arrowok="t"/>
                <v:fill type="solid"/>
              </v:shape>
            </v:group>
            <v:group style="position:absolute;left:6990;top:4004;width:10;height:20" coordorigin="6990,4004" coordsize="10,20">
              <v:shape style="position:absolute;left:6990;top:4004;width:10;height:20" coordorigin="6990,4004" coordsize="10,20" path="m6990,4023l7000,4023,7000,4004,6990,4004,6990,4023xe" filled="true" fillcolor="#000000" stroked="false">
                <v:path arrowok="t"/>
                <v:fill type="solid"/>
              </v:shape>
            </v:group>
            <v:group style="position:absolute;left:6990;top:4023;width:10;height:20" coordorigin="6990,4023" coordsize="10,20">
              <v:shape style="position:absolute;left:6990;top:4023;width:10;height:20" coordorigin="6990,4023" coordsize="10,20" path="m6990,4042l7000,4042,7000,4023,6990,4023,6990,4042xe" filled="true" fillcolor="#000000" stroked="false">
                <v:path arrowok="t"/>
                <v:fill type="solid"/>
              </v:shape>
            </v:group>
            <v:group style="position:absolute;left:6990;top:4042;width:10;height:20" coordorigin="6990,4042" coordsize="10,20">
              <v:shape style="position:absolute;left:6990;top:4042;width:10;height:20" coordorigin="6990,4042" coordsize="10,20" path="m6990,4061l7000,4061,7000,4042,6990,4042,6990,4061xe" filled="true" fillcolor="#000000" stroked="false">
                <v:path arrowok="t"/>
                <v:fill type="solid"/>
              </v:shape>
            </v:group>
            <v:group style="position:absolute;left:6990;top:4061;width:10;height:20" coordorigin="6990,4061" coordsize="10,20">
              <v:shape style="position:absolute;left:6990;top:4061;width:10;height:20" coordorigin="6990,4061" coordsize="10,20" path="m6990,4081l7000,4081,7000,4061,6990,4061,6990,4081xe" filled="true" fillcolor="#000000" stroked="false">
                <v:path arrowok="t"/>
                <v:fill type="solid"/>
              </v:shape>
            </v:group>
            <v:group style="position:absolute;left:6990;top:4081;width:10;height:20" coordorigin="6990,4081" coordsize="10,20">
              <v:shape style="position:absolute;left:6990;top:4081;width:10;height:20" coordorigin="6990,4081" coordsize="10,20" path="m6990,4100l7000,4100,7000,4081,6990,4081,6990,4100xe" filled="true" fillcolor="#000000" stroked="false">
                <v:path arrowok="t"/>
                <v:fill type="solid"/>
              </v:shape>
            </v:group>
            <v:group style="position:absolute;left:6990;top:4100;width:10;height:20" coordorigin="6990,4100" coordsize="10,20">
              <v:shape style="position:absolute;left:6990;top:4100;width:10;height:20" coordorigin="6990,4100" coordsize="10,20" path="m6990,4119l7000,4119,7000,4100,6990,4100,6990,4119xe" filled="true" fillcolor="#000000" stroked="false">
                <v:path arrowok="t"/>
                <v:fill type="solid"/>
              </v:shape>
            </v:group>
            <v:group style="position:absolute;left:6990;top:4119;width:10;height:20" coordorigin="6990,4119" coordsize="10,20">
              <v:shape style="position:absolute;left:6990;top:4119;width:10;height:20" coordorigin="6990,4119" coordsize="10,20" path="m6990,4138l7000,4138,7000,4119,6990,4119,6990,4138xe" filled="true" fillcolor="#000000" stroked="false">
                <v:path arrowok="t"/>
                <v:fill type="solid"/>
              </v:shape>
            </v:group>
            <v:group style="position:absolute;left:6990;top:4138;width:10;height:20" coordorigin="6990,4138" coordsize="10,20">
              <v:shape style="position:absolute;left:6990;top:4138;width:10;height:20" coordorigin="6990,4138" coordsize="10,20" path="m6990,4157l7000,4157,7000,4138,6990,4138,6990,4157xe" filled="true" fillcolor="#000000" stroked="false">
                <v:path arrowok="t"/>
                <v:fill type="solid"/>
              </v:shape>
            </v:group>
            <v:group style="position:absolute;left:6990;top:4157;width:10;height:20" coordorigin="6990,4157" coordsize="10,20">
              <v:shape style="position:absolute;left:6990;top:4157;width:10;height:20" coordorigin="6990,4157" coordsize="10,20" path="m6990,4177l7000,4177,7000,4157,6990,4157,6990,4177xe" filled="true" fillcolor="#000000" stroked="false">
                <v:path arrowok="t"/>
                <v:fill type="solid"/>
              </v:shape>
            </v:group>
            <v:group style="position:absolute;left:6990;top:4177;width:10;height:20" coordorigin="6990,4177" coordsize="10,20">
              <v:shape style="position:absolute;left:6990;top:4177;width:10;height:20" coordorigin="6990,4177" coordsize="10,20" path="m6990,4196l7000,4196,7000,4177,6990,4177,6990,4196xe" filled="true" fillcolor="#000000" stroked="false">
                <v:path arrowok="t"/>
                <v:fill type="solid"/>
              </v:shape>
            </v:group>
            <v:group style="position:absolute;left:6990;top:4196;width:10;height:20" coordorigin="6990,4196" coordsize="10,20">
              <v:shape style="position:absolute;left:6990;top:4196;width:10;height:20" coordorigin="6990,4196" coordsize="10,20" path="m6990,4215l7000,4215,7000,4196,6990,4196,6990,4215xe" filled="true" fillcolor="#000000" stroked="false">
                <v:path arrowok="t"/>
                <v:fill type="solid"/>
              </v:shape>
            </v:group>
            <v:group style="position:absolute;left:6990;top:4215;width:10;height:20" coordorigin="6990,4215" coordsize="10,20">
              <v:shape style="position:absolute;left:6990;top:4215;width:10;height:20" coordorigin="6990,4215" coordsize="10,20" path="m6990,4234l7000,4234,7000,4215,6990,4215,6990,4234xe" filled="true" fillcolor="#000000" stroked="false">
                <v:path arrowok="t"/>
                <v:fill type="solid"/>
              </v:shape>
            </v:group>
            <v:group style="position:absolute;left:6990;top:4234;width:10;height:20" coordorigin="6990,4234" coordsize="10,20">
              <v:shape style="position:absolute;left:6990;top:4234;width:10;height:20" coordorigin="6990,4234" coordsize="10,20" path="m6990,4253l7000,4253,7000,4234,6990,4234,6990,4253xe" filled="true" fillcolor="#000000" stroked="false">
                <v:path arrowok="t"/>
                <v:fill type="solid"/>
              </v:shape>
            </v:group>
            <v:group style="position:absolute;left:6990;top:4253;width:10;height:20" coordorigin="6990,4253" coordsize="10,20">
              <v:shape style="position:absolute;left:6990;top:4253;width:10;height:20" coordorigin="6990,4253" coordsize="10,20" path="m6990,4273l7000,4273,7000,4253,6990,4253,6990,4273xe" filled="true" fillcolor="#000000" stroked="false">
                <v:path arrowok="t"/>
                <v:fill type="solid"/>
              </v:shape>
            </v:group>
            <v:group style="position:absolute;left:6990;top:4273;width:10;height:20" coordorigin="6990,4273" coordsize="10,20">
              <v:shape style="position:absolute;left:6990;top:4273;width:10;height:20" coordorigin="6990,4273" coordsize="10,20" path="m6990,4292l7000,4292,7000,4273,6990,4273,6990,4292xe" filled="true" fillcolor="#000000" stroked="false">
                <v:path arrowok="t"/>
                <v:fill type="solid"/>
              </v:shape>
            </v:group>
            <v:group style="position:absolute;left:6990;top:4292;width:10;height:20" coordorigin="6990,4292" coordsize="10,20">
              <v:shape style="position:absolute;left:6990;top:4292;width:10;height:20" coordorigin="6990,4292" coordsize="10,20" path="m6990,4311l7000,4311,7000,4292,6990,4292,6990,4311xe" filled="true" fillcolor="#000000" stroked="false">
                <v:path arrowok="t"/>
                <v:fill type="solid"/>
              </v:shape>
            </v:group>
            <v:group style="position:absolute;left:6990;top:4311;width:10;height:20" coordorigin="6990,4311" coordsize="10,20">
              <v:shape style="position:absolute;left:6990;top:4311;width:10;height:20" coordorigin="6990,4311" coordsize="10,20" path="m6990,4330l7000,4330,7000,4311,6990,4311,6990,4330xe" filled="true" fillcolor="#000000" stroked="false">
                <v:path arrowok="t"/>
                <v:fill type="solid"/>
              </v:shape>
            </v:group>
            <v:group style="position:absolute;left:6990;top:4330;width:10;height:20" coordorigin="6990,4330" coordsize="10,20">
              <v:shape style="position:absolute;left:6990;top:4330;width:10;height:20" coordorigin="6990,4330" coordsize="10,20" path="m6990,4349l7000,4349,7000,4330,6990,4330,6990,4349xe" filled="true" fillcolor="#000000" stroked="false">
                <v:path arrowok="t"/>
                <v:fill type="solid"/>
              </v:shape>
            </v:group>
            <v:group style="position:absolute;left:6990;top:4349;width:10;height:20" coordorigin="6990,4349" coordsize="10,20">
              <v:shape style="position:absolute;left:6990;top:4349;width:10;height:20" coordorigin="6990,4349" coordsize="10,20" path="m6990,4369l7000,4369,7000,4349,6990,4349,6990,4369xe" filled="true" fillcolor="#000000" stroked="false">
                <v:path arrowok="t"/>
                <v:fill type="solid"/>
              </v:shape>
            </v:group>
            <v:group style="position:absolute;left:6990;top:4369;width:10;height:20" coordorigin="6990,4369" coordsize="10,20">
              <v:shape style="position:absolute;left:6990;top:4369;width:10;height:20" coordorigin="6990,4369" coordsize="10,20" path="m6990,4388l7000,4388,7000,4369,6990,4369,6990,4388xe" filled="true" fillcolor="#000000" stroked="false">
                <v:path arrowok="t"/>
                <v:fill type="solid"/>
              </v:shape>
            </v:group>
            <v:group style="position:absolute;left:6990;top:4388;width:10;height:20" coordorigin="6990,4388" coordsize="10,20">
              <v:shape style="position:absolute;left:6990;top:4388;width:10;height:20" coordorigin="6990,4388" coordsize="10,20" path="m6990,4407l7000,4407,7000,4388,6990,4388,6990,4407xe" filled="true" fillcolor="#000000" stroked="false">
                <v:path arrowok="t"/>
                <v:fill type="solid"/>
              </v:shape>
            </v:group>
            <v:group style="position:absolute;left:6990;top:4407;width:10;height:20" coordorigin="6990,4407" coordsize="10,20">
              <v:shape style="position:absolute;left:6990;top:4407;width:10;height:20" coordorigin="6990,4407" coordsize="10,20" path="m6990,4426l7000,4426,7000,4407,6990,4407,6990,4426xe" filled="true" fillcolor="#000000" stroked="false">
                <v:path arrowok="t"/>
                <v:fill type="solid"/>
              </v:shape>
            </v:group>
            <v:group style="position:absolute;left:6990;top:4426;width:10;height:20" coordorigin="6990,4426" coordsize="10,20">
              <v:shape style="position:absolute;left:6990;top:4426;width:10;height:20" coordorigin="6990,4426" coordsize="10,20" path="m6990,4445l7000,4445,7000,4426,6990,4426,6990,4445xe" filled="true" fillcolor="#000000" stroked="false">
                <v:path arrowok="t"/>
                <v:fill type="solid"/>
              </v:shape>
            </v:group>
            <v:group style="position:absolute;left:6990;top:4445;width:10;height:20" coordorigin="6990,4445" coordsize="10,20">
              <v:shape style="position:absolute;left:6990;top:4445;width:10;height:20" coordorigin="6990,4445" coordsize="10,20" path="m6990,4465l7000,4465,7000,4445,6990,4445,6990,4465xe" filled="true" fillcolor="#000000" stroked="false">
                <v:path arrowok="t"/>
                <v:fill type="solid"/>
              </v:shape>
            </v:group>
            <v:group style="position:absolute;left:6990;top:4465;width:10;height:20" coordorigin="6990,4465" coordsize="10,20">
              <v:shape style="position:absolute;left:6990;top:4465;width:10;height:20" coordorigin="6990,4465" coordsize="10,20" path="m6990,4484l7000,4484,7000,4465,6990,4465,6990,4484xe" filled="true" fillcolor="#000000" stroked="false">
                <v:path arrowok="t"/>
                <v:fill type="solid"/>
              </v:shape>
            </v:group>
            <v:group style="position:absolute;left:6990;top:4484;width:10;height:20" coordorigin="6990,4484" coordsize="10,20">
              <v:shape style="position:absolute;left:6990;top:4484;width:10;height:20" coordorigin="6990,4484" coordsize="10,20" path="m6990,4503l7000,4503,7000,4484,6990,4484,6990,4503xe" filled="true" fillcolor="#000000" stroked="false">
                <v:path arrowok="t"/>
                <v:fill type="solid"/>
              </v:shape>
            </v:group>
            <v:group style="position:absolute;left:6990;top:4509;width:10;height:2" coordorigin="6990,4509" coordsize="10,2">
              <v:shape style="position:absolute;left:6990;top:4509;width:10;height:2" coordorigin="6990,4509" coordsize="10,0" path="m6990,4509l7000,4509e" filled="false" stroked="true" strokeweight=".60004pt" strokecolor="#000000">
                <v:path arrowok="t"/>
              </v:shape>
            </v:group>
            <v:group style="position:absolute;left:8868;top:3716;width:10;height:20" coordorigin="8868,3716" coordsize="10,20">
              <v:shape style="position:absolute;left:8868;top:3716;width:10;height:20" coordorigin="8868,3716" coordsize="10,20" path="m8868,3735l8877,3735,8877,3716,8868,3716,8868,3735xe" filled="true" fillcolor="#000000" stroked="false">
                <v:path arrowok="t"/>
                <v:fill type="solid"/>
              </v:shape>
            </v:group>
            <v:group style="position:absolute;left:8868;top:3735;width:10;height:20" coordorigin="8868,3735" coordsize="10,20">
              <v:shape style="position:absolute;left:8868;top:3735;width:10;height:20" coordorigin="8868,3735" coordsize="10,20" path="m8868,3754l8877,3754,8877,3735,8868,3735,8868,3754xe" filled="true" fillcolor="#000000" stroked="false">
                <v:path arrowok="t"/>
                <v:fill type="solid"/>
              </v:shape>
            </v:group>
            <v:group style="position:absolute;left:8868;top:3754;width:10;height:20" coordorigin="8868,3754" coordsize="10,20">
              <v:shape style="position:absolute;left:8868;top:3754;width:10;height:20" coordorigin="8868,3754" coordsize="10,20" path="m8868,3773l8877,3773,8877,3754,8868,3754,8868,3773xe" filled="true" fillcolor="#000000" stroked="false">
                <v:path arrowok="t"/>
                <v:fill type="solid"/>
              </v:shape>
            </v:group>
            <v:group style="position:absolute;left:8868;top:3773;width:10;height:20" coordorigin="8868,3773" coordsize="10,20">
              <v:shape style="position:absolute;left:8868;top:3773;width:10;height:20" coordorigin="8868,3773" coordsize="10,20" path="m8868,3793l8877,3793,8877,3773,8868,3773,8868,3793xe" filled="true" fillcolor="#000000" stroked="false">
                <v:path arrowok="t"/>
                <v:fill type="solid"/>
              </v:shape>
            </v:group>
            <v:group style="position:absolute;left:8868;top:3793;width:10;height:20" coordorigin="8868,3793" coordsize="10,20">
              <v:shape style="position:absolute;left:8868;top:3793;width:10;height:20" coordorigin="8868,3793" coordsize="10,20" path="m8868,3812l8877,3812,8877,3793,8868,3793,8868,3812xe" filled="true" fillcolor="#000000" stroked="false">
                <v:path arrowok="t"/>
                <v:fill type="solid"/>
              </v:shape>
            </v:group>
            <v:group style="position:absolute;left:8868;top:3812;width:10;height:20" coordorigin="8868,3812" coordsize="10,20">
              <v:shape style="position:absolute;left:8868;top:3812;width:10;height:20" coordorigin="8868,3812" coordsize="10,20" path="m8868,3831l8877,3831,8877,3812,8868,3812,8868,3831xe" filled="true" fillcolor="#000000" stroked="false">
                <v:path arrowok="t"/>
                <v:fill type="solid"/>
              </v:shape>
            </v:group>
            <v:group style="position:absolute;left:8868;top:3831;width:10;height:20" coordorigin="8868,3831" coordsize="10,20">
              <v:shape style="position:absolute;left:8868;top:3831;width:10;height:20" coordorigin="8868,3831" coordsize="10,20" path="m8868,3850l8877,3850,8877,3831,8868,3831,8868,3850xe" filled="true" fillcolor="#000000" stroked="false">
                <v:path arrowok="t"/>
                <v:fill type="solid"/>
              </v:shape>
            </v:group>
            <v:group style="position:absolute;left:8868;top:3850;width:10;height:20" coordorigin="8868,3850" coordsize="10,20">
              <v:shape style="position:absolute;left:8868;top:3850;width:10;height:20" coordorigin="8868,3850" coordsize="10,20" path="m8868,3869l8877,3869,8877,3850,8868,3850,8868,3869xe" filled="true" fillcolor="#000000" stroked="false">
                <v:path arrowok="t"/>
                <v:fill type="solid"/>
              </v:shape>
            </v:group>
            <v:group style="position:absolute;left:8868;top:3869;width:10;height:20" coordorigin="8868,3869" coordsize="10,20">
              <v:shape style="position:absolute;left:8868;top:3869;width:10;height:20" coordorigin="8868,3869" coordsize="10,20" path="m8868,3889l8877,3889,8877,3869,8868,3869,8868,3889xe" filled="true" fillcolor="#000000" stroked="false">
                <v:path arrowok="t"/>
                <v:fill type="solid"/>
              </v:shape>
            </v:group>
            <v:group style="position:absolute;left:8868;top:3889;width:10;height:20" coordorigin="8868,3889" coordsize="10,20">
              <v:shape style="position:absolute;left:8868;top:3889;width:10;height:20" coordorigin="8868,3889" coordsize="10,20" path="m8868,3908l8877,3908,8877,3889,8868,3889,8868,3908xe" filled="true" fillcolor="#000000" stroked="false">
                <v:path arrowok="t"/>
                <v:fill type="solid"/>
              </v:shape>
            </v:group>
            <v:group style="position:absolute;left:8868;top:3908;width:10;height:20" coordorigin="8868,3908" coordsize="10,20">
              <v:shape style="position:absolute;left:8868;top:3908;width:10;height:20" coordorigin="8868,3908" coordsize="10,20" path="m8868,3927l8877,3927,8877,3908,8868,3908,8868,3927xe" filled="true" fillcolor="#000000" stroked="false">
                <v:path arrowok="t"/>
                <v:fill type="solid"/>
              </v:shape>
            </v:group>
            <v:group style="position:absolute;left:8868;top:3927;width:10;height:20" coordorigin="8868,3927" coordsize="10,20">
              <v:shape style="position:absolute;left:8868;top:3927;width:10;height:20" coordorigin="8868,3927" coordsize="10,20" path="m8868,3946l8877,3946,8877,3927,8868,3927,8868,3946xe" filled="true" fillcolor="#000000" stroked="false">
                <v:path arrowok="t"/>
                <v:fill type="solid"/>
              </v:shape>
            </v:group>
            <v:group style="position:absolute;left:8868;top:3946;width:10;height:20" coordorigin="8868,3946" coordsize="10,20">
              <v:shape style="position:absolute;left:8868;top:3946;width:10;height:20" coordorigin="8868,3946" coordsize="10,20" path="m8868,3965l8877,3965,8877,3946,8868,3946,8868,3965xe" filled="true" fillcolor="#000000" stroked="false">
                <v:path arrowok="t"/>
                <v:fill type="solid"/>
              </v:shape>
            </v:group>
            <v:group style="position:absolute;left:8868;top:3965;width:10;height:20" coordorigin="8868,3965" coordsize="10,20">
              <v:shape style="position:absolute;left:8868;top:3965;width:10;height:20" coordorigin="8868,3965" coordsize="10,20" path="m8868,3985l8877,3985,8877,3965,8868,3965,8868,3985xe" filled="true" fillcolor="#000000" stroked="false">
                <v:path arrowok="t"/>
                <v:fill type="solid"/>
              </v:shape>
            </v:group>
            <v:group style="position:absolute;left:8868;top:3985;width:10;height:20" coordorigin="8868,3985" coordsize="10,20">
              <v:shape style="position:absolute;left:8868;top:3985;width:10;height:20" coordorigin="8868,3985" coordsize="10,20" path="m8868,4004l8877,4004,8877,3985,8868,3985,8868,4004xe" filled="true" fillcolor="#000000" stroked="false">
                <v:path arrowok="t"/>
                <v:fill type="solid"/>
              </v:shape>
            </v:group>
            <v:group style="position:absolute;left:8868;top:4004;width:10;height:20" coordorigin="8868,4004" coordsize="10,20">
              <v:shape style="position:absolute;left:8868;top:4004;width:10;height:20" coordorigin="8868,4004" coordsize="10,20" path="m8868,4023l8877,4023,8877,4004,8868,4004,8868,4023xe" filled="true" fillcolor="#000000" stroked="false">
                <v:path arrowok="t"/>
                <v:fill type="solid"/>
              </v:shape>
            </v:group>
            <v:group style="position:absolute;left:8868;top:4023;width:10;height:20" coordorigin="8868,4023" coordsize="10,20">
              <v:shape style="position:absolute;left:8868;top:4023;width:10;height:20" coordorigin="8868,4023" coordsize="10,20" path="m8868,4042l8877,4042,8877,4023,8868,4023,8868,4042xe" filled="true" fillcolor="#000000" stroked="false">
                <v:path arrowok="t"/>
                <v:fill type="solid"/>
              </v:shape>
            </v:group>
            <v:group style="position:absolute;left:8868;top:4042;width:10;height:20" coordorigin="8868,4042" coordsize="10,20">
              <v:shape style="position:absolute;left:8868;top:4042;width:10;height:20" coordorigin="8868,4042" coordsize="10,20" path="m8868,4061l8877,4061,8877,4042,8868,4042,8868,4061xe" filled="true" fillcolor="#000000" stroked="false">
                <v:path arrowok="t"/>
                <v:fill type="solid"/>
              </v:shape>
            </v:group>
            <v:group style="position:absolute;left:8868;top:4061;width:10;height:20" coordorigin="8868,4061" coordsize="10,20">
              <v:shape style="position:absolute;left:8868;top:4061;width:10;height:20" coordorigin="8868,4061" coordsize="10,20" path="m8868,4081l8877,4081,8877,4061,8868,4061,8868,4081xe" filled="true" fillcolor="#000000" stroked="false">
                <v:path arrowok="t"/>
                <v:fill type="solid"/>
              </v:shape>
            </v:group>
            <v:group style="position:absolute;left:8868;top:4081;width:10;height:20" coordorigin="8868,4081" coordsize="10,20">
              <v:shape style="position:absolute;left:8868;top:4081;width:10;height:20" coordorigin="8868,4081" coordsize="10,20" path="m8868,4100l8877,4100,8877,4081,8868,4081,8868,4100xe" filled="true" fillcolor="#000000" stroked="false">
                <v:path arrowok="t"/>
                <v:fill type="solid"/>
              </v:shape>
            </v:group>
            <v:group style="position:absolute;left:8868;top:4100;width:10;height:20" coordorigin="8868,4100" coordsize="10,20">
              <v:shape style="position:absolute;left:8868;top:4100;width:10;height:20" coordorigin="8868,4100" coordsize="10,20" path="m8868,4119l8877,4119,8877,4100,8868,4100,8868,4119xe" filled="true" fillcolor="#000000" stroked="false">
                <v:path arrowok="t"/>
                <v:fill type="solid"/>
              </v:shape>
            </v:group>
            <v:group style="position:absolute;left:8868;top:4119;width:10;height:20" coordorigin="8868,4119" coordsize="10,20">
              <v:shape style="position:absolute;left:8868;top:4119;width:10;height:20" coordorigin="8868,4119" coordsize="10,20" path="m8868,4138l8877,4138,8877,4119,8868,4119,8868,4138xe" filled="true" fillcolor="#000000" stroked="false">
                <v:path arrowok="t"/>
                <v:fill type="solid"/>
              </v:shape>
            </v:group>
            <v:group style="position:absolute;left:8868;top:4138;width:10;height:20" coordorigin="8868,4138" coordsize="10,20">
              <v:shape style="position:absolute;left:8868;top:4138;width:10;height:20" coordorigin="8868,4138" coordsize="10,20" path="m8868,4157l8877,4157,8877,4138,8868,4138,8868,4157xe" filled="true" fillcolor="#000000" stroked="false">
                <v:path arrowok="t"/>
                <v:fill type="solid"/>
              </v:shape>
            </v:group>
            <v:group style="position:absolute;left:8868;top:4157;width:10;height:20" coordorigin="8868,4157" coordsize="10,20">
              <v:shape style="position:absolute;left:8868;top:4157;width:10;height:20" coordorigin="8868,4157" coordsize="10,20" path="m8868,4177l8877,4177,8877,4157,8868,4157,8868,4177xe" filled="true" fillcolor="#000000" stroked="false">
                <v:path arrowok="t"/>
                <v:fill type="solid"/>
              </v:shape>
            </v:group>
            <v:group style="position:absolute;left:8868;top:4177;width:10;height:20" coordorigin="8868,4177" coordsize="10,20">
              <v:shape style="position:absolute;left:8868;top:4177;width:10;height:20" coordorigin="8868,4177" coordsize="10,20" path="m8868,4196l8877,4196,8877,4177,8868,4177,8868,4196xe" filled="true" fillcolor="#000000" stroked="false">
                <v:path arrowok="t"/>
                <v:fill type="solid"/>
              </v:shape>
            </v:group>
            <v:group style="position:absolute;left:8868;top:4196;width:10;height:20" coordorigin="8868,4196" coordsize="10,20">
              <v:shape style="position:absolute;left:8868;top:4196;width:10;height:20" coordorigin="8868,4196" coordsize="10,20" path="m8868,4215l8877,4215,8877,4196,8868,4196,8868,4215xe" filled="true" fillcolor="#000000" stroked="false">
                <v:path arrowok="t"/>
                <v:fill type="solid"/>
              </v:shape>
            </v:group>
            <v:group style="position:absolute;left:8868;top:4215;width:10;height:20" coordorigin="8868,4215" coordsize="10,20">
              <v:shape style="position:absolute;left:8868;top:4215;width:10;height:20" coordorigin="8868,4215" coordsize="10,20" path="m8868,4234l8877,4234,8877,4215,8868,4215,8868,4234xe" filled="true" fillcolor="#000000" stroked="false">
                <v:path arrowok="t"/>
                <v:fill type="solid"/>
              </v:shape>
            </v:group>
            <v:group style="position:absolute;left:8868;top:4234;width:10;height:20" coordorigin="8868,4234" coordsize="10,20">
              <v:shape style="position:absolute;left:8868;top:4234;width:10;height:20" coordorigin="8868,4234" coordsize="10,20" path="m8868,4253l8877,4253,8877,4234,8868,4234,8868,4253xe" filled="true" fillcolor="#000000" stroked="false">
                <v:path arrowok="t"/>
                <v:fill type="solid"/>
              </v:shape>
            </v:group>
            <v:group style="position:absolute;left:8868;top:4253;width:10;height:20" coordorigin="8868,4253" coordsize="10,20">
              <v:shape style="position:absolute;left:8868;top:4253;width:10;height:20" coordorigin="8868,4253" coordsize="10,20" path="m8868,4273l8877,4273,8877,4253,8868,4253,8868,4273xe" filled="true" fillcolor="#000000" stroked="false">
                <v:path arrowok="t"/>
                <v:fill type="solid"/>
              </v:shape>
            </v:group>
            <v:group style="position:absolute;left:8868;top:4273;width:10;height:20" coordorigin="8868,4273" coordsize="10,20">
              <v:shape style="position:absolute;left:8868;top:4273;width:10;height:20" coordorigin="8868,4273" coordsize="10,20" path="m8868,4292l8877,4292,8877,4273,8868,4273,8868,4292xe" filled="true" fillcolor="#000000" stroked="false">
                <v:path arrowok="t"/>
                <v:fill type="solid"/>
              </v:shape>
            </v:group>
            <v:group style="position:absolute;left:8868;top:4292;width:10;height:20" coordorigin="8868,4292" coordsize="10,20">
              <v:shape style="position:absolute;left:8868;top:4292;width:10;height:20" coordorigin="8868,4292" coordsize="10,20" path="m8868,4311l8877,4311,8877,4292,8868,4292,8868,4311xe" filled="true" fillcolor="#000000" stroked="false">
                <v:path arrowok="t"/>
                <v:fill type="solid"/>
              </v:shape>
            </v:group>
            <v:group style="position:absolute;left:8868;top:4311;width:10;height:20" coordorigin="8868,4311" coordsize="10,20">
              <v:shape style="position:absolute;left:8868;top:4311;width:10;height:20" coordorigin="8868,4311" coordsize="10,20" path="m8868,4330l8877,4330,8877,4311,8868,4311,8868,4330xe" filled="true" fillcolor="#000000" stroked="false">
                <v:path arrowok="t"/>
                <v:fill type="solid"/>
              </v:shape>
            </v:group>
            <v:group style="position:absolute;left:8868;top:4330;width:10;height:20" coordorigin="8868,4330" coordsize="10,20">
              <v:shape style="position:absolute;left:8868;top:4330;width:10;height:20" coordorigin="8868,4330" coordsize="10,20" path="m8868,4349l8877,4349,8877,4330,8868,4330,8868,4349xe" filled="true" fillcolor="#000000" stroked="false">
                <v:path arrowok="t"/>
                <v:fill type="solid"/>
              </v:shape>
            </v:group>
            <v:group style="position:absolute;left:8868;top:4349;width:10;height:20" coordorigin="8868,4349" coordsize="10,20">
              <v:shape style="position:absolute;left:8868;top:4349;width:10;height:20" coordorigin="8868,4349" coordsize="10,20" path="m8868,4369l8877,4369,8877,4349,8868,4349,8868,4369xe" filled="true" fillcolor="#000000" stroked="false">
                <v:path arrowok="t"/>
                <v:fill type="solid"/>
              </v:shape>
            </v:group>
            <v:group style="position:absolute;left:8868;top:4369;width:10;height:20" coordorigin="8868,4369" coordsize="10,20">
              <v:shape style="position:absolute;left:8868;top:4369;width:10;height:20" coordorigin="8868,4369" coordsize="10,20" path="m8868,4388l8877,4388,8877,4369,8868,4369,8868,4388xe" filled="true" fillcolor="#000000" stroked="false">
                <v:path arrowok="t"/>
                <v:fill type="solid"/>
              </v:shape>
            </v:group>
            <v:group style="position:absolute;left:8868;top:4388;width:10;height:20" coordorigin="8868,4388" coordsize="10,20">
              <v:shape style="position:absolute;left:8868;top:4388;width:10;height:20" coordorigin="8868,4388" coordsize="10,20" path="m8868,4407l8877,4407,8877,4388,8868,4388,8868,4407xe" filled="true" fillcolor="#000000" stroked="false">
                <v:path arrowok="t"/>
                <v:fill type="solid"/>
              </v:shape>
            </v:group>
            <v:group style="position:absolute;left:8868;top:4407;width:10;height:20" coordorigin="8868,4407" coordsize="10,20">
              <v:shape style="position:absolute;left:8868;top:4407;width:10;height:20" coordorigin="8868,4407" coordsize="10,20" path="m8868,4426l8877,4426,8877,4407,8868,4407,8868,4426xe" filled="true" fillcolor="#000000" stroked="false">
                <v:path arrowok="t"/>
                <v:fill type="solid"/>
              </v:shape>
            </v:group>
            <v:group style="position:absolute;left:8868;top:4426;width:10;height:20" coordorigin="8868,4426" coordsize="10,20">
              <v:shape style="position:absolute;left:8868;top:4426;width:10;height:20" coordorigin="8868,4426" coordsize="10,20" path="m8868,4445l8877,4445,8877,4426,8868,4426,8868,4445xe" filled="true" fillcolor="#000000" stroked="false">
                <v:path arrowok="t"/>
                <v:fill type="solid"/>
              </v:shape>
            </v:group>
            <v:group style="position:absolute;left:8868;top:4445;width:10;height:20" coordorigin="8868,4445" coordsize="10,20">
              <v:shape style="position:absolute;left:8868;top:4445;width:10;height:20" coordorigin="8868,4445" coordsize="10,20" path="m8868,4465l8877,4465,8877,4445,8868,4445,8868,4465xe" filled="true" fillcolor="#000000" stroked="false">
                <v:path arrowok="t"/>
                <v:fill type="solid"/>
              </v:shape>
            </v:group>
            <v:group style="position:absolute;left:8868;top:4465;width:10;height:20" coordorigin="8868,4465" coordsize="10,20">
              <v:shape style="position:absolute;left:8868;top:4465;width:10;height:20" coordorigin="8868,4465" coordsize="10,20" path="m8868,4484l8877,4484,8877,4465,8868,4465,8868,4484xe" filled="true" fillcolor="#000000" stroked="false">
                <v:path arrowok="t"/>
                <v:fill type="solid"/>
              </v:shape>
            </v:group>
            <v:group style="position:absolute;left:8868;top:4484;width:10;height:20" coordorigin="8868,4484" coordsize="10,20">
              <v:shape style="position:absolute;left:8868;top:4484;width:10;height:20" coordorigin="8868,4484" coordsize="10,20" path="m8868,4503l8877,4503,8877,4484,8868,4484,8868,4503xe" filled="true" fillcolor="#000000" stroked="false">
                <v:path arrowok="t"/>
                <v:fill type="solid"/>
              </v:shape>
            </v:group>
            <v:group style="position:absolute;left:8868;top:4509;width:10;height:2" coordorigin="8868,4509" coordsize="10,2">
              <v:shape style="position:absolute;left:8868;top:4509;width:10;height:2" coordorigin="8868,4509" coordsize="10,0" path="m8868,4509l8877,4509e" filled="false" stroked="true" strokeweight=".60004pt" strokecolor="#000000">
                <v:path arrowok="t"/>
              </v:shape>
            </v:group>
            <v:group style="position:absolute;left:3356;top:4520;width:10;height:2" coordorigin="3356,4520" coordsize="10,2">
              <v:shape style="position:absolute;left:3356;top:4520;width:10;height:2" coordorigin="3356,4520" coordsize="10,0" path="m3356,4520l3365,4520e" filled="false" stroked="true" strokeweight=".47998pt" strokecolor="#000000">
                <v:path arrowok="t"/>
              </v:shape>
              <v:shape style="position:absolute;left:2376;top:4515;width:2240;height:10" type="#_x0000_t75" stroked="false">
                <v:imagedata r:id="rId201" o:title=""/>
              </v:shape>
              <v:shape style="position:absolute;left:4611;top:4515;width:713;height:10" type="#_x0000_t75" stroked="false">
                <v:imagedata r:id="rId206" o:title=""/>
              </v:shape>
              <v:shape style="position:absolute;left:5319;top:4515;width:3548;height:10" type="#_x0000_t75" stroked="false">
                <v:imagedata r:id="rId198" o:title=""/>
              </v:shape>
              <v:shape style="position:absolute;left:8863;top:4515;width:1853;height:10" type="#_x0000_t75" stroked="false">
                <v:imagedata r:id="rId199" o:title=""/>
              </v:shape>
            </v:group>
            <v:group style="position:absolute;left:3356;top:4525;width:10;height:20" coordorigin="3356,4525" coordsize="10,20">
              <v:shape style="position:absolute;left:3356;top:4525;width:10;height:20" coordorigin="3356,4525" coordsize="10,20" path="m3356,4544l3365,4544,3365,4525,3356,4525,3356,4544xe" filled="true" fillcolor="#000000" stroked="false">
                <v:path arrowok="t"/>
                <v:fill type="solid"/>
              </v:shape>
            </v:group>
            <v:group style="position:absolute;left:3356;top:4544;width:10;height:20" coordorigin="3356,4544" coordsize="10,20">
              <v:shape style="position:absolute;left:3356;top:4544;width:10;height:20" coordorigin="3356,4544" coordsize="10,20" path="m3356,4563l3365,4563,3365,4544,3356,4544,3356,4563xe" filled="true" fillcolor="#000000" stroked="false">
                <v:path arrowok="t"/>
                <v:fill type="solid"/>
              </v:shape>
            </v:group>
            <v:group style="position:absolute;left:3356;top:4563;width:10;height:20" coordorigin="3356,4563" coordsize="10,20">
              <v:shape style="position:absolute;left:3356;top:4563;width:10;height:20" coordorigin="3356,4563" coordsize="10,20" path="m3356,4582l3365,4582,3365,4563,3356,4563,3356,4582xe" filled="true" fillcolor="#000000" stroked="false">
                <v:path arrowok="t"/>
                <v:fill type="solid"/>
              </v:shape>
            </v:group>
            <v:group style="position:absolute;left:3356;top:4582;width:10;height:20" coordorigin="3356,4582" coordsize="10,20">
              <v:shape style="position:absolute;left:3356;top:4582;width:10;height:20" coordorigin="3356,4582" coordsize="10,20" path="m3356,4601l3365,4601,3365,4582,3356,4582,3356,4601xe" filled="true" fillcolor="#000000" stroked="false">
                <v:path arrowok="t"/>
                <v:fill type="solid"/>
              </v:shape>
            </v:group>
            <v:group style="position:absolute;left:3356;top:4601;width:10;height:20" coordorigin="3356,4601" coordsize="10,20">
              <v:shape style="position:absolute;left:3356;top:4601;width:10;height:20" coordorigin="3356,4601" coordsize="10,20" path="m3356,4621l3365,4621,3365,4601,3356,4601,3356,4621xe" filled="true" fillcolor="#000000" stroked="false">
                <v:path arrowok="t"/>
                <v:fill type="solid"/>
              </v:shape>
            </v:group>
            <v:group style="position:absolute;left:3356;top:4621;width:10;height:20" coordorigin="3356,4621" coordsize="10,20">
              <v:shape style="position:absolute;left:3356;top:4621;width:10;height:20" coordorigin="3356,4621" coordsize="10,20" path="m3356,4640l3365,4640,3365,4621,3356,4621,3356,4640xe" filled="true" fillcolor="#000000" stroked="false">
                <v:path arrowok="t"/>
                <v:fill type="solid"/>
              </v:shape>
            </v:group>
            <v:group style="position:absolute;left:3356;top:4640;width:10;height:20" coordorigin="3356,4640" coordsize="10,20">
              <v:shape style="position:absolute;left:3356;top:4640;width:10;height:20" coordorigin="3356,4640" coordsize="10,20" path="m3356,4659l3365,4659,3365,4640,3356,4640,3356,4659xe" filled="true" fillcolor="#000000" stroked="false">
                <v:path arrowok="t"/>
                <v:fill type="solid"/>
              </v:shape>
            </v:group>
            <v:group style="position:absolute;left:3356;top:4659;width:10;height:20" coordorigin="3356,4659" coordsize="10,20">
              <v:shape style="position:absolute;left:3356;top:4659;width:10;height:20" coordorigin="3356,4659" coordsize="10,20" path="m3356,4678l3365,4678,3365,4659,3356,4659,3356,4678xe" filled="true" fillcolor="#000000" stroked="false">
                <v:path arrowok="t"/>
                <v:fill type="solid"/>
              </v:shape>
            </v:group>
            <v:group style="position:absolute;left:3356;top:4678;width:10;height:20" coordorigin="3356,4678" coordsize="10,20">
              <v:shape style="position:absolute;left:3356;top:4678;width:10;height:20" coordorigin="3356,4678" coordsize="10,20" path="m3356,4697l3365,4697,3365,4678,3356,4678,3356,4697xe" filled="true" fillcolor="#000000" stroked="false">
                <v:path arrowok="t"/>
                <v:fill type="solid"/>
              </v:shape>
            </v:group>
            <v:group style="position:absolute;left:3356;top:4697;width:10;height:20" coordorigin="3356,4697" coordsize="10,20">
              <v:shape style="position:absolute;left:3356;top:4697;width:10;height:20" coordorigin="3356,4697" coordsize="10,20" path="m3356,4717l3365,4717,3365,4697,3356,4697,3356,4717xe" filled="true" fillcolor="#000000" stroked="false">
                <v:path arrowok="t"/>
                <v:fill type="solid"/>
              </v:shape>
            </v:group>
            <v:group style="position:absolute;left:3356;top:4717;width:10;height:20" coordorigin="3356,4717" coordsize="10,20">
              <v:shape style="position:absolute;left:3356;top:4717;width:10;height:20" coordorigin="3356,4717" coordsize="10,20" path="m3356,4736l3365,4736,3365,4717,3356,4717,3356,4736xe" filled="true" fillcolor="#000000" stroked="false">
                <v:path arrowok="t"/>
                <v:fill type="solid"/>
              </v:shape>
            </v:group>
            <v:group style="position:absolute;left:3356;top:4736;width:10;height:20" coordorigin="3356,4736" coordsize="10,20">
              <v:shape style="position:absolute;left:3356;top:4736;width:10;height:20" coordorigin="3356,4736" coordsize="10,20" path="m3356,4755l3365,4755,3365,4736,3356,4736,3356,4755xe" filled="true" fillcolor="#000000" stroked="false">
                <v:path arrowok="t"/>
                <v:fill type="solid"/>
              </v:shape>
            </v:group>
            <v:group style="position:absolute;left:3356;top:4755;width:10;height:20" coordorigin="3356,4755" coordsize="10,20">
              <v:shape style="position:absolute;left:3356;top:4755;width:10;height:20" coordorigin="3356,4755" coordsize="10,20" path="m3356,4774l3365,4774,3365,4755,3356,4755,3356,4774xe" filled="true" fillcolor="#000000" stroked="false">
                <v:path arrowok="t"/>
                <v:fill type="solid"/>
              </v:shape>
            </v:group>
            <v:group style="position:absolute;left:3356;top:4774;width:10;height:20" coordorigin="3356,4774" coordsize="10,20">
              <v:shape style="position:absolute;left:3356;top:4774;width:10;height:20" coordorigin="3356,4774" coordsize="10,20" path="m3356,4793l3365,4793,3365,4774,3356,4774,3356,4793xe" filled="true" fillcolor="#000000" stroked="false">
                <v:path arrowok="t"/>
                <v:fill type="solid"/>
              </v:shape>
            </v:group>
            <v:group style="position:absolute;left:3356;top:4793;width:10;height:20" coordorigin="3356,4793" coordsize="10,20">
              <v:shape style="position:absolute;left:3356;top:4793;width:10;height:20" coordorigin="3356,4793" coordsize="10,20" path="m3356,4813l3365,4813,3365,4793,3356,4793,3356,4813xe" filled="true" fillcolor="#000000" stroked="false">
                <v:path arrowok="t"/>
                <v:fill type="solid"/>
              </v:shape>
            </v:group>
            <v:group style="position:absolute;left:3356;top:4813;width:10;height:20" coordorigin="3356,4813" coordsize="10,20">
              <v:shape style="position:absolute;left:3356;top:4813;width:10;height:20" coordorigin="3356,4813" coordsize="10,20" path="m3356,4832l3365,4832,3365,4813,3356,4813,3356,4832xe" filled="true" fillcolor="#000000" stroked="false">
                <v:path arrowok="t"/>
                <v:fill type="solid"/>
              </v:shape>
            </v:group>
            <v:group style="position:absolute;left:3356;top:4832;width:10;height:20" coordorigin="3356,4832" coordsize="10,20">
              <v:shape style="position:absolute;left:3356;top:4832;width:10;height:20" coordorigin="3356,4832" coordsize="10,20" path="m3356,4851l3365,4851,3365,4832,3356,4832,3356,4851xe" filled="true" fillcolor="#000000" stroked="false">
                <v:path arrowok="t"/>
                <v:fill type="solid"/>
              </v:shape>
            </v:group>
            <v:group style="position:absolute;left:3356;top:4851;width:10;height:20" coordorigin="3356,4851" coordsize="10,20">
              <v:shape style="position:absolute;left:3356;top:4851;width:10;height:20" coordorigin="3356,4851" coordsize="10,20" path="m3356,4870l3365,4870,3365,4851,3356,4851,3356,4870xe" filled="true" fillcolor="#000000" stroked="false">
                <v:path arrowok="t"/>
                <v:fill type="solid"/>
              </v:shape>
            </v:group>
            <v:group style="position:absolute;left:3356;top:4870;width:10;height:20" coordorigin="3356,4870" coordsize="10,20">
              <v:shape style="position:absolute;left:3356;top:4870;width:10;height:20" coordorigin="3356,4870" coordsize="10,20" path="m3356,4889l3365,4889,3365,4870,3356,4870,3356,4889xe" filled="true" fillcolor="#000000" stroked="false">
                <v:path arrowok="t"/>
                <v:fill type="solid"/>
              </v:shape>
            </v:group>
            <v:group style="position:absolute;left:3356;top:4889;width:10;height:20" coordorigin="3356,4889" coordsize="10,20">
              <v:shape style="position:absolute;left:3356;top:4889;width:10;height:20" coordorigin="3356,4889" coordsize="10,20" path="m3356,4909l3365,4909,3365,4889,3356,4889,3356,4909xe" filled="true" fillcolor="#000000" stroked="false">
                <v:path arrowok="t"/>
                <v:fill type="solid"/>
              </v:shape>
            </v:group>
            <v:group style="position:absolute;left:3356;top:4917;width:10;height:2" coordorigin="3356,4917" coordsize="10,2">
              <v:shape style="position:absolute;left:3356;top:4917;width:10;height:2" coordorigin="3356,4917" coordsize="10,0" path="m3356,4917l3365,4917e" filled="false" stroked="true" strokeweight=".83997pt" strokecolor="#000000">
                <v:path arrowok="t"/>
              </v:shape>
            </v:group>
            <v:group style="position:absolute;left:5324;top:4525;width:10;height:20" coordorigin="5324,4525" coordsize="10,20">
              <v:shape style="position:absolute;left:5324;top:4525;width:10;height:20" coordorigin="5324,4525" coordsize="10,20" path="m5324,4544l5334,4544,5334,4525,5324,4525,5324,4544xe" filled="true" fillcolor="#000000" stroked="false">
                <v:path arrowok="t"/>
                <v:fill type="solid"/>
              </v:shape>
            </v:group>
            <v:group style="position:absolute;left:5324;top:4544;width:10;height:20" coordorigin="5324,4544" coordsize="10,20">
              <v:shape style="position:absolute;left:5324;top:4544;width:10;height:20" coordorigin="5324,4544" coordsize="10,20" path="m5324,4563l5334,4563,5334,4544,5324,4544,5324,4563xe" filled="true" fillcolor="#000000" stroked="false">
                <v:path arrowok="t"/>
                <v:fill type="solid"/>
              </v:shape>
            </v:group>
            <v:group style="position:absolute;left:5324;top:4563;width:10;height:20" coordorigin="5324,4563" coordsize="10,20">
              <v:shape style="position:absolute;left:5324;top:4563;width:10;height:20" coordorigin="5324,4563" coordsize="10,20" path="m5324,4582l5334,4582,5334,4563,5324,4563,5324,4582xe" filled="true" fillcolor="#000000" stroked="false">
                <v:path arrowok="t"/>
                <v:fill type="solid"/>
              </v:shape>
            </v:group>
            <v:group style="position:absolute;left:5324;top:4582;width:10;height:20" coordorigin="5324,4582" coordsize="10,20">
              <v:shape style="position:absolute;left:5324;top:4582;width:10;height:20" coordorigin="5324,4582" coordsize="10,20" path="m5324,4601l5334,4601,5334,4582,5324,4582,5324,4601xe" filled="true" fillcolor="#000000" stroked="false">
                <v:path arrowok="t"/>
                <v:fill type="solid"/>
              </v:shape>
            </v:group>
            <v:group style="position:absolute;left:5324;top:4601;width:10;height:20" coordorigin="5324,4601" coordsize="10,20">
              <v:shape style="position:absolute;left:5324;top:4601;width:10;height:20" coordorigin="5324,4601" coordsize="10,20" path="m5324,4621l5334,4621,5334,4601,5324,4601,5324,4621xe" filled="true" fillcolor="#000000" stroked="false">
                <v:path arrowok="t"/>
                <v:fill type="solid"/>
              </v:shape>
            </v:group>
            <v:group style="position:absolute;left:5324;top:4621;width:10;height:20" coordorigin="5324,4621" coordsize="10,20">
              <v:shape style="position:absolute;left:5324;top:4621;width:10;height:20" coordorigin="5324,4621" coordsize="10,20" path="m5324,4640l5334,4640,5334,4621,5324,4621,5324,4640xe" filled="true" fillcolor="#000000" stroked="false">
                <v:path arrowok="t"/>
                <v:fill type="solid"/>
              </v:shape>
            </v:group>
            <v:group style="position:absolute;left:5324;top:4640;width:10;height:20" coordorigin="5324,4640" coordsize="10,20">
              <v:shape style="position:absolute;left:5324;top:4640;width:10;height:20" coordorigin="5324,4640" coordsize="10,20" path="m5324,4659l5334,4659,5334,4640,5324,4640,5324,4659xe" filled="true" fillcolor="#000000" stroked="false">
                <v:path arrowok="t"/>
                <v:fill type="solid"/>
              </v:shape>
            </v:group>
            <v:group style="position:absolute;left:5324;top:4659;width:10;height:20" coordorigin="5324,4659" coordsize="10,20">
              <v:shape style="position:absolute;left:5324;top:4659;width:10;height:20" coordorigin="5324,4659" coordsize="10,20" path="m5324,4678l5334,4678,5334,4659,5324,4659,5324,4678xe" filled="true" fillcolor="#000000" stroked="false">
                <v:path arrowok="t"/>
                <v:fill type="solid"/>
              </v:shape>
            </v:group>
            <v:group style="position:absolute;left:5324;top:4678;width:10;height:20" coordorigin="5324,4678" coordsize="10,20">
              <v:shape style="position:absolute;left:5324;top:4678;width:10;height:20" coordorigin="5324,4678" coordsize="10,20" path="m5324,4697l5334,4697,5334,4678,5324,4678,5324,4697xe" filled="true" fillcolor="#000000" stroked="false">
                <v:path arrowok="t"/>
                <v:fill type="solid"/>
              </v:shape>
            </v:group>
            <v:group style="position:absolute;left:5324;top:4697;width:10;height:20" coordorigin="5324,4697" coordsize="10,20">
              <v:shape style="position:absolute;left:5324;top:4697;width:10;height:20" coordorigin="5324,4697" coordsize="10,20" path="m5324,4717l5334,4717,5334,4697,5324,4697,5324,4717xe" filled="true" fillcolor="#000000" stroked="false">
                <v:path arrowok="t"/>
                <v:fill type="solid"/>
              </v:shape>
            </v:group>
            <v:group style="position:absolute;left:5324;top:4717;width:10;height:20" coordorigin="5324,4717" coordsize="10,20">
              <v:shape style="position:absolute;left:5324;top:4717;width:10;height:20" coordorigin="5324,4717" coordsize="10,20" path="m5324,4736l5334,4736,5334,4717,5324,4717,5324,4736xe" filled="true" fillcolor="#000000" stroked="false">
                <v:path arrowok="t"/>
                <v:fill type="solid"/>
              </v:shape>
            </v:group>
            <v:group style="position:absolute;left:5324;top:4736;width:10;height:20" coordorigin="5324,4736" coordsize="10,20">
              <v:shape style="position:absolute;left:5324;top:4736;width:10;height:20" coordorigin="5324,4736" coordsize="10,20" path="m5324,4755l5334,4755,5334,4736,5324,4736,5324,4755xe" filled="true" fillcolor="#000000" stroked="false">
                <v:path arrowok="t"/>
                <v:fill type="solid"/>
              </v:shape>
            </v:group>
            <v:group style="position:absolute;left:5324;top:4755;width:10;height:20" coordorigin="5324,4755" coordsize="10,20">
              <v:shape style="position:absolute;left:5324;top:4755;width:10;height:20" coordorigin="5324,4755" coordsize="10,20" path="m5324,4774l5334,4774,5334,4755,5324,4755,5324,4774xe" filled="true" fillcolor="#000000" stroked="false">
                <v:path arrowok="t"/>
                <v:fill type="solid"/>
              </v:shape>
            </v:group>
            <v:group style="position:absolute;left:5324;top:4774;width:10;height:20" coordorigin="5324,4774" coordsize="10,20">
              <v:shape style="position:absolute;left:5324;top:4774;width:10;height:20" coordorigin="5324,4774" coordsize="10,20" path="m5324,4793l5334,4793,5334,4774,5324,4774,5324,4793xe" filled="true" fillcolor="#000000" stroked="false">
                <v:path arrowok="t"/>
                <v:fill type="solid"/>
              </v:shape>
            </v:group>
            <v:group style="position:absolute;left:5324;top:4793;width:10;height:20" coordorigin="5324,4793" coordsize="10,20">
              <v:shape style="position:absolute;left:5324;top:4793;width:10;height:20" coordorigin="5324,4793" coordsize="10,20" path="m5324,4813l5334,4813,5334,4793,5324,4793,5324,4813xe" filled="true" fillcolor="#000000" stroked="false">
                <v:path arrowok="t"/>
                <v:fill type="solid"/>
              </v:shape>
            </v:group>
            <v:group style="position:absolute;left:5324;top:4813;width:10;height:20" coordorigin="5324,4813" coordsize="10,20">
              <v:shape style="position:absolute;left:5324;top:4813;width:10;height:20" coordorigin="5324,4813" coordsize="10,20" path="m5324,4832l5334,4832,5334,4813,5324,4813,5324,4832xe" filled="true" fillcolor="#000000" stroked="false">
                <v:path arrowok="t"/>
                <v:fill type="solid"/>
              </v:shape>
            </v:group>
            <v:group style="position:absolute;left:5324;top:4832;width:10;height:20" coordorigin="5324,4832" coordsize="10,20">
              <v:shape style="position:absolute;left:5324;top:4832;width:10;height:20" coordorigin="5324,4832" coordsize="10,20" path="m5324,4851l5334,4851,5334,4832,5324,4832,5324,4851xe" filled="true" fillcolor="#000000" stroked="false">
                <v:path arrowok="t"/>
                <v:fill type="solid"/>
              </v:shape>
            </v:group>
            <v:group style="position:absolute;left:5324;top:4851;width:10;height:20" coordorigin="5324,4851" coordsize="10,20">
              <v:shape style="position:absolute;left:5324;top:4851;width:10;height:20" coordorigin="5324,4851" coordsize="10,20" path="m5324,4870l5334,4870,5334,4851,5324,4851,5324,4870xe" filled="true" fillcolor="#000000" stroked="false">
                <v:path arrowok="t"/>
                <v:fill type="solid"/>
              </v:shape>
            </v:group>
            <v:group style="position:absolute;left:5324;top:4870;width:10;height:20" coordorigin="5324,4870" coordsize="10,20">
              <v:shape style="position:absolute;left:5324;top:4870;width:10;height:20" coordorigin="5324,4870" coordsize="10,20" path="m5324,4889l5334,4889,5334,4870,5324,4870,5324,4889xe" filled="true" fillcolor="#000000" stroked="false">
                <v:path arrowok="t"/>
                <v:fill type="solid"/>
              </v:shape>
            </v:group>
            <v:group style="position:absolute;left:5324;top:4889;width:10;height:20" coordorigin="5324,4889" coordsize="10,20">
              <v:shape style="position:absolute;left:5324;top:4889;width:10;height:20" coordorigin="5324,4889" coordsize="10,20" path="m5324,4909l5334,4909,5334,4889,5324,4889,5324,4909xe" filled="true" fillcolor="#000000" stroked="false">
                <v:path arrowok="t"/>
                <v:fill type="solid"/>
              </v:shape>
            </v:group>
            <v:group style="position:absolute;left:5324;top:4917;width:10;height:2" coordorigin="5324,4917" coordsize="10,2">
              <v:shape style="position:absolute;left:5324;top:4917;width:10;height:2" coordorigin="5324,4917" coordsize="10,0" path="m5324,4917l5334,4917e" filled="false" stroked="true" strokeweight=".83997pt" strokecolor="#000000">
                <v:path arrowok="t"/>
              </v:shape>
            </v:group>
            <v:group style="position:absolute;left:6990;top:4525;width:10;height:20" coordorigin="6990,4525" coordsize="10,20">
              <v:shape style="position:absolute;left:6990;top:4525;width:10;height:20" coordorigin="6990,4525" coordsize="10,20" path="m6990,4544l7000,4544,7000,4525,6990,4525,6990,4544xe" filled="true" fillcolor="#000000" stroked="false">
                <v:path arrowok="t"/>
                <v:fill type="solid"/>
              </v:shape>
            </v:group>
            <v:group style="position:absolute;left:6990;top:4544;width:10;height:20" coordorigin="6990,4544" coordsize="10,20">
              <v:shape style="position:absolute;left:6990;top:4544;width:10;height:20" coordorigin="6990,4544" coordsize="10,20" path="m6990,4563l7000,4563,7000,4544,6990,4544,6990,4563xe" filled="true" fillcolor="#000000" stroked="false">
                <v:path arrowok="t"/>
                <v:fill type="solid"/>
              </v:shape>
            </v:group>
            <v:group style="position:absolute;left:6990;top:4563;width:10;height:20" coordorigin="6990,4563" coordsize="10,20">
              <v:shape style="position:absolute;left:6990;top:4563;width:10;height:20" coordorigin="6990,4563" coordsize="10,20" path="m6990,4582l7000,4582,7000,4563,6990,4563,6990,4582xe" filled="true" fillcolor="#000000" stroked="false">
                <v:path arrowok="t"/>
                <v:fill type="solid"/>
              </v:shape>
            </v:group>
            <v:group style="position:absolute;left:6990;top:4582;width:10;height:20" coordorigin="6990,4582" coordsize="10,20">
              <v:shape style="position:absolute;left:6990;top:4582;width:10;height:20" coordorigin="6990,4582" coordsize="10,20" path="m6990,4601l7000,4601,7000,4582,6990,4582,6990,4601xe" filled="true" fillcolor="#000000" stroked="false">
                <v:path arrowok="t"/>
                <v:fill type="solid"/>
              </v:shape>
            </v:group>
            <v:group style="position:absolute;left:6990;top:4601;width:10;height:20" coordorigin="6990,4601" coordsize="10,20">
              <v:shape style="position:absolute;left:6990;top:4601;width:10;height:20" coordorigin="6990,4601" coordsize="10,20" path="m6990,4621l7000,4621,7000,4601,6990,4601,6990,4621xe" filled="true" fillcolor="#000000" stroked="false">
                <v:path arrowok="t"/>
                <v:fill type="solid"/>
              </v:shape>
            </v:group>
            <v:group style="position:absolute;left:6990;top:4621;width:10;height:20" coordorigin="6990,4621" coordsize="10,20">
              <v:shape style="position:absolute;left:6990;top:4621;width:10;height:20" coordorigin="6990,4621" coordsize="10,20" path="m6990,4640l7000,4640,7000,4621,6990,4621,6990,4640xe" filled="true" fillcolor="#000000" stroked="false">
                <v:path arrowok="t"/>
                <v:fill type="solid"/>
              </v:shape>
            </v:group>
            <v:group style="position:absolute;left:6990;top:4640;width:10;height:20" coordorigin="6990,4640" coordsize="10,20">
              <v:shape style="position:absolute;left:6990;top:4640;width:10;height:20" coordorigin="6990,4640" coordsize="10,20" path="m6990,4659l7000,4659,7000,4640,6990,4640,6990,4659xe" filled="true" fillcolor="#000000" stroked="false">
                <v:path arrowok="t"/>
                <v:fill type="solid"/>
              </v:shape>
            </v:group>
            <v:group style="position:absolute;left:6990;top:4659;width:10;height:20" coordorigin="6990,4659" coordsize="10,20">
              <v:shape style="position:absolute;left:6990;top:4659;width:10;height:20" coordorigin="6990,4659" coordsize="10,20" path="m6990,4678l7000,4678,7000,4659,6990,4659,6990,4678xe" filled="true" fillcolor="#000000" stroked="false">
                <v:path arrowok="t"/>
                <v:fill type="solid"/>
              </v:shape>
            </v:group>
            <v:group style="position:absolute;left:6990;top:4678;width:10;height:20" coordorigin="6990,4678" coordsize="10,20">
              <v:shape style="position:absolute;left:6990;top:4678;width:10;height:20" coordorigin="6990,4678" coordsize="10,20" path="m6990,4697l7000,4697,7000,4678,6990,4678,6990,4697xe" filled="true" fillcolor="#000000" stroked="false">
                <v:path arrowok="t"/>
                <v:fill type="solid"/>
              </v:shape>
            </v:group>
            <v:group style="position:absolute;left:6990;top:4697;width:10;height:20" coordorigin="6990,4697" coordsize="10,20">
              <v:shape style="position:absolute;left:6990;top:4697;width:10;height:20" coordorigin="6990,4697" coordsize="10,20" path="m6990,4717l7000,4717,7000,4697,6990,4697,6990,4717xe" filled="true" fillcolor="#000000" stroked="false">
                <v:path arrowok="t"/>
                <v:fill type="solid"/>
              </v:shape>
            </v:group>
            <v:group style="position:absolute;left:6990;top:4717;width:10;height:20" coordorigin="6990,4717" coordsize="10,20">
              <v:shape style="position:absolute;left:6990;top:4717;width:10;height:20" coordorigin="6990,4717" coordsize="10,20" path="m6990,4736l7000,4736,7000,4717,6990,4717,6990,4736xe" filled="true" fillcolor="#000000" stroked="false">
                <v:path arrowok="t"/>
                <v:fill type="solid"/>
              </v:shape>
            </v:group>
            <v:group style="position:absolute;left:6990;top:4736;width:10;height:20" coordorigin="6990,4736" coordsize="10,20">
              <v:shape style="position:absolute;left:6990;top:4736;width:10;height:20" coordorigin="6990,4736" coordsize="10,20" path="m6990,4755l7000,4755,7000,4736,6990,4736,6990,4755xe" filled="true" fillcolor="#000000" stroked="false">
                <v:path arrowok="t"/>
                <v:fill type="solid"/>
              </v:shape>
            </v:group>
            <v:group style="position:absolute;left:6990;top:4755;width:10;height:20" coordorigin="6990,4755" coordsize="10,20">
              <v:shape style="position:absolute;left:6990;top:4755;width:10;height:20" coordorigin="6990,4755" coordsize="10,20" path="m6990,4774l7000,4774,7000,4755,6990,4755,6990,4774xe" filled="true" fillcolor="#000000" stroked="false">
                <v:path arrowok="t"/>
                <v:fill type="solid"/>
              </v:shape>
            </v:group>
            <v:group style="position:absolute;left:6990;top:4774;width:10;height:20" coordorigin="6990,4774" coordsize="10,20">
              <v:shape style="position:absolute;left:6990;top:4774;width:10;height:20" coordorigin="6990,4774" coordsize="10,20" path="m6990,4793l7000,4793,7000,4774,6990,4774,6990,4793xe" filled="true" fillcolor="#000000" stroked="false">
                <v:path arrowok="t"/>
                <v:fill type="solid"/>
              </v:shape>
            </v:group>
            <v:group style="position:absolute;left:6990;top:4793;width:10;height:20" coordorigin="6990,4793" coordsize="10,20">
              <v:shape style="position:absolute;left:6990;top:4793;width:10;height:20" coordorigin="6990,4793" coordsize="10,20" path="m6990,4813l7000,4813,7000,4793,6990,4793,6990,4813xe" filled="true" fillcolor="#000000" stroked="false">
                <v:path arrowok="t"/>
                <v:fill type="solid"/>
              </v:shape>
            </v:group>
            <v:group style="position:absolute;left:6990;top:4813;width:10;height:20" coordorigin="6990,4813" coordsize="10,20">
              <v:shape style="position:absolute;left:6990;top:4813;width:10;height:20" coordorigin="6990,4813" coordsize="10,20" path="m6990,4832l7000,4832,7000,4813,6990,4813,6990,4832xe" filled="true" fillcolor="#000000" stroked="false">
                <v:path arrowok="t"/>
                <v:fill type="solid"/>
              </v:shape>
            </v:group>
            <v:group style="position:absolute;left:6990;top:4832;width:10;height:20" coordorigin="6990,4832" coordsize="10,20">
              <v:shape style="position:absolute;left:6990;top:4832;width:10;height:20" coordorigin="6990,4832" coordsize="10,20" path="m6990,4851l7000,4851,7000,4832,6990,4832,6990,4851xe" filled="true" fillcolor="#000000" stroked="false">
                <v:path arrowok="t"/>
                <v:fill type="solid"/>
              </v:shape>
            </v:group>
            <v:group style="position:absolute;left:6990;top:4851;width:10;height:20" coordorigin="6990,4851" coordsize="10,20">
              <v:shape style="position:absolute;left:6990;top:4851;width:10;height:20" coordorigin="6990,4851" coordsize="10,20" path="m6990,4870l7000,4870,7000,4851,6990,4851,6990,4870xe" filled="true" fillcolor="#000000" stroked="false">
                <v:path arrowok="t"/>
                <v:fill type="solid"/>
              </v:shape>
            </v:group>
            <v:group style="position:absolute;left:6990;top:4870;width:10;height:20" coordorigin="6990,4870" coordsize="10,20">
              <v:shape style="position:absolute;left:6990;top:4870;width:10;height:20" coordorigin="6990,4870" coordsize="10,20" path="m6990,4889l7000,4889,7000,4870,6990,4870,6990,4889xe" filled="true" fillcolor="#000000" stroked="false">
                <v:path arrowok="t"/>
                <v:fill type="solid"/>
              </v:shape>
            </v:group>
            <v:group style="position:absolute;left:6990;top:4889;width:10;height:20" coordorigin="6990,4889" coordsize="10,20">
              <v:shape style="position:absolute;left:6990;top:4889;width:10;height:20" coordorigin="6990,4889" coordsize="10,20" path="m6990,4909l7000,4909,7000,4889,6990,4889,6990,4909xe" filled="true" fillcolor="#000000" stroked="false">
                <v:path arrowok="t"/>
                <v:fill type="solid"/>
              </v:shape>
            </v:group>
            <v:group style="position:absolute;left:6990;top:4917;width:10;height:2" coordorigin="6990,4917" coordsize="10,2">
              <v:shape style="position:absolute;left:6990;top:4917;width:10;height:2" coordorigin="6990,4917" coordsize="10,0" path="m6990,4917l7000,4917e" filled="false" stroked="true" strokeweight=".83997pt" strokecolor="#000000">
                <v:path arrowok="t"/>
              </v:shape>
            </v:group>
            <v:group style="position:absolute;left:8868;top:4525;width:10;height:20" coordorigin="8868,4525" coordsize="10,20">
              <v:shape style="position:absolute;left:8868;top:4525;width:10;height:20" coordorigin="8868,4525" coordsize="10,20" path="m8868,4544l8877,4544,8877,4525,8868,4525,8868,4544xe" filled="true" fillcolor="#000000" stroked="false">
                <v:path arrowok="t"/>
                <v:fill type="solid"/>
              </v:shape>
            </v:group>
            <v:group style="position:absolute;left:8868;top:4544;width:10;height:20" coordorigin="8868,4544" coordsize="10,20">
              <v:shape style="position:absolute;left:8868;top:4544;width:10;height:20" coordorigin="8868,4544" coordsize="10,20" path="m8868,4563l8877,4563,8877,4544,8868,4544,8868,4563xe" filled="true" fillcolor="#000000" stroked="false">
                <v:path arrowok="t"/>
                <v:fill type="solid"/>
              </v:shape>
            </v:group>
            <v:group style="position:absolute;left:8868;top:4563;width:10;height:20" coordorigin="8868,4563" coordsize="10,20">
              <v:shape style="position:absolute;left:8868;top:4563;width:10;height:20" coordorigin="8868,4563" coordsize="10,20" path="m8868,4582l8877,4582,8877,4563,8868,4563,8868,4582xe" filled="true" fillcolor="#000000" stroked="false">
                <v:path arrowok="t"/>
                <v:fill type="solid"/>
              </v:shape>
            </v:group>
            <v:group style="position:absolute;left:8868;top:4582;width:10;height:20" coordorigin="8868,4582" coordsize="10,20">
              <v:shape style="position:absolute;left:8868;top:4582;width:10;height:20" coordorigin="8868,4582" coordsize="10,20" path="m8868,4601l8877,4601,8877,4582,8868,4582,8868,4601xe" filled="true" fillcolor="#000000" stroked="false">
                <v:path arrowok="t"/>
                <v:fill type="solid"/>
              </v:shape>
            </v:group>
            <v:group style="position:absolute;left:8868;top:4601;width:10;height:20" coordorigin="8868,4601" coordsize="10,20">
              <v:shape style="position:absolute;left:8868;top:4601;width:10;height:20" coordorigin="8868,4601" coordsize="10,20" path="m8868,4621l8877,4621,8877,4601,8868,4601,8868,4621xe" filled="true" fillcolor="#000000" stroked="false">
                <v:path arrowok="t"/>
                <v:fill type="solid"/>
              </v:shape>
            </v:group>
            <v:group style="position:absolute;left:8868;top:4621;width:10;height:20" coordorigin="8868,4621" coordsize="10,20">
              <v:shape style="position:absolute;left:8868;top:4621;width:10;height:20" coordorigin="8868,4621" coordsize="10,20" path="m8868,4640l8877,4640,8877,4621,8868,4621,8868,4640xe" filled="true" fillcolor="#000000" stroked="false">
                <v:path arrowok="t"/>
                <v:fill type="solid"/>
              </v:shape>
            </v:group>
            <v:group style="position:absolute;left:8868;top:4640;width:10;height:20" coordorigin="8868,4640" coordsize="10,20">
              <v:shape style="position:absolute;left:8868;top:4640;width:10;height:20" coordorigin="8868,4640" coordsize="10,20" path="m8868,4659l8877,4659,8877,4640,8868,4640,8868,4659xe" filled="true" fillcolor="#000000" stroked="false">
                <v:path arrowok="t"/>
                <v:fill type="solid"/>
              </v:shape>
            </v:group>
            <v:group style="position:absolute;left:8868;top:4659;width:10;height:20" coordorigin="8868,4659" coordsize="10,20">
              <v:shape style="position:absolute;left:8868;top:4659;width:10;height:20" coordorigin="8868,4659" coordsize="10,20" path="m8868,4678l8877,4678,8877,4659,8868,4659,8868,4678xe" filled="true" fillcolor="#000000" stroked="false">
                <v:path arrowok="t"/>
                <v:fill type="solid"/>
              </v:shape>
            </v:group>
            <v:group style="position:absolute;left:8868;top:4678;width:10;height:20" coordorigin="8868,4678" coordsize="10,20">
              <v:shape style="position:absolute;left:8868;top:4678;width:10;height:20" coordorigin="8868,4678" coordsize="10,20" path="m8868,4697l8877,4697,8877,4678,8868,4678,8868,4697xe" filled="true" fillcolor="#000000" stroked="false">
                <v:path arrowok="t"/>
                <v:fill type="solid"/>
              </v:shape>
            </v:group>
            <v:group style="position:absolute;left:8868;top:4697;width:10;height:20" coordorigin="8868,4697" coordsize="10,20">
              <v:shape style="position:absolute;left:8868;top:4697;width:10;height:20" coordorigin="8868,4697" coordsize="10,20" path="m8868,4717l8877,4717,8877,4697,8868,4697,8868,4717xe" filled="true" fillcolor="#000000" stroked="false">
                <v:path arrowok="t"/>
                <v:fill type="solid"/>
              </v:shape>
            </v:group>
            <v:group style="position:absolute;left:8868;top:4717;width:10;height:20" coordorigin="8868,4717" coordsize="10,20">
              <v:shape style="position:absolute;left:8868;top:4717;width:10;height:20" coordorigin="8868,4717" coordsize="10,20" path="m8868,4736l8877,4736,8877,4717,8868,4717,8868,4736xe" filled="true" fillcolor="#000000" stroked="false">
                <v:path arrowok="t"/>
                <v:fill type="solid"/>
              </v:shape>
            </v:group>
            <v:group style="position:absolute;left:8868;top:4736;width:10;height:20" coordorigin="8868,4736" coordsize="10,20">
              <v:shape style="position:absolute;left:8868;top:4736;width:10;height:20" coordorigin="8868,4736" coordsize="10,20" path="m8868,4755l8877,4755,8877,4736,8868,4736,8868,4755xe" filled="true" fillcolor="#000000" stroked="false">
                <v:path arrowok="t"/>
                <v:fill type="solid"/>
              </v:shape>
            </v:group>
            <v:group style="position:absolute;left:8868;top:4755;width:10;height:20" coordorigin="8868,4755" coordsize="10,20">
              <v:shape style="position:absolute;left:8868;top:4755;width:10;height:20" coordorigin="8868,4755" coordsize="10,20" path="m8868,4774l8877,4774,8877,4755,8868,4755,8868,4774xe" filled="true" fillcolor="#000000" stroked="false">
                <v:path arrowok="t"/>
                <v:fill type="solid"/>
              </v:shape>
            </v:group>
            <v:group style="position:absolute;left:8868;top:4774;width:10;height:20" coordorigin="8868,4774" coordsize="10,20">
              <v:shape style="position:absolute;left:8868;top:4774;width:10;height:20" coordorigin="8868,4774" coordsize="10,20" path="m8868,4793l8877,4793,8877,4774,8868,4774,8868,4793xe" filled="true" fillcolor="#000000" stroked="false">
                <v:path arrowok="t"/>
                <v:fill type="solid"/>
              </v:shape>
            </v:group>
            <v:group style="position:absolute;left:8868;top:4793;width:10;height:20" coordorigin="8868,4793" coordsize="10,20">
              <v:shape style="position:absolute;left:8868;top:4793;width:10;height:20" coordorigin="8868,4793" coordsize="10,20" path="m8868,4813l8877,4813,8877,4793,8868,4793,8868,4813xe" filled="true" fillcolor="#000000" stroked="false">
                <v:path arrowok="t"/>
                <v:fill type="solid"/>
              </v:shape>
            </v:group>
            <v:group style="position:absolute;left:8868;top:4813;width:10;height:20" coordorigin="8868,4813" coordsize="10,20">
              <v:shape style="position:absolute;left:8868;top:4813;width:10;height:20" coordorigin="8868,4813" coordsize="10,20" path="m8868,4832l8877,4832,8877,4813,8868,4813,8868,4832xe" filled="true" fillcolor="#000000" stroked="false">
                <v:path arrowok="t"/>
                <v:fill type="solid"/>
              </v:shape>
            </v:group>
            <v:group style="position:absolute;left:8868;top:4832;width:10;height:20" coordorigin="8868,4832" coordsize="10,20">
              <v:shape style="position:absolute;left:8868;top:4832;width:10;height:20" coordorigin="8868,4832" coordsize="10,20" path="m8868,4851l8877,4851,8877,4832,8868,4832,8868,4851xe" filled="true" fillcolor="#000000" stroked="false">
                <v:path arrowok="t"/>
                <v:fill type="solid"/>
              </v:shape>
            </v:group>
            <v:group style="position:absolute;left:8868;top:4851;width:10;height:20" coordorigin="8868,4851" coordsize="10,20">
              <v:shape style="position:absolute;left:8868;top:4851;width:10;height:20" coordorigin="8868,4851" coordsize="10,20" path="m8868,4870l8877,4870,8877,4851,8868,4851,8868,4870xe" filled="true" fillcolor="#000000" stroked="false">
                <v:path arrowok="t"/>
                <v:fill type="solid"/>
              </v:shape>
            </v:group>
            <v:group style="position:absolute;left:8868;top:4870;width:10;height:20" coordorigin="8868,4870" coordsize="10,20">
              <v:shape style="position:absolute;left:8868;top:4870;width:10;height:20" coordorigin="8868,4870" coordsize="10,20" path="m8868,4889l8877,4889,8877,4870,8868,4870,8868,4889xe" filled="true" fillcolor="#000000" stroked="false">
                <v:path arrowok="t"/>
                <v:fill type="solid"/>
              </v:shape>
            </v:group>
            <v:group style="position:absolute;left:8868;top:4889;width:10;height:20" coordorigin="8868,4889" coordsize="10,20">
              <v:shape style="position:absolute;left:8868;top:4889;width:10;height:20" coordorigin="8868,4889" coordsize="10,20" path="m8868,4909l8877,4909,8877,4889,8868,4889,8868,4909xe" filled="true" fillcolor="#000000" stroked="false">
                <v:path arrowok="t"/>
                <v:fill type="solid"/>
              </v:shape>
            </v:group>
            <v:group style="position:absolute;left:8868;top:4917;width:10;height:2" coordorigin="8868,4917" coordsize="10,2">
              <v:shape style="position:absolute;left:8868;top:4917;width:10;height:2" coordorigin="8868,4917" coordsize="10,0" path="m8868,4917l8877,4917e" filled="false" stroked="true" strokeweight=".83997pt" strokecolor="#000000">
                <v:path arrowok="t"/>
              </v:shape>
              <v:shape style="position:absolute;left:2376;top:4832;width:2259;height:103" type="#_x0000_t75" stroked="false">
                <v:imagedata r:id="rId207" o:title=""/>
              </v:shape>
              <v:shape style="position:absolute;left:4611;top:4925;width:713;height:10" type="#_x0000_t75" stroked="false">
                <v:imagedata r:id="rId208" o:title=""/>
              </v:shape>
              <v:shape style="position:absolute;left:5319;top:4925;width:3548;height:10" type="#_x0000_t75" stroked="false">
                <v:imagedata r:id="rId209" o:title=""/>
              </v:shape>
              <v:shape style="position:absolute;left:8863;top:4925;width:1853;height:10" type="#_x0000_t75" stroked="false">
                <v:imagedata r:id="rId210" o:title=""/>
              </v:shape>
            </v:group>
            <v:group style="position:absolute;left:3356;top:4935;width:10;height:20" coordorigin="3356,4935" coordsize="10,20">
              <v:shape style="position:absolute;left:3356;top:4935;width:10;height:20" coordorigin="3356,4935" coordsize="10,20" path="m3356,4954l3365,4954,3365,4935,3356,4935,3356,4954xe" filled="true" fillcolor="#000000" stroked="false">
                <v:path arrowok="t"/>
                <v:fill type="solid"/>
              </v:shape>
            </v:group>
            <v:group style="position:absolute;left:3356;top:4954;width:10;height:20" coordorigin="3356,4954" coordsize="10,20">
              <v:shape style="position:absolute;left:3356;top:4954;width:10;height:20" coordorigin="3356,4954" coordsize="10,20" path="m3356,4973l3365,4973,3365,4954,3356,4954,3356,4973xe" filled="true" fillcolor="#000000" stroked="false">
                <v:path arrowok="t"/>
                <v:fill type="solid"/>
              </v:shape>
            </v:group>
            <v:group style="position:absolute;left:3356;top:4973;width:10;height:20" coordorigin="3356,4973" coordsize="10,20">
              <v:shape style="position:absolute;left:3356;top:4973;width:10;height:20" coordorigin="3356,4973" coordsize="10,20" path="m3356,4993l3365,4993,3365,4973,3356,4973,3356,4993xe" filled="true" fillcolor="#000000" stroked="false">
                <v:path arrowok="t"/>
                <v:fill type="solid"/>
              </v:shape>
            </v:group>
            <v:group style="position:absolute;left:3356;top:4993;width:10;height:20" coordorigin="3356,4993" coordsize="10,20">
              <v:shape style="position:absolute;left:3356;top:4993;width:10;height:20" coordorigin="3356,4993" coordsize="10,20" path="m3356,5012l3365,5012,3365,4993,3356,4993,3356,5012xe" filled="true" fillcolor="#000000" stroked="false">
                <v:path arrowok="t"/>
                <v:fill type="solid"/>
              </v:shape>
            </v:group>
            <v:group style="position:absolute;left:3356;top:5012;width:10;height:20" coordorigin="3356,5012" coordsize="10,20">
              <v:shape style="position:absolute;left:3356;top:5012;width:10;height:20" coordorigin="3356,5012" coordsize="10,20" path="m3356,5031l3365,5031,3365,5012,3356,5012,3356,5031xe" filled="true" fillcolor="#000000" stroked="false">
                <v:path arrowok="t"/>
                <v:fill type="solid"/>
              </v:shape>
            </v:group>
            <v:group style="position:absolute;left:3356;top:5031;width:10;height:20" coordorigin="3356,5031" coordsize="10,20">
              <v:shape style="position:absolute;left:3356;top:5031;width:10;height:20" coordorigin="3356,5031" coordsize="10,20" path="m3356,5050l3365,5050,3365,5031,3356,5031,3356,5050xe" filled="true" fillcolor="#000000" stroked="false">
                <v:path arrowok="t"/>
                <v:fill type="solid"/>
              </v:shape>
            </v:group>
            <v:group style="position:absolute;left:3356;top:5050;width:10;height:20" coordorigin="3356,5050" coordsize="10,20">
              <v:shape style="position:absolute;left:3356;top:5050;width:10;height:20" coordorigin="3356,5050" coordsize="10,20" path="m3356,5069l3365,5069,3365,5050,3356,5050,3356,5069xe" filled="true" fillcolor="#000000" stroked="false">
                <v:path arrowok="t"/>
                <v:fill type="solid"/>
              </v:shape>
            </v:group>
            <v:group style="position:absolute;left:3356;top:5069;width:10;height:20" coordorigin="3356,5069" coordsize="10,20">
              <v:shape style="position:absolute;left:3356;top:5069;width:10;height:20" coordorigin="3356,5069" coordsize="10,20" path="m3356,5089l3365,5089,3365,5069,3356,5069,3356,5089xe" filled="true" fillcolor="#000000" stroked="false">
                <v:path arrowok="t"/>
                <v:fill type="solid"/>
              </v:shape>
            </v:group>
            <v:group style="position:absolute;left:3356;top:5089;width:10;height:20" coordorigin="3356,5089" coordsize="10,20">
              <v:shape style="position:absolute;left:3356;top:5089;width:10;height:20" coordorigin="3356,5089" coordsize="10,20" path="m3356,5108l3365,5108,3365,5089,3356,5089,3356,5108xe" filled="true" fillcolor="#000000" stroked="false">
                <v:path arrowok="t"/>
                <v:fill type="solid"/>
              </v:shape>
            </v:group>
            <v:group style="position:absolute;left:3356;top:5108;width:10;height:20" coordorigin="3356,5108" coordsize="10,20">
              <v:shape style="position:absolute;left:3356;top:5108;width:10;height:20" coordorigin="3356,5108" coordsize="10,20" path="m3356,5127l3365,5127,3365,5108,3356,5108,3356,5127xe" filled="true" fillcolor="#000000" stroked="false">
                <v:path arrowok="t"/>
                <v:fill type="solid"/>
              </v:shape>
            </v:group>
            <v:group style="position:absolute;left:3356;top:5127;width:10;height:20" coordorigin="3356,5127" coordsize="10,20">
              <v:shape style="position:absolute;left:3356;top:5127;width:10;height:20" coordorigin="3356,5127" coordsize="10,20" path="m3356,5146l3365,5146,3365,5127,3356,5127,3356,5146xe" filled="true" fillcolor="#000000" stroked="false">
                <v:path arrowok="t"/>
                <v:fill type="solid"/>
              </v:shape>
            </v:group>
            <v:group style="position:absolute;left:3356;top:5146;width:10;height:20" coordorigin="3356,5146" coordsize="10,20">
              <v:shape style="position:absolute;left:3356;top:5146;width:10;height:20" coordorigin="3356,5146" coordsize="10,20" path="m3356,5165l3365,5165,3365,5146,3356,5146,3356,5165xe" filled="true" fillcolor="#000000" stroked="false">
                <v:path arrowok="t"/>
                <v:fill type="solid"/>
              </v:shape>
            </v:group>
            <v:group style="position:absolute;left:3356;top:5165;width:10;height:20" coordorigin="3356,5165" coordsize="10,20">
              <v:shape style="position:absolute;left:3356;top:5165;width:10;height:20" coordorigin="3356,5165" coordsize="10,20" path="m3356,5185l3365,5185,3365,5165,3356,5165,3356,5185xe" filled="true" fillcolor="#000000" stroked="false">
                <v:path arrowok="t"/>
                <v:fill type="solid"/>
              </v:shape>
            </v:group>
            <v:group style="position:absolute;left:3356;top:5185;width:10;height:20" coordorigin="3356,5185" coordsize="10,20">
              <v:shape style="position:absolute;left:3356;top:5185;width:10;height:20" coordorigin="3356,5185" coordsize="10,20" path="m3356,5204l3365,5204,3365,5185,3356,5185,3356,5204xe" filled="true" fillcolor="#000000" stroked="false">
                <v:path arrowok="t"/>
                <v:fill type="solid"/>
              </v:shape>
            </v:group>
            <v:group style="position:absolute;left:3356;top:5204;width:10;height:20" coordorigin="3356,5204" coordsize="10,20">
              <v:shape style="position:absolute;left:3356;top:5204;width:10;height:20" coordorigin="3356,5204" coordsize="10,20" path="m3356,5223l3365,5223,3365,5204,3356,5204,3356,5223xe" filled="true" fillcolor="#000000" stroked="false">
                <v:path arrowok="t"/>
                <v:fill type="solid"/>
              </v:shape>
            </v:group>
            <v:group style="position:absolute;left:3356;top:5223;width:10;height:20" coordorigin="3356,5223" coordsize="10,20">
              <v:shape style="position:absolute;left:3356;top:5223;width:10;height:20" coordorigin="3356,5223" coordsize="10,20" path="m3356,5242l3365,5242,3365,5223,3356,5223,3356,5242xe" filled="true" fillcolor="#000000" stroked="false">
                <v:path arrowok="t"/>
                <v:fill type="solid"/>
              </v:shape>
            </v:group>
            <v:group style="position:absolute;left:3356;top:5242;width:10;height:20" coordorigin="3356,5242" coordsize="10,20">
              <v:shape style="position:absolute;left:3356;top:5242;width:10;height:20" coordorigin="3356,5242" coordsize="10,20" path="m3356,5261l3365,5261,3365,5242,3356,5242,3356,5261xe" filled="true" fillcolor="#000000" stroked="false">
                <v:path arrowok="t"/>
                <v:fill type="solid"/>
              </v:shape>
            </v:group>
            <v:group style="position:absolute;left:2362;top:5353;width:994;height:2" coordorigin="2362,5353" coordsize="994,2">
              <v:shape style="position:absolute;left:2362;top:5353;width:994;height:2" coordorigin="2362,5353" coordsize="994,0" path="m2362,5353l3356,5353e" filled="false" stroked="true" strokeweight="1.44pt" strokecolor="#000000">
                <v:path arrowok="t"/>
              </v:shape>
            </v:group>
            <v:group style="position:absolute;left:3356;top:5261;width:10;height:20" coordorigin="3356,5261" coordsize="10,20">
              <v:shape style="position:absolute;left:3356;top:5261;width:10;height:20" coordorigin="3356,5261" coordsize="10,20" path="m3356,5281l3365,5281,3365,5261,3356,5261,3356,5281xe" filled="true" fillcolor="#000000" stroked="false">
                <v:path arrowok="t"/>
                <v:fill type="solid"/>
              </v:shape>
            </v:group>
            <v:group style="position:absolute;left:3356;top:5281;width:10;height:20" coordorigin="3356,5281" coordsize="10,20">
              <v:shape style="position:absolute;left:3356;top:5281;width:10;height:20" coordorigin="3356,5281" coordsize="10,20" path="m3356,5300l3365,5300,3365,5281,3356,5281,3356,5300xe" filled="true" fillcolor="#000000" stroked="false">
                <v:path arrowok="t"/>
                <v:fill type="solid"/>
              </v:shape>
            </v:group>
            <v:group style="position:absolute;left:3356;top:5300;width:10;height:20" coordorigin="3356,5300" coordsize="10,20">
              <v:shape style="position:absolute;left:3356;top:5300;width:10;height:20" coordorigin="3356,5300" coordsize="10,20" path="m3356,5319l3365,5319,3365,5300,3356,5300,3356,5319xe" filled="true" fillcolor="#000000" stroked="false">
                <v:path arrowok="t"/>
                <v:fill type="solid"/>
              </v:shape>
            </v:group>
            <v:group style="position:absolute;left:3356;top:5319;width:10;height:20" coordorigin="3356,5319" coordsize="10,20">
              <v:shape style="position:absolute;left:3356;top:5319;width:10;height:20" coordorigin="3356,5319" coordsize="10,20" path="m3356,5338l3365,5338,3365,5319,3356,5319,3356,5338xe" filled="true" fillcolor="#000000" stroked="false">
                <v:path arrowok="t"/>
                <v:fill type="solid"/>
              </v:shape>
            </v:group>
            <v:group style="position:absolute;left:3356;top:5353;width:29;height:2" coordorigin="3356,5353" coordsize="29,2">
              <v:shape style="position:absolute;left:3356;top:5353;width:29;height:2" coordorigin="3356,5353" coordsize="29,0" path="m3356,5353l3384,5353e" filled="false" stroked="true" strokeweight="1.44pt" strokecolor="#000000">
                <v:path arrowok="t"/>
              </v:shape>
            </v:group>
            <v:group style="position:absolute;left:3384;top:5353;width:1232;height:2" coordorigin="3384,5353" coordsize="1232,2">
              <v:shape style="position:absolute;left:3384;top:5353;width:1232;height:2" coordorigin="3384,5353" coordsize="1232,0" path="m3384,5353l4616,5353e" filled="false" stroked="true" strokeweight="1.44pt" strokecolor="#000000">
                <v:path arrowok="t"/>
              </v:shape>
            </v:group>
            <v:group style="position:absolute;left:4616;top:5319;width:10;height:20" coordorigin="4616,5319" coordsize="10,20">
              <v:shape style="position:absolute;left:4616;top:5319;width:10;height:20" coordorigin="4616,5319" coordsize="10,20" path="m4616,5338l4626,5338,4626,5319,4616,5319,4616,5338xe" filled="true" fillcolor="#000000" stroked="false">
                <v:path arrowok="t"/>
                <v:fill type="solid"/>
              </v:shape>
            </v:group>
            <v:group style="position:absolute;left:4616;top:5353;width:29;height:2" coordorigin="4616,5353" coordsize="29,2">
              <v:shape style="position:absolute;left:4616;top:5353;width:29;height:2" coordorigin="4616,5353" coordsize="29,0" path="m4616,5353l4645,5353e" filled="false" stroked="true" strokeweight="1.44pt" strokecolor="#000000">
                <v:path arrowok="t"/>
              </v:shape>
            </v:group>
            <v:group style="position:absolute;left:4645;top:5353;width:680;height:2" coordorigin="4645,5353" coordsize="680,2">
              <v:shape style="position:absolute;left:4645;top:5353;width:680;height:2" coordorigin="4645,5353" coordsize="680,0" path="m4645,5353l5324,5353e" filled="false" stroked="true" strokeweight="1.44pt" strokecolor="#000000">
                <v:path arrowok="t"/>
              </v:shape>
            </v:group>
            <v:group style="position:absolute;left:5324;top:4935;width:10;height:20" coordorigin="5324,4935" coordsize="10,20">
              <v:shape style="position:absolute;left:5324;top:4935;width:10;height:20" coordorigin="5324,4935" coordsize="10,20" path="m5324,4954l5334,4954,5334,4935,5324,4935,5324,4954xe" filled="true" fillcolor="#000000" stroked="false">
                <v:path arrowok="t"/>
                <v:fill type="solid"/>
              </v:shape>
            </v:group>
            <v:group style="position:absolute;left:5324;top:4954;width:10;height:20" coordorigin="5324,4954" coordsize="10,20">
              <v:shape style="position:absolute;left:5324;top:4954;width:10;height:20" coordorigin="5324,4954" coordsize="10,20" path="m5324,4973l5334,4973,5334,4954,5324,4954,5324,4973xe" filled="true" fillcolor="#000000" stroked="false">
                <v:path arrowok="t"/>
                <v:fill type="solid"/>
              </v:shape>
            </v:group>
            <v:group style="position:absolute;left:5324;top:4973;width:10;height:20" coordorigin="5324,4973" coordsize="10,20">
              <v:shape style="position:absolute;left:5324;top:4973;width:10;height:20" coordorigin="5324,4973" coordsize="10,20" path="m5324,4993l5334,4993,5334,4973,5324,4973,5324,4993xe" filled="true" fillcolor="#000000" stroked="false">
                <v:path arrowok="t"/>
                <v:fill type="solid"/>
              </v:shape>
            </v:group>
            <v:group style="position:absolute;left:5324;top:4993;width:10;height:20" coordorigin="5324,4993" coordsize="10,20">
              <v:shape style="position:absolute;left:5324;top:4993;width:10;height:20" coordorigin="5324,4993" coordsize="10,20" path="m5324,5012l5334,5012,5334,4993,5324,4993,5324,5012xe" filled="true" fillcolor="#000000" stroked="false">
                <v:path arrowok="t"/>
                <v:fill type="solid"/>
              </v:shape>
            </v:group>
            <v:group style="position:absolute;left:5324;top:5012;width:10;height:20" coordorigin="5324,5012" coordsize="10,20">
              <v:shape style="position:absolute;left:5324;top:5012;width:10;height:20" coordorigin="5324,5012" coordsize="10,20" path="m5324,5031l5334,5031,5334,5012,5324,5012,5324,5031xe" filled="true" fillcolor="#000000" stroked="false">
                <v:path arrowok="t"/>
                <v:fill type="solid"/>
              </v:shape>
            </v:group>
            <v:group style="position:absolute;left:5324;top:5031;width:10;height:20" coordorigin="5324,5031" coordsize="10,20">
              <v:shape style="position:absolute;left:5324;top:5031;width:10;height:20" coordorigin="5324,5031" coordsize="10,20" path="m5324,5050l5334,5050,5334,5031,5324,5031,5324,5050xe" filled="true" fillcolor="#000000" stroked="false">
                <v:path arrowok="t"/>
                <v:fill type="solid"/>
              </v:shape>
            </v:group>
            <v:group style="position:absolute;left:5324;top:5050;width:10;height:20" coordorigin="5324,5050" coordsize="10,20">
              <v:shape style="position:absolute;left:5324;top:5050;width:10;height:20" coordorigin="5324,5050" coordsize="10,20" path="m5324,5069l5334,5069,5334,5050,5324,5050,5324,5069xe" filled="true" fillcolor="#000000" stroked="false">
                <v:path arrowok="t"/>
                <v:fill type="solid"/>
              </v:shape>
            </v:group>
            <v:group style="position:absolute;left:5324;top:5069;width:10;height:20" coordorigin="5324,5069" coordsize="10,20">
              <v:shape style="position:absolute;left:5324;top:5069;width:10;height:20" coordorigin="5324,5069" coordsize="10,20" path="m5324,5089l5334,5089,5334,5069,5324,5069,5324,5089xe" filled="true" fillcolor="#000000" stroked="false">
                <v:path arrowok="t"/>
                <v:fill type="solid"/>
              </v:shape>
            </v:group>
            <v:group style="position:absolute;left:5324;top:5089;width:10;height:20" coordorigin="5324,5089" coordsize="10,20">
              <v:shape style="position:absolute;left:5324;top:5089;width:10;height:20" coordorigin="5324,5089" coordsize="10,20" path="m5324,5108l5334,5108,5334,5089,5324,5089,5324,5108xe" filled="true" fillcolor="#000000" stroked="false">
                <v:path arrowok="t"/>
                <v:fill type="solid"/>
              </v:shape>
            </v:group>
            <v:group style="position:absolute;left:5324;top:5108;width:10;height:20" coordorigin="5324,5108" coordsize="10,20">
              <v:shape style="position:absolute;left:5324;top:5108;width:10;height:20" coordorigin="5324,5108" coordsize="10,20" path="m5324,5127l5334,5127,5334,5108,5324,5108,5324,5127xe" filled="true" fillcolor="#000000" stroked="false">
                <v:path arrowok="t"/>
                <v:fill type="solid"/>
              </v:shape>
            </v:group>
            <v:group style="position:absolute;left:5324;top:5127;width:10;height:20" coordorigin="5324,5127" coordsize="10,20">
              <v:shape style="position:absolute;left:5324;top:5127;width:10;height:20" coordorigin="5324,5127" coordsize="10,20" path="m5324,5146l5334,5146,5334,5127,5324,5127,5324,5146xe" filled="true" fillcolor="#000000" stroked="false">
                <v:path arrowok="t"/>
                <v:fill type="solid"/>
              </v:shape>
            </v:group>
            <v:group style="position:absolute;left:5324;top:5146;width:10;height:20" coordorigin="5324,5146" coordsize="10,20">
              <v:shape style="position:absolute;left:5324;top:5146;width:10;height:20" coordorigin="5324,5146" coordsize="10,20" path="m5324,5165l5334,5165,5334,5146,5324,5146,5324,5165xe" filled="true" fillcolor="#000000" stroked="false">
                <v:path arrowok="t"/>
                <v:fill type="solid"/>
              </v:shape>
            </v:group>
            <v:group style="position:absolute;left:5324;top:5165;width:10;height:20" coordorigin="5324,5165" coordsize="10,20">
              <v:shape style="position:absolute;left:5324;top:5165;width:10;height:20" coordorigin="5324,5165" coordsize="10,20" path="m5324,5185l5334,5185,5334,5165,5324,5165,5324,5185xe" filled="true" fillcolor="#000000" stroked="false">
                <v:path arrowok="t"/>
                <v:fill type="solid"/>
              </v:shape>
            </v:group>
            <v:group style="position:absolute;left:5324;top:5185;width:10;height:20" coordorigin="5324,5185" coordsize="10,20">
              <v:shape style="position:absolute;left:5324;top:5185;width:10;height:20" coordorigin="5324,5185" coordsize="10,20" path="m5324,5204l5334,5204,5334,5185,5324,5185,5324,5204xe" filled="true" fillcolor="#000000" stroked="false">
                <v:path arrowok="t"/>
                <v:fill type="solid"/>
              </v:shape>
            </v:group>
            <v:group style="position:absolute;left:5324;top:5204;width:10;height:20" coordorigin="5324,5204" coordsize="10,20">
              <v:shape style="position:absolute;left:5324;top:5204;width:10;height:20" coordorigin="5324,5204" coordsize="10,20" path="m5324,5223l5334,5223,5334,5204,5324,5204,5324,5223xe" filled="true" fillcolor="#000000" stroked="false">
                <v:path arrowok="t"/>
                <v:fill type="solid"/>
              </v:shape>
            </v:group>
            <v:group style="position:absolute;left:5324;top:5223;width:10;height:20" coordorigin="5324,5223" coordsize="10,20">
              <v:shape style="position:absolute;left:5324;top:5223;width:10;height:20" coordorigin="5324,5223" coordsize="10,20" path="m5324,5242l5334,5242,5334,5223,5324,5223,5324,5242xe" filled="true" fillcolor="#000000" stroked="false">
                <v:path arrowok="t"/>
                <v:fill type="solid"/>
              </v:shape>
            </v:group>
            <v:group style="position:absolute;left:5324;top:5242;width:10;height:20" coordorigin="5324,5242" coordsize="10,20">
              <v:shape style="position:absolute;left:5324;top:5242;width:10;height:20" coordorigin="5324,5242" coordsize="10,20" path="m5324,5261l5334,5261,5334,5242,5324,5242,5324,5261xe" filled="true" fillcolor="#000000" stroked="false">
                <v:path arrowok="t"/>
                <v:fill type="solid"/>
              </v:shape>
            </v:group>
            <v:group style="position:absolute;left:5324;top:5261;width:10;height:20" coordorigin="5324,5261" coordsize="10,20">
              <v:shape style="position:absolute;left:5324;top:5261;width:10;height:20" coordorigin="5324,5261" coordsize="10,20" path="m5324,5281l5334,5281,5334,5261,5324,5261,5324,5281xe" filled="true" fillcolor="#000000" stroked="false">
                <v:path arrowok="t"/>
                <v:fill type="solid"/>
              </v:shape>
            </v:group>
            <v:group style="position:absolute;left:5324;top:5281;width:10;height:20" coordorigin="5324,5281" coordsize="10,20">
              <v:shape style="position:absolute;left:5324;top:5281;width:10;height:20" coordorigin="5324,5281" coordsize="10,20" path="m5324,5300l5334,5300,5334,5281,5324,5281,5324,5300xe" filled="true" fillcolor="#000000" stroked="false">
                <v:path arrowok="t"/>
                <v:fill type="solid"/>
              </v:shape>
            </v:group>
            <v:group style="position:absolute;left:5324;top:5300;width:10;height:20" coordorigin="5324,5300" coordsize="10,20">
              <v:shape style="position:absolute;left:5324;top:5300;width:10;height:20" coordorigin="5324,5300" coordsize="10,20" path="m5324,5319l5334,5319,5334,5300,5324,5300,5324,5319xe" filled="true" fillcolor="#000000" stroked="false">
                <v:path arrowok="t"/>
                <v:fill type="solid"/>
              </v:shape>
            </v:group>
            <v:group style="position:absolute;left:5324;top:5319;width:10;height:20" coordorigin="5324,5319" coordsize="10,20">
              <v:shape style="position:absolute;left:5324;top:5319;width:10;height:20" coordorigin="5324,5319" coordsize="10,20" path="m5324,5338l5334,5338,5334,5319,5324,5319,5324,5338xe" filled="true" fillcolor="#000000" stroked="false">
                <v:path arrowok="t"/>
                <v:fill type="solid"/>
              </v:shape>
            </v:group>
            <v:group style="position:absolute;left:5324;top:5353;width:29;height:2" coordorigin="5324,5353" coordsize="29,2">
              <v:shape style="position:absolute;left:5324;top:5353;width:29;height:2" coordorigin="5324,5353" coordsize="29,0" path="m5324,5353l5353,5353e" filled="false" stroked="true" strokeweight="1.44pt" strokecolor="#000000">
                <v:path arrowok="t"/>
              </v:shape>
            </v:group>
            <v:group style="position:absolute;left:5353;top:5353;width:1004;height:2" coordorigin="5353,5353" coordsize="1004,2">
              <v:shape style="position:absolute;left:5353;top:5353;width:1004;height:2" coordorigin="5353,5353" coordsize="1004,0" path="m5353,5353l6357,5353e" filled="false" stroked="true" strokeweight="1.44pt" strokecolor="#000000">
                <v:path arrowok="t"/>
              </v:shape>
            </v:group>
            <v:group style="position:absolute;left:6357;top:5319;width:10;height:20" coordorigin="6357,5319" coordsize="10,20">
              <v:shape style="position:absolute;left:6357;top:5319;width:10;height:20" coordorigin="6357,5319" coordsize="10,20" path="m6357,5338l6366,5338,6366,5319,6357,5319,6357,5338xe" filled="true" fillcolor="#000000" stroked="false">
                <v:path arrowok="t"/>
                <v:fill type="solid"/>
              </v:shape>
            </v:group>
            <v:group style="position:absolute;left:6357;top:5353;width:29;height:2" coordorigin="6357,5353" coordsize="29,2">
              <v:shape style="position:absolute;left:6357;top:5353;width:29;height:2" coordorigin="6357,5353" coordsize="29,0" path="m6357,5353l6385,5353e" filled="false" stroked="true" strokeweight="1.44pt" strokecolor="#000000">
                <v:path arrowok="t"/>
              </v:shape>
            </v:group>
            <v:group style="position:absolute;left:6385;top:5353;width:605;height:2" coordorigin="6385,5353" coordsize="605,2">
              <v:shape style="position:absolute;left:6385;top:5353;width:605;height:2" coordorigin="6385,5353" coordsize="605,0" path="m6385,5353l6990,5353e" filled="false" stroked="true" strokeweight="1.44pt" strokecolor="#000000">
                <v:path arrowok="t"/>
              </v:shape>
            </v:group>
            <v:group style="position:absolute;left:6990;top:4935;width:10;height:20" coordorigin="6990,4935" coordsize="10,20">
              <v:shape style="position:absolute;left:6990;top:4935;width:10;height:20" coordorigin="6990,4935" coordsize="10,20" path="m6990,4954l7000,4954,7000,4935,6990,4935,6990,4954xe" filled="true" fillcolor="#000000" stroked="false">
                <v:path arrowok="t"/>
                <v:fill type="solid"/>
              </v:shape>
            </v:group>
            <v:group style="position:absolute;left:6990;top:4954;width:10;height:20" coordorigin="6990,4954" coordsize="10,20">
              <v:shape style="position:absolute;left:6990;top:4954;width:10;height:20" coordorigin="6990,4954" coordsize="10,20" path="m6990,4973l7000,4973,7000,4954,6990,4954,6990,4973xe" filled="true" fillcolor="#000000" stroked="false">
                <v:path arrowok="t"/>
                <v:fill type="solid"/>
              </v:shape>
            </v:group>
            <v:group style="position:absolute;left:6990;top:4973;width:10;height:20" coordorigin="6990,4973" coordsize="10,20">
              <v:shape style="position:absolute;left:6990;top:4973;width:10;height:20" coordorigin="6990,4973" coordsize="10,20" path="m6990,4993l7000,4993,7000,4973,6990,4973,6990,4993xe" filled="true" fillcolor="#000000" stroked="false">
                <v:path arrowok="t"/>
                <v:fill type="solid"/>
              </v:shape>
            </v:group>
            <v:group style="position:absolute;left:6990;top:4993;width:10;height:20" coordorigin="6990,4993" coordsize="10,20">
              <v:shape style="position:absolute;left:6990;top:4993;width:10;height:20" coordorigin="6990,4993" coordsize="10,20" path="m6990,5012l7000,5012,7000,4993,6990,4993,6990,5012xe" filled="true" fillcolor="#000000" stroked="false">
                <v:path arrowok="t"/>
                <v:fill type="solid"/>
              </v:shape>
            </v:group>
            <v:group style="position:absolute;left:6990;top:5012;width:10;height:20" coordorigin="6990,5012" coordsize="10,20">
              <v:shape style="position:absolute;left:6990;top:5012;width:10;height:20" coordorigin="6990,5012" coordsize="10,20" path="m6990,5031l7000,5031,7000,5012,6990,5012,6990,5031xe" filled="true" fillcolor="#000000" stroked="false">
                <v:path arrowok="t"/>
                <v:fill type="solid"/>
              </v:shape>
            </v:group>
            <v:group style="position:absolute;left:6990;top:5031;width:10;height:20" coordorigin="6990,5031" coordsize="10,20">
              <v:shape style="position:absolute;left:6990;top:5031;width:10;height:20" coordorigin="6990,5031" coordsize="10,20" path="m6990,5050l7000,5050,7000,5031,6990,5031,6990,5050xe" filled="true" fillcolor="#000000" stroked="false">
                <v:path arrowok="t"/>
                <v:fill type="solid"/>
              </v:shape>
            </v:group>
            <v:group style="position:absolute;left:6990;top:5050;width:10;height:20" coordorigin="6990,5050" coordsize="10,20">
              <v:shape style="position:absolute;left:6990;top:5050;width:10;height:20" coordorigin="6990,5050" coordsize="10,20" path="m6990,5069l7000,5069,7000,5050,6990,5050,6990,5069xe" filled="true" fillcolor="#000000" stroked="false">
                <v:path arrowok="t"/>
                <v:fill type="solid"/>
              </v:shape>
            </v:group>
            <v:group style="position:absolute;left:6990;top:5069;width:10;height:20" coordorigin="6990,5069" coordsize="10,20">
              <v:shape style="position:absolute;left:6990;top:5069;width:10;height:20" coordorigin="6990,5069" coordsize="10,20" path="m6990,5089l7000,5089,7000,5069,6990,5069,6990,5089xe" filled="true" fillcolor="#000000" stroked="false">
                <v:path arrowok="t"/>
                <v:fill type="solid"/>
              </v:shape>
            </v:group>
            <v:group style="position:absolute;left:6990;top:5089;width:10;height:20" coordorigin="6990,5089" coordsize="10,20">
              <v:shape style="position:absolute;left:6990;top:5089;width:10;height:20" coordorigin="6990,5089" coordsize="10,20" path="m6990,5108l7000,5108,7000,5089,6990,5089,6990,5108xe" filled="true" fillcolor="#000000" stroked="false">
                <v:path arrowok="t"/>
                <v:fill type="solid"/>
              </v:shape>
            </v:group>
            <v:group style="position:absolute;left:6990;top:5108;width:10;height:20" coordorigin="6990,5108" coordsize="10,20">
              <v:shape style="position:absolute;left:6990;top:5108;width:10;height:20" coordorigin="6990,5108" coordsize="10,20" path="m6990,5127l7000,5127,7000,5108,6990,5108,6990,5127xe" filled="true" fillcolor="#000000" stroked="false">
                <v:path arrowok="t"/>
                <v:fill type="solid"/>
              </v:shape>
            </v:group>
            <v:group style="position:absolute;left:6990;top:5127;width:10;height:20" coordorigin="6990,5127" coordsize="10,20">
              <v:shape style="position:absolute;left:6990;top:5127;width:10;height:20" coordorigin="6990,5127" coordsize="10,20" path="m6990,5146l7000,5146,7000,5127,6990,5127,6990,5146xe" filled="true" fillcolor="#000000" stroked="false">
                <v:path arrowok="t"/>
                <v:fill type="solid"/>
              </v:shape>
            </v:group>
            <v:group style="position:absolute;left:6990;top:5146;width:10;height:20" coordorigin="6990,5146" coordsize="10,20">
              <v:shape style="position:absolute;left:6990;top:5146;width:10;height:20" coordorigin="6990,5146" coordsize="10,20" path="m6990,5165l7000,5165,7000,5146,6990,5146,6990,5165xe" filled="true" fillcolor="#000000" stroked="false">
                <v:path arrowok="t"/>
                <v:fill type="solid"/>
              </v:shape>
            </v:group>
            <v:group style="position:absolute;left:6990;top:5165;width:10;height:20" coordorigin="6990,5165" coordsize="10,20">
              <v:shape style="position:absolute;left:6990;top:5165;width:10;height:20" coordorigin="6990,5165" coordsize="10,20" path="m6990,5185l7000,5185,7000,5165,6990,5165,6990,5185xe" filled="true" fillcolor="#000000" stroked="false">
                <v:path arrowok="t"/>
                <v:fill type="solid"/>
              </v:shape>
            </v:group>
            <v:group style="position:absolute;left:6990;top:5185;width:10;height:20" coordorigin="6990,5185" coordsize="10,20">
              <v:shape style="position:absolute;left:6990;top:5185;width:10;height:20" coordorigin="6990,5185" coordsize="10,20" path="m6990,5204l7000,5204,7000,5185,6990,5185,6990,5204xe" filled="true" fillcolor="#000000" stroked="false">
                <v:path arrowok="t"/>
                <v:fill type="solid"/>
              </v:shape>
            </v:group>
            <v:group style="position:absolute;left:6990;top:5204;width:10;height:20" coordorigin="6990,5204" coordsize="10,20">
              <v:shape style="position:absolute;left:6990;top:5204;width:10;height:20" coordorigin="6990,5204" coordsize="10,20" path="m6990,5223l7000,5223,7000,5204,6990,5204,6990,5223xe" filled="true" fillcolor="#000000" stroked="false">
                <v:path arrowok="t"/>
                <v:fill type="solid"/>
              </v:shape>
            </v:group>
            <v:group style="position:absolute;left:6990;top:5223;width:10;height:20" coordorigin="6990,5223" coordsize="10,20">
              <v:shape style="position:absolute;left:6990;top:5223;width:10;height:20" coordorigin="6990,5223" coordsize="10,20" path="m6990,5242l7000,5242,7000,5223,6990,5223,6990,5242xe" filled="true" fillcolor="#000000" stroked="false">
                <v:path arrowok="t"/>
                <v:fill type="solid"/>
              </v:shape>
            </v:group>
            <v:group style="position:absolute;left:6990;top:5242;width:10;height:20" coordorigin="6990,5242" coordsize="10,20">
              <v:shape style="position:absolute;left:6990;top:5242;width:10;height:20" coordorigin="6990,5242" coordsize="10,20" path="m6990,5261l7000,5261,7000,5242,6990,5242,6990,5261xe" filled="true" fillcolor="#000000" stroked="false">
                <v:path arrowok="t"/>
                <v:fill type="solid"/>
              </v:shape>
            </v:group>
            <v:group style="position:absolute;left:6990;top:5261;width:10;height:20" coordorigin="6990,5261" coordsize="10,20">
              <v:shape style="position:absolute;left:6990;top:5261;width:10;height:20" coordorigin="6990,5261" coordsize="10,20" path="m6990,5281l7000,5281,7000,5261,6990,5261,6990,5281xe" filled="true" fillcolor="#000000" stroked="false">
                <v:path arrowok="t"/>
                <v:fill type="solid"/>
              </v:shape>
            </v:group>
            <v:group style="position:absolute;left:6990;top:5281;width:10;height:20" coordorigin="6990,5281" coordsize="10,20">
              <v:shape style="position:absolute;left:6990;top:5281;width:10;height:20" coordorigin="6990,5281" coordsize="10,20" path="m6990,5300l7000,5300,7000,5281,6990,5281,6990,5300xe" filled="true" fillcolor="#000000" stroked="false">
                <v:path arrowok="t"/>
                <v:fill type="solid"/>
              </v:shape>
            </v:group>
            <v:group style="position:absolute;left:6990;top:5300;width:10;height:20" coordorigin="6990,5300" coordsize="10,20">
              <v:shape style="position:absolute;left:6990;top:5300;width:10;height:20" coordorigin="6990,5300" coordsize="10,20" path="m6990,5319l7000,5319,7000,5300,6990,5300,6990,5319xe" filled="true" fillcolor="#000000" stroked="false">
                <v:path arrowok="t"/>
                <v:fill type="solid"/>
              </v:shape>
            </v:group>
            <v:group style="position:absolute;left:6990;top:5319;width:10;height:20" coordorigin="6990,5319" coordsize="10,20">
              <v:shape style="position:absolute;left:6990;top:5319;width:10;height:20" coordorigin="6990,5319" coordsize="10,20" path="m6990,5338l7000,5338,7000,5319,6990,5319,6990,5338xe" filled="true" fillcolor="#000000" stroked="false">
                <v:path arrowok="t"/>
                <v:fill type="solid"/>
              </v:shape>
            </v:group>
            <v:group style="position:absolute;left:6990;top:5353;width:29;height:2" coordorigin="6990,5353" coordsize="29,2">
              <v:shape style="position:absolute;left:6990;top:5353;width:29;height:2" coordorigin="6990,5353" coordsize="29,0" path="m6990,5353l7019,5353e" filled="false" stroked="true" strokeweight="1.44pt" strokecolor="#000000">
                <v:path arrowok="t"/>
              </v:shape>
            </v:group>
            <v:group style="position:absolute;left:7019;top:5353;width:1140;height:2" coordorigin="7019,5353" coordsize="1140,2">
              <v:shape style="position:absolute;left:7019;top:5353;width:1140;height:2" coordorigin="7019,5353" coordsize="1140,0" path="m7019,5353l8159,5353e" filled="false" stroked="true" strokeweight="1.44pt" strokecolor="#000000">
                <v:path arrowok="t"/>
              </v:shape>
            </v:group>
            <v:group style="position:absolute;left:8159;top:5319;width:10;height:20" coordorigin="8159,5319" coordsize="10,20">
              <v:shape style="position:absolute;left:8159;top:5319;width:10;height:20" coordorigin="8159,5319" coordsize="10,20" path="m8159,5338l8169,5338,8169,5319,8159,5319,8159,5338xe" filled="true" fillcolor="#000000" stroked="false">
                <v:path arrowok="t"/>
                <v:fill type="solid"/>
              </v:shape>
            </v:group>
            <v:group style="position:absolute;left:8159;top:5353;width:29;height:2" coordorigin="8159,5353" coordsize="29,2">
              <v:shape style="position:absolute;left:8159;top:5353;width:29;height:2" coordorigin="8159,5353" coordsize="29,0" path="m8159,5353l8188,5353e" filled="false" stroked="true" strokeweight="1.44pt" strokecolor="#000000">
                <v:path arrowok="t"/>
              </v:shape>
            </v:group>
            <v:group style="position:absolute;left:8188;top:5353;width:680;height:2" coordorigin="8188,5353" coordsize="680,2">
              <v:shape style="position:absolute;left:8188;top:5353;width:680;height:2" coordorigin="8188,5353" coordsize="680,0" path="m8188,5353l8867,5353e" filled="false" stroked="true" strokeweight="1.44pt" strokecolor="#000000">
                <v:path arrowok="t"/>
              </v:shape>
            </v:group>
            <v:group style="position:absolute;left:8868;top:4935;width:10;height:20" coordorigin="8868,4935" coordsize="10,20">
              <v:shape style="position:absolute;left:8868;top:4935;width:10;height:20" coordorigin="8868,4935" coordsize="10,20" path="m8868,4954l8877,4954,8877,4935,8868,4935,8868,4954xe" filled="true" fillcolor="#000000" stroked="false">
                <v:path arrowok="t"/>
                <v:fill type="solid"/>
              </v:shape>
            </v:group>
            <v:group style="position:absolute;left:8868;top:4954;width:10;height:20" coordorigin="8868,4954" coordsize="10,20">
              <v:shape style="position:absolute;left:8868;top:4954;width:10;height:20" coordorigin="8868,4954" coordsize="10,20" path="m8868,4973l8877,4973,8877,4954,8868,4954,8868,4973xe" filled="true" fillcolor="#000000" stroked="false">
                <v:path arrowok="t"/>
                <v:fill type="solid"/>
              </v:shape>
            </v:group>
            <v:group style="position:absolute;left:8868;top:4973;width:10;height:20" coordorigin="8868,4973" coordsize="10,20">
              <v:shape style="position:absolute;left:8868;top:4973;width:10;height:20" coordorigin="8868,4973" coordsize="10,20" path="m8868,4993l8877,4993,8877,4973,8868,4973,8868,4993xe" filled="true" fillcolor="#000000" stroked="false">
                <v:path arrowok="t"/>
                <v:fill type="solid"/>
              </v:shape>
            </v:group>
            <v:group style="position:absolute;left:8868;top:4993;width:10;height:20" coordorigin="8868,4993" coordsize="10,20">
              <v:shape style="position:absolute;left:8868;top:4993;width:10;height:20" coordorigin="8868,4993" coordsize="10,20" path="m8868,5012l8877,5012,8877,4993,8868,4993,8868,5012xe" filled="true" fillcolor="#000000" stroked="false">
                <v:path arrowok="t"/>
                <v:fill type="solid"/>
              </v:shape>
            </v:group>
            <v:group style="position:absolute;left:8868;top:5012;width:10;height:20" coordorigin="8868,5012" coordsize="10,20">
              <v:shape style="position:absolute;left:8868;top:5012;width:10;height:20" coordorigin="8868,5012" coordsize="10,20" path="m8868,5031l8877,5031,8877,5012,8868,5012,8868,5031xe" filled="true" fillcolor="#000000" stroked="false">
                <v:path arrowok="t"/>
                <v:fill type="solid"/>
              </v:shape>
            </v:group>
            <v:group style="position:absolute;left:8868;top:5031;width:10;height:20" coordorigin="8868,5031" coordsize="10,20">
              <v:shape style="position:absolute;left:8868;top:5031;width:10;height:20" coordorigin="8868,5031" coordsize="10,20" path="m8868,5050l8877,5050,8877,5031,8868,5031,8868,5050xe" filled="true" fillcolor="#000000" stroked="false">
                <v:path arrowok="t"/>
                <v:fill type="solid"/>
              </v:shape>
            </v:group>
            <v:group style="position:absolute;left:8868;top:5050;width:10;height:20" coordorigin="8868,5050" coordsize="10,20">
              <v:shape style="position:absolute;left:8868;top:5050;width:10;height:20" coordorigin="8868,5050" coordsize="10,20" path="m8868,5069l8877,5069,8877,5050,8868,5050,8868,5069xe" filled="true" fillcolor="#000000" stroked="false">
                <v:path arrowok="t"/>
                <v:fill type="solid"/>
              </v:shape>
            </v:group>
            <v:group style="position:absolute;left:8868;top:5069;width:10;height:20" coordorigin="8868,5069" coordsize="10,20">
              <v:shape style="position:absolute;left:8868;top:5069;width:10;height:20" coordorigin="8868,5069" coordsize="10,20" path="m8868,5089l8877,5089,8877,5069,8868,5069,8868,5089xe" filled="true" fillcolor="#000000" stroked="false">
                <v:path arrowok="t"/>
                <v:fill type="solid"/>
              </v:shape>
            </v:group>
            <v:group style="position:absolute;left:8868;top:5089;width:10;height:20" coordorigin="8868,5089" coordsize="10,20">
              <v:shape style="position:absolute;left:8868;top:5089;width:10;height:20" coordorigin="8868,5089" coordsize="10,20" path="m8868,5108l8877,5108,8877,5089,8868,5089,8868,5108xe" filled="true" fillcolor="#000000" stroked="false">
                <v:path arrowok="t"/>
                <v:fill type="solid"/>
              </v:shape>
            </v:group>
            <v:group style="position:absolute;left:8868;top:5108;width:10;height:20" coordorigin="8868,5108" coordsize="10,20">
              <v:shape style="position:absolute;left:8868;top:5108;width:10;height:20" coordorigin="8868,5108" coordsize="10,20" path="m8868,5127l8877,5127,8877,5108,8868,5108,8868,5127xe" filled="true" fillcolor="#000000" stroked="false">
                <v:path arrowok="t"/>
                <v:fill type="solid"/>
              </v:shape>
            </v:group>
            <v:group style="position:absolute;left:8868;top:5127;width:10;height:20" coordorigin="8868,5127" coordsize="10,20">
              <v:shape style="position:absolute;left:8868;top:5127;width:10;height:20" coordorigin="8868,5127" coordsize="10,20" path="m8868,5146l8877,5146,8877,5127,8868,5127,8868,5146xe" filled="true" fillcolor="#000000" stroked="false">
                <v:path arrowok="t"/>
                <v:fill type="solid"/>
              </v:shape>
            </v:group>
            <v:group style="position:absolute;left:8868;top:5146;width:10;height:20" coordorigin="8868,5146" coordsize="10,20">
              <v:shape style="position:absolute;left:8868;top:5146;width:10;height:20" coordorigin="8868,5146" coordsize="10,20" path="m8868,5165l8877,5165,8877,5146,8868,5146,8868,5165xe" filled="true" fillcolor="#000000" stroked="false">
                <v:path arrowok="t"/>
                <v:fill type="solid"/>
              </v:shape>
            </v:group>
            <v:group style="position:absolute;left:8868;top:5165;width:10;height:20" coordorigin="8868,5165" coordsize="10,20">
              <v:shape style="position:absolute;left:8868;top:5165;width:10;height:20" coordorigin="8868,5165" coordsize="10,20" path="m8868,5185l8877,5185,8877,5165,8868,5165,8868,5185xe" filled="true" fillcolor="#000000" stroked="false">
                <v:path arrowok="t"/>
                <v:fill type="solid"/>
              </v:shape>
            </v:group>
            <v:group style="position:absolute;left:8868;top:5185;width:10;height:20" coordorigin="8868,5185" coordsize="10,20">
              <v:shape style="position:absolute;left:8868;top:5185;width:10;height:20" coordorigin="8868,5185" coordsize="10,20" path="m8868,5204l8877,5204,8877,5185,8868,5185,8868,5204xe" filled="true" fillcolor="#000000" stroked="false">
                <v:path arrowok="t"/>
                <v:fill type="solid"/>
              </v:shape>
            </v:group>
            <v:group style="position:absolute;left:8868;top:5204;width:10;height:20" coordorigin="8868,5204" coordsize="10,20">
              <v:shape style="position:absolute;left:8868;top:5204;width:10;height:20" coordorigin="8868,5204" coordsize="10,20" path="m8868,5223l8877,5223,8877,5204,8868,5204,8868,5223xe" filled="true" fillcolor="#000000" stroked="false">
                <v:path arrowok="t"/>
                <v:fill type="solid"/>
              </v:shape>
            </v:group>
            <v:group style="position:absolute;left:8868;top:5223;width:10;height:20" coordorigin="8868,5223" coordsize="10,20">
              <v:shape style="position:absolute;left:8868;top:5223;width:10;height:20" coordorigin="8868,5223" coordsize="10,20" path="m8868,5242l8877,5242,8877,5223,8868,5223,8868,5242xe" filled="true" fillcolor="#000000" stroked="false">
                <v:path arrowok="t"/>
                <v:fill type="solid"/>
              </v:shape>
            </v:group>
            <v:group style="position:absolute;left:8868;top:5242;width:10;height:20" coordorigin="8868,5242" coordsize="10,20">
              <v:shape style="position:absolute;left:8868;top:5242;width:10;height:20" coordorigin="8868,5242" coordsize="10,20" path="m8868,5261l8877,5261,8877,5242,8868,5242,8868,5261xe" filled="true" fillcolor="#000000" stroked="false">
                <v:path arrowok="t"/>
                <v:fill type="solid"/>
              </v:shape>
            </v:group>
            <v:group style="position:absolute;left:8868;top:5261;width:10;height:20" coordorigin="8868,5261" coordsize="10,20">
              <v:shape style="position:absolute;left:8868;top:5261;width:10;height:20" coordorigin="8868,5261" coordsize="10,20" path="m8868,5281l8877,5281,8877,5261,8868,5261,8868,5281xe" filled="true" fillcolor="#000000" stroked="false">
                <v:path arrowok="t"/>
                <v:fill type="solid"/>
              </v:shape>
            </v:group>
            <v:group style="position:absolute;left:8868;top:5281;width:10;height:20" coordorigin="8868,5281" coordsize="10,20">
              <v:shape style="position:absolute;left:8868;top:5281;width:10;height:20" coordorigin="8868,5281" coordsize="10,20" path="m8868,5300l8877,5300,8877,5281,8868,5281,8868,5300xe" filled="true" fillcolor="#000000" stroked="false">
                <v:path arrowok="t"/>
                <v:fill type="solid"/>
              </v:shape>
            </v:group>
            <v:group style="position:absolute;left:8868;top:5300;width:10;height:20" coordorigin="8868,5300" coordsize="10,20">
              <v:shape style="position:absolute;left:8868;top:5300;width:10;height:20" coordorigin="8868,5300" coordsize="10,20" path="m8868,5319l8877,5319,8877,5300,8868,5300,8868,5319xe" filled="true" fillcolor="#000000" stroked="false">
                <v:path arrowok="t"/>
                <v:fill type="solid"/>
              </v:shape>
            </v:group>
            <v:group style="position:absolute;left:8868;top:5319;width:10;height:20" coordorigin="8868,5319" coordsize="10,20">
              <v:shape style="position:absolute;left:8868;top:5319;width:10;height:20" coordorigin="8868,5319" coordsize="10,20" path="m8868,5338l8877,5338,8877,5319,8868,5319,8868,5338xe" filled="true" fillcolor="#000000" stroked="false">
                <v:path arrowok="t"/>
                <v:fill type="solid"/>
              </v:shape>
            </v:group>
            <v:group style="position:absolute;left:8868;top:5353;width:29;height:2" coordorigin="8868,5353" coordsize="29,2">
              <v:shape style="position:absolute;left:8868;top:5353;width:29;height:2" coordorigin="8868,5353" coordsize="29,0" path="m8868,5353l8896,5353e" filled="false" stroked="true" strokeweight="1.44pt" strokecolor="#000000">
                <v:path arrowok="t"/>
              </v:shape>
            </v:group>
            <v:group style="position:absolute;left:8896;top:5353;width:1092;height:2" coordorigin="8896,5353" coordsize="1092,2">
              <v:shape style="position:absolute;left:8896;top:5353;width:1092;height:2" coordorigin="8896,5353" coordsize="1092,0" path="m8896,5353l9988,5353e" filled="false" stroked="true" strokeweight="1.44pt" strokecolor="#000000">
                <v:path arrowok="t"/>
              </v:shape>
            </v:group>
            <v:group style="position:absolute;left:9988;top:5319;width:10;height:20" coordorigin="9988,5319" coordsize="10,20">
              <v:shape style="position:absolute;left:9988;top:5319;width:10;height:20" coordorigin="9988,5319" coordsize="10,20" path="m9988,5338l9998,5338,9998,5319,9988,5319,9988,5338xe" filled="true" fillcolor="#000000" stroked="false">
                <v:path arrowok="t"/>
                <v:fill type="solid"/>
              </v:shape>
            </v:group>
            <v:group style="position:absolute;left:9988;top:5353;width:29;height:2" coordorigin="9988,5353" coordsize="29,2">
              <v:shape style="position:absolute;left:9988;top:5353;width:29;height:2" coordorigin="9988,5353" coordsize="29,0" path="m9988,5353l10017,5353e" filled="false" stroked="true" strokeweight="1.44pt" strokecolor="#000000">
                <v:path arrowok="t"/>
              </v:shape>
            </v:group>
            <v:group style="position:absolute;left:10017;top:5353;width:699;height:2" coordorigin="10017,5353" coordsize="699,2">
              <v:shape style="position:absolute;left:10017;top:5353;width:699;height:2" coordorigin="10017,5353" coordsize="699,0" path="m10017,5353l10716,5353e" filled="false" stroked="true" strokeweight="1.44pt" strokecolor="#000000">
                <v:path arrowok="t"/>
              </v:shape>
              <v:shape style="position:absolute;left:4878;top:65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期末余额</w:t>
                      </w:r>
                    </w:p>
                  </w:txbxContent>
                </v:textbox>
                <w10:wrap type="none"/>
              </v:shape>
              <v:shape style="position:absolute;left:8555;top:65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年初余额</w:t>
                      </w:r>
                    </w:p>
                  </w:txbxContent>
                </v:textbox>
                <w10:wrap type="none"/>
              </v:shape>
              <v:shape style="position:absolute;left:4045;top:106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账面余额</w:t>
                      </w:r>
                    </w:p>
                  </w:txbxContent>
                </v:textbox>
                <w10:wrap type="none"/>
              </v:shape>
              <v:shape style="position:absolute;left:5862;top:106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坏账准备</w:t>
                      </w:r>
                    </w:p>
                  </w:txbxContent>
                </v:textbox>
                <w10:wrap type="none"/>
              </v:shape>
              <v:shape style="position:absolute;left:7633;top:106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账面余额</w:t>
                      </w:r>
                    </w:p>
                  </w:txbxContent>
                </v:textbox>
                <w10:wrap type="none"/>
              </v:shape>
              <v:shape style="position:absolute;left:9494;top:106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坏账准备</w:t>
                      </w:r>
                    </w:p>
                  </w:txbxContent>
                </v:textbox>
                <w10:wrap type="none"/>
              </v:shape>
              <v:shape style="position:absolute;left:2717;top:1265;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账龄</w:t>
                      </w:r>
                    </w:p>
                  </w:txbxContent>
                </v:textbox>
                <w10:wrap type="none"/>
              </v:shape>
              <v:shape style="position:absolute;left:2484;top:2285;width:770;height:2991" type="#_x0000_t202" filled="false" stroked="false">
                <v:textbox inset="0,0,0,0">
                  <w:txbxContent>
                    <w:p>
                      <w:pPr>
                        <w:spacing w:line="162" w:lineRule="exact" w:before="0"/>
                        <w:ind w:left="1" w:right="0" w:firstLine="0"/>
                        <w:jc w:val="center"/>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w:t>
                      </w:r>
                    </w:p>
                    <w:p>
                      <w:pPr>
                        <w:spacing w:line="240" w:lineRule="auto" w:before="10"/>
                        <w:rPr>
                          <w:rFonts w:ascii="宋体" w:hAnsi="宋体" w:cs="宋体" w:eastAsia="宋体" w:hint="default"/>
                          <w:b/>
                          <w:bCs/>
                          <w:sz w:val="14"/>
                          <w:szCs w:val="14"/>
                        </w:rPr>
                      </w:pPr>
                    </w:p>
                    <w:p>
                      <w:pPr>
                        <w:spacing w:before="0"/>
                        <w:ind w:left="0" w:right="1" w:firstLine="0"/>
                        <w:jc w:val="center"/>
                        <w:rPr>
                          <w:rFonts w:ascii="宋体" w:hAnsi="宋体" w:cs="宋体" w:eastAsia="宋体" w:hint="default"/>
                          <w:sz w:val="15"/>
                          <w:szCs w:val="15"/>
                        </w:rPr>
                      </w:pPr>
                      <w:r>
                        <w:rPr>
                          <w:rFonts w:ascii="宋体" w:hAnsi="宋体" w:cs="宋体" w:eastAsia="宋体" w:hint="default"/>
                          <w:sz w:val="15"/>
                          <w:szCs w:val="15"/>
                        </w:rPr>
                        <w:t>（含</w:t>
                      </w:r>
                      <w:r>
                        <w:rPr>
                          <w:rFonts w:ascii="宋体" w:hAnsi="宋体" w:cs="宋体" w:eastAsia="宋体" w:hint="default"/>
                          <w:spacing w:val="-37"/>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p>
                    <w:p>
                      <w:pPr>
                        <w:spacing w:line="240" w:lineRule="auto" w:before="6"/>
                        <w:rPr>
                          <w:rFonts w:ascii="宋体" w:hAnsi="宋体" w:cs="宋体" w:eastAsia="宋体" w:hint="default"/>
                          <w:b/>
                          <w:bCs/>
                          <w:sz w:val="15"/>
                          <w:szCs w:val="15"/>
                        </w:rPr>
                      </w:pPr>
                    </w:p>
                    <w:p>
                      <w:pPr>
                        <w:spacing w:before="0"/>
                        <w:ind w:left="0" w:right="0" w:firstLine="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1-2 </w:t>
                      </w:r>
                      <w:r>
                        <w:rPr>
                          <w:rFonts w:ascii="宋体" w:hAnsi="宋体" w:cs="宋体" w:eastAsia="宋体" w:hint="default"/>
                          <w:spacing w:val="-13"/>
                          <w:sz w:val="15"/>
                          <w:szCs w:val="15"/>
                        </w:rPr>
                        <w:t>年（含</w:t>
                      </w:r>
                      <w:r>
                        <w:rPr>
                          <w:rFonts w:ascii="宋体" w:hAnsi="宋体" w:cs="宋体" w:eastAsia="宋体" w:hint="default"/>
                          <w:spacing w:val="-33"/>
                          <w:sz w:val="15"/>
                          <w:szCs w:val="15"/>
                        </w:rPr>
                        <w:t> </w:t>
                      </w:r>
                      <w:r>
                        <w:rPr>
                          <w:rFonts w:ascii="Times New Roman" w:hAnsi="Times New Roman" w:cs="Times New Roman" w:eastAsia="Times New Roman" w:hint="default"/>
                          <w:sz w:val="15"/>
                          <w:szCs w:val="15"/>
                        </w:rPr>
                        <w:t>2</w:t>
                      </w:r>
                    </w:p>
                    <w:p>
                      <w:pPr>
                        <w:spacing w:line="240" w:lineRule="auto" w:before="8"/>
                        <w:rPr>
                          <w:rFonts w:ascii="宋体" w:hAnsi="宋体" w:cs="宋体" w:eastAsia="宋体" w:hint="default"/>
                          <w:b/>
                          <w:bCs/>
                          <w:sz w:val="14"/>
                          <w:szCs w:val="14"/>
                        </w:rPr>
                      </w:pPr>
                    </w:p>
                    <w:p>
                      <w:pPr>
                        <w:spacing w:before="0"/>
                        <w:ind w:left="0" w:right="1" w:firstLine="0"/>
                        <w:jc w:val="center"/>
                        <w:rPr>
                          <w:rFonts w:ascii="宋体" w:hAnsi="宋体" w:cs="宋体" w:eastAsia="宋体" w:hint="default"/>
                          <w:sz w:val="15"/>
                          <w:szCs w:val="15"/>
                        </w:rPr>
                      </w:pPr>
                      <w:r>
                        <w:rPr>
                          <w:rFonts w:ascii="宋体" w:hAnsi="宋体" w:cs="宋体" w:eastAsia="宋体" w:hint="default"/>
                          <w:sz w:val="15"/>
                          <w:szCs w:val="15"/>
                        </w:rPr>
                        <w:t>年）</w:t>
                      </w:r>
                    </w:p>
                    <w:p>
                      <w:pPr>
                        <w:spacing w:line="240" w:lineRule="auto" w:before="5"/>
                        <w:rPr>
                          <w:rFonts w:ascii="宋体" w:hAnsi="宋体" w:cs="宋体" w:eastAsia="宋体" w:hint="default"/>
                          <w:b/>
                          <w:bCs/>
                          <w:sz w:val="16"/>
                          <w:szCs w:val="16"/>
                        </w:rPr>
                      </w:pPr>
                    </w:p>
                    <w:p>
                      <w:pPr>
                        <w:spacing w:before="0"/>
                        <w:ind w:left="0" w:right="0" w:firstLine="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2-3 </w:t>
                      </w:r>
                      <w:r>
                        <w:rPr>
                          <w:rFonts w:ascii="宋体" w:hAnsi="宋体" w:cs="宋体" w:eastAsia="宋体" w:hint="default"/>
                          <w:spacing w:val="-13"/>
                          <w:sz w:val="15"/>
                          <w:szCs w:val="15"/>
                        </w:rPr>
                        <w:t>年（含</w:t>
                      </w:r>
                      <w:r>
                        <w:rPr>
                          <w:rFonts w:ascii="宋体" w:hAnsi="宋体" w:cs="宋体" w:eastAsia="宋体" w:hint="default"/>
                          <w:spacing w:val="-33"/>
                          <w:sz w:val="15"/>
                          <w:szCs w:val="15"/>
                        </w:rPr>
                        <w:t> </w:t>
                      </w:r>
                      <w:r>
                        <w:rPr>
                          <w:rFonts w:ascii="Times New Roman" w:hAnsi="Times New Roman" w:cs="Times New Roman" w:eastAsia="Times New Roman" w:hint="default"/>
                          <w:sz w:val="15"/>
                          <w:szCs w:val="15"/>
                        </w:rPr>
                        <w:t>3</w:t>
                      </w:r>
                    </w:p>
                    <w:p>
                      <w:pPr>
                        <w:spacing w:line="240" w:lineRule="auto" w:before="10"/>
                        <w:rPr>
                          <w:rFonts w:ascii="宋体" w:hAnsi="宋体" w:cs="宋体" w:eastAsia="宋体" w:hint="default"/>
                          <w:b/>
                          <w:bCs/>
                          <w:sz w:val="14"/>
                          <w:szCs w:val="14"/>
                        </w:rPr>
                      </w:pPr>
                    </w:p>
                    <w:p>
                      <w:pPr>
                        <w:spacing w:before="0"/>
                        <w:ind w:left="0" w:right="1" w:firstLine="0"/>
                        <w:jc w:val="center"/>
                        <w:rPr>
                          <w:rFonts w:ascii="宋体" w:hAnsi="宋体" w:cs="宋体" w:eastAsia="宋体" w:hint="default"/>
                          <w:sz w:val="15"/>
                          <w:szCs w:val="15"/>
                        </w:rPr>
                      </w:pPr>
                      <w:r>
                        <w:rPr>
                          <w:rFonts w:ascii="宋体" w:hAnsi="宋体" w:cs="宋体" w:eastAsia="宋体" w:hint="default"/>
                          <w:sz w:val="15"/>
                          <w:szCs w:val="15"/>
                        </w:rPr>
                        <w:t>年）</w:t>
                      </w:r>
                    </w:p>
                    <w:p>
                      <w:pPr>
                        <w:spacing w:line="240" w:lineRule="auto" w:before="5"/>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p>
                      <w:pPr>
                        <w:spacing w:line="240" w:lineRule="auto" w:before="4"/>
                        <w:rPr>
                          <w:rFonts w:ascii="宋体" w:hAnsi="宋体" w:cs="宋体" w:eastAsia="宋体" w:hint="default"/>
                          <w:b/>
                          <w:bCs/>
                          <w:sz w:val="15"/>
                          <w:szCs w:val="15"/>
                        </w:rPr>
                      </w:pPr>
                    </w:p>
                    <w:p>
                      <w:pPr>
                        <w:spacing w:before="0"/>
                        <w:ind w:left="0" w:right="1" w:firstLine="0"/>
                        <w:jc w:val="center"/>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应收账款账龄分析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8"/>
          <w:szCs w:val="28"/>
        </w:rPr>
      </w:pPr>
    </w:p>
    <w:tbl>
      <w:tblPr>
        <w:tblW w:w="0" w:type="auto"/>
        <w:jc w:val="left"/>
        <w:tblInd w:w="1878" w:type="dxa"/>
        <w:tblLayout w:type="fixed"/>
        <w:tblCellMar>
          <w:top w:w="0" w:type="dxa"/>
          <w:left w:w="0" w:type="dxa"/>
          <w:bottom w:w="0" w:type="dxa"/>
          <w:right w:w="0" w:type="dxa"/>
        </w:tblCellMar>
        <w:tblLook w:val="01E0"/>
      </w:tblPr>
      <w:tblGrid>
        <w:gridCol w:w="1082"/>
        <w:gridCol w:w="708"/>
        <w:gridCol w:w="1032"/>
        <w:gridCol w:w="634"/>
        <w:gridCol w:w="1169"/>
        <w:gridCol w:w="709"/>
        <w:gridCol w:w="1121"/>
        <w:gridCol w:w="650"/>
      </w:tblGrid>
      <w:tr>
        <w:trPr>
          <w:trHeight w:val="750" w:hRule="exact"/>
        </w:trPr>
        <w:tc>
          <w:tcPr>
            <w:tcW w:w="108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302"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08"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99"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36"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03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60"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709"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99"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36"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12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65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206"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43"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r>
      <w:tr>
        <w:trPr>
          <w:trHeight w:val="62" w:hRule="exact"/>
        </w:trPr>
        <w:tc>
          <w:tcPr>
            <w:tcW w:w="1082"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032" w:type="dxa"/>
            <w:tcBorders>
              <w:top w:val="nil" w:sz="6" w:space="0" w:color="auto"/>
              <w:left w:val="nil" w:sz="6" w:space="0" w:color="auto"/>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nil" w:sz="6" w:space="0" w:color="auto"/>
            </w:tcBorders>
          </w:tcPr>
          <w:p>
            <w:pPr/>
          </w:p>
        </w:tc>
      </w:tr>
      <w:tr>
        <w:trPr>
          <w:trHeight w:val="878" w:hRule="exact"/>
        </w:trPr>
        <w:tc>
          <w:tcPr>
            <w:tcW w:w="108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2"/>
                <w:sz w:val="15"/>
              </w:rPr>
              <w:t>119,163,669.38</w:t>
            </w:r>
          </w:p>
        </w:tc>
        <w:tc>
          <w:tcPr>
            <w:tcW w:w="70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149" w:right="0"/>
              <w:jc w:val="center"/>
              <w:rPr>
                <w:rFonts w:ascii="Times New Roman" w:hAnsi="Times New Roman" w:cs="Times New Roman" w:eastAsia="Times New Roman" w:hint="default"/>
                <w:sz w:val="15"/>
                <w:szCs w:val="15"/>
              </w:rPr>
            </w:pPr>
            <w:r>
              <w:rPr>
                <w:rFonts w:ascii="Times New Roman"/>
                <w:sz w:val="15"/>
              </w:rPr>
              <w:t>95.43</w:t>
            </w:r>
          </w:p>
        </w:tc>
        <w:tc>
          <w:tcPr>
            <w:tcW w:w="103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5,956,788.21</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152" w:right="0"/>
              <w:jc w:val="center"/>
              <w:rPr>
                <w:rFonts w:ascii="Times New Roman" w:hAnsi="Times New Roman" w:cs="Times New Roman" w:eastAsia="Times New Roman" w:hint="default"/>
                <w:sz w:val="15"/>
                <w:szCs w:val="15"/>
              </w:rPr>
            </w:pPr>
            <w:r>
              <w:rPr>
                <w:rFonts w:ascii="Times New Roman"/>
                <w:sz w:val="15"/>
              </w:rPr>
              <w:t>5.00</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84,305,514.92</w:t>
            </w:r>
          </w:p>
        </w:tc>
        <w:tc>
          <w:tcPr>
            <w:tcW w:w="7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94.93</w:t>
            </w:r>
          </w:p>
        </w:tc>
        <w:tc>
          <w:tcPr>
            <w:tcW w:w="112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4,215,275.75</w:t>
            </w:r>
          </w:p>
        </w:tc>
        <w:tc>
          <w:tcPr>
            <w:tcW w:w="65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5.00</w:t>
            </w:r>
          </w:p>
        </w:tc>
      </w:tr>
      <w:tr>
        <w:trPr>
          <w:trHeight w:val="641" w:hRule="exact"/>
        </w:trPr>
        <w:tc>
          <w:tcPr>
            <w:tcW w:w="108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3,440,328.66</w:t>
            </w:r>
          </w:p>
        </w:tc>
        <w:tc>
          <w:tcPr>
            <w:tcW w:w="70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226" w:right="0"/>
              <w:jc w:val="center"/>
              <w:rPr>
                <w:rFonts w:ascii="Times New Roman" w:hAnsi="Times New Roman" w:cs="Times New Roman" w:eastAsia="Times New Roman" w:hint="default"/>
                <w:sz w:val="15"/>
                <w:szCs w:val="15"/>
              </w:rPr>
            </w:pPr>
            <w:r>
              <w:rPr>
                <w:rFonts w:ascii="Times New Roman"/>
                <w:sz w:val="15"/>
              </w:rPr>
              <w:t>2.75</w:t>
            </w:r>
          </w:p>
        </w:tc>
        <w:tc>
          <w:tcPr>
            <w:tcW w:w="103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688,065.73</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left="75" w:right="0"/>
              <w:jc w:val="center"/>
              <w:rPr>
                <w:rFonts w:ascii="Times New Roman" w:hAnsi="Times New Roman" w:cs="Times New Roman" w:eastAsia="Times New Roman" w:hint="default"/>
                <w:sz w:val="15"/>
                <w:szCs w:val="15"/>
              </w:rPr>
            </w:pPr>
            <w:r>
              <w:rPr>
                <w:rFonts w:ascii="Times New Roman"/>
                <w:sz w:val="15"/>
              </w:rPr>
              <w:t>20.00</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3,371,108.04</w:t>
            </w:r>
          </w:p>
        </w:tc>
        <w:tc>
          <w:tcPr>
            <w:tcW w:w="7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3.80</w:t>
            </w:r>
          </w:p>
        </w:tc>
        <w:tc>
          <w:tcPr>
            <w:tcW w:w="112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674,221.61</w:t>
            </w:r>
          </w:p>
        </w:tc>
        <w:tc>
          <w:tcPr>
            <w:tcW w:w="65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20.00</w:t>
            </w:r>
          </w:p>
        </w:tc>
      </w:tr>
      <w:tr>
        <w:trPr>
          <w:trHeight w:val="101" w:hRule="exact"/>
        </w:trPr>
        <w:tc>
          <w:tcPr>
            <w:tcW w:w="1082"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032" w:type="dxa"/>
            <w:tcBorders>
              <w:top w:val="nil" w:sz="6" w:space="0" w:color="auto"/>
              <w:left w:val="nil" w:sz="6" w:space="0" w:color="auto"/>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nil" w:sz="6" w:space="0" w:color="auto"/>
            </w:tcBorders>
          </w:tcPr>
          <w:p>
            <w:pPr/>
          </w:p>
        </w:tc>
      </w:tr>
      <w:tr>
        <w:trPr>
          <w:trHeight w:val="778" w:hRule="exact"/>
        </w:trPr>
        <w:tc>
          <w:tcPr>
            <w:tcW w:w="108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1,578,912.78</w:t>
            </w:r>
          </w:p>
        </w:tc>
        <w:tc>
          <w:tcPr>
            <w:tcW w:w="70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226" w:right="0"/>
              <w:jc w:val="center"/>
              <w:rPr>
                <w:rFonts w:ascii="Times New Roman" w:hAnsi="Times New Roman" w:cs="Times New Roman" w:eastAsia="Times New Roman" w:hint="default"/>
                <w:sz w:val="15"/>
                <w:szCs w:val="15"/>
              </w:rPr>
            </w:pPr>
            <w:r>
              <w:rPr>
                <w:rFonts w:ascii="Times New Roman"/>
                <w:sz w:val="15"/>
              </w:rPr>
              <w:t>1.26</w:t>
            </w:r>
          </w:p>
        </w:tc>
        <w:tc>
          <w:tcPr>
            <w:tcW w:w="103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789,456.39</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75" w:right="0"/>
              <w:jc w:val="center"/>
              <w:rPr>
                <w:rFonts w:ascii="Times New Roman" w:hAnsi="Times New Roman" w:cs="Times New Roman" w:eastAsia="Times New Roman" w:hint="default"/>
                <w:sz w:val="15"/>
                <w:szCs w:val="15"/>
              </w:rPr>
            </w:pPr>
            <w:r>
              <w:rPr>
                <w:rFonts w:ascii="Times New Roman"/>
                <w:sz w:val="15"/>
              </w:rPr>
              <w:t>50.00</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608,850.30</w:t>
            </w:r>
          </w:p>
        </w:tc>
        <w:tc>
          <w:tcPr>
            <w:tcW w:w="7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0.69</w:t>
            </w:r>
          </w:p>
        </w:tc>
        <w:tc>
          <w:tcPr>
            <w:tcW w:w="112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304,425.15</w:t>
            </w:r>
          </w:p>
        </w:tc>
        <w:tc>
          <w:tcPr>
            <w:tcW w:w="65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50.00</w:t>
            </w:r>
          </w:p>
        </w:tc>
      </w:tr>
      <w:tr>
        <w:trPr>
          <w:trHeight w:val="382" w:hRule="exact"/>
        </w:trPr>
        <w:tc>
          <w:tcPr>
            <w:tcW w:w="1082"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704,862.40</w:t>
            </w:r>
          </w:p>
        </w:tc>
        <w:tc>
          <w:tcPr>
            <w:tcW w:w="708"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226" w:right="0"/>
              <w:jc w:val="center"/>
              <w:rPr>
                <w:rFonts w:ascii="Times New Roman" w:hAnsi="Times New Roman" w:cs="Times New Roman" w:eastAsia="Times New Roman" w:hint="default"/>
                <w:sz w:val="15"/>
                <w:szCs w:val="15"/>
              </w:rPr>
            </w:pPr>
            <w:r>
              <w:rPr>
                <w:rFonts w:ascii="Times New Roman"/>
                <w:sz w:val="15"/>
              </w:rPr>
              <w:t>0.56</w:t>
            </w:r>
          </w:p>
        </w:tc>
        <w:tc>
          <w:tcPr>
            <w:tcW w:w="1032"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704,862.40</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100.00</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513,208.60</w:t>
            </w:r>
          </w:p>
        </w:tc>
        <w:tc>
          <w:tcPr>
            <w:tcW w:w="70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0.58</w:t>
            </w:r>
          </w:p>
        </w:tc>
        <w:tc>
          <w:tcPr>
            <w:tcW w:w="1121"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513,208.60</w:t>
            </w:r>
          </w:p>
        </w:tc>
        <w:tc>
          <w:tcPr>
            <w:tcW w:w="65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100.00</w:t>
            </w:r>
          </w:p>
        </w:tc>
      </w:tr>
      <w:tr>
        <w:trPr>
          <w:trHeight w:val="59" w:hRule="exact"/>
        </w:trPr>
        <w:tc>
          <w:tcPr>
            <w:tcW w:w="1082"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032" w:type="dxa"/>
            <w:tcBorders>
              <w:top w:val="nil" w:sz="6" w:space="0" w:color="auto"/>
              <w:left w:val="nil" w:sz="6" w:space="0" w:color="auto"/>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nil" w:sz="6" w:space="0" w:color="auto"/>
            </w:tcBorders>
          </w:tcPr>
          <w:p>
            <w:pPr/>
          </w:p>
        </w:tc>
        <w:tc>
          <w:tcPr>
            <w:tcW w:w="1121" w:type="dxa"/>
            <w:tcBorders>
              <w:top w:val="nil" w:sz="6" w:space="0" w:color="auto"/>
              <w:left w:val="nil" w:sz="6" w:space="0" w:color="auto"/>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nil" w:sz="6" w:space="0" w:color="auto"/>
            </w:tcBorders>
          </w:tcPr>
          <w:p>
            <w:pPr/>
          </w:p>
        </w:tc>
      </w:tr>
      <w:tr>
        <w:trPr>
          <w:trHeight w:val="418" w:hRule="exact"/>
        </w:trPr>
        <w:tc>
          <w:tcPr>
            <w:tcW w:w="10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124,887,773.22</w:t>
            </w:r>
          </w:p>
        </w:tc>
        <w:tc>
          <w:tcPr>
            <w:tcW w:w="70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75" w:right="0"/>
              <w:jc w:val="center"/>
              <w:rPr>
                <w:rFonts w:ascii="Times New Roman" w:hAnsi="Times New Roman" w:cs="Times New Roman" w:eastAsia="Times New Roman" w:hint="default"/>
                <w:sz w:val="15"/>
                <w:szCs w:val="15"/>
              </w:rPr>
            </w:pPr>
            <w:r>
              <w:rPr>
                <w:rFonts w:ascii="Times New Roman"/>
                <w:sz w:val="15"/>
              </w:rPr>
              <w:t>100.00</w:t>
            </w:r>
          </w:p>
        </w:tc>
        <w:tc>
          <w:tcPr>
            <w:tcW w:w="103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8,139,172.73</w:t>
            </w:r>
          </w:p>
        </w:tc>
        <w:tc>
          <w:tcPr>
            <w:tcW w:w="634" w:type="dxa"/>
            <w:tcBorders>
              <w:top w:val="nil" w:sz="6" w:space="0" w:color="auto"/>
              <w:left w:val="single" w:sz="4" w:space="0" w:color="000000"/>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88,798,681.86</w:t>
            </w:r>
          </w:p>
        </w:tc>
        <w:tc>
          <w:tcPr>
            <w:tcW w:w="70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100.00</w:t>
            </w:r>
          </w:p>
        </w:tc>
        <w:tc>
          <w:tcPr>
            <w:tcW w:w="112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2"/>
                <w:sz w:val="15"/>
              </w:rPr>
              <w:t>5,707,131.11</w:t>
            </w:r>
          </w:p>
        </w:tc>
        <w:tc>
          <w:tcPr>
            <w:tcW w:w="650" w:type="dxa"/>
            <w:tcBorders>
              <w:top w:val="nil" w:sz="6" w:space="0" w:color="auto"/>
              <w:left w:val="single" w:sz="4" w:space="0" w:color="000000"/>
              <w:bottom w:val="nil" w:sz="6" w:space="0" w:color="auto"/>
              <w:right w:val="nil" w:sz="6" w:space="0" w:color="auto"/>
            </w:tcBorders>
          </w:tcPr>
          <w:p>
            <w:pPr/>
          </w:p>
        </w:tc>
      </w:tr>
    </w:tbl>
    <w:p>
      <w:pPr>
        <w:spacing w:after="0"/>
        <w:sectPr>
          <w:pgSz w:w="11910" w:h="16840"/>
          <w:pgMar w:header="851" w:footer="980" w:top="1260" w:bottom="1160" w:left="1660" w:right="0"/>
        </w:sectPr>
      </w:pPr>
    </w:p>
    <w:p>
      <w:pPr>
        <w:spacing w:line="240" w:lineRule="auto" w:before="1"/>
        <w:rPr>
          <w:rFonts w:ascii="宋体" w:hAnsi="宋体" w:cs="宋体" w:eastAsia="宋体" w:hint="default"/>
          <w:b/>
          <w:bCs/>
          <w:sz w:val="21"/>
          <w:szCs w:val="21"/>
        </w:rPr>
      </w:pPr>
    </w:p>
    <w:p>
      <w:pPr>
        <w:tabs>
          <w:tab w:pos="1395" w:val="left" w:leader="none"/>
        </w:tabs>
        <w:spacing w:before="36"/>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p>
      <w:pPr>
        <w:spacing w:line="5374" w:lineRule="exact"/>
        <w:ind w:left="711" w:right="0" w:firstLine="0"/>
        <w:rPr>
          <w:rFonts w:ascii="宋体" w:hAnsi="宋体" w:cs="宋体" w:eastAsia="宋体" w:hint="default"/>
          <w:sz w:val="20"/>
          <w:szCs w:val="20"/>
        </w:rPr>
      </w:pPr>
      <w:r>
        <w:rPr>
          <w:rFonts w:ascii="宋体" w:hAnsi="宋体" w:cs="宋体" w:eastAsia="宋体" w:hint="default"/>
          <w:position w:val="-106"/>
          <w:sz w:val="20"/>
          <w:szCs w:val="20"/>
        </w:rPr>
        <w:pict>
          <v:group style="width:431.85pt;height:268.75pt;mso-position-horizontal-relative:char;mso-position-vertical-relative:line" coordorigin="0,0" coordsize="8637,5375">
            <v:group style="position:absolute;left:29;top:14;width:1496;height:2" coordorigin="29,14" coordsize="1496,2">
              <v:shape style="position:absolute;left:29;top:14;width:1496;height:2" coordorigin="29,14" coordsize="1496,0" path="m29,14l1524,14e" filled="false" stroked="true" strokeweight="1.44pt" strokecolor="#000000">
                <v:path arrowok="t"/>
              </v:shape>
              <v:shape style="position:absolute;left:1525;top:29;width:10;height:2" type="#_x0000_t75" stroked="false">
                <v:imagedata r:id="rId211" o:title=""/>
              </v:shape>
            </v:group>
            <v:group style="position:absolute;left:1525;top:14;width:29;height:2" coordorigin="1525,14" coordsize="29,2">
              <v:shape style="position:absolute;left:1525;top:14;width:29;height:2" coordorigin="1525,14" coordsize="29,0" path="m1525,14l1553,14e" filled="false" stroked="true" strokeweight="1.44pt" strokecolor="#000000">
                <v:path arrowok="t"/>
              </v:shape>
            </v:group>
            <v:group style="position:absolute;left:1553;top:14;width:3601;height:2" coordorigin="1553,14" coordsize="3601,2">
              <v:shape style="position:absolute;left:1553;top:14;width:3601;height:2" coordorigin="1553,14" coordsize="3601,0" path="m1553,14l5154,14e" filled="false" stroked="true" strokeweight="1.44pt" strokecolor="#000000">
                <v:path arrowok="t"/>
              </v:shape>
              <v:shape style="position:absolute;left:5154;top:29;width:10;height:2" type="#_x0000_t75" stroked="false">
                <v:imagedata r:id="rId211" o:title=""/>
              </v:shape>
            </v:group>
            <v:group style="position:absolute;left:5154;top:14;width:29;height:2" coordorigin="5154,14" coordsize="29,2">
              <v:shape style="position:absolute;left:5154;top:14;width:29;height:2" coordorigin="5154,14" coordsize="29,0" path="m5154,14l5183,14e" filled="false" stroked="true" strokeweight="1.44pt" strokecolor="#000000">
                <v:path arrowok="t"/>
              </v:shape>
            </v:group>
            <v:group style="position:absolute;left:5183;top:14;width:3440;height:2" coordorigin="5183,14" coordsize="3440,2">
              <v:shape style="position:absolute;left:5183;top:14;width:3440;height:2" coordorigin="5183,14" coordsize="3440,0" path="m5183,14l8622,14e" filled="false" stroked="true" strokeweight="1.44pt" strokecolor="#000000">
                <v:path arrowok="t"/>
              </v:shape>
            </v:group>
            <v:group style="position:absolute;left:1525;top:31;width:10;height:20" coordorigin="1525,31" coordsize="10,20">
              <v:shape style="position:absolute;left:1525;top:31;width:10;height:20" coordorigin="1525,31" coordsize="10,20" path="m1525,50l1534,50,1534,31,1525,31,1525,50xe" filled="true" fillcolor="#000000" stroked="false">
                <v:path arrowok="t"/>
                <v:fill type="solid"/>
              </v:shape>
            </v:group>
            <v:group style="position:absolute;left:1525;top:50;width:10;height:20" coordorigin="1525,50" coordsize="10,20">
              <v:shape style="position:absolute;left:1525;top:50;width:10;height:20" coordorigin="1525,50" coordsize="10,20" path="m1525,70l1534,70,1534,50,1525,50,1525,70xe" filled="true" fillcolor="#000000" stroked="false">
                <v:path arrowok="t"/>
                <v:fill type="solid"/>
              </v:shape>
            </v:group>
            <v:group style="position:absolute;left:1525;top:70;width:10;height:20" coordorigin="1525,70" coordsize="10,20">
              <v:shape style="position:absolute;left:1525;top:70;width:10;height:20" coordorigin="1525,70" coordsize="10,20" path="m1525,89l1534,89,1534,70,1525,70,1525,89xe" filled="true" fillcolor="#000000" stroked="false">
                <v:path arrowok="t"/>
                <v:fill type="solid"/>
              </v:shape>
            </v:group>
            <v:group style="position:absolute;left:1525;top:89;width:10;height:20" coordorigin="1525,89" coordsize="10,20">
              <v:shape style="position:absolute;left:1525;top:89;width:10;height:20" coordorigin="1525,89" coordsize="10,20" path="m1525,108l1534,108,1534,89,1525,89,1525,108xe" filled="true" fillcolor="#000000" stroked="false">
                <v:path arrowok="t"/>
                <v:fill type="solid"/>
              </v:shape>
            </v:group>
            <v:group style="position:absolute;left:1525;top:108;width:10;height:20" coordorigin="1525,108" coordsize="10,20">
              <v:shape style="position:absolute;left:1525;top:108;width:10;height:20" coordorigin="1525,108" coordsize="10,20" path="m1525,127l1534,127,1534,108,1525,108,1525,127xe" filled="true" fillcolor="#000000" stroked="false">
                <v:path arrowok="t"/>
                <v:fill type="solid"/>
              </v:shape>
            </v:group>
            <v:group style="position:absolute;left:1525;top:127;width:10;height:20" coordorigin="1525,127" coordsize="10,20">
              <v:shape style="position:absolute;left:1525;top:127;width:10;height:20" coordorigin="1525,127" coordsize="10,20" path="m1525,146l1534,146,1534,127,1525,127,1525,146xe" filled="true" fillcolor="#000000" stroked="false">
                <v:path arrowok="t"/>
                <v:fill type="solid"/>
              </v:shape>
            </v:group>
            <v:group style="position:absolute;left:1525;top:146;width:10;height:20" coordorigin="1525,146" coordsize="10,20">
              <v:shape style="position:absolute;left:1525;top:146;width:10;height:20" coordorigin="1525,146" coordsize="10,20" path="m1525,166l1534,166,1534,146,1525,146,1525,166xe" filled="true" fillcolor="#000000" stroked="false">
                <v:path arrowok="t"/>
                <v:fill type="solid"/>
              </v:shape>
            </v:group>
            <v:group style="position:absolute;left:1525;top:166;width:10;height:20" coordorigin="1525,166" coordsize="10,20">
              <v:shape style="position:absolute;left:1525;top:166;width:10;height:20" coordorigin="1525,166" coordsize="10,20" path="m1525,185l1534,185,1534,166,1525,166,1525,185xe" filled="true" fillcolor="#000000" stroked="false">
                <v:path arrowok="t"/>
                <v:fill type="solid"/>
              </v:shape>
            </v:group>
            <v:group style="position:absolute;left:1525;top:185;width:10;height:20" coordorigin="1525,185" coordsize="10,20">
              <v:shape style="position:absolute;left:1525;top:185;width:10;height:20" coordorigin="1525,185" coordsize="10,20" path="m1525,204l1534,204,1534,185,1525,185,1525,204xe" filled="true" fillcolor="#000000" stroked="false">
                <v:path arrowok="t"/>
                <v:fill type="solid"/>
              </v:shape>
            </v:group>
            <v:group style="position:absolute;left:1525;top:204;width:10;height:20" coordorigin="1525,204" coordsize="10,20">
              <v:shape style="position:absolute;left:1525;top:204;width:10;height:20" coordorigin="1525,204" coordsize="10,20" path="m1525,223l1534,223,1534,204,1525,204,1525,223xe" filled="true" fillcolor="#000000" stroked="false">
                <v:path arrowok="t"/>
                <v:fill type="solid"/>
              </v:shape>
            </v:group>
            <v:group style="position:absolute;left:1525;top:223;width:10;height:20" coordorigin="1525,223" coordsize="10,20">
              <v:shape style="position:absolute;left:1525;top:223;width:10;height:20" coordorigin="1525,223" coordsize="10,20" path="m1525,242l1534,242,1534,223,1525,223,1525,242xe" filled="true" fillcolor="#000000" stroked="false">
                <v:path arrowok="t"/>
                <v:fill type="solid"/>
              </v:shape>
            </v:group>
            <v:group style="position:absolute;left:1525;top:242;width:10;height:20" coordorigin="1525,242" coordsize="10,20">
              <v:shape style="position:absolute;left:1525;top:242;width:10;height:20" coordorigin="1525,242" coordsize="10,20" path="m1525,262l1534,262,1534,242,1525,242,1525,262xe" filled="true" fillcolor="#000000" stroked="false">
                <v:path arrowok="t"/>
                <v:fill type="solid"/>
              </v:shape>
            </v:group>
            <v:group style="position:absolute;left:1525;top:262;width:10;height:20" coordorigin="1525,262" coordsize="10,20">
              <v:shape style="position:absolute;left:1525;top:262;width:10;height:20" coordorigin="1525,262" coordsize="10,20" path="m1525,281l1534,281,1534,262,1525,262,1525,281xe" filled="true" fillcolor="#000000" stroked="false">
                <v:path arrowok="t"/>
                <v:fill type="solid"/>
              </v:shape>
            </v:group>
            <v:group style="position:absolute;left:1525;top:281;width:10;height:20" coordorigin="1525,281" coordsize="10,20">
              <v:shape style="position:absolute;left:1525;top:281;width:10;height:20" coordorigin="1525,281" coordsize="10,20" path="m1525,300l1534,300,1534,281,1525,281,1525,300xe" filled="true" fillcolor="#000000" stroked="false">
                <v:path arrowok="t"/>
                <v:fill type="solid"/>
              </v:shape>
            </v:group>
            <v:group style="position:absolute;left:1525;top:300;width:10;height:20" coordorigin="1525,300" coordsize="10,20">
              <v:shape style="position:absolute;left:1525;top:300;width:10;height:20" coordorigin="1525,300" coordsize="10,20" path="m1525,319l1534,319,1534,300,1525,300,1525,319xe" filled="true" fillcolor="#000000" stroked="false">
                <v:path arrowok="t"/>
                <v:fill type="solid"/>
              </v:shape>
            </v:group>
            <v:group style="position:absolute;left:1525;top:319;width:10;height:20" coordorigin="1525,319" coordsize="10,20">
              <v:shape style="position:absolute;left:1525;top:319;width:10;height:20" coordorigin="1525,319" coordsize="10,20" path="m1525,338l1534,338,1534,319,1525,319,1525,338xe" filled="true" fillcolor="#000000" stroked="false">
                <v:path arrowok="t"/>
                <v:fill type="solid"/>
              </v:shape>
            </v:group>
            <v:group style="position:absolute;left:1525;top:338;width:10;height:20" coordorigin="1525,338" coordsize="10,20">
              <v:shape style="position:absolute;left:1525;top:338;width:10;height:20" coordorigin="1525,338" coordsize="10,20" path="m1525,358l1534,358,1534,338,1525,338,1525,358xe" filled="true" fillcolor="#000000" stroked="false">
                <v:path arrowok="t"/>
                <v:fill type="solid"/>
              </v:shape>
            </v:group>
            <v:group style="position:absolute;left:1525;top:358;width:10;height:20" coordorigin="1525,358" coordsize="10,20">
              <v:shape style="position:absolute;left:1525;top:358;width:10;height:20" coordorigin="1525,358" coordsize="10,20" path="m1525,377l1534,377,1534,358,1525,358,1525,377xe" filled="true" fillcolor="#000000" stroked="false">
                <v:path arrowok="t"/>
                <v:fill type="solid"/>
              </v:shape>
            </v:group>
            <v:group style="position:absolute;left:1525;top:377;width:10;height:20" coordorigin="1525,377" coordsize="10,20">
              <v:shape style="position:absolute;left:1525;top:377;width:10;height:20" coordorigin="1525,377" coordsize="10,20" path="m1525,396l1534,396,1534,377,1525,377,1525,396xe" filled="true" fillcolor="#000000" stroked="false">
                <v:path arrowok="t"/>
                <v:fill type="solid"/>
              </v:shape>
            </v:group>
            <v:group style="position:absolute;left:1525;top:401;width:10;height:2" coordorigin="1525,401" coordsize="10,2">
              <v:shape style="position:absolute;left:1525;top:401;width:10;height:2" coordorigin="1525,401" coordsize="10,0" path="m1525,401l1534,401e" filled="false" stroked="true" strokeweight=".47998pt" strokecolor="#000000">
                <v:path arrowok="t"/>
              </v:shape>
            </v:group>
            <v:group style="position:absolute;left:5154;top:31;width:10;height:20" coordorigin="5154,31" coordsize="10,20">
              <v:shape style="position:absolute;left:5154;top:31;width:10;height:20" coordorigin="5154,31" coordsize="10,20" path="m5154,50l5163,50,5163,31,5154,31,5154,50xe" filled="true" fillcolor="#000000" stroked="false">
                <v:path arrowok="t"/>
                <v:fill type="solid"/>
              </v:shape>
            </v:group>
            <v:group style="position:absolute;left:5154;top:50;width:10;height:20" coordorigin="5154,50" coordsize="10,20">
              <v:shape style="position:absolute;left:5154;top:50;width:10;height:20" coordorigin="5154,50" coordsize="10,20" path="m5154,70l5163,70,5163,50,5154,50,5154,70xe" filled="true" fillcolor="#000000" stroked="false">
                <v:path arrowok="t"/>
                <v:fill type="solid"/>
              </v:shape>
            </v:group>
            <v:group style="position:absolute;left:5154;top:70;width:10;height:20" coordorigin="5154,70" coordsize="10,20">
              <v:shape style="position:absolute;left:5154;top:70;width:10;height:20" coordorigin="5154,70" coordsize="10,20" path="m5154,89l5163,89,5163,70,5154,70,5154,89xe" filled="true" fillcolor="#000000" stroked="false">
                <v:path arrowok="t"/>
                <v:fill type="solid"/>
              </v:shape>
            </v:group>
            <v:group style="position:absolute;left:5154;top:89;width:10;height:20" coordorigin="5154,89" coordsize="10,20">
              <v:shape style="position:absolute;left:5154;top:89;width:10;height:20" coordorigin="5154,89" coordsize="10,20" path="m5154,108l5163,108,5163,89,5154,89,5154,108xe" filled="true" fillcolor="#000000" stroked="false">
                <v:path arrowok="t"/>
                <v:fill type="solid"/>
              </v:shape>
            </v:group>
            <v:group style="position:absolute;left:5154;top:108;width:10;height:20" coordorigin="5154,108" coordsize="10,20">
              <v:shape style="position:absolute;left:5154;top:108;width:10;height:20" coordorigin="5154,108" coordsize="10,20" path="m5154,127l5163,127,5163,108,5154,108,5154,127xe" filled="true" fillcolor="#000000" stroked="false">
                <v:path arrowok="t"/>
                <v:fill type="solid"/>
              </v:shape>
            </v:group>
            <v:group style="position:absolute;left:5154;top:127;width:10;height:20" coordorigin="5154,127" coordsize="10,20">
              <v:shape style="position:absolute;left:5154;top:127;width:10;height:20" coordorigin="5154,127" coordsize="10,20" path="m5154,146l5163,146,5163,127,5154,127,5154,146xe" filled="true" fillcolor="#000000" stroked="false">
                <v:path arrowok="t"/>
                <v:fill type="solid"/>
              </v:shape>
            </v:group>
            <v:group style="position:absolute;left:5154;top:146;width:10;height:20" coordorigin="5154,146" coordsize="10,20">
              <v:shape style="position:absolute;left:5154;top:146;width:10;height:20" coordorigin="5154,146" coordsize="10,20" path="m5154,166l5163,166,5163,146,5154,146,5154,166xe" filled="true" fillcolor="#000000" stroked="false">
                <v:path arrowok="t"/>
                <v:fill type="solid"/>
              </v:shape>
            </v:group>
            <v:group style="position:absolute;left:5154;top:166;width:10;height:20" coordorigin="5154,166" coordsize="10,20">
              <v:shape style="position:absolute;left:5154;top:166;width:10;height:20" coordorigin="5154,166" coordsize="10,20" path="m5154,185l5163,185,5163,166,5154,166,5154,185xe" filled="true" fillcolor="#000000" stroked="false">
                <v:path arrowok="t"/>
                <v:fill type="solid"/>
              </v:shape>
            </v:group>
            <v:group style="position:absolute;left:5154;top:185;width:10;height:20" coordorigin="5154,185" coordsize="10,20">
              <v:shape style="position:absolute;left:5154;top:185;width:10;height:20" coordorigin="5154,185" coordsize="10,20" path="m5154,204l5163,204,5163,185,5154,185,5154,204xe" filled="true" fillcolor="#000000" stroked="false">
                <v:path arrowok="t"/>
                <v:fill type="solid"/>
              </v:shape>
            </v:group>
            <v:group style="position:absolute;left:5154;top:204;width:10;height:20" coordorigin="5154,204" coordsize="10,20">
              <v:shape style="position:absolute;left:5154;top:204;width:10;height:20" coordorigin="5154,204" coordsize="10,20" path="m5154,223l5163,223,5163,204,5154,204,5154,223xe" filled="true" fillcolor="#000000" stroked="false">
                <v:path arrowok="t"/>
                <v:fill type="solid"/>
              </v:shape>
            </v:group>
            <v:group style="position:absolute;left:5154;top:223;width:10;height:20" coordorigin="5154,223" coordsize="10,20">
              <v:shape style="position:absolute;left:5154;top:223;width:10;height:20" coordorigin="5154,223" coordsize="10,20" path="m5154,242l5163,242,5163,223,5154,223,5154,242xe" filled="true" fillcolor="#000000" stroked="false">
                <v:path arrowok="t"/>
                <v:fill type="solid"/>
              </v:shape>
            </v:group>
            <v:group style="position:absolute;left:5154;top:242;width:10;height:20" coordorigin="5154,242" coordsize="10,20">
              <v:shape style="position:absolute;left:5154;top:242;width:10;height:20" coordorigin="5154,242" coordsize="10,20" path="m5154,262l5163,262,5163,242,5154,242,5154,262xe" filled="true" fillcolor="#000000" stroked="false">
                <v:path arrowok="t"/>
                <v:fill type="solid"/>
              </v:shape>
            </v:group>
            <v:group style="position:absolute;left:5154;top:262;width:10;height:20" coordorigin="5154,262" coordsize="10,20">
              <v:shape style="position:absolute;left:5154;top:262;width:10;height:20" coordorigin="5154,262" coordsize="10,20" path="m5154,281l5163,281,5163,262,5154,262,5154,281xe" filled="true" fillcolor="#000000" stroked="false">
                <v:path arrowok="t"/>
                <v:fill type="solid"/>
              </v:shape>
            </v:group>
            <v:group style="position:absolute;left:5154;top:281;width:10;height:20" coordorigin="5154,281" coordsize="10,20">
              <v:shape style="position:absolute;left:5154;top:281;width:10;height:20" coordorigin="5154,281" coordsize="10,20" path="m5154,300l5163,300,5163,281,5154,281,5154,300xe" filled="true" fillcolor="#000000" stroked="false">
                <v:path arrowok="t"/>
                <v:fill type="solid"/>
              </v:shape>
            </v:group>
            <v:group style="position:absolute;left:5154;top:300;width:10;height:20" coordorigin="5154,300" coordsize="10,20">
              <v:shape style="position:absolute;left:5154;top:300;width:10;height:20" coordorigin="5154,300" coordsize="10,20" path="m5154,319l5163,319,5163,300,5154,300,5154,319xe" filled="true" fillcolor="#000000" stroked="false">
                <v:path arrowok="t"/>
                <v:fill type="solid"/>
              </v:shape>
            </v:group>
            <v:group style="position:absolute;left:5154;top:319;width:10;height:20" coordorigin="5154,319" coordsize="10,20">
              <v:shape style="position:absolute;left:5154;top:319;width:10;height:20" coordorigin="5154,319" coordsize="10,20" path="m5154,338l5163,338,5163,319,5154,319,5154,338xe" filled="true" fillcolor="#000000" stroked="false">
                <v:path arrowok="t"/>
                <v:fill type="solid"/>
              </v:shape>
            </v:group>
            <v:group style="position:absolute;left:5154;top:338;width:10;height:20" coordorigin="5154,338" coordsize="10,20">
              <v:shape style="position:absolute;left:5154;top:338;width:10;height:20" coordorigin="5154,338" coordsize="10,20" path="m5154,358l5163,358,5163,338,5154,338,5154,358xe" filled="true" fillcolor="#000000" stroked="false">
                <v:path arrowok="t"/>
                <v:fill type="solid"/>
              </v:shape>
            </v:group>
            <v:group style="position:absolute;left:5154;top:358;width:10;height:20" coordorigin="5154,358" coordsize="10,20">
              <v:shape style="position:absolute;left:5154;top:358;width:10;height:20" coordorigin="5154,358" coordsize="10,20" path="m5154,377l5163,377,5163,358,5154,358,5154,377xe" filled="true" fillcolor="#000000" stroked="false">
                <v:path arrowok="t"/>
                <v:fill type="solid"/>
              </v:shape>
            </v:group>
            <v:group style="position:absolute;left:5154;top:377;width:10;height:20" coordorigin="5154,377" coordsize="10,20">
              <v:shape style="position:absolute;left:5154;top:377;width:10;height:20" coordorigin="5154,377" coordsize="10,20" path="m5154,396l5163,396,5163,377,5154,377,5154,396xe" filled="true" fillcolor="#000000" stroked="false">
                <v:path arrowok="t"/>
                <v:fill type="solid"/>
              </v:shape>
            </v:group>
            <v:group style="position:absolute;left:5154;top:401;width:10;height:2" coordorigin="5154,401" coordsize="10,2">
              <v:shape style="position:absolute;left:5154;top:401;width:10;height:2" coordorigin="5154,401" coordsize="10,0" path="m5154,401l5163,401e" filled="false" stroked="true" strokeweight=".47998pt" strokecolor="#000000">
                <v:path arrowok="t"/>
              </v:shape>
            </v:group>
            <v:group style="position:absolute;left:1525;top:410;width:10;height:2" coordorigin="1525,410" coordsize="10,2">
              <v:shape style="position:absolute;left:1525;top:410;width:10;height:2" coordorigin="1525,410" coordsize="10,0" path="m1525,410l1534,410e" filled="false" stroked="true" strokeweight=".48004pt" strokecolor="#000000">
                <v:path arrowok="t"/>
              </v:shape>
            </v:group>
            <v:group style="position:absolute;left:3394;top:410;width:10;height:2" coordorigin="3394,410" coordsize="10,2">
              <v:shape style="position:absolute;left:3394;top:410;width:10;height:2" coordorigin="3394,410" coordsize="10,0" path="m3394,410l3404,410e" filled="false" stroked="true" strokeweight=".48004pt" strokecolor="#000000">
                <v:path arrowok="t"/>
              </v:shape>
              <v:shape style="position:absolute;left:1534;top:406;width:3620;height:10" type="#_x0000_t75" stroked="false">
                <v:imagedata r:id="rId212" o:title=""/>
              </v:shape>
              <v:shape style="position:absolute;left:5149;top:406;width:1889;height:10" type="#_x0000_t75" stroked="false">
                <v:imagedata r:id="rId213" o:title=""/>
              </v:shape>
              <v:shape style="position:absolute;left:7034;top:406;width:1589;height:10" type="#_x0000_t75" stroked="false">
                <v:imagedata r:id="rId214" o:title=""/>
              </v:shape>
            </v:group>
            <v:group style="position:absolute;left:1525;top:415;width:10;height:20" coordorigin="1525,415" coordsize="10,20">
              <v:shape style="position:absolute;left:1525;top:415;width:10;height:20" coordorigin="1525,415" coordsize="10,20" path="m1525,434l1534,434,1534,415,1525,415,1525,434xe" filled="true" fillcolor="#000000" stroked="false">
                <v:path arrowok="t"/>
                <v:fill type="solid"/>
              </v:shape>
            </v:group>
            <v:group style="position:absolute;left:1525;top:434;width:10;height:20" coordorigin="1525,434" coordsize="10,20">
              <v:shape style="position:absolute;left:1525;top:434;width:10;height:20" coordorigin="1525,434" coordsize="10,20" path="m1525,454l1534,454,1534,434,1525,434,1525,454xe" filled="true" fillcolor="#000000" stroked="false">
                <v:path arrowok="t"/>
                <v:fill type="solid"/>
              </v:shape>
            </v:group>
            <v:group style="position:absolute;left:1525;top:454;width:10;height:20" coordorigin="1525,454" coordsize="10,20">
              <v:shape style="position:absolute;left:1525;top:454;width:10;height:20" coordorigin="1525,454" coordsize="10,20" path="m1525,473l1534,473,1534,454,1525,454,1525,473xe" filled="true" fillcolor="#000000" stroked="false">
                <v:path arrowok="t"/>
                <v:fill type="solid"/>
              </v:shape>
            </v:group>
            <v:group style="position:absolute;left:1525;top:473;width:10;height:20" coordorigin="1525,473" coordsize="10,20">
              <v:shape style="position:absolute;left:1525;top:473;width:10;height:20" coordorigin="1525,473" coordsize="10,20" path="m1525,492l1534,492,1534,473,1525,473,1525,492xe" filled="true" fillcolor="#000000" stroked="false">
                <v:path arrowok="t"/>
                <v:fill type="solid"/>
              </v:shape>
            </v:group>
            <v:group style="position:absolute;left:1525;top:492;width:10;height:20" coordorigin="1525,492" coordsize="10,20">
              <v:shape style="position:absolute;left:1525;top:492;width:10;height:20" coordorigin="1525,492" coordsize="10,20" path="m1525,511l1534,511,1534,492,1525,492,1525,511xe" filled="true" fillcolor="#000000" stroked="false">
                <v:path arrowok="t"/>
                <v:fill type="solid"/>
              </v:shape>
            </v:group>
            <v:group style="position:absolute;left:1525;top:511;width:10;height:20" coordorigin="1525,511" coordsize="10,20">
              <v:shape style="position:absolute;left:1525;top:511;width:10;height:20" coordorigin="1525,511" coordsize="10,20" path="m1525,530l1534,530,1534,511,1525,511,1525,530xe" filled="true" fillcolor="#000000" stroked="false">
                <v:path arrowok="t"/>
                <v:fill type="solid"/>
              </v:shape>
            </v:group>
            <v:group style="position:absolute;left:1525;top:530;width:10;height:20" coordorigin="1525,530" coordsize="10,20">
              <v:shape style="position:absolute;left:1525;top:530;width:10;height:20" coordorigin="1525,530" coordsize="10,20" path="m1525,550l1534,550,1534,530,1525,530,1525,550xe" filled="true" fillcolor="#000000" stroked="false">
                <v:path arrowok="t"/>
                <v:fill type="solid"/>
              </v:shape>
            </v:group>
            <v:group style="position:absolute;left:1525;top:550;width:10;height:20" coordorigin="1525,550" coordsize="10,20">
              <v:shape style="position:absolute;left:1525;top:550;width:10;height:20" coordorigin="1525,550" coordsize="10,20" path="m1525,569l1534,569,1534,550,1525,550,1525,569xe" filled="true" fillcolor="#000000" stroked="false">
                <v:path arrowok="t"/>
                <v:fill type="solid"/>
              </v:shape>
            </v:group>
            <v:group style="position:absolute;left:1525;top:569;width:10;height:20" coordorigin="1525,569" coordsize="10,20">
              <v:shape style="position:absolute;left:1525;top:569;width:10;height:20" coordorigin="1525,569" coordsize="10,20" path="m1525,588l1534,588,1534,569,1525,569,1525,588xe" filled="true" fillcolor="#000000" stroked="false">
                <v:path arrowok="t"/>
                <v:fill type="solid"/>
              </v:shape>
            </v:group>
            <v:group style="position:absolute;left:1525;top:588;width:10;height:20" coordorigin="1525,588" coordsize="10,20">
              <v:shape style="position:absolute;left:1525;top:588;width:10;height:20" coordorigin="1525,588" coordsize="10,20" path="m1525,607l1534,607,1534,588,1525,588,1525,607xe" filled="true" fillcolor="#000000" stroked="false">
                <v:path arrowok="t"/>
                <v:fill type="solid"/>
              </v:shape>
            </v:group>
            <v:group style="position:absolute;left:1525;top:607;width:10;height:20" coordorigin="1525,607" coordsize="10,20">
              <v:shape style="position:absolute;left:1525;top:607;width:10;height:20" coordorigin="1525,607" coordsize="10,20" path="m1525,626l1534,626,1534,607,1525,607,1525,626xe" filled="true" fillcolor="#000000" stroked="false">
                <v:path arrowok="t"/>
                <v:fill type="solid"/>
              </v:shape>
            </v:group>
            <v:group style="position:absolute;left:1525;top:626;width:10;height:20" coordorigin="1525,626" coordsize="10,20">
              <v:shape style="position:absolute;left:1525;top:626;width:10;height:20" coordorigin="1525,626" coordsize="10,20" path="m1525,646l1534,646,1534,626,1525,626,1525,646xe" filled="true" fillcolor="#000000" stroked="false">
                <v:path arrowok="t"/>
                <v:fill type="solid"/>
              </v:shape>
            </v:group>
            <v:group style="position:absolute;left:1525;top:646;width:10;height:20" coordorigin="1525,646" coordsize="10,20">
              <v:shape style="position:absolute;left:1525;top:646;width:10;height:20" coordorigin="1525,646" coordsize="10,20" path="m1525,665l1534,665,1534,646,1525,646,1525,665xe" filled="true" fillcolor="#000000" stroked="false">
                <v:path arrowok="t"/>
                <v:fill type="solid"/>
              </v:shape>
            </v:group>
            <v:group style="position:absolute;left:1525;top:665;width:10;height:20" coordorigin="1525,665" coordsize="10,20">
              <v:shape style="position:absolute;left:1525;top:665;width:10;height:20" coordorigin="1525,665" coordsize="10,20" path="m1525,684l1534,684,1534,665,1525,665,1525,684xe" filled="true" fillcolor="#000000" stroked="false">
                <v:path arrowok="t"/>
                <v:fill type="solid"/>
              </v:shape>
            </v:group>
            <v:group style="position:absolute;left:1525;top:684;width:10;height:20" coordorigin="1525,684" coordsize="10,20">
              <v:shape style="position:absolute;left:1525;top:684;width:10;height:20" coordorigin="1525,684" coordsize="10,20" path="m1525,703l1534,703,1534,684,1525,684,1525,703xe" filled="true" fillcolor="#000000" stroked="false">
                <v:path arrowok="t"/>
                <v:fill type="solid"/>
              </v:shape>
            </v:group>
            <v:group style="position:absolute;left:1525;top:703;width:10;height:20" coordorigin="1525,703" coordsize="10,20">
              <v:shape style="position:absolute;left:1525;top:703;width:10;height:20" coordorigin="1525,703" coordsize="10,20" path="m1525,722l1534,722,1534,703,1525,703,1525,722xe" filled="true" fillcolor="#000000" stroked="false">
                <v:path arrowok="t"/>
                <v:fill type="solid"/>
              </v:shape>
            </v:group>
            <v:group style="position:absolute;left:1525;top:722;width:10;height:20" coordorigin="1525,722" coordsize="10,20">
              <v:shape style="position:absolute;left:1525;top:722;width:10;height:20" coordorigin="1525,722" coordsize="10,20" path="m1525,742l1534,742,1534,722,1525,722,1525,742xe" filled="true" fillcolor="#000000" stroked="false">
                <v:path arrowok="t"/>
                <v:fill type="solid"/>
              </v:shape>
            </v:group>
            <v:group style="position:absolute;left:1525;top:742;width:10;height:20" coordorigin="1525,742" coordsize="10,20">
              <v:shape style="position:absolute;left:1525;top:742;width:10;height:20" coordorigin="1525,742" coordsize="10,20" path="m1525,761l1534,761,1534,742,1525,742,1525,761xe" filled="true" fillcolor="#000000" stroked="false">
                <v:path arrowok="t"/>
                <v:fill type="solid"/>
              </v:shape>
            </v:group>
            <v:group style="position:absolute;left:1525;top:761;width:10;height:20" coordorigin="1525,761" coordsize="10,20">
              <v:shape style="position:absolute;left:1525;top:761;width:10;height:20" coordorigin="1525,761" coordsize="10,20" path="m1525,780l1534,780,1534,761,1525,761,1525,780xe" filled="true" fillcolor="#000000" stroked="false">
                <v:path arrowok="t"/>
                <v:fill type="solid"/>
              </v:shape>
            </v:group>
            <v:group style="position:absolute;left:1525;top:785;width:10;height:2" coordorigin="1525,785" coordsize="10,2">
              <v:shape style="position:absolute;left:1525;top:785;width:10;height:2" coordorigin="1525,785" coordsize="10,0" path="m1525,785l1534,785e" filled="false" stroked="true" strokeweight=".47998pt" strokecolor="#000000">
                <v:path arrowok="t"/>
              </v:shape>
            </v:group>
            <v:group style="position:absolute;left:3394;top:415;width:10;height:20" coordorigin="3394,415" coordsize="10,20">
              <v:shape style="position:absolute;left:3394;top:415;width:10;height:20" coordorigin="3394,415" coordsize="10,20" path="m3394,434l3404,434,3404,415,3394,415,3394,434xe" filled="true" fillcolor="#000000" stroked="false">
                <v:path arrowok="t"/>
                <v:fill type="solid"/>
              </v:shape>
            </v:group>
            <v:group style="position:absolute;left:3394;top:434;width:10;height:20" coordorigin="3394,434" coordsize="10,20">
              <v:shape style="position:absolute;left:3394;top:434;width:10;height:20" coordorigin="3394,434" coordsize="10,20" path="m3394,454l3404,454,3404,434,3394,434,3394,454xe" filled="true" fillcolor="#000000" stroked="false">
                <v:path arrowok="t"/>
                <v:fill type="solid"/>
              </v:shape>
            </v:group>
            <v:group style="position:absolute;left:3394;top:454;width:10;height:20" coordorigin="3394,454" coordsize="10,20">
              <v:shape style="position:absolute;left:3394;top:454;width:10;height:20" coordorigin="3394,454" coordsize="10,20" path="m3394,473l3404,473,3404,454,3394,454,3394,473xe" filled="true" fillcolor="#000000" stroked="false">
                <v:path arrowok="t"/>
                <v:fill type="solid"/>
              </v:shape>
            </v:group>
            <v:group style="position:absolute;left:3394;top:473;width:10;height:20" coordorigin="3394,473" coordsize="10,20">
              <v:shape style="position:absolute;left:3394;top:473;width:10;height:20" coordorigin="3394,473" coordsize="10,20" path="m3394,492l3404,492,3404,473,3394,473,3394,492xe" filled="true" fillcolor="#000000" stroked="false">
                <v:path arrowok="t"/>
                <v:fill type="solid"/>
              </v:shape>
            </v:group>
            <v:group style="position:absolute;left:3394;top:492;width:10;height:20" coordorigin="3394,492" coordsize="10,20">
              <v:shape style="position:absolute;left:3394;top:492;width:10;height:20" coordorigin="3394,492" coordsize="10,20" path="m3394,511l3404,511,3404,492,3394,492,3394,511xe" filled="true" fillcolor="#000000" stroked="false">
                <v:path arrowok="t"/>
                <v:fill type="solid"/>
              </v:shape>
            </v:group>
            <v:group style="position:absolute;left:3394;top:511;width:10;height:20" coordorigin="3394,511" coordsize="10,20">
              <v:shape style="position:absolute;left:3394;top:511;width:10;height:20" coordorigin="3394,511" coordsize="10,20" path="m3394,530l3404,530,3404,511,3394,511,3394,530xe" filled="true" fillcolor="#000000" stroked="false">
                <v:path arrowok="t"/>
                <v:fill type="solid"/>
              </v:shape>
            </v:group>
            <v:group style="position:absolute;left:3394;top:530;width:10;height:20" coordorigin="3394,530" coordsize="10,20">
              <v:shape style="position:absolute;left:3394;top:530;width:10;height:20" coordorigin="3394,530" coordsize="10,20" path="m3394,550l3404,550,3404,530,3394,530,3394,550xe" filled="true" fillcolor="#000000" stroked="false">
                <v:path arrowok="t"/>
                <v:fill type="solid"/>
              </v:shape>
            </v:group>
            <v:group style="position:absolute;left:3394;top:550;width:10;height:20" coordorigin="3394,550" coordsize="10,20">
              <v:shape style="position:absolute;left:3394;top:550;width:10;height:20" coordorigin="3394,550" coordsize="10,20" path="m3394,569l3404,569,3404,550,3394,550,3394,569xe" filled="true" fillcolor="#000000" stroked="false">
                <v:path arrowok="t"/>
                <v:fill type="solid"/>
              </v:shape>
            </v:group>
            <v:group style="position:absolute;left:3394;top:569;width:10;height:20" coordorigin="3394,569" coordsize="10,20">
              <v:shape style="position:absolute;left:3394;top:569;width:10;height:20" coordorigin="3394,569" coordsize="10,20" path="m3394,588l3404,588,3404,569,3394,569,3394,588xe" filled="true" fillcolor="#000000" stroked="false">
                <v:path arrowok="t"/>
                <v:fill type="solid"/>
              </v:shape>
            </v:group>
            <v:group style="position:absolute;left:3394;top:588;width:10;height:20" coordorigin="3394,588" coordsize="10,20">
              <v:shape style="position:absolute;left:3394;top:588;width:10;height:20" coordorigin="3394,588" coordsize="10,20" path="m3394,607l3404,607,3404,588,3394,588,3394,607xe" filled="true" fillcolor="#000000" stroked="false">
                <v:path arrowok="t"/>
                <v:fill type="solid"/>
              </v:shape>
            </v:group>
            <v:group style="position:absolute;left:3394;top:607;width:10;height:20" coordorigin="3394,607" coordsize="10,20">
              <v:shape style="position:absolute;left:3394;top:607;width:10;height:20" coordorigin="3394,607" coordsize="10,20" path="m3394,626l3404,626,3404,607,3394,607,3394,626xe" filled="true" fillcolor="#000000" stroked="false">
                <v:path arrowok="t"/>
                <v:fill type="solid"/>
              </v:shape>
            </v:group>
            <v:group style="position:absolute;left:3394;top:626;width:10;height:20" coordorigin="3394,626" coordsize="10,20">
              <v:shape style="position:absolute;left:3394;top:626;width:10;height:20" coordorigin="3394,626" coordsize="10,20" path="m3394,646l3404,646,3404,626,3394,626,3394,646xe" filled="true" fillcolor="#000000" stroked="false">
                <v:path arrowok="t"/>
                <v:fill type="solid"/>
              </v:shape>
            </v:group>
            <v:group style="position:absolute;left:3394;top:646;width:10;height:20" coordorigin="3394,646" coordsize="10,20">
              <v:shape style="position:absolute;left:3394;top:646;width:10;height:20" coordorigin="3394,646" coordsize="10,20" path="m3394,665l3404,665,3404,646,3394,646,3394,665xe" filled="true" fillcolor="#000000" stroked="false">
                <v:path arrowok="t"/>
                <v:fill type="solid"/>
              </v:shape>
            </v:group>
            <v:group style="position:absolute;left:3394;top:665;width:10;height:20" coordorigin="3394,665" coordsize="10,20">
              <v:shape style="position:absolute;left:3394;top:665;width:10;height:20" coordorigin="3394,665" coordsize="10,20" path="m3394,684l3404,684,3404,665,3394,665,3394,684xe" filled="true" fillcolor="#000000" stroked="false">
                <v:path arrowok="t"/>
                <v:fill type="solid"/>
              </v:shape>
            </v:group>
            <v:group style="position:absolute;left:3394;top:684;width:10;height:20" coordorigin="3394,684" coordsize="10,20">
              <v:shape style="position:absolute;left:3394;top:684;width:10;height:20" coordorigin="3394,684" coordsize="10,20" path="m3394,703l3404,703,3404,684,3394,684,3394,703xe" filled="true" fillcolor="#000000" stroked="false">
                <v:path arrowok="t"/>
                <v:fill type="solid"/>
              </v:shape>
            </v:group>
            <v:group style="position:absolute;left:3394;top:703;width:10;height:20" coordorigin="3394,703" coordsize="10,20">
              <v:shape style="position:absolute;left:3394;top:703;width:10;height:20" coordorigin="3394,703" coordsize="10,20" path="m3394,722l3404,722,3404,703,3394,703,3394,722xe" filled="true" fillcolor="#000000" stroked="false">
                <v:path arrowok="t"/>
                <v:fill type="solid"/>
              </v:shape>
            </v:group>
            <v:group style="position:absolute;left:3394;top:722;width:10;height:20" coordorigin="3394,722" coordsize="10,20">
              <v:shape style="position:absolute;left:3394;top:722;width:10;height:20" coordorigin="3394,722" coordsize="10,20" path="m3394,742l3404,742,3404,722,3394,722,3394,742xe" filled="true" fillcolor="#000000" stroked="false">
                <v:path arrowok="t"/>
                <v:fill type="solid"/>
              </v:shape>
            </v:group>
            <v:group style="position:absolute;left:3394;top:742;width:10;height:20" coordorigin="3394,742" coordsize="10,20">
              <v:shape style="position:absolute;left:3394;top:742;width:10;height:20" coordorigin="3394,742" coordsize="10,20" path="m3394,761l3404,761,3404,742,3394,742,3394,761xe" filled="true" fillcolor="#000000" stroked="false">
                <v:path arrowok="t"/>
                <v:fill type="solid"/>
              </v:shape>
            </v:group>
            <v:group style="position:absolute;left:3394;top:761;width:10;height:20" coordorigin="3394,761" coordsize="10,20">
              <v:shape style="position:absolute;left:3394;top:761;width:10;height:20" coordorigin="3394,761" coordsize="10,20" path="m3394,780l3404,780,3404,761,3394,761,3394,780xe" filled="true" fillcolor="#000000" stroked="false">
                <v:path arrowok="t"/>
                <v:fill type="solid"/>
              </v:shape>
            </v:group>
            <v:group style="position:absolute;left:3394;top:785;width:10;height:2" coordorigin="3394,785" coordsize="10,2">
              <v:shape style="position:absolute;left:3394;top:785;width:10;height:2" coordorigin="3394,785" coordsize="10,0" path="m3394,785l3404,785e" filled="false" stroked="true" strokeweight=".47998pt" strokecolor="#000000">
                <v:path arrowok="t"/>
              </v:shape>
            </v:group>
            <v:group style="position:absolute;left:5154;top:415;width:10;height:20" coordorigin="5154,415" coordsize="10,20">
              <v:shape style="position:absolute;left:5154;top:415;width:10;height:20" coordorigin="5154,415" coordsize="10,20" path="m5154,434l5163,434,5163,415,5154,415,5154,434xe" filled="true" fillcolor="#000000" stroked="false">
                <v:path arrowok="t"/>
                <v:fill type="solid"/>
              </v:shape>
            </v:group>
            <v:group style="position:absolute;left:5154;top:434;width:10;height:20" coordorigin="5154,434" coordsize="10,20">
              <v:shape style="position:absolute;left:5154;top:434;width:10;height:20" coordorigin="5154,434" coordsize="10,20" path="m5154,454l5163,454,5163,434,5154,434,5154,454xe" filled="true" fillcolor="#000000" stroked="false">
                <v:path arrowok="t"/>
                <v:fill type="solid"/>
              </v:shape>
            </v:group>
            <v:group style="position:absolute;left:5154;top:454;width:10;height:20" coordorigin="5154,454" coordsize="10,20">
              <v:shape style="position:absolute;left:5154;top:454;width:10;height:20" coordorigin="5154,454" coordsize="10,20" path="m5154,473l5163,473,5163,454,5154,454,5154,473xe" filled="true" fillcolor="#000000" stroked="false">
                <v:path arrowok="t"/>
                <v:fill type="solid"/>
              </v:shape>
            </v:group>
            <v:group style="position:absolute;left:5154;top:473;width:10;height:20" coordorigin="5154,473" coordsize="10,20">
              <v:shape style="position:absolute;left:5154;top:473;width:10;height:20" coordorigin="5154,473" coordsize="10,20" path="m5154,492l5163,492,5163,473,5154,473,5154,492xe" filled="true" fillcolor="#000000" stroked="false">
                <v:path arrowok="t"/>
                <v:fill type="solid"/>
              </v:shape>
            </v:group>
            <v:group style="position:absolute;left:5154;top:492;width:10;height:20" coordorigin="5154,492" coordsize="10,20">
              <v:shape style="position:absolute;left:5154;top:492;width:10;height:20" coordorigin="5154,492" coordsize="10,20" path="m5154,511l5163,511,5163,492,5154,492,5154,511xe" filled="true" fillcolor="#000000" stroked="false">
                <v:path arrowok="t"/>
                <v:fill type="solid"/>
              </v:shape>
            </v:group>
            <v:group style="position:absolute;left:5154;top:511;width:10;height:20" coordorigin="5154,511" coordsize="10,20">
              <v:shape style="position:absolute;left:5154;top:511;width:10;height:20" coordorigin="5154,511" coordsize="10,20" path="m5154,530l5163,530,5163,511,5154,511,5154,530xe" filled="true" fillcolor="#000000" stroked="false">
                <v:path arrowok="t"/>
                <v:fill type="solid"/>
              </v:shape>
            </v:group>
            <v:group style="position:absolute;left:5154;top:530;width:10;height:20" coordorigin="5154,530" coordsize="10,20">
              <v:shape style="position:absolute;left:5154;top:530;width:10;height:20" coordorigin="5154,530" coordsize="10,20" path="m5154,550l5163,550,5163,530,5154,530,5154,550xe" filled="true" fillcolor="#000000" stroked="false">
                <v:path arrowok="t"/>
                <v:fill type="solid"/>
              </v:shape>
            </v:group>
            <v:group style="position:absolute;left:5154;top:550;width:10;height:20" coordorigin="5154,550" coordsize="10,20">
              <v:shape style="position:absolute;left:5154;top:550;width:10;height:20" coordorigin="5154,550" coordsize="10,20" path="m5154,569l5163,569,5163,550,5154,550,5154,569xe" filled="true" fillcolor="#000000" stroked="false">
                <v:path arrowok="t"/>
                <v:fill type="solid"/>
              </v:shape>
            </v:group>
            <v:group style="position:absolute;left:5154;top:569;width:10;height:20" coordorigin="5154,569" coordsize="10,20">
              <v:shape style="position:absolute;left:5154;top:569;width:10;height:20" coordorigin="5154,569" coordsize="10,20" path="m5154,588l5163,588,5163,569,5154,569,5154,588xe" filled="true" fillcolor="#000000" stroked="false">
                <v:path arrowok="t"/>
                <v:fill type="solid"/>
              </v:shape>
            </v:group>
            <v:group style="position:absolute;left:5154;top:588;width:10;height:20" coordorigin="5154,588" coordsize="10,20">
              <v:shape style="position:absolute;left:5154;top:588;width:10;height:20" coordorigin="5154,588" coordsize="10,20" path="m5154,607l5163,607,5163,588,5154,588,5154,607xe" filled="true" fillcolor="#000000" stroked="false">
                <v:path arrowok="t"/>
                <v:fill type="solid"/>
              </v:shape>
            </v:group>
            <v:group style="position:absolute;left:5154;top:607;width:10;height:20" coordorigin="5154,607" coordsize="10,20">
              <v:shape style="position:absolute;left:5154;top:607;width:10;height:20" coordorigin="5154,607" coordsize="10,20" path="m5154,626l5163,626,5163,607,5154,607,5154,626xe" filled="true" fillcolor="#000000" stroked="false">
                <v:path arrowok="t"/>
                <v:fill type="solid"/>
              </v:shape>
            </v:group>
            <v:group style="position:absolute;left:5154;top:626;width:10;height:20" coordorigin="5154,626" coordsize="10,20">
              <v:shape style="position:absolute;left:5154;top:626;width:10;height:20" coordorigin="5154,626" coordsize="10,20" path="m5154,646l5163,646,5163,626,5154,626,5154,646xe" filled="true" fillcolor="#000000" stroked="false">
                <v:path arrowok="t"/>
                <v:fill type="solid"/>
              </v:shape>
            </v:group>
            <v:group style="position:absolute;left:5154;top:646;width:10;height:20" coordorigin="5154,646" coordsize="10,20">
              <v:shape style="position:absolute;left:5154;top:646;width:10;height:20" coordorigin="5154,646" coordsize="10,20" path="m5154,665l5163,665,5163,646,5154,646,5154,665xe" filled="true" fillcolor="#000000" stroked="false">
                <v:path arrowok="t"/>
                <v:fill type="solid"/>
              </v:shape>
            </v:group>
            <v:group style="position:absolute;left:5154;top:665;width:10;height:20" coordorigin="5154,665" coordsize="10,20">
              <v:shape style="position:absolute;left:5154;top:665;width:10;height:20" coordorigin="5154,665" coordsize="10,20" path="m5154,684l5163,684,5163,665,5154,665,5154,684xe" filled="true" fillcolor="#000000" stroked="false">
                <v:path arrowok="t"/>
                <v:fill type="solid"/>
              </v:shape>
            </v:group>
            <v:group style="position:absolute;left:5154;top:684;width:10;height:20" coordorigin="5154,684" coordsize="10,20">
              <v:shape style="position:absolute;left:5154;top:684;width:10;height:20" coordorigin="5154,684" coordsize="10,20" path="m5154,703l5163,703,5163,684,5154,684,5154,703xe" filled="true" fillcolor="#000000" stroked="false">
                <v:path arrowok="t"/>
                <v:fill type="solid"/>
              </v:shape>
            </v:group>
            <v:group style="position:absolute;left:5154;top:703;width:10;height:20" coordorigin="5154,703" coordsize="10,20">
              <v:shape style="position:absolute;left:5154;top:703;width:10;height:20" coordorigin="5154,703" coordsize="10,20" path="m5154,722l5163,722,5163,703,5154,703,5154,722xe" filled="true" fillcolor="#000000" stroked="false">
                <v:path arrowok="t"/>
                <v:fill type="solid"/>
              </v:shape>
            </v:group>
            <v:group style="position:absolute;left:5154;top:722;width:10;height:20" coordorigin="5154,722" coordsize="10,20">
              <v:shape style="position:absolute;left:5154;top:722;width:10;height:20" coordorigin="5154,722" coordsize="10,20" path="m5154,742l5163,742,5163,722,5154,722,5154,742xe" filled="true" fillcolor="#000000" stroked="false">
                <v:path arrowok="t"/>
                <v:fill type="solid"/>
              </v:shape>
            </v:group>
            <v:group style="position:absolute;left:5154;top:742;width:10;height:20" coordorigin="5154,742" coordsize="10,20">
              <v:shape style="position:absolute;left:5154;top:742;width:10;height:20" coordorigin="5154,742" coordsize="10,20" path="m5154,761l5163,761,5163,742,5154,742,5154,761xe" filled="true" fillcolor="#000000" stroked="false">
                <v:path arrowok="t"/>
                <v:fill type="solid"/>
              </v:shape>
            </v:group>
            <v:group style="position:absolute;left:5154;top:761;width:10;height:20" coordorigin="5154,761" coordsize="10,20">
              <v:shape style="position:absolute;left:5154;top:761;width:10;height:20" coordorigin="5154,761" coordsize="10,20" path="m5154,780l5163,780,5163,761,5154,761,5154,780xe" filled="true" fillcolor="#000000" stroked="false">
                <v:path arrowok="t"/>
                <v:fill type="solid"/>
              </v:shape>
            </v:group>
            <v:group style="position:absolute;left:5154;top:785;width:10;height:2" coordorigin="5154,785" coordsize="10,2">
              <v:shape style="position:absolute;left:5154;top:785;width:10;height:2" coordorigin="5154,785" coordsize="10,0" path="m5154,785l5163,785e" filled="false" stroked="true" strokeweight=".47998pt" strokecolor="#000000">
                <v:path arrowok="t"/>
              </v:shape>
            </v:group>
            <v:group style="position:absolute;left:7038;top:415;width:10;height:20" coordorigin="7038,415" coordsize="10,20">
              <v:shape style="position:absolute;left:7038;top:415;width:10;height:20" coordorigin="7038,415" coordsize="10,20" path="m7038,434l7048,434,7048,415,7038,415,7038,434xe" filled="true" fillcolor="#000000" stroked="false">
                <v:path arrowok="t"/>
                <v:fill type="solid"/>
              </v:shape>
            </v:group>
            <v:group style="position:absolute;left:7038;top:434;width:10;height:20" coordorigin="7038,434" coordsize="10,20">
              <v:shape style="position:absolute;left:7038;top:434;width:10;height:20" coordorigin="7038,434" coordsize="10,20" path="m7038,454l7048,454,7048,434,7038,434,7038,454xe" filled="true" fillcolor="#000000" stroked="false">
                <v:path arrowok="t"/>
                <v:fill type="solid"/>
              </v:shape>
            </v:group>
            <v:group style="position:absolute;left:7038;top:454;width:10;height:20" coordorigin="7038,454" coordsize="10,20">
              <v:shape style="position:absolute;left:7038;top:454;width:10;height:20" coordorigin="7038,454" coordsize="10,20" path="m7038,473l7048,473,7048,454,7038,454,7038,473xe" filled="true" fillcolor="#000000" stroked="false">
                <v:path arrowok="t"/>
                <v:fill type="solid"/>
              </v:shape>
            </v:group>
            <v:group style="position:absolute;left:7038;top:473;width:10;height:20" coordorigin="7038,473" coordsize="10,20">
              <v:shape style="position:absolute;left:7038;top:473;width:10;height:20" coordorigin="7038,473" coordsize="10,20" path="m7038,492l7048,492,7048,473,7038,473,7038,492xe" filled="true" fillcolor="#000000" stroked="false">
                <v:path arrowok="t"/>
                <v:fill type="solid"/>
              </v:shape>
            </v:group>
            <v:group style="position:absolute;left:7038;top:492;width:10;height:20" coordorigin="7038,492" coordsize="10,20">
              <v:shape style="position:absolute;left:7038;top:492;width:10;height:20" coordorigin="7038,492" coordsize="10,20" path="m7038,511l7048,511,7048,492,7038,492,7038,511xe" filled="true" fillcolor="#000000" stroked="false">
                <v:path arrowok="t"/>
                <v:fill type="solid"/>
              </v:shape>
            </v:group>
            <v:group style="position:absolute;left:7038;top:511;width:10;height:20" coordorigin="7038,511" coordsize="10,20">
              <v:shape style="position:absolute;left:7038;top:511;width:10;height:20" coordorigin="7038,511" coordsize="10,20" path="m7038,530l7048,530,7048,511,7038,511,7038,530xe" filled="true" fillcolor="#000000" stroked="false">
                <v:path arrowok="t"/>
                <v:fill type="solid"/>
              </v:shape>
            </v:group>
            <v:group style="position:absolute;left:7038;top:530;width:10;height:20" coordorigin="7038,530" coordsize="10,20">
              <v:shape style="position:absolute;left:7038;top:530;width:10;height:20" coordorigin="7038,530" coordsize="10,20" path="m7038,550l7048,550,7048,530,7038,530,7038,550xe" filled="true" fillcolor="#000000" stroked="false">
                <v:path arrowok="t"/>
                <v:fill type="solid"/>
              </v:shape>
            </v:group>
            <v:group style="position:absolute;left:7038;top:550;width:10;height:20" coordorigin="7038,550" coordsize="10,20">
              <v:shape style="position:absolute;left:7038;top:550;width:10;height:20" coordorigin="7038,550" coordsize="10,20" path="m7038,569l7048,569,7048,550,7038,550,7038,569xe" filled="true" fillcolor="#000000" stroked="false">
                <v:path arrowok="t"/>
                <v:fill type="solid"/>
              </v:shape>
            </v:group>
            <v:group style="position:absolute;left:7038;top:569;width:10;height:20" coordorigin="7038,569" coordsize="10,20">
              <v:shape style="position:absolute;left:7038;top:569;width:10;height:20" coordorigin="7038,569" coordsize="10,20" path="m7038,588l7048,588,7048,569,7038,569,7038,588xe" filled="true" fillcolor="#000000" stroked="false">
                <v:path arrowok="t"/>
                <v:fill type="solid"/>
              </v:shape>
            </v:group>
            <v:group style="position:absolute;left:7038;top:588;width:10;height:20" coordorigin="7038,588" coordsize="10,20">
              <v:shape style="position:absolute;left:7038;top:588;width:10;height:20" coordorigin="7038,588" coordsize="10,20" path="m7038,607l7048,607,7048,588,7038,588,7038,607xe" filled="true" fillcolor="#000000" stroked="false">
                <v:path arrowok="t"/>
                <v:fill type="solid"/>
              </v:shape>
            </v:group>
            <v:group style="position:absolute;left:7038;top:607;width:10;height:20" coordorigin="7038,607" coordsize="10,20">
              <v:shape style="position:absolute;left:7038;top:607;width:10;height:20" coordorigin="7038,607" coordsize="10,20" path="m7038,626l7048,626,7048,607,7038,607,7038,626xe" filled="true" fillcolor="#000000" stroked="false">
                <v:path arrowok="t"/>
                <v:fill type="solid"/>
              </v:shape>
            </v:group>
            <v:group style="position:absolute;left:7038;top:626;width:10;height:20" coordorigin="7038,626" coordsize="10,20">
              <v:shape style="position:absolute;left:7038;top:626;width:10;height:20" coordorigin="7038,626" coordsize="10,20" path="m7038,646l7048,646,7048,626,7038,626,7038,646xe" filled="true" fillcolor="#000000" stroked="false">
                <v:path arrowok="t"/>
                <v:fill type="solid"/>
              </v:shape>
            </v:group>
            <v:group style="position:absolute;left:7038;top:646;width:10;height:20" coordorigin="7038,646" coordsize="10,20">
              <v:shape style="position:absolute;left:7038;top:646;width:10;height:20" coordorigin="7038,646" coordsize="10,20" path="m7038,665l7048,665,7048,646,7038,646,7038,665xe" filled="true" fillcolor="#000000" stroked="false">
                <v:path arrowok="t"/>
                <v:fill type="solid"/>
              </v:shape>
            </v:group>
            <v:group style="position:absolute;left:7038;top:665;width:10;height:20" coordorigin="7038,665" coordsize="10,20">
              <v:shape style="position:absolute;left:7038;top:665;width:10;height:20" coordorigin="7038,665" coordsize="10,20" path="m7038,684l7048,684,7048,665,7038,665,7038,684xe" filled="true" fillcolor="#000000" stroked="false">
                <v:path arrowok="t"/>
                <v:fill type="solid"/>
              </v:shape>
            </v:group>
            <v:group style="position:absolute;left:7038;top:684;width:10;height:20" coordorigin="7038,684" coordsize="10,20">
              <v:shape style="position:absolute;left:7038;top:684;width:10;height:20" coordorigin="7038,684" coordsize="10,20" path="m7038,703l7048,703,7048,684,7038,684,7038,703xe" filled="true" fillcolor="#000000" stroked="false">
                <v:path arrowok="t"/>
                <v:fill type="solid"/>
              </v:shape>
            </v:group>
            <v:group style="position:absolute;left:7038;top:703;width:10;height:20" coordorigin="7038,703" coordsize="10,20">
              <v:shape style="position:absolute;left:7038;top:703;width:10;height:20" coordorigin="7038,703" coordsize="10,20" path="m7038,722l7048,722,7048,703,7038,703,7038,722xe" filled="true" fillcolor="#000000" stroked="false">
                <v:path arrowok="t"/>
                <v:fill type="solid"/>
              </v:shape>
            </v:group>
            <v:group style="position:absolute;left:7038;top:722;width:10;height:20" coordorigin="7038,722" coordsize="10,20">
              <v:shape style="position:absolute;left:7038;top:722;width:10;height:20" coordorigin="7038,722" coordsize="10,20" path="m7038,742l7048,742,7048,722,7038,722,7038,742xe" filled="true" fillcolor="#000000" stroked="false">
                <v:path arrowok="t"/>
                <v:fill type="solid"/>
              </v:shape>
            </v:group>
            <v:group style="position:absolute;left:7038;top:742;width:10;height:20" coordorigin="7038,742" coordsize="10,20">
              <v:shape style="position:absolute;left:7038;top:742;width:10;height:20" coordorigin="7038,742" coordsize="10,20" path="m7038,761l7048,761,7048,742,7038,742,7038,761xe" filled="true" fillcolor="#000000" stroked="false">
                <v:path arrowok="t"/>
                <v:fill type="solid"/>
              </v:shape>
            </v:group>
            <v:group style="position:absolute;left:7038;top:761;width:10;height:20" coordorigin="7038,761" coordsize="10,20">
              <v:shape style="position:absolute;left:7038;top:761;width:10;height:20" coordorigin="7038,761" coordsize="10,20" path="m7038,780l7048,780,7048,761,7038,761,7038,780xe" filled="true" fillcolor="#000000" stroked="false">
                <v:path arrowok="t"/>
                <v:fill type="solid"/>
              </v:shape>
            </v:group>
            <v:group style="position:absolute;left:7038;top:785;width:10;height:2" coordorigin="7038,785" coordsize="10,2">
              <v:shape style="position:absolute;left:7038;top:785;width:10;height:2" coordorigin="7038,785" coordsize="10,0" path="m7038,785l7048,785e" filled="false" stroked="true" strokeweight=".47998pt" strokecolor="#000000">
                <v:path arrowok="t"/>
              </v:shape>
            </v:group>
            <v:group style="position:absolute;left:1525;top:794;width:10;height:2" coordorigin="1525,794" coordsize="10,2">
              <v:shape style="position:absolute;left:1525;top:794;width:10;height:2" coordorigin="1525,794" coordsize="10,0" path="m1525,794l1534,794e" filled="false" stroked="true" strokeweight=".48004pt" strokecolor="#000000">
                <v:path arrowok="t"/>
              </v:shape>
              <v:shape style="position:absolute;left:1534;top:790;width:1152;height:10" type="#_x0000_t75" stroked="false">
                <v:imagedata r:id="rId215" o:title=""/>
              </v:shape>
              <v:shape style="position:absolute;left:2681;top:790;width:1846;height:10" type="#_x0000_t75" stroked="false">
                <v:imagedata r:id="rId216" o:title=""/>
              </v:shape>
              <v:shape style="position:absolute;left:4523;top:790;width:631;height:10" type="#_x0000_t75" stroked="false">
                <v:imagedata r:id="rId217" o:title=""/>
              </v:shape>
              <v:shape style="position:absolute;left:5149;top:790;width:3473;height:10" type="#_x0000_t75" stroked="false">
                <v:imagedata r:id="rId218" o:title=""/>
              </v:shape>
            </v:group>
            <v:group style="position:absolute;left:1525;top:799;width:10;height:20" coordorigin="1525,799" coordsize="10,20">
              <v:shape style="position:absolute;left:1525;top:799;width:10;height:20" coordorigin="1525,799" coordsize="10,20" path="m1525,818l1534,818,1534,799,1525,799,1525,818xe" filled="true" fillcolor="#000000" stroked="false">
                <v:path arrowok="t"/>
                <v:fill type="solid"/>
              </v:shape>
            </v:group>
            <v:group style="position:absolute;left:1525;top:818;width:10;height:20" coordorigin="1525,818" coordsize="10,20">
              <v:shape style="position:absolute;left:1525;top:818;width:10;height:20" coordorigin="1525,818" coordsize="10,20" path="m1525,838l1534,838,1534,818,1525,818,1525,838xe" filled="true" fillcolor="#000000" stroked="false">
                <v:path arrowok="t"/>
                <v:fill type="solid"/>
              </v:shape>
            </v:group>
            <v:group style="position:absolute;left:1525;top:838;width:10;height:20" coordorigin="1525,838" coordsize="10,20">
              <v:shape style="position:absolute;left:1525;top:838;width:10;height:20" coordorigin="1525,838" coordsize="10,20" path="m1525,857l1534,857,1534,838,1525,838,1525,857xe" filled="true" fillcolor="#000000" stroked="false">
                <v:path arrowok="t"/>
                <v:fill type="solid"/>
              </v:shape>
            </v:group>
            <v:group style="position:absolute;left:1525;top:857;width:10;height:20" coordorigin="1525,857" coordsize="10,20">
              <v:shape style="position:absolute;left:1525;top:857;width:10;height:20" coordorigin="1525,857" coordsize="10,20" path="m1525,876l1534,876,1534,857,1525,857,1525,876xe" filled="true" fillcolor="#000000" stroked="false">
                <v:path arrowok="t"/>
                <v:fill type="solid"/>
              </v:shape>
            </v:group>
            <v:group style="position:absolute;left:1525;top:876;width:10;height:20" coordorigin="1525,876" coordsize="10,20">
              <v:shape style="position:absolute;left:1525;top:876;width:10;height:20" coordorigin="1525,876" coordsize="10,20" path="m1525,895l1534,895,1534,876,1525,876,1525,895xe" filled="true" fillcolor="#000000" stroked="false">
                <v:path arrowok="t"/>
                <v:fill type="solid"/>
              </v:shape>
            </v:group>
            <v:group style="position:absolute;left:1525;top:895;width:10;height:20" coordorigin="1525,895" coordsize="10,20">
              <v:shape style="position:absolute;left:1525;top:895;width:10;height:20" coordorigin="1525,895" coordsize="10,20" path="m1525,914l1534,914,1534,895,1525,895,1525,914xe" filled="true" fillcolor="#000000" stroked="false">
                <v:path arrowok="t"/>
                <v:fill type="solid"/>
              </v:shape>
            </v:group>
            <v:group style="position:absolute;left:1525;top:914;width:10;height:20" coordorigin="1525,914" coordsize="10,20">
              <v:shape style="position:absolute;left:1525;top:914;width:10;height:20" coordorigin="1525,914" coordsize="10,20" path="m1525,934l1534,934,1534,914,1525,914,1525,934xe" filled="true" fillcolor="#000000" stroked="false">
                <v:path arrowok="t"/>
                <v:fill type="solid"/>
              </v:shape>
            </v:group>
            <v:group style="position:absolute;left:1525;top:934;width:10;height:20" coordorigin="1525,934" coordsize="10,20">
              <v:shape style="position:absolute;left:1525;top:934;width:10;height:20" coordorigin="1525,934" coordsize="10,20" path="m1525,953l1534,953,1534,934,1525,934,1525,953xe" filled="true" fillcolor="#000000" stroked="false">
                <v:path arrowok="t"/>
                <v:fill type="solid"/>
              </v:shape>
            </v:group>
            <v:group style="position:absolute;left:1525;top:953;width:10;height:20" coordorigin="1525,953" coordsize="10,20">
              <v:shape style="position:absolute;left:1525;top:953;width:10;height:20" coordorigin="1525,953" coordsize="10,20" path="m1525,972l1534,972,1534,953,1525,953,1525,972xe" filled="true" fillcolor="#000000" stroked="false">
                <v:path arrowok="t"/>
                <v:fill type="solid"/>
              </v:shape>
            </v:group>
            <v:group style="position:absolute;left:1525;top:972;width:10;height:20" coordorigin="1525,972" coordsize="10,20">
              <v:shape style="position:absolute;left:1525;top:972;width:10;height:20" coordorigin="1525,972" coordsize="10,20" path="m1525,991l1534,991,1534,972,1525,972,1525,991xe" filled="true" fillcolor="#000000" stroked="false">
                <v:path arrowok="t"/>
                <v:fill type="solid"/>
              </v:shape>
            </v:group>
            <v:group style="position:absolute;left:1525;top:991;width:10;height:20" coordorigin="1525,991" coordsize="10,20">
              <v:shape style="position:absolute;left:1525;top:991;width:10;height:20" coordorigin="1525,991" coordsize="10,20" path="m1525,1010l1534,1010,1534,991,1525,991,1525,1010xe" filled="true" fillcolor="#000000" stroked="false">
                <v:path arrowok="t"/>
                <v:fill type="solid"/>
              </v:shape>
            </v:group>
            <v:group style="position:absolute;left:1525;top:1010;width:10;height:20" coordorigin="1525,1010" coordsize="10,20">
              <v:shape style="position:absolute;left:1525;top:1010;width:10;height:20" coordorigin="1525,1010" coordsize="10,20" path="m1525,1030l1534,1030,1534,1010,1525,1010,1525,1030xe" filled="true" fillcolor="#000000" stroked="false">
                <v:path arrowok="t"/>
                <v:fill type="solid"/>
              </v:shape>
            </v:group>
            <v:group style="position:absolute;left:1525;top:1030;width:10;height:20" coordorigin="1525,1030" coordsize="10,20">
              <v:shape style="position:absolute;left:1525;top:1030;width:10;height:20" coordorigin="1525,1030" coordsize="10,20" path="m1525,1049l1534,1049,1534,1030,1525,1030,1525,1049xe" filled="true" fillcolor="#000000" stroked="false">
                <v:path arrowok="t"/>
                <v:fill type="solid"/>
              </v:shape>
            </v:group>
            <v:group style="position:absolute;left:1525;top:1049;width:10;height:20" coordorigin="1525,1049" coordsize="10,20">
              <v:shape style="position:absolute;left:1525;top:1049;width:10;height:20" coordorigin="1525,1049" coordsize="10,20" path="m1525,1068l1534,1068,1534,1049,1525,1049,1525,1068xe" filled="true" fillcolor="#000000" stroked="false">
                <v:path arrowok="t"/>
                <v:fill type="solid"/>
              </v:shape>
            </v:group>
            <v:group style="position:absolute;left:1525;top:1068;width:10;height:20" coordorigin="1525,1068" coordsize="10,20">
              <v:shape style="position:absolute;left:1525;top:1068;width:10;height:20" coordorigin="1525,1068" coordsize="10,20" path="m1525,1087l1534,1087,1534,1068,1525,1068,1525,1087xe" filled="true" fillcolor="#000000" stroked="false">
                <v:path arrowok="t"/>
                <v:fill type="solid"/>
              </v:shape>
            </v:group>
            <v:group style="position:absolute;left:1525;top:1087;width:10;height:20" coordorigin="1525,1087" coordsize="10,20">
              <v:shape style="position:absolute;left:1525;top:1087;width:10;height:20" coordorigin="1525,1087" coordsize="10,20" path="m1525,1106l1534,1106,1534,1087,1525,1087,1525,1106xe" filled="true" fillcolor="#000000" stroked="false">
                <v:path arrowok="t"/>
                <v:fill type="solid"/>
              </v:shape>
            </v:group>
            <v:group style="position:absolute;left:1525;top:1106;width:10;height:20" coordorigin="1525,1106" coordsize="10,20">
              <v:shape style="position:absolute;left:1525;top:1106;width:10;height:20" coordorigin="1525,1106" coordsize="10,20" path="m1525,1126l1534,1126,1534,1106,1525,1106,1525,1126xe" filled="true" fillcolor="#000000" stroked="false">
                <v:path arrowok="t"/>
                <v:fill type="solid"/>
              </v:shape>
            </v:group>
            <v:group style="position:absolute;left:1525;top:1126;width:10;height:20" coordorigin="1525,1126" coordsize="10,20">
              <v:shape style="position:absolute;left:1525;top:1126;width:10;height:20" coordorigin="1525,1126" coordsize="10,20" path="m1525,1145l1534,1145,1534,1126,1525,1126,1525,1145xe" filled="true" fillcolor="#000000" stroked="false">
                <v:path arrowok="t"/>
                <v:fill type="solid"/>
              </v:shape>
            </v:group>
            <v:group style="position:absolute;left:1525;top:1145;width:10;height:20" coordorigin="1525,1145" coordsize="10,20">
              <v:shape style="position:absolute;left:1525;top:1145;width:10;height:20" coordorigin="1525,1145" coordsize="10,20" path="m1525,1164l1534,1164,1534,1145,1525,1145,1525,1164xe" filled="true" fillcolor="#000000" stroked="false">
                <v:path arrowok="t"/>
                <v:fill type="solid"/>
              </v:shape>
            </v:group>
            <v:group style="position:absolute;left:1525;top:1164;width:10;height:20" coordorigin="1525,1164" coordsize="10,20">
              <v:shape style="position:absolute;left:1525;top:1164;width:10;height:20" coordorigin="1525,1164" coordsize="10,20" path="m1525,1183l1534,1183,1534,1164,1525,1164,1525,1183xe" filled="true" fillcolor="#000000" stroked="false">
                <v:path arrowok="t"/>
                <v:fill type="solid"/>
              </v:shape>
            </v:group>
            <v:group style="position:absolute;left:1525;top:1183;width:10;height:20" coordorigin="1525,1183" coordsize="10,20">
              <v:shape style="position:absolute;left:1525;top:1183;width:10;height:20" coordorigin="1525,1183" coordsize="10,20" path="m1525,1202l1534,1202,1534,1183,1525,1183,1525,1202xe" filled="true" fillcolor="#000000" stroked="false">
                <v:path arrowok="t"/>
                <v:fill type="solid"/>
              </v:shape>
            </v:group>
            <v:group style="position:absolute;left:1525;top:1202;width:10;height:20" coordorigin="1525,1202" coordsize="10,20">
              <v:shape style="position:absolute;left:1525;top:1202;width:10;height:20" coordorigin="1525,1202" coordsize="10,20" path="m1525,1222l1534,1222,1534,1202,1525,1202,1525,1222xe" filled="true" fillcolor="#000000" stroked="false">
                <v:path arrowok="t"/>
                <v:fill type="solid"/>
              </v:shape>
            </v:group>
            <v:group style="position:absolute;left:1525;top:1222;width:10;height:20" coordorigin="1525,1222" coordsize="10,20">
              <v:shape style="position:absolute;left:1525;top:1222;width:10;height:20" coordorigin="1525,1222" coordsize="10,20" path="m1525,1241l1534,1241,1534,1222,1525,1222,1525,1241xe" filled="true" fillcolor="#000000" stroked="false">
                <v:path arrowok="t"/>
                <v:fill type="solid"/>
              </v:shape>
            </v:group>
            <v:group style="position:absolute;left:1525;top:1241;width:10;height:20" coordorigin="1525,1241" coordsize="10,20">
              <v:shape style="position:absolute;left:1525;top:1241;width:10;height:20" coordorigin="1525,1241" coordsize="10,20" path="m1525,1260l1534,1260,1534,1241,1525,1241,1525,1260xe" filled="true" fillcolor="#000000" stroked="false">
                <v:path arrowok="t"/>
                <v:fill type="solid"/>
              </v:shape>
            </v:group>
            <v:group style="position:absolute;left:1525;top:1260;width:10;height:20" coordorigin="1525,1260" coordsize="10,20">
              <v:shape style="position:absolute;left:1525;top:1260;width:10;height:20" coordorigin="1525,1260" coordsize="10,20" path="m1525,1279l1534,1279,1534,1260,1525,1260,1525,1279xe" filled="true" fillcolor="#000000" stroked="false">
                <v:path arrowok="t"/>
                <v:fill type="solid"/>
              </v:shape>
            </v:group>
            <v:group style="position:absolute;left:1525;top:1279;width:10;height:20" coordorigin="1525,1279" coordsize="10,20">
              <v:shape style="position:absolute;left:1525;top:1279;width:10;height:20" coordorigin="1525,1279" coordsize="10,20" path="m1525,1298l1534,1298,1534,1279,1525,1279,1525,1298xe" filled="true" fillcolor="#000000" stroked="false">
                <v:path arrowok="t"/>
                <v:fill type="solid"/>
              </v:shape>
            </v:group>
            <v:group style="position:absolute;left:1525;top:1298;width:10;height:20" coordorigin="1525,1298" coordsize="10,20">
              <v:shape style="position:absolute;left:1525;top:1298;width:10;height:20" coordorigin="1525,1298" coordsize="10,20" path="m1525,1318l1534,1318,1534,1298,1525,1298,1525,1318xe" filled="true" fillcolor="#000000" stroked="false">
                <v:path arrowok="t"/>
                <v:fill type="solid"/>
              </v:shape>
            </v:group>
            <v:group style="position:absolute;left:1525;top:1318;width:10;height:20" coordorigin="1525,1318" coordsize="10,20">
              <v:shape style="position:absolute;left:1525;top:1318;width:10;height:20" coordorigin="1525,1318" coordsize="10,20" path="m1525,1337l1534,1337,1534,1318,1525,1318,1525,1337xe" filled="true" fillcolor="#000000" stroked="false">
                <v:path arrowok="t"/>
                <v:fill type="solid"/>
              </v:shape>
            </v:group>
            <v:group style="position:absolute;left:1525;top:1337;width:10;height:20" coordorigin="1525,1337" coordsize="10,20">
              <v:shape style="position:absolute;left:1525;top:1337;width:10;height:20" coordorigin="1525,1337" coordsize="10,20" path="m1525,1356l1534,1356,1534,1337,1525,1337,1525,1356xe" filled="true" fillcolor="#000000" stroked="false">
                <v:path arrowok="t"/>
                <v:fill type="solid"/>
              </v:shape>
            </v:group>
            <v:group style="position:absolute;left:1525;top:1356;width:10;height:20" coordorigin="1525,1356" coordsize="10,20">
              <v:shape style="position:absolute;left:1525;top:1356;width:10;height:20" coordorigin="1525,1356" coordsize="10,20" path="m1525,1375l1534,1375,1534,1356,1525,1356,1525,1375xe" filled="true" fillcolor="#000000" stroked="false">
                <v:path arrowok="t"/>
                <v:fill type="solid"/>
              </v:shape>
            </v:group>
            <v:group style="position:absolute;left:1525;top:1375;width:10;height:20" coordorigin="1525,1375" coordsize="10,20">
              <v:shape style="position:absolute;left:1525;top:1375;width:10;height:20" coordorigin="1525,1375" coordsize="10,20" path="m1525,1394l1534,1394,1534,1375,1525,1375,1525,1394xe" filled="true" fillcolor="#000000" stroked="false">
                <v:path arrowok="t"/>
                <v:fill type="solid"/>
              </v:shape>
            </v:group>
            <v:group style="position:absolute;left:1525;top:1394;width:10;height:20" coordorigin="1525,1394" coordsize="10,20">
              <v:shape style="position:absolute;left:1525;top:1394;width:10;height:20" coordorigin="1525,1394" coordsize="10,20" path="m1525,1414l1534,1414,1534,1394,1525,1394,1525,1414xe" filled="true" fillcolor="#000000" stroked="false">
                <v:path arrowok="t"/>
                <v:fill type="solid"/>
              </v:shape>
            </v:group>
            <v:group style="position:absolute;left:1525;top:1414;width:10;height:20" coordorigin="1525,1414" coordsize="10,20">
              <v:shape style="position:absolute;left:1525;top:1414;width:10;height:20" coordorigin="1525,1414" coordsize="10,20" path="m1525,1433l1534,1433,1534,1414,1525,1414,1525,1433xe" filled="true" fillcolor="#000000" stroked="false">
                <v:path arrowok="t"/>
                <v:fill type="solid"/>
              </v:shape>
            </v:group>
            <v:group style="position:absolute;left:1525;top:1433;width:10;height:20" coordorigin="1525,1433" coordsize="10,20">
              <v:shape style="position:absolute;left:1525;top:1433;width:10;height:20" coordorigin="1525,1433" coordsize="10,20" path="m1525,1452l1534,1452,1534,1433,1525,1433,1525,1452xe" filled="true" fillcolor="#000000" stroked="false">
                <v:path arrowok="t"/>
                <v:fill type="solid"/>
              </v:shape>
            </v:group>
            <v:group style="position:absolute;left:2686;top:799;width:10;height:20" coordorigin="2686,799" coordsize="10,20">
              <v:shape style="position:absolute;left:2686;top:799;width:10;height:20" coordorigin="2686,799" coordsize="10,20" path="m2686,818l2696,818,2696,799,2686,799,2686,818xe" filled="true" fillcolor="#000000" stroked="false">
                <v:path arrowok="t"/>
                <v:fill type="solid"/>
              </v:shape>
            </v:group>
            <v:group style="position:absolute;left:2686;top:818;width:10;height:20" coordorigin="2686,818" coordsize="10,20">
              <v:shape style="position:absolute;left:2686;top:818;width:10;height:20" coordorigin="2686,818" coordsize="10,20" path="m2686,838l2696,838,2696,818,2686,818,2686,838xe" filled="true" fillcolor="#000000" stroked="false">
                <v:path arrowok="t"/>
                <v:fill type="solid"/>
              </v:shape>
            </v:group>
            <v:group style="position:absolute;left:2686;top:838;width:10;height:20" coordorigin="2686,838" coordsize="10,20">
              <v:shape style="position:absolute;left:2686;top:838;width:10;height:20" coordorigin="2686,838" coordsize="10,20" path="m2686,857l2696,857,2696,838,2686,838,2686,857xe" filled="true" fillcolor="#000000" stroked="false">
                <v:path arrowok="t"/>
                <v:fill type="solid"/>
              </v:shape>
            </v:group>
            <v:group style="position:absolute;left:2686;top:857;width:10;height:20" coordorigin="2686,857" coordsize="10,20">
              <v:shape style="position:absolute;left:2686;top:857;width:10;height:20" coordorigin="2686,857" coordsize="10,20" path="m2686,876l2696,876,2696,857,2686,857,2686,876xe" filled="true" fillcolor="#000000" stroked="false">
                <v:path arrowok="t"/>
                <v:fill type="solid"/>
              </v:shape>
            </v:group>
            <v:group style="position:absolute;left:2686;top:876;width:10;height:20" coordorigin="2686,876" coordsize="10,20">
              <v:shape style="position:absolute;left:2686;top:876;width:10;height:20" coordorigin="2686,876" coordsize="10,20" path="m2686,895l2696,895,2696,876,2686,876,2686,895xe" filled="true" fillcolor="#000000" stroked="false">
                <v:path arrowok="t"/>
                <v:fill type="solid"/>
              </v:shape>
            </v:group>
            <v:group style="position:absolute;left:2686;top:895;width:10;height:20" coordorigin="2686,895" coordsize="10,20">
              <v:shape style="position:absolute;left:2686;top:895;width:10;height:20" coordorigin="2686,895" coordsize="10,20" path="m2686,914l2696,914,2696,895,2686,895,2686,914xe" filled="true" fillcolor="#000000" stroked="false">
                <v:path arrowok="t"/>
                <v:fill type="solid"/>
              </v:shape>
            </v:group>
            <v:group style="position:absolute;left:2686;top:914;width:10;height:20" coordorigin="2686,914" coordsize="10,20">
              <v:shape style="position:absolute;left:2686;top:914;width:10;height:20" coordorigin="2686,914" coordsize="10,20" path="m2686,934l2696,934,2696,914,2686,914,2686,934xe" filled="true" fillcolor="#000000" stroked="false">
                <v:path arrowok="t"/>
                <v:fill type="solid"/>
              </v:shape>
            </v:group>
            <v:group style="position:absolute;left:2686;top:934;width:10;height:20" coordorigin="2686,934" coordsize="10,20">
              <v:shape style="position:absolute;left:2686;top:934;width:10;height:20" coordorigin="2686,934" coordsize="10,20" path="m2686,953l2696,953,2696,934,2686,934,2686,953xe" filled="true" fillcolor="#000000" stroked="false">
                <v:path arrowok="t"/>
                <v:fill type="solid"/>
              </v:shape>
            </v:group>
            <v:group style="position:absolute;left:2686;top:953;width:10;height:20" coordorigin="2686,953" coordsize="10,20">
              <v:shape style="position:absolute;left:2686;top:953;width:10;height:20" coordorigin="2686,953" coordsize="10,20" path="m2686,972l2696,972,2696,953,2686,953,2686,972xe" filled="true" fillcolor="#000000" stroked="false">
                <v:path arrowok="t"/>
                <v:fill type="solid"/>
              </v:shape>
            </v:group>
            <v:group style="position:absolute;left:2686;top:972;width:10;height:20" coordorigin="2686,972" coordsize="10,20">
              <v:shape style="position:absolute;left:2686;top:972;width:10;height:20" coordorigin="2686,972" coordsize="10,20" path="m2686,991l2696,991,2696,972,2686,972,2686,991xe" filled="true" fillcolor="#000000" stroked="false">
                <v:path arrowok="t"/>
                <v:fill type="solid"/>
              </v:shape>
            </v:group>
            <v:group style="position:absolute;left:2686;top:991;width:10;height:20" coordorigin="2686,991" coordsize="10,20">
              <v:shape style="position:absolute;left:2686;top:991;width:10;height:20" coordorigin="2686,991" coordsize="10,20" path="m2686,1010l2696,1010,2696,991,2686,991,2686,1010xe" filled="true" fillcolor="#000000" stroked="false">
                <v:path arrowok="t"/>
                <v:fill type="solid"/>
              </v:shape>
            </v:group>
            <v:group style="position:absolute;left:2686;top:1010;width:10;height:20" coordorigin="2686,1010" coordsize="10,20">
              <v:shape style="position:absolute;left:2686;top:1010;width:10;height:20" coordorigin="2686,1010" coordsize="10,20" path="m2686,1030l2696,1030,2696,1010,2686,1010,2686,1030xe" filled="true" fillcolor="#000000" stroked="false">
                <v:path arrowok="t"/>
                <v:fill type="solid"/>
              </v:shape>
            </v:group>
            <v:group style="position:absolute;left:2686;top:1030;width:10;height:20" coordorigin="2686,1030" coordsize="10,20">
              <v:shape style="position:absolute;left:2686;top:1030;width:10;height:20" coordorigin="2686,1030" coordsize="10,20" path="m2686,1049l2696,1049,2696,1030,2686,1030,2686,1049xe" filled="true" fillcolor="#000000" stroked="false">
                <v:path arrowok="t"/>
                <v:fill type="solid"/>
              </v:shape>
            </v:group>
            <v:group style="position:absolute;left:2686;top:1049;width:10;height:20" coordorigin="2686,1049" coordsize="10,20">
              <v:shape style="position:absolute;left:2686;top:1049;width:10;height:20" coordorigin="2686,1049" coordsize="10,20" path="m2686,1068l2696,1068,2696,1049,2686,1049,2686,1068xe" filled="true" fillcolor="#000000" stroked="false">
                <v:path arrowok="t"/>
                <v:fill type="solid"/>
              </v:shape>
            </v:group>
            <v:group style="position:absolute;left:2686;top:1068;width:10;height:20" coordorigin="2686,1068" coordsize="10,20">
              <v:shape style="position:absolute;left:2686;top:1068;width:10;height:20" coordorigin="2686,1068" coordsize="10,20" path="m2686,1087l2696,1087,2696,1068,2686,1068,2686,1087xe" filled="true" fillcolor="#000000" stroked="false">
                <v:path arrowok="t"/>
                <v:fill type="solid"/>
              </v:shape>
            </v:group>
            <v:group style="position:absolute;left:2686;top:1087;width:10;height:20" coordorigin="2686,1087" coordsize="10,20">
              <v:shape style="position:absolute;left:2686;top:1087;width:10;height:20" coordorigin="2686,1087" coordsize="10,20" path="m2686,1106l2696,1106,2696,1087,2686,1087,2686,1106xe" filled="true" fillcolor="#000000" stroked="false">
                <v:path arrowok="t"/>
                <v:fill type="solid"/>
              </v:shape>
            </v:group>
            <v:group style="position:absolute;left:2686;top:1106;width:10;height:20" coordorigin="2686,1106" coordsize="10,20">
              <v:shape style="position:absolute;left:2686;top:1106;width:10;height:20" coordorigin="2686,1106" coordsize="10,20" path="m2686,1126l2696,1126,2696,1106,2686,1106,2686,1126xe" filled="true" fillcolor="#000000" stroked="false">
                <v:path arrowok="t"/>
                <v:fill type="solid"/>
              </v:shape>
            </v:group>
            <v:group style="position:absolute;left:2686;top:1126;width:10;height:20" coordorigin="2686,1126" coordsize="10,20">
              <v:shape style="position:absolute;left:2686;top:1126;width:10;height:20" coordorigin="2686,1126" coordsize="10,20" path="m2686,1145l2696,1145,2696,1126,2686,1126,2686,1145xe" filled="true" fillcolor="#000000" stroked="false">
                <v:path arrowok="t"/>
                <v:fill type="solid"/>
              </v:shape>
            </v:group>
            <v:group style="position:absolute;left:2686;top:1145;width:10;height:20" coordorigin="2686,1145" coordsize="10,20">
              <v:shape style="position:absolute;left:2686;top:1145;width:10;height:20" coordorigin="2686,1145" coordsize="10,20" path="m2686,1164l2696,1164,2696,1145,2686,1145,2686,1164xe" filled="true" fillcolor="#000000" stroked="false">
                <v:path arrowok="t"/>
                <v:fill type="solid"/>
              </v:shape>
            </v:group>
            <v:group style="position:absolute;left:2686;top:1164;width:10;height:20" coordorigin="2686,1164" coordsize="10,20">
              <v:shape style="position:absolute;left:2686;top:1164;width:10;height:20" coordorigin="2686,1164" coordsize="10,20" path="m2686,1183l2696,1183,2696,1164,2686,1164,2686,1183xe" filled="true" fillcolor="#000000" stroked="false">
                <v:path arrowok="t"/>
                <v:fill type="solid"/>
              </v:shape>
            </v:group>
            <v:group style="position:absolute;left:2686;top:1183;width:10;height:20" coordorigin="2686,1183" coordsize="10,20">
              <v:shape style="position:absolute;left:2686;top:1183;width:10;height:20" coordorigin="2686,1183" coordsize="10,20" path="m2686,1202l2696,1202,2696,1183,2686,1183,2686,1202xe" filled="true" fillcolor="#000000" stroked="false">
                <v:path arrowok="t"/>
                <v:fill type="solid"/>
              </v:shape>
            </v:group>
            <v:group style="position:absolute;left:2686;top:1202;width:10;height:20" coordorigin="2686,1202" coordsize="10,20">
              <v:shape style="position:absolute;left:2686;top:1202;width:10;height:20" coordorigin="2686,1202" coordsize="10,20" path="m2686,1222l2696,1222,2696,1202,2686,1202,2686,1222xe" filled="true" fillcolor="#000000" stroked="false">
                <v:path arrowok="t"/>
                <v:fill type="solid"/>
              </v:shape>
            </v:group>
            <v:group style="position:absolute;left:2686;top:1222;width:10;height:20" coordorigin="2686,1222" coordsize="10,20">
              <v:shape style="position:absolute;left:2686;top:1222;width:10;height:20" coordorigin="2686,1222" coordsize="10,20" path="m2686,1241l2696,1241,2696,1222,2686,1222,2686,1241xe" filled="true" fillcolor="#000000" stroked="false">
                <v:path arrowok="t"/>
                <v:fill type="solid"/>
              </v:shape>
            </v:group>
            <v:group style="position:absolute;left:2686;top:1241;width:10;height:20" coordorigin="2686,1241" coordsize="10,20">
              <v:shape style="position:absolute;left:2686;top:1241;width:10;height:20" coordorigin="2686,1241" coordsize="10,20" path="m2686,1260l2696,1260,2696,1241,2686,1241,2686,1260xe" filled="true" fillcolor="#000000" stroked="false">
                <v:path arrowok="t"/>
                <v:fill type="solid"/>
              </v:shape>
            </v:group>
            <v:group style="position:absolute;left:2686;top:1260;width:10;height:20" coordorigin="2686,1260" coordsize="10,20">
              <v:shape style="position:absolute;left:2686;top:1260;width:10;height:20" coordorigin="2686,1260" coordsize="10,20" path="m2686,1279l2696,1279,2696,1260,2686,1260,2686,1279xe" filled="true" fillcolor="#000000" stroked="false">
                <v:path arrowok="t"/>
                <v:fill type="solid"/>
              </v:shape>
            </v:group>
            <v:group style="position:absolute;left:2686;top:1279;width:10;height:20" coordorigin="2686,1279" coordsize="10,20">
              <v:shape style="position:absolute;left:2686;top:1279;width:10;height:20" coordorigin="2686,1279" coordsize="10,20" path="m2686,1298l2696,1298,2696,1279,2686,1279,2686,1298xe" filled="true" fillcolor="#000000" stroked="false">
                <v:path arrowok="t"/>
                <v:fill type="solid"/>
              </v:shape>
            </v:group>
            <v:group style="position:absolute;left:2686;top:1298;width:10;height:20" coordorigin="2686,1298" coordsize="10,20">
              <v:shape style="position:absolute;left:2686;top:1298;width:10;height:20" coordorigin="2686,1298" coordsize="10,20" path="m2686,1318l2696,1318,2696,1298,2686,1298,2686,1318xe" filled="true" fillcolor="#000000" stroked="false">
                <v:path arrowok="t"/>
                <v:fill type="solid"/>
              </v:shape>
            </v:group>
            <v:group style="position:absolute;left:2686;top:1318;width:10;height:20" coordorigin="2686,1318" coordsize="10,20">
              <v:shape style="position:absolute;left:2686;top:1318;width:10;height:20" coordorigin="2686,1318" coordsize="10,20" path="m2686,1337l2696,1337,2696,1318,2686,1318,2686,1337xe" filled="true" fillcolor="#000000" stroked="false">
                <v:path arrowok="t"/>
                <v:fill type="solid"/>
              </v:shape>
            </v:group>
            <v:group style="position:absolute;left:2686;top:1337;width:10;height:20" coordorigin="2686,1337" coordsize="10,20">
              <v:shape style="position:absolute;left:2686;top:1337;width:10;height:20" coordorigin="2686,1337" coordsize="10,20" path="m2686,1356l2696,1356,2696,1337,2686,1337,2686,1356xe" filled="true" fillcolor="#000000" stroked="false">
                <v:path arrowok="t"/>
                <v:fill type="solid"/>
              </v:shape>
            </v:group>
            <v:group style="position:absolute;left:2686;top:1356;width:10;height:20" coordorigin="2686,1356" coordsize="10,20">
              <v:shape style="position:absolute;left:2686;top:1356;width:10;height:20" coordorigin="2686,1356" coordsize="10,20" path="m2686,1375l2696,1375,2696,1356,2686,1356,2686,1375xe" filled="true" fillcolor="#000000" stroked="false">
                <v:path arrowok="t"/>
                <v:fill type="solid"/>
              </v:shape>
            </v:group>
            <v:group style="position:absolute;left:2686;top:1375;width:10;height:20" coordorigin="2686,1375" coordsize="10,20">
              <v:shape style="position:absolute;left:2686;top:1375;width:10;height:20" coordorigin="2686,1375" coordsize="10,20" path="m2686,1394l2696,1394,2696,1375,2686,1375,2686,1394xe" filled="true" fillcolor="#000000" stroked="false">
                <v:path arrowok="t"/>
                <v:fill type="solid"/>
              </v:shape>
            </v:group>
            <v:group style="position:absolute;left:2686;top:1394;width:10;height:20" coordorigin="2686,1394" coordsize="10,20">
              <v:shape style="position:absolute;left:2686;top:1394;width:10;height:20" coordorigin="2686,1394" coordsize="10,20" path="m2686,1414l2696,1414,2696,1394,2686,1394,2686,1414xe" filled="true" fillcolor="#000000" stroked="false">
                <v:path arrowok="t"/>
                <v:fill type="solid"/>
              </v:shape>
            </v:group>
            <v:group style="position:absolute;left:2686;top:1414;width:10;height:20" coordorigin="2686,1414" coordsize="10,20">
              <v:shape style="position:absolute;left:2686;top:1414;width:10;height:20" coordorigin="2686,1414" coordsize="10,20" path="m2686,1433l2696,1433,2696,1414,2686,1414,2686,1433xe" filled="true" fillcolor="#000000" stroked="false">
                <v:path arrowok="t"/>
                <v:fill type="solid"/>
              </v:shape>
            </v:group>
            <v:group style="position:absolute;left:2686;top:1433;width:10;height:20" coordorigin="2686,1433" coordsize="10,20">
              <v:shape style="position:absolute;left:2686;top:1433;width:10;height:20" coordorigin="2686,1433" coordsize="10,20" path="m2686,1452l2696,1452,2696,1433,2686,1433,2686,1452xe" filled="true" fillcolor="#000000" stroked="false">
                <v:path arrowok="t"/>
                <v:fill type="solid"/>
              </v:shape>
            </v:group>
            <v:group style="position:absolute;left:2686;top:1452;width:10;height:20" coordorigin="2686,1452" coordsize="10,20">
              <v:shape style="position:absolute;left:2686;top:1452;width:10;height:20" coordorigin="2686,1452" coordsize="10,20" path="m2686,1471l2696,1471,2696,1452,2686,1452,2686,1471xe" filled="true" fillcolor="#000000" stroked="false">
                <v:path arrowok="t"/>
                <v:fill type="solid"/>
              </v:shape>
            </v:group>
            <v:group style="position:absolute;left:2686;top:1471;width:10;height:20" coordorigin="2686,1471" coordsize="10,20">
              <v:shape style="position:absolute;left:2686;top:1471;width:10;height:20" coordorigin="2686,1471" coordsize="10,20" path="m2686,1490l2696,1490,2696,1471,2686,1471,2686,1490xe" filled="true" fillcolor="#000000" stroked="false">
                <v:path arrowok="t"/>
                <v:fill type="solid"/>
              </v:shape>
            </v:group>
            <v:group style="position:absolute;left:2686;top:1490;width:10;height:20" coordorigin="2686,1490" coordsize="10,20">
              <v:shape style="position:absolute;left:2686;top:1490;width:10;height:20" coordorigin="2686,1490" coordsize="10,20" path="m2686,1510l2696,1510,2696,1490,2686,1490,2686,1510xe" filled="true" fillcolor="#000000" stroked="false">
                <v:path arrowok="t"/>
                <v:fill type="solid"/>
              </v:shape>
            </v:group>
            <v:group style="position:absolute;left:2686;top:1510;width:10;height:20" coordorigin="2686,1510" coordsize="10,20">
              <v:shape style="position:absolute;left:2686;top:1510;width:10;height:20" coordorigin="2686,1510" coordsize="10,20" path="m2686,1529l2696,1529,2696,1510,2686,1510,2686,1529xe" filled="true" fillcolor="#000000" stroked="false">
                <v:path arrowok="t"/>
                <v:fill type="solid"/>
              </v:shape>
            </v:group>
            <v:group style="position:absolute;left:2686;top:1529;width:10;height:20" coordorigin="2686,1529" coordsize="10,20">
              <v:shape style="position:absolute;left:2686;top:1529;width:10;height:20" coordorigin="2686,1529" coordsize="10,20" path="m2686,1548l2696,1548,2696,1529,2686,1529,2686,1548xe" filled="true" fillcolor="#000000" stroked="false">
                <v:path arrowok="t"/>
                <v:fill type="solid"/>
              </v:shape>
            </v:group>
            <v:group style="position:absolute;left:3394;top:799;width:10;height:20" coordorigin="3394,799" coordsize="10,20">
              <v:shape style="position:absolute;left:3394;top:799;width:10;height:20" coordorigin="3394,799" coordsize="10,20" path="m3394,818l3404,818,3404,799,3394,799,3394,818xe" filled="true" fillcolor="#000000" stroked="false">
                <v:path arrowok="t"/>
                <v:fill type="solid"/>
              </v:shape>
            </v:group>
            <v:group style="position:absolute;left:3394;top:818;width:10;height:20" coordorigin="3394,818" coordsize="10,20">
              <v:shape style="position:absolute;left:3394;top:818;width:10;height:20" coordorigin="3394,818" coordsize="10,20" path="m3394,838l3404,838,3404,818,3394,818,3394,838xe" filled="true" fillcolor="#000000" stroked="false">
                <v:path arrowok="t"/>
                <v:fill type="solid"/>
              </v:shape>
            </v:group>
            <v:group style="position:absolute;left:3394;top:838;width:10;height:20" coordorigin="3394,838" coordsize="10,20">
              <v:shape style="position:absolute;left:3394;top:838;width:10;height:20" coordorigin="3394,838" coordsize="10,20" path="m3394,857l3404,857,3404,838,3394,838,3394,857xe" filled="true" fillcolor="#000000" stroked="false">
                <v:path arrowok="t"/>
                <v:fill type="solid"/>
              </v:shape>
            </v:group>
            <v:group style="position:absolute;left:3394;top:857;width:10;height:20" coordorigin="3394,857" coordsize="10,20">
              <v:shape style="position:absolute;left:3394;top:857;width:10;height:20" coordorigin="3394,857" coordsize="10,20" path="m3394,876l3404,876,3404,857,3394,857,3394,876xe" filled="true" fillcolor="#000000" stroked="false">
                <v:path arrowok="t"/>
                <v:fill type="solid"/>
              </v:shape>
            </v:group>
            <v:group style="position:absolute;left:3394;top:876;width:10;height:20" coordorigin="3394,876" coordsize="10,20">
              <v:shape style="position:absolute;left:3394;top:876;width:10;height:20" coordorigin="3394,876" coordsize="10,20" path="m3394,895l3404,895,3404,876,3394,876,3394,895xe" filled="true" fillcolor="#000000" stroked="false">
                <v:path arrowok="t"/>
                <v:fill type="solid"/>
              </v:shape>
            </v:group>
            <v:group style="position:absolute;left:3394;top:895;width:10;height:20" coordorigin="3394,895" coordsize="10,20">
              <v:shape style="position:absolute;left:3394;top:895;width:10;height:20" coordorigin="3394,895" coordsize="10,20" path="m3394,914l3404,914,3404,895,3394,895,3394,914xe" filled="true" fillcolor="#000000" stroked="false">
                <v:path arrowok="t"/>
                <v:fill type="solid"/>
              </v:shape>
            </v:group>
            <v:group style="position:absolute;left:3394;top:914;width:10;height:20" coordorigin="3394,914" coordsize="10,20">
              <v:shape style="position:absolute;left:3394;top:914;width:10;height:20" coordorigin="3394,914" coordsize="10,20" path="m3394,934l3404,934,3404,914,3394,914,3394,934xe" filled="true" fillcolor="#000000" stroked="false">
                <v:path arrowok="t"/>
                <v:fill type="solid"/>
              </v:shape>
            </v:group>
            <v:group style="position:absolute;left:3394;top:934;width:10;height:20" coordorigin="3394,934" coordsize="10,20">
              <v:shape style="position:absolute;left:3394;top:934;width:10;height:20" coordorigin="3394,934" coordsize="10,20" path="m3394,953l3404,953,3404,934,3394,934,3394,953xe" filled="true" fillcolor="#000000" stroked="false">
                <v:path arrowok="t"/>
                <v:fill type="solid"/>
              </v:shape>
            </v:group>
            <v:group style="position:absolute;left:3394;top:953;width:10;height:20" coordorigin="3394,953" coordsize="10,20">
              <v:shape style="position:absolute;left:3394;top:953;width:10;height:20" coordorigin="3394,953" coordsize="10,20" path="m3394,972l3404,972,3404,953,3394,953,3394,972xe" filled="true" fillcolor="#000000" stroked="false">
                <v:path arrowok="t"/>
                <v:fill type="solid"/>
              </v:shape>
            </v:group>
            <v:group style="position:absolute;left:3394;top:972;width:10;height:20" coordorigin="3394,972" coordsize="10,20">
              <v:shape style="position:absolute;left:3394;top:972;width:10;height:20" coordorigin="3394,972" coordsize="10,20" path="m3394,991l3404,991,3404,972,3394,972,3394,991xe" filled="true" fillcolor="#000000" stroked="false">
                <v:path arrowok="t"/>
                <v:fill type="solid"/>
              </v:shape>
            </v:group>
            <v:group style="position:absolute;left:3394;top:991;width:10;height:20" coordorigin="3394,991" coordsize="10,20">
              <v:shape style="position:absolute;left:3394;top:991;width:10;height:20" coordorigin="3394,991" coordsize="10,20" path="m3394,1010l3404,1010,3404,991,3394,991,3394,1010xe" filled="true" fillcolor="#000000" stroked="false">
                <v:path arrowok="t"/>
                <v:fill type="solid"/>
              </v:shape>
            </v:group>
            <v:group style="position:absolute;left:3394;top:1010;width:10;height:20" coordorigin="3394,1010" coordsize="10,20">
              <v:shape style="position:absolute;left:3394;top:1010;width:10;height:20" coordorigin="3394,1010" coordsize="10,20" path="m3394,1030l3404,1030,3404,1010,3394,1010,3394,1030xe" filled="true" fillcolor="#000000" stroked="false">
                <v:path arrowok="t"/>
                <v:fill type="solid"/>
              </v:shape>
            </v:group>
            <v:group style="position:absolute;left:3394;top:1030;width:10;height:20" coordorigin="3394,1030" coordsize="10,20">
              <v:shape style="position:absolute;left:3394;top:1030;width:10;height:20" coordorigin="3394,1030" coordsize="10,20" path="m3394,1049l3404,1049,3404,1030,3394,1030,3394,1049xe" filled="true" fillcolor="#000000" stroked="false">
                <v:path arrowok="t"/>
                <v:fill type="solid"/>
              </v:shape>
            </v:group>
            <v:group style="position:absolute;left:3394;top:1049;width:10;height:20" coordorigin="3394,1049" coordsize="10,20">
              <v:shape style="position:absolute;left:3394;top:1049;width:10;height:20" coordorigin="3394,1049" coordsize="10,20" path="m3394,1068l3404,1068,3404,1049,3394,1049,3394,1068xe" filled="true" fillcolor="#000000" stroked="false">
                <v:path arrowok="t"/>
                <v:fill type="solid"/>
              </v:shape>
            </v:group>
            <v:group style="position:absolute;left:3394;top:1068;width:10;height:20" coordorigin="3394,1068" coordsize="10,20">
              <v:shape style="position:absolute;left:3394;top:1068;width:10;height:20" coordorigin="3394,1068" coordsize="10,20" path="m3394,1087l3404,1087,3404,1068,3394,1068,3394,1087xe" filled="true" fillcolor="#000000" stroked="false">
                <v:path arrowok="t"/>
                <v:fill type="solid"/>
              </v:shape>
            </v:group>
            <v:group style="position:absolute;left:3394;top:1087;width:10;height:20" coordorigin="3394,1087" coordsize="10,20">
              <v:shape style="position:absolute;left:3394;top:1087;width:10;height:20" coordorigin="3394,1087" coordsize="10,20" path="m3394,1106l3404,1106,3404,1087,3394,1087,3394,1106xe" filled="true" fillcolor="#000000" stroked="false">
                <v:path arrowok="t"/>
                <v:fill type="solid"/>
              </v:shape>
            </v:group>
            <v:group style="position:absolute;left:3394;top:1106;width:10;height:20" coordorigin="3394,1106" coordsize="10,20">
              <v:shape style="position:absolute;left:3394;top:1106;width:10;height:20" coordorigin="3394,1106" coordsize="10,20" path="m3394,1126l3404,1126,3404,1106,3394,1106,3394,1126xe" filled="true" fillcolor="#000000" stroked="false">
                <v:path arrowok="t"/>
                <v:fill type="solid"/>
              </v:shape>
            </v:group>
            <v:group style="position:absolute;left:3394;top:1126;width:10;height:20" coordorigin="3394,1126" coordsize="10,20">
              <v:shape style="position:absolute;left:3394;top:1126;width:10;height:20" coordorigin="3394,1126" coordsize="10,20" path="m3394,1145l3404,1145,3404,1126,3394,1126,3394,1145xe" filled="true" fillcolor="#000000" stroked="false">
                <v:path arrowok="t"/>
                <v:fill type="solid"/>
              </v:shape>
            </v:group>
            <v:group style="position:absolute;left:3394;top:1145;width:10;height:20" coordorigin="3394,1145" coordsize="10,20">
              <v:shape style="position:absolute;left:3394;top:1145;width:10;height:20" coordorigin="3394,1145" coordsize="10,20" path="m3394,1164l3404,1164,3404,1145,3394,1145,3394,1164xe" filled="true" fillcolor="#000000" stroked="false">
                <v:path arrowok="t"/>
                <v:fill type="solid"/>
              </v:shape>
            </v:group>
            <v:group style="position:absolute;left:3394;top:1164;width:10;height:20" coordorigin="3394,1164" coordsize="10,20">
              <v:shape style="position:absolute;left:3394;top:1164;width:10;height:20" coordorigin="3394,1164" coordsize="10,20" path="m3394,1183l3404,1183,3404,1164,3394,1164,3394,1183xe" filled="true" fillcolor="#000000" stroked="false">
                <v:path arrowok="t"/>
                <v:fill type="solid"/>
              </v:shape>
            </v:group>
            <v:group style="position:absolute;left:3394;top:1183;width:10;height:20" coordorigin="3394,1183" coordsize="10,20">
              <v:shape style="position:absolute;left:3394;top:1183;width:10;height:20" coordorigin="3394,1183" coordsize="10,20" path="m3394,1202l3404,1202,3404,1183,3394,1183,3394,1202xe" filled="true" fillcolor="#000000" stroked="false">
                <v:path arrowok="t"/>
                <v:fill type="solid"/>
              </v:shape>
            </v:group>
            <v:group style="position:absolute;left:3394;top:1202;width:10;height:20" coordorigin="3394,1202" coordsize="10,20">
              <v:shape style="position:absolute;left:3394;top:1202;width:10;height:20" coordorigin="3394,1202" coordsize="10,20" path="m3394,1222l3404,1222,3404,1202,3394,1202,3394,1222xe" filled="true" fillcolor="#000000" stroked="false">
                <v:path arrowok="t"/>
                <v:fill type="solid"/>
              </v:shape>
            </v:group>
            <v:group style="position:absolute;left:3394;top:1222;width:10;height:20" coordorigin="3394,1222" coordsize="10,20">
              <v:shape style="position:absolute;left:3394;top:1222;width:10;height:20" coordorigin="3394,1222" coordsize="10,20" path="m3394,1241l3404,1241,3404,1222,3394,1222,3394,1241xe" filled="true" fillcolor="#000000" stroked="false">
                <v:path arrowok="t"/>
                <v:fill type="solid"/>
              </v:shape>
            </v:group>
            <v:group style="position:absolute;left:3394;top:1241;width:10;height:20" coordorigin="3394,1241" coordsize="10,20">
              <v:shape style="position:absolute;left:3394;top:1241;width:10;height:20" coordorigin="3394,1241" coordsize="10,20" path="m3394,1260l3404,1260,3404,1241,3394,1241,3394,1260xe" filled="true" fillcolor="#000000" stroked="false">
                <v:path arrowok="t"/>
                <v:fill type="solid"/>
              </v:shape>
            </v:group>
            <v:group style="position:absolute;left:3394;top:1260;width:10;height:20" coordorigin="3394,1260" coordsize="10,20">
              <v:shape style="position:absolute;left:3394;top:1260;width:10;height:20" coordorigin="3394,1260" coordsize="10,20" path="m3394,1279l3404,1279,3404,1260,3394,1260,3394,1279xe" filled="true" fillcolor="#000000" stroked="false">
                <v:path arrowok="t"/>
                <v:fill type="solid"/>
              </v:shape>
            </v:group>
            <v:group style="position:absolute;left:3394;top:1279;width:10;height:20" coordorigin="3394,1279" coordsize="10,20">
              <v:shape style="position:absolute;left:3394;top:1279;width:10;height:20" coordorigin="3394,1279" coordsize="10,20" path="m3394,1298l3404,1298,3404,1279,3394,1279,3394,1298xe" filled="true" fillcolor="#000000" stroked="false">
                <v:path arrowok="t"/>
                <v:fill type="solid"/>
              </v:shape>
            </v:group>
            <v:group style="position:absolute;left:3394;top:1298;width:10;height:20" coordorigin="3394,1298" coordsize="10,20">
              <v:shape style="position:absolute;left:3394;top:1298;width:10;height:20" coordorigin="3394,1298" coordsize="10,20" path="m3394,1318l3404,1318,3404,1298,3394,1298,3394,1318xe" filled="true" fillcolor="#000000" stroked="false">
                <v:path arrowok="t"/>
                <v:fill type="solid"/>
              </v:shape>
            </v:group>
            <v:group style="position:absolute;left:3394;top:1318;width:10;height:20" coordorigin="3394,1318" coordsize="10,20">
              <v:shape style="position:absolute;left:3394;top:1318;width:10;height:20" coordorigin="3394,1318" coordsize="10,20" path="m3394,1337l3404,1337,3404,1318,3394,1318,3394,1337xe" filled="true" fillcolor="#000000" stroked="false">
                <v:path arrowok="t"/>
                <v:fill type="solid"/>
              </v:shape>
            </v:group>
            <v:group style="position:absolute;left:3394;top:1337;width:10;height:20" coordorigin="3394,1337" coordsize="10,20">
              <v:shape style="position:absolute;left:3394;top:1337;width:10;height:20" coordorigin="3394,1337" coordsize="10,20" path="m3394,1356l3404,1356,3404,1337,3394,1337,3394,1356xe" filled="true" fillcolor="#000000" stroked="false">
                <v:path arrowok="t"/>
                <v:fill type="solid"/>
              </v:shape>
            </v:group>
            <v:group style="position:absolute;left:3394;top:1356;width:10;height:20" coordorigin="3394,1356" coordsize="10,20">
              <v:shape style="position:absolute;left:3394;top:1356;width:10;height:20" coordorigin="3394,1356" coordsize="10,20" path="m3394,1375l3404,1375,3404,1356,3394,1356,3394,1375xe" filled="true" fillcolor="#000000" stroked="false">
                <v:path arrowok="t"/>
                <v:fill type="solid"/>
              </v:shape>
            </v:group>
            <v:group style="position:absolute;left:3394;top:1375;width:10;height:20" coordorigin="3394,1375" coordsize="10,20">
              <v:shape style="position:absolute;left:3394;top:1375;width:10;height:20" coordorigin="3394,1375" coordsize="10,20" path="m3394,1394l3404,1394,3404,1375,3394,1375,3394,1394xe" filled="true" fillcolor="#000000" stroked="false">
                <v:path arrowok="t"/>
                <v:fill type="solid"/>
              </v:shape>
            </v:group>
            <v:group style="position:absolute;left:3394;top:1394;width:10;height:20" coordorigin="3394,1394" coordsize="10,20">
              <v:shape style="position:absolute;left:3394;top:1394;width:10;height:20" coordorigin="3394,1394" coordsize="10,20" path="m3394,1414l3404,1414,3404,1394,3394,1394,3394,1414xe" filled="true" fillcolor="#000000" stroked="false">
                <v:path arrowok="t"/>
                <v:fill type="solid"/>
              </v:shape>
            </v:group>
            <v:group style="position:absolute;left:3394;top:1414;width:10;height:20" coordorigin="3394,1414" coordsize="10,20">
              <v:shape style="position:absolute;left:3394;top:1414;width:10;height:20" coordorigin="3394,1414" coordsize="10,20" path="m3394,1433l3404,1433,3404,1414,3394,1414,3394,1433xe" filled="true" fillcolor="#000000" stroked="false">
                <v:path arrowok="t"/>
                <v:fill type="solid"/>
              </v:shape>
            </v:group>
            <v:group style="position:absolute;left:3394;top:1433;width:10;height:20" coordorigin="3394,1433" coordsize="10,20">
              <v:shape style="position:absolute;left:3394;top:1433;width:10;height:20" coordorigin="3394,1433" coordsize="10,20" path="m3394,1452l3404,1452,3404,1433,3394,1433,3394,1452xe" filled="true" fillcolor="#000000" stroked="false">
                <v:path arrowok="t"/>
                <v:fill type="solid"/>
              </v:shape>
            </v:group>
            <v:group style="position:absolute;left:3394;top:1452;width:10;height:20" coordorigin="3394,1452" coordsize="10,20">
              <v:shape style="position:absolute;left:3394;top:1452;width:10;height:20" coordorigin="3394,1452" coordsize="10,20" path="m3394,1471l3404,1471,3404,1452,3394,1452,3394,1471xe" filled="true" fillcolor="#000000" stroked="false">
                <v:path arrowok="t"/>
                <v:fill type="solid"/>
              </v:shape>
            </v:group>
            <v:group style="position:absolute;left:3394;top:1471;width:10;height:20" coordorigin="3394,1471" coordsize="10,20">
              <v:shape style="position:absolute;left:3394;top:1471;width:10;height:20" coordorigin="3394,1471" coordsize="10,20" path="m3394,1490l3404,1490,3404,1471,3394,1471,3394,1490xe" filled="true" fillcolor="#000000" stroked="false">
                <v:path arrowok="t"/>
                <v:fill type="solid"/>
              </v:shape>
            </v:group>
            <v:group style="position:absolute;left:3394;top:1490;width:10;height:20" coordorigin="3394,1490" coordsize="10,20">
              <v:shape style="position:absolute;left:3394;top:1490;width:10;height:20" coordorigin="3394,1490" coordsize="10,20" path="m3394,1510l3404,1510,3404,1490,3394,1490,3394,1510xe" filled="true" fillcolor="#000000" stroked="false">
                <v:path arrowok="t"/>
                <v:fill type="solid"/>
              </v:shape>
            </v:group>
            <v:group style="position:absolute;left:3394;top:1510;width:10;height:20" coordorigin="3394,1510" coordsize="10,20">
              <v:shape style="position:absolute;left:3394;top:1510;width:10;height:20" coordorigin="3394,1510" coordsize="10,20" path="m3394,1529l3404,1529,3404,1510,3394,1510,3394,1529xe" filled="true" fillcolor="#000000" stroked="false">
                <v:path arrowok="t"/>
                <v:fill type="solid"/>
              </v:shape>
            </v:group>
            <v:group style="position:absolute;left:3394;top:1529;width:10;height:20" coordorigin="3394,1529" coordsize="10,20">
              <v:shape style="position:absolute;left:3394;top:1529;width:10;height:20" coordorigin="3394,1529" coordsize="10,20" path="m3394,1548l3404,1548,3404,1529,3394,1529,3394,1548xe" filled="true" fillcolor="#000000" stroked="false">
                <v:path arrowok="t"/>
                <v:fill type="solid"/>
              </v:shape>
            </v:group>
            <v:group style="position:absolute;left:4527;top:799;width:10;height:20" coordorigin="4527,799" coordsize="10,20">
              <v:shape style="position:absolute;left:4527;top:799;width:10;height:20" coordorigin="4527,799" coordsize="10,20" path="m4527,818l4537,818,4537,799,4527,799,4527,818xe" filled="true" fillcolor="#000000" stroked="false">
                <v:path arrowok="t"/>
                <v:fill type="solid"/>
              </v:shape>
            </v:group>
            <v:group style="position:absolute;left:4527;top:818;width:10;height:20" coordorigin="4527,818" coordsize="10,20">
              <v:shape style="position:absolute;left:4527;top:818;width:10;height:20" coordorigin="4527,818" coordsize="10,20" path="m4527,838l4537,838,4537,818,4527,818,4527,838xe" filled="true" fillcolor="#000000" stroked="false">
                <v:path arrowok="t"/>
                <v:fill type="solid"/>
              </v:shape>
            </v:group>
            <v:group style="position:absolute;left:4527;top:838;width:10;height:20" coordorigin="4527,838" coordsize="10,20">
              <v:shape style="position:absolute;left:4527;top:838;width:10;height:20" coordorigin="4527,838" coordsize="10,20" path="m4527,857l4537,857,4537,838,4527,838,4527,857xe" filled="true" fillcolor="#000000" stroked="false">
                <v:path arrowok="t"/>
                <v:fill type="solid"/>
              </v:shape>
            </v:group>
            <v:group style="position:absolute;left:4527;top:857;width:10;height:20" coordorigin="4527,857" coordsize="10,20">
              <v:shape style="position:absolute;left:4527;top:857;width:10;height:20" coordorigin="4527,857" coordsize="10,20" path="m4527,876l4537,876,4537,857,4527,857,4527,876xe" filled="true" fillcolor="#000000" stroked="false">
                <v:path arrowok="t"/>
                <v:fill type="solid"/>
              </v:shape>
            </v:group>
            <v:group style="position:absolute;left:4527;top:876;width:10;height:20" coordorigin="4527,876" coordsize="10,20">
              <v:shape style="position:absolute;left:4527;top:876;width:10;height:20" coordorigin="4527,876" coordsize="10,20" path="m4527,895l4537,895,4537,876,4527,876,4527,895xe" filled="true" fillcolor="#000000" stroked="false">
                <v:path arrowok="t"/>
                <v:fill type="solid"/>
              </v:shape>
            </v:group>
            <v:group style="position:absolute;left:4527;top:895;width:10;height:20" coordorigin="4527,895" coordsize="10,20">
              <v:shape style="position:absolute;left:4527;top:895;width:10;height:20" coordorigin="4527,895" coordsize="10,20" path="m4527,914l4537,914,4537,895,4527,895,4527,914xe" filled="true" fillcolor="#000000" stroked="false">
                <v:path arrowok="t"/>
                <v:fill type="solid"/>
              </v:shape>
            </v:group>
            <v:group style="position:absolute;left:4527;top:914;width:10;height:20" coordorigin="4527,914" coordsize="10,20">
              <v:shape style="position:absolute;left:4527;top:914;width:10;height:20" coordorigin="4527,914" coordsize="10,20" path="m4527,934l4537,934,4537,914,4527,914,4527,934xe" filled="true" fillcolor="#000000" stroked="false">
                <v:path arrowok="t"/>
                <v:fill type="solid"/>
              </v:shape>
            </v:group>
            <v:group style="position:absolute;left:4527;top:934;width:10;height:20" coordorigin="4527,934" coordsize="10,20">
              <v:shape style="position:absolute;left:4527;top:934;width:10;height:20" coordorigin="4527,934" coordsize="10,20" path="m4527,953l4537,953,4537,934,4527,934,4527,953xe" filled="true" fillcolor="#000000" stroked="false">
                <v:path arrowok="t"/>
                <v:fill type="solid"/>
              </v:shape>
            </v:group>
            <v:group style="position:absolute;left:4527;top:953;width:10;height:20" coordorigin="4527,953" coordsize="10,20">
              <v:shape style="position:absolute;left:4527;top:953;width:10;height:20" coordorigin="4527,953" coordsize="10,20" path="m4527,972l4537,972,4537,953,4527,953,4527,972xe" filled="true" fillcolor="#000000" stroked="false">
                <v:path arrowok="t"/>
                <v:fill type="solid"/>
              </v:shape>
            </v:group>
            <v:group style="position:absolute;left:4527;top:972;width:10;height:20" coordorigin="4527,972" coordsize="10,20">
              <v:shape style="position:absolute;left:4527;top:972;width:10;height:20" coordorigin="4527,972" coordsize="10,20" path="m4527,991l4537,991,4537,972,4527,972,4527,991xe" filled="true" fillcolor="#000000" stroked="false">
                <v:path arrowok="t"/>
                <v:fill type="solid"/>
              </v:shape>
            </v:group>
            <v:group style="position:absolute;left:4527;top:991;width:10;height:20" coordorigin="4527,991" coordsize="10,20">
              <v:shape style="position:absolute;left:4527;top:991;width:10;height:20" coordorigin="4527,991" coordsize="10,20" path="m4527,1010l4537,1010,4537,991,4527,991,4527,1010xe" filled="true" fillcolor="#000000" stroked="false">
                <v:path arrowok="t"/>
                <v:fill type="solid"/>
              </v:shape>
            </v:group>
            <v:group style="position:absolute;left:4527;top:1010;width:10;height:20" coordorigin="4527,1010" coordsize="10,20">
              <v:shape style="position:absolute;left:4527;top:1010;width:10;height:20" coordorigin="4527,1010" coordsize="10,20" path="m4527,1030l4537,1030,4537,1010,4527,1010,4527,1030xe" filled="true" fillcolor="#000000" stroked="false">
                <v:path arrowok="t"/>
                <v:fill type="solid"/>
              </v:shape>
            </v:group>
            <v:group style="position:absolute;left:4527;top:1030;width:10;height:20" coordorigin="4527,1030" coordsize="10,20">
              <v:shape style="position:absolute;left:4527;top:1030;width:10;height:20" coordorigin="4527,1030" coordsize="10,20" path="m4527,1049l4537,1049,4537,1030,4527,1030,4527,1049xe" filled="true" fillcolor="#000000" stroked="false">
                <v:path arrowok="t"/>
                <v:fill type="solid"/>
              </v:shape>
            </v:group>
            <v:group style="position:absolute;left:4527;top:1049;width:10;height:20" coordorigin="4527,1049" coordsize="10,20">
              <v:shape style="position:absolute;left:4527;top:1049;width:10;height:20" coordorigin="4527,1049" coordsize="10,20" path="m4527,1068l4537,1068,4537,1049,4527,1049,4527,1068xe" filled="true" fillcolor="#000000" stroked="false">
                <v:path arrowok="t"/>
                <v:fill type="solid"/>
              </v:shape>
            </v:group>
            <v:group style="position:absolute;left:4527;top:1068;width:10;height:20" coordorigin="4527,1068" coordsize="10,20">
              <v:shape style="position:absolute;left:4527;top:1068;width:10;height:20" coordorigin="4527,1068" coordsize="10,20" path="m4527,1087l4537,1087,4537,1068,4527,1068,4527,1087xe" filled="true" fillcolor="#000000" stroked="false">
                <v:path arrowok="t"/>
                <v:fill type="solid"/>
              </v:shape>
            </v:group>
            <v:group style="position:absolute;left:4527;top:1087;width:10;height:20" coordorigin="4527,1087" coordsize="10,20">
              <v:shape style="position:absolute;left:4527;top:1087;width:10;height:20" coordorigin="4527,1087" coordsize="10,20" path="m4527,1106l4537,1106,4537,1087,4527,1087,4527,1106xe" filled="true" fillcolor="#000000" stroked="false">
                <v:path arrowok="t"/>
                <v:fill type="solid"/>
              </v:shape>
            </v:group>
            <v:group style="position:absolute;left:4527;top:1106;width:10;height:20" coordorigin="4527,1106" coordsize="10,20">
              <v:shape style="position:absolute;left:4527;top:1106;width:10;height:20" coordorigin="4527,1106" coordsize="10,20" path="m4527,1126l4537,1126,4537,1106,4527,1106,4527,1126xe" filled="true" fillcolor="#000000" stroked="false">
                <v:path arrowok="t"/>
                <v:fill type="solid"/>
              </v:shape>
            </v:group>
            <v:group style="position:absolute;left:4527;top:1126;width:10;height:20" coordorigin="4527,1126" coordsize="10,20">
              <v:shape style="position:absolute;left:4527;top:1126;width:10;height:20" coordorigin="4527,1126" coordsize="10,20" path="m4527,1145l4537,1145,4537,1126,4527,1126,4527,1145xe" filled="true" fillcolor="#000000" stroked="false">
                <v:path arrowok="t"/>
                <v:fill type="solid"/>
              </v:shape>
            </v:group>
            <v:group style="position:absolute;left:4527;top:1145;width:10;height:20" coordorigin="4527,1145" coordsize="10,20">
              <v:shape style="position:absolute;left:4527;top:1145;width:10;height:20" coordorigin="4527,1145" coordsize="10,20" path="m4527,1164l4537,1164,4537,1145,4527,1145,4527,1164xe" filled="true" fillcolor="#000000" stroked="false">
                <v:path arrowok="t"/>
                <v:fill type="solid"/>
              </v:shape>
            </v:group>
            <v:group style="position:absolute;left:4527;top:1164;width:10;height:20" coordorigin="4527,1164" coordsize="10,20">
              <v:shape style="position:absolute;left:4527;top:1164;width:10;height:20" coordorigin="4527,1164" coordsize="10,20" path="m4527,1183l4537,1183,4537,1164,4527,1164,4527,1183xe" filled="true" fillcolor="#000000" stroked="false">
                <v:path arrowok="t"/>
                <v:fill type="solid"/>
              </v:shape>
            </v:group>
            <v:group style="position:absolute;left:4527;top:1183;width:10;height:20" coordorigin="4527,1183" coordsize="10,20">
              <v:shape style="position:absolute;left:4527;top:1183;width:10;height:20" coordorigin="4527,1183" coordsize="10,20" path="m4527,1202l4537,1202,4537,1183,4527,1183,4527,1202xe" filled="true" fillcolor="#000000" stroked="false">
                <v:path arrowok="t"/>
                <v:fill type="solid"/>
              </v:shape>
            </v:group>
            <v:group style="position:absolute;left:4527;top:1202;width:10;height:20" coordorigin="4527,1202" coordsize="10,20">
              <v:shape style="position:absolute;left:4527;top:1202;width:10;height:20" coordorigin="4527,1202" coordsize="10,20" path="m4527,1222l4537,1222,4537,1202,4527,1202,4527,1222xe" filled="true" fillcolor="#000000" stroked="false">
                <v:path arrowok="t"/>
                <v:fill type="solid"/>
              </v:shape>
            </v:group>
            <v:group style="position:absolute;left:4527;top:1222;width:10;height:20" coordorigin="4527,1222" coordsize="10,20">
              <v:shape style="position:absolute;left:4527;top:1222;width:10;height:20" coordorigin="4527,1222" coordsize="10,20" path="m4527,1241l4537,1241,4537,1222,4527,1222,4527,1241xe" filled="true" fillcolor="#000000" stroked="false">
                <v:path arrowok="t"/>
                <v:fill type="solid"/>
              </v:shape>
            </v:group>
            <v:group style="position:absolute;left:4527;top:1241;width:10;height:20" coordorigin="4527,1241" coordsize="10,20">
              <v:shape style="position:absolute;left:4527;top:1241;width:10;height:20" coordorigin="4527,1241" coordsize="10,20" path="m4527,1260l4537,1260,4537,1241,4527,1241,4527,1260xe" filled="true" fillcolor="#000000" stroked="false">
                <v:path arrowok="t"/>
                <v:fill type="solid"/>
              </v:shape>
            </v:group>
            <v:group style="position:absolute;left:4527;top:1260;width:10;height:20" coordorigin="4527,1260" coordsize="10,20">
              <v:shape style="position:absolute;left:4527;top:1260;width:10;height:20" coordorigin="4527,1260" coordsize="10,20" path="m4527,1279l4537,1279,4537,1260,4527,1260,4527,1279xe" filled="true" fillcolor="#000000" stroked="false">
                <v:path arrowok="t"/>
                <v:fill type="solid"/>
              </v:shape>
            </v:group>
            <v:group style="position:absolute;left:4527;top:1279;width:10;height:20" coordorigin="4527,1279" coordsize="10,20">
              <v:shape style="position:absolute;left:4527;top:1279;width:10;height:20" coordorigin="4527,1279" coordsize="10,20" path="m4527,1298l4537,1298,4537,1279,4527,1279,4527,1298xe" filled="true" fillcolor="#000000" stroked="false">
                <v:path arrowok="t"/>
                <v:fill type="solid"/>
              </v:shape>
            </v:group>
            <v:group style="position:absolute;left:4527;top:1298;width:10;height:20" coordorigin="4527,1298" coordsize="10,20">
              <v:shape style="position:absolute;left:4527;top:1298;width:10;height:20" coordorigin="4527,1298" coordsize="10,20" path="m4527,1318l4537,1318,4537,1298,4527,1298,4527,1318xe" filled="true" fillcolor="#000000" stroked="false">
                <v:path arrowok="t"/>
                <v:fill type="solid"/>
              </v:shape>
            </v:group>
            <v:group style="position:absolute;left:4527;top:1318;width:10;height:20" coordorigin="4527,1318" coordsize="10,20">
              <v:shape style="position:absolute;left:4527;top:1318;width:10;height:20" coordorigin="4527,1318" coordsize="10,20" path="m4527,1337l4537,1337,4537,1318,4527,1318,4527,1337xe" filled="true" fillcolor="#000000" stroked="false">
                <v:path arrowok="t"/>
                <v:fill type="solid"/>
              </v:shape>
            </v:group>
            <v:group style="position:absolute;left:4527;top:1337;width:10;height:20" coordorigin="4527,1337" coordsize="10,20">
              <v:shape style="position:absolute;left:4527;top:1337;width:10;height:20" coordorigin="4527,1337" coordsize="10,20" path="m4527,1356l4537,1356,4537,1337,4527,1337,4527,1356xe" filled="true" fillcolor="#000000" stroked="false">
                <v:path arrowok="t"/>
                <v:fill type="solid"/>
              </v:shape>
            </v:group>
            <v:group style="position:absolute;left:4527;top:1356;width:10;height:20" coordorigin="4527,1356" coordsize="10,20">
              <v:shape style="position:absolute;left:4527;top:1356;width:10;height:20" coordorigin="4527,1356" coordsize="10,20" path="m4527,1375l4537,1375,4537,1356,4527,1356,4527,1375xe" filled="true" fillcolor="#000000" stroked="false">
                <v:path arrowok="t"/>
                <v:fill type="solid"/>
              </v:shape>
            </v:group>
            <v:group style="position:absolute;left:4527;top:1375;width:10;height:20" coordorigin="4527,1375" coordsize="10,20">
              <v:shape style="position:absolute;left:4527;top:1375;width:10;height:20" coordorigin="4527,1375" coordsize="10,20" path="m4527,1394l4537,1394,4537,1375,4527,1375,4527,1394xe" filled="true" fillcolor="#000000" stroked="false">
                <v:path arrowok="t"/>
                <v:fill type="solid"/>
              </v:shape>
            </v:group>
            <v:group style="position:absolute;left:4527;top:1394;width:10;height:20" coordorigin="4527,1394" coordsize="10,20">
              <v:shape style="position:absolute;left:4527;top:1394;width:10;height:20" coordorigin="4527,1394" coordsize="10,20" path="m4527,1414l4537,1414,4537,1394,4527,1394,4527,1414xe" filled="true" fillcolor="#000000" stroked="false">
                <v:path arrowok="t"/>
                <v:fill type="solid"/>
              </v:shape>
            </v:group>
            <v:group style="position:absolute;left:4527;top:1414;width:10;height:20" coordorigin="4527,1414" coordsize="10,20">
              <v:shape style="position:absolute;left:4527;top:1414;width:10;height:20" coordorigin="4527,1414" coordsize="10,20" path="m4527,1433l4537,1433,4537,1414,4527,1414,4527,1433xe" filled="true" fillcolor="#000000" stroked="false">
                <v:path arrowok="t"/>
                <v:fill type="solid"/>
              </v:shape>
            </v:group>
            <v:group style="position:absolute;left:4527;top:1433;width:10;height:20" coordorigin="4527,1433" coordsize="10,20">
              <v:shape style="position:absolute;left:4527;top:1433;width:10;height:20" coordorigin="4527,1433" coordsize="10,20" path="m4527,1452l4537,1452,4537,1433,4527,1433,4527,1452xe" filled="true" fillcolor="#000000" stroked="false">
                <v:path arrowok="t"/>
                <v:fill type="solid"/>
              </v:shape>
            </v:group>
            <v:group style="position:absolute;left:4527;top:1452;width:10;height:20" coordorigin="4527,1452" coordsize="10,20">
              <v:shape style="position:absolute;left:4527;top:1452;width:10;height:20" coordorigin="4527,1452" coordsize="10,20" path="m4527,1471l4537,1471,4537,1452,4527,1452,4527,1471xe" filled="true" fillcolor="#000000" stroked="false">
                <v:path arrowok="t"/>
                <v:fill type="solid"/>
              </v:shape>
            </v:group>
            <v:group style="position:absolute;left:4527;top:1471;width:10;height:20" coordorigin="4527,1471" coordsize="10,20">
              <v:shape style="position:absolute;left:4527;top:1471;width:10;height:20" coordorigin="4527,1471" coordsize="10,20" path="m4527,1490l4537,1490,4537,1471,4527,1471,4527,1490xe" filled="true" fillcolor="#000000" stroked="false">
                <v:path arrowok="t"/>
                <v:fill type="solid"/>
              </v:shape>
            </v:group>
            <v:group style="position:absolute;left:4527;top:1490;width:10;height:20" coordorigin="4527,1490" coordsize="10,20">
              <v:shape style="position:absolute;left:4527;top:1490;width:10;height:20" coordorigin="4527,1490" coordsize="10,20" path="m4527,1510l4537,1510,4537,1490,4527,1490,4527,1510xe" filled="true" fillcolor="#000000" stroked="false">
                <v:path arrowok="t"/>
                <v:fill type="solid"/>
              </v:shape>
            </v:group>
            <v:group style="position:absolute;left:4527;top:1510;width:10;height:20" coordorigin="4527,1510" coordsize="10,20">
              <v:shape style="position:absolute;left:4527;top:1510;width:10;height:20" coordorigin="4527,1510" coordsize="10,20" path="m4527,1529l4537,1529,4537,1510,4527,1510,4527,1529xe" filled="true" fillcolor="#000000" stroked="false">
                <v:path arrowok="t"/>
                <v:fill type="solid"/>
              </v:shape>
            </v:group>
            <v:group style="position:absolute;left:4527;top:1529;width:10;height:20" coordorigin="4527,1529" coordsize="10,20">
              <v:shape style="position:absolute;left:4527;top:1529;width:10;height:20" coordorigin="4527,1529" coordsize="10,20" path="m4527,1548l4537,1548,4537,1529,4527,1529,4527,1548xe" filled="true" fillcolor="#000000" stroked="false">
                <v:path arrowok="t"/>
                <v:fill type="solid"/>
              </v:shape>
            </v:group>
            <v:group style="position:absolute;left:5154;top:799;width:10;height:20" coordorigin="5154,799" coordsize="10,20">
              <v:shape style="position:absolute;left:5154;top:799;width:10;height:20" coordorigin="5154,799" coordsize="10,20" path="m5154,818l5163,818,5163,799,5154,799,5154,818xe" filled="true" fillcolor="#000000" stroked="false">
                <v:path arrowok="t"/>
                <v:fill type="solid"/>
              </v:shape>
            </v:group>
            <v:group style="position:absolute;left:5154;top:818;width:10;height:20" coordorigin="5154,818" coordsize="10,20">
              <v:shape style="position:absolute;left:5154;top:818;width:10;height:20" coordorigin="5154,818" coordsize="10,20" path="m5154,838l5163,838,5163,818,5154,818,5154,838xe" filled="true" fillcolor="#000000" stroked="false">
                <v:path arrowok="t"/>
                <v:fill type="solid"/>
              </v:shape>
            </v:group>
            <v:group style="position:absolute;left:5154;top:838;width:10;height:20" coordorigin="5154,838" coordsize="10,20">
              <v:shape style="position:absolute;left:5154;top:838;width:10;height:20" coordorigin="5154,838" coordsize="10,20" path="m5154,857l5163,857,5163,838,5154,838,5154,857xe" filled="true" fillcolor="#000000" stroked="false">
                <v:path arrowok="t"/>
                <v:fill type="solid"/>
              </v:shape>
            </v:group>
            <v:group style="position:absolute;left:5154;top:857;width:10;height:20" coordorigin="5154,857" coordsize="10,20">
              <v:shape style="position:absolute;left:5154;top:857;width:10;height:20" coordorigin="5154,857" coordsize="10,20" path="m5154,876l5163,876,5163,857,5154,857,5154,876xe" filled="true" fillcolor="#000000" stroked="false">
                <v:path arrowok="t"/>
                <v:fill type="solid"/>
              </v:shape>
            </v:group>
            <v:group style="position:absolute;left:5154;top:876;width:10;height:20" coordorigin="5154,876" coordsize="10,20">
              <v:shape style="position:absolute;left:5154;top:876;width:10;height:20" coordorigin="5154,876" coordsize="10,20" path="m5154,895l5163,895,5163,876,5154,876,5154,895xe" filled="true" fillcolor="#000000" stroked="false">
                <v:path arrowok="t"/>
                <v:fill type="solid"/>
              </v:shape>
            </v:group>
            <v:group style="position:absolute;left:5154;top:895;width:10;height:20" coordorigin="5154,895" coordsize="10,20">
              <v:shape style="position:absolute;left:5154;top:895;width:10;height:20" coordorigin="5154,895" coordsize="10,20" path="m5154,914l5163,914,5163,895,5154,895,5154,914xe" filled="true" fillcolor="#000000" stroked="false">
                <v:path arrowok="t"/>
                <v:fill type="solid"/>
              </v:shape>
            </v:group>
            <v:group style="position:absolute;left:5154;top:914;width:10;height:20" coordorigin="5154,914" coordsize="10,20">
              <v:shape style="position:absolute;left:5154;top:914;width:10;height:20" coordorigin="5154,914" coordsize="10,20" path="m5154,934l5163,934,5163,914,5154,914,5154,934xe" filled="true" fillcolor="#000000" stroked="false">
                <v:path arrowok="t"/>
                <v:fill type="solid"/>
              </v:shape>
            </v:group>
            <v:group style="position:absolute;left:5154;top:934;width:10;height:20" coordorigin="5154,934" coordsize="10,20">
              <v:shape style="position:absolute;left:5154;top:934;width:10;height:20" coordorigin="5154,934" coordsize="10,20" path="m5154,953l5163,953,5163,934,5154,934,5154,953xe" filled="true" fillcolor="#000000" stroked="false">
                <v:path arrowok="t"/>
                <v:fill type="solid"/>
              </v:shape>
            </v:group>
            <v:group style="position:absolute;left:5154;top:953;width:10;height:20" coordorigin="5154,953" coordsize="10,20">
              <v:shape style="position:absolute;left:5154;top:953;width:10;height:20" coordorigin="5154,953" coordsize="10,20" path="m5154,972l5163,972,5163,953,5154,953,5154,972xe" filled="true" fillcolor="#000000" stroked="false">
                <v:path arrowok="t"/>
                <v:fill type="solid"/>
              </v:shape>
            </v:group>
            <v:group style="position:absolute;left:5154;top:972;width:10;height:20" coordorigin="5154,972" coordsize="10,20">
              <v:shape style="position:absolute;left:5154;top:972;width:10;height:20" coordorigin="5154,972" coordsize="10,20" path="m5154,991l5163,991,5163,972,5154,972,5154,991xe" filled="true" fillcolor="#000000" stroked="false">
                <v:path arrowok="t"/>
                <v:fill type="solid"/>
              </v:shape>
            </v:group>
            <v:group style="position:absolute;left:5154;top:991;width:10;height:20" coordorigin="5154,991" coordsize="10,20">
              <v:shape style="position:absolute;left:5154;top:991;width:10;height:20" coordorigin="5154,991" coordsize="10,20" path="m5154,1010l5163,1010,5163,991,5154,991,5154,1010xe" filled="true" fillcolor="#000000" stroked="false">
                <v:path arrowok="t"/>
                <v:fill type="solid"/>
              </v:shape>
            </v:group>
            <v:group style="position:absolute;left:5154;top:1010;width:10;height:20" coordorigin="5154,1010" coordsize="10,20">
              <v:shape style="position:absolute;left:5154;top:1010;width:10;height:20" coordorigin="5154,1010" coordsize="10,20" path="m5154,1030l5163,1030,5163,1010,5154,1010,5154,1030xe" filled="true" fillcolor="#000000" stroked="false">
                <v:path arrowok="t"/>
                <v:fill type="solid"/>
              </v:shape>
            </v:group>
            <v:group style="position:absolute;left:5154;top:1030;width:10;height:20" coordorigin="5154,1030" coordsize="10,20">
              <v:shape style="position:absolute;left:5154;top:1030;width:10;height:20" coordorigin="5154,1030" coordsize="10,20" path="m5154,1049l5163,1049,5163,1030,5154,1030,5154,1049xe" filled="true" fillcolor="#000000" stroked="false">
                <v:path arrowok="t"/>
                <v:fill type="solid"/>
              </v:shape>
            </v:group>
            <v:group style="position:absolute;left:5154;top:1049;width:10;height:20" coordorigin="5154,1049" coordsize="10,20">
              <v:shape style="position:absolute;left:5154;top:1049;width:10;height:20" coordorigin="5154,1049" coordsize="10,20" path="m5154,1068l5163,1068,5163,1049,5154,1049,5154,1068xe" filled="true" fillcolor="#000000" stroked="false">
                <v:path arrowok="t"/>
                <v:fill type="solid"/>
              </v:shape>
            </v:group>
            <v:group style="position:absolute;left:5154;top:1068;width:10;height:20" coordorigin="5154,1068" coordsize="10,20">
              <v:shape style="position:absolute;left:5154;top:1068;width:10;height:20" coordorigin="5154,1068" coordsize="10,20" path="m5154,1087l5163,1087,5163,1068,5154,1068,5154,1087xe" filled="true" fillcolor="#000000" stroked="false">
                <v:path arrowok="t"/>
                <v:fill type="solid"/>
              </v:shape>
            </v:group>
            <v:group style="position:absolute;left:5154;top:1087;width:10;height:20" coordorigin="5154,1087" coordsize="10,20">
              <v:shape style="position:absolute;left:5154;top:1087;width:10;height:20" coordorigin="5154,1087" coordsize="10,20" path="m5154,1106l5163,1106,5163,1087,5154,1087,5154,1106xe" filled="true" fillcolor="#000000" stroked="false">
                <v:path arrowok="t"/>
                <v:fill type="solid"/>
              </v:shape>
            </v:group>
            <v:group style="position:absolute;left:5154;top:1106;width:10;height:20" coordorigin="5154,1106" coordsize="10,20">
              <v:shape style="position:absolute;left:5154;top:1106;width:10;height:20" coordorigin="5154,1106" coordsize="10,20" path="m5154,1126l5163,1126,5163,1106,5154,1106,5154,1126xe" filled="true" fillcolor="#000000" stroked="false">
                <v:path arrowok="t"/>
                <v:fill type="solid"/>
              </v:shape>
            </v:group>
            <v:group style="position:absolute;left:5154;top:1126;width:10;height:20" coordorigin="5154,1126" coordsize="10,20">
              <v:shape style="position:absolute;left:5154;top:1126;width:10;height:20" coordorigin="5154,1126" coordsize="10,20" path="m5154,1145l5163,1145,5163,1126,5154,1126,5154,1145xe" filled="true" fillcolor="#000000" stroked="false">
                <v:path arrowok="t"/>
                <v:fill type="solid"/>
              </v:shape>
            </v:group>
            <v:group style="position:absolute;left:5154;top:1145;width:10;height:20" coordorigin="5154,1145" coordsize="10,20">
              <v:shape style="position:absolute;left:5154;top:1145;width:10;height:20" coordorigin="5154,1145" coordsize="10,20" path="m5154,1164l5163,1164,5163,1145,5154,1145,5154,1164xe" filled="true" fillcolor="#000000" stroked="false">
                <v:path arrowok="t"/>
                <v:fill type="solid"/>
              </v:shape>
            </v:group>
            <v:group style="position:absolute;left:5154;top:1164;width:10;height:20" coordorigin="5154,1164" coordsize="10,20">
              <v:shape style="position:absolute;left:5154;top:1164;width:10;height:20" coordorigin="5154,1164" coordsize="10,20" path="m5154,1183l5163,1183,5163,1164,5154,1164,5154,1183xe" filled="true" fillcolor="#000000" stroked="false">
                <v:path arrowok="t"/>
                <v:fill type="solid"/>
              </v:shape>
            </v:group>
            <v:group style="position:absolute;left:5154;top:1183;width:10;height:20" coordorigin="5154,1183" coordsize="10,20">
              <v:shape style="position:absolute;left:5154;top:1183;width:10;height:20" coordorigin="5154,1183" coordsize="10,20" path="m5154,1202l5163,1202,5163,1183,5154,1183,5154,1202xe" filled="true" fillcolor="#000000" stroked="false">
                <v:path arrowok="t"/>
                <v:fill type="solid"/>
              </v:shape>
            </v:group>
            <v:group style="position:absolute;left:5154;top:1202;width:10;height:20" coordorigin="5154,1202" coordsize="10,20">
              <v:shape style="position:absolute;left:5154;top:1202;width:10;height:20" coordorigin="5154,1202" coordsize="10,20" path="m5154,1222l5163,1222,5163,1202,5154,1202,5154,1222xe" filled="true" fillcolor="#000000" stroked="false">
                <v:path arrowok="t"/>
                <v:fill type="solid"/>
              </v:shape>
            </v:group>
            <v:group style="position:absolute;left:5154;top:1222;width:10;height:20" coordorigin="5154,1222" coordsize="10,20">
              <v:shape style="position:absolute;left:5154;top:1222;width:10;height:20" coordorigin="5154,1222" coordsize="10,20" path="m5154,1241l5163,1241,5163,1222,5154,1222,5154,1241xe" filled="true" fillcolor="#000000" stroked="false">
                <v:path arrowok="t"/>
                <v:fill type="solid"/>
              </v:shape>
            </v:group>
            <v:group style="position:absolute;left:5154;top:1241;width:10;height:20" coordorigin="5154,1241" coordsize="10,20">
              <v:shape style="position:absolute;left:5154;top:1241;width:10;height:20" coordorigin="5154,1241" coordsize="10,20" path="m5154,1260l5163,1260,5163,1241,5154,1241,5154,1260xe" filled="true" fillcolor="#000000" stroked="false">
                <v:path arrowok="t"/>
                <v:fill type="solid"/>
              </v:shape>
            </v:group>
            <v:group style="position:absolute;left:5154;top:1260;width:10;height:20" coordorigin="5154,1260" coordsize="10,20">
              <v:shape style="position:absolute;left:5154;top:1260;width:10;height:20" coordorigin="5154,1260" coordsize="10,20" path="m5154,1279l5163,1279,5163,1260,5154,1260,5154,1279xe" filled="true" fillcolor="#000000" stroked="false">
                <v:path arrowok="t"/>
                <v:fill type="solid"/>
              </v:shape>
            </v:group>
            <v:group style="position:absolute;left:5154;top:1279;width:10;height:20" coordorigin="5154,1279" coordsize="10,20">
              <v:shape style="position:absolute;left:5154;top:1279;width:10;height:20" coordorigin="5154,1279" coordsize="10,20" path="m5154,1298l5163,1298,5163,1279,5154,1279,5154,1298xe" filled="true" fillcolor="#000000" stroked="false">
                <v:path arrowok="t"/>
                <v:fill type="solid"/>
              </v:shape>
            </v:group>
            <v:group style="position:absolute;left:5154;top:1298;width:10;height:20" coordorigin="5154,1298" coordsize="10,20">
              <v:shape style="position:absolute;left:5154;top:1298;width:10;height:20" coordorigin="5154,1298" coordsize="10,20" path="m5154,1318l5163,1318,5163,1298,5154,1298,5154,1318xe" filled="true" fillcolor="#000000" stroked="false">
                <v:path arrowok="t"/>
                <v:fill type="solid"/>
              </v:shape>
            </v:group>
            <v:group style="position:absolute;left:5154;top:1318;width:10;height:20" coordorigin="5154,1318" coordsize="10,20">
              <v:shape style="position:absolute;left:5154;top:1318;width:10;height:20" coordorigin="5154,1318" coordsize="10,20" path="m5154,1337l5163,1337,5163,1318,5154,1318,5154,1337xe" filled="true" fillcolor="#000000" stroked="false">
                <v:path arrowok="t"/>
                <v:fill type="solid"/>
              </v:shape>
            </v:group>
            <v:group style="position:absolute;left:5154;top:1337;width:10;height:20" coordorigin="5154,1337" coordsize="10,20">
              <v:shape style="position:absolute;left:5154;top:1337;width:10;height:20" coordorigin="5154,1337" coordsize="10,20" path="m5154,1356l5163,1356,5163,1337,5154,1337,5154,1356xe" filled="true" fillcolor="#000000" stroked="false">
                <v:path arrowok="t"/>
                <v:fill type="solid"/>
              </v:shape>
            </v:group>
            <v:group style="position:absolute;left:5154;top:1356;width:10;height:20" coordorigin="5154,1356" coordsize="10,20">
              <v:shape style="position:absolute;left:5154;top:1356;width:10;height:20" coordorigin="5154,1356" coordsize="10,20" path="m5154,1375l5163,1375,5163,1356,5154,1356,5154,1375xe" filled="true" fillcolor="#000000" stroked="false">
                <v:path arrowok="t"/>
                <v:fill type="solid"/>
              </v:shape>
            </v:group>
            <v:group style="position:absolute;left:5154;top:1375;width:10;height:20" coordorigin="5154,1375" coordsize="10,20">
              <v:shape style="position:absolute;left:5154;top:1375;width:10;height:20" coordorigin="5154,1375" coordsize="10,20" path="m5154,1394l5163,1394,5163,1375,5154,1375,5154,1394xe" filled="true" fillcolor="#000000" stroked="false">
                <v:path arrowok="t"/>
                <v:fill type="solid"/>
              </v:shape>
            </v:group>
            <v:group style="position:absolute;left:5154;top:1394;width:10;height:20" coordorigin="5154,1394" coordsize="10,20">
              <v:shape style="position:absolute;left:5154;top:1394;width:10;height:20" coordorigin="5154,1394" coordsize="10,20" path="m5154,1414l5163,1414,5163,1394,5154,1394,5154,1414xe" filled="true" fillcolor="#000000" stroked="false">
                <v:path arrowok="t"/>
                <v:fill type="solid"/>
              </v:shape>
            </v:group>
            <v:group style="position:absolute;left:5154;top:1414;width:10;height:20" coordorigin="5154,1414" coordsize="10,20">
              <v:shape style="position:absolute;left:5154;top:1414;width:10;height:20" coordorigin="5154,1414" coordsize="10,20" path="m5154,1433l5163,1433,5163,1414,5154,1414,5154,1433xe" filled="true" fillcolor="#000000" stroked="false">
                <v:path arrowok="t"/>
                <v:fill type="solid"/>
              </v:shape>
            </v:group>
            <v:group style="position:absolute;left:5154;top:1433;width:10;height:20" coordorigin="5154,1433" coordsize="10,20">
              <v:shape style="position:absolute;left:5154;top:1433;width:10;height:20" coordorigin="5154,1433" coordsize="10,20" path="m5154,1452l5163,1452,5163,1433,5154,1433,5154,1452xe" filled="true" fillcolor="#000000" stroked="false">
                <v:path arrowok="t"/>
                <v:fill type="solid"/>
              </v:shape>
            </v:group>
            <v:group style="position:absolute;left:5154;top:1452;width:10;height:20" coordorigin="5154,1452" coordsize="10,20">
              <v:shape style="position:absolute;left:5154;top:1452;width:10;height:20" coordorigin="5154,1452" coordsize="10,20" path="m5154,1471l5163,1471,5163,1452,5154,1452,5154,1471xe" filled="true" fillcolor="#000000" stroked="false">
                <v:path arrowok="t"/>
                <v:fill type="solid"/>
              </v:shape>
            </v:group>
            <v:group style="position:absolute;left:5154;top:1471;width:10;height:20" coordorigin="5154,1471" coordsize="10,20">
              <v:shape style="position:absolute;left:5154;top:1471;width:10;height:20" coordorigin="5154,1471" coordsize="10,20" path="m5154,1490l5163,1490,5163,1471,5154,1471,5154,1490xe" filled="true" fillcolor="#000000" stroked="false">
                <v:path arrowok="t"/>
                <v:fill type="solid"/>
              </v:shape>
            </v:group>
            <v:group style="position:absolute;left:5154;top:1490;width:10;height:20" coordorigin="5154,1490" coordsize="10,20">
              <v:shape style="position:absolute;left:5154;top:1490;width:10;height:20" coordorigin="5154,1490" coordsize="10,20" path="m5154,1510l5163,1510,5163,1490,5154,1490,5154,1510xe" filled="true" fillcolor="#000000" stroked="false">
                <v:path arrowok="t"/>
                <v:fill type="solid"/>
              </v:shape>
            </v:group>
            <v:group style="position:absolute;left:5154;top:1510;width:10;height:20" coordorigin="5154,1510" coordsize="10,20">
              <v:shape style="position:absolute;left:5154;top:1510;width:10;height:20" coordorigin="5154,1510" coordsize="10,20" path="m5154,1529l5163,1529,5163,1510,5154,1510,5154,1529xe" filled="true" fillcolor="#000000" stroked="false">
                <v:path arrowok="t"/>
                <v:fill type="solid"/>
              </v:shape>
            </v:group>
            <v:group style="position:absolute;left:5154;top:1529;width:10;height:20" coordorigin="5154,1529" coordsize="10,20">
              <v:shape style="position:absolute;left:5154;top:1529;width:10;height:20" coordorigin="5154,1529" coordsize="10,20" path="m5154,1548l5163,1548,5163,1529,5154,1529,5154,1548xe" filled="true" fillcolor="#000000" stroked="false">
                <v:path arrowok="t"/>
                <v:fill type="solid"/>
              </v:shape>
            </v:group>
            <v:group style="position:absolute;left:6371;top:799;width:10;height:20" coordorigin="6371,799" coordsize="10,20">
              <v:shape style="position:absolute;left:6371;top:799;width:10;height:20" coordorigin="6371,799" coordsize="10,20" path="m6371,818l6380,818,6380,799,6371,799,6371,818xe" filled="true" fillcolor="#000000" stroked="false">
                <v:path arrowok="t"/>
                <v:fill type="solid"/>
              </v:shape>
            </v:group>
            <v:group style="position:absolute;left:6371;top:818;width:10;height:20" coordorigin="6371,818" coordsize="10,20">
              <v:shape style="position:absolute;left:6371;top:818;width:10;height:20" coordorigin="6371,818" coordsize="10,20" path="m6371,838l6380,838,6380,818,6371,818,6371,838xe" filled="true" fillcolor="#000000" stroked="false">
                <v:path arrowok="t"/>
                <v:fill type="solid"/>
              </v:shape>
            </v:group>
            <v:group style="position:absolute;left:6371;top:838;width:10;height:20" coordorigin="6371,838" coordsize="10,20">
              <v:shape style="position:absolute;left:6371;top:838;width:10;height:20" coordorigin="6371,838" coordsize="10,20" path="m6371,857l6380,857,6380,838,6371,838,6371,857xe" filled="true" fillcolor="#000000" stroked="false">
                <v:path arrowok="t"/>
                <v:fill type="solid"/>
              </v:shape>
            </v:group>
            <v:group style="position:absolute;left:6371;top:857;width:10;height:20" coordorigin="6371,857" coordsize="10,20">
              <v:shape style="position:absolute;left:6371;top:857;width:10;height:20" coordorigin="6371,857" coordsize="10,20" path="m6371,876l6380,876,6380,857,6371,857,6371,876xe" filled="true" fillcolor="#000000" stroked="false">
                <v:path arrowok="t"/>
                <v:fill type="solid"/>
              </v:shape>
            </v:group>
            <v:group style="position:absolute;left:6371;top:876;width:10;height:20" coordorigin="6371,876" coordsize="10,20">
              <v:shape style="position:absolute;left:6371;top:876;width:10;height:20" coordorigin="6371,876" coordsize="10,20" path="m6371,895l6380,895,6380,876,6371,876,6371,895xe" filled="true" fillcolor="#000000" stroked="false">
                <v:path arrowok="t"/>
                <v:fill type="solid"/>
              </v:shape>
            </v:group>
            <v:group style="position:absolute;left:6371;top:895;width:10;height:20" coordorigin="6371,895" coordsize="10,20">
              <v:shape style="position:absolute;left:6371;top:895;width:10;height:20" coordorigin="6371,895" coordsize="10,20" path="m6371,914l6380,914,6380,895,6371,895,6371,914xe" filled="true" fillcolor="#000000" stroked="false">
                <v:path arrowok="t"/>
                <v:fill type="solid"/>
              </v:shape>
            </v:group>
            <v:group style="position:absolute;left:6371;top:914;width:10;height:20" coordorigin="6371,914" coordsize="10,20">
              <v:shape style="position:absolute;left:6371;top:914;width:10;height:20" coordorigin="6371,914" coordsize="10,20" path="m6371,934l6380,934,6380,914,6371,914,6371,934xe" filled="true" fillcolor="#000000" stroked="false">
                <v:path arrowok="t"/>
                <v:fill type="solid"/>
              </v:shape>
            </v:group>
            <v:group style="position:absolute;left:6371;top:934;width:10;height:20" coordorigin="6371,934" coordsize="10,20">
              <v:shape style="position:absolute;left:6371;top:934;width:10;height:20" coordorigin="6371,934" coordsize="10,20" path="m6371,953l6380,953,6380,934,6371,934,6371,953xe" filled="true" fillcolor="#000000" stroked="false">
                <v:path arrowok="t"/>
                <v:fill type="solid"/>
              </v:shape>
            </v:group>
            <v:group style="position:absolute;left:6371;top:953;width:10;height:20" coordorigin="6371,953" coordsize="10,20">
              <v:shape style="position:absolute;left:6371;top:953;width:10;height:20" coordorigin="6371,953" coordsize="10,20" path="m6371,972l6380,972,6380,953,6371,953,6371,972xe" filled="true" fillcolor="#000000" stroked="false">
                <v:path arrowok="t"/>
                <v:fill type="solid"/>
              </v:shape>
            </v:group>
            <v:group style="position:absolute;left:6371;top:972;width:10;height:20" coordorigin="6371,972" coordsize="10,20">
              <v:shape style="position:absolute;left:6371;top:972;width:10;height:20" coordorigin="6371,972" coordsize="10,20" path="m6371,991l6380,991,6380,972,6371,972,6371,991xe" filled="true" fillcolor="#000000" stroked="false">
                <v:path arrowok="t"/>
                <v:fill type="solid"/>
              </v:shape>
            </v:group>
            <v:group style="position:absolute;left:6371;top:991;width:10;height:20" coordorigin="6371,991" coordsize="10,20">
              <v:shape style="position:absolute;left:6371;top:991;width:10;height:20" coordorigin="6371,991" coordsize="10,20" path="m6371,1010l6380,1010,6380,991,6371,991,6371,1010xe" filled="true" fillcolor="#000000" stroked="false">
                <v:path arrowok="t"/>
                <v:fill type="solid"/>
              </v:shape>
            </v:group>
            <v:group style="position:absolute;left:6371;top:1010;width:10;height:20" coordorigin="6371,1010" coordsize="10,20">
              <v:shape style="position:absolute;left:6371;top:1010;width:10;height:20" coordorigin="6371,1010" coordsize="10,20" path="m6371,1030l6380,1030,6380,1010,6371,1010,6371,1030xe" filled="true" fillcolor="#000000" stroked="false">
                <v:path arrowok="t"/>
                <v:fill type="solid"/>
              </v:shape>
            </v:group>
            <v:group style="position:absolute;left:6371;top:1030;width:10;height:20" coordorigin="6371,1030" coordsize="10,20">
              <v:shape style="position:absolute;left:6371;top:1030;width:10;height:20" coordorigin="6371,1030" coordsize="10,20" path="m6371,1049l6380,1049,6380,1030,6371,1030,6371,1049xe" filled="true" fillcolor="#000000" stroked="false">
                <v:path arrowok="t"/>
                <v:fill type="solid"/>
              </v:shape>
            </v:group>
            <v:group style="position:absolute;left:6371;top:1049;width:10;height:20" coordorigin="6371,1049" coordsize="10,20">
              <v:shape style="position:absolute;left:6371;top:1049;width:10;height:20" coordorigin="6371,1049" coordsize="10,20" path="m6371,1068l6380,1068,6380,1049,6371,1049,6371,1068xe" filled="true" fillcolor="#000000" stroked="false">
                <v:path arrowok="t"/>
                <v:fill type="solid"/>
              </v:shape>
            </v:group>
            <v:group style="position:absolute;left:6371;top:1068;width:10;height:20" coordorigin="6371,1068" coordsize="10,20">
              <v:shape style="position:absolute;left:6371;top:1068;width:10;height:20" coordorigin="6371,1068" coordsize="10,20" path="m6371,1087l6380,1087,6380,1068,6371,1068,6371,1087xe" filled="true" fillcolor="#000000" stroked="false">
                <v:path arrowok="t"/>
                <v:fill type="solid"/>
              </v:shape>
            </v:group>
            <v:group style="position:absolute;left:6371;top:1087;width:10;height:20" coordorigin="6371,1087" coordsize="10,20">
              <v:shape style="position:absolute;left:6371;top:1087;width:10;height:20" coordorigin="6371,1087" coordsize="10,20" path="m6371,1106l6380,1106,6380,1087,6371,1087,6371,1106xe" filled="true" fillcolor="#000000" stroked="false">
                <v:path arrowok="t"/>
                <v:fill type="solid"/>
              </v:shape>
            </v:group>
            <v:group style="position:absolute;left:6371;top:1106;width:10;height:20" coordorigin="6371,1106" coordsize="10,20">
              <v:shape style="position:absolute;left:6371;top:1106;width:10;height:20" coordorigin="6371,1106" coordsize="10,20" path="m6371,1126l6380,1126,6380,1106,6371,1106,6371,1126xe" filled="true" fillcolor="#000000" stroked="false">
                <v:path arrowok="t"/>
                <v:fill type="solid"/>
              </v:shape>
            </v:group>
            <v:group style="position:absolute;left:6371;top:1126;width:10;height:20" coordorigin="6371,1126" coordsize="10,20">
              <v:shape style="position:absolute;left:6371;top:1126;width:10;height:20" coordorigin="6371,1126" coordsize="10,20" path="m6371,1145l6380,1145,6380,1126,6371,1126,6371,1145xe" filled="true" fillcolor="#000000" stroked="false">
                <v:path arrowok="t"/>
                <v:fill type="solid"/>
              </v:shape>
            </v:group>
            <v:group style="position:absolute;left:6371;top:1145;width:10;height:20" coordorigin="6371,1145" coordsize="10,20">
              <v:shape style="position:absolute;left:6371;top:1145;width:10;height:20" coordorigin="6371,1145" coordsize="10,20" path="m6371,1164l6380,1164,6380,1145,6371,1145,6371,1164xe" filled="true" fillcolor="#000000" stroked="false">
                <v:path arrowok="t"/>
                <v:fill type="solid"/>
              </v:shape>
            </v:group>
            <v:group style="position:absolute;left:6371;top:1164;width:10;height:20" coordorigin="6371,1164" coordsize="10,20">
              <v:shape style="position:absolute;left:6371;top:1164;width:10;height:20" coordorigin="6371,1164" coordsize="10,20" path="m6371,1183l6380,1183,6380,1164,6371,1164,6371,1183xe" filled="true" fillcolor="#000000" stroked="false">
                <v:path arrowok="t"/>
                <v:fill type="solid"/>
              </v:shape>
            </v:group>
            <v:group style="position:absolute;left:6371;top:1183;width:10;height:20" coordorigin="6371,1183" coordsize="10,20">
              <v:shape style="position:absolute;left:6371;top:1183;width:10;height:20" coordorigin="6371,1183" coordsize="10,20" path="m6371,1202l6380,1202,6380,1183,6371,1183,6371,1202xe" filled="true" fillcolor="#000000" stroked="false">
                <v:path arrowok="t"/>
                <v:fill type="solid"/>
              </v:shape>
            </v:group>
            <v:group style="position:absolute;left:6371;top:1202;width:10;height:20" coordorigin="6371,1202" coordsize="10,20">
              <v:shape style="position:absolute;left:6371;top:1202;width:10;height:20" coordorigin="6371,1202" coordsize="10,20" path="m6371,1222l6380,1222,6380,1202,6371,1202,6371,1222xe" filled="true" fillcolor="#000000" stroked="false">
                <v:path arrowok="t"/>
                <v:fill type="solid"/>
              </v:shape>
            </v:group>
            <v:group style="position:absolute;left:6371;top:1222;width:10;height:20" coordorigin="6371,1222" coordsize="10,20">
              <v:shape style="position:absolute;left:6371;top:1222;width:10;height:20" coordorigin="6371,1222" coordsize="10,20" path="m6371,1241l6380,1241,6380,1222,6371,1222,6371,1241xe" filled="true" fillcolor="#000000" stroked="false">
                <v:path arrowok="t"/>
                <v:fill type="solid"/>
              </v:shape>
            </v:group>
            <v:group style="position:absolute;left:6371;top:1241;width:10;height:20" coordorigin="6371,1241" coordsize="10,20">
              <v:shape style="position:absolute;left:6371;top:1241;width:10;height:20" coordorigin="6371,1241" coordsize="10,20" path="m6371,1260l6380,1260,6380,1241,6371,1241,6371,1260xe" filled="true" fillcolor="#000000" stroked="false">
                <v:path arrowok="t"/>
                <v:fill type="solid"/>
              </v:shape>
            </v:group>
            <v:group style="position:absolute;left:6371;top:1260;width:10;height:20" coordorigin="6371,1260" coordsize="10,20">
              <v:shape style="position:absolute;left:6371;top:1260;width:10;height:20" coordorigin="6371,1260" coordsize="10,20" path="m6371,1279l6380,1279,6380,1260,6371,1260,6371,1279xe" filled="true" fillcolor="#000000" stroked="false">
                <v:path arrowok="t"/>
                <v:fill type="solid"/>
              </v:shape>
            </v:group>
            <v:group style="position:absolute;left:6371;top:1279;width:10;height:20" coordorigin="6371,1279" coordsize="10,20">
              <v:shape style="position:absolute;left:6371;top:1279;width:10;height:20" coordorigin="6371,1279" coordsize="10,20" path="m6371,1298l6380,1298,6380,1279,6371,1279,6371,1298xe" filled="true" fillcolor="#000000" stroked="false">
                <v:path arrowok="t"/>
                <v:fill type="solid"/>
              </v:shape>
            </v:group>
            <v:group style="position:absolute;left:6371;top:1298;width:10;height:20" coordorigin="6371,1298" coordsize="10,20">
              <v:shape style="position:absolute;left:6371;top:1298;width:10;height:20" coordorigin="6371,1298" coordsize="10,20" path="m6371,1318l6380,1318,6380,1298,6371,1298,6371,1318xe" filled="true" fillcolor="#000000" stroked="false">
                <v:path arrowok="t"/>
                <v:fill type="solid"/>
              </v:shape>
            </v:group>
            <v:group style="position:absolute;left:6371;top:1318;width:10;height:20" coordorigin="6371,1318" coordsize="10,20">
              <v:shape style="position:absolute;left:6371;top:1318;width:10;height:20" coordorigin="6371,1318" coordsize="10,20" path="m6371,1337l6380,1337,6380,1318,6371,1318,6371,1337xe" filled="true" fillcolor="#000000" stroked="false">
                <v:path arrowok="t"/>
                <v:fill type="solid"/>
              </v:shape>
            </v:group>
            <v:group style="position:absolute;left:6371;top:1337;width:10;height:20" coordorigin="6371,1337" coordsize="10,20">
              <v:shape style="position:absolute;left:6371;top:1337;width:10;height:20" coordorigin="6371,1337" coordsize="10,20" path="m6371,1356l6380,1356,6380,1337,6371,1337,6371,1356xe" filled="true" fillcolor="#000000" stroked="false">
                <v:path arrowok="t"/>
                <v:fill type="solid"/>
              </v:shape>
            </v:group>
            <v:group style="position:absolute;left:6371;top:1356;width:10;height:20" coordorigin="6371,1356" coordsize="10,20">
              <v:shape style="position:absolute;left:6371;top:1356;width:10;height:20" coordorigin="6371,1356" coordsize="10,20" path="m6371,1375l6380,1375,6380,1356,6371,1356,6371,1375xe" filled="true" fillcolor="#000000" stroked="false">
                <v:path arrowok="t"/>
                <v:fill type="solid"/>
              </v:shape>
            </v:group>
            <v:group style="position:absolute;left:6371;top:1375;width:10;height:20" coordorigin="6371,1375" coordsize="10,20">
              <v:shape style="position:absolute;left:6371;top:1375;width:10;height:20" coordorigin="6371,1375" coordsize="10,20" path="m6371,1394l6380,1394,6380,1375,6371,1375,6371,1394xe" filled="true" fillcolor="#000000" stroked="false">
                <v:path arrowok="t"/>
                <v:fill type="solid"/>
              </v:shape>
            </v:group>
            <v:group style="position:absolute;left:6371;top:1394;width:10;height:20" coordorigin="6371,1394" coordsize="10,20">
              <v:shape style="position:absolute;left:6371;top:1394;width:10;height:20" coordorigin="6371,1394" coordsize="10,20" path="m6371,1414l6380,1414,6380,1394,6371,1394,6371,1414xe" filled="true" fillcolor="#000000" stroked="false">
                <v:path arrowok="t"/>
                <v:fill type="solid"/>
              </v:shape>
            </v:group>
            <v:group style="position:absolute;left:6371;top:1414;width:10;height:20" coordorigin="6371,1414" coordsize="10,20">
              <v:shape style="position:absolute;left:6371;top:1414;width:10;height:20" coordorigin="6371,1414" coordsize="10,20" path="m6371,1433l6380,1433,6380,1414,6371,1414,6371,1433xe" filled="true" fillcolor="#000000" stroked="false">
                <v:path arrowok="t"/>
                <v:fill type="solid"/>
              </v:shape>
            </v:group>
            <v:group style="position:absolute;left:6371;top:1433;width:10;height:20" coordorigin="6371,1433" coordsize="10,20">
              <v:shape style="position:absolute;left:6371;top:1433;width:10;height:20" coordorigin="6371,1433" coordsize="10,20" path="m6371,1452l6380,1452,6380,1433,6371,1433,6371,1452xe" filled="true" fillcolor="#000000" stroked="false">
                <v:path arrowok="t"/>
                <v:fill type="solid"/>
              </v:shape>
            </v:group>
            <v:group style="position:absolute;left:6371;top:1452;width:10;height:20" coordorigin="6371,1452" coordsize="10,20">
              <v:shape style="position:absolute;left:6371;top:1452;width:10;height:20" coordorigin="6371,1452" coordsize="10,20" path="m6371,1471l6380,1471,6380,1452,6371,1452,6371,1471xe" filled="true" fillcolor="#000000" stroked="false">
                <v:path arrowok="t"/>
                <v:fill type="solid"/>
              </v:shape>
            </v:group>
            <v:group style="position:absolute;left:6371;top:1471;width:10;height:20" coordorigin="6371,1471" coordsize="10,20">
              <v:shape style="position:absolute;left:6371;top:1471;width:10;height:20" coordorigin="6371,1471" coordsize="10,20" path="m6371,1490l6380,1490,6380,1471,6371,1471,6371,1490xe" filled="true" fillcolor="#000000" stroked="false">
                <v:path arrowok="t"/>
                <v:fill type="solid"/>
              </v:shape>
            </v:group>
            <v:group style="position:absolute;left:6371;top:1490;width:10;height:20" coordorigin="6371,1490" coordsize="10,20">
              <v:shape style="position:absolute;left:6371;top:1490;width:10;height:20" coordorigin="6371,1490" coordsize="10,20" path="m6371,1510l6380,1510,6380,1490,6371,1490,6371,1510xe" filled="true" fillcolor="#000000" stroked="false">
                <v:path arrowok="t"/>
                <v:fill type="solid"/>
              </v:shape>
            </v:group>
            <v:group style="position:absolute;left:6371;top:1510;width:10;height:20" coordorigin="6371,1510" coordsize="10,20">
              <v:shape style="position:absolute;left:6371;top:1510;width:10;height:20" coordorigin="6371,1510" coordsize="10,20" path="m6371,1529l6380,1529,6380,1510,6371,1510,6371,1529xe" filled="true" fillcolor="#000000" stroked="false">
                <v:path arrowok="t"/>
                <v:fill type="solid"/>
              </v:shape>
            </v:group>
            <v:group style="position:absolute;left:6371;top:1529;width:10;height:20" coordorigin="6371,1529" coordsize="10,20">
              <v:shape style="position:absolute;left:6371;top:1529;width:10;height:20" coordorigin="6371,1529" coordsize="10,20" path="m6371,1548l6380,1548,6380,1529,6371,1529,6371,1548xe" filled="true" fillcolor="#000000" stroked="false">
                <v:path arrowok="t"/>
                <v:fill type="solid"/>
              </v:shape>
            </v:group>
            <v:group style="position:absolute;left:7038;top:799;width:10;height:20" coordorigin="7038,799" coordsize="10,20">
              <v:shape style="position:absolute;left:7038;top:799;width:10;height:20" coordorigin="7038,799" coordsize="10,20" path="m7038,818l7048,818,7048,799,7038,799,7038,818xe" filled="true" fillcolor="#000000" stroked="false">
                <v:path arrowok="t"/>
                <v:fill type="solid"/>
              </v:shape>
            </v:group>
            <v:group style="position:absolute;left:7038;top:818;width:10;height:20" coordorigin="7038,818" coordsize="10,20">
              <v:shape style="position:absolute;left:7038;top:818;width:10;height:20" coordorigin="7038,818" coordsize="10,20" path="m7038,838l7048,838,7048,818,7038,818,7038,838xe" filled="true" fillcolor="#000000" stroked="false">
                <v:path arrowok="t"/>
                <v:fill type="solid"/>
              </v:shape>
            </v:group>
            <v:group style="position:absolute;left:7038;top:838;width:10;height:20" coordorigin="7038,838" coordsize="10,20">
              <v:shape style="position:absolute;left:7038;top:838;width:10;height:20" coordorigin="7038,838" coordsize="10,20" path="m7038,857l7048,857,7048,838,7038,838,7038,857xe" filled="true" fillcolor="#000000" stroked="false">
                <v:path arrowok="t"/>
                <v:fill type="solid"/>
              </v:shape>
            </v:group>
            <v:group style="position:absolute;left:7038;top:857;width:10;height:20" coordorigin="7038,857" coordsize="10,20">
              <v:shape style="position:absolute;left:7038;top:857;width:10;height:20" coordorigin="7038,857" coordsize="10,20" path="m7038,876l7048,876,7048,857,7038,857,7038,876xe" filled="true" fillcolor="#000000" stroked="false">
                <v:path arrowok="t"/>
                <v:fill type="solid"/>
              </v:shape>
            </v:group>
            <v:group style="position:absolute;left:7038;top:876;width:10;height:20" coordorigin="7038,876" coordsize="10,20">
              <v:shape style="position:absolute;left:7038;top:876;width:10;height:20" coordorigin="7038,876" coordsize="10,20" path="m7038,895l7048,895,7048,876,7038,876,7038,895xe" filled="true" fillcolor="#000000" stroked="false">
                <v:path arrowok="t"/>
                <v:fill type="solid"/>
              </v:shape>
            </v:group>
            <v:group style="position:absolute;left:7038;top:895;width:10;height:20" coordorigin="7038,895" coordsize="10,20">
              <v:shape style="position:absolute;left:7038;top:895;width:10;height:20" coordorigin="7038,895" coordsize="10,20" path="m7038,914l7048,914,7048,895,7038,895,7038,914xe" filled="true" fillcolor="#000000" stroked="false">
                <v:path arrowok="t"/>
                <v:fill type="solid"/>
              </v:shape>
            </v:group>
            <v:group style="position:absolute;left:7038;top:914;width:10;height:20" coordorigin="7038,914" coordsize="10,20">
              <v:shape style="position:absolute;left:7038;top:914;width:10;height:20" coordorigin="7038,914" coordsize="10,20" path="m7038,934l7048,934,7048,914,7038,914,7038,934xe" filled="true" fillcolor="#000000" stroked="false">
                <v:path arrowok="t"/>
                <v:fill type="solid"/>
              </v:shape>
            </v:group>
            <v:group style="position:absolute;left:7038;top:934;width:10;height:20" coordorigin="7038,934" coordsize="10,20">
              <v:shape style="position:absolute;left:7038;top:934;width:10;height:20" coordorigin="7038,934" coordsize="10,20" path="m7038,953l7048,953,7048,934,7038,934,7038,953xe" filled="true" fillcolor="#000000" stroked="false">
                <v:path arrowok="t"/>
                <v:fill type="solid"/>
              </v:shape>
            </v:group>
            <v:group style="position:absolute;left:7038;top:953;width:10;height:20" coordorigin="7038,953" coordsize="10,20">
              <v:shape style="position:absolute;left:7038;top:953;width:10;height:20" coordorigin="7038,953" coordsize="10,20" path="m7038,972l7048,972,7048,953,7038,953,7038,972xe" filled="true" fillcolor="#000000" stroked="false">
                <v:path arrowok="t"/>
                <v:fill type="solid"/>
              </v:shape>
            </v:group>
            <v:group style="position:absolute;left:7038;top:972;width:10;height:20" coordorigin="7038,972" coordsize="10,20">
              <v:shape style="position:absolute;left:7038;top:972;width:10;height:20" coordorigin="7038,972" coordsize="10,20" path="m7038,991l7048,991,7048,972,7038,972,7038,991xe" filled="true" fillcolor="#000000" stroked="false">
                <v:path arrowok="t"/>
                <v:fill type="solid"/>
              </v:shape>
            </v:group>
            <v:group style="position:absolute;left:7038;top:991;width:10;height:20" coordorigin="7038,991" coordsize="10,20">
              <v:shape style="position:absolute;left:7038;top:991;width:10;height:20" coordorigin="7038,991" coordsize="10,20" path="m7038,1010l7048,1010,7048,991,7038,991,7038,1010xe" filled="true" fillcolor="#000000" stroked="false">
                <v:path arrowok="t"/>
                <v:fill type="solid"/>
              </v:shape>
            </v:group>
            <v:group style="position:absolute;left:7038;top:1010;width:10;height:20" coordorigin="7038,1010" coordsize="10,20">
              <v:shape style="position:absolute;left:7038;top:1010;width:10;height:20" coordorigin="7038,1010" coordsize="10,20" path="m7038,1030l7048,1030,7048,1010,7038,1010,7038,1030xe" filled="true" fillcolor="#000000" stroked="false">
                <v:path arrowok="t"/>
                <v:fill type="solid"/>
              </v:shape>
            </v:group>
            <v:group style="position:absolute;left:7038;top:1030;width:10;height:20" coordorigin="7038,1030" coordsize="10,20">
              <v:shape style="position:absolute;left:7038;top:1030;width:10;height:20" coordorigin="7038,1030" coordsize="10,20" path="m7038,1049l7048,1049,7048,1030,7038,1030,7038,1049xe" filled="true" fillcolor="#000000" stroked="false">
                <v:path arrowok="t"/>
                <v:fill type="solid"/>
              </v:shape>
            </v:group>
            <v:group style="position:absolute;left:7038;top:1049;width:10;height:20" coordorigin="7038,1049" coordsize="10,20">
              <v:shape style="position:absolute;left:7038;top:1049;width:10;height:20" coordorigin="7038,1049" coordsize="10,20" path="m7038,1068l7048,1068,7048,1049,7038,1049,7038,1068xe" filled="true" fillcolor="#000000" stroked="false">
                <v:path arrowok="t"/>
                <v:fill type="solid"/>
              </v:shape>
            </v:group>
            <v:group style="position:absolute;left:7038;top:1068;width:10;height:20" coordorigin="7038,1068" coordsize="10,20">
              <v:shape style="position:absolute;left:7038;top:1068;width:10;height:20" coordorigin="7038,1068" coordsize="10,20" path="m7038,1087l7048,1087,7048,1068,7038,1068,7038,1087xe" filled="true" fillcolor="#000000" stroked="false">
                <v:path arrowok="t"/>
                <v:fill type="solid"/>
              </v:shape>
            </v:group>
            <v:group style="position:absolute;left:7038;top:1087;width:10;height:20" coordorigin="7038,1087" coordsize="10,20">
              <v:shape style="position:absolute;left:7038;top:1087;width:10;height:20" coordorigin="7038,1087" coordsize="10,20" path="m7038,1106l7048,1106,7048,1087,7038,1087,7038,1106xe" filled="true" fillcolor="#000000" stroked="false">
                <v:path arrowok="t"/>
                <v:fill type="solid"/>
              </v:shape>
            </v:group>
            <v:group style="position:absolute;left:7038;top:1106;width:10;height:20" coordorigin="7038,1106" coordsize="10,20">
              <v:shape style="position:absolute;left:7038;top:1106;width:10;height:20" coordorigin="7038,1106" coordsize="10,20" path="m7038,1126l7048,1126,7048,1106,7038,1106,7038,1126xe" filled="true" fillcolor="#000000" stroked="false">
                <v:path arrowok="t"/>
                <v:fill type="solid"/>
              </v:shape>
            </v:group>
            <v:group style="position:absolute;left:7038;top:1126;width:10;height:20" coordorigin="7038,1126" coordsize="10,20">
              <v:shape style="position:absolute;left:7038;top:1126;width:10;height:20" coordorigin="7038,1126" coordsize="10,20" path="m7038,1145l7048,1145,7048,1126,7038,1126,7038,1145xe" filled="true" fillcolor="#000000" stroked="false">
                <v:path arrowok="t"/>
                <v:fill type="solid"/>
              </v:shape>
            </v:group>
            <v:group style="position:absolute;left:7038;top:1145;width:10;height:20" coordorigin="7038,1145" coordsize="10,20">
              <v:shape style="position:absolute;left:7038;top:1145;width:10;height:20" coordorigin="7038,1145" coordsize="10,20" path="m7038,1164l7048,1164,7048,1145,7038,1145,7038,1164xe" filled="true" fillcolor="#000000" stroked="false">
                <v:path arrowok="t"/>
                <v:fill type="solid"/>
              </v:shape>
            </v:group>
            <v:group style="position:absolute;left:7038;top:1164;width:10;height:20" coordorigin="7038,1164" coordsize="10,20">
              <v:shape style="position:absolute;left:7038;top:1164;width:10;height:20" coordorigin="7038,1164" coordsize="10,20" path="m7038,1183l7048,1183,7048,1164,7038,1164,7038,1183xe" filled="true" fillcolor="#000000" stroked="false">
                <v:path arrowok="t"/>
                <v:fill type="solid"/>
              </v:shape>
            </v:group>
            <v:group style="position:absolute;left:7038;top:1183;width:10;height:20" coordorigin="7038,1183" coordsize="10,20">
              <v:shape style="position:absolute;left:7038;top:1183;width:10;height:20" coordorigin="7038,1183" coordsize="10,20" path="m7038,1202l7048,1202,7048,1183,7038,1183,7038,1202xe" filled="true" fillcolor="#000000" stroked="false">
                <v:path arrowok="t"/>
                <v:fill type="solid"/>
              </v:shape>
            </v:group>
            <v:group style="position:absolute;left:7038;top:1202;width:10;height:20" coordorigin="7038,1202" coordsize="10,20">
              <v:shape style="position:absolute;left:7038;top:1202;width:10;height:20" coordorigin="7038,1202" coordsize="10,20" path="m7038,1222l7048,1222,7048,1202,7038,1202,7038,1222xe" filled="true" fillcolor="#000000" stroked="false">
                <v:path arrowok="t"/>
                <v:fill type="solid"/>
              </v:shape>
            </v:group>
            <v:group style="position:absolute;left:7038;top:1222;width:10;height:20" coordorigin="7038,1222" coordsize="10,20">
              <v:shape style="position:absolute;left:7038;top:1222;width:10;height:20" coordorigin="7038,1222" coordsize="10,20" path="m7038,1241l7048,1241,7048,1222,7038,1222,7038,1241xe" filled="true" fillcolor="#000000" stroked="false">
                <v:path arrowok="t"/>
                <v:fill type="solid"/>
              </v:shape>
            </v:group>
            <v:group style="position:absolute;left:7038;top:1241;width:10;height:20" coordorigin="7038,1241" coordsize="10,20">
              <v:shape style="position:absolute;left:7038;top:1241;width:10;height:20" coordorigin="7038,1241" coordsize="10,20" path="m7038,1260l7048,1260,7048,1241,7038,1241,7038,1260xe" filled="true" fillcolor="#000000" stroked="false">
                <v:path arrowok="t"/>
                <v:fill type="solid"/>
              </v:shape>
            </v:group>
            <v:group style="position:absolute;left:7038;top:1260;width:10;height:20" coordorigin="7038,1260" coordsize="10,20">
              <v:shape style="position:absolute;left:7038;top:1260;width:10;height:20" coordorigin="7038,1260" coordsize="10,20" path="m7038,1279l7048,1279,7048,1260,7038,1260,7038,1279xe" filled="true" fillcolor="#000000" stroked="false">
                <v:path arrowok="t"/>
                <v:fill type="solid"/>
              </v:shape>
            </v:group>
            <v:group style="position:absolute;left:7038;top:1279;width:10;height:20" coordorigin="7038,1279" coordsize="10,20">
              <v:shape style="position:absolute;left:7038;top:1279;width:10;height:20" coordorigin="7038,1279" coordsize="10,20" path="m7038,1298l7048,1298,7048,1279,7038,1279,7038,1298xe" filled="true" fillcolor="#000000" stroked="false">
                <v:path arrowok="t"/>
                <v:fill type="solid"/>
              </v:shape>
            </v:group>
            <v:group style="position:absolute;left:7038;top:1298;width:10;height:20" coordorigin="7038,1298" coordsize="10,20">
              <v:shape style="position:absolute;left:7038;top:1298;width:10;height:20" coordorigin="7038,1298" coordsize="10,20" path="m7038,1318l7048,1318,7048,1298,7038,1298,7038,1318xe" filled="true" fillcolor="#000000" stroked="false">
                <v:path arrowok="t"/>
                <v:fill type="solid"/>
              </v:shape>
            </v:group>
            <v:group style="position:absolute;left:7038;top:1318;width:10;height:20" coordorigin="7038,1318" coordsize="10,20">
              <v:shape style="position:absolute;left:7038;top:1318;width:10;height:20" coordorigin="7038,1318" coordsize="10,20" path="m7038,1337l7048,1337,7048,1318,7038,1318,7038,1337xe" filled="true" fillcolor="#000000" stroked="false">
                <v:path arrowok="t"/>
                <v:fill type="solid"/>
              </v:shape>
            </v:group>
            <v:group style="position:absolute;left:7038;top:1337;width:10;height:20" coordorigin="7038,1337" coordsize="10,20">
              <v:shape style="position:absolute;left:7038;top:1337;width:10;height:20" coordorigin="7038,1337" coordsize="10,20" path="m7038,1356l7048,1356,7048,1337,7038,1337,7038,1356xe" filled="true" fillcolor="#000000" stroked="false">
                <v:path arrowok="t"/>
                <v:fill type="solid"/>
              </v:shape>
            </v:group>
            <v:group style="position:absolute;left:7038;top:1356;width:10;height:20" coordorigin="7038,1356" coordsize="10,20">
              <v:shape style="position:absolute;left:7038;top:1356;width:10;height:20" coordorigin="7038,1356" coordsize="10,20" path="m7038,1375l7048,1375,7048,1356,7038,1356,7038,1375xe" filled="true" fillcolor="#000000" stroked="false">
                <v:path arrowok="t"/>
                <v:fill type="solid"/>
              </v:shape>
            </v:group>
            <v:group style="position:absolute;left:7038;top:1375;width:10;height:20" coordorigin="7038,1375" coordsize="10,20">
              <v:shape style="position:absolute;left:7038;top:1375;width:10;height:20" coordorigin="7038,1375" coordsize="10,20" path="m7038,1394l7048,1394,7048,1375,7038,1375,7038,1394xe" filled="true" fillcolor="#000000" stroked="false">
                <v:path arrowok="t"/>
                <v:fill type="solid"/>
              </v:shape>
            </v:group>
            <v:group style="position:absolute;left:7038;top:1394;width:10;height:20" coordorigin="7038,1394" coordsize="10,20">
              <v:shape style="position:absolute;left:7038;top:1394;width:10;height:20" coordorigin="7038,1394" coordsize="10,20" path="m7038,1414l7048,1414,7048,1394,7038,1394,7038,1414xe" filled="true" fillcolor="#000000" stroked="false">
                <v:path arrowok="t"/>
                <v:fill type="solid"/>
              </v:shape>
            </v:group>
            <v:group style="position:absolute;left:7038;top:1414;width:10;height:20" coordorigin="7038,1414" coordsize="10,20">
              <v:shape style="position:absolute;left:7038;top:1414;width:10;height:20" coordorigin="7038,1414" coordsize="10,20" path="m7038,1433l7048,1433,7048,1414,7038,1414,7038,1433xe" filled="true" fillcolor="#000000" stroked="false">
                <v:path arrowok="t"/>
                <v:fill type="solid"/>
              </v:shape>
            </v:group>
            <v:group style="position:absolute;left:7038;top:1433;width:10;height:20" coordorigin="7038,1433" coordsize="10,20">
              <v:shape style="position:absolute;left:7038;top:1433;width:10;height:20" coordorigin="7038,1433" coordsize="10,20" path="m7038,1452l7048,1452,7048,1433,7038,1433,7038,1452xe" filled="true" fillcolor="#000000" stroked="false">
                <v:path arrowok="t"/>
                <v:fill type="solid"/>
              </v:shape>
            </v:group>
            <v:group style="position:absolute;left:7038;top:1452;width:10;height:20" coordorigin="7038,1452" coordsize="10,20">
              <v:shape style="position:absolute;left:7038;top:1452;width:10;height:20" coordorigin="7038,1452" coordsize="10,20" path="m7038,1471l7048,1471,7048,1452,7038,1452,7038,1471xe" filled="true" fillcolor="#000000" stroked="false">
                <v:path arrowok="t"/>
                <v:fill type="solid"/>
              </v:shape>
            </v:group>
            <v:group style="position:absolute;left:7038;top:1471;width:10;height:20" coordorigin="7038,1471" coordsize="10,20">
              <v:shape style="position:absolute;left:7038;top:1471;width:10;height:20" coordorigin="7038,1471" coordsize="10,20" path="m7038,1490l7048,1490,7048,1471,7038,1471,7038,1490xe" filled="true" fillcolor="#000000" stroked="false">
                <v:path arrowok="t"/>
                <v:fill type="solid"/>
              </v:shape>
            </v:group>
            <v:group style="position:absolute;left:7038;top:1490;width:10;height:20" coordorigin="7038,1490" coordsize="10,20">
              <v:shape style="position:absolute;left:7038;top:1490;width:10;height:20" coordorigin="7038,1490" coordsize="10,20" path="m7038,1510l7048,1510,7048,1490,7038,1490,7038,1510xe" filled="true" fillcolor="#000000" stroked="false">
                <v:path arrowok="t"/>
                <v:fill type="solid"/>
              </v:shape>
            </v:group>
            <v:group style="position:absolute;left:7038;top:1510;width:10;height:20" coordorigin="7038,1510" coordsize="10,20">
              <v:shape style="position:absolute;left:7038;top:1510;width:10;height:20" coordorigin="7038,1510" coordsize="10,20" path="m7038,1529l7048,1529,7048,1510,7038,1510,7038,1529xe" filled="true" fillcolor="#000000" stroked="false">
                <v:path arrowok="t"/>
                <v:fill type="solid"/>
              </v:shape>
            </v:group>
            <v:group style="position:absolute;left:7038;top:1529;width:10;height:20" coordorigin="7038,1529" coordsize="10,20">
              <v:shape style="position:absolute;left:7038;top:1529;width:10;height:20" coordorigin="7038,1529" coordsize="10,20" path="m7038,1548l7048,1548,7048,1529,7038,1529,7038,1548xe" filled="true" fillcolor="#000000" stroked="false">
                <v:path arrowok="t"/>
                <v:fill type="solid"/>
              </v:shape>
            </v:group>
            <v:group style="position:absolute;left:8073;top:799;width:10;height:20" coordorigin="8073,799" coordsize="10,20">
              <v:shape style="position:absolute;left:8073;top:799;width:10;height:20" coordorigin="8073,799" coordsize="10,20" path="m8073,818l8082,818,8082,799,8073,799,8073,818xe" filled="true" fillcolor="#000000" stroked="false">
                <v:path arrowok="t"/>
                <v:fill type="solid"/>
              </v:shape>
            </v:group>
            <v:group style="position:absolute;left:8073;top:818;width:10;height:20" coordorigin="8073,818" coordsize="10,20">
              <v:shape style="position:absolute;left:8073;top:818;width:10;height:20" coordorigin="8073,818" coordsize="10,20" path="m8073,838l8082,838,8082,818,8073,818,8073,838xe" filled="true" fillcolor="#000000" stroked="false">
                <v:path arrowok="t"/>
                <v:fill type="solid"/>
              </v:shape>
            </v:group>
            <v:group style="position:absolute;left:8073;top:838;width:10;height:20" coordorigin="8073,838" coordsize="10,20">
              <v:shape style="position:absolute;left:8073;top:838;width:10;height:20" coordorigin="8073,838" coordsize="10,20" path="m8073,857l8082,857,8082,838,8073,838,8073,857xe" filled="true" fillcolor="#000000" stroked="false">
                <v:path arrowok="t"/>
                <v:fill type="solid"/>
              </v:shape>
            </v:group>
            <v:group style="position:absolute;left:8073;top:857;width:10;height:20" coordorigin="8073,857" coordsize="10,20">
              <v:shape style="position:absolute;left:8073;top:857;width:10;height:20" coordorigin="8073,857" coordsize="10,20" path="m8073,876l8082,876,8082,857,8073,857,8073,876xe" filled="true" fillcolor="#000000" stroked="false">
                <v:path arrowok="t"/>
                <v:fill type="solid"/>
              </v:shape>
            </v:group>
            <v:group style="position:absolute;left:8073;top:876;width:10;height:20" coordorigin="8073,876" coordsize="10,20">
              <v:shape style="position:absolute;left:8073;top:876;width:10;height:20" coordorigin="8073,876" coordsize="10,20" path="m8073,895l8082,895,8082,876,8073,876,8073,895xe" filled="true" fillcolor="#000000" stroked="false">
                <v:path arrowok="t"/>
                <v:fill type="solid"/>
              </v:shape>
            </v:group>
            <v:group style="position:absolute;left:8073;top:895;width:10;height:20" coordorigin="8073,895" coordsize="10,20">
              <v:shape style="position:absolute;left:8073;top:895;width:10;height:20" coordorigin="8073,895" coordsize="10,20" path="m8073,914l8082,914,8082,895,8073,895,8073,914xe" filled="true" fillcolor="#000000" stroked="false">
                <v:path arrowok="t"/>
                <v:fill type="solid"/>
              </v:shape>
            </v:group>
            <v:group style="position:absolute;left:8073;top:914;width:10;height:20" coordorigin="8073,914" coordsize="10,20">
              <v:shape style="position:absolute;left:8073;top:914;width:10;height:20" coordorigin="8073,914" coordsize="10,20" path="m8073,934l8082,934,8082,914,8073,914,8073,934xe" filled="true" fillcolor="#000000" stroked="false">
                <v:path arrowok="t"/>
                <v:fill type="solid"/>
              </v:shape>
            </v:group>
            <v:group style="position:absolute;left:8073;top:934;width:10;height:20" coordorigin="8073,934" coordsize="10,20">
              <v:shape style="position:absolute;left:8073;top:934;width:10;height:20" coordorigin="8073,934" coordsize="10,20" path="m8073,953l8082,953,8082,934,8073,934,8073,953xe" filled="true" fillcolor="#000000" stroked="false">
                <v:path arrowok="t"/>
                <v:fill type="solid"/>
              </v:shape>
            </v:group>
            <v:group style="position:absolute;left:8073;top:953;width:10;height:20" coordorigin="8073,953" coordsize="10,20">
              <v:shape style="position:absolute;left:8073;top:953;width:10;height:20" coordorigin="8073,953" coordsize="10,20" path="m8073,972l8082,972,8082,953,8073,953,8073,972xe" filled="true" fillcolor="#000000" stroked="false">
                <v:path arrowok="t"/>
                <v:fill type="solid"/>
              </v:shape>
            </v:group>
            <v:group style="position:absolute;left:8073;top:972;width:10;height:20" coordorigin="8073,972" coordsize="10,20">
              <v:shape style="position:absolute;left:8073;top:972;width:10;height:20" coordorigin="8073,972" coordsize="10,20" path="m8073,991l8082,991,8082,972,8073,972,8073,991xe" filled="true" fillcolor="#000000" stroked="false">
                <v:path arrowok="t"/>
                <v:fill type="solid"/>
              </v:shape>
            </v:group>
            <v:group style="position:absolute;left:8073;top:991;width:10;height:20" coordorigin="8073,991" coordsize="10,20">
              <v:shape style="position:absolute;left:8073;top:991;width:10;height:20" coordorigin="8073,991" coordsize="10,20" path="m8073,1010l8082,1010,8082,991,8073,991,8073,1010xe" filled="true" fillcolor="#000000" stroked="false">
                <v:path arrowok="t"/>
                <v:fill type="solid"/>
              </v:shape>
            </v:group>
            <v:group style="position:absolute;left:8073;top:1010;width:10;height:20" coordorigin="8073,1010" coordsize="10,20">
              <v:shape style="position:absolute;left:8073;top:1010;width:10;height:20" coordorigin="8073,1010" coordsize="10,20" path="m8073,1030l8082,1030,8082,1010,8073,1010,8073,1030xe" filled="true" fillcolor="#000000" stroked="false">
                <v:path arrowok="t"/>
                <v:fill type="solid"/>
              </v:shape>
            </v:group>
            <v:group style="position:absolute;left:8073;top:1030;width:10;height:20" coordorigin="8073,1030" coordsize="10,20">
              <v:shape style="position:absolute;left:8073;top:1030;width:10;height:20" coordorigin="8073,1030" coordsize="10,20" path="m8073,1049l8082,1049,8082,1030,8073,1030,8073,1049xe" filled="true" fillcolor="#000000" stroked="false">
                <v:path arrowok="t"/>
                <v:fill type="solid"/>
              </v:shape>
            </v:group>
            <v:group style="position:absolute;left:8073;top:1049;width:10;height:20" coordorigin="8073,1049" coordsize="10,20">
              <v:shape style="position:absolute;left:8073;top:1049;width:10;height:20" coordorigin="8073,1049" coordsize="10,20" path="m8073,1068l8082,1068,8082,1049,8073,1049,8073,1068xe" filled="true" fillcolor="#000000" stroked="false">
                <v:path arrowok="t"/>
                <v:fill type="solid"/>
              </v:shape>
            </v:group>
            <v:group style="position:absolute;left:8073;top:1068;width:10;height:20" coordorigin="8073,1068" coordsize="10,20">
              <v:shape style="position:absolute;left:8073;top:1068;width:10;height:20" coordorigin="8073,1068" coordsize="10,20" path="m8073,1087l8082,1087,8082,1068,8073,1068,8073,1087xe" filled="true" fillcolor="#000000" stroked="false">
                <v:path arrowok="t"/>
                <v:fill type="solid"/>
              </v:shape>
            </v:group>
            <v:group style="position:absolute;left:8073;top:1087;width:10;height:20" coordorigin="8073,1087" coordsize="10,20">
              <v:shape style="position:absolute;left:8073;top:1087;width:10;height:20" coordorigin="8073,1087" coordsize="10,20" path="m8073,1106l8082,1106,8082,1087,8073,1087,8073,1106xe" filled="true" fillcolor="#000000" stroked="false">
                <v:path arrowok="t"/>
                <v:fill type="solid"/>
              </v:shape>
            </v:group>
            <v:group style="position:absolute;left:8073;top:1106;width:10;height:20" coordorigin="8073,1106" coordsize="10,20">
              <v:shape style="position:absolute;left:8073;top:1106;width:10;height:20" coordorigin="8073,1106" coordsize="10,20" path="m8073,1126l8082,1126,8082,1106,8073,1106,8073,1126xe" filled="true" fillcolor="#000000" stroked="false">
                <v:path arrowok="t"/>
                <v:fill type="solid"/>
              </v:shape>
            </v:group>
            <v:group style="position:absolute;left:8073;top:1126;width:10;height:20" coordorigin="8073,1126" coordsize="10,20">
              <v:shape style="position:absolute;left:8073;top:1126;width:10;height:20" coordorigin="8073,1126" coordsize="10,20" path="m8073,1145l8082,1145,8082,1126,8073,1126,8073,1145xe" filled="true" fillcolor="#000000" stroked="false">
                <v:path arrowok="t"/>
                <v:fill type="solid"/>
              </v:shape>
            </v:group>
            <v:group style="position:absolute;left:8073;top:1145;width:10;height:20" coordorigin="8073,1145" coordsize="10,20">
              <v:shape style="position:absolute;left:8073;top:1145;width:10;height:20" coordorigin="8073,1145" coordsize="10,20" path="m8073,1164l8082,1164,8082,1145,8073,1145,8073,1164xe" filled="true" fillcolor="#000000" stroked="false">
                <v:path arrowok="t"/>
                <v:fill type="solid"/>
              </v:shape>
            </v:group>
            <v:group style="position:absolute;left:8073;top:1164;width:10;height:20" coordorigin="8073,1164" coordsize="10,20">
              <v:shape style="position:absolute;left:8073;top:1164;width:10;height:20" coordorigin="8073,1164" coordsize="10,20" path="m8073,1183l8082,1183,8082,1164,8073,1164,8073,1183xe" filled="true" fillcolor="#000000" stroked="false">
                <v:path arrowok="t"/>
                <v:fill type="solid"/>
              </v:shape>
            </v:group>
            <v:group style="position:absolute;left:8073;top:1183;width:10;height:20" coordorigin="8073,1183" coordsize="10,20">
              <v:shape style="position:absolute;left:8073;top:1183;width:10;height:20" coordorigin="8073,1183" coordsize="10,20" path="m8073,1202l8082,1202,8082,1183,8073,1183,8073,1202xe" filled="true" fillcolor="#000000" stroked="false">
                <v:path arrowok="t"/>
                <v:fill type="solid"/>
              </v:shape>
            </v:group>
            <v:group style="position:absolute;left:8073;top:1202;width:10;height:20" coordorigin="8073,1202" coordsize="10,20">
              <v:shape style="position:absolute;left:8073;top:1202;width:10;height:20" coordorigin="8073,1202" coordsize="10,20" path="m8073,1222l8082,1222,8082,1202,8073,1202,8073,1222xe" filled="true" fillcolor="#000000" stroked="false">
                <v:path arrowok="t"/>
                <v:fill type="solid"/>
              </v:shape>
            </v:group>
            <v:group style="position:absolute;left:8073;top:1222;width:10;height:20" coordorigin="8073,1222" coordsize="10,20">
              <v:shape style="position:absolute;left:8073;top:1222;width:10;height:20" coordorigin="8073,1222" coordsize="10,20" path="m8073,1241l8082,1241,8082,1222,8073,1222,8073,1241xe" filled="true" fillcolor="#000000" stroked="false">
                <v:path arrowok="t"/>
                <v:fill type="solid"/>
              </v:shape>
            </v:group>
            <v:group style="position:absolute;left:8073;top:1241;width:10;height:20" coordorigin="8073,1241" coordsize="10,20">
              <v:shape style="position:absolute;left:8073;top:1241;width:10;height:20" coordorigin="8073,1241" coordsize="10,20" path="m8073,1260l8082,1260,8082,1241,8073,1241,8073,1260xe" filled="true" fillcolor="#000000" stroked="false">
                <v:path arrowok="t"/>
                <v:fill type="solid"/>
              </v:shape>
            </v:group>
            <v:group style="position:absolute;left:8073;top:1260;width:10;height:20" coordorigin="8073,1260" coordsize="10,20">
              <v:shape style="position:absolute;left:8073;top:1260;width:10;height:20" coordorigin="8073,1260" coordsize="10,20" path="m8073,1279l8082,1279,8082,1260,8073,1260,8073,1279xe" filled="true" fillcolor="#000000" stroked="false">
                <v:path arrowok="t"/>
                <v:fill type="solid"/>
              </v:shape>
            </v:group>
            <v:group style="position:absolute;left:8073;top:1279;width:10;height:20" coordorigin="8073,1279" coordsize="10,20">
              <v:shape style="position:absolute;left:8073;top:1279;width:10;height:20" coordorigin="8073,1279" coordsize="10,20" path="m8073,1298l8082,1298,8082,1279,8073,1279,8073,1298xe" filled="true" fillcolor="#000000" stroked="false">
                <v:path arrowok="t"/>
                <v:fill type="solid"/>
              </v:shape>
            </v:group>
            <v:group style="position:absolute;left:8073;top:1298;width:10;height:20" coordorigin="8073,1298" coordsize="10,20">
              <v:shape style="position:absolute;left:8073;top:1298;width:10;height:20" coordorigin="8073,1298" coordsize="10,20" path="m8073,1318l8082,1318,8082,1298,8073,1298,8073,1318xe" filled="true" fillcolor="#000000" stroked="false">
                <v:path arrowok="t"/>
                <v:fill type="solid"/>
              </v:shape>
            </v:group>
            <v:group style="position:absolute;left:8073;top:1318;width:10;height:20" coordorigin="8073,1318" coordsize="10,20">
              <v:shape style="position:absolute;left:8073;top:1318;width:10;height:20" coordorigin="8073,1318" coordsize="10,20" path="m8073,1337l8082,1337,8082,1318,8073,1318,8073,1337xe" filled="true" fillcolor="#000000" stroked="false">
                <v:path arrowok="t"/>
                <v:fill type="solid"/>
              </v:shape>
            </v:group>
            <v:group style="position:absolute;left:8073;top:1337;width:10;height:20" coordorigin="8073,1337" coordsize="10,20">
              <v:shape style="position:absolute;left:8073;top:1337;width:10;height:20" coordorigin="8073,1337" coordsize="10,20" path="m8073,1356l8082,1356,8082,1337,8073,1337,8073,1356xe" filled="true" fillcolor="#000000" stroked="false">
                <v:path arrowok="t"/>
                <v:fill type="solid"/>
              </v:shape>
            </v:group>
            <v:group style="position:absolute;left:8073;top:1356;width:10;height:20" coordorigin="8073,1356" coordsize="10,20">
              <v:shape style="position:absolute;left:8073;top:1356;width:10;height:20" coordorigin="8073,1356" coordsize="10,20" path="m8073,1375l8082,1375,8082,1356,8073,1356,8073,1375xe" filled="true" fillcolor="#000000" stroked="false">
                <v:path arrowok="t"/>
                <v:fill type="solid"/>
              </v:shape>
            </v:group>
            <v:group style="position:absolute;left:8073;top:1375;width:10;height:20" coordorigin="8073,1375" coordsize="10,20">
              <v:shape style="position:absolute;left:8073;top:1375;width:10;height:20" coordorigin="8073,1375" coordsize="10,20" path="m8073,1394l8082,1394,8082,1375,8073,1375,8073,1394xe" filled="true" fillcolor="#000000" stroked="false">
                <v:path arrowok="t"/>
                <v:fill type="solid"/>
              </v:shape>
            </v:group>
            <v:group style="position:absolute;left:8073;top:1394;width:10;height:20" coordorigin="8073,1394" coordsize="10,20">
              <v:shape style="position:absolute;left:8073;top:1394;width:10;height:20" coordorigin="8073,1394" coordsize="10,20" path="m8073,1414l8082,1414,8082,1394,8073,1394,8073,1414xe" filled="true" fillcolor="#000000" stroked="false">
                <v:path arrowok="t"/>
                <v:fill type="solid"/>
              </v:shape>
            </v:group>
            <v:group style="position:absolute;left:8073;top:1414;width:10;height:20" coordorigin="8073,1414" coordsize="10,20">
              <v:shape style="position:absolute;left:8073;top:1414;width:10;height:20" coordorigin="8073,1414" coordsize="10,20" path="m8073,1433l8082,1433,8082,1414,8073,1414,8073,1433xe" filled="true" fillcolor="#000000" stroked="false">
                <v:path arrowok="t"/>
                <v:fill type="solid"/>
              </v:shape>
            </v:group>
            <v:group style="position:absolute;left:8073;top:1433;width:10;height:20" coordorigin="8073,1433" coordsize="10,20">
              <v:shape style="position:absolute;left:8073;top:1433;width:10;height:20" coordorigin="8073,1433" coordsize="10,20" path="m8073,1452l8082,1452,8082,1433,8073,1433,8073,1452xe" filled="true" fillcolor="#000000" stroked="false">
                <v:path arrowok="t"/>
                <v:fill type="solid"/>
              </v:shape>
            </v:group>
            <v:group style="position:absolute;left:8073;top:1452;width:10;height:20" coordorigin="8073,1452" coordsize="10,20">
              <v:shape style="position:absolute;left:8073;top:1452;width:10;height:20" coordorigin="8073,1452" coordsize="10,20" path="m8073,1471l8082,1471,8082,1452,8073,1452,8073,1471xe" filled="true" fillcolor="#000000" stroked="false">
                <v:path arrowok="t"/>
                <v:fill type="solid"/>
              </v:shape>
            </v:group>
            <v:group style="position:absolute;left:8073;top:1471;width:10;height:20" coordorigin="8073,1471" coordsize="10,20">
              <v:shape style="position:absolute;left:8073;top:1471;width:10;height:20" coordorigin="8073,1471" coordsize="10,20" path="m8073,1490l8082,1490,8082,1471,8073,1471,8073,1490xe" filled="true" fillcolor="#000000" stroked="false">
                <v:path arrowok="t"/>
                <v:fill type="solid"/>
              </v:shape>
            </v:group>
            <v:group style="position:absolute;left:8073;top:1490;width:10;height:20" coordorigin="8073,1490" coordsize="10,20">
              <v:shape style="position:absolute;left:8073;top:1490;width:10;height:20" coordorigin="8073,1490" coordsize="10,20" path="m8073,1510l8082,1510,8082,1490,8073,1490,8073,1510xe" filled="true" fillcolor="#000000" stroked="false">
                <v:path arrowok="t"/>
                <v:fill type="solid"/>
              </v:shape>
            </v:group>
            <v:group style="position:absolute;left:8073;top:1510;width:10;height:20" coordorigin="8073,1510" coordsize="10,20">
              <v:shape style="position:absolute;left:8073;top:1510;width:10;height:20" coordorigin="8073,1510" coordsize="10,20" path="m8073,1529l8082,1529,8082,1510,8073,1510,8073,1529xe" filled="true" fillcolor="#000000" stroked="false">
                <v:path arrowok="t"/>
                <v:fill type="solid"/>
              </v:shape>
            </v:group>
            <v:group style="position:absolute;left:8073;top:1529;width:10;height:20" coordorigin="8073,1529" coordsize="10,20">
              <v:shape style="position:absolute;left:8073;top:1529;width:10;height:20" coordorigin="8073,1529" coordsize="10,20" path="m8073,1548l8082,1548,8082,1529,8073,1529,8073,1548xe" filled="true" fillcolor="#000000" stroked="false">
                <v:path arrowok="t"/>
                <v:fill type="solid"/>
              </v:shape>
              <v:shape style="position:absolute;left:29;top:1452;width:1515;height:106" type="#_x0000_t75" stroked="false">
                <v:imagedata r:id="rId219" o:title=""/>
              </v:shape>
              <v:shape style="position:absolute;left:1520;top:1548;width:1166;height:10" type="#_x0000_t75" stroked="false">
                <v:imagedata r:id="rId220" o:title=""/>
              </v:shape>
              <v:shape style="position:absolute;left:2681;top:1548;width:1846;height:10" type="#_x0000_t75" stroked="false">
                <v:imagedata r:id="rId216" o:title=""/>
              </v:shape>
              <v:shape style="position:absolute;left:4523;top:1548;width:631;height:10" type="#_x0000_t75" stroked="false">
                <v:imagedata r:id="rId217" o:title=""/>
              </v:shape>
              <v:shape style="position:absolute;left:5149;top:1548;width:3473;height:10" type="#_x0000_t75" stroked="false">
                <v:imagedata r:id="rId218" o:title=""/>
              </v:shape>
            </v:group>
            <v:group style="position:absolute;left:1525;top:1558;width:10;height:20" coordorigin="1525,1558" coordsize="10,20">
              <v:shape style="position:absolute;left:1525;top:1558;width:10;height:20" coordorigin="1525,1558" coordsize="10,20" path="m1525,1577l1534,1577,1534,1558,1525,1558,1525,1577xe" filled="true" fillcolor="#000000" stroked="false">
                <v:path arrowok="t"/>
                <v:fill type="solid"/>
              </v:shape>
            </v:group>
            <v:group style="position:absolute;left:1525;top:1577;width:10;height:20" coordorigin="1525,1577" coordsize="10,20">
              <v:shape style="position:absolute;left:1525;top:1577;width:10;height:20" coordorigin="1525,1577" coordsize="10,20" path="m1525,1596l1534,1596,1534,1577,1525,1577,1525,1596xe" filled="true" fillcolor="#000000" stroked="false">
                <v:path arrowok="t"/>
                <v:fill type="solid"/>
              </v:shape>
            </v:group>
            <v:group style="position:absolute;left:1525;top:1596;width:10;height:20" coordorigin="1525,1596" coordsize="10,20">
              <v:shape style="position:absolute;left:1525;top:1596;width:10;height:20" coordorigin="1525,1596" coordsize="10,20" path="m1525,1615l1534,1615,1534,1596,1525,1596,1525,1615xe" filled="true" fillcolor="#000000" stroked="false">
                <v:path arrowok="t"/>
                <v:fill type="solid"/>
              </v:shape>
            </v:group>
            <v:group style="position:absolute;left:1525;top:1615;width:10;height:20" coordorigin="1525,1615" coordsize="10,20">
              <v:shape style="position:absolute;left:1525;top:1615;width:10;height:20" coordorigin="1525,1615" coordsize="10,20" path="m1525,1634l1534,1634,1534,1615,1525,1615,1525,1634xe" filled="true" fillcolor="#000000" stroked="false">
                <v:path arrowok="t"/>
                <v:fill type="solid"/>
              </v:shape>
            </v:group>
            <v:group style="position:absolute;left:1525;top:1634;width:10;height:20" coordorigin="1525,1634" coordsize="10,20">
              <v:shape style="position:absolute;left:1525;top:1634;width:10;height:20" coordorigin="1525,1634" coordsize="10,20" path="m1525,1654l1534,1654,1534,1634,1525,1634,1525,1654xe" filled="true" fillcolor="#000000" stroked="false">
                <v:path arrowok="t"/>
                <v:fill type="solid"/>
              </v:shape>
            </v:group>
            <v:group style="position:absolute;left:1525;top:1654;width:10;height:20" coordorigin="1525,1654" coordsize="10,20">
              <v:shape style="position:absolute;left:1525;top:1654;width:10;height:20" coordorigin="1525,1654" coordsize="10,20" path="m1525,1673l1534,1673,1534,1654,1525,1654,1525,1673xe" filled="true" fillcolor="#000000" stroked="false">
                <v:path arrowok="t"/>
                <v:fill type="solid"/>
              </v:shape>
            </v:group>
            <v:group style="position:absolute;left:1525;top:1673;width:10;height:20" coordorigin="1525,1673" coordsize="10,20">
              <v:shape style="position:absolute;left:1525;top:1673;width:10;height:20" coordorigin="1525,1673" coordsize="10,20" path="m1525,1692l1534,1692,1534,1673,1525,1673,1525,1692xe" filled="true" fillcolor="#000000" stroked="false">
                <v:path arrowok="t"/>
                <v:fill type="solid"/>
              </v:shape>
            </v:group>
            <v:group style="position:absolute;left:1525;top:1692;width:10;height:20" coordorigin="1525,1692" coordsize="10,20">
              <v:shape style="position:absolute;left:1525;top:1692;width:10;height:20" coordorigin="1525,1692" coordsize="10,20" path="m1525,1711l1534,1711,1534,1692,1525,1692,1525,1711xe" filled="true" fillcolor="#000000" stroked="false">
                <v:path arrowok="t"/>
                <v:fill type="solid"/>
              </v:shape>
            </v:group>
            <v:group style="position:absolute;left:1525;top:1711;width:10;height:20" coordorigin="1525,1711" coordsize="10,20">
              <v:shape style="position:absolute;left:1525;top:1711;width:10;height:20" coordorigin="1525,1711" coordsize="10,20" path="m1525,1730l1534,1730,1534,1711,1525,1711,1525,1730xe" filled="true" fillcolor="#000000" stroked="false">
                <v:path arrowok="t"/>
                <v:fill type="solid"/>
              </v:shape>
            </v:group>
            <v:group style="position:absolute;left:1525;top:1730;width:10;height:20" coordorigin="1525,1730" coordsize="10,20">
              <v:shape style="position:absolute;left:1525;top:1730;width:10;height:20" coordorigin="1525,1730" coordsize="10,20" path="m1525,1750l1534,1750,1534,1730,1525,1730,1525,1750xe" filled="true" fillcolor="#000000" stroked="false">
                <v:path arrowok="t"/>
                <v:fill type="solid"/>
              </v:shape>
            </v:group>
            <v:group style="position:absolute;left:1525;top:1750;width:10;height:20" coordorigin="1525,1750" coordsize="10,20">
              <v:shape style="position:absolute;left:1525;top:1750;width:10;height:20" coordorigin="1525,1750" coordsize="10,20" path="m1525,1769l1534,1769,1534,1750,1525,1750,1525,1769xe" filled="true" fillcolor="#000000" stroked="false">
                <v:path arrowok="t"/>
                <v:fill type="solid"/>
              </v:shape>
            </v:group>
            <v:group style="position:absolute;left:1525;top:1769;width:10;height:20" coordorigin="1525,1769" coordsize="10,20">
              <v:shape style="position:absolute;left:1525;top:1769;width:10;height:20" coordorigin="1525,1769" coordsize="10,20" path="m1525,1788l1534,1788,1534,1769,1525,1769,1525,1788xe" filled="true" fillcolor="#000000" stroked="false">
                <v:path arrowok="t"/>
                <v:fill type="solid"/>
              </v:shape>
            </v:group>
            <v:group style="position:absolute;left:1525;top:1788;width:10;height:20" coordorigin="1525,1788" coordsize="10,20">
              <v:shape style="position:absolute;left:1525;top:1788;width:10;height:20" coordorigin="1525,1788" coordsize="10,20" path="m1525,1807l1534,1807,1534,1788,1525,1788,1525,1807xe" filled="true" fillcolor="#000000" stroked="false">
                <v:path arrowok="t"/>
                <v:fill type="solid"/>
              </v:shape>
            </v:group>
            <v:group style="position:absolute;left:1525;top:1807;width:10;height:20" coordorigin="1525,1807" coordsize="10,20">
              <v:shape style="position:absolute;left:1525;top:1807;width:10;height:20" coordorigin="1525,1807" coordsize="10,20" path="m1525,1826l1534,1826,1534,1807,1525,1807,1525,1826xe" filled="true" fillcolor="#000000" stroked="false">
                <v:path arrowok="t"/>
                <v:fill type="solid"/>
              </v:shape>
            </v:group>
            <v:group style="position:absolute;left:1525;top:1826;width:10;height:20" coordorigin="1525,1826" coordsize="10,20">
              <v:shape style="position:absolute;left:1525;top:1826;width:10;height:20" coordorigin="1525,1826" coordsize="10,20" path="m1525,1846l1534,1846,1534,1826,1525,1826,1525,1846xe" filled="true" fillcolor="#000000" stroked="false">
                <v:path arrowok="t"/>
                <v:fill type="solid"/>
              </v:shape>
            </v:group>
            <v:group style="position:absolute;left:1525;top:1846;width:10;height:20" coordorigin="1525,1846" coordsize="10,20">
              <v:shape style="position:absolute;left:1525;top:1846;width:10;height:20" coordorigin="1525,1846" coordsize="10,20" path="m1525,1865l1534,1865,1534,1846,1525,1846,1525,1865xe" filled="true" fillcolor="#000000" stroked="false">
                <v:path arrowok="t"/>
                <v:fill type="solid"/>
              </v:shape>
            </v:group>
            <v:group style="position:absolute;left:1525;top:1865;width:10;height:20" coordorigin="1525,1865" coordsize="10,20">
              <v:shape style="position:absolute;left:1525;top:1865;width:10;height:20" coordorigin="1525,1865" coordsize="10,20" path="m1525,1884l1534,1884,1534,1865,1525,1865,1525,1884xe" filled="true" fillcolor="#000000" stroked="false">
                <v:path arrowok="t"/>
                <v:fill type="solid"/>
              </v:shape>
            </v:group>
            <v:group style="position:absolute;left:1525;top:1884;width:10;height:20" coordorigin="1525,1884" coordsize="10,20">
              <v:shape style="position:absolute;left:1525;top:1884;width:10;height:20" coordorigin="1525,1884" coordsize="10,20" path="m1525,1903l1534,1903,1534,1884,1525,1884,1525,1903xe" filled="true" fillcolor="#000000" stroked="false">
                <v:path arrowok="t"/>
                <v:fill type="solid"/>
              </v:shape>
            </v:group>
            <v:group style="position:absolute;left:1525;top:1903;width:10;height:20" coordorigin="1525,1903" coordsize="10,20">
              <v:shape style="position:absolute;left:1525;top:1903;width:10;height:20" coordorigin="1525,1903" coordsize="10,20" path="m1525,1922l1534,1922,1534,1903,1525,1903,1525,1922xe" filled="true" fillcolor="#000000" stroked="false">
                <v:path arrowok="t"/>
                <v:fill type="solid"/>
              </v:shape>
            </v:group>
            <v:group style="position:absolute;left:1525;top:1922;width:10;height:20" coordorigin="1525,1922" coordsize="10,20">
              <v:shape style="position:absolute;left:1525;top:1922;width:10;height:20" coordorigin="1525,1922" coordsize="10,20" path="m1525,1942l1534,1942,1534,1922,1525,1922,1525,1942xe" filled="true" fillcolor="#000000" stroked="false">
                <v:path arrowok="t"/>
                <v:fill type="solid"/>
              </v:shape>
            </v:group>
            <v:group style="position:absolute;left:1525;top:1942;width:10;height:20" coordorigin="1525,1942" coordsize="10,20">
              <v:shape style="position:absolute;left:1525;top:1942;width:10;height:20" coordorigin="1525,1942" coordsize="10,20" path="m1525,1961l1534,1961,1534,1942,1525,1942,1525,1961xe" filled="true" fillcolor="#000000" stroked="false">
                <v:path arrowok="t"/>
                <v:fill type="solid"/>
              </v:shape>
            </v:group>
            <v:group style="position:absolute;left:1525;top:1961;width:10;height:20" coordorigin="1525,1961" coordsize="10,20">
              <v:shape style="position:absolute;left:1525;top:1961;width:10;height:20" coordorigin="1525,1961" coordsize="10,20" path="m1525,1980l1534,1980,1534,1961,1525,1961,1525,1980xe" filled="true" fillcolor="#000000" stroked="false">
                <v:path arrowok="t"/>
                <v:fill type="solid"/>
              </v:shape>
            </v:group>
            <v:group style="position:absolute;left:1525;top:1980;width:10;height:20" coordorigin="1525,1980" coordsize="10,20">
              <v:shape style="position:absolute;left:1525;top:1980;width:10;height:20" coordorigin="1525,1980" coordsize="10,20" path="m1525,1999l1534,1999,1534,1980,1525,1980,1525,1999xe" filled="true" fillcolor="#000000" stroked="false">
                <v:path arrowok="t"/>
                <v:fill type="solid"/>
              </v:shape>
            </v:group>
            <v:group style="position:absolute;left:1525;top:1999;width:10;height:20" coordorigin="1525,1999" coordsize="10,20">
              <v:shape style="position:absolute;left:1525;top:1999;width:10;height:20" coordorigin="1525,1999" coordsize="10,20" path="m1525,2018l1534,2018,1534,1999,1525,1999,1525,2018xe" filled="true" fillcolor="#000000" stroked="false">
                <v:path arrowok="t"/>
                <v:fill type="solid"/>
              </v:shape>
            </v:group>
            <v:group style="position:absolute;left:1525;top:2018;width:10;height:20" coordorigin="1525,2018" coordsize="10,20">
              <v:shape style="position:absolute;left:1525;top:2018;width:10;height:20" coordorigin="1525,2018" coordsize="10,20" path="m1525,2038l1534,2038,1534,2018,1525,2018,1525,2038xe" filled="true" fillcolor="#000000" stroked="false">
                <v:path arrowok="t"/>
                <v:fill type="solid"/>
              </v:shape>
            </v:group>
            <v:group style="position:absolute;left:1525;top:2038;width:10;height:20" coordorigin="1525,2038" coordsize="10,20">
              <v:shape style="position:absolute;left:1525;top:2038;width:10;height:20" coordorigin="1525,2038" coordsize="10,20" path="m1525,2057l1534,2057,1534,2038,1525,2038,1525,2057xe" filled="true" fillcolor="#000000" stroked="false">
                <v:path arrowok="t"/>
                <v:fill type="solid"/>
              </v:shape>
            </v:group>
            <v:group style="position:absolute;left:1525;top:2057;width:10;height:20" coordorigin="1525,2057" coordsize="10,20">
              <v:shape style="position:absolute;left:1525;top:2057;width:10;height:20" coordorigin="1525,2057" coordsize="10,20" path="m1525,2076l1534,2076,1534,2057,1525,2057,1525,2076xe" filled="true" fillcolor="#000000" stroked="false">
                <v:path arrowok="t"/>
                <v:fill type="solid"/>
              </v:shape>
            </v:group>
            <v:group style="position:absolute;left:1525;top:2076;width:10;height:20" coordorigin="1525,2076" coordsize="10,20">
              <v:shape style="position:absolute;left:1525;top:2076;width:10;height:20" coordorigin="1525,2076" coordsize="10,20" path="m1525,2095l1534,2095,1534,2076,1525,2076,1525,2095xe" filled="true" fillcolor="#000000" stroked="false">
                <v:path arrowok="t"/>
                <v:fill type="solid"/>
              </v:shape>
            </v:group>
            <v:group style="position:absolute;left:1525;top:2095;width:10;height:20" coordorigin="1525,2095" coordsize="10,20">
              <v:shape style="position:absolute;left:1525;top:2095;width:10;height:20" coordorigin="1525,2095" coordsize="10,20" path="m1525,2114l1534,2114,1534,2095,1525,2095,1525,2114xe" filled="true" fillcolor="#000000" stroked="false">
                <v:path arrowok="t"/>
                <v:fill type="solid"/>
              </v:shape>
            </v:group>
            <v:group style="position:absolute;left:1525;top:2114;width:10;height:20" coordorigin="1525,2114" coordsize="10,20">
              <v:shape style="position:absolute;left:1525;top:2114;width:10;height:20" coordorigin="1525,2114" coordsize="10,20" path="m1525,2134l1534,2134,1534,2114,1525,2114,1525,2134xe" filled="true" fillcolor="#000000" stroked="false">
                <v:path arrowok="t"/>
                <v:fill type="solid"/>
              </v:shape>
            </v:group>
            <v:group style="position:absolute;left:1525;top:2134;width:10;height:20" coordorigin="1525,2134" coordsize="10,20">
              <v:shape style="position:absolute;left:1525;top:2134;width:10;height:20" coordorigin="1525,2134" coordsize="10,20" path="m1525,2153l1534,2153,1534,2134,1525,2134,1525,2153xe" filled="true" fillcolor="#000000" stroked="false">
                <v:path arrowok="t"/>
                <v:fill type="solid"/>
              </v:shape>
            </v:group>
            <v:group style="position:absolute;left:1525;top:2153;width:10;height:20" coordorigin="1525,2153" coordsize="10,20">
              <v:shape style="position:absolute;left:1525;top:2153;width:10;height:20" coordorigin="1525,2153" coordsize="10,20" path="m1525,2172l1534,2172,1534,2153,1525,2153,1525,2172xe" filled="true" fillcolor="#000000" stroked="false">
                <v:path arrowok="t"/>
                <v:fill type="solid"/>
              </v:shape>
            </v:group>
            <v:group style="position:absolute;left:1525;top:2172;width:10;height:20" coordorigin="1525,2172" coordsize="10,20">
              <v:shape style="position:absolute;left:1525;top:2172;width:10;height:20" coordorigin="1525,2172" coordsize="10,20" path="m1525,2191l1534,2191,1534,2172,1525,2172,1525,2191xe" filled="true" fillcolor="#000000" stroked="false">
                <v:path arrowok="t"/>
                <v:fill type="solid"/>
              </v:shape>
            </v:group>
            <v:group style="position:absolute;left:1525;top:2191;width:10;height:20" coordorigin="1525,2191" coordsize="10,20">
              <v:shape style="position:absolute;left:1525;top:2191;width:10;height:20" coordorigin="1525,2191" coordsize="10,20" path="m1525,2210l1534,2210,1534,2191,1525,2191,1525,2210xe" filled="true" fillcolor="#000000" stroked="false">
                <v:path arrowok="t"/>
                <v:fill type="solid"/>
              </v:shape>
            </v:group>
            <v:group style="position:absolute;left:1525;top:2210;width:10;height:20" coordorigin="1525,2210" coordsize="10,20">
              <v:shape style="position:absolute;left:1525;top:2210;width:10;height:20" coordorigin="1525,2210" coordsize="10,20" path="m1525,2230l1534,2230,1534,2210,1525,2210,1525,2230xe" filled="true" fillcolor="#000000" stroked="false">
                <v:path arrowok="t"/>
                <v:fill type="solid"/>
              </v:shape>
            </v:group>
            <v:group style="position:absolute;left:1525;top:2230;width:10;height:20" coordorigin="1525,2230" coordsize="10,20">
              <v:shape style="position:absolute;left:1525;top:2230;width:10;height:20" coordorigin="1525,2230" coordsize="10,20" path="m1525,2249l1534,2249,1534,2230,1525,2230,1525,2249xe" filled="true" fillcolor="#000000" stroked="false">
                <v:path arrowok="t"/>
                <v:fill type="solid"/>
              </v:shape>
            </v:group>
            <v:group style="position:absolute;left:1525;top:2249;width:10;height:20" coordorigin="1525,2249" coordsize="10,20">
              <v:shape style="position:absolute;left:1525;top:2249;width:10;height:20" coordorigin="1525,2249" coordsize="10,20" path="m1525,2268l1534,2268,1534,2249,1525,2249,1525,2268xe" filled="true" fillcolor="#000000" stroked="false">
                <v:path arrowok="t"/>
                <v:fill type="solid"/>
              </v:shape>
            </v:group>
            <v:group style="position:absolute;left:1525;top:2268;width:10;height:20" coordorigin="1525,2268" coordsize="10,20">
              <v:shape style="position:absolute;left:1525;top:2268;width:10;height:20" coordorigin="1525,2268" coordsize="10,20" path="m1525,2287l1534,2287,1534,2268,1525,2268,1525,2287xe" filled="true" fillcolor="#000000" stroked="false">
                <v:path arrowok="t"/>
                <v:fill type="solid"/>
              </v:shape>
            </v:group>
            <v:group style="position:absolute;left:1525;top:2287;width:10;height:20" coordorigin="1525,2287" coordsize="10,20">
              <v:shape style="position:absolute;left:1525;top:2287;width:10;height:20" coordorigin="1525,2287" coordsize="10,20" path="m1525,2306l1534,2306,1534,2287,1525,2287,1525,2306xe" filled="true" fillcolor="#000000" stroked="false">
                <v:path arrowok="t"/>
                <v:fill type="solid"/>
              </v:shape>
            </v:group>
            <v:group style="position:absolute;left:1525;top:2306;width:10;height:20" coordorigin="1525,2306" coordsize="10,20">
              <v:shape style="position:absolute;left:1525;top:2306;width:10;height:20" coordorigin="1525,2306" coordsize="10,20" path="m1525,2326l1534,2326,1534,2306,1525,2306,1525,2326xe" filled="true" fillcolor="#000000" stroked="false">
                <v:path arrowok="t"/>
                <v:fill type="solid"/>
              </v:shape>
            </v:group>
            <v:group style="position:absolute;left:1525;top:2326;width:10;height:20" coordorigin="1525,2326" coordsize="10,20">
              <v:shape style="position:absolute;left:1525;top:2326;width:10;height:20" coordorigin="1525,2326" coordsize="10,20" path="m1525,2345l1534,2345,1534,2326,1525,2326,1525,2345xe" filled="true" fillcolor="#000000" stroked="false">
                <v:path arrowok="t"/>
                <v:fill type="solid"/>
              </v:shape>
            </v:group>
            <v:group style="position:absolute;left:1525;top:2345;width:10;height:20" coordorigin="1525,2345" coordsize="10,20">
              <v:shape style="position:absolute;left:1525;top:2345;width:10;height:20" coordorigin="1525,2345" coordsize="10,20" path="m1525,2364l1534,2364,1534,2345,1525,2345,1525,2364xe" filled="true" fillcolor="#000000" stroked="false">
                <v:path arrowok="t"/>
                <v:fill type="solid"/>
              </v:shape>
            </v:group>
            <v:group style="position:absolute;left:1525;top:2364;width:10;height:20" coordorigin="1525,2364" coordsize="10,20">
              <v:shape style="position:absolute;left:1525;top:2364;width:10;height:20" coordorigin="1525,2364" coordsize="10,20" path="m1525,2383l1534,2383,1534,2364,1525,2364,1525,2383xe" filled="true" fillcolor="#000000" stroked="false">
                <v:path arrowok="t"/>
                <v:fill type="solid"/>
              </v:shape>
            </v:group>
            <v:group style="position:absolute;left:1525;top:2383;width:10;height:20" coordorigin="1525,2383" coordsize="10,20">
              <v:shape style="position:absolute;left:1525;top:2383;width:10;height:20" coordorigin="1525,2383" coordsize="10,20" path="m1525,2402l1534,2402,1534,2383,1525,2383,1525,2402xe" filled="true" fillcolor="#000000" stroked="false">
                <v:path arrowok="t"/>
                <v:fill type="solid"/>
              </v:shape>
            </v:group>
            <v:group style="position:absolute;left:1525;top:2402;width:10;height:20" coordorigin="1525,2402" coordsize="10,20">
              <v:shape style="position:absolute;left:1525;top:2402;width:10;height:20" coordorigin="1525,2402" coordsize="10,20" path="m1525,2422l1534,2422,1534,2402,1525,2402,1525,2422xe" filled="true" fillcolor="#000000" stroked="false">
                <v:path arrowok="t"/>
                <v:fill type="solid"/>
              </v:shape>
            </v:group>
            <v:group style="position:absolute;left:1525;top:2422;width:10;height:20" coordorigin="1525,2422" coordsize="10,20">
              <v:shape style="position:absolute;left:1525;top:2422;width:10;height:20" coordorigin="1525,2422" coordsize="10,20" path="m1525,2441l1534,2441,1534,2422,1525,2422,1525,2441xe" filled="true" fillcolor="#000000" stroked="false">
                <v:path arrowok="t"/>
                <v:fill type="solid"/>
              </v:shape>
            </v:group>
            <v:group style="position:absolute;left:1525;top:2441;width:10;height:20" coordorigin="1525,2441" coordsize="10,20">
              <v:shape style="position:absolute;left:1525;top:2441;width:10;height:20" coordorigin="1525,2441" coordsize="10,20" path="m1525,2460l1534,2460,1534,2441,1525,2441,1525,2460xe" filled="true" fillcolor="#000000" stroked="false">
                <v:path arrowok="t"/>
                <v:fill type="solid"/>
              </v:shape>
            </v:group>
            <v:group style="position:absolute;left:1525;top:2460;width:10;height:20" coordorigin="1525,2460" coordsize="10,20">
              <v:shape style="position:absolute;left:1525;top:2460;width:10;height:20" coordorigin="1525,2460" coordsize="10,20" path="m1525,2479l1534,2479,1534,2460,1525,2460,1525,2479xe" filled="true" fillcolor="#000000" stroked="false">
                <v:path arrowok="t"/>
                <v:fill type="solid"/>
              </v:shape>
            </v:group>
            <v:group style="position:absolute;left:1525;top:2479;width:10;height:20" coordorigin="1525,2479" coordsize="10,20">
              <v:shape style="position:absolute;left:1525;top:2479;width:10;height:20" coordorigin="1525,2479" coordsize="10,20" path="m1525,2498l1534,2498,1534,2479,1525,2479,1525,2498xe" filled="true" fillcolor="#000000" stroked="false">
                <v:path arrowok="t"/>
                <v:fill type="solid"/>
              </v:shape>
            </v:group>
            <v:group style="position:absolute;left:1525;top:2498;width:10;height:20" coordorigin="1525,2498" coordsize="10,20">
              <v:shape style="position:absolute;left:1525;top:2498;width:10;height:20" coordorigin="1525,2498" coordsize="10,20" path="m1525,2518l1534,2518,1534,2498,1525,2498,1525,2518xe" filled="true" fillcolor="#000000" stroked="false">
                <v:path arrowok="t"/>
                <v:fill type="solid"/>
              </v:shape>
            </v:group>
            <v:group style="position:absolute;left:1525;top:2518;width:10;height:20" coordorigin="1525,2518" coordsize="10,20">
              <v:shape style="position:absolute;left:1525;top:2518;width:10;height:20" coordorigin="1525,2518" coordsize="10,20" path="m1525,2537l1534,2537,1534,2518,1525,2518,1525,2537xe" filled="true" fillcolor="#000000" stroked="false">
                <v:path arrowok="t"/>
                <v:fill type="solid"/>
              </v:shape>
            </v:group>
            <v:group style="position:absolute;left:1525;top:2537;width:10;height:20" coordorigin="1525,2537" coordsize="10,20">
              <v:shape style="position:absolute;left:1525;top:2537;width:10;height:20" coordorigin="1525,2537" coordsize="10,20" path="m1525,2556l1534,2556,1534,2537,1525,2537,1525,2556xe" filled="true" fillcolor="#000000" stroked="false">
                <v:path arrowok="t"/>
                <v:fill type="solid"/>
              </v:shape>
            </v:group>
            <v:group style="position:absolute;left:1525;top:2556;width:10;height:20" coordorigin="1525,2556" coordsize="10,20">
              <v:shape style="position:absolute;left:1525;top:2556;width:10;height:20" coordorigin="1525,2556" coordsize="10,20" path="m1525,2575l1534,2575,1534,2556,1525,2556,1525,2575xe" filled="true" fillcolor="#000000" stroked="false">
                <v:path arrowok="t"/>
                <v:fill type="solid"/>
              </v:shape>
            </v:group>
            <v:group style="position:absolute;left:1525;top:2575;width:10;height:20" coordorigin="1525,2575" coordsize="10,20">
              <v:shape style="position:absolute;left:1525;top:2575;width:10;height:20" coordorigin="1525,2575" coordsize="10,20" path="m1525,2594l1534,2594,1534,2575,1525,2575,1525,2594xe" filled="true" fillcolor="#000000" stroked="false">
                <v:path arrowok="t"/>
                <v:fill type="solid"/>
              </v:shape>
            </v:group>
            <v:group style="position:absolute;left:1525;top:2594;width:10;height:20" coordorigin="1525,2594" coordsize="10,20">
              <v:shape style="position:absolute;left:1525;top:2594;width:10;height:20" coordorigin="1525,2594" coordsize="10,20" path="m1525,2614l1534,2614,1534,2594,1525,2594,1525,2614xe" filled="true" fillcolor="#000000" stroked="false">
                <v:path arrowok="t"/>
                <v:fill type="solid"/>
              </v:shape>
            </v:group>
            <v:group style="position:absolute;left:1525;top:2614;width:10;height:20" coordorigin="1525,2614" coordsize="10,20">
              <v:shape style="position:absolute;left:1525;top:2614;width:10;height:20" coordorigin="1525,2614" coordsize="10,20" path="m1525,2633l1534,2633,1534,2614,1525,2614,1525,2633xe" filled="true" fillcolor="#000000" stroked="false">
                <v:path arrowok="t"/>
                <v:fill type="solid"/>
              </v:shape>
            </v:group>
            <v:group style="position:absolute;left:1525;top:2633;width:10;height:20" coordorigin="1525,2633" coordsize="10,20">
              <v:shape style="position:absolute;left:1525;top:2633;width:10;height:20" coordorigin="1525,2633" coordsize="10,20" path="m1525,2652l1534,2652,1534,2633,1525,2633,1525,2652xe" filled="true" fillcolor="#000000" stroked="false">
                <v:path arrowok="t"/>
                <v:fill type="solid"/>
              </v:shape>
            </v:group>
            <v:group style="position:absolute;left:1525;top:2652;width:10;height:20" coordorigin="1525,2652" coordsize="10,20">
              <v:shape style="position:absolute;left:1525;top:2652;width:10;height:20" coordorigin="1525,2652" coordsize="10,20" path="m1525,2671l1534,2671,1534,2652,1525,2652,1525,2671xe" filled="true" fillcolor="#000000" stroked="false">
                <v:path arrowok="t"/>
                <v:fill type="solid"/>
              </v:shape>
            </v:group>
            <v:group style="position:absolute;left:1525;top:2676;width:10;height:2" coordorigin="1525,2676" coordsize="10,2">
              <v:shape style="position:absolute;left:1525;top:2676;width:10;height:2" coordorigin="1525,2676" coordsize="10,0" path="m1525,2676l1534,2676e" filled="false" stroked="true" strokeweight=".47998pt" strokecolor="#000000">
                <v:path arrowok="t"/>
              </v:shape>
            </v:group>
            <v:group style="position:absolute;left:2686;top:1558;width:10;height:20" coordorigin="2686,1558" coordsize="10,20">
              <v:shape style="position:absolute;left:2686;top:1558;width:10;height:20" coordorigin="2686,1558" coordsize="10,20" path="m2686,1577l2696,1577,2696,1558,2686,1558,2686,1577xe" filled="true" fillcolor="#000000" stroked="false">
                <v:path arrowok="t"/>
                <v:fill type="solid"/>
              </v:shape>
            </v:group>
            <v:group style="position:absolute;left:2686;top:1577;width:10;height:20" coordorigin="2686,1577" coordsize="10,20">
              <v:shape style="position:absolute;left:2686;top:1577;width:10;height:20" coordorigin="2686,1577" coordsize="10,20" path="m2686,1596l2696,1596,2696,1577,2686,1577,2686,1596xe" filled="true" fillcolor="#000000" stroked="false">
                <v:path arrowok="t"/>
                <v:fill type="solid"/>
              </v:shape>
            </v:group>
            <v:group style="position:absolute;left:2686;top:1596;width:10;height:20" coordorigin="2686,1596" coordsize="10,20">
              <v:shape style="position:absolute;left:2686;top:1596;width:10;height:20" coordorigin="2686,1596" coordsize="10,20" path="m2686,1615l2696,1615,2696,1596,2686,1596,2686,1615xe" filled="true" fillcolor="#000000" stroked="false">
                <v:path arrowok="t"/>
                <v:fill type="solid"/>
              </v:shape>
            </v:group>
            <v:group style="position:absolute;left:2686;top:1615;width:10;height:20" coordorigin="2686,1615" coordsize="10,20">
              <v:shape style="position:absolute;left:2686;top:1615;width:10;height:20" coordorigin="2686,1615" coordsize="10,20" path="m2686,1634l2696,1634,2696,1615,2686,1615,2686,1634xe" filled="true" fillcolor="#000000" stroked="false">
                <v:path arrowok="t"/>
                <v:fill type="solid"/>
              </v:shape>
            </v:group>
            <v:group style="position:absolute;left:2686;top:1634;width:10;height:20" coordorigin="2686,1634" coordsize="10,20">
              <v:shape style="position:absolute;left:2686;top:1634;width:10;height:20" coordorigin="2686,1634" coordsize="10,20" path="m2686,1654l2696,1654,2696,1634,2686,1634,2686,1654xe" filled="true" fillcolor="#000000" stroked="false">
                <v:path arrowok="t"/>
                <v:fill type="solid"/>
              </v:shape>
            </v:group>
            <v:group style="position:absolute;left:2686;top:1654;width:10;height:20" coordorigin="2686,1654" coordsize="10,20">
              <v:shape style="position:absolute;left:2686;top:1654;width:10;height:20" coordorigin="2686,1654" coordsize="10,20" path="m2686,1673l2696,1673,2696,1654,2686,1654,2686,1673xe" filled="true" fillcolor="#000000" stroked="false">
                <v:path arrowok="t"/>
                <v:fill type="solid"/>
              </v:shape>
            </v:group>
            <v:group style="position:absolute;left:2686;top:1673;width:10;height:20" coordorigin="2686,1673" coordsize="10,20">
              <v:shape style="position:absolute;left:2686;top:1673;width:10;height:20" coordorigin="2686,1673" coordsize="10,20" path="m2686,1692l2696,1692,2696,1673,2686,1673,2686,1692xe" filled="true" fillcolor="#000000" stroked="false">
                <v:path arrowok="t"/>
                <v:fill type="solid"/>
              </v:shape>
            </v:group>
            <v:group style="position:absolute;left:2686;top:1692;width:10;height:20" coordorigin="2686,1692" coordsize="10,20">
              <v:shape style="position:absolute;left:2686;top:1692;width:10;height:20" coordorigin="2686,1692" coordsize="10,20" path="m2686,1711l2696,1711,2696,1692,2686,1692,2686,1711xe" filled="true" fillcolor="#000000" stroked="false">
                <v:path arrowok="t"/>
                <v:fill type="solid"/>
              </v:shape>
            </v:group>
            <v:group style="position:absolute;left:2686;top:1711;width:10;height:20" coordorigin="2686,1711" coordsize="10,20">
              <v:shape style="position:absolute;left:2686;top:1711;width:10;height:20" coordorigin="2686,1711" coordsize="10,20" path="m2686,1730l2696,1730,2696,1711,2686,1711,2686,1730xe" filled="true" fillcolor="#000000" stroked="false">
                <v:path arrowok="t"/>
                <v:fill type="solid"/>
              </v:shape>
            </v:group>
            <v:group style="position:absolute;left:2686;top:1730;width:10;height:20" coordorigin="2686,1730" coordsize="10,20">
              <v:shape style="position:absolute;left:2686;top:1730;width:10;height:20" coordorigin="2686,1730" coordsize="10,20" path="m2686,1750l2696,1750,2696,1730,2686,1730,2686,1750xe" filled="true" fillcolor="#000000" stroked="false">
                <v:path arrowok="t"/>
                <v:fill type="solid"/>
              </v:shape>
            </v:group>
            <v:group style="position:absolute;left:2686;top:1750;width:10;height:20" coordorigin="2686,1750" coordsize="10,20">
              <v:shape style="position:absolute;left:2686;top:1750;width:10;height:20" coordorigin="2686,1750" coordsize="10,20" path="m2686,1769l2696,1769,2696,1750,2686,1750,2686,1769xe" filled="true" fillcolor="#000000" stroked="false">
                <v:path arrowok="t"/>
                <v:fill type="solid"/>
              </v:shape>
            </v:group>
            <v:group style="position:absolute;left:2686;top:1769;width:10;height:20" coordorigin="2686,1769" coordsize="10,20">
              <v:shape style="position:absolute;left:2686;top:1769;width:10;height:20" coordorigin="2686,1769" coordsize="10,20" path="m2686,1788l2696,1788,2696,1769,2686,1769,2686,1788xe" filled="true" fillcolor="#000000" stroked="false">
                <v:path arrowok="t"/>
                <v:fill type="solid"/>
              </v:shape>
            </v:group>
            <v:group style="position:absolute;left:2686;top:1788;width:10;height:20" coordorigin="2686,1788" coordsize="10,20">
              <v:shape style="position:absolute;left:2686;top:1788;width:10;height:20" coordorigin="2686,1788" coordsize="10,20" path="m2686,1807l2696,1807,2696,1788,2686,1788,2686,1807xe" filled="true" fillcolor="#000000" stroked="false">
                <v:path arrowok="t"/>
                <v:fill type="solid"/>
              </v:shape>
            </v:group>
            <v:group style="position:absolute;left:2686;top:1807;width:10;height:20" coordorigin="2686,1807" coordsize="10,20">
              <v:shape style="position:absolute;left:2686;top:1807;width:10;height:20" coordorigin="2686,1807" coordsize="10,20" path="m2686,1826l2696,1826,2696,1807,2686,1807,2686,1826xe" filled="true" fillcolor="#000000" stroked="false">
                <v:path arrowok="t"/>
                <v:fill type="solid"/>
              </v:shape>
            </v:group>
            <v:group style="position:absolute;left:2686;top:1826;width:10;height:20" coordorigin="2686,1826" coordsize="10,20">
              <v:shape style="position:absolute;left:2686;top:1826;width:10;height:20" coordorigin="2686,1826" coordsize="10,20" path="m2686,1846l2696,1846,2696,1826,2686,1826,2686,1846xe" filled="true" fillcolor="#000000" stroked="false">
                <v:path arrowok="t"/>
                <v:fill type="solid"/>
              </v:shape>
            </v:group>
            <v:group style="position:absolute;left:2686;top:1846;width:10;height:20" coordorigin="2686,1846" coordsize="10,20">
              <v:shape style="position:absolute;left:2686;top:1846;width:10;height:20" coordorigin="2686,1846" coordsize="10,20" path="m2686,1865l2696,1865,2696,1846,2686,1846,2686,1865xe" filled="true" fillcolor="#000000" stroked="false">
                <v:path arrowok="t"/>
                <v:fill type="solid"/>
              </v:shape>
            </v:group>
            <v:group style="position:absolute;left:2686;top:1865;width:10;height:20" coordorigin="2686,1865" coordsize="10,20">
              <v:shape style="position:absolute;left:2686;top:1865;width:10;height:20" coordorigin="2686,1865" coordsize="10,20" path="m2686,1884l2696,1884,2696,1865,2686,1865,2686,1884xe" filled="true" fillcolor="#000000" stroked="false">
                <v:path arrowok="t"/>
                <v:fill type="solid"/>
              </v:shape>
            </v:group>
            <v:group style="position:absolute;left:2686;top:1884;width:10;height:20" coordorigin="2686,1884" coordsize="10,20">
              <v:shape style="position:absolute;left:2686;top:1884;width:10;height:20" coordorigin="2686,1884" coordsize="10,20" path="m2686,1903l2696,1903,2696,1884,2686,1884,2686,1903xe" filled="true" fillcolor="#000000" stroked="false">
                <v:path arrowok="t"/>
                <v:fill type="solid"/>
              </v:shape>
            </v:group>
            <v:group style="position:absolute;left:2686;top:1903;width:10;height:20" coordorigin="2686,1903" coordsize="10,20">
              <v:shape style="position:absolute;left:2686;top:1903;width:10;height:20" coordorigin="2686,1903" coordsize="10,20" path="m2686,1922l2696,1922,2696,1903,2686,1903,2686,1922xe" filled="true" fillcolor="#000000" stroked="false">
                <v:path arrowok="t"/>
                <v:fill type="solid"/>
              </v:shape>
            </v:group>
            <v:group style="position:absolute;left:2686;top:1922;width:10;height:20" coordorigin="2686,1922" coordsize="10,20">
              <v:shape style="position:absolute;left:2686;top:1922;width:10;height:20" coordorigin="2686,1922" coordsize="10,20" path="m2686,1942l2696,1942,2696,1922,2686,1922,2686,1942xe" filled="true" fillcolor="#000000" stroked="false">
                <v:path arrowok="t"/>
                <v:fill type="solid"/>
              </v:shape>
            </v:group>
            <v:group style="position:absolute;left:2686;top:1942;width:10;height:20" coordorigin="2686,1942" coordsize="10,20">
              <v:shape style="position:absolute;left:2686;top:1942;width:10;height:20" coordorigin="2686,1942" coordsize="10,20" path="m2686,1961l2696,1961,2696,1942,2686,1942,2686,1961xe" filled="true" fillcolor="#000000" stroked="false">
                <v:path arrowok="t"/>
                <v:fill type="solid"/>
              </v:shape>
            </v:group>
            <v:group style="position:absolute;left:2686;top:1961;width:10;height:20" coordorigin="2686,1961" coordsize="10,20">
              <v:shape style="position:absolute;left:2686;top:1961;width:10;height:20" coordorigin="2686,1961" coordsize="10,20" path="m2686,1980l2696,1980,2696,1961,2686,1961,2686,1980xe" filled="true" fillcolor="#000000" stroked="false">
                <v:path arrowok="t"/>
                <v:fill type="solid"/>
              </v:shape>
            </v:group>
            <v:group style="position:absolute;left:2686;top:1980;width:10;height:20" coordorigin="2686,1980" coordsize="10,20">
              <v:shape style="position:absolute;left:2686;top:1980;width:10;height:20" coordorigin="2686,1980" coordsize="10,20" path="m2686,1999l2696,1999,2696,1980,2686,1980,2686,1999xe" filled="true" fillcolor="#000000" stroked="false">
                <v:path arrowok="t"/>
                <v:fill type="solid"/>
              </v:shape>
            </v:group>
            <v:group style="position:absolute;left:2686;top:1999;width:10;height:20" coordorigin="2686,1999" coordsize="10,20">
              <v:shape style="position:absolute;left:2686;top:1999;width:10;height:20" coordorigin="2686,1999" coordsize="10,20" path="m2686,2018l2696,2018,2696,1999,2686,1999,2686,2018xe" filled="true" fillcolor="#000000" stroked="false">
                <v:path arrowok="t"/>
                <v:fill type="solid"/>
              </v:shape>
            </v:group>
            <v:group style="position:absolute;left:2686;top:2018;width:10;height:20" coordorigin="2686,2018" coordsize="10,20">
              <v:shape style="position:absolute;left:2686;top:2018;width:10;height:20" coordorigin="2686,2018" coordsize="10,20" path="m2686,2038l2696,2038,2696,2018,2686,2018,2686,2038xe" filled="true" fillcolor="#000000" stroked="false">
                <v:path arrowok="t"/>
                <v:fill type="solid"/>
              </v:shape>
            </v:group>
            <v:group style="position:absolute;left:2686;top:2038;width:10;height:20" coordorigin="2686,2038" coordsize="10,20">
              <v:shape style="position:absolute;left:2686;top:2038;width:10;height:20" coordorigin="2686,2038" coordsize="10,20" path="m2686,2057l2696,2057,2696,2038,2686,2038,2686,2057xe" filled="true" fillcolor="#000000" stroked="false">
                <v:path arrowok="t"/>
                <v:fill type="solid"/>
              </v:shape>
            </v:group>
            <v:group style="position:absolute;left:2686;top:2057;width:10;height:20" coordorigin="2686,2057" coordsize="10,20">
              <v:shape style="position:absolute;left:2686;top:2057;width:10;height:20" coordorigin="2686,2057" coordsize="10,20" path="m2686,2076l2696,2076,2696,2057,2686,2057,2686,2076xe" filled="true" fillcolor="#000000" stroked="false">
                <v:path arrowok="t"/>
                <v:fill type="solid"/>
              </v:shape>
            </v:group>
            <v:group style="position:absolute;left:2686;top:2076;width:10;height:20" coordorigin="2686,2076" coordsize="10,20">
              <v:shape style="position:absolute;left:2686;top:2076;width:10;height:20" coordorigin="2686,2076" coordsize="10,20" path="m2686,2095l2696,2095,2696,2076,2686,2076,2686,2095xe" filled="true" fillcolor="#000000" stroked="false">
                <v:path arrowok="t"/>
                <v:fill type="solid"/>
              </v:shape>
            </v:group>
            <v:group style="position:absolute;left:2686;top:2095;width:10;height:20" coordorigin="2686,2095" coordsize="10,20">
              <v:shape style="position:absolute;left:2686;top:2095;width:10;height:20" coordorigin="2686,2095" coordsize="10,20" path="m2686,2114l2696,2114,2696,2095,2686,2095,2686,2114xe" filled="true" fillcolor="#000000" stroked="false">
                <v:path arrowok="t"/>
                <v:fill type="solid"/>
              </v:shape>
            </v:group>
            <v:group style="position:absolute;left:2686;top:2114;width:10;height:20" coordorigin="2686,2114" coordsize="10,20">
              <v:shape style="position:absolute;left:2686;top:2114;width:10;height:20" coordorigin="2686,2114" coordsize="10,20" path="m2686,2134l2696,2134,2696,2114,2686,2114,2686,2134xe" filled="true" fillcolor="#000000" stroked="false">
                <v:path arrowok="t"/>
                <v:fill type="solid"/>
              </v:shape>
            </v:group>
            <v:group style="position:absolute;left:2686;top:2134;width:10;height:20" coordorigin="2686,2134" coordsize="10,20">
              <v:shape style="position:absolute;left:2686;top:2134;width:10;height:20" coordorigin="2686,2134" coordsize="10,20" path="m2686,2153l2696,2153,2696,2134,2686,2134,2686,2153xe" filled="true" fillcolor="#000000" stroked="false">
                <v:path arrowok="t"/>
                <v:fill type="solid"/>
              </v:shape>
            </v:group>
            <v:group style="position:absolute;left:2686;top:2153;width:10;height:20" coordorigin="2686,2153" coordsize="10,20">
              <v:shape style="position:absolute;left:2686;top:2153;width:10;height:20" coordorigin="2686,2153" coordsize="10,20" path="m2686,2172l2696,2172,2696,2153,2686,2153,2686,2172xe" filled="true" fillcolor="#000000" stroked="false">
                <v:path arrowok="t"/>
                <v:fill type="solid"/>
              </v:shape>
            </v:group>
            <v:group style="position:absolute;left:2686;top:2172;width:10;height:20" coordorigin="2686,2172" coordsize="10,20">
              <v:shape style="position:absolute;left:2686;top:2172;width:10;height:20" coordorigin="2686,2172" coordsize="10,20" path="m2686,2191l2696,2191,2696,2172,2686,2172,2686,2191xe" filled="true" fillcolor="#000000" stroked="false">
                <v:path arrowok="t"/>
                <v:fill type="solid"/>
              </v:shape>
            </v:group>
            <v:group style="position:absolute;left:2686;top:2191;width:10;height:20" coordorigin="2686,2191" coordsize="10,20">
              <v:shape style="position:absolute;left:2686;top:2191;width:10;height:20" coordorigin="2686,2191" coordsize="10,20" path="m2686,2210l2696,2210,2696,2191,2686,2191,2686,2210xe" filled="true" fillcolor="#000000" stroked="false">
                <v:path arrowok="t"/>
                <v:fill type="solid"/>
              </v:shape>
            </v:group>
            <v:group style="position:absolute;left:2686;top:2210;width:10;height:20" coordorigin="2686,2210" coordsize="10,20">
              <v:shape style="position:absolute;left:2686;top:2210;width:10;height:20" coordorigin="2686,2210" coordsize="10,20" path="m2686,2230l2696,2230,2696,2210,2686,2210,2686,2230xe" filled="true" fillcolor="#000000" stroked="false">
                <v:path arrowok="t"/>
                <v:fill type="solid"/>
              </v:shape>
            </v:group>
            <v:group style="position:absolute;left:2686;top:2230;width:10;height:20" coordorigin="2686,2230" coordsize="10,20">
              <v:shape style="position:absolute;left:2686;top:2230;width:10;height:20" coordorigin="2686,2230" coordsize="10,20" path="m2686,2249l2696,2249,2696,2230,2686,2230,2686,2249xe" filled="true" fillcolor="#000000" stroked="false">
                <v:path arrowok="t"/>
                <v:fill type="solid"/>
              </v:shape>
            </v:group>
            <v:group style="position:absolute;left:2686;top:2249;width:10;height:20" coordorigin="2686,2249" coordsize="10,20">
              <v:shape style="position:absolute;left:2686;top:2249;width:10;height:20" coordorigin="2686,2249" coordsize="10,20" path="m2686,2268l2696,2268,2696,2249,2686,2249,2686,2268xe" filled="true" fillcolor="#000000" stroked="false">
                <v:path arrowok="t"/>
                <v:fill type="solid"/>
              </v:shape>
            </v:group>
            <v:group style="position:absolute;left:2686;top:2268;width:10;height:20" coordorigin="2686,2268" coordsize="10,20">
              <v:shape style="position:absolute;left:2686;top:2268;width:10;height:20" coordorigin="2686,2268" coordsize="10,20" path="m2686,2287l2696,2287,2696,2268,2686,2268,2686,2287xe" filled="true" fillcolor="#000000" stroked="false">
                <v:path arrowok="t"/>
                <v:fill type="solid"/>
              </v:shape>
            </v:group>
            <v:group style="position:absolute;left:2686;top:2287;width:10;height:20" coordorigin="2686,2287" coordsize="10,20">
              <v:shape style="position:absolute;left:2686;top:2287;width:10;height:20" coordorigin="2686,2287" coordsize="10,20" path="m2686,2306l2696,2306,2696,2287,2686,2287,2686,2306xe" filled="true" fillcolor="#000000" stroked="false">
                <v:path arrowok="t"/>
                <v:fill type="solid"/>
              </v:shape>
            </v:group>
            <v:group style="position:absolute;left:2686;top:2306;width:10;height:20" coordorigin="2686,2306" coordsize="10,20">
              <v:shape style="position:absolute;left:2686;top:2306;width:10;height:20" coordorigin="2686,2306" coordsize="10,20" path="m2686,2326l2696,2326,2696,2306,2686,2306,2686,2326xe" filled="true" fillcolor="#000000" stroked="false">
                <v:path arrowok="t"/>
                <v:fill type="solid"/>
              </v:shape>
            </v:group>
            <v:group style="position:absolute;left:2686;top:2326;width:10;height:20" coordorigin="2686,2326" coordsize="10,20">
              <v:shape style="position:absolute;left:2686;top:2326;width:10;height:20" coordorigin="2686,2326" coordsize="10,20" path="m2686,2345l2696,2345,2696,2326,2686,2326,2686,2345xe" filled="true" fillcolor="#000000" stroked="false">
                <v:path arrowok="t"/>
                <v:fill type="solid"/>
              </v:shape>
            </v:group>
            <v:group style="position:absolute;left:2686;top:2345;width:10;height:20" coordorigin="2686,2345" coordsize="10,20">
              <v:shape style="position:absolute;left:2686;top:2345;width:10;height:20" coordorigin="2686,2345" coordsize="10,20" path="m2686,2364l2696,2364,2696,2345,2686,2345,2686,2364xe" filled="true" fillcolor="#000000" stroked="false">
                <v:path arrowok="t"/>
                <v:fill type="solid"/>
              </v:shape>
            </v:group>
            <v:group style="position:absolute;left:2686;top:2364;width:10;height:20" coordorigin="2686,2364" coordsize="10,20">
              <v:shape style="position:absolute;left:2686;top:2364;width:10;height:20" coordorigin="2686,2364" coordsize="10,20" path="m2686,2383l2696,2383,2696,2364,2686,2364,2686,2383xe" filled="true" fillcolor="#000000" stroked="false">
                <v:path arrowok="t"/>
                <v:fill type="solid"/>
              </v:shape>
            </v:group>
            <v:group style="position:absolute;left:2686;top:2383;width:10;height:20" coordorigin="2686,2383" coordsize="10,20">
              <v:shape style="position:absolute;left:2686;top:2383;width:10;height:20" coordorigin="2686,2383" coordsize="10,20" path="m2686,2402l2696,2402,2696,2383,2686,2383,2686,2402xe" filled="true" fillcolor="#000000" stroked="false">
                <v:path arrowok="t"/>
                <v:fill type="solid"/>
              </v:shape>
            </v:group>
            <v:group style="position:absolute;left:2686;top:2402;width:10;height:20" coordorigin="2686,2402" coordsize="10,20">
              <v:shape style="position:absolute;left:2686;top:2402;width:10;height:20" coordorigin="2686,2402" coordsize="10,20" path="m2686,2422l2696,2422,2696,2402,2686,2402,2686,2422xe" filled="true" fillcolor="#000000" stroked="false">
                <v:path arrowok="t"/>
                <v:fill type="solid"/>
              </v:shape>
            </v:group>
            <v:group style="position:absolute;left:2686;top:2422;width:10;height:20" coordorigin="2686,2422" coordsize="10,20">
              <v:shape style="position:absolute;left:2686;top:2422;width:10;height:20" coordorigin="2686,2422" coordsize="10,20" path="m2686,2441l2696,2441,2696,2422,2686,2422,2686,2441xe" filled="true" fillcolor="#000000" stroked="false">
                <v:path arrowok="t"/>
                <v:fill type="solid"/>
              </v:shape>
            </v:group>
            <v:group style="position:absolute;left:2686;top:2441;width:10;height:20" coordorigin="2686,2441" coordsize="10,20">
              <v:shape style="position:absolute;left:2686;top:2441;width:10;height:20" coordorigin="2686,2441" coordsize="10,20" path="m2686,2460l2696,2460,2696,2441,2686,2441,2686,2460xe" filled="true" fillcolor="#000000" stroked="false">
                <v:path arrowok="t"/>
                <v:fill type="solid"/>
              </v:shape>
            </v:group>
            <v:group style="position:absolute;left:2686;top:2460;width:10;height:20" coordorigin="2686,2460" coordsize="10,20">
              <v:shape style="position:absolute;left:2686;top:2460;width:10;height:20" coordorigin="2686,2460" coordsize="10,20" path="m2686,2479l2696,2479,2696,2460,2686,2460,2686,2479xe" filled="true" fillcolor="#000000" stroked="false">
                <v:path arrowok="t"/>
                <v:fill type="solid"/>
              </v:shape>
            </v:group>
            <v:group style="position:absolute;left:2686;top:2479;width:10;height:20" coordorigin="2686,2479" coordsize="10,20">
              <v:shape style="position:absolute;left:2686;top:2479;width:10;height:20" coordorigin="2686,2479" coordsize="10,20" path="m2686,2498l2696,2498,2696,2479,2686,2479,2686,2498xe" filled="true" fillcolor="#000000" stroked="false">
                <v:path arrowok="t"/>
                <v:fill type="solid"/>
              </v:shape>
            </v:group>
            <v:group style="position:absolute;left:2686;top:2498;width:10;height:20" coordorigin="2686,2498" coordsize="10,20">
              <v:shape style="position:absolute;left:2686;top:2498;width:10;height:20" coordorigin="2686,2498" coordsize="10,20" path="m2686,2518l2696,2518,2696,2498,2686,2498,2686,2518xe" filled="true" fillcolor="#000000" stroked="false">
                <v:path arrowok="t"/>
                <v:fill type="solid"/>
              </v:shape>
            </v:group>
            <v:group style="position:absolute;left:2686;top:2518;width:10;height:20" coordorigin="2686,2518" coordsize="10,20">
              <v:shape style="position:absolute;left:2686;top:2518;width:10;height:20" coordorigin="2686,2518" coordsize="10,20" path="m2686,2537l2696,2537,2696,2518,2686,2518,2686,2537xe" filled="true" fillcolor="#000000" stroked="false">
                <v:path arrowok="t"/>
                <v:fill type="solid"/>
              </v:shape>
            </v:group>
            <v:group style="position:absolute;left:2686;top:2537;width:10;height:20" coordorigin="2686,2537" coordsize="10,20">
              <v:shape style="position:absolute;left:2686;top:2537;width:10;height:20" coordorigin="2686,2537" coordsize="10,20" path="m2686,2556l2696,2556,2696,2537,2686,2537,2686,2556xe" filled="true" fillcolor="#000000" stroked="false">
                <v:path arrowok="t"/>
                <v:fill type="solid"/>
              </v:shape>
            </v:group>
            <v:group style="position:absolute;left:2686;top:2556;width:10;height:20" coordorigin="2686,2556" coordsize="10,20">
              <v:shape style="position:absolute;left:2686;top:2556;width:10;height:20" coordorigin="2686,2556" coordsize="10,20" path="m2686,2575l2696,2575,2696,2556,2686,2556,2686,2575xe" filled="true" fillcolor="#000000" stroked="false">
                <v:path arrowok="t"/>
                <v:fill type="solid"/>
              </v:shape>
            </v:group>
            <v:group style="position:absolute;left:2686;top:2575;width:10;height:20" coordorigin="2686,2575" coordsize="10,20">
              <v:shape style="position:absolute;left:2686;top:2575;width:10;height:20" coordorigin="2686,2575" coordsize="10,20" path="m2686,2594l2696,2594,2696,2575,2686,2575,2686,2594xe" filled="true" fillcolor="#000000" stroked="false">
                <v:path arrowok="t"/>
                <v:fill type="solid"/>
              </v:shape>
            </v:group>
            <v:group style="position:absolute;left:2686;top:2594;width:10;height:20" coordorigin="2686,2594" coordsize="10,20">
              <v:shape style="position:absolute;left:2686;top:2594;width:10;height:20" coordorigin="2686,2594" coordsize="10,20" path="m2686,2614l2696,2614,2696,2594,2686,2594,2686,2614xe" filled="true" fillcolor="#000000" stroked="false">
                <v:path arrowok="t"/>
                <v:fill type="solid"/>
              </v:shape>
            </v:group>
            <v:group style="position:absolute;left:2686;top:2614;width:10;height:20" coordorigin="2686,2614" coordsize="10,20">
              <v:shape style="position:absolute;left:2686;top:2614;width:10;height:20" coordorigin="2686,2614" coordsize="10,20" path="m2686,2633l2696,2633,2696,2614,2686,2614,2686,2633xe" filled="true" fillcolor="#000000" stroked="false">
                <v:path arrowok="t"/>
                <v:fill type="solid"/>
              </v:shape>
            </v:group>
            <v:group style="position:absolute;left:2686;top:2633;width:10;height:20" coordorigin="2686,2633" coordsize="10,20">
              <v:shape style="position:absolute;left:2686;top:2633;width:10;height:20" coordorigin="2686,2633" coordsize="10,20" path="m2686,2652l2696,2652,2696,2633,2686,2633,2686,2652xe" filled="true" fillcolor="#000000" stroked="false">
                <v:path arrowok="t"/>
                <v:fill type="solid"/>
              </v:shape>
            </v:group>
            <v:group style="position:absolute;left:2686;top:2652;width:10;height:20" coordorigin="2686,2652" coordsize="10,20">
              <v:shape style="position:absolute;left:2686;top:2652;width:10;height:20" coordorigin="2686,2652" coordsize="10,20" path="m2686,2671l2696,2671,2696,2652,2686,2652,2686,2671xe" filled="true" fillcolor="#000000" stroked="false">
                <v:path arrowok="t"/>
                <v:fill type="solid"/>
              </v:shape>
            </v:group>
            <v:group style="position:absolute;left:2686;top:2676;width:10;height:2" coordorigin="2686,2676" coordsize="10,2">
              <v:shape style="position:absolute;left:2686;top:2676;width:10;height:2" coordorigin="2686,2676" coordsize="10,0" path="m2686,2676l2696,2676e" filled="false" stroked="true" strokeweight=".47998pt" strokecolor="#000000">
                <v:path arrowok="t"/>
              </v:shape>
            </v:group>
            <v:group style="position:absolute;left:3394;top:1558;width:10;height:20" coordorigin="3394,1558" coordsize="10,20">
              <v:shape style="position:absolute;left:3394;top:1558;width:10;height:20" coordorigin="3394,1558" coordsize="10,20" path="m3394,1577l3404,1577,3404,1558,3394,1558,3394,1577xe" filled="true" fillcolor="#000000" stroked="false">
                <v:path arrowok="t"/>
                <v:fill type="solid"/>
              </v:shape>
            </v:group>
            <v:group style="position:absolute;left:3394;top:1577;width:10;height:20" coordorigin="3394,1577" coordsize="10,20">
              <v:shape style="position:absolute;left:3394;top:1577;width:10;height:20" coordorigin="3394,1577" coordsize="10,20" path="m3394,1596l3404,1596,3404,1577,3394,1577,3394,1596xe" filled="true" fillcolor="#000000" stroked="false">
                <v:path arrowok="t"/>
                <v:fill type="solid"/>
              </v:shape>
            </v:group>
            <v:group style="position:absolute;left:3394;top:1596;width:10;height:20" coordorigin="3394,1596" coordsize="10,20">
              <v:shape style="position:absolute;left:3394;top:1596;width:10;height:20" coordorigin="3394,1596" coordsize="10,20" path="m3394,1615l3404,1615,3404,1596,3394,1596,3394,1615xe" filled="true" fillcolor="#000000" stroked="false">
                <v:path arrowok="t"/>
                <v:fill type="solid"/>
              </v:shape>
            </v:group>
            <v:group style="position:absolute;left:3394;top:1615;width:10;height:20" coordorigin="3394,1615" coordsize="10,20">
              <v:shape style="position:absolute;left:3394;top:1615;width:10;height:20" coordorigin="3394,1615" coordsize="10,20" path="m3394,1634l3404,1634,3404,1615,3394,1615,3394,1634xe" filled="true" fillcolor="#000000" stroked="false">
                <v:path arrowok="t"/>
                <v:fill type="solid"/>
              </v:shape>
            </v:group>
            <v:group style="position:absolute;left:3394;top:1634;width:10;height:20" coordorigin="3394,1634" coordsize="10,20">
              <v:shape style="position:absolute;left:3394;top:1634;width:10;height:20" coordorigin="3394,1634" coordsize="10,20" path="m3394,1654l3404,1654,3404,1634,3394,1634,3394,1654xe" filled="true" fillcolor="#000000" stroked="false">
                <v:path arrowok="t"/>
                <v:fill type="solid"/>
              </v:shape>
            </v:group>
            <v:group style="position:absolute;left:3394;top:1654;width:10;height:20" coordorigin="3394,1654" coordsize="10,20">
              <v:shape style="position:absolute;left:3394;top:1654;width:10;height:20" coordorigin="3394,1654" coordsize="10,20" path="m3394,1673l3404,1673,3404,1654,3394,1654,3394,1673xe" filled="true" fillcolor="#000000" stroked="false">
                <v:path arrowok="t"/>
                <v:fill type="solid"/>
              </v:shape>
            </v:group>
            <v:group style="position:absolute;left:3394;top:1673;width:10;height:20" coordorigin="3394,1673" coordsize="10,20">
              <v:shape style="position:absolute;left:3394;top:1673;width:10;height:20" coordorigin="3394,1673" coordsize="10,20" path="m3394,1692l3404,1692,3404,1673,3394,1673,3394,1692xe" filled="true" fillcolor="#000000" stroked="false">
                <v:path arrowok="t"/>
                <v:fill type="solid"/>
              </v:shape>
            </v:group>
            <v:group style="position:absolute;left:3394;top:1692;width:10;height:20" coordorigin="3394,1692" coordsize="10,20">
              <v:shape style="position:absolute;left:3394;top:1692;width:10;height:20" coordorigin="3394,1692" coordsize="10,20" path="m3394,1711l3404,1711,3404,1692,3394,1692,3394,1711xe" filled="true" fillcolor="#000000" stroked="false">
                <v:path arrowok="t"/>
                <v:fill type="solid"/>
              </v:shape>
            </v:group>
            <v:group style="position:absolute;left:3394;top:1711;width:10;height:20" coordorigin="3394,1711" coordsize="10,20">
              <v:shape style="position:absolute;left:3394;top:1711;width:10;height:20" coordorigin="3394,1711" coordsize="10,20" path="m3394,1730l3404,1730,3404,1711,3394,1711,3394,1730xe" filled="true" fillcolor="#000000" stroked="false">
                <v:path arrowok="t"/>
                <v:fill type="solid"/>
              </v:shape>
            </v:group>
            <v:group style="position:absolute;left:3394;top:1730;width:10;height:20" coordorigin="3394,1730" coordsize="10,20">
              <v:shape style="position:absolute;left:3394;top:1730;width:10;height:20" coordorigin="3394,1730" coordsize="10,20" path="m3394,1750l3404,1750,3404,1730,3394,1730,3394,1750xe" filled="true" fillcolor="#000000" stroked="false">
                <v:path arrowok="t"/>
                <v:fill type="solid"/>
              </v:shape>
            </v:group>
            <v:group style="position:absolute;left:3394;top:1750;width:10;height:20" coordorigin="3394,1750" coordsize="10,20">
              <v:shape style="position:absolute;left:3394;top:1750;width:10;height:20" coordorigin="3394,1750" coordsize="10,20" path="m3394,1769l3404,1769,3404,1750,3394,1750,3394,1769xe" filled="true" fillcolor="#000000" stroked="false">
                <v:path arrowok="t"/>
                <v:fill type="solid"/>
              </v:shape>
            </v:group>
            <v:group style="position:absolute;left:3394;top:1769;width:10;height:20" coordorigin="3394,1769" coordsize="10,20">
              <v:shape style="position:absolute;left:3394;top:1769;width:10;height:20" coordorigin="3394,1769" coordsize="10,20" path="m3394,1788l3404,1788,3404,1769,3394,1769,3394,1788xe" filled="true" fillcolor="#000000" stroked="false">
                <v:path arrowok="t"/>
                <v:fill type="solid"/>
              </v:shape>
            </v:group>
            <v:group style="position:absolute;left:3394;top:1788;width:10;height:20" coordorigin="3394,1788" coordsize="10,20">
              <v:shape style="position:absolute;left:3394;top:1788;width:10;height:20" coordorigin="3394,1788" coordsize="10,20" path="m3394,1807l3404,1807,3404,1788,3394,1788,3394,1807xe" filled="true" fillcolor="#000000" stroked="false">
                <v:path arrowok="t"/>
                <v:fill type="solid"/>
              </v:shape>
            </v:group>
            <v:group style="position:absolute;left:3394;top:1807;width:10;height:20" coordorigin="3394,1807" coordsize="10,20">
              <v:shape style="position:absolute;left:3394;top:1807;width:10;height:20" coordorigin="3394,1807" coordsize="10,20" path="m3394,1826l3404,1826,3404,1807,3394,1807,3394,1826xe" filled="true" fillcolor="#000000" stroked="false">
                <v:path arrowok="t"/>
                <v:fill type="solid"/>
              </v:shape>
            </v:group>
            <v:group style="position:absolute;left:3394;top:1826;width:10;height:20" coordorigin="3394,1826" coordsize="10,20">
              <v:shape style="position:absolute;left:3394;top:1826;width:10;height:20" coordorigin="3394,1826" coordsize="10,20" path="m3394,1846l3404,1846,3404,1826,3394,1826,3394,1846xe" filled="true" fillcolor="#000000" stroked="false">
                <v:path arrowok="t"/>
                <v:fill type="solid"/>
              </v:shape>
            </v:group>
            <v:group style="position:absolute;left:3394;top:1846;width:10;height:20" coordorigin="3394,1846" coordsize="10,20">
              <v:shape style="position:absolute;left:3394;top:1846;width:10;height:20" coordorigin="3394,1846" coordsize="10,20" path="m3394,1865l3404,1865,3404,1846,3394,1846,3394,1865xe" filled="true" fillcolor="#000000" stroked="false">
                <v:path arrowok="t"/>
                <v:fill type="solid"/>
              </v:shape>
            </v:group>
            <v:group style="position:absolute;left:3394;top:1865;width:10;height:20" coordorigin="3394,1865" coordsize="10,20">
              <v:shape style="position:absolute;left:3394;top:1865;width:10;height:20" coordorigin="3394,1865" coordsize="10,20" path="m3394,1884l3404,1884,3404,1865,3394,1865,3394,1884xe" filled="true" fillcolor="#000000" stroked="false">
                <v:path arrowok="t"/>
                <v:fill type="solid"/>
              </v:shape>
            </v:group>
            <v:group style="position:absolute;left:3394;top:1884;width:10;height:20" coordorigin="3394,1884" coordsize="10,20">
              <v:shape style="position:absolute;left:3394;top:1884;width:10;height:20" coordorigin="3394,1884" coordsize="10,20" path="m3394,1903l3404,1903,3404,1884,3394,1884,3394,1903xe" filled="true" fillcolor="#000000" stroked="false">
                <v:path arrowok="t"/>
                <v:fill type="solid"/>
              </v:shape>
            </v:group>
            <v:group style="position:absolute;left:3394;top:1903;width:10;height:20" coordorigin="3394,1903" coordsize="10,20">
              <v:shape style="position:absolute;left:3394;top:1903;width:10;height:20" coordorigin="3394,1903" coordsize="10,20" path="m3394,1922l3404,1922,3404,1903,3394,1903,3394,1922xe" filled="true" fillcolor="#000000" stroked="false">
                <v:path arrowok="t"/>
                <v:fill type="solid"/>
              </v:shape>
            </v:group>
            <v:group style="position:absolute;left:3394;top:1922;width:10;height:20" coordorigin="3394,1922" coordsize="10,20">
              <v:shape style="position:absolute;left:3394;top:1922;width:10;height:20" coordorigin="3394,1922" coordsize="10,20" path="m3394,1942l3404,1942,3404,1922,3394,1922,3394,1942xe" filled="true" fillcolor="#000000" stroked="false">
                <v:path arrowok="t"/>
                <v:fill type="solid"/>
              </v:shape>
            </v:group>
            <v:group style="position:absolute;left:3394;top:1942;width:10;height:20" coordorigin="3394,1942" coordsize="10,20">
              <v:shape style="position:absolute;left:3394;top:1942;width:10;height:20" coordorigin="3394,1942" coordsize="10,20" path="m3394,1961l3404,1961,3404,1942,3394,1942,3394,1961xe" filled="true" fillcolor="#000000" stroked="false">
                <v:path arrowok="t"/>
                <v:fill type="solid"/>
              </v:shape>
            </v:group>
            <v:group style="position:absolute;left:3394;top:1961;width:10;height:20" coordorigin="3394,1961" coordsize="10,20">
              <v:shape style="position:absolute;left:3394;top:1961;width:10;height:20" coordorigin="3394,1961" coordsize="10,20" path="m3394,1980l3404,1980,3404,1961,3394,1961,3394,1980xe" filled="true" fillcolor="#000000" stroked="false">
                <v:path arrowok="t"/>
                <v:fill type="solid"/>
              </v:shape>
            </v:group>
            <v:group style="position:absolute;left:3394;top:1980;width:10;height:20" coordorigin="3394,1980" coordsize="10,20">
              <v:shape style="position:absolute;left:3394;top:1980;width:10;height:20" coordorigin="3394,1980" coordsize="10,20" path="m3394,1999l3404,1999,3404,1980,3394,1980,3394,1999xe" filled="true" fillcolor="#000000" stroked="false">
                <v:path arrowok="t"/>
                <v:fill type="solid"/>
              </v:shape>
            </v:group>
            <v:group style="position:absolute;left:3394;top:1999;width:10;height:20" coordorigin="3394,1999" coordsize="10,20">
              <v:shape style="position:absolute;left:3394;top:1999;width:10;height:20" coordorigin="3394,1999" coordsize="10,20" path="m3394,2018l3404,2018,3404,1999,3394,1999,3394,2018xe" filled="true" fillcolor="#000000" stroked="false">
                <v:path arrowok="t"/>
                <v:fill type="solid"/>
              </v:shape>
            </v:group>
            <v:group style="position:absolute;left:3394;top:2018;width:10;height:20" coordorigin="3394,2018" coordsize="10,20">
              <v:shape style="position:absolute;left:3394;top:2018;width:10;height:20" coordorigin="3394,2018" coordsize="10,20" path="m3394,2038l3404,2038,3404,2018,3394,2018,3394,2038xe" filled="true" fillcolor="#000000" stroked="false">
                <v:path arrowok="t"/>
                <v:fill type="solid"/>
              </v:shape>
            </v:group>
            <v:group style="position:absolute;left:3394;top:2038;width:10;height:20" coordorigin="3394,2038" coordsize="10,20">
              <v:shape style="position:absolute;left:3394;top:2038;width:10;height:20" coordorigin="3394,2038" coordsize="10,20" path="m3394,2057l3404,2057,3404,2038,3394,2038,3394,2057xe" filled="true" fillcolor="#000000" stroked="false">
                <v:path arrowok="t"/>
                <v:fill type="solid"/>
              </v:shape>
            </v:group>
            <v:group style="position:absolute;left:3394;top:2057;width:10;height:20" coordorigin="3394,2057" coordsize="10,20">
              <v:shape style="position:absolute;left:3394;top:2057;width:10;height:20" coordorigin="3394,2057" coordsize="10,20" path="m3394,2076l3404,2076,3404,2057,3394,2057,3394,2076xe" filled="true" fillcolor="#000000" stroked="false">
                <v:path arrowok="t"/>
                <v:fill type="solid"/>
              </v:shape>
            </v:group>
            <v:group style="position:absolute;left:3394;top:2076;width:10;height:20" coordorigin="3394,2076" coordsize="10,20">
              <v:shape style="position:absolute;left:3394;top:2076;width:10;height:20" coordorigin="3394,2076" coordsize="10,20" path="m3394,2095l3404,2095,3404,2076,3394,2076,3394,2095xe" filled="true" fillcolor="#000000" stroked="false">
                <v:path arrowok="t"/>
                <v:fill type="solid"/>
              </v:shape>
            </v:group>
            <v:group style="position:absolute;left:3394;top:2095;width:10;height:20" coordorigin="3394,2095" coordsize="10,20">
              <v:shape style="position:absolute;left:3394;top:2095;width:10;height:20" coordorigin="3394,2095" coordsize="10,20" path="m3394,2114l3404,2114,3404,2095,3394,2095,3394,2114xe" filled="true" fillcolor="#000000" stroked="false">
                <v:path arrowok="t"/>
                <v:fill type="solid"/>
              </v:shape>
            </v:group>
            <v:group style="position:absolute;left:3394;top:2114;width:10;height:20" coordorigin="3394,2114" coordsize="10,20">
              <v:shape style="position:absolute;left:3394;top:2114;width:10;height:20" coordorigin="3394,2114" coordsize="10,20" path="m3394,2134l3404,2134,3404,2114,3394,2114,3394,2134xe" filled="true" fillcolor="#000000" stroked="false">
                <v:path arrowok="t"/>
                <v:fill type="solid"/>
              </v:shape>
            </v:group>
            <v:group style="position:absolute;left:3394;top:2134;width:10;height:20" coordorigin="3394,2134" coordsize="10,20">
              <v:shape style="position:absolute;left:3394;top:2134;width:10;height:20" coordorigin="3394,2134" coordsize="10,20" path="m3394,2153l3404,2153,3404,2134,3394,2134,3394,2153xe" filled="true" fillcolor="#000000" stroked="false">
                <v:path arrowok="t"/>
                <v:fill type="solid"/>
              </v:shape>
            </v:group>
            <v:group style="position:absolute;left:3394;top:2153;width:10;height:20" coordorigin="3394,2153" coordsize="10,20">
              <v:shape style="position:absolute;left:3394;top:2153;width:10;height:20" coordorigin="3394,2153" coordsize="10,20" path="m3394,2172l3404,2172,3404,2153,3394,2153,3394,2172xe" filled="true" fillcolor="#000000" stroked="false">
                <v:path arrowok="t"/>
                <v:fill type="solid"/>
              </v:shape>
            </v:group>
            <v:group style="position:absolute;left:3394;top:2172;width:10;height:20" coordorigin="3394,2172" coordsize="10,20">
              <v:shape style="position:absolute;left:3394;top:2172;width:10;height:20" coordorigin="3394,2172" coordsize="10,20" path="m3394,2191l3404,2191,3404,2172,3394,2172,3394,2191xe" filled="true" fillcolor="#000000" stroked="false">
                <v:path arrowok="t"/>
                <v:fill type="solid"/>
              </v:shape>
            </v:group>
            <v:group style="position:absolute;left:3394;top:2191;width:10;height:20" coordorigin="3394,2191" coordsize="10,20">
              <v:shape style="position:absolute;left:3394;top:2191;width:10;height:20" coordorigin="3394,2191" coordsize="10,20" path="m3394,2210l3404,2210,3404,2191,3394,2191,3394,2210xe" filled="true" fillcolor="#000000" stroked="false">
                <v:path arrowok="t"/>
                <v:fill type="solid"/>
              </v:shape>
            </v:group>
            <v:group style="position:absolute;left:3394;top:2210;width:10;height:20" coordorigin="3394,2210" coordsize="10,20">
              <v:shape style="position:absolute;left:3394;top:2210;width:10;height:20" coordorigin="3394,2210" coordsize="10,20" path="m3394,2230l3404,2230,3404,2210,3394,2210,3394,2230xe" filled="true" fillcolor="#000000" stroked="false">
                <v:path arrowok="t"/>
                <v:fill type="solid"/>
              </v:shape>
            </v:group>
            <v:group style="position:absolute;left:3394;top:2230;width:10;height:20" coordorigin="3394,2230" coordsize="10,20">
              <v:shape style="position:absolute;left:3394;top:2230;width:10;height:20" coordorigin="3394,2230" coordsize="10,20" path="m3394,2249l3404,2249,3404,2230,3394,2230,3394,2249xe" filled="true" fillcolor="#000000" stroked="false">
                <v:path arrowok="t"/>
                <v:fill type="solid"/>
              </v:shape>
            </v:group>
            <v:group style="position:absolute;left:3394;top:2249;width:10;height:20" coordorigin="3394,2249" coordsize="10,20">
              <v:shape style="position:absolute;left:3394;top:2249;width:10;height:20" coordorigin="3394,2249" coordsize="10,20" path="m3394,2268l3404,2268,3404,2249,3394,2249,3394,2268xe" filled="true" fillcolor="#000000" stroked="false">
                <v:path arrowok="t"/>
                <v:fill type="solid"/>
              </v:shape>
            </v:group>
            <v:group style="position:absolute;left:3394;top:2268;width:10;height:20" coordorigin="3394,2268" coordsize="10,20">
              <v:shape style="position:absolute;left:3394;top:2268;width:10;height:20" coordorigin="3394,2268" coordsize="10,20" path="m3394,2287l3404,2287,3404,2268,3394,2268,3394,2287xe" filled="true" fillcolor="#000000" stroked="false">
                <v:path arrowok="t"/>
                <v:fill type="solid"/>
              </v:shape>
            </v:group>
            <v:group style="position:absolute;left:3394;top:2287;width:10;height:20" coordorigin="3394,2287" coordsize="10,20">
              <v:shape style="position:absolute;left:3394;top:2287;width:10;height:20" coordorigin="3394,2287" coordsize="10,20" path="m3394,2306l3404,2306,3404,2287,3394,2287,3394,2306xe" filled="true" fillcolor="#000000" stroked="false">
                <v:path arrowok="t"/>
                <v:fill type="solid"/>
              </v:shape>
            </v:group>
            <v:group style="position:absolute;left:3394;top:2306;width:10;height:20" coordorigin="3394,2306" coordsize="10,20">
              <v:shape style="position:absolute;left:3394;top:2306;width:10;height:20" coordorigin="3394,2306" coordsize="10,20" path="m3394,2326l3404,2326,3404,2306,3394,2306,3394,2326xe" filled="true" fillcolor="#000000" stroked="false">
                <v:path arrowok="t"/>
                <v:fill type="solid"/>
              </v:shape>
            </v:group>
            <v:group style="position:absolute;left:3394;top:2326;width:10;height:20" coordorigin="3394,2326" coordsize="10,20">
              <v:shape style="position:absolute;left:3394;top:2326;width:10;height:20" coordorigin="3394,2326" coordsize="10,20" path="m3394,2345l3404,2345,3404,2326,3394,2326,3394,2345xe" filled="true" fillcolor="#000000" stroked="false">
                <v:path arrowok="t"/>
                <v:fill type="solid"/>
              </v:shape>
            </v:group>
            <v:group style="position:absolute;left:3394;top:2345;width:10;height:20" coordorigin="3394,2345" coordsize="10,20">
              <v:shape style="position:absolute;left:3394;top:2345;width:10;height:20" coordorigin="3394,2345" coordsize="10,20" path="m3394,2364l3404,2364,3404,2345,3394,2345,3394,2364xe" filled="true" fillcolor="#000000" stroked="false">
                <v:path arrowok="t"/>
                <v:fill type="solid"/>
              </v:shape>
            </v:group>
            <v:group style="position:absolute;left:3394;top:2364;width:10;height:20" coordorigin="3394,2364" coordsize="10,20">
              <v:shape style="position:absolute;left:3394;top:2364;width:10;height:20" coordorigin="3394,2364" coordsize="10,20" path="m3394,2383l3404,2383,3404,2364,3394,2364,3394,2383xe" filled="true" fillcolor="#000000" stroked="false">
                <v:path arrowok="t"/>
                <v:fill type="solid"/>
              </v:shape>
            </v:group>
            <v:group style="position:absolute;left:3394;top:2383;width:10;height:20" coordorigin="3394,2383" coordsize="10,20">
              <v:shape style="position:absolute;left:3394;top:2383;width:10;height:20" coordorigin="3394,2383" coordsize="10,20" path="m3394,2402l3404,2402,3404,2383,3394,2383,3394,2402xe" filled="true" fillcolor="#000000" stroked="false">
                <v:path arrowok="t"/>
                <v:fill type="solid"/>
              </v:shape>
            </v:group>
            <v:group style="position:absolute;left:3394;top:2402;width:10;height:20" coordorigin="3394,2402" coordsize="10,20">
              <v:shape style="position:absolute;left:3394;top:2402;width:10;height:20" coordorigin="3394,2402" coordsize="10,20" path="m3394,2422l3404,2422,3404,2402,3394,2402,3394,2422xe" filled="true" fillcolor="#000000" stroked="false">
                <v:path arrowok="t"/>
                <v:fill type="solid"/>
              </v:shape>
            </v:group>
            <v:group style="position:absolute;left:3394;top:2422;width:10;height:20" coordorigin="3394,2422" coordsize="10,20">
              <v:shape style="position:absolute;left:3394;top:2422;width:10;height:20" coordorigin="3394,2422" coordsize="10,20" path="m3394,2441l3404,2441,3404,2422,3394,2422,3394,2441xe" filled="true" fillcolor="#000000" stroked="false">
                <v:path arrowok="t"/>
                <v:fill type="solid"/>
              </v:shape>
            </v:group>
            <v:group style="position:absolute;left:3394;top:2441;width:10;height:20" coordorigin="3394,2441" coordsize="10,20">
              <v:shape style="position:absolute;left:3394;top:2441;width:10;height:20" coordorigin="3394,2441" coordsize="10,20" path="m3394,2460l3404,2460,3404,2441,3394,2441,3394,2460xe" filled="true" fillcolor="#000000" stroked="false">
                <v:path arrowok="t"/>
                <v:fill type="solid"/>
              </v:shape>
            </v:group>
            <v:group style="position:absolute;left:3394;top:2460;width:10;height:20" coordorigin="3394,2460" coordsize="10,20">
              <v:shape style="position:absolute;left:3394;top:2460;width:10;height:20" coordorigin="3394,2460" coordsize="10,20" path="m3394,2479l3404,2479,3404,2460,3394,2460,3394,2479xe" filled="true" fillcolor="#000000" stroked="false">
                <v:path arrowok="t"/>
                <v:fill type="solid"/>
              </v:shape>
            </v:group>
            <v:group style="position:absolute;left:3394;top:2479;width:10;height:20" coordorigin="3394,2479" coordsize="10,20">
              <v:shape style="position:absolute;left:3394;top:2479;width:10;height:20" coordorigin="3394,2479" coordsize="10,20" path="m3394,2498l3404,2498,3404,2479,3394,2479,3394,2498xe" filled="true" fillcolor="#000000" stroked="false">
                <v:path arrowok="t"/>
                <v:fill type="solid"/>
              </v:shape>
            </v:group>
            <v:group style="position:absolute;left:3394;top:2498;width:10;height:20" coordorigin="3394,2498" coordsize="10,20">
              <v:shape style="position:absolute;left:3394;top:2498;width:10;height:20" coordorigin="3394,2498" coordsize="10,20" path="m3394,2518l3404,2518,3404,2498,3394,2498,3394,2518xe" filled="true" fillcolor="#000000" stroked="false">
                <v:path arrowok="t"/>
                <v:fill type="solid"/>
              </v:shape>
            </v:group>
            <v:group style="position:absolute;left:3394;top:2518;width:10;height:20" coordorigin="3394,2518" coordsize="10,20">
              <v:shape style="position:absolute;left:3394;top:2518;width:10;height:20" coordorigin="3394,2518" coordsize="10,20" path="m3394,2537l3404,2537,3404,2518,3394,2518,3394,2537xe" filled="true" fillcolor="#000000" stroked="false">
                <v:path arrowok="t"/>
                <v:fill type="solid"/>
              </v:shape>
            </v:group>
            <v:group style="position:absolute;left:3394;top:2537;width:10;height:20" coordorigin="3394,2537" coordsize="10,20">
              <v:shape style="position:absolute;left:3394;top:2537;width:10;height:20" coordorigin="3394,2537" coordsize="10,20" path="m3394,2556l3404,2556,3404,2537,3394,2537,3394,2556xe" filled="true" fillcolor="#000000" stroked="false">
                <v:path arrowok="t"/>
                <v:fill type="solid"/>
              </v:shape>
            </v:group>
            <v:group style="position:absolute;left:3394;top:2556;width:10;height:20" coordorigin="3394,2556" coordsize="10,20">
              <v:shape style="position:absolute;left:3394;top:2556;width:10;height:20" coordorigin="3394,2556" coordsize="10,20" path="m3394,2575l3404,2575,3404,2556,3394,2556,3394,2575xe" filled="true" fillcolor="#000000" stroked="false">
                <v:path arrowok="t"/>
                <v:fill type="solid"/>
              </v:shape>
            </v:group>
            <v:group style="position:absolute;left:3394;top:2575;width:10;height:20" coordorigin="3394,2575" coordsize="10,20">
              <v:shape style="position:absolute;left:3394;top:2575;width:10;height:20" coordorigin="3394,2575" coordsize="10,20" path="m3394,2594l3404,2594,3404,2575,3394,2575,3394,2594xe" filled="true" fillcolor="#000000" stroked="false">
                <v:path arrowok="t"/>
                <v:fill type="solid"/>
              </v:shape>
            </v:group>
            <v:group style="position:absolute;left:3394;top:2594;width:10;height:20" coordorigin="3394,2594" coordsize="10,20">
              <v:shape style="position:absolute;left:3394;top:2594;width:10;height:20" coordorigin="3394,2594" coordsize="10,20" path="m3394,2614l3404,2614,3404,2594,3394,2594,3394,2614xe" filled="true" fillcolor="#000000" stroked="false">
                <v:path arrowok="t"/>
                <v:fill type="solid"/>
              </v:shape>
            </v:group>
            <v:group style="position:absolute;left:3394;top:2614;width:10;height:20" coordorigin="3394,2614" coordsize="10,20">
              <v:shape style="position:absolute;left:3394;top:2614;width:10;height:20" coordorigin="3394,2614" coordsize="10,20" path="m3394,2633l3404,2633,3404,2614,3394,2614,3394,2633xe" filled="true" fillcolor="#000000" stroked="false">
                <v:path arrowok="t"/>
                <v:fill type="solid"/>
              </v:shape>
            </v:group>
            <v:group style="position:absolute;left:3394;top:2633;width:10;height:20" coordorigin="3394,2633" coordsize="10,20">
              <v:shape style="position:absolute;left:3394;top:2633;width:10;height:20" coordorigin="3394,2633" coordsize="10,20" path="m3394,2652l3404,2652,3404,2633,3394,2633,3394,2652xe" filled="true" fillcolor="#000000" stroked="false">
                <v:path arrowok="t"/>
                <v:fill type="solid"/>
              </v:shape>
            </v:group>
            <v:group style="position:absolute;left:3394;top:2652;width:10;height:20" coordorigin="3394,2652" coordsize="10,20">
              <v:shape style="position:absolute;left:3394;top:2652;width:10;height:20" coordorigin="3394,2652" coordsize="10,20" path="m3394,2671l3404,2671,3404,2652,3394,2652,3394,2671xe" filled="true" fillcolor="#000000" stroked="false">
                <v:path arrowok="t"/>
                <v:fill type="solid"/>
              </v:shape>
            </v:group>
            <v:group style="position:absolute;left:3394;top:2676;width:10;height:2" coordorigin="3394,2676" coordsize="10,2">
              <v:shape style="position:absolute;left:3394;top:2676;width:10;height:2" coordorigin="3394,2676" coordsize="10,0" path="m3394,2676l3404,2676e" filled="false" stroked="true" strokeweight=".47998pt" strokecolor="#000000">
                <v:path arrowok="t"/>
              </v:shape>
            </v:group>
            <v:group style="position:absolute;left:4527;top:1558;width:10;height:20" coordorigin="4527,1558" coordsize="10,20">
              <v:shape style="position:absolute;left:4527;top:1558;width:10;height:20" coordorigin="4527,1558" coordsize="10,20" path="m4527,1577l4537,1577,4537,1558,4527,1558,4527,1577xe" filled="true" fillcolor="#000000" stroked="false">
                <v:path arrowok="t"/>
                <v:fill type="solid"/>
              </v:shape>
            </v:group>
            <v:group style="position:absolute;left:4527;top:1577;width:10;height:20" coordorigin="4527,1577" coordsize="10,20">
              <v:shape style="position:absolute;left:4527;top:1577;width:10;height:20" coordorigin="4527,1577" coordsize="10,20" path="m4527,1596l4537,1596,4537,1577,4527,1577,4527,1596xe" filled="true" fillcolor="#000000" stroked="false">
                <v:path arrowok="t"/>
                <v:fill type="solid"/>
              </v:shape>
            </v:group>
            <v:group style="position:absolute;left:4527;top:1596;width:10;height:20" coordorigin="4527,1596" coordsize="10,20">
              <v:shape style="position:absolute;left:4527;top:1596;width:10;height:20" coordorigin="4527,1596" coordsize="10,20" path="m4527,1615l4537,1615,4537,1596,4527,1596,4527,1615xe" filled="true" fillcolor="#000000" stroked="false">
                <v:path arrowok="t"/>
                <v:fill type="solid"/>
              </v:shape>
            </v:group>
            <v:group style="position:absolute;left:4527;top:1615;width:10;height:20" coordorigin="4527,1615" coordsize="10,20">
              <v:shape style="position:absolute;left:4527;top:1615;width:10;height:20" coordorigin="4527,1615" coordsize="10,20" path="m4527,1634l4537,1634,4537,1615,4527,1615,4527,1634xe" filled="true" fillcolor="#000000" stroked="false">
                <v:path arrowok="t"/>
                <v:fill type="solid"/>
              </v:shape>
            </v:group>
            <v:group style="position:absolute;left:4527;top:1634;width:10;height:20" coordorigin="4527,1634" coordsize="10,20">
              <v:shape style="position:absolute;left:4527;top:1634;width:10;height:20" coordorigin="4527,1634" coordsize="10,20" path="m4527,1654l4537,1654,4537,1634,4527,1634,4527,1654xe" filled="true" fillcolor="#000000" stroked="false">
                <v:path arrowok="t"/>
                <v:fill type="solid"/>
              </v:shape>
            </v:group>
            <v:group style="position:absolute;left:4527;top:1654;width:10;height:20" coordorigin="4527,1654" coordsize="10,20">
              <v:shape style="position:absolute;left:4527;top:1654;width:10;height:20" coordorigin="4527,1654" coordsize="10,20" path="m4527,1673l4537,1673,4537,1654,4527,1654,4527,1673xe" filled="true" fillcolor="#000000" stroked="false">
                <v:path arrowok="t"/>
                <v:fill type="solid"/>
              </v:shape>
            </v:group>
            <v:group style="position:absolute;left:4527;top:1673;width:10;height:20" coordorigin="4527,1673" coordsize="10,20">
              <v:shape style="position:absolute;left:4527;top:1673;width:10;height:20" coordorigin="4527,1673" coordsize="10,20" path="m4527,1692l4537,1692,4537,1673,4527,1673,4527,1692xe" filled="true" fillcolor="#000000" stroked="false">
                <v:path arrowok="t"/>
                <v:fill type="solid"/>
              </v:shape>
            </v:group>
            <v:group style="position:absolute;left:4527;top:1692;width:10;height:20" coordorigin="4527,1692" coordsize="10,20">
              <v:shape style="position:absolute;left:4527;top:1692;width:10;height:20" coordorigin="4527,1692" coordsize="10,20" path="m4527,1711l4537,1711,4537,1692,4527,1692,4527,1711xe" filled="true" fillcolor="#000000" stroked="false">
                <v:path arrowok="t"/>
                <v:fill type="solid"/>
              </v:shape>
            </v:group>
            <v:group style="position:absolute;left:4527;top:1711;width:10;height:20" coordorigin="4527,1711" coordsize="10,20">
              <v:shape style="position:absolute;left:4527;top:1711;width:10;height:20" coordorigin="4527,1711" coordsize="10,20" path="m4527,1730l4537,1730,4537,1711,4527,1711,4527,1730xe" filled="true" fillcolor="#000000" stroked="false">
                <v:path arrowok="t"/>
                <v:fill type="solid"/>
              </v:shape>
            </v:group>
            <v:group style="position:absolute;left:4527;top:1730;width:10;height:20" coordorigin="4527,1730" coordsize="10,20">
              <v:shape style="position:absolute;left:4527;top:1730;width:10;height:20" coordorigin="4527,1730" coordsize="10,20" path="m4527,1750l4537,1750,4537,1730,4527,1730,4527,1750xe" filled="true" fillcolor="#000000" stroked="false">
                <v:path arrowok="t"/>
                <v:fill type="solid"/>
              </v:shape>
            </v:group>
            <v:group style="position:absolute;left:4527;top:1750;width:10;height:20" coordorigin="4527,1750" coordsize="10,20">
              <v:shape style="position:absolute;left:4527;top:1750;width:10;height:20" coordorigin="4527,1750" coordsize="10,20" path="m4527,1769l4537,1769,4537,1750,4527,1750,4527,1769xe" filled="true" fillcolor="#000000" stroked="false">
                <v:path arrowok="t"/>
                <v:fill type="solid"/>
              </v:shape>
            </v:group>
            <v:group style="position:absolute;left:4527;top:1769;width:10;height:20" coordorigin="4527,1769" coordsize="10,20">
              <v:shape style="position:absolute;left:4527;top:1769;width:10;height:20" coordorigin="4527,1769" coordsize="10,20" path="m4527,1788l4537,1788,4537,1769,4527,1769,4527,1788xe" filled="true" fillcolor="#000000" stroked="false">
                <v:path arrowok="t"/>
                <v:fill type="solid"/>
              </v:shape>
            </v:group>
            <v:group style="position:absolute;left:4527;top:1788;width:10;height:20" coordorigin="4527,1788" coordsize="10,20">
              <v:shape style="position:absolute;left:4527;top:1788;width:10;height:20" coordorigin="4527,1788" coordsize="10,20" path="m4527,1807l4537,1807,4537,1788,4527,1788,4527,1807xe" filled="true" fillcolor="#000000" stroked="false">
                <v:path arrowok="t"/>
                <v:fill type="solid"/>
              </v:shape>
            </v:group>
            <v:group style="position:absolute;left:4527;top:1807;width:10;height:20" coordorigin="4527,1807" coordsize="10,20">
              <v:shape style="position:absolute;left:4527;top:1807;width:10;height:20" coordorigin="4527,1807" coordsize="10,20" path="m4527,1826l4537,1826,4537,1807,4527,1807,4527,1826xe" filled="true" fillcolor="#000000" stroked="false">
                <v:path arrowok="t"/>
                <v:fill type="solid"/>
              </v:shape>
            </v:group>
            <v:group style="position:absolute;left:4527;top:1826;width:10;height:20" coordorigin="4527,1826" coordsize="10,20">
              <v:shape style="position:absolute;left:4527;top:1826;width:10;height:20" coordorigin="4527,1826" coordsize="10,20" path="m4527,1846l4537,1846,4537,1826,4527,1826,4527,1846xe" filled="true" fillcolor="#000000" stroked="false">
                <v:path arrowok="t"/>
                <v:fill type="solid"/>
              </v:shape>
            </v:group>
            <v:group style="position:absolute;left:4527;top:1846;width:10;height:20" coordorigin="4527,1846" coordsize="10,20">
              <v:shape style="position:absolute;left:4527;top:1846;width:10;height:20" coordorigin="4527,1846" coordsize="10,20" path="m4527,1865l4537,1865,4537,1846,4527,1846,4527,1865xe" filled="true" fillcolor="#000000" stroked="false">
                <v:path arrowok="t"/>
                <v:fill type="solid"/>
              </v:shape>
            </v:group>
            <v:group style="position:absolute;left:4527;top:1865;width:10;height:20" coordorigin="4527,1865" coordsize="10,20">
              <v:shape style="position:absolute;left:4527;top:1865;width:10;height:20" coordorigin="4527,1865" coordsize="10,20" path="m4527,1884l4537,1884,4537,1865,4527,1865,4527,1884xe" filled="true" fillcolor="#000000" stroked="false">
                <v:path arrowok="t"/>
                <v:fill type="solid"/>
              </v:shape>
            </v:group>
            <v:group style="position:absolute;left:4527;top:1884;width:10;height:20" coordorigin="4527,1884" coordsize="10,20">
              <v:shape style="position:absolute;left:4527;top:1884;width:10;height:20" coordorigin="4527,1884" coordsize="10,20" path="m4527,1903l4537,1903,4537,1884,4527,1884,4527,1903xe" filled="true" fillcolor="#000000" stroked="false">
                <v:path arrowok="t"/>
                <v:fill type="solid"/>
              </v:shape>
            </v:group>
            <v:group style="position:absolute;left:4527;top:1903;width:10;height:20" coordorigin="4527,1903" coordsize="10,20">
              <v:shape style="position:absolute;left:4527;top:1903;width:10;height:20" coordorigin="4527,1903" coordsize="10,20" path="m4527,1922l4537,1922,4537,1903,4527,1903,4527,1922xe" filled="true" fillcolor="#000000" stroked="false">
                <v:path arrowok="t"/>
                <v:fill type="solid"/>
              </v:shape>
            </v:group>
            <v:group style="position:absolute;left:4527;top:1922;width:10;height:20" coordorigin="4527,1922" coordsize="10,20">
              <v:shape style="position:absolute;left:4527;top:1922;width:10;height:20" coordorigin="4527,1922" coordsize="10,20" path="m4527,1942l4537,1942,4537,1922,4527,1922,4527,1942xe" filled="true" fillcolor="#000000" stroked="false">
                <v:path arrowok="t"/>
                <v:fill type="solid"/>
              </v:shape>
            </v:group>
            <v:group style="position:absolute;left:4527;top:1942;width:10;height:20" coordorigin="4527,1942" coordsize="10,20">
              <v:shape style="position:absolute;left:4527;top:1942;width:10;height:20" coordorigin="4527,1942" coordsize="10,20" path="m4527,1961l4537,1961,4537,1942,4527,1942,4527,1961xe" filled="true" fillcolor="#000000" stroked="false">
                <v:path arrowok="t"/>
                <v:fill type="solid"/>
              </v:shape>
            </v:group>
            <v:group style="position:absolute;left:4527;top:1961;width:10;height:20" coordorigin="4527,1961" coordsize="10,20">
              <v:shape style="position:absolute;left:4527;top:1961;width:10;height:20" coordorigin="4527,1961" coordsize="10,20" path="m4527,1980l4537,1980,4537,1961,4527,1961,4527,1980xe" filled="true" fillcolor="#000000" stroked="false">
                <v:path arrowok="t"/>
                <v:fill type="solid"/>
              </v:shape>
            </v:group>
            <v:group style="position:absolute;left:4527;top:1980;width:10;height:20" coordorigin="4527,1980" coordsize="10,20">
              <v:shape style="position:absolute;left:4527;top:1980;width:10;height:20" coordorigin="4527,1980" coordsize="10,20" path="m4527,1999l4537,1999,4537,1980,4527,1980,4527,1999xe" filled="true" fillcolor="#000000" stroked="false">
                <v:path arrowok="t"/>
                <v:fill type="solid"/>
              </v:shape>
            </v:group>
            <v:group style="position:absolute;left:4527;top:1999;width:10;height:20" coordorigin="4527,1999" coordsize="10,20">
              <v:shape style="position:absolute;left:4527;top:1999;width:10;height:20" coordorigin="4527,1999" coordsize="10,20" path="m4527,2018l4537,2018,4537,1999,4527,1999,4527,2018xe" filled="true" fillcolor="#000000" stroked="false">
                <v:path arrowok="t"/>
                <v:fill type="solid"/>
              </v:shape>
            </v:group>
            <v:group style="position:absolute;left:4527;top:2018;width:10;height:20" coordorigin="4527,2018" coordsize="10,20">
              <v:shape style="position:absolute;left:4527;top:2018;width:10;height:20" coordorigin="4527,2018" coordsize="10,20" path="m4527,2038l4537,2038,4537,2018,4527,2018,4527,2038xe" filled="true" fillcolor="#000000" stroked="false">
                <v:path arrowok="t"/>
                <v:fill type="solid"/>
              </v:shape>
            </v:group>
            <v:group style="position:absolute;left:4527;top:2038;width:10;height:20" coordorigin="4527,2038" coordsize="10,20">
              <v:shape style="position:absolute;left:4527;top:2038;width:10;height:20" coordorigin="4527,2038" coordsize="10,20" path="m4527,2057l4537,2057,4537,2038,4527,2038,4527,2057xe" filled="true" fillcolor="#000000" stroked="false">
                <v:path arrowok="t"/>
                <v:fill type="solid"/>
              </v:shape>
            </v:group>
            <v:group style="position:absolute;left:4527;top:2057;width:10;height:20" coordorigin="4527,2057" coordsize="10,20">
              <v:shape style="position:absolute;left:4527;top:2057;width:10;height:20" coordorigin="4527,2057" coordsize="10,20" path="m4527,2076l4537,2076,4537,2057,4527,2057,4527,2076xe" filled="true" fillcolor="#000000" stroked="false">
                <v:path arrowok="t"/>
                <v:fill type="solid"/>
              </v:shape>
            </v:group>
            <v:group style="position:absolute;left:4527;top:2076;width:10;height:20" coordorigin="4527,2076" coordsize="10,20">
              <v:shape style="position:absolute;left:4527;top:2076;width:10;height:20" coordorigin="4527,2076" coordsize="10,20" path="m4527,2095l4537,2095,4537,2076,4527,2076,4527,2095xe" filled="true" fillcolor="#000000" stroked="false">
                <v:path arrowok="t"/>
                <v:fill type="solid"/>
              </v:shape>
            </v:group>
            <v:group style="position:absolute;left:4527;top:2095;width:10;height:20" coordorigin="4527,2095" coordsize="10,20">
              <v:shape style="position:absolute;left:4527;top:2095;width:10;height:20" coordorigin="4527,2095" coordsize="10,20" path="m4527,2114l4537,2114,4537,2095,4527,2095,4527,2114xe" filled="true" fillcolor="#000000" stroked="false">
                <v:path arrowok="t"/>
                <v:fill type="solid"/>
              </v:shape>
            </v:group>
            <v:group style="position:absolute;left:4527;top:2114;width:10;height:20" coordorigin="4527,2114" coordsize="10,20">
              <v:shape style="position:absolute;left:4527;top:2114;width:10;height:20" coordorigin="4527,2114" coordsize="10,20" path="m4527,2134l4537,2134,4537,2114,4527,2114,4527,2134xe" filled="true" fillcolor="#000000" stroked="false">
                <v:path arrowok="t"/>
                <v:fill type="solid"/>
              </v:shape>
            </v:group>
            <v:group style="position:absolute;left:4527;top:2134;width:10;height:20" coordorigin="4527,2134" coordsize="10,20">
              <v:shape style="position:absolute;left:4527;top:2134;width:10;height:20" coordorigin="4527,2134" coordsize="10,20" path="m4527,2153l4537,2153,4537,2134,4527,2134,4527,2153xe" filled="true" fillcolor="#000000" stroked="false">
                <v:path arrowok="t"/>
                <v:fill type="solid"/>
              </v:shape>
            </v:group>
            <v:group style="position:absolute;left:4527;top:2153;width:10;height:20" coordorigin="4527,2153" coordsize="10,20">
              <v:shape style="position:absolute;left:4527;top:2153;width:10;height:20" coordorigin="4527,2153" coordsize="10,20" path="m4527,2172l4537,2172,4537,2153,4527,2153,4527,2172xe" filled="true" fillcolor="#000000" stroked="false">
                <v:path arrowok="t"/>
                <v:fill type="solid"/>
              </v:shape>
            </v:group>
            <v:group style="position:absolute;left:4527;top:2172;width:10;height:20" coordorigin="4527,2172" coordsize="10,20">
              <v:shape style="position:absolute;left:4527;top:2172;width:10;height:20" coordorigin="4527,2172" coordsize="10,20" path="m4527,2191l4537,2191,4537,2172,4527,2172,4527,2191xe" filled="true" fillcolor="#000000" stroked="false">
                <v:path arrowok="t"/>
                <v:fill type="solid"/>
              </v:shape>
            </v:group>
            <v:group style="position:absolute;left:4527;top:2191;width:10;height:20" coordorigin="4527,2191" coordsize="10,20">
              <v:shape style="position:absolute;left:4527;top:2191;width:10;height:20" coordorigin="4527,2191" coordsize="10,20" path="m4527,2210l4537,2210,4537,2191,4527,2191,4527,2210xe" filled="true" fillcolor="#000000" stroked="false">
                <v:path arrowok="t"/>
                <v:fill type="solid"/>
              </v:shape>
            </v:group>
            <v:group style="position:absolute;left:4527;top:2210;width:10;height:20" coordorigin="4527,2210" coordsize="10,20">
              <v:shape style="position:absolute;left:4527;top:2210;width:10;height:20" coordorigin="4527,2210" coordsize="10,20" path="m4527,2230l4537,2230,4537,2210,4527,2210,4527,2230xe" filled="true" fillcolor="#000000" stroked="false">
                <v:path arrowok="t"/>
                <v:fill type="solid"/>
              </v:shape>
            </v:group>
            <v:group style="position:absolute;left:4527;top:2230;width:10;height:20" coordorigin="4527,2230" coordsize="10,20">
              <v:shape style="position:absolute;left:4527;top:2230;width:10;height:20" coordorigin="4527,2230" coordsize="10,20" path="m4527,2249l4537,2249,4537,2230,4527,2230,4527,2249xe" filled="true" fillcolor="#000000" stroked="false">
                <v:path arrowok="t"/>
                <v:fill type="solid"/>
              </v:shape>
            </v:group>
            <v:group style="position:absolute;left:4527;top:2249;width:10;height:20" coordorigin="4527,2249" coordsize="10,20">
              <v:shape style="position:absolute;left:4527;top:2249;width:10;height:20" coordorigin="4527,2249" coordsize="10,20" path="m4527,2268l4537,2268,4537,2249,4527,2249,4527,2268xe" filled="true" fillcolor="#000000" stroked="false">
                <v:path arrowok="t"/>
                <v:fill type="solid"/>
              </v:shape>
            </v:group>
            <v:group style="position:absolute;left:4527;top:2268;width:10;height:20" coordorigin="4527,2268" coordsize="10,20">
              <v:shape style="position:absolute;left:4527;top:2268;width:10;height:20" coordorigin="4527,2268" coordsize="10,20" path="m4527,2287l4537,2287,4537,2268,4527,2268,4527,2287xe" filled="true" fillcolor="#000000" stroked="false">
                <v:path arrowok="t"/>
                <v:fill type="solid"/>
              </v:shape>
            </v:group>
            <v:group style="position:absolute;left:4527;top:2287;width:10;height:20" coordorigin="4527,2287" coordsize="10,20">
              <v:shape style="position:absolute;left:4527;top:2287;width:10;height:20" coordorigin="4527,2287" coordsize="10,20" path="m4527,2306l4537,2306,4537,2287,4527,2287,4527,2306xe" filled="true" fillcolor="#000000" stroked="false">
                <v:path arrowok="t"/>
                <v:fill type="solid"/>
              </v:shape>
            </v:group>
            <v:group style="position:absolute;left:4527;top:2306;width:10;height:20" coordorigin="4527,2306" coordsize="10,20">
              <v:shape style="position:absolute;left:4527;top:2306;width:10;height:20" coordorigin="4527,2306" coordsize="10,20" path="m4527,2326l4537,2326,4537,2306,4527,2306,4527,2326xe" filled="true" fillcolor="#000000" stroked="false">
                <v:path arrowok="t"/>
                <v:fill type="solid"/>
              </v:shape>
            </v:group>
            <v:group style="position:absolute;left:4527;top:2326;width:10;height:20" coordorigin="4527,2326" coordsize="10,20">
              <v:shape style="position:absolute;left:4527;top:2326;width:10;height:20" coordorigin="4527,2326" coordsize="10,20" path="m4527,2345l4537,2345,4537,2326,4527,2326,4527,2345xe" filled="true" fillcolor="#000000" stroked="false">
                <v:path arrowok="t"/>
                <v:fill type="solid"/>
              </v:shape>
            </v:group>
            <v:group style="position:absolute;left:4527;top:2345;width:10;height:20" coordorigin="4527,2345" coordsize="10,20">
              <v:shape style="position:absolute;left:4527;top:2345;width:10;height:20" coordorigin="4527,2345" coordsize="10,20" path="m4527,2364l4537,2364,4537,2345,4527,2345,4527,2364xe" filled="true" fillcolor="#000000" stroked="false">
                <v:path arrowok="t"/>
                <v:fill type="solid"/>
              </v:shape>
            </v:group>
            <v:group style="position:absolute;left:4527;top:2364;width:10;height:20" coordorigin="4527,2364" coordsize="10,20">
              <v:shape style="position:absolute;left:4527;top:2364;width:10;height:20" coordorigin="4527,2364" coordsize="10,20" path="m4527,2383l4537,2383,4537,2364,4527,2364,4527,2383xe" filled="true" fillcolor="#000000" stroked="false">
                <v:path arrowok="t"/>
                <v:fill type="solid"/>
              </v:shape>
            </v:group>
            <v:group style="position:absolute;left:4527;top:2383;width:10;height:20" coordorigin="4527,2383" coordsize="10,20">
              <v:shape style="position:absolute;left:4527;top:2383;width:10;height:20" coordorigin="4527,2383" coordsize="10,20" path="m4527,2402l4537,2402,4537,2383,4527,2383,4527,2402xe" filled="true" fillcolor="#000000" stroked="false">
                <v:path arrowok="t"/>
                <v:fill type="solid"/>
              </v:shape>
            </v:group>
            <v:group style="position:absolute;left:4527;top:2402;width:10;height:20" coordorigin="4527,2402" coordsize="10,20">
              <v:shape style="position:absolute;left:4527;top:2402;width:10;height:20" coordorigin="4527,2402" coordsize="10,20" path="m4527,2422l4537,2422,4537,2402,4527,2402,4527,2422xe" filled="true" fillcolor="#000000" stroked="false">
                <v:path arrowok="t"/>
                <v:fill type="solid"/>
              </v:shape>
            </v:group>
            <v:group style="position:absolute;left:4527;top:2422;width:10;height:20" coordorigin="4527,2422" coordsize="10,20">
              <v:shape style="position:absolute;left:4527;top:2422;width:10;height:20" coordorigin="4527,2422" coordsize="10,20" path="m4527,2441l4537,2441,4537,2422,4527,2422,4527,2441xe" filled="true" fillcolor="#000000" stroked="false">
                <v:path arrowok="t"/>
                <v:fill type="solid"/>
              </v:shape>
            </v:group>
            <v:group style="position:absolute;left:4527;top:2441;width:10;height:20" coordorigin="4527,2441" coordsize="10,20">
              <v:shape style="position:absolute;left:4527;top:2441;width:10;height:20" coordorigin="4527,2441" coordsize="10,20" path="m4527,2460l4537,2460,4537,2441,4527,2441,4527,2460xe" filled="true" fillcolor="#000000" stroked="false">
                <v:path arrowok="t"/>
                <v:fill type="solid"/>
              </v:shape>
            </v:group>
            <v:group style="position:absolute;left:4527;top:2460;width:10;height:20" coordorigin="4527,2460" coordsize="10,20">
              <v:shape style="position:absolute;left:4527;top:2460;width:10;height:20" coordorigin="4527,2460" coordsize="10,20" path="m4527,2479l4537,2479,4537,2460,4527,2460,4527,2479xe" filled="true" fillcolor="#000000" stroked="false">
                <v:path arrowok="t"/>
                <v:fill type="solid"/>
              </v:shape>
            </v:group>
            <v:group style="position:absolute;left:4527;top:2479;width:10;height:20" coordorigin="4527,2479" coordsize="10,20">
              <v:shape style="position:absolute;left:4527;top:2479;width:10;height:20" coordorigin="4527,2479" coordsize="10,20" path="m4527,2498l4537,2498,4537,2479,4527,2479,4527,2498xe" filled="true" fillcolor="#000000" stroked="false">
                <v:path arrowok="t"/>
                <v:fill type="solid"/>
              </v:shape>
            </v:group>
            <v:group style="position:absolute;left:4527;top:2498;width:10;height:20" coordorigin="4527,2498" coordsize="10,20">
              <v:shape style="position:absolute;left:4527;top:2498;width:10;height:20" coordorigin="4527,2498" coordsize="10,20" path="m4527,2518l4537,2518,4537,2498,4527,2498,4527,2518xe" filled="true" fillcolor="#000000" stroked="false">
                <v:path arrowok="t"/>
                <v:fill type="solid"/>
              </v:shape>
            </v:group>
            <v:group style="position:absolute;left:4527;top:2518;width:10;height:20" coordorigin="4527,2518" coordsize="10,20">
              <v:shape style="position:absolute;left:4527;top:2518;width:10;height:20" coordorigin="4527,2518" coordsize="10,20" path="m4527,2537l4537,2537,4537,2518,4527,2518,4527,2537xe" filled="true" fillcolor="#000000" stroked="false">
                <v:path arrowok="t"/>
                <v:fill type="solid"/>
              </v:shape>
            </v:group>
            <v:group style="position:absolute;left:4527;top:2537;width:10;height:20" coordorigin="4527,2537" coordsize="10,20">
              <v:shape style="position:absolute;left:4527;top:2537;width:10;height:20" coordorigin="4527,2537" coordsize="10,20" path="m4527,2556l4537,2556,4537,2537,4527,2537,4527,2556xe" filled="true" fillcolor="#000000" stroked="false">
                <v:path arrowok="t"/>
                <v:fill type="solid"/>
              </v:shape>
            </v:group>
            <v:group style="position:absolute;left:4527;top:2556;width:10;height:20" coordorigin="4527,2556" coordsize="10,20">
              <v:shape style="position:absolute;left:4527;top:2556;width:10;height:20" coordorigin="4527,2556" coordsize="10,20" path="m4527,2575l4537,2575,4537,2556,4527,2556,4527,2575xe" filled="true" fillcolor="#000000" stroked="false">
                <v:path arrowok="t"/>
                <v:fill type="solid"/>
              </v:shape>
            </v:group>
            <v:group style="position:absolute;left:4527;top:2575;width:10;height:20" coordorigin="4527,2575" coordsize="10,20">
              <v:shape style="position:absolute;left:4527;top:2575;width:10;height:20" coordorigin="4527,2575" coordsize="10,20" path="m4527,2594l4537,2594,4537,2575,4527,2575,4527,2594xe" filled="true" fillcolor="#000000" stroked="false">
                <v:path arrowok="t"/>
                <v:fill type="solid"/>
              </v:shape>
            </v:group>
            <v:group style="position:absolute;left:4527;top:2594;width:10;height:20" coordorigin="4527,2594" coordsize="10,20">
              <v:shape style="position:absolute;left:4527;top:2594;width:10;height:20" coordorigin="4527,2594" coordsize="10,20" path="m4527,2614l4537,2614,4537,2594,4527,2594,4527,2614xe" filled="true" fillcolor="#000000" stroked="false">
                <v:path arrowok="t"/>
                <v:fill type="solid"/>
              </v:shape>
            </v:group>
            <v:group style="position:absolute;left:4527;top:2614;width:10;height:20" coordorigin="4527,2614" coordsize="10,20">
              <v:shape style="position:absolute;left:4527;top:2614;width:10;height:20" coordorigin="4527,2614" coordsize="10,20" path="m4527,2633l4537,2633,4537,2614,4527,2614,4527,2633xe" filled="true" fillcolor="#000000" stroked="false">
                <v:path arrowok="t"/>
                <v:fill type="solid"/>
              </v:shape>
            </v:group>
            <v:group style="position:absolute;left:4527;top:2633;width:10;height:20" coordorigin="4527,2633" coordsize="10,20">
              <v:shape style="position:absolute;left:4527;top:2633;width:10;height:20" coordorigin="4527,2633" coordsize="10,20" path="m4527,2652l4537,2652,4537,2633,4527,2633,4527,2652xe" filled="true" fillcolor="#000000" stroked="false">
                <v:path arrowok="t"/>
                <v:fill type="solid"/>
              </v:shape>
            </v:group>
            <v:group style="position:absolute;left:4527;top:2652;width:10;height:20" coordorigin="4527,2652" coordsize="10,20">
              <v:shape style="position:absolute;left:4527;top:2652;width:10;height:20" coordorigin="4527,2652" coordsize="10,20" path="m4527,2671l4537,2671,4537,2652,4527,2652,4527,2671xe" filled="true" fillcolor="#000000" stroked="false">
                <v:path arrowok="t"/>
                <v:fill type="solid"/>
              </v:shape>
            </v:group>
            <v:group style="position:absolute;left:4527;top:2676;width:10;height:2" coordorigin="4527,2676" coordsize="10,2">
              <v:shape style="position:absolute;left:4527;top:2676;width:10;height:2" coordorigin="4527,2676" coordsize="10,0" path="m4527,2676l4537,2676e" filled="false" stroked="true" strokeweight=".47998pt" strokecolor="#000000">
                <v:path arrowok="t"/>
              </v:shape>
            </v:group>
            <v:group style="position:absolute;left:5154;top:1558;width:10;height:20" coordorigin="5154,1558" coordsize="10,20">
              <v:shape style="position:absolute;left:5154;top:1558;width:10;height:20" coordorigin="5154,1558" coordsize="10,20" path="m5154,1577l5163,1577,5163,1558,5154,1558,5154,1577xe" filled="true" fillcolor="#000000" stroked="false">
                <v:path arrowok="t"/>
                <v:fill type="solid"/>
              </v:shape>
            </v:group>
            <v:group style="position:absolute;left:5154;top:1577;width:10;height:20" coordorigin="5154,1577" coordsize="10,20">
              <v:shape style="position:absolute;left:5154;top:1577;width:10;height:20" coordorigin="5154,1577" coordsize="10,20" path="m5154,1596l5163,1596,5163,1577,5154,1577,5154,1596xe" filled="true" fillcolor="#000000" stroked="false">
                <v:path arrowok="t"/>
                <v:fill type="solid"/>
              </v:shape>
            </v:group>
            <v:group style="position:absolute;left:5154;top:1596;width:10;height:20" coordorigin="5154,1596" coordsize="10,20">
              <v:shape style="position:absolute;left:5154;top:1596;width:10;height:20" coordorigin="5154,1596" coordsize="10,20" path="m5154,1615l5163,1615,5163,1596,5154,1596,5154,1615xe" filled="true" fillcolor="#000000" stroked="false">
                <v:path arrowok="t"/>
                <v:fill type="solid"/>
              </v:shape>
            </v:group>
            <v:group style="position:absolute;left:5154;top:1615;width:10;height:20" coordorigin="5154,1615" coordsize="10,20">
              <v:shape style="position:absolute;left:5154;top:1615;width:10;height:20" coordorigin="5154,1615" coordsize="10,20" path="m5154,1634l5163,1634,5163,1615,5154,1615,5154,1634xe" filled="true" fillcolor="#000000" stroked="false">
                <v:path arrowok="t"/>
                <v:fill type="solid"/>
              </v:shape>
            </v:group>
            <v:group style="position:absolute;left:5154;top:1634;width:10;height:20" coordorigin="5154,1634" coordsize="10,20">
              <v:shape style="position:absolute;left:5154;top:1634;width:10;height:20" coordorigin="5154,1634" coordsize="10,20" path="m5154,1654l5163,1654,5163,1634,5154,1634,5154,1654xe" filled="true" fillcolor="#000000" stroked="false">
                <v:path arrowok="t"/>
                <v:fill type="solid"/>
              </v:shape>
            </v:group>
            <v:group style="position:absolute;left:5154;top:1654;width:10;height:20" coordorigin="5154,1654" coordsize="10,20">
              <v:shape style="position:absolute;left:5154;top:1654;width:10;height:20" coordorigin="5154,1654" coordsize="10,20" path="m5154,1673l5163,1673,5163,1654,5154,1654,5154,1673xe" filled="true" fillcolor="#000000" stroked="false">
                <v:path arrowok="t"/>
                <v:fill type="solid"/>
              </v:shape>
            </v:group>
            <v:group style="position:absolute;left:5154;top:1673;width:10;height:20" coordorigin="5154,1673" coordsize="10,20">
              <v:shape style="position:absolute;left:5154;top:1673;width:10;height:20" coordorigin="5154,1673" coordsize="10,20" path="m5154,1692l5163,1692,5163,1673,5154,1673,5154,1692xe" filled="true" fillcolor="#000000" stroked="false">
                <v:path arrowok="t"/>
                <v:fill type="solid"/>
              </v:shape>
            </v:group>
            <v:group style="position:absolute;left:5154;top:1692;width:10;height:20" coordorigin="5154,1692" coordsize="10,20">
              <v:shape style="position:absolute;left:5154;top:1692;width:10;height:20" coordorigin="5154,1692" coordsize="10,20" path="m5154,1711l5163,1711,5163,1692,5154,1692,5154,1711xe" filled="true" fillcolor="#000000" stroked="false">
                <v:path arrowok="t"/>
                <v:fill type="solid"/>
              </v:shape>
            </v:group>
            <v:group style="position:absolute;left:5154;top:1711;width:10;height:20" coordorigin="5154,1711" coordsize="10,20">
              <v:shape style="position:absolute;left:5154;top:1711;width:10;height:20" coordorigin="5154,1711" coordsize="10,20" path="m5154,1730l5163,1730,5163,1711,5154,1711,5154,1730xe" filled="true" fillcolor="#000000" stroked="false">
                <v:path arrowok="t"/>
                <v:fill type="solid"/>
              </v:shape>
            </v:group>
            <v:group style="position:absolute;left:5154;top:1730;width:10;height:20" coordorigin="5154,1730" coordsize="10,20">
              <v:shape style="position:absolute;left:5154;top:1730;width:10;height:20" coordorigin="5154,1730" coordsize="10,20" path="m5154,1750l5163,1750,5163,1730,5154,1730,5154,1750xe" filled="true" fillcolor="#000000" stroked="false">
                <v:path arrowok="t"/>
                <v:fill type="solid"/>
              </v:shape>
            </v:group>
            <v:group style="position:absolute;left:5154;top:1750;width:10;height:20" coordorigin="5154,1750" coordsize="10,20">
              <v:shape style="position:absolute;left:5154;top:1750;width:10;height:20" coordorigin="5154,1750" coordsize="10,20" path="m5154,1769l5163,1769,5163,1750,5154,1750,5154,1769xe" filled="true" fillcolor="#000000" stroked="false">
                <v:path arrowok="t"/>
                <v:fill type="solid"/>
              </v:shape>
            </v:group>
            <v:group style="position:absolute;left:5154;top:1769;width:10;height:20" coordorigin="5154,1769" coordsize="10,20">
              <v:shape style="position:absolute;left:5154;top:1769;width:10;height:20" coordorigin="5154,1769" coordsize="10,20" path="m5154,1788l5163,1788,5163,1769,5154,1769,5154,1788xe" filled="true" fillcolor="#000000" stroked="false">
                <v:path arrowok="t"/>
                <v:fill type="solid"/>
              </v:shape>
            </v:group>
            <v:group style="position:absolute;left:5154;top:1788;width:10;height:20" coordorigin="5154,1788" coordsize="10,20">
              <v:shape style="position:absolute;left:5154;top:1788;width:10;height:20" coordorigin="5154,1788" coordsize="10,20" path="m5154,1807l5163,1807,5163,1788,5154,1788,5154,1807xe" filled="true" fillcolor="#000000" stroked="false">
                <v:path arrowok="t"/>
                <v:fill type="solid"/>
              </v:shape>
            </v:group>
            <v:group style="position:absolute;left:5154;top:1807;width:10;height:20" coordorigin="5154,1807" coordsize="10,20">
              <v:shape style="position:absolute;left:5154;top:1807;width:10;height:20" coordorigin="5154,1807" coordsize="10,20" path="m5154,1826l5163,1826,5163,1807,5154,1807,5154,1826xe" filled="true" fillcolor="#000000" stroked="false">
                <v:path arrowok="t"/>
                <v:fill type="solid"/>
              </v:shape>
            </v:group>
            <v:group style="position:absolute;left:5154;top:1826;width:10;height:20" coordorigin="5154,1826" coordsize="10,20">
              <v:shape style="position:absolute;left:5154;top:1826;width:10;height:20" coordorigin="5154,1826" coordsize="10,20" path="m5154,1846l5163,1846,5163,1826,5154,1826,5154,1846xe" filled="true" fillcolor="#000000" stroked="false">
                <v:path arrowok="t"/>
                <v:fill type="solid"/>
              </v:shape>
            </v:group>
            <v:group style="position:absolute;left:5154;top:1846;width:10;height:20" coordorigin="5154,1846" coordsize="10,20">
              <v:shape style="position:absolute;left:5154;top:1846;width:10;height:20" coordorigin="5154,1846" coordsize="10,20" path="m5154,1865l5163,1865,5163,1846,5154,1846,5154,1865xe" filled="true" fillcolor="#000000" stroked="false">
                <v:path arrowok="t"/>
                <v:fill type="solid"/>
              </v:shape>
            </v:group>
            <v:group style="position:absolute;left:5154;top:1865;width:10;height:20" coordorigin="5154,1865" coordsize="10,20">
              <v:shape style="position:absolute;left:5154;top:1865;width:10;height:20" coordorigin="5154,1865" coordsize="10,20" path="m5154,1884l5163,1884,5163,1865,5154,1865,5154,1884xe" filled="true" fillcolor="#000000" stroked="false">
                <v:path arrowok="t"/>
                <v:fill type="solid"/>
              </v:shape>
            </v:group>
            <v:group style="position:absolute;left:5154;top:1884;width:10;height:20" coordorigin="5154,1884" coordsize="10,20">
              <v:shape style="position:absolute;left:5154;top:1884;width:10;height:20" coordorigin="5154,1884" coordsize="10,20" path="m5154,1903l5163,1903,5163,1884,5154,1884,5154,1903xe" filled="true" fillcolor="#000000" stroked="false">
                <v:path arrowok="t"/>
                <v:fill type="solid"/>
              </v:shape>
            </v:group>
            <v:group style="position:absolute;left:5154;top:1903;width:10;height:20" coordorigin="5154,1903" coordsize="10,20">
              <v:shape style="position:absolute;left:5154;top:1903;width:10;height:20" coordorigin="5154,1903" coordsize="10,20" path="m5154,1922l5163,1922,5163,1903,5154,1903,5154,1922xe" filled="true" fillcolor="#000000" stroked="false">
                <v:path arrowok="t"/>
                <v:fill type="solid"/>
              </v:shape>
            </v:group>
            <v:group style="position:absolute;left:5154;top:1922;width:10;height:20" coordorigin="5154,1922" coordsize="10,20">
              <v:shape style="position:absolute;left:5154;top:1922;width:10;height:20" coordorigin="5154,1922" coordsize="10,20" path="m5154,1942l5163,1942,5163,1922,5154,1922,5154,1942xe" filled="true" fillcolor="#000000" stroked="false">
                <v:path arrowok="t"/>
                <v:fill type="solid"/>
              </v:shape>
            </v:group>
            <v:group style="position:absolute;left:5154;top:1942;width:10;height:20" coordorigin="5154,1942" coordsize="10,20">
              <v:shape style="position:absolute;left:5154;top:1942;width:10;height:20" coordorigin="5154,1942" coordsize="10,20" path="m5154,1961l5163,1961,5163,1942,5154,1942,5154,1961xe" filled="true" fillcolor="#000000" stroked="false">
                <v:path arrowok="t"/>
                <v:fill type="solid"/>
              </v:shape>
            </v:group>
            <v:group style="position:absolute;left:5154;top:1961;width:10;height:20" coordorigin="5154,1961" coordsize="10,20">
              <v:shape style="position:absolute;left:5154;top:1961;width:10;height:20" coordorigin="5154,1961" coordsize="10,20" path="m5154,1980l5163,1980,5163,1961,5154,1961,5154,1980xe" filled="true" fillcolor="#000000" stroked="false">
                <v:path arrowok="t"/>
                <v:fill type="solid"/>
              </v:shape>
            </v:group>
            <v:group style="position:absolute;left:5154;top:1980;width:10;height:20" coordorigin="5154,1980" coordsize="10,20">
              <v:shape style="position:absolute;left:5154;top:1980;width:10;height:20" coordorigin="5154,1980" coordsize="10,20" path="m5154,1999l5163,1999,5163,1980,5154,1980,5154,1999xe" filled="true" fillcolor="#000000" stroked="false">
                <v:path arrowok="t"/>
                <v:fill type="solid"/>
              </v:shape>
            </v:group>
            <v:group style="position:absolute;left:5154;top:1999;width:10;height:20" coordorigin="5154,1999" coordsize="10,20">
              <v:shape style="position:absolute;left:5154;top:1999;width:10;height:20" coordorigin="5154,1999" coordsize="10,20" path="m5154,2018l5163,2018,5163,1999,5154,1999,5154,2018xe" filled="true" fillcolor="#000000" stroked="false">
                <v:path arrowok="t"/>
                <v:fill type="solid"/>
              </v:shape>
            </v:group>
            <v:group style="position:absolute;left:5154;top:2018;width:10;height:20" coordorigin="5154,2018" coordsize="10,20">
              <v:shape style="position:absolute;left:5154;top:2018;width:10;height:20" coordorigin="5154,2018" coordsize="10,20" path="m5154,2038l5163,2038,5163,2018,5154,2018,5154,2038xe" filled="true" fillcolor="#000000" stroked="false">
                <v:path arrowok="t"/>
                <v:fill type="solid"/>
              </v:shape>
            </v:group>
            <v:group style="position:absolute;left:5154;top:2038;width:10;height:20" coordorigin="5154,2038" coordsize="10,20">
              <v:shape style="position:absolute;left:5154;top:2038;width:10;height:20" coordorigin="5154,2038" coordsize="10,20" path="m5154,2057l5163,2057,5163,2038,5154,2038,5154,2057xe" filled="true" fillcolor="#000000" stroked="false">
                <v:path arrowok="t"/>
                <v:fill type="solid"/>
              </v:shape>
            </v:group>
            <v:group style="position:absolute;left:5154;top:2057;width:10;height:20" coordorigin="5154,2057" coordsize="10,20">
              <v:shape style="position:absolute;left:5154;top:2057;width:10;height:20" coordorigin="5154,2057" coordsize="10,20" path="m5154,2076l5163,2076,5163,2057,5154,2057,5154,2076xe" filled="true" fillcolor="#000000" stroked="false">
                <v:path arrowok="t"/>
                <v:fill type="solid"/>
              </v:shape>
            </v:group>
            <v:group style="position:absolute;left:5154;top:2076;width:10;height:20" coordorigin="5154,2076" coordsize="10,20">
              <v:shape style="position:absolute;left:5154;top:2076;width:10;height:20" coordorigin="5154,2076" coordsize="10,20" path="m5154,2095l5163,2095,5163,2076,5154,2076,5154,2095xe" filled="true" fillcolor="#000000" stroked="false">
                <v:path arrowok="t"/>
                <v:fill type="solid"/>
              </v:shape>
            </v:group>
            <v:group style="position:absolute;left:5154;top:2095;width:10;height:20" coordorigin="5154,2095" coordsize="10,20">
              <v:shape style="position:absolute;left:5154;top:2095;width:10;height:20" coordorigin="5154,2095" coordsize="10,20" path="m5154,2114l5163,2114,5163,2095,5154,2095,5154,2114xe" filled="true" fillcolor="#000000" stroked="false">
                <v:path arrowok="t"/>
                <v:fill type="solid"/>
              </v:shape>
            </v:group>
            <v:group style="position:absolute;left:5154;top:2114;width:10;height:20" coordorigin="5154,2114" coordsize="10,20">
              <v:shape style="position:absolute;left:5154;top:2114;width:10;height:20" coordorigin="5154,2114" coordsize="10,20" path="m5154,2134l5163,2134,5163,2114,5154,2114,5154,2134xe" filled="true" fillcolor="#000000" stroked="false">
                <v:path arrowok="t"/>
                <v:fill type="solid"/>
              </v:shape>
            </v:group>
            <v:group style="position:absolute;left:5154;top:2134;width:10;height:20" coordorigin="5154,2134" coordsize="10,20">
              <v:shape style="position:absolute;left:5154;top:2134;width:10;height:20" coordorigin="5154,2134" coordsize="10,20" path="m5154,2153l5163,2153,5163,2134,5154,2134,5154,2153xe" filled="true" fillcolor="#000000" stroked="false">
                <v:path arrowok="t"/>
                <v:fill type="solid"/>
              </v:shape>
            </v:group>
            <v:group style="position:absolute;left:5154;top:2153;width:10;height:20" coordorigin="5154,2153" coordsize="10,20">
              <v:shape style="position:absolute;left:5154;top:2153;width:10;height:20" coordorigin="5154,2153" coordsize="10,20" path="m5154,2172l5163,2172,5163,2153,5154,2153,5154,2172xe" filled="true" fillcolor="#000000" stroked="false">
                <v:path arrowok="t"/>
                <v:fill type="solid"/>
              </v:shape>
            </v:group>
            <v:group style="position:absolute;left:5154;top:2172;width:10;height:20" coordorigin="5154,2172" coordsize="10,20">
              <v:shape style="position:absolute;left:5154;top:2172;width:10;height:20" coordorigin="5154,2172" coordsize="10,20" path="m5154,2191l5163,2191,5163,2172,5154,2172,5154,2191xe" filled="true" fillcolor="#000000" stroked="false">
                <v:path arrowok="t"/>
                <v:fill type="solid"/>
              </v:shape>
            </v:group>
            <v:group style="position:absolute;left:5154;top:2191;width:10;height:20" coordorigin="5154,2191" coordsize="10,20">
              <v:shape style="position:absolute;left:5154;top:2191;width:10;height:20" coordorigin="5154,2191" coordsize="10,20" path="m5154,2210l5163,2210,5163,2191,5154,2191,5154,2210xe" filled="true" fillcolor="#000000" stroked="false">
                <v:path arrowok="t"/>
                <v:fill type="solid"/>
              </v:shape>
            </v:group>
            <v:group style="position:absolute;left:5154;top:2210;width:10;height:20" coordorigin="5154,2210" coordsize="10,20">
              <v:shape style="position:absolute;left:5154;top:2210;width:10;height:20" coordorigin="5154,2210" coordsize="10,20" path="m5154,2230l5163,2230,5163,2210,5154,2210,5154,2230xe" filled="true" fillcolor="#000000" stroked="false">
                <v:path arrowok="t"/>
                <v:fill type="solid"/>
              </v:shape>
            </v:group>
            <v:group style="position:absolute;left:5154;top:2230;width:10;height:20" coordorigin="5154,2230" coordsize="10,20">
              <v:shape style="position:absolute;left:5154;top:2230;width:10;height:20" coordorigin="5154,2230" coordsize="10,20" path="m5154,2249l5163,2249,5163,2230,5154,2230,5154,2249xe" filled="true" fillcolor="#000000" stroked="false">
                <v:path arrowok="t"/>
                <v:fill type="solid"/>
              </v:shape>
            </v:group>
            <v:group style="position:absolute;left:5154;top:2249;width:10;height:20" coordorigin="5154,2249" coordsize="10,20">
              <v:shape style="position:absolute;left:5154;top:2249;width:10;height:20" coordorigin="5154,2249" coordsize="10,20" path="m5154,2268l5163,2268,5163,2249,5154,2249,5154,2268xe" filled="true" fillcolor="#000000" stroked="false">
                <v:path arrowok="t"/>
                <v:fill type="solid"/>
              </v:shape>
            </v:group>
            <v:group style="position:absolute;left:5154;top:2268;width:10;height:20" coordorigin="5154,2268" coordsize="10,20">
              <v:shape style="position:absolute;left:5154;top:2268;width:10;height:20" coordorigin="5154,2268" coordsize="10,20" path="m5154,2287l5163,2287,5163,2268,5154,2268,5154,2287xe" filled="true" fillcolor="#000000" stroked="false">
                <v:path arrowok="t"/>
                <v:fill type="solid"/>
              </v:shape>
            </v:group>
            <v:group style="position:absolute;left:5154;top:2287;width:10;height:20" coordorigin="5154,2287" coordsize="10,20">
              <v:shape style="position:absolute;left:5154;top:2287;width:10;height:20" coordorigin="5154,2287" coordsize="10,20" path="m5154,2306l5163,2306,5163,2287,5154,2287,5154,2306xe" filled="true" fillcolor="#000000" stroked="false">
                <v:path arrowok="t"/>
                <v:fill type="solid"/>
              </v:shape>
            </v:group>
            <v:group style="position:absolute;left:5154;top:2306;width:10;height:20" coordorigin="5154,2306" coordsize="10,20">
              <v:shape style="position:absolute;left:5154;top:2306;width:10;height:20" coordorigin="5154,2306" coordsize="10,20" path="m5154,2326l5163,2326,5163,2306,5154,2306,5154,2326xe" filled="true" fillcolor="#000000" stroked="false">
                <v:path arrowok="t"/>
                <v:fill type="solid"/>
              </v:shape>
            </v:group>
            <v:group style="position:absolute;left:5154;top:2326;width:10;height:20" coordorigin="5154,2326" coordsize="10,20">
              <v:shape style="position:absolute;left:5154;top:2326;width:10;height:20" coordorigin="5154,2326" coordsize="10,20" path="m5154,2345l5163,2345,5163,2326,5154,2326,5154,2345xe" filled="true" fillcolor="#000000" stroked="false">
                <v:path arrowok="t"/>
                <v:fill type="solid"/>
              </v:shape>
            </v:group>
            <v:group style="position:absolute;left:5154;top:2345;width:10;height:20" coordorigin="5154,2345" coordsize="10,20">
              <v:shape style="position:absolute;left:5154;top:2345;width:10;height:20" coordorigin="5154,2345" coordsize="10,20" path="m5154,2364l5163,2364,5163,2345,5154,2345,5154,2364xe" filled="true" fillcolor="#000000" stroked="false">
                <v:path arrowok="t"/>
                <v:fill type="solid"/>
              </v:shape>
            </v:group>
            <v:group style="position:absolute;left:5154;top:2364;width:10;height:20" coordorigin="5154,2364" coordsize="10,20">
              <v:shape style="position:absolute;left:5154;top:2364;width:10;height:20" coordorigin="5154,2364" coordsize="10,20" path="m5154,2383l5163,2383,5163,2364,5154,2364,5154,2383xe" filled="true" fillcolor="#000000" stroked="false">
                <v:path arrowok="t"/>
                <v:fill type="solid"/>
              </v:shape>
            </v:group>
            <v:group style="position:absolute;left:5154;top:2383;width:10;height:20" coordorigin="5154,2383" coordsize="10,20">
              <v:shape style="position:absolute;left:5154;top:2383;width:10;height:20" coordorigin="5154,2383" coordsize="10,20" path="m5154,2402l5163,2402,5163,2383,5154,2383,5154,2402xe" filled="true" fillcolor="#000000" stroked="false">
                <v:path arrowok="t"/>
                <v:fill type="solid"/>
              </v:shape>
            </v:group>
            <v:group style="position:absolute;left:5154;top:2402;width:10;height:20" coordorigin="5154,2402" coordsize="10,20">
              <v:shape style="position:absolute;left:5154;top:2402;width:10;height:20" coordorigin="5154,2402" coordsize="10,20" path="m5154,2422l5163,2422,5163,2402,5154,2402,5154,2422xe" filled="true" fillcolor="#000000" stroked="false">
                <v:path arrowok="t"/>
                <v:fill type="solid"/>
              </v:shape>
            </v:group>
            <v:group style="position:absolute;left:5154;top:2422;width:10;height:20" coordorigin="5154,2422" coordsize="10,20">
              <v:shape style="position:absolute;left:5154;top:2422;width:10;height:20" coordorigin="5154,2422" coordsize="10,20" path="m5154,2441l5163,2441,5163,2422,5154,2422,5154,2441xe" filled="true" fillcolor="#000000" stroked="false">
                <v:path arrowok="t"/>
                <v:fill type="solid"/>
              </v:shape>
            </v:group>
            <v:group style="position:absolute;left:5154;top:2441;width:10;height:20" coordorigin="5154,2441" coordsize="10,20">
              <v:shape style="position:absolute;left:5154;top:2441;width:10;height:20" coordorigin="5154,2441" coordsize="10,20" path="m5154,2460l5163,2460,5163,2441,5154,2441,5154,2460xe" filled="true" fillcolor="#000000" stroked="false">
                <v:path arrowok="t"/>
                <v:fill type="solid"/>
              </v:shape>
            </v:group>
            <v:group style="position:absolute;left:5154;top:2460;width:10;height:20" coordorigin="5154,2460" coordsize="10,20">
              <v:shape style="position:absolute;left:5154;top:2460;width:10;height:20" coordorigin="5154,2460" coordsize="10,20" path="m5154,2479l5163,2479,5163,2460,5154,2460,5154,2479xe" filled="true" fillcolor="#000000" stroked="false">
                <v:path arrowok="t"/>
                <v:fill type="solid"/>
              </v:shape>
            </v:group>
            <v:group style="position:absolute;left:5154;top:2479;width:10;height:20" coordorigin="5154,2479" coordsize="10,20">
              <v:shape style="position:absolute;left:5154;top:2479;width:10;height:20" coordorigin="5154,2479" coordsize="10,20" path="m5154,2498l5163,2498,5163,2479,5154,2479,5154,2498xe" filled="true" fillcolor="#000000" stroked="false">
                <v:path arrowok="t"/>
                <v:fill type="solid"/>
              </v:shape>
            </v:group>
            <v:group style="position:absolute;left:5154;top:2498;width:10;height:20" coordorigin="5154,2498" coordsize="10,20">
              <v:shape style="position:absolute;left:5154;top:2498;width:10;height:20" coordorigin="5154,2498" coordsize="10,20" path="m5154,2518l5163,2518,5163,2498,5154,2498,5154,2518xe" filled="true" fillcolor="#000000" stroked="false">
                <v:path arrowok="t"/>
                <v:fill type="solid"/>
              </v:shape>
            </v:group>
            <v:group style="position:absolute;left:5154;top:2518;width:10;height:20" coordorigin="5154,2518" coordsize="10,20">
              <v:shape style="position:absolute;left:5154;top:2518;width:10;height:20" coordorigin="5154,2518" coordsize="10,20" path="m5154,2537l5163,2537,5163,2518,5154,2518,5154,2537xe" filled="true" fillcolor="#000000" stroked="false">
                <v:path arrowok="t"/>
                <v:fill type="solid"/>
              </v:shape>
            </v:group>
            <v:group style="position:absolute;left:5154;top:2537;width:10;height:20" coordorigin="5154,2537" coordsize="10,20">
              <v:shape style="position:absolute;left:5154;top:2537;width:10;height:20" coordorigin="5154,2537" coordsize="10,20" path="m5154,2556l5163,2556,5163,2537,5154,2537,5154,2556xe" filled="true" fillcolor="#000000" stroked="false">
                <v:path arrowok="t"/>
                <v:fill type="solid"/>
              </v:shape>
            </v:group>
            <v:group style="position:absolute;left:5154;top:2556;width:10;height:20" coordorigin="5154,2556" coordsize="10,20">
              <v:shape style="position:absolute;left:5154;top:2556;width:10;height:20" coordorigin="5154,2556" coordsize="10,20" path="m5154,2575l5163,2575,5163,2556,5154,2556,5154,2575xe" filled="true" fillcolor="#000000" stroked="false">
                <v:path arrowok="t"/>
                <v:fill type="solid"/>
              </v:shape>
            </v:group>
            <v:group style="position:absolute;left:5154;top:2575;width:10;height:20" coordorigin="5154,2575" coordsize="10,20">
              <v:shape style="position:absolute;left:5154;top:2575;width:10;height:20" coordorigin="5154,2575" coordsize="10,20" path="m5154,2594l5163,2594,5163,2575,5154,2575,5154,2594xe" filled="true" fillcolor="#000000" stroked="false">
                <v:path arrowok="t"/>
                <v:fill type="solid"/>
              </v:shape>
            </v:group>
            <v:group style="position:absolute;left:5154;top:2594;width:10;height:20" coordorigin="5154,2594" coordsize="10,20">
              <v:shape style="position:absolute;left:5154;top:2594;width:10;height:20" coordorigin="5154,2594" coordsize="10,20" path="m5154,2614l5163,2614,5163,2594,5154,2594,5154,2614xe" filled="true" fillcolor="#000000" stroked="false">
                <v:path arrowok="t"/>
                <v:fill type="solid"/>
              </v:shape>
            </v:group>
            <v:group style="position:absolute;left:5154;top:2614;width:10;height:20" coordorigin="5154,2614" coordsize="10,20">
              <v:shape style="position:absolute;left:5154;top:2614;width:10;height:20" coordorigin="5154,2614" coordsize="10,20" path="m5154,2633l5163,2633,5163,2614,5154,2614,5154,2633xe" filled="true" fillcolor="#000000" stroked="false">
                <v:path arrowok="t"/>
                <v:fill type="solid"/>
              </v:shape>
            </v:group>
            <v:group style="position:absolute;left:5154;top:2633;width:10;height:20" coordorigin="5154,2633" coordsize="10,20">
              <v:shape style="position:absolute;left:5154;top:2633;width:10;height:20" coordorigin="5154,2633" coordsize="10,20" path="m5154,2652l5163,2652,5163,2633,5154,2633,5154,2652xe" filled="true" fillcolor="#000000" stroked="false">
                <v:path arrowok="t"/>
                <v:fill type="solid"/>
              </v:shape>
            </v:group>
            <v:group style="position:absolute;left:5154;top:2652;width:10;height:20" coordorigin="5154,2652" coordsize="10,20">
              <v:shape style="position:absolute;left:5154;top:2652;width:10;height:20" coordorigin="5154,2652" coordsize="10,20" path="m5154,2671l5163,2671,5163,2652,5154,2652,5154,2671xe" filled="true" fillcolor="#000000" stroked="false">
                <v:path arrowok="t"/>
                <v:fill type="solid"/>
              </v:shape>
            </v:group>
            <v:group style="position:absolute;left:5154;top:2676;width:10;height:2" coordorigin="5154,2676" coordsize="10,2">
              <v:shape style="position:absolute;left:5154;top:2676;width:10;height:2" coordorigin="5154,2676" coordsize="10,0" path="m5154,2676l5163,2676e" filled="false" stroked="true" strokeweight=".47998pt" strokecolor="#000000">
                <v:path arrowok="t"/>
              </v:shape>
            </v:group>
            <v:group style="position:absolute;left:6371;top:1558;width:10;height:20" coordorigin="6371,1558" coordsize="10,20">
              <v:shape style="position:absolute;left:6371;top:1558;width:10;height:20" coordorigin="6371,1558" coordsize="10,20" path="m6371,1577l6380,1577,6380,1558,6371,1558,6371,1577xe" filled="true" fillcolor="#000000" stroked="false">
                <v:path arrowok="t"/>
                <v:fill type="solid"/>
              </v:shape>
            </v:group>
            <v:group style="position:absolute;left:6371;top:1577;width:10;height:20" coordorigin="6371,1577" coordsize="10,20">
              <v:shape style="position:absolute;left:6371;top:1577;width:10;height:20" coordorigin="6371,1577" coordsize="10,20" path="m6371,1596l6380,1596,6380,1577,6371,1577,6371,1596xe" filled="true" fillcolor="#000000" stroked="false">
                <v:path arrowok="t"/>
                <v:fill type="solid"/>
              </v:shape>
            </v:group>
            <v:group style="position:absolute;left:6371;top:1596;width:10;height:20" coordorigin="6371,1596" coordsize="10,20">
              <v:shape style="position:absolute;left:6371;top:1596;width:10;height:20" coordorigin="6371,1596" coordsize="10,20" path="m6371,1615l6380,1615,6380,1596,6371,1596,6371,1615xe" filled="true" fillcolor="#000000" stroked="false">
                <v:path arrowok="t"/>
                <v:fill type="solid"/>
              </v:shape>
            </v:group>
            <v:group style="position:absolute;left:6371;top:1615;width:10;height:20" coordorigin="6371,1615" coordsize="10,20">
              <v:shape style="position:absolute;left:6371;top:1615;width:10;height:20" coordorigin="6371,1615" coordsize="10,20" path="m6371,1634l6380,1634,6380,1615,6371,1615,6371,1634xe" filled="true" fillcolor="#000000" stroked="false">
                <v:path arrowok="t"/>
                <v:fill type="solid"/>
              </v:shape>
            </v:group>
            <v:group style="position:absolute;left:6371;top:1634;width:10;height:20" coordorigin="6371,1634" coordsize="10,20">
              <v:shape style="position:absolute;left:6371;top:1634;width:10;height:20" coordorigin="6371,1634" coordsize="10,20" path="m6371,1654l6380,1654,6380,1634,6371,1634,6371,1654xe" filled="true" fillcolor="#000000" stroked="false">
                <v:path arrowok="t"/>
                <v:fill type="solid"/>
              </v:shape>
            </v:group>
            <v:group style="position:absolute;left:6371;top:1654;width:10;height:20" coordorigin="6371,1654" coordsize="10,20">
              <v:shape style="position:absolute;left:6371;top:1654;width:10;height:20" coordorigin="6371,1654" coordsize="10,20" path="m6371,1673l6380,1673,6380,1654,6371,1654,6371,1673xe" filled="true" fillcolor="#000000" stroked="false">
                <v:path arrowok="t"/>
                <v:fill type="solid"/>
              </v:shape>
            </v:group>
            <v:group style="position:absolute;left:6371;top:1673;width:10;height:20" coordorigin="6371,1673" coordsize="10,20">
              <v:shape style="position:absolute;left:6371;top:1673;width:10;height:20" coordorigin="6371,1673" coordsize="10,20" path="m6371,1692l6380,1692,6380,1673,6371,1673,6371,1692xe" filled="true" fillcolor="#000000" stroked="false">
                <v:path arrowok="t"/>
                <v:fill type="solid"/>
              </v:shape>
            </v:group>
            <v:group style="position:absolute;left:6371;top:1692;width:10;height:20" coordorigin="6371,1692" coordsize="10,20">
              <v:shape style="position:absolute;left:6371;top:1692;width:10;height:20" coordorigin="6371,1692" coordsize="10,20" path="m6371,1711l6380,1711,6380,1692,6371,1692,6371,1711xe" filled="true" fillcolor="#000000" stroked="false">
                <v:path arrowok="t"/>
                <v:fill type="solid"/>
              </v:shape>
            </v:group>
            <v:group style="position:absolute;left:6371;top:1711;width:10;height:20" coordorigin="6371,1711" coordsize="10,20">
              <v:shape style="position:absolute;left:6371;top:1711;width:10;height:20" coordorigin="6371,1711" coordsize="10,20" path="m6371,1730l6380,1730,6380,1711,6371,1711,6371,1730xe" filled="true" fillcolor="#000000" stroked="false">
                <v:path arrowok="t"/>
                <v:fill type="solid"/>
              </v:shape>
            </v:group>
            <v:group style="position:absolute;left:6371;top:1730;width:10;height:20" coordorigin="6371,1730" coordsize="10,20">
              <v:shape style="position:absolute;left:6371;top:1730;width:10;height:20" coordorigin="6371,1730" coordsize="10,20" path="m6371,1750l6380,1750,6380,1730,6371,1730,6371,1750xe" filled="true" fillcolor="#000000" stroked="false">
                <v:path arrowok="t"/>
                <v:fill type="solid"/>
              </v:shape>
            </v:group>
            <v:group style="position:absolute;left:6371;top:1750;width:10;height:20" coordorigin="6371,1750" coordsize="10,20">
              <v:shape style="position:absolute;left:6371;top:1750;width:10;height:20" coordorigin="6371,1750" coordsize="10,20" path="m6371,1769l6380,1769,6380,1750,6371,1750,6371,1769xe" filled="true" fillcolor="#000000" stroked="false">
                <v:path arrowok="t"/>
                <v:fill type="solid"/>
              </v:shape>
            </v:group>
            <v:group style="position:absolute;left:6371;top:1769;width:10;height:20" coordorigin="6371,1769" coordsize="10,20">
              <v:shape style="position:absolute;left:6371;top:1769;width:10;height:20" coordorigin="6371,1769" coordsize="10,20" path="m6371,1788l6380,1788,6380,1769,6371,1769,6371,1788xe" filled="true" fillcolor="#000000" stroked="false">
                <v:path arrowok="t"/>
                <v:fill type="solid"/>
              </v:shape>
            </v:group>
            <v:group style="position:absolute;left:6371;top:1788;width:10;height:20" coordorigin="6371,1788" coordsize="10,20">
              <v:shape style="position:absolute;left:6371;top:1788;width:10;height:20" coordorigin="6371,1788" coordsize="10,20" path="m6371,1807l6380,1807,6380,1788,6371,1788,6371,1807xe" filled="true" fillcolor="#000000" stroked="false">
                <v:path arrowok="t"/>
                <v:fill type="solid"/>
              </v:shape>
            </v:group>
            <v:group style="position:absolute;left:6371;top:1807;width:10;height:20" coordorigin="6371,1807" coordsize="10,20">
              <v:shape style="position:absolute;left:6371;top:1807;width:10;height:20" coordorigin="6371,1807" coordsize="10,20" path="m6371,1826l6380,1826,6380,1807,6371,1807,6371,1826xe" filled="true" fillcolor="#000000" stroked="false">
                <v:path arrowok="t"/>
                <v:fill type="solid"/>
              </v:shape>
            </v:group>
            <v:group style="position:absolute;left:6371;top:1826;width:10;height:20" coordorigin="6371,1826" coordsize="10,20">
              <v:shape style="position:absolute;left:6371;top:1826;width:10;height:20" coordorigin="6371,1826" coordsize="10,20" path="m6371,1846l6380,1846,6380,1826,6371,1826,6371,1846xe" filled="true" fillcolor="#000000" stroked="false">
                <v:path arrowok="t"/>
                <v:fill type="solid"/>
              </v:shape>
            </v:group>
            <v:group style="position:absolute;left:6371;top:1846;width:10;height:20" coordorigin="6371,1846" coordsize="10,20">
              <v:shape style="position:absolute;left:6371;top:1846;width:10;height:20" coordorigin="6371,1846" coordsize="10,20" path="m6371,1865l6380,1865,6380,1846,6371,1846,6371,1865xe" filled="true" fillcolor="#000000" stroked="false">
                <v:path arrowok="t"/>
                <v:fill type="solid"/>
              </v:shape>
            </v:group>
            <v:group style="position:absolute;left:6371;top:1865;width:10;height:20" coordorigin="6371,1865" coordsize="10,20">
              <v:shape style="position:absolute;left:6371;top:1865;width:10;height:20" coordorigin="6371,1865" coordsize="10,20" path="m6371,1884l6380,1884,6380,1865,6371,1865,6371,1884xe" filled="true" fillcolor="#000000" stroked="false">
                <v:path arrowok="t"/>
                <v:fill type="solid"/>
              </v:shape>
            </v:group>
            <v:group style="position:absolute;left:6371;top:1884;width:10;height:20" coordorigin="6371,1884" coordsize="10,20">
              <v:shape style="position:absolute;left:6371;top:1884;width:10;height:20" coordorigin="6371,1884" coordsize="10,20" path="m6371,1903l6380,1903,6380,1884,6371,1884,6371,1903xe" filled="true" fillcolor="#000000" stroked="false">
                <v:path arrowok="t"/>
                <v:fill type="solid"/>
              </v:shape>
            </v:group>
            <v:group style="position:absolute;left:6371;top:1903;width:10;height:20" coordorigin="6371,1903" coordsize="10,20">
              <v:shape style="position:absolute;left:6371;top:1903;width:10;height:20" coordorigin="6371,1903" coordsize="10,20" path="m6371,1922l6380,1922,6380,1903,6371,1903,6371,1922xe" filled="true" fillcolor="#000000" stroked="false">
                <v:path arrowok="t"/>
                <v:fill type="solid"/>
              </v:shape>
            </v:group>
            <v:group style="position:absolute;left:6371;top:1922;width:10;height:20" coordorigin="6371,1922" coordsize="10,20">
              <v:shape style="position:absolute;left:6371;top:1922;width:10;height:20" coordorigin="6371,1922" coordsize="10,20" path="m6371,1942l6380,1942,6380,1922,6371,1922,6371,1942xe" filled="true" fillcolor="#000000" stroked="false">
                <v:path arrowok="t"/>
                <v:fill type="solid"/>
              </v:shape>
            </v:group>
            <v:group style="position:absolute;left:6371;top:1942;width:10;height:20" coordorigin="6371,1942" coordsize="10,20">
              <v:shape style="position:absolute;left:6371;top:1942;width:10;height:20" coordorigin="6371,1942" coordsize="10,20" path="m6371,1961l6380,1961,6380,1942,6371,1942,6371,1961xe" filled="true" fillcolor="#000000" stroked="false">
                <v:path arrowok="t"/>
                <v:fill type="solid"/>
              </v:shape>
            </v:group>
            <v:group style="position:absolute;left:6371;top:1961;width:10;height:20" coordorigin="6371,1961" coordsize="10,20">
              <v:shape style="position:absolute;left:6371;top:1961;width:10;height:20" coordorigin="6371,1961" coordsize="10,20" path="m6371,1980l6380,1980,6380,1961,6371,1961,6371,1980xe" filled="true" fillcolor="#000000" stroked="false">
                <v:path arrowok="t"/>
                <v:fill type="solid"/>
              </v:shape>
            </v:group>
            <v:group style="position:absolute;left:6371;top:1980;width:10;height:20" coordorigin="6371,1980" coordsize="10,20">
              <v:shape style="position:absolute;left:6371;top:1980;width:10;height:20" coordorigin="6371,1980" coordsize="10,20" path="m6371,1999l6380,1999,6380,1980,6371,1980,6371,1999xe" filled="true" fillcolor="#000000" stroked="false">
                <v:path arrowok="t"/>
                <v:fill type="solid"/>
              </v:shape>
            </v:group>
            <v:group style="position:absolute;left:6371;top:1999;width:10;height:20" coordorigin="6371,1999" coordsize="10,20">
              <v:shape style="position:absolute;left:6371;top:1999;width:10;height:20" coordorigin="6371,1999" coordsize="10,20" path="m6371,2018l6380,2018,6380,1999,6371,1999,6371,2018xe" filled="true" fillcolor="#000000" stroked="false">
                <v:path arrowok="t"/>
                <v:fill type="solid"/>
              </v:shape>
            </v:group>
            <v:group style="position:absolute;left:6371;top:2018;width:10;height:20" coordorigin="6371,2018" coordsize="10,20">
              <v:shape style="position:absolute;left:6371;top:2018;width:10;height:20" coordorigin="6371,2018" coordsize="10,20" path="m6371,2038l6380,2038,6380,2018,6371,2018,6371,2038xe" filled="true" fillcolor="#000000" stroked="false">
                <v:path arrowok="t"/>
                <v:fill type="solid"/>
              </v:shape>
            </v:group>
            <v:group style="position:absolute;left:6371;top:2038;width:10;height:20" coordorigin="6371,2038" coordsize="10,20">
              <v:shape style="position:absolute;left:6371;top:2038;width:10;height:20" coordorigin="6371,2038" coordsize="10,20" path="m6371,2057l6380,2057,6380,2038,6371,2038,6371,2057xe" filled="true" fillcolor="#000000" stroked="false">
                <v:path arrowok="t"/>
                <v:fill type="solid"/>
              </v:shape>
            </v:group>
            <v:group style="position:absolute;left:6371;top:2057;width:10;height:20" coordorigin="6371,2057" coordsize="10,20">
              <v:shape style="position:absolute;left:6371;top:2057;width:10;height:20" coordorigin="6371,2057" coordsize="10,20" path="m6371,2076l6380,2076,6380,2057,6371,2057,6371,2076xe" filled="true" fillcolor="#000000" stroked="false">
                <v:path arrowok="t"/>
                <v:fill type="solid"/>
              </v:shape>
            </v:group>
            <v:group style="position:absolute;left:6371;top:2076;width:10;height:20" coordorigin="6371,2076" coordsize="10,20">
              <v:shape style="position:absolute;left:6371;top:2076;width:10;height:20" coordorigin="6371,2076" coordsize="10,20" path="m6371,2095l6380,2095,6380,2076,6371,2076,6371,2095xe" filled="true" fillcolor="#000000" stroked="false">
                <v:path arrowok="t"/>
                <v:fill type="solid"/>
              </v:shape>
            </v:group>
            <v:group style="position:absolute;left:6371;top:2095;width:10;height:20" coordorigin="6371,2095" coordsize="10,20">
              <v:shape style="position:absolute;left:6371;top:2095;width:10;height:20" coordorigin="6371,2095" coordsize="10,20" path="m6371,2114l6380,2114,6380,2095,6371,2095,6371,2114xe" filled="true" fillcolor="#000000" stroked="false">
                <v:path arrowok="t"/>
                <v:fill type="solid"/>
              </v:shape>
            </v:group>
            <v:group style="position:absolute;left:6371;top:2114;width:10;height:20" coordorigin="6371,2114" coordsize="10,20">
              <v:shape style="position:absolute;left:6371;top:2114;width:10;height:20" coordorigin="6371,2114" coordsize="10,20" path="m6371,2134l6380,2134,6380,2114,6371,2114,6371,2134xe" filled="true" fillcolor="#000000" stroked="false">
                <v:path arrowok="t"/>
                <v:fill type="solid"/>
              </v:shape>
            </v:group>
            <v:group style="position:absolute;left:6371;top:2134;width:10;height:20" coordorigin="6371,2134" coordsize="10,20">
              <v:shape style="position:absolute;left:6371;top:2134;width:10;height:20" coordorigin="6371,2134" coordsize="10,20" path="m6371,2153l6380,2153,6380,2134,6371,2134,6371,2153xe" filled="true" fillcolor="#000000" stroked="false">
                <v:path arrowok="t"/>
                <v:fill type="solid"/>
              </v:shape>
            </v:group>
            <v:group style="position:absolute;left:6371;top:2153;width:10;height:20" coordorigin="6371,2153" coordsize="10,20">
              <v:shape style="position:absolute;left:6371;top:2153;width:10;height:20" coordorigin="6371,2153" coordsize="10,20" path="m6371,2172l6380,2172,6380,2153,6371,2153,6371,2172xe" filled="true" fillcolor="#000000" stroked="false">
                <v:path arrowok="t"/>
                <v:fill type="solid"/>
              </v:shape>
            </v:group>
            <v:group style="position:absolute;left:6371;top:2172;width:10;height:20" coordorigin="6371,2172" coordsize="10,20">
              <v:shape style="position:absolute;left:6371;top:2172;width:10;height:20" coordorigin="6371,2172" coordsize="10,20" path="m6371,2191l6380,2191,6380,2172,6371,2172,6371,2191xe" filled="true" fillcolor="#000000" stroked="false">
                <v:path arrowok="t"/>
                <v:fill type="solid"/>
              </v:shape>
            </v:group>
            <v:group style="position:absolute;left:6371;top:2191;width:10;height:20" coordorigin="6371,2191" coordsize="10,20">
              <v:shape style="position:absolute;left:6371;top:2191;width:10;height:20" coordorigin="6371,2191" coordsize="10,20" path="m6371,2210l6380,2210,6380,2191,6371,2191,6371,2210xe" filled="true" fillcolor="#000000" stroked="false">
                <v:path arrowok="t"/>
                <v:fill type="solid"/>
              </v:shape>
            </v:group>
            <v:group style="position:absolute;left:6371;top:2210;width:10;height:20" coordorigin="6371,2210" coordsize="10,20">
              <v:shape style="position:absolute;left:6371;top:2210;width:10;height:20" coordorigin="6371,2210" coordsize="10,20" path="m6371,2230l6380,2230,6380,2210,6371,2210,6371,2230xe" filled="true" fillcolor="#000000" stroked="false">
                <v:path arrowok="t"/>
                <v:fill type="solid"/>
              </v:shape>
            </v:group>
            <v:group style="position:absolute;left:6371;top:2230;width:10;height:20" coordorigin="6371,2230" coordsize="10,20">
              <v:shape style="position:absolute;left:6371;top:2230;width:10;height:20" coordorigin="6371,2230" coordsize="10,20" path="m6371,2249l6380,2249,6380,2230,6371,2230,6371,2249xe" filled="true" fillcolor="#000000" stroked="false">
                <v:path arrowok="t"/>
                <v:fill type="solid"/>
              </v:shape>
            </v:group>
            <v:group style="position:absolute;left:6371;top:2249;width:10;height:20" coordorigin="6371,2249" coordsize="10,20">
              <v:shape style="position:absolute;left:6371;top:2249;width:10;height:20" coordorigin="6371,2249" coordsize="10,20" path="m6371,2268l6380,2268,6380,2249,6371,2249,6371,2268xe" filled="true" fillcolor="#000000" stroked="false">
                <v:path arrowok="t"/>
                <v:fill type="solid"/>
              </v:shape>
            </v:group>
            <v:group style="position:absolute;left:6371;top:2268;width:10;height:20" coordorigin="6371,2268" coordsize="10,20">
              <v:shape style="position:absolute;left:6371;top:2268;width:10;height:20" coordorigin="6371,2268" coordsize="10,20" path="m6371,2287l6380,2287,6380,2268,6371,2268,6371,2287xe" filled="true" fillcolor="#000000" stroked="false">
                <v:path arrowok="t"/>
                <v:fill type="solid"/>
              </v:shape>
            </v:group>
            <v:group style="position:absolute;left:6371;top:2287;width:10;height:20" coordorigin="6371,2287" coordsize="10,20">
              <v:shape style="position:absolute;left:6371;top:2287;width:10;height:20" coordorigin="6371,2287" coordsize="10,20" path="m6371,2306l6380,2306,6380,2287,6371,2287,6371,2306xe" filled="true" fillcolor="#000000" stroked="false">
                <v:path arrowok="t"/>
                <v:fill type="solid"/>
              </v:shape>
            </v:group>
            <v:group style="position:absolute;left:6371;top:2306;width:10;height:20" coordorigin="6371,2306" coordsize="10,20">
              <v:shape style="position:absolute;left:6371;top:2306;width:10;height:20" coordorigin="6371,2306" coordsize="10,20" path="m6371,2326l6380,2326,6380,2306,6371,2306,6371,2326xe" filled="true" fillcolor="#000000" stroked="false">
                <v:path arrowok="t"/>
                <v:fill type="solid"/>
              </v:shape>
            </v:group>
            <v:group style="position:absolute;left:6371;top:2326;width:10;height:20" coordorigin="6371,2326" coordsize="10,20">
              <v:shape style="position:absolute;left:6371;top:2326;width:10;height:20" coordorigin="6371,2326" coordsize="10,20" path="m6371,2345l6380,2345,6380,2326,6371,2326,6371,2345xe" filled="true" fillcolor="#000000" stroked="false">
                <v:path arrowok="t"/>
                <v:fill type="solid"/>
              </v:shape>
            </v:group>
            <v:group style="position:absolute;left:6371;top:2345;width:10;height:20" coordorigin="6371,2345" coordsize="10,20">
              <v:shape style="position:absolute;left:6371;top:2345;width:10;height:20" coordorigin="6371,2345" coordsize="10,20" path="m6371,2364l6380,2364,6380,2345,6371,2345,6371,2364xe" filled="true" fillcolor="#000000" stroked="false">
                <v:path arrowok="t"/>
                <v:fill type="solid"/>
              </v:shape>
            </v:group>
            <v:group style="position:absolute;left:6371;top:2364;width:10;height:20" coordorigin="6371,2364" coordsize="10,20">
              <v:shape style="position:absolute;left:6371;top:2364;width:10;height:20" coordorigin="6371,2364" coordsize="10,20" path="m6371,2383l6380,2383,6380,2364,6371,2364,6371,2383xe" filled="true" fillcolor="#000000" stroked="false">
                <v:path arrowok="t"/>
                <v:fill type="solid"/>
              </v:shape>
            </v:group>
            <v:group style="position:absolute;left:6371;top:2383;width:10;height:20" coordorigin="6371,2383" coordsize="10,20">
              <v:shape style="position:absolute;left:6371;top:2383;width:10;height:20" coordorigin="6371,2383" coordsize="10,20" path="m6371,2402l6380,2402,6380,2383,6371,2383,6371,2402xe" filled="true" fillcolor="#000000" stroked="false">
                <v:path arrowok="t"/>
                <v:fill type="solid"/>
              </v:shape>
            </v:group>
            <v:group style="position:absolute;left:6371;top:2402;width:10;height:20" coordorigin="6371,2402" coordsize="10,20">
              <v:shape style="position:absolute;left:6371;top:2402;width:10;height:20" coordorigin="6371,2402" coordsize="10,20" path="m6371,2422l6380,2422,6380,2402,6371,2402,6371,2422xe" filled="true" fillcolor="#000000" stroked="false">
                <v:path arrowok="t"/>
                <v:fill type="solid"/>
              </v:shape>
            </v:group>
            <v:group style="position:absolute;left:6371;top:2422;width:10;height:20" coordorigin="6371,2422" coordsize="10,20">
              <v:shape style="position:absolute;left:6371;top:2422;width:10;height:20" coordorigin="6371,2422" coordsize="10,20" path="m6371,2441l6380,2441,6380,2422,6371,2422,6371,2441xe" filled="true" fillcolor="#000000" stroked="false">
                <v:path arrowok="t"/>
                <v:fill type="solid"/>
              </v:shape>
            </v:group>
            <v:group style="position:absolute;left:6371;top:2441;width:10;height:20" coordorigin="6371,2441" coordsize="10,20">
              <v:shape style="position:absolute;left:6371;top:2441;width:10;height:20" coordorigin="6371,2441" coordsize="10,20" path="m6371,2460l6380,2460,6380,2441,6371,2441,6371,2460xe" filled="true" fillcolor="#000000" stroked="false">
                <v:path arrowok="t"/>
                <v:fill type="solid"/>
              </v:shape>
            </v:group>
            <v:group style="position:absolute;left:6371;top:2460;width:10;height:20" coordorigin="6371,2460" coordsize="10,20">
              <v:shape style="position:absolute;left:6371;top:2460;width:10;height:20" coordorigin="6371,2460" coordsize="10,20" path="m6371,2479l6380,2479,6380,2460,6371,2460,6371,2479xe" filled="true" fillcolor="#000000" stroked="false">
                <v:path arrowok="t"/>
                <v:fill type="solid"/>
              </v:shape>
            </v:group>
            <v:group style="position:absolute;left:6371;top:2479;width:10;height:20" coordorigin="6371,2479" coordsize="10,20">
              <v:shape style="position:absolute;left:6371;top:2479;width:10;height:20" coordorigin="6371,2479" coordsize="10,20" path="m6371,2498l6380,2498,6380,2479,6371,2479,6371,2498xe" filled="true" fillcolor="#000000" stroked="false">
                <v:path arrowok="t"/>
                <v:fill type="solid"/>
              </v:shape>
            </v:group>
            <v:group style="position:absolute;left:6371;top:2498;width:10;height:20" coordorigin="6371,2498" coordsize="10,20">
              <v:shape style="position:absolute;left:6371;top:2498;width:10;height:20" coordorigin="6371,2498" coordsize="10,20" path="m6371,2518l6380,2518,6380,2498,6371,2498,6371,2518xe" filled="true" fillcolor="#000000" stroked="false">
                <v:path arrowok="t"/>
                <v:fill type="solid"/>
              </v:shape>
            </v:group>
            <v:group style="position:absolute;left:6371;top:2518;width:10;height:20" coordorigin="6371,2518" coordsize="10,20">
              <v:shape style="position:absolute;left:6371;top:2518;width:10;height:20" coordorigin="6371,2518" coordsize="10,20" path="m6371,2537l6380,2537,6380,2518,6371,2518,6371,2537xe" filled="true" fillcolor="#000000" stroked="false">
                <v:path arrowok="t"/>
                <v:fill type="solid"/>
              </v:shape>
            </v:group>
            <v:group style="position:absolute;left:6371;top:2537;width:10;height:20" coordorigin="6371,2537" coordsize="10,20">
              <v:shape style="position:absolute;left:6371;top:2537;width:10;height:20" coordorigin="6371,2537" coordsize="10,20" path="m6371,2556l6380,2556,6380,2537,6371,2537,6371,2556xe" filled="true" fillcolor="#000000" stroked="false">
                <v:path arrowok="t"/>
                <v:fill type="solid"/>
              </v:shape>
            </v:group>
            <v:group style="position:absolute;left:6371;top:2556;width:10;height:20" coordorigin="6371,2556" coordsize="10,20">
              <v:shape style="position:absolute;left:6371;top:2556;width:10;height:20" coordorigin="6371,2556" coordsize="10,20" path="m6371,2575l6380,2575,6380,2556,6371,2556,6371,2575xe" filled="true" fillcolor="#000000" stroked="false">
                <v:path arrowok="t"/>
                <v:fill type="solid"/>
              </v:shape>
            </v:group>
            <v:group style="position:absolute;left:6371;top:2575;width:10;height:20" coordorigin="6371,2575" coordsize="10,20">
              <v:shape style="position:absolute;left:6371;top:2575;width:10;height:20" coordorigin="6371,2575" coordsize="10,20" path="m6371,2594l6380,2594,6380,2575,6371,2575,6371,2594xe" filled="true" fillcolor="#000000" stroked="false">
                <v:path arrowok="t"/>
                <v:fill type="solid"/>
              </v:shape>
            </v:group>
            <v:group style="position:absolute;left:6371;top:2594;width:10;height:20" coordorigin="6371,2594" coordsize="10,20">
              <v:shape style="position:absolute;left:6371;top:2594;width:10;height:20" coordorigin="6371,2594" coordsize="10,20" path="m6371,2614l6380,2614,6380,2594,6371,2594,6371,2614xe" filled="true" fillcolor="#000000" stroked="false">
                <v:path arrowok="t"/>
                <v:fill type="solid"/>
              </v:shape>
            </v:group>
            <v:group style="position:absolute;left:6371;top:2614;width:10;height:20" coordorigin="6371,2614" coordsize="10,20">
              <v:shape style="position:absolute;left:6371;top:2614;width:10;height:20" coordorigin="6371,2614" coordsize="10,20" path="m6371,2633l6380,2633,6380,2614,6371,2614,6371,2633xe" filled="true" fillcolor="#000000" stroked="false">
                <v:path arrowok="t"/>
                <v:fill type="solid"/>
              </v:shape>
            </v:group>
            <v:group style="position:absolute;left:6371;top:2633;width:10;height:20" coordorigin="6371,2633" coordsize="10,20">
              <v:shape style="position:absolute;left:6371;top:2633;width:10;height:20" coordorigin="6371,2633" coordsize="10,20" path="m6371,2652l6380,2652,6380,2633,6371,2633,6371,2652xe" filled="true" fillcolor="#000000" stroked="false">
                <v:path arrowok="t"/>
                <v:fill type="solid"/>
              </v:shape>
            </v:group>
            <v:group style="position:absolute;left:6371;top:2652;width:10;height:20" coordorigin="6371,2652" coordsize="10,20">
              <v:shape style="position:absolute;left:6371;top:2652;width:10;height:20" coordorigin="6371,2652" coordsize="10,20" path="m6371,2671l6380,2671,6380,2652,6371,2652,6371,2671xe" filled="true" fillcolor="#000000" stroked="false">
                <v:path arrowok="t"/>
                <v:fill type="solid"/>
              </v:shape>
            </v:group>
            <v:group style="position:absolute;left:6371;top:2676;width:10;height:2" coordorigin="6371,2676" coordsize="10,2">
              <v:shape style="position:absolute;left:6371;top:2676;width:10;height:2" coordorigin="6371,2676" coordsize="10,0" path="m6371,2676l6380,2676e" filled="false" stroked="true" strokeweight=".47998pt" strokecolor="#000000">
                <v:path arrowok="t"/>
              </v:shape>
            </v:group>
            <v:group style="position:absolute;left:7038;top:1558;width:10;height:20" coordorigin="7038,1558" coordsize="10,20">
              <v:shape style="position:absolute;left:7038;top:1558;width:10;height:20" coordorigin="7038,1558" coordsize="10,20" path="m7038,1577l7048,1577,7048,1558,7038,1558,7038,1577xe" filled="true" fillcolor="#000000" stroked="false">
                <v:path arrowok="t"/>
                <v:fill type="solid"/>
              </v:shape>
            </v:group>
            <v:group style="position:absolute;left:7038;top:1577;width:10;height:20" coordorigin="7038,1577" coordsize="10,20">
              <v:shape style="position:absolute;left:7038;top:1577;width:10;height:20" coordorigin="7038,1577" coordsize="10,20" path="m7038,1596l7048,1596,7048,1577,7038,1577,7038,1596xe" filled="true" fillcolor="#000000" stroked="false">
                <v:path arrowok="t"/>
                <v:fill type="solid"/>
              </v:shape>
            </v:group>
            <v:group style="position:absolute;left:7038;top:1596;width:10;height:20" coordorigin="7038,1596" coordsize="10,20">
              <v:shape style="position:absolute;left:7038;top:1596;width:10;height:20" coordorigin="7038,1596" coordsize="10,20" path="m7038,1615l7048,1615,7048,1596,7038,1596,7038,1615xe" filled="true" fillcolor="#000000" stroked="false">
                <v:path arrowok="t"/>
                <v:fill type="solid"/>
              </v:shape>
            </v:group>
            <v:group style="position:absolute;left:7038;top:1615;width:10;height:20" coordorigin="7038,1615" coordsize="10,20">
              <v:shape style="position:absolute;left:7038;top:1615;width:10;height:20" coordorigin="7038,1615" coordsize="10,20" path="m7038,1634l7048,1634,7048,1615,7038,1615,7038,1634xe" filled="true" fillcolor="#000000" stroked="false">
                <v:path arrowok="t"/>
                <v:fill type="solid"/>
              </v:shape>
            </v:group>
            <v:group style="position:absolute;left:7038;top:1634;width:10;height:20" coordorigin="7038,1634" coordsize="10,20">
              <v:shape style="position:absolute;left:7038;top:1634;width:10;height:20" coordorigin="7038,1634" coordsize="10,20" path="m7038,1654l7048,1654,7048,1634,7038,1634,7038,1654xe" filled="true" fillcolor="#000000" stroked="false">
                <v:path arrowok="t"/>
                <v:fill type="solid"/>
              </v:shape>
            </v:group>
            <v:group style="position:absolute;left:7038;top:1654;width:10;height:20" coordorigin="7038,1654" coordsize="10,20">
              <v:shape style="position:absolute;left:7038;top:1654;width:10;height:20" coordorigin="7038,1654" coordsize="10,20" path="m7038,1673l7048,1673,7048,1654,7038,1654,7038,1673xe" filled="true" fillcolor="#000000" stroked="false">
                <v:path arrowok="t"/>
                <v:fill type="solid"/>
              </v:shape>
            </v:group>
            <v:group style="position:absolute;left:7038;top:1673;width:10;height:20" coordorigin="7038,1673" coordsize="10,20">
              <v:shape style="position:absolute;left:7038;top:1673;width:10;height:20" coordorigin="7038,1673" coordsize="10,20" path="m7038,1692l7048,1692,7048,1673,7038,1673,7038,1692xe" filled="true" fillcolor="#000000" stroked="false">
                <v:path arrowok="t"/>
                <v:fill type="solid"/>
              </v:shape>
            </v:group>
            <v:group style="position:absolute;left:7038;top:1692;width:10;height:20" coordorigin="7038,1692" coordsize="10,20">
              <v:shape style="position:absolute;left:7038;top:1692;width:10;height:20" coordorigin="7038,1692" coordsize="10,20" path="m7038,1711l7048,1711,7048,1692,7038,1692,7038,1711xe" filled="true" fillcolor="#000000" stroked="false">
                <v:path arrowok="t"/>
                <v:fill type="solid"/>
              </v:shape>
            </v:group>
            <v:group style="position:absolute;left:7038;top:1711;width:10;height:20" coordorigin="7038,1711" coordsize="10,20">
              <v:shape style="position:absolute;left:7038;top:1711;width:10;height:20" coordorigin="7038,1711" coordsize="10,20" path="m7038,1730l7048,1730,7048,1711,7038,1711,7038,1730xe" filled="true" fillcolor="#000000" stroked="false">
                <v:path arrowok="t"/>
                <v:fill type="solid"/>
              </v:shape>
            </v:group>
            <v:group style="position:absolute;left:7038;top:1730;width:10;height:20" coordorigin="7038,1730" coordsize="10,20">
              <v:shape style="position:absolute;left:7038;top:1730;width:10;height:20" coordorigin="7038,1730" coordsize="10,20" path="m7038,1750l7048,1750,7048,1730,7038,1730,7038,1750xe" filled="true" fillcolor="#000000" stroked="false">
                <v:path arrowok="t"/>
                <v:fill type="solid"/>
              </v:shape>
            </v:group>
            <v:group style="position:absolute;left:7038;top:1750;width:10;height:20" coordorigin="7038,1750" coordsize="10,20">
              <v:shape style="position:absolute;left:7038;top:1750;width:10;height:20" coordorigin="7038,1750" coordsize="10,20" path="m7038,1769l7048,1769,7048,1750,7038,1750,7038,1769xe" filled="true" fillcolor="#000000" stroked="false">
                <v:path arrowok="t"/>
                <v:fill type="solid"/>
              </v:shape>
            </v:group>
            <v:group style="position:absolute;left:7038;top:1769;width:10;height:20" coordorigin="7038,1769" coordsize="10,20">
              <v:shape style="position:absolute;left:7038;top:1769;width:10;height:20" coordorigin="7038,1769" coordsize="10,20" path="m7038,1788l7048,1788,7048,1769,7038,1769,7038,1788xe" filled="true" fillcolor="#000000" stroked="false">
                <v:path arrowok="t"/>
                <v:fill type="solid"/>
              </v:shape>
            </v:group>
            <v:group style="position:absolute;left:7038;top:1788;width:10;height:20" coordorigin="7038,1788" coordsize="10,20">
              <v:shape style="position:absolute;left:7038;top:1788;width:10;height:20" coordorigin="7038,1788" coordsize="10,20" path="m7038,1807l7048,1807,7048,1788,7038,1788,7038,1807xe" filled="true" fillcolor="#000000" stroked="false">
                <v:path arrowok="t"/>
                <v:fill type="solid"/>
              </v:shape>
            </v:group>
            <v:group style="position:absolute;left:7038;top:1807;width:10;height:20" coordorigin="7038,1807" coordsize="10,20">
              <v:shape style="position:absolute;left:7038;top:1807;width:10;height:20" coordorigin="7038,1807" coordsize="10,20" path="m7038,1826l7048,1826,7048,1807,7038,1807,7038,1826xe" filled="true" fillcolor="#000000" stroked="false">
                <v:path arrowok="t"/>
                <v:fill type="solid"/>
              </v:shape>
            </v:group>
            <v:group style="position:absolute;left:7038;top:1826;width:10;height:20" coordorigin="7038,1826" coordsize="10,20">
              <v:shape style="position:absolute;left:7038;top:1826;width:10;height:20" coordorigin="7038,1826" coordsize="10,20" path="m7038,1846l7048,1846,7048,1826,7038,1826,7038,1846xe" filled="true" fillcolor="#000000" stroked="false">
                <v:path arrowok="t"/>
                <v:fill type="solid"/>
              </v:shape>
            </v:group>
            <v:group style="position:absolute;left:7038;top:1846;width:10;height:20" coordorigin="7038,1846" coordsize="10,20">
              <v:shape style="position:absolute;left:7038;top:1846;width:10;height:20" coordorigin="7038,1846" coordsize="10,20" path="m7038,1865l7048,1865,7048,1846,7038,1846,7038,1865xe" filled="true" fillcolor="#000000" stroked="false">
                <v:path arrowok="t"/>
                <v:fill type="solid"/>
              </v:shape>
            </v:group>
            <v:group style="position:absolute;left:7038;top:1865;width:10;height:20" coordorigin="7038,1865" coordsize="10,20">
              <v:shape style="position:absolute;left:7038;top:1865;width:10;height:20" coordorigin="7038,1865" coordsize="10,20" path="m7038,1884l7048,1884,7048,1865,7038,1865,7038,1884xe" filled="true" fillcolor="#000000" stroked="false">
                <v:path arrowok="t"/>
                <v:fill type="solid"/>
              </v:shape>
            </v:group>
            <v:group style="position:absolute;left:7038;top:1884;width:10;height:20" coordorigin="7038,1884" coordsize="10,20">
              <v:shape style="position:absolute;left:7038;top:1884;width:10;height:20" coordorigin="7038,1884" coordsize="10,20" path="m7038,1903l7048,1903,7048,1884,7038,1884,7038,1903xe" filled="true" fillcolor="#000000" stroked="false">
                <v:path arrowok="t"/>
                <v:fill type="solid"/>
              </v:shape>
            </v:group>
            <v:group style="position:absolute;left:7038;top:1903;width:10;height:20" coordorigin="7038,1903" coordsize="10,20">
              <v:shape style="position:absolute;left:7038;top:1903;width:10;height:20" coordorigin="7038,1903" coordsize="10,20" path="m7038,1922l7048,1922,7048,1903,7038,1903,7038,1922xe" filled="true" fillcolor="#000000" stroked="false">
                <v:path arrowok="t"/>
                <v:fill type="solid"/>
              </v:shape>
            </v:group>
            <v:group style="position:absolute;left:7038;top:1922;width:10;height:20" coordorigin="7038,1922" coordsize="10,20">
              <v:shape style="position:absolute;left:7038;top:1922;width:10;height:20" coordorigin="7038,1922" coordsize="10,20" path="m7038,1942l7048,1942,7048,1922,7038,1922,7038,1942xe" filled="true" fillcolor="#000000" stroked="false">
                <v:path arrowok="t"/>
                <v:fill type="solid"/>
              </v:shape>
            </v:group>
            <v:group style="position:absolute;left:7038;top:1942;width:10;height:20" coordorigin="7038,1942" coordsize="10,20">
              <v:shape style="position:absolute;left:7038;top:1942;width:10;height:20" coordorigin="7038,1942" coordsize="10,20" path="m7038,1961l7048,1961,7048,1942,7038,1942,7038,1961xe" filled="true" fillcolor="#000000" stroked="false">
                <v:path arrowok="t"/>
                <v:fill type="solid"/>
              </v:shape>
            </v:group>
            <v:group style="position:absolute;left:7038;top:1961;width:10;height:20" coordorigin="7038,1961" coordsize="10,20">
              <v:shape style="position:absolute;left:7038;top:1961;width:10;height:20" coordorigin="7038,1961" coordsize="10,20" path="m7038,1980l7048,1980,7048,1961,7038,1961,7038,1980xe" filled="true" fillcolor="#000000" stroked="false">
                <v:path arrowok="t"/>
                <v:fill type="solid"/>
              </v:shape>
            </v:group>
            <v:group style="position:absolute;left:7038;top:1980;width:10;height:20" coordorigin="7038,1980" coordsize="10,20">
              <v:shape style="position:absolute;left:7038;top:1980;width:10;height:20" coordorigin="7038,1980" coordsize="10,20" path="m7038,1999l7048,1999,7048,1980,7038,1980,7038,1999xe" filled="true" fillcolor="#000000" stroked="false">
                <v:path arrowok="t"/>
                <v:fill type="solid"/>
              </v:shape>
            </v:group>
            <v:group style="position:absolute;left:7038;top:1999;width:10;height:20" coordorigin="7038,1999" coordsize="10,20">
              <v:shape style="position:absolute;left:7038;top:1999;width:10;height:20" coordorigin="7038,1999" coordsize="10,20" path="m7038,2018l7048,2018,7048,1999,7038,1999,7038,2018xe" filled="true" fillcolor="#000000" stroked="false">
                <v:path arrowok="t"/>
                <v:fill type="solid"/>
              </v:shape>
            </v:group>
            <v:group style="position:absolute;left:7038;top:2018;width:10;height:20" coordorigin="7038,2018" coordsize="10,20">
              <v:shape style="position:absolute;left:7038;top:2018;width:10;height:20" coordorigin="7038,2018" coordsize="10,20" path="m7038,2038l7048,2038,7048,2018,7038,2018,7038,2038xe" filled="true" fillcolor="#000000" stroked="false">
                <v:path arrowok="t"/>
                <v:fill type="solid"/>
              </v:shape>
            </v:group>
            <v:group style="position:absolute;left:7038;top:2038;width:10;height:20" coordorigin="7038,2038" coordsize="10,20">
              <v:shape style="position:absolute;left:7038;top:2038;width:10;height:20" coordorigin="7038,2038" coordsize="10,20" path="m7038,2057l7048,2057,7048,2038,7038,2038,7038,2057xe" filled="true" fillcolor="#000000" stroked="false">
                <v:path arrowok="t"/>
                <v:fill type="solid"/>
              </v:shape>
            </v:group>
            <v:group style="position:absolute;left:7038;top:2057;width:10;height:20" coordorigin="7038,2057" coordsize="10,20">
              <v:shape style="position:absolute;left:7038;top:2057;width:10;height:20" coordorigin="7038,2057" coordsize="10,20" path="m7038,2076l7048,2076,7048,2057,7038,2057,7038,2076xe" filled="true" fillcolor="#000000" stroked="false">
                <v:path arrowok="t"/>
                <v:fill type="solid"/>
              </v:shape>
            </v:group>
            <v:group style="position:absolute;left:7038;top:2076;width:10;height:20" coordorigin="7038,2076" coordsize="10,20">
              <v:shape style="position:absolute;left:7038;top:2076;width:10;height:20" coordorigin="7038,2076" coordsize="10,20" path="m7038,2095l7048,2095,7048,2076,7038,2076,7038,2095xe" filled="true" fillcolor="#000000" stroked="false">
                <v:path arrowok="t"/>
                <v:fill type="solid"/>
              </v:shape>
            </v:group>
            <v:group style="position:absolute;left:7038;top:2095;width:10;height:20" coordorigin="7038,2095" coordsize="10,20">
              <v:shape style="position:absolute;left:7038;top:2095;width:10;height:20" coordorigin="7038,2095" coordsize="10,20" path="m7038,2114l7048,2114,7048,2095,7038,2095,7038,2114xe" filled="true" fillcolor="#000000" stroked="false">
                <v:path arrowok="t"/>
                <v:fill type="solid"/>
              </v:shape>
            </v:group>
            <v:group style="position:absolute;left:7038;top:2114;width:10;height:20" coordorigin="7038,2114" coordsize="10,20">
              <v:shape style="position:absolute;left:7038;top:2114;width:10;height:20" coordorigin="7038,2114" coordsize="10,20" path="m7038,2134l7048,2134,7048,2114,7038,2114,7038,2134xe" filled="true" fillcolor="#000000" stroked="false">
                <v:path arrowok="t"/>
                <v:fill type="solid"/>
              </v:shape>
            </v:group>
            <v:group style="position:absolute;left:7038;top:2134;width:10;height:20" coordorigin="7038,2134" coordsize="10,20">
              <v:shape style="position:absolute;left:7038;top:2134;width:10;height:20" coordorigin="7038,2134" coordsize="10,20" path="m7038,2153l7048,2153,7048,2134,7038,2134,7038,2153xe" filled="true" fillcolor="#000000" stroked="false">
                <v:path arrowok="t"/>
                <v:fill type="solid"/>
              </v:shape>
            </v:group>
            <v:group style="position:absolute;left:7038;top:2153;width:10;height:20" coordorigin="7038,2153" coordsize="10,20">
              <v:shape style="position:absolute;left:7038;top:2153;width:10;height:20" coordorigin="7038,2153" coordsize="10,20" path="m7038,2172l7048,2172,7048,2153,7038,2153,7038,2172xe" filled="true" fillcolor="#000000" stroked="false">
                <v:path arrowok="t"/>
                <v:fill type="solid"/>
              </v:shape>
            </v:group>
            <v:group style="position:absolute;left:7038;top:2172;width:10;height:20" coordorigin="7038,2172" coordsize="10,20">
              <v:shape style="position:absolute;left:7038;top:2172;width:10;height:20" coordorigin="7038,2172" coordsize="10,20" path="m7038,2191l7048,2191,7048,2172,7038,2172,7038,2191xe" filled="true" fillcolor="#000000" stroked="false">
                <v:path arrowok="t"/>
                <v:fill type="solid"/>
              </v:shape>
            </v:group>
            <v:group style="position:absolute;left:7038;top:2191;width:10;height:20" coordorigin="7038,2191" coordsize="10,20">
              <v:shape style="position:absolute;left:7038;top:2191;width:10;height:20" coordorigin="7038,2191" coordsize="10,20" path="m7038,2210l7048,2210,7048,2191,7038,2191,7038,2210xe" filled="true" fillcolor="#000000" stroked="false">
                <v:path arrowok="t"/>
                <v:fill type="solid"/>
              </v:shape>
            </v:group>
            <v:group style="position:absolute;left:7038;top:2210;width:10;height:20" coordorigin="7038,2210" coordsize="10,20">
              <v:shape style="position:absolute;left:7038;top:2210;width:10;height:20" coordorigin="7038,2210" coordsize="10,20" path="m7038,2230l7048,2230,7048,2210,7038,2210,7038,2230xe" filled="true" fillcolor="#000000" stroked="false">
                <v:path arrowok="t"/>
                <v:fill type="solid"/>
              </v:shape>
            </v:group>
            <v:group style="position:absolute;left:7038;top:2230;width:10;height:20" coordorigin="7038,2230" coordsize="10,20">
              <v:shape style="position:absolute;left:7038;top:2230;width:10;height:20" coordorigin="7038,2230" coordsize="10,20" path="m7038,2249l7048,2249,7048,2230,7038,2230,7038,2249xe" filled="true" fillcolor="#000000" stroked="false">
                <v:path arrowok="t"/>
                <v:fill type="solid"/>
              </v:shape>
            </v:group>
            <v:group style="position:absolute;left:7038;top:2249;width:10;height:20" coordorigin="7038,2249" coordsize="10,20">
              <v:shape style="position:absolute;left:7038;top:2249;width:10;height:20" coordorigin="7038,2249" coordsize="10,20" path="m7038,2268l7048,2268,7048,2249,7038,2249,7038,2268xe" filled="true" fillcolor="#000000" stroked="false">
                <v:path arrowok="t"/>
                <v:fill type="solid"/>
              </v:shape>
            </v:group>
            <v:group style="position:absolute;left:7038;top:2268;width:10;height:20" coordorigin="7038,2268" coordsize="10,20">
              <v:shape style="position:absolute;left:7038;top:2268;width:10;height:20" coordorigin="7038,2268" coordsize="10,20" path="m7038,2287l7048,2287,7048,2268,7038,2268,7038,2287xe" filled="true" fillcolor="#000000" stroked="false">
                <v:path arrowok="t"/>
                <v:fill type="solid"/>
              </v:shape>
            </v:group>
            <v:group style="position:absolute;left:7038;top:2287;width:10;height:20" coordorigin="7038,2287" coordsize="10,20">
              <v:shape style="position:absolute;left:7038;top:2287;width:10;height:20" coordorigin="7038,2287" coordsize="10,20" path="m7038,2306l7048,2306,7048,2287,7038,2287,7038,2306xe" filled="true" fillcolor="#000000" stroked="false">
                <v:path arrowok="t"/>
                <v:fill type="solid"/>
              </v:shape>
            </v:group>
            <v:group style="position:absolute;left:7038;top:2306;width:10;height:20" coordorigin="7038,2306" coordsize="10,20">
              <v:shape style="position:absolute;left:7038;top:2306;width:10;height:20" coordorigin="7038,2306" coordsize="10,20" path="m7038,2326l7048,2326,7048,2306,7038,2306,7038,2326xe" filled="true" fillcolor="#000000" stroked="false">
                <v:path arrowok="t"/>
                <v:fill type="solid"/>
              </v:shape>
            </v:group>
            <v:group style="position:absolute;left:7038;top:2326;width:10;height:20" coordorigin="7038,2326" coordsize="10,20">
              <v:shape style="position:absolute;left:7038;top:2326;width:10;height:20" coordorigin="7038,2326" coordsize="10,20" path="m7038,2345l7048,2345,7048,2326,7038,2326,7038,2345xe" filled="true" fillcolor="#000000" stroked="false">
                <v:path arrowok="t"/>
                <v:fill type="solid"/>
              </v:shape>
            </v:group>
            <v:group style="position:absolute;left:7038;top:2345;width:10;height:20" coordorigin="7038,2345" coordsize="10,20">
              <v:shape style="position:absolute;left:7038;top:2345;width:10;height:20" coordorigin="7038,2345" coordsize="10,20" path="m7038,2364l7048,2364,7048,2345,7038,2345,7038,2364xe" filled="true" fillcolor="#000000" stroked="false">
                <v:path arrowok="t"/>
                <v:fill type="solid"/>
              </v:shape>
            </v:group>
            <v:group style="position:absolute;left:7038;top:2364;width:10;height:20" coordorigin="7038,2364" coordsize="10,20">
              <v:shape style="position:absolute;left:7038;top:2364;width:10;height:20" coordorigin="7038,2364" coordsize="10,20" path="m7038,2383l7048,2383,7048,2364,7038,2364,7038,2383xe" filled="true" fillcolor="#000000" stroked="false">
                <v:path arrowok="t"/>
                <v:fill type="solid"/>
              </v:shape>
            </v:group>
            <v:group style="position:absolute;left:7038;top:2383;width:10;height:20" coordorigin="7038,2383" coordsize="10,20">
              <v:shape style="position:absolute;left:7038;top:2383;width:10;height:20" coordorigin="7038,2383" coordsize="10,20" path="m7038,2402l7048,2402,7048,2383,7038,2383,7038,2402xe" filled="true" fillcolor="#000000" stroked="false">
                <v:path arrowok="t"/>
                <v:fill type="solid"/>
              </v:shape>
            </v:group>
            <v:group style="position:absolute;left:7038;top:2402;width:10;height:20" coordorigin="7038,2402" coordsize="10,20">
              <v:shape style="position:absolute;left:7038;top:2402;width:10;height:20" coordorigin="7038,2402" coordsize="10,20" path="m7038,2422l7048,2422,7048,2402,7038,2402,7038,2422xe" filled="true" fillcolor="#000000" stroked="false">
                <v:path arrowok="t"/>
                <v:fill type="solid"/>
              </v:shape>
            </v:group>
            <v:group style="position:absolute;left:7038;top:2422;width:10;height:20" coordorigin="7038,2422" coordsize="10,20">
              <v:shape style="position:absolute;left:7038;top:2422;width:10;height:20" coordorigin="7038,2422" coordsize="10,20" path="m7038,2441l7048,2441,7048,2422,7038,2422,7038,2441xe" filled="true" fillcolor="#000000" stroked="false">
                <v:path arrowok="t"/>
                <v:fill type="solid"/>
              </v:shape>
            </v:group>
            <v:group style="position:absolute;left:7038;top:2441;width:10;height:20" coordorigin="7038,2441" coordsize="10,20">
              <v:shape style="position:absolute;left:7038;top:2441;width:10;height:20" coordorigin="7038,2441" coordsize="10,20" path="m7038,2460l7048,2460,7048,2441,7038,2441,7038,2460xe" filled="true" fillcolor="#000000" stroked="false">
                <v:path arrowok="t"/>
                <v:fill type="solid"/>
              </v:shape>
            </v:group>
            <v:group style="position:absolute;left:7038;top:2460;width:10;height:20" coordorigin="7038,2460" coordsize="10,20">
              <v:shape style="position:absolute;left:7038;top:2460;width:10;height:20" coordorigin="7038,2460" coordsize="10,20" path="m7038,2479l7048,2479,7048,2460,7038,2460,7038,2479xe" filled="true" fillcolor="#000000" stroked="false">
                <v:path arrowok="t"/>
                <v:fill type="solid"/>
              </v:shape>
            </v:group>
            <v:group style="position:absolute;left:7038;top:2479;width:10;height:20" coordorigin="7038,2479" coordsize="10,20">
              <v:shape style="position:absolute;left:7038;top:2479;width:10;height:20" coordorigin="7038,2479" coordsize="10,20" path="m7038,2498l7048,2498,7048,2479,7038,2479,7038,2498xe" filled="true" fillcolor="#000000" stroked="false">
                <v:path arrowok="t"/>
                <v:fill type="solid"/>
              </v:shape>
            </v:group>
            <v:group style="position:absolute;left:7038;top:2498;width:10;height:20" coordorigin="7038,2498" coordsize="10,20">
              <v:shape style="position:absolute;left:7038;top:2498;width:10;height:20" coordorigin="7038,2498" coordsize="10,20" path="m7038,2518l7048,2518,7048,2498,7038,2498,7038,2518xe" filled="true" fillcolor="#000000" stroked="false">
                <v:path arrowok="t"/>
                <v:fill type="solid"/>
              </v:shape>
            </v:group>
            <v:group style="position:absolute;left:7038;top:2518;width:10;height:20" coordorigin="7038,2518" coordsize="10,20">
              <v:shape style="position:absolute;left:7038;top:2518;width:10;height:20" coordorigin="7038,2518" coordsize="10,20" path="m7038,2537l7048,2537,7048,2518,7038,2518,7038,2537xe" filled="true" fillcolor="#000000" stroked="false">
                <v:path arrowok="t"/>
                <v:fill type="solid"/>
              </v:shape>
            </v:group>
            <v:group style="position:absolute;left:7038;top:2537;width:10;height:20" coordorigin="7038,2537" coordsize="10,20">
              <v:shape style="position:absolute;left:7038;top:2537;width:10;height:20" coordorigin="7038,2537" coordsize="10,20" path="m7038,2556l7048,2556,7048,2537,7038,2537,7038,2556xe" filled="true" fillcolor="#000000" stroked="false">
                <v:path arrowok="t"/>
                <v:fill type="solid"/>
              </v:shape>
            </v:group>
            <v:group style="position:absolute;left:7038;top:2556;width:10;height:20" coordorigin="7038,2556" coordsize="10,20">
              <v:shape style="position:absolute;left:7038;top:2556;width:10;height:20" coordorigin="7038,2556" coordsize="10,20" path="m7038,2575l7048,2575,7048,2556,7038,2556,7038,2575xe" filled="true" fillcolor="#000000" stroked="false">
                <v:path arrowok="t"/>
                <v:fill type="solid"/>
              </v:shape>
            </v:group>
            <v:group style="position:absolute;left:7038;top:2575;width:10;height:20" coordorigin="7038,2575" coordsize="10,20">
              <v:shape style="position:absolute;left:7038;top:2575;width:10;height:20" coordorigin="7038,2575" coordsize="10,20" path="m7038,2594l7048,2594,7048,2575,7038,2575,7038,2594xe" filled="true" fillcolor="#000000" stroked="false">
                <v:path arrowok="t"/>
                <v:fill type="solid"/>
              </v:shape>
            </v:group>
            <v:group style="position:absolute;left:7038;top:2594;width:10;height:20" coordorigin="7038,2594" coordsize="10,20">
              <v:shape style="position:absolute;left:7038;top:2594;width:10;height:20" coordorigin="7038,2594" coordsize="10,20" path="m7038,2614l7048,2614,7048,2594,7038,2594,7038,2614xe" filled="true" fillcolor="#000000" stroked="false">
                <v:path arrowok="t"/>
                <v:fill type="solid"/>
              </v:shape>
            </v:group>
            <v:group style="position:absolute;left:7038;top:2614;width:10;height:20" coordorigin="7038,2614" coordsize="10,20">
              <v:shape style="position:absolute;left:7038;top:2614;width:10;height:20" coordorigin="7038,2614" coordsize="10,20" path="m7038,2633l7048,2633,7048,2614,7038,2614,7038,2633xe" filled="true" fillcolor="#000000" stroked="false">
                <v:path arrowok="t"/>
                <v:fill type="solid"/>
              </v:shape>
            </v:group>
            <v:group style="position:absolute;left:7038;top:2633;width:10;height:20" coordorigin="7038,2633" coordsize="10,20">
              <v:shape style="position:absolute;left:7038;top:2633;width:10;height:20" coordorigin="7038,2633" coordsize="10,20" path="m7038,2652l7048,2652,7048,2633,7038,2633,7038,2652xe" filled="true" fillcolor="#000000" stroked="false">
                <v:path arrowok="t"/>
                <v:fill type="solid"/>
              </v:shape>
            </v:group>
            <v:group style="position:absolute;left:7038;top:2652;width:10;height:20" coordorigin="7038,2652" coordsize="10,20">
              <v:shape style="position:absolute;left:7038;top:2652;width:10;height:20" coordorigin="7038,2652" coordsize="10,20" path="m7038,2671l7048,2671,7048,2652,7038,2652,7038,2671xe" filled="true" fillcolor="#000000" stroked="false">
                <v:path arrowok="t"/>
                <v:fill type="solid"/>
              </v:shape>
            </v:group>
            <v:group style="position:absolute;left:7038;top:2676;width:10;height:2" coordorigin="7038,2676" coordsize="10,2">
              <v:shape style="position:absolute;left:7038;top:2676;width:10;height:2" coordorigin="7038,2676" coordsize="10,0" path="m7038,2676l7048,2676e" filled="false" stroked="true" strokeweight=".47998pt" strokecolor="#000000">
                <v:path arrowok="t"/>
              </v:shape>
            </v:group>
            <v:group style="position:absolute;left:8073;top:1558;width:10;height:20" coordorigin="8073,1558" coordsize="10,20">
              <v:shape style="position:absolute;left:8073;top:1558;width:10;height:20" coordorigin="8073,1558" coordsize="10,20" path="m8073,1577l8082,1577,8082,1558,8073,1558,8073,1577xe" filled="true" fillcolor="#000000" stroked="false">
                <v:path arrowok="t"/>
                <v:fill type="solid"/>
              </v:shape>
            </v:group>
            <v:group style="position:absolute;left:8073;top:1577;width:10;height:20" coordorigin="8073,1577" coordsize="10,20">
              <v:shape style="position:absolute;left:8073;top:1577;width:10;height:20" coordorigin="8073,1577" coordsize="10,20" path="m8073,1596l8082,1596,8082,1577,8073,1577,8073,1596xe" filled="true" fillcolor="#000000" stroked="false">
                <v:path arrowok="t"/>
                <v:fill type="solid"/>
              </v:shape>
            </v:group>
            <v:group style="position:absolute;left:8073;top:1596;width:10;height:20" coordorigin="8073,1596" coordsize="10,20">
              <v:shape style="position:absolute;left:8073;top:1596;width:10;height:20" coordorigin="8073,1596" coordsize="10,20" path="m8073,1615l8082,1615,8082,1596,8073,1596,8073,1615xe" filled="true" fillcolor="#000000" stroked="false">
                <v:path arrowok="t"/>
                <v:fill type="solid"/>
              </v:shape>
            </v:group>
            <v:group style="position:absolute;left:8073;top:1615;width:10;height:20" coordorigin="8073,1615" coordsize="10,20">
              <v:shape style="position:absolute;left:8073;top:1615;width:10;height:20" coordorigin="8073,1615" coordsize="10,20" path="m8073,1634l8082,1634,8082,1615,8073,1615,8073,1634xe" filled="true" fillcolor="#000000" stroked="false">
                <v:path arrowok="t"/>
                <v:fill type="solid"/>
              </v:shape>
            </v:group>
            <v:group style="position:absolute;left:8073;top:1634;width:10;height:20" coordorigin="8073,1634" coordsize="10,20">
              <v:shape style="position:absolute;left:8073;top:1634;width:10;height:20" coordorigin="8073,1634" coordsize="10,20" path="m8073,1654l8082,1654,8082,1634,8073,1634,8073,1654xe" filled="true" fillcolor="#000000" stroked="false">
                <v:path arrowok="t"/>
                <v:fill type="solid"/>
              </v:shape>
            </v:group>
            <v:group style="position:absolute;left:8073;top:1654;width:10;height:20" coordorigin="8073,1654" coordsize="10,20">
              <v:shape style="position:absolute;left:8073;top:1654;width:10;height:20" coordorigin="8073,1654" coordsize="10,20" path="m8073,1673l8082,1673,8082,1654,8073,1654,8073,1673xe" filled="true" fillcolor="#000000" stroked="false">
                <v:path arrowok="t"/>
                <v:fill type="solid"/>
              </v:shape>
            </v:group>
            <v:group style="position:absolute;left:8073;top:1673;width:10;height:20" coordorigin="8073,1673" coordsize="10,20">
              <v:shape style="position:absolute;left:8073;top:1673;width:10;height:20" coordorigin="8073,1673" coordsize="10,20" path="m8073,1692l8082,1692,8082,1673,8073,1673,8073,1692xe" filled="true" fillcolor="#000000" stroked="false">
                <v:path arrowok="t"/>
                <v:fill type="solid"/>
              </v:shape>
            </v:group>
            <v:group style="position:absolute;left:8073;top:1692;width:10;height:20" coordorigin="8073,1692" coordsize="10,20">
              <v:shape style="position:absolute;left:8073;top:1692;width:10;height:20" coordorigin="8073,1692" coordsize="10,20" path="m8073,1711l8082,1711,8082,1692,8073,1692,8073,1711xe" filled="true" fillcolor="#000000" stroked="false">
                <v:path arrowok="t"/>
                <v:fill type="solid"/>
              </v:shape>
            </v:group>
            <v:group style="position:absolute;left:8073;top:1711;width:10;height:20" coordorigin="8073,1711" coordsize="10,20">
              <v:shape style="position:absolute;left:8073;top:1711;width:10;height:20" coordorigin="8073,1711" coordsize="10,20" path="m8073,1730l8082,1730,8082,1711,8073,1711,8073,1730xe" filled="true" fillcolor="#000000" stroked="false">
                <v:path arrowok="t"/>
                <v:fill type="solid"/>
              </v:shape>
            </v:group>
            <v:group style="position:absolute;left:8073;top:1730;width:10;height:20" coordorigin="8073,1730" coordsize="10,20">
              <v:shape style="position:absolute;left:8073;top:1730;width:10;height:20" coordorigin="8073,1730" coordsize="10,20" path="m8073,1750l8082,1750,8082,1730,8073,1730,8073,1750xe" filled="true" fillcolor="#000000" stroked="false">
                <v:path arrowok="t"/>
                <v:fill type="solid"/>
              </v:shape>
            </v:group>
            <v:group style="position:absolute;left:8073;top:1750;width:10;height:20" coordorigin="8073,1750" coordsize="10,20">
              <v:shape style="position:absolute;left:8073;top:1750;width:10;height:20" coordorigin="8073,1750" coordsize="10,20" path="m8073,1769l8082,1769,8082,1750,8073,1750,8073,1769xe" filled="true" fillcolor="#000000" stroked="false">
                <v:path arrowok="t"/>
                <v:fill type="solid"/>
              </v:shape>
            </v:group>
            <v:group style="position:absolute;left:8073;top:1769;width:10;height:20" coordorigin="8073,1769" coordsize="10,20">
              <v:shape style="position:absolute;left:8073;top:1769;width:10;height:20" coordorigin="8073,1769" coordsize="10,20" path="m8073,1788l8082,1788,8082,1769,8073,1769,8073,1788xe" filled="true" fillcolor="#000000" stroked="false">
                <v:path arrowok="t"/>
                <v:fill type="solid"/>
              </v:shape>
            </v:group>
            <v:group style="position:absolute;left:8073;top:1788;width:10;height:20" coordorigin="8073,1788" coordsize="10,20">
              <v:shape style="position:absolute;left:8073;top:1788;width:10;height:20" coordorigin="8073,1788" coordsize="10,20" path="m8073,1807l8082,1807,8082,1788,8073,1788,8073,1807xe" filled="true" fillcolor="#000000" stroked="false">
                <v:path arrowok="t"/>
                <v:fill type="solid"/>
              </v:shape>
            </v:group>
            <v:group style="position:absolute;left:8073;top:1807;width:10;height:20" coordorigin="8073,1807" coordsize="10,20">
              <v:shape style="position:absolute;left:8073;top:1807;width:10;height:20" coordorigin="8073,1807" coordsize="10,20" path="m8073,1826l8082,1826,8082,1807,8073,1807,8073,1826xe" filled="true" fillcolor="#000000" stroked="false">
                <v:path arrowok="t"/>
                <v:fill type="solid"/>
              </v:shape>
            </v:group>
            <v:group style="position:absolute;left:8073;top:1826;width:10;height:20" coordorigin="8073,1826" coordsize="10,20">
              <v:shape style="position:absolute;left:8073;top:1826;width:10;height:20" coordorigin="8073,1826" coordsize="10,20" path="m8073,1846l8082,1846,8082,1826,8073,1826,8073,1846xe" filled="true" fillcolor="#000000" stroked="false">
                <v:path arrowok="t"/>
                <v:fill type="solid"/>
              </v:shape>
            </v:group>
            <v:group style="position:absolute;left:8073;top:1846;width:10;height:20" coordorigin="8073,1846" coordsize="10,20">
              <v:shape style="position:absolute;left:8073;top:1846;width:10;height:20" coordorigin="8073,1846" coordsize="10,20" path="m8073,1865l8082,1865,8082,1846,8073,1846,8073,1865xe" filled="true" fillcolor="#000000" stroked="false">
                <v:path arrowok="t"/>
                <v:fill type="solid"/>
              </v:shape>
            </v:group>
            <v:group style="position:absolute;left:8073;top:1865;width:10;height:20" coordorigin="8073,1865" coordsize="10,20">
              <v:shape style="position:absolute;left:8073;top:1865;width:10;height:20" coordorigin="8073,1865" coordsize="10,20" path="m8073,1884l8082,1884,8082,1865,8073,1865,8073,1884xe" filled="true" fillcolor="#000000" stroked="false">
                <v:path arrowok="t"/>
                <v:fill type="solid"/>
              </v:shape>
            </v:group>
            <v:group style="position:absolute;left:8073;top:1884;width:10;height:20" coordorigin="8073,1884" coordsize="10,20">
              <v:shape style="position:absolute;left:8073;top:1884;width:10;height:20" coordorigin="8073,1884" coordsize="10,20" path="m8073,1903l8082,1903,8082,1884,8073,1884,8073,1903xe" filled="true" fillcolor="#000000" stroked="false">
                <v:path arrowok="t"/>
                <v:fill type="solid"/>
              </v:shape>
            </v:group>
            <v:group style="position:absolute;left:8073;top:1903;width:10;height:20" coordorigin="8073,1903" coordsize="10,20">
              <v:shape style="position:absolute;left:8073;top:1903;width:10;height:20" coordorigin="8073,1903" coordsize="10,20" path="m8073,1922l8082,1922,8082,1903,8073,1903,8073,1922xe" filled="true" fillcolor="#000000" stroked="false">
                <v:path arrowok="t"/>
                <v:fill type="solid"/>
              </v:shape>
            </v:group>
            <v:group style="position:absolute;left:8073;top:1922;width:10;height:20" coordorigin="8073,1922" coordsize="10,20">
              <v:shape style="position:absolute;left:8073;top:1922;width:10;height:20" coordorigin="8073,1922" coordsize="10,20" path="m8073,1942l8082,1942,8082,1922,8073,1922,8073,1942xe" filled="true" fillcolor="#000000" stroked="false">
                <v:path arrowok="t"/>
                <v:fill type="solid"/>
              </v:shape>
            </v:group>
            <v:group style="position:absolute;left:8073;top:1942;width:10;height:20" coordorigin="8073,1942" coordsize="10,20">
              <v:shape style="position:absolute;left:8073;top:1942;width:10;height:20" coordorigin="8073,1942" coordsize="10,20" path="m8073,1961l8082,1961,8082,1942,8073,1942,8073,1961xe" filled="true" fillcolor="#000000" stroked="false">
                <v:path arrowok="t"/>
                <v:fill type="solid"/>
              </v:shape>
            </v:group>
            <v:group style="position:absolute;left:8073;top:1961;width:10;height:20" coordorigin="8073,1961" coordsize="10,20">
              <v:shape style="position:absolute;left:8073;top:1961;width:10;height:20" coordorigin="8073,1961" coordsize="10,20" path="m8073,1980l8082,1980,8082,1961,8073,1961,8073,1980xe" filled="true" fillcolor="#000000" stroked="false">
                <v:path arrowok="t"/>
                <v:fill type="solid"/>
              </v:shape>
            </v:group>
            <v:group style="position:absolute;left:8073;top:1980;width:10;height:20" coordorigin="8073,1980" coordsize="10,20">
              <v:shape style="position:absolute;left:8073;top:1980;width:10;height:20" coordorigin="8073,1980" coordsize="10,20" path="m8073,1999l8082,1999,8082,1980,8073,1980,8073,1999xe" filled="true" fillcolor="#000000" stroked="false">
                <v:path arrowok="t"/>
                <v:fill type="solid"/>
              </v:shape>
            </v:group>
            <v:group style="position:absolute;left:8073;top:1999;width:10;height:20" coordorigin="8073,1999" coordsize="10,20">
              <v:shape style="position:absolute;left:8073;top:1999;width:10;height:20" coordorigin="8073,1999" coordsize="10,20" path="m8073,2018l8082,2018,8082,1999,8073,1999,8073,2018xe" filled="true" fillcolor="#000000" stroked="false">
                <v:path arrowok="t"/>
                <v:fill type="solid"/>
              </v:shape>
            </v:group>
            <v:group style="position:absolute;left:8073;top:2018;width:10;height:20" coordorigin="8073,2018" coordsize="10,20">
              <v:shape style="position:absolute;left:8073;top:2018;width:10;height:20" coordorigin="8073,2018" coordsize="10,20" path="m8073,2038l8082,2038,8082,2018,8073,2018,8073,2038xe" filled="true" fillcolor="#000000" stroked="false">
                <v:path arrowok="t"/>
                <v:fill type="solid"/>
              </v:shape>
            </v:group>
            <v:group style="position:absolute;left:8073;top:2038;width:10;height:20" coordorigin="8073,2038" coordsize="10,20">
              <v:shape style="position:absolute;left:8073;top:2038;width:10;height:20" coordorigin="8073,2038" coordsize="10,20" path="m8073,2057l8082,2057,8082,2038,8073,2038,8073,2057xe" filled="true" fillcolor="#000000" stroked="false">
                <v:path arrowok="t"/>
                <v:fill type="solid"/>
              </v:shape>
            </v:group>
            <v:group style="position:absolute;left:8073;top:2057;width:10;height:20" coordorigin="8073,2057" coordsize="10,20">
              <v:shape style="position:absolute;left:8073;top:2057;width:10;height:20" coordorigin="8073,2057" coordsize="10,20" path="m8073,2076l8082,2076,8082,2057,8073,2057,8073,2076xe" filled="true" fillcolor="#000000" stroked="false">
                <v:path arrowok="t"/>
                <v:fill type="solid"/>
              </v:shape>
            </v:group>
            <v:group style="position:absolute;left:8073;top:2076;width:10;height:20" coordorigin="8073,2076" coordsize="10,20">
              <v:shape style="position:absolute;left:8073;top:2076;width:10;height:20" coordorigin="8073,2076" coordsize="10,20" path="m8073,2095l8082,2095,8082,2076,8073,2076,8073,2095xe" filled="true" fillcolor="#000000" stroked="false">
                <v:path arrowok="t"/>
                <v:fill type="solid"/>
              </v:shape>
            </v:group>
            <v:group style="position:absolute;left:8073;top:2095;width:10;height:20" coordorigin="8073,2095" coordsize="10,20">
              <v:shape style="position:absolute;left:8073;top:2095;width:10;height:20" coordorigin="8073,2095" coordsize="10,20" path="m8073,2114l8082,2114,8082,2095,8073,2095,8073,2114xe" filled="true" fillcolor="#000000" stroked="false">
                <v:path arrowok="t"/>
                <v:fill type="solid"/>
              </v:shape>
            </v:group>
            <v:group style="position:absolute;left:8073;top:2114;width:10;height:20" coordorigin="8073,2114" coordsize="10,20">
              <v:shape style="position:absolute;left:8073;top:2114;width:10;height:20" coordorigin="8073,2114" coordsize="10,20" path="m8073,2134l8082,2134,8082,2114,8073,2114,8073,2134xe" filled="true" fillcolor="#000000" stroked="false">
                <v:path arrowok="t"/>
                <v:fill type="solid"/>
              </v:shape>
            </v:group>
            <v:group style="position:absolute;left:8073;top:2134;width:10;height:20" coordorigin="8073,2134" coordsize="10,20">
              <v:shape style="position:absolute;left:8073;top:2134;width:10;height:20" coordorigin="8073,2134" coordsize="10,20" path="m8073,2153l8082,2153,8082,2134,8073,2134,8073,2153xe" filled="true" fillcolor="#000000" stroked="false">
                <v:path arrowok="t"/>
                <v:fill type="solid"/>
              </v:shape>
            </v:group>
            <v:group style="position:absolute;left:8073;top:2153;width:10;height:20" coordorigin="8073,2153" coordsize="10,20">
              <v:shape style="position:absolute;left:8073;top:2153;width:10;height:20" coordorigin="8073,2153" coordsize="10,20" path="m8073,2172l8082,2172,8082,2153,8073,2153,8073,2172xe" filled="true" fillcolor="#000000" stroked="false">
                <v:path arrowok="t"/>
                <v:fill type="solid"/>
              </v:shape>
            </v:group>
            <v:group style="position:absolute;left:8073;top:2172;width:10;height:20" coordorigin="8073,2172" coordsize="10,20">
              <v:shape style="position:absolute;left:8073;top:2172;width:10;height:20" coordorigin="8073,2172" coordsize="10,20" path="m8073,2191l8082,2191,8082,2172,8073,2172,8073,2191xe" filled="true" fillcolor="#000000" stroked="false">
                <v:path arrowok="t"/>
                <v:fill type="solid"/>
              </v:shape>
            </v:group>
            <v:group style="position:absolute;left:8073;top:2191;width:10;height:20" coordorigin="8073,2191" coordsize="10,20">
              <v:shape style="position:absolute;left:8073;top:2191;width:10;height:20" coordorigin="8073,2191" coordsize="10,20" path="m8073,2210l8082,2210,8082,2191,8073,2191,8073,2210xe" filled="true" fillcolor="#000000" stroked="false">
                <v:path arrowok="t"/>
                <v:fill type="solid"/>
              </v:shape>
            </v:group>
            <v:group style="position:absolute;left:8073;top:2210;width:10;height:20" coordorigin="8073,2210" coordsize="10,20">
              <v:shape style="position:absolute;left:8073;top:2210;width:10;height:20" coordorigin="8073,2210" coordsize="10,20" path="m8073,2230l8082,2230,8082,2210,8073,2210,8073,2230xe" filled="true" fillcolor="#000000" stroked="false">
                <v:path arrowok="t"/>
                <v:fill type="solid"/>
              </v:shape>
            </v:group>
            <v:group style="position:absolute;left:8073;top:2230;width:10;height:20" coordorigin="8073,2230" coordsize="10,20">
              <v:shape style="position:absolute;left:8073;top:2230;width:10;height:20" coordorigin="8073,2230" coordsize="10,20" path="m8073,2249l8082,2249,8082,2230,8073,2230,8073,2249xe" filled="true" fillcolor="#000000" stroked="false">
                <v:path arrowok="t"/>
                <v:fill type="solid"/>
              </v:shape>
            </v:group>
            <v:group style="position:absolute;left:8073;top:2249;width:10;height:20" coordorigin="8073,2249" coordsize="10,20">
              <v:shape style="position:absolute;left:8073;top:2249;width:10;height:20" coordorigin="8073,2249" coordsize="10,20" path="m8073,2268l8082,2268,8082,2249,8073,2249,8073,2268xe" filled="true" fillcolor="#000000" stroked="false">
                <v:path arrowok="t"/>
                <v:fill type="solid"/>
              </v:shape>
            </v:group>
            <v:group style="position:absolute;left:8073;top:2268;width:10;height:20" coordorigin="8073,2268" coordsize="10,20">
              <v:shape style="position:absolute;left:8073;top:2268;width:10;height:20" coordorigin="8073,2268" coordsize="10,20" path="m8073,2287l8082,2287,8082,2268,8073,2268,8073,2287xe" filled="true" fillcolor="#000000" stroked="false">
                <v:path arrowok="t"/>
                <v:fill type="solid"/>
              </v:shape>
            </v:group>
            <v:group style="position:absolute;left:8073;top:2287;width:10;height:20" coordorigin="8073,2287" coordsize="10,20">
              <v:shape style="position:absolute;left:8073;top:2287;width:10;height:20" coordorigin="8073,2287" coordsize="10,20" path="m8073,2306l8082,2306,8082,2287,8073,2287,8073,2306xe" filled="true" fillcolor="#000000" stroked="false">
                <v:path arrowok="t"/>
                <v:fill type="solid"/>
              </v:shape>
            </v:group>
            <v:group style="position:absolute;left:8073;top:2306;width:10;height:20" coordorigin="8073,2306" coordsize="10,20">
              <v:shape style="position:absolute;left:8073;top:2306;width:10;height:20" coordorigin="8073,2306" coordsize="10,20" path="m8073,2326l8082,2326,8082,2306,8073,2306,8073,2326xe" filled="true" fillcolor="#000000" stroked="false">
                <v:path arrowok="t"/>
                <v:fill type="solid"/>
              </v:shape>
            </v:group>
            <v:group style="position:absolute;left:8073;top:2326;width:10;height:20" coordorigin="8073,2326" coordsize="10,20">
              <v:shape style="position:absolute;left:8073;top:2326;width:10;height:20" coordorigin="8073,2326" coordsize="10,20" path="m8073,2345l8082,2345,8082,2326,8073,2326,8073,2345xe" filled="true" fillcolor="#000000" stroked="false">
                <v:path arrowok="t"/>
                <v:fill type="solid"/>
              </v:shape>
            </v:group>
            <v:group style="position:absolute;left:8073;top:2345;width:10;height:20" coordorigin="8073,2345" coordsize="10,20">
              <v:shape style="position:absolute;left:8073;top:2345;width:10;height:20" coordorigin="8073,2345" coordsize="10,20" path="m8073,2364l8082,2364,8082,2345,8073,2345,8073,2364xe" filled="true" fillcolor="#000000" stroked="false">
                <v:path arrowok="t"/>
                <v:fill type="solid"/>
              </v:shape>
            </v:group>
            <v:group style="position:absolute;left:8073;top:2364;width:10;height:20" coordorigin="8073,2364" coordsize="10,20">
              <v:shape style="position:absolute;left:8073;top:2364;width:10;height:20" coordorigin="8073,2364" coordsize="10,20" path="m8073,2383l8082,2383,8082,2364,8073,2364,8073,2383xe" filled="true" fillcolor="#000000" stroked="false">
                <v:path arrowok="t"/>
                <v:fill type="solid"/>
              </v:shape>
            </v:group>
            <v:group style="position:absolute;left:8073;top:2383;width:10;height:20" coordorigin="8073,2383" coordsize="10,20">
              <v:shape style="position:absolute;left:8073;top:2383;width:10;height:20" coordorigin="8073,2383" coordsize="10,20" path="m8073,2402l8082,2402,8082,2383,8073,2383,8073,2402xe" filled="true" fillcolor="#000000" stroked="false">
                <v:path arrowok="t"/>
                <v:fill type="solid"/>
              </v:shape>
            </v:group>
            <v:group style="position:absolute;left:8073;top:2402;width:10;height:20" coordorigin="8073,2402" coordsize="10,20">
              <v:shape style="position:absolute;left:8073;top:2402;width:10;height:20" coordorigin="8073,2402" coordsize="10,20" path="m8073,2422l8082,2422,8082,2402,8073,2402,8073,2422xe" filled="true" fillcolor="#000000" stroked="false">
                <v:path arrowok="t"/>
                <v:fill type="solid"/>
              </v:shape>
            </v:group>
            <v:group style="position:absolute;left:8073;top:2422;width:10;height:20" coordorigin="8073,2422" coordsize="10,20">
              <v:shape style="position:absolute;left:8073;top:2422;width:10;height:20" coordorigin="8073,2422" coordsize="10,20" path="m8073,2441l8082,2441,8082,2422,8073,2422,8073,2441xe" filled="true" fillcolor="#000000" stroked="false">
                <v:path arrowok="t"/>
                <v:fill type="solid"/>
              </v:shape>
            </v:group>
            <v:group style="position:absolute;left:8073;top:2441;width:10;height:20" coordorigin="8073,2441" coordsize="10,20">
              <v:shape style="position:absolute;left:8073;top:2441;width:10;height:20" coordorigin="8073,2441" coordsize="10,20" path="m8073,2460l8082,2460,8082,2441,8073,2441,8073,2460xe" filled="true" fillcolor="#000000" stroked="false">
                <v:path arrowok="t"/>
                <v:fill type="solid"/>
              </v:shape>
            </v:group>
            <v:group style="position:absolute;left:8073;top:2460;width:10;height:20" coordorigin="8073,2460" coordsize="10,20">
              <v:shape style="position:absolute;left:8073;top:2460;width:10;height:20" coordorigin="8073,2460" coordsize="10,20" path="m8073,2479l8082,2479,8082,2460,8073,2460,8073,2479xe" filled="true" fillcolor="#000000" stroked="false">
                <v:path arrowok="t"/>
                <v:fill type="solid"/>
              </v:shape>
            </v:group>
            <v:group style="position:absolute;left:8073;top:2479;width:10;height:20" coordorigin="8073,2479" coordsize="10,20">
              <v:shape style="position:absolute;left:8073;top:2479;width:10;height:20" coordorigin="8073,2479" coordsize="10,20" path="m8073,2498l8082,2498,8082,2479,8073,2479,8073,2498xe" filled="true" fillcolor="#000000" stroked="false">
                <v:path arrowok="t"/>
                <v:fill type="solid"/>
              </v:shape>
            </v:group>
            <v:group style="position:absolute;left:8073;top:2498;width:10;height:20" coordorigin="8073,2498" coordsize="10,20">
              <v:shape style="position:absolute;left:8073;top:2498;width:10;height:20" coordorigin="8073,2498" coordsize="10,20" path="m8073,2518l8082,2518,8082,2498,8073,2498,8073,2518xe" filled="true" fillcolor="#000000" stroked="false">
                <v:path arrowok="t"/>
                <v:fill type="solid"/>
              </v:shape>
            </v:group>
            <v:group style="position:absolute;left:8073;top:2518;width:10;height:20" coordorigin="8073,2518" coordsize="10,20">
              <v:shape style="position:absolute;left:8073;top:2518;width:10;height:20" coordorigin="8073,2518" coordsize="10,20" path="m8073,2537l8082,2537,8082,2518,8073,2518,8073,2537xe" filled="true" fillcolor="#000000" stroked="false">
                <v:path arrowok="t"/>
                <v:fill type="solid"/>
              </v:shape>
            </v:group>
            <v:group style="position:absolute;left:8073;top:2537;width:10;height:20" coordorigin="8073,2537" coordsize="10,20">
              <v:shape style="position:absolute;left:8073;top:2537;width:10;height:20" coordorigin="8073,2537" coordsize="10,20" path="m8073,2556l8082,2556,8082,2537,8073,2537,8073,2556xe" filled="true" fillcolor="#000000" stroked="false">
                <v:path arrowok="t"/>
                <v:fill type="solid"/>
              </v:shape>
            </v:group>
            <v:group style="position:absolute;left:8073;top:2556;width:10;height:20" coordorigin="8073,2556" coordsize="10,20">
              <v:shape style="position:absolute;left:8073;top:2556;width:10;height:20" coordorigin="8073,2556" coordsize="10,20" path="m8073,2575l8082,2575,8082,2556,8073,2556,8073,2575xe" filled="true" fillcolor="#000000" stroked="false">
                <v:path arrowok="t"/>
                <v:fill type="solid"/>
              </v:shape>
            </v:group>
            <v:group style="position:absolute;left:8073;top:2575;width:10;height:20" coordorigin="8073,2575" coordsize="10,20">
              <v:shape style="position:absolute;left:8073;top:2575;width:10;height:20" coordorigin="8073,2575" coordsize="10,20" path="m8073,2594l8082,2594,8082,2575,8073,2575,8073,2594xe" filled="true" fillcolor="#000000" stroked="false">
                <v:path arrowok="t"/>
                <v:fill type="solid"/>
              </v:shape>
            </v:group>
            <v:group style="position:absolute;left:8073;top:2594;width:10;height:20" coordorigin="8073,2594" coordsize="10,20">
              <v:shape style="position:absolute;left:8073;top:2594;width:10;height:20" coordorigin="8073,2594" coordsize="10,20" path="m8073,2614l8082,2614,8082,2594,8073,2594,8073,2614xe" filled="true" fillcolor="#000000" stroked="false">
                <v:path arrowok="t"/>
                <v:fill type="solid"/>
              </v:shape>
            </v:group>
            <v:group style="position:absolute;left:8073;top:2614;width:10;height:20" coordorigin="8073,2614" coordsize="10,20">
              <v:shape style="position:absolute;left:8073;top:2614;width:10;height:20" coordorigin="8073,2614" coordsize="10,20" path="m8073,2633l8082,2633,8082,2614,8073,2614,8073,2633xe" filled="true" fillcolor="#000000" stroked="false">
                <v:path arrowok="t"/>
                <v:fill type="solid"/>
              </v:shape>
            </v:group>
            <v:group style="position:absolute;left:8073;top:2633;width:10;height:20" coordorigin="8073,2633" coordsize="10,20">
              <v:shape style="position:absolute;left:8073;top:2633;width:10;height:20" coordorigin="8073,2633" coordsize="10,20" path="m8073,2652l8082,2652,8082,2633,8073,2633,8073,2652xe" filled="true" fillcolor="#000000" stroked="false">
                <v:path arrowok="t"/>
                <v:fill type="solid"/>
              </v:shape>
            </v:group>
            <v:group style="position:absolute;left:8073;top:2652;width:10;height:20" coordorigin="8073,2652" coordsize="10,20">
              <v:shape style="position:absolute;left:8073;top:2652;width:10;height:20" coordorigin="8073,2652" coordsize="10,20" path="m8073,2671l8082,2671,8082,2652,8073,2652,8073,2671xe" filled="true" fillcolor="#000000" stroked="false">
                <v:path arrowok="t"/>
                <v:fill type="solid"/>
              </v:shape>
            </v:group>
            <v:group style="position:absolute;left:8073;top:2676;width:10;height:2" coordorigin="8073,2676" coordsize="10,2">
              <v:shape style="position:absolute;left:8073;top:2676;width:10;height:2" coordorigin="8073,2676" coordsize="10,0" path="m8073,2676l8082,2676e" filled="false" stroked="true" strokeweight=".47998pt" strokecolor="#000000">
                <v:path arrowok="t"/>
              </v:shape>
              <v:shape style="position:absolute;left:29;top:2681;width:1496;height:10" type="#_x0000_t75" stroked="false">
                <v:imagedata r:id="rId221" o:title=""/>
              </v:shape>
              <v:shape style="position:absolute;left:1520;top:2681;width:1166;height:10" type="#_x0000_t75" stroked="false">
                <v:imagedata r:id="rId220" o:title=""/>
              </v:shape>
              <v:shape style="position:absolute;left:2681;top:2681;width:1846;height:10" type="#_x0000_t75" stroked="false">
                <v:imagedata r:id="rId216" o:title=""/>
              </v:shape>
              <v:shape style="position:absolute;left:4523;top:2681;width:631;height:10" type="#_x0000_t75" stroked="false">
                <v:imagedata r:id="rId217" o:title=""/>
              </v:shape>
              <v:shape style="position:absolute;left:5149;top:2681;width:3473;height:10" type="#_x0000_t75" stroked="false">
                <v:imagedata r:id="rId218" o:title=""/>
              </v:shape>
            </v:group>
            <v:group style="position:absolute;left:1525;top:2690;width:10;height:20" coordorigin="1525,2690" coordsize="10,20">
              <v:shape style="position:absolute;left:1525;top:2690;width:10;height:20" coordorigin="1525,2690" coordsize="10,20" path="m1525,2710l1534,2710,1534,2690,1525,2690,1525,2710xe" filled="true" fillcolor="#000000" stroked="false">
                <v:path arrowok="t"/>
                <v:fill type="solid"/>
              </v:shape>
            </v:group>
            <v:group style="position:absolute;left:1525;top:2710;width:10;height:20" coordorigin="1525,2710" coordsize="10,20">
              <v:shape style="position:absolute;left:1525;top:2710;width:10;height:20" coordorigin="1525,2710" coordsize="10,20" path="m1525,2729l1534,2729,1534,2710,1525,2710,1525,2729xe" filled="true" fillcolor="#000000" stroked="false">
                <v:path arrowok="t"/>
                <v:fill type="solid"/>
              </v:shape>
            </v:group>
            <v:group style="position:absolute;left:1525;top:2729;width:10;height:20" coordorigin="1525,2729" coordsize="10,20">
              <v:shape style="position:absolute;left:1525;top:2729;width:10;height:20" coordorigin="1525,2729" coordsize="10,20" path="m1525,2748l1534,2748,1534,2729,1525,2729,1525,2748xe" filled="true" fillcolor="#000000" stroked="false">
                <v:path arrowok="t"/>
                <v:fill type="solid"/>
              </v:shape>
            </v:group>
            <v:group style="position:absolute;left:1525;top:2748;width:10;height:20" coordorigin="1525,2748" coordsize="10,20">
              <v:shape style="position:absolute;left:1525;top:2748;width:10;height:20" coordorigin="1525,2748" coordsize="10,20" path="m1525,2767l1534,2767,1534,2748,1525,2748,1525,2767xe" filled="true" fillcolor="#000000" stroked="false">
                <v:path arrowok="t"/>
                <v:fill type="solid"/>
              </v:shape>
            </v:group>
            <v:group style="position:absolute;left:1525;top:2767;width:10;height:20" coordorigin="1525,2767" coordsize="10,20">
              <v:shape style="position:absolute;left:1525;top:2767;width:10;height:20" coordorigin="1525,2767" coordsize="10,20" path="m1525,2786l1534,2786,1534,2767,1525,2767,1525,2786xe" filled="true" fillcolor="#000000" stroked="false">
                <v:path arrowok="t"/>
                <v:fill type="solid"/>
              </v:shape>
            </v:group>
            <v:group style="position:absolute;left:1525;top:2786;width:10;height:20" coordorigin="1525,2786" coordsize="10,20">
              <v:shape style="position:absolute;left:1525;top:2786;width:10;height:20" coordorigin="1525,2786" coordsize="10,20" path="m1525,2806l1534,2806,1534,2786,1525,2786,1525,2806xe" filled="true" fillcolor="#000000" stroked="false">
                <v:path arrowok="t"/>
                <v:fill type="solid"/>
              </v:shape>
            </v:group>
            <v:group style="position:absolute;left:1525;top:2806;width:10;height:20" coordorigin="1525,2806" coordsize="10,20">
              <v:shape style="position:absolute;left:1525;top:2806;width:10;height:20" coordorigin="1525,2806" coordsize="10,20" path="m1525,2825l1534,2825,1534,2806,1525,2806,1525,2825xe" filled="true" fillcolor="#000000" stroked="false">
                <v:path arrowok="t"/>
                <v:fill type="solid"/>
              </v:shape>
            </v:group>
            <v:group style="position:absolute;left:1525;top:2825;width:10;height:20" coordorigin="1525,2825" coordsize="10,20">
              <v:shape style="position:absolute;left:1525;top:2825;width:10;height:20" coordorigin="1525,2825" coordsize="10,20" path="m1525,2844l1534,2844,1534,2825,1525,2825,1525,2844xe" filled="true" fillcolor="#000000" stroked="false">
                <v:path arrowok="t"/>
                <v:fill type="solid"/>
              </v:shape>
            </v:group>
            <v:group style="position:absolute;left:1525;top:2844;width:10;height:20" coordorigin="1525,2844" coordsize="10,20">
              <v:shape style="position:absolute;left:1525;top:2844;width:10;height:20" coordorigin="1525,2844" coordsize="10,20" path="m1525,2863l1534,2863,1534,2844,1525,2844,1525,2863xe" filled="true" fillcolor="#000000" stroked="false">
                <v:path arrowok="t"/>
                <v:fill type="solid"/>
              </v:shape>
            </v:group>
            <v:group style="position:absolute;left:1525;top:2863;width:10;height:20" coordorigin="1525,2863" coordsize="10,20">
              <v:shape style="position:absolute;left:1525;top:2863;width:10;height:20" coordorigin="1525,2863" coordsize="10,20" path="m1525,2882l1534,2882,1534,2863,1525,2863,1525,2882xe" filled="true" fillcolor="#000000" stroked="false">
                <v:path arrowok="t"/>
                <v:fill type="solid"/>
              </v:shape>
            </v:group>
            <v:group style="position:absolute;left:1525;top:2882;width:10;height:20" coordorigin="1525,2882" coordsize="10,20">
              <v:shape style="position:absolute;left:1525;top:2882;width:10;height:20" coordorigin="1525,2882" coordsize="10,20" path="m1525,2902l1534,2902,1534,2882,1525,2882,1525,2902xe" filled="true" fillcolor="#000000" stroked="false">
                <v:path arrowok="t"/>
                <v:fill type="solid"/>
              </v:shape>
            </v:group>
            <v:group style="position:absolute;left:1525;top:2902;width:10;height:20" coordorigin="1525,2902" coordsize="10,20">
              <v:shape style="position:absolute;left:1525;top:2902;width:10;height:20" coordorigin="1525,2902" coordsize="10,20" path="m1525,2921l1534,2921,1534,2902,1525,2902,1525,2921xe" filled="true" fillcolor="#000000" stroked="false">
                <v:path arrowok="t"/>
                <v:fill type="solid"/>
              </v:shape>
            </v:group>
            <v:group style="position:absolute;left:1525;top:2921;width:10;height:20" coordorigin="1525,2921" coordsize="10,20">
              <v:shape style="position:absolute;left:1525;top:2921;width:10;height:20" coordorigin="1525,2921" coordsize="10,20" path="m1525,2940l1534,2940,1534,2921,1525,2921,1525,2940xe" filled="true" fillcolor="#000000" stroked="false">
                <v:path arrowok="t"/>
                <v:fill type="solid"/>
              </v:shape>
            </v:group>
            <v:group style="position:absolute;left:1525;top:2940;width:10;height:20" coordorigin="1525,2940" coordsize="10,20">
              <v:shape style="position:absolute;left:1525;top:2940;width:10;height:20" coordorigin="1525,2940" coordsize="10,20" path="m1525,2959l1534,2959,1534,2940,1525,2940,1525,2959xe" filled="true" fillcolor="#000000" stroked="false">
                <v:path arrowok="t"/>
                <v:fill type="solid"/>
              </v:shape>
            </v:group>
            <v:group style="position:absolute;left:1525;top:2959;width:10;height:20" coordorigin="1525,2959" coordsize="10,20">
              <v:shape style="position:absolute;left:1525;top:2959;width:10;height:20" coordorigin="1525,2959" coordsize="10,20" path="m1525,2978l1534,2978,1534,2959,1525,2959,1525,2978xe" filled="true" fillcolor="#000000" stroked="false">
                <v:path arrowok="t"/>
                <v:fill type="solid"/>
              </v:shape>
            </v:group>
            <v:group style="position:absolute;left:1525;top:2978;width:10;height:20" coordorigin="1525,2978" coordsize="10,20">
              <v:shape style="position:absolute;left:1525;top:2978;width:10;height:20" coordorigin="1525,2978" coordsize="10,20" path="m1525,2998l1534,2998,1534,2978,1525,2978,1525,2998xe" filled="true" fillcolor="#000000" stroked="false">
                <v:path arrowok="t"/>
                <v:fill type="solid"/>
              </v:shape>
            </v:group>
            <v:group style="position:absolute;left:1525;top:2998;width:10;height:20" coordorigin="1525,2998" coordsize="10,20">
              <v:shape style="position:absolute;left:1525;top:2998;width:10;height:20" coordorigin="1525,2998" coordsize="10,20" path="m1525,3017l1534,3017,1534,2998,1525,2998,1525,3017xe" filled="true" fillcolor="#000000" stroked="false">
                <v:path arrowok="t"/>
                <v:fill type="solid"/>
              </v:shape>
            </v:group>
            <v:group style="position:absolute;left:1525;top:3017;width:10;height:20" coordorigin="1525,3017" coordsize="10,20">
              <v:shape style="position:absolute;left:1525;top:3017;width:10;height:20" coordorigin="1525,3017" coordsize="10,20" path="m1525,3036l1534,3036,1534,3017,1525,3017,1525,3036xe" filled="true" fillcolor="#000000" stroked="false">
                <v:path arrowok="t"/>
                <v:fill type="solid"/>
              </v:shape>
            </v:group>
            <v:group style="position:absolute;left:1525;top:3036;width:10;height:20" coordorigin="1525,3036" coordsize="10,20">
              <v:shape style="position:absolute;left:1525;top:3036;width:10;height:20" coordorigin="1525,3036" coordsize="10,20" path="m1525,3055l1534,3055,1534,3036,1525,3036,1525,3055xe" filled="true" fillcolor="#000000" stroked="false">
                <v:path arrowok="t"/>
                <v:fill type="solid"/>
              </v:shape>
            </v:group>
            <v:group style="position:absolute;left:1525;top:3055;width:10;height:20" coordorigin="1525,3055" coordsize="10,20">
              <v:shape style="position:absolute;left:1525;top:3055;width:10;height:20" coordorigin="1525,3055" coordsize="10,20" path="m1525,3074l1534,3074,1534,3055,1525,3055,1525,3074xe" filled="true" fillcolor="#000000" stroked="false">
                <v:path arrowok="t"/>
                <v:fill type="solid"/>
              </v:shape>
            </v:group>
            <v:group style="position:absolute;left:1525;top:3074;width:10;height:20" coordorigin="1525,3074" coordsize="10,20">
              <v:shape style="position:absolute;left:1525;top:3074;width:10;height:20" coordorigin="1525,3074" coordsize="10,20" path="m1525,3094l1534,3094,1534,3074,1525,3074,1525,3094xe" filled="true" fillcolor="#000000" stroked="false">
                <v:path arrowok="t"/>
                <v:fill type="solid"/>
              </v:shape>
            </v:group>
            <v:group style="position:absolute;left:1525;top:3094;width:10;height:20" coordorigin="1525,3094" coordsize="10,20">
              <v:shape style="position:absolute;left:1525;top:3094;width:10;height:20" coordorigin="1525,3094" coordsize="10,20" path="m1525,3113l1534,3113,1534,3094,1525,3094,1525,3113xe" filled="true" fillcolor="#000000" stroked="false">
                <v:path arrowok="t"/>
                <v:fill type="solid"/>
              </v:shape>
            </v:group>
            <v:group style="position:absolute;left:1525;top:3113;width:10;height:20" coordorigin="1525,3113" coordsize="10,20">
              <v:shape style="position:absolute;left:1525;top:3113;width:10;height:20" coordorigin="1525,3113" coordsize="10,20" path="m1525,3132l1534,3132,1534,3113,1525,3113,1525,3132xe" filled="true" fillcolor="#000000" stroked="false">
                <v:path arrowok="t"/>
                <v:fill type="solid"/>
              </v:shape>
            </v:group>
            <v:group style="position:absolute;left:1525;top:3132;width:10;height:20" coordorigin="1525,3132" coordsize="10,20">
              <v:shape style="position:absolute;left:1525;top:3132;width:10;height:20" coordorigin="1525,3132" coordsize="10,20" path="m1525,3151l1534,3151,1534,3132,1525,3132,1525,3151xe" filled="true" fillcolor="#000000" stroked="false">
                <v:path arrowok="t"/>
                <v:fill type="solid"/>
              </v:shape>
            </v:group>
            <v:group style="position:absolute;left:1525;top:3151;width:10;height:20" coordorigin="1525,3151" coordsize="10,20">
              <v:shape style="position:absolute;left:1525;top:3151;width:10;height:20" coordorigin="1525,3151" coordsize="10,20" path="m1525,3170l1534,3170,1534,3151,1525,3151,1525,3170xe" filled="true" fillcolor="#000000" stroked="false">
                <v:path arrowok="t"/>
                <v:fill type="solid"/>
              </v:shape>
            </v:group>
            <v:group style="position:absolute;left:1525;top:3170;width:10;height:20" coordorigin="1525,3170" coordsize="10,20">
              <v:shape style="position:absolute;left:1525;top:3170;width:10;height:20" coordorigin="1525,3170" coordsize="10,20" path="m1525,3190l1534,3190,1534,3170,1525,3170,1525,3190xe" filled="true" fillcolor="#000000" stroked="false">
                <v:path arrowok="t"/>
                <v:fill type="solid"/>
              </v:shape>
            </v:group>
            <v:group style="position:absolute;left:1525;top:3190;width:10;height:20" coordorigin="1525,3190" coordsize="10,20">
              <v:shape style="position:absolute;left:1525;top:3190;width:10;height:20" coordorigin="1525,3190" coordsize="10,20" path="m1525,3209l1534,3209,1534,3190,1525,3190,1525,3209xe" filled="true" fillcolor="#000000" stroked="false">
                <v:path arrowok="t"/>
                <v:fill type="solid"/>
              </v:shape>
            </v:group>
            <v:group style="position:absolute;left:1525;top:3209;width:10;height:20" coordorigin="1525,3209" coordsize="10,20">
              <v:shape style="position:absolute;left:1525;top:3209;width:10;height:20" coordorigin="1525,3209" coordsize="10,20" path="m1525,3228l1534,3228,1534,3209,1525,3209,1525,3228xe" filled="true" fillcolor="#000000" stroked="false">
                <v:path arrowok="t"/>
                <v:fill type="solid"/>
              </v:shape>
            </v:group>
            <v:group style="position:absolute;left:1525;top:3228;width:10;height:20" coordorigin="1525,3228" coordsize="10,20">
              <v:shape style="position:absolute;left:1525;top:3228;width:10;height:20" coordorigin="1525,3228" coordsize="10,20" path="m1525,3247l1534,3247,1534,3228,1525,3228,1525,3247xe" filled="true" fillcolor="#000000" stroked="false">
                <v:path arrowok="t"/>
                <v:fill type="solid"/>
              </v:shape>
            </v:group>
            <v:group style="position:absolute;left:1525;top:3247;width:10;height:20" coordorigin="1525,3247" coordsize="10,20">
              <v:shape style="position:absolute;left:1525;top:3247;width:10;height:20" coordorigin="1525,3247" coordsize="10,20" path="m1525,3266l1534,3266,1534,3247,1525,3247,1525,3266xe" filled="true" fillcolor="#000000" stroked="false">
                <v:path arrowok="t"/>
                <v:fill type="solid"/>
              </v:shape>
            </v:group>
            <v:group style="position:absolute;left:1525;top:3266;width:10;height:20" coordorigin="1525,3266" coordsize="10,20">
              <v:shape style="position:absolute;left:1525;top:3266;width:10;height:20" coordorigin="1525,3266" coordsize="10,20" path="m1525,3286l1534,3286,1534,3266,1525,3266,1525,3286xe" filled="true" fillcolor="#000000" stroked="false">
                <v:path arrowok="t"/>
                <v:fill type="solid"/>
              </v:shape>
            </v:group>
            <v:group style="position:absolute;left:1525;top:3286;width:10;height:20" coordorigin="1525,3286" coordsize="10,20">
              <v:shape style="position:absolute;left:1525;top:3286;width:10;height:20" coordorigin="1525,3286" coordsize="10,20" path="m1525,3305l1534,3305,1534,3286,1525,3286,1525,3305xe" filled="true" fillcolor="#000000" stroked="false">
                <v:path arrowok="t"/>
                <v:fill type="solid"/>
              </v:shape>
            </v:group>
            <v:group style="position:absolute;left:1525;top:3305;width:10;height:20" coordorigin="1525,3305" coordsize="10,20">
              <v:shape style="position:absolute;left:1525;top:3305;width:10;height:20" coordorigin="1525,3305" coordsize="10,20" path="m1525,3324l1534,3324,1534,3305,1525,3305,1525,3324xe" filled="true" fillcolor="#000000" stroked="false">
                <v:path arrowok="t"/>
                <v:fill type="solid"/>
              </v:shape>
            </v:group>
            <v:group style="position:absolute;left:1525;top:3324;width:10;height:20" coordorigin="1525,3324" coordsize="10,20">
              <v:shape style="position:absolute;left:1525;top:3324;width:10;height:20" coordorigin="1525,3324" coordsize="10,20" path="m1525,3343l1534,3343,1534,3324,1525,3324,1525,3343xe" filled="true" fillcolor="#000000" stroked="false">
                <v:path arrowok="t"/>
                <v:fill type="solid"/>
              </v:shape>
            </v:group>
            <v:group style="position:absolute;left:2686;top:2690;width:10;height:20" coordorigin="2686,2690" coordsize="10,20">
              <v:shape style="position:absolute;left:2686;top:2690;width:10;height:20" coordorigin="2686,2690" coordsize="10,20" path="m2686,2710l2696,2710,2696,2690,2686,2690,2686,2710xe" filled="true" fillcolor="#000000" stroked="false">
                <v:path arrowok="t"/>
                <v:fill type="solid"/>
              </v:shape>
            </v:group>
            <v:group style="position:absolute;left:2686;top:2710;width:10;height:20" coordorigin="2686,2710" coordsize="10,20">
              <v:shape style="position:absolute;left:2686;top:2710;width:10;height:20" coordorigin="2686,2710" coordsize="10,20" path="m2686,2729l2696,2729,2696,2710,2686,2710,2686,2729xe" filled="true" fillcolor="#000000" stroked="false">
                <v:path arrowok="t"/>
                <v:fill type="solid"/>
              </v:shape>
            </v:group>
            <v:group style="position:absolute;left:2686;top:2729;width:10;height:20" coordorigin="2686,2729" coordsize="10,20">
              <v:shape style="position:absolute;left:2686;top:2729;width:10;height:20" coordorigin="2686,2729" coordsize="10,20" path="m2686,2748l2696,2748,2696,2729,2686,2729,2686,2748xe" filled="true" fillcolor="#000000" stroked="false">
                <v:path arrowok="t"/>
                <v:fill type="solid"/>
              </v:shape>
            </v:group>
            <v:group style="position:absolute;left:2686;top:2748;width:10;height:20" coordorigin="2686,2748" coordsize="10,20">
              <v:shape style="position:absolute;left:2686;top:2748;width:10;height:20" coordorigin="2686,2748" coordsize="10,20" path="m2686,2767l2696,2767,2696,2748,2686,2748,2686,2767xe" filled="true" fillcolor="#000000" stroked="false">
                <v:path arrowok="t"/>
                <v:fill type="solid"/>
              </v:shape>
            </v:group>
            <v:group style="position:absolute;left:2686;top:2767;width:10;height:20" coordorigin="2686,2767" coordsize="10,20">
              <v:shape style="position:absolute;left:2686;top:2767;width:10;height:20" coordorigin="2686,2767" coordsize="10,20" path="m2686,2786l2696,2786,2696,2767,2686,2767,2686,2786xe" filled="true" fillcolor="#000000" stroked="false">
                <v:path arrowok="t"/>
                <v:fill type="solid"/>
              </v:shape>
            </v:group>
            <v:group style="position:absolute;left:2686;top:2786;width:10;height:20" coordorigin="2686,2786" coordsize="10,20">
              <v:shape style="position:absolute;left:2686;top:2786;width:10;height:20" coordorigin="2686,2786" coordsize="10,20" path="m2686,2806l2696,2806,2696,2786,2686,2786,2686,2806xe" filled="true" fillcolor="#000000" stroked="false">
                <v:path arrowok="t"/>
                <v:fill type="solid"/>
              </v:shape>
            </v:group>
            <v:group style="position:absolute;left:2686;top:2806;width:10;height:20" coordorigin="2686,2806" coordsize="10,20">
              <v:shape style="position:absolute;left:2686;top:2806;width:10;height:20" coordorigin="2686,2806" coordsize="10,20" path="m2686,2825l2696,2825,2696,2806,2686,2806,2686,2825xe" filled="true" fillcolor="#000000" stroked="false">
                <v:path arrowok="t"/>
                <v:fill type="solid"/>
              </v:shape>
            </v:group>
            <v:group style="position:absolute;left:2686;top:2825;width:10;height:20" coordorigin="2686,2825" coordsize="10,20">
              <v:shape style="position:absolute;left:2686;top:2825;width:10;height:20" coordorigin="2686,2825" coordsize="10,20" path="m2686,2844l2696,2844,2696,2825,2686,2825,2686,2844xe" filled="true" fillcolor="#000000" stroked="false">
                <v:path arrowok="t"/>
                <v:fill type="solid"/>
              </v:shape>
            </v:group>
            <v:group style="position:absolute;left:2686;top:2844;width:10;height:20" coordorigin="2686,2844" coordsize="10,20">
              <v:shape style="position:absolute;left:2686;top:2844;width:10;height:20" coordorigin="2686,2844" coordsize="10,20" path="m2686,2863l2696,2863,2696,2844,2686,2844,2686,2863xe" filled="true" fillcolor="#000000" stroked="false">
                <v:path arrowok="t"/>
                <v:fill type="solid"/>
              </v:shape>
            </v:group>
            <v:group style="position:absolute;left:2686;top:2863;width:10;height:20" coordorigin="2686,2863" coordsize="10,20">
              <v:shape style="position:absolute;left:2686;top:2863;width:10;height:20" coordorigin="2686,2863" coordsize="10,20" path="m2686,2882l2696,2882,2696,2863,2686,2863,2686,2882xe" filled="true" fillcolor="#000000" stroked="false">
                <v:path arrowok="t"/>
                <v:fill type="solid"/>
              </v:shape>
            </v:group>
            <v:group style="position:absolute;left:2686;top:2882;width:10;height:20" coordorigin="2686,2882" coordsize="10,20">
              <v:shape style="position:absolute;left:2686;top:2882;width:10;height:20" coordorigin="2686,2882" coordsize="10,20" path="m2686,2902l2696,2902,2696,2882,2686,2882,2686,2902xe" filled="true" fillcolor="#000000" stroked="false">
                <v:path arrowok="t"/>
                <v:fill type="solid"/>
              </v:shape>
            </v:group>
            <v:group style="position:absolute;left:2686;top:2902;width:10;height:20" coordorigin="2686,2902" coordsize="10,20">
              <v:shape style="position:absolute;left:2686;top:2902;width:10;height:20" coordorigin="2686,2902" coordsize="10,20" path="m2686,2921l2696,2921,2696,2902,2686,2902,2686,2921xe" filled="true" fillcolor="#000000" stroked="false">
                <v:path arrowok="t"/>
                <v:fill type="solid"/>
              </v:shape>
            </v:group>
            <v:group style="position:absolute;left:2686;top:2921;width:10;height:20" coordorigin="2686,2921" coordsize="10,20">
              <v:shape style="position:absolute;left:2686;top:2921;width:10;height:20" coordorigin="2686,2921" coordsize="10,20" path="m2686,2940l2696,2940,2696,2921,2686,2921,2686,2940xe" filled="true" fillcolor="#000000" stroked="false">
                <v:path arrowok="t"/>
                <v:fill type="solid"/>
              </v:shape>
            </v:group>
            <v:group style="position:absolute;left:2686;top:2940;width:10;height:20" coordorigin="2686,2940" coordsize="10,20">
              <v:shape style="position:absolute;left:2686;top:2940;width:10;height:20" coordorigin="2686,2940" coordsize="10,20" path="m2686,2959l2696,2959,2696,2940,2686,2940,2686,2959xe" filled="true" fillcolor="#000000" stroked="false">
                <v:path arrowok="t"/>
                <v:fill type="solid"/>
              </v:shape>
            </v:group>
            <v:group style="position:absolute;left:2686;top:2959;width:10;height:20" coordorigin="2686,2959" coordsize="10,20">
              <v:shape style="position:absolute;left:2686;top:2959;width:10;height:20" coordorigin="2686,2959" coordsize="10,20" path="m2686,2978l2696,2978,2696,2959,2686,2959,2686,2978xe" filled="true" fillcolor="#000000" stroked="false">
                <v:path arrowok="t"/>
                <v:fill type="solid"/>
              </v:shape>
            </v:group>
            <v:group style="position:absolute;left:2686;top:2978;width:10;height:20" coordorigin="2686,2978" coordsize="10,20">
              <v:shape style="position:absolute;left:2686;top:2978;width:10;height:20" coordorigin="2686,2978" coordsize="10,20" path="m2686,2998l2696,2998,2696,2978,2686,2978,2686,2998xe" filled="true" fillcolor="#000000" stroked="false">
                <v:path arrowok="t"/>
                <v:fill type="solid"/>
              </v:shape>
            </v:group>
            <v:group style="position:absolute;left:2686;top:2998;width:10;height:20" coordorigin="2686,2998" coordsize="10,20">
              <v:shape style="position:absolute;left:2686;top:2998;width:10;height:20" coordorigin="2686,2998" coordsize="10,20" path="m2686,3017l2696,3017,2696,2998,2686,2998,2686,3017xe" filled="true" fillcolor="#000000" stroked="false">
                <v:path arrowok="t"/>
                <v:fill type="solid"/>
              </v:shape>
            </v:group>
            <v:group style="position:absolute;left:2686;top:3017;width:10;height:20" coordorigin="2686,3017" coordsize="10,20">
              <v:shape style="position:absolute;left:2686;top:3017;width:10;height:20" coordorigin="2686,3017" coordsize="10,20" path="m2686,3036l2696,3036,2696,3017,2686,3017,2686,3036xe" filled="true" fillcolor="#000000" stroked="false">
                <v:path arrowok="t"/>
                <v:fill type="solid"/>
              </v:shape>
            </v:group>
            <v:group style="position:absolute;left:2686;top:3036;width:10;height:20" coordorigin="2686,3036" coordsize="10,20">
              <v:shape style="position:absolute;left:2686;top:3036;width:10;height:20" coordorigin="2686,3036" coordsize="10,20" path="m2686,3055l2696,3055,2696,3036,2686,3036,2686,3055xe" filled="true" fillcolor="#000000" stroked="false">
                <v:path arrowok="t"/>
                <v:fill type="solid"/>
              </v:shape>
            </v:group>
            <v:group style="position:absolute;left:2686;top:3055;width:10;height:20" coordorigin="2686,3055" coordsize="10,20">
              <v:shape style="position:absolute;left:2686;top:3055;width:10;height:20" coordorigin="2686,3055" coordsize="10,20" path="m2686,3074l2696,3074,2696,3055,2686,3055,2686,3074xe" filled="true" fillcolor="#000000" stroked="false">
                <v:path arrowok="t"/>
                <v:fill type="solid"/>
              </v:shape>
            </v:group>
            <v:group style="position:absolute;left:2686;top:3074;width:10;height:20" coordorigin="2686,3074" coordsize="10,20">
              <v:shape style="position:absolute;left:2686;top:3074;width:10;height:20" coordorigin="2686,3074" coordsize="10,20" path="m2686,3094l2696,3094,2696,3074,2686,3074,2686,3094xe" filled="true" fillcolor="#000000" stroked="false">
                <v:path arrowok="t"/>
                <v:fill type="solid"/>
              </v:shape>
            </v:group>
            <v:group style="position:absolute;left:2686;top:3094;width:10;height:20" coordorigin="2686,3094" coordsize="10,20">
              <v:shape style="position:absolute;left:2686;top:3094;width:10;height:20" coordorigin="2686,3094" coordsize="10,20" path="m2686,3113l2696,3113,2696,3094,2686,3094,2686,3113xe" filled="true" fillcolor="#000000" stroked="false">
                <v:path arrowok="t"/>
                <v:fill type="solid"/>
              </v:shape>
            </v:group>
            <v:group style="position:absolute;left:2686;top:3113;width:10;height:20" coordorigin="2686,3113" coordsize="10,20">
              <v:shape style="position:absolute;left:2686;top:3113;width:10;height:20" coordorigin="2686,3113" coordsize="10,20" path="m2686,3132l2696,3132,2696,3113,2686,3113,2686,3132xe" filled="true" fillcolor="#000000" stroked="false">
                <v:path arrowok="t"/>
                <v:fill type="solid"/>
              </v:shape>
            </v:group>
            <v:group style="position:absolute;left:2686;top:3132;width:10;height:20" coordorigin="2686,3132" coordsize="10,20">
              <v:shape style="position:absolute;left:2686;top:3132;width:10;height:20" coordorigin="2686,3132" coordsize="10,20" path="m2686,3151l2696,3151,2696,3132,2686,3132,2686,3151xe" filled="true" fillcolor="#000000" stroked="false">
                <v:path arrowok="t"/>
                <v:fill type="solid"/>
              </v:shape>
            </v:group>
            <v:group style="position:absolute;left:2686;top:3151;width:10;height:20" coordorigin="2686,3151" coordsize="10,20">
              <v:shape style="position:absolute;left:2686;top:3151;width:10;height:20" coordorigin="2686,3151" coordsize="10,20" path="m2686,3170l2696,3170,2696,3151,2686,3151,2686,3170xe" filled="true" fillcolor="#000000" stroked="false">
                <v:path arrowok="t"/>
                <v:fill type="solid"/>
              </v:shape>
            </v:group>
            <v:group style="position:absolute;left:2686;top:3170;width:10;height:20" coordorigin="2686,3170" coordsize="10,20">
              <v:shape style="position:absolute;left:2686;top:3170;width:10;height:20" coordorigin="2686,3170" coordsize="10,20" path="m2686,3190l2696,3190,2696,3170,2686,3170,2686,3190xe" filled="true" fillcolor="#000000" stroked="false">
                <v:path arrowok="t"/>
                <v:fill type="solid"/>
              </v:shape>
            </v:group>
            <v:group style="position:absolute;left:2686;top:3190;width:10;height:20" coordorigin="2686,3190" coordsize="10,20">
              <v:shape style="position:absolute;left:2686;top:3190;width:10;height:20" coordorigin="2686,3190" coordsize="10,20" path="m2686,3209l2696,3209,2696,3190,2686,3190,2686,3209xe" filled="true" fillcolor="#000000" stroked="false">
                <v:path arrowok="t"/>
                <v:fill type="solid"/>
              </v:shape>
            </v:group>
            <v:group style="position:absolute;left:2686;top:3209;width:10;height:20" coordorigin="2686,3209" coordsize="10,20">
              <v:shape style="position:absolute;left:2686;top:3209;width:10;height:20" coordorigin="2686,3209" coordsize="10,20" path="m2686,3228l2696,3228,2696,3209,2686,3209,2686,3228xe" filled="true" fillcolor="#000000" stroked="false">
                <v:path arrowok="t"/>
                <v:fill type="solid"/>
              </v:shape>
            </v:group>
            <v:group style="position:absolute;left:2686;top:3228;width:10;height:20" coordorigin="2686,3228" coordsize="10,20">
              <v:shape style="position:absolute;left:2686;top:3228;width:10;height:20" coordorigin="2686,3228" coordsize="10,20" path="m2686,3247l2696,3247,2696,3228,2686,3228,2686,3247xe" filled="true" fillcolor="#000000" stroked="false">
                <v:path arrowok="t"/>
                <v:fill type="solid"/>
              </v:shape>
            </v:group>
            <v:group style="position:absolute;left:2686;top:3247;width:10;height:20" coordorigin="2686,3247" coordsize="10,20">
              <v:shape style="position:absolute;left:2686;top:3247;width:10;height:20" coordorigin="2686,3247" coordsize="10,20" path="m2686,3266l2696,3266,2696,3247,2686,3247,2686,3266xe" filled="true" fillcolor="#000000" stroked="false">
                <v:path arrowok="t"/>
                <v:fill type="solid"/>
              </v:shape>
            </v:group>
            <v:group style="position:absolute;left:2686;top:3266;width:10;height:20" coordorigin="2686,3266" coordsize="10,20">
              <v:shape style="position:absolute;left:2686;top:3266;width:10;height:20" coordorigin="2686,3266" coordsize="10,20" path="m2686,3286l2696,3286,2696,3266,2686,3266,2686,3286xe" filled="true" fillcolor="#000000" stroked="false">
                <v:path arrowok="t"/>
                <v:fill type="solid"/>
              </v:shape>
            </v:group>
            <v:group style="position:absolute;left:2686;top:3286;width:10;height:20" coordorigin="2686,3286" coordsize="10,20">
              <v:shape style="position:absolute;left:2686;top:3286;width:10;height:20" coordorigin="2686,3286" coordsize="10,20" path="m2686,3305l2696,3305,2696,3286,2686,3286,2686,3305xe" filled="true" fillcolor="#000000" stroked="false">
                <v:path arrowok="t"/>
                <v:fill type="solid"/>
              </v:shape>
            </v:group>
            <v:group style="position:absolute;left:2686;top:3305;width:10;height:20" coordorigin="2686,3305" coordsize="10,20">
              <v:shape style="position:absolute;left:2686;top:3305;width:10;height:20" coordorigin="2686,3305" coordsize="10,20" path="m2686,3324l2696,3324,2696,3305,2686,3305,2686,3324xe" filled="true" fillcolor="#000000" stroked="false">
                <v:path arrowok="t"/>
                <v:fill type="solid"/>
              </v:shape>
            </v:group>
            <v:group style="position:absolute;left:2686;top:3324;width:10;height:20" coordorigin="2686,3324" coordsize="10,20">
              <v:shape style="position:absolute;left:2686;top:3324;width:10;height:20" coordorigin="2686,3324" coordsize="10,20" path="m2686,3343l2696,3343,2696,3324,2686,3324,2686,3343xe" filled="true" fillcolor="#000000" stroked="false">
                <v:path arrowok="t"/>
                <v:fill type="solid"/>
              </v:shape>
            </v:group>
            <v:group style="position:absolute;left:2686;top:3343;width:10;height:20" coordorigin="2686,3343" coordsize="10,20">
              <v:shape style="position:absolute;left:2686;top:3343;width:10;height:20" coordorigin="2686,3343" coordsize="10,20" path="m2686,3362l2696,3362,2696,3343,2686,3343,2686,3362xe" filled="true" fillcolor="#000000" stroked="false">
                <v:path arrowok="t"/>
                <v:fill type="solid"/>
              </v:shape>
            </v:group>
            <v:group style="position:absolute;left:2686;top:3362;width:10;height:20" coordorigin="2686,3362" coordsize="10,20">
              <v:shape style="position:absolute;left:2686;top:3362;width:10;height:20" coordorigin="2686,3362" coordsize="10,20" path="m2686,3382l2696,3382,2696,3362,2686,3362,2686,3382xe" filled="true" fillcolor="#000000" stroked="false">
                <v:path arrowok="t"/>
                <v:fill type="solid"/>
              </v:shape>
            </v:group>
            <v:group style="position:absolute;left:2686;top:3382;width:10;height:20" coordorigin="2686,3382" coordsize="10,20">
              <v:shape style="position:absolute;left:2686;top:3382;width:10;height:20" coordorigin="2686,3382" coordsize="10,20" path="m2686,3401l2696,3401,2696,3382,2686,3382,2686,3401xe" filled="true" fillcolor="#000000" stroked="false">
                <v:path arrowok="t"/>
                <v:fill type="solid"/>
              </v:shape>
            </v:group>
            <v:group style="position:absolute;left:2686;top:3401;width:10;height:20" coordorigin="2686,3401" coordsize="10,20">
              <v:shape style="position:absolute;left:2686;top:3401;width:10;height:20" coordorigin="2686,3401" coordsize="10,20" path="m2686,3420l2696,3420,2696,3401,2686,3401,2686,3420xe" filled="true" fillcolor="#000000" stroked="false">
                <v:path arrowok="t"/>
                <v:fill type="solid"/>
              </v:shape>
            </v:group>
            <v:group style="position:absolute;left:2686;top:3420;width:10;height:20" coordorigin="2686,3420" coordsize="10,20">
              <v:shape style="position:absolute;left:2686;top:3420;width:10;height:20" coordorigin="2686,3420" coordsize="10,20" path="m2686,3439l2696,3439,2696,3420,2686,3420,2686,3439xe" filled="true" fillcolor="#000000" stroked="false">
                <v:path arrowok="t"/>
                <v:fill type="solid"/>
              </v:shape>
            </v:group>
            <v:group style="position:absolute;left:3394;top:2690;width:10;height:20" coordorigin="3394,2690" coordsize="10,20">
              <v:shape style="position:absolute;left:3394;top:2690;width:10;height:20" coordorigin="3394,2690" coordsize="10,20" path="m3394,2710l3404,2710,3404,2690,3394,2690,3394,2710xe" filled="true" fillcolor="#000000" stroked="false">
                <v:path arrowok="t"/>
                <v:fill type="solid"/>
              </v:shape>
            </v:group>
            <v:group style="position:absolute;left:3394;top:2710;width:10;height:20" coordorigin="3394,2710" coordsize="10,20">
              <v:shape style="position:absolute;left:3394;top:2710;width:10;height:20" coordorigin="3394,2710" coordsize="10,20" path="m3394,2729l3404,2729,3404,2710,3394,2710,3394,2729xe" filled="true" fillcolor="#000000" stroked="false">
                <v:path arrowok="t"/>
                <v:fill type="solid"/>
              </v:shape>
            </v:group>
            <v:group style="position:absolute;left:3394;top:2729;width:10;height:20" coordorigin="3394,2729" coordsize="10,20">
              <v:shape style="position:absolute;left:3394;top:2729;width:10;height:20" coordorigin="3394,2729" coordsize="10,20" path="m3394,2748l3404,2748,3404,2729,3394,2729,3394,2748xe" filled="true" fillcolor="#000000" stroked="false">
                <v:path arrowok="t"/>
                <v:fill type="solid"/>
              </v:shape>
            </v:group>
            <v:group style="position:absolute;left:3394;top:2748;width:10;height:20" coordorigin="3394,2748" coordsize="10,20">
              <v:shape style="position:absolute;left:3394;top:2748;width:10;height:20" coordorigin="3394,2748" coordsize="10,20" path="m3394,2767l3404,2767,3404,2748,3394,2748,3394,2767xe" filled="true" fillcolor="#000000" stroked="false">
                <v:path arrowok="t"/>
                <v:fill type="solid"/>
              </v:shape>
            </v:group>
            <v:group style="position:absolute;left:3394;top:2767;width:10;height:20" coordorigin="3394,2767" coordsize="10,20">
              <v:shape style="position:absolute;left:3394;top:2767;width:10;height:20" coordorigin="3394,2767" coordsize="10,20" path="m3394,2786l3404,2786,3404,2767,3394,2767,3394,2786xe" filled="true" fillcolor="#000000" stroked="false">
                <v:path arrowok="t"/>
                <v:fill type="solid"/>
              </v:shape>
            </v:group>
            <v:group style="position:absolute;left:3394;top:2786;width:10;height:20" coordorigin="3394,2786" coordsize="10,20">
              <v:shape style="position:absolute;left:3394;top:2786;width:10;height:20" coordorigin="3394,2786" coordsize="10,20" path="m3394,2806l3404,2806,3404,2786,3394,2786,3394,2806xe" filled="true" fillcolor="#000000" stroked="false">
                <v:path arrowok="t"/>
                <v:fill type="solid"/>
              </v:shape>
            </v:group>
            <v:group style="position:absolute;left:3394;top:2806;width:10;height:20" coordorigin="3394,2806" coordsize="10,20">
              <v:shape style="position:absolute;left:3394;top:2806;width:10;height:20" coordorigin="3394,2806" coordsize="10,20" path="m3394,2825l3404,2825,3404,2806,3394,2806,3394,2825xe" filled="true" fillcolor="#000000" stroked="false">
                <v:path arrowok="t"/>
                <v:fill type="solid"/>
              </v:shape>
            </v:group>
            <v:group style="position:absolute;left:3394;top:2825;width:10;height:20" coordorigin="3394,2825" coordsize="10,20">
              <v:shape style="position:absolute;left:3394;top:2825;width:10;height:20" coordorigin="3394,2825" coordsize="10,20" path="m3394,2844l3404,2844,3404,2825,3394,2825,3394,2844xe" filled="true" fillcolor="#000000" stroked="false">
                <v:path arrowok="t"/>
                <v:fill type="solid"/>
              </v:shape>
            </v:group>
            <v:group style="position:absolute;left:3394;top:2844;width:10;height:20" coordorigin="3394,2844" coordsize="10,20">
              <v:shape style="position:absolute;left:3394;top:2844;width:10;height:20" coordorigin="3394,2844" coordsize="10,20" path="m3394,2863l3404,2863,3404,2844,3394,2844,3394,2863xe" filled="true" fillcolor="#000000" stroked="false">
                <v:path arrowok="t"/>
                <v:fill type="solid"/>
              </v:shape>
            </v:group>
            <v:group style="position:absolute;left:3394;top:2863;width:10;height:20" coordorigin="3394,2863" coordsize="10,20">
              <v:shape style="position:absolute;left:3394;top:2863;width:10;height:20" coordorigin="3394,2863" coordsize="10,20" path="m3394,2882l3404,2882,3404,2863,3394,2863,3394,2882xe" filled="true" fillcolor="#000000" stroked="false">
                <v:path arrowok="t"/>
                <v:fill type="solid"/>
              </v:shape>
            </v:group>
            <v:group style="position:absolute;left:3394;top:2882;width:10;height:20" coordorigin="3394,2882" coordsize="10,20">
              <v:shape style="position:absolute;left:3394;top:2882;width:10;height:20" coordorigin="3394,2882" coordsize="10,20" path="m3394,2902l3404,2902,3404,2882,3394,2882,3394,2902xe" filled="true" fillcolor="#000000" stroked="false">
                <v:path arrowok="t"/>
                <v:fill type="solid"/>
              </v:shape>
            </v:group>
            <v:group style="position:absolute;left:3394;top:2902;width:10;height:20" coordorigin="3394,2902" coordsize="10,20">
              <v:shape style="position:absolute;left:3394;top:2902;width:10;height:20" coordorigin="3394,2902" coordsize="10,20" path="m3394,2921l3404,2921,3404,2902,3394,2902,3394,2921xe" filled="true" fillcolor="#000000" stroked="false">
                <v:path arrowok="t"/>
                <v:fill type="solid"/>
              </v:shape>
            </v:group>
            <v:group style="position:absolute;left:3394;top:2921;width:10;height:20" coordorigin="3394,2921" coordsize="10,20">
              <v:shape style="position:absolute;left:3394;top:2921;width:10;height:20" coordorigin="3394,2921" coordsize="10,20" path="m3394,2940l3404,2940,3404,2921,3394,2921,3394,2940xe" filled="true" fillcolor="#000000" stroked="false">
                <v:path arrowok="t"/>
                <v:fill type="solid"/>
              </v:shape>
            </v:group>
            <v:group style="position:absolute;left:3394;top:2940;width:10;height:20" coordorigin="3394,2940" coordsize="10,20">
              <v:shape style="position:absolute;left:3394;top:2940;width:10;height:20" coordorigin="3394,2940" coordsize="10,20" path="m3394,2959l3404,2959,3404,2940,3394,2940,3394,2959xe" filled="true" fillcolor="#000000" stroked="false">
                <v:path arrowok="t"/>
                <v:fill type="solid"/>
              </v:shape>
            </v:group>
            <v:group style="position:absolute;left:3394;top:2959;width:10;height:20" coordorigin="3394,2959" coordsize="10,20">
              <v:shape style="position:absolute;left:3394;top:2959;width:10;height:20" coordorigin="3394,2959" coordsize="10,20" path="m3394,2978l3404,2978,3404,2959,3394,2959,3394,2978xe" filled="true" fillcolor="#000000" stroked="false">
                <v:path arrowok="t"/>
                <v:fill type="solid"/>
              </v:shape>
            </v:group>
            <v:group style="position:absolute;left:3394;top:2978;width:10;height:20" coordorigin="3394,2978" coordsize="10,20">
              <v:shape style="position:absolute;left:3394;top:2978;width:10;height:20" coordorigin="3394,2978" coordsize="10,20" path="m3394,2998l3404,2998,3404,2978,3394,2978,3394,2998xe" filled="true" fillcolor="#000000" stroked="false">
                <v:path arrowok="t"/>
                <v:fill type="solid"/>
              </v:shape>
            </v:group>
            <v:group style="position:absolute;left:3394;top:2998;width:10;height:20" coordorigin="3394,2998" coordsize="10,20">
              <v:shape style="position:absolute;left:3394;top:2998;width:10;height:20" coordorigin="3394,2998" coordsize="10,20" path="m3394,3017l3404,3017,3404,2998,3394,2998,3394,3017xe" filled="true" fillcolor="#000000" stroked="false">
                <v:path arrowok="t"/>
                <v:fill type="solid"/>
              </v:shape>
            </v:group>
            <v:group style="position:absolute;left:3394;top:3017;width:10;height:20" coordorigin="3394,3017" coordsize="10,20">
              <v:shape style="position:absolute;left:3394;top:3017;width:10;height:20" coordorigin="3394,3017" coordsize="10,20" path="m3394,3036l3404,3036,3404,3017,3394,3017,3394,3036xe" filled="true" fillcolor="#000000" stroked="false">
                <v:path arrowok="t"/>
                <v:fill type="solid"/>
              </v:shape>
            </v:group>
            <v:group style="position:absolute;left:3394;top:3036;width:10;height:20" coordorigin="3394,3036" coordsize="10,20">
              <v:shape style="position:absolute;left:3394;top:3036;width:10;height:20" coordorigin="3394,3036" coordsize="10,20" path="m3394,3055l3404,3055,3404,3036,3394,3036,3394,3055xe" filled="true" fillcolor="#000000" stroked="false">
                <v:path arrowok="t"/>
                <v:fill type="solid"/>
              </v:shape>
            </v:group>
            <v:group style="position:absolute;left:3394;top:3055;width:10;height:20" coordorigin="3394,3055" coordsize="10,20">
              <v:shape style="position:absolute;left:3394;top:3055;width:10;height:20" coordorigin="3394,3055" coordsize="10,20" path="m3394,3074l3404,3074,3404,3055,3394,3055,3394,3074xe" filled="true" fillcolor="#000000" stroked="false">
                <v:path arrowok="t"/>
                <v:fill type="solid"/>
              </v:shape>
            </v:group>
            <v:group style="position:absolute;left:3394;top:3074;width:10;height:20" coordorigin="3394,3074" coordsize="10,20">
              <v:shape style="position:absolute;left:3394;top:3074;width:10;height:20" coordorigin="3394,3074" coordsize="10,20" path="m3394,3094l3404,3094,3404,3074,3394,3074,3394,3094xe" filled="true" fillcolor="#000000" stroked="false">
                <v:path arrowok="t"/>
                <v:fill type="solid"/>
              </v:shape>
            </v:group>
            <v:group style="position:absolute;left:3394;top:3094;width:10;height:20" coordorigin="3394,3094" coordsize="10,20">
              <v:shape style="position:absolute;left:3394;top:3094;width:10;height:20" coordorigin="3394,3094" coordsize="10,20" path="m3394,3113l3404,3113,3404,3094,3394,3094,3394,3113xe" filled="true" fillcolor="#000000" stroked="false">
                <v:path arrowok="t"/>
                <v:fill type="solid"/>
              </v:shape>
            </v:group>
            <v:group style="position:absolute;left:3394;top:3113;width:10;height:20" coordorigin="3394,3113" coordsize="10,20">
              <v:shape style="position:absolute;left:3394;top:3113;width:10;height:20" coordorigin="3394,3113" coordsize="10,20" path="m3394,3132l3404,3132,3404,3113,3394,3113,3394,3132xe" filled="true" fillcolor="#000000" stroked="false">
                <v:path arrowok="t"/>
                <v:fill type="solid"/>
              </v:shape>
            </v:group>
            <v:group style="position:absolute;left:3394;top:3132;width:10;height:20" coordorigin="3394,3132" coordsize="10,20">
              <v:shape style="position:absolute;left:3394;top:3132;width:10;height:20" coordorigin="3394,3132" coordsize="10,20" path="m3394,3151l3404,3151,3404,3132,3394,3132,3394,3151xe" filled="true" fillcolor="#000000" stroked="false">
                <v:path arrowok="t"/>
                <v:fill type="solid"/>
              </v:shape>
            </v:group>
            <v:group style="position:absolute;left:3394;top:3151;width:10;height:20" coordorigin="3394,3151" coordsize="10,20">
              <v:shape style="position:absolute;left:3394;top:3151;width:10;height:20" coordorigin="3394,3151" coordsize="10,20" path="m3394,3170l3404,3170,3404,3151,3394,3151,3394,3170xe" filled="true" fillcolor="#000000" stroked="false">
                <v:path arrowok="t"/>
                <v:fill type="solid"/>
              </v:shape>
            </v:group>
            <v:group style="position:absolute;left:3394;top:3170;width:10;height:20" coordorigin="3394,3170" coordsize="10,20">
              <v:shape style="position:absolute;left:3394;top:3170;width:10;height:20" coordorigin="3394,3170" coordsize="10,20" path="m3394,3190l3404,3190,3404,3170,3394,3170,3394,3190xe" filled="true" fillcolor="#000000" stroked="false">
                <v:path arrowok="t"/>
                <v:fill type="solid"/>
              </v:shape>
            </v:group>
            <v:group style="position:absolute;left:3394;top:3190;width:10;height:20" coordorigin="3394,3190" coordsize="10,20">
              <v:shape style="position:absolute;left:3394;top:3190;width:10;height:20" coordorigin="3394,3190" coordsize="10,20" path="m3394,3209l3404,3209,3404,3190,3394,3190,3394,3209xe" filled="true" fillcolor="#000000" stroked="false">
                <v:path arrowok="t"/>
                <v:fill type="solid"/>
              </v:shape>
            </v:group>
            <v:group style="position:absolute;left:3394;top:3209;width:10;height:20" coordorigin="3394,3209" coordsize="10,20">
              <v:shape style="position:absolute;left:3394;top:3209;width:10;height:20" coordorigin="3394,3209" coordsize="10,20" path="m3394,3228l3404,3228,3404,3209,3394,3209,3394,3228xe" filled="true" fillcolor="#000000" stroked="false">
                <v:path arrowok="t"/>
                <v:fill type="solid"/>
              </v:shape>
            </v:group>
            <v:group style="position:absolute;left:3394;top:3228;width:10;height:20" coordorigin="3394,3228" coordsize="10,20">
              <v:shape style="position:absolute;left:3394;top:3228;width:10;height:20" coordorigin="3394,3228" coordsize="10,20" path="m3394,3247l3404,3247,3404,3228,3394,3228,3394,3247xe" filled="true" fillcolor="#000000" stroked="false">
                <v:path arrowok="t"/>
                <v:fill type="solid"/>
              </v:shape>
            </v:group>
            <v:group style="position:absolute;left:3394;top:3247;width:10;height:20" coordorigin="3394,3247" coordsize="10,20">
              <v:shape style="position:absolute;left:3394;top:3247;width:10;height:20" coordorigin="3394,3247" coordsize="10,20" path="m3394,3266l3404,3266,3404,3247,3394,3247,3394,3266xe" filled="true" fillcolor="#000000" stroked="false">
                <v:path arrowok="t"/>
                <v:fill type="solid"/>
              </v:shape>
            </v:group>
            <v:group style="position:absolute;left:3394;top:3266;width:10;height:20" coordorigin="3394,3266" coordsize="10,20">
              <v:shape style="position:absolute;left:3394;top:3266;width:10;height:20" coordorigin="3394,3266" coordsize="10,20" path="m3394,3286l3404,3286,3404,3266,3394,3266,3394,3286xe" filled="true" fillcolor="#000000" stroked="false">
                <v:path arrowok="t"/>
                <v:fill type="solid"/>
              </v:shape>
            </v:group>
            <v:group style="position:absolute;left:3394;top:3286;width:10;height:20" coordorigin="3394,3286" coordsize="10,20">
              <v:shape style="position:absolute;left:3394;top:3286;width:10;height:20" coordorigin="3394,3286" coordsize="10,20" path="m3394,3305l3404,3305,3404,3286,3394,3286,3394,3305xe" filled="true" fillcolor="#000000" stroked="false">
                <v:path arrowok="t"/>
                <v:fill type="solid"/>
              </v:shape>
            </v:group>
            <v:group style="position:absolute;left:3394;top:3305;width:10;height:20" coordorigin="3394,3305" coordsize="10,20">
              <v:shape style="position:absolute;left:3394;top:3305;width:10;height:20" coordorigin="3394,3305" coordsize="10,20" path="m3394,3324l3404,3324,3404,3305,3394,3305,3394,3324xe" filled="true" fillcolor="#000000" stroked="false">
                <v:path arrowok="t"/>
                <v:fill type="solid"/>
              </v:shape>
            </v:group>
            <v:group style="position:absolute;left:3394;top:3324;width:10;height:20" coordorigin="3394,3324" coordsize="10,20">
              <v:shape style="position:absolute;left:3394;top:3324;width:10;height:20" coordorigin="3394,3324" coordsize="10,20" path="m3394,3343l3404,3343,3404,3324,3394,3324,3394,3343xe" filled="true" fillcolor="#000000" stroked="false">
                <v:path arrowok="t"/>
                <v:fill type="solid"/>
              </v:shape>
            </v:group>
            <v:group style="position:absolute;left:3394;top:3343;width:10;height:20" coordorigin="3394,3343" coordsize="10,20">
              <v:shape style="position:absolute;left:3394;top:3343;width:10;height:20" coordorigin="3394,3343" coordsize="10,20" path="m3394,3362l3404,3362,3404,3343,3394,3343,3394,3362xe" filled="true" fillcolor="#000000" stroked="false">
                <v:path arrowok="t"/>
                <v:fill type="solid"/>
              </v:shape>
            </v:group>
            <v:group style="position:absolute;left:3394;top:3362;width:10;height:20" coordorigin="3394,3362" coordsize="10,20">
              <v:shape style="position:absolute;left:3394;top:3362;width:10;height:20" coordorigin="3394,3362" coordsize="10,20" path="m3394,3382l3404,3382,3404,3362,3394,3362,3394,3382xe" filled="true" fillcolor="#000000" stroked="false">
                <v:path arrowok="t"/>
                <v:fill type="solid"/>
              </v:shape>
            </v:group>
            <v:group style="position:absolute;left:3394;top:3382;width:10;height:20" coordorigin="3394,3382" coordsize="10,20">
              <v:shape style="position:absolute;left:3394;top:3382;width:10;height:20" coordorigin="3394,3382" coordsize="10,20" path="m3394,3401l3404,3401,3404,3382,3394,3382,3394,3401xe" filled="true" fillcolor="#000000" stroked="false">
                <v:path arrowok="t"/>
                <v:fill type="solid"/>
              </v:shape>
            </v:group>
            <v:group style="position:absolute;left:3394;top:3401;width:10;height:20" coordorigin="3394,3401" coordsize="10,20">
              <v:shape style="position:absolute;left:3394;top:3401;width:10;height:20" coordorigin="3394,3401" coordsize="10,20" path="m3394,3420l3404,3420,3404,3401,3394,3401,3394,3420xe" filled="true" fillcolor="#000000" stroked="false">
                <v:path arrowok="t"/>
                <v:fill type="solid"/>
              </v:shape>
            </v:group>
            <v:group style="position:absolute;left:3394;top:3420;width:10;height:20" coordorigin="3394,3420" coordsize="10,20">
              <v:shape style="position:absolute;left:3394;top:3420;width:10;height:20" coordorigin="3394,3420" coordsize="10,20" path="m3394,3439l3404,3439,3404,3420,3394,3420,3394,3439xe" filled="true" fillcolor="#000000" stroked="false">
                <v:path arrowok="t"/>
                <v:fill type="solid"/>
              </v:shape>
            </v:group>
            <v:group style="position:absolute;left:4527;top:2690;width:10;height:20" coordorigin="4527,2690" coordsize="10,20">
              <v:shape style="position:absolute;left:4527;top:2690;width:10;height:20" coordorigin="4527,2690" coordsize="10,20" path="m4527,2710l4537,2710,4537,2690,4527,2690,4527,2710xe" filled="true" fillcolor="#000000" stroked="false">
                <v:path arrowok="t"/>
                <v:fill type="solid"/>
              </v:shape>
            </v:group>
            <v:group style="position:absolute;left:4527;top:2710;width:10;height:20" coordorigin="4527,2710" coordsize="10,20">
              <v:shape style="position:absolute;left:4527;top:2710;width:10;height:20" coordorigin="4527,2710" coordsize="10,20" path="m4527,2729l4537,2729,4537,2710,4527,2710,4527,2729xe" filled="true" fillcolor="#000000" stroked="false">
                <v:path arrowok="t"/>
                <v:fill type="solid"/>
              </v:shape>
            </v:group>
            <v:group style="position:absolute;left:4527;top:2729;width:10;height:20" coordorigin="4527,2729" coordsize="10,20">
              <v:shape style="position:absolute;left:4527;top:2729;width:10;height:20" coordorigin="4527,2729" coordsize="10,20" path="m4527,2748l4537,2748,4537,2729,4527,2729,4527,2748xe" filled="true" fillcolor="#000000" stroked="false">
                <v:path arrowok="t"/>
                <v:fill type="solid"/>
              </v:shape>
            </v:group>
            <v:group style="position:absolute;left:4527;top:2748;width:10;height:20" coordorigin="4527,2748" coordsize="10,20">
              <v:shape style="position:absolute;left:4527;top:2748;width:10;height:20" coordorigin="4527,2748" coordsize="10,20" path="m4527,2767l4537,2767,4537,2748,4527,2748,4527,2767xe" filled="true" fillcolor="#000000" stroked="false">
                <v:path arrowok="t"/>
                <v:fill type="solid"/>
              </v:shape>
            </v:group>
            <v:group style="position:absolute;left:4527;top:2767;width:10;height:20" coordorigin="4527,2767" coordsize="10,20">
              <v:shape style="position:absolute;left:4527;top:2767;width:10;height:20" coordorigin="4527,2767" coordsize="10,20" path="m4527,2786l4537,2786,4537,2767,4527,2767,4527,2786xe" filled="true" fillcolor="#000000" stroked="false">
                <v:path arrowok="t"/>
                <v:fill type="solid"/>
              </v:shape>
            </v:group>
            <v:group style="position:absolute;left:4527;top:2786;width:10;height:20" coordorigin="4527,2786" coordsize="10,20">
              <v:shape style="position:absolute;left:4527;top:2786;width:10;height:20" coordorigin="4527,2786" coordsize="10,20" path="m4527,2806l4537,2806,4537,2786,4527,2786,4527,2806xe" filled="true" fillcolor="#000000" stroked="false">
                <v:path arrowok="t"/>
                <v:fill type="solid"/>
              </v:shape>
            </v:group>
            <v:group style="position:absolute;left:4527;top:2806;width:10;height:20" coordorigin="4527,2806" coordsize="10,20">
              <v:shape style="position:absolute;left:4527;top:2806;width:10;height:20" coordorigin="4527,2806" coordsize="10,20" path="m4527,2825l4537,2825,4537,2806,4527,2806,4527,2825xe" filled="true" fillcolor="#000000" stroked="false">
                <v:path arrowok="t"/>
                <v:fill type="solid"/>
              </v:shape>
            </v:group>
            <v:group style="position:absolute;left:4527;top:2825;width:10;height:20" coordorigin="4527,2825" coordsize="10,20">
              <v:shape style="position:absolute;left:4527;top:2825;width:10;height:20" coordorigin="4527,2825" coordsize="10,20" path="m4527,2844l4537,2844,4537,2825,4527,2825,4527,2844xe" filled="true" fillcolor="#000000" stroked="false">
                <v:path arrowok="t"/>
                <v:fill type="solid"/>
              </v:shape>
            </v:group>
            <v:group style="position:absolute;left:4527;top:2844;width:10;height:20" coordorigin="4527,2844" coordsize="10,20">
              <v:shape style="position:absolute;left:4527;top:2844;width:10;height:20" coordorigin="4527,2844" coordsize="10,20" path="m4527,2863l4537,2863,4537,2844,4527,2844,4527,2863xe" filled="true" fillcolor="#000000" stroked="false">
                <v:path arrowok="t"/>
                <v:fill type="solid"/>
              </v:shape>
            </v:group>
            <v:group style="position:absolute;left:4527;top:2863;width:10;height:20" coordorigin="4527,2863" coordsize="10,20">
              <v:shape style="position:absolute;left:4527;top:2863;width:10;height:20" coordorigin="4527,2863" coordsize="10,20" path="m4527,2882l4537,2882,4537,2863,4527,2863,4527,2882xe" filled="true" fillcolor="#000000" stroked="false">
                <v:path arrowok="t"/>
                <v:fill type="solid"/>
              </v:shape>
            </v:group>
            <v:group style="position:absolute;left:4527;top:2882;width:10;height:20" coordorigin="4527,2882" coordsize="10,20">
              <v:shape style="position:absolute;left:4527;top:2882;width:10;height:20" coordorigin="4527,2882" coordsize="10,20" path="m4527,2902l4537,2902,4537,2882,4527,2882,4527,2902xe" filled="true" fillcolor="#000000" stroked="false">
                <v:path arrowok="t"/>
                <v:fill type="solid"/>
              </v:shape>
            </v:group>
            <v:group style="position:absolute;left:4527;top:2902;width:10;height:20" coordorigin="4527,2902" coordsize="10,20">
              <v:shape style="position:absolute;left:4527;top:2902;width:10;height:20" coordorigin="4527,2902" coordsize="10,20" path="m4527,2921l4537,2921,4537,2902,4527,2902,4527,2921xe" filled="true" fillcolor="#000000" stroked="false">
                <v:path arrowok="t"/>
                <v:fill type="solid"/>
              </v:shape>
            </v:group>
            <v:group style="position:absolute;left:4527;top:2921;width:10;height:20" coordorigin="4527,2921" coordsize="10,20">
              <v:shape style="position:absolute;left:4527;top:2921;width:10;height:20" coordorigin="4527,2921" coordsize="10,20" path="m4527,2940l4537,2940,4537,2921,4527,2921,4527,2940xe" filled="true" fillcolor="#000000" stroked="false">
                <v:path arrowok="t"/>
                <v:fill type="solid"/>
              </v:shape>
            </v:group>
            <v:group style="position:absolute;left:4527;top:2940;width:10;height:20" coordorigin="4527,2940" coordsize="10,20">
              <v:shape style="position:absolute;left:4527;top:2940;width:10;height:20" coordorigin="4527,2940" coordsize="10,20" path="m4527,2959l4537,2959,4537,2940,4527,2940,4527,2959xe" filled="true" fillcolor="#000000" stroked="false">
                <v:path arrowok="t"/>
                <v:fill type="solid"/>
              </v:shape>
            </v:group>
            <v:group style="position:absolute;left:4527;top:2959;width:10;height:20" coordorigin="4527,2959" coordsize="10,20">
              <v:shape style="position:absolute;left:4527;top:2959;width:10;height:20" coordorigin="4527,2959" coordsize="10,20" path="m4527,2978l4537,2978,4537,2959,4527,2959,4527,2978xe" filled="true" fillcolor="#000000" stroked="false">
                <v:path arrowok="t"/>
                <v:fill type="solid"/>
              </v:shape>
            </v:group>
            <v:group style="position:absolute;left:4527;top:2978;width:10;height:20" coordorigin="4527,2978" coordsize="10,20">
              <v:shape style="position:absolute;left:4527;top:2978;width:10;height:20" coordorigin="4527,2978" coordsize="10,20" path="m4527,2998l4537,2998,4537,2978,4527,2978,4527,2998xe" filled="true" fillcolor="#000000" stroked="false">
                <v:path arrowok="t"/>
                <v:fill type="solid"/>
              </v:shape>
            </v:group>
            <v:group style="position:absolute;left:4527;top:2998;width:10;height:20" coordorigin="4527,2998" coordsize="10,20">
              <v:shape style="position:absolute;left:4527;top:2998;width:10;height:20" coordorigin="4527,2998" coordsize="10,20" path="m4527,3017l4537,3017,4537,2998,4527,2998,4527,3017xe" filled="true" fillcolor="#000000" stroked="false">
                <v:path arrowok="t"/>
                <v:fill type="solid"/>
              </v:shape>
            </v:group>
            <v:group style="position:absolute;left:4527;top:3017;width:10;height:20" coordorigin="4527,3017" coordsize="10,20">
              <v:shape style="position:absolute;left:4527;top:3017;width:10;height:20" coordorigin="4527,3017" coordsize="10,20" path="m4527,3036l4537,3036,4537,3017,4527,3017,4527,3036xe" filled="true" fillcolor="#000000" stroked="false">
                <v:path arrowok="t"/>
                <v:fill type="solid"/>
              </v:shape>
            </v:group>
            <v:group style="position:absolute;left:4527;top:3036;width:10;height:20" coordorigin="4527,3036" coordsize="10,20">
              <v:shape style="position:absolute;left:4527;top:3036;width:10;height:20" coordorigin="4527,3036" coordsize="10,20" path="m4527,3055l4537,3055,4537,3036,4527,3036,4527,3055xe" filled="true" fillcolor="#000000" stroked="false">
                <v:path arrowok="t"/>
                <v:fill type="solid"/>
              </v:shape>
            </v:group>
            <v:group style="position:absolute;left:4527;top:3055;width:10;height:20" coordorigin="4527,3055" coordsize="10,20">
              <v:shape style="position:absolute;left:4527;top:3055;width:10;height:20" coordorigin="4527,3055" coordsize="10,20" path="m4527,3074l4537,3074,4537,3055,4527,3055,4527,3074xe" filled="true" fillcolor="#000000" stroked="false">
                <v:path arrowok="t"/>
                <v:fill type="solid"/>
              </v:shape>
            </v:group>
            <v:group style="position:absolute;left:4527;top:3074;width:10;height:20" coordorigin="4527,3074" coordsize="10,20">
              <v:shape style="position:absolute;left:4527;top:3074;width:10;height:20" coordorigin="4527,3074" coordsize="10,20" path="m4527,3094l4537,3094,4537,3074,4527,3074,4527,3094xe" filled="true" fillcolor="#000000" stroked="false">
                <v:path arrowok="t"/>
                <v:fill type="solid"/>
              </v:shape>
            </v:group>
            <v:group style="position:absolute;left:4527;top:3094;width:10;height:20" coordorigin="4527,3094" coordsize="10,20">
              <v:shape style="position:absolute;left:4527;top:3094;width:10;height:20" coordorigin="4527,3094" coordsize="10,20" path="m4527,3113l4537,3113,4537,3094,4527,3094,4527,3113xe" filled="true" fillcolor="#000000" stroked="false">
                <v:path arrowok="t"/>
                <v:fill type="solid"/>
              </v:shape>
            </v:group>
            <v:group style="position:absolute;left:4527;top:3113;width:10;height:20" coordorigin="4527,3113" coordsize="10,20">
              <v:shape style="position:absolute;left:4527;top:3113;width:10;height:20" coordorigin="4527,3113" coordsize="10,20" path="m4527,3132l4537,3132,4537,3113,4527,3113,4527,3132xe" filled="true" fillcolor="#000000" stroked="false">
                <v:path arrowok="t"/>
                <v:fill type="solid"/>
              </v:shape>
            </v:group>
            <v:group style="position:absolute;left:4527;top:3132;width:10;height:20" coordorigin="4527,3132" coordsize="10,20">
              <v:shape style="position:absolute;left:4527;top:3132;width:10;height:20" coordorigin="4527,3132" coordsize="10,20" path="m4527,3151l4537,3151,4537,3132,4527,3132,4527,3151xe" filled="true" fillcolor="#000000" stroked="false">
                <v:path arrowok="t"/>
                <v:fill type="solid"/>
              </v:shape>
            </v:group>
            <v:group style="position:absolute;left:4527;top:3151;width:10;height:20" coordorigin="4527,3151" coordsize="10,20">
              <v:shape style="position:absolute;left:4527;top:3151;width:10;height:20" coordorigin="4527,3151" coordsize="10,20" path="m4527,3170l4537,3170,4537,3151,4527,3151,4527,3170xe" filled="true" fillcolor="#000000" stroked="false">
                <v:path arrowok="t"/>
                <v:fill type="solid"/>
              </v:shape>
            </v:group>
            <v:group style="position:absolute;left:4527;top:3170;width:10;height:20" coordorigin="4527,3170" coordsize="10,20">
              <v:shape style="position:absolute;left:4527;top:3170;width:10;height:20" coordorigin="4527,3170" coordsize="10,20" path="m4527,3190l4537,3190,4537,3170,4527,3170,4527,3190xe" filled="true" fillcolor="#000000" stroked="false">
                <v:path arrowok="t"/>
                <v:fill type="solid"/>
              </v:shape>
            </v:group>
            <v:group style="position:absolute;left:4527;top:3190;width:10;height:20" coordorigin="4527,3190" coordsize="10,20">
              <v:shape style="position:absolute;left:4527;top:3190;width:10;height:20" coordorigin="4527,3190" coordsize="10,20" path="m4527,3209l4537,3209,4537,3190,4527,3190,4527,3209xe" filled="true" fillcolor="#000000" stroked="false">
                <v:path arrowok="t"/>
                <v:fill type="solid"/>
              </v:shape>
            </v:group>
            <v:group style="position:absolute;left:4527;top:3209;width:10;height:20" coordorigin="4527,3209" coordsize="10,20">
              <v:shape style="position:absolute;left:4527;top:3209;width:10;height:20" coordorigin="4527,3209" coordsize="10,20" path="m4527,3228l4537,3228,4537,3209,4527,3209,4527,3228xe" filled="true" fillcolor="#000000" stroked="false">
                <v:path arrowok="t"/>
                <v:fill type="solid"/>
              </v:shape>
            </v:group>
            <v:group style="position:absolute;left:4527;top:3228;width:10;height:20" coordorigin="4527,3228" coordsize="10,20">
              <v:shape style="position:absolute;left:4527;top:3228;width:10;height:20" coordorigin="4527,3228" coordsize="10,20" path="m4527,3247l4537,3247,4537,3228,4527,3228,4527,3247xe" filled="true" fillcolor="#000000" stroked="false">
                <v:path arrowok="t"/>
                <v:fill type="solid"/>
              </v:shape>
            </v:group>
            <v:group style="position:absolute;left:4527;top:3247;width:10;height:20" coordorigin="4527,3247" coordsize="10,20">
              <v:shape style="position:absolute;left:4527;top:3247;width:10;height:20" coordorigin="4527,3247" coordsize="10,20" path="m4527,3266l4537,3266,4537,3247,4527,3247,4527,3266xe" filled="true" fillcolor="#000000" stroked="false">
                <v:path arrowok="t"/>
                <v:fill type="solid"/>
              </v:shape>
            </v:group>
            <v:group style="position:absolute;left:4527;top:3266;width:10;height:20" coordorigin="4527,3266" coordsize="10,20">
              <v:shape style="position:absolute;left:4527;top:3266;width:10;height:20" coordorigin="4527,3266" coordsize="10,20" path="m4527,3286l4537,3286,4537,3266,4527,3266,4527,3286xe" filled="true" fillcolor="#000000" stroked="false">
                <v:path arrowok="t"/>
                <v:fill type="solid"/>
              </v:shape>
            </v:group>
            <v:group style="position:absolute;left:4527;top:3286;width:10;height:20" coordorigin="4527,3286" coordsize="10,20">
              <v:shape style="position:absolute;left:4527;top:3286;width:10;height:20" coordorigin="4527,3286" coordsize="10,20" path="m4527,3305l4537,3305,4537,3286,4527,3286,4527,3305xe" filled="true" fillcolor="#000000" stroked="false">
                <v:path arrowok="t"/>
                <v:fill type="solid"/>
              </v:shape>
            </v:group>
            <v:group style="position:absolute;left:4527;top:3305;width:10;height:20" coordorigin="4527,3305" coordsize="10,20">
              <v:shape style="position:absolute;left:4527;top:3305;width:10;height:20" coordorigin="4527,3305" coordsize="10,20" path="m4527,3324l4537,3324,4537,3305,4527,3305,4527,3324xe" filled="true" fillcolor="#000000" stroked="false">
                <v:path arrowok="t"/>
                <v:fill type="solid"/>
              </v:shape>
            </v:group>
            <v:group style="position:absolute;left:4527;top:3324;width:10;height:20" coordorigin="4527,3324" coordsize="10,20">
              <v:shape style="position:absolute;left:4527;top:3324;width:10;height:20" coordorigin="4527,3324" coordsize="10,20" path="m4527,3343l4537,3343,4537,3324,4527,3324,4527,3343xe" filled="true" fillcolor="#000000" stroked="false">
                <v:path arrowok="t"/>
                <v:fill type="solid"/>
              </v:shape>
            </v:group>
            <v:group style="position:absolute;left:4527;top:3343;width:10;height:20" coordorigin="4527,3343" coordsize="10,20">
              <v:shape style="position:absolute;left:4527;top:3343;width:10;height:20" coordorigin="4527,3343" coordsize="10,20" path="m4527,3362l4537,3362,4537,3343,4527,3343,4527,3362xe" filled="true" fillcolor="#000000" stroked="false">
                <v:path arrowok="t"/>
                <v:fill type="solid"/>
              </v:shape>
            </v:group>
            <v:group style="position:absolute;left:4527;top:3362;width:10;height:20" coordorigin="4527,3362" coordsize="10,20">
              <v:shape style="position:absolute;left:4527;top:3362;width:10;height:20" coordorigin="4527,3362" coordsize="10,20" path="m4527,3382l4537,3382,4537,3362,4527,3362,4527,3382xe" filled="true" fillcolor="#000000" stroked="false">
                <v:path arrowok="t"/>
                <v:fill type="solid"/>
              </v:shape>
            </v:group>
            <v:group style="position:absolute;left:4527;top:3382;width:10;height:20" coordorigin="4527,3382" coordsize="10,20">
              <v:shape style="position:absolute;left:4527;top:3382;width:10;height:20" coordorigin="4527,3382" coordsize="10,20" path="m4527,3401l4537,3401,4537,3382,4527,3382,4527,3401xe" filled="true" fillcolor="#000000" stroked="false">
                <v:path arrowok="t"/>
                <v:fill type="solid"/>
              </v:shape>
            </v:group>
            <v:group style="position:absolute;left:4527;top:3401;width:10;height:20" coordorigin="4527,3401" coordsize="10,20">
              <v:shape style="position:absolute;left:4527;top:3401;width:10;height:20" coordorigin="4527,3401" coordsize="10,20" path="m4527,3420l4537,3420,4537,3401,4527,3401,4527,3420xe" filled="true" fillcolor="#000000" stroked="false">
                <v:path arrowok="t"/>
                <v:fill type="solid"/>
              </v:shape>
            </v:group>
            <v:group style="position:absolute;left:4527;top:3420;width:10;height:20" coordorigin="4527,3420" coordsize="10,20">
              <v:shape style="position:absolute;left:4527;top:3420;width:10;height:20" coordorigin="4527,3420" coordsize="10,20" path="m4527,3439l4537,3439,4537,3420,4527,3420,4527,3439xe" filled="true" fillcolor="#000000" stroked="false">
                <v:path arrowok="t"/>
                <v:fill type="solid"/>
              </v:shape>
            </v:group>
            <v:group style="position:absolute;left:5154;top:2690;width:10;height:20" coordorigin="5154,2690" coordsize="10,20">
              <v:shape style="position:absolute;left:5154;top:2690;width:10;height:20" coordorigin="5154,2690" coordsize="10,20" path="m5154,2710l5163,2710,5163,2690,5154,2690,5154,2710xe" filled="true" fillcolor="#000000" stroked="false">
                <v:path arrowok="t"/>
                <v:fill type="solid"/>
              </v:shape>
            </v:group>
            <v:group style="position:absolute;left:5154;top:2710;width:10;height:20" coordorigin="5154,2710" coordsize="10,20">
              <v:shape style="position:absolute;left:5154;top:2710;width:10;height:20" coordorigin="5154,2710" coordsize="10,20" path="m5154,2729l5163,2729,5163,2710,5154,2710,5154,2729xe" filled="true" fillcolor="#000000" stroked="false">
                <v:path arrowok="t"/>
                <v:fill type="solid"/>
              </v:shape>
            </v:group>
            <v:group style="position:absolute;left:5154;top:2729;width:10;height:20" coordorigin="5154,2729" coordsize="10,20">
              <v:shape style="position:absolute;left:5154;top:2729;width:10;height:20" coordorigin="5154,2729" coordsize="10,20" path="m5154,2748l5163,2748,5163,2729,5154,2729,5154,2748xe" filled="true" fillcolor="#000000" stroked="false">
                <v:path arrowok="t"/>
                <v:fill type="solid"/>
              </v:shape>
            </v:group>
            <v:group style="position:absolute;left:5154;top:2748;width:10;height:20" coordorigin="5154,2748" coordsize="10,20">
              <v:shape style="position:absolute;left:5154;top:2748;width:10;height:20" coordorigin="5154,2748" coordsize="10,20" path="m5154,2767l5163,2767,5163,2748,5154,2748,5154,2767xe" filled="true" fillcolor="#000000" stroked="false">
                <v:path arrowok="t"/>
                <v:fill type="solid"/>
              </v:shape>
            </v:group>
            <v:group style="position:absolute;left:5154;top:2767;width:10;height:20" coordorigin="5154,2767" coordsize="10,20">
              <v:shape style="position:absolute;left:5154;top:2767;width:10;height:20" coordorigin="5154,2767" coordsize="10,20" path="m5154,2786l5163,2786,5163,2767,5154,2767,5154,2786xe" filled="true" fillcolor="#000000" stroked="false">
                <v:path arrowok="t"/>
                <v:fill type="solid"/>
              </v:shape>
            </v:group>
            <v:group style="position:absolute;left:5154;top:2786;width:10;height:20" coordorigin="5154,2786" coordsize="10,20">
              <v:shape style="position:absolute;left:5154;top:2786;width:10;height:20" coordorigin="5154,2786" coordsize="10,20" path="m5154,2806l5163,2806,5163,2786,5154,2786,5154,2806xe" filled="true" fillcolor="#000000" stroked="false">
                <v:path arrowok="t"/>
                <v:fill type="solid"/>
              </v:shape>
            </v:group>
            <v:group style="position:absolute;left:5154;top:2806;width:10;height:20" coordorigin="5154,2806" coordsize="10,20">
              <v:shape style="position:absolute;left:5154;top:2806;width:10;height:20" coordorigin="5154,2806" coordsize="10,20" path="m5154,2825l5163,2825,5163,2806,5154,2806,5154,2825xe" filled="true" fillcolor="#000000" stroked="false">
                <v:path arrowok="t"/>
                <v:fill type="solid"/>
              </v:shape>
            </v:group>
            <v:group style="position:absolute;left:5154;top:2825;width:10;height:20" coordorigin="5154,2825" coordsize="10,20">
              <v:shape style="position:absolute;left:5154;top:2825;width:10;height:20" coordorigin="5154,2825" coordsize="10,20" path="m5154,2844l5163,2844,5163,2825,5154,2825,5154,2844xe" filled="true" fillcolor="#000000" stroked="false">
                <v:path arrowok="t"/>
                <v:fill type="solid"/>
              </v:shape>
            </v:group>
            <v:group style="position:absolute;left:5154;top:2844;width:10;height:20" coordorigin="5154,2844" coordsize="10,20">
              <v:shape style="position:absolute;left:5154;top:2844;width:10;height:20" coordorigin="5154,2844" coordsize="10,20" path="m5154,2863l5163,2863,5163,2844,5154,2844,5154,2863xe" filled="true" fillcolor="#000000" stroked="false">
                <v:path arrowok="t"/>
                <v:fill type="solid"/>
              </v:shape>
            </v:group>
            <v:group style="position:absolute;left:5154;top:2863;width:10;height:20" coordorigin="5154,2863" coordsize="10,20">
              <v:shape style="position:absolute;left:5154;top:2863;width:10;height:20" coordorigin="5154,2863" coordsize="10,20" path="m5154,2882l5163,2882,5163,2863,5154,2863,5154,2882xe" filled="true" fillcolor="#000000" stroked="false">
                <v:path arrowok="t"/>
                <v:fill type="solid"/>
              </v:shape>
            </v:group>
            <v:group style="position:absolute;left:5154;top:2882;width:10;height:20" coordorigin="5154,2882" coordsize="10,20">
              <v:shape style="position:absolute;left:5154;top:2882;width:10;height:20" coordorigin="5154,2882" coordsize="10,20" path="m5154,2902l5163,2902,5163,2882,5154,2882,5154,2902xe" filled="true" fillcolor="#000000" stroked="false">
                <v:path arrowok="t"/>
                <v:fill type="solid"/>
              </v:shape>
            </v:group>
            <v:group style="position:absolute;left:5154;top:2902;width:10;height:20" coordorigin="5154,2902" coordsize="10,20">
              <v:shape style="position:absolute;left:5154;top:2902;width:10;height:20" coordorigin="5154,2902" coordsize="10,20" path="m5154,2921l5163,2921,5163,2902,5154,2902,5154,2921xe" filled="true" fillcolor="#000000" stroked="false">
                <v:path arrowok="t"/>
                <v:fill type="solid"/>
              </v:shape>
            </v:group>
            <v:group style="position:absolute;left:5154;top:2921;width:10;height:20" coordorigin="5154,2921" coordsize="10,20">
              <v:shape style="position:absolute;left:5154;top:2921;width:10;height:20" coordorigin="5154,2921" coordsize="10,20" path="m5154,2940l5163,2940,5163,2921,5154,2921,5154,2940xe" filled="true" fillcolor="#000000" stroked="false">
                <v:path arrowok="t"/>
                <v:fill type="solid"/>
              </v:shape>
            </v:group>
            <v:group style="position:absolute;left:5154;top:2940;width:10;height:20" coordorigin="5154,2940" coordsize="10,20">
              <v:shape style="position:absolute;left:5154;top:2940;width:10;height:20" coordorigin="5154,2940" coordsize="10,20" path="m5154,2959l5163,2959,5163,2940,5154,2940,5154,2959xe" filled="true" fillcolor="#000000" stroked="false">
                <v:path arrowok="t"/>
                <v:fill type="solid"/>
              </v:shape>
            </v:group>
            <v:group style="position:absolute;left:5154;top:2959;width:10;height:20" coordorigin="5154,2959" coordsize="10,20">
              <v:shape style="position:absolute;left:5154;top:2959;width:10;height:20" coordorigin="5154,2959" coordsize="10,20" path="m5154,2978l5163,2978,5163,2959,5154,2959,5154,2978xe" filled="true" fillcolor="#000000" stroked="false">
                <v:path arrowok="t"/>
                <v:fill type="solid"/>
              </v:shape>
            </v:group>
            <v:group style="position:absolute;left:5154;top:2978;width:10;height:20" coordorigin="5154,2978" coordsize="10,20">
              <v:shape style="position:absolute;left:5154;top:2978;width:10;height:20" coordorigin="5154,2978" coordsize="10,20" path="m5154,2998l5163,2998,5163,2978,5154,2978,5154,2998xe" filled="true" fillcolor="#000000" stroked="false">
                <v:path arrowok="t"/>
                <v:fill type="solid"/>
              </v:shape>
            </v:group>
            <v:group style="position:absolute;left:5154;top:2998;width:10;height:20" coordorigin="5154,2998" coordsize="10,20">
              <v:shape style="position:absolute;left:5154;top:2998;width:10;height:20" coordorigin="5154,2998" coordsize="10,20" path="m5154,3017l5163,3017,5163,2998,5154,2998,5154,3017xe" filled="true" fillcolor="#000000" stroked="false">
                <v:path arrowok="t"/>
                <v:fill type="solid"/>
              </v:shape>
            </v:group>
            <v:group style="position:absolute;left:5154;top:3017;width:10;height:20" coordorigin="5154,3017" coordsize="10,20">
              <v:shape style="position:absolute;left:5154;top:3017;width:10;height:20" coordorigin="5154,3017" coordsize="10,20" path="m5154,3036l5163,3036,5163,3017,5154,3017,5154,3036xe" filled="true" fillcolor="#000000" stroked="false">
                <v:path arrowok="t"/>
                <v:fill type="solid"/>
              </v:shape>
            </v:group>
            <v:group style="position:absolute;left:5154;top:3036;width:10;height:20" coordorigin="5154,3036" coordsize="10,20">
              <v:shape style="position:absolute;left:5154;top:3036;width:10;height:20" coordorigin="5154,3036" coordsize="10,20" path="m5154,3055l5163,3055,5163,3036,5154,3036,5154,3055xe" filled="true" fillcolor="#000000" stroked="false">
                <v:path arrowok="t"/>
                <v:fill type="solid"/>
              </v:shape>
            </v:group>
            <v:group style="position:absolute;left:5154;top:3055;width:10;height:20" coordorigin="5154,3055" coordsize="10,20">
              <v:shape style="position:absolute;left:5154;top:3055;width:10;height:20" coordorigin="5154,3055" coordsize="10,20" path="m5154,3074l5163,3074,5163,3055,5154,3055,5154,3074xe" filled="true" fillcolor="#000000" stroked="false">
                <v:path arrowok="t"/>
                <v:fill type="solid"/>
              </v:shape>
            </v:group>
            <v:group style="position:absolute;left:5154;top:3074;width:10;height:20" coordorigin="5154,3074" coordsize="10,20">
              <v:shape style="position:absolute;left:5154;top:3074;width:10;height:20" coordorigin="5154,3074" coordsize="10,20" path="m5154,3094l5163,3094,5163,3074,5154,3074,5154,3094xe" filled="true" fillcolor="#000000" stroked="false">
                <v:path arrowok="t"/>
                <v:fill type="solid"/>
              </v:shape>
            </v:group>
            <v:group style="position:absolute;left:5154;top:3094;width:10;height:20" coordorigin="5154,3094" coordsize="10,20">
              <v:shape style="position:absolute;left:5154;top:3094;width:10;height:20" coordorigin="5154,3094" coordsize="10,20" path="m5154,3113l5163,3113,5163,3094,5154,3094,5154,3113xe" filled="true" fillcolor="#000000" stroked="false">
                <v:path arrowok="t"/>
                <v:fill type="solid"/>
              </v:shape>
            </v:group>
            <v:group style="position:absolute;left:5154;top:3113;width:10;height:20" coordorigin="5154,3113" coordsize="10,20">
              <v:shape style="position:absolute;left:5154;top:3113;width:10;height:20" coordorigin="5154,3113" coordsize="10,20" path="m5154,3132l5163,3132,5163,3113,5154,3113,5154,3132xe" filled="true" fillcolor="#000000" stroked="false">
                <v:path arrowok="t"/>
                <v:fill type="solid"/>
              </v:shape>
            </v:group>
            <v:group style="position:absolute;left:5154;top:3132;width:10;height:20" coordorigin="5154,3132" coordsize="10,20">
              <v:shape style="position:absolute;left:5154;top:3132;width:10;height:20" coordorigin="5154,3132" coordsize="10,20" path="m5154,3151l5163,3151,5163,3132,5154,3132,5154,3151xe" filled="true" fillcolor="#000000" stroked="false">
                <v:path arrowok="t"/>
                <v:fill type="solid"/>
              </v:shape>
            </v:group>
            <v:group style="position:absolute;left:5154;top:3151;width:10;height:20" coordorigin="5154,3151" coordsize="10,20">
              <v:shape style="position:absolute;left:5154;top:3151;width:10;height:20" coordorigin="5154,3151" coordsize="10,20" path="m5154,3170l5163,3170,5163,3151,5154,3151,5154,3170xe" filled="true" fillcolor="#000000" stroked="false">
                <v:path arrowok="t"/>
                <v:fill type="solid"/>
              </v:shape>
            </v:group>
            <v:group style="position:absolute;left:5154;top:3170;width:10;height:20" coordorigin="5154,3170" coordsize="10,20">
              <v:shape style="position:absolute;left:5154;top:3170;width:10;height:20" coordorigin="5154,3170" coordsize="10,20" path="m5154,3190l5163,3190,5163,3170,5154,3170,5154,3190xe" filled="true" fillcolor="#000000" stroked="false">
                <v:path arrowok="t"/>
                <v:fill type="solid"/>
              </v:shape>
            </v:group>
            <v:group style="position:absolute;left:5154;top:3190;width:10;height:20" coordorigin="5154,3190" coordsize="10,20">
              <v:shape style="position:absolute;left:5154;top:3190;width:10;height:20" coordorigin="5154,3190" coordsize="10,20" path="m5154,3209l5163,3209,5163,3190,5154,3190,5154,3209xe" filled="true" fillcolor="#000000" stroked="false">
                <v:path arrowok="t"/>
                <v:fill type="solid"/>
              </v:shape>
            </v:group>
            <v:group style="position:absolute;left:5154;top:3209;width:10;height:20" coordorigin="5154,3209" coordsize="10,20">
              <v:shape style="position:absolute;left:5154;top:3209;width:10;height:20" coordorigin="5154,3209" coordsize="10,20" path="m5154,3228l5163,3228,5163,3209,5154,3209,5154,3228xe" filled="true" fillcolor="#000000" stroked="false">
                <v:path arrowok="t"/>
                <v:fill type="solid"/>
              </v:shape>
            </v:group>
            <v:group style="position:absolute;left:5154;top:3228;width:10;height:20" coordorigin="5154,3228" coordsize="10,20">
              <v:shape style="position:absolute;left:5154;top:3228;width:10;height:20" coordorigin="5154,3228" coordsize="10,20" path="m5154,3247l5163,3247,5163,3228,5154,3228,5154,3247xe" filled="true" fillcolor="#000000" stroked="false">
                <v:path arrowok="t"/>
                <v:fill type="solid"/>
              </v:shape>
            </v:group>
            <v:group style="position:absolute;left:5154;top:3247;width:10;height:20" coordorigin="5154,3247" coordsize="10,20">
              <v:shape style="position:absolute;left:5154;top:3247;width:10;height:20" coordorigin="5154,3247" coordsize="10,20" path="m5154,3266l5163,3266,5163,3247,5154,3247,5154,3266xe" filled="true" fillcolor="#000000" stroked="false">
                <v:path arrowok="t"/>
                <v:fill type="solid"/>
              </v:shape>
            </v:group>
            <v:group style="position:absolute;left:5154;top:3266;width:10;height:20" coordorigin="5154,3266" coordsize="10,20">
              <v:shape style="position:absolute;left:5154;top:3266;width:10;height:20" coordorigin="5154,3266" coordsize="10,20" path="m5154,3286l5163,3286,5163,3266,5154,3266,5154,3286xe" filled="true" fillcolor="#000000" stroked="false">
                <v:path arrowok="t"/>
                <v:fill type="solid"/>
              </v:shape>
            </v:group>
            <v:group style="position:absolute;left:5154;top:3286;width:10;height:20" coordorigin="5154,3286" coordsize="10,20">
              <v:shape style="position:absolute;left:5154;top:3286;width:10;height:20" coordorigin="5154,3286" coordsize="10,20" path="m5154,3305l5163,3305,5163,3286,5154,3286,5154,3305xe" filled="true" fillcolor="#000000" stroked="false">
                <v:path arrowok="t"/>
                <v:fill type="solid"/>
              </v:shape>
            </v:group>
            <v:group style="position:absolute;left:5154;top:3305;width:10;height:20" coordorigin="5154,3305" coordsize="10,20">
              <v:shape style="position:absolute;left:5154;top:3305;width:10;height:20" coordorigin="5154,3305" coordsize="10,20" path="m5154,3324l5163,3324,5163,3305,5154,3305,5154,3324xe" filled="true" fillcolor="#000000" stroked="false">
                <v:path arrowok="t"/>
                <v:fill type="solid"/>
              </v:shape>
            </v:group>
            <v:group style="position:absolute;left:5154;top:3324;width:10;height:20" coordorigin="5154,3324" coordsize="10,20">
              <v:shape style="position:absolute;left:5154;top:3324;width:10;height:20" coordorigin="5154,3324" coordsize="10,20" path="m5154,3343l5163,3343,5163,3324,5154,3324,5154,3343xe" filled="true" fillcolor="#000000" stroked="false">
                <v:path arrowok="t"/>
                <v:fill type="solid"/>
              </v:shape>
            </v:group>
            <v:group style="position:absolute;left:5154;top:3343;width:10;height:20" coordorigin="5154,3343" coordsize="10,20">
              <v:shape style="position:absolute;left:5154;top:3343;width:10;height:20" coordorigin="5154,3343" coordsize="10,20" path="m5154,3362l5163,3362,5163,3343,5154,3343,5154,3362xe" filled="true" fillcolor="#000000" stroked="false">
                <v:path arrowok="t"/>
                <v:fill type="solid"/>
              </v:shape>
            </v:group>
            <v:group style="position:absolute;left:5154;top:3362;width:10;height:20" coordorigin="5154,3362" coordsize="10,20">
              <v:shape style="position:absolute;left:5154;top:3362;width:10;height:20" coordorigin="5154,3362" coordsize="10,20" path="m5154,3382l5163,3382,5163,3362,5154,3362,5154,3382xe" filled="true" fillcolor="#000000" stroked="false">
                <v:path arrowok="t"/>
                <v:fill type="solid"/>
              </v:shape>
            </v:group>
            <v:group style="position:absolute;left:5154;top:3382;width:10;height:20" coordorigin="5154,3382" coordsize="10,20">
              <v:shape style="position:absolute;left:5154;top:3382;width:10;height:20" coordorigin="5154,3382" coordsize="10,20" path="m5154,3401l5163,3401,5163,3382,5154,3382,5154,3401xe" filled="true" fillcolor="#000000" stroked="false">
                <v:path arrowok="t"/>
                <v:fill type="solid"/>
              </v:shape>
            </v:group>
            <v:group style="position:absolute;left:5154;top:3401;width:10;height:20" coordorigin="5154,3401" coordsize="10,20">
              <v:shape style="position:absolute;left:5154;top:3401;width:10;height:20" coordorigin="5154,3401" coordsize="10,20" path="m5154,3420l5163,3420,5163,3401,5154,3401,5154,3420xe" filled="true" fillcolor="#000000" stroked="false">
                <v:path arrowok="t"/>
                <v:fill type="solid"/>
              </v:shape>
            </v:group>
            <v:group style="position:absolute;left:5154;top:3420;width:10;height:20" coordorigin="5154,3420" coordsize="10,20">
              <v:shape style="position:absolute;left:5154;top:3420;width:10;height:20" coordorigin="5154,3420" coordsize="10,20" path="m5154,3439l5163,3439,5163,3420,5154,3420,5154,3439xe" filled="true" fillcolor="#000000" stroked="false">
                <v:path arrowok="t"/>
                <v:fill type="solid"/>
              </v:shape>
            </v:group>
            <v:group style="position:absolute;left:6371;top:2690;width:10;height:20" coordorigin="6371,2690" coordsize="10,20">
              <v:shape style="position:absolute;left:6371;top:2690;width:10;height:20" coordorigin="6371,2690" coordsize="10,20" path="m6371,2710l6380,2710,6380,2690,6371,2690,6371,2710xe" filled="true" fillcolor="#000000" stroked="false">
                <v:path arrowok="t"/>
                <v:fill type="solid"/>
              </v:shape>
            </v:group>
            <v:group style="position:absolute;left:6371;top:2710;width:10;height:20" coordorigin="6371,2710" coordsize="10,20">
              <v:shape style="position:absolute;left:6371;top:2710;width:10;height:20" coordorigin="6371,2710" coordsize="10,20" path="m6371,2729l6380,2729,6380,2710,6371,2710,6371,2729xe" filled="true" fillcolor="#000000" stroked="false">
                <v:path arrowok="t"/>
                <v:fill type="solid"/>
              </v:shape>
            </v:group>
            <v:group style="position:absolute;left:6371;top:2729;width:10;height:20" coordorigin="6371,2729" coordsize="10,20">
              <v:shape style="position:absolute;left:6371;top:2729;width:10;height:20" coordorigin="6371,2729" coordsize="10,20" path="m6371,2748l6380,2748,6380,2729,6371,2729,6371,2748xe" filled="true" fillcolor="#000000" stroked="false">
                <v:path arrowok="t"/>
                <v:fill type="solid"/>
              </v:shape>
            </v:group>
            <v:group style="position:absolute;left:6371;top:2748;width:10;height:20" coordorigin="6371,2748" coordsize="10,20">
              <v:shape style="position:absolute;left:6371;top:2748;width:10;height:20" coordorigin="6371,2748" coordsize="10,20" path="m6371,2767l6380,2767,6380,2748,6371,2748,6371,2767xe" filled="true" fillcolor="#000000" stroked="false">
                <v:path arrowok="t"/>
                <v:fill type="solid"/>
              </v:shape>
            </v:group>
            <v:group style="position:absolute;left:6371;top:2767;width:10;height:20" coordorigin="6371,2767" coordsize="10,20">
              <v:shape style="position:absolute;left:6371;top:2767;width:10;height:20" coordorigin="6371,2767" coordsize="10,20" path="m6371,2786l6380,2786,6380,2767,6371,2767,6371,2786xe" filled="true" fillcolor="#000000" stroked="false">
                <v:path arrowok="t"/>
                <v:fill type="solid"/>
              </v:shape>
            </v:group>
            <v:group style="position:absolute;left:6371;top:2786;width:10;height:20" coordorigin="6371,2786" coordsize="10,20">
              <v:shape style="position:absolute;left:6371;top:2786;width:10;height:20" coordorigin="6371,2786" coordsize="10,20" path="m6371,2806l6380,2806,6380,2786,6371,2786,6371,2806xe" filled="true" fillcolor="#000000" stroked="false">
                <v:path arrowok="t"/>
                <v:fill type="solid"/>
              </v:shape>
            </v:group>
            <v:group style="position:absolute;left:6371;top:2806;width:10;height:20" coordorigin="6371,2806" coordsize="10,20">
              <v:shape style="position:absolute;left:6371;top:2806;width:10;height:20" coordorigin="6371,2806" coordsize="10,20" path="m6371,2825l6380,2825,6380,2806,6371,2806,6371,2825xe" filled="true" fillcolor="#000000" stroked="false">
                <v:path arrowok="t"/>
                <v:fill type="solid"/>
              </v:shape>
            </v:group>
            <v:group style="position:absolute;left:6371;top:2825;width:10;height:20" coordorigin="6371,2825" coordsize="10,20">
              <v:shape style="position:absolute;left:6371;top:2825;width:10;height:20" coordorigin="6371,2825" coordsize="10,20" path="m6371,2844l6380,2844,6380,2825,6371,2825,6371,2844xe" filled="true" fillcolor="#000000" stroked="false">
                <v:path arrowok="t"/>
                <v:fill type="solid"/>
              </v:shape>
            </v:group>
            <v:group style="position:absolute;left:6371;top:2844;width:10;height:20" coordorigin="6371,2844" coordsize="10,20">
              <v:shape style="position:absolute;left:6371;top:2844;width:10;height:20" coordorigin="6371,2844" coordsize="10,20" path="m6371,2863l6380,2863,6380,2844,6371,2844,6371,2863xe" filled="true" fillcolor="#000000" stroked="false">
                <v:path arrowok="t"/>
                <v:fill type="solid"/>
              </v:shape>
            </v:group>
            <v:group style="position:absolute;left:6371;top:2863;width:10;height:20" coordorigin="6371,2863" coordsize="10,20">
              <v:shape style="position:absolute;left:6371;top:2863;width:10;height:20" coordorigin="6371,2863" coordsize="10,20" path="m6371,2882l6380,2882,6380,2863,6371,2863,6371,2882xe" filled="true" fillcolor="#000000" stroked="false">
                <v:path arrowok="t"/>
                <v:fill type="solid"/>
              </v:shape>
            </v:group>
            <v:group style="position:absolute;left:6371;top:2882;width:10;height:20" coordorigin="6371,2882" coordsize="10,20">
              <v:shape style="position:absolute;left:6371;top:2882;width:10;height:20" coordorigin="6371,2882" coordsize="10,20" path="m6371,2902l6380,2902,6380,2882,6371,2882,6371,2902xe" filled="true" fillcolor="#000000" stroked="false">
                <v:path arrowok="t"/>
                <v:fill type="solid"/>
              </v:shape>
            </v:group>
            <v:group style="position:absolute;left:6371;top:2902;width:10;height:20" coordorigin="6371,2902" coordsize="10,20">
              <v:shape style="position:absolute;left:6371;top:2902;width:10;height:20" coordorigin="6371,2902" coordsize="10,20" path="m6371,2921l6380,2921,6380,2902,6371,2902,6371,2921xe" filled="true" fillcolor="#000000" stroked="false">
                <v:path arrowok="t"/>
                <v:fill type="solid"/>
              </v:shape>
            </v:group>
            <v:group style="position:absolute;left:6371;top:2921;width:10;height:20" coordorigin="6371,2921" coordsize="10,20">
              <v:shape style="position:absolute;left:6371;top:2921;width:10;height:20" coordorigin="6371,2921" coordsize="10,20" path="m6371,2940l6380,2940,6380,2921,6371,2921,6371,2940xe" filled="true" fillcolor="#000000" stroked="false">
                <v:path arrowok="t"/>
                <v:fill type="solid"/>
              </v:shape>
            </v:group>
            <v:group style="position:absolute;left:6371;top:2940;width:10;height:20" coordorigin="6371,2940" coordsize="10,20">
              <v:shape style="position:absolute;left:6371;top:2940;width:10;height:20" coordorigin="6371,2940" coordsize="10,20" path="m6371,2959l6380,2959,6380,2940,6371,2940,6371,2959xe" filled="true" fillcolor="#000000" stroked="false">
                <v:path arrowok="t"/>
                <v:fill type="solid"/>
              </v:shape>
            </v:group>
            <v:group style="position:absolute;left:6371;top:2959;width:10;height:20" coordorigin="6371,2959" coordsize="10,20">
              <v:shape style="position:absolute;left:6371;top:2959;width:10;height:20" coordorigin="6371,2959" coordsize="10,20" path="m6371,2978l6380,2978,6380,2959,6371,2959,6371,2978xe" filled="true" fillcolor="#000000" stroked="false">
                <v:path arrowok="t"/>
                <v:fill type="solid"/>
              </v:shape>
            </v:group>
            <v:group style="position:absolute;left:6371;top:2978;width:10;height:20" coordorigin="6371,2978" coordsize="10,20">
              <v:shape style="position:absolute;left:6371;top:2978;width:10;height:20" coordorigin="6371,2978" coordsize="10,20" path="m6371,2998l6380,2998,6380,2978,6371,2978,6371,2998xe" filled="true" fillcolor="#000000" stroked="false">
                <v:path arrowok="t"/>
                <v:fill type="solid"/>
              </v:shape>
            </v:group>
            <v:group style="position:absolute;left:6371;top:2998;width:10;height:20" coordorigin="6371,2998" coordsize="10,20">
              <v:shape style="position:absolute;left:6371;top:2998;width:10;height:20" coordorigin="6371,2998" coordsize="10,20" path="m6371,3017l6380,3017,6380,2998,6371,2998,6371,3017xe" filled="true" fillcolor="#000000" stroked="false">
                <v:path arrowok="t"/>
                <v:fill type="solid"/>
              </v:shape>
            </v:group>
            <v:group style="position:absolute;left:6371;top:3017;width:10;height:20" coordorigin="6371,3017" coordsize="10,20">
              <v:shape style="position:absolute;left:6371;top:3017;width:10;height:20" coordorigin="6371,3017" coordsize="10,20" path="m6371,3036l6380,3036,6380,3017,6371,3017,6371,3036xe" filled="true" fillcolor="#000000" stroked="false">
                <v:path arrowok="t"/>
                <v:fill type="solid"/>
              </v:shape>
            </v:group>
            <v:group style="position:absolute;left:6371;top:3036;width:10;height:20" coordorigin="6371,3036" coordsize="10,20">
              <v:shape style="position:absolute;left:6371;top:3036;width:10;height:20" coordorigin="6371,3036" coordsize="10,20" path="m6371,3055l6380,3055,6380,3036,6371,3036,6371,3055xe" filled="true" fillcolor="#000000" stroked="false">
                <v:path arrowok="t"/>
                <v:fill type="solid"/>
              </v:shape>
            </v:group>
            <v:group style="position:absolute;left:6371;top:3055;width:10;height:20" coordorigin="6371,3055" coordsize="10,20">
              <v:shape style="position:absolute;left:6371;top:3055;width:10;height:20" coordorigin="6371,3055" coordsize="10,20" path="m6371,3074l6380,3074,6380,3055,6371,3055,6371,3074xe" filled="true" fillcolor="#000000" stroked="false">
                <v:path arrowok="t"/>
                <v:fill type="solid"/>
              </v:shape>
            </v:group>
            <v:group style="position:absolute;left:6371;top:3074;width:10;height:20" coordorigin="6371,3074" coordsize="10,20">
              <v:shape style="position:absolute;left:6371;top:3074;width:10;height:20" coordorigin="6371,3074" coordsize="10,20" path="m6371,3094l6380,3094,6380,3074,6371,3074,6371,3094xe" filled="true" fillcolor="#000000" stroked="false">
                <v:path arrowok="t"/>
                <v:fill type="solid"/>
              </v:shape>
            </v:group>
            <v:group style="position:absolute;left:6371;top:3094;width:10;height:20" coordorigin="6371,3094" coordsize="10,20">
              <v:shape style="position:absolute;left:6371;top:3094;width:10;height:20" coordorigin="6371,3094" coordsize="10,20" path="m6371,3113l6380,3113,6380,3094,6371,3094,6371,3113xe" filled="true" fillcolor="#000000" stroked="false">
                <v:path arrowok="t"/>
                <v:fill type="solid"/>
              </v:shape>
            </v:group>
            <v:group style="position:absolute;left:6371;top:3113;width:10;height:20" coordorigin="6371,3113" coordsize="10,20">
              <v:shape style="position:absolute;left:6371;top:3113;width:10;height:20" coordorigin="6371,3113" coordsize="10,20" path="m6371,3132l6380,3132,6380,3113,6371,3113,6371,3132xe" filled="true" fillcolor="#000000" stroked="false">
                <v:path arrowok="t"/>
                <v:fill type="solid"/>
              </v:shape>
            </v:group>
            <v:group style="position:absolute;left:6371;top:3132;width:10;height:20" coordorigin="6371,3132" coordsize="10,20">
              <v:shape style="position:absolute;left:6371;top:3132;width:10;height:20" coordorigin="6371,3132" coordsize="10,20" path="m6371,3151l6380,3151,6380,3132,6371,3132,6371,3151xe" filled="true" fillcolor="#000000" stroked="false">
                <v:path arrowok="t"/>
                <v:fill type="solid"/>
              </v:shape>
            </v:group>
            <v:group style="position:absolute;left:6371;top:3151;width:10;height:20" coordorigin="6371,3151" coordsize="10,20">
              <v:shape style="position:absolute;left:6371;top:3151;width:10;height:20" coordorigin="6371,3151" coordsize="10,20" path="m6371,3170l6380,3170,6380,3151,6371,3151,6371,3170xe" filled="true" fillcolor="#000000" stroked="false">
                <v:path arrowok="t"/>
                <v:fill type="solid"/>
              </v:shape>
            </v:group>
            <v:group style="position:absolute;left:6371;top:3170;width:10;height:20" coordorigin="6371,3170" coordsize="10,20">
              <v:shape style="position:absolute;left:6371;top:3170;width:10;height:20" coordorigin="6371,3170" coordsize="10,20" path="m6371,3190l6380,3190,6380,3170,6371,3170,6371,3190xe" filled="true" fillcolor="#000000" stroked="false">
                <v:path arrowok="t"/>
                <v:fill type="solid"/>
              </v:shape>
            </v:group>
            <v:group style="position:absolute;left:6371;top:3190;width:10;height:20" coordorigin="6371,3190" coordsize="10,20">
              <v:shape style="position:absolute;left:6371;top:3190;width:10;height:20" coordorigin="6371,3190" coordsize="10,20" path="m6371,3209l6380,3209,6380,3190,6371,3190,6371,3209xe" filled="true" fillcolor="#000000" stroked="false">
                <v:path arrowok="t"/>
                <v:fill type="solid"/>
              </v:shape>
            </v:group>
            <v:group style="position:absolute;left:6371;top:3209;width:10;height:20" coordorigin="6371,3209" coordsize="10,20">
              <v:shape style="position:absolute;left:6371;top:3209;width:10;height:20" coordorigin="6371,3209" coordsize="10,20" path="m6371,3228l6380,3228,6380,3209,6371,3209,6371,3228xe" filled="true" fillcolor="#000000" stroked="false">
                <v:path arrowok="t"/>
                <v:fill type="solid"/>
              </v:shape>
            </v:group>
            <v:group style="position:absolute;left:6371;top:3228;width:10;height:20" coordorigin="6371,3228" coordsize="10,20">
              <v:shape style="position:absolute;left:6371;top:3228;width:10;height:20" coordorigin="6371,3228" coordsize="10,20" path="m6371,3247l6380,3247,6380,3228,6371,3228,6371,3247xe" filled="true" fillcolor="#000000" stroked="false">
                <v:path arrowok="t"/>
                <v:fill type="solid"/>
              </v:shape>
            </v:group>
            <v:group style="position:absolute;left:6371;top:3247;width:10;height:20" coordorigin="6371,3247" coordsize="10,20">
              <v:shape style="position:absolute;left:6371;top:3247;width:10;height:20" coordorigin="6371,3247" coordsize="10,20" path="m6371,3266l6380,3266,6380,3247,6371,3247,6371,3266xe" filled="true" fillcolor="#000000" stroked="false">
                <v:path arrowok="t"/>
                <v:fill type="solid"/>
              </v:shape>
            </v:group>
            <v:group style="position:absolute;left:6371;top:3266;width:10;height:20" coordorigin="6371,3266" coordsize="10,20">
              <v:shape style="position:absolute;left:6371;top:3266;width:10;height:20" coordorigin="6371,3266" coordsize="10,20" path="m6371,3286l6380,3286,6380,3266,6371,3266,6371,3286xe" filled="true" fillcolor="#000000" stroked="false">
                <v:path arrowok="t"/>
                <v:fill type="solid"/>
              </v:shape>
            </v:group>
            <v:group style="position:absolute;left:6371;top:3286;width:10;height:20" coordorigin="6371,3286" coordsize="10,20">
              <v:shape style="position:absolute;left:6371;top:3286;width:10;height:20" coordorigin="6371,3286" coordsize="10,20" path="m6371,3305l6380,3305,6380,3286,6371,3286,6371,3305xe" filled="true" fillcolor="#000000" stroked="false">
                <v:path arrowok="t"/>
                <v:fill type="solid"/>
              </v:shape>
            </v:group>
            <v:group style="position:absolute;left:6371;top:3305;width:10;height:20" coordorigin="6371,3305" coordsize="10,20">
              <v:shape style="position:absolute;left:6371;top:3305;width:10;height:20" coordorigin="6371,3305" coordsize="10,20" path="m6371,3324l6380,3324,6380,3305,6371,3305,6371,3324xe" filled="true" fillcolor="#000000" stroked="false">
                <v:path arrowok="t"/>
                <v:fill type="solid"/>
              </v:shape>
            </v:group>
            <v:group style="position:absolute;left:6371;top:3324;width:10;height:20" coordorigin="6371,3324" coordsize="10,20">
              <v:shape style="position:absolute;left:6371;top:3324;width:10;height:20" coordorigin="6371,3324" coordsize="10,20" path="m6371,3343l6380,3343,6380,3324,6371,3324,6371,3343xe" filled="true" fillcolor="#000000" stroked="false">
                <v:path arrowok="t"/>
                <v:fill type="solid"/>
              </v:shape>
            </v:group>
            <v:group style="position:absolute;left:6371;top:3343;width:10;height:20" coordorigin="6371,3343" coordsize="10,20">
              <v:shape style="position:absolute;left:6371;top:3343;width:10;height:20" coordorigin="6371,3343" coordsize="10,20" path="m6371,3362l6380,3362,6380,3343,6371,3343,6371,3362xe" filled="true" fillcolor="#000000" stroked="false">
                <v:path arrowok="t"/>
                <v:fill type="solid"/>
              </v:shape>
            </v:group>
            <v:group style="position:absolute;left:6371;top:3362;width:10;height:20" coordorigin="6371,3362" coordsize="10,20">
              <v:shape style="position:absolute;left:6371;top:3362;width:10;height:20" coordorigin="6371,3362" coordsize="10,20" path="m6371,3382l6380,3382,6380,3362,6371,3362,6371,3382xe" filled="true" fillcolor="#000000" stroked="false">
                <v:path arrowok="t"/>
                <v:fill type="solid"/>
              </v:shape>
            </v:group>
            <v:group style="position:absolute;left:6371;top:3382;width:10;height:20" coordorigin="6371,3382" coordsize="10,20">
              <v:shape style="position:absolute;left:6371;top:3382;width:10;height:20" coordorigin="6371,3382" coordsize="10,20" path="m6371,3401l6380,3401,6380,3382,6371,3382,6371,3401xe" filled="true" fillcolor="#000000" stroked="false">
                <v:path arrowok="t"/>
                <v:fill type="solid"/>
              </v:shape>
            </v:group>
            <v:group style="position:absolute;left:6371;top:3401;width:10;height:20" coordorigin="6371,3401" coordsize="10,20">
              <v:shape style="position:absolute;left:6371;top:3401;width:10;height:20" coordorigin="6371,3401" coordsize="10,20" path="m6371,3420l6380,3420,6380,3401,6371,3401,6371,3420xe" filled="true" fillcolor="#000000" stroked="false">
                <v:path arrowok="t"/>
                <v:fill type="solid"/>
              </v:shape>
            </v:group>
            <v:group style="position:absolute;left:6371;top:3420;width:10;height:20" coordorigin="6371,3420" coordsize="10,20">
              <v:shape style="position:absolute;left:6371;top:3420;width:10;height:20" coordorigin="6371,3420" coordsize="10,20" path="m6371,3439l6380,3439,6380,3420,6371,3420,6371,3439xe" filled="true" fillcolor="#000000" stroked="false">
                <v:path arrowok="t"/>
                <v:fill type="solid"/>
              </v:shape>
            </v:group>
            <v:group style="position:absolute;left:7038;top:2690;width:10;height:20" coordorigin="7038,2690" coordsize="10,20">
              <v:shape style="position:absolute;left:7038;top:2690;width:10;height:20" coordorigin="7038,2690" coordsize="10,20" path="m7038,2710l7048,2710,7048,2690,7038,2690,7038,2710xe" filled="true" fillcolor="#000000" stroked="false">
                <v:path arrowok="t"/>
                <v:fill type="solid"/>
              </v:shape>
            </v:group>
            <v:group style="position:absolute;left:7038;top:2710;width:10;height:20" coordorigin="7038,2710" coordsize="10,20">
              <v:shape style="position:absolute;left:7038;top:2710;width:10;height:20" coordorigin="7038,2710" coordsize="10,20" path="m7038,2729l7048,2729,7048,2710,7038,2710,7038,2729xe" filled="true" fillcolor="#000000" stroked="false">
                <v:path arrowok="t"/>
                <v:fill type="solid"/>
              </v:shape>
            </v:group>
            <v:group style="position:absolute;left:7038;top:2729;width:10;height:20" coordorigin="7038,2729" coordsize="10,20">
              <v:shape style="position:absolute;left:7038;top:2729;width:10;height:20" coordorigin="7038,2729" coordsize="10,20" path="m7038,2748l7048,2748,7048,2729,7038,2729,7038,2748xe" filled="true" fillcolor="#000000" stroked="false">
                <v:path arrowok="t"/>
                <v:fill type="solid"/>
              </v:shape>
            </v:group>
            <v:group style="position:absolute;left:7038;top:2748;width:10;height:20" coordorigin="7038,2748" coordsize="10,20">
              <v:shape style="position:absolute;left:7038;top:2748;width:10;height:20" coordorigin="7038,2748" coordsize="10,20" path="m7038,2767l7048,2767,7048,2748,7038,2748,7038,2767xe" filled="true" fillcolor="#000000" stroked="false">
                <v:path arrowok="t"/>
                <v:fill type="solid"/>
              </v:shape>
            </v:group>
            <v:group style="position:absolute;left:7038;top:2767;width:10;height:20" coordorigin="7038,2767" coordsize="10,20">
              <v:shape style="position:absolute;left:7038;top:2767;width:10;height:20" coordorigin="7038,2767" coordsize="10,20" path="m7038,2786l7048,2786,7048,2767,7038,2767,7038,2786xe" filled="true" fillcolor="#000000" stroked="false">
                <v:path arrowok="t"/>
                <v:fill type="solid"/>
              </v:shape>
            </v:group>
            <v:group style="position:absolute;left:7038;top:2786;width:10;height:20" coordorigin="7038,2786" coordsize="10,20">
              <v:shape style="position:absolute;left:7038;top:2786;width:10;height:20" coordorigin="7038,2786" coordsize="10,20" path="m7038,2806l7048,2806,7048,2786,7038,2786,7038,2806xe" filled="true" fillcolor="#000000" stroked="false">
                <v:path arrowok="t"/>
                <v:fill type="solid"/>
              </v:shape>
            </v:group>
            <v:group style="position:absolute;left:7038;top:2806;width:10;height:20" coordorigin="7038,2806" coordsize="10,20">
              <v:shape style="position:absolute;left:7038;top:2806;width:10;height:20" coordorigin="7038,2806" coordsize="10,20" path="m7038,2825l7048,2825,7048,2806,7038,2806,7038,2825xe" filled="true" fillcolor="#000000" stroked="false">
                <v:path arrowok="t"/>
                <v:fill type="solid"/>
              </v:shape>
            </v:group>
            <v:group style="position:absolute;left:7038;top:2825;width:10;height:20" coordorigin="7038,2825" coordsize="10,20">
              <v:shape style="position:absolute;left:7038;top:2825;width:10;height:20" coordorigin="7038,2825" coordsize="10,20" path="m7038,2844l7048,2844,7048,2825,7038,2825,7038,2844xe" filled="true" fillcolor="#000000" stroked="false">
                <v:path arrowok="t"/>
                <v:fill type="solid"/>
              </v:shape>
            </v:group>
            <v:group style="position:absolute;left:7038;top:2844;width:10;height:20" coordorigin="7038,2844" coordsize="10,20">
              <v:shape style="position:absolute;left:7038;top:2844;width:10;height:20" coordorigin="7038,2844" coordsize="10,20" path="m7038,2863l7048,2863,7048,2844,7038,2844,7038,2863xe" filled="true" fillcolor="#000000" stroked="false">
                <v:path arrowok="t"/>
                <v:fill type="solid"/>
              </v:shape>
            </v:group>
            <v:group style="position:absolute;left:7038;top:2863;width:10;height:20" coordorigin="7038,2863" coordsize="10,20">
              <v:shape style="position:absolute;left:7038;top:2863;width:10;height:20" coordorigin="7038,2863" coordsize="10,20" path="m7038,2882l7048,2882,7048,2863,7038,2863,7038,2882xe" filled="true" fillcolor="#000000" stroked="false">
                <v:path arrowok="t"/>
                <v:fill type="solid"/>
              </v:shape>
            </v:group>
            <v:group style="position:absolute;left:7038;top:2882;width:10;height:20" coordorigin="7038,2882" coordsize="10,20">
              <v:shape style="position:absolute;left:7038;top:2882;width:10;height:20" coordorigin="7038,2882" coordsize="10,20" path="m7038,2902l7048,2902,7048,2882,7038,2882,7038,2902xe" filled="true" fillcolor="#000000" stroked="false">
                <v:path arrowok="t"/>
                <v:fill type="solid"/>
              </v:shape>
            </v:group>
            <v:group style="position:absolute;left:7038;top:2902;width:10;height:20" coordorigin="7038,2902" coordsize="10,20">
              <v:shape style="position:absolute;left:7038;top:2902;width:10;height:20" coordorigin="7038,2902" coordsize="10,20" path="m7038,2921l7048,2921,7048,2902,7038,2902,7038,2921xe" filled="true" fillcolor="#000000" stroked="false">
                <v:path arrowok="t"/>
                <v:fill type="solid"/>
              </v:shape>
            </v:group>
            <v:group style="position:absolute;left:7038;top:2921;width:10;height:20" coordorigin="7038,2921" coordsize="10,20">
              <v:shape style="position:absolute;left:7038;top:2921;width:10;height:20" coordorigin="7038,2921" coordsize="10,20" path="m7038,2940l7048,2940,7048,2921,7038,2921,7038,2940xe" filled="true" fillcolor="#000000" stroked="false">
                <v:path arrowok="t"/>
                <v:fill type="solid"/>
              </v:shape>
            </v:group>
            <v:group style="position:absolute;left:7038;top:2940;width:10;height:20" coordorigin="7038,2940" coordsize="10,20">
              <v:shape style="position:absolute;left:7038;top:2940;width:10;height:20" coordorigin="7038,2940" coordsize="10,20" path="m7038,2959l7048,2959,7048,2940,7038,2940,7038,2959xe" filled="true" fillcolor="#000000" stroked="false">
                <v:path arrowok="t"/>
                <v:fill type="solid"/>
              </v:shape>
            </v:group>
            <v:group style="position:absolute;left:7038;top:2959;width:10;height:20" coordorigin="7038,2959" coordsize="10,20">
              <v:shape style="position:absolute;left:7038;top:2959;width:10;height:20" coordorigin="7038,2959" coordsize="10,20" path="m7038,2978l7048,2978,7048,2959,7038,2959,7038,2978xe" filled="true" fillcolor="#000000" stroked="false">
                <v:path arrowok="t"/>
                <v:fill type="solid"/>
              </v:shape>
            </v:group>
            <v:group style="position:absolute;left:7038;top:2978;width:10;height:20" coordorigin="7038,2978" coordsize="10,20">
              <v:shape style="position:absolute;left:7038;top:2978;width:10;height:20" coordorigin="7038,2978" coordsize="10,20" path="m7038,2998l7048,2998,7048,2978,7038,2978,7038,2998xe" filled="true" fillcolor="#000000" stroked="false">
                <v:path arrowok="t"/>
                <v:fill type="solid"/>
              </v:shape>
            </v:group>
            <v:group style="position:absolute;left:7038;top:2998;width:10;height:20" coordorigin="7038,2998" coordsize="10,20">
              <v:shape style="position:absolute;left:7038;top:2998;width:10;height:20" coordorigin="7038,2998" coordsize="10,20" path="m7038,3017l7048,3017,7048,2998,7038,2998,7038,3017xe" filled="true" fillcolor="#000000" stroked="false">
                <v:path arrowok="t"/>
                <v:fill type="solid"/>
              </v:shape>
            </v:group>
            <v:group style="position:absolute;left:7038;top:3017;width:10;height:20" coordorigin="7038,3017" coordsize="10,20">
              <v:shape style="position:absolute;left:7038;top:3017;width:10;height:20" coordorigin="7038,3017" coordsize="10,20" path="m7038,3036l7048,3036,7048,3017,7038,3017,7038,3036xe" filled="true" fillcolor="#000000" stroked="false">
                <v:path arrowok="t"/>
                <v:fill type="solid"/>
              </v:shape>
            </v:group>
            <v:group style="position:absolute;left:7038;top:3036;width:10;height:20" coordorigin="7038,3036" coordsize="10,20">
              <v:shape style="position:absolute;left:7038;top:3036;width:10;height:20" coordorigin="7038,3036" coordsize="10,20" path="m7038,3055l7048,3055,7048,3036,7038,3036,7038,3055xe" filled="true" fillcolor="#000000" stroked="false">
                <v:path arrowok="t"/>
                <v:fill type="solid"/>
              </v:shape>
            </v:group>
            <v:group style="position:absolute;left:7038;top:3055;width:10;height:20" coordorigin="7038,3055" coordsize="10,20">
              <v:shape style="position:absolute;left:7038;top:3055;width:10;height:20" coordorigin="7038,3055" coordsize="10,20" path="m7038,3074l7048,3074,7048,3055,7038,3055,7038,3074xe" filled="true" fillcolor="#000000" stroked="false">
                <v:path arrowok="t"/>
                <v:fill type="solid"/>
              </v:shape>
            </v:group>
            <v:group style="position:absolute;left:7038;top:3074;width:10;height:20" coordorigin="7038,3074" coordsize="10,20">
              <v:shape style="position:absolute;left:7038;top:3074;width:10;height:20" coordorigin="7038,3074" coordsize="10,20" path="m7038,3094l7048,3094,7048,3074,7038,3074,7038,3094xe" filled="true" fillcolor="#000000" stroked="false">
                <v:path arrowok="t"/>
                <v:fill type="solid"/>
              </v:shape>
            </v:group>
            <v:group style="position:absolute;left:7038;top:3094;width:10;height:20" coordorigin="7038,3094" coordsize="10,20">
              <v:shape style="position:absolute;left:7038;top:3094;width:10;height:20" coordorigin="7038,3094" coordsize="10,20" path="m7038,3113l7048,3113,7048,3094,7038,3094,7038,3113xe" filled="true" fillcolor="#000000" stroked="false">
                <v:path arrowok="t"/>
                <v:fill type="solid"/>
              </v:shape>
            </v:group>
            <v:group style="position:absolute;left:7038;top:3113;width:10;height:20" coordorigin="7038,3113" coordsize="10,20">
              <v:shape style="position:absolute;left:7038;top:3113;width:10;height:20" coordorigin="7038,3113" coordsize="10,20" path="m7038,3132l7048,3132,7048,3113,7038,3113,7038,3132xe" filled="true" fillcolor="#000000" stroked="false">
                <v:path arrowok="t"/>
                <v:fill type="solid"/>
              </v:shape>
            </v:group>
            <v:group style="position:absolute;left:7038;top:3132;width:10;height:20" coordorigin="7038,3132" coordsize="10,20">
              <v:shape style="position:absolute;left:7038;top:3132;width:10;height:20" coordorigin="7038,3132" coordsize="10,20" path="m7038,3151l7048,3151,7048,3132,7038,3132,7038,3151xe" filled="true" fillcolor="#000000" stroked="false">
                <v:path arrowok="t"/>
                <v:fill type="solid"/>
              </v:shape>
            </v:group>
            <v:group style="position:absolute;left:7038;top:3151;width:10;height:20" coordorigin="7038,3151" coordsize="10,20">
              <v:shape style="position:absolute;left:7038;top:3151;width:10;height:20" coordorigin="7038,3151" coordsize="10,20" path="m7038,3170l7048,3170,7048,3151,7038,3151,7038,3170xe" filled="true" fillcolor="#000000" stroked="false">
                <v:path arrowok="t"/>
                <v:fill type="solid"/>
              </v:shape>
            </v:group>
            <v:group style="position:absolute;left:7038;top:3170;width:10;height:20" coordorigin="7038,3170" coordsize="10,20">
              <v:shape style="position:absolute;left:7038;top:3170;width:10;height:20" coordorigin="7038,3170" coordsize="10,20" path="m7038,3190l7048,3190,7048,3170,7038,3170,7038,3190xe" filled="true" fillcolor="#000000" stroked="false">
                <v:path arrowok="t"/>
                <v:fill type="solid"/>
              </v:shape>
            </v:group>
            <v:group style="position:absolute;left:7038;top:3190;width:10;height:20" coordorigin="7038,3190" coordsize="10,20">
              <v:shape style="position:absolute;left:7038;top:3190;width:10;height:20" coordorigin="7038,3190" coordsize="10,20" path="m7038,3209l7048,3209,7048,3190,7038,3190,7038,3209xe" filled="true" fillcolor="#000000" stroked="false">
                <v:path arrowok="t"/>
                <v:fill type="solid"/>
              </v:shape>
            </v:group>
            <v:group style="position:absolute;left:7038;top:3209;width:10;height:20" coordorigin="7038,3209" coordsize="10,20">
              <v:shape style="position:absolute;left:7038;top:3209;width:10;height:20" coordorigin="7038,3209" coordsize="10,20" path="m7038,3228l7048,3228,7048,3209,7038,3209,7038,3228xe" filled="true" fillcolor="#000000" stroked="false">
                <v:path arrowok="t"/>
                <v:fill type="solid"/>
              </v:shape>
            </v:group>
            <v:group style="position:absolute;left:7038;top:3228;width:10;height:20" coordorigin="7038,3228" coordsize="10,20">
              <v:shape style="position:absolute;left:7038;top:3228;width:10;height:20" coordorigin="7038,3228" coordsize="10,20" path="m7038,3247l7048,3247,7048,3228,7038,3228,7038,3247xe" filled="true" fillcolor="#000000" stroked="false">
                <v:path arrowok="t"/>
                <v:fill type="solid"/>
              </v:shape>
            </v:group>
            <v:group style="position:absolute;left:7038;top:3247;width:10;height:20" coordorigin="7038,3247" coordsize="10,20">
              <v:shape style="position:absolute;left:7038;top:3247;width:10;height:20" coordorigin="7038,3247" coordsize="10,20" path="m7038,3266l7048,3266,7048,3247,7038,3247,7038,3266xe" filled="true" fillcolor="#000000" stroked="false">
                <v:path arrowok="t"/>
                <v:fill type="solid"/>
              </v:shape>
            </v:group>
            <v:group style="position:absolute;left:7038;top:3266;width:10;height:20" coordorigin="7038,3266" coordsize="10,20">
              <v:shape style="position:absolute;left:7038;top:3266;width:10;height:20" coordorigin="7038,3266" coordsize="10,20" path="m7038,3286l7048,3286,7048,3266,7038,3266,7038,3286xe" filled="true" fillcolor="#000000" stroked="false">
                <v:path arrowok="t"/>
                <v:fill type="solid"/>
              </v:shape>
            </v:group>
            <v:group style="position:absolute;left:7038;top:3286;width:10;height:20" coordorigin="7038,3286" coordsize="10,20">
              <v:shape style="position:absolute;left:7038;top:3286;width:10;height:20" coordorigin="7038,3286" coordsize="10,20" path="m7038,3305l7048,3305,7048,3286,7038,3286,7038,3305xe" filled="true" fillcolor="#000000" stroked="false">
                <v:path arrowok="t"/>
                <v:fill type="solid"/>
              </v:shape>
            </v:group>
            <v:group style="position:absolute;left:7038;top:3305;width:10;height:20" coordorigin="7038,3305" coordsize="10,20">
              <v:shape style="position:absolute;left:7038;top:3305;width:10;height:20" coordorigin="7038,3305" coordsize="10,20" path="m7038,3324l7048,3324,7048,3305,7038,3305,7038,3324xe" filled="true" fillcolor="#000000" stroked="false">
                <v:path arrowok="t"/>
                <v:fill type="solid"/>
              </v:shape>
            </v:group>
            <v:group style="position:absolute;left:7038;top:3324;width:10;height:20" coordorigin="7038,3324" coordsize="10,20">
              <v:shape style="position:absolute;left:7038;top:3324;width:10;height:20" coordorigin="7038,3324" coordsize="10,20" path="m7038,3343l7048,3343,7048,3324,7038,3324,7038,3343xe" filled="true" fillcolor="#000000" stroked="false">
                <v:path arrowok="t"/>
                <v:fill type="solid"/>
              </v:shape>
            </v:group>
            <v:group style="position:absolute;left:7038;top:3343;width:10;height:20" coordorigin="7038,3343" coordsize="10,20">
              <v:shape style="position:absolute;left:7038;top:3343;width:10;height:20" coordorigin="7038,3343" coordsize="10,20" path="m7038,3362l7048,3362,7048,3343,7038,3343,7038,3362xe" filled="true" fillcolor="#000000" stroked="false">
                <v:path arrowok="t"/>
                <v:fill type="solid"/>
              </v:shape>
            </v:group>
            <v:group style="position:absolute;left:7038;top:3362;width:10;height:20" coordorigin="7038,3362" coordsize="10,20">
              <v:shape style="position:absolute;left:7038;top:3362;width:10;height:20" coordorigin="7038,3362" coordsize="10,20" path="m7038,3382l7048,3382,7048,3362,7038,3362,7038,3382xe" filled="true" fillcolor="#000000" stroked="false">
                <v:path arrowok="t"/>
                <v:fill type="solid"/>
              </v:shape>
            </v:group>
            <v:group style="position:absolute;left:7038;top:3382;width:10;height:20" coordorigin="7038,3382" coordsize="10,20">
              <v:shape style="position:absolute;left:7038;top:3382;width:10;height:20" coordorigin="7038,3382" coordsize="10,20" path="m7038,3401l7048,3401,7048,3382,7038,3382,7038,3401xe" filled="true" fillcolor="#000000" stroked="false">
                <v:path arrowok="t"/>
                <v:fill type="solid"/>
              </v:shape>
            </v:group>
            <v:group style="position:absolute;left:7038;top:3401;width:10;height:20" coordorigin="7038,3401" coordsize="10,20">
              <v:shape style="position:absolute;left:7038;top:3401;width:10;height:20" coordorigin="7038,3401" coordsize="10,20" path="m7038,3420l7048,3420,7048,3401,7038,3401,7038,3420xe" filled="true" fillcolor="#000000" stroked="false">
                <v:path arrowok="t"/>
                <v:fill type="solid"/>
              </v:shape>
            </v:group>
            <v:group style="position:absolute;left:7038;top:3420;width:10;height:20" coordorigin="7038,3420" coordsize="10,20">
              <v:shape style="position:absolute;left:7038;top:3420;width:10;height:20" coordorigin="7038,3420" coordsize="10,20" path="m7038,3439l7048,3439,7048,3420,7038,3420,7038,3439xe" filled="true" fillcolor="#000000" stroked="false">
                <v:path arrowok="t"/>
                <v:fill type="solid"/>
              </v:shape>
            </v:group>
            <v:group style="position:absolute;left:8073;top:2690;width:10;height:20" coordorigin="8073,2690" coordsize="10,20">
              <v:shape style="position:absolute;left:8073;top:2690;width:10;height:20" coordorigin="8073,2690" coordsize="10,20" path="m8073,2710l8082,2710,8082,2690,8073,2690,8073,2710xe" filled="true" fillcolor="#000000" stroked="false">
                <v:path arrowok="t"/>
                <v:fill type="solid"/>
              </v:shape>
            </v:group>
            <v:group style="position:absolute;left:8073;top:2710;width:10;height:20" coordorigin="8073,2710" coordsize="10,20">
              <v:shape style="position:absolute;left:8073;top:2710;width:10;height:20" coordorigin="8073,2710" coordsize="10,20" path="m8073,2729l8082,2729,8082,2710,8073,2710,8073,2729xe" filled="true" fillcolor="#000000" stroked="false">
                <v:path arrowok="t"/>
                <v:fill type="solid"/>
              </v:shape>
            </v:group>
            <v:group style="position:absolute;left:8073;top:2729;width:10;height:20" coordorigin="8073,2729" coordsize="10,20">
              <v:shape style="position:absolute;left:8073;top:2729;width:10;height:20" coordorigin="8073,2729" coordsize="10,20" path="m8073,2748l8082,2748,8082,2729,8073,2729,8073,2748xe" filled="true" fillcolor="#000000" stroked="false">
                <v:path arrowok="t"/>
                <v:fill type="solid"/>
              </v:shape>
            </v:group>
            <v:group style="position:absolute;left:8073;top:2748;width:10;height:20" coordorigin="8073,2748" coordsize="10,20">
              <v:shape style="position:absolute;left:8073;top:2748;width:10;height:20" coordorigin="8073,2748" coordsize="10,20" path="m8073,2767l8082,2767,8082,2748,8073,2748,8073,2767xe" filled="true" fillcolor="#000000" stroked="false">
                <v:path arrowok="t"/>
                <v:fill type="solid"/>
              </v:shape>
            </v:group>
            <v:group style="position:absolute;left:8073;top:2767;width:10;height:20" coordorigin="8073,2767" coordsize="10,20">
              <v:shape style="position:absolute;left:8073;top:2767;width:10;height:20" coordorigin="8073,2767" coordsize="10,20" path="m8073,2786l8082,2786,8082,2767,8073,2767,8073,2786xe" filled="true" fillcolor="#000000" stroked="false">
                <v:path arrowok="t"/>
                <v:fill type="solid"/>
              </v:shape>
            </v:group>
            <v:group style="position:absolute;left:8073;top:2786;width:10;height:20" coordorigin="8073,2786" coordsize="10,20">
              <v:shape style="position:absolute;left:8073;top:2786;width:10;height:20" coordorigin="8073,2786" coordsize="10,20" path="m8073,2806l8082,2806,8082,2786,8073,2786,8073,2806xe" filled="true" fillcolor="#000000" stroked="false">
                <v:path arrowok="t"/>
                <v:fill type="solid"/>
              </v:shape>
            </v:group>
            <v:group style="position:absolute;left:8073;top:2806;width:10;height:20" coordorigin="8073,2806" coordsize="10,20">
              <v:shape style="position:absolute;left:8073;top:2806;width:10;height:20" coordorigin="8073,2806" coordsize="10,20" path="m8073,2825l8082,2825,8082,2806,8073,2806,8073,2825xe" filled="true" fillcolor="#000000" stroked="false">
                <v:path arrowok="t"/>
                <v:fill type="solid"/>
              </v:shape>
            </v:group>
            <v:group style="position:absolute;left:8073;top:2825;width:10;height:20" coordorigin="8073,2825" coordsize="10,20">
              <v:shape style="position:absolute;left:8073;top:2825;width:10;height:20" coordorigin="8073,2825" coordsize="10,20" path="m8073,2844l8082,2844,8082,2825,8073,2825,8073,2844xe" filled="true" fillcolor="#000000" stroked="false">
                <v:path arrowok="t"/>
                <v:fill type="solid"/>
              </v:shape>
            </v:group>
            <v:group style="position:absolute;left:8073;top:2844;width:10;height:20" coordorigin="8073,2844" coordsize="10,20">
              <v:shape style="position:absolute;left:8073;top:2844;width:10;height:20" coordorigin="8073,2844" coordsize="10,20" path="m8073,2863l8082,2863,8082,2844,8073,2844,8073,2863xe" filled="true" fillcolor="#000000" stroked="false">
                <v:path arrowok="t"/>
                <v:fill type="solid"/>
              </v:shape>
            </v:group>
            <v:group style="position:absolute;left:8073;top:2863;width:10;height:20" coordorigin="8073,2863" coordsize="10,20">
              <v:shape style="position:absolute;left:8073;top:2863;width:10;height:20" coordorigin="8073,2863" coordsize="10,20" path="m8073,2882l8082,2882,8082,2863,8073,2863,8073,2882xe" filled="true" fillcolor="#000000" stroked="false">
                <v:path arrowok="t"/>
                <v:fill type="solid"/>
              </v:shape>
            </v:group>
            <v:group style="position:absolute;left:8073;top:2882;width:10;height:20" coordorigin="8073,2882" coordsize="10,20">
              <v:shape style="position:absolute;left:8073;top:2882;width:10;height:20" coordorigin="8073,2882" coordsize="10,20" path="m8073,2902l8082,2902,8082,2882,8073,2882,8073,2902xe" filled="true" fillcolor="#000000" stroked="false">
                <v:path arrowok="t"/>
                <v:fill type="solid"/>
              </v:shape>
            </v:group>
            <v:group style="position:absolute;left:8073;top:2902;width:10;height:20" coordorigin="8073,2902" coordsize="10,20">
              <v:shape style="position:absolute;left:8073;top:2902;width:10;height:20" coordorigin="8073,2902" coordsize="10,20" path="m8073,2921l8082,2921,8082,2902,8073,2902,8073,2921xe" filled="true" fillcolor="#000000" stroked="false">
                <v:path arrowok="t"/>
                <v:fill type="solid"/>
              </v:shape>
            </v:group>
            <v:group style="position:absolute;left:8073;top:2921;width:10;height:20" coordorigin="8073,2921" coordsize="10,20">
              <v:shape style="position:absolute;left:8073;top:2921;width:10;height:20" coordorigin="8073,2921" coordsize="10,20" path="m8073,2940l8082,2940,8082,2921,8073,2921,8073,2940xe" filled="true" fillcolor="#000000" stroked="false">
                <v:path arrowok="t"/>
                <v:fill type="solid"/>
              </v:shape>
            </v:group>
            <v:group style="position:absolute;left:8073;top:2940;width:10;height:20" coordorigin="8073,2940" coordsize="10,20">
              <v:shape style="position:absolute;left:8073;top:2940;width:10;height:20" coordorigin="8073,2940" coordsize="10,20" path="m8073,2959l8082,2959,8082,2940,8073,2940,8073,2959xe" filled="true" fillcolor="#000000" stroked="false">
                <v:path arrowok="t"/>
                <v:fill type="solid"/>
              </v:shape>
            </v:group>
            <v:group style="position:absolute;left:8073;top:2959;width:10;height:20" coordorigin="8073,2959" coordsize="10,20">
              <v:shape style="position:absolute;left:8073;top:2959;width:10;height:20" coordorigin="8073,2959" coordsize="10,20" path="m8073,2978l8082,2978,8082,2959,8073,2959,8073,2978xe" filled="true" fillcolor="#000000" stroked="false">
                <v:path arrowok="t"/>
                <v:fill type="solid"/>
              </v:shape>
            </v:group>
            <v:group style="position:absolute;left:8073;top:2978;width:10;height:20" coordorigin="8073,2978" coordsize="10,20">
              <v:shape style="position:absolute;left:8073;top:2978;width:10;height:20" coordorigin="8073,2978" coordsize="10,20" path="m8073,2998l8082,2998,8082,2978,8073,2978,8073,2998xe" filled="true" fillcolor="#000000" stroked="false">
                <v:path arrowok="t"/>
                <v:fill type="solid"/>
              </v:shape>
            </v:group>
            <v:group style="position:absolute;left:8073;top:2998;width:10;height:20" coordorigin="8073,2998" coordsize="10,20">
              <v:shape style="position:absolute;left:8073;top:2998;width:10;height:20" coordorigin="8073,2998" coordsize="10,20" path="m8073,3017l8082,3017,8082,2998,8073,2998,8073,3017xe" filled="true" fillcolor="#000000" stroked="false">
                <v:path arrowok="t"/>
                <v:fill type="solid"/>
              </v:shape>
            </v:group>
            <v:group style="position:absolute;left:8073;top:3017;width:10;height:20" coordorigin="8073,3017" coordsize="10,20">
              <v:shape style="position:absolute;left:8073;top:3017;width:10;height:20" coordorigin="8073,3017" coordsize="10,20" path="m8073,3036l8082,3036,8082,3017,8073,3017,8073,3036xe" filled="true" fillcolor="#000000" stroked="false">
                <v:path arrowok="t"/>
                <v:fill type="solid"/>
              </v:shape>
            </v:group>
            <v:group style="position:absolute;left:8073;top:3036;width:10;height:20" coordorigin="8073,3036" coordsize="10,20">
              <v:shape style="position:absolute;left:8073;top:3036;width:10;height:20" coordorigin="8073,3036" coordsize="10,20" path="m8073,3055l8082,3055,8082,3036,8073,3036,8073,3055xe" filled="true" fillcolor="#000000" stroked="false">
                <v:path arrowok="t"/>
                <v:fill type="solid"/>
              </v:shape>
            </v:group>
            <v:group style="position:absolute;left:8073;top:3055;width:10;height:20" coordorigin="8073,3055" coordsize="10,20">
              <v:shape style="position:absolute;left:8073;top:3055;width:10;height:20" coordorigin="8073,3055" coordsize="10,20" path="m8073,3074l8082,3074,8082,3055,8073,3055,8073,3074xe" filled="true" fillcolor="#000000" stroked="false">
                <v:path arrowok="t"/>
                <v:fill type="solid"/>
              </v:shape>
            </v:group>
            <v:group style="position:absolute;left:8073;top:3074;width:10;height:20" coordorigin="8073,3074" coordsize="10,20">
              <v:shape style="position:absolute;left:8073;top:3074;width:10;height:20" coordorigin="8073,3074" coordsize="10,20" path="m8073,3094l8082,3094,8082,3074,8073,3074,8073,3094xe" filled="true" fillcolor="#000000" stroked="false">
                <v:path arrowok="t"/>
                <v:fill type="solid"/>
              </v:shape>
            </v:group>
            <v:group style="position:absolute;left:8073;top:3094;width:10;height:20" coordorigin="8073,3094" coordsize="10,20">
              <v:shape style="position:absolute;left:8073;top:3094;width:10;height:20" coordorigin="8073,3094" coordsize="10,20" path="m8073,3113l8082,3113,8082,3094,8073,3094,8073,3113xe" filled="true" fillcolor="#000000" stroked="false">
                <v:path arrowok="t"/>
                <v:fill type="solid"/>
              </v:shape>
            </v:group>
            <v:group style="position:absolute;left:8073;top:3113;width:10;height:20" coordorigin="8073,3113" coordsize="10,20">
              <v:shape style="position:absolute;left:8073;top:3113;width:10;height:20" coordorigin="8073,3113" coordsize="10,20" path="m8073,3132l8082,3132,8082,3113,8073,3113,8073,3132xe" filled="true" fillcolor="#000000" stroked="false">
                <v:path arrowok="t"/>
                <v:fill type="solid"/>
              </v:shape>
            </v:group>
            <v:group style="position:absolute;left:8073;top:3132;width:10;height:20" coordorigin="8073,3132" coordsize="10,20">
              <v:shape style="position:absolute;left:8073;top:3132;width:10;height:20" coordorigin="8073,3132" coordsize="10,20" path="m8073,3151l8082,3151,8082,3132,8073,3132,8073,3151xe" filled="true" fillcolor="#000000" stroked="false">
                <v:path arrowok="t"/>
                <v:fill type="solid"/>
              </v:shape>
            </v:group>
            <v:group style="position:absolute;left:8073;top:3151;width:10;height:20" coordorigin="8073,3151" coordsize="10,20">
              <v:shape style="position:absolute;left:8073;top:3151;width:10;height:20" coordorigin="8073,3151" coordsize="10,20" path="m8073,3170l8082,3170,8082,3151,8073,3151,8073,3170xe" filled="true" fillcolor="#000000" stroked="false">
                <v:path arrowok="t"/>
                <v:fill type="solid"/>
              </v:shape>
            </v:group>
            <v:group style="position:absolute;left:8073;top:3170;width:10;height:20" coordorigin="8073,3170" coordsize="10,20">
              <v:shape style="position:absolute;left:8073;top:3170;width:10;height:20" coordorigin="8073,3170" coordsize="10,20" path="m8073,3190l8082,3190,8082,3170,8073,3170,8073,3190xe" filled="true" fillcolor="#000000" stroked="false">
                <v:path arrowok="t"/>
                <v:fill type="solid"/>
              </v:shape>
            </v:group>
            <v:group style="position:absolute;left:8073;top:3190;width:10;height:20" coordorigin="8073,3190" coordsize="10,20">
              <v:shape style="position:absolute;left:8073;top:3190;width:10;height:20" coordorigin="8073,3190" coordsize="10,20" path="m8073,3209l8082,3209,8082,3190,8073,3190,8073,3209xe" filled="true" fillcolor="#000000" stroked="false">
                <v:path arrowok="t"/>
                <v:fill type="solid"/>
              </v:shape>
            </v:group>
            <v:group style="position:absolute;left:8073;top:3209;width:10;height:20" coordorigin="8073,3209" coordsize="10,20">
              <v:shape style="position:absolute;left:8073;top:3209;width:10;height:20" coordorigin="8073,3209" coordsize="10,20" path="m8073,3228l8082,3228,8082,3209,8073,3209,8073,3228xe" filled="true" fillcolor="#000000" stroked="false">
                <v:path arrowok="t"/>
                <v:fill type="solid"/>
              </v:shape>
            </v:group>
            <v:group style="position:absolute;left:8073;top:3228;width:10;height:20" coordorigin="8073,3228" coordsize="10,20">
              <v:shape style="position:absolute;left:8073;top:3228;width:10;height:20" coordorigin="8073,3228" coordsize="10,20" path="m8073,3247l8082,3247,8082,3228,8073,3228,8073,3247xe" filled="true" fillcolor="#000000" stroked="false">
                <v:path arrowok="t"/>
                <v:fill type="solid"/>
              </v:shape>
            </v:group>
            <v:group style="position:absolute;left:8073;top:3247;width:10;height:20" coordorigin="8073,3247" coordsize="10,20">
              <v:shape style="position:absolute;left:8073;top:3247;width:10;height:20" coordorigin="8073,3247" coordsize="10,20" path="m8073,3266l8082,3266,8082,3247,8073,3247,8073,3266xe" filled="true" fillcolor="#000000" stroked="false">
                <v:path arrowok="t"/>
                <v:fill type="solid"/>
              </v:shape>
            </v:group>
            <v:group style="position:absolute;left:8073;top:3266;width:10;height:20" coordorigin="8073,3266" coordsize="10,20">
              <v:shape style="position:absolute;left:8073;top:3266;width:10;height:20" coordorigin="8073,3266" coordsize="10,20" path="m8073,3286l8082,3286,8082,3266,8073,3266,8073,3286xe" filled="true" fillcolor="#000000" stroked="false">
                <v:path arrowok="t"/>
                <v:fill type="solid"/>
              </v:shape>
            </v:group>
            <v:group style="position:absolute;left:8073;top:3286;width:10;height:20" coordorigin="8073,3286" coordsize="10,20">
              <v:shape style="position:absolute;left:8073;top:3286;width:10;height:20" coordorigin="8073,3286" coordsize="10,20" path="m8073,3305l8082,3305,8082,3286,8073,3286,8073,3305xe" filled="true" fillcolor="#000000" stroked="false">
                <v:path arrowok="t"/>
                <v:fill type="solid"/>
              </v:shape>
            </v:group>
            <v:group style="position:absolute;left:8073;top:3305;width:10;height:20" coordorigin="8073,3305" coordsize="10,20">
              <v:shape style="position:absolute;left:8073;top:3305;width:10;height:20" coordorigin="8073,3305" coordsize="10,20" path="m8073,3324l8082,3324,8082,3305,8073,3305,8073,3324xe" filled="true" fillcolor="#000000" stroked="false">
                <v:path arrowok="t"/>
                <v:fill type="solid"/>
              </v:shape>
            </v:group>
            <v:group style="position:absolute;left:8073;top:3324;width:10;height:20" coordorigin="8073,3324" coordsize="10,20">
              <v:shape style="position:absolute;left:8073;top:3324;width:10;height:20" coordorigin="8073,3324" coordsize="10,20" path="m8073,3343l8082,3343,8082,3324,8073,3324,8073,3343xe" filled="true" fillcolor="#000000" stroked="false">
                <v:path arrowok="t"/>
                <v:fill type="solid"/>
              </v:shape>
            </v:group>
            <v:group style="position:absolute;left:8073;top:3343;width:10;height:20" coordorigin="8073,3343" coordsize="10,20">
              <v:shape style="position:absolute;left:8073;top:3343;width:10;height:20" coordorigin="8073,3343" coordsize="10,20" path="m8073,3362l8082,3362,8082,3343,8073,3343,8073,3362xe" filled="true" fillcolor="#000000" stroked="false">
                <v:path arrowok="t"/>
                <v:fill type="solid"/>
              </v:shape>
            </v:group>
            <v:group style="position:absolute;left:8073;top:3362;width:10;height:20" coordorigin="8073,3362" coordsize="10,20">
              <v:shape style="position:absolute;left:8073;top:3362;width:10;height:20" coordorigin="8073,3362" coordsize="10,20" path="m8073,3382l8082,3382,8082,3362,8073,3362,8073,3382xe" filled="true" fillcolor="#000000" stroked="false">
                <v:path arrowok="t"/>
                <v:fill type="solid"/>
              </v:shape>
            </v:group>
            <v:group style="position:absolute;left:8073;top:3382;width:10;height:20" coordorigin="8073,3382" coordsize="10,20">
              <v:shape style="position:absolute;left:8073;top:3382;width:10;height:20" coordorigin="8073,3382" coordsize="10,20" path="m8073,3401l8082,3401,8082,3382,8073,3382,8073,3401xe" filled="true" fillcolor="#000000" stroked="false">
                <v:path arrowok="t"/>
                <v:fill type="solid"/>
              </v:shape>
            </v:group>
            <v:group style="position:absolute;left:8073;top:3401;width:10;height:20" coordorigin="8073,3401" coordsize="10,20">
              <v:shape style="position:absolute;left:8073;top:3401;width:10;height:20" coordorigin="8073,3401" coordsize="10,20" path="m8073,3420l8082,3420,8082,3401,8073,3401,8073,3420xe" filled="true" fillcolor="#000000" stroked="false">
                <v:path arrowok="t"/>
                <v:fill type="solid"/>
              </v:shape>
            </v:group>
            <v:group style="position:absolute;left:8073;top:3420;width:10;height:20" coordorigin="8073,3420" coordsize="10,20">
              <v:shape style="position:absolute;left:8073;top:3420;width:10;height:20" coordorigin="8073,3420" coordsize="10,20" path="m8073,3439l8082,3439,8082,3420,8073,3420,8073,3439xe" filled="true" fillcolor="#000000" stroked="false">
                <v:path arrowok="t"/>
                <v:fill type="solid"/>
              </v:shape>
              <v:shape style="position:absolute;left:29;top:3343;width:1515;height:108" type="#_x0000_t75" stroked="false">
                <v:imagedata r:id="rId222" o:title=""/>
              </v:shape>
              <v:shape style="position:absolute;left:1520;top:3439;width:1176;height:12" type="#_x0000_t75" stroked="false">
                <v:imagedata r:id="rId223" o:title=""/>
              </v:shape>
              <v:shape style="position:absolute;left:2681;top:3439;width:722;height:12" type="#_x0000_t75" stroked="false">
                <v:imagedata r:id="rId224" o:title=""/>
              </v:shape>
              <v:shape style="position:absolute;left:3389;top:3439;width:1148;height:12" type="#_x0000_t75" stroked="false">
                <v:imagedata r:id="rId225" o:title=""/>
              </v:shape>
              <v:shape style="position:absolute;left:4523;top:3439;width:641;height:12" type="#_x0000_t75" stroked="false">
                <v:imagedata r:id="rId226" o:title=""/>
              </v:shape>
              <v:shape style="position:absolute;left:5149;top:3439;width:1231;height:12" type="#_x0000_t75" stroked="false">
                <v:imagedata r:id="rId227" o:title=""/>
              </v:shape>
              <v:shape style="position:absolute;left:6366;top:3439;width:682;height:12" type="#_x0000_t75" stroked="false">
                <v:imagedata r:id="rId228" o:title=""/>
              </v:shape>
              <v:shape style="position:absolute;left:7034;top:3439;width:1049;height:12" type="#_x0000_t75" stroked="false">
                <v:imagedata r:id="rId229" o:title=""/>
              </v:shape>
              <v:shape style="position:absolute;left:8068;top:3442;width:554;height:10" type="#_x0000_t75" stroked="false">
                <v:imagedata r:id="rId230" o:title=""/>
              </v:shape>
            </v:group>
            <v:group style="position:absolute;left:1525;top:3451;width:10;height:20" coordorigin="1525,3451" coordsize="10,20">
              <v:shape style="position:absolute;left:1525;top:3451;width:10;height:20" coordorigin="1525,3451" coordsize="10,20" path="m1525,3471l1534,3471,1534,3451,1525,3451,1525,3471xe" filled="true" fillcolor="#000000" stroked="false">
                <v:path arrowok="t"/>
                <v:fill type="solid"/>
              </v:shape>
            </v:group>
            <v:group style="position:absolute;left:1525;top:3471;width:10;height:20" coordorigin="1525,3471" coordsize="10,20">
              <v:shape style="position:absolute;left:1525;top:3471;width:10;height:20" coordorigin="1525,3471" coordsize="10,20" path="m1525,3490l1534,3490,1534,3471,1525,3471,1525,3490xe" filled="true" fillcolor="#000000" stroked="false">
                <v:path arrowok="t"/>
                <v:fill type="solid"/>
              </v:shape>
            </v:group>
            <v:group style="position:absolute;left:1525;top:3490;width:10;height:20" coordorigin="1525,3490" coordsize="10,20">
              <v:shape style="position:absolute;left:1525;top:3490;width:10;height:20" coordorigin="1525,3490" coordsize="10,20" path="m1525,3509l1534,3509,1534,3490,1525,3490,1525,3509xe" filled="true" fillcolor="#000000" stroked="false">
                <v:path arrowok="t"/>
                <v:fill type="solid"/>
              </v:shape>
            </v:group>
            <v:group style="position:absolute;left:1525;top:3509;width:10;height:20" coordorigin="1525,3509" coordsize="10,20">
              <v:shape style="position:absolute;left:1525;top:3509;width:10;height:20" coordorigin="1525,3509" coordsize="10,20" path="m1525,3529l1534,3529,1534,3509,1525,3509,1525,3529xe" filled="true" fillcolor="#000000" stroked="false">
                <v:path arrowok="t"/>
                <v:fill type="solid"/>
              </v:shape>
            </v:group>
            <v:group style="position:absolute;left:1525;top:3529;width:10;height:20" coordorigin="1525,3529" coordsize="10,20">
              <v:shape style="position:absolute;left:1525;top:3529;width:10;height:20" coordorigin="1525,3529" coordsize="10,20" path="m1525,3548l1534,3548,1534,3529,1525,3529,1525,3548xe" filled="true" fillcolor="#000000" stroked="false">
                <v:path arrowok="t"/>
                <v:fill type="solid"/>
              </v:shape>
            </v:group>
            <v:group style="position:absolute;left:1525;top:3548;width:10;height:20" coordorigin="1525,3548" coordsize="10,20">
              <v:shape style="position:absolute;left:1525;top:3548;width:10;height:20" coordorigin="1525,3548" coordsize="10,20" path="m1525,3567l1534,3567,1534,3548,1525,3548,1525,3567xe" filled="true" fillcolor="#000000" stroked="false">
                <v:path arrowok="t"/>
                <v:fill type="solid"/>
              </v:shape>
            </v:group>
            <v:group style="position:absolute;left:1525;top:3567;width:10;height:20" coordorigin="1525,3567" coordsize="10,20">
              <v:shape style="position:absolute;left:1525;top:3567;width:10;height:20" coordorigin="1525,3567" coordsize="10,20" path="m1525,3586l1534,3586,1534,3567,1525,3567,1525,3586xe" filled="true" fillcolor="#000000" stroked="false">
                <v:path arrowok="t"/>
                <v:fill type="solid"/>
              </v:shape>
            </v:group>
            <v:group style="position:absolute;left:1525;top:3586;width:10;height:20" coordorigin="1525,3586" coordsize="10,20">
              <v:shape style="position:absolute;left:1525;top:3586;width:10;height:20" coordorigin="1525,3586" coordsize="10,20" path="m1525,3605l1534,3605,1534,3586,1525,3586,1525,3605xe" filled="true" fillcolor="#000000" stroked="false">
                <v:path arrowok="t"/>
                <v:fill type="solid"/>
              </v:shape>
            </v:group>
            <v:group style="position:absolute;left:1525;top:3605;width:10;height:20" coordorigin="1525,3605" coordsize="10,20">
              <v:shape style="position:absolute;left:1525;top:3605;width:10;height:20" coordorigin="1525,3605" coordsize="10,20" path="m1525,3625l1534,3625,1534,3605,1525,3605,1525,3625xe" filled="true" fillcolor="#000000" stroked="false">
                <v:path arrowok="t"/>
                <v:fill type="solid"/>
              </v:shape>
            </v:group>
            <v:group style="position:absolute;left:1525;top:3625;width:10;height:20" coordorigin="1525,3625" coordsize="10,20">
              <v:shape style="position:absolute;left:1525;top:3625;width:10;height:20" coordorigin="1525,3625" coordsize="10,20" path="m1525,3644l1534,3644,1534,3625,1525,3625,1525,3644xe" filled="true" fillcolor="#000000" stroked="false">
                <v:path arrowok="t"/>
                <v:fill type="solid"/>
              </v:shape>
            </v:group>
            <v:group style="position:absolute;left:1525;top:3644;width:10;height:20" coordorigin="1525,3644" coordsize="10,20">
              <v:shape style="position:absolute;left:1525;top:3644;width:10;height:20" coordorigin="1525,3644" coordsize="10,20" path="m1525,3663l1534,3663,1534,3644,1525,3644,1525,3663xe" filled="true" fillcolor="#000000" stroked="false">
                <v:path arrowok="t"/>
                <v:fill type="solid"/>
              </v:shape>
            </v:group>
            <v:group style="position:absolute;left:1525;top:3663;width:10;height:20" coordorigin="1525,3663" coordsize="10,20">
              <v:shape style="position:absolute;left:1525;top:3663;width:10;height:20" coordorigin="1525,3663" coordsize="10,20" path="m1525,3682l1534,3682,1534,3663,1525,3663,1525,3682xe" filled="true" fillcolor="#000000" stroked="false">
                <v:path arrowok="t"/>
                <v:fill type="solid"/>
              </v:shape>
            </v:group>
            <v:group style="position:absolute;left:1525;top:3682;width:10;height:20" coordorigin="1525,3682" coordsize="10,20">
              <v:shape style="position:absolute;left:1525;top:3682;width:10;height:20" coordorigin="1525,3682" coordsize="10,20" path="m1525,3701l1534,3701,1534,3682,1525,3682,1525,3701xe" filled="true" fillcolor="#000000" stroked="false">
                <v:path arrowok="t"/>
                <v:fill type="solid"/>
              </v:shape>
            </v:group>
            <v:group style="position:absolute;left:1525;top:3701;width:10;height:20" coordorigin="1525,3701" coordsize="10,20">
              <v:shape style="position:absolute;left:1525;top:3701;width:10;height:20" coordorigin="1525,3701" coordsize="10,20" path="m1525,3721l1534,3721,1534,3701,1525,3701,1525,3721xe" filled="true" fillcolor="#000000" stroked="false">
                <v:path arrowok="t"/>
                <v:fill type="solid"/>
              </v:shape>
            </v:group>
            <v:group style="position:absolute;left:1525;top:3721;width:10;height:20" coordorigin="1525,3721" coordsize="10,20">
              <v:shape style="position:absolute;left:1525;top:3721;width:10;height:20" coordorigin="1525,3721" coordsize="10,20" path="m1525,3740l1534,3740,1534,3721,1525,3721,1525,3740xe" filled="true" fillcolor="#000000" stroked="false">
                <v:path arrowok="t"/>
                <v:fill type="solid"/>
              </v:shape>
            </v:group>
            <v:group style="position:absolute;left:1525;top:3740;width:10;height:20" coordorigin="1525,3740" coordsize="10,20">
              <v:shape style="position:absolute;left:1525;top:3740;width:10;height:20" coordorigin="1525,3740" coordsize="10,20" path="m1525,3759l1534,3759,1534,3740,1525,3740,1525,3759xe" filled="true" fillcolor="#000000" stroked="false">
                <v:path arrowok="t"/>
                <v:fill type="solid"/>
              </v:shape>
            </v:group>
            <v:group style="position:absolute;left:1525;top:3759;width:10;height:20" coordorigin="1525,3759" coordsize="10,20">
              <v:shape style="position:absolute;left:1525;top:3759;width:10;height:20" coordorigin="1525,3759" coordsize="10,20" path="m1525,3778l1534,3778,1534,3759,1525,3759,1525,3778xe" filled="true" fillcolor="#000000" stroked="false">
                <v:path arrowok="t"/>
                <v:fill type="solid"/>
              </v:shape>
            </v:group>
            <v:group style="position:absolute;left:1525;top:3778;width:10;height:20" coordorigin="1525,3778" coordsize="10,20">
              <v:shape style="position:absolute;left:1525;top:3778;width:10;height:20" coordorigin="1525,3778" coordsize="10,20" path="m1525,3797l1534,3797,1534,3778,1525,3778,1525,3797xe" filled="true" fillcolor="#000000" stroked="false">
                <v:path arrowok="t"/>
                <v:fill type="solid"/>
              </v:shape>
            </v:group>
            <v:group style="position:absolute;left:1525;top:3797;width:10;height:20" coordorigin="1525,3797" coordsize="10,20">
              <v:shape style="position:absolute;left:1525;top:3797;width:10;height:20" coordorigin="1525,3797" coordsize="10,20" path="m1525,3817l1534,3817,1534,3797,1525,3797,1525,3817xe" filled="true" fillcolor="#000000" stroked="false">
                <v:path arrowok="t"/>
                <v:fill type="solid"/>
              </v:shape>
            </v:group>
            <v:group style="position:absolute;left:1525;top:3821;width:10;height:2" coordorigin="1525,3821" coordsize="10,2">
              <v:shape style="position:absolute;left:1525;top:3821;width:10;height:2" coordorigin="1525,3821" coordsize="10,0" path="m1525,3821l1534,3821e" filled="false" stroked="true" strokeweight=".47998pt" strokecolor="#000000">
                <v:path arrowok="t"/>
              </v:shape>
            </v:group>
            <v:group style="position:absolute;left:2686;top:3451;width:10;height:20" coordorigin="2686,3451" coordsize="10,20">
              <v:shape style="position:absolute;left:2686;top:3451;width:10;height:20" coordorigin="2686,3451" coordsize="10,20" path="m2686,3471l2696,3471,2696,3451,2686,3451,2686,3471xe" filled="true" fillcolor="#000000" stroked="false">
                <v:path arrowok="t"/>
                <v:fill type="solid"/>
              </v:shape>
            </v:group>
            <v:group style="position:absolute;left:2686;top:3471;width:10;height:20" coordorigin="2686,3471" coordsize="10,20">
              <v:shape style="position:absolute;left:2686;top:3471;width:10;height:20" coordorigin="2686,3471" coordsize="10,20" path="m2686,3490l2696,3490,2696,3471,2686,3471,2686,3490xe" filled="true" fillcolor="#000000" stroked="false">
                <v:path arrowok="t"/>
                <v:fill type="solid"/>
              </v:shape>
            </v:group>
            <v:group style="position:absolute;left:2686;top:3490;width:10;height:20" coordorigin="2686,3490" coordsize="10,20">
              <v:shape style="position:absolute;left:2686;top:3490;width:10;height:20" coordorigin="2686,3490" coordsize="10,20" path="m2686,3509l2696,3509,2696,3490,2686,3490,2686,3509xe" filled="true" fillcolor="#000000" stroked="false">
                <v:path arrowok="t"/>
                <v:fill type="solid"/>
              </v:shape>
            </v:group>
            <v:group style="position:absolute;left:2686;top:3509;width:10;height:20" coordorigin="2686,3509" coordsize="10,20">
              <v:shape style="position:absolute;left:2686;top:3509;width:10;height:20" coordorigin="2686,3509" coordsize="10,20" path="m2686,3529l2696,3529,2696,3509,2686,3509,2686,3529xe" filled="true" fillcolor="#000000" stroked="false">
                <v:path arrowok="t"/>
                <v:fill type="solid"/>
              </v:shape>
            </v:group>
            <v:group style="position:absolute;left:2686;top:3529;width:10;height:20" coordorigin="2686,3529" coordsize="10,20">
              <v:shape style="position:absolute;left:2686;top:3529;width:10;height:20" coordorigin="2686,3529" coordsize="10,20" path="m2686,3548l2696,3548,2696,3529,2686,3529,2686,3548xe" filled="true" fillcolor="#000000" stroked="false">
                <v:path arrowok="t"/>
                <v:fill type="solid"/>
              </v:shape>
            </v:group>
            <v:group style="position:absolute;left:2686;top:3548;width:10;height:20" coordorigin="2686,3548" coordsize="10,20">
              <v:shape style="position:absolute;left:2686;top:3548;width:10;height:20" coordorigin="2686,3548" coordsize="10,20" path="m2686,3567l2696,3567,2696,3548,2686,3548,2686,3567xe" filled="true" fillcolor="#000000" stroked="false">
                <v:path arrowok="t"/>
                <v:fill type="solid"/>
              </v:shape>
            </v:group>
            <v:group style="position:absolute;left:2686;top:3567;width:10;height:20" coordorigin="2686,3567" coordsize="10,20">
              <v:shape style="position:absolute;left:2686;top:3567;width:10;height:20" coordorigin="2686,3567" coordsize="10,20" path="m2686,3586l2696,3586,2696,3567,2686,3567,2686,3586xe" filled="true" fillcolor="#000000" stroked="false">
                <v:path arrowok="t"/>
                <v:fill type="solid"/>
              </v:shape>
            </v:group>
            <v:group style="position:absolute;left:2686;top:3586;width:10;height:20" coordorigin="2686,3586" coordsize="10,20">
              <v:shape style="position:absolute;left:2686;top:3586;width:10;height:20" coordorigin="2686,3586" coordsize="10,20" path="m2686,3605l2696,3605,2696,3586,2686,3586,2686,3605xe" filled="true" fillcolor="#000000" stroked="false">
                <v:path arrowok="t"/>
                <v:fill type="solid"/>
              </v:shape>
            </v:group>
            <v:group style="position:absolute;left:2686;top:3605;width:10;height:20" coordorigin="2686,3605" coordsize="10,20">
              <v:shape style="position:absolute;left:2686;top:3605;width:10;height:20" coordorigin="2686,3605" coordsize="10,20" path="m2686,3625l2696,3625,2696,3605,2686,3605,2686,3625xe" filled="true" fillcolor="#000000" stroked="false">
                <v:path arrowok="t"/>
                <v:fill type="solid"/>
              </v:shape>
            </v:group>
            <v:group style="position:absolute;left:2686;top:3625;width:10;height:20" coordorigin="2686,3625" coordsize="10,20">
              <v:shape style="position:absolute;left:2686;top:3625;width:10;height:20" coordorigin="2686,3625" coordsize="10,20" path="m2686,3644l2696,3644,2696,3625,2686,3625,2686,3644xe" filled="true" fillcolor="#000000" stroked="false">
                <v:path arrowok="t"/>
                <v:fill type="solid"/>
              </v:shape>
            </v:group>
            <v:group style="position:absolute;left:2686;top:3644;width:10;height:20" coordorigin="2686,3644" coordsize="10,20">
              <v:shape style="position:absolute;left:2686;top:3644;width:10;height:20" coordorigin="2686,3644" coordsize="10,20" path="m2686,3663l2696,3663,2696,3644,2686,3644,2686,3663xe" filled="true" fillcolor="#000000" stroked="false">
                <v:path arrowok="t"/>
                <v:fill type="solid"/>
              </v:shape>
            </v:group>
            <v:group style="position:absolute;left:2686;top:3663;width:10;height:20" coordorigin="2686,3663" coordsize="10,20">
              <v:shape style="position:absolute;left:2686;top:3663;width:10;height:20" coordorigin="2686,3663" coordsize="10,20" path="m2686,3682l2696,3682,2696,3663,2686,3663,2686,3682xe" filled="true" fillcolor="#000000" stroked="false">
                <v:path arrowok="t"/>
                <v:fill type="solid"/>
              </v:shape>
            </v:group>
            <v:group style="position:absolute;left:2686;top:3682;width:10;height:20" coordorigin="2686,3682" coordsize="10,20">
              <v:shape style="position:absolute;left:2686;top:3682;width:10;height:20" coordorigin="2686,3682" coordsize="10,20" path="m2686,3701l2696,3701,2696,3682,2686,3682,2686,3701xe" filled="true" fillcolor="#000000" stroked="false">
                <v:path arrowok="t"/>
                <v:fill type="solid"/>
              </v:shape>
            </v:group>
            <v:group style="position:absolute;left:2686;top:3701;width:10;height:20" coordorigin="2686,3701" coordsize="10,20">
              <v:shape style="position:absolute;left:2686;top:3701;width:10;height:20" coordorigin="2686,3701" coordsize="10,20" path="m2686,3721l2696,3721,2696,3701,2686,3701,2686,3721xe" filled="true" fillcolor="#000000" stroked="false">
                <v:path arrowok="t"/>
                <v:fill type="solid"/>
              </v:shape>
            </v:group>
            <v:group style="position:absolute;left:2686;top:3721;width:10;height:20" coordorigin="2686,3721" coordsize="10,20">
              <v:shape style="position:absolute;left:2686;top:3721;width:10;height:20" coordorigin="2686,3721" coordsize="10,20" path="m2686,3740l2696,3740,2696,3721,2686,3721,2686,3740xe" filled="true" fillcolor="#000000" stroked="false">
                <v:path arrowok="t"/>
                <v:fill type="solid"/>
              </v:shape>
            </v:group>
            <v:group style="position:absolute;left:2686;top:3740;width:10;height:20" coordorigin="2686,3740" coordsize="10,20">
              <v:shape style="position:absolute;left:2686;top:3740;width:10;height:20" coordorigin="2686,3740" coordsize="10,20" path="m2686,3759l2696,3759,2696,3740,2686,3740,2686,3759xe" filled="true" fillcolor="#000000" stroked="false">
                <v:path arrowok="t"/>
                <v:fill type="solid"/>
              </v:shape>
            </v:group>
            <v:group style="position:absolute;left:2686;top:3759;width:10;height:20" coordorigin="2686,3759" coordsize="10,20">
              <v:shape style="position:absolute;left:2686;top:3759;width:10;height:20" coordorigin="2686,3759" coordsize="10,20" path="m2686,3778l2696,3778,2696,3759,2686,3759,2686,3778xe" filled="true" fillcolor="#000000" stroked="false">
                <v:path arrowok="t"/>
                <v:fill type="solid"/>
              </v:shape>
            </v:group>
            <v:group style="position:absolute;left:2686;top:3778;width:10;height:20" coordorigin="2686,3778" coordsize="10,20">
              <v:shape style="position:absolute;left:2686;top:3778;width:10;height:20" coordorigin="2686,3778" coordsize="10,20" path="m2686,3797l2696,3797,2696,3778,2686,3778,2686,3797xe" filled="true" fillcolor="#000000" stroked="false">
                <v:path arrowok="t"/>
                <v:fill type="solid"/>
              </v:shape>
            </v:group>
            <v:group style="position:absolute;left:2686;top:3797;width:10;height:20" coordorigin="2686,3797" coordsize="10,20">
              <v:shape style="position:absolute;left:2686;top:3797;width:10;height:20" coordorigin="2686,3797" coordsize="10,20" path="m2686,3817l2696,3817,2696,3797,2686,3797,2686,3817xe" filled="true" fillcolor="#000000" stroked="false">
                <v:path arrowok="t"/>
                <v:fill type="solid"/>
              </v:shape>
            </v:group>
            <v:group style="position:absolute;left:2686;top:3821;width:10;height:2" coordorigin="2686,3821" coordsize="10,2">
              <v:shape style="position:absolute;left:2686;top:3821;width:10;height:2" coordorigin="2686,3821" coordsize="10,0" path="m2686,3821l2696,3821e" filled="false" stroked="true" strokeweight=".47998pt" strokecolor="#000000">
                <v:path arrowok="t"/>
              </v:shape>
            </v:group>
            <v:group style="position:absolute;left:3394;top:3451;width:10;height:20" coordorigin="3394,3451" coordsize="10,20">
              <v:shape style="position:absolute;left:3394;top:3451;width:10;height:20" coordorigin="3394,3451" coordsize="10,20" path="m3394,3471l3404,3471,3404,3451,3394,3451,3394,3471xe" filled="true" fillcolor="#000000" stroked="false">
                <v:path arrowok="t"/>
                <v:fill type="solid"/>
              </v:shape>
            </v:group>
            <v:group style="position:absolute;left:3394;top:3471;width:10;height:20" coordorigin="3394,3471" coordsize="10,20">
              <v:shape style="position:absolute;left:3394;top:3471;width:10;height:20" coordorigin="3394,3471" coordsize="10,20" path="m3394,3490l3404,3490,3404,3471,3394,3471,3394,3490xe" filled="true" fillcolor="#000000" stroked="false">
                <v:path arrowok="t"/>
                <v:fill type="solid"/>
              </v:shape>
            </v:group>
            <v:group style="position:absolute;left:3394;top:3490;width:10;height:20" coordorigin="3394,3490" coordsize="10,20">
              <v:shape style="position:absolute;left:3394;top:3490;width:10;height:20" coordorigin="3394,3490" coordsize="10,20" path="m3394,3509l3404,3509,3404,3490,3394,3490,3394,3509xe" filled="true" fillcolor="#000000" stroked="false">
                <v:path arrowok="t"/>
                <v:fill type="solid"/>
              </v:shape>
            </v:group>
            <v:group style="position:absolute;left:3394;top:3509;width:10;height:20" coordorigin="3394,3509" coordsize="10,20">
              <v:shape style="position:absolute;left:3394;top:3509;width:10;height:20" coordorigin="3394,3509" coordsize="10,20" path="m3394,3529l3404,3529,3404,3509,3394,3509,3394,3529xe" filled="true" fillcolor="#000000" stroked="false">
                <v:path arrowok="t"/>
                <v:fill type="solid"/>
              </v:shape>
            </v:group>
            <v:group style="position:absolute;left:3394;top:3529;width:10;height:20" coordorigin="3394,3529" coordsize="10,20">
              <v:shape style="position:absolute;left:3394;top:3529;width:10;height:20" coordorigin="3394,3529" coordsize="10,20" path="m3394,3548l3404,3548,3404,3529,3394,3529,3394,3548xe" filled="true" fillcolor="#000000" stroked="false">
                <v:path arrowok="t"/>
                <v:fill type="solid"/>
              </v:shape>
            </v:group>
            <v:group style="position:absolute;left:3394;top:3548;width:10;height:20" coordorigin="3394,3548" coordsize="10,20">
              <v:shape style="position:absolute;left:3394;top:3548;width:10;height:20" coordorigin="3394,3548" coordsize="10,20" path="m3394,3567l3404,3567,3404,3548,3394,3548,3394,3567xe" filled="true" fillcolor="#000000" stroked="false">
                <v:path arrowok="t"/>
                <v:fill type="solid"/>
              </v:shape>
            </v:group>
            <v:group style="position:absolute;left:3394;top:3567;width:10;height:20" coordorigin="3394,3567" coordsize="10,20">
              <v:shape style="position:absolute;left:3394;top:3567;width:10;height:20" coordorigin="3394,3567" coordsize="10,20" path="m3394,3586l3404,3586,3404,3567,3394,3567,3394,3586xe" filled="true" fillcolor="#000000" stroked="false">
                <v:path arrowok="t"/>
                <v:fill type="solid"/>
              </v:shape>
            </v:group>
            <v:group style="position:absolute;left:3394;top:3586;width:10;height:20" coordorigin="3394,3586" coordsize="10,20">
              <v:shape style="position:absolute;left:3394;top:3586;width:10;height:20" coordorigin="3394,3586" coordsize="10,20" path="m3394,3605l3404,3605,3404,3586,3394,3586,3394,3605xe" filled="true" fillcolor="#000000" stroked="false">
                <v:path arrowok="t"/>
                <v:fill type="solid"/>
              </v:shape>
            </v:group>
            <v:group style="position:absolute;left:3394;top:3605;width:10;height:20" coordorigin="3394,3605" coordsize="10,20">
              <v:shape style="position:absolute;left:3394;top:3605;width:10;height:20" coordorigin="3394,3605" coordsize="10,20" path="m3394,3625l3404,3625,3404,3605,3394,3605,3394,3625xe" filled="true" fillcolor="#000000" stroked="false">
                <v:path arrowok="t"/>
                <v:fill type="solid"/>
              </v:shape>
            </v:group>
            <v:group style="position:absolute;left:3394;top:3625;width:10;height:20" coordorigin="3394,3625" coordsize="10,20">
              <v:shape style="position:absolute;left:3394;top:3625;width:10;height:20" coordorigin="3394,3625" coordsize="10,20" path="m3394,3644l3404,3644,3404,3625,3394,3625,3394,3644xe" filled="true" fillcolor="#000000" stroked="false">
                <v:path arrowok="t"/>
                <v:fill type="solid"/>
              </v:shape>
            </v:group>
            <v:group style="position:absolute;left:3394;top:3644;width:10;height:20" coordorigin="3394,3644" coordsize="10,20">
              <v:shape style="position:absolute;left:3394;top:3644;width:10;height:20" coordorigin="3394,3644" coordsize="10,20" path="m3394,3663l3404,3663,3404,3644,3394,3644,3394,3663xe" filled="true" fillcolor="#000000" stroked="false">
                <v:path arrowok="t"/>
                <v:fill type="solid"/>
              </v:shape>
            </v:group>
            <v:group style="position:absolute;left:3394;top:3663;width:10;height:20" coordorigin="3394,3663" coordsize="10,20">
              <v:shape style="position:absolute;left:3394;top:3663;width:10;height:20" coordorigin="3394,3663" coordsize="10,20" path="m3394,3682l3404,3682,3404,3663,3394,3663,3394,3682xe" filled="true" fillcolor="#000000" stroked="false">
                <v:path arrowok="t"/>
                <v:fill type="solid"/>
              </v:shape>
            </v:group>
            <v:group style="position:absolute;left:3394;top:3682;width:10;height:20" coordorigin="3394,3682" coordsize="10,20">
              <v:shape style="position:absolute;left:3394;top:3682;width:10;height:20" coordorigin="3394,3682" coordsize="10,20" path="m3394,3701l3404,3701,3404,3682,3394,3682,3394,3701xe" filled="true" fillcolor="#000000" stroked="false">
                <v:path arrowok="t"/>
                <v:fill type="solid"/>
              </v:shape>
            </v:group>
            <v:group style="position:absolute;left:3394;top:3701;width:10;height:20" coordorigin="3394,3701" coordsize="10,20">
              <v:shape style="position:absolute;left:3394;top:3701;width:10;height:20" coordorigin="3394,3701" coordsize="10,20" path="m3394,3721l3404,3721,3404,3701,3394,3701,3394,3721xe" filled="true" fillcolor="#000000" stroked="false">
                <v:path arrowok="t"/>
                <v:fill type="solid"/>
              </v:shape>
            </v:group>
            <v:group style="position:absolute;left:3394;top:3721;width:10;height:20" coordorigin="3394,3721" coordsize="10,20">
              <v:shape style="position:absolute;left:3394;top:3721;width:10;height:20" coordorigin="3394,3721" coordsize="10,20" path="m3394,3740l3404,3740,3404,3721,3394,3721,3394,3740xe" filled="true" fillcolor="#000000" stroked="false">
                <v:path arrowok="t"/>
                <v:fill type="solid"/>
              </v:shape>
            </v:group>
            <v:group style="position:absolute;left:3394;top:3740;width:10;height:20" coordorigin="3394,3740" coordsize="10,20">
              <v:shape style="position:absolute;left:3394;top:3740;width:10;height:20" coordorigin="3394,3740" coordsize="10,20" path="m3394,3759l3404,3759,3404,3740,3394,3740,3394,3759xe" filled="true" fillcolor="#000000" stroked="false">
                <v:path arrowok="t"/>
                <v:fill type="solid"/>
              </v:shape>
            </v:group>
            <v:group style="position:absolute;left:3394;top:3759;width:10;height:20" coordorigin="3394,3759" coordsize="10,20">
              <v:shape style="position:absolute;left:3394;top:3759;width:10;height:20" coordorigin="3394,3759" coordsize="10,20" path="m3394,3778l3404,3778,3404,3759,3394,3759,3394,3778xe" filled="true" fillcolor="#000000" stroked="false">
                <v:path arrowok="t"/>
                <v:fill type="solid"/>
              </v:shape>
            </v:group>
            <v:group style="position:absolute;left:3394;top:3778;width:10;height:20" coordorigin="3394,3778" coordsize="10,20">
              <v:shape style="position:absolute;left:3394;top:3778;width:10;height:20" coordorigin="3394,3778" coordsize="10,20" path="m3394,3797l3404,3797,3404,3778,3394,3778,3394,3797xe" filled="true" fillcolor="#000000" stroked="false">
                <v:path arrowok="t"/>
                <v:fill type="solid"/>
              </v:shape>
            </v:group>
            <v:group style="position:absolute;left:3394;top:3797;width:10;height:20" coordorigin="3394,3797" coordsize="10,20">
              <v:shape style="position:absolute;left:3394;top:3797;width:10;height:20" coordorigin="3394,3797" coordsize="10,20" path="m3394,3817l3404,3817,3404,3797,3394,3797,3394,3817xe" filled="true" fillcolor="#000000" stroked="false">
                <v:path arrowok="t"/>
                <v:fill type="solid"/>
              </v:shape>
            </v:group>
            <v:group style="position:absolute;left:3394;top:3821;width:10;height:2" coordorigin="3394,3821" coordsize="10,2">
              <v:shape style="position:absolute;left:3394;top:3821;width:10;height:2" coordorigin="3394,3821" coordsize="10,0" path="m3394,3821l3404,3821e" filled="false" stroked="true" strokeweight=".47998pt" strokecolor="#000000">
                <v:path arrowok="t"/>
              </v:shape>
            </v:group>
            <v:group style="position:absolute;left:4527;top:3451;width:10;height:20" coordorigin="4527,3451" coordsize="10,20">
              <v:shape style="position:absolute;left:4527;top:3451;width:10;height:20" coordorigin="4527,3451" coordsize="10,20" path="m4527,3471l4537,3471,4537,3451,4527,3451,4527,3471xe" filled="true" fillcolor="#000000" stroked="false">
                <v:path arrowok="t"/>
                <v:fill type="solid"/>
              </v:shape>
            </v:group>
            <v:group style="position:absolute;left:4527;top:3471;width:10;height:20" coordorigin="4527,3471" coordsize="10,20">
              <v:shape style="position:absolute;left:4527;top:3471;width:10;height:20" coordorigin="4527,3471" coordsize="10,20" path="m4527,3490l4537,3490,4537,3471,4527,3471,4527,3490xe" filled="true" fillcolor="#000000" stroked="false">
                <v:path arrowok="t"/>
                <v:fill type="solid"/>
              </v:shape>
            </v:group>
            <v:group style="position:absolute;left:4527;top:3490;width:10;height:20" coordorigin="4527,3490" coordsize="10,20">
              <v:shape style="position:absolute;left:4527;top:3490;width:10;height:20" coordorigin="4527,3490" coordsize="10,20" path="m4527,3509l4537,3509,4537,3490,4527,3490,4527,3509xe" filled="true" fillcolor="#000000" stroked="false">
                <v:path arrowok="t"/>
                <v:fill type="solid"/>
              </v:shape>
            </v:group>
            <v:group style="position:absolute;left:4527;top:3509;width:10;height:20" coordorigin="4527,3509" coordsize="10,20">
              <v:shape style="position:absolute;left:4527;top:3509;width:10;height:20" coordorigin="4527,3509" coordsize="10,20" path="m4527,3529l4537,3529,4537,3509,4527,3509,4527,3529xe" filled="true" fillcolor="#000000" stroked="false">
                <v:path arrowok="t"/>
                <v:fill type="solid"/>
              </v:shape>
            </v:group>
            <v:group style="position:absolute;left:4527;top:3529;width:10;height:20" coordorigin="4527,3529" coordsize="10,20">
              <v:shape style="position:absolute;left:4527;top:3529;width:10;height:20" coordorigin="4527,3529" coordsize="10,20" path="m4527,3548l4537,3548,4537,3529,4527,3529,4527,3548xe" filled="true" fillcolor="#000000" stroked="false">
                <v:path arrowok="t"/>
                <v:fill type="solid"/>
              </v:shape>
            </v:group>
            <v:group style="position:absolute;left:4527;top:3548;width:10;height:20" coordorigin="4527,3548" coordsize="10,20">
              <v:shape style="position:absolute;left:4527;top:3548;width:10;height:20" coordorigin="4527,3548" coordsize="10,20" path="m4527,3567l4537,3567,4537,3548,4527,3548,4527,3567xe" filled="true" fillcolor="#000000" stroked="false">
                <v:path arrowok="t"/>
                <v:fill type="solid"/>
              </v:shape>
            </v:group>
            <v:group style="position:absolute;left:4527;top:3567;width:10;height:20" coordorigin="4527,3567" coordsize="10,20">
              <v:shape style="position:absolute;left:4527;top:3567;width:10;height:20" coordorigin="4527,3567" coordsize="10,20" path="m4527,3586l4537,3586,4537,3567,4527,3567,4527,3586xe" filled="true" fillcolor="#000000" stroked="false">
                <v:path arrowok="t"/>
                <v:fill type="solid"/>
              </v:shape>
            </v:group>
            <v:group style="position:absolute;left:4527;top:3586;width:10;height:20" coordorigin="4527,3586" coordsize="10,20">
              <v:shape style="position:absolute;left:4527;top:3586;width:10;height:20" coordorigin="4527,3586" coordsize="10,20" path="m4527,3605l4537,3605,4537,3586,4527,3586,4527,3605xe" filled="true" fillcolor="#000000" stroked="false">
                <v:path arrowok="t"/>
                <v:fill type="solid"/>
              </v:shape>
            </v:group>
            <v:group style="position:absolute;left:4527;top:3605;width:10;height:20" coordorigin="4527,3605" coordsize="10,20">
              <v:shape style="position:absolute;left:4527;top:3605;width:10;height:20" coordorigin="4527,3605" coordsize="10,20" path="m4527,3625l4537,3625,4537,3605,4527,3605,4527,3625xe" filled="true" fillcolor="#000000" stroked="false">
                <v:path arrowok="t"/>
                <v:fill type="solid"/>
              </v:shape>
            </v:group>
            <v:group style="position:absolute;left:4527;top:3625;width:10;height:20" coordorigin="4527,3625" coordsize="10,20">
              <v:shape style="position:absolute;left:4527;top:3625;width:10;height:20" coordorigin="4527,3625" coordsize="10,20" path="m4527,3644l4537,3644,4537,3625,4527,3625,4527,3644xe" filled="true" fillcolor="#000000" stroked="false">
                <v:path arrowok="t"/>
                <v:fill type="solid"/>
              </v:shape>
            </v:group>
            <v:group style="position:absolute;left:4527;top:3644;width:10;height:20" coordorigin="4527,3644" coordsize="10,20">
              <v:shape style="position:absolute;left:4527;top:3644;width:10;height:20" coordorigin="4527,3644" coordsize="10,20" path="m4527,3663l4537,3663,4537,3644,4527,3644,4527,3663xe" filled="true" fillcolor="#000000" stroked="false">
                <v:path arrowok="t"/>
                <v:fill type="solid"/>
              </v:shape>
            </v:group>
            <v:group style="position:absolute;left:4527;top:3663;width:10;height:20" coordorigin="4527,3663" coordsize="10,20">
              <v:shape style="position:absolute;left:4527;top:3663;width:10;height:20" coordorigin="4527,3663" coordsize="10,20" path="m4527,3682l4537,3682,4537,3663,4527,3663,4527,3682xe" filled="true" fillcolor="#000000" stroked="false">
                <v:path arrowok="t"/>
                <v:fill type="solid"/>
              </v:shape>
            </v:group>
            <v:group style="position:absolute;left:4527;top:3682;width:10;height:20" coordorigin="4527,3682" coordsize="10,20">
              <v:shape style="position:absolute;left:4527;top:3682;width:10;height:20" coordorigin="4527,3682" coordsize="10,20" path="m4527,3701l4537,3701,4537,3682,4527,3682,4527,3701xe" filled="true" fillcolor="#000000" stroked="false">
                <v:path arrowok="t"/>
                <v:fill type="solid"/>
              </v:shape>
            </v:group>
            <v:group style="position:absolute;left:4527;top:3701;width:10;height:20" coordorigin="4527,3701" coordsize="10,20">
              <v:shape style="position:absolute;left:4527;top:3701;width:10;height:20" coordorigin="4527,3701" coordsize="10,20" path="m4527,3721l4537,3721,4537,3701,4527,3701,4527,3721xe" filled="true" fillcolor="#000000" stroked="false">
                <v:path arrowok="t"/>
                <v:fill type="solid"/>
              </v:shape>
            </v:group>
            <v:group style="position:absolute;left:4527;top:3721;width:10;height:20" coordorigin="4527,3721" coordsize="10,20">
              <v:shape style="position:absolute;left:4527;top:3721;width:10;height:20" coordorigin="4527,3721" coordsize="10,20" path="m4527,3740l4537,3740,4537,3721,4527,3721,4527,3740xe" filled="true" fillcolor="#000000" stroked="false">
                <v:path arrowok="t"/>
                <v:fill type="solid"/>
              </v:shape>
            </v:group>
            <v:group style="position:absolute;left:4527;top:3740;width:10;height:20" coordorigin="4527,3740" coordsize="10,20">
              <v:shape style="position:absolute;left:4527;top:3740;width:10;height:20" coordorigin="4527,3740" coordsize="10,20" path="m4527,3759l4537,3759,4537,3740,4527,3740,4527,3759xe" filled="true" fillcolor="#000000" stroked="false">
                <v:path arrowok="t"/>
                <v:fill type="solid"/>
              </v:shape>
            </v:group>
            <v:group style="position:absolute;left:4527;top:3759;width:10;height:20" coordorigin="4527,3759" coordsize="10,20">
              <v:shape style="position:absolute;left:4527;top:3759;width:10;height:20" coordorigin="4527,3759" coordsize="10,20" path="m4527,3778l4537,3778,4537,3759,4527,3759,4527,3778xe" filled="true" fillcolor="#000000" stroked="false">
                <v:path arrowok="t"/>
                <v:fill type="solid"/>
              </v:shape>
            </v:group>
            <v:group style="position:absolute;left:4527;top:3778;width:10;height:20" coordorigin="4527,3778" coordsize="10,20">
              <v:shape style="position:absolute;left:4527;top:3778;width:10;height:20" coordorigin="4527,3778" coordsize="10,20" path="m4527,3797l4537,3797,4537,3778,4527,3778,4527,3797xe" filled="true" fillcolor="#000000" stroked="false">
                <v:path arrowok="t"/>
                <v:fill type="solid"/>
              </v:shape>
            </v:group>
            <v:group style="position:absolute;left:4527;top:3797;width:10;height:20" coordorigin="4527,3797" coordsize="10,20">
              <v:shape style="position:absolute;left:4527;top:3797;width:10;height:20" coordorigin="4527,3797" coordsize="10,20" path="m4527,3817l4537,3817,4537,3797,4527,3797,4527,3817xe" filled="true" fillcolor="#000000" stroked="false">
                <v:path arrowok="t"/>
                <v:fill type="solid"/>
              </v:shape>
            </v:group>
            <v:group style="position:absolute;left:4527;top:3821;width:10;height:2" coordorigin="4527,3821" coordsize="10,2">
              <v:shape style="position:absolute;left:4527;top:3821;width:10;height:2" coordorigin="4527,3821" coordsize="10,0" path="m4527,3821l4537,3821e" filled="false" stroked="true" strokeweight=".47998pt" strokecolor="#000000">
                <v:path arrowok="t"/>
              </v:shape>
            </v:group>
            <v:group style="position:absolute;left:5154;top:3451;width:10;height:20" coordorigin="5154,3451" coordsize="10,20">
              <v:shape style="position:absolute;left:5154;top:3451;width:10;height:20" coordorigin="5154,3451" coordsize="10,20" path="m5154,3471l5163,3471,5163,3451,5154,3451,5154,3471xe" filled="true" fillcolor="#000000" stroked="false">
                <v:path arrowok="t"/>
                <v:fill type="solid"/>
              </v:shape>
            </v:group>
            <v:group style="position:absolute;left:5154;top:3471;width:10;height:20" coordorigin="5154,3471" coordsize="10,20">
              <v:shape style="position:absolute;left:5154;top:3471;width:10;height:20" coordorigin="5154,3471" coordsize="10,20" path="m5154,3490l5163,3490,5163,3471,5154,3471,5154,3490xe" filled="true" fillcolor="#000000" stroked="false">
                <v:path arrowok="t"/>
                <v:fill type="solid"/>
              </v:shape>
            </v:group>
            <v:group style="position:absolute;left:5154;top:3490;width:10;height:20" coordorigin="5154,3490" coordsize="10,20">
              <v:shape style="position:absolute;left:5154;top:3490;width:10;height:20" coordorigin="5154,3490" coordsize="10,20" path="m5154,3509l5163,3509,5163,3490,5154,3490,5154,3509xe" filled="true" fillcolor="#000000" stroked="false">
                <v:path arrowok="t"/>
                <v:fill type="solid"/>
              </v:shape>
            </v:group>
            <v:group style="position:absolute;left:5154;top:3509;width:10;height:20" coordorigin="5154,3509" coordsize="10,20">
              <v:shape style="position:absolute;left:5154;top:3509;width:10;height:20" coordorigin="5154,3509" coordsize="10,20" path="m5154,3529l5163,3529,5163,3509,5154,3509,5154,3529xe" filled="true" fillcolor="#000000" stroked="false">
                <v:path arrowok="t"/>
                <v:fill type="solid"/>
              </v:shape>
            </v:group>
            <v:group style="position:absolute;left:5154;top:3529;width:10;height:20" coordorigin="5154,3529" coordsize="10,20">
              <v:shape style="position:absolute;left:5154;top:3529;width:10;height:20" coordorigin="5154,3529" coordsize="10,20" path="m5154,3548l5163,3548,5163,3529,5154,3529,5154,3548xe" filled="true" fillcolor="#000000" stroked="false">
                <v:path arrowok="t"/>
                <v:fill type="solid"/>
              </v:shape>
            </v:group>
            <v:group style="position:absolute;left:5154;top:3548;width:10;height:20" coordorigin="5154,3548" coordsize="10,20">
              <v:shape style="position:absolute;left:5154;top:3548;width:10;height:20" coordorigin="5154,3548" coordsize="10,20" path="m5154,3567l5163,3567,5163,3548,5154,3548,5154,3567xe" filled="true" fillcolor="#000000" stroked="false">
                <v:path arrowok="t"/>
                <v:fill type="solid"/>
              </v:shape>
            </v:group>
            <v:group style="position:absolute;left:5154;top:3567;width:10;height:20" coordorigin="5154,3567" coordsize="10,20">
              <v:shape style="position:absolute;left:5154;top:3567;width:10;height:20" coordorigin="5154,3567" coordsize="10,20" path="m5154,3586l5163,3586,5163,3567,5154,3567,5154,3586xe" filled="true" fillcolor="#000000" stroked="false">
                <v:path arrowok="t"/>
                <v:fill type="solid"/>
              </v:shape>
            </v:group>
            <v:group style="position:absolute;left:5154;top:3586;width:10;height:20" coordorigin="5154,3586" coordsize="10,20">
              <v:shape style="position:absolute;left:5154;top:3586;width:10;height:20" coordorigin="5154,3586" coordsize="10,20" path="m5154,3605l5163,3605,5163,3586,5154,3586,5154,3605xe" filled="true" fillcolor="#000000" stroked="false">
                <v:path arrowok="t"/>
                <v:fill type="solid"/>
              </v:shape>
            </v:group>
            <v:group style="position:absolute;left:5154;top:3605;width:10;height:20" coordorigin="5154,3605" coordsize="10,20">
              <v:shape style="position:absolute;left:5154;top:3605;width:10;height:20" coordorigin="5154,3605" coordsize="10,20" path="m5154,3625l5163,3625,5163,3605,5154,3605,5154,3625xe" filled="true" fillcolor="#000000" stroked="false">
                <v:path arrowok="t"/>
                <v:fill type="solid"/>
              </v:shape>
            </v:group>
            <v:group style="position:absolute;left:5154;top:3625;width:10;height:20" coordorigin="5154,3625" coordsize="10,20">
              <v:shape style="position:absolute;left:5154;top:3625;width:10;height:20" coordorigin="5154,3625" coordsize="10,20" path="m5154,3644l5163,3644,5163,3625,5154,3625,5154,3644xe" filled="true" fillcolor="#000000" stroked="false">
                <v:path arrowok="t"/>
                <v:fill type="solid"/>
              </v:shape>
            </v:group>
            <v:group style="position:absolute;left:5154;top:3644;width:10;height:20" coordorigin="5154,3644" coordsize="10,20">
              <v:shape style="position:absolute;left:5154;top:3644;width:10;height:20" coordorigin="5154,3644" coordsize="10,20" path="m5154,3663l5163,3663,5163,3644,5154,3644,5154,3663xe" filled="true" fillcolor="#000000" stroked="false">
                <v:path arrowok="t"/>
                <v:fill type="solid"/>
              </v:shape>
            </v:group>
            <v:group style="position:absolute;left:5154;top:3663;width:10;height:20" coordorigin="5154,3663" coordsize="10,20">
              <v:shape style="position:absolute;left:5154;top:3663;width:10;height:20" coordorigin="5154,3663" coordsize="10,20" path="m5154,3682l5163,3682,5163,3663,5154,3663,5154,3682xe" filled="true" fillcolor="#000000" stroked="false">
                <v:path arrowok="t"/>
                <v:fill type="solid"/>
              </v:shape>
            </v:group>
            <v:group style="position:absolute;left:5154;top:3682;width:10;height:20" coordorigin="5154,3682" coordsize="10,20">
              <v:shape style="position:absolute;left:5154;top:3682;width:10;height:20" coordorigin="5154,3682" coordsize="10,20" path="m5154,3701l5163,3701,5163,3682,5154,3682,5154,3701xe" filled="true" fillcolor="#000000" stroked="false">
                <v:path arrowok="t"/>
                <v:fill type="solid"/>
              </v:shape>
            </v:group>
            <v:group style="position:absolute;left:5154;top:3701;width:10;height:20" coordorigin="5154,3701" coordsize="10,20">
              <v:shape style="position:absolute;left:5154;top:3701;width:10;height:20" coordorigin="5154,3701" coordsize="10,20" path="m5154,3721l5163,3721,5163,3701,5154,3701,5154,3721xe" filled="true" fillcolor="#000000" stroked="false">
                <v:path arrowok="t"/>
                <v:fill type="solid"/>
              </v:shape>
            </v:group>
            <v:group style="position:absolute;left:5154;top:3721;width:10;height:20" coordorigin="5154,3721" coordsize="10,20">
              <v:shape style="position:absolute;left:5154;top:3721;width:10;height:20" coordorigin="5154,3721" coordsize="10,20" path="m5154,3740l5163,3740,5163,3721,5154,3721,5154,3740xe" filled="true" fillcolor="#000000" stroked="false">
                <v:path arrowok="t"/>
                <v:fill type="solid"/>
              </v:shape>
            </v:group>
            <v:group style="position:absolute;left:5154;top:3740;width:10;height:20" coordorigin="5154,3740" coordsize="10,20">
              <v:shape style="position:absolute;left:5154;top:3740;width:10;height:20" coordorigin="5154,3740" coordsize="10,20" path="m5154,3759l5163,3759,5163,3740,5154,3740,5154,3759xe" filled="true" fillcolor="#000000" stroked="false">
                <v:path arrowok="t"/>
                <v:fill type="solid"/>
              </v:shape>
            </v:group>
            <v:group style="position:absolute;left:5154;top:3759;width:10;height:20" coordorigin="5154,3759" coordsize="10,20">
              <v:shape style="position:absolute;left:5154;top:3759;width:10;height:20" coordorigin="5154,3759" coordsize="10,20" path="m5154,3778l5163,3778,5163,3759,5154,3759,5154,3778xe" filled="true" fillcolor="#000000" stroked="false">
                <v:path arrowok="t"/>
                <v:fill type="solid"/>
              </v:shape>
            </v:group>
            <v:group style="position:absolute;left:5154;top:3778;width:10;height:20" coordorigin="5154,3778" coordsize="10,20">
              <v:shape style="position:absolute;left:5154;top:3778;width:10;height:20" coordorigin="5154,3778" coordsize="10,20" path="m5154,3797l5163,3797,5163,3778,5154,3778,5154,3797xe" filled="true" fillcolor="#000000" stroked="false">
                <v:path arrowok="t"/>
                <v:fill type="solid"/>
              </v:shape>
            </v:group>
            <v:group style="position:absolute;left:5154;top:3797;width:10;height:20" coordorigin="5154,3797" coordsize="10,20">
              <v:shape style="position:absolute;left:5154;top:3797;width:10;height:20" coordorigin="5154,3797" coordsize="10,20" path="m5154,3817l5163,3817,5163,3797,5154,3797,5154,3817xe" filled="true" fillcolor="#000000" stroked="false">
                <v:path arrowok="t"/>
                <v:fill type="solid"/>
              </v:shape>
            </v:group>
            <v:group style="position:absolute;left:5154;top:3821;width:10;height:2" coordorigin="5154,3821" coordsize="10,2">
              <v:shape style="position:absolute;left:5154;top:3821;width:10;height:2" coordorigin="5154,3821" coordsize="10,0" path="m5154,3821l5163,3821e" filled="false" stroked="true" strokeweight=".47998pt" strokecolor="#000000">
                <v:path arrowok="t"/>
              </v:shape>
            </v:group>
            <v:group style="position:absolute;left:6371;top:3451;width:10;height:20" coordorigin="6371,3451" coordsize="10,20">
              <v:shape style="position:absolute;left:6371;top:3451;width:10;height:20" coordorigin="6371,3451" coordsize="10,20" path="m6371,3471l6380,3471,6380,3451,6371,3451,6371,3471xe" filled="true" fillcolor="#000000" stroked="false">
                <v:path arrowok="t"/>
                <v:fill type="solid"/>
              </v:shape>
            </v:group>
            <v:group style="position:absolute;left:6371;top:3471;width:10;height:20" coordorigin="6371,3471" coordsize="10,20">
              <v:shape style="position:absolute;left:6371;top:3471;width:10;height:20" coordorigin="6371,3471" coordsize="10,20" path="m6371,3490l6380,3490,6380,3471,6371,3471,6371,3490xe" filled="true" fillcolor="#000000" stroked="false">
                <v:path arrowok="t"/>
                <v:fill type="solid"/>
              </v:shape>
            </v:group>
            <v:group style="position:absolute;left:6371;top:3490;width:10;height:20" coordorigin="6371,3490" coordsize="10,20">
              <v:shape style="position:absolute;left:6371;top:3490;width:10;height:20" coordorigin="6371,3490" coordsize="10,20" path="m6371,3509l6380,3509,6380,3490,6371,3490,6371,3509xe" filled="true" fillcolor="#000000" stroked="false">
                <v:path arrowok="t"/>
                <v:fill type="solid"/>
              </v:shape>
            </v:group>
            <v:group style="position:absolute;left:6371;top:3509;width:10;height:20" coordorigin="6371,3509" coordsize="10,20">
              <v:shape style="position:absolute;left:6371;top:3509;width:10;height:20" coordorigin="6371,3509" coordsize="10,20" path="m6371,3529l6380,3529,6380,3509,6371,3509,6371,3529xe" filled="true" fillcolor="#000000" stroked="false">
                <v:path arrowok="t"/>
                <v:fill type="solid"/>
              </v:shape>
            </v:group>
            <v:group style="position:absolute;left:6371;top:3529;width:10;height:20" coordorigin="6371,3529" coordsize="10,20">
              <v:shape style="position:absolute;left:6371;top:3529;width:10;height:20" coordorigin="6371,3529" coordsize="10,20" path="m6371,3548l6380,3548,6380,3529,6371,3529,6371,3548xe" filled="true" fillcolor="#000000" stroked="false">
                <v:path arrowok="t"/>
                <v:fill type="solid"/>
              </v:shape>
            </v:group>
            <v:group style="position:absolute;left:6371;top:3548;width:10;height:20" coordorigin="6371,3548" coordsize="10,20">
              <v:shape style="position:absolute;left:6371;top:3548;width:10;height:20" coordorigin="6371,3548" coordsize="10,20" path="m6371,3567l6380,3567,6380,3548,6371,3548,6371,3567xe" filled="true" fillcolor="#000000" stroked="false">
                <v:path arrowok="t"/>
                <v:fill type="solid"/>
              </v:shape>
            </v:group>
            <v:group style="position:absolute;left:6371;top:3567;width:10;height:20" coordorigin="6371,3567" coordsize="10,20">
              <v:shape style="position:absolute;left:6371;top:3567;width:10;height:20" coordorigin="6371,3567" coordsize="10,20" path="m6371,3586l6380,3586,6380,3567,6371,3567,6371,3586xe" filled="true" fillcolor="#000000" stroked="false">
                <v:path arrowok="t"/>
                <v:fill type="solid"/>
              </v:shape>
            </v:group>
            <v:group style="position:absolute;left:6371;top:3586;width:10;height:20" coordorigin="6371,3586" coordsize="10,20">
              <v:shape style="position:absolute;left:6371;top:3586;width:10;height:20" coordorigin="6371,3586" coordsize="10,20" path="m6371,3605l6380,3605,6380,3586,6371,3586,6371,3605xe" filled="true" fillcolor="#000000" stroked="false">
                <v:path arrowok="t"/>
                <v:fill type="solid"/>
              </v:shape>
            </v:group>
            <v:group style="position:absolute;left:6371;top:3605;width:10;height:20" coordorigin="6371,3605" coordsize="10,20">
              <v:shape style="position:absolute;left:6371;top:3605;width:10;height:20" coordorigin="6371,3605" coordsize="10,20" path="m6371,3625l6380,3625,6380,3605,6371,3605,6371,3625xe" filled="true" fillcolor="#000000" stroked="false">
                <v:path arrowok="t"/>
                <v:fill type="solid"/>
              </v:shape>
            </v:group>
            <v:group style="position:absolute;left:6371;top:3625;width:10;height:20" coordorigin="6371,3625" coordsize="10,20">
              <v:shape style="position:absolute;left:6371;top:3625;width:10;height:20" coordorigin="6371,3625" coordsize="10,20" path="m6371,3644l6380,3644,6380,3625,6371,3625,6371,3644xe" filled="true" fillcolor="#000000" stroked="false">
                <v:path arrowok="t"/>
                <v:fill type="solid"/>
              </v:shape>
            </v:group>
            <v:group style="position:absolute;left:6371;top:3644;width:10;height:20" coordorigin="6371,3644" coordsize="10,20">
              <v:shape style="position:absolute;left:6371;top:3644;width:10;height:20" coordorigin="6371,3644" coordsize="10,20" path="m6371,3663l6380,3663,6380,3644,6371,3644,6371,3663xe" filled="true" fillcolor="#000000" stroked="false">
                <v:path arrowok="t"/>
                <v:fill type="solid"/>
              </v:shape>
            </v:group>
            <v:group style="position:absolute;left:6371;top:3663;width:10;height:20" coordorigin="6371,3663" coordsize="10,20">
              <v:shape style="position:absolute;left:6371;top:3663;width:10;height:20" coordorigin="6371,3663" coordsize="10,20" path="m6371,3682l6380,3682,6380,3663,6371,3663,6371,3682xe" filled="true" fillcolor="#000000" stroked="false">
                <v:path arrowok="t"/>
                <v:fill type="solid"/>
              </v:shape>
            </v:group>
            <v:group style="position:absolute;left:6371;top:3682;width:10;height:20" coordorigin="6371,3682" coordsize="10,20">
              <v:shape style="position:absolute;left:6371;top:3682;width:10;height:20" coordorigin="6371,3682" coordsize="10,20" path="m6371,3701l6380,3701,6380,3682,6371,3682,6371,3701xe" filled="true" fillcolor="#000000" stroked="false">
                <v:path arrowok="t"/>
                <v:fill type="solid"/>
              </v:shape>
            </v:group>
            <v:group style="position:absolute;left:6371;top:3701;width:10;height:20" coordorigin="6371,3701" coordsize="10,20">
              <v:shape style="position:absolute;left:6371;top:3701;width:10;height:20" coordorigin="6371,3701" coordsize="10,20" path="m6371,3721l6380,3721,6380,3701,6371,3701,6371,3721xe" filled="true" fillcolor="#000000" stroked="false">
                <v:path arrowok="t"/>
                <v:fill type="solid"/>
              </v:shape>
            </v:group>
            <v:group style="position:absolute;left:6371;top:3721;width:10;height:20" coordorigin="6371,3721" coordsize="10,20">
              <v:shape style="position:absolute;left:6371;top:3721;width:10;height:20" coordorigin="6371,3721" coordsize="10,20" path="m6371,3740l6380,3740,6380,3721,6371,3721,6371,3740xe" filled="true" fillcolor="#000000" stroked="false">
                <v:path arrowok="t"/>
                <v:fill type="solid"/>
              </v:shape>
            </v:group>
            <v:group style="position:absolute;left:6371;top:3740;width:10;height:20" coordorigin="6371,3740" coordsize="10,20">
              <v:shape style="position:absolute;left:6371;top:3740;width:10;height:20" coordorigin="6371,3740" coordsize="10,20" path="m6371,3759l6380,3759,6380,3740,6371,3740,6371,3759xe" filled="true" fillcolor="#000000" stroked="false">
                <v:path arrowok="t"/>
                <v:fill type="solid"/>
              </v:shape>
            </v:group>
            <v:group style="position:absolute;left:6371;top:3759;width:10;height:20" coordorigin="6371,3759" coordsize="10,20">
              <v:shape style="position:absolute;left:6371;top:3759;width:10;height:20" coordorigin="6371,3759" coordsize="10,20" path="m6371,3778l6380,3778,6380,3759,6371,3759,6371,3778xe" filled="true" fillcolor="#000000" stroked="false">
                <v:path arrowok="t"/>
                <v:fill type="solid"/>
              </v:shape>
            </v:group>
            <v:group style="position:absolute;left:6371;top:3778;width:10;height:20" coordorigin="6371,3778" coordsize="10,20">
              <v:shape style="position:absolute;left:6371;top:3778;width:10;height:20" coordorigin="6371,3778" coordsize="10,20" path="m6371,3797l6380,3797,6380,3778,6371,3778,6371,3797xe" filled="true" fillcolor="#000000" stroked="false">
                <v:path arrowok="t"/>
                <v:fill type="solid"/>
              </v:shape>
            </v:group>
            <v:group style="position:absolute;left:6371;top:3797;width:10;height:20" coordorigin="6371,3797" coordsize="10,20">
              <v:shape style="position:absolute;left:6371;top:3797;width:10;height:20" coordorigin="6371,3797" coordsize="10,20" path="m6371,3817l6380,3817,6380,3797,6371,3797,6371,3817xe" filled="true" fillcolor="#000000" stroked="false">
                <v:path arrowok="t"/>
                <v:fill type="solid"/>
              </v:shape>
            </v:group>
            <v:group style="position:absolute;left:6371;top:3821;width:10;height:2" coordorigin="6371,3821" coordsize="10,2">
              <v:shape style="position:absolute;left:6371;top:3821;width:10;height:2" coordorigin="6371,3821" coordsize="10,0" path="m6371,3821l6380,3821e" filled="false" stroked="true" strokeweight=".47998pt" strokecolor="#000000">
                <v:path arrowok="t"/>
              </v:shape>
            </v:group>
            <v:group style="position:absolute;left:7038;top:3451;width:10;height:20" coordorigin="7038,3451" coordsize="10,20">
              <v:shape style="position:absolute;left:7038;top:3451;width:10;height:20" coordorigin="7038,3451" coordsize="10,20" path="m7038,3471l7048,3471,7048,3451,7038,3451,7038,3471xe" filled="true" fillcolor="#000000" stroked="false">
                <v:path arrowok="t"/>
                <v:fill type="solid"/>
              </v:shape>
            </v:group>
            <v:group style="position:absolute;left:7038;top:3471;width:10;height:20" coordorigin="7038,3471" coordsize="10,20">
              <v:shape style="position:absolute;left:7038;top:3471;width:10;height:20" coordorigin="7038,3471" coordsize="10,20" path="m7038,3490l7048,3490,7048,3471,7038,3471,7038,3490xe" filled="true" fillcolor="#000000" stroked="false">
                <v:path arrowok="t"/>
                <v:fill type="solid"/>
              </v:shape>
            </v:group>
            <v:group style="position:absolute;left:7038;top:3490;width:10;height:20" coordorigin="7038,3490" coordsize="10,20">
              <v:shape style="position:absolute;left:7038;top:3490;width:10;height:20" coordorigin="7038,3490" coordsize="10,20" path="m7038,3509l7048,3509,7048,3490,7038,3490,7038,3509xe" filled="true" fillcolor="#000000" stroked="false">
                <v:path arrowok="t"/>
                <v:fill type="solid"/>
              </v:shape>
            </v:group>
            <v:group style="position:absolute;left:7038;top:3509;width:10;height:20" coordorigin="7038,3509" coordsize="10,20">
              <v:shape style="position:absolute;left:7038;top:3509;width:10;height:20" coordorigin="7038,3509" coordsize="10,20" path="m7038,3529l7048,3529,7048,3509,7038,3509,7038,3529xe" filled="true" fillcolor="#000000" stroked="false">
                <v:path arrowok="t"/>
                <v:fill type="solid"/>
              </v:shape>
            </v:group>
            <v:group style="position:absolute;left:7038;top:3529;width:10;height:20" coordorigin="7038,3529" coordsize="10,20">
              <v:shape style="position:absolute;left:7038;top:3529;width:10;height:20" coordorigin="7038,3529" coordsize="10,20" path="m7038,3548l7048,3548,7048,3529,7038,3529,7038,3548xe" filled="true" fillcolor="#000000" stroked="false">
                <v:path arrowok="t"/>
                <v:fill type="solid"/>
              </v:shape>
            </v:group>
            <v:group style="position:absolute;left:7038;top:3548;width:10;height:20" coordorigin="7038,3548" coordsize="10,20">
              <v:shape style="position:absolute;left:7038;top:3548;width:10;height:20" coordorigin="7038,3548" coordsize="10,20" path="m7038,3567l7048,3567,7048,3548,7038,3548,7038,3567xe" filled="true" fillcolor="#000000" stroked="false">
                <v:path arrowok="t"/>
                <v:fill type="solid"/>
              </v:shape>
            </v:group>
            <v:group style="position:absolute;left:7038;top:3567;width:10;height:20" coordorigin="7038,3567" coordsize="10,20">
              <v:shape style="position:absolute;left:7038;top:3567;width:10;height:20" coordorigin="7038,3567" coordsize="10,20" path="m7038,3586l7048,3586,7048,3567,7038,3567,7038,3586xe" filled="true" fillcolor="#000000" stroked="false">
                <v:path arrowok="t"/>
                <v:fill type="solid"/>
              </v:shape>
            </v:group>
            <v:group style="position:absolute;left:7038;top:3586;width:10;height:20" coordorigin="7038,3586" coordsize="10,20">
              <v:shape style="position:absolute;left:7038;top:3586;width:10;height:20" coordorigin="7038,3586" coordsize="10,20" path="m7038,3605l7048,3605,7048,3586,7038,3586,7038,3605xe" filled="true" fillcolor="#000000" stroked="false">
                <v:path arrowok="t"/>
                <v:fill type="solid"/>
              </v:shape>
            </v:group>
            <v:group style="position:absolute;left:7038;top:3605;width:10;height:20" coordorigin="7038,3605" coordsize="10,20">
              <v:shape style="position:absolute;left:7038;top:3605;width:10;height:20" coordorigin="7038,3605" coordsize="10,20" path="m7038,3625l7048,3625,7048,3605,7038,3605,7038,3625xe" filled="true" fillcolor="#000000" stroked="false">
                <v:path arrowok="t"/>
                <v:fill type="solid"/>
              </v:shape>
            </v:group>
            <v:group style="position:absolute;left:7038;top:3625;width:10;height:20" coordorigin="7038,3625" coordsize="10,20">
              <v:shape style="position:absolute;left:7038;top:3625;width:10;height:20" coordorigin="7038,3625" coordsize="10,20" path="m7038,3644l7048,3644,7048,3625,7038,3625,7038,3644xe" filled="true" fillcolor="#000000" stroked="false">
                <v:path arrowok="t"/>
                <v:fill type="solid"/>
              </v:shape>
            </v:group>
            <v:group style="position:absolute;left:7038;top:3644;width:10;height:20" coordorigin="7038,3644" coordsize="10,20">
              <v:shape style="position:absolute;left:7038;top:3644;width:10;height:20" coordorigin="7038,3644" coordsize="10,20" path="m7038,3663l7048,3663,7048,3644,7038,3644,7038,3663xe" filled="true" fillcolor="#000000" stroked="false">
                <v:path arrowok="t"/>
                <v:fill type="solid"/>
              </v:shape>
            </v:group>
            <v:group style="position:absolute;left:7038;top:3663;width:10;height:20" coordorigin="7038,3663" coordsize="10,20">
              <v:shape style="position:absolute;left:7038;top:3663;width:10;height:20" coordorigin="7038,3663" coordsize="10,20" path="m7038,3682l7048,3682,7048,3663,7038,3663,7038,3682xe" filled="true" fillcolor="#000000" stroked="false">
                <v:path arrowok="t"/>
                <v:fill type="solid"/>
              </v:shape>
            </v:group>
            <v:group style="position:absolute;left:7038;top:3682;width:10;height:20" coordorigin="7038,3682" coordsize="10,20">
              <v:shape style="position:absolute;left:7038;top:3682;width:10;height:20" coordorigin="7038,3682" coordsize="10,20" path="m7038,3701l7048,3701,7048,3682,7038,3682,7038,3701xe" filled="true" fillcolor="#000000" stroked="false">
                <v:path arrowok="t"/>
                <v:fill type="solid"/>
              </v:shape>
            </v:group>
            <v:group style="position:absolute;left:7038;top:3701;width:10;height:20" coordorigin="7038,3701" coordsize="10,20">
              <v:shape style="position:absolute;left:7038;top:3701;width:10;height:20" coordorigin="7038,3701" coordsize="10,20" path="m7038,3721l7048,3721,7048,3701,7038,3701,7038,3721xe" filled="true" fillcolor="#000000" stroked="false">
                <v:path arrowok="t"/>
                <v:fill type="solid"/>
              </v:shape>
            </v:group>
            <v:group style="position:absolute;left:7038;top:3721;width:10;height:20" coordorigin="7038,3721" coordsize="10,20">
              <v:shape style="position:absolute;left:7038;top:3721;width:10;height:20" coordorigin="7038,3721" coordsize="10,20" path="m7038,3740l7048,3740,7048,3721,7038,3721,7038,3740xe" filled="true" fillcolor="#000000" stroked="false">
                <v:path arrowok="t"/>
                <v:fill type="solid"/>
              </v:shape>
            </v:group>
            <v:group style="position:absolute;left:7038;top:3740;width:10;height:20" coordorigin="7038,3740" coordsize="10,20">
              <v:shape style="position:absolute;left:7038;top:3740;width:10;height:20" coordorigin="7038,3740" coordsize="10,20" path="m7038,3759l7048,3759,7048,3740,7038,3740,7038,3759xe" filled="true" fillcolor="#000000" stroked="false">
                <v:path arrowok="t"/>
                <v:fill type="solid"/>
              </v:shape>
            </v:group>
            <v:group style="position:absolute;left:7038;top:3759;width:10;height:20" coordorigin="7038,3759" coordsize="10,20">
              <v:shape style="position:absolute;left:7038;top:3759;width:10;height:20" coordorigin="7038,3759" coordsize="10,20" path="m7038,3778l7048,3778,7048,3759,7038,3759,7038,3778xe" filled="true" fillcolor="#000000" stroked="false">
                <v:path arrowok="t"/>
                <v:fill type="solid"/>
              </v:shape>
            </v:group>
            <v:group style="position:absolute;left:7038;top:3778;width:10;height:20" coordorigin="7038,3778" coordsize="10,20">
              <v:shape style="position:absolute;left:7038;top:3778;width:10;height:20" coordorigin="7038,3778" coordsize="10,20" path="m7038,3797l7048,3797,7048,3778,7038,3778,7038,3797xe" filled="true" fillcolor="#000000" stroked="false">
                <v:path arrowok="t"/>
                <v:fill type="solid"/>
              </v:shape>
            </v:group>
            <v:group style="position:absolute;left:7038;top:3797;width:10;height:20" coordorigin="7038,3797" coordsize="10,20">
              <v:shape style="position:absolute;left:7038;top:3797;width:10;height:20" coordorigin="7038,3797" coordsize="10,20" path="m7038,3817l7048,3817,7048,3797,7038,3797,7038,3817xe" filled="true" fillcolor="#000000" stroked="false">
                <v:path arrowok="t"/>
                <v:fill type="solid"/>
              </v:shape>
            </v:group>
            <v:group style="position:absolute;left:7038;top:3821;width:10;height:2" coordorigin="7038,3821" coordsize="10,2">
              <v:shape style="position:absolute;left:7038;top:3821;width:10;height:2" coordorigin="7038,3821" coordsize="10,0" path="m7038,3821l7048,3821e" filled="false" stroked="true" strokeweight=".47998pt" strokecolor="#000000">
                <v:path arrowok="t"/>
              </v:shape>
            </v:group>
            <v:group style="position:absolute;left:8073;top:3451;width:10;height:20" coordorigin="8073,3451" coordsize="10,20">
              <v:shape style="position:absolute;left:8073;top:3451;width:10;height:20" coordorigin="8073,3451" coordsize="10,20" path="m8073,3471l8082,3471,8082,3451,8073,3451,8073,3471xe" filled="true" fillcolor="#000000" stroked="false">
                <v:path arrowok="t"/>
                <v:fill type="solid"/>
              </v:shape>
            </v:group>
            <v:group style="position:absolute;left:8073;top:3471;width:10;height:20" coordorigin="8073,3471" coordsize="10,20">
              <v:shape style="position:absolute;left:8073;top:3471;width:10;height:20" coordorigin="8073,3471" coordsize="10,20" path="m8073,3490l8082,3490,8082,3471,8073,3471,8073,3490xe" filled="true" fillcolor="#000000" stroked="false">
                <v:path arrowok="t"/>
                <v:fill type="solid"/>
              </v:shape>
            </v:group>
            <v:group style="position:absolute;left:8073;top:3490;width:10;height:20" coordorigin="8073,3490" coordsize="10,20">
              <v:shape style="position:absolute;left:8073;top:3490;width:10;height:20" coordorigin="8073,3490" coordsize="10,20" path="m8073,3509l8082,3509,8082,3490,8073,3490,8073,3509xe" filled="true" fillcolor="#000000" stroked="false">
                <v:path arrowok="t"/>
                <v:fill type="solid"/>
              </v:shape>
            </v:group>
            <v:group style="position:absolute;left:8073;top:3509;width:10;height:20" coordorigin="8073,3509" coordsize="10,20">
              <v:shape style="position:absolute;left:8073;top:3509;width:10;height:20" coordorigin="8073,3509" coordsize="10,20" path="m8073,3529l8082,3529,8082,3509,8073,3509,8073,3529xe" filled="true" fillcolor="#000000" stroked="false">
                <v:path arrowok="t"/>
                <v:fill type="solid"/>
              </v:shape>
            </v:group>
            <v:group style="position:absolute;left:8073;top:3529;width:10;height:20" coordorigin="8073,3529" coordsize="10,20">
              <v:shape style="position:absolute;left:8073;top:3529;width:10;height:20" coordorigin="8073,3529" coordsize="10,20" path="m8073,3548l8082,3548,8082,3529,8073,3529,8073,3548xe" filled="true" fillcolor="#000000" stroked="false">
                <v:path arrowok="t"/>
                <v:fill type="solid"/>
              </v:shape>
            </v:group>
            <v:group style="position:absolute;left:8073;top:3548;width:10;height:20" coordorigin="8073,3548" coordsize="10,20">
              <v:shape style="position:absolute;left:8073;top:3548;width:10;height:20" coordorigin="8073,3548" coordsize="10,20" path="m8073,3567l8082,3567,8082,3548,8073,3548,8073,3567xe" filled="true" fillcolor="#000000" stroked="false">
                <v:path arrowok="t"/>
                <v:fill type="solid"/>
              </v:shape>
            </v:group>
            <v:group style="position:absolute;left:8073;top:3567;width:10;height:20" coordorigin="8073,3567" coordsize="10,20">
              <v:shape style="position:absolute;left:8073;top:3567;width:10;height:20" coordorigin="8073,3567" coordsize="10,20" path="m8073,3586l8082,3586,8082,3567,8073,3567,8073,3586xe" filled="true" fillcolor="#000000" stroked="false">
                <v:path arrowok="t"/>
                <v:fill type="solid"/>
              </v:shape>
            </v:group>
            <v:group style="position:absolute;left:8073;top:3586;width:10;height:20" coordorigin="8073,3586" coordsize="10,20">
              <v:shape style="position:absolute;left:8073;top:3586;width:10;height:20" coordorigin="8073,3586" coordsize="10,20" path="m8073,3605l8082,3605,8082,3586,8073,3586,8073,3605xe" filled="true" fillcolor="#000000" stroked="false">
                <v:path arrowok="t"/>
                <v:fill type="solid"/>
              </v:shape>
            </v:group>
            <v:group style="position:absolute;left:8073;top:3605;width:10;height:20" coordorigin="8073,3605" coordsize="10,20">
              <v:shape style="position:absolute;left:8073;top:3605;width:10;height:20" coordorigin="8073,3605" coordsize="10,20" path="m8073,3625l8082,3625,8082,3605,8073,3605,8073,3625xe" filled="true" fillcolor="#000000" stroked="false">
                <v:path arrowok="t"/>
                <v:fill type="solid"/>
              </v:shape>
            </v:group>
            <v:group style="position:absolute;left:8073;top:3625;width:10;height:20" coordorigin="8073,3625" coordsize="10,20">
              <v:shape style="position:absolute;left:8073;top:3625;width:10;height:20" coordorigin="8073,3625" coordsize="10,20" path="m8073,3644l8082,3644,8082,3625,8073,3625,8073,3644xe" filled="true" fillcolor="#000000" stroked="false">
                <v:path arrowok="t"/>
                <v:fill type="solid"/>
              </v:shape>
            </v:group>
            <v:group style="position:absolute;left:8073;top:3644;width:10;height:20" coordorigin="8073,3644" coordsize="10,20">
              <v:shape style="position:absolute;left:8073;top:3644;width:10;height:20" coordorigin="8073,3644" coordsize="10,20" path="m8073,3663l8082,3663,8082,3644,8073,3644,8073,3663xe" filled="true" fillcolor="#000000" stroked="false">
                <v:path arrowok="t"/>
                <v:fill type="solid"/>
              </v:shape>
            </v:group>
            <v:group style="position:absolute;left:8073;top:3663;width:10;height:20" coordorigin="8073,3663" coordsize="10,20">
              <v:shape style="position:absolute;left:8073;top:3663;width:10;height:20" coordorigin="8073,3663" coordsize="10,20" path="m8073,3682l8082,3682,8082,3663,8073,3663,8073,3682xe" filled="true" fillcolor="#000000" stroked="false">
                <v:path arrowok="t"/>
                <v:fill type="solid"/>
              </v:shape>
            </v:group>
            <v:group style="position:absolute;left:8073;top:3682;width:10;height:20" coordorigin="8073,3682" coordsize="10,20">
              <v:shape style="position:absolute;left:8073;top:3682;width:10;height:20" coordorigin="8073,3682" coordsize="10,20" path="m8073,3701l8082,3701,8082,3682,8073,3682,8073,3701xe" filled="true" fillcolor="#000000" stroked="false">
                <v:path arrowok="t"/>
                <v:fill type="solid"/>
              </v:shape>
            </v:group>
            <v:group style="position:absolute;left:8073;top:3701;width:10;height:20" coordorigin="8073,3701" coordsize="10,20">
              <v:shape style="position:absolute;left:8073;top:3701;width:10;height:20" coordorigin="8073,3701" coordsize="10,20" path="m8073,3721l8082,3721,8082,3701,8073,3701,8073,3721xe" filled="true" fillcolor="#000000" stroked="false">
                <v:path arrowok="t"/>
                <v:fill type="solid"/>
              </v:shape>
            </v:group>
            <v:group style="position:absolute;left:8073;top:3721;width:10;height:20" coordorigin="8073,3721" coordsize="10,20">
              <v:shape style="position:absolute;left:8073;top:3721;width:10;height:20" coordorigin="8073,3721" coordsize="10,20" path="m8073,3740l8082,3740,8082,3721,8073,3721,8073,3740xe" filled="true" fillcolor="#000000" stroked="false">
                <v:path arrowok="t"/>
                <v:fill type="solid"/>
              </v:shape>
            </v:group>
            <v:group style="position:absolute;left:8073;top:3740;width:10;height:20" coordorigin="8073,3740" coordsize="10,20">
              <v:shape style="position:absolute;left:8073;top:3740;width:10;height:20" coordorigin="8073,3740" coordsize="10,20" path="m8073,3759l8082,3759,8082,3740,8073,3740,8073,3759xe" filled="true" fillcolor="#000000" stroked="false">
                <v:path arrowok="t"/>
                <v:fill type="solid"/>
              </v:shape>
            </v:group>
            <v:group style="position:absolute;left:8073;top:3759;width:10;height:20" coordorigin="8073,3759" coordsize="10,20">
              <v:shape style="position:absolute;left:8073;top:3759;width:10;height:20" coordorigin="8073,3759" coordsize="10,20" path="m8073,3778l8082,3778,8082,3759,8073,3759,8073,3778xe" filled="true" fillcolor="#000000" stroked="false">
                <v:path arrowok="t"/>
                <v:fill type="solid"/>
              </v:shape>
            </v:group>
            <v:group style="position:absolute;left:8073;top:3778;width:10;height:20" coordorigin="8073,3778" coordsize="10,20">
              <v:shape style="position:absolute;left:8073;top:3778;width:10;height:20" coordorigin="8073,3778" coordsize="10,20" path="m8073,3797l8082,3797,8082,3778,8073,3778,8073,3797xe" filled="true" fillcolor="#000000" stroked="false">
                <v:path arrowok="t"/>
                <v:fill type="solid"/>
              </v:shape>
            </v:group>
            <v:group style="position:absolute;left:8073;top:3797;width:10;height:20" coordorigin="8073,3797" coordsize="10,20">
              <v:shape style="position:absolute;left:8073;top:3797;width:10;height:20" coordorigin="8073,3797" coordsize="10,20" path="m8073,3817l8082,3817,8082,3797,8073,3797,8073,3817xe" filled="true" fillcolor="#000000" stroked="false">
                <v:path arrowok="t"/>
                <v:fill type="solid"/>
              </v:shape>
            </v:group>
            <v:group style="position:absolute;left:8073;top:3821;width:10;height:2" coordorigin="8073,3821" coordsize="10,2">
              <v:shape style="position:absolute;left:8073;top:3821;width:10;height:2" coordorigin="8073,3821" coordsize="10,0" path="m8073,3821l8082,3821e" filled="false" stroked="true" strokeweight=".47998pt" strokecolor="#000000">
                <v:path arrowok="t"/>
              </v:shape>
              <v:shape style="position:absolute;left:29;top:3826;width:1496;height:10" type="#_x0000_t75" stroked="false">
                <v:imagedata r:id="rId221" o:title=""/>
              </v:shape>
              <v:shape style="position:absolute;left:1520;top:3826;width:1166;height:10" type="#_x0000_t75" stroked="false">
                <v:imagedata r:id="rId220" o:title=""/>
              </v:shape>
              <v:shape style="position:absolute;left:2681;top:3826;width:1846;height:10" type="#_x0000_t75" stroked="false">
                <v:imagedata r:id="rId216" o:title=""/>
              </v:shape>
              <v:shape style="position:absolute;left:4523;top:3826;width:631;height:10" type="#_x0000_t75" stroked="false">
                <v:imagedata r:id="rId217" o:title=""/>
              </v:shape>
              <v:shape style="position:absolute;left:5149;top:3826;width:3473;height:10" type="#_x0000_t75" stroked="false">
                <v:imagedata r:id="rId218" o:title=""/>
              </v:shape>
            </v:group>
            <v:group style="position:absolute;left:1525;top:3836;width:10;height:20" coordorigin="1525,3836" coordsize="10,20">
              <v:shape style="position:absolute;left:1525;top:3836;width:10;height:20" coordorigin="1525,3836" coordsize="10,20" path="m1525,3855l1534,3855,1534,3836,1525,3836,1525,3855xe" filled="true" fillcolor="#000000" stroked="false">
                <v:path arrowok="t"/>
                <v:fill type="solid"/>
              </v:shape>
            </v:group>
            <v:group style="position:absolute;left:1525;top:3855;width:10;height:20" coordorigin="1525,3855" coordsize="10,20">
              <v:shape style="position:absolute;left:1525;top:3855;width:10;height:20" coordorigin="1525,3855" coordsize="10,20" path="m1525,3874l1534,3874,1534,3855,1525,3855,1525,3874xe" filled="true" fillcolor="#000000" stroked="false">
                <v:path arrowok="t"/>
                <v:fill type="solid"/>
              </v:shape>
            </v:group>
            <v:group style="position:absolute;left:1525;top:3874;width:10;height:20" coordorigin="1525,3874" coordsize="10,20">
              <v:shape style="position:absolute;left:1525;top:3874;width:10;height:20" coordorigin="1525,3874" coordsize="10,20" path="m1525,3893l1534,3893,1534,3874,1525,3874,1525,3893xe" filled="true" fillcolor="#000000" stroked="false">
                <v:path arrowok="t"/>
                <v:fill type="solid"/>
              </v:shape>
            </v:group>
            <v:group style="position:absolute;left:1525;top:3893;width:10;height:20" coordorigin="1525,3893" coordsize="10,20">
              <v:shape style="position:absolute;left:1525;top:3893;width:10;height:20" coordorigin="1525,3893" coordsize="10,20" path="m1525,3913l1534,3913,1534,3893,1525,3893,1525,3913xe" filled="true" fillcolor="#000000" stroked="false">
                <v:path arrowok="t"/>
                <v:fill type="solid"/>
              </v:shape>
            </v:group>
            <v:group style="position:absolute;left:1525;top:3913;width:10;height:20" coordorigin="1525,3913" coordsize="10,20">
              <v:shape style="position:absolute;left:1525;top:3913;width:10;height:20" coordorigin="1525,3913" coordsize="10,20" path="m1525,3932l1534,3932,1534,3913,1525,3913,1525,3932xe" filled="true" fillcolor="#000000" stroked="false">
                <v:path arrowok="t"/>
                <v:fill type="solid"/>
              </v:shape>
            </v:group>
            <v:group style="position:absolute;left:1525;top:3932;width:10;height:20" coordorigin="1525,3932" coordsize="10,20">
              <v:shape style="position:absolute;left:1525;top:3932;width:10;height:20" coordorigin="1525,3932" coordsize="10,20" path="m1525,3951l1534,3951,1534,3932,1525,3932,1525,3951xe" filled="true" fillcolor="#000000" stroked="false">
                <v:path arrowok="t"/>
                <v:fill type="solid"/>
              </v:shape>
            </v:group>
            <v:group style="position:absolute;left:1525;top:3951;width:10;height:20" coordorigin="1525,3951" coordsize="10,20">
              <v:shape style="position:absolute;left:1525;top:3951;width:10;height:20" coordorigin="1525,3951" coordsize="10,20" path="m1525,3970l1534,3970,1534,3951,1525,3951,1525,3970xe" filled="true" fillcolor="#000000" stroked="false">
                <v:path arrowok="t"/>
                <v:fill type="solid"/>
              </v:shape>
            </v:group>
            <v:group style="position:absolute;left:1525;top:3970;width:10;height:20" coordorigin="1525,3970" coordsize="10,20">
              <v:shape style="position:absolute;left:1525;top:3970;width:10;height:20" coordorigin="1525,3970" coordsize="10,20" path="m1525,3989l1534,3989,1534,3970,1525,3970,1525,3989xe" filled="true" fillcolor="#000000" stroked="false">
                <v:path arrowok="t"/>
                <v:fill type="solid"/>
              </v:shape>
            </v:group>
            <v:group style="position:absolute;left:1525;top:3989;width:10;height:20" coordorigin="1525,3989" coordsize="10,20">
              <v:shape style="position:absolute;left:1525;top:3989;width:10;height:20" coordorigin="1525,3989" coordsize="10,20" path="m1525,4009l1534,4009,1534,3989,1525,3989,1525,4009xe" filled="true" fillcolor="#000000" stroked="false">
                <v:path arrowok="t"/>
                <v:fill type="solid"/>
              </v:shape>
            </v:group>
            <v:group style="position:absolute;left:1525;top:4009;width:10;height:20" coordorigin="1525,4009" coordsize="10,20">
              <v:shape style="position:absolute;left:1525;top:4009;width:10;height:20" coordorigin="1525,4009" coordsize="10,20" path="m1525,4028l1534,4028,1534,4009,1525,4009,1525,4028xe" filled="true" fillcolor="#000000" stroked="false">
                <v:path arrowok="t"/>
                <v:fill type="solid"/>
              </v:shape>
            </v:group>
            <v:group style="position:absolute;left:1525;top:4028;width:10;height:20" coordorigin="1525,4028" coordsize="10,20">
              <v:shape style="position:absolute;left:1525;top:4028;width:10;height:20" coordorigin="1525,4028" coordsize="10,20" path="m1525,4047l1534,4047,1534,4028,1525,4028,1525,4047xe" filled="true" fillcolor="#000000" stroked="false">
                <v:path arrowok="t"/>
                <v:fill type="solid"/>
              </v:shape>
            </v:group>
            <v:group style="position:absolute;left:1525;top:4047;width:10;height:20" coordorigin="1525,4047" coordsize="10,20">
              <v:shape style="position:absolute;left:1525;top:4047;width:10;height:20" coordorigin="1525,4047" coordsize="10,20" path="m1525,4066l1534,4066,1534,4047,1525,4047,1525,4066xe" filled="true" fillcolor="#000000" stroked="false">
                <v:path arrowok="t"/>
                <v:fill type="solid"/>
              </v:shape>
            </v:group>
            <v:group style="position:absolute;left:1525;top:4066;width:10;height:20" coordorigin="1525,4066" coordsize="10,20">
              <v:shape style="position:absolute;left:1525;top:4066;width:10;height:20" coordorigin="1525,4066" coordsize="10,20" path="m1525,4085l1534,4085,1534,4066,1525,4066,1525,4085xe" filled="true" fillcolor="#000000" stroked="false">
                <v:path arrowok="t"/>
                <v:fill type="solid"/>
              </v:shape>
            </v:group>
            <v:group style="position:absolute;left:1525;top:4085;width:10;height:20" coordorigin="1525,4085" coordsize="10,20">
              <v:shape style="position:absolute;left:1525;top:4085;width:10;height:20" coordorigin="1525,4085" coordsize="10,20" path="m1525,4105l1534,4105,1534,4085,1525,4085,1525,4105xe" filled="true" fillcolor="#000000" stroked="false">
                <v:path arrowok="t"/>
                <v:fill type="solid"/>
              </v:shape>
            </v:group>
            <v:group style="position:absolute;left:1525;top:4105;width:10;height:20" coordorigin="1525,4105" coordsize="10,20">
              <v:shape style="position:absolute;left:1525;top:4105;width:10;height:20" coordorigin="1525,4105" coordsize="10,20" path="m1525,4124l1534,4124,1534,4105,1525,4105,1525,4124xe" filled="true" fillcolor="#000000" stroked="false">
                <v:path arrowok="t"/>
                <v:fill type="solid"/>
              </v:shape>
            </v:group>
            <v:group style="position:absolute;left:1525;top:4124;width:10;height:20" coordorigin="1525,4124" coordsize="10,20">
              <v:shape style="position:absolute;left:1525;top:4124;width:10;height:20" coordorigin="1525,4124" coordsize="10,20" path="m1525,4143l1534,4143,1534,4124,1525,4124,1525,4143xe" filled="true" fillcolor="#000000" stroked="false">
                <v:path arrowok="t"/>
                <v:fill type="solid"/>
              </v:shape>
            </v:group>
            <v:group style="position:absolute;left:1525;top:4143;width:10;height:20" coordorigin="1525,4143" coordsize="10,20">
              <v:shape style="position:absolute;left:1525;top:4143;width:10;height:20" coordorigin="1525,4143" coordsize="10,20" path="m1525,4162l1534,4162,1534,4143,1525,4143,1525,4162xe" filled="true" fillcolor="#000000" stroked="false">
                <v:path arrowok="t"/>
                <v:fill type="solid"/>
              </v:shape>
            </v:group>
            <v:group style="position:absolute;left:1525;top:4162;width:10;height:20" coordorigin="1525,4162" coordsize="10,20">
              <v:shape style="position:absolute;left:1525;top:4162;width:10;height:20" coordorigin="1525,4162" coordsize="10,20" path="m1525,4181l1534,4181,1534,4162,1525,4162,1525,4181xe" filled="true" fillcolor="#000000" stroked="false">
                <v:path arrowok="t"/>
                <v:fill type="solid"/>
              </v:shape>
            </v:group>
            <v:group style="position:absolute;left:1525;top:4181;width:10;height:20" coordorigin="1525,4181" coordsize="10,20">
              <v:shape style="position:absolute;left:1525;top:4181;width:10;height:20" coordorigin="1525,4181" coordsize="10,20" path="m1525,4201l1534,4201,1534,4181,1525,4181,1525,4201xe" filled="true" fillcolor="#000000" stroked="false">
                <v:path arrowok="t"/>
                <v:fill type="solid"/>
              </v:shape>
            </v:group>
            <v:group style="position:absolute;left:1525;top:4201;width:10;height:20" coordorigin="1525,4201" coordsize="10,20">
              <v:shape style="position:absolute;left:1525;top:4201;width:10;height:20" coordorigin="1525,4201" coordsize="10,20" path="m1525,4220l1534,4220,1534,4201,1525,4201,1525,4220xe" filled="true" fillcolor="#000000" stroked="false">
                <v:path arrowok="t"/>
                <v:fill type="solid"/>
              </v:shape>
            </v:group>
            <v:group style="position:absolute;left:1525;top:4220;width:10;height:20" coordorigin="1525,4220" coordsize="10,20">
              <v:shape style="position:absolute;left:1525;top:4220;width:10;height:20" coordorigin="1525,4220" coordsize="10,20" path="m1525,4239l1534,4239,1534,4220,1525,4220,1525,4239xe" filled="true" fillcolor="#000000" stroked="false">
                <v:path arrowok="t"/>
                <v:fill type="solid"/>
              </v:shape>
            </v:group>
            <v:group style="position:absolute;left:1525;top:4239;width:10;height:20" coordorigin="1525,4239" coordsize="10,20">
              <v:shape style="position:absolute;left:1525;top:4239;width:10;height:20" coordorigin="1525,4239" coordsize="10,20" path="m1525,4258l1534,4258,1534,4239,1525,4239,1525,4258xe" filled="true" fillcolor="#000000" stroked="false">
                <v:path arrowok="t"/>
                <v:fill type="solid"/>
              </v:shape>
            </v:group>
            <v:group style="position:absolute;left:1525;top:4258;width:10;height:20" coordorigin="1525,4258" coordsize="10,20">
              <v:shape style="position:absolute;left:1525;top:4258;width:10;height:20" coordorigin="1525,4258" coordsize="10,20" path="m1525,4277l1534,4277,1534,4258,1525,4258,1525,4277xe" filled="true" fillcolor="#000000" stroked="false">
                <v:path arrowok="t"/>
                <v:fill type="solid"/>
              </v:shape>
            </v:group>
            <v:group style="position:absolute;left:1525;top:4277;width:10;height:20" coordorigin="1525,4277" coordsize="10,20">
              <v:shape style="position:absolute;left:1525;top:4277;width:10;height:20" coordorigin="1525,4277" coordsize="10,20" path="m1525,4297l1534,4297,1534,4277,1525,4277,1525,4297xe" filled="true" fillcolor="#000000" stroked="false">
                <v:path arrowok="t"/>
                <v:fill type="solid"/>
              </v:shape>
            </v:group>
            <v:group style="position:absolute;left:1525;top:4297;width:10;height:20" coordorigin="1525,4297" coordsize="10,20">
              <v:shape style="position:absolute;left:1525;top:4297;width:10;height:20" coordorigin="1525,4297" coordsize="10,20" path="m1525,4316l1534,4316,1534,4297,1525,4297,1525,4316xe" filled="true" fillcolor="#000000" stroked="false">
                <v:path arrowok="t"/>
                <v:fill type="solid"/>
              </v:shape>
            </v:group>
            <v:group style="position:absolute;left:1525;top:4316;width:10;height:20" coordorigin="1525,4316" coordsize="10,20">
              <v:shape style="position:absolute;left:1525;top:4316;width:10;height:20" coordorigin="1525,4316" coordsize="10,20" path="m1525,4335l1534,4335,1534,4316,1525,4316,1525,4335xe" filled="true" fillcolor="#000000" stroked="false">
                <v:path arrowok="t"/>
                <v:fill type="solid"/>
              </v:shape>
            </v:group>
            <v:group style="position:absolute;left:1525;top:4335;width:10;height:20" coordorigin="1525,4335" coordsize="10,20">
              <v:shape style="position:absolute;left:1525;top:4335;width:10;height:20" coordorigin="1525,4335" coordsize="10,20" path="m1525,4354l1534,4354,1534,4335,1525,4335,1525,4354xe" filled="true" fillcolor="#000000" stroked="false">
                <v:path arrowok="t"/>
                <v:fill type="solid"/>
              </v:shape>
            </v:group>
            <v:group style="position:absolute;left:1525;top:4354;width:10;height:20" coordorigin="1525,4354" coordsize="10,20">
              <v:shape style="position:absolute;left:1525;top:4354;width:10;height:20" coordorigin="1525,4354" coordsize="10,20" path="m1525,4373l1534,4373,1534,4354,1525,4354,1525,4373xe" filled="true" fillcolor="#000000" stroked="false">
                <v:path arrowok="t"/>
                <v:fill type="solid"/>
              </v:shape>
            </v:group>
            <v:group style="position:absolute;left:1525;top:4373;width:10;height:20" coordorigin="1525,4373" coordsize="10,20">
              <v:shape style="position:absolute;left:1525;top:4373;width:10;height:20" coordorigin="1525,4373" coordsize="10,20" path="m1525,4393l1534,4393,1534,4373,1525,4373,1525,4393xe" filled="true" fillcolor="#000000" stroked="false">
                <v:path arrowok="t"/>
                <v:fill type="solid"/>
              </v:shape>
            </v:group>
            <v:group style="position:absolute;left:1525;top:4393;width:10;height:20" coordorigin="1525,4393" coordsize="10,20">
              <v:shape style="position:absolute;left:1525;top:4393;width:10;height:20" coordorigin="1525,4393" coordsize="10,20" path="m1525,4412l1534,4412,1534,4393,1525,4393,1525,4412xe" filled="true" fillcolor="#000000" stroked="false">
                <v:path arrowok="t"/>
                <v:fill type="solid"/>
              </v:shape>
            </v:group>
            <v:group style="position:absolute;left:1525;top:4412;width:10;height:20" coordorigin="1525,4412" coordsize="10,20">
              <v:shape style="position:absolute;left:1525;top:4412;width:10;height:20" coordorigin="1525,4412" coordsize="10,20" path="m1525,4431l1534,4431,1534,4412,1525,4412,1525,4431xe" filled="true" fillcolor="#000000" stroked="false">
                <v:path arrowok="t"/>
                <v:fill type="solid"/>
              </v:shape>
            </v:group>
            <v:group style="position:absolute;left:1525;top:4431;width:10;height:20" coordorigin="1525,4431" coordsize="10,20">
              <v:shape style="position:absolute;left:1525;top:4431;width:10;height:20" coordorigin="1525,4431" coordsize="10,20" path="m1525,4450l1534,4450,1534,4431,1525,4431,1525,4450xe" filled="true" fillcolor="#000000" stroked="false">
                <v:path arrowok="t"/>
                <v:fill type="solid"/>
              </v:shape>
            </v:group>
            <v:group style="position:absolute;left:1525;top:4450;width:10;height:20" coordorigin="1525,4450" coordsize="10,20">
              <v:shape style="position:absolute;left:1525;top:4450;width:10;height:20" coordorigin="1525,4450" coordsize="10,20" path="m1525,4469l1534,4469,1534,4450,1525,4450,1525,4469xe" filled="true" fillcolor="#000000" stroked="false">
                <v:path arrowok="t"/>
                <v:fill type="solid"/>
              </v:shape>
            </v:group>
            <v:group style="position:absolute;left:1525;top:4469;width:10;height:20" coordorigin="1525,4469" coordsize="10,20">
              <v:shape style="position:absolute;left:1525;top:4469;width:10;height:20" coordorigin="1525,4469" coordsize="10,20" path="m1525,4489l1534,4489,1534,4469,1525,4469,1525,4489xe" filled="true" fillcolor="#000000" stroked="false">
                <v:path arrowok="t"/>
                <v:fill type="solid"/>
              </v:shape>
            </v:group>
            <v:group style="position:absolute;left:1525;top:4489;width:10;height:20" coordorigin="1525,4489" coordsize="10,20">
              <v:shape style="position:absolute;left:1525;top:4489;width:10;height:20" coordorigin="1525,4489" coordsize="10,20" path="m1525,4508l1534,4508,1534,4489,1525,4489,1525,4508xe" filled="true" fillcolor="#000000" stroked="false">
                <v:path arrowok="t"/>
                <v:fill type="solid"/>
              </v:shape>
            </v:group>
            <v:group style="position:absolute;left:1525;top:4508;width:10;height:20" coordorigin="1525,4508" coordsize="10,20">
              <v:shape style="position:absolute;left:1525;top:4508;width:10;height:20" coordorigin="1525,4508" coordsize="10,20" path="m1525,4527l1534,4527,1534,4508,1525,4508,1525,4527xe" filled="true" fillcolor="#000000" stroked="false">
                <v:path arrowok="t"/>
                <v:fill type="solid"/>
              </v:shape>
            </v:group>
            <v:group style="position:absolute;left:1525;top:4527;width:10;height:20" coordorigin="1525,4527" coordsize="10,20">
              <v:shape style="position:absolute;left:1525;top:4527;width:10;height:20" coordorigin="1525,4527" coordsize="10,20" path="m1525,4546l1534,4546,1534,4527,1525,4527,1525,4546xe" filled="true" fillcolor="#000000" stroked="false">
                <v:path arrowok="t"/>
                <v:fill type="solid"/>
              </v:shape>
            </v:group>
            <v:group style="position:absolute;left:1525;top:4546;width:10;height:20" coordorigin="1525,4546" coordsize="10,20">
              <v:shape style="position:absolute;left:1525;top:4546;width:10;height:20" coordorigin="1525,4546" coordsize="10,20" path="m1525,4565l1534,4565,1534,4546,1525,4546,1525,4565xe" filled="true" fillcolor="#000000" stroked="false">
                <v:path arrowok="t"/>
                <v:fill type="solid"/>
              </v:shape>
            </v:group>
            <v:group style="position:absolute;left:1525;top:4565;width:10;height:20" coordorigin="1525,4565" coordsize="10,20">
              <v:shape style="position:absolute;left:1525;top:4565;width:10;height:20" coordorigin="1525,4565" coordsize="10,20" path="m1525,4585l1534,4585,1534,4565,1525,4565,1525,4585xe" filled="true" fillcolor="#000000" stroked="false">
                <v:path arrowok="t"/>
                <v:fill type="solid"/>
              </v:shape>
            </v:group>
            <v:group style="position:absolute;left:1525;top:4585;width:10;height:20" coordorigin="1525,4585" coordsize="10,20">
              <v:shape style="position:absolute;left:1525;top:4585;width:10;height:20" coordorigin="1525,4585" coordsize="10,20" path="m1525,4604l1534,4604,1534,4585,1525,4585,1525,4604xe" filled="true" fillcolor="#000000" stroked="false">
                <v:path arrowok="t"/>
                <v:fill type="solid"/>
              </v:shape>
            </v:group>
            <v:group style="position:absolute;left:1525;top:4604;width:10;height:20" coordorigin="1525,4604" coordsize="10,20">
              <v:shape style="position:absolute;left:1525;top:4604;width:10;height:20" coordorigin="1525,4604" coordsize="10,20" path="m1525,4623l1534,4623,1534,4604,1525,4604,1525,4623xe" filled="true" fillcolor="#000000" stroked="false">
                <v:path arrowok="t"/>
                <v:fill type="solid"/>
              </v:shape>
            </v:group>
            <v:group style="position:absolute;left:1525;top:4623;width:10;height:20" coordorigin="1525,4623" coordsize="10,20">
              <v:shape style="position:absolute;left:1525;top:4623;width:10;height:20" coordorigin="1525,4623" coordsize="10,20" path="m1525,4642l1534,4642,1534,4623,1525,4623,1525,4642xe" filled="true" fillcolor="#000000" stroked="false">
                <v:path arrowok="t"/>
                <v:fill type="solid"/>
              </v:shape>
            </v:group>
            <v:group style="position:absolute;left:1525;top:4642;width:10;height:20" coordorigin="1525,4642" coordsize="10,20">
              <v:shape style="position:absolute;left:1525;top:4642;width:10;height:20" coordorigin="1525,4642" coordsize="10,20" path="m1525,4661l1534,4661,1534,4642,1525,4642,1525,4661xe" filled="true" fillcolor="#000000" stroked="false">
                <v:path arrowok="t"/>
                <v:fill type="solid"/>
              </v:shape>
            </v:group>
            <v:group style="position:absolute;left:1525;top:4661;width:10;height:20" coordorigin="1525,4661" coordsize="10,20">
              <v:shape style="position:absolute;left:1525;top:4661;width:10;height:20" coordorigin="1525,4661" coordsize="10,20" path="m1525,4681l1534,4681,1534,4661,1525,4661,1525,4681xe" filled="true" fillcolor="#000000" stroked="false">
                <v:path arrowok="t"/>
                <v:fill type="solid"/>
              </v:shape>
            </v:group>
            <v:group style="position:absolute;left:1525;top:4681;width:10;height:20" coordorigin="1525,4681" coordsize="10,20">
              <v:shape style="position:absolute;left:1525;top:4681;width:10;height:20" coordorigin="1525,4681" coordsize="10,20" path="m1525,4700l1534,4700,1534,4681,1525,4681,1525,4700xe" filled="true" fillcolor="#000000" stroked="false">
                <v:path arrowok="t"/>
                <v:fill type="solid"/>
              </v:shape>
            </v:group>
            <v:group style="position:absolute;left:1525;top:4700;width:10;height:20" coordorigin="1525,4700" coordsize="10,20">
              <v:shape style="position:absolute;left:1525;top:4700;width:10;height:20" coordorigin="1525,4700" coordsize="10,20" path="m1525,4719l1534,4719,1534,4700,1525,4700,1525,4719xe" filled="true" fillcolor="#000000" stroked="false">
                <v:path arrowok="t"/>
                <v:fill type="solid"/>
              </v:shape>
            </v:group>
            <v:group style="position:absolute;left:1525;top:4719;width:10;height:20" coordorigin="1525,4719" coordsize="10,20">
              <v:shape style="position:absolute;left:1525;top:4719;width:10;height:20" coordorigin="1525,4719" coordsize="10,20" path="m1525,4738l1534,4738,1534,4719,1525,4719,1525,4738xe" filled="true" fillcolor="#000000" stroked="false">
                <v:path arrowok="t"/>
                <v:fill type="solid"/>
              </v:shape>
            </v:group>
            <v:group style="position:absolute;left:1525;top:4738;width:10;height:20" coordorigin="1525,4738" coordsize="10,20">
              <v:shape style="position:absolute;left:1525;top:4738;width:10;height:20" coordorigin="1525,4738" coordsize="10,20" path="m1525,4757l1534,4757,1534,4738,1525,4738,1525,4757xe" filled="true" fillcolor="#000000" stroked="false">
                <v:path arrowok="t"/>
                <v:fill type="solid"/>
              </v:shape>
            </v:group>
            <v:group style="position:absolute;left:1525;top:4757;width:10;height:20" coordorigin="1525,4757" coordsize="10,20">
              <v:shape style="position:absolute;left:1525;top:4757;width:10;height:20" coordorigin="1525,4757" coordsize="10,20" path="m1525,4777l1534,4777,1534,4757,1525,4757,1525,4777xe" filled="true" fillcolor="#000000" stroked="false">
                <v:path arrowok="t"/>
                <v:fill type="solid"/>
              </v:shape>
            </v:group>
            <v:group style="position:absolute;left:1525;top:4777;width:10;height:20" coordorigin="1525,4777" coordsize="10,20">
              <v:shape style="position:absolute;left:1525;top:4777;width:10;height:20" coordorigin="1525,4777" coordsize="10,20" path="m1525,4796l1534,4796,1534,4777,1525,4777,1525,4796xe" filled="true" fillcolor="#000000" stroked="false">
                <v:path arrowok="t"/>
                <v:fill type="solid"/>
              </v:shape>
            </v:group>
            <v:group style="position:absolute;left:1525;top:4796;width:10;height:20" coordorigin="1525,4796" coordsize="10,20">
              <v:shape style="position:absolute;left:1525;top:4796;width:10;height:20" coordorigin="1525,4796" coordsize="10,20" path="m1525,4815l1534,4815,1534,4796,1525,4796,1525,4815xe" filled="true" fillcolor="#000000" stroked="false">
                <v:path arrowok="t"/>
                <v:fill type="solid"/>
              </v:shape>
            </v:group>
            <v:group style="position:absolute;left:1525;top:4815;width:10;height:20" coordorigin="1525,4815" coordsize="10,20">
              <v:shape style="position:absolute;left:1525;top:4815;width:10;height:20" coordorigin="1525,4815" coordsize="10,20" path="m1525,4834l1534,4834,1534,4815,1525,4815,1525,4834xe" filled="true" fillcolor="#000000" stroked="false">
                <v:path arrowok="t"/>
                <v:fill type="solid"/>
              </v:shape>
            </v:group>
            <v:group style="position:absolute;left:1525;top:4834;width:10;height:20" coordorigin="1525,4834" coordsize="10,20">
              <v:shape style="position:absolute;left:1525;top:4834;width:10;height:20" coordorigin="1525,4834" coordsize="10,20" path="m1525,4853l1534,4853,1534,4834,1525,4834,1525,4853xe" filled="true" fillcolor="#000000" stroked="false">
                <v:path arrowok="t"/>
                <v:fill type="solid"/>
              </v:shape>
            </v:group>
            <v:group style="position:absolute;left:1525;top:4853;width:10;height:20" coordorigin="1525,4853" coordsize="10,20">
              <v:shape style="position:absolute;left:1525;top:4853;width:10;height:20" coordorigin="1525,4853" coordsize="10,20" path="m1525,4873l1534,4873,1534,4853,1525,4853,1525,4873xe" filled="true" fillcolor="#000000" stroked="false">
                <v:path arrowok="t"/>
                <v:fill type="solid"/>
              </v:shape>
            </v:group>
            <v:group style="position:absolute;left:1525;top:4873;width:10;height:20" coordorigin="1525,4873" coordsize="10,20">
              <v:shape style="position:absolute;left:1525;top:4873;width:10;height:20" coordorigin="1525,4873" coordsize="10,20" path="m1525,4892l1534,4892,1534,4873,1525,4873,1525,4892xe" filled="true" fillcolor="#000000" stroked="false">
                <v:path arrowok="t"/>
                <v:fill type="solid"/>
              </v:shape>
            </v:group>
            <v:group style="position:absolute;left:1525;top:4892;width:10;height:20" coordorigin="1525,4892" coordsize="10,20">
              <v:shape style="position:absolute;left:1525;top:4892;width:10;height:20" coordorigin="1525,4892" coordsize="10,20" path="m1525,4911l1534,4911,1534,4892,1525,4892,1525,4911xe" filled="true" fillcolor="#000000" stroked="false">
                <v:path arrowok="t"/>
                <v:fill type="solid"/>
              </v:shape>
            </v:group>
            <v:group style="position:absolute;left:1525;top:4911;width:10;height:20" coordorigin="1525,4911" coordsize="10,20">
              <v:shape style="position:absolute;left:1525;top:4911;width:10;height:20" coordorigin="1525,4911" coordsize="10,20" path="m1525,4930l1534,4930,1534,4911,1525,4911,1525,4930xe" filled="true" fillcolor="#000000" stroked="false">
                <v:path arrowok="t"/>
                <v:fill type="solid"/>
              </v:shape>
            </v:group>
            <v:group style="position:absolute;left:1525;top:4930;width:10;height:20" coordorigin="1525,4930" coordsize="10,20">
              <v:shape style="position:absolute;left:1525;top:4930;width:10;height:20" coordorigin="1525,4930" coordsize="10,20" path="m1525,4949l1534,4949,1534,4930,1525,4930,1525,4949xe" filled="true" fillcolor="#000000" stroked="false">
                <v:path arrowok="t"/>
                <v:fill type="solid"/>
              </v:shape>
            </v:group>
            <v:group style="position:absolute;left:1525;top:4954;width:10;height:2" coordorigin="1525,4954" coordsize="10,2">
              <v:shape style="position:absolute;left:1525;top:4954;width:10;height:2" coordorigin="1525,4954" coordsize="10,0" path="m1525,4954l1534,4954e" filled="false" stroked="true" strokeweight=".48001pt" strokecolor="#000000">
                <v:path arrowok="t"/>
              </v:shape>
            </v:group>
            <v:group style="position:absolute;left:2686;top:3836;width:10;height:20" coordorigin="2686,3836" coordsize="10,20">
              <v:shape style="position:absolute;left:2686;top:3836;width:10;height:20" coordorigin="2686,3836" coordsize="10,20" path="m2686,3855l2696,3855,2696,3836,2686,3836,2686,3855xe" filled="true" fillcolor="#000000" stroked="false">
                <v:path arrowok="t"/>
                <v:fill type="solid"/>
              </v:shape>
            </v:group>
            <v:group style="position:absolute;left:2686;top:3855;width:10;height:20" coordorigin="2686,3855" coordsize="10,20">
              <v:shape style="position:absolute;left:2686;top:3855;width:10;height:20" coordorigin="2686,3855" coordsize="10,20" path="m2686,3874l2696,3874,2696,3855,2686,3855,2686,3874xe" filled="true" fillcolor="#000000" stroked="false">
                <v:path arrowok="t"/>
                <v:fill type="solid"/>
              </v:shape>
            </v:group>
            <v:group style="position:absolute;left:2686;top:3874;width:10;height:20" coordorigin="2686,3874" coordsize="10,20">
              <v:shape style="position:absolute;left:2686;top:3874;width:10;height:20" coordorigin="2686,3874" coordsize="10,20" path="m2686,3893l2696,3893,2696,3874,2686,3874,2686,3893xe" filled="true" fillcolor="#000000" stroked="false">
                <v:path arrowok="t"/>
                <v:fill type="solid"/>
              </v:shape>
            </v:group>
            <v:group style="position:absolute;left:2686;top:3893;width:10;height:20" coordorigin="2686,3893" coordsize="10,20">
              <v:shape style="position:absolute;left:2686;top:3893;width:10;height:20" coordorigin="2686,3893" coordsize="10,20" path="m2686,3913l2696,3913,2696,3893,2686,3893,2686,3913xe" filled="true" fillcolor="#000000" stroked="false">
                <v:path arrowok="t"/>
                <v:fill type="solid"/>
              </v:shape>
            </v:group>
            <v:group style="position:absolute;left:2686;top:3913;width:10;height:20" coordorigin="2686,3913" coordsize="10,20">
              <v:shape style="position:absolute;left:2686;top:3913;width:10;height:20" coordorigin="2686,3913" coordsize="10,20" path="m2686,3932l2696,3932,2696,3913,2686,3913,2686,3932xe" filled="true" fillcolor="#000000" stroked="false">
                <v:path arrowok="t"/>
                <v:fill type="solid"/>
              </v:shape>
            </v:group>
            <v:group style="position:absolute;left:2686;top:3932;width:10;height:20" coordorigin="2686,3932" coordsize="10,20">
              <v:shape style="position:absolute;left:2686;top:3932;width:10;height:20" coordorigin="2686,3932" coordsize="10,20" path="m2686,3951l2696,3951,2696,3932,2686,3932,2686,3951xe" filled="true" fillcolor="#000000" stroked="false">
                <v:path arrowok="t"/>
                <v:fill type="solid"/>
              </v:shape>
            </v:group>
            <v:group style="position:absolute;left:2686;top:3951;width:10;height:20" coordorigin="2686,3951" coordsize="10,20">
              <v:shape style="position:absolute;left:2686;top:3951;width:10;height:20" coordorigin="2686,3951" coordsize="10,20" path="m2686,3970l2696,3970,2696,3951,2686,3951,2686,3970xe" filled="true" fillcolor="#000000" stroked="false">
                <v:path arrowok="t"/>
                <v:fill type="solid"/>
              </v:shape>
            </v:group>
            <v:group style="position:absolute;left:2686;top:3970;width:10;height:20" coordorigin="2686,3970" coordsize="10,20">
              <v:shape style="position:absolute;left:2686;top:3970;width:10;height:20" coordorigin="2686,3970" coordsize="10,20" path="m2686,3989l2696,3989,2696,3970,2686,3970,2686,3989xe" filled="true" fillcolor="#000000" stroked="false">
                <v:path arrowok="t"/>
                <v:fill type="solid"/>
              </v:shape>
            </v:group>
            <v:group style="position:absolute;left:2686;top:3989;width:10;height:20" coordorigin="2686,3989" coordsize="10,20">
              <v:shape style="position:absolute;left:2686;top:3989;width:10;height:20" coordorigin="2686,3989" coordsize="10,20" path="m2686,4009l2696,4009,2696,3989,2686,3989,2686,4009xe" filled="true" fillcolor="#000000" stroked="false">
                <v:path arrowok="t"/>
                <v:fill type="solid"/>
              </v:shape>
            </v:group>
            <v:group style="position:absolute;left:2686;top:4009;width:10;height:20" coordorigin="2686,4009" coordsize="10,20">
              <v:shape style="position:absolute;left:2686;top:4009;width:10;height:20" coordorigin="2686,4009" coordsize="10,20" path="m2686,4028l2696,4028,2696,4009,2686,4009,2686,4028xe" filled="true" fillcolor="#000000" stroked="false">
                <v:path arrowok="t"/>
                <v:fill type="solid"/>
              </v:shape>
            </v:group>
            <v:group style="position:absolute;left:2686;top:4028;width:10;height:20" coordorigin="2686,4028" coordsize="10,20">
              <v:shape style="position:absolute;left:2686;top:4028;width:10;height:20" coordorigin="2686,4028" coordsize="10,20" path="m2686,4047l2696,4047,2696,4028,2686,4028,2686,4047xe" filled="true" fillcolor="#000000" stroked="false">
                <v:path arrowok="t"/>
                <v:fill type="solid"/>
              </v:shape>
            </v:group>
            <v:group style="position:absolute;left:2686;top:4047;width:10;height:20" coordorigin="2686,4047" coordsize="10,20">
              <v:shape style="position:absolute;left:2686;top:4047;width:10;height:20" coordorigin="2686,4047" coordsize="10,20" path="m2686,4066l2696,4066,2696,4047,2686,4047,2686,4066xe" filled="true" fillcolor="#000000" stroked="false">
                <v:path arrowok="t"/>
                <v:fill type="solid"/>
              </v:shape>
            </v:group>
            <v:group style="position:absolute;left:2686;top:4066;width:10;height:20" coordorigin="2686,4066" coordsize="10,20">
              <v:shape style="position:absolute;left:2686;top:4066;width:10;height:20" coordorigin="2686,4066" coordsize="10,20" path="m2686,4085l2696,4085,2696,4066,2686,4066,2686,4085xe" filled="true" fillcolor="#000000" stroked="false">
                <v:path arrowok="t"/>
                <v:fill type="solid"/>
              </v:shape>
            </v:group>
            <v:group style="position:absolute;left:2686;top:4085;width:10;height:20" coordorigin="2686,4085" coordsize="10,20">
              <v:shape style="position:absolute;left:2686;top:4085;width:10;height:20" coordorigin="2686,4085" coordsize="10,20" path="m2686,4105l2696,4105,2696,4085,2686,4085,2686,4105xe" filled="true" fillcolor="#000000" stroked="false">
                <v:path arrowok="t"/>
                <v:fill type="solid"/>
              </v:shape>
            </v:group>
            <v:group style="position:absolute;left:2686;top:4105;width:10;height:20" coordorigin="2686,4105" coordsize="10,20">
              <v:shape style="position:absolute;left:2686;top:4105;width:10;height:20" coordorigin="2686,4105" coordsize="10,20" path="m2686,4124l2696,4124,2696,4105,2686,4105,2686,4124xe" filled="true" fillcolor="#000000" stroked="false">
                <v:path arrowok="t"/>
                <v:fill type="solid"/>
              </v:shape>
            </v:group>
            <v:group style="position:absolute;left:2686;top:4124;width:10;height:20" coordorigin="2686,4124" coordsize="10,20">
              <v:shape style="position:absolute;left:2686;top:4124;width:10;height:20" coordorigin="2686,4124" coordsize="10,20" path="m2686,4143l2696,4143,2696,4124,2686,4124,2686,4143xe" filled="true" fillcolor="#000000" stroked="false">
                <v:path arrowok="t"/>
                <v:fill type="solid"/>
              </v:shape>
            </v:group>
            <v:group style="position:absolute;left:2686;top:4143;width:10;height:20" coordorigin="2686,4143" coordsize="10,20">
              <v:shape style="position:absolute;left:2686;top:4143;width:10;height:20" coordorigin="2686,4143" coordsize="10,20" path="m2686,4162l2696,4162,2696,4143,2686,4143,2686,4162xe" filled="true" fillcolor="#000000" stroked="false">
                <v:path arrowok="t"/>
                <v:fill type="solid"/>
              </v:shape>
            </v:group>
            <v:group style="position:absolute;left:2686;top:4162;width:10;height:20" coordorigin="2686,4162" coordsize="10,20">
              <v:shape style="position:absolute;left:2686;top:4162;width:10;height:20" coordorigin="2686,4162" coordsize="10,20" path="m2686,4181l2696,4181,2696,4162,2686,4162,2686,4181xe" filled="true" fillcolor="#000000" stroked="false">
                <v:path arrowok="t"/>
                <v:fill type="solid"/>
              </v:shape>
            </v:group>
            <v:group style="position:absolute;left:2686;top:4181;width:10;height:20" coordorigin="2686,4181" coordsize="10,20">
              <v:shape style="position:absolute;left:2686;top:4181;width:10;height:20" coordorigin="2686,4181" coordsize="10,20" path="m2686,4201l2696,4201,2696,4181,2686,4181,2686,4201xe" filled="true" fillcolor="#000000" stroked="false">
                <v:path arrowok="t"/>
                <v:fill type="solid"/>
              </v:shape>
            </v:group>
            <v:group style="position:absolute;left:2686;top:4201;width:10;height:20" coordorigin="2686,4201" coordsize="10,20">
              <v:shape style="position:absolute;left:2686;top:4201;width:10;height:20" coordorigin="2686,4201" coordsize="10,20" path="m2686,4220l2696,4220,2696,4201,2686,4201,2686,4220xe" filled="true" fillcolor="#000000" stroked="false">
                <v:path arrowok="t"/>
                <v:fill type="solid"/>
              </v:shape>
            </v:group>
            <v:group style="position:absolute;left:2686;top:4220;width:10;height:20" coordorigin="2686,4220" coordsize="10,20">
              <v:shape style="position:absolute;left:2686;top:4220;width:10;height:20" coordorigin="2686,4220" coordsize="10,20" path="m2686,4239l2696,4239,2696,4220,2686,4220,2686,4239xe" filled="true" fillcolor="#000000" stroked="false">
                <v:path arrowok="t"/>
                <v:fill type="solid"/>
              </v:shape>
            </v:group>
            <v:group style="position:absolute;left:2686;top:4239;width:10;height:20" coordorigin="2686,4239" coordsize="10,20">
              <v:shape style="position:absolute;left:2686;top:4239;width:10;height:20" coordorigin="2686,4239" coordsize="10,20" path="m2686,4258l2696,4258,2696,4239,2686,4239,2686,4258xe" filled="true" fillcolor="#000000" stroked="false">
                <v:path arrowok="t"/>
                <v:fill type="solid"/>
              </v:shape>
            </v:group>
            <v:group style="position:absolute;left:2686;top:4258;width:10;height:20" coordorigin="2686,4258" coordsize="10,20">
              <v:shape style="position:absolute;left:2686;top:4258;width:10;height:20" coordorigin="2686,4258" coordsize="10,20" path="m2686,4277l2696,4277,2696,4258,2686,4258,2686,4277xe" filled="true" fillcolor="#000000" stroked="false">
                <v:path arrowok="t"/>
                <v:fill type="solid"/>
              </v:shape>
            </v:group>
            <v:group style="position:absolute;left:2686;top:4277;width:10;height:20" coordorigin="2686,4277" coordsize="10,20">
              <v:shape style="position:absolute;left:2686;top:4277;width:10;height:20" coordorigin="2686,4277" coordsize="10,20" path="m2686,4297l2696,4297,2696,4277,2686,4277,2686,4297xe" filled="true" fillcolor="#000000" stroked="false">
                <v:path arrowok="t"/>
                <v:fill type="solid"/>
              </v:shape>
            </v:group>
            <v:group style="position:absolute;left:2686;top:4297;width:10;height:20" coordorigin="2686,4297" coordsize="10,20">
              <v:shape style="position:absolute;left:2686;top:4297;width:10;height:20" coordorigin="2686,4297" coordsize="10,20" path="m2686,4316l2696,4316,2696,4297,2686,4297,2686,4316xe" filled="true" fillcolor="#000000" stroked="false">
                <v:path arrowok="t"/>
                <v:fill type="solid"/>
              </v:shape>
            </v:group>
            <v:group style="position:absolute;left:2686;top:4316;width:10;height:20" coordorigin="2686,4316" coordsize="10,20">
              <v:shape style="position:absolute;left:2686;top:4316;width:10;height:20" coordorigin="2686,4316" coordsize="10,20" path="m2686,4335l2696,4335,2696,4316,2686,4316,2686,4335xe" filled="true" fillcolor="#000000" stroked="false">
                <v:path arrowok="t"/>
                <v:fill type="solid"/>
              </v:shape>
            </v:group>
            <v:group style="position:absolute;left:2686;top:4335;width:10;height:20" coordorigin="2686,4335" coordsize="10,20">
              <v:shape style="position:absolute;left:2686;top:4335;width:10;height:20" coordorigin="2686,4335" coordsize="10,20" path="m2686,4354l2696,4354,2696,4335,2686,4335,2686,4354xe" filled="true" fillcolor="#000000" stroked="false">
                <v:path arrowok="t"/>
                <v:fill type="solid"/>
              </v:shape>
            </v:group>
            <v:group style="position:absolute;left:2686;top:4354;width:10;height:20" coordorigin="2686,4354" coordsize="10,20">
              <v:shape style="position:absolute;left:2686;top:4354;width:10;height:20" coordorigin="2686,4354" coordsize="10,20" path="m2686,4373l2696,4373,2696,4354,2686,4354,2686,4373xe" filled="true" fillcolor="#000000" stroked="false">
                <v:path arrowok="t"/>
                <v:fill type="solid"/>
              </v:shape>
            </v:group>
            <v:group style="position:absolute;left:2686;top:4373;width:10;height:20" coordorigin="2686,4373" coordsize="10,20">
              <v:shape style="position:absolute;left:2686;top:4373;width:10;height:20" coordorigin="2686,4373" coordsize="10,20" path="m2686,4393l2696,4393,2696,4373,2686,4373,2686,4393xe" filled="true" fillcolor="#000000" stroked="false">
                <v:path arrowok="t"/>
                <v:fill type="solid"/>
              </v:shape>
            </v:group>
            <v:group style="position:absolute;left:2686;top:4393;width:10;height:20" coordorigin="2686,4393" coordsize="10,20">
              <v:shape style="position:absolute;left:2686;top:4393;width:10;height:20" coordorigin="2686,4393" coordsize="10,20" path="m2686,4412l2696,4412,2696,4393,2686,4393,2686,4412xe" filled="true" fillcolor="#000000" stroked="false">
                <v:path arrowok="t"/>
                <v:fill type="solid"/>
              </v:shape>
            </v:group>
            <v:group style="position:absolute;left:2686;top:4412;width:10;height:20" coordorigin="2686,4412" coordsize="10,20">
              <v:shape style="position:absolute;left:2686;top:4412;width:10;height:20" coordorigin="2686,4412" coordsize="10,20" path="m2686,4431l2696,4431,2696,4412,2686,4412,2686,4431xe" filled="true" fillcolor="#000000" stroked="false">
                <v:path arrowok="t"/>
                <v:fill type="solid"/>
              </v:shape>
            </v:group>
            <v:group style="position:absolute;left:2686;top:4431;width:10;height:20" coordorigin="2686,4431" coordsize="10,20">
              <v:shape style="position:absolute;left:2686;top:4431;width:10;height:20" coordorigin="2686,4431" coordsize="10,20" path="m2686,4450l2696,4450,2696,4431,2686,4431,2686,4450xe" filled="true" fillcolor="#000000" stroked="false">
                <v:path arrowok="t"/>
                <v:fill type="solid"/>
              </v:shape>
            </v:group>
            <v:group style="position:absolute;left:2686;top:4450;width:10;height:20" coordorigin="2686,4450" coordsize="10,20">
              <v:shape style="position:absolute;left:2686;top:4450;width:10;height:20" coordorigin="2686,4450" coordsize="10,20" path="m2686,4469l2696,4469,2696,4450,2686,4450,2686,4469xe" filled="true" fillcolor="#000000" stroked="false">
                <v:path arrowok="t"/>
                <v:fill type="solid"/>
              </v:shape>
            </v:group>
            <v:group style="position:absolute;left:2686;top:4469;width:10;height:20" coordorigin="2686,4469" coordsize="10,20">
              <v:shape style="position:absolute;left:2686;top:4469;width:10;height:20" coordorigin="2686,4469" coordsize="10,20" path="m2686,4489l2696,4489,2696,4469,2686,4469,2686,4489xe" filled="true" fillcolor="#000000" stroked="false">
                <v:path arrowok="t"/>
                <v:fill type="solid"/>
              </v:shape>
            </v:group>
            <v:group style="position:absolute;left:2686;top:4489;width:10;height:20" coordorigin="2686,4489" coordsize="10,20">
              <v:shape style="position:absolute;left:2686;top:4489;width:10;height:20" coordorigin="2686,4489" coordsize="10,20" path="m2686,4508l2696,4508,2696,4489,2686,4489,2686,4508xe" filled="true" fillcolor="#000000" stroked="false">
                <v:path arrowok="t"/>
                <v:fill type="solid"/>
              </v:shape>
            </v:group>
            <v:group style="position:absolute;left:2686;top:4508;width:10;height:20" coordorigin="2686,4508" coordsize="10,20">
              <v:shape style="position:absolute;left:2686;top:4508;width:10;height:20" coordorigin="2686,4508" coordsize="10,20" path="m2686,4527l2696,4527,2696,4508,2686,4508,2686,4527xe" filled="true" fillcolor="#000000" stroked="false">
                <v:path arrowok="t"/>
                <v:fill type="solid"/>
              </v:shape>
            </v:group>
            <v:group style="position:absolute;left:2686;top:4527;width:10;height:20" coordorigin="2686,4527" coordsize="10,20">
              <v:shape style="position:absolute;left:2686;top:4527;width:10;height:20" coordorigin="2686,4527" coordsize="10,20" path="m2686,4546l2696,4546,2696,4527,2686,4527,2686,4546xe" filled="true" fillcolor="#000000" stroked="false">
                <v:path arrowok="t"/>
                <v:fill type="solid"/>
              </v:shape>
            </v:group>
            <v:group style="position:absolute;left:2686;top:4546;width:10;height:20" coordorigin="2686,4546" coordsize="10,20">
              <v:shape style="position:absolute;left:2686;top:4546;width:10;height:20" coordorigin="2686,4546" coordsize="10,20" path="m2686,4565l2696,4565,2696,4546,2686,4546,2686,4565xe" filled="true" fillcolor="#000000" stroked="false">
                <v:path arrowok="t"/>
                <v:fill type="solid"/>
              </v:shape>
            </v:group>
            <v:group style="position:absolute;left:2686;top:4565;width:10;height:20" coordorigin="2686,4565" coordsize="10,20">
              <v:shape style="position:absolute;left:2686;top:4565;width:10;height:20" coordorigin="2686,4565" coordsize="10,20" path="m2686,4585l2696,4585,2696,4565,2686,4565,2686,4585xe" filled="true" fillcolor="#000000" stroked="false">
                <v:path arrowok="t"/>
                <v:fill type="solid"/>
              </v:shape>
            </v:group>
            <v:group style="position:absolute;left:2686;top:4585;width:10;height:20" coordorigin="2686,4585" coordsize="10,20">
              <v:shape style="position:absolute;left:2686;top:4585;width:10;height:20" coordorigin="2686,4585" coordsize="10,20" path="m2686,4604l2696,4604,2696,4585,2686,4585,2686,4604xe" filled="true" fillcolor="#000000" stroked="false">
                <v:path arrowok="t"/>
                <v:fill type="solid"/>
              </v:shape>
            </v:group>
            <v:group style="position:absolute;left:2686;top:4604;width:10;height:20" coordorigin="2686,4604" coordsize="10,20">
              <v:shape style="position:absolute;left:2686;top:4604;width:10;height:20" coordorigin="2686,4604" coordsize="10,20" path="m2686,4623l2696,4623,2696,4604,2686,4604,2686,4623xe" filled="true" fillcolor="#000000" stroked="false">
                <v:path arrowok="t"/>
                <v:fill type="solid"/>
              </v:shape>
            </v:group>
            <v:group style="position:absolute;left:2686;top:4623;width:10;height:20" coordorigin="2686,4623" coordsize="10,20">
              <v:shape style="position:absolute;left:2686;top:4623;width:10;height:20" coordorigin="2686,4623" coordsize="10,20" path="m2686,4642l2696,4642,2696,4623,2686,4623,2686,4642xe" filled="true" fillcolor="#000000" stroked="false">
                <v:path arrowok="t"/>
                <v:fill type="solid"/>
              </v:shape>
            </v:group>
            <v:group style="position:absolute;left:2686;top:4642;width:10;height:20" coordorigin="2686,4642" coordsize="10,20">
              <v:shape style="position:absolute;left:2686;top:4642;width:10;height:20" coordorigin="2686,4642" coordsize="10,20" path="m2686,4661l2696,4661,2696,4642,2686,4642,2686,4661xe" filled="true" fillcolor="#000000" stroked="false">
                <v:path arrowok="t"/>
                <v:fill type="solid"/>
              </v:shape>
            </v:group>
            <v:group style="position:absolute;left:2686;top:4661;width:10;height:20" coordorigin="2686,4661" coordsize="10,20">
              <v:shape style="position:absolute;left:2686;top:4661;width:10;height:20" coordorigin="2686,4661" coordsize="10,20" path="m2686,4681l2696,4681,2696,4661,2686,4661,2686,4681xe" filled="true" fillcolor="#000000" stroked="false">
                <v:path arrowok="t"/>
                <v:fill type="solid"/>
              </v:shape>
            </v:group>
            <v:group style="position:absolute;left:2686;top:4681;width:10;height:20" coordorigin="2686,4681" coordsize="10,20">
              <v:shape style="position:absolute;left:2686;top:4681;width:10;height:20" coordorigin="2686,4681" coordsize="10,20" path="m2686,4700l2696,4700,2696,4681,2686,4681,2686,4700xe" filled="true" fillcolor="#000000" stroked="false">
                <v:path arrowok="t"/>
                <v:fill type="solid"/>
              </v:shape>
            </v:group>
            <v:group style="position:absolute;left:2686;top:4700;width:10;height:20" coordorigin="2686,4700" coordsize="10,20">
              <v:shape style="position:absolute;left:2686;top:4700;width:10;height:20" coordorigin="2686,4700" coordsize="10,20" path="m2686,4719l2696,4719,2696,4700,2686,4700,2686,4719xe" filled="true" fillcolor="#000000" stroked="false">
                <v:path arrowok="t"/>
                <v:fill type="solid"/>
              </v:shape>
            </v:group>
            <v:group style="position:absolute;left:2686;top:4719;width:10;height:20" coordorigin="2686,4719" coordsize="10,20">
              <v:shape style="position:absolute;left:2686;top:4719;width:10;height:20" coordorigin="2686,4719" coordsize="10,20" path="m2686,4738l2696,4738,2696,4719,2686,4719,2686,4738xe" filled="true" fillcolor="#000000" stroked="false">
                <v:path arrowok="t"/>
                <v:fill type="solid"/>
              </v:shape>
            </v:group>
            <v:group style="position:absolute;left:2686;top:4738;width:10;height:20" coordorigin="2686,4738" coordsize="10,20">
              <v:shape style="position:absolute;left:2686;top:4738;width:10;height:20" coordorigin="2686,4738" coordsize="10,20" path="m2686,4757l2696,4757,2696,4738,2686,4738,2686,4757xe" filled="true" fillcolor="#000000" stroked="false">
                <v:path arrowok="t"/>
                <v:fill type="solid"/>
              </v:shape>
            </v:group>
            <v:group style="position:absolute;left:2686;top:4757;width:10;height:20" coordorigin="2686,4757" coordsize="10,20">
              <v:shape style="position:absolute;left:2686;top:4757;width:10;height:20" coordorigin="2686,4757" coordsize="10,20" path="m2686,4777l2696,4777,2696,4757,2686,4757,2686,4777xe" filled="true" fillcolor="#000000" stroked="false">
                <v:path arrowok="t"/>
                <v:fill type="solid"/>
              </v:shape>
            </v:group>
            <v:group style="position:absolute;left:2686;top:4777;width:10;height:20" coordorigin="2686,4777" coordsize="10,20">
              <v:shape style="position:absolute;left:2686;top:4777;width:10;height:20" coordorigin="2686,4777" coordsize="10,20" path="m2686,4796l2696,4796,2696,4777,2686,4777,2686,4796xe" filled="true" fillcolor="#000000" stroked="false">
                <v:path arrowok="t"/>
                <v:fill type="solid"/>
              </v:shape>
            </v:group>
            <v:group style="position:absolute;left:2686;top:4796;width:10;height:20" coordorigin="2686,4796" coordsize="10,20">
              <v:shape style="position:absolute;left:2686;top:4796;width:10;height:20" coordorigin="2686,4796" coordsize="10,20" path="m2686,4815l2696,4815,2696,4796,2686,4796,2686,4815xe" filled="true" fillcolor="#000000" stroked="false">
                <v:path arrowok="t"/>
                <v:fill type="solid"/>
              </v:shape>
            </v:group>
            <v:group style="position:absolute;left:2686;top:4815;width:10;height:20" coordorigin="2686,4815" coordsize="10,20">
              <v:shape style="position:absolute;left:2686;top:4815;width:10;height:20" coordorigin="2686,4815" coordsize="10,20" path="m2686,4834l2696,4834,2696,4815,2686,4815,2686,4834xe" filled="true" fillcolor="#000000" stroked="false">
                <v:path arrowok="t"/>
                <v:fill type="solid"/>
              </v:shape>
            </v:group>
            <v:group style="position:absolute;left:2686;top:4834;width:10;height:20" coordorigin="2686,4834" coordsize="10,20">
              <v:shape style="position:absolute;left:2686;top:4834;width:10;height:20" coordorigin="2686,4834" coordsize="10,20" path="m2686,4853l2696,4853,2696,4834,2686,4834,2686,4853xe" filled="true" fillcolor="#000000" stroked="false">
                <v:path arrowok="t"/>
                <v:fill type="solid"/>
              </v:shape>
            </v:group>
            <v:group style="position:absolute;left:2686;top:4853;width:10;height:20" coordorigin="2686,4853" coordsize="10,20">
              <v:shape style="position:absolute;left:2686;top:4853;width:10;height:20" coordorigin="2686,4853" coordsize="10,20" path="m2686,4873l2696,4873,2696,4853,2686,4853,2686,4873xe" filled="true" fillcolor="#000000" stroked="false">
                <v:path arrowok="t"/>
                <v:fill type="solid"/>
              </v:shape>
            </v:group>
            <v:group style="position:absolute;left:2686;top:4873;width:10;height:20" coordorigin="2686,4873" coordsize="10,20">
              <v:shape style="position:absolute;left:2686;top:4873;width:10;height:20" coordorigin="2686,4873" coordsize="10,20" path="m2686,4892l2696,4892,2696,4873,2686,4873,2686,4892xe" filled="true" fillcolor="#000000" stroked="false">
                <v:path arrowok="t"/>
                <v:fill type="solid"/>
              </v:shape>
            </v:group>
            <v:group style="position:absolute;left:2686;top:4892;width:10;height:20" coordorigin="2686,4892" coordsize="10,20">
              <v:shape style="position:absolute;left:2686;top:4892;width:10;height:20" coordorigin="2686,4892" coordsize="10,20" path="m2686,4911l2696,4911,2696,4892,2686,4892,2686,4911xe" filled="true" fillcolor="#000000" stroked="false">
                <v:path arrowok="t"/>
                <v:fill type="solid"/>
              </v:shape>
            </v:group>
            <v:group style="position:absolute;left:2686;top:4911;width:10;height:20" coordorigin="2686,4911" coordsize="10,20">
              <v:shape style="position:absolute;left:2686;top:4911;width:10;height:20" coordorigin="2686,4911" coordsize="10,20" path="m2686,4930l2696,4930,2696,4911,2686,4911,2686,4930xe" filled="true" fillcolor="#000000" stroked="false">
                <v:path arrowok="t"/>
                <v:fill type="solid"/>
              </v:shape>
            </v:group>
            <v:group style="position:absolute;left:2686;top:4930;width:10;height:20" coordorigin="2686,4930" coordsize="10,20">
              <v:shape style="position:absolute;left:2686;top:4930;width:10;height:20" coordorigin="2686,4930" coordsize="10,20" path="m2686,4949l2696,4949,2696,4930,2686,4930,2686,4949xe" filled="true" fillcolor="#000000" stroked="false">
                <v:path arrowok="t"/>
                <v:fill type="solid"/>
              </v:shape>
            </v:group>
            <v:group style="position:absolute;left:2686;top:4954;width:10;height:2" coordorigin="2686,4954" coordsize="10,2">
              <v:shape style="position:absolute;left:2686;top:4954;width:10;height:2" coordorigin="2686,4954" coordsize="10,0" path="m2686,4954l2696,4954e" filled="false" stroked="true" strokeweight=".48001pt" strokecolor="#000000">
                <v:path arrowok="t"/>
              </v:shape>
            </v:group>
            <v:group style="position:absolute;left:3394;top:3836;width:10;height:20" coordorigin="3394,3836" coordsize="10,20">
              <v:shape style="position:absolute;left:3394;top:3836;width:10;height:20" coordorigin="3394,3836" coordsize="10,20" path="m3394,3855l3404,3855,3404,3836,3394,3836,3394,3855xe" filled="true" fillcolor="#000000" stroked="false">
                <v:path arrowok="t"/>
                <v:fill type="solid"/>
              </v:shape>
            </v:group>
            <v:group style="position:absolute;left:3394;top:3855;width:10;height:20" coordorigin="3394,3855" coordsize="10,20">
              <v:shape style="position:absolute;left:3394;top:3855;width:10;height:20" coordorigin="3394,3855" coordsize="10,20" path="m3394,3874l3404,3874,3404,3855,3394,3855,3394,3874xe" filled="true" fillcolor="#000000" stroked="false">
                <v:path arrowok="t"/>
                <v:fill type="solid"/>
              </v:shape>
            </v:group>
            <v:group style="position:absolute;left:3394;top:3874;width:10;height:20" coordorigin="3394,3874" coordsize="10,20">
              <v:shape style="position:absolute;left:3394;top:3874;width:10;height:20" coordorigin="3394,3874" coordsize="10,20" path="m3394,3893l3404,3893,3404,3874,3394,3874,3394,3893xe" filled="true" fillcolor="#000000" stroked="false">
                <v:path arrowok="t"/>
                <v:fill type="solid"/>
              </v:shape>
            </v:group>
            <v:group style="position:absolute;left:3394;top:3893;width:10;height:20" coordorigin="3394,3893" coordsize="10,20">
              <v:shape style="position:absolute;left:3394;top:3893;width:10;height:20" coordorigin="3394,3893" coordsize="10,20" path="m3394,3913l3404,3913,3404,3893,3394,3893,3394,3913xe" filled="true" fillcolor="#000000" stroked="false">
                <v:path arrowok="t"/>
                <v:fill type="solid"/>
              </v:shape>
            </v:group>
            <v:group style="position:absolute;left:3394;top:3913;width:10;height:20" coordorigin="3394,3913" coordsize="10,20">
              <v:shape style="position:absolute;left:3394;top:3913;width:10;height:20" coordorigin="3394,3913" coordsize="10,20" path="m3394,3932l3404,3932,3404,3913,3394,3913,3394,3932xe" filled="true" fillcolor="#000000" stroked="false">
                <v:path arrowok="t"/>
                <v:fill type="solid"/>
              </v:shape>
            </v:group>
            <v:group style="position:absolute;left:3394;top:3932;width:10;height:20" coordorigin="3394,3932" coordsize="10,20">
              <v:shape style="position:absolute;left:3394;top:3932;width:10;height:20" coordorigin="3394,3932" coordsize="10,20" path="m3394,3951l3404,3951,3404,3932,3394,3932,3394,3951xe" filled="true" fillcolor="#000000" stroked="false">
                <v:path arrowok="t"/>
                <v:fill type="solid"/>
              </v:shape>
            </v:group>
            <v:group style="position:absolute;left:3394;top:3951;width:10;height:20" coordorigin="3394,3951" coordsize="10,20">
              <v:shape style="position:absolute;left:3394;top:3951;width:10;height:20" coordorigin="3394,3951" coordsize="10,20" path="m3394,3970l3404,3970,3404,3951,3394,3951,3394,3970xe" filled="true" fillcolor="#000000" stroked="false">
                <v:path arrowok="t"/>
                <v:fill type="solid"/>
              </v:shape>
            </v:group>
            <v:group style="position:absolute;left:3394;top:3970;width:10;height:20" coordorigin="3394,3970" coordsize="10,20">
              <v:shape style="position:absolute;left:3394;top:3970;width:10;height:20" coordorigin="3394,3970" coordsize="10,20" path="m3394,3989l3404,3989,3404,3970,3394,3970,3394,3989xe" filled="true" fillcolor="#000000" stroked="false">
                <v:path arrowok="t"/>
                <v:fill type="solid"/>
              </v:shape>
            </v:group>
            <v:group style="position:absolute;left:3394;top:3989;width:10;height:20" coordorigin="3394,3989" coordsize="10,20">
              <v:shape style="position:absolute;left:3394;top:3989;width:10;height:20" coordorigin="3394,3989" coordsize="10,20" path="m3394,4009l3404,4009,3404,3989,3394,3989,3394,4009xe" filled="true" fillcolor="#000000" stroked="false">
                <v:path arrowok="t"/>
                <v:fill type="solid"/>
              </v:shape>
            </v:group>
            <v:group style="position:absolute;left:3394;top:4009;width:10;height:20" coordorigin="3394,4009" coordsize="10,20">
              <v:shape style="position:absolute;left:3394;top:4009;width:10;height:20" coordorigin="3394,4009" coordsize="10,20" path="m3394,4028l3404,4028,3404,4009,3394,4009,3394,4028xe" filled="true" fillcolor="#000000" stroked="false">
                <v:path arrowok="t"/>
                <v:fill type="solid"/>
              </v:shape>
            </v:group>
            <v:group style="position:absolute;left:3394;top:4028;width:10;height:20" coordorigin="3394,4028" coordsize="10,20">
              <v:shape style="position:absolute;left:3394;top:4028;width:10;height:20" coordorigin="3394,4028" coordsize="10,20" path="m3394,4047l3404,4047,3404,4028,3394,4028,3394,4047xe" filled="true" fillcolor="#000000" stroked="false">
                <v:path arrowok="t"/>
                <v:fill type="solid"/>
              </v:shape>
            </v:group>
            <v:group style="position:absolute;left:3394;top:4047;width:10;height:20" coordorigin="3394,4047" coordsize="10,20">
              <v:shape style="position:absolute;left:3394;top:4047;width:10;height:20" coordorigin="3394,4047" coordsize="10,20" path="m3394,4066l3404,4066,3404,4047,3394,4047,3394,4066xe" filled="true" fillcolor="#000000" stroked="false">
                <v:path arrowok="t"/>
                <v:fill type="solid"/>
              </v:shape>
            </v:group>
            <v:group style="position:absolute;left:3394;top:4066;width:10;height:20" coordorigin="3394,4066" coordsize="10,20">
              <v:shape style="position:absolute;left:3394;top:4066;width:10;height:20" coordorigin="3394,4066" coordsize="10,20" path="m3394,4085l3404,4085,3404,4066,3394,4066,3394,4085xe" filled="true" fillcolor="#000000" stroked="false">
                <v:path arrowok="t"/>
                <v:fill type="solid"/>
              </v:shape>
            </v:group>
            <v:group style="position:absolute;left:3394;top:4085;width:10;height:20" coordorigin="3394,4085" coordsize="10,20">
              <v:shape style="position:absolute;left:3394;top:4085;width:10;height:20" coordorigin="3394,4085" coordsize="10,20" path="m3394,4105l3404,4105,3404,4085,3394,4085,3394,4105xe" filled="true" fillcolor="#000000" stroked="false">
                <v:path arrowok="t"/>
                <v:fill type="solid"/>
              </v:shape>
            </v:group>
            <v:group style="position:absolute;left:3394;top:4105;width:10;height:20" coordorigin="3394,4105" coordsize="10,20">
              <v:shape style="position:absolute;left:3394;top:4105;width:10;height:20" coordorigin="3394,4105" coordsize="10,20" path="m3394,4124l3404,4124,3404,4105,3394,4105,3394,4124xe" filled="true" fillcolor="#000000" stroked="false">
                <v:path arrowok="t"/>
                <v:fill type="solid"/>
              </v:shape>
            </v:group>
            <v:group style="position:absolute;left:3394;top:4124;width:10;height:20" coordorigin="3394,4124" coordsize="10,20">
              <v:shape style="position:absolute;left:3394;top:4124;width:10;height:20" coordorigin="3394,4124" coordsize="10,20" path="m3394,4143l3404,4143,3404,4124,3394,4124,3394,4143xe" filled="true" fillcolor="#000000" stroked="false">
                <v:path arrowok="t"/>
                <v:fill type="solid"/>
              </v:shape>
            </v:group>
            <v:group style="position:absolute;left:3394;top:4143;width:10;height:20" coordorigin="3394,4143" coordsize="10,20">
              <v:shape style="position:absolute;left:3394;top:4143;width:10;height:20" coordorigin="3394,4143" coordsize="10,20" path="m3394,4162l3404,4162,3404,4143,3394,4143,3394,4162xe" filled="true" fillcolor="#000000" stroked="false">
                <v:path arrowok="t"/>
                <v:fill type="solid"/>
              </v:shape>
            </v:group>
            <v:group style="position:absolute;left:3394;top:4162;width:10;height:20" coordorigin="3394,4162" coordsize="10,20">
              <v:shape style="position:absolute;left:3394;top:4162;width:10;height:20" coordorigin="3394,4162" coordsize="10,20" path="m3394,4181l3404,4181,3404,4162,3394,4162,3394,4181xe" filled="true" fillcolor="#000000" stroked="false">
                <v:path arrowok="t"/>
                <v:fill type="solid"/>
              </v:shape>
            </v:group>
            <v:group style="position:absolute;left:3394;top:4181;width:10;height:20" coordorigin="3394,4181" coordsize="10,20">
              <v:shape style="position:absolute;left:3394;top:4181;width:10;height:20" coordorigin="3394,4181" coordsize="10,20" path="m3394,4201l3404,4201,3404,4181,3394,4181,3394,4201xe" filled="true" fillcolor="#000000" stroked="false">
                <v:path arrowok="t"/>
                <v:fill type="solid"/>
              </v:shape>
            </v:group>
            <v:group style="position:absolute;left:3394;top:4201;width:10;height:20" coordorigin="3394,4201" coordsize="10,20">
              <v:shape style="position:absolute;left:3394;top:4201;width:10;height:20" coordorigin="3394,4201" coordsize="10,20" path="m3394,4220l3404,4220,3404,4201,3394,4201,3394,4220xe" filled="true" fillcolor="#000000" stroked="false">
                <v:path arrowok="t"/>
                <v:fill type="solid"/>
              </v:shape>
            </v:group>
            <v:group style="position:absolute;left:3394;top:4220;width:10;height:20" coordorigin="3394,4220" coordsize="10,20">
              <v:shape style="position:absolute;left:3394;top:4220;width:10;height:20" coordorigin="3394,4220" coordsize="10,20" path="m3394,4239l3404,4239,3404,4220,3394,4220,3394,4239xe" filled="true" fillcolor="#000000" stroked="false">
                <v:path arrowok="t"/>
                <v:fill type="solid"/>
              </v:shape>
            </v:group>
            <v:group style="position:absolute;left:3394;top:4239;width:10;height:20" coordorigin="3394,4239" coordsize="10,20">
              <v:shape style="position:absolute;left:3394;top:4239;width:10;height:20" coordorigin="3394,4239" coordsize="10,20" path="m3394,4258l3404,4258,3404,4239,3394,4239,3394,4258xe" filled="true" fillcolor="#000000" stroked="false">
                <v:path arrowok="t"/>
                <v:fill type="solid"/>
              </v:shape>
            </v:group>
            <v:group style="position:absolute;left:3394;top:4258;width:10;height:20" coordorigin="3394,4258" coordsize="10,20">
              <v:shape style="position:absolute;left:3394;top:4258;width:10;height:20" coordorigin="3394,4258" coordsize="10,20" path="m3394,4277l3404,4277,3404,4258,3394,4258,3394,4277xe" filled="true" fillcolor="#000000" stroked="false">
                <v:path arrowok="t"/>
                <v:fill type="solid"/>
              </v:shape>
            </v:group>
            <v:group style="position:absolute;left:3394;top:4277;width:10;height:20" coordorigin="3394,4277" coordsize="10,20">
              <v:shape style="position:absolute;left:3394;top:4277;width:10;height:20" coordorigin="3394,4277" coordsize="10,20" path="m3394,4297l3404,4297,3404,4277,3394,4277,3394,4297xe" filled="true" fillcolor="#000000" stroked="false">
                <v:path arrowok="t"/>
                <v:fill type="solid"/>
              </v:shape>
            </v:group>
            <v:group style="position:absolute;left:3394;top:4297;width:10;height:20" coordorigin="3394,4297" coordsize="10,20">
              <v:shape style="position:absolute;left:3394;top:4297;width:10;height:20" coordorigin="3394,4297" coordsize="10,20" path="m3394,4316l3404,4316,3404,4297,3394,4297,3394,4316xe" filled="true" fillcolor="#000000" stroked="false">
                <v:path arrowok="t"/>
                <v:fill type="solid"/>
              </v:shape>
            </v:group>
            <v:group style="position:absolute;left:3394;top:4316;width:10;height:20" coordorigin="3394,4316" coordsize="10,20">
              <v:shape style="position:absolute;left:3394;top:4316;width:10;height:20" coordorigin="3394,4316" coordsize="10,20" path="m3394,4335l3404,4335,3404,4316,3394,4316,3394,4335xe" filled="true" fillcolor="#000000" stroked="false">
                <v:path arrowok="t"/>
                <v:fill type="solid"/>
              </v:shape>
            </v:group>
            <v:group style="position:absolute;left:3394;top:4335;width:10;height:20" coordorigin="3394,4335" coordsize="10,20">
              <v:shape style="position:absolute;left:3394;top:4335;width:10;height:20" coordorigin="3394,4335" coordsize="10,20" path="m3394,4354l3404,4354,3404,4335,3394,4335,3394,4354xe" filled="true" fillcolor="#000000" stroked="false">
                <v:path arrowok="t"/>
                <v:fill type="solid"/>
              </v:shape>
            </v:group>
            <v:group style="position:absolute;left:3394;top:4354;width:10;height:20" coordorigin="3394,4354" coordsize="10,20">
              <v:shape style="position:absolute;left:3394;top:4354;width:10;height:20" coordorigin="3394,4354" coordsize="10,20" path="m3394,4373l3404,4373,3404,4354,3394,4354,3394,4373xe" filled="true" fillcolor="#000000" stroked="false">
                <v:path arrowok="t"/>
                <v:fill type="solid"/>
              </v:shape>
            </v:group>
            <v:group style="position:absolute;left:3394;top:4373;width:10;height:20" coordorigin="3394,4373" coordsize="10,20">
              <v:shape style="position:absolute;left:3394;top:4373;width:10;height:20" coordorigin="3394,4373" coordsize="10,20" path="m3394,4393l3404,4393,3404,4373,3394,4373,3394,4393xe" filled="true" fillcolor="#000000" stroked="false">
                <v:path arrowok="t"/>
                <v:fill type="solid"/>
              </v:shape>
            </v:group>
            <v:group style="position:absolute;left:3394;top:4393;width:10;height:20" coordorigin="3394,4393" coordsize="10,20">
              <v:shape style="position:absolute;left:3394;top:4393;width:10;height:20" coordorigin="3394,4393" coordsize="10,20" path="m3394,4412l3404,4412,3404,4393,3394,4393,3394,4412xe" filled="true" fillcolor="#000000" stroked="false">
                <v:path arrowok="t"/>
                <v:fill type="solid"/>
              </v:shape>
            </v:group>
            <v:group style="position:absolute;left:3394;top:4412;width:10;height:20" coordorigin="3394,4412" coordsize="10,20">
              <v:shape style="position:absolute;left:3394;top:4412;width:10;height:20" coordorigin="3394,4412" coordsize="10,20" path="m3394,4431l3404,4431,3404,4412,3394,4412,3394,4431xe" filled="true" fillcolor="#000000" stroked="false">
                <v:path arrowok="t"/>
                <v:fill type="solid"/>
              </v:shape>
            </v:group>
            <v:group style="position:absolute;left:3394;top:4431;width:10;height:20" coordorigin="3394,4431" coordsize="10,20">
              <v:shape style="position:absolute;left:3394;top:4431;width:10;height:20" coordorigin="3394,4431" coordsize="10,20" path="m3394,4450l3404,4450,3404,4431,3394,4431,3394,4450xe" filled="true" fillcolor="#000000" stroked="false">
                <v:path arrowok="t"/>
                <v:fill type="solid"/>
              </v:shape>
            </v:group>
            <v:group style="position:absolute;left:3394;top:4450;width:10;height:20" coordorigin="3394,4450" coordsize="10,20">
              <v:shape style="position:absolute;left:3394;top:4450;width:10;height:20" coordorigin="3394,4450" coordsize="10,20" path="m3394,4469l3404,4469,3404,4450,3394,4450,3394,4469xe" filled="true" fillcolor="#000000" stroked="false">
                <v:path arrowok="t"/>
                <v:fill type="solid"/>
              </v:shape>
            </v:group>
            <v:group style="position:absolute;left:3394;top:4469;width:10;height:20" coordorigin="3394,4469" coordsize="10,20">
              <v:shape style="position:absolute;left:3394;top:4469;width:10;height:20" coordorigin="3394,4469" coordsize="10,20" path="m3394,4489l3404,4489,3404,4469,3394,4469,3394,4489xe" filled="true" fillcolor="#000000" stroked="false">
                <v:path arrowok="t"/>
                <v:fill type="solid"/>
              </v:shape>
            </v:group>
            <v:group style="position:absolute;left:3394;top:4489;width:10;height:20" coordorigin="3394,4489" coordsize="10,20">
              <v:shape style="position:absolute;left:3394;top:4489;width:10;height:20" coordorigin="3394,4489" coordsize="10,20" path="m3394,4508l3404,4508,3404,4489,3394,4489,3394,4508xe" filled="true" fillcolor="#000000" stroked="false">
                <v:path arrowok="t"/>
                <v:fill type="solid"/>
              </v:shape>
            </v:group>
            <v:group style="position:absolute;left:3394;top:4508;width:10;height:20" coordorigin="3394,4508" coordsize="10,20">
              <v:shape style="position:absolute;left:3394;top:4508;width:10;height:20" coordorigin="3394,4508" coordsize="10,20" path="m3394,4527l3404,4527,3404,4508,3394,4508,3394,4527xe" filled="true" fillcolor="#000000" stroked="false">
                <v:path arrowok="t"/>
                <v:fill type="solid"/>
              </v:shape>
            </v:group>
            <v:group style="position:absolute;left:3394;top:4527;width:10;height:20" coordorigin="3394,4527" coordsize="10,20">
              <v:shape style="position:absolute;left:3394;top:4527;width:10;height:20" coordorigin="3394,4527" coordsize="10,20" path="m3394,4546l3404,4546,3404,4527,3394,4527,3394,4546xe" filled="true" fillcolor="#000000" stroked="false">
                <v:path arrowok="t"/>
                <v:fill type="solid"/>
              </v:shape>
            </v:group>
            <v:group style="position:absolute;left:3394;top:4546;width:10;height:20" coordorigin="3394,4546" coordsize="10,20">
              <v:shape style="position:absolute;left:3394;top:4546;width:10;height:20" coordorigin="3394,4546" coordsize="10,20" path="m3394,4565l3404,4565,3404,4546,3394,4546,3394,4565xe" filled="true" fillcolor="#000000" stroked="false">
                <v:path arrowok="t"/>
                <v:fill type="solid"/>
              </v:shape>
            </v:group>
            <v:group style="position:absolute;left:3394;top:4565;width:10;height:20" coordorigin="3394,4565" coordsize="10,20">
              <v:shape style="position:absolute;left:3394;top:4565;width:10;height:20" coordorigin="3394,4565" coordsize="10,20" path="m3394,4585l3404,4585,3404,4565,3394,4565,3394,4585xe" filled="true" fillcolor="#000000" stroked="false">
                <v:path arrowok="t"/>
                <v:fill type="solid"/>
              </v:shape>
            </v:group>
            <v:group style="position:absolute;left:3394;top:4585;width:10;height:20" coordorigin="3394,4585" coordsize="10,20">
              <v:shape style="position:absolute;left:3394;top:4585;width:10;height:20" coordorigin="3394,4585" coordsize="10,20" path="m3394,4604l3404,4604,3404,4585,3394,4585,3394,4604xe" filled="true" fillcolor="#000000" stroked="false">
                <v:path arrowok="t"/>
                <v:fill type="solid"/>
              </v:shape>
            </v:group>
            <v:group style="position:absolute;left:3394;top:4604;width:10;height:20" coordorigin="3394,4604" coordsize="10,20">
              <v:shape style="position:absolute;left:3394;top:4604;width:10;height:20" coordorigin="3394,4604" coordsize="10,20" path="m3394,4623l3404,4623,3404,4604,3394,4604,3394,4623xe" filled="true" fillcolor="#000000" stroked="false">
                <v:path arrowok="t"/>
                <v:fill type="solid"/>
              </v:shape>
            </v:group>
            <v:group style="position:absolute;left:3394;top:4623;width:10;height:20" coordorigin="3394,4623" coordsize="10,20">
              <v:shape style="position:absolute;left:3394;top:4623;width:10;height:20" coordorigin="3394,4623" coordsize="10,20" path="m3394,4642l3404,4642,3404,4623,3394,4623,3394,4642xe" filled="true" fillcolor="#000000" stroked="false">
                <v:path arrowok="t"/>
                <v:fill type="solid"/>
              </v:shape>
            </v:group>
            <v:group style="position:absolute;left:3394;top:4642;width:10;height:20" coordorigin="3394,4642" coordsize="10,20">
              <v:shape style="position:absolute;left:3394;top:4642;width:10;height:20" coordorigin="3394,4642" coordsize="10,20" path="m3394,4661l3404,4661,3404,4642,3394,4642,3394,4661xe" filled="true" fillcolor="#000000" stroked="false">
                <v:path arrowok="t"/>
                <v:fill type="solid"/>
              </v:shape>
            </v:group>
            <v:group style="position:absolute;left:3394;top:4661;width:10;height:20" coordorigin="3394,4661" coordsize="10,20">
              <v:shape style="position:absolute;left:3394;top:4661;width:10;height:20" coordorigin="3394,4661" coordsize="10,20" path="m3394,4681l3404,4681,3404,4661,3394,4661,3394,4681xe" filled="true" fillcolor="#000000" stroked="false">
                <v:path arrowok="t"/>
                <v:fill type="solid"/>
              </v:shape>
            </v:group>
            <v:group style="position:absolute;left:3394;top:4681;width:10;height:20" coordorigin="3394,4681" coordsize="10,20">
              <v:shape style="position:absolute;left:3394;top:4681;width:10;height:20" coordorigin="3394,4681" coordsize="10,20" path="m3394,4700l3404,4700,3404,4681,3394,4681,3394,4700xe" filled="true" fillcolor="#000000" stroked="false">
                <v:path arrowok="t"/>
                <v:fill type="solid"/>
              </v:shape>
            </v:group>
            <v:group style="position:absolute;left:3394;top:4700;width:10;height:20" coordorigin="3394,4700" coordsize="10,20">
              <v:shape style="position:absolute;left:3394;top:4700;width:10;height:20" coordorigin="3394,4700" coordsize="10,20" path="m3394,4719l3404,4719,3404,4700,3394,4700,3394,4719xe" filled="true" fillcolor="#000000" stroked="false">
                <v:path arrowok="t"/>
                <v:fill type="solid"/>
              </v:shape>
            </v:group>
            <v:group style="position:absolute;left:3394;top:4719;width:10;height:20" coordorigin="3394,4719" coordsize="10,20">
              <v:shape style="position:absolute;left:3394;top:4719;width:10;height:20" coordorigin="3394,4719" coordsize="10,20" path="m3394,4738l3404,4738,3404,4719,3394,4719,3394,4738xe" filled="true" fillcolor="#000000" stroked="false">
                <v:path arrowok="t"/>
                <v:fill type="solid"/>
              </v:shape>
            </v:group>
            <v:group style="position:absolute;left:3394;top:4738;width:10;height:20" coordorigin="3394,4738" coordsize="10,20">
              <v:shape style="position:absolute;left:3394;top:4738;width:10;height:20" coordorigin="3394,4738" coordsize="10,20" path="m3394,4757l3404,4757,3404,4738,3394,4738,3394,4757xe" filled="true" fillcolor="#000000" stroked="false">
                <v:path arrowok="t"/>
                <v:fill type="solid"/>
              </v:shape>
            </v:group>
            <v:group style="position:absolute;left:3394;top:4757;width:10;height:20" coordorigin="3394,4757" coordsize="10,20">
              <v:shape style="position:absolute;left:3394;top:4757;width:10;height:20" coordorigin="3394,4757" coordsize="10,20" path="m3394,4777l3404,4777,3404,4757,3394,4757,3394,4777xe" filled="true" fillcolor="#000000" stroked="false">
                <v:path arrowok="t"/>
                <v:fill type="solid"/>
              </v:shape>
            </v:group>
            <v:group style="position:absolute;left:3394;top:4777;width:10;height:20" coordorigin="3394,4777" coordsize="10,20">
              <v:shape style="position:absolute;left:3394;top:4777;width:10;height:20" coordorigin="3394,4777" coordsize="10,20" path="m3394,4796l3404,4796,3404,4777,3394,4777,3394,4796xe" filled="true" fillcolor="#000000" stroked="false">
                <v:path arrowok="t"/>
                <v:fill type="solid"/>
              </v:shape>
            </v:group>
            <v:group style="position:absolute;left:3394;top:4796;width:10;height:20" coordorigin="3394,4796" coordsize="10,20">
              <v:shape style="position:absolute;left:3394;top:4796;width:10;height:20" coordorigin="3394,4796" coordsize="10,20" path="m3394,4815l3404,4815,3404,4796,3394,4796,3394,4815xe" filled="true" fillcolor="#000000" stroked="false">
                <v:path arrowok="t"/>
                <v:fill type="solid"/>
              </v:shape>
            </v:group>
            <v:group style="position:absolute;left:3394;top:4815;width:10;height:20" coordorigin="3394,4815" coordsize="10,20">
              <v:shape style="position:absolute;left:3394;top:4815;width:10;height:20" coordorigin="3394,4815" coordsize="10,20" path="m3394,4834l3404,4834,3404,4815,3394,4815,3394,4834xe" filled="true" fillcolor="#000000" stroked="false">
                <v:path arrowok="t"/>
                <v:fill type="solid"/>
              </v:shape>
            </v:group>
            <v:group style="position:absolute;left:3394;top:4834;width:10;height:20" coordorigin="3394,4834" coordsize="10,20">
              <v:shape style="position:absolute;left:3394;top:4834;width:10;height:20" coordorigin="3394,4834" coordsize="10,20" path="m3394,4853l3404,4853,3404,4834,3394,4834,3394,4853xe" filled="true" fillcolor="#000000" stroked="false">
                <v:path arrowok="t"/>
                <v:fill type="solid"/>
              </v:shape>
            </v:group>
            <v:group style="position:absolute;left:3394;top:4853;width:10;height:20" coordorigin="3394,4853" coordsize="10,20">
              <v:shape style="position:absolute;left:3394;top:4853;width:10;height:20" coordorigin="3394,4853" coordsize="10,20" path="m3394,4873l3404,4873,3404,4853,3394,4853,3394,4873xe" filled="true" fillcolor="#000000" stroked="false">
                <v:path arrowok="t"/>
                <v:fill type="solid"/>
              </v:shape>
            </v:group>
            <v:group style="position:absolute;left:3394;top:4873;width:10;height:20" coordorigin="3394,4873" coordsize="10,20">
              <v:shape style="position:absolute;left:3394;top:4873;width:10;height:20" coordorigin="3394,4873" coordsize="10,20" path="m3394,4892l3404,4892,3404,4873,3394,4873,3394,4892xe" filled="true" fillcolor="#000000" stroked="false">
                <v:path arrowok="t"/>
                <v:fill type="solid"/>
              </v:shape>
            </v:group>
            <v:group style="position:absolute;left:3394;top:4892;width:10;height:20" coordorigin="3394,4892" coordsize="10,20">
              <v:shape style="position:absolute;left:3394;top:4892;width:10;height:20" coordorigin="3394,4892" coordsize="10,20" path="m3394,4911l3404,4911,3404,4892,3394,4892,3394,4911xe" filled="true" fillcolor="#000000" stroked="false">
                <v:path arrowok="t"/>
                <v:fill type="solid"/>
              </v:shape>
            </v:group>
            <v:group style="position:absolute;left:3394;top:4911;width:10;height:20" coordorigin="3394,4911" coordsize="10,20">
              <v:shape style="position:absolute;left:3394;top:4911;width:10;height:20" coordorigin="3394,4911" coordsize="10,20" path="m3394,4930l3404,4930,3404,4911,3394,4911,3394,4930xe" filled="true" fillcolor="#000000" stroked="false">
                <v:path arrowok="t"/>
                <v:fill type="solid"/>
              </v:shape>
            </v:group>
            <v:group style="position:absolute;left:3394;top:4930;width:10;height:20" coordorigin="3394,4930" coordsize="10,20">
              <v:shape style="position:absolute;left:3394;top:4930;width:10;height:20" coordorigin="3394,4930" coordsize="10,20" path="m3394,4949l3404,4949,3404,4930,3394,4930,3394,4949xe" filled="true" fillcolor="#000000" stroked="false">
                <v:path arrowok="t"/>
                <v:fill type="solid"/>
              </v:shape>
            </v:group>
            <v:group style="position:absolute;left:3394;top:4954;width:10;height:2" coordorigin="3394,4954" coordsize="10,2">
              <v:shape style="position:absolute;left:3394;top:4954;width:10;height:2" coordorigin="3394,4954" coordsize="10,0" path="m3394,4954l3404,4954e" filled="false" stroked="true" strokeweight=".48001pt" strokecolor="#000000">
                <v:path arrowok="t"/>
              </v:shape>
            </v:group>
            <v:group style="position:absolute;left:4527;top:3836;width:10;height:20" coordorigin="4527,3836" coordsize="10,20">
              <v:shape style="position:absolute;left:4527;top:3836;width:10;height:20" coordorigin="4527,3836" coordsize="10,20" path="m4527,3855l4537,3855,4537,3836,4527,3836,4527,3855xe" filled="true" fillcolor="#000000" stroked="false">
                <v:path arrowok="t"/>
                <v:fill type="solid"/>
              </v:shape>
            </v:group>
            <v:group style="position:absolute;left:4527;top:3855;width:10;height:20" coordorigin="4527,3855" coordsize="10,20">
              <v:shape style="position:absolute;left:4527;top:3855;width:10;height:20" coordorigin="4527,3855" coordsize="10,20" path="m4527,3874l4537,3874,4537,3855,4527,3855,4527,3874xe" filled="true" fillcolor="#000000" stroked="false">
                <v:path arrowok="t"/>
                <v:fill type="solid"/>
              </v:shape>
            </v:group>
            <v:group style="position:absolute;left:4527;top:3874;width:10;height:20" coordorigin="4527,3874" coordsize="10,20">
              <v:shape style="position:absolute;left:4527;top:3874;width:10;height:20" coordorigin="4527,3874" coordsize="10,20" path="m4527,3893l4537,3893,4537,3874,4527,3874,4527,3893xe" filled="true" fillcolor="#000000" stroked="false">
                <v:path arrowok="t"/>
                <v:fill type="solid"/>
              </v:shape>
            </v:group>
            <v:group style="position:absolute;left:4527;top:3893;width:10;height:20" coordorigin="4527,3893" coordsize="10,20">
              <v:shape style="position:absolute;left:4527;top:3893;width:10;height:20" coordorigin="4527,3893" coordsize="10,20" path="m4527,3913l4537,3913,4537,3893,4527,3893,4527,3913xe" filled="true" fillcolor="#000000" stroked="false">
                <v:path arrowok="t"/>
                <v:fill type="solid"/>
              </v:shape>
            </v:group>
            <v:group style="position:absolute;left:4527;top:3913;width:10;height:20" coordorigin="4527,3913" coordsize="10,20">
              <v:shape style="position:absolute;left:4527;top:3913;width:10;height:20" coordorigin="4527,3913" coordsize="10,20" path="m4527,3932l4537,3932,4537,3913,4527,3913,4527,3932xe" filled="true" fillcolor="#000000" stroked="false">
                <v:path arrowok="t"/>
                <v:fill type="solid"/>
              </v:shape>
            </v:group>
            <v:group style="position:absolute;left:4527;top:3932;width:10;height:20" coordorigin="4527,3932" coordsize="10,20">
              <v:shape style="position:absolute;left:4527;top:3932;width:10;height:20" coordorigin="4527,3932" coordsize="10,20" path="m4527,3951l4537,3951,4537,3932,4527,3932,4527,3951xe" filled="true" fillcolor="#000000" stroked="false">
                <v:path arrowok="t"/>
                <v:fill type="solid"/>
              </v:shape>
            </v:group>
            <v:group style="position:absolute;left:4527;top:3951;width:10;height:20" coordorigin="4527,3951" coordsize="10,20">
              <v:shape style="position:absolute;left:4527;top:3951;width:10;height:20" coordorigin="4527,3951" coordsize="10,20" path="m4527,3970l4537,3970,4537,3951,4527,3951,4527,3970xe" filled="true" fillcolor="#000000" stroked="false">
                <v:path arrowok="t"/>
                <v:fill type="solid"/>
              </v:shape>
            </v:group>
            <v:group style="position:absolute;left:4527;top:3970;width:10;height:20" coordorigin="4527,3970" coordsize="10,20">
              <v:shape style="position:absolute;left:4527;top:3970;width:10;height:20" coordorigin="4527,3970" coordsize="10,20" path="m4527,3989l4537,3989,4537,3970,4527,3970,4527,3989xe" filled="true" fillcolor="#000000" stroked="false">
                <v:path arrowok="t"/>
                <v:fill type="solid"/>
              </v:shape>
            </v:group>
            <v:group style="position:absolute;left:4527;top:3989;width:10;height:20" coordorigin="4527,3989" coordsize="10,20">
              <v:shape style="position:absolute;left:4527;top:3989;width:10;height:20" coordorigin="4527,3989" coordsize="10,20" path="m4527,4009l4537,4009,4537,3989,4527,3989,4527,4009xe" filled="true" fillcolor="#000000" stroked="false">
                <v:path arrowok="t"/>
                <v:fill type="solid"/>
              </v:shape>
            </v:group>
            <v:group style="position:absolute;left:4527;top:4009;width:10;height:20" coordorigin="4527,4009" coordsize="10,20">
              <v:shape style="position:absolute;left:4527;top:4009;width:10;height:20" coordorigin="4527,4009" coordsize="10,20" path="m4527,4028l4537,4028,4537,4009,4527,4009,4527,4028xe" filled="true" fillcolor="#000000" stroked="false">
                <v:path arrowok="t"/>
                <v:fill type="solid"/>
              </v:shape>
            </v:group>
            <v:group style="position:absolute;left:4527;top:4028;width:10;height:20" coordorigin="4527,4028" coordsize="10,20">
              <v:shape style="position:absolute;left:4527;top:4028;width:10;height:20" coordorigin="4527,4028" coordsize="10,20" path="m4527,4047l4537,4047,4537,4028,4527,4028,4527,4047xe" filled="true" fillcolor="#000000" stroked="false">
                <v:path arrowok="t"/>
                <v:fill type="solid"/>
              </v:shape>
            </v:group>
            <v:group style="position:absolute;left:4527;top:4047;width:10;height:20" coordorigin="4527,4047" coordsize="10,20">
              <v:shape style="position:absolute;left:4527;top:4047;width:10;height:20" coordorigin="4527,4047" coordsize="10,20" path="m4527,4066l4537,4066,4537,4047,4527,4047,4527,4066xe" filled="true" fillcolor="#000000" stroked="false">
                <v:path arrowok="t"/>
                <v:fill type="solid"/>
              </v:shape>
            </v:group>
            <v:group style="position:absolute;left:4527;top:4066;width:10;height:20" coordorigin="4527,4066" coordsize="10,20">
              <v:shape style="position:absolute;left:4527;top:4066;width:10;height:20" coordorigin="4527,4066" coordsize="10,20" path="m4527,4085l4537,4085,4537,4066,4527,4066,4527,4085xe" filled="true" fillcolor="#000000" stroked="false">
                <v:path arrowok="t"/>
                <v:fill type="solid"/>
              </v:shape>
            </v:group>
            <v:group style="position:absolute;left:4527;top:4085;width:10;height:20" coordorigin="4527,4085" coordsize="10,20">
              <v:shape style="position:absolute;left:4527;top:4085;width:10;height:20" coordorigin="4527,4085" coordsize="10,20" path="m4527,4105l4537,4105,4537,4085,4527,4085,4527,4105xe" filled="true" fillcolor="#000000" stroked="false">
                <v:path arrowok="t"/>
                <v:fill type="solid"/>
              </v:shape>
            </v:group>
            <v:group style="position:absolute;left:4527;top:4105;width:10;height:20" coordorigin="4527,4105" coordsize="10,20">
              <v:shape style="position:absolute;left:4527;top:4105;width:10;height:20" coordorigin="4527,4105" coordsize="10,20" path="m4527,4124l4537,4124,4537,4105,4527,4105,4527,4124xe" filled="true" fillcolor="#000000" stroked="false">
                <v:path arrowok="t"/>
                <v:fill type="solid"/>
              </v:shape>
            </v:group>
            <v:group style="position:absolute;left:4527;top:4124;width:10;height:20" coordorigin="4527,4124" coordsize="10,20">
              <v:shape style="position:absolute;left:4527;top:4124;width:10;height:20" coordorigin="4527,4124" coordsize="10,20" path="m4527,4143l4537,4143,4537,4124,4527,4124,4527,4143xe" filled="true" fillcolor="#000000" stroked="false">
                <v:path arrowok="t"/>
                <v:fill type="solid"/>
              </v:shape>
            </v:group>
            <v:group style="position:absolute;left:4527;top:4143;width:10;height:20" coordorigin="4527,4143" coordsize="10,20">
              <v:shape style="position:absolute;left:4527;top:4143;width:10;height:20" coordorigin="4527,4143" coordsize="10,20" path="m4527,4162l4537,4162,4537,4143,4527,4143,4527,4162xe" filled="true" fillcolor="#000000" stroked="false">
                <v:path arrowok="t"/>
                <v:fill type="solid"/>
              </v:shape>
            </v:group>
            <v:group style="position:absolute;left:4527;top:4162;width:10;height:20" coordorigin="4527,4162" coordsize="10,20">
              <v:shape style="position:absolute;left:4527;top:4162;width:10;height:20" coordorigin="4527,4162" coordsize="10,20" path="m4527,4181l4537,4181,4537,4162,4527,4162,4527,4181xe" filled="true" fillcolor="#000000" stroked="false">
                <v:path arrowok="t"/>
                <v:fill type="solid"/>
              </v:shape>
            </v:group>
            <v:group style="position:absolute;left:4527;top:4181;width:10;height:20" coordorigin="4527,4181" coordsize="10,20">
              <v:shape style="position:absolute;left:4527;top:4181;width:10;height:20" coordorigin="4527,4181" coordsize="10,20" path="m4527,4201l4537,4201,4537,4181,4527,4181,4527,4201xe" filled="true" fillcolor="#000000" stroked="false">
                <v:path arrowok="t"/>
                <v:fill type="solid"/>
              </v:shape>
            </v:group>
            <v:group style="position:absolute;left:4527;top:4201;width:10;height:20" coordorigin="4527,4201" coordsize="10,20">
              <v:shape style="position:absolute;left:4527;top:4201;width:10;height:20" coordorigin="4527,4201" coordsize="10,20" path="m4527,4220l4537,4220,4537,4201,4527,4201,4527,4220xe" filled="true" fillcolor="#000000" stroked="false">
                <v:path arrowok="t"/>
                <v:fill type="solid"/>
              </v:shape>
            </v:group>
            <v:group style="position:absolute;left:4527;top:4220;width:10;height:20" coordorigin="4527,4220" coordsize="10,20">
              <v:shape style="position:absolute;left:4527;top:4220;width:10;height:20" coordorigin="4527,4220" coordsize="10,20" path="m4527,4239l4537,4239,4537,4220,4527,4220,4527,4239xe" filled="true" fillcolor="#000000" stroked="false">
                <v:path arrowok="t"/>
                <v:fill type="solid"/>
              </v:shape>
            </v:group>
            <v:group style="position:absolute;left:4527;top:4239;width:10;height:20" coordorigin="4527,4239" coordsize="10,20">
              <v:shape style="position:absolute;left:4527;top:4239;width:10;height:20" coordorigin="4527,4239" coordsize="10,20" path="m4527,4258l4537,4258,4537,4239,4527,4239,4527,4258xe" filled="true" fillcolor="#000000" stroked="false">
                <v:path arrowok="t"/>
                <v:fill type="solid"/>
              </v:shape>
            </v:group>
            <v:group style="position:absolute;left:4527;top:4258;width:10;height:20" coordorigin="4527,4258" coordsize="10,20">
              <v:shape style="position:absolute;left:4527;top:4258;width:10;height:20" coordorigin="4527,4258" coordsize="10,20" path="m4527,4277l4537,4277,4537,4258,4527,4258,4527,4277xe" filled="true" fillcolor="#000000" stroked="false">
                <v:path arrowok="t"/>
                <v:fill type="solid"/>
              </v:shape>
            </v:group>
            <v:group style="position:absolute;left:4527;top:4277;width:10;height:20" coordorigin="4527,4277" coordsize="10,20">
              <v:shape style="position:absolute;left:4527;top:4277;width:10;height:20" coordorigin="4527,4277" coordsize="10,20" path="m4527,4297l4537,4297,4537,4277,4527,4277,4527,4297xe" filled="true" fillcolor="#000000" stroked="false">
                <v:path arrowok="t"/>
                <v:fill type="solid"/>
              </v:shape>
            </v:group>
            <v:group style="position:absolute;left:4527;top:4297;width:10;height:20" coordorigin="4527,4297" coordsize="10,20">
              <v:shape style="position:absolute;left:4527;top:4297;width:10;height:20" coordorigin="4527,4297" coordsize="10,20" path="m4527,4316l4537,4316,4537,4297,4527,4297,4527,4316xe" filled="true" fillcolor="#000000" stroked="false">
                <v:path arrowok="t"/>
                <v:fill type="solid"/>
              </v:shape>
            </v:group>
            <v:group style="position:absolute;left:4527;top:4316;width:10;height:20" coordorigin="4527,4316" coordsize="10,20">
              <v:shape style="position:absolute;left:4527;top:4316;width:10;height:20" coordorigin="4527,4316" coordsize="10,20" path="m4527,4335l4537,4335,4537,4316,4527,4316,4527,4335xe" filled="true" fillcolor="#000000" stroked="false">
                <v:path arrowok="t"/>
                <v:fill type="solid"/>
              </v:shape>
            </v:group>
            <v:group style="position:absolute;left:4527;top:4335;width:10;height:20" coordorigin="4527,4335" coordsize="10,20">
              <v:shape style="position:absolute;left:4527;top:4335;width:10;height:20" coordorigin="4527,4335" coordsize="10,20" path="m4527,4354l4537,4354,4537,4335,4527,4335,4527,4354xe" filled="true" fillcolor="#000000" stroked="false">
                <v:path arrowok="t"/>
                <v:fill type="solid"/>
              </v:shape>
            </v:group>
            <v:group style="position:absolute;left:4527;top:4354;width:10;height:20" coordorigin="4527,4354" coordsize="10,20">
              <v:shape style="position:absolute;left:4527;top:4354;width:10;height:20" coordorigin="4527,4354" coordsize="10,20" path="m4527,4373l4537,4373,4537,4354,4527,4354,4527,4373xe" filled="true" fillcolor="#000000" stroked="false">
                <v:path arrowok="t"/>
                <v:fill type="solid"/>
              </v:shape>
            </v:group>
            <v:group style="position:absolute;left:4527;top:4373;width:10;height:20" coordorigin="4527,4373" coordsize="10,20">
              <v:shape style="position:absolute;left:4527;top:4373;width:10;height:20" coordorigin="4527,4373" coordsize="10,20" path="m4527,4393l4537,4393,4537,4373,4527,4373,4527,4393xe" filled="true" fillcolor="#000000" stroked="false">
                <v:path arrowok="t"/>
                <v:fill type="solid"/>
              </v:shape>
            </v:group>
            <v:group style="position:absolute;left:4527;top:4393;width:10;height:20" coordorigin="4527,4393" coordsize="10,20">
              <v:shape style="position:absolute;left:4527;top:4393;width:10;height:20" coordorigin="4527,4393" coordsize="10,20" path="m4527,4412l4537,4412,4537,4393,4527,4393,4527,4412xe" filled="true" fillcolor="#000000" stroked="false">
                <v:path arrowok="t"/>
                <v:fill type="solid"/>
              </v:shape>
            </v:group>
            <v:group style="position:absolute;left:4527;top:4412;width:10;height:20" coordorigin="4527,4412" coordsize="10,20">
              <v:shape style="position:absolute;left:4527;top:4412;width:10;height:20" coordorigin="4527,4412" coordsize="10,20" path="m4527,4431l4537,4431,4537,4412,4527,4412,4527,4431xe" filled="true" fillcolor="#000000" stroked="false">
                <v:path arrowok="t"/>
                <v:fill type="solid"/>
              </v:shape>
            </v:group>
            <v:group style="position:absolute;left:4527;top:4431;width:10;height:20" coordorigin="4527,4431" coordsize="10,20">
              <v:shape style="position:absolute;left:4527;top:4431;width:10;height:20" coordorigin="4527,4431" coordsize="10,20" path="m4527,4450l4537,4450,4537,4431,4527,4431,4527,4450xe" filled="true" fillcolor="#000000" stroked="false">
                <v:path arrowok="t"/>
                <v:fill type="solid"/>
              </v:shape>
            </v:group>
            <v:group style="position:absolute;left:4527;top:4450;width:10;height:20" coordorigin="4527,4450" coordsize="10,20">
              <v:shape style="position:absolute;left:4527;top:4450;width:10;height:20" coordorigin="4527,4450" coordsize="10,20" path="m4527,4469l4537,4469,4537,4450,4527,4450,4527,4469xe" filled="true" fillcolor="#000000" stroked="false">
                <v:path arrowok="t"/>
                <v:fill type="solid"/>
              </v:shape>
            </v:group>
            <v:group style="position:absolute;left:4527;top:4469;width:10;height:20" coordorigin="4527,4469" coordsize="10,20">
              <v:shape style="position:absolute;left:4527;top:4469;width:10;height:20" coordorigin="4527,4469" coordsize="10,20" path="m4527,4489l4537,4489,4537,4469,4527,4469,4527,4489xe" filled="true" fillcolor="#000000" stroked="false">
                <v:path arrowok="t"/>
                <v:fill type="solid"/>
              </v:shape>
            </v:group>
            <v:group style="position:absolute;left:4527;top:4489;width:10;height:20" coordorigin="4527,4489" coordsize="10,20">
              <v:shape style="position:absolute;left:4527;top:4489;width:10;height:20" coordorigin="4527,4489" coordsize="10,20" path="m4527,4508l4537,4508,4537,4489,4527,4489,4527,4508xe" filled="true" fillcolor="#000000" stroked="false">
                <v:path arrowok="t"/>
                <v:fill type="solid"/>
              </v:shape>
            </v:group>
            <v:group style="position:absolute;left:4527;top:4508;width:10;height:20" coordorigin="4527,4508" coordsize="10,20">
              <v:shape style="position:absolute;left:4527;top:4508;width:10;height:20" coordorigin="4527,4508" coordsize="10,20" path="m4527,4527l4537,4527,4537,4508,4527,4508,4527,4527xe" filled="true" fillcolor="#000000" stroked="false">
                <v:path arrowok="t"/>
                <v:fill type="solid"/>
              </v:shape>
            </v:group>
            <v:group style="position:absolute;left:4527;top:4527;width:10;height:20" coordorigin="4527,4527" coordsize="10,20">
              <v:shape style="position:absolute;left:4527;top:4527;width:10;height:20" coordorigin="4527,4527" coordsize="10,20" path="m4527,4546l4537,4546,4537,4527,4527,4527,4527,4546xe" filled="true" fillcolor="#000000" stroked="false">
                <v:path arrowok="t"/>
                <v:fill type="solid"/>
              </v:shape>
            </v:group>
            <v:group style="position:absolute;left:4527;top:4546;width:10;height:20" coordorigin="4527,4546" coordsize="10,20">
              <v:shape style="position:absolute;left:4527;top:4546;width:10;height:20" coordorigin="4527,4546" coordsize="10,20" path="m4527,4565l4537,4565,4537,4546,4527,4546,4527,4565xe" filled="true" fillcolor="#000000" stroked="false">
                <v:path arrowok="t"/>
                <v:fill type="solid"/>
              </v:shape>
            </v:group>
            <v:group style="position:absolute;left:4527;top:4565;width:10;height:20" coordorigin="4527,4565" coordsize="10,20">
              <v:shape style="position:absolute;left:4527;top:4565;width:10;height:20" coordorigin="4527,4565" coordsize="10,20" path="m4527,4585l4537,4585,4537,4565,4527,4565,4527,4585xe" filled="true" fillcolor="#000000" stroked="false">
                <v:path arrowok="t"/>
                <v:fill type="solid"/>
              </v:shape>
            </v:group>
            <v:group style="position:absolute;left:4527;top:4585;width:10;height:20" coordorigin="4527,4585" coordsize="10,20">
              <v:shape style="position:absolute;left:4527;top:4585;width:10;height:20" coordorigin="4527,4585" coordsize="10,20" path="m4527,4604l4537,4604,4537,4585,4527,4585,4527,4604xe" filled="true" fillcolor="#000000" stroked="false">
                <v:path arrowok="t"/>
                <v:fill type="solid"/>
              </v:shape>
            </v:group>
            <v:group style="position:absolute;left:4527;top:4604;width:10;height:20" coordorigin="4527,4604" coordsize="10,20">
              <v:shape style="position:absolute;left:4527;top:4604;width:10;height:20" coordorigin="4527,4604" coordsize="10,20" path="m4527,4623l4537,4623,4537,4604,4527,4604,4527,4623xe" filled="true" fillcolor="#000000" stroked="false">
                <v:path arrowok="t"/>
                <v:fill type="solid"/>
              </v:shape>
            </v:group>
            <v:group style="position:absolute;left:4527;top:4623;width:10;height:20" coordorigin="4527,4623" coordsize="10,20">
              <v:shape style="position:absolute;left:4527;top:4623;width:10;height:20" coordorigin="4527,4623" coordsize="10,20" path="m4527,4642l4537,4642,4537,4623,4527,4623,4527,4642xe" filled="true" fillcolor="#000000" stroked="false">
                <v:path arrowok="t"/>
                <v:fill type="solid"/>
              </v:shape>
            </v:group>
            <v:group style="position:absolute;left:4527;top:4642;width:10;height:20" coordorigin="4527,4642" coordsize="10,20">
              <v:shape style="position:absolute;left:4527;top:4642;width:10;height:20" coordorigin="4527,4642" coordsize="10,20" path="m4527,4661l4537,4661,4537,4642,4527,4642,4527,4661xe" filled="true" fillcolor="#000000" stroked="false">
                <v:path arrowok="t"/>
                <v:fill type="solid"/>
              </v:shape>
            </v:group>
            <v:group style="position:absolute;left:4527;top:4661;width:10;height:20" coordorigin="4527,4661" coordsize="10,20">
              <v:shape style="position:absolute;left:4527;top:4661;width:10;height:20" coordorigin="4527,4661" coordsize="10,20" path="m4527,4681l4537,4681,4537,4661,4527,4661,4527,4681xe" filled="true" fillcolor="#000000" stroked="false">
                <v:path arrowok="t"/>
                <v:fill type="solid"/>
              </v:shape>
            </v:group>
            <v:group style="position:absolute;left:4527;top:4681;width:10;height:20" coordorigin="4527,4681" coordsize="10,20">
              <v:shape style="position:absolute;left:4527;top:4681;width:10;height:20" coordorigin="4527,4681" coordsize="10,20" path="m4527,4700l4537,4700,4537,4681,4527,4681,4527,4700xe" filled="true" fillcolor="#000000" stroked="false">
                <v:path arrowok="t"/>
                <v:fill type="solid"/>
              </v:shape>
            </v:group>
            <v:group style="position:absolute;left:4527;top:4700;width:10;height:20" coordorigin="4527,4700" coordsize="10,20">
              <v:shape style="position:absolute;left:4527;top:4700;width:10;height:20" coordorigin="4527,4700" coordsize="10,20" path="m4527,4719l4537,4719,4537,4700,4527,4700,4527,4719xe" filled="true" fillcolor="#000000" stroked="false">
                <v:path arrowok="t"/>
                <v:fill type="solid"/>
              </v:shape>
            </v:group>
            <v:group style="position:absolute;left:4527;top:4719;width:10;height:20" coordorigin="4527,4719" coordsize="10,20">
              <v:shape style="position:absolute;left:4527;top:4719;width:10;height:20" coordorigin="4527,4719" coordsize="10,20" path="m4527,4738l4537,4738,4537,4719,4527,4719,4527,4738xe" filled="true" fillcolor="#000000" stroked="false">
                <v:path arrowok="t"/>
                <v:fill type="solid"/>
              </v:shape>
            </v:group>
            <v:group style="position:absolute;left:4527;top:4738;width:10;height:20" coordorigin="4527,4738" coordsize="10,20">
              <v:shape style="position:absolute;left:4527;top:4738;width:10;height:20" coordorigin="4527,4738" coordsize="10,20" path="m4527,4757l4537,4757,4537,4738,4527,4738,4527,4757xe" filled="true" fillcolor="#000000" stroked="false">
                <v:path arrowok="t"/>
                <v:fill type="solid"/>
              </v:shape>
            </v:group>
            <v:group style="position:absolute;left:4527;top:4757;width:10;height:20" coordorigin="4527,4757" coordsize="10,20">
              <v:shape style="position:absolute;left:4527;top:4757;width:10;height:20" coordorigin="4527,4757" coordsize="10,20" path="m4527,4777l4537,4777,4537,4757,4527,4757,4527,4777xe" filled="true" fillcolor="#000000" stroked="false">
                <v:path arrowok="t"/>
                <v:fill type="solid"/>
              </v:shape>
            </v:group>
            <v:group style="position:absolute;left:4527;top:4777;width:10;height:20" coordorigin="4527,4777" coordsize="10,20">
              <v:shape style="position:absolute;left:4527;top:4777;width:10;height:20" coordorigin="4527,4777" coordsize="10,20" path="m4527,4796l4537,4796,4537,4777,4527,4777,4527,4796xe" filled="true" fillcolor="#000000" stroked="false">
                <v:path arrowok="t"/>
                <v:fill type="solid"/>
              </v:shape>
            </v:group>
            <v:group style="position:absolute;left:4527;top:4796;width:10;height:20" coordorigin="4527,4796" coordsize="10,20">
              <v:shape style="position:absolute;left:4527;top:4796;width:10;height:20" coordorigin="4527,4796" coordsize="10,20" path="m4527,4815l4537,4815,4537,4796,4527,4796,4527,4815xe" filled="true" fillcolor="#000000" stroked="false">
                <v:path arrowok="t"/>
                <v:fill type="solid"/>
              </v:shape>
            </v:group>
            <v:group style="position:absolute;left:4527;top:4815;width:10;height:20" coordorigin="4527,4815" coordsize="10,20">
              <v:shape style="position:absolute;left:4527;top:4815;width:10;height:20" coordorigin="4527,4815" coordsize="10,20" path="m4527,4834l4537,4834,4537,4815,4527,4815,4527,4834xe" filled="true" fillcolor="#000000" stroked="false">
                <v:path arrowok="t"/>
                <v:fill type="solid"/>
              </v:shape>
            </v:group>
            <v:group style="position:absolute;left:4527;top:4834;width:10;height:20" coordorigin="4527,4834" coordsize="10,20">
              <v:shape style="position:absolute;left:4527;top:4834;width:10;height:20" coordorigin="4527,4834" coordsize="10,20" path="m4527,4853l4537,4853,4537,4834,4527,4834,4527,4853xe" filled="true" fillcolor="#000000" stroked="false">
                <v:path arrowok="t"/>
                <v:fill type="solid"/>
              </v:shape>
            </v:group>
            <v:group style="position:absolute;left:4527;top:4853;width:10;height:20" coordorigin="4527,4853" coordsize="10,20">
              <v:shape style="position:absolute;left:4527;top:4853;width:10;height:20" coordorigin="4527,4853" coordsize="10,20" path="m4527,4873l4537,4873,4537,4853,4527,4853,4527,4873xe" filled="true" fillcolor="#000000" stroked="false">
                <v:path arrowok="t"/>
                <v:fill type="solid"/>
              </v:shape>
            </v:group>
            <v:group style="position:absolute;left:4527;top:4873;width:10;height:20" coordorigin="4527,4873" coordsize="10,20">
              <v:shape style="position:absolute;left:4527;top:4873;width:10;height:20" coordorigin="4527,4873" coordsize="10,20" path="m4527,4892l4537,4892,4537,4873,4527,4873,4527,4892xe" filled="true" fillcolor="#000000" stroked="false">
                <v:path arrowok="t"/>
                <v:fill type="solid"/>
              </v:shape>
            </v:group>
            <v:group style="position:absolute;left:4527;top:4892;width:10;height:20" coordorigin="4527,4892" coordsize="10,20">
              <v:shape style="position:absolute;left:4527;top:4892;width:10;height:20" coordorigin="4527,4892" coordsize="10,20" path="m4527,4911l4537,4911,4537,4892,4527,4892,4527,4911xe" filled="true" fillcolor="#000000" stroked="false">
                <v:path arrowok="t"/>
                <v:fill type="solid"/>
              </v:shape>
            </v:group>
            <v:group style="position:absolute;left:4527;top:4911;width:10;height:20" coordorigin="4527,4911" coordsize="10,20">
              <v:shape style="position:absolute;left:4527;top:4911;width:10;height:20" coordorigin="4527,4911" coordsize="10,20" path="m4527,4930l4537,4930,4537,4911,4527,4911,4527,4930xe" filled="true" fillcolor="#000000" stroked="false">
                <v:path arrowok="t"/>
                <v:fill type="solid"/>
              </v:shape>
            </v:group>
            <v:group style="position:absolute;left:4527;top:4930;width:10;height:20" coordorigin="4527,4930" coordsize="10,20">
              <v:shape style="position:absolute;left:4527;top:4930;width:10;height:20" coordorigin="4527,4930" coordsize="10,20" path="m4527,4949l4537,4949,4537,4930,4527,4930,4527,4949xe" filled="true" fillcolor="#000000" stroked="false">
                <v:path arrowok="t"/>
                <v:fill type="solid"/>
              </v:shape>
            </v:group>
            <v:group style="position:absolute;left:4527;top:4954;width:10;height:2" coordorigin="4527,4954" coordsize="10,2">
              <v:shape style="position:absolute;left:4527;top:4954;width:10;height:2" coordorigin="4527,4954" coordsize="10,0" path="m4527,4954l4537,4954e" filled="false" stroked="true" strokeweight=".48001pt" strokecolor="#000000">
                <v:path arrowok="t"/>
              </v:shape>
            </v:group>
            <v:group style="position:absolute;left:5154;top:3836;width:10;height:20" coordorigin="5154,3836" coordsize="10,20">
              <v:shape style="position:absolute;left:5154;top:3836;width:10;height:20" coordorigin="5154,3836" coordsize="10,20" path="m5154,3855l5163,3855,5163,3836,5154,3836,5154,3855xe" filled="true" fillcolor="#000000" stroked="false">
                <v:path arrowok="t"/>
                <v:fill type="solid"/>
              </v:shape>
            </v:group>
            <v:group style="position:absolute;left:5154;top:3855;width:10;height:20" coordorigin="5154,3855" coordsize="10,20">
              <v:shape style="position:absolute;left:5154;top:3855;width:10;height:20" coordorigin="5154,3855" coordsize="10,20" path="m5154,3874l5163,3874,5163,3855,5154,3855,5154,3874xe" filled="true" fillcolor="#000000" stroked="false">
                <v:path arrowok="t"/>
                <v:fill type="solid"/>
              </v:shape>
            </v:group>
            <v:group style="position:absolute;left:5154;top:3874;width:10;height:20" coordorigin="5154,3874" coordsize="10,20">
              <v:shape style="position:absolute;left:5154;top:3874;width:10;height:20" coordorigin="5154,3874" coordsize="10,20" path="m5154,3893l5163,3893,5163,3874,5154,3874,5154,3893xe" filled="true" fillcolor="#000000" stroked="false">
                <v:path arrowok="t"/>
                <v:fill type="solid"/>
              </v:shape>
            </v:group>
            <v:group style="position:absolute;left:5154;top:3893;width:10;height:20" coordorigin="5154,3893" coordsize="10,20">
              <v:shape style="position:absolute;left:5154;top:3893;width:10;height:20" coordorigin="5154,3893" coordsize="10,20" path="m5154,3913l5163,3913,5163,3893,5154,3893,5154,3913xe" filled="true" fillcolor="#000000" stroked="false">
                <v:path arrowok="t"/>
                <v:fill type="solid"/>
              </v:shape>
            </v:group>
            <v:group style="position:absolute;left:5154;top:3913;width:10;height:20" coordorigin="5154,3913" coordsize="10,20">
              <v:shape style="position:absolute;left:5154;top:3913;width:10;height:20" coordorigin="5154,3913" coordsize="10,20" path="m5154,3932l5163,3932,5163,3913,5154,3913,5154,3932xe" filled="true" fillcolor="#000000" stroked="false">
                <v:path arrowok="t"/>
                <v:fill type="solid"/>
              </v:shape>
            </v:group>
            <v:group style="position:absolute;left:5154;top:3932;width:10;height:20" coordorigin="5154,3932" coordsize="10,20">
              <v:shape style="position:absolute;left:5154;top:3932;width:10;height:20" coordorigin="5154,3932" coordsize="10,20" path="m5154,3951l5163,3951,5163,3932,5154,3932,5154,3951xe" filled="true" fillcolor="#000000" stroked="false">
                <v:path arrowok="t"/>
                <v:fill type="solid"/>
              </v:shape>
            </v:group>
            <v:group style="position:absolute;left:5154;top:3951;width:10;height:20" coordorigin="5154,3951" coordsize="10,20">
              <v:shape style="position:absolute;left:5154;top:3951;width:10;height:20" coordorigin="5154,3951" coordsize="10,20" path="m5154,3970l5163,3970,5163,3951,5154,3951,5154,3970xe" filled="true" fillcolor="#000000" stroked="false">
                <v:path arrowok="t"/>
                <v:fill type="solid"/>
              </v:shape>
            </v:group>
            <v:group style="position:absolute;left:5154;top:3970;width:10;height:20" coordorigin="5154,3970" coordsize="10,20">
              <v:shape style="position:absolute;left:5154;top:3970;width:10;height:20" coordorigin="5154,3970" coordsize="10,20" path="m5154,3989l5163,3989,5163,3970,5154,3970,5154,3989xe" filled="true" fillcolor="#000000" stroked="false">
                <v:path arrowok="t"/>
                <v:fill type="solid"/>
              </v:shape>
            </v:group>
            <v:group style="position:absolute;left:5154;top:3989;width:10;height:20" coordorigin="5154,3989" coordsize="10,20">
              <v:shape style="position:absolute;left:5154;top:3989;width:10;height:20" coordorigin="5154,3989" coordsize="10,20" path="m5154,4009l5163,4009,5163,3989,5154,3989,5154,4009xe" filled="true" fillcolor="#000000" stroked="false">
                <v:path arrowok="t"/>
                <v:fill type="solid"/>
              </v:shape>
            </v:group>
            <v:group style="position:absolute;left:5154;top:4009;width:10;height:20" coordorigin="5154,4009" coordsize="10,20">
              <v:shape style="position:absolute;left:5154;top:4009;width:10;height:20" coordorigin="5154,4009" coordsize="10,20" path="m5154,4028l5163,4028,5163,4009,5154,4009,5154,4028xe" filled="true" fillcolor="#000000" stroked="false">
                <v:path arrowok="t"/>
                <v:fill type="solid"/>
              </v:shape>
            </v:group>
            <v:group style="position:absolute;left:5154;top:4028;width:10;height:20" coordorigin="5154,4028" coordsize="10,20">
              <v:shape style="position:absolute;left:5154;top:4028;width:10;height:20" coordorigin="5154,4028" coordsize="10,20" path="m5154,4047l5163,4047,5163,4028,5154,4028,5154,4047xe" filled="true" fillcolor="#000000" stroked="false">
                <v:path arrowok="t"/>
                <v:fill type="solid"/>
              </v:shape>
            </v:group>
            <v:group style="position:absolute;left:5154;top:4047;width:10;height:20" coordorigin="5154,4047" coordsize="10,20">
              <v:shape style="position:absolute;left:5154;top:4047;width:10;height:20" coordorigin="5154,4047" coordsize="10,20" path="m5154,4066l5163,4066,5163,4047,5154,4047,5154,4066xe" filled="true" fillcolor="#000000" stroked="false">
                <v:path arrowok="t"/>
                <v:fill type="solid"/>
              </v:shape>
            </v:group>
            <v:group style="position:absolute;left:5154;top:4066;width:10;height:20" coordorigin="5154,4066" coordsize="10,20">
              <v:shape style="position:absolute;left:5154;top:4066;width:10;height:20" coordorigin="5154,4066" coordsize="10,20" path="m5154,4085l5163,4085,5163,4066,5154,4066,5154,4085xe" filled="true" fillcolor="#000000" stroked="false">
                <v:path arrowok="t"/>
                <v:fill type="solid"/>
              </v:shape>
            </v:group>
            <v:group style="position:absolute;left:5154;top:4085;width:10;height:20" coordorigin="5154,4085" coordsize="10,20">
              <v:shape style="position:absolute;left:5154;top:4085;width:10;height:20" coordorigin="5154,4085" coordsize="10,20" path="m5154,4105l5163,4105,5163,4085,5154,4085,5154,4105xe" filled="true" fillcolor="#000000" stroked="false">
                <v:path arrowok="t"/>
                <v:fill type="solid"/>
              </v:shape>
            </v:group>
            <v:group style="position:absolute;left:5154;top:4105;width:10;height:20" coordorigin="5154,4105" coordsize="10,20">
              <v:shape style="position:absolute;left:5154;top:4105;width:10;height:20" coordorigin="5154,4105" coordsize="10,20" path="m5154,4124l5163,4124,5163,4105,5154,4105,5154,4124xe" filled="true" fillcolor="#000000" stroked="false">
                <v:path arrowok="t"/>
                <v:fill type="solid"/>
              </v:shape>
            </v:group>
            <v:group style="position:absolute;left:5154;top:4124;width:10;height:20" coordorigin="5154,4124" coordsize="10,20">
              <v:shape style="position:absolute;left:5154;top:4124;width:10;height:20" coordorigin="5154,4124" coordsize="10,20" path="m5154,4143l5163,4143,5163,4124,5154,4124,5154,4143xe" filled="true" fillcolor="#000000" stroked="false">
                <v:path arrowok="t"/>
                <v:fill type="solid"/>
              </v:shape>
            </v:group>
            <v:group style="position:absolute;left:5154;top:4143;width:10;height:20" coordorigin="5154,4143" coordsize="10,20">
              <v:shape style="position:absolute;left:5154;top:4143;width:10;height:20" coordorigin="5154,4143" coordsize="10,20" path="m5154,4162l5163,4162,5163,4143,5154,4143,5154,4162xe" filled="true" fillcolor="#000000" stroked="false">
                <v:path arrowok="t"/>
                <v:fill type="solid"/>
              </v:shape>
            </v:group>
            <v:group style="position:absolute;left:5154;top:4162;width:10;height:20" coordorigin="5154,4162" coordsize="10,20">
              <v:shape style="position:absolute;left:5154;top:4162;width:10;height:20" coordorigin="5154,4162" coordsize="10,20" path="m5154,4181l5163,4181,5163,4162,5154,4162,5154,4181xe" filled="true" fillcolor="#000000" stroked="false">
                <v:path arrowok="t"/>
                <v:fill type="solid"/>
              </v:shape>
            </v:group>
            <v:group style="position:absolute;left:5154;top:4181;width:10;height:20" coordorigin="5154,4181" coordsize="10,20">
              <v:shape style="position:absolute;left:5154;top:4181;width:10;height:20" coordorigin="5154,4181" coordsize="10,20" path="m5154,4201l5163,4201,5163,4181,5154,4181,5154,4201xe" filled="true" fillcolor="#000000" stroked="false">
                <v:path arrowok="t"/>
                <v:fill type="solid"/>
              </v:shape>
            </v:group>
            <v:group style="position:absolute;left:5154;top:4201;width:10;height:20" coordorigin="5154,4201" coordsize="10,20">
              <v:shape style="position:absolute;left:5154;top:4201;width:10;height:20" coordorigin="5154,4201" coordsize="10,20" path="m5154,4220l5163,4220,5163,4201,5154,4201,5154,4220xe" filled="true" fillcolor="#000000" stroked="false">
                <v:path arrowok="t"/>
                <v:fill type="solid"/>
              </v:shape>
            </v:group>
            <v:group style="position:absolute;left:5154;top:4220;width:10;height:20" coordorigin="5154,4220" coordsize="10,20">
              <v:shape style="position:absolute;left:5154;top:4220;width:10;height:20" coordorigin="5154,4220" coordsize="10,20" path="m5154,4239l5163,4239,5163,4220,5154,4220,5154,4239xe" filled="true" fillcolor="#000000" stroked="false">
                <v:path arrowok="t"/>
                <v:fill type="solid"/>
              </v:shape>
            </v:group>
            <v:group style="position:absolute;left:5154;top:4239;width:10;height:20" coordorigin="5154,4239" coordsize="10,20">
              <v:shape style="position:absolute;left:5154;top:4239;width:10;height:20" coordorigin="5154,4239" coordsize="10,20" path="m5154,4258l5163,4258,5163,4239,5154,4239,5154,4258xe" filled="true" fillcolor="#000000" stroked="false">
                <v:path arrowok="t"/>
                <v:fill type="solid"/>
              </v:shape>
            </v:group>
            <v:group style="position:absolute;left:5154;top:4258;width:10;height:20" coordorigin="5154,4258" coordsize="10,20">
              <v:shape style="position:absolute;left:5154;top:4258;width:10;height:20" coordorigin="5154,4258" coordsize="10,20" path="m5154,4277l5163,4277,5163,4258,5154,4258,5154,4277xe" filled="true" fillcolor="#000000" stroked="false">
                <v:path arrowok="t"/>
                <v:fill type="solid"/>
              </v:shape>
            </v:group>
            <v:group style="position:absolute;left:5154;top:4277;width:10;height:20" coordorigin="5154,4277" coordsize="10,20">
              <v:shape style="position:absolute;left:5154;top:4277;width:10;height:20" coordorigin="5154,4277" coordsize="10,20" path="m5154,4297l5163,4297,5163,4277,5154,4277,5154,4297xe" filled="true" fillcolor="#000000" stroked="false">
                <v:path arrowok="t"/>
                <v:fill type="solid"/>
              </v:shape>
            </v:group>
            <v:group style="position:absolute;left:5154;top:4297;width:10;height:20" coordorigin="5154,4297" coordsize="10,20">
              <v:shape style="position:absolute;left:5154;top:4297;width:10;height:20" coordorigin="5154,4297" coordsize="10,20" path="m5154,4316l5163,4316,5163,4297,5154,4297,5154,4316xe" filled="true" fillcolor="#000000" stroked="false">
                <v:path arrowok="t"/>
                <v:fill type="solid"/>
              </v:shape>
            </v:group>
            <v:group style="position:absolute;left:5154;top:4316;width:10;height:20" coordorigin="5154,4316" coordsize="10,20">
              <v:shape style="position:absolute;left:5154;top:4316;width:10;height:20" coordorigin="5154,4316" coordsize="10,20" path="m5154,4335l5163,4335,5163,4316,5154,4316,5154,4335xe" filled="true" fillcolor="#000000" stroked="false">
                <v:path arrowok="t"/>
                <v:fill type="solid"/>
              </v:shape>
            </v:group>
            <v:group style="position:absolute;left:5154;top:4335;width:10;height:20" coordorigin="5154,4335" coordsize="10,20">
              <v:shape style="position:absolute;left:5154;top:4335;width:10;height:20" coordorigin="5154,4335" coordsize="10,20" path="m5154,4354l5163,4354,5163,4335,5154,4335,5154,4354xe" filled="true" fillcolor="#000000" stroked="false">
                <v:path arrowok="t"/>
                <v:fill type="solid"/>
              </v:shape>
            </v:group>
            <v:group style="position:absolute;left:5154;top:4354;width:10;height:20" coordorigin="5154,4354" coordsize="10,20">
              <v:shape style="position:absolute;left:5154;top:4354;width:10;height:20" coordorigin="5154,4354" coordsize="10,20" path="m5154,4373l5163,4373,5163,4354,5154,4354,5154,4373xe" filled="true" fillcolor="#000000" stroked="false">
                <v:path arrowok="t"/>
                <v:fill type="solid"/>
              </v:shape>
            </v:group>
            <v:group style="position:absolute;left:5154;top:4373;width:10;height:20" coordorigin="5154,4373" coordsize="10,20">
              <v:shape style="position:absolute;left:5154;top:4373;width:10;height:20" coordorigin="5154,4373" coordsize="10,20" path="m5154,4393l5163,4393,5163,4373,5154,4373,5154,4393xe" filled="true" fillcolor="#000000" stroked="false">
                <v:path arrowok="t"/>
                <v:fill type="solid"/>
              </v:shape>
            </v:group>
            <v:group style="position:absolute;left:5154;top:4393;width:10;height:20" coordorigin="5154,4393" coordsize="10,20">
              <v:shape style="position:absolute;left:5154;top:4393;width:10;height:20" coordorigin="5154,4393" coordsize="10,20" path="m5154,4412l5163,4412,5163,4393,5154,4393,5154,4412xe" filled="true" fillcolor="#000000" stroked="false">
                <v:path arrowok="t"/>
                <v:fill type="solid"/>
              </v:shape>
            </v:group>
            <v:group style="position:absolute;left:5154;top:4412;width:10;height:20" coordorigin="5154,4412" coordsize="10,20">
              <v:shape style="position:absolute;left:5154;top:4412;width:10;height:20" coordorigin="5154,4412" coordsize="10,20" path="m5154,4431l5163,4431,5163,4412,5154,4412,5154,4431xe" filled="true" fillcolor="#000000" stroked="false">
                <v:path arrowok="t"/>
                <v:fill type="solid"/>
              </v:shape>
            </v:group>
            <v:group style="position:absolute;left:5154;top:4431;width:10;height:20" coordorigin="5154,4431" coordsize="10,20">
              <v:shape style="position:absolute;left:5154;top:4431;width:10;height:20" coordorigin="5154,4431" coordsize="10,20" path="m5154,4450l5163,4450,5163,4431,5154,4431,5154,4450xe" filled="true" fillcolor="#000000" stroked="false">
                <v:path arrowok="t"/>
                <v:fill type="solid"/>
              </v:shape>
            </v:group>
            <v:group style="position:absolute;left:5154;top:4450;width:10;height:20" coordorigin="5154,4450" coordsize="10,20">
              <v:shape style="position:absolute;left:5154;top:4450;width:10;height:20" coordorigin="5154,4450" coordsize="10,20" path="m5154,4469l5163,4469,5163,4450,5154,4450,5154,4469xe" filled="true" fillcolor="#000000" stroked="false">
                <v:path arrowok="t"/>
                <v:fill type="solid"/>
              </v:shape>
            </v:group>
            <v:group style="position:absolute;left:5154;top:4469;width:10;height:20" coordorigin="5154,4469" coordsize="10,20">
              <v:shape style="position:absolute;left:5154;top:4469;width:10;height:20" coordorigin="5154,4469" coordsize="10,20" path="m5154,4489l5163,4489,5163,4469,5154,4469,5154,4489xe" filled="true" fillcolor="#000000" stroked="false">
                <v:path arrowok="t"/>
                <v:fill type="solid"/>
              </v:shape>
            </v:group>
            <v:group style="position:absolute;left:5154;top:4489;width:10;height:20" coordorigin="5154,4489" coordsize="10,20">
              <v:shape style="position:absolute;left:5154;top:4489;width:10;height:20" coordorigin="5154,4489" coordsize="10,20" path="m5154,4508l5163,4508,5163,4489,5154,4489,5154,4508xe" filled="true" fillcolor="#000000" stroked="false">
                <v:path arrowok="t"/>
                <v:fill type="solid"/>
              </v:shape>
            </v:group>
            <v:group style="position:absolute;left:5154;top:4508;width:10;height:20" coordorigin="5154,4508" coordsize="10,20">
              <v:shape style="position:absolute;left:5154;top:4508;width:10;height:20" coordorigin="5154,4508" coordsize="10,20" path="m5154,4527l5163,4527,5163,4508,5154,4508,5154,4527xe" filled="true" fillcolor="#000000" stroked="false">
                <v:path arrowok="t"/>
                <v:fill type="solid"/>
              </v:shape>
            </v:group>
            <v:group style="position:absolute;left:5154;top:4527;width:10;height:20" coordorigin="5154,4527" coordsize="10,20">
              <v:shape style="position:absolute;left:5154;top:4527;width:10;height:20" coordorigin="5154,4527" coordsize="10,20" path="m5154,4546l5163,4546,5163,4527,5154,4527,5154,4546xe" filled="true" fillcolor="#000000" stroked="false">
                <v:path arrowok="t"/>
                <v:fill type="solid"/>
              </v:shape>
            </v:group>
            <v:group style="position:absolute;left:5154;top:4546;width:10;height:20" coordorigin="5154,4546" coordsize="10,20">
              <v:shape style="position:absolute;left:5154;top:4546;width:10;height:20" coordorigin="5154,4546" coordsize="10,20" path="m5154,4565l5163,4565,5163,4546,5154,4546,5154,4565xe" filled="true" fillcolor="#000000" stroked="false">
                <v:path arrowok="t"/>
                <v:fill type="solid"/>
              </v:shape>
            </v:group>
            <v:group style="position:absolute;left:5154;top:4565;width:10;height:20" coordorigin="5154,4565" coordsize="10,20">
              <v:shape style="position:absolute;left:5154;top:4565;width:10;height:20" coordorigin="5154,4565" coordsize="10,20" path="m5154,4585l5163,4585,5163,4565,5154,4565,5154,4585xe" filled="true" fillcolor="#000000" stroked="false">
                <v:path arrowok="t"/>
                <v:fill type="solid"/>
              </v:shape>
            </v:group>
            <v:group style="position:absolute;left:5154;top:4585;width:10;height:20" coordorigin="5154,4585" coordsize="10,20">
              <v:shape style="position:absolute;left:5154;top:4585;width:10;height:20" coordorigin="5154,4585" coordsize="10,20" path="m5154,4604l5163,4604,5163,4585,5154,4585,5154,4604xe" filled="true" fillcolor="#000000" stroked="false">
                <v:path arrowok="t"/>
                <v:fill type="solid"/>
              </v:shape>
            </v:group>
            <v:group style="position:absolute;left:5154;top:4604;width:10;height:20" coordorigin="5154,4604" coordsize="10,20">
              <v:shape style="position:absolute;left:5154;top:4604;width:10;height:20" coordorigin="5154,4604" coordsize="10,20" path="m5154,4623l5163,4623,5163,4604,5154,4604,5154,4623xe" filled="true" fillcolor="#000000" stroked="false">
                <v:path arrowok="t"/>
                <v:fill type="solid"/>
              </v:shape>
            </v:group>
            <v:group style="position:absolute;left:5154;top:4623;width:10;height:20" coordorigin="5154,4623" coordsize="10,20">
              <v:shape style="position:absolute;left:5154;top:4623;width:10;height:20" coordorigin="5154,4623" coordsize="10,20" path="m5154,4642l5163,4642,5163,4623,5154,4623,5154,4642xe" filled="true" fillcolor="#000000" stroked="false">
                <v:path arrowok="t"/>
                <v:fill type="solid"/>
              </v:shape>
            </v:group>
            <v:group style="position:absolute;left:5154;top:4642;width:10;height:20" coordorigin="5154,4642" coordsize="10,20">
              <v:shape style="position:absolute;left:5154;top:4642;width:10;height:20" coordorigin="5154,4642" coordsize="10,20" path="m5154,4661l5163,4661,5163,4642,5154,4642,5154,4661xe" filled="true" fillcolor="#000000" stroked="false">
                <v:path arrowok="t"/>
                <v:fill type="solid"/>
              </v:shape>
            </v:group>
            <v:group style="position:absolute;left:5154;top:4661;width:10;height:20" coordorigin="5154,4661" coordsize="10,20">
              <v:shape style="position:absolute;left:5154;top:4661;width:10;height:20" coordorigin="5154,4661" coordsize="10,20" path="m5154,4681l5163,4681,5163,4661,5154,4661,5154,4681xe" filled="true" fillcolor="#000000" stroked="false">
                <v:path arrowok="t"/>
                <v:fill type="solid"/>
              </v:shape>
            </v:group>
            <v:group style="position:absolute;left:5154;top:4681;width:10;height:20" coordorigin="5154,4681" coordsize="10,20">
              <v:shape style="position:absolute;left:5154;top:4681;width:10;height:20" coordorigin="5154,4681" coordsize="10,20" path="m5154,4700l5163,4700,5163,4681,5154,4681,5154,4700xe" filled="true" fillcolor="#000000" stroked="false">
                <v:path arrowok="t"/>
                <v:fill type="solid"/>
              </v:shape>
            </v:group>
            <v:group style="position:absolute;left:5154;top:4700;width:10;height:20" coordorigin="5154,4700" coordsize="10,20">
              <v:shape style="position:absolute;left:5154;top:4700;width:10;height:20" coordorigin="5154,4700" coordsize="10,20" path="m5154,4719l5163,4719,5163,4700,5154,4700,5154,4719xe" filled="true" fillcolor="#000000" stroked="false">
                <v:path arrowok="t"/>
                <v:fill type="solid"/>
              </v:shape>
            </v:group>
            <v:group style="position:absolute;left:5154;top:4719;width:10;height:20" coordorigin="5154,4719" coordsize="10,20">
              <v:shape style="position:absolute;left:5154;top:4719;width:10;height:20" coordorigin="5154,4719" coordsize="10,20" path="m5154,4738l5163,4738,5163,4719,5154,4719,5154,4738xe" filled="true" fillcolor="#000000" stroked="false">
                <v:path arrowok="t"/>
                <v:fill type="solid"/>
              </v:shape>
            </v:group>
            <v:group style="position:absolute;left:5154;top:4738;width:10;height:20" coordorigin="5154,4738" coordsize="10,20">
              <v:shape style="position:absolute;left:5154;top:4738;width:10;height:20" coordorigin="5154,4738" coordsize="10,20" path="m5154,4757l5163,4757,5163,4738,5154,4738,5154,4757xe" filled="true" fillcolor="#000000" stroked="false">
                <v:path arrowok="t"/>
                <v:fill type="solid"/>
              </v:shape>
            </v:group>
            <v:group style="position:absolute;left:5154;top:4757;width:10;height:20" coordorigin="5154,4757" coordsize="10,20">
              <v:shape style="position:absolute;left:5154;top:4757;width:10;height:20" coordorigin="5154,4757" coordsize="10,20" path="m5154,4777l5163,4777,5163,4757,5154,4757,5154,4777xe" filled="true" fillcolor="#000000" stroked="false">
                <v:path arrowok="t"/>
                <v:fill type="solid"/>
              </v:shape>
            </v:group>
            <v:group style="position:absolute;left:5154;top:4777;width:10;height:20" coordorigin="5154,4777" coordsize="10,20">
              <v:shape style="position:absolute;left:5154;top:4777;width:10;height:20" coordorigin="5154,4777" coordsize="10,20" path="m5154,4796l5163,4796,5163,4777,5154,4777,5154,4796xe" filled="true" fillcolor="#000000" stroked="false">
                <v:path arrowok="t"/>
                <v:fill type="solid"/>
              </v:shape>
            </v:group>
            <v:group style="position:absolute;left:5154;top:4796;width:10;height:20" coordorigin="5154,4796" coordsize="10,20">
              <v:shape style="position:absolute;left:5154;top:4796;width:10;height:20" coordorigin="5154,4796" coordsize="10,20" path="m5154,4815l5163,4815,5163,4796,5154,4796,5154,4815xe" filled="true" fillcolor="#000000" stroked="false">
                <v:path arrowok="t"/>
                <v:fill type="solid"/>
              </v:shape>
            </v:group>
            <v:group style="position:absolute;left:5154;top:4815;width:10;height:20" coordorigin="5154,4815" coordsize="10,20">
              <v:shape style="position:absolute;left:5154;top:4815;width:10;height:20" coordorigin="5154,4815" coordsize="10,20" path="m5154,4834l5163,4834,5163,4815,5154,4815,5154,4834xe" filled="true" fillcolor="#000000" stroked="false">
                <v:path arrowok="t"/>
                <v:fill type="solid"/>
              </v:shape>
            </v:group>
            <v:group style="position:absolute;left:5154;top:4834;width:10;height:20" coordorigin="5154,4834" coordsize="10,20">
              <v:shape style="position:absolute;left:5154;top:4834;width:10;height:20" coordorigin="5154,4834" coordsize="10,20" path="m5154,4853l5163,4853,5163,4834,5154,4834,5154,4853xe" filled="true" fillcolor="#000000" stroked="false">
                <v:path arrowok="t"/>
                <v:fill type="solid"/>
              </v:shape>
            </v:group>
            <v:group style="position:absolute;left:5154;top:4853;width:10;height:20" coordorigin="5154,4853" coordsize="10,20">
              <v:shape style="position:absolute;left:5154;top:4853;width:10;height:20" coordorigin="5154,4853" coordsize="10,20" path="m5154,4873l5163,4873,5163,4853,5154,4853,5154,4873xe" filled="true" fillcolor="#000000" stroked="false">
                <v:path arrowok="t"/>
                <v:fill type="solid"/>
              </v:shape>
            </v:group>
            <v:group style="position:absolute;left:5154;top:4873;width:10;height:20" coordorigin="5154,4873" coordsize="10,20">
              <v:shape style="position:absolute;left:5154;top:4873;width:10;height:20" coordorigin="5154,4873" coordsize="10,20" path="m5154,4892l5163,4892,5163,4873,5154,4873,5154,4892xe" filled="true" fillcolor="#000000" stroked="false">
                <v:path arrowok="t"/>
                <v:fill type="solid"/>
              </v:shape>
            </v:group>
            <v:group style="position:absolute;left:5154;top:4892;width:10;height:20" coordorigin="5154,4892" coordsize="10,20">
              <v:shape style="position:absolute;left:5154;top:4892;width:10;height:20" coordorigin="5154,4892" coordsize="10,20" path="m5154,4911l5163,4911,5163,4892,5154,4892,5154,4911xe" filled="true" fillcolor="#000000" stroked="false">
                <v:path arrowok="t"/>
                <v:fill type="solid"/>
              </v:shape>
            </v:group>
            <v:group style="position:absolute;left:5154;top:4911;width:10;height:20" coordorigin="5154,4911" coordsize="10,20">
              <v:shape style="position:absolute;left:5154;top:4911;width:10;height:20" coordorigin="5154,4911" coordsize="10,20" path="m5154,4930l5163,4930,5163,4911,5154,4911,5154,4930xe" filled="true" fillcolor="#000000" stroked="false">
                <v:path arrowok="t"/>
                <v:fill type="solid"/>
              </v:shape>
            </v:group>
            <v:group style="position:absolute;left:5154;top:4930;width:10;height:20" coordorigin="5154,4930" coordsize="10,20">
              <v:shape style="position:absolute;left:5154;top:4930;width:10;height:20" coordorigin="5154,4930" coordsize="10,20" path="m5154,4949l5163,4949,5163,4930,5154,4930,5154,4949xe" filled="true" fillcolor="#000000" stroked="false">
                <v:path arrowok="t"/>
                <v:fill type="solid"/>
              </v:shape>
            </v:group>
            <v:group style="position:absolute;left:5154;top:4954;width:10;height:2" coordorigin="5154,4954" coordsize="10,2">
              <v:shape style="position:absolute;left:5154;top:4954;width:10;height:2" coordorigin="5154,4954" coordsize="10,0" path="m5154,4954l5163,4954e" filled="false" stroked="true" strokeweight=".48001pt" strokecolor="#000000">
                <v:path arrowok="t"/>
              </v:shape>
            </v:group>
            <v:group style="position:absolute;left:6371;top:3836;width:10;height:20" coordorigin="6371,3836" coordsize="10,20">
              <v:shape style="position:absolute;left:6371;top:3836;width:10;height:20" coordorigin="6371,3836" coordsize="10,20" path="m6371,3855l6380,3855,6380,3836,6371,3836,6371,3855xe" filled="true" fillcolor="#000000" stroked="false">
                <v:path arrowok="t"/>
                <v:fill type="solid"/>
              </v:shape>
            </v:group>
            <v:group style="position:absolute;left:6371;top:3855;width:10;height:20" coordorigin="6371,3855" coordsize="10,20">
              <v:shape style="position:absolute;left:6371;top:3855;width:10;height:20" coordorigin="6371,3855" coordsize="10,20" path="m6371,3874l6380,3874,6380,3855,6371,3855,6371,3874xe" filled="true" fillcolor="#000000" stroked="false">
                <v:path arrowok="t"/>
                <v:fill type="solid"/>
              </v:shape>
            </v:group>
            <v:group style="position:absolute;left:6371;top:3874;width:10;height:20" coordorigin="6371,3874" coordsize="10,20">
              <v:shape style="position:absolute;left:6371;top:3874;width:10;height:20" coordorigin="6371,3874" coordsize="10,20" path="m6371,3893l6380,3893,6380,3874,6371,3874,6371,3893xe" filled="true" fillcolor="#000000" stroked="false">
                <v:path arrowok="t"/>
                <v:fill type="solid"/>
              </v:shape>
            </v:group>
            <v:group style="position:absolute;left:6371;top:3893;width:10;height:20" coordorigin="6371,3893" coordsize="10,20">
              <v:shape style="position:absolute;left:6371;top:3893;width:10;height:20" coordorigin="6371,3893" coordsize="10,20" path="m6371,3913l6380,3913,6380,3893,6371,3893,6371,3913xe" filled="true" fillcolor="#000000" stroked="false">
                <v:path arrowok="t"/>
                <v:fill type="solid"/>
              </v:shape>
            </v:group>
            <v:group style="position:absolute;left:6371;top:3913;width:10;height:20" coordorigin="6371,3913" coordsize="10,20">
              <v:shape style="position:absolute;left:6371;top:3913;width:10;height:20" coordorigin="6371,3913" coordsize="10,20" path="m6371,3932l6380,3932,6380,3913,6371,3913,6371,3932xe" filled="true" fillcolor="#000000" stroked="false">
                <v:path arrowok="t"/>
                <v:fill type="solid"/>
              </v:shape>
            </v:group>
            <v:group style="position:absolute;left:6371;top:3932;width:10;height:20" coordorigin="6371,3932" coordsize="10,20">
              <v:shape style="position:absolute;left:6371;top:3932;width:10;height:20" coordorigin="6371,3932" coordsize="10,20" path="m6371,3951l6380,3951,6380,3932,6371,3932,6371,3951xe" filled="true" fillcolor="#000000" stroked="false">
                <v:path arrowok="t"/>
                <v:fill type="solid"/>
              </v:shape>
            </v:group>
            <v:group style="position:absolute;left:6371;top:3951;width:10;height:20" coordorigin="6371,3951" coordsize="10,20">
              <v:shape style="position:absolute;left:6371;top:3951;width:10;height:20" coordorigin="6371,3951" coordsize="10,20" path="m6371,3970l6380,3970,6380,3951,6371,3951,6371,3970xe" filled="true" fillcolor="#000000" stroked="false">
                <v:path arrowok="t"/>
                <v:fill type="solid"/>
              </v:shape>
            </v:group>
            <v:group style="position:absolute;left:6371;top:3970;width:10;height:20" coordorigin="6371,3970" coordsize="10,20">
              <v:shape style="position:absolute;left:6371;top:3970;width:10;height:20" coordorigin="6371,3970" coordsize="10,20" path="m6371,3989l6380,3989,6380,3970,6371,3970,6371,3989xe" filled="true" fillcolor="#000000" stroked="false">
                <v:path arrowok="t"/>
                <v:fill type="solid"/>
              </v:shape>
            </v:group>
            <v:group style="position:absolute;left:6371;top:3989;width:10;height:20" coordorigin="6371,3989" coordsize="10,20">
              <v:shape style="position:absolute;left:6371;top:3989;width:10;height:20" coordorigin="6371,3989" coordsize="10,20" path="m6371,4009l6380,4009,6380,3989,6371,3989,6371,4009xe" filled="true" fillcolor="#000000" stroked="false">
                <v:path arrowok="t"/>
                <v:fill type="solid"/>
              </v:shape>
            </v:group>
            <v:group style="position:absolute;left:6371;top:4009;width:10;height:20" coordorigin="6371,4009" coordsize="10,20">
              <v:shape style="position:absolute;left:6371;top:4009;width:10;height:20" coordorigin="6371,4009" coordsize="10,20" path="m6371,4028l6380,4028,6380,4009,6371,4009,6371,4028xe" filled="true" fillcolor="#000000" stroked="false">
                <v:path arrowok="t"/>
                <v:fill type="solid"/>
              </v:shape>
            </v:group>
            <v:group style="position:absolute;left:6371;top:4028;width:10;height:20" coordorigin="6371,4028" coordsize="10,20">
              <v:shape style="position:absolute;left:6371;top:4028;width:10;height:20" coordorigin="6371,4028" coordsize="10,20" path="m6371,4047l6380,4047,6380,4028,6371,4028,6371,4047xe" filled="true" fillcolor="#000000" stroked="false">
                <v:path arrowok="t"/>
                <v:fill type="solid"/>
              </v:shape>
            </v:group>
            <v:group style="position:absolute;left:6371;top:4047;width:10;height:20" coordorigin="6371,4047" coordsize="10,20">
              <v:shape style="position:absolute;left:6371;top:4047;width:10;height:20" coordorigin="6371,4047" coordsize="10,20" path="m6371,4066l6380,4066,6380,4047,6371,4047,6371,4066xe" filled="true" fillcolor="#000000" stroked="false">
                <v:path arrowok="t"/>
                <v:fill type="solid"/>
              </v:shape>
            </v:group>
            <v:group style="position:absolute;left:6371;top:4066;width:10;height:20" coordorigin="6371,4066" coordsize="10,20">
              <v:shape style="position:absolute;left:6371;top:4066;width:10;height:20" coordorigin="6371,4066" coordsize="10,20" path="m6371,4085l6380,4085,6380,4066,6371,4066,6371,4085xe" filled="true" fillcolor="#000000" stroked="false">
                <v:path arrowok="t"/>
                <v:fill type="solid"/>
              </v:shape>
            </v:group>
            <v:group style="position:absolute;left:6371;top:4085;width:10;height:20" coordorigin="6371,4085" coordsize="10,20">
              <v:shape style="position:absolute;left:6371;top:4085;width:10;height:20" coordorigin="6371,4085" coordsize="10,20" path="m6371,4105l6380,4105,6380,4085,6371,4085,6371,4105xe" filled="true" fillcolor="#000000" stroked="false">
                <v:path arrowok="t"/>
                <v:fill type="solid"/>
              </v:shape>
            </v:group>
            <v:group style="position:absolute;left:6371;top:4105;width:10;height:20" coordorigin="6371,4105" coordsize="10,20">
              <v:shape style="position:absolute;left:6371;top:4105;width:10;height:20" coordorigin="6371,4105" coordsize="10,20" path="m6371,4124l6380,4124,6380,4105,6371,4105,6371,4124xe" filled="true" fillcolor="#000000" stroked="false">
                <v:path arrowok="t"/>
                <v:fill type="solid"/>
              </v:shape>
            </v:group>
            <v:group style="position:absolute;left:6371;top:4124;width:10;height:20" coordorigin="6371,4124" coordsize="10,20">
              <v:shape style="position:absolute;left:6371;top:4124;width:10;height:20" coordorigin="6371,4124" coordsize="10,20" path="m6371,4143l6380,4143,6380,4124,6371,4124,6371,4143xe" filled="true" fillcolor="#000000" stroked="false">
                <v:path arrowok="t"/>
                <v:fill type="solid"/>
              </v:shape>
            </v:group>
            <v:group style="position:absolute;left:6371;top:4143;width:10;height:20" coordorigin="6371,4143" coordsize="10,20">
              <v:shape style="position:absolute;left:6371;top:4143;width:10;height:20" coordorigin="6371,4143" coordsize="10,20" path="m6371,4162l6380,4162,6380,4143,6371,4143,6371,4162xe" filled="true" fillcolor="#000000" stroked="false">
                <v:path arrowok="t"/>
                <v:fill type="solid"/>
              </v:shape>
            </v:group>
            <v:group style="position:absolute;left:6371;top:4162;width:10;height:20" coordorigin="6371,4162" coordsize="10,20">
              <v:shape style="position:absolute;left:6371;top:4162;width:10;height:20" coordorigin="6371,4162" coordsize="10,20" path="m6371,4181l6380,4181,6380,4162,6371,4162,6371,4181xe" filled="true" fillcolor="#000000" stroked="false">
                <v:path arrowok="t"/>
                <v:fill type="solid"/>
              </v:shape>
            </v:group>
            <v:group style="position:absolute;left:6371;top:4181;width:10;height:20" coordorigin="6371,4181" coordsize="10,20">
              <v:shape style="position:absolute;left:6371;top:4181;width:10;height:20" coordorigin="6371,4181" coordsize="10,20" path="m6371,4201l6380,4201,6380,4181,6371,4181,6371,4201xe" filled="true" fillcolor="#000000" stroked="false">
                <v:path arrowok="t"/>
                <v:fill type="solid"/>
              </v:shape>
            </v:group>
            <v:group style="position:absolute;left:6371;top:4201;width:10;height:20" coordorigin="6371,4201" coordsize="10,20">
              <v:shape style="position:absolute;left:6371;top:4201;width:10;height:20" coordorigin="6371,4201" coordsize="10,20" path="m6371,4220l6380,4220,6380,4201,6371,4201,6371,4220xe" filled="true" fillcolor="#000000" stroked="false">
                <v:path arrowok="t"/>
                <v:fill type="solid"/>
              </v:shape>
            </v:group>
            <v:group style="position:absolute;left:6371;top:4220;width:10;height:20" coordorigin="6371,4220" coordsize="10,20">
              <v:shape style="position:absolute;left:6371;top:4220;width:10;height:20" coordorigin="6371,4220" coordsize="10,20" path="m6371,4239l6380,4239,6380,4220,6371,4220,6371,4239xe" filled="true" fillcolor="#000000" stroked="false">
                <v:path arrowok="t"/>
                <v:fill type="solid"/>
              </v:shape>
            </v:group>
            <v:group style="position:absolute;left:6371;top:4239;width:10;height:20" coordorigin="6371,4239" coordsize="10,20">
              <v:shape style="position:absolute;left:6371;top:4239;width:10;height:20" coordorigin="6371,4239" coordsize="10,20" path="m6371,4258l6380,4258,6380,4239,6371,4239,6371,4258xe" filled="true" fillcolor="#000000" stroked="false">
                <v:path arrowok="t"/>
                <v:fill type="solid"/>
              </v:shape>
            </v:group>
            <v:group style="position:absolute;left:6371;top:4258;width:10;height:20" coordorigin="6371,4258" coordsize="10,20">
              <v:shape style="position:absolute;left:6371;top:4258;width:10;height:20" coordorigin="6371,4258" coordsize="10,20" path="m6371,4277l6380,4277,6380,4258,6371,4258,6371,4277xe" filled="true" fillcolor="#000000" stroked="false">
                <v:path arrowok="t"/>
                <v:fill type="solid"/>
              </v:shape>
            </v:group>
            <v:group style="position:absolute;left:6371;top:4277;width:10;height:20" coordorigin="6371,4277" coordsize="10,20">
              <v:shape style="position:absolute;left:6371;top:4277;width:10;height:20" coordorigin="6371,4277" coordsize="10,20" path="m6371,4297l6380,4297,6380,4277,6371,4277,6371,4297xe" filled="true" fillcolor="#000000" stroked="false">
                <v:path arrowok="t"/>
                <v:fill type="solid"/>
              </v:shape>
            </v:group>
            <v:group style="position:absolute;left:6371;top:4297;width:10;height:20" coordorigin="6371,4297" coordsize="10,20">
              <v:shape style="position:absolute;left:6371;top:4297;width:10;height:20" coordorigin="6371,4297" coordsize="10,20" path="m6371,4316l6380,4316,6380,4297,6371,4297,6371,4316xe" filled="true" fillcolor="#000000" stroked="false">
                <v:path arrowok="t"/>
                <v:fill type="solid"/>
              </v:shape>
            </v:group>
            <v:group style="position:absolute;left:6371;top:4316;width:10;height:20" coordorigin="6371,4316" coordsize="10,20">
              <v:shape style="position:absolute;left:6371;top:4316;width:10;height:20" coordorigin="6371,4316" coordsize="10,20" path="m6371,4335l6380,4335,6380,4316,6371,4316,6371,4335xe" filled="true" fillcolor="#000000" stroked="false">
                <v:path arrowok="t"/>
                <v:fill type="solid"/>
              </v:shape>
            </v:group>
            <v:group style="position:absolute;left:6371;top:4335;width:10;height:20" coordorigin="6371,4335" coordsize="10,20">
              <v:shape style="position:absolute;left:6371;top:4335;width:10;height:20" coordorigin="6371,4335" coordsize="10,20" path="m6371,4354l6380,4354,6380,4335,6371,4335,6371,4354xe" filled="true" fillcolor="#000000" stroked="false">
                <v:path arrowok="t"/>
                <v:fill type="solid"/>
              </v:shape>
            </v:group>
            <v:group style="position:absolute;left:6371;top:4354;width:10;height:20" coordorigin="6371,4354" coordsize="10,20">
              <v:shape style="position:absolute;left:6371;top:4354;width:10;height:20" coordorigin="6371,4354" coordsize="10,20" path="m6371,4373l6380,4373,6380,4354,6371,4354,6371,4373xe" filled="true" fillcolor="#000000" stroked="false">
                <v:path arrowok="t"/>
                <v:fill type="solid"/>
              </v:shape>
            </v:group>
            <v:group style="position:absolute;left:6371;top:4373;width:10;height:20" coordorigin="6371,4373" coordsize="10,20">
              <v:shape style="position:absolute;left:6371;top:4373;width:10;height:20" coordorigin="6371,4373" coordsize="10,20" path="m6371,4393l6380,4393,6380,4373,6371,4373,6371,4393xe" filled="true" fillcolor="#000000" stroked="false">
                <v:path arrowok="t"/>
                <v:fill type="solid"/>
              </v:shape>
            </v:group>
            <v:group style="position:absolute;left:6371;top:4393;width:10;height:20" coordorigin="6371,4393" coordsize="10,20">
              <v:shape style="position:absolute;left:6371;top:4393;width:10;height:20" coordorigin="6371,4393" coordsize="10,20" path="m6371,4412l6380,4412,6380,4393,6371,4393,6371,4412xe" filled="true" fillcolor="#000000" stroked="false">
                <v:path arrowok="t"/>
                <v:fill type="solid"/>
              </v:shape>
            </v:group>
            <v:group style="position:absolute;left:6371;top:4412;width:10;height:20" coordorigin="6371,4412" coordsize="10,20">
              <v:shape style="position:absolute;left:6371;top:4412;width:10;height:20" coordorigin="6371,4412" coordsize="10,20" path="m6371,4431l6380,4431,6380,4412,6371,4412,6371,4431xe" filled="true" fillcolor="#000000" stroked="false">
                <v:path arrowok="t"/>
                <v:fill type="solid"/>
              </v:shape>
            </v:group>
            <v:group style="position:absolute;left:6371;top:4431;width:10;height:20" coordorigin="6371,4431" coordsize="10,20">
              <v:shape style="position:absolute;left:6371;top:4431;width:10;height:20" coordorigin="6371,4431" coordsize="10,20" path="m6371,4450l6380,4450,6380,4431,6371,4431,6371,4450xe" filled="true" fillcolor="#000000" stroked="false">
                <v:path arrowok="t"/>
                <v:fill type="solid"/>
              </v:shape>
            </v:group>
            <v:group style="position:absolute;left:6371;top:4450;width:10;height:20" coordorigin="6371,4450" coordsize="10,20">
              <v:shape style="position:absolute;left:6371;top:4450;width:10;height:20" coordorigin="6371,4450" coordsize="10,20" path="m6371,4469l6380,4469,6380,4450,6371,4450,6371,4469xe" filled="true" fillcolor="#000000" stroked="false">
                <v:path arrowok="t"/>
                <v:fill type="solid"/>
              </v:shape>
            </v:group>
            <v:group style="position:absolute;left:6371;top:4469;width:10;height:20" coordorigin="6371,4469" coordsize="10,20">
              <v:shape style="position:absolute;left:6371;top:4469;width:10;height:20" coordorigin="6371,4469" coordsize="10,20" path="m6371,4489l6380,4489,6380,4469,6371,4469,6371,4489xe" filled="true" fillcolor="#000000" stroked="false">
                <v:path arrowok="t"/>
                <v:fill type="solid"/>
              </v:shape>
            </v:group>
            <v:group style="position:absolute;left:6371;top:4489;width:10;height:20" coordorigin="6371,4489" coordsize="10,20">
              <v:shape style="position:absolute;left:6371;top:4489;width:10;height:20" coordorigin="6371,4489" coordsize="10,20" path="m6371,4508l6380,4508,6380,4489,6371,4489,6371,4508xe" filled="true" fillcolor="#000000" stroked="false">
                <v:path arrowok="t"/>
                <v:fill type="solid"/>
              </v:shape>
            </v:group>
            <v:group style="position:absolute;left:6371;top:4508;width:10;height:20" coordorigin="6371,4508" coordsize="10,20">
              <v:shape style="position:absolute;left:6371;top:4508;width:10;height:20" coordorigin="6371,4508" coordsize="10,20" path="m6371,4527l6380,4527,6380,4508,6371,4508,6371,4527xe" filled="true" fillcolor="#000000" stroked="false">
                <v:path arrowok="t"/>
                <v:fill type="solid"/>
              </v:shape>
            </v:group>
            <v:group style="position:absolute;left:6371;top:4527;width:10;height:20" coordorigin="6371,4527" coordsize="10,20">
              <v:shape style="position:absolute;left:6371;top:4527;width:10;height:20" coordorigin="6371,4527" coordsize="10,20" path="m6371,4546l6380,4546,6380,4527,6371,4527,6371,4546xe" filled="true" fillcolor="#000000" stroked="false">
                <v:path arrowok="t"/>
                <v:fill type="solid"/>
              </v:shape>
            </v:group>
            <v:group style="position:absolute;left:6371;top:4546;width:10;height:20" coordorigin="6371,4546" coordsize="10,20">
              <v:shape style="position:absolute;left:6371;top:4546;width:10;height:20" coordorigin="6371,4546" coordsize="10,20" path="m6371,4565l6380,4565,6380,4546,6371,4546,6371,4565xe" filled="true" fillcolor="#000000" stroked="false">
                <v:path arrowok="t"/>
                <v:fill type="solid"/>
              </v:shape>
            </v:group>
            <v:group style="position:absolute;left:6371;top:4565;width:10;height:20" coordorigin="6371,4565" coordsize="10,20">
              <v:shape style="position:absolute;left:6371;top:4565;width:10;height:20" coordorigin="6371,4565" coordsize="10,20" path="m6371,4585l6380,4585,6380,4565,6371,4565,6371,4585xe" filled="true" fillcolor="#000000" stroked="false">
                <v:path arrowok="t"/>
                <v:fill type="solid"/>
              </v:shape>
            </v:group>
            <v:group style="position:absolute;left:6371;top:4585;width:10;height:20" coordorigin="6371,4585" coordsize="10,20">
              <v:shape style="position:absolute;left:6371;top:4585;width:10;height:20" coordorigin="6371,4585" coordsize="10,20" path="m6371,4604l6380,4604,6380,4585,6371,4585,6371,4604xe" filled="true" fillcolor="#000000" stroked="false">
                <v:path arrowok="t"/>
                <v:fill type="solid"/>
              </v:shape>
            </v:group>
            <v:group style="position:absolute;left:6371;top:4604;width:10;height:20" coordorigin="6371,4604" coordsize="10,20">
              <v:shape style="position:absolute;left:6371;top:4604;width:10;height:20" coordorigin="6371,4604" coordsize="10,20" path="m6371,4623l6380,4623,6380,4604,6371,4604,6371,4623xe" filled="true" fillcolor="#000000" stroked="false">
                <v:path arrowok="t"/>
                <v:fill type="solid"/>
              </v:shape>
            </v:group>
            <v:group style="position:absolute;left:6371;top:4623;width:10;height:20" coordorigin="6371,4623" coordsize="10,20">
              <v:shape style="position:absolute;left:6371;top:4623;width:10;height:20" coordorigin="6371,4623" coordsize="10,20" path="m6371,4642l6380,4642,6380,4623,6371,4623,6371,4642xe" filled="true" fillcolor="#000000" stroked="false">
                <v:path arrowok="t"/>
                <v:fill type="solid"/>
              </v:shape>
            </v:group>
            <v:group style="position:absolute;left:6371;top:4642;width:10;height:20" coordorigin="6371,4642" coordsize="10,20">
              <v:shape style="position:absolute;left:6371;top:4642;width:10;height:20" coordorigin="6371,4642" coordsize="10,20" path="m6371,4661l6380,4661,6380,4642,6371,4642,6371,4661xe" filled="true" fillcolor="#000000" stroked="false">
                <v:path arrowok="t"/>
                <v:fill type="solid"/>
              </v:shape>
            </v:group>
            <v:group style="position:absolute;left:6371;top:4661;width:10;height:20" coordorigin="6371,4661" coordsize="10,20">
              <v:shape style="position:absolute;left:6371;top:4661;width:10;height:20" coordorigin="6371,4661" coordsize="10,20" path="m6371,4681l6380,4681,6380,4661,6371,4661,6371,4681xe" filled="true" fillcolor="#000000" stroked="false">
                <v:path arrowok="t"/>
                <v:fill type="solid"/>
              </v:shape>
            </v:group>
            <v:group style="position:absolute;left:6371;top:4681;width:10;height:20" coordorigin="6371,4681" coordsize="10,20">
              <v:shape style="position:absolute;left:6371;top:4681;width:10;height:20" coordorigin="6371,4681" coordsize="10,20" path="m6371,4700l6380,4700,6380,4681,6371,4681,6371,4700xe" filled="true" fillcolor="#000000" stroked="false">
                <v:path arrowok="t"/>
                <v:fill type="solid"/>
              </v:shape>
            </v:group>
            <v:group style="position:absolute;left:6371;top:4700;width:10;height:20" coordorigin="6371,4700" coordsize="10,20">
              <v:shape style="position:absolute;left:6371;top:4700;width:10;height:20" coordorigin="6371,4700" coordsize="10,20" path="m6371,4719l6380,4719,6380,4700,6371,4700,6371,4719xe" filled="true" fillcolor="#000000" stroked="false">
                <v:path arrowok="t"/>
                <v:fill type="solid"/>
              </v:shape>
            </v:group>
            <v:group style="position:absolute;left:6371;top:4719;width:10;height:20" coordorigin="6371,4719" coordsize="10,20">
              <v:shape style="position:absolute;left:6371;top:4719;width:10;height:20" coordorigin="6371,4719" coordsize="10,20" path="m6371,4738l6380,4738,6380,4719,6371,4719,6371,4738xe" filled="true" fillcolor="#000000" stroked="false">
                <v:path arrowok="t"/>
                <v:fill type="solid"/>
              </v:shape>
            </v:group>
            <v:group style="position:absolute;left:6371;top:4738;width:10;height:20" coordorigin="6371,4738" coordsize="10,20">
              <v:shape style="position:absolute;left:6371;top:4738;width:10;height:20" coordorigin="6371,4738" coordsize="10,20" path="m6371,4757l6380,4757,6380,4738,6371,4738,6371,4757xe" filled="true" fillcolor="#000000" stroked="false">
                <v:path arrowok="t"/>
                <v:fill type="solid"/>
              </v:shape>
            </v:group>
            <v:group style="position:absolute;left:6371;top:4757;width:10;height:20" coordorigin="6371,4757" coordsize="10,20">
              <v:shape style="position:absolute;left:6371;top:4757;width:10;height:20" coordorigin="6371,4757" coordsize="10,20" path="m6371,4777l6380,4777,6380,4757,6371,4757,6371,4777xe" filled="true" fillcolor="#000000" stroked="false">
                <v:path arrowok="t"/>
                <v:fill type="solid"/>
              </v:shape>
            </v:group>
            <v:group style="position:absolute;left:6371;top:4777;width:10;height:20" coordorigin="6371,4777" coordsize="10,20">
              <v:shape style="position:absolute;left:6371;top:4777;width:10;height:20" coordorigin="6371,4777" coordsize="10,20" path="m6371,4796l6380,4796,6380,4777,6371,4777,6371,4796xe" filled="true" fillcolor="#000000" stroked="false">
                <v:path arrowok="t"/>
                <v:fill type="solid"/>
              </v:shape>
            </v:group>
            <v:group style="position:absolute;left:6371;top:4796;width:10;height:20" coordorigin="6371,4796" coordsize="10,20">
              <v:shape style="position:absolute;left:6371;top:4796;width:10;height:20" coordorigin="6371,4796" coordsize="10,20" path="m6371,4815l6380,4815,6380,4796,6371,4796,6371,4815xe" filled="true" fillcolor="#000000" stroked="false">
                <v:path arrowok="t"/>
                <v:fill type="solid"/>
              </v:shape>
            </v:group>
            <v:group style="position:absolute;left:6371;top:4815;width:10;height:20" coordorigin="6371,4815" coordsize="10,20">
              <v:shape style="position:absolute;left:6371;top:4815;width:10;height:20" coordorigin="6371,4815" coordsize="10,20" path="m6371,4834l6380,4834,6380,4815,6371,4815,6371,4834xe" filled="true" fillcolor="#000000" stroked="false">
                <v:path arrowok="t"/>
                <v:fill type="solid"/>
              </v:shape>
            </v:group>
            <v:group style="position:absolute;left:6371;top:4834;width:10;height:20" coordorigin="6371,4834" coordsize="10,20">
              <v:shape style="position:absolute;left:6371;top:4834;width:10;height:20" coordorigin="6371,4834" coordsize="10,20" path="m6371,4853l6380,4853,6380,4834,6371,4834,6371,4853xe" filled="true" fillcolor="#000000" stroked="false">
                <v:path arrowok="t"/>
                <v:fill type="solid"/>
              </v:shape>
            </v:group>
            <v:group style="position:absolute;left:6371;top:4853;width:10;height:20" coordorigin="6371,4853" coordsize="10,20">
              <v:shape style="position:absolute;left:6371;top:4853;width:10;height:20" coordorigin="6371,4853" coordsize="10,20" path="m6371,4873l6380,4873,6380,4853,6371,4853,6371,4873xe" filled="true" fillcolor="#000000" stroked="false">
                <v:path arrowok="t"/>
                <v:fill type="solid"/>
              </v:shape>
            </v:group>
            <v:group style="position:absolute;left:6371;top:4873;width:10;height:20" coordorigin="6371,4873" coordsize="10,20">
              <v:shape style="position:absolute;left:6371;top:4873;width:10;height:20" coordorigin="6371,4873" coordsize="10,20" path="m6371,4892l6380,4892,6380,4873,6371,4873,6371,4892xe" filled="true" fillcolor="#000000" stroked="false">
                <v:path arrowok="t"/>
                <v:fill type="solid"/>
              </v:shape>
            </v:group>
            <v:group style="position:absolute;left:6371;top:4892;width:10;height:20" coordorigin="6371,4892" coordsize="10,20">
              <v:shape style="position:absolute;left:6371;top:4892;width:10;height:20" coordorigin="6371,4892" coordsize="10,20" path="m6371,4911l6380,4911,6380,4892,6371,4892,6371,4911xe" filled="true" fillcolor="#000000" stroked="false">
                <v:path arrowok="t"/>
                <v:fill type="solid"/>
              </v:shape>
            </v:group>
            <v:group style="position:absolute;left:6371;top:4911;width:10;height:20" coordorigin="6371,4911" coordsize="10,20">
              <v:shape style="position:absolute;left:6371;top:4911;width:10;height:20" coordorigin="6371,4911" coordsize="10,20" path="m6371,4930l6380,4930,6380,4911,6371,4911,6371,4930xe" filled="true" fillcolor="#000000" stroked="false">
                <v:path arrowok="t"/>
                <v:fill type="solid"/>
              </v:shape>
            </v:group>
            <v:group style="position:absolute;left:6371;top:4930;width:10;height:20" coordorigin="6371,4930" coordsize="10,20">
              <v:shape style="position:absolute;left:6371;top:4930;width:10;height:20" coordorigin="6371,4930" coordsize="10,20" path="m6371,4949l6380,4949,6380,4930,6371,4930,6371,4949xe" filled="true" fillcolor="#000000" stroked="false">
                <v:path arrowok="t"/>
                <v:fill type="solid"/>
              </v:shape>
            </v:group>
            <v:group style="position:absolute;left:6371;top:4954;width:10;height:2" coordorigin="6371,4954" coordsize="10,2">
              <v:shape style="position:absolute;left:6371;top:4954;width:10;height:2" coordorigin="6371,4954" coordsize="10,0" path="m6371,4954l6380,4954e" filled="false" stroked="true" strokeweight=".48001pt" strokecolor="#000000">
                <v:path arrowok="t"/>
              </v:shape>
            </v:group>
            <v:group style="position:absolute;left:7038;top:3836;width:10;height:20" coordorigin="7038,3836" coordsize="10,20">
              <v:shape style="position:absolute;left:7038;top:3836;width:10;height:20" coordorigin="7038,3836" coordsize="10,20" path="m7038,3855l7048,3855,7048,3836,7038,3836,7038,3855xe" filled="true" fillcolor="#000000" stroked="false">
                <v:path arrowok="t"/>
                <v:fill type="solid"/>
              </v:shape>
            </v:group>
            <v:group style="position:absolute;left:7038;top:3855;width:10;height:20" coordorigin="7038,3855" coordsize="10,20">
              <v:shape style="position:absolute;left:7038;top:3855;width:10;height:20" coordorigin="7038,3855" coordsize="10,20" path="m7038,3874l7048,3874,7048,3855,7038,3855,7038,3874xe" filled="true" fillcolor="#000000" stroked="false">
                <v:path arrowok="t"/>
                <v:fill type="solid"/>
              </v:shape>
            </v:group>
            <v:group style="position:absolute;left:7038;top:3874;width:10;height:20" coordorigin="7038,3874" coordsize="10,20">
              <v:shape style="position:absolute;left:7038;top:3874;width:10;height:20" coordorigin="7038,3874" coordsize="10,20" path="m7038,3893l7048,3893,7048,3874,7038,3874,7038,3893xe" filled="true" fillcolor="#000000" stroked="false">
                <v:path arrowok="t"/>
                <v:fill type="solid"/>
              </v:shape>
            </v:group>
            <v:group style="position:absolute;left:7038;top:3893;width:10;height:20" coordorigin="7038,3893" coordsize="10,20">
              <v:shape style="position:absolute;left:7038;top:3893;width:10;height:20" coordorigin="7038,3893" coordsize="10,20" path="m7038,3913l7048,3913,7048,3893,7038,3893,7038,3913xe" filled="true" fillcolor="#000000" stroked="false">
                <v:path arrowok="t"/>
                <v:fill type="solid"/>
              </v:shape>
            </v:group>
            <v:group style="position:absolute;left:7038;top:3913;width:10;height:20" coordorigin="7038,3913" coordsize="10,20">
              <v:shape style="position:absolute;left:7038;top:3913;width:10;height:20" coordorigin="7038,3913" coordsize="10,20" path="m7038,3932l7048,3932,7048,3913,7038,3913,7038,3932xe" filled="true" fillcolor="#000000" stroked="false">
                <v:path arrowok="t"/>
                <v:fill type="solid"/>
              </v:shape>
            </v:group>
            <v:group style="position:absolute;left:7038;top:3932;width:10;height:20" coordorigin="7038,3932" coordsize="10,20">
              <v:shape style="position:absolute;left:7038;top:3932;width:10;height:20" coordorigin="7038,3932" coordsize="10,20" path="m7038,3951l7048,3951,7048,3932,7038,3932,7038,3951xe" filled="true" fillcolor="#000000" stroked="false">
                <v:path arrowok="t"/>
                <v:fill type="solid"/>
              </v:shape>
            </v:group>
            <v:group style="position:absolute;left:7038;top:3951;width:10;height:20" coordorigin="7038,3951" coordsize="10,20">
              <v:shape style="position:absolute;left:7038;top:3951;width:10;height:20" coordorigin="7038,3951" coordsize="10,20" path="m7038,3970l7048,3970,7048,3951,7038,3951,7038,3970xe" filled="true" fillcolor="#000000" stroked="false">
                <v:path arrowok="t"/>
                <v:fill type="solid"/>
              </v:shape>
            </v:group>
            <v:group style="position:absolute;left:7038;top:3970;width:10;height:20" coordorigin="7038,3970" coordsize="10,20">
              <v:shape style="position:absolute;left:7038;top:3970;width:10;height:20" coordorigin="7038,3970" coordsize="10,20" path="m7038,3989l7048,3989,7048,3970,7038,3970,7038,3989xe" filled="true" fillcolor="#000000" stroked="false">
                <v:path arrowok="t"/>
                <v:fill type="solid"/>
              </v:shape>
            </v:group>
            <v:group style="position:absolute;left:7038;top:3989;width:10;height:20" coordorigin="7038,3989" coordsize="10,20">
              <v:shape style="position:absolute;left:7038;top:3989;width:10;height:20" coordorigin="7038,3989" coordsize="10,20" path="m7038,4009l7048,4009,7048,3989,7038,3989,7038,4009xe" filled="true" fillcolor="#000000" stroked="false">
                <v:path arrowok="t"/>
                <v:fill type="solid"/>
              </v:shape>
            </v:group>
            <v:group style="position:absolute;left:7038;top:4009;width:10;height:20" coordorigin="7038,4009" coordsize="10,20">
              <v:shape style="position:absolute;left:7038;top:4009;width:10;height:20" coordorigin="7038,4009" coordsize="10,20" path="m7038,4028l7048,4028,7048,4009,7038,4009,7038,4028xe" filled="true" fillcolor="#000000" stroked="false">
                <v:path arrowok="t"/>
                <v:fill type="solid"/>
              </v:shape>
            </v:group>
            <v:group style="position:absolute;left:7038;top:4028;width:10;height:20" coordorigin="7038,4028" coordsize="10,20">
              <v:shape style="position:absolute;left:7038;top:4028;width:10;height:20" coordorigin="7038,4028" coordsize="10,20" path="m7038,4047l7048,4047,7048,4028,7038,4028,7038,4047xe" filled="true" fillcolor="#000000" stroked="false">
                <v:path arrowok="t"/>
                <v:fill type="solid"/>
              </v:shape>
            </v:group>
            <v:group style="position:absolute;left:7038;top:4047;width:10;height:20" coordorigin="7038,4047" coordsize="10,20">
              <v:shape style="position:absolute;left:7038;top:4047;width:10;height:20" coordorigin="7038,4047" coordsize="10,20" path="m7038,4066l7048,4066,7048,4047,7038,4047,7038,4066xe" filled="true" fillcolor="#000000" stroked="false">
                <v:path arrowok="t"/>
                <v:fill type="solid"/>
              </v:shape>
            </v:group>
            <v:group style="position:absolute;left:7038;top:4066;width:10;height:20" coordorigin="7038,4066" coordsize="10,20">
              <v:shape style="position:absolute;left:7038;top:4066;width:10;height:20" coordorigin="7038,4066" coordsize="10,20" path="m7038,4085l7048,4085,7048,4066,7038,4066,7038,4085xe" filled="true" fillcolor="#000000" stroked="false">
                <v:path arrowok="t"/>
                <v:fill type="solid"/>
              </v:shape>
            </v:group>
            <v:group style="position:absolute;left:7038;top:4085;width:10;height:20" coordorigin="7038,4085" coordsize="10,20">
              <v:shape style="position:absolute;left:7038;top:4085;width:10;height:20" coordorigin="7038,4085" coordsize="10,20" path="m7038,4105l7048,4105,7048,4085,7038,4085,7038,4105xe" filled="true" fillcolor="#000000" stroked="false">
                <v:path arrowok="t"/>
                <v:fill type="solid"/>
              </v:shape>
            </v:group>
            <v:group style="position:absolute;left:7038;top:4105;width:10;height:20" coordorigin="7038,4105" coordsize="10,20">
              <v:shape style="position:absolute;left:7038;top:4105;width:10;height:20" coordorigin="7038,4105" coordsize="10,20" path="m7038,4124l7048,4124,7048,4105,7038,4105,7038,4124xe" filled="true" fillcolor="#000000" stroked="false">
                <v:path arrowok="t"/>
                <v:fill type="solid"/>
              </v:shape>
            </v:group>
            <v:group style="position:absolute;left:7038;top:4124;width:10;height:20" coordorigin="7038,4124" coordsize="10,20">
              <v:shape style="position:absolute;left:7038;top:4124;width:10;height:20" coordorigin="7038,4124" coordsize="10,20" path="m7038,4143l7048,4143,7048,4124,7038,4124,7038,4143xe" filled="true" fillcolor="#000000" stroked="false">
                <v:path arrowok="t"/>
                <v:fill type="solid"/>
              </v:shape>
            </v:group>
            <v:group style="position:absolute;left:7038;top:4143;width:10;height:20" coordorigin="7038,4143" coordsize="10,20">
              <v:shape style="position:absolute;left:7038;top:4143;width:10;height:20" coordorigin="7038,4143" coordsize="10,20" path="m7038,4162l7048,4162,7048,4143,7038,4143,7038,4162xe" filled="true" fillcolor="#000000" stroked="false">
                <v:path arrowok="t"/>
                <v:fill type="solid"/>
              </v:shape>
            </v:group>
            <v:group style="position:absolute;left:7038;top:4162;width:10;height:20" coordorigin="7038,4162" coordsize="10,20">
              <v:shape style="position:absolute;left:7038;top:4162;width:10;height:20" coordorigin="7038,4162" coordsize="10,20" path="m7038,4181l7048,4181,7048,4162,7038,4162,7038,4181xe" filled="true" fillcolor="#000000" stroked="false">
                <v:path arrowok="t"/>
                <v:fill type="solid"/>
              </v:shape>
            </v:group>
            <v:group style="position:absolute;left:7038;top:4181;width:10;height:20" coordorigin="7038,4181" coordsize="10,20">
              <v:shape style="position:absolute;left:7038;top:4181;width:10;height:20" coordorigin="7038,4181" coordsize="10,20" path="m7038,4201l7048,4201,7048,4181,7038,4181,7038,4201xe" filled="true" fillcolor="#000000" stroked="false">
                <v:path arrowok="t"/>
                <v:fill type="solid"/>
              </v:shape>
            </v:group>
            <v:group style="position:absolute;left:7038;top:4201;width:10;height:20" coordorigin="7038,4201" coordsize="10,20">
              <v:shape style="position:absolute;left:7038;top:4201;width:10;height:20" coordorigin="7038,4201" coordsize="10,20" path="m7038,4220l7048,4220,7048,4201,7038,4201,7038,4220xe" filled="true" fillcolor="#000000" stroked="false">
                <v:path arrowok="t"/>
                <v:fill type="solid"/>
              </v:shape>
            </v:group>
            <v:group style="position:absolute;left:7038;top:4220;width:10;height:20" coordorigin="7038,4220" coordsize="10,20">
              <v:shape style="position:absolute;left:7038;top:4220;width:10;height:20" coordorigin="7038,4220" coordsize="10,20" path="m7038,4239l7048,4239,7048,4220,7038,4220,7038,4239xe" filled="true" fillcolor="#000000" stroked="false">
                <v:path arrowok="t"/>
                <v:fill type="solid"/>
              </v:shape>
            </v:group>
            <v:group style="position:absolute;left:7038;top:4239;width:10;height:20" coordorigin="7038,4239" coordsize="10,20">
              <v:shape style="position:absolute;left:7038;top:4239;width:10;height:20" coordorigin="7038,4239" coordsize="10,20" path="m7038,4258l7048,4258,7048,4239,7038,4239,7038,4258xe" filled="true" fillcolor="#000000" stroked="false">
                <v:path arrowok="t"/>
                <v:fill type="solid"/>
              </v:shape>
            </v:group>
            <v:group style="position:absolute;left:7038;top:4258;width:10;height:20" coordorigin="7038,4258" coordsize="10,20">
              <v:shape style="position:absolute;left:7038;top:4258;width:10;height:20" coordorigin="7038,4258" coordsize="10,20" path="m7038,4277l7048,4277,7048,4258,7038,4258,7038,4277xe" filled="true" fillcolor="#000000" stroked="false">
                <v:path arrowok="t"/>
                <v:fill type="solid"/>
              </v:shape>
            </v:group>
            <v:group style="position:absolute;left:7038;top:4277;width:10;height:20" coordorigin="7038,4277" coordsize="10,20">
              <v:shape style="position:absolute;left:7038;top:4277;width:10;height:20" coordorigin="7038,4277" coordsize="10,20" path="m7038,4297l7048,4297,7048,4277,7038,4277,7038,4297xe" filled="true" fillcolor="#000000" stroked="false">
                <v:path arrowok="t"/>
                <v:fill type="solid"/>
              </v:shape>
            </v:group>
            <v:group style="position:absolute;left:7038;top:4297;width:10;height:20" coordorigin="7038,4297" coordsize="10,20">
              <v:shape style="position:absolute;left:7038;top:4297;width:10;height:20" coordorigin="7038,4297" coordsize="10,20" path="m7038,4316l7048,4316,7048,4297,7038,4297,7038,4316xe" filled="true" fillcolor="#000000" stroked="false">
                <v:path arrowok="t"/>
                <v:fill type="solid"/>
              </v:shape>
            </v:group>
            <v:group style="position:absolute;left:7038;top:4316;width:10;height:20" coordorigin="7038,4316" coordsize="10,20">
              <v:shape style="position:absolute;left:7038;top:4316;width:10;height:20" coordorigin="7038,4316" coordsize="10,20" path="m7038,4335l7048,4335,7048,4316,7038,4316,7038,4335xe" filled="true" fillcolor="#000000" stroked="false">
                <v:path arrowok="t"/>
                <v:fill type="solid"/>
              </v:shape>
            </v:group>
            <v:group style="position:absolute;left:7038;top:4335;width:10;height:20" coordorigin="7038,4335" coordsize="10,20">
              <v:shape style="position:absolute;left:7038;top:4335;width:10;height:20" coordorigin="7038,4335" coordsize="10,20" path="m7038,4354l7048,4354,7048,4335,7038,4335,7038,4354xe" filled="true" fillcolor="#000000" stroked="false">
                <v:path arrowok="t"/>
                <v:fill type="solid"/>
              </v:shape>
            </v:group>
            <v:group style="position:absolute;left:7038;top:4354;width:10;height:20" coordorigin="7038,4354" coordsize="10,20">
              <v:shape style="position:absolute;left:7038;top:4354;width:10;height:20" coordorigin="7038,4354" coordsize="10,20" path="m7038,4373l7048,4373,7048,4354,7038,4354,7038,4373xe" filled="true" fillcolor="#000000" stroked="false">
                <v:path arrowok="t"/>
                <v:fill type="solid"/>
              </v:shape>
            </v:group>
            <v:group style="position:absolute;left:7038;top:4373;width:10;height:20" coordorigin="7038,4373" coordsize="10,20">
              <v:shape style="position:absolute;left:7038;top:4373;width:10;height:20" coordorigin="7038,4373" coordsize="10,20" path="m7038,4393l7048,4393,7048,4373,7038,4373,7038,4393xe" filled="true" fillcolor="#000000" stroked="false">
                <v:path arrowok="t"/>
                <v:fill type="solid"/>
              </v:shape>
            </v:group>
            <v:group style="position:absolute;left:7038;top:4393;width:10;height:20" coordorigin="7038,4393" coordsize="10,20">
              <v:shape style="position:absolute;left:7038;top:4393;width:10;height:20" coordorigin="7038,4393" coordsize="10,20" path="m7038,4412l7048,4412,7048,4393,7038,4393,7038,4412xe" filled="true" fillcolor="#000000" stroked="false">
                <v:path arrowok="t"/>
                <v:fill type="solid"/>
              </v:shape>
            </v:group>
            <v:group style="position:absolute;left:7038;top:4412;width:10;height:20" coordorigin="7038,4412" coordsize="10,20">
              <v:shape style="position:absolute;left:7038;top:4412;width:10;height:20" coordorigin="7038,4412" coordsize="10,20" path="m7038,4431l7048,4431,7048,4412,7038,4412,7038,4431xe" filled="true" fillcolor="#000000" stroked="false">
                <v:path arrowok="t"/>
                <v:fill type="solid"/>
              </v:shape>
            </v:group>
            <v:group style="position:absolute;left:7038;top:4431;width:10;height:20" coordorigin="7038,4431" coordsize="10,20">
              <v:shape style="position:absolute;left:7038;top:4431;width:10;height:20" coordorigin="7038,4431" coordsize="10,20" path="m7038,4450l7048,4450,7048,4431,7038,4431,7038,4450xe" filled="true" fillcolor="#000000" stroked="false">
                <v:path arrowok="t"/>
                <v:fill type="solid"/>
              </v:shape>
            </v:group>
            <v:group style="position:absolute;left:7038;top:4450;width:10;height:20" coordorigin="7038,4450" coordsize="10,20">
              <v:shape style="position:absolute;left:7038;top:4450;width:10;height:20" coordorigin="7038,4450" coordsize="10,20" path="m7038,4469l7048,4469,7048,4450,7038,4450,7038,4469xe" filled="true" fillcolor="#000000" stroked="false">
                <v:path arrowok="t"/>
                <v:fill type="solid"/>
              </v:shape>
            </v:group>
            <v:group style="position:absolute;left:7038;top:4469;width:10;height:20" coordorigin="7038,4469" coordsize="10,20">
              <v:shape style="position:absolute;left:7038;top:4469;width:10;height:20" coordorigin="7038,4469" coordsize="10,20" path="m7038,4489l7048,4489,7048,4469,7038,4469,7038,4489xe" filled="true" fillcolor="#000000" stroked="false">
                <v:path arrowok="t"/>
                <v:fill type="solid"/>
              </v:shape>
            </v:group>
            <v:group style="position:absolute;left:7038;top:4489;width:10;height:20" coordorigin="7038,4489" coordsize="10,20">
              <v:shape style="position:absolute;left:7038;top:4489;width:10;height:20" coordorigin="7038,4489" coordsize="10,20" path="m7038,4508l7048,4508,7048,4489,7038,4489,7038,4508xe" filled="true" fillcolor="#000000" stroked="false">
                <v:path arrowok="t"/>
                <v:fill type="solid"/>
              </v:shape>
            </v:group>
            <v:group style="position:absolute;left:7038;top:4508;width:10;height:20" coordorigin="7038,4508" coordsize="10,20">
              <v:shape style="position:absolute;left:7038;top:4508;width:10;height:20" coordorigin="7038,4508" coordsize="10,20" path="m7038,4527l7048,4527,7048,4508,7038,4508,7038,4527xe" filled="true" fillcolor="#000000" stroked="false">
                <v:path arrowok="t"/>
                <v:fill type="solid"/>
              </v:shape>
            </v:group>
            <v:group style="position:absolute;left:7038;top:4527;width:10;height:20" coordorigin="7038,4527" coordsize="10,20">
              <v:shape style="position:absolute;left:7038;top:4527;width:10;height:20" coordorigin="7038,4527" coordsize="10,20" path="m7038,4546l7048,4546,7048,4527,7038,4527,7038,4546xe" filled="true" fillcolor="#000000" stroked="false">
                <v:path arrowok="t"/>
                <v:fill type="solid"/>
              </v:shape>
            </v:group>
            <v:group style="position:absolute;left:7038;top:4546;width:10;height:20" coordorigin="7038,4546" coordsize="10,20">
              <v:shape style="position:absolute;left:7038;top:4546;width:10;height:20" coordorigin="7038,4546" coordsize="10,20" path="m7038,4565l7048,4565,7048,4546,7038,4546,7038,4565xe" filled="true" fillcolor="#000000" stroked="false">
                <v:path arrowok="t"/>
                <v:fill type="solid"/>
              </v:shape>
            </v:group>
            <v:group style="position:absolute;left:7038;top:4565;width:10;height:20" coordorigin="7038,4565" coordsize="10,20">
              <v:shape style="position:absolute;left:7038;top:4565;width:10;height:20" coordorigin="7038,4565" coordsize="10,20" path="m7038,4585l7048,4585,7048,4565,7038,4565,7038,4585xe" filled="true" fillcolor="#000000" stroked="false">
                <v:path arrowok="t"/>
                <v:fill type="solid"/>
              </v:shape>
            </v:group>
            <v:group style="position:absolute;left:7038;top:4585;width:10;height:20" coordorigin="7038,4585" coordsize="10,20">
              <v:shape style="position:absolute;left:7038;top:4585;width:10;height:20" coordorigin="7038,4585" coordsize="10,20" path="m7038,4604l7048,4604,7048,4585,7038,4585,7038,4604xe" filled="true" fillcolor="#000000" stroked="false">
                <v:path arrowok="t"/>
                <v:fill type="solid"/>
              </v:shape>
            </v:group>
            <v:group style="position:absolute;left:7038;top:4604;width:10;height:20" coordorigin="7038,4604" coordsize="10,20">
              <v:shape style="position:absolute;left:7038;top:4604;width:10;height:20" coordorigin="7038,4604" coordsize="10,20" path="m7038,4623l7048,4623,7048,4604,7038,4604,7038,4623xe" filled="true" fillcolor="#000000" stroked="false">
                <v:path arrowok="t"/>
                <v:fill type="solid"/>
              </v:shape>
            </v:group>
            <v:group style="position:absolute;left:7038;top:4623;width:10;height:20" coordorigin="7038,4623" coordsize="10,20">
              <v:shape style="position:absolute;left:7038;top:4623;width:10;height:20" coordorigin="7038,4623" coordsize="10,20" path="m7038,4642l7048,4642,7048,4623,7038,4623,7038,4642xe" filled="true" fillcolor="#000000" stroked="false">
                <v:path arrowok="t"/>
                <v:fill type="solid"/>
              </v:shape>
            </v:group>
            <v:group style="position:absolute;left:7038;top:4642;width:10;height:20" coordorigin="7038,4642" coordsize="10,20">
              <v:shape style="position:absolute;left:7038;top:4642;width:10;height:20" coordorigin="7038,4642" coordsize="10,20" path="m7038,4661l7048,4661,7048,4642,7038,4642,7038,4661xe" filled="true" fillcolor="#000000" stroked="false">
                <v:path arrowok="t"/>
                <v:fill type="solid"/>
              </v:shape>
            </v:group>
            <v:group style="position:absolute;left:7038;top:4661;width:10;height:20" coordorigin="7038,4661" coordsize="10,20">
              <v:shape style="position:absolute;left:7038;top:4661;width:10;height:20" coordorigin="7038,4661" coordsize="10,20" path="m7038,4681l7048,4681,7048,4661,7038,4661,7038,4681xe" filled="true" fillcolor="#000000" stroked="false">
                <v:path arrowok="t"/>
                <v:fill type="solid"/>
              </v:shape>
            </v:group>
            <v:group style="position:absolute;left:7038;top:4681;width:10;height:20" coordorigin="7038,4681" coordsize="10,20">
              <v:shape style="position:absolute;left:7038;top:4681;width:10;height:20" coordorigin="7038,4681" coordsize="10,20" path="m7038,4700l7048,4700,7048,4681,7038,4681,7038,4700xe" filled="true" fillcolor="#000000" stroked="false">
                <v:path arrowok="t"/>
                <v:fill type="solid"/>
              </v:shape>
            </v:group>
            <v:group style="position:absolute;left:7038;top:4700;width:10;height:20" coordorigin="7038,4700" coordsize="10,20">
              <v:shape style="position:absolute;left:7038;top:4700;width:10;height:20" coordorigin="7038,4700" coordsize="10,20" path="m7038,4719l7048,4719,7048,4700,7038,4700,7038,4719xe" filled="true" fillcolor="#000000" stroked="false">
                <v:path arrowok="t"/>
                <v:fill type="solid"/>
              </v:shape>
            </v:group>
            <v:group style="position:absolute;left:7038;top:4719;width:10;height:20" coordorigin="7038,4719" coordsize="10,20">
              <v:shape style="position:absolute;left:7038;top:4719;width:10;height:20" coordorigin="7038,4719" coordsize="10,20" path="m7038,4738l7048,4738,7048,4719,7038,4719,7038,4738xe" filled="true" fillcolor="#000000" stroked="false">
                <v:path arrowok="t"/>
                <v:fill type="solid"/>
              </v:shape>
            </v:group>
            <v:group style="position:absolute;left:7038;top:4738;width:10;height:20" coordorigin="7038,4738" coordsize="10,20">
              <v:shape style="position:absolute;left:7038;top:4738;width:10;height:20" coordorigin="7038,4738" coordsize="10,20" path="m7038,4757l7048,4757,7048,4738,7038,4738,7038,4757xe" filled="true" fillcolor="#000000" stroked="false">
                <v:path arrowok="t"/>
                <v:fill type="solid"/>
              </v:shape>
            </v:group>
            <v:group style="position:absolute;left:7038;top:4757;width:10;height:20" coordorigin="7038,4757" coordsize="10,20">
              <v:shape style="position:absolute;left:7038;top:4757;width:10;height:20" coordorigin="7038,4757" coordsize="10,20" path="m7038,4777l7048,4777,7048,4757,7038,4757,7038,4777xe" filled="true" fillcolor="#000000" stroked="false">
                <v:path arrowok="t"/>
                <v:fill type="solid"/>
              </v:shape>
            </v:group>
            <v:group style="position:absolute;left:7038;top:4777;width:10;height:20" coordorigin="7038,4777" coordsize="10,20">
              <v:shape style="position:absolute;left:7038;top:4777;width:10;height:20" coordorigin="7038,4777" coordsize="10,20" path="m7038,4796l7048,4796,7048,4777,7038,4777,7038,4796xe" filled="true" fillcolor="#000000" stroked="false">
                <v:path arrowok="t"/>
                <v:fill type="solid"/>
              </v:shape>
            </v:group>
            <v:group style="position:absolute;left:7038;top:4796;width:10;height:20" coordorigin="7038,4796" coordsize="10,20">
              <v:shape style="position:absolute;left:7038;top:4796;width:10;height:20" coordorigin="7038,4796" coordsize="10,20" path="m7038,4815l7048,4815,7048,4796,7038,4796,7038,4815xe" filled="true" fillcolor="#000000" stroked="false">
                <v:path arrowok="t"/>
                <v:fill type="solid"/>
              </v:shape>
            </v:group>
            <v:group style="position:absolute;left:7038;top:4815;width:10;height:20" coordorigin="7038,4815" coordsize="10,20">
              <v:shape style="position:absolute;left:7038;top:4815;width:10;height:20" coordorigin="7038,4815" coordsize="10,20" path="m7038,4834l7048,4834,7048,4815,7038,4815,7038,4834xe" filled="true" fillcolor="#000000" stroked="false">
                <v:path arrowok="t"/>
                <v:fill type="solid"/>
              </v:shape>
            </v:group>
            <v:group style="position:absolute;left:7038;top:4834;width:10;height:20" coordorigin="7038,4834" coordsize="10,20">
              <v:shape style="position:absolute;left:7038;top:4834;width:10;height:20" coordorigin="7038,4834" coordsize="10,20" path="m7038,4853l7048,4853,7048,4834,7038,4834,7038,4853xe" filled="true" fillcolor="#000000" stroked="false">
                <v:path arrowok="t"/>
                <v:fill type="solid"/>
              </v:shape>
            </v:group>
            <v:group style="position:absolute;left:7038;top:4853;width:10;height:20" coordorigin="7038,4853" coordsize="10,20">
              <v:shape style="position:absolute;left:7038;top:4853;width:10;height:20" coordorigin="7038,4853" coordsize="10,20" path="m7038,4873l7048,4873,7048,4853,7038,4853,7038,4873xe" filled="true" fillcolor="#000000" stroked="false">
                <v:path arrowok="t"/>
                <v:fill type="solid"/>
              </v:shape>
            </v:group>
            <v:group style="position:absolute;left:7038;top:4873;width:10;height:20" coordorigin="7038,4873" coordsize="10,20">
              <v:shape style="position:absolute;left:7038;top:4873;width:10;height:20" coordorigin="7038,4873" coordsize="10,20" path="m7038,4892l7048,4892,7048,4873,7038,4873,7038,4892xe" filled="true" fillcolor="#000000" stroked="false">
                <v:path arrowok="t"/>
                <v:fill type="solid"/>
              </v:shape>
            </v:group>
            <v:group style="position:absolute;left:7038;top:4892;width:10;height:20" coordorigin="7038,4892" coordsize="10,20">
              <v:shape style="position:absolute;left:7038;top:4892;width:10;height:20" coordorigin="7038,4892" coordsize="10,20" path="m7038,4911l7048,4911,7048,4892,7038,4892,7038,4911xe" filled="true" fillcolor="#000000" stroked="false">
                <v:path arrowok="t"/>
                <v:fill type="solid"/>
              </v:shape>
            </v:group>
            <v:group style="position:absolute;left:7038;top:4911;width:10;height:20" coordorigin="7038,4911" coordsize="10,20">
              <v:shape style="position:absolute;left:7038;top:4911;width:10;height:20" coordorigin="7038,4911" coordsize="10,20" path="m7038,4930l7048,4930,7048,4911,7038,4911,7038,4930xe" filled="true" fillcolor="#000000" stroked="false">
                <v:path arrowok="t"/>
                <v:fill type="solid"/>
              </v:shape>
            </v:group>
            <v:group style="position:absolute;left:7038;top:4930;width:10;height:20" coordorigin="7038,4930" coordsize="10,20">
              <v:shape style="position:absolute;left:7038;top:4930;width:10;height:20" coordorigin="7038,4930" coordsize="10,20" path="m7038,4949l7048,4949,7048,4930,7038,4930,7038,4949xe" filled="true" fillcolor="#000000" stroked="false">
                <v:path arrowok="t"/>
                <v:fill type="solid"/>
              </v:shape>
            </v:group>
            <v:group style="position:absolute;left:7038;top:4954;width:10;height:2" coordorigin="7038,4954" coordsize="10,2">
              <v:shape style="position:absolute;left:7038;top:4954;width:10;height:2" coordorigin="7038,4954" coordsize="10,0" path="m7038,4954l7048,4954e" filled="false" stroked="true" strokeweight=".48001pt" strokecolor="#000000">
                <v:path arrowok="t"/>
              </v:shape>
            </v:group>
            <v:group style="position:absolute;left:8073;top:3836;width:10;height:20" coordorigin="8073,3836" coordsize="10,20">
              <v:shape style="position:absolute;left:8073;top:3836;width:10;height:20" coordorigin="8073,3836" coordsize="10,20" path="m8073,3855l8082,3855,8082,3836,8073,3836,8073,3855xe" filled="true" fillcolor="#000000" stroked="false">
                <v:path arrowok="t"/>
                <v:fill type="solid"/>
              </v:shape>
            </v:group>
            <v:group style="position:absolute;left:8073;top:3855;width:10;height:20" coordorigin="8073,3855" coordsize="10,20">
              <v:shape style="position:absolute;left:8073;top:3855;width:10;height:20" coordorigin="8073,3855" coordsize="10,20" path="m8073,3874l8082,3874,8082,3855,8073,3855,8073,3874xe" filled="true" fillcolor="#000000" stroked="false">
                <v:path arrowok="t"/>
                <v:fill type="solid"/>
              </v:shape>
            </v:group>
            <v:group style="position:absolute;left:8073;top:3874;width:10;height:20" coordorigin="8073,3874" coordsize="10,20">
              <v:shape style="position:absolute;left:8073;top:3874;width:10;height:20" coordorigin="8073,3874" coordsize="10,20" path="m8073,3893l8082,3893,8082,3874,8073,3874,8073,3893xe" filled="true" fillcolor="#000000" stroked="false">
                <v:path arrowok="t"/>
                <v:fill type="solid"/>
              </v:shape>
            </v:group>
            <v:group style="position:absolute;left:8073;top:3893;width:10;height:20" coordorigin="8073,3893" coordsize="10,20">
              <v:shape style="position:absolute;left:8073;top:3893;width:10;height:20" coordorigin="8073,3893" coordsize="10,20" path="m8073,3913l8082,3913,8082,3893,8073,3893,8073,3913xe" filled="true" fillcolor="#000000" stroked="false">
                <v:path arrowok="t"/>
                <v:fill type="solid"/>
              </v:shape>
            </v:group>
            <v:group style="position:absolute;left:8073;top:3913;width:10;height:20" coordorigin="8073,3913" coordsize="10,20">
              <v:shape style="position:absolute;left:8073;top:3913;width:10;height:20" coordorigin="8073,3913" coordsize="10,20" path="m8073,3932l8082,3932,8082,3913,8073,3913,8073,3932xe" filled="true" fillcolor="#000000" stroked="false">
                <v:path arrowok="t"/>
                <v:fill type="solid"/>
              </v:shape>
            </v:group>
            <v:group style="position:absolute;left:8073;top:3932;width:10;height:20" coordorigin="8073,3932" coordsize="10,20">
              <v:shape style="position:absolute;left:8073;top:3932;width:10;height:20" coordorigin="8073,3932" coordsize="10,20" path="m8073,3951l8082,3951,8082,3932,8073,3932,8073,3951xe" filled="true" fillcolor="#000000" stroked="false">
                <v:path arrowok="t"/>
                <v:fill type="solid"/>
              </v:shape>
            </v:group>
            <v:group style="position:absolute;left:8073;top:3951;width:10;height:20" coordorigin="8073,3951" coordsize="10,20">
              <v:shape style="position:absolute;left:8073;top:3951;width:10;height:20" coordorigin="8073,3951" coordsize="10,20" path="m8073,3970l8082,3970,8082,3951,8073,3951,8073,3970xe" filled="true" fillcolor="#000000" stroked="false">
                <v:path arrowok="t"/>
                <v:fill type="solid"/>
              </v:shape>
            </v:group>
            <v:group style="position:absolute;left:8073;top:3970;width:10;height:20" coordorigin="8073,3970" coordsize="10,20">
              <v:shape style="position:absolute;left:8073;top:3970;width:10;height:20" coordorigin="8073,3970" coordsize="10,20" path="m8073,3989l8082,3989,8082,3970,8073,3970,8073,3989xe" filled="true" fillcolor="#000000" stroked="false">
                <v:path arrowok="t"/>
                <v:fill type="solid"/>
              </v:shape>
            </v:group>
            <v:group style="position:absolute;left:8073;top:3989;width:10;height:20" coordorigin="8073,3989" coordsize="10,20">
              <v:shape style="position:absolute;left:8073;top:3989;width:10;height:20" coordorigin="8073,3989" coordsize="10,20" path="m8073,4009l8082,4009,8082,3989,8073,3989,8073,4009xe" filled="true" fillcolor="#000000" stroked="false">
                <v:path arrowok="t"/>
                <v:fill type="solid"/>
              </v:shape>
            </v:group>
            <v:group style="position:absolute;left:8073;top:4009;width:10;height:20" coordorigin="8073,4009" coordsize="10,20">
              <v:shape style="position:absolute;left:8073;top:4009;width:10;height:20" coordorigin="8073,4009" coordsize="10,20" path="m8073,4028l8082,4028,8082,4009,8073,4009,8073,4028xe" filled="true" fillcolor="#000000" stroked="false">
                <v:path arrowok="t"/>
                <v:fill type="solid"/>
              </v:shape>
            </v:group>
            <v:group style="position:absolute;left:8073;top:4028;width:10;height:20" coordorigin="8073,4028" coordsize="10,20">
              <v:shape style="position:absolute;left:8073;top:4028;width:10;height:20" coordorigin="8073,4028" coordsize="10,20" path="m8073,4047l8082,4047,8082,4028,8073,4028,8073,4047xe" filled="true" fillcolor="#000000" stroked="false">
                <v:path arrowok="t"/>
                <v:fill type="solid"/>
              </v:shape>
            </v:group>
            <v:group style="position:absolute;left:8073;top:4047;width:10;height:20" coordorigin="8073,4047" coordsize="10,20">
              <v:shape style="position:absolute;left:8073;top:4047;width:10;height:20" coordorigin="8073,4047" coordsize="10,20" path="m8073,4066l8082,4066,8082,4047,8073,4047,8073,4066xe" filled="true" fillcolor="#000000" stroked="false">
                <v:path arrowok="t"/>
                <v:fill type="solid"/>
              </v:shape>
            </v:group>
            <v:group style="position:absolute;left:8073;top:4066;width:10;height:20" coordorigin="8073,4066" coordsize="10,20">
              <v:shape style="position:absolute;left:8073;top:4066;width:10;height:20" coordorigin="8073,4066" coordsize="10,20" path="m8073,4085l8082,4085,8082,4066,8073,4066,8073,4085xe" filled="true" fillcolor="#000000" stroked="false">
                <v:path arrowok="t"/>
                <v:fill type="solid"/>
              </v:shape>
            </v:group>
            <v:group style="position:absolute;left:8073;top:4085;width:10;height:20" coordorigin="8073,4085" coordsize="10,20">
              <v:shape style="position:absolute;left:8073;top:4085;width:10;height:20" coordorigin="8073,4085" coordsize="10,20" path="m8073,4105l8082,4105,8082,4085,8073,4085,8073,4105xe" filled="true" fillcolor="#000000" stroked="false">
                <v:path arrowok="t"/>
                <v:fill type="solid"/>
              </v:shape>
            </v:group>
            <v:group style="position:absolute;left:8073;top:4105;width:10;height:20" coordorigin="8073,4105" coordsize="10,20">
              <v:shape style="position:absolute;left:8073;top:4105;width:10;height:20" coordorigin="8073,4105" coordsize="10,20" path="m8073,4124l8082,4124,8082,4105,8073,4105,8073,4124xe" filled="true" fillcolor="#000000" stroked="false">
                <v:path arrowok="t"/>
                <v:fill type="solid"/>
              </v:shape>
            </v:group>
            <v:group style="position:absolute;left:8073;top:4124;width:10;height:20" coordorigin="8073,4124" coordsize="10,20">
              <v:shape style="position:absolute;left:8073;top:4124;width:10;height:20" coordorigin="8073,4124" coordsize="10,20" path="m8073,4143l8082,4143,8082,4124,8073,4124,8073,4143xe" filled="true" fillcolor="#000000" stroked="false">
                <v:path arrowok="t"/>
                <v:fill type="solid"/>
              </v:shape>
            </v:group>
            <v:group style="position:absolute;left:8073;top:4143;width:10;height:20" coordorigin="8073,4143" coordsize="10,20">
              <v:shape style="position:absolute;left:8073;top:4143;width:10;height:20" coordorigin="8073,4143" coordsize="10,20" path="m8073,4162l8082,4162,8082,4143,8073,4143,8073,4162xe" filled="true" fillcolor="#000000" stroked="false">
                <v:path arrowok="t"/>
                <v:fill type="solid"/>
              </v:shape>
            </v:group>
            <v:group style="position:absolute;left:8073;top:4162;width:10;height:20" coordorigin="8073,4162" coordsize="10,20">
              <v:shape style="position:absolute;left:8073;top:4162;width:10;height:20" coordorigin="8073,4162" coordsize="10,20" path="m8073,4181l8082,4181,8082,4162,8073,4162,8073,4181xe" filled="true" fillcolor="#000000" stroked="false">
                <v:path arrowok="t"/>
                <v:fill type="solid"/>
              </v:shape>
            </v:group>
            <v:group style="position:absolute;left:8073;top:4181;width:10;height:20" coordorigin="8073,4181" coordsize="10,20">
              <v:shape style="position:absolute;left:8073;top:4181;width:10;height:20" coordorigin="8073,4181" coordsize="10,20" path="m8073,4201l8082,4201,8082,4181,8073,4181,8073,4201xe" filled="true" fillcolor="#000000" stroked="false">
                <v:path arrowok="t"/>
                <v:fill type="solid"/>
              </v:shape>
            </v:group>
            <v:group style="position:absolute;left:8073;top:4201;width:10;height:20" coordorigin="8073,4201" coordsize="10,20">
              <v:shape style="position:absolute;left:8073;top:4201;width:10;height:20" coordorigin="8073,4201" coordsize="10,20" path="m8073,4220l8082,4220,8082,4201,8073,4201,8073,4220xe" filled="true" fillcolor="#000000" stroked="false">
                <v:path arrowok="t"/>
                <v:fill type="solid"/>
              </v:shape>
            </v:group>
            <v:group style="position:absolute;left:8073;top:4220;width:10;height:20" coordorigin="8073,4220" coordsize="10,20">
              <v:shape style="position:absolute;left:8073;top:4220;width:10;height:20" coordorigin="8073,4220" coordsize="10,20" path="m8073,4239l8082,4239,8082,4220,8073,4220,8073,4239xe" filled="true" fillcolor="#000000" stroked="false">
                <v:path arrowok="t"/>
                <v:fill type="solid"/>
              </v:shape>
            </v:group>
            <v:group style="position:absolute;left:8073;top:4239;width:10;height:20" coordorigin="8073,4239" coordsize="10,20">
              <v:shape style="position:absolute;left:8073;top:4239;width:10;height:20" coordorigin="8073,4239" coordsize="10,20" path="m8073,4258l8082,4258,8082,4239,8073,4239,8073,4258xe" filled="true" fillcolor="#000000" stroked="false">
                <v:path arrowok="t"/>
                <v:fill type="solid"/>
              </v:shape>
            </v:group>
            <v:group style="position:absolute;left:8073;top:4258;width:10;height:20" coordorigin="8073,4258" coordsize="10,20">
              <v:shape style="position:absolute;left:8073;top:4258;width:10;height:20" coordorigin="8073,4258" coordsize="10,20" path="m8073,4277l8082,4277,8082,4258,8073,4258,8073,4277xe" filled="true" fillcolor="#000000" stroked="false">
                <v:path arrowok="t"/>
                <v:fill type="solid"/>
              </v:shape>
            </v:group>
            <v:group style="position:absolute;left:8073;top:4277;width:10;height:20" coordorigin="8073,4277" coordsize="10,20">
              <v:shape style="position:absolute;left:8073;top:4277;width:10;height:20" coordorigin="8073,4277" coordsize="10,20" path="m8073,4297l8082,4297,8082,4277,8073,4277,8073,4297xe" filled="true" fillcolor="#000000" stroked="false">
                <v:path arrowok="t"/>
                <v:fill type="solid"/>
              </v:shape>
            </v:group>
            <v:group style="position:absolute;left:8073;top:4297;width:10;height:20" coordorigin="8073,4297" coordsize="10,20">
              <v:shape style="position:absolute;left:8073;top:4297;width:10;height:20" coordorigin="8073,4297" coordsize="10,20" path="m8073,4316l8082,4316,8082,4297,8073,4297,8073,4316xe" filled="true" fillcolor="#000000" stroked="false">
                <v:path arrowok="t"/>
                <v:fill type="solid"/>
              </v:shape>
            </v:group>
            <v:group style="position:absolute;left:8073;top:4316;width:10;height:20" coordorigin="8073,4316" coordsize="10,20">
              <v:shape style="position:absolute;left:8073;top:4316;width:10;height:20" coordorigin="8073,4316" coordsize="10,20" path="m8073,4335l8082,4335,8082,4316,8073,4316,8073,4335xe" filled="true" fillcolor="#000000" stroked="false">
                <v:path arrowok="t"/>
                <v:fill type="solid"/>
              </v:shape>
            </v:group>
            <v:group style="position:absolute;left:8073;top:4335;width:10;height:20" coordorigin="8073,4335" coordsize="10,20">
              <v:shape style="position:absolute;left:8073;top:4335;width:10;height:20" coordorigin="8073,4335" coordsize="10,20" path="m8073,4354l8082,4354,8082,4335,8073,4335,8073,4354xe" filled="true" fillcolor="#000000" stroked="false">
                <v:path arrowok="t"/>
                <v:fill type="solid"/>
              </v:shape>
            </v:group>
            <v:group style="position:absolute;left:8073;top:4354;width:10;height:20" coordorigin="8073,4354" coordsize="10,20">
              <v:shape style="position:absolute;left:8073;top:4354;width:10;height:20" coordorigin="8073,4354" coordsize="10,20" path="m8073,4373l8082,4373,8082,4354,8073,4354,8073,4373xe" filled="true" fillcolor="#000000" stroked="false">
                <v:path arrowok="t"/>
                <v:fill type="solid"/>
              </v:shape>
            </v:group>
            <v:group style="position:absolute;left:8073;top:4373;width:10;height:20" coordorigin="8073,4373" coordsize="10,20">
              <v:shape style="position:absolute;left:8073;top:4373;width:10;height:20" coordorigin="8073,4373" coordsize="10,20" path="m8073,4393l8082,4393,8082,4373,8073,4373,8073,4393xe" filled="true" fillcolor="#000000" stroked="false">
                <v:path arrowok="t"/>
                <v:fill type="solid"/>
              </v:shape>
            </v:group>
            <v:group style="position:absolute;left:8073;top:4393;width:10;height:20" coordorigin="8073,4393" coordsize="10,20">
              <v:shape style="position:absolute;left:8073;top:4393;width:10;height:20" coordorigin="8073,4393" coordsize="10,20" path="m8073,4412l8082,4412,8082,4393,8073,4393,8073,4412xe" filled="true" fillcolor="#000000" stroked="false">
                <v:path arrowok="t"/>
                <v:fill type="solid"/>
              </v:shape>
            </v:group>
            <v:group style="position:absolute;left:8073;top:4412;width:10;height:20" coordorigin="8073,4412" coordsize="10,20">
              <v:shape style="position:absolute;left:8073;top:4412;width:10;height:20" coordorigin="8073,4412" coordsize="10,20" path="m8073,4431l8082,4431,8082,4412,8073,4412,8073,4431xe" filled="true" fillcolor="#000000" stroked="false">
                <v:path arrowok="t"/>
                <v:fill type="solid"/>
              </v:shape>
            </v:group>
            <v:group style="position:absolute;left:8073;top:4431;width:10;height:20" coordorigin="8073,4431" coordsize="10,20">
              <v:shape style="position:absolute;left:8073;top:4431;width:10;height:20" coordorigin="8073,4431" coordsize="10,20" path="m8073,4450l8082,4450,8082,4431,8073,4431,8073,4450xe" filled="true" fillcolor="#000000" stroked="false">
                <v:path arrowok="t"/>
                <v:fill type="solid"/>
              </v:shape>
            </v:group>
            <v:group style="position:absolute;left:8073;top:4450;width:10;height:20" coordorigin="8073,4450" coordsize="10,20">
              <v:shape style="position:absolute;left:8073;top:4450;width:10;height:20" coordorigin="8073,4450" coordsize="10,20" path="m8073,4469l8082,4469,8082,4450,8073,4450,8073,4469xe" filled="true" fillcolor="#000000" stroked="false">
                <v:path arrowok="t"/>
                <v:fill type="solid"/>
              </v:shape>
            </v:group>
            <v:group style="position:absolute;left:8073;top:4469;width:10;height:20" coordorigin="8073,4469" coordsize="10,20">
              <v:shape style="position:absolute;left:8073;top:4469;width:10;height:20" coordorigin="8073,4469" coordsize="10,20" path="m8073,4489l8082,4489,8082,4469,8073,4469,8073,4489xe" filled="true" fillcolor="#000000" stroked="false">
                <v:path arrowok="t"/>
                <v:fill type="solid"/>
              </v:shape>
            </v:group>
            <v:group style="position:absolute;left:8073;top:4489;width:10;height:20" coordorigin="8073,4489" coordsize="10,20">
              <v:shape style="position:absolute;left:8073;top:4489;width:10;height:20" coordorigin="8073,4489" coordsize="10,20" path="m8073,4508l8082,4508,8082,4489,8073,4489,8073,4508xe" filled="true" fillcolor="#000000" stroked="false">
                <v:path arrowok="t"/>
                <v:fill type="solid"/>
              </v:shape>
            </v:group>
            <v:group style="position:absolute;left:8073;top:4508;width:10;height:20" coordorigin="8073,4508" coordsize="10,20">
              <v:shape style="position:absolute;left:8073;top:4508;width:10;height:20" coordorigin="8073,4508" coordsize="10,20" path="m8073,4527l8082,4527,8082,4508,8073,4508,8073,4527xe" filled="true" fillcolor="#000000" stroked="false">
                <v:path arrowok="t"/>
                <v:fill type="solid"/>
              </v:shape>
            </v:group>
            <v:group style="position:absolute;left:8073;top:4527;width:10;height:20" coordorigin="8073,4527" coordsize="10,20">
              <v:shape style="position:absolute;left:8073;top:4527;width:10;height:20" coordorigin="8073,4527" coordsize="10,20" path="m8073,4546l8082,4546,8082,4527,8073,4527,8073,4546xe" filled="true" fillcolor="#000000" stroked="false">
                <v:path arrowok="t"/>
                <v:fill type="solid"/>
              </v:shape>
            </v:group>
            <v:group style="position:absolute;left:8073;top:4546;width:10;height:20" coordorigin="8073,4546" coordsize="10,20">
              <v:shape style="position:absolute;left:8073;top:4546;width:10;height:20" coordorigin="8073,4546" coordsize="10,20" path="m8073,4565l8082,4565,8082,4546,8073,4546,8073,4565xe" filled="true" fillcolor="#000000" stroked="false">
                <v:path arrowok="t"/>
                <v:fill type="solid"/>
              </v:shape>
            </v:group>
            <v:group style="position:absolute;left:8073;top:4565;width:10;height:20" coordorigin="8073,4565" coordsize="10,20">
              <v:shape style="position:absolute;left:8073;top:4565;width:10;height:20" coordorigin="8073,4565" coordsize="10,20" path="m8073,4585l8082,4585,8082,4565,8073,4565,8073,4585xe" filled="true" fillcolor="#000000" stroked="false">
                <v:path arrowok="t"/>
                <v:fill type="solid"/>
              </v:shape>
            </v:group>
            <v:group style="position:absolute;left:8073;top:4585;width:10;height:20" coordorigin="8073,4585" coordsize="10,20">
              <v:shape style="position:absolute;left:8073;top:4585;width:10;height:20" coordorigin="8073,4585" coordsize="10,20" path="m8073,4604l8082,4604,8082,4585,8073,4585,8073,4604xe" filled="true" fillcolor="#000000" stroked="false">
                <v:path arrowok="t"/>
                <v:fill type="solid"/>
              </v:shape>
            </v:group>
            <v:group style="position:absolute;left:8073;top:4604;width:10;height:20" coordorigin="8073,4604" coordsize="10,20">
              <v:shape style="position:absolute;left:8073;top:4604;width:10;height:20" coordorigin="8073,4604" coordsize="10,20" path="m8073,4623l8082,4623,8082,4604,8073,4604,8073,4623xe" filled="true" fillcolor="#000000" stroked="false">
                <v:path arrowok="t"/>
                <v:fill type="solid"/>
              </v:shape>
            </v:group>
            <v:group style="position:absolute;left:8073;top:4623;width:10;height:20" coordorigin="8073,4623" coordsize="10,20">
              <v:shape style="position:absolute;left:8073;top:4623;width:10;height:20" coordorigin="8073,4623" coordsize="10,20" path="m8073,4642l8082,4642,8082,4623,8073,4623,8073,4642xe" filled="true" fillcolor="#000000" stroked="false">
                <v:path arrowok="t"/>
                <v:fill type="solid"/>
              </v:shape>
            </v:group>
            <v:group style="position:absolute;left:8073;top:4642;width:10;height:20" coordorigin="8073,4642" coordsize="10,20">
              <v:shape style="position:absolute;left:8073;top:4642;width:10;height:20" coordorigin="8073,4642" coordsize="10,20" path="m8073,4661l8082,4661,8082,4642,8073,4642,8073,4661xe" filled="true" fillcolor="#000000" stroked="false">
                <v:path arrowok="t"/>
                <v:fill type="solid"/>
              </v:shape>
            </v:group>
            <v:group style="position:absolute;left:8073;top:4661;width:10;height:20" coordorigin="8073,4661" coordsize="10,20">
              <v:shape style="position:absolute;left:8073;top:4661;width:10;height:20" coordorigin="8073,4661" coordsize="10,20" path="m8073,4681l8082,4681,8082,4661,8073,4661,8073,4681xe" filled="true" fillcolor="#000000" stroked="false">
                <v:path arrowok="t"/>
                <v:fill type="solid"/>
              </v:shape>
            </v:group>
            <v:group style="position:absolute;left:8073;top:4681;width:10;height:20" coordorigin="8073,4681" coordsize="10,20">
              <v:shape style="position:absolute;left:8073;top:4681;width:10;height:20" coordorigin="8073,4681" coordsize="10,20" path="m8073,4700l8082,4700,8082,4681,8073,4681,8073,4700xe" filled="true" fillcolor="#000000" stroked="false">
                <v:path arrowok="t"/>
                <v:fill type="solid"/>
              </v:shape>
            </v:group>
            <v:group style="position:absolute;left:8073;top:4700;width:10;height:20" coordorigin="8073,4700" coordsize="10,20">
              <v:shape style="position:absolute;left:8073;top:4700;width:10;height:20" coordorigin="8073,4700" coordsize="10,20" path="m8073,4719l8082,4719,8082,4700,8073,4700,8073,4719xe" filled="true" fillcolor="#000000" stroked="false">
                <v:path arrowok="t"/>
                <v:fill type="solid"/>
              </v:shape>
            </v:group>
            <v:group style="position:absolute;left:8073;top:4719;width:10;height:20" coordorigin="8073,4719" coordsize="10,20">
              <v:shape style="position:absolute;left:8073;top:4719;width:10;height:20" coordorigin="8073,4719" coordsize="10,20" path="m8073,4738l8082,4738,8082,4719,8073,4719,8073,4738xe" filled="true" fillcolor="#000000" stroked="false">
                <v:path arrowok="t"/>
                <v:fill type="solid"/>
              </v:shape>
            </v:group>
            <v:group style="position:absolute;left:8073;top:4738;width:10;height:20" coordorigin="8073,4738" coordsize="10,20">
              <v:shape style="position:absolute;left:8073;top:4738;width:10;height:20" coordorigin="8073,4738" coordsize="10,20" path="m8073,4757l8082,4757,8082,4738,8073,4738,8073,4757xe" filled="true" fillcolor="#000000" stroked="false">
                <v:path arrowok="t"/>
                <v:fill type="solid"/>
              </v:shape>
            </v:group>
            <v:group style="position:absolute;left:8073;top:4757;width:10;height:20" coordorigin="8073,4757" coordsize="10,20">
              <v:shape style="position:absolute;left:8073;top:4757;width:10;height:20" coordorigin="8073,4757" coordsize="10,20" path="m8073,4777l8082,4777,8082,4757,8073,4757,8073,4777xe" filled="true" fillcolor="#000000" stroked="false">
                <v:path arrowok="t"/>
                <v:fill type="solid"/>
              </v:shape>
            </v:group>
            <v:group style="position:absolute;left:8073;top:4777;width:10;height:20" coordorigin="8073,4777" coordsize="10,20">
              <v:shape style="position:absolute;left:8073;top:4777;width:10;height:20" coordorigin="8073,4777" coordsize="10,20" path="m8073,4796l8082,4796,8082,4777,8073,4777,8073,4796xe" filled="true" fillcolor="#000000" stroked="false">
                <v:path arrowok="t"/>
                <v:fill type="solid"/>
              </v:shape>
            </v:group>
            <v:group style="position:absolute;left:8073;top:4796;width:10;height:20" coordorigin="8073,4796" coordsize="10,20">
              <v:shape style="position:absolute;left:8073;top:4796;width:10;height:20" coordorigin="8073,4796" coordsize="10,20" path="m8073,4815l8082,4815,8082,4796,8073,4796,8073,4815xe" filled="true" fillcolor="#000000" stroked="false">
                <v:path arrowok="t"/>
                <v:fill type="solid"/>
              </v:shape>
            </v:group>
            <v:group style="position:absolute;left:8073;top:4815;width:10;height:20" coordorigin="8073,4815" coordsize="10,20">
              <v:shape style="position:absolute;left:8073;top:4815;width:10;height:20" coordorigin="8073,4815" coordsize="10,20" path="m8073,4834l8082,4834,8082,4815,8073,4815,8073,4834xe" filled="true" fillcolor="#000000" stroked="false">
                <v:path arrowok="t"/>
                <v:fill type="solid"/>
              </v:shape>
            </v:group>
            <v:group style="position:absolute;left:8073;top:4834;width:10;height:20" coordorigin="8073,4834" coordsize="10,20">
              <v:shape style="position:absolute;left:8073;top:4834;width:10;height:20" coordorigin="8073,4834" coordsize="10,20" path="m8073,4853l8082,4853,8082,4834,8073,4834,8073,4853xe" filled="true" fillcolor="#000000" stroked="false">
                <v:path arrowok="t"/>
                <v:fill type="solid"/>
              </v:shape>
            </v:group>
            <v:group style="position:absolute;left:8073;top:4853;width:10;height:20" coordorigin="8073,4853" coordsize="10,20">
              <v:shape style="position:absolute;left:8073;top:4853;width:10;height:20" coordorigin="8073,4853" coordsize="10,20" path="m8073,4873l8082,4873,8082,4853,8073,4853,8073,4873xe" filled="true" fillcolor="#000000" stroked="false">
                <v:path arrowok="t"/>
                <v:fill type="solid"/>
              </v:shape>
            </v:group>
            <v:group style="position:absolute;left:8073;top:4873;width:10;height:20" coordorigin="8073,4873" coordsize="10,20">
              <v:shape style="position:absolute;left:8073;top:4873;width:10;height:20" coordorigin="8073,4873" coordsize="10,20" path="m8073,4892l8082,4892,8082,4873,8073,4873,8073,4892xe" filled="true" fillcolor="#000000" stroked="false">
                <v:path arrowok="t"/>
                <v:fill type="solid"/>
              </v:shape>
            </v:group>
            <v:group style="position:absolute;left:8073;top:4892;width:10;height:20" coordorigin="8073,4892" coordsize="10,20">
              <v:shape style="position:absolute;left:8073;top:4892;width:10;height:20" coordorigin="8073,4892" coordsize="10,20" path="m8073,4911l8082,4911,8082,4892,8073,4892,8073,4911xe" filled="true" fillcolor="#000000" stroked="false">
                <v:path arrowok="t"/>
                <v:fill type="solid"/>
              </v:shape>
            </v:group>
            <v:group style="position:absolute;left:8073;top:4911;width:10;height:20" coordorigin="8073,4911" coordsize="10,20">
              <v:shape style="position:absolute;left:8073;top:4911;width:10;height:20" coordorigin="8073,4911" coordsize="10,20" path="m8073,4930l8082,4930,8082,4911,8073,4911,8073,4930xe" filled="true" fillcolor="#000000" stroked="false">
                <v:path arrowok="t"/>
                <v:fill type="solid"/>
              </v:shape>
            </v:group>
            <v:group style="position:absolute;left:8073;top:4930;width:10;height:20" coordorigin="8073,4930" coordsize="10,20">
              <v:shape style="position:absolute;left:8073;top:4930;width:10;height:20" coordorigin="8073,4930" coordsize="10,20" path="m8073,4949l8082,4949,8082,4930,8073,4930,8073,4949xe" filled="true" fillcolor="#000000" stroked="false">
                <v:path arrowok="t"/>
                <v:fill type="solid"/>
              </v:shape>
            </v:group>
            <v:group style="position:absolute;left:8073;top:4954;width:10;height:2" coordorigin="8073,4954" coordsize="10,2">
              <v:shape style="position:absolute;left:8073;top:4954;width:10;height:2" coordorigin="8073,4954" coordsize="10,0" path="m8073,4954l8082,4954e" filled="false" stroked="true" strokeweight=".48001pt" strokecolor="#000000">
                <v:path arrowok="t"/>
              </v:shape>
              <v:shape style="position:absolute;left:29;top:4959;width:1496;height:10" type="#_x0000_t75" stroked="false">
                <v:imagedata r:id="rId221" o:title=""/>
              </v:shape>
              <v:shape style="position:absolute;left:1520;top:4959;width:1166;height:10" type="#_x0000_t75" stroked="false">
                <v:imagedata r:id="rId220" o:title=""/>
              </v:shape>
              <v:shape style="position:absolute;left:2681;top:4959;width:1846;height:10" type="#_x0000_t75" stroked="false">
                <v:imagedata r:id="rId216" o:title=""/>
              </v:shape>
              <v:shape style="position:absolute;left:4523;top:4959;width:631;height:10" type="#_x0000_t75" stroked="false">
                <v:imagedata r:id="rId217" o:title=""/>
              </v:shape>
              <v:shape style="position:absolute;left:5149;top:4959;width:3473;height:10" type="#_x0000_t75" stroked="false">
                <v:imagedata r:id="rId218" o:title=""/>
              </v:shape>
            </v:group>
            <v:group style="position:absolute;left:1525;top:4969;width:10;height:20" coordorigin="1525,4969" coordsize="10,20">
              <v:shape style="position:absolute;left:1525;top:4969;width:10;height:20" coordorigin="1525,4969" coordsize="10,20" path="m1525,4988l1534,4988,1534,4969,1525,4969,1525,4988xe" filled="true" fillcolor="#000000" stroked="false">
                <v:path arrowok="t"/>
                <v:fill type="solid"/>
              </v:shape>
            </v:group>
            <v:group style="position:absolute;left:1525;top:4988;width:10;height:20" coordorigin="1525,4988" coordsize="10,20">
              <v:shape style="position:absolute;left:1525;top:4988;width:10;height:20" coordorigin="1525,4988" coordsize="10,20" path="m1525,5007l1534,5007,1534,4988,1525,4988,1525,5007xe" filled="true" fillcolor="#000000" stroked="false">
                <v:path arrowok="t"/>
                <v:fill type="solid"/>
              </v:shape>
            </v:group>
            <v:group style="position:absolute;left:1525;top:5007;width:10;height:20" coordorigin="1525,5007" coordsize="10,20">
              <v:shape style="position:absolute;left:1525;top:5007;width:10;height:20" coordorigin="1525,5007" coordsize="10,20" path="m1525,5026l1534,5026,1534,5007,1525,5007,1525,5026xe" filled="true" fillcolor="#000000" stroked="false">
                <v:path arrowok="t"/>
                <v:fill type="solid"/>
              </v:shape>
            </v:group>
            <v:group style="position:absolute;left:1525;top:5026;width:10;height:20" coordorigin="1525,5026" coordsize="10,20">
              <v:shape style="position:absolute;left:1525;top:5026;width:10;height:20" coordorigin="1525,5026" coordsize="10,20" path="m1525,5045l1534,5045,1534,5026,1525,5026,1525,5045xe" filled="true" fillcolor="#000000" stroked="false">
                <v:path arrowok="t"/>
                <v:fill type="solid"/>
              </v:shape>
            </v:group>
            <v:group style="position:absolute;left:1525;top:5045;width:10;height:20" coordorigin="1525,5045" coordsize="10,20">
              <v:shape style="position:absolute;left:1525;top:5045;width:10;height:20" coordorigin="1525,5045" coordsize="10,20" path="m1525,5065l1534,5065,1534,5045,1525,5045,1525,5065xe" filled="true" fillcolor="#000000" stroked="false">
                <v:path arrowok="t"/>
                <v:fill type="solid"/>
              </v:shape>
            </v:group>
            <v:group style="position:absolute;left:1525;top:5065;width:10;height:20" coordorigin="1525,5065" coordsize="10,20">
              <v:shape style="position:absolute;left:1525;top:5065;width:10;height:20" coordorigin="1525,5065" coordsize="10,20" path="m1525,5084l1534,5084,1534,5065,1525,5065,1525,5084xe" filled="true" fillcolor="#000000" stroked="false">
                <v:path arrowok="t"/>
                <v:fill type="solid"/>
              </v:shape>
            </v:group>
            <v:group style="position:absolute;left:1525;top:5084;width:10;height:20" coordorigin="1525,5084" coordsize="10,20">
              <v:shape style="position:absolute;left:1525;top:5084;width:10;height:20" coordorigin="1525,5084" coordsize="10,20" path="m1525,5103l1534,5103,1534,5084,1525,5084,1525,5103xe" filled="true" fillcolor="#000000" stroked="false">
                <v:path arrowok="t"/>
                <v:fill type="solid"/>
              </v:shape>
            </v:group>
            <v:group style="position:absolute;left:1525;top:5103;width:10;height:20" coordorigin="1525,5103" coordsize="10,20">
              <v:shape style="position:absolute;left:1525;top:5103;width:10;height:20" coordorigin="1525,5103" coordsize="10,20" path="m1525,5122l1534,5122,1534,5103,1525,5103,1525,5122xe" filled="true" fillcolor="#000000" stroked="false">
                <v:path arrowok="t"/>
                <v:fill type="solid"/>
              </v:shape>
            </v:group>
            <v:group style="position:absolute;left:1525;top:5122;width:10;height:20" coordorigin="1525,5122" coordsize="10,20">
              <v:shape style="position:absolute;left:1525;top:5122;width:10;height:20" coordorigin="1525,5122" coordsize="10,20" path="m1525,5141l1534,5141,1534,5122,1525,5122,1525,5141xe" filled="true" fillcolor="#000000" stroked="false">
                <v:path arrowok="t"/>
                <v:fill type="solid"/>
              </v:shape>
            </v:group>
            <v:group style="position:absolute;left:1525;top:5141;width:10;height:20" coordorigin="1525,5141" coordsize="10,20">
              <v:shape style="position:absolute;left:1525;top:5141;width:10;height:20" coordorigin="1525,5141" coordsize="10,20" path="m1525,5161l1534,5161,1534,5141,1525,5141,1525,5161xe" filled="true" fillcolor="#000000" stroked="false">
                <v:path arrowok="t"/>
                <v:fill type="solid"/>
              </v:shape>
            </v:group>
            <v:group style="position:absolute;left:1525;top:5161;width:10;height:20" coordorigin="1525,5161" coordsize="10,20">
              <v:shape style="position:absolute;left:1525;top:5161;width:10;height:20" coordorigin="1525,5161" coordsize="10,20" path="m1525,5180l1534,5180,1534,5161,1525,5161,1525,5180xe" filled="true" fillcolor="#000000" stroked="false">
                <v:path arrowok="t"/>
                <v:fill type="solid"/>
              </v:shape>
            </v:group>
            <v:group style="position:absolute;left:1525;top:5180;width:10;height:20" coordorigin="1525,5180" coordsize="10,20">
              <v:shape style="position:absolute;left:1525;top:5180;width:10;height:20" coordorigin="1525,5180" coordsize="10,20" path="m1525,5199l1534,5199,1534,5180,1525,5180,1525,5199xe" filled="true" fillcolor="#000000" stroked="false">
                <v:path arrowok="t"/>
                <v:fill type="solid"/>
              </v:shape>
            </v:group>
            <v:group style="position:absolute;left:1525;top:5199;width:10;height:20" coordorigin="1525,5199" coordsize="10,20">
              <v:shape style="position:absolute;left:1525;top:5199;width:10;height:20" coordorigin="1525,5199" coordsize="10,20" path="m1525,5218l1534,5218,1534,5199,1525,5199,1525,5218xe" filled="true" fillcolor="#000000" stroked="false">
                <v:path arrowok="t"/>
                <v:fill type="solid"/>
              </v:shape>
            </v:group>
            <v:group style="position:absolute;left:1525;top:5218;width:10;height:20" coordorigin="1525,5218" coordsize="10,20">
              <v:shape style="position:absolute;left:1525;top:5218;width:10;height:20" coordorigin="1525,5218" coordsize="10,20" path="m1525,5237l1534,5237,1534,5218,1525,5218,1525,5237xe" filled="true" fillcolor="#000000" stroked="false">
                <v:path arrowok="t"/>
                <v:fill type="solid"/>
              </v:shape>
            </v:group>
            <v:group style="position:absolute;left:1525;top:5237;width:10;height:20" coordorigin="1525,5237" coordsize="10,20">
              <v:shape style="position:absolute;left:1525;top:5237;width:10;height:20" coordorigin="1525,5237" coordsize="10,20" path="m1525,5257l1534,5257,1534,5237,1525,5237,1525,5257xe" filled="true" fillcolor="#000000" stroked="false">
                <v:path arrowok="t"/>
                <v:fill type="solid"/>
              </v:shape>
            </v:group>
            <v:group style="position:absolute;left:14;top:5360;width:1511;height:2" coordorigin="14,5360" coordsize="1511,2">
              <v:shape style="position:absolute;left:14;top:5360;width:1511;height:2" coordorigin="14,5360" coordsize="1511,0" path="m14,5360l1524,5360e" filled="false" stroked="true" strokeweight="1.44pt" strokecolor="#000000">
                <v:path arrowok="t"/>
              </v:shape>
            </v:group>
            <v:group style="position:absolute;left:1525;top:5257;width:10;height:20" coordorigin="1525,5257" coordsize="10,20">
              <v:shape style="position:absolute;left:1525;top:5257;width:10;height:20" coordorigin="1525,5257" coordsize="10,20" path="m1525,5276l1534,5276,1534,5257,1525,5257,1525,5276xe" filled="true" fillcolor="#000000" stroked="false">
                <v:path arrowok="t"/>
                <v:fill type="solid"/>
              </v:shape>
            </v:group>
            <v:group style="position:absolute;left:1525;top:5276;width:10;height:20" coordorigin="1525,5276" coordsize="10,20">
              <v:shape style="position:absolute;left:1525;top:5276;width:10;height:20" coordorigin="1525,5276" coordsize="10,20" path="m1525,5295l1534,5295,1534,5276,1525,5276,1525,5295xe" filled="true" fillcolor="#000000" stroked="false">
                <v:path arrowok="t"/>
                <v:fill type="solid"/>
              </v:shape>
            </v:group>
            <v:group style="position:absolute;left:1525;top:5295;width:10;height:20" coordorigin="1525,5295" coordsize="10,20">
              <v:shape style="position:absolute;left:1525;top:5295;width:10;height:20" coordorigin="1525,5295" coordsize="10,20" path="m1525,5314l1534,5314,1534,5295,1525,5295,1525,5314xe" filled="true" fillcolor="#000000" stroked="false">
                <v:path arrowok="t"/>
                <v:fill type="solid"/>
              </v:shape>
            </v:group>
            <v:group style="position:absolute;left:1525;top:5314;width:10;height:20" coordorigin="1525,5314" coordsize="10,20">
              <v:shape style="position:absolute;left:1525;top:5314;width:10;height:20" coordorigin="1525,5314" coordsize="10,20" path="m1525,5333l1534,5333,1534,5314,1525,5314,1525,5333xe" filled="true" fillcolor="#000000" stroked="false">
                <v:path arrowok="t"/>
                <v:fill type="solid"/>
              </v:shape>
            </v:group>
            <v:group style="position:absolute;left:1525;top:5339;width:10;height:2" coordorigin="1525,5339" coordsize="10,2">
              <v:shape style="position:absolute;left:1525;top:5339;width:10;height:2" coordorigin="1525,5339" coordsize="10,0" path="m1525,5339l1534,5339e" filled="false" stroked="true" strokeweight=".599980pt" strokecolor="#000000">
                <v:path arrowok="t"/>
              </v:shape>
            </v:group>
            <v:group style="position:absolute;left:1525;top:5360;width:29;height:2" coordorigin="1525,5360" coordsize="29,2">
              <v:shape style="position:absolute;left:1525;top:5360;width:29;height:2" coordorigin="1525,5360" coordsize="29,0" path="m1525,5360l1553,5360e" filled="false" stroked="true" strokeweight="1.44pt" strokecolor="#000000">
                <v:path arrowok="t"/>
              </v:shape>
            </v:group>
            <v:group style="position:absolute;left:1553;top:5360;width:1133;height:2" coordorigin="1553,5360" coordsize="1133,2">
              <v:shape style="position:absolute;left:1553;top:5360;width:1133;height:2" coordorigin="1553,5360" coordsize="1133,0" path="m1553,5360l2686,5360e" filled="false" stroked="true" strokeweight="1.44pt" strokecolor="#000000">
                <v:path arrowok="t"/>
              </v:shape>
            </v:group>
            <v:group style="position:absolute;left:2686;top:4969;width:10;height:20" coordorigin="2686,4969" coordsize="10,20">
              <v:shape style="position:absolute;left:2686;top:4969;width:10;height:20" coordorigin="2686,4969" coordsize="10,20" path="m2686,4988l2696,4988,2696,4969,2686,4969,2686,4988xe" filled="true" fillcolor="#000000" stroked="false">
                <v:path arrowok="t"/>
                <v:fill type="solid"/>
              </v:shape>
            </v:group>
            <v:group style="position:absolute;left:2686;top:4988;width:10;height:20" coordorigin="2686,4988" coordsize="10,20">
              <v:shape style="position:absolute;left:2686;top:4988;width:10;height:20" coordorigin="2686,4988" coordsize="10,20" path="m2686,5007l2696,5007,2696,4988,2686,4988,2686,5007xe" filled="true" fillcolor="#000000" stroked="false">
                <v:path arrowok="t"/>
                <v:fill type="solid"/>
              </v:shape>
            </v:group>
            <v:group style="position:absolute;left:2686;top:5007;width:10;height:20" coordorigin="2686,5007" coordsize="10,20">
              <v:shape style="position:absolute;left:2686;top:5007;width:10;height:20" coordorigin="2686,5007" coordsize="10,20" path="m2686,5026l2696,5026,2696,5007,2686,5007,2686,5026xe" filled="true" fillcolor="#000000" stroked="false">
                <v:path arrowok="t"/>
                <v:fill type="solid"/>
              </v:shape>
            </v:group>
            <v:group style="position:absolute;left:2686;top:5026;width:10;height:20" coordorigin="2686,5026" coordsize="10,20">
              <v:shape style="position:absolute;left:2686;top:5026;width:10;height:20" coordorigin="2686,5026" coordsize="10,20" path="m2686,5045l2696,5045,2696,5026,2686,5026,2686,5045xe" filled="true" fillcolor="#000000" stroked="false">
                <v:path arrowok="t"/>
                <v:fill type="solid"/>
              </v:shape>
            </v:group>
            <v:group style="position:absolute;left:2686;top:5045;width:10;height:20" coordorigin="2686,5045" coordsize="10,20">
              <v:shape style="position:absolute;left:2686;top:5045;width:10;height:20" coordorigin="2686,5045" coordsize="10,20" path="m2686,5065l2696,5065,2696,5045,2686,5045,2686,5065xe" filled="true" fillcolor="#000000" stroked="false">
                <v:path arrowok="t"/>
                <v:fill type="solid"/>
              </v:shape>
            </v:group>
            <v:group style="position:absolute;left:2686;top:5065;width:10;height:20" coordorigin="2686,5065" coordsize="10,20">
              <v:shape style="position:absolute;left:2686;top:5065;width:10;height:20" coordorigin="2686,5065" coordsize="10,20" path="m2686,5084l2696,5084,2696,5065,2686,5065,2686,5084xe" filled="true" fillcolor="#000000" stroked="false">
                <v:path arrowok="t"/>
                <v:fill type="solid"/>
              </v:shape>
            </v:group>
            <v:group style="position:absolute;left:2686;top:5084;width:10;height:20" coordorigin="2686,5084" coordsize="10,20">
              <v:shape style="position:absolute;left:2686;top:5084;width:10;height:20" coordorigin="2686,5084" coordsize="10,20" path="m2686,5103l2696,5103,2696,5084,2686,5084,2686,5103xe" filled="true" fillcolor="#000000" stroked="false">
                <v:path arrowok="t"/>
                <v:fill type="solid"/>
              </v:shape>
            </v:group>
            <v:group style="position:absolute;left:2686;top:5103;width:10;height:20" coordorigin="2686,5103" coordsize="10,20">
              <v:shape style="position:absolute;left:2686;top:5103;width:10;height:20" coordorigin="2686,5103" coordsize="10,20" path="m2686,5122l2696,5122,2696,5103,2686,5103,2686,5122xe" filled="true" fillcolor="#000000" stroked="false">
                <v:path arrowok="t"/>
                <v:fill type="solid"/>
              </v:shape>
            </v:group>
            <v:group style="position:absolute;left:2686;top:5122;width:10;height:20" coordorigin="2686,5122" coordsize="10,20">
              <v:shape style="position:absolute;left:2686;top:5122;width:10;height:20" coordorigin="2686,5122" coordsize="10,20" path="m2686,5141l2696,5141,2696,5122,2686,5122,2686,5141xe" filled="true" fillcolor="#000000" stroked="false">
                <v:path arrowok="t"/>
                <v:fill type="solid"/>
              </v:shape>
            </v:group>
            <v:group style="position:absolute;left:2686;top:5141;width:10;height:20" coordorigin="2686,5141" coordsize="10,20">
              <v:shape style="position:absolute;left:2686;top:5141;width:10;height:20" coordorigin="2686,5141" coordsize="10,20" path="m2686,5161l2696,5161,2696,5141,2686,5141,2686,5161xe" filled="true" fillcolor="#000000" stroked="false">
                <v:path arrowok="t"/>
                <v:fill type="solid"/>
              </v:shape>
            </v:group>
            <v:group style="position:absolute;left:2686;top:5161;width:10;height:20" coordorigin="2686,5161" coordsize="10,20">
              <v:shape style="position:absolute;left:2686;top:5161;width:10;height:20" coordorigin="2686,5161" coordsize="10,20" path="m2686,5180l2696,5180,2696,5161,2686,5161,2686,5180xe" filled="true" fillcolor="#000000" stroked="false">
                <v:path arrowok="t"/>
                <v:fill type="solid"/>
              </v:shape>
            </v:group>
            <v:group style="position:absolute;left:2686;top:5180;width:10;height:20" coordorigin="2686,5180" coordsize="10,20">
              <v:shape style="position:absolute;left:2686;top:5180;width:10;height:20" coordorigin="2686,5180" coordsize="10,20" path="m2686,5199l2696,5199,2696,5180,2686,5180,2686,5199xe" filled="true" fillcolor="#000000" stroked="false">
                <v:path arrowok="t"/>
                <v:fill type="solid"/>
              </v:shape>
            </v:group>
            <v:group style="position:absolute;left:2686;top:5199;width:10;height:20" coordorigin="2686,5199" coordsize="10,20">
              <v:shape style="position:absolute;left:2686;top:5199;width:10;height:20" coordorigin="2686,5199" coordsize="10,20" path="m2686,5218l2696,5218,2696,5199,2686,5199,2686,5218xe" filled="true" fillcolor="#000000" stroked="false">
                <v:path arrowok="t"/>
                <v:fill type="solid"/>
              </v:shape>
            </v:group>
            <v:group style="position:absolute;left:2686;top:5218;width:10;height:20" coordorigin="2686,5218" coordsize="10,20">
              <v:shape style="position:absolute;left:2686;top:5218;width:10;height:20" coordorigin="2686,5218" coordsize="10,20" path="m2686,5237l2696,5237,2696,5218,2686,5218,2686,5237xe" filled="true" fillcolor="#000000" stroked="false">
                <v:path arrowok="t"/>
                <v:fill type="solid"/>
              </v:shape>
            </v:group>
            <v:group style="position:absolute;left:2686;top:5237;width:10;height:20" coordorigin="2686,5237" coordsize="10,20">
              <v:shape style="position:absolute;left:2686;top:5237;width:10;height:20" coordorigin="2686,5237" coordsize="10,20" path="m2686,5257l2696,5257,2696,5237,2686,5237,2686,5257xe" filled="true" fillcolor="#000000" stroked="false">
                <v:path arrowok="t"/>
                <v:fill type="solid"/>
              </v:shape>
            </v:group>
            <v:group style="position:absolute;left:2686;top:5257;width:10;height:20" coordorigin="2686,5257" coordsize="10,20">
              <v:shape style="position:absolute;left:2686;top:5257;width:10;height:20" coordorigin="2686,5257" coordsize="10,20" path="m2686,5276l2696,5276,2696,5257,2686,5257,2686,5276xe" filled="true" fillcolor="#000000" stroked="false">
                <v:path arrowok="t"/>
                <v:fill type="solid"/>
              </v:shape>
            </v:group>
            <v:group style="position:absolute;left:2686;top:5276;width:10;height:20" coordorigin="2686,5276" coordsize="10,20">
              <v:shape style="position:absolute;left:2686;top:5276;width:10;height:20" coordorigin="2686,5276" coordsize="10,20" path="m2686,5295l2696,5295,2696,5276,2686,5276,2686,5295xe" filled="true" fillcolor="#000000" stroked="false">
                <v:path arrowok="t"/>
                <v:fill type="solid"/>
              </v:shape>
            </v:group>
            <v:group style="position:absolute;left:2686;top:5295;width:10;height:20" coordorigin="2686,5295" coordsize="10,20">
              <v:shape style="position:absolute;left:2686;top:5295;width:10;height:20" coordorigin="2686,5295" coordsize="10,20" path="m2686,5314l2696,5314,2696,5295,2686,5295,2686,5314xe" filled="true" fillcolor="#000000" stroked="false">
                <v:path arrowok="t"/>
                <v:fill type="solid"/>
              </v:shape>
            </v:group>
            <v:group style="position:absolute;left:2686;top:5314;width:10;height:20" coordorigin="2686,5314" coordsize="10,20">
              <v:shape style="position:absolute;left:2686;top:5314;width:10;height:20" coordorigin="2686,5314" coordsize="10,20" path="m2686,5333l2696,5333,2696,5314,2686,5314,2686,5333xe" filled="true" fillcolor="#000000" stroked="false">
                <v:path arrowok="t"/>
                <v:fill type="solid"/>
              </v:shape>
            </v:group>
            <v:group style="position:absolute;left:2686;top:5339;width:10;height:2" coordorigin="2686,5339" coordsize="10,2">
              <v:shape style="position:absolute;left:2686;top:5339;width:10;height:2" coordorigin="2686,5339" coordsize="10,0" path="m2686,5339l2696,5339e" filled="false" stroked="true" strokeweight=".599980pt" strokecolor="#000000">
                <v:path arrowok="t"/>
              </v:shape>
            </v:group>
            <v:group style="position:absolute;left:2686;top:5360;width:29;height:2" coordorigin="2686,5360" coordsize="29,2">
              <v:shape style="position:absolute;left:2686;top:5360;width:29;height:2" coordorigin="2686,5360" coordsize="29,0" path="m2686,5360l2715,5360e" filled="false" stroked="true" strokeweight="1.44pt" strokecolor="#000000">
                <v:path arrowok="t"/>
              </v:shape>
            </v:group>
            <v:group style="position:absolute;left:2715;top:5360;width:680;height:2" coordorigin="2715,5360" coordsize="680,2">
              <v:shape style="position:absolute;left:2715;top:5360;width:680;height:2" coordorigin="2715,5360" coordsize="680,0" path="m2715,5360l3394,5360e" filled="false" stroked="true" strokeweight="1.44pt" strokecolor="#000000">
                <v:path arrowok="t"/>
              </v:shape>
            </v:group>
            <v:group style="position:absolute;left:3394;top:4969;width:10;height:20" coordorigin="3394,4969" coordsize="10,20">
              <v:shape style="position:absolute;left:3394;top:4969;width:10;height:20" coordorigin="3394,4969" coordsize="10,20" path="m3394,4988l3404,4988,3404,4969,3394,4969,3394,4988xe" filled="true" fillcolor="#000000" stroked="false">
                <v:path arrowok="t"/>
                <v:fill type="solid"/>
              </v:shape>
            </v:group>
            <v:group style="position:absolute;left:3394;top:4988;width:10;height:20" coordorigin="3394,4988" coordsize="10,20">
              <v:shape style="position:absolute;left:3394;top:4988;width:10;height:20" coordorigin="3394,4988" coordsize="10,20" path="m3394,5007l3404,5007,3404,4988,3394,4988,3394,5007xe" filled="true" fillcolor="#000000" stroked="false">
                <v:path arrowok="t"/>
                <v:fill type="solid"/>
              </v:shape>
            </v:group>
            <v:group style="position:absolute;left:3394;top:5007;width:10;height:20" coordorigin="3394,5007" coordsize="10,20">
              <v:shape style="position:absolute;left:3394;top:5007;width:10;height:20" coordorigin="3394,5007" coordsize="10,20" path="m3394,5026l3404,5026,3404,5007,3394,5007,3394,5026xe" filled="true" fillcolor="#000000" stroked="false">
                <v:path arrowok="t"/>
                <v:fill type="solid"/>
              </v:shape>
            </v:group>
            <v:group style="position:absolute;left:3394;top:5026;width:10;height:20" coordorigin="3394,5026" coordsize="10,20">
              <v:shape style="position:absolute;left:3394;top:5026;width:10;height:20" coordorigin="3394,5026" coordsize="10,20" path="m3394,5045l3404,5045,3404,5026,3394,5026,3394,5045xe" filled="true" fillcolor="#000000" stroked="false">
                <v:path arrowok="t"/>
                <v:fill type="solid"/>
              </v:shape>
            </v:group>
            <v:group style="position:absolute;left:3394;top:5045;width:10;height:20" coordorigin="3394,5045" coordsize="10,20">
              <v:shape style="position:absolute;left:3394;top:5045;width:10;height:20" coordorigin="3394,5045" coordsize="10,20" path="m3394,5065l3404,5065,3404,5045,3394,5045,3394,5065xe" filled="true" fillcolor="#000000" stroked="false">
                <v:path arrowok="t"/>
                <v:fill type="solid"/>
              </v:shape>
            </v:group>
            <v:group style="position:absolute;left:3394;top:5065;width:10;height:20" coordorigin="3394,5065" coordsize="10,20">
              <v:shape style="position:absolute;left:3394;top:5065;width:10;height:20" coordorigin="3394,5065" coordsize="10,20" path="m3394,5084l3404,5084,3404,5065,3394,5065,3394,5084xe" filled="true" fillcolor="#000000" stroked="false">
                <v:path arrowok="t"/>
                <v:fill type="solid"/>
              </v:shape>
            </v:group>
            <v:group style="position:absolute;left:3394;top:5084;width:10;height:20" coordorigin="3394,5084" coordsize="10,20">
              <v:shape style="position:absolute;left:3394;top:5084;width:10;height:20" coordorigin="3394,5084" coordsize="10,20" path="m3394,5103l3404,5103,3404,5084,3394,5084,3394,5103xe" filled="true" fillcolor="#000000" stroked="false">
                <v:path arrowok="t"/>
                <v:fill type="solid"/>
              </v:shape>
            </v:group>
            <v:group style="position:absolute;left:3394;top:5103;width:10;height:20" coordorigin="3394,5103" coordsize="10,20">
              <v:shape style="position:absolute;left:3394;top:5103;width:10;height:20" coordorigin="3394,5103" coordsize="10,20" path="m3394,5122l3404,5122,3404,5103,3394,5103,3394,5122xe" filled="true" fillcolor="#000000" stroked="false">
                <v:path arrowok="t"/>
                <v:fill type="solid"/>
              </v:shape>
            </v:group>
            <v:group style="position:absolute;left:3394;top:5122;width:10;height:20" coordorigin="3394,5122" coordsize="10,20">
              <v:shape style="position:absolute;left:3394;top:5122;width:10;height:20" coordorigin="3394,5122" coordsize="10,20" path="m3394,5141l3404,5141,3404,5122,3394,5122,3394,5141xe" filled="true" fillcolor="#000000" stroked="false">
                <v:path arrowok="t"/>
                <v:fill type="solid"/>
              </v:shape>
            </v:group>
            <v:group style="position:absolute;left:3394;top:5141;width:10;height:20" coordorigin="3394,5141" coordsize="10,20">
              <v:shape style="position:absolute;left:3394;top:5141;width:10;height:20" coordorigin="3394,5141" coordsize="10,20" path="m3394,5161l3404,5161,3404,5141,3394,5141,3394,5161xe" filled="true" fillcolor="#000000" stroked="false">
                <v:path arrowok="t"/>
                <v:fill type="solid"/>
              </v:shape>
            </v:group>
            <v:group style="position:absolute;left:3394;top:5161;width:10;height:20" coordorigin="3394,5161" coordsize="10,20">
              <v:shape style="position:absolute;left:3394;top:5161;width:10;height:20" coordorigin="3394,5161" coordsize="10,20" path="m3394,5180l3404,5180,3404,5161,3394,5161,3394,5180xe" filled="true" fillcolor="#000000" stroked="false">
                <v:path arrowok="t"/>
                <v:fill type="solid"/>
              </v:shape>
            </v:group>
            <v:group style="position:absolute;left:3394;top:5180;width:10;height:20" coordorigin="3394,5180" coordsize="10,20">
              <v:shape style="position:absolute;left:3394;top:5180;width:10;height:20" coordorigin="3394,5180" coordsize="10,20" path="m3394,5199l3404,5199,3404,5180,3394,5180,3394,5199xe" filled="true" fillcolor="#000000" stroked="false">
                <v:path arrowok="t"/>
                <v:fill type="solid"/>
              </v:shape>
            </v:group>
            <v:group style="position:absolute;left:3394;top:5199;width:10;height:20" coordorigin="3394,5199" coordsize="10,20">
              <v:shape style="position:absolute;left:3394;top:5199;width:10;height:20" coordorigin="3394,5199" coordsize="10,20" path="m3394,5218l3404,5218,3404,5199,3394,5199,3394,5218xe" filled="true" fillcolor="#000000" stroked="false">
                <v:path arrowok="t"/>
                <v:fill type="solid"/>
              </v:shape>
            </v:group>
            <v:group style="position:absolute;left:3394;top:5218;width:10;height:20" coordorigin="3394,5218" coordsize="10,20">
              <v:shape style="position:absolute;left:3394;top:5218;width:10;height:20" coordorigin="3394,5218" coordsize="10,20" path="m3394,5237l3404,5237,3404,5218,3394,5218,3394,5237xe" filled="true" fillcolor="#000000" stroked="false">
                <v:path arrowok="t"/>
                <v:fill type="solid"/>
              </v:shape>
            </v:group>
            <v:group style="position:absolute;left:3394;top:5237;width:10;height:20" coordorigin="3394,5237" coordsize="10,20">
              <v:shape style="position:absolute;left:3394;top:5237;width:10;height:20" coordorigin="3394,5237" coordsize="10,20" path="m3394,5257l3404,5257,3404,5237,3394,5237,3394,5257xe" filled="true" fillcolor="#000000" stroked="false">
                <v:path arrowok="t"/>
                <v:fill type="solid"/>
              </v:shape>
            </v:group>
            <v:group style="position:absolute;left:3394;top:5257;width:10;height:20" coordorigin="3394,5257" coordsize="10,20">
              <v:shape style="position:absolute;left:3394;top:5257;width:10;height:20" coordorigin="3394,5257" coordsize="10,20" path="m3394,5276l3404,5276,3404,5257,3394,5257,3394,5276xe" filled="true" fillcolor="#000000" stroked="false">
                <v:path arrowok="t"/>
                <v:fill type="solid"/>
              </v:shape>
            </v:group>
            <v:group style="position:absolute;left:3394;top:5276;width:10;height:20" coordorigin="3394,5276" coordsize="10,20">
              <v:shape style="position:absolute;left:3394;top:5276;width:10;height:20" coordorigin="3394,5276" coordsize="10,20" path="m3394,5295l3404,5295,3404,5276,3394,5276,3394,5295xe" filled="true" fillcolor="#000000" stroked="false">
                <v:path arrowok="t"/>
                <v:fill type="solid"/>
              </v:shape>
            </v:group>
            <v:group style="position:absolute;left:3394;top:5295;width:10;height:20" coordorigin="3394,5295" coordsize="10,20">
              <v:shape style="position:absolute;left:3394;top:5295;width:10;height:20" coordorigin="3394,5295" coordsize="10,20" path="m3394,5314l3404,5314,3404,5295,3394,5295,3394,5314xe" filled="true" fillcolor="#000000" stroked="false">
                <v:path arrowok="t"/>
                <v:fill type="solid"/>
              </v:shape>
            </v:group>
            <v:group style="position:absolute;left:3394;top:5314;width:10;height:20" coordorigin="3394,5314" coordsize="10,20">
              <v:shape style="position:absolute;left:3394;top:5314;width:10;height:20" coordorigin="3394,5314" coordsize="10,20" path="m3394,5333l3404,5333,3404,5314,3394,5314,3394,5333xe" filled="true" fillcolor="#000000" stroked="false">
                <v:path arrowok="t"/>
                <v:fill type="solid"/>
              </v:shape>
            </v:group>
            <v:group style="position:absolute;left:3394;top:5339;width:10;height:2" coordorigin="3394,5339" coordsize="10,2">
              <v:shape style="position:absolute;left:3394;top:5339;width:10;height:2" coordorigin="3394,5339" coordsize="10,0" path="m3394,5339l3404,5339e" filled="false" stroked="true" strokeweight=".599980pt" strokecolor="#000000">
                <v:path arrowok="t"/>
              </v:shape>
            </v:group>
            <v:group style="position:absolute;left:3394;top:5360;width:29;height:2" coordorigin="3394,5360" coordsize="29,2">
              <v:shape style="position:absolute;left:3394;top:5360;width:29;height:2" coordorigin="3394,5360" coordsize="29,0" path="m3394,5360l3423,5360e" filled="false" stroked="true" strokeweight="1.44pt" strokecolor="#000000">
                <v:path arrowok="t"/>
              </v:shape>
            </v:group>
            <v:group style="position:absolute;left:3423;top:5360;width:1105;height:2" coordorigin="3423,5360" coordsize="1105,2">
              <v:shape style="position:absolute;left:3423;top:5360;width:1105;height:2" coordorigin="3423,5360" coordsize="1105,0" path="m3423,5360l4527,5360e" filled="false" stroked="true" strokeweight="1.44pt" strokecolor="#000000">
                <v:path arrowok="t"/>
              </v:shape>
            </v:group>
            <v:group style="position:absolute;left:4527;top:4969;width:10;height:20" coordorigin="4527,4969" coordsize="10,20">
              <v:shape style="position:absolute;left:4527;top:4969;width:10;height:20" coordorigin="4527,4969" coordsize="10,20" path="m4527,4988l4537,4988,4537,4969,4527,4969,4527,4988xe" filled="true" fillcolor="#000000" stroked="false">
                <v:path arrowok="t"/>
                <v:fill type="solid"/>
              </v:shape>
            </v:group>
            <v:group style="position:absolute;left:4527;top:4988;width:10;height:20" coordorigin="4527,4988" coordsize="10,20">
              <v:shape style="position:absolute;left:4527;top:4988;width:10;height:20" coordorigin="4527,4988" coordsize="10,20" path="m4527,5007l4537,5007,4537,4988,4527,4988,4527,5007xe" filled="true" fillcolor="#000000" stroked="false">
                <v:path arrowok="t"/>
                <v:fill type="solid"/>
              </v:shape>
            </v:group>
            <v:group style="position:absolute;left:4527;top:5007;width:10;height:20" coordorigin="4527,5007" coordsize="10,20">
              <v:shape style="position:absolute;left:4527;top:5007;width:10;height:20" coordorigin="4527,5007" coordsize="10,20" path="m4527,5026l4537,5026,4537,5007,4527,5007,4527,5026xe" filled="true" fillcolor="#000000" stroked="false">
                <v:path arrowok="t"/>
                <v:fill type="solid"/>
              </v:shape>
            </v:group>
            <v:group style="position:absolute;left:4527;top:5026;width:10;height:20" coordorigin="4527,5026" coordsize="10,20">
              <v:shape style="position:absolute;left:4527;top:5026;width:10;height:20" coordorigin="4527,5026" coordsize="10,20" path="m4527,5045l4537,5045,4537,5026,4527,5026,4527,5045xe" filled="true" fillcolor="#000000" stroked="false">
                <v:path arrowok="t"/>
                <v:fill type="solid"/>
              </v:shape>
            </v:group>
            <v:group style="position:absolute;left:4527;top:5045;width:10;height:20" coordorigin="4527,5045" coordsize="10,20">
              <v:shape style="position:absolute;left:4527;top:5045;width:10;height:20" coordorigin="4527,5045" coordsize="10,20" path="m4527,5065l4537,5065,4537,5045,4527,5045,4527,5065xe" filled="true" fillcolor="#000000" stroked="false">
                <v:path arrowok="t"/>
                <v:fill type="solid"/>
              </v:shape>
            </v:group>
            <v:group style="position:absolute;left:4527;top:5065;width:10;height:20" coordorigin="4527,5065" coordsize="10,20">
              <v:shape style="position:absolute;left:4527;top:5065;width:10;height:20" coordorigin="4527,5065" coordsize="10,20" path="m4527,5084l4537,5084,4537,5065,4527,5065,4527,5084xe" filled="true" fillcolor="#000000" stroked="false">
                <v:path arrowok="t"/>
                <v:fill type="solid"/>
              </v:shape>
            </v:group>
            <v:group style="position:absolute;left:4527;top:5084;width:10;height:20" coordorigin="4527,5084" coordsize="10,20">
              <v:shape style="position:absolute;left:4527;top:5084;width:10;height:20" coordorigin="4527,5084" coordsize="10,20" path="m4527,5103l4537,5103,4537,5084,4527,5084,4527,5103xe" filled="true" fillcolor="#000000" stroked="false">
                <v:path arrowok="t"/>
                <v:fill type="solid"/>
              </v:shape>
            </v:group>
            <v:group style="position:absolute;left:4527;top:5103;width:10;height:20" coordorigin="4527,5103" coordsize="10,20">
              <v:shape style="position:absolute;left:4527;top:5103;width:10;height:20" coordorigin="4527,5103" coordsize="10,20" path="m4527,5122l4537,5122,4537,5103,4527,5103,4527,5122xe" filled="true" fillcolor="#000000" stroked="false">
                <v:path arrowok="t"/>
                <v:fill type="solid"/>
              </v:shape>
            </v:group>
            <v:group style="position:absolute;left:4527;top:5122;width:10;height:20" coordorigin="4527,5122" coordsize="10,20">
              <v:shape style="position:absolute;left:4527;top:5122;width:10;height:20" coordorigin="4527,5122" coordsize="10,20" path="m4527,5141l4537,5141,4537,5122,4527,5122,4527,5141xe" filled="true" fillcolor="#000000" stroked="false">
                <v:path arrowok="t"/>
                <v:fill type="solid"/>
              </v:shape>
            </v:group>
            <v:group style="position:absolute;left:4527;top:5141;width:10;height:20" coordorigin="4527,5141" coordsize="10,20">
              <v:shape style="position:absolute;left:4527;top:5141;width:10;height:20" coordorigin="4527,5141" coordsize="10,20" path="m4527,5161l4537,5161,4537,5141,4527,5141,4527,5161xe" filled="true" fillcolor="#000000" stroked="false">
                <v:path arrowok="t"/>
                <v:fill type="solid"/>
              </v:shape>
            </v:group>
            <v:group style="position:absolute;left:4527;top:5161;width:10;height:20" coordorigin="4527,5161" coordsize="10,20">
              <v:shape style="position:absolute;left:4527;top:5161;width:10;height:20" coordorigin="4527,5161" coordsize="10,20" path="m4527,5180l4537,5180,4537,5161,4527,5161,4527,5180xe" filled="true" fillcolor="#000000" stroked="false">
                <v:path arrowok="t"/>
                <v:fill type="solid"/>
              </v:shape>
            </v:group>
            <v:group style="position:absolute;left:4527;top:5180;width:10;height:20" coordorigin="4527,5180" coordsize="10,20">
              <v:shape style="position:absolute;left:4527;top:5180;width:10;height:20" coordorigin="4527,5180" coordsize="10,20" path="m4527,5199l4537,5199,4537,5180,4527,5180,4527,5199xe" filled="true" fillcolor="#000000" stroked="false">
                <v:path arrowok="t"/>
                <v:fill type="solid"/>
              </v:shape>
            </v:group>
            <v:group style="position:absolute;left:4527;top:5199;width:10;height:20" coordorigin="4527,5199" coordsize="10,20">
              <v:shape style="position:absolute;left:4527;top:5199;width:10;height:20" coordorigin="4527,5199" coordsize="10,20" path="m4527,5218l4537,5218,4537,5199,4527,5199,4527,5218xe" filled="true" fillcolor="#000000" stroked="false">
                <v:path arrowok="t"/>
                <v:fill type="solid"/>
              </v:shape>
            </v:group>
            <v:group style="position:absolute;left:4527;top:5218;width:10;height:20" coordorigin="4527,5218" coordsize="10,20">
              <v:shape style="position:absolute;left:4527;top:5218;width:10;height:20" coordorigin="4527,5218" coordsize="10,20" path="m4527,5237l4537,5237,4537,5218,4527,5218,4527,5237xe" filled="true" fillcolor="#000000" stroked="false">
                <v:path arrowok="t"/>
                <v:fill type="solid"/>
              </v:shape>
            </v:group>
            <v:group style="position:absolute;left:4527;top:5237;width:10;height:20" coordorigin="4527,5237" coordsize="10,20">
              <v:shape style="position:absolute;left:4527;top:5237;width:10;height:20" coordorigin="4527,5237" coordsize="10,20" path="m4527,5257l4537,5257,4537,5237,4527,5237,4527,5257xe" filled="true" fillcolor="#000000" stroked="false">
                <v:path arrowok="t"/>
                <v:fill type="solid"/>
              </v:shape>
            </v:group>
            <v:group style="position:absolute;left:4527;top:5257;width:10;height:20" coordorigin="4527,5257" coordsize="10,20">
              <v:shape style="position:absolute;left:4527;top:5257;width:10;height:20" coordorigin="4527,5257" coordsize="10,20" path="m4527,5276l4537,5276,4537,5257,4527,5257,4527,5276xe" filled="true" fillcolor="#000000" stroked="false">
                <v:path arrowok="t"/>
                <v:fill type="solid"/>
              </v:shape>
            </v:group>
            <v:group style="position:absolute;left:4527;top:5276;width:10;height:20" coordorigin="4527,5276" coordsize="10,20">
              <v:shape style="position:absolute;left:4527;top:5276;width:10;height:20" coordorigin="4527,5276" coordsize="10,20" path="m4527,5295l4537,5295,4537,5276,4527,5276,4527,5295xe" filled="true" fillcolor="#000000" stroked="false">
                <v:path arrowok="t"/>
                <v:fill type="solid"/>
              </v:shape>
            </v:group>
            <v:group style="position:absolute;left:4527;top:5295;width:10;height:20" coordorigin="4527,5295" coordsize="10,20">
              <v:shape style="position:absolute;left:4527;top:5295;width:10;height:20" coordorigin="4527,5295" coordsize="10,20" path="m4527,5314l4537,5314,4537,5295,4527,5295,4527,5314xe" filled="true" fillcolor="#000000" stroked="false">
                <v:path arrowok="t"/>
                <v:fill type="solid"/>
              </v:shape>
            </v:group>
            <v:group style="position:absolute;left:4527;top:5314;width:10;height:20" coordorigin="4527,5314" coordsize="10,20">
              <v:shape style="position:absolute;left:4527;top:5314;width:10;height:20" coordorigin="4527,5314" coordsize="10,20" path="m4527,5333l4537,5333,4537,5314,4527,5314,4527,5333xe" filled="true" fillcolor="#000000" stroked="false">
                <v:path arrowok="t"/>
                <v:fill type="solid"/>
              </v:shape>
            </v:group>
            <v:group style="position:absolute;left:4527;top:5339;width:10;height:2" coordorigin="4527,5339" coordsize="10,2">
              <v:shape style="position:absolute;left:4527;top:5339;width:10;height:2" coordorigin="4527,5339" coordsize="10,0" path="m4527,5339l4537,5339e" filled="false" stroked="true" strokeweight=".599980pt" strokecolor="#000000">
                <v:path arrowok="t"/>
              </v:shape>
            </v:group>
            <v:group style="position:absolute;left:4527;top:5360;width:29;height:2" coordorigin="4527,5360" coordsize="29,2">
              <v:shape style="position:absolute;left:4527;top:5360;width:29;height:2" coordorigin="4527,5360" coordsize="29,0" path="m4527,5360l4556,5360e" filled="false" stroked="true" strokeweight="1.44pt" strokecolor="#000000">
                <v:path arrowok="t"/>
              </v:shape>
            </v:group>
            <v:group style="position:absolute;left:4556;top:5360;width:598;height:2" coordorigin="4556,5360" coordsize="598,2">
              <v:shape style="position:absolute;left:4556;top:5360;width:598;height:2" coordorigin="4556,5360" coordsize="598,0" path="m4556,5360l5154,5360e" filled="false" stroked="true" strokeweight="1.44pt" strokecolor="#000000">
                <v:path arrowok="t"/>
              </v:shape>
            </v:group>
            <v:group style="position:absolute;left:5154;top:4969;width:10;height:20" coordorigin="5154,4969" coordsize="10,20">
              <v:shape style="position:absolute;left:5154;top:4969;width:10;height:20" coordorigin="5154,4969" coordsize="10,20" path="m5154,4988l5163,4988,5163,4969,5154,4969,5154,4988xe" filled="true" fillcolor="#000000" stroked="false">
                <v:path arrowok="t"/>
                <v:fill type="solid"/>
              </v:shape>
            </v:group>
            <v:group style="position:absolute;left:5154;top:4988;width:10;height:20" coordorigin="5154,4988" coordsize="10,20">
              <v:shape style="position:absolute;left:5154;top:4988;width:10;height:20" coordorigin="5154,4988" coordsize="10,20" path="m5154,5007l5163,5007,5163,4988,5154,4988,5154,5007xe" filled="true" fillcolor="#000000" stroked="false">
                <v:path arrowok="t"/>
                <v:fill type="solid"/>
              </v:shape>
            </v:group>
            <v:group style="position:absolute;left:5154;top:5007;width:10;height:20" coordorigin="5154,5007" coordsize="10,20">
              <v:shape style="position:absolute;left:5154;top:5007;width:10;height:20" coordorigin="5154,5007" coordsize="10,20" path="m5154,5026l5163,5026,5163,5007,5154,5007,5154,5026xe" filled="true" fillcolor="#000000" stroked="false">
                <v:path arrowok="t"/>
                <v:fill type="solid"/>
              </v:shape>
            </v:group>
            <v:group style="position:absolute;left:5154;top:5026;width:10;height:20" coordorigin="5154,5026" coordsize="10,20">
              <v:shape style="position:absolute;left:5154;top:5026;width:10;height:20" coordorigin="5154,5026" coordsize="10,20" path="m5154,5045l5163,5045,5163,5026,5154,5026,5154,5045xe" filled="true" fillcolor="#000000" stroked="false">
                <v:path arrowok="t"/>
                <v:fill type="solid"/>
              </v:shape>
            </v:group>
            <v:group style="position:absolute;left:5154;top:5045;width:10;height:20" coordorigin="5154,5045" coordsize="10,20">
              <v:shape style="position:absolute;left:5154;top:5045;width:10;height:20" coordorigin="5154,5045" coordsize="10,20" path="m5154,5065l5163,5065,5163,5045,5154,5045,5154,5065xe" filled="true" fillcolor="#000000" stroked="false">
                <v:path arrowok="t"/>
                <v:fill type="solid"/>
              </v:shape>
            </v:group>
            <v:group style="position:absolute;left:5154;top:5065;width:10;height:20" coordorigin="5154,5065" coordsize="10,20">
              <v:shape style="position:absolute;left:5154;top:5065;width:10;height:20" coordorigin="5154,5065" coordsize="10,20" path="m5154,5084l5163,5084,5163,5065,5154,5065,5154,5084xe" filled="true" fillcolor="#000000" stroked="false">
                <v:path arrowok="t"/>
                <v:fill type="solid"/>
              </v:shape>
            </v:group>
            <v:group style="position:absolute;left:5154;top:5084;width:10;height:20" coordorigin="5154,5084" coordsize="10,20">
              <v:shape style="position:absolute;left:5154;top:5084;width:10;height:20" coordorigin="5154,5084" coordsize="10,20" path="m5154,5103l5163,5103,5163,5084,5154,5084,5154,5103xe" filled="true" fillcolor="#000000" stroked="false">
                <v:path arrowok="t"/>
                <v:fill type="solid"/>
              </v:shape>
            </v:group>
            <v:group style="position:absolute;left:5154;top:5103;width:10;height:20" coordorigin="5154,5103" coordsize="10,20">
              <v:shape style="position:absolute;left:5154;top:5103;width:10;height:20" coordorigin="5154,5103" coordsize="10,20" path="m5154,5122l5163,5122,5163,5103,5154,5103,5154,5122xe" filled="true" fillcolor="#000000" stroked="false">
                <v:path arrowok="t"/>
                <v:fill type="solid"/>
              </v:shape>
            </v:group>
            <v:group style="position:absolute;left:5154;top:5122;width:10;height:20" coordorigin="5154,5122" coordsize="10,20">
              <v:shape style="position:absolute;left:5154;top:5122;width:10;height:20" coordorigin="5154,5122" coordsize="10,20" path="m5154,5141l5163,5141,5163,5122,5154,5122,5154,5141xe" filled="true" fillcolor="#000000" stroked="false">
                <v:path arrowok="t"/>
                <v:fill type="solid"/>
              </v:shape>
            </v:group>
            <v:group style="position:absolute;left:5154;top:5141;width:10;height:20" coordorigin="5154,5141" coordsize="10,20">
              <v:shape style="position:absolute;left:5154;top:5141;width:10;height:20" coordorigin="5154,5141" coordsize="10,20" path="m5154,5161l5163,5161,5163,5141,5154,5141,5154,5161xe" filled="true" fillcolor="#000000" stroked="false">
                <v:path arrowok="t"/>
                <v:fill type="solid"/>
              </v:shape>
            </v:group>
            <v:group style="position:absolute;left:5154;top:5161;width:10;height:20" coordorigin="5154,5161" coordsize="10,20">
              <v:shape style="position:absolute;left:5154;top:5161;width:10;height:20" coordorigin="5154,5161" coordsize="10,20" path="m5154,5180l5163,5180,5163,5161,5154,5161,5154,5180xe" filled="true" fillcolor="#000000" stroked="false">
                <v:path arrowok="t"/>
                <v:fill type="solid"/>
              </v:shape>
            </v:group>
            <v:group style="position:absolute;left:5154;top:5180;width:10;height:20" coordorigin="5154,5180" coordsize="10,20">
              <v:shape style="position:absolute;left:5154;top:5180;width:10;height:20" coordorigin="5154,5180" coordsize="10,20" path="m5154,5199l5163,5199,5163,5180,5154,5180,5154,5199xe" filled="true" fillcolor="#000000" stroked="false">
                <v:path arrowok="t"/>
                <v:fill type="solid"/>
              </v:shape>
            </v:group>
            <v:group style="position:absolute;left:5154;top:5199;width:10;height:20" coordorigin="5154,5199" coordsize="10,20">
              <v:shape style="position:absolute;left:5154;top:5199;width:10;height:20" coordorigin="5154,5199" coordsize="10,20" path="m5154,5218l5163,5218,5163,5199,5154,5199,5154,5218xe" filled="true" fillcolor="#000000" stroked="false">
                <v:path arrowok="t"/>
                <v:fill type="solid"/>
              </v:shape>
            </v:group>
            <v:group style="position:absolute;left:5154;top:5218;width:10;height:20" coordorigin="5154,5218" coordsize="10,20">
              <v:shape style="position:absolute;left:5154;top:5218;width:10;height:20" coordorigin="5154,5218" coordsize="10,20" path="m5154,5237l5163,5237,5163,5218,5154,5218,5154,5237xe" filled="true" fillcolor="#000000" stroked="false">
                <v:path arrowok="t"/>
                <v:fill type="solid"/>
              </v:shape>
            </v:group>
            <v:group style="position:absolute;left:5154;top:5237;width:10;height:20" coordorigin="5154,5237" coordsize="10,20">
              <v:shape style="position:absolute;left:5154;top:5237;width:10;height:20" coordorigin="5154,5237" coordsize="10,20" path="m5154,5257l5163,5257,5163,5237,5154,5237,5154,5257xe" filled="true" fillcolor="#000000" stroked="false">
                <v:path arrowok="t"/>
                <v:fill type="solid"/>
              </v:shape>
            </v:group>
            <v:group style="position:absolute;left:5154;top:5257;width:10;height:20" coordorigin="5154,5257" coordsize="10,20">
              <v:shape style="position:absolute;left:5154;top:5257;width:10;height:20" coordorigin="5154,5257" coordsize="10,20" path="m5154,5276l5163,5276,5163,5257,5154,5257,5154,5276xe" filled="true" fillcolor="#000000" stroked="false">
                <v:path arrowok="t"/>
                <v:fill type="solid"/>
              </v:shape>
            </v:group>
            <v:group style="position:absolute;left:5154;top:5276;width:10;height:20" coordorigin="5154,5276" coordsize="10,20">
              <v:shape style="position:absolute;left:5154;top:5276;width:10;height:20" coordorigin="5154,5276" coordsize="10,20" path="m5154,5295l5163,5295,5163,5276,5154,5276,5154,5295xe" filled="true" fillcolor="#000000" stroked="false">
                <v:path arrowok="t"/>
                <v:fill type="solid"/>
              </v:shape>
            </v:group>
            <v:group style="position:absolute;left:5154;top:5295;width:10;height:20" coordorigin="5154,5295" coordsize="10,20">
              <v:shape style="position:absolute;left:5154;top:5295;width:10;height:20" coordorigin="5154,5295" coordsize="10,20" path="m5154,5314l5163,5314,5163,5295,5154,5295,5154,5314xe" filled="true" fillcolor="#000000" stroked="false">
                <v:path arrowok="t"/>
                <v:fill type="solid"/>
              </v:shape>
            </v:group>
            <v:group style="position:absolute;left:5154;top:5314;width:10;height:20" coordorigin="5154,5314" coordsize="10,20">
              <v:shape style="position:absolute;left:5154;top:5314;width:10;height:20" coordorigin="5154,5314" coordsize="10,20" path="m5154,5333l5163,5333,5163,5314,5154,5314,5154,5333xe" filled="true" fillcolor="#000000" stroked="false">
                <v:path arrowok="t"/>
                <v:fill type="solid"/>
              </v:shape>
            </v:group>
            <v:group style="position:absolute;left:5154;top:5339;width:10;height:2" coordorigin="5154,5339" coordsize="10,2">
              <v:shape style="position:absolute;left:5154;top:5339;width:10;height:2" coordorigin="5154,5339" coordsize="10,0" path="m5154,5339l5163,5339e" filled="false" stroked="true" strokeweight=".599980pt" strokecolor="#000000">
                <v:path arrowok="t"/>
              </v:shape>
            </v:group>
            <v:group style="position:absolute;left:5154;top:5360;width:29;height:2" coordorigin="5154,5360" coordsize="29,2">
              <v:shape style="position:absolute;left:5154;top:5360;width:29;height:2" coordorigin="5154,5360" coordsize="29,0" path="m5154,5360l5183,5360e" filled="false" stroked="true" strokeweight="1.44pt" strokecolor="#000000">
                <v:path arrowok="t"/>
              </v:shape>
            </v:group>
            <v:group style="position:absolute;left:5183;top:5360;width:1188;height:2" coordorigin="5183,5360" coordsize="1188,2">
              <v:shape style="position:absolute;left:5183;top:5360;width:1188;height:2" coordorigin="5183,5360" coordsize="1188,0" path="m5183,5360l6371,5360e" filled="false" stroked="true" strokeweight="1.44pt" strokecolor="#000000">
                <v:path arrowok="t"/>
              </v:shape>
            </v:group>
            <v:group style="position:absolute;left:6371;top:4969;width:10;height:20" coordorigin="6371,4969" coordsize="10,20">
              <v:shape style="position:absolute;left:6371;top:4969;width:10;height:20" coordorigin="6371,4969" coordsize="10,20" path="m6371,4988l6380,4988,6380,4969,6371,4969,6371,4988xe" filled="true" fillcolor="#000000" stroked="false">
                <v:path arrowok="t"/>
                <v:fill type="solid"/>
              </v:shape>
            </v:group>
            <v:group style="position:absolute;left:6371;top:4988;width:10;height:20" coordorigin="6371,4988" coordsize="10,20">
              <v:shape style="position:absolute;left:6371;top:4988;width:10;height:20" coordorigin="6371,4988" coordsize="10,20" path="m6371,5007l6380,5007,6380,4988,6371,4988,6371,5007xe" filled="true" fillcolor="#000000" stroked="false">
                <v:path arrowok="t"/>
                <v:fill type="solid"/>
              </v:shape>
            </v:group>
            <v:group style="position:absolute;left:6371;top:5007;width:10;height:20" coordorigin="6371,5007" coordsize="10,20">
              <v:shape style="position:absolute;left:6371;top:5007;width:10;height:20" coordorigin="6371,5007" coordsize="10,20" path="m6371,5026l6380,5026,6380,5007,6371,5007,6371,5026xe" filled="true" fillcolor="#000000" stroked="false">
                <v:path arrowok="t"/>
                <v:fill type="solid"/>
              </v:shape>
            </v:group>
            <v:group style="position:absolute;left:6371;top:5026;width:10;height:20" coordorigin="6371,5026" coordsize="10,20">
              <v:shape style="position:absolute;left:6371;top:5026;width:10;height:20" coordorigin="6371,5026" coordsize="10,20" path="m6371,5045l6380,5045,6380,5026,6371,5026,6371,5045xe" filled="true" fillcolor="#000000" stroked="false">
                <v:path arrowok="t"/>
                <v:fill type="solid"/>
              </v:shape>
            </v:group>
            <v:group style="position:absolute;left:6371;top:5045;width:10;height:20" coordorigin="6371,5045" coordsize="10,20">
              <v:shape style="position:absolute;left:6371;top:5045;width:10;height:20" coordorigin="6371,5045" coordsize="10,20" path="m6371,5065l6380,5065,6380,5045,6371,5045,6371,5065xe" filled="true" fillcolor="#000000" stroked="false">
                <v:path arrowok="t"/>
                <v:fill type="solid"/>
              </v:shape>
            </v:group>
            <v:group style="position:absolute;left:6371;top:5065;width:10;height:20" coordorigin="6371,5065" coordsize="10,20">
              <v:shape style="position:absolute;left:6371;top:5065;width:10;height:20" coordorigin="6371,5065" coordsize="10,20" path="m6371,5084l6380,5084,6380,5065,6371,5065,6371,5084xe" filled="true" fillcolor="#000000" stroked="false">
                <v:path arrowok="t"/>
                <v:fill type="solid"/>
              </v:shape>
            </v:group>
            <v:group style="position:absolute;left:6371;top:5084;width:10;height:20" coordorigin="6371,5084" coordsize="10,20">
              <v:shape style="position:absolute;left:6371;top:5084;width:10;height:20" coordorigin="6371,5084" coordsize="10,20" path="m6371,5103l6380,5103,6380,5084,6371,5084,6371,5103xe" filled="true" fillcolor="#000000" stroked="false">
                <v:path arrowok="t"/>
                <v:fill type="solid"/>
              </v:shape>
            </v:group>
            <v:group style="position:absolute;left:6371;top:5103;width:10;height:20" coordorigin="6371,5103" coordsize="10,20">
              <v:shape style="position:absolute;left:6371;top:5103;width:10;height:20" coordorigin="6371,5103" coordsize="10,20" path="m6371,5122l6380,5122,6380,5103,6371,5103,6371,5122xe" filled="true" fillcolor="#000000" stroked="false">
                <v:path arrowok="t"/>
                <v:fill type="solid"/>
              </v:shape>
            </v:group>
            <v:group style="position:absolute;left:6371;top:5122;width:10;height:20" coordorigin="6371,5122" coordsize="10,20">
              <v:shape style="position:absolute;left:6371;top:5122;width:10;height:20" coordorigin="6371,5122" coordsize="10,20" path="m6371,5141l6380,5141,6380,5122,6371,5122,6371,5141xe" filled="true" fillcolor="#000000" stroked="false">
                <v:path arrowok="t"/>
                <v:fill type="solid"/>
              </v:shape>
            </v:group>
            <v:group style="position:absolute;left:6371;top:5141;width:10;height:20" coordorigin="6371,5141" coordsize="10,20">
              <v:shape style="position:absolute;left:6371;top:5141;width:10;height:20" coordorigin="6371,5141" coordsize="10,20" path="m6371,5161l6380,5161,6380,5141,6371,5141,6371,5161xe" filled="true" fillcolor="#000000" stroked="false">
                <v:path arrowok="t"/>
                <v:fill type="solid"/>
              </v:shape>
            </v:group>
            <v:group style="position:absolute;left:6371;top:5161;width:10;height:20" coordorigin="6371,5161" coordsize="10,20">
              <v:shape style="position:absolute;left:6371;top:5161;width:10;height:20" coordorigin="6371,5161" coordsize="10,20" path="m6371,5180l6380,5180,6380,5161,6371,5161,6371,5180xe" filled="true" fillcolor="#000000" stroked="false">
                <v:path arrowok="t"/>
                <v:fill type="solid"/>
              </v:shape>
            </v:group>
            <v:group style="position:absolute;left:6371;top:5180;width:10;height:20" coordorigin="6371,5180" coordsize="10,20">
              <v:shape style="position:absolute;left:6371;top:5180;width:10;height:20" coordorigin="6371,5180" coordsize="10,20" path="m6371,5199l6380,5199,6380,5180,6371,5180,6371,5199xe" filled="true" fillcolor="#000000" stroked="false">
                <v:path arrowok="t"/>
                <v:fill type="solid"/>
              </v:shape>
            </v:group>
            <v:group style="position:absolute;left:6371;top:5199;width:10;height:20" coordorigin="6371,5199" coordsize="10,20">
              <v:shape style="position:absolute;left:6371;top:5199;width:10;height:20" coordorigin="6371,5199" coordsize="10,20" path="m6371,5218l6380,5218,6380,5199,6371,5199,6371,5218xe" filled="true" fillcolor="#000000" stroked="false">
                <v:path arrowok="t"/>
                <v:fill type="solid"/>
              </v:shape>
            </v:group>
            <v:group style="position:absolute;left:6371;top:5218;width:10;height:20" coordorigin="6371,5218" coordsize="10,20">
              <v:shape style="position:absolute;left:6371;top:5218;width:10;height:20" coordorigin="6371,5218" coordsize="10,20" path="m6371,5237l6380,5237,6380,5218,6371,5218,6371,5237xe" filled="true" fillcolor="#000000" stroked="false">
                <v:path arrowok="t"/>
                <v:fill type="solid"/>
              </v:shape>
            </v:group>
            <v:group style="position:absolute;left:6371;top:5237;width:10;height:20" coordorigin="6371,5237" coordsize="10,20">
              <v:shape style="position:absolute;left:6371;top:5237;width:10;height:20" coordorigin="6371,5237" coordsize="10,20" path="m6371,5257l6380,5257,6380,5237,6371,5237,6371,5257xe" filled="true" fillcolor="#000000" stroked="false">
                <v:path arrowok="t"/>
                <v:fill type="solid"/>
              </v:shape>
            </v:group>
            <v:group style="position:absolute;left:6371;top:5257;width:10;height:20" coordorigin="6371,5257" coordsize="10,20">
              <v:shape style="position:absolute;left:6371;top:5257;width:10;height:20" coordorigin="6371,5257" coordsize="10,20" path="m6371,5276l6380,5276,6380,5257,6371,5257,6371,5276xe" filled="true" fillcolor="#000000" stroked="false">
                <v:path arrowok="t"/>
                <v:fill type="solid"/>
              </v:shape>
            </v:group>
            <v:group style="position:absolute;left:6371;top:5276;width:10;height:20" coordorigin="6371,5276" coordsize="10,20">
              <v:shape style="position:absolute;left:6371;top:5276;width:10;height:20" coordorigin="6371,5276" coordsize="10,20" path="m6371,5295l6380,5295,6380,5276,6371,5276,6371,5295xe" filled="true" fillcolor="#000000" stroked="false">
                <v:path arrowok="t"/>
                <v:fill type="solid"/>
              </v:shape>
            </v:group>
            <v:group style="position:absolute;left:6371;top:5295;width:10;height:20" coordorigin="6371,5295" coordsize="10,20">
              <v:shape style="position:absolute;left:6371;top:5295;width:10;height:20" coordorigin="6371,5295" coordsize="10,20" path="m6371,5314l6380,5314,6380,5295,6371,5295,6371,5314xe" filled="true" fillcolor="#000000" stroked="false">
                <v:path arrowok="t"/>
                <v:fill type="solid"/>
              </v:shape>
            </v:group>
            <v:group style="position:absolute;left:6371;top:5314;width:10;height:20" coordorigin="6371,5314" coordsize="10,20">
              <v:shape style="position:absolute;left:6371;top:5314;width:10;height:20" coordorigin="6371,5314" coordsize="10,20" path="m6371,5333l6380,5333,6380,5314,6371,5314,6371,5333xe" filled="true" fillcolor="#000000" stroked="false">
                <v:path arrowok="t"/>
                <v:fill type="solid"/>
              </v:shape>
            </v:group>
            <v:group style="position:absolute;left:6371;top:5339;width:10;height:2" coordorigin="6371,5339" coordsize="10,2">
              <v:shape style="position:absolute;left:6371;top:5339;width:10;height:2" coordorigin="6371,5339" coordsize="10,0" path="m6371,5339l6380,5339e" filled="false" stroked="true" strokeweight=".599980pt" strokecolor="#000000">
                <v:path arrowok="t"/>
              </v:shape>
            </v:group>
            <v:group style="position:absolute;left:6371;top:5360;width:29;height:2" coordorigin="6371,5360" coordsize="29,2">
              <v:shape style="position:absolute;left:6371;top:5360;width:29;height:2" coordorigin="6371,5360" coordsize="29,0" path="m6371,5360l6399,5360e" filled="false" stroked="true" strokeweight="1.44pt" strokecolor="#000000">
                <v:path arrowok="t"/>
              </v:shape>
            </v:group>
            <v:group style="position:absolute;left:6399;top:5360;width:639;height:2" coordorigin="6399,5360" coordsize="639,2">
              <v:shape style="position:absolute;left:6399;top:5360;width:639;height:2" coordorigin="6399,5360" coordsize="639,0" path="m6399,5360l7038,5360e" filled="false" stroked="true" strokeweight="1.44pt" strokecolor="#000000">
                <v:path arrowok="t"/>
              </v:shape>
            </v:group>
            <v:group style="position:absolute;left:7038;top:4969;width:10;height:20" coordorigin="7038,4969" coordsize="10,20">
              <v:shape style="position:absolute;left:7038;top:4969;width:10;height:20" coordorigin="7038,4969" coordsize="10,20" path="m7038,4988l7048,4988,7048,4969,7038,4969,7038,4988xe" filled="true" fillcolor="#000000" stroked="false">
                <v:path arrowok="t"/>
                <v:fill type="solid"/>
              </v:shape>
            </v:group>
            <v:group style="position:absolute;left:7038;top:4988;width:10;height:20" coordorigin="7038,4988" coordsize="10,20">
              <v:shape style="position:absolute;left:7038;top:4988;width:10;height:20" coordorigin="7038,4988" coordsize="10,20" path="m7038,5007l7048,5007,7048,4988,7038,4988,7038,5007xe" filled="true" fillcolor="#000000" stroked="false">
                <v:path arrowok="t"/>
                <v:fill type="solid"/>
              </v:shape>
            </v:group>
            <v:group style="position:absolute;left:7038;top:5007;width:10;height:20" coordorigin="7038,5007" coordsize="10,20">
              <v:shape style="position:absolute;left:7038;top:5007;width:10;height:20" coordorigin="7038,5007" coordsize="10,20" path="m7038,5026l7048,5026,7048,5007,7038,5007,7038,5026xe" filled="true" fillcolor="#000000" stroked="false">
                <v:path arrowok="t"/>
                <v:fill type="solid"/>
              </v:shape>
            </v:group>
            <v:group style="position:absolute;left:7038;top:5026;width:10;height:20" coordorigin="7038,5026" coordsize="10,20">
              <v:shape style="position:absolute;left:7038;top:5026;width:10;height:20" coordorigin="7038,5026" coordsize="10,20" path="m7038,5045l7048,5045,7048,5026,7038,5026,7038,5045xe" filled="true" fillcolor="#000000" stroked="false">
                <v:path arrowok="t"/>
                <v:fill type="solid"/>
              </v:shape>
            </v:group>
            <v:group style="position:absolute;left:7038;top:5045;width:10;height:20" coordorigin="7038,5045" coordsize="10,20">
              <v:shape style="position:absolute;left:7038;top:5045;width:10;height:20" coordorigin="7038,5045" coordsize="10,20" path="m7038,5065l7048,5065,7048,5045,7038,5045,7038,5065xe" filled="true" fillcolor="#000000" stroked="false">
                <v:path arrowok="t"/>
                <v:fill type="solid"/>
              </v:shape>
            </v:group>
            <v:group style="position:absolute;left:7038;top:5065;width:10;height:20" coordorigin="7038,5065" coordsize="10,20">
              <v:shape style="position:absolute;left:7038;top:5065;width:10;height:20" coordorigin="7038,5065" coordsize="10,20" path="m7038,5084l7048,5084,7048,5065,7038,5065,7038,5084xe" filled="true" fillcolor="#000000" stroked="false">
                <v:path arrowok="t"/>
                <v:fill type="solid"/>
              </v:shape>
            </v:group>
            <v:group style="position:absolute;left:7038;top:5084;width:10;height:20" coordorigin="7038,5084" coordsize="10,20">
              <v:shape style="position:absolute;left:7038;top:5084;width:10;height:20" coordorigin="7038,5084" coordsize="10,20" path="m7038,5103l7048,5103,7048,5084,7038,5084,7038,5103xe" filled="true" fillcolor="#000000" stroked="false">
                <v:path arrowok="t"/>
                <v:fill type="solid"/>
              </v:shape>
            </v:group>
            <v:group style="position:absolute;left:7038;top:5103;width:10;height:20" coordorigin="7038,5103" coordsize="10,20">
              <v:shape style="position:absolute;left:7038;top:5103;width:10;height:20" coordorigin="7038,5103" coordsize="10,20" path="m7038,5122l7048,5122,7048,5103,7038,5103,7038,5122xe" filled="true" fillcolor="#000000" stroked="false">
                <v:path arrowok="t"/>
                <v:fill type="solid"/>
              </v:shape>
            </v:group>
            <v:group style="position:absolute;left:7038;top:5122;width:10;height:20" coordorigin="7038,5122" coordsize="10,20">
              <v:shape style="position:absolute;left:7038;top:5122;width:10;height:20" coordorigin="7038,5122" coordsize="10,20" path="m7038,5141l7048,5141,7048,5122,7038,5122,7038,5141xe" filled="true" fillcolor="#000000" stroked="false">
                <v:path arrowok="t"/>
                <v:fill type="solid"/>
              </v:shape>
            </v:group>
            <v:group style="position:absolute;left:7038;top:5141;width:10;height:20" coordorigin="7038,5141" coordsize="10,20">
              <v:shape style="position:absolute;left:7038;top:5141;width:10;height:20" coordorigin="7038,5141" coordsize="10,20" path="m7038,5161l7048,5161,7048,5141,7038,5141,7038,5161xe" filled="true" fillcolor="#000000" stroked="false">
                <v:path arrowok="t"/>
                <v:fill type="solid"/>
              </v:shape>
            </v:group>
            <v:group style="position:absolute;left:7038;top:5161;width:10;height:20" coordorigin="7038,5161" coordsize="10,20">
              <v:shape style="position:absolute;left:7038;top:5161;width:10;height:20" coordorigin="7038,5161" coordsize="10,20" path="m7038,5180l7048,5180,7048,5161,7038,5161,7038,5180xe" filled="true" fillcolor="#000000" stroked="false">
                <v:path arrowok="t"/>
                <v:fill type="solid"/>
              </v:shape>
            </v:group>
            <v:group style="position:absolute;left:7038;top:5180;width:10;height:20" coordorigin="7038,5180" coordsize="10,20">
              <v:shape style="position:absolute;left:7038;top:5180;width:10;height:20" coordorigin="7038,5180" coordsize="10,20" path="m7038,5199l7048,5199,7048,5180,7038,5180,7038,5199xe" filled="true" fillcolor="#000000" stroked="false">
                <v:path arrowok="t"/>
                <v:fill type="solid"/>
              </v:shape>
            </v:group>
            <v:group style="position:absolute;left:7038;top:5199;width:10;height:20" coordorigin="7038,5199" coordsize="10,20">
              <v:shape style="position:absolute;left:7038;top:5199;width:10;height:20" coordorigin="7038,5199" coordsize="10,20" path="m7038,5218l7048,5218,7048,5199,7038,5199,7038,5218xe" filled="true" fillcolor="#000000" stroked="false">
                <v:path arrowok="t"/>
                <v:fill type="solid"/>
              </v:shape>
            </v:group>
            <v:group style="position:absolute;left:7038;top:5218;width:10;height:20" coordorigin="7038,5218" coordsize="10,20">
              <v:shape style="position:absolute;left:7038;top:5218;width:10;height:20" coordorigin="7038,5218" coordsize="10,20" path="m7038,5237l7048,5237,7048,5218,7038,5218,7038,5237xe" filled="true" fillcolor="#000000" stroked="false">
                <v:path arrowok="t"/>
                <v:fill type="solid"/>
              </v:shape>
            </v:group>
            <v:group style="position:absolute;left:7038;top:5237;width:10;height:20" coordorigin="7038,5237" coordsize="10,20">
              <v:shape style="position:absolute;left:7038;top:5237;width:10;height:20" coordorigin="7038,5237" coordsize="10,20" path="m7038,5257l7048,5257,7048,5237,7038,5237,7038,5257xe" filled="true" fillcolor="#000000" stroked="false">
                <v:path arrowok="t"/>
                <v:fill type="solid"/>
              </v:shape>
            </v:group>
            <v:group style="position:absolute;left:7038;top:5257;width:10;height:20" coordorigin="7038,5257" coordsize="10,20">
              <v:shape style="position:absolute;left:7038;top:5257;width:10;height:20" coordorigin="7038,5257" coordsize="10,20" path="m7038,5276l7048,5276,7048,5257,7038,5257,7038,5276xe" filled="true" fillcolor="#000000" stroked="false">
                <v:path arrowok="t"/>
                <v:fill type="solid"/>
              </v:shape>
            </v:group>
            <v:group style="position:absolute;left:7038;top:5276;width:10;height:20" coordorigin="7038,5276" coordsize="10,20">
              <v:shape style="position:absolute;left:7038;top:5276;width:10;height:20" coordorigin="7038,5276" coordsize="10,20" path="m7038,5295l7048,5295,7048,5276,7038,5276,7038,5295xe" filled="true" fillcolor="#000000" stroked="false">
                <v:path arrowok="t"/>
                <v:fill type="solid"/>
              </v:shape>
            </v:group>
            <v:group style="position:absolute;left:7038;top:5295;width:10;height:20" coordorigin="7038,5295" coordsize="10,20">
              <v:shape style="position:absolute;left:7038;top:5295;width:10;height:20" coordorigin="7038,5295" coordsize="10,20" path="m7038,5314l7048,5314,7048,5295,7038,5295,7038,5314xe" filled="true" fillcolor="#000000" stroked="false">
                <v:path arrowok="t"/>
                <v:fill type="solid"/>
              </v:shape>
            </v:group>
            <v:group style="position:absolute;left:7038;top:5314;width:10;height:20" coordorigin="7038,5314" coordsize="10,20">
              <v:shape style="position:absolute;left:7038;top:5314;width:10;height:20" coordorigin="7038,5314" coordsize="10,20" path="m7038,5333l7048,5333,7048,5314,7038,5314,7038,5333xe" filled="true" fillcolor="#000000" stroked="false">
                <v:path arrowok="t"/>
                <v:fill type="solid"/>
              </v:shape>
            </v:group>
            <v:group style="position:absolute;left:7038;top:5339;width:10;height:2" coordorigin="7038,5339" coordsize="10,2">
              <v:shape style="position:absolute;left:7038;top:5339;width:10;height:2" coordorigin="7038,5339" coordsize="10,0" path="m7038,5339l7048,5339e" filled="false" stroked="true" strokeweight=".599980pt" strokecolor="#000000">
                <v:path arrowok="t"/>
              </v:shape>
            </v:group>
            <v:group style="position:absolute;left:7038;top:5360;width:29;height:2" coordorigin="7038,5360" coordsize="29,2">
              <v:shape style="position:absolute;left:7038;top:5360;width:29;height:2" coordorigin="7038,5360" coordsize="29,0" path="m7038,5360l7067,5360e" filled="false" stroked="true" strokeweight="1.44pt" strokecolor="#000000">
                <v:path arrowok="t"/>
              </v:shape>
            </v:group>
            <v:group style="position:absolute;left:7067;top:5360;width:1006;height:2" coordorigin="7067,5360" coordsize="1006,2">
              <v:shape style="position:absolute;left:7067;top:5360;width:1006;height:2" coordorigin="7067,5360" coordsize="1006,0" path="m7067,5360l8073,5360e" filled="false" stroked="true" strokeweight="1.44pt" strokecolor="#000000">
                <v:path arrowok="t"/>
              </v:shape>
            </v:group>
            <v:group style="position:absolute;left:8073;top:4969;width:10;height:20" coordorigin="8073,4969" coordsize="10,20">
              <v:shape style="position:absolute;left:8073;top:4969;width:10;height:20" coordorigin="8073,4969" coordsize="10,20" path="m8073,4988l8082,4988,8082,4969,8073,4969,8073,4988xe" filled="true" fillcolor="#000000" stroked="false">
                <v:path arrowok="t"/>
                <v:fill type="solid"/>
              </v:shape>
            </v:group>
            <v:group style="position:absolute;left:8073;top:4988;width:10;height:20" coordorigin="8073,4988" coordsize="10,20">
              <v:shape style="position:absolute;left:8073;top:4988;width:10;height:20" coordorigin="8073,4988" coordsize="10,20" path="m8073,5007l8082,5007,8082,4988,8073,4988,8073,5007xe" filled="true" fillcolor="#000000" stroked="false">
                <v:path arrowok="t"/>
                <v:fill type="solid"/>
              </v:shape>
            </v:group>
            <v:group style="position:absolute;left:8073;top:5007;width:10;height:20" coordorigin="8073,5007" coordsize="10,20">
              <v:shape style="position:absolute;left:8073;top:5007;width:10;height:20" coordorigin="8073,5007" coordsize="10,20" path="m8073,5026l8082,5026,8082,5007,8073,5007,8073,5026xe" filled="true" fillcolor="#000000" stroked="false">
                <v:path arrowok="t"/>
                <v:fill type="solid"/>
              </v:shape>
            </v:group>
            <v:group style="position:absolute;left:8073;top:5026;width:10;height:20" coordorigin="8073,5026" coordsize="10,20">
              <v:shape style="position:absolute;left:8073;top:5026;width:10;height:20" coordorigin="8073,5026" coordsize="10,20" path="m8073,5045l8082,5045,8082,5026,8073,5026,8073,5045xe" filled="true" fillcolor="#000000" stroked="false">
                <v:path arrowok="t"/>
                <v:fill type="solid"/>
              </v:shape>
            </v:group>
            <v:group style="position:absolute;left:8073;top:5045;width:10;height:20" coordorigin="8073,5045" coordsize="10,20">
              <v:shape style="position:absolute;left:8073;top:5045;width:10;height:20" coordorigin="8073,5045" coordsize="10,20" path="m8073,5065l8082,5065,8082,5045,8073,5045,8073,5065xe" filled="true" fillcolor="#000000" stroked="false">
                <v:path arrowok="t"/>
                <v:fill type="solid"/>
              </v:shape>
            </v:group>
            <v:group style="position:absolute;left:8073;top:5065;width:10;height:20" coordorigin="8073,5065" coordsize="10,20">
              <v:shape style="position:absolute;left:8073;top:5065;width:10;height:20" coordorigin="8073,5065" coordsize="10,20" path="m8073,5084l8082,5084,8082,5065,8073,5065,8073,5084xe" filled="true" fillcolor="#000000" stroked="false">
                <v:path arrowok="t"/>
                <v:fill type="solid"/>
              </v:shape>
            </v:group>
            <v:group style="position:absolute;left:8073;top:5084;width:10;height:20" coordorigin="8073,5084" coordsize="10,20">
              <v:shape style="position:absolute;left:8073;top:5084;width:10;height:20" coordorigin="8073,5084" coordsize="10,20" path="m8073,5103l8082,5103,8082,5084,8073,5084,8073,5103xe" filled="true" fillcolor="#000000" stroked="false">
                <v:path arrowok="t"/>
                <v:fill type="solid"/>
              </v:shape>
            </v:group>
            <v:group style="position:absolute;left:8073;top:5103;width:10;height:20" coordorigin="8073,5103" coordsize="10,20">
              <v:shape style="position:absolute;left:8073;top:5103;width:10;height:20" coordorigin="8073,5103" coordsize="10,20" path="m8073,5122l8082,5122,8082,5103,8073,5103,8073,5122xe" filled="true" fillcolor="#000000" stroked="false">
                <v:path arrowok="t"/>
                <v:fill type="solid"/>
              </v:shape>
            </v:group>
            <v:group style="position:absolute;left:8073;top:5122;width:10;height:20" coordorigin="8073,5122" coordsize="10,20">
              <v:shape style="position:absolute;left:8073;top:5122;width:10;height:20" coordorigin="8073,5122" coordsize="10,20" path="m8073,5141l8082,5141,8082,5122,8073,5122,8073,5141xe" filled="true" fillcolor="#000000" stroked="false">
                <v:path arrowok="t"/>
                <v:fill type="solid"/>
              </v:shape>
            </v:group>
            <v:group style="position:absolute;left:8073;top:5141;width:10;height:20" coordorigin="8073,5141" coordsize="10,20">
              <v:shape style="position:absolute;left:8073;top:5141;width:10;height:20" coordorigin="8073,5141" coordsize="10,20" path="m8073,5161l8082,5161,8082,5141,8073,5141,8073,5161xe" filled="true" fillcolor="#000000" stroked="false">
                <v:path arrowok="t"/>
                <v:fill type="solid"/>
              </v:shape>
            </v:group>
            <v:group style="position:absolute;left:8073;top:5161;width:10;height:20" coordorigin="8073,5161" coordsize="10,20">
              <v:shape style="position:absolute;left:8073;top:5161;width:10;height:20" coordorigin="8073,5161" coordsize="10,20" path="m8073,5180l8082,5180,8082,5161,8073,5161,8073,5180xe" filled="true" fillcolor="#000000" stroked="false">
                <v:path arrowok="t"/>
                <v:fill type="solid"/>
              </v:shape>
            </v:group>
            <v:group style="position:absolute;left:8073;top:5180;width:10;height:20" coordorigin="8073,5180" coordsize="10,20">
              <v:shape style="position:absolute;left:8073;top:5180;width:10;height:20" coordorigin="8073,5180" coordsize="10,20" path="m8073,5199l8082,5199,8082,5180,8073,5180,8073,5199xe" filled="true" fillcolor="#000000" stroked="false">
                <v:path arrowok="t"/>
                <v:fill type="solid"/>
              </v:shape>
            </v:group>
            <v:group style="position:absolute;left:8073;top:5199;width:10;height:20" coordorigin="8073,5199" coordsize="10,20">
              <v:shape style="position:absolute;left:8073;top:5199;width:10;height:20" coordorigin="8073,5199" coordsize="10,20" path="m8073,5218l8082,5218,8082,5199,8073,5199,8073,5218xe" filled="true" fillcolor="#000000" stroked="false">
                <v:path arrowok="t"/>
                <v:fill type="solid"/>
              </v:shape>
            </v:group>
            <v:group style="position:absolute;left:8073;top:5218;width:10;height:20" coordorigin="8073,5218" coordsize="10,20">
              <v:shape style="position:absolute;left:8073;top:5218;width:10;height:20" coordorigin="8073,5218" coordsize="10,20" path="m8073,5237l8082,5237,8082,5218,8073,5218,8073,5237xe" filled="true" fillcolor="#000000" stroked="false">
                <v:path arrowok="t"/>
                <v:fill type="solid"/>
              </v:shape>
            </v:group>
            <v:group style="position:absolute;left:8073;top:5237;width:10;height:20" coordorigin="8073,5237" coordsize="10,20">
              <v:shape style="position:absolute;left:8073;top:5237;width:10;height:20" coordorigin="8073,5237" coordsize="10,20" path="m8073,5257l8082,5257,8082,5237,8073,5237,8073,5257xe" filled="true" fillcolor="#000000" stroked="false">
                <v:path arrowok="t"/>
                <v:fill type="solid"/>
              </v:shape>
            </v:group>
            <v:group style="position:absolute;left:8073;top:5257;width:10;height:20" coordorigin="8073,5257" coordsize="10,20">
              <v:shape style="position:absolute;left:8073;top:5257;width:10;height:20" coordorigin="8073,5257" coordsize="10,20" path="m8073,5276l8082,5276,8082,5257,8073,5257,8073,5276xe" filled="true" fillcolor="#000000" stroked="false">
                <v:path arrowok="t"/>
                <v:fill type="solid"/>
              </v:shape>
            </v:group>
            <v:group style="position:absolute;left:8073;top:5276;width:10;height:20" coordorigin="8073,5276" coordsize="10,20">
              <v:shape style="position:absolute;left:8073;top:5276;width:10;height:20" coordorigin="8073,5276" coordsize="10,20" path="m8073,5295l8082,5295,8082,5276,8073,5276,8073,5295xe" filled="true" fillcolor="#000000" stroked="false">
                <v:path arrowok="t"/>
                <v:fill type="solid"/>
              </v:shape>
            </v:group>
            <v:group style="position:absolute;left:8073;top:5295;width:10;height:20" coordorigin="8073,5295" coordsize="10,20">
              <v:shape style="position:absolute;left:8073;top:5295;width:10;height:20" coordorigin="8073,5295" coordsize="10,20" path="m8073,5314l8082,5314,8082,5295,8073,5295,8073,5314xe" filled="true" fillcolor="#000000" stroked="false">
                <v:path arrowok="t"/>
                <v:fill type="solid"/>
              </v:shape>
            </v:group>
            <v:group style="position:absolute;left:8073;top:5314;width:10;height:20" coordorigin="8073,5314" coordsize="10,20">
              <v:shape style="position:absolute;left:8073;top:5314;width:10;height:20" coordorigin="8073,5314" coordsize="10,20" path="m8073,5333l8082,5333,8082,5314,8073,5314,8073,5333xe" filled="true" fillcolor="#000000" stroked="false">
                <v:path arrowok="t"/>
                <v:fill type="solid"/>
              </v:shape>
            </v:group>
            <v:group style="position:absolute;left:8073;top:5339;width:10;height:2" coordorigin="8073,5339" coordsize="10,2">
              <v:shape style="position:absolute;left:8073;top:5339;width:10;height:2" coordorigin="8073,5339" coordsize="10,0" path="m8073,5339l8082,5339e" filled="false" stroked="true" strokeweight=".599980pt" strokecolor="#000000">
                <v:path arrowok="t"/>
              </v:shape>
            </v:group>
            <v:group style="position:absolute;left:8073;top:5360;width:29;height:2" coordorigin="8073,5360" coordsize="29,2">
              <v:shape style="position:absolute;left:8073;top:5360;width:29;height:2" coordorigin="8073,5360" coordsize="29,0" path="m8073,5360l8102,5360e" filled="false" stroked="true" strokeweight="1.44pt" strokecolor="#000000">
                <v:path arrowok="t"/>
              </v:shape>
            </v:group>
            <v:group style="position:absolute;left:8102;top:5360;width:521;height:2" coordorigin="8102,5360" coordsize="521,2">
              <v:shape style="position:absolute;left:8102;top:5360;width:521;height:2" coordorigin="8102,5360" coordsize="521,0" path="m8102,5360l8622,5360e" filled="false" stroked="true" strokeweight="1.44pt" strokecolor="#000000">
                <v:path arrowok="t"/>
              </v:shape>
              <v:shape style="position:absolute;left:1529;top:14;width:3630;height:396" type="#_x0000_t202" filled="false" stroked="false">
                <v:textbox inset="0,0,0,0">
                  <w:txbxContent>
                    <w:p>
                      <w:pPr>
                        <w:spacing w:before="81"/>
                        <w:ind w:left="1" w:right="0" w:firstLine="0"/>
                        <w:jc w:val="center"/>
                        <w:rPr>
                          <w:rFonts w:ascii="宋体" w:hAnsi="宋体" w:cs="宋体" w:eastAsia="宋体" w:hint="default"/>
                          <w:sz w:val="15"/>
                          <w:szCs w:val="15"/>
                        </w:rPr>
                      </w:pPr>
                      <w:r>
                        <w:rPr>
                          <w:rFonts w:ascii="宋体" w:hAnsi="宋体" w:cs="宋体" w:eastAsia="宋体" w:hint="default"/>
                          <w:sz w:val="15"/>
                          <w:szCs w:val="15"/>
                        </w:rPr>
                        <w:t>期末余额</w:t>
                      </w:r>
                    </w:p>
                  </w:txbxContent>
                </v:textbox>
                <w10:wrap type="none"/>
              </v:shape>
              <v:shape style="position:absolute;left:6592;top:141;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2163;top:52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3978;top:52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5799;top:52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7533;top:525;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29;top:712;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2921;top:909;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4722;top:909;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6587;top:909;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8226;top:909;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1988;top:1096;width:6625;height:347" type="#_x0000_t202" filled="false" stroked="false">
                <v:textbox inset="0,0,0,0">
                  <w:txbxContent>
                    <w:p>
                      <w:pPr>
                        <w:tabs>
                          <w:tab w:pos="1855" w:val="left" w:leader="none"/>
                          <w:tab w:pos="3655" w:val="left" w:leader="none"/>
                          <w:tab w:pos="5448" w:val="left" w:leader="none"/>
                        </w:tabs>
                        <w:spacing w:line="146"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tab/>
                        <w:t>金额</w:t>
                        <w:tab/>
                        <w:t>金额</w:t>
                        <w:tab/>
                        <w:t>金额</w:t>
                      </w:r>
                    </w:p>
                    <w:p>
                      <w:pPr>
                        <w:tabs>
                          <w:tab w:pos="2671" w:val="left" w:leader="none"/>
                          <w:tab w:pos="4536" w:val="left" w:leader="none"/>
                          <w:tab w:pos="6197" w:val="left" w:leader="none"/>
                        </w:tabs>
                        <w:spacing w:line="200" w:lineRule="exact" w:before="0"/>
                        <w:ind w:left="871"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t>（</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137;top:1668;width:2404;height:534"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单项金额重大并单</w:t>
                      </w:r>
                    </w:p>
                    <w:p>
                      <w:pPr>
                        <w:spacing w:line="240" w:lineRule="auto" w:before="8"/>
                        <w:rPr>
                          <w:rFonts w:ascii="宋体" w:hAnsi="宋体" w:cs="宋体" w:eastAsia="宋体" w:hint="default"/>
                          <w:b/>
                          <w:bCs/>
                          <w:sz w:val="13"/>
                          <w:szCs w:val="13"/>
                        </w:rPr>
                      </w:pPr>
                    </w:p>
                    <w:p>
                      <w:pPr>
                        <w:tabs>
                          <w:tab w:pos="1541" w:val="left" w:leader="none"/>
                        </w:tabs>
                        <w:spacing w:line="205"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pacing w:val="8"/>
                          <w:w w:val="95"/>
                          <w:sz w:val="15"/>
                          <w:szCs w:val="15"/>
                        </w:rPr>
                        <w:t>项计提坏账准备的</w:t>
                        <w:tab/>
                      </w:r>
                      <w:r>
                        <w:rPr>
                          <w:rFonts w:ascii="Times New Roman" w:hAnsi="Times New Roman" w:cs="Times New Roman" w:eastAsia="Times New Roman" w:hint="default"/>
                          <w:spacing w:val="-1"/>
                          <w:sz w:val="15"/>
                          <w:szCs w:val="15"/>
                        </w:rPr>
                        <w:t>49,427,516.60</w:t>
                      </w:r>
                    </w:p>
                  </w:txbxContent>
                </v:textbox>
                <w10:wrap type="none"/>
              </v:shape>
              <v:shape style="position:absolute;left:2953;top:2050;width:5530;height:152" type="#_x0000_t202" filled="false" stroked="false">
                <v:textbox inset="0,0,0,0">
                  <w:txbxContent>
                    <w:p>
                      <w:pPr>
                        <w:tabs>
                          <w:tab w:pos="619" w:val="left" w:leader="none"/>
                          <w:tab w:pos="1759" w:val="left" w:leader="none"/>
                          <w:tab w:pos="2383" w:val="left" w:leader="none"/>
                          <w:tab w:pos="3644" w:val="left" w:leader="none"/>
                          <w:tab w:pos="4270" w:val="left" w:leader="none"/>
                          <w:tab w:pos="5266"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39.58</w:t>
                        <w:tab/>
                        <w:t>2,471,375.83</w:t>
                        <w:tab/>
                        <w:t>5.00</w:t>
                        <w:tab/>
                        <w:t>18,588,097.24</w:t>
                        <w:tab/>
                        <w:t>20.93</w:t>
                        <w:tab/>
                        <w:t>929,404.86</w:t>
                        <w:tab/>
                        <w:t>5.00</w:t>
                      </w:r>
                    </w:p>
                  </w:txbxContent>
                </v:textbox>
                <w10:wrap type="none"/>
              </v:shape>
              <v:shape style="position:absolute;left:137;top:2416;width:2404;height:1305"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应收账款</w:t>
                      </w:r>
                    </w:p>
                    <w:p>
                      <w:pPr>
                        <w:spacing w:line="240" w:lineRule="auto" w:before="7"/>
                        <w:rPr>
                          <w:rFonts w:ascii="宋体" w:hAnsi="宋体" w:cs="宋体" w:eastAsia="宋体" w:hint="default"/>
                          <w:b/>
                          <w:bCs/>
                          <w:sz w:val="14"/>
                          <w:szCs w:val="14"/>
                        </w:rPr>
                      </w:pPr>
                    </w:p>
                    <w:p>
                      <w:pPr>
                        <w:spacing w:line="458" w:lineRule="auto" w:before="0"/>
                        <w:ind w:left="0" w:right="1116" w:firstLine="0"/>
                        <w:jc w:val="left"/>
                        <w:rPr>
                          <w:rFonts w:ascii="宋体" w:hAnsi="宋体" w:cs="宋体" w:eastAsia="宋体" w:hint="default"/>
                          <w:sz w:val="15"/>
                          <w:szCs w:val="15"/>
                        </w:rPr>
                      </w:pPr>
                      <w:r>
                        <w:rPr>
                          <w:rFonts w:ascii="宋体" w:hAnsi="宋体" w:cs="宋体" w:eastAsia="宋体" w:hint="default"/>
                          <w:spacing w:val="8"/>
                          <w:sz w:val="15"/>
                          <w:szCs w:val="15"/>
                        </w:rPr>
                        <w:t>按组合计提坏账准</w:t>
                      </w:r>
                      <w:r>
                        <w:rPr>
                          <w:rFonts w:ascii="宋体" w:hAnsi="宋体" w:cs="宋体" w:eastAsia="宋体" w:hint="default"/>
                          <w:spacing w:val="-59"/>
                          <w:sz w:val="15"/>
                          <w:szCs w:val="15"/>
                        </w:rPr>
                        <w:t> </w:t>
                      </w:r>
                      <w:r>
                        <w:rPr>
                          <w:rFonts w:ascii="宋体" w:hAnsi="宋体" w:cs="宋体" w:eastAsia="宋体" w:hint="default"/>
                          <w:spacing w:val="-59"/>
                          <w:sz w:val="15"/>
                          <w:szCs w:val="15"/>
                        </w:rPr>
                      </w:r>
                      <w:r>
                        <w:rPr>
                          <w:rFonts w:ascii="宋体" w:hAnsi="宋体" w:cs="宋体" w:eastAsia="宋体" w:hint="default"/>
                          <w:sz w:val="15"/>
                          <w:szCs w:val="15"/>
                        </w:rPr>
                        <w:t>备的应收账款</w:t>
                      </w:r>
                    </w:p>
                    <w:p>
                      <w:pPr>
                        <w:tabs>
                          <w:tab w:pos="1541" w:val="left" w:leader="none"/>
                        </w:tabs>
                        <w:spacing w:line="205" w:lineRule="exact" w:before="52"/>
                        <w:ind w:left="0" w:right="0" w:firstLine="0"/>
                        <w:jc w:val="left"/>
                        <w:rPr>
                          <w:rFonts w:ascii="Times New Roman" w:hAnsi="Times New Roman" w:cs="Times New Roman" w:eastAsia="Times New Roman" w:hint="default"/>
                          <w:sz w:val="15"/>
                          <w:szCs w:val="15"/>
                        </w:rPr>
                      </w:pPr>
                      <w:r>
                        <w:rPr>
                          <w:rFonts w:ascii="宋体" w:hAnsi="宋体" w:cs="宋体" w:eastAsia="宋体" w:hint="default"/>
                          <w:spacing w:val="-1"/>
                          <w:sz w:val="15"/>
                          <w:szCs w:val="15"/>
                        </w:rPr>
                        <w:t>账龄分析法</w:t>
                        <w:tab/>
                      </w:r>
                      <w:r>
                        <w:rPr>
                          <w:rFonts w:ascii="Times New Roman" w:hAnsi="Times New Roman" w:cs="Times New Roman" w:eastAsia="Times New Roman" w:hint="default"/>
                          <w:spacing w:val="-1"/>
                          <w:sz w:val="15"/>
                          <w:szCs w:val="15"/>
                        </w:rPr>
                        <w:t>75,460,256.62</w:t>
                      </w:r>
                    </w:p>
                  </w:txbxContent>
                </v:textbox>
                <w10:wrap type="none"/>
              </v:shape>
              <v:shape style="position:absolute;left:2953;top:3570;width:5530;height:152" type="#_x0000_t202" filled="false" stroked="false">
                <v:textbox inset="0,0,0,0">
                  <w:txbxContent>
                    <w:p>
                      <w:pPr>
                        <w:tabs>
                          <w:tab w:pos="619" w:val="left" w:leader="none"/>
                          <w:tab w:pos="1759" w:val="left" w:leader="none"/>
                          <w:tab w:pos="2383" w:val="left" w:leader="none"/>
                          <w:tab w:pos="3644" w:val="left" w:leader="none"/>
                          <w:tab w:pos="4212" w:val="left" w:leader="none"/>
                          <w:tab w:pos="5266"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60.42</w:t>
                        <w:tab/>
                        <w:t>5,667,796.90</w:t>
                        <w:tab/>
                        <w:t>7.51</w:t>
                        <w:tab/>
                        <w:t>70,210,584.62</w:t>
                        <w:tab/>
                        <w:t>79.07</w:t>
                        <w:tab/>
                        <w:t>4,777,726.25</w:t>
                        <w:tab/>
                        <w:t>6.80</w:t>
                      </w:r>
                    </w:p>
                  </w:txbxContent>
                </v:textbox>
                <w10:wrap type="none"/>
              </v:shape>
              <v:shape style="position:absolute;left:137;top:3946;width:1285;height:526"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单项金额虽不重大</w:t>
                      </w:r>
                    </w:p>
                    <w:p>
                      <w:pPr>
                        <w:spacing w:line="240" w:lineRule="auto" w:before="8"/>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但单项计提坏账准</w:t>
                      </w:r>
                    </w:p>
                  </w:txbxContent>
                </v:textbox>
                <w10:wrap type="none"/>
              </v:shape>
              <v:shape style="position:absolute;left:3020;top:4329;width:51;height:152" type="#_x0000_t202" filled="false" stroked="false">
                <v:textbox inset="0,0,0,0">
                  <w:txbxContent>
                    <w:p>
                      <w:pPr>
                        <w:spacing w:line="151" w:lineRule="exact" w:before="0"/>
                        <w:ind w:left="0" w:right="0" w:firstLine="0"/>
                        <w:jc w:val="left"/>
                        <w:rPr>
                          <w:rFonts w:ascii="Times New Roman" w:hAnsi="Times New Roman" w:cs="Times New Roman" w:eastAsia="Times New Roman" w:hint="default"/>
                          <w:sz w:val="15"/>
                          <w:szCs w:val="15"/>
                        </w:rPr>
                      </w:pPr>
                      <w:r>
                        <w:rPr>
                          <w:rFonts w:ascii="Times New Roman"/>
                          <w:w w:val="100"/>
                          <w:sz w:val="15"/>
                        </w:rPr>
                        <w:t>-</w:t>
                      </w:r>
                    </w:p>
                  </w:txbxContent>
                </v:textbox>
                <w10:wrap type="none"/>
              </v:shape>
              <v:shape style="position:absolute;left:6683;top:4329;width:51;height:152" type="#_x0000_t202" filled="false" stroked="false">
                <v:textbox inset="0,0,0,0">
                  <w:txbxContent>
                    <w:p>
                      <w:pPr>
                        <w:spacing w:line="151" w:lineRule="exact" w:before="0"/>
                        <w:ind w:left="0" w:right="0" w:firstLine="0"/>
                        <w:jc w:val="left"/>
                        <w:rPr>
                          <w:rFonts w:ascii="Times New Roman" w:hAnsi="Times New Roman" w:cs="Times New Roman" w:eastAsia="Times New Roman" w:hint="default"/>
                          <w:sz w:val="15"/>
                          <w:szCs w:val="15"/>
                        </w:rPr>
                      </w:pPr>
                      <w:r>
                        <w:rPr>
                          <w:rFonts w:ascii="Times New Roman"/>
                          <w:w w:val="100"/>
                          <w:sz w:val="15"/>
                        </w:rPr>
                        <w:t>-</w:t>
                      </w:r>
                    </w:p>
                  </w:txbxContent>
                </v:textbox>
                <w10:wrap type="none"/>
              </v:shape>
              <v:shape style="position:absolute;left:7535;top:4329;width:51;height:152" type="#_x0000_t202" filled="false" stroked="false">
                <v:textbox inset="0,0,0,0">
                  <w:txbxContent>
                    <w:p>
                      <w:pPr>
                        <w:spacing w:line="151" w:lineRule="exact" w:before="0"/>
                        <w:ind w:left="0" w:right="0" w:firstLine="0"/>
                        <w:jc w:val="left"/>
                        <w:rPr>
                          <w:rFonts w:ascii="Times New Roman" w:hAnsi="Times New Roman" w:cs="Times New Roman" w:eastAsia="Times New Roman" w:hint="default"/>
                          <w:sz w:val="15"/>
                          <w:szCs w:val="15"/>
                        </w:rPr>
                      </w:pPr>
                      <w:r>
                        <w:rPr>
                          <w:rFonts w:ascii="Times New Roman"/>
                          <w:w w:val="100"/>
                          <w:sz w:val="15"/>
                        </w:rPr>
                        <w:t>-</w:t>
                      </w:r>
                    </w:p>
                  </w:txbxContent>
                </v:textbox>
                <w10:wrap type="none"/>
              </v:shape>
              <v:shape style="position:absolute;left:137;top:4695;width:903;height:536"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备的应收账款</w:t>
                      </w:r>
                    </w:p>
                    <w:p>
                      <w:pPr>
                        <w:spacing w:line="240" w:lineRule="auto" w:before="5"/>
                        <w:rPr>
                          <w:rFonts w:ascii="宋体" w:hAnsi="宋体" w:cs="宋体" w:eastAsia="宋体" w:hint="default"/>
                          <w:b/>
                          <w:bCs/>
                          <w:sz w:val="14"/>
                          <w:szCs w:val="14"/>
                        </w:rPr>
                      </w:pPr>
                    </w:p>
                    <w:p>
                      <w:pPr>
                        <w:spacing w:before="0"/>
                        <w:ind w:left="492"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640;top:5087;width:2720;height:152" type="#_x0000_t202" filled="false" stroked="false">
                <v:textbox inset="0,0,0,0">
                  <w:txbxContent>
                    <w:p>
                      <w:pPr>
                        <w:tabs>
                          <w:tab w:pos="1197" w:val="left" w:leader="none"/>
                          <w:tab w:pos="1931"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124,887,773.22</w:t>
                        <w:tab/>
                        <w:t>100.00</w:t>
                        <w:tab/>
                        <w:t>8,139,172.73</w:t>
                      </w:r>
                    </w:p>
                  </w:txbxContent>
                </v:textbox>
                <w10:wrap type="none"/>
              </v:shape>
              <v:shape style="position:absolute;left:5336;top:5087;width:2615;height:152" type="#_x0000_t202" filled="false" stroked="false">
                <v:textbox inset="0,0,0,0">
                  <w:txbxContent>
                    <w:p>
                      <w:pPr>
                        <w:tabs>
                          <w:tab w:pos="1166" w:val="left" w:leader="none"/>
                          <w:tab w:pos="1831"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88,798,681.86</w:t>
                        <w:tab/>
                        <w:t>100.00</w:t>
                        <w:tab/>
                      </w:r>
                      <w:r>
                        <w:rPr>
                          <w:rFonts w:ascii="Times New Roman"/>
                          <w:spacing w:val="-2"/>
                          <w:sz w:val="15"/>
                        </w:rPr>
                        <w:t>5,707,131.11</w:t>
                      </w:r>
                    </w:p>
                  </w:txbxContent>
                </v:textbox>
                <w10:wrap type="none"/>
              </v:shape>
            </v:group>
          </v:group>
        </w:pict>
      </w:r>
      <w:r>
        <w:rPr>
          <w:rFonts w:ascii="宋体" w:hAnsi="宋体" w:cs="宋体" w:eastAsia="宋体" w:hint="default"/>
          <w:position w:val="-106"/>
          <w:sz w:val="20"/>
          <w:szCs w:val="20"/>
        </w:rPr>
      </w:r>
    </w:p>
    <w:p>
      <w:pPr>
        <w:spacing w:line="240" w:lineRule="auto" w:before="10"/>
        <w:rPr>
          <w:rFonts w:ascii="宋体" w:hAnsi="宋体" w:cs="宋体" w:eastAsia="宋体" w:hint="default"/>
          <w:b/>
          <w:bCs/>
          <w:sz w:val="26"/>
          <w:szCs w:val="26"/>
        </w:rPr>
      </w:pPr>
    </w:p>
    <w:p>
      <w:pPr>
        <w:spacing w:before="36"/>
        <w:ind w:left="858" w:right="1782" w:firstLine="0"/>
        <w:jc w:val="left"/>
        <w:rPr>
          <w:rFonts w:ascii="宋体" w:hAnsi="宋体" w:cs="宋体" w:eastAsia="宋体" w:hint="default"/>
          <w:sz w:val="21"/>
          <w:szCs w:val="21"/>
        </w:rPr>
      </w:pPr>
      <w:r>
        <w:rPr/>
        <w:pict>
          <v:shape style="position:absolute;margin-left:196.130005pt;margin-top:19.463686pt;width:.48pt;height:.12pt;mso-position-horizontal-relative:page;mso-position-vertical-relative:paragraph;z-index:-1310080" type="#_x0000_t75" stroked="false">
            <v:imagedata r:id="rId211" o:title=""/>
          </v:shape>
        </w:pict>
      </w:r>
      <w:r>
        <w:rPr/>
        <w:pict>
          <v:shape style="position:absolute;margin-left:278.450012pt;margin-top:19.463686pt;width:.48001pt;height:.12pt;mso-position-horizontal-relative:page;mso-position-vertical-relative:paragraph;z-index:-1310056" type="#_x0000_t75" stroked="false">
            <v:imagedata r:id="rId211" o:title=""/>
          </v:shape>
        </w:pict>
      </w:r>
      <w:r>
        <w:rPr/>
        <w:pict>
          <v:shape style="position:absolute;margin-left:349.269989pt;margin-top:19.463686pt;width:.48001pt;height:.12pt;mso-position-horizontal-relative:page;mso-position-vertical-relative:paragraph;z-index:-1310032" type="#_x0000_t75" stroked="false">
            <v:imagedata r:id="rId211" o:title=""/>
          </v:shape>
        </w:pict>
      </w:r>
      <w:r>
        <w:rPr/>
        <w:pict>
          <v:shape style="position:absolute;margin-left:408.790009pt;margin-top:19.463686pt;width:.48001pt;height:.12pt;mso-position-horizontal-relative:page;mso-position-vertical-relative:paragraph;z-index:-1310008" type="#_x0000_t75" stroked="false">
            <v:imagedata r:id="rId211" o:title=""/>
          </v:shape>
        </w:pict>
      </w:r>
      <w:r>
        <w:rPr/>
        <w:pict>
          <v:group style="position:absolute;margin-left:117.5pt;margin-top:38.303707pt;width:433.3pt;height:.5pt;mso-position-horizontal-relative:page;mso-position-vertical-relative:paragraph;z-index:-1309984" coordorigin="2350,766" coordsize="8666,10">
            <v:shape style="position:absolute;left:2350;top:766;width:1573;height:10" type="#_x0000_t75" stroked="false">
              <v:imagedata r:id="rId231" o:title=""/>
            </v:shape>
            <v:shape style="position:absolute;left:3918;top:766;width:7098;height:10" type="#_x0000_t75" stroked="false">
              <v:imagedata r:id="rId232" o:title=""/>
            </v:shape>
            <w10:wrap type="none"/>
          </v:group>
        </w:pict>
      </w:r>
      <w:r>
        <w:rPr/>
        <w:pict>
          <v:group style="position:absolute;margin-left:117.5pt;margin-top:49.343697pt;width:433.3pt;height:5.55pt;mso-position-horizontal-relative:page;mso-position-vertical-relative:paragraph;z-index:-1309960" coordorigin="2350,987" coordsize="8666,111">
            <v:shape style="position:absolute;left:2350;top:987;width:1592;height:110" type="#_x0000_t75" stroked="false">
              <v:imagedata r:id="rId233" o:title=""/>
            </v:shape>
            <v:shape style="position:absolute;left:3918;top:1083;width:1661;height:14" type="#_x0000_t75" stroked="false">
              <v:imagedata r:id="rId234" o:title=""/>
            </v:shape>
            <v:shape style="position:absolute;left:5564;top:1083;width:1431;height:14" type="#_x0000_t75" stroked="false">
              <v:imagedata r:id="rId235" o:title=""/>
            </v:shape>
            <v:shape style="position:absolute;left:6981;top:1083;width:1205;height:14" type="#_x0000_t75" stroked="false">
              <v:imagedata r:id="rId236" o:title=""/>
            </v:shape>
            <v:shape style="position:absolute;left:8171;top:1088;width:2845;height:10" type="#_x0000_t75" stroked="false">
              <v:imagedata r:id="rId237" o:title=""/>
            </v:shape>
            <w10:wrap type="none"/>
          </v:group>
        </w:pict>
      </w:r>
      <w:r>
        <w:rPr/>
        <w:pict>
          <v:group style="position:absolute;margin-left:117.5pt;margin-top:65.419678pt;width:433.3pt;height:5.55pt;mso-position-horizontal-relative:page;mso-position-vertical-relative:paragraph;z-index:-1309936" coordorigin="2350,1308" coordsize="8666,111">
            <v:shape style="position:absolute;left:2350;top:1308;width:1592;height:111" type="#_x0000_t75" stroked="false">
              <v:imagedata r:id="rId238" o:title=""/>
            </v:shape>
            <v:shape style="position:absolute;left:3918;top:1405;width:1661;height:14" type="#_x0000_t75" stroked="false">
              <v:imagedata r:id="rId234" o:title=""/>
            </v:shape>
            <v:shape style="position:absolute;left:5564;top:1405;width:1431;height:14" type="#_x0000_t75" stroked="false">
              <v:imagedata r:id="rId235" o:title=""/>
            </v:shape>
            <v:shape style="position:absolute;left:6981;top:1405;width:1205;height:14" type="#_x0000_t75" stroked="false">
              <v:imagedata r:id="rId236" o:title=""/>
            </v:shape>
            <v:shape style="position:absolute;left:8171;top:1410;width:2845;height:10" type="#_x0000_t75" stroked="false">
              <v:imagedata r:id="rId237" o:title=""/>
            </v:shape>
            <w10:wrap type="none"/>
          </v:group>
        </w:pict>
      </w:r>
      <w:r>
        <w:rPr>
          <w:rFonts w:ascii="宋体" w:hAnsi="宋体" w:cs="宋体" w:eastAsia="宋体" w:hint="default"/>
          <w:sz w:val="21"/>
          <w:szCs w:val="21"/>
        </w:rPr>
        <w:t>期末单项金额重大并单项计提坏账准备的应收账款</w:t>
      </w:r>
    </w:p>
    <w:p>
      <w:pPr>
        <w:spacing w:line="240" w:lineRule="auto" w:before="10"/>
        <w:rPr>
          <w:rFonts w:ascii="宋体" w:hAnsi="宋体" w:cs="宋体" w:eastAsia="宋体" w:hint="default"/>
          <w:sz w:val="3"/>
          <w:szCs w:val="3"/>
        </w:rPr>
      </w:pPr>
    </w:p>
    <w:tbl>
      <w:tblPr>
        <w:tblW w:w="0" w:type="auto"/>
        <w:jc w:val="left"/>
        <w:tblInd w:w="675" w:type="dxa"/>
        <w:tblLayout w:type="fixed"/>
        <w:tblCellMar>
          <w:top w:w="0" w:type="dxa"/>
          <w:left w:w="0" w:type="dxa"/>
          <w:bottom w:w="0" w:type="dxa"/>
          <w:right w:w="0" w:type="dxa"/>
        </w:tblCellMar>
        <w:tblLook w:val="01E0"/>
      </w:tblPr>
      <w:tblGrid>
        <w:gridCol w:w="1592"/>
        <w:gridCol w:w="1646"/>
        <w:gridCol w:w="1416"/>
        <w:gridCol w:w="1190"/>
        <w:gridCol w:w="2835"/>
      </w:tblGrid>
      <w:tr>
        <w:trPr>
          <w:trHeight w:val="378" w:hRule="exact"/>
        </w:trPr>
        <w:tc>
          <w:tcPr>
            <w:tcW w:w="159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261" w:right="0"/>
              <w:jc w:val="left"/>
              <w:rPr>
                <w:rFonts w:ascii="宋体" w:hAnsi="宋体" w:cs="宋体" w:eastAsia="宋体" w:hint="default"/>
                <w:sz w:val="18"/>
                <w:szCs w:val="18"/>
              </w:rPr>
            </w:pPr>
            <w:r>
              <w:rPr>
                <w:rFonts w:ascii="宋体" w:hAnsi="宋体" w:cs="宋体" w:eastAsia="宋体" w:hint="default"/>
                <w:sz w:val="18"/>
                <w:szCs w:val="18"/>
              </w:rPr>
              <w:t>应收账款内容</w:t>
            </w:r>
          </w:p>
        </w:tc>
        <w:tc>
          <w:tcPr>
            <w:tcW w:w="16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5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4"/>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234"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left="496" w:right="0"/>
              <w:jc w:val="left"/>
              <w:rPr>
                <w:rFonts w:ascii="Times New Roman" w:hAnsi="Times New Roman" w:cs="Times New Roman" w:eastAsia="Times New Roman" w:hint="default"/>
                <w:sz w:val="18"/>
                <w:szCs w:val="18"/>
              </w:rPr>
            </w:pPr>
            <w:r>
              <w:rPr>
                <w:rFonts w:ascii="Times New Roman"/>
                <w:sz w:val="18"/>
              </w:rPr>
              <w:t>18,755,000.00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101"/>
              <w:jc w:val="right"/>
              <w:rPr>
                <w:rFonts w:ascii="Times New Roman" w:hAnsi="Times New Roman" w:cs="Times New Roman" w:eastAsia="Times New Roman" w:hint="default"/>
                <w:sz w:val="18"/>
                <w:szCs w:val="18"/>
              </w:rPr>
            </w:pPr>
            <w:r>
              <w:rPr>
                <w:rFonts w:ascii="Times New Roman"/>
                <w:spacing w:val="-1"/>
                <w:sz w:val="18"/>
              </w:rPr>
              <w:t>937,750.00</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1"/>
              <w:jc w:val="center"/>
              <w:rPr>
                <w:rFonts w:ascii="Times New Roman" w:hAnsi="Times New Roman" w:cs="Times New Roman" w:eastAsia="Times New Roman" w:hint="default"/>
                <w:sz w:val="18"/>
                <w:szCs w:val="18"/>
              </w:rPr>
            </w:pPr>
            <w:r>
              <w:rPr>
                <w:rFonts w:ascii="Times New Roman"/>
                <w:sz w:val="18"/>
              </w:rPr>
              <w:t>5.00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432"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496" w:right="0"/>
              <w:jc w:val="left"/>
              <w:rPr>
                <w:rFonts w:ascii="Times New Roman" w:hAnsi="Times New Roman" w:cs="Times New Roman" w:eastAsia="Times New Roman" w:hint="default"/>
                <w:sz w:val="18"/>
                <w:szCs w:val="18"/>
              </w:rPr>
            </w:pPr>
            <w:r>
              <w:rPr>
                <w:rFonts w:ascii="Times New Roman"/>
                <w:sz w:val="18"/>
              </w:rPr>
              <w:t>18,043,820.97</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101"/>
              <w:jc w:val="right"/>
              <w:rPr>
                <w:rFonts w:ascii="Times New Roman" w:hAnsi="Times New Roman" w:cs="Times New Roman" w:eastAsia="Times New Roman" w:hint="default"/>
                <w:sz w:val="18"/>
                <w:szCs w:val="18"/>
              </w:rPr>
            </w:pPr>
            <w:r>
              <w:rPr>
                <w:rFonts w:ascii="Times New Roman"/>
                <w:spacing w:val="-1"/>
                <w:sz w:val="18"/>
              </w:rPr>
              <w:t>902,191.05</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1"/>
              <w:jc w:val="center"/>
              <w:rPr>
                <w:rFonts w:ascii="Times New Roman" w:hAnsi="Times New Roman" w:cs="Times New Roman" w:eastAsia="Times New Roman" w:hint="default"/>
                <w:sz w:val="18"/>
                <w:szCs w:val="18"/>
              </w:rPr>
            </w:pPr>
            <w:r>
              <w:rPr>
                <w:rFonts w:ascii="Times New Roman"/>
                <w:sz w:val="18"/>
              </w:rPr>
              <w:t>5.00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19"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496" w:right="0"/>
              <w:jc w:val="left"/>
              <w:rPr>
                <w:rFonts w:ascii="Times New Roman" w:hAnsi="Times New Roman" w:cs="Times New Roman" w:eastAsia="Times New Roman" w:hint="default"/>
                <w:sz w:val="18"/>
                <w:szCs w:val="18"/>
              </w:rPr>
            </w:pPr>
            <w:r>
              <w:rPr>
                <w:rFonts w:ascii="Times New Roman"/>
                <w:sz w:val="18"/>
              </w:rPr>
              <w:t>12,628,695.63</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631,434.78</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5.00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31" w:hRule="exact"/>
        </w:trPr>
        <w:tc>
          <w:tcPr>
            <w:tcW w:w="15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left="496" w:right="0"/>
              <w:jc w:val="left"/>
              <w:rPr>
                <w:rFonts w:ascii="Times New Roman" w:hAnsi="Times New Roman" w:cs="Times New Roman" w:eastAsia="Times New Roman" w:hint="default"/>
                <w:sz w:val="18"/>
                <w:szCs w:val="18"/>
              </w:rPr>
            </w:pPr>
            <w:r>
              <w:rPr>
                <w:rFonts w:ascii="Times New Roman"/>
                <w:sz w:val="18"/>
              </w:rPr>
              <w:t>49,427,516.60</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2,471,375.83</w:t>
            </w:r>
          </w:p>
        </w:tc>
        <w:tc>
          <w:tcPr>
            <w:tcW w:w="1190" w:type="dxa"/>
            <w:tcBorders>
              <w:top w:val="nil" w:sz="6" w:space="0" w:color="auto"/>
              <w:left w:val="single" w:sz="4" w:space="0" w:color="000000"/>
              <w:bottom w:val="single" w:sz="12" w:space="0" w:color="000000"/>
              <w:right w:val="single" w:sz="4" w:space="0" w:color="000000"/>
            </w:tcBorders>
          </w:tcPr>
          <w:p>
            <w:pPr/>
          </w:p>
        </w:tc>
        <w:tc>
          <w:tcPr>
            <w:tcW w:w="2835"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before="143"/>
        <w:ind w:left="874" w:right="1782" w:firstLine="0"/>
        <w:jc w:val="left"/>
        <w:rPr>
          <w:rFonts w:ascii="宋体" w:hAnsi="宋体" w:cs="宋体" w:eastAsia="宋体" w:hint="default"/>
          <w:sz w:val="21"/>
          <w:szCs w:val="21"/>
        </w:rPr>
      </w:pPr>
      <w:r>
        <w:rPr/>
        <w:pict>
          <v:group style="position:absolute;margin-left:117.5pt;margin-top:-30.746298pt;width:433.3pt;height:.5pt;mso-position-horizontal-relative:page;mso-position-vertical-relative:paragraph;z-index:-1309912" coordorigin="2350,-615" coordsize="8666,10">
            <v:shape style="position:absolute;left:2350;top:-615;width:1573;height:10" type="#_x0000_t75" stroked="false">
              <v:imagedata r:id="rId231" o:title=""/>
            </v:shape>
            <v:shape style="position:absolute;left:3918;top:-615;width:7098;height:10" type="#_x0000_t75" stroked="false">
              <v:imagedata r:id="rId232" o:title=""/>
            </v:shape>
            <w10:wrap type="none"/>
          </v:group>
        </w:pict>
      </w:r>
      <w:r>
        <w:rPr/>
        <w:pict>
          <v:shape style="position:absolute;margin-left:199.009995pt;margin-top:23.973682pt;width:.48001pt;height:.12pt;mso-position-horizontal-relative:page;mso-position-vertical-relative:paragraph;z-index:-1309888" type="#_x0000_t75" stroked="false">
            <v:imagedata r:id="rId211" o:title=""/>
          </v:shape>
        </w:pict>
      </w:r>
      <w:r>
        <w:rPr/>
        <w:pict>
          <v:shape style="position:absolute;margin-left:366.309998pt;margin-top:23.973682pt;width:.47998pt;height:.12pt;mso-position-horizontal-relative:page;mso-position-vertical-relative:paragraph;z-index:-1309864" type="#_x0000_t75" stroked="false">
            <v:imagedata r:id="rId211" o:title=""/>
          </v:shape>
        </w:pict>
      </w:r>
      <w:r>
        <w:rPr/>
        <w:pict>
          <v:group style="position:absolute;margin-left:199.490005pt;margin-top:42.693703pt;width:329.1pt;height:.5pt;mso-position-horizontal-relative:page;mso-position-vertical-relative:paragraph;z-index:-1309840" coordorigin="3990,854" coordsize="6582,10">
            <v:shape style="position:absolute;left:3990;top:854;width:2054;height:10" type="#_x0000_t75" stroked="false">
              <v:imagedata r:id="rId239" o:title=""/>
            </v:shape>
            <v:shape style="position:absolute;left:6039;top:854;width:1287;height:10" type="#_x0000_t75" stroked="false">
              <v:imagedata r:id="rId240" o:title=""/>
            </v:shape>
            <v:shape style="position:absolute;left:7321;top:854;width:1995;height:10" type="#_x0000_t75" stroked="false">
              <v:imagedata r:id="rId241" o:title=""/>
            </v:shape>
            <v:shape style="position:absolute;left:9312;top:854;width:1260;height:10" type="#_x0000_t75" stroked="false">
              <v:imagedata r:id="rId242" o:title=""/>
            </v:shape>
            <w10:wrap type="none"/>
          </v:group>
        </w:pict>
      </w:r>
      <w:r>
        <w:rPr/>
        <w:pict>
          <v:group style="position:absolute;margin-left:199.490005pt;margin-top:61.893703pt;width:102.75pt;height:.5pt;mso-position-horizontal-relative:page;mso-position-vertical-relative:paragraph;z-index:-1309816" coordorigin="3990,1238" coordsize="2055,10">
            <v:shape style="position:absolute;left:3990;top:1238;width:1193;height:10" type="#_x0000_t75" stroked="false">
              <v:imagedata r:id="rId243" o:title=""/>
            </v:shape>
            <v:shape style="position:absolute;left:5178;top:1238;width:866;height:10" type="#_x0000_t75" stroked="false">
              <v:imagedata r:id="rId244" o:title=""/>
            </v:shape>
            <w10:wrap type="none"/>
          </v:group>
        </w:pict>
      </w:r>
      <w:r>
        <w:rPr/>
        <w:pict>
          <v:group style="position:absolute;margin-left:366.790009pt;margin-top:61.893703pt;width:99.05pt;height:.5pt;mso-position-horizontal-relative:page;mso-position-vertical-relative:paragraph;z-index:-1309792" coordorigin="7336,1238" coordsize="1981,10">
            <v:shape style="position:absolute;left:7336;top:1238;width:1176;height:10" type="#_x0000_t75" stroked="false">
              <v:imagedata r:id="rId245" o:title=""/>
            </v:shape>
            <v:shape style="position:absolute;left:8507;top:1238;width:809;height:10" type="#_x0000_t75" stroked="false">
              <v:imagedata r:id="rId246" o:title=""/>
            </v:shape>
            <w10:wrap type="none"/>
          </v:group>
        </w:pict>
      </w:r>
      <w:r>
        <w:rPr/>
        <w:pict>
          <v:group style="position:absolute;margin-left:120.5pt;margin-top:81.093643pt;width:408.1pt;height:.5pt;mso-position-horizontal-relative:page;mso-position-vertical-relative:paragraph;z-index:-1309768" coordorigin="2410,1622" coordsize="8162,10">
            <v:shape style="position:absolute;left:2410;top:1622;width:1570;height:10" type="#_x0000_t75" stroked="false">
              <v:imagedata r:id="rId247" o:title=""/>
            </v:shape>
            <v:shape style="position:absolute;left:3975;top:1622;width:1207;height:10" type="#_x0000_t75" stroked="false">
              <v:imagedata r:id="rId248" o:title=""/>
            </v:shape>
            <v:shape style="position:absolute;left:5178;top:1622;width:866;height:10" type="#_x0000_t75" stroked="false">
              <v:imagedata r:id="rId244" o:title=""/>
            </v:shape>
            <v:shape style="position:absolute;left:6039;top:1622;width:1287;height:10" type="#_x0000_t75" stroked="false">
              <v:imagedata r:id="rId249" o:title=""/>
            </v:shape>
            <v:shape style="position:absolute;left:7321;top:1622;width:1190;height:10" type="#_x0000_t75" stroked="false">
              <v:imagedata r:id="rId250" o:title=""/>
            </v:shape>
            <v:shape style="position:absolute;left:8507;top:1622;width:809;height:10" type="#_x0000_t75" stroked="false">
              <v:imagedata r:id="rId246" o:title=""/>
            </v:shape>
            <v:shape style="position:absolute;left:9312;top:1622;width:1260;height:10" type="#_x0000_t75" stroked="false">
              <v:imagedata r:id="rId251" o:title=""/>
            </v:shape>
            <w10:wrap type="none"/>
          </v:group>
        </w:pict>
      </w:r>
      <w:r>
        <w:rPr/>
        <w:pict>
          <v:group style="position:absolute;margin-left:120.5pt;margin-top:100.413643pt;width:408.1pt;height:.5pt;mso-position-horizontal-relative:page;mso-position-vertical-relative:paragraph;z-index:-1309744" coordorigin="2410,2008" coordsize="8162,10">
            <v:shape style="position:absolute;left:2410;top:2008;width:1570;height:10" type="#_x0000_t75" stroked="false">
              <v:imagedata r:id="rId247" o:title=""/>
            </v:shape>
            <v:shape style="position:absolute;left:3975;top:2008;width:1207;height:10" type="#_x0000_t75" stroked="false">
              <v:imagedata r:id="rId252" o:title=""/>
            </v:shape>
            <v:shape style="position:absolute;left:5178;top:2008;width:866;height:10" type="#_x0000_t75" stroked="false">
              <v:imagedata r:id="rId253" o:title=""/>
            </v:shape>
            <v:shape style="position:absolute;left:6039;top:2008;width:1287;height:10" type="#_x0000_t75" stroked="false">
              <v:imagedata r:id="rId240" o:title=""/>
            </v:shape>
            <v:shape style="position:absolute;left:7321;top:2008;width:1190;height:10" type="#_x0000_t75" stroked="false">
              <v:imagedata r:id="rId254" o:title=""/>
            </v:shape>
            <v:shape style="position:absolute;left:8507;top:2008;width:809;height:10" type="#_x0000_t75" stroked="false">
              <v:imagedata r:id="rId255" o:title=""/>
            </v:shape>
            <v:shape style="position:absolute;left:9312;top:2008;width:1260;height:10" type="#_x0000_t75" stroked="false">
              <v:imagedata r:id="rId256" o:title=""/>
            </v:shape>
            <w10:wrap type="none"/>
          </v:group>
        </w:pict>
      </w:r>
      <w:r>
        <w:rPr>
          <w:rFonts w:ascii="宋体" w:hAnsi="宋体" w:cs="宋体" w:eastAsia="宋体" w:hint="default"/>
          <w:sz w:val="21"/>
          <w:szCs w:val="21"/>
        </w:rPr>
        <w:t>组合中，采用账龄分析法计提坏账准备的应收账款：</w:t>
      </w:r>
    </w:p>
    <w:p>
      <w:pPr>
        <w:spacing w:line="240" w:lineRule="auto" w:before="7"/>
        <w:rPr>
          <w:rFonts w:ascii="宋体" w:hAnsi="宋体" w:cs="宋体" w:eastAsia="宋体" w:hint="default"/>
          <w:sz w:val="2"/>
          <w:szCs w:val="2"/>
        </w:rPr>
      </w:pPr>
    </w:p>
    <w:tbl>
      <w:tblPr>
        <w:tblW w:w="0" w:type="auto"/>
        <w:jc w:val="left"/>
        <w:tblInd w:w="735" w:type="dxa"/>
        <w:tblLayout w:type="fixed"/>
        <w:tblCellMar>
          <w:top w:w="0" w:type="dxa"/>
          <w:left w:w="0" w:type="dxa"/>
          <w:bottom w:w="0" w:type="dxa"/>
          <w:right w:w="0" w:type="dxa"/>
        </w:tblCellMar>
        <w:tblLook w:val="01E0"/>
      </w:tblPr>
      <w:tblGrid>
        <w:gridCol w:w="1589"/>
        <w:gridCol w:w="1202"/>
        <w:gridCol w:w="862"/>
        <w:gridCol w:w="1282"/>
        <w:gridCol w:w="1186"/>
        <w:gridCol w:w="805"/>
        <w:gridCol w:w="1250"/>
      </w:tblGrid>
      <w:tr>
        <w:trPr>
          <w:trHeight w:val="398" w:hRule="exact"/>
        </w:trPr>
        <w:tc>
          <w:tcPr>
            <w:tcW w:w="1589"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tc>
        <w:tc>
          <w:tcPr>
            <w:tcW w:w="3346"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65"/>
              <w:ind w:left="1" w:right="0"/>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3241"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65"/>
              <w:ind w:right="1"/>
              <w:jc w:val="center"/>
              <w:rPr>
                <w:rFonts w:ascii="宋体" w:hAnsi="宋体" w:cs="宋体" w:eastAsia="宋体" w:hint="default"/>
                <w:sz w:val="15"/>
                <w:szCs w:val="15"/>
              </w:rPr>
            </w:pPr>
            <w:r>
              <w:rPr>
                <w:rFonts w:ascii="宋体" w:hAnsi="宋体" w:cs="宋体" w:eastAsia="宋体" w:hint="default"/>
                <w:sz w:val="15"/>
                <w:szCs w:val="15"/>
              </w:rPr>
              <w:t>年初余额</w:t>
            </w:r>
          </w:p>
        </w:tc>
      </w:tr>
      <w:tr>
        <w:trPr>
          <w:trHeight w:val="384" w:hRule="exact"/>
        </w:trPr>
        <w:tc>
          <w:tcPr>
            <w:tcW w:w="1589"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right="629"/>
              <w:jc w:val="right"/>
              <w:rPr>
                <w:rFonts w:ascii="宋体" w:hAnsi="宋体" w:cs="宋体" w:eastAsia="宋体" w:hint="default"/>
                <w:sz w:val="15"/>
                <w:szCs w:val="15"/>
              </w:rPr>
            </w:pPr>
            <w:r>
              <w:rPr>
                <w:rFonts w:ascii="宋体" w:hAnsi="宋体" w:cs="宋体" w:eastAsia="宋体" w:hint="default"/>
                <w:sz w:val="15"/>
                <w:szCs w:val="15"/>
              </w:rPr>
              <w:t>账龄</w:t>
            </w:r>
          </w:p>
        </w:tc>
        <w:tc>
          <w:tcPr>
            <w:tcW w:w="206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282" w:type="dxa"/>
            <w:vMerge w:val="restart"/>
            <w:tcBorders>
              <w:top w:val="nil" w:sz="6" w:space="0" w:color="auto"/>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36"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99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250" w:type="dxa"/>
            <w:vMerge w:val="restart"/>
            <w:tcBorders>
              <w:top w:val="nil" w:sz="6" w:space="0" w:color="auto"/>
              <w:left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16"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87" w:hRule="exact"/>
        </w:trPr>
        <w:tc>
          <w:tcPr>
            <w:tcW w:w="1589" w:type="dxa"/>
            <w:tcBorders>
              <w:top w:val="nil" w:sz="6" w:space="0" w:color="auto"/>
              <w:left w:val="nil" w:sz="6" w:space="0" w:color="auto"/>
              <w:bottom w:val="nil" w:sz="6" w:space="0" w:color="auto"/>
              <w:right w:val="single" w:sz="4" w:space="0" w:color="000000"/>
            </w:tcBorders>
          </w:tcPr>
          <w:p>
            <w:pP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3"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282" w:type="dxa"/>
            <w:vMerge/>
            <w:tcBorders>
              <w:left w:val="single" w:sz="4" w:space="0" w:color="000000"/>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24"/>
              <w:jc w:val="right"/>
              <w:rPr>
                <w:rFonts w:ascii="宋体" w:hAnsi="宋体" w:cs="宋体" w:eastAsia="宋体" w:hint="default"/>
                <w:sz w:val="15"/>
                <w:szCs w:val="15"/>
              </w:rPr>
            </w:pPr>
            <w:r>
              <w:rPr>
                <w:rFonts w:ascii="宋体" w:hAnsi="宋体" w:cs="宋体" w:eastAsia="宋体" w:hint="default"/>
                <w:w w:val="100"/>
                <w:sz w:val="15"/>
                <w:szCs w:val="15"/>
              </w:rPr>
              <w:t>比</w:t>
            </w:r>
            <w:r>
              <w:rPr>
                <w:rFonts w:ascii="宋体" w:hAnsi="宋体" w:cs="宋体" w:eastAsia="宋体" w:hint="default"/>
                <w:spacing w:val="-65"/>
                <w:w w:val="100"/>
                <w:sz w:val="15"/>
                <w:szCs w:val="15"/>
              </w:rPr>
              <w:t>例</w:t>
            </w:r>
            <w:r>
              <w:rPr>
                <w:rFonts w:ascii="宋体" w:hAnsi="宋体" w:cs="宋体" w:eastAsia="宋体" w:hint="default"/>
                <w:w w:val="100"/>
                <w:sz w:val="15"/>
                <w:szCs w:val="15"/>
              </w:rPr>
              <w:t>（</w:t>
            </w:r>
            <w:r>
              <w:rPr>
                <w:rFonts w:ascii="Times New Roman" w:hAnsi="Times New Roman" w:cs="Times New Roman" w:eastAsia="Times New Roman" w:hint="default"/>
                <w:spacing w:val="-2"/>
                <w:w w:val="100"/>
                <w:sz w:val="15"/>
                <w:szCs w:val="15"/>
              </w:rPr>
              <w:t>%</w:t>
            </w:r>
            <w:r>
              <w:rPr>
                <w:rFonts w:ascii="宋体" w:hAnsi="宋体" w:cs="宋体" w:eastAsia="宋体" w:hint="default"/>
                <w:w w:val="100"/>
                <w:sz w:val="15"/>
                <w:szCs w:val="15"/>
              </w:rPr>
              <w:t>）</w:t>
            </w:r>
          </w:p>
        </w:tc>
        <w:tc>
          <w:tcPr>
            <w:tcW w:w="1250" w:type="dxa"/>
            <w:vMerge/>
            <w:tcBorders>
              <w:left w:val="single" w:sz="4" w:space="0" w:color="000000"/>
              <w:bottom w:val="nil" w:sz="6" w:space="0" w:color="auto"/>
              <w:right w:val="nil" w:sz="6" w:space="0" w:color="auto"/>
            </w:tcBorders>
          </w:tcPr>
          <w:p>
            <w:pPr/>
          </w:p>
        </w:tc>
      </w:tr>
      <w:tr>
        <w:trPr>
          <w:trHeight w:val="381" w:hRule="exact"/>
        </w:trPr>
        <w:tc>
          <w:tcPr>
            <w:tcW w:w="1589"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Times New Roman" w:hAnsi="Times New Roman" w:cs="Times New Roman" w:eastAsia="Times New Roman" w:hint="default"/>
                <w:sz w:val="15"/>
                <w:szCs w:val="15"/>
              </w:rPr>
            </w:pPr>
            <w:r>
              <w:rPr>
                <w:rFonts w:ascii="Times New Roman"/>
                <w:spacing w:val="-1"/>
                <w:sz w:val="15"/>
              </w:rPr>
              <w:t>69,736,152.78</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410" w:right="0"/>
              <w:jc w:val="left"/>
              <w:rPr>
                <w:rFonts w:ascii="Times New Roman" w:hAnsi="Times New Roman" w:cs="Times New Roman" w:eastAsia="Times New Roman" w:hint="default"/>
                <w:sz w:val="15"/>
                <w:szCs w:val="15"/>
              </w:rPr>
            </w:pPr>
            <w:r>
              <w:rPr>
                <w:rFonts w:ascii="Times New Roman"/>
                <w:sz w:val="15"/>
              </w:rPr>
              <w:t>92.42</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Times New Roman" w:hAnsi="Times New Roman" w:cs="Times New Roman" w:eastAsia="Times New Roman" w:hint="default"/>
                <w:sz w:val="15"/>
                <w:szCs w:val="15"/>
              </w:rPr>
            </w:pPr>
            <w:r>
              <w:rPr>
                <w:rFonts w:ascii="Times New Roman"/>
                <w:spacing w:val="-1"/>
                <w:sz w:val="15"/>
              </w:rPr>
              <w:t>3,485,412.38</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Times New Roman" w:hAnsi="Times New Roman" w:cs="Times New Roman" w:eastAsia="Times New Roman" w:hint="default"/>
                <w:sz w:val="15"/>
                <w:szCs w:val="15"/>
              </w:rPr>
            </w:pPr>
            <w:r>
              <w:rPr>
                <w:rFonts w:ascii="Times New Roman"/>
                <w:spacing w:val="-1"/>
                <w:sz w:val="15"/>
              </w:rPr>
              <w:t>65,717,417.68</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353" w:right="0"/>
              <w:jc w:val="left"/>
              <w:rPr>
                <w:rFonts w:ascii="Times New Roman" w:hAnsi="Times New Roman" w:cs="Times New Roman" w:eastAsia="Times New Roman" w:hint="default"/>
                <w:sz w:val="15"/>
                <w:szCs w:val="15"/>
              </w:rPr>
            </w:pPr>
            <w:r>
              <w:rPr>
                <w:rFonts w:ascii="Times New Roman"/>
                <w:sz w:val="15"/>
              </w:rPr>
              <w:t>93.60</w:t>
            </w:r>
          </w:p>
        </w:tc>
        <w:tc>
          <w:tcPr>
            <w:tcW w:w="1250" w:type="dxa"/>
            <w:tcBorders>
              <w:top w:val="nil" w:sz="6" w:space="0" w:color="auto"/>
              <w:left w:val="single" w:sz="4" w:space="0" w:color="000000"/>
              <w:bottom w:val="nil" w:sz="6" w:space="0" w:color="auto"/>
              <w:right w:val="nil" w:sz="6" w:space="0" w:color="auto"/>
            </w:tcBorders>
          </w:tcPr>
          <w:p>
            <w:pPr>
              <w:pStyle w:val="TableParagraph"/>
              <w:spacing w:line="240" w:lineRule="auto" w:before="99"/>
              <w:ind w:right="107"/>
              <w:jc w:val="right"/>
              <w:rPr>
                <w:rFonts w:ascii="Times New Roman" w:hAnsi="Times New Roman" w:cs="Times New Roman" w:eastAsia="Times New Roman" w:hint="default"/>
                <w:sz w:val="15"/>
                <w:szCs w:val="15"/>
              </w:rPr>
            </w:pPr>
            <w:r>
              <w:rPr>
                <w:rFonts w:ascii="Times New Roman"/>
                <w:spacing w:val="-1"/>
                <w:sz w:val="15"/>
              </w:rPr>
              <w:t>3,285,870.89</w:t>
            </w:r>
          </w:p>
        </w:tc>
      </w:tr>
      <w:tr>
        <w:trPr>
          <w:trHeight w:val="384" w:hRule="exact"/>
        </w:trPr>
        <w:tc>
          <w:tcPr>
            <w:tcW w:w="1589"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3,440,328.66</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487" w:right="0"/>
              <w:jc w:val="left"/>
              <w:rPr>
                <w:rFonts w:ascii="Times New Roman" w:hAnsi="Times New Roman" w:cs="Times New Roman" w:eastAsia="Times New Roman" w:hint="default"/>
                <w:sz w:val="15"/>
                <w:szCs w:val="15"/>
              </w:rPr>
            </w:pPr>
            <w:r>
              <w:rPr>
                <w:rFonts w:ascii="Times New Roman"/>
                <w:sz w:val="15"/>
              </w:rPr>
              <w:t>4.56</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688,065.73</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3,371,108.04</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4.80</w:t>
            </w:r>
          </w:p>
        </w:tc>
        <w:tc>
          <w:tcPr>
            <w:tcW w:w="1250"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7"/>
              <w:jc w:val="right"/>
              <w:rPr>
                <w:rFonts w:ascii="Times New Roman" w:hAnsi="Times New Roman" w:cs="Times New Roman" w:eastAsia="Times New Roman" w:hint="default"/>
                <w:sz w:val="15"/>
                <w:szCs w:val="15"/>
              </w:rPr>
            </w:pPr>
            <w:r>
              <w:rPr>
                <w:rFonts w:ascii="Times New Roman"/>
                <w:spacing w:val="-1"/>
                <w:sz w:val="15"/>
              </w:rPr>
              <w:t>674,221.61</w:t>
            </w:r>
          </w:p>
        </w:tc>
      </w:tr>
      <w:tr>
        <w:trPr>
          <w:trHeight w:val="384" w:hRule="exact"/>
        </w:trPr>
        <w:tc>
          <w:tcPr>
            <w:tcW w:w="1589"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1,578,912.78</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487" w:right="0"/>
              <w:jc w:val="left"/>
              <w:rPr>
                <w:rFonts w:ascii="Times New Roman" w:hAnsi="Times New Roman" w:cs="Times New Roman" w:eastAsia="Times New Roman" w:hint="default"/>
                <w:sz w:val="15"/>
                <w:szCs w:val="15"/>
              </w:rPr>
            </w:pPr>
            <w:r>
              <w:rPr>
                <w:rFonts w:ascii="Times New Roman"/>
                <w:sz w:val="15"/>
              </w:rPr>
              <w:t>2.09</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789,456.39</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608,850.30</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0.87</w:t>
            </w:r>
          </w:p>
        </w:tc>
        <w:tc>
          <w:tcPr>
            <w:tcW w:w="1250"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7"/>
              <w:jc w:val="right"/>
              <w:rPr>
                <w:rFonts w:ascii="Times New Roman" w:hAnsi="Times New Roman" w:cs="Times New Roman" w:eastAsia="Times New Roman" w:hint="default"/>
                <w:sz w:val="15"/>
                <w:szCs w:val="15"/>
              </w:rPr>
            </w:pPr>
            <w:r>
              <w:rPr>
                <w:rFonts w:ascii="Times New Roman"/>
                <w:spacing w:val="-1"/>
                <w:sz w:val="15"/>
              </w:rPr>
              <w:t>304,425.15</w:t>
            </w:r>
          </w:p>
        </w:tc>
      </w:tr>
      <w:tr>
        <w:trPr>
          <w:trHeight w:val="384" w:hRule="exact"/>
        </w:trPr>
        <w:tc>
          <w:tcPr>
            <w:tcW w:w="1589"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704,862.40</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487" w:right="0"/>
              <w:jc w:val="left"/>
              <w:rPr>
                <w:rFonts w:ascii="Times New Roman" w:hAnsi="Times New Roman" w:cs="Times New Roman" w:eastAsia="Times New Roman" w:hint="default"/>
                <w:sz w:val="15"/>
                <w:szCs w:val="15"/>
              </w:rPr>
            </w:pPr>
            <w:r>
              <w:rPr>
                <w:rFonts w:ascii="Times New Roman"/>
                <w:sz w:val="15"/>
              </w:rPr>
              <w:t>0.93</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704,862.40</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513,208.60</w:t>
            </w:r>
          </w:p>
        </w:tc>
        <w:tc>
          <w:tcPr>
            <w:tcW w:w="8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0.73</w:t>
            </w:r>
          </w:p>
        </w:tc>
        <w:tc>
          <w:tcPr>
            <w:tcW w:w="1250"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07"/>
              <w:jc w:val="right"/>
              <w:rPr>
                <w:rFonts w:ascii="Times New Roman" w:hAnsi="Times New Roman" w:cs="Times New Roman" w:eastAsia="Times New Roman" w:hint="default"/>
                <w:sz w:val="15"/>
                <w:szCs w:val="15"/>
              </w:rPr>
            </w:pPr>
            <w:r>
              <w:rPr>
                <w:rFonts w:ascii="Times New Roman"/>
                <w:spacing w:val="-1"/>
                <w:sz w:val="15"/>
              </w:rPr>
              <w:t>513,208.60</w:t>
            </w:r>
          </w:p>
        </w:tc>
      </w:tr>
      <w:tr>
        <w:trPr>
          <w:trHeight w:val="393" w:hRule="exact"/>
        </w:trPr>
        <w:tc>
          <w:tcPr>
            <w:tcW w:w="1589"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right="629"/>
              <w:jc w:val="right"/>
              <w:rPr>
                <w:rFonts w:ascii="宋体" w:hAnsi="宋体" w:cs="宋体" w:eastAsia="宋体" w:hint="default"/>
                <w:sz w:val="15"/>
                <w:szCs w:val="15"/>
              </w:rPr>
            </w:pPr>
            <w:r>
              <w:rPr>
                <w:rFonts w:ascii="宋体" w:hAnsi="宋体" w:cs="宋体" w:eastAsia="宋体" w:hint="default"/>
                <w:sz w:val="15"/>
                <w:szCs w:val="15"/>
              </w:rPr>
              <w:t>合计</w:t>
            </w:r>
          </w:p>
        </w:tc>
        <w:tc>
          <w:tcPr>
            <w:tcW w:w="12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163"/>
              <w:jc w:val="right"/>
              <w:rPr>
                <w:rFonts w:ascii="Times New Roman" w:hAnsi="Times New Roman" w:cs="Times New Roman" w:eastAsia="Times New Roman" w:hint="default"/>
                <w:sz w:val="15"/>
                <w:szCs w:val="15"/>
              </w:rPr>
            </w:pPr>
            <w:r>
              <w:rPr>
                <w:rFonts w:ascii="Times New Roman"/>
                <w:spacing w:val="-1"/>
                <w:sz w:val="15"/>
              </w:rPr>
              <w:t>75,460,256.62</w:t>
            </w:r>
          </w:p>
        </w:tc>
        <w:tc>
          <w:tcPr>
            <w:tcW w:w="8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left="335" w:right="0"/>
              <w:jc w:val="left"/>
              <w:rPr>
                <w:rFonts w:ascii="Times New Roman" w:hAnsi="Times New Roman" w:cs="Times New Roman" w:eastAsia="Times New Roman" w:hint="default"/>
                <w:sz w:val="15"/>
                <w:szCs w:val="15"/>
              </w:rPr>
            </w:pPr>
            <w:r>
              <w:rPr>
                <w:rFonts w:ascii="Times New Roman"/>
                <w:sz w:val="15"/>
              </w:rPr>
              <w:t>100.00</w:t>
            </w:r>
          </w:p>
        </w:tc>
        <w:tc>
          <w:tcPr>
            <w:tcW w:w="12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5,667,796.90</w:t>
            </w:r>
          </w:p>
        </w:tc>
        <w:tc>
          <w:tcPr>
            <w:tcW w:w="11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70,210,584.62</w:t>
            </w:r>
          </w:p>
        </w:tc>
        <w:tc>
          <w:tcPr>
            <w:tcW w:w="8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left="278" w:right="0"/>
              <w:jc w:val="left"/>
              <w:rPr>
                <w:rFonts w:ascii="Times New Roman" w:hAnsi="Times New Roman" w:cs="Times New Roman" w:eastAsia="Times New Roman" w:hint="default"/>
                <w:sz w:val="15"/>
                <w:szCs w:val="15"/>
              </w:rPr>
            </w:pPr>
            <w:r>
              <w:rPr>
                <w:rFonts w:ascii="Times New Roman"/>
                <w:sz w:val="15"/>
              </w:rPr>
              <w:t>100.00</w:t>
            </w:r>
          </w:p>
        </w:tc>
        <w:tc>
          <w:tcPr>
            <w:tcW w:w="125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right="107"/>
              <w:jc w:val="right"/>
              <w:rPr>
                <w:rFonts w:ascii="Times New Roman" w:hAnsi="Times New Roman" w:cs="Times New Roman" w:eastAsia="Times New Roman" w:hint="default"/>
                <w:sz w:val="15"/>
                <w:szCs w:val="15"/>
              </w:rPr>
            </w:pPr>
            <w:r>
              <w:rPr>
                <w:rFonts w:ascii="Times New Roman"/>
                <w:spacing w:val="-1"/>
                <w:sz w:val="15"/>
              </w:rPr>
              <w:t>4,777,726.25</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20.5pt;margin-top:-83.766312pt;width:408.1pt;height:.5pt;mso-position-horizontal-relative:page;mso-position-vertical-relative:paragraph;z-index:-1309720" coordorigin="2410,-1675" coordsize="8162,10">
            <v:shape style="position:absolute;left:2410;top:-1675;width:1570;height:10" type="#_x0000_t75" stroked="false">
              <v:imagedata r:id="rId247" o:title=""/>
            </v:shape>
            <v:shape style="position:absolute;left:3975;top:-1675;width:1207;height:10" type="#_x0000_t75" stroked="false">
              <v:imagedata r:id="rId248" o:title=""/>
            </v:shape>
            <v:shape style="position:absolute;left:5178;top:-1675;width:866;height:10" type="#_x0000_t75" stroked="false">
              <v:imagedata r:id="rId244" o:title=""/>
            </v:shape>
            <v:shape style="position:absolute;left:6039;top:-1675;width:1287;height:10" type="#_x0000_t75" stroked="false">
              <v:imagedata r:id="rId249" o:title=""/>
            </v:shape>
            <v:shape style="position:absolute;left:7321;top:-1675;width:1190;height:10" type="#_x0000_t75" stroked="false">
              <v:imagedata r:id="rId250" o:title=""/>
            </v:shape>
            <v:shape style="position:absolute;left:8507;top:-1675;width:809;height:10" type="#_x0000_t75" stroked="false">
              <v:imagedata r:id="rId246" o:title=""/>
            </v:shape>
            <v:shape style="position:absolute;left:9312;top:-1675;width:1260;height:10" type="#_x0000_t75" stroked="false">
              <v:imagedata r:id="rId257" o:title=""/>
            </v:shape>
            <w10:wrap type="none"/>
          </v:group>
        </w:pict>
      </w:r>
      <w:r>
        <w:rPr/>
        <w:pict>
          <v:group style="position:absolute;margin-left:120.5pt;margin-top:-64.536308pt;width:408.1pt;height:.5pt;mso-position-horizontal-relative:page;mso-position-vertical-relative:paragraph;z-index:-1309696" coordorigin="2410,-1291" coordsize="8162,10">
            <v:shape style="position:absolute;left:2410;top:-1291;width:1570;height:10" type="#_x0000_t75" stroked="false">
              <v:imagedata r:id="rId247" o:title=""/>
            </v:shape>
            <v:shape style="position:absolute;left:3975;top:-1291;width:1207;height:10" type="#_x0000_t75" stroked="false">
              <v:imagedata r:id="rId248" o:title=""/>
            </v:shape>
            <v:shape style="position:absolute;left:5178;top:-1291;width:866;height:10" type="#_x0000_t75" stroked="false">
              <v:imagedata r:id="rId244" o:title=""/>
            </v:shape>
            <v:shape style="position:absolute;left:6039;top:-1291;width:1287;height:10" type="#_x0000_t75" stroked="false">
              <v:imagedata r:id="rId249" o:title=""/>
            </v:shape>
            <v:shape style="position:absolute;left:7321;top:-1291;width:1190;height:10" type="#_x0000_t75" stroked="false">
              <v:imagedata r:id="rId250" o:title=""/>
            </v:shape>
            <v:shape style="position:absolute;left:8507;top:-1291;width:809;height:10" type="#_x0000_t75" stroked="false">
              <v:imagedata r:id="rId246" o:title=""/>
            </v:shape>
            <v:shape style="position:absolute;left:9312;top:-1291;width:1260;height:10" type="#_x0000_t75" stroked="false">
              <v:imagedata r:id="rId257" o:title=""/>
            </v:shape>
            <w10:wrap type="none"/>
          </v:group>
        </w:pict>
      </w:r>
      <w:r>
        <w:rPr/>
        <w:pict>
          <v:group style="position:absolute;margin-left:120.5pt;margin-top:-45.336308pt;width:408.1pt;height:.5pt;mso-position-horizontal-relative:page;mso-position-vertical-relative:paragraph;z-index:-1309672" coordorigin="2410,-907" coordsize="8162,10">
            <v:shape style="position:absolute;left:2410;top:-907;width:1570;height:10" type="#_x0000_t75" stroked="false">
              <v:imagedata r:id="rId247" o:title=""/>
            </v:shape>
            <v:shape style="position:absolute;left:3975;top:-907;width:1207;height:10" type="#_x0000_t75" stroked="false">
              <v:imagedata r:id="rId248" o:title=""/>
            </v:shape>
            <v:shape style="position:absolute;left:5178;top:-907;width:866;height:10" type="#_x0000_t75" stroked="false">
              <v:imagedata r:id="rId244" o:title=""/>
            </v:shape>
            <v:shape style="position:absolute;left:6039;top:-907;width:1287;height:10" type="#_x0000_t75" stroked="false">
              <v:imagedata r:id="rId249" o:title=""/>
            </v:shape>
            <v:shape style="position:absolute;left:7321;top:-907;width:1190;height:10" type="#_x0000_t75" stroked="false">
              <v:imagedata r:id="rId250" o:title=""/>
            </v:shape>
            <v:shape style="position:absolute;left:8507;top:-907;width:809;height:10" type="#_x0000_t75" stroked="false">
              <v:imagedata r:id="rId246" o:title=""/>
            </v:shape>
            <v:shape style="position:absolute;left:9312;top:-907;width:1260;height:10" type="#_x0000_t75" stroked="false">
              <v:imagedata r:id="rId257"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本报告期无转回或收回应收账款。</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
        <w:rPr>
          <w:rFonts w:ascii="宋体" w:hAnsi="宋体" w:cs="宋体" w:eastAsia="宋体" w:hint="default"/>
          <w:b/>
          <w:bCs/>
          <w:sz w:val="21"/>
          <w:szCs w:val="21"/>
        </w:rPr>
      </w:pPr>
    </w:p>
    <w:p>
      <w:pPr>
        <w:tabs>
          <w:tab w:pos="1395" w:val="left" w:leader="none"/>
        </w:tabs>
        <w:spacing w:before="36"/>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本报告期无实际核销的应收账款</w: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395" w:val="left" w:leader="none"/>
        </w:tabs>
        <w:spacing w:before="0"/>
        <w:ind w:left="858" w:right="1428"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期末应收账款中无持本公司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pict>
          <v:shape style="position:absolute;margin-left:235.610001pt;margin-top:16.823692pt;width:.48pt;height:.12pt;mso-position-horizontal-relative:page;mso-position-vertical-relative:paragraph;z-index:-1309576" type="#_x0000_t75" stroked="false">
            <v:imagedata r:id="rId258" o:title=""/>
          </v:shape>
        </w:pict>
      </w:r>
      <w:r>
        <w:rPr/>
        <w:pict>
          <v:shape style="position:absolute;margin-left:310.369995pt;margin-top:16.823692pt;width:.47998pt;height:.12pt;mso-position-horizontal-relative:page;mso-position-vertical-relative:paragraph;z-index:-1309552" type="#_x0000_t75" stroked="false">
            <v:imagedata r:id="rId258" o:title=""/>
          </v:shape>
        </w:pict>
      </w:r>
      <w:r>
        <w:rPr/>
        <w:pict>
          <v:shape style="position:absolute;margin-left:380.350006pt;margin-top:16.823692pt;width:.48001pt;height:.12pt;mso-position-horizontal-relative:page;mso-position-vertical-relative:paragraph;z-index:-1309528" type="#_x0000_t75" stroked="false">
            <v:imagedata r:id="rId258" o:title=""/>
          </v:shape>
        </w:pict>
      </w:r>
      <w:r>
        <w:rPr/>
        <w:pict>
          <v:shape style="position:absolute;margin-left:423.910004pt;margin-top:16.823692pt;width:.48001pt;height:.12pt;mso-position-horizontal-relative:page;mso-position-vertical-relative:paragraph;z-index:-1309504" type="#_x0000_t75" stroked="false">
            <v:imagedata r:id="rId258" o:title=""/>
          </v:shape>
        </w:pict>
      </w:r>
      <w:r>
        <w:rPr/>
        <w:pict>
          <v:group style="position:absolute;margin-left:117.5pt;margin-top:35.663712pt;width:419.15pt;height:.5pt;mso-position-horizontal-relative:page;mso-position-vertical-relative:paragraph;z-index:-1309480" coordorigin="2350,713" coordsize="8383,10">
            <v:shape style="position:absolute;left:2350;top:713;width:2362;height:10" type="#_x0000_t75" stroked="false">
              <v:imagedata r:id="rId259" o:title=""/>
            </v:shape>
            <v:shape style="position:absolute;left:4707;top:713;width:1500;height:10" type="#_x0000_t75" stroked="false">
              <v:imagedata r:id="rId260" o:title=""/>
            </v:shape>
            <v:shape style="position:absolute;left:6203;top:713;width:4530;height:10" type="#_x0000_t75" stroked="false">
              <v:imagedata r:id="rId261" o:title=""/>
            </v:shape>
            <w10:wrap type="none"/>
          </v:group>
        </w:pict>
      </w:r>
      <w:r>
        <w:rPr/>
        <w:pict>
          <v:group style="position:absolute;margin-left:117.5pt;margin-top:46.703671pt;width:419.15pt;height:5.55pt;mso-position-horizontal-relative:page;mso-position-vertical-relative:paragraph;z-index:-1309456" coordorigin="2350,934" coordsize="8383,111">
            <v:shape style="position:absolute;left:2350;top:934;width:2381;height:110" type="#_x0000_t75" stroked="false">
              <v:imagedata r:id="rId262" o:title=""/>
            </v:shape>
            <v:shape style="position:absolute;left:4707;top:1035;width:1500;height:10" type="#_x0000_t75" stroked="false">
              <v:imagedata r:id="rId260" o:title=""/>
            </v:shape>
            <v:shape style="position:absolute;left:6203;top:1030;width:1414;height:14" type="#_x0000_t75" stroked="false">
              <v:imagedata r:id="rId263" o:title=""/>
            </v:shape>
            <v:shape style="position:absolute;left:7602;top:1030;width:886;height:14" type="#_x0000_t75" stroked="false">
              <v:imagedata r:id="rId264" o:title=""/>
            </v:shape>
            <v:shape style="position:absolute;left:8473;top:1035;width:2259;height:10" type="#_x0000_t75" stroked="false">
              <v:imagedata r:id="rId265" o:title=""/>
            </v:shape>
            <w10:wrap type="none"/>
          </v:group>
        </w:pict>
      </w:r>
      <w:r>
        <w:rPr/>
        <w:pict>
          <v:group style="position:absolute;margin-left:117.5pt;margin-top:62.78373pt;width:419.15pt;height:5.55pt;mso-position-horizontal-relative:page;mso-position-vertical-relative:paragraph;z-index:-1309432" coordorigin="2350,1256" coordsize="8383,111">
            <v:shape style="position:absolute;left:2350;top:1256;width:2381;height:110" type="#_x0000_t75" stroked="false">
              <v:imagedata r:id="rId266" o:title=""/>
            </v:shape>
            <v:shape style="position:absolute;left:4707;top:1356;width:1500;height:10" type="#_x0000_t75" stroked="false">
              <v:imagedata r:id="rId260" o:title=""/>
            </v:shape>
            <v:shape style="position:absolute;left:6203;top:1352;width:1414;height:14" type="#_x0000_t75" stroked="false">
              <v:imagedata r:id="rId263" o:title=""/>
            </v:shape>
            <v:shape style="position:absolute;left:7602;top:1352;width:886;height:14" type="#_x0000_t75" stroked="false">
              <v:imagedata r:id="rId267" o:title=""/>
            </v:shape>
            <v:shape style="position:absolute;left:8473;top:1356;width:2259;height:10" type="#_x0000_t75" stroked="false">
              <v:imagedata r:id="rId265" o:title=""/>
            </v:shape>
            <w10:wrap type="none"/>
          </v:group>
        </w:pict>
      </w:r>
      <w:r>
        <w:rPr/>
        <w:pict>
          <v:group style="position:absolute;margin-left:117.5pt;margin-top:78.86367pt;width:419.15pt;height:5.55pt;mso-position-horizontal-relative:page;mso-position-vertical-relative:paragraph;z-index:-1309408" coordorigin="2350,1577" coordsize="8383,111">
            <v:shape style="position:absolute;left:2350;top:1577;width:2381;height:110" type="#_x0000_t75" stroked="false">
              <v:imagedata r:id="rId268" o:title=""/>
            </v:shape>
            <v:shape style="position:absolute;left:4707;top:1678;width:1500;height:10" type="#_x0000_t75" stroked="false">
              <v:imagedata r:id="rId260" o:title=""/>
            </v:shape>
            <v:shape style="position:absolute;left:6203;top:1673;width:1414;height:14" type="#_x0000_t75" stroked="false">
              <v:imagedata r:id="rId269" o:title=""/>
            </v:shape>
            <v:shape style="position:absolute;left:7602;top:1673;width:886;height:14" type="#_x0000_t75" stroked="false">
              <v:imagedata r:id="rId270" o:title=""/>
            </v:shape>
            <v:shape style="position:absolute;left:8473;top:1678;width:2259;height:10" type="#_x0000_t75" stroked="false">
              <v:imagedata r:id="rId265" o:title=""/>
            </v:shape>
            <w10:wrap type="none"/>
          </v:group>
        </w:pict>
      </w:r>
      <w:r>
        <w:rPr>
          <w:rFonts w:ascii="宋体" w:hAnsi="宋体" w:cs="宋体" w:eastAsia="宋体" w:hint="default"/>
          <w:b/>
          <w:bCs/>
          <w:sz w:val="21"/>
          <w:szCs w:val="21"/>
        </w:rPr>
        <w:t>6</w:t>
      </w:r>
      <w:r>
        <w:rPr>
          <w:rFonts w:ascii="宋体" w:hAnsi="宋体" w:cs="宋体" w:eastAsia="宋体" w:hint="default"/>
          <w:b/>
          <w:bCs/>
          <w:sz w:val="21"/>
          <w:szCs w:val="21"/>
        </w:rPr>
        <w:t>、</w:t>
        <w:tab/>
        <w:t>应收账款中欠款金额前五名单位情况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75" w:type="dxa"/>
        <w:tblLayout w:type="fixed"/>
        <w:tblCellMar>
          <w:top w:w="0" w:type="dxa"/>
          <w:left w:w="0" w:type="dxa"/>
          <w:bottom w:w="0" w:type="dxa"/>
          <w:right w:w="0" w:type="dxa"/>
        </w:tblCellMar>
        <w:tblLook w:val="01E0"/>
      </w:tblPr>
      <w:tblGrid>
        <w:gridCol w:w="2381"/>
        <w:gridCol w:w="1495"/>
        <w:gridCol w:w="1400"/>
        <w:gridCol w:w="871"/>
        <w:gridCol w:w="2249"/>
      </w:tblGrid>
      <w:tr>
        <w:trPr>
          <w:trHeight w:val="383" w:hRule="exact"/>
        </w:trPr>
        <w:tc>
          <w:tcPr>
            <w:tcW w:w="2381"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单位排名</w:t>
            </w:r>
          </w:p>
        </w:tc>
        <w:tc>
          <w:tcPr>
            <w:tcW w:w="14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3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8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249"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151"/>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占应收账款总额的比例</w:t>
            </w:r>
            <w:r>
              <w:rPr>
                <w:rFonts w:ascii="Times New Roman" w:hAnsi="Times New Roman" w:cs="Times New Roman" w:eastAsia="Times New Roman" w:hint="default"/>
                <w:spacing w:val="-1"/>
                <w:sz w:val="18"/>
                <w:szCs w:val="18"/>
              </w:rPr>
              <w:t>(%)</w:t>
            </w:r>
          </w:p>
        </w:tc>
      </w:tr>
      <w:tr>
        <w:trPr>
          <w:trHeight w:val="229"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01" w:lineRule="exact" w:before="68"/>
              <w:ind w:right="101"/>
              <w:jc w:val="right"/>
              <w:rPr>
                <w:rFonts w:ascii="Times New Roman" w:hAnsi="Times New Roman" w:cs="Times New Roman" w:eastAsia="Times New Roman" w:hint="default"/>
                <w:sz w:val="18"/>
                <w:szCs w:val="18"/>
              </w:rPr>
            </w:pPr>
            <w:r>
              <w:rPr>
                <w:rFonts w:ascii="Times New Roman"/>
                <w:spacing w:val="-1"/>
                <w:sz w:val="18"/>
              </w:rPr>
              <w:t>18,755,000.00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3" w:lineRule="exact" w:before="2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年以内</w:t>
            </w:r>
          </w:p>
        </w:tc>
        <w:tc>
          <w:tcPr>
            <w:tcW w:w="2249" w:type="dxa"/>
            <w:tcBorders>
              <w:top w:val="nil" w:sz="6" w:space="0" w:color="auto"/>
              <w:left w:val="single" w:sz="4" w:space="0" w:color="000000"/>
              <w:bottom w:val="nil" w:sz="6" w:space="0" w:color="auto"/>
              <w:right w:val="nil" w:sz="6" w:space="0" w:color="auto"/>
            </w:tcBorders>
          </w:tcPr>
          <w:p>
            <w:pPr>
              <w:pStyle w:val="TableParagraph"/>
              <w:spacing w:line="201" w:lineRule="exact" w:before="68"/>
              <w:ind w:right="104"/>
              <w:jc w:val="right"/>
              <w:rPr>
                <w:rFonts w:ascii="Times New Roman" w:hAnsi="Times New Roman" w:cs="Times New Roman" w:eastAsia="Times New Roman" w:hint="default"/>
                <w:sz w:val="18"/>
                <w:szCs w:val="18"/>
              </w:rPr>
            </w:pPr>
            <w:r>
              <w:rPr>
                <w:rFonts w:ascii="Times New Roman"/>
                <w:sz w:val="18"/>
              </w:rPr>
              <w:t>15.02</w:t>
            </w:r>
          </w:p>
        </w:tc>
      </w:tr>
      <w:tr>
        <w:trPr>
          <w:trHeight w:val="364"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1"/>
              <w:jc w:val="right"/>
              <w:rPr>
                <w:rFonts w:ascii="Times New Roman" w:hAnsi="Times New Roman" w:cs="Times New Roman" w:eastAsia="Times New Roman" w:hint="default"/>
                <w:sz w:val="18"/>
                <w:szCs w:val="18"/>
              </w:rPr>
            </w:pPr>
            <w:r>
              <w:rPr>
                <w:rFonts w:ascii="Times New Roman"/>
                <w:spacing w:val="-1"/>
                <w:sz w:val="18"/>
              </w:rPr>
              <w:t>18,043,820.97</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年以内</w:t>
            </w:r>
          </w:p>
        </w:tc>
        <w:tc>
          <w:tcPr>
            <w:tcW w:w="2249"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4"/>
              <w:jc w:val="right"/>
              <w:rPr>
                <w:rFonts w:ascii="Times New Roman" w:hAnsi="Times New Roman" w:cs="Times New Roman" w:eastAsia="Times New Roman" w:hint="default"/>
                <w:sz w:val="18"/>
                <w:szCs w:val="18"/>
              </w:rPr>
            </w:pPr>
            <w:r>
              <w:rPr>
                <w:rFonts w:ascii="Times New Roman"/>
                <w:sz w:val="18"/>
              </w:rPr>
              <w:t>14.45</w:t>
            </w:r>
          </w:p>
        </w:tc>
      </w:tr>
      <w:tr>
        <w:trPr>
          <w:trHeight w:val="68" w:hRule="exact"/>
        </w:trPr>
        <w:tc>
          <w:tcPr>
            <w:tcW w:w="2381"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871" w:type="dxa"/>
            <w:tcBorders>
              <w:top w:val="nil" w:sz="6" w:space="0" w:color="auto"/>
              <w:left w:val="single" w:sz="4" w:space="0" w:color="000000"/>
              <w:bottom w:val="nil" w:sz="6" w:space="0" w:color="auto"/>
              <w:right w:val="single" w:sz="4" w:space="0" w:color="000000"/>
            </w:tcBorders>
          </w:tcPr>
          <w:p>
            <w:pPr/>
          </w:p>
        </w:tc>
        <w:tc>
          <w:tcPr>
            <w:tcW w:w="224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12,628,695.63</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年以内</w:t>
            </w:r>
          </w:p>
        </w:tc>
        <w:tc>
          <w:tcPr>
            <w:tcW w:w="2249"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2"/>
                <w:sz w:val="18"/>
              </w:rPr>
              <w:t>10.11</w:t>
            </w:r>
          </w:p>
        </w:tc>
      </w:tr>
      <w:tr>
        <w:trPr>
          <w:trHeight w:val="68" w:hRule="exact"/>
        </w:trPr>
        <w:tc>
          <w:tcPr>
            <w:tcW w:w="2381"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871" w:type="dxa"/>
            <w:tcBorders>
              <w:top w:val="nil" w:sz="6" w:space="0" w:color="auto"/>
              <w:left w:val="single" w:sz="4" w:space="0" w:color="000000"/>
              <w:bottom w:val="nil" w:sz="6" w:space="0" w:color="auto"/>
              <w:right w:val="single" w:sz="4" w:space="0" w:color="000000"/>
            </w:tcBorders>
          </w:tcPr>
          <w:p>
            <w:pPr/>
          </w:p>
        </w:tc>
        <w:tc>
          <w:tcPr>
            <w:tcW w:w="224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3,150,450.00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年以内</w:t>
            </w:r>
          </w:p>
        </w:tc>
        <w:tc>
          <w:tcPr>
            <w:tcW w:w="2249"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2.52</w:t>
            </w:r>
          </w:p>
        </w:tc>
      </w:tr>
      <w:tr>
        <w:trPr>
          <w:trHeight w:val="68" w:hRule="exact"/>
        </w:trPr>
        <w:tc>
          <w:tcPr>
            <w:tcW w:w="2381" w:type="dxa"/>
            <w:tcBorders>
              <w:top w:val="nil" w:sz="6" w:space="0" w:color="auto"/>
              <w:left w:val="nil" w:sz="6" w:space="0" w:color="auto"/>
              <w:bottom w:val="nil" w:sz="6" w:space="0" w:color="auto"/>
              <w:right w:val="nil" w:sz="6" w:space="0" w:color="auto"/>
            </w:tcBorders>
          </w:tcPr>
          <w:p>
            <w:pPr/>
          </w:p>
        </w:tc>
        <w:tc>
          <w:tcPr>
            <w:tcW w:w="1495" w:type="dxa"/>
            <w:tcBorders>
              <w:top w:val="nil" w:sz="6" w:space="0" w:color="auto"/>
              <w:left w:val="nil" w:sz="6" w:space="0" w:color="auto"/>
              <w:bottom w:val="nil" w:sz="6" w:space="0" w:color="auto"/>
              <w:right w:val="single" w:sz="4" w:space="0" w:color="000000"/>
            </w:tcBorders>
          </w:tcPr>
          <w:p>
            <w:pPr/>
          </w:p>
        </w:tc>
        <w:tc>
          <w:tcPr>
            <w:tcW w:w="1400" w:type="dxa"/>
            <w:tcBorders>
              <w:top w:val="nil" w:sz="6" w:space="0" w:color="auto"/>
              <w:left w:val="single" w:sz="4" w:space="0" w:color="000000"/>
              <w:bottom w:val="nil" w:sz="6" w:space="0" w:color="auto"/>
              <w:right w:val="single" w:sz="4" w:space="0" w:color="000000"/>
            </w:tcBorders>
          </w:tcPr>
          <w:p>
            <w:pPr/>
          </w:p>
        </w:tc>
        <w:tc>
          <w:tcPr>
            <w:tcW w:w="871" w:type="dxa"/>
            <w:tcBorders>
              <w:top w:val="nil" w:sz="6" w:space="0" w:color="auto"/>
              <w:left w:val="single" w:sz="4" w:space="0" w:color="000000"/>
              <w:bottom w:val="nil" w:sz="6" w:space="0" w:color="auto"/>
              <w:right w:val="single" w:sz="4" w:space="0" w:color="000000"/>
            </w:tcBorders>
          </w:tcPr>
          <w:p>
            <w:pPr/>
          </w:p>
        </w:tc>
        <w:tc>
          <w:tcPr>
            <w:tcW w:w="2249"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3,138,302.49</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年以内</w:t>
            </w:r>
          </w:p>
        </w:tc>
        <w:tc>
          <w:tcPr>
            <w:tcW w:w="2249"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2.51</w:t>
            </w:r>
          </w:p>
        </w:tc>
      </w:tr>
      <w:tr>
        <w:trPr>
          <w:trHeight w:val="329" w:hRule="exact"/>
        </w:trPr>
        <w:tc>
          <w:tcPr>
            <w:tcW w:w="23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95" w:type="dxa"/>
            <w:tcBorders>
              <w:top w:val="nil" w:sz="6" w:space="0" w:color="auto"/>
              <w:left w:val="single" w:sz="4" w:space="0" w:color="000000"/>
              <w:bottom w:val="single" w:sz="12" w:space="0" w:color="000000"/>
              <w:right w:val="single" w:sz="4" w:space="0" w:color="000000"/>
            </w:tcBorders>
          </w:tcPr>
          <w:p>
            <w:pPr/>
          </w:p>
        </w:tc>
        <w:tc>
          <w:tcPr>
            <w:tcW w:w="14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55,716,269.09</w:t>
            </w:r>
          </w:p>
        </w:tc>
        <w:tc>
          <w:tcPr>
            <w:tcW w:w="871" w:type="dxa"/>
            <w:tcBorders>
              <w:top w:val="nil" w:sz="6" w:space="0" w:color="auto"/>
              <w:left w:val="single" w:sz="4" w:space="0" w:color="000000"/>
              <w:bottom w:val="single" w:sz="12" w:space="0" w:color="000000"/>
              <w:right w:val="single" w:sz="4" w:space="0" w:color="000000"/>
            </w:tcBorders>
          </w:tcPr>
          <w:p>
            <w:pPr/>
          </w:p>
        </w:tc>
        <w:tc>
          <w:tcPr>
            <w:tcW w:w="2249"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44.61</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17.5pt;margin-top:-63.48632pt;width:419.15pt;height:5.55pt;mso-position-horizontal-relative:page;mso-position-vertical-relative:paragraph;z-index:-1309384" coordorigin="2350,-1270" coordsize="8383,111">
            <v:shape style="position:absolute;left:2350;top:-1270;width:2381;height:110" type="#_x0000_t75" stroked="false">
              <v:imagedata r:id="rId268" o:title=""/>
            </v:shape>
            <v:shape style="position:absolute;left:4707;top:-1169;width:1500;height:10" type="#_x0000_t75" stroked="false">
              <v:imagedata r:id="rId260" o:title=""/>
            </v:shape>
            <v:shape style="position:absolute;left:6203;top:-1174;width:1414;height:14" type="#_x0000_t75" stroked="false">
              <v:imagedata r:id="rId269" o:title=""/>
            </v:shape>
            <v:shape style="position:absolute;left:7602;top:-1174;width:886;height:14" type="#_x0000_t75" stroked="false">
              <v:imagedata r:id="rId270" o:title=""/>
            </v:shape>
            <v:shape style="position:absolute;left:8473;top:-1169;width:2259;height:10" type="#_x0000_t75" stroked="false">
              <v:imagedata r:id="rId265" o:title=""/>
            </v:shape>
            <w10:wrap type="none"/>
          </v:group>
        </w:pict>
      </w:r>
      <w:r>
        <w:rPr/>
        <w:pict>
          <v:group style="position:absolute;margin-left:117.5pt;margin-top:-47.37632pt;width:419.15pt;height:5.55pt;mso-position-horizontal-relative:page;mso-position-vertical-relative:paragraph;z-index:-1309360" coordorigin="2350,-948" coordsize="8383,111">
            <v:shape style="position:absolute;left:2350;top:-948;width:2381;height:110" type="#_x0000_t75" stroked="false">
              <v:imagedata r:id="rId268" o:title=""/>
            </v:shape>
            <v:shape style="position:absolute;left:4707;top:-847;width:1500;height:10" type="#_x0000_t75" stroked="false">
              <v:imagedata r:id="rId271" o:title=""/>
            </v:shape>
            <v:shape style="position:absolute;left:6203;top:-852;width:1414;height:14" type="#_x0000_t75" stroked="false">
              <v:imagedata r:id="rId272" o:title=""/>
            </v:shape>
            <v:shape style="position:absolute;left:7602;top:-852;width:886;height:14" type="#_x0000_t75" stroked="false">
              <v:imagedata r:id="rId273" o:title=""/>
            </v:shape>
            <v:shape style="position:absolute;left:8473;top:-847;width:2259;height:10" type="#_x0000_t75" stroked="false">
              <v:imagedata r:id="rId274"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本报告期无应收关联方账款情况。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tab/>
        <w:t>本报告期无因金融资产转移而终止确认的应收款项情况。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本报告期无未全部终止确认的被转移的应收账款情况。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6"/>
          <w:sz w:val="21"/>
          <w:szCs w:val="21"/>
        </w:rPr>
        <w:t> </w:t>
      </w:r>
      <w:r>
        <w:rPr>
          <w:rFonts w:ascii="宋体" w:hAnsi="宋体" w:cs="宋体" w:eastAsia="宋体" w:hint="default"/>
          <w:b/>
          <w:bCs/>
          <w:sz w:val="21"/>
          <w:szCs w:val="21"/>
        </w:rPr>
        <w:t>本报告期无以应收款项为标的进行证券化的应收账款情况。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1395" w:val="left" w:leader="none"/>
        </w:tabs>
        <w:spacing w:before="107"/>
        <w:ind w:left="858" w:right="1782" w:firstLine="0"/>
        <w:jc w:val="left"/>
        <w:rPr>
          <w:rFonts w:ascii="宋体" w:hAnsi="宋体" w:cs="宋体" w:eastAsia="宋体" w:hint="default"/>
          <w:sz w:val="21"/>
          <w:szCs w:val="21"/>
        </w:rPr>
      </w:pPr>
      <w:r>
        <w:rPr/>
        <w:pict>
          <v:shape style="position:absolute;margin-left:258.410004pt;margin-top:66.196785pt;width:7.6pt;height:7.6pt;mso-position-horizontal-relative:page;mso-position-vertical-relative:paragraph;z-index:-1309648"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w w:val="100"/>
                      <w:sz w:val="15"/>
                      <w:szCs w:val="15"/>
                    </w:rPr>
                    <w:t>）</w:t>
                  </w:r>
                </w:p>
              </w:txbxContent>
            </v:textbox>
            <w10:wrap type="none"/>
          </v:shape>
        </w:pict>
      </w:r>
      <w:r>
        <w:rPr/>
        <w:pict>
          <v:shape style="position:absolute;margin-left:350.589996pt;margin-top:66.196785pt;width:7.6pt;height:7.6pt;mso-position-horizontal-relative:page;mso-position-vertical-relative:paragraph;z-index:-1309624"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w w:val="100"/>
                      <w:sz w:val="15"/>
                      <w:szCs w:val="15"/>
                    </w:rPr>
                    <w:t>）</w:t>
                  </w:r>
                </w:p>
              </w:txbxContent>
            </v:textbox>
            <w10:wrap type="none"/>
          </v:shape>
        </w:pict>
      </w:r>
      <w:r>
        <w:rPr/>
        <w:pict>
          <v:shape style="position:absolute;margin-left:443.5pt;margin-top:66.196785pt;width:7.6pt;height:7.6pt;mso-position-horizontal-relative:page;mso-position-vertical-relative:paragraph;z-index:-1309600"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w w:val="100"/>
                      <w:sz w:val="15"/>
                      <w:szCs w:val="15"/>
                    </w:rPr>
                    <w:t>）</w:t>
                  </w:r>
                </w:p>
              </w:txbxContent>
            </v:textbox>
            <w10:wrap type="none"/>
          </v:shape>
        </w:pict>
      </w:r>
      <w:r>
        <w:rPr/>
        <w:pict>
          <v:shape style="position:absolute;margin-left:167.779999pt;margin-top:22.173656pt;width:.48001pt;height:.12pt;mso-position-horizontal-relative:page;mso-position-vertical-relative:paragraph;z-index:-1309336" type="#_x0000_t75" stroked="false">
            <v:imagedata r:id="rId258" o:title=""/>
          </v:shape>
        </w:pict>
      </w:r>
      <w:r>
        <w:rPr/>
        <w:pict>
          <v:shape style="position:absolute;margin-left:357.070007pt;margin-top:22.173656pt;width:.48001pt;height:.12pt;mso-position-horizontal-relative:page;mso-position-vertical-relative:paragraph;z-index:-1309312" type="#_x0000_t75" stroked="false">
            <v:imagedata r:id="rId258" o:title=""/>
          </v:shape>
        </w:pict>
      </w:r>
      <w:r>
        <w:rPr/>
        <w:pict>
          <v:group style="position:absolute;margin-left:124.580002pt;margin-top:40.893616pt;width:417pt;height:190.25pt;mso-position-horizontal-relative:page;mso-position-vertical-relative:paragraph;z-index:-1309288" coordorigin="2492,818" coordsize="8340,3805">
            <v:shape style="position:absolute;left:3365;top:818;width:1933;height:10" type="#_x0000_t75" stroked="false">
              <v:imagedata r:id="rId275" o:title=""/>
            </v:shape>
            <v:shape style="position:absolute;left:5293;top:818;width:3692;height:10" type="#_x0000_t75" stroked="false">
              <v:imagedata r:id="rId276" o:title=""/>
            </v:shape>
            <v:shape style="position:absolute;left:8980;top:818;width:1850;height:10" type="#_x0000_t75" stroked="false">
              <v:imagedata r:id="rId277" o:title=""/>
            </v:shape>
            <v:group style="position:absolute;left:5298;top:827;width:10;height:20" coordorigin="5298,827" coordsize="10,20">
              <v:shape style="position:absolute;left:5298;top:827;width:10;height:20" coordorigin="5298,827" coordsize="10,20" path="m5298,847l5307,847,5307,827,5298,827,5298,847xe" filled="true" fillcolor="#000000" stroked="false">
                <v:path arrowok="t"/>
                <v:fill type="solid"/>
              </v:shape>
            </v:group>
            <v:group style="position:absolute;left:5298;top:847;width:10;height:20" coordorigin="5298,847" coordsize="10,20">
              <v:shape style="position:absolute;left:5298;top:847;width:10;height:20" coordorigin="5298,847" coordsize="10,20" path="m5298,866l5307,866,5307,847,5298,847,5298,866xe" filled="true" fillcolor="#000000" stroked="false">
                <v:path arrowok="t"/>
                <v:fill type="solid"/>
              </v:shape>
            </v:group>
            <v:group style="position:absolute;left:5298;top:866;width:10;height:20" coordorigin="5298,866" coordsize="10,20">
              <v:shape style="position:absolute;left:5298;top:866;width:10;height:20" coordorigin="5298,866" coordsize="10,20" path="m5298,885l5307,885,5307,866,5298,866,5298,885xe" filled="true" fillcolor="#000000" stroked="false">
                <v:path arrowok="t"/>
                <v:fill type="solid"/>
              </v:shape>
            </v:group>
            <v:group style="position:absolute;left:5298;top:885;width:10;height:20" coordorigin="5298,885" coordsize="10,20">
              <v:shape style="position:absolute;left:5298;top:885;width:10;height:20" coordorigin="5298,885" coordsize="10,20" path="m5298,904l5307,904,5307,885,5298,885,5298,904xe" filled="true" fillcolor="#000000" stroked="false">
                <v:path arrowok="t"/>
                <v:fill type="solid"/>
              </v:shape>
            </v:group>
            <v:group style="position:absolute;left:5298;top:904;width:10;height:20" coordorigin="5298,904" coordsize="10,20">
              <v:shape style="position:absolute;left:5298;top:904;width:10;height:20" coordorigin="5298,904" coordsize="10,20" path="m5298,923l5307,923,5307,904,5298,904,5298,923xe" filled="true" fillcolor="#000000" stroked="false">
                <v:path arrowok="t"/>
                <v:fill type="solid"/>
              </v:shape>
            </v:group>
            <v:group style="position:absolute;left:5298;top:923;width:10;height:20" coordorigin="5298,923" coordsize="10,20">
              <v:shape style="position:absolute;left:5298;top:923;width:10;height:20" coordorigin="5298,923" coordsize="10,20" path="m5298,943l5307,943,5307,923,5298,923,5298,943xe" filled="true" fillcolor="#000000" stroked="false">
                <v:path arrowok="t"/>
                <v:fill type="solid"/>
              </v:shape>
            </v:group>
            <v:group style="position:absolute;left:5298;top:943;width:10;height:20" coordorigin="5298,943" coordsize="10,20">
              <v:shape style="position:absolute;left:5298;top:943;width:10;height:20" coordorigin="5298,943" coordsize="10,20" path="m5298,962l5307,962,5307,943,5298,943,5298,962xe" filled="true" fillcolor="#000000" stroked="false">
                <v:path arrowok="t"/>
                <v:fill type="solid"/>
              </v:shape>
            </v:group>
            <v:group style="position:absolute;left:5298;top:962;width:10;height:20" coordorigin="5298,962" coordsize="10,20">
              <v:shape style="position:absolute;left:5298;top:962;width:10;height:20" coordorigin="5298,962" coordsize="10,20" path="m5298,981l5307,981,5307,962,5298,962,5298,981xe" filled="true" fillcolor="#000000" stroked="false">
                <v:path arrowok="t"/>
                <v:fill type="solid"/>
              </v:shape>
            </v:group>
            <v:group style="position:absolute;left:5298;top:981;width:10;height:20" coordorigin="5298,981" coordsize="10,20">
              <v:shape style="position:absolute;left:5298;top:981;width:10;height:20" coordorigin="5298,981" coordsize="10,20" path="m5298,1000l5307,1000,5307,981,5298,981,5298,1000xe" filled="true" fillcolor="#000000" stroked="false">
                <v:path arrowok="t"/>
                <v:fill type="solid"/>
              </v:shape>
            </v:group>
            <v:group style="position:absolute;left:5298;top:1000;width:10;height:20" coordorigin="5298,1000" coordsize="10,20">
              <v:shape style="position:absolute;left:5298;top:1000;width:10;height:20" coordorigin="5298,1000" coordsize="10,20" path="m5298,1019l5307,1019,5307,1000,5298,1000,5298,1019xe" filled="true" fillcolor="#000000" stroked="false">
                <v:path arrowok="t"/>
                <v:fill type="solid"/>
              </v:shape>
            </v:group>
            <v:group style="position:absolute;left:5298;top:1019;width:10;height:20" coordorigin="5298,1019" coordsize="10,20">
              <v:shape style="position:absolute;left:5298;top:1019;width:10;height:20" coordorigin="5298,1019" coordsize="10,20" path="m5298,1039l5307,1039,5307,1019,5298,1019,5298,1039xe" filled="true" fillcolor="#000000" stroked="false">
                <v:path arrowok="t"/>
                <v:fill type="solid"/>
              </v:shape>
            </v:group>
            <v:group style="position:absolute;left:5298;top:1039;width:10;height:20" coordorigin="5298,1039" coordsize="10,20">
              <v:shape style="position:absolute;left:5298;top:1039;width:10;height:20" coordorigin="5298,1039" coordsize="10,20" path="m5298,1058l5307,1058,5307,1039,5298,1039,5298,1058xe" filled="true" fillcolor="#000000" stroked="false">
                <v:path arrowok="t"/>
                <v:fill type="solid"/>
              </v:shape>
            </v:group>
            <v:group style="position:absolute;left:5298;top:1058;width:10;height:20" coordorigin="5298,1058" coordsize="10,20">
              <v:shape style="position:absolute;left:5298;top:1058;width:10;height:20" coordorigin="5298,1058" coordsize="10,20" path="m5298,1077l5307,1077,5307,1058,5298,1058,5298,1077xe" filled="true" fillcolor="#000000" stroked="false">
                <v:path arrowok="t"/>
                <v:fill type="solid"/>
              </v:shape>
            </v:group>
            <v:group style="position:absolute;left:5298;top:1077;width:10;height:20" coordorigin="5298,1077" coordsize="10,20">
              <v:shape style="position:absolute;left:5298;top:1077;width:10;height:20" coordorigin="5298,1077" coordsize="10,20" path="m5298,1096l5307,1096,5307,1077,5298,1077,5298,1096xe" filled="true" fillcolor="#000000" stroked="false">
                <v:path arrowok="t"/>
                <v:fill type="solid"/>
              </v:shape>
            </v:group>
            <v:group style="position:absolute;left:5298;top:1096;width:10;height:20" coordorigin="5298,1096" coordsize="10,20">
              <v:shape style="position:absolute;left:5298;top:1096;width:10;height:20" coordorigin="5298,1096" coordsize="10,20" path="m5298,1115l5307,1115,5307,1096,5298,1096,5298,1115xe" filled="true" fillcolor="#000000" stroked="false">
                <v:path arrowok="t"/>
                <v:fill type="solid"/>
              </v:shape>
            </v:group>
            <v:group style="position:absolute;left:5298;top:1115;width:10;height:20" coordorigin="5298,1115" coordsize="10,20">
              <v:shape style="position:absolute;left:5298;top:1115;width:10;height:20" coordorigin="5298,1115" coordsize="10,20" path="m5298,1135l5307,1135,5307,1115,5298,1115,5298,1135xe" filled="true" fillcolor="#000000" stroked="false">
                <v:path arrowok="t"/>
                <v:fill type="solid"/>
              </v:shape>
            </v:group>
            <v:group style="position:absolute;left:5298;top:1135;width:10;height:20" coordorigin="5298,1135" coordsize="10,20">
              <v:shape style="position:absolute;left:5298;top:1135;width:10;height:20" coordorigin="5298,1135" coordsize="10,20" path="m5298,1154l5307,1154,5307,1135,5298,1135,5298,1154xe" filled="true" fillcolor="#000000" stroked="false">
                <v:path arrowok="t"/>
                <v:fill type="solid"/>
              </v:shape>
            </v:group>
            <v:group style="position:absolute;left:5298;top:1154;width:10;height:20" coordorigin="5298,1154" coordsize="10,20">
              <v:shape style="position:absolute;left:5298;top:1154;width:10;height:20" coordorigin="5298,1154" coordsize="10,20" path="m5298,1173l5307,1173,5307,1154,5298,1154,5298,1173xe" filled="true" fillcolor="#000000" stroked="false">
                <v:path arrowok="t"/>
                <v:fill type="solid"/>
              </v:shape>
            </v:group>
            <v:group style="position:absolute;left:5298;top:1173;width:10;height:20" coordorigin="5298,1173" coordsize="10,20">
              <v:shape style="position:absolute;left:5298;top:1173;width:10;height:20" coordorigin="5298,1173" coordsize="10,20" path="m5298,1192l5307,1192,5307,1173,5298,1173,5298,1192xe" filled="true" fillcolor="#000000" stroked="false">
                <v:path arrowok="t"/>
                <v:fill type="solid"/>
              </v:shape>
            </v:group>
            <v:group style="position:absolute;left:5298;top:1197;width:10;height:2" coordorigin="5298,1197" coordsize="10,2">
              <v:shape style="position:absolute;left:5298;top:1197;width:10;height:2" coordorigin="5298,1197" coordsize="10,0" path="m5298,1197l5307,1197e" filled="false" stroked="true" strokeweight=".47998pt" strokecolor="#000000">
                <v:path arrowok="t"/>
              </v:shape>
              <v:shape style="position:absolute;left:3365;top:1202;width:1933;height:10" type="#_x0000_t75" stroked="false">
                <v:imagedata r:id="rId275" o:title=""/>
              </v:shape>
              <v:shape style="position:absolute;left:5293;top:1202;width:1138;height:10" type="#_x0000_t75" stroked="false">
                <v:imagedata r:id="rId278" o:title=""/>
              </v:shape>
              <v:shape style="position:absolute;left:6426;top:1202;width:1862;height:10" type="#_x0000_t75" stroked="false">
                <v:imagedata r:id="rId279" o:title=""/>
              </v:shape>
              <v:shape style="position:absolute;left:8284;top:1202;width:701;height:10" type="#_x0000_t75" stroked="false">
                <v:imagedata r:id="rId280" o:title=""/>
              </v:shape>
              <v:shape style="position:absolute;left:8980;top:1202;width:1138;height:10" type="#_x0000_t75" stroked="false">
                <v:imagedata r:id="rId281" o:title=""/>
              </v:shape>
              <v:shape style="position:absolute;left:10113;top:1202;width:718;height:10" type="#_x0000_t75" stroked="false">
                <v:imagedata r:id="rId282" o:title=""/>
              </v:shape>
            </v:group>
            <v:group style="position:absolute;left:5298;top:1211;width:10;height:20" coordorigin="5298,1211" coordsize="10,20">
              <v:shape style="position:absolute;left:5298;top:1211;width:10;height:20" coordorigin="5298,1211" coordsize="10,20" path="m5298,1231l5307,1231,5307,1211,5298,1211,5298,1231xe" filled="true" fillcolor="#000000" stroked="false">
                <v:path arrowok="t"/>
                <v:fill type="solid"/>
              </v:shape>
            </v:group>
            <v:group style="position:absolute;left:5298;top:1231;width:10;height:20" coordorigin="5298,1231" coordsize="10,20">
              <v:shape style="position:absolute;left:5298;top:1231;width:10;height:20" coordorigin="5298,1231" coordsize="10,20" path="m5298,1250l5307,1250,5307,1231,5298,1231,5298,1250xe" filled="true" fillcolor="#000000" stroked="false">
                <v:path arrowok="t"/>
                <v:fill type="solid"/>
              </v:shape>
            </v:group>
            <v:group style="position:absolute;left:5298;top:1250;width:10;height:20" coordorigin="5298,1250" coordsize="10,20">
              <v:shape style="position:absolute;left:5298;top:1250;width:10;height:20" coordorigin="5298,1250" coordsize="10,20" path="m5298,1269l5307,1269,5307,1250,5298,1250,5298,1269xe" filled="true" fillcolor="#000000" stroked="false">
                <v:path arrowok="t"/>
                <v:fill type="solid"/>
              </v:shape>
            </v:group>
            <v:group style="position:absolute;left:5298;top:1269;width:10;height:20" coordorigin="5298,1269" coordsize="10,20">
              <v:shape style="position:absolute;left:5298;top:1269;width:10;height:20" coordorigin="5298,1269" coordsize="10,20" path="m5298,1288l5307,1288,5307,1269,5298,1269,5298,1288xe" filled="true" fillcolor="#000000" stroked="false">
                <v:path arrowok="t"/>
                <v:fill type="solid"/>
              </v:shape>
            </v:group>
            <v:group style="position:absolute;left:5298;top:1288;width:10;height:20" coordorigin="5298,1288" coordsize="10,20">
              <v:shape style="position:absolute;left:5298;top:1288;width:10;height:20" coordorigin="5298,1288" coordsize="10,20" path="m5298,1307l5307,1307,5307,1288,5298,1288,5298,1307xe" filled="true" fillcolor="#000000" stroked="false">
                <v:path arrowok="t"/>
                <v:fill type="solid"/>
              </v:shape>
            </v:group>
            <v:group style="position:absolute;left:5298;top:1307;width:10;height:20" coordorigin="5298,1307" coordsize="10,20">
              <v:shape style="position:absolute;left:5298;top:1307;width:10;height:20" coordorigin="5298,1307" coordsize="10,20" path="m5298,1327l5307,1327,5307,1307,5298,1307,5298,1327xe" filled="true" fillcolor="#000000" stroked="false">
                <v:path arrowok="t"/>
                <v:fill type="solid"/>
              </v:shape>
            </v:group>
            <v:group style="position:absolute;left:5298;top:1327;width:10;height:20" coordorigin="5298,1327" coordsize="10,20">
              <v:shape style="position:absolute;left:5298;top:1327;width:10;height:20" coordorigin="5298,1327" coordsize="10,20" path="m5298,1346l5307,1346,5307,1327,5298,1327,5298,1346xe" filled="true" fillcolor="#000000" stroked="false">
                <v:path arrowok="t"/>
                <v:fill type="solid"/>
              </v:shape>
            </v:group>
            <v:group style="position:absolute;left:5298;top:1346;width:10;height:20" coordorigin="5298,1346" coordsize="10,20">
              <v:shape style="position:absolute;left:5298;top:1346;width:10;height:20" coordorigin="5298,1346" coordsize="10,20" path="m5298,1365l5307,1365,5307,1346,5298,1346,5298,1365xe" filled="true" fillcolor="#000000" stroked="false">
                <v:path arrowok="t"/>
                <v:fill type="solid"/>
              </v:shape>
            </v:group>
            <v:group style="position:absolute;left:5298;top:1365;width:10;height:20" coordorigin="5298,1365" coordsize="10,20">
              <v:shape style="position:absolute;left:5298;top:1365;width:10;height:20" coordorigin="5298,1365" coordsize="10,20" path="m5298,1384l5307,1384,5307,1365,5298,1365,5298,1384xe" filled="true" fillcolor="#000000" stroked="false">
                <v:path arrowok="t"/>
                <v:fill type="solid"/>
              </v:shape>
            </v:group>
            <v:group style="position:absolute;left:5298;top:1384;width:10;height:20" coordorigin="5298,1384" coordsize="10,20">
              <v:shape style="position:absolute;left:5298;top:1384;width:10;height:20" coordorigin="5298,1384" coordsize="10,20" path="m5298,1403l5307,1403,5307,1384,5298,1384,5298,1403xe" filled="true" fillcolor="#000000" stroked="false">
                <v:path arrowok="t"/>
                <v:fill type="solid"/>
              </v:shape>
            </v:group>
            <v:group style="position:absolute;left:5298;top:1403;width:10;height:20" coordorigin="5298,1403" coordsize="10,20">
              <v:shape style="position:absolute;left:5298;top:1403;width:10;height:20" coordorigin="5298,1403" coordsize="10,20" path="m5298,1423l5307,1423,5307,1403,5298,1403,5298,1423xe" filled="true" fillcolor="#000000" stroked="false">
                <v:path arrowok="t"/>
                <v:fill type="solid"/>
              </v:shape>
            </v:group>
            <v:group style="position:absolute;left:5298;top:1423;width:10;height:20" coordorigin="5298,1423" coordsize="10,20">
              <v:shape style="position:absolute;left:5298;top:1423;width:10;height:20" coordorigin="5298,1423" coordsize="10,20" path="m5298,1442l5307,1442,5307,1423,5298,1423,5298,1442xe" filled="true" fillcolor="#000000" stroked="false">
                <v:path arrowok="t"/>
                <v:fill type="solid"/>
              </v:shape>
            </v:group>
            <v:group style="position:absolute;left:5298;top:1442;width:10;height:20" coordorigin="5298,1442" coordsize="10,20">
              <v:shape style="position:absolute;left:5298;top:1442;width:10;height:20" coordorigin="5298,1442" coordsize="10,20" path="m5298,1461l5307,1461,5307,1442,5298,1442,5298,1461xe" filled="true" fillcolor="#000000" stroked="false">
                <v:path arrowok="t"/>
                <v:fill type="solid"/>
              </v:shape>
            </v:group>
            <v:group style="position:absolute;left:5298;top:1461;width:10;height:20" coordorigin="5298,1461" coordsize="10,20">
              <v:shape style="position:absolute;left:5298;top:1461;width:10;height:20" coordorigin="5298,1461" coordsize="10,20" path="m5298,1480l5307,1480,5307,1461,5298,1461,5298,1480xe" filled="true" fillcolor="#000000" stroked="false">
                <v:path arrowok="t"/>
                <v:fill type="solid"/>
              </v:shape>
            </v:group>
            <v:group style="position:absolute;left:5298;top:1480;width:10;height:20" coordorigin="5298,1480" coordsize="10,20">
              <v:shape style="position:absolute;left:5298;top:1480;width:10;height:20" coordorigin="5298,1480" coordsize="10,20" path="m5298,1499l5307,1499,5307,1480,5298,1480,5298,1499xe" filled="true" fillcolor="#000000" stroked="false">
                <v:path arrowok="t"/>
                <v:fill type="solid"/>
              </v:shape>
            </v:group>
            <v:group style="position:absolute;left:5298;top:1499;width:10;height:20" coordorigin="5298,1499" coordsize="10,20">
              <v:shape style="position:absolute;left:5298;top:1499;width:10;height:20" coordorigin="5298,1499" coordsize="10,20" path="m5298,1519l5307,1519,5307,1499,5298,1499,5298,1519xe" filled="true" fillcolor="#000000" stroked="false">
                <v:path arrowok="t"/>
                <v:fill type="solid"/>
              </v:shape>
            </v:group>
            <v:group style="position:absolute;left:5298;top:1519;width:10;height:20" coordorigin="5298,1519" coordsize="10,20">
              <v:shape style="position:absolute;left:5298;top:1519;width:10;height:20" coordorigin="5298,1519" coordsize="10,20" path="m5298,1538l5307,1538,5307,1519,5298,1519,5298,1538xe" filled="true" fillcolor="#000000" stroked="false">
                <v:path arrowok="t"/>
                <v:fill type="solid"/>
              </v:shape>
            </v:group>
            <v:group style="position:absolute;left:5298;top:1538;width:10;height:20" coordorigin="5298,1538" coordsize="10,20">
              <v:shape style="position:absolute;left:5298;top:1538;width:10;height:20" coordorigin="5298,1538" coordsize="10,20" path="m5298,1557l5307,1557,5307,1538,5298,1538,5298,1557xe" filled="true" fillcolor="#000000" stroked="false">
                <v:path arrowok="t"/>
                <v:fill type="solid"/>
              </v:shape>
            </v:group>
            <v:group style="position:absolute;left:5298;top:1557;width:10;height:20" coordorigin="5298,1557" coordsize="10,20">
              <v:shape style="position:absolute;left:5298;top:1557;width:10;height:20" coordorigin="5298,1557" coordsize="10,20" path="m5298,1576l5307,1576,5307,1557,5298,1557,5298,1576xe" filled="true" fillcolor="#000000" stroked="false">
                <v:path arrowok="t"/>
                <v:fill type="solid"/>
              </v:shape>
            </v:group>
            <v:group style="position:absolute;left:5298;top:1582;width:10;height:2" coordorigin="5298,1582" coordsize="10,2">
              <v:shape style="position:absolute;left:5298;top:1582;width:10;height:2" coordorigin="5298,1582" coordsize="10,0" path="m5298,1582l5307,1582e" filled="false" stroked="true" strokeweight=".599980pt" strokecolor="#000000">
                <v:path arrowok="t"/>
              </v:shape>
              <v:shape style="position:absolute;left:2492;top:1588;width:2806;height:10" type="#_x0000_t75" stroked="false">
                <v:imagedata r:id="rId283" o:title=""/>
              </v:shape>
              <v:shape style="position:absolute;left:5293;top:1588;width:1138;height:10" type="#_x0000_t75" stroked="false">
                <v:imagedata r:id="rId278" o:title=""/>
              </v:shape>
              <v:shape style="position:absolute;left:6426;top:1588;width:1862;height:10" type="#_x0000_t75" stroked="false">
                <v:imagedata r:id="rId279" o:title=""/>
              </v:shape>
              <v:shape style="position:absolute;left:8284;top:1588;width:701;height:10" type="#_x0000_t75" stroked="false">
                <v:imagedata r:id="rId280" o:title=""/>
              </v:shape>
              <v:shape style="position:absolute;left:8980;top:1588;width:1138;height:10" type="#_x0000_t75" stroked="false">
                <v:imagedata r:id="rId281" o:title=""/>
              </v:shape>
              <v:shape style="position:absolute;left:10113;top:1588;width:718;height:10" type="#_x0000_t75" stroked="false">
                <v:imagedata r:id="rId282" o:title=""/>
              </v:shape>
            </v:group>
            <v:group style="position:absolute;left:5298;top:1598;width:10;height:20" coordorigin="5298,1598" coordsize="10,20">
              <v:shape style="position:absolute;left:5298;top:1598;width:10;height:20" coordorigin="5298,1598" coordsize="10,20" path="m5298,1617l5307,1617,5307,1598,5298,1598,5298,1617xe" filled="true" fillcolor="#000000" stroked="false">
                <v:path arrowok="t"/>
                <v:fill type="solid"/>
              </v:shape>
            </v:group>
            <v:group style="position:absolute;left:5298;top:1617;width:10;height:20" coordorigin="5298,1617" coordsize="10,20">
              <v:shape style="position:absolute;left:5298;top:1617;width:10;height:20" coordorigin="5298,1617" coordsize="10,20" path="m5298,1636l5307,1636,5307,1617,5298,1617,5298,1636xe" filled="true" fillcolor="#000000" stroked="false">
                <v:path arrowok="t"/>
                <v:fill type="solid"/>
              </v:shape>
            </v:group>
            <v:group style="position:absolute;left:5298;top:1636;width:10;height:20" coordorigin="5298,1636" coordsize="10,20">
              <v:shape style="position:absolute;left:5298;top:1636;width:10;height:20" coordorigin="5298,1636" coordsize="10,20" path="m5298,1655l5307,1655,5307,1636,5298,1636,5298,1655xe" filled="true" fillcolor="#000000" stroked="false">
                <v:path arrowok="t"/>
                <v:fill type="solid"/>
              </v:shape>
            </v:group>
            <v:group style="position:absolute;left:5298;top:1655;width:10;height:20" coordorigin="5298,1655" coordsize="10,20">
              <v:shape style="position:absolute;left:5298;top:1655;width:10;height:20" coordorigin="5298,1655" coordsize="10,20" path="m5298,1675l5307,1675,5307,1655,5298,1655,5298,1675xe" filled="true" fillcolor="#000000" stroked="false">
                <v:path arrowok="t"/>
                <v:fill type="solid"/>
              </v:shape>
            </v:group>
            <v:group style="position:absolute;left:5298;top:1675;width:10;height:20" coordorigin="5298,1675" coordsize="10,20">
              <v:shape style="position:absolute;left:5298;top:1675;width:10;height:20" coordorigin="5298,1675" coordsize="10,20" path="m5298,1694l5307,1694,5307,1675,5298,1675,5298,1694xe" filled="true" fillcolor="#000000" stroked="false">
                <v:path arrowok="t"/>
                <v:fill type="solid"/>
              </v:shape>
            </v:group>
            <v:group style="position:absolute;left:5298;top:1694;width:10;height:20" coordorigin="5298,1694" coordsize="10,20">
              <v:shape style="position:absolute;left:5298;top:1694;width:10;height:20" coordorigin="5298,1694" coordsize="10,20" path="m5298,1713l5307,1713,5307,1694,5298,1694,5298,1713xe" filled="true" fillcolor="#000000" stroked="false">
                <v:path arrowok="t"/>
                <v:fill type="solid"/>
              </v:shape>
            </v:group>
            <v:group style="position:absolute;left:5298;top:1713;width:10;height:20" coordorigin="5298,1713" coordsize="10,20">
              <v:shape style="position:absolute;left:5298;top:1713;width:10;height:20" coordorigin="5298,1713" coordsize="10,20" path="m5298,1732l5307,1732,5307,1713,5298,1713,5298,1732xe" filled="true" fillcolor="#000000" stroked="false">
                <v:path arrowok="t"/>
                <v:fill type="solid"/>
              </v:shape>
            </v:group>
            <v:group style="position:absolute;left:5298;top:1732;width:10;height:20" coordorigin="5298,1732" coordsize="10,20">
              <v:shape style="position:absolute;left:5298;top:1732;width:10;height:20" coordorigin="5298,1732" coordsize="10,20" path="m5298,1751l5307,1751,5307,1732,5298,1732,5298,1751xe" filled="true" fillcolor="#000000" stroked="false">
                <v:path arrowok="t"/>
                <v:fill type="solid"/>
              </v:shape>
            </v:group>
            <v:group style="position:absolute;left:5298;top:1751;width:10;height:20" coordorigin="5298,1751" coordsize="10,20">
              <v:shape style="position:absolute;left:5298;top:1751;width:10;height:20" coordorigin="5298,1751" coordsize="10,20" path="m5298,1771l5307,1771,5307,1751,5298,1751,5298,1771xe" filled="true" fillcolor="#000000" stroked="false">
                <v:path arrowok="t"/>
                <v:fill type="solid"/>
              </v:shape>
            </v:group>
            <v:group style="position:absolute;left:5298;top:1771;width:10;height:20" coordorigin="5298,1771" coordsize="10,20">
              <v:shape style="position:absolute;left:5298;top:1771;width:10;height:20" coordorigin="5298,1771" coordsize="10,20" path="m5298,1790l5307,1790,5307,1771,5298,1771,5298,1790xe" filled="true" fillcolor="#000000" stroked="false">
                <v:path arrowok="t"/>
                <v:fill type="solid"/>
              </v:shape>
            </v:group>
            <v:group style="position:absolute;left:5298;top:1790;width:10;height:20" coordorigin="5298,1790" coordsize="10,20">
              <v:shape style="position:absolute;left:5298;top:1790;width:10;height:20" coordorigin="5298,1790" coordsize="10,20" path="m5298,1809l5307,1809,5307,1790,5298,1790,5298,1809xe" filled="true" fillcolor="#000000" stroked="false">
                <v:path arrowok="t"/>
                <v:fill type="solid"/>
              </v:shape>
            </v:group>
            <v:group style="position:absolute;left:5298;top:1809;width:10;height:20" coordorigin="5298,1809" coordsize="10,20">
              <v:shape style="position:absolute;left:5298;top:1809;width:10;height:20" coordorigin="5298,1809" coordsize="10,20" path="m5298,1828l5307,1828,5307,1809,5298,1809,5298,1828xe" filled="true" fillcolor="#000000" stroked="false">
                <v:path arrowok="t"/>
                <v:fill type="solid"/>
              </v:shape>
            </v:group>
            <v:group style="position:absolute;left:5298;top:1828;width:10;height:20" coordorigin="5298,1828" coordsize="10,20">
              <v:shape style="position:absolute;left:5298;top:1828;width:10;height:20" coordorigin="5298,1828" coordsize="10,20" path="m5298,1847l5307,1847,5307,1828,5298,1828,5298,1847xe" filled="true" fillcolor="#000000" stroked="false">
                <v:path arrowok="t"/>
                <v:fill type="solid"/>
              </v:shape>
            </v:group>
            <v:group style="position:absolute;left:5298;top:1847;width:10;height:20" coordorigin="5298,1847" coordsize="10,20">
              <v:shape style="position:absolute;left:5298;top:1847;width:10;height:20" coordorigin="5298,1847" coordsize="10,20" path="m5298,1867l5307,1867,5307,1847,5298,1847,5298,1867xe" filled="true" fillcolor="#000000" stroked="false">
                <v:path arrowok="t"/>
                <v:fill type="solid"/>
              </v:shape>
            </v:group>
            <v:group style="position:absolute;left:5298;top:1867;width:10;height:20" coordorigin="5298,1867" coordsize="10,20">
              <v:shape style="position:absolute;left:5298;top:1867;width:10;height:20" coordorigin="5298,1867" coordsize="10,20" path="m5298,1886l5307,1886,5307,1867,5298,1867,5298,1886xe" filled="true" fillcolor="#000000" stroked="false">
                <v:path arrowok="t"/>
                <v:fill type="solid"/>
              </v:shape>
            </v:group>
            <v:group style="position:absolute;left:5298;top:1886;width:10;height:20" coordorigin="5298,1886" coordsize="10,20">
              <v:shape style="position:absolute;left:5298;top:1886;width:10;height:20" coordorigin="5298,1886" coordsize="10,20" path="m5298,1905l5307,1905,5307,1886,5298,1886,5298,1905xe" filled="true" fillcolor="#000000" stroked="false">
                <v:path arrowok="t"/>
                <v:fill type="solid"/>
              </v:shape>
            </v:group>
            <v:group style="position:absolute;left:5298;top:1905;width:10;height:20" coordorigin="5298,1905" coordsize="10,20">
              <v:shape style="position:absolute;left:5298;top:1905;width:10;height:20" coordorigin="5298,1905" coordsize="10,20" path="m5298,1924l5307,1924,5307,1905,5298,1905,5298,1924xe" filled="true" fillcolor="#000000" stroked="false">
                <v:path arrowok="t"/>
                <v:fill type="solid"/>
              </v:shape>
            </v:group>
            <v:group style="position:absolute;left:5298;top:1924;width:10;height:20" coordorigin="5298,1924" coordsize="10,20">
              <v:shape style="position:absolute;left:5298;top:1924;width:10;height:20" coordorigin="5298,1924" coordsize="10,20" path="m5298,1943l5307,1943,5307,1924,5298,1924,5298,1943xe" filled="true" fillcolor="#000000" stroked="false">
                <v:path arrowok="t"/>
                <v:fill type="solid"/>
              </v:shape>
            </v:group>
            <v:group style="position:absolute;left:5298;top:1943;width:10;height:20" coordorigin="5298,1943" coordsize="10,20">
              <v:shape style="position:absolute;left:5298;top:1943;width:10;height:20" coordorigin="5298,1943" coordsize="10,20" path="m5298,1963l5307,1963,5307,1943,5298,1943,5298,1963xe" filled="true" fillcolor="#000000" stroked="false">
                <v:path arrowok="t"/>
                <v:fill type="solid"/>
              </v:shape>
            </v:group>
            <v:group style="position:absolute;left:5298;top:1963;width:10;height:20" coordorigin="5298,1963" coordsize="10,20">
              <v:shape style="position:absolute;left:5298;top:1963;width:10;height:20" coordorigin="5298,1963" coordsize="10,20" path="m5298,1982l5307,1982,5307,1963,5298,1963,5298,1982xe" filled="true" fillcolor="#000000" stroked="false">
                <v:path arrowok="t"/>
                <v:fill type="solid"/>
              </v:shape>
            </v:group>
            <v:group style="position:absolute;left:5298;top:1982;width:10;height:20" coordorigin="5298,1982" coordsize="10,20">
              <v:shape style="position:absolute;left:5298;top:1982;width:10;height:20" coordorigin="5298,1982" coordsize="10,20" path="m5298,2001l5307,2001,5307,1982,5298,1982,5298,2001xe" filled="true" fillcolor="#000000" stroked="false">
                <v:path arrowok="t"/>
                <v:fill type="solid"/>
              </v:shape>
            </v:group>
            <v:group style="position:absolute;left:5298;top:2001;width:10;height:20" coordorigin="5298,2001" coordsize="10,20">
              <v:shape style="position:absolute;left:5298;top:2001;width:10;height:20" coordorigin="5298,2001" coordsize="10,20" path="m5298,2020l5307,2020,5307,2001,5298,2001,5298,2020xe" filled="true" fillcolor="#000000" stroked="false">
                <v:path arrowok="t"/>
                <v:fill type="solid"/>
              </v:shape>
            </v:group>
            <v:group style="position:absolute;left:5298;top:2020;width:10;height:20" coordorigin="5298,2020" coordsize="10,20">
              <v:shape style="position:absolute;left:5298;top:2020;width:10;height:20" coordorigin="5298,2020" coordsize="10,20" path="m5298,2039l5307,2039,5307,2020,5298,2020,5298,2039xe" filled="true" fillcolor="#000000" stroked="false">
                <v:path arrowok="t"/>
                <v:fill type="solid"/>
              </v:shape>
            </v:group>
            <v:group style="position:absolute;left:5298;top:2039;width:10;height:20" coordorigin="5298,2039" coordsize="10,20">
              <v:shape style="position:absolute;left:5298;top:2039;width:10;height:20" coordorigin="5298,2039" coordsize="10,20" path="m5298,2059l5307,2059,5307,2039,5298,2039,5298,2059xe" filled="true" fillcolor="#000000" stroked="false">
                <v:path arrowok="t"/>
                <v:fill type="solid"/>
              </v:shape>
            </v:group>
            <v:group style="position:absolute;left:5298;top:2059;width:10;height:20" coordorigin="5298,2059" coordsize="10,20">
              <v:shape style="position:absolute;left:5298;top:2059;width:10;height:20" coordorigin="5298,2059" coordsize="10,20" path="m5298,2078l5307,2078,5307,2059,5298,2059,5298,2078xe" filled="true" fillcolor="#000000" stroked="false">
                <v:path arrowok="t"/>
                <v:fill type="solid"/>
              </v:shape>
            </v:group>
            <v:group style="position:absolute;left:5298;top:2078;width:10;height:20" coordorigin="5298,2078" coordsize="10,20">
              <v:shape style="position:absolute;left:5298;top:2078;width:10;height:20" coordorigin="5298,2078" coordsize="10,20" path="m5298,2097l5307,2097,5307,2078,5298,2078,5298,2097xe" filled="true" fillcolor="#000000" stroked="false">
                <v:path arrowok="t"/>
                <v:fill type="solid"/>
              </v:shape>
            </v:group>
            <v:group style="position:absolute;left:5298;top:2097;width:10;height:20" coordorigin="5298,2097" coordsize="10,20">
              <v:shape style="position:absolute;left:5298;top:2097;width:10;height:20" coordorigin="5298,2097" coordsize="10,20" path="m5298,2116l5307,2116,5307,2097,5298,2097,5298,2116xe" filled="true" fillcolor="#000000" stroked="false">
                <v:path arrowok="t"/>
                <v:fill type="solid"/>
              </v:shape>
            </v:group>
            <v:group style="position:absolute;left:5298;top:2116;width:10;height:20" coordorigin="5298,2116" coordsize="10,20">
              <v:shape style="position:absolute;left:5298;top:2116;width:10;height:20" coordorigin="5298,2116" coordsize="10,20" path="m5298,2135l5307,2135,5307,2116,5298,2116,5298,2135xe" filled="true" fillcolor="#000000" stroked="false">
                <v:path arrowok="t"/>
                <v:fill type="solid"/>
              </v:shape>
            </v:group>
            <v:group style="position:absolute;left:5298;top:2135;width:10;height:20" coordorigin="5298,2135" coordsize="10,20">
              <v:shape style="position:absolute;left:5298;top:2135;width:10;height:20" coordorigin="5298,2135" coordsize="10,20" path="m5298,2155l5307,2155,5307,2135,5298,2135,5298,2155xe" filled="true" fillcolor="#000000" stroked="false">
                <v:path arrowok="t"/>
                <v:fill type="solid"/>
              </v:shape>
            </v:group>
            <v:group style="position:absolute;left:5298;top:2155;width:10;height:20" coordorigin="5298,2155" coordsize="10,20">
              <v:shape style="position:absolute;left:5298;top:2155;width:10;height:20" coordorigin="5298,2155" coordsize="10,20" path="m5298,2174l5307,2174,5307,2155,5298,2155,5298,2174xe" filled="true" fillcolor="#000000" stroked="false">
                <v:path arrowok="t"/>
                <v:fill type="solid"/>
              </v:shape>
            </v:group>
            <v:group style="position:absolute;left:5298;top:2174;width:10;height:20" coordorigin="5298,2174" coordsize="10,20">
              <v:shape style="position:absolute;left:5298;top:2174;width:10;height:20" coordorigin="5298,2174" coordsize="10,20" path="m5298,2193l5307,2193,5307,2174,5298,2174,5298,2193xe" filled="true" fillcolor="#000000" stroked="false">
                <v:path arrowok="t"/>
                <v:fill type="solid"/>
              </v:shape>
            </v:group>
            <v:group style="position:absolute;left:5298;top:2193;width:10;height:20" coordorigin="5298,2193" coordsize="10,20">
              <v:shape style="position:absolute;left:5298;top:2193;width:10;height:20" coordorigin="5298,2193" coordsize="10,20" path="m5298,2212l5307,2212,5307,2193,5298,2193,5298,2212xe" filled="true" fillcolor="#000000" stroked="false">
                <v:path arrowok="t"/>
                <v:fill type="solid"/>
              </v:shape>
            </v:group>
            <v:group style="position:absolute;left:5298;top:2212;width:10;height:20" coordorigin="5298,2212" coordsize="10,20">
              <v:shape style="position:absolute;left:5298;top:2212;width:10;height:20" coordorigin="5298,2212" coordsize="10,20" path="m5298,2231l5307,2231,5307,2212,5298,2212,5298,2231xe" filled="true" fillcolor="#000000" stroked="false">
                <v:path arrowok="t"/>
                <v:fill type="solid"/>
              </v:shape>
            </v:group>
            <v:group style="position:absolute;left:5298;top:2231;width:10;height:20" coordorigin="5298,2231" coordsize="10,20">
              <v:shape style="position:absolute;left:5298;top:2231;width:10;height:20" coordorigin="5298,2231" coordsize="10,20" path="m5298,2251l5307,2251,5307,2231,5298,2231,5298,2251xe" filled="true" fillcolor="#000000" stroked="false">
                <v:path arrowok="t"/>
                <v:fill type="solid"/>
              </v:shape>
              <v:shape style="position:absolute;left:2492;top:2251;width:2825;height:106" type="#_x0000_t75" stroked="false">
                <v:imagedata r:id="rId284" o:title=""/>
              </v:shape>
              <v:shape style="position:absolute;left:5293;top:2347;width:1138;height:10" type="#_x0000_t75" stroked="false">
                <v:imagedata r:id="rId278" o:title=""/>
              </v:shape>
              <v:shape style="position:absolute;left:6426;top:2347;width:1862;height:10" type="#_x0000_t75" stroked="false">
                <v:imagedata r:id="rId279" o:title=""/>
              </v:shape>
              <v:shape style="position:absolute;left:8284;top:2347;width:701;height:10" type="#_x0000_t75" stroked="false">
                <v:imagedata r:id="rId280" o:title=""/>
              </v:shape>
              <v:shape style="position:absolute;left:8980;top:2347;width:1138;height:10" type="#_x0000_t75" stroked="false">
                <v:imagedata r:id="rId281" o:title=""/>
              </v:shape>
              <v:shape style="position:absolute;left:10113;top:2347;width:718;height:10" type="#_x0000_t75" stroked="false">
                <v:imagedata r:id="rId282" o:title=""/>
              </v:shape>
            </v:group>
            <v:group style="position:absolute;left:5298;top:2356;width:10;height:20" coordorigin="5298,2356" coordsize="10,20">
              <v:shape style="position:absolute;left:5298;top:2356;width:10;height:20" coordorigin="5298,2356" coordsize="10,20" path="m5298,2375l5307,2375,5307,2356,5298,2356,5298,2375xe" filled="true" fillcolor="#000000" stroked="false">
                <v:path arrowok="t"/>
                <v:fill type="solid"/>
              </v:shape>
            </v:group>
            <v:group style="position:absolute;left:5298;top:2375;width:10;height:20" coordorigin="5298,2375" coordsize="10,20">
              <v:shape style="position:absolute;left:5298;top:2375;width:10;height:20" coordorigin="5298,2375" coordsize="10,20" path="m5298,2395l5307,2395,5307,2375,5298,2375,5298,2395xe" filled="true" fillcolor="#000000" stroked="false">
                <v:path arrowok="t"/>
                <v:fill type="solid"/>
              </v:shape>
            </v:group>
            <v:group style="position:absolute;left:5298;top:2395;width:10;height:20" coordorigin="5298,2395" coordsize="10,20">
              <v:shape style="position:absolute;left:5298;top:2395;width:10;height:20" coordorigin="5298,2395" coordsize="10,20" path="m5298,2414l5307,2414,5307,2395,5298,2395,5298,2414xe" filled="true" fillcolor="#000000" stroked="false">
                <v:path arrowok="t"/>
                <v:fill type="solid"/>
              </v:shape>
            </v:group>
            <v:group style="position:absolute;left:5298;top:2414;width:10;height:20" coordorigin="5298,2414" coordsize="10,20">
              <v:shape style="position:absolute;left:5298;top:2414;width:10;height:20" coordorigin="5298,2414" coordsize="10,20" path="m5298,2433l5307,2433,5307,2414,5298,2414,5298,2433xe" filled="true" fillcolor="#000000" stroked="false">
                <v:path arrowok="t"/>
                <v:fill type="solid"/>
              </v:shape>
            </v:group>
            <v:group style="position:absolute;left:5298;top:2433;width:10;height:20" coordorigin="5298,2433" coordsize="10,20">
              <v:shape style="position:absolute;left:5298;top:2433;width:10;height:20" coordorigin="5298,2433" coordsize="10,20" path="m5298,2452l5307,2452,5307,2433,5298,2433,5298,2452xe" filled="true" fillcolor="#000000" stroked="false">
                <v:path arrowok="t"/>
                <v:fill type="solid"/>
              </v:shape>
            </v:group>
            <v:group style="position:absolute;left:5298;top:2452;width:10;height:20" coordorigin="5298,2452" coordsize="10,20">
              <v:shape style="position:absolute;left:5298;top:2452;width:10;height:20" coordorigin="5298,2452" coordsize="10,20" path="m5298,2471l5307,2471,5307,2452,5298,2452,5298,2471xe" filled="true" fillcolor="#000000" stroked="false">
                <v:path arrowok="t"/>
                <v:fill type="solid"/>
              </v:shape>
            </v:group>
            <v:group style="position:absolute;left:5298;top:2471;width:10;height:20" coordorigin="5298,2471" coordsize="10,20">
              <v:shape style="position:absolute;left:5298;top:2471;width:10;height:20" coordorigin="5298,2471" coordsize="10,20" path="m5298,2491l5307,2491,5307,2471,5298,2471,5298,2491xe" filled="true" fillcolor="#000000" stroked="false">
                <v:path arrowok="t"/>
                <v:fill type="solid"/>
              </v:shape>
            </v:group>
            <v:group style="position:absolute;left:5298;top:2491;width:10;height:20" coordorigin="5298,2491" coordsize="10,20">
              <v:shape style="position:absolute;left:5298;top:2491;width:10;height:20" coordorigin="5298,2491" coordsize="10,20" path="m5298,2510l5307,2510,5307,2491,5298,2491,5298,2510xe" filled="true" fillcolor="#000000" stroked="false">
                <v:path arrowok="t"/>
                <v:fill type="solid"/>
              </v:shape>
            </v:group>
            <v:group style="position:absolute;left:5298;top:2510;width:10;height:20" coordorigin="5298,2510" coordsize="10,20">
              <v:shape style="position:absolute;left:5298;top:2510;width:10;height:20" coordorigin="5298,2510" coordsize="10,20" path="m5298,2529l5307,2529,5307,2510,5298,2510,5298,2529xe" filled="true" fillcolor="#000000" stroked="false">
                <v:path arrowok="t"/>
                <v:fill type="solid"/>
              </v:shape>
            </v:group>
            <v:group style="position:absolute;left:5298;top:2529;width:10;height:20" coordorigin="5298,2529" coordsize="10,20">
              <v:shape style="position:absolute;left:5298;top:2529;width:10;height:20" coordorigin="5298,2529" coordsize="10,20" path="m5298,2548l5307,2548,5307,2529,5298,2529,5298,2548xe" filled="true" fillcolor="#000000" stroked="false">
                <v:path arrowok="t"/>
                <v:fill type="solid"/>
              </v:shape>
            </v:group>
            <v:group style="position:absolute;left:5298;top:2548;width:10;height:20" coordorigin="5298,2548" coordsize="10,20">
              <v:shape style="position:absolute;left:5298;top:2548;width:10;height:20" coordorigin="5298,2548" coordsize="10,20" path="m5298,2567l5307,2567,5307,2548,5298,2548,5298,2567xe" filled="true" fillcolor="#000000" stroked="false">
                <v:path arrowok="t"/>
                <v:fill type="solid"/>
              </v:shape>
            </v:group>
            <v:group style="position:absolute;left:5298;top:2567;width:10;height:20" coordorigin="5298,2567" coordsize="10,20">
              <v:shape style="position:absolute;left:5298;top:2567;width:10;height:20" coordorigin="5298,2567" coordsize="10,20" path="m5298,2587l5307,2587,5307,2567,5298,2567,5298,2587xe" filled="true" fillcolor="#000000" stroked="false">
                <v:path arrowok="t"/>
                <v:fill type="solid"/>
              </v:shape>
            </v:group>
            <v:group style="position:absolute;left:5298;top:2587;width:10;height:20" coordorigin="5298,2587" coordsize="10,20">
              <v:shape style="position:absolute;left:5298;top:2587;width:10;height:20" coordorigin="5298,2587" coordsize="10,20" path="m5298,2606l5307,2606,5307,2587,5298,2587,5298,2606xe" filled="true" fillcolor="#000000" stroked="false">
                <v:path arrowok="t"/>
                <v:fill type="solid"/>
              </v:shape>
            </v:group>
            <v:group style="position:absolute;left:5298;top:2606;width:10;height:20" coordorigin="5298,2606" coordsize="10,20">
              <v:shape style="position:absolute;left:5298;top:2606;width:10;height:20" coordorigin="5298,2606" coordsize="10,20" path="m5298,2625l5307,2625,5307,2606,5298,2606,5298,2625xe" filled="true" fillcolor="#000000" stroked="false">
                <v:path arrowok="t"/>
                <v:fill type="solid"/>
              </v:shape>
            </v:group>
            <v:group style="position:absolute;left:5298;top:2625;width:10;height:20" coordorigin="5298,2625" coordsize="10,20">
              <v:shape style="position:absolute;left:5298;top:2625;width:10;height:20" coordorigin="5298,2625" coordsize="10,20" path="m5298,2644l5307,2644,5307,2625,5298,2625,5298,2644xe" filled="true" fillcolor="#000000" stroked="false">
                <v:path arrowok="t"/>
                <v:fill type="solid"/>
              </v:shape>
            </v:group>
            <v:group style="position:absolute;left:5298;top:2644;width:10;height:20" coordorigin="5298,2644" coordsize="10,20">
              <v:shape style="position:absolute;left:5298;top:2644;width:10;height:20" coordorigin="5298,2644" coordsize="10,20" path="m5298,2663l5307,2663,5307,2644,5298,2644,5298,2663xe" filled="true" fillcolor="#000000" stroked="false">
                <v:path arrowok="t"/>
                <v:fill type="solid"/>
              </v:shape>
            </v:group>
            <v:group style="position:absolute;left:5298;top:2663;width:10;height:20" coordorigin="5298,2663" coordsize="10,20">
              <v:shape style="position:absolute;left:5298;top:2663;width:10;height:20" coordorigin="5298,2663" coordsize="10,20" path="m5298,2683l5307,2683,5307,2663,5298,2663,5298,2683xe" filled="true" fillcolor="#000000" stroked="false">
                <v:path arrowok="t"/>
                <v:fill type="solid"/>
              </v:shape>
            </v:group>
            <v:group style="position:absolute;left:5298;top:2683;width:10;height:20" coordorigin="5298,2683" coordsize="10,20">
              <v:shape style="position:absolute;left:5298;top:2683;width:10;height:20" coordorigin="5298,2683" coordsize="10,20" path="m5298,2702l5307,2702,5307,2683,5298,2683,5298,2702xe" filled="true" fillcolor="#000000" stroked="false">
                <v:path arrowok="t"/>
                <v:fill type="solid"/>
              </v:shape>
            </v:group>
            <v:group style="position:absolute;left:5298;top:2702;width:10;height:20" coordorigin="5298,2702" coordsize="10,20">
              <v:shape style="position:absolute;left:5298;top:2702;width:10;height:20" coordorigin="5298,2702" coordsize="10,20" path="m5298,2721l5307,2721,5307,2702,5298,2702,5298,2721xe" filled="true" fillcolor="#000000" stroked="false">
                <v:path arrowok="t"/>
                <v:fill type="solid"/>
              </v:shape>
            </v:group>
            <v:group style="position:absolute;left:5298;top:2721;width:10;height:20" coordorigin="5298,2721" coordsize="10,20">
              <v:shape style="position:absolute;left:5298;top:2721;width:10;height:20" coordorigin="5298,2721" coordsize="10,20" path="m5298,2740l5307,2740,5307,2721,5298,2721,5298,2740xe" filled="true" fillcolor="#000000" stroked="false">
                <v:path arrowok="t"/>
                <v:fill type="solid"/>
              </v:shape>
            </v:group>
            <v:group style="position:absolute;left:5298;top:2740;width:10;height:20" coordorigin="5298,2740" coordsize="10,20">
              <v:shape style="position:absolute;left:5298;top:2740;width:10;height:20" coordorigin="5298,2740" coordsize="10,20" path="m5298,2759l5307,2759,5307,2740,5298,2740,5298,2759xe" filled="true" fillcolor="#000000" stroked="false">
                <v:path arrowok="t"/>
                <v:fill type="solid"/>
              </v:shape>
            </v:group>
            <v:group style="position:absolute;left:5298;top:2759;width:10;height:20" coordorigin="5298,2759" coordsize="10,20">
              <v:shape style="position:absolute;left:5298;top:2759;width:10;height:20" coordorigin="5298,2759" coordsize="10,20" path="m5298,2779l5307,2779,5307,2759,5298,2759,5298,2779xe" filled="true" fillcolor="#000000" stroked="false">
                <v:path arrowok="t"/>
                <v:fill type="solid"/>
              </v:shape>
            </v:group>
            <v:group style="position:absolute;left:5298;top:2779;width:10;height:20" coordorigin="5298,2779" coordsize="10,20">
              <v:shape style="position:absolute;left:5298;top:2779;width:10;height:20" coordorigin="5298,2779" coordsize="10,20" path="m5298,2798l5307,2798,5307,2779,5298,2779,5298,2798xe" filled="true" fillcolor="#000000" stroked="false">
                <v:path arrowok="t"/>
                <v:fill type="solid"/>
              </v:shape>
            </v:group>
            <v:group style="position:absolute;left:5298;top:2798;width:10;height:20" coordorigin="5298,2798" coordsize="10,20">
              <v:shape style="position:absolute;left:5298;top:2798;width:10;height:20" coordorigin="5298,2798" coordsize="10,20" path="m5298,2818l5307,2818,5307,2798,5298,2798,5298,2818xe" filled="true" fillcolor="#000000" stroked="false">
                <v:path arrowok="t"/>
                <v:fill type="solid"/>
              </v:shape>
            </v:group>
            <v:group style="position:absolute;left:5298;top:2818;width:10;height:20" coordorigin="5298,2818" coordsize="10,20">
              <v:shape style="position:absolute;left:5298;top:2818;width:10;height:20" coordorigin="5298,2818" coordsize="10,20" path="m5298,2837l5307,2837,5307,2818,5298,2818,5298,2837xe" filled="true" fillcolor="#000000" stroked="false">
                <v:path arrowok="t"/>
                <v:fill type="solid"/>
              </v:shape>
            </v:group>
            <v:group style="position:absolute;left:5298;top:2837;width:10;height:20" coordorigin="5298,2837" coordsize="10,20">
              <v:shape style="position:absolute;left:5298;top:2837;width:10;height:20" coordorigin="5298,2837" coordsize="10,20" path="m5298,2856l5307,2856,5307,2837,5298,2837,5298,2856xe" filled="true" fillcolor="#000000" stroked="false">
                <v:path arrowok="t"/>
                <v:fill type="solid"/>
              </v:shape>
            </v:group>
            <v:group style="position:absolute;left:5298;top:2856;width:10;height:20" coordorigin="5298,2856" coordsize="10,20">
              <v:shape style="position:absolute;left:5298;top:2856;width:10;height:20" coordorigin="5298,2856" coordsize="10,20" path="m5298,2875l5307,2875,5307,2856,5298,2856,5298,2875xe" filled="true" fillcolor="#000000" stroked="false">
                <v:path arrowok="t"/>
                <v:fill type="solid"/>
              </v:shape>
            </v:group>
            <v:group style="position:absolute;left:5298;top:2875;width:10;height:20" coordorigin="5298,2875" coordsize="10,20">
              <v:shape style="position:absolute;left:5298;top:2875;width:10;height:20" coordorigin="5298,2875" coordsize="10,20" path="m5298,2894l5307,2894,5307,2875,5298,2875,5298,2894xe" filled="true" fillcolor="#000000" stroked="false">
                <v:path arrowok="t"/>
                <v:fill type="solid"/>
              </v:shape>
            </v:group>
            <v:group style="position:absolute;left:5298;top:2894;width:10;height:20" coordorigin="5298,2894" coordsize="10,20">
              <v:shape style="position:absolute;left:5298;top:2894;width:10;height:20" coordorigin="5298,2894" coordsize="10,20" path="m5298,2914l5307,2914,5307,2894,5298,2894,5298,2914xe" filled="true" fillcolor="#000000" stroked="false">
                <v:path arrowok="t"/>
                <v:fill type="solid"/>
              </v:shape>
            </v:group>
            <v:group style="position:absolute;left:5298;top:2914;width:10;height:20" coordorigin="5298,2914" coordsize="10,20">
              <v:shape style="position:absolute;left:5298;top:2914;width:10;height:20" coordorigin="5298,2914" coordsize="10,20" path="m5298,2933l5307,2933,5307,2914,5298,2914,5298,2933xe" filled="true" fillcolor="#000000" stroked="false">
                <v:path arrowok="t"/>
                <v:fill type="solid"/>
              </v:shape>
            </v:group>
            <v:group style="position:absolute;left:5298;top:2933;width:10;height:20" coordorigin="5298,2933" coordsize="10,20">
              <v:shape style="position:absolute;left:5298;top:2933;width:10;height:20" coordorigin="5298,2933" coordsize="10,20" path="m5298,2952l5307,2952,5307,2933,5298,2933,5298,2952xe" filled="true" fillcolor="#000000" stroked="false">
                <v:path arrowok="t"/>
                <v:fill type="solid"/>
              </v:shape>
            </v:group>
            <v:group style="position:absolute;left:5298;top:2952;width:10;height:20" coordorigin="5298,2952" coordsize="10,20">
              <v:shape style="position:absolute;left:5298;top:2952;width:10;height:20" coordorigin="5298,2952" coordsize="10,20" path="m5298,2971l5307,2971,5307,2952,5298,2952,5298,2971xe" filled="true" fillcolor="#000000" stroked="false">
                <v:path arrowok="t"/>
                <v:fill type="solid"/>
              </v:shape>
            </v:group>
            <v:group style="position:absolute;left:5298;top:2971;width:10;height:20" coordorigin="5298,2971" coordsize="10,20">
              <v:shape style="position:absolute;left:5298;top:2971;width:10;height:20" coordorigin="5298,2971" coordsize="10,20" path="m5298,2990l5307,2990,5307,2971,5298,2971,5298,2990xe" filled="true" fillcolor="#000000" stroked="false">
                <v:path arrowok="t"/>
                <v:fill type="solid"/>
              </v:shape>
            </v:group>
            <v:group style="position:absolute;left:5298;top:2990;width:10;height:20" coordorigin="5298,2990" coordsize="10,20">
              <v:shape style="position:absolute;left:5298;top:2990;width:10;height:20" coordorigin="5298,2990" coordsize="10,20" path="m5298,3010l5307,3010,5307,2990,5298,2990,5298,3010xe" filled="true" fillcolor="#000000" stroked="false">
                <v:path arrowok="t"/>
                <v:fill type="solid"/>
              </v:shape>
              <v:shape style="position:absolute;left:2492;top:3010;width:2825;height:106" type="#_x0000_t75" stroked="false">
                <v:imagedata r:id="rId285" o:title=""/>
              </v:shape>
              <v:shape style="position:absolute;left:5293;top:3106;width:1138;height:10" type="#_x0000_t75" stroked="false">
                <v:imagedata r:id="rId278" o:title=""/>
              </v:shape>
              <v:shape style="position:absolute;left:6426;top:3106;width:1862;height:10" type="#_x0000_t75" stroked="false">
                <v:imagedata r:id="rId279" o:title=""/>
              </v:shape>
              <v:shape style="position:absolute;left:8284;top:3106;width:701;height:10" type="#_x0000_t75" stroked="false">
                <v:imagedata r:id="rId280" o:title=""/>
              </v:shape>
              <v:shape style="position:absolute;left:8980;top:3106;width:1138;height:10" type="#_x0000_t75" stroked="false">
                <v:imagedata r:id="rId281" o:title=""/>
              </v:shape>
              <v:shape style="position:absolute;left:10113;top:3106;width:718;height:10" type="#_x0000_t75" stroked="false">
                <v:imagedata r:id="rId282" o:title=""/>
              </v:shape>
            </v:group>
            <v:group style="position:absolute;left:5298;top:3115;width:10;height:20" coordorigin="5298,3115" coordsize="10,20">
              <v:shape style="position:absolute;left:5298;top:3115;width:10;height:20" coordorigin="5298,3115" coordsize="10,20" path="m5298,3134l5307,3134,5307,3115,5298,3115,5298,3134xe" filled="true" fillcolor="#000000" stroked="false">
                <v:path arrowok="t"/>
                <v:fill type="solid"/>
              </v:shape>
            </v:group>
            <v:group style="position:absolute;left:5298;top:3134;width:10;height:20" coordorigin="5298,3134" coordsize="10,20">
              <v:shape style="position:absolute;left:5298;top:3134;width:10;height:20" coordorigin="5298,3134" coordsize="10,20" path="m5298,3154l5307,3154,5307,3134,5298,3134,5298,3154xe" filled="true" fillcolor="#000000" stroked="false">
                <v:path arrowok="t"/>
                <v:fill type="solid"/>
              </v:shape>
            </v:group>
            <v:group style="position:absolute;left:5298;top:3154;width:10;height:20" coordorigin="5298,3154" coordsize="10,20">
              <v:shape style="position:absolute;left:5298;top:3154;width:10;height:20" coordorigin="5298,3154" coordsize="10,20" path="m5298,3173l5307,3173,5307,3154,5298,3154,5298,3173xe" filled="true" fillcolor="#000000" stroked="false">
                <v:path arrowok="t"/>
                <v:fill type="solid"/>
              </v:shape>
            </v:group>
            <v:group style="position:absolute;left:5298;top:3173;width:10;height:20" coordorigin="5298,3173" coordsize="10,20">
              <v:shape style="position:absolute;left:5298;top:3173;width:10;height:20" coordorigin="5298,3173" coordsize="10,20" path="m5298,3192l5307,3192,5307,3173,5298,3173,5298,3192xe" filled="true" fillcolor="#000000" stroked="false">
                <v:path arrowok="t"/>
                <v:fill type="solid"/>
              </v:shape>
            </v:group>
            <v:group style="position:absolute;left:5298;top:3192;width:10;height:20" coordorigin="5298,3192" coordsize="10,20">
              <v:shape style="position:absolute;left:5298;top:3192;width:10;height:20" coordorigin="5298,3192" coordsize="10,20" path="m5298,3211l5307,3211,5307,3192,5298,3192,5298,3211xe" filled="true" fillcolor="#000000" stroked="false">
                <v:path arrowok="t"/>
                <v:fill type="solid"/>
              </v:shape>
            </v:group>
            <v:group style="position:absolute;left:5298;top:3211;width:10;height:20" coordorigin="5298,3211" coordsize="10,20">
              <v:shape style="position:absolute;left:5298;top:3211;width:10;height:20" coordorigin="5298,3211" coordsize="10,20" path="m5298,3230l5307,3230,5307,3211,5298,3211,5298,3230xe" filled="true" fillcolor="#000000" stroked="false">
                <v:path arrowok="t"/>
                <v:fill type="solid"/>
              </v:shape>
            </v:group>
            <v:group style="position:absolute;left:5298;top:3230;width:10;height:20" coordorigin="5298,3230" coordsize="10,20">
              <v:shape style="position:absolute;left:5298;top:3230;width:10;height:20" coordorigin="5298,3230" coordsize="10,20" path="m5298,3250l5307,3250,5307,3230,5298,3230,5298,3250xe" filled="true" fillcolor="#000000" stroked="false">
                <v:path arrowok="t"/>
                <v:fill type="solid"/>
              </v:shape>
            </v:group>
            <v:group style="position:absolute;left:5298;top:3250;width:10;height:20" coordorigin="5298,3250" coordsize="10,20">
              <v:shape style="position:absolute;left:5298;top:3250;width:10;height:20" coordorigin="5298,3250" coordsize="10,20" path="m5298,3269l5307,3269,5307,3250,5298,3250,5298,3269xe" filled="true" fillcolor="#000000" stroked="false">
                <v:path arrowok="t"/>
                <v:fill type="solid"/>
              </v:shape>
            </v:group>
            <v:group style="position:absolute;left:5298;top:3269;width:10;height:20" coordorigin="5298,3269" coordsize="10,20">
              <v:shape style="position:absolute;left:5298;top:3269;width:10;height:20" coordorigin="5298,3269" coordsize="10,20" path="m5298,3288l5307,3288,5307,3269,5298,3269,5298,3288xe" filled="true" fillcolor="#000000" stroked="false">
                <v:path arrowok="t"/>
                <v:fill type="solid"/>
              </v:shape>
            </v:group>
            <v:group style="position:absolute;left:5298;top:3288;width:10;height:20" coordorigin="5298,3288" coordsize="10,20">
              <v:shape style="position:absolute;left:5298;top:3288;width:10;height:20" coordorigin="5298,3288" coordsize="10,20" path="m5298,3307l5307,3307,5307,3288,5298,3288,5298,3307xe" filled="true" fillcolor="#000000" stroked="false">
                <v:path arrowok="t"/>
                <v:fill type="solid"/>
              </v:shape>
            </v:group>
            <v:group style="position:absolute;left:5298;top:3307;width:10;height:20" coordorigin="5298,3307" coordsize="10,20">
              <v:shape style="position:absolute;left:5298;top:3307;width:10;height:20" coordorigin="5298,3307" coordsize="10,20" path="m5298,3326l5307,3326,5307,3307,5298,3307,5298,3326xe" filled="true" fillcolor="#000000" stroked="false">
                <v:path arrowok="t"/>
                <v:fill type="solid"/>
              </v:shape>
            </v:group>
            <v:group style="position:absolute;left:5298;top:3326;width:10;height:20" coordorigin="5298,3326" coordsize="10,20">
              <v:shape style="position:absolute;left:5298;top:3326;width:10;height:20" coordorigin="5298,3326" coordsize="10,20" path="m5298,3346l5307,3346,5307,3326,5298,3326,5298,3346xe" filled="true" fillcolor="#000000" stroked="false">
                <v:path arrowok="t"/>
                <v:fill type="solid"/>
              </v:shape>
            </v:group>
            <v:group style="position:absolute;left:5298;top:3346;width:10;height:20" coordorigin="5298,3346" coordsize="10,20">
              <v:shape style="position:absolute;left:5298;top:3346;width:10;height:20" coordorigin="5298,3346" coordsize="10,20" path="m5298,3365l5307,3365,5307,3346,5298,3346,5298,3365xe" filled="true" fillcolor="#000000" stroked="false">
                <v:path arrowok="t"/>
                <v:fill type="solid"/>
              </v:shape>
            </v:group>
            <v:group style="position:absolute;left:5298;top:3365;width:10;height:20" coordorigin="5298,3365" coordsize="10,20">
              <v:shape style="position:absolute;left:5298;top:3365;width:10;height:20" coordorigin="5298,3365" coordsize="10,20" path="m5298,3384l5307,3384,5307,3365,5298,3365,5298,3384xe" filled="true" fillcolor="#000000" stroked="false">
                <v:path arrowok="t"/>
                <v:fill type="solid"/>
              </v:shape>
            </v:group>
            <v:group style="position:absolute;left:5298;top:3384;width:10;height:20" coordorigin="5298,3384" coordsize="10,20">
              <v:shape style="position:absolute;left:5298;top:3384;width:10;height:20" coordorigin="5298,3384" coordsize="10,20" path="m5298,3403l5307,3403,5307,3384,5298,3384,5298,3403xe" filled="true" fillcolor="#000000" stroked="false">
                <v:path arrowok="t"/>
                <v:fill type="solid"/>
              </v:shape>
            </v:group>
            <v:group style="position:absolute;left:5298;top:3403;width:10;height:20" coordorigin="5298,3403" coordsize="10,20">
              <v:shape style="position:absolute;left:5298;top:3403;width:10;height:20" coordorigin="5298,3403" coordsize="10,20" path="m5298,3422l5307,3422,5307,3403,5298,3403,5298,3422xe" filled="true" fillcolor="#000000" stroked="false">
                <v:path arrowok="t"/>
                <v:fill type="solid"/>
              </v:shape>
            </v:group>
            <v:group style="position:absolute;left:5298;top:3422;width:10;height:20" coordorigin="5298,3422" coordsize="10,20">
              <v:shape style="position:absolute;left:5298;top:3422;width:10;height:20" coordorigin="5298,3422" coordsize="10,20" path="m5298,3442l5307,3442,5307,3422,5298,3422,5298,3442xe" filled="true" fillcolor="#000000" stroked="false">
                <v:path arrowok="t"/>
                <v:fill type="solid"/>
              </v:shape>
            </v:group>
            <v:group style="position:absolute;left:5298;top:3442;width:10;height:20" coordorigin="5298,3442" coordsize="10,20">
              <v:shape style="position:absolute;left:5298;top:3442;width:10;height:20" coordorigin="5298,3442" coordsize="10,20" path="m5298,3461l5307,3461,5307,3442,5298,3442,5298,3461xe" filled="true" fillcolor="#000000" stroked="false">
                <v:path arrowok="t"/>
                <v:fill type="solid"/>
              </v:shape>
            </v:group>
            <v:group style="position:absolute;left:5298;top:3461;width:10;height:20" coordorigin="5298,3461" coordsize="10,20">
              <v:shape style="position:absolute;left:5298;top:3461;width:10;height:20" coordorigin="5298,3461" coordsize="10,20" path="m5298,3480l5307,3480,5307,3461,5298,3461,5298,3480xe" filled="true" fillcolor="#000000" stroked="false">
                <v:path arrowok="t"/>
                <v:fill type="solid"/>
              </v:shape>
            </v:group>
            <v:group style="position:absolute;left:5298;top:3480;width:10;height:20" coordorigin="5298,3480" coordsize="10,20">
              <v:shape style="position:absolute;left:5298;top:3480;width:10;height:20" coordorigin="5298,3480" coordsize="10,20" path="m5298,3499l5307,3499,5307,3480,5298,3480,5298,3499xe" filled="true" fillcolor="#000000" stroked="false">
                <v:path arrowok="t"/>
                <v:fill type="solid"/>
              </v:shape>
            </v:group>
            <v:group style="position:absolute;left:5298;top:3499;width:10;height:20" coordorigin="5298,3499" coordsize="10,20">
              <v:shape style="position:absolute;left:5298;top:3499;width:10;height:20" coordorigin="5298,3499" coordsize="10,20" path="m5298,3518l5307,3518,5307,3499,5298,3499,5298,3518xe" filled="true" fillcolor="#000000" stroked="false">
                <v:path arrowok="t"/>
                <v:fill type="solid"/>
              </v:shape>
            </v:group>
            <v:group style="position:absolute;left:5298;top:3518;width:10;height:20" coordorigin="5298,3518" coordsize="10,20">
              <v:shape style="position:absolute;left:5298;top:3518;width:10;height:20" coordorigin="5298,3518" coordsize="10,20" path="m5298,3538l5307,3538,5307,3518,5298,3518,5298,3538xe" filled="true" fillcolor="#000000" stroked="false">
                <v:path arrowok="t"/>
                <v:fill type="solid"/>
              </v:shape>
            </v:group>
            <v:group style="position:absolute;left:5298;top:3538;width:10;height:20" coordorigin="5298,3538" coordsize="10,20">
              <v:shape style="position:absolute;left:5298;top:3538;width:10;height:20" coordorigin="5298,3538" coordsize="10,20" path="m5298,3557l5307,3557,5307,3538,5298,3538,5298,3557xe" filled="true" fillcolor="#000000" stroked="false">
                <v:path arrowok="t"/>
                <v:fill type="solid"/>
              </v:shape>
            </v:group>
            <v:group style="position:absolute;left:5298;top:3557;width:10;height:20" coordorigin="5298,3557" coordsize="10,20">
              <v:shape style="position:absolute;left:5298;top:3557;width:10;height:20" coordorigin="5298,3557" coordsize="10,20" path="m5298,3576l5307,3576,5307,3557,5298,3557,5298,3576xe" filled="true" fillcolor="#000000" stroked="false">
                <v:path arrowok="t"/>
                <v:fill type="solid"/>
              </v:shape>
            </v:group>
            <v:group style="position:absolute;left:5298;top:3576;width:10;height:20" coordorigin="5298,3576" coordsize="10,20">
              <v:shape style="position:absolute;left:5298;top:3576;width:10;height:20" coordorigin="5298,3576" coordsize="10,20" path="m5298,3595l5307,3595,5307,3576,5298,3576,5298,3595xe" filled="true" fillcolor="#000000" stroked="false">
                <v:path arrowok="t"/>
                <v:fill type="solid"/>
              </v:shape>
            </v:group>
            <v:group style="position:absolute;left:5298;top:3595;width:10;height:20" coordorigin="5298,3595" coordsize="10,20">
              <v:shape style="position:absolute;left:5298;top:3595;width:10;height:20" coordorigin="5298,3595" coordsize="10,20" path="m5298,3614l5307,3614,5307,3595,5298,3595,5298,3614xe" filled="true" fillcolor="#000000" stroked="false">
                <v:path arrowok="t"/>
                <v:fill type="solid"/>
              </v:shape>
            </v:group>
            <v:group style="position:absolute;left:5298;top:3614;width:10;height:20" coordorigin="5298,3614" coordsize="10,20">
              <v:shape style="position:absolute;left:5298;top:3614;width:10;height:20" coordorigin="5298,3614" coordsize="10,20" path="m5298,3634l5307,3634,5307,3614,5298,3614,5298,3634xe" filled="true" fillcolor="#000000" stroked="false">
                <v:path arrowok="t"/>
                <v:fill type="solid"/>
              </v:shape>
            </v:group>
            <v:group style="position:absolute;left:5298;top:3634;width:10;height:20" coordorigin="5298,3634" coordsize="10,20">
              <v:shape style="position:absolute;left:5298;top:3634;width:10;height:20" coordorigin="5298,3634" coordsize="10,20" path="m5298,3653l5307,3653,5307,3634,5298,3634,5298,3653xe" filled="true" fillcolor="#000000" stroked="false">
                <v:path arrowok="t"/>
                <v:fill type="solid"/>
              </v:shape>
            </v:group>
            <v:group style="position:absolute;left:5298;top:3653;width:10;height:20" coordorigin="5298,3653" coordsize="10,20">
              <v:shape style="position:absolute;left:5298;top:3653;width:10;height:20" coordorigin="5298,3653" coordsize="10,20" path="m5298,3672l5307,3672,5307,3653,5298,3653,5298,3672xe" filled="true" fillcolor="#000000" stroked="false">
                <v:path arrowok="t"/>
                <v:fill type="solid"/>
              </v:shape>
            </v:group>
            <v:group style="position:absolute;left:5298;top:3672;width:10;height:20" coordorigin="5298,3672" coordsize="10,20">
              <v:shape style="position:absolute;left:5298;top:3672;width:10;height:20" coordorigin="5298,3672" coordsize="10,20" path="m5298,3691l5307,3691,5307,3672,5298,3672,5298,3691xe" filled="true" fillcolor="#000000" stroked="false">
                <v:path arrowok="t"/>
                <v:fill type="solid"/>
              </v:shape>
            </v:group>
            <v:group style="position:absolute;left:5298;top:3691;width:10;height:20" coordorigin="5298,3691" coordsize="10,20">
              <v:shape style="position:absolute;left:5298;top:3691;width:10;height:20" coordorigin="5298,3691" coordsize="10,20" path="m5298,3710l5307,3710,5307,3691,5298,3691,5298,3710xe" filled="true" fillcolor="#000000" stroked="false">
                <v:path arrowok="t"/>
                <v:fill type="solid"/>
              </v:shape>
            </v:group>
            <v:group style="position:absolute;left:5298;top:3710;width:10;height:20" coordorigin="5298,3710" coordsize="10,20">
              <v:shape style="position:absolute;left:5298;top:3710;width:10;height:20" coordorigin="5298,3710" coordsize="10,20" path="m5298,3730l5307,3730,5307,3710,5298,3710,5298,3730xe" filled="true" fillcolor="#000000" stroked="false">
                <v:path arrowok="t"/>
                <v:fill type="solid"/>
              </v:shape>
            </v:group>
            <v:group style="position:absolute;left:5298;top:3730;width:10;height:20" coordorigin="5298,3730" coordsize="10,20">
              <v:shape style="position:absolute;left:5298;top:3730;width:10;height:20" coordorigin="5298,3730" coordsize="10,20" path="m5298,3749l5307,3749,5307,3730,5298,3730,5298,3749xe" filled="true" fillcolor="#000000" stroked="false">
                <v:path arrowok="t"/>
                <v:fill type="solid"/>
              </v:shape>
            </v:group>
            <v:group style="position:absolute;left:5298;top:3749;width:10;height:20" coordorigin="5298,3749" coordsize="10,20">
              <v:shape style="position:absolute;left:5298;top:3749;width:10;height:20" coordorigin="5298,3749" coordsize="10,20" path="m5298,3768l5307,3768,5307,3749,5298,3749,5298,3768xe" filled="true" fillcolor="#000000" stroked="false">
                <v:path arrowok="t"/>
                <v:fill type="solid"/>
              </v:shape>
              <v:shape style="position:absolute;left:2492;top:3768;width:2825;height:106" type="#_x0000_t75" stroked="false">
                <v:imagedata r:id="rId285" o:title=""/>
              </v:shape>
              <v:shape style="position:absolute;left:5293;top:3864;width:1138;height:10" type="#_x0000_t75" stroked="false">
                <v:imagedata r:id="rId278" o:title=""/>
              </v:shape>
              <v:shape style="position:absolute;left:6426;top:3864;width:1862;height:10" type="#_x0000_t75" stroked="false">
                <v:imagedata r:id="rId279" o:title=""/>
              </v:shape>
              <v:shape style="position:absolute;left:8284;top:3864;width:701;height:10" type="#_x0000_t75" stroked="false">
                <v:imagedata r:id="rId280" o:title=""/>
              </v:shape>
              <v:shape style="position:absolute;left:8980;top:3864;width:1138;height:10" type="#_x0000_t75" stroked="false">
                <v:imagedata r:id="rId281" o:title=""/>
              </v:shape>
              <v:shape style="position:absolute;left:10113;top:3864;width:718;height:10" type="#_x0000_t75" stroked="false">
                <v:imagedata r:id="rId282" o:title=""/>
              </v:shape>
            </v:group>
            <v:group style="position:absolute;left:5298;top:3874;width:10;height:20" coordorigin="5298,3874" coordsize="10,20">
              <v:shape style="position:absolute;left:5298;top:3874;width:10;height:20" coordorigin="5298,3874" coordsize="10,20" path="m5298,3893l5307,3893,5307,3874,5298,3874,5298,3893xe" filled="true" fillcolor="#000000" stroked="false">
                <v:path arrowok="t"/>
                <v:fill type="solid"/>
              </v:shape>
            </v:group>
            <v:group style="position:absolute;left:5298;top:3893;width:10;height:20" coordorigin="5298,3893" coordsize="10,20">
              <v:shape style="position:absolute;left:5298;top:3893;width:10;height:20" coordorigin="5298,3893" coordsize="10,20" path="m5298,3912l5307,3912,5307,3893,5298,3893,5298,3912xe" filled="true" fillcolor="#000000" stroked="false">
                <v:path arrowok="t"/>
                <v:fill type="solid"/>
              </v:shape>
            </v:group>
            <v:group style="position:absolute;left:5298;top:3912;width:10;height:20" coordorigin="5298,3912" coordsize="10,20">
              <v:shape style="position:absolute;left:5298;top:3912;width:10;height:20" coordorigin="5298,3912" coordsize="10,20" path="m5298,3931l5307,3931,5307,3912,5298,3912,5298,3931xe" filled="true" fillcolor="#000000" stroked="false">
                <v:path arrowok="t"/>
                <v:fill type="solid"/>
              </v:shape>
            </v:group>
            <v:group style="position:absolute;left:5298;top:3931;width:10;height:20" coordorigin="5298,3931" coordsize="10,20">
              <v:shape style="position:absolute;left:5298;top:3931;width:10;height:20" coordorigin="5298,3931" coordsize="10,20" path="m5298,3950l5307,3950,5307,3931,5298,3931,5298,3950xe" filled="true" fillcolor="#000000" stroked="false">
                <v:path arrowok="t"/>
                <v:fill type="solid"/>
              </v:shape>
            </v:group>
            <v:group style="position:absolute;left:5298;top:3950;width:10;height:20" coordorigin="5298,3950" coordsize="10,20">
              <v:shape style="position:absolute;left:5298;top:3950;width:10;height:20" coordorigin="5298,3950" coordsize="10,20" path="m5298,3970l5307,3970,5307,3950,5298,3950,5298,3970xe" filled="true" fillcolor="#000000" stroked="false">
                <v:path arrowok="t"/>
                <v:fill type="solid"/>
              </v:shape>
            </v:group>
            <v:group style="position:absolute;left:5298;top:3970;width:10;height:20" coordorigin="5298,3970" coordsize="10,20">
              <v:shape style="position:absolute;left:5298;top:3970;width:10;height:20" coordorigin="5298,3970" coordsize="10,20" path="m5298,3989l5307,3989,5307,3970,5298,3970,5298,3989xe" filled="true" fillcolor="#000000" stroked="false">
                <v:path arrowok="t"/>
                <v:fill type="solid"/>
              </v:shape>
            </v:group>
            <v:group style="position:absolute;left:5298;top:3989;width:10;height:20" coordorigin="5298,3989" coordsize="10,20">
              <v:shape style="position:absolute;left:5298;top:3989;width:10;height:20" coordorigin="5298,3989" coordsize="10,20" path="m5298,4008l5307,4008,5307,3989,5298,3989,5298,4008xe" filled="true" fillcolor="#000000" stroked="false">
                <v:path arrowok="t"/>
                <v:fill type="solid"/>
              </v:shape>
            </v:group>
            <v:group style="position:absolute;left:5298;top:4008;width:10;height:20" coordorigin="5298,4008" coordsize="10,20">
              <v:shape style="position:absolute;left:5298;top:4008;width:10;height:20" coordorigin="5298,4008" coordsize="10,20" path="m5298,4027l5307,4027,5307,4008,5298,4008,5298,4027xe" filled="true" fillcolor="#000000" stroked="false">
                <v:path arrowok="t"/>
                <v:fill type="solid"/>
              </v:shape>
            </v:group>
            <v:group style="position:absolute;left:5298;top:4027;width:10;height:20" coordorigin="5298,4027" coordsize="10,20">
              <v:shape style="position:absolute;left:5298;top:4027;width:10;height:20" coordorigin="5298,4027" coordsize="10,20" path="m5298,4046l5307,4046,5307,4027,5298,4027,5298,4046xe" filled="true" fillcolor="#000000" stroked="false">
                <v:path arrowok="t"/>
                <v:fill type="solid"/>
              </v:shape>
            </v:group>
            <v:group style="position:absolute;left:5298;top:4046;width:10;height:20" coordorigin="5298,4046" coordsize="10,20">
              <v:shape style="position:absolute;left:5298;top:4046;width:10;height:20" coordorigin="5298,4046" coordsize="10,20" path="m5298,4066l5307,4066,5307,4046,5298,4046,5298,4066xe" filled="true" fillcolor="#000000" stroked="false">
                <v:path arrowok="t"/>
                <v:fill type="solid"/>
              </v:shape>
            </v:group>
            <v:group style="position:absolute;left:5298;top:4066;width:10;height:20" coordorigin="5298,4066" coordsize="10,20">
              <v:shape style="position:absolute;left:5298;top:4066;width:10;height:20" coordorigin="5298,4066" coordsize="10,20" path="m5298,4085l5307,4085,5307,4066,5298,4066,5298,4085xe" filled="true" fillcolor="#000000" stroked="false">
                <v:path arrowok="t"/>
                <v:fill type="solid"/>
              </v:shape>
            </v:group>
            <v:group style="position:absolute;left:5298;top:4085;width:10;height:20" coordorigin="5298,4085" coordsize="10,20">
              <v:shape style="position:absolute;left:5298;top:4085;width:10;height:20" coordorigin="5298,4085" coordsize="10,20" path="m5298,4104l5307,4104,5307,4085,5298,4085,5298,4104xe" filled="true" fillcolor="#000000" stroked="false">
                <v:path arrowok="t"/>
                <v:fill type="solid"/>
              </v:shape>
            </v:group>
            <v:group style="position:absolute;left:5298;top:4104;width:10;height:20" coordorigin="5298,4104" coordsize="10,20">
              <v:shape style="position:absolute;left:5298;top:4104;width:10;height:20" coordorigin="5298,4104" coordsize="10,20" path="m5298,4123l5307,4123,5307,4104,5298,4104,5298,4123xe" filled="true" fillcolor="#000000" stroked="false">
                <v:path arrowok="t"/>
                <v:fill type="solid"/>
              </v:shape>
            </v:group>
            <v:group style="position:absolute;left:5298;top:4123;width:10;height:20" coordorigin="5298,4123" coordsize="10,20">
              <v:shape style="position:absolute;left:5298;top:4123;width:10;height:20" coordorigin="5298,4123" coordsize="10,20" path="m5298,4142l5307,4142,5307,4123,5298,4123,5298,4142xe" filled="true" fillcolor="#000000" stroked="false">
                <v:path arrowok="t"/>
                <v:fill type="solid"/>
              </v:shape>
            </v:group>
            <v:group style="position:absolute;left:5298;top:4142;width:10;height:20" coordorigin="5298,4142" coordsize="10,20">
              <v:shape style="position:absolute;left:5298;top:4142;width:10;height:20" coordorigin="5298,4142" coordsize="10,20" path="m5298,4162l5307,4162,5307,4142,5298,4142,5298,4162xe" filled="true" fillcolor="#000000" stroked="false">
                <v:path arrowok="t"/>
                <v:fill type="solid"/>
              </v:shape>
            </v:group>
            <v:group style="position:absolute;left:5298;top:4162;width:10;height:20" coordorigin="5298,4162" coordsize="10,20">
              <v:shape style="position:absolute;left:5298;top:4162;width:10;height:20" coordorigin="5298,4162" coordsize="10,20" path="m5298,4181l5307,4181,5307,4162,5298,4162,5298,4181xe" filled="true" fillcolor="#000000" stroked="false">
                <v:path arrowok="t"/>
                <v:fill type="solid"/>
              </v:shape>
            </v:group>
            <v:group style="position:absolute;left:5298;top:4181;width:10;height:20" coordorigin="5298,4181" coordsize="10,20">
              <v:shape style="position:absolute;left:5298;top:4181;width:10;height:20" coordorigin="5298,4181" coordsize="10,20" path="m5298,4200l5307,4200,5307,4181,5298,4181,5298,4200xe" filled="true" fillcolor="#000000" stroked="false">
                <v:path arrowok="t"/>
                <v:fill type="solid"/>
              </v:shape>
            </v:group>
            <v:group style="position:absolute;left:5298;top:4200;width:10;height:20" coordorigin="5298,4200" coordsize="10,20">
              <v:shape style="position:absolute;left:5298;top:4200;width:10;height:20" coordorigin="5298,4200" coordsize="10,20" path="m5298,4219l5307,4219,5307,4200,5298,4200,5298,4219xe" filled="true" fillcolor="#000000" stroked="false">
                <v:path arrowok="t"/>
                <v:fill type="solid"/>
              </v:shape>
            </v:group>
            <v:group style="position:absolute;left:5298;top:4219;width:10;height:20" coordorigin="5298,4219" coordsize="10,20">
              <v:shape style="position:absolute;left:5298;top:4219;width:10;height:20" coordorigin="5298,4219" coordsize="10,20" path="m5298,4238l5307,4238,5307,4219,5298,4219,5298,4238xe" filled="true" fillcolor="#000000" stroked="false">
                <v:path arrowok="t"/>
                <v:fill type="solid"/>
              </v:shape>
            </v:group>
            <v:group style="position:absolute;left:5298;top:4243;width:10;height:2" coordorigin="5298,4243" coordsize="10,2">
              <v:shape style="position:absolute;left:5298;top:4243;width:10;height:2" coordorigin="5298,4243" coordsize="10,0" path="m5298,4243l5307,4243e" filled="false" stroked="true" strokeweight=".47998pt" strokecolor="#000000">
                <v:path arrowok="t"/>
              </v:shape>
              <v:shape style="position:absolute;left:2492;top:4248;width:2806;height:10" type="#_x0000_t75" stroked="false">
                <v:imagedata r:id="rId283" o:title=""/>
              </v:shape>
              <v:shape style="position:absolute;left:5293;top:4248;width:1138;height:10" type="#_x0000_t75" stroked="false">
                <v:imagedata r:id="rId278" o:title=""/>
              </v:shape>
              <v:shape style="position:absolute;left:6426;top:4248;width:1862;height:10" type="#_x0000_t75" stroked="false">
                <v:imagedata r:id="rId279" o:title=""/>
              </v:shape>
              <v:shape style="position:absolute;left:8284;top:4248;width:701;height:10" type="#_x0000_t75" stroked="false">
                <v:imagedata r:id="rId280" o:title=""/>
              </v:shape>
              <v:shape style="position:absolute;left:8980;top:4248;width:1138;height:10" type="#_x0000_t75" stroked="false">
                <v:imagedata r:id="rId281" o:title=""/>
              </v:shape>
              <v:shape style="position:absolute;left:10113;top:4248;width:718;height:10" type="#_x0000_t75" stroked="false">
                <v:imagedata r:id="rId282" o:title=""/>
              </v:shape>
            </v:group>
            <v:group style="position:absolute;left:5298;top:4258;width:10;height:20" coordorigin="5298,4258" coordsize="10,20">
              <v:shape style="position:absolute;left:5298;top:4258;width:10;height:20" coordorigin="5298,4258" coordsize="10,20" path="m5298,4277l5307,4277,5307,4258,5298,4258,5298,4277xe" filled="true" fillcolor="#000000" stroked="false">
                <v:path arrowok="t"/>
                <v:fill type="solid"/>
              </v:shape>
            </v:group>
            <v:group style="position:absolute;left:5298;top:4277;width:10;height:20" coordorigin="5298,4277" coordsize="10,20">
              <v:shape style="position:absolute;left:5298;top:4277;width:10;height:20" coordorigin="5298,4277" coordsize="10,20" path="m5298,4296l5307,4296,5307,4277,5298,4277,5298,4296xe" filled="true" fillcolor="#000000" stroked="false">
                <v:path arrowok="t"/>
                <v:fill type="solid"/>
              </v:shape>
            </v:group>
            <v:group style="position:absolute;left:5298;top:4296;width:10;height:20" coordorigin="5298,4296" coordsize="10,20">
              <v:shape style="position:absolute;left:5298;top:4296;width:10;height:20" coordorigin="5298,4296" coordsize="10,20" path="m5298,4315l5307,4315,5307,4296,5298,4296,5298,4315xe" filled="true" fillcolor="#000000" stroked="false">
                <v:path arrowok="t"/>
                <v:fill type="solid"/>
              </v:shape>
            </v:group>
            <v:group style="position:absolute;left:5298;top:4315;width:10;height:20" coordorigin="5298,4315" coordsize="10,20">
              <v:shape style="position:absolute;left:5298;top:4315;width:10;height:20" coordorigin="5298,4315" coordsize="10,20" path="m5298,4334l5307,4334,5307,4315,5298,4315,5298,4334xe" filled="true" fillcolor="#000000" stroked="false">
                <v:path arrowok="t"/>
                <v:fill type="solid"/>
              </v:shape>
            </v:group>
            <v:group style="position:absolute;left:5298;top:4334;width:10;height:20" coordorigin="5298,4334" coordsize="10,20">
              <v:shape style="position:absolute;left:5298;top:4334;width:10;height:20" coordorigin="5298,4334" coordsize="10,20" path="m5298,4354l5307,4354,5307,4334,5298,4334,5298,4354xe" filled="true" fillcolor="#000000" stroked="false">
                <v:path arrowok="t"/>
                <v:fill type="solid"/>
              </v:shape>
            </v:group>
            <v:group style="position:absolute;left:5298;top:4354;width:10;height:20" coordorigin="5298,4354" coordsize="10,20">
              <v:shape style="position:absolute;left:5298;top:4354;width:10;height:20" coordorigin="5298,4354" coordsize="10,20" path="m5298,4373l5307,4373,5307,4354,5298,4354,5298,4373xe" filled="true" fillcolor="#000000" stroked="false">
                <v:path arrowok="t"/>
                <v:fill type="solid"/>
              </v:shape>
            </v:group>
            <v:group style="position:absolute;left:5298;top:4373;width:10;height:20" coordorigin="5298,4373" coordsize="10,20">
              <v:shape style="position:absolute;left:5298;top:4373;width:10;height:20" coordorigin="5298,4373" coordsize="10,20" path="m5298,4392l5307,4392,5307,4373,5298,4373,5298,4392xe" filled="true" fillcolor="#000000" stroked="false">
                <v:path arrowok="t"/>
                <v:fill type="solid"/>
              </v:shape>
            </v:group>
            <v:group style="position:absolute;left:5298;top:4392;width:10;height:20" coordorigin="5298,4392" coordsize="10,20">
              <v:shape style="position:absolute;left:5298;top:4392;width:10;height:20" coordorigin="5298,4392" coordsize="10,20" path="m5298,4411l5307,4411,5307,4392,5298,4392,5298,4411xe" filled="true" fillcolor="#000000" stroked="false">
                <v:path arrowok="t"/>
                <v:fill type="solid"/>
              </v:shape>
            </v:group>
            <v:group style="position:absolute;left:5298;top:4411;width:10;height:20" coordorigin="5298,4411" coordsize="10,20">
              <v:shape style="position:absolute;left:5298;top:4411;width:10;height:20" coordorigin="5298,4411" coordsize="10,20" path="m5298,4430l5307,4430,5307,4411,5298,4411,5298,4430xe" filled="true" fillcolor="#000000" stroked="false">
                <v:path arrowok="t"/>
                <v:fill type="solid"/>
              </v:shape>
            </v:group>
            <v:group style="position:absolute;left:5298;top:4430;width:10;height:20" coordorigin="5298,4430" coordsize="10,20">
              <v:shape style="position:absolute;left:5298;top:4430;width:10;height:20" coordorigin="5298,4430" coordsize="10,20" path="m5298,4450l5307,4450,5307,4430,5298,4430,5298,4450xe" filled="true" fillcolor="#000000" stroked="false">
                <v:path arrowok="t"/>
                <v:fill type="solid"/>
              </v:shape>
            </v:group>
            <v:group style="position:absolute;left:5298;top:4450;width:10;height:20" coordorigin="5298,4450" coordsize="10,20">
              <v:shape style="position:absolute;left:5298;top:4450;width:10;height:20" coordorigin="5298,4450" coordsize="10,20" path="m5298,4469l5307,4469,5307,4450,5298,4450,5298,4469xe" filled="true" fillcolor="#000000" stroked="false">
                <v:path arrowok="t"/>
                <v:fill type="solid"/>
              </v:shape>
            </v:group>
            <v:group style="position:absolute;left:5298;top:4469;width:10;height:20" coordorigin="5298,4469" coordsize="10,20">
              <v:shape style="position:absolute;left:5298;top:4469;width:10;height:20" coordorigin="5298,4469" coordsize="10,20" path="m5298,4488l5307,4488,5307,4469,5298,4469,5298,4488xe" filled="true" fillcolor="#000000" stroked="false">
                <v:path arrowok="t"/>
                <v:fill type="solid"/>
              </v:shape>
            </v:group>
            <v:group style="position:absolute;left:5298;top:4488;width:10;height:20" coordorigin="5298,4488" coordsize="10,20">
              <v:shape style="position:absolute;left:5298;top:4488;width:10;height:20" coordorigin="5298,4488" coordsize="10,20" path="m5298,4507l5307,4507,5307,4488,5298,4488,5298,4507xe" filled="true" fillcolor="#000000" stroked="false">
                <v:path arrowok="t"/>
                <v:fill type="solid"/>
              </v:shape>
            </v:group>
            <v:group style="position:absolute;left:5298;top:4507;width:10;height:20" coordorigin="5298,4507" coordsize="10,20">
              <v:shape style="position:absolute;left:5298;top:4507;width:10;height:20" coordorigin="5298,4507" coordsize="10,20" path="m5298,4526l5307,4526,5307,4507,5298,4507,5298,4526xe" filled="true" fillcolor="#000000" stroked="false">
                <v:path arrowok="t"/>
                <v:fill type="solid"/>
              </v:shape>
            </v:group>
            <v:group style="position:absolute;left:5298;top:4526;width:10;height:20" coordorigin="5298,4526" coordsize="10,20">
              <v:shape style="position:absolute;left:5298;top:4526;width:10;height:20" coordorigin="5298,4526" coordsize="10,20" path="m5298,4546l5307,4546,5307,4526,5298,4526,5298,4546xe" filled="true" fillcolor="#000000" stroked="false">
                <v:path arrowok="t"/>
                <v:fill type="solid"/>
              </v:shape>
            </v:group>
            <v:group style="position:absolute;left:5298;top:4546;width:10;height:20" coordorigin="5298,4546" coordsize="10,20">
              <v:shape style="position:absolute;left:5298;top:4546;width:10;height:20" coordorigin="5298,4546" coordsize="10,20" path="m5298,4565l5307,4565,5307,4546,5298,4546,5298,4565xe" filled="true" fillcolor="#000000" stroked="false">
                <v:path arrowok="t"/>
                <v:fill type="solid"/>
              </v:shape>
            </v:group>
            <v:group style="position:absolute;left:5298;top:4565;width:10;height:20" coordorigin="5298,4565" coordsize="10,20">
              <v:shape style="position:absolute;left:5298;top:4565;width:10;height:20" coordorigin="5298,4565" coordsize="10,20" path="m5298,4584l5307,4584,5307,4565,5298,4565,5298,4584xe" filled="true" fillcolor="#000000" stroked="false">
                <v:path arrowok="t"/>
                <v:fill type="solid"/>
              </v:shape>
            </v:group>
            <v:group style="position:absolute;left:5298;top:4584;width:10;height:20" coordorigin="5298,4584" coordsize="10,20">
              <v:shape style="position:absolute;left:5298;top:4584;width:10;height:20" coordorigin="5298,4584" coordsize="10,20" path="m5298,4603l5307,4603,5307,4584,5298,4584,5298,4603xe" filled="true" fillcolor="#000000" stroked="false">
                <v:path arrowok="t"/>
                <v:fill type="solid"/>
              </v:shape>
            </v:group>
            <v:group style="position:absolute;left:5298;top:4603;width:10;height:20" coordorigin="5298,4603" coordsize="10,20">
              <v:shape style="position:absolute;left:5298;top:4603;width:10;height:20" coordorigin="5298,4603" coordsize="10,20" path="m5298,4622l5307,4622,5307,4603,5298,4603,5298,4622xe" filled="true" fillcolor="#000000" stroked="false">
                <v:path arrowok="t"/>
                <v:fill type="solid"/>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其他应收款账龄分析</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817" w:type="dxa"/>
        <w:tblLayout w:type="fixed"/>
        <w:tblCellMar>
          <w:top w:w="0" w:type="dxa"/>
          <w:left w:w="0" w:type="dxa"/>
          <w:bottom w:w="0" w:type="dxa"/>
          <w:right w:w="0" w:type="dxa"/>
        </w:tblCellMar>
        <w:tblLook w:val="01E0"/>
      </w:tblPr>
      <w:tblGrid>
        <w:gridCol w:w="883"/>
        <w:gridCol w:w="1252"/>
        <w:gridCol w:w="935"/>
        <w:gridCol w:w="888"/>
        <w:gridCol w:w="727"/>
        <w:gridCol w:w="1130"/>
        <w:gridCol w:w="163"/>
        <w:gridCol w:w="565"/>
        <w:gridCol w:w="1102"/>
        <w:gridCol w:w="727"/>
      </w:tblGrid>
      <w:tr>
        <w:trPr>
          <w:trHeight w:val="398" w:hRule="exact"/>
        </w:trPr>
        <w:tc>
          <w:tcPr>
            <w:tcW w:w="883"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252" w:type="dxa"/>
            <w:tcBorders>
              <w:top w:val="single" w:sz="12"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9"/>
                <w:szCs w:val="29"/>
              </w:rPr>
            </w:pPr>
          </w:p>
        </w:tc>
        <w:tc>
          <w:tcPr>
            <w:tcW w:w="935"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left="339" w:right="-8"/>
              <w:jc w:val="left"/>
              <w:rPr>
                <w:rFonts w:ascii="宋体" w:hAnsi="宋体" w:cs="宋体" w:eastAsia="宋体" w:hint="default"/>
                <w:sz w:val="15"/>
                <w:szCs w:val="15"/>
              </w:rPr>
            </w:pPr>
            <w:r>
              <w:rPr>
                <w:rFonts w:ascii="宋体" w:hAnsi="宋体" w:cs="宋体" w:eastAsia="宋体" w:hint="default"/>
                <w:spacing w:val="-1"/>
                <w:sz w:val="15"/>
                <w:szCs w:val="15"/>
              </w:rPr>
              <w:t>期末余额</w:t>
            </w:r>
          </w:p>
        </w:tc>
        <w:tc>
          <w:tcPr>
            <w:tcW w:w="888" w:type="dxa"/>
            <w:tcBorders>
              <w:top w:val="single" w:sz="12" w:space="0" w:color="000000"/>
              <w:left w:val="nil" w:sz="6" w:space="0" w:color="auto"/>
              <w:bottom w:val="nil" w:sz="6" w:space="0" w:color="auto"/>
              <w:right w:val="nil" w:sz="6" w:space="0" w:color="auto"/>
            </w:tcBorders>
          </w:tcPr>
          <w:p>
            <w:pPr/>
          </w:p>
        </w:tc>
        <w:tc>
          <w:tcPr>
            <w:tcW w:w="727"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130" w:type="dxa"/>
            <w:tcBorders>
              <w:top w:val="single" w:sz="12"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9"/>
                <w:szCs w:val="29"/>
              </w:rPr>
            </w:pPr>
          </w:p>
        </w:tc>
        <w:tc>
          <w:tcPr>
            <w:tcW w:w="163" w:type="dxa"/>
            <w:tcBorders>
              <w:top w:val="single" w:sz="12" w:space="0" w:color="000000"/>
              <w:left w:val="nil" w:sz="6" w:space="0" w:color="auto"/>
              <w:bottom w:val="nil" w:sz="6" w:space="0" w:color="auto"/>
              <w:right w:val="nil" w:sz="6" w:space="0" w:color="auto"/>
            </w:tcBorders>
          </w:tcPr>
          <w:p>
            <w:pPr/>
          </w:p>
        </w:tc>
        <w:tc>
          <w:tcPr>
            <w:tcW w:w="1666"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5"/>
              <w:ind w:left="230"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727" w:type="dxa"/>
            <w:tcBorders>
              <w:top w:val="single" w:sz="12" w:space="0" w:color="000000"/>
              <w:left w:val="nil" w:sz="6" w:space="0" w:color="auto"/>
              <w:bottom w:val="nil" w:sz="6" w:space="0" w:color="auto"/>
              <w:right w:val="nil" w:sz="6" w:space="0" w:color="auto"/>
            </w:tcBorders>
          </w:tcPr>
          <w:p>
            <w:pPr/>
          </w:p>
        </w:tc>
      </w:tr>
      <w:tr>
        <w:trPr>
          <w:trHeight w:val="374" w:hRule="exact"/>
        </w:trPr>
        <w:tc>
          <w:tcPr>
            <w:tcW w:w="883"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9" w:right="0"/>
              <w:jc w:val="center"/>
              <w:rPr>
                <w:rFonts w:ascii="宋体" w:hAnsi="宋体" w:cs="宋体" w:eastAsia="宋体" w:hint="default"/>
                <w:sz w:val="15"/>
                <w:szCs w:val="15"/>
              </w:rPr>
            </w:pPr>
            <w:r>
              <w:rPr>
                <w:rFonts w:ascii="宋体" w:hAnsi="宋体" w:cs="宋体" w:eastAsia="宋体" w:hint="default"/>
                <w:sz w:val="15"/>
                <w:szCs w:val="15"/>
              </w:rPr>
              <w:t>账龄</w:t>
            </w:r>
          </w:p>
        </w:tc>
        <w:tc>
          <w:tcPr>
            <w:tcW w:w="1252"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left="665" w:right="-21"/>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935" w:type="dxa"/>
            <w:tcBorders>
              <w:top w:val="nil" w:sz="6" w:space="0" w:color="auto"/>
              <w:left w:val="nil" w:sz="6" w:space="0" w:color="auto"/>
              <w:bottom w:val="nil" w:sz="6" w:space="0" w:color="auto"/>
              <w:right w:val="nil" w:sz="6" w:space="0" w:color="auto"/>
            </w:tcBorders>
          </w:tcPr>
          <w:p>
            <w:pPr/>
          </w:p>
        </w:tc>
        <w:tc>
          <w:tcPr>
            <w:tcW w:w="161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65"/>
              <w:ind w:left="376"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29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65"/>
              <w:ind w:left="616"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565" w:type="dxa"/>
            <w:tcBorders>
              <w:top w:val="nil" w:sz="6" w:space="0" w:color="auto"/>
              <w:left w:val="nil" w:sz="6" w:space="0" w:color="auto"/>
              <w:bottom w:val="nil" w:sz="6" w:space="0" w:color="auto"/>
              <w:right w:val="single" w:sz="4" w:space="0" w:color="000000"/>
            </w:tcBorders>
          </w:tcPr>
          <w:p>
            <w:pPr/>
          </w:p>
        </w:tc>
        <w:tc>
          <w:tcPr>
            <w:tcW w:w="1829"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65"/>
              <w:ind w:left="616"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94" w:hRule="exact"/>
        </w:trPr>
        <w:tc>
          <w:tcPr>
            <w:tcW w:w="883" w:type="dxa"/>
            <w:tcBorders>
              <w:top w:val="nil" w:sz="6" w:space="0" w:color="auto"/>
              <w:left w:val="nil" w:sz="6" w:space="0" w:color="auto"/>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53"/>
              <w:jc w:val="center"/>
              <w:rPr>
                <w:rFonts w:ascii="宋体" w:hAnsi="宋体" w:cs="宋体" w:eastAsia="宋体" w:hint="default"/>
                <w:sz w:val="15"/>
                <w:szCs w:val="15"/>
              </w:rPr>
            </w:pPr>
            <w:r>
              <w:rPr>
                <w:rFonts w:ascii="宋体" w:hAnsi="宋体" w:cs="宋体" w:eastAsia="宋体" w:hint="default"/>
                <w:sz w:val="15"/>
                <w:szCs w:val="15"/>
              </w:rPr>
              <w:t>金额</w:t>
            </w:r>
          </w:p>
        </w:tc>
        <w:tc>
          <w:tcPr>
            <w:tcW w:w="935"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left="-5" w:right="353"/>
              <w:jc w:val="righ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888"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53"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27"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5" w:right="140"/>
              <w:jc w:val="righ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4"/>
              <w:jc w:val="center"/>
              <w:rPr>
                <w:rFonts w:ascii="宋体" w:hAnsi="宋体" w:cs="宋体" w:eastAsia="宋体" w:hint="default"/>
                <w:sz w:val="15"/>
                <w:szCs w:val="15"/>
              </w:rPr>
            </w:pPr>
            <w:r>
              <w:rPr>
                <w:rFonts w:ascii="宋体" w:hAnsi="宋体" w:cs="宋体" w:eastAsia="宋体" w:hint="default"/>
                <w:sz w:val="15"/>
                <w:szCs w:val="15"/>
              </w:rPr>
              <w:t>金额</w:t>
            </w:r>
          </w:p>
        </w:tc>
        <w:tc>
          <w:tcPr>
            <w:tcW w:w="72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77"/>
              <w:ind w:left="-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left="-5" w:right="0"/>
              <w:jc w:val="lef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c>
      </w:tr>
      <w:tr>
        <w:trPr>
          <w:trHeight w:val="758" w:hRule="exact"/>
        </w:trPr>
        <w:tc>
          <w:tcPr>
            <w:tcW w:w="883"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Times New Roman" w:hAnsi="Times New Roman" w:cs="Times New Roman" w:eastAsia="Times New Roman" w:hint="default"/>
                <w:spacing w:val="23"/>
                <w:sz w:val="15"/>
                <w:szCs w:val="15"/>
              </w:rPr>
              <w:t> </w:t>
            </w:r>
            <w:r>
              <w:rPr>
                <w:rFonts w:ascii="宋体" w:hAnsi="宋体" w:cs="宋体" w:eastAsia="宋体" w:hint="default"/>
                <w:spacing w:val="10"/>
                <w:sz w:val="15"/>
                <w:szCs w:val="15"/>
              </w:rPr>
              <w:t>年以内</w:t>
            </w:r>
            <w:r>
              <w:rPr>
                <w:rFonts w:ascii="宋体" w:hAnsi="宋体" w:cs="宋体" w:eastAsia="宋体" w:hint="default"/>
                <w:spacing w:val="-59"/>
                <w:sz w:val="15"/>
                <w:szCs w:val="15"/>
              </w:rPr>
              <w:t> </w:t>
            </w:r>
            <w:r>
              <w:rPr>
                <w:rFonts w:ascii="宋体" w:hAnsi="宋体" w:cs="宋体" w:eastAsia="宋体" w:hint="default"/>
                <w:sz w:val="15"/>
                <w:szCs w:val="15"/>
              </w:rPr>
            </w: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（含</w:t>
            </w:r>
            <w:r>
              <w:rPr>
                <w:rFonts w:ascii="宋体" w:hAnsi="宋体" w:cs="宋体" w:eastAsia="宋体" w:hint="default"/>
                <w:spacing w:val="-4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1"/>
                <w:sz w:val="15"/>
                <w:szCs w:val="15"/>
              </w:rPr>
              <w:t> </w:t>
            </w:r>
            <w:r>
              <w:rPr>
                <w:rFonts w:ascii="宋体" w:hAnsi="宋体" w:cs="宋体" w:eastAsia="宋体" w:hint="default"/>
                <w:sz w:val="15"/>
                <w:szCs w:val="15"/>
              </w:rPr>
              <w:t>年）</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331" w:right="0"/>
              <w:jc w:val="left"/>
              <w:rPr>
                <w:rFonts w:ascii="Times New Roman" w:hAnsi="Times New Roman" w:cs="Times New Roman" w:eastAsia="Times New Roman" w:hint="default"/>
                <w:sz w:val="15"/>
                <w:szCs w:val="15"/>
              </w:rPr>
            </w:pPr>
            <w:r>
              <w:rPr>
                <w:rFonts w:ascii="Times New Roman"/>
                <w:sz w:val="15"/>
              </w:rPr>
              <w:t>5,620,999.05</w:t>
            </w:r>
          </w:p>
        </w:tc>
        <w:tc>
          <w:tcPr>
            <w:tcW w:w="93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331"/>
              <w:jc w:val="right"/>
              <w:rPr>
                <w:rFonts w:ascii="Times New Roman" w:hAnsi="Times New Roman" w:cs="Times New Roman" w:eastAsia="Times New Roman" w:hint="default"/>
                <w:sz w:val="15"/>
                <w:szCs w:val="15"/>
              </w:rPr>
            </w:pPr>
            <w:r>
              <w:rPr>
                <w:rFonts w:ascii="Times New Roman"/>
                <w:spacing w:val="-1"/>
                <w:sz w:val="15"/>
              </w:rPr>
              <w:t>74.64</w:t>
            </w:r>
          </w:p>
        </w:tc>
        <w:tc>
          <w:tcPr>
            <w:tcW w:w="8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0"/>
              <w:jc w:val="right"/>
              <w:rPr>
                <w:rFonts w:ascii="Times New Roman" w:hAnsi="Times New Roman" w:cs="Times New Roman" w:eastAsia="Times New Roman" w:hint="default"/>
                <w:sz w:val="15"/>
                <w:szCs w:val="15"/>
              </w:rPr>
            </w:pPr>
            <w:r>
              <w:rPr>
                <w:rFonts w:ascii="Times New Roman"/>
                <w:spacing w:val="-1"/>
                <w:sz w:val="15"/>
              </w:rPr>
              <w:t>281,049.95</w:t>
            </w:r>
          </w:p>
        </w:tc>
        <w:tc>
          <w:tcPr>
            <w:tcW w:w="72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19"/>
              <w:jc w:val="right"/>
              <w:rPr>
                <w:rFonts w:ascii="Times New Roman" w:hAnsi="Times New Roman" w:cs="Times New Roman" w:eastAsia="Times New Roman" w:hint="default"/>
                <w:sz w:val="15"/>
                <w:szCs w:val="15"/>
              </w:rPr>
            </w:pPr>
            <w:r>
              <w:rPr>
                <w:rFonts w:ascii="Times New Roman"/>
                <w:spacing w:val="-1"/>
                <w:sz w:val="15"/>
              </w:rPr>
              <w:t>5.00</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83"/>
              <w:jc w:val="right"/>
              <w:rPr>
                <w:rFonts w:ascii="Times New Roman" w:hAnsi="Times New Roman" w:cs="Times New Roman" w:eastAsia="Times New Roman" w:hint="default"/>
                <w:sz w:val="15"/>
                <w:szCs w:val="15"/>
              </w:rPr>
            </w:pPr>
            <w:r>
              <w:rPr>
                <w:rFonts w:ascii="Times New Roman"/>
                <w:spacing w:val="-1"/>
                <w:sz w:val="15"/>
              </w:rPr>
              <w:t>3,977,502.16</w:t>
            </w:r>
          </w:p>
        </w:tc>
        <w:tc>
          <w:tcPr>
            <w:tcW w:w="163" w:type="dxa"/>
            <w:tcBorders>
              <w:top w:val="nil" w:sz="6" w:space="0" w:color="auto"/>
              <w:left w:val="single" w:sz="4" w:space="0" w:color="000000"/>
              <w:bottom w:val="nil" w:sz="6" w:space="0" w:color="auto"/>
              <w:right w:val="nil" w:sz="6" w:space="0" w:color="auto"/>
            </w:tcBorders>
          </w:tcPr>
          <w:p>
            <w:pPr/>
          </w:p>
        </w:tc>
        <w:tc>
          <w:tcPr>
            <w:tcW w:w="56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32"/>
              <w:jc w:val="right"/>
              <w:rPr>
                <w:rFonts w:ascii="Times New Roman" w:hAnsi="Times New Roman" w:cs="Times New Roman" w:eastAsia="Times New Roman" w:hint="default"/>
                <w:sz w:val="15"/>
                <w:szCs w:val="15"/>
              </w:rPr>
            </w:pPr>
            <w:r>
              <w:rPr>
                <w:rFonts w:ascii="Times New Roman"/>
                <w:spacing w:val="-1"/>
                <w:sz w:val="15"/>
              </w:rPr>
              <w:t>61.89</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69"/>
              <w:jc w:val="right"/>
              <w:rPr>
                <w:rFonts w:ascii="Times New Roman" w:hAnsi="Times New Roman" w:cs="Times New Roman" w:eastAsia="Times New Roman" w:hint="default"/>
                <w:sz w:val="15"/>
                <w:szCs w:val="15"/>
              </w:rPr>
            </w:pPr>
            <w:r>
              <w:rPr>
                <w:rFonts w:ascii="Times New Roman"/>
                <w:spacing w:val="-2"/>
                <w:sz w:val="15"/>
              </w:rPr>
              <w:t>198,875.11</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333" w:right="0"/>
              <w:jc w:val="left"/>
              <w:rPr>
                <w:rFonts w:ascii="Times New Roman" w:hAnsi="Times New Roman" w:cs="Times New Roman" w:eastAsia="Times New Roman" w:hint="default"/>
                <w:sz w:val="15"/>
                <w:szCs w:val="15"/>
              </w:rPr>
            </w:pPr>
            <w:r>
              <w:rPr>
                <w:rFonts w:ascii="Times New Roman"/>
                <w:sz w:val="15"/>
              </w:rPr>
              <w:t>5.00</w:t>
            </w:r>
          </w:p>
        </w:tc>
      </w:tr>
      <w:tr>
        <w:trPr>
          <w:trHeight w:val="759" w:hRule="exact"/>
        </w:trPr>
        <w:tc>
          <w:tcPr>
            <w:tcW w:w="883"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2"/>
                <w:sz w:val="15"/>
                <w:szCs w:val="15"/>
              </w:rPr>
              <w:t> </w:t>
            </w:r>
            <w:r>
              <w:rPr>
                <w:rFonts w:ascii="宋体" w:hAnsi="宋体" w:cs="宋体" w:eastAsia="宋体" w:hint="default"/>
                <w:spacing w:val="-12"/>
                <w:sz w:val="15"/>
                <w:szCs w:val="15"/>
              </w:rPr>
              <w:t>年（含</w:t>
            </w: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444" w:right="0"/>
              <w:jc w:val="left"/>
              <w:rPr>
                <w:rFonts w:ascii="Times New Roman" w:hAnsi="Times New Roman" w:cs="Times New Roman" w:eastAsia="Times New Roman" w:hint="default"/>
                <w:sz w:val="15"/>
                <w:szCs w:val="15"/>
              </w:rPr>
            </w:pPr>
            <w:r>
              <w:rPr>
                <w:rFonts w:ascii="Times New Roman"/>
                <w:sz w:val="15"/>
              </w:rPr>
              <w:t>876,180.14</w:t>
            </w:r>
          </w:p>
        </w:tc>
        <w:tc>
          <w:tcPr>
            <w:tcW w:w="93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331"/>
              <w:jc w:val="right"/>
              <w:rPr>
                <w:rFonts w:ascii="Times New Roman" w:hAnsi="Times New Roman" w:cs="Times New Roman" w:eastAsia="Times New Roman" w:hint="default"/>
                <w:sz w:val="15"/>
                <w:szCs w:val="15"/>
              </w:rPr>
            </w:pPr>
            <w:r>
              <w:rPr>
                <w:rFonts w:ascii="Times New Roman"/>
                <w:spacing w:val="-2"/>
                <w:sz w:val="15"/>
              </w:rPr>
              <w:t>11.63</w:t>
            </w:r>
          </w:p>
        </w:tc>
        <w:tc>
          <w:tcPr>
            <w:tcW w:w="8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0"/>
              <w:jc w:val="right"/>
              <w:rPr>
                <w:rFonts w:ascii="Times New Roman" w:hAnsi="Times New Roman" w:cs="Times New Roman" w:eastAsia="Times New Roman" w:hint="default"/>
                <w:sz w:val="15"/>
                <w:szCs w:val="15"/>
              </w:rPr>
            </w:pPr>
            <w:r>
              <w:rPr>
                <w:rFonts w:ascii="Times New Roman"/>
                <w:spacing w:val="-1"/>
                <w:sz w:val="15"/>
              </w:rPr>
              <w:t>175,236.04</w:t>
            </w:r>
          </w:p>
        </w:tc>
        <w:tc>
          <w:tcPr>
            <w:tcW w:w="72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19"/>
              <w:jc w:val="right"/>
              <w:rPr>
                <w:rFonts w:ascii="Times New Roman" w:hAnsi="Times New Roman" w:cs="Times New Roman" w:eastAsia="Times New Roman" w:hint="default"/>
                <w:sz w:val="15"/>
                <w:szCs w:val="15"/>
              </w:rPr>
            </w:pPr>
            <w:r>
              <w:rPr>
                <w:rFonts w:ascii="Times New Roman"/>
                <w:spacing w:val="-1"/>
                <w:sz w:val="15"/>
              </w:rPr>
              <w:t>20.00</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83"/>
              <w:jc w:val="right"/>
              <w:rPr>
                <w:rFonts w:ascii="Times New Roman" w:hAnsi="Times New Roman" w:cs="Times New Roman" w:eastAsia="Times New Roman" w:hint="default"/>
                <w:sz w:val="15"/>
                <w:szCs w:val="15"/>
              </w:rPr>
            </w:pPr>
            <w:r>
              <w:rPr>
                <w:rFonts w:ascii="Times New Roman"/>
                <w:spacing w:val="-1"/>
                <w:sz w:val="15"/>
              </w:rPr>
              <w:t>1,640,975.30</w:t>
            </w:r>
          </w:p>
        </w:tc>
        <w:tc>
          <w:tcPr>
            <w:tcW w:w="163" w:type="dxa"/>
            <w:tcBorders>
              <w:top w:val="nil" w:sz="6" w:space="0" w:color="auto"/>
              <w:left w:val="single" w:sz="4" w:space="0" w:color="000000"/>
              <w:bottom w:val="nil" w:sz="6" w:space="0" w:color="auto"/>
              <w:right w:val="nil" w:sz="6" w:space="0" w:color="auto"/>
            </w:tcBorders>
          </w:tcPr>
          <w:p>
            <w:pPr/>
          </w:p>
        </w:tc>
        <w:tc>
          <w:tcPr>
            <w:tcW w:w="56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32"/>
              <w:jc w:val="right"/>
              <w:rPr>
                <w:rFonts w:ascii="Times New Roman" w:hAnsi="Times New Roman" w:cs="Times New Roman" w:eastAsia="Times New Roman" w:hint="default"/>
                <w:sz w:val="15"/>
                <w:szCs w:val="15"/>
              </w:rPr>
            </w:pPr>
            <w:r>
              <w:rPr>
                <w:rFonts w:ascii="Times New Roman"/>
                <w:spacing w:val="-1"/>
                <w:sz w:val="15"/>
              </w:rPr>
              <w:t>25.54</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69"/>
              <w:jc w:val="right"/>
              <w:rPr>
                <w:rFonts w:ascii="Times New Roman" w:hAnsi="Times New Roman" w:cs="Times New Roman" w:eastAsia="Times New Roman" w:hint="default"/>
                <w:sz w:val="15"/>
                <w:szCs w:val="15"/>
              </w:rPr>
            </w:pPr>
            <w:r>
              <w:rPr>
                <w:rFonts w:ascii="Times New Roman"/>
                <w:spacing w:val="-1"/>
                <w:sz w:val="15"/>
              </w:rPr>
              <w:t>432,613.94</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256" w:right="0"/>
              <w:jc w:val="left"/>
              <w:rPr>
                <w:rFonts w:ascii="Times New Roman" w:hAnsi="Times New Roman" w:cs="Times New Roman" w:eastAsia="Times New Roman" w:hint="default"/>
                <w:sz w:val="15"/>
                <w:szCs w:val="15"/>
              </w:rPr>
            </w:pPr>
            <w:r>
              <w:rPr>
                <w:rFonts w:ascii="Times New Roman"/>
                <w:sz w:val="15"/>
              </w:rPr>
              <w:t>26.36</w:t>
            </w:r>
          </w:p>
        </w:tc>
      </w:tr>
      <w:tr>
        <w:trPr>
          <w:trHeight w:val="758" w:hRule="exact"/>
        </w:trPr>
        <w:tc>
          <w:tcPr>
            <w:tcW w:w="883"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2-3</w:t>
            </w:r>
            <w:r>
              <w:rPr>
                <w:rFonts w:ascii="Times New Roman" w:hAnsi="Times New Roman" w:cs="Times New Roman" w:eastAsia="Times New Roman" w:hint="default"/>
                <w:spacing w:val="2"/>
                <w:sz w:val="15"/>
                <w:szCs w:val="15"/>
              </w:rPr>
              <w:t> </w:t>
            </w:r>
            <w:r>
              <w:rPr>
                <w:rFonts w:ascii="宋体" w:hAnsi="宋体" w:cs="宋体" w:eastAsia="宋体" w:hint="default"/>
                <w:spacing w:val="-12"/>
                <w:sz w:val="15"/>
                <w:szCs w:val="15"/>
              </w:rPr>
              <w:t>年（含</w:t>
            </w: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444" w:right="0"/>
              <w:jc w:val="left"/>
              <w:rPr>
                <w:rFonts w:ascii="Times New Roman" w:hAnsi="Times New Roman" w:cs="Times New Roman" w:eastAsia="Times New Roman" w:hint="default"/>
                <w:sz w:val="15"/>
                <w:szCs w:val="15"/>
              </w:rPr>
            </w:pPr>
            <w:r>
              <w:rPr>
                <w:rFonts w:ascii="Times New Roman"/>
                <w:sz w:val="15"/>
              </w:rPr>
              <w:t>273,441.79</w:t>
            </w:r>
          </w:p>
        </w:tc>
        <w:tc>
          <w:tcPr>
            <w:tcW w:w="93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331"/>
              <w:jc w:val="right"/>
              <w:rPr>
                <w:rFonts w:ascii="Times New Roman" w:hAnsi="Times New Roman" w:cs="Times New Roman" w:eastAsia="Times New Roman" w:hint="default"/>
                <w:sz w:val="15"/>
                <w:szCs w:val="15"/>
              </w:rPr>
            </w:pPr>
            <w:r>
              <w:rPr>
                <w:rFonts w:ascii="Times New Roman"/>
                <w:spacing w:val="-1"/>
                <w:sz w:val="15"/>
              </w:rPr>
              <w:t>3.63</w:t>
            </w:r>
          </w:p>
        </w:tc>
        <w:tc>
          <w:tcPr>
            <w:tcW w:w="8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0"/>
              <w:jc w:val="right"/>
              <w:rPr>
                <w:rFonts w:ascii="Times New Roman" w:hAnsi="Times New Roman" w:cs="Times New Roman" w:eastAsia="Times New Roman" w:hint="default"/>
                <w:sz w:val="15"/>
                <w:szCs w:val="15"/>
              </w:rPr>
            </w:pPr>
            <w:r>
              <w:rPr>
                <w:rFonts w:ascii="Times New Roman"/>
                <w:spacing w:val="-1"/>
                <w:sz w:val="15"/>
              </w:rPr>
              <w:t>151,857.70</w:t>
            </w:r>
          </w:p>
        </w:tc>
        <w:tc>
          <w:tcPr>
            <w:tcW w:w="72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19"/>
              <w:jc w:val="right"/>
              <w:rPr>
                <w:rFonts w:ascii="Times New Roman" w:hAnsi="Times New Roman" w:cs="Times New Roman" w:eastAsia="Times New Roman" w:hint="default"/>
                <w:sz w:val="15"/>
                <w:szCs w:val="15"/>
              </w:rPr>
            </w:pPr>
            <w:r>
              <w:rPr>
                <w:rFonts w:ascii="Times New Roman"/>
                <w:spacing w:val="-1"/>
                <w:sz w:val="15"/>
              </w:rPr>
              <w:t>55.54</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83"/>
              <w:jc w:val="right"/>
              <w:rPr>
                <w:rFonts w:ascii="Times New Roman" w:hAnsi="Times New Roman" w:cs="Times New Roman" w:eastAsia="Times New Roman" w:hint="default"/>
                <w:sz w:val="15"/>
                <w:szCs w:val="15"/>
              </w:rPr>
            </w:pPr>
            <w:r>
              <w:rPr>
                <w:rFonts w:ascii="Times New Roman"/>
                <w:spacing w:val="-1"/>
                <w:sz w:val="15"/>
              </w:rPr>
              <w:t>218,471.95</w:t>
            </w:r>
          </w:p>
        </w:tc>
        <w:tc>
          <w:tcPr>
            <w:tcW w:w="163" w:type="dxa"/>
            <w:tcBorders>
              <w:top w:val="nil" w:sz="6" w:space="0" w:color="auto"/>
              <w:left w:val="single" w:sz="4" w:space="0" w:color="000000"/>
              <w:bottom w:val="nil" w:sz="6" w:space="0" w:color="auto"/>
              <w:right w:val="nil" w:sz="6" w:space="0" w:color="auto"/>
            </w:tcBorders>
          </w:tcPr>
          <w:p>
            <w:pPr/>
          </w:p>
        </w:tc>
        <w:tc>
          <w:tcPr>
            <w:tcW w:w="56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31"/>
              <w:jc w:val="right"/>
              <w:rPr>
                <w:rFonts w:ascii="Times New Roman" w:hAnsi="Times New Roman" w:cs="Times New Roman" w:eastAsia="Times New Roman" w:hint="default"/>
                <w:sz w:val="15"/>
                <w:szCs w:val="15"/>
              </w:rPr>
            </w:pPr>
            <w:r>
              <w:rPr>
                <w:rFonts w:ascii="Times New Roman"/>
                <w:spacing w:val="-1"/>
                <w:sz w:val="15"/>
              </w:rPr>
              <w:t>3.40</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69"/>
              <w:jc w:val="right"/>
              <w:rPr>
                <w:rFonts w:ascii="Times New Roman" w:hAnsi="Times New Roman" w:cs="Times New Roman" w:eastAsia="Times New Roman" w:hint="default"/>
                <w:sz w:val="15"/>
                <w:szCs w:val="15"/>
              </w:rPr>
            </w:pPr>
            <w:r>
              <w:rPr>
                <w:rFonts w:ascii="Times New Roman"/>
                <w:spacing w:val="-2"/>
                <w:sz w:val="15"/>
              </w:rPr>
              <w:t>113,085.98</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256" w:right="0"/>
              <w:jc w:val="left"/>
              <w:rPr>
                <w:rFonts w:ascii="Times New Roman" w:hAnsi="Times New Roman" w:cs="Times New Roman" w:eastAsia="Times New Roman" w:hint="default"/>
                <w:sz w:val="15"/>
                <w:szCs w:val="15"/>
              </w:rPr>
            </w:pPr>
            <w:r>
              <w:rPr>
                <w:rFonts w:ascii="Times New Roman"/>
                <w:sz w:val="15"/>
              </w:rPr>
              <w:t>51.76</w:t>
            </w:r>
          </w:p>
        </w:tc>
      </w:tr>
      <w:tr>
        <w:trPr>
          <w:trHeight w:val="384" w:hRule="exact"/>
        </w:trPr>
        <w:tc>
          <w:tcPr>
            <w:tcW w:w="883"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right="67"/>
              <w:jc w:val="center"/>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444" w:right="0"/>
              <w:jc w:val="left"/>
              <w:rPr>
                <w:rFonts w:ascii="Times New Roman" w:hAnsi="Times New Roman" w:cs="Times New Roman" w:eastAsia="Times New Roman" w:hint="default"/>
                <w:sz w:val="15"/>
                <w:szCs w:val="15"/>
              </w:rPr>
            </w:pPr>
            <w:r>
              <w:rPr>
                <w:rFonts w:ascii="Times New Roman"/>
                <w:sz w:val="15"/>
              </w:rPr>
              <w:t>760,949.34</w:t>
            </w:r>
          </w:p>
        </w:tc>
        <w:tc>
          <w:tcPr>
            <w:tcW w:w="93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331"/>
              <w:jc w:val="right"/>
              <w:rPr>
                <w:rFonts w:ascii="Times New Roman" w:hAnsi="Times New Roman" w:cs="Times New Roman" w:eastAsia="Times New Roman" w:hint="default"/>
                <w:sz w:val="15"/>
                <w:szCs w:val="15"/>
              </w:rPr>
            </w:pPr>
            <w:r>
              <w:rPr>
                <w:rFonts w:ascii="Times New Roman"/>
                <w:spacing w:val="-1"/>
                <w:sz w:val="15"/>
              </w:rPr>
              <w:t>10.10</w:t>
            </w:r>
          </w:p>
        </w:tc>
        <w:tc>
          <w:tcPr>
            <w:tcW w:w="888"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100"/>
              <w:jc w:val="right"/>
              <w:rPr>
                <w:rFonts w:ascii="Times New Roman" w:hAnsi="Times New Roman" w:cs="Times New Roman" w:eastAsia="Times New Roman" w:hint="default"/>
                <w:sz w:val="15"/>
                <w:szCs w:val="15"/>
              </w:rPr>
            </w:pPr>
            <w:r>
              <w:rPr>
                <w:rFonts w:ascii="Times New Roman"/>
                <w:spacing w:val="-1"/>
                <w:sz w:val="15"/>
              </w:rPr>
              <w:t>760,949.34</w:t>
            </w:r>
          </w:p>
        </w:tc>
        <w:tc>
          <w:tcPr>
            <w:tcW w:w="7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19"/>
              <w:jc w:val="right"/>
              <w:rPr>
                <w:rFonts w:ascii="Times New Roman" w:hAnsi="Times New Roman" w:cs="Times New Roman" w:eastAsia="Times New Roman" w:hint="default"/>
                <w:sz w:val="15"/>
                <w:szCs w:val="15"/>
              </w:rPr>
            </w:pPr>
            <w:r>
              <w:rPr>
                <w:rFonts w:ascii="Times New Roman"/>
                <w:spacing w:val="-1"/>
                <w:sz w:val="15"/>
              </w:rPr>
              <w:t>100.00</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83"/>
              <w:jc w:val="right"/>
              <w:rPr>
                <w:rFonts w:ascii="Times New Roman" w:hAnsi="Times New Roman" w:cs="Times New Roman" w:eastAsia="Times New Roman" w:hint="default"/>
                <w:sz w:val="15"/>
                <w:szCs w:val="15"/>
              </w:rPr>
            </w:pPr>
            <w:r>
              <w:rPr>
                <w:rFonts w:ascii="Times New Roman"/>
                <w:spacing w:val="-1"/>
                <w:sz w:val="15"/>
              </w:rPr>
              <w:t>589,017.48</w:t>
            </w:r>
          </w:p>
        </w:tc>
        <w:tc>
          <w:tcPr>
            <w:tcW w:w="163" w:type="dxa"/>
            <w:tcBorders>
              <w:top w:val="nil" w:sz="6" w:space="0" w:color="auto"/>
              <w:left w:val="single" w:sz="4" w:space="0" w:color="000000"/>
              <w:bottom w:val="nil" w:sz="6" w:space="0" w:color="auto"/>
              <w:right w:val="nil" w:sz="6" w:space="0" w:color="auto"/>
            </w:tcBorders>
          </w:tcPr>
          <w:p>
            <w:pPr/>
          </w:p>
        </w:tc>
        <w:tc>
          <w:tcPr>
            <w:tcW w:w="565"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131"/>
              <w:jc w:val="right"/>
              <w:rPr>
                <w:rFonts w:ascii="Times New Roman" w:hAnsi="Times New Roman" w:cs="Times New Roman" w:eastAsia="Times New Roman" w:hint="default"/>
                <w:sz w:val="15"/>
                <w:szCs w:val="15"/>
              </w:rPr>
            </w:pPr>
            <w:r>
              <w:rPr>
                <w:rFonts w:ascii="Times New Roman"/>
                <w:spacing w:val="-1"/>
                <w:sz w:val="15"/>
              </w:rPr>
              <w:t>9.17</w:t>
            </w:r>
          </w:p>
        </w:tc>
        <w:tc>
          <w:tcPr>
            <w:tcW w:w="11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9"/>
              <w:jc w:val="right"/>
              <w:rPr>
                <w:rFonts w:ascii="Times New Roman" w:hAnsi="Times New Roman" w:cs="Times New Roman" w:eastAsia="Times New Roman" w:hint="default"/>
                <w:sz w:val="15"/>
                <w:szCs w:val="15"/>
              </w:rPr>
            </w:pPr>
            <w:r>
              <w:rPr>
                <w:rFonts w:ascii="Times New Roman"/>
                <w:spacing w:val="-1"/>
                <w:sz w:val="15"/>
              </w:rPr>
              <w:t>589,017.48</w:t>
            </w:r>
          </w:p>
        </w:tc>
        <w:tc>
          <w:tcPr>
            <w:tcW w:w="727"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182" w:right="0"/>
              <w:jc w:val="left"/>
              <w:rPr>
                <w:rFonts w:ascii="Times New Roman" w:hAnsi="Times New Roman" w:cs="Times New Roman" w:eastAsia="Times New Roman" w:hint="default"/>
                <w:sz w:val="15"/>
                <w:szCs w:val="15"/>
              </w:rPr>
            </w:pPr>
            <w:r>
              <w:rPr>
                <w:rFonts w:ascii="Times New Roman"/>
                <w:sz w:val="15"/>
              </w:rPr>
              <w:t>100.00</w:t>
            </w:r>
          </w:p>
        </w:tc>
      </w:tr>
      <w:tr>
        <w:trPr>
          <w:trHeight w:val="393" w:hRule="exact"/>
        </w:trPr>
        <w:tc>
          <w:tcPr>
            <w:tcW w:w="883"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left="19"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left="331" w:right="0"/>
              <w:jc w:val="left"/>
              <w:rPr>
                <w:rFonts w:ascii="Times New Roman" w:hAnsi="Times New Roman" w:cs="Times New Roman" w:eastAsia="Times New Roman" w:hint="default"/>
                <w:sz w:val="15"/>
                <w:szCs w:val="15"/>
              </w:rPr>
            </w:pPr>
            <w:r>
              <w:rPr>
                <w:rFonts w:ascii="Times New Roman"/>
                <w:sz w:val="15"/>
              </w:rPr>
              <w:t>7,531,570.32</w:t>
            </w:r>
          </w:p>
        </w:tc>
        <w:tc>
          <w:tcPr>
            <w:tcW w:w="935"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right="331"/>
              <w:jc w:val="right"/>
              <w:rPr>
                <w:rFonts w:ascii="Times New Roman" w:hAnsi="Times New Roman" w:cs="Times New Roman" w:eastAsia="Times New Roman" w:hint="default"/>
                <w:sz w:val="15"/>
                <w:szCs w:val="15"/>
              </w:rPr>
            </w:pPr>
            <w:r>
              <w:rPr>
                <w:rFonts w:ascii="Times New Roman"/>
                <w:spacing w:val="-1"/>
                <w:sz w:val="15"/>
              </w:rPr>
              <w:t>100.00</w:t>
            </w:r>
          </w:p>
        </w:tc>
        <w:tc>
          <w:tcPr>
            <w:tcW w:w="888"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left="-8" w:right="101"/>
              <w:jc w:val="right"/>
              <w:rPr>
                <w:rFonts w:ascii="Times New Roman" w:hAnsi="Times New Roman" w:cs="Times New Roman" w:eastAsia="Times New Roman" w:hint="default"/>
                <w:sz w:val="15"/>
                <w:szCs w:val="15"/>
              </w:rPr>
            </w:pPr>
            <w:r>
              <w:rPr>
                <w:rFonts w:ascii="Times New Roman"/>
                <w:spacing w:val="-1"/>
                <w:sz w:val="15"/>
              </w:rPr>
              <w:t>1,369,093.03</w:t>
            </w:r>
          </w:p>
        </w:tc>
        <w:tc>
          <w:tcPr>
            <w:tcW w:w="727" w:type="dxa"/>
            <w:tcBorders>
              <w:top w:val="nil" w:sz="6" w:space="0" w:color="auto"/>
              <w:left w:val="single" w:sz="4" w:space="0" w:color="000000"/>
              <w:bottom w:val="single" w:sz="12" w:space="0" w:color="000000"/>
              <w:right w:val="single" w:sz="4" w:space="0" w:color="000000"/>
            </w:tcBorders>
          </w:tcPr>
          <w:p>
            <w:pPr/>
          </w:p>
        </w:tc>
        <w:tc>
          <w:tcPr>
            <w:tcW w:w="11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83"/>
              <w:jc w:val="right"/>
              <w:rPr>
                <w:rFonts w:ascii="Times New Roman" w:hAnsi="Times New Roman" w:cs="Times New Roman" w:eastAsia="Times New Roman" w:hint="default"/>
                <w:sz w:val="15"/>
                <w:szCs w:val="15"/>
              </w:rPr>
            </w:pPr>
            <w:r>
              <w:rPr>
                <w:rFonts w:ascii="Times New Roman"/>
                <w:spacing w:val="-1"/>
                <w:sz w:val="15"/>
              </w:rPr>
              <w:t>6,425,966.89</w:t>
            </w:r>
          </w:p>
        </w:tc>
        <w:tc>
          <w:tcPr>
            <w:tcW w:w="163" w:type="dxa"/>
            <w:tcBorders>
              <w:top w:val="nil" w:sz="6" w:space="0" w:color="auto"/>
              <w:left w:val="single" w:sz="4" w:space="0" w:color="000000"/>
              <w:bottom w:val="single" w:sz="12" w:space="0" w:color="000000"/>
              <w:right w:val="nil" w:sz="6" w:space="0" w:color="auto"/>
            </w:tcBorders>
          </w:tcPr>
          <w:p>
            <w:pPr/>
          </w:p>
        </w:tc>
        <w:tc>
          <w:tcPr>
            <w:tcW w:w="5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right="132"/>
              <w:jc w:val="right"/>
              <w:rPr>
                <w:rFonts w:ascii="Times New Roman" w:hAnsi="Times New Roman" w:cs="Times New Roman" w:eastAsia="Times New Roman" w:hint="default"/>
                <w:sz w:val="15"/>
                <w:szCs w:val="15"/>
              </w:rPr>
            </w:pPr>
            <w:r>
              <w:rPr>
                <w:rFonts w:ascii="Times New Roman"/>
                <w:spacing w:val="-1"/>
                <w:sz w:val="15"/>
              </w:rPr>
              <w:t>100.00</w:t>
            </w:r>
          </w:p>
        </w:tc>
        <w:tc>
          <w:tcPr>
            <w:tcW w:w="11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69"/>
              <w:jc w:val="right"/>
              <w:rPr>
                <w:rFonts w:ascii="Times New Roman" w:hAnsi="Times New Roman" w:cs="Times New Roman" w:eastAsia="Times New Roman" w:hint="default"/>
                <w:sz w:val="15"/>
                <w:szCs w:val="15"/>
              </w:rPr>
            </w:pPr>
            <w:r>
              <w:rPr>
                <w:rFonts w:ascii="Times New Roman"/>
                <w:spacing w:val="-1"/>
                <w:sz w:val="15"/>
              </w:rPr>
              <w:t>1,333,592.51</w:t>
            </w:r>
          </w:p>
        </w:tc>
        <w:tc>
          <w:tcPr>
            <w:tcW w:w="727"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其他应收款按种类披露：</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0"/>
        <w:rPr>
          <w:rFonts w:ascii="宋体" w:hAnsi="宋体" w:cs="宋体" w:eastAsia="宋体" w:hint="default"/>
          <w:b/>
          <w:bCs/>
          <w:sz w:val="20"/>
          <w:szCs w:val="20"/>
        </w:rPr>
      </w:pPr>
      <w:r>
        <w:rPr/>
        <w:pict>
          <v:group style="position:absolute;margin-left:120.019997pt;margin-top:674.73999pt;width:416.6pt;height:.5pt;mso-position-horizontal-relative:page;mso-position-vertical-relative:page;z-index:-1308496" coordorigin="2400,13495" coordsize="8332,10">
            <v:shape style="position:absolute;left:2400;top:13495;width:2787;height:10" type="#_x0000_t75" stroked="false">
              <v:imagedata r:id="rId286" o:title=""/>
            </v:shape>
            <v:shape style="position:absolute;left:5183;top:13495;width:2144;height:10" type="#_x0000_t75" stroked="false">
              <v:imagedata r:id="rId287" o:title=""/>
            </v:shape>
            <v:shape style="position:absolute;left:7321;top:13495;width:1279;height:10" type="#_x0000_t75" stroked="false">
              <v:imagedata r:id="rId288" o:title=""/>
            </v:shape>
            <v:shape style="position:absolute;left:8596;top:13495;width:855;height:10" type="#_x0000_t75" stroked="false">
              <v:imagedata r:id="rId289" o:title=""/>
            </v:shape>
            <v:shape style="position:absolute;left:9446;top:13495;width:1286;height:10" type="#_x0000_t75" stroked="false">
              <v:imagedata r:id="rId249" o:title=""/>
            </v:shape>
            <w10:wrap type="none"/>
          </v:group>
        </w:pict>
      </w:r>
      <w:r>
        <w:rPr/>
        <w:pict>
          <v:group style="position:absolute;margin-left:120.019997pt;margin-top:694.059998pt;width:416.6pt;height:.5pt;mso-position-horizontal-relative:page;mso-position-vertical-relative:page;z-index:-1308472" coordorigin="2400,13881" coordsize="8332,10">
            <v:shape style="position:absolute;left:2400;top:13881;width:2787;height:10" type="#_x0000_t75" stroked="false">
              <v:imagedata r:id="rId286" o:title=""/>
            </v:shape>
            <v:shape style="position:absolute;left:5183;top:13881;width:2144;height:10" type="#_x0000_t75" stroked="false">
              <v:imagedata r:id="rId287" o:title=""/>
            </v:shape>
            <v:shape style="position:absolute;left:7321;top:13881;width:1279;height:10" type="#_x0000_t75" stroked="false">
              <v:imagedata r:id="rId288" o:title=""/>
            </v:shape>
            <v:shape style="position:absolute;left:8596;top:13881;width:855;height:10" type="#_x0000_t75" stroked="false">
              <v:imagedata r:id="rId289" o:title=""/>
            </v:shape>
            <v:shape style="position:absolute;left:9446;top:13881;width:1286;height:10" type="#_x0000_t75" stroked="false">
              <v:imagedata r:id="rId249" o:title=""/>
            </v:shape>
            <w10:wrap type="none"/>
          </v:group>
        </w:pict>
      </w:r>
      <w:r>
        <w:rPr/>
        <w:pict>
          <v:group style="position:absolute;margin-left:120.019997pt;margin-top:713.259949pt;width:416.6pt;height:.5pt;mso-position-horizontal-relative:page;mso-position-vertical-relative:page;z-index:-1308448" coordorigin="2400,14265" coordsize="8332,10">
            <v:shape style="position:absolute;left:2400;top:14265;width:2787;height:10" type="#_x0000_t75" stroked="false">
              <v:imagedata r:id="rId286" o:title=""/>
            </v:shape>
            <v:shape style="position:absolute;left:5183;top:14265;width:2144;height:10" type="#_x0000_t75" stroked="false">
              <v:imagedata r:id="rId287" o:title=""/>
            </v:shape>
            <v:shape style="position:absolute;left:7321;top:14265;width:1279;height:10" type="#_x0000_t75" stroked="false">
              <v:imagedata r:id="rId288" o:title=""/>
            </v:shape>
            <v:shape style="position:absolute;left:8596;top:14265;width:855;height:10" type="#_x0000_t75" stroked="false">
              <v:imagedata r:id="rId290" o:title=""/>
            </v:shape>
            <v:shape style="position:absolute;left:9446;top:14265;width:1286;height:10" type="#_x0000_t75" stroked="false">
              <v:imagedata r:id="rId249" o:title=""/>
            </v:shape>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tbl>
      <w:tblPr>
        <w:tblW w:w="0" w:type="auto"/>
        <w:jc w:val="left"/>
        <w:tblInd w:w="2198" w:type="dxa"/>
        <w:tblLayout w:type="fixed"/>
        <w:tblCellMar>
          <w:top w:w="0" w:type="dxa"/>
          <w:left w:w="0" w:type="dxa"/>
          <w:bottom w:w="0" w:type="dxa"/>
          <w:right w:w="0" w:type="dxa"/>
        </w:tblCellMar>
        <w:tblLook w:val="01E0"/>
      </w:tblPr>
      <w:tblGrid>
        <w:gridCol w:w="958"/>
        <w:gridCol w:w="694"/>
        <w:gridCol w:w="1034"/>
        <w:gridCol w:w="722"/>
        <w:gridCol w:w="1065"/>
        <w:gridCol w:w="679"/>
        <w:gridCol w:w="1051"/>
        <w:gridCol w:w="608"/>
      </w:tblGrid>
      <w:tr>
        <w:trPr>
          <w:trHeight w:val="2069"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2"/>
                <w:sz w:val="15"/>
              </w:rPr>
              <w:t>1,890,454.50</w:t>
            </w:r>
            <w:r>
              <w:rPr>
                <w:rFonts w:ascii="Times New Roman"/>
                <w:sz w:val="15"/>
              </w:rPr>
            </w:r>
          </w:p>
        </w:tc>
        <w:tc>
          <w:tcPr>
            <w:tcW w:w="694" w:type="dxa"/>
            <w:tcBorders>
              <w:top w:val="nil" w:sz="6" w:space="0" w:color="auto"/>
              <w:left w:val="nil" w:sz="6" w:space="0" w:color="auto"/>
              <w:bottom w:val="nil" w:sz="6" w:space="0" w:color="auto"/>
              <w:right w:val="nil" w:sz="6" w:space="0" w:color="auto"/>
            </w:tcBorders>
          </w:tcPr>
          <w:p>
            <w:pPr>
              <w:pStyle w:val="TableParagraph"/>
              <w:spacing w:line="162" w:lineRule="exact"/>
              <w:ind w:left="233" w:right="0" w:hanging="99"/>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233" w:right="0"/>
              <w:jc w:val="left"/>
              <w:rPr>
                <w:rFonts w:ascii="Times New Roman" w:hAnsi="Times New Roman" w:cs="Times New Roman" w:eastAsia="Times New Roman" w:hint="default"/>
                <w:sz w:val="15"/>
                <w:szCs w:val="15"/>
              </w:rPr>
            </w:pPr>
            <w:r>
              <w:rPr>
                <w:rFonts w:ascii="Times New Roman"/>
                <w:sz w:val="15"/>
              </w:rPr>
              <w:t>25.10</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23"/>
              <w:jc w:val="right"/>
              <w:rPr>
                <w:rFonts w:ascii="Times New Roman" w:hAnsi="Times New Roman" w:cs="Times New Roman" w:eastAsia="Times New Roman" w:hint="default"/>
                <w:sz w:val="15"/>
                <w:szCs w:val="15"/>
              </w:rPr>
            </w:pPr>
            <w:r>
              <w:rPr>
                <w:rFonts w:ascii="Times New Roman"/>
                <w:spacing w:val="-1"/>
                <w:sz w:val="15"/>
              </w:rPr>
              <w:t>122,265.23</w:t>
            </w:r>
          </w:p>
        </w:tc>
        <w:tc>
          <w:tcPr>
            <w:tcW w:w="722" w:type="dxa"/>
            <w:tcBorders>
              <w:top w:val="nil" w:sz="6" w:space="0" w:color="auto"/>
              <w:left w:val="nil" w:sz="6" w:space="0" w:color="auto"/>
              <w:bottom w:val="nil" w:sz="6" w:space="0" w:color="auto"/>
              <w:right w:val="nil" w:sz="6" w:space="0" w:color="auto"/>
            </w:tcBorders>
          </w:tcPr>
          <w:p>
            <w:pPr>
              <w:pStyle w:val="TableParagraph"/>
              <w:spacing w:line="162" w:lineRule="exact"/>
              <w:ind w:left="284" w:right="0" w:hanging="159"/>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284" w:right="0"/>
              <w:jc w:val="left"/>
              <w:rPr>
                <w:rFonts w:ascii="Times New Roman" w:hAnsi="Times New Roman" w:cs="Times New Roman" w:eastAsia="Times New Roman" w:hint="default"/>
                <w:sz w:val="15"/>
                <w:szCs w:val="15"/>
              </w:rPr>
            </w:pPr>
            <w:r>
              <w:rPr>
                <w:rFonts w:ascii="Times New Roman"/>
                <w:sz w:val="15"/>
              </w:rPr>
              <w:t>6.47</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947,247.50</w:t>
            </w:r>
          </w:p>
        </w:tc>
        <w:tc>
          <w:tcPr>
            <w:tcW w:w="679" w:type="dxa"/>
            <w:tcBorders>
              <w:top w:val="nil" w:sz="6" w:space="0" w:color="auto"/>
              <w:left w:val="nil" w:sz="6" w:space="0" w:color="auto"/>
              <w:bottom w:val="nil" w:sz="6" w:space="0" w:color="auto"/>
              <w:right w:val="nil" w:sz="6" w:space="0" w:color="auto"/>
            </w:tcBorders>
          </w:tcPr>
          <w:p>
            <w:pPr>
              <w:pStyle w:val="TableParagraph"/>
              <w:spacing w:line="162" w:lineRule="exact"/>
              <w:ind w:left="182" w:right="0" w:hanging="58"/>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82" w:right="0"/>
              <w:jc w:val="left"/>
              <w:rPr>
                <w:rFonts w:ascii="Times New Roman" w:hAnsi="Times New Roman" w:cs="Times New Roman" w:eastAsia="Times New Roman" w:hint="default"/>
                <w:sz w:val="15"/>
                <w:szCs w:val="15"/>
              </w:rPr>
            </w:pPr>
            <w:r>
              <w:rPr>
                <w:rFonts w:ascii="Times New Roman"/>
                <w:sz w:val="15"/>
              </w:rPr>
              <w:t>14.74</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144,449.50</w:t>
            </w:r>
          </w:p>
        </w:tc>
        <w:tc>
          <w:tcPr>
            <w:tcW w:w="608" w:type="dxa"/>
            <w:tcBorders>
              <w:top w:val="nil" w:sz="6" w:space="0" w:color="auto"/>
              <w:left w:val="nil" w:sz="6" w:space="0" w:color="auto"/>
              <w:bottom w:val="nil" w:sz="6" w:space="0" w:color="auto"/>
              <w:right w:val="nil" w:sz="6" w:space="0" w:color="auto"/>
            </w:tcBorders>
          </w:tcPr>
          <w:p>
            <w:pPr>
              <w:pStyle w:val="TableParagraph"/>
              <w:spacing w:line="162" w:lineRule="exact"/>
              <w:ind w:left="233" w:right="0" w:hanging="99"/>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233" w:right="0"/>
              <w:jc w:val="left"/>
              <w:rPr>
                <w:rFonts w:ascii="Times New Roman" w:hAnsi="Times New Roman" w:cs="Times New Roman" w:eastAsia="Times New Roman" w:hint="default"/>
                <w:sz w:val="15"/>
                <w:szCs w:val="15"/>
              </w:rPr>
            </w:pPr>
            <w:r>
              <w:rPr>
                <w:rFonts w:ascii="Times New Roman"/>
                <w:sz w:val="15"/>
              </w:rPr>
              <w:t>15.25</w:t>
            </w:r>
          </w:p>
        </w:tc>
      </w:tr>
      <w:tr>
        <w:trPr>
          <w:trHeight w:val="1512"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5,557,143.00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12" w:right="0"/>
              <w:jc w:val="center"/>
              <w:rPr>
                <w:rFonts w:ascii="Times New Roman" w:hAnsi="Times New Roman" w:cs="Times New Roman" w:eastAsia="Times New Roman" w:hint="default"/>
                <w:sz w:val="15"/>
                <w:szCs w:val="15"/>
              </w:rPr>
            </w:pPr>
            <w:r>
              <w:rPr>
                <w:rFonts w:ascii="Times New Roman"/>
                <w:sz w:val="15"/>
              </w:rPr>
              <w:t>73.79</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24"/>
              <w:jc w:val="right"/>
              <w:rPr>
                <w:rFonts w:ascii="Times New Roman" w:hAnsi="Times New Roman" w:cs="Times New Roman" w:eastAsia="Times New Roman" w:hint="default"/>
                <w:sz w:val="15"/>
                <w:szCs w:val="15"/>
              </w:rPr>
            </w:pPr>
            <w:r>
              <w:rPr>
                <w:rFonts w:ascii="Times New Roman"/>
                <w:spacing w:val="-1"/>
                <w:sz w:val="15"/>
              </w:rPr>
              <w:t>1,162,854.98</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73"/>
              <w:jc w:val="right"/>
              <w:rPr>
                <w:rFonts w:ascii="Times New Roman" w:hAnsi="Times New Roman" w:cs="Times New Roman" w:eastAsia="Times New Roman" w:hint="default"/>
                <w:sz w:val="15"/>
                <w:szCs w:val="15"/>
              </w:rPr>
            </w:pPr>
            <w:r>
              <w:rPr>
                <w:rFonts w:ascii="Times New Roman"/>
                <w:spacing w:val="-1"/>
                <w:sz w:val="15"/>
              </w:rPr>
              <w:t>20.93</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5,294,746.57</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55"/>
              <w:jc w:val="right"/>
              <w:rPr>
                <w:rFonts w:ascii="Times New Roman" w:hAnsi="Times New Roman" w:cs="Times New Roman" w:eastAsia="Times New Roman" w:hint="default"/>
                <w:sz w:val="15"/>
                <w:szCs w:val="15"/>
              </w:rPr>
            </w:pPr>
            <w:r>
              <w:rPr>
                <w:rFonts w:ascii="Times New Roman"/>
                <w:spacing w:val="-1"/>
                <w:sz w:val="15"/>
              </w:rPr>
              <w:t>82.40</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1,005,170.19</w:t>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18.98</w:t>
            </w:r>
          </w:p>
        </w:tc>
      </w:tr>
      <w:tr>
        <w:trPr>
          <w:trHeight w:val="946"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83,972.82</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194" w:right="0"/>
              <w:jc w:val="center"/>
              <w:rPr>
                <w:rFonts w:ascii="Times New Roman" w:hAnsi="Times New Roman" w:cs="Times New Roman" w:eastAsia="Times New Roman" w:hint="default"/>
                <w:sz w:val="15"/>
                <w:szCs w:val="15"/>
              </w:rPr>
            </w:pPr>
            <w:r>
              <w:rPr>
                <w:rFonts w:ascii="Times New Roman"/>
                <w:sz w:val="15"/>
              </w:rPr>
              <w:t>1.11</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23"/>
              <w:jc w:val="right"/>
              <w:rPr>
                <w:rFonts w:ascii="Times New Roman" w:hAnsi="Times New Roman" w:cs="Times New Roman" w:eastAsia="Times New Roman" w:hint="default"/>
                <w:sz w:val="15"/>
                <w:szCs w:val="15"/>
              </w:rPr>
            </w:pPr>
            <w:r>
              <w:rPr>
                <w:rFonts w:ascii="Times New Roman"/>
                <w:spacing w:val="-1"/>
                <w:sz w:val="15"/>
              </w:rPr>
              <w:t>83,972.82</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73"/>
              <w:jc w:val="right"/>
              <w:rPr>
                <w:rFonts w:ascii="Times New Roman" w:hAnsi="Times New Roman" w:cs="Times New Roman" w:eastAsia="Times New Roman" w:hint="default"/>
                <w:sz w:val="15"/>
                <w:szCs w:val="15"/>
              </w:rPr>
            </w:pPr>
            <w:r>
              <w:rPr>
                <w:rFonts w:ascii="Times New Roman"/>
                <w:spacing w:val="-1"/>
                <w:sz w:val="15"/>
              </w:rPr>
              <w:t>100.00</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183,972.82</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55"/>
              <w:jc w:val="right"/>
              <w:rPr>
                <w:rFonts w:ascii="Times New Roman" w:hAnsi="Times New Roman" w:cs="Times New Roman" w:eastAsia="Times New Roman" w:hint="default"/>
                <w:sz w:val="15"/>
                <w:szCs w:val="15"/>
              </w:rPr>
            </w:pPr>
            <w:r>
              <w:rPr>
                <w:rFonts w:ascii="Times New Roman"/>
                <w:spacing w:val="-1"/>
                <w:sz w:val="15"/>
              </w:rPr>
              <w:t>2.86</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183,972.82</w:t>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100.00</w:t>
            </w:r>
          </w:p>
        </w:tc>
      </w:tr>
      <w:tr>
        <w:trPr>
          <w:trHeight w:val="648"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7,531,570.32</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38" w:right="0"/>
              <w:jc w:val="center"/>
              <w:rPr>
                <w:rFonts w:ascii="Times New Roman" w:hAnsi="Times New Roman" w:cs="Times New Roman" w:eastAsia="Times New Roman" w:hint="default"/>
                <w:sz w:val="15"/>
                <w:szCs w:val="15"/>
              </w:rPr>
            </w:pPr>
            <w:r>
              <w:rPr>
                <w:rFonts w:ascii="Times New Roman"/>
                <w:sz w:val="15"/>
              </w:rPr>
              <w:t>100.00</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24"/>
              <w:jc w:val="right"/>
              <w:rPr>
                <w:rFonts w:ascii="Times New Roman" w:hAnsi="Times New Roman" w:cs="Times New Roman" w:eastAsia="Times New Roman" w:hint="default"/>
                <w:sz w:val="15"/>
                <w:szCs w:val="15"/>
              </w:rPr>
            </w:pPr>
            <w:r>
              <w:rPr>
                <w:rFonts w:ascii="Times New Roman"/>
                <w:spacing w:val="-1"/>
                <w:sz w:val="15"/>
              </w:rPr>
              <w:t>1,369,093.03</w:t>
            </w:r>
          </w:p>
        </w:tc>
        <w:tc>
          <w:tcPr>
            <w:tcW w:w="722" w:type="dxa"/>
            <w:tcBorders>
              <w:top w:val="nil" w:sz="6" w:space="0" w:color="auto"/>
              <w:left w:val="nil" w:sz="6" w:space="0" w:color="auto"/>
              <w:bottom w:val="nil" w:sz="6" w:space="0" w:color="auto"/>
              <w:right w:val="nil" w:sz="6" w:space="0" w:color="auto"/>
            </w:tcBorders>
          </w:tcPr>
          <w:p>
            <w:pP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6,425,966.89</w:t>
            </w:r>
          </w:p>
        </w:tc>
        <w:tc>
          <w:tcPr>
            <w:tcW w:w="6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55"/>
              <w:jc w:val="right"/>
              <w:rPr>
                <w:rFonts w:ascii="Times New Roman" w:hAnsi="Times New Roman" w:cs="Times New Roman" w:eastAsia="Times New Roman" w:hint="default"/>
                <w:sz w:val="15"/>
                <w:szCs w:val="15"/>
              </w:rPr>
            </w:pPr>
            <w:r>
              <w:rPr>
                <w:rFonts w:ascii="Times New Roman"/>
                <w:spacing w:val="-1"/>
                <w:sz w:val="15"/>
              </w:rPr>
              <w:t>100.00</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33"/>
              <w:jc w:val="right"/>
              <w:rPr>
                <w:rFonts w:ascii="Times New Roman" w:hAnsi="Times New Roman" w:cs="Times New Roman" w:eastAsia="Times New Roman" w:hint="default"/>
                <w:sz w:val="15"/>
                <w:szCs w:val="15"/>
              </w:rPr>
            </w:pPr>
            <w:r>
              <w:rPr>
                <w:rFonts w:ascii="Times New Roman"/>
                <w:spacing w:val="-1"/>
                <w:sz w:val="15"/>
              </w:rPr>
              <w:t>1,333,592.51</w:t>
            </w:r>
          </w:p>
        </w:tc>
        <w:tc>
          <w:tcPr>
            <w:tcW w:w="60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858" w:right="1782" w:firstLine="0"/>
        <w:jc w:val="left"/>
        <w:rPr>
          <w:rFonts w:ascii="宋体" w:hAnsi="宋体" w:cs="宋体" w:eastAsia="宋体" w:hint="default"/>
          <w:sz w:val="21"/>
          <w:szCs w:val="21"/>
        </w:rPr>
      </w:pPr>
      <w:r>
        <w:rPr/>
        <w:pict>
          <v:group style="position:absolute;margin-left:118.580002pt;margin-top:-345.746307pt;width:419.25pt;height:324.8pt;mso-position-horizontal-relative:page;mso-position-vertical-relative:paragraph;z-index:-1308952" coordorigin="2372,-6915" coordsize="8385,6496">
            <v:group style="position:absolute;left:2400;top:-6901;width:1239;height:2" coordorigin="2400,-6901" coordsize="1239,2">
              <v:shape style="position:absolute;left:2400;top:-6901;width:1239;height:2" coordorigin="2400,-6901" coordsize="1239,0" path="m2400,-6901l3639,-6901e" filled="false" stroked="true" strokeweight="1.44pt" strokecolor="#000000">
                <v:path arrowok="t"/>
              </v:shape>
              <v:shape style="position:absolute;left:3639;top:-6886;width:10;height:2" type="#_x0000_t75" stroked="false">
                <v:imagedata r:id="rId258" o:title=""/>
              </v:shape>
            </v:group>
            <v:group style="position:absolute;left:3639;top:-6901;width:29;height:2" coordorigin="3639,-6901" coordsize="29,2">
              <v:shape style="position:absolute;left:3639;top:-6901;width:29;height:2" coordorigin="3639,-6901" coordsize="29,0" path="m3639,-6901l3668,-6901e" filled="false" stroked="true" strokeweight="1.44pt" strokecolor="#000000">
                <v:path arrowok="t"/>
              </v:shape>
            </v:group>
            <v:group style="position:absolute;left:3668;top:-6901;width:3527;height:2" coordorigin="3668,-6901" coordsize="3527,2">
              <v:shape style="position:absolute;left:3668;top:-6901;width:3527;height:2" coordorigin="3668,-6901" coordsize="3527,0" path="m3668,-6901l7194,-6901e" filled="false" stroked="true" strokeweight="1.44pt" strokecolor="#000000">
                <v:path arrowok="t"/>
              </v:shape>
              <v:shape style="position:absolute;left:7194;top:-6886;width:10;height:2" type="#_x0000_t75" stroked="false">
                <v:imagedata r:id="rId258" o:title=""/>
              </v:shape>
            </v:group>
            <v:group style="position:absolute;left:7194;top:-6901;width:29;height:2" coordorigin="7194,-6901" coordsize="29,2">
              <v:shape style="position:absolute;left:7194;top:-6901;width:29;height:2" coordorigin="7194,-6901" coordsize="29,0" path="m7194,-6901l7223,-6901e" filled="false" stroked="true" strokeweight="1.44pt" strokecolor="#000000">
                <v:path arrowok="t"/>
              </v:shape>
            </v:group>
            <v:group style="position:absolute;left:7223;top:-6901;width:3519;height:2" coordorigin="7223,-6901" coordsize="3519,2">
              <v:shape style="position:absolute;left:7223;top:-6901;width:3519;height:2" coordorigin="7223,-6901" coordsize="3519,0" path="m7223,-6901l10742,-6901e" filled="false" stroked="true" strokeweight="1.44pt" strokecolor="#000000">
                <v:path arrowok="t"/>
              </v:shape>
            </v:group>
            <v:group style="position:absolute;left:3639;top:-6884;width:10;height:20" coordorigin="3639,-6884" coordsize="10,20">
              <v:shape style="position:absolute;left:3639;top:-6884;width:10;height:20" coordorigin="3639,-6884" coordsize="10,20" path="m3639,-6865l3648,-6865,3648,-6884,3639,-6884,3639,-6865xe" filled="true" fillcolor="#000000" stroked="false">
                <v:path arrowok="t"/>
                <v:fill type="solid"/>
              </v:shape>
            </v:group>
            <v:group style="position:absolute;left:3639;top:-6865;width:10;height:20" coordorigin="3639,-6865" coordsize="10,20">
              <v:shape style="position:absolute;left:3639;top:-6865;width:10;height:20" coordorigin="3639,-6865" coordsize="10,20" path="m3639,-6845l3648,-6845,3648,-6865,3639,-6865,3639,-6845xe" filled="true" fillcolor="#000000" stroked="false">
                <v:path arrowok="t"/>
                <v:fill type="solid"/>
              </v:shape>
            </v:group>
            <v:group style="position:absolute;left:3639;top:-6845;width:10;height:20" coordorigin="3639,-6845" coordsize="10,20">
              <v:shape style="position:absolute;left:3639;top:-6845;width:10;height:20" coordorigin="3639,-6845" coordsize="10,20" path="m3639,-6826l3648,-6826,3648,-6845,3639,-6845,3639,-6826xe" filled="true" fillcolor="#000000" stroked="false">
                <v:path arrowok="t"/>
                <v:fill type="solid"/>
              </v:shape>
            </v:group>
            <v:group style="position:absolute;left:3639;top:-6826;width:10;height:20" coordorigin="3639,-6826" coordsize="10,20">
              <v:shape style="position:absolute;left:3639;top:-6826;width:10;height:20" coordorigin="3639,-6826" coordsize="10,20" path="m3639,-6807l3648,-6807,3648,-6826,3639,-6826,3639,-6807xe" filled="true" fillcolor="#000000" stroked="false">
                <v:path arrowok="t"/>
                <v:fill type="solid"/>
              </v:shape>
            </v:group>
            <v:group style="position:absolute;left:3639;top:-6807;width:10;height:20" coordorigin="3639,-6807" coordsize="10,20">
              <v:shape style="position:absolute;left:3639;top:-6807;width:10;height:20" coordorigin="3639,-6807" coordsize="10,20" path="m3639,-6788l3648,-6788,3648,-6807,3639,-6807,3639,-6788xe" filled="true" fillcolor="#000000" stroked="false">
                <v:path arrowok="t"/>
                <v:fill type="solid"/>
              </v:shape>
            </v:group>
            <v:group style="position:absolute;left:3639;top:-6788;width:10;height:20" coordorigin="3639,-6788" coordsize="10,20">
              <v:shape style="position:absolute;left:3639;top:-6788;width:10;height:20" coordorigin="3639,-6788" coordsize="10,20" path="m3639,-6769l3648,-6769,3648,-6788,3639,-6788,3639,-6769xe" filled="true" fillcolor="#000000" stroked="false">
                <v:path arrowok="t"/>
                <v:fill type="solid"/>
              </v:shape>
            </v:group>
            <v:group style="position:absolute;left:3639;top:-6769;width:10;height:20" coordorigin="3639,-6769" coordsize="10,20">
              <v:shape style="position:absolute;left:3639;top:-6769;width:10;height:20" coordorigin="3639,-6769" coordsize="10,20" path="m3639,-6749l3648,-6749,3648,-6769,3639,-6769,3639,-6749xe" filled="true" fillcolor="#000000" stroked="false">
                <v:path arrowok="t"/>
                <v:fill type="solid"/>
              </v:shape>
            </v:group>
            <v:group style="position:absolute;left:3639;top:-6749;width:10;height:20" coordorigin="3639,-6749" coordsize="10,20">
              <v:shape style="position:absolute;left:3639;top:-6749;width:10;height:20" coordorigin="3639,-6749" coordsize="10,20" path="m3639,-6730l3648,-6730,3648,-6749,3639,-6749,3639,-6730xe" filled="true" fillcolor="#000000" stroked="false">
                <v:path arrowok="t"/>
                <v:fill type="solid"/>
              </v:shape>
            </v:group>
            <v:group style="position:absolute;left:3639;top:-6730;width:10;height:20" coordorigin="3639,-6730" coordsize="10,20">
              <v:shape style="position:absolute;left:3639;top:-6730;width:10;height:20" coordorigin="3639,-6730" coordsize="10,20" path="m3639,-6711l3648,-6711,3648,-6730,3639,-6730,3639,-6711xe" filled="true" fillcolor="#000000" stroked="false">
                <v:path arrowok="t"/>
                <v:fill type="solid"/>
              </v:shape>
            </v:group>
            <v:group style="position:absolute;left:3639;top:-6711;width:10;height:20" coordorigin="3639,-6711" coordsize="10,20">
              <v:shape style="position:absolute;left:3639;top:-6711;width:10;height:20" coordorigin="3639,-6711" coordsize="10,20" path="m3639,-6692l3648,-6692,3648,-6711,3639,-6711,3639,-6692xe" filled="true" fillcolor="#000000" stroked="false">
                <v:path arrowok="t"/>
                <v:fill type="solid"/>
              </v:shape>
            </v:group>
            <v:group style="position:absolute;left:3639;top:-6692;width:10;height:20" coordorigin="3639,-6692" coordsize="10,20">
              <v:shape style="position:absolute;left:3639;top:-6692;width:10;height:20" coordorigin="3639,-6692" coordsize="10,20" path="m3639,-6673l3648,-6673,3648,-6692,3639,-6692,3639,-6673xe" filled="true" fillcolor="#000000" stroked="false">
                <v:path arrowok="t"/>
                <v:fill type="solid"/>
              </v:shape>
            </v:group>
            <v:group style="position:absolute;left:3639;top:-6673;width:10;height:20" coordorigin="3639,-6673" coordsize="10,20">
              <v:shape style="position:absolute;left:3639;top:-6673;width:10;height:20" coordorigin="3639,-6673" coordsize="10,20" path="m3639,-6653l3648,-6653,3648,-6673,3639,-6673,3639,-6653xe" filled="true" fillcolor="#000000" stroked="false">
                <v:path arrowok="t"/>
                <v:fill type="solid"/>
              </v:shape>
            </v:group>
            <v:group style="position:absolute;left:3639;top:-6653;width:10;height:20" coordorigin="3639,-6653" coordsize="10,20">
              <v:shape style="position:absolute;left:3639;top:-6653;width:10;height:20" coordorigin="3639,-6653" coordsize="10,20" path="m3639,-6634l3648,-6634,3648,-6653,3639,-6653,3639,-6634xe" filled="true" fillcolor="#000000" stroked="false">
                <v:path arrowok="t"/>
                <v:fill type="solid"/>
              </v:shape>
            </v:group>
            <v:group style="position:absolute;left:3639;top:-6634;width:10;height:20" coordorigin="3639,-6634" coordsize="10,20">
              <v:shape style="position:absolute;left:3639;top:-6634;width:10;height:20" coordorigin="3639,-6634" coordsize="10,20" path="m3639,-6615l3648,-6615,3648,-6634,3639,-6634,3639,-6615xe" filled="true" fillcolor="#000000" stroked="false">
                <v:path arrowok="t"/>
                <v:fill type="solid"/>
              </v:shape>
            </v:group>
            <v:group style="position:absolute;left:3639;top:-6615;width:10;height:20" coordorigin="3639,-6615" coordsize="10,20">
              <v:shape style="position:absolute;left:3639;top:-6615;width:10;height:20" coordorigin="3639,-6615" coordsize="10,20" path="m3639,-6595l3648,-6595,3648,-6615,3639,-6615,3639,-6595xe" filled="true" fillcolor="#000000" stroked="false">
                <v:path arrowok="t"/>
                <v:fill type="solid"/>
              </v:shape>
            </v:group>
            <v:group style="position:absolute;left:3639;top:-6595;width:10;height:20" coordorigin="3639,-6595" coordsize="10,20">
              <v:shape style="position:absolute;left:3639;top:-6595;width:10;height:20" coordorigin="3639,-6595" coordsize="10,20" path="m3639,-6576l3648,-6576,3648,-6595,3639,-6595,3639,-6576xe" filled="true" fillcolor="#000000" stroked="false">
                <v:path arrowok="t"/>
                <v:fill type="solid"/>
              </v:shape>
            </v:group>
            <v:group style="position:absolute;left:3639;top:-6576;width:10;height:20" coordorigin="3639,-6576" coordsize="10,20">
              <v:shape style="position:absolute;left:3639;top:-6576;width:10;height:20" coordorigin="3639,-6576" coordsize="10,20" path="m3639,-6557l3648,-6557,3648,-6576,3639,-6576,3639,-6557xe" filled="true" fillcolor="#000000" stroked="false">
                <v:path arrowok="t"/>
                <v:fill type="solid"/>
              </v:shape>
            </v:group>
            <v:group style="position:absolute;left:3639;top:-6557;width:10;height:20" coordorigin="3639,-6557" coordsize="10,20">
              <v:shape style="position:absolute;left:3639;top:-6557;width:10;height:20" coordorigin="3639,-6557" coordsize="10,20" path="m3639,-6538l3648,-6538,3648,-6557,3639,-6557,3639,-6538xe" filled="true" fillcolor="#000000" stroked="false">
                <v:path arrowok="t"/>
                <v:fill type="solid"/>
              </v:shape>
            </v:group>
            <v:group style="position:absolute;left:3639;top:-6538;width:10;height:20" coordorigin="3639,-6538" coordsize="10,20">
              <v:shape style="position:absolute;left:3639;top:-6538;width:10;height:20" coordorigin="3639,-6538" coordsize="10,20" path="m3639,-6519l3648,-6519,3648,-6538,3639,-6538,3639,-6519xe" filled="true" fillcolor="#000000" stroked="false">
                <v:path arrowok="t"/>
                <v:fill type="solid"/>
              </v:shape>
            </v:group>
            <v:group style="position:absolute;left:3639;top:-6515;width:10;height:2" coordorigin="3639,-6515" coordsize="10,2">
              <v:shape style="position:absolute;left:3639;top:-6515;width:10;height:2" coordorigin="3639,-6515" coordsize="10,0" path="m3639,-6515l3648,-6515e" filled="false" stroked="true" strokeweight=".35999pt" strokecolor="#000000">
                <v:path arrowok="t"/>
              </v:shape>
            </v:group>
            <v:group style="position:absolute;left:7194;top:-6884;width:10;height:20" coordorigin="7194,-6884" coordsize="10,20">
              <v:shape style="position:absolute;left:7194;top:-6884;width:10;height:20" coordorigin="7194,-6884" coordsize="10,20" path="m7194,-6865l7204,-6865,7204,-6884,7194,-6884,7194,-6865xe" filled="true" fillcolor="#000000" stroked="false">
                <v:path arrowok="t"/>
                <v:fill type="solid"/>
              </v:shape>
            </v:group>
            <v:group style="position:absolute;left:7194;top:-6865;width:10;height:20" coordorigin="7194,-6865" coordsize="10,20">
              <v:shape style="position:absolute;left:7194;top:-6865;width:10;height:20" coordorigin="7194,-6865" coordsize="10,20" path="m7194,-6845l7204,-6845,7204,-6865,7194,-6865,7194,-6845xe" filled="true" fillcolor="#000000" stroked="false">
                <v:path arrowok="t"/>
                <v:fill type="solid"/>
              </v:shape>
            </v:group>
            <v:group style="position:absolute;left:7194;top:-6845;width:10;height:20" coordorigin="7194,-6845" coordsize="10,20">
              <v:shape style="position:absolute;left:7194;top:-6845;width:10;height:20" coordorigin="7194,-6845" coordsize="10,20" path="m7194,-6826l7204,-6826,7204,-6845,7194,-6845,7194,-6826xe" filled="true" fillcolor="#000000" stroked="false">
                <v:path arrowok="t"/>
                <v:fill type="solid"/>
              </v:shape>
            </v:group>
            <v:group style="position:absolute;left:7194;top:-6826;width:10;height:20" coordorigin="7194,-6826" coordsize="10,20">
              <v:shape style="position:absolute;left:7194;top:-6826;width:10;height:20" coordorigin="7194,-6826" coordsize="10,20" path="m7194,-6807l7204,-6807,7204,-6826,7194,-6826,7194,-6807xe" filled="true" fillcolor="#000000" stroked="false">
                <v:path arrowok="t"/>
                <v:fill type="solid"/>
              </v:shape>
            </v:group>
            <v:group style="position:absolute;left:7194;top:-6807;width:10;height:20" coordorigin="7194,-6807" coordsize="10,20">
              <v:shape style="position:absolute;left:7194;top:-6807;width:10;height:20" coordorigin="7194,-6807" coordsize="10,20" path="m7194,-6788l7204,-6788,7204,-6807,7194,-6807,7194,-6788xe" filled="true" fillcolor="#000000" stroked="false">
                <v:path arrowok="t"/>
                <v:fill type="solid"/>
              </v:shape>
            </v:group>
            <v:group style="position:absolute;left:7194;top:-6788;width:10;height:20" coordorigin="7194,-6788" coordsize="10,20">
              <v:shape style="position:absolute;left:7194;top:-6788;width:10;height:20" coordorigin="7194,-6788" coordsize="10,20" path="m7194,-6769l7204,-6769,7204,-6788,7194,-6788,7194,-6769xe" filled="true" fillcolor="#000000" stroked="false">
                <v:path arrowok="t"/>
                <v:fill type="solid"/>
              </v:shape>
            </v:group>
            <v:group style="position:absolute;left:7194;top:-6769;width:10;height:20" coordorigin="7194,-6769" coordsize="10,20">
              <v:shape style="position:absolute;left:7194;top:-6769;width:10;height:20" coordorigin="7194,-6769" coordsize="10,20" path="m7194,-6749l7204,-6749,7204,-6769,7194,-6769,7194,-6749xe" filled="true" fillcolor="#000000" stroked="false">
                <v:path arrowok="t"/>
                <v:fill type="solid"/>
              </v:shape>
            </v:group>
            <v:group style="position:absolute;left:7194;top:-6749;width:10;height:20" coordorigin="7194,-6749" coordsize="10,20">
              <v:shape style="position:absolute;left:7194;top:-6749;width:10;height:20" coordorigin="7194,-6749" coordsize="10,20" path="m7194,-6730l7204,-6730,7204,-6749,7194,-6749,7194,-6730xe" filled="true" fillcolor="#000000" stroked="false">
                <v:path arrowok="t"/>
                <v:fill type="solid"/>
              </v:shape>
            </v:group>
            <v:group style="position:absolute;left:7194;top:-6730;width:10;height:20" coordorigin="7194,-6730" coordsize="10,20">
              <v:shape style="position:absolute;left:7194;top:-6730;width:10;height:20" coordorigin="7194,-6730" coordsize="10,20" path="m7194,-6711l7204,-6711,7204,-6730,7194,-6730,7194,-6711xe" filled="true" fillcolor="#000000" stroked="false">
                <v:path arrowok="t"/>
                <v:fill type="solid"/>
              </v:shape>
            </v:group>
            <v:group style="position:absolute;left:7194;top:-6711;width:10;height:20" coordorigin="7194,-6711" coordsize="10,20">
              <v:shape style="position:absolute;left:7194;top:-6711;width:10;height:20" coordorigin="7194,-6711" coordsize="10,20" path="m7194,-6692l7204,-6692,7204,-6711,7194,-6711,7194,-6692xe" filled="true" fillcolor="#000000" stroked="false">
                <v:path arrowok="t"/>
                <v:fill type="solid"/>
              </v:shape>
            </v:group>
            <v:group style="position:absolute;left:7194;top:-6692;width:10;height:20" coordorigin="7194,-6692" coordsize="10,20">
              <v:shape style="position:absolute;left:7194;top:-6692;width:10;height:20" coordorigin="7194,-6692" coordsize="10,20" path="m7194,-6673l7204,-6673,7204,-6692,7194,-6692,7194,-6673xe" filled="true" fillcolor="#000000" stroked="false">
                <v:path arrowok="t"/>
                <v:fill type="solid"/>
              </v:shape>
            </v:group>
            <v:group style="position:absolute;left:7194;top:-6673;width:10;height:20" coordorigin="7194,-6673" coordsize="10,20">
              <v:shape style="position:absolute;left:7194;top:-6673;width:10;height:20" coordorigin="7194,-6673" coordsize="10,20" path="m7194,-6653l7204,-6653,7204,-6673,7194,-6673,7194,-6653xe" filled="true" fillcolor="#000000" stroked="false">
                <v:path arrowok="t"/>
                <v:fill type="solid"/>
              </v:shape>
            </v:group>
            <v:group style="position:absolute;left:7194;top:-6653;width:10;height:20" coordorigin="7194,-6653" coordsize="10,20">
              <v:shape style="position:absolute;left:7194;top:-6653;width:10;height:20" coordorigin="7194,-6653" coordsize="10,20" path="m7194,-6634l7204,-6634,7204,-6653,7194,-6653,7194,-6634xe" filled="true" fillcolor="#000000" stroked="false">
                <v:path arrowok="t"/>
                <v:fill type="solid"/>
              </v:shape>
            </v:group>
            <v:group style="position:absolute;left:7194;top:-6634;width:10;height:20" coordorigin="7194,-6634" coordsize="10,20">
              <v:shape style="position:absolute;left:7194;top:-6634;width:10;height:20" coordorigin="7194,-6634" coordsize="10,20" path="m7194,-6615l7204,-6615,7204,-6634,7194,-6634,7194,-6615xe" filled="true" fillcolor="#000000" stroked="false">
                <v:path arrowok="t"/>
                <v:fill type="solid"/>
              </v:shape>
            </v:group>
            <v:group style="position:absolute;left:7194;top:-6615;width:10;height:20" coordorigin="7194,-6615" coordsize="10,20">
              <v:shape style="position:absolute;left:7194;top:-6615;width:10;height:20" coordorigin="7194,-6615" coordsize="10,20" path="m7194,-6595l7204,-6595,7204,-6615,7194,-6615,7194,-6595xe" filled="true" fillcolor="#000000" stroked="false">
                <v:path arrowok="t"/>
                <v:fill type="solid"/>
              </v:shape>
            </v:group>
            <v:group style="position:absolute;left:7194;top:-6595;width:10;height:20" coordorigin="7194,-6595" coordsize="10,20">
              <v:shape style="position:absolute;left:7194;top:-6595;width:10;height:20" coordorigin="7194,-6595" coordsize="10,20" path="m7194,-6576l7204,-6576,7204,-6595,7194,-6595,7194,-6576xe" filled="true" fillcolor="#000000" stroked="false">
                <v:path arrowok="t"/>
                <v:fill type="solid"/>
              </v:shape>
            </v:group>
            <v:group style="position:absolute;left:7194;top:-6576;width:10;height:20" coordorigin="7194,-6576" coordsize="10,20">
              <v:shape style="position:absolute;left:7194;top:-6576;width:10;height:20" coordorigin="7194,-6576" coordsize="10,20" path="m7194,-6557l7204,-6557,7204,-6576,7194,-6576,7194,-6557xe" filled="true" fillcolor="#000000" stroked="false">
                <v:path arrowok="t"/>
                <v:fill type="solid"/>
              </v:shape>
            </v:group>
            <v:group style="position:absolute;left:7194;top:-6557;width:10;height:20" coordorigin="7194,-6557" coordsize="10,20">
              <v:shape style="position:absolute;left:7194;top:-6557;width:10;height:20" coordorigin="7194,-6557" coordsize="10,20" path="m7194,-6538l7204,-6538,7204,-6557,7194,-6557,7194,-6538xe" filled="true" fillcolor="#000000" stroked="false">
                <v:path arrowok="t"/>
                <v:fill type="solid"/>
              </v:shape>
            </v:group>
            <v:group style="position:absolute;left:7194;top:-6538;width:10;height:20" coordorigin="7194,-6538" coordsize="10,20">
              <v:shape style="position:absolute;left:7194;top:-6538;width:10;height:20" coordorigin="7194,-6538" coordsize="10,20" path="m7194,-6519l7204,-6519,7204,-6538,7194,-6538,7194,-6519xe" filled="true" fillcolor="#000000" stroked="false">
                <v:path arrowok="t"/>
                <v:fill type="solid"/>
              </v:shape>
            </v:group>
            <v:group style="position:absolute;left:7194;top:-6515;width:10;height:2" coordorigin="7194,-6515" coordsize="10,2">
              <v:shape style="position:absolute;left:7194;top:-6515;width:10;height:2" coordorigin="7194,-6515" coordsize="10,0" path="m7194,-6515l7204,-6515e" filled="false" stroked="true" strokeweight=".35999pt" strokecolor="#000000">
                <v:path arrowok="t"/>
              </v:shape>
            </v:group>
            <v:group style="position:absolute;left:3639;top:-6507;width:10;height:2" coordorigin="3639,-6507" coordsize="10,2">
              <v:shape style="position:absolute;left:3639;top:-6507;width:10;height:2" coordorigin="3639,-6507" coordsize="10,0" path="m3639,-6507l3648,-6507e" filled="false" stroked="true" strokeweight=".47998pt" strokecolor="#000000">
                <v:path arrowok="t"/>
              </v:shape>
            </v:group>
            <v:group style="position:absolute;left:5492;top:-6507;width:10;height:2" coordorigin="5492,-6507" coordsize="10,2">
              <v:shape style="position:absolute;left:5492;top:-6507;width:10;height:2" coordorigin="5492,-6507" coordsize="10,0" path="m5492,-6507l5502,-6507e" filled="false" stroked="true" strokeweight=".47998pt" strokecolor="#000000">
                <v:path arrowok="t"/>
              </v:shape>
              <v:shape style="position:absolute;left:3648;top:-6511;width:3546;height:10" type="#_x0000_t75" stroked="false">
                <v:imagedata r:id="rId291" o:title=""/>
              </v:shape>
              <v:shape style="position:absolute;left:7189;top:-6511;width:1769;height:10" type="#_x0000_t75" stroked="false">
                <v:imagedata r:id="rId292" o:title=""/>
              </v:shape>
              <v:shape style="position:absolute;left:8954;top:-6511;width:1788;height:10" type="#_x0000_t75" stroked="false">
                <v:imagedata r:id="rId293" o:title=""/>
              </v:shape>
            </v:group>
            <v:group style="position:absolute;left:3639;top:-6502;width:10;height:20" coordorigin="3639,-6502" coordsize="10,20">
              <v:shape style="position:absolute;left:3639;top:-6502;width:10;height:20" coordorigin="3639,-6502" coordsize="10,20" path="m3639,-6483l3648,-6483,3648,-6502,3639,-6502,3639,-6483xe" filled="true" fillcolor="#000000" stroked="false">
                <v:path arrowok="t"/>
                <v:fill type="solid"/>
              </v:shape>
            </v:group>
            <v:group style="position:absolute;left:3639;top:-6483;width:10;height:20" coordorigin="3639,-6483" coordsize="10,20">
              <v:shape style="position:absolute;left:3639;top:-6483;width:10;height:20" coordorigin="3639,-6483" coordsize="10,20" path="m3639,-6463l3648,-6463,3648,-6483,3639,-6483,3639,-6463xe" filled="true" fillcolor="#000000" stroked="false">
                <v:path arrowok="t"/>
                <v:fill type="solid"/>
              </v:shape>
            </v:group>
            <v:group style="position:absolute;left:3639;top:-6463;width:10;height:20" coordorigin="3639,-6463" coordsize="10,20">
              <v:shape style="position:absolute;left:3639;top:-6463;width:10;height:20" coordorigin="3639,-6463" coordsize="10,20" path="m3639,-6444l3648,-6444,3648,-6463,3639,-6463,3639,-6444xe" filled="true" fillcolor="#000000" stroked="false">
                <v:path arrowok="t"/>
                <v:fill type="solid"/>
              </v:shape>
            </v:group>
            <v:group style="position:absolute;left:3639;top:-6444;width:10;height:20" coordorigin="3639,-6444" coordsize="10,20">
              <v:shape style="position:absolute;left:3639;top:-6444;width:10;height:20" coordorigin="3639,-6444" coordsize="10,20" path="m3639,-6425l3648,-6425,3648,-6444,3639,-6444,3639,-6425xe" filled="true" fillcolor="#000000" stroked="false">
                <v:path arrowok="t"/>
                <v:fill type="solid"/>
              </v:shape>
            </v:group>
            <v:group style="position:absolute;left:3639;top:-6425;width:10;height:20" coordorigin="3639,-6425" coordsize="10,20">
              <v:shape style="position:absolute;left:3639;top:-6425;width:10;height:20" coordorigin="3639,-6425" coordsize="10,20" path="m3639,-6406l3648,-6406,3648,-6425,3639,-6425,3639,-6406xe" filled="true" fillcolor="#000000" stroked="false">
                <v:path arrowok="t"/>
                <v:fill type="solid"/>
              </v:shape>
            </v:group>
            <v:group style="position:absolute;left:3639;top:-6406;width:10;height:20" coordorigin="3639,-6406" coordsize="10,20">
              <v:shape style="position:absolute;left:3639;top:-6406;width:10;height:20" coordorigin="3639,-6406" coordsize="10,20" path="m3639,-6387l3648,-6387,3648,-6406,3639,-6406,3639,-6387xe" filled="true" fillcolor="#000000" stroked="false">
                <v:path arrowok="t"/>
                <v:fill type="solid"/>
              </v:shape>
            </v:group>
            <v:group style="position:absolute;left:3639;top:-6387;width:10;height:20" coordorigin="3639,-6387" coordsize="10,20">
              <v:shape style="position:absolute;left:3639;top:-6387;width:10;height:20" coordorigin="3639,-6387" coordsize="10,20" path="m3639,-6367l3648,-6367,3648,-6387,3639,-6387,3639,-6367xe" filled="true" fillcolor="#000000" stroked="false">
                <v:path arrowok="t"/>
                <v:fill type="solid"/>
              </v:shape>
            </v:group>
            <v:group style="position:absolute;left:3639;top:-6367;width:10;height:20" coordorigin="3639,-6367" coordsize="10,20">
              <v:shape style="position:absolute;left:3639;top:-6367;width:10;height:20" coordorigin="3639,-6367" coordsize="10,20" path="m3639,-6348l3648,-6348,3648,-6367,3639,-6367,3639,-6348xe" filled="true" fillcolor="#000000" stroked="false">
                <v:path arrowok="t"/>
                <v:fill type="solid"/>
              </v:shape>
            </v:group>
            <v:group style="position:absolute;left:3639;top:-6348;width:10;height:20" coordorigin="3639,-6348" coordsize="10,20">
              <v:shape style="position:absolute;left:3639;top:-6348;width:10;height:20" coordorigin="3639,-6348" coordsize="10,20" path="m3639,-6329l3648,-6329,3648,-6348,3639,-6348,3639,-6329xe" filled="true" fillcolor="#000000" stroked="false">
                <v:path arrowok="t"/>
                <v:fill type="solid"/>
              </v:shape>
            </v:group>
            <v:group style="position:absolute;left:3639;top:-6329;width:10;height:20" coordorigin="3639,-6329" coordsize="10,20">
              <v:shape style="position:absolute;left:3639;top:-6329;width:10;height:20" coordorigin="3639,-6329" coordsize="10,20" path="m3639,-6310l3648,-6310,3648,-6329,3639,-6329,3639,-6310xe" filled="true" fillcolor="#000000" stroked="false">
                <v:path arrowok="t"/>
                <v:fill type="solid"/>
              </v:shape>
            </v:group>
            <v:group style="position:absolute;left:3639;top:-6310;width:10;height:20" coordorigin="3639,-6310" coordsize="10,20">
              <v:shape style="position:absolute;left:3639;top:-6310;width:10;height:20" coordorigin="3639,-6310" coordsize="10,20" path="m3639,-6291l3648,-6291,3648,-6310,3639,-6310,3639,-6291xe" filled="true" fillcolor="#000000" stroked="false">
                <v:path arrowok="t"/>
                <v:fill type="solid"/>
              </v:shape>
            </v:group>
            <v:group style="position:absolute;left:3639;top:-6291;width:10;height:20" coordorigin="3639,-6291" coordsize="10,20">
              <v:shape style="position:absolute;left:3639;top:-6291;width:10;height:20" coordorigin="3639,-6291" coordsize="10,20" path="m3639,-6271l3648,-6271,3648,-6291,3639,-6291,3639,-6271xe" filled="true" fillcolor="#000000" stroked="false">
                <v:path arrowok="t"/>
                <v:fill type="solid"/>
              </v:shape>
            </v:group>
            <v:group style="position:absolute;left:3639;top:-6271;width:10;height:20" coordorigin="3639,-6271" coordsize="10,20">
              <v:shape style="position:absolute;left:3639;top:-6271;width:10;height:20" coordorigin="3639,-6271" coordsize="10,20" path="m3639,-6252l3648,-6252,3648,-6271,3639,-6271,3639,-6252xe" filled="true" fillcolor="#000000" stroked="false">
                <v:path arrowok="t"/>
                <v:fill type="solid"/>
              </v:shape>
            </v:group>
            <v:group style="position:absolute;left:3639;top:-6252;width:10;height:20" coordorigin="3639,-6252" coordsize="10,20">
              <v:shape style="position:absolute;left:3639;top:-6252;width:10;height:20" coordorigin="3639,-6252" coordsize="10,20" path="m3639,-6233l3648,-6233,3648,-6252,3639,-6252,3639,-6233xe" filled="true" fillcolor="#000000" stroked="false">
                <v:path arrowok="t"/>
                <v:fill type="solid"/>
              </v:shape>
            </v:group>
            <v:group style="position:absolute;left:3639;top:-6233;width:10;height:20" coordorigin="3639,-6233" coordsize="10,20">
              <v:shape style="position:absolute;left:3639;top:-6233;width:10;height:20" coordorigin="3639,-6233" coordsize="10,20" path="m3639,-6214l3648,-6214,3648,-6233,3639,-6233,3639,-6214xe" filled="true" fillcolor="#000000" stroked="false">
                <v:path arrowok="t"/>
                <v:fill type="solid"/>
              </v:shape>
            </v:group>
            <v:group style="position:absolute;left:3639;top:-6214;width:10;height:20" coordorigin="3639,-6214" coordsize="10,20">
              <v:shape style="position:absolute;left:3639;top:-6214;width:10;height:20" coordorigin="3639,-6214" coordsize="10,20" path="m3639,-6195l3648,-6195,3648,-6214,3639,-6214,3639,-6195xe" filled="true" fillcolor="#000000" stroked="false">
                <v:path arrowok="t"/>
                <v:fill type="solid"/>
              </v:shape>
            </v:group>
            <v:group style="position:absolute;left:3639;top:-6195;width:10;height:20" coordorigin="3639,-6195" coordsize="10,20">
              <v:shape style="position:absolute;left:3639;top:-6195;width:10;height:20" coordorigin="3639,-6195" coordsize="10,20" path="m3639,-6175l3648,-6175,3648,-6195,3639,-6195,3639,-6175xe" filled="true" fillcolor="#000000" stroked="false">
                <v:path arrowok="t"/>
                <v:fill type="solid"/>
              </v:shape>
            </v:group>
            <v:group style="position:absolute;left:3639;top:-6175;width:10;height:20" coordorigin="3639,-6175" coordsize="10,20">
              <v:shape style="position:absolute;left:3639;top:-6175;width:10;height:20" coordorigin="3639,-6175" coordsize="10,20" path="m3639,-6156l3648,-6156,3648,-6175,3639,-6175,3639,-6156xe" filled="true" fillcolor="#000000" stroked="false">
                <v:path arrowok="t"/>
                <v:fill type="solid"/>
              </v:shape>
            </v:group>
            <v:group style="position:absolute;left:3639;top:-6156;width:10;height:20" coordorigin="3639,-6156" coordsize="10,20">
              <v:shape style="position:absolute;left:3639;top:-6156;width:10;height:20" coordorigin="3639,-6156" coordsize="10,20" path="m3639,-6137l3648,-6137,3648,-6156,3639,-6156,3639,-6137xe" filled="true" fillcolor="#000000" stroked="false">
                <v:path arrowok="t"/>
                <v:fill type="solid"/>
              </v:shape>
            </v:group>
            <v:group style="position:absolute;left:3639;top:-6132;width:10;height:2" coordorigin="3639,-6132" coordsize="10,2">
              <v:shape style="position:absolute;left:3639;top:-6132;width:10;height:2" coordorigin="3639,-6132" coordsize="10,0" path="m3639,-6132l3648,-6132e" filled="false" stroked="true" strokeweight=".47998pt" strokecolor="#000000">
                <v:path arrowok="t"/>
              </v:shape>
            </v:group>
            <v:group style="position:absolute;left:5492;top:-6502;width:10;height:20" coordorigin="5492,-6502" coordsize="10,20">
              <v:shape style="position:absolute;left:5492;top:-6502;width:10;height:20" coordorigin="5492,-6502" coordsize="10,20" path="m5492,-6483l5502,-6483,5502,-6502,5492,-6502,5492,-6483xe" filled="true" fillcolor="#000000" stroked="false">
                <v:path arrowok="t"/>
                <v:fill type="solid"/>
              </v:shape>
            </v:group>
            <v:group style="position:absolute;left:5492;top:-6483;width:10;height:20" coordorigin="5492,-6483" coordsize="10,20">
              <v:shape style="position:absolute;left:5492;top:-6483;width:10;height:20" coordorigin="5492,-6483" coordsize="10,20" path="m5492,-6463l5502,-6463,5502,-6483,5492,-6483,5492,-6463xe" filled="true" fillcolor="#000000" stroked="false">
                <v:path arrowok="t"/>
                <v:fill type="solid"/>
              </v:shape>
            </v:group>
            <v:group style="position:absolute;left:5492;top:-6463;width:10;height:20" coordorigin="5492,-6463" coordsize="10,20">
              <v:shape style="position:absolute;left:5492;top:-6463;width:10;height:20" coordorigin="5492,-6463" coordsize="10,20" path="m5492,-6444l5502,-6444,5502,-6463,5492,-6463,5492,-6444xe" filled="true" fillcolor="#000000" stroked="false">
                <v:path arrowok="t"/>
                <v:fill type="solid"/>
              </v:shape>
            </v:group>
            <v:group style="position:absolute;left:5492;top:-6444;width:10;height:20" coordorigin="5492,-6444" coordsize="10,20">
              <v:shape style="position:absolute;left:5492;top:-6444;width:10;height:20" coordorigin="5492,-6444" coordsize="10,20" path="m5492,-6425l5502,-6425,5502,-6444,5492,-6444,5492,-6425xe" filled="true" fillcolor="#000000" stroked="false">
                <v:path arrowok="t"/>
                <v:fill type="solid"/>
              </v:shape>
            </v:group>
            <v:group style="position:absolute;left:5492;top:-6425;width:10;height:20" coordorigin="5492,-6425" coordsize="10,20">
              <v:shape style="position:absolute;left:5492;top:-6425;width:10;height:20" coordorigin="5492,-6425" coordsize="10,20" path="m5492,-6406l5502,-6406,5502,-6425,5492,-6425,5492,-6406xe" filled="true" fillcolor="#000000" stroked="false">
                <v:path arrowok="t"/>
                <v:fill type="solid"/>
              </v:shape>
            </v:group>
            <v:group style="position:absolute;left:5492;top:-6406;width:10;height:20" coordorigin="5492,-6406" coordsize="10,20">
              <v:shape style="position:absolute;left:5492;top:-6406;width:10;height:20" coordorigin="5492,-6406" coordsize="10,20" path="m5492,-6387l5502,-6387,5502,-6406,5492,-6406,5492,-6387xe" filled="true" fillcolor="#000000" stroked="false">
                <v:path arrowok="t"/>
                <v:fill type="solid"/>
              </v:shape>
            </v:group>
            <v:group style="position:absolute;left:5492;top:-6387;width:10;height:20" coordorigin="5492,-6387" coordsize="10,20">
              <v:shape style="position:absolute;left:5492;top:-6387;width:10;height:20" coordorigin="5492,-6387" coordsize="10,20" path="m5492,-6367l5502,-6367,5502,-6387,5492,-6387,5492,-6367xe" filled="true" fillcolor="#000000" stroked="false">
                <v:path arrowok="t"/>
                <v:fill type="solid"/>
              </v:shape>
            </v:group>
            <v:group style="position:absolute;left:5492;top:-6367;width:10;height:20" coordorigin="5492,-6367" coordsize="10,20">
              <v:shape style="position:absolute;left:5492;top:-6367;width:10;height:20" coordorigin="5492,-6367" coordsize="10,20" path="m5492,-6348l5502,-6348,5502,-6367,5492,-6367,5492,-6348xe" filled="true" fillcolor="#000000" stroked="false">
                <v:path arrowok="t"/>
                <v:fill type="solid"/>
              </v:shape>
            </v:group>
            <v:group style="position:absolute;left:5492;top:-6348;width:10;height:20" coordorigin="5492,-6348" coordsize="10,20">
              <v:shape style="position:absolute;left:5492;top:-6348;width:10;height:20" coordorigin="5492,-6348" coordsize="10,20" path="m5492,-6329l5502,-6329,5502,-6348,5492,-6348,5492,-6329xe" filled="true" fillcolor="#000000" stroked="false">
                <v:path arrowok="t"/>
                <v:fill type="solid"/>
              </v:shape>
            </v:group>
            <v:group style="position:absolute;left:5492;top:-6329;width:10;height:20" coordorigin="5492,-6329" coordsize="10,20">
              <v:shape style="position:absolute;left:5492;top:-6329;width:10;height:20" coordorigin="5492,-6329" coordsize="10,20" path="m5492,-6310l5502,-6310,5502,-6329,5492,-6329,5492,-6310xe" filled="true" fillcolor="#000000" stroked="false">
                <v:path arrowok="t"/>
                <v:fill type="solid"/>
              </v:shape>
            </v:group>
            <v:group style="position:absolute;left:5492;top:-6310;width:10;height:20" coordorigin="5492,-6310" coordsize="10,20">
              <v:shape style="position:absolute;left:5492;top:-6310;width:10;height:20" coordorigin="5492,-6310" coordsize="10,20" path="m5492,-6291l5502,-6291,5502,-6310,5492,-6310,5492,-6291xe" filled="true" fillcolor="#000000" stroked="false">
                <v:path arrowok="t"/>
                <v:fill type="solid"/>
              </v:shape>
            </v:group>
            <v:group style="position:absolute;left:5492;top:-6291;width:10;height:20" coordorigin="5492,-6291" coordsize="10,20">
              <v:shape style="position:absolute;left:5492;top:-6291;width:10;height:20" coordorigin="5492,-6291" coordsize="10,20" path="m5492,-6271l5502,-6271,5502,-6291,5492,-6291,5492,-6271xe" filled="true" fillcolor="#000000" stroked="false">
                <v:path arrowok="t"/>
                <v:fill type="solid"/>
              </v:shape>
            </v:group>
            <v:group style="position:absolute;left:5492;top:-6271;width:10;height:20" coordorigin="5492,-6271" coordsize="10,20">
              <v:shape style="position:absolute;left:5492;top:-6271;width:10;height:20" coordorigin="5492,-6271" coordsize="10,20" path="m5492,-6252l5502,-6252,5502,-6271,5492,-6271,5492,-6252xe" filled="true" fillcolor="#000000" stroked="false">
                <v:path arrowok="t"/>
                <v:fill type="solid"/>
              </v:shape>
            </v:group>
            <v:group style="position:absolute;left:5492;top:-6252;width:10;height:20" coordorigin="5492,-6252" coordsize="10,20">
              <v:shape style="position:absolute;left:5492;top:-6252;width:10;height:20" coordorigin="5492,-6252" coordsize="10,20" path="m5492,-6233l5502,-6233,5502,-6252,5492,-6252,5492,-6233xe" filled="true" fillcolor="#000000" stroked="false">
                <v:path arrowok="t"/>
                <v:fill type="solid"/>
              </v:shape>
            </v:group>
            <v:group style="position:absolute;left:5492;top:-6233;width:10;height:20" coordorigin="5492,-6233" coordsize="10,20">
              <v:shape style="position:absolute;left:5492;top:-6233;width:10;height:20" coordorigin="5492,-6233" coordsize="10,20" path="m5492,-6214l5502,-6214,5502,-6233,5492,-6233,5492,-6214xe" filled="true" fillcolor="#000000" stroked="false">
                <v:path arrowok="t"/>
                <v:fill type="solid"/>
              </v:shape>
            </v:group>
            <v:group style="position:absolute;left:5492;top:-6214;width:10;height:20" coordorigin="5492,-6214" coordsize="10,20">
              <v:shape style="position:absolute;left:5492;top:-6214;width:10;height:20" coordorigin="5492,-6214" coordsize="10,20" path="m5492,-6195l5502,-6195,5502,-6214,5492,-6214,5492,-6195xe" filled="true" fillcolor="#000000" stroked="false">
                <v:path arrowok="t"/>
                <v:fill type="solid"/>
              </v:shape>
            </v:group>
            <v:group style="position:absolute;left:5492;top:-6195;width:10;height:20" coordorigin="5492,-6195" coordsize="10,20">
              <v:shape style="position:absolute;left:5492;top:-6195;width:10;height:20" coordorigin="5492,-6195" coordsize="10,20" path="m5492,-6175l5502,-6175,5502,-6195,5492,-6195,5492,-6175xe" filled="true" fillcolor="#000000" stroked="false">
                <v:path arrowok="t"/>
                <v:fill type="solid"/>
              </v:shape>
            </v:group>
            <v:group style="position:absolute;left:5492;top:-6175;width:10;height:20" coordorigin="5492,-6175" coordsize="10,20">
              <v:shape style="position:absolute;left:5492;top:-6175;width:10;height:20" coordorigin="5492,-6175" coordsize="10,20" path="m5492,-6156l5502,-6156,5502,-6175,5492,-6175,5492,-6156xe" filled="true" fillcolor="#000000" stroked="false">
                <v:path arrowok="t"/>
                <v:fill type="solid"/>
              </v:shape>
            </v:group>
            <v:group style="position:absolute;left:5492;top:-6156;width:10;height:20" coordorigin="5492,-6156" coordsize="10,20">
              <v:shape style="position:absolute;left:5492;top:-6156;width:10;height:20" coordorigin="5492,-6156" coordsize="10,20" path="m5492,-6137l5502,-6137,5502,-6156,5492,-6156,5492,-6137xe" filled="true" fillcolor="#000000" stroked="false">
                <v:path arrowok="t"/>
                <v:fill type="solid"/>
              </v:shape>
            </v:group>
            <v:group style="position:absolute;left:5492;top:-6132;width:10;height:2" coordorigin="5492,-6132" coordsize="10,2">
              <v:shape style="position:absolute;left:5492;top:-6132;width:10;height:2" coordorigin="5492,-6132" coordsize="10,0" path="m5492,-6132l5502,-6132e" filled="false" stroked="true" strokeweight=".47998pt" strokecolor="#000000">
                <v:path arrowok="t"/>
              </v:shape>
            </v:group>
            <v:group style="position:absolute;left:7194;top:-6502;width:10;height:20" coordorigin="7194,-6502" coordsize="10,20">
              <v:shape style="position:absolute;left:7194;top:-6502;width:10;height:20" coordorigin="7194,-6502" coordsize="10,20" path="m7194,-6483l7204,-6483,7204,-6502,7194,-6502,7194,-6483xe" filled="true" fillcolor="#000000" stroked="false">
                <v:path arrowok="t"/>
                <v:fill type="solid"/>
              </v:shape>
            </v:group>
            <v:group style="position:absolute;left:7194;top:-6483;width:10;height:20" coordorigin="7194,-6483" coordsize="10,20">
              <v:shape style="position:absolute;left:7194;top:-6483;width:10;height:20" coordorigin="7194,-6483" coordsize="10,20" path="m7194,-6463l7204,-6463,7204,-6483,7194,-6483,7194,-6463xe" filled="true" fillcolor="#000000" stroked="false">
                <v:path arrowok="t"/>
                <v:fill type="solid"/>
              </v:shape>
            </v:group>
            <v:group style="position:absolute;left:7194;top:-6463;width:10;height:20" coordorigin="7194,-6463" coordsize="10,20">
              <v:shape style="position:absolute;left:7194;top:-6463;width:10;height:20" coordorigin="7194,-6463" coordsize="10,20" path="m7194,-6444l7204,-6444,7204,-6463,7194,-6463,7194,-6444xe" filled="true" fillcolor="#000000" stroked="false">
                <v:path arrowok="t"/>
                <v:fill type="solid"/>
              </v:shape>
            </v:group>
            <v:group style="position:absolute;left:7194;top:-6444;width:10;height:20" coordorigin="7194,-6444" coordsize="10,20">
              <v:shape style="position:absolute;left:7194;top:-6444;width:10;height:20" coordorigin="7194,-6444" coordsize="10,20" path="m7194,-6425l7204,-6425,7204,-6444,7194,-6444,7194,-6425xe" filled="true" fillcolor="#000000" stroked="false">
                <v:path arrowok="t"/>
                <v:fill type="solid"/>
              </v:shape>
            </v:group>
            <v:group style="position:absolute;left:7194;top:-6425;width:10;height:20" coordorigin="7194,-6425" coordsize="10,20">
              <v:shape style="position:absolute;left:7194;top:-6425;width:10;height:20" coordorigin="7194,-6425" coordsize="10,20" path="m7194,-6406l7204,-6406,7204,-6425,7194,-6425,7194,-6406xe" filled="true" fillcolor="#000000" stroked="false">
                <v:path arrowok="t"/>
                <v:fill type="solid"/>
              </v:shape>
            </v:group>
            <v:group style="position:absolute;left:7194;top:-6406;width:10;height:20" coordorigin="7194,-6406" coordsize="10,20">
              <v:shape style="position:absolute;left:7194;top:-6406;width:10;height:20" coordorigin="7194,-6406" coordsize="10,20" path="m7194,-6387l7204,-6387,7204,-6406,7194,-6406,7194,-6387xe" filled="true" fillcolor="#000000" stroked="false">
                <v:path arrowok="t"/>
                <v:fill type="solid"/>
              </v:shape>
            </v:group>
            <v:group style="position:absolute;left:7194;top:-6387;width:10;height:20" coordorigin="7194,-6387" coordsize="10,20">
              <v:shape style="position:absolute;left:7194;top:-6387;width:10;height:20" coordorigin="7194,-6387" coordsize="10,20" path="m7194,-6367l7204,-6367,7204,-6387,7194,-6387,7194,-6367xe" filled="true" fillcolor="#000000" stroked="false">
                <v:path arrowok="t"/>
                <v:fill type="solid"/>
              </v:shape>
            </v:group>
            <v:group style="position:absolute;left:7194;top:-6367;width:10;height:20" coordorigin="7194,-6367" coordsize="10,20">
              <v:shape style="position:absolute;left:7194;top:-6367;width:10;height:20" coordorigin="7194,-6367" coordsize="10,20" path="m7194,-6348l7204,-6348,7204,-6367,7194,-6367,7194,-6348xe" filled="true" fillcolor="#000000" stroked="false">
                <v:path arrowok="t"/>
                <v:fill type="solid"/>
              </v:shape>
            </v:group>
            <v:group style="position:absolute;left:7194;top:-6348;width:10;height:20" coordorigin="7194,-6348" coordsize="10,20">
              <v:shape style="position:absolute;left:7194;top:-6348;width:10;height:20" coordorigin="7194,-6348" coordsize="10,20" path="m7194,-6329l7204,-6329,7204,-6348,7194,-6348,7194,-6329xe" filled="true" fillcolor="#000000" stroked="false">
                <v:path arrowok="t"/>
                <v:fill type="solid"/>
              </v:shape>
            </v:group>
            <v:group style="position:absolute;left:7194;top:-6329;width:10;height:20" coordorigin="7194,-6329" coordsize="10,20">
              <v:shape style="position:absolute;left:7194;top:-6329;width:10;height:20" coordorigin="7194,-6329" coordsize="10,20" path="m7194,-6310l7204,-6310,7204,-6329,7194,-6329,7194,-6310xe" filled="true" fillcolor="#000000" stroked="false">
                <v:path arrowok="t"/>
                <v:fill type="solid"/>
              </v:shape>
            </v:group>
            <v:group style="position:absolute;left:7194;top:-6310;width:10;height:20" coordorigin="7194,-6310" coordsize="10,20">
              <v:shape style="position:absolute;left:7194;top:-6310;width:10;height:20" coordorigin="7194,-6310" coordsize="10,20" path="m7194,-6291l7204,-6291,7204,-6310,7194,-6310,7194,-6291xe" filled="true" fillcolor="#000000" stroked="false">
                <v:path arrowok="t"/>
                <v:fill type="solid"/>
              </v:shape>
            </v:group>
            <v:group style="position:absolute;left:7194;top:-6291;width:10;height:20" coordorigin="7194,-6291" coordsize="10,20">
              <v:shape style="position:absolute;left:7194;top:-6291;width:10;height:20" coordorigin="7194,-6291" coordsize="10,20" path="m7194,-6271l7204,-6271,7204,-6291,7194,-6291,7194,-6271xe" filled="true" fillcolor="#000000" stroked="false">
                <v:path arrowok="t"/>
                <v:fill type="solid"/>
              </v:shape>
            </v:group>
            <v:group style="position:absolute;left:7194;top:-6271;width:10;height:20" coordorigin="7194,-6271" coordsize="10,20">
              <v:shape style="position:absolute;left:7194;top:-6271;width:10;height:20" coordorigin="7194,-6271" coordsize="10,20" path="m7194,-6252l7204,-6252,7204,-6271,7194,-6271,7194,-6252xe" filled="true" fillcolor="#000000" stroked="false">
                <v:path arrowok="t"/>
                <v:fill type="solid"/>
              </v:shape>
            </v:group>
            <v:group style="position:absolute;left:7194;top:-6252;width:10;height:20" coordorigin="7194,-6252" coordsize="10,20">
              <v:shape style="position:absolute;left:7194;top:-6252;width:10;height:20" coordorigin="7194,-6252" coordsize="10,20" path="m7194,-6233l7204,-6233,7204,-6252,7194,-6252,7194,-6233xe" filled="true" fillcolor="#000000" stroked="false">
                <v:path arrowok="t"/>
                <v:fill type="solid"/>
              </v:shape>
            </v:group>
            <v:group style="position:absolute;left:7194;top:-6233;width:10;height:20" coordorigin="7194,-6233" coordsize="10,20">
              <v:shape style="position:absolute;left:7194;top:-6233;width:10;height:20" coordorigin="7194,-6233" coordsize="10,20" path="m7194,-6214l7204,-6214,7204,-6233,7194,-6233,7194,-6214xe" filled="true" fillcolor="#000000" stroked="false">
                <v:path arrowok="t"/>
                <v:fill type="solid"/>
              </v:shape>
            </v:group>
            <v:group style="position:absolute;left:7194;top:-6214;width:10;height:20" coordorigin="7194,-6214" coordsize="10,20">
              <v:shape style="position:absolute;left:7194;top:-6214;width:10;height:20" coordorigin="7194,-6214" coordsize="10,20" path="m7194,-6195l7204,-6195,7204,-6214,7194,-6214,7194,-6195xe" filled="true" fillcolor="#000000" stroked="false">
                <v:path arrowok="t"/>
                <v:fill type="solid"/>
              </v:shape>
            </v:group>
            <v:group style="position:absolute;left:7194;top:-6195;width:10;height:20" coordorigin="7194,-6195" coordsize="10,20">
              <v:shape style="position:absolute;left:7194;top:-6195;width:10;height:20" coordorigin="7194,-6195" coordsize="10,20" path="m7194,-6175l7204,-6175,7204,-6195,7194,-6195,7194,-6175xe" filled="true" fillcolor="#000000" stroked="false">
                <v:path arrowok="t"/>
                <v:fill type="solid"/>
              </v:shape>
            </v:group>
            <v:group style="position:absolute;left:7194;top:-6175;width:10;height:20" coordorigin="7194,-6175" coordsize="10,20">
              <v:shape style="position:absolute;left:7194;top:-6175;width:10;height:20" coordorigin="7194,-6175" coordsize="10,20" path="m7194,-6156l7204,-6156,7204,-6175,7194,-6175,7194,-6156xe" filled="true" fillcolor="#000000" stroked="false">
                <v:path arrowok="t"/>
                <v:fill type="solid"/>
              </v:shape>
            </v:group>
            <v:group style="position:absolute;left:7194;top:-6156;width:10;height:20" coordorigin="7194,-6156" coordsize="10,20">
              <v:shape style="position:absolute;left:7194;top:-6156;width:10;height:20" coordorigin="7194,-6156" coordsize="10,20" path="m7194,-6137l7204,-6137,7204,-6156,7194,-6156,7194,-6137xe" filled="true" fillcolor="#000000" stroked="false">
                <v:path arrowok="t"/>
                <v:fill type="solid"/>
              </v:shape>
            </v:group>
            <v:group style="position:absolute;left:7194;top:-6132;width:10;height:2" coordorigin="7194,-6132" coordsize="10,2">
              <v:shape style="position:absolute;left:7194;top:-6132;width:10;height:2" coordorigin="7194,-6132" coordsize="10,0" path="m7194,-6132l7204,-6132e" filled="false" stroked="true" strokeweight=".47998pt" strokecolor="#000000">
                <v:path arrowok="t"/>
              </v:shape>
            </v:group>
            <v:group style="position:absolute;left:8959;top:-6502;width:10;height:20" coordorigin="8959,-6502" coordsize="10,20">
              <v:shape style="position:absolute;left:8959;top:-6502;width:10;height:20" coordorigin="8959,-6502" coordsize="10,20" path="m8959,-6483l8968,-6483,8968,-6502,8959,-6502,8959,-6483xe" filled="true" fillcolor="#000000" stroked="false">
                <v:path arrowok="t"/>
                <v:fill type="solid"/>
              </v:shape>
            </v:group>
            <v:group style="position:absolute;left:8959;top:-6483;width:10;height:20" coordorigin="8959,-6483" coordsize="10,20">
              <v:shape style="position:absolute;left:8959;top:-6483;width:10;height:20" coordorigin="8959,-6483" coordsize="10,20" path="m8959,-6463l8968,-6463,8968,-6483,8959,-6483,8959,-6463xe" filled="true" fillcolor="#000000" stroked="false">
                <v:path arrowok="t"/>
                <v:fill type="solid"/>
              </v:shape>
            </v:group>
            <v:group style="position:absolute;left:8959;top:-6463;width:10;height:20" coordorigin="8959,-6463" coordsize="10,20">
              <v:shape style="position:absolute;left:8959;top:-6463;width:10;height:20" coordorigin="8959,-6463" coordsize="10,20" path="m8959,-6444l8968,-6444,8968,-6463,8959,-6463,8959,-6444xe" filled="true" fillcolor="#000000" stroked="false">
                <v:path arrowok="t"/>
                <v:fill type="solid"/>
              </v:shape>
            </v:group>
            <v:group style="position:absolute;left:8959;top:-6444;width:10;height:20" coordorigin="8959,-6444" coordsize="10,20">
              <v:shape style="position:absolute;left:8959;top:-6444;width:10;height:20" coordorigin="8959,-6444" coordsize="10,20" path="m8959,-6425l8968,-6425,8968,-6444,8959,-6444,8959,-6425xe" filled="true" fillcolor="#000000" stroked="false">
                <v:path arrowok="t"/>
                <v:fill type="solid"/>
              </v:shape>
            </v:group>
            <v:group style="position:absolute;left:8959;top:-6425;width:10;height:20" coordorigin="8959,-6425" coordsize="10,20">
              <v:shape style="position:absolute;left:8959;top:-6425;width:10;height:20" coordorigin="8959,-6425" coordsize="10,20" path="m8959,-6406l8968,-6406,8968,-6425,8959,-6425,8959,-6406xe" filled="true" fillcolor="#000000" stroked="false">
                <v:path arrowok="t"/>
                <v:fill type="solid"/>
              </v:shape>
            </v:group>
            <v:group style="position:absolute;left:8959;top:-6406;width:10;height:20" coordorigin="8959,-6406" coordsize="10,20">
              <v:shape style="position:absolute;left:8959;top:-6406;width:10;height:20" coordorigin="8959,-6406" coordsize="10,20" path="m8959,-6387l8968,-6387,8968,-6406,8959,-6406,8959,-6387xe" filled="true" fillcolor="#000000" stroked="false">
                <v:path arrowok="t"/>
                <v:fill type="solid"/>
              </v:shape>
            </v:group>
            <v:group style="position:absolute;left:8959;top:-6387;width:10;height:20" coordorigin="8959,-6387" coordsize="10,20">
              <v:shape style="position:absolute;left:8959;top:-6387;width:10;height:20" coordorigin="8959,-6387" coordsize="10,20" path="m8959,-6367l8968,-6367,8968,-6387,8959,-6387,8959,-6367xe" filled="true" fillcolor="#000000" stroked="false">
                <v:path arrowok="t"/>
                <v:fill type="solid"/>
              </v:shape>
            </v:group>
            <v:group style="position:absolute;left:8959;top:-6367;width:10;height:20" coordorigin="8959,-6367" coordsize="10,20">
              <v:shape style="position:absolute;left:8959;top:-6367;width:10;height:20" coordorigin="8959,-6367" coordsize="10,20" path="m8959,-6348l8968,-6348,8968,-6367,8959,-6367,8959,-6348xe" filled="true" fillcolor="#000000" stroked="false">
                <v:path arrowok="t"/>
                <v:fill type="solid"/>
              </v:shape>
            </v:group>
            <v:group style="position:absolute;left:8959;top:-6348;width:10;height:20" coordorigin="8959,-6348" coordsize="10,20">
              <v:shape style="position:absolute;left:8959;top:-6348;width:10;height:20" coordorigin="8959,-6348" coordsize="10,20" path="m8959,-6329l8968,-6329,8968,-6348,8959,-6348,8959,-6329xe" filled="true" fillcolor="#000000" stroked="false">
                <v:path arrowok="t"/>
                <v:fill type="solid"/>
              </v:shape>
            </v:group>
            <v:group style="position:absolute;left:8959;top:-6329;width:10;height:20" coordorigin="8959,-6329" coordsize="10,20">
              <v:shape style="position:absolute;left:8959;top:-6329;width:10;height:20" coordorigin="8959,-6329" coordsize="10,20" path="m8959,-6310l8968,-6310,8968,-6329,8959,-6329,8959,-6310xe" filled="true" fillcolor="#000000" stroked="false">
                <v:path arrowok="t"/>
                <v:fill type="solid"/>
              </v:shape>
            </v:group>
            <v:group style="position:absolute;left:8959;top:-6310;width:10;height:20" coordorigin="8959,-6310" coordsize="10,20">
              <v:shape style="position:absolute;left:8959;top:-6310;width:10;height:20" coordorigin="8959,-6310" coordsize="10,20" path="m8959,-6291l8968,-6291,8968,-6310,8959,-6310,8959,-6291xe" filled="true" fillcolor="#000000" stroked="false">
                <v:path arrowok="t"/>
                <v:fill type="solid"/>
              </v:shape>
            </v:group>
            <v:group style="position:absolute;left:8959;top:-6291;width:10;height:20" coordorigin="8959,-6291" coordsize="10,20">
              <v:shape style="position:absolute;left:8959;top:-6291;width:10;height:20" coordorigin="8959,-6291" coordsize="10,20" path="m8959,-6271l8968,-6271,8968,-6291,8959,-6291,8959,-6271xe" filled="true" fillcolor="#000000" stroked="false">
                <v:path arrowok="t"/>
                <v:fill type="solid"/>
              </v:shape>
            </v:group>
            <v:group style="position:absolute;left:8959;top:-6271;width:10;height:20" coordorigin="8959,-6271" coordsize="10,20">
              <v:shape style="position:absolute;left:8959;top:-6271;width:10;height:20" coordorigin="8959,-6271" coordsize="10,20" path="m8959,-6252l8968,-6252,8968,-6271,8959,-6271,8959,-6252xe" filled="true" fillcolor="#000000" stroked="false">
                <v:path arrowok="t"/>
                <v:fill type="solid"/>
              </v:shape>
            </v:group>
            <v:group style="position:absolute;left:8959;top:-6252;width:10;height:20" coordorigin="8959,-6252" coordsize="10,20">
              <v:shape style="position:absolute;left:8959;top:-6252;width:10;height:20" coordorigin="8959,-6252" coordsize="10,20" path="m8959,-6233l8968,-6233,8968,-6252,8959,-6252,8959,-6233xe" filled="true" fillcolor="#000000" stroked="false">
                <v:path arrowok="t"/>
                <v:fill type="solid"/>
              </v:shape>
            </v:group>
            <v:group style="position:absolute;left:8959;top:-6233;width:10;height:20" coordorigin="8959,-6233" coordsize="10,20">
              <v:shape style="position:absolute;left:8959;top:-6233;width:10;height:20" coordorigin="8959,-6233" coordsize="10,20" path="m8959,-6214l8968,-6214,8968,-6233,8959,-6233,8959,-6214xe" filled="true" fillcolor="#000000" stroked="false">
                <v:path arrowok="t"/>
                <v:fill type="solid"/>
              </v:shape>
            </v:group>
            <v:group style="position:absolute;left:8959;top:-6214;width:10;height:20" coordorigin="8959,-6214" coordsize="10,20">
              <v:shape style="position:absolute;left:8959;top:-6214;width:10;height:20" coordorigin="8959,-6214" coordsize="10,20" path="m8959,-6195l8968,-6195,8968,-6214,8959,-6214,8959,-6195xe" filled="true" fillcolor="#000000" stroked="false">
                <v:path arrowok="t"/>
                <v:fill type="solid"/>
              </v:shape>
            </v:group>
            <v:group style="position:absolute;left:8959;top:-6195;width:10;height:20" coordorigin="8959,-6195" coordsize="10,20">
              <v:shape style="position:absolute;left:8959;top:-6195;width:10;height:20" coordorigin="8959,-6195" coordsize="10,20" path="m8959,-6175l8968,-6175,8968,-6195,8959,-6195,8959,-6175xe" filled="true" fillcolor="#000000" stroked="false">
                <v:path arrowok="t"/>
                <v:fill type="solid"/>
              </v:shape>
            </v:group>
            <v:group style="position:absolute;left:8959;top:-6175;width:10;height:20" coordorigin="8959,-6175" coordsize="10,20">
              <v:shape style="position:absolute;left:8959;top:-6175;width:10;height:20" coordorigin="8959,-6175" coordsize="10,20" path="m8959,-6156l8968,-6156,8968,-6175,8959,-6175,8959,-6156xe" filled="true" fillcolor="#000000" stroked="false">
                <v:path arrowok="t"/>
                <v:fill type="solid"/>
              </v:shape>
            </v:group>
            <v:group style="position:absolute;left:8959;top:-6156;width:10;height:20" coordorigin="8959,-6156" coordsize="10,20">
              <v:shape style="position:absolute;left:8959;top:-6156;width:10;height:20" coordorigin="8959,-6156" coordsize="10,20" path="m8959,-6137l8968,-6137,8968,-6156,8959,-6156,8959,-6137xe" filled="true" fillcolor="#000000" stroked="false">
                <v:path arrowok="t"/>
                <v:fill type="solid"/>
              </v:shape>
            </v:group>
            <v:group style="position:absolute;left:8959;top:-6132;width:10;height:2" coordorigin="8959,-6132" coordsize="10,2">
              <v:shape style="position:absolute;left:8959;top:-6132;width:10;height:2" coordorigin="8959,-6132" coordsize="10,0" path="m8959,-6132l8968,-6132e" filled="false" stroked="true" strokeweight=".47998pt" strokecolor="#000000">
                <v:path arrowok="t"/>
              </v:shape>
            </v:group>
            <v:group style="position:absolute;left:3639;top:-6123;width:10;height:2" coordorigin="3639,-6123" coordsize="10,2">
              <v:shape style="position:absolute;left:3639;top:-6123;width:10;height:2" coordorigin="3639,-6123" coordsize="10,0" path="m3639,-6123l3648,-6123e" filled="false" stroked="true" strokeweight=".47998pt" strokecolor="#000000">
                <v:path arrowok="t"/>
              </v:shape>
              <v:shape style="position:absolute;left:3648;top:-6127;width:1136;height:10" type="#_x0000_t75" stroked="false">
                <v:imagedata r:id="rId294" o:title=""/>
              </v:shape>
              <v:shape style="position:absolute;left:4779;top:-6127;width:713;height:10" type="#_x0000_t75" stroked="false">
                <v:imagedata r:id="rId208" o:title=""/>
              </v:shape>
              <v:shape style="position:absolute;left:5487;top:-6127;width:1035;height:10" type="#_x0000_t75" stroked="false">
                <v:imagedata r:id="rId295" o:title=""/>
              </v:shape>
              <v:shape style="position:absolute;left:6517;top:-6127;width:677;height:10" type="#_x0000_t75" stroked="false">
                <v:imagedata r:id="rId296" o:title=""/>
              </v:shape>
              <v:shape style="position:absolute;left:7189;top:-6127;width:1769;height:10" type="#_x0000_t75" stroked="false">
                <v:imagedata r:id="rId297" o:title=""/>
              </v:shape>
              <v:shape style="position:absolute;left:8954;top:-6127;width:1788;height:10" type="#_x0000_t75" stroked="false">
                <v:imagedata r:id="rId298" o:title=""/>
              </v:shape>
            </v:group>
            <v:group style="position:absolute;left:3639;top:-6118;width:10;height:20" coordorigin="3639,-6118" coordsize="10,20">
              <v:shape style="position:absolute;left:3639;top:-6118;width:10;height:20" coordorigin="3639,-6118" coordsize="10,20" path="m3639,-6099l3648,-6099,3648,-6118,3639,-6118,3639,-6099xe" filled="true" fillcolor="#000000" stroked="false">
                <v:path arrowok="t"/>
                <v:fill type="solid"/>
              </v:shape>
            </v:group>
            <v:group style="position:absolute;left:3639;top:-6099;width:10;height:20" coordorigin="3639,-6099" coordsize="10,20">
              <v:shape style="position:absolute;left:3639;top:-6099;width:10;height:20" coordorigin="3639,-6099" coordsize="10,20" path="m3639,-6079l3648,-6079,3648,-6099,3639,-6099,3639,-6079xe" filled="true" fillcolor="#000000" stroked="false">
                <v:path arrowok="t"/>
                <v:fill type="solid"/>
              </v:shape>
            </v:group>
            <v:group style="position:absolute;left:3639;top:-6079;width:10;height:20" coordorigin="3639,-6079" coordsize="10,20">
              <v:shape style="position:absolute;left:3639;top:-6079;width:10;height:20" coordorigin="3639,-6079" coordsize="10,20" path="m3639,-6060l3648,-6060,3648,-6079,3639,-6079,3639,-6060xe" filled="true" fillcolor="#000000" stroked="false">
                <v:path arrowok="t"/>
                <v:fill type="solid"/>
              </v:shape>
            </v:group>
            <v:group style="position:absolute;left:3639;top:-6060;width:10;height:20" coordorigin="3639,-6060" coordsize="10,20">
              <v:shape style="position:absolute;left:3639;top:-6060;width:10;height:20" coordorigin="3639,-6060" coordsize="10,20" path="m3639,-6041l3648,-6041,3648,-6060,3639,-6060,3639,-6041xe" filled="true" fillcolor="#000000" stroked="false">
                <v:path arrowok="t"/>
                <v:fill type="solid"/>
              </v:shape>
            </v:group>
            <v:group style="position:absolute;left:3639;top:-6041;width:10;height:20" coordorigin="3639,-6041" coordsize="10,20">
              <v:shape style="position:absolute;left:3639;top:-6041;width:10;height:20" coordorigin="3639,-6041" coordsize="10,20" path="m3639,-6022l3648,-6022,3648,-6041,3639,-6041,3639,-6022xe" filled="true" fillcolor="#000000" stroked="false">
                <v:path arrowok="t"/>
                <v:fill type="solid"/>
              </v:shape>
            </v:group>
            <v:group style="position:absolute;left:3639;top:-6022;width:10;height:20" coordorigin="3639,-6022" coordsize="10,20">
              <v:shape style="position:absolute;left:3639;top:-6022;width:10;height:20" coordorigin="3639,-6022" coordsize="10,20" path="m3639,-6003l3648,-6003,3648,-6022,3639,-6022,3639,-6003xe" filled="true" fillcolor="#000000" stroked="false">
                <v:path arrowok="t"/>
                <v:fill type="solid"/>
              </v:shape>
            </v:group>
            <v:group style="position:absolute;left:3639;top:-6003;width:10;height:20" coordorigin="3639,-6003" coordsize="10,20">
              <v:shape style="position:absolute;left:3639;top:-6003;width:10;height:20" coordorigin="3639,-6003" coordsize="10,20" path="m3639,-5983l3648,-5983,3648,-6003,3639,-6003,3639,-5983xe" filled="true" fillcolor="#000000" stroked="false">
                <v:path arrowok="t"/>
                <v:fill type="solid"/>
              </v:shape>
            </v:group>
            <v:group style="position:absolute;left:3639;top:-5983;width:10;height:20" coordorigin="3639,-5983" coordsize="10,20">
              <v:shape style="position:absolute;left:3639;top:-5983;width:10;height:20" coordorigin="3639,-5983" coordsize="10,20" path="m3639,-5964l3648,-5964,3648,-5983,3639,-5983,3639,-5964xe" filled="true" fillcolor="#000000" stroked="false">
                <v:path arrowok="t"/>
                <v:fill type="solid"/>
              </v:shape>
            </v:group>
            <v:group style="position:absolute;left:3639;top:-5964;width:10;height:20" coordorigin="3639,-5964" coordsize="10,20">
              <v:shape style="position:absolute;left:3639;top:-5964;width:10;height:20" coordorigin="3639,-5964" coordsize="10,20" path="m3639,-5945l3648,-5945,3648,-5964,3639,-5964,3639,-5945xe" filled="true" fillcolor="#000000" stroked="false">
                <v:path arrowok="t"/>
                <v:fill type="solid"/>
              </v:shape>
            </v:group>
            <v:group style="position:absolute;left:3639;top:-5945;width:10;height:20" coordorigin="3639,-5945" coordsize="10,20">
              <v:shape style="position:absolute;left:3639;top:-5945;width:10;height:20" coordorigin="3639,-5945" coordsize="10,20" path="m3639,-5926l3648,-5926,3648,-5945,3639,-5945,3639,-5926xe" filled="true" fillcolor="#000000" stroked="false">
                <v:path arrowok="t"/>
                <v:fill type="solid"/>
              </v:shape>
            </v:group>
            <v:group style="position:absolute;left:3639;top:-5926;width:10;height:20" coordorigin="3639,-5926" coordsize="10,20">
              <v:shape style="position:absolute;left:3639;top:-5926;width:10;height:20" coordorigin="3639,-5926" coordsize="10,20" path="m3639,-5907l3648,-5907,3648,-5926,3639,-5926,3639,-5907xe" filled="true" fillcolor="#000000" stroked="false">
                <v:path arrowok="t"/>
                <v:fill type="solid"/>
              </v:shape>
            </v:group>
            <v:group style="position:absolute;left:3639;top:-5907;width:10;height:20" coordorigin="3639,-5907" coordsize="10,20">
              <v:shape style="position:absolute;left:3639;top:-5907;width:10;height:20" coordorigin="3639,-5907" coordsize="10,20" path="m3639,-5887l3648,-5887,3648,-5907,3639,-5907,3639,-5887xe" filled="true" fillcolor="#000000" stroked="false">
                <v:path arrowok="t"/>
                <v:fill type="solid"/>
              </v:shape>
            </v:group>
            <v:group style="position:absolute;left:3639;top:-5887;width:10;height:20" coordorigin="3639,-5887" coordsize="10,20">
              <v:shape style="position:absolute;left:3639;top:-5887;width:10;height:20" coordorigin="3639,-5887" coordsize="10,20" path="m3639,-5868l3648,-5868,3648,-5887,3639,-5887,3639,-5868xe" filled="true" fillcolor="#000000" stroked="false">
                <v:path arrowok="t"/>
                <v:fill type="solid"/>
              </v:shape>
            </v:group>
            <v:group style="position:absolute;left:3639;top:-5868;width:10;height:20" coordorigin="3639,-5868" coordsize="10,20">
              <v:shape style="position:absolute;left:3639;top:-5868;width:10;height:20" coordorigin="3639,-5868" coordsize="10,20" path="m3639,-5849l3648,-5849,3648,-5868,3639,-5868,3639,-5849xe" filled="true" fillcolor="#000000" stroked="false">
                <v:path arrowok="t"/>
                <v:fill type="solid"/>
              </v:shape>
            </v:group>
            <v:group style="position:absolute;left:3639;top:-5849;width:10;height:20" coordorigin="3639,-5849" coordsize="10,20">
              <v:shape style="position:absolute;left:3639;top:-5849;width:10;height:20" coordorigin="3639,-5849" coordsize="10,20" path="m3639,-5830l3648,-5830,3648,-5849,3639,-5849,3639,-5830xe" filled="true" fillcolor="#000000" stroked="false">
                <v:path arrowok="t"/>
                <v:fill type="solid"/>
              </v:shape>
            </v:group>
            <v:group style="position:absolute;left:3639;top:-5830;width:10;height:20" coordorigin="3639,-5830" coordsize="10,20">
              <v:shape style="position:absolute;left:3639;top:-5830;width:10;height:20" coordorigin="3639,-5830" coordsize="10,20" path="m3639,-5811l3648,-5811,3648,-5830,3639,-5830,3639,-5811xe" filled="true" fillcolor="#000000" stroked="false">
                <v:path arrowok="t"/>
                <v:fill type="solid"/>
              </v:shape>
            </v:group>
            <v:group style="position:absolute;left:3639;top:-5811;width:10;height:20" coordorigin="3639,-5811" coordsize="10,20">
              <v:shape style="position:absolute;left:3639;top:-5811;width:10;height:20" coordorigin="3639,-5811" coordsize="10,20" path="m3639,-5791l3648,-5791,3648,-5811,3639,-5811,3639,-5791xe" filled="true" fillcolor="#000000" stroked="false">
                <v:path arrowok="t"/>
                <v:fill type="solid"/>
              </v:shape>
            </v:group>
            <v:group style="position:absolute;left:3639;top:-5791;width:10;height:20" coordorigin="3639,-5791" coordsize="10,20">
              <v:shape style="position:absolute;left:3639;top:-5791;width:10;height:20" coordorigin="3639,-5791" coordsize="10,20" path="m3639,-5772l3648,-5772,3648,-5791,3639,-5791,3639,-5772xe" filled="true" fillcolor="#000000" stroked="false">
                <v:path arrowok="t"/>
                <v:fill type="solid"/>
              </v:shape>
            </v:group>
            <v:group style="position:absolute;left:3639;top:-5772;width:10;height:20" coordorigin="3639,-5772" coordsize="10,20">
              <v:shape style="position:absolute;left:3639;top:-5772;width:10;height:20" coordorigin="3639,-5772" coordsize="10,20" path="m3639,-5753l3648,-5753,3648,-5772,3639,-5772,3639,-5753xe" filled="true" fillcolor="#000000" stroked="false">
                <v:path arrowok="t"/>
                <v:fill type="solid"/>
              </v:shape>
            </v:group>
            <v:group style="position:absolute;left:3639;top:-5753;width:10;height:20" coordorigin="3639,-5753" coordsize="10,20">
              <v:shape style="position:absolute;left:3639;top:-5753;width:10;height:20" coordorigin="3639,-5753" coordsize="10,20" path="m3639,-5734l3648,-5734,3648,-5753,3639,-5753,3639,-5734xe" filled="true" fillcolor="#000000" stroked="false">
                <v:path arrowok="t"/>
                <v:fill type="solid"/>
              </v:shape>
            </v:group>
            <v:group style="position:absolute;left:3639;top:-5734;width:10;height:20" coordorigin="3639,-5734" coordsize="10,20">
              <v:shape style="position:absolute;left:3639;top:-5734;width:10;height:20" coordorigin="3639,-5734" coordsize="10,20" path="m3639,-5715l3648,-5715,3648,-5734,3639,-5734,3639,-5715xe" filled="true" fillcolor="#000000" stroked="false">
                <v:path arrowok="t"/>
                <v:fill type="solid"/>
              </v:shape>
            </v:group>
            <v:group style="position:absolute;left:3639;top:-5715;width:10;height:20" coordorigin="3639,-5715" coordsize="10,20">
              <v:shape style="position:absolute;left:3639;top:-5715;width:10;height:20" coordorigin="3639,-5715" coordsize="10,20" path="m3639,-5695l3648,-5695,3648,-5715,3639,-5715,3639,-5695xe" filled="true" fillcolor="#000000" stroked="false">
                <v:path arrowok="t"/>
                <v:fill type="solid"/>
              </v:shape>
            </v:group>
            <v:group style="position:absolute;left:3639;top:-5695;width:10;height:20" coordorigin="3639,-5695" coordsize="10,20">
              <v:shape style="position:absolute;left:3639;top:-5695;width:10;height:20" coordorigin="3639,-5695" coordsize="10,20" path="m3639,-5676l3648,-5676,3648,-5695,3639,-5695,3639,-5676xe" filled="true" fillcolor="#000000" stroked="false">
                <v:path arrowok="t"/>
                <v:fill type="solid"/>
              </v:shape>
            </v:group>
            <v:group style="position:absolute;left:3639;top:-5676;width:10;height:20" coordorigin="3639,-5676" coordsize="10,20">
              <v:shape style="position:absolute;left:3639;top:-5676;width:10;height:20" coordorigin="3639,-5676" coordsize="10,20" path="m3639,-5657l3648,-5657,3648,-5676,3639,-5676,3639,-5657xe" filled="true" fillcolor="#000000" stroked="false">
                <v:path arrowok="t"/>
                <v:fill type="solid"/>
              </v:shape>
            </v:group>
            <v:group style="position:absolute;left:3639;top:-5657;width:10;height:20" coordorigin="3639,-5657" coordsize="10,20">
              <v:shape style="position:absolute;left:3639;top:-5657;width:10;height:20" coordorigin="3639,-5657" coordsize="10,20" path="m3639,-5638l3648,-5638,3648,-5657,3639,-5657,3639,-5638xe" filled="true" fillcolor="#000000" stroked="false">
                <v:path arrowok="t"/>
                <v:fill type="solid"/>
              </v:shape>
            </v:group>
            <v:group style="position:absolute;left:3639;top:-5638;width:10;height:20" coordorigin="3639,-5638" coordsize="10,20">
              <v:shape style="position:absolute;left:3639;top:-5638;width:10;height:20" coordorigin="3639,-5638" coordsize="10,20" path="m3639,-5619l3648,-5619,3648,-5638,3639,-5638,3639,-5619xe" filled="true" fillcolor="#000000" stroked="false">
                <v:path arrowok="t"/>
                <v:fill type="solid"/>
              </v:shape>
            </v:group>
            <v:group style="position:absolute;left:3639;top:-5619;width:10;height:20" coordorigin="3639,-5619" coordsize="10,20">
              <v:shape style="position:absolute;left:3639;top:-5619;width:10;height:20" coordorigin="3639,-5619" coordsize="10,20" path="m3639,-5599l3648,-5599,3648,-5619,3639,-5619,3639,-5599xe" filled="true" fillcolor="#000000" stroked="false">
                <v:path arrowok="t"/>
                <v:fill type="solid"/>
              </v:shape>
            </v:group>
            <v:group style="position:absolute;left:3639;top:-5599;width:10;height:20" coordorigin="3639,-5599" coordsize="10,20">
              <v:shape style="position:absolute;left:3639;top:-5599;width:10;height:20" coordorigin="3639,-5599" coordsize="10,20" path="m3639,-5580l3648,-5580,3648,-5599,3639,-5599,3639,-5580xe" filled="true" fillcolor="#000000" stroked="false">
                <v:path arrowok="t"/>
                <v:fill type="solid"/>
              </v:shape>
            </v:group>
            <v:group style="position:absolute;left:3639;top:-5580;width:10;height:20" coordorigin="3639,-5580" coordsize="10,20">
              <v:shape style="position:absolute;left:3639;top:-5580;width:10;height:20" coordorigin="3639,-5580" coordsize="10,20" path="m3639,-5561l3648,-5561,3648,-5580,3639,-5580,3639,-5561xe" filled="true" fillcolor="#000000" stroked="false">
                <v:path arrowok="t"/>
                <v:fill type="solid"/>
              </v:shape>
            </v:group>
            <v:group style="position:absolute;left:3639;top:-5561;width:10;height:20" coordorigin="3639,-5561" coordsize="10,20">
              <v:shape style="position:absolute;left:3639;top:-5561;width:10;height:20" coordorigin="3639,-5561" coordsize="10,20" path="m3639,-5542l3648,-5542,3648,-5561,3639,-5561,3639,-5542xe" filled="true" fillcolor="#000000" stroked="false">
                <v:path arrowok="t"/>
                <v:fill type="solid"/>
              </v:shape>
            </v:group>
            <v:group style="position:absolute;left:3639;top:-5542;width:10;height:20" coordorigin="3639,-5542" coordsize="10,20">
              <v:shape style="position:absolute;left:3639;top:-5542;width:10;height:20" coordorigin="3639,-5542" coordsize="10,20" path="m3639,-5523l3648,-5523,3648,-5542,3639,-5542,3639,-5523xe" filled="true" fillcolor="#000000" stroked="false">
                <v:path arrowok="t"/>
                <v:fill type="solid"/>
              </v:shape>
            </v:group>
            <v:group style="position:absolute;left:3639;top:-5523;width:10;height:20" coordorigin="3639,-5523" coordsize="10,20">
              <v:shape style="position:absolute;left:3639;top:-5523;width:10;height:20" coordorigin="3639,-5523" coordsize="10,20" path="m3639,-5503l3648,-5503,3648,-5523,3639,-5523,3639,-5503xe" filled="true" fillcolor="#000000" stroked="false">
                <v:path arrowok="t"/>
                <v:fill type="solid"/>
              </v:shape>
            </v:group>
            <v:group style="position:absolute;left:3639;top:-5503;width:10;height:20" coordorigin="3639,-5503" coordsize="10,20">
              <v:shape style="position:absolute;left:3639;top:-5503;width:10;height:20" coordorigin="3639,-5503" coordsize="10,20" path="m3639,-5484l3648,-5484,3648,-5503,3639,-5503,3639,-5484xe" filled="true" fillcolor="#000000" stroked="false">
                <v:path arrowok="t"/>
                <v:fill type="solid"/>
              </v:shape>
            </v:group>
            <v:group style="position:absolute;left:3639;top:-5484;width:10;height:20" coordorigin="3639,-5484" coordsize="10,20">
              <v:shape style="position:absolute;left:3639;top:-5484;width:10;height:20" coordorigin="3639,-5484" coordsize="10,20" path="m3639,-5465l3648,-5465,3648,-5484,3639,-5484,3639,-5465xe" filled="true" fillcolor="#000000" stroked="false">
                <v:path arrowok="t"/>
                <v:fill type="solid"/>
              </v:shape>
            </v:group>
            <v:group style="position:absolute;left:4784;top:-6118;width:10;height:20" coordorigin="4784,-6118" coordsize="10,20">
              <v:shape style="position:absolute;left:4784;top:-6118;width:10;height:20" coordorigin="4784,-6118" coordsize="10,20" path="m4784,-6099l4794,-6099,4794,-6118,4784,-6118,4784,-6099xe" filled="true" fillcolor="#000000" stroked="false">
                <v:path arrowok="t"/>
                <v:fill type="solid"/>
              </v:shape>
            </v:group>
            <v:group style="position:absolute;left:4784;top:-6099;width:10;height:20" coordorigin="4784,-6099" coordsize="10,20">
              <v:shape style="position:absolute;left:4784;top:-6099;width:10;height:20" coordorigin="4784,-6099" coordsize="10,20" path="m4784,-6079l4794,-6079,4794,-6099,4784,-6099,4784,-6079xe" filled="true" fillcolor="#000000" stroked="false">
                <v:path arrowok="t"/>
                <v:fill type="solid"/>
              </v:shape>
            </v:group>
            <v:group style="position:absolute;left:4784;top:-6079;width:10;height:20" coordorigin="4784,-6079" coordsize="10,20">
              <v:shape style="position:absolute;left:4784;top:-6079;width:10;height:20" coordorigin="4784,-6079" coordsize="10,20" path="m4784,-6060l4794,-6060,4794,-6079,4784,-6079,4784,-6060xe" filled="true" fillcolor="#000000" stroked="false">
                <v:path arrowok="t"/>
                <v:fill type="solid"/>
              </v:shape>
            </v:group>
            <v:group style="position:absolute;left:4784;top:-6060;width:10;height:20" coordorigin="4784,-6060" coordsize="10,20">
              <v:shape style="position:absolute;left:4784;top:-6060;width:10;height:20" coordorigin="4784,-6060" coordsize="10,20" path="m4784,-6041l4794,-6041,4794,-6060,4784,-6060,4784,-6041xe" filled="true" fillcolor="#000000" stroked="false">
                <v:path arrowok="t"/>
                <v:fill type="solid"/>
              </v:shape>
            </v:group>
            <v:group style="position:absolute;left:4784;top:-6041;width:10;height:20" coordorigin="4784,-6041" coordsize="10,20">
              <v:shape style="position:absolute;left:4784;top:-6041;width:10;height:20" coordorigin="4784,-6041" coordsize="10,20" path="m4784,-6022l4794,-6022,4794,-6041,4784,-6041,4784,-6022xe" filled="true" fillcolor="#000000" stroked="false">
                <v:path arrowok="t"/>
                <v:fill type="solid"/>
              </v:shape>
            </v:group>
            <v:group style="position:absolute;left:4784;top:-6022;width:10;height:20" coordorigin="4784,-6022" coordsize="10,20">
              <v:shape style="position:absolute;left:4784;top:-6022;width:10;height:20" coordorigin="4784,-6022" coordsize="10,20" path="m4784,-6003l4794,-6003,4794,-6022,4784,-6022,4784,-6003xe" filled="true" fillcolor="#000000" stroked="false">
                <v:path arrowok="t"/>
                <v:fill type="solid"/>
              </v:shape>
            </v:group>
            <v:group style="position:absolute;left:4784;top:-6003;width:10;height:20" coordorigin="4784,-6003" coordsize="10,20">
              <v:shape style="position:absolute;left:4784;top:-6003;width:10;height:20" coordorigin="4784,-6003" coordsize="10,20" path="m4784,-5983l4794,-5983,4794,-6003,4784,-6003,4784,-5983xe" filled="true" fillcolor="#000000" stroked="false">
                <v:path arrowok="t"/>
                <v:fill type="solid"/>
              </v:shape>
            </v:group>
            <v:group style="position:absolute;left:4784;top:-5983;width:10;height:20" coordorigin="4784,-5983" coordsize="10,20">
              <v:shape style="position:absolute;left:4784;top:-5983;width:10;height:20" coordorigin="4784,-5983" coordsize="10,20" path="m4784,-5964l4794,-5964,4794,-5983,4784,-5983,4784,-5964xe" filled="true" fillcolor="#000000" stroked="false">
                <v:path arrowok="t"/>
                <v:fill type="solid"/>
              </v:shape>
            </v:group>
            <v:group style="position:absolute;left:4784;top:-5964;width:10;height:20" coordorigin="4784,-5964" coordsize="10,20">
              <v:shape style="position:absolute;left:4784;top:-5964;width:10;height:20" coordorigin="4784,-5964" coordsize="10,20" path="m4784,-5945l4794,-5945,4794,-5964,4784,-5964,4784,-5945xe" filled="true" fillcolor="#000000" stroked="false">
                <v:path arrowok="t"/>
                <v:fill type="solid"/>
              </v:shape>
            </v:group>
            <v:group style="position:absolute;left:4784;top:-5945;width:10;height:20" coordorigin="4784,-5945" coordsize="10,20">
              <v:shape style="position:absolute;left:4784;top:-5945;width:10;height:20" coordorigin="4784,-5945" coordsize="10,20" path="m4784,-5926l4794,-5926,4794,-5945,4784,-5945,4784,-5926xe" filled="true" fillcolor="#000000" stroked="false">
                <v:path arrowok="t"/>
                <v:fill type="solid"/>
              </v:shape>
            </v:group>
            <v:group style="position:absolute;left:4784;top:-5926;width:10;height:20" coordorigin="4784,-5926" coordsize="10,20">
              <v:shape style="position:absolute;left:4784;top:-5926;width:10;height:20" coordorigin="4784,-5926" coordsize="10,20" path="m4784,-5907l4794,-5907,4794,-5926,4784,-5926,4784,-5907xe" filled="true" fillcolor="#000000" stroked="false">
                <v:path arrowok="t"/>
                <v:fill type="solid"/>
              </v:shape>
            </v:group>
            <v:group style="position:absolute;left:4784;top:-5907;width:10;height:20" coordorigin="4784,-5907" coordsize="10,20">
              <v:shape style="position:absolute;left:4784;top:-5907;width:10;height:20" coordorigin="4784,-5907" coordsize="10,20" path="m4784,-5887l4794,-5887,4794,-5907,4784,-5907,4784,-5887xe" filled="true" fillcolor="#000000" stroked="false">
                <v:path arrowok="t"/>
                <v:fill type="solid"/>
              </v:shape>
            </v:group>
            <v:group style="position:absolute;left:4784;top:-5887;width:10;height:20" coordorigin="4784,-5887" coordsize="10,20">
              <v:shape style="position:absolute;left:4784;top:-5887;width:10;height:20" coordorigin="4784,-5887" coordsize="10,20" path="m4784,-5868l4794,-5868,4794,-5887,4784,-5887,4784,-5868xe" filled="true" fillcolor="#000000" stroked="false">
                <v:path arrowok="t"/>
                <v:fill type="solid"/>
              </v:shape>
            </v:group>
            <v:group style="position:absolute;left:4784;top:-5868;width:10;height:20" coordorigin="4784,-5868" coordsize="10,20">
              <v:shape style="position:absolute;left:4784;top:-5868;width:10;height:20" coordorigin="4784,-5868" coordsize="10,20" path="m4784,-5849l4794,-5849,4794,-5868,4784,-5868,4784,-5849xe" filled="true" fillcolor="#000000" stroked="false">
                <v:path arrowok="t"/>
                <v:fill type="solid"/>
              </v:shape>
            </v:group>
            <v:group style="position:absolute;left:4784;top:-5849;width:10;height:20" coordorigin="4784,-5849" coordsize="10,20">
              <v:shape style="position:absolute;left:4784;top:-5849;width:10;height:20" coordorigin="4784,-5849" coordsize="10,20" path="m4784,-5830l4794,-5830,4794,-5849,4784,-5849,4784,-5830xe" filled="true" fillcolor="#000000" stroked="false">
                <v:path arrowok="t"/>
                <v:fill type="solid"/>
              </v:shape>
            </v:group>
            <v:group style="position:absolute;left:4784;top:-5830;width:10;height:20" coordorigin="4784,-5830" coordsize="10,20">
              <v:shape style="position:absolute;left:4784;top:-5830;width:10;height:20" coordorigin="4784,-5830" coordsize="10,20" path="m4784,-5811l4794,-5811,4794,-5830,4784,-5830,4784,-5811xe" filled="true" fillcolor="#000000" stroked="false">
                <v:path arrowok="t"/>
                <v:fill type="solid"/>
              </v:shape>
            </v:group>
            <v:group style="position:absolute;left:4784;top:-5811;width:10;height:20" coordorigin="4784,-5811" coordsize="10,20">
              <v:shape style="position:absolute;left:4784;top:-5811;width:10;height:20" coordorigin="4784,-5811" coordsize="10,20" path="m4784,-5791l4794,-5791,4794,-5811,4784,-5811,4784,-5791xe" filled="true" fillcolor="#000000" stroked="false">
                <v:path arrowok="t"/>
                <v:fill type="solid"/>
              </v:shape>
            </v:group>
            <v:group style="position:absolute;left:4784;top:-5791;width:10;height:20" coordorigin="4784,-5791" coordsize="10,20">
              <v:shape style="position:absolute;left:4784;top:-5791;width:10;height:20" coordorigin="4784,-5791" coordsize="10,20" path="m4784,-5772l4794,-5772,4794,-5791,4784,-5791,4784,-5772xe" filled="true" fillcolor="#000000" stroked="false">
                <v:path arrowok="t"/>
                <v:fill type="solid"/>
              </v:shape>
            </v:group>
            <v:group style="position:absolute;left:4784;top:-5772;width:10;height:20" coordorigin="4784,-5772" coordsize="10,20">
              <v:shape style="position:absolute;left:4784;top:-5772;width:10;height:20" coordorigin="4784,-5772" coordsize="10,20" path="m4784,-5753l4794,-5753,4794,-5772,4784,-5772,4784,-5753xe" filled="true" fillcolor="#000000" stroked="false">
                <v:path arrowok="t"/>
                <v:fill type="solid"/>
              </v:shape>
            </v:group>
            <v:group style="position:absolute;left:4784;top:-5753;width:10;height:20" coordorigin="4784,-5753" coordsize="10,20">
              <v:shape style="position:absolute;left:4784;top:-5753;width:10;height:20" coordorigin="4784,-5753" coordsize="10,20" path="m4784,-5734l4794,-5734,4794,-5753,4784,-5753,4784,-5734xe" filled="true" fillcolor="#000000" stroked="false">
                <v:path arrowok="t"/>
                <v:fill type="solid"/>
              </v:shape>
            </v:group>
            <v:group style="position:absolute;left:4784;top:-5734;width:10;height:20" coordorigin="4784,-5734" coordsize="10,20">
              <v:shape style="position:absolute;left:4784;top:-5734;width:10;height:20" coordorigin="4784,-5734" coordsize="10,20" path="m4784,-5715l4794,-5715,4794,-5734,4784,-5734,4784,-5715xe" filled="true" fillcolor="#000000" stroked="false">
                <v:path arrowok="t"/>
                <v:fill type="solid"/>
              </v:shape>
            </v:group>
            <v:group style="position:absolute;left:4784;top:-5715;width:10;height:20" coordorigin="4784,-5715" coordsize="10,20">
              <v:shape style="position:absolute;left:4784;top:-5715;width:10;height:20" coordorigin="4784,-5715" coordsize="10,20" path="m4784,-5695l4794,-5695,4794,-5715,4784,-5715,4784,-5695xe" filled="true" fillcolor="#000000" stroked="false">
                <v:path arrowok="t"/>
                <v:fill type="solid"/>
              </v:shape>
            </v:group>
            <v:group style="position:absolute;left:4784;top:-5695;width:10;height:20" coordorigin="4784,-5695" coordsize="10,20">
              <v:shape style="position:absolute;left:4784;top:-5695;width:10;height:20" coordorigin="4784,-5695" coordsize="10,20" path="m4784,-5676l4794,-5676,4794,-5695,4784,-5695,4784,-5676xe" filled="true" fillcolor="#000000" stroked="false">
                <v:path arrowok="t"/>
                <v:fill type="solid"/>
              </v:shape>
            </v:group>
            <v:group style="position:absolute;left:4784;top:-5676;width:10;height:20" coordorigin="4784,-5676" coordsize="10,20">
              <v:shape style="position:absolute;left:4784;top:-5676;width:10;height:20" coordorigin="4784,-5676" coordsize="10,20" path="m4784,-5657l4794,-5657,4794,-5676,4784,-5676,4784,-5657xe" filled="true" fillcolor="#000000" stroked="false">
                <v:path arrowok="t"/>
                <v:fill type="solid"/>
              </v:shape>
            </v:group>
            <v:group style="position:absolute;left:4784;top:-5657;width:10;height:20" coordorigin="4784,-5657" coordsize="10,20">
              <v:shape style="position:absolute;left:4784;top:-5657;width:10;height:20" coordorigin="4784,-5657" coordsize="10,20" path="m4784,-5638l4794,-5638,4794,-5657,4784,-5657,4784,-5638xe" filled="true" fillcolor="#000000" stroked="false">
                <v:path arrowok="t"/>
                <v:fill type="solid"/>
              </v:shape>
            </v:group>
            <v:group style="position:absolute;left:4784;top:-5638;width:10;height:20" coordorigin="4784,-5638" coordsize="10,20">
              <v:shape style="position:absolute;left:4784;top:-5638;width:10;height:20" coordorigin="4784,-5638" coordsize="10,20" path="m4784,-5619l4794,-5619,4794,-5638,4784,-5638,4784,-5619xe" filled="true" fillcolor="#000000" stroked="false">
                <v:path arrowok="t"/>
                <v:fill type="solid"/>
              </v:shape>
            </v:group>
            <v:group style="position:absolute;left:4784;top:-5619;width:10;height:20" coordorigin="4784,-5619" coordsize="10,20">
              <v:shape style="position:absolute;left:4784;top:-5619;width:10;height:20" coordorigin="4784,-5619" coordsize="10,20" path="m4784,-5599l4794,-5599,4794,-5619,4784,-5619,4784,-5599xe" filled="true" fillcolor="#000000" stroked="false">
                <v:path arrowok="t"/>
                <v:fill type="solid"/>
              </v:shape>
            </v:group>
            <v:group style="position:absolute;left:4784;top:-5599;width:10;height:20" coordorigin="4784,-5599" coordsize="10,20">
              <v:shape style="position:absolute;left:4784;top:-5599;width:10;height:20" coordorigin="4784,-5599" coordsize="10,20" path="m4784,-5580l4794,-5580,4794,-5599,4784,-5599,4784,-5580xe" filled="true" fillcolor="#000000" stroked="false">
                <v:path arrowok="t"/>
                <v:fill type="solid"/>
              </v:shape>
            </v:group>
            <v:group style="position:absolute;left:4784;top:-5580;width:10;height:20" coordorigin="4784,-5580" coordsize="10,20">
              <v:shape style="position:absolute;left:4784;top:-5580;width:10;height:20" coordorigin="4784,-5580" coordsize="10,20" path="m4784,-5561l4794,-5561,4794,-5580,4784,-5580,4784,-5561xe" filled="true" fillcolor="#000000" stroked="false">
                <v:path arrowok="t"/>
                <v:fill type="solid"/>
              </v:shape>
            </v:group>
            <v:group style="position:absolute;left:4784;top:-5561;width:10;height:20" coordorigin="4784,-5561" coordsize="10,20">
              <v:shape style="position:absolute;left:4784;top:-5561;width:10;height:20" coordorigin="4784,-5561" coordsize="10,20" path="m4784,-5542l4794,-5542,4794,-5561,4784,-5561,4784,-5542xe" filled="true" fillcolor="#000000" stroked="false">
                <v:path arrowok="t"/>
                <v:fill type="solid"/>
              </v:shape>
            </v:group>
            <v:group style="position:absolute;left:4784;top:-5542;width:10;height:20" coordorigin="4784,-5542" coordsize="10,20">
              <v:shape style="position:absolute;left:4784;top:-5542;width:10;height:20" coordorigin="4784,-5542" coordsize="10,20" path="m4784,-5523l4794,-5523,4794,-5542,4784,-5542,4784,-5523xe" filled="true" fillcolor="#000000" stroked="false">
                <v:path arrowok="t"/>
                <v:fill type="solid"/>
              </v:shape>
            </v:group>
            <v:group style="position:absolute;left:4784;top:-5523;width:10;height:20" coordorigin="4784,-5523" coordsize="10,20">
              <v:shape style="position:absolute;left:4784;top:-5523;width:10;height:20" coordorigin="4784,-5523" coordsize="10,20" path="m4784,-5503l4794,-5503,4794,-5523,4784,-5523,4784,-5503xe" filled="true" fillcolor="#000000" stroked="false">
                <v:path arrowok="t"/>
                <v:fill type="solid"/>
              </v:shape>
            </v:group>
            <v:group style="position:absolute;left:4784;top:-5503;width:10;height:20" coordorigin="4784,-5503" coordsize="10,20">
              <v:shape style="position:absolute;left:4784;top:-5503;width:10;height:20" coordorigin="4784,-5503" coordsize="10,20" path="m4784,-5484l4794,-5484,4794,-5503,4784,-5503,4784,-5484xe" filled="true" fillcolor="#000000" stroked="false">
                <v:path arrowok="t"/>
                <v:fill type="solid"/>
              </v:shape>
            </v:group>
            <v:group style="position:absolute;left:4784;top:-5484;width:10;height:20" coordorigin="4784,-5484" coordsize="10,20">
              <v:shape style="position:absolute;left:4784;top:-5484;width:10;height:20" coordorigin="4784,-5484" coordsize="10,20" path="m4784,-5465l4794,-5465,4794,-5484,4784,-5484,4784,-5465xe" filled="true" fillcolor="#000000" stroked="false">
                <v:path arrowok="t"/>
                <v:fill type="solid"/>
              </v:shape>
            </v:group>
            <v:group style="position:absolute;left:4784;top:-5465;width:10;height:20" coordorigin="4784,-5465" coordsize="10,20">
              <v:shape style="position:absolute;left:4784;top:-5465;width:10;height:20" coordorigin="4784,-5465" coordsize="10,20" path="m4784,-5446l4794,-5446,4794,-5465,4784,-5465,4784,-5446xe" filled="true" fillcolor="#000000" stroked="false">
                <v:path arrowok="t"/>
                <v:fill type="solid"/>
              </v:shape>
            </v:group>
            <v:group style="position:absolute;left:4784;top:-5446;width:10;height:20" coordorigin="4784,-5446" coordsize="10,20">
              <v:shape style="position:absolute;left:4784;top:-5446;width:10;height:20" coordorigin="4784,-5446" coordsize="10,20" path="m4784,-5427l4794,-5427,4794,-5446,4784,-5446,4784,-5427xe" filled="true" fillcolor="#000000" stroked="false">
                <v:path arrowok="t"/>
                <v:fill type="solid"/>
              </v:shape>
            </v:group>
            <v:group style="position:absolute;left:4784;top:-5427;width:10;height:20" coordorigin="4784,-5427" coordsize="10,20">
              <v:shape style="position:absolute;left:4784;top:-5427;width:10;height:20" coordorigin="4784,-5427" coordsize="10,20" path="m4784,-5407l4794,-5407,4794,-5427,4784,-5427,4784,-5407xe" filled="true" fillcolor="#000000" stroked="false">
                <v:path arrowok="t"/>
                <v:fill type="solid"/>
              </v:shape>
            </v:group>
            <v:group style="position:absolute;left:4784;top:-5407;width:10;height:20" coordorigin="4784,-5407" coordsize="10,20">
              <v:shape style="position:absolute;left:4784;top:-5407;width:10;height:20" coordorigin="4784,-5407" coordsize="10,20" path="m4784,-5388l4794,-5388,4794,-5407,4784,-5407,4784,-5388xe" filled="true" fillcolor="#000000" stroked="false">
                <v:path arrowok="t"/>
                <v:fill type="solid"/>
              </v:shape>
            </v:group>
            <v:group style="position:absolute;left:4784;top:-5388;width:10;height:20" coordorigin="4784,-5388" coordsize="10,20">
              <v:shape style="position:absolute;left:4784;top:-5388;width:10;height:20" coordorigin="4784,-5388" coordsize="10,20" path="m4784,-5369l4794,-5369,4794,-5388,4784,-5388,4784,-5369xe" filled="true" fillcolor="#000000" stroked="false">
                <v:path arrowok="t"/>
                <v:fill type="solid"/>
              </v:shape>
            </v:group>
            <v:group style="position:absolute;left:5492;top:-6118;width:10;height:20" coordorigin="5492,-6118" coordsize="10,20">
              <v:shape style="position:absolute;left:5492;top:-6118;width:10;height:20" coordorigin="5492,-6118" coordsize="10,20" path="m5492,-6099l5502,-6099,5502,-6118,5492,-6118,5492,-6099xe" filled="true" fillcolor="#000000" stroked="false">
                <v:path arrowok="t"/>
                <v:fill type="solid"/>
              </v:shape>
            </v:group>
            <v:group style="position:absolute;left:5492;top:-6099;width:10;height:20" coordorigin="5492,-6099" coordsize="10,20">
              <v:shape style="position:absolute;left:5492;top:-6099;width:10;height:20" coordorigin="5492,-6099" coordsize="10,20" path="m5492,-6079l5502,-6079,5502,-6099,5492,-6099,5492,-6079xe" filled="true" fillcolor="#000000" stroked="false">
                <v:path arrowok="t"/>
                <v:fill type="solid"/>
              </v:shape>
            </v:group>
            <v:group style="position:absolute;left:5492;top:-6079;width:10;height:20" coordorigin="5492,-6079" coordsize="10,20">
              <v:shape style="position:absolute;left:5492;top:-6079;width:10;height:20" coordorigin="5492,-6079" coordsize="10,20" path="m5492,-6060l5502,-6060,5502,-6079,5492,-6079,5492,-6060xe" filled="true" fillcolor="#000000" stroked="false">
                <v:path arrowok="t"/>
                <v:fill type="solid"/>
              </v:shape>
            </v:group>
            <v:group style="position:absolute;left:5492;top:-6060;width:10;height:20" coordorigin="5492,-6060" coordsize="10,20">
              <v:shape style="position:absolute;left:5492;top:-6060;width:10;height:20" coordorigin="5492,-6060" coordsize="10,20" path="m5492,-6041l5502,-6041,5502,-6060,5492,-6060,5492,-6041xe" filled="true" fillcolor="#000000" stroked="false">
                <v:path arrowok="t"/>
                <v:fill type="solid"/>
              </v:shape>
            </v:group>
            <v:group style="position:absolute;left:5492;top:-6041;width:10;height:20" coordorigin="5492,-6041" coordsize="10,20">
              <v:shape style="position:absolute;left:5492;top:-6041;width:10;height:20" coordorigin="5492,-6041" coordsize="10,20" path="m5492,-6022l5502,-6022,5502,-6041,5492,-6041,5492,-6022xe" filled="true" fillcolor="#000000" stroked="false">
                <v:path arrowok="t"/>
                <v:fill type="solid"/>
              </v:shape>
            </v:group>
            <v:group style="position:absolute;left:5492;top:-6022;width:10;height:20" coordorigin="5492,-6022" coordsize="10,20">
              <v:shape style="position:absolute;left:5492;top:-6022;width:10;height:20" coordorigin="5492,-6022" coordsize="10,20" path="m5492,-6003l5502,-6003,5502,-6022,5492,-6022,5492,-6003xe" filled="true" fillcolor="#000000" stroked="false">
                <v:path arrowok="t"/>
                <v:fill type="solid"/>
              </v:shape>
            </v:group>
            <v:group style="position:absolute;left:5492;top:-6003;width:10;height:20" coordorigin="5492,-6003" coordsize="10,20">
              <v:shape style="position:absolute;left:5492;top:-6003;width:10;height:20" coordorigin="5492,-6003" coordsize="10,20" path="m5492,-5983l5502,-5983,5502,-6003,5492,-6003,5492,-5983xe" filled="true" fillcolor="#000000" stroked="false">
                <v:path arrowok="t"/>
                <v:fill type="solid"/>
              </v:shape>
            </v:group>
            <v:group style="position:absolute;left:5492;top:-5983;width:10;height:20" coordorigin="5492,-5983" coordsize="10,20">
              <v:shape style="position:absolute;left:5492;top:-5983;width:10;height:20" coordorigin="5492,-5983" coordsize="10,20" path="m5492,-5964l5502,-5964,5502,-5983,5492,-5983,5492,-5964xe" filled="true" fillcolor="#000000" stroked="false">
                <v:path arrowok="t"/>
                <v:fill type="solid"/>
              </v:shape>
            </v:group>
            <v:group style="position:absolute;left:5492;top:-5964;width:10;height:20" coordorigin="5492,-5964" coordsize="10,20">
              <v:shape style="position:absolute;left:5492;top:-5964;width:10;height:20" coordorigin="5492,-5964" coordsize="10,20" path="m5492,-5945l5502,-5945,5502,-5964,5492,-5964,5492,-5945xe" filled="true" fillcolor="#000000" stroked="false">
                <v:path arrowok="t"/>
                <v:fill type="solid"/>
              </v:shape>
            </v:group>
            <v:group style="position:absolute;left:5492;top:-5945;width:10;height:20" coordorigin="5492,-5945" coordsize="10,20">
              <v:shape style="position:absolute;left:5492;top:-5945;width:10;height:20" coordorigin="5492,-5945" coordsize="10,20" path="m5492,-5926l5502,-5926,5502,-5945,5492,-5945,5492,-5926xe" filled="true" fillcolor="#000000" stroked="false">
                <v:path arrowok="t"/>
                <v:fill type="solid"/>
              </v:shape>
            </v:group>
            <v:group style="position:absolute;left:5492;top:-5926;width:10;height:20" coordorigin="5492,-5926" coordsize="10,20">
              <v:shape style="position:absolute;left:5492;top:-5926;width:10;height:20" coordorigin="5492,-5926" coordsize="10,20" path="m5492,-5907l5502,-5907,5502,-5926,5492,-5926,5492,-5907xe" filled="true" fillcolor="#000000" stroked="false">
                <v:path arrowok="t"/>
                <v:fill type="solid"/>
              </v:shape>
            </v:group>
            <v:group style="position:absolute;left:5492;top:-5907;width:10;height:20" coordorigin="5492,-5907" coordsize="10,20">
              <v:shape style="position:absolute;left:5492;top:-5907;width:10;height:20" coordorigin="5492,-5907" coordsize="10,20" path="m5492,-5887l5502,-5887,5502,-5907,5492,-5907,5492,-5887xe" filled="true" fillcolor="#000000" stroked="false">
                <v:path arrowok="t"/>
                <v:fill type="solid"/>
              </v:shape>
            </v:group>
            <v:group style="position:absolute;left:5492;top:-5887;width:10;height:20" coordorigin="5492,-5887" coordsize="10,20">
              <v:shape style="position:absolute;left:5492;top:-5887;width:10;height:20" coordorigin="5492,-5887" coordsize="10,20" path="m5492,-5868l5502,-5868,5502,-5887,5492,-5887,5492,-5868xe" filled="true" fillcolor="#000000" stroked="false">
                <v:path arrowok="t"/>
                <v:fill type="solid"/>
              </v:shape>
            </v:group>
            <v:group style="position:absolute;left:5492;top:-5868;width:10;height:20" coordorigin="5492,-5868" coordsize="10,20">
              <v:shape style="position:absolute;left:5492;top:-5868;width:10;height:20" coordorigin="5492,-5868" coordsize="10,20" path="m5492,-5849l5502,-5849,5502,-5868,5492,-5868,5492,-5849xe" filled="true" fillcolor="#000000" stroked="false">
                <v:path arrowok="t"/>
                <v:fill type="solid"/>
              </v:shape>
            </v:group>
            <v:group style="position:absolute;left:5492;top:-5849;width:10;height:20" coordorigin="5492,-5849" coordsize="10,20">
              <v:shape style="position:absolute;left:5492;top:-5849;width:10;height:20" coordorigin="5492,-5849" coordsize="10,20" path="m5492,-5830l5502,-5830,5502,-5849,5492,-5849,5492,-5830xe" filled="true" fillcolor="#000000" stroked="false">
                <v:path arrowok="t"/>
                <v:fill type="solid"/>
              </v:shape>
            </v:group>
            <v:group style="position:absolute;left:5492;top:-5830;width:10;height:20" coordorigin="5492,-5830" coordsize="10,20">
              <v:shape style="position:absolute;left:5492;top:-5830;width:10;height:20" coordorigin="5492,-5830" coordsize="10,20" path="m5492,-5811l5502,-5811,5502,-5830,5492,-5830,5492,-5811xe" filled="true" fillcolor="#000000" stroked="false">
                <v:path arrowok="t"/>
                <v:fill type="solid"/>
              </v:shape>
            </v:group>
            <v:group style="position:absolute;left:5492;top:-5811;width:10;height:20" coordorigin="5492,-5811" coordsize="10,20">
              <v:shape style="position:absolute;left:5492;top:-5811;width:10;height:20" coordorigin="5492,-5811" coordsize="10,20" path="m5492,-5791l5502,-5791,5502,-5811,5492,-5811,5492,-5791xe" filled="true" fillcolor="#000000" stroked="false">
                <v:path arrowok="t"/>
                <v:fill type="solid"/>
              </v:shape>
            </v:group>
            <v:group style="position:absolute;left:5492;top:-5791;width:10;height:20" coordorigin="5492,-5791" coordsize="10,20">
              <v:shape style="position:absolute;left:5492;top:-5791;width:10;height:20" coordorigin="5492,-5791" coordsize="10,20" path="m5492,-5772l5502,-5772,5502,-5791,5492,-5791,5492,-5772xe" filled="true" fillcolor="#000000" stroked="false">
                <v:path arrowok="t"/>
                <v:fill type="solid"/>
              </v:shape>
            </v:group>
            <v:group style="position:absolute;left:5492;top:-5772;width:10;height:20" coordorigin="5492,-5772" coordsize="10,20">
              <v:shape style="position:absolute;left:5492;top:-5772;width:10;height:20" coordorigin="5492,-5772" coordsize="10,20" path="m5492,-5753l5502,-5753,5502,-5772,5492,-5772,5492,-5753xe" filled="true" fillcolor="#000000" stroked="false">
                <v:path arrowok="t"/>
                <v:fill type="solid"/>
              </v:shape>
            </v:group>
            <v:group style="position:absolute;left:5492;top:-5753;width:10;height:20" coordorigin="5492,-5753" coordsize="10,20">
              <v:shape style="position:absolute;left:5492;top:-5753;width:10;height:20" coordorigin="5492,-5753" coordsize="10,20" path="m5492,-5734l5502,-5734,5502,-5753,5492,-5753,5492,-5734xe" filled="true" fillcolor="#000000" stroked="false">
                <v:path arrowok="t"/>
                <v:fill type="solid"/>
              </v:shape>
            </v:group>
            <v:group style="position:absolute;left:5492;top:-5734;width:10;height:20" coordorigin="5492,-5734" coordsize="10,20">
              <v:shape style="position:absolute;left:5492;top:-5734;width:10;height:20" coordorigin="5492,-5734" coordsize="10,20" path="m5492,-5715l5502,-5715,5502,-5734,5492,-5734,5492,-5715xe" filled="true" fillcolor="#000000" stroked="false">
                <v:path arrowok="t"/>
                <v:fill type="solid"/>
              </v:shape>
            </v:group>
            <v:group style="position:absolute;left:5492;top:-5715;width:10;height:20" coordorigin="5492,-5715" coordsize="10,20">
              <v:shape style="position:absolute;left:5492;top:-5715;width:10;height:20" coordorigin="5492,-5715" coordsize="10,20" path="m5492,-5695l5502,-5695,5502,-5715,5492,-5715,5492,-5695xe" filled="true" fillcolor="#000000" stroked="false">
                <v:path arrowok="t"/>
                <v:fill type="solid"/>
              </v:shape>
            </v:group>
            <v:group style="position:absolute;left:5492;top:-5695;width:10;height:20" coordorigin="5492,-5695" coordsize="10,20">
              <v:shape style="position:absolute;left:5492;top:-5695;width:10;height:20" coordorigin="5492,-5695" coordsize="10,20" path="m5492,-5676l5502,-5676,5502,-5695,5492,-5695,5492,-5676xe" filled="true" fillcolor="#000000" stroked="false">
                <v:path arrowok="t"/>
                <v:fill type="solid"/>
              </v:shape>
            </v:group>
            <v:group style="position:absolute;left:5492;top:-5676;width:10;height:20" coordorigin="5492,-5676" coordsize="10,20">
              <v:shape style="position:absolute;left:5492;top:-5676;width:10;height:20" coordorigin="5492,-5676" coordsize="10,20" path="m5492,-5657l5502,-5657,5502,-5676,5492,-5676,5492,-5657xe" filled="true" fillcolor="#000000" stroked="false">
                <v:path arrowok="t"/>
                <v:fill type="solid"/>
              </v:shape>
            </v:group>
            <v:group style="position:absolute;left:5492;top:-5657;width:10;height:20" coordorigin="5492,-5657" coordsize="10,20">
              <v:shape style="position:absolute;left:5492;top:-5657;width:10;height:20" coordorigin="5492,-5657" coordsize="10,20" path="m5492,-5638l5502,-5638,5502,-5657,5492,-5657,5492,-5638xe" filled="true" fillcolor="#000000" stroked="false">
                <v:path arrowok="t"/>
                <v:fill type="solid"/>
              </v:shape>
            </v:group>
            <v:group style="position:absolute;left:5492;top:-5638;width:10;height:20" coordorigin="5492,-5638" coordsize="10,20">
              <v:shape style="position:absolute;left:5492;top:-5638;width:10;height:20" coordorigin="5492,-5638" coordsize="10,20" path="m5492,-5619l5502,-5619,5502,-5638,5492,-5638,5492,-5619xe" filled="true" fillcolor="#000000" stroked="false">
                <v:path arrowok="t"/>
                <v:fill type="solid"/>
              </v:shape>
            </v:group>
            <v:group style="position:absolute;left:5492;top:-5619;width:10;height:20" coordorigin="5492,-5619" coordsize="10,20">
              <v:shape style="position:absolute;left:5492;top:-5619;width:10;height:20" coordorigin="5492,-5619" coordsize="10,20" path="m5492,-5599l5502,-5599,5502,-5619,5492,-5619,5492,-5599xe" filled="true" fillcolor="#000000" stroked="false">
                <v:path arrowok="t"/>
                <v:fill type="solid"/>
              </v:shape>
            </v:group>
            <v:group style="position:absolute;left:5492;top:-5599;width:10;height:20" coordorigin="5492,-5599" coordsize="10,20">
              <v:shape style="position:absolute;left:5492;top:-5599;width:10;height:20" coordorigin="5492,-5599" coordsize="10,20" path="m5492,-5580l5502,-5580,5502,-5599,5492,-5599,5492,-5580xe" filled="true" fillcolor="#000000" stroked="false">
                <v:path arrowok="t"/>
                <v:fill type="solid"/>
              </v:shape>
            </v:group>
            <v:group style="position:absolute;left:5492;top:-5580;width:10;height:20" coordorigin="5492,-5580" coordsize="10,20">
              <v:shape style="position:absolute;left:5492;top:-5580;width:10;height:20" coordorigin="5492,-5580" coordsize="10,20" path="m5492,-5561l5502,-5561,5502,-5580,5492,-5580,5492,-5561xe" filled="true" fillcolor="#000000" stroked="false">
                <v:path arrowok="t"/>
                <v:fill type="solid"/>
              </v:shape>
            </v:group>
            <v:group style="position:absolute;left:5492;top:-5561;width:10;height:20" coordorigin="5492,-5561" coordsize="10,20">
              <v:shape style="position:absolute;left:5492;top:-5561;width:10;height:20" coordorigin="5492,-5561" coordsize="10,20" path="m5492,-5542l5502,-5542,5502,-5561,5492,-5561,5492,-5542xe" filled="true" fillcolor="#000000" stroked="false">
                <v:path arrowok="t"/>
                <v:fill type="solid"/>
              </v:shape>
            </v:group>
            <v:group style="position:absolute;left:5492;top:-5542;width:10;height:20" coordorigin="5492,-5542" coordsize="10,20">
              <v:shape style="position:absolute;left:5492;top:-5542;width:10;height:20" coordorigin="5492,-5542" coordsize="10,20" path="m5492,-5523l5502,-5523,5502,-5542,5492,-5542,5492,-5523xe" filled="true" fillcolor="#000000" stroked="false">
                <v:path arrowok="t"/>
                <v:fill type="solid"/>
              </v:shape>
            </v:group>
            <v:group style="position:absolute;left:5492;top:-5523;width:10;height:20" coordorigin="5492,-5523" coordsize="10,20">
              <v:shape style="position:absolute;left:5492;top:-5523;width:10;height:20" coordorigin="5492,-5523" coordsize="10,20" path="m5492,-5503l5502,-5503,5502,-5523,5492,-5523,5492,-5503xe" filled="true" fillcolor="#000000" stroked="false">
                <v:path arrowok="t"/>
                <v:fill type="solid"/>
              </v:shape>
            </v:group>
            <v:group style="position:absolute;left:5492;top:-5503;width:10;height:20" coordorigin="5492,-5503" coordsize="10,20">
              <v:shape style="position:absolute;left:5492;top:-5503;width:10;height:20" coordorigin="5492,-5503" coordsize="10,20" path="m5492,-5484l5502,-5484,5502,-5503,5492,-5503,5492,-5484xe" filled="true" fillcolor="#000000" stroked="false">
                <v:path arrowok="t"/>
                <v:fill type="solid"/>
              </v:shape>
            </v:group>
            <v:group style="position:absolute;left:5492;top:-5484;width:10;height:20" coordorigin="5492,-5484" coordsize="10,20">
              <v:shape style="position:absolute;left:5492;top:-5484;width:10;height:20" coordorigin="5492,-5484" coordsize="10,20" path="m5492,-5465l5502,-5465,5502,-5484,5492,-5484,5492,-5465xe" filled="true" fillcolor="#000000" stroked="false">
                <v:path arrowok="t"/>
                <v:fill type="solid"/>
              </v:shape>
            </v:group>
            <v:group style="position:absolute;left:5492;top:-5465;width:10;height:20" coordorigin="5492,-5465" coordsize="10,20">
              <v:shape style="position:absolute;left:5492;top:-5465;width:10;height:20" coordorigin="5492,-5465" coordsize="10,20" path="m5492,-5446l5502,-5446,5502,-5465,5492,-5465,5492,-5446xe" filled="true" fillcolor="#000000" stroked="false">
                <v:path arrowok="t"/>
                <v:fill type="solid"/>
              </v:shape>
            </v:group>
            <v:group style="position:absolute;left:5492;top:-5446;width:10;height:20" coordorigin="5492,-5446" coordsize="10,20">
              <v:shape style="position:absolute;left:5492;top:-5446;width:10;height:20" coordorigin="5492,-5446" coordsize="10,20" path="m5492,-5427l5502,-5427,5502,-5446,5492,-5446,5492,-5427xe" filled="true" fillcolor="#000000" stroked="false">
                <v:path arrowok="t"/>
                <v:fill type="solid"/>
              </v:shape>
            </v:group>
            <v:group style="position:absolute;left:5492;top:-5427;width:10;height:20" coordorigin="5492,-5427" coordsize="10,20">
              <v:shape style="position:absolute;left:5492;top:-5427;width:10;height:20" coordorigin="5492,-5427" coordsize="10,20" path="m5492,-5407l5502,-5407,5502,-5427,5492,-5427,5492,-5407xe" filled="true" fillcolor="#000000" stroked="false">
                <v:path arrowok="t"/>
                <v:fill type="solid"/>
              </v:shape>
            </v:group>
            <v:group style="position:absolute;left:5492;top:-5407;width:10;height:20" coordorigin="5492,-5407" coordsize="10,20">
              <v:shape style="position:absolute;left:5492;top:-5407;width:10;height:20" coordorigin="5492,-5407" coordsize="10,20" path="m5492,-5388l5502,-5388,5502,-5407,5492,-5407,5492,-5388xe" filled="true" fillcolor="#000000" stroked="false">
                <v:path arrowok="t"/>
                <v:fill type="solid"/>
              </v:shape>
            </v:group>
            <v:group style="position:absolute;left:5492;top:-5388;width:10;height:20" coordorigin="5492,-5388" coordsize="10,20">
              <v:shape style="position:absolute;left:5492;top:-5388;width:10;height:20" coordorigin="5492,-5388" coordsize="10,20" path="m5492,-5369l5502,-5369,5502,-5388,5492,-5388,5492,-5369xe" filled="true" fillcolor="#000000" stroked="false">
                <v:path arrowok="t"/>
                <v:fill type="solid"/>
              </v:shape>
            </v:group>
            <v:group style="position:absolute;left:6522;top:-6118;width:10;height:20" coordorigin="6522,-6118" coordsize="10,20">
              <v:shape style="position:absolute;left:6522;top:-6118;width:10;height:20" coordorigin="6522,-6118" coordsize="10,20" path="m6522,-6099l6532,-6099,6532,-6118,6522,-6118,6522,-6099xe" filled="true" fillcolor="#000000" stroked="false">
                <v:path arrowok="t"/>
                <v:fill type="solid"/>
              </v:shape>
            </v:group>
            <v:group style="position:absolute;left:6522;top:-6099;width:10;height:20" coordorigin="6522,-6099" coordsize="10,20">
              <v:shape style="position:absolute;left:6522;top:-6099;width:10;height:20" coordorigin="6522,-6099" coordsize="10,20" path="m6522,-6079l6532,-6079,6532,-6099,6522,-6099,6522,-6079xe" filled="true" fillcolor="#000000" stroked="false">
                <v:path arrowok="t"/>
                <v:fill type="solid"/>
              </v:shape>
            </v:group>
            <v:group style="position:absolute;left:6522;top:-6079;width:10;height:20" coordorigin="6522,-6079" coordsize="10,20">
              <v:shape style="position:absolute;left:6522;top:-6079;width:10;height:20" coordorigin="6522,-6079" coordsize="10,20" path="m6522,-6060l6532,-6060,6532,-6079,6522,-6079,6522,-6060xe" filled="true" fillcolor="#000000" stroked="false">
                <v:path arrowok="t"/>
                <v:fill type="solid"/>
              </v:shape>
            </v:group>
            <v:group style="position:absolute;left:6522;top:-6060;width:10;height:20" coordorigin="6522,-6060" coordsize="10,20">
              <v:shape style="position:absolute;left:6522;top:-6060;width:10;height:20" coordorigin="6522,-6060" coordsize="10,20" path="m6522,-6041l6532,-6041,6532,-6060,6522,-6060,6522,-6041xe" filled="true" fillcolor="#000000" stroked="false">
                <v:path arrowok="t"/>
                <v:fill type="solid"/>
              </v:shape>
            </v:group>
            <v:group style="position:absolute;left:6522;top:-6041;width:10;height:20" coordorigin="6522,-6041" coordsize="10,20">
              <v:shape style="position:absolute;left:6522;top:-6041;width:10;height:20" coordorigin="6522,-6041" coordsize="10,20" path="m6522,-6022l6532,-6022,6532,-6041,6522,-6041,6522,-6022xe" filled="true" fillcolor="#000000" stroked="false">
                <v:path arrowok="t"/>
                <v:fill type="solid"/>
              </v:shape>
            </v:group>
            <v:group style="position:absolute;left:6522;top:-6022;width:10;height:20" coordorigin="6522,-6022" coordsize="10,20">
              <v:shape style="position:absolute;left:6522;top:-6022;width:10;height:20" coordorigin="6522,-6022" coordsize="10,20" path="m6522,-6003l6532,-6003,6532,-6022,6522,-6022,6522,-6003xe" filled="true" fillcolor="#000000" stroked="false">
                <v:path arrowok="t"/>
                <v:fill type="solid"/>
              </v:shape>
            </v:group>
            <v:group style="position:absolute;left:6522;top:-6003;width:10;height:20" coordorigin="6522,-6003" coordsize="10,20">
              <v:shape style="position:absolute;left:6522;top:-6003;width:10;height:20" coordorigin="6522,-6003" coordsize="10,20" path="m6522,-5983l6532,-5983,6532,-6003,6522,-6003,6522,-5983xe" filled="true" fillcolor="#000000" stroked="false">
                <v:path arrowok="t"/>
                <v:fill type="solid"/>
              </v:shape>
            </v:group>
            <v:group style="position:absolute;left:6522;top:-5983;width:10;height:20" coordorigin="6522,-5983" coordsize="10,20">
              <v:shape style="position:absolute;left:6522;top:-5983;width:10;height:20" coordorigin="6522,-5983" coordsize="10,20" path="m6522,-5964l6532,-5964,6532,-5983,6522,-5983,6522,-5964xe" filled="true" fillcolor="#000000" stroked="false">
                <v:path arrowok="t"/>
                <v:fill type="solid"/>
              </v:shape>
            </v:group>
            <v:group style="position:absolute;left:6522;top:-5964;width:10;height:20" coordorigin="6522,-5964" coordsize="10,20">
              <v:shape style="position:absolute;left:6522;top:-5964;width:10;height:20" coordorigin="6522,-5964" coordsize="10,20" path="m6522,-5945l6532,-5945,6532,-5964,6522,-5964,6522,-5945xe" filled="true" fillcolor="#000000" stroked="false">
                <v:path arrowok="t"/>
                <v:fill type="solid"/>
              </v:shape>
            </v:group>
            <v:group style="position:absolute;left:6522;top:-5945;width:10;height:20" coordorigin="6522,-5945" coordsize="10,20">
              <v:shape style="position:absolute;left:6522;top:-5945;width:10;height:20" coordorigin="6522,-5945" coordsize="10,20" path="m6522,-5926l6532,-5926,6532,-5945,6522,-5945,6522,-5926xe" filled="true" fillcolor="#000000" stroked="false">
                <v:path arrowok="t"/>
                <v:fill type="solid"/>
              </v:shape>
            </v:group>
            <v:group style="position:absolute;left:6522;top:-5926;width:10;height:20" coordorigin="6522,-5926" coordsize="10,20">
              <v:shape style="position:absolute;left:6522;top:-5926;width:10;height:20" coordorigin="6522,-5926" coordsize="10,20" path="m6522,-5907l6532,-5907,6532,-5926,6522,-5926,6522,-5907xe" filled="true" fillcolor="#000000" stroked="false">
                <v:path arrowok="t"/>
                <v:fill type="solid"/>
              </v:shape>
            </v:group>
            <v:group style="position:absolute;left:6522;top:-5907;width:10;height:20" coordorigin="6522,-5907" coordsize="10,20">
              <v:shape style="position:absolute;left:6522;top:-5907;width:10;height:20" coordorigin="6522,-5907" coordsize="10,20" path="m6522,-5887l6532,-5887,6532,-5907,6522,-5907,6522,-5887xe" filled="true" fillcolor="#000000" stroked="false">
                <v:path arrowok="t"/>
                <v:fill type="solid"/>
              </v:shape>
            </v:group>
            <v:group style="position:absolute;left:6522;top:-5887;width:10;height:20" coordorigin="6522,-5887" coordsize="10,20">
              <v:shape style="position:absolute;left:6522;top:-5887;width:10;height:20" coordorigin="6522,-5887" coordsize="10,20" path="m6522,-5868l6532,-5868,6532,-5887,6522,-5887,6522,-5868xe" filled="true" fillcolor="#000000" stroked="false">
                <v:path arrowok="t"/>
                <v:fill type="solid"/>
              </v:shape>
            </v:group>
            <v:group style="position:absolute;left:6522;top:-5868;width:10;height:20" coordorigin="6522,-5868" coordsize="10,20">
              <v:shape style="position:absolute;left:6522;top:-5868;width:10;height:20" coordorigin="6522,-5868" coordsize="10,20" path="m6522,-5849l6532,-5849,6532,-5868,6522,-5868,6522,-5849xe" filled="true" fillcolor="#000000" stroked="false">
                <v:path arrowok="t"/>
                <v:fill type="solid"/>
              </v:shape>
            </v:group>
            <v:group style="position:absolute;left:6522;top:-5849;width:10;height:20" coordorigin="6522,-5849" coordsize="10,20">
              <v:shape style="position:absolute;left:6522;top:-5849;width:10;height:20" coordorigin="6522,-5849" coordsize="10,20" path="m6522,-5830l6532,-5830,6532,-5849,6522,-5849,6522,-5830xe" filled="true" fillcolor="#000000" stroked="false">
                <v:path arrowok="t"/>
                <v:fill type="solid"/>
              </v:shape>
            </v:group>
            <v:group style="position:absolute;left:6522;top:-5830;width:10;height:20" coordorigin="6522,-5830" coordsize="10,20">
              <v:shape style="position:absolute;left:6522;top:-5830;width:10;height:20" coordorigin="6522,-5830" coordsize="10,20" path="m6522,-5811l6532,-5811,6532,-5830,6522,-5830,6522,-5811xe" filled="true" fillcolor="#000000" stroked="false">
                <v:path arrowok="t"/>
                <v:fill type="solid"/>
              </v:shape>
            </v:group>
            <v:group style="position:absolute;left:6522;top:-5811;width:10;height:20" coordorigin="6522,-5811" coordsize="10,20">
              <v:shape style="position:absolute;left:6522;top:-5811;width:10;height:20" coordorigin="6522,-5811" coordsize="10,20" path="m6522,-5791l6532,-5791,6532,-5811,6522,-5811,6522,-5791xe" filled="true" fillcolor="#000000" stroked="false">
                <v:path arrowok="t"/>
                <v:fill type="solid"/>
              </v:shape>
            </v:group>
            <v:group style="position:absolute;left:6522;top:-5791;width:10;height:20" coordorigin="6522,-5791" coordsize="10,20">
              <v:shape style="position:absolute;left:6522;top:-5791;width:10;height:20" coordorigin="6522,-5791" coordsize="10,20" path="m6522,-5772l6532,-5772,6532,-5791,6522,-5791,6522,-5772xe" filled="true" fillcolor="#000000" stroked="false">
                <v:path arrowok="t"/>
                <v:fill type="solid"/>
              </v:shape>
            </v:group>
            <v:group style="position:absolute;left:6522;top:-5772;width:10;height:20" coordorigin="6522,-5772" coordsize="10,20">
              <v:shape style="position:absolute;left:6522;top:-5772;width:10;height:20" coordorigin="6522,-5772" coordsize="10,20" path="m6522,-5753l6532,-5753,6532,-5772,6522,-5772,6522,-5753xe" filled="true" fillcolor="#000000" stroked="false">
                <v:path arrowok="t"/>
                <v:fill type="solid"/>
              </v:shape>
            </v:group>
            <v:group style="position:absolute;left:6522;top:-5753;width:10;height:20" coordorigin="6522,-5753" coordsize="10,20">
              <v:shape style="position:absolute;left:6522;top:-5753;width:10;height:20" coordorigin="6522,-5753" coordsize="10,20" path="m6522,-5734l6532,-5734,6532,-5753,6522,-5753,6522,-5734xe" filled="true" fillcolor="#000000" stroked="false">
                <v:path arrowok="t"/>
                <v:fill type="solid"/>
              </v:shape>
            </v:group>
            <v:group style="position:absolute;left:6522;top:-5734;width:10;height:20" coordorigin="6522,-5734" coordsize="10,20">
              <v:shape style="position:absolute;left:6522;top:-5734;width:10;height:20" coordorigin="6522,-5734" coordsize="10,20" path="m6522,-5715l6532,-5715,6532,-5734,6522,-5734,6522,-5715xe" filled="true" fillcolor="#000000" stroked="false">
                <v:path arrowok="t"/>
                <v:fill type="solid"/>
              </v:shape>
            </v:group>
            <v:group style="position:absolute;left:6522;top:-5715;width:10;height:20" coordorigin="6522,-5715" coordsize="10,20">
              <v:shape style="position:absolute;left:6522;top:-5715;width:10;height:20" coordorigin="6522,-5715" coordsize="10,20" path="m6522,-5695l6532,-5695,6532,-5715,6522,-5715,6522,-5695xe" filled="true" fillcolor="#000000" stroked="false">
                <v:path arrowok="t"/>
                <v:fill type="solid"/>
              </v:shape>
            </v:group>
            <v:group style="position:absolute;left:6522;top:-5695;width:10;height:20" coordorigin="6522,-5695" coordsize="10,20">
              <v:shape style="position:absolute;left:6522;top:-5695;width:10;height:20" coordorigin="6522,-5695" coordsize="10,20" path="m6522,-5676l6532,-5676,6532,-5695,6522,-5695,6522,-5676xe" filled="true" fillcolor="#000000" stroked="false">
                <v:path arrowok="t"/>
                <v:fill type="solid"/>
              </v:shape>
            </v:group>
            <v:group style="position:absolute;left:6522;top:-5676;width:10;height:20" coordorigin="6522,-5676" coordsize="10,20">
              <v:shape style="position:absolute;left:6522;top:-5676;width:10;height:20" coordorigin="6522,-5676" coordsize="10,20" path="m6522,-5657l6532,-5657,6532,-5676,6522,-5676,6522,-5657xe" filled="true" fillcolor="#000000" stroked="false">
                <v:path arrowok="t"/>
                <v:fill type="solid"/>
              </v:shape>
            </v:group>
            <v:group style="position:absolute;left:6522;top:-5657;width:10;height:20" coordorigin="6522,-5657" coordsize="10,20">
              <v:shape style="position:absolute;left:6522;top:-5657;width:10;height:20" coordorigin="6522,-5657" coordsize="10,20" path="m6522,-5638l6532,-5638,6532,-5657,6522,-5657,6522,-5638xe" filled="true" fillcolor="#000000" stroked="false">
                <v:path arrowok="t"/>
                <v:fill type="solid"/>
              </v:shape>
            </v:group>
            <v:group style="position:absolute;left:6522;top:-5638;width:10;height:20" coordorigin="6522,-5638" coordsize="10,20">
              <v:shape style="position:absolute;left:6522;top:-5638;width:10;height:20" coordorigin="6522,-5638" coordsize="10,20" path="m6522,-5619l6532,-5619,6532,-5638,6522,-5638,6522,-5619xe" filled="true" fillcolor="#000000" stroked="false">
                <v:path arrowok="t"/>
                <v:fill type="solid"/>
              </v:shape>
            </v:group>
            <v:group style="position:absolute;left:6522;top:-5619;width:10;height:20" coordorigin="6522,-5619" coordsize="10,20">
              <v:shape style="position:absolute;left:6522;top:-5619;width:10;height:20" coordorigin="6522,-5619" coordsize="10,20" path="m6522,-5599l6532,-5599,6532,-5619,6522,-5619,6522,-5599xe" filled="true" fillcolor="#000000" stroked="false">
                <v:path arrowok="t"/>
                <v:fill type="solid"/>
              </v:shape>
            </v:group>
            <v:group style="position:absolute;left:6522;top:-5599;width:10;height:20" coordorigin="6522,-5599" coordsize="10,20">
              <v:shape style="position:absolute;left:6522;top:-5599;width:10;height:20" coordorigin="6522,-5599" coordsize="10,20" path="m6522,-5580l6532,-5580,6532,-5599,6522,-5599,6522,-5580xe" filled="true" fillcolor="#000000" stroked="false">
                <v:path arrowok="t"/>
                <v:fill type="solid"/>
              </v:shape>
            </v:group>
            <v:group style="position:absolute;left:6522;top:-5580;width:10;height:20" coordorigin="6522,-5580" coordsize="10,20">
              <v:shape style="position:absolute;left:6522;top:-5580;width:10;height:20" coordorigin="6522,-5580" coordsize="10,20" path="m6522,-5561l6532,-5561,6532,-5580,6522,-5580,6522,-5561xe" filled="true" fillcolor="#000000" stroked="false">
                <v:path arrowok="t"/>
                <v:fill type="solid"/>
              </v:shape>
            </v:group>
            <v:group style="position:absolute;left:6522;top:-5561;width:10;height:20" coordorigin="6522,-5561" coordsize="10,20">
              <v:shape style="position:absolute;left:6522;top:-5561;width:10;height:20" coordorigin="6522,-5561" coordsize="10,20" path="m6522,-5542l6532,-5542,6532,-5561,6522,-5561,6522,-5542xe" filled="true" fillcolor="#000000" stroked="false">
                <v:path arrowok="t"/>
                <v:fill type="solid"/>
              </v:shape>
            </v:group>
            <v:group style="position:absolute;left:6522;top:-5542;width:10;height:20" coordorigin="6522,-5542" coordsize="10,20">
              <v:shape style="position:absolute;left:6522;top:-5542;width:10;height:20" coordorigin="6522,-5542" coordsize="10,20" path="m6522,-5523l6532,-5523,6532,-5542,6522,-5542,6522,-5523xe" filled="true" fillcolor="#000000" stroked="false">
                <v:path arrowok="t"/>
                <v:fill type="solid"/>
              </v:shape>
            </v:group>
            <v:group style="position:absolute;left:6522;top:-5523;width:10;height:20" coordorigin="6522,-5523" coordsize="10,20">
              <v:shape style="position:absolute;left:6522;top:-5523;width:10;height:20" coordorigin="6522,-5523" coordsize="10,20" path="m6522,-5503l6532,-5503,6532,-5523,6522,-5523,6522,-5503xe" filled="true" fillcolor="#000000" stroked="false">
                <v:path arrowok="t"/>
                <v:fill type="solid"/>
              </v:shape>
            </v:group>
            <v:group style="position:absolute;left:6522;top:-5503;width:10;height:20" coordorigin="6522,-5503" coordsize="10,20">
              <v:shape style="position:absolute;left:6522;top:-5503;width:10;height:20" coordorigin="6522,-5503" coordsize="10,20" path="m6522,-5484l6532,-5484,6532,-5503,6522,-5503,6522,-5484xe" filled="true" fillcolor="#000000" stroked="false">
                <v:path arrowok="t"/>
                <v:fill type="solid"/>
              </v:shape>
            </v:group>
            <v:group style="position:absolute;left:6522;top:-5484;width:10;height:20" coordorigin="6522,-5484" coordsize="10,20">
              <v:shape style="position:absolute;left:6522;top:-5484;width:10;height:20" coordorigin="6522,-5484" coordsize="10,20" path="m6522,-5465l6532,-5465,6532,-5484,6522,-5484,6522,-5465xe" filled="true" fillcolor="#000000" stroked="false">
                <v:path arrowok="t"/>
                <v:fill type="solid"/>
              </v:shape>
            </v:group>
            <v:group style="position:absolute;left:6522;top:-5465;width:10;height:20" coordorigin="6522,-5465" coordsize="10,20">
              <v:shape style="position:absolute;left:6522;top:-5465;width:10;height:20" coordorigin="6522,-5465" coordsize="10,20" path="m6522,-5446l6532,-5446,6532,-5465,6522,-5465,6522,-5446xe" filled="true" fillcolor="#000000" stroked="false">
                <v:path arrowok="t"/>
                <v:fill type="solid"/>
              </v:shape>
            </v:group>
            <v:group style="position:absolute;left:6522;top:-5446;width:10;height:20" coordorigin="6522,-5446" coordsize="10,20">
              <v:shape style="position:absolute;left:6522;top:-5446;width:10;height:20" coordorigin="6522,-5446" coordsize="10,20" path="m6522,-5427l6532,-5427,6532,-5446,6522,-5446,6522,-5427xe" filled="true" fillcolor="#000000" stroked="false">
                <v:path arrowok="t"/>
                <v:fill type="solid"/>
              </v:shape>
            </v:group>
            <v:group style="position:absolute;left:6522;top:-5427;width:10;height:20" coordorigin="6522,-5427" coordsize="10,20">
              <v:shape style="position:absolute;left:6522;top:-5427;width:10;height:20" coordorigin="6522,-5427" coordsize="10,20" path="m6522,-5407l6532,-5407,6532,-5427,6522,-5427,6522,-5407xe" filled="true" fillcolor="#000000" stroked="false">
                <v:path arrowok="t"/>
                <v:fill type="solid"/>
              </v:shape>
            </v:group>
            <v:group style="position:absolute;left:6522;top:-5407;width:10;height:20" coordorigin="6522,-5407" coordsize="10,20">
              <v:shape style="position:absolute;left:6522;top:-5407;width:10;height:20" coordorigin="6522,-5407" coordsize="10,20" path="m6522,-5388l6532,-5388,6532,-5407,6522,-5407,6522,-5388xe" filled="true" fillcolor="#000000" stroked="false">
                <v:path arrowok="t"/>
                <v:fill type="solid"/>
              </v:shape>
            </v:group>
            <v:group style="position:absolute;left:6522;top:-5388;width:10;height:20" coordorigin="6522,-5388" coordsize="10,20">
              <v:shape style="position:absolute;left:6522;top:-5388;width:10;height:20" coordorigin="6522,-5388" coordsize="10,20" path="m6522,-5369l6532,-5369,6532,-5388,6522,-5388,6522,-5369xe" filled="true" fillcolor="#000000" stroked="false">
                <v:path arrowok="t"/>
                <v:fill type="solid"/>
              </v:shape>
            </v:group>
            <v:group style="position:absolute;left:7194;top:-6118;width:10;height:20" coordorigin="7194,-6118" coordsize="10,20">
              <v:shape style="position:absolute;left:7194;top:-6118;width:10;height:20" coordorigin="7194,-6118" coordsize="10,20" path="m7194,-6099l7204,-6099,7204,-6118,7194,-6118,7194,-6099xe" filled="true" fillcolor="#000000" stroked="false">
                <v:path arrowok="t"/>
                <v:fill type="solid"/>
              </v:shape>
            </v:group>
            <v:group style="position:absolute;left:7194;top:-6099;width:10;height:20" coordorigin="7194,-6099" coordsize="10,20">
              <v:shape style="position:absolute;left:7194;top:-6099;width:10;height:20" coordorigin="7194,-6099" coordsize="10,20" path="m7194,-6079l7204,-6079,7204,-6099,7194,-6099,7194,-6079xe" filled="true" fillcolor="#000000" stroked="false">
                <v:path arrowok="t"/>
                <v:fill type="solid"/>
              </v:shape>
            </v:group>
            <v:group style="position:absolute;left:7194;top:-6079;width:10;height:20" coordorigin="7194,-6079" coordsize="10,20">
              <v:shape style="position:absolute;left:7194;top:-6079;width:10;height:20" coordorigin="7194,-6079" coordsize="10,20" path="m7194,-6060l7204,-6060,7204,-6079,7194,-6079,7194,-6060xe" filled="true" fillcolor="#000000" stroked="false">
                <v:path arrowok="t"/>
                <v:fill type="solid"/>
              </v:shape>
            </v:group>
            <v:group style="position:absolute;left:7194;top:-6060;width:10;height:20" coordorigin="7194,-6060" coordsize="10,20">
              <v:shape style="position:absolute;left:7194;top:-6060;width:10;height:20" coordorigin="7194,-6060" coordsize="10,20" path="m7194,-6041l7204,-6041,7204,-6060,7194,-6060,7194,-6041xe" filled="true" fillcolor="#000000" stroked="false">
                <v:path arrowok="t"/>
                <v:fill type="solid"/>
              </v:shape>
            </v:group>
            <v:group style="position:absolute;left:7194;top:-6041;width:10;height:20" coordorigin="7194,-6041" coordsize="10,20">
              <v:shape style="position:absolute;left:7194;top:-6041;width:10;height:20" coordorigin="7194,-6041" coordsize="10,20" path="m7194,-6022l7204,-6022,7204,-6041,7194,-6041,7194,-6022xe" filled="true" fillcolor="#000000" stroked="false">
                <v:path arrowok="t"/>
                <v:fill type="solid"/>
              </v:shape>
            </v:group>
            <v:group style="position:absolute;left:7194;top:-6022;width:10;height:20" coordorigin="7194,-6022" coordsize="10,20">
              <v:shape style="position:absolute;left:7194;top:-6022;width:10;height:20" coordorigin="7194,-6022" coordsize="10,20" path="m7194,-6003l7204,-6003,7204,-6022,7194,-6022,7194,-6003xe" filled="true" fillcolor="#000000" stroked="false">
                <v:path arrowok="t"/>
                <v:fill type="solid"/>
              </v:shape>
            </v:group>
            <v:group style="position:absolute;left:7194;top:-6003;width:10;height:20" coordorigin="7194,-6003" coordsize="10,20">
              <v:shape style="position:absolute;left:7194;top:-6003;width:10;height:20" coordorigin="7194,-6003" coordsize="10,20" path="m7194,-5983l7204,-5983,7204,-6003,7194,-6003,7194,-5983xe" filled="true" fillcolor="#000000" stroked="false">
                <v:path arrowok="t"/>
                <v:fill type="solid"/>
              </v:shape>
            </v:group>
            <v:group style="position:absolute;left:7194;top:-5983;width:10;height:20" coordorigin="7194,-5983" coordsize="10,20">
              <v:shape style="position:absolute;left:7194;top:-5983;width:10;height:20" coordorigin="7194,-5983" coordsize="10,20" path="m7194,-5964l7204,-5964,7204,-5983,7194,-5983,7194,-5964xe" filled="true" fillcolor="#000000" stroked="false">
                <v:path arrowok="t"/>
                <v:fill type="solid"/>
              </v:shape>
            </v:group>
            <v:group style="position:absolute;left:7194;top:-5964;width:10;height:20" coordorigin="7194,-5964" coordsize="10,20">
              <v:shape style="position:absolute;left:7194;top:-5964;width:10;height:20" coordorigin="7194,-5964" coordsize="10,20" path="m7194,-5945l7204,-5945,7204,-5964,7194,-5964,7194,-5945xe" filled="true" fillcolor="#000000" stroked="false">
                <v:path arrowok="t"/>
                <v:fill type="solid"/>
              </v:shape>
            </v:group>
            <v:group style="position:absolute;left:7194;top:-5945;width:10;height:20" coordorigin="7194,-5945" coordsize="10,20">
              <v:shape style="position:absolute;left:7194;top:-5945;width:10;height:20" coordorigin="7194,-5945" coordsize="10,20" path="m7194,-5926l7204,-5926,7204,-5945,7194,-5945,7194,-5926xe" filled="true" fillcolor="#000000" stroked="false">
                <v:path arrowok="t"/>
                <v:fill type="solid"/>
              </v:shape>
            </v:group>
            <v:group style="position:absolute;left:7194;top:-5926;width:10;height:20" coordorigin="7194,-5926" coordsize="10,20">
              <v:shape style="position:absolute;left:7194;top:-5926;width:10;height:20" coordorigin="7194,-5926" coordsize="10,20" path="m7194,-5907l7204,-5907,7204,-5926,7194,-5926,7194,-5907xe" filled="true" fillcolor="#000000" stroked="false">
                <v:path arrowok="t"/>
                <v:fill type="solid"/>
              </v:shape>
            </v:group>
            <v:group style="position:absolute;left:7194;top:-5907;width:10;height:20" coordorigin="7194,-5907" coordsize="10,20">
              <v:shape style="position:absolute;left:7194;top:-5907;width:10;height:20" coordorigin="7194,-5907" coordsize="10,20" path="m7194,-5887l7204,-5887,7204,-5907,7194,-5907,7194,-5887xe" filled="true" fillcolor="#000000" stroked="false">
                <v:path arrowok="t"/>
                <v:fill type="solid"/>
              </v:shape>
            </v:group>
            <v:group style="position:absolute;left:7194;top:-5887;width:10;height:20" coordorigin="7194,-5887" coordsize="10,20">
              <v:shape style="position:absolute;left:7194;top:-5887;width:10;height:20" coordorigin="7194,-5887" coordsize="10,20" path="m7194,-5868l7204,-5868,7204,-5887,7194,-5887,7194,-5868xe" filled="true" fillcolor="#000000" stroked="false">
                <v:path arrowok="t"/>
                <v:fill type="solid"/>
              </v:shape>
            </v:group>
            <v:group style="position:absolute;left:7194;top:-5868;width:10;height:20" coordorigin="7194,-5868" coordsize="10,20">
              <v:shape style="position:absolute;left:7194;top:-5868;width:10;height:20" coordorigin="7194,-5868" coordsize="10,20" path="m7194,-5849l7204,-5849,7204,-5868,7194,-5868,7194,-5849xe" filled="true" fillcolor="#000000" stroked="false">
                <v:path arrowok="t"/>
                <v:fill type="solid"/>
              </v:shape>
            </v:group>
            <v:group style="position:absolute;left:7194;top:-5849;width:10;height:20" coordorigin="7194,-5849" coordsize="10,20">
              <v:shape style="position:absolute;left:7194;top:-5849;width:10;height:20" coordorigin="7194,-5849" coordsize="10,20" path="m7194,-5830l7204,-5830,7204,-5849,7194,-5849,7194,-5830xe" filled="true" fillcolor="#000000" stroked="false">
                <v:path arrowok="t"/>
                <v:fill type="solid"/>
              </v:shape>
            </v:group>
            <v:group style="position:absolute;left:7194;top:-5830;width:10;height:20" coordorigin="7194,-5830" coordsize="10,20">
              <v:shape style="position:absolute;left:7194;top:-5830;width:10;height:20" coordorigin="7194,-5830" coordsize="10,20" path="m7194,-5811l7204,-5811,7204,-5830,7194,-5830,7194,-5811xe" filled="true" fillcolor="#000000" stroked="false">
                <v:path arrowok="t"/>
                <v:fill type="solid"/>
              </v:shape>
            </v:group>
            <v:group style="position:absolute;left:7194;top:-5811;width:10;height:20" coordorigin="7194,-5811" coordsize="10,20">
              <v:shape style="position:absolute;left:7194;top:-5811;width:10;height:20" coordorigin="7194,-5811" coordsize="10,20" path="m7194,-5791l7204,-5791,7204,-5811,7194,-5811,7194,-5791xe" filled="true" fillcolor="#000000" stroked="false">
                <v:path arrowok="t"/>
                <v:fill type="solid"/>
              </v:shape>
            </v:group>
            <v:group style="position:absolute;left:7194;top:-5791;width:10;height:20" coordorigin="7194,-5791" coordsize="10,20">
              <v:shape style="position:absolute;left:7194;top:-5791;width:10;height:20" coordorigin="7194,-5791" coordsize="10,20" path="m7194,-5772l7204,-5772,7204,-5791,7194,-5791,7194,-5772xe" filled="true" fillcolor="#000000" stroked="false">
                <v:path arrowok="t"/>
                <v:fill type="solid"/>
              </v:shape>
            </v:group>
            <v:group style="position:absolute;left:7194;top:-5772;width:10;height:20" coordorigin="7194,-5772" coordsize="10,20">
              <v:shape style="position:absolute;left:7194;top:-5772;width:10;height:20" coordorigin="7194,-5772" coordsize="10,20" path="m7194,-5753l7204,-5753,7204,-5772,7194,-5772,7194,-5753xe" filled="true" fillcolor="#000000" stroked="false">
                <v:path arrowok="t"/>
                <v:fill type="solid"/>
              </v:shape>
            </v:group>
            <v:group style="position:absolute;left:7194;top:-5753;width:10;height:20" coordorigin="7194,-5753" coordsize="10,20">
              <v:shape style="position:absolute;left:7194;top:-5753;width:10;height:20" coordorigin="7194,-5753" coordsize="10,20" path="m7194,-5734l7204,-5734,7204,-5753,7194,-5753,7194,-5734xe" filled="true" fillcolor="#000000" stroked="false">
                <v:path arrowok="t"/>
                <v:fill type="solid"/>
              </v:shape>
            </v:group>
            <v:group style="position:absolute;left:7194;top:-5734;width:10;height:20" coordorigin="7194,-5734" coordsize="10,20">
              <v:shape style="position:absolute;left:7194;top:-5734;width:10;height:20" coordorigin="7194,-5734" coordsize="10,20" path="m7194,-5715l7204,-5715,7204,-5734,7194,-5734,7194,-5715xe" filled="true" fillcolor="#000000" stroked="false">
                <v:path arrowok="t"/>
                <v:fill type="solid"/>
              </v:shape>
            </v:group>
            <v:group style="position:absolute;left:7194;top:-5715;width:10;height:20" coordorigin="7194,-5715" coordsize="10,20">
              <v:shape style="position:absolute;left:7194;top:-5715;width:10;height:20" coordorigin="7194,-5715" coordsize="10,20" path="m7194,-5695l7204,-5695,7204,-5715,7194,-5715,7194,-5695xe" filled="true" fillcolor="#000000" stroked="false">
                <v:path arrowok="t"/>
                <v:fill type="solid"/>
              </v:shape>
            </v:group>
            <v:group style="position:absolute;left:7194;top:-5695;width:10;height:20" coordorigin="7194,-5695" coordsize="10,20">
              <v:shape style="position:absolute;left:7194;top:-5695;width:10;height:20" coordorigin="7194,-5695" coordsize="10,20" path="m7194,-5676l7204,-5676,7204,-5695,7194,-5695,7194,-5676xe" filled="true" fillcolor="#000000" stroked="false">
                <v:path arrowok="t"/>
                <v:fill type="solid"/>
              </v:shape>
            </v:group>
            <v:group style="position:absolute;left:7194;top:-5676;width:10;height:20" coordorigin="7194,-5676" coordsize="10,20">
              <v:shape style="position:absolute;left:7194;top:-5676;width:10;height:20" coordorigin="7194,-5676" coordsize="10,20" path="m7194,-5657l7204,-5657,7204,-5676,7194,-5676,7194,-5657xe" filled="true" fillcolor="#000000" stroked="false">
                <v:path arrowok="t"/>
                <v:fill type="solid"/>
              </v:shape>
            </v:group>
            <v:group style="position:absolute;left:7194;top:-5657;width:10;height:20" coordorigin="7194,-5657" coordsize="10,20">
              <v:shape style="position:absolute;left:7194;top:-5657;width:10;height:20" coordorigin="7194,-5657" coordsize="10,20" path="m7194,-5638l7204,-5638,7204,-5657,7194,-5657,7194,-5638xe" filled="true" fillcolor="#000000" stroked="false">
                <v:path arrowok="t"/>
                <v:fill type="solid"/>
              </v:shape>
            </v:group>
            <v:group style="position:absolute;left:7194;top:-5638;width:10;height:20" coordorigin="7194,-5638" coordsize="10,20">
              <v:shape style="position:absolute;left:7194;top:-5638;width:10;height:20" coordorigin="7194,-5638" coordsize="10,20" path="m7194,-5619l7204,-5619,7204,-5638,7194,-5638,7194,-5619xe" filled="true" fillcolor="#000000" stroked="false">
                <v:path arrowok="t"/>
                <v:fill type="solid"/>
              </v:shape>
            </v:group>
            <v:group style="position:absolute;left:7194;top:-5619;width:10;height:20" coordorigin="7194,-5619" coordsize="10,20">
              <v:shape style="position:absolute;left:7194;top:-5619;width:10;height:20" coordorigin="7194,-5619" coordsize="10,20" path="m7194,-5599l7204,-5599,7204,-5619,7194,-5619,7194,-5599xe" filled="true" fillcolor="#000000" stroked="false">
                <v:path arrowok="t"/>
                <v:fill type="solid"/>
              </v:shape>
            </v:group>
            <v:group style="position:absolute;left:7194;top:-5599;width:10;height:20" coordorigin="7194,-5599" coordsize="10,20">
              <v:shape style="position:absolute;left:7194;top:-5599;width:10;height:20" coordorigin="7194,-5599" coordsize="10,20" path="m7194,-5580l7204,-5580,7204,-5599,7194,-5599,7194,-5580xe" filled="true" fillcolor="#000000" stroked="false">
                <v:path arrowok="t"/>
                <v:fill type="solid"/>
              </v:shape>
            </v:group>
            <v:group style="position:absolute;left:7194;top:-5580;width:10;height:20" coordorigin="7194,-5580" coordsize="10,20">
              <v:shape style="position:absolute;left:7194;top:-5580;width:10;height:20" coordorigin="7194,-5580" coordsize="10,20" path="m7194,-5561l7204,-5561,7204,-5580,7194,-5580,7194,-5561xe" filled="true" fillcolor="#000000" stroked="false">
                <v:path arrowok="t"/>
                <v:fill type="solid"/>
              </v:shape>
            </v:group>
            <v:group style="position:absolute;left:7194;top:-5561;width:10;height:20" coordorigin="7194,-5561" coordsize="10,20">
              <v:shape style="position:absolute;left:7194;top:-5561;width:10;height:20" coordorigin="7194,-5561" coordsize="10,20" path="m7194,-5542l7204,-5542,7204,-5561,7194,-5561,7194,-5542xe" filled="true" fillcolor="#000000" stroked="false">
                <v:path arrowok="t"/>
                <v:fill type="solid"/>
              </v:shape>
            </v:group>
            <v:group style="position:absolute;left:7194;top:-5542;width:10;height:20" coordorigin="7194,-5542" coordsize="10,20">
              <v:shape style="position:absolute;left:7194;top:-5542;width:10;height:20" coordorigin="7194,-5542" coordsize="10,20" path="m7194,-5523l7204,-5523,7204,-5542,7194,-5542,7194,-5523xe" filled="true" fillcolor="#000000" stroked="false">
                <v:path arrowok="t"/>
                <v:fill type="solid"/>
              </v:shape>
            </v:group>
            <v:group style="position:absolute;left:7194;top:-5523;width:10;height:20" coordorigin="7194,-5523" coordsize="10,20">
              <v:shape style="position:absolute;left:7194;top:-5523;width:10;height:20" coordorigin="7194,-5523" coordsize="10,20" path="m7194,-5503l7204,-5503,7204,-5523,7194,-5523,7194,-5503xe" filled="true" fillcolor="#000000" stroked="false">
                <v:path arrowok="t"/>
                <v:fill type="solid"/>
              </v:shape>
            </v:group>
            <v:group style="position:absolute;left:7194;top:-5503;width:10;height:20" coordorigin="7194,-5503" coordsize="10,20">
              <v:shape style="position:absolute;left:7194;top:-5503;width:10;height:20" coordorigin="7194,-5503" coordsize="10,20" path="m7194,-5484l7204,-5484,7204,-5503,7194,-5503,7194,-5484xe" filled="true" fillcolor="#000000" stroked="false">
                <v:path arrowok="t"/>
                <v:fill type="solid"/>
              </v:shape>
            </v:group>
            <v:group style="position:absolute;left:7194;top:-5484;width:10;height:20" coordorigin="7194,-5484" coordsize="10,20">
              <v:shape style="position:absolute;left:7194;top:-5484;width:10;height:20" coordorigin="7194,-5484" coordsize="10,20" path="m7194,-5465l7204,-5465,7204,-5484,7194,-5484,7194,-5465xe" filled="true" fillcolor="#000000" stroked="false">
                <v:path arrowok="t"/>
                <v:fill type="solid"/>
              </v:shape>
            </v:group>
            <v:group style="position:absolute;left:7194;top:-5465;width:10;height:20" coordorigin="7194,-5465" coordsize="10,20">
              <v:shape style="position:absolute;left:7194;top:-5465;width:10;height:20" coordorigin="7194,-5465" coordsize="10,20" path="m7194,-5446l7204,-5446,7204,-5465,7194,-5465,7194,-5446xe" filled="true" fillcolor="#000000" stroked="false">
                <v:path arrowok="t"/>
                <v:fill type="solid"/>
              </v:shape>
            </v:group>
            <v:group style="position:absolute;left:7194;top:-5446;width:10;height:20" coordorigin="7194,-5446" coordsize="10,20">
              <v:shape style="position:absolute;left:7194;top:-5446;width:10;height:20" coordorigin="7194,-5446" coordsize="10,20" path="m7194,-5427l7204,-5427,7204,-5446,7194,-5446,7194,-5427xe" filled="true" fillcolor="#000000" stroked="false">
                <v:path arrowok="t"/>
                <v:fill type="solid"/>
              </v:shape>
            </v:group>
            <v:group style="position:absolute;left:7194;top:-5427;width:10;height:20" coordorigin="7194,-5427" coordsize="10,20">
              <v:shape style="position:absolute;left:7194;top:-5427;width:10;height:20" coordorigin="7194,-5427" coordsize="10,20" path="m7194,-5407l7204,-5407,7204,-5427,7194,-5427,7194,-5407xe" filled="true" fillcolor="#000000" stroked="false">
                <v:path arrowok="t"/>
                <v:fill type="solid"/>
              </v:shape>
            </v:group>
            <v:group style="position:absolute;left:7194;top:-5407;width:10;height:20" coordorigin="7194,-5407" coordsize="10,20">
              <v:shape style="position:absolute;left:7194;top:-5407;width:10;height:20" coordorigin="7194,-5407" coordsize="10,20" path="m7194,-5388l7204,-5388,7204,-5407,7194,-5407,7194,-5388xe" filled="true" fillcolor="#000000" stroked="false">
                <v:path arrowok="t"/>
                <v:fill type="solid"/>
              </v:shape>
            </v:group>
            <v:group style="position:absolute;left:7194;top:-5388;width:10;height:20" coordorigin="7194,-5388" coordsize="10,20">
              <v:shape style="position:absolute;left:7194;top:-5388;width:10;height:20" coordorigin="7194,-5388" coordsize="10,20" path="m7194,-5369l7204,-5369,7204,-5388,7194,-5388,7194,-5369xe" filled="true" fillcolor="#000000" stroked="false">
                <v:path arrowok="t"/>
                <v:fill type="solid"/>
              </v:shape>
            </v:group>
            <v:group style="position:absolute;left:8327;top:-6118;width:10;height:20" coordorigin="8327,-6118" coordsize="10,20">
              <v:shape style="position:absolute;left:8327;top:-6118;width:10;height:20" coordorigin="8327,-6118" coordsize="10,20" path="m8327,-6099l8337,-6099,8337,-6118,8327,-6118,8327,-6099xe" filled="true" fillcolor="#000000" stroked="false">
                <v:path arrowok="t"/>
                <v:fill type="solid"/>
              </v:shape>
            </v:group>
            <v:group style="position:absolute;left:8327;top:-6099;width:10;height:20" coordorigin="8327,-6099" coordsize="10,20">
              <v:shape style="position:absolute;left:8327;top:-6099;width:10;height:20" coordorigin="8327,-6099" coordsize="10,20" path="m8327,-6079l8337,-6079,8337,-6099,8327,-6099,8327,-6079xe" filled="true" fillcolor="#000000" stroked="false">
                <v:path arrowok="t"/>
                <v:fill type="solid"/>
              </v:shape>
            </v:group>
            <v:group style="position:absolute;left:8327;top:-6079;width:10;height:20" coordorigin="8327,-6079" coordsize="10,20">
              <v:shape style="position:absolute;left:8327;top:-6079;width:10;height:20" coordorigin="8327,-6079" coordsize="10,20" path="m8327,-6060l8337,-6060,8337,-6079,8327,-6079,8327,-6060xe" filled="true" fillcolor="#000000" stroked="false">
                <v:path arrowok="t"/>
                <v:fill type="solid"/>
              </v:shape>
            </v:group>
            <v:group style="position:absolute;left:8327;top:-6060;width:10;height:20" coordorigin="8327,-6060" coordsize="10,20">
              <v:shape style="position:absolute;left:8327;top:-6060;width:10;height:20" coordorigin="8327,-6060" coordsize="10,20" path="m8327,-6041l8337,-6041,8337,-6060,8327,-6060,8327,-6041xe" filled="true" fillcolor="#000000" stroked="false">
                <v:path arrowok="t"/>
                <v:fill type="solid"/>
              </v:shape>
            </v:group>
            <v:group style="position:absolute;left:8327;top:-6041;width:10;height:20" coordorigin="8327,-6041" coordsize="10,20">
              <v:shape style="position:absolute;left:8327;top:-6041;width:10;height:20" coordorigin="8327,-6041" coordsize="10,20" path="m8327,-6022l8337,-6022,8337,-6041,8327,-6041,8327,-6022xe" filled="true" fillcolor="#000000" stroked="false">
                <v:path arrowok="t"/>
                <v:fill type="solid"/>
              </v:shape>
            </v:group>
            <v:group style="position:absolute;left:8327;top:-6022;width:10;height:20" coordorigin="8327,-6022" coordsize="10,20">
              <v:shape style="position:absolute;left:8327;top:-6022;width:10;height:20" coordorigin="8327,-6022" coordsize="10,20" path="m8327,-6003l8337,-6003,8337,-6022,8327,-6022,8327,-6003xe" filled="true" fillcolor="#000000" stroked="false">
                <v:path arrowok="t"/>
                <v:fill type="solid"/>
              </v:shape>
            </v:group>
            <v:group style="position:absolute;left:8327;top:-6003;width:10;height:20" coordorigin="8327,-6003" coordsize="10,20">
              <v:shape style="position:absolute;left:8327;top:-6003;width:10;height:20" coordorigin="8327,-6003" coordsize="10,20" path="m8327,-5983l8337,-5983,8337,-6003,8327,-6003,8327,-5983xe" filled="true" fillcolor="#000000" stroked="false">
                <v:path arrowok="t"/>
                <v:fill type="solid"/>
              </v:shape>
            </v:group>
            <v:group style="position:absolute;left:8327;top:-5983;width:10;height:20" coordorigin="8327,-5983" coordsize="10,20">
              <v:shape style="position:absolute;left:8327;top:-5983;width:10;height:20" coordorigin="8327,-5983" coordsize="10,20" path="m8327,-5964l8337,-5964,8337,-5983,8327,-5983,8327,-5964xe" filled="true" fillcolor="#000000" stroked="false">
                <v:path arrowok="t"/>
                <v:fill type="solid"/>
              </v:shape>
            </v:group>
            <v:group style="position:absolute;left:8327;top:-5964;width:10;height:20" coordorigin="8327,-5964" coordsize="10,20">
              <v:shape style="position:absolute;left:8327;top:-5964;width:10;height:20" coordorigin="8327,-5964" coordsize="10,20" path="m8327,-5945l8337,-5945,8337,-5964,8327,-5964,8327,-5945xe" filled="true" fillcolor="#000000" stroked="false">
                <v:path arrowok="t"/>
                <v:fill type="solid"/>
              </v:shape>
            </v:group>
            <v:group style="position:absolute;left:8327;top:-5945;width:10;height:20" coordorigin="8327,-5945" coordsize="10,20">
              <v:shape style="position:absolute;left:8327;top:-5945;width:10;height:20" coordorigin="8327,-5945" coordsize="10,20" path="m8327,-5926l8337,-5926,8337,-5945,8327,-5945,8327,-5926xe" filled="true" fillcolor="#000000" stroked="false">
                <v:path arrowok="t"/>
                <v:fill type="solid"/>
              </v:shape>
            </v:group>
            <v:group style="position:absolute;left:8327;top:-5926;width:10;height:20" coordorigin="8327,-5926" coordsize="10,20">
              <v:shape style="position:absolute;left:8327;top:-5926;width:10;height:20" coordorigin="8327,-5926" coordsize="10,20" path="m8327,-5907l8337,-5907,8337,-5926,8327,-5926,8327,-5907xe" filled="true" fillcolor="#000000" stroked="false">
                <v:path arrowok="t"/>
                <v:fill type="solid"/>
              </v:shape>
            </v:group>
            <v:group style="position:absolute;left:8327;top:-5907;width:10;height:20" coordorigin="8327,-5907" coordsize="10,20">
              <v:shape style="position:absolute;left:8327;top:-5907;width:10;height:20" coordorigin="8327,-5907" coordsize="10,20" path="m8327,-5887l8337,-5887,8337,-5907,8327,-5907,8327,-5887xe" filled="true" fillcolor="#000000" stroked="false">
                <v:path arrowok="t"/>
                <v:fill type="solid"/>
              </v:shape>
            </v:group>
            <v:group style="position:absolute;left:8327;top:-5887;width:10;height:20" coordorigin="8327,-5887" coordsize="10,20">
              <v:shape style="position:absolute;left:8327;top:-5887;width:10;height:20" coordorigin="8327,-5887" coordsize="10,20" path="m8327,-5868l8337,-5868,8337,-5887,8327,-5887,8327,-5868xe" filled="true" fillcolor="#000000" stroked="false">
                <v:path arrowok="t"/>
                <v:fill type="solid"/>
              </v:shape>
            </v:group>
            <v:group style="position:absolute;left:8327;top:-5868;width:10;height:20" coordorigin="8327,-5868" coordsize="10,20">
              <v:shape style="position:absolute;left:8327;top:-5868;width:10;height:20" coordorigin="8327,-5868" coordsize="10,20" path="m8327,-5849l8337,-5849,8337,-5868,8327,-5868,8327,-5849xe" filled="true" fillcolor="#000000" stroked="false">
                <v:path arrowok="t"/>
                <v:fill type="solid"/>
              </v:shape>
            </v:group>
            <v:group style="position:absolute;left:8327;top:-5849;width:10;height:20" coordorigin="8327,-5849" coordsize="10,20">
              <v:shape style="position:absolute;left:8327;top:-5849;width:10;height:20" coordorigin="8327,-5849" coordsize="10,20" path="m8327,-5830l8337,-5830,8337,-5849,8327,-5849,8327,-5830xe" filled="true" fillcolor="#000000" stroked="false">
                <v:path arrowok="t"/>
                <v:fill type="solid"/>
              </v:shape>
            </v:group>
            <v:group style="position:absolute;left:8327;top:-5830;width:10;height:20" coordorigin="8327,-5830" coordsize="10,20">
              <v:shape style="position:absolute;left:8327;top:-5830;width:10;height:20" coordorigin="8327,-5830" coordsize="10,20" path="m8327,-5811l8337,-5811,8337,-5830,8327,-5830,8327,-5811xe" filled="true" fillcolor="#000000" stroked="false">
                <v:path arrowok="t"/>
                <v:fill type="solid"/>
              </v:shape>
            </v:group>
            <v:group style="position:absolute;left:8327;top:-5811;width:10;height:20" coordorigin="8327,-5811" coordsize="10,20">
              <v:shape style="position:absolute;left:8327;top:-5811;width:10;height:20" coordorigin="8327,-5811" coordsize="10,20" path="m8327,-5791l8337,-5791,8337,-5811,8327,-5811,8327,-5791xe" filled="true" fillcolor="#000000" stroked="false">
                <v:path arrowok="t"/>
                <v:fill type="solid"/>
              </v:shape>
            </v:group>
            <v:group style="position:absolute;left:8327;top:-5791;width:10;height:20" coordorigin="8327,-5791" coordsize="10,20">
              <v:shape style="position:absolute;left:8327;top:-5791;width:10;height:20" coordorigin="8327,-5791" coordsize="10,20" path="m8327,-5772l8337,-5772,8337,-5791,8327,-5791,8327,-5772xe" filled="true" fillcolor="#000000" stroked="false">
                <v:path arrowok="t"/>
                <v:fill type="solid"/>
              </v:shape>
            </v:group>
            <v:group style="position:absolute;left:8327;top:-5772;width:10;height:20" coordorigin="8327,-5772" coordsize="10,20">
              <v:shape style="position:absolute;left:8327;top:-5772;width:10;height:20" coordorigin="8327,-5772" coordsize="10,20" path="m8327,-5753l8337,-5753,8337,-5772,8327,-5772,8327,-5753xe" filled="true" fillcolor="#000000" stroked="false">
                <v:path arrowok="t"/>
                <v:fill type="solid"/>
              </v:shape>
            </v:group>
            <v:group style="position:absolute;left:8327;top:-5753;width:10;height:20" coordorigin="8327,-5753" coordsize="10,20">
              <v:shape style="position:absolute;left:8327;top:-5753;width:10;height:20" coordorigin="8327,-5753" coordsize="10,20" path="m8327,-5734l8337,-5734,8337,-5753,8327,-5753,8327,-5734xe" filled="true" fillcolor="#000000" stroked="false">
                <v:path arrowok="t"/>
                <v:fill type="solid"/>
              </v:shape>
            </v:group>
            <v:group style="position:absolute;left:8327;top:-5734;width:10;height:20" coordorigin="8327,-5734" coordsize="10,20">
              <v:shape style="position:absolute;left:8327;top:-5734;width:10;height:20" coordorigin="8327,-5734" coordsize="10,20" path="m8327,-5715l8337,-5715,8337,-5734,8327,-5734,8327,-5715xe" filled="true" fillcolor="#000000" stroked="false">
                <v:path arrowok="t"/>
                <v:fill type="solid"/>
              </v:shape>
            </v:group>
            <v:group style="position:absolute;left:8327;top:-5715;width:10;height:20" coordorigin="8327,-5715" coordsize="10,20">
              <v:shape style="position:absolute;left:8327;top:-5715;width:10;height:20" coordorigin="8327,-5715" coordsize="10,20" path="m8327,-5695l8337,-5695,8337,-5715,8327,-5715,8327,-5695xe" filled="true" fillcolor="#000000" stroked="false">
                <v:path arrowok="t"/>
                <v:fill type="solid"/>
              </v:shape>
            </v:group>
            <v:group style="position:absolute;left:8327;top:-5695;width:10;height:20" coordorigin="8327,-5695" coordsize="10,20">
              <v:shape style="position:absolute;left:8327;top:-5695;width:10;height:20" coordorigin="8327,-5695" coordsize="10,20" path="m8327,-5676l8337,-5676,8337,-5695,8327,-5695,8327,-5676xe" filled="true" fillcolor="#000000" stroked="false">
                <v:path arrowok="t"/>
                <v:fill type="solid"/>
              </v:shape>
            </v:group>
            <v:group style="position:absolute;left:8327;top:-5676;width:10;height:20" coordorigin="8327,-5676" coordsize="10,20">
              <v:shape style="position:absolute;left:8327;top:-5676;width:10;height:20" coordorigin="8327,-5676" coordsize="10,20" path="m8327,-5657l8337,-5657,8337,-5676,8327,-5676,8327,-5657xe" filled="true" fillcolor="#000000" stroked="false">
                <v:path arrowok="t"/>
                <v:fill type="solid"/>
              </v:shape>
            </v:group>
            <v:group style="position:absolute;left:8327;top:-5657;width:10;height:20" coordorigin="8327,-5657" coordsize="10,20">
              <v:shape style="position:absolute;left:8327;top:-5657;width:10;height:20" coordorigin="8327,-5657" coordsize="10,20" path="m8327,-5638l8337,-5638,8337,-5657,8327,-5657,8327,-5638xe" filled="true" fillcolor="#000000" stroked="false">
                <v:path arrowok="t"/>
                <v:fill type="solid"/>
              </v:shape>
            </v:group>
            <v:group style="position:absolute;left:8327;top:-5638;width:10;height:20" coordorigin="8327,-5638" coordsize="10,20">
              <v:shape style="position:absolute;left:8327;top:-5638;width:10;height:20" coordorigin="8327,-5638" coordsize="10,20" path="m8327,-5619l8337,-5619,8337,-5638,8327,-5638,8327,-5619xe" filled="true" fillcolor="#000000" stroked="false">
                <v:path arrowok="t"/>
                <v:fill type="solid"/>
              </v:shape>
            </v:group>
            <v:group style="position:absolute;left:8327;top:-5619;width:10;height:20" coordorigin="8327,-5619" coordsize="10,20">
              <v:shape style="position:absolute;left:8327;top:-5619;width:10;height:20" coordorigin="8327,-5619" coordsize="10,20" path="m8327,-5599l8337,-5599,8337,-5619,8327,-5619,8327,-5599xe" filled="true" fillcolor="#000000" stroked="false">
                <v:path arrowok="t"/>
                <v:fill type="solid"/>
              </v:shape>
            </v:group>
            <v:group style="position:absolute;left:8327;top:-5599;width:10;height:20" coordorigin="8327,-5599" coordsize="10,20">
              <v:shape style="position:absolute;left:8327;top:-5599;width:10;height:20" coordorigin="8327,-5599" coordsize="10,20" path="m8327,-5580l8337,-5580,8337,-5599,8327,-5599,8327,-5580xe" filled="true" fillcolor="#000000" stroked="false">
                <v:path arrowok="t"/>
                <v:fill type="solid"/>
              </v:shape>
            </v:group>
            <v:group style="position:absolute;left:8327;top:-5580;width:10;height:20" coordorigin="8327,-5580" coordsize="10,20">
              <v:shape style="position:absolute;left:8327;top:-5580;width:10;height:20" coordorigin="8327,-5580" coordsize="10,20" path="m8327,-5561l8337,-5561,8337,-5580,8327,-5580,8327,-5561xe" filled="true" fillcolor="#000000" stroked="false">
                <v:path arrowok="t"/>
                <v:fill type="solid"/>
              </v:shape>
            </v:group>
            <v:group style="position:absolute;left:8327;top:-5561;width:10;height:20" coordorigin="8327,-5561" coordsize="10,20">
              <v:shape style="position:absolute;left:8327;top:-5561;width:10;height:20" coordorigin="8327,-5561" coordsize="10,20" path="m8327,-5542l8337,-5542,8337,-5561,8327,-5561,8327,-5542xe" filled="true" fillcolor="#000000" stroked="false">
                <v:path arrowok="t"/>
                <v:fill type="solid"/>
              </v:shape>
            </v:group>
            <v:group style="position:absolute;left:8327;top:-5542;width:10;height:20" coordorigin="8327,-5542" coordsize="10,20">
              <v:shape style="position:absolute;left:8327;top:-5542;width:10;height:20" coordorigin="8327,-5542" coordsize="10,20" path="m8327,-5523l8337,-5523,8337,-5542,8327,-5542,8327,-5523xe" filled="true" fillcolor="#000000" stroked="false">
                <v:path arrowok="t"/>
                <v:fill type="solid"/>
              </v:shape>
            </v:group>
            <v:group style="position:absolute;left:8327;top:-5523;width:10;height:20" coordorigin="8327,-5523" coordsize="10,20">
              <v:shape style="position:absolute;left:8327;top:-5523;width:10;height:20" coordorigin="8327,-5523" coordsize="10,20" path="m8327,-5503l8337,-5503,8337,-5523,8327,-5523,8327,-5503xe" filled="true" fillcolor="#000000" stroked="false">
                <v:path arrowok="t"/>
                <v:fill type="solid"/>
              </v:shape>
            </v:group>
            <v:group style="position:absolute;left:8327;top:-5503;width:10;height:20" coordorigin="8327,-5503" coordsize="10,20">
              <v:shape style="position:absolute;left:8327;top:-5503;width:10;height:20" coordorigin="8327,-5503" coordsize="10,20" path="m8327,-5484l8337,-5484,8337,-5503,8327,-5503,8327,-5484xe" filled="true" fillcolor="#000000" stroked="false">
                <v:path arrowok="t"/>
                <v:fill type="solid"/>
              </v:shape>
            </v:group>
            <v:group style="position:absolute;left:8327;top:-5484;width:10;height:20" coordorigin="8327,-5484" coordsize="10,20">
              <v:shape style="position:absolute;left:8327;top:-5484;width:10;height:20" coordorigin="8327,-5484" coordsize="10,20" path="m8327,-5465l8337,-5465,8337,-5484,8327,-5484,8327,-5465xe" filled="true" fillcolor="#000000" stroked="false">
                <v:path arrowok="t"/>
                <v:fill type="solid"/>
              </v:shape>
            </v:group>
            <v:group style="position:absolute;left:8327;top:-5465;width:10;height:20" coordorigin="8327,-5465" coordsize="10,20">
              <v:shape style="position:absolute;left:8327;top:-5465;width:10;height:20" coordorigin="8327,-5465" coordsize="10,20" path="m8327,-5446l8337,-5446,8337,-5465,8327,-5465,8327,-5446xe" filled="true" fillcolor="#000000" stroked="false">
                <v:path arrowok="t"/>
                <v:fill type="solid"/>
              </v:shape>
            </v:group>
            <v:group style="position:absolute;left:8327;top:-5446;width:10;height:20" coordorigin="8327,-5446" coordsize="10,20">
              <v:shape style="position:absolute;left:8327;top:-5446;width:10;height:20" coordorigin="8327,-5446" coordsize="10,20" path="m8327,-5427l8337,-5427,8337,-5446,8327,-5446,8327,-5427xe" filled="true" fillcolor="#000000" stroked="false">
                <v:path arrowok="t"/>
                <v:fill type="solid"/>
              </v:shape>
            </v:group>
            <v:group style="position:absolute;left:8327;top:-5427;width:10;height:20" coordorigin="8327,-5427" coordsize="10,20">
              <v:shape style="position:absolute;left:8327;top:-5427;width:10;height:20" coordorigin="8327,-5427" coordsize="10,20" path="m8327,-5407l8337,-5407,8337,-5427,8327,-5427,8327,-5407xe" filled="true" fillcolor="#000000" stroked="false">
                <v:path arrowok="t"/>
                <v:fill type="solid"/>
              </v:shape>
            </v:group>
            <v:group style="position:absolute;left:8327;top:-5407;width:10;height:20" coordorigin="8327,-5407" coordsize="10,20">
              <v:shape style="position:absolute;left:8327;top:-5407;width:10;height:20" coordorigin="8327,-5407" coordsize="10,20" path="m8327,-5388l8337,-5388,8337,-5407,8327,-5407,8327,-5388xe" filled="true" fillcolor="#000000" stroked="false">
                <v:path arrowok="t"/>
                <v:fill type="solid"/>
              </v:shape>
            </v:group>
            <v:group style="position:absolute;left:8327;top:-5388;width:10;height:20" coordorigin="8327,-5388" coordsize="10,20">
              <v:shape style="position:absolute;left:8327;top:-5388;width:10;height:20" coordorigin="8327,-5388" coordsize="10,20" path="m8327,-5369l8337,-5369,8337,-5388,8327,-5388,8327,-5369xe" filled="true" fillcolor="#000000" stroked="false">
                <v:path arrowok="t"/>
                <v:fill type="solid"/>
              </v:shape>
            </v:group>
            <v:group style="position:absolute;left:8959;top:-6118;width:10;height:20" coordorigin="8959,-6118" coordsize="10,20">
              <v:shape style="position:absolute;left:8959;top:-6118;width:10;height:20" coordorigin="8959,-6118" coordsize="10,20" path="m8959,-6099l8968,-6099,8968,-6118,8959,-6118,8959,-6099xe" filled="true" fillcolor="#000000" stroked="false">
                <v:path arrowok="t"/>
                <v:fill type="solid"/>
              </v:shape>
            </v:group>
            <v:group style="position:absolute;left:8959;top:-6099;width:10;height:20" coordorigin="8959,-6099" coordsize="10,20">
              <v:shape style="position:absolute;left:8959;top:-6099;width:10;height:20" coordorigin="8959,-6099" coordsize="10,20" path="m8959,-6079l8968,-6079,8968,-6099,8959,-6099,8959,-6079xe" filled="true" fillcolor="#000000" stroked="false">
                <v:path arrowok="t"/>
                <v:fill type="solid"/>
              </v:shape>
            </v:group>
            <v:group style="position:absolute;left:8959;top:-6079;width:10;height:20" coordorigin="8959,-6079" coordsize="10,20">
              <v:shape style="position:absolute;left:8959;top:-6079;width:10;height:20" coordorigin="8959,-6079" coordsize="10,20" path="m8959,-6060l8968,-6060,8968,-6079,8959,-6079,8959,-6060xe" filled="true" fillcolor="#000000" stroked="false">
                <v:path arrowok="t"/>
                <v:fill type="solid"/>
              </v:shape>
            </v:group>
            <v:group style="position:absolute;left:8959;top:-6060;width:10;height:20" coordorigin="8959,-6060" coordsize="10,20">
              <v:shape style="position:absolute;left:8959;top:-6060;width:10;height:20" coordorigin="8959,-6060" coordsize="10,20" path="m8959,-6041l8968,-6041,8968,-6060,8959,-6060,8959,-6041xe" filled="true" fillcolor="#000000" stroked="false">
                <v:path arrowok="t"/>
                <v:fill type="solid"/>
              </v:shape>
            </v:group>
            <v:group style="position:absolute;left:8959;top:-6041;width:10;height:20" coordorigin="8959,-6041" coordsize="10,20">
              <v:shape style="position:absolute;left:8959;top:-6041;width:10;height:20" coordorigin="8959,-6041" coordsize="10,20" path="m8959,-6022l8968,-6022,8968,-6041,8959,-6041,8959,-6022xe" filled="true" fillcolor="#000000" stroked="false">
                <v:path arrowok="t"/>
                <v:fill type="solid"/>
              </v:shape>
            </v:group>
            <v:group style="position:absolute;left:8959;top:-6022;width:10;height:20" coordorigin="8959,-6022" coordsize="10,20">
              <v:shape style="position:absolute;left:8959;top:-6022;width:10;height:20" coordorigin="8959,-6022" coordsize="10,20" path="m8959,-6003l8968,-6003,8968,-6022,8959,-6022,8959,-6003xe" filled="true" fillcolor="#000000" stroked="false">
                <v:path arrowok="t"/>
                <v:fill type="solid"/>
              </v:shape>
            </v:group>
            <v:group style="position:absolute;left:8959;top:-6003;width:10;height:20" coordorigin="8959,-6003" coordsize="10,20">
              <v:shape style="position:absolute;left:8959;top:-6003;width:10;height:20" coordorigin="8959,-6003" coordsize="10,20" path="m8959,-5983l8968,-5983,8968,-6003,8959,-6003,8959,-5983xe" filled="true" fillcolor="#000000" stroked="false">
                <v:path arrowok="t"/>
                <v:fill type="solid"/>
              </v:shape>
            </v:group>
            <v:group style="position:absolute;left:8959;top:-5983;width:10;height:20" coordorigin="8959,-5983" coordsize="10,20">
              <v:shape style="position:absolute;left:8959;top:-5983;width:10;height:20" coordorigin="8959,-5983" coordsize="10,20" path="m8959,-5964l8968,-5964,8968,-5983,8959,-5983,8959,-5964xe" filled="true" fillcolor="#000000" stroked="false">
                <v:path arrowok="t"/>
                <v:fill type="solid"/>
              </v:shape>
            </v:group>
            <v:group style="position:absolute;left:8959;top:-5964;width:10;height:20" coordorigin="8959,-5964" coordsize="10,20">
              <v:shape style="position:absolute;left:8959;top:-5964;width:10;height:20" coordorigin="8959,-5964" coordsize="10,20" path="m8959,-5945l8968,-5945,8968,-5964,8959,-5964,8959,-5945xe" filled="true" fillcolor="#000000" stroked="false">
                <v:path arrowok="t"/>
                <v:fill type="solid"/>
              </v:shape>
            </v:group>
            <v:group style="position:absolute;left:8959;top:-5945;width:10;height:20" coordorigin="8959,-5945" coordsize="10,20">
              <v:shape style="position:absolute;left:8959;top:-5945;width:10;height:20" coordorigin="8959,-5945" coordsize="10,20" path="m8959,-5926l8968,-5926,8968,-5945,8959,-5945,8959,-5926xe" filled="true" fillcolor="#000000" stroked="false">
                <v:path arrowok="t"/>
                <v:fill type="solid"/>
              </v:shape>
            </v:group>
            <v:group style="position:absolute;left:8959;top:-5926;width:10;height:20" coordorigin="8959,-5926" coordsize="10,20">
              <v:shape style="position:absolute;left:8959;top:-5926;width:10;height:20" coordorigin="8959,-5926" coordsize="10,20" path="m8959,-5907l8968,-5907,8968,-5926,8959,-5926,8959,-5907xe" filled="true" fillcolor="#000000" stroked="false">
                <v:path arrowok="t"/>
                <v:fill type="solid"/>
              </v:shape>
            </v:group>
            <v:group style="position:absolute;left:8959;top:-5907;width:10;height:20" coordorigin="8959,-5907" coordsize="10,20">
              <v:shape style="position:absolute;left:8959;top:-5907;width:10;height:20" coordorigin="8959,-5907" coordsize="10,20" path="m8959,-5887l8968,-5887,8968,-5907,8959,-5907,8959,-5887xe" filled="true" fillcolor="#000000" stroked="false">
                <v:path arrowok="t"/>
                <v:fill type="solid"/>
              </v:shape>
            </v:group>
            <v:group style="position:absolute;left:8959;top:-5887;width:10;height:20" coordorigin="8959,-5887" coordsize="10,20">
              <v:shape style="position:absolute;left:8959;top:-5887;width:10;height:20" coordorigin="8959,-5887" coordsize="10,20" path="m8959,-5868l8968,-5868,8968,-5887,8959,-5887,8959,-5868xe" filled="true" fillcolor="#000000" stroked="false">
                <v:path arrowok="t"/>
                <v:fill type="solid"/>
              </v:shape>
            </v:group>
            <v:group style="position:absolute;left:8959;top:-5868;width:10;height:20" coordorigin="8959,-5868" coordsize="10,20">
              <v:shape style="position:absolute;left:8959;top:-5868;width:10;height:20" coordorigin="8959,-5868" coordsize="10,20" path="m8959,-5849l8968,-5849,8968,-5868,8959,-5868,8959,-5849xe" filled="true" fillcolor="#000000" stroked="false">
                <v:path arrowok="t"/>
                <v:fill type="solid"/>
              </v:shape>
            </v:group>
            <v:group style="position:absolute;left:8959;top:-5849;width:10;height:20" coordorigin="8959,-5849" coordsize="10,20">
              <v:shape style="position:absolute;left:8959;top:-5849;width:10;height:20" coordorigin="8959,-5849" coordsize="10,20" path="m8959,-5830l8968,-5830,8968,-5849,8959,-5849,8959,-5830xe" filled="true" fillcolor="#000000" stroked="false">
                <v:path arrowok="t"/>
                <v:fill type="solid"/>
              </v:shape>
            </v:group>
            <v:group style="position:absolute;left:8959;top:-5830;width:10;height:20" coordorigin="8959,-5830" coordsize="10,20">
              <v:shape style="position:absolute;left:8959;top:-5830;width:10;height:20" coordorigin="8959,-5830" coordsize="10,20" path="m8959,-5811l8968,-5811,8968,-5830,8959,-5830,8959,-5811xe" filled="true" fillcolor="#000000" stroked="false">
                <v:path arrowok="t"/>
                <v:fill type="solid"/>
              </v:shape>
            </v:group>
            <v:group style="position:absolute;left:8959;top:-5811;width:10;height:20" coordorigin="8959,-5811" coordsize="10,20">
              <v:shape style="position:absolute;left:8959;top:-5811;width:10;height:20" coordorigin="8959,-5811" coordsize="10,20" path="m8959,-5791l8968,-5791,8968,-5811,8959,-5811,8959,-5791xe" filled="true" fillcolor="#000000" stroked="false">
                <v:path arrowok="t"/>
                <v:fill type="solid"/>
              </v:shape>
            </v:group>
            <v:group style="position:absolute;left:8959;top:-5791;width:10;height:20" coordorigin="8959,-5791" coordsize="10,20">
              <v:shape style="position:absolute;left:8959;top:-5791;width:10;height:20" coordorigin="8959,-5791" coordsize="10,20" path="m8959,-5772l8968,-5772,8968,-5791,8959,-5791,8959,-5772xe" filled="true" fillcolor="#000000" stroked="false">
                <v:path arrowok="t"/>
                <v:fill type="solid"/>
              </v:shape>
            </v:group>
            <v:group style="position:absolute;left:8959;top:-5772;width:10;height:20" coordorigin="8959,-5772" coordsize="10,20">
              <v:shape style="position:absolute;left:8959;top:-5772;width:10;height:20" coordorigin="8959,-5772" coordsize="10,20" path="m8959,-5753l8968,-5753,8968,-5772,8959,-5772,8959,-5753xe" filled="true" fillcolor="#000000" stroked="false">
                <v:path arrowok="t"/>
                <v:fill type="solid"/>
              </v:shape>
            </v:group>
            <v:group style="position:absolute;left:8959;top:-5753;width:10;height:20" coordorigin="8959,-5753" coordsize="10,20">
              <v:shape style="position:absolute;left:8959;top:-5753;width:10;height:20" coordorigin="8959,-5753" coordsize="10,20" path="m8959,-5734l8968,-5734,8968,-5753,8959,-5753,8959,-5734xe" filled="true" fillcolor="#000000" stroked="false">
                <v:path arrowok="t"/>
                <v:fill type="solid"/>
              </v:shape>
            </v:group>
            <v:group style="position:absolute;left:8959;top:-5734;width:10;height:20" coordorigin="8959,-5734" coordsize="10,20">
              <v:shape style="position:absolute;left:8959;top:-5734;width:10;height:20" coordorigin="8959,-5734" coordsize="10,20" path="m8959,-5715l8968,-5715,8968,-5734,8959,-5734,8959,-5715xe" filled="true" fillcolor="#000000" stroked="false">
                <v:path arrowok="t"/>
                <v:fill type="solid"/>
              </v:shape>
            </v:group>
            <v:group style="position:absolute;left:8959;top:-5715;width:10;height:20" coordorigin="8959,-5715" coordsize="10,20">
              <v:shape style="position:absolute;left:8959;top:-5715;width:10;height:20" coordorigin="8959,-5715" coordsize="10,20" path="m8959,-5695l8968,-5695,8968,-5715,8959,-5715,8959,-5695xe" filled="true" fillcolor="#000000" stroked="false">
                <v:path arrowok="t"/>
                <v:fill type="solid"/>
              </v:shape>
            </v:group>
            <v:group style="position:absolute;left:8959;top:-5695;width:10;height:20" coordorigin="8959,-5695" coordsize="10,20">
              <v:shape style="position:absolute;left:8959;top:-5695;width:10;height:20" coordorigin="8959,-5695" coordsize="10,20" path="m8959,-5676l8968,-5676,8968,-5695,8959,-5695,8959,-5676xe" filled="true" fillcolor="#000000" stroked="false">
                <v:path arrowok="t"/>
                <v:fill type="solid"/>
              </v:shape>
            </v:group>
            <v:group style="position:absolute;left:8959;top:-5676;width:10;height:20" coordorigin="8959,-5676" coordsize="10,20">
              <v:shape style="position:absolute;left:8959;top:-5676;width:10;height:20" coordorigin="8959,-5676" coordsize="10,20" path="m8959,-5657l8968,-5657,8968,-5676,8959,-5676,8959,-5657xe" filled="true" fillcolor="#000000" stroked="false">
                <v:path arrowok="t"/>
                <v:fill type="solid"/>
              </v:shape>
            </v:group>
            <v:group style="position:absolute;left:8959;top:-5657;width:10;height:20" coordorigin="8959,-5657" coordsize="10,20">
              <v:shape style="position:absolute;left:8959;top:-5657;width:10;height:20" coordorigin="8959,-5657" coordsize="10,20" path="m8959,-5638l8968,-5638,8968,-5657,8959,-5657,8959,-5638xe" filled="true" fillcolor="#000000" stroked="false">
                <v:path arrowok="t"/>
                <v:fill type="solid"/>
              </v:shape>
            </v:group>
            <v:group style="position:absolute;left:8959;top:-5638;width:10;height:20" coordorigin="8959,-5638" coordsize="10,20">
              <v:shape style="position:absolute;left:8959;top:-5638;width:10;height:20" coordorigin="8959,-5638" coordsize="10,20" path="m8959,-5619l8968,-5619,8968,-5638,8959,-5638,8959,-5619xe" filled="true" fillcolor="#000000" stroked="false">
                <v:path arrowok="t"/>
                <v:fill type="solid"/>
              </v:shape>
            </v:group>
            <v:group style="position:absolute;left:8959;top:-5619;width:10;height:20" coordorigin="8959,-5619" coordsize="10,20">
              <v:shape style="position:absolute;left:8959;top:-5619;width:10;height:20" coordorigin="8959,-5619" coordsize="10,20" path="m8959,-5599l8968,-5599,8968,-5619,8959,-5619,8959,-5599xe" filled="true" fillcolor="#000000" stroked="false">
                <v:path arrowok="t"/>
                <v:fill type="solid"/>
              </v:shape>
            </v:group>
            <v:group style="position:absolute;left:8959;top:-5599;width:10;height:20" coordorigin="8959,-5599" coordsize="10,20">
              <v:shape style="position:absolute;left:8959;top:-5599;width:10;height:20" coordorigin="8959,-5599" coordsize="10,20" path="m8959,-5580l8968,-5580,8968,-5599,8959,-5599,8959,-5580xe" filled="true" fillcolor="#000000" stroked="false">
                <v:path arrowok="t"/>
                <v:fill type="solid"/>
              </v:shape>
            </v:group>
            <v:group style="position:absolute;left:8959;top:-5580;width:10;height:20" coordorigin="8959,-5580" coordsize="10,20">
              <v:shape style="position:absolute;left:8959;top:-5580;width:10;height:20" coordorigin="8959,-5580" coordsize="10,20" path="m8959,-5561l8968,-5561,8968,-5580,8959,-5580,8959,-5561xe" filled="true" fillcolor="#000000" stroked="false">
                <v:path arrowok="t"/>
                <v:fill type="solid"/>
              </v:shape>
            </v:group>
            <v:group style="position:absolute;left:8959;top:-5561;width:10;height:20" coordorigin="8959,-5561" coordsize="10,20">
              <v:shape style="position:absolute;left:8959;top:-5561;width:10;height:20" coordorigin="8959,-5561" coordsize="10,20" path="m8959,-5542l8968,-5542,8968,-5561,8959,-5561,8959,-5542xe" filled="true" fillcolor="#000000" stroked="false">
                <v:path arrowok="t"/>
                <v:fill type="solid"/>
              </v:shape>
            </v:group>
            <v:group style="position:absolute;left:8959;top:-5542;width:10;height:20" coordorigin="8959,-5542" coordsize="10,20">
              <v:shape style="position:absolute;left:8959;top:-5542;width:10;height:20" coordorigin="8959,-5542" coordsize="10,20" path="m8959,-5523l8968,-5523,8968,-5542,8959,-5542,8959,-5523xe" filled="true" fillcolor="#000000" stroked="false">
                <v:path arrowok="t"/>
                <v:fill type="solid"/>
              </v:shape>
            </v:group>
            <v:group style="position:absolute;left:8959;top:-5523;width:10;height:20" coordorigin="8959,-5523" coordsize="10,20">
              <v:shape style="position:absolute;left:8959;top:-5523;width:10;height:20" coordorigin="8959,-5523" coordsize="10,20" path="m8959,-5503l8968,-5503,8968,-5523,8959,-5523,8959,-5503xe" filled="true" fillcolor="#000000" stroked="false">
                <v:path arrowok="t"/>
                <v:fill type="solid"/>
              </v:shape>
            </v:group>
            <v:group style="position:absolute;left:8959;top:-5503;width:10;height:20" coordorigin="8959,-5503" coordsize="10,20">
              <v:shape style="position:absolute;left:8959;top:-5503;width:10;height:20" coordorigin="8959,-5503" coordsize="10,20" path="m8959,-5484l8968,-5484,8968,-5503,8959,-5503,8959,-5484xe" filled="true" fillcolor="#000000" stroked="false">
                <v:path arrowok="t"/>
                <v:fill type="solid"/>
              </v:shape>
            </v:group>
            <v:group style="position:absolute;left:8959;top:-5484;width:10;height:20" coordorigin="8959,-5484" coordsize="10,20">
              <v:shape style="position:absolute;left:8959;top:-5484;width:10;height:20" coordorigin="8959,-5484" coordsize="10,20" path="m8959,-5465l8968,-5465,8968,-5484,8959,-5484,8959,-5465xe" filled="true" fillcolor="#000000" stroked="false">
                <v:path arrowok="t"/>
                <v:fill type="solid"/>
              </v:shape>
            </v:group>
            <v:group style="position:absolute;left:8959;top:-5465;width:10;height:20" coordorigin="8959,-5465" coordsize="10,20">
              <v:shape style="position:absolute;left:8959;top:-5465;width:10;height:20" coordorigin="8959,-5465" coordsize="10,20" path="m8959,-5446l8968,-5446,8968,-5465,8959,-5465,8959,-5446xe" filled="true" fillcolor="#000000" stroked="false">
                <v:path arrowok="t"/>
                <v:fill type="solid"/>
              </v:shape>
            </v:group>
            <v:group style="position:absolute;left:8959;top:-5446;width:10;height:20" coordorigin="8959,-5446" coordsize="10,20">
              <v:shape style="position:absolute;left:8959;top:-5446;width:10;height:20" coordorigin="8959,-5446" coordsize="10,20" path="m8959,-5427l8968,-5427,8968,-5446,8959,-5446,8959,-5427xe" filled="true" fillcolor="#000000" stroked="false">
                <v:path arrowok="t"/>
                <v:fill type="solid"/>
              </v:shape>
            </v:group>
            <v:group style="position:absolute;left:8959;top:-5427;width:10;height:20" coordorigin="8959,-5427" coordsize="10,20">
              <v:shape style="position:absolute;left:8959;top:-5427;width:10;height:20" coordorigin="8959,-5427" coordsize="10,20" path="m8959,-5407l8968,-5407,8968,-5427,8959,-5427,8959,-5407xe" filled="true" fillcolor="#000000" stroked="false">
                <v:path arrowok="t"/>
                <v:fill type="solid"/>
              </v:shape>
            </v:group>
            <v:group style="position:absolute;left:8959;top:-5407;width:10;height:20" coordorigin="8959,-5407" coordsize="10,20">
              <v:shape style="position:absolute;left:8959;top:-5407;width:10;height:20" coordorigin="8959,-5407" coordsize="10,20" path="m8959,-5388l8968,-5388,8968,-5407,8959,-5407,8959,-5388xe" filled="true" fillcolor="#000000" stroked="false">
                <v:path arrowok="t"/>
                <v:fill type="solid"/>
              </v:shape>
            </v:group>
            <v:group style="position:absolute;left:8959;top:-5388;width:10;height:20" coordorigin="8959,-5388" coordsize="10,20">
              <v:shape style="position:absolute;left:8959;top:-5388;width:10;height:20" coordorigin="8959,-5388" coordsize="10,20" path="m8959,-5369l8968,-5369,8968,-5388,8959,-5388,8959,-5369xe" filled="true" fillcolor="#000000" stroked="false">
                <v:path arrowok="t"/>
                <v:fill type="solid"/>
              </v:shape>
            </v:group>
            <v:group style="position:absolute;left:10029;top:-6118;width:10;height:20" coordorigin="10029,-6118" coordsize="10,20">
              <v:shape style="position:absolute;left:10029;top:-6118;width:10;height:20" coordorigin="10029,-6118" coordsize="10,20" path="m10029,-6099l10039,-6099,10039,-6118,10029,-6118,10029,-6099xe" filled="true" fillcolor="#000000" stroked="false">
                <v:path arrowok="t"/>
                <v:fill type="solid"/>
              </v:shape>
            </v:group>
            <v:group style="position:absolute;left:10029;top:-6099;width:10;height:20" coordorigin="10029,-6099" coordsize="10,20">
              <v:shape style="position:absolute;left:10029;top:-6099;width:10;height:20" coordorigin="10029,-6099" coordsize="10,20" path="m10029,-6079l10039,-6079,10039,-6099,10029,-6099,10029,-6079xe" filled="true" fillcolor="#000000" stroked="false">
                <v:path arrowok="t"/>
                <v:fill type="solid"/>
              </v:shape>
            </v:group>
            <v:group style="position:absolute;left:10029;top:-6079;width:10;height:20" coordorigin="10029,-6079" coordsize="10,20">
              <v:shape style="position:absolute;left:10029;top:-6079;width:10;height:20" coordorigin="10029,-6079" coordsize="10,20" path="m10029,-6060l10039,-6060,10039,-6079,10029,-6079,10029,-6060xe" filled="true" fillcolor="#000000" stroked="false">
                <v:path arrowok="t"/>
                <v:fill type="solid"/>
              </v:shape>
            </v:group>
            <v:group style="position:absolute;left:10029;top:-6060;width:10;height:20" coordorigin="10029,-6060" coordsize="10,20">
              <v:shape style="position:absolute;left:10029;top:-6060;width:10;height:20" coordorigin="10029,-6060" coordsize="10,20" path="m10029,-6041l10039,-6041,10039,-6060,10029,-6060,10029,-6041xe" filled="true" fillcolor="#000000" stroked="false">
                <v:path arrowok="t"/>
                <v:fill type="solid"/>
              </v:shape>
            </v:group>
            <v:group style="position:absolute;left:10029;top:-6041;width:10;height:20" coordorigin="10029,-6041" coordsize="10,20">
              <v:shape style="position:absolute;left:10029;top:-6041;width:10;height:20" coordorigin="10029,-6041" coordsize="10,20" path="m10029,-6022l10039,-6022,10039,-6041,10029,-6041,10029,-6022xe" filled="true" fillcolor="#000000" stroked="false">
                <v:path arrowok="t"/>
                <v:fill type="solid"/>
              </v:shape>
            </v:group>
            <v:group style="position:absolute;left:10029;top:-6022;width:10;height:20" coordorigin="10029,-6022" coordsize="10,20">
              <v:shape style="position:absolute;left:10029;top:-6022;width:10;height:20" coordorigin="10029,-6022" coordsize="10,20" path="m10029,-6003l10039,-6003,10039,-6022,10029,-6022,10029,-6003xe" filled="true" fillcolor="#000000" stroked="false">
                <v:path arrowok="t"/>
                <v:fill type="solid"/>
              </v:shape>
            </v:group>
            <v:group style="position:absolute;left:10029;top:-6003;width:10;height:20" coordorigin="10029,-6003" coordsize="10,20">
              <v:shape style="position:absolute;left:10029;top:-6003;width:10;height:20" coordorigin="10029,-6003" coordsize="10,20" path="m10029,-5983l10039,-5983,10039,-6003,10029,-6003,10029,-5983xe" filled="true" fillcolor="#000000" stroked="false">
                <v:path arrowok="t"/>
                <v:fill type="solid"/>
              </v:shape>
            </v:group>
            <v:group style="position:absolute;left:10029;top:-5983;width:10;height:20" coordorigin="10029,-5983" coordsize="10,20">
              <v:shape style="position:absolute;left:10029;top:-5983;width:10;height:20" coordorigin="10029,-5983" coordsize="10,20" path="m10029,-5964l10039,-5964,10039,-5983,10029,-5983,10029,-5964xe" filled="true" fillcolor="#000000" stroked="false">
                <v:path arrowok="t"/>
                <v:fill type="solid"/>
              </v:shape>
            </v:group>
            <v:group style="position:absolute;left:10029;top:-5964;width:10;height:20" coordorigin="10029,-5964" coordsize="10,20">
              <v:shape style="position:absolute;left:10029;top:-5964;width:10;height:20" coordorigin="10029,-5964" coordsize="10,20" path="m10029,-5945l10039,-5945,10039,-5964,10029,-5964,10029,-5945xe" filled="true" fillcolor="#000000" stroked="false">
                <v:path arrowok="t"/>
                <v:fill type="solid"/>
              </v:shape>
            </v:group>
            <v:group style="position:absolute;left:10029;top:-5945;width:10;height:20" coordorigin="10029,-5945" coordsize="10,20">
              <v:shape style="position:absolute;left:10029;top:-5945;width:10;height:20" coordorigin="10029,-5945" coordsize="10,20" path="m10029,-5926l10039,-5926,10039,-5945,10029,-5945,10029,-5926xe" filled="true" fillcolor="#000000" stroked="false">
                <v:path arrowok="t"/>
                <v:fill type="solid"/>
              </v:shape>
            </v:group>
            <v:group style="position:absolute;left:10029;top:-5926;width:10;height:20" coordorigin="10029,-5926" coordsize="10,20">
              <v:shape style="position:absolute;left:10029;top:-5926;width:10;height:20" coordorigin="10029,-5926" coordsize="10,20" path="m10029,-5907l10039,-5907,10039,-5926,10029,-5926,10029,-5907xe" filled="true" fillcolor="#000000" stroked="false">
                <v:path arrowok="t"/>
                <v:fill type="solid"/>
              </v:shape>
            </v:group>
            <v:group style="position:absolute;left:10029;top:-5907;width:10;height:20" coordorigin="10029,-5907" coordsize="10,20">
              <v:shape style="position:absolute;left:10029;top:-5907;width:10;height:20" coordorigin="10029,-5907" coordsize="10,20" path="m10029,-5887l10039,-5887,10039,-5907,10029,-5907,10029,-5887xe" filled="true" fillcolor="#000000" stroked="false">
                <v:path arrowok="t"/>
                <v:fill type="solid"/>
              </v:shape>
            </v:group>
            <v:group style="position:absolute;left:10029;top:-5887;width:10;height:20" coordorigin="10029,-5887" coordsize="10,20">
              <v:shape style="position:absolute;left:10029;top:-5887;width:10;height:20" coordorigin="10029,-5887" coordsize="10,20" path="m10029,-5868l10039,-5868,10039,-5887,10029,-5887,10029,-5868xe" filled="true" fillcolor="#000000" stroked="false">
                <v:path arrowok="t"/>
                <v:fill type="solid"/>
              </v:shape>
            </v:group>
            <v:group style="position:absolute;left:10029;top:-5868;width:10;height:20" coordorigin="10029,-5868" coordsize="10,20">
              <v:shape style="position:absolute;left:10029;top:-5868;width:10;height:20" coordorigin="10029,-5868" coordsize="10,20" path="m10029,-5849l10039,-5849,10039,-5868,10029,-5868,10029,-5849xe" filled="true" fillcolor="#000000" stroked="false">
                <v:path arrowok="t"/>
                <v:fill type="solid"/>
              </v:shape>
            </v:group>
            <v:group style="position:absolute;left:10029;top:-5849;width:10;height:20" coordorigin="10029,-5849" coordsize="10,20">
              <v:shape style="position:absolute;left:10029;top:-5849;width:10;height:20" coordorigin="10029,-5849" coordsize="10,20" path="m10029,-5830l10039,-5830,10039,-5849,10029,-5849,10029,-5830xe" filled="true" fillcolor="#000000" stroked="false">
                <v:path arrowok="t"/>
                <v:fill type="solid"/>
              </v:shape>
            </v:group>
            <v:group style="position:absolute;left:10029;top:-5830;width:10;height:20" coordorigin="10029,-5830" coordsize="10,20">
              <v:shape style="position:absolute;left:10029;top:-5830;width:10;height:20" coordorigin="10029,-5830" coordsize="10,20" path="m10029,-5811l10039,-5811,10039,-5830,10029,-5830,10029,-5811xe" filled="true" fillcolor="#000000" stroked="false">
                <v:path arrowok="t"/>
                <v:fill type="solid"/>
              </v:shape>
            </v:group>
            <v:group style="position:absolute;left:10029;top:-5811;width:10;height:20" coordorigin="10029,-5811" coordsize="10,20">
              <v:shape style="position:absolute;left:10029;top:-5811;width:10;height:20" coordorigin="10029,-5811" coordsize="10,20" path="m10029,-5791l10039,-5791,10039,-5811,10029,-5811,10029,-5791xe" filled="true" fillcolor="#000000" stroked="false">
                <v:path arrowok="t"/>
                <v:fill type="solid"/>
              </v:shape>
            </v:group>
            <v:group style="position:absolute;left:10029;top:-5791;width:10;height:20" coordorigin="10029,-5791" coordsize="10,20">
              <v:shape style="position:absolute;left:10029;top:-5791;width:10;height:20" coordorigin="10029,-5791" coordsize="10,20" path="m10029,-5772l10039,-5772,10039,-5791,10029,-5791,10029,-5772xe" filled="true" fillcolor="#000000" stroked="false">
                <v:path arrowok="t"/>
                <v:fill type="solid"/>
              </v:shape>
            </v:group>
            <v:group style="position:absolute;left:10029;top:-5772;width:10;height:20" coordorigin="10029,-5772" coordsize="10,20">
              <v:shape style="position:absolute;left:10029;top:-5772;width:10;height:20" coordorigin="10029,-5772" coordsize="10,20" path="m10029,-5753l10039,-5753,10039,-5772,10029,-5772,10029,-5753xe" filled="true" fillcolor="#000000" stroked="false">
                <v:path arrowok="t"/>
                <v:fill type="solid"/>
              </v:shape>
            </v:group>
            <v:group style="position:absolute;left:10029;top:-5753;width:10;height:20" coordorigin="10029,-5753" coordsize="10,20">
              <v:shape style="position:absolute;left:10029;top:-5753;width:10;height:20" coordorigin="10029,-5753" coordsize="10,20" path="m10029,-5734l10039,-5734,10039,-5753,10029,-5753,10029,-5734xe" filled="true" fillcolor="#000000" stroked="false">
                <v:path arrowok="t"/>
                <v:fill type="solid"/>
              </v:shape>
            </v:group>
            <v:group style="position:absolute;left:10029;top:-5734;width:10;height:20" coordorigin="10029,-5734" coordsize="10,20">
              <v:shape style="position:absolute;left:10029;top:-5734;width:10;height:20" coordorigin="10029,-5734" coordsize="10,20" path="m10029,-5715l10039,-5715,10039,-5734,10029,-5734,10029,-5715xe" filled="true" fillcolor="#000000" stroked="false">
                <v:path arrowok="t"/>
                <v:fill type="solid"/>
              </v:shape>
            </v:group>
            <v:group style="position:absolute;left:10029;top:-5715;width:10;height:20" coordorigin="10029,-5715" coordsize="10,20">
              <v:shape style="position:absolute;left:10029;top:-5715;width:10;height:20" coordorigin="10029,-5715" coordsize="10,20" path="m10029,-5695l10039,-5695,10039,-5715,10029,-5715,10029,-5695xe" filled="true" fillcolor="#000000" stroked="false">
                <v:path arrowok="t"/>
                <v:fill type="solid"/>
              </v:shape>
            </v:group>
            <v:group style="position:absolute;left:10029;top:-5695;width:10;height:20" coordorigin="10029,-5695" coordsize="10,20">
              <v:shape style="position:absolute;left:10029;top:-5695;width:10;height:20" coordorigin="10029,-5695" coordsize="10,20" path="m10029,-5676l10039,-5676,10039,-5695,10029,-5695,10029,-5676xe" filled="true" fillcolor="#000000" stroked="false">
                <v:path arrowok="t"/>
                <v:fill type="solid"/>
              </v:shape>
            </v:group>
            <v:group style="position:absolute;left:10029;top:-5676;width:10;height:20" coordorigin="10029,-5676" coordsize="10,20">
              <v:shape style="position:absolute;left:10029;top:-5676;width:10;height:20" coordorigin="10029,-5676" coordsize="10,20" path="m10029,-5657l10039,-5657,10039,-5676,10029,-5676,10029,-5657xe" filled="true" fillcolor="#000000" stroked="false">
                <v:path arrowok="t"/>
                <v:fill type="solid"/>
              </v:shape>
            </v:group>
            <v:group style="position:absolute;left:10029;top:-5657;width:10;height:20" coordorigin="10029,-5657" coordsize="10,20">
              <v:shape style="position:absolute;left:10029;top:-5657;width:10;height:20" coordorigin="10029,-5657" coordsize="10,20" path="m10029,-5638l10039,-5638,10039,-5657,10029,-5657,10029,-5638xe" filled="true" fillcolor="#000000" stroked="false">
                <v:path arrowok="t"/>
                <v:fill type="solid"/>
              </v:shape>
            </v:group>
            <v:group style="position:absolute;left:10029;top:-5638;width:10;height:20" coordorigin="10029,-5638" coordsize="10,20">
              <v:shape style="position:absolute;left:10029;top:-5638;width:10;height:20" coordorigin="10029,-5638" coordsize="10,20" path="m10029,-5619l10039,-5619,10039,-5638,10029,-5638,10029,-5619xe" filled="true" fillcolor="#000000" stroked="false">
                <v:path arrowok="t"/>
                <v:fill type="solid"/>
              </v:shape>
            </v:group>
            <v:group style="position:absolute;left:10029;top:-5619;width:10;height:20" coordorigin="10029,-5619" coordsize="10,20">
              <v:shape style="position:absolute;left:10029;top:-5619;width:10;height:20" coordorigin="10029,-5619" coordsize="10,20" path="m10029,-5599l10039,-5599,10039,-5619,10029,-5619,10029,-5599xe" filled="true" fillcolor="#000000" stroked="false">
                <v:path arrowok="t"/>
                <v:fill type="solid"/>
              </v:shape>
            </v:group>
            <v:group style="position:absolute;left:10029;top:-5599;width:10;height:20" coordorigin="10029,-5599" coordsize="10,20">
              <v:shape style="position:absolute;left:10029;top:-5599;width:10;height:20" coordorigin="10029,-5599" coordsize="10,20" path="m10029,-5580l10039,-5580,10039,-5599,10029,-5599,10029,-5580xe" filled="true" fillcolor="#000000" stroked="false">
                <v:path arrowok="t"/>
                <v:fill type="solid"/>
              </v:shape>
            </v:group>
            <v:group style="position:absolute;left:10029;top:-5580;width:10;height:20" coordorigin="10029,-5580" coordsize="10,20">
              <v:shape style="position:absolute;left:10029;top:-5580;width:10;height:20" coordorigin="10029,-5580" coordsize="10,20" path="m10029,-5561l10039,-5561,10039,-5580,10029,-5580,10029,-5561xe" filled="true" fillcolor="#000000" stroked="false">
                <v:path arrowok="t"/>
                <v:fill type="solid"/>
              </v:shape>
            </v:group>
            <v:group style="position:absolute;left:10029;top:-5561;width:10;height:20" coordorigin="10029,-5561" coordsize="10,20">
              <v:shape style="position:absolute;left:10029;top:-5561;width:10;height:20" coordorigin="10029,-5561" coordsize="10,20" path="m10029,-5542l10039,-5542,10039,-5561,10029,-5561,10029,-5542xe" filled="true" fillcolor="#000000" stroked="false">
                <v:path arrowok="t"/>
                <v:fill type="solid"/>
              </v:shape>
            </v:group>
            <v:group style="position:absolute;left:10029;top:-5542;width:10;height:20" coordorigin="10029,-5542" coordsize="10,20">
              <v:shape style="position:absolute;left:10029;top:-5542;width:10;height:20" coordorigin="10029,-5542" coordsize="10,20" path="m10029,-5523l10039,-5523,10039,-5542,10029,-5542,10029,-5523xe" filled="true" fillcolor="#000000" stroked="false">
                <v:path arrowok="t"/>
                <v:fill type="solid"/>
              </v:shape>
            </v:group>
            <v:group style="position:absolute;left:10029;top:-5523;width:10;height:20" coordorigin="10029,-5523" coordsize="10,20">
              <v:shape style="position:absolute;left:10029;top:-5523;width:10;height:20" coordorigin="10029,-5523" coordsize="10,20" path="m10029,-5503l10039,-5503,10039,-5523,10029,-5523,10029,-5503xe" filled="true" fillcolor="#000000" stroked="false">
                <v:path arrowok="t"/>
                <v:fill type="solid"/>
              </v:shape>
            </v:group>
            <v:group style="position:absolute;left:10029;top:-5503;width:10;height:20" coordorigin="10029,-5503" coordsize="10,20">
              <v:shape style="position:absolute;left:10029;top:-5503;width:10;height:20" coordorigin="10029,-5503" coordsize="10,20" path="m10029,-5484l10039,-5484,10039,-5503,10029,-5503,10029,-5484xe" filled="true" fillcolor="#000000" stroked="false">
                <v:path arrowok="t"/>
                <v:fill type="solid"/>
              </v:shape>
            </v:group>
            <v:group style="position:absolute;left:10029;top:-5484;width:10;height:20" coordorigin="10029,-5484" coordsize="10,20">
              <v:shape style="position:absolute;left:10029;top:-5484;width:10;height:20" coordorigin="10029,-5484" coordsize="10,20" path="m10029,-5465l10039,-5465,10039,-5484,10029,-5484,10029,-5465xe" filled="true" fillcolor="#000000" stroked="false">
                <v:path arrowok="t"/>
                <v:fill type="solid"/>
              </v:shape>
            </v:group>
            <v:group style="position:absolute;left:10029;top:-5465;width:10;height:20" coordorigin="10029,-5465" coordsize="10,20">
              <v:shape style="position:absolute;left:10029;top:-5465;width:10;height:20" coordorigin="10029,-5465" coordsize="10,20" path="m10029,-5446l10039,-5446,10039,-5465,10029,-5465,10029,-5446xe" filled="true" fillcolor="#000000" stroked="false">
                <v:path arrowok="t"/>
                <v:fill type="solid"/>
              </v:shape>
            </v:group>
            <v:group style="position:absolute;left:10029;top:-5446;width:10;height:20" coordorigin="10029,-5446" coordsize="10,20">
              <v:shape style="position:absolute;left:10029;top:-5446;width:10;height:20" coordorigin="10029,-5446" coordsize="10,20" path="m10029,-5427l10039,-5427,10039,-5446,10029,-5446,10029,-5427xe" filled="true" fillcolor="#000000" stroked="false">
                <v:path arrowok="t"/>
                <v:fill type="solid"/>
              </v:shape>
            </v:group>
            <v:group style="position:absolute;left:10029;top:-5427;width:10;height:20" coordorigin="10029,-5427" coordsize="10,20">
              <v:shape style="position:absolute;left:10029;top:-5427;width:10;height:20" coordorigin="10029,-5427" coordsize="10,20" path="m10029,-5407l10039,-5407,10039,-5427,10029,-5427,10029,-5407xe" filled="true" fillcolor="#000000" stroked="false">
                <v:path arrowok="t"/>
                <v:fill type="solid"/>
              </v:shape>
            </v:group>
            <v:group style="position:absolute;left:10029;top:-5407;width:10;height:20" coordorigin="10029,-5407" coordsize="10,20">
              <v:shape style="position:absolute;left:10029;top:-5407;width:10;height:20" coordorigin="10029,-5407" coordsize="10,20" path="m10029,-5388l10039,-5388,10039,-5407,10029,-5407,10029,-5388xe" filled="true" fillcolor="#000000" stroked="false">
                <v:path arrowok="t"/>
                <v:fill type="solid"/>
              </v:shape>
            </v:group>
            <v:group style="position:absolute;left:10029;top:-5388;width:10;height:20" coordorigin="10029,-5388" coordsize="10,20">
              <v:shape style="position:absolute;left:10029;top:-5388;width:10;height:20" coordorigin="10029,-5388" coordsize="10,20" path="m10029,-5369l10039,-5369,10039,-5388,10029,-5388,10029,-5369xe" filled="true" fillcolor="#000000" stroked="false">
                <v:path arrowok="t"/>
                <v:fill type="solid"/>
              </v:shape>
              <v:shape style="position:absolute;left:2400;top:-5465;width:1258;height:108" type="#_x0000_t75" stroked="false">
                <v:imagedata r:id="rId299" o:title=""/>
              </v:shape>
              <v:shape style="position:absolute;left:3634;top:-5369;width:1160;height:12" type="#_x0000_t75" stroked="false">
                <v:imagedata r:id="rId300" o:title=""/>
              </v:shape>
              <v:shape style="position:absolute;left:4779;top:-5369;width:722;height:12" type="#_x0000_t75" stroked="false">
                <v:imagedata r:id="rId301" o:title=""/>
              </v:shape>
              <v:shape style="position:absolute;left:5487;top:-5369;width:1044;height:12" type="#_x0000_t75" stroked="false">
                <v:imagedata r:id="rId302" o:title=""/>
              </v:shape>
              <v:shape style="position:absolute;left:6517;top:-5369;width:686;height:12" type="#_x0000_t75" stroked="false">
                <v:imagedata r:id="rId303" o:title=""/>
              </v:shape>
              <v:shape style="position:absolute;left:7189;top:-5369;width:1147;height:12" type="#_x0000_t75" stroked="false">
                <v:imagedata r:id="rId304" o:title=""/>
              </v:shape>
              <v:shape style="position:absolute;left:8322;top:-5369;width:646;height:12" type="#_x0000_t75" stroked="false">
                <v:imagedata r:id="rId305" o:title=""/>
              </v:shape>
              <v:shape style="position:absolute;left:8954;top:-5369;width:1085;height:12" type="#_x0000_t75" stroked="false">
                <v:imagedata r:id="rId306" o:title=""/>
              </v:shape>
              <v:shape style="position:absolute;left:10024;top:-5367;width:718;height:10" type="#_x0000_t75" stroked="false">
                <v:imagedata r:id="rId307" o:title=""/>
              </v:shape>
            </v:group>
            <v:group style="position:absolute;left:3639;top:-5357;width:10;height:20" coordorigin="3639,-5357" coordsize="10,20">
              <v:shape style="position:absolute;left:3639;top:-5357;width:10;height:20" coordorigin="3639,-5357" coordsize="10,20" path="m3639,-5338l3648,-5338,3648,-5357,3639,-5357,3639,-5338xe" filled="true" fillcolor="#000000" stroked="false">
                <v:path arrowok="t"/>
                <v:fill type="solid"/>
              </v:shape>
            </v:group>
            <v:group style="position:absolute;left:3639;top:-5338;width:10;height:20" coordorigin="3639,-5338" coordsize="10,20">
              <v:shape style="position:absolute;left:3639;top:-5338;width:10;height:20" coordorigin="3639,-5338" coordsize="10,20" path="m3639,-5319l3648,-5319,3648,-5338,3639,-5338,3639,-5319xe" filled="true" fillcolor="#000000" stroked="false">
                <v:path arrowok="t"/>
                <v:fill type="solid"/>
              </v:shape>
            </v:group>
            <v:group style="position:absolute;left:3639;top:-5319;width:10;height:20" coordorigin="3639,-5319" coordsize="10,20">
              <v:shape style="position:absolute;left:3639;top:-5319;width:10;height:20" coordorigin="3639,-5319" coordsize="10,20" path="m3639,-5299l3648,-5299,3648,-5319,3639,-5319,3639,-5299xe" filled="true" fillcolor="#000000" stroked="false">
                <v:path arrowok="t"/>
                <v:fill type="solid"/>
              </v:shape>
            </v:group>
            <v:group style="position:absolute;left:3639;top:-5299;width:10;height:20" coordorigin="3639,-5299" coordsize="10,20">
              <v:shape style="position:absolute;left:3639;top:-5299;width:10;height:20" coordorigin="3639,-5299" coordsize="10,20" path="m3639,-5280l3648,-5280,3648,-5299,3639,-5299,3639,-5280xe" filled="true" fillcolor="#000000" stroked="false">
                <v:path arrowok="t"/>
                <v:fill type="solid"/>
              </v:shape>
            </v:group>
            <v:group style="position:absolute;left:3639;top:-5280;width:10;height:20" coordorigin="3639,-5280" coordsize="10,20">
              <v:shape style="position:absolute;left:3639;top:-5280;width:10;height:20" coordorigin="3639,-5280" coordsize="10,20" path="m3639,-5261l3648,-5261,3648,-5280,3639,-5280,3639,-5261xe" filled="true" fillcolor="#000000" stroked="false">
                <v:path arrowok="t"/>
                <v:fill type="solid"/>
              </v:shape>
            </v:group>
            <v:group style="position:absolute;left:3639;top:-5261;width:10;height:20" coordorigin="3639,-5261" coordsize="10,20">
              <v:shape style="position:absolute;left:3639;top:-5261;width:10;height:20" coordorigin="3639,-5261" coordsize="10,20" path="m3639,-5242l3648,-5242,3648,-5261,3639,-5261,3639,-5242xe" filled="true" fillcolor="#000000" stroked="false">
                <v:path arrowok="t"/>
                <v:fill type="solid"/>
              </v:shape>
            </v:group>
            <v:group style="position:absolute;left:3639;top:-5242;width:10;height:20" coordorigin="3639,-5242" coordsize="10,20">
              <v:shape style="position:absolute;left:3639;top:-5242;width:10;height:20" coordorigin="3639,-5242" coordsize="10,20" path="m3639,-5223l3648,-5223,3648,-5242,3639,-5242,3639,-5223xe" filled="true" fillcolor="#000000" stroked="false">
                <v:path arrowok="t"/>
                <v:fill type="solid"/>
              </v:shape>
            </v:group>
            <v:group style="position:absolute;left:3639;top:-5223;width:10;height:20" coordorigin="3639,-5223" coordsize="10,20">
              <v:shape style="position:absolute;left:3639;top:-5223;width:10;height:20" coordorigin="3639,-5223" coordsize="10,20" path="m3639,-5203l3648,-5203,3648,-5223,3639,-5223,3639,-5203xe" filled="true" fillcolor="#000000" stroked="false">
                <v:path arrowok="t"/>
                <v:fill type="solid"/>
              </v:shape>
            </v:group>
            <v:group style="position:absolute;left:3639;top:-5203;width:10;height:20" coordorigin="3639,-5203" coordsize="10,20">
              <v:shape style="position:absolute;left:3639;top:-5203;width:10;height:20" coordorigin="3639,-5203" coordsize="10,20" path="m3639,-5184l3648,-5184,3648,-5203,3639,-5203,3639,-5184xe" filled="true" fillcolor="#000000" stroked="false">
                <v:path arrowok="t"/>
                <v:fill type="solid"/>
              </v:shape>
            </v:group>
            <v:group style="position:absolute;left:3639;top:-5184;width:10;height:20" coordorigin="3639,-5184" coordsize="10,20">
              <v:shape style="position:absolute;left:3639;top:-5184;width:10;height:20" coordorigin="3639,-5184" coordsize="10,20" path="m3639,-5165l3648,-5165,3648,-5184,3639,-5184,3639,-5165xe" filled="true" fillcolor="#000000" stroked="false">
                <v:path arrowok="t"/>
                <v:fill type="solid"/>
              </v:shape>
            </v:group>
            <v:group style="position:absolute;left:3639;top:-5165;width:10;height:20" coordorigin="3639,-5165" coordsize="10,20">
              <v:shape style="position:absolute;left:3639;top:-5165;width:10;height:20" coordorigin="3639,-5165" coordsize="10,20" path="m3639,-5146l3648,-5146,3648,-5165,3639,-5165,3639,-5146xe" filled="true" fillcolor="#000000" stroked="false">
                <v:path arrowok="t"/>
                <v:fill type="solid"/>
              </v:shape>
            </v:group>
            <v:group style="position:absolute;left:3639;top:-5146;width:10;height:20" coordorigin="3639,-5146" coordsize="10,20">
              <v:shape style="position:absolute;left:3639;top:-5146;width:10;height:20" coordorigin="3639,-5146" coordsize="10,20" path="m3639,-5127l3648,-5127,3648,-5146,3639,-5146,3639,-5127xe" filled="true" fillcolor="#000000" stroked="false">
                <v:path arrowok="t"/>
                <v:fill type="solid"/>
              </v:shape>
            </v:group>
            <v:group style="position:absolute;left:3639;top:-5127;width:10;height:20" coordorigin="3639,-5127" coordsize="10,20">
              <v:shape style="position:absolute;left:3639;top:-5127;width:10;height:20" coordorigin="3639,-5127" coordsize="10,20" path="m3639,-5107l3648,-5107,3648,-5127,3639,-5127,3639,-5107xe" filled="true" fillcolor="#000000" stroked="false">
                <v:path arrowok="t"/>
                <v:fill type="solid"/>
              </v:shape>
            </v:group>
            <v:group style="position:absolute;left:3639;top:-5107;width:10;height:20" coordorigin="3639,-5107" coordsize="10,20">
              <v:shape style="position:absolute;left:3639;top:-5107;width:10;height:20" coordorigin="3639,-5107" coordsize="10,20" path="m3639,-5088l3648,-5088,3648,-5107,3639,-5107,3639,-5088xe" filled="true" fillcolor="#000000" stroked="false">
                <v:path arrowok="t"/>
                <v:fill type="solid"/>
              </v:shape>
            </v:group>
            <v:group style="position:absolute;left:3639;top:-5088;width:10;height:20" coordorigin="3639,-5088" coordsize="10,20">
              <v:shape style="position:absolute;left:3639;top:-5088;width:10;height:20" coordorigin="3639,-5088" coordsize="10,20" path="m3639,-5069l3648,-5069,3648,-5088,3639,-5088,3639,-5069xe" filled="true" fillcolor="#000000" stroked="false">
                <v:path arrowok="t"/>
                <v:fill type="solid"/>
              </v:shape>
            </v:group>
            <v:group style="position:absolute;left:3639;top:-5069;width:10;height:20" coordorigin="3639,-5069" coordsize="10,20">
              <v:shape style="position:absolute;left:3639;top:-5069;width:10;height:20" coordorigin="3639,-5069" coordsize="10,20" path="m3639,-5050l3648,-5050,3648,-5069,3639,-5069,3639,-5050xe" filled="true" fillcolor="#000000" stroked="false">
                <v:path arrowok="t"/>
                <v:fill type="solid"/>
              </v:shape>
            </v:group>
            <v:group style="position:absolute;left:3639;top:-5050;width:10;height:20" coordorigin="3639,-5050" coordsize="10,20">
              <v:shape style="position:absolute;left:3639;top:-5050;width:10;height:20" coordorigin="3639,-5050" coordsize="10,20" path="m3639,-5031l3648,-5031,3648,-5050,3639,-5050,3639,-5031xe" filled="true" fillcolor="#000000" stroked="false">
                <v:path arrowok="t"/>
                <v:fill type="solid"/>
              </v:shape>
            </v:group>
            <v:group style="position:absolute;left:3639;top:-5031;width:10;height:20" coordorigin="3639,-5031" coordsize="10,20">
              <v:shape style="position:absolute;left:3639;top:-5031;width:10;height:20" coordorigin="3639,-5031" coordsize="10,20" path="m3639,-5011l3648,-5011,3648,-5031,3639,-5031,3639,-5011xe" filled="true" fillcolor="#000000" stroked="false">
                <v:path arrowok="t"/>
                <v:fill type="solid"/>
              </v:shape>
            </v:group>
            <v:group style="position:absolute;left:3639;top:-5011;width:10;height:20" coordorigin="3639,-5011" coordsize="10,20">
              <v:shape style="position:absolute;left:3639;top:-5011;width:10;height:20" coordorigin="3639,-5011" coordsize="10,20" path="m3639,-4992l3648,-4992,3648,-5011,3639,-5011,3639,-4992xe" filled="true" fillcolor="#000000" stroked="false">
                <v:path arrowok="t"/>
                <v:fill type="solid"/>
              </v:shape>
            </v:group>
            <v:group style="position:absolute;left:3639;top:-4992;width:10;height:20" coordorigin="3639,-4992" coordsize="10,20">
              <v:shape style="position:absolute;left:3639;top:-4992;width:10;height:20" coordorigin="3639,-4992" coordsize="10,20" path="m3639,-4973l3648,-4973,3648,-4992,3639,-4992,3639,-4973xe" filled="true" fillcolor="#000000" stroked="false">
                <v:path arrowok="t"/>
                <v:fill type="solid"/>
              </v:shape>
            </v:group>
            <v:group style="position:absolute;left:3639;top:-4973;width:10;height:20" coordorigin="3639,-4973" coordsize="10,20">
              <v:shape style="position:absolute;left:3639;top:-4973;width:10;height:20" coordorigin="3639,-4973" coordsize="10,20" path="m3639,-4954l3648,-4954,3648,-4973,3639,-4973,3639,-4954xe" filled="true" fillcolor="#000000" stroked="false">
                <v:path arrowok="t"/>
                <v:fill type="solid"/>
              </v:shape>
            </v:group>
            <v:group style="position:absolute;left:3639;top:-4954;width:10;height:20" coordorigin="3639,-4954" coordsize="10,20">
              <v:shape style="position:absolute;left:3639;top:-4954;width:10;height:20" coordorigin="3639,-4954" coordsize="10,20" path="m3639,-4935l3648,-4935,3648,-4954,3639,-4954,3639,-4935xe" filled="true" fillcolor="#000000" stroked="false">
                <v:path arrowok="t"/>
                <v:fill type="solid"/>
              </v:shape>
            </v:group>
            <v:group style="position:absolute;left:3639;top:-4935;width:10;height:20" coordorigin="3639,-4935" coordsize="10,20">
              <v:shape style="position:absolute;left:3639;top:-4935;width:10;height:20" coordorigin="3639,-4935" coordsize="10,20" path="m3639,-4915l3648,-4915,3648,-4935,3639,-4935,3639,-4915xe" filled="true" fillcolor="#000000" stroked="false">
                <v:path arrowok="t"/>
                <v:fill type="solid"/>
              </v:shape>
            </v:group>
            <v:group style="position:absolute;left:3639;top:-4915;width:10;height:20" coordorigin="3639,-4915" coordsize="10,20">
              <v:shape style="position:absolute;left:3639;top:-4915;width:10;height:20" coordorigin="3639,-4915" coordsize="10,20" path="m3639,-4896l3648,-4896,3648,-4915,3639,-4915,3639,-4896xe" filled="true" fillcolor="#000000" stroked="false">
                <v:path arrowok="t"/>
                <v:fill type="solid"/>
              </v:shape>
            </v:group>
            <v:group style="position:absolute;left:3639;top:-4896;width:10;height:20" coordorigin="3639,-4896" coordsize="10,20">
              <v:shape style="position:absolute;left:3639;top:-4896;width:10;height:20" coordorigin="3639,-4896" coordsize="10,20" path="m3639,-4877l3648,-4877,3648,-4896,3639,-4896,3639,-4877xe" filled="true" fillcolor="#000000" stroked="false">
                <v:path arrowok="t"/>
                <v:fill type="solid"/>
              </v:shape>
            </v:group>
            <v:group style="position:absolute;left:3639;top:-4877;width:10;height:20" coordorigin="3639,-4877" coordsize="10,20">
              <v:shape style="position:absolute;left:3639;top:-4877;width:10;height:20" coordorigin="3639,-4877" coordsize="10,20" path="m3639,-4858l3648,-4858,3648,-4877,3639,-4877,3639,-4858xe" filled="true" fillcolor="#000000" stroked="false">
                <v:path arrowok="t"/>
                <v:fill type="solid"/>
              </v:shape>
            </v:group>
            <v:group style="position:absolute;left:3639;top:-4858;width:10;height:20" coordorigin="3639,-4858" coordsize="10,20">
              <v:shape style="position:absolute;left:3639;top:-4858;width:10;height:20" coordorigin="3639,-4858" coordsize="10,20" path="m3639,-4839l3648,-4839,3648,-4858,3639,-4858,3639,-4839xe" filled="true" fillcolor="#000000" stroked="false">
                <v:path arrowok="t"/>
                <v:fill type="solid"/>
              </v:shape>
            </v:group>
            <v:group style="position:absolute;left:3639;top:-4839;width:10;height:20" coordorigin="3639,-4839" coordsize="10,20">
              <v:shape style="position:absolute;left:3639;top:-4839;width:10;height:20" coordorigin="3639,-4839" coordsize="10,20" path="m3639,-4819l3648,-4819,3648,-4839,3639,-4839,3639,-4819xe" filled="true" fillcolor="#000000" stroked="false">
                <v:path arrowok="t"/>
                <v:fill type="solid"/>
              </v:shape>
            </v:group>
            <v:group style="position:absolute;left:3639;top:-4819;width:10;height:20" coordorigin="3639,-4819" coordsize="10,20">
              <v:shape style="position:absolute;left:3639;top:-4819;width:10;height:20" coordorigin="3639,-4819" coordsize="10,20" path="m3639,-4800l3648,-4800,3648,-4819,3639,-4819,3639,-4800xe" filled="true" fillcolor="#000000" stroked="false">
                <v:path arrowok="t"/>
                <v:fill type="solid"/>
              </v:shape>
            </v:group>
            <v:group style="position:absolute;left:3639;top:-4800;width:10;height:20" coordorigin="3639,-4800" coordsize="10,20">
              <v:shape style="position:absolute;left:3639;top:-4800;width:10;height:20" coordorigin="3639,-4800" coordsize="10,20" path="m3639,-4781l3648,-4781,3648,-4800,3639,-4800,3639,-4781xe" filled="true" fillcolor="#000000" stroked="false">
                <v:path arrowok="t"/>
                <v:fill type="solid"/>
              </v:shape>
            </v:group>
            <v:group style="position:absolute;left:3639;top:-4781;width:10;height:20" coordorigin="3639,-4781" coordsize="10,20">
              <v:shape style="position:absolute;left:3639;top:-4781;width:10;height:20" coordorigin="3639,-4781" coordsize="10,20" path="m3639,-4762l3648,-4762,3648,-4781,3639,-4781,3639,-4762xe" filled="true" fillcolor="#000000" stroked="false">
                <v:path arrowok="t"/>
                <v:fill type="solid"/>
              </v:shape>
            </v:group>
            <v:group style="position:absolute;left:3639;top:-4762;width:10;height:20" coordorigin="3639,-4762" coordsize="10,20">
              <v:shape style="position:absolute;left:3639;top:-4762;width:10;height:20" coordorigin="3639,-4762" coordsize="10,20" path="m3639,-4743l3648,-4743,3648,-4762,3639,-4762,3639,-4743xe" filled="true" fillcolor="#000000" stroked="false">
                <v:path arrowok="t"/>
                <v:fill type="solid"/>
              </v:shape>
            </v:group>
            <v:group style="position:absolute;left:3639;top:-4743;width:10;height:20" coordorigin="3639,-4743" coordsize="10,20">
              <v:shape style="position:absolute;left:3639;top:-4743;width:10;height:20" coordorigin="3639,-4743" coordsize="10,20" path="m3639,-4723l3648,-4723,3648,-4743,3639,-4743,3639,-4723xe" filled="true" fillcolor="#000000" stroked="false">
                <v:path arrowok="t"/>
                <v:fill type="solid"/>
              </v:shape>
            </v:group>
            <v:group style="position:absolute;left:3639;top:-4723;width:10;height:20" coordorigin="3639,-4723" coordsize="10,20">
              <v:shape style="position:absolute;left:3639;top:-4723;width:10;height:20" coordorigin="3639,-4723" coordsize="10,20" path="m3639,-4704l3648,-4704,3648,-4723,3639,-4723,3639,-4704xe" filled="true" fillcolor="#000000" stroked="false">
                <v:path arrowok="t"/>
                <v:fill type="solid"/>
              </v:shape>
            </v:group>
            <v:group style="position:absolute;left:3639;top:-4704;width:10;height:20" coordorigin="3639,-4704" coordsize="10,20">
              <v:shape style="position:absolute;left:3639;top:-4704;width:10;height:20" coordorigin="3639,-4704" coordsize="10,20" path="m3639,-4685l3648,-4685,3648,-4704,3639,-4704,3639,-4685xe" filled="true" fillcolor="#000000" stroked="false">
                <v:path arrowok="t"/>
                <v:fill type="solid"/>
              </v:shape>
            </v:group>
            <v:group style="position:absolute;left:3639;top:-4685;width:10;height:20" coordorigin="3639,-4685" coordsize="10,20">
              <v:shape style="position:absolute;left:3639;top:-4685;width:10;height:20" coordorigin="3639,-4685" coordsize="10,20" path="m3639,-4666l3648,-4666,3648,-4685,3639,-4685,3639,-4666xe" filled="true" fillcolor="#000000" stroked="false">
                <v:path arrowok="t"/>
                <v:fill type="solid"/>
              </v:shape>
            </v:group>
            <v:group style="position:absolute;left:3639;top:-4666;width:10;height:20" coordorigin="3639,-4666" coordsize="10,20">
              <v:shape style="position:absolute;left:3639;top:-4666;width:10;height:20" coordorigin="3639,-4666" coordsize="10,20" path="m3639,-4647l3648,-4647,3648,-4666,3639,-4666,3639,-4647xe" filled="true" fillcolor="#000000" stroked="false">
                <v:path arrowok="t"/>
                <v:fill type="solid"/>
              </v:shape>
            </v:group>
            <v:group style="position:absolute;left:3639;top:-4647;width:10;height:20" coordorigin="3639,-4647" coordsize="10,20">
              <v:shape style="position:absolute;left:3639;top:-4647;width:10;height:20" coordorigin="3639,-4647" coordsize="10,20" path="m3639,-4627l3648,-4627,3648,-4647,3639,-4647,3639,-4627xe" filled="true" fillcolor="#000000" stroked="false">
                <v:path arrowok="t"/>
                <v:fill type="solid"/>
              </v:shape>
            </v:group>
            <v:group style="position:absolute;left:3639;top:-4627;width:10;height:20" coordorigin="3639,-4627" coordsize="10,20">
              <v:shape style="position:absolute;left:3639;top:-4627;width:10;height:20" coordorigin="3639,-4627" coordsize="10,20" path="m3639,-4608l3648,-4608,3648,-4627,3639,-4627,3639,-4608xe" filled="true" fillcolor="#000000" stroked="false">
                <v:path arrowok="t"/>
                <v:fill type="solid"/>
              </v:shape>
            </v:group>
            <v:group style="position:absolute;left:3639;top:-4608;width:10;height:20" coordorigin="3639,-4608" coordsize="10,20">
              <v:shape style="position:absolute;left:3639;top:-4608;width:10;height:20" coordorigin="3639,-4608" coordsize="10,20" path="m3639,-4589l3648,-4589,3648,-4608,3639,-4608,3639,-4589xe" filled="true" fillcolor="#000000" stroked="false">
                <v:path arrowok="t"/>
                <v:fill type="solid"/>
              </v:shape>
            </v:group>
            <v:group style="position:absolute;left:3639;top:-4589;width:10;height:20" coordorigin="3639,-4589" coordsize="10,20">
              <v:shape style="position:absolute;left:3639;top:-4589;width:10;height:20" coordorigin="3639,-4589" coordsize="10,20" path="m3639,-4570l3648,-4570,3648,-4589,3639,-4589,3639,-4570xe" filled="true" fillcolor="#000000" stroked="false">
                <v:path arrowok="t"/>
                <v:fill type="solid"/>
              </v:shape>
            </v:group>
            <v:group style="position:absolute;left:3639;top:-4570;width:10;height:20" coordorigin="3639,-4570" coordsize="10,20">
              <v:shape style="position:absolute;left:3639;top:-4570;width:10;height:20" coordorigin="3639,-4570" coordsize="10,20" path="m3639,-4551l3648,-4551,3648,-4570,3639,-4570,3639,-4551xe" filled="true" fillcolor="#000000" stroked="false">
                <v:path arrowok="t"/>
                <v:fill type="solid"/>
              </v:shape>
            </v:group>
            <v:group style="position:absolute;left:3639;top:-4551;width:10;height:20" coordorigin="3639,-4551" coordsize="10,20">
              <v:shape style="position:absolute;left:3639;top:-4551;width:10;height:20" coordorigin="3639,-4551" coordsize="10,20" path="m3639,-4531l3648,-4531,3648,-4551,3639,-4551,3639,-4531xe" filled="true" fillcolor="#000000" stroked="false">
                <v:path arrowok="t"/>
                <v:fill type="solid"/>
              </v:shape>
            </v:group>
            <v:group style="position:absolute;left:3639;top:-4531;width:10;height:20" coordorigin="3639,-4531" coordsize="10,20">
              <v:shape style="position:absolute;left:3639;top:-4531;width:10;height:20" coordorigin="3639,-4531" coordsize="10,20" path="m3639,-4512l3648,-4512,3648,-4531,3639,-4531,3639,-4512xe" filled="true" fillcolor="#000000" stroked="false">
                <v:path arrowok="t"/>
                <v:fill type="solid"/>
              </v:shape>
            </v:group>
            <v:group style="position:absolute;left:3639;top:-4512;width:10;height:20" coordorigin="3639,-4512" coordsize="10,20">
              <v:shape style="position:absolute;left:3639;top:-4512;width:10;height:20" coordorigin="3639,-4512" coordsize="10,20" path="m3639,-4493l3648,-4493,3648,-4512,3639,-4512,3639,-4493xe" filled="true" fillcolor="#000000" stroked="false">
                <v:path arrowok="t"/>
                <v:fill type="solid"/>
              </v:shape>
            </v:group>
            <v:group style="position:absolute;left:3639;top:-4493;width:10;height:20" coordorigin="3639,-4493" coordsize="10,20">
              <v:shape style="position:absolute;left:3639;top:-4493;width:10;height:20" coordorigin="3639,-4493" coordsize="10,20" path="m3639,-4474l3648,-4474,3648,-4493,3639,-4493,3639,-4474xe" filled="true" fillcolor="#000000" stroked="false">
                <v:path arrowok="t"/>
                <v:fill type="solid"/>
              </v:shape>
            </v:group>
            <v:group style="position:absolute;left:3639;top:-4474;width:10;height:20" coordorigin="3639,-4474" coordsize="10,20">
              <v:shape style="position:absolute;left:3639;top:-4474;width:10;height:20" coordorigin="3639,-4474" coordsize="10,20" path="m3639,-4455l3648,-4455,3648,-4474,3639,-4474,3639,-4455xe" filled="true" fillcolor="#000000" stroked="false">
                <v:path arrowok="t"/>
                <v:fill type="solid"/>
              </v:shape>
            </v:group>
            <v:group style="position:absolute;left:3639;top:-4455;width:10;height:20" coordorigin="3639,-4455" coordsize="10,20">
              <v:shape style="position:absolute;left:3639;top:-4455;width:10;height:20" coordorigin="3639,-4455" coordsize="10,20" path="m3639,-4435l3648,-4435,3648,-4455,3639,-4455,3639,-4435xe" filled="true" fillcolor="#000000" stroked="false">
                <v:path arrowok="t"/>
                <v:fill type="solid"/>
              </v:shape>
            </v:group>
            <v:group style="position:absolute;left:3639;top:-4435;width:10;height:20" coordorigin="3639,-4435" coordsize="10,20">
              <v:shape style="position:absolute;left:3639;top:-4435;width:10;height:20" coordorigin="3639,-4435" coordsize="10,20" path="m3639,-4416l3648,-4416,3648,-4435,3639,-4435,3639,-4416xe" filled="true" fillcolor="#000000" stroked="false">
                <v:path arrowok="t"/>
                <v:fill type="solid"/>
              </v:shape>
            </v:group>
            <v:group style="position:absolute;left:3639;top:-4416;width:10;height:20" coordorigin="3639,-4416" coordsize="10,20">
              <v:shape style="position:absolute;left:3639;top:-4416;width:10;height:20" coordorigin="3639,-4416" coordsize="10,20" path="m3639,-4397l3648,-4397,3648,-4416,3639,-4416,3639,-4397xe" filled="true" fillcolor="#000000" stroked="false">
                <v:path arrowok="t"/>
                <v:fill type="solid"/>
              </v:shape>
            </v:group>
            <v:group style="position:absolute;left:3639;top:-4397;width:10;height:20" coordorigin="3639,-4397" coordsize="10,20">
              <v:shape style="position:absolute;left:3639;top:-4397;width:10;height:20" coordorigin="3639,-4397" coordsize="10,20" path="m3639,-4378l3648,-4378,3648,-4397,3639,-4397,3639,-4378xe" filled="true" fillcolor="#000000" stroked="false">
                <v:path arrowok="t"/>
                <v:fill type="solid"/>
              </v:shape>
            </v:group>
            <v:group style="position:absolute;left:3639;top:-4378;width:10;height:20" coordorigin="3639,-4378" coordsize="10,20">
              <v:shape style="position:absolute;left:3639;top:-4378;width:10;height:20" coordorigin="3639,-4378" coordsize="10,20" path="m3639,-4359l3648,-4359,3648,-4378,3639,-4378,3639,-4359xe" filled="true" fillcolor="#000000" stroked="false">
                <v:path arrowok="t"/>
                <v:fill type="solid"/>
              </v:shape>
            </v:group>
            <v:group style="position:absolute;left:3639;top:-4359;width:10;height:20" coordorigin="3639,-4359" coordsize="10,20">
              <v:shape style="position:absolute;left:3639;top:-4359;width:10;height:20" coordorigin="3639,-4359" coordsize="10,20" path="m3639,-4339l3648,-4339,3648,-4359,3639,-4359,3639,-4339xe" filled="true" fillcolor="#000000" stroked="false">
                <v:path arrowok="t"/>
                <v:fill type="solid"/>
              </v:shape>
            </v:group>
            <v:group style="position:absolute;left:3639;top:-4339;width:10;height:20" coordorigin="3639,-4339" coordsize="10,20">
              <v:shape style="position:absolute;left:3639;top:-4339;width:10;height:20" coordorigin="3639,-4339" coordsize="10,20" path="m3639,-4320l3648,-4320,3648,-4339,3639,-4339,3639,-4320xe" filled="true" fillcolor="#000000" stroked="false">
                <v:path arrowok="t"/>
                <v:fill type="solid"/>
              </v:shape>
            </v:group>
            <v:group style="position:absolute;left:3639;top:-4320;width:10;height:20" coordorigin="3639,-4320" coordsize="10,20">
              <v:shape style="position:absolute;left:3639;top:-4320;width:10;height:20" coordorigin="3639,-4320" coordsize="10,20" path="m3639,-4301l3648,-4301,3648,-4320,3639,-4320,3639,-4301xe" filled="true" fillcolor="#000000" stroked="false">
                <v:path arrowok="t"/>
                <v:fill type="solid"/>
              </v:shape>
            </v:group>
            <v:group style="position:absolute;left:3639;top:-4301;width:10;height:20" coordorigin="3639,-4301" coordsize="10,20">
              <v:shape style="position:absolute;left:3639;top:-4301;width:10;height:20" coordorigin="3639,-4301" coordsize="10,20" path="m3639,-4282l3648,-4282,3648,-4301,3639,-4301,3639,-4282xe" filled="true" fillcolor="#000000" stroked="false">
                <v:path arrowok="t"/>
                <v:fill type="solid"/>
              </v:shape>
            </v:group>
            <v:group style="position:absolute;left:3639;top:-4282;width:10;height:20" coordorigin="3639,-4282" coordsize="10,20">
              <v:shape style="position:absolute;left:3639;top:-4282;width:10;height:20" coordorigin="3639,-4282" coordsize="10,20" path="m3639,-4263l3648,-4263,3648,-4282,3639,-4282,3639,-4263xe" filled="true" fillcolor="#000000" stroked="false">
                <v:path arrowok="t"/>
                <v:fill type="solid"/>
              </v:shape>
            </v:group>
            <v:group style="position:absolute;left:3639;top:-4263;width:10;height:20" coordorigin="3639,-4263" coordsize="10,20">
              <v:shape style="position:absolute;left:3639;top:-4263;width:10;height:20" coordorigin="3639,-4263" coordsize="10,20" path="m3639,-4243l3648,-4243,3648,-4263,3639,-4263,3639,-4243xe" filled="true" fillcolor="#000000" stroked="false">
                <v:path arrowok="t"/>
                <v:fill type="solid"/>
              </v:shape>
            </v:group>
            <v:group style="position:absolute;left:3639;top:-4243;width:10;height:20" coordorigin="3639,-4243" coordsize="10,20">
              <v:shape style="position:absolute;left:3639;top:-4243;width:10;height:20" coordorigin="3639,-4243" coordsize="10,20" path="m3639,-4224l3648,-4224,3648,-4243,3639,-4243,3639,-4224xe" filled="true" fillcolor="#000000" stroked="false">
                <v:path arrowok="t"/>
                <v:fill type="solid"/>
              </v:shape>
            </v:group>
            <v:group style="position:absolute;left:3639;top:-4224;width:10;height:20" coordorigin="3639,-4224" coordsize="10,20">
              <v:shape style="position:absolute;left:3639;top:-4224;width:10;height:20" coordorigin="3639,-4224" coordsize="10,20" path="m3639,-4205l3648,-4205,3648,-4224,3639,-4224,3639,-4205xe" filled="true" fillcolor="#000000" stroked="false">
                <v:path arrowok="t"/>
                <v:fill type="solid"/>
              </v:shape>
            </v:group>
            <v:group style="position:absolute;left:3639;top:-4205;width:10;height:20" coordorigin="3639,-4205" coordsize="10,20">
              <v:shape style="position:absolute;left:3639;top:-4205;width:10;height:20" coordorigin="3639,-4205" coordsize="10,20" path="m3639,-4186l3648,-4186,3648,-4205,3639,-4205,3639,-4186xe" filled="true" fillcolor="#000000" stroked="false">
                <v:path arrowok="t"/>
                <v:fill type="solid"/>
              </v:shape>
            </v:group>
            <v:group style="position:absolute;left:3639;top:-4186;width:10;height:20" coordorigin="3639,-4186" coordsize="10,20">
              <v:shape style="position:absolute;left:3639;top:-4186;width:10;height:20" coordorigin="3639,-4186" coordsize="10,20" path="m3639,-4167l3648,-4167,3648,-4186,3639,-4186,3639,-4167xe" filled="true" fillcolor="#000000" stroked="false">
                <v:path arrowok="t"/>
                <v:fill type="solid"/>
              </v:shape>
            </v:group>
            <v:group style="position:absolute;left:3639;top:-4167;width:10;height:20" coordorigin="3639,-4167" coordsize="10,20">
              <v:shape style="position:absolute;left:3639;top:-4167;width:10;height:20" coordorigin="3639,-4167" coordsize="10,20" path="m3639,-4147l3648,-4147,3648,-4167,3639,-4167,3639,-4147xe" filled="true" fillcolor="#000000" stroked="false">
                <v:path arrowok="t"/>
                <v:fill type="solid"/>
              </v:shape>
            </v:group>
            <v:group style="position:absolute;left:3639;top:-4147;width:10;height:20" coordorigin="3639,-4147" coordsize="10,20">
              <v:shape style="position:absolute;left:3639;top:-4147;width:10;height:20" coordorigin="3639,-4147" coordsize="10,20" path="m3639,-4128l3648,-4128,3648,-4147,3639,-4147,3639,-4128xe" filled="true" fillcolor="#000000" stroked="false">
                <v:path arrowok="t"/>
                <v:fill type="solid"/>
              </v:shape>
            </v:group>
            <v:group style="position:absolute;left:3639;top:-4128;width:10;height:20" coordorigin="3639,-4128" coordsize="10,20">
              <v:shape style="position:absolute;left:3639;top:-4128;width:10;height:20" coordorigin="3639,-4128" coordsize="10,20" path="m3639,-4109l3648,-4109,3648,-4128,3639,-4128,3639,-4109xe" filled="true" fillcolor="#000000" stroked="false">
                <v:path arrowok="t"/>
                <v:fill type="solid"/>
              </v:shape>
            </v:group>
            <v:group style="position:absolute;left:3639;top:-4109;width:10;height:20" coordorigin="3639,-4109" coordsize="10,20">
              <v:shape style="position:absolute;left:3639;top:-4109;width:10;height:20" coordorigin="3639,-4109" coordsize="10,20" path="m3639,-4090l3648,-4090,3648,-4109,3639,-4109,3639,-4090xe" filled="true" fillcolor="#000000" stroked="false">
                <v:path arrowok="t"/>
                <v:fill type="solid"/>
              </v:shape>
            </v:group>
            <v:group style="position:absolute;left:3639;top:-4090;width:10;height:20" coordorigin="3639,-4090" coordsize="10,20">
              <v:shape style="position:absolute;left:3639;top:-4090;width:10;height:20" coordorigin="3639,-4090" coordsize="10,20" path="m3639,-4071l3648,-4071,3648,-4090,3639,-4090,3639,-4071xe" filled="true" fillcolor="#000000" stroked="false">
                <v:path arrowok="t"/>
                <v:fill type="solid"/>
              </v:shape>
            </v:group>
            <v:group style="position:absolute;left:3639;top:-4071;width:10;height:20" coordorigin="3639,-4071" coordsize="10,20">
              <v:shape style="position:absolute;left:3639;top:-4071;width:10;height:20" coordorigin="3639,-4071" coordsize="10,20" path="m3639,-4051l3648,-4051,3648,-4071,3639,-4071,3639,-4051xe" filled="true" fillcolor="#000000" stroked="false">
                <v:path arrowok="t"/>
                <v:fill type="solid"/>
              </v:shape>
            </v:group>
            <v:group style="position:absolute;left:3639;top:-4051;width:10;height:20" coordorigin="3639,-4051" coordsize="10,20">
              <v:shape style="position:absolute;left:3639;top:-4051;width:10;height:20" coordorigin="3639,-4051" coordsize="10,20" path="m3639,-4032l3648,-4032,3648,-4051,3639,-4051,3639,-4032xe" filled="true" fillcolor="#000000" stroked="false">
                <v:path arrowok="t"/>
                <v:fill type="solid"/>
              </v:shape>
            </v:group>
            <v:group style="position:absolute;left:3639;top:-4032;width:10;height:20" coordorigin="3639,-4032" coordsize="10,20">
              <v:shape style="position:absolute;left:3639;top:-4032;width:10;height:20" coordorigin="3639,-4032" coordsize="10,20" path="m3639,-4013l3648,-4013,3648,-4032,3639,-4032,3639,-4013xe" filled="true" fillcolor="#000000" stroked="false">
                <v:path arrowok="t"/>
                <v:fill type="solid"/>
              </v:shape>
            </v:group>
            <v:group style="position:absolute;left:3639;top:-4013;width:10;height:20" coordorigin="3639,-4013" coordsize="10,20">
              <v:shape style="position:absolute;left:3639;top:-4013;width:10;height:20" coordorigin="3639,-4013" coordsize="10,20" path="m3639,-3994l3648,-3994,3648,-4013,3639,-4013,3639,-3994xe" filled="true" fillcolor="#000000" stroked="false">
                <v:path arrowok="t"/>
                <v:fill type="solid"/>
              </v:shape>
            </v:group>
            <v:group style="position:absolute;left:3639;top:-3994;width:10;height:20" coordorigin="3639,-3994" coordsize="10,20">
              <v:shape style="position:absolute;left:3639;top:-3994;width:10;height:20" coordorigin="3639,-3994" coordsize="10,20" path="m3639,-3975l3648,-3975,3648,-3994,3639,-3994,3639,-3975xe" filled="true" fillcolor="#000000" stroked="false">
                <v:path arrowok="t"/>
                <v:fill type="solid"/>
              </v:shape>
            </v:group>
            <v:group style="position:absolute;left:3639;top:-3975;width:10;height:20" coordorigin="3639,-3975" coordsize="10,20">
              <v:shape style="position:absolute;left:3639;top:-3975;width:10;height:20" coordorigin="3639,-3975" coordsize="10,20" path="m3639,-3955l3648,-3955,3648,-3975,3639,-3975,3639,-3955xe" filled="true" fillcolor="#000000" stroked="false">
                <v:path arrowok="t"/>
                <v:fill type="solid"/>
              </v:shape>
            </v:group>
            <v:group style="position:absolute;left:4784;top:-5357;width:10;height:20" coordorigin="4784,-5357" coordsize="10,20">
              <v:shape style="position:absolute;left:4784;top:-5357;width:10;height:20" coordorigin="4784,-5357" coordsize="10,20" path="m4784,-5338l4794,-5338,4794,-5357,4784,-5357,4784,-5338xe" filled="true" fillcolor="#000000" stroked="false">
                <v:path arrowok="t"/>
                <v:fill type="solid"/>
              </v:shape>
            </v:group>
            <v:group style="position:absolute;left:4784;top:-5338;width:10;height:20" coordorigin="4784,-5338" coordsize="10,20">
              <v:shape style="position:absolute;left:4784;top:-5338;width:10;height:20" coordorigin="4784,-5338" coordsize="10,20" path="m4784,-5319l4794,-5319,4794,-5338,4784,-5338,4784,-5319xe" filled="true" fillcolor="#000000" stroked="false">
                <v:path arrowok="t"/>
                <v:fill type="solid"/>
              </v:shape>
            </v:group>
            <v:group style="position:absolute;left:4784;top:-5319;width:10;height:20" coordorigin="4784,-5319" coordsize="10,20">
              <v:shape style="position:absolute;left:4784;top:-5319;width:10;height:20" coordorigin="4784,-5319" coordsize="10,20" path="m4784,-5299l4794,-5299,4794,-5319,4784,-5319,4784,-5299xe" filled="true" fillcolor="#000000" stroked="false">
                <v:path arrowok="t"/>
                <v:fill type="solid"/>
              </v:shape>
            </v:group>
            <v:group style="position:absolute;left:4784;top:-5299;width:10;height:20" coordorigin="4784,-5299" coordsize="10,20">
              <v:shape style="position:absolute;left:4784;top:-5299;width:10;height:20" coordorigin="4784,-5299" coordsize="10,20" path="m4784,-5280l4794,-5280,4794,-5299,4784,-5299,4784,-5280xe" filled="true" fillcolor="#000000" stroked="false">
                <v:path arrowok="t"/>
                <v:fill type="solid"/>
              </v:shape>
            </v:group>
            <v:group style="position:absolute;left:4784;top:-5280;width:10;height:20" coordorigin="4784,-5280" coordsize="10,20">
              <v:shape style="position:absolute;left:4784;top:-5280;width:10;height:20" coordorigin="4784,-5280" coordsize="10,20" path="m4784,-5261l4794,-5261,4794,-5280,4784,-5280,4784,-5261xe" filled="true" fillcolor="#000000" stroked="false">
                <v:path arrowok="t"/>
                <v:fill type="solid"/>
              </v:shape>
            </v:group>
            <v:group style="position:absolute;left:4784;top:-5261;width:10;height:20" coordorigin="4784,-5261" coordsize="10,20">
              <v:shape style="position:absolute;left:4784;top:-5261;width:10;height:20" coordorigin="4784,-5261" coordsize="10,20" path="m4784,-5242l4794,-5242,4794,-5261,4784,-5261,4784,-5242xe" filled="true" fillcolor="#000000" stroked="false">
                <v:path arrowok="t"/>
                <v:fill type="solid"/>
              </v:shape>
            </v:group>
            <v:group style="position:absolute;left:4784;top:-5242;width:10;height:20" coordorigin="4784,-5242" coordsize="10,20">
              <v:shape style="position:absolute;left:4784;top:-5242;width:10;height:20" coordorigin="4784,-5242" coordsize="10,20" path="m4784,-5223l4794,-5223,4794,-5242,4784,-5242,4784,-5223xe" filled="true" fillcolor="#000000" stroked="false">
                <v:path arrowok="t"/>
                <v:fill type="solid"/>
              </v:shape>
            </v:group>
            <v:group style="position:absolute;left:4784;top:-5223;width:10;height:20" coordorigin="4784,-5223" coordsize="10,20">
              <v:shape style="position:absolute;left:4784;top:-5223;width:10;height:20" coordorigin="4784,-5223" coordsize="10,20" path="m4784,-5203l4794,-5203,4794,-5223,4784,-5223,4784,-5203xe" filled="true" fillcolor="#000000" stroked="false">
                <v:path arrowok="t"/>
                <v:fill type="solid"/>
              </v:shape>
            </v:group>
            <v:group style="position:absolute;left:4784;top:-5203;width:10;height:20" coordorigin="4784,-5203" coordsize="10,20">
              <v:shape style="position:absolute;left:4784;top:-5203;width:10;height:20" coordorigin="4784,-5203" coordsize="10,20" path="m4784,-5184l4794,-5184,4794,-5203,4784,-5203,4784,-5184xe" filled="true" fillcolor="#000000" stroked="false">
                <v:path arrowok="t"/>
                <v:fill type="solid"/>
              </v:shape>
            </v:group>
            <v:group style="position:absolute;left:4784;top:-5184;width:10;height:20" coordorigin="4784,-5184" coordsize="10,20">
              <v:shape style="position:absolute;left:4784;top:-5184;width:10;height:20" coordorigin="4784,-5184" coordsize="10,20" path="m4784,-5165l4794,-5165,4794,-5184,4784,-5184,4784,-5165xe" filled="true" fillcolor="#000000" stroked="false">
                <v:path arrowok="t"/>
                <v:fill type="solid"/>
              </v:shape>
            </v:group>
            <v:group style="position:absolute;left:4784;top:-5165;width:10;height:20" coordorigin="4784,-5165" coordsize="10,20">
              <v:shape style="position:absolute;left:4784;top:-5165;width:10;height:20" coordorigin="4784,-5165" coordsize="10,20" path="m4784,-5146l4794,-5146,4794,-5165,4784,-5165,4784,-5146xe" filled="true" fillcolor="#000000" stroked="false">
                <v:path arrowok="t"/>
                <v:fill type="solid"/>
              </v:shape>
            </v:group>
            <v:group style="position:absolute;left:4784;top:-5146;width:10;height:20" coordorigin="4784,-5146" coordsize="10,20">
              <v:shape style="position:absolute;left:4784;top:-5146;width:10;height:20" coordorigin="4784,-5146" coordsize="10,20" path="m4784,-5127l4794,-5127,4794,-5146,4784,-5146,4784,-5127xe" filled="true" fillcolor="#000000" stroked="false">
                <v:path arrowok="t"/>
                <v:fill type="solid"/>
              </v:shape>
            </v:group>
            <v:group style="position:absolute;left:4784;top:-5127;width:10;height:20" coordorigin="4784,-5127" coordsize="10,20">
              <v:shape style="position:absolute;left:4784;top:-5127;width:10;height:20" coordorigin="4784,-5127" coordsize="10,20" path="m4784,-5107l4794,-5107,4794,-5127,4784,-5127,4784,-5107xe" filled="true" fillcolor="#000000" stroked="false">
                <v:path arrowok="t"/>
                <v:fill type="solid"/>
              </v:shape>
            </v:group>
            <v:group style="position:absolute;left:4784;top:-5107;width:10;height:20" coordorigin="4784,-5107" coordsize="10,20">
              <v:shape style="position:absolute;left:4784;top:-5107;width:10;height:20" coordorigin="4784,-5107" coordsize="10,20" path="m4784,-5088l4794,-5088,4794,-5107,4784,-5107,4784,-5088xe" filled="true" fillcolor="#000000" stroked="false">
                <v:path arrowok="t"/>
                <v:fill type="solid"/>
              </v:shape>
            </v:group>
            <v:group style="position:absolute;left:4784;top:-5088;width:10;height:20" coordorigin="4784,-5088" coordsize="10,20">
              <v:shape style="position:absolute;left:4784;top:-5088;width:10;height:20" coordorigin="4784,-5088" coordsize="10,20" path="m4784,-5069l4794,-5069,4794,-5088,4784,-5088,4784,-5069xe" filled="true" fillcolor="#000000" stroked="false">
                <v:path arrowok="t"/>
                <v:fill type="solid"/>
              </v:shape>
            </v:group>
            <v:group style="position:absolute;left:4784;top:-5069;width:10;height:20" coordorigin="4784,-5069" coordsize="10,20">
              <v:shape style="position:absolute;left:4784;top:-5069;width:10;height:20" coordorigin="4784,-5069" coordsize="10,20" path="m4784,-5050l4794,-5050,4794,-5069,4784,-5069,4784,-5050xe" filled="true" fillcolor="#000000" stroked="false">
                <v:path arrowok="t"/>
                <v:fill type="solid"/>
              </v:shape>
            </v:group>
            <v:group style="position:absolute;left:4784;top:-5050;width:10;height:20" coordorigin="4784,-5050" coordsize="10,20">
              <v:shape style="position:absolute;left:4784;top:-5050;width:10;height:20" coordorigin="4784,-5050" coordsize="10,20" path="m4784,-5031l4794,-5031,4794,-5050,4784,-5050,4784,-5031xe" filled="true" fillcolor="#000000" stroked="false">
                <v:path arrowok="t"/>
                <v:fill type="solid"/>
              </v:shape>
            </v:group>
            <v:group style="position:absolute;left:4784;top:-5031;width:10;height:20" coordorigin="4784,-5031" coordsize="10,20">
              <v:shape style="position:absolute;left:4784;top:-5031;width:10;height:20" coordorigin="4784,-5031" coordsize="10,20" path="m4784,-5011l4794,-5011,4794,-5031,4784,-5031,4784,-5011xe" filled="true" fillcolor="#000000" stroked="false">
                <v:path arrowok="t"/>
                <v:fill type="solid"/>
              </v:shape>
            </v:group>
            <v:group style="position:absolute;left:4784;top:-5011;width:10;height:20" coordorigin="4784,-5011" coordsize="10,20">
              <v:shape style="position:absolute;left:4784;top:-5011;width:10;height:20" coordorigin="4784,-5011" coordsize="10,20" path="m4784,-4992l4794,-4992,4794,-5011,4784,-5011,4784,-4992xe" filled="true" fillcolor="#000000" stroked="false">
                <v:path arrowok="t"/>
                <v:fill type="solid"/>
              </v:shape>
            </v:group>
            <v:group style="position:absolute;left:4784;top:-4992;width:10;height:20" coordorigin="4784,-4992" coordsize="10,20">
              <v:shape style="position:absolute;left:4784;top:-4992;width:10;height:20" coordorigin="4784,-4992" coordsize="10,20" path="m4784,-4973l4794,-4973,4794,-4992,4784,-4992,4784,-4973xe" filled="true" fillcolor="#000000" stroked="false">
                <v:path arrowok="t"/>
                <v:fill type="solid"/>
              </v:shape>
            </v:group>
            <v:group style="position:absolute;left:4784;top:-4973;width:10;height:20" coordorigin="4784,-4973" coordsize="10,20">
              <v:shape style="position:absolute;left:4784;top:-4973;width:10;height:20" coordorigin="4784,-4973" coordsize="10,20" path="m4784,-4954l4794,-4954,4794,-4973,4784,-4973,4784,-4954xe" filled="true" fillcolor="#000000" stroked="false">
                <v:path arrowok="t"/>
                <v:fill type="solid"/>
              </v:shape>
            </v:group>
            <v:group style="position:absolute;left:4784;top:-4954;width:10;height:20" coordorigin="4784,-4954" coordsize="10,20">
              <v:shape style="position:absolute;left:4784;top:-4954;width:10;height:20" coordorigin="4784,-4954" coordsize="10,20" path="m4784,-4935l4794,-4935,4794,-4954,4784,-4954,4784,-4935xe" filled="true" fillcolor="#000000" stroked="false">
                <v:path arrowok="t"/>
                <v:fill type="solid"/>
              </v:shape>
            </v:group>
            <v:group style="position:absolute;left:4784;top:-4935;width:10;height:20" coordorigin="4784,-4935" coordsize="10,20">
              <v:shape style="position:absolute;left:4784;top:-4935;width:10;height:20" coordorigin="4784,-4935" coordsize="10,20" path="m4784,-4915l4794,-4915,4794,-4935,4784,-4935,4784,-4915xe" filled="true" fillcolor="#000000" stroked="false">
                <v:path arrowok="t"/>
                <v:fill type="solid"/>
              </v:shape>
            </v:group>
            <v:group style="position:absolute;left:4784;top:-4915;width:10;height:20" coordorigin="4784,-4915" coordsize="10,20">
              <v:shape style="position:absolute;left:4784;top:-4915;width:10;height:20" coordorigin="4784,-4915" coordsize="10,20" path="m4784,-4896l4794,-4896,4794,-4915,4784,-4915,4784,-4896xe" filled="true" fillcolor="#000000" stroked="false">
                <v:path arrowok="t"/>
                <v:fill type="solid"/>
              </v:shape>
            </v:group>
            <v:group style="position:absolute;left:4784;top:-4896;width:10;height:20" coordorigin="4784,-4896" coordsize="10,20">
              <v:shape style="position:absolute;left:4784;top:-4896;width:10;height:20" coordorigin="4784,-4896" coordsize="10,20" path="m4784,-4877l4794,-4877,4794,-4896,4784,-4896,4784,-4877xe" filled="true" fillcolor="#000000" stroked="false">
                <v:path arrowok="t"/>
                <v:fill type="solid"/>
              </v:shape>
            </v:group>
            <v:group style="position:absolute;left:4784;top:-4877;width:10;height:20" coordorigin="4784,-4877" coordsize="10,20">
              <v:shape style="position:absolute;left:4784;top:-4877;width:10;height:20" coordorigin="4784,-4877" coordsize="10,20" path="m4784,-4858l4794,-4858,4794,-4877,4784,-4877,4784,-4858xe" filled="true" fillcolor="#000000" stroked="false">
                <v:path arrowok="t"/>
                <v:fill type="solid"/>
              </v:shape>
            </v:group>
            <v:group style="position:absolute;left:4784;top:-4858;width:10;height:20" coordorigin="4784,-4858" coordsize="10,20">
              <v:shape style="position:absolute;left:4784;top:-4858;width:10;height:20" coordorigin="4784,-4858" coordsize="10,20" path="m4784,-4839l4794,-4839,4794,-4858,4784,-4858,4784,-4839xe" filled="true" fillcolor="#000000" stroked="false">
                <v:path arrowok="t"/>
                <v:fill type="solid"/>
              </v:shape>
            </v:group>
            <v:group style="position:absolute;left:4784;top:-4839;width:10;height:20" coordorigin="4784,-4839" coordsize="10,20">
              <v:shape style="position:absolute;left:4784;top:-4839;width:10;height:20" coordorigin="4784,-4839" coordsize="10,20" path="m4784,-4819l4794,-4819,4794,-4839,4784,-4839,4784,-4819xe" filled="true" fillcolor="#000000" stroked="false">
                <v:path arrowok="t"/>
                <v:fill type="solid"/>
              </v:shape>
            </v:group>
            <v:group style="position:absolute;left:4784;top:-4819;width:10;height:20" coordorigin="4784,-4819" coordsize="10,20">
              <v:shape style="position:absolute;left:4784;top:-4819;width:10;height:20" coordorigin="4784,-4819" coordsize="10,20" path="m4784,-4800l4794,-4800,4794,-4819,4784,-4819,4784,-4800xe" filled="true" fillcolor="#000000" stroked="false">
                <v:path arrowok="t"/>
                <v:fill type="solid"/>
              </v:shape>
            </v:group>
            <v:group style="position:absolute;left:4784;top:-4800;width:10;height:20" coordorigin="4784,-4800" coordsize="10,20">
              <v:shape style="position:absolute;left:4784;top:-4800;width:10;height:20" coordorigin="4784,-4800" coordsize="10,20" path="m4784,-4781l4794,-4781,4794,-4800,4784,-4800,4784,-4781xe" filled="true" fillcolor="#000000" stroked="false">
                <v:path arrowok="t"/>
                <v:fill type="solid"/>
              </v:shape>
            </v:group>
            <v:group style="position:absolute;left:4784;top:-4781;width:10;height:20" coordorigin="4784,-4781" coordsize="10,20">
              <v:shape style="position:absolute;left:4784;top:-4781;width:10;height:20" coordorigin="4784,-4781" coordsize="10,20" path="m4784,-4762l4794,-4762,4794,-4781,4784,-4781,4784,-4762xe" filled="true" fillcolor="#000000" stroked="false">
                <v:path arrowok="t"/>
                <v:fill type="solid"/>
              </v:shape>
            </v:group>
            <v:group style="position:absolute;left:4784;top:-4762;width:10;height:20" coordorigin="4784,-4762" coordsize="10,20">
              <v:shape style="position:absolute;left:4784;top:-4762;width:10;height:20" coordorigin="4784,-4762" coordsize="10,20" path="m4784,-4743l4794,-4743,4794,-4762,4784,-4762,4784,-4743xe" filled="true" fillcolor="#000000" stroked="false">
                <v:path arrowok="t"/>
                <v:fill type="solid"/>
              </v:shape>
            </v:group>
            <v:group style="position:absolute;left:4784;top:-4743;width:10;height:20" coordorigin="4784,-4743" coordsize="10,20">
              <v:shape style="position:absolute;left:4784;top:-4743;width:10;height:20" coordorigin="4784,-4743" coordsize="10,20" path="m4784,-4723l4794,-4723,4794,-4743,4784,-4743,4784,-4723xe" filled="true" fillcolor="#000000" stroked="false">
                <v:path arrowok="t"/>
                <v:fill type="solid"/>
              </v:shape>
            </v:group>
            <v:group style="position:absolute;left:4784;top:-4723;width:10;height:20" coordorigin="4784,-4723" coordsize="10,20">
              <v:shape style="position:absolute;left:4784;top:-4723;width:10;height:20" coordorigin="4784,-4723" coordsize="10,20" path="m4784,-4704l4794,-4704,4794,-4723,4784,-4723,4784,-4704xe" filled="true" fillcolor="#000000" stroked="false">
                <v:path arrowok="t"/>
                <v:fill type="solid"/>
              </v:shape>
            </v:group>
            <v:group style="position:absolute;left:4784;top:-4704;width:10;height:20" coordorigin="4784,-4704" coordsize="10,20">
              <v:shape style="position:absolute;left:4784;top:-4704;width:10;height:20" coordorigin="4784,-4704" coordsize="10,20" path="m4784,-4685l4794,-4685,4794,-4704,4784,-4704,4784,-4685xe" filled="true" fillcolor="#000000" stroked="false">
                <v:path arrowok="t"/>
                <v:fill type="solid"/>
              </v:shape>
            </v:group>
            <v:group style="position:absolute;left:4784;top:-4685;width:10;height:20" coordorigin="4784,-4685" coordsize="10,20">
              <v:shape style="position:absolute;left:4784;top:-4685;width:10;height:20" coordorigin="4784,-4685" coordsize="10,20" path="m4784,-4666l4794,-4666,4794,-4685,4784,-4685,4784,-4666xe" filled="true" fillcolor="#000000" stroked="false">
                <v:path arrowok="t"/>
                <v:fill type="solid"/>
              </v:shape>
            </v:group>
            <v:group style="position:absolute;left:4784;top:-4666;width:10;height:20" coordorigin="4784,-4666" coordsize="10,20">
              <v:shape style="position:absolute;left:4784;top:-4666;width:10;height:20" coordorigin="4784,-4666" coordsize="10,20" path="m4784,-4647l4794,-4647,4794,-4666,4784,-4666,4784,-4647xe" filled="true" fillcolor="#000000" stroked="false">
                <v:path arrowok="t"/>
                <v:fill type="solid"/>
              </v:shape>
            </v:group>
            <v:group style="position:absolute;left:4784;top:-4647;width:10;height:20" coordorigin="4784,-4647" coordsize="10,20">
              <v:shape style="position:absolute;left:4784;top:-4647;width:10;height:20" coordorigin="4784,-4647" coordsize="10,20" path="m4784,-4627l4794,-4627,4794,-4647,4784,-4647,4784,-4627xe" filled="true" fillcolor="#000000" stroked="false">
                <v:path arrowok="t"/>
                <v:fill type="solid"/>
              </v:shape>
            </v:group>
            <v:group style="position:absolute;left:4784;top:-4627;width:10;height:20" coordorigin="4784,-4627" coordsize="10,20">
              <v:shape style="position:absolute;left:4784;top:-4627;width:10;height:20" coordorigin="4784,-4627" coordsize="10,20" path="m4784,-4608l4794,-4608,4794,-4627,4784,-4627,4784,-4608xe" filled="true" fillcolor="#000000" stroked="false">
                <v:path arrowok="t"/>
                <v:fill type="solid"/>
              </v:shape>
            </v:group>
            <v:group style="position:absolute;left:4784;top:-4608;width:10;height:20" coordorigin="4784,-4608" coordsize="10,20">
              <v:shape style="position:absolute;left:4784;top:-4608;width:10;height:20" coordorigin="4784,-4608" coordsize="10,20" path="m4784,-4589l4794,-4589,4794,-4608,4784,-4608,4784,-4589xe" filled="true" fillcolor="#000000" stroked="false">
                <v:path arrowok="t"/>
                <v:fill type="solid"/>
              </v:shape>
            </v:group>
            <v:group style="position:absolute;left:4784;top:-4589;width:10;height:20" coordorigin="4784,-4589" coordsize="10,20">
              <v:shape style="position:absolute;left:4784;top:-4589;width:10;height:20" coordorigin="4784,-4589" coordsize="10,20" path="m4784,-4570l4794,-4570,4794,-4589,4784,-4589,4784,-4570xe" filled="true" fillcolor="#000000" stroked="false">
                <v:path arrowok="t"/>
                <v:fill type="solid"/>
              </v:shape>
            </v:group>
            <v:group style="position:absolute;left:4784;top:-4570;width:10;height:20" coordorigin="4784,-4570" coordsize="10,20">
              <v:shape style="position:absolute;left:4784;top:-4570;width:10;height:20" coordorigin="4784,-4570" coordsize="10,20" path="m4784,-4551l4794,-4551,4794,-4570,4784,-4570,4784,-4551xe" filled="true" fillcolor="#000000" stroked="false">
                <v:path arrowok="t"/>
                <v:fill type="solid"/>
              </v:shape>
            </v:group>
            <v:group style="position:absolute;left:4784;top:-4551;width:10;height:20" coordorigin="4784,-4551" coordsize="10,20">
              <v:shape style="position:absolute;left:4784;top:-4551;width:10;height:20" coordorigin="4784,-4551" coordsize="10,20" path="m4784,-4531l4794,-4531,4794,-4551,4784,-4551,4784,-4531xe" filled="true" fillcolor="#000000" stroked="false">
                <v:path arrowok="t"/>
                <v:fill type="solid"/>
              </v:shape>
            </v:group>
            <v:group style="position:absolute;left:4784;top:-4531;width:10;height:20" coordorigin="4784,-4531" coordsize="10,20">
              <v:shape style="position:absolute;left:4784;top:-4531;width:10;height:20" coordorigin="4784,-4531" coordsize="10,20" path="m4784,-4512l4794,-4512,4794,-4531,4784,-4531,4784,-4512xe" filled="true" fillcolor="#000000" stroked="false">
                <v:path arrowok="t"/>
                <v:fill type="solid"/>
              </v:shape>
            </v:group>
            <v:group style="position:absolute;left:4784;top:-4512;width:10;height:20" coordorigin="4784,-4512" coordsize="10,20">
              <v:shape style="position:absolute;left:4784;top:-4512;width:10;height:20" coordorigin="4784,-4512" coordsize="10,20" path="m4784,-4493l4794,-4493,4794,-4512,4784,-4512,4784,-4493xe" filled="true" fillcolor="#000000" stroked="false">
                <v:path arrowok="t"/>
                <v:fill type="solid"/>
              </v:shape>
            </v:group>
            <v:group style="position:absolute;left:4784;top:-4493;width:10;height:20" coordorigin="4784,-4493" coordsize="10,20">
              <v:shape style="position:absolute;left:4784;top:-4493;width:10;height:20" coordorigin="4784,-4493" coordsize="10,20" path="m4784,-4474l4794,-4474,4794,-4493,4784,-4493,4784,-4474xe" filled="true" fillcolor="#000000" stroked="false">
                <v:path arrowok="t"/>
                <v:fill type="solid"/>
              </v:shape>
            </v:group>
            <v:group style="position:absolute;left:4784;top:-4474;width:10;height:20" coordorigin="4784,-4474" coordsize="10,20">
              <v:shape style="position:absolute;left:4784;top:-4474;width:10;height:20" coordorigin="4784,-4474" coordsize="10,20" path="m4784,-4455l4794,-4455,4794,-4474,4784,-4474,4784,-4455xe" filled="true" fillcolor="#000000" stroked="false">
                <v:path arrowok="t"/>
                <v:fill type="solid"/>
              </v:shape>
            </v:group>
            <v:group style="position:absolute;left:4784;top:-4455;width:10;height:20" coordorigin="4784,-4455" coordsize="10,20">
              <v:shape style="position:absolute;left:4784;top:-4455;width:10;height:20" coordorigin="4784,-4455" coordsize="10,20" path="m4784,-4435l4794,-4435,4794,-4455,4784,-4455,4784,-4435xe" filled="true" fillcolor="#000000" stroked="false">
                <v:path arrowok="t"/>
                <v:fill type="solid"/>
              </v:shape>
            </v:group>
            <v:group style="position:absolute;left:4784;top:-4435;width:10;height:20" coordorigin="4784,-4435" coordsize="10,20">
              <v:shape style="position:absolute;left:4784;top:-4435;width:10;height:20" coordorigin="4784,-4435" coordsize="10,20" path="m4784,-4416l4794,-4416,4794,-4435,4784,-4435,4784,-4416xe" filled="true" fillcolor="#000000" stroked="false">
                <v:path arrowok="t"/>
                <v:fill type="solid"/>
              </v:shape>
            </v:group>
            <v:group style="position:absolute;left:4784;top:-4416;width:10;height:20" coordorigin="4784,-4416" coordsize="10,20">
              <v:shape style="position:absolute;left:4784;top:-4416;width:10;height:20" coordorigin="4784,-4416" coordsize="10,20" path="m4784,-4397l4794,-4397,4794,-4416,4784,-4416,4784,-4397xe" filled="true" fillcolor="#000000" stroked="false">
                <v:path arrowok="t"/>
                <v:fill type="solid"/>
              </v:shape>
            </v:group>
            <v:group style="position:absolute;left:4784;top:-4397;width:10;height:20" coordorigin="4784,-4397" coordsize="10,20">
              <v:shape style="position:absolute;left:4784;top:-4397;width:10;height:20" coordorigin="4784,-4397" coordsize="10,20" path="m4784,-4378l4794,-4378,4794,-4397,4784,-4397,4784,-4378xe" filled="true" fillcolor="#000000" stroked="false">
                <v:path arrowok="t"/>
                <v:fill type="solid"/>
              </v:shape>
            </v:group>
            <v:group style="position:absolute;left:4784;top:-4378;width:10;height:20" coordorigin="4784,-4378" coordsize="10,20">
              <v:shape style="position:absolute;left:4784;top:-4378;width:10;height:20" coordorigin="4784,-4378" coordsize="10,20" path="m4784,-4359l4794,-4359,4794,-4378,4784,-4378,4784,-4359xe" filled="true" fillcolor="#000000" stroked="false">
                <v:path arrowok="t"/>
                <v:fill type="solid"/>
              </v:shape>
            </v:group>
            <v:group style="position:absolute;left:4784;top:-4359;width:10;height:20" coordorigin="4784,-4359" coordsize="10,20">
              <v:shape style="position:absolute;left:4784;top:-4359;width:10;height:20" coordorigin="4784,-4359" coordsize="10,20" path="m4784,-4339l4794,-4339,4794,-4359,4784,-4359,4784,-4339xe" filled="true" fillcolor="#000000" stroked="false">
                <v:path arrowok="t"/>
                <v:fill type="solid"/>
              </v:shape>
            </v:group>
            <v:group style="position:absolute;left:4784;top:-4339;width:10;height:20" coordorigin="4784,-4339" coordsize="10,20">
              <v:shape style="position:absolute;left:4784;top:-4339;width:10;height:20" coordorigin="4784,-4339" coordsize="10,20" path="m4784,-4320l4794,-4320,4794,-4339,4784,-4339,4784,-4320xe" filled="true" fillcolor="#000000" stroked="false">
                <v:path arrowok="t"/>
                <v:fill type="solid"/>
              </v:shape>
            </v:group>
            <v:group style="position:absolute;left:4784;top:-4320;width:10;height:20" coordorigin="4784,-4320" coordsize="10,20">
              <v:shape style="position:absolute;left:4784;top:-4320;width:10;height:20" coordorigin="4784,-4320" coordsize="10,20" path="m4784,-4301l4794,-4301,4794,-4320,4784,-4320,4784,-4301xe" filled="true" fillcolor="#000000" stroked="false">
                <v:path arrowok="t"/>
                <v:fill type="solid"/>
              </v:shape>
            </v:group>
            <v:group style="position:absolute;left:4784;top:-4301;width:10;height:20" coordorigin="4784,-4301" coordsize="10,20">
              <v:shape style="position:absolute;left:4784;top:-4301;width:10;height:20" coordorigin="4784,-4301" coordsize="10,20" path="m4784,-4282l4794,-4282,4794,-4301,4784,-4301,4784,-4282xe" filled="true" fillcolor="#000000" stroked="false">
                <v:path arrowok="t"/>
                <v:fill type="solid"/>
              </v:shape>
            </v:group>
            <v:group style="position:absolute;left:4784;top:-4282;width:10;height:20" coordorigin="4784,-4282" coordsize="10,20">
              <v:shape style="position:absolute;left:4784;top:-4282;width:10;height:20" coordorigin="4784,-4282" coordsize="10,20" path="m4784,-4263l4794,-4263,4794,-4282,4784,-4282,4784,-4263xe" filled="true" fillcolor="#000000" stroked="false">
                <v:path arrowok="t"/>
                <v:fill type="solid"/>
              </v:shape>
            </v:group>
            <v:group style="position:absolute;left:4784;top:-4263;width:10;height:20" coordorigin="4784,-4263" coordsize="10,20">
              <v:shape style="position:absolute;left:4784;top:-4263;width:10;height:20" coordorigin="4784,-4263" coordsize="10,20" path="m4784,-4243l4794,-4243,4794,-4263,4784,-4263,4784,-4243xe" filled="true" fillcolor="#000000" stroked="false">
                <v:path arrowok="t"/>
                <v:fill type="solid"/>
              </v:shape>
            </v:group>
            <v:group style="position:absolute;left:4784;top:-4243;width:10;height:20" coordorigin="4784,-4243" coordsize="10,20">
              <v:shape style="position:absolute;left:4784;top:-4243;width:10;height:20" coordorigin="4784,-4243" coordsize="10,20" path="m4784,-4224l4794,-4224,4794,-4243,4784,-4243,4784,-4224xe" filled="true" fillcolor="#000000" stroked="false">
                <v:path arrowok="t"/>
                <v:fill type="solid"/>
              </v:shape>
            </v:group>
            <v:group style="position:absolute;left:4784;top:-4224;width:10;height:20" coordorigin="4784,-4224" coordsize="10,20">
              <v:shape style="position:absolute;left:4784;top:-4224;width:10;height:20" coordorigin="4784,-4224" coordsize="10,20" path="m4784,-4205l4794,-4205,4794,-4224,4784,-4224,4784,-4205xe" filled="true" fillcolor="#000000" stroked="false">
                <v:path arrowok="t"/>
                <v:fill type="solid"/>
              </v:shape>
            </v:group>
            <v:group style="position:absolute;left:4784;top:-4205;width:10;height:20" coordorigin="4784,-4205" coordsize="10,20">
              <v:shape style="position:absolute;left:4784;top:-4205;width:10;height:20" coordorigin="4784,-4205" coordsize="10,20" path="m4784,-4186l4794,-4186,4794,-4205,4784,-4205,4784,-4186xe" filled="true" fillcolor="#000000" stroked="false">
                <v:path arrowok="t"/>
                <v:fill type="solid"/>
              </v:shape>
            </v:group>
            <v:group style="position:absolute;left:4784;top:-4186;width:10;height:20" coordorigin="4784,-4186" coordsize="10,20">
              <v:shape style="position:absolute;left:4784;top:-4186;width:10;height:20" coordorigin="4784,-4186" coordsize="10,20" path="m4784,-4167l4794,-4167,4794,-4186,4784,-4186,4784,-4167xe" filled="true" fillcolor="#000000" stroked="false">
                <v:path arrowok="t"/>
                <v:fill type="solid"/>
              </v:shape>
            </v:group>
            <v:group style="position:absolute;left:4784;top:-4167;width:10;height:20" coordorigin="4784,-4167" coordsize="10,20">
              <v:shape style="position:absolute;left:4784;top:-4167;width:10;height:20" coordorigin="4784,-4167" coordsize="10,20" path="m4784,-4147l4794,-4147,4794,-4167,4784,-4167,4784,-4147xe" filled="true" fillcolor="#000000" stroked="false">
                <v:path arrowok="t"/>
                <v:fill type="solid"/>
              </v:shape>
            </v:group>
            <v:group style="position:absolute;left:4784;top:-4147;width:10;height:20" coordorigin="4784,-4147" coordsize="10,20">
              <v:shape style="position:absolute;left:4784;top:-4147;width:10;height:20" coordorigin="4784,-4147" coordsize="10,20" path="m4784,-4128l4794,-4128,4794,-4147,4784,-4147,4784,-4128xe" filled="true" fillcolor="#000000" stroked="false">
                <v:path arrowok="t"/>
                <v:fill type="solid"/>
              </v:shape>
            </v:group>
            <v:group style="position:absolute;left:4784;top:-4128;width:10;height:20" coordorigin="4784,-4128" coordsize="10,20">
              <v:shape style="position:absolute;left:4784;top:-4128;width:10;height:20" coordorigin="4784,-4128" coordsize="10,20" path="m4784,-4109l4794,-4109,4794,-4128,4784,-4128,4784,-4109xe" filled="true" fillcolor="#000000" stroked="false">
                <v:path arrowok="t"/>
                <v:fill type="solid"/>
              </v:shape>
            </v:group>
            <v:group style="position:absolute;left:4784;top:-4109;width:10;height:20" coordorigin="4784,-4109" coordsize="10,20">
              <v:shape style="position:absolute;left:4784;top:-4109;width:10;height:20" coordorigin="4784,-4109" coordsize="10,20" path="m4784,-4090l4794,-4090,4794,-4109,4784,-4109,4784,-4090xe" filled="true" fillcolor="#000000" stroked="false">
                <v:path arrowok="t"/>
                <v:fill type="solid"/>
              </v:shape>
            </v:group>
            <v:group style="position:absolute;left:4784;top:-4090;width:10;height:20" coordorigin="4784,-4090" coordsize="10,20">
              <v:shape style="position:absolute;left:4784;top:-4090;width:10;height:20" coordorigin="4784,-4090" coordsize="10,20" path="m4784,-4071l4794,-4071,4794,-4090,4784,-4090,4784,-4071xe" filled="true" fillcolor="#000000" stroked="false">
                <v:path arrowok="t"/>
                <v:fill type="solid"/>
              </v:shape>
            </v:group>
            <v:group style="position:absolute;left:4784;top:-4071;width:10;height:20" coordorigin="4784,-4071" coordsize="10,20">
              <v:shape style="position:absolute;left:4784;top:-4071;width:10;height:20" coordorigin="4784,-4071" coordsize="10,20" path="m4784,-4051l4794,-4051,4794,-4071,4784,-4071,4784,-4051xe" filled="true" fillcolor="#000000" stroked="false">
                <v:path arrowok="t"/>
                <v:fill type="solid"/>
              </v:shape>
            </v:group>
            <v:group style="position:absolute;left:4784;top:-4051;width:10;height:20" coordorigin="4784,-4051" coordsize="10,20">
              <v:shape style="position:absolute;left:4784;top:-4051;width:10;height:20" coordorigin="4784,-4051" coordsize="10,20" path="m4784,-4032l4794,-4032,4794,-4051,4784,-4051,4784,-4032xe" filled="true" fillcolor="#000000" stroked="false">
                <v:path arrowok="t"/>
                <v:fill type="solid"/>
              </v:shape>
            </v:group>
            <v:group style="position:absolute;left:4784;top:-4032;width:10;height:20" coordorigin="4784,-4032" coordsize="10,20">
              <v:shape style="position:absolute;left:4784;top:-4032;width:10;height:20" coordorigin="4784,-4032" coordsize="10,20" path="m4784,-4013l4794,-4013,4794,-4032,4784,-4032,4784,-4013xe" filled="true" fillcolor="#000000" stroked="false">
                <v:path arrowok="t"/>
                <v:fill type="solid"/>
              </v:shape>
            </v:group>
            <v:group style="position:absolute;left:4784;top:-4013;width:10;height:20" coordorigin="4784,-4013" coordsize="10,20">
              <v:shape style="position:absolute;left:4784;top:-4013;width:10;height:20" coordorigin="4784,-4013" coordsize="10,20" path="m4784,-3994l4794,-3994,4794,-4013,4784,-4013,4784,-3994xe" filled="true" fillcolor="#000000" stroked="false">
                <v:path arrowok="t"/>
                <v:fill type="solid"/>
              </v:shape>
            </v:group>
            <v:group style="position:absolute;left:4784;top:-3994;width:10;height:20" coordorigin="4784,-3994" coordsize="10,20">
              <v:shape style="position:absolute;left:4784;top:-3994;width:10;height:20" coordorigin="4784,-3994" coordsize="10,20" path="m4784,-3975l4794,-3975,4794,-3994,4784,-3994,4784,-3975xe" filled="true" fillcolor="#000000" stroked="false">
                <v:path arrowok="t"/>
                <v:fill type="solid"/>
              </v:shape>
            </v:group>
            <v:group style="position:absolute;left:4784;top:-3975;width:10;height:20" coordorigin="4784,-3975" coordsize="10,20">
              <v:shape style="position:absolute;left:4784;top:-3975;width:10;height:20" coordorigin="4784,-3975" coordsize="10,20" path="m4784,-3955l4794,-3955,4794,-3975,4784,-3975,4784,-3955xe" filled="true" fillcolor="#000000" stroked="false">
                <v:path arrowok="t"/>
                <v:fill type="solid"/>
              </v:shape>
            </v:group>
            <v:group style="position:absolute;left:4784;top:-3955;width:10;height:20" coordorigin="4784,-3955" coordsize="10,20">
              <v:shape style="position:absolute;left:4784;top:-3955;width:10;height:20" coordorigin="4784,-3955" coordsize="10,20" path="m4784,-3936l4794,-3936,4794,-3955,4784,-3955,4784,-3936xe" filled="true" fillcolor="#000000" stroked="false">
                <v:path arrowok="t"/>
                <v:fill type="solid"/>
              </v:shape>
            </v:group>
            <v:group style="position:absolute;left:4784;top:-3936;width:10;height:20" coordorigin="4784,-3936" coordsize="10,20">
              <v:shape style="position:absolute;left:4784;top:-3936;width:10;height:20" coordorigin="4784,-3936" coordsize="10,20" path="m4784,-3917l4794,-3917,4794,-3936,4784,-3936,4784,-3917xe" filled="true" fillcolor="#000000" stroked="false">
                <v:path arrowok="t"/>
                <v:fill type="solid"/>
              </v:shape>
            </v:group>
            <v:group style="position:absolute;left:4784;top:-3917;width:10;height:20" coordorigin="4784,-3917" coordsize="10,20">
              <v:shape style="position:absolute;left:4784;top:-3917;width:10;height:20" coordorigin="4784,-3917" coordsize="10,20" path="m4784,-3898l4794,-3898,4794,-3917,4784,-3917,4784,-3898xe" filled="true" fillcolor="#000000" stroked="false">
                <v:path arrowok="t"/>
                <v:fill type="solid"/>
              </v:shape>
            </v:group>
            <v:group style="position:absolute;left:4784;top:-3898;width:10;height:20" coordorigin="4784,-3898" coordsize="10,20">
              <v:shape style="position:absolute;left:4784;top:-3898;width:10;height:20" coordorigin="4784,-3898" coordsize="10,20" path="m4784,-3879l4794,-3879,4794,-3898,4784,-3898,4784,-3879xe" filled="true" fillcolor="#000000" stroked="false">
                <v:path arrowok="t"/>
                <v:fill type="solid"/>
              </v:shape>
            </v:group>
            <v:group style="position:absolute;left:4784;top:-3879;width:10;height:20" coordorigin="4784,-3879" coordsize="10,20">
              <v:shape style="position:absolute;left:4784;top:-3879;width:10;height:20" coordorigin="4784,-3879" coordsize="10,20" path="m4784,-3859l4794,-3859,4794,-3879,4784,-3879,4784,-3859xe" filled="true" fillcolor="#000000" stroked="false">
                <v:path arrowok="t"/>
                <v:fill type="solid"/>
              </v:shape>
            </v:group>
            <v:group style="position:absolute;left:5492;top:-5357;width:10;height:20" coordorigin="5492,-5357" coordsize="10,20">
              <v:shape style="position:absolute;left:5492;top:-5357;width:10;height:20" coordorigin="5492,-5357" coordsize="10,20" path="m5492,-5338l5502,-5338,5502,-5357,5492,-5357,5492,-5338xe" filled="true" fillcolor="#000000" stroked="false">
                <v:path arrowok="t"/>
                <v:fill type="solid"/>
              </v:shape>
            </v:group>
            <v:group style="position:absolute;left:5492;top:-5338;width:10;height:20" coordorigin="5492,-5338" coordsize="10,20">
              <v:shape style="position:absolute;left:5492;top:-5338;width:10;height:20" coordorigin="5492,-5338" coordsize="10,20" path="m5492,-5319l5502,-5319,5502,-5338,5492,-5338,5492,-5319xe" filled="true" fillcolor="#000000" stroked="false">
                <v:path arrowok="t"/>
                <v:fill type="solid"/>
              </v:shape>
            </v:group>
            <v:group style="position:absolute;left:5492;top:-5319;width:10;height:20" coordorigin="5492,-5319" coordsize="10,20">
              <v:shape style="position:absolute;left:5492;top:-5319;width:10;height:20" coordorigin="5492,-5319" coordsize="10,20" path="m5492,-5299l5502,-5299,5502,-5319,5492,-5319,5492,-5299xe" filled="true" fillcolor="#000000" stroked="false">
                <v:path arrowok="t"/>
                <v:fill type="solid"/>
              </v:shape>
            </v:group>
            <v:group style="position:absolute;left:5492;top:-5299;width:10;height:20" coordorigin="5492,-5299" coordsize="10,20">
              <v:shape style="position:absolute;left:5492;top:-5299;width:10;height:20" coordorigin="5492,-5299" coordsize="10,20" path="m5492,-5280l5502,-5280,5502,-5299,5492,-5299,5492,-5280xe" filled="true" fillcolor="#000000" stroked="false">
                <v:path arrowok="t"/>
                <v:fill type="solid"/>
              </v:shape>
            </v:group>
            <v:group style="position:absolute;left:5492;top:-5280;width:10;height:20" coordorigin="5492,-5280" coordsize="10,20">
              <v:shape style="position:absolute;left:5492;top:-5280;width:10;height:20" coordorigin="5492,-5280" coordsize="10,20" path="m5492,-5261l5502,-5261,5502,-5280,5492,-5280,5492,-5261xe" filled="true" fillcolor="#000000" stroked="false">
                <v:path arrowok="t"/>
                <v:fill type="solid"/>
              </v:shape>
            </v:group>
            <v:group style="position:absolute;left:5492;top:-5261;width:10;height:20" coordorigin="5492,-5261" coordsize="10,20">
              <v:shape style="position:absolute;left:5492;top:-5261;width:10;height:20" coordorigin="5492,-5261" coordsize="10,20" path="m5492,-5242l5502,-5242,5502,-5261,5492,-5261,5492,-5242xe" filled="true" fillcolor="#000000" stroked="false">
                <v:path arrowok="t"/>
                <v:fill type="solid"/>
              </v:shape>
            </v:group>
            <v:group style="position:absolute;left:5492;top:-5242;width:10;height:20" coordorigin="5492,-5242" coordsize="10,20">
              <v:shape style="position:absolute;left:5492;top:-5242;width:10;height:20" coordorigin="5492,-5242" coordsize="10,20" path="m5492,-5223l5502,-5223,5502,-5242,5492,-5242,5492,-5223xe" filled="true" fillcolor="#000000" stroked="false">
                <v:path arrowok="t"/>
                <v:fill type="solid"/>
              </v:shape>
            </v:group>
            <v:group style="position:absolute;left:5492;top:-5223;width:10;height:20" coordorigin="5492,-5223" coordsize="10,20">
              <v:shape style="position:absolute;left:5492;top:-5223;width:10;height:20" coordorigin="5492,-5223" coordsize="10,20" path="m5492,-5203l5502,-5203,5502,-5223,5492,-5223,5492,-5203xe" filled="true" fillcolor="#000000" stroked="false">
                <v:path arrowok="t"/>
                <v:fill type="solid"/>
              </v:shape>
            </v:group>
            <v:group style="position:absolute;left:5492;top:-5203;width:10;height:20" coordorigin="5492,-5203" coordsize="10,20">
              <v:shape style="position:absolute;left:5492;top:-5203;width:10;height:20" coordorigin="5492,-5203" coordsize="10,20" path="m5492,-5184l5502,-5184,5502,-5203,5492,-5203,5492,-5184xe" filled="true" fillcolor="#000000" stroked="false">
                <v:path arrowok="t"/>
                <v:fill type="solid"/>
              </v:shape>
            </v:group>
            <v:group style="position:absolute;left:5492;top:-5184;width:10;height:20" coordorigin="5492,-5184" coordsize="10,20">
              <v:shape style="position:absolute;left:5492;top:-5184;width:10;height:20" coordorigin="5492,-5184" coordsize="10,20" path="m5492,-5165l5502,-5165,5502,-5184,5492,-5184,5492,-5165xe" filled="true" fillcolor="#000000" stroked="false">
                <v:path arrowok="t"/>
                <v:fill type="solid"/>
              </v:shape>
            </v:group>
            <v:group style="position:absolute;left:5492;top:-5165;width:10;height:20" coordorigin="5492,-5165" coordsize="10,20">
              <v:shape style="position:absolute;left:5492;top:-5165;width:10;height:20" coordorigin="5492,-5165" coordsize="10,20" path="m5492,-5146l5502,-5146,5502,-5165,5492,-5165,5492,-5146xe" filled="true" fillcolor="#000000" stroked="false">
                <v:path arrowok="t"/>
                <v:fill type="solid"/>
              </v:shape>
            </v:group>
            <v:group style="position:absolute;left:5492;top:-5146;width:10;height:20" coordorigin="5492,-5146" coordsize="10,20">
              <v:shape style="position:absolute;left:5492;top:-5146;width:10;height:20" coordorigin="5492,-5146" coordsize="10,20" path="m5492,-5127l5502,-5127,5502,-5146,5492,-5146,5492,-5127xe" filled="true" fillcolor="#000000" stroked="false">
                <v:path arrowok="t"/>
                <v:fill type="solid"/>
              </v:shape>
            </v:group>
            <v:group style="position:absolute;left:5492;top:-5127;width:10;height:20" coordorigin="5492,-5127" coordsize="10,20">
              <v:shape style="position:absolute;left:5492;top:-5127;width:10;height:20" coordorigin="5492,-5127" coordsize="10,20" path="m5492,-5107l5502,-5107,5502,-5127,5492,-5127,5492,-5107xe" filled="true" fillcolor="#000000" stroked="false">
                <v:path arrowok="t"/>
                <v:fill type="solid"/>
              </v:shape>
            </v:group>
            <v:group style="position:absolute;left:5492;top:-5107;width:10;height:20" coordorigin="5492,-5107" coordsize="10,20">
              <v:shape style="position:absolute;left:5492;top:-5107;width:10;height:20" coordorigin="5492,-5107" coordsize="10,20" path="m5492,-5088l5502,-5088,5502,-5107,5492,-5107,5492,-5088xe" filled="true" fillcolor="#000000" stroked="false">
                <v:path arrowok="t"/>
                <v:fill type="solid"/>
              </v:shape>
            </v:group>
            <v:group style="position:absolute;left:5492;top:-5088;width:10;height:20" coordorigin="5492,-5088" coordsize="10,20">
              <v:shape style="position:absolute;left:5492;top:-5088;width:10;height:20" coordorigin="5492,-5088" coordsize="10,20" path="m5492,-5069l5502,-5069,5502,-5088,5492,-5088,5492,-5069xe" filled="true" fillcolor="#000000" stroked="false">
                <v:path arrowok="t"/>
                <v:fill type="solid"/>
              </v:shape>
            </v:group>
            <v:group style="position:absolute;left:5492;top:-5069;width:10;height:20" coordorigin="5492,-5069" coordsize="10,20">
              <v:shape style="position:absolute;left:5492;top:-5069;width:10;height:20" coordorigin="5492,-5069" coordsize="10,20" path="m5492,-5050l5502,-5050,5502,-5069,5492,-5069,5492,-5050xe" filled="true" fillcolor="#000000" stroked="false">
                <v:path arrowok="t"/>
                <v:fill type="solid"/>
              </v:shape>
            </v:group>
            <v:group style="position:absolute;left:5492;top:-5050;width:10;height:20" coordorigin="5492,-5050" coordsize="10,20">
              <v:shape style="position:absolute;left:5492;top:-5050;width:10;height:20" coordorigin="5492,-5050" coordsize="10,20" path="m5492,-5031l5502,-5031,5502,-5050,5492,-5050,5492,-5031xe" filled="true" fillcolor="#000000" stroked="false">
                <v:path arrowok="t"/>
                <v:fill type="solid"/>
              </v:shape>
            </v:group>
            <v:group style="position:absolute;left:5492;top:-5031;width:10;height:20" coordorigin="5492,-5031" coordsize="10,20">
              <v:shape style="position:absolute;left:5492;top:-5031;width:10;height:20" coordorigin="5492,-5031" coordsize="10,20" path="m5492,-5011l5502,-5011,5502,-5031,5492,-5031,5492,-5011xe" filled="true" fillcolor="#000000" stroked="false">
                <v:path arrowok="t"/>
                <v:fill type="solid"/>
              </v:shape>
            </v:group>
            <v:group style="position:absolute;left:5492;top:-5011;width:10;height:20" coordorigin="5492,-5011" coordsize="10,20">
              <v:shape style="position:absolute;left:5492;top:-5011;width:10;height:20" coordorigin="5492,-5011" coordsize="10,20" path="m5492,-4992l5502,-4992,5502,-5011,5492,-5011,5492,-4992xe" filled="true" fillcolor="#000000" stroked="false">
                <v:path arrowok="t"/>
                <v:fill type="solid"/>
              </v:shape>
            </v:group>
            <v:group style="position:absolute;left:5492;top:-4992;width:10;height:20" coordorigin="5492,-4992" coordsize="10,20">
              <v:shape style="position:absolute;left:5492;top:-4992;width:10;height:20" coordorigin="5492,-4992" coordsize="10,20" path="m5492,-4973l5502,-4973,5502,-4992,5492,-4992,5492,-4973xe" filled="true" fillcolor="#000000" stroked="false">
                <v:path arrowok="t"/>
                <v:fill type="solid"/>
              </v:shape>
            </v:group>
            <v:group style="position:absolute;left:5492;top:-4973;width:10;height:20" coordorigin="5492,-4973" coordsize="10,20">
              <v:shape style="position:absolute;left:5492;top:-4973;width:10;height:20" coordorigin="5492,-4973" coordsize="10,20" path="m5492,-4954l5502,-4954,5502,-4973,5492,-4973,5492,-4954xe" filled="true" fillcolor="#000000" stroked="false">
                <v:path arrowok="t"/>
                <v:fill type="solid"/>
              </v:shape>
            </v:group>
            <v:group style="position:absolute;left:5492;top:-4954;width:10;height:20" coordorigin="5492,-4954" coordsize="10,20">
              <v:shape style="position:absolute;left:5492;top:-4954;width:10;height:20" coordorigin="5492,-4954" coordsize="10,20" path="m5492,-4935l5502,-4935,5502,-4954,5492,-4954,5492,-4935xe" filled="true" fillcolor="#000000" stroked="false">
                <v:path arrowok="t"/>
                <v:fill type="solid"/>
              </v:shape>
            </v:group>
            <v:group style="position:absolute;left:5492;top:-4935;width:10;height:20" coordorigin="5492,-4935" coordsize="10,20">
              <v:shape style="position:absolute;left:5492;top:-4935;width:10;height:20" coordorigin="5492,-4935" coordsize="10,20" path="m5492,-4915l5502,-4915,5502,-4935,5492,-4935,5492,-4915xe" filled="true" fillcolor="#000000" stroked="false">
                <v:path arrowok="t"/>
                <v:fill type="solid"/>
              </v:shape>
            </v:group>
            <v:group style="position:absolute;left:5492;top:-4915;width:10;height:20" coordorigin="5492,-4915" coordsize="10,20">
              <v:shape style="position:absolute;left:5492;top:-4915;width:10;height:20" coordorigin="5492,-4915" coordsize="10,20" path="m5492,-4896l5502,-4896,5502,-4915,5492,-4915,5492,-4896xe" filled="true" fillcolor="#000000" stroked="false">
                <v:path arrowok="t"/>
                <v:fill type="solid"/>
              </v:shape>
            </v:group>
            <v:group style="position:absolute;left:5492;top:-4896;width:10;height:20" coordorigin="5492,-4896" coordsize="10,20">
              <v:shape style="position:absolute;left:5492;top:-4896;width:10;height:20" coordorigin="5492,-4896" coordsize="10,20" path="m5492,-4877l5502,-4877,5502,-4896,5492,-4896,5492,-4877xe" filled="true" fillcolor="#000000" stroked="false">
                <v:path arrowok="t"/>
                <v:fill type="solid"/>
              </v:shape>
            </v:group>
            <v:group style="position:absolute;left:5492;top:-4877;width:10;height:20" coordorigin="5492,-4877" coordsize="10,20">
              <v:shape style="position:absolute;left:5492;top:-4877;width:10;height:20" coordorigin="5492,-4877" coordsize="10,20" path="m5492,-4858l5502,-4858,5502,-4877,5492,-4877,5492,-4858xe" filled="true" fillcolor="#000000" stroked="false">
                <v:path arrowok="t"/>
                <v:fill type="solid"/>
              </v:shape>
            </v:group>
            <v:group style="position:absolute;left:5492;top:-4858;width:10;height:20" coordorigin="5492,-4858" coordsize="10,20">
              <v:shape style="position:absolute;left:5492;top:-4858;width:10;height:20" coordorigin="5492,-4858" coordsize="10,20" path="m5492,-4839l5502,-4839,5502,-4858,5492,-4858,5492,-4839xe" filled="true" fillcolor="#000000" stroked="false">
                <v:path arrowok="t"/>
                <v:fill type="solid"/>
              </v:shape>
            </v:group>
            <v:group style="position:absolute;left:5492;top:-4839;width:10;height:20" coordorigin="5492,-4839" coordsize="10,20">
              <v:shape style="position:absolute;left:5492;top:-4839;width:10;height:20" coordorigin="5492,-4839" coordsize="10,20" path="m5492,-4819l5502,-4819,5502,-4839,5492,-4839,5492,-4819xe" filled="true" fillcolor="#000000" stroked="false">
                <v:path arrowok="t"/>
                <v:fill type="solid"/>
              </v:shape>
            </v:group>
            <v:group style="position:absolute;left:5492;top:-4819;width:10;height:20" coordorigin="5492,-4819" coordsize="10,20">
              <v:shape style="position:absolute;left:5492;top:-4819;width:10;height:20" coordorigin="5492,-4819" coordsize="10,20" path="m5492,-4800l5502,-4800,5502,-4819,5492,-4819,5492,-4800xe" filled="true" fillcolor="#000000" stroked="false">
                <v:path arrowok="t"/>
                <v:fill type="solid"/>
              </v:shape>
            </v:group>
            <v:group style="position:absolute;left:5492;top:-4800;width:10;height:20" coordorigin="5492,-4800" coordsize="10,20">
              <v:shape style="position:absolute;left:5492;top:-4800;width:10;height:20" coordorigin="5492,-4800" coordsize="10,20" path="m5492,-4781l5502,-4781,5502,-4800,5492,-4800,5492,-4781xe" filled="true" fillcolor="#000000" stroked="false">
                <v:path arrowok="t"/>
                <v:fill type="solid"/>
              </v:shape>
            </v:group>
            <v:group style="position:absolute;left:5492;top:-4781;width:10;height:20" coordorigin="5492,-4781" coordsize="10,20">
              <v:shape style="position:absolute;left:5492;top:-4781;width:10;height:20" coordorigin="5492,-4781" coordsize="10,20" path="m5492,-4762l5502,-4762,5502,-4781,5492,-4781,5492,-4762xe" filled="true" fillcolor="#000000" stroked="false">
                <v:path arrowok="t"/>
                <v:fill type="solid"/>
              </v:shape>
            </v:group>
            <v:group style="position:absolute;left:5492;top:-4762;width:10;height:20" coordorigin="5492,-4762" coordsize="10,20">
              <v:shape style="position:absolute;left:5492;top:-4762;width:10;height:20" coordorigin="5492,-4762" coordsize="10,20" path="m5492,-4743l5502,-4743,5502,-4762,5492,-4762,5492,-4743xe" filled="true" fillcolor="#000000" stroked="false">
                <v:path arrowok="t"/>
                <v:fill type="solid"/>
              </v:shape>
            </v:group>
            <v:group style="position:absolute;left:5492;top:-4743;width:10;height:20" coordorigin="5492,-4743" coordsize="10,20">
              <v:shape style="position:absolute;left:5492;top:-4743;width:10;height:20" coordorigin="5492,-4743" coordsize="10,20" path="m5492,-4723l5502,-4723,5502,-4743,5492,-4743,5492,-4723xe" filled="true" fillcolor="#000000" stroked="false">
                <v:path arrowok="t"/>
                <v:fill type="solid"/>
              </v:shape>
            </v:group>
            <v:group style="position:absolute;left:5492;top:-4723;width:10;height:20" coordorigin="5492,-4723" coordsize="10,20">
              <v:shape style="position:absolute;left:5492;top:-4723;width:10;height:20" coordorigin="5492,-4723" coordsize="10,20" path="m5492,-4704l5502,-4704,5502,-4723,5492,-4723,5492,-4704xe" filled="true" fillcolor="#000000" stroked="false">
                <v:path arrowok="t"/>
                <v:fill type="solid"/>
              </v:shape>
            </v:group>
            <v:group style="position:absolute;left:5492;top:-4704;width:10;height:20" coordorigin="5492,-4704" coordsize="10,20">
              <v:shape style="position:absolute;left:5492;top:-4704;width:10;height:20" coordorigin="5492,-4704" coordsize="10,20" path="m5492,-4685l5502,-4685,5502,-4704,5492,-4704,5492,-4685xe" filled="true" fillcolor="#000000" stroked="false">
                <v:path arrowok="t"/>
                <v:fill type="solid"/>
              </v:shape>
            </v:group>
            <v:group style="position:absolute;left:5492;top:-4685;width:10;height:20" coordorigin="5492,-4685" coordsize="10,20">
              <v:shape style="position:absolute;left:5492;top:-4685;width:10;height:20" coordorigin="5492,-4685" coordsize="10,20" path="m5492,-4666l5502,-4666,5502,-4685,5492,-4685,5492,-4666xe" filled="true" fillcolor="#000000" stroked="false">
                <v:path arrowok="t"/>
                <v:fill type="solid"/>
              </v:shape>
            </v:group>
            <v:group style="position:absolute;left:5492;top:-4666;width:10;height:20" coordorigin="5492,-4666" coordsize="10,20">
              <v:shape style="position:absolute;left:5492;top:-4666;width:10;height:20" coordorigin="5492,-4666" coordsize="10,20" path="m5492,-4647l5502,-4647,5502,-4666,5492,-4666,5492,-4647xe" filled="true" fillcolor="#000000" stroked="false">
                <v:path arrowok="t"/>
                <v:fill type="solid"/>
              </v:shape>
            </v:group>
            <v:group style="position:absolute;left:5492;top:-4647;width:10;height:20" coordorigin="5492,-4647" coordsize="10,20">
              <v:shape style="position:absolute;left:5492;top:-4647;width:10;height:20" coordorigin="5492,-4647" coordsize="10,20" path="m5492,-4627l5502,-4627,5502,-4647,5492,-4647,5492,-4627xe" filled="true" fillcolor="#000000" stroked="false">
                <v:path arrowok="t"/>
                <v:fill type="solid"/>
              </v:shape>
            </v:group>
            <v:group style="position:absolute;left:5492;top:-4627;width:10;height:20" coordorigin="5492,-4627" coordsize="10,20">
              <v:shape style="position:absolute;left:5492;top:-4627;width:10;height:20" coordorigin="5492,-4627" coordsize="10,20" path="m5492,-4608l5502,-4608,5502,-4627,5492,-4627,5492,-4608xe" filled="true" fillcolor="#000000" stroked="false">
                <v:path arrowok="t"/>
                <v:fill type="solid"/>
              </v:shape>
            </v:group>
            <v:group style="position:absolute;left:5492;top:-4608;width:10;height:20" coordorigin="5492,-4608" coordsize="10,20">
              <v:shape style="position:absolute;left:5492;top:-4608;width:10;height:20" coordorigin="5492,-4608" coordsize="10,20" path="m5492,-4589l5502,-4589,5502,-4608,5492,-4608,5492,-4589xe" filled="true" fillcolor="#000000" stroked="false">
                <v:path arrowok="t"/>
                <v:fill type="solid"/>
              </v:shape>
            </v:group>
            <v:group style="position:absolute;left:5492;top:-4589;width:10;height:20" coordorigin="5492,-4589" coordsize="10,20">
              <v:shape style="position:absolute;left:5492;top:-4589;width:10;height:20" coordorigin="5492,-4589" coordsize="10,20" path="m5492,-4570l5502,-4570,5502,-4589,5492,-4589,5492,-4570xe" filled="true" fillcolor="#000000" stroked="false">
                <v:path arrowok="t"/>
                <v:fill type="solid"/>
              </v:shape>
            </v:group>
            <v:group style="position:absolute;left:5492;top:-4570;width:10;height:20" coordorigin="5492,-4570" coordsize="10,20">
              <v:shape style="position:absolute;left:5492;top:-4570;width:10;height:20" coordorigin="5492,-4570" coordsize="10,20" path="m5492,-4551l5502,-4551,5502,-4570,5492,-4570,5492,-4551xe" filled="true" fillcolor="#000000" stroked="false">
                <v:path arrowok="t"/>
                <v:fill type="solid"/>
              </v:shape>
            </v:group>
            <v:group style="position:absolute;left:5492;top:-4551;width:10;height:20" coordorigin="5492,-4551" coordsize="10,20">
              <v:shape style="position:absolute;left:5492;top:-4551;width:10;height:20" coordorigin="5492,-4551" coordsize="10,20" path="m5492,-4531l5502,-4531,5502,-4551,5492,-4551,5492,-4531xe" filled="true" fillcolor="#000000" stroked="false">
                <v:path arrowok="t"/>
                <v:fill type="solid"/>
              </v:shape>
            </v:group>
            <v:group style="position:absolute;left:5492;top:-4531;width:10;height:20" coordorigin="5492,-4531" coordsize="10,20">
              <v:shape style="position:absolute;left:5492;top:-4531;width:10;height:20" coordorigin="5492,-4531" coordsize="10,20" path="m5492,-4512l5502,-4512,5502,-4531,5492,-4531,5492,-4512xe" filled="true" fillcolor="#000000" stroked="false">
                <v:path arrowok="t"/>
                <v:fill type="solid"/>
              </v:shape>
            </v:group>
            <v:group style="position:absolute;left:5492;top:-4512;width:10;height:20" coordorigin="5492,-4512" coordsize="10,20">
              <v:shape style="position:absolute;left:5492;top:-4512;width:10;height:20" coordorigin="5492,-4512" coordsize="10,20" path="m5492,-4493l5502,-4493,5502,-4512,5492,-4512,5492,-4493xe" filled="true" fillcolor="#000000" stroked="false">
                <v:path arrowok="t"/>
                <v:fill type="solid"/>
              </v:shape>
            </v:group>
            <v:group style="position:absolute;left:5492;top:-4493;width:10;height:20" coordorigin="5492,-4493" coordsize="10,20">
              <v:shape style="position:absolute;left:5492;top:-4493;width:10;height:20" coordorigin="5492,-4493" coordsize="10,20" path="m5492,-4474l5502,-4474,5502,-4493,5492,-4493,5492,-4474xe" filled="true" fillcolor="#000000" stroked="false">
                <v:path arrowok="t"/>
                <v:fill type="solid"/>
              </v:shape>
            </v:group>
            <v:group style="position:absolute;left:5492;top:-4474;width:10;height:20" coordorigin="5492,-4474" coordsize="10,20">
              <v:shape style="position:absolute;left:5492;top:-4474;width:10;height:20" coordorigin="5492,-4474" coordsize="10,20" path="m5492,-4455l5502,-4455,5502,-4474,5492,-4474,5492,-4455xe" filled="true" fillcolor="#000000" stroked="false">
                <v:path arrowok="t"/>
                <v:fill type="solid"/>
              </v:shape>
            </v:group>
            <v:group style="position:absolute;left:5492;top:-4455;width:10;height:20" coordorigin="5492,-4455" coordsize="10,20">
              <v:shape style="position:absolute;left:5492;top:-4455;width:10;height:20" coordorigin="5492,-4455" coordsize="10,20" path="m5492,-4435l5502,-4435,5502,-4455,5492,-4455,5492,-4435xe" filled="true" fillcolor="#000000" stroked="false">
                <v:path arrowok="t"/>
                <v:fill type="solid"/>
              </v:shape>
            </v:group>
            <v:group style="position:absolute;left:5492;top:-4435;width:10;height:20" coordorigin="5492,-4435" coordsize="10,20">
              <v:shape style="position:absolute;left:5492;top:-4435;width:10;height:20" coordorigin="5492,-4435" coordsize="10,20" path="m5492,-4416l5502,-4416,5502,-4435,5492,-4435,5492,-4416xe" filled="true" fillcolor="#000000" stroked="false">
                <v:path arrowok="t"/>
                <v:fill type="solid"/>
              </v:shape>
            </v:group>
            <v:group style="position:absolute;left:5492;top:-4416;width:10;height:20" coordorigin="5492,-4416" coordsize="10,20">
              <v:shape style="position:absolute;left:5492;top:-4416;width:10;height:20" coordorigin="5492,-4416" coordsize="10,20" path="m5492,-4397l5502,-4397,5502,-4416,5492,-4416,5492,-4397xe" filled="true" fillcolor="#000000" stroked="false">
                <v:path arrowok="t"/>
                <v:fill type="solid"/>
              </v:shape>
            </v:group>
            <v:group style="position:absolute;left:5492;top:-4397;width:10;height:20" coordorigin="5492,-4397" coordsize="10,20">
              <v:shape style="position:absolute;left:5492;top:-4397;width:10;height:20" coordorigin="5492,-4397" coordsize="10,20" path="m5492,-4378l5502,-4378,5502,-4397,5492,-4397,5492,-4378xe" filled="true" fillcolor="#000000" stroked="false">
                <v:path arrowok="t"/>
                <v:fill type="solid"/>
              </v:shape>
            </v:group>
            <v:group style="position:absolute;left:5492;top:-4378;width:10;height:20" coordorigin="5492,-4378" coordsize="10,20">
              <v:shape style="position:absolute;left:5492;top:-4378;width:10;height:20" coordorigin="5492,-4378" coordsize="10,20" path="m5492,-4359l5502,-4359,5502,-4378,5492,-4378,5492,-4359xe" filled="true" fillcolor="#000000" stroked="false">
                <v:path arrowok="t"/>
                <v:fill type="solid"/>
              </v:shape>
            </v:group>
            <v:group style="position:absolute;left:5492;top:-4359;width:10;height:20" coordorigin="5492,-4359" coordsize="10,20">
              <v:shape style="position:absolute;left:5492;top:-4359;width:10;height:20" coordorigin="5492,-4359" coordsize="10,20" path="m5492,-4339l5502,-4339,5502,-4359,5492,-4359,5492,-4339xe" filled="true" fillcolor="#000000" stroked="false">
                <v:path arrowok="t"/>
                <v:fill type="solid"/>
              </v:shape>
            </v:group>
            <v:group style="position:absolute;left:5492;top:-4339;width:10;height:20" coordorigin="5492,-4339" coordsize="10,20">
              <v:shape style="position:absolute;left:5492;top:-4339;width:10;height:20" coordorigin="5492,-4339" coordsize="10,20" path="m5492,-4320l5502,-4320,5502,-4339,5492,-4339,5492,-4320xe" filled="true" fillcolor="#000000" stroked="false">
                <v:path arrowok="t"/>
                <v:fill type="solid"/>
              </v:shape>
            </v:group>
            <v:group style="position:absolute;left:5492;top:-4320;width:10;height:20" coordorigin="5492,-4320" coordsize="10,20">
              <v:shape style="position:absolute;left:5492;top:-4320;width:10;height:20" coordorigin="5492,-4320" coordsize="10,20" path="m5492,-4301l5502,-4301,5502,-4320,5492,-4320,5492,-4301xe" filled="true" fillcolor="#000000" stroked="false">
                <v:path arrowok="t"/>
                <v:fill type="solid"/>
              </v:shape>
            </v:group>
            <v:group style="position:absolute;left:5492;top:-4301;width:10;height:20" coordorigin="5492,-4301" coordsize="10,20">
              <v:shape style="position:absolute;left:5492;top:-4301;width:10;height:20" coordorigin="5492,-4301" coordsize="10,20" path="m5492,-4282l5502,-4282,5502,-4301,5492,-4301,5492,-4282xe" filled="true" fillcolor="#000000" stroked="false">
                <v:path arrowok="t"/>
                <v:fill type="solid"/>
              </v:shape>
            </v:group>
            <v:group style="position:absolute;left:5492;top:-4282;width:10;height:20" coordorigin="5492,-4282" coordsize="10,20">
              <v:shape style="position:absolute;left:5492;top:-4282;width:10;height:20" coordorigin="5492,-4282" coordsize="10,20" path="m5492,-4263l5502,-4263,5502,-4282,5492,-4282,5492,-4263xe" filled="true" fillcolor="#000000" stroked="false">
                <v:path arrowok="t"/>
                <v:fill type="solid"/>
              </v:shape>
            </v:group>
            <v:group style="position:absolute;left:5492;top:-4263;width:10;height:20" coordorigin="5492,-4263" coordsize="10,20">
              <v:shape style="position:absolute;left:5492;top:-4263;width:10;height:20" coordorigin="5492,-4263" coordsize="10,20" path="m5492,-4243l5502,-4243,5502,-4263,5492,-4263,5492,-4243xe" filled="true" fillcolor="#000000" stroked="false">
                <v:path arrowok="t"/>
                <v:fill type="solid"/>
              </v:shape>
            </v:group>
            <v:group style="position:absolute;left:5492;top:-4243;width:10;height:20" coordorigin="5492,-4243" coordsize="10,20">
              <v:shape style="position:absolute;left:5492;top:-4243;width:10;height:20" coordorigin="5492,-4243" coordsize="10,20" path="m5492,-4224l5502,-4224,5502,-4243,5492,-4243,5492,-4224xe" filled="true" fillcolor="#000000" stroked="false">
                <v:path arrowok="t"/>
                <v:fill type="solid"/>
              </v:shape>
            </v:group>
            <v:group style="position:absolute;left:5492;top:-4224;width:10;height:20" coordorigin="5492,-4224" coordsize="10,20">
              <v:shape style="position:absolute;left:5492;top:-4224;width:10;height:20" coordorigin="5492,-4224" coordsize="10,20" path="m5492,-4205l5502,-4205,5502,-4224,5492,-4224,5492,-4205xe" filled="true" fillcolor="#000000" stroked="false">
                <v:path arrowok="t"/>
                <v:fill type="solid"/>
              </v:shape>
            </v:group>
            <v:group style="position:absolute;left:5492;top:-4205;width:10;height:20" coordorigin="5492,-4205" coordsize="10,20">
              <v:shape style="position:absolute;left:5492;top:-4205;width:10;height:20" coordorigin="5492,-4205" coordsize="10,20" path="m5492,-4186l5502,-4186,5502,-4205,5492,-4205,5492,-4186xe" filled="true" fillcolor="#000000" stroked="false">
                <v:path arrowok="t"/>
                <v:fill type="solid"/>
              </v:shape>
            </v:group>
            <v:group style="position:absolute;left:5492;top:-4186;width:10;height:20" coordorigin="5492,-4186" coordsize="10,20">
              <v:shape style="position:absolute;left:5492;top:-4186;width:10;height:20" coordorigin="5492,-4186" coordsize="10,20" path="m5492,-4167l5502,-4167,5502,-4186,5492,-4186,5492,-4167xe" filled="true" fillcolor="#000000" stroked="false">
                <v:path arrowok="t"/>
                <v:fill type="solid"/>
              </v:shape>
            </v:group>
            <v:group style="position:absolute;left:5492;top:-4167;width:10;height:20" coordorigin="5492,-4167" coordsize="10,20">
              <v:shape style="position:absolute;left:5492;top:-4167;width:10;height:20" coordorigin="5492,-4167" coordsize="10,20" path="m5492,-4147l5502,-4147,5502,-4167,5492,-4167,5492,-4147xe" filled="true" fillcolor="#000000" stroked="false">
                <v:path arrowok="t"/>
                <v:fill type="solid"/>
              </v:shape>
            </v:group>
            <v:group style="position:absolute;left:5492;top:-4147;width:10;height:20" coordorigin="5492,-4147" coordsize="10,20">
              <v:shape style="position:absolute;left:5492;top:-4147;width:10;height:20" coordorigin="5492,-4147" coordsize="10,20" path="m5492,-4128l5502,-4128,5502,-4147,5492,-4147,5492,-4128xe" filled="true" fillcolor="#000000" stroked="false">
                <v:path arrowok="t"/>
                <v:fill type="solid"/>
              </v:shape>
            </v:group>
            <v:group style="position:absolute;left:5492;top:-4128;width:10;height:20" coordorigin="5492,-4128" coordsize="10,20">
              <v:shape style="position:absolute;left:5492;top:-4128;width:10;height:20" coordorigin="5492,-4128" coordsize="10,20" path="m5492,-4109l5502,-4109,5502,-4128,5492,-4128,5492,-4109xe" filled="true" fillcolor="#000000" stroked="false">
                <v:path arrowok="t"/>
                <v:fill type="solid"/>
              </v:shape>
            </v:group>
            <v:group style="position:absolute;left:5492;top:-4109;width:10;height:20" coordorigin="5492,-4109" coordsize="10,20">
              <v:shape style="position:absolute;left:5492;top:-4109;width:10;height:20" coordorigin="5492,-4109" coordsize="10,20" path="m5492,-4090l5502,-4090,5502,-4109,5492,-4109,5492,-4090xe" filled="true" fillcolor="#000000" stroked="false">
                <v:path arrowok="t"/>
                <v:fill type="solid"/>
              </v:shape>
            </v:group>
            <v:group style="position:absolute;left:5492;top:-4090;width:10;height:20" coordorigin="5492,-4090" coordsize="10,20">
              <v:shape style="position:absolute;left:5492;top:-4090;width:10;height:20" coordorigin="5492,-4090" coordsize="10,20" path="m5492,-4071l5502,-4071,5502,-4090,5492,-4090,5492,-4071xe" filled="true" fillcolor="#000000" stroked="false">
                <v:path arrowok="t"/>
                <v:fill type="solid"/>
              </v:shape>
            </v:group>
            <v:group style="position:absolute;left:5492;top:-4071;width:10;height:20" coordorigin="5492,-4071" coordsize="10,20">
              <v:shape style="position:absolute;left:5492;top:-4071;width:10;height:20" coordorigin="5492,-4071" coordsize="10,20" path="m5492,-4051l5502,-4051,5502,-4071,5492,-4071,5492,-4051xe" filled="true" fillcolor="#000000" stroked="false">
                <v:path arrowok="t"/>
                <v:fill type="solid"/>
              </v:shape>
            </v:group>
            <v:group style="position:absolute;left:5492;top:-4051;width:10;height:20" coordorigin="5492,-4051" coordsize="10,20">
              <v:shape style="position:absolute;left:5492;top:-4051;width:10;height:20" coordorigin="5492,-4051" coordsize="10,20" path="m5492,-4032l5502,-4032,5502,-4051,5492,-4051,5492,-4032xe" filled="true" fillcolor="#000000" stroked="false">
                <v:path arrowok="t"/>
                <v:fill type="solid"/>
              </v:shape>
            </v:group>
            <v:group style="position:absolute;left:5492;top:-4032;width:10;height:20" coordorigin="5492,-4032" coordsize="10,20">
              <v:shape style="position:absolute;left:5492;top:-4032;width:10;height:20" coordorigin="5492,-4032" coordsize="10,20" path="m5492,-4013l5502,-4013,5502,-4032,5492,-4032,5492,-4013xe" filled="true" fillcolor="#000000" stroked="false">
                <v:path arrowok="t"/>
                <v:fill type="solid"/>
              </v:shape>
            </v:group>
            <v:group style="position:absolute;left:5492;top:-4013;width:10;height:20" coordorigin="5492,-4013" coordsize="10,20">
              <v:shape style="position:absolute;left:5492;top:-4013;width:10;height:20" coordorigin="5492,-4013" coordsize="10,20" path="m5492,-3994l5502,-3994,5502,-4013,5492,-4013,5492,-3994xe" filled="true" fillcolor="#000000" stroked="false">
                <v:path arrowok="t"/>
                <v:fill type="solid"/>
              </v:shape>
            </v:group>
            <v:group style="position:absolute;left:5492;top:-3994;width:10;height:20" coordorigin="5492,-3994" coordsize="10,20">
              <v:shape style="position:absolute;left:5492;top:-3994;width:10;height:20" coordorigin="5492,-3994" coordsize="10,20" path="m5492,-3975l5502,-3975,5502,-3994,5492,-3994,5492,-3975xe" filled="true" fillcolor="#000000" stroked="false">
                <v:path arrowok="t"/>
                <v:fill type="solid"/>
              </v:shape>
            </v:group>
            <v:group style="position:absolute;left:5492;top:-3975;width:10;height:20" coordorigin="5492,-3975" coordsize="10,20">
              <v:shape style="position:absolute;left:5492;top:-3975;width:10;height:20" coordorigin="5492,-3975" coordsize="10,20" path="m5492,-3955l5502,-3955,5502,-3975,5492,-3975,5492,-3955xe" filled="true" fillcolor="#000000" stroked="false">
                <v:path arrowok="t"/>
                <v:fill type="solid"/>
              </v:shape>
            </v:group>
            <v:group style="position:absolute;left:5492;top:-3955;width:10;height:20" coordorigin="5492,-3955" coordsize="10,20">
              <v:shape style="position:absolute;left:5492;top:-3955;width:10;height:20" coordorigin="5492,-3955" coordsize="10,20" path="m5492,-3936l5502,-3936,5502,-3955,5492,-3955,5492,-3936xe" filled="true" fillcolor="#000000" stroked="false">
                <v:path arrowok="t"/>
                <v:fill type="solid"/>
              </v:shape>
            </v:group>
            <v:group style="position:absolute;left:5492;top:-3936;width:10;height:20" coordorigin="5492,-3936" coordsize="10,20">
              <v:shape style="position:absolute;left:5492;top:-3936;width:10;height:20" coordorigin="5492,-3936" coordsize="10,20" path="m5492,-3917l5502,-3917,5502,-3936,5492,-3936,5492,-3917xe" filled="true" fillcolor="#000000" stroked="false">
                <v:path arrowok="t"/>
                <v:fill type="solid"/>
              </v:shape>
            </v:group>
            <v:group style="position:absolute;left:5492;top:-3917;width:10;height:20" coordorigin="5492,-3917" coordsize="10,20">
              <v:shape style="position:absolute;left:5492;top:-3917;width:10;height:20" coordorigin="5492,-3917" coordsize="10,20" path="m5492,-3898l5502,-3898,5502,-3917,5492,-3917,5492,-3898xe" filled="true" fillcolor="#000000" stroked="false">
                <v:path arrowok="t"/>
                <v:fill type="solid"/>
              </v:shape>
            </v:group>
            <v:group style="position:absolute;left:5492;top:-3898;width:10;height:20" coordorigin="5492,-3898" coordsize="10,20">
              <v:shape style="position:absolute;left:5492;top:-3898;width:10;height:20" coordorigin="5492,-3898" coordsize="10,20" path="m5492,-3879l5502,-3879,5502,-3898,5492,-3898,5492,-3879xe" filled="true" fillcolor="#000000" stroked="false">
                <v:path arrowok="t"/>
                <v:fill type="solid"/>
              </v:shape>
            </v:group>
            <v:group style="position:absolute;left:5492;top:-3879;width:10;height:20" coordorigin="5492,-3879" coordsize="10,20">
              <v:shape style="position:absolute;left:5492;top:-3879;width:10;height:20" coordorigin="5492,-3879" coordsize="10,20" path="m5492,-3859l5502,-3859,5502,-3879,5492,-3879,5492,-3859xe" filled="true" fillcolor="#000000" stroked="false">
                <v:path arrowok="t"/>
                <v:fill type="solid"/>
              </v:shape>
            </v:group>
            <v:group style="position:absolute;left:6522;top:-5357;width:10;height:20" coordorigin="6522,-5357" coordsize="10,20">
              <v:shape style="position:absolute;left:6522;top:-5357;width:10;height:20" coordorigin="6522,-5357" coordsize="10,20" path="m6522,-5338l6532,-5338,6532,-5357,6522,-5357,6522,-5338xe" filled="true" fillcolor="#000000" stroked="false">
                <v:path arrowok="t"/>
                <v:fill type="solid"/>
              </v:shape>
            </v:group>
            <v:group style="position:absolute;left:6522;top:-5338;width:10;height:20" coordorigin="6522,-5338" coordsize="10,20">
              <v:shape style="position:absolute;left:6522;top:-5338;width:10;height:20" coordorigin="6522,-5338" coordsize="10,20" path="m6522,-5319l6532,-5319,6532,-5338,6522,-5338,6522,-5319xe" filled="true" fillcolor="#000000" stroked="false">
                <v:path arrowok="t"/>
                <v:fill type="solid"/>
              </v:shape>
            </v:group>
            <v:group style="position:absolute;left:6522;top:-5319;width:10;height:20" coordorigin="6522,-5319" coordsize="10,20">
              <v:shape style="position:absolute;left:6522;top:-5319;width:10;height:20" coordorigin="6522,-5319" coordsize="10,20" path="m6522,-5299l6532,-5299,6532,-5319,6522,-5319,6522,-5299xe" filled="true" fillcolor="#000000" stroked="false">
                <v:path arrowok="t"/>
                <v:fill type="solid"/>
              </v:shape>
            </v:group>
            <v:group style="position:absolute;left:6522;top:-5299;width:10;height:20" coordorigin="6522,-5299" coordsize="10,20">
              <v:shape style="position:absolute;left:6522;top:-5299;width:10;height:20" coordorigin="6522,-5299" coordsize="10,20" path="m6522,-5280l6532,-5280,6532,-5299,6522,-5299,6522,-5280xe" filled="true" fillcolor="#000000" stroked="false">
                <v:path arrowok="t"/>
                <v:fill type="solid"/>
              </v:shape>
            </v:group>
            <v:group style="position:absolute;left:6522;top:-5280;width:10;height:20" coordorigin="6522,-5280" coordsize="10,20">
              <v:shape style="position:absolute;left:6522;top:-5280;width:10;height:20" coordorigin="6522,-5280" coordsize="10,20" path="m6522,-5261l6532,-5261,6532,-5280,6522,-5280,6522,-5261xe" filled="true" fillcolor="#000000" stroked="false">
                <v:path arrowok="t"/>
                <v:fill type="solid"/>
              </v:shape>
            </v:group>
            <v:group style="position:absolute;left:6522;top:-5261;width:10;height:20" coordorigin="6522,-5261" coordsize="10,20">
              <v:shape style="position:absolute;left:6522;top:-5261;width:10;height:20" coordorigin="6522,-5261" coordsize="10,20" path="m6522,-5242l6532,-5242,6532,-5261,6522,-5261,6522,-5242xe" filled="true" fillcolor="#000000" stroked="false">
                <v:path arrowok="t"/>
                <v:fill type="solid"/>
              </v:shape>
            </v:group>
            <v:group style="position:absolute;left:6522;top:-5242;width:10;height:20" coordorigin="6522,-5242" coordsize="10,20">
              <v:shape style="position:absolute;left:6522;top:-5242;width:10;height:20" coordorigin="6522,-5242" coordsize="10,20" path="m6522,-5223l6532,-5223,6532,-5242,6522,-5242,6522,-5223xe" filled="true" fillcolor="#000000" stroked="false">
                <v:path arrowok="t"/>
                <v:fill type="solid"/>
              </v:shape>
            </v:group>
            <v:group style="position:absolute;left:6522;top:-5223;width:10;height:20" coordorigin="6522,-5223" coordsize="10,20">
              <v:shape style="position:absolute;left:6522;top:-5223;width:10;height:20" coordorigin="6522,-5223" coordsize="10,20" path="m6522,-5203l6532,-5203,6532,-5223,6522,-5223,6522,-5203xe" filled="true" fillcolor="#000000" stroked="false">
                <v:path arrowok="t"/>
                <v:fill type="solid"/>
              </v:shape>
            </v:group>
            <v:group style="position:absolute;left:6522;top:-5203;width:10;height:20" coordorigin="6522,-5203" coordsize="10,20">
              <v:shape style="position:absolute;left:6522;top:-5203;width:10;height:20" coordorigin="6522,-5203" coordsize="10,20" path="m6522,-5184l6532,-5184,6532,-5203,6522,-5203,6522,-5184xe" filled="true" fillcolor="#000000" stroked="false">
                <v:path arrowok="t"/>
                <v:fill type="solid"/>
              </v:shape>
            </v:group>
            <v:group style="position:absolute;left:6522;top:-5184;width:10;height:20" coordorigin="6522,-5184" coordsize="10,20">
              <v:shape style="position:absolute;left:6522;top:-5184;width:10;height:20" coordorigin="6522,-5184" coordsize="10,20" path="m6522,-5165l6532,-5165,6532,-5184,6522,-5184,6522,-5165xe" filled="true" fillcolor="#000000" stroked="false">
                <v:path arrowok="t"/>
                <v:fill type="solid"/>
              </v:shape>
            </v:group>
            <v:group style="position:absolute;left:6522;top:-5165;width:10;height:20" coordorigin="6522,-5165" coordsize="10,20">
              <v:shape style="position:absolute;left:6522;top:-5165;width:10;height:20" coordorigin="6522,-5165" coordsize="10,20" path="m6522,-5146l6532,-5146,6532,-5165,6522,-5165,6522,-5146xe" filled="true" fillcolor="#000000" stroked="false">
                <v:path arrowok="t"/>
                <v:fill type="solid"/>
              </v:shape>
            </v:group>
            <v:group style="position:absolute;left:6522;top:-5146;width:10;height:20" coordorigin="6522,-5146" coordsize="10,20">
              <v:shape style="position:absolute;left:6522;top:-5146;width:10;height:20" coordorigin="6522,-5146" coordsize="10,20" path="m6522,-5127l6532,-5127,6532,-5146,6522,-5146,6522,-5127xe" filled="true" fillcolor="#000000" stroked="false">
                <v:path arrowok="t"/>
                <v:fill type="solid"/>
              </v:shape>
            </v:group>
            <v:group style="position:absolute;left:6522;top:-5127;width:10;height:20" coordorigin="6522,-5127" coordsize="10,20">
              <v:shape style="position:absolute;left:6522;top:-5127;width:10;height:20" coordorigin="6522,-5127" coordsize="10,20" path="m6522,-5107l6532,-5107,6532,-5127,6522,-5127,6522,-5107xe" filled="true" fillcolor="#000000" stroked="false">
                <v:path arrowok="t"/>
                <v:fill type="solid"/>
              </v:shape>
            </v:group>
            <v:group style="position:absolute;left:6522;top:-5107;width:10;height:20" coordorigin="6522,-5107" coordsize="10,20">
              <v:shape style="position:absolute;left:6522;top:-5107;width:10;height:20" coordorigin="6522,-5107" coordsize="10,20" path="m6522,-5088l6532,-5088,6532,-5107,6522,-5107,6522,-5088xe" filled="true" fillcolor="#000000" stroked="false">
                <v:path arrowok="t"/>
                <v:fill type="solid"/>
              </v:shape>
            </v:group>
            <v:group style="position:absolute;left:6522;top:-5088;width:10;height:20" coordorigin="6522,-5088" coordsize="10,20">
              <v:shape style="position:absolute;left:6522;top:-5088;width:10;height:20" coordorigin="6522,-5088" coordsize="10,20" path="m6522,-5069l6532,-5069,6532,-5088,6522,-5088,6522,-5069xe" filled="true" fillcolor="#000000" stroked="false">
                <v:path arrowok="t"/>
                <v:fill type="solid"/>
              </v:shape>
            </v:group>
            <v:group style="position:absolute;left:6522;top:-5069;width:10;height:20" coordorigin="6522,-5069" coordsize="10,20">
              <v:shape style="position:absolute;left:6522;top:-5069;width:10;height:20" coordorigin="6522,-5069" coordsize="10,20" path="m6522,-5050l6532,-5050,6532,-5069,6522,-5069,6522,-5050xe" filled="true" fillcolor="#000000" stroked="false">
                <v:path arrowok="t"/>
                <v:fill type="solid"/>
              </v:shape>
            </v:group>
            <v:group style="position:absolute;left:6522;top:-5050;width:10;height:20" coordorigin="6522,-5050" coordsize="10,20">
              <v:shape style="position:absolute;left:6522;top:-5050;width:10;height:20" coordorigin="6522,-5050" coordsize="10,20" path="m6522,-5031l6532,-5031,6532,-5050,6522,-5050,6522,-5031xe" filled="true" fillcolor="#000000" stroked="false">
                <v:path arrowok="t"/>
                <v:fill type="solid"/>
              </v:shape>
            </v:group>
            <v:group style="position:absolute;left:6522;top:-5031;width:10;height:20" coordorigin="6522,-5031" coordsize="10,20">
              <v:shape style="position:absolute;left:6522;top:-5031;width:10;height:20" coordorigin="6522,-5031" coordsize="10,20" path="m6522,-5011l6532,-5011,6532,-5031,6522,-5031,6522,-5011xe" filled="true" fillcolor="#000000" stroked="false">
                <v:path arrowok="t"/>
                <v:fill type="solid"/>
              </v:shape>
            </v:group>
            <v:group style="position:absolute;left:6522;top:-5011;width:10;height:20" coordorigin="6522,-5011" coordsize="10,20">
              <v:shape style="position:absolute;left:6522;top:-5011;width:10;height:20" coordorigin="6522,-5011" coordsize="10,20" path="m6522,-4992l6532,-4992,6532,-5011,6522,-5011,6522,-4992xe" filled="true" fillcolor="#000000" stroked="false">
                <v:path arrowok="t"/>
                <v:fill type="solid"/>
              </v:shape>
            </v:group>
            <v:group style="position:absolute;left:6522;top:-4992;width:10;height:20" coordorigin="6522,-4992" coordsize="10,20">
              <v:shape style="position:absolute;left:6522;top:-4992;width:10;height:20" coordorigin="6522,-4992" coordsize="10,20" path="m6522,-4973l6532,-4973,6532,-4992,6522,-4992,6522,-4973xe" filled="true" fillcolor="#000000" stroked="false">
                <v:path arrowok="t"/>
                <v:fill type="solid"/>
              </v:shape>
            </v:group>
            <v:group style="position:absolute;left:6522;top:-4973;width:10;height:20" coordorigin="6522,-4973" coordsize="10,20">
              <v:shape style="position:absolute;left:6522;top:-4973;width:10;height:20" coordorigin="6522,-4973" coordsize="10,20" path="m6522,-4954l6532,-4954,6532,-4973,6522,-4973,6522,-4954xe" filled="true" fillcolor="#000000" stroked="false">
                <v:path arrowok="t"/>
                <v:fill type="solid"/>
              </v:shape>
            </v:group>
            <v:group style="position:absolute;left:6522;top:-4954;width:10;height:20" coordorigin="6522,-4954" coordsize="10,20">
              <v:shape style="position:absolute;left:6522;top:-4954;width:10;height:20" coordorigin="6522,-4954" coordsize="10,20" path="m6522,-4935l6532,-4935,6532,-4954,6522,-4954,6522,-4935xe" filled="true" fillcolor="#000000" stroked="false">
                <v:path arrowok="t"/>
                <v:fill type="solid"/>
              </v:shape>
            </v:group>
            <v:group style="position:absolute;left:6522;top:-4935;width:10;height:20" coordorigin="6522,-4935" coordsize="10,20">
              <v:shape style="position:absolute;left:6522;top:-4935;width:10;height:20" coordorigin="6522,-4935" coordsize="10,20" path="m6522,-4915l6532,-4915,6532,-4935,6522,-4935,6522,-4915xe" filled="true" fillcolor="#000000" stroked="false">
                <v:path arrowok="t"/>
                <v:fill type="solid"/>
              </v:shape>
            </v:group>
            <v:group style="position:absolute;left:6522;top:-4915;width:10;height:20" coordorigin="6522,-4915" coordsize="10,20">
              <v:shape style="position:absolute;left:6522;top:-4915;width:10;height:20" coordorigin="6522,-4915" coordsize="10,20" path="m6522,-4896l6532,-4896,6532,-4915,6522,-4915,6522,-4896xe" filled="true" fillcolor="#000000" stroked="false">
                <v:path arrowok="t"/>
                <v:fill type="solid"/>
              </v:shape>
            </v:group>
            <v:group style="position:absolute;left:6522;top:-4896;width:10;height:20" coordorigin="6522,-4896" coordsize="10,20">
              <v:shape style="position:absolute;left:6522;top:-4896;width:10;height:20" coordorigin="6522,-4896" coordsize="10,20" path="m6522,-4877l6532,-4877,6532,-4896,6522,-4896,6522,-4877xe" filled="true" fillcolor="#000000" stroked="false">
                <v:path arrowok="t"/>
                <v:fill type="solid"/>
              </v:shape>
            </v:group>
            <v:group style="position:absolute;left:6522;top:-4877;width:10;height:20" coordorigin="6522,-4877" coordsize="10,20">
              <v:shape style="position:absolute;left:6522;top:-4877;width:10;height:20" coordorigin="6522,-4877" coordsize="10,20" path="m6522,-4858l6532,-4858,6532,-4877,6522,-4877,6522,-4858xe" filled="true" fillcolor="#000000" stroked="false">
                <v:path arrowok="t"/>
                <v:fill type="solid"/>
              </v:shape>
            </v:group>
            <v:group style="position:absolute;left:6522;top:-4858;width:10;height:20" coordorigin="6522,-4858" coordsize="10,20">
              <v:shape style="position:absolute;left:6522;top:-4858;width:10;height:20" coordorigin="6522,-4858" coordsize="10,20" path="m6522,-4839l6532,-4839,6532,-4858,6522,-4858,6522,-4839xe" filled="true" fillcolor="#000000" stroked="false">
                <v:path arrowok="t"/>
                <v:fill type="solid"/>
              </v:shape>
            </v:group>
            <v:group style="position:absolute;left:6522;top:-4839;width:10;height:20" coordorigin="6522,-4839" coordsize="10,20">
              <v:shape style="position:absolute;left:6522;top:-4839;width:10;height:20" coordorigin="6522,-4839" coordsize="10,20" path="m6522,-4819l6532,-4819,6532,-4839,6522,-4839,6522,-4819xe" filled="true" fillcolor="#000000" stroked="false">
                <v:path arrowok="t"/>
                <v:fill type="solid"/>
              </v:shape>
            </v:group>
            <v:group style="position:absolute;left:6522;top:-4819;width:10;height:20" coordorigin="6522,-4819" coordsize="10,20">
              <v:shape style="position:absolute;left:6522;top:-4819;width:10;height:20" coordorigin="6522,-4819" coordsize="10,20" path="m6522,-4800l6532,-4800,6532,-4819,6522,-4819,6522,-4800xe" filled="true" fillcolor="#000000" stroked="false">
                <v:path arrowok="t"/>
                <v:fill type="solid"/>
              </v:shape>
            </v:group>
            <v:group style="position:absolute;left:6522;top:-4800;width:10;height:20" coordorigin="6522,-4800" coordsize="10,20">
              <v:shape style="position:absolute;left:6522;top:-4800;width:10;height:20" coordorigin="6522,-4800" coordsize="10,20" path="m6522,-4781l6532,-4781,6532,-4800,6522,-4800,6522,-4781xe" filled="true" fillcolor="#000000" stroked="false">
                <v:path arrowok="t"/>
                <v:fill type="solid"/>
              </v:shape>
            </v:group>
            <v:group style="position:absolute;left:6522;top:-4781;width:10;height:20" coordorigin="6522,-4781" coordsize="10,20">
              <v:shape style="position:absolute;left:6522;top:-4781;width:10;height:20" coordorigin="6522,-4781" coordsize="10,20" path="m6522,-4762l6532,-4762,6532,-4781,6522,-4781,6522,-4762xe" filled="true" fillcolor="#000000" stroked="false">
                <v:path arrowok="t"/>
                <v:fill type="solid"/>
              </v:shape>
            </v:group>
            <v:group style="position:absolute;left:6522;top:-4762;width:10;height:20" coordorigin="6522,-4762" coordsize="10,20">
              <v:shape style="position:absolute;left:6522;top:-4762;width:10;height:20" coordorigin="6522,-4762" coordsize="10,20" path="m6522,-4743l6532,-4743,6532,-4762,6522,-4762,6522,-4743xe" filled="true" fillcolor="#000000" stroked="false">
                <v:path arrowok="t"/>
                <v:fill type="solid"/>
              </v:shape>
            </v:group>
            <v:group style="position:absolute;left:6522;top:-4743;width:10;height:20" coordorigin="6522,-4743" coordsize="10,20">
              <v:shape style="position:absolute;left:6522;top:-4743;width:10;height:20" coordorigin="6522,-4743" coordsize="10,20" path="m6522,-4723l6532,-4723,6532,-4743,6522,-4743,6522,-4723xe" filled="true" fillcolor="#000000" stroked="false">
                <v:path arrowok="t"/>
                <v:fill type="solid"/>
              </v:shape>
            </v:group>
            <v:group style="position:absolute;left:6522;top:-4723;width:10;height:20" coordorigin="6522,-4723" coordsize="10,20">
              <v:shape style="position:absolute;left:6522;top:-4723;width:10;height:20" coordorigin="6522,-4723" coordsize="10,20" path="m6522,-4704l6532,-4704,6532,-4723,6522,-4723,6522,-4704xe" filled="true" fillcolor="#000000" stroked="false">
                <v:path arrowok="t"/>
                <v:fill type="solid"/>
              </v:shape>
            </v:group>
            <v:group style="position:absolute;left:6522;top:-4704;width:10;height:20" coordorigin="6522,-4704" coordsize="10,20">
              <v:shape style="position:absolute;left:6522;top:-4704;width:10;height:20" coordorigin="6522,-4704" coordsize="10,20" path="m6522,-4685l6532,-4685,6532,-4704,6522,-4704,6522,-4685xe" filled="true" fillcolor="#000000" stroked="false">
                <v:path arrowok="t"/>
                <v:fill type="solid"/>
              </v:shape>
            </v:group>
            <v:group style="position:absolute;left:6522;top:-4685;width:10;height:20" coordorigin="6522,-4685" coordsize="10,20">
              <v:shape style="position:absolute;left:6522;top:-4685;width:10;height:20" coordorigin="6522,-4685" coordsize="10,20" path="m6522,-4666l6532,-4666,6532,-4685,6522,-4685,6522,-4666xe" filled="true" fillcolor="#000000" stroked="false">
                <v:path arrowok="t"/>
                <v:fill type="solid"/>
              </v:shape>
            </v:group>
            <v:group style="position:absolute;left:6522;top:-4666;width:10;height:20" coordorigin="6522,-4666" coordsize="10,20">
              <v:shape style="position:absolute;left:6522;top:-4666;width:10;height:20" coordorigin="6522,-4666" coordsize="10,20" path="m6522,-4647l6532,-4647,6532,-4666,6522,-4666,6522,-4647xe" filled="true" fillcolor="#000000" stroked="false">
                <v:path arrowok="t"/>
                <v:fill type="solid"/>
              </v:shape>
            </v:group>
            <v:group style="position:absolute;left:6522;top:-4647;width:10;height:20" coordorigin="6522,-4647" coordsize="10,20">
              <v:shape style="position:absolute;left:6522;top:-4647;width:10;height:20" coordorigin="6522,-4647" coordsize="10,20" path="m6522,-4627l6532,-4627,6532,-4647,6522,-4647,6522,-4627xe" filled="true" fillcolor="#000000" stroked="false">
                <v:path arrowok="t"/>
                <v:fill type="solid"/>
              </v:shape>
            </v:group>
            <v:group style="position:absolute;left:6522;top:-4627;width:10;height:20" coordorigin="6522,-4627" coordsize="10,20">
              <v:shape style="position:absolute;left:6522;top:-4627;width:10;height:20" coordorigin="6522,-4627" coordsize="10,20" path="m6522,-4608l6532,-4608,6532,-4627,6522,-4627,6522,-4608xe" filled="true" fillcolor="#000000" stroked="false">
                <v:path arrowok="t"/>
                <v:fill type="solid"/>
              </v:shape>
            </v:group>
            <v:group style="position:absolute;left:6522;top:-4608;width:10;height:20" coordorigin="6522,-4608" coordsize="10,20">
              <v:shape style="position:absolute;left:6522;top:-4608;width:10;height:20" coordorigin="6522,-4608" coordsize="10,20" path="m6522,-4589l6532,-4589,6532,-4608,6522,-4608,6522,-4589xe" filled="true" fillcolor="#000000" stroked="false">
                <v:path arrowok="t"/>
                <v:fill type="solid"/>
              </v:shape>
            </v:group>
            <v:group style="position:absolute;left:6522;top:-4589;width:10;height:20" coordorigin="6522,-4589" coordsize="10,20">
              <v:shape style="position:absolute;left:6522;top:-4589;width:10;height:20" coordorigin="6522,-4589" coordsize="10,20" path="m6522,-4570l6532,-4570,6532,-4589,6522,-4589,6522,-4570xe" filled="true" fillcolor="#000000" stroked="false">
                <v:path arrowok="t"/>
                <v:fill type="solid"/>
              </v:shape>
            </v:group>
            <v:group style="position:absolute;left:6522;top:-4570;width:10;height:20" coordorigin="6522,-4570" coordsize="10,20">
              <v:shape style="position:absolute;left:6522;top:-4570;width:10;height:20" coordorigin="6522,-4570" coordsize="10,20" path="m6522,-4551l6532,-4551,6532,-4570,6522,-4570,6522,-4551xe" filled="true" fillcolor="#000000" stroked="false">
                <v:path arrowok="t"/>
                <v:fill type="solid"/>
              </v:shape>
            </v:group>
            <v:group style="position:absolute;left:6522;top:-4551;width:10;height:20" coordorigin="6522,-4551" coordsize="10,20">
              <v:shape style="position:absolute;left:6522;top:-4551;width:10;height:20" coordorigin="6522,-4551" coordsize="10,20" path="m6522,-4531l6532,-4531,6532,-4551,6522,-4551,6522,-4531xe" filled="true" fillcolor="#000000" stroked="false">
                <v:path arrowok="t"/>
                <v:fill type="solid"/>
              </v:shape>
            </v:group>
            <v:group style="position:absolute;left:6522;top:-4531;width:10;height:20" coordorigin="6522,-4531" coordsize="10,20">
              <v:shape style="position:absolute;left:6522;top:-4531;width:10;height:20" coordorigin="6522,-4531" coordsize="10,20" path="m6522,-4512l6532,-4512,6532,-4531,6522,-4531,6522,-4512xe" filled="true" fillcolor="#000000" stroked="false">
                <v:path arrowok="t"/>
                <v:fill type="solid"/>
              </v:shape>
            </v:group>
            <v:group style="position:absolute;left:6522;top:-4512;width:10;height:20" coordorigin="6522,-4512" coordsize="10,20">
              <v:shape style="position:absolute;left:6522;top:-4512;width:10;height:20" coordorigin="6522,-4512" coordsize="10,20" path="m6522,-4493l6532,-4493,6532,-4512,6522,-4512,6522,-4493xe" filled="true" fillcolor="#000000" stroked="false">
                <v:path arrowok="t"/>
                <v:fill type="solid"/>
              </v:shape>
            </v:group>
            <v:group style="position:absolute;left:6522;top:-4493;width:10;height:20" coordorigin="6522,-4493" coordsize="10,20">
              <v:shape style="position:absolute;left:6522;top:-4493;width:10;height:20" coordorigin="6522,-4493" coordsize="10,20" path="m6522,-4474l6532,-4474,6532,-4493,6522,-4493,6522,-4474xe" filled="true" fillcolor="#000000" stroked="false">
                <v:path arrowok="t"/>
                <v:fill type="solid"/>
              </v:shape>
            </v:group>
            <v:group style="position:absolute;left:6522;top:-4474;width:10;height:20" coordorigin="6522,-4474" coordsize="10,20">
              <v:shape style="position:absolute;left:6522;top:-4474;width:10;height:20" coordorigin="6522,-4474" coordsize="10,20" path="m6522,-4455l6532,-4455,6532,-4474,6522,-4474,6522,-4455xe" filled="true" fillcolor="#000000" stroked="false">
                <v:path arrowok="t"/>
                <v:fill type="solid"/>
              </v:shape>
            </v:group>
            <v:group style="position:absolute;left:6522;top:-4455;width:10;height:20" coordorigin="6522,-4455" coordsize="10,20">
              <v:shape style="position:absolute;left:6522;top:-4455;width:10;height:20" coordorigin="6522,-4455" coordsize="10,20" path="m6522,-4435l6532,-4435,6532,-4455,6522,-4455,6522,-4435xe" filled="true" fillcolor="#000000" stroked="false">
                <v:path arrowok="t"/>
                <v:fill type="solid"/>
              </v:shape>
            </v:group>
            <v:group style="position:absolute;left:6522;top:-4435;width:10;height:20" coordorigin="6522,-4435" coordsize="10,20">
              <v:shape style="position:absolute;left:6522;top:-4435;width:10;height:20" coordorigin="6522,-4435" coordsize="10,20" path="m6522,-4416l6532,-4416,6532,-4435,6522,-4435,6522,-4416xe" filled="true" fillcolor="#000000" stroked="false">
                <v:path arrowok="t"/>
                <v:fill type="solid"/>
              </v:shape>
            </v:group>
            <v:group style="position:absolute;left:6522;top:-4416;width:10;height:20" coordorigin="6522,-4416" coordsize="10,20">
              <v:shape style="position:absolute;left:6522;top:-4416;width:10;height:20" coordorigin="6522,-4416" coordsize="10,20" path="m6522,-4397l6532,-4397,6532,-4416,6522,-4416,6522,-4397xe" filled="true" fillcolor="#000000" stroked="false">
                <v:path arrowok="t"/>
                <v:fill type="solid"/>
              </v:shape>
            </v:group>
            <v:group style="position:absolute;left:6522;top:-4397;width:10;height:20" coordorigin="6522,-4397" coordsize="10,20">
              <v:shape style="position:absolute;left:6522;top:-4397;width:10;height:20" coordorigin="6522,-4397" coordsize="10,20" path="m6522,-4378l6532,-4378,6532,-4397,6522,-4397,6522,-4378xe" filled="true" fillcolor="#000000" stroked="false">
                <v:path arrowok="t"/>
                <v:fill type="solid"/>
              </v:shape>
            </v:group>
            <v:group style="position:absolute;left:6522;top:-4378;width:10;height:20" coordorigin="6522,-4378" coordsize="10,20">
              <v:shape style="position:absolute;left:6522;top:-4378;width:10;height:20" coordorigin="6522,-4378" coordsize="10,20" path="m6522,-4359l6532,-4359,6532,-4378,6522,-4378,6522,-4359xe" filled="true" fillcolor="#000000" stroked="false">
                <v:path arrowok="t"/>
                <v:fill type="solid"/>
              </v:shape>
            </v:group>
            <v:group style="position:absolute;left:6522;top:-4359;width:10;height:20" coordorigin="6522,-4359" coordsize="10,20">
              <v:shape style="position:absolute;left:6522;top:-4359;width:10;height:20" coordorigin="6522,-4359" coordsize="10,20" path="m6522,-4339l6532,-4339,6532,-4359,6522,-4359,6522,-4339xe" filled="true" fillcolor="#000000" stroked="false">
                <v:path arrowok="t"/>
                <v:fill type="solid"/>
              </v:shape>
            </v:group>
            <v:group style="position:absolute;left:6522;top:-4339;width:10;height:20" coordorigin="6522,-4339" coordsize="10,20">
              <v:shape style="position:absolute;left:6522;top:-4339;width:10;height:20" coordorigin="6522,-4339" coordsize="10,20" path="m6522,-4320l6532,-4320,6532,-4339,6522,-4339,6522,-4320xe" filled="true" fillcolor="#000000" stroked="false">
                <v:path arrowok="t"/>
                <v:fill type="solid"/>
              </v:shape>
            </v:group>
            <v:group style="position:absolute;left:6522;top:-4320;width:10;height:20" coordorigin="6522,-4320" coordsize="10,20">
              <v:shape style="position:absolute;left:6522;top:-4320;width:10;height:20" coordorigin="6522,-4320" coordsize="10,20" path="m6522,-4301l6532,-4301,6532,-4320,6522,-4320,6522,-4301xe" filled="true" fillcolor="#000000" stroked="false">
                <v:path arrowok="t"/>
                <v:fill type="solid"/>
              </v:shape>
            </v:group>
            <v:group style="position:absolute;left:6522;top:-4301;width:10;height:20" coordorigin="6522,-4301" coordsize="10,20">
              <v:shape style="position:absolute;left:6522;top:-4301;width:10;height:20" coordorigin="6522,-4301" coordsize="10,20" path="m6522,-4282l6532,-4282,6532,-4301,6522,-4301,6522,-4282xe" filled="true" fillcolor="#000000" stroked="false">
                <v:path arrowok="t"/>
                <v:fill type="solid"/>
              </v:shape>
            </v:group>
            <v:group style="position:absolute;left:6522;top:-4282;width:10;height:20" coordorigin="6522,-4282" coordsize="10,20">
              <v:shape style="position:absolute;left:6522;top:-4282;width:10;height:20" coordorigin="6522,-4282" coordsize="10,20" path="m6522,-4263l6532,-4263,6532,-4282,6522,-4282,6522,-4263xe" filled="true" fillcolor="#000000" stroked="false">
                <v:path arrowok="t"/>
                <v:fill type="solid"/>
              </v:shape>
            </v:group>
            <v:group style="position:absolute;left:6522;top:-4263;width:10;height:20" coordorigin="6522,-4263" coordsize="10,20">
              <v:shape style="position:absolute;left:6522;top:-4263;width:10;height:20" coordorigin="6522,-4263" coordsize="10,20" path="m6522,-4243l6532,-4243,6532,-4263,6522,-4263,6522,-4243xe" filled="true" fillcolor="#000000" stroked="false">
                <v:path arrowok="t"/>
                <v:fill type="solid"/>
              </v:shape>
            </v:group>
            <v:group style="position:absolute;left:6522;top:-4243;width:10;height:20" coordorigin="6522,-4243" coordsize="10,20">
              <v:shape style="position:absolute;left:6522;top:-4243;width:10;height:20" coordorigin="6522,-4243" coordsize="10,20" path="m6522,-4224l6532,-4224,6532,-4243,6522,-4243,6522,-4224xe" filled="true" fillcolor="#000000" stroked="false">
                <v:path arrowok="t"/>
                <v:fill type="solid"/>
              </v:shape>
            </v:group>
            <v:group style="position:absolute;left:6522;top:-4224;width:10;height:20" coordorigin="6522,-4224" coordsize="10,20">
              <v:shape style="position:absolute;left:6522;top:-4224;width:10;height:20" coordorigin="6522,-4224" coordsize="10,20" path="m6522,-4205l6532,-4205,6532,-4224,6522,-4224,6522,-4205xe" filled="true" fillcolor="#000000" stroked="false">
                <v:path arrowok="t"/>
                <v:fill type="solid"/>
              </v:shape>
            </v:group>
            <v:group style="position:absolute;left:6522;top:-4205;width:10;height:20" coordorigin="6522,-4205" coordsize="10,20">
              <v:shape style="position:absolute;left:6522;top:-4205;width:10;height:20" coordorigin="6522,-4205" coordsize="10,20" path="m6522,-4186l6532,-4186,6532,-4205,6522,-4205,6522,-4186xe" filled="true" fillcolor="#000000" stroked="false">
                <v:path arrowok="t"/>
                <v:fill type="solid"/>
              </v:shape>
            </v:group>
            <v:group style="position:absolute;left:6522;top:-4186;width:10;height:20" coordorigin="6522,-4186" coordsize="10,20">
              <v:shape style="position:absolute;left:6522;top:-4186;width:10;height:20" coordorigin="6522,-4186" coordsize="10,20" path="m6522,-4167l6532,-4167,6532,-4186,6522,-4186,6522,-4167xe" filled="true" fillcolor="#000000" stroked="false">
                <v:path arrowok="t"/>
                <v:fill type="solid"/>
              </v:shape>
            </v:group>
            <v:group style="position:absolute;left:6522;top:-4167;width:10;height:20" coordorigin="6522,-4167" coordsize="10,20">
              <v:shape style="position:absolute;left:6522;top:-4167;width:10;height:20" coordorigin="6522,-4167" coordsize="10,20" path="m6522,-4147l6532,-4147,6532,-4167,6522,-4167,6522,-4147xe" filled="true" fillcolor="#000000" stroked="false">
                <v:path arrowok="t"/>
                <v:fill type="solid"/>
              </v:shape>
            </v:group>
            <v:group style="position:absolute;left:6522;top:-4147;width:10;height:20" coordorigin="6522,-4147" coordsize="10,20">
              <v:shape style="position:absolute;left:6522;top:-4147;width:10;height:20" coordorigin="6522,-4147" coordsize="10,20" path="m6522,-4128l6532,-4128,6532,-4147,6522,-4147,6522,-4128xe" filled="true" fillcolor="#000000" stroked="false">
                <v:path arrowok="t"/>
                <v:fill type="solid"/>
              </v:shape>
            </v:group>
            <v:group style="position:absolute;left:6522;top:-4128;width:10;height:20" coordorigin="6522,-4128" coordsize="10,20">
              <v:shape style="position:absolute;left:6522;top:-4128;width:10;height:20" coordorigin="6522,-4128" coordsize="10,20" path="m6522,-4109l6532,-4109,6532,-4128,6522,-4128,6522,-4109xe" filled="true" fillcolor="#000000" stroked="false">
                <v:path arrowok="t"/>
                <v:fill type="solid"/>
              </v:shape>
            </v:group>
            <v:group style="position:absolute;left:6522;top:-4109;width:10;height:20" coordorigin="6522,-4109" coordsize="10,20">
              <v:shape style="position:absolute;left:6522;top:-4109;width:10;height:20" coordorigin="6522,-4109" coordsize="10,20" path="m6522,-4090l6532,-4090,6532,-4109,6522,-4109,6522,-4090xe" filled="true" fillcolor="#000000" stroked="false">
                <v:path arrowok="t"/>
                <v:fill type="solid"/>
              </v:shape>
            </v:group>
            <v:group style="position:absolute;left:6522;top:-4090;width:10;height:20" coordorigin="6522,-4090" coordsize="10,20">
              <v:shape style="position:absolute;left:6522;top:-4090;width:10;height:20" coordorigin="6522,-4090" coordsize="10,20" path="m6522,-4071l6532,-4071,6532,-4090,6522,-4090,6522,-4071xe" filled="true" fillcolor="#000000" stroked="false">
                <v:path arrowok="t"/>
                <v:fill type="solid"/>
              </v:shape>
            </v:group>
            <v:group style="position:absolute;left:6522;top:-4071;width:10;height:20" coordorigin="6522,-4071" coordsize="10,20">
              <v:shape style="position:absolute;left:6522;top:-4071;width:10;height:20" coordorigin="6522,-4071" coordsize="10,20" path="m6522,-4051l6532,-4051,6532,-4071,6522,-4071,6522,-4051xe" filled="true" fillcolor="#000000" stroked="false">
                <v:path arrowok="t"/>
                <v:fill type="solid"/>
              </v:shape>
            </v:group>
            <v:group style="position:absolute;left:6522;top:-4051;width:10;height:20" coordorigin="6522,-4051" coordsize="10,20">
              <v:shape style="position:absolute;left:6522;top:-4051;width:10;height:20" coordorigin="6522,-4051" coordsize="10,20" path="m6522,-4032l6532,-4032,6532,-4051,6522,-4051,6522,-4032xe" filled="true" fillcolor="#000000" stroked="false">
                <v:path arrowok="t"/>
                <v:fill type="solid"/>
              </v:shape>
            </v:group>
            <v:group style="position:absolute;left:6522;top:-4032;width:10;height:20" coordorigin="6522,-4032" coordsize="10,20">
              <v:shape style="position:absolute;left:6522;top:-4032;width:10;height:20" coordorigin="6522,-4032" coordsize="10,20" path="m6522,-4013l6532,-4013,6532,-4032,6522,-4032,6522,-4013xe" filled="true" fillcolor="#000000" stroked="false">
                <v:path arrowok="t"/>
                <v:fill type="solid"/>
              </v:shape>
            </v:group>
            <v:group style="position:absolute;left:6522;top:-4013;width:10;height:20" coordorigin="6522,-4013" coordsize="10,20">
              <v:shape style="position:absolute;left:6522;top:-4013;width:10;height:20" coordorigin="6522,-4013" coordsize="10,20" path="m6522,-3994l6532,-3994,6532,-4013,6522,-4013,6522,-3994xe" filled="true" fillcolor="#000000" stroked="false">
                <v:path arrowok="t"/>
                <v:fill type="solid"/>
              </v:shape>
            </v:group>
            <v:group style="position:absolute;left:6522;top:-3994;width:10;height:20" coordorigin="6522,-3994" coordsize="10,20">
              <v:shape style="position:absolute;left:6522;top:-3994;width:10;height:20" coordorigin="6522,-3994" coordsize="10,20" path="m6522,-3975l6532,-3975,6532,-3994,6522,-3994,6522,-3975xe" filled="true" fillcolor="#000000" stroked="false">
                <v:path arrowok="t"/>
                <v:fill type="solid"/>
              </v:shape>
            </v:group>
            <v:group style="position:absolute;left:6522;top:-3975;width:10;height:20" coordorigin="6522,-3975" coordsize="10,20">
              <v:shape style="position:absolute;left:6522;top:-3975;width:10;height:20" coordorigin="6522,-3975" coordsize="10,20" path="m6522,-3955l6532,-3955,6532,-3975,6522,-3975,6522,-3955xe" filled="true" fillcolor="#000000" stroked="false">
                <v:path arrowok="t"/>
                <v:fill type="solid"/>
              </v:shape>
            </v:group>
            <v:group style="position:absolute;left:6522;top:-3955;width:10;height:20" coordorigin="6522,-3955" coordsize="10,20">
              <v:shape style="position:absolute;left:6522;top:-3955;width:10;height:20" coordorigin="6522,-3955" coordsize="10,20" path="m6522,-3936l6532,-3936,6532,-3955,6522,-3955,6522,-3936xe" filled="true" fillcolor="#000000" stroked="false">
                <v:path arrowok="t"/>
                <v:fill type="solid"/>
              </v:shape>
            </v:group>
            <v:group style="position:absolute;left:6522;top:-3936;width:10;height:20" coordorigin="6522,-3936" coordsize="10,20">
              <v:shape style="position:absolute;left:6522;top:-3936;width:10;height:20" coordorigin="6522,-3936" coordsize="10,20" path="m6522,-3917l6532,-3917,6532,-3936,6522,-3936,6522,-3917xe" filled="true" fillcolor="#000000" stroked="false">
                <v:path arrowok="t"/>
                <v:fill type="solid"/>
              </v:shape>
            </v:group>
            <v:group style="position:absolute;left:6522;top:-3917;width:10;height:20" coordorigin="6522,-3917" coordsize="10,20">
              <v:shape style="position:absolute;left:6522;top:-3917;width:10;height:20" coordorigin="6522,-3917" coordsize="10,20" path="m6522,-3898l6532,-3898,6532,-3917,6522,-3917,6522,-3898xe" filled="true" fillcolor="#000000" stroked="false">
                <v:path arrowok="t"/>
                <v:fill type="solid"/>
              </v:shape>
            </v:group>
            <v:group style="position:absolute;left:6522;top:-3898;width:10;height:20" coordorigin="6522,-3898" coordsize="10,20">
              <v:shape style="position:absolute;left:6522;top:-3898;width:10;height:20" coordorigin="6522,-3898" coordsize="10,20" path="m6522,-3879l6532,-3879,6532,-3898,6522,-3898,6522,-3879xe" filled="true" fillcolor="#000000" stroked="false">
                <v:path arrowok="t"/>
                <v:fill type="solid"/>
              </v:shape>
            </v:group>
            <v:group style="position:absolute;left:6522;top:-3879;width:10;height:20" coordorigin="6522,-3879" coordsize="10,20">
              <v:shape style="position:absolute;left:6522;top:-3879;width:10;height:20" coordorigin="6522,-3879" coordsize="10,20" path="m6522,-3859l6532,-3859,6532,-3879,6522,-3879,6522,-3859xe" filled="true" fillcolor="#000000" stroked="false">
                <v:path arrowok="t"/>
                <v:fill type="solid"/>
              </v:shape>
            </v:group>
            <v:group style="position:absolute;left:7194;top:-5357;width:10;height:20" coordorigin="7194,-5357" coordsize="10,20">
              <v:shape style="position:absolute;left:7194;top:-5357;width:10;height:20" coordorigin="7194,-5357" coordsize="10,20" path="m7194,-5338l7204,-5338,7204,-5357,7194,-5357,7194,-5338xe" filled="true" fillcolor="#000000" stroked="false">
                <v:path arrowok="t"/>
                <v:fill type="solid"/>
              </v:shape>
            </v:group>
            <v:group style="position:absolute;left:7194;top:-5338;width:10;height:20" coordorigin="7194,-5338" coordsize="10,20">
              <v:shape style="position:absolute;left:7194;top:-5338;width:10;height:20" coordorigin="7194,-5338" coordsize="10,20" path="m7194,-5319l7204,-5319,7204,-5338,7194,-5338,7194,-5319xe" filled="true" fillcolor="#000000" stroked="false">
                <v:path arrowok="t"/>
                <v:fill type="solid"/>
              </v:shape>
            </v:group>
            <v:group style="position:absolute;left:7194;top:-5319;width:10;height:20" coordorigin="7194,-5319" coordsize="10,20">
              <v:shape style="position:absolute;left:7194;top:-5319;width:10;height:20" coordorigin="7194,-5319" coordsize="10,20" path="m7194,-5299l7204,-5299,7204,-5319,7194,-5319,7194,-5299xe" filled="true" fillcolor="#000000" stroked="false">
                <v:path arrowok="t"/>
                <v:fill type="solid"/>
              </v:shape>
            </v:group>
            <v:group style="position:absolute;left:7194;top:-5299;width:10;height:20" coordorigin="7194,-5299" coordsize="10,20">
              <v:shape style="position:absolute;left:7194;top:-5299;width:10;height:20" coordorigin="7194,-5299" coordsize="10,20" path="m7194,-5280l7204,-5280,7204,-5299,7194,-5299,7194,-5280xe" filled="true" fillcolor="#000000" stroked="false">
                <v:path arrowok="t"/>
                <v:fill type="solid"/>
              </v:shape>
            </v:group>
            <v:group style="position:absolute;left:7194;top:-5280;width:10;height:20" coordorigin="7194,-5280" coordsize="10,20">
              <v:shape style="position:absolute;left:7194;top:-5280;width:10;height:20" coordorigin="7194,-5280" coordsize="10,20" path="m7194,-5261l7204,-5261,7204,-5280,7194,-5280,7194,-5261xe" filled="true" fillcolor="#000000" stroked="false">
                <v:path arrowok="t"/>
                <v:fill type="solid"/>
              </v:shape>
            </v:group>
            <v:group style="position:absolute;left:7194;top:-5261;width:10;height:20" coordorigin="7194,-5261" coordsize="10,20">
              <v:shape style="position:absolute;left:7194;top:-5261;width:10;height:20" coordorigin="7194,-5261" coordsize="10,20" path="m7194,-5242l7204,-5242,7204,-5261,7194,-5261,7194,-5242xe" filled="true" fillcolor="#000000" stroked="false">
                <v:path arrowok="t"/>
                <v:fill type="solid"/>
              </v:shape>
            </v:group>
            <v:group style="position:absolute;left:7194;top:-5242;width:10;height:20" coordorigin="7194,-5242" coordsize="10,20">
              <v:shape style="position:absolute;left:7194;top:-5242;width:10;height:20" coordorigin="7194,-5242" coordsize="10,20" path="m7194,-5223l7204,-5223,7204,-5242,7194,-5242,7194,-5223xe" filled="true" fillcolor="#000000" stroked="false">
                <v:path arrowok="t"/>
                <v:fill type="solid"/>
              </v:shape>
            </v:group>
            <v:group style="position:absolute;left:7194;top:-5223;width:10;height:20" coordorigin="7194,-5223" coordsize="10,20">
              <v:shape style="position:absolute;left:7194;top:-5223;width:10;height:20" coordorigin="7194,-5223" coordsize="10,20" path="m7194,-5203l7204,-5203,7204,-5223,7194,-5223,7194,-5203xe" filled="true" fillcolor="#000000" stroked="false">
                <v:path arrowok="t"/>
                <v:fill type="solid"/>
              </v:shape>
            </v:group>
            <v:group style="position:absolute;left:7194;top:-5203;width:10;height:20" coordorigin="7194,-5203" coordsize="10,20">
              <v:shape style="position:absolute;left:7194;top:-5203;width:10;height:20" coordorigin="7194,-5203" coordsize="10,20" path="m7194,-5184l7204,-5184,7204,-5203,7194,-5203,7194,-5184xe" filled="true" fillcolor="#000000" stroked="false">
                <v:path arrowok="t"/>
                <v:fill type="solid"/>
              </v:shape>
            </v:group>
            <v:group style="position:absolute;left:7194;top:-5184;width:10;height:20" coordorigin="7194,-5184" coordsize="10,20">
              <v:shape style="position:absolute;left:7194;top:-5184;width:10;height:20" coordorigin="7194,-5184" coordsize="10,20" path="m7194,-5165l7204,-5165,7204,-5184,7194,-5184,7194,-5165xe" filled="true" fillcolor="#000000" stroked="false">
                <v:path arrowok="t"/>
                <v:fill type="solid"/>
              </v:shape>
            </v:group>
            <v:group style="position:absolute;left:7194;top:-5165;width:10;height:20" coordorigin="7194,-5165" coordsize="10,20">
              <v:shape style="position:absolute;left:7194;top:-5165;width:10;height:20" coordorigin="7194,-5165" coordsize="10,20" path="m7194,-5146l7204,-5146,7204,-5165,7194,-5165,7194,-5146xe" filled="true" fillcolor="#000000" stroked="false">
                <v:path arrowok="t"/>
                <v:fill type="solid"/>
              </v:shape>
            </v:group>
            <v:group style="position:absolute;left:7194;top:-5146;width:10;height:20" coordorigin="7194,-5146" coordsize="10,20">
              <v:shape style="position:absolute;left:7194;top:-5146;width:10;height:20" coordorigin="7194,-5146" coordsize="10,20" path="m7194,-5127l7204,-5127,7204,-5146,7194,-5146,7194,-5127xe" filled="true" fillcolor="#000000" stroked="false">
                <v:path arrowok="t"/>
                <v:fill type="solid"/>
              </v:shape>
            </v:group>
            <v:group style="position:absolute;left:7194;top:-5127;width:10;height:20" coordorigin="7194,-5127" coordsize="10,20">
              <v:shape style="position:absolute;left:7194;top:-5127;width:10;height:20" coordorigin="7194,-5127" coordsize="10,20" path="m7194,-5107l7204,-5107,7204,-5127,7194,-5127,7194,-5107xe" filled="true" fillcolor="#000000" stroked="false">
                <v:path arrowok="t"/>
                <v:fill type="solid"/>
              </v:shape>
            </v:group>
            <v:group style="position:absolute;left:7194;top:-5107;width:10;height:20" coordorigin="7194,-5107" coordsize="10,20">
              <v:shape style="position:absolute;left:7194;top:-5107;width:10;height:20" coordorigin="7194,-5107" coordsize="10,20" path="m7194,-5088l7204,-5088,7204,-5107,7194,-5107,7194,-5088xe" filled="true" fillcolor="#000000" stroked="false">
                <v:path arrowok="t"/>
                <v:fill type="solid"/>
              </v:shape>
            </v:group>
            <v:group style="position:absolute;left:7194;top:-5088;width:10;height:20" coordorigin="7194,-5088" coordsize="10,20">
              <v:shape style="position:absolute;left:7194;top:-5088;width:10;height:20" coordorigin="7194,-5088" coordsize="10,20" path="m7194,-5069l7204,-5069,7204,-5088,7194,-5088,7194,-5069xe" filled="true" fillcolor="#000000" stroked="false">
                <v:path arrowok="t"/>
                <v:fill type="solid"/>
              </v:shape>
            </v:group>
            <v:group style="position:absolute;left:7194;top:-5069;width:10;height:20" coordorigin="7194,-5069" coordsize="10,20">
              <v:shape style="position:absolute;left:7194;top:-5069;width:10;height:20" coordorigin="7194,-5069" coordsize="10,20" path="m7194,-5050l7204,-5050,7204,-5069,7194,-5069,7194,-5050xe" filled="true" fillcolor="#000000" stroked="false">
                <v:path arrowok="t"/>
                <v:fill type="solid"/>
              </v:shape>
            </v:group>
            <v:group style="position:absolute;left:7194;top:-5050;width:10;height:20" coordorigin="7194,-5050" coordsize="10,20">
              <v:shape style="position:absolute;left:7194;top:-5050;width:10;height:20" coordorigin="7194,-5050" coordsize="10,20" path="m7194,-5031l7204,-5031,7204,-5050,7194,-5050,7194,-5031xe" filled="true" fillcolor="#000000" stroked="false">
                <v:path arrowok="t"/>
                <v:fill type="solid"/>
              </v:shape>
            </v:group>
            <v:group style="position:absolute;left:7194;top:-5031;width:10;height:20" coordorigin="7194,-5031" coordsize="10,20">
              <v:shape style="position:absolute;left:7194;top:-5031;width:10;height:20" coordorigin="7194,-5031" coordsize="10,20" path="m7194,-5011l7204,-5011,7204,-5031,7194,-5031,7194,-5011xe" filled="true" fillcolor="#000000" stroked="false">
                <v:path arrowok="t"/>
                <v:fill type="solid"/>
              </v:shape>
            </v:group>
            <v:group style="position:absolute;left:7194;top:-5011;width:10;height:20" coordorigin="7194,-5011" coordsize="10,20">
              <v:shape style="position:absolute;left:7194;top:-5011;width:10;height:20" coordorigin="7194,-5011" coordsize="10,20" path="m7194,-4992l7204,-4992,7204,-5011,7194,-5011,7194,-4992xe" filled="true" fillcolor="#000000" stroked="false">
                <v:path arrowok="t"/>
                <v:fill type="solid"/>
              </v:shape>
            </v:group>
            <v:group style="position:absolute;left:7194;top:-4992;width:10;height:20" coordorigin="7194,-4992" coordsize="10,20">
              <v:shape style="position:absolute;left:7194;top:-4992;width:10;height:20" coordorigin="7194,-4992" coordsize="10,20" path="m7194,-4973l7204,-4973,7204,-4992,7194,-4992,7194,-4973xe" filled="true" fillcolor="#000000" stroked="false">
                <v:path arrowok="t"/>
                <v:fill type="solid"/>
              </v:shape>
            </v:group>
            <v:group style="position:absolute;left:7194;top:-4973;width:10;height:20" coordorigin="7194,-4973" coordsize="10,20">
              <v:shape style="position:absolute;left:7194;top:-4973;width:10;height:20" coordorigin="7194,-4973" coordsize="10,20" path="m7194,-4954l7204,-4954,7204,-4973,7194,-4973,7194,-4954xe" filled="true" fillcolor="#000000" stroked="false">
                <v:path arrowok="t"/>
                <v:fill type="solid"/>
              </v:shape>
            </v:group>
            <v:group style="position:absolute;left:7194;top:-4954;width:10;height:20" coordorigin="7194,-4954" coordsize="10,20">
              <v:shape style="position:absolute;left:7194;top:-4954;width:10;height:20" coordorigin="7194,-4954" coordsize="10,20" path="m7194,-4935l7204,-4935,7204,-4954,7194,-4954,7194,-4935xe" filled="true" fillcolor="#000000" stroked="false">
                <v:path arrowok="t"/>
                <v:fill type="solid"/>
              </v:shape>
            </v:group>
            <v:group style="position:absolute;left:7194;top:-4935;width:10;height:20" coordorigin="7194,-4935" coordsize="10,20">
              <v:shape style="position:absolute;left:7194;top:-4935;width:10;height:20" coordorigin="7194,-4935" coordsize="10,20" path="m7194,-4915l7204,-4915,7204,-4935,7194,-4935,7194,-4915xe" filled="true" fillcolor="#000000" stroked="false">
                <v:path arrowok="t"/>
                <v:fill type="solid"/>
              </v:shape>
            </v:group>
            <v:group style="position:absolute;left:7194;top:-4915;width:10;height:20" coordorigin="7194,-4915" coordsize="10,20">
              <v:shape style="position:absolute;left:7194;top:-4915;width:10;height:20" coordorigin="7194,-4915" coordsize="10,20" path="m7194,-4896l7204,-4896,7204,-4915,7194,-4915,7194,-4896xe" filled="true" fillcolor="#000000" stroked="false">
                <v:path arrowok="t"/>
                <v:fill type="solid"/>
              </v:shape>
            </v:group>
            <v:group style="position:absolute;left:7194;top:-4896;width:10;height:20" coordorigin="7194,-4896" coordsize="10,20">
              <v:shape style="position:absolute;left:7194;top:-4896;width:10;height:20" coordorigin="7194,-4896" coordsize="10,20" path="m7194,-4877l7204,-4877,7204,-4896,7194,-4896,7194,-4877xe" filled="true" fillcolor="#000000" stroked="false">
                <v:path arrowok="t"/>
                <v:fill type="solid"/>
              </v:shape>
            </v:group>
            <v:group style="position:absolute;left:7194;top:-4877;width:10;height:20" coordorigin="7194,-4877" coordsize="10,20">
              <v:shape style="position:absolute;left:7194;top:-4877;width:10;height:20" coordorigin="7194,-4877" coordsize="10,20" path="m7194,-4858l7204,-4858,7204,-4877,7194,-4877,7194,-4858xe" filled="true" fillcolor="#000000" stroked="false">
                <v:path arrowok="t"/>
                <v:fill type="solid"/>
              </v:shape>
            </v:group>
            <v:group style="position:absolute;left:7194;top:-4858;width:10;height:20" coordorigin="7194,-4858" coordsize="10,20">
              <v:shape style="position:absolute;left:7194;top:-4858;width:10;height:20" coordorigin="7194,-4858" coordsize="10,20" path="m7194,-4839l7204,-4839,7204,-4858,7194,-4858,7194,-4839xe" filled="true" fillcolor="#000000" stroked="false">
                <v:path arrowok="t"/>
                <v:fill type="solid"/>
              </v:shape>
            </v:group>
            <v:group style="position:absolute;left:7194;top:-4839;width:10;height:20" coordorigin="7194,-4839" coordsize="10,20">
              <v:shape style="position:absolute;left:7194;top:-4839;width:10;height:20" coordorigin="7194,-4839" coordsize="10,20" path="m7194,-4819l7204,-4819,7204,-4839,7194,-4839,7194,-4819xe" filled="true" fillcolor="#000000" stroked="false">
                <v:path arrowok="t"/>
                <v:fill type="solid"/>
              </v:shape>
            </v:group>
            <v:group style="position:absolute;left:7194;top:-4819;width:10;height:20" coordorigin="7194,-4819" coordsize="10,20">
              <v:shape style="position:absolute;left:7194;top:-4819;width:10;height:20" coordorigin="7194,-4819" coordsize="10,20" path="m7194,-4800l7204,-4800,7204,-4819,7194,-4819,7194,-4800xe" filled="true" fillcolor="#000000" stroked="false">
                <v:path arrowok="t"/>
                <v:fill type="solid"/>
              </v:shape>
            </v:group>
            <v:group style="position:absolute;left:7194;top:-4800;width:10;height:20" coordorigin="7194,-4800" coordsize="10,20">
              <v:shape style="position:absolute;left:7194;top:-4800;width:10;height:20" coordorigin="7194,-4800" coordsize="10,20" path="m7194,-4781l7204,-4781,7204,-4800,7194,-4800,7194,-4781xe" filled="true" fillcolor="#000000" stroked="false">
                <v:path arrowok="t"/>
                <v:fill type="solid"/>
              </v:shape>
            </v:group>
            <v:group style="position:absolute;left:7194;top:-4781;width:10;height:20" coordorigin="7194,-4781" coordsize="10,20">
              <v:shape style="position:absolute;left:7194;top:-4781;width:10;height:20" coordorigin="7194,-4781" coordsize="10,20" path="m7194,-4762l7204,-4762,7204,-4781,7194,-4781,7194,-4762xe" filled="true" fillcolor="#000000" stroked="false">
                <v:path arrowok="t"/>
                <v:fill type="solid"/>
              </v:shape>
            </v:group>
            <v:group style="position:absolute;left:7194;top:-4762;width:10;height:20" coordorigin="7194,-4762" coordsize="10,20">
              <v:shape style="position:absolute;left:7194;top:-4762;width:10;height:20" coordorigin="7194,-4762" coordsize="10,20" path="m7194,-4743l7204,-4743,7204,-4762,7194,-4762,7194,-4743xe" filled="true" fillcolor="#000000" stroked="false">
                <v:path arrowok="t"/>
                <v:fill type="solid"/>
              </v:shape>
            </v:group>
            <v:group style="position:absolute;left:7194;top:-4743;width:10;height:20" coordorigin="7194,-4743" coordsize="10,20">
              <v:shape style="position:absolute;left:7194;top:-4743;width:10;height:20" coordorigin="7194,-4743" coordsize="10,20" path="m7194,-4723l7204,-4723,7204,-4743,7194,-4743,7194,-4723xe" filled="true" fillcolor="#000000" stroked="false">
                <v:path arrowok="t"/>
                <v:fill type="solid"/>
              </v:shape>
            </v:group>
            <v:group style="position:absolute;left:7194;top:-4723;width:10;height:20" coordorigin="7194,-4723" coordsize="10,20">
              <v:shape style="position:absolute;left:7194;top:-4723;width:10;height:20" coordorigin="7194,-4723" coordsize="10,20" path="m7194,-4704l7204,-4704,7204,-4723,7194,-4723,7194,-4704xe" filled="true" fillcolor="#000000" stroked="false">
                <v:path arrowok="t"/>
                <v:fill type="solid"/>
              </v:shape>
            </v:group>
            <v:group style="position:absolute;left:7194;top:-4704;width:10;height:20" coordorigin="7194,-4704" coordsize="10,20">
              <v:shape style="position:absolute;left:7194;top:-4704;width:10;height:20" coordorigin="7194,-4704" coordsize="10,20" path="m7194,-4685l7204,-4685,7204,-4704,7194,-4704,7194,-4685xe" filled="true" fillcolor="#000000" stroked="false">
                <v:path arrowok="t"/>
                <v:fill type="solid"/>
              </v:shape>
            </v:group>
            <v:group style="position:absolute;left:7194;top:-4685;width:10;height:20" coordorigin="7194,-4685" coordsize="10,20">
              <v:shape style="position:absolute;left:7194;top:-4685;width:10;height:20" coordorigin="7194,-4685" coordsize="10,20" path="m7194,-4666l7204,-4666,7204,-4685,7194,-4685,7194,-4666xe" filled="true" fillcolor="#000000" stroked="false">
                <v:path arrowok="t"/>
                <v:fill type="solid"/>
              </v:shape>
            </v:group>
            <v:group style="position:absolute;left:7194;top:-4666;width:10;height:20" coordorigin="7194,-4666" coordsize="10,20">
              <v:shape style="position:absolute;left:7194;top:-4666;width:10;height:20" coordorigin="7194,-4666" coordsize="10,20" path="m7194,-4647l7204,-4647,7204,-4666,7194,-4666,7194,-4647xe" filled="true" fillcolor="#000000" stroked="false">
                <v:path arrowok="t"/>
                <v:fill type="solid"/>
              </v:shape>
            </v:group>
            <v:group style="position:absolute;left:7194;top:-4647;width:10;height:20" coordorigin="7194,-4647" coordsize="10,20">
              <v:shape style="position:absolute;left:7194;top:-4647;width:10;height:20" coordorigin="7194,-4647" coordsize="10,20" path="m7194,-4627l7204,-4627,7204,-4647,7194,-4647,7194,-4627xe" filled="true" fillcolor="#000000" stroked="false">
                <v:path arrowok="t"/>
                <v:fill type="solid"/>
              </v:shape>
            </v:group>
            <v:group style="position:absolute;left:7194;top:-4627;width:10;height:20" coordorigin="7194,-4627" coordsize="10,20">
              <v:shape style="position:absolute;left:7194;top:-4627;width:10;height:20" coordorigin="7194,-4627" coordsize="10,20" path="m7194,-4608l7204,-4608,7204,-4627,7194,-4627,7194,-4608xe" filled="true" fillcolor="#000000" stroked="false">
                <v:path arrowok="t"/>
                <v:fill type="solid"/>
              </v:shape>
            </v:group>
            <v:group style="position:absolute;left:7194;top:-4608;width:10;height:20" coordorigin="7194,-4608" coordsize="10,20">
              <v:shape style="position:absolute;left:7194;top:-4608;width:10;height:20" coordorigin="7194,-4608" coordsize="10,20" path="m7194,-4589l7204,-4589,7204,-4608,7194,-4608,7194,-4589xe" filled="true" fillcolor="#000000" stroked="false">
                <v:path arrowok="t"/>
                <v:fill type="solid"/>
              </v:shape>
            </v:group>
            <v:group style="position:absolute;left:7194;top:-4589;width:10;height:20" coordorigin="7194,-4589" coordsize="10,20">
              <v:shape style="position:absolute;left:7194;top:-4589;width:10;height:20" coordorigin="7194,-4589" coordsize="10,20" path="m7194,-4570l7204,-4570,7204,-4589,7194,-4589,7194,-4570xe" filled="true" fillcolor="#000000" stroked="false">
                <v:path arrowok="t"/>
                <v:fill type="solid"/>
              </v:shape>
            </v:group>
            <v:group style="position:absolute;left:7194;top:-4570;width:10;height:20" coordorigin="7194,-4570" coordsize="10,20">
              <v:shape style="position:absolute;left:7194;top:-4570;width:10;height:20" coordorigin="7194,-4570" coordsize="10,20" path="m7194,-4551l7204,-4551,7204,-4570,7194,-4570,7194,-4551xe" filled="true" fillcolor="#000000" stroked="false">
                <v:path arrowok="t"/>
                <v:fill type="solid"/>
              </v:shape>
            </v:group>
            <v:group style="position:absolute;left:7194;top:-4551;width:10;height:20" coordorigin="7194,-4551" coordsize="10,20">
              <v:shape style="position:absolute;left:7194;top:-4551;width:10;height:20" coordorigin="7194,-4551" coordsize="10,20" path="m7194,-4531l7204,-4531,7204,-4551,7194,-4551,7194,-4531xe" filled="true" fillcolor="#000000" stroked="false">
                <v:path arrowok="t"/>
                <v:fill type="solid"/>
              </v:shape>
            </v:group>
            <v:group style="position:absolute;left:7194;top:-4531;width:10;height:20" coordorigin="7194,-4531" coordsize="10,20">
              <v:shape style="position:absolute;left:7194;top:-4531;width:10;height:20" coordorigin="7194,-4531" coordsize="10,20" path="m7194,-4512l7204,-4512,7204,-4531,7194,-4531,7194,-4512xe" filled="true" fillcolor="#000000" stroked="false">
                <v:path arrowok="t"/>
                <v:fill type="solid"/>
              </v:shape>
            </v:group>
            <v:group style="position:absolute;left:7194;top:-4512;width:10;height:20" coordorigin="7194,-4512" coordsize="10,20">
              <v:shape style="position:absolute;left:7194;top:-4512;width:10;height:20" coordorigin="7194,-4512" coordsize="10,20" path="m7194,-4493l7204,-4493,7204,-4512,7194,-4512,7194,-4493xe" filled="true" fillcolor="#000000" stroked="false">
                <v:path arrowok="t"/>
                <v:fill type="solid"/>
              </v:shape>
            </v:group>
            <v:group style="position:absolute;left:7194;top:-4493;width:10;height:20" coordorigin="7194,-4493" coordsize="10,20">
              <v:shape style="position:absolute;left:7194;top:-4493;width:10;height:20" coordorigin="7194,-4493" coordsize="10,20" path="m7194,-4474l7204,-4474,7204,-4493,7194,-4493,7194,-4474xe" filled="true" fillcolor="#000000" stroked="false">
                <v:path arrowok="t"/>
                <v:fill type="solid"/>
              </v:shape>
            </v:group>
            <v:group style="position:absolute;left:7194;top:-4474;width:10;height:20" coordorigin="7194,-4474" coordsize="10,20">
              <v:shape style="position:absolute;left:7194;top:-4474;width:10;height:20" coordorigin="7194,-4474" coordsize="10,20" path="m7194,-4455l7204,-4455,7204,-4474,7194,-4474,7194,-4455xe" filled="true" fillcolor="#000000" stroked="false">
                <v:path arrowok="t"/>
                <v:fill type="solid"/>
              </v:shape>
            </v:group>
            <v:group style="position:absolute;left:7194;top:-4455;width:10;height:20" coordorigin="7194,-4455" coordsize="10,20">
              <v:shape style="position:absolute;left:7194;top:-4455;width:10;height:20" coordorigin="7194,-4455" coordsize="10,20" path="m7194,-4435l7204,-4435,7204,-4455,7194,-4455,7194,-4435xe" filled="true" fillcolor="#000000" stroked="false">
                <v:path arrowok="t"/>
                <v:fill type="solid"/>
              </v:shape>
            </v:group>
            <v:group style="position:absolute;left:7194;top:-4435;width:10;height:20" coordorigin="7194,-4435" coordsize="10,20">
              <v:shape style="position:absolute;left:7194;top:-4435;width:10;height:20" coordorigin="7194,-4435" coordsize="10,20" path="m7194,-4416l7204,-4416,7204,-4435,7194,-4435,7194,-4416xe" filled="true" fillcolor="#000000" stroked="false">
                <v:path arrowok="t"/>
                <v:fill type="solid"/>
              </v:shape>
            </v:group>
            <v:group style="position:absolute;left:7194;top:-4416;width:10;height:20" coordorigin="7194,-4416" coordsize="10,20">
              <v:shape style="position:absolute;left:7194;top:-4416;width:10;height:20" coordorigin="7194,-4416" coordsize="10,20" path="m7194,-4397l7204,-4397,7204,-4416,7194,-4416,7194,-4397xe" filled="true" fillcolor="#000000" stroked="false">
                <v:path arrowok="t"/>
                <v:fill type="solid"/>
              </v:shape>
            </v:group>
            <v:group style="position:absolute;left:7194;top:-4397;width:10;height:20" coordorigin="7194,-4397" coordsize="10,20">
              <v:shape style="position:absolute;left:7194;top:-4397;width:10;height:20" coordorigin="7194,-4397" coordsize="10,20" path="m7194,-4378l7204,-4378,7204,-4397,7194,-4397,7194,-4378xe" filled="true" fillcolor="#000000" stroked="false">
                <v:path arrowok="t"/>
                <v:fill type="solid"/>
              </v:shape>
            </v:group>
            <v:group style="position:absolute;left:7194;top:-4378;width:10;height:20" coordorigin="7194,-4378" coordsize="10,20">
              <v:shape style="position:absolute;left:7194;top:-4378;width:10;height:20" coordorigin="7194,-4378" coordsize="10,20" path="m7194,-4359l7204,-4359,7204,-4378,7194,-4378,7194,-4359xe" filled="true" fillcolor="#000000" stroked="false">
                <v:path arrowok="t"/>
                <v:fill type="solid"/>
              </v:shape>
            </v:group>
            <v:group style="position:absolute;left:7194;top:-4359;width:10;height:20" coordorigin="7194,-4359" coordsize="10,20">
              <v:shape style="position:absolute;left:7194;top:-4359;width:10;height:20" coordorigin="7194,-4359" coordsize="10,20" path="m7194,-4339l7204,-4339,7204,-4359,7194,-4359,7194,-4339xe" filled="true" fillcolor="#000000" stroked="false">
                <v:path arrowok="t"/>
                <v:fill type="solid"/>
              </v:shape>
            </v:group>
            <v:group style="position:absolute;left:7194;top:-4339;width:10;height:20" coordorigin="7194,-4339" coordsize="10,20">
              <v:shape style="position:absolute;left:7194;top:-4339;width:10;height:20" coordorigin="7194,-4339" coordsize="10,20" path="m7194,-4320l7204,-4320,7204,-4339,7194,-4339,7194,-4320xe" filled="true" fillcolor="#000000" stroked="false">
                <v:path arrowok="t"/>
                <v:fill type="solid"/>
              </v:shape>
            </v:group>
            <v:group style="position:absolute;left:7194;top:-4320;width:10;height:20" coordorigin="7194,-4320" coordsize="10,20">
              <v:shape style="position:absolute;left:7194;top:-4320;width:10;height:20" coordorigin="7194,-4320" coordsize="10,20" path="m7194,-4301l7204,-4301,7204,-4320,7194,-4320,7194,-4301xe" filled="true" fillcolor="#000000" stroked="false">
                <v:path arrowok="t"/>
                <v:fill type="solid"/>
              </v:shape>
            </v:group>
            <v:group style="position:absolute;left:7194;top:-4301;width:10;height:20" coordorigin="7194,-4301" coordsize="10,20">
              <v:shape style="position:absolute;left:7194;top:-4301;width:10;height:20" coordorigin="7194,-4301" coordsize="10,20" path="m7194,-4282l7204,-4282,7204,-4301,7194,-4301,7194,-4282xe" filled="true" fillcolor="#000000" stroked="false">
                <v:path arrowok="t"/>
                <v:fill type="solid"/>
              </v:shape>
            </v:group>
            <v:group style="position:absolute;left:7194;top:-4282;width:10;height:20" coordorigin="7194,-4282" coordsize="10,20">
              <v:shape style="position:absolute;left:7194;top:-4282;width:10;height:20" coordorigin="7194,-4282" coordsize="10,20" path="m7194,-4263l7204,-4263,7204,-4282,7194,-4282,7194,-4263xe" filled="true" fillcolor="#000000" stroked="false">
                <v:path arrowok="t"/>
                <v:fill type="solid"/>
              </v:shape>
            </v:group>
            <v:group style="position:absolute;left:7194;top:-4263;width:10;height:20" coordorigin="7194,-4263" coordsize="10,20">
              <v:shape style="position:absolute;left:7194;top:-4263;width:10;height:20" coordorigin="7194,-4263" coordsize="10,20" path="m7194,-4243l7204,-4243,7204,-4263,7194,-4263,7194,-4243xe" filled="true" fillcolor="#000000" stroked="false">
                <v:path arrowok="t"/>
                <v:fill type="solid"/>
              </v:shape>
            </v:group>
            <v:group style="position:absolute;left:7194;top:-4243;width:10;height:20" coordorigin="7194,-4243" coordsize="10,20">
              <v:shape style="position:absolute;left:7194;top:-4243;width:10;height:20" coordorigin="7194,-4243" coordsize="10,20" path="m7194,-4224l7204,-4224,7204,-4243,7194,-4243,7194,-4224xe" filled="true" fillcolor="#000000" stroked="false">
                <v:path arrowok="t"/>
                <v:fill type="solid"/>
              </v:shape>
            </v:group>
            <v:group style="position:absolute;left:7194;top:-4224;width:10;height:20" coordorigin="7194,-4224" coordsize="10,20">
              <v:shape style="position:absolute;left:7194;top:-4224;width:10;height:20" coordorigin="7194,-4224" coordsize="10,20" path="m7194,-4205l7204,-4205,7204,-4224,7194,-4224,7194,-4205xe" filled="true" fillcolor="#000000" stroked="false">
                <v:path arrowok="t"/>
                <v:fill type="solid"/>
              </v:shape>
            </v:group>
            <v:group style="position:absolute;left:7194;top:-4205;width:10;height:20" coordorigin="7194,-4205" coordsize="10,20">
              <v:shape style="position:absolute;left:7194;top:-4205;width:10;height:20" coordorigin="7194,-4205" coordsize="10,20" path="m7194,-4186l7204,-4186,7204,-4205,7194,-4205,7194,-4186xe" filled="true" fillcolor="#000000" stroked="false">
                <v:path arrowok="t"/>
                <v:fill type="solid"/>
              </v:shape>
            </v:group>
            <v:group style="position:absolute;left:7194;top:-4186;width:10;height:20" coordorigin="7194,-4186" coordsize="10,20">
              <v:shape style="position:absolute;left:7194;top:-4186;width:10;height:20" coordorigin="7194,-4186" coordsize="10,20" path="m7194,-4167l7204,-4167,7204,-4186,7194,-4186,7194,-4167xe" filled="true" fillcolor="#000000" stroked="false">
                <v:path arrowok="t"/>
                <v:fill type="solid"/>
              </v:shape>
            </v:group>
            <v:group style="position:absolute;left:7194;top:-4167;width:10;height:20" coordorigin="7194,-4167" coordsize="10,20">
              <v:shape style="position:absolute;left:7194;top:-4167;width:10;height:20" coordorigin="7194,-4167" coordsize="10,20" path="m7194,-4147l7204,-4147,7204,-4167,7194,-4167,7194,-4147xe" filled="true" fillcolor="#000000" stroked="false">
                <v:path arrowok="t"/>
                <v:fill type="solid"/>
              </v:shape>
            </v:group>
            <v:group style="position:absolute;left:7194;top:-4147;width:10;height:20" coordorigin="7194,-4147" coordsize="10,20">
              <v:shape style="position:absolute;left:7194;top:-4147;width:10;height:20" coordorigin="7194,-4147" coordsize="10,20" path="m7194,-4128l7204,-4128,7204,-4147,7194,-4147,7194,-4128xe" filled="true" fillcolor="#000000" stroked="false">
                <v:path arrowok="t"/>
                <v:fill type="solid"/>
              </v:shape>
            </v:group>
            <v:group style="position:absolute;left:7194;top:-4128;width:10;height:20" coordorigin="7194,-4128" coordsize="10,20">
              <v:shape style="position:absolute;left:7194;top:-4128;width:10;height:20" coordorigin="7194,-4128" coordsize="10,20" path="m7194,-4109l7204,-4109,7204,-4128,7194,-4128,7194,-4109xe" filled="true" fillcolor="#000000" stroked="false">
                <v:path arrowok="t"/>
                <v:fill type="solid"/>
              </v:shape>
            </v:group>
            <v:group style="position:absolute;left:7194;top:-4109;width:10;height:20" coordorigin="7194,-4109" coordsize="10,20">
              <v:shape style="position:absolute;left:7194;top:-4109;width:10;height:20" coordorigin="7194,-4109" coordsize="10,20" path="m7194,-4090l7204,-4090,7204,-4109,7194,-4109,7194,-4090xe" filled="true" fillcolor="#000000" stroked="false">
                <v:path arrowok="t"/>
                <v:fill type="solid"/>
              </v:shape>
            </v:group>
            <v:group style="position:absolute;left:7194;top:-4090;width:10;height:20" coordorigin="7194,-4090" coordsize="10,20">
              <v:shape style="position:absolute;left:7194;top:-4090;width:10;height:20" coordorigin="7194,-4090" coordsize="10,20" path="m7194,-4071l7204,-4071,7204,-4090,7194,-4090,7194,-4071xe" filled="true" fillcolor="#000000" stroked="false">
                <v:path arrowok="t"/>
                <v:fill type="solid"/>
              </v:shape>
            </v:group>
            <v:group style="position:absolute;left:7194;top:-4071;width:10;height:20" coordorigin="7194,-4071" coordsize="10,20">
              <v:shape style="position:absolute;left:7194;top:-4071;width:10;height:20" coordorigin="7194,-4071" coordsize="10,20" path="m7194,-4051l7204,-4051,7204,-4071,7194,-4071,7194,-4051xe" filled="true" fillcolor="#000000" stroked="false">
                <v:path arrowok="t"/>
                <v:fill type="solid"/>
              </v:shape>
            </v:group>
            <v:group style="position:absolute;left:7194;top:-4051;width:10;height:20" coordorigin="7194,-4051" coordsize="10,20">
              <v:shape style="position:absolute;left:7194;top:-4051;width:10;height:20" coordorigin="7194,-4051" coordsize="10,20" path="m7194,-4032l7204,-4032,7204,-4051,7194,-4051,7194,-4032xe" filled="true" fillcolor="#000000" stroked="false">
                <v:path arrowok="t"/>
                <v:fill type="solid"/>
              </v:shape>
            </v:group>
            <v:group style="position:absolute;left:7194;top:-4032;width:10;height:20" coordorigin="7194,-4032" coordsize="10,20">
              <v:shape style="position:absolute;left:7194;top:-4032;width:10;height:20" coordorigin="7194,-4032" coordsize="10,20" path="m7194,-4013l7204,-4013,7204,-4032,7194,-4032,7194,-4013xe" filled="true" fillcolor="#000000" stroked="false">
                <v:path arrowok="t"/>
                <v:fill type="solid"/>
              </v:shape>
            </v:group>
            <v:group style="position:absolute;left:7194;top:-4013;width:10;height:20" coordorigin="7194,-4013" coordsize="10,20">
              <v:shape style="position:absolute;left:7194;top:-4013;width:10;height:20" coordorigin="7194,-4013" coordsize="10,20" path="m7194,-3994l7204,-3994,7204,-4013,7194,-4013,7194,-3994xe" filled="true" fillcolor="#000000" stroked="false">
                <v:path arrowok="t"/>
                <v:fill type="solid"/>
              </v:shape>
            </v:group>
            <v:group style="position:absolute;left:7194;top:-3994;width:10;height:20" coordorigin="7194,-3994" coordsize="10,20">
              <v:shape style="position:absolute;left:7194;top:-3994;width:10;height:20" coordorigin="7194,-3994" coordsize="10,20" path="m7194,-3975l7204,-3975,7204,-3994,7194,-3994,7194,-3975xe" filled="true" fillcolor="#000000" stroked="false">
                <v:path arrowok="t"/>
                <v:fill type="solid"/>
              </v:shape>
            </v:group>
            <v:group style="position:absolute;left:7194;top:-3975;width:10;height:20" coordorigin="7194,-3975" coordsize="10,20">
              <v:shape style="position:absolute;left:7194;top:-3975;width:10;height:20" coordorigin="7194,-3975" coordsize="10,20" path="m7194,-3955l7204,-3955,7204,-3975,7194,-3975,7194,-3955xe" filled="true" fillcolor="#000000" stroked="false">
                <v:path arrowok="t"/>
                <v:fill type="solid"/>
              </v:shape>
            </v:group>
            <v:group style="position:absolute;left:7194;top:-3955;width:10;height:20" coordorigin="7194,-3955" coordsize="10,20">
              <v:shape style="position:absolute;left:7194;top:-3955;width:10;height:20" coordorigin="7194,-3955" coordsize="10,20" path="m7194,-3936l7204,-3936,7204,-3955,7194,-3955,7194,-3936xe" filled="true" fillcolor="#000000" stroked="false">
                <v:path arrowok="t"/>
                <v:fill type="solid"/>
              </v:shape>
            </v:group>
            <v:group style="position:absolute;left:7194;top:-3936;width:10;height:20" coordorigin="7194,-3936" coordsize="10,20">
              <v:shape style="position:absolute;left:7194;top:-3936;width:10;height:20" coordorigin="7194,-3936" coordsize="10,20" path="m7194,-3917l7204,-3917,7204,-3936,7194,-3936,7194,-3917xe" filled="true" fillcolor="#000000" stroked="false">
                <v:path arrowok="t"/>
                <v:fill type="solid"/>
              </v:shape>
            </v:group>
            <v:group style="position:absolute;left:7194;top:-3917;width:10;height:20" coordorigin="7194,-3917" coordsize="10,20">
              <v:shape style="position:absolute;left:7194;top:-3917;width:10;height:20" coordorigin="7194,-3917" coordsize="10,20" path="m7194,-3898l7204,-3898,7204,-3917,7194,-3917,7194,-3898xe" filled="true" fillcolor="#000000" stroked="false">
                <v:path arrowok="t"/>
                <v:fill type="solid"/>
              </v:shape>
            </v:group>
            <v:group style="position:absolute;left:7194;top:-3898;width:10;height:20" coordorigin="7194,-3898" coordsize="10,20">
              <v:shape style="position:absolute;left:7194;top:-3898;width:10;height:20" coordorigin="7194,-3898" coordsize="10,20" path="m7194,-3879l7204,-3879,7204,-3898,7194,-3898,7194,-3879xe" filled="true" fillcolor="#000000" stroked="false">
                <v:path arrowok="t"/>
                <v:fill type="solid"/>
              </v:shape>
            </v:group>
            <v:group style="position:absolute;left:7194;top:-3879;width:10;height:20" coordorigin="7194,-3879" coordsize="10,20">
              <v:shape style="position:absolute;left:7194;top:-3879;width:10;height:20" coordorigin="7194,-3879" coordsize="10,20" path="m7194,-3859l7204,-3859,7204,-3879,7194,-3879,7194,-3859xe" filled="true" fillcolor="#000000" stroked="false">
                <v:path arrowok="t"/>
                <v:fill type="solid"/>
              </v:shape>
            </v:group>
            <v:group style="position:absolute;left:8327;top:-5357;width:10;height:20" coordorigin="8327,-5357" coordsize="10,20">
              <v:shape style="position:absolute;left:8327;top:-5357;width:10;height:20" coordorigin="8327,-5357" coordsize="10,20" path="m8327,-5338l8337,-5338,8337,-5357,8327,-5357,8327,-5338xe" filled="true" fillcolor="#000000" stroked="false">
                <v:path arrowok="t"/>
                <v:fill type="solid"/>
              </v:shape>
            </v:group>
            <v:group style="position:absolute;left:8327;top:-5338;width:10;height:20" coordorigin="8327,-5338" coordsize="10,20">
              <v:shape style="position:absolute;left:8327;top:-5338;width:10;height:20" coordorigin="8327,-5338" coordsize="10,20" path="m8327,-5319l8337,-5319,8337,-5338,8327,-5338,8327,-5319xe" filled="true" fillcolor="#000000" stroked="false">
                <v:path arrowok="t"/>
                <v:fill type="solid"/>
              </v:shape>
            </v:group>
            <v:group style="position:absolute;left:8327;top:-5319;width:10;height:20" coordorigin="8327,-5319" coordsize="10,20">
              <v:shape style="position:absolute;left:8327;top:-5319;width:10;height:20" coordorigin="8327,-5319" coordsize="10,20" path="m8327,-5299l8337,-5299,8337,-5319,8327,-5319,8327,-5299xe" filled="true" fillcolor="#000000" stroked="false">
                <v:path arrowok="t"/>
                <v:fill type="solid"/>
              </v:shape>
            </v:group>
            <v:group style="position:absolute;left:8327;top:-5299;width:10;height:20" coordorigin="8327,-5299" coordsize="10,20">
              <v:shape style="position:absolute;left:8327;top:-5299;width:10;height:20" coordorigin="8327,-5299" coordsize="10,20" path="m8327,-5280l8337,-5280,8337,-5299,8327,-5299,8327,-5280xe" filled="true" fillcolor="#000000" stroked="false">
                <v:path arrowok="t"/>
                <v:fill type="solid"/>
              </v:shape>
            </v:group>
            <v:group style="position:absolute;left:8327;top:-5280;width:10;height:20" coordorigin="8327,-5280" coordsize="10,20">
              <v:shape style="position:absolute;left:8327;top:-5280;width:10;height:20" coordorigin="8327,-5280" coordsize="10,20" path="m8327,-5261l8337,-5261,8337,-5280,8327,-5280,8327,-5261xe" filled="true" fillcolor="#000000" stroked="false">
                <v:path arrowok="t"/>
                <v:fill type="solid"/>
              </v:shape>
            </v:group>
            <v:group style="position:absolute;left:8327;top:-5261;width:10;height:20" coordorigin="8327,-5261" coordsize="10,20">
              <v:shape style="position:absolute;left:8327;top:-5261;width:10;height:20" coordorigin="8327,-5261" coordsize="10,20" path="m8327,-5242l8337,-5242,8337,-5261,8327,-5261,8327,-5242xe" filled="true" fillcolor="#000000" stroked="false">
                <v:path arrowok="t"/>
                <v:fill type="solid"/>
              </v:shape>
            </v:group>
            <v:group style="position:absolute;left:8327;top:-5242;width:10;height:20" coordorigin="8327,-5242" coordsize="10,20">
              <v:shape style="position:absolute;left:8327;top:-5242;width:10;height:20" coordorigin="8327,-5242" coordsize="10,20" path="m8327,-5223l8337,-5223,8337,-5242,8327,-5242,8327,-5223xe" filled="true" fillcolor="#000000" stroked="false">
                <v:path arrowok="t"/>
                <v:fill type="solid"/>
              </v:shape>
            </v:group>
            <v:group style="position:absolute;left:8327;top:-5223;width:10;height:20" coordorigin="8327,-5223" coordsize="10,20">
              <v:shape style="position:absolute;left:8327;top:-5223;width:10;height:20" coordorigin="8327,-5223" coordsize="10,20" path="m8327,-5203l8337,-5203,8337,-5223,8327,-5223,8327,-5203xe" filled="true" fillcolor="#000000" stroked="false">
                <v:path arrowok="t"/>
                <v:fill type="solid"/>
              </v:shape>
            </v:group>
            <v:group style="position:absolute;left:8327;top:-5203;width:10;height:20" coordorigin="8327,-5203" coordsize="10,20">
              <v:shape style="position:absolute;left:8327;top:-5203;width:10;height:20" coordorigin="8327,-5203" coordsize="10,20" path="m8327,-5184l8337,-5184,8337,-5203,8327,-5203,8327,-5184xe" filled="true" fillcolor="#000000" stroked="false">
                <v:path arrowok="t"/>
                <v:fill type="solid"/>
              </v:shape>
            </v:group>
            <v:group style="position:absolute;left:8327;top:-5184;width:10;height:20" coordorigin="8327,-5184" coordsize="10,20">
              <v:shape style="position:absolute;left:8327;top:-5184;width:10;height:20" coordorigin="8327,-5184" coordsize="10,20" path="m8327,-5165l8337,-5165,8337,-5184,8327,-5184,8327,-5165xe" filled="true" fillcolor="#000000" stroked="false">
                <v:path arrowok="t"/>
                <v:fill type="solid"/>
              </v:shape>
            </v:group>
            <v:group style="position:absolute;left:8327;top:-5165;width:10;height:20" coordorigin="8327,-5165" coordsize="10,20">
              <v:shape style="position:absolute;left:8327;top:-5165;width:10;height:20" coordorigin="8327,-5165" coordsize="10,20" path="m8327,-5146l8337,-5146,8337,-5165,8327,-5165,8327,-5146xe" filled="true" fillcolor="#000000" stroked="false">
                <v:path arrowok="t"/>
                <v:fill type="solid"/>
              </v:shape>
            </v:group>
            <v:group style="position:absolute;left:8327;top:-5146;width:10;height:20" coordorigin="8327,-5146" coordsize="10,20">
              <v:shape style="position:absolute;left:8327;top:-5146;width:10;height:20" coordorigin="8327,-5146" coordsize="10,20" path="m8327,-5127l8337,-5127,8337,-5146,8327,-5146,8327,-5127xe" filled="true" fillcolor="#000000" stroked="false">
                <v:path arrowok="t"/>
                <v:fill type="solid"/>
              </v:shape>
            </v:group>
            <v:group style="position:absolute;left:8327;top:-5127;width:10;height:20" coordorigin="8327,-5127" coordsize="10,20">
              <v:shape style="position:absolute;left:8327;top:-5127;width:10;height:20" coordorigin="8327,-5127" coordsize="10,20" path="m8327,-5107l8337,-5107,8337,-5127,8327,-5127,8327,-5107xe" filled="true" fillcolor="#000000" stroked="false">
                <v:path arrowok="t"/>
                <v:fill type="solid"/>
              </v:shape>
            </v:group>
            <v:group style="position:absolute;left:8327;top:-5107;width:10;height:20" coordorigin="8327,-5107" coordsize="10,20">
              <v:shape style="position:absolute;left:8327;top:-5107;width:10;height:20" coordorigin="8327,-5107" coordsize="10,20" path="m8327,-5088l8337,-5088,8337,-5107,8327,-5107,8327,-5088xe" filled="true" fillcolor="#000000" stroked="false">
                <v:path arrowok="t"/>
                <v:fill type="solid"/>
              </v:shape>
            </v:group>
            <v:group style="position:absolute;left:8327;top:-5088;width:10;height:20" coordorigin="8327,-5088" coordsize="10,20">
              <v:shape style="position:absolute;left:8327;top:-5088;width:10;height:20" coordorigin="8327,-5088" coordsize="10,20" path="m8327,-5069l8337,-5069,8337,-5088,8327,-5088,8327,-5069xe" filled="true" fillcolor="#000000" stroked="false">
                <v:path arrowok="t"/>
                <v:fill type="solid"/>
              </v:shape>
            </v:group>
            <v:group style="position:absolute;left:8327;top:-5069;width:10;height:20" coordorigin="8327,-5069" coordsize="10,20">
              <v:shape style="position:absolute;left:8327;top:-5069;width:10;height:20" coordorigin="8327,-5069" coordsize="10,20" path="m8327,-5050l8337,-5050,8337,-5069,8327,-5069,8327,-5050xe" filled="true" fillcolor="#000000" stroked="false">
                <v:path arrowok="t"/>
                <v:fill type="solid"/>
              </v:shape>
            </v:group>
            <v:group style="position:absolute;left:8327;top:-5050;width:10;height:20" coordorigin="8327,-5050" coordsize="10,20">
              <v:shape style="position:absolute;left:8327;top:-5050;width:10;height:20" coordorigin="8327,-5050" coordsize="10,20" path="m8327,-5031l8337,-5031,8337,-5050,8327,-5050,8327,-5031xe" filled="true" fillcolor="#000000" stroked="false">
                <v:path arrowok="t"/>
                <v:fill type="solid"/>
              </v:shape>
            </v:group>
            <v:group style="position:absolute;left:8327;top:-5031;width:10;height:20" coordorigin="8327,-5031" coordsize="10,20">
              <v:shape style="position:absolute;left:8327;top:-5031;width:10;height:20" coordorigin="8327,-5031" coordsize="10,20" path="m8327,-5011l8337,-5011,8337,-5031,8327,-5031,8327,-5011xe" filled="true" fillcolor="#000000" stroked="false">
                <v:path arrowok="t"/>
                <v:fill type="solid"/>
              </v:shape>
            </v:group>
            <v:group style="position:absolute;left:8327;top:-5011;width:10;height:20" coordorigin="8327,-5011" coordsize="10,20">
              <v:shape style="position:absolute;left:8327;top:-5011;width:10;height:20" coordorigin="8327,-5011" coordsize="10,20" path="m8327,-4992l8337,-4992,8337,-5011,8327,-5011,8327,-4992xe" filled="true" fillcolor="#000000" stroked="false">
                <v:path arrowok="t"/>
                <v:fill type="solid"/>
              </v:shape>
            </v:group>
            <v:group style="position:absolute;left:8327;top:-4992;width:10;height:20" coordorigin="8327,-4992" coordsize="10,20">
              <v:shape style="position:absolute;left:8327;top:-4992;width:10;height:20" coordorigin="8327,-4992" coordsize="10,20" path="m8327,-4973l8337,-4973,8337,-4992,8327,-4992,8327,-4973xe" filled="true" fillcolor="#000000" stroked="false">
                <v:path arrowok="t"/>
                <v:fill type="solid"/>
              </v:shape>
            </v:group>
            <v:group style="position:absolute;left:8327;top:-4973;width:10;height:20" coordorigin="8327,-4973" coordsize="10,20">
              <v:shape style="position:absolute;left:8327;top:-4973;width:10;height:20" coordorigin="8327,-4973" coordsize="10,20" path="m8327,-4954l8337,-4954,8337,-4973,8327,-4973,8327,-4954xe" filled="true" fillcolor="#000000" stroked="false">
                <v:path arrowok="t"/>
                <v:fill type="solid"/>
              </v:shape>
            </v:group>
            <v:group style="position:absolute;left:8327;top:-4954;width:10;height:20" coordorigin="8327,-4954" coordsize="10,20">
              <v:shape style="position:absolute;left:8327;top:-4954;width:10;height:20" coordorigin="8327,-4954" coordsize="10,20" path="m8327,-4935l8337,-4935,8337,-4954,8327,-4954,8327,-4935xe" filled="true" fillcolor="#000000" stroked="false">
                <v:path arrowok="t"/>
                <v:fill type="solid"/>
              </v:shape>
            </v:group>
            <v:group style="position:absolute;left:8327;top:-4935;width:10;height:20" coordorigin="8327,-4935" coordsize="10,20">
              <v:shape style="position:absolute;left:8327;top:-4935;width:10;height:20" coordorigin="8327,-4935" coordsize="10,20" path="m8327,-4915l8337,-4915,8337,-4935,8327,-4935,8327,-4915xe" filled="true" fillcolor="#000000" stroked="false">
                <v:path arrowok="t"/>
                <v:fill type="solid"/>
              </v:shape>
            </v:group>
            <v:group style="position:absolute;left:8327;top:-4915;width:10;height:20" coordorigin="8327,-4915" coordsize="10,20">
              <v:shape style="position:absolute;left:8327;top:-4915;width:10;height:20" coordorigin="8327,-4915" coordsize="10,20" path="m8327,-4896l8337,-4896,8337,-4915,8327,-4915,8327,-4896xe" filled="true" fillcolor="#000000" stroked="false">
                <v:path arrowok="t"/>
                <v:fill type="solid"/>
              </v:shape>
            </v:group>
            <v:group style="position:absolute;left:8327;top:-4896;width:10;height:20" coordorigin="8327,-4896" coordsize="10,20">
              <v:shape style="position:absolute;left:8327;top:-4896;width:10;height:20" coordorigin="8327,-4896" coordsize="10,20" path="m8327,-4877l8337,-4877,8337,-4896,8327,-4896,8327,-4877xe" filled="true" fillcolor="#000000" stroked="false">
                <v:path arrowok="t"/>
                <v:fill type="solid"/>
              </v:shape>
            </v:group>
            <v:group style="position:absolute;left:8327;top:-4877;width:10;height:20" coordorigin="8327,-4877" coordsize="10,20">
              <v:shape style="position:absolute;left:8327;top:-4877;width:10;height:20" coordorigin="8327,-4877" coordsize="10,20" path="m8327,-4858l8337,-4858,8337,-4877,8327,-4877,8327,-4858xe" filled="true" fillcolor="#000000" stroked="false">
                <v:path arrowok="t"/>
                <v:fill type="solid"/>
              </v:shape>
            </v:group>
            <v:group style="position:absolute;left:8327;top:-4858;width:10;height:20" coordorigin="8327,-4858" coordsize="10,20">
              <v:shape style="position:absolute;left:8327;top:-4858;width:10;height:20" coordorigin="8327,-4858" coordsize="10,20" path="m8327,-4839l8337,-4839,8337,-4858,8327,-4858,8327,-4839xe" filled="true" fillcolor="#000000" stroked="false">
                <v:path arrowok="t"/>
                <v:fill type="solid"/>
              </v:shape>
            </v:group>
            <v:group style="position:absolute;left:8327;top:-4839;width:10;height:20" coordorigin="8327,-4839" coordsize="10,20">
              <v:shape style="position:absolute;left:8327;top:-4839;width:10;height:20" coordorigin="8327,-4839" coordsize="10,20" path="m8327,-4819l8337,-4819,8337,-4839,8327,-4839,8327,-4819xe" filled="true" fillcolor="#000000" stroked="false">
                <v:path arrowok="t"/>
                <v:fill type="solid"/>
              </v:shape>
            </v:group>
            <v:group style="position:absolute;left:8327;top:-4819;width:10;height:20" coordorigin="8327,-4819" coordsize="10,20">
              <v:shape style="position:absolute;left:8327;top:-4819;width:10;height:20" coordorigin="8327,-4819" coordsize="10,20" path="m8327,-4800l8337,-4800,8337,-4819,8327,-4819,8327,-4800xe" filled="true" fillcolor="#000000" stroked="false">
                <v:path arrowok="t"/>
                <v:fill type="solid"/>
              </v:shape>
            </v:group>
            <v:group style="position:absolute;left:8327;top:-4800;width:10;height:20" coordorigin="8327,-4800" coordsize="10,20">
              <v:shape style="position:absolute;left:8327;top:-4800;width:10;height:20" coordorigin="8327,-4800" coordsize="10,20" path="m8327,-4781l8337,-4781,8337,-4800,8327,-4800,8327,-4781xe" filled="true" fillcolor="#000000" stroked="false">
                <v:path arrowok="t"/>
                <v:fill type="solid"/>
              </v:shape>
            </v:group>
            <v:group style="position:absolute;left:8327;top:-4781;width:10;height:20" coordorigin="8327,-4781" coordsize="10,20">
              <v:shape style="position:absolute;left:8327;top:-4781;width:10;height:20" coordorigin="8327,-4781" coordsize="10,20" path="m8327,-4762l8337,-4762,8337,-4781,8327,-4781,8327,-4762xe" filled="true" fillcolor="#000000" stroked="false">
                <v:path arrowok="t"/>
                <v:fill type="solid"/>
              </v:shape>
            </v:group>
            <v:group style="position:absolute;left:8327;top:-4762;width:10;height:20" coordorigin="8327,-4762" coordsize="10,20">
              <v:shape style="position:absolute;left:8327;top:-4762;width:10;height:20" coordorigin="8327,-4762" coordsize="10,20" path="m8327,-4743l8337,-4743,8337,-4762,8327,-4762,8327,-4743xe" filled="true" fillcolor="#000000" stroked="false">
                <v:path arrowok="t"/>
                <v:fill type="solid"/>
              </v:shape>
            </v:group>
            <v:group style="position:absolute;left:8327;top:-4743;width:10;height:20" coordorigin="8327,-4743" coordsize="10,20">
              <v:shape style="position:absolute;left:8327;top:-4743;width:10;height:20" coordorigin="8327,-4743" coordsize="10,20" path="m8327,-4723l8337,-4723,8337,-4743,8327,-4743,8327,-4723xe" filled="true" fillcolor="#000000" stroked="false">
                <v:path arrowok="t"/>
                <v:fill type="solid"/>
              </v:shape>
            </v:group>
            <v:group style="position:absolute;left:8327;top:-4723;width:10;height:20" coordorigin="8327,-4723" coordsize="10,20">
              <v:shape style="position:absolute;left:8327;top:-4723;width:10;height:20" coordorigin="8327,-4723" coordsize="10,20" path="m8327,-4704l8337,-4704,8337,-4723,8327,-4723,8327,-4704xe" filled="true" fillcolor="#000000" stroked="false">
                <v:path arrowok="t"/>
                <v:fill type="solid"/>
              </v:shape>
            </v:group>
            <v:group style="position:absolute;left:8327;top:-4704;width:10;height:20" coordorigin="8327,-4704" coordsize="10,20">
              <v:shape style="position:absolute;left:8327;top:-4704;width:10;height:20" coordorigin="8327,-4704" coordsize="10,20" path="m8327,-4685l8337,-4685,8337,-4704,8327,-4704,8327,-4685xe" filled="true" fillcolor="#000000" stroked="false">
                <v:path arrowok="t"/>
                <v:fill type="solid"/>
              </v:shape>
            </v:group>
            <v:group style="position:absolute;left:8327;top:-4685;width:10;height:20" coordorigin="8327,-4685" coordsize="10,20">
              <v:shape style="position:absolute;left:8327;top:-4685;width:10;height:20" coordorigin="8327,-4685" coordsize="10,20" path="m8327,-4666l8337,-4666,8337,-4685,8327,-4685,8327,-4666xe" filled="true" fillcolor="#000000" stroked="false">
                <v:path arrowok="t"/>
                <v:fill type="solid"/>
              </v:shape>
            </v:group>
            <v:group style="position:absolute;left:8327;top:-4666;width:10;height:20" coordorigin="8327,-4666" coordsize="10,20">
              <v:shape style="position:absolute;left:8327;top:-4666;width:10;height:20" coordorigin="8327,-4666" coordsize="10,20" path="m8327,-4647l8337,-4647,8337,-4666,8327,-4666,8327,-4647xe" filled="true" fillcolor="#000000" stroked="false">
                <v:path arrowok="t"/>
                <v:fill type="solid"/>
              </v:shape>
            </v:group>
            <v:group style="position:absolute;left:8327;top:-4647;width:10;height:20" coordorigin="8327,-4647" coordsize="10,20">
              <v:shape style="position:absolute;left:8327;top:-4647;width:10;height:20" coordorigin="8327,-4647" coordsize="10,20" path="m8327,-4627l8337,-4627,8337,-4647,8327,-4647,8327,-4627xe" filled="true" fillcolor="#000000" stroked="false">
                <v:path arrowok="t"/>
                <v:fill type="solid"/>
              </v:shape>
            </v:group>
            <v:group style="position:absolute;left:8327;top:-4627;width:10;height:20" coordorigin="8327,-4627" coordsize="10,20">
              <v:shape style="position:absolute;left:8327;top:-4627;width:10;height:20" coordorigin="8327,-4627" coordsize="10,20" path="m8327,-4608l8337,-4608,8337,-4627,8327,-4627,8327,-4608xe" filled="true" fillcolor="#000000" stroked="false">
                <v:path arrowok="t"/>
                <v:fill type="solid"/>
              </v:shape>
            </v:group>
            <v:group style="position:absolute;left:8327;top:-4608;width:10;height:20" coordorigin="8327,-4608" coordsize="10,20">
              <v:shape style="position:absolute;left:8327;top:-4608;width:10;height:20" coordorigin="8327,-4608" coordsize="10,20" path="m8327,-4589l8337,-4589,8337,-4608,8327,-4608,8327,-4589xe" filled="true" fillcolor="#000000" stroked="false">
                <v:path arrowok="t"/>
                <v:fill type="solid"/>
              </v:shape>
            </v:group>
            <v:group style="position:absolute;left:8327;top:-4589;width:10;height:20" coordorigin="8327,-4589" coordsize="10,20">
              <v:shape style="position:absolute;left:8327;top:-4589;width:10;height:20" coordorigin="8327,-4589" coordsize="10,20" path="m8327,-4570l8337,-4570,8337,-4589,8327,-4589,8327,-4570xe" filled="true" fillcolor="#000000" stroked="false">
                <v:path arrowok="t"/>
                <v:fill type="solid"/>
              </v:shape>
            </v:group>
            <v:group style="position:absolute;left:8327;top:-4570;width:10;height:20" coordorigin="8327,-4570" coordsize="10,20">
              <v:shape style="position:absolute;left:8327;top:-4570;width:10;height:20" coordorigin="8327,-4570" coordsize="10,20" path="m8327,-4551l8337,-4551,8337,-4570,8327,-4570,8327,-4551xe" filled="true" fillcolor="#000000" stroked="false">
                <v:path arrowok="t"/>
                <v:fill type="solid"/>
              </v:shape>
            </v:group>
            <v:group style="position:absolute;left:8327;top:-4551;width:10;height:20" coordorigin="8327,-4551" coordsize="10,20">
              <v:shape style="position:absolute;left:8327;top:-4551;width:10;height:20" coordorigin="8327,-4551" coordsize="10,20" path="m8327,-4531l8337,-4531,8337,-4551,8327,-4551,8327,-4531xe" filled="true" fillcolor="#000000" stroked="false">
                <v:path arrowok="t"/>
                <v:fill type="solid"/>
              </v:shape>
            </v:group>
            <v:group style="position:absolute;left:8327;top:-4531;width:10;height:20" coordorigin="8327,-4531" coordsize="10,20">
              <v:shape style="position:absolute;left:8327;top:-4531;width:10;height:20" coordorigin="8327,-4531" coordsize="10,20" path="m8327,-4512l8337,-4512,8337,-4531,8327,-4531,8327,-4512xe" filled="true" fillcolor="#000000" stroked="false">
                <v:path arrowok="t"/>
                <v:fill type="solid"/>
              </v:shape>
            </v:group>
            <v:group style="position:absolute;left:8327;top:-4512;width:10;height:20" coordorigin="8327,-4512" coordsize="10,20">
              <v:shape style="position:absolute;left:8327;top:-4512;width:10;height:20" coordorigin="8327,-4512" coordsize="10,20" path="m8327,-4493l8337,-4493,8337,-4512,8327,-4512,8327,-4493xe" filled="true" fillcolor="#000000" stroked="false">
                <v:path arrowok="t"/>
                <v:fill type="solid"/>
              </v:shape>
            </v:group>
            <v:group style="position:absolute;left:8327;top:-4493;width:10;height:20" coordorigin="8327,-4493" coordsize="10,20">
              <v:shape style="position:absolute;left:8327;top:-4493;width:10;height:20" coordorigin="8327,-4493" coordsize="10,20" path="m8327,-4474l8337,-4474,8337,-4493,8327,-4493,8327,-4474xe" filled="true" fillcolor="#000000" stroked="false">
                <v:path arrowok="t"/>
                <v:fill type="solid"/>
              </v:shape>
            </v:group>
            <v:group style="position:absolute;left:8327;top:-4474;width:10;height:20" coordorigin="8327,-4474" coordsize="10,20">
              <v:shape style="position:absolute;left:8327;top:-4474;width:10;height:20" coordorigin="8327,-4474" coordsize="10,20" path="m8327,-4455l8337,-4455,8337,-4474,8327,-4474,8327,-4455xe" filled="true" fillcolor="#000000" stroked="false">
                <v:path arrowok="t"/>
                <v:fill type="solid"/>
              </v:shape>
            </v:group>
            <v:group style="position:absolute;left:8327;top:-4455;width:10;height:20" coordorigin="8327,-4455" coordsize="10,20">
              <v:shape style="position:absolute;left:8327;top:-4455;width:10;height:20" coordorigin="8327,-4455" coordsize="10,20" path="m8327,-4435l8337,-4435,8337,-4455,8327,-4455,8327,-4435xe" filled="true" fillcolor="#000000" stroked="false">
                <v:path arrowok="t"/>
                <v:fill type="solid"/>
              </v:shape>
            </v:group>
            <v:group style="position:absolute;left:8327;top:-4435;width:10;height:20" coordorigin="8327,-4435" coordsize="10,20">
              <v:shape style="position:absolute;left:8327;top:-4435;width:10;height:20" coordorigin="8327,-4435" coordsize="10,20" path="m8327,-4416l8337,-4416,8337,-4435,8327,-4435,8327,-4416xe" filled="true" fillcolor="#000000" stroked="false">
                <v:path arrowok="t"/>
                <v:fill type="solid"/>
              </v:shape>
            </v:group>
            <v:group style="position:absolute;left:8327;top:-4416;width:10;height:20" coordorigin="8327,-4416" coordsize="10,20">
              <v:shape style="position:absolute;left:8327;top:-4416;width:10;height:20" coordorigin="8327,-4416" coordsize="10,20" path="m8327,-4397l8337,-4397,8337,-4416,8327,-4416,8327,-4397xe" filled="true" fillcolor="#000000" stroked="false">
                <v:path arrowok="t"/>
                <v:fill type="solid"/>
              </v:shape>
            </v:group>
            <v:group style="position:absolute;left:8327;top:-4397;width:10;height:20" coordorigin="8327,-4397" coordsize="10,20">
              <v:shape style="position:absolute;left:8327;top:-4397;width:10;height:20" coordorigin="8327,-4397" coordsize="10,20" path="m8327,-4378l8337,-4378,8337,-4397,8327,-4397,8327,-4378xe" filled="true" fillcolor="#000000" stroked="false">
                <v:path arrowok="t"/>
                <v:fill type="solid"/>
              </v:shape>
            </v:group>
            <v:group style="position:absolute;left:8327;top:-4378;width:10;height:20" coordorigin="8327,-4378" coordsize="10,20">
              <v:shape style="position:absolute;left:8327;top:-4378;width:10;height:20" coordorigin="8327,-4378" coordsize="10,20" path="m8327,-4359l8337,-4359,8337,-4378,8327,-4378,8327,-4359xe" filled="true" fillcolor="#000000" stroked="false">
                <v:path arrowok="t"/>
                <v:fill type="solid"/>
              </v:shape>
            </v:group>
            <v:group style="position:absolute;left:8327;top:-4359;width:10;height:20" coordorigin="8327,-4359" coordsize="10,20">
              <v:shape style="position:absolute;left:8327;top:-4359;width:10;height:20" coordorigin="8327,-4359" coordsize="10,20" path="m8327,-4339l8337,-4339,8337,-4359,8327,-4359,8327,-4339xe" filled="true" fillcolor="#000000" stroked="false">
                <v:path arrowok="t"/>
                <v:fill type="solid"/>
              </v:shape>
            </v:group>
            <v:group style="position:absolute;left:8327;top:-4339;width:10;height:20" coordorigin="8327,-4339" coordsize="10,20">
              <v:shape style="position:absolute;left:8327;top:-4339;width:10;height:20" coordorigin="8327,-4339" coordsize="10,20" path="m8327,-4320l8337,-4320,8337,-4339,8327,-4339,8327,-4320xe" filled="true" fillcolor="#000000" stroked="false">
                <v:path arrowok="t"/>
                <v:fill type="solid"/>
              </v:shape>
            </v:group>
            <v:group style="position:absolute;left:8327;top:-4320;width:10;height:20" coordorigin="8327,-4320" coordsize="10,20">
              <v:shape style="position:absolute;left:8327;top:-4320;width:10;height:20" coordorigin="8327,-4320" coordsize="10,20" path="m8327,-4301l8337,-4301,8337,-4320,8327,-4320,8327,-4301xe" filled="true" fillcolor="#000000" stroked="false">
                <v:path arrowok="t"/>
                <v:fill type="solid"/>
              </v:shape>
            </v:group>
            <v:group style="position:absolute;left:8327;top:-4301;width:10;height:20" coordorigin="8327,-4301" coordsize="10,20">
              <v:shape style="position:absolute;left:8327;top:-4301;width:10;height:20" coordorigin="8327,-4301" coordsize="10,20" path="m8327,-4282l8337,-4282,8337,-4301,8327,-4301,8327,-4282xe" filled="true" fillcolor="#000000" stroked="false">
                <v:path arrowok="t"/>
                <v:fill type="solid"/>
              </v:shape>
            </v:group>
            <v:group style="position:absolute;left:8327;top:-4282;width:10;height:20" coordorigin="8327,-4282" coordsize="10,20">
              <v:shape style="position:absolute;left:8327;top:-4282;width:10;height:20" coordorigin="8327,-4282" coordsize="10,20" path="m8327,-4263l8337,-4263,8337,-4282,8327,-4282,8327,-4263xe" filled="true" fillcolor="#000000" stroked="false">
                <v:path arrowok="t"/>
                <v:fill type="solid"/>
              </v:shape>
            </v:group>
            <v:group style="position:absolute;left:8327;top:-4263;width:10;height:20" coordorigin="8327,-4263" coordsize="10,20">
              <v:shape style="position:absolute;left:8327;top:-4263;width:10;height:20" coordorigin="8327,-4263" coordsize="10,20" path="m8327,-4243l8337,-4243,8337,-4263,8327,-4263,8327,-4243xe" filled="true" fillcolor="#000000" stroked="false">
                <v:path arrowok="t"/>
                <v:fill type="solid"/>
              </v:shape>
            </v:group>
            <v:group style="position:absolute;left:8327;top:-4243;width:10;height:20" coordorigin="8327,-4243" coordsize="10,20">
              <v:shape style="position:absolute;left:8327;top:-4243;width:10;height:20" coordorigin="8327,-4243" coordsize="10,20" path="m8327,-4224l8337,-4224,8337,-4243,8327,-4243,8327,-4224xe" filled="true" fillcolor="#000000" stroked="false">
                <v:path arrowok="t"/>
                <v:fill type="solid"/>
              </v:shape>
            </v:group>
            <v:group style="position:absolute;left:8327;top:-4224;width:10;height:20" coordorigin="8327,-4224" coordsize="10,20">
              <v:shape style="position:absolute;left:8327;top:-4224;width:10;height:20" coordorigin="8327,-4224" coordsize="10,20" path="m8327,-4205l8337,-4205,8337,-4224,8327,-4224,8327,-4205xe" filled="true" fillcolor="#000000" stroked="false">
                <v:path arrowok="t"/>
                <v:fill type="solid"/>
              </v:shape>
            </v:group>
            <v:group style="position:absolute;left:8327;top:-4205;width:10;height:20" coordorigin="8327,-4205" coordsize="10,20">
              <v:shape style="position:absolute;left:8327;top:-4205;width:10;height:20" coordorigin="8327,-4205" coordsize="10,20" path="m8327,-4186l8337,-4186,8337,-4205,8327,-4205,8327,-4186xe" filled="true" fillcolor="#000000" stroked="false">
                <v:path arrowok="t"/>
                <v:fill type="solid"/>
              </v:shape>
            </v:group>
            <v:group style="position:absolute;left:8327;top:-4186;width:10;height:20" coordorigin="8327,-4186" coordsize="10,20">
              <v:shape style="position:absolute;left:8327;top:-4186;width:10;height:20" coordorigin="8327,-4186" coordsize="10,20" path="m8327,-4167l8337,-4167,8337,-4186,8327,-4186,8327,-4167xe" filled="true" fillcolor="#000000" stroked="false">
                <v:path arrowok="t"/>
                <v:fill type="solid"/>
              </v:shape>
            </v:group>
            <v:group style="position:absolute;left:8327;top:-4167;width:10;height:20" coordorigin="8327,-4167" coordsize="10,20">
              <v:shape style="position:absolute;left:8327;top:-4167;width:10;height:20" coordorigin="8327,-4167" coordsize="10,20" path="m8327,-4147l8337,-4147,8337,-4167,8327,-4167,8327,-4147xe" filled="true" fillcolor="#000000" stroked="false">
                <v:path arrowok="t"/>
                <v:fill type="solid"/>
              </v:shape>
            </v:group>
            <v:group style="position:absolute;left:8327;top:-4147;width:10;height:20" coordorigin="8327,-4147" coordsize="10,20">
              <v:shape style="position:absolute;left:8327;top:-4147;width:10;height:20" coordorigin="8327,-4147" coordsize="10,20" path="m8327,-4128l8337,-4128,8337,-4147,8327,-4147,8327,-4128xe" filled="true" fillcolor="#000000" stroked="false">
                <v:path arrowok="t"/>
                <v:fill type="solid"/>
              </v:shape>
            </v:group>
            <v:group style="position:absolute;left:8327;top:-4128;width:10;height:20" coordorigin="8327,-4128" coordsize="10,20">
              <v:shape style="position:absolute;left:8327;top:-4128;width:10;height:20" coordorigin="8327,-4128" coordsize="10,20" path="m8327,-4109l8337,-4109,8337,-4128,8327,-4128,8327,-4109xe" filled="true" fillcolor="#000000" stroked="false">
                <v:path arrowok="t"/>
                <v:fill type="solid"/>
              </v:shape>
            </v:group>
            <v:group style="position:absolute;left:8327;top:-4109;width:10;height:20" coordorigin="8327,-4109" coordsize="10,20">
              <v:shape style="position:absolute;left:8327;top:-4109;width:10;height:20" coordorigin="8327,-4109" coordsize="10,20" path="m8327,-4090l8337,-4090,8337,-4109,8327,-4109,8327,-4090xe" filled="true" fillcolor="#000000" stroked="false">
                <v:path arrowok="t"/>
                <v:fill type="solid"/>
              </v:shape>
            </v:group>
            <v:group style="position:absolute;left:8327;top:-4090;width:10;height:20" coordorigin="8327,-4090" coordsize="10,20">
              <v:shape style="position:absolute;left:8327;top:-4090;width:10;height:20" coordorigin="8327,-4090" coordsize="10,20" path="m8327,-4071l8337,-4071,8337,-4090,8327,-4090,8327,-4071xe" filled="true" fillcolor="#000000" stroked="false">
                <v:path arrowok="t"/>
                <v:fill type="solid"/>
              </v:shape>
            </v:group>
            <v:group style="position:absolute;left:8327;top:-4071;width:10;height:20" coordorigin="8327,-4071" coordsize="10,20">
              <v:shape style="position:absolute;left:8327;top:-4071;width:10;height:20" coordorigin="8327,-4071" coordsize="10,20" path="m8327,-4051l8337,-4051,8337,-4071,8327,-4071,8327,-4051xe" filled="true" fillcolor="#000000" stroked="false">
                <v:path arrowok="t"/>
                <v:fill type="solid"/>
              </v:shape>
            </v:group>
            <v:group style="position:absolute;left:8327;top:-4051;width:10;height:20" coordorigin="8327,-4051" coordsize="10,20">
              <v:shape style="position:absolute;left:8327;top:-4051;width:10;height:20" coordorigin="8327,-4051" coordsize="10,20" path="m8327,-4032l8337,-4032,8337,-4051,8327,-4051,8327,-4032xe" filled="true" fillcolor="#000000" stroked="false">
                <v:path arrowok="t"/>
                <v:fill type="solid"/>
              </v:shape>
            </v:group>
            <v:group style="position:absolute;left:8327;top:-4032;width:10;height:20" coordorigin="8327,-4032" coordsize="10,20">
              <v:shape style="position:absolute;left:8327;top:-4032;width:10;height:20" coordorigin="8327,-4032" coordsize="10,20" path="m8327,-4013l8337,-4013,8337,-4032,8327,-4032,8327,-4013xe" filled="true" fillcolor="#000000" stroked="false">
                <v:path arrowok="t"/>
                <v:fill type="solid"/>
              </v:shape>
            </v:group>
            <v:group style="position:absolute;left:8327;top:-4013;width:10;height:20" coordorigin="8327,-4013" coordsize="10,20">
              <v:shape style="position:absolute;left:8327;top:-4013;width:10;height:20" coordorigin="8327,-4013" coordsize="10,20" path="m8327,-3994l8337,-3994,8337,-4013,8327,-4013,8327,-3994xe" filled="true" fillcolor="#000000" stroked="false">
                <v:path arrowok="t"/>
                <v:fill type="solid"/>
              </v:shape>
            </v:group>
            <v:group style="position:absolute;left:8327;top:-3994;width:10;height:20" coordorigin="8327,-3994" coordsize="10,20">
              <v:shape style="position:absolute;left:8327;top:-3994;width:10;height:20" coordorigin="8327,-3994" coordsize="10,20" path="m8327,-3975l8337,-3975,8337,-3994,8327,-3994,8327,-3975xe" filled="true" fillcolor="#000000" stroked="false">
                <v:path arrowok="t"/>
                <v:fill type="solid"/>
              </v:shape>
            </v:group>
            <v:group style="position:absolute;left:8327;top:-3975;width:10;height:20" coordorigin="8327,-3975" coordsize="10,20">
              <v:shape style="position:absolute;left:8327;top:-3975;width:10;height:20" coordorigin="8327,-3975" coordsize="10,20" path="m8327,-3955l8337,-3955,8337,-3975,8327,-3975,8327,-3955xe" filled="true" fillcolor="#000000" stroked="false">
                <v:path arrowok="t"/>
                <v:fill type="solid"/>
              </v:shape>
            </v:group>
            <v:group style="position:absolute;left:8327;top:-3955;width:10;height:20" coordorigin="8327,-3955" coordsize="10,20">
              <v:shape style="position:absolute;left:8327;top:-3955;width:10;height:20" coordorigin="8327,-3955" coordsize="10,20" path="m8327,-3936l8337,-3936,8337,-3955,8327,-3955,8327,-3936xe" filled="true" fillcolor="#000000" stroked="false">
                <v:path arrowok="t"/>
                <v:fill type="solid"/>
              </v:shape>
            </v:group>
            <v:group style="position:absolute;left:8327;top:-3936;width:10;height:20" coordorigin="8327,-3936" coordsize="10,20">
              <v:shape style="position:absolute;left:8327;top:-3936;width:10;height:20" coordorigin="8327,-3936" coordsize="10,20" path="m8327,-3917l8337,-3917,8337,-3936,8327,-3936,8327,-3917xe" filled="true" fillcolor="#000000" stroked="false">
                <v:path arrowok="t"/>
                <v:fill type="solid"/>
              </v:shape>
            </v:group>
            <v:group style="position:absolute;left:8327;top:-3917;width:10;height:20" coordorigin="8327,-3917" coordsize="10,20">
              <v:shape style="position:absolute;left:8327;top:-3917;width:10;height:20" coordorigin="8327,-3917" coordsize="10,20" path="m8327,-3898l8337,-3898,8337,-3917,8327,-3917,8327,-3898xe" filled="true" fillcolor="#000000" stroked="false">
                <v:path arrowok="t"/>
                <v:fill type="solid"/>
              </v:shape>
            </v:group>
            <v:group style="position:absolute;left:8327;top:-3898;width:10;height:20" coordorigin="8327,-3898" coordsize="10,20">
              <v:shape style="position:absolute;left:8327;top:-3898;width:10;height:20" coordorigin="8327,-3898" coordsize="10,20" path="m8327,-3879l8337,-3879,8337,-3898,8327,-3898,8327,-3879xe" filled="true" fillcolor="#000000" stroked="false">
                <v:path arrowok="t"/>
                <v:fill type="solid"/>
              </v:shape>
            </v:group>
            <v:group style="position:absolute;left:8327;top:-3879;width:10;height:20" coordorigin="8327,-3879" coordsize="10,20">
              <v:shape style="position:absolute;left:8327;top:-3879;width:10;height:20" coordorigin="8327,-3879" coordsize="10,20" path="m8327,-3859l8337,-3859,8337,-3879,8327,-3879,8327,-3859xe" filled="true" fillcolor="#000000" stroked="false">
                <v:path arrowok="t"/>
                <v:fill type="solid"/>
              </v:shape>
            </v:group>
            <v:group style="position:absolute;left:8959;top:-5357;width:10;height:20" coordorigin="8959,-5357" coordsize="10,20">
              <v:shape style="position:absolute;left:8959;top:-5357;width:10;height:20" coordorigin="8959,-5357" coordsize="10,20" path="m8959,-5338l8968,-5338,8968,-5357,8959,-5357,8959,-5338xe" filled="true" fillcolor="#000000" stroked="false">
                <v:path arrowok="t"/>
                <v:fill type="solid"/>
              </v:shape>
            </v:group>
            <v:group style="position:absolute;left:8959;top:-5338;width:10;height:20" coordorigin="8959,-5338" coordsize="10,20">
              <v:shape style="position:absolute;left:8959;top:-5338;width:10;height:20" coordorigin="8959,-5338" coordsize="10,20" path="m8959,-5319l8968,-5319,8968,-5338,8959,-5338,8959,-5319xe" filled="true" fillcolor="#000000" stroked="false">
                <v:path arrowok="t"/>
                <v:fill type="solid"/>
              </v:shape>
            </v:group>
            <v:group style="position:absolute;left:8959;top:-5319;width:10;height:20" coordorigin="8959,-5319" coordsize="10,20">
              <v:shape style="position:absolute;left:8959;top:-5319;width:10;height:20" coordorigin="8959,-5319" coordsize="10,20" path="m8959,-5299l8968,-5299,8968,-5319,8959,-5319,8959,-5299xe" filled="true" fillcolor="#000000" stroked="false">
                <v:path arrowok="t"/>
                <v:fill type="solid"/>
              </v:shape>
            </v:group>
            <v:group style="position:absolute;left:8959;top:-5299;width:10;height:20" coordorigin="8959,-5299" coordsize="10,20">
              <v:shape style="position:absolute;left:8959;top:-5299;width:10;height:20" coordorigin="8959,-5299" coordsize="10,20" path="m8959,-5280l8968,-5280,8968,-5299,8959,-5299,8959,-5280xe" filled="true" fillcolor="#000000" stroked="false">
                <v:path arrowok="t"/>
                <v:fill type="solid"/>
              </v:shape>
            </v:group>
            <v:group style="position:absolute;left:8959;top:-5280;width:10;height:20" coordorigin="8959,-5280" coordsize="10,20">
              <v:shape style="position:absolute;left:8959;top:-5280;width:10;height:20" coordorigin="8959,-5280" coordsize="10,20" path="m8959,-5261l8968,-5261,8968,-5280,8959,-5280,8959,-5261xe" filled="true" fillcolor="#000000" stroked="false">
                <v:path arrowok="t"/>
                <v:fill type="solid"/>
              </v:shape>
            </v:group>
            <v:group style="position:absolute;left:8959;top:-5261;width:10;height:20" coordorigin="8959,-5261" coordsize="10,20">
              <v:shape style="position:absolute;left:8959;top:-5261;width:10;height:20" coordorigin="8959,-5261" coordsize="10,20" path="m8959,-5242l8968,-5242,8968,-5261,8959,-5261,8959,-5242xe" filled="true" fillcolor="#000000" stroked="false">
                <v:path arrowok="t"/>
                <v:fill type="solid"/>
              </v:shape>
            </v:group>
            <v:group style="position:absolute;left:8959;top:-5242;width:10;height:20" coordorigin="8959,-5242" coordsize="10,20">
              <v:shape style="position:absolute;left:8959;top:-5242;width:10;height:20" coordorigin="8959,-5242" coordsize="10,20" path="m8959,-5223l8968,-5223,8968,-5242,8959,-5242,8959,-5223xe" filled="true" fillcolor="#000000" stroked="false">
                <v:path arrowok="t"/>
                <v:fill type="solid"/>
              </v:shape>
            </v:group>
            <v:group style="position:absolute;left:8959;top:-5223;width:10;height:20" coordorigin="8959,-5223" coordsize="10,20">
              <v:shape style="position:absolute;left:8959;top:-5223;width:10;height:20" coordorigin="8959,-5223" coordsize="10,20" path="m8959,-5203l8968,-5203,8968,-5223,8959,-5223,8959,-5203xe" filled="true" fillcolor="#000000" stroked="false">
                <v:path arrowok="t"/>
                <v:fill type="solid"/>
              </v:shape>
            </v:group>
            <v:group style="position:absolute;left:8959;top:-5203;width:10;height:20" coordorigin="8959,-5203" coordsize="10,20">
              <v:shape style="position:absolute;left:8959;top:-5203;width:10;height:20" coordorigin="8959,-5203" coordsize="10,20" path="m8959,-5184l8968,-5184,8968,-5203,8959,-5203,8959,-5184xe" filled="true" fillcolor="#000000" stroked="false">
                <v:path arrowok="t"/>
                <v:fill type="solid"/>
              </v:shape>
            </v:group>
            <v:group style="position:absolute;left:8959;top:-5184;width:10;height:20" coordorigin="8959,-5184" coordsize="10,20">
              <v:shape style="position:absolute;left:8959;top:-5184;width:10;height:20" coordorigin="8959,-5184" coordsize="10,20" path="m8959,-5165l8968,-5165,8968,-5184,8959,-5184,8959,-5165xe" filled="true" fillcolor="#000000" stroked="false">
                <v:path arrowok="t"/>
                <v:fill type="solid"/>
              </v:shape>
            </v:group>
            <v:group style="position:absolute;left:8959;top:-5165;width:10;height:20" coordorigin="8959,-5165" coordsize="10,20">
              <v:shape style="position:absolute;left:8959;top:-5165;width:10;height:20" coordorigin="8959,-5165" coordsize="10,20" path="m8959,-5146l8968,-5146,8968,-5165,8959,-5165,8959,-5146xe" filled="true" fillcolor="#000000" stroked="false">
                <v:path arrowok="t"/>
                <v:fill type="solid"/>
              </v:shape>
            </v:group>
            <v:group style="position:absolute;left:8959;top:-5146;width:10;height:20" coordorigin="8959,-5146" coordsize="10,20">
              <v:shape style="position:absolute;left:8959;top:-5146;width:10;height:20" coordorigin="8959,-5146" coordsize="10,20" path="m8959,-5127l8968,-5127,8968,-5146,8959,-5146,8959,-5127xe" filled="true" fillcolor="#000000" stroked="false">
                <v:path arrowok="t"/>
                <v:fill type="solid"/>
              </v:shape>
            </v:group>
            <v:group style="position:absolute;left:8959;top:-5127;width:10;height:20" coordorigin="8959,-5127" coordsize="10,20">
              <v:shape style="position:absolute;left:8959;top:-5127;width:10;height:20" coordorigin="8959,-5127" coordsize="10,20" path="m8959,-5107l8968,-5107,8968,-5127,8959,-5127,8959,-5107xe" filled="true" fillcolor="#000000" stroked="false">
                <v:path arrowok="t"/>
                <v:fill type="solid"/>
              </v:shape>
            </v:group>
            <v:group style="position:absolute;left:8959;top:-5107;width:10;height:20" coordorigin="8959,-5107" coordsize="10,20">
              <v:shape style="position:absolute;left:8959;top:-5107;width:10;height:20" coordorigin="8959,-5107" coordsize="10,20" path="m8959,-5088l8968,-5088,8968,-5107,8959,-5107,8959,-5088xe" filled="true" fillcolor="#000000" stroked="false">
                <v:path arrowok="t"/>
                <v:fill type="solid"/>
              </v:shape>
            </v:group>
            <v:group style="position:absolute;left:8959;top:-5088;width:10;height:20" coordorigin="8959,-5088" coordsize="10,20">
              <v:shape style="position:absolute;left:8959;top:-5088;width:10;height:20" coordorigin="8959,-5088" coordsize="10,20" path="m8959,-5069l8968,-5069,8968,-5088,8959,-5088,8959,-5069xe" filled="true" fillcolor="#000000" stroked="false">
                <v:path arrowok="t"/>
                <v:fill type="solid"/>
              </v:shape>
            </v:group>
            <v:group style="position:absolute;left:8959;top:-5069;width:10;height:20" coordorigin="8959,-5069" coordsize="10,20">
              <v:shape style="position:absolute;left:8959;top:-5069;width:10;height:20" coordorigin="8959,-5069" coordsize="10,20" path="m8959,-5050l8968,-5050,8968,-5069,8959,-5069,8959,-5050xe" filled="true" fillcolor="#000000" stroked="false">
                <v:path arrowok="t"/>
                <v:fill type="solid"/>
              </v:shape>
            </v:group>
            <v:group style="position:absolute;left:8959;top:-5050;width:10;height:20" coordorigin="8959,-5050" coordsize="10,20">
              <v:shape style="position:absolute;left:8959;top:-5050;width:10;height:20" coordorigin="8959,-5050" coordsize="10,20" path="m8959,-5031l8968,-5031,8968,-5050,8959,-5050,8959,-5031xe" filled="true" fillcolor="#000000" stroked="false">
                <v:path arrowok="t"/>
                <v:fill type="solid"/>
              </v:shape>
            </v:group>
            <v:group style="position:absolute;left:8959;top:-5031;width:10;height:20" coordorigin="8959,-5031" coordsize="10,20">
              <v:shape style="position:absolute;left:8959;top:-5031;width:10;height:20" coordorigin="8959,-5031" coordsize="10,20" path="m8959,-5011l8968,-5011,8968,-5031,8959,-5031,8959,-5011xe" filled="true" fillcolor="#000000" stroked="false">
                <v:path arrowok="t"/>
                <v:fill type="solid"/>
              </v:shape>
            </v:group>
            <v:group style="position:absolute;left:8959;top:-5011;width:10;height:20" coordorigin="8959,-5011" coordsize="10,20">
              <v:shape style="position:absolute;left:8959;top:-5011;width:10;height:20" coordorigin="8959,-5011" coordsize="10,20" path="m8959,-4992l8968,-4992,8968,-5011,8959,-5011,8959,-4992xe" filled="true" fillcolor="#000000" stroked="false">
                <v:path arrowok="t"/>
                <v:fill type="solid"/>
              </v:shape>
            </v:group>
            <v:group style="position:absolute;left:8959;top:-4992;width:10;height:20" coordorigin="8959,-4992" coordsize="10,20">
              <v:shape style="position:absolute;left:8959;top:-4992;width:10;height:20" coordorigin="8959,-4992" coordsize="10,20" path="m8959,-4973l8968,-4973,8968,-4992,8959,-4992,8959,-4973xe" filled="true" fillcolor="#000000" stroked="false">
                <v:path arrowok="t"/>
                <v:fill type="solid"/>
              </v:shape>
            </v:group>
            <v:group style="position:absolute;left:8959;top:-4973;width:10;height:20" coordorigin="8959,-4973" coordsize="10,20">
              <v:shape style="position:absolute;left:8959;top:-4973;width:10;height:20" coordorigin="8959,-4973" coordsize="10,20" path="m8959,-4954l8968,-4954,8968,-4973,8959,-4973,8959,-4954xe" filled="true" fillcolor="#000000" stroked="false">
                <v:path arrowok="t"/>
                <v:fill type="solid"/>
              </v:shape>
            </v:group>
            <v:group style="position:absolute;left:8959;top:-4954;width:10;height:20" coordorigin="8959,-4954" coordsize="10,20">
              <v:shape style="position:absolute;left:8959;top:-4954;width:10;height:20" coordorigin="8959,-4954" coordsize="10,20" path="m8959,-4935l8968,-4935,8968,-4954,8959,-4954,8959,-4935xe" filled="true" fillcolor="#000000" stroked="false">
                <v:path arrowok="t"/>
                <v:fill type="solid"/>
              </v:shape>
            </v:group>
            <v:group style="position:absolute;left:8959;top:-4935;width:10;height:20" coordorigin="8959,-4935" coordsize="10,20">
              <v:shape style="position:absolute;left:8959;top:-4935;width:10;height:20" coordorigin="8959,-4935" coordsize="10,20" path="m8959,-4915l8968,-4915,8968,-4935,8959,-4935,8959,-4915xe" filled="true" fillcolor="#000000" stroked="false">
                <v:path arrowok="t"/>
                <v:fill type="solid"/>
              </v:shape>
            </v:group>
            <v:group style="position:absolute;left:8959;top:-4915;width:10;height:20" coordorigin="8959,-4915" coordsize="10,20">
              <v:shape style="position:absolute;left:8959;top:-4915;width:10;height:20" coordorigin="8959,-4915" coordsize="10,20" path="m8959,-4896l8968,-4896,8968,-4915,8959,-4915,8959,-4896xe" filled="true" fillcolor="#000000" stroked="false">
                <v:path arrowok="t"/>
                <v:fill type="solid"/>
              </v:shape>
            </v:group>
            <v:group style="position:absolute;left:8959;top:-4896;width:10;height:20" coordorigin="8959,-4896" coordsize="10,20">
              <v:shape style="position:absolute;left:8959;top:-4896;width:10;height:20" coordorigin="8959,-4896" coordsize="10,20" path="m8959,-4877l8968,-4877,8968,-4896,8959,-4896,8959,-4877xe" filled="true" fillcolor="#000000" stroked="false">
                <v:path arrowok="t"/>
                <v:fill type="solid"/>
              </v:shape>
            </v:group>
            <v:group style="position:absolute;left:8959;top:-4877;width:10;height:20" coordorigin="8959,-4877" coordsize="10,20">
              <v:shape style="position:absolute;left:8959;top:-4877;width:10;height:20" coordorigin="8959,-4877" coordsize="10,20" path="m8959,-4858l8968,-4858,8968,-4877,8959,-4877,8959,-4858xe" filled="true" fillcolor="#000000" stroked="false">
                <v:path arrowok="t"/>
                <v:fill type="solid"/>
              </v:shape>
            </v:group>
            <v:group style="position:absolute;left:8959;top:-4858;width:10;height:20" coordorigin="8959,-4858" coordsize="10,20">
              <v:shape style="position:absolute;left:8959;top:-4858;width:10;height:20" coordorigin="8959,-4858" coordsize="10,20" path="m8959,-4839l8968,-4839,8968,-4858,8959,-4858,8959,-4839xe" filled="true" fillcolor="#000000" stroked="false">
                <v:path arrowok="t"/>
                <v:fill type="solid"/>
              </v:shape>
            </v:group>
            <v:group style="position:absolute;left:8959;top:-4839;width:10;height:20" coordorigin="8959,-4839" coordsize="10,20">
              <v:shape style="position:absolute;left:8959;top:-4839;width:10;height:20" coordorigin="8959,-4839" coordsize="10,20" path="m8959,-4819l8968,-4819,8968,-4839,8959,-4839,8959,-4819xe" filled="true" fillcolor="#000000" stroked="false">
                <v:path arrowok="t"/>
                <v:fill type="solid"/>
              </v:shape>
            </v:group>
            <v:group style="position:absolute;left:8959;top:-4819;width:10;height:20" coordorigin="8959,-4819" coordsize="10,20">
              <v:shape style="position:absolute;left:8959;top:-4819;width:10;height:20" coordorigin="8959,-4819" coordsize="10,20" path="m8959,-4800l8968,-4800,8968,-4819,8959,-4819,8959,-4800xe" filled="true" fillcolor="#000000" stroked="false">
                <v:path arrowok="t"/>
                <v:fill type="solid"/>
              </v:shape>
            </v:group>
            <v:group style="position:absolute;left:8959;top:-4800;width:10;height:20" coordorigin="8959,-4800" coordsize="10,20">
              <v:shape style="position:absolute;left:8959;top:-4800;width:10;height:20" coordorigin="8959,-4800" coordsize="10,20" path="m8959,-4781l8968,-4781,8968,-4800,8959,-4800,8959,-4781xe" filled="true" fillcolor="#000000" stroked="false">
                <v:path arrowok="t"/>
                <v:fill type="solid"/>
              </v:shape>
            </v:group>
            <v:group style="position:absolute;left:8959;top:-4781;width:10;height:20" coordorigin="8959,-4781" coordsize="10,20">
              <v:shape style="position:absolute;left:8959;top:-4781;width:10;height:20" coordorigin="8959,-4781" coordsize="10,20" path="m8959,-4762l8968,-4762,8968,-4781,8959,-4781,8959,-4762xe" filled="true" fillcolor="#000000" stroked="false">
                <v:path arrowok="t"/>
                <v:fill type="solid"/>
              </v:shape>
            </v:group>
            <v:group style="position:absolute;left:8959;top:-4762;width:10;height:20" coordorigin="8959,-4762" coordsize="10,20">
              <v:shape style="position:absolute;left:8959;top:-4762;width:10;height:20" coordorigin="8959,-4762" coordsize="10,20" path="m8959,-4743l8968,-4743,8968,-4762,8959,-4762,8959,-4743xe" filled="true" fillcolor="#000000" stroked="false">
                <v:path arrowok="t"/>
                <v:fill type="solid"/>
              </v:shape>
            </v:group>
            <v:group style="position:absolute;left:8959;top:-4743;width:10;height:20" coordorigin="8959,-4743" coordsize="10,20">
              <v:shape style="position:absolute;left:8959;top:-4743;width:10;height:20" coordorigin="8959,-4743" coordsize="10,20" path="m8959,-4723l8968,-4723,8968,-4743,8959,-4743,8959,-4723xe" filled="true" fillcolor="#000000" stroked="false">
                <v:path arrowok="t"/>
                <v:fill type="solid"/>
              </v:shape>
            </v:group>
            <v:group style="position:absolute;left:8959;top:-4723;width:10;height:20" coordorigin="8959,-4723" coordsize="10,20">
              <v:shape style="position:absolute;left:8959;top:-4723;width:10;height:20" coordorigin="8959,-4723" coordsize="10,20" path="m8959,-4704l8968,-4704,8968,-4723,8959,-4723,8959,-4704xe" filled="true" fillcolor="#000000" stroked="false">
                <v:path arrowok="t"/>
                <v:fill type="solid"/>
              </v:shape>
            </v:group>
            <v:group style="position:absolute;left:8959;top:-4704;width:10;height:20" coordorigin="8959,-4704" coordsize="10,20">
              <v:shape style="position:absolute;left:8959;top:-4704;width:10;height:20" coordorigin="8959,-4704" coordsize="10,20" path="m8959,-4685l8968,-4685,8968,-4704,8959,-4704,8959,-4685xe" filled="true" fillcolor="#000000" stroked="false">
                <v:path arrowok="t"/>
                <v:fill type="solid"/>
              </v:shape>
            </v:group>
            <v:group style="position:absolute;left:8959;top:-4685;width:10;height:20" coordorigin="8959,-4685" coordsize="10,20">
              <v:shape style="position:absolute;left:8959;top:-4685;width:10;height:20" coordorigin="8959,-4685" coordsize="10,20" path="m8959,-4666l8968,-4666,8968,-4685,8959,-4685,8959,-4666xe" filled="true" fillcolor="#000000" stroked="false">
                <v:path arrowok="t"/>
                <v:fill type="solid"/>
              </v:shape>
            </v:group>
            <v:group style="position:absolute;left:8959;top:-4666;width:10;height:20" coordorigin="8959,-4666" coordsize="10,20">
              <v:shape style="position:absolute;left:8959;top:-4666;width:10;height:20" coordorigin="8959,-4666" coordsize="10,20" path="m8959,-4647l8968,-4647,8968,-4666,8959,-4666,8959,-4647xe" filled="true" fillcolor="#000000" stroked="false">
                <v:path arrowok="t"/>
                <v:fill type="solid"/>
              </v:shape>
            </v:group>
            <v:group style="position:absolute;left:8959;top:-4647;width:10;height:20" coordorigin="8959,-4647" coordsize="10,20">
              <v:shape style="position:absolute;left:8959;top:-4647;width:10;height:20" coordorigin="8959,-4647" coordsize="10,20" path="m8959,-4627l8968,-4627,8968,-4647,8959,-4647,8959,-4627xe" filled="true" fillcolor="#000000" stroked="false">
                <v:path arrowok="t"/>
                <v:fill type="solid"/>
              </v:shape>
            </v:group>
            <v:group style="position:absolute;left:8959;top:-4627;width:10;height:20" coordorigin="8959,-4627" coordsize="10,20">
              <v:shape style="position:absolute;left:8959;top:-4627;width:10;height:20" coordorigin="8959,-4627" coordsize="10,20" path="m8959,-4608l8968,-4608,8968,-4627,8959,-4627,8959,-4608xe" filled="true" fillcolor="#000000" stroked="false">
                <v:path arrowok="t"/>
                <v:fill type="solid"/>
              </v:shape>
            </v:group>
            <v:group style="position:absolute;left:8959;top:-4608;width:10;height:20" coordorigin="8959,-4608" coordsize="10,20">
              <v:shape style="position:absolute;left:8959;top:-4608;width:10;height:20" coordorigin="8959,-4608" coordsize="10,20" path="m8959,-4589l8968,-4589,8968,-4608,8959,-4608,8959,-4589xe" filled="true" fillcolor="#000000" stroked="false">
                <v:path arrowok="t"/>
                <v:fill type="solid"/>
              </v:shape>
            </v:group>
            <v:group style="position:absolute;left:8959;top:-4589;width:10;height:20" coordorigin="8959,-4589" coordsize="10,20">
              <v:shape style="position:absolute;left:8959;top:-4589;width:10;height:20" coordorigin="8959,-4589" coordsize="10,20" path="m8959,-4570l8968,-4570,8968,-4589,8959,-4589,8959,-4570xe" filled="true" fillcolor="#000000" stroked="false">
                <v:path arrowok="t"/>
                <v:fill type="solid"/>
              </v:shape>
            </v:group>
            <v:group style="position:absolute;left:8959;top:-4570;width:10;height:20" coordorigin="8959,-4570" coordsize="10,20">
              <v:shape style="position:absolute;left:8959;top:-4570;width:10;height:20" coordorigin="8959,-4570" coordsize="10,20" path="m8959,-4551l8968,-4551,8968,-4570,8959,-4570,8959,-4551xe" filled="true" fillcolor="#000000" stroked="false">
                <v:path arrowok="t"/>
                <v:fill type="solid"/>
              </v:shape>
            </v:group>
            <v:group style="position:absolute;left:8959;top:-4551;width:10;height:20" coordorigin="8959,-4551" coordsize="10,20">
              <v:shape style="position:absolute;left:8959;top:-4551;width:10;height:20" coordorigin="8959,-4551" coordsize="10,20" path="m8959,-4531l8968,-4531,8968,-4551,8959,-4551,8959,-4531xe" filled="true" fillcolor="#000000" stroked="false">
                <v:path arrowok="t"/>
                <v:fill type="solid"/>
              </v:shape>
            </v:group>
            <v:group style="position:absolute;left:8959;top:-4531;width:10;height:20" coordorigin="8959,-4531" coordsize="10,20">
              <v:shape style="position:absolute;left:8959;top:-4531;width:10;height:20" coordorigin="8959,-4531" coordsize="10,20" path="m8959,-4512l8968,-4512,8968,-4531,8959,-4531,8959,-4512xe" filled="true" fillcolor="#000000" stroked="false">
                <v:path arrowok="t"/>
                <v:fill type="solid"/>
              </v:shape>
            </v:group>
            <v:group style="position:absolute;left:8959;top:-4512;width:10;height:20" coordorigin="8959,-4512" coordsize="10,20">
              <v:shape style="position:absolute;left:8959;top:-4512;width:10;height:20" coordorigin="8959,-4512" coordsize="10,20" path="m8959,-4493l8968,-4493,8968,-4512,8959,-4512,8959,-4493xe" filled="true" fillcolor="#000000" stroked="false">
                <v:path arrowok="t"/>
                <v:fill type="solid"/>
              </v:shape>
            </v:group>
            <v:group style="position:absolute;left:8959;top:-4493;width:10;height:20" coordorigin="8959,-4493" coordsize="10,20">
              <v:shape style="position:absolute;left:8959;top:-4493;width:10;height:20" coordorigin="8959,-4493" coordsize="10,20" path="m8959,-4474l8968,-4474,8968,-4493,8959,-4493,8959,-4474xe" filled="true" fillcolor="#000000" stroked="false">
                <v:path arrowok="t"/>
                <v:fill type="solid"/>
              </v:shape>
            </v:group>
            <v:group style="position:absolute;left:8959;top:-4474;width:10;height:20" coordorigin="8959,-4474" coordsize="10,20">
              <v:shape style="position:absolute;left:8959;top:-4474;width:10;height:20" coordorigin="8959,-4474" coordsize="10,20" path="m8959,-4455l8968,-4455,8968,-4474,8959,-4474,8959,-4455xe" filled="true" fillcolor="#000000" stroked="false">
                <v:path arrowok="t"/>
                <v:fill type="solid"/>
              </v:shape>
            </v:group>
            <v:group style="position:absolute;left:8959;top:-4455;width:10;height:20" coordorigin="8959,-4455" coordsize="10,20">
              <v:shape style="position:absolute;left:8959;top:-4455;width:10;height:20" coordorigin="8959,-4455" coordsize="10,20" path="m8959,-4435l8968,-4435,8968,-4455,8959,-4455,8959,-4435xe" filled="true" fillcolor="#000000" stroked="false">
                <v:path arrowok="t"/>
                <v:fill type="solid"/>
              </v:shape>
            </v:group>
            <v:group style="position:absolute;left:8959;top:-4435;width:10;height:20" coordorigin="8959,-4435" coordsize="10,20">
              <v:shape style="position:absolute;left:8959;top:-4435;width:10;height:20" coordorigin="8959,-4435" coordsize="10,20" path="m8959,-4416l8968,-4416,8968,-4435,8959,-4435,8959,-4416xe" filled="true" fillcolor="#000000" stroked="false">
                <v:path arrowok="t"/>
                <v:fill type="solid"/>
              </v:shape>
            </v:group>
            <v:group style="position:absolute;left:8959;top:-4416;width:10;height:20" coordorigin="8959,-4416" coordsize="10,20">
              <v:shape style="position:absolute;left:8959;top:-4416;width:10;height:20" coordorigin="8959,-4416" coordsize="10,20" path="m8959,-4397l8968,-4397,8968,-4416,8959,-4416,8959,-4397xe" filled="true" fillcolor="#000000" stroked="false">
                <v:path arrowok="t"/>
                <v:fill type="solid"/>
              </v:shape>
            </v:group>
            <v:group style="position:absolute;left:8959;top:-4397;width:10;height:20" coordorigin="8959,-4397" coordsize="10,20">
              <v:shape style="position:absolute;left:8959;top:-4397;width:10;height:20" coordorigin="8959,-4397" coordsize="10,20" path="m8959,-4378l8968,-4378,8968,-4397,8959,-4397,8959,-4378xe" filled="true" fillcolor="#000000" stroked="false">
                <v:path arrowok="t"/>
                <v:fill type="solid"/>
              </v:shape>
            </v:group>
            <v:group style="position:absolute;left:8959;top:-4378;width:10;height:20" coordorigin="8959,-4378" coordsize="10,20">
              <v:shape style="position:absolute;left:8959;top:-4378;width:10;height:20" coordorigin="8959,-4378" coordsize="10,20" path="m8959,-4359l8968,-4359,8968,-4378,8959,-4378,8959,-4359xe" filled="true" fillcolor="#000000" stroked="false">
                <v:path arrowok="t"/>
                <v:fill type="solid"/>
              </v:shape>
            </v:group>
            <v:group style="position:absolute;left:8959;top:-4359;width:10;height:20" coordorigin="8959,-4359" coordsize="10,20">
              <v:shape style="position:absolute;left:8959;top:-4359;width:10;height:20" coordorigin="8959,-4359" coordsize="10,20" path="m8959,-4339l8968,-4339,8968,-4359,8959,-4359,8959,-4339xe" filled="true" fillcolor="#000000" stroked="false">
                <v:path arrowok="t"/>
                <v:fill type="solid"/>
              </v:shape>
            </v:group>
            <v:group style="position:absolute;left:8959;top:-4339;width:10;height:20" coordorigin="8959,-4339" coordsize="10,20">
              <v:shape style="position:absolute;left:8959;top:-4339;width:10;height:20" coordorigin="8959,-4339" coordsize="10,20" path="m8959,-4320l8968,-4320,8968,-4339,8959,-4339,8959,-4320xe" filled="true" fillcolor="#000000" stroked="false">
                <v:path arrowok="t"/>
                <v:fill type="solid"/>
              </v:shape>
            </v:group>
            <v:group style="position:absolute;left:8959;top:-4320;width:10;height:20" coordorigin="8959,-4320" coordsize="10,20">
              <v:shape style="position:absolute;left:8959;top:-4320;width:10;height:20" coordorigin="8959,-4320" coordsize="10,20" path="m8959,-4301l8968,-4301,8968,-4320,8959,-4320,8959,-4301xe" filled="true" fillcolor="#000000" stroked="false">
                <v:path arrowok="t"/>
                <v:fill type="solid"/>
              </v:shape>
            </v:group>
            <v:group style="position:absolute;left:8959;top:-4301;width:10;height:20" coordorigin="8959,-4301" coordsize="10,20">
              <v:shape style="position:absolute;left:8959;top:-4301;width:10;height:20" coordorigin="8959,-4301" coordsize="10,20" path="m8959,-4282l8968,-4282,8968,-4301,8959,-4301,8959,-4282xe" filled="true" fillcolor="#000000" stroked="false">
                <v:path arrowok="t"/>
                <v:fill type="solid"/>
              </v:shape>
            </v:group>
            <v:group style="position:absolute;left:8959;top:-4282;width:10;height:20" coordorigin="8959,-4282" coordsize="10,20">
              <v:shape style="position:absolute;left:8959;top:-4282;width:10;height:20" coordorigin="8959,-4282" coordsize="10,20" path="m8959,-4263l8968,-4263,8968,-4282,8959,-4282,8959,-4263xe" filled="true" fillcolor="#000000" stroked="false">
                <v:path arrowok="t"/>
                <v:fill type="solid"/>
              </v:shape>
            </v:group>
            <v:group style="position:absolute;left:8959;top:-4263;width:10;height:20" coordorigin="8959,-4263" coordsize="10,20">
              <v:shape style="position:absolute;left:8959;top:-4263;width:10;height:20" coordorigin="8959,-4263" coordsize="10,20" path="m8959,-4243l8968,-4243,8968,-4263,8959,-4263,8959,-4243xe" filled="true" fillcolor="#000000" stroked="false">
                <v:path arrowok="t"/>
                <v:fill type="solid"/>
              </v:shape>
            </v:group>
            <v:group style="position:absolute;left:8959;top:-4243;width:10;height:20" coordorigin="8959,-4243" coordsize="10,20">
              <v:shape style="position:absolute;left:8959;top:-4243;width:10;height:20" coordorigin="8959,-4243" coordsize="10,20" path="m8959,-4224l8968,-4224,8968,-4243,8959,-4243,8959,-4224xe" filled="true" fillcolor="#000000" stroked="false">
                <v:path arrowok="t"/>
                <v:fill type="solid"/>
              </v:shape>
            </v:group>
            <v:group style="position:absolute;left:8959;top:-4224;width:10;height:20" coordorigin="8959,-4224" coordsize="10,20">
              <v:shape style="position:absolute;left:8959;top:-4224;width:10;height:20" coordorigin="8959,-4224" coordsize="10,20" path="m8959,-4205l8968,-4205,8968,-4224,8959,-4224,8959,-4205xe" filled="true" fillcolor="#000000" stroked="false">
                <v:path arrowok="t"/>
                <v:fill type="solid"/>
              </v:shape>
            </v:group>
            <v:group style="position:absolute;left:8959;top:-4205;width:10;height:20" coordorigin="8959,-4205" coordsize="10,20">
              <v:shape style="position:absolute;left:8959;top:-4205;width:10;height:20" coordorigin="8959,-4205" coordsize="10,20" path="m8959,-4186l8968,-4186,8968,-4205,8959,-4205,8959,-4186xe" filled="true" fillcolor="#000000" stroked="false">
                <v:path arrowok="t"/>
                <v:fill type="solid"/>
              </v:shape>
            </v:group>
            <v:group style="position:absolute;left:8959;top:-4186;width:10;height:20" coordorigin="8959,-4186" coordsize="10,20">
              <v:shape style="position:absolute;left:8959;top:-4186;width:10;height:20" coordorigin="8959,-4186" coordsize="10,20" path="m8959,-4167l8968,-4167,8968,-4186,8959,-4186,8959,-4167xe" filled="true" fillcolor="#000000" stroked="false">
                <v:path arrowok="t"/>
                <v:fill type="solid"/>
              </v:shape>
            </v:group>
            <v:group style="position:absolute;left:8959;top:-4167;width:10;height:20" coordorigin="8959,-4167" coordsize="10,20">
              <v:shape style="position:absolute;left:8959;top:-4167;width:10;height:20" coordorigin="8959,-4167" coordsize="10,20" path="m8959,-4147l8968,-4147,8968,-4167,8959,-4167,8959,-4147xe" filled="true" fillcolor="#000000" stroked="false">
                <v:path arrowok="t"/>
                <v:fill type="solid"/>
              </v:shape>
            </v:group>
            <v:group style="position:absolute;left:8959;top:-4147;width:10;height:20" coordorigin="8959,-4147" coordsize="10,20">
              <v:shape style="position:absolute;left:8959;top:-4147;width:10;height:20" coordorigin="8959,-4147" coordsize="10,20" path="m8959,-4128l8968,-4128,8968,-4147,8959,-4147,8959,-4128xe" filled="true" fillcolor="#000000" stroked="false">
                <v:path arrowok="t"/>
                <v:fill type="solid"/>
              </v:shape>
            </v:group>
            <v:group style="position:absolute;left:8959;top:-4128;width:10;height:20" coordorigin="8959,-4128" coordsize="10,20">
              <v:shape style="position:absolute;left:8959;top:-4128;width:10;height:20" coordorigin="8959,-4128" coordsize="10,20" path="m8959,-4109l8968,-4109,8968,-4128,8959,-4128,8959,-4109xe" filled="true" fillcolor="#000000" stroked="false">
                <v:path arrowok="t"/>
                <v:fill type="solid"/>
              </v:shape>
            </v:group>
            <v:group style="position:absolute;left:8959;top:-4109;width:10;height:20" coordorigin="8959,-4109" coordsize="10,20">
              <v:shape style="position:absolute;left:8959;top:-4109;width:10;height:20" coordorigin="8959,-4109" coordsize="10,20" path="m8959,-4090l8968,-4090,8968,-4109,8959,-4109,8959,-4090xe" filled="true" fillcolor="#000000" stroked="false">
                <v:path arrowok="t"/>
                <v:fill type="solid"/>
              </v:shape>
            </v:group>
            <v:group style="position:absolute;left:8959;top:-4090;width:10;height:20" coordorigin="8959,-4090" coordsize="10,20">
              <v:shape style="position:absolute;left:8959;top:-4090;width:10;height:20" coordorigin="8959,-4090" coordsize="10,20" path="m8959,-4071l8968,-4071,8968,-4090,8959,-4090,8959,-4071xe" filled="true" fillcolor="#000000" stroked="false">
                <v:path arrowok="t"/>
                <v:fill type="solid"/>
              </v:shape>
            </v:group>
            <v:group style="position:absolute;left:8959;top:-4071;width:10;height:20" coordorigin="8959,-4071" coordsize="10,20">
              <v:shape style="position:absolute;left:8959;top:-4071;width:10;height:20" coordorigin="8959,-4071" coordsize="10,20" path="m8959,-4051l8968,-4051,8968,-4071,8959,-4071,8959,-4051xe" filled="true" fillcolor="#000000" stroked="false">
                <v:path arrowok="t"/>
                <v:fill type="solid"/>
              </v:shape>
            </v:group>
            <v:group style="position:absolute;left:8959;top:-4051;width:10;height:20" coordorigin="8959,-4051" coordsize="10,20">
              <v:shape style="position:absolute;left:8959;top:-4051;width:10;height:20" coordorigin="8959,-4051" coordsize="10,20" path="m8959,-4032l8968,-4032,8968,-4051,8959,-4051,8959,-4032xe" filled="true" fillcolor="#000000" stroked="false">
                <v:path arrowok="t"/>
                <v:fill type="solid"/>
              </v:shape>
            </v:group>
            <v:group style="position:absolute;left:8959;top:-4032;width:10;height:20" coordorigin="8959,-4032" coordsize="10,20">
              <v:shape style="position:absolute;left:8959;top:-4032;width:10;height:20" coordorigin="8959,-4032" coordsize="10,20" path="m8959,-4013l8968,-4013,8968,-4032,8959,-4032,8959,-4013xe" filled="true" fillcolor="#000000" stroked="false">
                <v:path arrowok="t"/>
                <v:fill type="solid"/>
              </v:shape>
            </v:group>
            <v:group style="position:absolute;left:8959;top:-4013;width:10;height:20" coordorigin="8959,-4013" coordsize="10,20">
              <v:shape style="position:absolute;left:8959;top:-4013;width:10;height:20" coordorigin="8959,-4013" coordsize="10,20" path="m8959,-3994l8968,-3994,8968,-4013,8959,-4013,8959,-3994xe" filled="true" fillcolor="#000000" stroked="false">
                <v:path arrowok="t"/>
                <v:fill type="solid"/>
              </v:shape>
            </v:group>
            <v:group style="position:absolute;left:8959;top:-3994;width:10;height:20" coordorigin="8959,-3994" coordsize="10,20">
              <v:shape style="position:absolute;left:8959;top:-3994;width:10;height:20" coordorigin="8959,-3994" coordsize="10,20" path="m8959,-3975l8968,-3975,8968,-3994,8959,-3994,8959,-3975xe" filled="true" fillcolor="#000000" stroked="false">
                <v:path arrowok="t"/>
                <v:fill type="solid"/>
              </v:shape>
            </v:group>
            <v:group style="position:absolute;left:8959;top:-3975;width:10;height:20" coordorigin="8959,-3975" coordsize="10,20">
              <v:shape style="position:absolute;left:8959;top:-3975;width:10;height:20" coordorigin="8959,-3975" coordsize="10,20" path="m8959,-3955l8968,-3955,8968,-3975,8959,-3975,8959,-3955xe" filled="true" fillcolor="#000000" stroked="false">
                <v:path arrowok="t"/>
                <v:fill type="solid"/>
              </v:shape>
            </v:group>
            <v:group style="position:absolute;left:8959;top:-3955;width:10;height:20" coordorigin="8959,-3955" coordsize="10,20">
              <v:shape style="position:absolute;left:8959;top:-3955;width:10;height:20" coordorigin="8959,-3955" coordsize="10,20" path="m8959,-3936l8968,-3936,8968,-3955,8959,-3955,8959,-3936xe" filled="true" fillcolor="#000000" stroked="false">
                <v:path arrowok="t"/>
                <v:fill type="solid"/>
              </v:shape>
            </v:group>
            <v:group style="position:absolute;left:8959;top:-3936;width:10;height:20" coordorigin="8959,-3936" coordsize="10,20">
              <v:shape style="position:absolute;left:8959;top:-3936;width:10;height:20" coordorigin="8959,-3936" coordsize="10,20" path="m8959,-3917l8968,-3917,8968,-3936,8959,-3936,8959,-3917xe" filled="true" fillcolor="#000000" stroked="false">
                <v:path arrowok="t"/>
                <v:fill type="solid"/>
              </v:shape>
            </v:group>
            <v:group style="position:absolute;left:8959;top:-3917;width:10;height:20" coordorigin="8959,-3917" coordsize="10,20">
              <v:shape style="position:absolute;left:8959;top:-3917;width:10;height:20" coordorigin="8959,-3917" coordsize="10,20" path="m8959,-3898l8968,-3898,8968,-3917,8959,-3917,8959,-3898xe" filled="true" fillcolor="#000000" stroked="false">
                <v:path arrowok="t"/>
                <v:fill type="solid"/>
              </v:shape>
            </v:group>
            <v:group style="position:absolute;left:8959;top:-3898;width:10;height:20" coordorigin="8959,-3898" coordsize="10,20">
              <v:shape style="position:absolute;left:8959;top:-3898;width:10;height:20" coordorigin="8959,-3898" coordsize="10,20" path="m8959,-3879l8968,-3879,8968,-3898,8959,-3898,8959,-3879xe" filled="true" fillcolor="#000000" stroked="false">
                <v:path arrowok="t"/>
                <v:fill type="solid"/>
              </v:shape>
            </v:group>
            <v:group style="position:absolute;left:8959;top:-3879;width:10;height:20" coordorigin="8959,-3879" coordsize="10,20">
              <v:shape style="position:absolute;left:8959;top:-3879;width:10;height:20" coordorigin="8959,-3879" coordsize="10,20" path="m8959,-3859l8968,-3859,8968,-3879,8959,-3879,8959,-3859xe" filled="true" fillcolor="#000000" stroked="false">
                <v:path arrowok="t"/>
                <v:fill type="solid"/>
              </v:shape>
            </v:group>
            <v:group style="position:absolute;left:10029;top:-5357;width:10;height:20" coordorigin="10029,-5357" coordsize="10,20">
              <v:shape style="position:absolute;left:10029;top:-5357;width:10;height:20" coordorigin="10029,-5357" coordsize="10,20" path="m10029,-5338l10039,-5338,10039,-5357,10029,-5357,10029,-5338xe" filled="true" fillcolor="#000000" stroked="false">
                <v:path arrowok="t"/>
                <v:fill type="solid"/>
              </v:shape>
            </v:group>
            <v:group style="position:absolute;left:10029;top:-5338;width:10;height:20" coordorigin="10029,-5338" coordsize="10,20">
              <v:shape style="position:absolute;left:10029;top:-5338;width:10;height:20" coordorigin="10029,-5338" coordsize="10,20" path="m10029,-5319l10039,-5319,10039,-5338,10029,-5338,10029,-5319xe" filled="true" fillcolor="#000000" stroked="false">
                <v:path arrowok="t"/>
                <v:fill type="solid"/>
              </v:shape>
            </v:group>
            <v:group style="position:absolute;left:10029;top:-5319;width:10;height:20" coordorigin="10029,-5319" coordsize="10,20">
              <v:shape style="position:absolute;left:10029;top:-5319;width:10;height:20" coordorigin="10029,-5319" coordsize="10,20" path="m10029,-5299l10039,-5299,10039,-5319,10029,-5319,10029,-5299xe" filled="true" fillcolor="#000000" stroked="false">
                <v:path arrowok="t"/>
                <v:fill type="solid"/>
              </v:shape>
            </v:group>
            <v:group style="position:absolute;left:10029;top:-5299;width:10;height:20" coordorigin="10029,-5299" coordsize="10,20">
              <v:shape style="position:absolute;left:10029;top:-5299;width:10;height:20" coordorigin="10029,-5299" coordsize="10,20" path="m10029,-5280l10039,-5280,10039,-5299,10029,-5299,10029,-5280xe" filled="true" fillcolor="#000000" stroked="false">
                <v:path arrowok="t"/>
                <v:fill type="solid"/>
              </v:shape>
            </v:group>
            <v:group style="position:absolute;left:10029;top:-5280;width:10;height:20" coordorigin="10029,-5280" coordsize="10,20">
              <v:shape style="position:absolute;left:10029;top:-5280;width:10;height:20" coordorigin="10029,-5280" coordsize="10,20" path="m10029,-5261l10039,-5261,10039,-5280,10029,-5280,10029,-5261xe" filled="true" fillcolor="#000000" stroked="false">
                <v:path arrowok="t"/>
                <v:fill type="solid"/>
              </v:shape>
            </v:group>
            <v:group style="position:absolute;left:10029;top:-5261;width:10;height:20" coordorigin="10029,-5261" coordsize="10,20">
              <v:shape style="position:absolute;left:10029;top:-5261;width:10;height:20" coordorigin="10029,-5261" coordsize="10,20" path="m10029,-5242l10039,-5242,10039,-5261,10029,-5261,10029,-5242xe" filled="true" fillcolor="#000000" stroked="false">
                <v:path arrowok="t"/>
                <v:fill type="solid"/>
              </v:shape>
            </v:group>
            <v:group style="position:absolute;left:10029;top:-5242;width:10;height:20" coordorigin="10029,-5242" coordsize="10,20">
              <v:shape style="position:absolute;left:10029;top:-5242;width:10;height:20" coordorigin="10029,-5242" coordsize="10,20" path="m10029,-5223l10039,-5223,10039,-5242,10029,-5242,10029,-5223xe" filled="true" fillcolor="#000000" stroked="false">
                <v:path arrowok="t"/>
                <v:fill type="solid"/>
              </v:shape>
            </v:group>
            <v:group style="position:absolute;left:10029;top:-5223;width:10;height:20" coordorigin="10029,-5223" coordsize="10,20">
              <v:shape style="position:absolute;left:10029;top:-5223;width:10;height:20" coordorigin="10029,-5223" coordsize="10,20" path="m10029,-5203l10039,-5203,10039,-5223,10029,-5223,10029,-5203xe" filled="true" fillcolor="#000000" stroked="false">
                <v:path arrowok="t"/>
                <v:fill type="solid"/>
              </v:shape>
            </v:group>
            <v:group style="position:absolute;left:10029;top:-5203;width:10;height:20" coordorigin="10029,-5203" coordsize="10,20">
              <v:shape style="position:absolute;left:10029;top:-5203;width:10;height:20" coordorigin="10029,-5203" coordsize="10,20" path="m10029,-5184l10039,-5184,10039,-5203,10029,-5203,10029,-5184xe" filled="true" fillcolor="#000000" stroked="false">
                <v:path arrowok="t"/>
                <v:fill type="solid"/>
              </v:shape>
            </v:group>
            <v:group style="position:absolute;left:10029;top:-5184;width:10;height:20" coordorigin="10029,-5184" coordsize="10,20">
              <v:shape style="position:absolute;left:10029;top:-5184;width:10;height:20" coordorigin="10029,-5184" coordsize="10,20" path="m10029,-5165l10039,-5165,10039,-5184,10029,-5184,10029,-5165xe" filled="true" fillcolor="#000000" stroked="false">
                <v:path arrowok="t"/>
                <v:fill type="solid"/>
              </v:shape>
            </v:group>
            <v:group style="position:absolute;left:10029;top:-5165;width:10;height:20" coordorigin="10029,-5165" coordsize="10,20">
              <v:shape style="position:absolute;left:10029;top:-5165;width:10;height:20" coordorigin="10029,-5165" coordsize="10,20" path="m10029,-5146l10039,-5146,10039,-5165,10029,-5165,10029,-5146xe" filled="true" fillcolor="#000000" stroked="false">
                <v:path arrowok="t"/>
                <v:fill type="solid"/>
              </v:shape>
            </v:group>
            <v:group style="position:absolute;left:10029;top:-5146;width:10;height:20" coordorigin="10029,-5146" coordsize="10,20">
              <v:shape style="position:absolute;left:10029;top:-5146;width:10;height:20" coordorigin="10029,-5146" coordsize="10,20" path="m10029,-5127l10039,-5127,10039,-5146,10029,-5146,10029,-5127xe" filled="true" fillcolor="#000000" stroked="false">
                <v:path arrowok="t"/>
                <v:fill type="solid"/>
              </v:shape>
            </v:group>
            <v:group style="position:absolute;left:10029;top:-5127;width:10;height:20" coordorigin="10029,-5127" coordsize="10,20">
              <v:shape style="position:absolute;left:10029;top:-5127;width:10;height:20" coordorigin="10029,-5127" coordsize="10,20" path="m10029,-5107l10039,-5107,10039,-5127,10029,-5127,10029,-5107xe" filled="true" fillcolor="#000000" stroked="false">
                <v:path arrowok="t"/>
                <v:fill type="solid"/>
              </v:shape>
            </v:group>
            <v:group style="position:absolute;left:10029;top:-5107;width:10;height:20" coordorigin="10029,-5107" coordsize="10,20">
              <v:shape style="position:absolute;left:10029;top:-5107;width:10;height:20" coordorigin="10029,-5107" coordsize="10,20" path="m10029,-5088l10039,-5088,10039,-5107,10029,-5107,10029,-5088xe" filled="true" fillcolor="#000000" stroked="false">
                <v:path arrowok="t"/>
                <v:fill type="solid"/>
              </v:shape>
            </v:group>
            <v:group style="position:absolute;left:10029;top:-5088;width:10;height:20" coordorigin="10029,-5088" coordsize="10,20">
              <v:shape style="position:absolute;left:10029;top:-5088;width:10;height:20" coordorigin="10029,-5088" coordsize="10,20" path="m10029,-5069l10039,-5069,10039,-5088,10029,-5088,10029,-5069xe" filled="true" fillcolor="#000000" stroked="false">
                <v:path arrowok="t"/>
                <v:fill type="solid"/>
              </v:shape>
            </v:group>
            <v:group style="position:absolute;left:10029;top:-5069;width:10;height:20" coordorigin="10029,-5069" coordsize="10,20">
              <v:shape style="position:absolute;left:10029;top:-5069;width:10;height:20" coordorigin="10029,-5069" coordsize="10,20" path="m10029,-5050l10039,-5050,10039,-5069,10029,-5069,10029,-5050xe" filled="true" fillcolor="#000000" stroked="false">
                <v:path arrowok="t"/>
                <v:fill type="solid"/>
              </v:shape>
            </v:group>
            <v:group style="position:absolute;left:10029;top:-5050;width:10;height:20" coordorigin="10029,-5050" coordsize="10,20">
              <v:shape style="position:absolute;left:10029;top:-5050;width:10;height:20" coordorigin="10029,-5050" coordsize="10,20" path="m10029,-5031l10039,-5031,10039,-5050,10029,-5050,10029,-5031xe" filled="true" fillcolor="#000000" stroked="false">
                <v:path arrowok="t"/>
                <v:fill type="solid"/>
              </v:shape>
            </v:group>
            <v:group style="position:absolute;left:10029;top:-5031;width:10;height:20" coordorigin="10029,-5031" coordsize="10,20">
              <v:shape style="position:absolute;left:10029;top:-5031;width:10;height:20" coordorigin="10029,-5031" coordsize="10,20" path="m10029,-5011l10039,-5011,10039,-5031,10029,-5031,10029,-5011xe" filled="true" fillcolor="#000000" stroked="false">
                <v:path arrowok="t"/>
                <v:fill type="solid"/>
              </v:shape>
            </v:group>
            <v:group style="position:absolute;left:10029;top:-5011;width:10;height:20" coordorigin="10029,-5011" coordsize="10,20">
              <v:shape style="position:absolute;left:10029;top:-5011;width:10;height:20" coordorigin="10029,-5011" coordsize="10,20" path="m10029,-4992l10039,-4992,10039,-5011,10029,-5011,10029,-4992xe" filled="true" fillcolor="#000000" stroked="false">
                <v:path arrowok="t"/>
                <v:fill type="solid"/>
              </v:shape>
            </v:group>
            <v:group style="position:absolute;left:10029;top:-4992;width:10;height:20" coordorigin="10029,-4992" coordsize="10,20">
              <v:shape style="position:absolute;left:10029;top:-4992;width:10;height:20" coordorigin="10029,-4992" coordsize="10,20" path="m10029,-4973l10039,-4973,10039,-4992,10029,-4992,10029,-4973xe" filled="true" fillcolor="#000000" stroked="false">
                <v:path arrowok="t"/>
                <v:fill type="solid"/>
              </v:shape>
            </v:group>
            <v:group style="position:absolute;left:10029;top:-4973;width:10;height:20" coordorigin="10029,-4973" coordsize="10,20">
              <v:shape style="position:absolute;left:10029;top:-4973;width:10;height:20" coordorigin="10029,-4973" coordsize="10,20" path="m10029,-4954l10039,-4954,10039,-4973,10029,-4973,10029,-4954xe" filled="true" fillcolor="#000000" stroked="false">
                <v:path arrowok="t"/>
                <v:fill type="solid"/>
              </v:shape>
            </v:group>
            <v:group style="position:absolute;left:10029;top:-4954;width:10;height:20" coordorigin="10029,-4954" coordsize="10,20">
              <v:shape style="position:absolute;left:10029;top:-4954;width:10;height:20" coordorigin="10029,-4954" coordsize="10,20" path="m10029,-4935l10039,-4935,10039,-4954,10029,-4954,10029,-4935xe" filled="true" fillcolor="#000000" stroked="false">
                <v:path arrowok="t"/>
                <v:fill type="solid"/>
              </v:shape>
            </v:group>
            <v:group style="position:absolute;left:10029;top:-4935;width:10;height:20" coordorigin="10029,-4935" coordsize="10,20">
              <v:shape style="position:absolute;left:10029;top:-4935;width:10;height:20" coordorigin="10029,-4935" coordsize="10,20" path="m10029,-4915l10039,-4915,10039,-4935,10029,-4935,10029,-4915xe" filled="true" fillcolor="#000000" stroked="false">
                <v:path arrowok="t"/>
                <v:fill type="solid"/>
              </v:shape>
            </v:group>
            <v:group style="position:absolute;left:10029;top:-4915;width:10;height:20" coordorigin="10029,-4915" coordsize="10,20">
              <v:shape style="position:absolute;left:10029;top:-4915;width:10;height:20" coordorigin="10029,-4915" coordsize="10,20" path="m10029,-4896l10039,-4896,10039,-4915,10029,-4915,10029,-4896xe" filled="true" fillcolor="#000000" stroked="false">
                <v:path arrowok="t"/>
                <v:fill type="solid"/>
              </v:shape>
            </v:group>
            <v:group style="position:absolute;left:10029;top:-4896;width:10;height:20" coordorigin="10029,-4896" coordsize="10,20">
              <v:shape style="position:absolute;left:10029;top:-4896;width:10;height:20" coordorigin="10029,-4896" coordsize="10,20" path="m10029,-4877l10039,-4877,10039,-4896,10029,-4896,10029,-4877xe" filled="true" fillcolor="#000000" stroked="false">
                <v:path arrowok="t"/>
                <v:fill type="solid"/>
              </v:shape>
            </v:group>
            <v:group style="position:absolute;left:10029;top:-4877;width:10;height:20" coordorigin="10029,-4877" coordsize="10,20">
              <v:shape style="position:absolute;left:10029;top:-4877;width:10;height:20" coordorigin="10029,-4877" coordsize="10,20" path="m10029,-4858l10039,-4858,10039,-4877,10029,-4877,10029,-4858xe" filled="true" fillcolor="#000000" stroked="false">
                <v:path arrowok="t"/>
                <v:fill type="solid"/>
              </v:shape>
            </v:group>
            <v:group style="position:absolute;left:10029;top:-4858;width:10;height:20" coordorigin="10029,-4858" coordsize="10,20">
              <v:shape style="position:absolute;left:10029;top:-4858;width:10;height:20" coordorigin="10029,-4858" coordsize="10,20" path="m10029,-4839l10039,-4839,10039,-4858,10029,-4858,10029,-4839xe" filled="true" fillcolor="#000000" stroked="false">
                <v:path arrowok="t"/>
                <v:fill type="solid"/>
              </v:shape>
            </v:group>
            <v:group style="position:absolute;left:10029;top:-4839;width:10;height:20" coordorigin="10029,-4839" coordsize="10,20">
              <v:shape style="position:absolute;left:10029;top:-4839;width:10;height:20" coordorigin="10029,-4839" coordsize="10,20" path="m10029,-4819l10039,-4819,10039,-4839,10029,-4839,10029,-4819xe" filled="true" fillcolor="#000000" stroked="false">
                <v:path arrowok="t"/>
                <v:fill type="solid"/>
              </v:shape>
            </v:group>
            <v:group style="position:absolute;left:10029;top:-4819;width:10;height:20" coordorigin="10029,-4819" coordsize="10,20">
              <v:shape style="position:absolute;left:10029;top:-4819;width:10;height:20" coordorigin="10029,-4819" coordsize="10,20" path="m10029,-4800l10039,-4800,10039,-4819,10029,-4819,10029,-4800xe" filled="true" fillcolor="#000000" stroked="false">
                <v:path arrowok="t"/>
                <v:fill type="solid"/>
              </v:shape>
            </v:group>
            <v:group style="position:absolute;left:10029;top:-4800;width:10;height:20" coordorigin="10029,-4800" coordsize="10,20">
              <v:shape style="position:absolute;left:10029;top:-4800;width:10;height:20" coordorigin="10029,-4800" coordsize="10,20" path="m10029,-4781l10039,-4781,10039,-4800,10029,-4800,10029,-4781xe" filled="true" fillcolor="#000000" stroked="false">
                <v:path arrowok="t"/>
                <v:fill type="solid"/>
              </v:shape>
            </v:group>
            <v:group style="position:absolute;left:10029;top:-4781;width:10;height:20" coordorigin="10029,-4781" coordsize="10,20">
              <v:shape style="position:absolute;left:10029;top:-4781;width:10;height:20" coordorigin="10029,-4781" coordsize="10,20" path="m10029,-4762l10039,-4762,10039,-4781,10029,-4781,10029,-4762xe" filled="true" fillcolor="#000000" stroked="false">
                <v:path arrowok="t"/>
                <v:fill type="solid"/>
              </v:shape>
            </v:group>
            <v:group style="position:absolute;left:10029;top:-4762;width:10;height:20" coordorigin="10029,-4762" coordsize="10,20">
              <v:shape style="position:absolute;left:10029;top:-4762;width:10;height:20" coordorigin="10029,-4762" coordsize="10,20" path="m10029,-4743l10039,-4743,10039,-4762,10029,-4762,10029,-4743xe" filled="true" fillcolor="#000000" stroked="false">
                <v:path arrowok="t"/>
                <v:fill type="solid"/>
              </v:shape>
            </v:group>
            <v:group style="position:absolute;left:10029;top:-4743;width:10;height:20" coordorigin="10029,-4743" coordsize="10,20">
              <v:shape style="position:absolute;left:10029;top:-4743;width:10;height:20" coordorigin="10029,-4743" coordsize="10,20" path="m10029,-4723l10039,-4723,10039,-4743,10029,-4743,10029,-4723xe" filled="true" fillcolor="#000000" stroked="false">
                <v:path arrowok="t"/>
                <v:fill type="solid"/>
              </v:shape>
            </v:group>
            <v:group style="position:absolute;left:10029;top:-4723;width:10;height:20" coordorigin="10029,-4723" coordsize="10,20">
              <v:shape style="position:absolute;left:10029;top:-4723;width:10;height:20" coordorigin="10029,-4723" coordsize="10,20" path="m10029,-4704l10039,-4704,10039,-4723,10029,-4723,10029,-4704xe" filled="true" fillcolor="#000000" stroked="false">
                <v:path arrowok="t"/>
                <v:fill type="solid"/>
              </v:shape>
            </v:group>
            <v:group style="position:absolute;left:10029;top:-4704;width:10;height:20" coordorigin="10029,-4704" coordsize="10,20">
              <v:shape style="position:absolute;left:10029;top:-4704;width:10;height:20" coordorigin="10029,-4704" coordsize="10,20" path="m10029,-4685l10039,-4685,10039,-4704,10029,-4704,10029,-4685xe" filled="true" fillcolor="#000000" stroked="false">
                <v:path arrowok="t"/>
                <v:fill type="solid"/>
              </v:shape>
            </v:group>
            <v:group style="position:absolute;left:10029;top:-4685;width:10;height:20" coordorigin="10029,-4685" coordsize="10,20">
              <v:shape style="position:absolute;left:10029;top:-4685;width:10;height:20" coordorigin="10029,-4685" coordsize="10,20" path="m10029,-4666l10039,-4666,10039,-4685,10029,-4685,10029,-4666xe" filled="true" fillcolor="#000000" stroked="false">
                <v:path arrowok="t"/>
                <v:fill type="solid"/>
              </v:shape>
            </v:group>
            <v:group style="position:absolute;left:10029;top:-4666;width:10;height:20" coordorigin="10029,-4666" coordsize="10,20">
              <v:shape style="position:absolute;left:10029;top:-4666;width:10;height:20" coordorigin="10029,-4666" coordsize="10,20" path="m10029,-4647l10039,-4647,10039,-4666,10029,-4666,10029,-4647xe" filled="true" fillcolor="#000000" stroked="false">
                <v:path arrowok="t"/>
                <v:fill type="solid"/>
              </v:shape>
            </v:group>
            <v:group style="position:absolute;left:10029;top:-4647;width:10;height:20" coordorigin="10029,-4647" coordsize="10,20">
              <v:shape style="position:absolute;left:10029;top:-4647;width:10;height:20" coordorigin="10029,-4647" coordsize="10,20" path="m10029,-4627l10039,-4627,10039,-4647,10029,-4647,10029,-4627xe" filled="true" fillcolor="#000000" stroked="false">
                <v:path arrowok="t"/>
                <v:fill type="solid"/>
              </v:shape>
            </v:group>
            <v:group style="position:absolute;left:10029;top:-4627;width:10;height:20" coordorigin="10029,-4627" coordsize="10,20">
              <v:shape style="position:absolute;left:10029;top:-4627;width:10;height:20" coordorigin="10029,-4627" coordsize="10,20" path="m10029,-4608l10039,-4608,10039,-4627,10029,-4627,10029,-4608xe" filled="true" fillcolor="#000000" stroked="false">
                <v:path arrowok="t"/>
                <v:fill type="solid"/>
              </v:shape>
            </v:group>
            <v:group style="position:absolute;left:10029;top:-4608;width:10;height:20" coordorigin="10029,-4608" coordsize="10,20">
              <v:shape style="position:absolute;left:10029;top:-4608;width:10;height:20" coordorigin="10029,-4608" coordsize="10,20" path="m10029,-4589l10039,-4589,10039,-4608,10029,-4608,10029,-4589xe" filled="true" fillcolor="#000000" stroked="false">
                <v:path arrowok="t"/>
                <v:fill type="solid"/>
              </v:shape>
            </v:group>
            <v:group style="position:absolute;left:10029;top:-4589;width:10;height:20" coordorigin="10029,-4589" coordsize="10,20">
              <v:shape style="position:absolute;left:10029;top:-4589;width:10;height:20" coordorigin="10029,-4589" coordsize="10,20" path="m10029,-4570l10039,-4570,10039,-4589,10029,-4589,10029,-4570xe" filled="true" fillcolor="#000000" stroked="false">
                <v:path arrowok="t"/>
                <v:fill type="solid"/>
              </v:shape>
            </v:group>
            <v:group style="position:absolute;left:10029;top:-4570;width:10;height:20" coordorigin="10029,-4570" coordsize="10,20">
              <v:shape style="position:absolute;left:10029;top:-4570;width:10;height:20" coordorigin="10029,-4570" coordsize="10,20" path="m10029,-4551l10039,-4551,10039,-4570,10029,-4570,10029,-4551xe" filled="true" fillcolor="#000000" stroked="false">
                <v:path arrowok="t"/>
                <v:fill type="solid"/>
              </v:shape>
            </v:group>
            <v:group style="position:absolute;left:10029;top:-4551;width:10;height:20" coordorigin="10029,-4551" coordsize="10,20">
              <v:shape style="position:absolute;left:10029;top:-4551;width:10;height:20" coordorigin="10029,-4551" coordsize="10,20" path="m10029,-4531l10039,-4531,10039,-4551,10029,-4551,10029,-4531xe" filled="true" fillcolor="#000000" stroked="false">
                <v:path arrowok="t"/>
                <v:fill type="solid"/>
              </v:shape>
            </v:group>
            <v:group style="position:absolute;left:10029;top:-4531;width:10;height:20" coordorigin="10029,-4531" coordsize="10,20">
              <v:shape style="position:absolute;left:10029;top:-4531;width:10;height:20" coordorigin="10029,-4531" coordsize="10,20" path="m10029,-4512l10039,-4512,10039,-4531,10029,-4531,10029,-4512xe" filled="true" fillcolor="#000000" stroked="false">
                <v:path arrowok="t"/>
                <v:fill type="solid"/>
              </v:shape>
            </v:group>
            <v:group style="position:absolute;left:10029;top:-4512;width:10;height:20" coordorigin="10029,-4512" coordsize="10,20">
              <v:shape style="position:absolute;left:10029;top:-4512;width:10;height:20" coordorigin="10029,-4512" coordsize="10,20" path="m10029,-4493l10039,-4493,10039,-4512,10029,-4512,10029,-4493xe" filled="true" fillcolor="#000000" stroked="false">
                <v:path arrowok="t"/>
                <v:fill type="solid"/>
              </v:shape>
            </v:group>
            <v:group style="position:absolute;left:10029;top:-4493;width:10;height:20" coordorigin="10029,-4493" coordsize="10,20">
              <v:shape style="position:absolute;left:10029;top:-4493;width:10;height:20" coordorigin="10029,-4493" coordsize="10,20" path="m10029,-4474l10039,-4474,10039,-4493,10029,-4493,10029,-4474xe" filled="true" fillcolor="#000000" stroked="false">
                <v:path arrowok="t"/>
                <v:fill type="solid"/>
              </v:shape>
            </v:group>
            <v:group style="position:absolute;left:10029;top:-4474;width:10;height:20" coordorigin="10029,-4474" coordsize="10,20">
              <v:shape style="position:absolute;left:10029;top:-4474;width:10;height:20" coordorigin="10029,-4474" coordsize="10,20" path="m10029,-4455l10039,-4455,10039,-4474,10029,-4474,10029,-4455xe" filled="true" fillcolor="#000000" stroked="false">
                <v:path arrowok="t"/>
                <v:fill type="solid"/>
              </v:shape>
            </v:group>
            <v:group style="position:absolute;left:10029;top:-4455;width:10;height:20" coordorigin="10029,-4455" coordsize="10,20">
              <v:shape style="position:absolute;left:10029;top:-4455;width:10;height:20" coordorigin="10029,-4455" coordsize="10,20" path="m10029,-4435l10039,-4435,10039,-4455,10029,-4455,10029,-4435xe" filled="true" fillcolor="#000000" stroked="false">
                <v:path arrowok="t"/>
                <v:fill type="solid"/>
              </v:shape>
            </v:group>
            <v:group style="position:absolute;left:10029;top:-4435;width:10;height:20" coordorigin="10029,-4435" coordsize="10,20">
              <v:shape style="position:absolute;left:10029;top:-4435;width:10;height:20" coordorigin="10029,-4435" coordsize="10,20" path="m10029,-4416l10039,-4416,10039,-4435,10029,-4435,10029,-4416xe" filled="true" fillcolor="#000000" stroked="false">
                <v:path arrowok="t"/>
                <v:fill type="solid"/>
              </v:shape>
            </v:group>
            <v:group style="position:absolute;left:10029;top:-4416;width:10;height:20" coordorigin="10029,-4416" coordsize="10,20">
              <v:shape style="position:absolute;left:10029;top:-4416;width:10;height:20" coordorigin="10029,-4416" coordsize="10,20" path="m10029,-4397l10039,-4397,10039,-4416,10029,-4416,10029,-4397xe" filled="true" fillcolor="#000000" stroked="false">
                <v:path arrowok="t"/>
                <v:fill type="solid"/>
              </v:shape>
            </v:group>
            <v:group style="position:absolute;left:10029;top:-4397;width:10;height:20" coordorigin="10029,-4397" coordsize="10,20">
              <v:shape style="position:absolute;left:10029;top:-4397;width:10;height:20" coordorigin="10029,-4397" coordsize="10,20" path="m10029,-4378l10039,-4378,10039,-4397,10029,-4397,10029,-4378xe" filled="true" fillcolor="#000000" stroked="false">
                <v:path arrowok="t"/>
                <v:fill type="solid"/>
              </v:shape>
            </v:group>
            <v:group style="position:absolute;left:10029;top:-4378;width:10;height:20" coordorigin="10029,-4378" coordsize="10,20">
              <v:shape style="position:absolute;left:10029;top:-4378;width:10;height:20" coordorigin="10029,-4378" coordsize="10,20" path="m10029,-4359l10039,-4359,10039,-4378,10029,-4378,10029,-4359xe" filled="true" fillcolor="#000000" stroked="false">
                <v:path arrowok="t"/>
                <v:fill type="solid"/>
              </v:shape>
            </v:group>
            <v:group style="position:absolute;left:10029;top:-4359;width:10;height:20" coordorigin="10029,-4359" coordsize="10,20">
              <v:shape style="position:absolute;left:10029;top:-4359;width:10;height:20" coordorigin="10029,-4359" coordsize="10,20" path="m10029,-4339l10039,-4339,10039,-4359,10029,-4359,10029,-4339xe" filled="true" fillcolor="#000000" stroked="false">
                <v:path arrowok="t"/>
                <v:fill type="solid"/>
              </v:shape>
            </v:group>
            <v:group style="position:absolute;left:10029;top:-4339;width:10;height:20" coordorigin="10029,-4339" coordsize="10,20">
              <v:shape style="position:absolute;left:10029;top:-4339;width:10;height:20" coordorigin="10029,-4339" coordsize="10,20" path="m10029,-4320l10039,-4320,10039,-4339,10029,-4339,10029,-4320xe" filled="true" fillcolor="#000000" stroked="false">
                <v:path arrowok="t"/>
                <v:fill type="solid"/>
              </v:shape>
            </v:group>
            <v:group style="position:absolute;left:10029;top:-4320;width:10;height:20" coordorigin="10029,-4320" coordsize="10,20">
              <v:shape style="position:absolute;left:10029;top:-4320;width:10;height:20" coordorigin="10029,-4320" coordsize="10,20" path="m10029,-4301l10039,-4301,10039,-4320,10029,-4320,10029,-4301xe" filled="true" fillcolor="#000000" stroked="false">
                <v:path arrowok="t"/>
                <v:fill type="solid"/>
              </v:shape>
            </v:group>
            <v:group style="position:absolute;left:10029;top:-4301;width:10;height:20" coordorigin="10029,-4301" coordsize="10,20">
              <v:shape style="position:absolute;left:10029;top:-4301;width:10;height:20" coordorigin="10029,-4301" coordsize="10,20" path="m10029,-4282l10039,-4282,10039,-4301,10029,-4301,10029,-4282xe" filled="true" fillcolor="#000000" stroked="false">
                <v:path arrowok="t"/>
                <v:fill type="solid"/>
              </v:shape>
            </v:group>
            <v:group style="position:absolute;left:10029;top:-4282;width:10;height:20" coordorigin="10029,-4282" coordsize="10,20">
              <v:shape style="position:absolute;left:10029;top:-4282;width:10;height:20" coordorigin="10029,-4282" coordsize="10,20" path="m10029,-4263l10039,-4263,10039,-4282,10029,-4282,10029,-4263xe" filled="true" fillcolor="#000000" stroked="false">
                <v:path arrowok="t"/>
                <v:fill type="solid"/>
              </v:shape>
            </v:group>
            <v:group style="position:absolute;left:10029;top:-4263;width:10;height:20" coordorigin="10029,-4263" coordsize="10,20">
              <v:shape style="position:absolute;left:10029;top:-4263;width:10;height:20" coordorigin="10029,-4263" coordsize="10,20" path="m10029,-4243l10039,-4243,10039,-4263,10029,-4263,10029,-4243xe" filled="true" fillcolor="#000000" stroked="false">
                <v:path arrowok="t"/>
                <v:fill type="solid"/>
              </v:shape>
            </v:group>
            <v:group style="position:absolute;left:10029;top:-4243;width:10;height:20" coordorigin="10029,-4243" coordsize="10,20">
              <v:shape style="position:absolute;left:10029;top:-4243;width:10;height:20" coordorigin="10029,-4243" coordsize="10,20" path="m10029,-4224l10039,-4224,10039,-4243,10029,-4243,10029,-4224xe" filled="true" fillcolor="#000000" stroked="false">
                <v:path arrowok="t"/>
                <v:fill type="solid"/>
              </v:shape>
            </v:group>
            <v:group style="position:absolute;left:10029;top:-4224;width:10;height:20" coordorigin="10029,-4224" coordsize="10,20">
              <v:shape style="position:absolute;left:10029;top:-4224;width:10;height:20" coordorigin="10029,-4224" coordsize="10,20" path="m10029,-4205l10039,-4205,10039,-4224,10029,-4224,10029,-4205xe" filled="true" fillcolor="#000000" stroked="false">
                <v:path arrowok="t"/>
                <v:fill type="solid"/>
              </v:shape>
            </v:group>
            <v:group style="position:absolute;left:10029;top:-4205;width:10;height:20" coordorigin="10029,-4205" coordsize="10,20">
              <v:shape style="position:absolute;left:10029;top:-4205;width:10;height:20" coordorigin="10029,-4205" coordsize="10,20" path="m10029,-4186l10039,-4186,10039,-4205,10029,-4205,10029,-4186xe" filled="true" fillcolor="#000000" stroked="false">
                <v:path arrowok="t"/>
                <v:fill type="solid"/>
              </v:shape>
            </v:group>
            <v:group style="position:absolute;left:10029;top:-4186;width:10;height:20" coordorigin="10029,-4186" coordsize="10,20">
              <v:shape style="position:absolute;left:10029;top:-4186;width:10;height:20" coordorigin="10029,-4186" coordsize="10,20" path="m10029,-4167l10039,-4167,10039,-4186,10029,-4186,10029,-4167xe" filled="true" fillcolor="#000000" stroked="false">
                <v:path arrowok="t"/>
                <v:fill type="solid"/>
              </v:shape>
            </v:group>
            <v:group style="position:absolute;left:10029;top:-4167;width:10;height:20" coordorigin="10029,-4167" coordsize="10,20">
              <v:shape style="position:absolute;left:10029;top:-4167;width:10;height:20" coordorigin="10029,-4167" coordsize="10,20" path="m10029,-4147l10039,-4147,10039,-4167,10029,-4167,10029,-4147xe" filled="true" fillcolor="#000000" stroked="false">
                <v:path arrowok="t"/>
                <v:fill type="solid"/>
              </v:shape>
            </v:group>
            <v:group style="position:absolute;left:10029;top:-4147;width:10;height:20" coordorigin="10029,-4147" coordsize="10,20">
              <v:shape style="position:absolute;left:10029;top:-4147;width:10;height:20" coordorigin="10029,-4147" coordsize="10,20" path="m10029,-4128l10039,-4128,10039,-4147,10029,-4147,10029,-4128xe" filled="true" fillcolor="#000000" stroked="false">
                <v:path arrowok="t"/>
                <v:fill type="solid"/>
              </v:shape>
            </v:group>
            <v:group style="position:absolute;left:10029;top:-4128;width:10;height:20" coordorigin="10029,-4128" coordsize="10,20">
              <v:shape style="position:absolute;left:10029;top:-4128;width:10;height:20" coordorigin="10029,-4128" coordsize="10,20" path="m10029,-4109l10039,-4109,10039,-4128,10029,-4128,10029,-4109xe" filled="true" fillcolor="#000000" stroked="false">
                <v:path arrowok="t"/>
                <v:fill type="solid"/>
              </v:shape>
            </v:group>
            <v:group style="position:absolute;left:10029;top:-4109;width:10;height:20" coordorigin="10029,-4109" coordsize="10,20">
              <v:shape style="position:absolute;left:10029;top:-4109;width:10;height:20" coordorigin="10029,-4109" coordsize="10,20" path="m10029,-4090l10039,-4090,10039,-4109,10029,-4109,10029,-4090xe" filled="true" fillcolor="#000000" stroked="false">
                <v:path arrowok="t"/>
                <v:fill type="solid"/>
              </v:shape>
            </v:group>
            <v:group style="position:absolute;left:10029;top:-4090;width:10;height:20" coordorigin="10029,-4090" coordsize="10,20">
              <v:shape style="position:absolute;left:10029;top:-4090;width:10;height:20" coordorigin="10029,-4090" coordsize="10,20" path="m10029,-4071l10039,-4071,10039,-4090,10029,-4090,10029,-4071xe" filled="true" fillcolor="#000000" stroked="false">
                <v:path arrowok="t"/>
                <v:fill type="solid"/>
              </v:shape>
            </v:group>
            <v:group style="position:absolute;left:10029;top:-4071;width:10;height:20" coordorigin="10029,-4071" coordsize="10,20">
              <v:shape style="position:absolute;left:10029;top:-4071;width:10;height:20" coordorigin="10029,-4071" coordsize="10,20" path="m10029,-4051l10039,-4051,10039,-4071,10029,-4071,10029,-4051xe" filled="true" fillcolor="#000000" stroked="false">
                <v:path arrowok="t"/>
                <v:fill type="solid"/>
              </v:shape>
            </v:group>
            <v:group style="position:absolute;left:10029;top:-4051;width:10;height:20" coordorigin="10029,-4051" coordsize="10,20">
              <v:shape style="position:absolute;left:10029;top:-4051;width:10;height:20" coordorigin="10029,-4051" coordsize="10,20" path="m10029,-4032l10039,-4032,10039,-4051,10029,-4051,10029,-4032xe" filled="true" fillcolor="#000000" stroked="false">
                <v:path arrowok="t"/>
                <v:fill type="solid"/>
              </v:shape>
            </v:group>
            <v:group style="position:absolute;left:10029;top:-4032;width:10;height:20" coordorigin="10029,-4032" coordsize="10,20">
              <v:shape style="position:absolute;left:10029;top:-4032;width:10;height:20" coordorigin="10029,-4032" coordsize="10,20" path="m10029,-4013l10039,-4013,10039,-4032,10029,-4032,10029,-4013xe" filled="true" fillcolor="#000000" stroked="false">
                <v:path arrowok="t"/>
                <v:fill type="solid"/>
              </v:shape>
            </v:group>
            <v:group style="position:absolute;left:10029;top:-4013;width:10;height:20" coordorigin="10029,-4013" coordsize="10,20">
              <v:shape style="position:absolute;left:10029;top:-4013;width:10;height:20" coordorigin="10029,-4013" coordsize="10,20" path="m10029,-3994l10039,-3994,10039,-4013,10029,-4013,10029,-3994xe" filled="true" fillcolor="#000000" stroked="false">
                <v:path arrowok="t"/>
                <v:fill type="solid"/>
              </v:shape>
            </v:group>
            <v:group style="position:absolute;left:10029;top:-3994;width:10;height:20" coordorigin="10029,-3994" coordsize="10,20">
              <v:shape style="position:absolute;left:10029;top:-3994;width:10;height:20" coordorigin="10029,-3994" coordsize="10,20" path="m10029,-3975l10039,-3975,10039,-3994,10029,-3994,10029,-3975xe" filled="true" fillcolor="#000000" stroked="false">
                <v:path arrowok="t"/>
                <v:fill type="solid"/>
              </v:shape>
            </v:group>
            <v:group style="position:absolute;left:10029;top:-3975;width:10;height:20" coordorigin="10029,-3975" coordsize="10,20">
              <v:shape style="position:absolute;left:10029;top:-3975;width:10;height:20" coordorigin="10029,-3975" coordsize="10,20" path="m10029,-3955l10039,-3955,10039,-3975,10029,-3975,10029,-3955xe" filled="true" fillcolor="#000000" stroked="false">
                <v:path arrowok="t"/>
                <v:fill type="solid"/>
              </v:shape>
            </v:group>
            <v:group style="position:absolute;left:10029;top:-3955;width:10;height:20" coordorigin="10029,-3955" coordsize="10,20">
              <v:shape style="position:absolute;left:10029;top:-3955;width:10;height:20" coordorigin="10029,-3955" coordsize="10,20" path="m10029,-3936l10039,-3936,10039,-3955,10029,-3955,10029,-3936xe" filled="true" fillcolor="#000000" stroked="false">
                <v:path arrowok="t"/>
                <v:fill type="solid"/>
              </v:shape>
            </v:group>
            <v:group style="position:absolute;left:10029;top:-3936;width:10;height:20" coordorigin="10029,-3936" coordsize="10,20">
              <v:shape style="position:absolute;left:10029;top:-3936;width:10;height:20" coordorigin="10029,-3936" coordsize="10,20" path="m10029,-3917l10039,-3917,10039,-3936,10029,-3936,10029,-3917xe" filled="true" fillcolor="#000000" stroked="false">
                <v:path arrowok="t"/>
                <v:fill type="solid"/>
              </v:shape>
            </v:group>
            <v:group style="position:absolute;left:10029;top:-3917;width:10;height:20" coordorigin="10029,-3917" coordsize="10,20">
              <v:shape style="position:absolute;left:10029;top:-3917;width:10;height:20" coordorigin="10029,-3917" coordsize="10,20" path="m10029,-3898l10039,-3898,10039,-3917,10029,-3917,10029,-3898xe" filled="true" fillcolor="#000000" stroked="false">
                <v:path arrowok="t"/>
                <v:fill type="solid"/>
              </v:shape>
            </v:group>
            <v:group style="position:absolute;left:10029;top:-3898;width:10;height:20" coordorigin="10029,-3898" coordsize="10,20">
              <v:shape style="position:absolute;left:10029;top:-3898;width:10;height:20" coordorigin="10029,-3898" coordsize="10,20" path="m10029,-3879l10039,-3879,10039,-3898,10029,-3898,10029,-3879xe" filled="true" fillcolor="#000000" stroked="false">
                <v:path arrowok="t"/>
                <v:fill type="solid"/>
              </v:shape>
            </v:group>
            <v:group style="position:absolute;left:10029;top:-3879;width:10;height:20" coordorigin="10029,-3879" coordsize="10,20">
              <v:shape style="position:absolute;left:10029;top:-3879;width:10;height:20" coordorigin="10029,-3879" coordsize="10,20" path="m10029,-3859l10039,-3859,10039,-3879,10029,-3879,10029,-3859xe" filled="true" fillcolor="#000000" stroked="false">
                <v:path arrowok="t"/>
                <v:fill type="solid"/>
              </v:shape>
              <v:shape style="position:absolute;left:2400;top:-3955;width:1258;height:106" type="#_x0000_t75" stroked="false">
                <v:imagedata r:id="rId308" o:title=""/>
              </v:shape>
              <v:shape style="position:absolute;left:3634;top:-3859;width:1150;height:10" type="#_x0000_t75" stroked="false">
                <v:imagedata r:id="rId309" o:title=""/>
              </v:shape>
              <v:shape style="position:absolute;left:4779;top:-3859;width:713;height:10" type="#_x0000_t75" stroked="false">
                <v:imagedata r:id="rId206" o:title=""/>
              </v:shape>
              <v:shape style="position:absolute;left:5487;top:-3859;width:1035;height:10" type="#_x0000_t75" stroked="false">
                <v:imagedata r:id="rId310" o:title=""/>
              </v:shape>
              <v:shape style="position:absolute;left:6517;top:-3859;width:677;height:10" type="#_x0000_t75" stroked="false">
                <v:imagedata r:id="rId311" o:title=""/>
              </v:shape>
              <v:shape style="position:absolute;left:7189;top:-3859;width:1769;height:10" type="#_x0000_t75" stroked="false">
                <v:imagedata r:id="rId312" o:title=""/>
              </v:shape>
              <v:shape style="position:absolute;left:8954;top:-3859;width:1788;height:10" type="#_x0000_t75" stroked="false">
                <v:imagedata r:id="rId313" o:title=""/>
              </v:shape>
            </v:group>
            <v:group style="position:absolute;left:3639;top:-3850;width:10;height:20" coordorigin="3639,-3850" coordsize="10,20">
              <v:shape style="position:absolute;left:3639;top:-3850;width:10;height:20" coordorigin="3639,-3850" coordsize="10,20" path="m3639,-3831l3648,-3831,3648,-3850,3639,-3850,3639,-3831xe" filled="true" fillcolor="#000000" stroked="false">
                <v:path arrowok="t"/>
                <v:fill type="solid"/>
              </v:shape>
            </v:group>
            <v:group style="position:absolute;left:3639;top:-3831;width:10;height:20" coordorigin="3639,-3831" coordsize="10,20">
              <v:shape style="position:absolute;left:3639;top:-3831;width:10;height:20" coordorigin="3639,-3831" coordsize="10,20" path="m3639,-3811l3648,-3811,3648,-3831,3639,-3831,3639,-3811xe" filled="true" fillcolor="#000000" stroked="false">
                <v:path arrowok="t"/>
                <v:fill type="solid"/>
              </v:shape>
            </v:group>
            <v:group style="position:absolute;left:3639;top:-3811;width:10;height:20" coordorigin="3639,-3811" coordsize="10,20">
              <v:shape style="position:absolute;left:3639;top:-3811;width:10;height:20" coordorigin="3639,-3811" coordsize="10,20" path="m3639,-3792l3648,-3792,3648,-3811,3639,-3811,3639,-3792xe" filled="true" fillcolor="#000000" stroked="false">
                <v:path arrowok="t"/>
                <v:fill type="solid"/>
              </v:shape>
            </v:group>
            <v:group style="position:absolute;left:3639;top:-3792;width:10;height:20" coordorigin="3639,-3792" coordsize="10,20">
              <v:shape style="position:absolute;left:3639;top:-3792;width:10;height:20" coordorigin="3639,-3792" coordsize="10,20" path="m3639,-3773l3648,-3773,3648,-3792,3639,-3792,3639,-3773xe" filled="true" fillcolor="#000000" stroked="false">
                <v:path arrowok="t"/>
                <v:fill type="solid"/>
              </v:shape>
            </v:group>
            <v:group style="position:absolute;left:3639;top:-3773;width:10;height:20" coordorigin="3639,-3773" coordsize="10,20">
              <v:shape style="position:absolute;left:3639;top:-3773;width:10;height:20" coordorigin="3639,-3773" coordsize="10,20" path="m3639,-3754l3648,-3754,3648,-3773,3639,-3773,3639,-3754xe" filled="true" fillcolor="#000000" stroked="false">
                <v:path arrowok="t"/>
                <v:fill type="solid"/>
              </v:shape>
            </v:group>
            <v:group style="position:absolute;left:3639;top:-3754;width:10;height:20" coordorigin="3639,-3754" coordsize="10,20">
              <v:shape style="position:absolute;left:3639;top:-3754;width:10;height:20" coordorigin="3639,-3754" coordsize="10,20" path="m3639,-3735l3648,-3735,3648,-3754,3639,-3754,3639,-3735xe" filled="true" fillcolor="#000000" stroked="false">
                <v:path arrowok="t"/>
                <v:fill type="solid"/>
              </v:shape>
            </v:group>
            <v:group style="position:absolute;left:3639;top:-3735;width:10;height:20" coordorigin="3639,-3735" coordsize="10,20">
              <v:shape style="position:absolute;left:3639;top:-3735;width:10;height:20" coordorigin="3639,-3735" coordsize="10,20" path="m3639,-3715l3648,-3715,3648,-3735,3639,-3735,3639,-3715xe" filled="true" fillcolor="#000000" stroked="false">
                <v:path arrowok="t"/>
                <v:fill type="solid"/>
              </v:shape>
            </v:group>
            <v:group style="position:absolute;left:3639;top:-3715;width:10;height:20" coordorigin="3639,-3715" coordsize="10,20">
              <v:shape style="position:absolute;left:3639;top:-3715;width:10;height:20" coordorigin="3639,-3715" coordsize="10,20" path="m3639,-3696l3648,-3696,3648,-3715,3639,-3715,3639,-3696xe" filled="true" fillcolor="#000000" stroked="false">
                <v:path arrowok="t"/>
                <v:fill type="solid"/>
              </v:shape>
            </v:group>
            <v:group style="position:absolute;left:3639;top:-3696;width:10;height:20" coordorigin="3639,-3696" coordsize="10,20">
              <v:shape style="position:absolute;left:3639;top:-3696;width:10;height:20" coordorigin="3639,-3696" coordsize="10,20" path="m3639,-3677l3648,-3677,3648,-3696,3639,-3696,3639,-3677xe" filled="true" fillcolor="#000000" stroked="false">
                <v:path arrowok="t"/>
                <v:fill type="solid"/>
              </v:shape>
            </v:group>
            <v:group style="position:absolute;left:3639;top:-3677;width:10;height:20" coordorigin="3639,-3677" coordsize="10,20">
              <v:shape style="position:absolute;left:3639;top:-3677;width:10;height:20" coordorigin="3639,-3677" coordsize="10,20" path="m3639,-3658l3648,-3658,3648,-3677,3639,-3677,3639,-3658xe" filled="true" fillcolor="#000000" stroked="false">
                <v:path arrowok="t"/>
                <v:fill type="solid"/>
              </v:shape>
            </v:group>
            <v:group style="position:absolute;left:3639;top:-3658;width:10;height:20" coordorigin="3639,-3658" coordsize="10,20">
              <v:shape style="position:absolute;left:3639;top:-3658;width:10;height:20" coordorigin="3639,-3658" coordsize="10,20" path="m3639,-3639l3648,-3639,3648,-3658,3639,-3658,3639,-3639xe" filled="true" fillcolor="#000000" stroked="false">
                <v:path arrowok="t"/>
                <v:fill type="solid"/>
              </v:shape>
            </v:group>
            <v:group style="position:absolute;left:3639;top:-3639;width:10;height:20" coordorigin="3639,-3639" coordsize="10,20">
              <v:shape style="position:absolute;left:3639;top:-3639;width:10;height:20" coordorigin="3639,-3639" coordsize="10,20" path="m3639,-3619l3648,-3619,3648,-3639,3639,-3639,3639,-3619xe" filled="true" fillcolor="#000000" stroked="false">
                <v:path arrowok="t"/>
                <v:fill type="solid"/>
              </v:shape>
            </v:group>
            <v:group style="position:absolute;left:3639;top:-3619;width:10;height:20" coordorigin="3639,-3619" coordsize="10,20">
              <v:shape style="position:absolute;left:3639;top:-3619;width:10;height:20" coordorigin="3639,-3619" coordsize="10,20" path="m3639,-3600l3648,-3600,3648,-3619,3639,-3619,3639,-3600xe" filled="true" fillcolor="#000000" stroked="false">
                <v:path arrowok="t"/>
                <v:fill type="solid"/>
              </v:shape>
            </v:group>
            <v:group style="position:absolute;left:3639;top:-3600;width:10;height:20" coordorigin="3639,-3600" coordsize="10,20">
              <v:shape style="position:absolute;left:3639;top:-3600;width:10;height:20" coordorigin="3639,-3600" coordsize="10,20" path="m3639,-3581l3648,-3581,3648,-3600,3639,-3600,3639,-3581xe" filled="true" fillcolor="#000000" stroked="false">
                <v:path arrowok="t"/>
                <v:fill type="solid"/>
              </v:shape>
            </v:group>
            <v:group style="position:absolute;left:3639;top:-3581;width:10;height:20" coordorigin="3639,-3581" coordsize="10,20">
              <v:shape style="position:absolute;left:3639;top:-3581;width:10;height:20" coordorigin="3639,-3581" coordsize="10,20" path="m3639,-3562l3648,-3562,3648,-3581,3639,-3581,3639,-3562xe" filled="true" fillcolor="#000000" stroked="false">
                <v:path arrowok="t"/>
                <v:fill type="solid"/>
              </v:shape>
            </v:group>
            <v:group style="position:absolute;left:3639;top:-3562;width:10;height:20" coordorigin="3639,-3562" coordsize="10,20">
              <v:shape style="position:absolute;left:3639;top:-3562;width:10;height:20" coordorigin="3639,-3562" coordsize="10,20" path="m3639,-3543l3648,-3543,3648,-3562,3639,-3562,3639,-3543xe" filled="true" fillcolor="#000000" stroked="false">
                <v:path arrowok="t"/>
                <v:fill type="solid"/>
              </v:shape>
            </v:group>
            <v:group style="position:absolute;left:3639;top:-3543;width:10;height:20" coordorigin="3639,-3543" coordsize="10,20">
              <v:shape style="position:absolute;left:3639;top:-3543;width:10;height:20" coordorigin="3639,-3543" coordsize="10,20" path="m3639,-3523l3648,-3523,3648,-3543,3639,-3543,3639,-3523xe" filled="true" fillcolor="#000000" stroked="false">
                <v:path arrowok="t"/>
                <v:fill type="solid"/>
              </v:shape>
            </v:group>
            <v:group style="position:absolute;left:3639;top:-3523;width:10;height:20" coordorigin="3639,-3523" coordsize="10,20">
              <v:shape style="position:absolute;left:3639;top:-3523;width:10;height:20" coordorigin="3639,-3523" coordsize="10,20" path="m3639,-3504l3648,-3504,3648,-3523,3639,-3523,3639,-3504xe" filled="true" fillcolor="#000000" stroked="false">
                <v:path arrowok="t"/>
                <v:fill type="solid"/>
              </v:shape>
            </v:group>
            <v:group style="position:absolute;left:3639;top:-3504;width:10;height:20" coordorigin="3639,-3504" coordsize="10,20">
              <v:shape style="position:absolute;left:3639;top:-3504;width:10;height:20" coordorigin="3639,-3504" coordsize="10,20" path="m3639,-3485l3648,-3485,3648,-3504,3639,-3504,3639,-3485xe" filled="true" fillcolor="#000000" stroked="false">
                <v:path arrowok="t"/>
                <v:fill type="solid"/>
              </v:shape>
            </v:group>
            <v:group style="position:absolute;left:3639;top:-3485;width:10;height:20" coordorigin="3639,-3485" coordsize="10,20">
              <v:shape style="position:absolute;left:3639;top:-3485;width:10;height:20" coordorigin="3639,-3485" coordsize="10,20" path="m3639,-3466l3648,-3466,3648,-3485,3639,-3485,3639,-3466xe" filled="true" fillcolor="#000000" stroked="false">
                <v:path arrowok="t"/>
                <v:fill type="solid"/>
              </v:shape>
            </v:group>
            <v:group style="position:absolute;left:3639;top:-3466;width:10;height:20" coordorigin="3639,-3466" coordsize="10,20">
              <v:shape style="position:absolute;left:3639;top:-3466;width:10;height:20" coordorigin="3639,-3466" coordsize="10,20" path="m3639,-3447l3648,-3447,3648,-3466,3639,-3466,3639,-3447xe" filled="true" fillcolor="#000000" stroked="false">
                <v:path arrowok="t"/>
                <v:fill type="solid"/>
              </v:shape>
            </v:group>
            <v:group style="position:absolute;left:3639;top:-3447;width:10;height:20" coordorigin="3639,-3447" coordsize="10,20">
              <v:shape style="position:absolute;left:3639;top:-3447;width:10;height:20" coordorigin="3639,-3447" coordsize="10,20" path="m3639,-3427l3648,-3427,3648,-3447,3639,-3447,3639,-3427xe" filled="true" fillcolor="#000000" stroked="false">
                <v:path arrowok="t"/>
                <v:fill type="solid"/>
              </v:shape>
            </v:group>
            <v:group style="position:absolute;left:3639;top:-3427;width:10;height:20" coordorigin="3639,-3427" coordsize="10,20">
              <v:shape style="position:absolute;left:3639;top:-3427;width:10;height:20" coordorigin="3639,-3427" coordsize="10,20" path="m3639,-3408l3648,-3408,3648,-3427,3639,-3427,3639,-3408xe" filled="true" fillcolor="#000000" stroked="false">
                <v:path arrowok="t"/>
                <v:fill type="solid"/>
              </v:shape>
            </v:group>
            <v:group style="position:absolute;left:3639;top:-3408;width:10;height:20" coordorigin="3639,-3408" coordsize="10,20">
              <v:shape style="position:absolute;left:3639;top:-3408;width:10;height:20" coordorigin="3639,-3408" coordsize="10,20" path="m3639,-3389l3648,-3389,3648,-3408,3639,-3408,3639,-3389xe" filled="true" fillcolor="#000000" stroked="false">
                <v:path arrowok="t"/>
                <v:fill type="solid"/>
              </v:shape>
            </v:group>
            <v:group style="position:absolute;left:3639;top:-3389;width:10;height:20" coordorigin="3639,-3389" coordsize="10,20">
              <v:shape style="position:absolute;left:3639;top:-3389;width:10;height:20" coordorigin="3639,-3389" coordsize="10,20" path="m3639,-3370l3648,-3370,3648,-3389,3639,-3389,3639,-3370xe" filled="true" fillcolor="#000000" stroked="false">
                <v:path arrowok="t"/>
                <v:fill type="solid"/>
              </v:shape>
            </v:group>
            <v:group style="position:absolute;left:3639;top:-3370;width:10;height:20" coordorigin="3639,-3370" coordsize="10,20">
              <v:shape style="position:absolute;left:3639;top:-3370;width:10;height:20" coordorigin="3639,-3370" coordsize="10,20" path="m3639,-3351l3648,-3351,3648,-3370,3639,-3370,3639,-3351xe" filled="true" fillcolor="#000000" stroked="false">
                <v:path arrowok="t"/>
                <v:fill type="solid"/>
              </v:shape>
            </v:group>
            <v:group style="position:absolute;left:3639;top:-3351;width:10;height:20" coordorigin="3639,-3351" coordsize="10,20">
              <v:shape style="position:absolute;left:3639;top:-3351;width:10;height:20" coordorigin="3639,-3351" coordsize="10,20" path="m3639,-3331l3648,-3331,3648,-3351,3639,-3351,3639,-3331xe" filled="true" fillcolor="#000000" stroked="false">
                <v:path arrowok="t"/>
                <v:fill type="solid"/>
              </v:shape>
            </v:group>
            <v:group style="position:absolute;left:3639;top:-3331;width:10;height:20" coordorigin="3639,-3331" coordsize="10,20">
              <v:shape style="position:absolute;left:3639;top:-3331;width:10;height:20" coordorigin="3639,-3331" coordsize="10,20" path="m3639,-3312l3648,-3312,3648,-3331,3639,-3331,3639,-3312xe" filled="true" fillcolor="#000000" stroked="false">
                <v:path arrowok="t"/>
                <v:fill type="solid"/>
              </v:shape>
            </v:group>
            <v:group style="position:absolute;left:3639;top:-3312;width:10;height:20" coordorigin="3639,-3312" coordsize="10,20">
              <v:shape style="position:absolute;left:3639;top:-3312;width:10;height:20" coordorigin="3639,-3312" coordsize="10,20" path="m3639,-3293l3648,-3293,3648,-3312,3639,-3312,3639,-3293xe" filled="true" fillcolor="#000000" stroked="false">
                <v:path arrowok="t"/>
                <v:fill type="solid"/>
              </v:shape>
            </v:group>
            <v:group style="position:absolute;left:3639;top:-3293;width:10;height:20" coordorigin="3639,-3293" coordsize="10,20">
              <v:shape style="position:absolute;left:3639;top:-3293;width:10;height:20" coordorigin="3639,-3293" coordsize="10,20" path="m3639,-3274l3648,-3274,3648,-3293,3639,-3293,3639,-3274xe" filled="true" fillcolor="#000000" stroked="false">
                <v:path arrowok="t"/>
                <v:fill type="solid"/>
              </v:shape>
            </v:group>
            <v:group style="position:absolute;left:3639;top:-3274;width:10;height:20" coordorigin="3639,-3274" coordsize="10,20">
              <v:shape style="position:absolute;left:3639;top:-3274;width:10;height:20" coordorigin="3639,-3274" coordsize="10,20" path="m3639,-3255l3648,-3255,3648,-3274,3639,-3274,3639,-3255xe" filled="true" fillcolor="#000000" stroked="false">
                <v:path arrowok="t"/>
                <v:fill type="solid"/>
              </v:shape>
            </v:group>
            <v:group style="position:absolute;left:3639;top:-3255;width:10;height:20" coordorigin="3639,-3255" coordsize="10,20">
              <v:shape style="position:absolute;left:3639;top:-3255;width:10;height:20" coordorigin="3639,-3255" coordsize="10,20" path="m3639,-3235l3648,-3235,3648,-3255,3639,-3255,3639,-3235xe" filled="true" fillcolor="#000000" stroked="false">
                <v:path arrowok="t"/>
                <v:fill type="solid"/>
              </v:shape>
            </v:group>
            <v:group style="position:absolute;left:3639;top:-3235;width:10;height:20" coordorigin="3639,-3235" coordsize="10,20">
              <v:shape style="position:absolute;left:3639;top:-3235;width:10;height:20" coordorigin="3639,-3235" coordsize="10,20" path="m3639,-3216l3648,-3216,3648,-3235,3639,-3235,3639,-3216xe" filled="true" fillcolor="#000000" stroked="false">
                <v:path arrowok="t"/>
                <v:fill type="solid"/>
              </v:shape>
            </v:group>
            <v:group style="position:absolute;left:3639;top:-3216;width:10;height:20" coordorigin="3639,-3216" coordsize="10,20">
              <v:shape style="position:absolute;left:3639;top:-3216;width:10;height:20" coordorigin="3639,-3216" coordsize="10,20" path="m3639,-3197l3648,-3197,3648,-3216,3639,-3216,3639,-3197xe" filled="true" fillcolor="#000000" stroked="false">
                <v:path arrowok="t"/>
                <v:fill type="solid"/>
              </v:shape>
            </v:group>
            <v:group style="position:absolute;left:3639;top:-3197;width:10;height:20" coordorigin="3639,-3197" coordsize="10,20">
              <v:shape style="position:absolute;left:3639;top:-3197;width:10;height:20" coordorigin="3639,-3197" coordsize="10,20" path="m3639,-3178l3648,-3178,3648,-3197,3639,-3197,3639,-3178xe" filled="true" fillcolor="#000000" stroked="false">
                <v:path arrowok="t"/>
                <v:fill type="solid"/>
              </v:shape>
            </v:group>
            <v:group style="position:absolute;left:3639;top:-3178;width:10;height:20" coordorigin="3639,-3178" coordsize="10,20">
              <v:shape style="position:absolute;left:3639;top:-3178;width:10;height:20" coordorigin="3639,-3178" coordsize="10,20" path="m3639,-3159l3648,-3159,3648,-3178,3639,-3178,3639,-3159xe" filled="true" fillcolor="#000000" stroked="false">
                <v:path arrowok="t"/>
                <v:fill type="solid"/>
              </v:shape>
            </v:group>
            <v:group style="position:absolute;left:3639;top:-3159;width:10;height:20" coordorigin="3639,-3159" coordsize="10,20">
              <v:shape style="position:absolute;left:3639;top:-3159;width:10;height:20" coordorigin="3639,-3159" coordsize="10,20" path="m3639,-3139l3648,-3139,3648,-3159,3639,-3159,3639,-3139xe" filled="true" fillcolor="#000000" stroked="false">
                <v:path arrowok="t"/>
                <v:fill type="solid"/>
              </v:shape>
            </v:group>
            <v:group style="position:absolute;left:3639;top:-3139;width:10;height:20" coordorigin="3639,-3139" coordsize="10,20">
              <v:shape style="position:absolute;left:3639;top:-3139;width:10;height:20" coordorigin="3639,-3139" coordsize="10,20" path="m3639,-3120l3648,-3120,3648,-3139,3639,-3139,3639,-3120xe" filled="true" fillcolor="#000000" stroked="false">
                <v:path arrowok="t"/>
                <v:fill type="solid"/>
              </v:shape>
            </v:group>
            <v:group style="position:absolute;left:3639;top:-3120;width:10;height:20" coordorigin="3639,-3120" coordsize="10,20">
              <v:shape style="position:absolute;left:3639;top:-3120;width:10;height:20" coordorigin="3639,-3120" coordsize="10,20" path="m3639,-3101l3648,-3101,3648,-3120,3639,-3120,3639,-3101xe" filled="true" fillcolor="#000000" stroked="false">
                <v:path arrowok="t"/>
                <v:fill type="solid"/>
              </v:shape>
            </v:group>
            <v:group style="position:absolute;left:3639;top:-3101;width:10;height:20" coordorigin="3639,-3101" coordsize="10,20">
              <v:shape style="position:absolute;left:3639;top:-3101;width:10;height:20" coordorigin="3639,-3101" coordsize="10,20" path="m3639,-3082l3648,-3082,3648,-3101,3639,-3101,3639,-3082xe" filled="true" fillcolor="#000000" stroked="false">
                <v:path arrowok="t"/>
                <v:fill type="solid"/>
              </v:shape>
            </v:group>
            <v:group style="position:absolute;left:3639;top:-3082;width:10;height:20" coordorigin="3639,-3082" coordsize="10,20">
              <v:shape style="position:absolute;left:3639;top:-3082;width:10;height:20" coordorigin="3639,-3082" coordsize="10,20" path="m3639,-3063l3648,-3063,3648,-3082,3639,-3082,3639,-3063xe" filled="true" fillcolor="#000000" stroked="false">
                <v:path arrowok="t"/>
                <v:fill type="solid"/>
              </v:shape>
            </v:group>
            <v:group style="position:absolute;left:3639;top:-3062;width:10;height:20" coordorigin="3639,-3062" coordsize="10,20">
              <v:shape style="position:absolute;left:3639;top:-3062;width:10;height:20" coordorigin="3639,-3062" coordsize="10,20" path="m3639,-3043l3648,-3043,3648,-3062,3639,-3062,3639,-3043xe" filled="true" fillcolor="#000000" stroked="false">
                <v:path arrowok="t"/>
                <v:fill type="solid"/>
              </v:shape>
            </v:group>
            <v:group style="position:absolute;left:3639;top:-3043;width:10;height:20" coordorigin="3639,-3043" coordsize="10,20">
              <v:shape style="position:absolute;left:3639;top:-3043;width:10;height:20" coordorigin="3639,-3043" coordsize="10,20" path="m3639,-3024l3648,-3024,3648,-3043,3639,-3043,3639,-3024xe" filled="true" fillcolor="#000000" stroked="false">
                <v:path arrowok="t"/>
                <v:fill type="solid"/>
              </v:shape>
            </v:group>
            <v:group style="position:absolute;left:3639;top:-3024;width:10;height:20" coordorigin="3639,-3024" coordsize="10,20">
              <v:shape style="position:absolute;left:3639;top:-3024;width:10;height:20" coordorigin="3639,-3024" coordsize="10,20" path="m3639,-3004l3648,-3004,3648,-3024,3639,-3024,3639,-3004xe" filled="true" fillcolor="#000000" stroked="false">
                <v:path arrowok="t"/>
                <v:fill type="solid"/>
              </v:shape>
            </v:group>
            <v:group style="position:absolute;left:3639;top:-3004;width:10;height:20" coordorigin="3639,-3004" coordsize="10,20">
              <v:shape style="position:absolute;left:3639;top:-3004;width:10;height:20" coordorigin="3639,-3004" coordsize="10,20" path="m3639,-2985l3648,-2985,3648,-3004,3639,-3004,3639,-2985xe" filled="true" fillcolor="#000000" stroked="false">
                <v:path arrowok="t"/>
                <v:fill type="solid"/>
              </v:shape>
            </v:group>
            <v:group style="position:absolute;left:3639;top:-2985;width:10;height:20" coordorigin="3639,-2985" coordsize="10,20">
              <v:shape style="position:absolute;left:3639;top:-2985;width:10;height:20" coordorigin="3639,-2985" coordsize="10,20" path="m3639,-2966l3648,-2966,3648,-2985,3639,-2985,3639,-2966xe" filled="true" fillcolor="#000000" stroked="false">
                <v:path arrowok="t"/>
                <v:fill type="solid"/>
              </v:shape>
            </v:group>
            <v:group style="position:absolute;left:3639;top:-2966;width:10;height:20" coordorigin="3639,-2966" coordsize="10,20">
              <v:shape style="position:absolute;left:3639;top:-2966;width:10;height:20" coordorigin="3639,-2966" coordsize="10,20" path="m3639,-2947l3648,-2947,3648,-2966,3639,-2966,3639,-2947xe" filled="true" fillcolor="#000000" stroked="false">
                <v:path arrowok="t"/>
                <v:fill type="solid"/>
              </v:shape>
            </v:group>
            <v:group style="position:absolute;left:3639;top:-2947;width:10;height:20" coordorigin="3639,-2947" coordsize="10,20">
              <v:shape style="position:absolute;left:3639;top:-2947;width:10;height:20" coordorigin="3639,-2947" coordsize="10,20" path="m3639,-2928l3648,-2928,3648,-2947,3639,-2947,3639,-2928xe" filled="true" fillcolor="#000000" stroked="false">
                <v:path arrowok="t"/>
                <v:fill type="solid"/>
              </v:shape>
            </v:group>
            <v:group style="position:absolute;left:3639;top:-2928;width:10;height:20" coordorigin="3639,-2928" coordsize="10,20">
              <v:shape style="position:absolute;left:3639;top:-2928;width:10;height:20" coordorigin="3639,-2928" coordsize="10,20" path="m3639,-2908l3648,-2908,3648,-2928,3639,-2928,3639,-2908xe" filled="true" fillcolor="#000000" stroked="false">
                <v:path arrowok="t"/>
                <v:fill type="solid"/>
              </v:shape>
            </v:group>
            <v:group style="position:absolute;left:3639;top:-2908;width:10;height:20" coordorigin="3639,-2908" coordsize="10,20">
              <v:shape style="position:absolute;left:3639;top:-2908;width:10;height:20" coordorigin="3639,-2908" coordsize="10,20" path="m3639,-2889l3648,-2889,3648,-2908,3639,-2908,3639,-2889xe" filled="true" fillcolor="#000000" stroked="false">
                <v:path arrowok="t"/>
                <v:fill type="solid"/>
              </v:shape>
            </v:group>
            <v:group style="position:absolute;left:3639;top:-2889;width:10;height:20" coordorigin="3639,-2889" coordsize="10,20">
              <v:shape style="position:absolute;left:3639;top:-2889;width:10;height:20" coordorigin="3639,-2889" coordsize="10,20" path="m3639,-2870l3648,-2870,3648,-2889,3639,-2889,3639,-2870xe" filled="true" fillcolor="#000000" stroked="false">
                <v:path arrowok="t"/>
                <v:fill type="solid"/>
              </v:shape>
            </v:group>
            <v:group style="position:absolute;left:3639;top:-2870;width:10;height:20" coordorigin="3639,-2870" coordsize="10,20">
              <v:shape style="position:absolute;left:3639;top:-2870;width:10;height:20" coordorigin="3639,-2870" coordsize="10,20" path="m3639,-2851l3648,-2851,3648,-2870,3639,-2870,3639,-2851xe" filled="true" fillcolor="#000000" stroked="false">
                <v:path arrowok="t"/>
                <v:fill type="solid"/>
              </v:shape>
            </v:group>
            <v:group style="position:absolute;left:3639;top:-2851;width:10;height:20" coordorigin="3639,-2851" coordsize="10,20">
              <v:shape style="position:absolute;left:3639;top:-2851;width:10;height:20" coordorigin="3639,-2851" coordsize="10,20" path="m3639,-2832l3648,-2832,3648,-2851,3639,-2851,3639,-2832xe" filled="true" fillcolor="#000000" stroked="false">
                <v:path arrowok="t"/>
                <v:fill type="solid"/>
              </v:shape>
            </v:group>
            <v:group style="position:absolute;left:3639;top:-2832;width:10;height:20" coordorigin="3639,-2832" coordsize="10,20">
              <v:shape style="position:absolute;left:3639;top:-2832;width:10;height:20" coordorigin="3639,-2832" coordsize="10,20" path="m3639,-2812l3648,-2812,3648,-2832,3639,-2832,3639,-2812xe" filled="true" fillcolor="#000000" stroked="false">
                <v:path arrowok="t"/>
                <v:fill type="solid"/>
              </v:shape>
            </v:group>
            <v:group style="position:absolute;left:3639;top:-2812;width:10;height:20" coordorigin="3639,-2812" coordsize="10,20">
              <v:shape style="position:absolute;left:3639;top:-2812;width:10;height:20" coordorigin="3639,-2812" coordsize="10,20" path="m3639,-2793l3648,-2793,3648,-2812,3639,-2812,3639,-2793xe" filled="true" fillcolor="#000000" stroked="false">
                <v:path arrowok="t"/>
                <v:fill type="solid"/>
              </v:shape>
            </v:group>
            <v:group style="position:absolute;left:3639;top:-2793;width:10;height:20" coordorigin="3639,-2793" coordsize="10,20">
              <v:shape style="position:absolute;left:3639;top:-2793;width:10;height:20" coordorigin="3639,-2793" coordsize="10,20" path="m3639,-2774l3648,-2774,3648,-2793,3639,-2793,3639,-2774xe" filled="true" fillcolor="#000000" stroked="false">
                <v:path arrowok="t"/>
                <v:fill type="solid"/>
              </v:shape>
            </v:group>
            <v:group style="position:absolute;left:3639;top:-2774;width:10;height:20" coordorigin="3639,-2774" coordsize="10,20">
              <v:shape style="position:absolute;left:3639;top:-2774;width:10;height:20" coordorigin="3639,-2774" coordsize="10,20" path="m3639,-2755l3648,-2755,3648,-2774,3639,-2774,3639,-2755xe" filled="true" fillcolor="#000000" stroked="false">
                <v:path arrowok="t"/>
                <v:fill type="solid"/>
              </v:shape>
            </v:group>
            <v:group style="position:absolute;left:3639;top:-2755;width:10;height:20" coordorigin="3639,-2755" coordsize="10,20">
              <v:shape style="position:absolute;left:3639;top:-2755;width:10;height:20" coordorigin="3639,-2755" coordsize="10,20" path="m3639,-2736l3648,-2736,3648,-2755,3639,-2755,3639,-2736xe" filled="true" fillcolor="#000000" stroked="false">
                <v:path arrowok="t"/>
                <v:fill type="solid"/>
              </v:shape>
            </v:group>
            <v:group style="position:absolute;left:3639;top:-2731;width:10;height:2" coordorigin="3639,-2731" coordsize="10,2">
              <v:shape style="position:absolute;left:3639;top:-2731;width:10;height:2" coordorigin="3639,-2731" coordsize="10,0" path="m3639,-2731l3648,-2731e" filled="false" stroked="true" strokeweight=".47998pt" strokecolor="#000000">
                <v:path arrowok="t"/>
              </v:shape>
            </v:group>
            <v:group style="position:absolute;left:4784;top:-3850;width:10;height:20" coordorigin="4784,-3850" coordsize="10,20">
              <v:shape style="position:absolute;left:4784;top:-3850;width:10;height:20" coordorigin="4784,-3850" coordsize="10,20" path="m4784,-3831l4794,-3831,4794,-3850,4784,-3850,4784,-3831xe" filled="true" fillcolor="#000000" stroked="false">
                <v:path arrowok="t"/>
                <v:fill type="solid"/>
              </v:shape>
            </v:group>
            <v:group style="position:absolute;left:4784;top:-3831;width:10;height:20" coordorigin="4784,-3831" coordsize="10,20">
              <v:shape style="position:absolute;left:4784;top:-3831;width:10;height:20" coordorigin="4784,-3831" coordsize="10,20" path="m4784,-3811l4794,-3811,4794,-3831,4784,-3831,4784,-3811xe" filled="true" fillcolor="#000000" stroked="false">
                <v:path arrowok="t"/>
                <v:fill type="solid"/>
              </v:shape>
            </v:group>
            <v:group style="position:absolute;left:4784;top:-3811;width:10;height:20" coordorigin="4784,-3811" coordsize="10,20">
              <v:shape style="position:absolute;left:4784;top:-3811;width:10;height:20" coordorigin="4784,-3811" coordsize="10,20" path="m4784,-3792l4794,-3792,4794,-3811,4784,-3811,4784,-3792xe" filled="true" fillcolor="#000000" stroked="false">
                <v:path arrowok="t"/>
                <v:fill type="solid"/>
              </v:shape>
            </v:group>
            <v:group style="position:absolute;left:4784;top:-3792;width:10;height:20" coordorigin="4784,-3792" coordsize="10,20">
              <v:shape style="position:absolute;left:4784;top:-3792;width:10;height:20" coordorigin="4784,-3792" coordsize="10,20" path="m4784,-3773l4794,-3773,4794,-3792,4784,-3792,4784,-3773xe" filled="true" fillcolor="#000000" stroked="false">
                <v:path arrowok="t"/>
                <v:fill type="solid"/>
              </v:shape>
            </v:group>
            <v:group style="position:absolute;left:4784;top:-3773;width:10;height:20" coordorigin="4784,-3773" coordsize="10,20">
              <v:shape style="position:absolute;left:4784;top:-3773;width:10;height:20" coordorigin="4784,-3773" coordsize="10,20" path="m4784,-3754l4794,-3754,4794,-3773,4784,-3773,4784,-3754xe" filled="true" fillcolor="#000000" stroked="false">
                <v:path arrowok="t"/>
                <v:fill type="solid"/>
              </v:shape>
            </v:group>
            <v:group style="position:absolute;left:4784;top:-3754;width:10;height:20" coordorigin="4784,-3754" coordsize="10,20">
              <v:shape style="position:absolute;left:4784;top:-3754;width:10;height:20" coordorigin="4784,-3754" coordsize="10,20" path="m4784,-3735l4794,-3735,4794,-3754,4784,-3754,4784,-3735xe" filled="true" fillcolor="#000000" stroked="false">
                <v:path arrowok="t"/>
                <v:fill type="solid"/>
              </v:shape>
            </v:group>
            <v:group style="position:absolute;left:4784;top:-3735;width:10;height:20" coordorigin="4784,-3735" coordsize="10,20">
              <v:shape style="position:absolute;left:4784;top:-3735;width:10;height:20" coordorigin="4784,-3735" coordsize="10,20" path="m4784,-3715l4794,-3715,4794,-3735,4784,-3735,4784,-3715xe" filled="true" fillcolor="#000000" stroked="false">
                <v:path arrowok="t"/>
                <v:fill type="solid"/>
              </v:shape>
            </v:group>
            <v:group style="position:absolute;left:4784;top:-3715;width:10;height:20" coordorigin="4784,-3715" coordsize="10,20">
              <v:shape style="position:absolute;left:4784;top:-3715;width:10;height:20" coordorigin="4784,-3715" coordsize="10,20" path="m4784,-3696l4794,-3696,4794,-3715,4784,-3715,4784,-3696xe" filled="true" fillcolor="#000000" stroked="false">
                <v:path arrowok="t"/>
                <v:fill type="solid"/>
              </v:shape>
            </v:group>
            <v:group style="position:absolute;left:4784;top:-3696;width:10;height:20" coordorigin="4784,-3696" coordsize="10,20">
              <v:shape style="position:absolute;left:4784;top:-3696;width:10;height:20" coordorigin="4784,-3696" coordsize="10,20" path="m4784,-3677l4794,-3677,4794,-3696,4784,-3696,4784,-3677xe" filled="true" fillcolor="#000000" stroked="false">
                <v:path arrowok="t"/>
                <v:fill type="solid"/>
              </v:shape>
            </v:group>
            <v:group style="position:absolute;left:4784;top:-3677;width:10;height:20" coordorigin="4784,-3677" coordsize="10,20">
              <v:shape style="position:absolute;left:4784;top:-3677;width:10;height:20" coordorigin="4784,-3677" coordsize="10,20" path="m4784,-3658l4794,-3658,4794,-3677,4784,-3677,4784,-3658xe" filled="true" fillcolor="#000000" stroked="false">
                <v:path arrowok="t"/>
                <v:fill type="solid"/>
              </v:shape>
            </v:group>
            <v:group style="position:absolute;left:4784;top:-3658;width:10;height:20" coordorigin="4784,-3658" coordsize="10,20">
              <v:shape style="position:absolute;left:4784;top:-3658;width:10;height:20" coordorigin="4784,-3658" coordsize="10,20" path="m4784,-3639l4794,-3639,4794,-3658,4784,-3658,4784,-3639xe" filled="true" fillcolor="#000000" stroked="false">
                <v:path arrowok="t"/>
                <v:fill type="solid"/>
              </v:shape>
            </v:group>
            <v:group style="position:absolute;left:4784;top:-3639;width:10;height:20" coordorigin="4784,-3639" coordsize="10,20">
              <v:shape style="position:absolute;left:4784;top:-3639;width:10;height:20" coordorigin="4784,-3639" coordsize="10,20" path="m4784,-3619l4794,-3619,4794,-3639,4784,-3639,4784,-3619xe" filled="true" fillcolor="#000000" stroked="false">
                <v:path arrowok="t"/>
                <v:fill type="solid"/>
              </v:shape>
            </v:group>
            <v:group style="position:absolute;left:4784;top:-3619;width:10;height:20" coordorigin="4784,-3619" coordsize="10,20">
              <v:shape style="position:absolute;left:4784;top:-3619;width:10;height:20" coordorigin="4784,-3619" coordsize="10,20" path="m4784,-3600l4794,-3600,4794,-3619,4784,-3619,4784,-3600xe" filled="true" fillcolor="#000000" stroked="false">
                <v:path arrowok="t"/>
                <v:fill type="solid"/>
              </v:shape>
            </v:group>
            <v:group style="position:absolute;left:4784;top:-3600;width:10;height:20" coordorigin="4784,-3600" coordsize="10,20">
              <v:shape style="position:absolute;left:4784;top:-3600;width:10;height:20" coordorigin="4784,-3600" coordsize="10,20" path="m4784,-3581l4794,-3581,4794,-3600,4784,-3600,4784,-3581xe" filled="true" fillcolor="#000000" stroked="false">
                <v:path arrowok="t"/>
                <v:fill type="solid"/>
              </v:shape>
            </v:group>
            <v:group style="position:absolute;left:4784;top:-3581;width:10;height:20" coordorigin="4784,-3581" coordsize="10,20">
              <v:shape style="position:absolute;left:4784;top:-3581;width:10;height:20" coordorigin="4784,-3581" coordsize="10,20" path="m4784,-3562l4794,-3562,4794,-3581,4784,-3581,4784,-3562xe" filled="true" fillcolor="#000000" stroked="false">
                <v:path arrowok="t"/>
                <v:fill type="solid"/>
              </v:shape>
            </v:group>
            <v:group style="position:absolute;left:4784;top:-3562;width:10;height:20" coordorigin="4784,-3562" coordsize="10,20">
              <v:shape style="position:absolute;left:4784;top:-3562;width:10;height:20" coordorigin="4784,-3562" coordsize="10,20" path="m4784,-3543l4794,-3543,4794,-3562,4784,-3562,4784,-3543xe" filled="true" fillcolor="#000000" stroked="false">
                <v:path arrowok="t"/>
                <v:fill type="solid"/>
              </v:shape>
            </v:group>
            <v:group style="position:absolute;left:4784;top:-3543;width:10;height:20" coordorigin="4784,-3543" coordsize="10,20">
              <v:shape style="position:absolute;left:4784;top:-3543;width:10;height:20" coordorigin="4784,-3543" coordsize="10,20" path="m4784,-3523l4794,-3523,4794,-3543,4784,-3543,4784,-3523xe" filled="true" fillcolor="#000000" stroked="false">
                <v:path arrowok="t"/>
                <v:fill type="solid"/>
              </v:shape>
            </v:group>
            <v:group style="position:absolute;left:4784;top:-3523;width:10;height:20" coordorigin="4784,-3523" coordsize="10,20">
              <v:shape style="position:absolute;left:4784;top:-3523;width:10;height:20" coordorigin="4784,-3523" coordsize="10,20" path="m4784,-3504l4794,-3504,4794,-3523,4784,-3523,4784,-3504xe" filled="true" fillcolor="#000000" stroked="false">
                <v:path arrowok="t"/>
                <v:fill type="solid"/>
              </v:shape>
            </v:group>
            <v:group style="position:absolute;left:4784;top:-3504;width:10;height:20" coordorigin="4784,-3504" coordsize="10,20">
              <v:shape style="position:absolute;left:4784;top:-3504;width:10;height:20" coordorigin="4784,-3504" coordsize="10,20" path="m4784,-3485l4794,-3485,4794,-3504,4784,-3504,4784,-3485xe" filled="true" fillcolor="#000000" stroked="false">
                <v:path arrowok="t"/>
                <v:fill type="solid"/>
              </v:shape>
            </v:group>
            <v:group style="position:absolute;left:4784;top:-3485;width:10;height:20" coordorigin="4784,-3485" coordsize="10,20">
              <v:shape style="position:absolute;left:4784;top:-3485;width:10;height:20" coordorigin="4784,-3485" coordsize="10,20" path="m4784,-3466l4794,-3466,4794,-3485,4784,-3485,4784,-3466xe" filled="true" fillcolor="#000000" stroked="false">
                <v:path arrowok="t"/>
                <v:fill type="solid"/>
              </v:shape>
            </v:group>
            <v:group style="position:absolute;left:4784;top:-3466;width:10;height:20" coordorigin="4784,-3466" coordsize="10,20">
              <v:shape style="position:absolute;left:4784;top:-3466;width:10;height:20" coordorigin="4784,-3466" coordsize="10,20" path="m4784,-3447l4794,-3447,4794,-3466,4784,-3466,4784,-3447xe" filled="true" fillcolor="#000000" stroked="false">
                <v:path arrowok="t"/>
                <v:fill type="solid"/>
              </v:shape>
            </v:group>
            <v:group style="position:absolute;left:4784;top:-3447;width:10;height:20" coordorigin="4784,-3447" coordsize="10,20">
              <v:shape style="position:absolute;left:4784;top:-3447;width:10;height:20" coordorigin="4784,-3447" coordsize="10,20" path="m4784,-3427l4794,-3427,4794,-3447,4784,-3447,4784,-3427xe" filled="true" fillcolor="#000000" stroked="false">
                <v:path arrowok="t"/>
                <v:fill type="solid"/>
              </v:shape>
            </v:group>
            <v:group style="position:absolute;left:4784;top:-3427;width:10;height:20" coordorigin="4784,-3427" coordsize="10,20">
              <v:shape style="position:absolute;left:4784;top:-3427;width:10;height:20" coordorigin="4784,-3427" coordsize="10,20" path="m4784,-3408l4794,-3408,4794,-3427,4784,-3427,4784,-3408xe" filled="true" fillcolor="#000000" stroked="false">
                <v:path arrowok="t"/>
                <v:fill type="solid"/>
              </v:shape>
            </v:group>
            <v:group style="position:absolute;left:4784;top:-3408;width:10;height:20" coordorigin="4784,-3408" coordsize="10,20">
              <v:shape style="position:absolute;left:4784;top:-3408;width:10;height:20" coordorigin="4784,-3408" coordsize="10,20" path="m4784,-3389l4794,-3389,4794,-3408,4784,-3408,4784,-3389xe" filled="true" fillcolor="#000000" stroked="false">
                <v:path arrowok="t"/>
                <v:fill type="solid"/>
              </v:shape>
            </v:group>
            <v:group style="position:absolute;left:4784;top:-3389;width:10;height:20" coordorigin="4784,-3389" coordsize="10,20">
              <v:shape style="position:absolute;left:4784;top:-3389;width:10;height:20" coordorigin="4784,-3389" coordsize="10,20" path="m4784,-3370l4794,-3370,4794,-3389,4784,-3389,4784,-3370xe" filled="true" fillcolor="#000000" stroked="false">
                <v:path arrowok="t"/>
                <v:fill type="solid"/>
              </v:shape>
            </v:group>
            <v:group style="position:absolute;left:4784;top:-3370;width:10;height:20" coordorigin="4784,-3370" coordsize="10,20">
              <v:shape style="position:absolute;left:4784;top:-3370;width:10;height:20" coordorigin="4784,-3370" coordsize="10,20" path="m4784,-3351l4794,-3351,4794,-3370,4784,-3370,4784,-3351xe" filled="true" fillcolor="#000000" stroked="false">
                <v:path arrowok="t"/>
                <v:fill type="solid"/>
              </v:shape>
            </v:group>
            <v:group style="position:absolute;left:4784;top:-3351;width:10;height:20" coordorigin="4784,-3351" coordsize="10,20">
              <v:shape style="position:absolute;left:4784;top:-3351;width:10;height:20" coordorigin="4784,-3351" coordsize="10,20" path="m4784,-3331l4794,-3331,4794,-3351,4784,-3351,4784,-3331xe" filled="true" fillcolor="#000000" stroked="false">
                <v:path arrowok="t"/>
                <v:fill type="solid"/>
              </v:shape>
            </v:group>
            <v:group style="position:absolute;left:4784;top:-3331;width:10;height:20" coordorigin="4784,-3331" coordsize="10,20">
              <v:shape style="position:absolute;left:4784;top:-3331;width:10;height:20" coordorigin="4784,-3331" coordsize="10,20" path="m4784,-3312l4794,-3312,4794,-3331,4784,-3331,4784,-3312xe" filled="true" fillcolor="#000000" stroked="false">
                <v:path arrowok="t"/>
                <v:fill type="solid"/>
              </v:shape>
            </v:group>
            <v:group style="position:absolute;left:4784;top:-3312;width:10;height:20" coordorigin="4784,-3312" coordsize="10,20">
              <v:shape style="position:absolute;left:4784;top:-3312;width:10;height:20" coordorigin="4784,-3312" coordsize="10,20" path="m4784,-3293l4794,-3293,4794,-3312,4784,-3312,4784,-3293xe" filled="true" fillcolor="#000000" stroked="false">
                <v:path arrowok="t"/>
                <v:fill type="solid"/>
              </v:shape>
            </v:group>
            <v:group style="position:absolute;left:4784;top:-3293;width:10;height:20" coordorigin="4784,-3293" coordsize="10,20">
              <v:shape style="position:absolute;left:4784;top:-3293;width:10;height:20" coordorigin="4784,-3293" coordsize="10,20" path="m4784,-3274l4794,-3274,4794,-3293,4784,-3293,4784,-3274xe" filled="true" fillcolor="#000000" stroked="false">
                <v:path arrowok="t"/>
                <v:fill type="solid"/>
              </v:shape>
            </v:group>
            <v:group style="position:absolute;left:4784;top:-3274;width:10;height:20" coordorigin="4784,-3274" coordsize="10,20">
              <v:shape style="position:absolute;left:4784;top:-3274;width:10;height:20" coordorigin="4784,-3274" coordsize="10,20" path="m4784,-3255l4794,-3255,4794,-3274,4784,-3274,4784,-3255xe" filled="true" fillcolor="#000000" stroked="false">
                <v:path arrowok="t"/>
                <v:fill type="solid"/>
              </v:shape>
            </v:group>
            <v:group style="position:absolute;left:4784;top:-3255;width:10;height:20" coordorigin="4784,-3255" coordsize="10,20">
              <v:shape style="position:absolute;left:4784;top:-3255;width:10;height:20" coordorigin="4784,-3255" coordsize="10,20" path="m4784,-3235l4794,-3235,4794,-3255,4784,-3255,4784,-3235xe" filled="true" fillcolor="#000000" stroked="false">
                <v:path arrowok="t"/>
                <v:fill type="solid"/>
              </v:shape>
            </v:group>
            <v:group style="position:absolute;left:4784;top:-3235;width:10;height:20" coordorigin="4784,-3235" coordsize="10,20">
              <v:shape style="position:absolute;left:4784;top:-3235;width:10;height:20" coordorigin="4784,-3235" coordsize="10,20" path="m4784,-3216l4794,-3216,4794,-3235,4784,-3235,4784,-3216xe" filled="true" fillcolor="#000000" stroked="false">
                <v:path arrowok="t"/>
                <v:fill type="solid"/>
              </v:shape>
            </v:group>
            <v:group style="position:absolute;left:4784;top:-3216;width:10;height:20" coordorigin="4784,-3216" coordsize="10,20">
              <v:shape style="position:absolute;left:4784;top:-3216;width:10;height:20" coordorigin="4784,-3216" coordsize="10,20" path="m4784,-3197l4794,-3197,4794,-3216,4784,-3216,4784,-3197xe" filled="true" fillcolor="#000000" stroked="false">
                <v:path arrowok="t"/>
                <v:fill type="solid"/>
              </v:shape>
            </v:group>
            <v:group style="position:absolute;left:4784;top:-3197;width:10;height:20" coordorigin="4784,-3197" coordsize="10,20">
              <v:shape style="position:absolute;left:4784;top:-3197;width:10;height:20" coordorigin="4784,-3197" coordsize="10,20" path="m4784,-3178l4794,-3178,4794,-3197,4784,-3197,4784,-3178xe" filled="true" fillcolor="#000000" stroked="false">
                <v:path arrowok="t"/>
                <v:fill type="solid"/>
              </v:shape>
            </v:group>
            <v:group style="position:absolute;left:4784;top:-3178;width:10;height:20" coordorigin="4784,-3178" coordsize="10,20">
              <v:shape style="position:absolute;left:4784;top:-3178;width:10;height:20" coordorigin="4784,-3178" coordsize="10,20" path="m4784,-3159l4794,-3159,4794,-3178,4784,-3178,4784,-3159xe" filled="true" fillcolor="#000000" stroked="false">
                <v:path arrowok="t"/>
                <v:fill type="solid"/>
              </v:shape>
            </v:group>
            <v:group style="position:absolute;left:4784;top:-3159;width:10;height:20" coordorigin="4784,-3159" coordsize="10,20">
              <v:shape style="position:absolute;left:4784;top:-3159;width:10;height:20" coordorigin="4784,-3159" coordsize="10,20" path="m4784,-3139l4794,-3139,4794,-3159,4784,-3159,4784,-3139xe" filled="true" fillcolor="#000000" stroked="false">
                <v:path arrowok="t"/>
                <v:fill type="solid"/>
              </v:shape>
            </v:group>
            <v:group style="position:absolute;left:4784;top:-3139;width:10;height:20" coordorigin="4784,-3139" coordsize="10,20">
              <v:shape style="position:absolute;left:4784;top:-3139;width:10;height:20" coordorigin="4784,-3139" coordsize="10,20" path="m4784,-3120l4794,-3120,4794,-3139,4784,-3139,4784,-3120xe" filled="true" fillcolor="#000000" stroked="false">
                <v:path arrowok="t"/>
                <v:fill type="solid"/>
              </v:shape>
            </v:group>
            <v:group style="position:absolute;left:4784;top:-3120;width:10;height:20" coordorigin="4784,-3120" coordsize="10,20">
              <v:shape style="position:absolute;left:4784;top:-3120;width:10;height:20" coordorigin="4784,-3120" coordsize="10,20" path="m4784,-3101l4794,-3101,4794,-3120,4784,-3120,4784,-3101xe" filled="true" fillcolor="#000000" stroked="false">
                <v:path arrowok="t"/>
                <v:fill type="solid"/>
              </v:shape>
            </v:group>
            <v:group style="position:absolute;left:4784;top:-3101;width:10;height:20" coordorigin="4784,-3101" coordsize="10,20">
              <v:shape style="position:absolute;left:4784;top:-3101;width:10;height:20" coordorigin="4784,-3101" coordsize="10,20" path="m4784,-3082l4794,-3082,4794,-3101,4784,-3101,4784,-3082xe" filled="true" fillcolor="#000000" stroked="false">
                <v:path arrowok="t"/>
                <v:fill type="solid"/>
              </v:shape>
            </v:group>
            <v:group style="position:absolute;left:4784;top:-3082;width:10;height:20" coordorigin="4784,-3082" coordsize="10,20">
              <v:shape style="position:absolute;left:4784;top:-3082;width:10;height:20" coordorigin="4784,-3082" coordsize="10,20" path="m4784,-3063l4794,-3063,4794,-3082,4784,-3082,4784,-3063xe" filled="true" fillcolor="#000000" stroked="false">
                <v:path arrowok="t"/>
                <v:fill type="solid"/>
              </v:shape>
            </v:group>
            <v:group style="position:absolute;left:4784;top:-3062;width:10;height:20" coordorigin="4784,-3062" coordsize="10,20">
              <v:shape style="position:absolute;left:4784;top:-3062;width:10;height:20" coordorigin="4784,-3062" coordsize="10,20" path="m4784,-3043l4794,-3043,4794,-3062,4784,-3062,4784,-3043xe" filled="true" fillcolor="#000000" stroked="false">
                <v:path arrowok="t"/>
                <v:fill type="solid"/>
              </v:shape>
            </v:group>
            <v:group style="position:absolute;left:4784;top:-3043;width:10;height:20" coordorigin="4784,-3043" coordsize="10,20">
              <v:shape style="position:absolute;left:4784;top:-3043;width:10;height:20" coordorigin="4784,-3043" coordsize="10,20" path="m4784,-3024l4794,-3024,4794,-3043,4784,-3043,4784,-3024xe" filled="true" fillcolor="#000000" stroked="false">
                <v:path arrowok="t"/>
                <v:fill type="solid"/>
              </v:shape>
            </v:group>
            <v:group style="position:absolute;left:4784;top:-3024;width:10;height:20" coordorigin="4784,-3024" coordsize="10,20">
              <v:shape style="position:absolute;left:4784;top:-3024;width:10;height:20" coordorigin="4784,-3024" coordsize="10,20" path="m4784,-3004l4794,-3004,4794,-3024,4784,-3024,4784,-3004xe" filled="true" fillcolor="#000000" stroked="false">
                <v:path arrowok="t"/>
                <v:fill type="solid"/>
              </v:shape>
            </v:group>
            <v:group style="position:absolute;left:4784;top:-3004;width:10;height:20" coordorigin="4784,-3004" coordsize="10,20">
              <v:shape style="position:absolute;left:4784;top:-3004;width:10;height:20" coordorigin="4784,-3004" coordsize="10,20" path="m4784,-2985l4794,-2985,4794,-3004,4784,-3004,4784,-2985xe" filled="true" fillcolor="#000000" stroked="false">
                <v:path arrowok="t"/>
                <v:fill type="solid"/>
              </v:shape>
            </v:group>
            <v:group style="position:absolute;left:4784;top:-2985;width:10;height:20" coordorigin="4784,-2985" coordsize="10,20">
              <v:shape style="position:absolute;left:4784;top:-2985;width:10;height:20" coordorigin="4784,-2985" coordsize="10,20" path="m4784,-2966l4794,-2966,4794,-2985,4784,-2985,4784,-2966xe" filled="true" fillcolor="#000000" stroked="false">
                <v:path arrowok="t"/>
                <v:fill type="solid"/>
              </v:shape>
            </v:group>
            <v:group style="position:absolute;left:4784;top:-2966;width:10;height:20" coordorigin="4784,-2966" coordsize="10,20">
              <v:shape style="position:absolute;left:4784;top:-2966;width:10;height:20" coordorigin="4784,-2966" coordsize="10,20" path="m4784,-2947l4794,-2947,4794,-2966,4784,-2966,4784,-2947xe" filled="true" fillcolor="#000000" stroked="false">
                <v:path arrowok="t"/>
                <v:fill type="solid"/>
              </v:shape>
            </v:group>
            <v:group style="position:absolute;left:4784;top:-2947;width:10;height:20" coordorigin="4784,-2947" coordsize="10,20">
              <v:shape style="position:absolute;left:4784;top:-2947;width:10;height:20" coordorigin="4784,-2947" coordsize="10,20" path="m4784,-2928l4794,-2928,4794,-2947,4784,-2947,4784,-2928xe" filled="true" fillcolor="#000000" stroked="false">
                <v:path arrowok="t"/>
                <v:fill type="solid"/>
              </v:shape>
            </v:group>
            <v:group style="position:absolute;left:4784;top:-2928;width:10;height:20" coordorigin="4784,-2928" coordsize="10,20">
              <v:shape style="position:absolute;left:4784;top:-2928;width:10;height:20" coordorigin="4784,-2928" coordsize="10,20" path="m4784,-2908l4794,-2908,4794,-2928,4784,-2928,4784,-2908xe" filled="true" fillcolor="#000000" stroked="false">
                <v:path arrowok="t"/>
                <v:fill type="solid"/>
              </v:shape>
            </v:group>
            <v:group style="position:absolute;left:4784;top:-2908;width:10;height:20" coordorigin="4784,-2908" coordsize="10,20">
              <v:shape style="position:absolute;left:4784;top:-2908;width:10;height:20" coordorigin="4784,-2908" coordsize="10,20" path="m4784,-2889l4794,-2889,4794,-2908,4784,-2908,4784,-2889xe" filled="true" fillcolor="#000000" stroked="false">
                <v:path arrowok="t"/>
                <v:fill type="solid"/>
              </v:shape>
            </v:group>
            <v:group style="position:absolute;left:4784;top:-2889;width:10;height:20" coordorigin="4784,-2889" coordsize="10,20">
              <v:shape style="position:absolute;left:4784;top:-2889;width:10;height:20" coordorigin="4784,-2889" coordsize="10,20" path="m4784,-2870l4794,-2870,4794,-2889,4784,-2889,4784,-2870xe" filled="true" fillcolor="#000000" stroked="false">
                <v:path arrowok="t"/>
                <v:fill type="solid"/>
              </v:shape>
            </v:group>
            <v:group style="position:absolute;left:4784;top:-2870;width:10;height:20" coordorigin="4784,-2870" coordsize="10,20">
              <v:shape style="position:absolute;left:4784;top:-2870;width:10;height:20" coordorigin="4784,-2870" coordsize="10,20" path="m4784,-2851l4794,-2851,4794,-2870,4784,-2870,4784,-2851xe" filled="true" fillcolor="#000000" stroked="false">
                <v:path arrowok="t"/>
                <v:fill type="solid"/>
              </v:shape>
            </v:group>
            <v:group style="position:absolute;left:4784;top:-2851;width:10;height:20" coordorigin="4784,-2851" coordsize="10,20">
              <v:shape style="position:absolute;left:4784;top:-2851;width:10;height:20" coordorigin="4784,-2851" coordsize="10,20" path="m4784,-2832l4794,-2832,4794,-2851,4784,-2851,4784,-2832xe" filled="true" fillcolor="#000000" stroked="false">
                <v:path arrowok="t"/>
                <v:fill type="solid"/>
              </v:shape>
            </v:group>
            <v:group style="position:absolute;left:4784;top:-2832;width:10;height:20" coordorigin="4784,-2832" coordsize="10,20">
              <v:shape style="position:absolute;left:4784;top:-2832;width:10;height:20" coordorigin="4784,-2832" coordsize="10,20" path="m4784,-2812l4794,-2812,4794,-2832,4784,-2832,4784,-2812xe" filled="true" fillcolor="#000000" stroked="false">
                <v:path arrowok="t"/>
                <v:fill type="solid"/>
              </v:shape>
            </v:group>
            <v:group style="position:absolute;left:4784;top:-2812;width:10;height:20" coordorigin="4784,-2812" coordsize="10,20">
              <v:shape style="position:absolute;left:4784;top:-2812;width:10;height:20" coordorigin="4784,-2812" coordsize="10,20" path="m4784,-2793l4794,-2793,4794,-2812,4784,-2812,4784,-2793xe" filled="true" fillcolor="#000000" stroked="false">
                <v:path arrowok="t"/>
                <v:fill type="solid"/>
              </v:shape>
            </v:group>
            <v:group style="position:absolute;left:4784;top:-2793;width:10;height:20" coordorigin="4784,-2793" coordsize="10,20">
              <v:shape style="position:absolute;left:4784;top:-2793;width:10;height:20" coordorigin="4784,-2793" coordsize="10,20" path="m4784,-2774l4794,-2774,4794,-2793,4784,-2793,4784,-2774xe" filled="true" fillcolor="#000000" stroked="false">
                <v:path arrowok="t"/>
                <v:fill type="solid"/>
              </v:shape>
            </v:group>
            <v:group style="position:absolute;left:4784;top:-2774;width:10;height:20" coordorigin="4784,-2774" coordsize="10,20">
              <v:shape style="position:absolute;left:4784;top:-2774;width:10;height:20" coordorigin="4784,-2774" coordsize="10,20" path="m4784,-2755l4794,-2755,4794,-2774,4784,-2774,4784,-2755xe" filled="true" fillcolor="#000000" stroked="false">
                <v:path arrowok="t"/>
                <v:fill type="solid"/>
              </v:shape>
            </v:group>
            <v:group style="position:absolute;left:4784;top:-2755;width:10;height:20" coordorigin="4784,-2755" coordsize="10,20">
              <v:shape style="position:absolute;left:4784;top:-2755;width:10;height:20" coordorigin="4784,-2755" coordsize="10,20" path="m4784,-2736l4794,-2736,4794,-2755,4784,-2755,4784,-2736xe" filled="true" fillcolor="#000000" stroked="false">
                <v:path arrowok="t"/>
                <v:fill type="solid"/>
              </v:shape>
            </v:group>
            <v:group style="position:absolute;left:4784;top:-2731;width:10;height:2" coordorigin="4784,-2731" coordsize="10,2">
              <v:shape style="position:absolute;left:4784;top:-2731;width:10;height:2" coordorigin="4784,-2731" coordsize="10,0" path="m4784,-2731l4794,-2731e" filled="false" stroked="true" strokeweight=".47998pt" strokecolor="#000000">
                <v:path arrowok="t"/>
              </v:shape>
            </v:group>
            <v:group style="position:absolute;left:5492;top:-3850;width:10;height:20" coordorigin="5492,-3850" coordsize="10,20">
              <v:shape style="position:absolute;left:5492;top:-3850;width:10;height:20" coordorigin="5492,-3850" coordsize="10,20" path="m5492,-3831l5502,-3831,5502,-3850,5492,-3850,5492,-3831xe" filled="true" fillcolor="#000000" stroked="false">
                <v:path arrowok="t"/>
                <v:fill type="solid"/>
              </v:shape>
            </v:group>
            <v:group style="position:absolute;left:5492;top:-3831;width:10;height:20" coordorigin="5492,-3831" coordsize="10,20">
              <v:shape style="position:absolute;left:5492;top:-3831;width:10;height:20" coordorigin="5492,-3831" coordsize="10,20" path="m5492,-3811l5502,-3811,5502,-3831,5492,-3831,5492,-3811xe" filled="true" fillcolor="#000000" stroked="false">
                <v:path arrowok="t"/>
                <v:fill type="solid"/>
              </v:shape>
            </v:group>
            <v:group style="position:absolute;left:5492;top:-3811;width:10;height:20" coordorigin="5492,-3811" coordsize="10,20">
              <v:shape style="position:absolute;left:5492;top:-3811;width:10;height:20" coordorigin="5492,-3811" coordsize="10,20" path="m5492,-3792l5502,-3792,5502,-3811,5492,-3811,5492,-3792xe" filled="true" fillcolor="#000000" stroked="false">
                <v:path arrowok="t"/>
                <v:fill type="solid"/>
              </v:shape>
            </v:group>
            <v:group style="position:absolute;left:5492;top:-3792;width:10;height:20" coordorigin="5492,-3792" coordsize="10,20">
              <v:shape style="position:absolute;left:5492;top:-3792;width:10;height:20" coordorigin="5492,-3792" coordsize="10,20" path="m5492,-3773l5502,-3773,5502,-3792,5492,-3792,5492,-3773xe" filled="true" fillcolor="#000000" stroked="false">
                <v:path arrowok="t"/>
                <v:fill type="solid"/>
              </v:shape>
            </v:group>
            <v:group style="position:absolute;left:5492;top:-3773;width:10;height:20" coordorigin="5492,-3773" coordsize="10,20">
              <v:shape style="position:absolute;left:5492;top:-3773;width:10;height:20" coordorigin="5492,-3773" coordsize="10,20" path="m5492,-3754l5502,-3754,5502,-3773,5492,-3773,5492,-3754xe" filled="true" fillcolor="#000000" stroked="false">
                <v:path arrowok="t"/>
                <v:fill type="solid"/>
              </v:shape>
            </v:group>
            <v:group style="position:absolute;left:5492;top:-3754;width:10;height:20" coordorigin="5492,-3754" coordsize="10,20">
              <v:shape style="position:absolute;left:5492;top:-3754;width:10;height:20" coordorigin="5492,-3754" coordsize="10,20" path="m5492,-3735l5502,-3735,5502,-3754,5492,-3754,5492,-3735xe" filled="true" fillcolor="#000000" stroked="false">
                <v:path arrowok="t"/>
                <v:fill type="solid"/>
              </v:shape>
            </v:group>
            <v:group style="position:absolute;left:5492;top:-3735;width:10;height:20" coordorigin="5492,-3735" coordsize="10,20">
              <v:shape style="position:absolute;left:5492;top:-3735;width:10;height:20" coordorigin="5492,-3735" coordsize="10,20" path="m5492,-3715l5502,-3715,5502,-3735,5492,-3735,5492,-3715xe" filled="true" fillcolor="#000000" stroked="false">
                <v:path arrowok="t"/>
                <v:fill type="solid"/>
              </v:shape>
            </v:group>
            <v:group style="position:absolute;left:5492;top:-3715;width:10;height:20" coordorigin="5492,-3715" coordsize="10,20">
              <v:shape style="position:absolute;left:5492;top:-3715;width:10;height:20" coordorigin="5492,-3715" coordsize="10,20" path="m5492,-3696l5502,-3696,5502,-3715,5492,-3715,5492,-3696xe" filled="true" fillcolor="#000000" stroked="false">
                <v:path arrowok="t"/>
                <v:fill type="solid"/>
              </v:shape>
            </v:group>
            <v:group style="position:absolute;left:5492;top:-3696;width:10;height:20" coordorigin="5492,-3696" coordsize="10,20">
              <v:shape style="position:absolute;left:5492;top:-3696;width:10;height:20" coordorigin="5492,-3696" coordsize="10,20" path="m5492,-3677l5502,-3677,5502,-3696,5492,-3696,5492,-3677xe" filled="true" fillcolor="#000000" stroked="false">
                <v:path arrowok="t"/>
                <v:fill type="solid"/>
              </v:shape>
            </v:group>
            <v:group style="position:absolute;left:5492;top:-3677;width:10;height:20" coordorigin="5492,-3677" coordsize="10,20">
              <v:shape style="position:absolute;left:5492;top:-3677;width:10;height:20" coordorigin="5492,-3677" coordsize="10,20" path="m5492,-3658l5502,-3658,5502,-3677,5492,-3677,5492,-3658xe" filled="true" fillcolor="#000000" stroked="false">
                <v:path arrowok="t"/>
                <v:fill type="solid"/>
              </v:shape>
            </v:group>
            <v:group style="position:absolute;left:5492;top:-3658;width:10;height:20" coordorigin="5492,-3658" coordsize="10,20">
              <v:shape style="position:absolute;left:5492;top:-3658;width:10;height:20" coordorigin="5492,-3658" coordsize="10,20" path="m5492,-3639l5502,-3639,5502,-3658,5492,-3658,5492,-3639xe" filled="true" fillcolor="#000000" stroked="false">
                <v:path arrowok="t"/>
                <v:fill type="solid"/>
              </v:shape>
            </v:group>
            <v:group style="position:absolute;left:5492;top:-3639;width:10;height:20" coordorigin="5492,-3639" coordsize="10,20">
              <v:shape style="position:absolute;left:5492;top:-3639;width:10;height:20" coordorigin="5492,-3639" coordsize="10,20" path="m5492,-3619l5502,-3619,5502,-3639,5492,-3639,5492,-3619xe" filled="true" fillcolor="#000000" stroked="false">
                <v:path arrowok="t"/>
                <v:fill type="solid"/>
              </v:shape>
            </v:group>
            <v:group style="position:absolute;left:5492;top:-3619;width:10;height:20" coordorigin="5492,-3619" coordsize="10,20">
              <v:shape style="position:absolute;left:5492;top:-3619;width:10;height:20" coordorigin="5492,-3619" coordsize="10,20" path="m5492,-3600l5502,-3600,5502,-3619,5492,-3619,5492,-3600xe" filled="true" fillcolor="#000000" stroked="false">
                <v:path arrowok="t"/>
                <v:fill type="solid"/>
              </v:shape>
            </v:group>
            <v:group style="position:absolute;left:5492;top:-3600;width:10;height:20" coordorigin="5492,-3600" coordsize="10,20">
              <v:shape style="position:absolute;left:5492;top:-3600;width:10;height:20" coordorigin="5492,-3600" coordsize="10,20" path="m5492,-3581l5502,-3581,5502,-3600,5492,-3600,5492,-3581xe" filled="true" fillcolor="#000000" stroked="false">
                <v:path arrowok="t"/>
                <v:fill type="solid"/>
              </v:shape>
            </v:group>
            <v:group style="position:absolute;left:5492;top:-3581;width:10;height:20" coordorigin="5492,-3581" coordsize="10,20">
              <v:shape style="position:absolute;left:5492;top:-3581;width:10;height:20" coordorigin="5492,-3581" coordsize="10,20" path="m5492,-3562l5502,-3562,5502,-3581,5492,-3581,5492,-3562xe" filled="true" fillcolor="#000000" stroked="false">
                <v:path arrowok="t"/>
                <v:fill type="solid"/>
              </v:shape>
            </v:group>
            <v:group style="position:absolute;left:5492;top:-3562;width:10;height:20" coordorigin="5492,-3562" coordsize="10,20">
              <v:shape style="position:absolute;left:5492;top:-3562;width:10;height:20" coordorigin="5492,-3562" coordsize="10,20" path="m5492,-3543l5502,-3543,5502,-3562,5492,-3562,5492,-3543xe" filled="true" fillcolor="#000000" stroked="false">
                <v:path arrowok="t"/>
                <v:fill type="solid"/>
              </v:shape>
            </v:group>
            <v:group style="position:absolute;left:5492;top:-3543;width:10;height:20" coordorigin="5492,-3543" coordsize="10,20">
              <v:shape style="position:absolute;left:5492;top:-3543;width:10;height:20" coordorigin="5492,-3543" coordsize="10,20" path="m5492,-3523l5502,-3523,5502,-3543,5492,-3543,5492,-3523xe" filled="true" fillcolor="#000000" stroked="false">
                <v:path arrowok="t"/>
                <v:fill type="solid"/>
              </v:shape>
            </v:group>
            <v:group style="position:absolute;left:5492;top:-3523;width:10;height:20" coordorigin="5492,-3523" coordsize="10,20">
              <v:shape style="position:absolute;left:5492;top:-3523;width:10;height:20" coordorigin="5492,-3523" coordsize="10,20" path="m5492,-3504l5502,-3504,5502,-3523,5492,-3523,5492,-3504xe" filled="true" fillcolor="#000000" stroked="false">
                <v:path arrowok="t"/>
                <v:fill type="solid"/>
              </v:shape>
            </v:group>
            <v:group style="position:absolute;left:5492;top:-3504;width:10;height:20" coordorigin="5492,-3504" coordsize="10,20">
              <v:shape style="position:absolute;left:5492;top:-3504;width:10;height:20" coordorigin="5492,-3504" coordsize="10,20" path="m5492,-3485l5502,-3485,5502,-3504,5492,-3504,5492,-3485xe" filled="true" fillcolor="#000000" stroked="false">
                <v:path arrowok="t"/>
                <v:fill type="solid"/>
              </v:shape>
            </v:group>
            <v:group style="position:absolute;left:5492;top:-3485;width:10;height:20" coordorigin="5492,-3485" coordsize="10,20">
              <v:shape style="position:absolute;left:5492;top:-3485;width:10;height:20" coordorigin="5492,-3485" coordsize="10,20" path="m5492,-3466l5502,-3466,5502,-3485,5492,-3485,5492,-3466xe" filled="true" fillcolor="#000000" stroked="false">
                <v:path arrowok="t"/>
                <v:fill type="solid"/>
              </v:shape>
            </v:group>
            <v:group style="position:absolute;left:5492;top:-3466;width:10;height:20" coordorigin="5492,-3466" coordsize="10,20">
              <v:shape style="position:absolute;left:5492;top:-3466;width:10;height:20" coordorigin="5492,-3466" coordsize="10,20" path="m5492,-3447l5502,-3447,5502,-3466,5492,-3466,5492,-3447xe" filled="true" fillcolor="#000000" stroked="false">
                <v:path arrowok="t"/>
                <v:fill type="solid"/>
              </v:shape>
            </v:group>
            <v:group style="position:absolute;left:5492;top:-3447;width:10;height:20" coordorigin="5492,-3447" coordsize="10,20">
              <v:shape style="position:absolute;left:5492;top:-3447;width:10;height:20" coordorigin="5492,-3447" coordsize="10,20" path="m5492,-3427l5502,-3427,5502,-3447,5492,-3447,5492,-3427xe" filled="true" fillcolor="#000000" stroked="false">
                <v:path arrowok="t"/>
                <v:fill type="solid"/>
              </v:shape>
            </v:group>
            <v:group style="position:absolute;left:5492;top:-3427;width:10;height:20" coordorigin="5492,-3427" coordsize="10,20">
              <v:shape style="position:absolute;left:5492;top:-3427;width:10;height:20" coordorigin="5492,-3427" coordsize="10,20" path="m5492,-3408l5502,-3408,5502,-3427,5492,-3427,5492,-3408xe" filled="true" fillcolor="#000000" stroked="false">
                <v:path arrowok="t"/>
                <v:fill type="solid"/>
              </v:shape>
            </v:group>
            <v:group style="position:absolute;left:5492;top:-3408;width:10;height:20" coordorigin="5492,-3408" coordsize="10,20">
              <v:shape style="position:absolute;left:5492;top:-3408;width:10;height:20" coordorigin="5492,-3408" coordsize="10,20" path="m5492,-3389l5502,-3389,5502,-3408,5492,-3408,5492,-3389xe" filled="true" fillcolor="#000000" stroked="false">
                <v:path arrowok="t"/>
                <v:fill type="solid"/>
              </v:shape>
            </v:group>
            <v:group style="position:absolute;left:5492;top:-3389;width:10;height:20" coordorigin="5492,-3389" coordsize="10,20">
              <v:shape style="position:absolute;left:5492;top:-3389;width:10;height:20" coordorigin="5492,-3389" coordsize="10,20" path="m5492,-3370l5502,-3370,5502,-3389,5492,-3389,5492,-3370xe" filled="true" fillcolor="#000000" stroked="false">
                <v:path arrowok="t"/>
                <v:fill type="solid"/>
              </v:shape>
            </v:group>
            <v:group style="position:absolute;left:5492;top:-3370;width:10;height:20" coordorigin="5492,-3370" coordsize="10,20">
              <v:shape style="position:absolute;left:5492;top:-3370;width:10;height:20" coordorigin="5492,-3370" coordsize="10,20" path="m5492,-3351l5502,-3351,5502,-3370,5492,-3370,5492,-3351xe" filled="true" fillcolor="#000000" stroked="false">
                <v:path arrowok="t"/>
                <v:fill type="solid"/>
              </v:shape>
            </v:group>
            <v:group style="position:absolute;left:5492;top:-3351;width:10;height:20" coordorigin="5492,-3351" coordsize="10,20">
              <v:shape style="position:absolute;left:5492;top:-3351;width:10;height:20" coordorigin="5492,-3351" coordsize="10,20" path="m5492,-3331l5502,-3331,5502,-3351,5492,-3351,5492,-3331xe" filled="true" fillcolor="#000000" stroked="false">
                <v:path arrowok="t"/>
                <v:fill type="solid"/>
              </v:shape>
            </v:group>
            <v:group style="position:absolute;left:5492;top:-3331;width:10;height:20" coordorigin="5492,-3331" coordsize="10,20">
              <v:shape style="position:absolute;left:5492;top:-3331;width:10;height:20" coordorigin="5492,-3331" coordsize="10,20" path="m5492,-3312l5502,-3312,5502,-3331,5492,-3331,5492,-3312xe" filled="true" fillcolor="#000000" stroked="false">
                <v:path arrowok="t"/>
                <v:fill type="solid"/>
              </v:shape>
            </v:group>
            <v:group style="position:absolute;left:5492;top:-3312;width:10;height:20" coordorigin="5492,-3312" coordsize="10,20">
              <v:shape style="position:absolute;left:5492;top:-3312;width:10;height:20" coordorigin="5492,-3312" coordsize="10,20" path="m5492,-3293l5502,-3293,5502,-3312,5492,-3312,5492,-3293xe" filled="true" fillcolor="#000000" stroked="false">
                <v:path arrowok="t"/>
                <v:fill type="solid"/>
              </v:shape>
            </v:group>
            <v:group style="position:absolute;left:5492;top:-3293;width:10;height:20" coordorigin="5492,-3293" coordsize="10,20">
              <v:shape style="position:absolute;left:5492;top:-3293;width:10;height:20" coordorigin="5492,-3293" coordsize="10,20" path="m5492,-3274l5502,-3274,5502,-3293,5492,-3293,5492,-3274xe" filled="true" fillcolor="#000000" stroked="false">
                <v:path arrowok="t"/>
                <v:fill type="solid"/>
              </v:shape>
            </v:group>
            <v:group style="position:absolute;left:5492;top:-3274;width:10;height:20" coordorigin="5492,-3274" coordsize="10,20">
              <v:shape style="position:absolute;left:5492;top:-3274;width:10;height:20" coordorigin="5492,-3274" coordsize="10,20" path="m5492,-3255l5502,-3255,5502,-3274,5492,-3274,5492,-3255xe" filled="true" fillcolor="#000000" stroked="false">
                <v:path arrowok="t"/>
                <v:fill type="solid"/>
              </v:shape>
            </v:group>
            <v:group style="position:absolute;left:5492;top:-3255;width:10;height:20" coordorigin="5492,-3255" coordsize="10,20">
              <v:shape style="position:absolute;left:5492;top:-3255;width:10;height:20" coordorigin="5492,-3255" coordsize="10,20" path="m5492,-3235l5502,-3235,5502,-3255,5492,-3255,5492,-3235xe" filled="true" fillcolor="#000000" stroked="false">
                <v:path arrowok="t"/>
                <v:fill type="solid"/>
              </v:shape>
            </v:group>
            <v:group style="position:absolute;left:5492;top:-3235;width:10;height:20" coordorigin="5492,-3235" coordsize="10,20">
              <v:shape style="position:absolute;left:5492;top:-3235;width:10;height:20" coordorigin="5492,-3235" coordsize="10,20" path="m5492,-3216l5502,-3216,5502,-3235,5492,-3235,5492,-3216xe" filled="true" fillcolor="#000000" stroked="false">
                <v:path arrowok="t"/>
                <v:fill type="solid"/>
              </v:shape>
            </v:group>
            <v:group style="position:absolute;left:5492;top:-3216;width:10;height:20" coordorigin="5492,-3216" coordsize="10,20">
              <v:shape style="position:absolute;left:5492;top:-3216;width:10;height:20" coordorigin="5492,-3216" coordsize="10,20" path="m5492,-3197l5502,-3197,5502,-3216,5492,-3216,5492,-3197xe" filled="true" fillcolor="#000000" stroked="false">
                <v:path arrowok="t"/>
                <v:fill type="solid"/>
              </v:shape>
            </v:group>
            <v:group style="position:absolute;left:5492;top:-3197;width:10;height:20" coordorigin="5492,-3197" coordsize="10,20">
              <v:shape style="position:absolute;left:5492;top:-3197;width:10;height:20" coordorigin="5492,-3197" coordsize="10,20" path="m5492,-3178l5502,-3178,5502,-3197,5492,-3197,5492,-3178xe" filled="true" fillcolor="#000000" stroked="false">
                <v:path arrowok="t"/>
                <v:fill type="solid"/>
              </v:shape>
            </v:group>
            <v:group style="position:absolute;left:5492;top:-3178;width:10;height:20" coordorigin="5492,-3178" coordsize="10,20">
              <v:shape style="position:absolute;left:5492;top:-3178;width:10;height:20" coordorigin="5492,-3178" coordsize="10,20" path="m5492,-3159l5502,-3159,5502,-3178,5492,-3178,5492,-3159xe" filled="true" fillcolor="#000000" stroked="false">
                <v:path arrowok="t"/>
                <v:fill type="solid"/>
              </v:shape>
            </v:group>
            <v:group style="position:absolute;left:5492;top:-3159;width:10;height:20" coordorigin="5492,-3159" coordsize="10,20">
              <v:shape style="position:absolute;left:5492;top:-3159;width:10;height:20" coordorigin="5492,-3159" coordsize="10,20" path="m5492,-3139l5502,-3139,5502,-3159,5492,-3159,5492,-3139xe" filled="true" fillcolor="#000000" stroked="false">
                <v:path arrowok="t"/>
                <v:fill type="solid"/>
              </v:shape>
            </v:group>
            <v:group style="position:absolute;left:5492;top:-3139;width:10;height:20" coordorigin="5492,-3139" coordsize="10,20">
              <v:shape style="position:absolute;left:5492;top:-3139;width:10;height:20" coordorigin="5492,-3139" coordsize="10,20" path="m5492,-3120l5502,-3120,5502,-3139,5492,-3139,5492,-3120xe" filled="true" fillcolor="#000000" stroked="false">
                <v:path arrowok="t"/>
                <v:fill type="solid"/>
              </v:shape>
            </v:group>
            <v:group style="position:absolute;left:5492;top:-3120;width:10;height:20" coordorigin="5492,-3120" coordsize="10,20">
              <v:shape style="position:absolute;left:5492;top:-3120;width:10;height:20" coordorigin="5492,-3120" coordsize="10,20" path="m5492,-3101l5502,-3101,5502,-3120,5492,-3120,5492,-3101xe" filled="true" fillcolor="#000000" stroked="false">
                <v:path arrowok="t"/>
                <v:fill type="solid"/>
              </v:shape>
            </v:group>
            <v:group style="position:absolute;left:5492;top:-3101;width:10;height:20" coordorigin="5492,-3101" coordsize="10,20">
              <v:shape style="position:absolute;left:5492;top:-3101;width:10;height:20" coordorigin="5492,-3101" coordsize="10,20" path="m5492,-3082l5502,-3082,5502,-3101,5492,-3101,5492,-3082xe" filled="true" fillcolor="#000000" stroked="false">
                <v:path arrowok="t"/>
                <v:fill type="solid"/>
              </v:shape>
            </v:group>
            <v:group style="position:absolute;left:5492;top:-3082;width:10;height:20" coordorigin="5492,-3082" coordsize="10,20">
              <v:shape style="position:absolute;left:5492;top:-3082;width:10;height:20" coordorigin="5492,-3082" coordsize="10,20" path="m5492,-3063l5502,-3063,5502,-3082,5492,-3082,5492,-3063xe" filled="true" fillcolor="#000000" stroked="false">
                <v:path arrowok="t"/>
                <v:fill type="solid"/>
              </v:shape>
            </v:group>
            <v:group style="position:absolute;left:5492;top:-3062;width:10;height:20" coordorigin="5492,-3062" coordsize="10,20">
              <v:shape style="position:absolute;left:5492;top:-3062;width:10;height:20" coordorigin="5492,-3062" coordsize="10,20" path="m5492,-3043l5502,-3043,5502,-3062,5492,-3062,5492,-3043xe" filled="true" fillcolor="#000000" stroked="false">
                <v:path arrowok="t"/>
                <v:fill type="solid"/>
              </v:shape>
            </v:group>
            <v:group style="position:absolute;left:5492;top:-3043;width:10;height:20" coordorigin="5492,-3043" coordsize="10,20">
              <v:shape style="position:absolute;left:5492;top:-3043;width:10;height:20" coordorigin="5492,-3043" coordsize="10,20" path="m5492,-3024l5502,-3024,5502,-3043,5492,-3043,5492,-3024xe" filled="true" fillcolor="#000000" stroked="false">
                <v:path arrowok="t"/>
                <v:fill type="solid"/>
              </v:shape>
            </v:group>
            <v:group style="position:absolute;left:5492;top:-3024;width:10;height:20" coordorigin="5492,-3024" coordsize="10,20">
              <v:shape style="position:absolute;left:5492;top:-3024;width:10;height:20" coordorigin="5492,-3024" coordsize="10,20" path="m5492,-3004l5502,-3004,5502,-3024,5492,-3024,5492,-3004xe" filled="true" fillcolor="#000000" stroked="false">
                <v:path arrowok="t"/>
                <v:fill type="solid"/>
              </v:shape>
            </v:group>
            <v:group style="position:absolute;left:5492;top:-3004;width:10;height:20" coordorigin="5492,-3004" coordsize="10,20">
              <v:shape style="position:absolute;left:5492;top:-3004;width:10;height:20" coordorigin="5492,-3004" coordsize="10,20" path="m5492,-2985l5502,-2985,5502,-3004,5492,-3004,5492,-2985xe" filled="true" fillcolor="#000000" stroked="false">
                <v:path arrowok="t"/>
                <v:fill type="solid"/>
              </v:shape>
            </v:group>
            <v:group style="position:absolute;left:5492;top:-2985;width:10;height:20" coordorigin="5492,-2985" coordsize="10,20">
              <v:shape style="position:absolute;left:5492;top:-2985;width:10;height:20" coordorigin="5492,-2985" coordsize="10,20" path="m5492,-2966l5502,-2966,5502,-2985,5492,-2985,5492,-2966xe" filled="true" fillcolor="#000000" stroked="false">
                <v:path arrowok="t"/>
                <v:fill type="solid"/>
              </v:shape>
            </v:group>
            <v:group style="position:absolute;left:5492;top:-2966;width:10;height:20" coordorigin="5492,-2966" coordsize="10,20">
              <v:shape style="position:absolute;left:5492;top:-2966;width:10;height:20" coordorigin="5492,-2966" coordsize="10,20" path="m5492,-2947l5502,-2947,5502,-2966,5492,-2966,5492,-2947xe" filled="true" fillcolor="#000000" stroked="false">
                <v:path arrowok="t"/>
                <v:fill type="solid"/>
              </v:shape>
            </v:group>
            <v:group style="position:absolute;left:5492;top:-2947;width:10;height:20" coordorigin="5492,-2947" coordsize="10,20">
              <v:shape style="position:absolute;left:5492;top:-2947;width:10;height:20" coordorigin="5492,-2947" coordsize="10,20" path="m5492,-2928l5502,-2928,5502,-2947,5492,-2947,5492,-2928xe" filled="true" fillcolor="#000000" stroked="false">
                <v:path arrowok="t"/>
                <v:fill type="solid"/>
              </v:shape>
            </v:group>
            <v:group style="position:absolute;left:5492;top:-2928;width:10;height:20" coordorigin="5492,-2928" coordsize="10,20">
              <v:shape style="position:absolute;left:5492;top:-2928;width:10;height:20" coordorigin="5492,-2928" coordsize="10,20" path="m5492,-2908l5502,-2908,5502,-2928,5492,-2928,5492,-2908xe" filled="true" fillcolor="#000000" stroked="false">
                <v:path arrowok="t"/>
                <v:fill type="solid"/>
              </v:shape>
            </v:group>
            <v:group style="position:absolute;left:5492;top:-2908;width:10;height:20" coordorigin="5492,-2908" coordsize="10,20">
              <v:shape style="position:absolute;left:5492;top:-2908;width:10;height:20" coordorigin="5492,-2908" coordsize="10,20" path="m5492,-2889l5502,-2889,5502,-2908,5492,-2908,5492,-2889xe" filled="true" fillcolor="#000000" stroked="false">
                <v:path arrowok="t"/>
                <v:fill type="solid"/>
              </v:shape>
            </v:group>
            <v:group style="position:absolute;left:5492;top:-2889;width:10;height:20" coordorigin="5492,-2889" coordsize="10,20">
              <v:shape style="position:absolute;left:5492;top:-2889;width:10;height:20" coordorigin="5492,-2889" coordsize="10,20" path="m5492,-2870l5502,-2870,5502,-2889,5492,-2889,5492,-2870xe" filled="true" fillcolor="#000000" stroked="false">
                <v:path arrowok="t"/>
                <v:fill type="solid"/>
              </v:shape>
            </v:group>
            <v:group style="position:absolute;left:5492;top:-2870;width:10;height:20" coordorigin="5492,-2870" coordsize="10,20">
              <v:shape style="position:absolute;left:5492;top:-2870;width:10;height:20" coordorigin="5492,-2870" coordsize="10,20" path="m5492,-2851l5502,-2851,5502,-2870,5492,-2870,5492,-2851xe" filled="true" fillcolor="#000000" stroked="false">
                <v:path arrowok="t"/>
                <v:fill type="solid"/>
              </v:shape>
            </v:group>
            <v:group style="position:absolute;left:5492;top:-2851;width:10;height:20" coordorigin="5492,-2851" coordsize="10,20">
              <v:shape style="position:absolute;left:5492;top:-2851;width:10;height:20" coordorigin="5492,-2851" coordsize="10,20" path="m5492,-2832l5502,-2832,5502,-2851,5492,-2851,5492,-2832xe" filled="true" fillcolor="#000000" stroked="false">
                <v:path arrowok="t"/>
                <v:fill type="solid"/>
              </v:shape>
            </v:group>
            <v:group style="position:absolute;left:5492;top:-2832;width:10;height:20" coordorigin="5492,-2832" coordsize="10,20">
              <v:shape style="position:absolute;left:5492;top:-2832;width:10;height:20" coordorigin="5492,-2832" coordsize="10,20" path="m5492,-2812l5502,-2812,5502,-2832,5492,-2832,5492,-2812xe" filled="true" fillcolor="#000000" stroked="false">
                <v:path arrowok="t"/>
                <v:fill type="solid"/>
              </v:shape>
            </v:group>
            <v:group style="position:absolute;left:5492;top:-2812;width:10;height:20" coordorigin="5492,-2812" coordsize="10,20">
              <v:shape style="position:absolute;left:5492;top:-2812;width:10;height:20" coordorigin="5492,-2812" coordsize="10,20" path="m5492,-2793l5502,-2793,5502,-2812,5492,-2812,5492,-2793xe" filled="true" fillcolor="#000000" stroked="false">
                <v:path arrowok="t"/>
                <v:fill type="solid"/>
              </v:shape>
            </v:group>
            <v:group style="position:absolute;left:5492;top:-2793;width:10;height:20" coordorigin="5492,-2793" coordsize="10,20">
              <v:shape style="position:absolute;left:5492;top:-2793;width:10;height:20" coordorigin="5492,-2793" coordsize="10,20" path="m5492,-2774l5502,-2774,5502,-2793,5492,-2793,5492,-2774xe" filled="true" fillcolor="#000000" stroked="false">
                <v:path arrowok="t"/>
                <v:fill type="solid"/>
              </v:shape>
            </v:group>
            <v:group style="position:absolute;left:5492;top:-2774;width:10;height:20" coordorigin="5492,-2774" coordsize="10,20">
              <v:shape style="position:absolute;left:5492;top:-2774;width:10;height:20" coordorigin="5492,-2774" coordsize="10,20" path="m5492,-2755l5502,-2755,5502,-2774,5492,-2774,5492,-2755xe" filled="true" fillcolor="#000000" stroked="false">
                <v:path arrowok="t"/>
                <v:fill type="solid"/>
              </v:shape>
            </v:group>
            <v:group style="position:absolute;left:5492;top:-2755;width:10;height:20" coordorigin="5492,-2755" coordsize="10,20">
              <v:shape style="position:absolute;left:5492;top:-2755;width:10;height:20" coordorigin="5492,-2755" coordsize="10,20" path="m5492,-2736l5502,-2736,5502,-2755,5492,-2755,5492,-2736xe" filled="true" fillcolor="#000000" stroked="false">
                <v:path arrowok="t"/>
                <v:fill type="solid"/>
              </v:shape>
            </v:group>
            <v:group style="position:absolute;left:5492;top:-2731;width:10;height:2" coordorigin="5492,-2731" coordsize="10,2">
              <v:shape style="position:absolute;left:5492;top:-2731;width:10;height:2" coordorigin="5492,-2731" coordsize="10,0" path="m5492,-2731l5502,-2731e" filled="false" stroked="true" strokeweight=".47998pt" strokecolor="#000000">
                <v:path arrowok="t"/>
              </v:shape>
            </v:group>
            <v:group style="position:absolute;left:6522;top:-3850;width:10;height:20" coordorigin="6522,-3850" coordsize="10,20">
              <v:shape style="position:absolute;left:6522;top:-3850;width:10;height:20" coordorigin="6522,-3850" coordsize="10,20" path="m6522,-3831l6532,-3831,6532,-3850,6522,-3850,6522,-3831xe" filled="true" fillcolor="#000000" stroked="false">
                <v:path arrowok="t"/>
                <v:fill type="solid"/>
              </v:shape>
            </v:group>
            <v:group style="position:absolute;left:6522;top:-3831;width:10;height:20" coordorigin="6522,-3831" coordsize="10,20">
              <v:shape style="position:absolute;left:6522;top:-3831;width:10;height:20" coordorigin="6522,-3831" coordsize="10,20" path="m6522,-3811l6532,-3811,6532,-3831,6522,-3831,6522,-3811xe" filled="true" fillcolor="#000000" stroked="false">
                <v:path arrowok="t"/>
                <v:fill type="solid"/>
              </v:shape>
            </v:group>
            <v:group style="position:absolute;left:6522;top:-3811;width:10;height:20" coordorigin="6522,-3811" coordsize="10,20">
              <v:shape style="position:absolute;left:6522;top:-3811;width:10;height:20" coordorigin="6522,-3811" coordsize="10,20" path="m6522,-3792l6532,-3792,6532,-3811,6522,-3811,6522,-3792xe" filled="true" fillcolor="#000000" stroked="false">
                <v:path arrowok="t"/>
                <v:fill type="solid"/>
              </v:shape>
            </v:group>
            <v:group style="position:absolute;left:6522;top:-3792;width:10;height:20" coordorigin="6522,-3792" coordsize="10,20">
              <v:shape style="position:absolute;left:6522;top:-3792;width:10;height:20" coordorigin="6522,-3792" coordsize="10,20" path="m6522,-3773l6532,-3773,6532,-3792,6522,-3792,6522,-3773xe" filled="true" fillcolor="#000000" stroked="false">
                <v:path arrowok="t"/>
                <v:fill type="solid"/>
              </v:shape>
            </v:group>
            <v:group style="position:absolute;left:6522;top:-3773;width:10;height:20" coordorigin="6522,-3773" coordsize="10,20">
              <v:shape style="position:absolute;left:6522;top:-3773;width:10;height:20" coordorigin="6522,-3773" coordsize="10,20" path="m6522,-3754l6532,-3754,6532,-3773,6522,-3773,6522,-3754xe" filled="true" fillcolor="#000000" stroked="false">
                <v:path arrowok="t"/>
                <v:fill type="solid"/>
              </v:shape>
            </v:group>
            <v:group style="position:absolute;left:6522;top:-3754;width:10;height:20" coordorigin="6522,-3754" coordsize="10,20">
              <v:shape style="position:absolute;left:6522;top:-3754;width:10;height:20" coordorigin="6522,-3754" coordsize="10,20" path="m6522,-3735l6532,-3735,6532,-3754,6522,-3754,6522,-3735xe" filled="true" fillcolor="#000000" stroked="false">
                <v:path arrowok="t"/>
                <v:fill type="solid"/>
              </v:shape>
            </v:group>
            <v:group style="position:absolute;left:6522;top:-3735;width:10;height:20" coordorigin="6522,-3735" coordsize="10,20">
              <v:shape style="position:absolute;left:6522;top:-3735;width:10;height:20" coordorigin="6522,-3735" coordsize="10,20" path="m6522,-3715l6532,-3715,6532,-3735,6522,-3735,6522,-3715xe" filled="true" fillcolor="#000000" stroked="false">
                <v:path arrowok="t"/>
                <v:fill type="solid"/>
              </v:shape>
            </v:group>
            <v:group style="position:absolute;left:6522;top:-3715;width:10;height:20" coordorigin="6522,-3715" coordsize="10,20">
              <v:shape style="position:absolute;left:6522;top:-3715;width:10;height:20" coordorigin="6522,-3715" coordsize="10,20" path="m6522,-3696l6532,-3696,6532,-3715,6522,-3715,6522,-3696xe" filled="true" fillcolor="#000000" stroked="false">
                <v:path arrowok="t"/>
                <v:fill type="solid"/>
              </v:shape>
            </v:group>
            <v:group style="position:absolute;left:6522;top:-3696;width:10;height:20" coordorigin="6522,-3696" coordsize="10,20">
              <v:shape style="position:absolute;left:6522;top:-3696;width:10;height:20" coordorigin="6522,-3696" coordsize="10,20" path="m6522,-3677l6532,-3677,6532,-3696,6522,-3696,6522,-3677xe" filled="true" fillcolor="#000000" stroked="false">
                <v:path arrowok="t"/>
                <v:fill type="solid"/>
              </v:shape>
            </v:group>
            <v:group style="position:absolute;left:6522;top:-3677;width:10;height:20" coordorigin="6522,-3677" coordsize="10,20">
              <v:shape style="position:absolute;left:6522;top:-3677;width:10;height:20" coordorigin="6522,-3677" coordsize="10,20" path="m6522,-3658l6532,-3658,6532,-3677,6522,-3677,6522,-3658xe" filled="true" fillcolor="#000000" stroked="false">
                <v:path arrowok="t"/>
                <v:fill type="solid"/>
              </v:shape>
            </v:group>
            <v:group style="position:absolute;left:6522;top:-3658;width:10;height:20" coordorigin="6522,-3658" coordsize="10,20">
              <v:shape style="position:absolute;left:6522;top:-3658;width:10;height:20" coordorigin="6522,-3658" coordsize="10,20" path="m6522,-3639l6532,-3639,6532,-3658,6522,-3658,6522,-3639xe" filled="true" fillcolor="#000000" stroked="false">
                <v:path arrowok="t"/>
                <v:fill type="solid"/>
              </v:shape>
            </v:group>
            <v:group style="position:absolute;left:6522;top:-3639;width:10;height:20" coordorigin="6522,-3639" coordsize="10,20">
              <v:shape style="position:absolute;left:6522;top:-3639;width:10;height:20" coordorigin="6522,-3639" coordsize="10,20" path="m6522,-3619l6532,-3619,6532,-3639,6522,-3639,6522,-3619xe" filled="true" fillcolor="#000000" stroked="false">
                <v:path arrowok="t"/>
                <v:fill type="solid"/>
              </v:shape>
            </v:group>
            <v:group style="position:absolute;left:6522;top:-3619;width:10;height:20" coordorigin="6522,-3619" coordsize="10,20">
              <v:shape style="position:absolute;left:6522;top:-3619;width:10;height:20" coordorigin="6522,-3619" coordsize="10,20" path="m6522,-3600l6532,-3600,6532,-3619,6522,-3619,6522,-3600xe" filled="true" fillcolor="#000000" stroked="false">
                <v:path arrowok="t"/>
                <v:fill type="solid"/>
              </v:shape>
            </v:group>
            <v:group style="position:absolute;left:6522;top:-3600;width:10;height:20" coordorigin="6522,-3600" coordsize="10,20">
              <v:shape style="position:absolute;left:6522;top:-3600;width:10;height:20" coordorigin="6522,-3600" coordsize="10,20" path="m6522,-3581l6532,-3581,6532,-3600,6522,-3600,6522,-3581xe" filled="true" fillcolor="#000000" stroked="false">
                <v:path arrowok="t"/>
                <v:fill type="solid"/>
              </v:shape>
            </v:group>
            <v:group style="position:absolute;left:6522;top:-3581;width:10;height:20" coordorigin="6522,-3581" coordsize="10,20">
              <v:shape style="position:absolute;left:6522;top:-3581;width:10;height:20" coordorigin="6522,-3581" coordsize="10,20" path="m6522,-3562l6532,-3562,6532,-3581,6522,-3581,6522,-3562xe" filled="true" fillcolor="#000000" stroked="false">
                <v:path arrowok="t"/>
                <v:fill type="solid"/>
              </v:shape>
            </v:group>
            <v:group style="position:absolute;left:6522;top:-3562;width:10;height:20" coordorigin="6522,-3562" coordsize="10,20">
              <v:shape style="position:absolute;left:6522;top:-3562;width:10;height:20" coordorigin="6522,-3562" coordsize="10,20" path="m6522,-3543l6532,-3543,6532,-3562,6522,-3562,6522,-3543xe" filled="true" fillcolor="#000000" stroked="false">
                <v:path arrowok="t"/>
                <v:fill type="solid"/>
              </v:shape>
            </v:group>
            <v:group style="position:absolute;left:6522;top:-3543;width:10;height:20" coordorigin="6522,-3543" coordsize="10,20">
              <v:shape style="position:absolute;left:6522;top:-3543;width:10;height:20" coordorigin="6522,-3543" coordsize="10,20" path="m6522,-3523l6532,-3523,6532,-3543,6522,-3543,6522,-3523xe" filled="true" fillcolor="#000000" stroked="false">
                <v:path arrowok="t"/>
                <v:fill type="solid"/>
              </v:shape>
            </v:group>
            <v:group style="position:absolute;left:6522;top:-3523;width:10;height:20" coordorigin="6522,-3523" coordsize="10,20">
              <v:shape style="position:absolute;left:6522;top:-3523;width:10;height:20" coordorigin="6522,-3523" coordsize="10,20" path="m6522,-3504l6532,-3504,6532,-3523,6522,-3523,6522,-3504xe" filled="true" fillcolor="#000000" stroked="false">
                <v:path arrowok="t"/>
                <v:fill type="solid"/>
              </v:shape>
            </v:group>
            <v:group style="position:absolute;left:6522;top:-3504;width:10;height:20" coordorigin="6522,-3504" coordsize="10,20">
              <v:shape style="position:absolute;left:6522;top:-3504;width:10;height:20" coordorigin="6522,-3504" coordsize="10,20" path="m6522,-3485l6532,-3485,6532,-3504,6522,-3504,6522,-3485xe" filled="true" fillcolor="#000000" stroked="false">
                <v:path arrowok="t"/>
                <v:fill type="solid"/>
              </v:shape>
            </v:group>
            <v:group style="position:absolute;left:6522;top:-3485;width:10;height:20" coordorigin="6522,-3485" coordsize="10,20">
              <v:shape style="position:absolute;left:6522;top:-3485;width:10;height:20" coordorigin="6522,-3485" coordsize="10,20" path="m6522,-3466l6532,-3466,6532,-3485,6522,-3485,6522,-3466xe" filled="true" fillcolor="#000000" stroked="false">
                <v:path arrowok="t"/>
                <v:fill type="solid"/>
              </v:shape>
            </v:group>
            <v:group style="position:absolute;left:6522;top:-3466;width:10;height:20" coordorigin="6522,-3466" coordsize="10,20">
              <v:shape style="position:absolute;left:6522;top:-3466;width:10;height:20" coordorigin="6522,-3466" coordsize="10,20" path="m6522,-3447l6532,-3447,6532,-3466,6522,-3466,6522,-3447xe" filled="true" fillcolor="#000000" stroked="false">
                <v:path arrowok="t"/>
                <v:fill type="solid"/>
              </v:shape>
            </v:group>
            <v:group style="position:absolute;left:6522;top:-3447;width:10;height:20" coordorigin="6522,-3447" coordsize="10,20">
              <v:shape style="position:absolute;left:6522;top:-3447;width:10;height:20" coordorigin="6522,-3447" coordsize="10,20" path="m6522,-3427l6532,-3427,6532,-3447,6522,-3447,6522,-3427xe" filled="true" fillcolor="#000000" stroked="false">
                <v:path arrowok="t"/>
                <v:fill type="solid"/>
              </v:shape>
            </v:group>
            <v:group style="position:absolute;left:6522;top:-3427;width:10;height:20" coordorigin="6522,-3427" coordsize="10,20">
              <v:shape style="position:absolute;left:6522;top:-3427;width:10;height:20" coordorigin="6522,-3427" coordsize="10,20" path="m6522,-3408l6532,-3408,6532,-3427,6522,-3427,6522,-3408xe" filled="true" fillcolor="#000000" stroked="false">
                <v:path arrowok="t"/>
                <v:fill type="solid"/>
              </v:shape>
            </v:group>
            <v:group style="position:absolute;left:6522;top:-3408;width:10;height:20" coordorigin="6522,-3408" coordsize="10,20">
              <v:shape style="position:absolute;left:6522;top:-3408;width:10;height:20" coordorigin="6522,-3408" coordsize="10,20" path="m6522,-3389l6532,-3389,6532,-3408,6522,-3408,6522,-3389xe" filled="true" fillcolor="#000000" stroked="false">
                <v:path arrowok="t"/>
                <v:fill type="solid"/>
              </v:shape>
            </v:group>
            <v:group style="position:absolute;left:6522;top:-3389;width:10;height:20" coordorigin="6522,-3389" coordsize="10,20">
              <v:shape style="position:absolute;left:6522;top:-3389;width:10;height:20" coordorigin="6522,-3389" coordsize="10,20" path="m6522,-3370l6532,-3370,6532,-3389,6522,-3389,6522,-3370xe" filled="true" fillcolor="#000000" stroked="false">
                <v:path arrowok="t"/>
                <v:fill type="solid"/>
              </v:shape>
            </v:group>
            <v:group style="position:absolute;left:6522;top:-3370;width:10;height:20" coordorigin="6522,-3370" coordsize="10,20">
              <v:shape style="position:absolute;left:6522;top:-3370;width:10;height:20" coordorigin="6522,-3370" coordsize="10,20" path="m6522,-3351l6532,-3351,6532,-3370,6522,-3370,6522,-3351xe" filled="true" fillcolor="#000000" stroked="false">
                <v:path arrowok="t"/>
                <v:fill type="solid"/>
              </v:shape>
            </v:group>
            <v:group style="position:absolute;left:6522;top:-3351;width:10;height:20" coordorigin="6522,-3351" coordsize="10,20">
              <v:shape style="position:absolute;left:6522;top:-3351;width:10;height:20" coordorigin="6522,-3351" coordsize="10,20" path="m6522,-3331l6532,-3331,6532,-3351,6522,-3351,6522,-3331xe" filled="true" fillcolor="#000000" stroked="false">
                <v:path arrowok="t"/>
                <v:fill type="solid"/>
              </v:shape>
            </v:group>
            <v:group style="position:absolute;left:6522;top:-3331;width:10;height:20" coordorigin="6522,-3331" coordsize="10,20">
              <v:shape style="position:absolute;left:6522;top:-3331;width:10;height:20" coordorigin="6522,-3331" coordsize="10,20" path="m6522,-3312l6532,-3312,6532,-3331,6522,-3331,6522,-3312xe" filled="true" fillcolor="#000000" stroked="false">
                <v:path arrowok="t"/>
                <v:fill type="solid"/>
              </v:shape>
            </v:group>
            <v:group style="position:absolute;left:6522;top:-3312;width:10;height:20" coordorigin="6522,-3312" coordsize="10,20">
              <v:shape style="position:absolute;left:6522;top:-3312;width:10;height:20" coordorigin="6522,-3312" coordsize="10,20" path="m6522,-3293l6532,-3293,6532,-3312,6522,-3312,6522,-3293xe" filled="true" fillcolor="#000000" stroked="false">
                <v:path arrowok="t"/>
                <v:fill type="solid"/>
              </v:shape>
            </v:group>
            <v:group style="position:absolute;left:6522;top:-3293;width:10;height:20" coordorigin="6522,-3293" coordsize="10,20">
              <v:shape style="position:absolute;left:6522;top:-3293;width:10;height:20" coordorigin="6522,-3293" coordsize="10,20" path="m6522,-3274l6532,-3274,6532,-3293,6522,-3293,6522,-3274xe" filled="true" fillcolor="#000000" stroked="false">
                <v:path arrowok="t"/>
                <v:fill type="solid"/>
              </v:shape>
            </v:group>
            <v:group style="position:absolute;left:6522;top:-3274;width:10;height:20" coordorigin="6522,-3274" coordsize="10,20">
              <v:shape style="position:absolute;left:6522;top:-3274;width:10;height:20" coordorigin="6522,-3274" coordsize="10,20" path="m6522,-3255l6532,-3255,6532,-3274,6522,-3274,6522,-3255xe" filled="true" fillcolor="#000000" stroked="false">
                <v:path arrowok="t"/>
                <v:fill type="solid"/>
              </v:shape>
            </v:group>
            <v:group style="position:absolute;left:6522;top:-3255;width:10;height:20" coordorigin="6522,-3255" coordsize="10,20">
              <v:shape style="position:absolute;left:6522;top:-3255;width:10;height:20" coordorigin="6522,-3255" coordsize="10,20" path="m6522,-3235l6532,-3235,6532,-3255,6522,-3255,6522,-3235xe" filled="true" fillcolor="#000000" stroked="false">
                <v:path arrowok="t"/>
                <v:fill type="solid"/>
              </v:shape>
            </v:group>
            <v:group style="position:absolute;left:6522;top:-3235;width:10;height:20" coordorigin="6522,-3235" coordsize="10,20">
              <v:shape style="position:absolute;left:6522;top:-3235;width:10;height:20" coordorigin="6522,-3235" coordsize="10,20" path="m6522,-3216l6532,-3216,6532,-3235,6522,-3235,6522,-3216xe" filled="true" fillcolor="#000000" stroked="false">
                <v:path arrowok="t"/>
                <v:fill type="solid"/>
              </v:shape>
            </v:group>
            <v:group style="position:absolute;left:6522;top:-3216;width:10;height:20" coordorigin="6522,-3216" coordsize="10,20">
              <v:shape style="position:absolute;left:6522;top:-3216;width:10;height:20" coordorigin="6522,-3216" coordsize="10,20" path="m6522,-3197l6532,-3197,6532,-3216,6522,-3216,6522,-3197xe" filled="true" fillcolor="#000000" stroked="false">
                <v:path arrowok="t"/>
                <v:fill type="solid"/>
              </v:shape>
            </v:group>
            <v:group style="position:absolute;left:6522;top:-3197;width:10;height:20" coordorigin="6522,-3197" coordsize="10,20">
              <v:shape style="position:absolute;left:6522;top:-3197;width:10;height:20" coordorigin="6522,-3197" coordsize="10,20" path="m6522,-3178l6532,-3178,6532,-3197,6522,-3197,6522,-3178xe" filled="true" fillcolor="#000000" stroked="false">
                <v:path arrowok="t"/>
                <v:fill type="solid"/>
              </v:shape>
            </v:group>
            <v:group style="position:absolute;left:6522;top:-3178;width:10;height:20" coordorigin="6522,-3178" coordsize="10,20">
              <v:shape style="position:absolute;left:6522;top:-3178;width:10;height:20" coordorigin="6522,-3178" coordsize="10,20" path="m6522,-3159l6532,-3159,6532,-3178,6522,-3178,6522,-3159xe" filled="true" fillcolor="#000000" stroked="false">
                <v:path arrowok="t"/>
                <v:fill type="solid"/>
              </v:shape>
            </v:group>
            <v:group style="position:absolute;left:6522;top:-3159;width:10;height:20" coordorigin="6522,-3159" coordsize="10,20">
              <v:shape style="position:absolute;left:6522;top:-3159;width:10;height:20" coordorigin="6522,-3159" coordsize="10,20" path="m6522,-3139l6532,-3139,6532,-3159,6522,-3159,6522,-3139xe" filled="true" fillcolor="#000000" stroked="false">
                <v:path arrowok="t"/>
                <v:fill type="solid"/>
              </v:shape>
            </v:group>
            <v:group style="position:absolute;left:6522;top:-3139;width:10;height:20" coordorigin="6522,-3139" coordsize="10,20">
              <v:shape style="position:absolute;left:6522;top:-3139;width:10;height:20" coordorigin="6522,-3139" coordsize="10,20" path="m6522,-3120l6532,-3120,6532,-3139,6522,-3139,6522,-3120xe" filled="true" fillcolor="#000000" stroked="false">
                <v:path arrowok="t"/>
                <v:fill type="solid"/>
              </v:shape>
            </v:group>
            <v:group style="position:absolute;left:6522;top:-3120;width:10;height:20" coordorigin="6522,-3120" coordsize="10,20">
              <v:shape style="position:absolute;left:6522;top:-3120;width:10;height:20" coordorigin="6522,-3120" coordsize="10,20" path="m6522,-3101l6532,-3101,6532,-3120,6522,-3120,6522,-3101xe" filled="true" fillcolor="#000000" stroked="false">
                <v:path arrowok="t"/>
                <v:fill type="solid"/>
              </v:shape>
            </v:group>
            <v:group style="position:absolute;left:6522;top:-3101;width:10;height:20" coordorigin="6522,-3101" coordsize="10,20">
              <v:shape style="position:absolute;left:6522;top:-3101;width:10;height:20" coordorigin="6522,-3101" coordsize="10,20" path="m6522,-3082l6532,-3082,6532,-3101,6522,-3101,6522,-3082xe" filled="true" fillcolor="#000000" stroked="false">
                <v:path arrowok="t"/>
                <v:fill type="solid"/>
              </v:shape>
            </v:group>
            <v:group style="position:absolute;left:6522;top:-3082;width:10;height:20" coordorigin="6522,-3082" coordsize="10,20">
              <v:shape style="position:absolute;left:6522;top:-3082;width:10;height:20" coordorigin="6522,-3082" coordsize="10,20" path="m6522,-3063l6532,-3063,6532,-3082,6522,-3082,6522,-3063xe" filled="true" fillcolor="#000000" stroked="false">
                <v:path arrowok="t"/>
                <v:fill type="solid"/>
              </v:shape>
            </v:group>
            <v:group style="position:absolute;left:6522;top:-3062;width:10;height:20" coordorigin="6522,-3062" coordsize="10,20">
              <v:shape style="position:absolute;left:6522;top:-3062;width:10;height:20" coordorigin="6522,-3062" coordsize="10,20" path="m6522,-3043l6532,-3043,6532,-3062,6522,-3062,6522,-3043xe" filled="true" fillcolor="#000000" stroked="false">
                <v:path arrowok="t"/>
                <v:fill type="solid"/>
              </v:shape>
            </v:group>
            <v:group style="position:absolute;left:6522;top:-3043;width:10;height:20" coordorigin="6522,-3043" coordsize="10,20">
              <v:shape style="position:absolute;left:6522;top:-3043;width:10;height:20" coordorigin="6522,-3043" coordsize="10,20" path="m6522,-3024l6532,-3024,6532,-3043,6522,-3043,6522,-3024xe" filled="true" fillcolor="#000000" stroked="false">
                <v:path arrowok="t"/>
                <v:fill type="solid"/>
              </v:shape>
            </v:group>
            <v:group style="position:absolute;left:6522;top:-3024;width:10;height:20" coordorigin="6522,-3024" coordsize="10,20">
              <v:shape style="position:absolute;left:6522;top:-3024;width:10;height:20" coordorigin="6522,-3024" coordsize="10,20" path="m6522,-3004l6532,-3004,6532,-3024,6522,-3024,6522,-3004xe" filled="true" fillcolor="#000000" stroked="false">
                <v:path arrowok="t"/>
                <v:fill type="solid"/>
              </v:shape>
            </v:group>
            <v:group style="position:absolute;left:6522;top:-3004;width:10;height:20" coordorigin="6522,-3004" coordsize="10,20">
              <v:shape style="position:absolute;left:6522;top:-3004;width:10;height:20" coordorigin="6522,-3004" coordsize="10,20" path="m6522,-2985l6532,-2985,6532,-3004,6522,-3004,6522,-2985xe" filled="true" fillcolor="#000000" stroked="false">
                <v:path arrowok="t"/>
                <v:fill type="solid"/>
              </v:shape>
            </v:group>
            <v:group style="position:absolute;left:6522;top:-2985;width:10;height:20" coordorigin="6522,-2985" coordsize="10,20">
              <v:shape style="position:absolute;left:6522;top:-2985;width:10;height:20" coordorigin="6522,-2985" coordsize="10,20" path="m6522,-2966l6532,-2966,6532,-2985,6522,-2985,6522,-2966xe" filled="true" fillcolor="#000000" stroked="false">
                <v:path arrowok="t"/>
                <v:fill type="solid"/>
              </v:shape>
            </v:group>
            <v:group style="position:absolute;left:6522;top:-2966;width:10;height:20" coordorigin="6522,-2966" coordsize="10,20">
              <v:shape style="position:absolute;left:6522;top:-2966;width:10;height:20" coordorigin="6522,-2966" coordsize="10,20" path="m6522,-2947l6532,-2947,6532,-2966,6522,-2966,6522,-2947xe" filled="true" fillcolor="#000000" stroked="false">
                <v:path arrowok="t"/>
                <v:fill type="solid"/>
              </v:shape>
            </v:group>
            <v:group style="position:absolute;left:6522;top:-2947;width:10;height:20" coordorigin="6522,-2947" coordsize="10,20">
              <v:shape style="position:absolute;left:6522;top:-2947;width:10;height:20" coordorigin="6522,-2947" coordsize="10,20" path="m6522,-2928l6532,-2928,6532,-2947,6522,-2947,6522,-2928xe" filled="true" fillcolor="#000000" stroked="false">
                <v:path arrowok="t"/>
                <v:fill type="solid"/>
              </v:shape>
            </v:group>
            <v:group style="position:absolute;left:6522;top:-2928;width:10;height:20" coordorigin="6522,-2928" coordsize="10,20">
              <v:shape style="position:absolute;left:6522;top:-2928;width:10;height:20" coordorigin="6522,-2928" coordsize="10,20" path="m6522,-2908l6532,-2908,6532,-2928,6522,-2928,6522,-2908xe" filled="true" fillcolor="#000000" stroked="false">
                <v:path arrowok="t"/>
                <v:fill type="solid"/>
              </v:shape>
            </v:group>
            <v:group style="position:absolute;left:6522;top:-2908;width:10;height:20" coordorigin="6522,-2908" coordsize="10,20">
              <v:shape style="position:absolute;left:6522;top:-2908;width:10;height:20" coordorigin="6522,-2908" coordsize="10,20" path="m6522,-2889l6532,-2889,6532,-2908,6522,-2908,6522,-2889xe" filled="true" fillcolor="#000000" stroked="false">
                <v:path arrowok="t"/>
                <v:fill type="solid"/>
              </v:shape>
            </v:group>
            <v:group style="position:absolute;left:6522;top:-2889;width:10;height:20" coordorigin="6522,-2889" coordsize="10,20">
              <v:shape style="position:absolute;left:6522;top:-2889;width:10;height:20" coordorigin="6522,-2889" coordsize="10,20" path="m6522,-2870l6532,-2870,6532,-2889,6522,-2889,6522,-2870xe" filled="true" fillcolor="#000000" stroked="false">
                <v:path arrowok="t"/>
                <v:fill type="solid"/>
              </v:shape>
            </v:group>
            <v:group style="position:absolute;left:6522;top:-2870;width:10;height:20" coordorigin="6522,-2870" coordsize="10,20">
              <v:shape style="position:absolute;left:6522;top:-2870;width:10;height:20" coordorigin="6522,-2870" coordsize="10,20" path="m6522,-2851l6532,-2851,6532,-2870,6522,-2870,6522,-2851xe" filled="true" fillcolor="#000000" stroked="false">
                <v:path arrowok="t"/>
                <v:fill type="solid"/>
              </v:shape>
            </v:group>
            <v:group style="position:absolute;left:6522;top:-2851;width:10;height:20" coordorigin="6522,-2851" coordsize="10,20">
              <v:shape style="position:absolute;left:6522;top:-2851;width:10;height:20" coordorigin="6522,-2851" coordsize="10,20" path="m6522,-2832l6532,-2832,6532,-2851,6522,-2851,6522,-2832xe" filled="true" fillcolor="#000000" stroked="false">
                <v:path arrowok="t"/>
                <v:fill type="solid"/>
              </v:shape>
            </v:group>
            <v:group style="position:absolute;left:6522;top:-2832;width:10;height:20" coordorigin="6522,-2832" coordsize="10,20">
              <v:shape style="position:absolute;left:6522;top:-2832;width:10;height:20" coordorigin="6522,-2832" coordsize="10,20" path="m6522,-2812l6532,-2812,6532,-2832,6522,-2832,6522,-2812xe" filled="true" fillcolor="#000000" stroked="false">
                <v:path arrowok="t"/>
                <v:fill type="solid"/>
              </v:shape>
            </v:group>
            <v:group style="position:absolute;left:6522;top:-2812;width:10;height:20" coordorigin="6522,-2812" coordsize="10,20">
              <v:shape style="position:absolute;left:6522;top:-2812;width:10;height:20" coordorigin="6522,-2812" coordsize="10,20" path="m6522,-2793l6532,-2793,6532,-2812,6522,-2812,6522,-2793xe" filled="true" fillcolor="#000000" stroked="false">
                <v:path arrowok="t"/>
                <v:fill type="solid"/>
              </v:shape>
            </v:group>
            <v:group style="position:absolute;left:6522;top:-2793;width:10;height:20" coordorigin="6522,-2793" coordsize="10,20">
              <v:shape style="position:absolute;left:6522;top:-2793;width:10;height:20" coordorigin="6522,-2793" coordsize="10,20" path="m6522,-2774l6532,-2774,6532,-2793,6522,-2793,6522,-2774xe" filled="true" fillcolor="#000000" stroked="false">
                <v:path arrowok="t"/>
                <v:fill type="solid"/>
              </v:shape>
            </v:group>
            <v:group style="position:absolute;left:6522;top:-2774;width:10;height:20" coordorigin="6522,-2774" coordsize="10,20">
              <v:shape style="position:absolute;left:6522;top:-2774;width:10;height:20" coordorigin="6522,-2774" coordsize="10,20" path="m6522,-2755l6532,-2755,6532,-2774,6522,-2774,6522,-2755xe" filled="true" fillcolor="#000000" stroked="false">
                <v:path arrowok="t"/>
                <v:fill type="solid"/>
              </v:shape>
            </v:group>
            <v:group style="position:absolute;left:6522;top:-2755;width:10;height:20" coordorigin="6522,-2755" coordsize="10,20">
              <v:shape style="position:absolute;left:6522;top:-2755;width:10;height:20" coordorigin="6522,-2755" coordsize="10,20" path="m6522,-2736l6532,-2736,6532,-2755,6522,-2755,6522,-2736xe" filled="true" fillcolor="#000000" stroked="false">
                <v:path arrowok="t"/>
                <v:fill type="solid"/>
              </v:shape>
            </v:group>
            <v:group style="position:absolute;left:6522;top:-2731;width:10;height:2" coordorigin="6522,-2731" coordsize="10,2">
              <v:shape style="position:absolute;left:6522;top:-2731;width:10;height:2" coordorigin="6522,-2731" coordsize="10,0" path="m6522,-2731l6532,-2731e" filled="false" stroked="true" strokeweight=".47998pt" strokecolor="#000000">
                <v:path arrowok="t"/>
              </v:shape>
            </v:group>
            <v:group style="position:absolute;left:7194;top:-3850;width:10;height:20" coordorigin="7194,-3850" coordsize="10,20">
              <v:shape style="position:absolute;left:7194;top:-3850;width:10;height:20" coordorigin="7194,-3850" coordsize="10,20" path="m7194,-3831l7204,-3831,7204,-3850,7194,-3850,7194,-3831xe" filled="true" fillcolor="#000000" stroked="false">
                <v:path arrowok="t"/>
                <v:fill type="solid"/>
              </v:shape>
            </v:group>
            <v:group style="position:absolute;left:7194;top:-3831;width:10;height:20" coordorigin="7194,-3831" coordsize="10,20">
              <v:shape style="position:absolute;left:7194;top:-3831;width:10;height:20" coordorigin="7194,-3831" coordsize="10,20" path="m7194,-3811l7204,-3811,7204,-3831,7194,-3831,7194,-3811xe" filled="true" fillcolor="#000000" stroked="false">
                <v:path arrowok="t"/>
                <v:fill type="solid"/>
              </v:shape>
            </v:group>
            <v:group style="position:absolute;left:7194;top:-3811;width:10;height:20" coordorigin="7194,-3811" coordsize="10,20">
              <v:shape style="position:absolute;left:7194;top:-3811;width:10;height:20" coordorigin="7194,-3811" coordsize="10,20" path="m7194,-3792l7204,-3792,7204,-3811,7194,-3811,7194,-3792xe" filled="true" fillcolor="#000000" stroked="false">
                <v:path arrowok="t"/>
                <v:fill type="solid"/>
              </v:shape>
            </v:group>
            <v:group style="position:absolute;left:7194;top:-3792;width:10;height:20" coordorigin="7194,-3792" coordsize="10,20">
              <v:shape style="position:absolute;left:7194;top:-3792;width:10;height:20" coordorigin="7194,-3792" coordsize="10,20" path="m7194,-3773l7204,-3773,7204,-3792,7194,-3792,7194,-3773xe" filled="true" fillcolor="#000000" stroked="false">
                <v:path arrowok="t"/>
                <v:fill type="solid"/>
              </v:shape>
            </v:group>
            <v:group style="position:absolute;left:7194;top:-3773;width:10;height:20" coordorigin="7194,-3773" coordsize="10,20">
              <v:shape style="position:absolute;left:7194;top:-3773;width:10;height:20" coordorigin="7194,-3773" coordsize="10,20" path="m7194,-3754l7204,-3754,7204,-3773,7194,-3773,7194,-3754xe" filled="true" fillcolor="#000000" stroked="false">
                <v:path arrowok="t"/>
                <v:fill type="solid"/>
              </v:shape>
            </v:group>
            <v:group style="position:absolute;left:7194;top:-3754;width:10;height:20" coordorigin="7194,-3754" coordsize="10,20">
              <v:shape style="position:absolute;left:7194;top:-3754;width:10;height:20" coordorigin="7194,-3754" coordsize="10,20" path="m7194,-3735l7204,-3735,7204,-3754,7194,-3754,7194,-3735xe" filled="true" fillcolor="#000000" stroked="false">
                <v:path arrowok="t"/>
                <v:fill type="solid"/>
              </v:shape>
            </v:group>
            <v:group style="position:absolute;left:7194;top:-3735;width:10;height:20" coordorigin="7194,-3735" coordsize="10,20">
              <v:shape style="position:absolute;left:7194;top:-3735;width:10;height:20" coordorigin="7194,-3735" coordsize="10,20" path="m7194,-3715l7204,-3715,7204,-3735,7194,-3735,7194,-3715xe" filled="true" fillcolor="#000000" stroked="false">
                <v:path arrowok="t"/>
                <v:fill type="solid"/>
              </v:shape>
            </v:group>
            <v:group style="position:absolute;left:7194;top:-3715;width:10;height:20" coordorigin="7194,-3715" coordsize="10,20">
              <v:shape style="position:absolute;left:7194;top:-3715;width:10;height:20" coordorigin="7194,-3715" coordsize="10,20" path="m7194,-3696l7204,-3696,7204,-3715,7194,-3715,7194,-3696xe" filled="true" fillcolor="#000000" stroked="false">
                <v:path arrowok="t"/>
                <v:fill type="solid"/>
              </v:shape>
            </v:group>
            <v:group style="position:absolute;left:7194;top:-3696;width:10;height:20" coordorigin="7194,-3696" coordsize="10,20">
              <v:shape style="position:absolute;left:7194;top:-3696;width:10;height:20" coordorigin="7194,-3696" coordsize="10,20" path="m7194,-3677l7204,-3677,7204,-3696,7194,-3696,7194,-3677xe" filled="true" fillcolor="#000000" stroked="false">
                <v:path arrowok="t"/>
                <v:fill type="solid"/>
              </v:shape>
            </v:group>
            <v:group style="position:absolute;left:7194;top:-3677;width:10;height:20" coordorigin="7194,-3677" coordsize="10,20">
              <v:shape style="position:absolute;left:7194;top:-3677;width:10;height:20" coordorigin="7194,-3677" coordsize="10,20" path="m7194,-3658l7204,-3658,7204,-3677,7194,-3677,7194,-3658xe" filled="true" fillcolor="#000000" stroked="false">
                <v:path arrowok="t"/>
                <v:fill type="solid"/>
              </v:shape>
            </v:group>
            <v:group style="position:absolute;left:7194;top:-3658;width:10;height:20" coordorigin="7194,-3658" coordsize="10,20">
              <v:shape style="position:absolute;left:7194;top:-3658;width:10;height:20" coordorigin="7194,-3658" coordsize="10,20" path="m7194,-3639l7204,-3639,7204,-3658,7194,-3658,7194,-3639xe" filled="true" fillcolor="#000000" stroked="false">
                <v:path arrowok="t"/>
                <v:fill type="solid"/>
              </v:shape>
            </v:group>
            <v:group style="position:absolute;left:7194;top:-3639;width:10;height:20" coordorigin="7194,-3639" coordsize="10,20">
              <v:shape style="position:absolute;left:7194;top:-3639;width:10;height:20" coordorigin="7194,-3639" coordsize="10,20" path="m7194,-3619l7204,-3619,7204,-3639,7194,-3639,7194,-3619xe" filled="true" fillcolor="#000000" stroked="false">
                <v:path arrowok="t"/>
                <v:fill type="solid"/>
              </v:shape>
            </v:group>
            <v:group style="position:absolute;left:7194;top:-3619;width:10;height:20" coordorigin="7194,-3619" coordsize="10,20">
              <v:shape style="position:absolute;left:7194;top:-3619;width:10;height:20" coordorigin="7194,-3619" coordsize="10,20" path="m7194,-3600l7204,-3600,7204,-3619,7194,-3619,7194,-3600xe" filled="true" fillcolor="#000000" stroked="false">
                <v:path arrowok="t"/>
                <v:fill type="solid"/>
              </v:shape>
            </v:group>
            <v:group style="position:absolute;left:7194;top:-3600;width:10;height:20" coordorigin="7194,-3600" coordsize="10,20">
              <v:shape style="position:absolute;left:7194;top:-3600;width:10;height:20" coordorigin="7194,-3600" coordsize="10,20" path="m7194,-3581l7204,-3581,7204,-3600,7194,-3600,7194,-3581xe" filled="true" fillcolor="#000000" stroked="false">
                <v:path arrowok="t"/>
                <v:fill type="solid"/>
              </v:shape>
            </v:group>
            <v:group style="position:absolute;left:7194;top:-3581;width:10;height:20" coordorigin="7194,-3581" coordsize="10,20">
              <v:shape style="position:absolute;left:7194;top:-3581;width:10;height:20" coordorigin="7194,-3581" coordsize="10,20" path="m7194,-3562l7204,-3562,7204,-3581,7194,-3581,7194,-3562xe" filled="true" fillcolor="#000000" stroked="false">
                <v:path arrowok="t"/>
                <v:fill type="solid"/>
              </v:shape>
            </v:group>
            <v:group style="position:absolute;left:7194;top:-3562;width:10;height:20" coordorigin="7194,-3562" coordsize="10,20">
              <v:shape style="position:absolute;left:7194;top:-3562;width:10;height:20" coordorigin="7194,-3562" coordsize="10,20" path="m7194,-3543l7204,-3543,7204,-3562,7194,-3562,7194,-3543xe" filled="true" fillcolor="#000000" stroked="false">
                <v:path arrowok="t"/>
                <v:fill type="solid"/>
              </v:shape>
            </v:group>
            <v:group style="position:absolute;left:7194;top:-3543;width:10;height:20" coordorigin="7194,-3543" coordsize="10,20">
              <v:shape style="position:absolute;left:7194;top:-3543;width:10;height:20" coordorigin="7194,-3543" coordsize="10,20" path="m7194,-3523l7204,-3523,7204,-3543,7194,-3543,7194,-3523xe" filled="true" fillcolor="#000000" stroked="false">
                <v:path arrowok="t"/>
                <v:fill type="solid"/>
              </v:shape>
            </v:group>
            <v:group style="position:absolute;left:7194;top:-3523;width:10;height:20" coordorigin="7194,-3523" coordsize="10,20">
              <v:shape style="position:absolute;left:7194;top:-3523;width:10;height:20" coordorigin="7194,-3523" coordsize="10,20" path="m7194,-3504l7204,-3504,7204,-3523,7194,-3523,7194,-3504xe" filled="true" fillcolor="#000000" stroked="false">
                <v:path arrowok="t"/>
                <v:fill type="solid"/>
              </v:shape>
            </v:group>
            <v:group style="position:absolute;left:7194;top:-3504;width:10;height:20" coordorigin="7194,-3504" coordsize="10,20">
              <v:shape style="position:absolute;left:7194;top:-3504;width:10;height:20" coordorigin="7194,-3504" coordsize="10,20" path="m7194,-3485l7204,-3485,7204,-3504,7194,-3504,7194,-3485xe" filled="true" fillcolor="#000000" stroked="false">
                <v:path arrowok="t"/>
                <v:fill type="solid"/>
              </v:shape>
            </v:group>
            <v:group style="position:absolute;left:7194;top:-3485;width:10;height:20" coordorigin="7194,-3485" coordsize="10,20">
              <v:shape style="position:absolute;left:7194;top:-3485;width:10;height:20" coordorigin="7194,-3485" coordsize="10,20" path="m7194,-3466l7204,-3466,7204,-3485,7194,-3485,7194,-3466xe" filled="true" fillcolor="#000000" stroked="false">
                <v:path arrowok="t"/>
                <v:fill type="solid"/>
              </v:shape>
            </v:group>
            <v:group style="position:absolute;left:7194;top:-3466;width:10;height:20" coordorigin="7194,-3466" coordsize="10,20">
              <v:shape style="position:absolute;left:7194;top:-3466;width:10;height:20" coordorigin="7194,-3466" coordsize="10,20" path="m7194,-3447l7204,-3447,7204,-3466,7194,-3466,7194,-3447xe" filled="true" fillcolor="#000000" stroked="false">
                <v:path arrowok="t"/>
                <v:fill type="solid"/>
              </v:shape>
            </v:group>
            <v:group style="position:absolute;left:7194;top:-3447;width:10;height:20" coordorigin="7194,-3447" coordsize="10,20">
              <v:shape style="position:absolute;left:7194;top:-3447;width:10;height:20" coordorigin="7194,-3447" coordsize="10,20" path="m7194,-3427l7204,-3427,7204,-3447,7194,-3447,7194,-3427xe" filled="true" fillcolor="#000000" stroked="false">
                <v:path arrowok="t"/>
                <v:fill type="solid"/>
              </v:shape>
            </v:group>
            <v:group style="position:absolute;left:7194;top:-3427;width:10;height:20" coordorigin="7194,-3427" coordsize="10,20">
              <v:shape style="position:absolute;left:7194;top:-3427;width:10;height:20" coordorigin="7194,-3427" coordsize="10,20" path="m7194,-3408l7204,-3408,7204,-3427,7194,-3427,7194,-3408xe" filled="true" fillcolor="#000000" stroked="false">
                <v:path arrowok="t"/>
                <v:fill type="solid"/>
              </v:shape>
            </v:group>
            <v:group style="position:absolute;left:7194;top:-3408;width:10;height:20" coordorigin="7194,-3408" coordsize="10,20">
              <v:shape style="position:absolute;left:7194;top:-3408;width:10;height:20" coordorigin="7194,-3408" coordsize="10,20" path="m7194,-3389l7204,-3389,7204,-3408,7194,-3408,7194,-3389xe" filled="true" fillcolor="#000000" stroked="false">
                <v:path arrowok="t"/>
                <v:fill type="solid"/>
              </v:shape>
            </v:group>
            <v:group style="position:absolute;left:7194;top:-3389;width:10;height:20" coordorigin="7194,-3389" coordsize="10,20">
              <v:shape style="position:absolute;left:7194;top:-3389;width:10;height:20" coordorigin="7194,-3389" coordsize="10,20" path="m7194,-3370l7204,-3370,7204,-3389,7194,-3389,7194,-3370xe" filled="true" fillcolor="#000000" stroked="false">
                <v:path arrowok="t"/>
                <v:fill type="solid"/>
              </v:shape>
            </v:group>
            <v:group style="position:absolute;left:7194;top:-3370;width:10;height:20" coordorigin="7194,-3370" coordsize="10,20">
              <v:shape style="position:absolute;left:7194;top:-3370;width:10;height:20" coordorigin="7194,-3370" coordsize="10,20" path="m7194,-3351l7204,-3351,7204,-3370,7194,-3370,7194,-3351xe" filled="true" fillcolor="#000000" stroked="false">
                <v:path arrowok="t"/>
                <v:fill type="solid"/>
              </v:shape>
            </v:group>
            <v:group style="position:absolute;left:7194;top:-3351;width:10;height:20" coordorigin="7194,-3351" coordsize="10,20">
              <v:shape style="position:absolute;left:7194;top:-3351;width:10;height:20" coordorigin="7194,-3351" coordsize="10,20" path="m7194,-3331l7204,-3331,7204,-3351,7194,-3351,7194,-3331xe" filled="true" fillcolor="#000000" stroked="false">
                <v:path arrowok="t"/>
                <v:fill type="solid"/>
              </v:shape>
            </v:group>
            <v:group style="position:absolute;left:7194;top:-3331;width:10;height:20" coordorigin="7194,-3331" coordsize="10,20">
              <v:shape style="position:absolute;left:7194;top:-3331;width:10;height:20" coordorigin="7194,-3331" coordsize="10,20" path="m7194,-3312l7204,-3312,7204,-3331,7194,-3331,7194,-3312xe" filled="true" fillcolor="#000000" stroked="false">
                <v:path arrowok="t"/>
                <v:fill type="solid"/>
              </v:shape>
            </v:group>
            <v:group style="position:absolute;left:7194;top:-3312;width:10;height:20" coordorigin="7194,-3312" coordsize="10,20">
              <v:shape style="position:absolute;left:7194;top:-3312;width:10;height:20" coordorigin="7194,-3312" coordsize="10,20" path="m7194,-3293l7204,-3293,7204,-3312,7194,-3312,7194,-3293xe" filled="true" fillcolor="#000000" stroked="false">
                <v:path arrowok="t"/>
                <v:fill type="solid"/>
              </v:shape>
            </v:group>
            <v:group style="position:absolute;left:7194;top:-3293;width:10;height:20" coordorigin="7194,-3293" coordsize="10,20">
              <v:shape style="position:absolute;left:7194;top:-3293;width:10;height:20" coordorigin="7194,-3293" coordsize="10,20" path="m7194,-3274l7204,-3274,7204,-3293,7194,-3293,7194,-3274xe" filled="true" fillcolor="#000000" stroked="false">
                <v:path arrowok="t"/>
                <v:fill type="solid"/>
              </v:shape>
            </v:group>
            <v:group style="position:absolute;left:7194;top:-3274;width:10;height:20" coordorigin="7194,-3274" coordsize="10,20">
              <v:shape style="position:absolute;left:7194;top:-3274;width:10;height:20" coordorigin="7194,-3274" coordsize="10,20" path="m7194,-3255l7204,-3255,7204,-3274,7194,-3274,7194,-3255xe" filled="true" fillcolor="#000000" stroked="false">
                <v:path arrowok="t"/>
                <v:fill type="solid"/>
              </v:shape>
            </v:group>
            <v:group style="position:absolute;left:7194;top:-3255;width:10;height:20" coordorigin="7194,-3255" coordsize="10,20">
              <v:shape style="position:absolute;left:7194;top:-3255;width:10;height:20" coordorigin="7194,-3255" coordsize="10,20" path="m7194,-3235l7204,-3235,7204,-3255,7194,-3255,7194,-3235xe" filled="true" fillcolor="#000000" stroked="false">
                <v:path arrowok="t"/>
                <v:fill type="solid"/>
              </v:shape>
            </v:group>
            <v:group style="position:absolute;left:7194;top:-3235;width:10;height:20" coordorigin="7194,-3235" coordsize="10,20">
              <v:shape style="position:absolute;left:7194;top:-3235;width:10;height:20" coordorigin="7194,-3235" coordsize="10,20" path="m7194,-3216l7204,-3216,7204,-3235,7194,-3235,7194,-3216xe" filled="true" fillcolor="#000000" stroked="false">
                <v:path arrowok="t"/>
                <v:fill type="solid"/>
              </v:shape>
            </v:group>
            <v:group style="position:absolute;left:7194;top:-3216;width:10;height:20" coordorigin="7194,-3216" coordsize="10,20">
              <v:shape style="position:absolute;left:7194;top:-3216;width:10;height:20" coordorigin="7194,-3216" coordsize="10,20" path="m7194,-3197l7204,-3197,7204,-3216,7194,-3216,7194,-3197xe" filled="true" fillcolor="#000000" stroked="false">
                <v:path arrowok="t"/>
                <v:fill type="solid"/>
              </v:shape>
            </v:group>
            <v:group style="position:absolute;left:7194;top:-3197;width:10;height:20" coordorigin="7194,-3197" coordsize="10,20">
              <v:shape style="position:absolute;left:7194;top:-3197;width:10;height:20" coordorigin="7194,-3197" coordsize="10,20" path="m7194,-3178l7204,-3178,7204,-3197,7194,-3197,7194,-3178xe" filled="true" fillcolor="#000000" stroked="false">
                <v:path arrowok="t"/>
                <v:fill type="solid"/>
              </v:shape>
            </v:group>
            <v:group style="position:absolute;left:7194;top:-3178;width:10;height:20" coordorigin="7194,-3178" coordsize="10,20">
              <v:shape style="position:absolute;left:7194;top:-3178;width:10;height:20" coordorigin="7194,-3178" coordsize="10,20" path="m7194,-3159l7204,-3159,7204,-3178,7194,-3178,7194,-3159xe" filled="true" fillcolor="#000000" stroked="false">
                <v:path arrowok="t"/>
                <v:fill type="solid"/>
              </v:shape>
            </v:group>
            <v:group style="position:absolute;left:7194;top:-3159;width:10;height:20" coordorigin="7194,-3159" coordsize="10,20">
              <v:shape style="position:absolute;left:7194;top:-3159;width:10;height:20" coordorigin="7194,-3159" coordsize="10,20" path="m7194,-3139l7204,-3139,7204,-3159,7194,-3159,7194,-3139xe" filled="true" fillcolor="#000000" stroked="false">
                <v:path arrowok="t"/>
                <v:fill type="solid"/>
              </v:shape>
            </v:group>
            <v:group style="position:absolute;left:7194;top:-3139;width:10;height:20" coordorigin="7194,-3139" coordsize="10,20">
              <v:shape style="position:absolute;left:7194;top:-3139;width:10;height:20" coordorigin="7194,-3139" coordsize="10,20" path="m7194,-3120l7204,-3120,7204,-3139,7194,-3139,7194,-3120xe" filled="true" fillcolor="#000000" stroked="false">
                <v:path arrowok="t"/>
                <v:fill type="solid"/>
              </v:shape>
            </v:group>
            <v:group style="position:absolute;left:7194;top:-3120;width:10;height:20" coordorigin="7194,-3120" coordsize="10,20">
              <v:shape style="position:absolute;left:7194;top:-3120;width:10;height:20" coordorigin="7194,-3120" coordsize="10,20" path="m7194,-3101l7204,-3101,7204,-3120,7194,-3120,7194,-3101xe" filled="true" fillcolor="#000000" stroked="false">
                <v:path arrowok="t"/>
                <v:fill type="solid"/>
              </v:shape>
            </v:group>
            <v:group style="position:absolute;left:7194;top:-3101;width:10;height:20" coordorigin="7194,-3101" coordsize="10,20">
              <v:shape style="position:absolute;left:7194;top:-3101;width:10;height:20" coordorigin="7194,-3101" coordsize="10,20" path="m7194,-3082l7204,-3082,7204,-3101,7194,-3101,7194,-3082xe" filled="true" fillcolor="#000000" stroked="false">
                <v:path arrowok="t"/>
                <v:fill type="solid"/>
              </v:shape>
            </v:group>
            <v:group style="position:absolute;left:7194;top:-3082;width:10;height:20" coordorigin="7194,-3082" coordsize="10,20">
              <v:shape style="position:absolute;left:7194;top:-3082;width:10;height:20" coordorigin="7194,-3082" coordsize="10,20" path="m7194,-3063l7204,-3063,7204,-3082,7194,-3082,7194,-3063xe" filled="true" fillcolor="#000000" stroked="false">
                <v:path arrowok="t"/>
                <v:fill type="solid"/>
              </v:shape>
            </v:group>
            <v:group style="position:absolute;left:7194;top:-3062;width:10;height:20" coordorigin="7194,-3062" coordsize="10,20">
              <v:shape style="position:absolute;left:7194;top:-3062;width:10;height:20" coordorigin="7194,-3062" coordsize="10,20" path="m7194,-3043l7204,-3043,7204,-3062,7194,-3062,7194,-3043xe" filled="true" fillcolor="#000000" stroked="false">
                <v:path arrowok="t"/>
                <v:fill type="solid"/>
              </v:shape>
            </v:group>
            <v:group style="position:absolute;left:7194;top:-3043;width:10;height:20" coordorigin="7194,-3043" coordsize="10,20">
              <v:shape style="position:absolute;left:7194;top:-3043;width:10;height:20" coordorigin="7194,-3043" coordsize="10,20" path="m7194,-3024l7204,-3024,7204,-3043,7194,-3043,7194,-3024xe" filled="true" fillcolor="#000000" stroked="false">
                <v:path arrowok="t"/>
                <v:fill type="solid"/>
              </v:shape>
            </v:group>
            <v:group style="position:absolute;left:7194;top:-3024;width:10;height:20" coordorigin="7194,-3024" coordsize="10,20">
              <v:shape style="position:absolute;left:7194;top:-3024;width:10;height:20" coordorigin="7194,-3024" coordsize="10,20" path="m7194,-3004l7204,-3004,7204,-3024,7194,-3024,7194,-3004xe" filled="true" fillcolor="#000000" stroked="false">
                <v:path arrowok="t"/>
                <v:fill type="solid"/>
              </v:shape>
            </v:group>
            <v:group style="position:absolute;left:7194;top:-3004;width:10;height:20" coordorigin="7194,-3004" coordsize="10,20">
              <v:shape style="position:absolute;left:7194;top:-3004;width:10;height:20" coordorigin="7194,-3004" coordsize="10,20" path="m7194,-2985l7204,-2985,7204,-3004,7194,-3004,7194,-2985xe" filled="true" fillcolor="#000000" stroked="false">
                <v:path arrowok="t"/>
                <v:fill type="solid"/>
              </v:shape>
            </v:group>
            <v:group style="position:absolute;left:7194;top:-2985;width:10;height:20" coordorigin="7194,-2985" coordsize="10,20">
              <v:shape style="position:absolute;left:7194;top:-2985;width:10;height:20" coordorigin="7194,-2985" coordsize="10,20" path="m7194,-2966l7204,-2966,7204,-2985,7194,-2985,7194,-2966xe" filled="true" fillcolor="#000000" stroked="false">
                <v:path arrowok="t"/>
                <v:fill type="solid"/>
              </v:shape>
            </v:group>
            <v:group style="position:absolute;left:7194;top:-2966;width:10;height:20" coordorigin="7194,-2966" coordsize="10,20">
              <v:shape style="position:absolute;left:7194;top:-2966;width:10;height:20" coordorigin="7194,-2966" coordsize="10,20" path="m7194,-2947l7204,-2947,7204,-2966,7194,-2966,7194,-2947xe" filled="true" fillcolor="#000000" stroked="false">
                <v:path arrowok="t"/>
                <v:fill type="solid"/>
              </v:shape>
            </v:group>
            <v:group style="position:absolute;left:7194;top:-2947;width:10;height:20" coordorigin="7194,-2947" coordsize="10,20">
              <v:shape style="position:absolute;left:7194;top:-2947;width:10;height:20" coordorigin="7194,-2947" coordsize="10,20" path="m7194,-2928l7204,-2928,7204,-2947,7194,-2947,7194,-2928xe" filled="true" fillcolor="#000000" stroked="false">
                <v:path arrowok="t"/>
                <v:fill type="solid"/>
              </v:shape>
            </v:group>
            <v:group style="position:absolute;left:7194;top:-2928;width:10;height:20" coordorigin="7194,-2928" coordsize="10,20">
              <v:shape style="position:absolute;left:7194;top:-2928;width:10;height:20" coordorigin="7194,-2928" coordsize="10,20" path="m7194,-2908l7204,-2908,7204,-2928,7194,-2928,7194,-2908xe" filled="true" fillcolor="#000000" stroked="false">
                <v:path arrowok="t"/>
                <v:fill type="solid"/>
              </v:shape>
            </v:group>
            <v:group style="position:absolute;left:7194;top:-2908;width:10;height:20" coordorigin="7194,-2908" coordsize="10,20">
              <v:shape style="position:absolute;left:7194;top:-2908;width:10;height:20" coordorigin="7194,-2908" coordsize="10,20" path="m7194,-2889l7204,-2889,7204,-2908,7194,-2908,7194,-2889xe" filled="true" fillcolor="#000000" stroked="false">
                <v:path arrowok="t"/>
                <v:fill type="solid"/>
              </v:shape>
            </v:group>
            <v:group style="position:absolute;left:7194;top:-2889;width:10;height:20" coordorigin="7194,-2889" coordsize="10,20">
              <v:shape style="position:absolute;left:7194;top:-2889;width:10;height:20" coordorigin="7194,-2889" coordsize="10,20" path="m7194,-2870l7204,-2870,7204,-2889,7194,-2889,7194,-2870xe" filled="true" fillcolor="#000000" stroked="false">
                <v:path arrowok="t"/>
                <v:fill type="solid"/>
              </v:shape>
            </v:group>
            <v:group style="position:absolute;left:7194;top:-2870;width:10;height:20" coordorigin="7194,-2870" coordsize="10,20">
              <v:shape style="position:absolute;left:7194;top:-2870;width:10;height:20" coordorigin="7194,-2870" coordsize="10,20" path="m7194,-2851l7204,-2851,7204,-2870,7194,-2870,7194,-2851xe" filled="true" fillcolor="#000000" stroked="false">
                <v:path arrowok="t"/>
                <v:fill type="solid"/>
              </v:shape>
            </v:group>
            <v:group style="position:absolute;left:7194;top:-2851;width:10;height:20" coordorigin="7194,-2851" coordsize="10,20">
              <v:shape style="position:absolute;left:7194;top:-2851;width:10;height:20" coordorigin="7194,-2851" coordsize="10,20" path="m7194,-2832l7204,-2832,7204,-2851,7194,-2851,7194,-2832xe" filled="true" fillcolor="#000000" stroked="false">
                <v:path arrowok="t"/>
                <v:fill type="solid"/>
              </v:shape>
            </v:group>
            <v:group style="position:absolute;left:7194;top:-2832;width:10;height:20" coordorigin="7194,-2832" coordsize="10,20">
              <v:shape style="position:absolute;left:7194;top:-2832;width:10;height:20" coordorigin="7194,-2832" coordsize="10,20" path="m7194,-2812l7204,-2812,7204,-2832,7194,-2832,7194,-2812xe" filled="true" fillcolor="#000000" stroked="false">
                <v:path arrowok="t"/>
                <v:fill type="solid"/>
              </v:shape>
            </v:group>
            <v:group style="position:absolute;left:7194;top:-2812;width:10;height:20" coordorigin="7194,-2812" coordsize="10,20">
              <v:shape style="position:absolute;left:7194;top:-2812;width:10;height:20" coordorigin="7194,-2812" coordsize="10,20" path="m7194,-2793l7204,-2793,7204,-2812,7194,-2812,7194,-2793xe" filled="true" fillcolor="#000000" stroked="false">
                <v:path arrowok="t"/>
                <v:fill type="solid"/>
              </v:shape>
            </v:group>
            <v:group style="position:absolute;left:7194;top:-2793;width:10;height:20" coordorigin="7194,-2793" coordsize="10,20">
              <v:shape style="position:absolute;left:7194;top:-2793;width:10;height:20" coordorigin="7194,-2793" coordsize="10,20" path="m7194,-2774l7204,-2774,7204,-2793,7194,-2793,7194,-2774xe" filled="true" fillcolor="#000000" stroked="false">
                <v:path arrowok="t"/>
                <v:fill type="solid"/>
              </v:shape>
            </v:group>
            <v:group style="position:absolute;left:7194;top:-2774;width:10;height:20" coordorigin="7194,-2774" coordsize="10,20">
              <v:shape style="position:absolute;left:7194;top:-2774;width:10;height:20" coordorigin="7194,-2774" coordsize="10,20" path="m7194,-2755l7204,-2755,7204,-2774,7194,-2774,7194,-2755xe" filled="true" fillcolor="#000000" stroked="false">
                <v:path arrowok="t"/>
                <v:fill type="solid"/>
              </v:shape>
            </v:group>
            <v:group style="position:absolute;left:7194;top:-2755;width:10;height:20" coordorigin="7194,-2755" coordsize="10,20">
              <v:shape style="position:absolute;left:7194;top:-2755;width:10;height:20" coordorigin="7194,-2755" coordsize="10,20" path="m7194,-2736l7204,-2736,7204,-2755,7194,-2755,7194,-2736xe" filled="true" fillcolor="#000000" stroked="false">
                <v:path arrowok="t"/>
                <v:fill type="solid"/>
              </v:shape>
            </v:group>
            <v:group style="position:absolute;left:7194;top:-2731;width:10;height:2" coordorigin="7194,-2731" coordsize="10,2">
              <v:shape style="position:absolute;left:7194;top:-2731;width:10;height:2" coordorigin="7194,-2731" coordsize="10,0" path="m7194,-2731l7204,-2731e" filled="false" stroked="true" strokeweight=".47998pt" strokecolor="#000000">
                <v:path arrowok="t"/>
              </v:shape>
            </v:group>
            <v:group style="position:absolute;left:8327;top:-3850;width:10;height:20" coordorigin="8327,-3850" coordsize="10,20">
              <v:shape style="position:absolute;left:8327;top:-3850;width:10;height:20" coordorigin="8327,-3850" coordsize="10,20" path="m8327,-3831l8337,-3831,8337,-3850,8327,-3850,8327,-3831xe" filled="true" fillcolor="#000000" stroked="false">
                <v:path arrowok="t"/>
                <v:fill type="solid"/>
              </v:shape>
            </v:group>
            <v:group style="position:absolute;left:8327;top:-3831;width:10;height:20" coordorigin="8327,-3831" coordsize="10,20">
              <v:shape style="position:absolute;left:8327;top:-3831;width:10;height:20" coordorigin="8327,-3831" coordsize="10,20" path="m8327,-3811l8337,-3811,8337,-3831,8327,-3831,8327,-3811xe" filled="true" fillcolor="#000000" stroked="false">
                <v:path arrowok="t"/>
                <v:fill type="solid"/>
              </v:shape>
            </v:group>
            <v:group style="position:absolute;left:8327;top:-3811;width:10;height:20" coordorigin="8327,-3811" coordsize="10,20">
              <v:shape style="position:absolute;left:8327;top:-3811;width:10;height:20" coordorigin="8327,-3811" coordsize="10,20" path="m8327,-3792l8337,-3792,8337,-3811,8327,-3811,8327,-3792xe" filled="true" fillcolor="#000000" stroked="false">
                <v:path arrowok="t"/>
                <v:fill type="solid"/>
              </v:shape>
            </v:group>
            <v:group style="position:absolute;left:8327;top:-3792;width:10;height:20" coordorigin="8327,-3792" coordsize="10,20">
              <v:shape style="position:absolute;left:8327;top:-3792;width:10;height:20" coordorigin="8327,-3792" coordsize="10,20" path="m8327,-3773l8337,-3773,8337,-3792,8327,-3792,8327,-3773xe" filled="true" fillcolor="#000000" stroked="false">
                <v:path arrowok="t"/>
                <v:fill type="solid"/>
              </v:shape>
            </v:group>
            <v:group style="position:absolute;left:8327;top:-3773;width:10;height:20" coordorigin="8327,-3773" coordsize="10,20">
              <v:shape style="position:absolute;left:8327;top:-3773;width:10;height:20" coordorigin="8327,-3773" coordsize="10,20" path="m8327,-3754l8337,-3754,8337,-3773,8327,-3773,8327,-3754xe" filled="true" fillcolor="#000000" stroked="false">
                <v:path arrowok="t"/>
                <v:fill type="solid"/>
              </v:shape>
            </v:group>
            <v:group style="position:absolute;left:8327;top:-3754;width:10;height:20" coordorigin="8327,-3754" coordsize="10,20">
              <v:shape style="position:absolute;left:8327;top:-3754;width:10;height:20" coordorigin="8327,-3754" coordsize="10,20" path="m8327,-3735l8337,-3735,8337,-3754,8327,-3754,8327,-3735xe" filled="true" fillcolor="#000000" stroked="false">
                <v:path arrowok="t"/>
                <v:fill type="solid"/>
              </v:shape>
            </v:group>
            <v:group style="position:absolute;left:8327;top:-3735;width:10;height:20" coordorigin="8327,-3735" coordsize="10,20">
              <v:shape style="position:absolute;left:8327;top:-3735;width:10;height:20" coordorigin="8327,-3735" coordsize="10,20" path="m8327,-3715l8337,-3715,8337,-3735,8327,-3735,8327,-3715xe" filled="true" fillcolor="#000000" stroked="false">
                <v:path arrowok="t"/>
                <v:fill type="solid"/>
              </v:shape>
            </v:group>
            <v:group style="position:absolute;left:8327;top:-3715;width:10;height:20" coordorigin="8327,-3715" coordsize="10,20">
              <v:shape style="position:absolute;left:8327;top:-3715;width:10;height:20" coordorigin="8327,-3715" coordsize="10,20" path="m8327,-3696l8337,-3696,8337,-3715,8327,-3715,8327,-3696xe" filled="true" fillcolor="#000000" stroked="false">
                <v:path arrowok="t"/>
                <v:fill type="solid"/>
              </v:shape>
            </v:group>
            <v:group style="position:absolute;left:8327;top:-3696;width:10;height:20" coordorigin="8327,-3696" coordsize="10,20">
              <v:shape style="position:absolute;left:8327;top:-3696;width:10;height:20" coordorigin="8327,-3696" coordsize="10,20" path="m8327,-3677l8337,-3677,8337,-3696,8327,-3696,8327,-3677xe" filled="true" fillcolor="#000000" stroked="false">
                <v:path arrowok="t"/>
                <v:fill type="solid"/>
              </v:shape>
            </v:group>
            <v:group style="position:absolute;left:8327;top:-3677;width:10;height:20" coordorigin="8327,-3677" coordsize="10,20">
              <v:shape style="position:absolute;left:8327;top:-3677;width:10;height:20" coordorigin="8327,-3677" coordsize="10,20" path="m8327,-3658l8337,-3658,8337,-3677,8327,-3677,8327,-3658xe" filled="true" fillcolor="#000000" stroked="false">
                <v:path arrowok="t"/>
                <v:fill type="solid"/>
              </v:shape>
            </v:group>
            <v:group style="position:absolute;left:8327;top:-3658;width:10;height:20" coordorigin="8327,-3658" coordsize="10,20">
              <v:shape style="position:absolute;left:8327;top:-3658;width:10;height:20" coordorigin="8327,-3658" coordsize="10,20" path="m8327,-3639l8337,-3639,8337,-3658,8327,-3658,8327,-3639xe" filled="true" fillcolor="#000000" stroked="false">
                <v:path arrowok="t"/>
                <v:fill type="solid"/>
              </v:shape>
            </v:group>
            <v:group style="position:absolute;left:8327;top:-3639;width:10;height:20" coordorigin="8327,-3639" coordsize="10,20">
              <v:shape style="position:absolute;left:8327;top:-3639;width:10;height:20" coordorigin="8327,-3639" coordsize="10,20" path="m8327,-3619l8337,-3619,8337,-3639,8327,-3639,8327,-3619xe" filled="true" fillcolor="#000000" stroked="false">
                <v:path arrowok="t"/>
                <v:fill type="solid"/>
              </v:shape>
            </v:group>
            <v:group style="position:absolute;left:8327;top:-3619;width:10;height:20" coordorigin="8327,-3619" coordsize="10,20">
              <v:shape style="position:absolute;left:8327;top:-3619;width:10;height:20" coordorigin="8327,-3619" coordsize="10,20" path="m8327,-3600l8337,-3600,8337,-3619,8327,-3619,8327,-3600xe" filled="true" fillcolor="#000000" stroked="false">
                <v:path arrowok="t"/>
                <v:fill type="solid"/>
              </v:shape>
            </v:group>
            <v:group style="position:absolute;left:8327;top:-3600;width:10;height:20" coordorigin="8327,-3600" coordsize="10,20">
              <v:shape style="position:absolute;left:8327;top:-3600;width:10;height:20" coordorigin="8327,-3600" coordsize="10,20" path="m8327,-3581l8337,-3581,8337,-3600,8327,-3600,8327,-3581xe" filled="true" fillcolor="#000000" stroked="false">
                <v:path arrowok="t"/>
                <v:fill type="solid"/>
              </v:shape>
            </v:group>
            <v:group style="position:absolute;left:8327;top:-3581;width:10;height:20" coordorigin="8327,-3581" coordsize="10,20">
              <v:shape style="position:absolute;left:8327;top:-3581;width:10;height:20" coordorigin="8327,-3581" coordsize="10,20" path="m8327,-3562l8337,-3562,8337,-3581,8327,-3581,8327,-3562xe" filled="true" fillcolor="#000000" stroked="false">
                <v:path arrowok="t"/>
                <v:fill type="solid"/>
              </v:shape>
            </v:group>
            <v:group style="position:absolute;left:8327;top:-3562;width:10;height:20" coordorigin="8327,-3562" coordsize="10,20">
              <v:shape style="position:absolute;left:8327;top:-3562;width:10;height:20" coordorigin="8327,-3562" coordsize="10,20" path="m8327,-3543l8337,-3543,8337,-3562,8327,-3562,8327,-3543xe" filled="true" fillcolor="#000000" stroked="false">
                <v:path arrowok="t"/>
                <v:fill type="solid"/>
              </v:shape>
            </v:group>
            <v:group style="position:absolute;left:8327;top:-3543;width:10;height:20" coordorigin="8327,-3543" coordsize="10,20">
              <v:shape style="position:absolute;left:8327;top:-3543;width:10;height:20" coordorigin="8327,-3543" coordsize="10,20" path="m8327,-3523l8337,-3523,8337,-3543,8327,-3543,8327,-3523xe" filled="true" fillcolor="#000000" stroked="false">
                <v:path arrowok="t"/>
                <v:fill type="solid"/>
              </v:shape>
            </v:group>
            <v:group style="position:absolute;left:8327;top:-3523;width:10;height:20" coordorigin="8327,-3523" coordsize="10,20">
              <v:shape style="position:absolute;left:8327;top:-3523;width:10;height:20" coordorigin="8327,-3523" coordsize="10,20" path="m8327,-3504l8337,-3504,8337,-3523,8327,-3523,8327,-3504xe" filled="true" fillcolor="#000000" stroked="false">
                <v:path arrowok="t"/>
                <v:fill type="solid"/>
              </v:shape>
            </v:group>
            <v:group style="position:absolute;left:8327;top:-3504;width:10;height:20" coordorigin="8327,-3504" coordsize="10,20">
              <v:shape style="position:absolute;left:8327;top:-3504;width:10;height:20" coordorigin="8327,-3504" coordsize="10,20" path="m8327,-3485l8337,-3485,8337,-3504,8327,-3504,8327,-3485xe" filled="true" fillcolor="#000000" stroked="false">
                <v:path arrowok="t"/>
                <v:fill type="solid"/>
              </v:shape>
            </v:group>
            <v:group style="position:absolute;left:8327;top:-3485;width:10;height:20" coordorigin="8327,-3485" coordsize="10,20">
              <v:shape style="position:absolute;left:8327;top:-3485;width:10;height:20" coordorigin="8327,-3485" coordsize="10,20" path="m8327,-3466l8337,-3466,8337,-3485,8327,-3485,8327,-3466xe" filled="true" fillcolor="#000000" stroked="false">
                <v:path arrowok="t"/>
                <v:fill type="solid"/>
              </v:shape>
            </v:group>
            <v:group style="position:absolute;left:8327;top:-3466;width:10;height:20" coordorigin="8327,-3466" coordsize="10,20">
              <v:shape style="position:absolute;left:8327;top:-3466;width:10;height:20" coordorigin="8327,-3466" coordsize="10,20" path="m8327,-3447l8337,-3447,8337,-3466,8327,-3466,8327,-3447xe" filled="true" fillcolor="#000000" stroked="false">
                <v:path arrowok="t"/>
                <v:fill type="solid"/>
              </v:shape>
            </v:group>
            <v:group style="position:absolute;left:8327;top:-3447;width:10;height:20" coordorigin="8327,-3447" coordsize="10,20">
              <v:shape style="position:absolute;left:8327;top:-3447;width:10;height:20" coordorigin="8327,-3447" coordsize="10,20" path="m8327,-3427l8337,-3427,8337,-3447,8327,-3447,8327,-3427xe" filled="true" fillcolor="#000000" stroked="false">
                <v:path arrowok="t"/>
                <v:fill type="solid"/>
              </v:shape>
            </v:group>
            <v:group style="position:absolute;left:8327;top:-3427;width:10;height:20" coordorigin="8327,-3427" coordsize="10,20">
              <v:shape style="position:absolute;left:8327;top:-3427;width:10;height:20" coordorigin="8327,-3427" coordsize="10,20" path="m8327,-3408l8337,-3408,8337,-3427,8327,-3427,8327,-3408xe" filled="true" fillcolor="#000000" stroked="false">
                <v:path arrowok="t"/>
                <v:fill type="solid"/>
              </v:shape>
            </v:group>
            <v:group style="position:absolute;left:8327;top:-3408;width:10;height:20" coordorigin="8327,-3408" coordsize="10,20">
              <v:shape style="position:absolute;left:8327;top:-3408;width:10;height:20" coordorigin="8327,-3408" coordsize="10,20" path="m8327,-3389l8337,-3389,8337,-3408,8327,-3408,8327,-3389xe" filled="true" fillcolor="#000000" stroked="false">
                <v:path arrowok="t"/>
                <v:fill type="solid"/>
              </v:shape>
            </v:group>
            <v:group style="position:absolute;left:8327;top:-3389;width:10;height:20" coordorigin="8327,-3389" coordsize="10,20">
              <v:shape style="position:absolute;left:8327;top:-3389;width:10;height:20" coordorigin="8327,-3389" coordsize="10,20" path="m8327,-3370l8337,-3370,8337,-3389,8327,-3389,8327,-3370xe" filled="true" fillcolor="#000000" stroked="false">
                <v:path arrowok="t"/>
                <v:fill type="solid"/>
              </v:shape>
            </v:group>
            <v:group style="position:absolute;left:8327;top:-3370;width:10;height:20" coordorigin="8327,-3370" coordsize="10,20">
              <v:shape style="position:absolute;left:8327;top:-3370;width:10;height:20" coordorigin="8327,-3370" coordsize="10,20" path="m8327,-3351l8337,-3351,8337,-3370,8327,-3370,8327,-3351xe" filled="true" fillcolor="#000000" stroked="false">
                <v:path arrowok="t"/>
                <v:fill type="solid"/>
              </v:shape>
            </v:group>
            <v:group style="position:absolute;left:8327;top:-3351;width:10;height:20" coordorigin="8327,-3351" coordsize="10,20">
              <v:shape style="position:absolute;left:8327;top:-3351;width:10;height:20" coordorigin="8327,-3351" coordsize="10,20" path="m8327,-3331l8337,-3331,8337,-3351,8327,-3351,8327,-3331xe" filled="true" fillcolor="#000000" stroked="false">
                <v:path arrowok="t"/>
                <v:fill type="solid"/>
              </v:shape>
            </v:group>
            <v:group style="position:absolute;left:8327;top:-3331;width:10;height:20" coordorigin="8327,-3331" coordsize="10,20">
              <v:shape style="position:absolute;left:8327;top:-3331;width:10;height:20" coordorigin="8327,-3331" coordsize="10,20" path="m8327,-3312l8337,-3312,8337,-3331,8327,-3331,8327,-3312xe" filled="true" fillcolor="#000000" stroked="false">
                <v:path arrowok="t"/>
                <v:fill type="solid"/>
              </v:shape>
            </v:group>
            <v:group style="position:absolute;left:8327;top:-3312;width:10;height:20" coordorigin="8327,-3312" coordsize="10,20">
              <v:shape style="position:absolute;left:8327;top:-3312;width:10;height:20" coordorigin="8327,-3312" coordsize="10,20" path="m8327,-3293l8337,-3293,8337,-3312,8327,-3312,8327,-3293xe" filled="true" fillcolor="#000000" stroked="false">
                <v:path arrowok="t"/>
                <v:fill type="solid"/>
              </v:shape>
            </v:group>
            <v:group style="position:absolute;left:8327;top:-3293;width:10;height:20" coordorigin="8327,-3293" coordsize="10,20">
              <v:shape style="position:absolute;left:8327;top:-3293;width:10;height:20" coordorigin="8327,-3293" coordsize="10,20" path="m8327,-3274l8337,-3274,8337,-3293,8327,-3293,8327,-3274xe" filled="true" fillcolor="#000000" stroked="false">
                <v:path arrowok="t"/>
                <v:fill type="solid"/>
              </v:shape>
            </v:group>
            <v:group style="position:absolute;left:8327;top:-3274;width:10;height:20" coordorigin="8327,-3274" coordsize="10,20">
              <v:shape style="position:absolute;left:8327;top:-3274;width:10;height:20" coordorigin="8327,-3274" coordsize="10,20" path="m8327,-3255l8337,-3255,8337,-3274,8327,-3274,8327,-3255xe" filled="true" fillcolor="#000000" stroked="false">
                <v:path arrowok="t"/>
                <v:fill type="solid"/>
              </v:shape>
            </v:group>
            <v:group style="position:absolute;left:8327;top:-3255;width:10;height:20" coordorigin="8327,-3255" coordsize="10,20">
              <v:shape style="position:absolute;left:8327;top:-3255;width:10;height:20" coordorigin="8327,-3255" coordsize="10,20" path="m8327,-3235l8337,-3235,8337,-3255,8327,-3255,8327,-3235xe" filled="true" fillcolor="#000000" stroked="false">
                <v:path arrowok="t"/>
                <v:fill type="solid"/>
              </v:shape>
            </v:group>
            <v:group style="position:absolute;left:8327;top:-3235;width:10;height:20" coordorigin="8327,-3235" coordsize="10,20">
              <v:shape style="position:absolute;left:8327;top:-3235;width:10;height:20" coordorigin="8327,-3235" coordsize="10,20" path="m8327,-3216l8337,-3216,8337,-3235,8327,-3235,8327,-3216xe" filled="true" fillcolor="#000000" stroked="false">
                <v:path arrowok="t"/>
                <v:fill type="solid"/>
              </v:shape>
            </v:group>
            <v:group style="position:absolute;left:8327;top:-3216;width:10;height:20" coordorigin="8327,-3216" coordsize="10,20">
              <v:shape style="position:absolute;left:8327;top:-3216;width:10;height:20" coordorigin="8327,-3216" coordsize="10,20" path="m8327,-3197l8337,-3197,8337,-3216,8327,-3216,8327,-3197xe" filled="true" fillcolor="#000000" stroked="false">
                <v:path arrowok="t"/>
                <v:fill type="solid"/>
              </v:shape>
            </v:group>
            <v:group style="position:absolute;left:8327;top:-3197;width:10;height:20" coordorigin="8327,-3197" coordsize="10,20">
              <v:shape style="position:absolute;left:8327;top:-3197;width:10;height:20" coordorigin="8327,-3197" coordsize="10,20" path="m8327,-3178l8337,-3178,8337,-3197,8327,-3197,8327,-3178xe" filled="true" fillcolor="#000000" stroked="false">
                <v:path arrowok="t"/>
                <v:fill type="solid"/>
              </v:shape>
            </v:group>
            <v:group style="position:absolute;left:8327;top:-3178;width:10;height:20" coordorigin="8327,-3178" coordsize="10,20">
              <v:shape style="position:absolute;left:8327;top:-3178;width:10;height:20" coordorigin="8327,-3178" coordsize="10,20" path="m8327,-3159l8337,-3159,8337,-3178,8327,-3178,8327,-3159xe" filled="true" fillcolor="#000000" stroked="false">
                <v:path arrowok="t"/>
                <v:fill type="solid"/>
              </v:shape>
            </v:group>
            <v:group style="position:absolute;left:8327;top:-3159;width:10;height:20" coordorigin="8327,-3159" coordsize="10,20">
              <v:shape style="position:absolute;left:8327;top:-3159;width:10;height:20" coordorigin="8327,-3159" coordsize="10,20" path="m8327,-3139l8337,-3139,8337,-3159,8327,-3159,8327,-3139xe" filled="true" fillcolor="#000000" stroked="false">
                <v:path arrowok="t"/>
                <v:fill type="solid"/>
              </v:shape>
            </v:group>
            <v:group style="position:absolute;left:8327;top:-3139;width:10;height:20" coordorigin="8327,-3139" coordsize="10,20">
              <v:shape style="position:absolute;left:8327;top:-3139;width:10;height:20" coordorigin="8327,-3139" coordsize="10,20" path="m8327,-3120l8337,-3120,8337,-3139,8327,-3139,8327,-3120xe" filled="true" fillcolor="#000000" stroked="false">
                <v:path arrowok="t"/>
                <v:fill type="solid"/>
              </v:shape>
            </v:group>
            <v:group style="position:absolute;left:8327;top:-3120;width:10;height:20" coordorigin="8327,-3120" coordsize="10,20">
              <v:shape style="position:absolute;left:8327;top:-3120;width:10;height:20" coordorigin="8327,-3120" coordsize="10,20" path="m8327,-3101l8337,-3101,8337,-3120,8327,-3120,8327,-3101xe" filled="true" fillcolor="#000000" stroked="false">
                <v:path arrowok="t"/>
                <v:fill type="solid"/>
              </v:shape>
            </v:group>
            <v:group style="position:absolute;left:8327;top:-3101;width:10;height:20" coordorigin="8327,-3101" coordsize="10,20">
              <v:shape style="position:absolute;left:8327;top:-3101;width:10;height:20" coordorigin="8327,-3101" coordsize="10,20" path="m8327,-3082l8337,-3082,8337,-3101,8327,-3101,8327,-3082xe" filled="true" fillcolor="#000000" stroked="false">
                <v:path arrowok="t"/>
                <v:fill type="solid"/>
              </v:shape>
            </v:group>
            <v:group style="position:absolute;left:8327;top:-3082;width:10;height:20" coordorigin="8327,-3082" coordsize="10,20">
              <v:shape style="position:absolute;left:8327;top:-3082;width:10;height:20" coordorigin="8327,-3082" coordsize="10,20" path="m8327,-3063l8337,-3063,8337,-3082,8327,-3082,8327,-3063xe" filled="true" fillcolor="#000000" stroked="false">
                <v:path arrowok="t"/>
                <v:fill type="solid"/>
              </v:shape>
            </v:group>
            <v:group style="position:absolute;left:8327;top:-3062;width:10;height:20" coordorigin="8327,-3062" coordsize="10,20">
              <v:shape style="position:absolute;left:8327;top:-3062;width:10;height:20" coordorigin="8327,-3062" coordsize="10,20" path="m8327,-3043l8337,-3043,8337,-3062,8327,-3062,8327,-3043xe" filled="true" fillcolor="#000000" stroked="false">
                <v:path arrowok="t"/>
                <v:fill type="solid"/>
              </v:shape>
            </v:group>
            <v:group style="position:absolute;left:8327;top:-3043;width:10;height:20" coordorigin="8327,-3043" coordsize="10,20">
              <v:shape style="position:absolute;left:8327;top:-3043;width:10;height:20" coordorigin="8327,-3043" coordsize="10,20" path="m8327,-3024l8337,-3024,8337,-3043,8327,-3043,8327,-3024xe" filled="true" fillcolor="#000000" stroked="false">
                <v:path arrowok="t"/>
                <v:fill type="solid"/>
              </v:shape>
            </v:group>
            <v:group style="position:absolute;left:8327;top:-3024;width:10;height:20" coordorigin="8327,-3024" coordsize="10,20">
              <v:shape style="position:absolute;left:8327;top:-3024;width:10;height:20" coordorigin="8327,-3024" coordsize="10,20" path="m8327,-3004l8337,-3004,8337,-3024,8327,-3024,8327,-3004xe" filled="true" fillcolor="#000000" stroked="false">
                <v:path arrowok="t"/>
                <v:fill type="solid"/>
              </v:shape>
            </v:group>
            <v:group style="position:absolute;left:8327;top:-3004;width:10;height:20" coordorigin="8327,-3004" coordsize="10,20">
              <v:shape style="position:absolute;left:8327;top:-3004;width:10;height:20" coordorigin="8327,-3004" coordsize="10,20" path="m8327,-2985l8337,-2985,8337,-3004,8327,-3004,8327,-2985xe" filled="true" fillcolor="#000000" stroked="false">
                <v:path arrowok="t"/>
                <v:fill type="solid"/>
              </v:shape>
            </v:group>
            <v:group style="position:absolute;left:8327;top:-2985;width:10;height:20" coordorigin="8327,-2985" coordsize="10,20">
              <v:shape style="position:absolute;left:8327;top:-2985;width:10;height:20" coordorigin="8327,-2985" coordsize="10,20" path="m8327,-2966l8337,-2966,8337,-2985,8327,-2985,8327,-2966xe" filled="true" fillcolor="#000000" stroked="false">
                <v:path arrowok="t"/>
                <v:fill type="solid"/>
              </v:shape>
            </v:group>
            <v:group style="position:absolute;left:8327;top:-2966;width:10;height:20" coordorigin="8327,-2966" coordsize="10,20">
              <v:shape style="position:absolute;left:8327;top:-2966;width:10;height:20" coordorigin="8327,-2966" coordsize="10,20" path="m8327,-2947l8337,-2947,8337,-2966,8327,-2966,8327,-2947xe" filled="true" fillcolor="#000000" stroked="false">
                <v:path arrowok="t"/>
                <v:fill type="solid"/>
              </v:shape>
            </v:group>
            <v:group style="position:absolute;left:8327;top:-2947;width:10;height:20" coordorigin="8327,-2947" coordsize="10,20">
              <v:shape style="position:absolute;left:8327;top:-2947;width:10;height:20" coordorigin="8327,-2947" coordsize="10,20" path="m8327,-2928l8337,-2928,8337,-2947,8327,-2947,8327,-2928xe" filled="true" fillcolor="#000000" stroked="false">
                <v:path arrowok="t"/>
                <v:fill type="solid"/>
              </v:shape>
            </v:group>
            <v:group style="position:absolute;left:8327;top:-2928;width:10;height:20" coordorigin="8327,-2928" coordsize="10,20">
              <v:shape style="position:absolute;left:8327;top:-2928;width:10;height:20" coordorigin="8327,-2928" coordsize="10,20" path="m8327,-2908l8337,-2908,8337,-2928,8327,-2928,8327,-2908xe" filled="true" fillcolor="#000000" stroked="false">
                <v:path arrowok="t"/>
                <v:fill type="solid"/>
              </v:shape>
            </v:group>
            <v:group style="position:absolute;left:8327;top:-2908;width:10;height:20" coordorigin="8327,-2908" coordsize="10,20">
              <v:shape style="position:absolute;left:8327;top:-2908;width:10;height:20" coordorigin="8327,-2908" coordsize="10,20" path="m8327,-2889l8337,-2889,8337,-2908,8327,-2908,8327,-2889xe" filled="true" fillcolor="#000000" stroked="false">
                <v:path arrowok="t"/>
                <v:fill type="solid"/>
              </v:shape>
            </v:group>
            <v:group style="position:absolute;left:8327;top:-2889;width:10;height:20" coordorigin="8327,-2889" coordsize="10,20">
              <v:shape style="position:absolute;left:8327;top:-2889;width:10;height:20" coordorigin="8327,-2889" coordsize="10,20" path="m8327,-2870l8337,-2870,8337,-2889,8327,-2889,8327,-2870xe" filled="true" fillcolor="#000000" stroked="false">
                <v:path arrowok="t"/>
                <v:fill type="solid"/>
              </v:shape>
            </v:group>
            <v:group style="position:absolute;left:8327;top:-2870;width:10;height:20" coordorigin="8327,-2870" coordsize="10,20">
              <v:shape style="position:absolute;left:8327;top:-2870;width:10;height:20" coordorigin="8327,-2870" coordsize="10,20" path="m8327,-2851l8337,-2851,8337,-2870,8327,-2870,8327,-2851xe" filled="true" fillcolor="#000000" stroked="false">
                <v:path arrowok="t"/>
                <v:fill type="solid"/>
              </v:shape>
            </v:group>
            <v:group style="position:absolute;left:8327;top:-2851;width:10;height:20" coordorigin="8327,-2851" coordsize="10,20">
              <v:shape style="position:absolute;left:8327;top:-2851;width:10;height:20" coordorigin="8327,-2851" coordsize="10,20" path="m8327,-2832l8337,-2832,8337,-2851,8327,-2851,8327,-2832xe" filled="true" fillcolor="#000000" stroked="false">
                <v:path arrowok="t"/>
                <v:fill type="solid"/>
              </v:shape>
            </v:group>
            <v:group style="position:absolute;left:8327;top:-2832;width:10;height:20" coordorigin="8327,-2832" coordsize="10,20">
              <v:shape style="position:absolute;left:8327;top:-2832;width:10;height:20" coordorigin="8327,-2832" coordsize="10,20" path="m8327,-2812l8337,-2812,8337,-2832,8327,-2832,8327,-2812xe" filled="true" fillcolor="#000000" stroked="false">
                <v:path arrowok="t"/>
                <v:fill type="solid"/>
              </v:shape>
            </v:group>
            <v:group style="position:absolute;left:8327;top:-2812;width:10;height:20" coordorigin="8327,-2812" coordsize="10,20">
              <v:shape style="position:absolute;left:8327;top:-2812;width:10;height:20" coordorigin="8327,-2812" coordsize="10,20" path="m8327,-2793l8337,-2793,8337,-2812,8327,-2812,8327,-2793xe" filled="true" fillcolor="#000000" stroked="false">
                <v:path arrowok="t"/>
                <v:fill type="solid"/>
              </v:shape>
            </v:group>
            <v:group style="position:absolute;left:8327;top:-2793;width:10;height:20" coordorigin="8327,-2793" coordsize="10,20">
              <v:shape style="position:absolute;left:8327;top:-2793;width:10;height:20" coordorigin="8327,-2793" coordsize="10,20" path="m8327,-2774l8337,-2774,8337,-2793,8327,-2793,8327,-2774xe" filled="true" fillcolor="#000000" stroked="false">
                <v:path arrowok="t"/>
                <v:fill type="solid"/>
              </v:shape>
            </v:group>
            <v:group style="position:absolute;left:8327;top:-2774;width:10;height:20" coordorigin="8327,-2774" coordsize="10,20">
              <v:shape style="position:absolute;left:8327;top:-2774;width:10;height:20" coordorigin="8327,-2774" coordsize="10,20" path="m8327,-2755l8337,-2755,8337,-2774,8327,-2774,8327,-2755xe" filled="true" fillcolor="#000000" stroked="false">
                <v:path arrowok="t"/>
                <v:fill type="solid"/>
              </v:shape>
            </v:group>
            <v:group style="position:absolute;left:8327;top:-2755;width:10;height:20" coordorigin="8327,-2755" coordsize="10,20">
              <v:shape style="position:absolute;left:8327;top:-2755;width:10;height:20" coordorigin="8327,-2755" coordsize="10,20" path="m8327,-2736l8337,-2736,8337,-2755,8327,-2755,8327,-2736xe" filled="true" fillcolor="#000000" stroked="false">
                <v:path arrowok="t"/>
                <v:fill type="solid"/>
              </v:shape>
            </v:group>
            <v:group style="position:absolute;left:8327;top:-2731;width:10;height:2" coordorigin="8327,-2731" coordsize="10,2">
              <v:shape style="position:absolute;left:8327;top:-2731;width:10;height:2" coordorigin="8327,-2731" coordsize="10,0" path="m8327,-2731l8337,-2731e" filled="false" stroked="true" strokeweight=".47998pt" strokecolor="#000000">
                <v:path arrowok="t"/>
              </v:shape>
            </v:group>
            <v:group style="position:absolute;left:8959;top:-3850;width:10;height:20" coordorigin="8959,-3850" coordsize="10,20">
              <v:shape style="position:absolute;left:8959;top:-3850;width:10;height:20" coordorigin="8959,-3850" coordsize="10,20" path="m8959,-3831l8968,-3831,8968,-3850,8959,-3850,8959,-3831xe" filled="true" fillcolor="#000000" stroked="false">
                <v:path arrowok="t"/>
                <v:fill type="solid"/>
              </v:shape>
            </v:group>
            <v:group style="position:absolute;left:8959;top:-3831;width:10;height:20" coordorigin="8959,-3831" coordsize="10,20">
              <v:shape style="position:absolute;left:8959;top:-3831;width:10;height:20" coordorigin="8959,-3831" coordsize="10,20" path="m8959,-3811l8968,-3811,8968,-3831,8959,-3831,8959,-3811xe" filled="true" fillcolor="#000000" stroked="false">
                <v:path arrowok="t"/>
                <v:fill type="solid"/>
              </v:shape>
            </v:group>
            <v:group style="position:absolute;left:8959;top:-3811;width:10;height:20" coordorigin="8959,-3811" coordsize="10,20">
              <v:shape style="position:absolute;left:8959;top:-3811;width:10;height:20" coordorigin="8959,-3811" coordsize="10,20" path="m8959,-3792l8968,-3792,8968,-3811,8959,-3811,8959,-3792xe" filled="true" fillcolor="#000000" stroked="false">
                <v:path arrowok="t"/>
                <v:fill type="solid"/>
              </v:shape>
            </v:group>
            <v:group style="position:absolute;left:8959;top:-3792;width:10;height:20" coordorigin="8959,-3792" coordsize="10,20">
              <v:shape style="position:absolute;left:8959;top:-3792;width:10;height:20" coordorigin="8959,-3792" coordsize="10,20" path="m8959,-3773l8968,-3773,8968,-3792,8959,-3792,8959,-3773xe" filled="true" fillcolor="#000000" stroked="false">
                <v:path arrowok="t"/>
                <v:fill type="solid"/>
              </v:shape>
            </v:group>
            <v:group style="position:absolute;left:8959;top:-3773;width:10;height:20" coordorigin="8959,-3773" coordsize="10,20">
              <v:shape style="position:absolute;left:8959;top:-3773;width:10;height:20" coordorigin="8959,-3773" coordsize="10,20" path="m8959,-3754l8968,-3754,8968,-3773,8959,-3773,8959,-3754xe" filled="true" fillcolor="#000000" stroked="false">
                <v:path arrowok="t"/>
                <v:fill type="solid"/>
              </v:shape>
            </v:group>
            <v:group style="position:absolute;left:8959;top:-3754;width:10;height:20" coordorigin="8959,-3754" coordsize="10,20">
              <v:shape style="position:absolute;left:8959;top:-3754;width:10;height:20" coordorigin="8959,-3754" coordsize="10,20" path="m8959,-3735l8968,-3735,8968,-3754,8959,-3754,8959,-3735xe" filled="true" fillcolor="#000000" stroked="false">
                <v:path arrowok="t"/>
                <v:fill type="solid"/>
              </v:shape>
            </v:group>
            <v:group style="position:absolute;left:8959;top:-3735;width:10;height:20" coordorigin="8959,-3735" coordsize="10,20">
              <v:shape style="position:absolute;left:8959;top:-3735;width:10;height:20" coordorigin="8959,-3735" coordsize="10,20" path="m8959,-3715l8968,-3715,8968,-3735,8959,-3735,8959,-3715xe" filled="true" fillcolor="#000000" stroked="false">
                <v:path arrowok="t"/>
                <v:fill type="solid"/>
              </v:shape>
            </v:group>
            <v:group style="position:absolute;left:8959;top:-3715;width:10;height:20" coordorigin="8959,-3715" coordsize="10,20">
              <v:shape style="position:absolute;left:8959;top:-3715;width:10;height:20" coordorigin="8959,-3715" coordsize="10,20" path="m8959,-3696l8968,-3696,8968,-3715,8959,-3715,8959,-3696xe" filled="true" fillcolor="#000000" stroked="false">
                <v:path arrowok="t"/>
                <v:fill type="solid"/>
              </v:shape>
            </v:group>
            <v:group style="position:absolute;left:8959;top:-3696;width:10;height:20" coordorigin="8959,-3696" coordsize="10,20">
              <v:shape style="position:absolute;left:8959;top:-3696;width:10;height:20" coordorigin="8959,-3696" coordsize="10,20" path="m8959,-3677l8968,-3677,8968,-3696,8959,-3696,8959,-3677xe" filled="true" fillcolor="#000000" stroked="false">
                <v:path arrowok="t"/>
                <v:fill type="solid"/>
              </v:shape>
            </v:group>
            <v:group style="position:absolute;left:8959;top:-3677;width:10;height:20" coordorigin="8959,-3677" coordsize="10,20">
              <v:shape style="position:absolute;left:8959;top:-3677;width:10;height:20" coordorigin="8959,-3677" coordsize="10,20" path="m8959,-3658l8968,-3658,8968,-3677,8959,-3677,8959,-3658xe" filled="true" fillcolor="#000000" stroked="false">
                <v:path arrowok="t"/>
                <v:fill type="solid"/>
              </v:shape>
            </v:group>
            <v:group style="position:absolute;left:8959;top:-3658;width:10;height:20" coordorigin="8959,-3658" coordsize="10,20">
              <v:shape style="position:absolute;left:8959;top:-3658;width:10;height:20" coordorigin="8959,-3658" coordsize="10,20" path="m8959,-3639l8968,-3639,8968,-3658,8959,-3658,8959,-3639xe" filled="true" fillcolor="#000000" stroked="false">
                <v:path arrowok="t"/>
                <v:fill type="solid"/>
              </v:shape>
            </v:group>
            <v:group style="position:absolute;left:8959;top:-3639;width:10;height:20" coordorigin="8959,-3639" coordsize="10,20">
              <v:shape style="position:absolute;left:8959;top:-3639;width:10;height:20" coordorigin="8959,-3639" coordsize="10,20" path="m8959,-3619l8968,-3619,8968,-3639,8959,-3639,8959,-3619xe" filled="true" fillcolor="#000000" stroked="false">
                <v:path arrowok="t"/>
                <v:fill type="solid"/>
              </v:shape>
            </v:group>
            <v:group style="position:absolute;left:8959;top:-3619;width:10;height:20" coordorigin="8959,-3619" coordsize="10,20">
              <v:shape style="position:absolute;left:8959;top:-3619;width:10;height:20" coordorigin="8959,-3619" coordsize="10,20" path="m8959,-3600l8968,-3600,8968,-3619,8959,-3619,8959,-3600xe" filled="true" fillcolor="#000000" stroked="false">
                <v:path arrowok="t"/>
                <v:fill type="solid"/>
              </v:shape>
            </v:group>
            <v:group style="position:absolute;left:8959;top:-3600;width:10;height:20" coordorigin="8959,-3600" coordsize="10,20">
              <v:shape style="position:absolute;left:8959;top:-3600;width:10;height:20" coordorigin="8959,-3600" coordsize="10,20" path="m8959,-3581l8968,-3581,8968,-3600,8959,-3600,8959,-3581xe" filled="true" fillcolor="#000000" stroked="false">
                <v:path arrowok="t"/>
                <v:fill type="solid"/>
              </v:shape>
            </v:group>
            <v:group style="position:absolute;left:8959;top:-3581;width:10;height:20" coordorigin="8959,-3581" coordsize="10,20">
              <v:shape style="position:absolute;left:8959;top:-3581;width:10;height:20" coordorigin="8959,-3581" coordsize="10,20" path="m8959,-3562l8968,-3562,8968,-3581,8959,-3581,8959,-3562xe" filled="true" fillcolor="#000000" stroked="false">
                <v:path arrowok="t"/>
                <v:fill type="solid"/>
              </v:shape>
            </v:group>
            <v:group style="position:absolute;left:8959;top:-3562;width:10;height:20" coordorigin="8959,-3562" coordsize="10,20">
              <v:shape style="position:absolute;left:8959;top:-3562;width:10;height:20" coordorigin="8959,-3562" coordsize="10,20" path="m8959,-3543l8968,-3543,8968,-3562,8959,-3562,8959,-3543xe" filled="true" fillcolor="#000000" stroked="false">
                <v:path arrowok="t"/>
                <v:fill type="solid"/>
              </v:shape>
            </v:group>
            <v:group style="position:absolute;left:8959;top:-3543;width:10;height:20" coordorigin="8959,-3543" coordsize="10,20">
              <v:shape style="position:absolute;left:8959;top:-3543;width:10;height:20" coordorigin="8959,-3543" coordsize="10,20" path="m8959,-3523l8968,-3523,8968,-3543,8959,-3543,8959,-3523xe" filled="true" fillcolor="#000000" stroked="false">
                <v:path arrowok="t"/>
                <v:fill type="solid"/>
              </v:shape>
            </v:group>
            <v:group style="position:absolute;left:8959;top:-3523;width:10;height:20" coordorigin="8959,-3523" coordsize="10,20">
              <v:shape style="position:absolute;left:8959;top:-3523;width:10;height:20" coordorigin="8959,-3523" coordsize="10,20" path="m8959,-3504l8968,-3504,8968,-3523,8959,-3523,8959,-3504xe" filled="true" fillcolor="#000000" stroked="false">
                <v:path arrowok="t"/>
                <v:fill type="solid"/>
              </v:shape>
            </v:group>
            <v:group style="position:absolute;left:8959;top:-3504;width:10;height:20" coordorigin="8959,-3504" coordsize="10,20">
              <v:shape style="position:absolute;left:8959;top:-3504;width:10;height:20" coordorigin="8959,-3504" coordsize="10,20" path="m8959,-3485l8968,-3485,8968,-3504,8959,-3504,8959,-3485xe" filled="true" fillcolor="#000000" stroked="false">
                <v:path arrowok="t"/>
                <v:fill type="solid"/>
              </v:shape>
            </v:group>
            <v:group style="position:absolute;left:8959;top:-3485;width:10;height:20" coordorigin="8959,-3485" coordsize="10,20">
              <v:shape style="position:absolute;left:8959;top:-3485;width:10;height:20" coordorigin="8959,-3485" coordsize="10,20" path="m8959,-3466l8968,-3466,8968,-3485,8959,-3485,8959,-3466xe" filled="true" fillcolor="#000000" stroked="false">
                <v:path arrowok="t"/>
                <v:fill type="solid"/>
              </v:shape>
            </v:group>
            <v:group style="position:absolute;left:8959;top:-3466;width:10;height:20" coordorigin="8959,-3466" coordsize="10,20">
              <v:shape style="position:absolute;left:8959;top:-3466;width:10;height:20" coordorigin="8959,-3466" coordsize="10,20" path="m8959,-3447l8968,-3447,8968,-3466,8959,-3466,8959,-3447xe" filled="true" fillcolor="#000000" stroked="false">
                <v:path arrowok="t"/>
                <v:fill type="solid"/>
              </v:shape>
            </v:group>
            <v:group style="position:absolute;left:8959;top:-3447;width:10;height:20" coordorigin="8959,-3447" coordsize="10,20">
              <v:shape style="position:absolute;left:8959;top:-3447;width:10;height:20" coordorigin="8959,-3447" coordsize="10,20" path="m8959,-3427l8968,-3427,8968,-3447,8959,-3447,8959,-3427xe" filled="true" fillcolor="#000000" stroked="false">
                <v:path arrowok="t"/>
                <v:fill type="solid"/>
              </v:shape>
            </v:group>
            <v:group style="position:absolute;left:8959;top:-3427;width:10;height:20" coordorigin="8959,-3427" coordsize="10,20">
              <v:shape style="position:absolute;left:8959;top:-3427;width:10;height:20" coordorigin="8959,-3427" coordsize="10,20" path="m8959,-3408l8968,-3408,8968,-3427,8959,-3427,8959,-3408xe" filled="true" fillcolor="#000000" stroked="false">
                <v:path arrowok="t"/>
                <v:fill type="solid"/>
              </v:shape>
            </v:group>
            <v:group style="position:absolute;left:8959;top:-3408;width:10;height:20" coordorigin="8959,-3408" coordsize="10,20">
              <v:shape style="position:absolute;left:8959;top:-3408;width:10;height:20" coordorigin="8959,-3408" coordsize="10,20" path="m8959,-3389l8968,-3389,8968,-3408,8959,-3408,8959,-3389xe" filled="true" fillcolor="#000000" stroked="false">
                <v:path arrowok="t"/>
                <v:fill type="solid"/>
              </v:shape>
            </v:group>
            <v:group style="position:absolute;left:8959;top:-3389;width:10;height:20" coordorigin="8959,-3389" coordsize="10,20">
              <v:shape style="position:absolute;left:8959;top:-3389;width:10;height:20" coordorigin="8959,-3389" coordsize="10,20" path="m8959,-3370l8968,-3370,8968,-3389,8959,-3389,8959,-3370xe" filled="true" fillcolor="#000000" stroked="false">
                <v:path arrowok="t"/>
                <v:fill type="solid"/>
              </v:shape>
            </v:group>
            <v:group style="position:absolute;left:8959;top:-3370;width:10;height:20" coordorigin="8959,-3370" coordsize="10,20">
              <v:shape style="position:absolute;left:8959;top:-3370;width:10;height:20" coordorigin="8959,-3370" coordsize="10,20" path="m8959,-3351l8968,-3351,8968,-3370,8959,-3370,8959,-3351xe" filled="true" fillcolor="#000000" stroked="false">
                <v:path arrowok="t"/>
                <v:fill type="solid"/>
              </v:shape>
            </v:group>
            <v:group style="position:absolute;left:8959;top:-3351;width:10;height:20" coordorigin="8959,-3351" coordsize="10,20">
              <v:shape style="position:absolute;left:8959;top:-3351;width:10;height:20" coordorigin="8959,-3351" coordsize="10,20" path="m8959,-3331l8968,-3331,8968,-3351,8959,-3351,8959,-3331xe" filled="true" fillcolor="#000000" stroked="false">
                <v:path arrowok="t"/>
                <v:fill type="solid"/>
              </v:shape>
            </v:group>
            <v:group style="position:absolute;left:8959;top:-3331;width:10;height:20" coordorigin="8959,-3331" coordsize="10,20">
              <v:shape style="position:absolute;left:8959;top:-3331;width:10;height:20" coordorigin="8959,-3331" coordsize="10,20" path="m8959,-3312l8968,-3312,8968,-3331,8959,-3331,8959,-3312xe" filled="true" fillcolor="#000000" stroked="false">
                <v:path arrowok="t"/>
                <v:fill type="solid"/>
              </v:shape>
            </v:group>
            <v:group style="position:absolute;left:8959;top:-3312;width:10;height:20" coordorigin="8959,-3312" coordsize="10,20">
              <v:shape style="position:absolute;left:8959;top:-3312;width:10;height:20" coordorigin="8959,-3312" coordsize="10,20" path="m8959,-3293l8968,-3293,8968,-3312,8959,-3312,8959,-3293xe" filled="true" fillcolor="#000000" stroked="false">
                <v:path arrowok="t"/>
                <v:fill type="solid"/>
              </v:shape>
            </v:group>
            <v:group style="position:absolute;left:8959;top:-3293;width:10;height:20" coordorigin="8959,-3293" coordsize="10,20">
              <v:shape style="position:absolute;left:8959;top:-3293;width:10;height:20" coordorigin="8959,-3293" coordsize="10,20" path="m8959,-3274l8968,-3274,8968,-3293,8959,-3293,8959,-3274xe" filled="true" fillcolor="#000000" stroked="false">
                <v:path arrowok="t"/>
                <v:fill type="solid"/>
              </v:shape>
            </v:group>
            <v:group style="position:absolute;left:8959;top:-3274;width:10;height:20" coordorigin="8959,-3274" coordsize="10,20">
              <v:shape style="position:absolute;left:8959;top:-3274;width:10;height:20" coordorigin="8959,-3274" coordsize="10,20" path="m8959,-3255l8968,-3255,8968,-3274,8959,-3274,8959,-3255xe" filled="true" fillcolor="#000000" stroked="false">
                <v:path arrowok="t"/>
                <v:fill type="solid"/>
              </v:shape>
            </v:group>
            <v:group style="position:absolute;left:8959;top:-3255;width:10;height:20" coordorigin="8959,-3255" coordsize="10,20">
              <v:shape style="position:absolute;left:8959;top:-3255;width:10;height:20" coordorigin="8959,-3255" coordsize="10,20" path="m8959,-3235l8968,-3235,8968,-3255,8959,-3255,8959,-3235xe" filled="true" fillcolor="#000000" stroked="false">
                <v:path arrowok="t"/>
                <v:fill type="solid"/>
              </v:shape>
            </v:group>
            <v:group style="position:absolute;left:8959;top:-3235;width:10;height:20" coordorigin="8959,-3235" coordsize="10,20">
              <v:shape style="position:absolute;left:8959;top:-3235;width:10;height:20" coordorigin="8959,-3235" coordsize="10,20" path="m8959,-3216l8968,-3216,8968,-3235,8959,-3235,8959,-3216xe" filled="true" fillcolor="#000000" stroked="false">
                <v:path arrowok="t"/>
                <v:fill type="solid"/>
              </v:shape>
            </v:group>
            <v:group style="position:absolute;left:8959;top:-3216;width:10;height:20" coordorigin="8959,-3216" coordsize="10,20">
              <v:shape style="position:absolute;left:8959;top:-3216;width:10;height:20" coordorigin="8959,-3216" coordsize="10,20" path="m8959,-3197l8968,-3197,8968,-3216,8959,-3216,8959,-3197xe" filled="true" fillcolor="#000000" stroked="false">
                <v:path arrowok="t"/>
                <v:fill type="solid"/>
              </v:shape>
            </v:group>
            <v:group style="position:absolute;left:8959;top:-3197;width:10;height:20" coordorigin="8959,-3197" coordsize="10,20">
              <v:shape style="position:absolute;left:8959;top:-3197;width:10;height:20" coordorigin="8959,-3197" coordsize="10,20" path="m8959,-3178l8968,-3178,8968,-3197,8959,-3197,8959,-3178xe" filled="true" fillcolor="#000000" stroked="false">
                <v:path arrowok="t"/>
                <v:fill type="solid"/>
              </v:shape>
            </v:group>
            <v:group style="position:absolute;left:8959;top:-3178;width:10;height:20" coordorigin="8959,-3178" coordsize="10,20">
              <v:shape style="position:absolute;left:8959;top:-3178;width:10;height:20" coordorigin="8959,-3178" coordsize="10,20" path="m8959,-3159l8968,-3159,8968,-3178,8959,-3178,8959,-3159xe" filled="true" fillcolor="#000000" stroked="false">
                <v:path arrowok="t"/>
                <v:fill type="solid"/>
              </v:shape>
            </v:group>
            <v:group style="position:absolute;left:8959;top:-3159;width:10;height:20" coordorigin="8959,-3159" coordsize="10,20">
              <v:shape style="position:absolute;left:8959;top:-3159;width:10;height:20" coordorigin="8959,-3159" coordsize="10,20" path="m8959,-3139l8968,-3139,8968,-3159,8959,-3159,8959,-3139xe" filled="true" fillcolor="#000000" stroked="false">
                <v:path arrowok="t"/>
                <v:fill type="solid"/>
              </v:shape>
            </v:group>
            <v:group style="position:absolute;left:8959;top:-3139;width:10;height:20" coordorigin="8959,-3139" coordsize="10,20">
              <v:shape style="position:absolute;left:8959;top:-3139;width:10;height:20" coordorigin="8959,-3139" coordsize="10,20" path="m8959,-3120l8968,-3120,8968,-3139,8959,-3139,8959,-3120xe" filled="true" fillcolor="#000000" stroked="false">
                <v:path arrowok="t"/>
                <v:fill type="solid"/>
              </v:shape>
            </v:group>
            <v:group style="position:absolute;left:8959;top:-3120;width:10;height:20" coordorigin="8959,-3120" coordsize="10,20">
              <v:shape style="position:absolute;left:8959;top:-3120;width:10;height:20" coordorigin="8959,-3120" coordsize="10,20" path="m8959,-3101l8968,-3101,8968,-3120,8959,-3120,8959,-3101xe" filled="true" fillcolor="#000000" stroked="false">
                <v:path arrowok="t"/>
                <v:fill type="solid"/>
              </v:shape>
            </v:group>
            <v:group style="position:absolute;left:8959;top:-3101;width:10;height:20" coordorigin="8959,-3101" coordsize="10,20">
              <v:shape style="position:absolute;left:8959;top:-3101;width:10;height:20" coordorigin="8959,-3101" coordsize="10,20" path="m8959,-3082l8968,-3082,8968,-3101,8959,-3101,8959,-3082xe" filled="true" fillcolor="#000000" stroked="false">
                <v:path arrowok="t"/>
                <v:fill type="solid"/>
              </v:shape>
            </v:group>
            <v:group style="position:absolute;left:8959;top:-3082;width:10;height:20" coordorigin="8959,-3082" coordsize="10,20">
              <v:shape style="position:absolute;left:8959;top:-3082;width:10;height:20" coordorigin="8959,-3082" coordsize="10,20" path="m8959,-3063l8968,-3063,8968,-3082,8959,-3082,8959,-3063xe" filled="true" fillcolor="#000000" stroked="false">
                <v:path arrowok="t"/>
                <v:fill type="solid"/>
              </v:shape>
            </v:group>
            <v:group style="position:absolute;left:8959;top:-3062;width:10;height:20" coordorigin="8959,-3062" coordsize="10,20">
              <v:shape style="position:absolute;left:8959;top:-3062;width:10;height:20" coordorigin="8959,-3062" coordsize="10,20" path="m8959,-3043l8968,-3043,8968,-3062,8959,-3062,8959,-3043xe" filled="true" fillcolor="#000000" stroked="false">
                <v:path arrowok="t"/>
                <v:fill type="solid"/>
              </v:shape>
            </v:group>
            <v:group style="position:absolute;left:8959;top:-3043;width:10;height:20" coordorigin="8959,-3043" coordsize="10,20">
              <v:shape style="position:absolute;left:8959;top:-3043;width:10;height:20" coordorigin="8959,-3043" coordsize="10,20" path="m8959,-3024l8968,-3024,8968,-3043,8959,-3043,8959,-3024xe" filled="true" fillcolor="#000000" stroked="false">
                <v:path arrowok="t"/>
                <v:fill type="solid"/>
              </v:shape>
            </v:group>
            <v:group style="position:absolute;left:8959;top:-3024;width:10;height:20" coordorigin="8959,-3024" coordsize="10,20">
              <v:shape style="position:absolute;left:8959;top:-3024;width:10;height:20" coordorigin="8959,-3024" coordsize="10,20" path="m8959,-3004l8968,-3004,8968,-3024,8959,-3024,8959,-3004xe" filled="true" fillcolor="#000000" stroked="false">
                <v:path arrowok="t"/>
                <v:fill type="solid"/>
              </v:shape>
            </v:group>
            <v:group style="position:absolute;left:8959;top:-3004;width:10;height:20" coordorigin="8959,-3004" coordsize="10,20">
              <v:shape style="position:absolute;left:8959;top:-3004;width:10;height:20" coordorigin="8959,-3004" coordsize="10,20" path="m8959,-2985l8968,-2985,8968,-3004,8959,-3004,8959,-2985xe" filled="true" fillcolor="#000000" stroked="false">
                <v:path arrowok="t"/>
                <v:fill type="solid"/>
              </v:shape>
            </v:group>
            <v:group style="position:absolute;left:8959;top:-2985;width:10;height:20" coordorigin="8959,-2985" coordsize="10,20">
              <v:shape style="position:absolute;left:8959;top:-2985;width:10;height:20" coordorigin="8959,-2985" coordsize="10,20" path="m8959,-2966l8968,-2966,8968,-2985,8959,-2985,8959,-2966xe" filled="true" fillcolor="#000000" stroked="false">
                <v:path arrowok="t"/>
                <v:fill type="solid"/>
              </v:shape>
            </v:group>
            <v:group style="position:absolute;left:8959;top:-2966;width:10;height:20" coordorigin="8959,-2966" coordsize="10,20">
              <v:shape style="position:absolute;left:8959;top:-2966;width:10;height:20" coordorigin="8959,-2966" coordsize="10,20" path="m8959,-2947l8968,-2947,8968,-2966,8959,-2966,8959,-2947xe" filled="true" fillcolor="#000000" stroked="false">
                <v:path arrowok="t"/>
                <v:fill type="solid"/>
              </v:shape>
            </v:group>
            <v:group style="position:absolute;left:8959;top:-2947;width:10;height:20" coordorigin="8959,-2947" coordsize="10,20">
              <v:shape style="position:absolute;left:8959;top:-2947;width:10;height:20" coordorigin="8959,-2947" coordsize="10,20" path="m8959,-2928l8968,-2928,8968,-2947,8959,-2947,8959,-2928xe" filled="true" fillcolor="#000000" stroked="false">
                <v:path arrowok="t"/>
                <v:fill type="solid"/>
              </v:shape>
            </v:group>
            <v:group style="position:absolute;left:8959;top:-2928;width:10;height:20" coordorigin="8959,-2928" coordsize="10,20">
              <v:shape style="position:absolute;left:8959;top:-2928;width:10;height:20" coordorigin="8959,-2928" coordsize="10,20" path="m8959,-2908l8968,-2908,8968,-2928,8959,-2928,8959,-2908xe" filled="true" fillcolor="#000000" stroked="false">
                <v:path arrowok="t"/>
                <v:fill type="solid"/>
              </v:shape>
            </v:group>
            <v:group style="position:absolute;left:8959;top:-2908;width:10;height:20" coordorigin="8959,-2908" coordsize="10,20">
              <v:shape style="position:absolute;left:8959;top:-2908;width:10;height:20" coordorigin="8959,-2908" coordsize="10,20" path="m8959,-2889l8968,-2889,8968,-2908,8959,-2908,8959,-2889xe" filled="true" fillcolor="#000000" stroked="false">
                <v:path arrowok="t"/>
                <v:fill type="solid"/>
              </v:shape>
            </v:group>
            <v:group style="position:absolute;left:8959;top:-2889;width:10;height:20" coordorigin="8959,-2889" coordsize="10,20">
              <v:shape style="position:absolute;left:8959;top:-2889;width:10;height:20" coordorigin="8959,-2889" coordsize="10,20" path="m8959,-2870l8968,-2870,8968,-2889,8959,-2889,8959,-2870xe" filled="true" fillcolor="#000000" stroked="false">
                <v:path arrowok="t"/>
                <v:fill type="solid"/>
              </v:shape>
            </v:group>
            <v:group style="position:absolute;left:8959;top:-2870;width:10;height:20" coordorigin="8959,-2870" coordsize="10,20">
              <v:shape style="position:absolute;left:8959;top:-2870;width:10;height:20" coordorigin="8959,-2870" coordsize="10,20" path="m8959,-2851l8968,-2851,8968,-2870,8959,-2870,8959,-2851xe" filled="true" fillcolor="#000000" stroked="false">
                <v:path arrowok="t"/>
                <v:fill type="solid"/>
              </v:shape>
            </v:group>
            <v:group style="position:absolute;left:8959;top:-2851;width:10;height:20" coordorigin="8959,-2851" coordsize="10,20">
              <v:shape style="position:absolute;left:8959;top:-2851;width:10;height:20" coordorigin="8959,-2851" coordsize="10,20" path="m8959,-2832l8968,-2832,8968,-2851,8959,-2851,8959,-2832xe" filled="true" fillcolor="#000000" stroked="false">
                <v:path arrowok="t"/>
                <v:fill type="solid"/>
              </v:shape>
            </v:group>
            <v:group style="position:absolute;left:8959;top:-2832;width:10;height:20" coordorigin="8959,-2832" coordsize="10,20">
              <v:shape style="position:absolute;left:8959;top:-2832;width:10;height:20" coordorigin="8959,-2832" coordsize="10,20" path="m8959,-2812l8968,-2812,8968,-2832,8959,-2832,8959,-2812xe" filled="true" fillcolor="#000000" stroked="false">
                <v:path arrowok="t"/>
                <v:fill type="solid"/>
              </v:shape>
            </v:group>
            <v:group style="position:absolute;left:8959;top:-2812;width:10;height:20" coordorigin="8959,-2812" coordsize="10,20">
              <v:shape style="position:absolute;left:8959;top:-2812;width:10;height:20" coordorigin="8959,-2812" coordsize="10,20" path="m8959,-2793l8968,-2793,8968,-2812,8959,-2812,8959,-2793xe" filled="true" fillcolor="#000000" stroked="false">
                <v:path arrowok="t"/>
                <v:fill type="solid"/>
              </v:shape>
            </v:group>
            <v:group style="position:absolute;left:8959;top:-2793;width:10;height:20" coordorigin="8959,-2793" coordsize="10,20">
              <v:shape style="position:absolute;left:8959;top:-2793;width:10;height:20" coordorigin="8959,-2793" coordsize="10,20" path="m8959,-2774l8968,-2774,8968,-2793,8959,-2793,8959,-2774xe" filled="true" fillcolor="#000000" stroked="false">
                <v:path arrowok="t"/>
                <v:fill type="solid"/>
              </v:shape>
            </v:group>
            <v:group style="position:absolute;left:8959;top:-2774;width:10;height:20" coordorigin="8959,-2774" coordsize="10,20">
              <v:shape style="position:absolute;left:8959;top:-2774;width:10;height:20" coordorigin="8959,-2774" coordsize="10,20" path="m8959,-2755l8968,-2755,8968,-2774,8959,-2774,8959,-2755xe" filled="true" fillcolor="#000000" stroked="false">
                <v:path arrowok="t"/>
                <v:fill type="solid"/>
              </v:shape>
            </v:group>
            <v:group style="position:absolute;left:8959;top:-2755;width:10;height:20" coordorigin="8959,-2755" coordsize="10,20">
              <v:shape style="position:absolute;left:8959;top:-2755;width:10;height:20" coordorigin="8959,-2755" coordsize="10,20" path="m8959,-2736l8968,-2736,8968,-2755,8959,-2755,8959,-2736xe" filled="true" fillcolor="#000000" stroked="false">
                <v:path arrowok="t"/>
                <v:fill type="solid"/>
              </v:shape>
            </v:group>
            <v:group style="position:absolute;left:8959;top:-2731;width:10;height:2" coordorigin="8959,-2731" coordsize="10,2">
              <v:shape style="position:absolute;left:8959;top:-2731;width:10;height:2" coordorigin="8959,-2731" coordsize="10,0" path="m8959,-2731l8968,-2731e" filled="false" stroked="true" strokeweight=".47998pt" strokecolor="#000000">
                <v:path arrowok="t"/>
              </v:shape>
            </v:group>
            <v:group style="position:absolute;left:10029;top:-3850;width:10;height:20" coordorigin="10029,-3850" coordsize="10,20">
              <v:shape style="position:absolute;left:10029;top:-3850;width:10;height:20" coordorigin="10029,-3850" coordsize="10,20" path="m10029,-3831l10039,-3831,10039,-3850,10029,-3850,10029,-3831xe" filled="true" fillcolor="#000000" stroked="false">
                <v:path arrowok="t"/>
                <v:fill type="solid"/>
              </v:shape>
            </v:group>
            <v:group style="position:absolute;left:10029;top:-3831;width:10;height:20" coordorigin="10029,-3831" coordsize="10,20">
              <v:shape style="position:absolute;left:10029;top:-3831;width:10;height:20" coordorigin="10029,-3831" coordsize="10,20" path="m10029,-3811l10039,-3811,10039,-3831,10029,-3831,10029,-3811xe" filled="true" fillcolor="#000000" stroked="false">
                <v:path arrowok="t"/>
                <v:fill type="solid"/>
              </v:shape>
            </v:group>
            <v:group style="position:absolute;left:10029;top:-3811;width:10;height:20" coordorigin="10029,-3811" coordsize="10,20">
              <v:shape style="position:absolute;left:10029;top:-3811;width:10;height:20" coordorigin="10029,-3811" coordsize="10,20" path="m10029,-3792l10039,-3792,10039,-3811,10029,-3811,10029,-3792xe" filled="true" fillcolor="#000000" stroked="false">
                <v:path arrowok="t"/>
                <v:fill type="solid"/>
              </v:shape>
            </v:group>
            <v:group style="position:absolute;left:10029;top:-3792;width:10;height:20" coordorigin="10029,-3792" coordsize="10,20">
              <v:shape style="position:absolute;left:10029;top:-3792;width:10;height:20" coordorigin="10029,-3792" coordsize="10,20" path="m10029,-3773l10039,-3773,10039,-3792,10029,-3792,10029,-3773xe" filled="true" fillcolor="#000000" stroked="false">
                <v:path arrowok="t"/>
                <v:fill type="solid"/>
              </v:shape>
            </v:group>
            <v:group style="position:absolute;left:10029;top:-3773;width:10;height:20" coordorigin="10029,-3773" coordsize="10,20">
              <v:shape style="position:absolute;left:10029;top:-3773;width:10;height:20" coordorigin="10029,-3773" coordsize="10,20" path="m10029,-3754l10039,-3754,10039,-3773,10029,-3773,10029,-3754xe" filled="true" fillcolor="#000000" stroked="false">
                <v:path arrowok="t"/>
                <v:fill type="solid"/>
              </v:shape>
            </v:group>
            <v:group style="position:absolute;left:10029;top:-3754;width:10;height:20" coordorigin="10029,-3754" coordsize="10,20">
              <v:shape style="position:absolute;left:10029;top:-3754;width:10;height:20" coordorigin="10029,-3754" coordsize="10,20" path="m10029,-3735l10039,-3735,10039,-3754,10029,-3754,10029,-3735xe" filled="true" fillcolor="#000000" stroked="false">
                <v:path arrowok="t"/>
                <v:fill type="solid"/>
              </v:shape>
            </v:group>
            <v:group style="position:absolute;left:10029;top:-3735;width:10;height:20" coordorigin="10029,-3735" coordsize="10,20">
              <v:shape style="position:absolute;left:10029;top:-3735;width:10;height:20" coordorigin="10029,-3735" coordsize="10,20" path="m10029,-3715l10039,-3715,10039,-3735,10029,-3735,10029,-3715xe" filled="true" fillcolor="#000000" stroked="false">
                <v:path arrowok="t"/>
                <v:fill type="solid"/>
              </v:shape>
            </v:group>
            <v:group style="position:absolute;left:10029;top:-3715;width:10;height:20" coordorigin="10029,-3715" coordsize="10,20">
              <v:shape style="position:absolute;left:10029;top:-3715;width:10;height:20" coordorigin="10029,-3715" coordsize="10,20" path="m10029,-3696l10039,-3696,10039,-3715,10029,-3715,10029,-3696xe" filled="true" fillcolor="#000000" stroked="false">
                <v:path arrowok="t"/>
                <v:fill type="solid"/>
              </v:shape>
            </v:group>
            <v:group style="position:absolute;left:10029;top:-3696;width:10;height:20" coordorigin="10029,-3696" coordsize="10,20">
              <v:shape style="position:absolute;left:10029;top:-3696;width:10;height:20" coordorigin="10029,-3696" coordsize="10,20" path="m10029,-3677l10039,-3677,10039,-3696,10029,-3696,10029,-3677xe" filled="true" fillcolor="#000000" stroked="false">
                <v:path arrowok="t"/>
                <v:fill type="solid"/>
              </v:shape>
            </v:group>
            <v:group style="position:absolute;left:10029;top:-3677;width:10;height:20" coordorigin="10029,-3677" coordsize="10,20">
              <v:shape style="position:absolute;left:10029;top:-3677;width:10;height:20" coordorigin="10029,-3677" coordsize="10,20" path="m10029,-3658l10039,-3658,10039,-3677,10029,-3677,10029,-3658xe" filled="true" fillcolor="#000000" stroked="false">
                <v:path arrowok="t"/>
                <v:fill type="solid"/>
              </v:shape>
            </v:group>
            <v:group style="position:absolute;left:10029;top:-3658;width:10;height:20" coordorigin="10029,-3658" coordsize="10,20">
              <v:shape style="position:absolute;left:10029;top:-3658;width:10;height:20" coordorigin="10029,-3658" coordsize="10,20" path="m10029,-3639l10039,-3639,10039,-3658,10029,-3658,10029,-3639xe" filled="true" fillcolor="#000000" stroked="false">
                <v:path arrowok="t"/>
                <v:fill type="solid"/>
              </v:shape>
            </v:group>
            <v:group style="position:absolute;left:10029;top:-3639;width:10;height:20" coordorigin="10029,-3639" coordsize="10,20">
              <v:shape style="position:absolute;left:10029;top:-3639;width:10;height:20" coordorigin="10029,-3639" coordsize="10,20" path="m10029,-3619l10039,-3619,10039,-3639,10029,-3639,10029,-3619xe" filled="true" fillcolor="#000000" stroked="false">
                <v:path arrowok="t"/>
                <v:fill type="solid"/>
              </v:shape>
            </v:group>
            <v:group style="position:absolute;left:10029;top:-3619;width:10;height:20" coordorigin="10029,-3619" coordsize="10,20">
              <v:shape style="position:absolute;left:10029;top:-3619;width:10;height:20" coordorigin="10029,-3619" coordsize="10,20" path="m10029,-3600l10039,-3600,10039,-3619,10029,-3619,10029,-3600xe" filled="true" fillcolor="#000000" stroked="false">
                <v:path arrowok="t"/>
                <v:fill type="solid"/>
              </v:shape>
            </v:group>
            <v:group style="position:absolute;left:10029;top:-3600;width:10;height:20" coordorigin="10029,-3600" coordsize="10,20">
              <v:shape style="position:absolute;left:10029;top:-3600;width:10;height:20" coordorigin="10029,-3600" coordsize="10,20" path="m10029,-3581l10039,-3581,10039,-3600,10029,-3600,10029,-3581xe" filled="true" fillcolor="#000000" stroked="false">
                <v:path arrowok="t"/>
                <v:fill type="solid"/>
              </v:shape>
            </v:group>
            <v:group style="position:absolute;left:10029;top:-3581;width:10;height:20" coordorigin="10029,-3581" coordsize="10,20">
              <v:shape style="position:absolute;left:10029;top:-3581;width:10;height:20" coordorigin="10029,-3581" coordsize="10,20" path="m10029,-3562l10039,-3562,10039,-3581,10029,-3581,10029,-3562xe" filled="true" fillcolor="#000000" stroked="false">
                <v:path arrowok="t"/>
                <v:fill type="solid"/>
              </v:shape>
            </v:group>
            <v:group style="position:absolute;left:10029;top:-3562;width:10;height:20" coordorigin="10029,-3562" coordsize="10,20">
              <v:shape style="position:absolute;left:10029;top:-3562;width:10;height:20" coordorigin="10029,-3562" coordsize="10,20" path="m10029,-3543l10039,-3543,10039,-3562,10029,-3562,10029,-3543xe" filled="true" fillcolor="#000000" stroked="false">
                <v:path arrowok="t"/>
                <v:fill type="solid"/>
              </v:shape>
            </v:group>
            <v:group style="position:absolute;left:10029;top:-3543;width:10;height:20" coordorigin="10029,-3543" coordsize="10,20">
              <v:shape style="position:absolute;left:10029;top:-3543;width:10;height:20" coordorigin="10029,-3543" coordsize="10,20" path="m10029,-3523l10039,-3523,10039,-3543,10029,-3543,10029,-3523xe" filled="true" fillcolor="#000000" stroked="false">
                <v:path arrowok="t"/>
                <v:fill type="solid"/>
              </v:shape>
            </v:group>
            <v:group style="position:absolute;left:10029;top:-3523;width:10;height:20" coordorigin="10029,-3523" coordsize="10,20">
              <v:shape style="position:absolute;left:10029;top:-3523;width:10;height:20" coordorigin="10029,-3523" coordsize="10,20" path="m10029,-3504l10039,-3504,10039,-3523,10029,-3523,10029,-3504xe" filled="true" fillcolor="#000000" stroked="false">
                <v:path arrowok="t"/>
                <v:fill type="solid"/>
              </v:shape>
            </v:group>
            <v:group style="position:absolute;left:10029;top:-3504;width:10;height:20" coordorigin="10029,-3504" coordsize="10,20">
              <v:shape style="position:absolute;left:10029;top:-3504;width:10;height:20" coordorigin="10029,-3504" coordsize="10,20" path="m10029,-3485l10039,-3485,10039,-3504,10029,-3504,10029,-3485xe" filled="true" fillcolor="#000000" stroked="false">
                <v:path arrowok="t"/>
                <v:fill type="solid"/>
              </v:shape>
            </v:group>
            <v:group style="position:absolute;left:10029;top:-3485;width:10;height:20" coordorigin="10029,-3485" coordsize="10,20">
              <v:shape style="position:absolute;left:10029;top:-3485;width:10;height:20" coordorigin="10029,-3485" coordsize="10,20" path="m10029,-3466l10039,-3466,10039,-3485,10029,-3485,10029,-3466xe" filled="true" fillcolor="#000000" stroked="false">
                <v:path arrowok="t"/>
                <v:fill type="solid"/>
              </v:shape>
            </v:group>
            <v:group style="position:absolute;left:10029;top:-3466;width:10;height:20" coordorigin="10029,-3466" coordsize="10,20">
              <v:shape style="position:absolute;left:10029;top:-3466;width:10;height:20" coordorigin="10029,-3466" coordsize="10,20" path="m10029,-3447l10039,-3447,10039,-3466,10029,-3466,10029,-3447xe" filled="true" fillcolor="#000000" stroked="false">
                <v:path arrowok="t"/>
                <v:fill type="solid"/>
              </v:shape>
            </v:group>
            <v:group style="position:absolute;left:10029;top:-3447;width:10;height:20" coordorigin="10029,-3447" coordsize="10,20">
              <v:shape style="position:absolute;left:10029;top:-3447;width:10;height:20" coordorigin="10029,-3447" coordsize="10,20" path="m10029,-3427l10039,-3427,10039,-3447,10029,-3447,10029,-3427xe" filled="true" fillcolor="#000000" stroked="false">
                <v:path arrowok="t"/>
                <v:fill type="solid"/>
              </v:shape>
            </v:group>
            <v:group style="position:absolute;left:10029;top:-3427;width:10;height:20" coordorigin="10029,-3427" coordsize="10,20">
              <v:shape style="position:absolute;left:10029;top:-3427;width:10;height:20" coordorigin="10029,-3427" coordsize="10,20" path="m10029,-3408l10039,-3408,10039,-3427,10029,-3427,10029,-3408xe" filled="true" fillcolor="#000000" stroked="false">
                <v:path arrowok="t"/>
                <v:fill type="solid"/>
              </v:shape>
            </v:group>
            <v:group style="position:absolute;left:10029;top:-3408;width:10;height:20" coordorigin="10029,-3408" coordsize="10,20">
              <v:shape style="position:absolute;left:10029;top:-3408;width:10;height:20" coordorigin="10029,-3408" coordsize="10,20" path="m10029,-3389l10039,-3389,10039,-3408,10029,-3408,10029,-3389xe" filled="true" fillcolor="#000000" stroked="false">
                <v:path arrowok="t"/>
                <v:fill type="solid"/>
              </v:shape>
            </v:group>
            <v:group style="position:absolute;left:10029;top:-3389;width:10;height:20" coordorigin="10029,-3389" coordsize="10,20">
              <v:shape style="position:absolute;left:10029;top:-3389;width:10;height:20" coordorigin="10029,-3389" coordsize="10,20" path="m10029,-3370l10039,-3370,10039,-3389,10029,-3389,10029,-3370xe" filled="true" fillcolor="#000000" stroked="false">
                <v:path arrowok="t"/>
                <v:fill type="solid"/>
              </v:shape>
            </v:group>
            <v:group style="position:absolute;left:10029;top:-3370;width:10;height:20" coordorigin="10029,-3370" coordsize="10,20">
              <v:shape style="position:absolute;left:10029;top:-3370;width:10;height:20" coordorigin="10029,-3370" coordsize="10,20" path="m10029,-3351l10039,-3351,10039,-3370,10029,-3370,10029,-3351xe" filled="true" fillcolor="#000000" stroked="false">
                <v:path arrowok="t"/>
                <v:fill type="solid"/>
              </v:shape>
            </v:group>
            <v:group style="position:absolute;left:10029;top:-3351;width:10;height:20" coordorigin="10029,-3351" coordsize="10,20">
              <v:shape style="position:absolute;left:10029;top:-3351;width:10;height:20" coordorigin="10029,-3351" coordsize="10,20" path="m10029,-3331l10039,-3331,10039,-3351,10029,-3351,10029,-3331xe" filled="true" fillcolor="#000000" stroked="false">
                <v:path arrowok="t"/>
                <v:fill type="solid"/>
              </v:shape>
            </v:group>
            <v:group style="position:absolute;left:10029;top:-3331;width:10;height:20" coordorigin="10029,-3331" coordsize="10,20">
              <v:shape style="position:absolute;left:10029;top:-3331;width:10;height:20" coordorigin="10029,-3331" coordsize="10,20" path="m10029,-3312l10039,-3312,10039,-3331,10029,-3331,10029,-3312xe" filled="true" fillcolor="#000000" stroked="false">
                <v:path arrowok="t"/>
                <v:fill type="solid"/>
              </v:shape>
            </v:group>
            <v:group style="position:absolute;left:10029;top:-3312;width:10;height:20" coordorigin="10029,-3312" coordsize="10,20">
              <v:shape style="position:absolute;left:10029;top:-3312;width:10;height:20" coordorigin="10029,-3312" coordsize="10,20" path="m10029,-3293l10039,-3293,10039,-3312,10029,-3312,10029,-3293xe" filled="true" fillcolor="#000000" stroked="false">
                <v:path arrowok="t"/>
                <v:fill type="solid"/>
              </v:shape>
            </v:group>
            <v:group style="position:absolute;left:10029;top:-3293;width:10;height:20" coordorigin="10029,-3293" coordsize="10,20">
              <v:shape style="position:absolute;left:10029;top:-3293;width:10;height:20" coordorigin="10029,-3293" coordsize="10,20" path="m10029,-3274l10039,-3274,10039,-3293,10029,-3293,10029,-3274xe" filled="true" fillcolor="#000000" stroked="false">
                <v:path arrowok="t"/>
                <v:fill type="solid"/>
              </v:shape>
            </v:group>
            <v:group style="position:absolute;left:10029;top:-3274;width:10;height:20" coordorigin="10029,-3274" coordsize="10,20">
              <v:shape style="position:absolute;left:10029;top:-3274;width:10;height:20" coordorigin="10029,-3274" coordsize="10,20" path="m10029,-3255l10039,-3255,10039,-3274,10029,-3274,10029,-3255xe" filled="true" fillcolor="#000000" stroked="false">
                <v:path arrowok="t"/>
                <v:fill type="solid"/>
              </v:shape>
            </v:group>
            <v:group style="position:absolute;left:10029;top:-3255;width:10;height:20" coordorigin="10029,-3255" coordsize="10,20">
              <v:shape style="position:absolute;left:10029;top:-3255;width:10;height:20" coordorigin="10029,-3255" coordsize="10,20" path="m10029,-3235l10039,-3235,10039,-3255,10029,-3255,10029,-3235xe" filled="true" fillcolor="#000000" stroked="false">
                <v:path arrowok="t"/>
                <v:fill type="solid"/>
              </v:shape>
            </v:group>
            <v:group style="position:absolute;left:10029;top:-3235;width:10;height:20" coordorigin="10029,-3235" coordsize="10,20">
              <v:shape style="position:absolute;left:10029;top:-3235;width:10;height:20" coordorigin="10029,-3235" coordsize="10,20" path="m10029,-3216l10039,-3216,10039,-3235,10029,-3235,10029,-3216xe" filled="true" fillcolor="#000000" stroked="false">
                <v:path arrowok="t"/>
                <v:fill type="solid"/>
              </v:shape>
            </v:group>
            <v:group style="position:absolute;left:10029;top:-3216;width:10;height:20" coordorigin="10029,-3216" coordsize="10,20">
              <v:shape style="position:absolute;left:10029;top:-3216;width:10;height:20" coordorigin="10029,-3216" coordsize="10,20" path="m10029,-3197l10039,-3197,10039,-3216,10029,-3216,10029,-3197xe" filled="true" fillcolor="#000000" stroked="false">
                <v:path arrowok="t"/>
                <v:fill type="solid"/>
              </v:shape>
            </v:group>
            <v:group style="position:absolute;left:10029;top:-3197;width:10;height:20" coordorigin="10029,-3197" coordsize="10,20">
              <v:shape style="position:absolute;left:10029;top:-3197;width:10;height:20" coordorigin="10029,-3197" coordsize="10,20" path="m10029,-3178l10039,-3178,10039,-3197,10029,-3197,10029,-3178xe" filled="true" fillcolor="#000000" stroked="false">
                <v:path arrowok="t"/>
                <v:fill type="solid"/>
              </v:shape>
            </v:group>
            <v:group style="position:absolute;left:10029;top:-3178;width:10;height:20" coordorigin="10029,-3178" coordsize="10,20">
              <v:shape style="position:absolute;left:10029;top:-3178;width:10;height:20" coordorigin="10029,-3178" coordsize="10,20" path="m10029,-3159l10039,-3159,10039,-3178,10029,-3178,10029,-3159xe" filled="true" fillcolor="#000000" stroked="false">
                <v:path arrowok="t"/>
                <v:fill type="solid"/>
              </v:shape>
            </v:group>
            <v:group style="position:absolute;left:10029;top:-3159;width:10;height:20" coordorigin="10029,-3159" coordsize="10,20">
              <v:shape style="position:absolute;left:10029;top:-3159;width:10;height:20" coordorigin="10029,-3159" coordsize="10,20" path="m10029,-3139l10039,-3139,10039,-3159,10029,-3159,10029,-3139xe" filled="true" fillcolor="#000000" stroked="false">
                <v:path arrowok="t"/>
                <v:fill type="solid"/>
              </v:shape>
            </v:group>
            <v:group style="position:absolute;left:10029;top:-3139;width:10;height:20" coordorigin="10029,-3139" coordsize="10,20">
              <v:shape style="position:absolute;left:10029;top:-3139;width:10;height:20" coordorigin="10029,-3139" coordsize="10,20" path="m10029,-3120l10039,-3120,10039,-3139,10029,-3139,10029,-3120xe" filled="true" fillcolor="#000000" stroked="false">
                <v:path arrowok="t"/>
                <v:fill type="solid"/>
              </v:shape>
            </v:group>
            <v:group style="position:absolute;left:10029;top:-3120;width:10;height:20" coordorigin="10029,-3120" coordsize="10,20">
              <v:shape style="position:absolute;left:10029;top:-3120;width:10;height:20" coordorigin="10029,-3120" coordsize="10,20" path="m10029,-3101l10039,-3101,10039,-3120,10029,-3120,10029,-3101xe" filled="true" fillcolor="#000000" stroked="false">
                <v:path arrowok="t"/>
                <v:fill type="solid"/>
              </v:shape>
            </v:group>
            <v:group style="position:absolute;left:10029;top:-3101;width:10;height:20" coordorigin="10029,-3101" coordsize="10,20">
              <v:shape style="position:absolute;left:10029;top:-3101;width:10;height:20" coordorigin="10029,-3101" coordsize="10,20" path="m10029,-3082l10039,-3082,10039,-3101,10029,-3101,10029,-3082xe" filled="true" fillcolor="#000000" stroked="false">
                <v:path arrowok="t"/>
                <v:fill type="solid"/>
              </v:shape>
            </v:group>
            <v:group style="position:absolute;left:10029;top:-3082;width:10;height:20" coordorigin="10029,-3082" coordsize="10,20">
              <v:shape style="position:absolute;left:10029;top:-3082;width:10;height:20" coordorigin="10029,-3082" coordsize="10,20" path="m10029,-3063l10039,-3063,10039,-3082,10029,-3082,10029,-3063xe" filled="true" fillcolor="#000000" stroked="false">
                <v:path arrowok="t"/>
                <v:fill type="solid"/>
              </v:shape>
            </v:group>
            <v:group style="position:absolute;left:10029;top:-3062;width:10;height:20" coordorigin="10029,-3062" coordsize="10,20">
              <v:shape style="position:absolute;left:10029;top:-3062;width:10;height:20" coordorigin="10029,-3062" coordsize="10,20" path="m10029,-3043l10039,-3043,10039,-3062,10029,-3062,10029,-3043xe" filled="true" fillcolor="#000000" stroked="false">
                <v:path arrowok="t"/>
                <v:fill type="solid"/>
              </v:shape>
            </v:group>
            <v:group style="position:absolute;left:10029;top:-3043;width:10;height:20" coordorigin="10029,-3043" coordsize="10,20">
              <v:shape style="position:absolute;left:10029;top:-3043;width:10;height:20" coordorigin="10029,-3043" coordsize="10,20" path="m10029,-3024l10039,-3024,10039,-3043,10029,-3043,10029,-3024xe" filled="true" fillcolor="#000000" stroked="false">
                <v:path arrowok="t"/>
                <v:fill type="solid"/>
              </v:shape>
            </v:group>
            <v:group style="position:absolute;left:10029;top:-3024;width:10;height:20" coordorigin="10029,-3024" coordsize="10,20">
              <v:shape style="position:absolute;left:10029;top:-3024;width:10;height:20" coordorigin="10029,-3024" coordsize="10,20" path="m10029,-3004l10039,-3004,10039,-3024,10029,-3024,10029,-3004xe" filled="true" fillcolor="#000000" stroked="false">
                <v:path arrowok="t"/>
                <v:fill type="solid"/>
              </v:shape>
            </v:group>
            <v:group style="position:absolute;left:10029;top:-3004;width:10;height:20" coordorigin="10029,-3004" coordsize="10,20">
              <v:shape style="position:absolute;left:10029;top:-3004;width:10;height:20" coordorigin="10029,-3004" coordsize="10,20" path="m10029,-2985l10039,-2985,10039,-3004,10029,-3004,10029,-2985xe" filled="true" fillcolor="#000000" stroked="false">
                <v:path arrowok="t"/>
                <v:fill type="solid"/>
              </v:shape>
            </v:group>
            <v:group style="position:absolute;left:10029;top:-2985;width:10;height:20" coordorigin="10029,-2985" coordsize="10,20">
              <v:shape style="position:absolute;left:10029;top:-2985;width:10;height:20" coordorigin="10029,-2985" coordsize="10,20" path="m10029,-2966l10039,-2966,10039,-2985,10029,-2985,10029,-2966xe" filled="true" fillcolor="#000000" stroked="false">
                <v:path arrowok="t"/>
                <v:fill type="solid"/>
              </v:shape>
            </v:group>
            <v:group style="position:absolute;left:10029;top:-2966;width:10;height:20" coordorigin="10029,-2966" coordsize="10,20">
              <v:shape style="position:absolute;left:10029;top:-2966;width:10;height:20" coordorigin="10029,-2966" coordsize="10,20" path="m10029,-2947l10039,-2947,10039,-2966,10029,-2966,10029,-2947xe" filled="true" fillcolor="#000000" stroked="false">
                <v:path arrowok="t"/>
                <v:fill type="solid"/>
              </v:shape>
            </v:group>
            <v:group style="position:absolute;left:10029;top:-2947;width:10;height:20" coordorigin="10029,-2947" coordsize="10,20">
              <v:shape style="position:absolute;left:10029;top:-2947;width:10;height:20" coordorigin="10029,-2947" coordsize="10,20" path="m10029,-2928l10039,-2928,10039,-2947,10029,-2947,10029,-2928xe" filled="true" fillcolor="#000000" stroked="false">
                <v:path arrowok="t"/>
                <v:fill type="solid"/>
              </v:shape>
            </v:group>
            <v:group style="position:absolute;left:10029;top:-2928;width:10;height:20" coordorigin="10029,-2928" coordsize="10,20">
              <v:shape style="position:absolute;left:10029;top:-2928;width:10;height:20" coordorigin="10029,-2928" coordsize="10,20" path="m10029,-2908l10039,-2908,10039,-2928,10029,-2928,10029,-2908xe" filled="true" fillcolor="#000000" stroked="false">
                <v:path arrowok="t"/>
                <v:fill type="solid"/>
              </v:shape>
            </v:group>
            <v:group style="position:absolute;left:10029;top:-2908;width:10;height:20" coordorigin="10029,-2908" coordsize="10,20">
              <v:shape style="position:absolute;left:10029;top:-2908;width:10;height:20" coordorigin="10029,-2908" coordsize="10,20" path="m10029,-2889l10039,-2889,10039,-2908,10029,-2908,10029,-2889xe" filled="true" fillcolor="#000000" stroked="false">
                <v:path arrowok="t"/>
                <v:fill type="solid"/>
              </v:shape>
            </v:group>
            <v:group style="position:absolute;left:10029;top:-2889;width:10;height:20" coordorigin="10029,-2889" coordsize="10,20">
              <v:shape style="position:absolute;left:10029;top:-2889;width:10;height:20" coordorigin="10029,-2889" coordsize="10,20" path="m10029,-2870l10039,-2870,10039,-2889,10029,-2889,10029,-2870xe" filled="true" fillcolor="#000000" stroked="false">
                <v:path arrowok="t"/>
                <v:fill type="solid"/>
              </v:shape>
            </v:group>
            <v:group style="position:absolute;left:10029;top:-2870;width:10;height:20" coordorigin="10029,-2870" coordsize="10,20">
              <v:shape style="position:absolute;left:10029;top:-2870;width:10;height:20" coordorigin="10029,-2870" coordsize="10,20" path="m10029,-2851l10039,-2851,10039,-2870,10029,-2870,10029,-2851xe" filled="true" fillcolor="#000000" stroked="false">
                <v:path arrowok="t"/>
                <v:fill type="solid"/>
              </v:shape>
            </v:group>
            <v:group style="position:absolute;left:10029;top:-2851;width:10;height:20" coordorigin="10029,-2851" coordsize="10,20">
              <v:shape style="position:absolute;left:10029;top:-2851;width:10;height:20" coordorigin="10029,-2851" coordsize="10,20" path="m10029,-2832l10039,-2832,10039,-2851,10029,-2851,10029,-2832xe" filled="true" fillcolor="#000000" stroked="false">
                <v:path arrowok="t"/>
                <v:fill type="solid"/>
              </v:shape>
            </v:group>
            <v:group style="position:absolute;left:10029;top:-2832;width:10;height:20" coordorigin="10029,-2832" coordsize="10,20">
              <v:shape style="position:absolute;left:10029;top:-2832;width:10;height:20" coordorigin="10029,-2832" coordsize="10,20" path="m10029,-2812l10039,-2812,10039,-2832,10029,-2832,10029,-2812xe" filled="true" fillcolor="#000000" stroked="false">
                <v:path arrowok="t"/>
                <v:fill type="solid"/>
              </v:shape>
            </v:group>
            <v:group style="position:absolute;left:10029;top:-2812;width:10;height:20" coordorigin="10029,-2812" coordsize="10,20">
              <v:shape style="position:absolute;left:10029;top:-2812;width:10;height:20" coordorigin="10029,-2812" coordsize="10,20" path="m10029,-2793l10039,-2793,10039,-2812,10029,-2812,10029,-2793xe" filled="true" fillcolor="#000000" stroked="false">
                <v:path arrowok="t"/>
                <v:fill type="solid"/>
              </v:shape>
            </v:group>
            <v:group style="position:absolute;left:10029;top:-2793;width:10;height:20" coordorigin="10029,-2793" coordsize="10,20">
              <v:shape style="position:absolute;left:10029;top:-2793;width:10;height:20" coordorigin="10029,-2793" coordsize="10,20" path="m10029,-2774l10039,-2774,10039,-2793,10029,-2793,10029,-2774xe" filled="true" fillcolor="#000000" stroked="false">
                <v:path arrowok="t"/>
                <v:fill type="solid"/>
              </v:shape>
            </v:group>
            <v:group style="position:absolute;left:10029;top:-2774;width:10;height:20" coordorigin="10029,-2774" coordsize="10,20">
              <v:shape style="position:absolute;left:10029;top:-2774;width:10;height:20" coordorigin="10029,-2774" coordsize="10,20" path="m10029,-2755l10039,-2755,10039,-2774,10029,-2774,10029,-2755xe" filled="true" fillcolor="#000000" stroked="false">
                <v:path arrowok="t"/>
                <v:fill type="solid"/>
              </v:shape>
            </v:group>
            <v:group style="position:absolute;left:10029;top:-2755;width:10;height:20" coordorigin="10029,-2755" coordsize="10,20">
              <v:shape style="position:absolute;left:10029;top:-2755;width:10;height:20" coordorigin="10029,-2755" coordsize="10,20" path="m10029,-2736l10039,-2736,10039,-2755,10029,-2755,10029,-2736xe" filled="true" fillcolor="#000000" stroked="false">
                <v:path arrowok="t"/>
                <v:fill type="solid"/>
              </v:shape>
            </v:group>
            <v:group style="position:absolute;left:10029;top:-2731;width:10;height:2" coordorigin="10029,-2731" coordsize="10,2">
              <v:shape style="position:absolute;left:10029;top:-2731;width:10;height:2" coordorigin="10029,-2731" coordsize="10,0" path="m10029,-2731l10039,-2731e" filled="false" stroked="true" strokeweight=".47998pt" strokecolor="#000000">
                <v:path arrowok="t"/>
              </v:shape>
              <v:shape style="position:absolute;left:2400;top:-2726;width:1238;height:10" type="#_x0000_t75" stroked="false">
                <v:imagedata r:id="rId314" o:title=""/>
              </v:shape>
              <v:shape style="position:absolute;left:3634;top:-2726;width:1150;height:10" type="#_x0000_t75" stroked="false">
                <v:imagedata r:id="rId309" o:title=""/>
              </v:shape>
              <v:shape style="position:absolute;left:4779;top:-2726;width:713;height:10" type="#_x0000_t75" stroked="false">
                <v:imagedata r:id="rId206" o:title=""/>
              </v:shape>
              <v:shape style="position:absolute;left:5487;top:-2726;width:1035;height:10" type="#_x0000_t75" stroked="false">
                <v:imagedata r:id="rId310" o:title=""/>
              </v:shape>
              <v:shape style="position:absolute;left:6517;top:-2726;width:677;height:10" type="#_x0000_t75" stroked="false">
                <v:imagedata r:id="rId311" o:title=""/>
              </v:shape>
              <v:shape style="position:absolute;left:7189;top:-2726;width:1769;height:10" type="#_x0000_t75" stroked="false">
                <v:imagedata r:id="rId312" o:title=""/>
              </v:shape>
              <v:shape style="position:absolute;left:8954;top:-2726;width:1788;height:10" type="#_x0000_t75" stroked="false">
                <v:imagedata r:id="rId313" o:title=""/>
              </v:shape>
            </v:group>
            <v:group style="position:absolute;left:3639;top:-2716;width:10;height:20" coordorigin="3639,-2716" coordsize="10,20">
              <v:shape style="position:absolute;left:3639;top:-2716;width:10;height:20" coordorigin="3639,-2716" coordsize="10,20" path="m3639,-2697l3648,-2697,3648,-2716,3639,-2716,3639,-2697xe" filled="true" fillcolor="#000000" stroked="false">
                <v:path arrowok="t"/>
                <v:fill type="solid"/>
              </v:shape>
            </v:group>
            <v:group style="position:absolute;left:3639;top:-2697;width:10;height:20" coordorigin="3639,-2697" coordsize="10,20">
              <v:shape style="position:absolute;left:3639;top:-2697;width:10;height:20" coordorigin="3639,-2697" coordsize="10,20" path="m3639,-2678l3648,-2678,3648,-2697,3639,-2697,3639,-2678xe" filled="true" fillcolor="#000000" stroked="false">
                <v:path arrowok="t"/>
                <v:fill type="solid"/>
              </v:shape>
            </v:group>
            <v:group style="position:absolute;left:3639;top:-2678;width:10;height:20" coordorigin="3639,-2678" coordsize="10,20">
              <v:shape style="position:absolute;left:3639;top:-2678;width:10;height:20" coordorigin="3639,-2678" coordsize="10,20" path="m3639,-2659l3648,-2659,3648,-2678,3639,-2678,3639,-2659xe" filled="true" fillcolor="#000000" stroked="false">
                <v:path arrowok="t"/>
                <v:fill type="solid"/>
              </v:shape>
            </v:group>
            <v:group style="position:absolute;left:3639;top:-2659;width:10;height:20" coordorigin="3639,-2659" coordsize="10,20">
              <v:shape style="position:absolute;left:3639;top:-2659;width:10;height:20" coordorigin="3639,-2659" coordsize="10,20" path="m3639,-2640l3648,-2640,3648,-2659,3639,-2659,3639,-2640xe" filled="true" fillcolor="#000000" stroked="false">
                <v:path arrowok="t"/>
                <v:fill type="solid"/>
              </v:shape>
            </v:group>
            <v:group style="position:absolute;left:3639;top:-2640;width:10;height:20" coordorigin="3639,-2640" coordsize="10,20">
              <v:shape style="position:absolute;left:3639;top:-2640;width:10;height:20" coordorigin="3639,-2640" coordsize="10,20" path="m3639,-2620l3648,-2620,3648,-2640,3639,-2640,3639,-2620xe" filled="true" fillcolor="#000000" stroked="false">
                <v:path arrowok="t"/>
                <v:fill type="solid"/>
              </v:shape>
            </v:group>
            <v:group style="position:absolute;left:3639;top:-2620;width:10;height:20" coordorigin="3639,-2620" coordsize="10,20">
              <v:shape style="position:absolute;left:3639;top:-2620;width:10;height:20" coordorigin="3639,-2620" coordsize="10,20" path="m3639,-2601l3648,-2601,3648,-2620,3639,-2620,3639,-2601xe" filled="true" fillcolor="#000000" stroked="false">
                <v:path arrowok="t"/>
                <v:fill type="solid"/>
              </v:shape>
            </v:group>
            <v:group style="position:absolute;left:3639;top:-2601;width:10;height:20" coordorigin="3639,-2601" coordsize="10,20">
              <v:shape style="position:absolute;left:3639;top:-2601;width:10;height:20" coordorigin="3639,-2601" coordsize="10,20" path="m3639,-2582l3648,-2582,3648,-2601,3639,-2601,3639,-2582xe" filled="true" fillcolor="#000000" stroked="false">
                <v:path arrowok="t"/>
                <v:fill type="solid"/>
              </v:shape>
            </v:group>
            <v:group style="position:absolute;left:3639;top:-2582;width:10;height:20" coordorigin="3639,-2582" coordsize="10,20">
              <v:shape style="position:absolute;left:3639;top:-2582;width:10;height:20" coordorigin="3639,-2582" coordsize="10,20" path="m3639,-2563l3648,-2563,3648,-2582,3639,-2582,3639,-2563xe" filled="true" fillcolor="#000000" stroked="false">
                <v:path arrowok="t"/>
                <v:fill type="solid"/>
              </v:shape>
            </v:group>
            <v:group style="position:absolute;left:3639;top:-2563;width:10;height:20" coordorigin="3639,-2563" coordsize="10,20">
              <v:shape style="position:absolute;left:3639;top:-2563;width:10;height:20" coordorigin="3639,-2563" coordsize="10,20" path="m3639,-2544l3648,-2544,3648,-2563,3639,-2563,3639,-2544xe" filled="true" fillcolor="#000000" stroked="false">
                <v:path arrowok="t"/>
                <v:fill type="solid"/>
              </v:shape>
            </v:group>
            <v:group style="position:absolute;left:3639;top:-2544;width:10;height:20" coordorigin="3639,-2544" coordsize="10,20">
              <v:shape style="position:absolute;left:3639;top:-2544;width:10;height:20" coordorigin="3639,-2544" coordsize="10,20" path="m3639,-2524l3648,-2524,3648,-2544,3639,-2544,3639,-2524xe" filled="true" fillcolor="#000000" stroked="false">
                <v:path arrowok="t"/>
                <v:fill type="solid"/>
              </v:shape>
            </v:group>
            <v:group style="position:absolute;left:3639;top:-2524;width:10;height:20" coordorigin="3639,-2524" coordsize="10,20">
              <v:shape style="position:absolute;left:3639;top:-2524;width:10;height:20" coordorigin="3639,-2524" coordsize="10,20" path="m3639,-2505l3648,-2505,3648,-2524,3639,-2524,3639,-2505xe" filled="true" fillcolor="#000000" stroked="false">
                <v:path arrowok="t"/>
                <v:fill type="solid"/>
              </v:shape>
            </v:group>
            <v:group style="position:absolute;left:3639;top:-2505;width:10;height:20" coordorigin="3639,-2505" coordsize="10,20">
              <v:shape style="position:absolute;left:3639;top:-2505;width:10;height:20" coordorigin="3639,-2505" coordsize="10,20" path="m3639,-2486l3648,-2486,3648,-2505,3639,-2505,3639,-2486xe" filled="true" fillcolor="#000000" stroked="false">
                <v:path arrowok="t"/>
                <v:fill type="solid"/>
              </v:shape>
            </v:group>
            <v:group style="position:absolute;left:3639;top:-2486;width:10;height:20" coordorigin="3639,-2486" coordsize="10,20">
              <v:shape style="position:absolute;left:3639;top:-2486;width:10;height:20" coordorigin="3639,-2486" coordsize="10,20" path="m3639,-2467l3648,-2467,3648,-2486,3639,-2486,3639,-2467xe" filled="true" fillcolor="#000000" stroked="false">
                <v:path arrowok="t"/>
                <v:fill type="solid"/>
              </v:shape>
            </v:group>
            <v:group style="position:absolute;left:3639;top:-2467;width:10;height:20" coordorigin="3639,-2467" coordsize="10,20">
              <v:shape style="position:absolute;left:3639;top:-2467;width:10;height:20" coordorigin="3639,-2467" coordsize="10,20" path="m3639,-2448l3648,-2448,3648,-2467,3639,-2467,3639,-2448xe" filled="true" fillcolor="#000000" stroked="false">
                <v:path arrowok="t"/>
                <v:fill type="solid"/>
              </v:shape>
            </v:group>
            <v:group style="position:absolute;left:3639;top:-2448;width:10;height:20" coordorigin="3639,-2448" coordsize="10,20">
              <v:shape style="position:absolute;left:3639;top:-2448;width:10;height:20" coordorigin="3639,-2448" coordsize="10,20" path="m3639,-2428l3648,-2428,3648,-2448,3639,-2448,3639,-2428xe" filled="true" fillcolor="#000000" stroked="false">
                <v:path arrowok="t"/>
                <v:fill type="solid"/>
              </v:shape>
            </v:group>
            <v:group style="position:absolute;left:3639;top:-2428;width:10;height:20" coordorigin="3639,-2428" coordsize="10,20">
              <v:shape style="position:absolute;left:3639;top:-2428;width:10;height:20" coordorigin="3639,-2428" coordsize="10,20" path="m3639,-2409l3648,-2409,3648,-2428,3639,-2428,3639,-2409xe" filled="true" fillcolor="#000000" stroked="false">
                <v:path arrowok="t"/>
                <v:fill type="solid"/>
              </v:shape>
            </v:group>
            <v:group style="position:absolute;left:3639;top:-2409;width:10;height:20" coordorigin="3639,-2409" coordsize="10,20">
              <v:shape style="position:absolute;left:3639;top:-2409;width:10;height:20" coordorigin="3639,-2409" coordsize="10,20" path="m3639,-2390l3648,-2390,3648,-2409,3639,-2409,3639,-2390xe" filled="true" fillcolor="#000000" stroked="false">
                <v:path arrowok="t"/>
                <v:fill type="solid"/>
              </v:shape>
            </v:group>
            <v:group style="position:absolute;left:3639;top:-2390;width:10;height:20" coordorigin="3639,-2390" coordsize="10,20">
              <v:shape style="position:absolute;left:3639;top:-2390;width:10;height:20" coordorigin="3639,-2390" coordsize="10,20" path="m3639,-2371l3648,-2371,3648,-2390,3639,-2390,3639,-2371xe" filled="true" fillcolor="#000000" stroked="false">
                <v:path arrowok="t"/>
                <v:fill type="solid"/>
              </v:shape>
            </v:group>
            <v:group style="position:absolute;left:3639;top:-2371;width:10;height:20" coordorigin="3639,-2371" coordsize="10,20">
              <v:shape style="position:absolute;left:3639;top:-2371;width:10;height:20" coordorigin="3639,-2371" coordsize="10,20" path="m3639,-2352l3648,-2352,3648,-2371,3639,-2371,3639,-2352xe" filled="true" fillcolor="#000000" stroked="false">
                <v:path arrowok="t"/>
                <v:fill type="solid"/>
              </v:shape>
            </v:group>
            <v:group style="position:absolute;left:3639;top:-2347;width:10;height:2" coordorigin="3639,-2347" coordsize="10,2">
              <v:shape style="position:absolute;left:3639;top:-2347;width:10;height:2" coordorigin="3639,-2347" coordsize="10,0" path="m3639,-2347l3648,-2347e" filled="false" stroked="true" strokeweight=".47998pt" strokecolor="#000000">
                <v:path arrowok="t"/>
              </v:shape>
            </v:group>
            <v:group style="position:absolute;left:4784;top:-2716;width:10;height:20" coordorigin="4784,-2716" coordsize="10,20">
              <v:shape style="position:absolute;left:4784;top:-2716;width:10;height:20" coordorigin="4784,-2716" coordsize="10,20" path="m4784,-2697l4794,-2697,4794,-2716,4784,-2716,4784,-2697xe" filled="true" fillcolor="#000000" stroked="false">
                <v:path arrowok="t"/>
                <v:fill type="solid"/>
              </v:shape>
            </v:group>
            <v:group style="position:absolute;left:4784;top:-2697;width:10;height:20" coordorigin="4784,-2697" coordsize="10,20">
              <v:shape style="position:absolute;left:4784;top:-2697;width:10;height:20" coordorigin="4784,-2697" coordsize="10,20" path="m4784,-2678l4794,-2678,4794,-2697,4784,-2697,4784,-2678xe" filled="true" fillcolor="#000000" stroked="false">
                <v:path arrowok="t"/>
                <v:fill type="solid"/>
              </v:shape>
            </v:group>
            <v:group style="position:absolute;left:4784;top:-2678;width:10;height:20" coordorigin="4784,-2678" coordsize="10,20">
              <v:shape style="position:absolute;left:4784;top:-2678;width:10;height:20" coordorigin="4784,-2678" coordsize="10,20" path="m4784,-2659l4794,-2659,4794,-2678,4784,-2678,4784,-2659xe" filled="true" fillcolor="#000000" stroked="false">
                <v:path arrowok="t"/>
                <v:fill type="solid"/>
              </v:shape>
            </v:group>
            <v:group style="position:absolute;left:4784;top:-2659;width:10;height:20" coordorigin="4784,-2659" coordsize="10,20">
              <v:shape style="position:absolute;left:4784;top:-2659;width:10;height:20" coordorigin="4784,-2659" coordsize="10,20" path="m4784,-2640l4794,-2640,4794,-2659,4784,-2659,4784,-2640xe" filled="true" fillcolor="#000000" stroked="false">
                <v:path arrowok="t"/>
                <v:fill type="solid"/>
              </v:shape>
            </v:group>
            <v:group style="position:absolute;left:4784;top:-2640;width:10;height:20" coordorigin="4784,-2640" coordsize="10,20">
              <v:shape style="position:absolute;left:4784;top:-2640;width:10;height:20" coordorigin="4784,-2640" coordsize="10,20" path="m4784,-2620l4794,-2620,4794,-2640,4784,-2640,4784,-2620xe" filled="true" fillcolor="#000000" stroked="false">
                <v:path arrowok="t"/>
                <v:fill type="solid"/>
              </v:shape>
            </v:group>
            <v:group style="position:absolute;left:4784;top:-2620;width:10;height:20" coordorigin="4784,-2620" coordsize="10,20">
              <v:shape style="position:absolute;left:4784;top:-2620;width:10;height:20" coordorigin="4784,-2620" coordsize="10,20" path="m4784,-2601l4794,-2601,4794,-2620,4784,-2620,4784,-2601xe" filled="true" fillcolor="#000000" stroked="false">
                <v:path arrowok="t"/>
                <v:fill type="solid"/>
              </v:shape>
            </v:group>
            <v:group style="position:absolute;left:4784;top:-2601;width:10;height:20" coordorigin="4784,-2601" coordsize="10,20">
              <v:shape style="position:absolute;left:4784;top:-2601;width:10;height:20" coordorigin="4784,-2601" coordsize="10,20" path="m4784,-2582l4794,-2582,4794,-2601,4784,-2601,4784,-2582xe" filled="true" fillcolor="#000000" stroked="false">
                <v:path arrowok="t"/>
                <v:fill type="solid"/>
              </v:shape>
            </v:group>
            <v:group style="position:absolute;left:4784;top:-2582;width:10;height:20" coordorigin="4784,-2582" coordsize="10,20">
              <v:shape style="position:absolute;left:4784;top:-2582;width:10;height:20" coordorigin="4784,-2582" coordsize="10,20" path="m4784,-2563l4794,-2563,4794,-2582,4784,-2582,4784,-2563xe" filled="true" fillcolor="#000000" stroked="false">
                <v:path arrowok="t"/>
                <v:fill type="solid"/>
              </v:shape>
            </v:group>
            <v:group style="position:absolute;left:4784;top:-2563;width:10;height:20" coordorigin="4784,-2563" coordsize="10,20">
              <v:shape style="position:absolute;left:4784;top:-2563;width:10;height:20" coordorigin="4784,-2563" coordsize="10,20" path="m4784,-2544l4794,-2544,4794,-2563,4784,-2563,4784,-2544xe" filled="true" fillcolor="#000000" stroked="false">
                <v:path arrowok="t"/>
                <v:fill type="solid"/>
              </v:shape>
            </v:group>
            <v:group style="position:absolute;left:4784;top:-2544;width:10;height:20" coordorigin="4784,-2544" coordsize="10,20">
              <v:shape style="position:absolute;left:4784;top:-2544;width:10;height:20" coordorigin="4784,-2544" coordsize="10,20" path="m4784,-2524l4794,-2524,4794,-2544,4784,-2544,4784,-2524xe" filled="true" fillcolor="#000000" stroked="false">
                <v:path arrowok="t"/>
                <v:fill type="solid"/>
              </v:shape>
            </v:group>
            <v:group style="position:absolute;left:4784;top:-2524;width:10;height:20" coordorigin="4784,-2524" coordsize="10,20">
              <v:shape style="position:absolute;left:4784;top:-2524;width:10;height:20" coordorigin="4784,-2524" coordsize="10,20" path="m4784,-2505l4794,-2505,4794,-2524,4784,-2524,4784,-2505xe" filled="true" fillcolor="#000000" stroked="false">
                <v:path arrowok="t"/>
                <v:fill type="solid"/>
              </v:shape>
            </v:group>
            <v:group style="position:absolute;left:4784;top:-2505;width:10;height:20" coordorigin="4784,-2505" coordsize="10,20">
              <v:shape style="position:absolute;left:4784;top:-2505;width:10;height:20" coordorigin="4784,-2505" coordsize="10,20" path="m4784,-2486l4794,-2486,4794,-2505,4784,-2505,4784,-2486xe" filled="true" fillcolor="#000000" stroked="false">
                <v:path arrowok="t"/>
                <v:fill type="solid"/>
              </v:shape>
            </v:group>
            <v:group style="position:absolute;left:4784;top:-2486;width:10;height:20" coordorigin="4784,-2486" coordsize="10,20">
              <v:shape style="position:absolute;left:4784;top:-2486;width:10;height:20" coordorigin="4784,-2486" coordsize="10,20" path="m4784,-2467l4794,-2467,4794,-2486,4784,-2486,4784,-2467xe" filled="true" fillcolor="#000000" stroked="false">
                <v:path arrowok="t"/>
                <v:fill type="solid"/>
              </v:shape>
            </v:group>
            <v:group style="position:absolute;left:4784;top:-2467;width:10;height:20" coordorigin="4784,-2467" coordsize="10,20">
              <v:shape style="position:absolute;left:4784;top:-2467;width:10;height:20" coordorigin="4784,-2467" coordsize="10,20" path="m4784,-2448l4794,-2448,4794,-2467,4784,-2467,4784,-2448xe" filled="true" fillcolor="#000000" stroked="false">
                <v:path arrowok="t"/>
                <v:fill type="solid"/>
              </v:shape>
            </v:group>
            <v:group style="position:absolute;left:4784;top:-2448;width:10;height:20" coordorigin="4784,-2448" coordsize="10,20">
              <v:shape style="position:absolute;left:4784;top:-2448;width:10;height:20" coordorigin="4784,-2448" coordsize="10,20" path="m4784,-2428l4794,-2428,4794,-2448,4784,-2448,4784,-2428xe" filled="true" fillcolor="#000000" stroked="false">
                <v:path arrowok="t"/>
                <v:fill type="solid"/>
              </v:shape>
            </v:group>
            <v:group style="position:absolute;left:4784;top:-2428;width:10;height:20" coordorigin="4784,-2428" coordsize="10,20">
              <v:shape style="position:absolute;left:4784;top:-2428;width:10;height:20" coordorigin="4784,-2428" coordsize="10,20" path="m4784,-2409l4794,-2409,4794,-2428,4784,-2428,4784,-2409xe" filled="true" fillcolor="#000000" stroked="false">
                <v:path arrowok="t"/>
                <v:fill type="solid"/>
              </v:shape>
            </v:group>
            <v:group style="position:absolute;left:4784;top:-2409;width:10;height:20" coordorigin="4784,-2409" coordsize="10,20">
              <v:shape style="position:absolute;left:4784;top:-2409;width:10;height:20" coordorigin="4784,-2409" coordsize="10,20" path="m4784,-2390l4794,-2390,4794,-2409,4784,-2409,4784,-2390xe" filled="true" fillcolor="#000000" stroked="false">
                <v:path arrowok="t"/>
                <v:fill type="solid"/>
              </v:shape>
            </v:group>
            <v:group style="position:absolute;left:4784;top:-2390;width:10;height:20" coordorigin="4784,-2390" coordsize="10,20">
              <v:shape style="position:absolute;left:4784;top:-2390;width:10;height:20" coordorigin="4784,-2390" coordsize="10,20" path="m4784,-2371l4794,-2371,4794,-2390,4784,-2390,4784,-2371xe" filled="true" fillcolor="#000000" stroked="false">
                <v:path arrowok="t"/>
                <v:fill type="solid"/>
              </v:shape>
            </v:group>
            <v:group style="position:absolute;left:4784;top:-2371;width:10;height:20" coordorigin="4784,-2371" coordsize="10,20">
              <v:shape style="position:absolute;left:4784;top:-2371;width:10;height:20" coordorigin="4784,-2371" coordsize="10,20" path="m4784,-2352l4794,-2352,4794,-2371,4784,-2371,4784,-2352xe" filled="true" fillcolor="#000000" stroked="false">
                <v:path arrowok="t"/>
                <v:fill type="solid"/>
              </v:shape>
            </v:group>
            <v:group style="position:absolute;left:4784;top:-2347;width:10;height:2" coordorigin="4784,-2347" coordsize="10,2">
              <v:shape style="position:absolute;left:4784;top:-2347;width:10;height:2" coordorigin="4784,-2347" coordsize="10,0" path="m4784,-2347l4794,-2347e" filled="false" stroked="true" strokeweight=".47998pt" strokecolor="#000000">
                <v:path arrowok="t"/>
              </v:shape>
            </v:group>
            <v:group style="position:absolute;left:5492;top:-2716;width:10;height:20" coordorigin="5492,-2716" coordsize="10,20">
              <v:shape style="position:absolute;left:5492;top:-2716;width:10;height:20" coordorigin="5492,-2716" coordsize="10,20" path="m5492,-2697l5502,-2697,5502,-2716,5492,-2716,5492,-2697xe" filled="true" fillcolor="#000000" stroked="false">
                <v:path arrowok="t"/>
                <v:fill type="solid"/>
              </v:shape>
            </v:group>
            <v:group style="position:absolute;left:5492;top:-2697;width:10;height:20" coordorigin="5492,-2697" coordsize="10,20">
              <v:shape style="position:absolute;left:5492;top:-2697;width:10;height:20" coordorigin="5492,-2697" coordsize="10,20" path="m5492,-2678l5502,-2678,5502,-2697,5492,-2697,5492,-2678xe" filled="true" fillcolor="#000000" stroked="false">
                <v:path arrowok="t"/>
                <v:fill type="solid"/>
              </v:shape>
            </v:group>
            <v:group style="position:absolute;left:5492;top:-2678;width:10;height:20" coordorigin="5492,-2678" coordsize="10,20">
              <v:shape style="position:absolute;left:5492;top:-2678;width:10;height:20" coordorigin="5492,-2678" coordsize="10,20" path="m5492,-2659l5502,-2659,5502,-2678,5492,-2678,5492,-2659xe" filled="true" fillcolor="#000000" stroked="false">
                <v:path arrowok="t"/>
                <v:fill type="solid"/>
              </v:shape>
            </v:group>
            <v:group style="position:absolute;left:5492;top:-2659;width:10;height:20" coordorigin="5492,-2659" coordsize="10,20">
              <v:shape style="position:absolute;left:5492;top:-2659;width:10;height:20" coordorigin="5492,-2659" coordsize="10,20" path="m5492,-2640l5502,-2640,5502,-2659,5492,-2659,5492,-2640xe" filled="true" fillcolor="#000000" stroked="false">
                <v:path arrowok="t"/>
                <v:fill type="solid"/>
              </v:shape>
            </v:group>
            <v:group style="position:absolute;left:5492;top:-2640;width:10;height:20" coordorigin="5492,-2640" coordsize="10,20">
              <v:shape style="position:absolute;left:5492;top:-2640;width:10;height:20" coordorigin="5492,-2640" coordsize="10,20" path="m5492,-2620l5502,-2620,5502,-2640,5492,-2640,5492,-2620xe" filled="true" fillcolor="#000000" stroked="false">
                <v:path arrowok="t"/>
                <v:fill type="solid"/>
              </v:shape>
            </v:group>
            <v:group style="position:absolute;left:5492;top:-2620;width:10;height:20" coordorigin="5492,-2620" coordsize="10,20">
              <v:shape style="position:absolute;left:5492;top:-2620;width:10;height:20" coordorigin="5492,-2620" coordsize="10,20" path="m5492,-2601l5502,-2601,5502,-2620,5492,-2620,5492,-2601xe" filled="true" fillcolor="#000000" stroked="false">
                <v:path arrowok="t"/>
                <v:fill type="solid"/>
              </v:shape>
            </v:group>
            <v:group style="position:absolute;left:5492;top:-2601;width:10;height:20" coordorigin="5492,-2601" coordsize="10,20">
              <v:shape style="position:absolute;left:5492;top:-2601;width:10;height:20" coordorigin="5492,-2601" coordsize="10,20" path="m5492,-2582l5502,-2582,5502,-2601,5492,-2601,5492,-2582xe" filled="true" fillcolor="#000000" stroked="false">
                <v:path arrowok="t"/>
                <v:fill type="solid"/>
              </v:shape>
            </v:group>
            <v:group style="position:absolute;left:5492;top:-2582;width:10;height:20" coordorigin="5492,-2582" coordsize="10,20">
              <v:shape style="position:absolute;left:5492;top:-2582;width:10;height:20" coordorigin="5492,-2582" coordsize="10,20" path="m5492,-2563l5502,-2563,5502,-2582,5492,-2582,5492,-2563xe" filled="true" fillcolor="#000000" stroked="false">
                <v:path arrowok="t"/>
                <v:fill type="solid"/>
              </v:shape>
            </v:group>
            <v:group style="position:absolute;left:5492;top:-2563;width:10;height:20" coordorigin="5492,-2563" coordsize="10,20">
              <v:shape style="position:absolute;left:5492;top:-2563;width:10;height:20" coordorigin="5492,-2563" coordsize="10,20" path="m5492,-2544l5502,-2544,5502,-2563,5492,-2563,5492,-2544xe" filled="true" fillcolor="#000000" stroked="false">
                <v:path arrowok="t"/>
                <v:fill type="solid"/>
              </v:shape>
            </v:group>
            <v:group style="position:absolute;left:5492;top:-2544;width:10;height:20" coordorigin="5492,-2544" coordsize="10,20">
              <v:shape style="position:absolute;left:5492;top:-2544;width:10;height:20" coordorigin="5492,-2544" coordsize="10,20" path="m5492,-2524l5502,-2524,5502,-2544,5492,-2544,5492,-2524xe" filled="true" fillcolor="#000000" stroked="false">
                <v:path arrowok="t"/>
                <v:fill type="solid"/>
              </v:shape>
            </v:group>
            <v:group style="position:absolute;left:5492;top:-2524;width:10;height:20" coordorigin="5492,-2524" coordsize="10,20">
              <v:shape style="position:absolute;left:5492;top:-2524;width:10;height:20" coordorigin="5492,-2524" coordsize="10,20" path="m5492,-2505l5502,-2505,5502,-2524,5492,-2524,5492,-2505xe" filled="true" fillcolor="#000000" stroked="false">
                <v:path arrowok="t"/>
                <v:fill type="solid"/>
              </v:shape>
            </v:group>
            <v:group style="position:absolute;left:5492;top:-2505;width:10;height:20" coordorigin="5492,-2505" coordsize="10,20">
              <v:shape style="position:absolute;left:5492;top:-2505;width:10;height:20" coordorigin="5492,-2505" coordsize="10,20" path="m5492,-2486l5502,-2486,5502,-2505,5492,-2505,5492,-2486xe" filled="true" fillcolor="#000000" stroked="false">
                <v:path arrowok="t"/>
                <v:fill type="solid"/>
              </v:shape>
            </v:group>
            <v:group style="position:absolute;left:5492;top:-2486;width:10;height:20" coordorigin="5492,-2486" coordsize="10,20">
              <v:shape style="position:absolute;left:5492;top:-2486;width:10;height:20" coordorigin="5492,-2486" coordsize="10,20" path="m5492,-2467l5502,-2467,5502,-2486,5492,-2486,5492,-2467xe" filled="true" fillcolor="#000000" stroked="false">
                <v:path arrowok="t"/>
                <v:fill type="solid"/>
              </v:shape>
            </v:group>
            <v:group style="position:absolute;left:5492;top:-2467;width:10;height:20" coordorigin="5492,-2467" coordsize="10,20">
              <v:shape style="position:absolute;left:5492;top:-2467;width:10;height:20" coordorigin="5492,-2467" coordsize="10,20" path="m5492,-2448l5502,-2448,5502,-2467,5492,-2467,5492,-2448xe" filled="true" fillcolor="#000000" stroked="false">
                <v:path arrowok="t"/>
                <v:fill type="solid"/>
              </v:shape>
            </v:group>
            <v:group style="position:absolute;left:5492;top:-2448;width:10;height:20" coordorigin="5492,-2448" coordsize="10,20">
              <v:shape style="position:absolute;left:5492;top:-2448;width:10;height:20" coordorigin="5492,-2448" coordsize="10,20" path="m5492,-2428l5502,-2428,5502,-2448,5492,-2448,5492,-2428xe" filled="true" fillcolor="#000000" stroked="false">
                <v:path arrowok="t"/>
                <v:fill type="solid"/>
              </v:shape>
            </v:group>
            <v:group style="position:absolute;left:5492;top:-2428;width:10;height:20" coordorigin="5492,-2428" coordsize="10,20">
              <v:shape style="position:absolute;left:5492;top:-2428;width:10;height:20" coordorigin="5492,-2428" coordsize="10,20" path="m5492,-2409l5502,-2409,5502,-2428,5492,-2428,5492,-2409xe" filled="true" fillcolor="#000000" stroked="false">
                <v:path arrowok="t"/>
                <v:fill type="solid"/>
              </v:shape>
            </v:group>
            <v:group style="position:absolute;left:5492;top:-2409;width:10;height:20" coordorigin="5492,-2409" coordsize="10,20">
              <v:shape style="position:absolute;left:5492;top:-2409;width:10;height:20" coordorigin="5492,-2409" coordsize="10,20" path="m5492,-2390l5502,-2390,5502,-2409,5492,-2409,5492,-2390xe" filled="true" fillcolor="#000000" stroked="false">
                <v:path arrowok="t"/>
                <v:fill type="solid"/>
              </v:shape>
            </v:group>
            <v:group style="position:absolute;left:5492;top:-2390;width:10;height:20" coordorigin="5492,-2390" coordsize="10,20">
              <v:shape style="position:absolute;left:5492;top:-2390;width:10;height:20" coordorigin="5492,-2390" coordsize="10,20" path="m5492,-2371l5502,-2371,5502,-2390,5492,-2390,5492,-2371xe" filled="true" fillcolor="#000000" stroked="false">
                <v:path arrowok="t"/>
                <v:fill type="solid"/>
              </v:shape>
            </v:group>
            <v:group style="position:absolute;left:5492;top:-2371;width:10;height:20" coordorigin="5492,-2371" coordsize="10,20">
              <v:shape style="position:absolute;left:5492;top:-2371;width:10;height:20" coordorigin="5492,-2371" coordsize="10,20" path="m5492,-2352l5502,-2352,5502,-2371,5492,-2371,5492,-2352xe" filled="true" fillcolor="#000000" stroked="false">
                <v:path arrowok="t"/>
                <v:fill type="solid"/>
              </v:shape>
            </v:group>
            <v:group style="position:absolute;left:5492;top:-2347;width:10;height:2" coordorigin="5492,-2347" coordsize="10,2">
              <v:shape style="position:absolute;left:5492;top:-2347;width:10;height:2" coordorigin="5492,-2347" coordsize="10,0" path="m5492,-2347l5502,-2347e" filled="false" stroked="true" strokeweight=".47998pt" strokecolor="#000000">
                <v:path arrowok="t"/>
              </v:shape>
            </v:group>
            <v:group style="position:absolute;left:6522;top:-2716;width:10;height:20" coordorigin="6522,-2716" coordsize="10,20">
              <v:shape style="position:absolute;left:6522;top:-2716;width:10;height:20" coordorigin="6522,-2716" coordsize="10,20" path="m6522,-2697l6532,-2697,6532,-2716,6522,-2716,6522,-2697xe" filled="true" fillcolor="#000000" stroked="false">
                <v:path arrowok="t"/>
                <v:fill type="solid"/>
              </v:shape>
            </v:group>
            <v:group style="position:absolute;left:6522;top:-2697;width:10;height:20" coordorigin="6522,-2697" coordsize="10,20">
              <v:shape style="position:absolute;left:6522;top:-2697;width:10;height:20" coordorigin="6522,-2697" coordsize="10,20" path="m6522,-2678l6532,-2678,6532,-2697,6522,-2697,6522,-2678xe" filled="true" fillcolor="#000000" stroked="false">
                <v:path arrowok="t"/>
                <v:fill type="solid"/>
              </v:shape>
            </v:group>
            <v:group style="position:absolute;left:6522;top:-2678;width:10;height:20" coordorigin="6522,-2678" coordsize="10,20">
              <v:shape style="position:absolute;left:6522;top:-2678;width:10;height:20" coordorigin="6522,-2678" coordsize="10,20" path="m6522,-2659l6532,-2659,6532,-2678,6522,-2678,6522,-2659xe" filled="true" fillcolor="#000000" stroked="false">
                <v:path arrowok="t"/>
                <v:fill type="solid"/>
              </v:shape>
            </v:group>
            <v:group style="position:absolute;left:6522;top:-2659;width:10;height:20" coordorigin="6522,-2659" coordsize="10,20">
              <v:shape style="position:absolute;left:6522;top:-2659;width:10;height:20" coordorigin="6522,-2659" coordsize="10,20" path="m6522,-2640l6532,-2640,6532,-2659,6522,-2659,6522,-2640xe" filled="true" fillcolor="#000000" stroked="false">
                <v:path arrowok="t"/>
                <v:fill type="solid"/>
              </v:shape>
            </v:group>
            <v:group style="position:absolute;left:6522;top:-2640;width:10;height:20" coordorigin="6522,-2640" coordsize="10,20">
              <v:shape style="position:absolute;left:6522;top:-2640;width:10;height:20" coordorigin="6522,-2640" coordsize="10,20" path="m6522,-2620l6532,-2620,6532,-2640,6522,-2640,6522,-2620xe" filled="true" fillcolor="#000000" stroked="false">
                <v:path arrowok="t"/>
                <v:fill type="solid"/>
              </v:shape>
            </v:group>
            <v:group style="position:absolute;left:6522;top:-2620;width:10;height:20" coordorigin="6522,-2620" coordsize="10,20">
              <v:shape style="position:absolute;left:6522;top:-2620;width:10;height:20" coordorigin="6522,-2620" coordsize="10,20" path="m6522,-2601l6532,-2601,6532,-2620,6522,-2620,6522,-2601xe" filled="true" fillcolor="#000000" stroked="false">
                <v:path arrowok="t"/>
                <v:fill type="solid"/>
              </v:shape>
            </v:group>
            <v:group style="position:absolute;left:6522;top:-2601;width:10;height:20" coordorigin="6522,-2601" coordsize="10,20">
              <v:shape style="position:absolute;left:6522;top:-2601;width:10;height:20" coordorigin="6522,-2601" coordsize="10,20" path="m6522,-2582l6532,-2582,6532,-2601,6522,-2601,6522,-2582xe" filled="true" fillcolor="#000000" stroked="false">
                <v:path arrowok="t"/>
                <v:fill type="solid"/>
              </v:shape>
            </v:group>
            <v:group style="position:absolute;left:6522;top:-2582;width:10;height:20" coordorigin="6522,-2582" coordsize="10,20">
              <v:shape style="position:absolute;left:6522;top:-2582;width:10;height:20" coordorigin="6522,-2582" coordsize="10,20" path="m6522,-2563l6532,-2563,6532,-2582,6522,-2582,6522,-2563xe" filled="true" fillcolor="#000000" stroked="false">
                <v:path arrowok="t"/>
                <v:fill type="solid"/>
              </v:shape>
            </v:group>
            <v:group style="position:absolute;left:6522;top:-2563;width:10;height:20" coordorigin="6522,-2563" coordsize="10,20">
              <v:shape style="position:absolute;left:6522;top:-2563;width:10;height:20" coordorigin="6522,-2563" coordsize="10,20" path="m6522,-2544l6532,-2544,6532,-2563,6522,-2563,6522,-2544xe" filled="true" fillcolor="#000000" stroked="false">
                <v:path arrowok="t"/>
                <v:fill type="solid"/>
              </v:shape>
            </v:group>
            <v:group style="position:absolute;left:6522;top:-2544;width:10;height:20" coordorigin="6522,-2544" coordsize="10,20">
              <v:shape style="position:absolute;left:6522;top:-2544;width:10;height:20" coordorigin="6522,-2544" coordsize="10,20" path="m6522,-2524l6532,-2524,6532,-2544,6522,-2544,6522,-2524xe" filled="true" fillcolor="#000000" stroked="false">
                <v:path arrowok="t"/>
                <v:fill type="solid"/>
              </v:shape>
            </v:group>
            <v:group style="position:absolute;left:6522;top:-2524;width:10;height:20" coordorigin="6522,-2524" coordsize="10,20">
              <v:shape style="position:absolute;left:6522;top:-2524;width:10;height:20" coordorigin="6522,-2524" coordsize="10,20" path="m6522,-2505l6532,-2505,6532,-2524,6522,-2524,6522,-2505xe" filled="true" fillcolor="#000000" stroked="false">
                <v:path arrowok="t"/>
                <v:fill type="solid"/>
              </v:shape>
            </v:group>
            <v:group style="position:absolute;left:6522;top:-2505;width:10;height:20" coordorigin="6522,-2505" coordsize="10,20">
              <v:shape style="position:absolute;left:6522;top:-2505;width:10;height:20" coordorigin="6522,-2505" coordsize="10,20" path="m6522,-2486l6532,-2486,6532,-2505,6522,-2505,6522,-2486xe" filled="true" fillcolor="#000000" stroked="false">
                <v:path arrowok="t"/>
                <v:fill type="solid"/>
              </v:shape>
            </v:group>
            <v:group style="position:absolute;left:6522;top:-2486;width:10;height:20" coordorigin="6522,-2486" coordsize="10,20">
              <v:shape style="position:absolute;left:6522;top:-2486;width:10;height:20" coordorigin="6522,-2486" coordsize="10,20" path="m6522,-2467l6532,-2467,6532,-2486,6522,-2486,6522,-2467xe" filled="true" fillcolor="#000000" stroked="false">
                <v:path arrowok="t"/>
                <v:fill type="solid"/>
              </v:shape>
            </v:group>
            <v:group style="position:absolute;left:6522;top:-2467;width:10;height:20" coordorigin="6522,-2467" coordsize="10,20">
              <v:shape style="position:absolute;left:6522;top:-2467;width:10;height:20" coordorigin="6522,-2467" coordsize="10,20" path="m6522,-2448l6532,-2448,6532,-2467,6522,-2467,6522,-2448xe" filled="true" fillcolor="#000000" stroked="false">
                <v:path arrowok="t"/>
                <v:fill type="solid"/>
              </v:shape>
            </v:group>
            <v:group style="position:absolute;left:6522;top:-2448;width:10;height:20" coordorigin="6522,-2448" coordsize="10,20">
              <v:shape style="position:absolute;left:6522;top:-2448;width:10;height:20" coordorigin="6522,-2448" coordsize="10,20" path="m6522,-2428l6532,-2428,6532,-2448,6522,-2448,6522,-2428xe" filled="true" fillcolor="#000000" stroked="false">
                <v:path arrowok="t"/>
                <v:fill type="solid"/>
              </v:shape>
            </v:group>
            <v:group style="position:absolute;left:6522;top:-2428;width:10;height:20" coordorigin="6522,-2428" coordsize="10,20">
              <v:shape style="position:absolute;left:6522;top:-2428;width:10;height:20" coordorigin="6522,-2428" coordsize="10,20" path="m6522,-2409l6532,-2409,6532,-2428,6522,-2428,6522,-2409xe" filled="true" fillcolor="#000000" stroked="false">
                <v:path arrowok="t"/>
                <v:fill type="solid"/>
              </v:shape>
            </v:group>
            <v:group style="position:absolute;left:6522;top:-2409;width:10;height:20" coordorigin="6522,-2409" coordsize="10,20">
              <v:shape style="position:absolute;left:6522;top:-2409;width:10;height:20" coordorigin="6522,-2409" coordsize="10,20" path="m6522,-2390l6532,-2390,6532,-2409,6522,-2409,6522,-2390xe" filled="true" fillcolor="#000000" stroked="false">
                <v:path arrowok="t"/>
                <v:fill type="solid"/>
              </v:shape>
            </v:group>
            <v:group style="position:absolute;left:6522;top:-2390;width:10;height:20" coordorigin="6522,-2390" coordsize="10,20">
              <v:shape style="position:absolute;left:6522;top:-2390;width:10;height:20" coordorigin="6522,-2390" coordsize="10,20" path="m6522,-2371l6532,-2371,6532,-2390,6522,-2390,6522,-2371xe" filled="true" fillcolor="#000000" stroked="false">
                <v:path arrowok="t"/>
                <v:fill type="solid"/>
              </v:shape>
            </v:group>
            <v:group style="position:absolute;left:6522;top:-2371;width:10;height:20" coordorigin="6522,-2371" coordsize="10,20">
              <v:shape style="position:absolute;left:6522;top:-2371;width:10;height:20" coordorigin="6522,-2371" coordsize="10,20" path="m6522,-2352l6532,-2352,6532,-2371,6522,-2371,6522,-2352xe" filled="true" fillcolor="#000000" stroked="false">
                <v:path arrowok="t"/>
                <v:fill type="solid"/>
              </v:shape>
            </v:group>
            <v:group style="position:absolute;left:6522;top:-2347;width:10;height:2" coordorigin="6522,-2347" coordsize="10,2">
              <v:shape style="position:absolute;left:6522;top:-2347;width:10;height:2" coordorigin="6522,-2347" coordsize="10,0" path="m6522,-2347l6532,-2347e" filled="false" stroked="true" strokeweight=".47998pt" strokecolor="#000000">
                <v:path arrowok="t"/>
              </v:shape>
            </v:group>
            <v:group style="position:absolute;left:7194;top:-2716;width:10;height:20" coordorigin="7194,-2716" coordsize="10,20">
              <v:shape style="position:absolute;left:7194;top:-2716;width:10;height:20" coordorigin="7194,-2716" coordsize="10,20" path="m7194,-2697l7204,-2697,7204,-2716,7194,-2716,7194,-2697xe" filled="true" fillcolor="#000000" stroked="false">
                <v:path arrowok="t"/>
                <v:fill type="solid"/>
              </v:shape>
            </v:group>
            <v:group style="position:absolute;left:7194;top:-2697;width:10;height:20" coordorigin="7194,-2697" coordsize="10,20">
              <v:shape style="position:absolute;left:7194;top:-2697;width:10;height:20" coordorigin="7194,-2697" coordsize="10,20" path="m7194,-2678l7204,-2678,7204,-2697,7194,-2697,7194,-2678xe" filled="true" fillcolor="#000000" stroked="false">
                <v:path arrowok="t"/>
                <v:fill type="solid"/>
              </v:shape>
            </v:group>
            <v:group style="position:absolute;left:7194;top:-2678;width:10;height:20" coordorigin="7194,-2678" coordsize="10,20">
              <v:shape style="position:absolute;left:7194;top:-2678;width:10;height:20" coordorigin="7194,-2678" coordsize="10,20" path="m7194,-2659l7204,-2659,7204,-2678,7194,-2678,7194,-2659xe" filled="true" fillcolor="#000000" stroked="false">
                <v:path arrowok="t"/>
                <v:fill type="solid"/>
              </v:shape>
            </v:group>
            <v:group style="position:absolute;left:7194;top:-2659;width:10;height:20" coordorigin="7194,-2659" coordsize="10,20">
              <v:shape style="position:absolute;left:7194;top:-2659;width:10;height:20" coordorigin="7194,-2659" coordsize="10,20" path="m7194,-2640l7204,-2640,7204,-2659,7194,-2659,7194,-2640xe" filled="true" fillcolor="#000000" stroked="false">
                <v:path arrowok="t"/>
                <v:fill type="solid"/>
              </v:shape>
            </v:group>
            <v:group style="position:absolute;left:7194;top:-2640;width:10;height:20" coordorigin="7194,-2640" coordsize="10,20">
              <v:shape style="position:absolute;left:7194;top:-2640;width:10;height:20" coordorigin="7194,-2640" coordsize="10,20" path="m7194,-2620l7204,-2620,7204,-2640,7194,-2640,7194,-2620xe" filled="true" fillcolor="#000000" stroked="false">
                <v:path arrowok="t"/>
                <v:fill type="solid"/>
              </v:shape>
            </v:group>
            <v:group style="position:absolute;left:7194;top:-2620;width:10;height:20" coordorigin="7194,-2620" coordsize="10,20">
              <v:shape style="position:absolute;left:7194;top:-2620;width:10;height:20" coordorigin="7194,-2620" coordsize="10,20" path="m7194,-2601l7204,-2601,7204,-2620,7194,-2620,7194,-2601xe" filled="true" fillcolor="#000000" stroked="false">
                <v:path arrowok="t"/>
                <v:fill type="solid"/>
              </v:shape>
            </v:group>
            <v:group style="position:absolute;left:7194;top:-2601;width:10;height:20" coordorigin="7194,-2601" coordsize="10,20">
              <v:shape style="position:absolute;left:7194;top:-2601;width:10;height:20" coordorigin="7194,-2601" coordsize="10,20" path="m7194,-2582l7204,-2582,7204,-2601,7194,-2601,7194,-2582xe" filled="true" fillcolor="#000000" stroked="false">
                <v:path arrowok="t"/>
                <v:fill type="solid"/>
              </v:shape>
            </v:group>
            <v:group style="position:absolute;left:7194;top:-2582;width:10;height:20" coordorigin="7194,-2582" coordsize="10,20">
              <v:shape style="position:absolute;left:7194;top:-2582;width:10;height:20" coordorigin="7194,-2582" coordsize="10,20" path="m7194,-2563l7204,-2563,7204,-2582,7194,-2582,7194,-2563xe" filled="true" fillcolor="#000000" stroked="false">
                <v:path arrowok="t"/>
                <v:fill type="solid"/>
              </v:shape>
            </v:group>
            <v:group style="position:absolute;left:7194;top:-2563;width:10;height:20" coordorigin="7194,-2563" coordsize="10,20">
              <v:shape style="position:absolute;left:7194;top:-2563;width:10;height:20" coordorigin="7194,-2563" coordsize="10,20" path="m7194,-2544l7204,-2544,7204,-2563,7194,-2563,7194,-2544xe" filled="true" fillcolor="#000000" stroked="false">
                <v:path arrowok="t"/>
                <v:fill type="solid"/>
              </v:shape>
            </v:group>
            <v:group style="position:absolute;left:7194;top:-2544;width:10;height:20" coordorigin="7194,-2544" coordsize="10,20">
              <v:shape style="position:absolute;left:7194;top:-2544;width:10;height:20" coordorigin="7194,-2544" coordsize="10,20" path="m7194,-2524l7204,-2524,7204,-2544,7194,-2544,7194,-2524xe" filled="true" fillcolor="#000000" stroked="false">
                <v:path arrowok="t"/>
                <v:fill type="solid"/>
              </v:shape>
            </v:group>
            <v:group style="position:absolute;left:7194;top:-2524;width:10;height:20" coordorigin="7194,-2524" coordsize="10,20">
              <v:shape style="position:absolute;left:7194;top:-2524;width:10;height:20" coordorigin="7194,-2524" coordsize="10,20" path="m7194,-2505l7204,-2505,7204,-2524,7194,-2524,7194,-2505xe" filled="true" fillcolor="#000000" stroked="false">
                <v:path arrowok="t"/>
                <v:fill type="solid"/>
              </v:shape>
            </v:group>
            <v:group style="position:absolute;left:7194;top:-2505;width:10;height:20" coordorigin="7194,-2505" coordsize="10,20">
              <v:shape style="position:absolute;left:7194;top:-2505;width:10;height:20" coordorigin="7194,-2505" coordsize="10,20" path="m7194,-2486l7204,-2486,7204,-2505,7194,-2505,7194,-2486xe" filled="true" fillcolor="#000000" stroked="false">
                <v:path arrowok="t"/>
                <v:fill type="solid"/>
              </v:shape>
            </v:group>
            <v:group style="position:absolute;left:7194;top:-2486;width:10;height:20" coordorigin="7194,-2486" coordsize="10,20">
              <v:shape style="position:absolute;left:7194;top:-2486;width:10;height:20" coordorigin="7194,-2486" coordsize="10,20" path="m7194,-2467l7204,-2467,7204,-2486,7194,-2486,7194,-2467xe" filled="true" fillcolor="#000000" stroked="false">
                <v:path arrowok="t"/>
                <v:fill type="solid"/>
              </v:shape>
            </v:group>
            <v:group style="position:absolute;left:7194;top:-2467;width:10;height:20" coordorigin="7194,-2467" coordsize="10,20">
              <v:shape style="position:absolute;left:7194;top:-2467;width:10;height:20" coordorigin="7194,-2467" coordsize="10,20" path="m7194,-2448l7204,-2448,7204,-2467,7194,-2467,7194,-2448xe" filled="true" fillcolor="#000000" stroked="false">
                <v:path arrowok="t"/>
                <v:fill type="solid"/>
              </v:shape>
            </v:group>
            <v:group style="position:absolute;left:7194;top:-2448;width:10;height:20" coordorigin="7194,-2448" coordsize="10,20">
              <v:shape style="position:absolute;left:7194;top:-2448;width:10;height:20" coordorigin="7194,-2448" coordsize="10,20" path="m7194,-2428l7204,-2428,7204,-2448,7194,-2448,7194,-2428xe" filled="true" fillcolor="#000000" stroked="false">
                <v:path arrowok="t"/>
                <v:fill type="solid"/>
              </v:shape>
            </v:group>
            <v:group style="position:absolute;left:7194;top:-2428;width:10;height:20" coordorigin="7194,-2428" coordsize="10,20">
              <v:shape style="position:absolute;left:7194;top:-2428;width:10;height:20" coordorigin="7194,-2428" coordsize="10,20" path="m7194,-2409l7204,-2409,7204,-2428,7194,-2428,7194,-2409xe" filled="true" fillcolor="#000000" stroked="false">
                <v:path arrowok="t"/>
                <v:fill type="solid"/>
              </v:shape>
            </v:group>
            <v:group style="position:absolute;left:7194;top:-2409;width:10;height:20" coordorigin="7194,-2409" coordsize="10,20">
              <v:shape style="position:absolute;left:7194;top:-2409;width:10;height:20" coordorigin="7194,-2409" coordsize="10,20" path="m7194,-2390l7204,-2390,7204,-2409,7194,-2409,7194,-2390xe" filled="true" fillcolor="#000000" stroked="false">
                <v:path arrowok="t"/>
                <v:fill type="solid"/>
              </v:shape>
            </v:group>
            <v:group style="position:absolute;left:7194;top:-2390;width:10;height:20" coordorigin="7194,-2390" coordsize="10,20">
              <v:shape style="position:absolute;left:7194;top:-2390;width:10;height:20" coordorigin="7194,-2390" coordsize="10,20" path="m7194,-2371l7204,-2371,7204,-2390,7194,-2390,7194,-2371xe" filled="true" fillcolor="#000000" stroked="false">
                <v:path arrowok="t"/>
                <v:fill type="solid"/>
              </v:shape>
            </v:group>
            <v:group style="position:absolute;left:7194;top:-2371;width:10;height:20" coordorigin="7194,-2371" coordsize="10,20">
              <v:shape style="position:absolute;left:7194;top:-2371;width:10;height:20" coordorigin="7194,-2371" coordsize="10,20" path="m7194,-2352l7204,-2352,7204,-2371,7194,-2371,7194,-2352xe" filled="true" fillcolor="#000000" stroked="false">
                <v:path arrowok="t"/>
                <v:fill type="solid"/>
              </v:shape>
            </v:group>
            <v:group style="position:absolute;left:7194;top:-2347;width:10;height:2" coordorigin="7194,-2347" coordsize="10,2">
              <v:shape style="position:absolute;left:7194;top:-2347;width:10;height:2" coordorigin="7194,-2347" coordsize="10,0" path="m7194,-2347l7204,-2347e" filled="false" stroked="true" strokeweight=".47998pt" strokecolor="#000000">
                <v:path arrowok="t"/>
              </v:shape>
            </v:group>
            <v:group style="position:absolute;left:8327;top:-2716;width:10;height:20" coordorigin="8327,-2716" coordsize="10,20">
              <v:shape style="position:absolute;left:8327;top:-2716;width:10;height:20" coordorigin="8327,-2716" coordsize="10,20" path="m8327,-2697l8337,-2697,8337,-2716,8327,-2716,8327,-2697xe" filled="true" fillcolor="#000000" stroked="false">
                <v:path arrowok="t"/>
                <v:fill type="solid"/>
              </v:shape>
            </v:group>
            <v:group style="position:absolute;left:8327;top:-2697;width:10;height:20" coordorigin="8327,-2697" coordsize="10,20">
              <v:shape style="position:absolute;left:8327;top:-2697;width:10;height:20" coordorigin="8327,-2697" coordsize="10,20" path="m8327,-2678l8337,-2678,8337,-2697,8327,-2697,8327,-2678xe" filled="true" fillcolor="#000000" stroked="false">
                <v:path arrowok="t"/>
                <v:fill type="solid"/>
              </v:shape>
            </v:group>
            <v:group style="position:absolute;left:8327;top:-2678;width:10;height:20" coordorigin="8327,-2678" coordsize="10,20">
              <v:shape style="position:absolute;left:8327;top:-2678;width:10;height:20" coordorigin="8327,-2678" coordsize="10,20" path="m8327,-2659l8337,-2659,8337,-2678,8327,-2678,8327,-2659xe" filled="true" fillcolor="#000000" stroked="false">
                <v:path arrowok="t"/>
                <v:fill type="solid"/>
              </v:shape>
            </v:group>
            <v:group style="position:absolute;left:8327;top:-2659;width:10;height:20" coordorigin="8327,-2659" coordsize="10,20">
              <v:shape style="position:absolute;left:8327;top:-2659;width:10;height:20" coordorigin="8327,-2659" coordsize="10,20" path="m8327,-2640l8337,-2640,8337,-2659,8327,-2659,8327,-2640xe" filled="true" fillcolor="#000000" stroked="false">
                <v:path arrowok="t"/>
                <v:fill type="solid"/>
              </v:shape>
            </v:group>
            <v:group style="position:absolute;left:8327;top:-2640;width:10;height:20" coordorigin="8327,-2640" coordsize="10,20">
              <v:shape style="position:absolute;left:8327;top:-2640;width:10;height:20" coordorigin="8327,-2640" coordsize="10,20" path="m8327,-2620l8337,-2620,8337,-2640,8327,-2640,8327,-2620xe" filled="true" fillcolor="#000000" stroked="false">
                <v:path arrowok="t"/>
                <v:fill type="solid"/>
              </v:shape>
            </v:group>
            <v:group style="position:absolute;left:8327;top:-2620;width:10;height:20" coordorigin="8327,-2620" coordsize="10,20">
              <v:shape style="position:absolute;left:8327;top:-2620;width:10;height:20" coordorigin="8327,-2620" coordsize="10,20" path="m8327,-2601l8337,-2601,8337,-2620,8327,-2620,8327,-2601xe" filled="true" fillcolor="#000000" stroked="false">
                <v:path arrowok="t"/>
                <v:fill type="solid"/>
              </v:shape>
            </v:group>
            <v:group style="position:absolute;left:8327;top:-2601;width:10;height:20" coordorigin="8327,-2601" coordsize="10,20">
              <v:shape style="position:absolute;left:8327;top:-2601;width:10;height:20" coordorigin="8327,-2601" coordsize="10,20" path="m8327,-2582l8337,-2582,8337,-2601,8327,-2601,8327,-2582xe" filled="true" fillcolor="#000000" stroked="false">
                <v:path arrowok="t"/>
                <v:fill type="solid"/>
              </v:shape>
            </v:group>
            <v:group style="position:absolute;left:8327;top:-2582;width:10;height:20" coordorigin="8327,-2582" coordsize="10,20">
              <v:shape style="position:absolute;left:8327;top:-2582;width:10;height:20" coordorigin="8327,-2582" coordsize="10,20" path="m8327,-2563l8337,-2563,8337,-2582,8327,-2582,8327,-2563xe" filled="true" fillcolor="#000000" stroked="false">
                <v:path arrowok="t"/>
                <v:fill type="solid"/>
              </v:shape>
            </v:group>
            <v:group style="position:absolute;left:8327;top:-2563;width:10;height:20" coordorigin="8327,-2563" coordsize="10,20">
              <v:shape style="position:absolute;left:8327;top:-2563;width:10;height:20" coordorigin="8327,-2563" coordsize="10,20" path="m8327,-2544l8337,-2544,8337,-2563,8327,-2563,8327,-2544xe" filled="true" fillcolor="#000000" stroked="false">
                <v:path arrowok="t"/>
                <v:fill type="solid"/>
              </v:shape>
            </v:group>
            <v:group style="position:absolute;left:8327;top:-2544;width:10;height:20" coordorigin="8327,-2544" coordsize="10,20">
              <v:shape style="position:absolute;left:8327;top:-2544;width:10;height:20" coordorigin="8327,-2544" coordsize="10,20" path="m8327,-2524l8337,-2524,8337,-2544,8327,-2544,8327,-2524xe" filled="true" fillcolor="#000000" stroked="false">
                <v:path arrowok="t"/>
                <v:fill type="solid"/>
              </v:shape>
            </v:group>
            <v:group style="position:absolute;left:8327;top:-2524;width:10;height:20" coordorigin="8327,-2524" coordsize="10,20">
              <v:shape style="position:absolute;left:8327;top:-2524;width:10;height:20" coordorigin="8327,-2524" coordsize="10,20" path="m8327,-2505l8337,-2505,8337,-2524,8327,-2524,8327,-2505xe" filled="true" fillcolor="#000000" stroked="false">
                <v:path arrowok="t"/>
                <v:fill type="solid"/>
              </v:shape>
            </v:group>
            <v:group style="position:absolute;left:8327;top:-2505;width:10;height:20" coordorigin="8327,-2505" coordsize="10,20">
              <v:shape style="position:absolute;left:8327;top:-2505;width:10;height:20" coordorigin="8327,-2505" coordsize="10,20" path="m8327,-2486l8337,-2486,8337,-2505,8327,-2505,8327,-2486xe" filled="true" fillcolor="#000000" stroked="false">
                <v:path arrowok="t"/>
                <v:fill type="solid"/>
              </v:shape>
            </v:group>
            <v:group style="position:absolute;left:8327;top:-2486;width:10;height:20" coordorigin="8327,-2486" coordsize="10,20">
              <v:shape style="position:absolute;left:8327;top:-2486;width:10;height:20" coordorigin="8327,-2486" coordsize="10,20" path="m8327,-2467l8337,-2467,8337,-2486,8327,-2486,8327,-2467xe" filled="true" fillcolor="#000000" stroked="false">
                <v:path arrowok="t"/>
                <v:fill type="solid"/>
              </v:shape>
            </v:group>
            <v:group style="position:absolute;left:8327;top:-2467;width:10;height:20" coordorigin="8327,-2467" coordsize="10,20">
              <v:shape style="position:absolute;left:8327;top:-2467;width:10;height:20" coordorigin="8327,-2467" coordsize="10,20" path="m8327,-2448l8337,-2448,8337,-2467,8327,-2467,8327,-2448xe" filled="true" fillcolor="#000000" stroked="false">
                <v:path arrowok="t"/>
                <v:fill type="solid"/>
              </v:shape>
            </v:group>
            <v:group style="position:absolute;left:8327;top:-2448;width:10;height:20" coordorigin="8327,-2448" coordsize="10,20">
              <v:shape style="position:absolute;left:8327;top:-2448;width:10;height:20" coordorigin="8327,-2448" coordsize="10,20" path="m8327,-2428l8337,-2428,8337,-2448,8327,-2448,8327,-2428xe" filled="true" fillcolor="#000000" stroked="false">
                <v:path arrowok="t"/>
                <v:fill type="solid"/>
              </v:shape>
            </v:group>
            <v:group style="position:absolute;left:8327;top:-2428;width:10;height:20" coordorigin="8327,-2428" coordsize="10,20">
              <v:shape style="position:absolute;left:8327;top:-2428;width:10;height:20" coordorigin="8327,-2428" coordsize="10,20" path="m8327,-2409l8337,-2409,8337,-2428,8327,-2428,8327,-2409xe" filled="true" fillcolor="#000000" stroked="false">
                <v:path arrowok="t"/>
                <v:fill type="solid"/>
              </v:shape>
            </v:group>
            <v:group style="position:absolute;left:8327;top:-2409;width:10;height:20" coordorigin="8327,-2409" coordsize="10,20">
              <v:shape style="position:absolute;left:8327;top:-2409;width:10;height:20" coordorigin="8327,-2409" coordsize="10,20" path="m8327,-2390l8337,-2390,8337,-2409,8327,-2409,8327,-2390xe" filled="true" fillcolor="#000000" stroked="false">
                <v:path arrowok="t"/>
                <v:fill type="solid"/>
              </v:shape>
            </v:group>
            <v:group style="position:absolute;left:8327;top:-2390;width:10;height:20" coordorigin="8327,-2390" coordsize="10,20">
              <v:shape style="position:absolute;left:8327;top:-2390;width:10;height:20" coordorigin="8327,-2390" coordsize="10,20" path="m8327,-2371l8337,-2371,8337,-2390,8327,-2390,8327,-2371xe" filled="true" fillcolor="#000000" stroked="false">
                <v:path arrowok="t"/>
                <v:fill type="solid"/>
              </v:shape>
            </v:group>
            <v:group style="position:absolute;left:8327;top:-2371;width:10;height:20" coordorigin="8327,-2371" coordsize="10,20">
              <v:shape style="position:absolute;left:8327;top:-2371;width:10;height:20" coordorigin="8327,-2371" coordsize="10,20" path="m8327,-2352l8337,-2352,8337,-2371,8327,-2371,8327,-2352xe" filled="true" fillcolor="#000000" stroked="false">
                <v:path arrowok="t"/>
                <v:fill type="solid"/>
              </v:shape>
            </v:group>
            <v:group style="position:absolute;left:8327;top:-2347;width:10;height:2" coordorigin="8327,-2347" coordsize="10,2">
              <v:shape style="position:absolute;left:8327;top:-2347;width:10;height:2" coordorigin="8327,-2347" coordsize="10,0" path="m8327,-2347l8337,-2347e" filled="false" stroked="true" strokeweight=".47998pt" strokecolor="#000000">
                <v:path arrowok="t"/>
              </v:shape>
            </v:group>
            <v:group style="position:absolute;left:8959;top:-2716;width:10;height:20" coordorigin="8959,-2716" coordsize="10,20">
              <v:shape style="position:absolute;left:8959;top:-2716;width:10;height:20" coordorigin="8959,-2716" coordsize="10,20" path="m8959,-2697l8968,-2697,8968,-2716,8959,-2716,8959,-2697xe" filled="true" fillcolor="#000000" stroked="false">
                <v:path arrowok="t"/>
                <v:fill type="solid"/>
              </v:shape>
            </v:group>
            <v:group style="position:absolute;left:8959;top:-2697;width:10;height:20" coordorigin="8959,-2697" coordsize="10,20">
              <v:shape style="position:absolute;left:8959;top:-2697;width:10;height:20" coordorigin="8959,-2697" coordsize="10,20" path="m8959,-2678l8968,-2678,8968,-2697,8959,-2697,8959,-2678xe" filled="true" fillcolor="#000000" stroked="false">
                <v:path arrowok="t"/>
                <v:fill type="solid"/>
              </v:shape>
            </v:group>
            <v:group style="position:absolute;left:8959;top:-2678;width:10;height:20" coordorigin="8959,-2678" coordsize="10,20">
              <v:shape style="position:absolute;left:8959;top:-2678;width:10;height:20" coordorigin="8959,-2678" coordsize="10,20" path="m8959,-2659l8968,-2659,8968,-2678,8959,-2678,8959,-2659xe" filled="true" fillcolor="#000000" stroked="false">
                <v:path arrowok="t"/>
                <v:fill type="solid"/>
              </v:shape>
            </v:group>
            <v:group style="position:absolute;left:8959;top:-2659;width:10;height:20" coordorigin="8959,-2659" coordsize="10,20">
              <v:shape style="position:absolute;left:8959;top:-2659;width:10;height:20" coordorigin="8959,-2659" coordsize="10,20" path="m8959,-2640l8968,-2640,8968,-2659,8959,-2659,8959,-2640xe" filled="true" fillcolor="#000000" stroked="false">
                <v:path arrowok="t"/>
                <v:fill type="solid"/>
              </v:shape>
            </v:group>
            <v:group style="position:absolute;left:8959;top:-2640;width:10;height:20" coordorigin="8959,-2640" coordsize="10,20">
              <v:shape style="position:absolute;left:8959;top:-2640;width:10;height:20" coordorigin="8959,-2640" coordsize="10,20" path="m8959,-2620l8968,-2620,8968,-2640,8959,-2640,8959,-2620xe" filled="true" fillcolor="#000000" stroked="false">
                <v:path arrowok="t"/>
                <v:fill type="solid"/>
              </v:shape>
            </v:group>
            <v:group style="position:absolute;left:8959;top:-2620;width:10;height:20" coordorigin="8959,-2620" coordsize="10,20">
              <v:shape style="position:absolute;left:8959;top:-2620;width:10;height:20" coordorigin="8959,-2620" coordsize="10,20" path="m8959,-2601l8968,-2601,8968,-2620,8959,-2620,8959,-2601xe" filled="true" fillcolor="#000000" stroked="false">
                <v:path arrowok="t"/>
                <v:fill type="solid"/>
              </v:shape>
            </v:group>
            <v:group style="position:absolute;left:8959;top:-2601;width:10;height:20" coordorigin="8959,-2601" coordsize="10,20">
              <v:shape style="position:absolute;left:8959;top:-2601;width:10;height:20" coordorigin="8959,-2601" coordsize="10,20" path="m8959,-2582l8968,-2582,8968,-2601,8959,-2601,8959,-2582xe" filled="true" fillcolor="#000000" stroked="false">
                <v:path arrowok="t"/>
                <v:fill type="solid"/>
              </v:shape>
            </v:group>
            <v:group style="position:absolute;left:8959;top:-2582;width:10;height:20" coordorigin="8959,-2582" coordsize="10,20">
              <v:shape style="position:absolute;left:8959;top:-2582;width:10;height:20" coordorigin="8959,-2582" coordsize="10,20" path="m8959,-2563l8968,-2563,8968,-2582,8959,-2582,8959,-2563xe" filled="true" fillcolor="#000000" stroked="false">
                <v:path arrowok="t"/>
                <v:fill type="solid"/>
              </v:shape>
            </v:group>
            <v:group style="position:absolute;left:8959;top:-2563;width:10;height:20" coordorigin="8959,-2563" coordsize="10,20">
              <v:shape style="position:absolute;left:8959;top:-2563;width:10;height:20" coordorigin="8959,-2563" coordsize="10,20" path="m8959,-2544l8968,-2544,8968,-2563,8959,-2563,8959,-2544xe" filled="true" fillcolor="#000000" stroked="false">
                <v:path arrowok="t"/>
                <v:fill type="solid"/>
              </v:shape>
            </v:group>
            <v:group style="position:absolute;left:8959;top:-2544;width:10;height:20" coordorigin="8959,-2544" coordsize="10,20">
              <v:shape style="position:absolute;left:8959;top:-2544;width:10;height:20" coordorigin="8959,-2544" coordsize="10,20" path="m8959,-2524l8968,-2524,8968,-2544,8959,-2544,8959,-2524xe" filled="true" fillcolor="#000000" stroked="false">
                <v:path arrowok="t"/>
                <v:fill type="solid"/>
              </v:shape>
            </v:group>
            <v:group style="position:absolute;left:8959;top:-2524;width:10;height:20" coordorigin="8959,-2524" coordsize="10,20">
              <v:shape style="position:absolute;left:8959;top:-2524;width:10;height:20" coordorigin="8959,-2524" coordsize="10,20" path="m8959,-2505l8968,-2505,8968,-2524,8959,-2524,8959,-2505xe" filled="true" fillcolor="#000000" stroked="false">
                <v:path arrowok="t"/>
                <v:fill type="solid"/>
              </v:shape>
            </v:group>
            <v:group style="position:absolute;left:8959;top:-2505;width:10;height:20" coordorigin="8959,-2505" coordsize="10,20">
              <v:shape style="position:absolute;left:8959;top:-2505;width:10;height:20" coordorigin="8959,-2505" coordsize="10,20" path="m8959,-2486l8968,-2486,8968,-2505,8959,-2505,8959,-2486xe" filled="true" fillcolor="#000000" stroked="false">
                <v:path arrowok="t"/>
                <v:fill type="solid"/>
              </v:shape>
            </v:group>
            <v:group style="position:absolute;left:8959;top:-2486;width:10;height:20" coordorigin="8959,-2486" coordsize="10,20">
              <v:shape style="position:absolute;left:8959;top:-2486;width:10;height:20" coordorigin="8959,-2486" coordsize="10,20" path="m8959,-2467l8968,-2467,8968,-2486,8959,-2486,8959,-2467xe" filled="true" fillcolor="#000000" stroked="false">
                <v:path arrowok="t"/>
                <v:fill type="solid"/>
              </v:shape>
            </v:group>
            <v:group style="position:absolute;left:8959;top:-2467;width:10;height:20" coordorigin="8959,-2467" coordsize="10,20">
              <v:shape style="position:absolute;left:8959;top:-2467;width:10;height:20" coordorigin="8959,-2467" coordsize="10,20" path="m8959,-2448l8968,-2448,8968,-2467,8959,-2467,8959,-2448xe" filled="true" fillcolor="#000000" stroked="false">
                <v:path arrowok="t"/>
                <v:fill type="solid"/>
              </v:shape>
            </v:group>
            <v:group style="position:absolute;left:8959;top:-2448;width:10;height:20" coordorigin="8959,-2448" coordsize="10,20">
              <v:shape style="position:absolute;left:8959;top:-2448;width:10;height:20" coordorigin="8959,-2448" coordsize="10,20" path="m8959,-2428l8968,-2428,8968,-2448,8959,-2448,8959,-2428xe" filled="true" fillcolor="#000000" stroked="false">
                <v:path arrowok="t"/>
                <v:fill type="solid"/>
              </v:shape>
            </v:group>
            <v:group style="position:absolute;left:8959;top:-2428;width:10;height:20" coordorigin="8959,-2428" coordsize="10,20">
              <v:shape style="position:absolute;left:8959;top:-2428;width:10;height:20" coordorigin="8959,-2428" coordsize="10,20" path="m8959,-2409l8968,-2409,8968,-2428,8959,-2428,8959,-2409xe" filled="true" fillcolor="#000000" stroked="false">
                <v:path arrowok="t"/>
                <v:fill type="solid"/>
              </v:shape>
            </v:group>
            <v:group style="position:absolute;left:8959;top:-2409;width:10;height:20" coordorigin="8959,-2409" coordsize="10,20">
              <v:shape style="position:absolute;left:8959;top:-2409;width:10;height:20" coordorigin="8959,-2409" coordsize="10,20" path="m8959,-2390l8968,-2390,8968,-2409,8959,-2409,8959,-2390xe" filled="true" fillcolor="#000000" stroked="false">
                <v:path arrowok="t"/>
                <v:fill type="solid"/>
              </v:shape>
            </v:group>
            <v:group style="position:absolute;left:8959;top:-2390;width:10;height:20" coordorigin="8959,-2390" coordsize="10,20">
              <v:shape style="position:absolute;left:8959;top:-2390;width:10;height:20" coordorigin="8959,-2390" coordsize="10,20" path="m8959,-2371l8968,-2371,8968,-2390,8959,-2390,8959,-2371xe" filled="true" fillcolor="#000000" stroked="false">
                <v:path arrowok="t"/>
                <v:fill type="solid"/>
              </v:shape>
            </v:group>
            <v:group style="position:absolute;left:8959;top:-2371;width:10;height:20" coordorigin="8959,-2371" coordsize="10,20">
              <v:shape style="position:absolute;left:8959;top:-2371;width:10;height:20" coordorigin="8959,-2371" coordsize="10,20" path="m8959,-2352l8968,-2352,8968,-2371,8959,-2371,8959,-2352xe" filled="true" fillcolor="#000000" stroked="false">
                <v:path arrowok="t"/>
                <v:fill type="solid"/>
              </v:shape>
            </v:group>
            <v:group style="position:absolute;left:8959;top:-2347;width:10;height:2" coordorigin="8959,-2347" coordsize="10,2">
              <v:shape style="position:absolute;left:8959;top:-2347;width:10;height:2" coordorigin="8959,-2347" coordsize="10,0" path="m8959,-2347l8968,-2347e" filled="false" stroked="true" strokeweight=".47998pt" strokecolor="#000000">
                <v:path arrowok="t"/>
              </v:shape>
            </v:group>
            <v:group style="position:absolute;left:10029;top:-2716;width:10;height:20" coordorigin="10029,-2716" coordsize="10,20">
              <v:shape style="position:absolute;left:10029;top:-2716;width:10;height:20" coordorigin="10029,-2716" coordsize="10,20" path="m10029,-2697l10039,-2697,10039,-2716,10029,-2716,10029,-2697xe" filled="true" fillcolor="#000000" stroked="false">
                <v:path arrowok="t"/>
                <v:fill type="solid"/>
              </v:shape>
            </v:group>
            <v:group style="position:absolute;left:10029;top:-2697;width:10;height:20" coordorigin="10029,-2697" coordsize="10,20">
              <v:shape style="position:absolute;left:10029;top:-2697;width:10;height:20" coordorigin="10029,-2697" coordsize="10,20" path="m10029,-2678l10039,-2678,10039,-2697,10029,-2697,10029,-2678xe" filled="true" fillcolor="#000000" stroked="false">
                <v:path arrowok="t"/>
                <v:fill type="solid"/>
              </v:shape>
            </v:group>
            <v:group style="position:absolute;left:10029;top:-2678;width:10;height:20" coordorigin="10029,-2678" coordsize="10,20">
              <v:shape style="position:absolute;left:10029;top:-2678;width:10;height:20" coordorigin="10029,-2678" coordsize="10,20" path="m10029,-2659l10039,-2659,10039,-2678,10029,-2678,10029,-2659xe" filled="true" fillcolor="#000000" stroked="false">
                <v:path arrowok="t"/>
                <v:fill type="solid"/>
              </v:shape>
            </v:group>
            <v:group style="position:absolute;left:10029;top:-2659;width:10;height:20" coordorigin="10029,-2659" coordsize="10,20">
              <v:shape style="position:absolute;left:10029;top:-2659;width:10;height:20" coordorigin="10029,-2659" coordsize="10,20" path="m10029,-2640l10039,-2640,10039,-2659,10029,-2659,10029,-2640xe" filled="true" fillcolor="#000000" stroked="false">
                <v:path arrowok="t"/>
                <v:fill type="solid"/>
              </v:shape>
            </v:group>
            <v:group style="position:absolute;left:10029;top:-2640;width:10;height:20" coordorigin="10029,-2640" coordsize="10,20">
              <v:shape style="position:absolute;left:10029;top:-2640;width:10;height:20" coordorigin="10029,-2640" coordsize="10,20" path="m10029,-2620l10039,-2620,10039,-2640,10029,-2640,10029,-2620xe" filled="true" fillcolor="#000000" stroked="false">
                <v:path arrowok="t"/>
                <v:fill type="solid"/>
              </v:shape>
            </v:group>
            <v:group style="position:absolute;left:10029;top:-2620;width:10;height:20" coordorigin="10029,-2620" coordsize="10,20">
              <v:shape style="position:absolute;left:10029;top:-2620;width:10;height:20" coordorigin="10029,-2620" coordsize="10,20" path="m10029,-2601l10039,-2601,10039,-2620,10029,-2620,10029,-2601xe" filled="true" fillcolor="#000000" stroked="false">
                <v:path arrowok="t"/>
                <v:fill type="solid"/>
              </v:shape>
            </v:group>
            <v:group style="position:absolute;left:10029;top:-2601;width:10;height:20" coordorigin="10029,-2601" coordsize="10,20">
              <v:shape style="position:absolute;left:10029;top:-2601;width:10;height:20" coordorigin="10029,-2601" coordsize="10,20" path="m10029,-2582l10039,-2582,10039,-2601,10029,-2601,10029,-2582xe" filled="true" fillcolor="#000000" stroked="false">
                <v:path arrowok="t"/>
                <v:fill type="solid"/>
              </v:shape>
            </v:group>
            <v:group style="position:absolute;left:10029;top:-2582;width:10;height:20" coordorigin="10029,-2582" coordsize="10,20">
              <v:shape style="position:absolute;left:10029;top:-2582;width:10;height:20" coordorigin="10029,-2582" coordsize="10,20" path="m10029,-2563l10039,-2563,10039,-2582,10029,-2582,10029,-2563xe" filled="true" fillcolor="#000000" stroked="false">
                <v:path arrowok="t"/>
                <v:fill type="solid"/>
              </v:shape>
            </v:group>
            <v:group style="position:absolute;left:10029;top:-2563;width:10;height:20" coordorigin="10029,-2563" coordsize="10,20">
              <v:shape style="position:absolute;left:10029;top:-2563;width:10;height:20" coordorigin="10029,-2563" coordsize="10,20" path="m10029,-2544l10039,-2544,10039,-2563,10029,-2563,10029,-2544xe" filled="true" fillcolor="#000000" stroked="false">
                <v:path arrowok="t"/>
                <v:fill type="solid"/>
              </v:shape>
            </v:group>
            <v:group style="position:absolute;left:10029;top:-2544;width:10;height:20" coordorigin="10029,-2544" coordsize="10,20">
              <v:shape style="position:absolute;left:10029;top:-2544;width:10;height:20" coordorigin="10029,-2544" coordsize="10,20" path="m10029,-2524l10039,-2524,10039,-2544,10029,-2544,10029,-2524xe" filled="true" fillcolor="#000000" stroked="false">
                <v:path arrowok="t"/>
                <v:fill type="solid"/>
              </v:shape>
            </v:group>
            <v:group style="position:absolute;left:10029;top:-2524;width:10;height:20" coordorigin="10029,-2524" coordsize="10,20">
              <v:shape style="position:absolute;left:10029;top:-2524;width:10;height:20" coordorigin="10029,-2524" coordsize="10,20" path="m10029,-2505l10039,-2505,10039,-2524,10029,-2524,10029,-2505xe" filled="true" fillcolor="#000000" stroked="false">
                <v:path arrowok="t"/>
                <v:fill type="solid"/>
              </v:shape>
            </v:group>
            <v:group style="position:absolute;left:10029;top:-2505;width:10;height:20" coordorigin="10029,-2505" coordsize="10,20">
              <v:shape style="position:absolute;left:10029;top:-2505;width:10;height:20" coordorigin="10029,-2505" coordsize="10,20" path="m10029,-2486l10039,-2486,10039,-2505,10029,-2505,10029,-2486xe" filled="true" fillcolor="#000000" stroked="false">
                <v:path arrowok="t"/>
                <v:fill type="solid"/>
              </v:shape>
            </v:group>
            <v:group style="position:absolute;left:10029;top:-2486;width:10;height:20" coordorigin="10029,-2486" coordsize="10,20">
              <v:shape style="position:absolute;left:10029;top:-2486;width:10;height:20" coordorigin="10029,-2486" coordsize="10,20" path="m10029,-2467l10039,-2467,10039,-2486,10029,-2486,10029,-2467xe" filled="true" fillcolor="#000000" stroked="false">
                <v:path arrowok="t"/>
                <v:fill type="solid"/>
              </v:shape>
            </v:group>
            <v:group style="position:absolute;left:10029;top:-2467;width:10;height:20" coordorigin="10029,-2467" coordsize="10,20">
              <v:shape style="position:absolute;left:10029;top:-2467;width:10;height:20" coordorigin="10029,-2467" coordsize="10,20" path="m10029,-2448l10039,-2448,10039,-2467,10029,-2467,10029,-2448xe" filled="true" fillcolor="#000000" stroked="false">
                <v:path arrowok="t"/>
                <v:fill type="solid"/>
              </v:shape>
            </v:group>
            <v:group style="position:absolute;left:10029;top:-2448;width:10;height:20" coordorigin="10029,-2448" coordsize="10,20">
              <v:shape style="position:absolute;left:10029;top:-2448;width:10;height:20" coordorigin="10029,-2448" coordsize="10,20" path="m10029,-2428l10039,-2428,10039,-2448,10029,-2448,10029,-2428xe" filled="true" fillcolor="#000000" stroked="false">
                <v:path arrowok="t"/>
                <v:fill type="solid"/>
              </v:shape>
            </v:group>
            <v:group style="position:absolute;left:10029;top:-2428;width:10;height:20" coordorigin="10029,-2428" coordsize="10,20">
              <v:shape style="position:absolute;left:10029;top:-2428;width:10;height:20" coordorigin="10029,-2428" coordsize="10,20" path="m10029,-2409l10039,-2409,10039,-2428,10029,-2428,10029,-2409xe" filled="true" fillcolor="#000000" stroked="false">
                <v:path arrowok="t"/>
                <v:fill type="solid"/>
              </v:shape>
            </v:group>
            <v:group style="position:absolute;left:10029;top:-2409;width:10;height:20" coordorigin="10029,-2409" coordsize="10,20">
              <v:shape style="position:absolute;left:10029;top:-2409;width:10;height:20" coordorigin="10029,-2409" coordsize="10,20" path="m10029,-2390l10039,-2390,10039,-2409,10029,-2409,10029,-2390xe" filled="true" fillcolor="#000000" stroked="false">
                <v:path arrowok="t"/>
                <v:fill type="solid"/>
              </v:shape>
            </v:group>
            <v:group style="position:absolute;left:10029;top:-2390;width:10;height:20" coordorigin="10029,-2390" coordsize="10,20">
              <v:shape style="position:absolute;left:10029;top:-2390;width:10;height:20" coordorigin="10029,-2390" coordsize="10,20" path="m10029,-2371l10039,-2371,10039,-2390,10029,-2390,10029,-2371xe" filled="true" fillcolor="#000000" stroked="false">
                <v:path arrowok="t"/>
                <v:fill type="solid"/>
              </v:shape>
            </v:group>
            <v:group style="position:absolute;left:10029;top:-2371;width:10;height:20" coordorigin="10029,-2371" coordsize="10,20">
              <v:shape style="position:absolute;left:10029;top:-2371;width:10;height:20" coordorigin="10029,-2371" coordsize="10,20" path="m10029,-2352l10039,-2352,10039,-2371,10029,-2371,10029,-2352xe" filled="true" fillcolor="#000000" stroked="false">
                <v:path arrowok="t"/>
                <v:fill type="solid"/>
              </v:shape>
            </v:group>
            <v:group style="position:absolute;left:10029;top:-2347;width:10;height:2" coordorigin="10029,-2347" coordsize="10,2">
              <v:shape style="position:absolute;left:10029;top:-2347;width:10;height:2" coordorigin="10029,-2347" coordsize="10,0" path="m10029,-2347l10039,-2347e" filled="false" stroked="true" strokeweight=".47998pt" strokecolor="#000000">
                <v:path arrowok="t"/>
              </v:shape>
              <v:shape style="position:absolute;left:2400;top:-2342;width:1238;height:10" type="#_x0000_t75" stroked="false">
                <v:imagedata r:id="rId314" o:title=""/>
              </v:shape>
              <v:shape style="position:absolute;left:3634;top:-2342;width:1150;height:10" type="#_x0000_t75" stroked="false">
                <v:imagedata r:id="rId309" o:title=""/>
              </v:shape>
              <v:shape style="position:absolute;left:4779;top:-2342;width:713;height:10" type="#_x0000_t75" stroked="false">
                <v:imagedata r:id="rId206" o:title=""/>
              </v:shape>
              <v:shape style="position:absolute;left:5487;top:-2342;width:1035;height:10" type="#_x0000_t75" stroked="false">
                <v:imagedata r:id="rId310" o:title=""/>
              </v:shape>
              <v:shape style="position:absolute;left:6517;top:-2342;width:677;height:10" type="#_x0000_t75" stroked="false">
                <v:imagedata r:id="rId311" o:title=""/>
              </v:shape>
              <v:shape style="position:absolute;left:7189;top:-2342;width:1769;height:10" type="#_x0000_t75" stroked="false">
                <v:imagedata r:id="rId312" o:title=""/>
              </v:shape>
              <v:shape style="position:absolute;left:8954;top:-2342;width:1788;height:10" type="#_x0000_t75" stroked="false">
                <v:imagedata r:id="rId313" o:title=""/>
              </v:shape>
            </v:group>
            <v:group style="position:absolute;left:3639;top:-2332;width:10;height:20" coordorigin="3639,-2332" coordsize="10,20">
              <v:shape style="position:absolute;left:3639;top:-2332;width:10;height:20" coordorigin="3639,-2332" coordsize="10,20" path="m3639,-2313l3648,-2313,3648,-2332,3639,-2332,3639,-2313xe" filled="true" fillcolor="#000000" stroked="false">
                <v:path arrowok="t"/>
                <v:fill type="solid"/>
              </v:shape>
            </v:group>
            <v:group style="position:absolute;left:3639;top:-2313;width:10;height:20" coordorigin="3639,-2313" coordsize="10,20">
              <v:shape style="position:absolute;left:3639;top:-2313;width:10;height:20" coordorigin="3639,-2313" coordsize="10,20" path="m3639,-2294l3648,-2294,3648,-2313,3639,-2313,3639,-2294xe" filled="true" fillcolor="#000000" stroked="false">
                <v:path arrowok="t"/>
                <v:fill type="solid"/>
              </v:shape>
            </v:group>
            <v:group style="position:absolute;left:3639;top:-2294;width:10;height:20" coordorigin="3639,-2294" coordsize="10,20">
              <v:shape style="position:absolute;left:3639;top:-2294;width:10;height:20" coordorigin="3639,-2294" coordsize="10,20" path="m3639,-2275l3648,-2275,3648,-2294,3639,-2294,3639,-2275xe" filled="true" fillcolor="#000000" stroked="false">
                <v:path arrowok="t"/>
                <v:fill type="solid"/>
              </v:shape>
            </v:group>
            <v:group style="position:absolute;left:3639;top:-2275;width:10;height:20" coordorigin="3639,-2275" coordsize="10,20">
              <v:shape style="position:absolute;left:3639;top:-2275;width:10;height:20" coordorigin="3639,-2275" coordsize="10,20" path="m3639,-2256l3648,-2256,3648,-2275,3639,-2275,3639,-2256xe" filled="true" fillcolor="#000000" stroked="false">
                <v:path arrowok="t"/>
                <v:fill type="solid"/>
              </v:shape>
            </v:group>
            <v:group style="position:absolute;left:3639;top:-2256;width:10;height:20" coordorigin="3639,-2256" coordsize="10,20">
              <v:shape style="position:absolute;left:3639;top:-2256;width:10;height:20" coordorigin="3639,-2256" coordsize="10,20" path="m3639,-2236l3648,-2236,3648,-2256,3639,-2256,3639,-2236xe" filled="true" fillcolor="#000000" stroked="false">
                <v:path arrowok="t"/>
                <v:fill type="solid"/>
              </v:shape>
            </v:group>
            <v:group style="position:absolute;left:3639;top:-2236;width:10;height:20" coordorigin="3639,-2236" coordsize="10,20">
              <v:shape style="position:absolute;left:3639;top:-2236;width:10;height:20" coordorigin="3639,-2236" coordsize="10,20" path="m3639,-2217l3648,-2217,3648,-2236,3639,-2236,3639,-2217xe" filled="true" fillcolor="#000000" stroked="false">
                <v:path arrowok="t"/>
                <v:fill type="solid"/>
              </v:shape>
            </v:group>
            <v:group style="position:absolute;left:3639;top:-2217;width:10;height:20" coordorigin="3639,-2217" coordsize="10,20">
              <v:shape style="position:absolute;left:3639;top:-2217;width:10;height:20" coordorigin="3639,-2217" coordsize="10,20" path="m3639,-2198l3648,-2198,3648,-2217,3639,-2217,3639,-2198xe" filled="true" fillcolor="#000000" stroked="false">
                <v:path arrowok="t"/>
                <v:fill type="solid"/>
              </v:shape>
            </v:group>
            <v:group style="position:absolute;left:3639;top:-2198;width:10;height:20" coordorigin="3639,-2198" coordsize="10,20">
              <v:shape style="position:absolute;left:3639;top:-2198;width:10;height:20" coordorigin="3639,-2198" coordsize="10,20" path="m3639,-2179l3648,-2179,3648,-2198,3639,-2198,3639,-2179xe" filled="true" fillcolor="#000000" stroked="false">
                <v:path arrowok="t"/>
                <v:fill type="solid"/>
              </v:shape>
            </v:group>
            <v:group style="position:absolute;left:3639;top:-2179;width:10;height:20" coordorigin="3639,-2179" coordsize="10,20">
              <v:shape style="position:absolute;left:3639;top:-2179;width:10;height:20" coordorigin="3639,-2179" coordsize="10,20" path="m3639,-2160l3648,-2160,3648,-2179,3639,-2179,3639,-2160xe" filled="true" fillcolor="#000000" stroked="false">
                <v:path arrowok="t"/>
                <v:fill type="solid"/>
              </v:shape>
            </v:group>
            <v:group style="position:absolute;left:3639;top:-2160;width:10;height:20" coordorigin="3639,-2160" coordsize="10,20">
              <v:shape style="position:absolute;left:3639;top:-2160;width:10;height:20" coordorigin="3639,-2160" coordsize="10,20" path="m3639,-2140l3648,-2140,3648,-2160,3639,-2160,3639,-2140xe" filled="true" fillcolor="#000000" stroked="false">
                <v:path arrowok="t"/>
                <v:fill type="solid"/>
              </v:shape>
            </v:group>
            <v:group style="position:absolute;left:3639;top:-2140;width:10;height:20" coordorigin="3639,-2140" coordsize="10,20">
              <v:shape style="position:absolute;left:3639;top:-2140;width:10;height:20" coordorigin="3639,-2140" coordsize="10,20" path="m3639,-2121l3648,-2121,3648,-2140,3639,-2140,3639,-2121xe" filled="true" fillcolor="#000000" stroked="false">
                <v:path arrowok="t"/>
                <v:fill type="solid"/>
              </v:shape>
            </v:group>
            <v:group style="position:absolute;left:3639;top:-2121;width:10;height:20" coordorigin="3639,-2121" coordsize="10,20">
              <v:shape style="position:absolute;left:3639;top:-2121;width:10;height:20" coordorigin="3639,-2121" coordsize="10,20" path="m3639,-2102l3648,-2102,3648,-2121,3639,-2121,3639,-2102xe" filled="true" fillcolor="#000000" stroked="false">
                <v:path arrowok="t"/>
                <v:fill type="solid"/>
              </v:shape>
            </v:group>
            <v:group style="position:absolute;left:3639;top:-2102;width:10;height:20" coordorigin="3639,-2102" coordsize="10,20">
              <v:shape style="position:absolute;left:3639;top:-2102;width:10;height:20" coordorigin="3639,-2102" coordsize="10,20" path="m3639,-2083l3648,-2083,3648,-2102,3639,-2102,3639,-2083xe" filled="true" fillcolor="#000000" stroked="false">
                <v:path arrowok="t"/>
                <v:fill type="solid"/>
              </v:shape>
            </v:group>
            <v:group style="position:absolute;left:3639;top:-2083;width:10;height:20" coordorigin="3639,-2083" coordsize="10,20">
              <v:shape style="position:absolute;left:3639;top:-2083;width:10;height:20" coordorigin="3639,-2083" coordsize="10,20" path="m3639,-2064l3648,-2064,3648,-2083,3639,-2083,3639,-2064xe" filled="true" fillcolor="#000000" stroked="false">
                <v:path arrowok="t"/>
                <v:fill type="solid"/>
              </v:shape>
            </v:group>
            <v:group style="position:absolute;left:3639;top:-2064;width:10;height:20" coordorigin="3639,-2064" coordsize="10,20">
              <v:shape style="position:absolute;left:3639;top:-2064;width:10;height:20" coordorigin="3639,-2064" coordsize="10,20" path="m3639,-2044l3648,-2044,3648,-2064,3639,-2064,3639,-2044xe" filled="true" fillcolor="#000000" stroked="false">
                <v:path arrowok="t"/>
                <v:fill type="solid"/>
              </v:shape>
            </v:group>
            <v:group style="position:absolute;left:3639;top:-2044;width:10;height:20" coordorigin="3639,-2044" coordsize="10,20">
              <v:shape style="position:absolute;left:3639;top:-2044;width:10;height:20" coordorigin="3639,-2044" coordsize="10,20" path="m3639,-2025l3648,-2025,3648,-2044,3639,-2044,3639,-2025xe" filled="true" fillcolor="#000000" stroked="false">
                <v:path arrowok="t"/>
                <v:fill type="solid"/>
              </v:shape>
            </v:group>
            <v:group style="position:absolute;left:3639;top:-2025;width:10;height:20" coordorigin="3639,-2025" coordsize="10,20">
              <v:shape style="position:absolute;left:3639;top:-2025;width:10;height:20" coordorigin="3639,-2025" coordsize="10,20" path="m3639,-2006l3648,-2006,3648,-2025,3639,-2025,3639,-2006xe" filled="true" fillcolor="#000000" stroked="false">
                <v:path arrowok="t"/>
                <v:fill type="solid"/>
              </v:shape>
            </v:group>
            <v:group style="position:absolute;left:3639;top:-2006;width:10;height:20" coordorigin="3639,-2006" coordsize="10,20">
              <v:shape style="position:absolute;left:3639;top:-2006;width:10;height:20" coordorigin="3639,-2006" coordsize="10,20" path="m3639,-1987l3648,-1987,3648,-2006,3639,-2006,3639,-1987xe" filled="true" fillcolor="#000000" stroked="false">
                <v:path arrowok="t"/>
                <v:fill type="solid"/>
              </v:shape>
            </v:group>
            <v:group style="position:absolute;left:3639;top:-1987;width:10;height:20" coordorigin="3639,-1987" coordsize="10,20">
              <v:shape style="position:absolute;left:3639;top:-1987;width:10;height:20" coordorigin="3639,-1987" coordsize="10,20" path="m3639,-1968l3648,-1968,3648,-1987,3639,-1987,3639,-1968xe" filled="true" fillcolor="#000000" stroked="false">
                <v:path arrowok="t"/>
                <v:fill type="solid"/>
              </v:shape>
            </v:group>
            <v:group style="position:absolute;left:3639;top:-1968;width:10;height:20" coordorigin="3639,-1968" coordsize="10,20">
              <v:shape style="position:absolute;left:3639;top:-1968;width:10;height:20" coordorigin="3639,-1968" coordsize="10,20" path="m3639,-1948l3648,-1948,3648,-1968,3639,-1968,3639,-1948xe" filled="true" fillcolor="#000000" stroked="false">
                <v:path arrowok="t"/>
                <v:fill type="solid"/>
              </v:shape>
            </v:group>
            <v:group style="position:absolute;left:3639;top:-1948;width:10;height:20" coordorigin="3639,-1948" coordsize="10,20">
              <v:shape style="position:absolute;left:3639;top:-1948;width:10;height:20" coordorigin="3639,-1948" coordsize="10,20" path="m3639,-1929l3648,-1929,3648,-1948,3639,-1948,3639,-1929xe" filled="true" fillcolor="#000000" stroked="false">
                <v:path arrowok="t"/>
                <v:fill type="solid"/>
              </v:shape>
            </v:group>
            <v:group style="position:absolute;left:3639;top:-1929;width:10;height:20" coordorigin="3639,-1929" coordsize="10,20">
              <v:shape style="position:absolute;left:3639;top:-1929;width:10;height:20" coordorigin="3639,-1929" coordsize="10,20" path="m3639,-1910l3648,-1910,3648,-1929,3639,-1929,3639,-1910xe" filled="true" fillcolor="#000000" stroked="false">
                <v:path arrowok="t"/>
                <v:fill type="solid"/>
              </v:shape>
            </v:group>
            <v:group style="position:absolute;left:3639;top:-1910;width:10;height:20" coordorigin="3639,-1910" coordsize="10,20">
              <v:shape style="position:absolute;left:3639;top:-1910;width:10;height:20" coordorigin="3639,-1910" coordsize="10,20" path="m3639,-1891l3648,-1891,3648,-1910,3639,-1910,3639,-1891xe" filled="true" fillcolor="#000000" stroked="false">
                <v:path arrowok="t"/>
                <v:fill type="solid"/>
              </v:shape>
            </v:group>
            <v:group style="position:absolute;left:3639;top:-1891;width:10;height:20" coordorigin="3639,-1891" coordsize="10,20">
              <v:shape style="position:absolute;left:3639;top:-1891;width:10;height:20" coordorigin="3639,-1891" coordsize="10,20" path="m3639,-1872l3648,-1872,3648,-1891,3639,-1891,3639,-1872xe" filled="true" fillcolor="#000000" stroked="false">
                <v:path arrowok="t"/>
                <v:fill type="solid"/>
              </v:shape>
            </v:group>
            <v:group style="position:absolute;left:3639;top:-1872;width:10;height:20" coordorigin="3639,-1872" coordsize="10,20">
              <v:shape style="position:absolute;left:3639;top:-1872;width:10;height:20" coordorigin="3639,-1872" coordsize="10,20" path="m3639,-1852l3648,-1852,3648,-1872,3639,-1872,3639,-1852xe" filled="true" fillcolor="#000000" stroked="false">
                <v:path arrowok="t"/>
                <v:fill type="solid"/>
              </v:shape>
            </v:group>
            <v:group style="position:absolute;left:3639;top:-1852;width:10;height:20" coordorigin="3639,-1852" coordsize="10,20">
              <v:shape style="position:absolute;left:3639;top:-1852;width:10;height:20" coordorigin="3639,-1852" coordsize="10,20" path="m3639,-1833l3648,-1833,3648,-1852,3639,-1852,3639,-1833xe" filled="true" fillcolor="#000000" stroked="false">
                <v:path arrowok="t"/>
                <v:fill type="solid"/>
              </v:shape>
            </v:group>
            <v:group style="position:absolute;left:3639;top:-1833;width:10;height:20" coordorigin="3639,-1833" coordsize="10,20">
              <v:shape style="position:absolute;left:3639;top:-1833;width:10;height:20" coordorigin="3639,-1833" coordsize="10,20" path="m3639,-1814l3648,-1814,3648,-1833,3639,-1833,3639,-1814xe" filled="true" fillcolor="#000000" stroked="false">
                <v:path arrowok="t"/>
                <v:fill type="solid"/>
              </v:shape>
            </v:group>
            <v:group style="position:absolute;left:3639;top:-1814;width:10;height:20" coordorigin="3639,-1814" coordsize="10,20">
              <v:shape style="position:absolute;left:3639;top:-1814;width:10;height:20" coordorigin="3639,-1814" coordsize="10,20" path="m3639,-1795l3648,-1795,3648,-1814,3639,-1814,3639,-1795xe" filled="true" fillcolor="#000000" stroked="false">
                <v:path arrowok="t"/>
                <v:fill type="solid"/>
              </v:shape>
            </v:group>
            <v:group style="position:absolute;left:3639;top:-1795;width:10;height:20" coordorigin="3639,-1795" coordsize="10,20">
              <v:shape style="position:absolute;left:3639;top:-1795;width:10;height:20" coordorigin="3639,-1795" coordsize="10,20" path="m3639,-1776l3648,-1776,3648,-1795,3639,-1795,3639,-1776xe" filled="true" fillcolor="#000000" stroked="false">
                <v:path arrowok="t"/>
                <v:fill type="solid"/>
              </v:shape>
            </v:group>
            <v:group style="position:absolute;left:3639;top:-1776;width:10;height:20" coordorigin="3639,-1776" coordsize="10,20">
              <v:shape style="position:absolute;left:3639;top:-1776;width:10;height:20" coordorigin="3639,-1776" coordsize="10,20" path="m3639,-1756l3648,-1756,3648,-1776,3639,-1776,3639,-1756xe" filled="true" fillcolor="#000000" stroked="false">
                <v:path arrowok="t"/>
                <v:fill type="solid"/>
              </v:shape>
            </v:group>
            <v:group style="position:absolute;left:3639;top:-1756;width:10;height:20" coordorigin="3639,-1756" coordsize="10,20">
              <v:shape style="position:absolute;left:3639;top:-1756;width:10;height:20" coordorigin="3639,-1756" coordsize="10,20" path="m3639,-1737l3648,-1737,3648,-1756,3639,-1756,3639,-1737xe" filled="true" fillcolor="#000000" stroked="false">
                <v:path arrowok="t"/>
                <v:fill type="solid"/>
              </v:shape>
            </v:group>
            <v:group style="position:absolute;left:3639;top:-1737;width:10;height:20" coordorigin="3639,-1737" coordsize="10,20">
              <v:shape style="position:absolute;left:3639;top:-1737;width:10;height:20" coordorigin="3639,-1737" coordsize="10,20" path="m3639,-1718l3648,-1718,3648,-1737,3639,-1737,3639,-1718xe" filled="true" fillcolor="#000000" stroked="false">
                <v:path arrowok="t"/>
                <v:fill type="solid"/>
              </v:shape>
            </v:group>
            <v:group style="position:absolute;left:3639;top:-1718;width:10;height:20" coordorigin="3639,-1718" coordsize="10,20">
              <v:shape style="position:absolute;left:3639;top:-1718;width:10;height:20" coordorigin="3639,-1718" coordsize="10,20" path="m3639,-1699l3648,-1699,3648,-1718,3639,-1718,3639,-1699xe" filled="true" fillcolor="#000000" stroked="false">
                <v:path arrowok="t"/>
                <v:fill type="solid"/>
              </v:shape>
            </v:group>
            <v:group style="position:absolute;left:3639;top:-1699;width:10;height:20" coordorigin="3639,-1699" coordsize="10,20">
              <v:shape style="position:absolute;left:3639;top:-1699;width:10;height:20" coordorigin="3639,-1699" coordsize="10,20" path="m3639,-1680l3648,-1680,3648,-1699,3639,-1699,3639,-1680xe" filled="true" fillcolor="#000000" stroked="false">
                <v:path arrowok="t"/>
                <v:fill type="solid"/>
              </v:shape>
            </v:group>
            <v:group style="position:absolute;left:3639;top:-1680;width:10;height:20" coordorigin="3639,-1680" coordsize="10,20">
              <v:shape style="position:absolute;left:3639;top:-1680;width:10;height:20" coordorigin="3639,-1680" coordsize="10,20" path="m3639,-1660l3648,-1660,3648,-1680,3639,-1680,3639,-1660xe" filled="true" fillcolor="#000000" stroked="false">
                <v:path arrowok="t"/>
                <v:fill type="solid"/>
              </v:shape>
            </v:group>
            <v:group style="position:absolute;left:3639;top:-1660;width:10;height:20" coordorigin="3639,-1660" coordsize="10,20">
              <v:shape style="position:absolute;left:3639;top:-1660;width:10;height:20" coordorigin="3639,-1660" coordsize="10,20" path="m3639,-1641l3648,-1641,3648,-1660,3639,-1660,3639,-1641xe" filled="true" fillcolor="#000000" stroked="false">
                <v:path arrowok="t"/>
                <v:fill type="solid"/>
              </v:shape>
            </v:group>
            <v:group style="position:absolute;left:3639;top:-1641;width:10;height:20" coordorigin="3639,-1641" coordsize="10,20">
              <v:shape style="position:absolute;left:3639;top:-1641;width:10;height:20" coordorigin="3639,-1641" coordsize="10,20" path="m3639,-1622l3648,-1622,3648,-1641,3639,-1641,3639,-1622xe" filled="true" fillcolor="#000000" stroked="false">
                <v:path arrowok="t"/>
                <v:fill type="solid"/>
              </v:shape>
            </v:group>
            <v:group style="position:absolute;left:3639;top:-1622;width:10;height:20" coordorigin="3639,-1622" coordsize="10,20">
              <v:shape style="position:absolute;left:3639;top:-1622;width:10;height:20" coordorigin="3639,-1622" coordsize="10,20" path="m3639,-1603l3648,-1603,3648,-1622,3639,-1622,3639,-1603xe" filled="true" fillcolor="#000000" stroked="false">
                <v:path arrowok="t"/>
                <v:fill type="solid"/>
              </v:shape>
            </v:group>
            <v:group style="position:absolute;left:3639;top:-1603;width:10;height:20" coordorigin="3639,-1603" coordsize="10,20">
              <v:shape style="position:absolute;left:3639;top:-1603;width:10;height:20" coordorigin="3639,-1603" coordsize="10,20" path="m3639,-1584l3648,-1584,3648,-1603,3639,-1603,3639,-1584xe" filled="true" fillcolor="#000000" stroked="false">
                <v:path arrowok="t"/>
                <v:fill type="solid"/>
              </v:shape>
            </v:group>
            <v:group style="position:absolute;left:3639;top:-1584;width:10;height:20" coordorigin="3639,-1584" coordsize="10,20">
              <v:shape style="position:absolute;left:3639;top:-1584;width:10;height:20" coordorigin="3639,-1584" coordsize="10,20" path="m3639,-1564l3648,-1564,3648,-1584,3639,-1584,3639,-1564xe" filled="true" fillcolor="#000000" stroked="false">
                <v:path arrowok="t"/>
                <v:fill type="solid"/>
              </v:shape>
            </v:group>
            <v:group style="position:absolute;left:3639;top:-1564;width:10;height:20" coordorigin="3639,-1564" coordsize="10,20">
              <v:shape style="position:absolute;left:3639;top:-1564;width:10;height:20" coordorigin="3639,-1564" coordsize="10,20" path="m3639,-1545l3648,-1545,3648,-1564,3639,-1564,3639,-1545xe" filled="true" fillcolor="#000000" stroked="false">
                <v:path arrowok="t"/>
                <v:fill type="solid"/>
              </v:shape>
            </v:group>
            <v:group style="position:absolute;left:3639;top:-1545;width:10;height:20" coordorigin="3639,-1545" coordsize="10,20">
              <v:shape style="position:absolute;left:3639;top:-1545;width:10;height:20" coordorigin="3639,-1545" coordsize="10,20" path="m3639,-1526l3648,-1526,3648,-1545,3639,-1545,3639,-1526xe" filled="true" fillcolor="#000000" stroked="false">
                <v:path arrowok="t"/>
                <v:fill type="solid"/>
              </v:shape>
            </v:group>
            <v:group style="position:absolute;left:3639;top:-1526;width:10;height:20" coordorigin="3639,-1526" coordsize="10,20">
              <v:shape style="position:absolute;left:3639;top:-1526;width:10;height:20" coordorigin="3639,-1526" coordsize="10,20" path="m3639,-1507l3648,-1507,3648,-1526,3639,-1526,3639,-1507xe" filled="true" fillcolor="#000000" stroked="false">
                <v:path arrowok="t"/>
                <v:fill type="solid"/>
              </v:shape>
            </v:group>
            <v:group style="position:absolute;left:3639;top:-1507;width:10;height:20" coordorigin="3639,-1507" coordsize="10,20">
              <v:shape style="position:absolute;left:3639;top:-1507;width:10;height:20" coordorigin="3639,-1507" coordsize="10,20" path="m3639,-1488l3648,-1488,3648,-1507,3639,-1507,3639,-1488xe" filled="true" fillcolor="#000000" stroked="false">
                <v:path arrowok="t"/>
                <v:fill type="solid"/>
              </v:shape>
            </v:group>
            <v:group style="position:absolute;left:3639;top:-1488;width:10;height:20" coordorigin="3639,-1488" coordsize="10,20">
              <v:shape style="position:absolute;left:3639;top:-1488;width:10;height:20" coordorigin="3639,-1488" coordsize="10,20" path="m3639,-1468l3648,-1468,3648,-1488,3639,-1488,3639,-1468xe" filled="true" fillcolor="#000000" stroked="false">
                <v:path arrowok="t"/>
                <v:fill type="solid"/>
              </v:shape>
            </v:group>
            <v:group style="position:absolute;left:3639;top:-1468;width:10;height:20" coordorigin="3639,-1468" coordsize="10,20">
              <v:shape style="position:absolute;left:3639;top:-1468;width:10;height:20" coordorigin="3639,-1468" coordsize="10,20" path="m3639,-1449l3648,-1449,3648,-1468,3639,-1468,3639,-1449xe" filled="true" fillcolor="#000000" stroked="false">
                <v:path arrowok="t"/>
                <v:fill type="solid"/>
              </v:shape>
            </v:group>
            <v:group style="position:absolute;left:3639;top:-1449;width:10;height:20" coordorigin="3639,-1449" coordsize="10,20">
              <v:shape style="position:absolute;left:3639;top:-1449;width:10;height:20" coordorigin="3639,-1449" coordsize="10,20" path="m3639,-1430l3648,-1430,3648,-1449,3639,-1449,3639,-1430xe" filled="true" fillcolor="#000000" stroked="false">
                <v:path arrowok="t"/>
                <v:fill type="solid"/>
              </v:shape>
            </v:group>
            <v:group style="position:absolute;left:3639;top:-1430;width:10;height:20" coordorigin="3639,-1430" coordsize="10,20">
              <v:shape style="position:absolute;left:3639;top:-1430;width:10;height:20" coordorigin="3639,-1430" coordsize="10,20" path="m3639,-1411l3648,-1411,3648,-1430,3639,-1430,3639,-1411xe" filled="true" fillcolor="#000000" stroked="false">
                <v:path arrowok="t"/>
                <v:fill type="solid"/>
              </v:shape>
            </v:group>
            <v:group style="position:absolute;left:3639;top:-1411;width:10;height:20" coordorigin="3639,-1411" coordsize="10,20">
              <v:shape style="position:absolute;left:3639;top:-1411;width:10;height:20" coordorigin="3639,-1411" coordsize="10,20" path="m3639,-1392l3648,-1392,3648,-1411,3639,-1411,3639,-1392xe" filled="true" fillcolor="#000000" stroked="false">
                <v:path arrowok="t"/>
                <v:fill type="solid"/>
              </v:shape>
            </v:group>
            <v:group style="position:absolute;left:3639;top:-1392;width:10;height:20" coordorigin="3639,-1392" coordsize="10,20">
              <v:shape style="position:absolute;left:3639;top:-1392;width:10;height:20" coordorigin="3639,-1392" coordsize="10,20" path="m3639,-1372l3648,-1372,3648,-1392,3639,-1392,3639,-1372xe" filled="true" fillcolor="#000000" stroked="false">
                <v:path arrowok="t"/>
                <v:fill type="solid"/>
              </v:shape>
            </v:group>
            <v:group style="position:absolute;left:3639;top:-1372;width:10;height:20" coordorigin="3639,-1372" coordsize="10,20">
              <v:shape style="position:absolute;left:3639;top:-1372;width:10;height:20" coordorigin="3639,-1372" coordsize="10,20" path="m3639,-1353l3648,-1353,3648,-1372,3639,-1372,3639,-1353xe" filled="true" fillcolor="#000000" stroked="false">
                <v:path arrowok="t"/>
                <v:fill type="solid"/>
              </v:shape>
            </v:group>
            <v:group style="position:absolute;left:3639;top:-1353;width:10;height:20" coordorigin="3639,-1353" coordsize="10,20">
              <v:shape style="position:absolute;left:3639;top:-1353;width:10;height:20" coordorigin="3639,-1353" coordsize="10,20" path="m3639,-1334l3648,-1334,3648,-1353,3639,-1353,3639,-1334xe" filled="true" fillcolor="#000000" stroked="false">
                <v:path arrowok="t"/>
                <v:fill type="solid"/>
              </v:shape>
            </v:group>
            <v:group style="position:absolute;left:3639;top:-1334;width:10;height:20" coordorigin="3639,-1334" coordsize="10,20">
              <v:shape style="position:absolute;left:3639;top:-1334;width:10;height:20" coordorigin="3639,-1334" coordsize="10,20" path="m3639,-1315l3648,-1315,3648,-1334,3639,-1334,3639,-1315xe" filled="true" fillcolor="#000000" stroked="false">
                <v:path arrowok="t"/>
                <v:fill type="solid"/>
              </v:shape>
            </v:group>
            <v:group style="position:absolute;left:3639;top:-1315;width:10;height:20" coordorigin="3639,-1315" coordsize="10,20">
              <v:shape style="position:absolute;left:3639;top:-1315;width:10;height:20" coordorigin="3639,-1315" coordsize="10,20" path="m3639,-1296l3648,-1296,3648,-1315,3639,-1315,3639,-1296xe" filled="true" fillcolor="#000000" stroked="false">
                <v:path arrowok="t"/>
                <v:fill type="solid"/>
              </v:shape>
            </v:group>
            <v:group style="position:absolute;left:3639;top:-1296;width:10;height:20" coordorigin="3639,-1296" coordsize="10,20">
              <v:shape style="position:absolute;left:3639;top:-1296;width:10;height:20" coordorigin="3639,-1296" coordsize="10,20" path="m3639,-1276l3648,-1276,3648,-1296,3639,-1296,3639,-1276xe" filled="true" fillcolor="#000000" stroked="false">
                <v:path arrowok="t"/>
                <v:fill type="solid"/>
              </v:shape>
            </v:group>
            <v:group style="position:absolute;left:3639;top:-1276;width:10;height:20" coordorigin="3639,-1276" coordsize="10,20">
              <v:shape style="position:absolute;left:3639;top:-1276;width:10;height:20" coordorigin="3639,-1276" coordsize="10,20" path="m3639,-1257l3648,-1257,3648,-1276,3639,-1276,3639,-1257xe" filled="true" fillcolor="#000000" stroked="false">
                <v:path arrowok="t"/>
                <v:fill type="solid"/>
              </v:shape>
            </v:group>
            <v:group style="position:absolute;left:3639;top:-1257;width:10;height:20" coordorigin="3639,-1257" coordsize="10,20">
              <v:shape style="position:absolute;left:3639;top:-1257;width:10;height:20" coordorigin="3639,-1257" coordsize="10,20" path="m3639,-1238l3648,-1238,3648,-1257,3639,-1257,3639,-1238xe" filled="true" fillcolor="#000000" stroked="false">
                <v:path arrowok="t"/>
                <v:fill type="solid"/>
              </v:shape>
            </v:group>
            <v:group style="position:absolute;left:3639;top:-1238;width:10;height:20" coordorigin="3639,-1238" coordsize="10,20">
              <v:shape style="position:absolute;left:3639;top:-1238;width:10;height:20" coordorigin="3639,-1238" coordsize="10,20" path="m3639,-1219l3648,-1219,3648,-1238,3639,-1238,3639,-1219xe" filled="true" fillcolor="#000000" stroked="false">
                <v:path arrowok="t"/>
                <v:fill type="solid"/>
              </v:shape>
            </v:group>
            <v:group style="position:absolute;left:3639;top:-1219;width:10;height:20" coordorigin="3639,-1219" coordsize="10,20">
              <v:shape style="position:absolute;left:3639;top:-1219;width:10;height:20" coordorigin="3639,-1219" coordsize="10,20" path="m3639,-1200l3648,-1200,3648,-1219,3639,-1219,3639,-1200xe" filled="true" fillcolor="#000000" stroked="false">
                <v:path arrowok="t"/>
                <v:fill type="solid"/>
              </v:shape>
            </v:group>
            <v:group style="position:absolute;left:3639;top:-1200;width:10;height:20" coordorigin="3639,-1200" coordsize="10,20">
              <v:shape style="position:absolute;left:3639;top:-1200;width:10;height:20" coordorigin="3639,-1200" coordsize="10,20" path="m3639,-1180l3648,-1180,3648,-1200,3639,-1200,3639,-1180xe" filled="true" fillcolor="#000000" stroked="false">
                <v:path arrowok="t"/>
                <v:fill type="solid"/>
              </v:shape>
            </v:group>
            <v:group style="position:absolute;left:3639;top:-1180;width:10;height:20" coordorigin="3639,-1180" coordsize="10,20">
              <v:shape style="position:absolute;left:3639;top:-1180;width:10;height:20" coordorigin="3639,-1180" coordsize="10,20" path="m3639,-1161l3648,-1161,3648,-1180,3639,-1180,3639,-1161xe" filled="true" fillcolor="#000000" stroked="false">
                <v:path arrowok="t"/>
                <v:fill type="solid"/>
              </v:shape>
            </v:group>
            <v:group style="position:absolute;left:3639;top:-1161;width:10;height:20" coordorigin="3639,-1161" coordsize="10,20">
              <v:shape style="position:absolute;left:3639;top:-1161;width:10;height:20" coordorigin="3639,-1161" coordsize="10,20" path="m3639,-1142l3648,-1142,3648,-1161,3639,-1161,3639,-1142xe" filled="true" fillcolor="#000000" stroked="false">
                <v:path arrowok="t"/>
                <v:fill type="solid"/>
              </v:shape>
            </v:group>
            <v:group style="position:absolute;left:3639;top:-1142;width:10;height:20" coordorigin="3639,-1142" coordsize="10,20">
              <v:shape style="position:absolute;left:3639;top:-1142;width:10;height:20" coordorigin="3639,-1142" coordsize="10,20" path="m3639,-1123l3648,-1123,3648,-1142,3639,-1142,3639,-1123xe" filled="true" fillcolor="#000000" stroked="false">
                <v:path arrowok="t"/>
                <v:fill type="solid"/>
              </v:shape>
            </v:group>
            <v:group style="position:absolute;left:3639;top:-1123;width:10;height:20" coordorigin="3639,-1123" coordsize="10,20">
              <v:shape style="position:absolute;left:3639;top:-1123;width:10;height:20" coordorigin="3639,-1123" coordsize="10,20" path="m3639,-1104l3648,-1104,3648,-1123,3639,-1123,3639,-1104xe" filled="true" fillcolor="#000000" stroked="false">
                <v:path arrowok="t"/>
                <v:fill type="solid"/>
              </v:shape>
            </v:group>
            <v:group style="position:absolute;left:3639;top:-1104;width:10;height:20" coordorigin="3639,-1104" coordsize="10,20">
              <v:shape style="position:absolute;left:3639;top:-1104;width:10;height:20" coordorigin="3639,-1104" coordsize="10,20" path="m3639,-1084l3648,-1084,3648,-1104,3639,-1104,3639,-1084xe" filled="true" fillcolor="#000000" stroked="false">
                <v:path arrowok="t"/>
                <v:fill type="solid"/>
              </v:shape>
            </v:group>
            <v:group style="position:absolute;left:3639;top:-1084;width:10;height:20" coordorigin="3639,-1084" coordsize="10,20">
              <v:shape style="position:absolute;left:3639;top:-1084;width:10;height:20" coordorigin="3639,-1084" coordsize="10,20" path="m3639,-1065l3648,-1065,3648,-1084,3639,-1084,3639,-1065xe" filled="true" fillcolor="#000000" stroked="false">
                <v:path arrowok="t"/>
                <v:fill type="solid"/>
              </v:shape>
            </v:group>
            <v:group style="position:absolute;left:3639;top:-1065;width:10;height:20" coordorigin="3639,-1065" coordsize="10,20">
              <v:shape style="position:absolute;left:3639;top:-1065;width:10;height:20" coordorigin="3639,-1065" coordsize="10,20" path="m3639,-1046l3648,-1046,3648,-1065,3639,-1065,3639,-1046xe" filled="true" fillcolor="#000000" stroked="false">
                <v:path arrowok="t"/>
                <v:fill type="solid"/>
              </v:shape>
            </v:group>
            <v:group style="position:absolute;left:3639;top:-1046;width:10;height:20" coordorigin="3639,-1046" coordsize="10,20">
              <v:shape style="position:absolute;left:3639;top:-1046;width:10;height:20" coordorigin="3639,-1046" coordsize="10,20" path="m3639,-1027l3648,-1027,3648,-1046,3639,-1046,3639,-1027xe" filled="true" fillcolor="#000000" stroked="false">
                <v:path arrowok="t"/>
                <v:fill type="solid"/>
              </v:shape>
            </v:group>
            <v:group style="position:absolute;left:3639;top:-1027;width:10;height:20" coordorigin="3639,-1027" coordsize="10,20">
              <v:shape style="position:absolute;left:3639;top:-1027;width:10;height:20" coordorigin="3639,-1027" coordsize="10,20" path="m3639,-1008l3648,-1008,3648,-1027,3639,-1027,3639,-1008xe" filled="true" fillcolor="#000000" stroked="false">
                <v:path arrowok="t"/>
                <v:fill type="solid"/>
              </v:shape>
            </v:group>
            <v:group style="position:absolute;left:3639;top:-1008;width:10;height:20" coordorigin="3639,-1008" coordsize="10,20">
              <v:shape style="position:absolute;left:3639;top:-1008;width:10;height:20" coordorigin="3639,-1008" coordsize="10,20" path="m3639,-988l3648,-988,3648,-1008,3639,-1008,3639,-988xe" filled="true" fillcolor="#000000" stroked="false">
                <v:path arrowok="t"/>
                <v:fill type="solid"/>
              </v:shape>
            </v:group>
            <v:group style="position:absolute;left:3639;top:-988;width:10;height:20" coordorigin="3639,-988" coordsize="10,20">
              <v:shape style="position:absolute;left:3639;top:-988;width:10;height:20" coordorigin="3639,-988" coordsize="10,20" path="m3639,-969l3648,-969,3648,-988,3639,-988,3639,-969xe" filled="true" fillcolor="#000000" stroked="false">
                <v:path arrowok="t"/>
                <v:fill type="solid"/>
              </v:shape>
            </v:group>
            <v:group style="position:absolute;left:3639;top:-969;width:10;height:20" coordorigin="3639,-969" coordsize="10,20">
              <v:shape style="position:absolute;left:3639;top:-969;width:10;height:20" coordorigin="3639,-969" coordsize="10,20" path="m3639,-950l3648,-950,3648,-969,3639,-969,3639,-950xe" filled="true" fillcolor="#000000" stroked="false">
                <v:path arrowok="t"/>
                <v:fill type="solid"/>
              </v:shape>
            </v:group>
            <v:group style="position:absolute;left:3639;top:-950;width:10;height:20" coordorigin="3639,-950" coordsize="10,20">
              <v:shape style="position:absolute;left:3639;top:-950;width:10;height:20" coordorigin="3639,-950" coordsize="10,20" path="m3639,-931l3648,-931,3648,-950,3639,-950,3639,-931xe" filled="true" fillcolor="#000000" stroked="false">
                <v:path arrowok="t"/>
                <v:fill type="solid"/>
              </v:shape>
            </v:group>
            <v:group style="position:absolute;left:4784;top:-2332;width:10;height:20" coordorigin="4784,-2332" coordsize="10,20">
              <v:shape style="position:absolute;left:4784;top:-2332;width:10;height:20" coordorigin="4784,-2332" coordsize="10,20" path="m4784,-2313l4794,-2313,4794,-2332,4784,-2332,4784,-2313xe" filled="true" fillcolor="#000000" stroked="false">
                <v:path arrowok="t"/>
                <v:fill type="solid"/>
              </v:shape>
            </v:group>
            <v:group style="position:absolute;left:4784;top:-2313;width:10;height:20" coordorigin="4784,-2313" coordsize="10,20">
              <v:shape style="position:absolute;left:4784;top:-2313;width:10;height:20" coordorigin="4784,-2313" coordsize="10,20" path="m4784,-2294l4794,-2294,4794,-2313,4784,-2313,4784,-2294xe" filled="true" fillcolor="#000000" stroked="false">
                <v:path arrowok="t"/>
                <v:fill type="solid"/>
              </v:shape>
            </v:group>
            <v:group style="position:absolute;left:4784;top:-2294;width:10;height:20" coordorigin="4784,-2294" coordsize="10,20">
              <v:shape style="position:absolute;left:4784;top:-2294;width:10;height:20" coordorigin="4784,-2294" coordsize="10,20" path="m4784,-2275l4794,-2275,4794,-2294,4784,-2294,4784,-2275xe" filled="true" fillcolor="#000000" stroked="false">
                <v:path arrowok="t"/>
                <v:fill type="solid"/>
              </v:shape>
            </v:group>
            <v:group style="position:absolute;left:4784;top:-2275;width:10;height:20" coordorigin="4784,-2275" coordsize="10,20">
              <v:shape style="position:absolute;left:4784;top:-2275;width:10;height:20" coordorigin="4784,-2275" coordsize="10,20" path="m4784,-2256l4794,-2256,4794,-2275,4784,-2275,4784,-2256xe" filled="true" fillcolor="#000000" stroked="false">
                <v:path arrowok="t"/>
                <v:fill type="solid"/>
              </v:shape>
            </v:group>
            <v:group style="position:absolute;left:4784;top:-2256;width:10;height:20" coordorigin="4784,-2256" coordsize="10,20">
              <v:shape style="position:absolute;left:4784;top:-2256;width:10;height:20" coordorigin="4784,-2256" coordsize="10,20" path="m4784,-2236l4794,-2236,4794,-2256,4784,-2256,4784,-2236xe" filled="true" fillcolor="#000000" stroked="false">
                <v:path arrowok="t"/>
                <v:fill type="solid"/>
              </v:shape>
            </v:group>
            <v:group style="position:absolute;left:4784;top:-2236;width:10;height:20" coordorigin="4784,-2236" coordsize="10,20">
              <v:shape style="position:absolute;left:4784;top:-2236;width:10;height:20" coordorigin="4784,-2236" coordsize="10,20" path="m4784,-2217l4794,-2217,4794,-2236,4784,-2236,4784,-2217xe" filled="true" fillcolor="#000000" stroked="false">
                <v:path arrowok="t"/>
                <v:fill type="solid"/>
              </v:shape>
            </v:group>
            <v:group style="position:absolute;left:4784;top:-2217;width:10;height:20" coordorigin="4784,-2217" coordsize="10,20">
              <v:shape style="position:absolute;left:4784;top:-2217;width:10;height:20" coordorigin="4784,-2217" coordsize="10,20" path="m4784,-2198l4794,-2198,4794,-2217,4784,-2217,4784,-2198xe" filled="true" fillcolor="#000000" stroked="false">
                <v:path arrowok="t"/>
                <v:fill type="solid"/>
              </v:shape>
            </v:group>
            <v:group style="position:absolute;left:4784;top:-2198;width:10;height:20" coordorigin="4784,-2198" coordsize="10,20">
              <v:shape style="position:absolute;left:4784;top:-2198;width:10;height:20" coordorigin="4784,-2198" coordsize="10,20" path="m4784,-2179l4794,-2179,4794,-2198,4784,-2198,4784,-2179xe" filled="true" fillcolor="#000000" stroked="false">
                <v:path arrowok="t"/>
                <v:fill type="solid"/>
              </v:shape>
            </v:group>
            <v:group style="position:absolute;left:4784;top:-2179;width:10;height:20" coordorigin="4784,-2179" coordsize="10,20">
              <v:shape style="position:absolute;left:4784;top:-2179;width:10;height:20" coordorigin="4784,-2179" coordsize="10,20" path="m4784,-2160l4794,-2160,4794,-2179,4784,-2179,4784,-2160xe" filled="true" fillcolor="#000000" stroked="false">
                <v:path arrowok="t"/>
                <v:fill type="solid"/>
              </v:shape>
            </v:group>
            <v:group style="position:absolute;left:4784;top:-2160;width:10;height:20" coordorigin="4784,-2160" coordsize="10,20">
              <v:shape style="position:absolute;left:4784;top:-2160;width:10;height:20" coordorigin="4784,-2160" coordsize="10,20" path="m4784,-2140l4794,-2140,4794,-2160,4784,-2160,4784,-2140xe" filled="true" fillcolor="#000000" stroked="false">
                <v:path arrowok="t"/>
                <v:fill type="solid"/>
              </v:shape>
            </v:group>
            <v:group style="position:absolute;left:4784;top:-2140;width:10;height:20" coordorigin="4784,-2140" coordsize="10,20">
              <v:shape style="position:absolute;left:4784;top:-2140;width:10;height:20" coordorigin="4784,-2140" coordsize="10,20" path="m4784,-2121l4794,-2121,4794,-2140,4784,-2140,4784,-2121xe" filled="true" fillcolor="#000000" stroked="false">
                <v:path arrowok="t"/>
                <v:fill type="solid"/>
              </v:shape>
            </v:group>
            <v:group style="position:absolute;left:4784;top:-2121;width:10;height:20" coordorigin="4784,-2121" coordsize="10,20">
              <v:shape style="position:absolute;left:4784;top:-2121;width:10;height:20" coordorigin="4784,-2121" coordsize="10,20" path="m4784,-2102l4794,-2102,4794,-2121,4784,-2121,4784,-2102xe" filled="true" fillcolor="#000000" stroked="false">
                <v:path arrowok="t"/>
                <v:fill type="solid"/>
              </v:shape>
            </v:group>
            <v:group style="position:absolute;left:4784;top:-2102;width:10;height:20" coordorigin="4784,-2102" coordsize="10,20">
              <v:shape style="position:absolute;left:4784;top:-2102;width:10;height:20" coordorigin="4784,-2102" coordsize="10,20" path="m4784,-2083l4794,-2083,4794,-2102,4784,-2102,4784,-2083xe" filled="true" fillcolor="#000000" stroked="false">
                <v:path arrowok="t"/>
                <v:fill type="solid"/>
              </v:shape>
            </v:group>
            <v:group style="position:absolute;left:4784;top:-2083;width:10;height:20" coordorigin="4784,-2083" coordsize="10,20">
              <v:shape style="position:absolute;left:4784;top:-2083;width:10;height:20" coordorigin="4784,-2083" coordsize="10,20" path="m4784,-2064l4794,-2064,4794,-2083,4784,-2083,4784,-2064xe" filled="true" fillcolor="#000000" stroked="false">
                <v:path arrowok="t"/>
                <v:fill type="solid"/>
              </v:shape>
            </v:group>
            <v:group style="position:absolute;left:4784;top:-2064;width:10;height:20" coordorigin="4784,-2064" coordsize="10,20">
              <v:shape style="position:absolute;left:4784;top:-2064;width:10;height:20" coordorigin="4784,-2064" coordsize="10,20" path="m4784,-2044l4794,-2044,4794,-2064,4784,-2064,4784,-2044xe" filled="true" fillcolor="#000000" stroked="false">
                <v:path arrowok="t"/>
                <v:fill type="solid"/>
              </v:shape>
            </v:group>
            <v:group style="position:absolute;left:4784;top:-2044;width:10;height:20" coordorigin="4784,-2044" coordsize="10,20">
              <v:shape style="position:absolute;left:4784;top:-2044;width:10;height:20" coordorigin="4784,-2044" coordsize="10,20" path="m4784,-2025l4794,-2025,4794,-2044,4784,-2044,4784,-2025xe" filled="true" fillcolor="#000000" stroked="false">
                <v:path arrowok="t"/>
                <v:fill type="solid"/>
              </v:shape>
            </v:group>
            <v:group style="position:absolute;left:4784;top:-2025;width:10;height:20" coordorigin="4784,-2025" coordsize="10,20">
              <v:shape style="position:absolute;left:4784;top:-2025;width:10;height:20" coordorigin="4784,-2025" coordsize="10,20" path="m4784,-2006l4794,-2006,4794,-2025,4784,-2025,4784,-2006xe" filled="true" fillcolor="#000000" stroked="false">
                <v:path arrowok="t"/>
                <v:fill type="solid"/>
              </v:shape>
            </v:group>
            <v:group style="position:absolute;left:4784;top:-2006;width:10;height:20" coordorigin="4784,-2006" coordsize="10,20">
              <v:shape style="position:absolute;left:4784;top:-2006;width:10;height:20" coordorigin="4784,-2006" coordsize="10,20" path="m4784,-1987l4794,-1987,4794,-2006,4784,-2006,4784,-1987xe" filled="true" fillcolor="#000000" stroked="false">
                <v:path arrowok="t"/>
                <v:fill type="solid"/>
              </v:shape>
            </v:group>
            <v:group style="position:absolute;left:4784;top:-1987;width:10;height:20" coordorigin="4784,-1987" coordsize="10,20">
              <v:shape style="position:absolute;left:4784;top:-1987;width:10;height:20" coordorigin="4784,-1987" coordsize="10,20" path="m4784,-1968l4794,-1968,4794,-1987,4784,-1987,4784,-1968xe" filled="true" fillcolor="#000000" stroked="false">
                <v:path arrowok="t"/>
                <v:fill type="solid"/>
              </v:shape>
            </v:group>
            <v:group style="position:absolute;left:4784;top:-1968;width:10;height:20" coordorigin="4784,-1968" coordsize="10,20">
              <v:shape style="position:absolute;left:4784;top:-1968;width:10;height:20" coordorigin="4784,-1968" coordsize="10,20" path="m4784,-1948l4794,-1948,4794,-1968,4784,-1968,4784,-1948xe" filled="true" fillcolor="#000000" stroked="false">
                <v:path arrowok="t"/>
                <v:fill type="solid"/>
              </v:shape>
            </v:group>
            <v:group style="position:absolute;left:4784;top:-1948;width:10;height:20" coordorigin="4784,-1948" coordsize="10,20">
              <v:shape style="position:absolute;left:4784;top:-1948;width:10;height:20" coordorigin="4784,-1948" coordsize="10,20" path="m4784,-1929l4794,-1929,4794,-1948,4784,-1948,4784,-1929xe" filled="true" fillcolor="#000000" stroked="false">
                <v:path arrowok="t"/>
                <v:fill type="solid"/>
              </v:shape>
            </v:group>
            <v:group style="position:absolute;left:4784;top:-1929;width:10;height:20" coordorigin="4784,-1929" coordsize="10,20">
              <v:shape style="position:absolute;left:4784;top:-1929;width:10;height:20" coordorigin="4784,-1929" coordsize="10,20" path="m4784,-1910l4794,-1910,4794,-1929,4784,-1929,4784,-1910xe" filled="true" fillcolor="#000000" stroked="false">
                <v:path arrowok="t"/>
                <v:fill type="solid"/>
              </v:shape>
            </v:group>
            <v:group style="position:absolute;left:4784;top:-1910;width:10;height:20" coordorigin="4784,-1910" coordsize="10,20">
              <v:shape style="position:absolute;left:4784;top:-1910;width:10;height:20" coordorigin="4784,-1910" coordsize="10,20" path="m4784,-1891l4794,-1891,4794,-1910,4784,-1910,4784,-1891xe" filled="true" fillcolor="#000000" stroked="false">
                <v:path arrowok="t"/>
                <v:fill type="solid"/>
              </v:shape>
            </v:group>
            <v:group style="position:absolute;left:4784;top:-1891;width:10;height:20" coordorigin="4784,-1891" coordsize="10,20">
              <v:shape style="position:absolute;left:4784;top:-1891;width:10;height:20" coordorigin="4784,-1891" coordsize="10,20" path="m4784,-1872l4794,-1872,4794,-1891,4784,-1891,4784,-1872xe" filled="true" fillcolor="#000000" stroked="false">
                <v:path arrowok="t"/>
                <v:fill type="solid"/>
              </v:shape>
            </v:group>
            <v:group style="position:absolute;left:4784;top:-1872;width:10;height:20" coordorigin="4784,-1872" coordsize="10,20">
              <v:shape style="position:absolute;left:4784;top:-1872;width:10;height:20" coordorigin="4784,-1872" coordsize="10,20" path="m4784,-1852l4794,-1852,4794,-1872,4784,-1872,4784,-1852xe" filled="true" fillcolor="#000000" stroked="false">
                <v:path arrowok="t"/>
                <v:fill type="solid"/>
              </v:shape>
            </v:group>
            <v:group style="position:absolute;left:4784;top:-1852;width:10;height:20" coordorigin="4784,-1852" coordsize="10,20">
              <v:shape style="position:absolute;left:4784;top:-1852;width:10;height:20" coordorigin="4784,-1852" coordsize="10,20" path="m4784,-1833l4794,-1833,4794,-1852,4784,-1852,4784,-1833xe" filled="true" fillcolor="#000000" stroked="false">
                <v:path arrowok="t"/>
                <v:fill type="solid"/>
              </v:shape>
            </v:group>
            <v:group style="position:absolute;left:4784;top:-1833;width:10;height:20" coordorigin="4784,-1833" coordsize="10,20">
              <v:shape style="position:absolute;left:4784;top:-1833;width:10;height:20" coordorigin="4784,-1833" coordsize="10,20" path="m4784,-1814l4794,-1814,4794,-1833,4784,-1833,4784,-1814xe" filled="true" fillcolor="#000000" stroked="false">
                <v:path arrowok="t"/>
                <v:fill type="solid"/>
              </v:shape>
            </v:group>
            <v:group style="position:absolute;left:4784;top:-1814;width:10;height:20" coordorigin="4784,-1814" coordsize="10,20">
              <v:shape style="position:absolute;left:4784;top:-1814;width:10;height:20" coordorigin="4784,-1814" coordsize="10,20" path="m4784,-1795l4794,-1795,4794,-1814,4784,-1814,4784,-1795xe" filled="true" fillcolor="#000000" stroked="false">
                <v:path arrowok="t"/>
                <v:fill type="solid"/>
              </v:shape>
            </v:group>
            <v:group style="position:absolute;left:4784;top:-1795;width:10;height:20" coordorigin="4784,-1795" coordsize="10,20">
              <v:shape style="position:absolute;left:4784;top:-1795;width:10;height:20" coordorigin="4784,-1795" coordsize="10,20" path="m4784,-1776l4794,-1776,4794,-1795,4784,-1795,4784,-1776xe" filled="true" fillcolor="#000000" stroked="false">
                <v:path arrowok="t"/>
                <v:fill type="solid"/>
              </v:shape>
            </v:group>
            <v:group style="position:absolute;left:4784;top:-1776;width:10;height:20" coordorigin="4784,-1776" coordsize="10,20">
              <v:shape style="position:absolute;left:4784;top:-1776;width:10;height:20" coordorigin="4784,-1776" coordsize="10,20" path="m4784,-1756l4794,-1756,4794,-1776,4784,-1776,4784,-1756xe" filled="true" fillcolor="#000000" stroked="false">
                <v:path arrowok="t"/>
                <v:fill type="solid"/>
              </v:shape>
            </v:group>
            <v:group style="position:absolute;left:4784;top:-1756;width:10;height:20" coordorigin="4784,-1756" coordsize="10,20">
              <v:shape style="position:absolute;left:4784;top:-1756;width:10;height:20" coordorigin="4784,-1756" coordsize="10,20" path="m4784,-1737l4794,-1737,4794,-1756,4784,-1756,4784,-1737xe" filled="true" fillcolor="#000000" stroked="false">
                <v:path arrowok="t"/>
                <v:fill type="solid"/>
              </v:shape>
            </v:group>
            <v:group style="position:absolute;left:4784;top:-1737;width:10;height:20" coordorigin="4784,-1737" coordsize="10,20">
              <v:shape style="position:absolute;left:4784;top:-1737;width:10;height:20" coordorigin="4784,-1737" coordsize="10,20" path="m4784,-1718l4794,-1718,4794,-1737,4784,-1737,4784,-1718xe" filled="true" fillcolor="#000000" stroked="false">
                <v:path arrowok="t"/>
                <v:fill type="solid"/>
              </v:shape>
            </v:group>
            <v:group style="position:absolute;left:4784;top:-1718;width:10;height:20" coordorigin="4784,-1718" coordsize="10,20">
              <v:shape style="position:absolute;left:4784;top:-1718;width:10;height:20" coordorigin="4784,-1718" coordsize="10,20" path="m4784,-1699l4794,-1699,4794,-1718,4784,-1718,4784,-1699xe" filled="true" fillcolor="#000000" stroked="false">
                <v:path arrowok="t"/>
                <v:fill type="solid"/>
              </v:shape>
            </v:group>
            <v:group style="position:absolute;left:4784;top:-1699;width:10;height:20" coordorigin="4784,-1699" coordsize="10,20">
              <v:shape style="position:absolute;left:4784;top:-1699;width:10;height:20" coordorigin="4784,-1699" coordsize="10,20" path="m4784,-1680l4794,-1680,4794,-1699,4784,-1699,4784,-1680xe" filled="true" fillcolor="#000000" stroked="false">
                <v:path arrowok="t"/>
                <v:fill type="solid"/>
              </v:shape>
            </v:group>
            <v:group style="position:absolute;left:4784;top:-1680;width:10;height:20" coordorigin="4784,-1680" coordsize="10,20">
              <v:shape style="position:absolute;left:4784;top:-1680;width:10;height:20" coordorigin="4784,-1680" coordsize="10,20" path="m4784,-1660l4794,-1660,4794,-1680,4784,-1680,4784,-1660xe" filled="true" fillcolor="#000000" stroked="false">
                <v:path arrowok="t"/>
                <v:fill type="solid"/>
              </v:shape>
            </v:group>
            <v:group style="position:absolute;left:4784;top:-1660;width:10;height:20" coordorigin="4784,-1660" coordsize="10,20">
              <v:shape style="position:absolute;left:4784;top:-1660;width:10;height:20" coordorigin="4784,-1660" coordsize="10,20" path="m4784,-1641l4794,-1641,4794,-1660,4784,-1660,4784,-1641xe" filled="true" fillcolor="#000000" stroked="false">
                <v:path arrowok="t"/>
                <v:fill type="solid"/>
              </v:shape>
            </v:group>
            <v:group style="position:absolute;left:4784;top:-1641;width:10;height:20" coordorigin="4784,-1641" coordsize="10,20">
              <v:shape style="position:absolute;left:4784;top:-1641;width:10;height:20" coordorigin="4784,-1641" coordsize="10,20" path="m4784,-1622l4794,-1622,4794,-1641,4784,-1641,4784,-1622xe" filled="true" fillcolor="#000000" stroked="false">
                <v:path arrowok="t"/>
                <v:fill type="solid"/>
              </v:shape>
            </v:group>
            <v:group style="position:absolute;left:4784;top:-1622;width:10;height:20" coordorigin="4784,-1622" coordsize="10,20">
              <v:shape style="position:absolute;left:4784;top:-1622;width:10;height:20" coordorigin="4784,-1622" coordsize="10,20" path="m4784,-1603l4794,-1603,4794,-1622,4784,-1622,4784,-1603xe" filled="true" fillcolor="#000000" stroked="false">
                <v:path arrowok="t"/>
                <v:fill type="solid"/>
              </v:shape>
            </v:group>
            <v:group style="position:absolute;left:4784;top:-1603;width:10;height:20" coordorigin="4784,-1603" coordsize="10,20">
              <v:shape style="position:absolute;left:4784;top:-1603;width:10;height:20" coordorigin="4784,-1603" coordsize="10,20" path="m4784,-1584l4794,-1584,4794,-1603,4784,-1603,4784,-1584xe" filled="true" fillcolor="#000000" stroked="false">
                <v:path arrowok="t"/>
                <v:fill type="solid"/>
              </v:shape>
            </v:group>
            <v:group style="position:absolute;left:4784;top:-1584;width:10;height:20" coordorigin="4784,-1584" coordsize="10,20">
              <v:shape style="position:absolute;left:4784;top:-1584;width:10;height:20" coordorigin="4784,-1584" coordsize="10,20" path="m4784,-1564l4794,-1564,4794,-1584,4784,-1584,4784,-1564xe" filled="true" fillcolor="#000000" stroked="false">
                <v:path arrowok="t"/>
                <v:fill type="solid"/>
              </v:shape>
            </v:group>
            <v:group style="position:absolute;left:4784;top:-1564;width:10;height:20" coordorigin="4784,-1564" coordsize="10,20">
              <v:shape style="position:absolute;left:4784;top:-1564;width:10;height:20" coordorigin="4784,-1564" coordsize="10,20" path="m4784,-1545l4794,-1545,4794,-1564,4784,-1564,4784,-1545xe" filled="true" fillcolor="#000000" stroked="false">
                <v:path arrowok="t"/>
                <v:fill type="solid"/>
              </v:shape>
            </v:group>
            <v:group style="position:absolute;left:4784;top:-1545;width:10;height:20" coordorigin="4784,-1545" coordsize="10,20">
              <v:shape style="position:absolute;left:4784;top:-1545;width:10;height:20" coordorigin="4784,-1545" coordsize="10,20" path="m4784,-1526l4794,-1526,4794,-1545,4784,-1545,4784,-1526xe" filled="true" fillcolor="#000000" stroked="false">
                <v:path arrowok="t"/>
                <v:fill type="solid"/>
              </v:shape>
            </v:group>
            <v:group style="position:absolute;left:4784;top:-1526;width:10;height:20" coordorigin="4784,-1526" coordsize="10,20">
              <v:shape style="position:absolute;left:4784;top:-1526;width:10;height:20" coordorigin="4784,-1526" coordsize="10,20" path="m4784,-1507l4794,-1507,4794,-1526,4784,-1526,4784,-1507xe" filled="true" fillcolor="#000000" stroked="false">
                <v:path arrowok="t"/>
                <v:fill type="solid"/>
              </v:shape>
            </v:group>
            <v:group style="position:absolute;left:4784;top:-1507;width:10;height:20" coordorigin="4784,-1507" coordsize="10,20">
              <v:shape style="position:absolute;left:4784;top:-1507;width:10;height:20" coordorigin="4784,-1507" coordsize="10,20" path="m4784,-1488l4794,-1488,4794,-1507,4784,-1507,4784,-1488xe" filled="true" fillcolor="#000000" stroked="false">
                <v:path arrowok="t"/>
                <v:fill type="solid"/>
              </v:shape>
            </v:group>
            <v:group style="position:absolute;left:4784;top:-1488;width:10;height:20" coordorigin="4784,-1488" coordsize="10,20">
              <v:shape style="position:absolute;left:4784;top:-1488;width:10;height:20" coordorigin="4784,-1488" coordsize="10,20" path="m4784,-1468l4794,-1468,4794,-1488,4784,-1488,4784,-1468xe" filled="true" fillcolor="#000000" stroked="false">
                <v:path arrowok="t"/>
                <v:fill type="solid"/>
              </v:shape>
            </v:group>
            <v:group style="position:absolute;left:4784;top:-1468;width:10;height:20" coordorigin="4784,-1468" coordsize="10,20">
              <v:shape style="position:absolute;left:4784;top:-1468;width:10;height:20" coordorigin="4784,-1468" coordsize="10,20" path="m4784,-1449l4794,-1449,4794,-1468,4784,-1468,4784,-1449xe" filled="true" fillcolor="#000000" stroked="false">
                <v:path arrowok="t"/>
                <v:fill type="solid"/>
              </v:shape>
            </v:group>
            <v:group style="position:absolute;left:4784;top:-1449;width:10;height:20" coordorigin="4784,-1449" coordsize="10,20">
              <v:shape style="position:absolute;left:4784;top:-1449;width:10;height:20" coordorigin="4784,-1449" coordsize="10,20" path="m4784,-1430l4794,-1430,4794,-1449,4784,-1449,4784,-1430xe" filled="true" fillcolor="#000000" stroked="false">
                <v:path arrowok="t"/>
                <v:fill type="solid"/>
              </v:shape>
            </v:group>
            <v:group style="position:absolute;left:4784;top:-1430;width:10;height:20" coordorigin="4784,-1430" coordsize="10,20">
              <v:shape style="position:absolute;left:4784;top:-1430;width:10;height:20" coordorigin="4784,-1430" coordsize="10,20" path="m4784,-1411l4794,-1411,4794,-1430,4784,-1430,4784,-1411xe" filled="true" fillcolor="#000000" stroked="false">
                <v:path arrowok="t"/>
                <v:fill type="solid"/>
              </v:shape>
            </v:group>
            <v:group style="position:absolute;left:4784;top:-1411;width:10;height:20" coordorigin="4784,-1411" coordsize="10,20">
              <v:shape style="position:absolute;left:4784;top:-1411;width:10;height:20" coordorigin="4784,-1411" coordsize="10,20" path="m4784,-1392l4794,-1392,4794,-1411,4784,-1411,4784,-1392xe" filled="true" fillcolor="#000000" stroked="false">
                <v:path arrowok="t"/>
                <v:fill type="solid"/>
              </v:shape>
            </v:group>
            <v:group style="position:absolute;left:4784;top:-1392;width:10;height:20" coordorigin="4784,-1392" coordsize="10,20">
              <v:shape style="position:absolute;left:4784;top:-1392;width:10;height:20" coordorigin="4784,-1392" coordsize="10,20" path="m4784,-1372l4794,-1372,4794,-1392,4784,-1392,4784,-1372xe" filled="true" fillcolor="#000000" stroked="false">
                <v:path arrowok="t"/>
                <v:fill type="solid"/>
              </v:shape>
            </v:group>
            <v:group style="position:absolute;left:4784;top:-1372;width:10;height:20" coordorigin="4784,-1372" coordsize="10,20">
              <v:shape style="position:absolute;left:4784;top:-1372;width:10;height:20" coordorigin="4784,-1372" coordsize="10,20" path="m4784,-1353l4794,-1353,4794,-1372,4784,-1372,4784,-1353xe" filled="true" fillcolor="#000000" stroked="false">
                <v:path arrowok="t"/>
                <v:fill type="solid"/>
              </v:shape>
            </v:group>
            <v:group style="position:absolute;left:4784;top:-1353;width:10;height:20" coordorigin="4784,-1353" coordsize="10,20">
              <v:shape style="position:absolute;left:4784;top:-1353;width:10;height:20" coordorigin="4784,-1353" coordsize="10,20" path="m4784,-1334l4794,-1334,4794,-1353,4784,-1353,4784,-1334xe" filled="true" fillcolor="#000000" stroked="false">
                <v:path arrowok="t"/>
                <v:fill type="solid"/>
              </v:shape>
            </v:group>
            <v:group style="position:absolute;left:4784;top:-1334;width:10;height:20" coordorigin="4784,-1334" coordsize="10,20">
              <v:shape style="position:absolute;left:4784;top:-1334;width:10;height:20" coordorigin="4784,-1334" coordsize="10,20" path="m4784,-1315l4794,-1315,4794,-1334,4784,-1334,4784,-1315xe" filled="true" fillcolor="#000000" stroked="false">
                <v:path arrowok="t"/>
                <v:fill type="solid"/>
              </v:shape>
            </v:group>
            <v:group style="position:absolute;left:4784;top:-1315;width:10;height:20" coordorigin="4784,-1315" coordsize="10,20">
              <v:shape style="position:absolute;left:4784;top:-1315;width:10;height:20" coordorigin="4784,-1315" coordsize="10,20" path="m4784,-1296l4794,-1296,4794,-1315,4784,-1315,4784,-1296xe" filled="true" fillcolor="#000000" stroked="false">
                <v:path arrowok="t"/>
                <v:fill type="solid"/>
              </v:shape>
            </v:group>
            <v:group style="position:absolute;left:4784;top:-1296;width:10;height:20" coordorigin="4784,-1296" coordsize="10,20">
              <v:shape style="position:absolute;left:4784;top:-1296;width:10;height:20" coordorigin="4784,-1296" coordsize="10,20" path="m4784,-1276l4794,-1276,4794,-1296,4784,-1296,4784,-1276xe" filled="true" fillcolor="#000000" stroked="false">
                <v:path arrowok="t"/>
                <v:fill type="solid"/>
              </v:shape>
            </v:group>
            <v:group style="position:absolute;left:4784;top:-1276;width:10;height:20" coordorigin="4784,-1276" coordsize="10,20">
              <v:shape style="position:absolute;left:4784;top:-1276;width:10;height:20" coordorigin="4784,-1276" coordsize="10,20" path="m4784,-1257l4794,-1257,4794,-1276,4784,-1276,4784,-1257xe" filled="true" fillcolor="#000000" stroked="false">
                <v:path arrowok="t"/>
                <v:fill type="solid"/>
              </v:shape>
            </v:group>
            <v:group style="position:absolute;left:4784;top:-1257;width:10;height:20" coordorigin="4784,-1257" coordsize="10,20">
              <v:shape style="position:absolute;left:4784;top:-1257;width:10;height:20" coordorigin="4784,-1257" coordsize="10,20" path="m4784,-1238l4794,-1238,4794,-1257,4784,-1257,4784,-1238xe" filled="true" fillcolor="#000000" stroked="false">
                <v:path arrowok="t"/>
                <v:fill type="solid"/>
              </v:shape>
            </v:group>
            <v:group style="position:absolute;left:4784;top:-1238;width:10;height:20" coordorigin="4784,-1238" coordsize="10,20">
              <v:shape style="position:absolute;left:4784;top:-1238;width:10;height:20" coordorigin="4784,-1238" coordsize="10,20" path="m4784,-1219l4794,-1219,4794,-1238,4784,-1238,4784,-1219xe" filled="true" fillcolor="#000000" stroked="false">
                <v:path arrowok="t"/>
                <v:fill type="solid"/>
              </v:shape>
            </v:group>
            <v:group style="position:absolute;left:4784;top:-1219;width:10;height:20" coordorigin="4784,-1219" coordsize="10,20">
              <v:shape style="position:absolute;left:4784;top:-1219;width:10;height:20" coordorigin="4784,-1219" coordsize="10,20" path="m4784,-1200l4794,-1200,4794,-1219,4784,-1219,4784,-1200xe" filled="true" fillcolor="#000000" stroked="false">
                <v:path arrowok="t"/>
                <v:fill type="solid"/>
              </v:shape>
            </v:group>
            <v:group style="position:absolute;left:4784;top:-1200;width:10;height:20" coordorigin="4784,-1200" coordsize="10,20">
              <v:shape style="position:absolute;left:4784;top:-1200;width:10;height:20" coordorigin="4784,-1200" coordsize="10,20" path="m4784,-1180l4794,-1180,4794,-1200,4784,-1200,4784,-1180xe" filled="true" fillcolor="#000000" stroked="false">
                <v:path arrowok="t"/>
                <v:fill type="solid"/>
              </v:shape>
            </v:group>
            <v:group style="position:absolute;left:4784;top:-1180;width:10;height:20" coordorigin="4784,-1180" coordsize="10,20">
              <v:shape style="position:absolute;left:4784;top:-1180;width:10;height:20" coordorigin="4784,-1180" coordsize="10,20" path="m4784,-1161l4794,-1161,4794,-1180,4784,-1180,4784,-1161xe" filled="true" fillcolor="#000000" stroked="false">
                <v:path arrowok="t"/>
                <v:fill type="solid"/>
              </v:shape>
            </v:group>
            <v:group style="position:absolute;left:4784;top:-1161;width:10;height:20" coordorigin="4784,-1161" coordsize="10,20">
              <v:shape style="position:absolute;left:4784;top:-1161;width:10;height:20" coordorigin="4784,-1161" coordsize="10,20" path="m4784,-1142l4794,-1142,4794,-1161,4784,-1161,4784,-1142xe" filled="true" fillcolor="#000000" stroked="false">
                <v:path arrowok="t"/>
                <v:fill type="solid"/>
              </v:shape>
            </v:group>
            <v:group style="position:absolute;left:4784;top:-1142;width:10;height:20" coordorigin="4784,-1142" coordsize="10,20">
              <v:shape style="position:absolute;left:4784;top:-1142;width:10;height:20" coordorigin="4784,-1142" coordsize="10,20" path="m4784,-1123l4794,-1123,4794,-1142,4784,-1142,4784,-1123xe" filled="true" fillcolor="#000000" stroked="false">
                <v:path arrowok="t"/>
                <v:fill type="solid"/>
              </v:shape>
            </v:group>
            <v:group style="position:absolute;left:4784;top:-1123;width:10;height:20" coordorigin="4784,-1123" coordsize="10,20">
              <v:shape style="position:absolute;left:4784;top:-1123;width:10;height:20" coordorigin="4784,-1123" coordsize="10,20" path="m4784,-1104l4794,-1104,4794,-1123,4784,-1123,4784,-1104xe" filled="true" fillcolor="#000000" stroked="false">
                <v:path arrowok="t"/>
                <v:fill type="solid"/>
              </v:shape>
            </v:group>
            <v:group style="position:absolute;left:4784;top:-1104;width:10;height:20" coordorigin="4784,-1104" coordsize="10,20">
              <v:shape style="position:absolute;left:4784;top:-1104;width:10;height:20" coordorigin="4784,-1104" coordsize="10,20" path="m4784,-1084l4794,-1084,4794,-1104,4784,-1104,4784,-1084xe" filled="true" fillcolor="#000000" stroked="false">
                <v:path arrowok="t"/>
                <v:fill type="solid"/>
              </v:shape>
            </v:group>
            <v:group style="position:absolute;left:4784;top:-1084;width:10;height:20" coordorigin="4784,-1084" coordsize="10,20">
              <v:shape style="position:absolute;left:4784;top:-1084;width:10;height:20" coordorigin="4784,-1084" coordsize="10,20" path="m4784,-1065l4794,-1065,4794,-1084,4784,-1084,4784,-1065xe" filled="true" fillcolor="#000000" stroked="false">
                <v:path arrowok="t"/>
                <v:fill type="solid"/>
              </v:shape>
            </v:group>
            <v:group style="position:absolute;left:4784;top:-1065;width:10;height:20" coordorigin="4784,-1065" coordsize="10,20">
              <v:shape style="position:absolute;left:4784;top:-1065;width:10;height:20" coordorigin="4784,-1065" coordsize="10,20" path="m4784,-1046l4794,-1046,4794,-1065,4784,-1065,4784,-1046xe" filled="true" fillcolor="#000000" stroked="false">
                <v:path arrowok="t"/>
                <v:fill type="solid"/>
              </v:shape>
            </v:group>
            <v:group style="position:absolute;left:4784;top:-1046;width:10;height:20" coordorigin="4784,-1046" coordsize="10,20">
              <v:shape style="position:absolute;left:4784;top:-1046;width:10;height:20" coordorigin="4784,-1046" coordsize="10,20" path="m4784,-1027l4794,-1027,4794,-1046,4784,-1046,4784,-1027xe" filled="true" fillcolor="#000000" stroked="false">
                <v:path arrowok="t"/>
                <v:fill type="solid"/>
              </v:shape>
            </v:group>
            <v:group style="position:absolute;left:4784;top:-1027;width:10;height:20" coordorigin="4784,-1027" coordsize="10,20">
              <v:shape style="position:absolute;left:4784;top:-1027;width:10;height:20" coordorigin="4784,-1027" coordsize="10,20" path="m4784,-1008l4794,-1008,4794,-1027,4784,-1027,4784,-1008xe" filled="true" fillcolor="#000000" stroked="false">
                <v:path arrowok="t"/>
                <v:fill type="solid"/>
              </v:shape>
            </v:group>
            <v:group style="position:absolute;left:4784;top:-1008;width:10;height:20" coordorigin="4784,-1008" coordsize="10,20">
              <v:shape style="position:absolute;left:4784;top:-1008;width:10;height:20" coordorigin="4784,-1008" coordsize="10,20" path="m4784,-988l4794,-988,4794,-1008,4784,-1008,4784,-988xe" filled="true" fillcolor="#000000" stroked="false">
                <v:path arrowok="t"/>
                <v:fill type="solid"/>
              </v:shape>
            </v:group>
            <v:group style="position:absolute;left:4784;top:-988;width:10;height:20" coordorigin="4784,-988" coordsize="10,20">
              <v:shape style="position:absolute;left:4784;top:-988;width:10;height:20" coordorigin="4784,-988" coordsize="10,20" path="m4784,-969l4794,-969,4794,-988,4784,-988,4784,-969xe" filled="true" fillcolor="#000000" stroked="false">
                <v:path arrowok="t"/>
                <v:fill type="solid"/>
              </v:shape>
            </v:group>
            <v:group style="position:absolute;left:4784;top:-969;width:10;height:20" coordorigin="4784,-969" coordsize="10,20">
              <v:shape style="position:absolute;left:4784;top:-969;width:10;height:20" coordorigin="4784,-969" coordsize="10,20" path="m4784,-950l4794,-950,4794,-969,4784,-969,4784,-950xe" filled="true" fillcolor="#000000" stroked="false">
                <v:path arrowok="t"/>
                <v:fill type="solid"/>
              </v:shape>
            </v:group>
            <v:group style="position:absolute;left:4784;top:-950;width:10;height:20" coordorigin="4784,-950" coordsize="10,20">
              <v:shape style="position:absolute;left:4784;top:-950;width:10;height:20" coordorigin="4784,-950" coordsize="10,20" path="m4784,-931l4794,-931,4794,-950,4784,-950,4784,-931xe" filled="true" fillcolor="#000000" stroked="false">
                <v:path arrowok="t"/>
                <v:fill type="solid"/>
              </v:shape>
            </v:group>
            <v:group style="position:absolute;left:4784;top:-931;width:10;height:20" coordorigin="4784,-931" coordsize="10,20">
              <v:shape style="position:absolute;left:4784;top:-931;width:10;height:20" coordorigin="4784,-931" coordsize="10,20" path="m4784,-912l4794,-912,4794,-931,4784,-931,4784,-912xe" filled="true" fillcolor="#000000" stroked="false">
                <v:path arrowok="t"/>
                <v:fill type="solid"/>
              </v:shape>
            </v:group>
            <v:group style="position:absolute;left:4784;top:-912;width:10;height:20" coordorigin="4784,-912" coordsize="10,20">
              <v:shape style="position:absolute;left:4784;top:-912;width:10;height:20" coordorigin="4784,-912" coordsize="10,20" path="m4784,-892l4794,-892,4794,-912,4784,-912,4784,-892xe" filled="true" fillcolor="#000000" stroked="false">
                <v:path arrowok="t"/>
                <v:fill type="solid"/>
              </v:shape>
            </v:group>
            <v:group style="position:absolute;left:4784;top:-892;width:10;height:20" coordorigin="4784,-892" coordsize="10,20">
              <v:shape style="position:absolute;left:4784;top:-892;width:10;height:20" coordorigin="4784,-892" coordsize="10,20" path="m4784,-873l4794,-873,4794,-892,4784,-892,4784,-873xe" filled="true" fillcolor="#000000" stroked="false">
                <v:path arrowok="t"/>
                <v:fill type="solid"/>
              </v:shape>
            </v:group>
            <v:group style="position:absolute;left:4784;top:-873;width:10;height:20" coordorigin="4784,-873" coordsize="10,20">
              <v:shape style="position:absolute;left:4784;top:-873;width:10;height:20" coordorigin="4784,-873" coordsize="10,20" path="m4784,-854l4794,-854,4794,-873,4784,-873,4784,-854xe" filled="true" fillcolor="#000000" stroked="false">
                <v:path arrowok="t"/>
                <v:fill type="solid"/>
              </v:shape>
            </v:group>
            <v:group style="position:absolute;left:4784;top:-854;width:10;height:20" coordorigin="4784,-854" coordsize="10,20">
              <v:shape style="position:absolute;left:4784;top:-854;width:10;height:20" coordorigin="4784,-854" coordsize="10,20" path="m4784,-835l4794,-835,4794,-854,4784,-854,4784,-835xe" filled="true" fillcolor="#000000" stroked="false">
                <v:path arrowok="t"/>
                <v:fill type="solid"/>
              </v:shape>
            </v:group>
            <v:group style="position:absolute;left:5492;top:-2332;width:10;height:20" coordorigin="5492,-2332" coordsize="10,20">
              <v:shape style="position:absolute;left:5492;top:-2332;width:10;height:20" coordorigin="5492,-2332" coordsize="10,20" path="m5492,-2313l5502,-2313,5502,-2332,5492,-2332,5492,-2313xe" filled="true" fillcolor="#000000" stroked="false">
                <v:path arrowok="t"/>
                <v:fill type="solid"/>
              </v:shape>
            </v:group>
            <v:group style="position:absolute;left:5492;top:-2313;width:10;height:20" coordorigin="5492,-2313" coordsize="10,20">
              <v:shape style="position:absolute;left:5492;top:-2313;width:10;height:20" coordorigin="5492,-2313" coordsize="10,20" path="m5492,-2294l5502,-2294,5502,-2313,5492,-2313,5492,-2294xe" filled="true" fillcolor="#000000" stroked="false">
                <v:path arrowok="t"/>
                <v:fill type="solid"/>
              </v:shape>
            </v:group>
            <v:group style="position:absolute;left:5492;top:-2294;width:10;height:20" coordorigin="5492,-2294" coordsize="10,20">
              <v:shape style="position:absolute;left:5492;top:-2294;width:10;height:20" coordorigin="5492,-2294" coordsize="10,20" path="m5492,-2275l5502,-2275,5502,-2294,5492,-2294,5492,-2275xe" filled="true" fillcolor="#000000" stroked="false">
                <v:path arrowok="t"/>
                <v:fill type="solid"/>
              </v:shape>
            </v:group>
            <v:group style="position:absolute;left:5492;top:-2275;width:10;height:20" coordorigin="5492,-2275" coordsize="10,20">
              <v:shape style="position:absolute;left:5492;top:-2275;width:10;height:20" coordorigin="5492,-2275" coordsize="10,20" path="m5492,-2256l5502,-2256,5502,-2275,5492,-2275,5492,-2256xe" filled="true" fillcolor="#000000" stroked="false">
                <v:path arrowok="t"/>
                <v:fill type="solid"/>
              </v:shape>
            </v:group>
            <v:group style="position:absolute;left:5492;top:-2256;width:10;height:20" coordorigin="5492,-2256" coordsize="10,20">
              <v:shape style="position:absolute;left:5492;top:-2256;width:10;height:20" coordorigin="5492,-2256" coordsize="10,20" path="m5492,-2236l5502,-2236,5502,-2256,5492,-2256,5492,-2236xe" filled="true" fillcolor="#000000" stroked="false">
                <v:path arrowok="t"/>
                <v:fill type="solid"/>
              </v:shape>
            </v:group>
            <v:group style="position:absolute;left:5492;top:-2236;width:10;height:20" coordorigin="5492,-2236" coordsize="10,20">
              <v:shape style="position:absolute;left:5492;top:-2236;width:10;height:20" coordorigin="5492,-2236" coordsize="10,20" path="m5492,-2217l5502,-2217,5502,-2236,5492,-2236,5492,-2217xe" filled="true" fillcolor="#000000" stroked="false">
                <v:path arrowok="t"/>
                <v:fill type="solid"/>
              </v:shape>
            </v:group>
            <v:group style="position:absolute;left:5492;top:-2217;width:10;height:20" coordorigin="5492,-2217" coordsize="10,20">
              <v:shape style="position:absolute;left:5492;top:-2217;width:10;height:20" coordorigin="5492,-2217" coordsize="10,20" path="m5492,-2198l5502,-2198,5502,-2217,5492,-2217,5492,-2198xe" filled="true" fillcolor="#000000" stroked="false">
                <v:path arrowok="t"/>
                <v:fill type="solid"/>
              </v:shape>
            </v:group>
            <v:group style="position:absolute;left:5492;top:-2198;width:10;height:20" coordorigin="5492,-2198" coordsize="10,20">
              <v:shape style="position:absolute;left:5492;top:-2198;width:10;height:20" coordorigin="5492,-2198" coordsize="10,20" path="m5492,-2179l5502,-2179,5502,-2198,5492,-2198,5492,-2179xe" filled="true" fillcolor="#000000" stroked="false">
                <v:path arrowok="t"/>
                <v:fill type="solid"/>
              </v:shape>
            </v:group>
            <v:group style="position:absolute;left:5492;top:-2179;width:10;height:20" coordorigin="5492,-2179" coordsize="10,20">
              <v:shape style="position:absolute;left:5492;top:-2179;width:10;height:20" coordorigin="5492,-2179" coordsize="10,20" path="m5492,-2160l5502,-2160,5502,-2179,5492,-2179,5492,-2160xe" filled="true" fillcolor="#000000" stroked="false">
                <v:path arrowok="t"/>
                <v:fill type="solid"/>
              </v:shape>
            </v:group>
            <v:group style="position:absolute;left:5492;top:-2160;width:10;height:20" coordorigin="5492,-2160" coordsize="10,20">
              <v:shape style="position:absolute;left:5492;top:-2160;width:10;height:20" coordorigin="5492,-2160" coordsize="10,20" path="m5492,-2140l5502,-2140,5502,-2160,5492,-2160,5492,-2140xe" filled="true" fillcolor="#000000" stroked="false">
                <v:path arrowok="t"/>
                <v:fill type="solid"/>
              </v:shape>
            </v:group>
            <v:group style="position:absolute;left:5492;top:-2140;width:10;height:20" coordorigin="5492,-2140" coordsize="10,20">
              <v:shape style="position:absolute;left:5492;top:-2140;width:10;height:20" coordorigin="5492,-2140" coordsize="10,20" path="m5492,-2121l5502,-2121,5502,-2140,5492,-2140,5492,-2121xe" filled="true" fillcolor="#000000" stroked="false">
                <v:path arrowok="t"/>
                <v:fill type="solid"/>
              </v:shape>
            </v:group>
            <v:group style="position:absolute;left:5492;top:-2121;width:10;height:20" coordorigin="5492,-2121" coordsize="10,20">
              <v:shape style="position:absolute;left:5492;top:-2121;width:10;height:20" coordorigin="5492,-2121" coordsize="10,20" path="m5492,-2102l5502,-2102,5502,-2121,5492,-2121,5492,-2102xe" filled="true" fillcolor="#000000" stroked="false">
                <v:path arrowok="t"/>
                <v:fill type="solid"/>
              </v:shape>
            </v:group>
            <v:group style="position:absolute;left:5492;top:-2102;width:10;height:20" coordorigin="5492,-2102" coordsize="10,20">
              <v:shape style="position:absolute;left:5492;top:-2102;width:10;height:20" coordorigin="5492,-2102" coordsize="10,20" path="m5492,-2083l5502,-2083,5502,-2102,5492,-2102,5492,-2083xe" filled="true" fillcolor="#000000" stroked="false">
                <v:path arrowok="t"/>
                <v:fill type="solid"/>
              </v:shape>
            </v:group>
            <v:group style="position:absolute;left:5492;top:-2083;width:10;height:20" coordorigin="5492,-2083" coordsize="10,20">
              <v:shape style="position:absolute;left:5492;top:-2083;width:10;height:20" coordorigin="5492,-2083" coordsize="10,20" path="m5492,-2064l5502,-2064,5502,-2083,5492,-2083,5492,-2064xe" filled="true" fillcolor="#000000" stroked="false">
                <v:path arrowok="t"/>
                <v:fill type="solid"/>
              </v:shape>
            </v:group>
            <v:group style="position:absolute;left:5492;top:-2064;width:10;height:20" coordorigin="5492,-2064" coordsize="10,20">
              <v:shape style="position:absolute;left:5492;top:-2064;width:10;height:20" coordorigin="5492,-2064" coordsize="10,20" path="m5492,-2044l5502,-2044,5502,-2064,5492,-2064,5492,-2044xe" filled="true" fillcolor="#000000" stroked="false">
                <v:path arrowok="t"/>
                <v:fill type="solid"/>
              </v:shape>
            </v:group>
            <v:group style="position:absolute;left:5492;top:-2044;width:10;height:20" coordorigin="5492,-2044" coordsize="10,20">
              <v:shape style="position:absolute;left:5492;top:-2044;width:10;height:20" coordorigin="5492,-2044" coordsize="10,20" path="m5492,-2025l5502,-2025,5502,-2044,5492,-2044,5492,-2025xe" filled="true" fillcolor="#000000" stroked="false">
                <v:path arrowok="t"/>
                <v:fill type="solid"/>
              </v:shape>
            </v:group>
            <v:group style="position:absolute;left:5492;top:-2025;width:10;height:20" coordorigin="5492,-2025" coordsize="10,20">
              <v:shape style="position:absolute;left:5492;top:-2025;width:10;height:20" coordorigin="5492,-2025" coordsize="10,20" path="m5492,-2006l5502,-2006,5502,-2025,5492,-2025,5492,-2006xe" filled="true" fillcolor="#000000" stroked="false">
                <v:path arrowok="t"/>
                <v:fill type="solid"/>
              </v:shape>
            </v:group>
            <v:group style="position:absolute;left:5492;top:-2006;width:10;height:20" coordorigin="5492,-2006" coordsize="10,20">
              <v:shape style="position:absolute;left:5492;top:-2006;width:10;height:20" coordorigin="5492,-2006" coordsize="10,20" path="m5492,-1987l5502,-1987,5502,-2006,5492,-2006,5492,-1987xe" filled="true" fillcolor="#000000" stroked="false">
                <v:path arrowok="t"/>
                <v:fill type="solid"/>
              </v:shape>
            </v:group>
            <v:group style="position:absolute;left:5492;top:-1987;width:10;height:20" coordorigin="5492,-1987" coordsize="10,20">
              <v:shape style="position:absolute;left:5492;top:-1987;width:10;height:20" coordorigin="5492,-1987" coordsize="10,20" path="m5492,-1968l5502,-1968,5502,-1987,5492,-1987,5492,-1968xe" filled="true" fillcolor="#000000" stroked="false">
                <v:path arrowok="t"/>
                <v:fill type="solid"/>
              </v:shape>
            </v:group>
            <v:group style="position:absolute;left:5492;top:-1968;width:10;height:20" coordorigin="5492,-1968" coordsize="10,20">
              <v:shape style="position:absolute;left:5492;top:-1968;width:10;height:20" coordorigin="5492,-1968" coordsize="10,20" path="m5492,-1948l5502,-1948,5502,-1968,5492,-1968,5492,-1948xe" filled="true" fillcolor="#000000" stroked="false">
                <v:path arrowok="t"/>
                <v:fill type="solid"/>
              </v:shape>
            </v:group>
            <v:group style="position:absolute;left:5492;top:-1948;width:10;height:20" coordorigin="5492,-1948" coordsize="10,20">
              <v:shape style="position:absolute;left:5492;top:-1948;width:10;height:20" coordorigin="5492,-1948" coordsize="10,20" path="m5492,-1929l5502,-1929,5502,-1948,5492,-1948,5492,-1929xe" filled="true" fillcolor="#000000" stroked="false">
                <v:path arrowok="t"/>
                <v:fill type="solid"/>
              </v:shape>
            </v:group>
            <v:group style="position:absolute;left:5492;top:-1929;width:10;height:20" coordorigin="5492,-1929" coordsize="10,20">
              <v:shape style="position:absolute;left:5492;top:-1929;width:10;height:20" coordorigin="5492,-1929" coordsize="10,20" path="m5492,-1910l5502,-1910,5502,-1929,5492,-1929,5492,-1910xe" filled="true" fillcolor="#000000" stroked="false">
                <v:path arrowok="t"/>
                <v:fill type="solid"/>
              </v:shape>
            </v:group>
            <v:group style="position:absolute;left:5492;top:-1910;width:10;height:20" coordorigin="5492,-1910" coordsize="10,20">
              <v:shape style="position:absolute;left:5492;top:-1910;width:10;height:20" coordorigin="5492,-1910" coordsize="10,20" path="m5492,-1891l5502,-1891,5502,-1910,5492,-1910,5492,-1891xe" filled="true" fillcolor="#000000" stroked="false">
                <v:path arrowok="t"/>
                <v:fill type="solid"/>
              </v:shape>
            </v:group>
            <v:group style="position:absolute;left:5492;top:-1891;width:10;height:20" coordorigin="5492,-1891" coordsize="10,20">
              <v:shape style="position:absolute;left:5492;top:-1891;width:10;height:20" coordorigin="5492,-1891" coordsize="10,20" path="m5492,-1872l5502,-1872,5502,-1891,5492,-1891,5492,-1872xe" filled="true" fillcolor="#000000" stroked="false">
                <v:path arrowok="t"/>
                <v:fill type="solid"/>
              </v:shape>
            </v:group>
            <v:group style="position:absolute;left:5492;top:-1872;width:10;height:20" coordorigin="5492,-1872" coordsize="10,20">
              <v:shape style="position:absolute;left:5492;top:-1872;width:10;height:20" coordorigin="5492,-1872" coordsize="10,20" path="m5492,-1852l5502,-1852,5502,-1872,5492,-1872,5492,-1852xe" filled="true" fillcolor="#000000" stroked="false">
                <v:path arrowok="t"/>
                <v:fill type="solid"/>
              </v:shape>
            </v:group>
            <v:group style="position:absolute;left:5492;top:-1852;width:10;height:20" coordorigin="5492,-1852" coordsize="10,20">
              <v:shape style="position:absolute;left:5492;top:-1852;width:10;height:20" coordorigin="5492,-1852" coordsize="10,20" path="m5492,-1833l5502,-1833,5502,-1852,5492,-1852,5492,-1833xe" filled="true" fillcolor="#000000" stroked="false">
                <v:path arrowok="t"/>
                <v:fill type="solid"/>
              </v:shape>
            </v:group>
            <v:group style="position:absolute;left:5492;top:-1833;width:10;height:20" coordorigin="5492,-1833" coordsize="10,20">
              <v:shape style="position:absolute;left:5492;top:-1833;width:10;height:20" coordorigin="5492,-1833" coordsize="10,20" path="m5492,-1814l5502,-1814,5502,-1833,5492,-1833,5492,-1814xe" filled="true" fillcolor="#000000" stroked="false">
                <v:path arrowok="t"/>
                <v:fill type="solid"/>
              </v:shape>
            </v:group>
            <v:group style="position:absolute;left:5492;top:-1814;width:10;height:20" coordorigin="5492,-1814" coordsize="10,20">
              <v:shape style="position:absolute;left:5492;top:-1814;width:10;height:20" coordorigin="5492,-1814" coordsize="10,20" path="m5492,-1795l5502,-1795,5502,-1814,5492,-1814,5492,-1795xe" filled="true" fillcolor="#000000" stroked="false">
                <v:path arrowok="t"/>
                <v:fill type="solid"/>
              </v:shape>
            </v:group>
            <v:group style="position:absolute;left:5492;top:-1795;width:10;height:20" coordorigin="5492,-1795" coordsize="10,20">
              <v:shape style="position:absolute;left:5492;top:-1795;width:10;height:20" coordorigin="5492,-1795" coordsize="10,20" path="m5492,-1776l5502,-1776,5502,-1795,5492,-1795,5492,-1776xe" filled="true" fillcolor="#000000" stroked="false">
                <v:path arrowok="t"/>
                <v:fill type="solid"/>
              </v:shape>
            </v:group>
            <v:group style="position:absolute;left:5492;top:-1776;width:10;height:20" coordorigin="5492,-1776" coordsize="10,20">
              <v:shape style="position:absolute;left:5492;top:-1776;width:10;height:20" coordorigin="5492,-1776" coordsize="10,20" path="m5492,-1756l5502,-1756,5502,-1776,5492,-1776,5492,-1756xe" filled="true" fillcolor="#000000" stroked="false">
                <v:path arrowok="t"/>
                <v:fill type="solid"/>
              </v:shape>
            </v:group>
            <v:group style="position:absolute;left:5492;top:-1756;width:10;height:20" coordorigin="5492,-1756" coordsize="10,20">
              <v:shape style="position:absolute;left:5492;top:-1756;width:10;height:20" coordorigin="5492,-1756" coordsize="10,20" path="m5492,-1737l5502,-1737,5502,-1756,5492,-1756,5492,-1737xe" filled="true" fillcolor="#000000" stroked="false">
                <v:path arrowok="t"/>
                <v:fill type="solid"/>
              </v:shape>
            </v:group>
            <v:group style="position:absolute;left:5492;top:-1737;width:10;height:20" coordorigin="5492,-1737" coordsize="10,20">
              <v:shape style="position:absolute;left:5492;top:-1737;width:10;height:20" coordorigin="5492,-1737" coordsize="10,20" path="m5492,-1718l5502,-1718,5502,-1737,5492,-1737,5492,-1718xe" filled="true" fillcolor="#000000" stroked="false">
                <v:path arrowok="t"/>
                <v:fill type="solid"/>
              </v:shape>
            </v:group>
            <v:group style="position:absolute;left:5492;top:-1718;width:10;height:20" coordorigin="5492,-1718" coordsize="10,20">
              <v:shape style="position:absolute;left:5492;top:-1718;width:10;height:20" coordorigin="5492,-1718" coordsize="10,20" path="m5492,-1699l5502,-1699,5502,-1718,5492,-1718,5492,-1699xe" filled="true" fillcolor="#000000" stroked="false">
                <v:path arrowok="t"/>
                <v:fill type="solid"/>
              </v:shape>
            </v:group>
            <v:group style="position:absolute;left:5492;top:-1699;width:10;height:20" coordorigin="5492,-1699" coordsize="10,20">
              <v:shape style="position:absolute;left:5492;top:-1699;width:10;height:20" coordorigin="5492,-1699" coordsize="10,20" path="m5492,-1680l5502,-1680,5502,-1699,5492,-1699,5492,-1680xe" filled="true" fillcolor="#000000" stroked="false">
                <v:path arrowok="t"/>
                <v:fill type="solid"/>
              </v:shape>
            </v:group>
            <v:group style="position:absolute;left:5492;top:-1680;width:10;height:20" coordorigin="5492,-1680" coordsize="10,20">
              <v:shape style="position:absolute;left:5492;top:-1680;width:10;height:20" coordorigin="5492,-1680" coordsize="10,20" path="m5492,-1660l5502,-1660,5502,-1680,5492,-1680,5492,-1660xe" filled="true" fillcolor="#000000" stroked="false">
                <v:path arrowok="t"/>
                <v:fill type="solid"/>
              </v:shape>
            </v:group>
            <v:group style="position:absolute;left:5492;top:-1660;width:10;height:20" coordorigin="5492,-1660" coordsize="10,20">
              <v:shape style="position:absolute;left:5492;top:-1660;width:10;height:20" coordorigin="5492,-1660" coordsize="10,20" path="m5492,-1641l5502,-1641,5502,-1660,5492,-1660,5492,-1641xe" filled="true" fillcolor="#000000" stroked="false">
                <v:path arrowok="t"/>
                <v:fill type="solid"/>
              </v:shape>
            </v:group>
            <v:group style="position:absolute;left:5492;top:-1641;width:10;height:20" coordorigin="5492,-1641" coordsize="10,20">
              <v:shape style="position:absolute;left:5492;top:-1641;width:10;height:20" coordorigin="5492,-1641" coordsize="10,20" path="m5492,-1622l5502,-1622,5502,-1641,5492,-1641,5492,-1622xe" filled="true" fillcolor="#000000" stroked="false">
                <v:path arrowok="t"/>
                <v:fill type="solid"/>
              </v:shape>
            </v:group>
            <v:group style="position:absolute;left:5492;top:-1622;width:10;height:20" coordorigin="5492,-1622" coordsize="10,20">
              <v:shape style="position:absolute;left:5492;top:-1622;width:10;height:20" coordorigin="5492,-1622" coordsize="10,20" path="m5492,-1603l5502,-1603,5502,-1622,5492,-1622,5492,-1603xe" filled="true" fillcolor="#000000" stroked="false">
                <v:path arrowok="t"/>
                <v:fill type="solid"/>
              </v:shape>
            </v:group>
            <v:group style="position:absolute;left:5492;top:-1603;width:10;height:20" coordorigin="5492,-1603" coordsize="10,20">
              <v:shape style="position:absolute;left:5492;top:-1603;width:10;height:20" coordorigin="5492,-1603" coordsize="10,20" path="m5492,-1584l5502,-1584,5502,-1603,5492,-1603,5492,-1584xe" filled="true" fillcolor="#000000" stroked="false">
                <v:path arrowok="t"/>
                <v:fill type="solid"/>
              </v:shape>
            </v:group>
            <v:group style="position:absolute;left:5492;top:-1584;width:10;height:20" coordorigin="5492,-1584" coordsize="10,20">
              <v:shape style="position:absolute;left:5492;top:-1584;width:10;height:20" coordorigin="5492,-1584" coordsize="10,20" path="m5492,-1564l5502,-1564,5502,-1584,5492,-1584,5492,-1564xe" filled="true" fillcolor="#000000" stroked="false">
                <v:path arrowok="t"/>
                <v:fill type="solid"/>
              </v:shape>
            </v:group>
            <v:group style="position:absolute;left:5492;top:-1564;width:10;height:20" coordorigin="5492,-1564" coordsize="10,20">
              <v:shape style="position:absolute;left:5492;top:-1564;width:10;height:20" coordorigin="5492,-1564" coordsize="10,20" path="m5492,-1545l5502,-1545,5502,-1564,5492,-1564,5492,-1545xe" filled="true" fillcolor="#000000" stroked="false">
                <v:path arrowok="t"/>
                <v:fill type="solid"/>
              </v:shape>
            </v:group>
            <v:group style="position:absolute;left:5492;top:-1545;width:10;height:20" coordorigin="5492,-1545" coordsize="10,20">
              <v:shape style="position:absolute;left:5492;top:-1545;width:10;height:20" coordorigin="5492,-1545" coordsize="10,20" path="m5492,-1526l5502,-1526,5502,-1545,5492,-1545,5492,-1526xe" filled="true" fillcolor="#000000" stroked="false">
                <v:path arrowok="t"/>
                <v:fill type="solid"/>
              </v:shape>
            </v:group>
            <v:group style="position:absolute;left:5492;top:-1526;width:10;height:20" coordorigin="5492,-1526" coordsize="10,20">
              <v:shape style="position:absolute;left:5492;top:-1526;width:10;height:20" coordorigin="5492,-1526" coordsize="10,20" path="m5492,-1507l5502,-1507,5502,-1526,5492,-1526,5492,-1507xe" filled="true" fillcolor="#000000" stroked="false">
                <v:path arrowok="t"/>
                <v:fill type="solid"/>
              </v:shape>
            </v:group>
            <v:group style="position:absolute;left:5492;top:-1507;width:10;height:20" coordorigin="5492,-1507" coordsize="10,20">
              <v:shape style="position:absolute;left:5492;top:-1507;width:10;height:20" coordorigin="5492,-1507" coordsize="10,20" path="m5492,-1488l5502,-1488,5502,-1507,5492,-1507,5492,-1488xe" filled="true" fillcolor="#000000" stroked="false">
                <v:path arrowok="t"/>
                <v:fill type="solid"/>
              </v:shape>
            </v:group>
            <v:group style="position:absolute;left:5492;top:-1488;width:10;height:20" coordorigin="5492,-1488" coordsize="10,20">
              <v:shape style="position:absolute;left:5492;top:-1488;width:10;height:20" coordorigin="5492,-1488" coordsize="10,20" path="m5492,-1468l5502,-1468,5502,-1488,5492,-1488,5492,-1468xe" filled="true" fillcolor="#000000" stroked="false">
                <v:path arrowok="t"/>
                <v:fill type="solid"/>
              </v:shape>
            </v:group>
            <v:group style="position:absolute;left:5492;top:-1468;width:10;height:20" coordorigin="5492,-1468" coordsize="10,20">
              <v:shape style="position:absolute;left:5492;top:-1468;width:10;height:20" coordorigin="5492,-1468" coordsize="10,20" path="m5492,-1449l5502,-1449,5502,-1468,5492,-1468,5492,-1449xe" filled="true" fillcolor="#000000" stroked="false">
                <v:path arrowok="t"/>
                <v:fill type="solid"/>
              </v:shape>
            </v:group>
            <v:group style="position:absolute;left:5492;top:-1449;width:10;height:20" coordorigin="5492,-1449" coordsize="10,20">
              <v:shape style="position:absolute;left:5492;top:-1449;width:10;height:20" coordorigin="5492,-1449" coordsize="10,20" path="m5492,-1430l5502,-1430,5502,-1449,5492,-1449,5492,-1430xe" filled="true" fillcolor="#000000" stroked="false">
                <v:path arrowok="t"/>
                <v:fill type="solid"/>
              </v:shape>
            </v:group>
            <v:group style="position:absolute;left:5492;top:-1430;width:10;height:20" coordorigin="5492,-1430" coordsize="10,20">
              <v:shape style="position:absolute;left:5492;top:-1430;width:10;height:20" coordorigin="5492,-1430" coordsize="10,20" path="m5492,-1411l5502,-1411,5502,-1430,5492,-1430,5492,-1411xe" filled="true" fillcolor="#000000" stroked="false">
                <v:path arrowok="t"/>
                <v:fill type="solid"/>
              </v:shape>
            </v:group>
            <v:group style="position:absolute;left:5492;top:-1411;width:10;height:20" coordorigin="5492,-1411" coordsize="10,20">
              <v:shape style="position:absolute;left:5492;top:-1411;width:10;height:20" coordorigin="5492,-1411" coordsize="10,20" path="m5492,-1392l5502,-1392,5502,-1411,5492,-1411,5492,-1392xe" filled="true" fillcolor="#000000" stroked="false">
                <v:path arrowok="t"/>
                <v:fill type="solid"/>
              </v:shape>
            </v:group>
            <v:group style="position:absolute;left:5492;top:-1392;width:10;height:20" coordorigin="5492,-1392" coordsize="10,20">
              <v:shape style="position:absolute;left:5492;top:-1392;width:10;height:20" coordorigin="5492,-1392" coordsize="10,20" path="m5492,-1372l5502,-1372,5502,-1392,5492,-1392,5492,-1372xe" filled="true" fillcolor="#000000" stroked="false">
                <v:path arrowok="t"/>
                <v:fill type="solid"/>
              </v:shape>
            </v:group>
            <v:group style="position:absolute;left:5492;top:-1372;width:10;height:20" coordorigin="5492,-1372" coordsize="10,20">
              <v:shape style="position:absolute;left:5492;top:-1372;width:10;height:20" coordorigin="5492,-1372" coordsize="10,20" path="m5492,-1353l5502,-1353,5502,-1372,5492,-1372,5492,-1353xe" filled="true" fillcolor="#000000" stroked="false">
                <v:path arrowok="t"/>
                <v:fill type="solid"/>
              </v:shape>
            </v:group>
            <v:group style="position:absolute;left:5492;top:-1353;width:10;height:20" coordorigin="5492,-1353" coordsize="10,20">
              <v:shape style="position:absolute;left:5492;top:-1353;width:10;height:20" coordorigin="5492,-1353" coordsize="10,20" path="m5492,-1334l5502,-1334,5502,-1353,5492,-1353,5492,-1334xe" filled="true" fillcolor="#000000" stroked="false">
                <v:path arrowok="t"/>
                <v:fill type="solid"/>
              </v:shape>
            </v:group>
            <v:group style="position:absolute;left:5492;top:-1334;width:10;height:20" coordorigin="5492,-1334" coordsize="10,20">
              <v:shape style="position:absolute;left:5492;top:-1334;width:10;height:20" coordorigin="5492,-1334" coordsize="10,20" path="m5492,-1315l5502,-1315,5502,-1334,5492,-1334,5492,-1315xe" filled="true" fillcolor="#000000" stroked="false">
                <v:path arrowok="t"/>
                <v:fill type="solid"/>
              </v:shape>
            </v:group>
            <v:group style="position:absolute;left:5492;top:-1315;width:10;height:20" coordorigin="5492,-1315" coordsize="10,20">
              <v:shape style="position:absolute;left:5492;top:-1315;width:10;height:20" coordorigin="5492,-1315" coordsize="10,20" path="m5492,-1296l5502,-1296,5502,-1315,5492,-1315,5492,-1296xe" filled="true" fillcolor="#000000" stroked="false">
                <v:path arrowok="t"/>
                <v:fill type="solid"/>
              </v:shape>
            </v:group>
            <v:group style="position:absolute;left:5492;top:-1296;width:10;height:20" coordorigin="5492,-1296" coordsize="10,20">
              <v:shape style="position:absolute;left:5492;top:-1296;width:10;height:20" coordorigin="5492,-1296" coordsize="10,20" path="m5492,-1276l5502,-1276,5502,-1296,5492,-1296,5492,-1276xe" filled="true" fillcolor="#000000" stroked="false">
                <v:path arrowok="t"/>
                <v:fill type="solid"/>
              </v:shape>
            </v:group>
            <v:group style="position:absolute;left:5492;top:-1276;width:10;height:20" coordorigin="5492,-1276" coordsize="10,20">
              <v:shape style="position:absolute;left:5492;top:-1276;width:10;height:20" coordorigin="5492,-1276" coordsize="10,20" path="m5492,-1257l5502,-1257,5502,-1276,5492,-1276,5492,-1257xe" filled="true" fillcolor="#000000" stroked="false">
                <v:path arrowok="t"/>
                <v:fill type="solid"/>
              </v:shape>
            </v:group>
            <v:group style="position:absolute;left:5492;top:-1257;width:10;height:20" coordorigin="5492,-1257" coordsize="10,20">
              <v:shape style="position:absolute;left:5492;top:-1257;width:10;height:20" coordorigin="5492,-1257" coordsize="10,20" path="m5492,-1238l5502,-1238,5502,-1257,5492,-1257,5492,-1238xe" filled="true" fillcolor="#000000" stroked="false">
                <v:path arrowok="t"/>
                <v:fill type="solid"/>
              </v:shape>
            </v:group>
            <v:group style="position:absolute;left:5492;top:-1238;width:10;height:20" coordorigin="5492,-1238" coordsize="10,20">
              <v:shape style="position:absolute;left:5492;top:-1238;width:10;height:20" coordorigin="5492,-1238" coordsize="10,20" path="m5492,-1219l5502,-1219,5502,-1238,5492,-1238,5492,-1219xe" filled="true" fillcolor="#000000" stroked="false">
                <v:path arrowok="t"/>
                <v:fill type="solid"/>
              </v:shape>
            </v:group>
            <v:group style="position:absolute;left:5492;top:-1219;width:10;height:20" coordorigin="5492,-1219" coordsize="10,20">
              <v:shape style="position:absolute;left:5492;top:-1219;width:10;height:20" coordorigin="5492,-1219" coordsize="10,20" path="m5492,-1200l5502,-1200,5502,-1219,5492,-1219,5492,-1200xe" filled="true" fillcolor="#000000" stroked="false">
                <v:path arrowok="t"/>
                <v:fill type="solid"/>
              </v:shape>
            </v:group>
            <v:group style="position:absolute;left:5492;top:-1200;width:10;height:20" coordorigin="5492,-1200" coordsize="10,20">
              <v:shape style="position:absolute;left:5492;top:-1200;width:10;height:20" coordorigin="5492,-1200" coordsize="10,20" path="m5492,-1180l5502,-1180,5502,-1200,5492,-1200,5492,-1180xe" filled="true" fillcolor="#000000" stroked="false">
                <v:path arrowok="t"/>
                <v:fill type="solid"/>
              </v:shape>
            </v:group>
            <v:group style="position:absolute;left:5492;top:-1180;width:10;height:20" coordorigin="5492,-1180" coordsize="10,20">
              <v:shape style="position:absolute;left:5492;top:-1180;width:10;height:20" coordorigin="5492,-1180" coordsize="10,20" path="m5492,-1161l5502,-1161,5502,-1180,5492,-1180,5492,-1161xe" filled="true" fillcolor="#000000" stroked="false">
                <v:path arrowok="t"/>
                <v:fill type="solid"/>
              </v:shape>
            </v:group>
            <v:group style="position:absolute;left:5492;top:-1161;width:10;height:20" coordorigin="5492,-1161" coordsize="10,20">
              <v:shape style="position:absolute;left:5492;top:-1161;width:10;height:20" coordorigin="5492,-1161" coordsize="10,20" path="m5492,-1142l5502,-1142,5502,-1161,5492,-1161,5492,-1142xe" filled="true" fillcolor="#000000" stroked="false">
                <v:path arrowok="t"/>
                <v:fill type="solid"/>
              </v:shape>
            </v:group>
            <v:group style="position:absolute;left:5492;top:-1142;width:10;height:20" coordorigin="5492,-1142" coordsize="10,20">
              <v:shape style="position:absolute;left:5492;top:-1142;width:10;height:20" coordorigin="5492,-1142" coordsize="10,20" path="m5492,-1123l5502,-1123,5502,-1142,5492,-1142,5492,-1123xe" filled="true" fillcolor="#000000" stroked="false">
                <v:path arrowok="t"/>
                <v:fill type="solid"/>
              </v:shape>
            </v:group>
            <v:group style="position:absolute;left:5492;top:-1123;width:10;height:20" coordorigin="5492,-1123" coordsize="10,20">
              <v:shape style="position:absolute;left:5492;top:-1123;width:10;height:20" coordorigin="5492,-1123" coordsize="10,20" path="m5492,-1104l5502,-1104,5502,-1123,5492,-1123,5492,-1104xe" filled="true" fillcolor="#000000" stroked="false">
                <v:path arrowok="t"/>
                <v:fill type="solid"/>
              </v:shape>
            </v:group>
            <v:group style="position:absolute;left:5492;top:-1104;width:10;height:20" coordorigin="5492,-1104" coordsize="10,20">
              <v:shape style="position:absolute;left:5492;top:-1104;width:10;height:20" coordorigin="5492,-1104" coordsize="10,20" path="m5492,-1084l5502,-1084,5502,-1104,5492,-1104,5492,-1084xe" filled="true" fillcolor="#000000" stroked="false">
                <v:path arrowok="t"/>
                <v:fill type="solid"/>
              </v:shape>
            </v:group>
            <v:group style="position:absolute;left:5492;top:-1084;width:10;height:20" coordorigin="5492,-1084" coordsize="10,20">
              <v:shape style="position:absolute;left:5492;top:-1084;width:10;height:20" coordorigin="5492,-1084" coordsize="10,20" path="m5492,-1065l5502,-1065,5502,-1084,5492,-1084,5492,-1065xe" filled="true" fillcolor="#000000" stroked="false">
                <v:path arrowok="t"/>
                <v:fill type="solid"/>
              </v:shape>
            </v:group>
            <v:group style="position:absolute;left:5492;top:-1065;width:10;height:20" coordorigin="5492,-1065" coordsize="10,20">
              <v:shape style="position:absolute;left:5492;top:-1065;width:10;height:20" coordorigin="5492,-1065" coordsize="10,20" path="m5492,-1046l5502,-1046,5502,-1065,5492,-1065,5492,-1046xe" filled="true" fillcolor="#000000" stroked="false">
                <v:path arrowok="t"/>
                <v:fill type="solid"/>
              </v:shape>
            </v:group>
            <v:group style="position:absolute;left:5492;top:-1046;width:10;height:20" coordorigin="5492,-1046" coordsize="10,20">
              <v:shape style="position:absolute;left:5492;top:-1046;width:10;height:20" coordorigin="5492,-1046" coordsize="10,20" path="m5492,-1027l5502,-1027,5502,-1046,5492,-1046,5492,-1027xe" filled="true" fillcolor="#000000" stroked="false">
                <v:path arrowok="t"/>
                <v:fill type="solid"/>
              </v:shape>
            </v:group>
            <v:group style="position:absolute;left:5492;top:-1027;width:10;height:20" coordorigin="5492,-1027" coordsize="10,20">
              <v:shape style="position:absolute;left:5492;top:-1027;width:10;height:20" coordorigin="5492,-1027" coordsize="10,20" path="m5492,-1008l5502,-1008,5502,-1027,5492,-1027,5492,-1008xe" filled="true" fillcolor="#000000" stroked="false">
                <v:path arrowok="t"/>
                <v:fill type="solid"/>
              </v:shape>
            </v:group>
            <v:group style="position:absolute;left:5492;top:-1008;width:10;height:20" coordorigin="5492,-1008" coordsize="10,20">
              <v:shape style="position:absolute;left:5492;top:-1008;width:10;height:20" coordorigin="5492,-1008" coordsize="10,20" path="m5492,-988l5502,-988,5502,-1008,5492,-1008,5492,-988xe" filled="true" fillcolor="#000000" stroked="false">
                <v:path arrowok="t"/>
                <v:fill type="solid"/>
              </v:shape>
            </v:group>
            <v:group style="position:absolute;left:5492;top:-988;width:10;height:20" coordorigin="5492,-988" coordsize="10,20">
              <v:shape style="position:absolute;left:5492;top:-988;width:10;height:20" coordorigin="5492,-988" coordsize="10,20" path="m5492,-969l5502,-969,5502,-988,5492,-988,5492,-969xe" filled="true" fillcolor="#000000" stroked="false">
                <v:path arrowok="t"/>
                <v:fill type="solid"/>
              </v:shape>
            </v:group>
            <v:group style="position:absolute;left:5492;top:-969;width:10;height:20" coordorigin="5492,-969" coordsize="10,20">
              <v:shape style="position:absolute;left:5492;top:-969;width:10;height:20" coordorigin="5492,-969" coordsize="10,20" path="m5492,-950l5502,-950,5502,-969,5492,-969,5492,-950xe" filled="true" fillcolor="#000000" stroked="false">
                <v:path arrowok="t"/>
                <v:fill type="solid"/>
              </v:shape>
            </v:group>
            <v:group style="position:absolute;left:5492;top:-950;width:10;height:20" coordorigin="5492,-950" coordsize="10,20">
              <v:shape style="position:absolute;left:5492;top:-950;width:10;height:20" coordorigin="5492,-950" coordsize="10,20" path="m5492,-931l5502,-931,5502,-950,5492,-950,5492,-931xe" filled="true" fillcolor="#000000" stroked="false">
                <v:path arrowok="t"/>
                <v:fill type="solid"/>
              </v:shape>
            </v:group>
            <v:group style="position:absolute;left:5492;top:-931;width:10;height:20" coordorigin="5492,-931" coordsize="10,20">
              <v:shape style="position:absolute;left:5492;top:-931;width:10;height:20" coordorigin="5492,-931" coordsize="10,20" path="m5492,-912l5502,-912,5502,-931,5492,-931,5492,-912xe" filled="true" fillcolor="#000000" stroked="false">
                <v:path arrowok="t"/>
                <v:fill type="solid"/>
              </v:shape>
            </v:group>
            <v:group style="position:absolute;left:5492;top:-912;width:10;height:20" coordorigin="5492,-912" coordsize="10,20">
              <v:shape style="position:absolute;left:5492;top:-912;width:10;height:20" coordorigin="5492,-912" coordsize="10,20" path="m5492,-892l5502,-892,5502,-912,5492,-912,5492,-892xe" filled="true" fillcolor="#000000" stroked="false">
                <v:path arrowok="t"/>
                <v:fill type="solid"/>
              </v:shape>
            </v:group>
            <v:group style="position:absolute;left:5492;top:-892;width:10;height:20" coordorigin="5492,-892" coordsize="10,20">
              <v:shape style="position:absolute;left:5492;top:-892;width:10;height:20" coordorigin="5492,-892" coordsize="10,20" path="m5492,-873l5502,-873,5502,-892,5492,-892,5492,-873xe" filled="true" fillcolor="#000000" stroked="false">
                <v:path arrowok="t"/>
                <v:fill type="solid"/>
              </v:shape>
            </v:group>
            <v:group style="position:absolute;left:5492;top:-873;width:10;height:20" coordorigin="5492,-873" coordsize="10,20">
              <v:shape style="position:absolute;left:5492;top:-873;width:10;height:20" coordorigin="5492,-873" coordsize="10,20" path="m5492,-854l5502,-854,5502,-873,5492,-873,5492,-854xe" filled="true" fillcolor="#000000" stroked="false">
                <v:path arrowok="t"/>
                <v:fill type="solid"/>
              </v:shape>
            </v:group>
            <v:group style="position:absolute;left:5492;top:-854;width:10;height:20" coordorigin="5492,-854" coordsize="10,20">
              <v:shape style="position:absolute;left:5492;top:-854;width:10;height:20" coordorigin="5492,-854" coordsize="10,20" path="m5492,-835l5502,-835,5502,-854,5492,-854,5492,-835xe" filled="true" fillcolor="#000000" stroked="false">
                <v:path arrowok="t"/>
                <v:fill type="solid"/>
              </v:shape>
            </v:group>
            <v:group style="position:absolute;left:6522;top:-2332;width:10;height:20" coordorigin="6522,-2332" coordsize="10,20">
              <v:shape style="position:absolute;left:6522;top:-2332;width:10;height:20" coordorigin="6522,-2332" coordsize="10,20" path="m6522,-2313l6532,-2313,6532,-2332,6522,-2332,6522,-2313xe" filled="true" fillcolor="#000000" stroked="false">
                <v:path arrowok="t"/>
                <v:fill type="solid"/>
              </v:shape>
            </v:group>
            <v:group style="position:absolute;left:6522;top:-2313;width:10;height:20" coordorigin="6522,-2313" coordsize="10,20">
              <v:shape style="position:absolute;left:6522;top:-2313;width:10;height:20" coordorigin="6522,-2313" coordsize="10,20" path="m6522,-2294l6532,-2294,6532,-2313,6522,-2313,6522,-2294xe" filled="true" fillcolor="#000000" stroked="false">
                <v:path arrowok="t"/>
                <v:fill type="solid"/>
              </v:shape>
            </v:group>
            <v:group style="position:absolute;left:6522;top:-2294;width:10;height:20" coordorigin="6522,-2294" coordsize="10,20">
              <v:shape style="position:absolute;left:6522;top:-2294;width:10;height:20" coordorigin="6522,-2294" coordsize="10,20" path="m6522,-2275l6532,-2275,6532,-2294,6522,-2294,6522,-2275xe" filled="true" fillcolor="#000000" stroked="false">
                <v:path arrowok="t"/>
                <v:fill type="solid"/>
              </v:shape>
            </v:group>
            <v:group style="position:absolute;left:6522;top:-2275;width:10;height:20" coordorigin="6522,-2275" coordsize="10,20">
              <v:shape style="position:absolute;left:6522;top:-2275;width:10;height:20" coordorigin="6522,-2275" coordsize="10,20" path="m6522,-2256l6532,-2256,6532,-2275,6522,-2275,6522,-2256xe" filled="true" fillcolor="#000000" stroked="false">
                <v:path arrowok="t"/>
                <v:fill type="solid"/>
              </v:shape>
            </v:group>
            <v:group style="position:absolute;left:6522;top:-2256;width:10;height:20" coordorigin="6522,-2256" coordsize="10,20">
              <v:shape style="position:absolute;left:6522;top:-2256;width:10;height:20" coordorigin="6522,-2256" coordsize="10,20" path="m6522,-2236l6532,-2236,6532,-2256,6522,-2256,6522,-2236xe" filled="true" fillcolor="#000000" stroked="false">
                <v:path arrowok="t"/>
                <v:fill type="solid"/>
              </v:shape>
            </v:group>
            <v:group style="position:absolute;left:6522;top:-2236;width:10;height:20" coordorigin="6522,-2236" coordsize="10,20">
              <v:shape style="position:absolute;left:6522;top:-2236;width:10;height:20" coordorigin="6522,-2236" coordsize="10,20" path="m6522,-2217l6532,-2217,6532,-2236,6522,-2236,6522,-2217xe" filled="true" fillcolor="#000000" stroked="false">
                <v:path arrowok="t"/>
                <v:fill type="solid"/>
              </v:shape>
            </v:group>
            <v:group style="position:absolute;left:6522;top:-2217;width:10;height:20" coordorigin="6522,-2217" coordsize="10,20">
              <v:shape style="position:absolute;left:6522;top:-2217;width:10;height:20" coordorigin="6522,-2217" coordsize="10,20" path="m6522,-2198l6532,-2198,6532,-2217,6522,-2217,6522,-2198xe" filled="true" fillcolor="#000000" stroked="false">
                <v:path arrowok="t"/>
                <v:fill type="solid"/>
              </v:shape>
            </v:group>
            <v:group style="position:absolute;left:6522;top:-2198;width:10;height:20" coordorigin="6522,-2198" coordsize="10,20">
              <v:shape style="position:absolute;left:6522;top:-2198;width:10;height:20" coordorigin="6522,-2198" coordsize="10,20" path="m6522,-2179l6532,-2179,6532,-2198,6522,-2198,6522,-2179xe" filled="true" fillcolor="#000000" stroked="false">
                <v:path arrowok="t"/>
                <v:fill type="solid"/>
              </v:shape>
            </v:group>
            <v:group style="position:absolute;left:6522;top:-2179;width:10;height:20" coordorigin="6522,-2179" coordsize="10,20">
              <v:shape style="position:absolute;left:6522;top:-2179;width:10;height:20" coordorigin="6522,-2179" coordsize="10,20" path="m6522,-2160l6532,-2160,6532,-2179,6522,-2179,6522,-2160xe" filled="true" fillcolor="#000000" stroked="false">
                <v:path arrowok="t"/>
                <v:fill type="solid"/>
              </v:shape>
            </v:group>
            <v:group style="position:absolute;left:6522;top:-2160;width:10;height:20" coordorigin="6522,-2160" coordsize="10,20">
              <v:shape style="position:absolute;left:6522;top:-2160;width:10;height:20" coordorigin="6522,-2160" coordsize="10,20" path="m6522,-2140l6532,-2140,6532,-2160,6522,-2160,6522,-2140xe" filled="true" fillcolor="#000000" stroked="false">
                <v:path arrowok="t"/>
                <v:fill type="solid"/>
              </v:shape>
            </v:group>
            <v:group style="position:absolute;left:6522;top:-2140;width:10;height:20" coordorigin="6522,-2140" coordsize="10,20">
              <v:shape style="position:absolute;left:6522;top:-2140;width:10;height:20" coordorigin="6522,-2140" coordsize="10,20" path="m6522,-2121l6532,-2121,6532,-2140,6522,-2140,6522,-2121xe" filled="true" fillcolor="#000000" stroked="false">
                <v:path arrowok="t"/>
                <v:fill type="solid"/>
              </v:shape>
            </v:group>
            <v:group style="position:absolute;left:6522;top:-2121;width:10;height:20" coordorigin="6522,-2121" coordsize="10,20">
              <v:shape style="position:absolute;left:6522;top:-2121;width:10;height:20" coordorigin="6522,-2121" coordsize="10,20" path="m6522,-2102l6532,-2102,6532,-2121,6522,-2121,6522,-2102xe" filled="true" fillcolor="#000000" stroked="false">
                <v:path arrowok="t"/>
                <v:fill type="solid"/>
              </v:shape>
            </v:group>
            <v:group style="position:absolute;left:6522;top:-2102;width:10;height:20" coordorigin="6522,-2102" coordsize="10,20">
              <v:shape style="position:absolute;left:6522;top:-2102;width:10;height:20" coordorigin="6522,-2102" coordsize="10,20" path="m6522,-2083l6532,-2083,6532,-2102,6522,-2102,6522,-2083xe" filled="true" fillcolor="#000000" stroked="false">
                <v:path arrowok="t"/>
                <v:fill type="solid"/>
              </v:shape>
            </v:group>
            <v:group style="position:absolute;left:6522;top:-2083;width:10;height:20" coordorigin="6522,-2083" coordsize="10,20">
              <v:shape style="position:absolute;left:6522;top:-2083;width:10;height:20" coordorigin="6522,-2083" coordsize="10,20" path="m6522,-2064l6532,-2064,6532,-2083,6522,-2083,6522,-2064xe" filled="true" fillcolor="#000000" stroked="false">
                <v:path arrowok="t"/>
                <v:fill type="solid"/>
              </v:shape>
            </v:group>
            <v:group style="position:absolute;left:6522;top:-2064;width:10;height:20" coordorigin="6522,-2064" coordsize="10,20">
              <v:shape style="position:absolute;left:6522;top:-2064;width:10;height:20" coordorigin="6522,-2064" coordsize="10,20" path="m6522,-2044l6532,-2044,6532,-2064,6522,-2064,6522,-2044xe" filled="true" fillcolor="#000000" stroked="false">
                <v:path arrowok="t"/>
                <v:fill type="solid"/>
              </v:shape>
            </v:group>
            <v:group style="position:absolute;left:6522;top:-2044;width:10;height:20" coordorigin="6522,-2044" coordsize="10,20">
              <v:shape style="position:absolute;left:6522;top:-2044;width:10;height:20" coordorigin="6522,-2044" coordsize="10,20" path="m6522,-2025l6532,-2025,6532,-2044,6522,-2044,6522,-2025xe" filled="true" fillcolor="#000000" stroked="false">
                <v:path arrowok="t"/>
                <v:fill type="solid"/>
              </v:shape>
            </v:group>
            <v:group style="position:absolute;left:6522;top:-2025;width:10;height:20" coordorigin="6522,-2025" coordsize="10,20">
              <v:shape style="position:absolute;left:6522;top:-2025;width:10;height:20" coordorigin="6522,-2025" coordsize="10,20" path="m6522,-2006l6532,-2006,6532,-2025,6522,-2025,6522,-2006xe" filled="true" fillcolor="#000000" stroked="false">
                <v:path arrowok="t"/>
                <v:fill type="solid"/>
              </v:shape>
            </v:group>
            <v:group style="position:absolute;left:6522;top:-2006;width:10;height:20" coordorigin="6522,-2006" coordsize="10,20">
              <v:shape style="position:absolute;left:6522;top:-2006;width:10;height:20" coordorigin="6522,-2006" coordsize="10,20" path="m6522,-1987l6532,-1987,6532,-2006,6522,-2006,6522,-1987xe" filled="true" fillcolor="#000000" stroked="false">
                <v:path arrowok="t"/>
                <v:fill type="solid"/>
              </v:shape>
            </v:group>
            <v:group style="position:absolute;left:6522;top:-1987;width:10;height:20" coordorigin="6522,-1987" coordsize="10,20">
              <v:shape style="position:absolute;left:6522;top:-1987;width:10;height:20" coordorigin="6522,-1987" coordsize="10,20" path="m6522,-1968l6532,-1968,6532,-1987,6522,-1987,6522,-1968xe" filled="true" fillcolor="#000000" stroked="false">
                <v:path arrowok="t"/>
                <v:fill type="solid"/>
              </v:shape>
            </v:group>
            <v:group style="position:absolute;left:6522;top:-1968;width:10;height:20" coordorigin="6522,-1968" coordsize="10,20">
              <v:shape style="position:absolute;left:6522;top:-1968;width:10;height:20" coordorigin="6522,-1968" coordsize="10,20" path="m6522,-1948l6532,-1948,6532,-1968,6522,-1968,6522,-1948xe" filled="true" fillcolor="#000000" stroked="false">
                <v:path arrowok="t"/>
                <v:fill type="solid"/>
              </v:shape>
            </v:group>
            <v:group style="position:absolute;left:6522;top:-1948;width:10;height:20" coordorigin="6522,-1948" coordsize="10,20">
              <v:shape style="position:absolute;left:6522;top:-1948;width:10;height:20" coordorigin="6522,-1948" coordsize="10,20" path="m6522,-1929l6532,-1929,6532,-1948,6522,-1948,6522,-1929xe" filled="true" fillcolor="#000000" stroked="false">
                <v:path arrowok="t"/>
                <v:fill type="solid"/>
              </v:shape>
            </v:group>
            <v:group style="position:absolute;left:6522;top:-1929;width:10;height:20" coordorigin="6522,-1929" coordsize="10,20">
              <v:shape style="position:absolute;left:6522;top:-1929;width:10;height:20" coordorigin="6522,-1929" coordsize="10,20" path="m6522,-1910l6532,-1910,6532,-1929,6522,-1929,6522,-1910xe" filled="true" fillcolor="#000000" stroked="false">
                <v:path arrowok="t"/>
                <v:fill type="solid"/>
              </v:shape>
            </v:group>
            <v:group style="position:absolute;left:6522;top:-1910;width:10;height:20" coordorigin="6522,-1910" coordsize="10,20">
              <v:shape style="position:absolute;left:6522;top:-1910;width:10;height:20" coordorigin="6522,-1910" coordsize="10,20" path="m6522,-1891l6532,-1891,6532,-1910,6522,-1910,6522,-1891xe" filled="true" fillcolor="#000000" stroked="false">
                <v:path arrowok="t"/>
                <v:fill type="solid"/>
              </v:shape>
            </v:group>
            <v:group style="position:absolute;left:6522;top:-1891;width:10;height:20" coordorigin="6522,-1891" coordsize="10,20">
              <v:shape style="position:absolute;left:6522;top:-1891;width:10;height:20" coordorigin="6522,-1891" coordsize="10,20" path="m6522,-1872l6532,-1872,6532,-1891,6522,-1891,6522,-1872xe" filled="true" fillcolor="#000000" stroked="false">
                <v:path arrowok="t"/>
                <v:fill type="solid"/>
              </v:shape>
            </v:group>
            <v:group style="position:absolute;left:6522;top:-1872;width:10;height:20" coordorigin="6522,-1872" coordsize="10,20">
              <v:shape style="position:absolute;left:6522;top:-1872;width:10;height:20" coordorigin="6522,-1872" coordsize="10,20" path="m6522,-1852l6532,-1852,6532,-1872,6522,-1872,6522,-1852xe" filled="true" fillcolor="#000000" stroked="false">
                <v:path arrowok="t"/>
                <v:fill type="solid"/>
              </v:shape>
            </v:group>
            <v:group style="position:absolute;left:6522;top:-1852;width:10;height:20" coordorigin="6522,-1852" coordsize="10,20">
              <v:shape style="position:absolute;left:6522;top:-1852;width:10;height:20" coordorigin="6522,-1852" coordsize="10,20" path="m6522,-1833l6532,-1833,6532,-1852,6522,-1852,6522,-1833xe" filled="true" fillcolor="#000000" stroked="false">
                <v:path arrowok="t"/>
                <v:fill type="solid"/>
              </v:shape>
            </v:group>
            <v:group style="position:absolute;left:6522;top:-1833;width:10;height:20" coordorigin="6522,-1833" coordsize="10,20">
              <v:shape style="position:absolute;left:6522;top:-1833;width:10;height:20" coordorigin="6522,-1833" coordsize="10,20" path="m6522,-1814l6532,-1814,6532,-1833,6522,-1833,6522,-1814xe" filled="true" fillcolor="#000000" stroked="false">
                <v:path arrowok="t"/>
                <v:fill type="solid"/>
              </v:shape>
            </v:group>
            <v:group style="position:absolute;left:6522;top:-1814;width:10;height:20" coordorigin="6522,-1814" coordsize="10,20">
              <v:shape style="position:absolute;left:6522;top:-1814;width:10;height:20" coordorigin="6522,-1814" coordsize="10,20" path="m6522,-1795l6532,-1795,6532,-1814,6522,-1814,6522,-1795xe" filled="true" fillcolor="#000000" stroked="false">
                <v:path arrowok="t"/>
                <v:fill type="solid"/>
              </v:shape>
            </v:group>
            <v:group style="position:absolute;left:6522;top:-1795;width:10;height:20" coordorigin="6522,-1795" coordsize="10,20">
              <v:shape style="position:absolute;left:6522;top:-1795;width:10;height:20" coordorigin="6522,-1795" coordsize="10,20" path="m6522,-1776l6532,-1776,6532,-1795,6522,-1795,6522,-1776xe" filled="true" fillcolor="#000000" stroked="false">
                <v:path arrowok="t"/>
                <v:fill type="solid"/>
              </v:shape>
            </v:group>
            <v:group style="position:absolute;left:6522;top:-1776;width:10;height:20" coordorigin="6522,-1776" coordsize="10,20">
              <v:shape style="position:absolute;left:6522;top:-1776;width:10;height:20" coordorigin="6522,-1776" coordsize="10,20" path="m6522,-1756l6532,-1756,6532,-1776,6522,-1776,6522,-1756xe" filled="true" fillcolor="#000000" stroked="false">
                <v:path arrowok="t"/>
                <v:fill type="solid"/>
              </v:shape>
            </v:group>
            <v:group style="position:absolute;left:6522;top:-1756;width:10;height:20" coordorigin="6522,-1756" coordsize="10,20">
              <v:shape style="position:absolute;left:6522;top:-1756;width:10;height:20" coordorigin="6522,-1756" coordsize="10,20" path="m6522,-1737l6532,-1737,6532,-1756,6522,-1756,6522,-1737xe" filled="true" fillcolor="#000000" stroked="false">
                <v:path arrowok="t"/>
                <v:fill type="solid"/>
              </v:shape>
            </v:group>
            <v:group style="position:absolute;left:6522;top:-1737;width:10;height:20" coordorigin="6522,-1737" coordsize="10,20">
              <v:shape style="position:absolute;left:6522;top:-1737;width:10;height:20" coordorigin="6522,-1737" coordsize="10,20" path="m6522,-1718l6532,-1718,6532,-1737,6522,-1737,6522,-1718xe" filled="true" fillcolor="#000000" stroked="false">
                <v:path arrowok="t"/>
                <v:fill type="solid"/>
              </v:shape>
            </v:group>
            <v:group style="position:absolute;left:6522;top:-1718;width:10;height:20" coordorigin="6522,-1718" coordsize="10,20">
              <v:shape style="position:absolute;left:6522;top:-1718;width:10;height:20" coordorigin="6522,-1718" coordsize="10,20" path="m6522,-1699l6532,-1699,6532,-1718,6522,-1718,6522,-1699xe" filled="true" fillcolor="#000000" stroked="false">
                <v:path arrowok="t"/>
                <v:fill type="solid"/>
              </v:shape>
            </v:group>
            <v:group style="position:absolute;left:6522;top:-1699;width:10;height:20" coordorigin="6522,-1699" coordsize="10,20">
              <v:shape style="position:absolute;left:6522;top:-1699;width:10;height:20" coordorigin="6522,-1699" coordsize="10,20" path="m6522,-1680l6532,-1680,6532,-1699,6522,-1699,6522,-1680xe" filled="true" fillcolor="#000000" stroked="false">
                <v:path arrowok="t"/>
                <v:fill type="solid"/>
              </v:shape>
            </v:group>
            <v:group style="position:absolute;left:6522;top:-1680;width:10;height:20" coordorigin="6522,-1680" coordsize="10,20">
              <v:shape style="position:absolute;left:6522;top:-1680;width:10;height:20" coordorigin="6522,-1680" coordsize="10,20" path="m6522,-1660l6532,-1660,6532,-1680,6522,-1680,6522,-1660xe" filled="true" fillcolor="#000000" stroked="false">
                <v:path arrowok="t"/>
                <v:fill type="solid"/>
              </v:shape>
            </v:group>
            <v:group style="position:absolute;left:6522;top:-1660;width:10;height:20" coordorigin="6522,-1660" coordsize="10,20">
              <v:shape style="position:absolute;left:6522;top:-1660;width:10;height:20" coordorigin="6522,-1660" coordsize="10,20" path="m6522,-1641l6532,-1641,6532,-1660,6522,-1660,6522,-1641xe" filled="true" fillcolor="#000000" stroked="false">
                <v:path arrowok="t"/>
                <v:fill type="solid"/>
              </v:shape>
            </v:group>
            <v:group style="position:absolute;left:6522;top:-1641;width:10;height:20" coordorigin="6522,-1641" coordsize="10,20">
              <v:shape style="position:absolute;left:6522;top:-1641;width:10;height:20" coordorigin="6522,-1641" coordsize="10,20" path="m6522,-1622l6532,-1622,6532,-1641,6522,-1641,6522,-1622xe" filled="true" fillcolor="#000000" stroked="false">
                <v:path arrowok="t"/>
                <v:fill type="solid"/>
              </v:shape>
            </v:group>
            <v:group style="position:absolute;left:6522;top:-1622;width:10;height:20" coordorigin="6522,-1622" coordsize="10,20">
              <v:shape style="position:absolute;left:6522;top:-1622;width:10;height:20" coordorigin="6522,-1622" coordsize="10,20" path="m6522,-1603l6532,-1603,6532,-1622,6522,-1622,6522,-1603xe" filled="true" fillcolor="#000000" stroked="false">
                <v:path arrowok="t"/>
                <v:fill type="solid"/>
              </v:shape>
            </v:group>
            <v:group style="position:absolute;left:6522;top:-1603;width:10;height:20" coordorigin="6522,-1603" coordsize="10,20">
              <v:shape style="position:absolute;left:6522;top:-1603;width:10;height:20" coordorigin="6522,-1603" coordsize="10,20" path="m6522,-1584l6532,-1584,6532,-1603,6522,-1603,6522,-1584xe" filled="true" fillcolor="#000000" stroked="false">
                <v:path arrowok="t"/>
                <v:fill type="solid"/>
              </v:shape>
            </v:group>
            <v:group style="position:absolute;left:6522;top:-1584;width:10;height:20" coordorigin="6522,-1584" coordsize="10,20">
              <v:shape style="position:absolute;left:6522;top:-1584;width:10;height:20" coordorigin="6522,-1584" coordsize="10,20" path="m6522,-1564l6532,-1564,6532,-1584,6522,-1584,6522,-1564xe" filled="true" fillcolor="#000000" stroked="false">
                <v:path arrowok="t"/>
                <v:fill type="solid"/>
              </v:shape>
            </v:group>
            <v:group style="position:absolute;left:6522;top:-1564;width:10;height:20" coordorigin="6522,-1564" coordsize="10,20">
              <v:shape style="position:absolute;left:6522;top:-1564;width:10;height:20" coordorigin="6522,-1564" coordsize="10,20" path="m6522,-1545l6532,-1545,6532,-1564,6522,-1564,6522,-1545xe" filled="true" fillcolor="#000000" stroked="false">
                <v:path arrowok="t"/>
                <v:fill type="solid"/>
              </v:shape>
            </v:group>
            <v:group style="position:absolute;left:6522;top:-1545;width:10;height:20" coordorigin="6522,-1545" coordsize="10,20">
              <v:shape style="position:absolute;left:6522;top:-1545;width:10;height:20" coordorigin="6522,-1545" coordsize="10,20" path="m6522,-1526l6532,-1526,6532,-1545,6522,-1545,6522,-1526xe" filled="true" fillcolor="#000000" stroked="false">
                <v:path arrowok="t"/>
                <v:fill type="solid"/>
              </v:shape>
            </v:group>
            <v:group style="position:absolute;left:6522;top:-1526;width:10;height:20" coordorigin="6522,-1526" coordsize="10,20">
              <v:shape style="position:absolute;left:6522;top:-1526;width:10;height:20" coordorigin="6522,-1526" coordsize="10,20" path="m6522,-1507l6532,-1507,6532,-1526,6522,-1526,6522,-1507xe" filled="true" fillcolor="#000000" stroked="false">
                <v:path arrowok="t"/>
                <v:fill type="solid"/>
              </v:shape>
            </v:group>
            <v:group style="position:absolute;left:6522;top:-1507;width:10;height:20" coordorigin="6522,-1507" coordsize="10,20">
              <v:shape style="position:absolute;left:6522;top:-1507;width:10;height:20" coordorigin="6522,-1507" coordsize="10,20" path="m6522,-1488l6532,-1488,6532,-1507,6522,-1507,6522,-1488xe" filled="true" fillcolor="#000000" stroked="false">
                <v:path arrowok="t"/>
                <v:fill type="solid"/>
              </v:shape>
            </v:group>
            <v:group style="position:absolute;left:6522;top:-1488;width:10;height:20" coordorigin="6522,-1488" coordsize="10,20">
              <v:shape style="position:absolute;left:6522;top:-1488;width:10;height:20" coordorigin="6522,-1488" coordsize="10,20" path="m6522,-1468l6532,-1468,6532,-1488,6522,-1488,6522,-1468xe" filled="true" fillcolor="#000000" stroked="false">
                <v:path arrowok="t"/>
                <v:fill type="solid"/>
              </v:shape>
            </v:group>
            <v:group style="position:absolute;left:6522;top:-1468;width:10;height:20" coordorigin="6522,-1468" coordsize="10,20">
              <v:shape style="position:absolute;left:6522;top:-1468;width:10;height:20" coordorigin="6522,-1468" coordsize="10,20" path="m6522,-1449l6532,-1449,6532,-1468,6522,-1468,6522,-1449xe" filled="true" fillcolor="#000000" stroked="false">
                <v:path arrowok="t"/>
                <v:fill type="solid"/>
              </v:shape>
            </v:group>
            <v:group style="position:absolute;left:6522;top:-1449;width:10;height:20" coordorigin="6522,-1449" coordsize="10,20">
              <v:shape style="position:absolute;left:6522;top:-1449;width:10;height:20" coordorigin="6522,-1449" coordsize="10,20" path="m6522,-1430l6532,-1430,6532,-1449,6522,-1449,6522,-1430xe" filled="true" fillcolor="#000000" stroked="false">
                <v:path arrowok="t"/>
                <v:fill type="solid"/>
              </v:shape>
            </v:group>
            <v:group style="position:absolute;left:6522;top:-1430;width:10;height:20" coordorigin="6522,-1430" coordsize="10,20">
              <v:shape style="position:absolute;left:6522;top:-1430;width:10;height:20" coordorigin="6522,-1430" coordsize="10,20" path="m6522,-1411l6532,-1411,6532,-1430,6522,-1430,6522,-1411xe" filled="true" fillcolor="#000000" stroked="false">
                <v:path arrowok="t"/>
                <v:fill type="solid"/>
              </v:shape>
            </v:group>
            <v:group style="position:absolute;left:6522;top:-1411;width:10;height:20" coordorigin="6522,-1411" coordsize="10,20">
              <v:shape style="position:absolute;left:6522;top:-1411;width:10;height:20" coordorigin="6522,-1411" coordsize="10,20" path="m6522,-1392l6532,-1392,6532,-1411,6522,-1411,6522,-1392xe" filled="true" fillcolor="#000000" stroked="false">
                <v:path arrowok="t"/>
                <v:fill type="solid"/>
              </v:shape>
            </v:group>
            <v:group style="position:absolute;left:6522;top:-1392;width:10;height:20" coordorigin="6522,-1392" coordsize="10,20">
              <v:shape style="position:absolute;left:6522;top:-1392;width:10;height:20" coordorigin="6522,-1392" coordsize="10,20" path="m6522,-1372l6532,-1372,6532,-1392,6522,-1392,6522,-1372xe" filled="true" fillcolor="#000000" stroked="false">
                <v:path arrowok="t"/>
                <v:fill type="solid"/>
              </v:shape>
            </v:group>
            <v:group style="position:absolute;left:6522;top:-1372;width:10;height:20" coordorigin="6522,-1372" coordsize="10,20">
              <v:shape style="position:absolute;left:6522;top:-1372;width:10;height:20" coordorigin="6522,-1372" coordsize="10,20" path="m6522,-1353l6532,-1353,6532,-1372,6522,-1372,6522,-1353xe" filled="true" fillcolor="#000000" stroked="false">
                <v:path arrowok="t"/>
                <v:fill type="solid"/>
              </v:shape>
            </v:group>
            <v:group style="position:absolute;left:6522;top:-1353;width:10;height:20" coordorigin="6522,-1353" coordsize="10,20">
              <v:shape style="position:absolute;left:6522;top:-1353;width:10;height:20" coordorigin="6522,-1353" coordsize="10,20" path="m6522,-1334l6532,-1334,6532,-1353,6522,-1353,6522,-1334xe" filled="true" fillcolor="#000000" stroked="false">
                <v:path arrowok="t"/>
                <v:fill type="solid"/>
              </v:shape>
            </v:group>
            <v:group style="position:absolute;left:6522;top:-1334;width:10;height:20" coordorigin="6522,-1334" coordsize="10,20">
              <v:shape style="position:absolute;left:6522;top:-1334;width:10;height:20" coordorigin="6522,-1334" coordsize="10,20" path="m6522,-1315l6532,-1315,6532,-1334,6522,-1334,6522,-1315xe" filled="true" fillcolor="#000000" stroked="false">
                <v:path arrowok="t"/>
                <v:fill type="solid"/>
              </v:shape>
            </v:group>
            <v:group style="position:absolute;left:6522;top:-1315;width:10;height:20" coordorigin="6522,-1315" coordsize="10,20">
              <v:shape style="position:absolute;left:6522;top:-1315;width:10;height:20" coordorigin="6522,-1315" coordsize="10,20" path="m6522,-1296l6532,-1296,6532,-1315,6522,-1315,6522,-1296xe" filled="true" fillcolor="#000000" stroked="false">
                <v:path arrowok="t"/>
                <v:fill type="solid"/>
              </v:shape>
            </v:group>
            <v:group style="position:absolute;left:6522;top:-1296;width:10;height:20" coordorigin="6522,-1296" coordsize="10,20">
              <v:shape style="position:absolute;left:6522;top:-1296;width:10;height:20" coordorigin="6522,-1296" coordsize="10,20" path="m6522,-1276l6532,-1276,6532,-1296,6522,-1296,6522,-1276xe" filled="true" fillcolor="#000000" stroked="false">
                <v:path arrowok="t"/>
                <v:fill type="solid"/>
              </v:shape>
            </v:group>
            <v:group style="position:absolute;left:6522;top:-1276;width:10;height:20" coordorigin="6522,-1276" coordsize="10,20">
              <v:shape style="position:absolute;left:6522;top:-1276;width:10;height:20" coordorigin="6522,-1276" coordsize="10,20" path="m6522,-1257l6532,-1257,6532,-1276,6522,-1276,6522,-1257xe" filled="true" fillcolor="#000000" stroked="false">
                <v:path arrowok="t"/>
                <v:fill type="solid"/>
              </v:shape>
            </v:group>
            <v:group style="position:absolute;left:6522;top:-1257;width:10;height:20" coordorigin="6522,-1257" coordsize="10,20">
              <v:shape style="position:absolute;left:6522;top:-1257;width:10;height:20" coordorigin="6522,-1257" coordsize="10,20" path="m6522,-1238l6532,-1238,6532,-1257,6522,-1257,6522,-1238xe" filled="true" fillcolor="#000000" stroked="false">
                <v:path arrowok="t"/>
                <v:fill type="solid"/>
              </v:shape>
            </v:group>
            <v:group style="position:absolute;left:6522;top:-1238;width:10;height:20" coordorigin="6522,-1238" coordsize="10,20">
              <v:shape style="position:absolute;left:6522;top:-1238;width:10;height:20" coordorigin="6522,-1238" coordsize="10,20" path="m6522,-1219l6532,-1219,6532,-1238,6522,-1238,6522,-1219xe" filled="true" fillcolor="#000000" stroked="false">
                <v:path arrowok="t"/>
                <v:fill type="solid"/>
              </v:shape>
            </v:group>
            <v:group style="position:absolute;left:6522;top:-1219;width:10;height:20" coordorigin="6522,-1219" coordsize="10,20">
              <v:shape style="position:absolute;left:6522;top:-1219;width:10;height:20" coordorigin="6522,-1219" coordsize="10,20" path="m6522,-1200l6532,-1200,6532,-1219,6522,-1219,6522,-1200xe" filled="true" fillcolor="#000000" stroked="false">
                <v:path arrowok="t"/>
                <v:fill type="solid"/>
              </v:shape>
            </v:group>
            <v:group style="position:absolute;left:6522;top:-1200;width:10;height:20" coordorigin="6522,-1200" coordsize="10,20">
              <v:shape style="position:absolute;left:6522;top:-1200;width:10;height:20" coordorigin="6522,-1200" coordsize="10,20" path="m6522,-1180l6532,-1180,6532,-1200,6522,-1200,6522,-1180xe" filled="true" fillcolor="#000000" stroked="false">
                <v:path arrowok="t"/>
                <v:fill type="solid"/>
              </v:shape>
            </v:group>
            <v:group style="position:absolute;left:6522;top:-1180;width:10;height:20" coordorigin="6522,-1180" coordsize="10,20">
              <v:shape style="position:absolute;left:6522;top:-1180;width:10;height:20" coordorigin="6522,-1180" coordsize="10,20" path="m6522,-1161l6532,-1161,6532,-1180,6522,-1180,6522,-1161xe" filled="true" fillcolor="#000000" stroked="false">
                <v:path arrowok="t"/>
                <v:fill type="solid"/>
              </v:shape>
            </v:group>
            <v:group style="position:absolute;left:6522;top:-1161;width:10;height:20" coordorigin="6522,-1161" coordsize="10,20">
              <v:shape style="position:absolute;left:6522;top:-1161;width:10;height:20" coordorigin="6522,-1161" coordsize="10,20" path="m6522,-1142l6532,-1142,6532,-1161,6522,-1161,6522,-1142xe" filled="true" fillcolor="#000000" stroked="false">
                <v:path arrowok="t"/>
                <v:fill type="solid"/>
              </v:shape>
            </v:group>
            <v:group style="position:absolute;left:6522;top:-1142;width:10;height:20" coordorigin="6522,-1142" coordsize="10,20">
              <v:shape style="position:absolute;left:6522;top:-1142;width:10;height:20" coordorigin="6522,-1142" coordsize="10,20" path="m6522,-1123l6532,-1123,6532,-1142,6522,-1142,6522,-1123xe" filled="true" fillcolor="#000000" stroked="false">
                <v:path arrowok="t"/>
                <v:fill type="solid"/>
              </v:shape>
            </v:group>
            <v:group style="position:absolute;left:6522;top:-1123;width:10;height:20" coordorigin="6522,-1123" coordsize="10,20">
              <v:shape style="position:absolute;left:6522;top:-1123;width:10;height:20" coordorigin="6522,-1123" coordsize="10,20" path="m6522,-1104l6532,-1104,6532,-1123,6522,-1123,6522,-1104xe" filled="true" fillcolor="#000000" stroked="false">
                <v:path arrowok="t"/>
                <v:fill type="solid"/>
              </v:shape>
            </v:group>
            <v:group style="position:absolute;left:6522;top:-1104;width:10;height:20" coordorigin="6522,-1104" coordsize="10,20">
              <v:shape style="position:absolute;left:6522;top:-1104;width:10;height:20" coordorigin="6522,-1104" coordsize="10,20" path="m6522,-1084l6532,-1084,6532,-1104,6522,-1104,6522,-1084xe" filled="true" fillcolor="#000000" stroked="false">
                <v:path arrowok="t"/>
                <v:fill type="solid"/>
              </v:shape>
            </v:group>
            <v:group style="position:absolute;left:6522;top:-1084;width:10;height:20" coordorigin="6522,-1084" coordsize="10,20">
              <v:shape style="position:absolute;left:6522;top:-1084;width:10;height:20" coordorigin="6522,-1084" coordsize="10,20" path="m6522,-1065l6532,-1065,6532,-1084,6522,-1084,6522,-1065xe" filled="true" fillcolor="#000000" stroked="false">
                <v:path arrowok="t"/>
                <v:fill type="solid"/>
              </v:shape>
            </v:group>
            <v:group style="position:absolute;left:6522;top:-1065;width:10;height:20" coordorigin="6522,-1065" coordsize="10,20">
              <v:shape style="position:absolute;left:6522;top:-1065;width:10;height:20" coordorigin="6522,-1065" coordsize="10,20" path="m6522,-1046l6532,-1046,6532,-1065,6522,-1065,6522,-1046xe" filled="true" fillcolor="#000000" stroked="false">
                <v:path arrowok="t"/>
                <v:fill type="solid"/>
              </v:shape>
            </v:group>
            <v:group style="position:absolute;left:6522;top:-1046;width:10;height:20" coordorigin="6522,-1046" coordsize="10,20">
              <v:shape style="position:absolute;left:6522;top:-1046;width:10;height:20" coordorigin="6522,-1046" coordsize="10,20" path="m6522,-1027l6532,-1027,6532,-1046,6522,-1046,6522,-1027xe" filled="true" fillcolor="#000000" stroked="false">
                <v:path arrowok="t"/>
                <v:fill type="solid"/>
              </v:shape>
            </v:group>
            <v:group style="position:absolute;left:6522;top:-1027;width:10;height:20" coordorigin="6522,-1027" coordsize="10,20">
              <v:shape style="position:absolute;left:6522;top:-1027;width:10;height:20" coordorigin="6522,-1027" coordsize="10,20" path="m6522,-1008l6532,-1008,6532,-1027,6522,-1027,6522,-1008xe" filled="true" fillcolor="#000000" stroked="false">
                <v:path arrowok="t"/>
                <v:fill type="solid"/>
              </v:shape>
            </v:group>
            <v:group style="position:absolute;left:6522;top:-1008;width:10;height:20" coordorigin="6522,-1008" coordsize="10,20">
              <v:shape style="position:absolute;left:6522;top:-1008;width:10;height:20" coordorigin="6522,-1008" coordsize="10,20" path="m6522,-988l6532,-988,6532,-1008,6522,-1008,6522,-988xe" filled="true" fillcolor="#000000" stroked="false">
                <v:path arrowok="t"/>
                <v:fill type="solid"/>
              </v:shape>
            </v:group>
            <v:group style="position:absolute;left:6522;top:-988;width:10;height:20" coordorigin="6522,-988" coordsize="10,20">
              <v:shape style="position:absolute;left:6522;top:-988;width:10;height:20" coordorigin="6522,-988" coordsize="10,20" path="m6522,-969l6532,-969,6532,-988,6522,-988,6522,-969xe" filled="true" fillcolor="#000000" stroked="false">
                <v:path arrowok="t"/>
                <v:fill type="solid"/>
              </v:shape>
            </v:group>
            <v:group style="position:absolute;left:6522;top:-969;width:10;height:20" coordorigin="6522,-969" coordsize="10,20">
              <v:shape style="position:absolute;left:6522;top:-969;width:10;height:20" coordorigin="6522,-969" coordsize="10,20" path="m6522,-950l6532,-950,6532,-969,6522,-969,6522,-950xe" filled="true" fillcolor="#000000" stroked="false">
                <v:path arrowok="t"/>
                <v:fill type="solid"/>
              </v:shape>
            </v:group>
            <v:group style="position:absolute;left:6522;top:-950;width:10;height:20" coordorigin="6522,-950" coordsize="10,20">
              <v:shape style="position:absolute;left:6522;top:-950;width:10;height:20" coordorigin="6522,-950" coordsize="10,20" path="m6522,-931l6532,-931,6532,-950,6522,-950,6522,-931xe" filled="true" fillcolor="#000000" stroked="false">
                <v:path arrowok="t"/>
                <v:fill type="solid"/>
              </v:shape>
            </v:group>
            <v:group style="position:absolute;left:6522;top:-931;width:10;height:20" coordorigin="6522,-931" coordsize="10,20">
              <v:shape style="position:absolute;left:6522;top:-931;width:10;height:20" coordorigin="6522,-931" coordsize="10,20" path="m6522,-912l6532,-912,6532,-931,6522,-931,6522,-912xe" filled="true" fillcolor="#000000" stroked="false">
                <v:path arrowok="t"/>
                <v:fill type="solid"/>
              </v:shape>
            </v:group>
            <v:group style="position:absolute;left:6522;top:-912;width:10;height:20" coordorigin="6522,-912" coordsize="10,20">
              <v:shape style="position:absolute;left:6522;top:-912;width:10;height:20" coordorigin="6522,-912" coordsize="10,20" path="m6522,-892l6532,-892,6532,-912,6522,-912,6522,-892xe" filled="true" fillcolor="#000000" stroked="false">
                <v:path arrowok="t"/>
                <v:fill type="solid"/>
              </v:shape>
            </v:group>
            <v:group style="position:absolute;left:6522;top:-892;width:10;height:20" coordorigin="6522,-892" coordsize="10,20">
              <v:shape style="position:absolute;left:6522;top:-892;width:10;height:20" coordorigin="6522,-892" coordsize="10,20" path="m6522,-873l6532,-873,6532,-892,6522,-892,6522,-873xe" filled="true" fillcolor="#000000" stroked="false">
                <v:path arrowok="t"/>
                <v:fill type="solid"/>
              </v:shape>
            </v:group>
            <v:group style="position:absolute;left:6522;top:-873;width:10;height:20" coordorigin="6522,-873" coordsize="10,20">
              <v:shape style="position:absolute;left:6522;top:-873;width:10;height:20" coordorigin="6522,-873" coordsize="10,20" path="m6522,-854l6532,-854,6532,-873,6522,-873,6522,-854xe" filled="true" fillcolor="#000000" stroked="false">
                <v:path arrowok="t"/>
                <v:fill type="solid"/>
              </v:shape>
            </v:group>
            <v:group style="position:absolute;left:6522;top:-854;width:10;height:20" coordorigin="6522,-854" coordsize="10,20">
              <v:shape style="position:absolute;left:6522;top:-854;width:10;height:20" coordorigin="6522,-854" coordsize="10,20" path="m6522,-835l6532,-835,6532,-854,6522,-854,6522,-835xe" filled="true" fillcolor="#000000" stroked="false">
                <v:path arrowok="t"/>
                <v:fill type="solid"/>
              </v:shape>
            </v:group>
            <v:group style="position:absolute;left:7194;top:-2332;width:10;height:20" coordorigin="7194,-2332" coordsize="10,20">
              <v:shape style="position:absolute;left:7194;top:-2332;width:10;height:20" coordorigin="7194,-2332" coordsize="10,20" path="m7194,-2313l7204,-2313,7204,-2332,7194,-2332,7194,-2313xe" filled="true" fillcolor="#000000" stroked="false">
                <v:path arrowok="t"/>
                <v:fill type="solid"/>
              </v:shape>
            </v:group>
            <v:group style="position:absolute;left:7194;top:-2313;width:10;height:20" coordorigin="7194,-2313" coordsize="10,20">
              <v:shape style="position:absolute;left:7194;top:-2313;width:10;height:20" coordorigin="7194,-2313" coordsize="10,20" path="m7194,-2294l7204,-2294,7204,-2313,7194,-2313,7194,-2294xe" filled="true" fillcolor="#000000" stroked="false">
                <v:path arrowok="t"/>
                <v:fill type="solid"/>
              </v:shape>
            </v:group>
            <v:group style="position:absolute;left:7194;top:-2294;width:10;height:20" coordorigin="7194,-2294" coordsize="10,20">
              <v:shape style="position:absolute;left:7194;top:-2294;width:10;height:20" coordorigin="7194,-2294" coordsize="10,20" path="m7194,-2275l7204,-2275,7204,-2294,7194,-2294,7194,-2275xe" filled="true" fillcolor="#000000" stroked="false">
                <v:path arrowok="t"/>
                <v:fill type="solid"/>
              </v:shape>
            </v:group>
            <v:group style="position:absolute;left:7194;top:-2275;width:10;height:20" coordorigin="7194,-2275" coordsize="10,20">
              <v:shape style="position:absolute;left:7194;top:-2275;width:10;height:20" coordorigin="7194,-2275" coordsize="10,20" path="m7194,-2256l7204,-2256,7204,-2275,7194,-2275,7194,-2256xe" filled="true" fillcolor="#000000" stroked="false">
                <v:path arrowok="t"/>
                <v:fill type="solid"/>
              </v:shape>
            </v:group>
            <v:group style="position:absolute;left:7194;top:-2256;width:10;height:20" coordorigin="7194,-2256" coordsize="10,20">
              <v:shape style="position:absolute;left:7194;top:-2256;width:10;height:20" coordorigin="7194,-2256" coordsize="10,20" path="m7194,-2236l7204,-2236,7204,-2256,7194,-2256,7194,-2236xe" filled="true" fillcolor="#000000" stroked="false">
                <v:path arrowok="t"/>
                <v:fill type="solid"/>
              </v:shape>
            </v:group>
            <v:group style="position:absolute;left:7194;top:-2236;width:10;height:20" coordorigin="7194,-2236" coordsize="10,20">
              <v:shape style="position:absolute;left:7194;top:-2236;width:10;height:20" coordorigin="7194,-2236" coordsize="10,20" path="m7194,-2217l7204,-2217,7204,-2236,7194,-2236,7194,-2217xe" filled="true" fillcolor="#000000" stroked="false">
                <v:path arrowok="t"/>
                <v:fill type="solid"/>
              </v:shape>
            </v:group>
            <v:group style="position:absolute;left:7194;top:-2217;width:10;height:20" coordorigin="7194,-2217" coordsize="10,20">
              <v:shape style="position:absolute;left:7194;top:-2217;width:10;height:20" coordorigin="7194,-2217" coordsize="10,20" path="m7194,-2198l7204,-2198,7204,-2217,7194,-2217,7194,-2198xe" filled="true" fillcolor="#000000" stroked="false">
                <v:path arrowok="t"/>
                <v:fill type="solid"/>
              </v:shape>
            </v:group>
            <v:group style="position:absolute;left:7194;top:-2198;width:10;height:20" coordorigin="7194,-2198" coordsize="10,20">
              <v:shape style="position:absolute;left:7194;top:-2198;width:10;height:20" coordorigin="7194,-2198" coordsize="10,20" path="m7194,-2179l7204,-2179,7204,-2198,7194,-2198,7194,-2179xe" filled="true" fillcolor="#000000" stroked="false">
                <v:path arrowok="t"/>
                <v:fill type="solid"/>
              </v:shape>
            </v:group>
            <v:group style="position:absolute;left:7194;top:-2179;width:10;height:20" coordorigin="7194,-2179" coordsize="10,20">
              <v:shape style="position:absolute;left:7194;top:-2179;width:10;height:20" coordorigin="7194,-2179" coordsize="10,20" path="m7194,-2160l7204,-2160,7204,-2179,7194,-2179,7194,-2160xe" filled="true" fillcolor="#000000" stroked="false">
                <v:path arrowok="t"/>
                <v:fill type="solid"/>
              </v:shape>
            </v:group>
            <v:group style="position:absolute;left:7194;top:-2160;width:10;height:20" coordorigin="7194,-2160" coordsize="10,20">
              <v:shape style="position:absolute;left:7194;top:-2160;width:10;height:20" coordorigin="7194,-2160" coordsize="10,20" path="m7194,-2140l7204,-2140,7204,-2160,7194,-2160,7194,-2140xe" filled="true" fillcolor="#000000" stroked="false">
                <v:path arrowok="t"/>
                <v:fill type="solid"/>
              </v:shape>
            </v:group>
            <v:group style="position:absolute;left:7194;top:-2140;width:10;height:20" coordorigin="7194,-2140" coordsize="10,20">
              <v:shape style="position:absolute;left:7194;top:-2140;width:10;height:20" coordorigin="7194,-2140" coordsize="10,20" path="m7194,-2121l7204,-2121,7204,-2140,7194,-2140,7194,-2121xe" filled="true" fillcolor="#000000" stroked="false">
                <v:path arrowok="t"/>
                <v:fill type="solid"/>
              </v:shape>
            </v:group>
            <v:group style="position:absolute;left:7194;top:-2121;width:10;height:20" coordorigin="7194,-2121" coordsize="10,20">
              <v:shape style="position:absolute;left:7194;top:-2121;width:10;height:20" coordorigin="7194,-2121" coordsize="10,20" path="m7194,-2102l7204,-2102,7204,-2121,7194,-2121,7194,-2102xe" filled="true" fillcolor="#000000" stroked="false">
                <v:path arrowok="t"/>
                <v:fill type="solid"/>
              </v:shape>
            </v:group>
            <v:group style="position:absolute;left:7194;top:-2102;width:10;height:20" coordorigin="7194,-2102" coordsize="10,20">
              <v:shape style="position:absolute;left:7194;top:-2102;width:10;height:20" coordorigin="7194,-2102" coordsize="10,20" path="m7194,-2083l7204,-2083,7204,-2102,7194,-2102,7194,-2083xe" filled="true" fillcolor="#000000" stroked="false">
                <v:path arrowok="t"/>
                <v:fill type="solid"/>
              </v:shape>
            </v:group>
            <v:group style="position:absolute;left:7194;top:-2083;width:10;height:20" coordorigin="7194,-2083" coordsize="10,20">
              <v:shape style="position:absolute;left:7194;top:-2083;width:10;height:20" coordorigin="7194,-2083" coordsize="10,20" path="m7194,-2064l7204,-2064,7204,-2083,7194,-2083,7194,-2064xe" filled="true" fillcolor="#000000" stroked="false">
                <v:path arrowok="t"/>
                <v:fill type="solid"/>
              </v:shape>
            </v:group>
            <v:group style="position:absolute;left:7194;top:-2064;width:10;height:20" coordorigin="7194,-2064" coordsize="10,20">
              <v:shape style="position:absolute;left:7194;top:-2064;width:10;height:20" coordorigin="7194,-2064" coordsize="10,20" path="m7194,-2044l7204,-2044,7204,-2064,7194,-2064,7194,-2044xe" filled="true" fillcolor="#000000" stroked="false">
                <v:path arrowok="t"/>
                <v:fill type="solid"/>
              </v:shape>
            </v:group>
            <v:group style="position:absolute;left:7194;top:-2044;width:10;height:20" coordorigin="7194,-2044" coordsize="10,20">
              <v:shape style="position:absolute;left:7194;top:-2044;width:10;height:20" coordorigin="7194,-2044" coordsize="10,20" path="m7194,-2025l7204,-2025,7204,-2044,7194,-2044,7194,-2025xe" filled="true" fillcolor="#000000" stroked="false">
                <v:path arrowok="t"/>
                <v:fill type="solid"/>
              </v:shape>
            </v:group>
            <v:group style="position:absolute;left:7194;top:-2025;width:10;height:20" coordorigin="7194,-2025" coordsize="10,20">
              <v:shape style="position:absolute;left:7194;top:-2025;width:10;height:20" coordorigin="7194,-2025" coordsize="10,20" path="m7194,-2006l7204,-2006,7204,-2025,7194,-2025,7194,-2006xe" filled="true" fillcolor="#000000" stroked="false">
                <v:path arrowok="t"/>
                <v:fill type="solid"/>
              </v:shape>
            </v:group>
            <v:group style="position:absolute;left:7194;top:-2006;width:10;height:20" coordorigin="7194,-2006" coordsize="10,20">
              <v:shape style="position:absolute;left:7194;top:-2006;width:10;height:20" coordorigin="7194,-2006" coordsize="10,20" path="m7194,-1987l7204,-1987,7204,-2006,7194,-2006,7194,-1987xe" filled="true" fillcolor="#000000" stroked="false">
                <v:path arrowok="t"/>
                <v:fill type="solid"/>
              </v:shape>
            </v:group>
            <v:group style="position:absolute;left:7194;top:-1987;width:10;height:20" coordorigin="7194,-1987" coordsize="10,20">
              <v:shape style="position:absolute;left:7194;top:-1987;width:10;height:20" coordorigin="7194,-1987" coordsize="10,20" path="m7194,-1968l7204,-1968,7204,-1987,7194,-1987,7194,-1968xe" filled="true" fillcolor="#000000" stroked="false">
                <v:path arrowok="t"/>
                <v:fill type="solid"/>
              </v:shape>
            </v:group>
            <v:group style="position:absolute;left:7194;top:-1968;width:10;height:20" coordorigin="7194,-1968" coordsize="10,20">
              <v:shape style="position:absolute;left:7194;top:-1968;width:10;height:20" coordorigin="7194,-1968" coordsize="10,20" path="m7194,-1948l7204,-1948,7204,-1968,7194,-1968,7194,-1948xe" filled="true" fillcolor="#000000" stroked="false">
                <v:path arrowok="t"/>
                <v:fill type="solid"/>
              </v:shape>
            </v:group>
            <v:group style="position:absolute;left:7194;top:-1948;width:10;height:20" coordorigin="7194,-1948" coordsize="10,20">
              <v:shape style="position:absolute;left:7194;top:-1948;width:10;height:20" coordorigin="7194,-1948" coordsize="10,20" path="m7194,-1929l7204,-1929,7204,-1948,7194,-1948,7194,-1929xe" filled="true" fillcolor="#000000" stroked="false">
                <v:path arrowok="t"/>
                <v:fill type="solid"/>
              </v:shape>
            </v:group>
            <v:group style="position:absolute;left:7194;top:-1929;width:10;height:20" coordorigin="7194,-1929" coordsize="10,20">
              <v:shape style="position:absolute;left:7194;top:-1929;width:10;height:20" coordorigin="7194,-1929" coordsize="10,20" path="m7194,-1910l7204,-1910,7204,-1929,7194,-1929,7194,-1910xe" filled="true" fillcolor="#000000" stroked="false">
                <v:path arrowok="t"/>
                <v:fill type="solid"/>
              </v:shape>
            </v:group>
            <v:group style="position:absolute;left:7194;top:-1910;width:10;height:20" coordorigin="7194,-1910" coordsize="10,20">
              <v:shape style="position:absolute;left:7194;top:-1910;width:10;height:20" coordorigin="7194,-1910" coordsize="10,20" path="m7194,-1891l7204,-1891,7204,-1910,7194,-1910,7194,-1891xe" filled="true" fillcolor="#000000" stroked="false">
                <v:path arrowok="t"/>
                <v:fill type="solid"/>
              </v:shape>
            </v:group>
            <v:group style="position:absolute;left:7194;top:-1891;width:10;height:20" coordorigin="7194,-1891" coordsize="10,20">
              <v:shape style="position:absolute;left:7194;top:-1891;width:10;height:20" coordorigin="7194,-1891" coordsize="10,20" path="m7194,-1872l7204,-1872,7204,-1891,7194,-1891,7194,-1872xe" filled="true" fillcolor="#000000" stroked="false">
                <v:path arrowok="t"/>
                <v:fill type="solid"/>
              </v:shape>
            </v:group>
            <v:group style="position:absolute;left:7194;top:-1872;width:10;height:20" coordorigin="7194,-1872" coordsize="10,20">
              <v:shape style="position:absolute;left:7194;top:-1872;width:10;height:20" coordorigin="7194,-1872" coordsize="10,20" path="m7194,-1852l7204,-1852,7204,-1872,7194,-1872,7194,-1852xe" filled="true" fillcolor="#000000" stroked="false">
                <v:path arrowok="t"/>
                <v:fill type="solid"/>
              </v:shape>
            </v:group>
            <v:group style="position:absolute;left:7194;top:-1852;width:10;height:20" coordorigin="7194,-1852" coordsize="10,20">
              <v:shape style="position:absolute;left:7194;top:-1852;width:10;height:20" coordorigin="7194,-1852" coordsize="10,20" path="m7194,-1833l7204,-1833,7204,-1852,7194,-1852,7194,-1833xe" filled="true" fillcolor="#000000" stroked="false">
                <v:path arrowok="t"/>
                <v:fill type="solid"/>
              </v:shape>
            </v:group>
            <v:group style="position:absolute;left:7194;top:-1833;width:10;height:20" coordorigin="7194,-1833" coordsize="10,20">
              <v:shape style="position:absolute;left:7194;top:-1833;width:10;height:20" coordorigin="7194,-1833" coordsize="10,20" path="m7194,-1814l7204,-1814,7204,-1833,7194,-1833,7194,-1814xe" filled="true" fillcolor="#000000" stroked="false">
                <v:path arrowok="t"/>
                <v:fill type="solid"/>
              </v:shape>
            </v:group>
            <v:group style="position:absolute;left:7194;top:-1814;width:10;height:20" coordorigin="7194,-1814" coordsize="10,20">
              <v:shape style="position:absolute;left:7194;top:-1814;width:10;height:20" coordorigin="7194,-1814" coordsize="10,20" path="m7194,-1795l7204,-1795,7204,-1814,7194,-1814,7194,-1795xe" filled="true" fillcolor="#000000" stroked="false">
                <v:path arrowok="t"/>
                <v:fill type="solid"/>
              </v:shape>
            </v:group>
            <v:group style="position:absolute;left:7194;top:-1795;width:10;height:20" coordorigin="7194,-1795" coordsize="10,20">
              <v:shape style="position:absolute;left:7194;top:-1795;width:10;height:20" coordorigin="7194,-1795" coordsize="10,20" path="m7194,-1776l7204,-1776,7204,-1795,7194,-1795,7194,-1776xe" filled="true" fillcolor="#000000" stroked="false">
                <v:path arrowok="t"/>
                <v:fill type="solid"/>
              </v:shape>
            </v:group>
            <v:group style="position:absolute;left:7194;top:-1776;width:10;height:20" coordorigin="7194,-1776" coordsize="10,20">
              <v:shape style="position:absolute;left:7194;top:-1776;width:10;height:20" coordorigin="7194,-1776" coordsize="10,20" path="m7194,-1756l7204,-1756,7204,-1776,7194,-1776,7194,-1756xe" filled="true" fillcolor="#000000" stroked="false">
                <v:path arrowok="t"/>
                <v:fill type="solid"/>
              </v:shape>
            </v:group>
            <v:group style="position:absolute;left:7194;top:-1756;width:10;height:20" coordorigin="7194,-1756" coordsize="10,20">
              <v:shape style="position:absolute;left:7194;top:-1756;width:10;height:20" coordorigin="7194,-1756" coordsize="10,20" path="m7194,-1737l7204,-1737,7204,-1756,7194,-1756,7194,-1737xe" filled="true" fillcolor="#000000" stroked="false">
                <v:path arrowok="t"/>
                <v:fill type="solid"/>
              </v:shape>
            </v:group>
            <v:group style="position:absolute;left:7194;top:-1737;width:10;height:20" coordorigin="7194,-1737" coordsize="10,20">
              <v:shape style="position:absolute;left:7194;top:-1737;width:10;height:20" coordorigin="7194,-1737" coordsize="10,20" path="m7194,-1718l7204,-1718,7204,-1737,7194,-1737,7194,-1718xe" filled="true" fillcolor="#000000" stroked="false">
                <v:path arrowok="t"/>
                <v:fill type="solid"/>
              </v:shape>
            </v:group>
            <v:group style="position:absolute;left:7194;top:-1718;width:10;height:20" coordorigin="7194,-1718" coordsize="10,20">
              <v:shape style="position:absolute;left:7194;top:-1718;width:10;height:20" coordorigin="7194,-1718" coordsize="10,20" path="m7194,-1699l7204,-1699,7204,-1718,7194,-1718,7194,-1699xe" filled="true" fillcolor="#000000" stroked="false">
                <v:path arrowok="t"/>
                <v:fill type="solid"/>
              </v:shape>
            </v:group>
            <v:group style="position:absolute;left:7194;top:-1699;width:10;height:20" coordorigin="7194,-1699" coordsize="10,20">
              <v:shape style="position:absolute;left:7194;top:-1699;width:10;height:20" coordorigin="7194,-1699" coordsize="10,20" path="m7194,-1680l7204,-1680,7204,-1699,7194,-1699,7194,-1680xe" filled="true" fillcolor="#000000" stroked="false">
                <v:path arrowok="t"/>
                <v:fill type="solid"/>
              </v:shape>
            </v:group>
            <v:group style="position:absolute;left:7194;top:-1680;width:10;height:20" coordorigin="7194,-1680" coordsize="10,20">
              <v:shape style="position:absolute;left:7194;top:-1680;width:10;height:20" coordorigin="7194,-1680" coordsize="10,20" path="m7194,-1660l7204,-1660,7204,-1680,7194,-1680,7194,-1660xe" filled="true" fillcolor="#000000" stroked="false">
                <v:path arrowok="t"/>
                <v:fill type="solid"/>
              </v:shape>
            </v:group>
            <v:group style="position:absolute;left:7194;top:-1660;width:10;height:20" coordorigin="7194,-1660" coordsize="10,20">
              <v:shape style="position:absolute;left:7194;top:-1660;width:10;height:20" coordorigin="7194,-1660" coordsize="10,20" path="m7194,-1641l7204,-1641,7204,-1660,7194,-1660,7194,-1641xe" filled="true" fillcolor="#000000" stroked="false">
                <v:path arrowok="t"/>
                <v:fill type="solid"/>
              </v:shape>
            </v:group>
            <v:group style="position:absolute;left:7194;top:-1641;width:10;height:20" coordorigin="7194,-1641" coordsize="10,20">
              <v:shape style="position:absolute;left:7194;top:-1641;width:10;height:20" coordorigin="7194,-1641" coordsize="10,20" path="m7194,-1622l7204,-1622,7204,-1641,7194,-1641,7194,-1622xe" filled="true" fillcolor="#000000" stroked="false">
                <v:path arrowok="t"/>
                <v:fill type="solid"/>
              </v:shape>
            </v:group>
            <v:group style="position:absolute;left:7194;top:-1622;width:10;height:20" coordorigin="7194,-1622" coordsize="10,20">
              <v:shape style="position:absolute;left:7194;top:-1622;width:10;height:20" coordorigin="7194,-1622" coordsize="10,20" path="m7194,-1603l7204,-1603,7204,-1622,7194,-1622,7194,-1603xe" filled="true" fillcolor="#000000" stroked="false">
                <v:path arrowok="t"/>
                <v:fill type="solid"/>
              </v:shape>
            </v:group>
            <v:group style="position:absolute;left:7194;top:-1603;width:10;height:20" coordorigin="7194,-1603" coordsize="10,20">
              <v:shape style="position:absolute;left:7194;top:-1603;width:10;height:20" coordorigin="7194,-1603" coordsize="10,20" path="m7194,-1584l7204,-1584,7204,-1603,7194,-1603,7194,-1584xe" filled="true" fillcolor="#000000" stroked="false">
                <v:path arrowok="t"/>
                <v:fill type="solid"/>
              </v:shape>
            </v:group>
            <v:group style="position:absolute;left:7194;top:-1584;width:10;height:20" coordorigin="7194,-1584" coordsize="10,20">
              <v:shape style="position:absolute;left:7194;top:-1584;width:10;height:20" coordorigin="7194,-1584" coordsize="10,20" path="m7194,-1564l7204,-1564,7204,-1584,7194,-1584,7194,-1564xe" filled="true" fillcolor="#000000" stroked="false">
                <v:path arrowok="t"/>
                <v:fill type="solid"/>
              </v:shape>
            </v:group>
            <v:group style="position:absolute;left:7194;top:-1564;width:10;height:20" coordorigin="7194,-1564" coordsize="10,20">
              <v:shape style="position:absolute;left:7194;top:-1564;width:10;height:20" coordorigin="7194,-1564" coordsize="10,20" path="m7194,-1545l7204,-1545,7204,-1564,7194,-1564,7194,-1545xe" filled="true" fillcolor="#000000" stroked="false">
                <v:path arrowok="t"/>
                <v:fill type="solid"/>
              </v:shape>
            </v:group>
            <v:group style="position:absolute;left:7194;top:-1545;width:10;height:20" coordorigin="7194,-1545" coordsize="10,20">
              <v:shape style="position:absolute;left:7194;top:-1545;width:10;height:20" coordorigin="7194,-1545" coordsize="10,20" path="m7194,-1526l7204,-1526,7204,-1545,7194,-1545,7194,-1526xe" filled="true" fillcolor="#000000" stroked="false">
                <v:path arrowok="t"/>
                <v:fill type="solid"/>
              </v:shape>
            </v:group>
            <v:group style="position:absolute;left:7194;top:-1526;width:10;height:20" coordorigin="7194,-1526" coordsize="10,20">
              <v:shape style="position:absolute;left:7194;top:-1526;width:10;height:20" coordorigin="7194,-1526" coordsize="10,20" path="m7194,-1507l7204,-1507,7204,-1526,7194,-1526,7194,-1507xe" filled="true" fillcolor="#000000" stroked="false">
                <v:path arrowok="t"/>
                <v:fill type="solid"/>
              </v:shape>
            </v:group>
            <v:group style="position:absolute;left:7194;top:-1507;width:10;height:20" coordorigin="7194,-1507" coordsize="10,20">
              <v:shape style="position:absolute;left:7194;top:-1507;width:10;height:20" coordorigin="7194,-1507" coordsize="10,20" path="m7194,-1488l7204,-1488,7204,-1507,7194,-1507,7194,-1488xe" filled="true" fillcolor="#000000" stroked="false">
                <v:path arrowok="t"/>
                <v:fill type="solid"/>
              </v:shape>
            </v:group>
            <v:group style="position:absolute;left:7194;top:-1488;width:10;height:20" coordorigin="7194,-1488" coordsize="10,20">
              <v:shape style="position:absolute;left:7194;top:-1488;width:10;height:20" coordorigin="7194,-1488" coordsize="10,20" path="m7194,-1468l7204,-1468,7204,-1488,7194,-1488,7194,-1468xe" filled="true" fillcolor="#000000" stroked="false">
                <v:path arrowok="t"/>
                <v:fill type="solid"/>
              </v:shape>
            </v:group>
            <v:group style="position:absolute;left:7194;top:-1468;width:10;height:20" coordorigin="7194,-1468" coordsize="10,20">
              <v:shape style="position:absolute;left:7194;top:-1468;width:10;height:20" coordorigin="7194,-1468" coordsize="10,20" path="m7194,-1449l7204,-1449,7204,-1468,7194,-1468,7194,-1449xe" filled="true" fillcolor="#000000" stroked="false">
                <v:path arrowok="t"/>
                <v:fill type="solid"/>
              </v:shape>
            </v:group>
            <v:group style="position:absolute;left:7194;top:-1449;width:10;height:20" coordorigin="7194,-1449" coordsize="10,20">
              <v:shape style="position:absolute;left:7194;top:-1449;width:10;height:20" coordorigin="7194,-1449" coordsize="10,20" path="m7194,-1430l7204,-1430,7204,-1449,7194,-1449,7194,-1430xe" filled="true" fillcolor="#000000" stroked="false">
                <v:path arrowok="t"/>
                <v:fill type="solid"/>
              </v:shape>
            </v:group>
            <v:group style="position:absolute;left:7194;top:-1430;width:10;height:20" coordorigin="7194,-1430" coordsize="10,20">
              <v:shape style="position:absolute;left:7194;top:-1430;width:10;height:20" coordorigin="7194,-1430" coordsize="10,20" path="m7194,-1411l7204,-1411,7204,-1430,7194,-1430,7194,-1411xe" filled="true" fillcolor="#000000" stroked="false">
                <v:path arrowok="t"/>
                <v:fill type="solid"/>
              </v:shape>
            </v:group>
            <v:group style="position:absolute;left:7194;top:-1411;width:10;height:20" coordorigin="7194,-1411" coordsize="10,20">
              <v:shape style="position:absolute;left:7194;top:-1411;width:10;height:20" coordorigin="7194,-1411" coordsize="10,20" path="m7194,-1392l7204,-1392,7204,-1411,7194,-1411,7194,-1392xe" filled="true" fillcolor="#000000" stroked="false">
                <v:path arrowok="t"/>
                <v:fill type="solid"/>
              </v:shape>
            </v:group>
            <v:group style="position:absolute;left:7194;top:-1392;width:10;height:20" coordorigin="7194,-1392" coordsize="10,20">
              <v:shape style="position:absolute;left:7194;top:-1392;width:10;height:20" coordorigin="7194,-1392" coordsize="10,20" path="m7194,-1372l7204,-1372,7204,-1392,7194,-1392,7194,-1372xe" filled="true" fillcolor="#000000" stroked="false">
                <v:path arrowok="t"/>
                <v:fill type="solid"/>
              </v:shape>
            </v:group>
            <v:group style="position:absolute;left:7194;top:-1372;width:10;height:20" coordorigin="7194,-1372" coordsize="10,20">
              <v:shape style="position:absolute;left:7194;top:-1372;width:10;height:20" coordorigin="7194,-1372" coordsize="10,20" path="m7194,-1353l7204,-1353,7204,-1372,7194,-1372,7194,-1353xe" filled="true" fillcolor="#000000" stroked="false">
                <v:path arrowok="t"/>
                <v:fill type="solid"/>
              </v:shape>
            </v:group>
            <v:group style="position:absolute;left:7194;top:-1353;width:10;height:20" coordorigin="7194,-1353" coordsize="10,20">
              <v:shape style="position:absolute;left:7194;top:-1353;width:10;height:20" coordorigin="7194,-1353" coordsize="10,20" path="m7194,-1334l7204,-1334,7204,-1353,7194,-1353,7194,-1334xe" filled="true" fillcolor="#000000" stroked="false">
                <v:path arrowok="t"/>
                <v:fill type="solid"/>
              </v:shape>
            </v:group>
            <v:group style="position:absolute;left:7194;top:-1334;width:10;height:20" coordorigin="7194,-1334" coordsize="10,20">
              <v:shape style="position:absolute;left:7194;top:-1334;width:10;height:20" coordorigin="7194,-1334" coordsize="10,20" path="m7194,-1315l7204,-1315,7204,-1334,7194,-1334,7194,-1315xe" filled="true" fillcolor="#000000" stroked="false">
                <v:path arrowok="t"/>
                <v:fill type="solid"/>
              </v:shape>
            </v:group>
            <v:group style="position:absolute;left:7194;top:-1315;width:10;height:20" coordorigin="7194,-1315" coordsize="10,20">
              <v:shape style="position:absolute;left:7194;top:-1315;width:10;height:20" coordorigin="7194,-1315" coordsize="10,20" path="m7194,-1296l7204,-1296,7204,-1315,7194,-1315,7194,-1296xe" filled="true" fillcolor="#000000" stroked="false">
                <v:path arrowok="t"/>
                <v:fill type="solid"/>
              </v:shape>
            </v:group>
            <v:group style="position:absolute;left:7194;top:-1296;width:10;height:20" coordorigin="7194,-1296" coordsize="10,20">
              <v:shape style="position:absolute;left:7194;top:-1296;width:10;height:20" coordorigin="7194,-1296" coordsize="10,20" path="m7194,-1276l7204,-1276,7204,-1296,7194,-1296,7194,-1276xe" filled="true" fillcolor="#000000" stroked="false">
                <v:path arrowok="t"/>
                <v:fill type="solid"/>
              </v:shape>
            </v:group>
            <v:group style="position:absolute;left:7194;top:-1276;width:10;height:20" coordorigin="7194,-1276" coordsize="10,20">
              <v:shape style="position:absolute;left:7194;top:-1276;width:10;height:20" coordorigin="7194,-1276" coordsize="10,20" path="m7194,-1257l7204,-1257,7204,-1276,7194,-1276,7194,-1257xe" filled="true" fillcolor="#000000" stroked="false">
                <v:path arrowok="t"/>
                <v:fill type="solid"/>
              </v:shape>
            </v:group>
            <v:group style="position:absolute;left:7194;top:-1257;width:10;height:20" coordorigin="7194,-1257" coordsize="10,20">
              <v:shape style="position:absolute;left:7194;top:-1257;width:10;height:20" coordorigin="7194,-1257" coordsize="10,20" path="m7194,-1238l7204,-1238,7204,-1257,7194,-1257,7194,-1238xe" filled="true" fillcolor="#000000" stroked="false">
                <v:path arrowok="t"/>
                <v:fill type="solid"/>
              </v:shape>
            </v:group>
            <v:group style="position:absolute;left:7194;top:-1238;width:10;height:20" coordorigin="7194,-1238" coordsize="10,20">
              <v:shape style="position:absolute;left:7194;top:-1238;width:10;height:20" coordorigin="7194,-1238" coordsize="10,20" path="m7194,-1219l7204,-1219,7204,-1238,7194,-1238,7194,-1219xe" filled="true" fillcolor="#000000" stroked="false">
                <v:path arrowok="t"/>
                <v:fill type="solid"/>
              </v:shape>
            </v:group>
            <v:group style="position:absolute;left:7194;top:-1219;width:10;height:20" coordorigin="7194,-1219" coordsize="10,20">
              <v:shape style="position:absolute;left:7194;top:-1219;width:10;height:20" coordorigin="7194,-1219" coordsize="10,20" path="m7194,-1200l7204,-1200,7204,-1219,7194,-1219,7194,-1200xe" filled="true" fillcolor="#000000" stroked="false">
                <v:path arrowok="t"/>
                <v:fill type="solid"/>
              </v:shape>
            </v:group>
            <v:group style="position:absolute;left:7194;top:-1200;width:10;height:20" coordorigin="7194,-1200" coordsize="10,20">
              <v:shape style="position:absolute;left:7194;top:-1200;width:10;height:20" coordorigin="7194,-1200" coordsize="10,20" path="m7194,-1180l7204,-1180,7204,-1200,7194,-1200,7194,-1180xe" filled="true" fillcolor="#000000" stroked="false">
                <v:path arrowok="t"/>
                <v:fill type="solid"/>
              </v:shape>
            </v:group>
            <v:group style="position:absolute;left:7194;top:-1180;width:10;height:20" coordorigin="7194,-1180" coordsize="10,20">
              <v:shape style="position:absolute;left:7194;top:-1180;width:10;height:20" coordorigin="7194,-1180" coordsize="10,20" path="m7194,-1161l7204,-1161,7204,-1180,7194,-1180,7194,-1161xe" filled="true" fillcolor="#000000" stroked="false">
                <v:path arrowok="t"/>
                <v:fill type="solid"/>
              </v:shape>
            </v:group>
            <v:group style="position:absolute;left:7194;top:-1161;width:10;height:20" coordorigin="7194,-1161" coordsize="10,20">
              <v:shape style="position:absolute;left:7194;top:-1161;width:10;height:20" coordorigin="7194,-1161" coordsize="10,20" path="m7194,-1142l7204,-1142,7204,-1161,7194,-1161,7194,-1142xe" filled="true" fillcolor="#000000" stroked="false">
                <v:path arrowok="t"/>
                <v:fill type="solid"/>
              </v:shape>
            </v:group>
            <v:group style="position:absolute;left:7194;top:-1142;width:10;height:20" coordorigin="7194,-1142" coordsize="10,20">
              <v:shape style="position:absolute;left:7194;top:-1142;width:10;height:20" coordorigin="7194,-1142" coordsize="10,20" path="m7194,-1123l7204,-1123,7204,-1142,7194,-1142,7194,-1123xe" filled="true" fillcolor="#000000" stroked="false">
                <v:path arrowok="t"/>
                <v:fill type="solid"/>
              </v:shape>
            </v:group>
            <v:group style="position:absolute;left:7194;top:-1123;width:10;height:20" coordorigin="7194,-1123" coordsize="10,20">
              <v:shape style="position:absolute;left:7194;top:-1123;width:10;height:20" coordorigin="7194,-1123" coordsize="10,20" path="m7194,-1104l7204,-1104,7204,-1123,7194,-1123,7194,-1104xe" filled="true" fillcolor="#000000" stroked="false">
                <v:path arrowok="t"/>
                <v:fill type="solid"/>
              </v:shape>
            </v:group>
            <v:group style="position:absolute;left:7194;top:-1104;width:10;height:20" coordorigin="7194,-1104" coordsize="10,20">
              <v:shape style="position:absolute;left:7194;top:-1104;width:10;height:20" coordorigin="7194,-1104" coordsize="10,20" path="m7194,-1084l7204,-1084,7204,-1104,7194,-1104,7194,-1084xe" filled="true" fillcolor="#000000" stroked="false">
                <v:path arrowok="t"/>
                <v:fill type="solid"/>
              </v:shape>
            </v:group>
            <v:group style="position:absolute;left:7194;top:-1084;width:10;height:20" coordorigin="7194,-1084" coordsize="10,20">
              <v:shape style="position:absolute;left:7194;top:-1084;width:10;height:20" coordorigin="7194,-1084" coordsize="10,20" path="m7194,-1065l7204,-1065,7204,-1084,7194,-1084,7194,-1065xe" filled="true" fillcolor="#000000" stroked="false">
                <v:path arrowok="t"/>
                <v:fill type="solid"/>
              </v:shape>
            </v:group>
            <v:group style="position:absolute;left:7194;top:-1065;width:10;height:20" coordorigin="7194,-1065" coordsize="10,20">
              <v:shape style="position:absolute;left:7194;top:-1065;width:10;height:20" coordorigin="7194,-1065" coordsize="10,20" path="m7194,-1046l7204,-1046,7204,-1065,7194,-1065,7194,-1046xe" filled="true" fillcolor="#000000" stroked="false">
                <v:path arrowok="t"/>
                <v:fill type="solid"/>
              </v:shape>
            </v:group>
            <v:group style="position:absolute;left:7194;top:-1046;width:10;height:20" coordorigin="7194,-1046" coordsize="10,20">
              <v:shape style="position:absolute;left:7194;top:-1046;width:10;height:20" coordorigin="7194,-1046" coordsize="10,20" path="m7194,-1027l7204,-1027,7204,-1046,7194,-1046,7194,-1027xe" filled="true" fillcolor="#000000" stroked="false">
                <v:path arrowok="t"/>
                <v:fill type="solid"/>
              </v:shape>
            </v:group>
            <v:group style="position:absolute;left:7194;top:-1027;width:10;height:20" coordorigin="7194,-1027" coordsize="10,20">
              <v:shape style="position:absolute;left:7194;top:-1027;width:10;height:20" coordorigin="7194,-1027" coordsize="10,20" path="m7194,-1008l7204,-1008,7204,-1027,7194,-1027,7194,-1008xe" filled="true" fillcolor="#000000" stroked="false">
                <v:path arrowok="t"/>
                <v:fill type="solid"/>
              </v:shape>
            </v:group>
            <v:group style="position:absolute;left:7194;top:-1008;width:10;height:20" coordorigin="7194,-1008" coordsize="10,20">
              <v:shape style="position:absolute;left:7194;top:-1008;width:10;height:20" coordorigin="7194,-1008" coordsize="10,20" path="m7194,-988l7204,-988,7204,-1008,7194,-1008,7194,-988xe" filled="true" fillcolor="#000000" stroked="false">
                <v:path arrowok="t"/>
                <v:fill type="solid"/>
              </v:shape>
            </v:group>
            <v:group style="position:absolute;left:7194;top:-988;width:10;height:20" coordorigin="7194,-988" coordsize="10,20">
              <v:shape style="position:absolute;left:7194;top:-988;width:10;height:20" coordorigin="7194,-988" coordsize="10,20" path="m7194,-969l7204,-969,7204,-988,7194,-988,7194,-969xe" filled="true" fillcolor="#000000" stroked="false">
                <v:path arrowok="t"/>
                <v:fill type="solid"/>
              </v:shape>
            </v:group>
            <v:group style="position:absolute;left:7194;top:-969;width:10;height:20" coordorigin="7194,-969" coordsize="10,20">
              <v:shape style="position:absolute;left:7194;top:-969;width:10;height:20" coordorigin="7194,-969" coordsize="10,20" path="m7194,-950l7204,-950,7204,-969,7194,-969,7194,-950xe" filled="true" fillcolor="#000000" stroked="false">
                <v:path arrowok="t"/>
                <v:fill type="solid"/>
              </v:shape>
            </v:group>
            <v:group style="position:absolute;left:7194;top:-950;width:10;height:20" coordorigin="7194,-950" coordsize="10,20">
              <v:shape style="position:absolute;left:7194;top:-950;width:10;height:20" coordorigin="7194,-950" coordsize="10,20" path="m7194,-931l7204,-931,7204,-950,7194,-950,7194,-931xe" filled="true" fillcolor="#000000" stroked="false">
                <v:path arrowok="t"/>
                <v:fill type="solid"/>
              </v:shape>
            </v:group>
            <v:group style="position:absolute;left:7194;top:-931;width:10;height:20" coordorigin="7194,-931" coordsize="10,20">
              <v:shape style="position:absolute;left:7194;top:-931;width:10;height:20" coordorigin="7194,-931" coordsize="10,20" path="m7194,-912l7204,-912,7204,-931,7194,-931,7194,-912xe" filled="true" fillcolor="#000000" stroked="false">
                <v:path arrowok="t"/>
                <v:fill type="solid"/>
              </v:shape>
            </v:group>
            <v:group style="position:absolute;left:7194;top:-912;width:10;height:20" coordorigin="7194,-912" coordsize="10,20">
              <v:shape style="position:absolute;left:7194;top:-912;width:10;height:20" coordorigin="7194,-912" coordsize="10,20" path="m7194,-892l7204,-892,7204,-912,7194,-912,7194,-892xe" filled="true" fillcolor="#000000" stroked="false">
                <v:path arrowok="t"/>
                <v:fill type="solid"/>
              </v:shape>
            </v:group>
            <v:group style="position:absolute;left:7194;top:-892;width:10;height:20" coordorigin="7194,-892" coordsize="10,20">
              <v:shape style="position:absolute;left:7194;top:-892;width:10;height:20" coordorigin="7194,-892" coordsize="10,20" path="m7194,-873l7204,-873,7204,-892,7194,-892,7194,-873xe" filled="true" fillcolor="#000000" stroked="false">
                <v:path arrowok="t"/>
                <v:fill type="solid"/>
              </v:shape>
            </v:group>
            <v:group style="position:absolute;left:7194;top:-873;width:10;height:20" coordorigin="7194,-873" coordsize="10,20">
              <v:shape style="position:absolute;left:7194;top:-873;width:10;height:20" coordorigin="7194,-873" coordsize="10,20" path="m7194,-854l7204,-854,7204,-873,7194,-873,7194,-854xe" filled="true" fillcolor="#000000" stroked="false">
                <v:path arrowok="t"/>
                <v:fill type="solid"/>
              </v:shape>
            </v:group>
            <v:group style="position:absolute;left:7194;top:-854;width:10;height:20" coordorigin="7194,-854" coordsize="10,20">
              <v:shape style="position:absolute;left:7194;top:-854;width:10;height:20" coordorigin="7194,-854" coordsize="10,20" path="m7194,-835l7204,-835,7204,-854,7194,-854,7194,-835xe" filled="true" fillcolor="#000000" stroked="false">
                <v:path arrowok="t"/>
                <v:fill type="solid"/>
              </v:shape>
            </v:group>
            <v:group style="position:absolute;left:8327;top:-2332;width:10;height:20" coordorigin="8327,-2332" coordsize="10,20">
              <v:shape style="position:absolute;left:8327;top:-2332;width:10;height:20" coordorigin="8327,-2332" coordsize="10,20" path="m8327,-2313l8337,-2313,8337,-2332,8327,-2332,8327,-2313xe" filled="true" fillcolor="#000000" stroked="false">
                <v:path arrowok="t"/>
                <v:fill type="solid"/>
              </v:shape>
            </v:group>
            <v:group style="position:absolute;left:8327;top:-2313;width:10;height:20" coordorigin="8327,-2313" coordsize="10,20">
              <v:shape style="position:absolute;left:8327;top:-2313;width:10;height:20" coordorigin="8327,-2313" coordsize="10,20" path="m8327,-2294l8337,-2294,8337,-2313,8327,-2313,8327,-2294xe" filled="true" fillcolor="#000000" stroked="false">
                <v:path arrowok="t"/>
                <v:fill type="solid"/>
              </v:shape>
            </v:group>
            <v:group style="position:absolute;left:8327;top:-2294;width:10;height:20" coordorigin="8327,-2294" coordsize="10,20">
              <v:shape style="position:absolute;left:8327;top:-2294;width:10;height:20" coordorigin="8327,-2294" coordsize="10,20" path="m8327,-2275l8337,-2275,8337,-2294,8327,-2294,8327,-2275xe" filled="true" fillcolor="#000000" stroked="false">
                <v:path arrowok="t"/>
                <v:fill type="solid"/>
              </v:shape>
            </v:group>
            <v:group style="position:absolute;left:8327;top:-2275;width:10;height:20" coordorigin="8327,-2275" coordsize="10,20">
              <v:shape style="position:absolute;left:8327;top:-2275;width:10;height:20" coordorigin="8327,-2275" coordsize="10,20" path="m8327,-2256l8337,-2256,8337,-2275,8327,-2275,8327,-2256xe" filled="true" fillcolor="#000000" stroked="false">
                <v:path arrowok="t"/>
                <v:fill type="solid"/>
              </v:shape>
            </v:group>
            <v:group style="position:absolute;left:8327;top:-2256;width:10;height:20" coordorigin="8327,-2256" coordsize="10,20">
              <v:shape style="position:absolute;left:8327;top:-2256;width:10;height:20" coordorigin="8327,-2256" coordsize="10,20" path="m8327,-2236l8337,-2236,8337,-2256,8327,-2256,8327,-2236xe" filled="true" fillcolor="#000000" stroked="false">
                <v:path arrowok="t"/>
                <v:fill type="solid"/>
              </v:shape>
            </v:group>
            <v:group style="position:absolute;left:8327;top:-2236;width:10;height:20" coordorigin="8327,-2236" coordsize="10,20">
              <v:shape style="position:absolute;left:8327;top:-2236;width:10;height:20" coordorigin="8327,-2236" coordsize="10,20" path="m8327,-2217l8337,-2217,8337,-2236,8327,-2236,8327,-2217xe" filled="true" fillcolor="#000000" stroked="false">
                <v:path arrowok="t"/>
                <v:fill type="solid"/>
              </v:shape>
            </v:group>
            <v:group style="position:absolute;left:8327;top:-2217;width:10;height:20" coordorigin="8327,-2217" coordsize="10,20">
              <v:shape style="position:absolute;left:8327;top:-2217;width:10;height:20" coordorigin="8327,-2217" coordsize="10,20" path="m8327,-2198l8337,-2198,8337,-2217,8327,-2217,8327,-2198xe" filled="true" fillcolor="#000000" stroked="false">
                <v:path arrowok="t"/>
                <v:fill type="solid"/>
              </v:shape>
            </v:group>
            <v:group style="position:absolute;left:8327;top:-2198;width:10;height:20" coordorigin="8327,-2198" coordsize="10,20">
              <v:shape style="position:absolute;left:8327;top:-2198;width:10;height:20" coordorigin="8327,-2198" coordsize="10,20" path="m8327,-2179l8337,-2179,8337,-2198,8327,-2198,8327,-2179xe" filled="true" fillcolor="#000000" stroked="false">
                <v:path arrowok="t"/>
                <v:fill type="solid"/>
              </v:shape>
            </v:group>
            <v:group style="position:absolute;left:8327;top:-2179;width:10;height:20" coordorigin="8327,-2179" coordsize="10,20">
              <v:shape style="position:absolute;left:8327;top:-2179;width:10;height:20" coordorigin="8327,-2179" coordsize="10,20" path="m8327,-2160l8337,-2160,8337,-2179,8327,-2179,8327,-2160xe" filled="true" fillcolor="#000000" stroked="false">
                <v:path arrowok="t"/>
                <v:fill type="solid"/>
              </v:shape>
            </v:group>
            <v:group style="position:absolute;left:8327;top:-2160;width:10;height:20" coordorigin="8327,-2160" coordsize="10,20">
              <v:shape style="position:absolute;left:8327;top:-2160;width:10;height:20" coordorigin="8327,-2160" coordsize="10,20" path="m8327,-2140l8337,-2140,8337,-2160,8327,-2160,8327,-2140xe" filled="true" fillcolor="#000000" stroked="false">
                <v:path arrowok="t"/>
                <v:fill type="solid"/>
              </v:shape>
            </v:group>
            <v:group style="position:absolute;left:8327;top:-2140;width:10;height:20" coordorigin="8327,-2140" coordsize="10,20">
              <v:shape style="position:absolute;left:8327;top:-2140;width:10;height:20" coordorigin="8327,-2140" coordsize="10,20" path="m8327,-2121l8337,-2121,8337,-2140,8327,-2140,8327,-2121xe" filled="true" fillcolor="#000000" stroked="false">
                <v:path arrowok="t"/>
                <v:fill type="solid"/>
              </v:shape>
            </v:group>
            <v:group style="position:absolute;left:8327;top:-2121;width:10;height:20" coordorigin="8327,-2121" coordsize="10,20">
              <v:shape style="position:absolute;left:8327;top:-2121;width:10;height:20" coordorigin="8327,-2121" coordsize="10,20" path="m8327,-2102l8337,-2102,8337,-2121,8327,-2121,8327,-2102xe" filled="true" fillcolor="#000000" stroked="false">
                <v:path arrowok="t"/>
                <v:fill type="solid"/>
              </v:shape>
            </v:group>
            <v:group style="position:absolute;left:8327;top:-2102;width:10;height:20" coordorigin="8327,-2102" coordsize="10,20">
              <v:shape style="position:absolute;left:8327;top:-2102;width:10;height:20" coordorigin="8327,-2102" coordsize="10,20" path="m8327,-2083l8337,-2083,8337,-2102,8327,-2102,8327,-2083xe" filled="true" fillcolor="#000000" stroked="false">
                <v:path arrowok="t"/>
                <v:fill type="solid"/>
              </v:shape>
            </v:group>
            <v:group style="position:absolute;left:8327;top:-2083;width:10;height:20" coordorigin="8327,-2083" coordsize="10,20">
              <v:shape style="position:absolute;left:8327;top:-2083;width:10;height:20" coordorigin="8327,-2083" coordsize="10,20" path="m8327,-2064l8337,-2064,8337,-2083,8327,-2083,8327,-2064xe" filled="true" fillcolor="#000000" stroked="false">
                <v:path arrowok="t"/>
                <v:fill type="solid"/>
              </v:shape>
            </v:group>
            <v:group style="position:absolute;left:8327;top:-2064;width:10;height:20" coordorigin="8327,-2064" coordsize="10,20">
              <v:shape style="position:absolute;left:8327;top:-2064;width:10;height:20" coordorigin="8327,-2064" coordsize="10,20" path="m8327,-2044l8337,-2044,8337,-2064,8327,-2064,8327,-2044xe" filled="true" fillcolor="#000000" stroked="false">
                <v:path arrowok="t"/>
                <v:fill type="solid"/>
              </v:shape>
            </v:group>
            <v:group style="position:absolute;left:8327;top:-2044;width:10;height:20" coordorigin="8327,-2044" coordsize="10,20">
              <v:shape style="position:absolute;left:8327;top:-2044;width:10;height:20" coordorigin="8327,-2044" coordsize="10,20" path="m8327,-2025l8337,-2025,8337,-2044,8327,-2044,8327,-2025xe" filled="true" fillcolor="#000000" stroked="false">
                <v:path arrowok="t"/>
                <v:fill type="solid"/>
              </v:shape>
            </v:group>
            <v:group style="position:absolute;left:8327;top:-2025;width:10;height:20" coordorigin="8327,-2025" coordsize="10,20">
              <v:shape style="position:absolute;left:8327;top:-2025;width:10;height:20" coordorigin="8327,-2025" coordsize="10,20" path="m8327,-2006l8337,-2006,8337,-2025,8327,-2025,8327,-2006xe" filled="true" fillcolor="#000000" stroked="false">
                <v:path arrowok="t"/>
                <v:fill type="solid"/>
              </v:shape>
            </v:group>
            <v:group style="position:absolute;left:8327;top:-2006;width:10;height:20" coordorigin="8327,-2006" coordsize="10,20">
              <v:shape style="position:absolute;left:8327;top:-2006;width:10;height:20" coordorigin="8327,-2006" coordsize="10,20" path="m8327,-1987l8337,-1987,8337,-2006,8327,-2006,8327,-1987xe" filled="true" fillcolor="#000000" stroked="false">
                <v:path arrowok="t"/>
                <v:fill type="solid"/>
              </v:shape>
            </v:group>
            <v:group style="position:absolute;left:8327;top:-1987;width:10;height:20" coordorigin="8327,-1987" coordsize="10,20">
              <v:shape style="position:absolute;left:8327;top:-1987;width:10;height:20" coordorigin="8327,-1987" coordsize="10,20" path="m8327,-1968l8337,-1968,8337,-1987,8327,-1987,8327,-1968xe" filled="true" fillcolor="#000000" stroked="false">
                <v:path arrowok="t"/>
                <v:fill type="solid"/>
              </v:shape>
            </v:group>
            <v:group style="position:absolute;left:8327;top:-1968;width:10;height:20" coordorigin="8327,-1968" coordsize="10,20">
              <v:shape style="position:absolute;left:8327;top:-1968;width:10;height:20" coordorigin="8327,-1968" coordsize="10,20" path="m8327,-1948l8337,-1948,8337,-1968,8327,-1968,8327,-1948xe" filled="true" fillcolor="#000000" stroked="false">
                <v:path arrowok="t"/>
                <v:fill type="solid"/>
              </v:shape>
            </v:group>
            <v:group style="position:absolute;left:8327;top:-1948;width:10;height:20" coordorigin="8327,-1948" coordsize="10,20">
              <v:shape style="position:absolute;left:8327;top:-1948;width:10;height:20" coordorigin="8327,-1948" coordsize="10,20" path="m8327,-1929l8337,-1929,8337,-1948,8327,-1948,8327,-1929xe" filled="true" fillcolor="#000000" stroked="false">
                <v:path arrowok="t"/>
                <v:fill type="solid"/>
              </v:shape>
            </v:group>
            <v:group style="position:absolute;left:8327;top:-1929;width:10;height:20" coordorigin="8327,-1929" coordsize="10,20">
              <v:shape style="position:absolute;left:8327;top:-1929;width:10;height:20" coordorigin="8327,-1929" coordsize="10,20" path="m8327,-1910l8337,-1910,8337,-1929,8327,-1929,8327,-1910xe" filled="true" fillcolor="#000000" stroked="false">
                <v:path arrowok="t"/>
                <v:fill type="solid"/>
              </v:shape>
            </v:group>
            <v:group style="position:absolute;left:8327;top:-1910;width:10;height:20" coordorigin="8327,-1910" coordsize="10,20">
              <v:shape style="position:absolute;left:8327;top:-1910;width:10;height:20" coordorigin="8327,-1910" coordsize="10,20" path="m8327,-1891l8337,-1891,8337,-1910,8327,-1910,8327,-1891xe" filled="true" fillcolor="#000000" stroked="false">
                <v:path arrowok="t"/>
                <v:fill type="solid"/>
              </v:shape>
            </v:group>
            <v:group style="position:absolute;left:8327;top:-1891;width:10;height:20" coordorigin="8327,-1891" coordsize="10,20">
              <v:shape style="position:absolute;left:8327;top:-1891;width:10;height:20" coordorigin="8327,-1891" coordsize="10,20" path="m8327,-1872l8337,-1872,8337,-1891,8327,-1891,8327,-1872xe" filled="true" fillcolor="#000000" stroked="false">
                <v:path arrowok="t"/>
                <v:fill type="solid"/>
              </v:shape>
            </v:group>
            <v:group style="position:absolute;left:8327;top:-1872;width:10;height:20" coordorigin="8327,-1872" coordsize="10,20">
              <v:shape style="position:absolute;left:8327;top:-1872;width:10;height:20" coordorigin="8327,-1872" coordsize="10,20" path="m8327,-1852l8337,-1852,8337,-1872,8327,-1872,8327,-1852xe" filled="true" fillcolor="#000000" stroked="false">
                <v:path arrowok="t"/>
                <v:fill type="solid"/>
              </v:shape>
            </v:group>
            <v:group style="position:absolute;left:8327;top:-1852;width:10;height:20" coordorigin="8327,-1852" coordsize="10,20">
              <v:shape style="position:absolute;left:8327;top:-1852;width:10;height:20" coordorigin="8327,-1852" coordsize="10,20" path="m8327,-1833l8337,-1833,8337,-1852,8327,-1852,8327,-1833xe" filled="true" fillcolor="#000000" stroked="false">
                <v:path arrowok="t"/>
                <v:fill type="solid"/>
              </v:shape>
            </v:group>
            <v:group style="position:absolute;left:8327;top:-1833;width:10;height:20" coordorigin="8327,-1833" coordsize="10,20">
              <v:shape style="position:absolute;left:8327;top:-1833;width:10;height:20" coordorigin="8327,-1833" coordsize="10,20" path="m8327,-1814l8337,-1814,8337,-1833,8327,-1833,8327,-1814xe" filled="true" fillcolor="#000000" stroked="false">
                <v:path arrowok="t"/>
                <v:fill type="solid"/>
              </v:shape>
            </v:group>
            <v:group style="position:absolute;left:8327;top:-1814;width:10;height:20" coordorigin="8327,-1814" coordsize="10,20">
              <v:shape style="position:absolute;left:8327;top:-1814;width:10;height:20" coordorigin="8327,-1814" coordsize="10,20" path="m8327,-1795l8337,-1795,8337,-1814,8327,-1814,8327,-1795xe" filled="true" fillcolor="#000000" stroked="false">
                <v:path arrowok="t"/>
                <v:fill type="solid"/>
              </v:shape>
            </v:group>
            <v:group style="position:absolute;left:8327;top:-1795;width:10;height:20" coordorigin="8327,-1795" coordsize="10,20">
              <v:shape style="position:absolute;left:8327;top:-1795;width:10;height:20" coordorigin="8327,-1795" coordsize="10,20" path="m8327,-1776l8337,-1776,8337,-1795,8327,-1795,8327,-1776xe" filled="true" fillcolor="#000000" stroked="false">
                <v:path arrowok="t"/>
                <v:fill type="solid"/>
              </v:shape>
            </v:group>
            <v:group style="position:absolute;left:8327;top:-1776;width:10;height:20" coordorigin="8327,-1776" coordsize="10,20">
              <v:shape style="position:absolute;left:8327;top:-1776;width:10;height:20" coordorigin="8327,-1776" coordsize="10,20" path="m8327,-1756l8337,-1756,8337,-1776,8327,-1776,8327,-1756xe" filled="true" fillcolor="#000000" stroked="false">
                <v:path arrowok="t"/>
                <v:fill type="solid"/>
              </v:shape>
            </v:group>
            <v:group style="position:absolute;left:8327;top:-1756;width:10;height:20" coordorigin="8327,-1756" coordsize="10,20">
              <v:shape style="position:absolute;left:8327;top:-1756;width:10;height:20" coordorigin="8327,-1756" coordsize="10,20" path="m8327,-1737l8337,-1737,8337,-1756,8327,-1756,8327,-1737xe" filled="true" fillcolor="#000000" stroked="false">
                <v:path arrowok="t"/>
                <v:fill type="solid"/>
              </v:shape>
            </v:group>
            <v:group style="position:absolute;left:8327;top:-1737;width:10;height:20" coordorigin="8327,-1737" coordsize="10,20">
              <v:shape style="position:absolute;left:8327;top:-1737;width:10;height:20" coordorigin="8327,-1737" coordsize="10,20" path="m8327,-1718l8337,-1718,8337,-1737,8327,-1737,8327,-1718xe" filled="true" fillcolor="#000000" stroked="false">
                <v:path arrowok="t"/>
                <v:fill type="solid"/>
              </v:shape>
            </v:group>
            <v:group style="position:absolute;left:8327;top:-1718;width:10;height:20" coordorigin="8327,-1718" coordsize="10,20">
              <v:shape style="position:absolute;left:8327;top:-1718;width:10;height:20" coordorigin="8327,-1718" coordsize="10,20" path="m8327,-1699l8337,-1699,8337,-1718,8327,-1718,8327,-1699xe" filled="true" fillcolor="#000000" stroked="false">
                <v:path arrowok="t"/>
                <v:fill type="solid"/>
              </v:shape>
            </v:group>
            <v:group style="position:absolute;left:8327;top:-1699;width:10;height:20" coordorigin="8327,-1699" coordsize="10,20">
              <v:shape style="position:absolute;left:8327;top:-1699;width:10;height:20" coordorigin="8327,-1699" coordsize="10,20" path="m8327,-1680l8337,-1680,8337,-1699,8327,-1699,8327,-1680xe" filled="true" fillcolor="#000000" stroked="false">
                <v:path arrowok="t"/>
                <v:fill type="solid"/>
              </v:shape>
            </v:group>
            <v:group style="position:absolute;left:8327;top:-1680;width:10;height:20" coordorigin="8327,-1680" coordsize="10,20">
              <v:shape style="position:absolute;left:8327;top:-1680;width:10;height:20" coordorigin="8327,-1680" coordsize="10,20" path="m8327,-1660l8337,-1660,8337,-1680,8327,-1680,8327,-1660xe" filled="true" fillcolor="#000000" stroked="false">
                <v:path arrowok="t"/>
                <v:fill type="solid"/>
              </v:shape>
            </v:group>
            <v:group style="position:absolute;left:8327;top:-1660;width:10;height:20" coordorigin="8327,-1660" coordsize="10,20">
              <v:shape style="position:absolute;left:8327;top:-1660;width:10;height:20" coordorigin="8327,-1660" coordsize="10,20" path="m8327,-1641l8337,-1641,8337,-1660,8327,-1660,8327,-1641xe" filled="true" fillcolor="#000000" stroked="false">
                <v:path arrowok="t"/>
                <v:fill type="solid"/>
              </v:shape>
            </v:group>
            <v:group style="position:absolute;left:8327;top:-1641;width:10;height:20" coordorigin="8327,-1641" coordsize="10,20">
              <v:shape style="position:absolute;left:8327;top:-1641;width:10;height:20" coordorigin="8327,-1641" coordsize="10,20" path="m8327,-1622l8337,-1622,8337,-1641,8327,-1641,8327,-1622xe" filled="true" fillcolor="#000000" stroked="false">
                <v:path arrowok="t"/>
                <v:fill type="solid"/>
              </v:shape>
            </v:group>
            <v:group style="position:absolute;left:8327;top:-1622;width:10;height:20" coordorigin="8327,-1622" coordsize="10,20">
              <v:shape style="position:absolute;left:8327;top:-1622;width:10;height:20" coordorigin="8327,-1622" coordsize="10,20" path="m8327,-1603l8337,-1603,8337,-1622,8327,-1622,8327,-1603xe" filled="true" fillcolor="#000000" stroked="false">
                <v:path arrowok="t"/>
                <v:fill type="solid"/>
              </v:shape>
            </v:group>
            <v:group style="position:absolute;left:8327;top:-1603;width:10;height:20" coordorigin="8327,-1603" coordsize="10,20">
              <v:shape style="position:absolute;left:8327;top:-1603;width:10;height:20" coordorigin="8327,-1603" coordsize="10,20" path="m8327,-1584l8337,-1584,8337,-1603,8327,-1603,8327,-1584xe" filled="true" fillcolor="#000000" stroked="false">
                <v:path arrowok="t"/>
                <v:fill type="solid"/>
              </v:shape>
            </v:group>
            <v:group style="position:absolute;left:8327;top:-1584;width:10;height:20" coordorigin="8327,-1584" coordsize="10,20">
              <v:shape style="position:absolute;left:8327;top:-1584;width:10;height:20" coordorigin="8327,-1584" coordsize="10,20" path="m8327,-1564l8337,-1564,8337,-1584,8327,-1584,8327,-1564xe" filled="true" fillcolor="#000000" stroked="false">
                <v:path arrowok="t"/>
                <v:fill type="solid"/>
              </v:shape>
            </v:group>
            <v:group style="position:absolute;left:8327;top:-1564;width:10;height:20" coordorigin="8327,-1564" coordsize="10,20">
              <v:shape style="position:absolute;left:8327;top:-1564;width:10;height:20" coordorigin="8327,-1564" coordsize="10,20" path="m8327,-1545l8337,-1545,8337,-1564,8327,-1564,8327,-1545xe" filled="true" fillcolor="#000000" stroked="false">
                <v:path arrowok="t"/>
                <v:fill type="solid"/>
              </v:shape>
            </v:group>
            <v:group style="position:absolute;left:8327;top:-1545;width:10;height:20" coordorigin="8327,-1545" coordsize="10,20">
              <v:shape style="position:absolute;left:8327;top:-1545;width:10;height:20" coordorigin="8327,-1545" coordsize="10,20" path="m8327,-1526l8337,-1526,8337,-1545,8327,-1545,8327,-1526xe" filled="true" fillcolor="#000000" stroked="false">
                <v:path arrowok="t"/>
                <v:fill type="solid"/>
              </v:shape>
            </v:group>
            <v:group style="position:absolute;left:8327;top:-1526;width:10;height:20" coordorigin="8327,-1526" coordsize="10,20">
              <v:shape style="position:absolute;left:8327;top:-1526;width:10;height:20" coordorigin="8327,-1526" coordsize="10,20" path="m8327,-1507l8337,-1507,8337,-1526,8327,-1526,8327,-1507xe" filled="true" fillcolor="#000000" stroked="false">
                <v:path arrowok="t"/>
                <v:fill type="solid"/>
              </v:shape>
            </v:group>
            <v:group style="position:absolute;left:8327;top:-1507;width:10;height:20" coordorigin="8327,-1507" coordsize="10,20">
              <v:shape style="position:absolute;left:8327;top:-1507;width:10;height:20" coordorigin="8327,-1507" coordsize="10,20" path="m8327,-1488l8337,-1488,8337,-1507,8327,-1507,8327,-1488xe" filled="true" fillcolor="#000000" stroked="false">
                <v:path arrowok="t"/>
                <v:fill type="solid"/>
              </v:shape>
            </v:group>
            <v:group style="position:absolute;left:8327;top:-1488;width:10;height:20" coordorigin="8327,-1488" coordsize="10,20">
              <v:shape style="position:absolute;left:8327;top:-1488;width:10;height:20" coordorigin="8327,-1488" coordsize="10,20" path="m8327,-1468l8337,-1468,8337,-1488,8327,-1488,8327,-1468xe" filled="true" fillcolor="#000000" stroked="false">
                <v:path arrowok="t"/>
                <v:fill type="solid"/>
              </v:shape>
            </v:group>
            <v:group style="position:absolute;left:8327;top:-1468;width:10;height:20" coordorigin="8327,-1468" coordsize="10,20">
              <v:shape style="position:absolute;left:8327;top:-1468;width:10;height:20" coordorigin="8327,-1468" coordsize="10,20" path="m8327,-1449l8337,-1449,8337,-1468,8327,-1468,8327,-1449xe" filled="true" fillcolor="#000000" stroked="false">
                <v:path arrowok="t"/>
                <v:fill type="solid"/>
              </v:shape>
            </v:group>
            <v:group style="position:absolute;left:8327;top:-1449;width:10;height:20" coordorigin="8327,-1449" coordsize="10,20">
              <v:shape style="position:absolute;left:8327;top:-1449;width:10;height:20" coordorigin="8327,-1449" coordsize="10,20" path="m8327,-1430l8337,-1430,8337,-1449,8327,-1449,8327,-1430xe" filled="true" fillcolor="#000000" stroked="false">
                <v:path arrowok="t"/>
                <v:fill type="solid"/>
              </v:shape>
            </v:group>
            <v:group style="position:absolute;left:8327;top:-1430;width:10;height:20" coordorigin="8327,-1430" coordsize="10,20">
              <v:shape style="position:absolute;left:8327;top:-1430;width:10;height:20" coordorigin="8327,-1430" coordsize="10,20" path="m8327,-1411l8337,-1411,8337,-1430,8327,-1430,8327,-1411xe" filled="true" fillcolor="#000000" stroked="false">
                <v:path arrowok="t"/>
                <v:fill type="solid"/>
              </v:shape>
            </v:group>
            <v:group style="position:absolute;left:8327;top:-1411;width:10;height:20" coordorigin="8327,-1411" coordsize="10,20">
              <v:shape style="position:absolute;left:8327;top:-1411;width:10;height:20" coordorigin="8327,-1411" coordsize="10,20" path="m8327,-1392l8337,-1392,8337,-1411,8327,-1411,8327,-1392xe" filled="true" fillcolor="#000000" stroked="false">
                <v:path arrowok="t"/>
                <v:fill type="solid"/>
              </v:shape>
            </v:group>
            <v:group style="position:absolute;left:8327;top:-1392;width:10;height:20" coordorigin="8327,-1392" coordsize="10,20">
              <v:shape style="position:absolute;left:8327;top:-1392;width:10;height:20" coordorigin="8327,-1392" coordsize="10,20" path="m8327,-1372l8337,-1372,8337,-1392,8327,-1392,8327,-1372xe" filled="true" fillcolor="#000000" stroked="false">
                <v:path arrowok="t"/>
                <v:fill type="solid"/>
              </v:shape>
            </v:group>
            <v:group style="position:absolute;left:8327;top:-1372;width:10;height:20" coordorigin="8327,-1372" coordsize="10,20">
              <v:shape style="position:absolute;left:8327;top:-1372;width:10;height:20" coordorigin="8327,-1372" coordsize="10,20" path="m8327,-1353l8337,-1353,8337,-1372,8327,-1372,8327,-1353xe" filled="true" fillcolor="#000000" stroked="false">
                <v:path arrowok="t"/>
                <v:fill type="solid"/>
              </v:shape>
            </v:group>
            <v:group style="position:absolute;left:8327;top:-1353;width:10;height:20" coordorigin="8327,-1353" coordsize="10,20">
              <v:shape style="position:absolute;left:8327;top:-1353;width:10;height:20" coordorigin="8327,-1353" coordsize="10,20" path="m8327,-1334l8337,-1334,8337,-1353,8327,-1353,8327,-1334xe" filled="true" fillcolor="#000000" stroked="false">
                <v:path arrowok="t"/>
                <v:fill type="solid"/>
              </v:shape>
            </v:group>
            <v:group style="position:absolute;left:8327;top:-1334;width:10;height:20" coordorigin="8327,-1334" coordsize="10,20">
              <v:shape style="position:absolute;left:8327;top:-1334;width:10;height:20" coordorigin="8327,-1334" coordsize="10,20" path="m8327,-1315l8337,-1315,8337,-1334,8327,-1334,8327,-1315xe" filled="true" fillcolor="#000000" stroked="false">
                <v:path arrowok="t"/>
                <v:fill type="solid"/>
              </v:shape>
            </v:group>
            <v:group style="position:absolute;left:8327;top:-1315;width:10;height:20" coordorigin="8327,-1315" coordsize="10,20">
              <v:shape style="position:absolute;left:8327;top:-1315;width:10;height:20" coordorigin="8327,-1315" coordsize="10,20" path="m8327,-1296l8337,-1296,8337,-1315,8327,-1315,8327,-1296xe" filled="true" fillcolor="#000000" stroked="false">
                <v:path arrowok="t"/>
                <v:fill type="solid"/>
              </v:shape>
            </v:group>
            <v:group style="position:absolute;left:8327;top:-1296;width:10;height:20" coordorigin="8327,-1296" coordsize="10,20">
              <v:shape style="position:absolute;left:8327;top:-1296;width:10;height:20" coordorigin="8327,-1296" coordsize="10,20" path="m8327,-1276l8337,-1276,8337,-1296,8327,-1296,8327,-1276xe" filled="true" fillcolor="#000000" stroked="false">
                <v:path arrowok="t"/>
                <v:fill type="solid"/>
              </v:shape>
            </v:group>
            <v:group style="position:absolute;left:8327;top:-1276;width:10;height:20" coordorigin="8327,-1276" coordsize="10,20">
              <v:shape style="position:absolute;left:8327;top:-1276;width:10;height:20" coordorigin="8327,-1276" coordsize="10,20" path="m8327,-1257l8337,-1257,8337,-1276,8327,-1276,8327,-1257xe" filled="true" fillcolor="#000000" stroked="false">
                <v:path arrowok="t"/>
                <v:fill type="solid"/>
              </v:shape>
            </v:group>
            <v:group style="position:absolute;left:8327;top:-1257;width:10;height:20" coordorigin="8327,-1257" coordsize="10,20">
              <v:shape style="position:absolute;left:8327;top:-1257;width:10;height:20" coordorigin="8327,-1257" coordsize="10,20" path="m8327,-1238l8337,-1238,8337,-1257,8327,-1257,8327,-1238xe" filled="true" fillcolor="#000000" stroked="false">
                <v:path arrowok="t"/>
                <v:fill type="solid"/>
              </v:shape>
            </v:group>
            <v:group style="position:absolute;left:8327;top:-1238;width:10;height:20" coordorigin="8327,-1238" coordsize="10,20">
              <v:shape style="position:absolute;left:8327;top:-1238;width:10;height:20" coordorigin="8327,-1238" coordsize="10,20" path="m8327,-1219l8337,-1219,8337,-1238,8327,-1238,8327,-1219xe" filled="true" fillcolor="#000000" stroked="false">
                <v:path arrowok="t"/>
                <v:fill type="solid"/>
              </v:shape>
            </v:group>
            <v:group style="position:absolute;left:8327;top:-1219;width:10;height:20" coordorigin="8327,-1219" coordsize="10,20">
              <v:shape style="position:absolute;left:8327;top:-1219;width:10;height:20" coordorigin="8327,-1219" coordsize="10,20" path="m8327,-1200l8337,-1200,8337,-1219,8327,-1219,8327,-1200xe" filled="true" fillcolor="#000000" stroked="false">
                <v:path arrowok="t"/>
                <v:fill type="solid"/>
              </v:shape>
            </v:group>
            <v:group style="position:absolute;left:8327;top:-1200;width:10;height:20" coordorigin="8327,-1200" coordsize="10,20">
              <v:shape style="position:absolute;left:8327;top:-1200;width:10;height:20" coordorigin="8327,-1200" coordsize="10,20" path="m8327,-1180l8337,-1180,8337,-1200,8327,-1200,8327,-1180xe" filled="true" fillcolor="#000000" stroked="false">
                <v:path arrowok="t"/>
                <v:fill type="solid"/>
              </v:shape>
            </v:group>
            <v:group style="position:absolute;left:8327;top:-1180;width:10;height:20" coordorigin="8327,-1180" coordsize="10,20">
              <v:shape style="position:absolute;left:8327;top:-1180;width:10;height:20" coordorigin="8327,-1180" coordsize="10,20" path="m8327,-1161l8337,-1161,8337,-1180,8327,-1180,8327,-1161xe" filled="true" fillcolor="#000000" stroked="false">
                <v:path arrowok="t"/>
                <v:fill type="solid"/>
              </v:shape>
            </v:group>
            <v:group style="position:absolute;left:8327;top:-1161;width:10;height:20" coordorigin="8327,-1161" coordsize="10,20">
              <v:shape style="position:absolute;left:8327;top:-1161;width:10;height:20" coordorigin="8327,-1161" coordsize="10,20" path="m8327,-1142l8337,-1142,8337,-1161,8327,-1161,8327,-1142xe" filled="true" fillcolor="#000000" stroked="false">
                <v:path arrowok="t"/>
                <v:fill type="solid"/>
              </v:shape>
            </v:group>
            <v:group style="position:absolute;left:8327;top:-1142;width:10;height:20" coordorigin="8327,-1142" coordsize="10,20">
              <v:shape style="position:absolute;left:8327;top:-1142;width:10;height:20" coordorigin="8327,-1142" coordsize="10,20" path="m8327,-1123l8337,-1123,8337,-1142,8327,-1142,8327,-1123xe" filled="true" fillcolor="#000000" stroked="false">
                <v:path arrowok="t"/>
                <v:fill type="solid"/>
              </v:shape>
            </v:group>
            <v:group style="position:absolute;left:8327;top:-1123;width:10;height:20" coordorigin="8327,-1123" coordsize="10,20">
              <v:shape style="position:absolute;left:8327;top:-1123;width:10;height:20" coordorigin="8327,-1123" coordsize="10,20" path="m8327,-1104l8337,-1104,8337,-1123,8327,-1123,8327,-1104xe" filled="true" fillcolor="#000000" stroked="false">
                <v:path arrowok="t"/>
                <v:fill type="solid"/>
              </v:shape>
            </v:group>
            <v:group style="position:absolute;left:8327;top:-1104;width:10;height:20" coordorigin="8327,-1104" coordsize="10,20">
              <v:shape style="position:absolute;left:8327;top:-1104;width:10;height:20" coordorigin="8327,-1104" coordsize="10,20" path="m8327,-1084l8337,-1084,8337,-1104,8327,-1104,8327,-1084xe" filled="true" fillcolor="#000000" stroked="false">
                <v:path arrowok="t"/>
                <v:fill type="solid"/>
              </v:shape>
            </v:group>
            <v:group style="position:absolute;left:8327;top:-1084;width:10;height:20" coordorigin="8327,-1084" coordsize="10,20">
              <v:shape style="position:absolute;left:8327;top:-1084;width:10;height:20" coordorigin="8327,-1084" coordsize="10,20" path="m8327,-1065l8337,-1065,8337,-1084,8327,-1084,8327,-1065xe" filled="true" fillcolor="#000000" stroked="false">
                <v:path arrowok="t"/>
                <v:fill type="solid"/>
              </v:shape>
            </v:group>
            <v:group style="position:absolute;left:8327;top:-1065;width:10;height:20" coordorigin="8327,-1065" coordsize="10,20">
              <v:shape style="position:absolute;left:8327;top:-1065;width:10;height:20" coordorigin="8327,-1065" coordsize="10,20" path="m8327,-1046l8337,-1046,8337,-1065,8327,-1065,8327,-1046xe" filled="true" fillcolor="#000000" stroked="false">
                <v:path arrowok="t"/>
                <v:fill type="solid"/>
              </v:shape>
            </v:group>
            <v:group style="position:absolute;left:8327;top:-1046;width:10;height:20" coordorigin="8327,-1046" coordsize="10,20">
              <v:shape style="position:absolute;left:8327;top:-1046;width:10;height:20" coordorigin="8327,-1046" coordsize="10,20" path="m8327,-1027l8337,-1027,8337,-1046,8327,-1046,8327,-1027xe" filled="true" fillcolor="#000000" stroked="false">
                <v:path arrowok="t"/>
                <v:fill type="solid"/>
              </v:shape>
            </v:group>
            <v:group style="position:absolute;left:8327;top:-1027;width:10;height:20" coordorigin="8327,-1027" coordsize="10,20">
              <v:shape style="position:absolute;left:8327;top:-1027;width:10;height:20" coordorigin="8327,-1027" coordsize="10,20" path="m8327,-1008l8337,-1008,8337,-1027,8327,-1027,8327,-1008xe" filled="true" fillcolor="#000000" stroked="false">
                <v:path arrowok="t"/>
                <v:fill type="solid"/>
              </v:shape>
            </v:group>
            <v:group style="position:absolute;left:8327;top:-1008;width:10;height:20" coordorigin="8327,-1008" coordsize="10,20">
              <v:shape style="position:absolute;left:8327;top:-1008;width:10;height:20" coordorigin="8327,-1008" coordsize="10,20" path="m8327,-988l8337,-988,8337,-1008,8327,-1008,8327,-988xe" filled="true" fillcolor="#000000" stroked="false">
                <v:path arrowok="t"/>
                <v:fill type="solid"/>
              </v:shape>
            </v:group>
            <v:group style="position:absolute;left:8327;top:-988;width:10;height:20" coordorigin="8327,-988" coordsize="10,20">
              <v:shape style="position:absolute;left:8327;top:-988;width:10;height:20" coordorigin="8327,-988" coordsize="10,20" path="m8327,-969l8337,-969,8337,-988,8327,-988,8327,-969xe" filled="true" fillcolor="#000000" stroked="false">
                <v:path arrowok="t"/>
                <v:fill type="solid"/>
              </v:shape>
            </v:group>
            <v:group style="position:absolute;left:8327;top:-969;width:10;height:20" coordorigin="8327,-969" coordsize="10,20">
              <v:shape style="position:absolute;left:8327;top:-969;width:10;height:20" coordorigin="8327,-969" coordsize="10,20" path="m8327,-950l8337,-950,8337,-969,8327,-969,8327,-950xe" filled="true" fillcolor="#000000" stroked="false">
                <v:path arrowok="t"/>
                <v:fill type="solid"/>
              </v:shape>
            </v:group>
            <v:group style="position:absolute;left:8327;top:-950;width:10;height:20" coordorigin="8327,-950" coordsize="10,20">
              <v:shape style="position:absolute;left:8327;top:-950;width:10;height:20" coordorigin="8327,-950" coordsize="10,20" path="m8327,-931l8337,-931,8337,-950,8327,-950,8327,-931xe" filled="true" fillcolor="#000000" stroked="false">
                <v:path arrowok="t"/>
                <v:fill type="solid"/>
              </v:shape>
            </v:group>
            <v:group style="position:absolute;left:8327;top:-931;width:10;height:20" coordorigin="8327,-931" coordsize="10,20">
              <v:shape style="position:absolute;left:8327;top:-931;width:10;height:20" coordorigin="8327,-931" coordsize="10,20" path="m8327,-912l8337,-912,8337,-931,8327,-931,8327,-912xe" filled="true" fillcolor="#000000" stroked="false">
                <v:path arrowok="t"/>
                <v:fill type="solid"/>
              </v:shape>
            </v:group>
            <v:group style="position:absolute;left:8327;top:-912;width:10;height:20" coordorigin="8327,-912" coordsize="10,20">
              <v:shape style="position:absolute;left:8327;top:-912;width:10;height:20" coordorigin="8327,-912" coordsize="10,20" path="m8327,-892l8337,-892,8337,-912,8327,-912,8327,-892xe" filled="true" fillcolor="#000000" stroked="false">
                <v:path arrowok="t"/>
                <v:fill type="solid"/>
              </v:shape>
            </v:group>
            <v:group style="position:absolute;left:8327;top:-892;width:10;height:20" coordorigin="8327,-892" coordsize="10,20">
              <v:shape style="position:absolute;left:8327;top:-892;width:10;height:20" coordorigin="8327,-892" coordsize="10,20" path="m8327,-873l8337,-873,8337,-892,8327,-892,8327,-873xe" filled="true" fillcolor="#000000" stroked="false">
                <v:path arrowok="t"/>
                <v:fill type="solid"/>
              </v:shape>
            </v:group>
            <v:group style="position:absolute;left:8327;top:-873;width:10;height:20" coordorigin="8327,-873" coordsize="10,20">
              <v:shape style="position:absolute;left:8327;top:-873;width:10;height:20" coordorigin="8327,-873" coordsize="10,20" path="m8327,-854l8337,-854,8337,-873,8327,-873,8327,-854xe" filled="true" fillcolor="#000000" stroked="false">
                <v:path arrowok="t"/>
                <v:fill type="solid"/>
              </v:shape>
            </v:group>
            <v:group style="position:absolute;left:8327;top:-854;width:10;height:20" coordorigin="8327,-854" coordsize="10,20">
              <v:shape style="position:absolute;left:8327;top:-854;width:10;height:20" coordorigin="8327,-854" coordsize="10,20" path="m8327,-835l8337,-835,8337,-854,8327,-854,8327,-835xe" filled="true" fillcolor="#000000" stroked="false">
                <v:path arrowok="t"/>
                <v:fill type="solid"/>
              </v:shape>
            </v:group>
            <v:group style="position:absolute;left:8959;top:-2332;width:10;height:20" coordorigin="8959,-2332" coordsize="10,20">
              <v:shape style="position:absolute;left:8959;top:-2332;width:10;height:20" coordorigin="8959,-2332" coordsize="10,20" path="m8959,-2313l8968,-2313,8968,-2332,8959,-2332,8959,-2313xe" filled="true" fillcolor="#000000" stroked="false">
                <v:path arrowok="t"/>
                <v:fill type="solid"/>
              </v:shape>
            </v:group>
            <v:group style="position:absolute;left:8959;top:-2313;width:10;height:20" coordorigin="8959,-2313" coordsize="10,20">
              <v:shape style="position:absolute;left:8959;top:-2313;width:10;height:20" coordorigin="8959,-2313" coordsize="10,20" path="m8959,-2294l8968,-2294,8968,-2313,8959,-2313,8959,-2294xe" filled="true" fillcolor="#000000" stroked="false">
                <v:path arrowok="t"/>
                <v:fill type="solid"/>
              </v:shape>
            </v:group>
            <v:group style="position:absolute;left:8959;top:-2294;width:10;height:20" coordorigin="8959,-2294" coordsize="10,20">
              <v:shape style="position:absolute;left:8959;top:-2294;width:10;height:20" coordorigin="8959,-2294" coordsize="10,20" path="m8959,-2275l8968,-2275,8968,-2294,8959,-2294,8959,-2275xe" filled="true" fillcolor="#000000" stroked="false">
                <v:path arrowok="t"/>
                <v:fill type="solid"/>
              </v:shape>
            </v:group>
            <v:group style="position:absolute;left:8959;top:-2275;width:10;height:20" coordorigin="8959,-2275" coordsize="10,20">
              <v:shape style="position:absolute;left:8959;top:-2275;width:10;height:20" coordorigin="8959,-2275" coordsize="10,20" path="m8959,-2256l8968,-2256,8968,-2275,8959,-2275,8959,-2256xe" filled="true" fillcolor="#000000" stroked="false">
                <v:path arrowok="t"/>
                <v:fill type="solid"/>
              </v:shape>
            </v:group>
            <v:group style="position:absolute;left:8959;top:-2256;width:10;height:20" coordorigin="8959,-2256" coordsize="10,20">
              <v:shape style="position:absolute;left:8959;top:-2256;width:10;height:20" coordorigin="8959,-2256" coordsize="10,20" path="m8959,-2236l8968,-2236,8968,-2256,8959,-2256,8959,-2236xe" filled="true" fillcolor="#000000" stroked="false">
                <v:path arrowok="t"/>
                <v:fill type="solid"/>
              </v:shape>
            </v:group>
            <v:group style="position:absolute;left:8959;top:-2236;width:10;height:20" coordorigin="8959,-2236" coordsize="10,20">
              <v:shape style="position:absolute;left:8959;top:-2236;width:10;height:20" coordorigin="8959,-2236" coordsize="10,20" path="m8959,-2217l8968,-2217,8968,-2236,8959,-2236,8959,-2217xe" filled="true" fillcolor="#000000" stroked="false">
                <v:path arrowok="t"/>
                <v:fill type="solid"/>
              </v:shape>
            </v:group>
            <v:group style="position:absolute;left:8959;top:-2217;width:10;height:20" coordorigin="8959,-2217" coordsize="10,20">
              <v:shape style="position:absolute;left:8959;top:-2217;width:10;height:20" coordorigin="8959,-2217" coordsize="10,20" path="m8959,-2198l8968,-2198,8968,-2217,8959,-2217,8959,-2198xe" filled="true" fillcolor="#000000" stroked="false">
                <v:path arrowok="t"/>
                <v:fill type="solid"/>
              </v:shape>
            </v:group>
            <v:group style="position:absolute;left:8959;top:-2198;width:10;height:20" coordorigin="8959,-2198" coordsize="10,20">
              <v:shape style="position:absolute;left:8959;top:-2198;width:10;height:20" coordorigin="8959,-2198" coordsize="10,20" path="m8959,-2179l8968,-2179,8968,-2198,8959,-2198,8959,-2179xe" filled="true" fillcolor="#000000" stroked="false">
                <v:path arrowok="t"/>
                <v:fill type="solid"/>
              </v:shape>
            </v:group>
            <v:group style="position:absolute;left:8959;top:-2179;width:10;height:20" coordorigin="8959,-2179" coordsize="10,20">
              <v:shape style="position:absolute;left:8959;top:-2179;width:10;height:20" coordorigin="8959,-2179" coordsize="10,20" path="m8959,-2160l8968,-2160,8968,-2179,8959,-2179,8959,-2160xe" filled="true" fillcolor="#000000" stroked="false">
                <v:path arrowok="t"/>
                <v:fill type="solid"/>
              </v:shape>
            </v:group>
            <v:group style="position:absolute;left:8959;top:-2160;width:10;height:20" coordorigin="8959,-2160" coordsize="10,20">
              <v:shape style="position:absolute;left:8959;top:-2160;width:10;height:20" coordorigin="8959,-2160" coordsize="10,20" path="m8959,-2140l8968,-2140,8968,-2160,8959,-2160,8959,-2140xe" filled="true" fillcolor="#000000" stroked="false">
                <v:path arrowok="t"/>
                <v:fill type="solid"/>
              </v:shape>
            </v:group>
            <v:group style="position:absolute;left:8959;top:-2140;width:10;height:20" coordorigin="8959,-2140" coordsize="10,20">
              <v:shape style="position:absolute;left:8959;top:-2140;width:10;height:20" coordorigin="8959,-2140" coordsize="10,20" path="m8959,-2121l8968,-2121,8968,-2140,8959,-2140,8959,-2121xe" filled="true" fillcolor="#000000" stroked="false">
                <v:path arrowok="t"/>
                <v:fill type="solid"/>
              </v:shape>
            </v:group>
            <v:group style="position:absolute;left:8959;top:-2121;width:10;height:20" coordorigin="8959,-2121" coordsize="10,20">
              <v:shape style="position:absolute;left:8959;top:-2121;width:10;height:20" coordorigin="8959,-2121" coordsize="10,20" path="m8959,-2102l8968,-2102,8968,-2121,8959,-2121,8959,-2102xe" filled="true" fillcolor="#000000" stroked="false">
                <v:path arrowok="t"/>
                <v:fill type="solid"/>
              </v:shape>
            </v:group>
            <v:group style="position:absolute;left:8959;top:-2102;width:10;height:20" coordorigin="8959,-2102" coordsize="10,20">
              <v:shape style="position:absolute;left:8959;top:-2102;width:10;height:20" coordorigin="8959,-2102" coordsize="10,20" path="m8959,-2083l8968,-2083,8968,-2102,8959,-2102,8959,-2083xe" filled="true" fillcolor="#000000" stroked="false">
                <v:path arrowok="t"/>
                <v:fill type="solid"/>
              </v:shape>
            </v:group>
            <v:group style="position:absolute;left:8959;top:-2083;width:10;height:20" coordorigin="8959,-2083" coordsize="10,20">
              <v:shape style="position:absolute;left:8959;top:-2083;width:10;height:20" coordorigin="8959,-2083" coordsize="10,20" path="m8959,-2064l8968,-2064,8968,-2083,8959,-2083,8959,-2064xe" filled="true" fillcolor="#000000" stroked="false">
                <v:path arrowok="t"/>
                <v:fill type="solid"/>
              </v:shape>
            </v:group>
            <v:group style="position:absolute;left:8959;top:-2064;width:10;height:20" coordorigin="8959,-2064" coordsize="10,20">
              <v:shape style="position:absolute;left:8959;top:-2064;width:10;height:20" coordorigin="8959,-2064" coordsize="10,20" path="m8959,-2044l8968,-2044,8968,-2064,8959,-2064,8959,-2044xe" filled="true" fillcolor="#000000" stroked="false">
                <v:path arrowok="t"/>
                <v:fill type="solid"/>
              </v:shape>
            </v:group>
            <v:group style="position:absolute;left:8959;top:-2044;width:10;height:20" coordorigin="8959,-2044" coordsize="10,20">
              <v:shape style="position:absolute;left:8959;top:-2044;width:10;height:20" coordorigin="8959,-2044" coordsize="10,20" path="m8959,-2025l8968,-2025,8968,-2044,8959,-2044,8959,-2025xe" filled="true" fillcolor="#000000" stroked="false">
                <v:path arrowok="t"/>
                <v:fill type="solid"/>
              </v:shape>
            </v:group>
            <v:group style="position:absolute;left:8959;top:-2025;width:10;height:20" coordorigin="8959,-2025" coordsize="10,20">
              <v:shape style="position:absolute;left:8959;top:-2025;width:10;height:20" coordorigin="8959,-2025" coordsize="10,20" path="m8959,-2006l8968,-2006,8968,-2025,8959,-2025,8959,-2006xe" filled="true" fillcolor="#000000" stroked="false">
                <v:path arrowok="t"/>
                <v:fill type="solid"/>
              </v:shape>
            </v:group>
            <v:group style="position:absolute;left:8959;top:-2006;width:10;height:20" coordorigin="8959,-2006" coordsize="10,20">
              <v:shape style="position:absolute;left:8959;top:-2006;width:10;height:20" coordorigin="8959,-2006" coordsize="10,20" path="m8959,-1987l8968,-1987,8968,-2006,8959,-2006,8959,-1987xe" filled="true" fillcolor="#000000" stroked="false">
                <v:path arrowok="t"/>
                <v:fill type="solid"/>
              </v:shape>
            </v:group>
            <v:group style="position:absolute;left:8959;top:-1987;width:10;height:20" coordorigin="8959,-1987" coordsize="10,20">
              <v:shape style="position:absolute;left:8959;top:-1987;width:10;height:20" coordorigin="8959,-1987" coordsize="10,20" path="m8959,-1968l8968,-1968,8968,-1987,8959,-1987,8959,-1968xe" filled="true" fillcolor="#000000" stroked="false">
                <v:path arrowok="t"/>
                <v:fill type="solid"/>
              </v:shape>
            </v:group>
            <v:group style="position:absolute;left:8959;top:-1968;width:10;height:20" coordorigin="8959,-1968" coordsize="10,20">
              <v:shape style="position:absolute;left:8959;top:-1968;width:10;height:20" coordorigin="8959,-1968" coordsize="10,20" path="m8959,-1948l8968,-1948,8968,-1968,8959,-1968,8959,-1948xe" filled="true" fillcolor="#000000" stroked="false">
                <v:path arrowok="t"/>
                <v:fill type="solid"/>
              </v:shape>
            </v:group>
            <v:group style="position:absolute;left:8959;top:-1948;width:10;height:20" coordorigin="8959,-1948" coordsize="10,20">
              <v:shape style="position:absolute;left:8959;top:-1948;width:10;height:20" coordorigin="8959,-1948" coordsize="10,20" path="m8959,-1929l8968,-1929,8968,-1948,8959,-1948,8959,-1929xe" filled="true" fillcolor="#000000" stroked="false">
                <v:path arrowok="t"/>
                <v:fill type="solid"/>
              </v:shape>
            </v:group>
            <v:group style="position:absolute;left:8959;top:-1929;width:10;height:20" coordorigin="8959,-1929" coordsize="10,20">
              <v:shape style="position:absolute;left:8959;top:-1929;width:10;height:20" coordorigin="8959,-1929" coordsize="10,20" path="m8959,-1910l8968,-1910,8968,-1929,8959,-1929,8959,-1910xe" filled="true" fillcolor="#000000" stroked="false">
                <v:path arrowok="t"/>
                <v:fill type="solid"/>
              </v:shape>
            </v:group>
            <v:group style="position:absolute;left:8959;top:-1910;width:10;height:20" coordorigin="8959,-1910" coordsize="10,20">
              <v:shape style="position:absolute;left:8959;top:-1910;width:10;height:20" coordorigin="8959,-1910" coordsize="10,20" path="m8959,-1891l8968,-1891,8968,-1910,8959,-1910,8959,-1891xe" filled="true" fillcolor="#000000" stroked="false">
                <v:path arrowok="t"/>
                <v:fill type="solid"/>
              </v:shape>
            </v:group>
            <v:group style="position:absolute;left:8959;top:-1891;width:10;height:20" coordorigin="8959,-1891" coordsize="10,20">
              <v:shape style="position:absolute;left:8959;top:-1891;width:10;height:20" coordorigin="8959,-1891" coordsize="10,20" path="m8959,-1872l8968,-1872,8968,-1891,8959,-1891,8959,-1872xe" filled="true" fillcolor="#000000" stroked="false">
                <v:path arrowok="t"/>
                <v:fill type="solid"/>
              </v:shape>
            </v:group>
            <v:group style="position:absolute;left:8959;top:-1872;width:10;height:20" coordorigin="8959,-1872" coordsize="10,20">
              <v:shape style="position:absolute;left:8959;top:-1872;width:10;height:20" coordorigin="8959,-1872" coordsize="10,20" path="m8959,-1852l8968,-1852,8968,-1872,8959,-1872,8959,-1852xe" filled="true" fillcolor="#000000" stroked="false">
                <v:path arrowok="t"/>
                <v:fill type="solid"/>
              </v:shape>
            </v:group>
            <v:group style="position:absolute;left:8959;top:-1852;width:10;height:20" coordorigin="8959,-1852" coordsize="10,20">
              <v:shape style="position:absolute;left:8959;top:-1852;width:10;height:20" coordorigin="8959,-1852" coordsize="10,20" path="m8959,-1833l8968,-1833,8968,-1852,8959,-1852,8959,-1833xe" filled="true" fillcolor="#000000" stroked="false">
                <v:path arrowok="t"/>
                <v:fill type="solid"/>
              </v:shape>
            </v:group>
            <v:group style="position:absolute;left:8959;top:-1833;width:10;height:20" coordorigin="8959,-1833" coordsize="10,20">
              <v:shape style="position:absolute;left:8959;top:-1833;width:10;height:20" coordorigin="8959,-1833" coordsize="10,20" path="m8959,-1814l8968,-1814,8968,-1833,8959,-1833,8959,-1814xe" filled="true" fillcolor="#000000" stroked="false">
                <v:path arrowok="t"/>
                <v:fill type="solid"/>
              </v:shape>
            </v:group>
            <v:group style="position:absolute;left:8959;top:-1814;width:10;height:20" coordorigin="8959,-1814" coordsize="10,20">
              <v:shape style="position:absolute;left:8959;top:-1814;width:10;height:20" coordorigin="8959,-1814" coordsize="10,20" path="m8959,-1795l8968,-1795,8968,-1814,8959,-1814,8959,-1795xe" filled="true" fillcolor="#000000" stroked="false">
                <v:path arrowok="t"/>
                <v:fill type="solid"/>
              </v:shape>
            </v:group>
            <v:group style="position:absolute;left:8959;top:-1795;width:10;height:20" coordorigin="8959,-1795" coordsize="10,20">
              <v:shape style="position:absolute;left:8959;top:-1795;width:10;height:20" coordorigin="8959,-1795" coordsize="10,20" path="m8959,-1776l8968,-1776,8968,-1795,8959,-1795,8959,-1776xe" filled="true" fillcolor="#000000" stroked="false">
                <v:path arrowok="t"/>
                <v:fill type="solid"/>
              </v:shape>
            </v:group>
            <v:group style="position:absolute;left:8959;top:-1776;width:10;height:20" coordorigin="8959,-1776" coordsize="10,20">
              <v:shape style="position:absolute;left:8959;top:-1776;width:10;height:20" coordorigin="8959,-1776" coordsize="10,20" path="m8959,-1756l8968,-1756,8968,-1776,8959,-1776,8959,-1756xe" filled="true" fillcolor="#000000" stroked="false">
                <v:path arrowok="t"/>
                <v:fill type="solid"/>
              </v:shape>
            </v:group>
            <v:group style="position:absolute;left:8959;top:-1756;width:10;height:20" coordorigin="8959,-1756" coordsize="10,20">
              <v:shape style="position:absolute;left:8959;top:-1756;width:10;height:20" coordorigin="8959,-1756" coordsize="10,20" path="m8959,-1737l8968,-1737,8968,-1756,8959,-1756,8959,-1737xe" filled="true" fillcolor="#000000" stroked="false">
                <v:path arrowok="t"/>
                <v:fill type="solid"/>
              </v:shape>
            </v:group>
            <v:group style="position:absolute;left:8959;top:-1737;width:10;height:20" coordorigin="8959,-1737" coordsize="10,20">
              <v:shape style="position:absolute;left:8959;top:-1737;width:10;height:20" coordorigin="8959,-1737" coordsize="10,20" path="m8959,-1718l8968,-1718,8968,-1737,8959,-1737,8959,-1718xe" filled="true" fillcolor="#000000" stroked="false">
                <v:path arrowok="t"/>
                <v:fill type="solid"/>
              </v:shape>
            </v:group>
            <v:group style="position:absolute;left:8959;top:-1718;width:10;height:20" coordorigin="8959,-1718" coordsize="10,20">
              <v:shape style="position:absolute;left:8959;top:-1718;width:10;height:20" coordorigin="8959,-1718" coordsize="10,20" path="m8959,-1699l8968,-1699,8968,-1718,8959,-1718,8959,-1699xe" filled="true" fillcolor="#000000" stroked="false">
                <v:path arrowok="t"/>
                <v:fill type="solid"/>
              </v:shape>
            </v:group>
            <v:group style="position:absolute;left:8959;top:-1699;width:10;height:20" coordorigin="8959,-1699" coordsize="10,20">
              <v:shape style="position:absolute;left:8959;top:-1699;width:10;height:20" coordorigin="8959,-1699" coordsize="10,20" path="m8959,-1680l8968,-1680,8968,-1699,8959,-1699,8959,-1680xe" filled="true" fillcolor="#000000" stroked="false">
                <v:path arrowok="t"/>
                <v:fill type="solid"/>
              </v:shape>
            </v:group>
            <v:group style="position:absolute;left:8959;top:-1680;width:10;height:20" coordorigin="8959,-1680" coordsize="10,20">
              <v:shape style="position:absolute;left:8959;top:-1680;width:10;height:20" coordorigin="8959,-1680" coordsize="10,20" path="m8959,-1660l8968,-1660,8968,-1680,8959,-1680,8959,-1660xe" filled="true" fillcolor="#000000" stroked="false">
                <v:path arrowok="t"/>
                <v:fill type="solid"/>
              </v:shape>
            </v:group>
            <v:group style="position:absolute;left:8959;top:-1660;width:10;height:20" coordorigin="8959,-1660" coordsize="10,20">
              <v:shape style="position:absolute;left:8959;top:-1660;width:10;height:20" coordorigin="8959,-1660" coordsize="10,20" path="m8959,-1641l8968,-1641,8968,-1660,8959,-1660,8959,-1641xe" filled="true" fillcolor="#000000" stroked="false">
                <v:path arrowok="t"/>
                <v:fill type="solid"/>
              </v:shape>
            </v:group>
            <v:group style="position:absolute;left:8959;top:-1641;width:10;height:20" coordorigin="8959,-1641" coordsize="10,20">
              <v:shape style="position:absolute;left:8959;top:-1641;width:10;height:20" coordorigin="8959,-1641" coordsize="10,20" path="m8959,-1622l8968,-1622,8968,-1641,8959,-1641,8959,-1622xe" filled="true" fillcolor="#000000" stroked="false">
                <v:path arrowok="t"/>
                <v:fill type="solid"/>
              </v:shape>
            </v:group>
            <v:group style="position:absolute;left:8959;top:-1622;width:10;height:20" coordorigin="8959,-1622" coordsize="10,20">
              <v:shape style="position:absolute;left:8959;top:-1622;width:10;height:20" coordorigin="8959,-1622" coordsize="10,20" path="m8959,-1603l8968,-1603,8968,-1622,8959,-1622,8959,-1603xe" filled="true" fillcolor="#000000" stroked="false">
                <v:path arrowok="t"/>
                <v:fill type="solid"/>
              </v:shape>
            </v:group>
            <v:group style="position:absolute;left:8959;top:-1603;width:10;height:20" coordorigin="8959,-1603" coordsize="10,20">
              <v:shape style="position:absolute;left:8959;top:-1603;width:10;height:20" coordorigin="8959,-1603" coordsize="10,20" path="m8959,-1584l8968,-1584,8968,-1603,8959,-1603,8959,-1584xe" filled="true" fillcolor="#000000" stroked="false">
                <v:path arrowok="t"/>
                <v:fill type="solid"/>
              </v:shape>
            </v:group>
            <v:group style="position:absolute;left:8959;top:-1584;width:10;height:20" coordorigin="8959,-1584" coordsize="10,20">
              <v:shape style="position:absolute;left:8959;top:-1584;width:10;height:20" coordorigin="8959,-1584" coordsize="10,20" path="m8959,-1564l8968,-1564,8968,-1584,8959,-1584,8959,-1564xe" filled="true" fillcolor="#000000" stroked="false">
                <v:path arrowok="t"/>
                <v:fill type="solid"/>
              </v:shape>
            </v:group>
            <v:group style="position:absolute;left:8959;top:-1564;width:10;height:20" coordorigin="8959,-1564" coordsize="10,20">
              <v:shape style="position:absolute;left:8959;top:-1564;width:10;height:20" coordorigin="8959,-1564" coordsize="10,20" path="m8959,-1545l8968,-1545,8968,-1564,8959,-1564,8959,-1545xe" filled="true" fillcolor="#000000" stroked="false">
                <v:path arrowok="t"/>
                <v:fill type="solid"/>
              </v:shape>
            </v:group>
            <v:group style="position:absolute;left:8959;top:-1545;width:10;height:20" coordorigin="8959,-1545" coordsize="10,20">
              <v:shape style="position:absolute;left:8959;top:-1545;width:10;height:20" coordorigin="8959,-1545" coordsize="10,20" path="m8959,-1526l8968,-1526,8968,-1545,8959,-1545,8959,-1526xe" filled="true" fillcolor="#000000" stroked="false">
                <v:path arrowok="t"/>
                <v:fill type="solid"/>
              </v:shape>
            </v:group>
            <v:group style="position:absolute;left:8959;top:-1526;width:10;height:20" coordorigin="8959,-1526" coordsize="10,20">
              <v:shape style="position:absolute;left:8959;top:-1526;width:10;height:20" coordorigin="8959,-1526" coordsize="10,20" path="m8959,-1507l8968,-1507,8968,-1526,8959,-1526,8959,-1507xe" filled="true" fillcolor="#000000" stroked="false">
                <v:path arrowok="t"/>
                <v:fill type="solid"/>
              </v:shape>
            </v:group>
            <v:group style="position:absolute;left:8959;top:-1507;width:10;height:20" coordorigin="8959,-1507" coordsize="10,20">
              <v:shape style="position:absolute;left:8959;top:-1507;width:10;height:20" coordorigin="8959,-1507" coordsize="10,20" path="m8959,-1488l8968,-1488,8968,-1507,8959,-1507,8959,-1488xe" filled="true" fillcolor="#000000" stroked="false">
                <v:path arrowok="t"/>
                <v:fill type="solid"/>
              </v:shape>
            </v:group>
            <v:group style="position:absolute;left:8959;top:-1488;width:10;height:20" coordorigin="8959,-1488" coordsize="10,20">
              <v:shape style="position:absolute;left:8959;top:-1488;width:10;height:20" coordorigin="8959,-1488" coordsize="10,20" path="m8959,-1468l8968,-1468,8968,-1488,8959,-1488,8959,-1468xe" filled="true" fillcolor="#000000" stroked="false">
                <v:path arrowok="t"/>
                <v:fill type="solid"/>
              </v:shape>
            </v:group>
            <v:group style="position:absolute;left:8959;top:-1468;width:10;height:20" coordorigin="8959,-1468" coordsize="10,20">
              <v:shape style="position:absolute;left:8959;top:-1468;width:10;height:20" coordorigin="8959,-1468" coordsize="10,20" path="m8959,-1449l8968,-1449,8968,-1468,8959,-1468,8959,-1449xe" filled="true" fillcolor="#000000" stroked="false">
                <v:path arrowok="t"/>
                <v:fill type="solid"/>
              </v:shape>
            </v:group>
            <v:group style="position:absolute;left:8959;top:-1449;width:10;height:20" coordorigin="8959,-1449" coordsize="10,20">
              <v:shape style="position:absolute;left:8959;top:-1449;width:10;height:20" coordorigin="8959,-1449" coordsize="10,20" path="m8959,-1430l8968,-1430,8968,-1449,8959,-1449,8959,-1430xe" filled="true" fillcolor="#000000" stroked="false">
                <v:path arrowok="t"/>
                <v:fill type="solid"/>
              </v:shape>
            </v:group>
            <v:group style="position:absolute;left:8959;top:-1430;width:10;height:20" coordorigin="8959,-1430" coordsize="10,20">
              <v:shape style="position:absolute;left:8959;top:-1430;width:10;height:20" coordorigin="8959,-1430" coordsize="10,20" path="m8959,-1411l8968,-1411,8968,-1430,8959,-1430,8959,-1411xe" filled="true" fillcolor="#000000" stroked="false">
                <v:path arrowok="t"/>
                <v:fill type="solid"/>
              </v:shape>
            </v:group>
            <v:group style="position:absolute;left:8959;top:-1411;width:10;height:20" coordorigin="8959,-1411" coordsize="10,20">
              <v:shape style="position:absolute;left:8959;top:-1411;width:10;height:20" coordorigin="8959,-1411" coordsize="10,20" path="m8959,-1392l8968,-1392,8968,-1411,8959,-1411,8959,-1392xe" filled="true" fillcolor="#000000" stroked="false">
                <v:path arrowok="t"/>
                <v:fill type="solid"/>
              </v:shape>
            </v:group>
            <v:group style="position:absolute;left:8959;top:-1392;width:10;height:20" coordorigin="8959,-1392" coordsize="10,20">
              <v:shape style="position:absolute;left:8959;top:-1392;width:10;height:20" coordorigin="8959,-1392" coordsize="10,20" path="m8959,-1372l8968,-1372,8968,-1392,8959,-1392,8959,-1372xe" filled="true" fillcolor="#000000" stroked="false">
                <v:path arrowok="t"/>
                <v:fill type="solid"/>
              </v:shape>
            </v:group>
            <v:group style="position:absolute;left:8959;top:-1372;width:10;height:20" coordorigin="8959,-1372" coordsize="10,20">
              <v:shape style="position:absolute;left:8959;top:-1372;width:10;height:20" coordorigin="8959,-1372" coordsize="10,20" path="m8959,-1353l8968,-1353,8968,-1372,8959,-1372,8959,-1353xe" filled="true" fillcolor="#000000" stroked="false">
                <v:path arrowok="t"/>
                <v:fill type="solid"/>
              </v:shape>
            </v:group>
            <v:group style="position:absolute;left:8959;top:-1353;width:10;height:20" coordorigin="8959,-1353" coordsize="10,20">
              <v:shape style="position:absolute;left:8959;top:-1353;width:10;height:20" coordorigin="8959,-1353" coordsize="10,20" path="m8959,-1334l8968,-1334,8968,-1353,8959,-1353,8959,-1334xe" filled="true" fillcolor="#000000" stroked="false">
                <v:path arrowok="t"/>
                <v:fill type="solid"/>
              </v:shape>
            </v:group>
            <v:group style="position:absolute;left:8959;top:-1334;width:10;height:20" coordorigin="8959,-1334" coordsize="10,20">
              <v:shape style="position:absolute;left:8959;top:-1334;width:10;height:20" coordorigin="8959,-1334" coordsize="10,20" path="m8959,-1315l8968,-1315,8968,-1334,8959,-1334,8959,-1315xe" filled="true" fillcolor="#000000" stroked="false">
                <v:path arrowok="t"/>
                <v:fill type="solid"/>
              </v:shape>
            </v:group>
            <v:group style="position:absolute;left:8959;top:-1315;width:10;height:20" coordorigin="8959,-1315" coordsize="10,20">
              <v:shape style="position:absolute;left:8959;top:-1315;width:10;height:20" coordorigin="8959,-1315" coordsize="10,20" path="m8959,-1296l8968,-1296,8968,-1315,8959,-1315,8959,-1296xe" filled="true" fillcolor="#000000" stroked="false">
                <v:path arrowok="t"/>
                <v:fill type="solid"/>
              </v:shape>
            </v:group>
            <v:group style="position:absolute;left:8959;top:-1296;width:10;height:20" coordorigin="8959,-1296" coordsize="10,20">
              <v:shape style="position:absolute;left:8959;top:-1296;width:10;height:20" coordorigin="8959,-1296" coordsize="10,20" path="m8959,-1276l8968,-1276,8968,-1296,8959,-1296,8959,-1276xe" filled="true" fillcolor="#000000" stroked="false">
                <v:path arrowok="t"/>
                <v:fill type="solid"/>
              </v:shape>
            </v:group>
            <v:group style="position:absolute;left:8959;top:-1276;width:10;height:20" coordorigin="8959,-1276" coordsize="10,20">
              <v:shape style="position:absolute;left:8959;top:-1276;width:10;height:20" coordorigin="8959,-1276" coordsize="10,20" path="m8959,-1257l8968,-1257,8968,-1276,8959,-1276,8959,-1257xe" filled="true" fillcolor="#000000" stroked="false">
                <v:path arrowok="t"/>
                <v:fill type="solid"/>
              </v:shape>
            </v:group>
            <v:group style="position:absolute;left:8959;top:-1257;width:10;height:20" coordorigin="8959,-1257" coordsize="10,20">
              <v:shape style="position:absolute;left:8959;top:-1257;width:10;height:20" coordorigin="8959,-1257" coordsize="10,20" path="m8959,-1238l8968,-1238,8968,-1257,8959,-1257,8959,-1238xe" filled="true" fillcolor="#000000" stroked="false">
                <v:path arrowok="t"/>
                <v:fill type="solid"/>
              </v:shape>
            </v:group>
            <v:group style="position:absolute;left:8959;top:-1238;width:10;height:20" coordorigin="8959,-1238" coordsize="10,20">
              <v:shape style="position:absolute;left:8959;top:-1238;width:10;height:20" coordorigin="8959,-1238" coordsize="10,20" path="m8959,-1219l8968,-1219,8968,-1238,8959,-1238,8959,-1219xe" filled="true" fillcolor="#000000" stroked="false">
                <v:path arrowok="t"/>
                <v:fill type="solid"/>
              </v:shape>
            </v:group>
            <v:group style="position:absolute;left:8959;top:-1219;width:10;height:20" coordorigin="8959,-1219" coordsize="10,20">
              <v:shape style="position:absolute;left:8959;top:-1219;width:10;height:20" coordorigin="8959,-1219" coordsize="10,20" path="m8959,-1200l8968,-1200,8968,-1219,8959,-1219,8959,-1200xe" filled="true" fillcolor="#000000" stroked="false">
                <v:path arrowok="t"/>
                <v:fill type="solid"/>
              </v:shape>
            </v:group>
            <v:group style="position:absolute;left:8959;top:-1200;width:10;height:20" coordorigin="8959,-1200" coordsize="10,20">
              <v:shape style="position:absolute;left:8959;top:-1200;width:10;height:20" coordorigin="8959,-1200" coordsize="10,20" path="m8959,-1180l8968,-1180,8968,-1200,8959,-1200,8959,-1180xe" filled="true" fillcolor="#000000" stroked="false">
                <v:path arrowok="t"/>
                <v:fill type="solid"/>
              </v:shape>
            </v:group>
            <v:group style="position:absolute;left:8959;top:-1180;width:10;height:20" coordorigin="8959,-1180" coordsize="10,20">
              <v:shape style="position:absolute;left:8959;top:-1180;width:10;height:20" coordorigin="8959,-1180" coordsize="10,20" path="m8959,-1161l8968,-1161,8968,-1180,8959,-1180,8959,-1161xe" filled="true" fillcolor="#000000" stroked="false">
                <v:path arrowok="t"/>
                <v:fill type="solid"/>
              </v:shape>
            </v:group>
            <v:group style="position:absolute;left:8959;top:-1161;width:10;height:20" coordorigin="8959,-1161" coordsize="10,20">
              <v:shape style="position:absolute;left:8959;top:-1161;width:10;height:20" coordorigin="8959,-1161" coordsize="10,20" path="m8959,-1142l8968,-1142,8968,-1161,8959,-1161,8959,-1142xe" filled="true" fillcolor="#000000" stroked="false">
                <v:path arrowok="t"/>
                <v:fill type="solid"/>
              </v:shape>
            </v:group>
            <v:group style="position:absolute;left:8959;top:-1142;width:10;height:20" coordorigin="8959,-1142" coordsize="10,20">
              <v:shape style="position:absolute;left:8959;top:-1142;width:10;height:20" coordorigin="8959,-1142" coordsize="10,20" path="m8959,-1123l8968,-1123,8968,-1142,8959,-1142,8959,-1123xe" filled="true" fillcolor="#000000" stroked="false">
                <v:path arrowok="t"/>
                <v:fill type="solid"/>
              </v:shape>
            </v:group>
            <v:group style="position:absolute;left:8959;top:-1123;width:10;height:20" coordorigin="8959,-1123" coordsize="10,20">
              <v:shape style="position:absolute;left:8959;top:-1123;width:10;height:20" coordorigin="8959,-1123" coordsize="10,20" path="m8959,-1104l8968,-1104,8968,-1123,8959,-1123,8959,-1104xe" filled="true" fillcolor="#000000" stroked="false">
                <v:path arrowok="t"/>
                <v:fill type="solid"/>
              </v:shape>
            </v:group>
            <v:group style="position:absolute;left:8959;top:-1104;width:10;height:20" coordorigin="8959,-1104" coordsize="10,20">
              <v:shape style="position:absolute;left:8959;top:-1104;width:10;height:20" coordorigin="8959,-1104" coordsize="10,20" path="m8959,-1084l8968,-1084,8968,-1104,8959,-1104,8959,-1084xe" filled="true" fillcolor="#000000" stroked="false">
                <v:path arrowok="t"/>
                <v:fill type="solid"/>
              </v:shape>
            </v:group>
            <v:group style="position:absolute;left:8959;top:-1084;width:10;height:20" coordorigin="8959,-1084" coordsize="10,20">
              <v:shape style="position:absolute;left:8959;top:-1084;width:10;height:20" coordorigin="8959,-1084" coordsize="10,20" path="m8959,-1065l8968,-1065,8968,-1084,8959,-1084,8959,-1065xe" filled="true" fillcolor="#000000" stroked="false">
                <v:path arrowok="t"/>
                <v:fill type="solid"/>
              </v:shape>
            </v:group>
            <v:group style="position:absolute;left:8959;top:-1065;width:10;height:20" coordorigin="8959,-1065" coordsize="10,20">
              <v:shape style="position:absolute;left:8959;top:-1065;width:10;height:20" coordorigin="8959,-1065" coordsize="10,20" path="m8959,-1046l8968,-1046,8968,-1065,8959,-1065,8959,-1046xe" filled="true" fillcolor="#000000" stroked="false">
                <v:path arrowok="t"/>
                <v:fill type="solid"/>
              </v:shape>
            </v:group>
            <v:group style="position:absolute;left:8959;top:-1046;width:10;height:20" coordorigin="8959,-1046" coordsize="10,20">
              <v:shape style="position:absolute;left:8959;top:-1046;width:10;height:20" coordorigin="8959,-1046" coordsize="10,20" path="m8959,-1027l8968,-1027,8968,-1046,8959,-1046,8959,-1027xe" filled="true" fillcolor="#000000" stroked="false">
                <v:path arrowok="t"/>
                <v:fill type="solid"/>
              </v:shape>
            </v:group>
            <v:group style="position:absolute;left:8959;top:-1027;width:10;height:20" coordorigin="8959,-1027" coordsize="10,20">
              <v:shape style="position:absolute;left:8959;top:-1027;width:10;height:20" coordorigin="8959,-1027" coordsize="10,20" path="m8959,-1008l8968,-1008,8968,-1027,8959,-1027,8959,-1008xe" filled="true" fillcolor="#000000" stroked="false">
                <v:path arrowok="t"/>
                <v:fill type="solid"/>
              </v:shape>
            </v:group>
            <v:group style="position:absolute;left:8959;top:-1008;width:10;height:20" coordorigin="8959,-1008" coordsize="10,20">
              <v:shape style="position:absolute;left:8959;top:-1008;width:10;height:20" coordorigin="8959,-1008" coordsize="10,20" path="m8959,-988l8968,-988,8968,-1008,8959,-1008,8959,-988xe" filled="true" fillcolor="#000000" stroked="false">
                <v:path arrowok="t"/>
                <v:fill type="solid"/>
              </v:shape>
            </v:group>
            <v:group style="position:absolute;left:8959;top:-988;width:10;height:20" coordorigin="8959,-988" coordsize="10,20">
              <v:shape style="position:absolute;left:8959;top:-988;width:10;height:20" coordorigin="8959,-988" coordsize="10,20" path="m8959,-969l8968,-969,8968,-988,8959,-988,8959,-969xe" filled="true" fillcolor="#000000" stroked="false">
                <v:path arrowok="t"/>
                <v:fill type="solid"/>
              </v:shape>
            </v:group>
            <v:group style="position:absolute;left:8959;top:-969;width:10;height:20" coordorigin="8959,-969" coordsize="10,20">
              <v:shape style="position:absolute;left:8959;top:-969;width:10;height:20" coordorigin="8959,-969" coordsize="10,20" path="m8959,-950l8968,-950,8968,-969,8959,-969,8959,-950xe" filled="true" fillcolor="#000000" stroked="false">
                <v:path arrowok="t"/>
                <v:fill type="solid"/>
              </v:shape>
            </v:group>
            <v:group style="position:absolute;left:8959;top:-950;width:10;height:20" coordorigin="8959,-950" coordsize="10,20">
              <v:shape style="position:absolute;left:8959;top:-950;width:10;height:20" coordorigin="8959,-950" coordsize="10,20" path="m8959,-931l8968,-931,8968,-950,8959,-950,8959,-931xe" filled="true" fillcolor="#000000" stroked="false">
                <v:path arrowok="t"/>
                <v:fill type="solid"/>
              </v:shape>
            </v:group>
            <v:group style="position:absolute;left:8959;top:-931;width:10;height:20" coordorigin="8959,-931" coordsize="10,20">
              <v:shape style="position:absolute;left:8959;top:-931;width:10;height:20" coordorigin="8959,-931" coordsize="10,20" path="m8959,-912l8968,-912,8968,-931,8959,-931,8959,-912xe" filled="true" fillcolor="#000000" stroked="false">
                <v:path arrowok="t"/>
                <v:fill type="solid"/>
              </v:shape>
            </v:group>
            <v:group style="position:absolute;left:8959;top:-912;width:10;height:20" coordorigin="8959,-912" coordsize="10,20">
              <v:shape style="position:absolute;left:8959;top:-912;width:10;height:20" coordorigin="8959,-912" coordsize="10,20" path="m8959,-892l8968,-892,8968,-912,8959,-912,8959,-892xe" filled="true" fillcolor="#000000" stroked="false">
                <v:path arrowok="t"/>
                <v:fill type="solid"/>
              </v:shape>
            </v:group>
            <v:group style="position:absolute;left:8959;top:-892;width:10;height:20" coordorigin="8959,-892" coordsize="10,20">
              <v:shape style="position:absolute;left:8959;top:-892;width:10;height:20" coordorigin="8959,-892" coordsize="10,20" path="m8959,-873l8968,-873,8968,-892,8959,-892,8959,-873xe" filled="true" fillcolor="#000000" stroked="false">
                <v:path arrowok="t"/>
                <v:fill type="solid"/>
              </v:shape>
            </v:group>
            <v:group style="position:absolute;left:8959;top:-873;width:10;height:20" coordorigin="8959,-873" coordsize="10,20">
              <v:shape style="position:absolute;left:8959;top:-873;width:10;height:20" coordorigin="8959,-873" coordsize="10,20" path="m8959,-854l8968,-854,8968,-873,8959,-873,8959,-854xe" filled="true" fillcolor="#000000" stroked="false">
                <v:path arrowok="t"/>
                <v:fill type="solid"/>
              </v:shape>
            </v:group>
            <v:group style="position:absolute;left:8959;top:-854;width:10;height:20" coordorigin="8959,-854" coordsize="10,20">
              <v:shape style="position:absolute;left:8959;top:-854;width:10;height:20" coordorigin="8959,-854" coordsize="10,20" path="m8959,-835l8968,-835,8968,-854,8959,-854,8959,-835xe" filled="true" fillcolor="#000000" stroked="false">
                <v:path arrowok="t"/>
                <v:fill type="solid"/>
              </v:shape>
            </v:group>
            <v:group style="position:absolute;left:10029;top:-2332;width:10;height:20" coordorigin="10029,-2332" coordsize="10,20">
              <v:shape style="position:absolute;left:10029;top:-2332;width:10;height:20" coordorigin="10029,-2332" coordsize="10,20" path="m10029,-2313l10039,-2313,10039,-2332,10029,-2332,10029,-2313xe" filled="true" fillcolor="#000000" stroked="false">
                <v:path arrowok="t"/>
                <v:fill type="solid"/>
              </v:shape>
            </v:group>
            <v:group style="position:absolute;left:10029;top:-2313;width:10;height:20" coordorigin="10029,-2313" coordsize="10,20">
              <v:shape style="position:absolute;left:10029;top:-2313;width:10;height:20" coordorigin="10029,-2313" coordsize="10,20" path="m10029,-2294l10039,-2294,10039,-2313,10029,-2313,10029,-2294xe" filled="true" fillcolor="#000000" stroked="false">
                <v:path arrowok="t"/>
                <v:fill type="solid"/>
              </v:shape>
            </v:group>
            <v:group style="position:absolute;left:10029;top:-2294;width:10;height:20" coordorigin="10029,-2294" coordsize="10,20">
              <v:shape style="position:absolute;left:10029;top:-2294;width:10;height:20" coordorigin="10029,-2294" coordsize="10,20" path="m10029,-2275l10039,-2275,10039,-2294,10029,-2294,10029,-2275xe" filled="true" fillcolor="#000000" stroked="false">
                <v:path arrowok="t"/>
                <v:fill type="solid"/>
              </v:shape>
            </v:group>
            <v:group style="position:absolute;left:10029;top:-2275;width:10;height:20" coordorigin="10029,-2275" coordsize="10,20">
              <v:shape style="position:absolute;left:10029;top:-2275;width:10;height:20" coordorigin="10029,-2275" coordsize="10,20" path="m10029,-2256l10039,-2256,10039,-2275,10029,-2275,10029,-2256xe" filled="true" fillcolor="#000000" stroked="false">
                <v:path arrowok="t"/>
                <v:fill type="solid"/>
              </v:shape>
            </v:group>
            <v:group style="position:absolute;left:10029;top:-2256;width:10;height:20" coordorigin="10029,-2256" coordsize="10,20">
              <v:shape style="position:absolute;left:10029;top:-2256;width:10;height:20" coordorigin="10029,-2256" coordsize="10,20" path="m10029,-2236l10039,-2236,10039,-2256,10029,-2256,10029,-2236xe" filled="true" fillcolor="#000000" stroked="false">
                <v:path arrowok="t"/>
                <v:fill type="solid"/>
              </v:shape>
            </v:group>
            <v:group style="position:absolute;left:10029;top:-2236;width:10;height:20" coordorigin="10029,-2236" coordsize="10,20">
              <v:shape style="position:absolute;left:10029;top:-2236;width:10;height:20" coordorigin="10029,-2236" coordsize="10,20" path="m10029,-2217l10039,-2217,10039,-2236,10029,-2236,10029,-2217xe" filled="true" fillcolor="#000000" stroked="false">
                <v:path arrowok="t"/>
                <v:fill type="solid"/>
              </v:shape>
            </v:group>
            <v:group style="position:absolute;left:10029;top:-2217;width:10;height:20" coordorigin="10029,-2217" coordsize="10,20">
              <v:shape style="position:absolute;left:10029;top:-2217;width:10;height:20" coordorigin="10029,-2217" coordsize="10,20" path="m10029,-2198l10039,-2198,10039,-2217,10029,-2217,10029,-2198xe" filled="true" fillcolor="#000000" stroked="false">
                <v:path arrowok="t"/>
                <v:fill type="solid"/>
              </v:shape>
            </v:group>
            <v:group style="position:absolute;left:10029;top:-2198;width:10;height:20" coordorigin="10029,-2198" coordsize="10,20">
              <v:shape style="position:absolute;left:10029;top:-2198;width:10;height:20" coordorigin="10029,-2198" coordsize="10,20" path="m10029,-2179l10039,-2179,10039,-2198,10029,-2198,10029,-2179xe" filled="true" fillcolor="#000000" stroked="false">
                <v:path arrowok="t"/>
                <v:fill type="solid"/>
              </v:shape>
            </v:group>
            <v:group style="position:absolute;left:10029;top:-2179;width:10;height:20" coordorigin="10029,-2179" coordsize="10,20">
              <v:shape style="position:absolute;left:10029;top:-2179;width:10;height:20" coordorigin="10029,-2179" coordsize="10,20" path="m10029,-2160l10039,-2160,10039,-2179,10029,-2179,10029,-2160xe" filled="true" fillcolor="#000000" stroked="false">
                <v:path arrowok="t"/>
                <v:fill type="solid"/>
              </v:shape>
            </v:group>
            <v:group style="position:absolute;left:10029;top:-2160;width:10;height:20" coordorigin="10029,-2160" coordsize="10,20">
              <v:shape style="position:absolute;left:10029;top:-2160;width:10;height:20" coordorigin="10029,-2160" coordsize="10,20" path="m10029,-2140l10039,-2140,10039,-2160,10029,-2160,10029,-2140xe" filled="true" fillcolor="#000000" stroked="false">
                <v:path arrowok="t"/>
                <v:fill type="solid"/>
              </v:shape>
            </v:group>
            <v:group style="position:absolute;left:10029;top:-2140;width:10;height:20" coordorigin="10029,-2140" coordsize="10,20">
              <v:shape style="position:absolute;left:10029;top:-2140;width:10;height:20" coordorigin="10029,-2140" coordsize="10,20" path="m10029,-2121l10039,-2121,10039,-2140,10029,-2140,10029,-2121xe" filled="true" fillcolor="#000000" stroked="false">
                <v:path arrowok="t"/>
                <v:fill type="solid"/>
              </v:shape>
            </v:group>
            <v:group style="position:absolute;left:10029;top:-2121;width:10;height:20" coordorigin="10029,-2121" coordsize="10,20">
              <v:shape style="position:absolute;left:10029;top:-2121;width:10;height:20" coordorigin="10029,-2121" coordsize="10,20" path="m10029,-2102l10039,-2102,10039,-2121,10029,-2121,10029,-2102xe" filled="true" fillcolor="#000000" stroked="false">
                <v:path arrowok="t"/>
                <v:fill type="solid"/>
              </v:shape>
            </v:group>
            <v:group style="position:absolute;left:10029;top:-2102;width:10;height:20" coordorigin="10029,-2102" coordsize="10,20">
              <v:shape style="position:absolute;left:10029;top:-2102;width:10;height:20" coordorigin="10029,-2102" coordsize="10,20" path="m10029,-2083l10039,-2083,10039,-2102,10029,-2102,10029,-2083xe" filled="true" fillcolor="#000000" stroked="false">
                <v:path arrowok="t"/>
                <v:fill type="solid"/>
              </v:shape>
            </v:group>
            <v:group style="position:absolute;left:10029;top:-2083;width:10;height:20" coordorigin="10029,-2083" coordsize="10,20">
              <v:shape style="position:absolute;left:10029;top:-2083;width:10;height:20" coordorigin="10029,-2083" coordsize="10,20" path="m10029,-2064l10039,-2064,10039,-2083,10029,-2083,10029,-2064xe" filled="true" fillcolor="#000000" stroked="false">
                <v:path arrowok="t"/>
                <v:fill type="solid"/>
              </v:shape>
            </v:group>
            <v:group style="position:absolute;left:10029;top:-2064;width:10;height:20" coordorigin="10029,-2064" coordsize="10,20">
              <v:shape style="position:absolute;left:10029;top:-2064;width:10;height:20" coordorigin="10029,-2064" coordsize="10,20" path="m10029,-2044l10039,-2044,10039,-2064,10029,-2064,10029,-2044xe" filled="true" fillcolor="#000000" stroked="false">
                <v:path arrowok="t"/>
                <v:fill type="solid"/>
              </v:shape>
            </v:group>
            <v:group style="position:absolute;left:10029;top:-2044;width:10;height:20" coordorigin="10029,-2044" coordsize="10,20">
              <v:shape style="position:absolute;left:10029;top:-2044;width:10;height:20" coordorigin="10029,-2044" coordsize="10,20" path="m10029,-2025l10039,-2025,10039,-2044,10029,-2044,10029,-2025xe" filled="true" fillcolor="#000000" stroked="false">
                <v:path arrowok="t"/>
                <v:fill type="solid"/>
              </v:shape>
            </v:group>
            <v:group style="position:absolute;left:10029;top:-2025;width:10;height:20" coordorigin="10029,-2025" coordsize="10,20">
              <v:shape style="position:absolute;left:10029;top:-2025;width:10;height:20" coordorigin="10029,-2025" coordsize="10,20" path="m10029,-2006l10039,-2006,10039,-2025,10029,-2025,10029,-2006xe" filled="true" fillcolor="#000000" stroked="false">
                <v:path arrowok="t"/>
                <v:fill type="solid"/>
              </v:shape>
            </v:group>
            <v:group style="position:absolute;left:10029;top:-2006;width:10;height:20" coordorigin="10029,-2006" coordsize="10,20">
              <v:shape style="position:absolute;left:10029;top:-2006;width:10;height:20" coordorigin="10029,-2006" coordsize="10,20" path="m10029,-1987l10039,-1987,10039,-2006,10029,-2006,10029,-1987xe" filled="true" fillcolor="#000000" stroked="false">
                <v:path arrowok="t"/>
                <v:fill type="solid"/>
              </v:shape>
            </v:group>
            <v:group style="position:absolute;left:10029;top:-1987;width:10;height:20" coordorigin="10029,-1987" coordsize="10,20">
              <v:shape style="position:absolute;left:10029;top:-1987;width:10;height:20" coordorigin="10029,-1987" coordsize="10,20" path="m10029,-1968l10039,-1968,10039,-1987,10029,-1987,10029,-1968xe" filled="true" fillcolor="#000000" stroked="false">
                <v:path arrowok="t"/>
                <v:fill type="solid"/>
              </v:shape>
            </v:group>
            <v:group style="position:absolute;left:10029;top:-1968;width:10;height:20" coordorigin="10029,-1968" coordsize="10,20">
              <v:shape style="position:absolute;left:10029;top:-1968;width:10;height:20" coordorigin="10029,-1968" coordsize="10,20" path="m10029,-1948l10039,-1948,10039,-1968,10029,-1968,10029,-1948xe" filled="true" fillcolor="#000000" stroked="false">
                <v:path arrowok="t"/>
                <v:fill type="solid"/>
              </v:shape>
            </v:group>
            <v:group style="position:absolute;left:10029;top:-1948;width:10;height:20" coordorigin="10029,-1948" coordsize="10,20">
              <v:shape style="position:absolute;left:10029;top:-1948;width:10;height:20" coordorigin="10029,-1948" coordsize="10,20" path="m10029,-1929l10039,-1929,10039,-1948,10029,-1948,10029,-1929xe" filled="true" fillcolor="#000000" stroked="false">
                <v:path arrowok="t"/>
                <v:fill type="solid"/>
              </v:shape>
            </v:group>
            <v:group style="position:absolute;left:10029;top:-1929;width:10;height:20" coordorigin="10029,-1929" coordsize="10,20">
              <v:shape style="position:absolute;left:10029;top:-1929;width:10;height:20" coordorigin="10029,-1929" coordsize="10,20" path="m10029,-1910l10039,-1910,10039,-1929,10029,-1929,10029,-1910xe" filled="true" fillcolor="#000000" stroked="false">
                <v:path arrowok="t"/>
                <v:fill type="solid"/>
              </v:shape>
            </v:group>
            <v:group style="position:absolute;left:10029;top:-1910;width:10;height:20" coordorigin="10029,-1910" coordsize="10,20">
              <v:shape style="position:absolute;left:10029;top:-1910;width:10;height:20" coordorigin="10029,-1910" coordsize="10,20" path="m10029,-1891l10039,-1891,10039,-1910,10029,-1910,10029,-1891xe" filled="true" fillcolor="#000000" stroked="false">
                <v:path arrowok="t"/>
                <v:fill type="solid"/>
              </v:shape>
            </v:group>
            <v:group style="position:absolute;left:10029;top:-1891;width:10;height:20" coordorigin="10029,-1891" coordsize="10,20">
              <v:shape style="position:absolute;left:10029;top:-1891;width:10;height:20" coordorigin="10029,-1891" coordsize="10,20" path="m10029,-1872l10039,-1872,10039,-1891,10029,-1891,10029,-1872xe" filled="true" fillcolor="#000000" stroked="false">
                <v:path arrowok="t"/>
                <v:fill type="solid"/>
              </v:shape>
            </v:group>
            <v:group style="position:absolute;left:10029;top:-1872;width:10;height:20" coordorigin="10029,-1872" coordsize="10,20">
              <v:shape style="position:absolute;left:10029;top:-1872;width:10;height:20" coordorigin="10029,-1872" coordsize="10,20" path="m10029,-1852l10039,-1852,10039,-1872,10029,-1872,10029,-1852xe" filled="true" fillcolor="#000000" stroked="false">
                <v:path arrowok="t"/>
                <v:fill type="solid"/>
              </v:shape>
            </v:group>
            <v:group style="position:absolute;left:10029;top:-1852;width:10;height:20" coordorigin="10029,-1852" coordsize="10,20">
              <v:shape style="position:absolute;left:10029;top:-1852;width:10;height:20" coordorigin="10029,-1852" coordsize="10,20" path="m10029,-1833l10039,-1833,10039,-1852,10029,-1852,10029,-1833xe" filled="true" fillcolor="#000000" stroked="false">
                <v:path arrowok="t"/>
                <v:fill type="solid"/>
              </v:shape>
            </v:group>
            <v:group style="position:absolute;left:10029;top:-1833;width:10;height:20" coordorigin="10029,-1833" coordsize="10,20">
              <v:shape style="position:absolute;left:10029;top:-1833;width:10;height:20" coordorigin="10029,-1833" coordsize="10,20" path="m10029,-1814l10039,-1814,10039,-1833,10029,-1833,10029,-1814xe" filled="true" fillcolor="#000000" stroked="false">
                <v:path arrowok="t"/>
                <v:fill type="solid"/>
              </v:shape>
            </v:group>
            <v:group style="position:absolute;left:10029;top:-1814;width:10;height:20" coordorigin="10029,-1814" coordsize="10,20">
              <v:shape style="position:absolute;left:10029;top:-1814;width:10;height:20" coordorigin="10029,-1814" coordsize="10,20" path="m10029,-1795l10039,-1795,10039,-1814,10029,-1814,10029,-1795xe" filled="true" fillcolor="#000000" stroked="false">
                <v:path arrowok="t"/>
                <v:fill type="solid"/>
              </v:shape>
            </v:group>
            <v:group style="position:absolute;left:10029;top:-1795;width:10;height:20" coordorigin="10029,-1795" coordsize="10,20">
              <v:shape style="position:absolute;left:10029;top:-1795;width:10;height:20" coordorigin="10029,-1795" coordsize="10,20" path="m10029,-1776l10039,-1776,10039,-1795,10029,-1795,10029,-1776xe" filled="true" fillcolor="#000000" stroked="false">
                <v:path arrowok="t"/>
                <v:fill type="solid"/>
              </v:shape>
            </v:group>
            <v:group style="position:absolute;left:10029;top:-1776;width:10;height:20" coordorigin="10029,-1776" coordsize="10,20">
              <v:shape style="position:absolute;left:10029;top:-1776;width:10;height:20" coordorigin="10029,-1776" coordsize="10,20" path="m10029,-1756l10039,-1756,10039,-1776,10029,-1776,10029,-1756xe" filled="true" fillcolor="#000000" stroked="false">
                <v:path arrowok="t"/>
                <v:fill type="solid"/>
              </v:shape>
            </v:group>
            <v:group style="position:absolute;left:10029;top:-1756;width:10;height:20" coordorigin="10029,-1756" coordsize="10,20">
              <v:shape style="position:absolute;left:10029;top:-1756;width:10;height:20" coordorigin="10029,-1756" coordsize="10,20" path="m10029,-1737l10039,-1737,10039,-1756,10029,-1756,10029,-1737xe" filled="true" fillcolor="#000000" stroked="false">
                <v:path arrowok="t"/>
                <v:fill type="solid"/>
              </v:shape>
            </v:group>
            <v:group style="position:absolute;left:10029;top:-1737;width:10;height:20" coordorigin="10029,-1737" coordsize="10,20">
              <v:shape style="position:absolute;left:10029;top:-1737;width:10;height:20" coordorigin="10029,-1737" coordsize="10,20" path="m10029,-1718l10039,-1718,10039,-1737,10029,-1737,10029,-1718xe" filled="true" fillcolor="#000000" stroked="false">
                <v:path arrowok="t"/>
                <v:fill type="solid"/>
              </v:shape>
            </v:group>
            <v:group style="position:absolute;left:10029;top:-1718;width:10;height:20" coordorigin="10029,-1718" coordsize="10,20">
              <v:shape style="position:absolute;left:10029;top:-1718;width:10;height:20" coordorigin="10029,-1718" coordsize="10,20" path="m10029,-1699l10039,-1699,10039,-1718,10029,-1718,10029,-1699xe" filled="true" fillcolor="#000000" stroked="false">
                <v:path arrowok="t"/>
                <v:fill type="solid"/>
              </v:shape>
            </v:group>
            <v:group style="position:absolute;left:10029;top:-1699;width:10;height:20" coordorigin="10029,-1699" coordsize="10,20">
              <v:shape style="position:absolute;left:10029;top:-1699;width:10;height:20" coordorigin="10029,-1699" coordsize="10,20" path="m10029,-1680l10039,-1680,10039,-1699,10029,-1699,10029,-1680xe" filled="true" fillcolor="#000000" stroked="false">
                <v:path arrowok="t"/>
                <v:fill type="solid"/>
              </v:shape>
            </v:group>
            <v:group style="position:absolute;left:10029;top:-1680;width:10;height:20" coordorigin="10029,-1680" coordsize="10,20">
              <v:shape style="position:absolute;left:10029;top:-1680;width:10;height:20" coordorigin="10029,-1680" coordsize="10,20" path="m10029,-1660l10039,-1660,10039,-1680,10029,-1680,10029,-1660xe" filled="true" fillcolor="#000000" stroked="false">
                <v:path arrowok="t"/>
                <v:fill type="solid"/>
              </v:shape>
            </v:group>
            <v:group style="position:absolute;left:10029;top:-1660;width:10;height:20" coordorigin="10029,-1660" coordsize="10,20">
              <v:shape style="position:absolute;left:10029;top:-1660;width:10;height:20" coordorigin="10029,-1660" coordsize="10,20" path="m10029,-1641l10039,-1641,10039,-1660,10029,-1660,10029,-1641xe" filled="true" fillcolor="#000000" stroked="false">
                <v:path arrowok="t"/>
                <v:fill type="solid"/>
              </v:shape>
            </v:group>
            <v:group style="position:absolute;left:10029;top:-1641;width:10;height:20" coordorigin="10029,-1641" coordsize="10,20">
              <v:shape style="position:absolute;left:10029;top:-1641;width:10;height:20" coordorigin="10029,-1641" coordsize="10,20" path="m10029,-1622l10039,-1622,10039,-1641,10029,-1641,10029,-1622xe" filled="true" fillcolor="#000000" stroked="false">
                <v:path arrowok="t"/>
                <v:fill type="solid"/>
              </v:shape>
            </v:group>
            <v:group style="position:absolute;left:10029;top:-1622;width:10;height:20" coordorigin="10029,-1622" coordsize="10,20">
              <v:shape style="position:absolute;left:10029;top:-1622;width:10;height:20" coordorigin="10029,-1622" coordsize="10,20" path="m10029,-1603l10039,-1603,10039,-1622,10029,-1622,10029,-1603xe" filled="true" fillcolor="#000000" stroked="false">
                <v:path arrowok="t"/>
                <v:fill type="solid"/>
              </v:shape>
            </v:group>
            <v:group style="position:absolute;left:10029;top:-1603;width:10;height:20" coordorigin="10029,-1603" coordsize="10,20">
              <v:shape style="position:absolute;left:10029;top:-1603;width:10;height:20" coordorigin="10029,-1603" coordsize="10,20" path="m10029,-1584l10039,-1584,10039,-1603,10029,-1603,10029,-1584xe" filled="true" fillcolor="#000000" stroked="false">
                <v:path arrowok="t"/>
                <v:fill type="solid"/>
              </v:shape>
            </v:group>
            <v:group style="position:absolute;left:10029;top:-1584;width:10;height:20" coordorigin="10029,-1584" coordsize="10,20">
              <v:shape style="position:absolute;left:10029;top:-1584;width:10;height:20" coordorigin="10029,-1584" coordsize="10,20" path="m10029,-1564l10039,-1564,10039,-1584,10029,-1584,10029,-1564xe" filled="true" fillcolor="#000000" stroked="false">
                <v:path arrowok="t"/>
                <v:fill type="solid"/>
              </v:shape>
            </v:group>
            <v:group style="position:absolute;left:10029;top:-1564;width:10;height:20" coordorigin="10029,-1564" coordsize="10,20">
              <v:shape style="position:absolute;left:10029;top:-1564;width:10;height:20" coordorigin="10029,-1564" coordsize="10,20" path="m10029,-1545l10039,-1545,10039,-1564,10029,-1564,10029,-1545xe" filled="true" fillcolor="#000000" stroked="false">
                <v:path arrowok="t"/>
                <v:fill type="solid"/>
              </v:shape>
            </v:group>
            <v:group style="position:absolute;left:10029;top:-1545;width:10;height:20" coordorigin="10029,-1545" coordsize="10,20">
              <v:shape style="position:absolute;left:10029;top:-1545;width:10;height:20" coordorigin="10029,-1545" coordsize="10,20" path="m10029,-1526l10039,-1526,10039,-1545,10029,-1545,10029,-1526xe" filled="true" fillcolor="#000000" stroked="false">
                <v:path arrowok="t"/>
                <v:fill type="solid"/>
              </v:shape>
            </v:group>
            <v:group style="position:absolute;left:10029;top:-1526;width:10;height:20" coordorigin="10029,-1526" coordsize="10,20">
              <v:shape style="position:absolute;left:10029;top:-1526;width:10;height:20" coordorigin="10029,-1526" coordsize="10,20" path="m10029,-1507l10039,-1507,10039,-1526,10029,-1526,10029,-1507xe" filled="true" fillcolor="#000000" stroked="false">
                <v:path arrowok="t"/>
                <v:fill type="solid"/>
              </v:shape>
            </v:group>
            <v:group style="position:absolute;left:10029;top:-1507;width:10;height:20" coordorigin="10029,-1507" coordsize="10,20">
              <v:shape style="position:absolute;left:10029;top:-1507;width:10;height:20" coordorigin="10029,-1507" coordsize="10,20" path="m10029,-1488l10039,-1488,10039,-1507,10029,-1507,10029,-1488xe" filled="true" fillcolor="#000000" stroked="false">
                <v:path arrowok="t"/>
                <v:fill type="solid"/>
              </v:shape>
            </v:group>
            <v:group style="position:absolute;left:10029;top:-1488;width:10;height:20" coordorigin="10029,-1488" coordsize="10,20">
              <v:shape style="position:absolute;left:10029;top:-1488;width:10;height:20" coordorigin="10029,-1488" coordsize="10,20" path="m10029,-1468l10039,-1468,10039,-1488,10029,-1488,10029,-1468xe" filled="true" fillcolor="#000000" stroked="false">
                <v:path arrowok="t"/>
                <v:fill type="solid"/>
              </v:shape>
            </v:group>
            <v:group style="position:absolute;left:10029;top:-1468;width:10;height:20" coordorigin="10029,-1468" coordsize="10,20">
              <v:shape style="position:absolute;left:10029;top:-1468;width:10;height:20" coordorigin="10029,-1468" coordsize="10,20" path="m10029,-1449l10039,-1449,10039,-1468,10029,-1468,10029,-1449xe" filled="true" fillcolor="#000000" stroked="false">
                <v:path arrowok="t"/>
                <v:fill type="solid"/>
              </v:shape>
            </v:group>
            <v:group style="position:absolute;left:10029;top:-1449;width:10;height:20" coordorigin="10029,-1449" coordsize="10,20">
              <v:shape style="position:absolute;left:10029;top:-1449;width:10;height:20" coordorigin="10029,-1449" coordsize="10,20" path="m10029,-1430l10039,-1430,10039,-1449,10029,-1449,10029,-1430xe" filled="true" fillcolor="#000000" stroked="false">
                <v:path arrowok="t"/>
                <v:fill type="solid"/>
              </v:shape>
            </v:group>
            <v:group style="position:absolute;left:10029;top:-1430;width:10;height:20" coordorigin="10029,-1430" coordsize="10,20">
              <v:shape style="position:absolute;left:10029;top:-1430;width:10;height:20" coordorigin="10029,-1430" coordsize="10,20" path="m10029,-1411l10039,-1411,10039,-1430,10029,-1430,10029,-1411xe" filled="true" fillcolor="#000000" stroked="false">
                <v:path arrowok="t"/>
                <v:fill type="solid"/>
              </v:shape>
            </v:group>
            <v:group style="position:absolute;left:10029;top:-1411;width:10;height:20" coordorigin="10029,-1411" coordsize="10,20">
              <v:shape style="position:absolute;left:10029;top:-1411;width:10;height:20" coordorigin="10029,-1411" coordsize="10,20" path="m10029,-1392l10039,-1392,10039,-1411,10029,-1411,10029,-1392xe" filled="true" fillcolor="#000000" stroked="false">
                <v:path arrowok="t"/>
                <v:fill type="solid"/>
              </v:shape>
            </v:group>
            <v:group style="position:absolute;left:10029;top:-1392;width:10;height:20" coordorigin="10029,-1392" coordsize="10,20">
              <v:shape style="position:absolute;left:10029;top:-1392;width:10;height:20" coordorigin="10029,-1392" coordsize="10,20" path="m10029,-1372l10039,-1372,10039,-1392,10029,-1392,10029,-1372xe" filled="true" fillcolor="#000000" stroked="false">
                <v:path arrowok="t"/>
                <v:fill type="solid"/>
              </v:shape>
            </v:group>
            <v:group style="position:absolute;left:10029;top:-1372;width:10;height:20" coordorigin="10029,-1372" coordsize="10,20">
              <v:shape style="position:absolute;left:10029;top:-1372;width:10;height:20" coordorigin="10029,-1372" coordsize="10,20" path="m10029,-1353l10039,-1353,10039,-1372,10029,-1372,10029,-1353xe" filled="true" fillcolor="#000000" stroked="false">
                <v:path arrowok="t"/>
                <v:fill type="solid"/>
              </v:shape>
            </v:group>
            <v:group style="position:absolute;left:10029;top:-1353;width:10;height:20" coordorigin="10029,-1353" coordsize="10,20">
              <v:shape style="position:absolute;left:10029;top:-1353;width:10;height:20" coordorigin="10029,-1353" coordsize="10,20" path="m10029,-1334l10039,-1334,10039,-1353,10029,-1353,10029,-1334xe" filled="true" fillcolor="#000000" stroked="false">
                <v:path arrowok="t"/>
                <v:fill type="solid"/>
              </v:shape>
            </v:group>
            <v:group style="position:absolute;left:10029;top:-1334;width:10;height:20" coordorigin="10029,-1334" coordsize="10,20">
              <v:shape style="position:absolute;left:10029;top:-1334;width:10;height:20" coordorigin="10029,-1334" coordsize="10,20" path="m10029,-1315l10039,-1315,10039,-1334,10029,-1334,10029,-1315xe" filled="true" fillcolor="#000000" stroked="false">
                <v:path arrowok="t"/>
                <v:fill type="solid"/>
              </v:shape>
            </v:group>
            <v:group style="position:absolute;left:10029;top:-1315;width:10;height:20" coordorigin="10029,-1315" coordsize="10,20">
              <v:shape style="position:absolute;left:10029;top:-1315;width:10;height:20" coordorigin="10029,-1315" coordsize="10,20" path="m10029,-1296l10039,-1296,10039,-1315,10029,-1315,10029,-1296xe" filled="true" fillcolor="#000000" stroked="false">
                <v:path arrowok="t"/>
                <v:fill type="solid"/>
              </v:shape>
            </v:group>
            <v:group style="position:absolute;left:10029;top:-1296;width:10;height:20" coordorigin="10029,-1296" coordsize="10,20">
              <v:shape style="position:absolute;left:10029;top:-1296;width:10;height:20" coordorigin="10029,-1296" coordsize="10,20" path="m10029,-1276l10039,-1276,10039,-1296,10029,-1296,10029,-1276xe" filled="true" fillcolor="#000000" stroked="false">
                <v:path arrowok="t"/>
                <v:fill type="solid"/>
              </v:shape>
            </v:group>
            <v:group style="position:absolute;left:10029;top:-1276;width:10;height:20" coordorigin="10029,-1276" coordsize="10,20">
              <v:shape style="position:absolute;left:10029;top:-1276;width:10;height:20" coordorigin="10029,-1276" coordsize="10,20" path="m10029,-1257l10039,-1257,10039,-1276,10029,-1276,10029,-1257xe" filled="true" fillcolor="#000000" stroked="false">
                <v:path arrowok="t"/>
                <v:fill type="solid"/>
              </v:shape>
            </v:group>
            <v:group style="position:absolute;left:10029;top:-1257;width:10;height:20" coordorigin="10029,-1257" coordsize="10,20">
              <v:shape style="position:absolute;left:10029;top:-1257;width:10;height:20" coordorigin="10029,-1257" coordsize="10,20" path="m10029,-1238l10039,-1238,10039,-1257,10029,-1257,10029,-1238xe" filled="true" fillcolor="#000000" stroked="false">
                <v:path arrowok="t"/>
                <v:fill type="solid"/>
              </v:shape>
            </v:group>
            <v:group style="position:absolute;left:10029;top:-1238;width:10;height:20" coordorigin="10029,-1238" coordsize="10,20">
              <v:shape style="position:absolute;left:10029;top:-1238;width:10;height:20" coordorigin="10029,-1238" coordsize="10,20" path="m10029,-1219l10039,-1219,10039,-1238,10029,-1238,10029,-1219xe" filled="true" fillcolor="#000000" stroked="false">
                <v:path arrowok="t"/>
                <v:fill type="solid"/>
              </v:shape>
            </v:group>
            <v:group style="position:absolute;left:10029;top:-1219;width:10;height:20" coordorigin="10029,-1219" coordsize="10,20">
              <v:shape style="position:absolute;left:10029;top:-1219;width:10;height:20" coordorigin="10029,-1219" coordsize="10,20" path="m10029,-1200l10039,-1200,10039,-1219,10029,-1219,10029,-1200xe" filled="true" fillcolor="#000000" stroked="false">
                <v:path arrowok="t"/>
                <v:fill type="solid"/>
              </v:shape>
            </v:group>
            <v:group style="position:absolute;left:10029;top:-1200;width:10;height:20" coordorigin="10029,-1200" coordsize="10,20">
              <v:shape style="position:absolute;left:10029;top:-1200;width:10;height:20" coordorigin="10029,-1200" coordsize="10,20" path="m10029,-1180l10039,-1180,10039,-1200,10029,-1200,10029,-1180xe" filled="true" fillcolor="#000000" stroked="false">
                <v:path arrowok="t"/>
                <v:fill type="solid"/>
              </v:shape>
            </v:group>
            <v:group style="position:absolute;left:10029;top:-1180;width:10;height:20" coordorigin="10029,-1180" coordsize="10,20">
              <v:shape style="position:absolute;left:10029;top:-1180;width:10;height:20" coordorigin="10029,-1180" coordsize="10,20" path="m10029,-1161l10039,-1161,10039,-1180,10029,-1180,10029,-1161xe" filled="true" fillcolor="#000000" stroked="false">
                <v:path arrowok="t"/>
                <v:fill type="solid"/>
              </v:shape>
            </v:group>
            <v:group style="position:absolute;left:10029;top:-1161;width:10;height:20" coordorigin="10029,-1161" coordsize="10,20">
              <v:shape style="position:absolute;left:10029;top:-1161;width:10;height:20" coordorigin="10029,-1161" coordsize="10,20" path="m10029,-1142l10039,-1142,10039,-1161,10029,-1161,10029,-1142xe" filled="true" fillcolor="#000000" stroked="false">
                <v:path arrowok="t"/>
                <v:fill type="solid"/>
              </v:shape>
            </v:group>
            <v:group style="position:absolute;left:10029;top:-1142;width:10;height:20" coordorigin="10029,-1142" coordsize="10,20">
              <v:shape style="position:absolute;left:10029;top:-1142;width:10;height:20" coordorigin="10029,-1142" coordsize="10,20" path="m10029,-1123l10039,-1123,10039,-1142,10029,-1142,10029,-1123xe" filled="true" fillcolor="#000000" stroked="false">
                <v:path arrowok="t"/>
                <v:fill type="solid"/>
              </v:shape>
            </v:group>
            <v:group style="position:absolute;left:10029;top:-1123;width:10;height:20" coordorigin="10029,-1123" coordsize="10,20">
              <v:shape style="position:absolute;left:10029;top:-1123;width:10;height:20" coordorigin="10029,-1123" coordsize="10,20" path="m10029,-1104l10039,-1104,10039,-1123,10029,-1123,10029,-1104xe" filled="true" fillcolor="#000000" stroked="false">
                <v:path arrowok="t"/>
                <v:fill type="solid"/>
              </v:shape>
            </v:group>
            <v:group style="position:absolute;left:10029;top:-1104;width:10;height:20" coordorigin="10029,-1104" coordsize="10,20">
              <v:shape style="position:absolute;left:10029;top:-1104;width:10;height:20" coordorigin="10029,-1104" coordsize="10,20" path="m10029,-1084l10039,-1084,10039,-1104,10029,-1104,10029,-1084xe" filled="true" fillcolor="#000000" stroked="false">
                <v:path arrowok="t"/>
                <v:fill type="solid"/>
              </v:shape>
            </v:group>
            <v:group style="position:absolute;left:10029;top:-1084;width:10;height:20" coordorigin="10029,-1084" coordsize="10,20">
              <v:shape style="position:absolute;left:10029;top:-1084;width:10;height:20" coordorigin="10029,-1084" coordsize="10,20" path="m10029,-1065l10039,-1065,10039,-1084,10029,-1084,10029,-1065xe" filled="true" fillcolor="#000000" stroked="false">
                <v:path arrowok="t"/>
                <v:fill type="solid"/>
              </v:shape>
            </v:group>
            <v:group style="position:absolute;left:10029;top:-1065;width:10;height:20" coordorigin="10029,-1065" coordsize="10,20">
              <v:shape style="position:absolute;left:10029;top:-1065;width:10;height:20" coordorigin="10029,-1065" coordsize="10,20" path="m10029,-1046l10039,-1046,10039,-1065,10029,-1065,10029,-1046xe" filled="true" fillcolor="#000000" stroked="false">
                <v:path arrowok="t"/>
                <v:fill type="solid"/>
              </v:shape>
            </v:group>
            <v:group style="position:absolute;left:10029;top:-1046;width:10;height:20" coordorigin="10029,-1046" coordsize="10,20">
              <v:shape style="position:absolute;left:10029;top:-1046;width:10;height:20" coordorigin="10029,-1046" coordsize="10,20" path="m10029,-1027l10039,-1027,10039,-1046,10029,-1046,10029,-1027xe" filled="true" fillcolor="#000000" stroked="false">
                <v:path arrowok="t"/>
                <v:fill type="solid"/>
              </v:shape>
            </v:group>
            <v:group style="position:absolute;left:10029;top:-1027;width:10;height:20" coordorigin="10029,-1027" coordsize="10,20">
              <v:shape style="position:absolute;left:10029;top:-1027;width:10;height:20" coordorigin="10029,-1027" coordsize="10,20" path="m10029,-1008l10039,-1008,10039,-1027,10029,-1027,10029,-1008xe" filled="true" fillcolor="#000000" stroked="false">
                <v:path arrowok="t"/>
                <v:fill type="solid"/>
              </v:shape>
            </v:group>
            <v:group style="position:absolute;left:10029;top:-1008;width:10;height:20" coordorigin="10029,-1008" coordsize="10,20">
              <v:shape style="position:absolute;left:10029;top:-1008;width:10;height:20" coordorigin="10029,-1008" coordsize="10,20" path="m10029,-988l10039,-988,10039,-1008,10029,-1008,10029,-988xe" filled="true" fillcolor="#000000" stroked="false">
                <v:path arrowok="t"/>
                <v:fill type="solid"/>
              </v:shape>
            </v:group>
            <v:group style="position:absolute;left:10029;top:-988;width:10;height:20" coordorigin="10029,-988" coordsize="10,20">
              <v:shape style="position:absolute;left:10029;top:-988;width:10;height:20" coordorigin="10029,-988" coordsize="10,20" path="m10029,-969l10039,-969,10039,-988,10029,-988,10029,-969xe" filled="true" fillcolor="#000000" stroked="false">
                <v:path arrowok="t"/>
                <v:fill type="solid"/>
              </v:shape>
            </v:group>
            <v:group style="position:absolute;left:10029;top:-969;width:10;height:20" coordorigin="10029,-969" coordsize="10,20">
              <v:shape style="position:absolute;left:10029;top:-969;width:10;height:20" coordorigin="10029,-969" coordsize="10,20" path="m10029,-950l10039,-950,10039,-969,10029,-969,10029,-950xe" filled="true" fillcolor="#000000" stroked="false">
                <v:path arrowok="t"/>
                <v:fill type="solid"/>
              </v:shape>
            </v:group>
            <v:group style="position:absolute;left:10029;top:-950;width:10;height:20" coordorigin="10029,-950" coordsize="10,20">
              <v:shape style="position:absolute;left:10029;top:-950;width:10;height:20" coordorigin="10029,-950" coordsize="10,20" path="m10029,-931l10039,-931,10039,-950,10029,-950,10029,-931xe" filled="true" fillcolor="#000000" stroked="false">
                <v:path arrowok="t"/>
                <v:fill type="solid"/>
              </v:shape>
            </v:group>
            <v:group style="position:absolute;left:10029;top:-931;width:10;height:20" coordorigin="10029,-931" coordsize="10,20">
              <v:shape style="position:absolute;left:10029;top:-931;width:10;height:20" coordorigin="10029,-931" coordsize="10,20" path="m10029,-912l10039,-912,10039,-931,10029,-931,10029,-912xe" filled="true" fillcolor="#000000" stroked="false">
                <v:path arrowok="t"/>
                <v:fill type="solid"/>
              </v:shape>
            </v:group>
            <v:group style="position:absolute;left:10029;top:-912;width:10;height:20" coordorigin="10029,-912" coordsize="10,20">
              <v:shape style="position:absolute;left:10029;top:-912;width:10;height:20" coordorigin="10029,-912" coordsize="10,20" path="m10029,-892l10039,-892,10039,-912,10029,-912,10029,-892xe" filled="true" fillcolor="#000000" stroked="false">
                <v:path arrowok="t"/>
                <v:fill type="solid"/>
              </v:shape>
            </v:group>
            <v:group style="position:absolute;left:10029;top:-892;width:10;height:20" coordorigin="10029,-892" coordsize="10,20">
              <v:shape style="position:absolute;left:10029;top:-892;width:10;height:20" coordorigin="10029,-892" coordsize="10,20" path="m10029,-873l10039,-873,10039,-892,10029,-892,10029,-873xe" filled="true" fillcolor="#000000" stroked="false">
                <v:path arrowok="t"/>
                <v:fill type="solid"/>
              </v:shape>
            </v:group>
            <v:group style="position:absolute;left:10029;top:-873;width:10;height:20" coordorigin="10029,-873" coordsize="10,20">
              <v:shape style="position:absolute;left:10029;top:-873;width:10;height:20" coordorigin="10029,-873" coordsize="10,20" path="m10029,-854l10039,-854,10039,-873,10029,-873,10029,-854xe" filled="true" fillcolor="#000000" stroked="false">
                <v:path arrowok="t"/>
                <v:fill type="solid"/>
              </v:shape>
            </v:group>
            <v:group style="position:absolute;left:10029;top:-854;width:10;height:20" coordorigin="10029,-854" coordsize="10,20">
              <v:shape style="position:absolute;left:10029;top:-854;width:10;height:20" coordorigin="10029,-854" coordsize="10,20" path="m10029,-835l10039,-835,10039,-854,10029,-854,10029,-835xe" filled="true" fillcolor="#000000" stroked="false">
                <v:path arrowok="t"/>
                <v:fill type="solid"/>
              </v:shape>
              <v:shape style="position:absolute;left:2400;top:-931;width:1258;height:106" type="#_x0000_t75" stroked="false">
                <v:imagedata r:id="rId308" o:title=""/>
              </v:shape>
              <v:shape style="position:absolute;left:3634;top:-835;width:1150;height:10" type="#_x0000_t75" stroked="false">
                <v:imagedata r:id="rId309" o:title=""/>
              </v:shape>
              <v:shape style="position:absolute;left:4779;top:-835;width:713;height:10" type="#_x0000_t75" stroked="false">
                <v:imagedata r:id="rId206" o:title=""/>
              </v:shape>
              <v:shape style="position:absolute;left:5487;top:-835;width:1035;height:10" type="#_x0000_t75" stroked="false">
                <v:imagedata r:id="rId310" o:title=""/>
              </v:shape>
              <v:shape style="position:absolute;left:6517;top:-835;width:677;height:10" type="#_x0000_t75" stroked="false">
                <v:imagedata r:id="rId311" o:title=""/>
              </v:shape>
              <v:shape style="position:absolute;left:7189;top:-835;width:1769;height:10" type="#_x0000_t75" stroked="false">
                <v:imagedata r:id="rId312" o:title=""/>
              </v:shape>
              <v:shape style="position:absolute;left:8954;top:-835;width:1788;height:10" type="#_x0000_t75" stroked="false">
                <v:imagedata r:id="rId313" o:title=""/>
              </v:shape>
            </v:group>
            <v:group style="position:absolute;left:3639;top:-825;width:10;height:20" coordorigin="3639,-825" coordsize="10,20">
              <v:shape style="position:absolute;left:3639;top:-825;width:10;height:20" coordorigin="3639,-825" coordsize="10,20" path="m3639,-806l3648,-806,3648,-825,3639,-825,3639,-806xe" filled="true" fillcolor="#000000" stroked="false">
                <v:path arrowok="t"/>
                <v:fill type="solid"/>
              </v:shape>
            </v:group>
            <v:group style="position:absolute;left:3639;top:-806;width:10;height:20" coordorigin="3639,-806" coordsize="10,20">
              <v:shape style="position:absolute;left:3639;top:-806;width:10;height:20" coordorigin="3639,-806" coordsize="10,20" path="m3639,-787l3648,-787,3648,-806,3639,-806,3639,-787xe" filled="true" fillcolor="#000000" stroked="false">
                <v:path arrowok="t"/>
                <v:fill type="solid"/>
              </v:shape>
            </v:group>
            <v:group style="position:absolute;left:3639;top:-787;width:10;height:20" coordorigin="3639,-787" coordsize="10,20">
              <v:shape style="position:absolute;left:3639;top:-787;width:10;height:20" coordorigin="3639,-787" coordsize="10,20" path="m3639,-768l3648,-768,3648,-787,3639,-787,3639,-768xe" filled="true" fillcolor="#000000" stroked="false">
                <v:path arrowok="t"/>
                <v:fill type="solid"/>
              </v:shape>
            </v:group>
            <v:group style="position:absolute;left:3639;top:-768;width:10;height:20" coordorigin="3639,-768" coordsize="10,20">
              <v:shape style="position:absolute;left:3639;top:-768;width:10;height:20" coordorigin="3639,-768" coordsize="10,20" path="m3639,-748l3648,-748,3648,-768,3639,-768,3639,-748xe" filled="true" fillcolor="#000000" stroked="false">
                <v:path arrowok="t"/>
                <v:fill type="solid"/>
              </v:shape>
            </v:group>
            <v:group style="position:absolute;left:3639;top:-748;width:10;height:20" coordorigin="3639,-748" coordsize="10,20">
              <v:shape style="position:absolute;left:3639;top:-748;width:10;height:20" coordorigin="3639,-748" coordsize="10,20" path="m3639,-729l3648,-729,3648,-748,3639,-748,3639,-729xe" filled="true" fillcolor="#000000" stroked="false">
                <v:path arrowok="t"/>
                <v:fill type="solid"/>
              </v:shape>
            </v:group>
            <v:group style="position:absolute;left:3639;top:-729;width:10;height:20" coordorigin="3639,-729" coordsize="10,20">
              <v:shape style="position:absolute;left:3639;top:-729;width:10;height:20" coordorigin="3639,-729" coordsize="10,20" path="m3639,-710l3648,-710,3648,-729,3639,-729,3639,-710xe" filled="true" fillcolor="#000000" stroked="false">
                <v:path arrowok="t"/>
                <v:fill type="solid"/>
              </v:shape>
            </v:group>
            <v:group style="position:absolute;left:3639;top:-710;width:10;height:20" coordorigin="3639,-710" coordsize="10,20">
              <v:shape style="position:absolute;left:3639;top:-710;width:10;height:20" coordorigin="3639,-710" coordsize="10,20" path="m3639,-691l3648,-691,3648,-710,3639,-710,3639,-691xe" filled="true" fillcolor="#000000" stroked="false">
                <v:path arrowok="t"/>
                <v:fill type="solid"/>
              </v:shape>
            </v:group>
            <v:group style="position:absolute;left:3639;top:-691;width:10;height:20" coordorigin="3639,-691" coordsize="10,20">
              <v:shape style="position:absolute;left:3639;top:-691;width:10;height:20" coordorigin="3639,-691" coordsize="10,20" path="m3639,-672l3648,-672,3648,-691,3639,-691,3639,-672xe" filled="true" fillcolor="#000000" stroked="false">
                <v:path arrowok="t"/>
                <v:fill type="solid"/>
              </v:shape>
            </v:group>
            <v:group style="position:absolute;left:3639;top:-672;width:10;height:20" coordorigin="3639,-672" coordsize="10,20">
              <v:shape style="position:absolute;left:3639;top:-672;width:10;height:20" coordorigin="3639,-672" coordsize="10,20" path="m3639,-652l3648,-652,3648,-672,3639,-672,3639,-652xe" filled="true" fillcolor="#000000" stroked="false">
                <v:path arrowok="t"/>
                <v:fill type="solid"/>
              </v:shape>
            </v:group>
            <v:group style="position:absolute;left:3639;top:-652;width:10;height:20" coordorigin="3639,-652" coordsize="10,20">
              <v:shape style="position:absolute;left:3639;top:-652;width:10;height:20" coordorigin="3639,-652" coordsize="10,20" path="m3639,-633l3648,-633,3648,-652,3639,-652,3639,-633xe" filled="true" fillcolor="#000000" stroked="false">
                <v:path arrowok="t"/>
                <v:fill type="solid"/>
              </v:shape>
            </v:group>
            <v:group style="position:absolute;left:3639;top:-633;width:10;height:20" coordorigin="3639,-633" coordsize="10,20">
              <v:shape style="position:absolute;left:3639;top:-633;width:10;height:20" coordorigin="3639,-633" coordsize="10,20" path="m3639,-614l3648,-614,3648,-633,3639,-633,3639,-614xe" filled="true" fillcolor="#000000" stroked="false">
                <v:path arrowok="t"/>
                <v:fill type="solid"/>
              </v:shape>
            </v:group>
            <v:group style="position:absolute;left:3639;top:-614;width:10;height:20" coordorigin="3639,-614" coordsize="10,20">
              <v:shape style="position:absolute;left:3639;top:-614;width:10;height:20" coordorigin="3639,-614" coordsize="10,20" path="m3639,-595l3648,-595,3648,-614,3639,-614,3639,-595xe" filled="true" fillcolor="#000000" stroked="false">
                <v:path arrowok="t"/>
                <v:fill type="solid"/>
              </v:shape>
            </v:group>
            <v:group style="position:absolute;left:3639;top:-595;width:10;height:20" coordorigin="3639,-595" coordsize="10,20">
              <v:shape style="position:absolute;left:3639;top:-595;width:10;height:20" coordorigin="3639,-595" coordsize="10,20" path="m3639,-576l3648,-576,3648,-595,3639,-595,3639,-576xe" filled="true" fillcolor="#000000" stroked="false">
                <v:path arrowok="t"/>
                <v:fill type="solid"/>
              </v:shape>
            </v:group>
            <v:group style="position:absolute;left:3639;top:-576;width:10;height:20" coordorigin="3639,-576" coordsize="10,20">
              <v:shape style="position:absolute;left:3639;top:-576;width:10;height:20" coordorigin="3639,-576" coordsize="10,20" path="m3639,-556l3648,-556,3648,-576,3639,-576,3639,-556xe" filled="true" fillcolor="#000000" stroked="false">
                <v:path arrowok="t"/>
                <v:fill type="solid"/>
              </v:shape>
            </v:group>
            <v:group style="position:absolute;left:3639;top:-556;width:10;height:20" coordorigin="3639,-556" coordsize="10,20">
              <v:shape style="position:absolute;left:3639;top:-556;width:10;height:20" coordorigin="3639,-556" coordsize="10,20" path="m3639,-537l3648,-537,3648,-556,3639,-556,3639,-537xe" filled="true" fillcolor="#000000" stroked="false">
                <v:path arrowok="t"/>
                <v:fill type="solid"/>
              </v:shape>
            </v:group>
            <v:group style="position:absolute;left:2386;top:-434;width:1253;height:2" coordorigin="2386,-434" coordsize="1253,2">
              <v:shape style="position:absolute;left:2386;top:-434;width:1253;height:2" coordorigin="2386,-434" coordsize="1253,0" path="m2386,-434l3639,-434e" filled="false" stroked="true" strokeweight="1.44pt" strokecolor="#000000">
                <v:path arrowok="t"/>
              </v:shape>
            </v:group>
            <v:group style="position:absolute;left:3639;top:-537;width:10;height:20" coordorigin="3639,-537" coordsize="10,20">
              <v:shape style="position:absolute;left:3639;top:-537;width:10;height:20" coordorigin="3639,-537" coordsize="10,20" path="m3639,-518l3648,-518,3648,-537,3639,-537,3639,-518xe" filled="true" fillcolor="#000000" stroked="false">
                <v:path arrowok="t"/>
                <v:fill type="solid"/>
              </v:shape>
            </v:group>
            <v:group style="position:absolute;left:3639;top:-518;width:10;height:20" coordorigin="3639,-518" coordsize="10,20">
              <v:shape style="position:absolute;left:3639;top:-518;width:10;height:20" coordorigin="3639,-518" coordsize="10,20" path="m3639,-499l3648,-499,3648,-518,3639,-518,3639,-499xe" filled="true" fillcolor="#000000" stroked="false">
                <v:path arrowok="t"/>
                <v:fill type="solid"/>
              </v:shape>
            </v:group>
            <v:group style="position:absolute;left:3639;top:-499;width:10;height:20" coordorigin="3639,-499" coordsize="10,20">
              <v:shape style="position:absolute;left:3639;top:-499;width:10;height:20" coordorigin="3639,-499" coordsize="10,20" path="m3639,-480l3648,-480,3648,-499,3639,-499,3639,-480xe" filled="true" fillcolor="#000000" stroked="false">
                <v:path arrowok="t"/>
                <v:fill type="solid"/>
              </v:shape>
            </v:group>
            <v:group style="position:absolute;left:3639;top:-480;width:10;height:20" coordorigin="3639,-480" coordsize="10,20">
              <v:shape style="position:absolute;left:3639;top:-480;width:10;height:20" coordorigin="3639,-480" coordsize="10,20" path="m3639,-460l3648,-460,3648,-480,3639,-480,3639,-460xe" filled="true" fillcolor="#000000" stroked="false">
                <v:path arrowok="t"/>
                <v:fill type="solid"/>
              </v:shape>
            </v:group>
            <v:group style="position:absolute;left:3639;top:-454;width:10;height:2" coordorigin="3639,-454" coordsize="10,2">
              <v:shape style="position:absolute;left:3639;top:-454;width:10;height:2" coordorigin="3639,-454" coordsize="10,0" path="m3639,-454l3648,-454e" filled="false" stroked="true" strokeweight=".600010pt" strokecolor="#000000">
                <v:path arrowok="t"/>
              </v:shape>
            </v:group>
            <v:group style="position:absolute;left:3639;top:-434;width:29;height:2" coordorigin="3639,-434" coordsize="29,2">
              <v:shape style="position:absolute;left:3639;top:-434;width:29;height:2" coordorigin="3639,-434" coordsize="29,0" path="m3639,-434l3668,-434e" filled="false" stroked="true" strokeweight="1.44pt" strokecolor="#000000">
                <v:path arrowok="t"/>
              </v:shape>
            </v:group>
            <v:group style="position:absolute;left:3668;top:-434;width:1117;height:2" coordorigin="3668,-434" coordsize="1117,2">
              <v:shape style="position:absolute;left:3668;top:-434;width:1117;height:2" coordorigin="3668,-434" coordsize="1117,0" path="m3668,-434l4784,-434e" filled="false" stroked="true" strokeweight="1.44pt" strokecolor="#000000">
                <v:path arrowok="t"/>
              </v:shape>
            </v:group>
            <v:group style="position:absolute;left:4784;top:-825;width:10;height:20" coordorigin="4784,-825" coordsize="10,20">
              <v:shape style="position:absolute;left:4784;top:-825;width:10;height:20" coordorigin="4784,-825" coordsize="10,20" path="m4784,-806l4794,-806,4794,-825,4784,-825,4784,-806xe" filled="true" fillcolor="#000000" stroked="false">
                <v:path arrowok="t"/>
                <v:fill type="solid"/>
              </v:shape>
            </v:group>
            <v:group style="position:absolute;left:4784;top:-806;width:10;height:20" coordorigin="4784,-806" coordsize="10,20">
              <v:shape style="position:absolute;left:4784;top:-806;width:10;height:20" coordorigin="4784,-806" coordsize="10,20" path="m4784,-787l4794,-787,4794,-806,4784,-806,4784,-787xe" filled="true" fillcolor="#000000" stroked="false">
                <v:path arrowok="t"/>
                <v:fill type="solid"/>
              </v:shape>
            </v:group>
            <v:group style="position:absolute;left:4784;top:-787;width:10;height:20" coordorigin="4784,-787" coordsize="10,20">
              <v:shape style="position:absolute;left:4784;top:-787;width:10;height:20" coordorigin="4784,-787" coordsize="10,20" path="m4784,-768l4794,-768,4794,-787,4784,-787,4784,-768xe" filled="true" fillcolor="#000000" stroked="false">
                <v:path arrowok="t"/>
                <v:fill type="solid"/>
              </v:shape>
            </v:group>
            <v:group style="position:absolute;left:4784;top:-768;width:10;height:20" coordorigin="4784,-768" coordsize="10,20">
              <v:shape style="position:absolute;left:4784;top:-768;width:10;height:20" coordorigin="4784,-768" coordsize="10,20" path="m4784,-748l4794,-748,4794,-768,4784,-768,4784,-748xe" filled="true" fillcolor="#000000" stroked="false">
                <v:path arrowok="t"/>
                <v:fill type="solid"/>
              </v:shape>
            </v:group>
            <v:group style="position:absolute;left:4784;top:-748;width:10;height:20" coordorigin="4784,-748" coordsize="10,20">
              <v:shape style="position:absolute;left:4784;top:-748;width:10;height:20" coordorigin="4784,-748" coordsize="10,20" path="m4784,-729l4794,-729,4794,-748,4784,-748,4784,-729xe" filled="true" fillcolor="#000000" stroked="false">
                <v:path arrowok="t"/>
                <v:fill type="solid"/>
              </v:shape>
            </v:group>
            <v:group style="position:absolute;left:4784;top:-729;width:10;height:20" coordorigin="4784,-729" coordsize="10,20">
              <v:shape style="position:absolute;left:4784;top:-729;width:10;height:20" coordorigin="4784,-729" coordsize="10,20" path="m4784,-710l4794,-710,4794,-729,4784,-729,4784,-710xe" filled="true" fillcolor="#000000" stroked="false">
                <v:path arrowok="t"/>
                <v:fill type="solid"/>
              </v:shape>
            </v:group>
            <v:group style="position:absolute;left:4784;top:-710;width:10;height:20" coordorigin="4784,-710" coordsize="10,20">
              <v:shape style="position:absolute;left:4784;top:-710;width:10;height:20" coordorigin="4784,-710" coordsize="10,20" path="m4784,-691l4794,-691,4794,-710,4784,-710,4784,-691xe" filled="true" fillcolor="#000000" stroked="false">
                <v:path arrowok="t"/>
                <v:fill type="solid"/>
              </v:shape>
            </v:group>
            <v:group style="position:absolute;left:4784;top:-691;width:10;height:20" coordorigin="4784,-691" coordsize="10,20">
              <v:shape style="position:absolute;left:4784;top:-691;width:10;height:20" coordorigin="4784,-691" coordsize="10,20" path="m4784,-672l4794,-672,4794,-691,4784,-691,4784,-672xe" filled="true" fillcolor="#000000" stroked="false">
                <v:path arrowok="t"/>
                <v:fill type="solid"/>
              </v:shape>
            </v:group>
            <v:group style="position:absolute;left:4784;top:-672;width:10;height:20" coordorigin="4784,-672" coordsize="10,20">
              <v:shape style="position:absolute;left:4784;top:-672;width:10;height:20" coordorigin="4784,-672" coordsize="10,20" path="m4784,-652l4794,-652,4794,-672,4784,-672,4784,-652xe" filled="true" fillcolor="#000000" stroked="false">
                <v:path arrowok="t"/>
                <v:fill type="solid"/>
              </v:shape>
            </v:group>
            <v:group style="position:absolute;left:4784;top:-652;width:10;height:20" coordorigin="4784,-652" coordsize="10,20">
              <v:shape style="position:absolute;left:4784;top:-652;width:10;height:20" coordorigin="4784,-652" coordsize="10,20" path="m4784,-633l4794,-633,4794,-652,4784,-652,4784,-633xe" filled="true" fillcolor="#000000" stroked="false">
                <v:path arrowok="t"/>
                <v:fill type="solid"/>
              </v:shape>
            </v:group>
            <v:group style="position:absolute;left:4784;top:-633;width:10;height:20" coordorigin="4784,-633" coordsize="10,20">
              <v:shape style="position:absolute;left:4784;top:-633;width:10;height:20" coordorigin="4784,-633" coordsize="10,20" path="m4784,-614l4794,-614,4794,-633,4784,-633,4784,-614xe" filled="true" fillcolor="#000000" stroked="false">
                <v:path arrowok="t"/>
                <v:fill type="solid"/>
              </v:shape>
            </v:group>
            <v:group style="position:absolute;left:4784;top:-614;width:10;height:20" coordorigin="4784,-614" coordsize="10,20">
              <v:shape style="position:absolute;left:4784;top:-614;width:10;height:20" coordorigin="4784,-614" coordsize="10,20" path="m4784,-595l4794,-595,4794,-614,4784,-614,4784,-595xe" filled="true" fillcolor="#000000" stroked="false">
                <v:path arrowok="t"/>
                <v:fill type="solid"/>
              </v:shape>
            </v:group>
            <v:group style="position:absolute;left:4784;top:-595;width:10;height:20" coordorigin="4784,-595" coordsize="10,20">
              <v:shape style="position:absolute;left:4784;top:-595;width:10;height:20" coordorigin="4784,-595" coordsize="10,20" path="m4784,-576l4794,-576,4794,-595,4784,-595,4784,-576xe" filled="true" fillcolor="#000000" stroked="false">
                <v:path arrowok="t"/>
                <v:fill type="solid"/>
              </v:shape>
            </v:group>
            <v:group style="position:absolute;left:4784;top:-576;width:10;height:20" coordorigin="4784,-576" coordsize="10,20">
              <v:shape style="position:absolute;left:4784;top:-576;width:10;height:20" coordorigin="4784,-576" coordsize="10,20" path="m4784,-556l4794,-556,4794,-576,4784,-576,4784,-556xe" filled="true" fillcolor="#000000" stroked="false">
                <v:path arrowok="t"/>
                <v:fill type="solid"/>
              </v:shape>
            </v:group>
            <v:group style="position:absolute;left:4784;top:-556;width:10;height:20" coordorigin="4784,-556" coordsize="10,20">
              <v:shape style="position:absolute;left:4784;top:-556;width:10;height:20" coordorigin="4784,-556" coordsize="10,20" path="m4784,-537l4794,-537,4794,-556,4784,-556,4784,-537xe" filled="true" fillcolor="#000000" stroked="false">
                <v:path arrowok="t"/>
                <v:fill type="solid"/>
              </v:shape>
            </v:group>
            <v:group style="position:absolute;left:4784;top:-537;width:10;height:20" coordorigin="4784,-537" coordsize="10,20">
              <v:shape style="position:absolute;left:4784;top:-537;width:10;height:20" coordorigin="4784,-537" coordsize="10,20" path="m4784,-518l4794,-518,4794,-537,4784,-537,4784,-518xe" filled="true" fillcolor="#000000" stroked="false">
                <v:path arrowok="t"/>
                <v:fill type="solid"/>
              </v:shape>
            </v:group>
            <v:group style="position:absolute;left:4784;top:-518;width:10;height:20" coordorigin="4784,-518" coordsize="10,20">
              <v:shape style="position:absolute;left:4784;top:-518;width:10;height:20" coordorigin="4784,-518" coordsize="10,20" path="m4784,-499l4794,-499,4794,-518,4784,-518,4784,-499xe" filled="true" fillcolor="#000000" stroked="false">
                <v:path arrowok="t"/>
                <v:fill type="solid"/>
              </v:shape>
            </v:group>
            <v:group style="position:absolute;left:4784;top:-499;width:10;height:20" coordorigin="4784,-499" coordsize="10,20">
              <v:shape style="position:absolute;left:4784;top:-499;width:10;height:20" coordorigin="4784,-499" coordsize="10,20" path="m4784,-480l4794,-480,4794,-499,4784,-499,4784,-480xe" filled="true" fillcolor="#000000" stroked="false">
                <v:path arrowok="t"/>
                <v:fill type="solid"/>
              </v:shape>
            </v:group>
            <v:group style="position:absolute;left:4784;top:-480;width:10;height:20" coordorigin="4784,-480" coordsize="10,20">
              <v:shape style="position:absolute;left:4784;top:-480;width:10;height:20" coordorigin="4784,-480" coordsize="10,20" path="m4784,-460l4794,-460,4794,-480,4784,-480,4784,-460xe" filled="true" fillcolor="#000000" stroked="false">
                <v:path arrowok="t"/>
                <v:fill type="solid"/>
              </v:shape>
            </v:group>
            <v:group style="position:absolute;left:4784;top:-454;width:10;height:2" coordorigin="4784,-454" coordsize="10,2">
              <v:shape style="position:absolute;left:4784;top:-454;width:10;height:2" coordorigin="4784,-454" coordsize="10,0" path="m4784,-454l4794,-454e" filled="false" stroked="true" strokeweight=".600010pt" strokecolor="#000000">
                <v:path arrowok="t"/>
              </v:shape>
            </v:group>
            <v:group style="position:absolute;left:4784;top:-434;width:29;height:2" coordorigin="4784,-434" coordsize="29,2">
              <v:shape style="position:absolute;left:4784;top:-434;width:29;height:2" coordorigin="4784,-434" coordsize="29,0" path="m4784,-434l4813,-434e" filled="false" stroked="true" strokeweight="1.44pt" strokecolor="#000000">
                <v:path arrowok="t"/>
              </v:shape>
            </v:group>
            <v:group style="position:absolute;left:4813;top:-434;width:680;height:2" coordorigin="4813,-434" coordsize="680,2">
              <v:shape style="position:absolute;left:4813;top:-434;width:680;height:2" coordorigin="4813,-434" coordsize="680,0" path="m4813,-434l5492,-434e" filled="false" stroked="true" strokeweight="1.44pt" strokecolor="#000000">
                <v:path arrowok="t"/>
              </v:shape>
            </v:group>
            <v:group style="position:absolute;left:5492;top:-825;width:10;height:20" coordorigin="5492,-825" coordsize="10,20">
              <v:shape style="position:absolute;left:5492;top:-825;width:10;height:20" coordorigin="5492,-825" coordsize="10,20" path="m5492,-806l5502,-806,5502,-825,5492,-825,5492,-806xe" filled="true" fillcolor="#000000" stroked="false">
                <v:path arrowok="t"/>
                <v:fill type="solid"/>
              </v:shape>
            </v:group>
            <v:group style="position:absolute;left:5492;top:-806;width:10;height:20" coordorigin="5492,-806" coordsize="10,20">
              <v:shape style="position:absolute;left:5492;top:-806;width:10;height:20" coordorigin="5492,-806" coordsize="10,20" path="m5492,-787l5502,-787,5502,-806,5492,-806,5492,-787xe" filled="true" fillcolor="#000000" stroked="false">
                <v:path arrowok="t"/>
                <v:fill type="solid"/>
              </v:shape>
            </v:group>
            <v:group style="position:absolute;left:5492;top:-787;width:10;height:20" coordorigin="5492,-787" coordsize="10,20">
              <v:shape style="position:absolute;left:5492;top:-787;width:10;height:20" coordorigin="5492,-787" coordsize="10,20" path="m5492,-768l5502,-768,5502,-787,5492,-787,5492,-768xe" filled="true" fillcolor="#000000" stroked="false">
                <v:path arrowok="t"/>
                <v:fill type="solid"/>
              </v:shape>
            </v:group>
            <v:group style="position:absolute;left:5492;top:-768;width:10;height:20" coordorigin="5492,-768" coordsize="10,20">
              <v:shape style="position:absolute;left:5492;top:-768;width:10;height:20" coordorigin="5492,-768" coordsize="10,20" path="m5492,-748l5502,-748,5502,-768,5492,-768,5492,-748xe" filled="true" fillcolor="#000000" stroked="false">
                <v:path arrowok="t"/>
                <v:fill type="solid"/>
              </v:shape>
            </v:group>
            <v:group style="position:absolute;left:5492;top:-748;width:10;height:20" coordorigin="5492,-748" coordsize="10,20">
              <v:shape style="position:absolute;left:5492;top:-748;width:10;height:20" coordorigin="5492,-748" coordsize="10,20" path="m5492,-729l5502,-729,5502,-748,5492,-748,5492,-729xe" filled="true" fillcolor="#000000" stroked="false">
                <v:path arrowok="t"/>
                <v:fill type="solid"/>
              </v:shape>
            </v:group>
            <v:group style="position:absolute;left:5492;top:-729;width:10;height:20" coordorigin="5492,-729" coordsize="10,20">
              <v:shape style="position:absolute;left:5492;top:-729;width:10;height:20" coordorigin="5492,-729" coordsize="10,20" path="m5492,-710l5502,-710,5502,-729,5492,-729,5492,-710xe" filled="true" fillcolor="#000000" stroked="false">
                <v:path arrowok="t"/>
                <v:fill type="solid"/>
              </v:shape>
            </v:group>
            <v:group style="position:absolute;left:5492;top:-710;width:10;height:20" coordorigin="5492,-710" coordsize="10,20">
              <v:shape style="position:absolute;left:5492;top:-710;width:10;height:20" coordorigin="5492,-710" coordsize="10,20" path="m5492,-691l5502,-691,5502,-710,5492,-710,5492,-691xe" filled="true" fillcolor="#000000" stroked="false">
                <v:path arrowok="t"/>
                <v:fill type="solid"/>
              </v:shape>
            </v:group>
            <v:group style="position:absolute;left:5492;top:-691;width:10;height:20" coordorigin="5492,-691" coordsize="10,20">
              <v:shape style="position:absolute;left:5492;top:-691;width:10;height:20" coordorigin="5492,-691" coordsize="10,20" path="m5492,-672l5502,-672,5502,-691,5492,-691,5492,-672xe" filled="true" fillcolor="#000000" stroked="false">
                <v:path arrowok="t"/>
                <v:fill type="solid"/>
              </v:shape>
            </v:group>
            <v:group style="position:absolute;left:5492;top:-672;width:10;height:20" coordorigin="5492,-672" coordsize="10,20">
              <v:shape style="position:absolute;left:5492;top:-672;width:10;height:20" coordorigin="5492,-672" coordsize="10,20" path="m5492,-652l5502,-652,5502,-672,5492,-672,5492,-652xe" filled="true" fillcolor="#000000" stroked="false">
                <v:path arrowok="t"/>
                <v:fill type="solid"/>
              </v:shape>
            </v:group>
            <v:group style="position:absolute;left:5492;top:-652;width:10;height:20" coordorigin="5492,-652" coordsize="10,20">
              <v:shape style="position:absolute;left:5492;top:-652;width:10;height:20" coordorigin="5492,-652" coordsize="10,20" path="m5492,-633l5502,-633,5502,-652,5492,-652,5492,-633xe" filled="true" fillcolor="#000000" stroked="false">
                <v:path arrowok="t"/>
                <v:fill type="solid"/>
              </v:shape>
            </v:group>
            <v:group style="position:absolute;left:5492;top:-633;width:10;height:20" coordorigin="5492,-633" coordsize="10,20">
              <v:shape style="position:absolute;left:5492;top:-633;width:10;height:20" coordorigin="5492,-633" coordsize="10,20" path="m5492,-614l5502,-614,5502,-633,5492,-633,5492,-614xe" filled="true" fillcolor="#000000" stroked="false">
                <v:path arrowok="t"/>
                <v:fill type="solid"/>
              </v:shape>
            </v:group>
            <v:group style="position:absolute;left:5492;top:-614;width:10;height:20" coordorigin="5492,-614" coordsize="10,20">
              <v:shape style="position:absolute;left:5492;top:-614;width:10;height:20" coordorigin="5492,-614" coordsize="10,20" path="m5492,-595l5502,-595,5502,-614,5492,-614,5492,-595xe" filled="true" fillcolor="#000000" stroked="false">
                <v:path arrowok="t"/>
                <v:fill type="solid"/>
              </v:shape>
            </v:group>
            <v:group style="position:absolute;left:5492;top:-595;width:10;height:20" coordorigin="5492,-595" coordsize="10,20">
              <v:shape style="position:absolute;left:5492;top:-595;width:10;height:20" coordorigin="5492,-595" coordsize="10,20" path="m5492,-576l5502,-576,5502,-595,5492,-595,5492,-576xe" filled="true" fillcolor="#000000" stroked="false">
                <v:path arrowok="t"/>
                <v:fill type="solid"/>
              </v:shape>
            </v:group>
            <v:group style="position:absolute;left:5492;top:-576;width:10;height:20" coordorigin="5492,-576" coordsize="10,20">
              <v:shape style="position:absolute;left:5492;top:-576;width:10;height:20" coordorigin="5492,-576" coordsize="10,20" path="m5492,-556l5502,-556,5502,-576,5492,-576,5492,-556xe" filled="true" fillcolor="#000000" stroked="false">
                <v:path arrowok="t"/>
                <v:fill type="solid"/>
              </v:shape>
            </v:group>
            <v:group style="position:absolute;left:5492;top:-556;width:10;height:20" coordorigin="5492,-556" coordsize="10,20">
              <v:shape style="position:absolute;left:5492;top:-556;width:10;height:20" coordorigin="5492,-556" coordsize="10,20" path="m5492,-537l5502,-537,5502,-556,5492,-556,5492,-537xe" filled="true" fillcolor="#000000" stroked="false">
                <v:path arrowok="t"/>
                <v:fill type="solid"/>
              </v:shape>
            </v:group>
            <v:group style="position:absolute;left:5492;top:-537;width:10;height:20" coordorigin="5492,-537" coordsize="10,20">
              <v:shape style="position:absolute;left:5492;top:-537;width:10;height:20" coordorigin="5492,-537" coordsize="10,20" path="m5492,-518l5502,-518,5502,-537,5492,-537,5492,-518xe" filled="true" fillcolor="#000000" stroked="false">
                <v:path arrowok="t"/>
                <v:fill type="solid"/>
              </v:shape>
            </v:group>
            <v:group style="position:absolute;left:5492;top:-518;width:10;height:20" coordorigin="5492,-518" coordsize="10,20">
              <v:shape style="position:absolute;left:5492;top:-518;width:10;height:20" coordorigin="5492,-518" coordsize="10,20" path="m5492,-499l5502,-499,5502,-518,5492,-518,5492,-499xe" filled="true" fillcolor="#000000" stroked="false">
                <v:path arrowok="t"/>
                <v:fill type="solid"/>
              </v:shape>
            </v:group>
            <v:group style="position:absolute;left:5492;top:-499;width:10;height:20" coordorigin="5492,-499" coordsize="10,20">
              <v:shape style="position:absolute;left:5492;top:-499;width:10;height:20" coordorigin="5492,-499" coordsize="10,20" path="m5492,-480l5502,-480,5502,-499,5492,-499,5492,-480xe" filled="true" fillcolor="#000000" stroked="false">
                <v:path arrowok="t"/>
                <v:fill type="solid"/>
              </v:shape>
            </v:group>
            <v:group style="position:absolute;left:5492;top:-480;width:10;height:20" coordorigin="5492,-480" coordsize="10,20">
              <v:shape style="position:absolute;left:5492;top:-480;width:10;height:20" coordorigin="5492,-480" coordsize="10,20" path="m5492,-460l5502,-460,5502,-480,5492,-480,5492,-460xe" filled="true" fillcolor="#000000" stroked="false">
                <v:path arrowok="t"/>
                <v:fill type="solid"/>
              </v:shape>
            </v:group>
            <v:group style="position:absolute;left:5492;top:-454;width:10;height:2" coordorigin="5492,-454" coordsize="10,2">
              <v:shape style="position:absolute;left:5492;top:-454;width:10;height:2" coordorigin="5492,-454" coordsize="10,0" path="m5492,-454l5502,-454e" filled="false" stroked="true" strokeweight=".600010pt" strokecolor="#000000">
                <v:path arrowok="t"/>
              </v:shape>
            </v:group>
            <v:group style="position:absolute;left:5492;top:-434;width:29;height:2" coordorigin="5492,-434" coordsize="29,2">
              <v:shape style="position:absolute;left:5492;top:-434;width:29;height:2" coordorigin="5492,-434" coordsize="29,0" path="m5492,-434l5521,-434e" filled="false" stroked="true" strokeweight="1.44pt" strokecolor="#000000">
                <v:path arrowok="t"/>
              </v:shape>
            </v:group>
            <v:group style="position:absolute;left:5521;top:-434;width:1002;height:2" coordorigin="5521,-434" coordsize="1002,2">
              <v:shape style="position:absolute;left:5521;top:-434;width:1002;height:2" coordorigin="5521,-434" coordsize="1002,0" path="m5521,-434l6522,-434e" filled="false" stroked="true" strokeweight="1.44pt" strokecolor="#000000">
                <v:path arrowok="t"/>
              </v:shape>
            </v:group>
            <v:group style="position:absolute;left:6522;top:-825;width:10;height:20" coordorigin="6522,-825" coordsize="10,20">
              <v:shape style="position:absolute;left:6522;top:-825;width:10;height:20" coordorigin="6522,-825" coordsize="10,20" path="m6522,-806l6532,-806,6532,-825,6522,-825,6522,-806xe" filled="true" fillcolor="#000000" stroked="false">
                <v:path arrowok="t"/>
                <v:fill type="solid"/>
              </v:shape>
            </v:group>
            <v:group style="position:absolute;left:6522;top:-806;width:10;height:20" coordorigin="6522,-806" coordsize="10,20">
              <v:shape style="position:absolute;left:6522;top:-806;width:10;height:20" coordorigin="6522,-806" coordsize="10,20" path="m6522,-787l6532,-787,6532,-806,6522,-806,6522,-787xe" filled="true" fillcolor="#000000" stroked="false">
                <v:path arrowok="t"/>
                <v:fill type="solid"/>
              </v:shape>
            </v:group>
            <v:group style="position:absolute;left:6522;top:-787;width:10;height:20" coordorigin="6522,-787" coordsize="10,20">
              <v:shape style="position:absolute;left:6522;top:-787;width:10;height:20" coordorigin="6522,-787" coordsize="10,20" path="m6522,-768l6532,-768,6532,-787,6522,-787,6522,-768xe" filled="true" fillcolor="#000000" stroked="false">
                <v:path arrowok="t"/>
                <v:fill type="solid"/>
              </v:shape>
            </v:group>
            <v:group style="position:absolute;left:6522;top:-768;width:10;height:20" coordorigin="6522,-768" coordsize="10,20">
              <v:shape style="position:absolute;left:6522;top:-768;width:10;height:20" coordorigin="6522,-768" coordsize="10,20" path="m6522,-748l6532,-748,6532,-768,6522,-768,6522,-748xe" filled="true" fillcolor="#000000" stroked="false">
                <v:path arrowok="t"/>
                <v:fill type="solid"/>
              </v:shape>
            </v:group>
            <v:group style="position:absolute;left:6522;top:-748;width:10;height:20" coordorigin="6522,-748" coordsize="10,20">
              <v:shape style="position:absolute;left:6522;top:-748;width:10;height:20" coordorigin="6522,-748" coordsize="10,20" path="m6522,-729l6532,-729,6532,-748,6522,-748,6522,-729xe" filled="true" fillcolor="#000000" stroked="false">
                <v:path arrowok="t"/>
                <v:fill type="solid"/>
              </v:shape>
            </v:group>
            <v:group style="position:absolute;left:6522;top:-729;width:10;height:20" coordorigin="6522,-729" coordsize="10,20">
              <v:shape style="position:absolute;left:6522;top:-729;width:10;height:20" coordorigin="6522,-729" coordsize="10,20" path="m6522,-710l6532,-710,6532,-729,6522,-729,6522,-710xe" filled="true" fillcolor="#000000" stroked="false">
                <v:path arrowok="t"/>
                <v:fill type="solid"/>
              </v:shape>
            </v:group>
            <v:group style="position:absolute;left:6522;top:-710;width:10;height:20" coordorigin="6522,-710" coordsize="10,20">
              <v:shape style="position:absolute;left:6522;top:-710;width:10;height:20" coordorigin="6522,-710" coordsize="10,20" path="m6522,-691l6532,-691,6532,-710,6522,-710,6522,-691xe" filled="true" fillcolor="#000000" stroked="false">
                <v:path arrowok="t"/>
                <v:fill type="solid"/>
              </v:shape>
            </v:group>
            <v:group style="position:absolute;left:6522;top:-691;width:10;height:20" coordorigin="6522,-691" coordsize="10,20">
              <v:shape style="position:absolute;left:6522;top:-691;width:10;height:20" coordorigin="6522,-691" coordsize="10,20" path="m6522,-672l6532,-672,6532,-691,6522,-691,6522,-672xe" filled="true" fillcolor="#000000" stroked="false">
                <v:path arrowok="t"/>
                <v:fill type="solid"/>
              </v:shape>
            </v:group>
            <v:group style="position:absolute;left:6522;top:-672;width:10;height:20" coordorigin="6522,-672" coordsize="10,20">
              <v:shape style="position:absolute;left:6522;top:-672;width:10;height:20" coordorigin="6522,-672" coordsize="10,20" path="m6522,-652l6532,-652,6532,-672,6522,-672,6522,-652xe" filled="true" fillcolor="#000000" stroked="false">
                <v:path arrowok="t"/>
                <v:fill type="solid"/>
              </v:shape>
            </v:group>
            <v:group style="position:absolute;left:6522;top:-652;width:10;height:20" coordorigin="6522,-652" coordsize="10,20">
              <v:shape style="position:absolute;left:6522;top:-652;width:10;height:20" coordorigin="6522,-652" coordsize="10,20" path="m6522,-633l6532,-633,6532,-652,6522,-652,6522,-633xe" filled="true" fillcolor="#000000" stroked="false">
                <v:path arrowok="t"/>
                <v:fill type="solid"/>
              </v:shape>
            </v:group>
            <v:group style="position:absolute;left:6522;top:-633;width:10;height:20" coordorigin="6522,-633" coordsize="10,20">
              <v:shape style="position:absolute;left:6522;top:-633;width:10;height:20" coordorigin="6522,-633" coordsize="10,20" path="m6522,-614l6532,-614,6532,-633,6522,-633,6522,-614xe" filled="true" fillcolor="#000000" stroked="false">
                <v:path arrowok="t"/>
                <v:fill type="solid"/>
              </v:shape>
            </v:group>
            <v:group style="position:absolute;left:6522;top:-614;width:10;height:20" coordorigin="6522,-614" coordsize="10,20">
              <v:shape style="position:absolute;left:6522;top:-614;width:10;height:20" coordorigin="6522,-614" coordsize="10,20" path="m6522,-595l6532,-595,6532,-614,6522,-614,6522,-595xe" filled="true" fillcolor="#000000" stroked="false">
                <v:path arrowok="t"/>
                <v:fill type="solid"/>
              </v:shape>
            </v:group>
            <v:group style="position:absolute;left:6522;top:-595;width:10;height:20" coordorigin="6522,-595" coordsize="10,20">
              <v:shape style="position:absolute;left:6522;top:-595;width:10;height:20" coordorigin="6522,-595" coordsize="10,20" path="m6522,-576l6532,-576,6532,-595,6522,-595,6522,-576xe" filled="true" fillcolor="#000000" stroked="false">
                <v:path arrowok="t"/>
                <v:fill type="solid"/>
              </v:shape>
            </v:group>
            <v:group style="position:absolute;left:6522;top:-576;width:10;height:20" coordorigin="6522,-576" coordsize="10,20">
              <v:shape style="position:absolute;left:6522;top:-576;width:10;height:20" coordorigin="6522,-576" coordsize="10,20" path="m6522,-556l6532,-556,6532,-576,6522,-576,6522,-556xe" filled="true" fillcolor="#000000" stroked="false">
                <v:path arrowok="t"/>
                <v:fill type="solid"/>
              </v:shape>
            </v:group>
            <v:group style="position:absolute;left:6522;top:-556;width:10;height:20" coordorigin="6522,-556" coordsize="10,20">
              <v:shape style="position:absolute;left:6522;top:-556;width:10;height:20" coordorigin="6522,-556" coordsize="10,20" path="m6522,-537l6532,-537,6532,-556,6522,-556,6522,-537xe" filled="true" fillcolor="#000000" stroked="false">
                <v:path arrowok="t"/>
                <v:fill type="solid"/>
              </v:shape>
            </v:group>
            <v:group style="position:absolute;left:6522;top:-537;width:10;height:20" coordorigin="6522,-537" coordsize="10,20">
              <v:shape style="position:absolute;left:6522;top:-537;width:10;height:20" coordorigin="6522,-537" coordsize="10,20" path="m6522,-518l6532,-518,6532,-537,6522,-537,6522,-518xe" filled="true" fillcolor="#000000" stroked="false">
                <v:path arrowok="t"/>
                <v:fill type="solid"/>
              </v:shape>
            </v:group>
            <v:group style="position:absolute;left:6522;top:-518;width:10;height:20" coordorigin="6522,-518" coordsize="10,20">
              <v:shape style="position:absolute;left:6522;top:-518;width:10;height:20" coordorigin="6522,-518" coordsize="10,20" path="m6522,-499l6532,-499,6532,-518,6522,-518,6522,-499xe" filled="true" fillcolor="#000000" stroked="false">
                <v:path arrowok="t"/>
                <v:fill type="solid"/>
              </v:shape>
            </v:group>
            <v:group style="position:absolute;left:6522;top:-499;width:10;height:20" coordorigin="6522,-499" coordsize="10,20">
              <v:shape style="position:absolute;left:6522;top:-499;width:10;height:20" coordorigin="6522,-499" coordsize="10,20" path="m6522,-480l6532,-480,6532,-499,6522,-499,6522,-480xe" filled="true" fillcolor="#000000" stroked="false">
                <v:path arrowok="t"/>
                <v:fill type="solid"/>
              </v:shape>
            </v:group>
            <v:group style="position:absolute;left:6522;top:-480;width:10;height:20" coordorigin="6522,-480" coordsize="10,20">
              <v:shape style="position:absolute;left:6522;top:-480;width:10;height:20" coordorigin="6522,-480" coordsize="10,20" path="m6522,-460l6532,-460,6532,-480,6522,-480,6522,-460xe" filled="true" fillcolor="#000000" stroked="false">
                <v:path arrowok="t"/>
                <v:fill type="solid"/>
              </v:shape>
            </v:group>
            <v:group style="position:absolute;left:6522;top:-454;width:10;height:2" coordorigin="6522,-454" coordsize="10,2">
              <v:shape style="position:absolute;left:6522;top:-454;width:10;height:2" coordorigin="6522,-454" coordsize="10,0" path="m6522,-454l6532,-454e" filled="false" stroked="true" strokeweight=".600010pt" strokecolor="#000000">
                <v:path arrowok="t"/>
              </v:shape>
            </v:group>
            <v:group style="position:absolute;left:6522;top:-434;width:29;height:2" coordorigin="6522,-434" coordsize="29,2">
              <v:shape style="position:absolute;left:6522;top:-434;width:29;height:2" coordorigin="6522,-434" coordsize="29,0" path="m6522,-434l6551,-434e" filled="false" stroked="true" strokeweight="1.44pt" strokecolor="#000000">
                <v:path arrowok="t"/>
              </v:shape>
            </v:group>
            <v:group style="position:absolute;left:6551;top:-434;width:644;height:2" coordorigin="6551,-434" coordsize="644,2">
              <v:shape style="position:absolute;left:6551;top:-434;width:644;height:2" coordorigin="6551,-434" coordsize="644,0" path="m6551,-434l7194,-434e" filled="false" stroked="true" strokeweight="1.44pt" strokecolor="#000000">
                <v:path arrowok="t"/>
              </v:shape>
            </v:group>
            <v:group style="position:absolute;left:7194;top:-825;width:10;height:20" coordorigin="7194,-825" coordsize="10,20">
              <v:shape style="position:absolute;left:7194;top:-825;width:10;height:20" coordorigin="7194,-825" coordsize="10,20" path="m7194,-806l7204,-806,7204,-825,7194,-825,7194,-806xe" filled="true" fillcolor="#000000" stroked="false">
                <v:path arrowok="t"/>
                <v:fill type="solid"/>
              </v:shape>
            </v:group>
            <v:group style="position:absolute;left:7194;top:-806;width:10;height:20" coordorigin="7194,-806" coordsize="10,20">
              <v:shape style="position:absolute;left:7194;top:-806;width:10;height:20" coordorigin="7194,-806" coordsize="10,20" path="m7194,-787l7204,-787,7204,-806,7194,-806,7194,-787xe" filled="true" fillcolor="#000000" stroked="false">
                <v:path arrowok="t"/>
                <v:fill type="solid"/>
              </v:shape>
            </v:group>
            <v:group style="position:absolute;left:7194;top:-787;width:10;height:20" coordorigin="7194,-787" coordsize="10,20">
              <v:shape style="position:absolute;left:7194;top:-787;width:10;height:20" coordorigin="7194,-787" coordsize="10,20" path="m7194,-768l7204,-768,7204,-787,7194,-787,7194,-768xe" filled="true" fillcolor="#000000" stroked="false">
                <v:path arrowok="t"/>
                <v:fill type="solid"/>
              </v:shape>
            </v:group>
            <v:group style="position:absolute;left:7194;top:-768;width:10;height:20" coordorigin="7194,-768" coordsize="10,20">
              <v:shape style="position:absolute;left:7194;top:-768;width:10;height:20" coordorigin="7194,-768" coordsize="10,20" path="m7194,-748l7204,-748,7204,-768,7194,-768,7194,-748xe" filled="true" fillcolor="#000000" stroked="false">
                <v:path arrowok="t"/>
                <v:fill type="solid"/>
              </v:shape>
            </v:group>
            <v:group style="position:absolute;left:7194;top:-748;width:10;height:20" coordorigin="7194,-748" coordsize="10,20">
              <v:shape style="position:absolute;left:7194;top:-748;width:10;height:20" coordorigin="7194,-748" coordsize="10,20" path="m7194,-729l7204,-729,7204,-748,7194,-748,7194,-729xe" filled="true" fillcolor="#000000" stroked="false">
                <v:path arrowok="t"/>
                <v:fill type="solid"/>
              </v:shape>
            </v:group>
            <v:group style="position:absolute;left:7194;top:-729;width:10;height:20" coordorigin="7194,-729" coordsize="10,20">
              <v:shape style="position:absolute;left:7194;top:-729;width:10;height:20" coordorigin="7194,-729" coordsize="10,20" path="m7194,-710l7204,-710,7204,-729,7194,-729,7194,-710xe" filled="true" fillcolor="#000000" stroked="false">
                <v:path arrowok="t"/>
                <v:fill type="solid"/>
              </v:shape>
            </v:group>
            <v:group style="position:absolute;left:7194;top:-710;width:10;height:20" coordorigin="7194,-710" coordsize="10,20">
              <v:shape style="position:absolute;left:7194;top:-710;width:10;height:20" coordorigin="7194,-710" coordsize="10,20" path="m7194,-691l7204,-691,7204,-710,7194,-710,7194,-691xe" filled="true" fillcolor="#000000" stroked="false">
                <v:path arrowok="t"/>
                <v:fill type="solid"/>
              </v:shape>
            </v:group>
            <v:group style="position:absolute;left:7194;top:-691;width:10;height:20" coordorigin="7194,-691" coordsize="10,20">
              <v:shape style="position:absolute;left:7194;top:-691;width:10;height:20" coordorigin="7194,-691" coordsize="10,20" path="m7194,-672l7204,-672,7204,-691,7194,-691,7194,-672xe" filled="true" fillcolor="#000000" stroked="false">
                <v:path arrowok="t"/>
                <v:fill type="solid"/>
              </v:shape>
            </v:group>
            <v:group style="position:absolute;left:7194;top:-672;width:10;height:20" coordorigin="7194,-672" coordsize="10,20">
              <v:shape style="position:absolute;left:7194;top:-672;width:10;height:20" coordorigin="7194,-672" coordsize="10,20" path="m7194,-652l7204,-652,7204,-672,7194,-672,7194,-652xe" filled="true" fillcolor="#000000" stroked="false">
                <v:path arrowok="t"/>
                <v:fill type="solid"/>
              </v:shape>
            </v:group>
            <v:group style="position:absolute;left:7194;top:-652;width:10;height:20" coordorigin="7194,-652" coordsize="10,20">
              <v:shape style="position:absolute;left:7194;top:-652;width:10;height:20" coordorigin="7194,-652" coordsize="10,20" path="m7194,-633l7204,-633,7204,-652,7194,-652,7194,-633xe" filled="true" fillcolor="#000000" stroked="false">
                <v:path arrowok="t"/>
                <v:fill type="solid"/>
              </v:shape>
            </v:group>
            <v:group style="position:absolute;left:7194;top:-633;width:10;height:20" coordorigin="7194,-633" coordsize="10,20">
              <v:shape style="position:absolute;left:7194;top:-633;width:10;height:20" coordorigin="7194,-633" coordsize="10,20" path="m7194,-614l7204,-614,7204,-633,7194,-633,7194,-614xe" filled="true" fillcolor="#000000" stroked="false">
                <v:path arrowok="t"/>
                <v:fill type="solid"/>
              </v:shape>
            </v:group>
            <v:group style="position:absolute;left:7194;top:-614;width:10;height:20" coordorigin="7194,-614" coordsize="10,20">
              <v:shape style="position:absolute;left:7194;top:-614;width:10;height:20" coordorigin="7194,-614" coordsize="10,20" path="m7194,-595l7204,-595,7204,-614,7194,-614,7194,-595xe" filled="true" fillcolor="#000000" stroked="false">
                <v:path arrowok="t"/>
                <v:fill type="solid"/>
              </v:shape>
            </v:group>
            <v:group style="position:absolute;left:7194;top:-595;width:10;height:20" coordorigin="7194,-595" coordsize="10,20">
              <v:shape style="position:absolute;left:7194;top:-595;width:10;height:20" coordorigin="7194,-595" coordsize="10,20" path="m7194,-576l7204,-576,7204,-595,7194,-595,7194,-576xe" filled="true" fillcolor="#000000" stroked="false">
                <v:path arrowok="t"/>
                <v:fill type="solid"/>
              </v:shape>
            </v:group>
            <v:group style="position:absolute;left:7194;top:-576;width:10;height:20" coordorigin="7194,-576" coordsize="10,20">
              <v:shape style="position:absolute;left:7194;top:-576;width:10;height:20" coordorigin="7194,-576" coordsize="10,20" path="m7194,-556l7204,-556,7204,-576,7194,-576,7194,-556xe" filled="true" fillcolor="#000000" stroked="false">
                <v:path arrowok="t"/>
                <v:fill type="solid"/>
              </v:shape>
            </v:group>
            <v:group style="position:absolute;left:7194;top:-556;width:10;height:20" coordorigin="7194,-556" coordsize="10,20">
              <v:shape style="position:absolute;left:7194;top:-556;width:10;height:20" coordorigin="7194,-556" coordsize="10,20" path="m7194,-537l7204,-537,7204,-556,7194,-556,7194,-537xe" filled="true" fillcolor="#000000" stroked="false">
                <v:path arrowok="t"/>
                <v:fill type="solid"/>
              </v:shape>
            </v:group>
            <v:group style="position:absolute;left:7194;top:-537;width:10;height:20" coordorigin="7194,-537" coordsize="10,20">
              <v:shape style="position:absolute;left:7194;top:-537;width:10;height:20" coordorigin="7194,-537" coordsize="10,20" path="m7194,-518l7204,-518,7204,-537,7194,-537,7194,-518xe" filled="true" fillcolor="#000000" stroked="false">
                <v:path arrowok="t"/>
                <v:fill type="solid"/>
              </v:shape>
            </v:group>
            <v:group style="position:absolute;left:7194;top:-518;width:10;height:20" coordorigin="7194,-518" coordsize="10,20">
              <v:shape style="position:absolute;left:7194;top:-518;width:10;height:20" coordorigin="7194,-518" coordsize="10,20" path="m7194,-499l7204,-499,7204,-518,7194,-518,7194,-499xe" filled="true" fillcolor="#000000" stroked="false">
                <v:path arrowok="t"/>
                <v:fill type="solid"/>
              </v:shape>
            </v:group>
            <v:group style="position:absolute;left:7194;top:-499;width:10;height:20" coordorigin="7194,-499" coordsize="10,20">
              <v:shape style="position:absolute;left:7194;top:-499;width:10;height:20" coordorigin="7194,-499" coordsize="10,20" path="m7194,-480l7204,-480,7204,-499,7194,-499,7194,-480xe" filled="true" fillcolor="#000000" stroked="false">
                <v:path arrowok="t"/>
                <v:fill type="solid"/>
              </v:shape>
            </v:group>
            <v:group style="position:absolute;left:7194;top:-480;width:10;height:20" coordorigin="7194,-480" coordsize="10,20">
              <v:shape style="position:absolute;left:7194;top:-480;width:10;height:20" coordorigin="7194,-480" coordsize="10,20" path="m7194,-460l7204,-460,7204,-480,7194,-480,7194,-460xe" filled="true" fillcolor="#000000" stroked="false">
                <v:path arrowok="t"/>
                <v:fill type="solid"/>
              </v:shape>
            </v:group>
            <v:group style="position:absolute;left:7194;top:-454;width:10;height:2" coordorigin="7194,-454" coordsize="10,2">
              <v:shape style="position:absolute;left:7194;top:-454;width:10;height:2" coordorigin="7194,-454" coordsize="10,0" path="m7194,-454l7204,-454e" filled="false" stroked="true" strokeweight=".600010pt" strokecolor="#000000">
                <v:path arrowok="t"/>
              </v:shape>
            </v:group>
            <v:group style="position:absolute;left:7194;top:-434;width:29;height:2" coordorigin="7194,-434" coordsize="29,2">
              <v:shape style="position:absolute;left:7194;top:-434;width:29;height:2" coordorigin="7194,-434" coordsize="29,0" path="m7194,-434l7223,-434e" filled="false" stroked="true" strokeweight="1.44pt" strokecolor="#000000">
                <v:path arrowok="t"/>
              </v:shape>
            </v:group>
            <v:group style="position:absolute;left:7223;top:-434;width:1104;height:2" coordorigin="7223,-434" coordsize="1104,2">
              <v:shape style="position:absolute;left:7223;top:-434;width:1104;height:2" coordorigin="7223,-434" coordsize="1104,0" path="m7223,-434l8327,-434e" filled="false" stroked="true" strokeweight="1.44pt" strokecolor="#000000">
                <v:path arrowok="t"/>
              </v:shape>
            </v:group>
            <v:group style="position:absolute;left:8327;top:-825;width:10;height:20" coordorigin="8327,-825" coordsize="10,20">
              <v:shape style="position:absolute;left:8327;top:-825;width:10;height:20" coordorigin="8327,-825" coordsize="10,20" path="m8327,-806l8337,-806,8337,-825,8327,-825,8327,-806xe" filled="true" fillcolor="#000000" stroked="false">
                <v:path arrowok="t"/>
                <v:fill type="solid"/>
              </v:shape>
            </v:group>
            <v:group style="position:absolute;left:8327;top:-806;width:10;height:20" coordorigin="8327,-806" coordsize="10,20">
              <v:shape style="position:absolute;left:8327;top:-806;width:10;height:20" coordorigin="8327,-806" coordsize="10,20" path="m8327,-787l8337,-787,8337,-806,8327,-806,8327,-787xe" filled="true" fillcolor="#000000" stroked="false">
                <v:path arrowok="t"/>
                <v:fill type="solid"/>
              </v:shape>
            </v:group>
            <v:group style="position:absolute;left:8327;top:-787;width:10;height:20" coordorigin="8327,-787" coordsize="10,20">
              <v:shape style="position:absolute;left:8327;top:-787;width:10;height:20" coordorigin="8327,-787" coordsize="10,20" path="m8327,-768l8337,-768,8337,-787,8327,-787,8327,-768xe" filled="true" fillcolor="#000000" stroked="false">
                <v:path arrowok="t"/>
                <v:fill type="solid"/>
              </v:shape>
            </v:group>
            <v:group style="position:absolute;left:8327;top:-768;width:10;height:20" coordorigin="8327,-768" coordsize="10,20">
              <v:shape style="position:absolute;left:8327;top:-768;width:10;height:20" coordorigin="8327,-768" coordsize="10,20" path="m8327,-748l8337,-748,8337,-768,8327,-768,8327,-748xe" filled="true" fillcolor="#000000" stroked="false">
                <v:path arrowok="t"/>
                <v:fill type="solid"/>
              </v:shape>
            </v:group>
            <v:group style="position:absolute;left:8327;top:-748;width:10;height:20" coordorigin="8327,-748" coordsize="10,20">
              <v:shape style="position:absolute;left:8327;top:-748;width:10;height:20" coordorigin="8327,-748" coordsize="10,20" path="m8327,-729l8337,-729,8337,-748,8327,-748,8327,-729xe" filled="true" fillcolor="#000000" stroked="false">
                <v:path arrowok="t"/>
                <v:fill type="solid"/>
              </v:shape>
            </v:group>
            <v:group style="position:absolute;left:8327;top:-729;width:10;height:20" coordorigin="8327,-729" coordsize="10,20">
              <v:shape style="position:absolute;left:8327;top:-729;width:10;height:20" coordorigin="8327,-729" coordsize="10,20" path="m8327,-710l8337,-710,8337,-729,8327,-729,8327,-710xe" filled="true" fillcolor="#000000" stroked="false">
                <v:path arrowok="t"/>
                <v:fill type="solid"/>
              </v:shape>
            </v:group>
            <v:group style="position:absolute;left:8327;top:-710;width:10;height:20" coordorigin="8327,-710" coordsize="10,20">
              <v:shape style="position:absolute;left:8327;top:-710;width:10;height:20" coordorigin="8327,-710" coordsize="10,20" path="m8327,-691l8337,-691,8337,-710,8327,-710,8327,-691xe" filled="true" fillcolor="#000000" stroked="false">
                <v:path arrowok="t"/>
                <v:fill type="solid"/>
              </v:shape>
            </v:group>
            <v:group style="position:absolute;left:8327;top:-691;width:10;height:20" coordorigin="8327,-691" coordsize="10,20">
              <v:shape style="position:absolute;left:8327;top:-691;width:10;height:20" coordorigin="8327,-691" coordsize="10,20" path="m8327,-672l8337,-672,8337,-691,8327,-691,8327,-672xe" filled="true" fillcolor="#000000" stroked="false">
                <v:path arrowok="t"/>
                <v:fill type="solid"/>
              </v:shape>
            </v:group>
            <v:group style="position:absolute;left:8327;top:-672;width:10;height:20" coordorigin="8327,-672" coordsize="10,20">
              <v:shape style="position:absolute;left:8327;top:-672;width:10;height:20" coordorigin="8327,-672" coordsize="10,20" path="m8327,-652l8337,-652,8337,-672,8327,-672,8327,-652xe" filled="true" fillcolor="#000000" stroked="false">
                <v:path arrowok="t"/>
                <v:fill type="solid"/>
              </v:shape>
            </v:group>
            <v:group style="position:absolute;left:8327;top:-652;width:10;height:20" coordorigin="8327,-652" coordsize="10,20">
              <v:shape style="position:absolute;left:8327;top:-652;width:10;height:20" coordorigin="8327,-652" coordsize="10,20" path="m8327,-633l8337,-633,8337,-652,8327,-652,8327,-633xe" filled="true" fillcolor="#000000" stroked="false">
                <v:path arrowok="t"/>
                <v:fill type="solid"/>
              </v:shape>
            </v:group>
            <v:group style="position:absolute;left:8327;top:-633;width:10;height:20" coordorigin="8327,-633" coordsize="10,20">
              <v:shape style="position:absolute;left:8327;top:-633;width:10;height:20" coordorigin="8327,-633" coordsize="10,20" path="m8327,-614l8337,-614,8337,-633,8327,-633,8327,-614xe" filled="true" fillcolor="#000000" stroked="false">
                <v:path arrowok="t"/>
                <v:fill type="solid"/>
              </v:shape>
            </v:group>
            <v:group style="position:absolute;left:8327;top:-614;width:10;height:20" coordorigin="8327,-614" coordsize="10,20">
              <v:shape style="position:absolute;left:8327;top:-614;width:10;height:20" coordorigin="8327,-614" coordsize="10,20" path="m8327,-595l8337,-595,8337,-614,8327,-614,8327,-595xe" filled="true" fillcolor="#000000" stroked="false">
                <v:path arrowok="t"/>
                <v:fill type="solid"/>
              </v:shape>
            </v:group>
            <v:group style="position:absolute;left:8327;top:-595;width:10;height:20" coordorigin="8327,-595" coordsize="10,20">
              <v:shape style="position:absolute;left:8327;top:-595;width:10;height:20" coordorigin="8327,-595" coordsize="10,20" path="m8327,-576l8337,-576,8337,-595,8327,-595,8327,-576xe" filled="true" fillcolor="#000000" stroked="false">
                <v:path arrowok="t"/>
                <v:fill type="solid"/>
              </v:shape>
            </v:group>
            <v:group style="position:absolute;left:8327;top:-576;width:10;height:20" coordorigin="8327,-576" coordsize="10,20">
              <v:shape style="position:absolute;left:8327;top:-576;width:10;height:20" coordorigin="8327,-576" coordsize="10,20" path="m8327,-556l8337,-556,8337,-576,8327,-576,8327,-556xe" filled="true" fillcolor="#000000" stroked="false">
                <v:path arrowok="t"/>
                <v:fill type="solid"/>
              </v:shape>
            </v:group>
            <v:group style="position:absolute;left:8327;top:-556;width:10;height:20" coordorigin="8327,-556" coordsize="10,20">
              <v:shape style="position:absolute;left:8327;top:-556;width:10;height:20" coordorigin="8327,-556" coordsize="10,20" path="m8327,-537l8337,-537,8337,-556,8327,-556,8327,-537xe" filled="true" fillcolor="#000000" stroked="false">
                <v:path arrowok="t"/>
                <v:fill type="solid"/>
              </v:shape>
            </v:group>
            <v:group style="position:absolute;left:8327;top:-537;width:10;height:20" coordorigin="8327,-537" coordsize="10,20">
              <v:shape style="position:absolute;left:8327;top:-537;width:10;height:20" coordorigin="8327,-537" coordsize="10,20" path="m8327,-518l8337,-518,8337,-537,8327,-537,8327,-518xe" filled="true" fillcolor="#000000" stroked="false">
                <v:path arrowok="t"/>
                <v:fill type="solid"/>
              </v:shape>
            </v:group>
            <v:group style="position:absolute;left:8327;top:-518;width:10;height:20" coordorigin="8327,-518" coordsize="10,20">
              <v:shape style="position:absolute;left:8327;top:-518;width:10;height:20" coordorigin="8327,-518" coordsize="10,20" path="m8327,-499l8337,-499,8337,-518,8327,-518,8327,-499xe" filled="true" fillcolor="#000000" stroked="false">
                <v:path arrowok="t"/>
                <v:fill type="solid"/>
              </v:shape>
            </v:group>
            <v:group style="position:absolute;left:8327;top:-499;width:10;height:20" coordorigin="8327,-499" coordsize="10,20">
              <v:shape style="position:absolute;left:8327;top:-499;width:10;height:20" coordorigin="8327,-499" coordsize="10,20" path="m8327,-480l8337,-480,8337,-499,8327,-499,8327,-480xe" filled="true" fillcolor="#000000" stroked="false">
                <v:path arrowok="t"/>
                <v:fill type="solid"/>
              </v:shape>
            </v:group>
            <v:group style="position:absolute;left:8327;top:-480;width:10;height:20" coordorigin="8327,-480" coordsize="10,20">
              <v:shape style="position:absolute;left:8327;top:-480;width:10;height:20" coordorigin="8327,-480" coordsize="10,20" path="m8327,-460l8337,-460,8337,-480,8327,-480,8327,-460xe" filled="true" fillcolor="#000000" stroked="false">
                <v:path arrowok="t"/>
                <v:fill type="solid"/>
              </v:shape>
            </v:group>
            <v:group style="position:absolute;left:8327;top:-454;width:10;height:2" coordorigin="8327,-454" coordsize="10,2">
              <v:shape style="position:absolute;left:8327;top:-454;width:10;height:2" coordorigin="8327,-454" coordsize="10,0" path="m8327,-454l8337,-454e" filled="false" stroked="true" strokeweight=".600010pt" strokecolor="#000000">
                <v:path arrowok="t"/>
              </v:shape>
            </v:group>
            <v:group style="position:absolute;left:8327;top:-434;width:29;height:2" coordorigin="8327,-434" coordsize="29,2">
              <v:shape style="position:absolute;left:8327;top:-434;width:29;height:2" coordorigin="8327,-434" coordsize="29,0" path="m8327,-434l8356,-434e" filled="false" stroked="true" strokeweight="1.44pt" strokecolor="#000000">
                <v:path arrowok="t"/>
              </v:shape>
            </v:group>
            <v:group style="position:absolute;left:8356;top:-434;width:603;height:2" coordorigin="8356,-434" coordsize="603,2">
              <v:shape style="position:absolute;left:8356;top:-434;width:603;height:2" coordorigin="8356,-434" coordsize="603,0" path="m8356,-434l8959,-434e" filled="false" stroked="true" strokeweight="1.44pt" strokecolor="#000000">
                <v:path arrowok="t"/>
              </v:shape>
            </v:group>
            <v:group style="position:absolute;left:8959;top:-825;width:10;height:20" coordorigin="8959,-825" coordsize="10,20">
              <v:shape style="position:absolute;left:8959;top:-825;width:10;height:20" coordorigin="8959,-825" coordsize="10,20" path="m8959,-806l8968,-806,8968,-825,8959,-825,8959,-806xe" filled="true" fillcolor="#000000" stroked="false">
                <v:path arrowok="t"/>
                <v:fill type="solid"/>
              </v:shape>
            </v:group>
            <v:group style="position:absolute;left:8959;top:-806;width:10;height:20" coordorigin="8959,-806" coordsize="10,20">
              <v:shape style="position:absolute;left:8959;top:-806;width:10;height:20" coordorigin="8959,-806" coordsize="10,20" path="m8959,-787l8968,-787,8968,-806,8959,-806,8959,-787xe" filled="true" fillcolor="#000000" stroked="false">
                <v:path arrowok="t"/>
                <v:fill type="solid"/>
              </v:shape>
            </v:group>
            <v:group style="position:absolute;left:8959;top:-787;width:10;height:20" coordorigin="8959,-787" coordsize="10,20">
              <v:shape style="position:absolute;left:8959;top:-787;width:10;height:20" coordorigin="8959,-787" coordsize="10,20" path="m8959,-768l8968,-768,8968,-787,8959,-787,8959,-768xe" filled="true" fillcolor="#000000" stroked="false">
                <v:path arrowok="t"/>
                <v:fill type="solid"/>
              </v:shape>
            </v:group>
            <v:group style="position:absolute;left:8959;top:-768;width:10;height:20" coordorigin="8959,-768" coordsize="10,20">
              <v:shape style="position:absolute;left:8959;top:-768;width:10;height:20" coordorigin="8959,-768" coordsize="10,20" path="m8959,-748l8968,-748,8968,-768,8959,-768,8959,-748xe" filled="true" fillcolor="#000000" stroked="false">
                <v:path arrowok="t"/>
                <v:fill type="solid"/>
              </v:shape>
            </v:group>
            <v:group style="position:absolute;left:8959;top:-748;width:10;height:20" coordorigin="8959,-748" coordsize="10,20">
              <v:shape style="position:absolute;left:8959;top:-748;width:10;height:20" coordorigin="8959,-748" coordsize="10,20" path="m8959,-729l8968,-729,8968,-748,8959,-748,8959,-729xe" filled="true" fillcolor="#000000" stroked="false">
                <v:path arrowok="t"/>
                <v:fill type="solid"/>
              </v:shape>
            </v:group>
            <v:group style="position:absolute;left:8959;top:-729;width:10;height:20" coordorigin="8959,-729" coordsize="10,20">
              <v:shape style="position:absolute;left:8959;top:-729;width:10;height:20" coordorigin="8959,-729" coordsize="10,20" path="m8959,-710l8968,-710,8968,-729,8959,-729,8959,-710xe" filled="true" fillcolor="#000000" stroked="false">
                <v:path arrowok="t"/>
                <v:fill type="solid"/>
              </v:shape>
            </v:group>
            <v:group style="position:absolute;left:8959;top:-710;width:10;height:20" coordorigin="8959,-710" coordsize="10,20">
              <v:shape style="position:absolute;left:8959;top:-710;width:10;height:20" coordorigin="8959,-710" coordsize="10,20" path="m8959,-691l8968,-691,8968,-710,8959,-710,8959,-691xe" filled="true" fillcolor="#000000" stroked="false">
                <v:path arrowok="t"/>
                <v:fill type="solid"/>
              </v:shape>
            </v:group>
            <v:group style="position:absolute;left:8959;top:-691;width:10;height:20" coordorigin="8959,-691" coordsize="10,20">
              <v:shape style="position:absolute;left:8959;top:-691;width:10;height:20" coordorigin="8959,-691" coordsize="10,20" path="m8959,-672l8968,-672,8968,-691,8959,-691,8959,-672xe" filled="true" fillcolor="#000000" stroked="false">
                <v:path arrowok="t"/>
                <v:fill type="solid"/>
              </v:shape>
            </v:group>
            <v:group style="position:absolute;left:8959;top:-672;width:10;height:20" coordorigin="8959,-672" coordsize="10,20">
              <v:shape style="position:absolute;left:8959;top:-672;width:10;height:20" coordorigin="8959,-672" coordsize="10,20" path="m8959,-652l8968,-652,8968,-672,8959,-672,8959,-652xe" filled="true" fillcolor="#000000" stroked="false">
                <v:path arrowok="t"/>
                <v:fill type="solid"/>
              </v:shape>
            </v:group>
            <v:group style="position:absolute;left:8959;top:-652;width:10;height:20" coordorigin="8959,-652" coordsize="10,20">
              <v:shape style="position:absolute;left:8959;top:-652;width:10;height:20" coordorigin="8959,-652" coordsize="10,20" path="m8959,-633l8968,-633,8968,-652,8959,-652,8959,-633xe" filled="true" fillcolor="#000000" stroked="false">
                <v:path arrowok="t"/>
                <v:fill type="solid"/>
              </v:shape>
            </v:group>
            <v:group style="position:absolute;left:8959;top:-633;width:10;height:20" coordorigin="8959,-633" coordsize="10,20">
              <v:shape style="position:absolute;left:8959;top:-633;width:10;height:20" coordorigin="8959,-633" coordsize="10,20" path="m8959,-614l8968,-614,8968,-633,8959,-633,8959,-614xe" filled="true" fillcolor="#000000" stroked="false">
                <v:path arrowok="t"/>
                <v:fill type="solid"/>
              </v:shape>
            </v:group>
            <v:group style="position:absolute;left:8959;top:-614;width:10;height:20" coordorigin="8959,-614" coordsize="10,20">
              <v:shape style="position:absolute;left:8959;top:-614;width:10;height:20" coordorigin="8959,-614" coordsize="10,20" path="m8959,-595l8968,-595,8968,-614,8959,-614,8959,-595xe" filled="true" fillcolor="#000000" stroked="false">
                <v:path arrowok="t"/>
                <v:fill type="solid"/>
              </v:shape>
            </v:group>
            <v:group style="position:absolute;left:8959;top:-595;width:10;height:20" coordorigin="8959,-595" coordsize="10,20">
              <v:shape style="position:absolute;left:8959;top:-595;width:10;height:20" coordorigin="8959,-595" coordsize="10,20" path="m8959,-576l8968,-576,8968,-595,8959,-595,8959,-576xe" filled="true" fillcolor="#000000" stroked="false">
                <v:path arrowok="t"/>
                <v:fill type="solid"/>
              </v:shape>
            </v:group>
            <v:group style="position:absolute;left:8959;top:-576;width:10;height:20" coordorigin="8959,-576" coordsize="10,20">
              <v:shape style="position:absolute;left:8959;top:-576;width:10;height:20" coordorigin="8959,-576" coordsize="10,20" path="m8959,-556l8968,-556,8968,-576,8959,-576,8959,-556xe" filled="true" fillcolor="#000000" stroked="false">
                <v:path arrowok="t"/>
                <v:fill type="solid"/>
              </v:shape>
            </v:group>
            <v:group style="position:absolute;left:8959;top:-556;width:10;height:20" coordorigin="8959,-556" coordsize="10,20">
              <v:shape style="position:absolute;left:8959;top:-556;width:10;height:20" coordorigin="8959,-556" coordsize="10,20" path="m8959,-537l8968,-537,8968,-556,8959,-556,8959,-537xe" filled="true" fillcolor="#000000" stroked="false">
                <v:path arrowok="t"/>
                <v:fill type="solid"/>
              </v:shape>
            </v:group>
            <v:group style="position:absolute;left:8959;top:-537;width:10;height:20" coordorigin="8959,-537" coordsize="10,20">
              <v:shape style="position:absolute;left:8959;top:-537;width:10;height:20" coordorigin="8959,-537" coordsize="10,20" path="m8959,-518l8968,-518,8968,-537,8959,-537,8959,-518xe" filled="true" fillcolor="#000000" stroked="false">
                <v:path arrowok="t"/>
                <v:fill type="solid"/>
              </v:shape>
            </v:group>
            <v:group style="position:absolute;left:8959;top:-518;width:10;height:20" coordorigin="8959,-518" coordsize="10,20">
              <v:shape style="position:absolute;left:8959;top:-518;width:10;height:20" coordorigin="8959,-518" coordsize="10,20" path="m8959,-499l8968,-499,8968,-518,8959,-518,8959,-499xe" filled="true" fillcolor="#000000" stroked="false">
                <v:path arrowok="t"/>
                <v:fill type="solid"/>
              </v:shape>
            </v:group>
            <v:group style="position:absolute;left:8959;top:-499;width:10;height:20" coordorigin="8959,-499" coordsize="10,20">
              <v:shape style="position:absolute;left:8959;top:-499;width:10;height:20" coordorigin="8959,-499" coordsize="10,20" path="m8959,-480l8968,-480,8968,-499,8959,-499,8959,-480xe" filled="true" fillcolor="#000000" stroked="false">
                <v:path arrowok="t"/>
                <v:fill type="solid"/>
              </v:shape>
            </v:group>
            <v:group style="position:absolute;left:8959;top:-480;width:10;height:20" coordorigin="8959,-480" coordsize="10,20">
              <v:shape style="position:absolute;left:8959;top:-480;width:10;height:20" coordorigin="8959,-480" coordsize="10,20" path="m8959,-460l8968,-460,8968,-480,8959,-480,8959,-460xe" filled="true" fillcolor="#000000" stroked="false">
                <v:path arrowok="t"/>
                <v:fill type="solid"/>
              </v:shape>
            </v:group>
            <v:group style="position:absolute;left:8959;top:-454;width:10;height:2" coordorigin="8959,-454" coordsize="10,2">
              <v:shape style="position:absolute;left:8959;top:-454;width:10;height:2" coordorigin="8959,-454" coordsize="10,0" path="m8959,-454l8968,-454e" filled="false" stroked="true" strokeweight=".600010pt" strokecolor="#000000">
                <v:path arrowok="t"/>
              </v:shape>
            </v:group>
            <v:group style="position:absolute;left:8959;top:-434;width:29;height:2" coordorigin="8959,-434" coordsize="29,2">
              <v:shape style="position:absolute;left:8959;top:-434;width:29;height:2" coordorigin="8959,-434" coordsize="29,0" path="m8959,-434l8988,-434e" filled="false" stroked="true" strokeweight="1.44pt" strokecolor="#000000">
                <v:path arrowok="t"/>
              </v:shape>
            </v:group>
            <v:group style="position:absolute;left:8988;top:-434;width:1042;height:2" coordorigin="8988,-434" coordsize="1042,2">
              <v:shape style="position:absolute;left:8988;top:-434;width:1042;height:2" coordorigin="8988,-434" coordsize="1042,0" path="m8988,-434l10029,-434e" filled="false" stroked="true" strokeweight="1.44pt" strokecolor="#000000">
                <v:path arrowok="t"/>
              </v:shape>
            </v:group>
            <v:group style="position:absolute;left:10029;top:-825;width:10;height:20" coordorigin="10029,-825" coordsize="10,20">
              <v:shape style="position:absolute;left:10029;top:-825;width:10;height:20" coordorigin="10029,-825" coordsize="10,20" path="m10029,-806l10039,-806,10039,-825,10029,-825,10029,-806xe" filled="true" fillcolor="#000000" stroked="false">
                <v:path arrowok="t"/>
                <v:fill type="solid"/>
              </v:shape>
            </v:group>
            <v:group style="position:absolute;left:10029;top:-806;width:10;height:20" coordorigin="10029,-806" coordsize="10,20">
              <v:shape style="position:absolute;left:10029;top:-806;width:10;height:20" coordorigin="10029,-806" coordsize="10,20" path="m10029,-787l10039,-787,10039,-806,10029,-806,10029,-787xe" filled="true" fillcolor="#000000" stroked="false">
                <v:path arrowok="t"/>
                <v:fill type="solid"/>
              </v:shape>
            </v:group>
            <v:group style="position:absolute;left:10029;top:-787;width:10;height:20" coordorigin="10029,-787" coordsize="10,20">
              <v:shape style="position:absolute;left:10029;top:-787;width:10;height:20" coordorigin="10029,-787" coordsize="10,20" path="m10029,-768l10039,-768,10039,-787,10029,-787,10029,-768xe" filled="true" fillcolor="#000000" stroked="false">
                <v:path arrowok="t"/>
                <v:fill type="solid"/>
              </v:shape>
            </v:group>
            <v:group style="position:absolute;left:10029;top:-768;width:10;height:20" coordorigin="10029,-768" coordsize="10,20">
              <v:shape style="position:absolute;left:10029;top:-768;width:10;height:20" coordorigin="10029,-768" coordsize="10,20" path="m10029,-748l10039,-748,10039,-768,10029,-768,10029,-748xe" filled="true" fillcolor="#000000" stroked="false">
                <v:path arrowok="t"/>
                <v:fill type="solid"/>
              </v:shape>
            </v:group>
            <v:group style="position:absolute;left:10029;top:-748;width:10;height:20" coordorigin="10029,-748" coordsize="10,20">
              <v:shape style="position:absolute;left:10029;top:-748;width:10;height:20" coordorigin="10029,-748" coordsize="10,20" path="m10029,-729l10039,-729,10039,-748,10029,-748,10029,-729xe" filled="true" fillcolor="#000000" stroked="false">
                <v:path arrowok="t"/>
                <v:fill type="solid"/>
              </v:shape>
            </v:group>
            <v:group style="position:absolute;left:10029;top:-729;width:10;height:20" coordorigin="10029,-729" coordsize="10,20">
              <v:shape style="position:absolute;left:10029;top:-729;width:10;height:20" coordorigin="10029,-729" coordsize="10,20" path="m10029,-710l10039,-710,10039,-729,10029,-729,10029,-710xe" filled="true" fillcolor="#000000" stroked="false">
                <v:path arrowok="t"/>
                <v:fill type="solid"/>
              </v:shape>
            </v:group>
            <v:group style="position:absolute;left:10029;top:-710;width:10;height:20" coordorigin="10029,-710" coordsize="10,20">
              <v:shape style="position:absolute;left:10029;top:-710;width:10;height:20" coordorigin="10029,-710" coordsize="10,20" path="m10029,-691l10039,-691,10039,-710,10029,-710,10029,-691xe" filled="true" fillcolor="#000000" stroked="false">
                <v:path arrowok="t"/>
                <v:fill type="solid"/>
              </v:shape>
            </v:group>
            <v:group style="position:absolute;left:10029;top:-691;width:10;height:20" coordorigin="10029,-691" coordsize="10,20">
              <v:shape style="position:absolute;left:10029;top:-691;width:10;height:20" coordorigin="10029,-691" coordsize="10,20" path="m10029,-672l10039,-672,10039,-691,10029,-691,10029,-672xe" filled="true" fillcolor="#000000" stroked="false">
                <v:path arrowok="t"/>
                <v:fill type="solid"/>
              </v:shape>
            </v:group>
            <v:group style="position:absolute;left:10029;top:-672;width:10;height:20" coordorigin="10029,-672" coordsize="10,20">
              <v:shape style="position:absolute;left:10029;top:-672;width:10;height:20" coordorigin="10029,-672" coordsize="10,20" path="m10029,-652l10039,-652,10039,-672,10029,-672,10029,-652xe" filled="true" fillcolor="#000000" stroked="false">
                <v:path arrowok="t"/>
                <v:fill type="solid"/>
              </v:shape>
            </v:group>
            <v:group style="position:absolute;left:10029;top:-652;width:10;height:20" coordorigin="10029,-652" coordsize="10,20">
              <v:shape style="position:absolute;left:10029;top:-652;width:10;height:20" coordorigin="10029,-652" coordsize="10,20" path="m10029,-633l10039,-633,10039,-652,10029,-652,10029,-633xe" filled="true" fillcolor="#000000" stroked="false">
                <v:path arrowok="t"/>
                <v:fill type="solid"/>
              </v:shape>
            </v:group>
            <v:group style="position:absolute;left:10029;top:-633;width:10;height:20" coordorigin="10029,-633" coordsize="10,20">
              <v:shape style="position:absolute;left:10029;top:-633;width:10;height:20" coordorigin="10029,-633" coordsize="10,20" path="m10029,-614l10039,-614,10039,-633,10029,-633,10029,-614xe" filled="true" fillcolor="#000000" stroked="false">
                <v:path arrowok="t"/>
                <v:fill type="solid"/>
              </v:shape>
            </v:group>
            <v:group style="position:absolute;left:10029;top:-614;width:10;height:20" coordorigin="10029,-614" coordsize="10,20">
              <v:shape style="position:absolute;left:10029;top:-614;width:10;height:20" coordorigin="10029,-614" coordsize="10,20" path="m10029,-595l10039,-595,10039,-614,10029,-614,10029,-595xe" filled="true" fillcolor="#000000" stroked="false">
                <v:path arrowok="t"/>
                <v:fill type="solid"/>
              </v:shape>
            </v:group>
            <v:group style="position:absolute;left:10029;top:-595;width:10;height:20" coordorigin="10029,-595" coordsize="10,20">
              <v:shape style="position:absolute;left:10029;top:-595;width:10;height:20" coordorigin="10029,-595" coordsize="10,20" path="m10029,-576l10039,-576,10039,-595,10029,-595,10029,-576xe" filled="true" fillcolor="#000000" stroked="false">
                <v:path arrowok="t"/>
                <v:fill type="solid"/>
              </v:shape>
            </v:group>
            <v:group style="position:absolute;left:10029;top:-576;width:10;height:20" coordorigin="10029,-576" coordsize="10,20">
              <v:shape style="position:absolute;left:10029;top:-576;width:10;height:20" coordorigin="10029,-576" coordsize="10,20" path="m10029,-556l10039,-556,10039,-576,10029,-576,10029,-556xe" filled="true" fillcolor="#000000" stroked="false">
                <v:path arrowok="t"/>
                <v:fill type="solid"/>
              </v:shape>
            </v:group>
            <v:group style="position:absolute;left:10029;top:-556;width:10;height:20" coordorigin="10029,-556" coordsize="10,20">
              <v:shape style="position:absolute;left:10029;top:-556;width:10;height:20" coordorigin="10029,-556" coordsize="10,20" path="m10029,-537l10039,-537,10039,-556,10029,-556,10029,-537xe" filled="true" fillcolor="#000000" stroked="false">
                <v:path arrowok="t"/>
                <v:fill type="solid"/>
              </v:shape>
            </v:group>
            <v:group style="position:absolute;left:10029;top:-537;width:10;height:20" coordorigin="10029,-537" coordsize="10,20">
              <v:shape style="position:absolute;left:10029;top:-537;width:10;height:20" coordorigin="10029,-537" coordsize="10,20" path="m10029,-518l10039,-518,10039,-537,10029,-537,10029,-518xe" filled="true" fillcolor="#000000" stroked="false">
                <v:path arrowok="t"/>
                <v:fill type="solid"/>
              </v:shape>
            </v:group>
            <v:group style="position:absolute;left:10029;top:-518;width:10;height:20" coordorigin="10029,-518" coordsize="10,20">
              <v:shape style="position:absolute;left:10029;top:-518;width:10;height:20" coordorigin="10029,-518" coordsize="10,20" path="m10029,-499l10039,-499,10039,-518,10029,-518,10029,-499xe" filled="true" fillcolor="#000000" stroked="false">
                <v:path arrowok="t"/>
                <v:fill type="solid"/>
              </v:shape>
            </v:group>
            <v:group style="position:absolute;left:10029;top:-499;width:10;height:20" coordorigin="10029,-499" coordsize="10,20">
              <v:shape style="position:absolute;left:10029;top:-499;width:10;height:20" coordorigin="10029,-499" coordsize="10,20" path="m10029,-480l10039,-480,10039,-499,10029,-499,10029,-480xe" filled="true" fillcolor="#000000" stroked="false">
                <v:path arrowok="t"/>
                <v:fill type="solid"/>
              </v:shape>
            </v:group>
            <v:group style="position:absolute;left:10029;top:-480;width:10;height:20" coordorigin="10029,-480" coordsize="10,20">
              <v:shape style="position:absolute;left:10029;top:-480;width:10;height:20" coordorigin="10029,-480" coordsize="10,20" path="m10029,-460l10039,-460,10039,-480,10029,-480,10029,-460xe" filled="true" fillcolor="#000000" stroked="false">
                <v:path arrowok="t"/>
                <v:fill type="solid"/>
              </v:shape>
            </v:group>
            <v:group style="position:absolute;left:10029;top:-454;width:10;height:2" coordorigin="10029,-454" coordsize="10,2">
              <v:shape style="position:absolute;left:10029;top:-454;width:10;height:2" coordorigin="10029,-454" coordsize="10,0" path="m10029,-454l10039,-454e" filled="false" stroked="true" strokeweight=".600010pt" strokecolor="#000000">
                <v:path arrowok="t"/>
              </v:shape>
            </v:group>
            <v:group style="position:absolute;left:10029;top:-434;width:29;height:2" coordorigin="10029,-434" coordsize="29,2">
              <v:shape style="position:absolute;left:10029;top:-434;width:29;height:2" coordorigin="10029,-434" coordsize="29,0" path="m10029,-434l10058,-434e" filled="false" stroked="true" strokeweight="1.44pt" strokecolor="#000000">
                <v:path arrowok="t"/>
              </v:shape>
            </v:group>
            <v:group style="position:absolute;left:10058;top:-434;width:684;height:2" coordorigin="10058,-434" coordsize="684,2">
              <v:shape style="position:absolute;left:10058;top:-434;width:684;height:2" coordorigin="10058,-434" coordsize="684,0" path="m10058,-434l10742,-434e" filled="false" stroked="true" strokeweight="1.44pt" strokecolor="#000000">
                <v:path arrowok="t"/>
              </v:shape>
              <v:shape style="position:absolute;left:3644;top:-6901;width:3556;height:394" type="#_x0000_t202" filled="false" stroked="false">
                <v:textbox inset="0,0,0,0">
                  <w:txbxContent>
                    <w:p>
                      <w:pPr>
                        <w:spacing w:before="79"/>
                        <w:ind w:left="0" w:right="0" w:firstLine="0"/>
                        <w:jc w:val="center"/>
                        <w:rPr>
                          <w:rFonts w:ascii="宋体" w:hAnsi="宋体" w:cs="宋体" w:eastAsia="宋体" w:hint="default"/>
                          <w:sz w:val="15"/>
                          <w:szCs w:val="15"/>
                        </w:rPr>
                      </w:pPr>
                      <w:r>
                        <w:rPr>
                          <w:rFonts w:ascii="宋体" w:hAnsi="宋体" w:cs="宋体" w:eastAsia="宋体" w:hint="default"/>
                          <w:sz w:val="15"/>
                          <w:szCs w:val="15"/>
                        </w:rPr>
                        <w:t>期末余额</w:t>
                      </w:r>
                    </w:p>
                  </w:txbxContent>
                </v:textbox>
                <w10:wrap type="none"/>
              </v:shape>
              <v:shape style="position:absolute;left:8670;top:-6776;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年初余额</w:t>
                      </w:r>
                    </w:p>
                  </w:txbxContent>
                </v:textbox>
                <w10:wrap type="none"/>
              </v:shape>
              <v:shape style="position:absolute;left:4271;top:-639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账面余额</w:t>
                      </w:r>
                    </w:p>
                  </w:txbxContent>
                </v:textbox>
                <w10:wrap type="none"/>
              </v:shape>
              <v:shape style="position:absolute;left:6047;top:-639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坏账准备</w:t>
                      </w:r>
                    </w:p>
                  </w:txbxContent>
                </v:textbox>
                <w10:wrap type="none"/>
              </v:shape>
              <v:shape style="position:absolute;left:7780;top:-639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账面余额</w:t>
                      </w:r>
                    </w:p>
                  </w:txbxContent>
                </v:textbox>
                <w10:wrap type="none"/>
              </v:shape>
              <v:shape style="position:absolute;left:9554;top:-639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坏账准备</w:t>
                      </w:r>
                    </w:p>
                  </w:txbxContent>
                </v:textbox>
                <w10:wrap type="none"/>
              </v:shape>
              <v:shape style="position:absolute;left:2871;top:-6204;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5015;top:-6005;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6733;top:-6005;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8519;top:-6005;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10260;top:-6005;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4088;top:-5818;width:5586;height:152" type="#_x0000_t202" filled="false" stroked="false">
                <v:textbox inset="0,0,0,0">
                  <w:txbxContent>
                    <w:p>
                      <w:pPr>
                        <w:tabs>
                          <w:tab w:pos="1795" w:val="left" w:leader="none"/>
                          <w:tab w:pos="3549" w:val="left" w:leader="none"/>
                          <w:tab w:pos="5283" w:val="left" w:leader="none"/>
                        </w:tabs>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tab/>
                        <w:t>金额</w:t>
                        <w:tab/>
                        <w:t>金额</w:t>
                        <w:tab/>
                        <w:t>金额</w:t>
                      </w:r>
                    </w:p>
                  </w:txbxContent>
                </v:textbox>
                <w10:wrap type="none"/>
              </v:shape>
              <v:shape style="position:absolute;left:2508;top:-5247;width:1030;height:4683" type="#_x0000_t202" filled="false" stroked="false">
                <v:textbox inset="0,0,0,0">
                  <w:txbxContent>
                    <w:p>
                      <w:pPr>
                        <w:spacing w:line="151" w:lineRule="exact" w:before="0"/>
                        <w:ind w:left="0" w:right="0" w:firstLine="0"/>
                        <w:jc w:val="both"/>
                        <w:rPr>
                          <w:rFonts w:ascii="宋体" w:hAnsi="宋体" w:cs="宋体" w:eastAsia="宋体" w:hint="default"/>
                          <w:sz w:val="15"/>
                          <w:szCs w:val="15"/>
                        </w:rPr>
                      </w:pP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51"/>
                          <w:sz w:val="15"/>
                          <w:szCs w:val="15"/>
                        </w:rPr>
                        <w:t> </w:t>
                      </w:r>
                      <w:r>
                        <w:rPr>
                          <w:rFonts w:ascii="宋体" w:hAnsi="宋体" w:cs="宋体" w:eastAsia="宋体" w:hint="default"/>
                          <w:sz w:val="15"/>
                          <w:szCs w:val="15"/>
                        </w:rPr>
                        <w:t>金</w:t>
                      </w:r>
                      <w:r>
                        <w:rPr>
                          <w:rFonts w:ascii="宋体" w:hAnsi="宋体" w:cs="宋体" w:eastAsia="宋体" w:hint="default"/>
                          <w:spacing w:val="-51"/>
                          <w:sz w:val="15"/>
                          <w:szCs w:val="15"/>
                        </w:rPr>
                        <w:t> </w:t>
                      </w:r>
                      <w:r>
                        <w:rPr>
                          <w:rFonts w:ascii="宋体" w:hAnsi="宋体" w:cs="宋体" w:eastAsia="宋体" w:hint="default"/>
                          <w:sz w:val="15"/>
                          <w:szCs w:val="15"/>
                        </w:rPr>
                        <w:t>额</w:t>
                      </w:r>
                      <w:r>
                        <w:rPr>
                          <w:rFonts w:ascii="宋体" w:hAnsi="宋体" w:cs="宋体" w:eastAsia="宋体" w:hint="default"/>
                          <w:spacing w:val="-51"/>
                          <w:sz w:val="15"/>
                          <w:szCs w:val="15"/>
                        </w:rPr>
                        <w:t> </w:t>
                      </w:r>
                      <w:r>
                        <w:rPr>
                          <w:rFonts w:ascii="宋体" w:hAnsi="宋体" w:cs="宋体" w:eastAsia="宋体" w:hint="default"/>
                          <w:sz w:val="15"/>
                          <w:szCs w:val="15"/>
                        </w:rPr>
                        <w:t>重</w:t>
                      </w:r>
                      <w:r>
                        <w:rPr>
                          <w:rFonts w:ascii="宋体" w:hAnsi="宋体" w:cs="宋体" w:eastAsia="宋体" w:hint="default"/>
                          <w:spacing w:val="-48"/>
                          <w:sz w:val="15"/>
                          <w:szCs w:val="15"/>
                        </w:rPr>
                        <w:t> </w:t>
                      </w:r>
                      <w:r>
                        <w:rPr>
                          <w:rFonts w:ascii="宋体" w:hAnsi="宋体" w:cs="宋体" w:eastAsia="宋体" w:hint="default"/>
                          <w:sz w:val="15"/>
                          <w:szCs w:val="15"/>
                        </w:rPr>
                        <w:t>大</w:t>
                      </w:r>
                    </w:p>
                    <w:p>
                      <w:pPr>
                        <w:spacing w:line="240" w:lineRule="auto" w:before="8"/>
                        <w:rPr>
                          <w:rFonts w:ascii="宋体" w:hAnsi="宋体" w:cs="宋体" w:eastAsia="宋体" w:hint="default"/>
                          <w:sz w:val="13"/>
                          <w:szCs w:val="13"/>
                        </w:rPr>
                      </w:pPr>
                    </w:p>
                    <w:p>
                      <w:pPr>
                        <w:spacing w:line="458" w:lineRule="auto" w:before="0"/>
                        <w:ind w:left="0" w:right="0" w:firstLine="0"/>
                        <w:jc w:val="both"/>
                        <w:rPr>
                          <w:rFonts w:ascii="宋体" w:hAnsi="宋体" w:cs="宋体" w:eastAsia="宋体" w:hint="default"/>
                          <w:sz w:val="15"/>
                          <w:szCs w:val="15"/>
                        </w:rPr>
                      </w:pPr>
                      <w:r>
                        <w:rPr>
                          <w:rFonts w:ascii="宋体" w:hAnsi="宋体" w:cs="宋体" w:eastAsia="宋体" w:hint="default"/>
                          <w:sz w:val="15"/>
                          <w:szCs w:val="15"/>
                        </w:rPr>
                        <w:t>并</w:t>
                      </w:r>
                      <w:r>
                        <w:rPr>
                          <w:rFonts w:ascii="宋体" w:hAnsi="宋体" w:cs="宋体" w:eastAsia="宋体" w:hint="default"/>
                          <w:spacing w:val="-51"/>
                          <w:sz w:val="15"/>
                          <w:szCs w:val="15"/>
                        </w:rPr>
                        <w:t> </w:t>
                      </w: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51"/>
                          <w:sz w:val="15"/>
                          <w:szCs w:val="15"/>
                        </w:rPr>
                        <w:t> </w:t>
                      </w:r>
                      <w:r>
                        <w:rPr>
                          <w:rFonts w:ascii="宋体" w:hAnsi="宋体" w:cs="宋体" w:eastAsia="宋体" w:hint="default"/>
                          <w:sz w:val="15"/>
                          <w:szCs w:val="15"/>
                        </w:rPr>
                        <w:t>计</w:t>
                      </w:r>
                      <w:r>
                        <w:rPr>
                          <w:rFonts w:ascii="宋体" w:hAnsi="宋体" w:cs="宋体" w:eastAsia="宋体" w:hint="default"/>
                          <w:spacing w:val="-51"/>
                          <w:sz w:val="15"/>
                          <w:szCs w:val="15"/>
                        </w:rPr>
                        <w:t> </w:t>
                      </w:r>
                      <w:r>
                        <w:rPr>
                          <w:rFonts w:ascii="宋体" w:hAnsi="宋体" w:cs="宋体" w:eastAsia="宋体" w:hint="default"/>
                          <w:sz w:val="15"/>
                          <w:szCs w:val="15"/>
                        </w:rPr>
                        <w:t>提</w:t>
                      </w:r>
                      <w:r>
                        <w:rPr>
                          <w:rFonts w:ascii="宋体" w:hAnsi="宋体" w:cs="宋体" w:eastAsia="宋体" w:hint="default"/>
                          <w:spacing w:val="-48"/>
                          <w:sz w:val="15"/>
                          <w:szCs w:val="15"/>
                        </w:rPr>
                        <w:t> </w:t>
                      </w:r>
                      <w:r>
                        <w:rPr>
                          <w:rFonts w:ascii="宋体" w:hAnsi="宋体" w:cs="宋体" w:eastAsia="宋体" w:hint="default"/>
                          <w:sz w:val="15"/>
                          <w:szCs w:val="15"/>
                        </w:rPr>
                        <w:t>坏</w:t>
                      </w:r>
                      <w:r>
                        <w:rPr>
                          <w:rFonts w:ascii="宋体" w:hAnsi="宋体" w:cs="宋体" w:eastAsia="宋体" w:hint="default"/>
                          <w:w w:val="100"/>
                          <w:sz w:val="15"/>
                          <w:szCs w:val="15"/>
                        </w:rPr>
                        <w:t> </w:t>
                      </w:r>
                      <w:r>
                        <w:rPr>
                          <w:rFonts w:ascii="宋体" w:hAnsi="宋体" w:cs="宋体" w:eastAsia="宋体" w:hint="default"/>
                          <w:sz w:val="15"/>
                          <w:szCs w:val="15"/>
                        </w:rPr>
                        <w:t>账</w:t>
                      </w:r>
                      <w:r>
                        <w:rPr>
                          <w:rFonts w:ascii="宋体" w:hAnsi="宋体" w:cs="宋体" w:eastAsia="宋体" w:hint="default"/>
                          <w:spacing w:val="-51"/>
                          <w:sz w:val="15"/>
                          <w:szCs w:val="15"/>
                        </w:rPr>
                        <w:t> </w:t>
                      </w:r>
                      <w:r>
                        <w:rPr>
                          <w:rFonts w:ascii="宋体" w:hAnsi="宋体" w:cs="宋体" w:eastAsia="宋体" w:hint="default"/>
                          <w:sz w:val="15"/>
                          <w:szCs w:val="15"/>
                        </w:rPr>
                        <w:t>准</w:t>
                      </w:r>
                      <w:r>
                        <w:rPr>
                          <w:rFonts w:ascii="宋体" w:hAnsi="宋体" w:cs="宋体" w:eastAsia="宋体" w:hint="default"/>
                          <w:spacing w:val="-51"/>
                          <w:sz w:val="15"/>
                          <w:szCs w:val="15"/>
                        </w:rPr>
                        <w:t> </w:t>
                      </w:r>
                      <w:r>
                        <w:rPr>
                          <w:rFonts w:ascii="宋体" w:hAnsi="宋体" w:cs="宋体" w:eastAsia="宋体" w:hint="default"/>
                          <w:sz w:val="15"/>
                          <w:szCs w:val="15"/>
                        </w:rPr>
                        <w:t>备</w:t>
                      </w:r>
                      <w:r>
                        <w:rPr>
                          <w:rFonts w:ascii="宋体" w:hAnsi="宋体" w:cs="宋体" w:eastAsia="宋体" w:hint="default"/>
                          <w:spacing w:val="-51"/>
                          <w:sz w:val="15"/>
                          <w:szCs w:val="15"/>
                        </w:rPr>
                        <w:t> </w:t>
                      </w:r>
                      <w:r>
                        <w:rPr>
                          <w:rFonts w:ascii="宋体" w:hAnsi="宋体" w:cs="宋体" w:eastAsia="宋体" w:hint="default"/>
                          <w:sz w:val="15"/>
                          <w:szCs w:val="15"/>
                        </w:rPr>
                        <w:t>的</w:t>
                      </w:r>
                      <w:r>
                        <w:rPr>
                          <w:rFonts w:ascii="宋体" w:hAnsi="宋体" w:cs="宋体" w:eastAsia="宋体" w:hint="default"/>
                          <w:spacing w:val="-51"/>
                          <w:sz w:val="15"/>
                          <w:szCs w:val="15"/>
                        </w:rPr>
                        <w:t> </w:t>
                      </w:r>
                      <w:r>
                        <w:rPr>
                          <w:rFonts w:ascii="宋体" w:hAnsi="宋体" w:cs="宋体" w:eastAsia="宋体" w:hint="default"/>
                          <w:sz w:val="15"/>
                          <w:szCs w:val="15"/>
                        </w:rPr>
                        <w:t>其</w:t>
                      </w:r>
                      <w:r>
                        <w:rPr>
                          <w:rFonts w:ascii="宋体" w:hAnsi="宋体" w:cs="宋体" w:eastAsia="宋体" w:hint="default"/>
                          <w:spacing w:val="-48"/>
                          <w:sz w:val="15"/>
                          <w:szCs w:val="15"/>
                        </w:rPr>
                        <w:t> </w:t>
                      </w:r>
                      <w:r>
                        <w:rPr>
                          <w:rFonts w:ascii="宋体" w:hAnsi="宋体" w:cs="宋体" w:eastAsia="宋体" w:hint="default"/>
                          <w:sz w:val="15"/>
                          <w:szCs w:val="15"/>
                        </w:rPr>
                        <w:t>他</w:t>
                      </w:r>
                      <w:r>
                        <w:rPr>
                          <w:rFonts w:ascii="宋体" w:hAnsi="宋体" w:cs="宋体" w:eastAsia="宋体" w:hint="default"/>
                          <w:w w:val="100"/>
                          <w:sz w:val="15"/>
                          <w:szCs w:val="15"/>
                        </w:rPr>
                        <w:t> </w:t>
                      </w:r>
                      <w:r>
                        <w:rPr>
                          <w:rFonts w:ascii="宋体" w:hAnsi="宋体" w:cs="宋体" w:eastAsia="宋体" w:hint="default"/>
                          <w:sz w:val="15"/>
                          <w:szCs w:val="15"/>
                        </w:rPr>
                        <w:t>应收款</w:t>
                      </w:r>
                    </w:p>
                    <w:p>
                      <w:pPr>
                        <w:spacing w:line="460" w:lineRule="auto" w:before="51"/>
                        <w:ind w:left="0" w:right="0" w:firstLine="0"/>
                        <w:jc w:val="left"/>
                        <w:rPr>
                          <w:rFonts w:ascii="宋体" w:hAnsi="宋体" w:cs="宋体" w:eastAsia="宋体" w:hint="default"/>
                          <w:sz w:val="15"/>
                          <w:szCs w:val="15"/>
                        </w:rPr>
                      </w:pPr>
                      <w:r>
                        <w:rPr>
                          <w:rFonts w:ascii="宋体" w:hAnsi="宋体" w:cs="宋体" w:eastAsia="宋体" w:hint="default"/>
                          <w:sz w:val="15"/>
                          <w:szCs w:val="15"/>
                        </w:rPr>
                        <w:t>按</w:t>
                      </w:r>
                      <w:r>
                        <w:rPr>
                          <w:rFonts w:ascii="宋体" w:hAnsi="宋体" w:cs="宋体" w:eastAsia="宋体" w:hint="default"/>
                          <w:spacing w:val="-51"/>
                          <w:sz w:val="15"/>
                          <w:szCs w:val="15"/>
                        </w:rPr>
                        <w:t> </w:t>
                      </w:r>
                      <w:r>
                        <w:rPr>
                          <w:rFonts w:ascii="宋体" w:hAnsi="宋体" w:cs="宋体" w:eastAsia="宋体" w:hint="default"/>
                          <w:sz w:val="15"/>
                          <w:szCs w:val="15"/>
                        </w:rPr>
                        <w:t>组</w:t>
                      </w:r>
                      <w:r>
                        <w:rPr>
                          <w:rFonts w:ascii="宋体" w:hAnsi="宋体" w:cs="宋体" w:eastAsia="宋体" w:hint="default"/>
                          <w:spacing w:val="-51"/>
                          <w:sz w:val="15"/>
                          <w:szCs w:val="15"/>
                        </w:rPr>
                        <w:t> </w:t>
                      </w:r>
                      <w:r>
                        <w:rPr>
                          <w:rFonts w:ascii="宋体" w:hAnsi="宋体" w:cs="宋体" w:eastAsia="宋体" w:hint="default"/>
                          <w:sz w:val="15"/>
                          <w:szCs w:val="15"/>
                        </w:rPr>
                        <w:t>合</w:t>
                      </w:r>
                      <w:r>
                        <w:rPr>
                          <w:rFonts w:ascii="宋体" w:hAnsi="宋体" w:cs="宋体" w:eastAsia="宋体" w:hint="default"/>
                          <w:spacing w:val="-51"/>
                          <w:sz w:val="15"/>
                          <w:szCs w:val="15"/>
                        </w:rPr>
                        <w:t> </w:t>
                      </w:r>
                      <w:r>
                        <w:rPr>
                          <w:rFonts w:ascii="宋体" w:hAnsi="宋体" w:cs="宋体" w:eastAsia="宋体" w:hint="default"/>
                          <w:sz w:val="15"/>
                          <w:szCs w:val="15"/>
                        </w:rPr>
                        <w:t>计</w:t>
                      </w:r>
                      <w:r>
                        <w:rPr>
                          <w:rFonts w:ascii="宋体" w:hAnsi="宋体" w:cs="宋体" w:eastAsia="宋体" w:hint="default"/>
                          <w:spacing w:val="-51"/>
                          <w:sz w:val="15"/>
                          <w:szCs w:val="15"/>
                        </w:rPr>
                        <w:t> </w:t>
                      </w:r>
                      <w:r>
                        <w:rPr>
                          <w:rFonts w:ascii="宋体" w:hAnsi="宋体" w:cs="宋体" w:eastAsia="宋体" w:hint="default"/>
                          <w:sz w:val="15"/>
                          <w:szCs w:val="15"/>
                        </w:rPr>
                        <w:t>提</w:t>
                      </w:r>
                      <w:r>
                        <w:rPr>
                          <w:rFonts w:ascii="宋体" w:hAnsi="宋体" w:cs="宋体" w:eastAsia="宋体" w:hint="default"/>
                          <w:spacing w:val="-48"/>
                          <w:sz w:val="15"/>
                          <w:szCs w:val="15"/>
                        </w:rPr>
                        <w:t> </w:t>
                      </w:r>
                      <w:r>
                        <w:rPr>
                          <w:rFonts w:ascii="宋体" w:hAnsi="宋体" w:cs="宋体" w:eastAsia="宋体" w:hint="default"/>
                          <w:sz w:val="15"/>
                          <w:szCs w:val="15"/>
                        </w:rPr>
                        <w:t>坏</w:t>
                      </w:r>
                      <w:r>
                        <w:rPr>
                          <w:rFonts w:ascii="宋体" w:hAnsi="宋体" w:cs="宋体" w:eastAsia="宋体" w:hint="default"/>
                          <w:w w:val="100"/>
                          <w:sz w:val="15"/>
                          <w:szCs w:val="15"/>
                        </w:rPr>
                        <w:t> </w:t>
                      </w:r>
                      <w:r>
                        <w:rPr>
                          <w:rFonts w:ascii="宋体" w:hAnsi="宋体" w:cs="宋体" w:eastAsia="宋体" w:hint="default"/>
                          <w:sz w:val="15"/>
                          <w:szCs w:val="15"/>
                        </w:rPr>
                        <w:t>账</w:t>
                      </w:r>
                      <w:r>
                        <w:rPr>
                          <w:rFonts w:ascii="宋体" w:hAnsi="宋体" w:cs="宋体" w:eastAsia="宋体" w:hint="default"/>
                          <w:spacing w:val="-51"/>
                          <w:sz w:val="15"/>
                          <w:szCs w:val="15"/>
                        </w:rPr>
                        <w:t> </w:t>
                      </w:r>
                      <w:r>
                        <w:rPr>
                          <w:rFonts w:ascii="宋体" w:hAnsi="宋体" w:cs="宋体" w:eastAsia="宋体" w:hint="default"/>
                          <w:sz w:val="15"/>
                          <w:szCs w:val="15"/>
                        </w:rPr>
                        <w:t>准</w:t>
                      </w:r>
                      <w:r>
                        <w:rPr>
                          <w:rFonts w:ascii="宋体" w:hAnsi="宋体" w:cs="宋体" w:eastAsia="宋体" w:hint="default"/>
                          <w:spacing w:val="-51"/>
                          <w:sz w:val="15"/>
                          <w:szCs w:val="15"/>
                        </w:rPr>
                        <w:t> </w:t>
                      </w:r>
                      <w:r>
                        <w:rPr>
                          <w:rFonts w:ascii="宋体" w:hAnsi="宋体" w:cs="宋体" w:eastAsia="宋体" w:hint="default"/>
                          <w:sz w:val="15"/>
                          <w:szCs w:val="15"/>
                        </w:rPr>
                        <w:t>备</w:t>
                      </w:r>
                      <w:r>
                        <w:rPr>
                          <w:rFonts w:ascii="宋体" w:hAnsi="宋体" w:cs="宋体" w:eastAsia="宋体" w:hint="default"/>
                          <w:spacing w:val="-51"/>
                          <w:sz w:val="15"/>
                          <w:szCs w:val="15"/>
                        </w:rPr>
                        <w:t> </w:t>
                      </w:r>
                      <w:r>
                        <w:rPr>
                          <w:rFonts w:ascii="宋体" w:hAnsi="宋体" w:cs="宋体" w:eastAsia="宋体" w:hint="default"/>
                          <w:sz w:val="15"/>
                          <w:szCs w:val="15"/>
                        </w:rPr>
                        <w:t>的</w:t>
                      </w:r>
                      <w:r>
                        <w:rPr>
                          <w:rFonts w:ascii="宋体" w:hAnsi="宋体" w:cs="宋体" w:eastAsia="宋体" w:hint="default"/>
                          <w:spacing w:val="-51"/>
                          <w:sz w:val="15"/>
                          <w:szCs w:val="15"/>
                        </w:rPr>
                        <w:t> </w:t>
                      </w:r>
                      <w:r>
                        <w:rPr>
                          <w:rFonts w:ascii="宋体" w:hAnsi="宋体" w:cs="宋体" w:eastAsia="宋体" w:hint="default"/>
                          <w:sz w:val="15"/>
                          <w:szCs w:val="15"/>
                        </w:rPr>
                        <w:t>其</w:t>
                      </w:r>
                      <w:r>
                        <w:rPr>
                          <w:rFonts w:ascii="宋体" w:hAnsi="宋体" w:cs="宋体" w:eastAsia="宋体" w:hint="default"/>
                          <w:spacing w:val="-48"/>
                          <w:sz w:val="15"/>
                          <w:szCs w:val="15"/>
                        </w:rPr>
                        <w:t> </w:t>
                      </w:r>
                      <w:r>
                        <w:rPr>
                          <w:rFonts w:ascii="宋体" w:hAnsi="宋体" w:cs="宋体" w:eastAsia="宋体" w:hint="default"/>
                          <w:sz w:val="15"/>
                          <w:szCs w:val="15"/>
                        </w:rPr>
                        <w:t>他</w:t>
                      </w:r>
                      <w:r>
                        <w:rPr>
                          <w:rFonts w:ascii="宋体" w:hAnsi="宋体" w:cs="宋体" w:eastAsia="宋体" w:hint="default"/>
                          <w:w w:val="100"/>
                          <w:sz w:val="15"/>
                          <w:szCs w:val="15"/>
                        </w:rPr>
                        <w:t> </w:t>
                      </w:r>
                      <w:r>
                        <w:rPr>
                          <w:rFonts w:ascii="宋体" w:hAnsi="宋体" w:cs="宋体" w:eastAsia="宋体" w:hint="default"/>
                          <w:sz w:val="15"/>
                          <w:szCs w:val="15"/>
                        </w:rPr>
                        <w:t>应收款</w:t>
                      </w:r>
                      <w:r>
                        <w:rPr>
                          <w:rFonts w:ascii="宋体" w:hAnsi="宋体" w:cs="宋体" w:eastAsia="宋体" w:hint="default"/>
                          <w:spacing w:val="-72"/>
                          <w:sz w:val="15"/>
                          <w:szCs w:val="15"/>
                        </w:rPr>
                        <w:t> </w:t>
                      </w:r>
                      <w:r>
                        <w:rPr>
                          <w:rFonts w:ascii="宋体" w:hAnsi="宋体" w:cs="宋体" w:eastAsia="宋体" w:hint="default"/>
                          <w:sz w:val="15"/>
                          <w:szCs w:val="15"/>
                        </w:rPr>
                        <w:t>账龄分析法</w:t>
                      </w:r>
                    </w:p>
                    <w:p>
                      <w:pPr>
                        <w:spacing w:line="458" w:lineRule="auto" w:before="49"/>
                        <w:ind w:left="0" w:right="0" w:firstLine="0"/>
                        <w:jc w:val="both"/>
                        <w:rPr>
                          <w:rFonts w:ascii="宋体" w:hAnsi="宋体" w:cs="宋体" w:eastAsia="宋体" w:hint="default"/>
                          <w:sz w:val="15"/>
                          <w:szCs w:val="15"/>
                        </w:rPr>
                      </w:pP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51"/>
                          <w:sz w:val="15"/>
                          <w:szCs w:val="15"/>
                        </w:rPr>
                        <w:t> </w:t>
                      </w:r>
                      <w:r>
                        <w:rPr>
                          <w:rFonts w:ascii="宋体" w:hAnsi="宋体" w:cs="宋体" w:eastAsia="宋体" w:hint="default"/>
                          <w:sz w:val="15"/>
                          <w:szCs w:val="15"/>
                        </w:rPr>
                        <w:t>金</w:t>
                      </w:r>
                      <w:r>
                        <w:rPr>
                          <w:rFonts w:ascii="宋体" w:hAnsi="宋体" w:cs="宋体" w:eastAsia="宋体" w:hint="default"/>
                          <w:spacing w:val="-51"/>
                          <w:sz w:val="15"/>
                          <w:szCs w:val="15"/>
                        </w:rPr>
                        <w:t> </w:t>
                      </w:r>
                      <w:r>
                        <w:rPr>
                          <w:rFonts w:ascii="宋体" w:hAnsi="宋体" w:cs="宋体" w:eastAsia="宋体" w:hint="default"/>
                          <w:sz w:val="15"/>
                          <w:szCs w:val="15"/>
                        </w:rPr>
                        <w:t>额</w:t>
                      </w:r>
                      <w:r>
                        <w:rPr>
                          <w:rFonts w:ascii="宋体" w:hAnsi="宋体" w:cs="宋体" w:eastAsia="宋体" w:hint="default"/>
                          <w:spacing w:val="-51"/>
                          <w:sz w:val="15"/>
                          <w:szCs w:val="15"/>
                        </w:rPr>
                        <w:t> </w:t>
                      </w:r>
                      <w:r>
                        <w:rPr>
                          <w:rFonts w:ascii="宋体" w:hAnsi="宋体" w:cs="宋体" w:eastAsia="宋体" w:hint="default"/>
                          <w:sz w:val="15"/>
                          <w:szCs w:val="15"/>
                        </w:rPr>
                        <w:t>虽</w:t>
                      </w:r>
                      <w:r>
                        <w:rPr>
                          <w:rFonts w:ascii="宋体" w:hAnsi="宋体" w:cs="宋体" w:eastAsia="宋体" w:hint="default"/>
                          <w:spacing w:val="-48"/>
                          <w:sz w:val="15"/>
                          <w:szCs w:val="15"/>
                        </w:rPr>
                        <w:t> </w:t>
                      </w:r>
                      <w:r>
                        <w:rPr>
                          <w:rFonts w:ascii="宋体" w:hAnsi="宋体" w:cs="宋体" w:eastAsia="宋体" w:hint="default"/>
                          <w:sz w:val="15"/>
                          <w:szCs w:val="15"/>
                        </w:rPr>
                        <w:t>不</w:t>
                      </w:r>
                      <w:r>
                        <w:rPr>
                          <w:rFonts w:ascii="宋体" w:hAnsi="宋体" w:cs="宋体" w:eastAsia="宋体" w:hint="default"/>
                          <w:w w:val="100"/>
                          <w:sz w:val="15"/>
                          <w:szCs w:val="15"/>
                        </w:rPr>
                        <w:t> </w:t>
                      </w:r>
                      <w:r>
                        <w:rPr>
                          <w:rFonts w:ascii="宋体" w:hAnsi="宋体" w:cs="宋体" w:eastAsia="宋体" w:hint="default"/>
                          <w:sz w:val="15"/>
                          <w:szCs w:val="15"/>
                        </w:rPr>
                        <w:t>重</w:t>
                      </w:r>
                      <w:r>
                        <w:rPr>
                          <w:rFonts w:ascii="宋体" w:hAnsi="宋体" w:cs="宋体" w:eastAsia="宋体" w:hint="default"/>
                          <w:spacing w:val="-51"/>
                          <w:sz w:val="15"/>
                          <w:szCs w:val="15"/>
                        </w:rPr>
                        <w:t> </w:t>
                      </w:r>
                      <w:r>
                        <w:rPr>
                          <w:rFonts w:ascii="宋体" w:hAnsi="宋体" w:cs="宋体" w:eastAsia="宋体" w:hint="default"/>
                          <w:sz w:val="15"/>
                          <w:szCs w:val="15"/>
                        </w:rPr>
                        <w:t>大</w:t>
                      </w:r>
                      <w:r>
                        <w:rPr>
                          <w:rFonts w:ascii="宋体" w:hAnsi="宋体" w:cs="宋体" w:eastAsia="宋体" w:hint="default"/>
                          <w:spacing w:val="-51"/>
                          <w:sz w:val="15"/>
                          <w:szCs w:val="15"/>
                        </w:rPr>
                        <w:t> </w:t>
                      </w:r>
                      <w:r>
                        <w:rPr>
                          <w:rFonts w:ascii="宋体" w:hAnsi="宋体" w:cs="宋体" w:eastAsia="宋体" w:hint="default"/>
                          <w:sz w:val="15"/>
                          <w:szCs w:val="15"/>
                        </w:rPr>
                        <w:t>但</w:t>
                      </w:r>
                      <w:r>
                        <w:rPr>
                          <w:rFonts w:ascii="宋体" w:hAnsi="宋体" w:cs="宋体" w:eastAsia="宋体" w:hint="default"/>
                          <w:spacing w:val="-51"/>
                          <w:sz w:val="15"/>
                          <w:szCs w:val="15"/>
                        </w:rPr>
                        <w:t> </w:t>
                      </w: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48"/>
                          <w:sz w:val="15"/>
                          <w:szCs w:val="15"/>
                        </w:rPr>
                        <w:t> </w:t>
                      </w:r>
                      <w:r>
                        <w:rPr>
                          <w:rFonts w:ascii="宋体" w:hAnsi="宋体" w:cs="宋体" w:eastAsia="宋体" w:hint="default"/>
                          <w:sz w:val="15"/>
                          <w:szCs w:val="15"/>
                        </w:rPr>
                        <w:t>计</w:t>
                      </w:r>
                      <w:r>
                        <w:rPr>
                          <w:rFonts w:ascii="宋体" w:hAnsi="宋体" w:cs="宋体" w:eastAsia="宋体" w:hint="default"/>
                          <w:w w:val="100"/>
                          <w:sz w:val="15"/>
                          <w:szCs w:val="15"/>
                        </w:rPr>
                        <w:t> </w:t>
                      </w:r>
                      <w:r>
                        <w:rPr>
                          <w:rFonts w:ascii="宋体" w:hAnsi="宋体" w:cs="宋体" w:eastAsia="宋体" w:hint="default"/>
                          <w:sz w:val="15"/>
                          <w:szCs w:val="15"/>
                        </w:rPr>
                        <w:t>提</w:t>
                      </w:r>
                      <w:r>
                        <w:rPr>
                          <w:rFonts w:ascii="宋体" w:hAnsi="宋体" w:cs="宋体" w:eastAsia="宋体" w:hint="default"/>
                          <w:spacing w:val="-51"/>
                          <w:sz w:val="15"/>
                          <w:szCs w:val="15"/>
                        </w:rPr>
                        <w:t> </w:t>
                      </w:r>
                      <w:r>
                        <w:rPr>
                          <w:rFonts w:ascii="宋体" w:hAnsi="宋体" w:cs="宋体" w:eastAsia="宋体" w:hint="default"/>
                          <w:sz w:val="15"/>
                          <w:szCs w:val="15"/>
                        </w:rPr>
                        <w:t>坏</w:t>
                      </w:r>
                      <w:r>
                        <w:rPr>
                          <w:rFonts w:ascii="宋体" w:hAnsi="宋体" w:cs="宋体" w:eastAsia="宋体" w:hint="default"/>
                          <w:spacing w:val="-51"/>
                          <w:sz w:val="15"/>
                          <w:szCs w:val="15"/>
                        </w:rPr>
                        <w:t> </w:t>
                      </w:r>
                      <w:r>
                        <w:rPr>
                          <w:rFonts w:ascii="宋体" w:hAnsi="宋体" w:cs="宋体" w:eastAsia="宋体" w:hint="default"/>
                          <w:sz w:val="15"/>
                          <w:szCs w:val="15"/>
                        </w:rPr>
                        <w:t>账</w:t>
                      </w:r>
                      <w:r>
                        <w:rPr>
                          <w:rFonts w:ascii="宋体" w:hAnsi="宋体" w:cs="宋体" w:eastAsia="宋体" w:hint="default"/>
                          <w:spacing w:val="-51"/>
                          <w:sz w:val="15"/>
                          <w:szCs w:val="15"/>
                        </w:rPr>
                        <w:t> </w:t>
                      </w:r>
                      <w:r>
                        <w:rPr>
                          <w:rFonts w:ascii="宋体" w:hAnsi="宋体" w:cs="宋体" w:eastAsia="宋体" w:hint="default"/>
                          <w:sz w:val="15"/>
                          <w:szCs w:val="15"/>
                        </w:rPr>
                        <w:t>准</w:t>
                      </w:r>
                      <w:r>
                        <w:rPr>
                          <w:rFonts w:ascii="宋体" w:hAnsi="宋体" w:cs="宋体" w:eastAsia="宋体" w:hint="default"/>
                          <w:spacing w:val="-51"/>
                          <w:sz w:val="15"/>
                          <w:szCs w:val="15"/>
                        </w:rPr>
                        <w:t> </w:t>
                      </w:r>
                      <w:r>
                        <w:rPr>
                          <w:rFonts w:ascii="宋体" w:hAnsi="宋体" w:cs="宋体" w:eastAsia="宋体" w:hint="default"/>
                          <w:sz w:val="15"/>
                          <w:szCs w:val="15"/>
                        </w:rPr>
                        <w:t>备</w:t>
                      </w:r>
                      <w:r>
                        <w:rPr>
                          <w:rFonts w:ascii="宋体" w:hAnsi="宋体" w:cs="宋体" w:eastAsia="宋体" w:hint="default"/>
                          <w:spacing w:val="-48"/>
                          <w:sz w:val="15"/>
                          <w:szCs w:val="15"/>
                        </w:rPr>
                        <w:t> </w:t>
                      </w:r>
                      <w:r>
                        <w:rPr>
                          <w:rFonts w:ascii="宋体" w:hAnsi="宋体" w:cs="宋体" w:eastAsia="宋体" w:hint="default"/>
                          <w:sz w:val="15"/>
                          <w:szCs w:val="15"/>
                        </w:rPr>
                        <w:t>的</w:t>
                      </w:r>
                      <w:r>
                        <w:rPr>
                          <w:rFonts w:ascii="宋体" w:hAnsi="宋体" w:cs="宋体" w:eastAsia="宋体" w:hint="default"/>
                          <w:w w:val="100"/>
                          <w:sz w:val="15"/>
                          <w:szCs w:val="15"/>
                        </w:rPr>
                        <w:t> </w:t>
                      </w:r>
                      <w:r>
                        <w:rPr>
                          <w:rFonts w:ascii="宋体" w:hAnsi="宋体" w:cs="宋体" w:eastAsia="宋体" w:hint="default"/>
                          <w:sz w:val="15"/>
                          <w:szCs w:val="15"/>
                        </w:rPr>
                        <w:t>其他应收款</w:t>
                      </w:r>
                    </w:p>
                    <w:p>
                      <w:pPr>
                        <w:spacing w:before="51"/>
                        <w:ind w:left="0" w:right="1" w:firstLine="0"/>
                        <w:jc w:val="center"/>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group>
            <w10:wrap type="none"/>
          </v:group>
        </w:pict>
      </w:r>
      <w:r>
        <w:rPr/>
        <w:pict>
          <v:shape style="position:absolute;margin-left:203.210007pt;margin-top:18.503679pt;width:.48001pt;height:.12pt;mso-position-horizontal-relative:page;mso-position-vertical-relative:paragraph;z-index:-1308928" type="#_x0000_t75" stroked="false">
            <v:imagedata r:id="rId315" o:title=""/>
          </v:shape>
        </w:pict>
      </w:r>
      <w:r>
        <w:rPr/>
        <w:pict>
          <v:shape style="position:absolute;margin-left:274.010010pt;margin-top:18.503679pt;width:.48001pt;height:.12pt;mso-position-horizontal-relative:page;mso-position-vertical-relative:paragraph;z-index:-1308904" type="#_x0000_t75" stroked="false">
            <v:imagedata r:id="rId315" o:title=""/>
          </v:shape>
        </w:pict>
      </w:r>
      <w:r>
        <w:rPr/>
        <w:pict>
          <v:shape style="position:absolute;margin-left:337.869995pt;margin-top:18.503679pt;width:.47998pt;height:.12pt;mso-position-horizontal-relative:page;mso-position-vertical-relative:paragraph;z-index:-1308880" type="#_x0000_t75" stroked="false">
            <v:imagedata r:id="rId315" o:title=""/>
          </v:shape>
        </w:pict>
      </w:r>
      <w:r>
        <w:rPr/>
        <w:pict>
          <v:shape style="position:absolute;margin-left:394.630005pt;margin-top:18.503679pt;width:.48001pt;height:.12pt;mso-position-horizontal-relative:page;mso-position-vertical-relative:paragraph;z-index:-1308856" type="#_x0000_t75" stroked="false">
            <v:imagedata r:id="rId315" o:title=""/>
          </v:shape>
        </w:pict>
      </w:r>
      <w:r>
        <w:rPr/>
        <w:pict>
          <v:group style="position:absolute;margin-left:117.5pt;margin-top:37.243698pt;width:419.4pt;height:.5pt;mso-position-horizontal-relative:page;mso-position-vertical-relative:paragraph;z-index:-1308832" coordorigin="2350,745" coordsize="8388,10">
            <v:shape style="position:absolute;left:2350;top:745;width:4407;height:10" type="#_x0000_t75" stroked="false">
              <v:imagedata r:id="rId316" o:title=""/>
            </v:shape>
            <v:shape style="position:absolute;left:6753;top:745;width:3985;height:10" type="#_x0000_t75" stroked="false">
              <v:imagedata r:id="rId317" o:title=""/>
            </v:shape>
            <w10:wrap type="none"/>
          </v:group>
        </w:pict>
      </w:r>
      <w:r>
        <w:rPr/>
        <w:pict>
          <v:group style="position:absolute;margin-left:117.5pt;margin-top:48.283661pt;width:419.4pt;height:5.55pt;mso-position-horizontal-relative:page;mso-position-vertical-relative:paragraph;z-index:-1308808" coordorigin="2350,966" coordsize="8388,111">
            <v:shape style="position:absolute;left:2350;top:966;width:1733;height:110" type="#_x0000_t75" stroked="false">
              <v:imagedata r:id="rId318" o:title=""/>
            </v:shape>
            <v:shape style="position:absolute;left:4059;top:1062;width:1430;height:14" type="#_x0000_t75" stroked="false">
              <v:imagedata r:id="rId319" o:title=""/>
            </v:shape>
            <v:shape style="position:absolute;left:5475;top:1062;width:1292;height:14" type="#_x0000_t75" stroked="false">
              <v:imagedata r:id="rId320" o:title=""/>
            </v:shape>
            <v:shape style="position:absolute;left:6753;top:1062;width:1150;height:14" type="#_x0000_t75" stroked="false">
              <v:imagedata r:id="rId321" o:title=""/>
            </v:shape>
            <v:shape style="position:absolute;left:7888;top:1066;width:2849;height:10" type="#_x0000_t75" stroked="false">
              <v:imagedata r:id="rId237" o:title=""/>
            </v:shape>
            <w10:wrap type="none"/>
          </v:group>
        </w:pict>
      </w:r>
      <w:r>
        <w:rPr/>
        <w:pict>
          <v:group style="position:absolute;margin-left:117.5pt;margin-top:64.363686pt;width:419.4pt;height:5.55pt;mso-position-horizontal-relative:page;mso-position-vertical-relative:paragraph;z-index:-1308784" coordorigin="2350,1287" coordsize="8388,111">
            <v:shape style="position:absolute;left:2350;top:1287;width:1733;height:110" type="#_x0000_t75" stroked="false">
              <v:imagedata r:id="rId318" o:title=""/>
            </v:shape>
            <v:shape style="position:absolute;left:4059;top:1383;width:1430;height:14" type="#_x0000_t75" stroked="false">
              <v:imagedata r:id="rId322" o:title=""/>
            </v:shape>
            <v:shape style="position:absolute;left:5475;top:1383;width:1292;height:14" type="#_x0000_t75" stroked="false">
              <v:imagedata r:id="rId323" o:title=""/>
            </v:shape>
            <v:shape style="position:absolute;left:6753;top:1383;width:1150;height:14" type="#_x0000_t75" stroked="false">
              <v:imagedata r:id="rId321" o:title=""/>
            </v:shape>
            <v:shape style="position:absolute;left:7888;top:1388;width:2849;height:10" type="#_x0000_t75" stroked="false">
              <v:imagedata r:id="rId324" o:title=""/>
            </v:shape>
            <w10:wrap type="none"/>
          </v:group>
        </w:pict>
      </w:r>
      <w:r>
        <w:rPr>
          <w:rFonts w:ascii="宋体" w:hAnsi="宋体" w:cs="宋体" w:eastAsia="宋体" w:hint="default"/>
          <w:sz w:val="21"/>
          <w:szCs w:val="21"/>
        </w:rPr>
        <w:t>期末单项金额重大并单项计提坏账准备的其他应收款</w:t>
      </w:r>
    </w:p>
    <w:p>
      <w:pPr>
        <w:spacing w:line="240" w:lineRule="auto" w:before="4"/>
        <w:rPr>
          <w:rFonts w:ascii="宋体" w:hAnsi="宋体" w:cs="宋体" w:eastAsia="宋体" w:hint="default"/>
          <w:sz w:val="2"/>
          <w:szCs w:val="2"/>
        </w:rPr>
      </w:pPr>
    </w:p>
    <w:tbl>
      <w:tblPr>
        <w:tblW w:w="0" w:type="auto"/>
        <w:jc w:val="left"/>
        <w:tblInd w:w="675" w:type="dxa"/>
        <w:tblLayout w:type="fixed"/>
        <w:tblCellMar>
          <w:top w:w="0" w:type="dxa"/>
          <w:left w:w="0" w:type="dxa"/>
          <w:bottom w:w="0" w:type="dxa"/>
          <w:right w:w="0" w:type="dxa"/>
        </w:tblCellMar>
        <w:tblLook w:val="01E0"/>
      </w:tblPr>
      <w:tblGrid>
        <w:gridCol w:w="1733"/>
        <w:gridCol w:w="1416"/>
        <w:gridCol w:w="1277"/>
        <w:gridCol w:w="1135"/>
        <w:gridCol w:w="2840"/>
      </w:tblGrid>
      <w:tr>
        <w:trPr>
          <w:trHeight w:val="376" w:hRule="exact"/>
        </w:trPr>
        <w:tc>
          <w:tcPr>
            <w:tcW w:w="1733"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其他应收款内容</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7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284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234" w:hRule="exact"/>
        </w:trPr>
        <w:tc>
          <w:tcPr>
            <w:tcW w:w="173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6" w:right="0"/>
              <w:jc w:val="center"/>
              <w:rPr>
                <w:rFonts w:ascii="宋体" w:hAnsi="宋体" w:cs="宋体" w:eastAsia="宋体" w:hint="default"/>
                <w:sz w:val="18"/>
                <w:szCs w:val="18"/>
              </w:rPr>
            </w:pPr>
            <w:r>
              <w:rPr>
                <w:rFonts w:ascii="宋体" w:hAnsi="宋体" w:cs="宋体" w:eastAsia="宋体" w:hint="default"/>
                <w:sz w:val="18"/>
                <w:szCs w:val="18"/>
              </w:rPr>
              <w:t>投标保证金</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100"/>
              <w:jc w:val="right"/>
              <w:rPr>
                <w:rFonts w:ascii="Times New Roman" w:hAnsi="Times New Roman" w:cs="Times New Roman" w:eastAsia="Times New Roman" w:hint="default"/>
                <w:sz w:val="18"/>
                <w:szCs w:val="18"/>
              </w:rPr>
            </w:pPr>
            <w:r>
              <w:rPr>
                <w:rFonts w:ascii="Times New Roman"/>
                <w:spacing w:val="-1"/>
                <w:sz w:val="18"/>
              </w:rPr>
              <w:t>777,600.00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101"/>
              <w:jc w:val="right"/>
              <w:rPr>
                <w:rFonts w:ascii="Times New Roman" w:hAnsi="Times New Roman" w:cs="Times New Roman" w:eastAsia="Times New Roman" w:hint="default"/>
                <w:sz w:val="18"/>
                <w:szCs w:val="18"/>
              </w:rPr>
            </w:pPr>
            <w:r>
              <w:rPr>
                <w:rFonts w:ascii="Times New Roman"/>
                <w:spacing w:val="-1"/>
                <w:sz w:val="18"/>
              </w:rPr>
              <w:t>38,880.00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2"/>
              <w:jc w:val="center"/>
              <w:rPr>
                <w:rFonts w:ascii="Times New Roman" w:hAnsi="Times New Roman" w:cs="Times New Roman" w:eastAsia="Times New Roman" w:hint="default"/>
                <w:sz w:val="18"/>
                <w:szCs w:val="18"/>
              </w:rPr>
            </w:pPr>
            <w:r>
              <w:rPr>
                <w:rFonts w:ascii="Times New Roman"/>
                <w:sz w:val="18"/>
              </w:rPr>
              <w:t>5.00</w:t>
            </w:r>
          </w:p>
        </w:tc>
        <w:tc>
          <w:tcPr>
            <w:tcW w:w="2840"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432" w:hRule="exact"/>
        </w:trPr>
        <w:tc>
          <w:tcPr>
            <w:tcW w:w="1733"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6" w:right="0"/>
              <w:jc w:val="center"/>
              <w:rPr>
                <w:rFonts w:ascii="宋体" w:hAnsi="宋体" w:cs="宋体" w:eastAsia="宋体" w:hint="default"/>
                <w:sz w:val="18"/>
                <w:szCs w:val="18"/>
              </w:rPr>
            </w:pPr>
            <w:r>
              <w:rPr>
                <w:rFonts w:ascii="宋体" w:hAnsi="宋体" w:cs="宋体" w:eastAsia="宋体" w:hint="default"/>
                <w:sz w:val="18"/>
                <w:szCs w:val="18"/>
              </w:rPr>
              <w:t>投标保证金</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596,790.00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1"/>
              <w:jc w:val="right"/>
              <w:rPr>
                <w:rFonts w:ascii="Times New Roman" w:hAnsi="Times New Roman" w:cs="Times New Roman" w:eastAsia="Times New Roman" w:hint="default"/>
                <w:sz w:val="18"/>
                <w:szCs w:val="18"/>
              </w:rPr>
            </w:pPr>
            <w:r>
              <w:rPr>
                <w:rFonts w:ascii="Times New Roman"/>
                <w:spacing w:val="-1"/>
                <w:sz w:val="18"/>
              </w:rPr>
              <w:t>57,582.00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2"/>
              <w:jc w:val="center"/>
              <w:rPr>
                <w:rFonts w:ascii="Times New Roman" w:hAnsi="Times New Roman" w:cs="Times New Roman" w:eastAsia="Times New Roman" w:hint="default"/>
                <w:sz w:val="18"/>
                <w:szCs w:val="18"/>
              </w:rPr>
            </w:pPr>
            <w:r>
              <w:rPr>
                <w:rFonts w:ascii="Times New Roman"/>
                <w:sz w:val="18"/>
              </w:rPr>
              <w:t>9.65</w:t>
            </w:r>
          </w:p>
        </w:tc>
        <w:tc>
          <w:tcPr>
            <w:tcW w:w="2840"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22" w:hRule="exact"/>
        </w:trPr>
        <w:tc>
          <w:tcPr>
            <w:tcW w:w="173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房屋租赁押金</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516,064.50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25,803.23</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5.00</w:t>
            </w:r>
          </w:p>
        </w:tc>
        <w:tc>
          <w:tcPr>
            <w:tcW w:w="284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29" w:hRule="exact"/>
        </w:trPr>
        <w:tc>
          <w:tcPr>
            <w:tcW w:w="17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1,890,454.50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122,265.23</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tc>
        <w:tc>
          <w:tcPr>
            <w:tcW w:w="2840"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4"/>
                <w:szCs w:val="24"/>
              </w:rPr>
            </w:pPr>
          </w:p>
        </w:tc>
      </w:tr>
    </w:tbl>
    <w:p>
      <w:pPr>
        <w:spacing w:line="240" w:lineRule="auto" w:before="0"/>
        <w:rPr>
          <w:rFonts w:ascii="宋体" w:hAnsi="宋体" w:cs="宋体" w:eastAsia="宋体" w:hint="default"/>
          <w:sz w:val="20"/>
          <w:szCs w:val="20"/>
        </w:rPr>
      </w:pPr>
    </w:p>
    <w:p>
      <w:pPr>
        <w:spacing w:before="153"/>
        <w:ind w:left="980" w:right="1782" w:firstLine="0"/>
        <w:jc w:val="left"/>
        <w:rPr>
          <w:rFonts w:ascii="宋体" w:hAnsi="宋体" w:cs="宋体" w:eastAsia="宋体" w:hint="default"/>
          <w:sz w:val="21"/>
          <w:szCs w:val="21"/>
        </w:rPr>
      </w:pPr>
      <w:r>
        <w:rPr/>
        <w:pict>
          <v:group style="position:absolute;margin-left:117.5pt;margin-top:-30.606329pt;width:419.4pt;height:.5pt;mso-position-horizontal-relative:page;mso-position-vertical-relative:paragraph;z-index:-1308760" coordorigin="2350,-612" coordsize="8388,10">
            <v:shape style="position:absolute;left:2350;top:-612;width:4407;height:10" type="#_x0000_t75" stroked="false">
              <v:imagedata r:id="rId316" o:title=""/>
            </v:shape>
            <v:shape style="position:absolute;left:6753;top:-612;width:3985;height:10" type="#_x0000_t75" stroked="false">
              <v:imagedata r:id="rId317" o:title=""/>
            </v:shape>
            <w10:wrap type="none"/>
          </v:group>
        </w:pict>
      </w:r>
      <w:r>
        <w:rPr/>
        <w:pict>
          <v:shape style="position:absolute;margin-left:203.210007pt;margin-top:-14.766309pt;width:.48003pt;height:.24pt;mso-position-horizontal-relative:page;mso-position-vertical-relative:paragraph;z-index:-1308736" type="#_x0000_t75" stroked="false">
            <v:imagedata r:id="rId325" o:title=""/>
          </v:shape>
        </w:pict>
      </w:r>
      <w:r>
        <w:rPr/>
        <w:pict>
          <v:shape style="position:absolute;margin-left:274.010010pt;margin-top:-14.766309pt;width:.48003pt;height:.24pt;mso-position-horizontal-relative:page;mso-position-vertical-relative:paragraph;z-index:-1308712" type="#_x0000_t75" stroked="false">
            <v:imagedata r:id="rId325" o:title=""/>
          </v:shape>
        </w:pict>
      </w:r>
      <w:r>
        <w:rPr/>
        <w:pict>
          <v:shape style="position:absolute;margin-left:337.869995pt;margin-top:-14.766309pt;width:.48pt;height:.24pt;mso-position-horizontal-relative:page;mso-position-vertical-relative:paragraph;z-index:-1308688" type="#_x0000_t75" stroked="false">
            <v:imagedata r:id="rId325" o:title=""/>
          </v:shape>
        </w:pict>
      </w:r>
      <w:r>
        <w:rPr/>
        <w:pict>
          <v:shape style="position:absolute;margin-left:394.630005pt;margin-top:-14.766309pt;width:.48003pt;height:.24pt;mso-position-horizontal-relative:page;mso-position-vertical-relative:paragraph;z-index:-1308664" type="#_x0000_t75" stroked="false">
            <v:imagedata r:id="rId325" o:title=""/>
          </v:shape>
        </w:pict>
      </w:r>
      <w:r>
        <w:rPr/>
        <w:pict>
          <v:shape style="position:absolute;margin-left:197.330002pt;margin-top:24.353682pt;width:.48pt;height:.12pt;mso-position-horizontal-relative:page;mso-position-vertical-relative:paragraph;z-index:-1308640" type="#_x0000_t75" stroked="false">
            <v:imagedata r:id="rId325" o:title=""/>
          </v:shape>
        </w:pict>
      </w:r>
      <w:r>
        <w:rPr/>
        <w:pict>
          <v:shape style="position:absolute;margin-left:366.309998pt;margin-top:24.353682pt;width:.47998pt;height:.12pt;mso-position-horizontal-relative:page;mso-position-vertical-relative:paragraph;z-index:-1308616" type="#_x0000_t75" stroked="false">
            <v:imagedata r:id="rId325" o:title=""/>
          </v:shape>
        </w:pict>
      </w:r>
      <w:r>
        <w:rPr/>
        <w:pict>
          <v:group style="position:absolute;margin-left:197.809998pt;margin-top:43.193703pt;width:338.85pt;height:.5pt;mso-position-horizontal-relative:page;mso-position-vertical-relative:paragraph;z-index:-1308592" coordorigin="3956,864" coordsize="6777,10">
            <v:shape style="position:absolute;left:3956;top:864;width:3370;height:10" type="#_x0000_t75" stroked="false">
              <v:imagedata r:id="rId326" o:title=""/>
            </v:shape>
            <v:shape style="position:absolute;left:7321;top:864;width:2129;height:10" type="#_x0000_t75" stroked="false">
              <v:imagedata r:id="rId327" o:title=""/>
            </v:shape>
            <v:shape style="position:absolute;left:9446;top:864;width:1286;height:10" type="#_x0000_t75" stroked="false">
              <v:imagedata r:id="rId240" o:title=""/>
            </v:shape>
            <w10:wrap type="none"/>
          </v:group>
        </w:pict>
      </w:r>
      <w:r>
        <w:rPr/>
        <w:pict>
          <v:group style="position:absolute;margin-left:197.809998pt;margin-top:62.393703pt;width:104.2pt;height:.5pt;mso-position-horizontal-relative:page;mso-position-vertical-relative:paragraph;z-index:-1308568" coordorigin="3956,1248" coordsize="2084,10">
            <v:shape style="position:absolute;left:3956;top:1248;width:1231;height:10" type="#_x0000_t75" stroked="false">
              <v:imagedata r:id="rId328" o:title=""/>
            </v:shape>
            <v:shape style="position:absolute;left:5183;top:1248;width:857;height:10" type="#_x0000_t75" stroked="false">
              <v:imagedata r:id="rId329" o:title=""/>
            </v:shape>
            <w10:wrap type="none"/>
          </v:group>
        </w:pict>
      </w:r>
      <w:r>
        <w:rPr/>
        <w:pict>
          <v:group style="position:absolute;margin-left:366.790009pt;margin-top:62.393703pt;width:105.75pt;height:.5pt;mso-position-horizontal-relative:page;mso-position-vertical-relative:paragraph;z-index:-1308544" coordorigin="7336,1248" coordsize="2115,10">
            <v:shape style="position:absolute;left:7336;top:1248;width:1265;height:10" type="#_x0000_t75" stroked="false">
              <v:imagedata r:id="rId330" o:title=""/>
            </v:shape>
            <v:shape style="position:absolute;left:8596;top:1248;width:855;height:10" type="#_x0000_t75" stroked="false">
              <v:imagedata r:id="rId331" o:title=""/>
            </v:shape>
            <w10:wrap type="none"/>
          </v:group>
        </w:pict>
      </w:r>
      <w:r>
        <w:rPr/>
        <w:pict>
          <v:group style="position:absolute;margin-left:120.019997pt;margin-top:119.543701pt;width:416.6pt;height:.5pt;mso-position-horizontal-relative:page;mso-position-vertical-relative:paragraph;z-index:-1308520" coordorigin="2400,2391" coordsize="8332,10">
            <v:shape style="position:absolute;left:2400;top:2391;width:2787;height:10" type="#_x0000_t75" stroked="false">
              <v:imagedata r:id="rId286" o:title=""/>
            </v:shape>
            <v:shape style="position:absolute;left:5183;top:2391;width:2144;height:10" type="#_x0000_t75" stroked="false">
              <v:imagedata r:id="rId287" o:title=""/>
            </v:shape>
            <v:shape style="position:absolute;left:7321;top:2391;width:1279;height:10" type="#_x0000_t75" stroked="false">
              <v:imagedata r:id="rId288" o:title=""/>
            </v:shape>
            <v:shape style="position:absolute;left:8596;top:2391;width:855;height:10" type="#_x0000_t75" stroked="false">
              <v:imagedata r:id="rId331" o:title=""/>
            </v:shape>
            <v:shape style="position:absolute;left:9446;top:2391;width:1286;height:10" type="#_x0000_t75" stroked="false">
              <v:imagedata r:id="rId249" o:title=""/>
            </v:shape>
            <w10:wrap type="none"/>
          </v:group>
        </w:pict>
      </w:r>
      <w:r>
        <w:rPr>
          <w:rFonts w:ascii="宋体" w:hAnsi="宋体" w:cs="宋体" w:eastAsia="宋体" w:hint="default"/>
          <w:sz w:val="21"/>
          <w:szCs w:val="21"/>
        </w:rPr>
        <w:t>组合中，采用账龄分析法计提坏账准备的其他应收款：</w:t>
      </w:r>
    </w:p>
    <w:p>
      <w:pPr>
        <w:spacing w:line="240" w:lineRule="auto" w:before="4"/>
        <w:rPr>
          <w:rFonts w:ascii="宋体" w:hAnsi="宋体" w:cs="宋体" w:eastAsia="宋体" w:hint="default"/>
          <w:sz w:val="2"/>
          <w:szCs w:val="2"/>
        </w:rPr>
      </w:pPr>
    </w:p>
    <w:tbl>
      <w:tblPr>
        <w:tblW w:w="0" w:type="auto"/>
        <w:jc w:val="left"/>
        <w:tblInd w:w="725" w:type="dxa"/>
        <w:tblLayout w:type="fixed"/>
        <w:tblCellMar>
          <w:top w:w="0" w:type="dxa"/>
          <w:left w:w="0" w:type="dxa"/>
          <w:bottom w:w="0" w:type="dxa"/>
          <w:right w:w="0" w:type="dxa"/>
        </w:tblCellMar>
        <w:tblLook w:val="01E0"/>
      </w:tblPr>
      <w:tblGrid>
        <w:gridCol w:w="1565"/>
        <w:gridCol w:w="1241"/>
        <w:gridCol w:w="852"/>
        <w:gridCol w:w="1287"/>
        <w:gridCol w:w="1274"/>
        <w:gridCol w:w="850"/>
        <w:gridCol w:w="1277"/>
      </w:tblGrid>
      <w:tr>
        <w:trPr>
          <w:trHeight w:val="396" w:hRule="exact"/>
        </w:trPr>
        <w:tc>
          <w:tcPr>
            <w:tcW w:w="1565"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left="18"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380"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401"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9" w:hRule="exact"/>
        </w:trPr>
        <w:tc>
          <w:tcPr>
            <w:tcW w:w="1565" w:type="dxa"/>
            <w:vMerge/>
            <w:tcBorders>
              <w:left w:val="nil" w:sz="6" w:space="0" w:color="auto"/>
              <w:right w:val="single" w:sz="4" w:space="0" w:color="000000"/>
            </w:tcBorders>
          </w:tcPr>
          <w:p>
            <w:pPr/>
          </w:p>
        </w:tc>
        <w:tc>
          <w:tcPr>
            <w:tcW w:w="2093"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68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87"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12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6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vMerge w:val="restart"/>
            <w:tcBorders>
              <w:top w:val="nil" w:sz="6" w:space="0" w:color="auto"/>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54" w:hRule="exact"/>
        </w:trPr>
        <w:tc>
          <w:tcPr>
            <w:tcW w:w="1565" w:type="dxa"/>
            <w:vMerge/>
            <w:tcBorders>
              <w:left w:val="nil" w:sz="6" w:space="0" w:color="auto"/>
              <w:bottom w:val="single" w:sz="4" w:space="0" w:color="000000"/>
              <w:right w:val="single" w:sz="4" w:space="0" w:color="000000"/>
            </w:tcBorders>
          </w:tcPr>
          <w:p>
            <w:pPr/>
          </w:p>
        </w:tc>
        <w:tc>
          <w:tcPr>
            <w:tcW w:w="12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left="24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87" w:type="dxa"/>
            <w:vMerge/>
            <w:tcBorders>
              <w:left w:val="single" w:sz="4" w:space="0" w:color="000000"/>
              <w:bottom w:val="single" w:sz="4" w:space="0" w:color="000000"/>
              <w:right w:val="single" w:sz="4" w:space="0" w:color="000000"/>
            </w:tcBorders>
          </w:tcPr>
          <w:p>
            <w:pPr/>
          </w:p>
        </w:tc>
        <w:tc>
          <w:tcPr>
            <w:tcW w:w="12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left="24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77" w:type="dxa"/>
            <w:vMerge/>
            <w:tcBorders>
              <w:left w:val="single" w:sz="4" w:space="0" w:color="000000"/>
              <w:bottom w:val="single" w:sz="4" w:space="0" w:color="000000"/>
              <w:right w:val="nil" w:sz="6" w:space="0" w:color="auto"/>
            </w:tcBorders>
          </w:tcPr>
          <w:p>
            <w:pPr/>
          </w:p>
        </w:tc>
      </w:tr>
      <w:tr>
        <w:trPr>
          <w:trHeight w:val="387" w:hRule="exact"/>
        </w:trPr>
        <w:tc>
          <w:tcPr>
            <w:tcW w:w="1565" w:type="dxa"/>
            <w:tcBorders>
              <w:top w:val="single" w:sz="4" w:space="0" w:color="000000"/>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41"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22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17" name="image312.png" descr=""/>
                  <wp:cNvGraphicFramePr>
                    <a:graphicFrameLocks noChangeAspect="1"/>
                  </wp:cNvGraphicFramePr>
                  <a:graphic>
                    <a:graphicData uri="http://schemas.openxmlformats.org/drawingml/2006/picture">
                      <pic:pic>
                        <pic:nvPicPr>
                          <pic:cNvPr id="18" name="image312.png"/>
                          <pic:cNvPicPr/>
                        </pic:nvPicPr>
                        <pic:blipFill>
                          <a:blip r:embed="rId332"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71"/>
              <w:ind w:right="98"/>
              <w:jc w:val="right"/>
              <w:rPr>
                <w:rFonts w:ascii="Times New Roman" w:hAnsi="Times New Roman" w:cs="Times New Roman" w:eastAsia="Times New Roman" w:hint="default"/>
                <w:sz w:val="18"/>
                <w:szCs w:val="18"/>
              </w:rPr>
            </w:pPr>
            <w:r>
              <w:rPr>
                <w:rFonts w:ascii="Times New Roman"/>
                <w:spacing w:val="-1"/>
                <w:sz w:val="18"/>
              </w:rPr>
              <w:t>3,846,374.55</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z w:val="18"/>
              </w:rPr>
              <w:t>69.21</w:t>
            </w:r>
          </w:p>
        </w:tc>
        <w:tc>
          <w:tcPr>
            <w:tcW w:w="12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192,318.73</w:t>
            </w:r>
          </w:p>
        </w:tc>
        <w:tc>
          <w:tcPr>
            <w:tcW w:w="12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3,677,502.16</w:t>
            </w:r>
          </w:p>
        </w:tc>
        <w:tc>
          <w:tcPr>
            <w:tcW w:w="8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69.46</w:t>
            </w:r>
          </w:p>
        </w:tc>
        <w:tc>
          <w:tcPr>
            <w:tcW w:w="1277" w:type="dxa"/>
            <w:tcBorders>
              <w:top w:val="single" w:sz="4" w:space="0" w:color="000000"/>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183,875.11</w:t>
            </w:r>
          </w:p>
        </w:tc>
      </w:tr>
      <w:tr>
        <w:trPr>
          <w:trHeight w:val="385"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8"/>
              <w:jc w:val="right"/>
              <w:rPr>
                <w:rFonts w:ascii="Times New Roman" w:hAnsi="Times New Roman" w:cs="Times New Roman" w:eastAsia="Times New Roman" w:hint="default"/>
                <w:sz w:val="18"/>
                <w:szCs w:val="18"/>
              </w:rPr>
            </w:pPr>
            <w:r>
              <w:rPr>
                <w:rFonts w:ascii="Times New Roman"/>
                <w:spacing w:val="-1"/>
                <w:sz w:val="18"/>
              </w:rPr>
              <w:t>794,910.14</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z w:val="18"/>
              </w:rPr>
              <w:t>14.30</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158,982.04</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863,204.20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z w:val="18"/>
              </w:rPr>
              <w:t>16.30</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z w:val="18"/>
              </w:rPr>
              <w:t>172,640.84</w:t>
            </w:r>
          </w:p>
        </w:tc>
      </w:tr>
      <w:tr>
        <w:trPr>
          <w:trHeight w:val="385"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98"/>
              <w:jc w:val="right"/>
              <w:rPr>
                <w:rFonts w:ascii="Times New Roman" w:hAnsi="Times New Roman" w:cs="Times New Roman" w:eastAsia="Times New Roman" w:hint="default"/>
                <w:sz w:val="18"/>
                <w:szCs w:val="18"/>
              </w:rPr>
            </w:pPr>
            <w:r>
              <w:rPr>
                <w:rFonts w:ascii="Times New Roman"/>
                <w:spacing w:val="-1"/>
                <w:sz w:val="18"/>
              </w:rPr>
              <w:t>208,608.19</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3.75</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104,304.09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210,771.95</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pacing w:val="-1"/>
                <w:sz w:val="18"/>
              </w:rPr>
              <w:t>3.98</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105,385.98</w:t>
            </w:r>
          </w:p>
        </w:tc>
      </w:tr>
      <w:tr>
        <w:trPr>
          <w:trHeight w:val="384"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8"/>
              <w:jc w:val="right"/>
              <w:rPr>
                <w:rFonts w:ascii="Times New Roman" w:hAnsi="Times New Roman" w:cs="Times New Roman" w:eastAsia="Times New Roman" w:hint="default"/>
                <w:sz w:val="18"/>
                <w:szCs w:val="18"/>
              </w:rPr>
            </w:pPr>
            <w:r>
              <w:rPr>
                <w:rFonts w:ascii="Times New Roman"/>
                <w:spacing w:val="-1"/>
                <w:sz w:val="18"/>
              </w:rPr>
              <w:t>707,250.12</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z w:val="18"/>
              </w:rPr>
              <w:t>12.73</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707,250.12</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543,268.26</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z w:val="18"/>
              </w:rPr>
              <w:t>10.26</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543,268.26</w:t>
            </w:r>
          </w:p>
        </w:tc>
      </w:tr>
      <w:tr>
        <w:trPr>
          <w:trHeight w:val="391" w:hRule="exact"/>
        </w:trPr>
        <w:tc>
          <w:tcPr>
            <w:tcW w:w="1565"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98"/>
              <w:jc w:val="right"/>
              <w:rPr>
                <w:rFonts w:ascii="Times New Roman" w:hAnsi="Times New Roman" w:cs="Times New Roman" w:eastAsia="Times New Roman" w:hint="default"/>
                <w:sz w:val="18"/>
                <w:szCs w:val="18"/>
              </w:rPr>
            </w:pPr>
            <w:r>
              <w:rPr>
                <w:rFonts w:ascii="Times New Roman"/>
                <w:spacing w:val="-1"/>
                <w:sz w:val="18"/>
              </w:rPr>
              <w:t>5,557,143.00</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28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1,162,854.98</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5,294,746.57</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277"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1,005,170.19</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80" w:top="1260" w:bottom="1160" w:left="1660" w:right="0"/>
        </w:sectPr>
      </w:pPr>
    </w:p>
    <w:p>
      <w:pPr>
        <w:spacing w:line="240" w:lineRule="auto" w:before="1"/>
        <w:rPr>
          <w:rFonts w:ascii="宋体" w:hAnsi="宋体" w:cs="宋体" w:eastAsia="宋体" w:hint="default"/>
          <w:sz w:val="21"/>
          <w:szCs w:val="21"/>
        </w:rPr>
      </w:pPr>
      <w:r>
        <w:rPr/>
        <w:pict>
          <v:group style="position:absolute;margin-left:118.339996pt;margin-top:428.929993pt;width:404.15pt;height:5.55pt;mso-position-horizontal-relative:page;mso-position-vertical-relative:page;z-index:-1308088" coordorigin="2367,8579" coordsize="8083,111">
            <v:shape style="position:absolute;left:2367;top:8579;width:2225;height:110" type="#_x0000_t75" stroked="false">
              <v:imagedata r:id="rId333" o:title=""/>
            </v:shape>
            <v:shape style="position:absolute;left:4568;top:8675;width:1066;height:14" type="#_x0000_t75" stroked="false">
              <v:imagedata r:id="rId334" o:title=""/>
            </v:shape>
            <v:shape style="position:absolute;left:5619;top:8675;width:1404;height:14" type="#_x0000_t75" stroked="false">
              <v:imagedata r:id="rId335" o:title=""/>
            </v:shape>
            <v:shape style="position:absolute;left:7009;top:8675;width:1008;height:14" type="#_x0000_t75" stroked="false">
              <v:imagedata r:id="rId336" o:title=""/>
            </v:shape>
            <v:shape style="position:absolute;left:8003;top:8675;width:1073;height:14" type="#_x0000_t75" stroked="false">
              <v:imagedata r:id="rId337" o:title=""/>
            </v:shape>
            <v:shape style="position:absolute;left:9062;top:8679;width:1387;height:10" type="#_x0000_t75" stroked="false">
              <v:imagedata r:id="rId338" o:title=""/>
            </v:shape>
            <w10:wrap type="none"/>
          </v:group>
        </w:pict>
      </w:r>
    </w:p>
    <w:p>
      <w:pPr>
        <w:spacing w:before="36"/>
        <w:ind w:left="848" w:right="1782" w:firstLine="0"/>
        <w:jc w:val="left"/>
        <w:rPr>
          <w:rFonts w:ascii="宋体" w:hAnsi="宋体" w:cs="宋体" w:eastAsia="宋体" w:hint="default"/>
          <w:sz w:val="21"/>
          <w:szCs w:val="21"/>
        </w:rPr>
      </w:pPr>
      <w:r>
        <w:rPr/>
        <w:pict>
          <v:shape style="position:absolute;margin-left:196.130005pt;margin-top:18.503674pt;width:.48pt;height:.12pt;mso-position-horizontal-relative:page;mso-position-vertical-relative:paragraph;z-index:-1308424" type="#_x0000_t75" stroked="false">
            <v:imagedata r:id="rId332" o:title=""/>
          </v:shape>
        </w:pict>
      </w:r>
      <w:r>
        <w:rPr/>
        <w:pict>
          <v:shape style="position:absolute;margin-left:285.529999pt;margin-top:18.503674pt;width:.47998pt;height:.12pt;mso-position-horizontal-relative:page;mso-position-vertical-relative:paragraph;z-index:-1308400" type="#_x0000_t75" stroked="false">
            <v:imagedata r:id="rId332" o:title=""/>
          </v:shape>
        </w:pict>
      </w:r>
      <w:r>
        <w:rPr/>
        <w:pict>
          <v:shape style="position:absolute;margin-left:366.429993pt;margin-top:18.503674pt;width:.47998pt;height:.12pt;mso-position-horizontal-relative:page;mso-position-vertical-relative:paragraph;z-index:-1308376" type="#_x0000_t75" stroked="false">
            <v:imagedata r:id="rId332" o:title=""/>
          </v:shape>
        </w:pict>
      </w:r>
      <w:r>
        <w:rPr/>
        <w:pict>
          <v:shape style="position:absolute;margin-left:425.589996pt;margin-top:18.503674pt;width:.47998pt;height:.12pt;mso-position-horizontal-relative:page;mso-position-vertical-relative:paragraph;z-index:-1308352" type="#_x0000_t75" stroked="false">
            <v:imagedata r:id="rId332" o:title=""/>
          </v:shape>
        </w:pict>
      </w:r>
      <w:r>
        <w:rPr/>
        <w:pict>
          <v:group style="position:absolute;margin-left:117.5pt;margin-top:37.343636pt;width:419.15pt;height:.5pt;mso-position-horizontal-relative:page;mso-position-vertical-relative:paragraph;z-index:-1308328" coordorigin="2350,747" coordsize="8383,10">
            <v:shape style="position:absolute;left:2350;top:747;width:1573;height:10" type="#_x0000_t75" stroked="false">
              <v:imagedata r:id="rId231" o:title=""/>
            </v:shape>
            <v:shape style="position:absolute;left:3918;top:747;width:1793;height:10" type="#_x0000_t75" stroked="false">
              <v:imagedata r:id="rId339" o:title=""/>
            </v:shape>
            <v:shape style="position:absolute;left:5706;top:747;width:1623;height:10" type="#_x0000_t75" stroked="false">
              <v:imagedata r:id="rId340" o:title=""/>
            </v:shape>
            <v:shape style="position:absolute;left:7324;top:747;width:1188;height:10" type="#_x0000_t75" stroked="false">
              <v:imagedata r:id="rId341" o:title=""/>
            </v:shape>
            <v:shape style="position:absolute;left:8507;top:747;width:2225;height:10" type="#_x0000_t75" stroked="false">
              <v:imagedata r:id="rId342" o:title=""/>
            </v:shape>
            <w10:wrap type="none"/>
          </v:group>
        </w:pict>
      </w:r>
      <w:r>
        <w:rPr/>
        <w:pict>
          <v:group style="position:absolute;margin-left:117.5pt;margin-top:48.383713pt;width:419.15pt;height:5.55pt;mso-position-horizontal-relative:page;mso-position-vertical-relative:paragraph;z-index:-1308304" coordorigin="2350,968" coordsize="8383,111">
            <v:shape style="position:absolute;left:2350;top:968;width:1592;height:110" type="#_x0000_t75" stroked="false">
              <v:imagedata r:id="rId233" o:title=""/>
            </v:shape>
            <v:shape style="position:absolute;left:3918;top:1068;width:1793;height:10" type="#_x0000_t75" stroked="false">
              <v:imagedata r:id="rId343" o:title=""/>
            </v:shape>
            <v:shape style="position:absolute;left:5706;top:1068;width:1623;height:10" type="#_x0000_t75" stroked="false">
              <v:imagedata r:id="rId344" o:title=""/>
            </v:shape>
            <v:shape style="position:absolute;left:7324;top:1068;width:1188;height:10" type="#_x0000_t75" stroked="false">
              <v:imagedata r:id="rId345" o:title=""/>
            </v:shape>
            <v:shape style="position:absolute;left:8507;top:1068;width:2225;height:10" type="#_x0000_t75" stroked="false">
              <v:imagedata r:id="rId346" o:title=""/>
            </v:shape>
            <w10:wrap type="none"/>
          </v:group>
        </w:pict>
      </w:r>
      <w:r>
        <w:rPr>
          <w:rFonts w:ascii="宋体" w:hAnsi="宋体" w:cs="宋体" w:eastAsia="宋体" w:hint="default"/>
          <w:sz w:val="21"/>
          <w:szCs w:val="21"/>
        </w:rPr>
        <w:t>期末单项金额虽不重大但单项计提坏账准备的其他应收款</w:t>
      </w:r>
    </w:p>
    <w:p>
      <w:pPr>
        <w:spacing w:line="240" w:lineRule="auto" w:before="4"/>
        <w:rPr>
          <w:rFonts w:ascii="宋体" w:hAnsi="宋体" w:cs="宋体" w:eastAsia="宋体" w:hint="default"/>
          <w:sz w:val="2"/>
          <w:szCs w:val="2"/>
        </w:rPr>
      </w:pPr>
    </w:p>
    <w:tbl>
      <w:tblPr>
        <w:tblW w:w="0" w:type="auto"/>
        <w:jc w:val="left"/>
        <w:tblInd w:w="675" w:type="dxa"/>
        <w:tblLayout w:type="fixed"/>
        <w:tblCellMar>
          <w:top w:w="0" w:type="dxa"/>
          <w:left w:w="0" w:type="dxa"/>
          <w:bottom w:w="0" w:type="dxa"/>
          <w:right w:w="0" w:type="dxa"/>
        </w:tblCellMar>
        <w:tblLook w:val="01E0"/>
      </w:tblPr>
      <w:tblGrid>
        <w:gridCol w:w="1592"/>
        <w:gridCol w:w="1788"/>
        <w:gridCol w:w="1618"/>
        <w:gridCol w:w="1183"/>
        <w:gridCol w:w="2216"/>
      </w:tblGrid>
      <w:tr>
        <w:trPr>
          <w:trHeight w:val="378" w:hRule="exact"/>
        </w:trPr>
        <w:tc>
          <w:tcPr>
            <w:tcW w:w="159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72"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7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2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4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8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221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4"/>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234"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房屋租赁押金</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100"/>
              <w:jc w:val="right"/>
              <w:rPr>
                <w:rFonts w:ascii="Times New Roman" w:hAnsi="Times New Roman" w:cs="Times New Roman" w:eastAsia="Times New Roman" w:hint="default"/>
                <w:sz w:val="18"/>
                <w:szCs w:val="18"/>
              </w:rPr>
            </w:pPr>
            <w:r>
              <w:rPr>
                <w:rFonts w:ascii="Times New Roman"/>
                <w:spacing w:val="-1"/>
                <w:sz w:val="18"/>
              </w:rPr>
              <w:t>30,273.60</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98"/>
              <w:jc w:val="right"/>
              <w:rPr>
                <w:rFonts w:ascii="Times New Roman" w:hAnsi="Times New Roman" w:cs="Times New Roman" w:eastAsia="Times New Roman" w:hint="default"/>
                <w:sz w:val="18"/>
                <w:szCs w:val="18"/>
              </w:rPr>
            </w:pPr>
            <w:r>
              <w:rPr>
                <w:rFonts w:ascii="Times New Roman"/>
                <w:spacing w:val="-1"/>
                <w:sz w:val="18"/>
              </w:rPr>
              <w:t>30,273.60</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1"/>
              <w:jc w:val="center"/>
              <w:rPr>
                <w:rFonts w:ascii="Times New Roman" w:hAnsi="Times New Roman" w:cs="Times New Roman" w:eastAsia="Times New Roman" w:hint="default"/>
                <w:sz w:val="18"/>
                <w:szCs w:val="18"/>
              </w:rPr>
            </w:pPr>
            <w:r>
              <w:rPr>
                <w:rFonts w:ascii="Times New Roman"/>
                <w:sz w:val="18"/>
              </w:rPr>
              <w:t>100.00</w:t>
            </w:r>
          </w:p>
        </w:tc>
        <w:tc>
          <w:tcPr>
            <w:tcW w:w="2216"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6"/>
              <w:jc w:val="center"/>
              <w:rPr>
                <w:rFonts w:ascii="宋体" w:hAnsi="宋体" w:cs="宋体" w:eastAsia="宋体" w:hint="default"/>
                <w:sz w:val="18"/>
                <w:szCs w:val="18"/>
              </w:rPr>
            </w:pPr>
            <w:r>
              <w:rPr>
                <w:rFonts w:ascii="宋体" w:hAnsi="宋体" w:cs="宋体" w:eastAsia="宋体" w:hint="default"/>
                <w:sz w:val="18"/>
                <w:szCs w:val="18"/>
              </w:rPr>
              <w:t>收回可能性较小</w:t>
            </w:r>
          </w:p>
        </w:tc>
      </w:tr>
      <w:tr>
        <w:trPr>
          <w:trHeight w:val="432"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零星款项</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53,699.22</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98"/>
              <w:jc w:val="right"/>
              <w:rPr>
                <w:rFonts w:ascii="Times New Roman" w:hAnsi="Times New Roman" w:cs="Times New Roman" w:eastAsia="Times New Roman" w:hint="default"/>
                <w:sz w:val="18"/>
                <w:szCs w:val="18"/>
              </w:rPr>
            </w:pPr>
            <w:r>
              <w:rPr>
                <w:rFonts w:ascii="Times New Roman"/>
                <w:spacing w:val="-1"/>
                <w:sz w:val="18"/>
              </w:rPr>
              <w:t>53,699.22</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
              <w:jc w:val="center"/>
              <w:rPr>
                <w:rFonts w:ascii="Times New Roman" w:hAnsi="Times New Roman" w:cs="Times New Roman" w:eastAsia="Times New Roman" w:hint="default"/>
                <w:sz w:val="18"/>
                <w:szCs w:val="18"/>
              </w:rPr>
            </w:pPr>
            <w:r>
              <w:rPr>
                <w:rFonts w:ascii="Times New Roman"/>
                <w:sz w:val="18"/>
              </w:rPr>
              <w:t>100.00</w:t>
            </w:r>
          </w:p>
        </w:tc>
        <w:tc>
          <w:tcPr>
            <w:tcW w:w="2216"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right="6"/>
              <w:jc w:val="center"/>
              <w:rPr>
                <w:rFonts w:ascii="宋体" w:hAnsi="宋体" w:cs="宋体" w:eastAsia="宋体" w:hint="default"/>
                <w:sz w:val="18"/>
                <w:szCs w:val="18"/>
              </w:rPr>
            </w:pPr>
            <w:r>
              <w:rPr>
                <w:rFonts w:ascii="宋体" w:hAnsi="宋体" w:cs="宋体" w:eastAsia="宋体" w:hint="default"/>
                <w:sz w:val="18"/>
                <w:szCs w:val="18"/>
              </w:rPr>
              <w:t>收回可能性较小</w:t>
            </w:r>
          </w:p>
        </w:tc>
      </w:tr>
      <w:tr>
        <w:trPr>
          <w:trHeight w:val="329" w:hRule="exact"/>
        </w:trPr>
        <w:tc>
          <w:tcPr>
            <w:tcW w:w="1592"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83,972.82</w:t>
            </w:r>
          </w:p>
        </w:tc>
        <w:tc>
          <w:tcPr>
            <w:tcW w:w="16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83,972.82</w:t>
            </w:r>
          </w:p>
        </w:tc>
        <w:tc>
          <w:tcPr>
            <w:tcW w:w="1183" w:type="dxa"/>
            <w:tcBorders>
              <w:top w:val="nil" w:sz="6" w:space="0" w:color="auto"/>
              <w:left w:val="single" w:sz="4" w:space="0" w:color="000000"/>
              <w:bottom w:val="single" w:sz="12" w:space="0" w:color="000000"/>
              <w:right w:val="single" w:sz="4" w:space="0" w:color="000000"/>
            </w:tcBorders>
          </w:tcPr>
          <w:p>
            <w:pPr/>
          </w:p>
        </w:tc>
        <w:tc>
          <w:tcPr>
            <w:tcW w:w="2216"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17.5pt;margin-top:-47.376324pt;width:419.15pt;height:5.55pt;mso-position-horizontal-relative:page;mso-position-vertical-relative:paragraph;z-index:-1308280" coordorigin="2350,-948" coordsize="8383,111">
            <v:shape style="position:absolute;left:2350;top:-948;width:1592;height:110" type="#_x0000_t75" stroked="false">
              <v:imagedata r:id="rId233" o:title=""/>
            </v:shape>
            <v:shape style="position:absolute;left:3918;top:-847;width:1793;height:10" type="#_x0000_t75" stroked="false">
              <v:imagedata r:id="rId343" o:title=""/>
            </v:shape>
            <v:shape style="position:absolute;left:5706;top:-847;width:1623;height:10" type="#_x0000_t75" stroked="false">
              <v:imagedata r:id="rId344" o:title=""/>
            </v:shape>
            <v:shape style="position:absolute;left:7324;top:-847;width:1188;height:10" type="#_x0000_t75" stroked="false">
              <v:imagedata r:id="rId345" o:title=""/>
            </v:shape>
            <v:shape style="position:absolute;left:8507;top:-847;width:2225;height:10" type="#_x0000_t75" stroked="false">
              <v:imagedata r:id="rId346"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本报告期无转回或收回其他应收款。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本报告期无实际核销的其他应收款。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5" w:val="left" w:leader="none"/>
        </w:tabs>
        <w:spacing w:before="0"/>
        <w:ind w:left="858" w:right="1428"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期末其他应收款中无持本公司</w:t>
      </w:r>
      <w:r>
        <w:rPr>
          <w:rFonts w:ascii="宋体" w:hAnsi="宋体" w:cs="宋体" w:eastAsia="宋体" w:hint="default"/>
          <w:b/>
          <w:bCs/>
          <w:spacing w:val="-43"/>
          <w:sz w:val="21"/>
          <w:szCs w:val="21"/>
        </w:rPr>
        <w:t> </w:t>
      </w:r>
      <w:r>
        <w:rPr>
          <w:rFonts w:ascii="宋体" w:hAnsi="宋体" w:cs="宋体" w:eastAsia="宋体" w:hint="default"/>
          <w:b/>
          <w:bCs/>
          <w:spacing w:val="-10"/>
          <w:sz w:val="21"/>
          <w:szCs w:val="21"/>
        </w:rPr>
        <w:t>5</w:t>
      </w:r>
      <w:r>
        <w:rPr>
          <w:rFonts w:ascii="宋体" w:hAnsi="宋体" w:cs="宋体" w:eastAsia="宋体" w:hint="default"/>
          <w:b/>
          <w:bCs/>
          <w:spacing w:val="-10"/>
          <w:sz w:val="21"/>
          <w:szCs w:val="21"/>
        </w:rPr>
        <w:t>％以上（含</w:t>
      </w:r>
      <w:r>
        <w:rPr>
          <w:rFonts w:ascii="宋体" w:hAnsi="宋体" w:cs="宋体" w:eastAsia="宋体" w:hint="default"/>
          <w:b/>
          <w:bCs/>
          <w:spacing w:val="-43"/>
          <w:sz w:val="21"/>
          <w:szCs w:val="21"/>
        </w:rPr>
        <w:t> </w:t>
      </w:r>
      <w:r>
        <w:rPr>
          <w:rFonts w:ascii="宋体" w:hAnsi="宋体" w:cs="宋体" w:eastAsia="宋体" w:hint="default"/>
          <w:b/>
          <w:bCs/>
          <w:spacing w:val="-5"/>
          <w:sz w:val="21"/>
          <w:szCs w:val="21"/>
        </w:rPr>
        <w:t>5</w:t>
      </w:r>
      <w:r>
        <w:rPr>
          <w:rFonts w:ascii="宋体" w:hAnsi="宋体" w:cs="宋体" w:eastAsia="宋体" w:hint="default"/>
          <w:b/>
          <w:bCs/>
          <w:spacing w:val="-5"/>
          <w:sz w:val="21"/>
          <w:szCs w:val="21"/>
        </w:rPr>
        <w:t>％）表决权股份的股东单位欠款。</w:t>
      </w:r>
      <w:r>
        <w:rPr>
          <w:rFonts w:ascii="宋体" w:hAnsi="宋体" w:cs="宋体" w:eastAsia="宋体" w:hint="default"/>
          <w:spacing w:val="-5"/>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pict>
          <v:shape style="position:absolute;margin-left:228.649994pt;margin-top:36.743668pt;width:.48001pt;height:.12pt;mso-position-horizontal-relative:page;mso-position-vertical-relative:paragraph;z-index:-1308256" type="#_x0000_t75" stroked="false">
            <v:imagedata r:id="rId347" o:title=""/>
          </v:shape>
        </w:pict>
      </w:r>
      <w:r>
        <w:rPr/>
        <w:pict>
          <v:shape style="position:absolute;margin-left:281.209991pt;margin-top:36.743668pt;width:.47998pt;height:.12pt;mso-position-horizontal-relative:page;mso-position-vertical-relative:paragraph;z-index:-1308232" type="#_x0000_t75" stroked="false">
            <v:imagedata r:id="rId347" o:title=""/>
          </v:shape>
        </w:pict>
      </w:r>
      <w:r>
        <w:rPr/>
        <w:pict>
          <v:shape style="position:absolute;margin-left:350.709991pt;margin-top:36.743668pt;width:.47998pt;height:.12pt;mso-position-horizontal-relative:page;mso-position-vertical-relative:paragraph;z-index:-1308208" type="#_x0000_t75" stroked="false">
            <v:imagedata r:id="rId347" o:title=""/>
          </v:shape>
        </w:pict>
      </w:r>
      <w:r>
        <w:rPr/>
        <w:pict>
          <v:shape style="position:absolute;margin-left:400.390015pt;margin-top:36.743668pt;width:.48001pt;height:.12pt;mso-position-horizontal-relative:page;mso-position-vertical-relative:paragraph;z-index:-1308184" type="#_x0000_t75" stroked="false">
            <v:imagedata r:id="rId347" o:title=""/>
          </v:shape>
        </w:pict>
      </w:r>
      <w:r>
        <w:rPr/>
        <w:pict>
          <v:shape style="position:absolute;margin-left:453.339996pt;margin-top:36.743668pt;width:.48001pt;height:.12pt;mso-position-horizontal-relative:page;mso-position-vertical-relative:paragraph;z-index:-1308160" type="#_x0000_t75" stroked="false">
            <v:imagedata r:id="rId347" o:title=""/>
          </v:shape>
        </w:pict>
      </w:r>
      <w:r>
        <w:rPr/>
        <w:pict>
          <v:group style="position:absolute;margin-left:118.339996pt;margin-top:92.903656pt;width:404.15pt;height:.5pt;mso-position-horizontal-relative:page;mso-position-vertical-relative:paragraph;z-index:-1308136" coordorigin="2367,1858" coordsize="8083,10">
            <v:shape style="position:absolute;left:2367;top:1858;width:2206;height:10" type="#_x0000_t75" stroked="false">
              <v:imagedata r:id="rId348" o:title=""/>
            </v:shape>
            <v:shape style="position:absolute;left:4568;top:1858;width:1056;height:10" type="#_x0000_t75" stroked="false">
              <v:imagedata r:id="rId349" o:title=""/>
            </v:shape>
            <v:shape style="position:absolute;left:5619;top:1858;width:1395;height:10" type="#_x0000_t75" stroked="false">
              <v:imagedata r:id="rId350" o:title=""/>
            </v:shape>
            <v:shape style="position:absolute;left:7009;top:1858;width:2057;height:10" type="#_x0000_t75" stroked="false">
              <v:imagedata r:id="rId351" o:title=""/>
            </v:shape>
            <v:shape style="position:absolute;left:9062;top:1858;width:1387;height:10" type="#_x0000_t75" stroked="false">
              <v:imagedata r:id="rId338" o:title=""/>
            </v:shape>
            <w10:wrap type="none"/>
          </v:group>
        </w:pict>
      </w:r>
      <w:r>
        <w:rPr/>
        <w:pict>
          <v:group style="position:absolute;margin-left:118.339996pt;margin-top:109.103661pt;width:404.15pt;height:.5pt;mso-position-horizontal-relative:page;mso-position-vertical-relative:paragraph;z-index:-1308112" coordorigin="2367,2182" coordsize="8083,10">
            <v:shape style="position:absolute;left:2367;top:2182;width:2206;height:10" type="#_x0000_t75" stroked="false">
              <v:imagedata r:id="rId348" o:title=""/>
            </v:shape>
            <v:shape style="position:absolute;left:4568;top:2182;width:1056;height:10" type="#_x0000_t75" stroked="false">
              <v:imagedata r:id="rId352" o:title=""/>
            </v:shape>
            <v:shape style="position:absolute;left:5619;top:2182;width:1395;height:10" type="#_x0000_t75" stroked="false">
              <v:imagedata r:id="rId353" o:title=""/>
            </v:shape>
            <v:shape style="position:absolute;left:7009;top:2182;width:2057;height:10" type="#_x0000_t75" stroked="false">
              <v:imagedata r:id="rId354" o:title=""/>
            </v:shape>
            <v:shape style="position:absolute;left:9062;top:2182;width:1387;height:10" type="#_x0000_t75" stroked="false">
              <v:imagedata r:id="rId355" o:title=""/>
            </v:shape>
            <w10:wrap type="none"/>
          </v:group>
        </w:pict>
      </w:r>
      <w:r>
        <w:rPr>
          <w:rFonts w:ascii="宋体" w:hAnsi="宋体" w:cs="宋体" w:eastAsia="宋体" w:hint="default"/>
          <w:b/>
          <w:bCs/>
          <w:sz w:val="21"/>
          <w:szCs w:val="21"/>
        </w:rPr>
        <w:t>6</w:t>
      </w:r>
      <w:r>
        <w:rPr>
          <w:rFonts w:ascii="宋体" w:hAnsi="宋体" w:cs="宋体" w:eastAsia="宋体" w:hint="default"/>
          <w:b/>
          <w:bCs/>
          <w:sz w:val="21"/>
          <w:szCs w:val="21"/>
        </w:rPr>
        <w:t>、</w:t>
        <w:tab/>
        <w:t>其他应收款金额前五名单位情况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692" w:type="dxa"/>
        <w:tblLayout w:type="fixed"/>
        <w:tblCellMar>
          <w:top w:w="0" w:type="dxa"/>
          <w:left w:w="0" w:type="dxa"/>
          <w:bottom w:w="0" w:type="dxa"/>
          <w:right w:w="0" w:type="dxa"/>
        </w:tblCellMar>
        <w:tblLook w:val="01E0"/>
      </w:tblPr>
      <w:tblGrid>
        <w:gridCol w:w="2225"/>
        <w:gridCol w:w="1051"/>
        <w:gridCol w:w="1390"/>
        <w:gridCol w:w="994"/>
        <w:gridCol w:w="1059"/>
        <w:gridCol w:w="1378"/>
      </w:tblGrid>
      <w:tr>
        <w:trPr>
          <w:trHeight w:val="1131" w:hRule="exact"/>
        </w:trPr>
        <w:tc>
          <w:tcPr>
            <w:tcW w:w="222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0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381" w:lineRule="auto"/>
              <w:ind w:left="340" w:right="158"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39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32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账龄</w:t>
            </w:r>
          </w:p>
        </w:tc>
        <w:tc>
          <w:tcPr>
            <w:tcW w:w="1059"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39"/>
              <w:ind w:left="117" w:right="121" w:firstLine="43"/>
              <w:jc w:val="both"/>
              <w:rPr>
                <w:rFonts w:ascii="Times New Roman" w:hAnsi="Times New Roman" w:cs="Times New Roman" w:eastAsia="Times New Roman" w:hint="default"/>
                <w:sz w:val="18"/>
                <w:szCs w:val="18"/>
              </w:rPr>
            </w:pPr>
            <w:r>
              <w:rPr>
                <w:rFonts w:ascii="宋体" w:hAnsi="宋体" w:cs="宋体" w:eastAsia="宋体" w:hint="default"/>
                <w:sz w:val="18"/>
                <w:szCs w:val="18"/>
              </w:rPr>
              <w:t>占其他应 收款总额 的比例</w:t>
            </w:r>
            <w:r>
              <w:rPr>
                <w:rFonts w:ascii="Times New Roman" w:hAnsi="Times New Roman" w:cs="Times New Roman" w:eastAsia="Times New Roman" w:hint="default"/>
                <w:sz w:val="18"/>
                <w:szCs w:val="18"/>
              </w:rPr>
              <w:t>(%)</w:t>
            </w:r>
          </w:p>
        </w:tc>
        <w:tc>
          <w:tcPr>
            <w:tcW w:w="1378"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338" w:hRule="exact"/>
        </w:trPr>
        <w:tc>
          <w:tcPr>
            <w:tcW w:w="222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河北省省级政府采购中心</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777,600.00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59"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z w:val="18"/>
              </w:rPr>
              <w:t>10.32</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213" w:hRule="exact"/>
        </w:trPr>
        <w:tc>
          <w:tcPr>
            <w:tcW w:w="222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北京总参税控服务保证金</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101"/>
              <w:jc w:val="right"/>
              <w:rPr>
                <w:rFonts w:ascii="Times New Roman" w:hAnsi="Times New Roman" w:cs="Times New Roman" w:eastAsia="Times New Roman" w:hint="default"/>
                <w:sz w:val="18"/>
                <w:szCs w:val="18"/>
              </w:rPr>
            </w:pPr>
            <w:r>
              <w:rPr>
                <w:rFonts w:ascii="Times New Roman"/>
                <w:spacing w:val="-1"/>
                <w:sz w:val="18"/>
              </w:rPr>
              <w:t>596,790.00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3" w:lineRule="exact"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59"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103"/>
              <w:jc w:val="right"/>
              <w:rPr>
                <w:rFonts w:ascii="Times New Roman" w:hAnsi="Times New Roman" w:cs="Times New Roman" w:eastAsia="Times New Roman" w:hint="default"/>
                <w:sz w:val="18"/>
                <w:szCs w:val="18"/>
              </w:rPr>
            </w:pPr>
            <w:r>
              <w:rPr>
                <w:rFonts w:ascii="Times New Roman"/>
                <w:spacing w:val="-1"/>
                <w:sz w:val="18"/>
              </w:rPr>
              <w:t>7.92</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737" w:hRule="exact"/>
        </w:trPr>
        <w:tc>
          <w:tcPr>
            <w:tcW w:w="2225" w:type="dxa"/>
            <w:tcBorders>
              <w:top w:val="nil" w:sz="6" w:space="0" w:color="auto"/>
              <w:left w:val="nil" w:sz="6" w:space="0" w:color="auto"/>
              <w:bottom w:val="nil" w:sz="6" w:space="0" w:color="auto"/>
              <w:right w:val="single" w:sz="4" w:space="0" w:color="000000"/>
            </w:tcBorders>
          </w:tcPr>
          <w:p>
            <w:pPr>
              <w:pStyle w:val="TableParagraph"/>
              <w:spacing w:line="319" w:lineRule="auto" w:before="118"/>
              <w:ind w:left="122" w:right="116"/>
              <w:jc w:val="left"/>
              <w:rPr>
                <w:rFonts w:ascii="宋体" w:hAnsi="宋体" w:cs="宋体" w:eastAsia="宋体" w:hint="default"/>
                <w:sz w:val="18"/>
                <w:szCs w:val="18"/>
              </w:rPr>
            </w:pPr>
            <w:r>
              <w:rPr>
                <w:rFonts w:ascii="宋体" w:hAnsi="宋体" w:cs="宋体" w:eastAsia="宋体" w:hint="default"/>
                <w:sz w:val="18"/>
                <w:szCs w:val="18"/>
              </w:rPr>
              <w:t>北京天赐悦翔房地产经纪 有限公司</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516,064.50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5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6.85</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1"/>
                <w:szCs w:val="21"/>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房屋租赁押金</w:t>
            </w:r>
          </w:p>
        </w:tc>
      </w:tr>
      <w:tr>
        <w:trPr>
          <w:trHeight w:val="327" w:hRule="exact"/>
        </w:trPr>
        <w:tc>
          <w:tcPr>
            <w:tcW w:w="222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中捷通信有限公司</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5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6.64</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324" w:hRule="exact"/>
        </w:trPr>
        <w:tc>
          <w:tcPr>
            <w:tcW w:w="222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海南省农村信用社联合社</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5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3.98</w:t>
            </w:r>
          </w:p>
        </w:tc>
        <w:tc>
          <w:tcPr>
            <w:tcW w:w="137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329" w:hRule="exact"/>
        </w:trPr>
        <w:tc>
          <w:tcPr>
            <w:tcW w:w="2225"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51" w:type="dxa"/>
            <w:tcBorders>
              <w:top w:val="nil" w:sz="6" w:space="0" w:color="auto"/>
              <w:left w:val="single" w:sz="4" w:space="0" w:color="000000"/>
              <w:bottom w:val="single" w:sz="12" w:space="0" w:color="000000"/>
              <w:right w:val="single" w:sz="4" w:space="0" w:color="000000"/>
            </w:tcBorders>
          </w:tcPr>
          <w:p>
            <w:pPr/>
          </w:p>
        </w:tc>
        <w:tc>
          <w:tcPr>
            <w:tcW w:w="13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2,690,454.50</w:t>
            </w:r>
          </w:p>
        </w:tc>
        <w:tc>
          <w:tcPr>
            <w:tcW w:w="994" w:type="dxa"/>
            <w:tcBorders>
              <w:top w:val="nil" w:sz="6" w:space="0" w:color="auto"/>
              <w:left w:val="single" w:sz="4" w:space="0" w:color="000000"/>
              <w:bottom w:val="single" w:sz="12" w:space="0" w:color="000000"/>
              <w:right w:val="single" w:sz="4" w:space="0" w:color="000000"/>
            </w:tcBorders>
          </w:tcPr>
          <w:p>
            <w:pPr/>
          </w:p>
        </w:tc>
        <w:tc>
          <w:tcPr>
            <w:tcW w:w="10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35.71</w:t>
            </w:r>
          </w:p>
        </w:tc>
        <w:tc>
          <w:tcPr>
            <w:tcW w:w="1378" w:type="dxa"/>
            <w:tcBorders>
              <w:top w:val="nil" w:sz="6" w:space="0" w:color="auto"/>
              <w:left w:val="single" w:sz="4" w:space="0" w:color="000000"/>
              <w:bottom w:val="single" w:sz="12" w:space="0" w:color="000000"/>
              <w:right w:val="nil" w:sz="6" w:space="0" w:color="auto"/>
            </w:tcBorders>
          </w:tcPr>
          <w:p>
            <w:pPr/>
          </w:p>
        </w:tc>
      </w:tr>
    </w:tbl>
    <w:p>
      <w:pPr>
        <w:spacing w:line="240" w:lineRule="auto" w:before="2"/>
        <w:rPr>
          <w:rFonts w:ascii="宋体" w:hAnsi="宋体" w:cs="宋体" w:eastAsia="宋体" w:hint="default"/>
          <w:b/>
          <w:bCs/>
          <w:sz w:val="28"/>
          <w:szCs w:val="28"/>
        </w:rPr>
      </w:pPr>
    </w:p>
    <w:p>
      <w:pPr>
        <w:tabs>
          <w:tab w:pos="1395" w:val="left" w:leader="none"/>
        </w:tabs>
        <w:spacing w:before="36"/>
        <w:ind w:left="858" w:right="1782" w:firstLine="0"/>
        <w:jc w:val="left"/>
        <w:rPr>
          <w:rFonts w:ascii="宋体" w:hAnsi="宋体" w:cs="宋体" w:eastAsia="宋体" w:hint="default"/>
          <w:sz w:val="21"/>
          <w:szCs w:val="21"/>
        </w:rPr>
      </w:pPr>
      <w:r>
        <w:rPr/>
        <w:pict>
          <v:group style="position:absolute;margin-left:118.339996pt;margin-top:-68.256348pt;width:404.15pt;height:.5pt;mso-position-horizontal-relative:page;mso-position-vertical-relative:paragraph;z-index:-1308064" coordorigin="2367,-1365" coordsize="8083,10">
            <v:shape style="position:absolute;left:2367;top:-1365;width:2206;height:10" type="#_x0000_t75" stroked="false">
              <v:imagedata r:id="rId348" o:title=""/>
            </v:shape>
            <v:shape style="position:absolute;left:4568;top:-1365;width:1056;height:10" type="#_x0000_t75" stroked="false">
              <v:imagedata r:id="rId349" o:title=""/>
            </v:shape>
            <v:shape style="position:absolute;left:5619;top:-1365;width:1395;height:10" type="#_x0000_t75" stroked="false">
              <v:imagedata r:id="rId350" o:title=""/>
            </v:shape>
            <v:shape style="position:absolute;left:7009;top:-1365;width:2057;height:10" type="#_x0000_t75" stroked="false">
              <v:imagedata r:id="rId351" o:title=""/>
            </v:shape>
            <v:shape style="position:absolute;left:9062;top:-1365;width:1387;height:10" type="#_x0000_t75" stroked="false">
              <v:imagedata r:id="rId338" o:title=""/>
            </v:shape>
            <w10:wrap type="none"/>
          </v:group>
        </w:pict>
      </w:r>
      <w:r>
        <w:rPr/>
        <w:pict>
          <v:group style="position:absolute;margin-left:118.339996pt;margin-top:-52.176315pt;width:404.15pt;height:.5pt;mso-position-horizontal-relative:page;mso-position-vertical-relative:paragraph;z-index:-1308040" coordorigin="2367,-1044" coordsize="8083,10">
            <v:shape style="position:absolute;left:2367;top:-1044;width:2206;height:10" type="#_x0000_t75" stroked="false">
              <v:imagedata r:id="rId348" o:title=""/>
            </v:shape>
            <v:shape style="position:absolute;left:4568;top:-1044;width:1056;height:10" type="#_x0000_t75" stroked="false">
              <v:imagedata r:id="rId349" o:title=""/>
            </v:shape>
            <v:shape style="position:absolute;left:5619;top:-1044;width:1395;height:10" type="#_x0000_t75" stroked="false">
              <v:imagedata r:id="rId350" o:title=""/>
            </v:shape>
            <v:shape style="position:absolute;left:7009;top:-1044;width:2057;height:10" type="#_x0000_t75" stroked="false">
              <v:imagedata r:id="rId351" o:title=""/>
            </v:shape>
            <v:shape style="position:absolute;left:9062;top:-1044;width:1387;height:10" type="#_x0000_t75" stroked="false">
              <v:imagedata r:id="rId338" o:title=""/>
            </v:shape>
            <w10:wrap type="none"/>
          </v:group>
        </w:pict>
      </w:r>
      <w:r>
        <w:rPr/>
        <w:pict>
          <v:group style="position:absolute;margin-left:118.339996pt;margin-top:-41.136356pt;width:404.15pt;height:5.55pt;mso-position-horizontal-relative:page;mso-position-vertical-relative:paragraph;z-index:-1308016" coordorigin="2367,-823" coordsize="8083,111">
            <v:shape style="position:absolute;left:2367;top:-823;width:2225;height:110" type="#_x0000_t75" stroked="false">
              <v:imagedata r:id="rId356" o:title=""/>
            </v:shape>
            <v:shape style="position:absolute;left:4568;top:-727;width:1066;height:14" type="#_x0000_t75" stroked="false">
              <v:imagedata r:id="rId357" o:title=""/>
            </v:shape>
            <v:shape style="position:absolute;left:5619;top:-727;width:1404;height:14" type="#_x0000_t75" stroked="false">
              <v:imagedata r:id="rId335" o:title=""/>
            </v:shape>
            <v:shape style="position:absolute;left:7009;top:-727;width:1008;height:14" type="#_x0000_t75" stroked="false">
              <v:imagedata r:id="rId358" o:title=""/>
            </v:shape>
            <v:shape style="position:absolute;left:8003;top:-727;width:1073;height:14" type="#_x0000_t75" stroked="false">
              <v:imagedata r:id="rId337" o:title=""/>
            </v:shape>
            <v:shape style="position:absolute;left:9062;top:-722;width:1387;height:10" type="#_x0000_t75" stroked="false">
              <v:imagedata r:id="rId355"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本报告期无应收关联方账款的情况。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7"/>
          <w:szCs w:val="17"/>
        </w:rPr>
      </w:pPr>
    </w:p>
    <w:p>
      <w:pPr>
        <w:tabs>
          <w:tab w:pos="1395" w:val="left" w:leader="none"/>
        </w:tabs>
        <w:spacing w:before="36"/>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tab/>
        <w:t>本报告期无因金融资产转移而终止确认的其他应收款情况。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本报告期无未全部终止确认的被转移的其他应收款情况。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本报告期无以其他应收款为标的进行证券化的其他应收款情况。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预付款项</w:t>
      </w:r>
      <w:r>
        <w:rPr>
          <w:rFonts w:ascii="宋体" w:hAnsi="宋体" w:cs="宋体" w:eastAsia="宋体" w:hint="default"/>
          <w:sz w:val="21"/>
          <w:szCs w:val="21"/>
        </w:rPr>
      </w:r>
    </w:p>
    <w:p>
      <w:pPr>
        <w:tabs>
          <w:tab w:pos="1395" w:val="left" w:leader="none"/>
        </w:tabs>
        <w:spacing w:before="47"/>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预付款项按账龄列示</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80" w:top="1260" w:bottom="1160" w:left="1660" w:right="0"/>
        </w:sectPr>
      </w:pPr>
    </w:p>
    <w:p>
      <w:pPr>
        <w:spacing w:line="240" w:lineRule="auto" w:before="12"/>
        <w:rPr>
          <w:rFonts w:ascii="宋体" w:hAnsi="宋体" w:cs="宋体" w:eastAsia="宋体" w:hint="default"/>
          <w:b/>
          <w:bCs/>
          <w:sz w:val="18"/>
          <w:szCs w:val="18"/>
        </w:rPr>
      </w:pPr>
    </w:p>
    <w:p>
      <w:pPr>
        <w:tabs>
          <w:tab w:pos="5375" w:val="left" w:leader="none"/>
        </w:tabs>
        <w:spacing w:line="20" w:lineRule="exact"/>
        <w:ind w:left="2466"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19" name="image327.png" descr=""/>
            <wp:cNvGraphicFramePr>
              <a:graphicFrameLocks noChangeAspect="1"/>
            </wp:cNvGraphicFramePr>
            <a:graphic>
              <a:graphicData uri="http://schemas.openxmlformats.org/drawingml/2006/picture">
                <pic:pic>
                  <pic:nvPicPr>
                    <pic:cNvPr id="20" name="image327.png"/>
                    <pic:cNvPicPr/>
                  </pic:nvPicPr>
                  <pic:blipFill>
                    <a:blip r:embed="rId34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1" name="image327.png" descr=""/>
            <wp:cNvGraphicFramePr>
              <a:graphicFrameLocks noChangeAspect="1"/>
            </wp:cNvGraphicFramePr>
            <a:graphic>
              <a:graphicData uri="http://schemas.openxmlformats.org/drawingml/2006/picture">
                <pic:pic>
                  <pic:nvPicPr>
                    <pic:cNvPr id="22" name="image327.png"/>
                    <pic:cNvPicPr/>
                  </pic:nvPicPr>
                  <pic:blipFill>
                    <a:blip r:embed="rId347" cstate="print"/>
                    <a:stretch>
                      <a:fillRect/>
                    </a:stretch>
                  </pic:blipFill>
                  <pic:spPr>
                    <a:xfrm>
                      <a:off x="0" y="0"/>
                      <a:ext cx="6096" cy="1524"/>
                    </a:xfrm>
                    <a:prstGeom prst="rect">
                      <a:avLst/>
                    </a:prstGeom>
                  </pic:spPr>
                </pic:pic>
              </a:graphicData>
            </a:graphic>
          </wp:inline>
        </w:drawing>
      </w:r>
      <w:r>
        <w:rPr>
          <w:rFonts w:ascii="宋体"/>
          <w:sz w:val="2"/>
        </w:rPr>
      </w:r>
    </w:p>
    <w:p>
      <w:pPr>
        <w:spacing w:before="41"/>
        <w:ind w:left="0" w:right="2799" w:firstLine="0"/>
        <w:jc w:val="right"/>
        <w:rPr>
          <w:rFonts w:ascii="宋体" w:hAnsi="宋体" w:cs="宋体" w:eastAsia="宋体" w:hint="default"/>
          <w:sz w:val="18"/>
          <w:szCs w:val="18"/>
        </w:rPr>
      </w:pPr>
      <w:r>
        <w:rPr/>
        <w:pict>
          <v:shape style="position:absolute;margin-left:119.300003pt;margin-top:-1.718276pt;width:403.2pt;height:124.95pt;mso-position-horizontal-relative:page;mso-position-vertical-relative:paragraph;z-index:7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45"/>
                    <w:gridCol w:w="1771"/>
                    <w:gridCol w:w="1138"/>
                    <w:gridCol w:w="1981"/>
                    <w:gridCol w:w="1428"/>
                  </w:tblGrid>
                  <w:tr>
                    <w:trPr>
                      <w:trHeight w:val="672" w:hRule="exact"/>
                    </w:trPr>
                    <w:tc>
                      <w:tcPr>
                        <w:tcW w:w="1745"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680"/>
                          <w:jc w:val="right"/>
                          <w:rPr>
                            <w:rFonts w:ascii="宋体" w:hAnsi="宋体" w:cs="宋体" w:eastAsia="宋体" w:hint="default"/>
                            <w:sz w:val="18"/>
                            <w:szCs w:val="18"/>
                          </w:rPr>
                        </w:pPr>
                        <w:r>
                          <w:rPr>
                            <w:rFonts w:ascii="宋体" w:hAnsi="宋体" w:cs="宋体" w:eastAsia="宋体" w:hint="default"/>
                            <w:sz w:val="18"/>
                            <w:szCs w:val="18"/>
                          </w:rPr>
                          <w:t>账龄</w:t>
                        </w:r>
                      </w:p>
                    </w:tc>
                    <w:tc>
                      <w:tcPr>
                        <w:tcW w:w="17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left="1089" w:right="-49"/>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115"/>
                          <w:ind w:left="52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2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9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left="1339" w:right="0"/>
                          <w:jc w:val="left"/>
                          <w:rPr>
                            <w:rFonts w:ascii="宋体" w:hAnsi="宋体" w:cs="宋体" w:eastAsia="宋体" w:hint="default"/>
                            <w:sz w:val="18"/>
                            <w:szCs w:val="18"/>
                          </w:rPr>
                        </w:pPr>
                        <w:r>
                          <w:rPr>
                            <w:rFonts w:ascii="宋体" w:hAnsi="宋体" w:cs="宋体" w:eastAsia="宋体" w:hint="default"/>
                            <w:sz w:val="18"/>
                            <w:szCs w:val="18"/>
                          </w:rPr>
                          <w:t>年初余</w:t>
                        </w:r>
                      </w:p>
                      <w:p>
                        <w:pPr>
                          <w:pStyle w:val="TableParagraph"/>
                          <w:spacing w:line="240" w:lineRule="auto" w:before="115"/>
                          <w:ind w:left="62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28"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39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44" w:hRule="exact"/>
                    </w:trPr>
                    <w:tc>
                      <w:tcPr>
                        <w:tcW w:w="1745"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9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06"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29,278,915.23</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97"/>
                          <w:jc w:val="right"/>
                          <w:rPr>
                            <w:rFonts w:ascii="Times New Roman" w:hAnsi="Times New Roman" w:cs="Times New Roman" w:eastAsia="Times New Roman" w:hint="default"/>
                            <w:sz w:val="18"/>
                            <w:szCs w:val="18"/>
                          </w:rPr>
                        </w:pPr>
                        <w:r>
                          <w:rPr>
                            <w:rFonts w:ascii="Times New Roman"/>
                            <w:sz w:val="18"/>
                          </w:rPr>
                          <w:t>94.55</w:t>
                        </w:r>
                      </w:p>
                    </w:tc>
                    <w:tc>
                      <w:tcPr>
                        <w:tcW w:w="19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47,861,980.00</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z w:val="18"/>
                          </w:rPr>
                          <w:t>94.88</w:t>
                        </w:r>
                      </w:p>
                    </w:tc>
                  </w:tr>
                  <w:tr>
                    <w:trPr>
                      <w:trHeight w:val="44" w:hRule="exact"/>
                    </w:trPr>
                    <w:tc>
                      <w:tcPr>
                        <w:tcW w:w="1745"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9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1,240,311.05</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98"/>
                          <w:jc w:val="right"/>
                          <w:rPr>
                            <w:rFonts w:ascii="Times New Roman" w:hAnsi="Times New Roman" w:cs="Times New Roman" w:eastAsia="Times New Roman" w:hint="default"/>
                            <w:sz w:val="18"/>
                            <w:szCs w:val="18"/>
                          </w:rPr>
                        </w:pPr>
                        <w:r>
                          <w:rPr>
                            <w:rFonts w:ascii="Times New Roman"/>
                            <w:spacing w:val="-1"/>
                            <w:sz w:val="18"/>
                          </w:rPr>
                          <w:t>4.01</w:t>
                        </w:r>
                      </w:p>
                    </w:tc>
                    <w:tc>
                      <w:tcPr>
                        <w:tcW w:w="19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2,102,935.86</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pacing w:val="-1"/>
                            <w:sz w:val="18"/>
                          </w:rPr>
                          <w:t>4.17</w:t>
                        </w:r>
                      </w:p>
                    </w:tc>
                  </w:tr>
                  <w:tr>
                    <w:trPr>
                      <w:trHeight w:val="270"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0"/>
                          <w:jc w:val="right"/>
                          <w:rPr>
                            <w:rFonts w:ascii="Times New Roman" w:hAnsi="Times New Roman" w:cs="Times New Roman" w:eastAsia="Times New Roman" w:hint="default"/>
                            <w:sz w:val="18"/>
                            <w:szCs w:val="18"/>
                          </w:rPr>
                        </w:pPr>
                        <w:r>
                          <w:rPr>
                            <w:rFonts w:ascii="Times New Roman"/>
                            <w:w w:val="95"/>
                            <w:sz w:val="18"/>
                          </w:rPr>
                          <w:t>4,950.00</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18"/>
                            <w:szCs w:val="18"/>
                          </w:rPr>
                        </w:pPr>
                        <w:r>
                          <w:rPr>
                            <w:rFonts w:ascii="Times New Roman"/>
                            <w:spacing w:val="-1"/>
                            <w:sz w:val="18"/>
                          </w:rPr>
                          <w:t>0.02</w:t>
                        </w:r>
                      </w:p>
                    </w:tc>
                    <w:tc>
                      <w:tcPr>
                        <w:tcW w:w="198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355,847.75</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0.71</w:t>
                        </w:r>
                      </w:p>
                    </w:tc>
                  </w:tr>
                  <w:tr>
                    <w:trPr>
                      <w:trHeight w:val="42" w:hRule="exact"/>
                    </w:trPr>
                    <w:tc>
                      <w:tcPr>
                        <w:tcW w:w="1745"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9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06"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0"/>
                          <w:jc w:val="right"/>
                          <w:rPr>
                            <w:rFonts w:ascii="Times New Roman" w:hAnsi="Times New Roman" w:cs="Times New Roman" w:eastAsia="Times New Roman" w:hint="default"/>
                            <w:sz w:val="18"/>
                            <w:szCs w:val="18"/>
                          </w:rPr>
                        </w:pPr>
                        <w:r>
                          <w:rPr>
                            <w:rFonts w:ascii="Times New Roman"/>
                            <w:spacing w:val="-1"/>
                            <w:sz w:val="18"/>
                          </w:rPr>
                          <w:t>440,250.42</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98"/>
                          <w:jc w:val="right"/>
                          <w:rPr>
                            <w:rFonts w:ascii="Times New Roman" w:hAnsi="Times New Roman" w:cs="Times New Roman" w:eastAsia="Times New Roman" w:hint="default"/>
                            <w:sz w:val="18"/>
                            <w:szCs w:val="18"/>
                          </w:rPr>
                        </w:pPr>
                        <w:r>
                          <w:rPr>
                            <w:rFonts w:ascii="Times New Roman"/>
                            <w:spacing w:val="-1"/>
                            <w:sz w:val="18"/>
                          </w:rPr>
                          <w:t>1.42</w:t>
                        </w:r>
                      </w:p>
                    </w:tc>
                    <w:tc>
                      <w:tcPr>
                        <w:tcW w:w="19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120,896.97</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pacing w:val="-1"/>
                            <w:sz w:val="18"/>
                          </w:rPr>
                          <w:t>0.24</w:t>
                        </w:r>
                      </w:p>
                    </w:tc>
                  </w:tr>
                  <w:tr>
                    <w:trPr>
                      <w:trHeight w:val="44" w:hRule="exact"/>
                    </w:trPr>
                    <w:tc>
                      <w:tcPr>
                        <w:tcW w:w="1745"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9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55" w:hRule="exact"/>
                    </w:trPr>
                    <w:tc>
                      <w:tcPr>
                        <w:tcW w:w="1745" w:type="dxa"/>
                        <w:tcBorders>
                          <w:top w:val="nil" w:sz="6" w:space="0" w:color="auto"/>
                          <w:left w:val="nil" w:sz="6" w:space="0" w:color="auto"/>
                          <w:bottom w:val="single" w:sz="12" w:space="0" w:color="000000"/>
                          <w:right w:val="single" w:sz="4" w:space="0" w:color="000000"/>
                        </w:tcBorders>
                      </w:tcPr>
                      <w:p>
                        <w:pPr>
                          <w:pStyle w:val="TableParagraph"/>
                          <w:spacing w:line="240" w:lineRule="auto" w:before="61"/>
                          <w:ind w:right="680"/>
                          <w:jc w:val="right"/>
                          <w:rPr>
                            <w:rFonts w:ascii="宋体" w:hAnsi="宋体" w:cs="宋体" w:eastAsia="宋体" w:hint="default"/>
                            <w:sz w:val="18"/>
                            <w:szCs w:val="18"/>
                          </w:rPr>
                        </w:pPr>
                        <w:r>
                          <w:rPr>
                            <w:rFonts w:ascii="宋体" w:hAnsi="宋体" w:cs="宋体" w:eastAsia="宋体" w:hint="default"/>
                            <w:sz w:val="18"/>
                            <w:szCs w:val="18"/>
                          </w:rPr>
                          <w:t>合计</w:t>
                        </w:r>
                      </w:p>
                    </w:tc>
                    <w:tc>
                      <w:tcPr>
                        <w:tcW w:w="17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30,964,426.70</w:t>
                        </w:r>
                      </w:p>
                    </w:tc>
                    <w:tc>
                      <w:tcPr>
                        <w:tcW w:w="1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9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50,441,660.58</w:t>
                        </w:r>
                      </w:p>
                    </w:tc>
                    <w:tc>
                      <w:tcPr>
                        <w:tcW w:w="142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pacing w:val="-1"/>
                            <w:sz w:val="18"/>
                          </w:rPr>
                          <w:t>100.00</w:t>
                        </w:r>
                      </w:p>
                    </w:tc>
                  </w:tr>
                </w:tbl>
                <w:p>
                  <w:pPr/>
                </w:p>
              </w:txbxContent>
            </v:textbox>
            <w10:wrap type="none"/>
          </v:shape>
        </w:pict>
      </w:r>
      <w:r>
        <w:rPr>
          <w:rFonts w:ascii="宋体" w:hAnsi="宋体" w:cs="宋体" w:eastAsia="宋体" w:hint="default"/>
          <w:sz w:val="18"/>
          <w:szCs w:val="18"/>
        </w:rPr>
        <w:t>额</w:t>
      </w:r>
    </w:p>
    <w:p>
      <w:pPr>
        <w:spacing w:line="240" w:lineRule="auto" w:before="5"/>
        <w:rPr>
          <w:rFonts w:ascii="宋体" w:hAnsi="宋体" w:cs="宋体" w:eastAsia="宋体" w:hint="default"/>
          <w:sz w:val="3"/>
          <w:szCs w:val="3"/>
        </w:rPr>
      </w:pPr>
    </w:p>
    <w:p>
      <w:pPr>
        <w:spacing w:line="20" w:lineRule="exact"/>
        <w:ind w:left="2476" w:right="0" w:firstLine="0"/>
        <w:rPr>
          <w:rFonts w:ascii="宋体" w:hAnsi="宋体" w:cs="宋体" w:eastAsia="宋体" w:hint="default"/>
          <w:sz w:val="2"/>
          <w:szCs w:val="2"/>
        </w:rPr>
      </w:pPr>
      <w:r>
        <w:rPr>
          <w:rFonts w:ascii="宋体" w:hAnsi="宋体" w:cs="宋体" w:eastAsia="宋体" w:hint="default"/>
          <w:sz w:val="2"/>
          <w:szCs w:val="2"/>
        </w:rPr>
        <w:pict>
          <v:group style="width:315.650pt;height:.5pt;mso-position-horizontal-relative:char;mso-position-vertical-relative:line" coordorigin="0,0" coordsize="6313,10">
            <v:shape style="position:absolute;left:0;top:0;width:1762;height:10" type="#_x0000_t75" stroked="false">
              <v:imagedata r:id="rId245" o:title=""/>
            </v:shape>
            <v:shape style="position:absolute;left:1757;top:0;width:1143;height:10" type="#_x0000_t75" stroked="false">
              <v:imagedata r:id="rId359" o:title=""/>
            </v:shape>
            <v:shape style="position:absolute;left:2895;top:0;width:1985;height:10" type="#_x0000_t75" stroked="false">
              <v:imagedata r:id="rId360" o:title=""/>
            </v:shape>
            <v:shape style="position:absolute;left:4875;top:0;width:1438;height:10" type="#_x0000_t75" stroked="false">
              <v:imagedata r:id="rId361" o:title=""/>
            </v:shape>
          </v:group>
        </w:pict>
      </w:r>
      <w:r>
        <w:rPr>
          <w:rFonts w:ascii="宋体" w:hAnsi="宋体" w:cs="宋体" w:eastAsia="宋体" w:hint="default"/>
          <w:sz w:val="2"/>
          <w:szCs w:val="2"/>
        </w:rPr>
      </w:r>
    </w:p>
    <w:p>
      <w:pPr>
        <w:spacing w:line="240" w:lineRule="auto" w:before="4"/>
        <w:rPr>
          <w:rFonts w:ascii="宋体" w:hAnsi="宋体" w:cs="宋体" w:eastAsia="宋体" w:hint="default"/>
          <w:sz w:val="18"/>
          <w:szCs w:val="18"/>
        </w:rPr>
      </w:pPr>
    </w:p>
    <w:p>
      <w:pPr>
        <w:spacing w:line="100" w:lineRule="exact"/>
        <w:ind w:left="74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2.45pt;height:5.05pt;mso-position-horizontal-relative:char;mso-position-vertical-relative:line" coordorigin="0,0" coordsize="8049,101">
            <v:shape style="position:absolute;left:0;top:0;width:1745;height:101" type="#_x0000_t75" stroked="false">
              <v:imagedata r:id="rId362" o:title=""/>
            </v:shape>
            <v:shape style="position:absolute;left:1721;top:91;width:1776;height:10" type="#_x0000_t75" stroked="false">
              <v:imagedata r:id="rId363" o:title=""/>
            </v:shape>
            <v:shape style="position:absolute;left:3493;top:91;width:1143;height:10" type="#_x0000_t75" stroked="false">
              <v:imagedata r:id="rId364" o:title=""/>
            </v:shape>
            <v:shape style="position:absolute;left:4631;top:91;width:1985;height:10" type="#_x0000_t75" stroked="false">
              <v:imagedata r:id="rId365" o:title=""/>
            </v:shape>
            <v:shape style="position:absolute;left:6611;top:91;width:1438;height:10" type="#_x0000_t75" stroked="false">
              <v:imagedata r:id="rId366" o:title=""/>
            </v:shape>
          </v:group>
        </w:pict>
      </w:r>
      <w:r>
        <w:rPr>
          <w:rFonts w:ascii="宋体" w:hAnsi="宋体" w:cs="宋体" w:eastAsia="宋体" w:hint="default"/>
          <w:position w:val="-1"/>
          <w:sz w:val="10"/>
          <w:szCs w:val="10"/>
        </w:rPr>
      </w:r>
    </w:p>
    <w:p>
      <w:pPr>
        <w:spacing w:line="240" w:lineRule="auto" w:before="2"/>
        <w:rPr>
          <w:rFonts w:ascii="宋体" w:hAnsi="宋体" w:cs="宋体" w:eastAsia="宋体" w:hint="default"/>
          <w:sz w:val="19"/>
          <w:szCs w:val="19"/>
        </w:rPr>
      </w:pPr>
    </w:p>
    <w:p>
      <w:pPr>
        <w:spacing w:line="100" w:lineRule="exact"/>
        <w:ind w:left="74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2.45pt;height:5.05pt;mso-position-horizontal-relative:char;mso-position-vertical-relative:line" coordorigin="0,0" coordsize="8049,101">
            <v:shape style="position:absolute;left:0;top:0;width:1745;height:101" type="#_x0000_t75" stroked="false">
              <v:imagedata r:id="rId367" o:title=""/>
            </v:shape>
            <v:shape style="position:absolute;left:1721;top:91;width:1776;height:10" type="#_x0000_t75" stroked="false">
              <v:imagedata r:id="rId368" o:title=""/>
            </v:shape>
            <v:shape style="position:absolute;left:3493;top:91;width:1143;height:10" type="#_x0000_t75" stroked="false">
              <v:imagedata r:id="rId359" o:title=""/>
            </v:shape>
            <v:shape style="position:absolute;left:4631;top:91;width:1985;height:10" type="#_x0000_t75" stroked="false">
              <v:imagedata r:id="rId360" o:title=""/>
            </v:shape>
            <v:shape style="position:absolute;left:6611;top:91;width:1438;height:10" type="#_x0000_t75" stroked="false">
              <v:imagedata r:id="rId361"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5"/>
          <w:szCs w:val="25"/>
        </w:rPr>
      </w:pPr>
    </w:p>
    <w:p>
      <w:pPr>
        <w:spacing w:line="20" w:lineRule="exact"/>
        <w:ind w:left="740" w:right="0" w:firstLine="0"/>
        <w:rPr>
          <w:rFonts w:ascii="宋体" w:hAnsi="宋体" w:cs="宋体" w:eastAsia="宋体" w:hint="default"/>
          <w:sz w:val="2"/>
          <w:szCs w:val="2"/>
        </w:rPr>
      </w:pPr>
      <w:r>
        <w:rPr>
          <w:rFonts w:ascii="宋体" w:hAnsi="宋体" w:cs="宋体" w:eastAsia="宋体" w:hint="default"/>
          <w:sz w:val="2"/>
          <w:szCs w:val="2"/>
        </w:rPr>
        <w:pict>
          <v:group style="width:402.45pt;height:.5pt;mso-position-horizontal-relative:char;mso-position-vertical-relative:line" coordorigin="0,0" coordsize="8049,10">
            <v:shape style="position:absolute;left:0;top:0;width:1726;height:10" type="#_x0000_t75" stroked="false">
              <v:imagedata r:id="rId369" o:title=""/>
            </v:shape>
            <v:shape style="position:absolute;left:1721;top:0;width:1776;height:10" type="#_x0000_t75" stroked="false">
              <v:imagedata r:id="rId363" o:title=""/>
            </v:shape>
            <v:shape style="position:absolute;left:3493;top:0;width:1143;height:10" type="#_x0000_t75" stroked="false">
              <v:imagedata r:id="rId364" o:title=""/>
            </v:shape>
            <v:shape style="position:absolute;left:4631;top:0;width:1985;height:10" type="#_x0000_t75" stroked="false">
              <v:imagedata r:id="rId365" o:title=""/>
            </v:shape>
            <v:shape style="position:absolute;left:6611;top:0;width:1438;height:10" type="#_x0000_t75" stroked="false">
              <v:imagedata r:id="rId366" o:title=""/>
            </v:shape>
          </v:group>
        </w:pict>
      </w:r>
      <w:r>
        <w:rPr>
          <w:rFonts w:ascii="宋体" w:hAnsi="宋体" w:cs="宋体" w:eastAsia="宋体" w:hint="default"/>
          <w:sz w:val="2"/>
          <w:szCs w:val="2"/>
        </w:rPr>
      </w:r>
    </w:p>
    <w:p>
      <w:pPr>
        <w:spacing w:line="240" w:lineRule="auto" w:before="4"/>
        <w:rPr>
          <w:rFonts w:ascii="宋体" w:hAnsi="宋体" w:cs="宋体" w:eastAsia="宋体" w:hint="default"/>
          <w:sz w:val="18"/>
          <w:szCs w:val="18"/>
        </w:rPr>
      </w:pPr>
    </w:p>
    <w:p>
      <w:pPr>
        <w:spacing w:line="100" w:lineRule="exact"/>
        <w:ind w:left="74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2.45pt;height:5.05pt;mso-position-horizontal-relative:char;mso-position-vertical-relative:line" coordorigin="0,0" coordsize="8049,101">
            <v:shape style="position:absolute;left:0;top:0;width:1745;height:101" type="#_x0000_t75" stroked="false">
              <v:imagedata r:id="rId367" o:title=""/>
            </v:shape>
            <v:shape style="position:absolute;left:1721;top:91;width:1776;height:10" type="#_x0000_t75" stroked="false">
              <v:imagedata r:id="rId368" o:title=""/>
            </v:shape>
            <v:shape style="position:absolute;left:3493;top:91;width:1143;height:10" type="#_x0000_t75" stroked="false">
              <v:imagedata r:id="rId359" o:title=""/>
            </v:shape>
            <v:shape style="position:absolute;left:4631;top:91;width:1985;height:10" type="#_x0000_t75" stroked="false">
              <v:imagedata r:id="rId360" o:title=""/>
            </v:shape>
            <v:shape style="position:absolute;left:6611;top:91;width:1438;height:10" type="#_x0000_t75" stroked="false">
              <v:imagedata r:id="rId361" o:title=""/>
            </v:shape>
          </v:group>
        </w:pict>
      </w:r>
      <w:r>
        <w:rPr>
          <w:rFonts w:ascii="宋体" w:hAnsi="宋体" w:cs="宋体" w:eastAsia="宋体" w:hint="default"/>
          <w:position w:val="-1"/>
          <w:sz w:val="10"/>
          <w:szCs w:val="10"/>
        </w:rPr>
      </w:r>
    </w:p>
    <w:p>
      <w:pPr>
        <w:spacing w:line="240" w:lineRule="auto" w:before="2"/>
        <w:rPr>
          <w:rFonts w:ascii="宋体" w:hAnsi="宋体" w:cs="宋体" w:eastAsia="宋体" w:hint="default"/>
          <w:sz w:val="19"/>
          <w:szCs w:val="19"/>
        </w:rPr>
      </w:pPr>
    </w:p>
    <w:p>
      <w:pPr>
        <w:spacing w:line="100" w:lineRule="exact"/>
        <w:ind w:left="74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2.45pt;height:5.05pt;mso-position-horizontal-relative:char;mso-position-vertical-relative:line" coordorigin="0,0" coordsize="8049,101">
            <v:shape style="position:absolute;left:0;top:0;width:1745;height:101" type="#_x0000_t75" stroked="false">
              <v:imagedata r:id="rId367" o:title=""/>
            </v:shape>
            <v:shape style="position:absolute;left:1721;top:91;width:1776;height:10" type="#_x0000_t75" stroked="false">
              <v:imagedata r:id="rId368" o:title=""/>
            </v:shape>
            <v:shape style="position:absolute;left:3493;top:91;width:1143;height:10" type="#_x0000_t75" stroked="false">
              <v:imagedata r:id="rId359" o:title=""/>
            </v:shape>
            <v:shape style="position:absolute;left:4631;top:91;width:1985;height:10" type="#_x0000_t75" stroked="false">
              <v:imagedata r:id="rId360" o:title=""/>
            </v:shape>
            <v:shape style="position:absolute;left:6611;top:91;width:1438;height:10" type="#_x0000_t75" stroked="false">
              <v:imagedata r:id="rId361"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tabs>
          <w:tab w:pos="1395" w:val="left" w:leader="none"/>
        </w:tabs>
        <w:spacing w:before="0"/>
        <w:ind w:left="858" w:right="1782" w:firstLine="0"/>
        <w:jc w:val="left"/>
        <w:rPr>
          <w:rFonts w:ascii="宋体" w:hAnsi="宋体" w:cs="宋体" w:eastAsia="宋体" w:hint="default"/>
          <w:sz w:val="21"/>
          <w:szCs w:val="21"/>
        </w:rPr>
      </w:pPr>
      <w:r>
        <w:rPr/>
        <w:pict>
          <v:shape style="position:absolute;margin-left:224.570007pt;margin-top:17.183699pt;width:.48001pt;height:.12pt;mso-position-horizontal-relative:page;mso-position-vertical-relative:paragraph;z-index:-1307848" type="#_x0000_t75" stroked="false">
            <v:imagedata r:id="rId370" o:title=""/>
          </v:shape>
        </w:pict>
      </w:r>
      <w:r>
        <w:rPr/>
        <w:pict>
          <v:shape style="position:absolute;margin-left:295.369995pt;margin-top:17.183699pt;width:.47998pt;height:.12pt;mso-position-horizontal-relative:page;mso-position-vertical-relative:paragraph;z-index:-1307824" type="#_x0000_t75" stroked="false">
            <v:imagedata r:id="rId370" o:title=""/>
          </v:shape>
        </w:pict>
      </w:r>
      <w:r>
        <w:rPr/>
        <w:pict>
          <v:shape style="position:absolute;margin-left:368.589996pt;margin-top:17.183699pt;width:.47998pt;height:.12pt;mso-position-horizontal-relative:page;mso-position-vertical-relative:paragraph;z-index:-1307800" type="#_x0000_t75" stroked="false">
            <v:imagedata r:id="rId370" o:title=""/>
          </v:shape>
        </w:pict>
      </w:r>
      <w:r>
        <w:rPr/>
        <w:pict>
          <v:shape style="position:absolute;margin-left:440.589996pt;margin-top:17.183699pt;width:.504pt;height:.12pt;mso-position-horizontal-relative:page;mso-position-vertical-relative:paragraph;z-index:-1307776" type="#_x0000_t75" stroked="false">
            <v:imagedata r:id="rId370" o:title=""/>
          </v:shape>
        </w:pict>
      </w:r>
      <w:r>
        <w:rPr/>
        <w:pict>
          <v:group style="position:absolute;margin-left:117.5pt;margin-top:34.223721pt;width:405pt;height:.5pt;mso-position-horizontal-relative:page;mso-position-vertical-relative:paragraph;z-index:-1307752" coordorigin="2350,684" coordsize="8100,10">
            <v:shape style="position:absolute;left:2350;top:684;width:2141;height:10" type="#_x0000_t75" stroked="false">
              <v:imagedata r:id="rId371" o:title=""/>
            </v:shape>
            <v:shape style="position:absolute;left:4487;top:684;width:1421;height:10" type="#_x0000_t75" stroked="false">
              <v:imagedata r:id="rId372" o:title=""/>
            </v:shape>
            <v:shape style="position:absolute;left:5903;top:684;width:1469;height:10" type="#_x0000_t75" stroked="false">
              <v:imagedata r:id="rId373" o:title=""/>
            </v:shape>
            <v:shape style="position:absolute;left:7367;top:684;width:1445;height:10" type="#_x0000_t75" stroked="false">
              <v:imagedata r:id="rId374" o:title=""/>
            </v:shape>
            <v:shape style="position:absolute;left:8807;top:684;width:1642;height:10" type="#_x0000_t75" stroked="false">
              <v:imagedata r:id="rId375" o:title=""/>
            </v:shape>
            <w10:wrap type="none"/>
          </v:group>
        </w:pict>
      </w:r>
      <w:r>
        <w:rPr/>
        <w:pict>
          <v:group style="position:absolute;margin-left:117.5pt;margin-top:68.693718pt;width:405pt;height:.5pt;mso-position-horizontal-relative:page;mso-position-vertical-relative:paragraph;z-index:-1307728" coordorigin="2350,1374" coordsize="8100,10">
            <v:shape style="position:absolute;left:2350;top:1374;width:2141;height:10" type="#_x0000_t75" stroked="false">
              <v:imagedata r:id="rId371" o:title=""/>
            </v:shape>
            <v:shape style="position:absolute;left:4487;top:1374;width:1421;height:10" type="#_x0000_t75" stroked="false">
              <v:imagedata r:id="rId372" o:title=""/>
            </v:shape>
            <v:shape style="position:absolute;left:5903;top:1374;width:1469;height:10" type="#_x0000_t75" stroked="false">
              <v:imagedata r:id="rId373" o:title=""/>
            </v:shape>
            <v:shape style="position:absolute;left:7367;top:1374;width:1445;height:10" type="#_x0000_t75" stroked="false">
              <v:imagedata r:id="rId374" o:title=""/>
            </v:shape>
            <v:shape style="position:absolute;left:8807;top:1374;width:1642;height:10" type="#_x0000_t75" stroked="false">
              <v:imagedata r:id="rId375" o:title=""/>
            </v:shape>
            <w10:wrap type="none"/>
          </v:group>
        </w:pict>
      </w:r>
      <w:r>
        <w:rPr/>
        <w:pict>
          <v:group style="position:absolute;margin-left:117.5pt;margin-top:103.253662pt;width:405pt;height:.5pt;mso-position-horizontal-relative:page;mso-position-vertical-relative:paragraph;z-index:-1307704" coordorigin="2350,2065" coordsize="8100,10">
            <v:shape style="position:absolute;left:2350;top:2065;width:2141;height:10" type="#_x0000_t75" stroked="false">
              <v:imagedata r:id="rId371" o:title=""/>
            </v:shape>
            <v:shape style="position:absolute;left:4487;top:2065;width:1421;height:10" type="#_x0000_t75" stroked="false">
              <v:imagedata r:id="rId372" o:title=""/>
            </v:shape>
            <v:shape style="position:absolute;left:5903;top:2065;width:1469;height:10" type="#_x0000_t75" stroked="false">
              <v:imagedata r:id="rId373" o:title=""/>
            </v:shape>
            <v:shape style="position:absolute;left:7367;top:2065;width:1445;height:10" type="#_x0000_t75" stroked="false">
              <v:imagedata r:id="rId374" o:title=""/>
            </v:shape>
            <v:shape style="position:absolute;left:8807;top:2065;width:1642;height:10" type="#_x0000_t75" stroked="false">
              <v:imagedata r:id="rId375"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预付款项金额前五名单位情况</w:t>
      </w:r>
      <w:r>
        <w:rPr>
          <w:rFonts w:ascii="宋体" w:hAnsi="宋体" w:cs="宋体" w:eastAsia="宋体" w:hint="default"/>
          <w:sz w:val="21"/>
          <w:szCs w:val="21"/>
        </w:rPr>
      </w:r>
    </w:p>
    <w:p>
      <w:pPr>
        <w:spacing w:line="240" w:lineRule="auto" w:before="1"/>
        <w:rPr>
          <w:rFonts w:ascii="宋体" w:hAnsi="宋体" w:cs="宋体" w:eastAsia="宋体" w:hint="default"/>
          <w:b/>
          <w:bCs/>
          <w:sz w:val="3"/>
          <w:szCs w:val="3"/>
        </w:rPr>
      </w:pPr>
    </w:p>
    <w:tbl>
      <w:tblPr>
        <w:tblW w:w="0" w:type="auto"/>
        <w:jc w:val="left"/>
        <w:tblInd w:w="675" w:type="dxa"/>
        <w:tblLayout w:type="fixed"/>
        <w:tblCellMar>
          <w:top w:w="0" w:type="dxa"/>
          <w:left w:w="0" w:type="dxa"/>
          <w:bottom w:w="0" w:type="dxa"/>
          <w:right w:w="0" w:type="dxa"/>
        </w:tblCellMar>
        <w:tblLook w:val="01E0"/>
      </w:tblPr>
      <w:tblGrid>
        <w:gridCol w:w="2161"/>
        <w:gridCol w:w="1416"/>
        <w:gridCol w:w="1464"/>
        <w:gridCol w:w="1440"/>
        <w:gridCol w:w="1632"/>
      </w:tblGrid>
      <w:tr>
        <w:trPr>
          <w:trHeight w:val="396" w:hRule="exact"/>
        </w:trPr>
        <w:tc>
          <w:tcPr>
            <w:tcW w:w="2161" w:type="dxa"/>
            <w:tcBorders>
              <w:top w:val="single" w:sz="12" w:space="0" w:color="000000"/>
              <w:left w:val="nil" w:sz="6" w:space="0" w:color="auto"/>
              <w:bottom w:val="nil" w:sz="6" w:space="0" w:color="auto"/>
              <w:right w:val="single" w:sz="4" w:space="0" w:color="000000"/>
            </w:tcBorders>
          </w:tcPr>
          <w:p>
            <w:pPr>
              <w:pStyle w:val="TableParagraph"/>
              <w:spacing w:line="240" w:lineRule="auto" w:before="61"/>
              <w:ind w:left="724"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right="2"/>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6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left="36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right="2"/>
              <w:jc w:val="center"/>
              <w:rPr>
                <w:rFonts w:ascii="宋体" w:hAnsi="宋体" w:cs="宋体" w:eastAsia="宋体" w:hint="default"/>
                <w:sz w:val="18"/>
                <w:szCs w:val="18"/>
              </w:rPr>
            </w:pPr>
            <w:r>
              <w:rPr>
                <w:rFonts w:ascii="宋体" w:hAnsi="宋体" w:cs="宋体" w:eastAsia="宋体" w:hint="default"/>
                <w:sz w:val="18"/>
                <w:szCs w:val="18"/>
              </w:rPr>
              <w:t>时间</w:t>
            </w:r>
          </w:p>
        </w:tc>
        <w:tc>
          <w:tcPr>
            <w:tcW w:w="1632" w:type="dxa"/>
            <w:tcBorders>
              <w:top w:val="single" w:sz="12" w:space="0" w:color="000000"/>
              <w:left w:val="single" w:sz="4" w:space="0" w:color="000000"/>
              <w:bottom w:val="nil" w:sz="6" w:space="0" w:color="auto"/>
              <w:right w:val="nil" w:sz="6" w:space="0" w:color="auto"/>
            </w:tcBorders>
          </w:tcPr>
          <w:p>
            <w:pPr>
              <w:pStyle w:val="TableParagraph"/>
              <w:spacing w:line="240" w:lineRule="auto" w:before="61"/>
              <w:ind w:right="9"/>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692" w:hRule="exact"/>
        </w:trPr>
        <w:tc>
          <w:tcPr>
            <w:tcW w:w="2161" w:type="dxa"/>
            <w:tcBorders>
              <w:top w:val="nil" w:sz="6" w:space="0" w:color="auto"/>
              <w:left w:val="nil" w:sz="6" w:space="0" w:color="auto"/>
              <w:bottom w:val="nil" w:sz="6" w:space="0" w:color="auto"/>
              <w:right w:val="single" w:sz="4" w:space="0" w:color="000000"/>
            </w:tcBorders>
          </w:tcPr>
          <w:p>
            <w:pPr>
              <w:pStyle w:val="TableParagraph"/>
              <w:spacing w:line="348" w:lineRule="auto" w:before="29"/>
              <w:ind w:left="122" w:right="231"/>
              <w:jc w:val="left"/>
              <w:rPr>
                <w:rFonts w:ascii="宋体" w:hAnsi="宋体" w:cs="宋体" w:eastAsia="宋体" w:hint="default"/>
                <w:sz w:val="18"/>
                <w:szCs w:val="18"/>
              </w:rPr>
            </w:pPr>
            <w:r>
              <w:rPr>
                <w:rFonts w:ascii="宋体" w:hAnsi="宋体" w:cs="宋体" w:eastAsia="宋体" w:hint="default"/>
                <w:sz w:val="18"/>
                <w:szCs w:val="18"/>
              </w:rPr>
              <w:t>中国国投国际贸易南京 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5,949,153.00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689" w:hRule="exact"/>
        </w:trPr>
        <w:tc>
          <w:tcPr>
            <w:tcW w:w="2161" w:type="dxa"/>
            <w:tcBorders>
              <w:top w:val="nil" w:sz="6" w:space="0" w:color="auto"/>
              <w:left w:val="nil" w:sz="6" w:space="0" w:color="auto"/>
              <w:bottom w:val="nil" w:sz="6" w:space="0" w:color="auto"/>
              <w:right w:val="single" w:sz="4" w:space="0" w:color="000000"/>
            </w:tcBorders>
          </w:tcPr>
          <w:p>
            <w:pPr>
              <w:pStyle w:val="TableParagraph"/>
              <w:spacing w:line="345" w:lineRule="auto" w:before="29"/>
              <w:ind w:left="122" w:right="231"/>
              <w:jc w:val="left"/>
              <w:rPr>
                <w:rFonts w:ascii="宋体" w:hAnsi="宋体" w:cs="宋体" w:eastAsia="宋体" w:hint="default"/>
                <w:sz w:val="18"/>
                <w:szCs w:val="18"/>
              </w:rPr>
            </w:pPr>
            <w:r>
              <w:rPr>
                <w:rFonts w:ascii="宋体" w:hAnsi="宋体" w:cs="宋体" w:eastAsia="宋体" w:hint="default"/>
                <w:sz w:val="18"/>
                <w:szCs w:val="18"/>
              </w:rPr>
              <w:t>上海置汇机电设备工程 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3,969,198.50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691" w:hRule="exact"/>
        </w:trPr>
        <w:tc>
          <w:tcPr>
            <w:tcW w:w="2161" w:type="dxa"/>
            <w:tcBorders>
              <w:top w:val="nil" w:sz="6" w:space="0" w:color="auto"/>
              <w:left w:val="nil" w:sz="6" w:space="0" w:color="auto"/>
              <w:bottom w:val="nil" w:sz="6" w:space="0" w:color="auto"/>
              <w:right w:val="single" w:sz="4" w:space="0" w:color="000000"/>
            </w:tcBorders>
          </w:tcPr>
          <w:p>
            <w:pPr>
              <w:pStyle w:val="TableParagraph"/>
              <w:spacing w:line="348" w:lineRule="auto" w:before="29"/>
              <w:ind w:left="122" w:right="231"/>
              <w:jc w:val="left"/>
              <w:rPr>
                <w:rFonts w:ascii="宋体" w:hAnsi="宋体" w:cs="宋体" w:eastAsia="宋体" w:hint="default"/>
                <w:sz w:val="18"/>
                <w:szCs w:val="18"/>
              </w:rPr>
            </w:pPr>
            <w:r>
              <w:rPr>
                <w:rFonts w:ascii="宋体" w:hAnsi="宋体" w:cs="宋体" w:eastAsia="宋体" w:hint="default"/>
                <w:sz w:val="18"/>
                <w:szCs w:val="18"/>
              </w:rPr>
              <w:t>广州市明森机电设备有 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3,482,000.00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216" w:hRule="exact"/>
        </w:trPr>
        <w:tc>
          <w:tcPr>
            <w:tcW w:w="2161" w:type="dxa"/>
            <w:tcBorders>
              <w:top w:val="nil" w:sz="6" w:space="0" w:color="auto"/>
              <w:left w:val="nil" w:sz="6" w:space="0" w:color="auto"/>
              <w:bottom w:val="nil" w:sz="6" w:space="0" w:color="auto"/>
              <w:right w:val="single" w:sz="4" w:space="0" w:color="000000"/>
            </w:tcBorders>
          </w:tcPr>
          <w:p>
            <w:pPr>
              <w:pStyle w:val="TableParagraph"/>
              <w:spacing w:line="184" w:lineRule="exact" w:before="72"/>
              <w:ind w:left="122" w:right="0"/>
              <w:jc w:val="left"/>
              <w:rPr>
                <w:rFonts w:ascii="Times New Roman" w:hAnsi="Times New Roman" w:cs="Times New Roman" w:eastAsia="Times New Roman" w:hint="default"/>
                <w:sz w:val="18"/>
                <w:szCs w:val="18"/>
              </w:rPr>
            </w:pPr>
            <w:r>
              <w:rPr>
                <w:rFonts w:ascii="Times New Roman"/>
                <w:sz w:val="18"/>
              </w:rPr>
              <w:t>AdvanIDe Pte</w:t>
            </w:r>
            <w:r>
              <w:rPr>
                <w:rFonts w:ascii="Times New Roman"/>
                <w:spacing w:val="-2"/>
                <w:sz w:val="18"/>
              </w:rPr>
              <w:t> </w:t>
            </w:r>
            <w:r>
              <w:rPr>
                <w:rFonts w:ascii="Times New Roman"/>
                <w:spacing w:val="-7"/>
                <w:sz w:val="18"/>
              </w:rPr>
              <w:t>LTD</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26" w:lineRule="exact" w:before="29"/>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64" w:type="dxa"/>
            <w:vMerge w:val="restart"/>
            <w:tcBorders>
              <w:top w:val="nil" w:sz="6" w:space="0" w:color="auto"/>
              <w:left w:val="single" w:sz="4" w:space="0" w:color="000000"/>
              <w:right w:val="single" w:sz="4" w:space="0" w:color="000000"/>
            </w:tcBorders>
          </w:tcPr>
          <w:p>
            <w:pPr>
              <w:pStyle w:val="TableParagraph"/>
              <w:spacing w:line="240" w:lineRule="auto" w:before="72"/>
              <w:ind w:left="403" w:right="0"/>
              <w:jc w:val="left"/>
              <w:rPr>
                <w:rFonts w:ascii="Times New Roman" w:hAnsi="Times New Roman" w:cs="Times New Roman" w:eastAsia="Times New Roman" w:hint="default"/>
                <w:sz w:val="18"/>
                <w:szCs w:val="18"/>
              </w:rPr>
            </w:pPr>
            <w:r>
              <w:rPr>
                <w:rFonts w:ascii="Times New Roman"/>
                <w:sz w:val="18"/>
              </w:rPr>
              <w:t>2,304,182.30</w:t>
            </w:r>
          </w:p>
        </w:tc>
        <w:tc>
          <w:tcPr>
            <w:tcW w:w="1440" w:type="dxa"/>
            <w:vMerge w:val="restart"/>
            <w:tcBorders>
              <w:top w:val="nil" w:sz="6" w:space="0" w:color="auto"/>
              <w:left w:val="single" w:sz="4" w:space="0" w:color="000000"/>
              <w:right w:val="single" w:sz="4" w:space="0" w:color="000000"/>
            </w:tcBorders>
          </w:tcPr>
          <w:p>
            <w:pPr>
              <w:pStyle w:val="TableParagraph"/>
              <w:spacing w:line="240" w:lineRule="auto" w:before="29"/>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26" w:lineRule="exact" w:before="29"/>
              <w:ind w:right="9"/>
              <w:jc w:val="center"/>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223" w:hRule="exact"/>
        </w:trPr>
        <w:tc>
          <w:tcPr>
            <w:tcW w:w="2161" w:type="dxa"/>
            <w:tcBorders>
              <w:top w:val="nil" w:sz="6" w:space="0" w:color="auto"/>
              <w:left w:val="nil" w:sz="6" w:space="0" w:color="auto"/>
              <w:bottom w:val="nil" w:sz="6" w:space="0" w:color="auto"/>
              <w:right w:val="single" w:sz="4" w:space="0" w:color="000000"/>
            </w:tcBorders>
          </w:tcPr>
          <w:p>
            <w:pPr/>
          </w:p>
        </w:tc>
        <w:tc>
          <w:tcPr>
            <w:tcW w:w="1416" w:type="dxa"/>
            <w:vMerge w:val="restart"/>
            <w:tcBorders>
              <w:top w:val="nil" w:sz="6" w:space="0" w:color="auto"/>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64" w:type="dxa"/>
            <w:vMerge/>
            <w:tcBorders>
              <w:left w:val="single" w:sz="4" w:space="0" w:color="000000"/>
              <w:bottom w:val="nil" w:sz="6" w:space="0" w:color="auto"/>
              <w:right w:val="single" w:sz="4" w:space="0" w:color="000000"/>
            </w:tcBorders>
          </w:tcPr>
          <w:p>
            <w:pPr/>
          </w:p>
        </w:tc>
        <w:tc>
          <w:tcPr>
            <w:tcW w:w="1440" w:type="dxa"/>
            <w:vMerge/>
            <w:tcBorders>
              <w:left w:val="single" w:sz="4" w:space="0" w:color="000000"/>
              <w:bottom w:val="nil" w:sz="6" w:space="0" w:color="auto"/>
              <w:right w:val="single" w:sz="4" w:space="0" w:color="000000"/>
            </w:tcBorders>
          </w:tcPr>
          <w:p>
            <w:pPr/>
          </w:p>
        </w:tc>
        <w:tc>
          <w:tcPr>
            <w:tcW w:w="1632" w:type="dxa"/>
            <w:tcBorders>
              <w:top w:val="nil" w:sz="6" w:space="0" w:color="auto"/>
              <w:left w:val="single" w:sz="4" w:space="0" w:color="000000"/>
              <w:bottom w:val="nil" w:sz="6" w:space="0" w:color="auto"/>
              <w:right w:val="nil" w:sz="6" w:space="0" w:color="auto"/>
            </w:tcBorders>
          </w:tcPr>
          <w:p>
            <w:pPr/>
          </w:p>
        </w:tc>
      </w:tr>
      <w:tr>
        <w:trPr>
          <w:trHeight w:val="600" w:hRule="exact"/>
        </w:trPr>
        <w:tc>
          <w:tcPr>
            <w:tcW w:w="2161" w:type="dxa"/>
            <w:tcBorders>
              <w:top w:val="nil" w:sz="6" w:space="0" w:color="auto"/>
              <w:left w:val="nil" w:sz="6" w:space="0" w:color="auto"/>
              <w:bottom w:val="nil" w:sz="6" w:space="0" w:color="auto"/>
              <w:right w:val="single" w:sz="4" w:space="0" w:color="000000"/>
            </w:tcBorders>
          </w:tcPr>
          <w:p>
            <w:pPr>
              <w:pStyle w:val="TableParagraph"/>
              <w:spacing w:line="174" w:lineRule="exact"/>
              <w:ind w:left="122" w:right="0"/>
              <w:jc w:val="left"/>
              <w:rPr>
                <w:rFonts w:ascii="宋体" w:hAnsi="宋体" w:cs="宋体" w:eastAsia="宋体" w:hint="default"/>
                <w:sz w:val="18"/>
                <w:szCs w:val="18"/>
              </w:rPr>
            </w:pPr>
            <w:r>
              <w:rPr>
                <w:rFonts w:ascii="宋体" w:hAnsi="宋体" w:cs="宋体" w:eastAsia="宋体" w:hint="default"/>
                <w:spacing w:val="-5"/>
                <w:sz w:val="18"/>
                <w:szCs w:val="18"/>
              </w:rPr>
              <w:t>德龙信息技术（苏州）有</w:t>
            </w:r>
          </w:p>
          <w:p>
            <w:pPr>
              <w:pStyle w:val="TableParagraph"/>
              <w:spacing w:line="240" w:lineRule="auto" w:before="105"/>
              <w:ind w:left="1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416" w:type="dxa"/>
            <w:vMerge/>
            <w:tcBorders>
              <w:left w:val="single" w:sz="4" w:space="0" w:color="000000"/>
              <w:right w:val="single" w:sz="4" w:space="0" w:color="000000"/>
            </w:tcBorders>
          </w:tcPr>
          <w:p>
            <w:pP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1,171,335.81</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2"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9"/>
              <w:jc w:val="center"/>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324" w:hRule="exact"/>
        </w:trPr>
        <w:tc>
          <w:tcPr>
            <w:tcW w:w="2161"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1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6" w:type="dxa"/>
            <w:vMerge/>
            <w:tcBorders>
              <w:left w:val="single" w:sz="4" w:space="0" w:color="000000"/>
              <w:bottom w:val="single" w:sz="12" w:space="0" w:color="000000"/>
              <w:right w:val="single" w:sz="4" w:space="0" w:color="000000"/>
            </w:tcBorders>
          </w:tcPr>
          <w:p>
            <w:pPr/>
          </w:p>
        </w:tc>
        <w:tc>
          <w:tcPr>
            <w:tcW w:w="14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2"/>
              <w:ind w:right="104"/>
              <w:jc w:val="right"/>
              <w:rPr>
                <w:rFonts w:ascii="Times New Roman" w:hAnsi="Times New Roman" w:cs="Times New Roman" w:eastAsia="Times New Roman" w:hint="default"/>
                <w:sz w:val="18"/>
                <w:szCs w:val="18"/>
              </w:rPr>
            </w:pPr>
            <w:r>
              <w:rPr>
                <w:rFonts w:ascii="Times New Roman"/>
                <w:spacing w:val="-1"/>
                <w:sz w:val="18"/>
              </w:rPr>
              <w:t>16,875,869.61</w:t>
            </w:r>
          </w:p>
        </w:tc>
        <w:tc>
          <w:tcPr>
            <w:tcW w:w="1440" w:type="dxa"/>
            <w:tcBorders>
              <w:top w:val="nil" w:sz="6" w:space="0" w:color="auto"/>
              <w:left w:val="single" w:sz="4" w:space="0" w:color="000000"/>
              <w:bottom w:val="single" w:sz="12" w:space="0" w:color="000000"/>
              <w:right w:val="single" w:sz="4" w:space="0" w:color="000000"/>
            </w:tcBorders>
          </w:tcPr>
          <w:p>
            <w:pPr/>
          </w:p>
        </w:tc>
        <w:tc>
          <w:tcPr>
            <w:tcW w:w="1632" w:type="dxa"/>
            <w:tcBorders>
              <w:top w:val="nil" w:sz="6" w:space="0" w:color="auto"/>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28"/>
          <w:szCs w:val="28"/>
        </w:rPr>
      </w:pPr>
    </w:p>
    <w:p>
      <w:pPr>
        <w:tabs>
          <w:tab w:pos="1395" w:val="left" w:leader="none"/>
        </w:tabs>
        <w:spacing w:before="0"/>
        <w:ind w:left="858" w:right="1428" w:firstLine="0"/>
        <w:jc w:val="left"/>
        <w:rPr>
          <w:rFonts w:ascii="宋体" w:hAnsi="宋体" w:cs="宋体" w:eastAsia="宋体" w:hint="default"/>
          <w:sz w:val="21"/>
          <w:szCs w:val="21"/>
        </w:rPr>
      </w:pPr>
      <w:r>
        <w:rPr/>
        <w:pict>
          <v:group style="position:absolute;margin-left:117.5pt;margin-top:-89.396339pt;width:405pt;height:.5pt;mso-position-horizontal-relative:page;mso-position-vertical-relative:paragraph;z-index:-1307680" coordorigin="2350,-1788" coordsize="8100,10">
            <v:shape style="position:absolute;left:2350;top:-1788;width:2141;height:10" type="#_x0000_t75" stroked="false">
              <v:imagedata r:id="rId371" o:title=""/>
            </v:shape>
            <v:shape style="position:absolute;left:4487;top:-1788;width:1421;height:10" type="#_x0000_t75" stroked="false">
              <v:imagedata r:id="rId372" o:title=""/>
            </v:shape>
            <v:shape style="position:absolute;left:5903;top:-1788;width:1469;height:10" type="#_x0000_t75" stroked="false">
              <v:imagedata r:id="rId373" o:title=""/>
            </v:shape>
            <v:shape style="position:absolute;left:7367;top:-1788;width:1445;height:10" type="#_x0000_t75" stroked="false">
              <v:imagedata r:id="rId374" o:title=""/>
            </v:shape>
            <v:shape style="position:absolute;left:8807;top:-1788;width:1642;height:10" type="#_x0000_t75" stroked="false">
              <v:imagedata r:id="rId375" o:title=""/>
            </v:shape>
            <w10:wrap type="none"/>
          </v:group>
        </w:pict>
      </w:r>
      <w:r>
        <w:rPr/>
        <w:pict>
          <v:group style="position:absolute;margin-left:117.5pt;margin-top:-76.436348pt;width:405pt;height:5.05pt;mso-position-horizontal-relative:page;mso-position-vertical-relative:paragraph;z-index:-1307656" coordorigin="2350,-1529" coordsize="8100,101">
            <v:shape style="position:absolute;left:2350;top:-1529;width:2161;height:101" type="#_x0000_t75" stroked="false">
              <v:imagedata r:id="rId376" o:title=""/>
            </v:shape>
            <v:shape style="position:absolute;left:4487;top:-1438;width:1421;height:10" type="#_x0000_t75" stroked="false">
              <v:imagedata r:id="rId377" o:title=""/>
            </v:shape>
            <v:shape style="position:absolute;left:5903;top:-1438;width:1469;height:10" type="#_x0000_t75" stroked="false">
              <v:imagedata r:id="rId378" o:title=""/>
            </v:shape>
            <v:shape style="position:absolute;left:7367;top:-1438;width:1445;height:10" type="#_x0000_t75" stroked="false">
              <v:imagedata r:id="rId379" o:title=""/>
            </v:shape>
            <v:shape style="position:absolute;left:8807;top:-1438;width:1642;height:10" type="#_x0000_t75" stroked="false">
              <v:imagedata r:id="rId380" o:title=""/>
            </v:shape>
            <w10:wrap type="none"/>
          </v:group>
        </w:pict>
      </w:r>
      <w:r>
        <w:rPr/>
        <w:pict>
          <v:group style="position:absolute;margin-left:117.5pt;margin-top:-37.316307pt;width:405pt;height:.5pt;mso-position-horizontal-relative:page;mso-position-vertical-relative:paragraph;z-index:-1307632" coordorigin="2350,-746" coordsize="8100,10">
            <v:shape style="position:absolute;left:2350;top:-746;width:2141;height:10" type="#_x0000_t75" stroked="false">
              <v:imagedata r:id="rId371" o:title=""/>
            </v:shape>
            <v:shape style="position:absolute;left:4487;top:-746;width:1421;height:10" type="#_x0000_t75" stroked="false">
              <v:imagedata r:id="rId377" o:title=""/>
            </v:shape>
            <v:shape style="position:absolute;left:5903;top:-746;width:1469;height:10" type="#_x0000_t75" stroked="false">
              <v:imagedata r:id="rId378" o:title=""/>
            </v:shape>
            <v:shape style="position:absolute;left:7367;top:-746;width:1445;height:10" type="#_x0000_t75" stroked="false">
              <v:imagedata r:id="rId379" o:title=""/>
            </v:shape>
            <v:shape style="position:absolute;left:8807;top:-746;width:1642;height:10" type="#_x0000_t75" stroked="false">
              <v:imagedata r:id="rId380"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期末预付款项中无持本公司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853" w:val="left" w:leader="none"/>
        </w:tabs>
        <w:spacing w:before="142"/>
        <w:ind w:left="126" w:right="1782" w:firstLine="0"/>
        <w:jc w:val="left"/>
        <w:rPr>
          <w:rFonts w:ascii="宋体" w:hAnsi="宋体" w:cs="宋体" w:eastAsia="宋体" w:hint="default"/>
          <w:sz w:val="21"/>
          <w:szCs w:val="21"/>
        </w:rPr>
      </w:pPr>
      <w:r>
        <w:rPr/>
        <w:pict>
          <v:group style="position:absolute;margin-left:117.620003pt;margin-top:22.843681pt;width:404.95pt;height:139.85pt;mso-position-horizontal-relative:page;mso-position-vertical-relative:paragraph;z-index:-1307512" coordorigin="2352,457" coordsize="8099,2797">
            <v:group style="position:absolute;left:2367;top:471;width:956;height:2" coordorigin="2367,471" coordsize="956,2">
              <v:shape style="position:absolute;left:2367;top:471;width:956;height:2" coordorigin="2367,471" coordsize="956,0" path="m2367,471l3322,471e" filled="false" stroked="true" strokeweight="1.44pt" strokecolor="#000000">
                <v:path arrowok="t"/>
              </v:shape>
              <v:shape style="position:absolute;left:3322;top:486;width:10;height:2" type="#_x0000_t75" stroked="false">
                <v:imagedata r:id="rId370" o:title=""/>
              </v:shape>
            </v:group>
            <v:group style="position:absolute;left:3322;top:471;width:29;height:2" coordorigin="3322,471" coordsize="29,2">
              <v:shape style="position:absolute;left:3322;top:471;width:29;height:2" coordorigin="3322,471" coordsize="29,0" path="m3322,471l3351,471e" filled="false" stroked="true" strokeweight="1.44pt" strokecolor="#000000">
                <v:path arrowok="t"/>
              </v:shape>
            </v:group>
            <v:group style="position:absolute;left:3351;top:471;width:3517;height:2" coordorigin="3351,471" coordsize="3517,2">
              <v:shape style="position:absolute;left:3351;top:471;width:3517;height:2" coordorigin="3351,471" coordsize="3517,0" path="m3351,471l6868,471e" filled="false" stroked="true" strokeweight="1.44pt" strokecolor="#000000">
                <v:path arrowok="t"/>
              </v:shape>
              <v:shape style="position:absolute;left:6868;top:486;width:10;height:2" type="#_x0000_t75" stroked="false">
                <v:imagedata r:id="rId370" o:title=""/>
              </v:shape>
            </v:group>
            <v:group style="position:absolute;left:6868;top:471;width:29;height:2" coordorigin="6868,471" coordsize="29,2">
              <v:shape style="position:absolute;left:6868;top:471;width:29;height:2" coordorigin="6868,471" coordsize="29,0" path="m6868,471l6897,471e" filled="false" stroked="true" strokeweight="1.44pt" strokecolor="#000000">
                <v:path arrowok="t"/>
              </v:shape>
            </v:group>
            <v:group style="position:absolute;left:6897;top:471;width:3541;height:2" coordorigin="6897,471" coordsize="3541,2">
              <v:shape style="position:absolute;left:6897;top:471;width:3541;height:2" coordorigin="6897,471" coordsize="3541,0" path="m6897,471l10437,471e" filled="false" stroked="true" strokeweight="1.44pt" strokecolor="#000000">
                <v:path arrowok="t"/>
              </v:shape>
            </v:group>
            <v:group style="position:absolute;left:3322;top:488;width:10;height:20" coordorigin="3322,488" coordsize="10,20">
              <v:shape style="position:absolute;left:3322;top:488;width:10;height:20" coordorigin="3322,488" coordsize="10,20" path="m3322,507l3332,507,3332,488,3322,488,3322,507xe" filled="true" fillcolor="#000000" stroked="false">
                <v:path arrowok="t"/>
                <v:fill type="solid"/>
              </v:shape>
            </v:group>
            <v:group style="position:absolute;left:3322;top:507;width:10;height:20" coordorigin="3322,507" coordsize="10,20">
              <v:shape style="position:absolute;left:3322;top:507;width:10;height:20" coordorigin="3322,507" coordsize="10,20" path="m3322,526l3332,526,3332,507,3322,507,3322,526xe" filled="true" fillcolor="#000000" stroked="false">
                <v:path arrowok="t"/>
                <v:fill type="solid"/>
              </v:shape>
            </v:group>
            <v:group style="position:absolute;left:3322;top:526;width:10;height:20" coordorigin="3322,526" coordsize="10,20">
              <v:shape style="position:absolute;left:3322;top:526;width:10;height:20" coordorigin="3322,526" coordsize="10,20" path="m3322,546l3332,546,3332,526,3322,526,3322,546xe" filled="true" fillcolor="#000000" stroked="false">
                <v:path arrowok="t"/>
                <v:fill type="solid"/>
              </v:shape>
            </v:group>
            <v:group style="position:absolute;left:3322;top:546;width:10;height:20" coordorigin="3322,546" coordsize="10,20">
              <v:shape style="position:absolute;left:3322;top:546;width:10;height:20" coordorigin="3322,546" coordsize="10,20" path="m3322,565l3332,565,3332,546,3322,546,3322,565xe" filled="true" fillcolor="#000000" stroked="false">
                <v:path arrowok="t"/>
                <v:fill type="solid"/>
              </v:shape>
            </v:group>
            <v:group style="position:absolute;left:3322;top:565;width:10;height:20" coordorigin="3322,565" coordsize="10,20">
              <v:shape style="position:absolute;left:3322;top:565;width:10;height:20" coordorigin="3322,565" coordsize="10,20" path="m3322,584l3332,584,3332,565,3322,565,3322,584xe" filled="true" fillcolor="#000000" stroked="false">
                <v:path arrowok="t"/>
                <v:fill type="solid"/>
              </v:shape>
            </v:group>
            <v:group style="position:absolute;left:3322;top:584;width:10;height:20" coordorigin="3322,584" coordsize="10,20">
              <v:shape style="position:absolute;left:3322;top:584;width:10;height:20" coordorigin="3322,584" coordsize="10,20" path="m3322,603l3332,603,3332,584,3322,584,3322,603xe" filled="true" fillcolor="#000000" stroked="false">
                <v:path arrowok="t"/>
                <v:fill type="solid"/>
              </v:shape>
            </v:group>
            <v:group style="position:absolute;left:3322;top:603;width:10;height:20" coordorigin="3322,603" coordsize="10,20">
              <v:shape style="position:absolute;left:3322;top:603;width:10;height:20" coordorigin="3322,603" coordsize="10,20" path="m3322,622l3332,622,3332,603,3322,603,3322,622xe" filled="true" fillcolor="#000000" stroked="false">
                <v:path arrowok="t"/>
                <v:fill type="solid"/>
              </v:shape>
            </v:group>
            <v:group style="position:absolute;left:3322;top:622;width:10;height:20" coordorigin="3322,622" coordsize="10,20">
              <v:shape style="position:absolute;left:3322;top:622;width:10;height:20" coordorigin="3322,622" coordsize="10,20" path="m3322,642l3332,642,3332,622,3322,622,3322,642xe" filled="true" fillcolor="#000000" stroked="false">
                <v:path arrowok="t"/>
                <v:fill type="solid"/>
              </v:shape>
            </v:group>
            <v:group style="position:absolute;left:3322;top:642;width:10;height:20" coordorigin="3322,642" coordsize="10,20">
              <v:shape style="position:absolute;left:3322;top:642;width:10;height:20" coordorigin="3322,642" coordsize="10,20" path="m3322,661l3332,661,3332,642,3322,642,3322,661xe" filled="true" fillcolor="#000000" stroked="false">
                <v:path arrowok="t"/>
                <v:fill type="solid"/>
              </v:shape>
            </v:group>
            <v:group style="position:absolute;left:3322;top:661;width:10;height:20" coordorigin="3322,661" coordsize="10,20">
              <v:shape style="position:absolute;left:3322;top:661;width:10;height:20" coordorigin="3322,661" coordsize="10,20" path="m3322,680l3332,680,3332,661,3322,661,3322,680xe" filled="true" fillcolor="#000000" stroked="false">
                <v:path arrowok="t"/>
                <v:fill type="solid"/>
              </v:shape>
            </v:group>
            <v:group style="position:absolute;left:3322;top:680;width:10;height:20" coordorigin="3322,680" coordsize="10,20">
              <v:shape style="position:absolute;left:3322;top:680;width:10;height:20" coordorigin="3322,680" coordsize="10,20" path="m3322,699l3332,699,3332,680,3322,680,3322,699xe" filled="true" fillcolor="#000000" stroked="false">
                <v:path arrowok="t"/>
                <v:fill type="solid"/>
              </v:shape>
            </v:group>
            <v:group style="position:absolute;left:3322;top:699;width:10;height:20" coordorigin="3322,699" coordsize="10,20">
              <v:shape style="position:absolute;left:3322;top:699;width:10;height:20" coordorigin="3322,699" coordsize="10,20" path="m3322,718l3332,718,3332,699,3322,699,3322,718xe" filled="true" fillcolor="#000000" stroked="false">
                <v:path arrowok="t"/>
                <v:fill type="solid"/>
              </v:shape>
            </v:group>
            <v:group style="position:absolute;left:3322;top:718;width:10;height:20" coordorigin="3322,718" coordsize="10,20">
              <v:shape style="position:absolute;left:3322;top:718;width:10;height:20" coordorigin="3322,718" coordsize="10,20" path="m3322,738l3332,738,3332,718,3322,718,3322,738xe" filled="true" fillcolor="#000000" stroked="false">
                <v:path arrowok="t"/>
                <v:fill type="solid"/>
              </v:shape>
            </v:group>
            <v:group style="position:absolute;left:3322;top:738;width:10;height:20" coordorigin="3322,738" coordsize="10,20">
              <v:shape style="position:absolute;left:3322;top:738;width:10;height:20" coordorigin="3322,738" coordsize="10,20" path="m3322,757l3332,757,3332,738,3322,738,3322,757xe" filled="true" fillcolor="#000000" stroked="false">
                <v:path arrowok="t"/>
                <v:fill type="solid"/>
              </v:shape>
            </v:group>
            <v:group style="position:absolute;left:3322;top:757;width:10;height:20" coordorigin="3322,757" coordsize="10,20">
              <v:shape style="position:absolute;left:3322;top:757;width:10;height:20" coordorigin="3322,757" coordsize="10,20" path="m3322,776l3332,776,3332,757,3322,757,3322,776xe" filled="true" fillcolor="#000000" stroked="false">
                <v:path arrowok="t"/>
                <v:fill type="solid"/>
              </v:shape>
            </v:group>
            <v:group style="position:absolute;left:3322;top:776;width:10;height:20" coordorigin="3322,776" coordsize="10,20">
              <v:shape style="position:absolute;left:3322;top:776;width:10;height:20" coordorigin="3322,776" coordsize="10,20" path="m3322,795l3332,795,3332,776,3322,776,3322,795xe" filled="true" fillcolor="#000000" stroked="false">
                <v:path arrowok="t"/>
                <v:fill type="solid"/>
              </v:shape>
            </v:group>
            <v:group style="position:absolute;left:3322;top:795;width:10;height:20" coordorigin="3322,795" coordsize="10,20">
              <v:shape style="position:absolute;left:3322;top:795;width:10;height:20" coordorigin="3322,795" coordsize="10,20" path="m3322,814l3332,814,3332,795,3322,795,3322,814xe" filled="true" fillcolor="#000000" stroked="false">
                <v:path arrowok="t"/>
                <v:fill type="solid"/>
              </v:shape>
            </v:group>
            <v:group style="position:absolute;left:3322;top:820;width:10;height:2" coordorigin="3322,820" coordsize="10,2">
              <v:shape style="position:absolute;left:3322;top:820;width:10;height:2" coordorigin="3322,820" coordsize="10,0" path="m3322,820l3332,820e" filled="false" stroked="true" strokeweight=".599980pt" strokecolor="#000000">
                <v:path arrowok="t"/>
              </v:shape>
            </v:group>
            <v:group style="position:absolute;left:6868;top:488;width:10;height:20" coordorigin="6868,488" coordsize="10,20">
              <v:shape style="position:absolute;left:6868;top:488;width:10;height:20" coordorigin="6868,488" coordsize="10,20" path="m6868,507l6877,507,6877,488,6868,488,6868,507xe" filled="true" fillcolor="#000000" stroked="false">
                <v:path arrowok="t"/>
                <v:fill type="solid"/>
              </v:shape>
            </v:group>
            <v:group style="position:absolute;left:6868;top:507;width:10;height:20" coordorigin="6868,507" coordsize="10,20">
              <v:shape style="position:absolute;left:6868;top:507;width:10;height:20" coordorigin="6868,507" coordsize="10,20" path="m6868,526l6877,526,6877,507,6868,507,6868,526xe" filled="true" fillcolor="#000000" stroked="false">
                <v:path arrowok="t"/>
                <v:fill type="solid"/>
              </v:shape>
            </v:group>
            <v:group style="position:absolute;left:6868;top:526;width:10;height:20" coordorigin="6868,526" coordsize="10,20">
              <v:shape style="position:absolute;left:6868;top:526;width:10;height:20" coordorigin="6868,526" coordsize="10,20" path="m6868,546l6877,546,6877,526,6868,526,6868,546xe" filled="true" fillcolor="#000000" stroked="false">
                <v:path arrowok="t"/>
                <v:fill type="solid"/>
              </v:shape>
            </v:group>
            <v:group style="position:absolute;left:6868;top:546;width:10;height:20" coordorigin="6868,546" coordsize="10,20">
              <v:shape style="position:absolute;left:6868;top:546;width:10;height:20" coordorigin="6868,546" coordsize="10,20" path="m6868,565l6877,565,6877,546,6868,546,6868,565xe" filled="true" fillcolor="#000000" stroked="false">
                <v:path arrowok="t"/>
                <v:fill type="solid"/>
              </v:shape>
            </v:group>
            <v:group style="position:absolute;left:6868;top:565;width:10;height:20" coordorigin="6868,565" coordsize="10,20">
              <v:shape style="position:absolute;left:6868;top:565;width:10;height:20" coordorigin="6868,565" coordsize="10,20" path="m6868,584l6877,584,6877,565,6868,565,6868,584xe" filled="true" fillcolor="#000000" stroked="false">
                <v:path arrowok="t"/>
                <v:fill type="solid"/>
              </v:shape>
            </v:group>
            <v:group style="position:absolute;left:6868;top:584;width:10;height:20" coordorigin="6868,584" coordsize="10,20">
              <v:shape style="position:absolute;left:6868;top:584;width:10;height:20" coordorigin="6868,584" coordsize="10,20" path="m6868,603l6877,603,6877,584,6868,584,6868,603xe" filled="true" fillcolor="#000000" stroked="false">
                <v:path arrowok="t"/>
                <v:fill type="solid"/>
              </v:shape>
            </v:group>
            <v:group style="position:absolute;left:6868;top:603;width:10;height:20" coordorigin="6868,603" coordsize="10,20">
              <v:shape style="position:absolute;left:6868;top:603;width:10;height:20" coordorigin="6868,603" coordsize="10,20" path="m6868,622l6877,622,6877,603,6868,603,6868,622xe" filled="true" fillcolor="#000000" stroked="false">
                <v:path arrowok="t"/>
                <v:fill type="solid"/>
              </v:shape>
            </v:group>
            <v:group style="position:absolute;left:6868;top:622;width:10;height:20" coordorigin="6868,622" coordsize="10,20">
              <v:shape style="position:absolute;left:6868;top:622;width:10;height:20" coordorigin="6868,622" coordsize="10,20" path="m6868,642l6877,642,6877,622,6868,622,6868,642xe" filled="true" fillcolor="#000000" stroked="false">
                <v:path arrowok="t"/>
                <v:fill type="solid"/>
              </v:shape>
            </v:group>
            <v:group style="position:absolute;left:6868;top:642;width:10;height:20" coordorigin="6868,642" coordsize="10,20">
              <v:shape style="position:absolute;left:6868;top:642;width:10;height:20" coordorigin="6868,642" coordsize="10,20" path="m6868,661l6877,661,6877,642,6868,642,6868,661xe" filled="true" fillcolor="#000000" stroked="false">
                <v:path arrowok="t"/>
                <v:fill type="solid"/>
              </v:shape>
            </v:group>
            <v:group style="position:absolute;left:6868;top:661;width:10;height:20" coordorigin="6868,661" coordsize="10,20">
              <v:shape style="position:absolute;left:6868;top:661;width:10;height:20" coordorigin="6868,661" coordsize="10,20" path="m6868,680l6877,680,6877,661,6868,661,6868,680xe" filled="true" fillcolor="#000000" stroked="false">
                <v:path arrowok="t"/>
                <v:fill type="solid"/>
              </v:shape>
            </v:group>
            <v:group style="position:absolute;left:6868;top:680;width:10;height:20" coordorigin="6868,680" coordsize="10,20">
              <v:shape style="position:absolute;left:6868;top:680;width:10;height:20" coordorigin="6868,680" coordsize="10,20" path="m6868,699l6877,699,6877,680,6868,680,6868,699xe" filled="true" fillcolor="#000000" stroked="false">
                <v:path arrowok="t"/>
                <v:fill type="solid"/>
              </v:shape>
            </v:group>
            <v:group style="position:absolute;left:6868;top:699;width:10;height:20" coordorigin="6868,699" coordsize="10,20">
              <v:shape style="position:absolute;left:6868;top:699;width:10;height:20" coordorigin="6868,699" coordsize="10,20" path="m6868,718l6877,718,6877,699,6868,699,6868,718xe" filled="true" fillcolor="#000000" stroked="false">
                <v:path arrowok="t"/>
                <v:fill type="solid"/>
              </v:shape>
            </v:group>
            <v:group style="position:absolute;left:6868;top:718;width:10;height:20" coordorigin="6868,718" coordsize="10,20">
              <v:shape style="position:absolute;left:6868;top:718;width:10;height:20" coordorigin="6868,718" coordsize="10,20" path="m6868,738l6877,738,6877,718,6868,718,6868,738xe" filled="true" fillcolor="#000000" stroked="false">
                <v:path arrowok="t"/>
                <v:fill type="solid"/>
              </v:shape>
            </v:group>
            <v:group style="position:absolute;left:6868;top:738;width:10;height:20" coordorigin="6868,738" coordsize="10,20">
              <v:shape style="position:absolute;left:6868;top:738;width:10;height:20" coordorigin="6868,738" coordsize="10,20" path="m6868,757l6877,757,6877,738,6868,738,6868,757xe" filled="true" fillcolor="#000000" stroked="false">
                <v:path arrowok="t"/>
                <v:fill type="solid"/>
              </v:shape>
            </v:group>
            <v:group style="position:absolute;left:6868;top:757;width:10;height:20" coordorigin="6868,757" coordsize="10,20">
              <v:shape style="position:absolute;left:6868;top:757;width:10;height:20" coordorigin="6868,757" coordsize="10,20" path="m6868,776l6877,776,6877,757,6868,757,6868,776xe" filled="true" fillcolor="#000000" stroked="false">
                <v:path arrowok="t"/>
                <v:fill type="solid"/>
              </v:shape>
            </v:group>
            <v:group style="position:absolute;left:6868;top:776;width:10;height:20" coordorigin="6868,776" coordsize="10,20">
              <v:shape style="position:absolute;left:6868;top:776;width:10;height:20" coordorigin="6868,776" coordsize="10,20" path="m6868,795l6877,795,6877,776,6868,776,6868,795xe" filled="true" fillcolor="#000000" stroked="false">
                <v:path arrowok="t"/>
                <v:fill type="solid"/>
              </v:shape>
            </v:group>
            <v:group style="position:absolute;left:6868;top:795;width:10;height:20" coordorigin="6868,795" coordsize="10,20">
              <v:shape style="position:absolute;left:6868;top:795;width:10;height:20" coordorigin="6868,795" coordsize="10,20" path="m6868,814l6877,814,6877,795,6868,795,6868,814xe" filled="true" fillcolor="#000000" stroked="false">
                <v:path arrowok="t"/>
                <v:fill type="solid"/>
              </v:shape>
            </v:group>
            <v:group style="position:absolute;left:6868;top:820;width:10;height:2" coordorigin="6868,820" coordsize="10,2">
              <v:shape style="position:absolute;left:6868;top:820;width:10;height:2" coordorigin="6868,820" coordsize="10,0" path="m6868,820l6877,820e" filled="false" stroked="true" strokeweight=".599980pt" strokecolor="#000000">
                <v:path arrowok="t"/>
              </v:shape>
            </v:group>
            <v:group style="position:absolute;left:3322;top:831;width:10;height:2" coordorigin="3322,831" coordsize="10,2">
              <v:shape style="position:absolute;left:3322;top:831;width:10;height:2" coordorigin="3322,831" coordsize="10,0" path="m3322,831l3332,831e" filled="false" stroked="true" strokeweight=".48004pt" strokecolor="#000000">
                <v:path arrowok="t"/>
              </v:shape>
              <v:shape style="position:absolute;left:3332;top:826;width:1409;height:10" type="#_x0000_t75" stroked="false">
                <v:imagedata r:id="rId381" o:title=""/>
              </v:shape>
              <v:shape style="position:absolute;left:4736;top:826;width:5701;height:10" type="#_x0000_t75" stroked="false">
                <v:imagedata r:id="rId382" o:title=""/>
              </v:shape>
            </v:group>
            <v:group style="position:absolute;left:3322;top:836;width:10;height:20" coordorigin="3322,836" coordsize="10,20">
              <v:shape style="position:absolute;left:3322;top:836;width:10;height:20" coordorigin="3322,836" coordsize="10,20" path="m3322,855l3332,855,3332,836,3322,836,3322,855xe" filled="true" fillcolor="#000000" stroked="false">
                <v:path arrowok="t"/>
                <v:fill type="solid"/>
              </v:shape>
            </v:group>
            <v:group style="position:absolute;left:3322;top:855;width:10;height:20" coordorigin="3322,855" coordsize="10,20">
              <v:shape style="position:absolute;left:3322;top:855;width:10;height:20" coordorigin="3322,855" coordsize="10,20" path="m3322,874l3332,874,3332,855,3322,855,3322,874xe" filled="true" fillcolor="#000000" stroked="false">
                <v:path arrowok="t"/>
                <v:fill type="solid"/>
              </v:shape>
            </v:group>
            <v:group style="position:absolute;left:3322;top:874;width:10;height:20" coordorigin="3322,874" coordsize="10,20">
              <v:shape style="position:absolute;left:3322;top:874;width:10;height:20" coordorigin="3322,874" coordsize="10,20" path="m3322,894l3332,894,3332,874,3322,874,3322,894xe" filled="true" fillcolor="#000000" stroked="false">
                <v:path arrowok="t"/>
                <v:fill type="solid"/>
              </v:shape>
            </v:group>
            <v:group style="position:absolute;left:3322;top:894;width:10;height:20" coordorigin="3322,894" coordsize="10,20">
              <v:shape style="position:absolute;left:3322;top:894;width:10;height:20" coordorigin="3322,894" coordsize="10,20" path="m3322,913l3332,913,3332,894,3322,894,3322,913xe" filled="true" fillcolor="#000000" stroked="false">
                <v:path arrowok="t"/>
                <v:fill type="solid"/>
              </v:shape>
            </v:group>
            <v:group style="position:absolute;left:3322;top:913;width:10;height:20" coordorigin="3322,913" coordsize="10,20">
              <v:shape style="position:absolute;left:3322;top:913;width:10;height:20" coordorigin="3322,913" coordsize="10,20" path="m3322,932l3332,932,3332,913,3322,913,3322,932xe" filled="true" fillcolor="#000000" stroked="false">
                <v:path arrowok="t"/>
                <v:fill type="solid"/>
              </v:shape>
            </v:group>
            <v:group style="position:absolute;left:3322;top:932;width:10;height:20" coordorigin="3322,932" coordsize="10,20">
              <v:shape style="position:absolute;left:3322;top:932;width:10;height:20" coordorigin="3322,932" coordsize="10,20" path="m3322,951l3332,951,3332,932,3322,932,3322,951xe" filled="true" fillcolor="#000000" stroked="false">
                <v:path arrowok="t"/>
                <v:fill type="solid"/>
              </v:shape>
            </v:group>
            <v:group style="position:absolute;left:3322;top:951;width:10;height:20" coordorigin="3322,951" coordsize="10,20">
              <v:shape style="position:absolute;left:3322;top:951;width:10;height:20" coordorigin="3322,951" coordsize="10,20" path="m3322,970l3332,970,3332,951,3322,951,3322,970xe" filled="true" fillcolor="#000000" stroked="false">
                <v:path arrowok="t"/>
                <v:fill type="solid"/>
              </v:shape>
            </v:group>
            <v:group style="position:absolute;left:3322;top:970;width:10;height:20" coordorigin="3322,970" coordsize="10,20">
              <v:shape style="position:absolute;left:3322;top:970;width:10;height:20" coordorigin="3322,970" coordsize="10,20" path="m3322,990l3332,990,3332,970,3322,970,3322,990xe" filled="true" fillcolor="#000000" stroked="false">
                <v:path arrowok="t"/>
                <v:fill type="solid"/>
              </v:shape>
            </v:group>
            <v:group style="position:absolute;left:3322;top:990;width:10;height:20" coordorigin="3322,990" coordsize="10,20">
              <v:shape style="position:absolute;left:3322;top:990;width:10;height:20" coordorigin="3322,990" coordsize="10,20" path="m3322,1009l3332,1009,3332,990,3322,990,3322,1009xe" filled="true" fillcolor="#000000" stroked="false">
                <v:path arrowok="t"/>
                <v:fill type="solid"/>
              </v:shape>
            </v:group>
            <v:group style="position:absolute;left:3322;top:1009;width:10;height:20" coordorigin="3322,1009" coordsize="10,20">
              <v:shape style="position:absolute;left:3322;top:1009;width:10;height:20" coordorigin="3322,1009" coordsize="10,20" path="m3322,1028l3332,1028,3332,1009,3322,1009,3322,1028xe" filled="true" fillcolor="#000000" stroked="false">
                <v:path arrowok="t"/>
                <v:fill type="solid"/>
              </v:shape>
            </v:group>
            <v:group style="position:absolute;left:3322;top:1028;width:10;height:20" coordorigin="3322,1028" coordsize="10,20">
              <v:shape style="position:absolute;left:3322;top:1028;width:10;height:20" coordorigin="3322,1028" coordsize="10,20" path="m3322,1047l3332,1047,3332,1028,3322,1028,3322,1047xe" filled="true" fillcolor="#000000" stroked="false">
                <v:path arrowok="t"/>
                <v:fill type="solid"/>
              </v:shape>
            </v:group>
            <v:group style="position:absolute;left:3322;top:1047;width:10;height:20" coordorigin="3322,1047" coordsize="10,20">
              <v:shape style="position:absolute;left:3322;top:1047;width:10;height:20" coordorigin="3322,1047" coordsize="10,20" path="m3322,1066l3332,1066,3332,1047,3322,1047,3322,1066xe" filled="true" fillcolor="#000000" stroked="false">
                <v:path arrowok="t"/>
                <v:fill type="solid"/>
              </v:shape>
            </v:group>
            <v:group style="position:absolute;left:3322;top:1066;width:10;height:20" coordorigin="3322,1066" coordsize="10,20">
              <v:shape style="position:absolute;left:3322;top:1066;width:10;height:20" coordorigin="3322,1066" coordsize="10,20" path="m3322,1086l3332,1086,3332,1066,3322,1066,3322,1086xe" filled="true" fillcolor="#000000" stroked="false">
                <v:path arrowok="t"/>
                <v:fill type="solid"/>
              </v:shape>
            </v:group>
            <v:group style="position:absolute;left:3322;top:1086;width:10;height:20" coordorigin="3322,1086" coordsize="10,20">
              <v:shape style="position:absolute;left:3322;top:1086;width:10;height:20" coordorigin="3322,1086" coordsize="10,20" path="m3322,1105l3332,1105,3332,1086,3322,1086,3322,1105xe" filled="true" fillcolor="#000000" stroked="false">
                <v:path arrowok="t"/>
                <v:fill type="solid"/>
              </v:shape>
            </v:group>
            <v:group style="position:absolute;left:3322;top:1105;width:10;height:20" coordorigin="3322,1105" coordsize="10,20">
              <v:shape style="position:absolute;left:3322;top:1105;width:10;height:20" coordorigin="3322,1105" coordsize="10,20" path="m3322,1124l3332,1124,3332,1105,3322,1105,3322,1124xe" filled="true" fillcolor="#000000" stroked="false">
                <v:path arrowok="t"/>
                <v:fill type="solid"/>
              </v:shape>
            </v:group>
            <v:group style="position:absolute;left:3322;top:1124;width:10;height:20" coordorigin="3322,1124" coordsize="10,20">
              <v:shape style="position:absolute;left:3322;top:1124;width:10;height:20" coordorigin="3322,1124" coordsize="10,20" path="m3322,1143l3332,1143,3332,1124,3322,1124,3322,1143xe" filled="true" fillcolor="#000000" stroked="false">
                <v:path arrowok="t"/>
                <v:fill type="solid"/>
              </v:shape>
            </v:group>
            <v:group style="position:absolute;left:3322;top:1143;width:10;height:20" coordorigin="3322,1143" coordsize="10,20">
              <v:shape style="position:absolute;left:3322;top:1143;width:10;height:20" coordorigin="3322,1143" coordsize="10,20" path="m3322,1162l3332,1162,3332,1143,3322,1143,3322,1162xe" filled="true" fillcolor="#000000" stroked="false">
                <v:path arrowok="t"/>
                <v:fill type="solid"/>
              </v:shape>
            </v:group>
            <v:group style="position:absolute;left:3322;top:1162;width:10;height:20" coordorigin="3322,1162" coordsize="10,20">
              <v:shape style="position:absolute;left:3322;top:1162;width:10;height:20" coordorigin="3322,1162" coordsize="10,20" path="m3322,1182l3332,1182,3332,1162,3322,1162,3322,1182xe" filled="true" fillcolor="#000000" stroked="false">
                <v:path arrowok="t"/>
                <v:fill type="solid"/>
              </v:shape>
            </v:group>
            <v:group style="position:absolute;left:3322;top:1182;width:10;height:20" coordorigin="3322,1182" coordsize="10,20">
              <v:shape style="position:absolute;left:3322;top:1182;width:10;height:20" coordorigin="3322,1182" coordsize="10,20" path="m3322,1201l3332,1201,3332,1182,3322,1182,3322,1201xe" filled="true" fillcolor="#000000" stroked="false">
                <v:path arrowok="t"/>
                <v:fill type="solid"/>
              </v:shape>
            </v:group>
            <v:group style="position:absolute;left:3322;top:1201;width:10;height:20" coordorigin="3322,1201" coordsize="10,20">
              <v:shape style="position:absolute;left:3322;top:1201;width:10;height:20" coordorigin="3322,1201" coordsize="10,20" path="m3322,1220l3332,1220,3332,1201,3322,1201,3322,1220xe" filled="true" fillcolor="#000000" stroked="false">
                <v:path arrowok="t"/>
                <v:fill type="solid"/>
              </v:shape>
            </v:group>
            <v:group style="position:absolute;left:3322;top:1220;width:10;height:20" coordorigin="3322,1220" coordsize="10,20">
              <v:shape style="position:absolute;left:3322;top:1220;width:10;height:20" coordorigin="3322,1220" coordsize="10,20" path="m3322,1239l3332,1239,3332,1220,3322,1220,3322,1239xe" filled="true" fillcolor="#000000" stroked="false">
                <v:path arrowok="t"/>
                <v:fill type="solid"/>
              </v:shape>
            </v:group>
            <v:group style="position:absolute;left:3322;top:1239;width:10;height:20" coordorigin="3322,1239" coordsize="10,20">
              <v:shape style="position:absolute;left:3322;top:1239;width:10;height:20" coordorigin="3322,1239" coordsize="10,20" path="m3322,1258l3332,1258,3332,1239,3322,1239,3322,1258xe" filled="true" fillcolor="#000000" stroked="false">
                <v:path arrowok="t"/>
                <v:fill type="solid"/>
              </v:shape>
            </v:group>
            <v:group style="position:absolute;left:3322;top:1258;width:10;height:20" coordorigin="3322,1258" coordsize="10,20">
              <v:shape style="position:absolute;left:3322;top:1258;width:10;height:20" coordorigin="3322,1258" coordsize="10,20" path="m3322,1278l3332,1278,3332,1258,3322,1258,3322,1278xe" filled="true" fillcolor="#000000" stroked="false">
                <v:path arrowok="t"/>
                <v:fill type="solid"/>
              </v:shape>
            </v:group>
            <v:group style="position:absolute;left:3322;top:1278;width:10;height:20" coordorigin="3322,1278" coordsize="10,20">
              <v:shape style="position:absolute;left:3322;top:1278;width:10;height:20" coordorigin="3322,1278" coordsize="10,20" path="m3322,1297l3332,1297,3332,1278,3322,1278,3322,1297xe" filled="true" fillcolor="#000000" stroked="false">
                <v:path arrowok="t"/>
                <v:fill type="solid"/>
              </v:shape>
            </v:group>
            <v:group style="position:absolute;left:3322;top:1297;width:10;height:20" coordorigin="3322,1297" coordsize="10,20">
              <v:shape style="position:absolute;left:3322;top:1297;width:10;height:20" coordorigin="3322,1297" coordsize="10,20" path="m3322,1316l3332,1316,3332,1297,3322,1297,3322,1316xe" filled="true" fillcolor="#000000" stroked="false">
                <v:path arrowok="t"/>
                <v:fill type="solid"/>
              </v:shape>
            </v:group>
            <v:group style="position:absolute;left:3322;top:1316;width:10;height:20" coordorigin="3322,1316" coordsize="10,20">
              <v:shape style="position:absolute;left:3322;top:1316;width:10;height:20" coordorigin="3322,1316" coordsize="10,20" path="m3322,1335l3332,1335,3332,1316,3322,1316,3322,1335xe" filled="true" fillcolor="#000000" stroked="false">
                <v:path arrowok="t"/>
                <v:fill type="solid"/>
              </v:shape>
            </v:group>
            <v:group style="position:absolute;left:3322;top:1335;width:10;height:20" coordorigin="3322,1335" coordsize="10,20">
              <v:shape style="position:absolute;left:3322;top:1335;width:10;height:20" coordorigin="3322,1335" coordsize="10,20" path="m3322,1354l3332,1354,3332,1335,3322,1335,3322,1354xe" filled="true" fillcolor="#000000" stroked="false">
                <v:path arrowok="t"/>
                <v:fill type="solid"/>
              </v:shape>
            </v:group>
            <v:group style="position:absolute;left:3322;top:1354;width:10;height:20" coordorigin="3322,1354" coordsize="10,20">
              <v:shape style="position:absolute;left:3322;top:1354;width:10;height:20" coordorigin="3322,1354" coordsize="10,20" path="m3322,1374l3332,1374,3332,1354,3322,1354,3322,1374xe" filled="true" fillcolor="#000000" stroked="false">
                <v:path arrowok="t"/>
                <v:fill type="solid"/>
              </v:shape>
            </v:group>
            <v:group style="position:absolute;left:3322;top:1374;width:10;height:20" coordorigin="3322,1374" coordsize="10,20">
              <v:shape style="position:absolute;left:3322;top:1374;width:10;height:20" coordorigin="3322,1374" coordsize="10,20" path="m3322,1393l3332,1393,3332,1374,3322,1374,3322,1393xe" filled="true" fillcolor="#000000" stroked="false">
                <v:path arrowok="t"/>
                <v:fill type="solid"/>
              </v:shape>
            </v:group>
            <v:group style="position:absolute;left:3322;top:1393;width:10;height:20" coordorigin="3322,1393" coordsize="10,20">
              <v:shape style="position:absolute;left:3322;top:1393;width:10;height:20" coordorigin="3322,1393" coordsize="10,20" path="m3322,1412l3332,1412,3332,1393,3322,1393,3322,1412xe" filled="true" fillcolor="#000000" stroked="false">
                <v:path arrowok="t"/>
                <v:fill type="solid"/>
              </v:shape>
            </v:group>
            <v:group style="position:absolute;left:3322;top:1412;width:10;height:20" coordorigin="3322,1412" coordsize="10,20">
              <v:shape style="position:absolute;left:3322;top:1412;width:10;height:20" coordorigin="3322,1412" coordsize="10,20" path="m3322,1431l3332,1431,3332,1412,3322,1412,3322,1431xe" filled="true" fillcolor="#000000" stroked="false">
                <v:path arrowok="t"/>
                <v:fill type="solid"/>
              </v:shape>
            </v:group>
            <v:group style="position:absolute;left:3322;top:1431;width:10;height:20" coordorigin="3322,1431" coordsize="10,20">
              <v:shape style="position:absolute;left:3322;top:1431;width:10;height:20" coordorigin="3322,1431" coordsize="10,20" path="m3322,1450l3332,1450,3332,1431,3322,1431,3322,1450xe" filled="true" fillcolor="#000000" stroked="false">
                <v:path arrowok="t"/>
                <v:fill type="solid"/>
              </v:shape>
            </v:group>
            <v:group style="position:absolute;left:3322;top:1450;width:10;height:20" coordorigin="3322,1450" coordsize="10,20">
              <v:shape style="position:absolute;left:3322;top:1450;width:10;height:20" coordorigin="3322,1450" coordsize="10,20" path="m3322,1470l3332,1470,3332,1450,3322,1450,3322,1470xe" filled="true" fillcolor="#000000" stroked="false">
                <v:path arrowok="t"/>
                <v:fill type="solid"/>
              </v:shape>
            </v:group>
            <v:group style="position:absolute;left:3322;top:1470;width:10;height:20" coordorigin="3322,1470" coordsize="10,20">
              <v:shape style="position:absolute;left:3322;top:1470;width:10;height:20" coordorigin="3322,1470" coordsize="10,20" path="m3322,1489l3332,1489,3332,1470,3322,1470,3322,1489xe" filled="true" fillcolor="#000000" stroked="false">
                <v:path arrowok="t"/>
                <v:fill type="solid"/>
              </v:shape>
            </v:group>
            <v:group style="position:absolute;left:3322;top:1489;width:10;height:20" coordorigin="3322,1489" coordsize="10,20">
              <v:shape style="position:absolute;left:3322;top:1489;width:10;height:20" coordorigin="3322,1489" coordsize="10,20" path="m3322,1508l3332,1508,3332,1489,3322,1489,3322,1508xe" filled="true" fillcolor="#000000" stroked="false">
                <v:path arrowok="t"/>
                <v:fill type="solid"/>
              </v:shape>
            </v:group>
            <v:group style="position:absolute;left:3322;top:1512;width:10;height:2" coordorigin="3322,1512" coordsize="10,2">
              <v:shape style="position:absolute;left:3322;top:1512;width:10;height:2" coordorigin="3322,1512" coordsize="10,0" path="m3322,1512l3332,1512e" filled="false" stroked="true" strokeweight=".35999pt" strokecolor="#000000">
                <v:path arrowok="t"/>
              </v:shape>
            </v:group>
            <v:group style="position:absolute;left:4741;top:836;width:10;height:20" coordorigin="4741,836" coordsize="10,20">
              <v:shape style="position:absolute;left:4741;top:836;width:10;height:20" coordorigin="4741,836" coordsize="10,20" path="m4741,855l4751,855,4751,836,4741,836,4741,855xe" filled="true" fillcolor="#000000" stroked="false">
                <v:path arrowok="t"/>
                <v:fill type="solid"/>
              </v:shape>
            </v:group>
            <v:group style="position:absolute;left:4741;top:855;width:10;height:20" coordorigin="4741,855" coordsize="10,20">
              <v:shape style="position:absolute;left:4741;top:855;width:10;height:20" coordorigin="4741,855" coordsize="10,20" path="m4741,874l4751,874,4751,855,4741,855,4741,874xe" filled="true" fillcolor="#000000" stroked="false">
                <v:path arrowok="t"/>
                <v:fill type="solid"/>
              </v:shape>
            </v:group>
            <v:group style="position:absolute;left:4741;top:874;width:10;height:20" coordorigin="4741,874" coordsize="10,20">
              <v:shape style="position:absolute;left:4741;top:874;width:10;height:20" coordorigin="4741,874" coordsize="10,20" path="m4741,894l4751,894,4751,874,4741,874,4741,894xe" filled="true" fillcolor="#000000" stroked="false">
                <v:path arrowok="t"/>
                <v:fill type="solid"/>
              </v:shape>
            </v:group>
            <v:group style="position:absolute;left:4741;top:894;width:10;height:20" coordorigin="4741,894" coordsize="10,20">
              <v:shape style="position:absolute;left:4741;top:894;width:10;height:20" coordorigin="4741,894" coordsize="10,20" path="m4741,913l4751,913,4751,894,4741,894,4741,913xe" filled="true" fillcolor="#000000" stroked="false">
                <v:path arrowok="t"/>
                <v:fill type="solid"/>
              </v:shape>
            </v:group>
            <v:group style="position:absolute;left:4741;top:913;width:10;height:20" coordorigin="4741,913" coordsize="10,20">
              <v:shape style="position:absolute;left:4741;top:913;width:10;height:20" coordorigin="4741,913" coordsize="10,20" path="m4741,932l4751,932,4751,913,4741,913,4741,932xe" filled="true" fillcolor="#000000" stroked="false">
                <v:path arrowok="t"/>
                <v:fill type="solid"/>
              </v:shape>
            </v:group>
            <v:group style="position:absolute;left:4741;top:932;width:10;height:20" coordorigin="4741,932" coordsize="10,20">
              <v:shape style="position:absolute;left:4741;top:932;width:10;height:20" coordorigin="4741,932" coordsize="10,20" path="m4741,951l4751,951,4751,932,4741,932,4741,951xe" filled="true" fillcolor="#000000" stroked="false">
                <v:path arrowok="t"/>
                <v:fill type="solid"/>
              </v:shape>
            </v:group>
            <v:group style="position:absolute;left:4741;top:951;width:10;height:20" coordorigin="4741,951" coordsize="10,20">
              <v:shape style="position:absolute;left:4741;top:951;width:10;height:20" coordorigin="4741,951" coordsize="10,20" path="m4741,970l4751,970,4751,951,4741,951,4741,970xe" filled="true" fillcolor="#000000" stroked="false">
                <v:path arrowok="t"/>
                <v:fill type="solid"/>
              </v:shape>
            </v:group>
            <v:group style="position:absolute;left:4741;top:970;width:10;height:20" coordorigin="4741,970" coordsize="10,20">
              <v:shape style="position:absolute;left:4741;top:970;width:10;height:20" coordorigin="4741,970" coordsize="10,20" path="m4741,990l4751,990,4751,970,4741,970,4741,990xe" filled="true" fillcolor="#000000" stroked="false">
                <v:path arrowok="t"/>
                <v:fill type="solid"/>
              </v:shape>
            </v:group>
            <v:group style="position:absolute;left:4741;top:990;width:10;height:20" coordorigin="4741,990" coordsize="10,20">
              <v:shape style="position:absolute;left:4741;top:990;width:10;height:20" coordorigin="4741,990" coordsize="10,20" path="m4741,1009l4751,1009,4751,990,4741,990,4741,1009xe" filled="true" fillcolor="#000000" stroked="false">
                <v:path arrowok="t"/>
                <v:fill type="solid"/>
              </v:shape>
            </v:group>
            <v:group style="position:absolute;left:4741;top:1009;width:10;height:20" coordorigin="4741,1009" coordsize="10,20">
              <v:shape style="position:absolute;left:4741;top:1009;width:10;height:20" coordorigin="4741,1009" coordsize="10,20" path="m4741,1028l4751,1028,4751,1009,4741,1009,4741,1028xe" filled="true" fillcolor="#000000" stroked="false">
                <v:path arrowok="t"/>
                <v:fill type="solid"/>
              </v:shape>
            </v:group>
            <v:group style="position:absolute;left:4741;top:1028;width:10;height:20" coordorigin="4741,1028" coordsize="10,20">
              <v:shape style="position:absolute;left:4741;top:1028;width:10;height:20" coordorigin="4741,1028" coordsize="10,20" path="m4741,1047l4751,1047,4751,1028,4741,1028,4741,1047xe" filled="true" fillcolor="#000000" stroked="false">
                <v:path arrowok="t"/>
                <v:fill type="solid"/>
              </v:shape>
            </v:group>
            <v:group style="position:absolute;left:4741;top:1047;width:10;height:20" coordorigin="4741,1047" coordsize="10,20">
              <v:shape style="position:absolute;left:4741;top:1047;width:10;height:20" coordorigin="4741,1047" coordsize="10,20" path="m4741,1066l4751,1066,4751,1047,4741,1047,4741,1066xe" filled="true" fillcolor="#000000" stroked="false">
                <v:path arrowok="t"/>
                <v:fill type="solid"/>
              </v:shape>
            </v:group>
            <v:group style="position:absolute;left:4741;top:1066;width:10;height:20" coordorigin="4741,1066" coordsize="10,20">
              <v:shape style="position:absolute;left:4741;top:1066;width:10;height:20" coordorigin="4741,1066" coordsize="10,20" path="m4741,1086l4751,1086,4751,1066,4741,1066,4741,1086xe" filled="true" fillcolor="#000000" stroked="false">
                <v:path arrowok="t"/>
                <v:fill type="solid"/>
              </v:shape>
            </v:group>
            <v:group style="position:absolute;left:4741;top:1086;width:10;height:20" coordorigin="4741,1086" coordsize="10,20">
              <v:shape style="position:absolute;left:4741;top:1086;width:10;height:20" coordorigin="4741,1086" coordsize="10,20" path="m4741,1105l4751,1105,4751,1086,4741,1086,4741,1105xe" filled="true" fillcolor="#000000" stroked="false">
                <v:path arrowok="t"/>
                <v:fill type="solid"/>
              </v:shape>
            </v:group>
            <v:group style="position:absolute;left:4741;top:1105;width:10;height:20" coordorigin="4741,1105" coordsize="10,20">
              <v:shape style="position:absolute;left:4741;top:1105;width:10;height:20" coordorigin="4741,1105" coordsize="10,20" path="m4741,1124l4751,1124,4751,1105,4741,1105,4741,1124xe" filled="true" fillcolor="#000000" stroked="false">
                <v:path arrowok="t"/>
                <v:fill type="solid"/>
              </v:shape>
            </v:group>
            <v:group style="position:absolute;left:4741;top:1124;width:10;height:20" coordorigin="4741,1124" coordsize="10,20">
              <v:shape style="position:absolute;left:4741;top:1124;width:10;height:20" coordorigin="4741,1124" coordsize="10,20" path="m4741,1143l4751,1143,4751,1124,4741,1124,4741,1143xe" filled="true" fillcolor="#000000" stroked="false">
                <v:path arrowok="t"/>
                <v:fill type="solid"/>
              </v:shape>
            </v:group>
            <v:group style="position:absolute;left:4741;top:1143;width:10;height:20" coordorigin="4741,1143" coordsize="10,20">
              <v:shape style="position:absolute;left:4741;top:1143;width:10;height:20" coordorigin="4741,1143" coordsize="10,20" path="m4741,1162l4751,1162,4751,1143,4741,1143,4741,1162xe" filled="true" fillcolor="#000000" stroked="false">
                <v:path arrowok="t"/>
                <v:fill type="solid"/>
              </v:shape>
            </v:group>
            <v:group style="position:absolute;left:4741;top:1162;width:10;height:20" coordorigin="4741,1162" coordsize="10,20">
              <v:shape style="position:absolute;left:4741;top:1162;width:10;height:20" coordorigin="4741,1162" coordsize="10,20" path="m4741,1182l4751,1182,4751,1162,4741,1162,4741,1182xe" filled="true" fillcolor="#000000" stroked="false">
                <v:path arrowok="t"/>
                <v:fill type="solid"/>
              </v:shape>
            </v:group>
            <v:group style="position:absolute;left:4741;top:1182;width:10;height:20" coordorigin="4741,1182" coordsize="10,20">
              <v:shape style="position:absolute;left:4741;top:1182;width:10;height:20" coordorigin="4741,1182" coordsize="10,20" path="m4741,1201l4751,1201,4751,1182,4741,1182,4741,1201xe" filled="true" fillcolor="#000000" stroked="false">
                <v:path arrowok="t"/>
                <v:fill type="solid"/>
              </v:shape>
            </v:group>
            <v:group style="position:absolute;left:4741;top:1201;width:10;height:20" coordorigin="4741,1201" coordsize="10,20">
              <v:shape style="position:absolute;left:4741;top:1201;width:10;height:20" coordorigin="4741,1201" coordsize="10,20" path="m4741,1220l4751,1220,4751,1201,4741,1201,4741,1220xe" filled="true" fillcolor="#000000" stroked="false">
                <v:path arrowok="t"/>
                <v:fill type="solid"/>
              </v:shape>
            </v:group>
            <v:group style="position:absolute;left:4741;top:1220;width:10;height:20" coordorigin="4741,1220" coordsize="10,20">
              <v:shape style="position:absolute;left:4741;top:1220;width:10;height:20" coordorigin="4741,1220" coordsize="10,20" path="m4741,1239l4751,1239,4751,1220,4741,1220,4741,1239xe" filled="true" fillcolor="#000000" stroked="false">
                <v:path arrowok="t"/>
                <v:fill type="solid"/>
              </v:shape>
            </v:group>
            <v:group style="position:absolute;left:4741;top:1239;width:10;height:20" coordorigin="4741,1239" coordsize="10,20">
              <v:shape style="position:absolute;left:4741;top:1239;width:10;height:20" coordorigin="4741,1239" coordsize="10,20" path="m4741,1258l4751,1258,4751,1239,4741,1239,4741,1258xe" filled="true" fillcolor="#000000" stroked="false">
                <v:path arrowok="t"/>
                <v:fill type="solid"/>
              </v:shape>
            </v:group>
            <v:group style="position:absolute;left:4741;top:1258;width:10;height:20" coordorigin="4741,1258" coordsize="10,20">
              <v:shape style="position:absolute;left:4741;top:1258;width:10;height:20" coordorigin="4741,1258" coordsize="10,20" path="m4741,1278l4751,1278,4751,1258,4741,1258,4741,1278xe" filled="true" fillcolor="#000000" stroked="false">
                <v:path arrowok="t"/>
                <v:fill type="solid"/>
              </v:shape>
            </v:group>
            <v:group style="position:absolute;left:4741;top:1278;width:10;height:20" coordorigin="4741,1278" coordsize="10,20">
              <v:shape style="position:absolute;left:4741;top:1278;width:10;height:20" coordorigin="4741,1278" coordsize="10,20" path="m4741,1297l4751,1297,4751,1278,4741,1278,4741,1297xe" filled="true" fillcolor="#000000" stroked="false">
                <v:path arrowok="t"/>
                <v:fill type="solid"/>
              </v:shape>
            </v:group>
            <v:group style="position:absolute;left:4741;top:1297;width:10;height:20" coordorigin="4741,1297" coordsize="10,20">
              <v:shape style="position:absolute;left:4741;top:1297;width:10;height:20" coordorigin="4741,1297" coordsize="10,20" path="m4741,1316l4751,1316,4751,1297,4741,1297,4741,1316xe" filled="true" fillcolor="#000000" stroked="false">
                <v:path arrowok="t"/>
                <v:fill type="solid"/>
              </v:shape>
            </v:group>
            <v:group style="position:absolute;left:4741;top:1316;width:10;height:20" coordorigin="4741,1316" coordsize="10,20">
              <v:shape style="position:absolute;left:4741;top:1316;width:10;height:20" coordorigin="4741,1316" coordsize="10,20" path="m4741,1335l4751,1335,4751,1316,4741,1316,4741,1335xe" filled="true" fillcolor="#000000" stroked="false">
                <v:path arrowok="t"/>
                <v:fill type="solid"/>
              </v:shape>
            </v:group>
            <v:group style="position:absolute;left:4741;top:1335;width:10;height:20" coordorigin="4741,1335" coordsize="10,20">
              <v:shape style="position:absolute;left:4741;top:1335;width:10;height:20" coordorigin="4741,1335" coordsize="10,20" path="m4741,1354l4751,1354,4751,1335,4741,1335,4741,1354xe" filled="true" fillcolor="#000000" stroked="false">
                <v:path arrowok="t"/>
                <v:fill type="solid"/>
              </v:shape>
            </v:group>
            <v:group style="position:absolute;left:4741;top:1354;width:10;height:20" coordorigin="4741,1354" coordsize="10,20">
              <v:shape style="position:absolute;left:4741;top:1354;width:10;height:20" coordorigin="4741,1354" coordsize="10,20" path="m4741,1374l4751,1374,4751,1354,4741,1354,4741,1374xe" filled="true" fillcolor="#000000" stroked="false">
                <v:path arrowok="t"/>
                <v:fill type="solid"/>
              </v:shape>
            </v:group>
            <v:group style="position:absolute;left:4741;top:1374;width:10;height:20" coordorigin="4741,1374" coordsize="10,20">
              <v:shape style="position:absolute;left:4741;top:1374;width:10;height:20" coordorigin="4741,1374" coordsize="10,20" path="m4741,1393l4751,1393,4751,1374,4741,1374,4741,1393xe" filled="true" fillcolor="#000000" stroked="false">
                <v:path arrowok="t"/>
                <v:fill type="solid"/>
              </v:shape>
            </v:group>
            <v:group style="position:absolute;left:4741;top:1393;width:10;height:20" coordorigin="4741,1393" coordsize="10,20">
              <v:shape style="position:absolute;left:4741;top:1393;width:10;height:20" coordorigin="4741,1393" coordsize="10,20" path="m4741,1412l4751,1412,4751,1393,4741,1393,4741,1412xe" filled="true" fillcolor="#000000" stroked="false">
                <v:path arrowok="t"/>
                <v:fill type="solid"/>
              </v:shape>
            </v:group>
            <v:group style="position:absolute;left:4741;top:1412;width:10;height:20" coordorigin="4741,1412" coordsize="10,20">
              <v:shape style="position:absolute;left:4741;top:1412;width:10;height:20" coordorigin="4741,1412" coordsize="10,20" path="m4741,1431l4751,1431,4751,1412,4741,1412,4741,1431xe" filled="true" fillcolor="#000000" stroked="false">
                <v:path arrowok="t"/>
                <v:fill type="solid"/>
              </v:shape>
            </v:group>
            <v:group style="position:absolute;left:4741;top:1431;width:10;height:20" coordorigin="4741,1431" coordsize="10,20">
              <v:shape style="position:absolute;left:4741;top:1431;width:10;height:20" coordorigin="4741,1431" coordsize="10,20" path="m4741,1450l4751,1450,4751,1431,4741,1431,4741,1450xe" filled="true" fillcolor="#000000" stroked="false">
                <v:path arrowok="t"/>
                <v:fill type="solid"/>
              </v:shape>
            </v:group>
            <v:group style="position:absolute;left:4741;top:1450;width:10;height:20" coordorigin="4741,1450" coordsize="10,20">
              <v:shape style="position:absolute;left:4741;top:1450;width:10;height:20" coordorigin="4741,1450" coordsize="10,20" path="m4741,1470l4751,1470,4751,1450,4741,1450,4741,1470xe" filled="true" fillcolor="#000000" stroked="false">
                <v:path arrowok="t"/>
                <v:fill type="solid"/>
              </v:shape>
            </v:group>
            <v:group style="position:absolute;left:4741;top:1470;width:10;height:20" coordorigin="4741,1470" coordsize="10,20">
              <v:shape style="position:absolute;left:4741;top:1470;width:10;height:20" coordorigin="4741,1470" coordsize="10,20" path="m4741,1489l4751,1489,4751,1470,4741,1470,4741,1489xe" filled="true" fillcolor="#000000" stroked="false">
                <v:path arrowok="t"/>
                <v:fill type="solid"/>
              </v:shape>
            </v:group>
            <v:group style="position:absolute;left:4741;top:1489;width:10;height:20" coordorigin="4741,1489" coordsize="10,20">
              <v:shape style="position:absolute;left:4741;top:1489;width:10;height:20" coordorigin="4741,1489" coordsize="10,20" path="m4741,1508l4751,1508,4751,1489,4741,1489,4741,1508xe" filled="true" fillcolor="#000000" stroked="false">
                <v:path arrowok="t"/>
                <v:fill type="solid"/>
              </v:shape>
            </v:group>
            <v:group style="position:absolute;left:4741;top:1512;width:10;height:2" coordorigin="4741,1512" coordsize="10,2">
              <v:shape style="position:absolute;left:4741;top:1512;width:10;height:2" coordorigin="4741,1512" coordsize="10,0" path="m4741,1512l4751,1512e" filled="false" stroked="true" strokeweight=".35999pt" strokecolor="#000000">
                <v:path arrowok="t"/>
              </v:shape>
            </v:group>
            <v:group style="position:absolute;left:5449;top:836;width:10;height:20" coordorigin="5449,836" coordsize="10,20">
              <v:shape style="position:absolute;left:5449;top:836;width:10;height:20" coordorigin="5449,836" coordsize="10,20" path="m5449,855l5459,855,5459,836,5449,836,5449,855xe" filled="true" fillcolor="#000000" stroked="false">
                <v:path arrowok="t"/>
                <v:fill type="solid"/>
              </v:shape>
            </v:group>
            <v:group style="position:absolute;left:5449;top:855;width:10;height:20" coordorigin="5449,855" coordsize="10,20">
              <v:shape style="position:absolute;left:5449;top:855;width:10;height:20" coordorigin="5449,855" coordsize="10,20" path="m5449,874l5459,874,5459,855,5449,855,5449,874xe" filled="true" fillcolor="#000000" stroked="false">
                <v:path arrowok="t"/>
                <v:fill type="solid"/>
              </v:shape>
            </v:group>
            <v:group style="position:absolute;left:5449;top:874;width:10;height:20" coordorigin="5449,874" coordsize="10,20">
              <v:shape style="position:absolute;left:5449;top:874;width:10;height:20" coordorigin="5449,874" coordsize="10,20" path="m5449,894l5459,894,5459,874,5449,874,5449,894xe" filled="true" fillcolor="#000000" stroked="false">
                <v:path arrowok="t"/>
                <v:fill type="solid"/>
              </v:shape>
            </v:group>
            <v:group style="position:absolute;left:5449;top:894;width:10;height:20" coordorigin="5449,894" coordsize="10,20">
              <v:shape style="position:absolute;left:5449;top:894;width:10;height:20" coordorigin="5449,894" coordsize="10,20" path="m5449,913l5459,913,5459,894,5449,894,5449,913xe" filled="true" fillcolor="#000000" stroked="false">
                <v:path arrowok="t"/>
                <v:fill type="solid"/>
              </v:shape>
            </v:group>
            <v:group style="position:absolute;left:5449;top:913;width:10;height:20" coordorigin="5449,913" coordsize="10,20">
              <v:shape style="position:absolute;left:5449;top:913;width:10;height:20" coordorigin="5449,913" coordsize="10,20" path="m5449,932l5459,932,5459,913,5449,913,5449,932xe" filled="true" fillcolor="#000000" stroked="false">
                <v:path arrowok="t"/>
                <v:fill type="solid"/>
              </v:shape>
            </v:group>
            <v:group style="position:absolute;left:5449;top:932;width:10;height:20" coordorigin="5449,932" coordsize="10,20">
              <v:shape style="position:absolute;left:5449;top:932;width:10;height:20" coordorigin="5449,932" coordsize="10,20" path="m5449,951l5459,951,5459,932,5449,932,5449,951xe" filled="true" fillcolor="#000000" stroked="false">
                <v:path arrowok="t"/>
                <v:fill type="solid"/>
              </v:shape>
            </v:group>
            <v:group style="position:absolute;left:5449;top:951;width:10;height:20" coordorigin="5449,951" coordsize="10,20">
              <v:shape style="position:absolute;left:5449;top:951;width:10;height:20" coordorigin="5449,951" coordsize="10,20" path="m5449,970l5459,970,5459,951,5449,951,5449,970xe" filled="true" fillcolor="#000000" stroked="false">
                <v:path arrowok="t"/>
                <v:fill type="solid"/>
              </v:shape>
            </v:group>
            <v:group style="position:absolute;left:5449;top:970;width:10;height:20" coordorigin="5449,970" coordsize="10,20">
              <v:shape style="position:absolute;left:5449;top:970;width:10;height:20" coordorigin="5449,970" coordsize="10,20" path="m5449,990l5459,990,5459,970,5449,970,5449,990xe" filled="true" fillcolor="#000000" stroked="false">
                <v:path arrowok="t"/>
                <v:fill type="solid"/>
              </v:shape>
            </v:group>
            <v:group style="position:absolute;left:5449;top:990;width:10;height:20" coordorigin="5449,990" coordsize="10,20">
              <v:shape style="position:absolute;left:5449;top:990;width:10;height:20" coordorigin="5449,990" coordsize="10,20" path="m5449,1009l5459,1009,5459,990,5449,990,5449,1009xe" filled="true" fillcolor="#000000" stroked="false">
                <v:path arrowok="t"/>
                <v:fill type="solid"/>
              </v:shape>
            </v:group>
            <v:group style="position:absolute;left:5449;top:1009;width:10;height:20" coordorigin="5449,1009" coordsize="10,20">
              <v:shape style="position:absolute;left:5449;top:1009;width:10;height:20" coordorigin="5449,1009" coordsize="10,20" path="m5449,1028l5459,1028,5459,1009,5449,1009,5449,1028xe" filled="true" fillcolor="#000000" stroked="false">
                <v:path arrowok="t"/>
                <v:fill type="solid"/>
              </v:shape>
            </v:group>
            <v:group style="position:absolute;left:5449;top:1028;width:10;height:20" coordorigin="5449,1028" coordsize="10,20">
              <v:shape style="position:absolute;left:5449;top:1028;width:10;height:20" coordorigin="5449,1028" coordsize="10,20" path="m5449,1047l5459,1047,5459,1028,5449,1028,5449,1047xe" filled="true" fillcolor="#000000" stroked="false">
                <v:path arrowok="t"/>
                <v:fill type="solid"/>
              </v:shape>
            </v:group>
            <v:group style="position:absolute;left:5449;top:1047;width:10;height:20" coordorigin="5449,1047" coordsize="10,20">
              <v:shape style="position:absolute;left:5449;top:1047;width:10;height:20" coordorigin="5449,1047" coordsize="10,20" path="m5449,1066l5459,1066,5459,1047,5449,1047,5449,1066xe" filled="true" fillcolor="#000000" stroked="false">
                <v:path arrowok="t"/>
                <v:fill type="solid"/>
              </v:shape>
            </v:group>
            <v:group style="position:absolute;left:5449;top:1066;width:10;height:20" coordorigin="5449,1066" coordsize="10,20">
              <v:shape style="position:absolute;left:5449;top:1066;width:10;height:20" coordorigin="5449,1066" coordsize="10,20" path="m5449,1086l5459,1086,5459,1066,5449,1066,5449,1086xe" filled="true" fillcolor="#000000" stroked="false">
                <v:path arrowok="t"/>
                <v:fill type="solid"/>
              </v:shape>
            </v:group>
            <v:group style="position:absolute;left:5449;top:1086;width:10;height:20" coordorigin="5449,1086" coordsize="10,20">
              <v:shape style="position:absolute;left:5449;top:1086;width:10;height:20" coordorigin="5449,1086" coordsize="10,20" path="m5449,1105l5459,1105,5459,1086,5449,1086,5449,1105xe" filled="true" fillcolor="#000000" stroked="false">
                <v:path arrowok="t"/>
                <v:fill type="solid"/>
              </v:shape>
            </v:group>
            <v:group style="position:absolute;left:5449;top:1105;width:10;height:20" coordorigin="5449,1105" coordsize="10,20">
              <v:shape style="position:absolute;left:5449;top:1105;width:10;height:20" coordorigin="5449,1105" coordsize="10,20" path="m5449,1124l5459,1124,5459,1105,5449,1105,5449,1124xe" filled="true" fillcolor="#000000" stroked="false">
                <v:path arrowok="t"/>
                <v:fill type="solid"/>
              </v:shape>
            </v:group>
            <v:group style="position:absolute;left:5449;top:1124;width:10;height:20" coordorigin="5449,1124" coordsize="10,20">
              <v:shape style="position:absolute;left:5449;top:1124;width:10;height:20" coordorigin="5449,1124" coordsize="10,20" path="m5449,1143l5459,1143,5459,1124,5449,1124,5449,1143xe" filled="true" fillcolor="#000000" stroked="false">
                <v:path arrowok="t"/>
                <v:fill type="solid"/>
              </v:shape>
            </v:group>
            <v:group style="position:absolute;left:5449;top:1143;width:10;height:20" coordorigin="5449,1143" coordsize="10,20">
              <v:shape style="position:absolute;left:5449;top:1143;width:10;height:20" coordorigin="5449,1143" coordsize="10,20" path="m5449,1162l5459,1162,5459,1143,5449,1143,5449,1162xe" filled="true" fillcolor="#000000" stroked="false">
                <v:path arrowok="t"/>
                <v:fill type="solid"/>
              </v:shape>
            </v:group>
            <v:group style="position:absolute;left:5449;top:1162;width:10;height:20" coordorigin="5449,1162" coordsize="10,20">
              <v:shape style="position:absolute;left:5449;top:1162;width:10;height:20" coordorigin="5449,1162" coordsize="10,20" path="m5449,1182l5459,1182,5459,1162,5449,1162,5449,1182xe" filled="true" fillcolor="#000000" stroked="false">
                <v:path arrowok="t"/>
                <v:fill type="solid"/>
              </v:shape>
            </v:group>
            <v:group style="position:absolute;left:5449;top:1182;width:10;height:20" coordorigin="5449,1182" coordsize="10,20">
              <v:shape style="position:absolute;left:5449;top:1182;width:10;height:20" coordorigin="5449,1182" coordsize="10,20" path="m5449,1201l5459,1201,5459,1182,5449,1182,5449,1201xe" filled="true" fillcolor="#000000" stroked="false">
                <v:path arrowok="t"/>
                <v:fill type="solid"/>
              </v:shape>
            </v:group>
            <v:group style="position:absolute;left:5449;top:1201;width:10;height:20" coordorigin="5449,1201" coordsize="10,20">
              <v:shape style="position:absolute;left:5449;top:1201;width:10;height:20" coordorigin="5449,1201" coordsize="10,20" path="m5449,1220l5459,1220,5459,1201,5449,1201,5449,1220xe" filled="true" fillcolor="#000000" stroked="false">
                <v:path arrowok="t"/>
                <v:fill type="solid"/>
              </v:shape>
            </v:group>
            <v:group style="position:absolute;left:5449;top:1220;width:10;height:20" coordorigin="5449,1220" coordsize="10,20">
              <v:shape style="position:absolute;left:5449;top:1220;width:10;height:20" coordorigin="5449,1220" coordsize="10,20" path="m5449,1239l5459,1239,5459,1220,5449,1220,5449,1239xe" filled="true" fillcolor="#000000" stroked="false">
                <v:path arrowok="t"/>
                <v:fill type="solid"/>
              </v:shape>
            </v:group>
            <v:group style="position:absolute;left:5449;top:1239;width:10;height:20" coordorigin="5449,1239" coordsize="10,20">
              <v:shape style="position:absolute;left:5449;top:1239;width:10;height:20" coordorigin="5449,1239" coordsize="10,20" path="m5449,1258l5459,1258,5459,1239,5449,1239,5449,1258xe" filled="true" fillcolor="#000000" stroked="false">
                <v:path arrowok="t"/>
                <v:fill type="solid"/>
              </v:shape>
            </v:group>
            <v:group style="position:absolute;left:5449;top:1258;width:10;height:20" coordorigin="5449,1258" coordsize="10,20">
              <v:shape style="position:absolute;left:5449;top:1258;width:10;height:20" coordorigin="5449,1258" coordsize="10,20" path="m5449,1278l5459,1278,5459,1258,5449,1258,5449,1278xe" filled="true" fillcolor="#000000" stroked="false">
                <v:path arrowok="t"/>
                <v:fill type="solid"/>
              </v:shape>
            </v:group>
            <v:group style="position:absolute;left:5449;top:1278;width:10;height:20" coordorigin="5449,1278" coordsize="10,20">
              <v:shape style="position:absolute;left:5449;top:1278;width:10;height:20" coordorigin="5449,1278" coordsize="10,20" path="m5449,1297l5459,1297,5459,1278,5449,1278,5449,1297xe" filled="true" fillcolor="#000000" stroked="false">
                <v:path arrowok="t"/>
                <v:fill type="solid"/>
              </v:shape>
            </v:group>
            <v:group style="position:absolute;left:5449;top:1297;width:10;height:20" coordorigin="5449,1297" coordsize="10,20">
              <v:shape style="position:absolute;left:5449;top:1297;width:10;height:20" coordorigin="5449,1297" coordsize="10,20" path="m5449,1316l5459,1316,5459,1297,5449,1297,5449,1316xe" filled="true" fillcolor="#000000" stroked="false">
                <v:path arrowok="t"/>
                <v:fill type="solid"/>
              </v:shape>
            </v:group>
            <v:group style="position:absolute;left:5449;top:1316;width:10;height:20" coordorigin="5449,1316" coordsize="10,20">
              <v:shape style="position:absolute;left:5449;top:1316;width:10;height:20" coordorigin="5449,1316" coordsize="10,20" path="m5449,1335l5459,1335,5459,1316,5449,1316,5449,1335xe" filled="true" fillcolor="#000000" stroked="false">
                <v:path arrowok="t"/>
                <v:fill type="solid"/>
              </v:shape>
            </v:group>
            <v:group style="position:absolute;left:5449;top:1335;width:10;height:20" coordorigin="5449,1335" coordsize="10,20">
              <v:shape style="position:absolute;left:5449;top:1335;width:10;height:20" coordorigin="5449,1335" coordsize="10,20" path="m5449,1354l5459,1354,5459,1335,5449,1335,5449,1354xe" filled="true" fillcolor="#000000" stroked="false">
                <v:path arrowok="t"/>
                <v:fill type="solid"/>
              </v:shape>
            </v:group>
            <v:group style="position:absolute;left:5449;top:1354;width:10;height:20" coordorigin="5449,1354" coordsize="10,20">
              <v:shape style="position:absolute;left:5449;top:1354;width:10;height:20" coordorigin="5449,1354" coordsize="10,20" path="m5449,1374l5459,1374,5459,1354,5449,1354,5449,1374xe" filled="true" fillcolor="#000000" stroked="false">
                <v:path arrowok="t"/>
                <v:fill type="solid"/>
              </v:shape>
            </v:group>
            <v:group style="position:absolute;left:5449;top:1374;width:10;height:20" coordorigin="5449,1374" coordsize="10,20">
              <v:shape style="position:absolute;left:5449;top:1374;width:10;height:20" coordorigin="5449,1374" coordsize="10,20" path="m5449,1393l5459,1393,5459,1374,5449,1374,5449,1393xe" filled="true" fillcolor="#000000" stroked="false">
                <v:path arrowok="t"/>
                <v:fill type="solid"/>
              </v:shape>
            </v:group>
            <v:group style="position:absolute;left:5449;top:1393;width:10;height:20" coordorigin="5449,1393" coordsize="10,20">
              <v:shape style="position:absolute;left:5449;top:1393;width:10;height:20" coordorigin="5449,1393" coordsize="10,20" path="m5449,1412l5459,1412,5459,1393,5449,1393,5449,1412xe" filled="true" fillcolor="#000000" stroked="false">
                <v:path arrowok="t"/>
                <v:fill type="solid"/>
              </v:shape>
            </v:group>
            <v:group style="position:absolute;left:5449;top:1412;width:10;height:20" coordorigin="5449,1412" coordsize="10,20">
              <v:shape style="position:absolute;left:5449;top:1412;width:10;height:20" coordorigin="5449,1412" coordsize="10,20" path="m5449,1431l5459,1431,5459,1412,5449,1412,5449,1431xe" filled="true" fillcolor="#000000" stroked="false">
                <v:path arrowok="t"/>
                <v:fill type="solid"/>
              </v:shape>
            </v:group>
            <v:group style="position:absolute;left:5449;top:1431;width:10;height:20" coordorigin="5449,1431" coordsize="10,20">
              <v:shape style="position:absolute;left:5449;top:1431;width:10;height:20" coordorigin="5449,1431" coordsize="10,20" path="m5449,1450l5459,1450,5459,1431,5449,1431,5449,1450xe" filled="true" fillcolor="#000000" stroked="false">
                <v:path arrowok="t"/>
                <v:fill type="solid"/>
              </v:shape>
            </v:group>
            <v:group style="position:absolute;left:5449;top:1450;width:10;height:20" coordorigin="5449,1450" coordsize="10,20">
              <v:shape style="position:absolute;left:5449;top:1450;width:10;height:20" coordorigin="5449,1450" coordsize="10,20" path="m5449,1470l5459,1470,5459,1450,5449,1450,5449,1470xe" filled="true" fillcolor="#000000" stroked="false">
                <v:path arrowok="t"/>
                <v:fill type="solid"/>
              </v:shape>
            </v:group>
            <v:group style="position:absolute;left:5449;top:1470;width:10;height:20" coordorigin="5449,1470" coordsize="10,20">
              <v:shape style="position:absolute;left:5449;top:1470;width:10;height:20" coordorigin="5449,1470" coordsize="10,20" path="m5449,1489l5459,1489,5459,1470,5449,1470,5449,1489xe" filled="true" fillcolor="#000000" stroked="false">
                <v:path arrowok="t"/>
                <v:fill type="solid"/>
              </v:shape>
            </v:group>
            <v:group style="position:absolute;left:5449;top:1489;width:10;height:20" coordorigin="5449,1489" coordsize="10,20">
              <v:shape style="position:absolute;left:5449;top:1489;width:10;height:20" coordorigin="5449,1489" coordsize="10,20" path="m5449,1508l5459,1508,5459,1489,5449,1489,5449,1508xe" filled="true" fillcolor="#000000" stroked="false">
                <v:path arrowok="t"/>
                <v:fill type="solid"/>
              </v:shape>
            </v:group>
            <v:group style="position:absolute;left:5449;top:1512;width:10;height:2" coordorigin="5449,1512" coordsize="10,2">
              <v:shape style="position:absolute;left:5449;top:1512;width:10;height:2" coordorigin="5449,1512" coordsize="10,0" path="m5449,1512l5459,1512e" filled="false" stroked="true" strokeweight=".35999pt" strokecolor="#000000">
                <v:path arrowok="t"/>
              </v:shape>
            </v:group>
            <v:group style="position:absolute;left:6868;top:836;width:10;height:20" coordorigin="6868,836" coordsize="10,20">
              <v:shape style="position:absolute;left:6868;top:836;width:10;height:20" coordorigin="6868,836" coordsize="10,20" path="m6868,855l6877,855,6877,836,6868,836,6868,855xe" filled="true" fillcolor="#000000" stroked="false">
                <v:path arrowok="t"/>
                <v:fill type="solid"/>
              </v:shape>
            </v:group>
            <v:group style="position:absolute;left:6868;top:855;width:10;height:20" coordorigin="6868,855" coordsize="10,20">
              <v:shape style="position:absolute;left:6868;top:855;width:10;height:20" coordorigin="6868,855" coordsize="10,20" path="m6868,874l6877,874,6877,855,6868,855,6868,874xe" filled="true" fillcolor="#000000" stroked="false">
                <v:path arrowok="t"/>
                <v:fill type="solid"/>
              </v:shape>
            </v:group>
            <v:group style="position:absolute;left:6868;top:874;width:10;height:20" coordorigin="6868,874" coordsize="10,20">
              <v:shape style="position:absolute;left:6868;top:874;width:10;height:20" coordorigin="6868,874" coordsize="10,20" path="m6868,894l6877,894,6877,874,6868,874,6868,894xe" filled="true" fillcolor="#000000" stroked="false">
                <v:path arrowok="t"/>
                <v:fill type="solid"/>
              </v:shape>
            </v:group>
            <v:group style="position:absolute;left:6868;top:894;width:10;height:20" coordorigin="6868,894" coordsize="10,20">
              <v:shape style="position:absolute;left:6868;top:894;width:10;height:20" coordorigin="6868,894" coordsize="10,20" path="m6868,913l6877,913,6877,894,6868,894,6868,913xe" filled="true" fillcolor="#000000" stroked="false">
                <v:path arrowok="t"/>
                <v:fill type="solid"/>
              </v:shape>
            </v:group>
            <v:group style="position:absolute;left:6868;top:913;width:10;height:20" coordorigin="6868,913" coordsize="10,20">
              <v:shape style="position:absolute;left:6868;top:913;width:10;height:20" coordorigin="6868,913" coordsize="10,20" path="m6868,932l6877,932,6877,913,6868,913,6868,932xe" filled="true" fillcolor="#000000" stroked="false">
                <v:path arrowok="t"/>
                <v:fill type="solid"/>
              </v:shape>
            </v:group>
            <v:group style="position:absolute;left:6868;top:932;width:10;height:20" coordorigin="6868,932" coordsize="10,20">
              <v:shape style="position:absolute;left:6868;top:932;width:10;height:20" coordorigin="6868,932" coordsize="10,20" path="m6868,951l6877,951,6877,932,6868,932,6868,951xe" filled="true" fillcolor="#000000" stroked="false">
                <v:path arrowok="t"/>
                <v:fill type="solid"/>
              </v:shape>
            </v:group>
            <v:group style="position:absolute;left:6868;top:951;width:10;height:20" coordorigin="6868,951" coordsize="10,20">
              <v:shape style="position:absolute;left:6868;top:951;width:10;height:20" coordorigin="6868,951" coordsize="10,20" path="m6868,970l6877,970,6877,951,6868,951,6868,970xe" filled="true" fillcolor="#000000" stroked="false">
                <v:path arrowok="t"/>
                <v:fill type="solid"/>
              </v:shape>
            </v:group>
            <v:group style="position:absolute;left:6868;top:970;width:10;height:20" coordorigin="6868,970" coordsize="10,20">
              <v:shape style="position:absolute;left:6868;top:970;width:10;height:20" coordorigin="6868,970" coordsize="10,20" path="m6868,990l6877,990,6877,970,6868,970,6868,990xe" filled="true" fillcolor="#000000" stroked="false">
                <v:path arrowok="t"/>
                <v:fill type="solid"/>
              </v:shape>
            </v:group>
            <v:group style="position:absolute;left:6868;top:990;width:10;height:20" coordorigin="6868,990" coordsize="10,20">
              <v:shape style="position:absolute;left:6868;top:990;width:10;height:20" coordorigin="6868,990" coordsize="10,20" path="m6868,1009l6877,1009,6877,990,6868,990,6868,1009xe" filled="true" fillcolor="#000000" stroked="false">
                <v:path arrowok="t"/>
                <v:fill type="solid"/>
              </v:shape>
            </v:group>
            <v:group style="position:absolute;left:6868;top:1009;width:10;height:20" coordorigin="6868,1009" coordsize="10,20">
              <v:shape style="position:absolute;left:6868;top:1009;width:10;height:20" coordorigin="6868,1009" coordsize="10,20" path="m6868,1028l6877,1028,6877,1009,6868,1009,6868,1028xe" filled="true" fillcolor="#000000" stroked="false">
                <v:path arrowok="t"/>
                <v:fill type="solid"/>
              </v:shape>
            </v:group>
            <v:group style="position:absolute;left:6868;top:1028;width:10;height:20" coordorigin="6868,1028" coordsize="10,20">
              <v:shape style="position:absolute;left:6868;top:1028;width:10;height:20" coordorigin="6868,1028" coordsize="10,20" path="m6868,1047l6877,1047,6877,1028,6868,1028,6868,1047xe" filled="true" fillcolor="#000000" stroked="false">
                <v:path arrowok="t"/>
                <v:fill type="solid"/>
              </v:shape>
            </v:group>
            <v:group style="position:absolute;left:6868;top:1047;width:10;height:20" coordorigin="6868,1047" coordsize="10,20">
              <v:shape style="position:absolute;left:6868;top:1047;width:10;height:20" coordorigin="6868,1047" coordsize="10,20" path="m6868,1066l6877,1066,6877,1047,6868,1047,6868,1066xe" filled="true" fillcolor="#000000" stroked="false">
                <v:path arrowok="t"/>
                <v:fill type="solid"/>
              </v:shape>
            </v:group>
            <v:group style="position:absolute;left:6868;top:1066;width:10;height:20" coordorigin="6868,1066" coordsize="10,20">
              <v:shape style="position:absolute;left:6868;top:1066;width:10;height:20" coordorigin="6868,1066" coordsize="10,20" path="m6868,1086l6877,1086,6877,1066,6868,1066,6868,1086xe" filled="true" fillcolor="#000000" stroked="false">
                <v:path arrowok="t"/>
                <v:fill type="solid"/>
              </v:shape>
            </v:group>
            <v:group style="position:absolute;left:6868;top:1086;width:10;height:20" coordorigin="6868,1086" coordsize="10,20">
              <v:shape style="position:absolute;left:6868;top:1086;width:10;height:20" coordorigin="6868,1086" coordsize="10,20" path="m6868,1105l6877,1105,6877,1086,6868,1086,6868,1105xe" filled="true" fillcolor="#000000" stroked="false">
                <v:path arrowok="t"/>
                <v:fill type="solid"/>
              </v:shape>
            </v:group>
            <v:group style="position:absolute;left:6868;top:1105;width:10;height:20" coordorigin="6868,1105" coordsize="10,20">
              <v:shape style="position:absolute;left:6868;top:1105;width:10;height:20" coordorigin="6868,1105" coordsize="10,20" path="m6868,1124l6877,1124,6877,1105,6868,1105,6868,1124xe" filled="true" fillcolor="#000000" stroked="false">
                <v:path arrowok="t"/>
                <v:fill type="solid"/>
              </v:shape>
            </v:group>
            <v:group style="position:absolute;left:6868;top:1124;width:10;height:20" coordorigin="6868,1124" coordsize="10,20">
              <v:shape style="position:absolute;left:6868;top:1124;width:10;height:20" coordorigin="6868,1124" coordsize="10,20" path="m6868,1143l6877,1143,6877,1124,6868,1124,6868,1143xe" filled="true" fillcolor="#000000" stroked="false">
                <v:path arrowok="t"/>
                <v:fill type="solid"/>
              </v:shape>
            </v:group>
            <v:group style="position:absolute;left:6868;top:1143;width:10;height:20" coordorigin="6868,1143" coordsize="10,20">
              <v:shape style="position:absolute;left:6868;top:1143;width:10;height:20" coordorigin="6868,1143" coordsize="10,20" path="m6868,1162l6877,1162,6877,1143,6868,1143,6868,1162xe" filled="true" fillcolor="#000000" stroked="false">
                <v:path arrowok="t"/>
                <v:fill type="solid"/>
              </v:shape>
            </v:group>
            <v:group style="position:absolute;left:6868;top:1162;width:10;height:20" coordorigin="6868,1162" coordsize="10,20">
              <v:shape style="position:absolute;left:6868;top:1162;width:10;height:20" coordorigin="6868,1162" coordsize="10,20" path="m6868,1182l6877,1182,6877,1162,6868,1162,6868,1182xe" filled="true" fillcolor="#000000" stroked="false">
                <v:path arrowok="t"/>
                <v:fill type="solid"/>
              </v:shape>
            </v:group>
            <v:group style="position:absolute;left:6868;top:1182;width:10;height:20" coordorigin="6868,1182" coordsize="10,20">
              <v:shape style="position:absolute;left:6868;top:1182;width:10;height:20" coordorigin="6868,1182" coordsize="10,20" path="m6868,1201l6877,1201,6877,1182,6868,1182,6868,1201xe" filled="true" fillcolor="#000000" stroked="false">
                <v:path arrowok="t"/>
                <v:fill type="solid"/>
              </v:shape>
            </v:group>
            <v:group style="position:absolute;left:6868;top:1201;width:10;height:20" coordorigin="6868,1201" coordsize="10,20">
              <v:shape style="position:absolute;left:6868;top:1201;width:10;height:20" coordorigin="6868,1201" coordsize="10,20" path="m6868,1220l6877,1220,6877,1201,6868,1201,6868,1220xe" filled="true" fillcolor="#000000" stroked="false">
                <v:path arrowok="t"/>
                <v:fill type="solid"/>
              </v:shape>
            </v:group>
            <v:group style="position:absolute;left:6868;top:1220;width:10;height:20" coordorigin="6868,1220" coordsize="10,20">
              <v:shape style="position:absolute;left:6868;top:1220;width:10;height:20" coordorigin="6868,1220" coordsize="10,20" path="m6868,1239l6877,1239,6877,1220,6868,1220,6868,1239xe" filled="true" fillcolor="#000000" stroked="false">
                <v:path arrowok="t"/>
                <v:fill type="solid"/>
              </v:shape>
            </v:group>
            <v:group style="position:absolute;left:6868;top:1239;width:10;height:20" coordorigin="6868,1239" coordsize="10,20">
              <v:shape style="position:absolute;left:6868;top:1239;width:10;height:20" coordorigin="6868,1239" coordsize="10,20" path="m6868,1258l6877,1258,6877,1239,6868,1239,6868,1258xe" filled="true" fillcolor="#000000" stroked="false">
                <v:path arrowok="t"/>
                <v:fill type="solid"/>
              </v:shape>
            </v:group>
            <v:group style="position:absolute;left:6868;top:1258;width:10;height:20" coordorigin="6868,1258" coordsize="10,20">
              <v:shape style="position:absolute;left:6868;top:1258;width:10;height:20" coordorigin="6868,1258" coordsize="10,20" path="m6868,1278l6877,1278,6877,1258,6868,1258,6868,1278xe" filled="true" fillcolor="#000000" stroked="false">
                <v:path arrowok="t"/>
                <v:fill type="solid"/>
              </v:shape>
            </v:group>
            <v:group style="position:absolute;left:6868;top:1278;width:10;height:20" coordorigin="6868,1278" coordsize="10,20">
              <v:shape style="position:absolute;left:6868;top:1278;width:10;height:20" coordorigin="6868,1278" coordsize="10,20" path="m6868,1297l6877,1297,6877,1278,6868,1278,6868,1297xe" filled="true" fillcolor="#000000" stroked="false">
                <v:path arrowok="t"/>
                <v:fill type="solid"/>
              </v:shape>
            </v:group>
            <v:group style="position:absolute;left:6868;top:1297;width:10;height:20" coordorigin="6868,1297" coordsize="10,20">
              <v:shape style="position:absolute;left:6868;top:1297;width:10;height:20" coordorigin="6868,1297" coordsize="10,20" path="m6868,1316l6877,1316,6877,1297,6868,1297,6868,1316xe" filled="true" fillcolor="#000000" stroked="false">
                <v:path arrowok="t"/>
                <v:fill type="solid"/>
              </v:shape>
            </v:group>
            <v:group style="position:absolute;left:6868;top:1316;width:10;height:20" coordorigin="6868,1316" coordsize="10,20">
              <v:shape style="position:absolute;left:6868;top:1316;width:10;height:20" coordorigin="6868,1316" coordsize="10,20" path="m6868,1335l6877,1335,6877,1316,6868,1316,6868,1335xe" filled="true" fillcolor="#000000" stroked="false">
                <v:path arrowok="t"/>
                <v:fill type="solid"/>
              </v:shape>
            </v:group>
            <v:group style="position:absolute;left:6868;top:1335;width:10;height:20" coordorigin="6868,1335" coordsize="10,20">
              <v:shape style="position:absolute;left:6868;top:1335;width:10;height:20" coordorigin="6868,1335" coordsize="10,20" path="m6868,1354l6877,1354,6877,1335,6868,1335,6868,1354xe" filled="true" fillcolor="#000000" stroked="false">
                <v:path arrowok="t"/>
                <v:fill type="solid"/>
              </v:shape>
            </v:group>
            <v:group style="position:absolute;left:6868;top:1354;width:10;height:20" coordorigin="6868,1354" coordsize="10,20">
              <v:shape style="position:absolute;left:6868;top:1354;width:10;height:20" coordorigin="6868,1354" coordsize="10,20" path="m6868,1374l6877,1374,6877,1354,6868,1354,6868,1374xe" filled="true" fillcolor="#000000" stroked="false">
                <v:path arrowok="t"/>
                <v:fill type="solid"/>
              </v:shape>
            </v:group>
            <v:group style="position:absolute;left:6868;top:1374;width:10;height:20" coordorigin="6868,1374" coordsize="10,20">
              <v:shape style="position:absolute;left:6868;top:1374;width:10;height:20" coordorigin="6868,1374" coordsize="10,20" path="m6868,1393l6877,1393,6877,1374,6868,1374,6868,1393xe" filled="true" fillcolor="#000000" stroked="false">
                <v:path arrowok="t"/>
                <v:fill type="solid"/>
              </v:shape>
            </v:group>
            <v:group style="position:absolute;left:6868;top:1393;width:10;height:20" coordorigin="6868,1393" coordsize="10,20">
              <v:shape style="position:absolute;left:6868;top:1393;width:10;height:20" coordorigin="6868,1393" coordsize="10,20" path="m6868,1412l6877,1412,6877,1393,6868,1393,6868,1412xe" filled="true" fillcolor="#000000" stroked="false">
                <v:path arrowok="t"/>
                <v:fill type="solid"/>
              </v:shape>
            </v:group>
            <v:group style="position:absolute;left:6868;top:1412;width:10;height:20" coordorigin="6868,1412" coordsize="10,20">
              <v:shape style="position:absolute;left:6868;top:1412;width:10;height:20" coordorigin="6868,1412" coordsize="10,20" path="m6868,1431l6877,1431,6877,1412,6868,1412,6868,1431xe" filled="true" fillcolor="#000000" stroked="false">
                <v:path arrowok="t"/>
                <v:fill type="solid"/>
              </v:shape>
            </v:group>
            <v:group style="position:absolute;left:6868;top:1431;width:10;height:20" coordorigin="6868,1431" coordsize="10,20">
              <v:shape style="position:absolute;left:6868;top:1431;width:10;height:20" coordorigin="6868,1431" coordsize="10,20" path="m6868,1450l6877,1450,6877,1431,6868,1431,6868,1450xe" filled="true" fillcolor="#000000" stroked="false">
                <v:path arrowok="t"/>
                <v:fill type="solid"/>
              </v:shape>
            </v:group>
            <v:group style="position:absolute;left:6868;top:1450;width:10;height:20" coordorigin="6868,1450" coordsize="10,20">
              <v:shape style="position:absolute;left:6868;top:1450;width:10;height:20" coordorigin="6868,1450" coordsize="10,20" path="m6868,1470l6877,1470,6877,1450,6868,1450,6868,1470xe" filled="true" fillcolor="#000000" stroked="false">
                <v:path arrowok="t"/>
                <v:fill type="solid"/>
              </v:shape>
            </v:group>
            <v:group style="position:absolute;left:6868;top:1470;width:10;height:20" coordorigin="6868,1470" coordsize="10,20">
              <v:shape style="position:absolute;left:6868;top:1470;width:10;height:20" coordorigin="6868,1470" coordsize="10,20" path="m6868,1489l6877,1489,6877,1470,6868,1470,6868,1489xe" filled="true" fillcolor="#000000" stroked="false">
                <v:path arrowok="t"/>
                <v:fill type="solid"/>
              </v:shape>
            </v:group>
            <v:group style="position:absolute;left:6868;top:1489;width:10;height:20" coordorigin="6868,1489" coordsize="10,20">
              <v:shape style="position:absolute;left:6868;top:1489;width:10;height:20" coordorigin="6868,1489" coordsize="10,20" path="m6868,1508l6877,1508,6877,1489,6868,1489,6868,1508xe" filled="true" fillcolor="#000000" stroked="false">
                <v:path arrowok="t"/>
                <v:fill type="solid"/>
              </v:shape>
            </v:group>
            <v:group style="position:absolute;left:6868;top:1512;width:10;height:2" coordorigin="6868,1512" coordsize="10,2">
              <v:shape style="position:absolute;left:6868;top:1512;width:10;height:2" coordorigin="6868,1512" coordsize="10,0" path="m6868,1512l6877,1512e" filled="false" stroked="true" strokeweight=".35999pt" strokecolor="#000000">
                <v:path arrowok="t"/>
              </v:shape>
            </v:group>
            <v:group style="position:absolute;left:8284;top:836;width:10;height:20" coordorigin="8284,836" coordsize="10,20">
              <v:shape style="position:absolute;left:8284;top:836;width:10;height:20" coordorigin="8284,836" coordsize="10,20" path="m8284,855l8293,855,8293,836,8284,836,8284,855xe" filled="true" fillcolor="#000000" stroked="false">
                <v:path arrowok="t"/>
                <v:fill type="solid"/>
              </v:shape>
            </v:group>
            <v:group style="position:absolute;left:8284;top:855;width:10;height:20" coordorigin="8284,855" coordsize="10,20">
              <v:shape style="position:absolute;left:8284;top:855;width:10;height:20" coordorigin="8284,855" coordsize="10,20" path="m8284,874l8293,874,8293,855,8284,855,8284,874xe" filled="true" fillcolor="#000000" stroked="false">
                <v:path arrowok="t"/>
                <v:fill type="solid"/>
              </v:shape>
            </v:group>
            <v:group style="position:absolute;left:8284;top:874;width:10;height:20" coordorigin="8284,874" coordsize="10,20">
              <v:shape style="position:absolute;left:8284;top:874;width:10;height:20" coordorigin="8284,874" coordsize="10,20" path="m8284,894l8293,894,8293,874,8284,874,8284,894xe" filled="true" fillcolor="#000000" stroked="false">
                <v:path arrowok="t"/>
                <v:fill type="solid"/>
              </v:shape>
            </v:group>
            <v:group style="position:absolute;left:8284;top:894;width:10;height:20" coordorigin="8284,894" coordsize="10,20">
              <v:shape style="position:absolute;left:8284;top:894;width:10;height:20" coordorigin="8284,894" coordsize="10,20" path="m8284,913l8293,913,8293,894,8284,894,8284,913xe" filled="true" fillcolor="#000000" stroked="false">
                <v:path arrowok="t"/>
                <v:fill type="solid"/>
              </v:shape>
            </v:group>
            <v:group style="position:absolute;left:8284;top:913;width:10;height:20" coordorigin="8284,913" coordsize="10,20">
              <v:shape style="position:absolute;left:8284;top:913;width:10;height:20" coordorigin="8284,913" coordsize="10,20" path="m8284,932l8293,932,8293,913,8284,913,8284,932xe" filled="true" fillcolor="#000000" stroked="false">
                <v:path arrowok="t"/>
                <v:fill type="solid"/>
              </v:shape>
            </v:group>
            <v:group style="position:absolute;left:8284;top:932;width:10;height:20" coordorigin="8284,932" coordsize="10,20">
              <v:shape style="position:absolute;left:8284;top:932;width:10;height:20" coordorigin="8284,932" coordsize="10,20" path="m8284,951l8293,951,8293,932,8284,932,8284,951xe" filled="true" fillcolor="#000000" stroked="false">
                <v:path arrowok="t"/>
                <v:fill type="solid"/>
              </v:shape>
            </v:group>
            <v:group style="position:absolute;left:8284;top:951;width:10;height:20" coordorigin="8284,951" coordsize="10,20">
              <v:shape style="position:absolute;left:8284;top:951;width:10;height:20" coordorigin="8284,951" coordsize="10,20" path="m8284,970l8293,970,8293,951,8284,951,8284,970xe" filled="true" fillcolor="#000000" stroked="false">
                <v:path arrowok="t"/>
                <v:fill type="solid"/>
              </v:shape>
            </v:group>
            <v:group style="position:absolute;left:8284;top:970;width:10;height:20" coordorigin="8284,970" coordsize="10,20">
              <v:shape style="position:absolute;left:8284;top:970;width:10;height:20" coordorigin="8284,970" coordsize="10,20" path="m8284,990l8293,990,8293,970,8284,970,8284,990xe" filled="true" fillcolor="#000000" stroked="false">
                <v:path arrowok="t"/>
                <v:fill type="solid"/>
              </v:shape>
            </v:group>
            <v:group style="position:absolute;left:8284;top:990;width:10;height:20" coordorigin="8284,990" coordsize="10,20">
              <v:shape style="position:absolute;left:8284;top:990;width:10;height:20" coordorigin="8284,990" coordsize="10,20" path="m8284,1009l8293,1009,8293,990,8284,990,8284,1009xe" filled="true" fillcolor="#000000" stroked="false">
                <v:path arrowok="t"/>
                <v:fill type="solid"/>
              </v:shape>
            </v:group>
            <v:group style="position:absolute;left:8284;top:1009;width:10;height:20" coordorigin="8284,1009" coordsize="10,20">
              <v:shape style="position:absolute;left:8284;top:1009;width:10;height:20" coordorigin="8284,1009" coordsize="10,20" path="m8284,1028l8293,1028,8293,1009,8284,1009,8284,1028xe" filled="true" fillcolor="#000000" stroked="false">
                <v:path arrowok="t"/>
                <v:fill type="solid"/>
              </v:shape>
            </v:group>
            <v:group style="position:absolute;left:8284;top:1028;width:10;height:20" coordorigin="8284,1028" coordsize="10,20">
              <v:shape style="position:absolute;left:8284;top:1028;width:10;height:20" coordorigin="8284,1028" coordsize="10,20" path="m8284,1047l8293,1047,8293,1028,8284,1028,8284,1047xe" filled="true" fillcolor="#000000" stroked="false">
                <v:path arrowok="t"/>
                <v:fill type="solid"/>
              </v:shape>
            </v:group>
            <v:group style="position:absolute;left:8284;top:1047;width:10;height:20" coordorigin="8284,1047" coordsize="10,20">
              <v:shape style="position:absolute;left:8284;top:1047;width:10;height:20" coordorigin="8284,1047" coordsize="10,20" path="m8284,1066l8293,1066,8293,1047,8284,1047,8284,1066xe" filled="true" fillcolor="#000000" stroked="false">
                <v:path arrowok="t"/>
                <v:fill type="solid"/>
              </v:shape>
            </v:group>
            <v:group style="position:absolute;left:8284;top:1066;width:10;height:20" coordorigin="8284,1066" coordsize="10,20">
              <v:shape style="position:absolute;left:8284;top:1066;width:10;height:20" coordorigin="8284,1066" coordsize="10,20" path="m8284,1086l8293,1086,8293,1066,8284,1066,8284,1086xe" filled="true" fillcolor="#000000" stroked="false">
                <v:path arrowok="t"/>
                <v:fill type="solid"/>
              </v:shape>
            </v:group>
            <v:group style="position:absolute;left:8284;top:1086;width:10;height:20" coordorigin="8284,1086" coordsize="10,20">
              <v:shape style="position:absolute;left:8284;top:1086;width:10;height:20" coordorigin="8284,1086" coordsize="10,20" path="m8284,1105l8293,1105,8293,1086,8284,1086,8284,1105xe" filled="true" fillcolor="#000000" stroked="false">
                <v:path arrowok="t"/>
                <v:fill type="solid"/>
              </v:shape>
            </v:group>
            <v:group style="position:absolute;left:8284;top:1105;width:10;height:20" coordorigin="8284,1105" coordsize="10,20">
              <v:shape style="position:absolute;left:8284;top:1105;width:10;height:20" coordorigin="8284,1105" coordsize="10,20" path="m8284,1124l8293,1124,8293,1105,8284,1105,8284,1124xe" filled="true" fillcolor="#000000" stroked="false">
                <v:path arrowok="t"/>
                <v:fill type="solid"/>
              </v:shape>
            </v:group>
            <v:group style="position:absolute;left:8284;top:1124;width:10;height:20" coordorigin="8284,1124" coordsize="10,20">
              <v:shape style="position:absolute;left:8284;top:1124;width:10;height:20" coordorigin="8284,1124" coordsize="10,20" path="m8284,1143l8293,1143,8293,1124,8284,1124,8284,1143xe" filled="true" fillcolor="#000000" stroked="false">
                <v:path arrowok="t"/>
                <v:fill type="solid"/>
              </v:shape>
            </v:group>
            <v:group style="position:absolute;left:8284;top:1143;width:10;height:20" coordorigin="8284,1143" coordsize="10,20">
              <v:shape style="position:absolute;left:8284;top:1143;width:10;height:20" coordorigin="8284,1143" coordsize="10,20" path="m8284,1162l8293,1162,8293,1143,8284,1143,8284,1162xe" filled="true" fillcolor="#000000" stroked="false">
                <v:path arrowok="t"/>
                <v:fill type="solid"/>
              </v:shape>
            </v:group>
            <v:group style="position:absolute;left:8284;top:1162;width:10;height:20" coordorigin="8284,1162" coordsize="10,20">
              <v:shape style="position:absolute;left:8284;top:1162;width:10;height:20" coordorigin="8284,1162" coordsize="10,20" path="m8284,1182l8293,1182,8293,1162,8284,1162,8284,1182xe" filled="true" fillcolor="#000000" stroked="false">
                <v:path arrowok="t"/>
                <v:fill type="solid"/>
              </v:shape>
            </v:group>
            <v:group style="position:absolute;left:8284;top:1182;width:10;height:20" coordorigin="8284,1182" coordsize="10,20">
              <v:shape style="position:absolute;left:8284;top:1182;width:10;height:20" coordorigin="8284,1182" coordsize="10,20" path="m8284,1201l8293,1201,8293,1182,8284,1182,8284,1201xe" filled="true" fillcolor="#000000" stroked="false">
                <v:path arrowok="t"/>
                <v:fill type="solid"/>
              </v:shape>
            </v:group>
            <v:group style="position:absolute;left:8284;top:1201;width:10;height:20" coordorigin="8284,1201" coordsize="10,20">
              <v:shape style="position:absolute;left:8284;top:1201;width:10;height:20" coordorigin="8284,1201" coordsize="10,20" path="m8284,1220l8293,1220,8293,1201,8284,1201,8284,1220xe" filled="true" fillcolor="#000000" stroked="false">
                <v:path arrowok="t"/>
                <v:fill type="solid"/>
              </v:shape>
            </v:group>
            <v:group style="position:absolute;left:8284;top:1220;width:10;height:20" coordorigin="8284,1220" coordsize="10,20">
              <v:shape style="position:absolute;left:8284;top:1220;width:10;height:20" coordorigin="8284,1220" coordsize="10,20" path="m8284,1239l8293,1239,8293,1220,8284,1220,8284,1239xe" filled="true" fillcolor="#000000" stroked="false">
                <v:path arrowok="t"/>
                <v:fill type="solid"/>
              </v:shape>
            </v:group>
            <v:group style="position:absolute;left:8284;top:1239;width:10;height:20" coordorigin="8284,1239" coordsize="10,20">
              <v:shape style="position:absolute;left:8284;top:1239;width:10;height:20" coordorigin="8284,1239" coordsize="10,20" path="m8284,1258l8293,1258,8293,1239,8284,1239,8284,1258xe" filled="true" fillcolor="#000000" stroked="false">
                <v:path arrowok="t"/>
                <v:fill type="solid"/>
              </v:shape>
            </v:group>
            <v:group style="position:absolute;left:8284;top:1258;width:10;height:20" coordorigin="8284,1258" coordsize="10,20">
              <v:shape style="position:absolute;left:8284;top:1258;width:10;height:20" coordorigin="8284,1258" coordsize="10,20" path="m8284,1278l8293,1278,8293,1258,8284,1258,8284,1278xe" filled="true" fillcolor="#000000" stroked="false">
                <v:path arrowok="t"/>
                <v:fill type="solid"/>
              </v:shape>
            </v:group>
            <v:group style="position:absolute;left:8284;top:1278;width:10;height:20" coordorigin="8284,1278" coordsize="10,20">
              <v:shape style="position:absolute;left:8284;top:1278;width:10;height:20" coordorigin="8284,1278" coordsize="10,20" path="m8284,1297l8293,1297,8293,1278,8284,1278,8284,1297xe" filled="true" fillcolor="#000000" stroked="false">
                <v:path arrowok="t"/>
                <v:fill type="solid"/>
              </v:shape>
            </v:group>
            <v:group style="position:absolute;left:8284;top:1297;width:10;height:20" coordorigin="8284,1297" coordsize="10,20">
              <v:shape style="position:absolute;left:8284;top:1297;width:10;height:20" coordorigin="8284,1297" coordsize="10,20" path="m8284,1316l8293,1316,8293,1297,8284,1297,8284,1316xe" filled="true" fillcolor="#000000" stroked="false">
                <v:path arrowok="t"/>
                <v:fill type="solid"/>
              </v:shape>
            </v:group>
            <v:group style="position:absolute;left:8284;top:1316;width:10;height:20" coordorigin="8284,1316" coordsize="10,20">
              <v:shape style="position:absolute;left:8284;top:1316;width:10;height:20" coordorigin="8284,1316" coordsize="10,20" path="m8284,1335l8293,1335,8293,1316,8284,1316,8284,1335xe" filled="true" fillcolor="#000000" stroked="false">
                <v:path arrowok="t"/>
                <v:fill type="solid"/>
              </v:shape>
            </v:group>
            <v:group style="position:absolute;left:8284;top:1335;width:10;height:20" coordorigin="8284,1335" coordsize="10,20">
              <v:shape style="position:absolute;left:8284;top:1335;width:10;height:20" coordorigin="8284,1335" coordsize="10,20" path="m8284,1354l8293,1354,8293,1335,8284,1335,8284,1354xe" filled="true" fillcolor="#000000" stroked="false">
                <v:path arrowok="t"/>
                <v:fill type="solid"/>
              </v:shape>
            </v:group>
            <v:group style="position:absolute;left:8284;top:1354;width:10;height:20" coordorigin="8284,1354" coordsize="10,20">
              <v:shape style="position:absolute;left:8284;top:1354;width:10;height:20" coordorigin="8284,1354" coordsize="10,20" path="m8284,1374l8293,1374,8293,1354,8284,1354,8284,1374xe" filled="true" fillcolor="#000000" stroked="false">
                <v:path arrowok="t"/>
                <v:fill type="solid"/>
              </v:shape>
            </v:group>
            <v:group style="position:absolute;left:8284;top:1374;width:10;height:20" coordorigin="8284,1374" coordsize="10,20">
              <v:shape style="position:absolute;left:8284;top:1374;width:10;height:20" coordorigin="8284,1374" coordsize="10,20" path="m8284,1393l8293,1393,8293,1374,8284,1374,8284,1393xe" filled="true" fillcolor="#000000" stroked="false">
                <v:path arrowok="t"/>
                <v:fill type="solid"/>
              </v:shape>
            </v:group>
            <v:group style="position:absolute;left:8284;top:1393;width:10;height:20" coordorigin="8284,1393" coordsize="10,20">
              <v:shape style="position:absolute;left:8284;top:1393;width:10;height:20" coordorigin="8284,1393" coordsize="10,20" path="m8284,1412l8293,1412,8293,1393,8284,1393,8284,1412xe" filled="true" fillcolor="#000000" stroked="false">
                <v:path arrowok="t"/>
                <v:fill type="solid"/>
              </v:shape>
            </v:group>
            <v:group style="position:absolute;left:8284;top:1412;width:10;height:20" coordorigin="8284,1412" coordsize="10,20">
              <v:shape style="position:absolute;left:8284;top:1412;width:10;height:20" coordorigin="8284,1412" coordsize="10,20" path="m8284,1431l8293,1431,8293,1412,8284,1412,8284,1431xe" filled="true" fillcolor="#000000" stroked="false">
                <v:path arrowok="t"/>
                <v:fill type="solid"/>
              </v:shape>
            </v:group>
            <v:group style="position:absolute;left:8284;top:1431;width:10;height:20" coordorigin="8284,1431" coordsize="10,20">
              <v:shape style="position:absolute;left:8284;top:1431;width:10;height:20" coordorigin="8284,1431" coordsize="10,20" path="m8284,1450l8293,1450,8293,1431,8284,1431,8284,1450xe" filled="true" fillcolor="#000000" stroked="false">
                <v:path arrowok="t"/>
                <v:fill type="solid"/>
              </v:shape>
            </v:group>
            <v:group style="position:absolute;left:8284;top:1450;width:10;height:20" coordorigin="8284,1450" coordsize="10,20">
              <v:shape style="position:absolute;left:8284;top:1450;width:10;height:20" coordorigin="8284,1450" coordsize="10,20" path="m8284,1470l8293,1470,8293,1450,8284,1450,8284,1470xe" filled="true" fillcolor="#000000" stroked="false">
                <v:path arrowok="t"/>
                <v:fill type="solid"/>
              </v:shape>
            </v:group>
            <v:group style="position:absolute;left:8284;top:1470;width:10;height:20" coordorigin="8284,1470" coordsize="10,20">
              <v:shape style="position:absolute;left:8284;top:1470;width:10;height:20" coordorigin="8284,1470" coordsize="10,20" path="m8284,1489l8293,1489,8293,1470,8284,1470,8284,1489xe" filled="true" fillcolor="#000000" stroked="false">
                <v:path arrowok="t"/>
                <v:fill type="solid"/>
              </v:shape>
            </v:group>
            <v:group style="position:absolute;left:8284;top:1489;width:10;height:20" coordorigin="8284,1489" coordsize="10,20">
              <v:shape style="position:absolute;left:8284;top:1489;width:10;height:20" coordorigin="8284,1489" coordsize="10,20" path="m8284,1508l8293,1508,8293,1489,8284,1489,8284,1508xe" filled="true" fillcolor="#000000" stroked="false">
                <v:path arrowok="t"/>
                <v:fill type="solid"/>
              </v:shape>
            </v:group>
            <v:group style="position:absolute;left:8284;top:1512;width:10;height:2" coordorigin="8284,1512" coordsize="10,2">
              <v:shape style="position:absolute;left:8284;top:1512;width:10;height:2" coordorigin="8284,1512" coordsize="10,0" path="m8284,1512l8293,1512e" filled="false" stroked="true" strokeweight=".35999pt" strokecolor="#000000">
                <v:path arrowok="t"/>
              </v:shape>
            </v:group>
            <v:group style="position:absolute;left:8995;top:836;width:10;height:20" coordorigin="8995,836" coordsize="10,20">
              <v:shape style="position:absolute;left:8995;top:836;width:10;height:20" coordorigin="8995,836" coordsize="10,20" path="m8995,855l9004,855,9004,836,8995,836,8995,855xe" filled="true" fillcolor="#000000" stroked="false">
                <v:path arrowok="t"/>
                <v:fill type="solid"/>
              </v:shape>
            </v:group>
            <v:group style="position:absolute;left:8995;top:855;width:10;height:20" coordorigin="8995,855" coordsize="10,20">
              <v:shape style="position:absolute;left:8995;top:855;width:10;height:20" coordorigin="8995,855" coordsize="10,20" path="m8995,874l9004,874,9004,855,8995,855,8995,874xe" filled="true" fillcolor="#000000" stroked="false">
                <v:path arrowok="t"/>
                <v:fill type="solid"/>
              </v:shape>
            </v:group>
            <v:group style="position:absolute;left:8995;top:874;width:10;height:20" coordorigin="8995,874" coordsize="10,20">
              <v:shape style="position:absolute;left:8995;top:874;width:10;height:20" coordorigin="8995,874" coordsize="10,20" path="m8995,894l9004,894,9004,874,8995,874,8995,894xe" filled="true" fillcolor="#000000" stroked="false">
                <v:path arrowok="t"/>
                <v:fill type="solid"/>
              </v:shape>
            </v:group>
            <v:group style="position:absolute;left:8995;top:894;width:10;height:20" coordorigin="8995,894" coordsize="10,20">
              <v:shape style="position:absolute;left:8995;top:894;width:10;height:20" coordorigin="8995,894" coordsize="10,20" path="m8995,913l9004,913,9004,894,8995,894,8995,913xe" filled="true" fillcolor="#000000" stroked="false">
                <v:path arrowok="t"/>
                <v:fill type="solid"/>
              </v:shape>
            </v:group>
            <v:group style="position:absolute;left:8995;top:913;width:10;height:20" coordorigin="8995,913" coordsize="10,20">
              <v:shape style="position:absolute;left:8995;top:913;width:10;height:20" coordorigin="8995,913" coordsize="10,20" path="m8995,932l9004,932,9004,913,8995,913,8995,932xe" filled="true" fillcolor="#000000" stroked="false">
                <v:path arrowok="t"/>
                <v:fill type="solid"/>
              </v:shape>
            </v:group>
            <v:group style="position:absolute;left:8995;top:932;width:10;height:20" coordorigin="8995,932" coordsize="10,20">
              <v:shape style="position:absolute;left:8995;top:932;width:10;height:20" coordorigin="8995,932" coordsize="10,20" path="m8995,951l9004,951,9004,932,8995,932,8995,951xe" filled="true" fillcolor="#000000" stroked="false">
                <v:path arrowok="t"/>
                <v:fill type="solid"/>
              </v:shape>
            </v:group>
            <v:group style="position:absolute;left:8995;top:951;width:10;height:20" coordorigin="8995,951" coordsize="10,20">
              <v:shape style="position:absolute;left:8995;top:951;width:10;height:20" coordorigin="8995,951" coordsize="10,20" path="m8995,970l9004,970,9004,951,8995,951,8995,970xe" filled="true" fillcolor="#000000" stroked="false">
                <v:path arrowok="t"/>
                <v:fill type="solid"/>
              </v:shape>
            </v:group>
            <v:group style="position:absolute;left:8995;top:970;width:10;height:20" coordorigin="8995,970" coordsize="10,20">
              <v:shape style="position:absolute;left:8995;top:970;width:10;height:20" coordorigin="8995,970" coordsize="10,20" path="m8995,990l9004,990,9004,970,8995,970,8995,990xe" filled="true" fillcolor="#000000" stroked="false">
                <v:path arrowok="t"/>
                <v:fill type="solid"/>
              </v:shape>
            </v:group>
            <v:group style="position:absolute;left:8995;top:990;width:10;height:20" coordorigin="8995,990" coordsize="10,20">
              <v:shape style="position:absolute;left:8995;top:990;width:10;height:20" coordorigin="8995,990" coordsize="10,20" path="m8995,1009l9004,1009,9004,990,8995,990,8995,1009xe" filled="true" fillcolor="#000000" stroked="false">
                <v:path arrowok="t"/>
                <v:fill type="solid"/>
              </v:shape>
            </v:group>
            <v:group style="position:absolute;left:8995;top:1009;width:10;height:20" coordorigin="8995,1009" coordsize="10,20">
              <v:shape style="position:absolute;left:8995;top:1009;width:10;height:20" coordorigin="8995,1009" coordsize="10,20" path="m8995,1028l9004,1028,9004,1009,8995,1009,8995,1028xe" filled="true" fillcolor="#000000" stroked="false">
                <v:path arrowok="t"/>
                <v:fill type="solid"/>
              </v:shape>
            </v:group>
            <v:group style="position:absolute;left:8995;top:1028;width:10;height:20" coordorigin="8995,1028" coordsize="10,20">
              <v:shape style="position:absolute;left:8995;top:1028;width:10;height:20" coordorigin="8995,1028" coordsize="10,20" path="m8995,1047l9004,1047,9004,1028,8995,1028,8995,1047xe" filled="true" fillcolor="#000000" stroked="false">
                <v:path arrowok="t"/>
                <v:fill type="solid"/>
              </v:shape>
            </v:group>
            <v:group style="position:absolute;left:8995;top:1047;width:10;height:20" coordorigin="8995,1047" coordsize="10,20">
              <v:shape style="position:absolute;left:8995;top:1047;width:10;height:20" coordorigin="8995,1047" coordsize="10,20" path="m8995,1066l9004,1066,9004,1047,8995,1047,8995,1066xe" filled="true" fillcolor="#000000" stroked="false">
                <v:path arrowok="t"/>
                <v:fill type="solid"/>
              </v:shape>
            </v:group>
            <v:group style="position:absolute;left:8995;top:1066;width:10;height:20" coordorigin="8995,1066" coordsize="10,20">
              <v:shape style="position:absolute;left:8995;top:1066;width:10;height:20" coordorigin="8995,1066" coordsize="10,20" path="m8995,1086l9004,1086,9004,1066,8995,1066,8995,1086xe" filled="true" fillcolor="#000000" stroked="false">
                <v:path arrowok="t"/>
                <v:fill type="solid"/>
              </v:shape>
            </v:group>
            <v:group style="position:absolute;left:8995;top:1086;width:10;height:20" coordorigin="8995,1086" coordsize="10,20">
              <v:shape style="position:absolute;left:8995;top:1086;width:10;height:20" coordorigin="8995,1086" coordsize="10,20" path="m8995,1105l9004,1105,9004,1086,8995,1086,8995,1105xe" filled="true" fillcolor="#000000" stroked="false">
                <v:path arrowok="t"/>
                <v:fill type="solid"/>
              </v:shape>
            </v:group>
            <v:group style="position:absolute;left:8995;top:1105;width:10;height:20" coordorigin="8995,1105" coordsize="10,20">
              <v:shape style="position:absolute;left:8995;top:1105;width:10;height:20" coordorigin="8995,1105" coordsize="10,20" path="m8995,1124l9004,1124,9004,1105,8995,1105,8995,1124xe" filled="true" fillcolor="#000000" stroked="false">
                <v:path arrowok="t"/>
                <v:fill type="solid"/>
              </v:shape>
            </v:group>
            <v:group style="position:absolute;left:8995;top:1124;width:10;height:20" coordorigin="8995,1124" coordsize="10,20">
              <v:shape style="position:absolute;left:8995;top:1124;width:10;height:20" coordorigin="8995,1124" coordsize="10,20" path="m8995,1143l9004,1143,9004,1124,8995,1124,8995,1143xe" filled="true" fillcolor="#000000" stroked="false">
                <v:path arrowok="t"/>
                <v:fill type="solid"/>
              </v:shape>
            </v:group>
            <v:group style="position:absolute;left:8995;top:1143;width:10;height:20" coordorigin="8995,1143" coordsize="10,20">
              <v:shape style="position:absolute;left:8995;top:1143;width:10;height:20" coordorigin="8995,1143" coordsize="10,20" path="m8995,1162l9004,1162,9004,1143,8995,1143,8995,1162xe" filled="true" fillcolor="#000000" stroked="false">
                <v:path arrowok="t"/>
                <v:fill type="solid"/>
              </v:shape>
            </v:group>
            <v:group style="position:absolute;left:8995;top:1162;width:10;height:20" coordorigin="8995,1162" coordsize="10,20">
              <v:shape style="position:absolute;left:8995;top:1162;width:10;height:20" coordorigin="8995,1162" coordsize="10,20" path="m8995,1182l9004,1182,9004,1162,8995,1162,8995,1182xe" filled="true" fillcolor="#000000" stroked="false">
                <v:path arrowok="t"/>
                <v:fill type="solid"/>
              </v:shape>
            </v:group>
            <v:group style="position:absolute;left:8995;top:1182;width:10;height:20" coordorigin="8995,1182" coordsize="10,20">
              <v:shape style="position:absolute;left:8995;top:1182;width:10;height:20" coordorigin="8995,1182" coordsize="10,20" path="m8995,1201l9004,1201,9004,1182,8995,1182,8995,1201xe" filled="true" fillcolor="#000000" stroked="false">
                <v:path arrowok="t"/>
                <v:fill type="solid"/>
              </v:shape>
            </v:group>
            <v:group style="position:absolute;left:8995;top:1201;width:10;height:20" coordorigin="8995,1201" coordsize="10,20">
              <v:shape style="position:absolute;left:8995;top:1201;width:10;height:20" coordorigin="8995,1201" coordsize="10,20" path="m8995,1220l9004,1220,9004,1201,8995,1201,8995,1220xe" filled="true" fillcolor="#000000" stroked="false">
                <v:path arrowok="t"/>
                <v:fill type="solid"/>
              </v:shape>
            </v:group>
            <v:group style="position:absolute;left:8995;top:1220;width:10;height:20" coordorigin="8995,1220" coordsize="10,20">
              <v:shape style="position:absolute;left:8995;top:1220;width:10;height:20" coordorigin="8995,1220" coordsize="10,20" path="m8995,1239l9004,1239,9004,1220,8995,1220,8995,1239xe" filled="true" fillcolor="#000000" stroked="false">
                <v:path arrowok="t"/>
                <v:fill type="solid"/>
              </v:shape>
            </v:group>
            <v:group style="position:absolute;left:8995;top:1239;width:10;height:20" coordorigin="8995,1239" coordsize="10,20">
              <v:shape style="position:absolute;left:8995;top:1239;width:10;height:20" coordorigin="8995,1239" coordsize="10,20" path="m8995,1258l9004,1258,9004,1239,8995,1239,8995,1258xe" filled="true" fillcolor="#000000" stroked="false">
                <v:path arrowok="t"/>
                <v:fill type="solid"/>
              </v:shape>
            </v:group>
            <v:group style="position:absolute;left:8995;top:1258;width:10;height:20" coordorigin="8995,1258" coordsize="10,20">
              <v:shape style="position:absolute;left:8995;top:1258;width:10;height:20" coordorigin="8995,1258" coordsize="10,20" path="m8995,1278l9004,1278,9004,1258,8995,1258,8995,1278xe" filled="true" fillcolor="#000000" stroked="false">
                <v:path arrowok="t"/>
                <v:fill type="solid"/>
              </v:shape>
            </v:group>
            <v:group style="position:absolute;left:8995;top:1278;width:10;height:20" coordorigin="8995,1278" coordsize="10,20">
              <v:shape style="position:absolute;left:8995;top:1278;width:10;height:20" coordorigin="8995,1278" coordsize="10,20" path="m8995,1297l9004,1297,9004,1278,8995,1278,8995,1297xe" filled="true" fillcolor="#000000" stroked="false">
                <v:path arrowok="t"/>
                <v:fill type="solid"/>
              </v:shape>
            </v:group>
            <v:group style="position:absolute;left:8995;top:1297;width:10;height:20" coordorigin="8995,1297" coordsize="10,20">
              <v:shape style="position:absolute;left:8995;top:1297;width:10;height:20" coordorigin="8995,1297" coordsize="10,20" path="m8995,1316l9004,1316,9004,1297,8995,1297,8995,1316xe" filled="true" fillcolor="#000000" stroked="false">
                <v:path arrowok="t"/>
                <v:fill type="solid"/>
              </v:shape>
            </v:group>
            <v:group style="position:absolute;left:8995;top:1316;width:10;height:20" coordorigin="8995,1316" coordsize="10,20">
              <v:shape style="position:absolute;left:8995;top:1316;width:10;height:20" coordorigin="8995,1316" coordsize="10,20" path="m8995,1335l9004,1335,9004,1316,8995,1316,8995,1335xe" filled="true" fillcolor="#000000" stroked="false">
                <v:path arrowok="t"/>
                <v:fill type="solid"/>
              </v:shape>
            </v:group>
            <v:group style="position:absolute;left:8995;top:1335;width:10;height:20" coordorigin="8995,1335" coordsize="10,20">
              <v:shape style="position:absolute;left:8995;top:1335;width:10;height:20" coordorigin="8995,1335" coordsize="10,20" path="m8995,1354l9004,1354,9004,1335,8995,1335,8995,1354xe" filled="true" fillcolor="#000000" stroked="false">
                <v:path arrowok="t"/>
                <v:fill type="solid"/>
              </v:shape>
            </v:group>
            <v:group style="position:absolute;left:8995;top:1354;width:10;height:20" coordorigin="8995,1354" coordsize="10,20">
              <v:shape style="position:absolute;left:8995;top:1354;width:10;height:20" coordorigin="8995,1354" coordsize="10,20" path="m8995,1374l9004,1374,9004,1354,8995,1354,8995,1374xe" filled="true" fillcolor="#000000" stroked="false">
                <v:path arrowok="t"/>
                <v:fill type="solid"/>
              </v:shape>
            </v:group>
            <v:group style="position:absolute;left:8995;top:1374;width:10;height:20" coordorigin="8995,1374" coordsize="10,20">
              <v:shape style="position:absolute;left:8995;top:1374;width:10;height:20" coordorigin="8995,1374" coordsize="10,20" path="m8995,1393l9004,1393,9004,1374,8995,1374,8995,1393xe" filled="true" fillcolor="#000000" stroked="false">
                <v:path arrowok="t"/>
                <v:fill type="solid"/>
              </v:shape>
            </v:group>
            <v:group style="position:absolute;left:8995;top:1393;width:10;height:20" coordorigin="8995,1393" coordsize="10,20">
              <v:shape style="position:absolute;left:8995;top:1393;width:10;height:20" coordorigin="8995,1393" coordsize="10,20" path="m8995,1412l9004,1412,9004,1393,8995,1393,8995,1412xe" filled="true" fillcolor="#000000" stroked="false">
                <v:path arrowok="t"/>
                <v:fill type="solid"/>
              </v:shape>
            </v:group>
            <v:group style="position:absolute;left:8995;top:1412;width:10;height:20" coordorigin="8995,1412" coordsize="10,20">
              <v:shape style="position:absolute;left:8995;top:1412;width:10;height:20" coordorigin="8995,1412" coordsize="10,20" path="m8995,1431l9004,1431,9004,1412,8995,1412,8995,1431xe" filled="true" fillcolor="#000000" stroked="false">
                <v:path arrowok="t"/>
                <v:fill type="solid"/>
              </v:shape>
            </v:group>
            <v:group style="position:absolute;left:8995;top:1431;width:10;height:20" coordorigin="8995,1431" coordsize="10,20">
              <v:shape style="position:absolute;left:8995;top:1431;width:10;height:20" coordorigin="8995,1431" coordsize="10,20" path="m8995,1450l9004,1450,9004,1431,8995,1431,8995,1450xe" filled="true" fillcolor="#000000" stroked="false">
                <v:path arrowok="t"/>
                <v:fill type="solid"/>
              </v:shape>
            </v:group>
            <v:group style="position:absolute;left:8995;top:1450;width:10;height:20" coordorigin="8995,1450" coordsize="10,20">
              <v:shape style="position:absolute;left:8995;top:1450;width:10;height:20" coordorigin="8995,1450" coordsize="10,20" path="m8995,1470l9004,1470,9004,1450,8995,1450,8995,1470xe" filled="true" fillcolor="#000000" stroked="false">
                <v:path arrowok="t"/>
                <v:fill type="solid"/>
              </v:shape>
            </v:group>
            <v:group style="position:absolute;left:8995;top:1470;width:10;height:20" coordorigin="8995,1470" coordsize="10,20">
              <v:shape style="position:absolute;left:8995;top:1470;width:10;height:20" coordorigin="8995,1470" coordsize="10,20" path="m8995,1489l9004,1489,9004,1470,8995,1470,8995,1489xe" filled="true" fillcolor="#000000" stroked="false">
                <v:path arrowok="t"/>
                <v:fill type="solid"/>
              </v:shape>
            </v:group>
            <v:group style="position:absolute;left:8995;top:1489;width:10;height:20" coordorigin="8995,1489" coordsize="10,20">
              <v:shape style="position:absolute;left:8995;top:1489;width:10;height:20" coordorigin="8995,1489" coordsize="10,20" path="m8995,1508l9004,1508,9004,1489,8995,1489,8995,1508xe" filled="true" fillcolor="#000000" stroked="false">
                <v:path arrowok="t"/>
                <v:fill type="solid"/>
              </v:shape>
            </v:group>
            <v:group style="position:absolute;left:8995;top:1512;width:10;height:2" coordorigin="8995,1512" coordsize="10,2">
              <v:shape style="position:absolute;left:8995;top:1512;width:10;height:2" coordorigin="8995,1512" coordsize="10,0" path="m8995,1512l9004,1512e" filled="false" stroked="true" strokeweight=".35999pt" strokecolor="#000000">
                <v:path arrowok="t"/>
              </v:shape>
              <v:shape style="position:absolute;left:2367;top:1515;width:955;height:10" type="#_x0000_t75" stroked="false">
                <v:imagedata r:id="rId383" o:title=""/>
              </v:shape>
              <v:shape style="position:absolute;left:3317;top:1515;width:1424;height:10" type="#_x0000_t75" stroked="false">
                <v:imagedata r:id="rId384" o:title=""/>
              </v:shape>
              <v:shape style="position:absolute;left:4736;top:1515;width:5701;height:10" type="#_x0000_t75" stroked="false">
                <v:imagedata r:id="rId382" o:title=""/>
              </v:shape>
            </v:group>
            <v:group style="position:absolute;left:3322;top:1525;width:10;height:20" coordorigin="3322,1525" coordsize="10,20">
              <v:shape style="position:absolute;left:3322;top:1525;width:10;height:20" coordorigin="3322,1525" coordsize="10,20" path="m3322,1544l3332,1544,3332,1525,3322,1525,3322,1544xe" filled="true" fillcolor="#000000" stroked="false">
                <v:path arrowok="t"/>
                <v:fill type="solid"/>
              </v:shape>
            </v:group>
            <v:group style="position:absolute;left:3322;top:1544;width:10;height:20" coordorigin="3322,1544" coordsize="10,20">
              <v:shape style="position:absolute;left:3322;top:1544;width:10;height:20" coordorigin="3322,1544" coordsize="10,20" path="m3322,1563l3332,1563,3332,1544,3322,1544,3322,1563xe" filled="true" fillcolor="#000000" stroked="false">
                <v:path arrowok="t"/>
                <v:fill type="solid"/>
              </v:shape>
            </v:group>
            <v:group style="position:absolute;left:3322;top:1563;width:10;height:20" coordorigin="3322,1563" coordsize="10,20">
              <v:shape style="position:absolute;left:3322;top:1563;width:10;height:20" coordorigin="3322,1563" coordsize="10,20" path="m3322,1582l3332,1582,3332,1563,3322,1563,3322,1582xe" filled="true" fillcolor="#000000" stroked="false">
                <v:path arrowok="t"/>
                <v:fill type="solid"/>
              </v:shape>
            </v:group>
            <v:group style="position:absolute;left:3322;top:1582;width:10;height:20" coordorigin="3322,1582" coordsize="10,20">
              <v:shape style="position:absolute;left:3322;top:1582;width:10;height:20" coordorigin="3322,1582" coordsize="10,20" path="m3322,1602l3332,1602,3332,1582,3322,1582,3322,1602xe" filled="true" fillcolor="#000000" stroked="false">
                <v:path arrowok="t"/>
                <v:fill type="solid"/>
              </v:shape>
            </v:group>
            <v:group style="position:absolute;left:3322;top:1602;width:10;height:20" coordorigin="3322,1602" coordsize="10,20">
              <v:shape style="position:absolute;left:3322;top:1602;width:10;height:20" coordorigin="3322,1602" coordsize="10,20" path="m3322,1621l3332,1621,3332,1602,3322,1602,3322,1621xe" filled="true" fillcolor="#000000" stroked="false">
                <v:path arrowok="t"/>
                <v:fill type="solid"/>
              </v:shape>
            </v:group>
            <v:group style="position:absolute;left:3322;top:1621;width:10;height:20" coordorigin="3322,1621" coordsize="10,20">
              <v:shape style="position:absolute;left:3322;top:1621;width:10;height:20" coordorigin="3322,1621" coordsize="10,20" path="m3322,1640l3332,1640,3332,1621,3322,1621,3322,1640xe" filled="true" fillcolor="#000000" stroked="false">
                <v:path arrowok="t"/>
                <v:fill type="solid"/>
              </v:shape>
            </v:group>
            <v:group style="position:absolute;left:3322;top:1640;width:10;height:20" coordorigin="3322,1640" coordsize="10,20">
              <v:shape style="position:absolute;left:3322;top:1640;width:10;height:20" coordorigin="3322,1640" coordsize="10,20" path="m3322,1659l3332,1659,3332,1640,3322,1640,3322,1659xe" filled="true" fillcolor="#000000" stroked="false">
                <v:path arrowok="t"/>
                <v:fill type="solid"/>
              </v:shape>
            </v:group>
            <v:group style="position:absolute;left:3322;top:1659;width:10;height:20" coordorigin="3322,1659" coordsize="10,20">
              <v:shape style="position:absolute;left:3322;top:1659;width:10;height:20" coordorigin="3322,1659" coordsize="10,20" path="m3322,1678l3332,1678,3332,1659,3322,1659,3322,1678xe" filled="true" fillcolor="#000000" stroked="false">
                <v:path arrowok="t"/>
                <v:fill type="solid"/>
              </v:shape>
            </v:group>
            <v:group style="position:absolute;left:3322;top:1678;width:10;height:20" coordorigin="3322,1678" coordsize="10,20">
              <v:shape style="position:absolute;left:3322;top:1678;width:10;height:20" coordorigin="3322,1678" coordsize="10,20" path="m3322,1698l3332,1698,3332,1678,3322,1678,3322,1698xe" filled="true" fillcolor="#000000" stroked="false">
                <v:path arrowok="t"/>
                <v:fill type="solid"/>
              </v:shape>
            </v:group>
            <v:group style="position:absolute;left:3322;top:1698;width:10;height:20" coordorigin="3322,1698" coordsize="10,20">
              <v:shape style="position:absolute;left:3322;top:1698;width:10;height:20" coordorigin="3322,1698" coordsize="10,20" path="m3322,1717l3332,1717,3332,1698,3322,1698,3322,1717xe" filled="true" fillcolor="#000000" stroked="false">
                <v:path arrowok="t"/>
                <v:fill type="solid"/>
              </v:shape>
            </v:group>
            <v:group style="position:absolute;left:3322;top:1717;width:10;height:20" coordorigin="3322,1717" coordsize="10,20">
              <v:shape style="position:absolute;left:3322;top:1717;width:10;height:20" coordorigin="3322,1717" coordsize="10,20" path="m3322,1736l3332,1736,3332,1717,3322,1717,3322,1736xe" filled="true" fillcolor="#000000" stroked="false">
                <v:path arrowok="t"/>
                <v:fill type="solid"/>
              </v:shape>
            </v:group>
            <v:group style="position:absolute;left:3322;top:1736;width:10;height:20" coordorigin="3322,1736" coordsize="10,20">
              <v:shape style="position:absolute;left:3322;top:1736;width:10;height:20" coordorigin="3322,1736" coordsize="10,20" path="m3322,1755l3332,1755,3332,1736,3322,1736,3322,1755xe" filled="true" fillcolor="#000000" stroked="false">
                <v:path arrowok="t"/>
                <v:fill type="solid"/>
              </v:shape>
            </v:group>
            <v:group style="position:absolute;left:3322;top:1755;width:10;height:20" coordorigin="3322,1755" coordsize="10,20">
              <v:shape style="position:absolute;left:3322;top:1755;width:10;height:20" coordorigin="3322,1755" coordsize="10,20" path="m3322,1774l3332,1774,3332,1755,3322,1755,3322,1774xe" filled="true" fillcolor="#000000" stroked="false">
                <v:path arrowok="t"/>
                <v:fill type="solid"/>
              </v:shape>
            </v:group>
            <v:group style="position:absolute;left:4741;top:1525;width:10;height:20" coordorigin="4741,1525" coordsize="10,20">
              <v:shape style="position:absolute;left:4741;top:1525;width:10;height:20" coordorigin="4741,1525" coordsize="10,20" path="m4741,1544l4751,1544,4751,1525,4741,1525,4741,1544xe" filled="true" fillcolor="#000000" stroked="false">
                <v:path arrowok="t"/>
                <v:fill type="solid"/>
              </v:shape>
            </v:group>
            <v:group style="position:absolute;left:4741;top:1544;width:10;height:20" coordorigin="4741,1544" coordsize="10,20">
              <v:shape style="position:absolute;left:4741;top:1544;width:10;height:20" coordorigin="4741,1544" coordsize="10,20" path="m4741,1563l4751,1563,4751,1544,4741,1544,4741,1563xe" filled="true" fillcolor="#000000" stroked="false">
                <v:path arrowok="t"/>
                <v:fill type="solid"/>
              </v:shape>
            </v:group>
            <v:group style="position:absolute;left:4741;top:1563;width:10;height:20" coordorigin="4741,1563" coordsize="10,20">
              <v:shape style="position:absolute;left:4741;top:1563;width:10;height:20" coordorigin="4741,1563" coordsize="10,20" path="m4741,1582l4751,1582,4751,1563,4741,1563,4741,1582xe" filled="true" fillcolor="#000000" stroked="false">
                <v:path arrowok="t"/>
                <v:fill type="solid"/>
              </v:shape>
            </v:group>
            <v:group style="position:absolute;left:4741;top:1582;width:10;height:20" coordorigin="4741,1582" coordsize="10,20">
              <v:shape style="position:absolute;left:4741;top:1582;width:10;height:20" coordorigin="4741,1582" coordsize="10,20" path="m4741,1602l4751,1602,4751,1582,4741,1582,4741,1602xe" filled="true" fillcolor="#000000" stroked="false">
                <v:path arrowok="t"/>
                <v:fill type="solid"/>
              </v:shape>
            </v:group>
            <v:group style="position:absolute;left:4741;top:1602;width:10;height:20" coordorigin="4741,1602" coordsize="10,20">
              <v:shape style="position:absolute;left:4741;top:1602;width:10;height:20" coordorigin="4741,1602" coordsize="10,20" path="m4741,1621l4751,1621,4751,1602,4741,1602,4741,1621xe" filled="true" fillcolor="#000000" stroked="false">
                <v:path arrowok="t"/>
                <v:fill type="solid"/>
              </v:shape>
            </v:group>
            <v:group style="position:absolute;left:4741;top:1621;width:10;height:20" coordorigin="4741,1621" coordsize="10,20">
              <v:shape style="position:absolute;left:4741;top:1621;width:10;height:20" coordorigin="4741,1621" coordsize="10,20" path="m4741,1640l4751,1640,4751,1621,4741,1621,4741,1640xe" filled="true" fillcolor="#000000" stroked="false">
                <v:path arrowok="t"/>
                <v:fill type="solid"/>
              </v:shape>
            </v:group>
            <v:group style="position:absolute;left:4741;top:1640;width:10;height:20" coordorigin="4741,1640" coordsize="10,20">
              <v:shape style="position:absolute;left:4741;top:1640;width:10;height:20" coordorigin="4741,1640" coordsize="10,20" path="m4741,1659l4751,1659,4751,1640,4741,1640,4741,1659xe" filled="true" fillcolor="#000000" stroked="false">
                <v:path arrowok="t"/>
                <v:fill type="solid"/>
              </v:shape>
            </v:group>
            <v:group style="position:absolute;left:4741;top:1659;width:10;height:20" coordorigin="4741,1659" coordsize="10,20">
              <v:shape style="position:absolute;left:4741;top:1659;width:10;height:20" coordorigin="4741,1659" coordsize="10,20" path="m4741,1678l4751,1678,4751,1659,4741,1659,4741,1678xe" filled="true" fillcolor="#000000" stroked="false">
                <v:path arrowok="t"/>
                <v:fill type="solid"/>
              </v:shape>
            </v:group>
            <v:group style="position:absolute;left:4741;top:1678;width:10;height:20" coordorigin="4741,1678" coordsize="10,20">
              <v:shape style="position:absolute;left:4741;top:1678;width:10;height:20" coordorigin="4741,1678" coordsize="10,20" path="m4741,1698l4751,1698,4751,1678,4741,1678,4741,1698xe" filled="true" fillcolor="#000000" stroked="false">
                <v:path arrowok="t"/>
                <v:fill type="solid"/>
              </v:shape>
            </v:group>
            <v:group style="position:absolute;left:4741;top:1698;width:10;height:20" coordorigin="4741,1698" coordsize="10,20">
              <v:shape style="position:absolute;left:4741;top:1698;width:10;height:20" coordorigin="4741,1698" coordsize="10,20" path="m4741,1717l4751,1717,4751,1698,4741,1698,4741,1717xe" filled="true" fillcolor="#000000" stroked="false">
                <v:path arrowok="t"/>
                <v:fill type="solid"/>
              </v:shape>
            </v:group>
            <v:group style="position:absolute;left:4741;top:1717;width:10;height:20" coordorigin="4741,1717" coordsize="10,20">
              <v:shape style="position:absolute;left:4741;top:1717;width:10;height:20" coordorigin="4741,1717" coordsize="10,20" path="m4741,1736l4751,1736,4751,1717,4741,1717,4741,1736xe" filled="true" fillcolor="#000000" stroked="false">
                <v:path arrowok="t"/>
                <v:fill type="solid"/>
              </v:shape>
            </v:group>
            <v:group style="position:absolute;left:4741;top:1736;width:10;height:20" coordorigin="4741,1736" coordsize="10,20">
              <v:shape style="position:absolute;left:4741;top:1736;width:10;height:20" coordorigin="4741,1736" coordsize="10,20" path="m4741,1755l4751,1755,4751,1736,4741,1736,4741,1755xe" filled="true" fillcolor="#000000" stroked="false">
                <v:path arrowok="t"/>
                <v:fill type="solid"/>
              </v:shape>
            </v:group>
            <v:group style="position:absolute;left:4741;top:1755;width:10;height:20" coordorigin="4741,1755" coordsize="10,20">
              <v:shape style="position:absolute;left:4741;top:1755;width:10;height:20" coordorigin="4741,1755" coordsize="10,20" path="m4741,1774l4751,1774,4751,1755,4741,1755,4741,1774xe" filled="true" fillcolor="#000000" stroked="false">
                <v:path arrowok="t"/>
                <v:fill type="solid"/>
              </v:shape>
            </v:group>
            <v:group style="position:absolute;left:4741;top:1774;width:10;height:20" coordorigin="4741,1774" coordsize="10,20">
              <v:shape style="position:absolute;left:4741;top:1774;width:10;height:20" coordorigin="4741,1774" coordsize="10,20" path="m4741,1794l4751,1794,4751,1774,4741,1774,4741,1794xe" filled="true" fillcolor="#000000" stroked="false">
                <v:path arrowok="t"/>
                <v:fill type="solid"/>
              </v:shape>
            </v:group>
            <v:group style="position:absolute;left:4741;top:1794;width:10;height:20" coordorigin="4741,1794" coordsize="10,20">
              <v:shape style="position:absolute;left:4741;top:1794;width:10;height:20" coordorigin="4741,1794" coordsize="10,20" path="m4741,1813l4751,1813,4751,1794,4741,1794,4741,1813xe" filled="true" fillcolor="#000000" stroked="false">
                <v:path arrowok="t"/>
                <v:fill type="solid"/>
              </v:shape>
            </v:group>
            <v:group style="position:absolute;left:4741;top:1813;width:10;height:20" coordorigin="4741,1813" coordsize="10,20">
              <v:shape style="position:absolute;left:4741;top:1813;width:10;height:20" coordorigin="4741,1813" coordsize="10,20" path="m4741,1832l4751,1832,4751,1813,4741,1813,4741,1832xe" filled="true" fillcolor="#000000" stroked="false">
                <v:path arrowok="t"/>
                <v:fill type="solid"/>
              </v:shape>
            </v:group>
            <v:group style="position:absolute;left:4741;top:1832;width:10;height:20" coordorigin="4741,1832" coordsize="10,20">
              <v:shape style="position:absolute;left:4741;top:1832;width:10;height:20" coordorigin="4741,1832" coordsize="10,20" path="m4741,1851l4751,1851,4751,1832,4741,1832,4741,1851xe" filled="true" fillcolor="#000000" stroked="false">
                <v:path arrowok="t"/>
                <v:fill type="solid"/>
              </v:shape>
            </v:group>
            <v:group style="position:absolute;left:4741;top:1858;width:10;height:2" coordorigin="4741,1858" coordsize="10,2">
              <v:shape style="position:absolute;left:4741;top:1858;width:10;height:2" coordorigin="4741,1858" coordsize="10,0" path="m4741,1858l4751,1858e" filled="false" stroked="true" strokeweight=".72003pt" strokecolor="#000000">
                <v:path arrowok="t"/>
              </v:shape>
            </v:group>
            <v:group style="position:absolute;left:5449;top:1525;width:10;height:20" coordorigin="5449,1525" coordsize="10,20">
              <v:shape style="position:absolute;left:5449;top:1525;width:10;height:20" coordorigin="5449,1525" coordsize="10,20" path="m5449,1544l5459,1544,5459,1525,5449,1525,5449,1544xe" filled="true" fillcolor="#000000" stroked="false">
                <v:path arrowok="t"/>
                <v:fill type="solid"/>
              </v:shape>
            </v:group>
            <v:group style="position:absolute;left:5449;top:1544;width:10;height:20" coordorigin="5449,1544" coordsize="10,20">
              <v:shape style="position:absolute;left:5449;top:1544;width:10;height:20" coordorigin="5449,1544" coordsize="10,20" path="m5449,1563l5459,1563,5459,1544,5449,1544,5449,1563xe" filled="true" fillcolor="#000000" stroked="false">
                <v:path arrowok="t"/>
                <v:fill type="solid"/>
              </v:shape>
            </v:group>
            <v:group style="position:absolute;left:5449;top:1563;width:10;height:20" coordorigin="5449,1563" coordsize="10,20">
              <v:shape style="position:absolute;left:5449;top:1563;width:10;height:20" coordorigin="5449,1563" coordsize="10,20" path="m5449,1582l5459,1582,5459,1563,5449,1563,5449,1582xe" filled="true" fillcolor="#000000" stroked="false">
                <v:path arrowok="t"/>
                <v:fill type="solid"/>
              </v:shape>
            </v:group>
            <v:group style="position:absolute;left:5449;top:1582;width:10;height:20" coordorigin="5449,1582" coordsize="10,20">
              <v:shape style="position:absolute;left:5449;top:1582;width:10;height:20" coordorigin="5449,1582" coordsize="10,20" path="m5449,1602l5459,1602,5459,1582,5449,1582,5449,1602xe" filled="true" fillcolor="#000000" stroked="false">
                <v:path arrowok="t"/>
                <v:fill type="solid"/>
              </v:shape>
            </v:group>
            <v:group style="position:absolute;left:5449;top:1602;width:10;height:20" coordorigin="5449,1602" coordsize="10,20">
              <v:shape style="position:absolute;left:5449;top:1602;width:10;height:20" coordorigin="5449,1602" coordsize="10,20" path="m5449,1621l5459,1621,5459,1602,5449,1602,5449,1621xe" filled="true" fillcolor="#000000" stroked="false">
                <v:path arrowok="t"/>
                <v:fill type="solid"/>
              </v:shape>
            </v:group>
            <v:group style="position:absolute;left:5449;top:1621;width:10;height:20" coordorigin="5449,1621" coordsize="10,20">
              <v:shape style="position:absolute;left:5449;top:1621;width:10;height:20" coordorigin="5449,1621" coordsize="10,20" path="m5449,1640l5459,1640,5459,1621,5449,1621,5449,1640xe" filled="true" fillcolor="#000000" stroked="false">
                <v:path arrowok="t"/>
                <v:fill type="solid"/>
              </v:shape>
            </v:group>
            <v:group style="position:absolute;left:5449;top:1640;width:10;height:20" coordorigin="5449,1640" coordsize="10,20">
              <v:shape style="position:absolute;left:5449;top:1640;width:10;height:20" coordorigin="5449,1640" coordsize="10,20" path="m5449,1659l5459,1659,5459,1640,5449,1640,5449,1659xe" filled="true" fillcolor="#000000" stroked="false">
                <v:path arrowok="t"/>
                <v:fill type="solid"/>
              </v:shape>
            </v:group>
            <v:group style="position:absolute;left:5449;top:1659;width:10;height:20" coordorigin="5449,1659" coordsize="10,20">
              <v:shape style="position:absolute;left:5449;top:1659;width:10;height:20" coordorigin="5449,1659" coordsize="10,20" path="m5449,1678l5459,1678,5459,1659,5449,1659,5449,1678xe" filled="true" fillcolor="#000000" stroked="false">
                <v:path arrowok="t"/>
                <v:fill type="solid"/>
              </v:shape>
            </v:group>
            <v:group style="position:absolute;left:5449;top:1678;width:10;height:20" coordorigin="5449,1678" coordsize="10,20">
              <v:shape style="position:absolute;left:5449;top:1678;width:10;height:20" coordorigin="5449,1678" coordsize="10,20" path="m5449,1698l5459,1698,5459,1678,5449,1678,5449,1698xe" filled="true" fillcolor="#000000" stroked="false">
                <v:path arrowok="t"/>
                <v:fill type="solid"/>
              </v:shape>
            </v:group>
            <v:group style="position:absolute;left:5449;top:1698;width:10;height:20" coordorigin="5449,1698" coordsize="10,20">
              <v:shape style="position:absolute;left:5449;top:1698;width:10;height:20" coordorigin="5449,1698" coordsize="10,20" path="m5449,1717l5459,1717,5459,1698,5449,1698,5449,1717xe" filled="true" fillcolor="#000000" stroked="false">
                <v:path arrowok="t"/>
                <v:fill type="solid"/>
              </v:shape>
            </v:group>
            <v:group style="position:absolute;left:5449;top:1717;width:10;height:20" coordorigin="5449,1717" coordsize="10,20">
              <v:shape style="position:absolute;left:5449;top:1717;width:10;height:20" coordorigin="5449,1717" coordsize="10,20" path="m5449,1736l5459,1736,5459,1717,5449,1717,5449,1736xe" filled="true" fillcolor="#000000" stroked="false">
                <v:path arrowok="t"/>
                <v:fill type="solid"/>
              </v:shape>
            </v:group>
            <v:group style="position:absolute;left:5449;top:1736;width:10;height:20" coordorigin="5449,1736" coordsize="10,20">
              <v:shape style="position:absolute;left:5449;top:1736;width:10;height:20" coordorigin="5449,1736" coordsize="10,20" path="m5449,1755l5459,1755,5459,1736,5449,1736,5449,1755xe" filled="true" fillcolor="#000000" stroked="false">
                <v:path arrowok="t"/>
                <v:fill type="solid"/>
              </v:shape>
            </v:group>
            <v:group style="position:absolute;left:5449;top:1755;width:10;height:20" coordorigin="5449,1755" coordsize="10,20">
              <v:shape style="position:absolute;left:5449;top:1755;width:10;height:20" coordorigin="5449,1755" coordsize="10,20" path="m5449,1774l5459,1774,5459,1755,5449,1755,5449,1774xe" filled="true" fillcolor="#000000" stroked="false">
                <v:path arrowok="t"/>
                <v:fill type="solid"/>
              </v:shape>
            </v:group>
            <v:group style="position:absolute;left:5449;top:1774;width:10;height:20" coordorigin="5449,1774" coordsize="10,20">
              <v:shape style="position:absolute;left:5449;top:1774;width:10;height:20" coordorigin="5449,1774" coordsize="10,20" path="m5449,1794l5459,1794,5459,1774,5449,1774,5449,1794xe" filled="true" fillcolor="#000000" stroked="false">
                <v:path arrowok="t"/>
                <v:fill type="solid"/>
              </v:shape>
            </v:group>
            <v:group style="position:absolute;left:5449;top:1794;width:10;height:20" coordorigin="5449,1794" coordsize="10,20">
              <v:shape style="position:absolute;left:5449;top:1794;width:10;height:20" coordorigin="5449,1794" coordsize="10,20" path="m5449,1813l5459,1813,5459,1794,5449,1794,5449,1813xe" filled="true" fillcolor="#000000" stroked="false">
                <v:path arrowok="t"/>
                <v:fill type="solid"/>
              </v:shape>
            </v:group>
            <v:group style="position:absolute;left:5449;top:1813;width:10;height:20" coordorigin="5449,1813" coordsize="10,20">
              <v:shape style="position:absolute;left:5449;top:1813;width:10;height:20" coordorigin="5449,1813" coordsize="10,20" path="m5449,1832l5459,1832,5459,1813,5449,1813,5449,1832xe" filled="true" fillcolor="#000000" stroked="false">
                <v:path arrowok="t"/>
                <v:fill type="solid"/>
              </v:shape>
            </v:group>
            <v:group style="position:absolute;left:5449;top:1832;width:10;height:20" coordorigin="5449,1832" coordsize="10,20">
              <v:shape style="position:absolute;left:5449;top:1832;width:10;height:20" coordorigin="5449,1832" coordsize="10,20" path="m5449,1851l5459,1851,5459,1832,5449,1832,5449,1851xe" filled="true" fillcolor="#000000" stroked="false">
                <v:path arrowok="t"/>
                <v:fill type="solid"/>
              </v:shape>
            </v:group>
            <v:group style="position:absolute;left:5449;top:1858;width:10;height:2" coordorigin="5449,1858" coordsize="10,2">
              <v:shape style="position:absolute;left:5449;top:1858;width:10;height:2" coordorigin="5449,1858" coordsize="10,0" path="m5449,1858l5459,1858e" filled="false" stroked="true" strokeweight=".72003pt" strokecolor="#000000">
                <v:path arrowok="t"/>
              </v:shape>
            </v:group>
            <v:group style="position:absolute;left:6868;top:1525;width:10;height:20" coordorigin="6868,1525" coordsize="10,20">
              <v:shape style="position:absolute;left:6868;top:1525;width:10;height:20" coordorigin="6868,1525" coordsize="10,20" path="m6868,1544l6877,1544,6877,1525,6868,1525,6868,1544xe" filled="true" fillcolor="#000000" stroked="false">
                <v:path arrowok="t"/>
                <v:fill type="solid"/>
              </v:shape>
            </v:group>
            <v:group style="position:absolute;left:6868;top:1544;width:10;height:20" coordorigin="6868,1544" coordsize="10,20">
              <v:shape style="position:absolute;left:6868;top:1544;width:10;height:20" coordorigin="6868,1544" coordsize="10,20" path="m6868,1563l6877,1563,6877,1544,6868,1544,6868,1563xe" filled="true" fillcolor="#000000" stroked="false">
                <v:path arrowok="t"/>
                <v:fill type="solid"/>
              </v:shape>
            </v:group>
            <v:group style="position:absolute;left:6868;top:1563;width:10;height:20" coordorigin="6868,1563" coordsize="10,20">
              <v:shape style="position:absolute;left:6868;top:1563;width:10;height:20" coordorigin="6868,1563" coordsize="10,20" path="m6868,1582l6877,1582,6877,1563,6868,1563,6868,1582xe" filled="true" fillcolor="#000000" stroked="false">
                <v:path arrowok="t"/>
                <v:fill type="solid"/>
              </v:shape>
            </v:group>
            <v:group style="position:absolute;left:6868;top:1582;width:10;height:20" coordorigin="6868,1582" coordsize="10,20">
              <v:shape style="position:absolute;left:6868;top:1582;width:10;height:20" coordorigin="6868,1582" coordsize="10,20" path="m6868,1602l6877,1602,6877,1582,6868,1582,6868,1602xe" filled="true" fillcolor="#000000" stroked="false">
                <v:path arrowok="t"/>
                <v:fill type="solid"/>
              </v:shape>
            </v:group>
            <v:group style="position:absolute;left:6868;top:1602;width:10;height:20" coordorigin="6868,1602" coordsize="10,20">
              <v:shape style="position:absolute;left:6868;top:1602;width:10;height:20" coordorigin="6868,1602" coordsize="10,20" path="m6868,1621l6877,1621,6877,1602,6868,1602,6868,1621xe" filled="true" fillcolor="#000000" stroked="false">
                <v:path arrowok="t"/>
                <v:fill type="solid"/>
              </v:shape>
            </v:group>
            <v:group style="position:absolute;left:6868;top:1621;width:10;height:20" coordorigin="6868,1621" coordsize="10,20">
              <v:shape style="position:absolute;left:6868;top:1621;width:10;height:20" coordorigin="6868,1621" coordsize="10,20" path="m6868,1640l6877,1640,6877,1621,6868,1621,6868,1640xe" filled="true" fillcolor="#000000" stroked="false">
                <v:path arrowok="t"/>
                <v:fill type="solid"/>
              </v:shape>
            </v:group>
            <v:group style="position:absolute;left:6868;top:1640;width:10;height:20" coordorigin="6868,1640" coordsize="10,20">
              <v:shape style="position:absolute;left:6868;top:1640;width:10;height:20" coordorigin="6868,1640" coordsize="10,20" path="m6868,1659l6877,1659,6877,1640,6868,1640,6868,1659xe" filled="true" fillcolor="#000000" stroked="false">
                <v:path arrowok="t"/>
                <v:fill type="solid"/>
              </v:shape>
            </v:group>
            <v:group style="position:absolute;left:6868;top:1659;width:10;height:20" coordorigin="6868,1659" coordsize="10,20">
              <v:shape style="position:absolute;left:6868;top:1659;width:10;height:20" coordorigin="6868,1659" coordsize="10,20" path="m6868,1678l6877,1678,6877,1659,6868,1659,6868,1678xe" filled="true" fillcolor="#000000" stroked="false">
                <v:path arrowok="t"/>
                <v:fill type="solid"/>
              </v:shape>
            </v:group>
            <v:group style="position:absolute;left:6868;top:1678;width:10;height:20" coordorigin="6868,1678" coordsize="10,20">
              <v:shape style="position:absolute;left:6868;top:1678;width:10;height:20" coordorigin="6868,1678" coordsize="10,20" path="m6868,1698l6877,1698,6877,1678,6868,1678,6868,1698xe" filled="true" fillcolor="#000000" stroked="false">
                <v:path arrowok="t"/>
                <v:fill type="solid"/>
              </v:shape>
            </v:group>
            <v:group style="position:absolute;left:6868;top:1698;width:10;height:20" coordorigin="6868,1698" coordsize="10,20">
              <v:shape style="position:absolute;left:6868;top:1698;width:10;height:20" coordorigin="6868,1698" coordsize="10,20" path="m6868,1717l6877,1717,6877,1698,6868,1698,6868,1717xe" filled="true" fillcolor="#000000" stroked="false">
                <v:path arrowok="t"/>
                <v:fill type="solid"/>
              </v:shape>
            </v:group>
            <v:group style="position:absolute;left:6868;top:1717;width:10;height:20" coordorigin="6868,1717" coordsize="10,20">
              <v:shape style="position:absolute;left:6868;top:1717;width:10;height:20" coordorigin="6868,1717" coordsize="10,20" path="m6868,1736l6877,1736,6877,1717,6868,1717,6868,1736xe" filled="true" fillcolor="#000000" stroked="false">
                <v:path arrowok="t"/>
                <v:fill type="solid"/>
              </v:shape>
            </v:group>
            <v:group style="position:absolute;left:6868;top:1736;width:10;height:20" coordorigin="6868,1736" coordsize="10,20">
              <v:shape style="position:absolute;left:6868;top:1736;width:10;height:20" coordorigin="6868,1736" coordsize="10,20" path="m6868,1755l6877,1755,6877,1736,6868,1736,6868,1755xe" filled="true" fillcolor="#000000" stroked="false">
                <v:path arrowok="t"/>
                <v:fill type="solid"/>
              </v:shape>
            </v:group>
            <v:group style="position:absolute;left:6868;top:1755;width:10;height:20" coordorigin="6868,1755" coordsize="10,20">
              <v:shape style="position:absolute;left:6868;top:1755;width:10;height:20" coordorigin="6868,1755" coordsize="10,20" path="m6868,1774l6877,1774,6877,1755,6868,1755,6868,1774xe" filled="true" fillcolor="#000000" stroked="false">
                <v:path arrowok="t"/>
                <v:fill type="solid"/>
              </v:shape>
            </v:group>
            <v:group style="position:absolute;left:6868;top:1774;width:10;height:20" coordorigin="6868,1774" coordsize="10,20">
              <v:shape style="position:absolute;left:6868;top:1774;width:10;height:20" coordorigin="6868,1774" coordsize="10,20" path="m6868,1794l6877,1794,6877,1774,6868,1774,6868,1794xe" filled="true" fillcolor="#000000" stroked="false">
                <v:path arrowok="t"/>
                <v:fill type="solid"/>
              </v:shape>
            </v:group>
            <v:group style="position:absolute;left:6868;top:1794;width:10;height:20" coordorigin="6868,1794" coordsize="10,20">
              <v:shape style="position:absolute;left:6868;top:1794;width:10;height:20" coordorigin="6868,1794" coordsize="10,20" path="m6868,1813l6877,1813,6877,1794,6868,1794,6868,1813xe" filled="true" fillcolor="#000000" stroked="false">
                <v:path arrowok="t"/>
                <v:fill type="solid"/>
              </v:shape>
            </v:group>
            <v:group style="position:absolute;left:6868;top:1813;width:10;height:20" coordorigin="6868,1813" coordsize="10,20">
              <v:shape style="position:absolute;left:6868;top:1813;width:10;height:20" coordorigin="6868,1813" coordsize="10,20" path="m6868,1832l6877,1832,6877,1813,6868,1813,6868,1832xe" filled="true" fillcolor="#000000" stroked="false">
                <v:path arrowok="t"/>
                <v:fill type="solid"/>
              </v:shape>
            </v:group>
            <v:group style="position:absolute;left:6868;top:1832;width:10;height:20" coordorigin="6868,1832" coordsize="10,20">
              <v:shape style="position:absolute;left:6868;top:1832;width:10;height:20" coordorigin="6868,1832" coordsize="10,20" path="m6868,1851l6877,1851,6877,1832,6868,1832,6868,1851xe" filled="true" fillcolor="#000000" stroked="false">
                <v:path arrowok="t"/>
                <v:fill type="solid"/>
              </v:shape>
            </v:group>
            <v:group style="position:absolute;left:6868;top:1858;width:10;height:2" coordorigin="6868,1858" coordsize="10,2">
              <v:shape style="position:absolute;left:6868;top:1858;width:10;height:2" coordorigin="6868,1858" coordsize="10,0" path="m6868,1858l6877,1858e" filled="false" stroked="true" strokeweight=".72003pt" strokecolor="#000000">
                <v:path arrowok="t"/>
              </v:shape>
            </v:group>
            <v:group style="position:absolute;left:8284;top:1525;width:10;height:20" coordorigin="8284,1525" coordsize="10,20">
              <v:shape style="position:absolute;left:8284;top:1525;width:10;height:20" coordorigin="8284,1525" coordsize="10,20" path="m8284,1544l8293,1544,8293,1525,8284,1525,8284,1544xe" filled="true" fillcolor="#000000" stroked="false">
                <v:path arrowok="t"/>
                <v:fill type="solid"/>
              </v:shape>
            </v:group>
            <v:group style="position:absolute;left:8284;top:1544;width:10;height:20" coordorigin="8284,1544" coordsize="10,20">
              <v:shape style="position:absolute;left:8284;top:1544;width:10;height:20" coordorigin="8284,1544" coordsize="10,20" path="m8284,1563l8293,1563,8293,1544,8284,1544,8284,1563xe" filled="true" fillcolor="#000000" stroked="false">
                <v:path arrowok="t"/>
                <v:fill type="solid"/>
              </v:shape>
            </v:group>
            <v:group style="position:absolute;left:8284;top:1563;width:10;height:20" coordorigin="8284,1563" coordsize="10,20">
              <v:shape style="position:absolute;left:8284;top:1563;width:10;height:20" coordorigin="8284,1563" coordsize="10,20" path="m8284,1582l8293,1582,8293,1563,8284,1563,8284,1582xe" filled="true" fillcolor="#000000" stroked="false">
                <v:path arrowok="t"/>
                <v:fill type="solid"/>
              </v:shape>
            </v:group>
            <v:group style="position:absolute;left:8284;top:1582;width:10;height:20" coordorigin="8284,1582" coordsize="10,20">
              <v:shape style="position:absolute;left:8284;top:1582;width:10;height:20" coordorigin="8284,1582" coordsize="10,20" path="m8284,1602l8293,1602,8293,1582,8284,1582,8284,1602xe" filled="true" fillcolor="#000000" stroked="false">
                <v:path arrowok="t"/>
                <v:fill type="solid"/>
              </v:shape>
            </v:group>
            <v:group style="position:absolute;left:8284;top:1602;width:10;height:20" coordorigin="8284,1602" coordsize="10,20">
              <v:shape style="position:absolute;left:8284;top:1602;width:10;height:20" coordorigin="8284,1602" coordsize="10,20" path="m8284,1621l8293,1621,8293,1602,8284,1602,8284,1621xe" filled="true" fillcolor="#000000" stroked="false">
                <v:path arrowok="t"/>
                <v:fill type="solid"/>
              </v:shape>
            </v:group>
            <v:group style="position:absolute;left:8284;top:1621;width:10;height:20" coordorigin="8284,1621" coordsize="10,20">
              <v:shape style="position:absolute;left:8284;top:1621;width:10;height:20" coordorigin="8284,1621" coordsize="10,20" path="m8284,1640l8293,1640,8293,1621,8284,1621,8284,1640xe" filled="true" fillcolor="#000000" stroked="false">
                <v:path arrowok="t"/>
                <v:fill type="solid"/>
              </v:shape>
            </v:group>
            <v:group style="position:absolute;left:8284;top:1640;width:10;height:20" coordorigin="8284,1640" coordsize="10,20">
              <v:shape style="position:absolute;left:8284;top:1640;width:10;height:20" coordorigin="8284,1640" coordsize="10,20" path="m8284,1659l8293,1659,8293,1640,8284,1640,8284,1659xe" filled="true" fillcolor="#000000" stroked="false">
                <v:path arrowok="t"/>
                <v:fill type="solid"/>
              </v:shape>
            </v:group>
            <v:group style="position:absolute;left:8284;top:1659;width:10;height:20" coordorigin="8284,1659" coordsize="10,20">
              <v:shape style="position:absolute;left:8284;top:1659;width:10;height:20" coordorigin="8284,1659" coordsize="10,20" path="m8284,1678l8293,1678,8293,1659,8284,1659,8284,1678xe" filled="true" fillcolor="#000000" stroked="false">
                <v:path arrowok="t"/>
                <v:fill type="solid"/>
              </v:shape>
            </v:group>
            <v:group style="position:absolute;left:8284;top:1678;width:10;height:20" coordorigin="8284,1678" coordsize="10,20">
              <v:shape style="position:absolute;left:8284;top:1678;width:10;height:20" coordorigin="8284,1678" coordsize="10,20" path="m8284,1698l8293,1698,8293,1678,8284,1678,8284,1698xe" filled="true" fillcolor="#000000" stroked="false">
                <v:path arrowok="t"/>
                <v:fill type="solid"/>
              </v:shape>
            </v:group>
            <v:group style="position:absolute;left:8284;top:1698;width:10;height:20" coordorigin="8284,1698" coordsize="10,20">
              <v:shape style="position:absolute;left:8284;top:1698;width:10;height:20" coordorigin="8284,1698" coordsize="10,20" path="m8284,1717l8293,1717,8293,1698,8284,1698,8284,1717xe" filled="true" fillcolor="#000000" stroked="false">
                <v:path arrowok="t"/>
                <v:fill type="solid"/>
              </v:shape>
            </v:group>
            <v:group style="position:absolute;left:8284;top:1717;width:10;height:20" coordorigin="8284,1717" coordsize="10,20">
              <v:shape style="position:absolute;left:8284;top:1717;width:10;height:20" coordorigin="8284,1717" coordsize="10,20" path="m8284,1736l8293,1736,8293,1717,8284,1717,8284,1736xe" filled="true" fillcolor="#000000" stroked="false">
                <v:path arrowok="t"/>
                <v:fill type="solid"/>
              </v:shape>
            </v:group>
            <v:group style="position:absolute;left:8284;top:1736;width:10;height:20" coordorigin="8284,1736" coordsize="10,20">
              <v:shape style="position:absolute;left:8284;top:1736;width:10;height:20" coordorigin="8284,1736" coordsize="10,20" path="m8284,1755l8293,1755,8293,1736,8284,1736,8284,1755xe" filled="true" fillcolor="#000000" stroked="false">
                <v:path arrowok="t"/>
                <v:fill type="solid"/>
              </v:shape>
            </v:group>
            <v:group style="position:absolute;left:8284;top:1755;width:10;height:20" coordorigin="8284,1755" coordsize="10,20">
              <v:shape style="position:absolute;left:8284;top:1755;width:10;height:20" coordorigin="8284,1755" coordsize="10,20" path="m8284,1774l8293,1774,8293,1755,8284,1755,8284,1774xe" filled="true" fillcolor="#000000" stroked="false">
                <v:path arrowok="t"/>
                <v:fill type="solid"/>
              </v:shape>
            </v:group>
            <v:group style="position:absolute;left:8284;top:1774;width:10;height:20" coordorigin="8284,1774" coordsize="10,20">
              <v:shape style="position:absolute;left:8284;top:1774;width:10;height:20" coordorigin="8284,1774" coordsize="10,20" path="m8284,1794l8293,1794,8293,1774,8284,1774,8284,1794xe" filled="true" fillcolor="#000000" stroked="false">
                <v:path arrowok="t"/>
                <v:fill type="solid"/>
              </v:shape>
            </v:group>
            <v:group style="position:absolute;left:8284;top:1794;width:10;height:20" coordorigin="8284,1794" coordsize="10,20">
              <v:shape style="position:absolute;left:8284;top:1794;width:10;height:20" coordorigin="8284,1794" coordsize="10,20" path="m8284,1813l8293,1813,8293,1794,8284,1794,8284,1813xe" filled="true" fillcolor="#000000" stroked="false">
                <v:path arrowok="t"/>
                <v:fill type="solid"/>
              </v:shape>
            </v:group>
            <v:group style="position:absolute;left:8284;top:1813;width:10;height:20" coordorigin="8284,1813" coordsize="10,20">
              <v:shape style="position:absolute;left:8284;top:1813;width:10;height:20" coordorigin="8284,1813" coordsize="10,20" path="m8284,1832l8293,1832,8293,1813,8284,1813,8284,1832xe" filled="true" fillcolor="#000000" stroked="false">
                <v:path arrowok="t"/>
                <v:fill type="solid"/>
              </v:shape>
            </v:group>
            <v:group style="position:absolute;left:8284;top:1832;width:10;height:20" coordorigin="8284,1832" coordsize="10,20">
              <v:shape style="position:absolute;left:8284;top:1832;width:10;height:20" coordorigin="8284,1832" coordsize="10,20" path="m8284,1851l8293,1851,8293,1832,8284,1832,8284,1851xe" filled="true" fillcolor="#000000" stroked="false">
                <v:path arrowok="t"/>
                <v:fill type="solid"/>
              </v:shape>
            </v:group>
            <v:group style="position:absolute;left:8284;top:1858;width:10;height:2" coordorigin="8284,1858" coordsize="10,2">
              <v:shape style="position:absolute;left:8284;top:1858;width:10;height:2" coordorigin="8284,1858" coordsize="10,0" path="m8284,1858l8293,1858e" filled="false" stroked="true" strokeweight=".72003pt" strokecolor="#000000">
                <v:path arrowok="t"/>
              </v:shape>
            </v:group>
            <v:group style="position:absolute;left:8995;top:1525;width:10;height:20" coordorigin="8995,1525" coordsize="10,20">
              <v:shape style="position:absolute;left:8995;top:1525;width:10;height:20" coordorigin="8995,1525" coordsize="10,20" path="m8995,1544l9004,1544,9004,1525,8995,1525,8995,1544xe" filled="true" fillcolor="#000000" stroked="false">
                <v:path arrowok="t"/>
                <v:fill type="solid"/>
              </v:shape>
            </v:group>
            <v:group style="position:absolute;left:8995;top:1544;width:10;height:20" coordorigin="8995,1544" coordsize="10,20">
              <v:shape style="position:absolute;left:8995;top:1544;width:10;height:20" coordorigin="8995,1544" coordsize="10,20" path="m8995,1563l9004,1563,9004,1544,8995,1544,8995,1563xe" filled="true" fillcolor="#000000" stroked="false">
                <v:path arrowok="t"/>
                <v:fill type="solid"/>
              </v:shape>
            </v:group>
            <v:group style="position:absolute;left:8995;top:1563;width:10;height:20" coordorigin="8995,1563" coordsize="10,20">
              <v:shape style="position:absolute;left:8995;top:1563;width:10;height:20" coordorigin="8995,1563" coordsize="10,20" path="m8995,1582l9004,1582,9004,1563,8995,1563,8995,1582xe" filled="true" fillcolor="#000000" stroked="false">
                <v:path arrowok="t"/>
                <v:fill type="solid"/>
              </v:shape>
            </v:group>
            <v:group style="position:absolute;left:8995;top:1582;width:10;height:20" coordorigin="8995,1582" coordsize="10,20">
              <v:shape style="position:absolute;left:8995;top:1582;width:10;height:20" coordorigin="8995,1582" coordsize="10,20" path="m8995,1602l9004,1602,9004,1582,8995,1582,8995,1602xe" filled="true" fillcolor="#000000" stroked="false">
                <v:path arrowok="t"/>
                <v:fill type="solid"/>
              </v:shape>
            </v:group>
            <v:group style="position:absolute;left:8995;top:1602;width:10;height:20" coordorigin="8995,1602" coordsize="10,20">
              <v:shape style="position:absolute;left:8995;top:1602;width:10;height:20" coordorigin="8995,1602" coordsize="10,20" path="m8995,1621l9004,1621,9004,1602,8995,1602,8995,1621xe" filled="true" fillcolor="#000000" stroked="false">
                <v:path arrowok="t"/>
                <v:fill type="solid"/>
              </v:shape>
            </v:group>
            <v:group style="position:absolute;left:8995;top:1621;width:10;height:20" coordorigin="8995,1621" coordsize="10,20">
              <v:shape style="position:absolute;left:8995;top:1621;width:10;height:20" coordorigin="8995,1621" coordsize="10,20" path="m8995,1640l9004,1640,9004,1621,8995,1621,8995,1640xe" filled="true" fillcolor="#000000" stroked="false">
                <v:path arrowok="t"/>
                <v:fill type="solid"/>
              </v:shape>
            </v:group>
            <v:group style="position:absolute;left:8995;top:1640;width:10;height:20" coordorigin="8995,1640" coordsize="10,20">
              <v:shape style="position:absolute;left:8995;top:1640;width:10;height:20" coordorigin="8995,1640" coordsize="10,20" path="m8995,1659l9004,1659,9004,1640,8995,1640,8995,1659xe" filled="true" fillcolor="#000000" stroked="false">
                <v:path arrowok="t"/>
                <v:fill type="solid"/>
              </v:shape>
            </v:group>
            <v:group style="position:absolute;left:8995;top:1659;width:10;height:20" coordorigin="8995,1659" coordsize="10,20">
              <v:shape style="position:absolute;left:8995;top:1659;width:10;height:20" coordorigin="8995,1659" coordsize="10,20" path="m8995,1678l9004,1678,9004,1659,8995,1659,8995,1678xe" filled="true" fillcolor="#000000" stroked="false">
                <v:path arrowok="t"/>
                <v:fill type="solid"/>
              </v:shape>
            </v:group>
            <v:group style="position:absolute;left:8995;top:1678;width:10;height:20" coordorigin="8995,1678" coordsize="10,20">
              <v:shape style="position:absolute;left:8995;top:1678;width:10;height:20" coordorigin="8995,1678" coordsize="10,20" path="m8995,1698l9004,1698,9004,1678,8995,1678,8995,1698xe" filled="true" fillcolor="#000000" stroked="false">
                <v:path arrowok="t"/>
                <v:fill type="solid"/>
              </v:shape>
            </v:group>
            <v:group style="position:absolute;left:8995;top:1698;width:10;height:20" coordorigin="8995,1698" coordsize="10,20">
              <v:shape style="position:absolute;left:8995;top:1698;width:10;height:20" coordorigin="8995,1698" coordsize="10,20" path="m8995,1717l9004,1717,9004,1698,8995,1698,8995,1717xe" filled="true" fillcolor="#000000" stroked="false">
                <v:path arrowok="t"/>
                <v:fill type="solid"/>
              </v:shape>
            </v:group>
            <v:group style="position:absolute;left:8995;top:1717;width:10;height:20" coordorigin="8995,1717" coordsize="10,20">
              <v:shape style="position:absolute;left:8995;top:1717;width:10;height:20" coordorigin="8995,1717" coordsize="10,20" path="m8995,1736l9004,1736,9004,1717,8995,1717,8995,1736xe" filled="true" fillcolor="#000000" stroked="false">
                <v:path arrowok="t"/>
                <v:fill type="solid"/>
              </v:shape>
            </v:group>
            <v:group style="position:absolute;left:8995;top:1736;width:10;height:20" coordorigin="8995,1736" coordsize="10,20">
              <v:shape style="position:absolute;left:8995;top:1736;width:10;height:20" coordorigin="8995,1736" coordsize="10,20" path="m8995,1755l9004,1755,9004,1736,8995,1736,8995,1755xe" filled="true" fillcolor="#000000" stroked="false">
                <v:path arrowok="t"/>
                <v:fill type="solid"/>
              </v:shape>
            </v:group>
            <v:group style="position:absolute;left:8995;top:1755;width:10;height:20" coordorigin="8995,1755" coordsize="10,20">
              <v:shape style="position:absolute;left:8995;top:1755;width:10;height:20" coordorigin="8995,1755" coordsize="10,20" path="m8995,1774l9004,1774,9004,1755,8995,1755,8995,1774xe" filled="true" fillcolor="#000000" stroked="false">
                <v:path arrowok="t"/>
                <v:fill type="solid"/>
              </v:shape>
            </v:group>
            <v:group style="position:absolute;left:8995;top:1774;width:10;height:20" coordorigin="8995,1774" coordsize="10,20">
              <v:shape style="position:absolute;left:8995;top:1774;width:10;height:20" coordorigin="8995,1774" coordsize="10,20" path="m8995,1794l9004,1794,9004,1774,8995,1774,8995,1794xe" filled="true" fillcolor="#000000" stroked="false">
                <v:path arrowok="t"/>
                <v:fill type="solid"/>
              </v:shape>
            </v:group>
            <v:group style="position:absolute;left:8995;top:1794;width:10;height:20" coordorigin="8995,1794" coordsize="10,20">
              <v:shape style="position:absolute;left:8995;top:1794;width:10;height:20" coordorigin="8995,1794" coordsize="10,20" path="m8995,1813l9004,1813,9004,1794,8995,1794,8995,1813xe" filled="true" fillcolor="#000000" stroked="false">
                <v:path arrowok="t"/>
                <v:fill type="solid"/>
              </v:shape>
            </v:group>
            <v:group style="position:absolute;left:8995;top:1813;width:10;height:20" coordorigin="8995,1813" coordsize="10,20">
              <v:shape style="position:absolute;left:8995;top:1813;width:10;height:20" coordorigin="8995,1813" coordsize="10,20" path="m8995,1832l9004,1832,9004,1813,8995,1813,8995,1832xe" filled="true" fillcolor="#000000" stroked="false">
                <v:path arrowok="t"/>
                <v:fill type="solid"/>
              </v:shape>
            </v:group>
            <v:group style="position:absolute;left:8995;top:1832;width:10;height:20" coordorigin="8995,1832" coordsize="10,20">
              <v:shape style="position:absolute;left:8995;top:1832;width:10;height:20" coordorigin="8995,1832" coordsize="10,20" path="m8995,1851l9004,1851,9004,1832,8995,1832,8995,1851xe" filled="true" fillcolor="#000000" stroked="false">
                <v:path arrowok="t"/>
                <v:fill type="solid"/>
              </v:shape>
            </v:group>
            <v:group style="position:absolute;left:8995;top:1858;width:10;height:2" coordorigin="8995,1858" coordsize="10,2">
              <v:shape style="position:absolute;left:8995;top:1858;width:10;height:2" coordorigin="8995,1858" coordsize="10,0" path="m8995,1858l9004,1858e" filled="false" stroked="true" strokeweight=".72003pt" strokecolor="#000000">
                <v:path arrowok="t"/>
              </v:shape>
              <v:shape style="position:absolute;left:2367;top:1774;width:974;height:101" type="#_x0000_t75" stroked="false">
                <v:imagedata r:id="rId385" o:title=""/>
              </v:shape>
              <v:shape style="position:absolute;left:3317;top:1866;width:1424;height:10" type="#_x0000_t75" stroked="false">
                <v:imagedata r:id="rId386" o:title=""/>
              </v:shape>
              <v:shape style="position:absolute;left:4736;top:1866;width:5701;height:10" type="#_x0000_t75" stroked="false">
                <v:imagedata r:id="rId387" o:title=""/>
              </v:shape>
            </v:group>
            <v:group style="position:absolute;left:4741;top:1875;width:10;height:20" coordorigin="4741,1875" coordsize="10,20">
              <v:shape style="position:absolute;left:4741;top:1875;width:10;height:20" coordorigin="4741,1875" coordsize="10,20" path="m4741,1894l4751,1894,4751,1875,4741,1875,4741,1894xe" filled="true" fillcolor="#000000" stroked="false">
                <v:path arrowok="t"/>
                <v:fill type="solid"/>
              </v:shape>
            </v:group>
            <v:group style="position:absolute;left:4741;top:1894;width:10;height:20" coordorigin="4741,1894" coordsize="10,20">
              <v:shape style="position:absolute;left:4741;top:1894;width:10;height:20" coordorigin="4741,1894" coordsize="10,20" path="m4741,1914l4751,1914,4751,1894,4741,1894,4741,1914xe" filled="true" fillcolor="#000000" stroked="false">
                <v:path arrowok="t"/>
                <v:fill type="solid"/>
              </v:shape>
            </v:group>
            <v:group style="position:absolute;left:4741;top:1914;width:10;height:20" coordorigin="4741,1914" coordsize="10,20">
              <v:shape style="position:absolute;left:4741;top:1914;width:10;height:20" coordorigin="4741,1914" coordsize="10,20" path="m4741,1933l4751,1933,4751,1914,4741,1914,4741,1933xe" filled="true" fillcolor="#000000" stroked="false">
                <v:path arrowok="t"/>
                <v:fill type="solid"/>
              </v:shape>
            </v:group>
            <v:group style="position:absolute;left:4741;top:1933;width:10;height:20" coordorigin="4741,1933" coordsize="10,20">
              <v:shape style="position:absolute;left:4741;top:1933;width:10;height:20" coordorigin="4741,1933" coordsize="10,20" path="m4741,1952l4751,1952,4751,1933,4741,1933,4741,1952xe" filled="true" fillcolor="#000000" stroked="false">
                <v:path arrowok="t"/>
                <v:fill type="solid"/>
              </v:shape>
            </v:group>
            <v:group style="position:absolute;left:4741;top:1952;width:10;height:20" coordorigin="4741,1952" coordsize="10,20">
              <v:shape style="position:absolute;left:4741;top:1952;width:10;height:20" coordorigin="4741,1952" coordsize="10,20" path="m4741,1971l4751,1971,4751,1952,4741,1952,4741,1971xe" filled="true" fillcolor="#000000" stroked="false">
                <v:path arrowok="t"/>
                <v:fill type="solid"/>
              </v:shape>
            </v:group>
            <v:group style="position:absolute;left:4741;top:1971;width:10;height:20" coordorigin="4741,1971" coordsize="10,20">
              <v:shape style="position:absolute;left:4741;top:1971;width:10;height:20" coordorigin="4741,1971" coordsize="10,20" path="m4741,1990l4751,1990,4751,1971,4741,1971,4741,1990xe" filled="true" fillcolor="#000000" stroked="false">
                <v:path arrowok="t"/>
                <v:fill type="solid"/>
              </v:shape>
            </v:group>
            <v:group style="position:absolute;left:4741;top:1990;width:10;height:20" coordorigin="4741,1990" coordsize="10,20">
              <v:shape style="position:absolute;left:4741;top:1990;width:10;height:20" coordorigin="4741,1990" coordsize="10,20" path="m4741,2010l4751,2010,4751,1990,4741,1990,4741,2010xe" filled="true" fillcolor="#000000" stroked="false">
                <v:path arrowok="t"/>
                <v:fill type="solid"/>
              </v:shape>
            </v:group>
            <v:group style="position:absolute;left:4741;top:2010;width:10;height:20" coordorigin="4741,2010" coordsize="10,20">
              <v:shape style="position:absolute;left:4741;top:2010;width:10;height:20" coordorigin="4741,2010" coordsize="10,20" path="m4741,2029l4751,2029,4751,2010,4741,2010,4741,2029xe" filled="true" fillcolor="#000000" stroked="false">
                <v:path arrowok="t"/>
                <v:fill type="solid"/>
              </v:shape>
            </v:group>
            <v:group style="position:absolute;left:4741;top:2029;width:10;height:20" coordorigin="4741,2029" coordsize="10,20">
              <v:shape style="position:absolute;left:4741;top:2029;width:10;height:20" coordorigin="4741,2029" coordsize="10,20" path="m4741,2048l4751,2048,4751,2029,4741,2029,4741,2048xe" filled="true" fillcolor="#000000" stroked="false">
                <v:path arrowok="t"/>
                <v:fill type="solid"/>
              </v:shape>
            </v:group>
            <v:group style="position:absolute;left:4741;top:2048;width:10;height:20" coordorigin="4741,2048" coordsize="10,20">
              <v:shape style="position:absolute;left:4741;top:2048;width:10;height:20" coordorigin="4741,2048" coordsize="10,20" path="m4741,2067l4751,2067,4751,2048,4741,2048,4741,2067xe" filled="true" fillcolor="#000000" stroked="false">
                <v:path arrowok="t"/>
                <v:fill type="solid"/>
              </v:shape>
            </v:group>
            <v:group style="position:absolute;left:4741;top:2067;width:10;height:20" coordorigin="4741,2067" coordsize="10,20">
              <v:shape style="position:absolute;left:4741;top:2067;width:10;height:20" coordorigin="4741,2067" coordsize="10,20" path="m4741,2086l4751,2086,4751,2067,4741,2067,4741,2086xe" filled="true" fillcolor="#000000" stroked="false">
                <v:path arrowok="t"/>
                <v:fill type="solid"/>
              </v:shape>
            </v:group>
            <v:group style="position:absolute;left:4741;top:2086;width:10;height:20" coordorigin="4741,2086" coordsize="10,20">
              <v:shape style="position:absolute;left:4741;top:2086;width:10;height:20" coordorigin="4741,2086" coordsize="10,20" path="m4741,2106l4751,2106,4751,2086,4741,2086,4741,2106xe" filled="true" fillcolor="#000000" stroked="false">
                <v:path arrowok="t"/>
                <v:fill type="solid"/>
              </v:shape>
            </v:group>
            <v:group style="position:absolute;left:4741;top:2106;width:10;height:20" coordorigin="4741,2106" coordsize="10,20">
              <v:shape style="position:absolute;left:4741;top:2106;width:10;height:20" coordorigin="4741,2106" coordsize="10,20" path="m4741,2125l4751,2125,4751,2106,4741,2106,4741,2125xe" filled="true" fillcolor="#000000" stroked="false">
                <v:path arrowok="t"/>
                <v:fill type="solid"/>
              </v:shape>
            </v:group>
            <v:group style="position:absolute;left:4741;top:2125;width:10;height:20" coordorigin="4741,2125" coordsize="10,20">
              <v:shape style="position:absolute;left:4741;top:2125;width:10;height:20" coordorigin="4741,2125" coordsize="10,20" path="m4741,2144l4751,2144,4751,2125,4741,2125,4741,2144xe" filled="true" fillcolor="#000000" stroked="false">
                <v:path arrowok="t"/>
                <v:fill type="solid"/>
              </v:shape>
            </v:group>
            <v:group style="position:absolute;left:4741;top:2144;width:10;height:20" coordorigin="4741,2144" coordsize="10,20">
              <v:shape style="position:absolute;left:4741;top:2144;width:10;height:20" coordorigin="4741,2144" coordsize="10,20" path="m4741,2163l4751,2163,4751,2144,4741,2144,4741,2163xe" filled="true" fillcolor="#000000" stroked="false">
                <v:path arrowok="t"/>
                <v:fill type="solid"/>
              </v:shape>
            </v:group>
            <v:group style="position:absolute;left:4741;top:2163;width:10;height:20" coordorigin="4741,2163" coordsize="10,20">
              <v:shape style="position:absolute;left:4741;top:2163;width:10;height:20" coordorigin="4741,2163" coordsize="10,20" path="m4741,2182l4751,2182,4751,2163,4741,2163,4741,2182xe" filled="true" fillcolor="#000000" stroked="false">
                <v:path arrowok="t"/>
                <v:fill type="solid"/>
              </v:shape>
            </v:group>
            <v:group style="position:absolute;left:4741;top:2182;width:10;height:20" coordorigin="4741,2182" coordsize="10,20">
              <v:shape style="position:absolute;left:4741;top:2182;width:10;height:20" coordorigin="4741,2182" coordsize="10,20" path="m4741,2202l4751,2202,4751,2182,4741,2182,4741,2202xe" filled="true" fillcolor="#000000" stroked="false">
                <v:path arrowok="t"/>
                <v:fill type="solid"/>
              </v:shape>
            </v:group>
            <v:group style="position:absolute;left:4741;top:2209;width:10;height:2" coordorigin="4741,2209" coordsize="10,2">
              <v:shape style="position:absolute;left:4741;top:2209;width:10;height:2" coordorigin="4741,2209" coordsize="10,0" path="m4741,2209l4751,2209e" filled="false" stroked="true" strokeweight=".72003pt" strokecolor="#000000">
                <v:path arrowok="t"/>
              </v:shape>
            </v:group>
            <v:group style="position:absolute;left:5449;top:1875;width:10;height:20" coordorigin="5449,1875" coordsize="10,20">
              <v:shape style="position:absolute;left:5449;top:1875;width:10;height:20" coordorigin="5449,1875" coordsize="10,20" path="m5449,1894l5459,1894,5459,1875,5449,1875,5449,1894xe" filled="true" fillcolor="#000000" stroked="false">
                <v:path arrowok="t"/>
                <v:fill type="solid"/>
              </v:shape>
            </v:group>
            <v:group style="position:absolute;left:5449;top:1894;width:10;height:20" coordorigin="5449,1894" coordsize="10,20">
              <v:shape style="position:absolute;left:5449;top:1894;width:10;height:20" coordorigin="5449,1894" coordsize="10,20" path="m5449,1914l5459,1914,5459,1894,5449,1894,5449,1914xe" filled="true" fillcolor="#000000" stroked="false">
                <v:path arrowok="t"/>
                <v:fill type="solid"/>
              </v:shape>
            </v:group>
            <v:group style="position:absolute;left:5449;top:1914;width:10;height:20" coordorigin="5449,1914" coordsize="10,20">
              <v:shape style="position:absolute;left:5449;top:1914;width:10;height:20" coordorigin="5449,1914" coordsize="10,20" path="m5449,1933l5459,1933,5459,1914,5449,1914,5449,1933xe" filled="true" fillcolor="#000000" stroked="false">
                <v:path arrowok="t"/>
                <v:fill type="solid"/>
              </v:shape>
            </v:group>
            <v:group style="position:absolute;left:5449;top:1933;width:10;height:20" coordorigin="5449,1933" coordsize="10,20">
              <v:shape style="position:absolute;left:5449;top:1933;width:10;height:20" coordorigin="5449,1933" coordsize="10,20" path="m5449,1952l5459,1952,5459,1933,5449,1933,5449,1952xe" filled="true" fillcolor="#000000" stroked="false">
                <v:path arrowok="t"/>
                <v:fill type="solid"/>
              </v:shape>
            </v:group>
            <v:group style="position:absolute;left:5449;top:1952;width:10;height:20" coordorigin="5449,1952" coordsize="10,20">
              <v:shape style="position:absolute;left:5449;top:1952;width:10;height:20" coordorigin="5449,1952" coordsize="10,20" path="m5449,1971l5459,1971,5459,1952,5449,1952,5449,1971xe" filled="true" fillcolor="#000000" stroked="false">
                <v:path arrowok="t"/>
                <v:fill type="solid"/>
              </v:shape>
            </v:group>
            <v:group style="position:absolute;left:5449;top:1971;width:10;height:20" coordorigin="5449,1971" coordsize="10,20">
              <v:shape style="position:absolute;left:5449;top:1971;width:10;height:20" coordorigin="5449,1971" coordsize="10,20" path="m5449,1990l5459,1990,5459,1971,5449,1971,5449,1990xe" filled="true" fillcolor="#000000" stroked="false">
                <v:path arrowok="t"/>
                <v:fill type="solid"/>
              </v:shape>
            </v:group>
            <v:group style="position:absolute;left:5449;top:1990;width:10;height:20" coordorigin="5449,1990" coordsize="10,20">
              <v:shape style="position:absolute;left:5449;top:1990;width:10;height:20" coordorigin="5449,1990" coordsize="10,20" path="m5449,2010l5459,2010,5459,1990,5449,1990,5449,2010xe" filled="true" fillcolor="#000000" stroked="false">
                <v:path arrowok="t"/>
                <v:fill type="solid"/>
              </v:shape>
            </v:group>
            <v:group style="position:absolute;left:5449;top:2010;width:10;height:20" coordorigin="5449,2010" coordsize="10,20">
              <v:shape style="position:absolute;left:5449;top:2010;width:10;height:20" coordorigin="5449,2010" coordsize="10,20" path="m5449,2029l5459,2029,5459,2010,5449,2010,5449,2029xe" filled="true" fillcolor="#000000" stroked="false">
                <v:path arrowok="t"/>
                <v:fill type="solid"/>
              </v:shape>
            </v:group>
            <v:group style="position:absolute;left:5449;top:2029;width:10;height:20" coordorigin="5449,2029" coordsize="10,20">
              <v:shape style="position:absolute;left:5449;top:2029;width:10;height:20" coordorigin="5449,2029" coordsize="10,20" path="m5449,2048l5459,2048,5459,2029,5449,2029,5449,2048xe" filled="true" fillcolor="#000000" stroked="false">
                <v:path arrowok="t"/>
                <v:fill type="solid"/>
              </v:shape>
            </v:group>
            <v:group style="position:absolute;left:5449;top:2048;width:10;height:20" coordorigin="5449,2048" coordsize="10,20">
              <v:shape style="position:absolute;left:5449;top:2048;width:10;height:20" coordorigin="5449,2048" coordsize="10,20" path="m5449,2067l5459,2067,5459,2048,5449,2048,5449,2067xe" filled="true" fillcolor="#000000" stroked="false">
                <v:path arrowok="t"/>
                <v:fill type="solid"/>
              </v:shape>
            </v:group>
            <v:group style="position:absolute;left:5449;top:2067;width:10;height:20" coordorigin="5449,2067" coordsize="10,20">
              <v:shape style="position:absolute;left:5449;top:2067;width:10;height:20" coordorigin="5449,2067" coordsize="10,20" path="m5449,2086l5459,2086,5459,2067,5449,2067,5449,2086xe" filled="true" fillcolor="#000000" stroked="false">
                <v:path arrowok="t"/>
                <v:fill type="solid"/>
              </v:shape>
            </v:group>
            <v:group style="position:absolute;left:5449;top:2086;width:10;height:20" coordorigin="5449,2086" coordsize="10,20">
              <v:shape style="position:absolute;left:5449;top:2086;width:10;height:20" coordorigin="5449,2086" coordsize="10,20" path="m5449,2106l5459,2106,5459,2086,5449,2086,5449,2106xe" filled="true" fillcolor="#000000" stroked="false">
                <v:path arrowok="t"/>
                <v:fill type="solid"/>
              </v:shape>
            </v:group>
            <v:group style="position:absolute;left:5449;top:2106;width:10;height:20" coordorigin="5449,2106" coordsize="10,20">
              <v:shape style="position:absolute;left:5449;top:2106;width:10;height:20" coordorigin="5449,2106" coordsize="10,20" path="m5449,2125l5459,2125,5459,2106,5449,2106,5449,2125xe" filled="true" fillcolor="#000000" stroked="false">
                <v:path arrowok="t"/>
                <v:fill type="solid"/>
              </v:shape>
            </v:group>
            <v:group style="position:absolute;left:5449;top:2125;width:10;height:20" coordorigin="5449,2125" coordsize="10,20">
              <v:shape style="position:absolute;left:5449;top:2125;width:10;height:20" coordorigin="5449,2125" coordsize="10,20" path="m5449,2144l5459,2144,5459,2125,5449,2125,5449,2144xe" filled="true" fillcolor="#000000" stroked="false">
                <v:path arrowok="t"/>
                <v:fill type="solid"/>
              </v:shape>
            </v:group>
            <v:group style="position:absolute;left:5449;top:2144;width:10;height:20" coordorigin="5449,2144" coordsize="10,20">
              <v:shape style="position:absolute;left:5449;top:2144;width:10;height:20" coordorigin="5449,2144" coordsize="10,20" path="m5449,2163l5459,2163,5459,2144,5449,2144,5449,2163xe" filled="true" fillcolor="#000000" stroked="false">
                <v:path arrowok="t"/>
                <v:fill type="solid"/>
              </v:shape>
            </v:group>
            <v:group style="position:absolute;left:5449;top:2163;width:10;height:20" coordorigin="5449,2163" coordsize="10,20">
              <v:shape style="position:absolute;left:5449;top:2163;width:10;height:20" coordorigin="5449,2163" coordsize="10,20" path="m5449,2182l5459,2182,5459,2163,5449,2163,5449,2182xe" filled="true" fillcolor="#000000" stroked="false">
                <v:path arrowok="t"/>
                <v:fill type="solid"/>
              </v:shape>
            </v:group>
            <v:group style="position:absolute;left:5449;top:2182;width:10;height:20" coordorigin="5449,2182" coordsize="10,20">
              <v:shape style="position:absolute;left:5449;top:2182;width:10;height:20" coordorigin="5449,2182" coordsize="10,20" path="m5449,2202l5459,2202,5459,2182,5449,2182,5449,2202xe" filled="true" fillcolor="#000000" stroked="false">
                <v:path arrowok="t"/>
                <v:fill type="solid"/>
              </v:shape>
            </v:group>
            <v:group style="position:absolute;left:5449;top:2209;width:10;height:2" coordorigin="5449,2209" coordsize="10,2">
              <v:shape style="position:absolute;left:5449;top:2209;width:10;height:2" coordorigin="5449,2209" coordsize="10,0" path="m5449,2209l5459,2209e" filled="false" stroked="true" strokeweight=".72003pt" strokecolor="#000000">
                <v:path arrowok="t"/>
              </v:shape>
            </v:group>
            <v:group style="position:absolute;left:6868;top:1875;width:10;height:20" coordorigin="6868,1875" coordsize="10,20">
              <v:shape style="position:absolute;left:6868;top:1875;width:10;height:20" coordorigin="6868,1875" coordsize="10,20" path="m6868,1894l6877,1894,6877,1875,6868,1875,6868,1894xe" filled="true" fillcolor="#000000" stroked="false">
                <v:path arrowok="t"/>
                <v:fill type="solid"/>
              </v:shape>
            </v:group>
            <v:group style="position:absolute;left:6868;top:1894;width:10;height:20" coordorigin="6868,1894" coordsize="10,20">
              <v:shape style="position:absolute;left:6868;top:1894;width:10;height:20" coordorigin="6868,1894" coordsize="10,20" path="m6868,1914l6877,1914,6877,1894,6868,1894,6868,1914xe" filled="true" fillcolor="#000000" stroked="false">
                <v:path arrowok="t"/>
                <v:fill type="solid"/>
              </v:shape>
            </v:group>
            <v:group style="position:absolute;left:6868;top:1914;width:10;height:20" coordorigin="6868,1914" coordsize="10,20">
              <v:shape style="position:absolute;left:6868;top:1914;width:10;height:20" coordorigin="6868,1914" coordsize="10,20" path="m6868,1933l6877,1933,6877,1914,6868,1914,6868,1933xe" filled="true" fillcolor="#000000" stroked="false">
                <v:path arrowok="t"/>
                <v:fill type="solid"/>
              </v:shape>
            </v:group>
            <v:group style="position:absolute;left:6868;top:1933;width:10;height:20" coordorigin="6868,1933" coordsize="10,20">
              <v:shape style="position:absolute;left:6868;top:1933;width:10;height:20" coordorigin="6868,1933" coordsize="10,20" path="m6868,1952l6877,1952,6877,1933,6868,1933,6868,1952xe" filled="true" fillcolor="#000000" stroked="false">
                <v:path arrowok="t"/>
                <v:fill type="solid"/>
              </v:shape>
            </v:group>
            <v:group style="position:absolute;left:6868;top:1952;width:10;height:20" coordorigin="6868,1952" coordsize="10,20">
              <v:shape style="position:absolute;left:6868;top:1952;width:10;height:20" coordorigin="6868,1952" coordsize="10,20" path="m6868,1971l6877,1971,6877,1952,6868,1952,6868,1971xe" filled="true" fillcolor="#000000" stroked="false">
                <v:path arrowok="t"/>
                <v:fill type="solid"/>
              </v:shape>
            </v:group>
            <v:group style="position:absolute;left:6868;top:1971;width:10;height:20" coordorigin="6868,1971" coordsize="10,20">
              <v:shape style="position:absolute;left:6868;top:1971;width:10;height:20" coordorigin="6868,1971" coordsize="10,20" path="m6868,1990l6877,1990,6877,1971,6868,1971,6868,1990xe" filled="true" fillcolor="#000000" stroked="false">
                <v:path arrowok="t"/>
                <v:fill type="solid"/>
              </v:shape>
            </v:group>
            <v:group style="position:absolute;left:6868;top:1990;width:10;height:20" coordorigin="6868,1990" coordsize="10,20">
              <v:shape style="position:absolute;left:6868;top:1990;width:10;height:20" coordorigin="6868,1990" coordsize="10,20" path="m6868,2010l6877,2010,6877,1990,6868,1990,6868,2010xe" filled="true" fillcolor="#000000" stroked="false">
                <v:path arrowok="t"/>
                <v:fill type="solid"/>
              </v:shape>
            </v:group>
            <v:group style="position:absolute;left:6868;top:2010;width:10;height:20" coordorigin="6868,2010" coordsize="10,20">
              <v:shape style="position:absolute;left:6868;top:2010;width:10;height:20" coordorigin="6868,2010" coordsize="10,20" path="m6868,2029l6877,2029,6877,2010,6868,2010,6868,2029xe" filled="true" fillcolor="#000000" stroked="false">
                <v:path arrowok="t"/>
                <v:fill type="solid"/>
              </v:shape>
            </v:group>
            <v:group style="position:absolute;left:6868;top:2029;width:10;height:20" coordorigin="6868,2029" coordsize="10,20">
              <v:shape style="position:absolute;left:6868;top:2029;width:10;height:20" coordorigin="6868,2029" coordsize="10,20" path="m6868,2048l6877,2048,6877,2029,6868,2029,6868,2048xe" filled="true" fillcolor="#000000" stroked="false">
                <v:path arrowok="t"/>
                <v:fill type="solid"/>
              </v:shape>
            </v:group>
            <v:group style="position:absolute;left:6868;top:2048;width:10;height:20" coordorigin="6868,2048" coordsize="10,20">
              <v:shape style="position:absolute;left:6868;top:2048;width:10;height:20" coordorigin="6868,2048" coordsize="10,20" path="m6868,2067l6877,2067,6877,2048,6868,2048,6868,2067xe" filled="true" fillcolor="#000000" stroked="false">
                <v:path arrowok="t"/>
                <v:fill type="solid"/>
              </v:shape>
            </v:group>
            <v:group style="position:absolute;left:6868;top:2067;width:10;height:20" coordorigin="6868,2067" coordsize="10,20">
              <v:shape style="position:absolute;left:6868;top:2067;width:10;height:20" coordorigin="6868,2067" coordsize="10,20" path="m6868,2086l6877,2086,6877,2067,6868,2067,6868,2086xe" filled="true" fillcolor="#000000" stroked="false">
                <v:path arrowok="t"/>
                <v:fill type="solid"/>
              </v:shape>
            </v:group>
            <v:group style="position:absolute;left:6868;top:2086;width:10;height:20" coordorigin="6868,2086" coordsize="10,20">
              <v:shape style="position:absolute;left:6868;top:2086;width:10;height:20" coordorigin="6868,2086" coordsize="10,20" path="m6868,2106l6877,2106,6877,2086,6868,2086,6868,2106xe" filled="true" fillcolor="#000000" stroked="false">
                <v:path arrowok="t"/>
                <v:fill type="solid"/>
              </v:shape>
            </v:group>
            <v:group style="position:absolute;left:6868;top:2106;width:10;height:20" coordorigin="6868,2106" coordsize="10,20">
              <v:shape style="position:absolute;left:6868;top:2106;width:10;height:20" coordorigin="6868,2106" coordsize="10,20" path="m6868,2125l6877,2125,6877,2106,6868,2106,6868,2125xe" filled="true" fillcolor="#000000" stroked="false">
                <v:path arrowok="t"/>
                <v:fill type="solid"/>
              </v:shape>
            </v:group>
            <v:group style="position:absolute;left:6868;top:2125;width:10;height:20" coordorigin="6868,2125" coordsize="10,20">
              <v:shape style="position:absolute;left:6868;top:2125;width:10;height:20" coordorigin="6868,2125" coordsize="10,20" path="m6868,2144l6877,2144,6877,2125,6868,2125,6868,2144xe" filled="true" fillcolor="#000000" stroked="false">
                <v:path arrowok="t"/>
                <v:fill type="solid"/>
              </v:shape>
            </v:group>
            <v:group style="position:absolute;left:6868;top:2144;width:10;height:20" coordorigin="6868,2144" coordsize="10,20">
              <v:shape style="position:absolute;left:6868;top:2144;width:10;height:20" coordorigin="6868,2144" coordsize="10,20" path="m6868,2163l6877,2163,6877,2144,6868,2144,6868,2163xe" filled="true" fillcolor="#000000" stroked="false">
                <v:path arrowok="t"/>
                <v:fill type="solid"/>
              </v:shape>
            </v:group>
            <v:group style="position:absolute;left:6868;top:2163;width:10;height:20" coordorigin="6868,2163" coordsize="10,20">
              <v:shape style="position:absolute;left:6868;top:2163;width:10;height:20" coordorigin="6868,2163" coordsize="10,20" path="m6868,2182l6877,2182,6877,2163,6868,2163,6868,2182xe" filled="true" fillcolor="#000000" stroked="false">
                <v:path arrowok="t"/>
                <v:fill type="solid"/>
              </v:shape>
            </v:group>
            <v:group style="position:absolute;left:6868;top:2182;width:10;height:20" coordorigin="6868,2182" coordsize="10,20">
              <v:shape style="position:absolute;left:6868;top:2182;width:10;height:20" coordorigin="6868,2182" coordsize="10,20" path="m6868,2202l6877,2202,6877,2182,6868,2182,6868,2202xe" filled="true" fillcolor="#000000" stroked="false">
                <v:path arrowok="t"/>
                <v:fill type="solid"/>
              </v:shape>
            </v:group>
            <v:group style="position:absolute;left:6868;top:2209;width:10;height:2" coordorigin="6868,2209" coordsize="10,2">
              <v:shape style="position:absolute;left:6868;top:2209;width:10;height:2" coordorigin="6868,2209" coordsize="10,0" path="m6868,2209l6877,2209e" filled="false" stroked="true" strokeweight=".72003pt" strokecolor="#000000">
                <v:path arrowok="t"/>
              </v:shape>
            </v:group>
            <v:group style="position:absolute;left:8284;top:1875;width:10;height:20" coordorigin="8284,1875" coordsize="10,20">
              <v:shape style="position:absolute;left:8284;top:1875;width:10;height:20" coordorigin="8284,1875" coordsize="10,20" path="m8284,1894l8293,1894,8293,1875,8284,1875,8284,1894xe" filled="true" fillcolor="#000000" stroked="false">
                <v:path arrowok="t"/>
                <v:fill type="solid"/>
              </v:shape>
            </v:group>
            <v:group style="position:absolute;left:8284;top:1894;width:10;height:20" coordorigin="8284,1894" coordsize="10,20">
              <v:shape style="position:absolute;left:8284;top:1894;width:10;height:20" coordorigin="8284,1894" coordsize="10,20" path="m8284,1914l8293,1914,8293,1894,8284,1894,8284,1914xe" filled="true" fillcolor="#000000" stroked="false">
                <v:path arrowok="t"/>
                <v:fill type="solid"/>
              </v:shape>
            </v:group>
            <v:group style="position:absolute;left:8284;top:1914;width:10;height:20" coordorigin="8284,1914" coordsize="10,20">
              <v:shape style="position:absolute;left:8284;top:1914;width:10;height:20" coordorigin="8284,1914" coordsize="10,20" path="m8284,1933l8293,1933,8293,1914,8284,1914,8284,1933xe" filled="true" fillcolor="#000000" stroked="false">
                <v:path arrowok="t"/>
                <v:fill type="solid"/>
              </v:shape>
            </v:group>
            <v:group style="position:absolute;left:8284;top:1933;width:10;height:20" coordorigin="8284,1933" coordsize="10,20">
              <v:shape style="position:absolute;left:8284;top:1933;width:10;height:20" coordorigin="8284,1933" coordsize="10,20" path="m8284,1952l8293,1952,8293,1933,8284,1933,8284,1952xe" filled="true" fillcolor="#000000" stroked="false">
                <v:path arrowok="t"/>
                <v:fill type="solid"/>
              </v:shape>
            </v:group>
            <v:group style="position:absolute;left:8284;top:1952;width:10;height:20" coordorigin="8284,1952" coordsize="10,20">
              <v:shape style="position:absolute;left:8284;top:1952;width:10;height:20" coordorigin="8284,1952" coordsize="10,20" path="m8284,1971l8293,1971,8293,1952,8284,1952,8284,1971xe" filled="true" fillcolor="#000000" stroked="false">
                <v:path arrowok="t"/>
                <v:fill type="solid"/>
              </v:shape>
            </v:group>
            <v:group style="position:absolute;left:8284;top:1971;width:10;height:20" coordorigin="8284,1971" coordsize="10,20">
              <v:shape style="position:absolute;left:8284;top:1971;width:10;height:20" coordorigin="8284,1971" coordsize="10,20" path="m8284,1990l8293,1990,8293,1971,8284,1971,8284,1990xe" filled="true" fillcolor="#000000" stroked="false">
                <v:path arrowok="t"/>
                <v:fill type="solid"/>
              </v:shape>
            </v:group>
            <v:group style="position:absolute;left:8284;top:1990;width:10;height:20" coordorigin="8284,1990" coordsize="10,20">
              <v:shape style="position:absolute;left:8284;top:1990;width:10;height:20" coordorigin="8284,1990" coordsize="10,20" path="m8284,2010l8293,2010,8293,1990,8284,1990,8284,2010xe" filled="true" fillcolor="#000000" stroked="false">
                <v:path arrowok="t"/>
                <v:fill type="solid"/>
              </v:shape>
            </v:group>
            <v:group style="position:absolute;left:8284;top:2010;width:10;height:20" coordorigin="8284,2010" coordsize="10,20">
              <v:shape style="position:absolute;left:8284;top:2010;width:10;height:20" coordorigin="8284,2010" coordsize="10,20" path="m8284,2029l8293,2029,8293,2010,8284,2010,8284,2029xe" filled="true" fillcolor="#000000" stroked="false">
                <v:path arrowok="t"/>
                <v:fill type="solid"/>
              </v:shape>
            </v:group>
            <v:group style="position:absolute;left:8284;top:2029;width:10;height:20" coordorigin="8284,2029" coordsize="10,20">
              <v:shape style="position:absolute;left:8284;top:2029;width:10;height:20" coordorigin="8284,2029" coordsize="10,20" path="m8284,2048l8293,2048,8293,2029,8284,2029,8284,2048xe" filled="true" fillcolor="#000000" stroked="false">
                <v:path arrowok="t"/>
                <v:fill type="solid"/>
              </v:shape>
            </v:group>
            <v:group style="position:absolute;left:8284;top:2048;width:10;height:20" coordorigin="8284,2048" coordsize="10,20">
              <v:shape style="position:absolute;left:8284;top:2048;width:10;height:20" coordorigin="8284,2048" coordsize="10,20" path="m8284,2067l8293,2067,8293,2048,8284,2048,8284,2067xe" filled="true" fillcolor="#000000" stroked="false">
                <v:path arrowok="t"/>
                <v:fill type="solid"/>
              </v:shape>
            </v:group>
            <v:group style="position:absolute;left:8284;top:2067;width:10;height:20" coordorigin="8284,2067" coordsize="10,20">
              <v:shape style="position:absolute;left:8284;top:2067;width:10;height:20" coordorigin="8284,2067" coordsize="10,20" path="m8284,2086l8293,2086,8293,2067,8284,2067,8284,2086xe" filled="true" fillcolor="#000000" stroked="false">
                <v:path arrowok="t"/>
                <v:fill type="solid"/>
              </v:shape>
            </v:group>
            <v:group style="position:absolute;left:8284;top:2086;width:10;height:20" coordorigin="8284,2086" coordsize="10,20">
              <v:shape style="position:absolute;left:8284;top:2086;width:10;height:20" coordorigin="8284,2086" coordsize="10,20" path="m8284,2106l8293,2106,8293,2086,8284,2086,8284,2106xe" filled="true" fillcolor="#000000" stroked="false">
                <v:path arrowok="t"/>
                <v:fill type="solid"/>
              </v:shape>
            </v:group>
            <v:group style="position:absolute;left:8284;top:2106;width:10;height:20" coordorigin="8284,2106" coordsize="10,20">
              <v:shape style="position:absolute;left:8284;top:2106;width:10;height:20" coordorigin="8284,2106" coordsize="10,20" path="m8284,2125l8293,2125,8293,2106,8284,2106,8284,2125xe" filled="true" fillcolor="#000000" stroked="false">
                <v:path arrowok="t"/>
                <v:fill type="solid"/>
              </v:shape>
            </v:group>
            <v:group style="position:absolute;left:8284;top:2125;width:10;height:20" coordorigin="8284,2125" coordsize="10,20">
              <v:shape style="position:absolute;left:8284;top:2125;width:10;height:20" coordorigin="8284,2125" coordsize="10,20" path="m8284,2144l8293,2144,8293,2125,8284,2125,8284,2144xe" filled="true" fillcolor="#000000" stroked="false">
                <v:path arrowok="t"/>
                <v:fill type="solid"/>
              </v:shape>
            </v:group>
            <v:group style="position:absolute;left:8284;top:2144;width:10;height:20" coordorigin="8284,2144" coordsize="10,20">
              <v:shape style="position:absolute;left:8284;top:2144;width:10;height:20" coordorigin="8284,2144" coordsize="10,20" path="m8284,2163l8293,2163,8293,2144,8284,2144,8284,2163xe" filled="true" fillcolor="#000000" stroked="false">
                <v:path arrowok="t"/>
                <v:fill type="solid"/>
              </v:shape>
            </v:group>
            <v:group style="position:absolute;left:8284;top:2163;width:10;height:20" coordorigin="8284,2163" coordsize="10,20">
              <v:shape style="position:absolute;left:8284;top:2163;width:10;height:20" coordorigin="8284,2163" coordsize="10,20" path="m8284,2182l8293,2182,8293,2163,8284,2163,8284,2182xe" filled="true" fillcolor="#000000" stroked="false">
                <v:path arrowok="t"/>
                <v:fill type="solid"/>
              </v:shape>
            </v:group>
            <v:group style="position:absolute;left:8284;top:2182;width:10;height:20" coordorigin="8284,2182" coordsize="10,20">
              <v:shape style="position:absolute;left:8284;top:2182;width:10;height:20" coordorigin="8284,2182" coordsize="10,20" path="m8284,2202l8293,2202,8293,2182,8284,2182,8284,2202xe" filled="true" fillcolor="#000000" stroked="false">
                <v:path arrowok="t"/>
                <v:fill type="solid"/>
              </v:shape>
            </v:group>
            <v:group style="position:absolute;left:8284;top:2209;width:10;height:2" coordorigin="8284,2209" coordsize="10,2">
              <v:shape style="position:absolute;left:8284;top:2209;width:10;height:2" coordorigin="8284,2209" coordsize="10,0" path="m8284,2209l8293,2209e" filled="false" stroked="true" strokeweight=".72003pt" strokecolor="#000000">
                <v:path arrowok="t"/>
              </v:shape>
            </v:group>
            <v:group style="position:absolute;left:8995;top:1875;width:10;height:20" coordorigin="8995,1875" coordsize="10,20">
              <v:shape style="position:absolute;left:8995;top:1875;width:10;height:20" coordorigin="8995,1875" coordsize="10,20" path="m8995,1894l9004,1894,9004,1875,8995,1875,8995,1894xe" filled="true" fillcolor="#000000" stroked="false">
                <v:path arrowok="t"/>
                <v:fill type="solid"/>
              </v:shape>
            </v:group>
            <v:group style="position:absolute;left:8995;top:1894;width:10;height:20" coordorigin="8995,1894" coordsize="10,20">
              <v:shape style="position:absolute;left:8995;top:1894;width:10;height:20" coordorigin="8995,1894" coordsize="10,20" path="m8995,1914l9004,1914,9004,1894,8995,1894,8995,1914xe" filled="true" fillcolor="#000000" stroked="false">
                <v:path arrowok="t"/>
                <v:fill type="solid"/>
              </v:shape>
            </v:group>
            <v:group style="position:absolute;left:8995;top:1914;width:10;height:20" coordorigin="8995,1914" coordsize="10,20">
              <v:shape style="position:absolute;left:8995;top:1914;width:10;height:20" coordorigin="8995,1914" coordsize="10,20" path="m8995,1933l9004,1933,9004,1914,8995,1914,8995,1933xe" filled="true" fillcolor="#000000" stroked="false">
                <v:path arrowok="t"/>
                <v:fill type="solid"/>
              </v:shape>
            </v:group>
            <v:group style="position:absolute;left:8995;top:1933;width:10;height:20" coordorigin="8995,1933" coordsize="10,20">
              <v:shape style="position:absolute;left:8995;top:1933;width:10;height:20" coordorigin="8995,1933" coordsize="10,20" path="m8995,1952l9004,1952,9004,1933,8995,1933,8995,1952xe" filled="true" fillcolor="#000000" stroked="false">
                <v:path arrowok="t"/>
                <v:fill type="solid"/>
              </v:shape>
            </v:group>
            <v:group style="position:absolute;left:8995;top:1952;width:10;height:20" coordorigin="8995,1952" coordsize="10,20">
              <v:shape style="position:absolute;left:8995;top:1952;width:10;height:20" coordorigin="8995,1952" coordsize="10,20" path="m8995,1971l9004,1971,9004,1952,8995,1952,8995,1971xe" filled="true" fillcolor="#000000" stroked="false">
                <v:path arrowok="t"/>
                <v:fill type="solid"/>
              </v:shape>
            </v:group>
            <v:group style="position:absolute;left:8995;top:1971;width:10;height:20" coordorigin="8995,1971" coordsize="10,20">
              <v:shape style="position:absolute;left:8995;top:1971;width:10;height:20" coordorigin="8995,1971" coordsize="10,20" path="m8995,1990l9004,1990,9004,1971,8995,1971,8995,1990xe" filled="true" fillcolor="#000000" stroked="false">
                <v:path arrowok="t"/>
                <v:fill type="solid"/>
              </v:shape>
            </v:group>
            <v:group style="position:absolute;left:8995;top:1990;width:10;height:20" coordorigin="8995,1990" coordsize="10,20">
              <v:shape style="position:absolute;left:8995;top:1990;width:10;height:20" coordorigin="8995,1990" coordsize="10,20" path="m8995,2010l9004,2010,9004,1990,8995,1990,8995,2010xe" filled="true" fillcolor="#000000" stroked="false">
                <v:path arrowok="t"/>
                <v:fill type="solid"/>
              </v:shape>
            </v:group>
            <v:group style="position:absolute;left:8995;top:2010;width:10;height:20" coordorigin="8995,2010" coordsize="10,20">
              <v:shape style="position:absolute;left:8995;top:2010;width:10;height:20" coordorigin="8995,2010" coordsize="10,20" path="m8995,2029l9004,2029,9004,2010,8995,2010,8995,2029xe" filled="true" fillcolor="#000000" stroked="false">
                <v:path arrowok="t"/>
                <v:fill type="solid"/>
              </v:shape>
            </v:group>
            <v:group style="position:absolute;left:8995;top:2029;width:10;height:20" coordorigin="8995,2029" coordsize="10,20">
              <v:shape style="position:absolute;left:8995;top:2029;width:10;height:20" coordorigin="8995,2029" coordsize="10,20" path="m8995,2048l9004,2048,9004,2029,8995,2029,8995,2048xe" filled="true" fillcolor="#000000" stroked="false">
                <v:path arrowok="t"/>
                <v:fill type="solid"/>
              </v:shape>
            </v:group>
            <v:group style="position:absolute;left:8995;top:2048;width:10;height:20" coordorigin="8995,2048" coordsize="10,20">
              <v:shape style="position:absolute;left:8995;top:2048;width:10;height:20" coordorigin="8995,2048" coordsize="10,20" path="m8995,2067l9004,2067,9004,2048,8995,2048,8995,2067xe" filled="true" fillcolor="#000000" stroked="false">
                <v:path arrowok="t"/>
                <v:fill type="solid"/>
              </v:shape>
            </v:group>
            <v:group style="position:absolute;left:8995;top:2067;width:10;height:20" coordorigin="8995,2067" coordsize="10,20">
              <v:shape style="position:absolute;left:8995;top:2067;width:10;height:20" coordorigin="8995,2067" coordsize="10,20" path="m8995,2086l9004,2086,9004,2067,8995,2067,8995,2086xe" filled="true" fillcolor="#000000" stroked="false">
                <v:path arrowok="t"/>
                <v:fill type="solid"/>
              </v:shape>
            </v:group>
            <v:group style="position:absolute;left:8995;top:2086;width:10;height:20" coordorigin="8995,2086" coordsize="10,20">
              <v:shape style="position:absolute;left:8995;top:2086;width:10;height:20" coordorigin="8995,2086" coordsize="10,20" path="m8995,2106l9004,2106,9004,2086,8995,2086,8995,2106xe" filled="true" fillcolor="#000000" stroked="false">
                <v:path arrowok="t"/>
                <v:fill type="solid"/>
              </v:shape>
            </v:group>
            <v:group style="position:absolute;left:8995;top:2106;width:10;height:20" coordorigin="8995,2106" coordsize="10,20">
              <v:shape style="position:absolute;left:8995;top:2106;width:10;height:20" coordorigin="8995,2106" coordsize="10,20" path="m8995,2125l9004,2125,9004,2106,8995,2106,8995,2125xe" filled="true" fillcolor="#000000" stroked="false">
                <v:path arrowok="t"/>
                <v:fill type="solid"/>
              </v:shape>
            </v:group>
            <v:group style="position:absolute;left:8995;top:2125;width:10;height:20" coordorigin="8995,2125" coordsize="10,20">
              <v:shape style="position:absolute;left:8995;top:2125;width:10;height:20" coordorigin="8995,2125" coordsize="10,20" path="m8995,2144l9004,2144,9004,2125,8995,2125,8995,2144xe" filled="true" fillcolor="#000000" stroked="false">
                <v:path arrowok="t"/>
                <v:fill type="solid"/>
              </v:shape>
            </v:group>
            <v:group style="position:absolute;left:8995;top:2144;width:10;height:20" coordorigin="8995,2144" coordsize="10,20">
              <v:shape style="position:absolute;left:8995;top:2144;width:10;height:20" coordorigin="8995,2144" coordsize="10,20" path="m8995,2163l9004,2163,9004,2144,8995,2144,8995,2163xe" filled="true" fillcolor="#000000" stroked="false">
                <v:path arrowok="t"/>
                <v:fill type="solid"/>
              </v:shape>
            </v:group>
            <v:group style="position:absolute;left:8995;top:2163;width:10;height:20" coordorigin="8995,2163" coordsize="10,20">
              <v:shape style="position:absolute;left:8995;top:2163;width:10;height:20" coordorigin="8995,2163" coordsize="10,20" path="m8995,2182l9004,2182,9004,2163,8995,2163,8995,2182xe" filled="true" fillcolor="#000000" stroked="false">
                <v:path arrowok="t"/>
                <v:fill type="solid"/>
              </v:shape>
            </v:group>
            <v:group style="position:absolute;left:8995;top:2182;width:10;height:20" coordorigin="8995,2182" coordsize="10,20">
              <v:shape style="position:absolute;left:8995;top:2182;width:10;height:20" coordorigin="8995,2182" coordsize="10,20" path="m8995,2202l9004,2202,9004,2182,8995,2182,8995,2202xe" filled="true" fillcolor="#000000" stroked="false">
                <v:path arrowok="t"/>
                <v:fill type="solid"/>
              </v:shape>
            </v:group>
            <v:group style="position:absolute;left:8995;top:2209;width:10;height:2" coordorigin="8995,2209" coordsize="10,2">
              <v:shape style="position:absolute;left:8995;top:2209;width:10;height:2" coordorigin="8995,2209" coordsize="10,0" path="m8995,2209l9004,2209e" filled="false" stroked="true" strokeweight=".72003pt" strokecolor="#000000">
                <v:path arrowok="t"/>
              </v:shape>
              <v:shape style="position:absolute;left:2367;top:2125;width:974;height:101" type="#_x0000_t75" stroked="false">
                <v:imagedata r:id="rId388" o:title=""/>
              </v:shape>
              <v:shape style="position:absolute;left:3317;top:2216;width:1424;height:10" type="#_x0000_t75" stroked="false">
                <v:imagedata r:id="rId384" o:title=""/>
              </v:shape>
              <v:shape style="position:absolute;left:4736;top:2216;width:5701;height:10" type="#_x0000_t75" stroked="false">
                <v:imagedata r:id="rId382" o:title=""/>
              </v:shape>
            </v:group>
            <v:group style="position:absolute;left:4741;top:2226;width:10;height:20" coordorigin="4741,2226" coordsize="10,20">
              <v:shape style="position:absolute;left:4741;top:2226;width:10;height:20" coordorigin="4741,2226" coordsize="10,20" path="m4741,2245l4751,2245,4751,2226,4741,2226,4741,2245xe" filled="true" fillcolor="#000000" stroked="false">
                <v:path arrowok="t"/>
                <v:fill type="solid"/>
              </v:shape>
            </v:group>
            <v:group style="position:absolute;left:4741;top:2245;width:10;height:20" coordorigin="4741,2245" coordsize="10,20">
              <v:shape style="position:absolute;left:4741;top:2245;width:10;height:20" coordorigin="4741,2245" coordsize="10,20" path="m4741,2264l4751,2264,4751,2245,4741,2245,4741,2264xe" filled="true" fillcolor="#000000" stroked="false">
                <v:path arrowok="t"/>
                <v:fill type="solid"/>
              </v:shape>
            </v:group>
            <v:group style="position:absolute;left:4741;top:2264;width:10;height:20" coordorigin="4741,2264" coordsize="10,20">
              <v:shape style="position:absolute;left:4741;top:2264;width:10;height:20" coordorigin="4741,2264" coordsize="10,20" path="m4741,2283l4751,2283,4751,2264,4741,2264,4741,2283xe" filled="true" fillcolor="#000000" stroked="false">
                <v:path arrowok="t"/>
                <v:fill type="solid"/>
              </v:shape>
            </v:group>
            <v:group style="position:absolute;left:4741;top:2283;width:10;height:20" coordorigin="4741,2283" coordsize="10,20">
              <v:shape style="position:absolute;left:4741;top:2283;width:10;height:20" coordorigin="4741,2283" coordsize="10,20" path="m4741,2302l4751,2302,4751,2283,4741,2283,4741,2302xe" filled="true" fillcolor="#000000" stroked="false">
                <v:path arrowok="t"/>
                <v:fill type="solid"/>
              </v:shape>
            </v:group>
            <v:group style="position:absolute;left:4741;top:2302;width:10;height:20" coordorigin="4741,2302" coordsize="10,20">
              <v:shape style="position:absolute;left:4741;top:2302;width:10;height:20" coordorigin="4741,2302" coordsize="10,20" path="m4741,2322l4751,2322,4751,2302,4741,2302,4741,2322xe" filled="true" fillcolor="#000000" stroked="false">
                <v:path arrowok="t"/>
                <v:fill type="solid"/>
              </v:shape>
            </v:group>
            <v:group style="position:absolute;left:4741;top:2322;width:10;height:20" coordorigin="4741,2322" coordsize="10,20">
              <v:shape style="position:absolute;left:4741;top:2322;width:10;height:20" coordorigin="4741,2322" coordsize="10,20" path="m4741,2341l4751,2341,4751,2322,4741,2322,4741,2341xe" filled="true" fillcolor="#000000" stroked="false">
                <v:path arrowok="t"/>
                <v:fill type="solid"/>
              </v:shape>
            </v:group>
            <v:group style="position:absolute;left:4741;top:2341;width:10;height:20" coordorigin="4741,2341" coordsize="10,20">
              <v:shape style="position:absolute;left:4741;top:2341;width:10;height:20" coordorigin="4741,2341" coordsize="10,20" path="m4741,2360l4751,2360,4751,2341,4741,2341,4741,2360xe" filled="true" fillcolor="#000000" stroked="false">
                <v:path arrowok="t"/>
                <v:fill type="solid"/>
              </v:shape>
            </v:group>
            <v:group style="position:absolute;left:4741;top:2360;width:10;height:20" coordorigin="4741,2360" coordsize="10,20">
              <v:shape style="position:absolute;left:4741;top:2360;width:10;height:20" coordorigin="4741,2360" coordsize="10,20" path="m4741,2379l4751,2379,4751,2360,4741,2360,4741,2379xe" filled="true" fillcolor="#000000" stroked="false">
                <v:path arrowok="t"/>
                <v:fill type="solid"/>
              </v:shape>
            </v:group>
            <v:group style="position:absolute;left:4741;top:2379;width:10;height:20" coordorigin="4741,2379" coordsize="10,20">
              <v:shape style="position:absolute;left:4741;top:2379;width:10;height:20" coordorigin="4741,2379" coordsize="10,20" path="m4741,2398l4751,2398,4751,2379,4741,2379,4741,2398xe" filled="true" fillcolor="#000000" stroked="false">
                <v:path arrowok="t"/>
                <v:fill type="solid"/>
              </v:shape>
            </v:group>
            <v:group style="position:absolute;left:4741;top:2398;width:10;height:20" coordorigin="4741,2398" coordsize="10,20">
              <v:shape style="position:absolute;left:4741;top:2398;width:10;height:20" coordorigin="4741,2398" coordsize="10,20" path="m4741,2418l4751,2418,4751,2398,4741,2398,4741,2418xe" filled="true" fillcolor="#000000" stroked="false">
                <v:path arrowok="t"/>
                <v:fill type="solid"/>
              </v:shape>
            </v:group>
            <v:group style="position:absolute;left:4741;top:2418;width:10;height:20" coordorigin="4741,2418" coordsize="10,20">
              <v:shape style="position:absolute;left:4741;top:2418;width:10;height:20" coordorigin="4741,2418" coordsize="10,20" path="m4741,2437l4751,2437,4751,2418,4741,2418,4741,2437xe" filled="true" fillcolor="#000000" stroked="false">
                <v:path arrowok="t"/>
                <v:fill type="solid"/>
              </v:shape>
            </v:group>
            <v:group style="position:absolute;left:4741;top:2437;width:10;height:20" coordorigin="4741,2437" coordsize="10,20">
              <v:shape style="position:absolute;left:4741;top:2437;width:10;height:20" coordorigin="4741,2437" coordsize="10,20" path="m4741,2456l4751,2456,4751,2437,4741,2437,4741,2456xe" filled="true" fillcolor="#000000" stroked="false">
                <v:path arrowok="t"/>
                <v:fill type="solid"/>
              </v:shape>
            </v:group>
            <v:group style="position:absolute;left:4741;top:2456;width:10;height:20" coordorigin="4741,2456" coordsize="10,20">
              <v:shape style="position:absolute;left:4741;top:2456;width:10;height:20" coordorigin="4741,2456" coordsize="10,20" path="m4741,2475l4751,2475,4751,2456,4741,2456,4741,2475xe" filled="true" fillcolor="#000000" stroked="false">
                <v:path arrowok="t"/>
                <v:fill type="solid"/>
              </v:shape>
            </v:group>
            <v:group style="position:absolute;left:4741;top:2475;width:10;height:20" coordorigin="4741,2475" coordsize="10,20">
              <v:shape style="position:absolute;left:4741;top:2475;width:10;height:20" coordorigin="4741,2475" coordsize="10,20" path="m4741,2494l4751,2494,4751,2475,4741,2475,4741,2494xe" filled="true" fillcolor="#000000" stroked="false">
                <v:path arrowok="t"/>
                <v:fill type="solid"/>
              </v:shape>
            </v:group>
            <v:group style="position:absolute;left:4741;top:2494;width:10;height:20" coordorigin="4741,2494" coordsize="10,20">
              <v:shape style="position:absolute;left:4741;top:2494;width:10;height:20" coordorigin="4741,2494" coordsize="10,20" path="m4741,2514l4751,2514,4751,2494,4741,2494,4741,2514xe" filled="true" fillcolor="#000000" stroked="false">
                <v:path arrowok="t"/>
                <v:fill type="solid"/>
              </v:shape>
            </v:group>
            <v:group style="position:absolute;left:4741;top:2514;width:10;height:20" coordorigin="4741,2514" coordsize="10,20">
              <v:shape style="position:absolute;left:4741;top:2514;width:10;height:20" coordorigin="4741,2514" coordsize="10,20" path="m4741,2533l4751,2533,4751,2514,4741,2514,4741,2533xe" filled="true" fillcolor="#000000" stroked="false">
                <v:path arrowok="t"/>
                <v:fill type="solid"/>
              </v:shape>
            </v:group>
            <v:group style="position:absolute;left:4741;top:2533;width:10;height:20" coordorigin="4741,2533" coordsize="10,20">
              <v:shape style="position:absolute;left:4741;top:2533;width:10;height:20" coordorigin="4741,2533" coordsize="10,20" path="m4741,2552l4751,2552,4751,2533,4741,2533,4741,2552xe" filled="true" fillcolor="#000000" stroked="false">
                <v:path arrowok="t"/>
                <v:fill type="solid"/>
              </v:shape>
            </v:group>
            <v:group style="position:absolute;left:4741;top:2559;width:10;height:2" coordorigin="4741,2559" coordsize="10,2">
              <v:shape style="position:absolute;left:4741;top:2559;width:10;height:2" coordorigin="4741,2559" coordsize="10,0" path="m4741,2559l4751,2559e" filled="false" stroked="true" strokeweight=".71997pt" strokecolor="#000000">
                <v:path arrowok="t"/>
              </v:shape>
            </v:group>
            <v:group style="position:absolute;left:5449;top:2226;width:10;height:20" coordorigin="5449,2226" coordsize="10,20">
              <v:shape style="position:absolute;left:5449;top:2226;width:10;height:20" coordorigin="5449,2226" coordsize="10,20" path="m5449,2245l5459,2245,5459,2226,5449,2226,5449,2245xe" filled="true" fillcolor="#000000" stroked="false">
                <v:path arrowok="t"/>
                <v:fill type="solid"/>
              </v:shape>
            </v:group>
            <v:group style="position:absolute;left:5449;top:2245;width:10;height:20" coordorigin="5449,2245" coordsize="10,20">
              <v:shape style="position:absolute;left:5449;top:2245;width:10;height:20" coordorigin="5449,2245" coordsize="10,20" path="m5449,2264l5459,2264,5459,2245,5449,2245,5449,2264xe" filled="true" fillcolor="#000000" stroked="false">
                <v:path arrowok="t"/>
                <v:fill type="solid"/>
              </v:shape>
            </v:group>
            <v:group style="position:absolute;left:5449;top:2264;width:10;height:20" coordorigin="5449,2264" coordsize="10,20">
              <v:shape style="position:absolute;left:5449;top:2264;width:10;height:20" coordorigin="5449,2264" coordsize="10,20" path="m5449,2283l5459,2283,5459,2264,5449,2264,5449,2283xe" filled="true" fillcolor="#000000" stroked="false">
                <v:path arrowok="t"/>
                <v:fill type="solid"/>
              </v:shape>
            </v:group>
            <v:group style="position:absolute;left:5449;top:2283;width:10;height:20" coordorigin="5449,2283" coordsize="10,20">
              <v:shape style="position:absolute;left:5449;top:2283;width:10;height:20" coordorigin="5449,2283" coordsize="10,20" path="m5449,2302l5459,2302,5459,2283,5449,2283,5449,2302xe" filled="true" fillcolor="#000000" stroked="false">
                <v:path arrowok="t"/>
                <v:fill type="solid"/>
              </v:shape>
            </v:group>
            <v:group style="position:absolute;left:5449;top:2302;width:10;height:20" coordorigin="5449,2302" coordsize="10,20">
              <v:shape style="position:absolute;left:5449;top:2302;width:10;height:20" coordorigin="5449,2302" coordsize="10,20" path="m5449,2322l5459,2322,5459,2302,5449,2302,5449,2322xe" filled="true" fillcolor="#000000" stroked="false">
                <v:path arrowok="t"/>
                <v:fill type="solid"/>
              </v:shape>
            </v:group>
            <v:group style="position:absolute;left:5449;top:2322;width:10;height:20" coordorigin="5449,2322" coordsize="10,20">
              <v:shape style="position:absolute;left:5449;top:2322;width:10;height:20" coordorigin="5449,2322" coordsize="10,20" path="m5449,2341l5459,2341,5459,2322,5449,2322,5449,2341xe" filled="true" fillcolor="#000000" stroked="false">
                <v:path arrowok="t"/>
                <v:fill type="solid"/>
              </v:shape>
            </v:group>
            <v:group style="position:absolute;left:5449;top:2341;width:10;height:20" coordorigin="5449,2341" coordsize="10,20">
              <v:shape style="position:absolute;left:5449;top:2341;width:10;height:20" coordorigin="5449,2341" coordsize="10,20" path="m5449,2360l5459,2360,5459,2341,5449,2341,5449,2360xe" filled="true" fillcolor="#000000" stroked="false">
                <v:path arrowok="t"/>
                <v:fill type="solid"/>
              </v:shape>
            </v:group>
            <v:group style="position:absolute;left:5449;top:2360;width:10;height:20" coordorigin="5449,2360" coordsize="10,20">
              <v:shape style="position:absolute;left:5449;top:2360;width:10;height:20" coordorigin="5449,2360" coordsize="10,20" path="m5449,2379l5459,2379,5459,2360,5449,2360,5449,2379xe" filled="true" fillcolor="#000000" stroked="false">
                <v:path arrowok="t"/>
                <v:fill type="solid"/>
              </v:shape>
            </v:group>
            <v:group style="position:absolute;left:5449;top:2379;width:10;height:20" coordorigin="5449,2379" coordsize="10,20">
              <v:shape style="position:absolute;left:5449;top:2379;width:10;height:20" coordorigin="5449,2379" coordsize="10,20" path="m5449,2398l5459,2398,5459,2379,5449,2379,5449,2398xe" filled="true" fillcolor="#000000" stroked="false">
                <v:path arrowok="t"/>
                <v:fill type="solid"/>
              </v:shape>
            </v:group>
            <v:group style="position:absolute;left:5449;top:2398;width:10;height:20" coordorigin="5449,2398" coordsize="10,20">
              <v:shape style="position:absolute;left:5449;top:2398;width:10;height:20" coordorigin="5449,2398" coordsize="10,20" path="m5449,2418l5459,2418,5459,2398,5449,2398,5449,2418xe" filled="true" fillcolor="#000000" stroked="false">
                <v:path arrowok="t"/>
                <v:fill type="solid"/>
              </v:shape>
            </v:group>
            <v:group style="position:absolute;left:5449;top:2418;width:10;height:20" coordorigin="5449,2418" coordsize="10,20">
              <v:shape style="position:absolute;left:5449;top:2418;width:10;height:20" coordorigin="5449,2418" coordsize="10,20" path="m5449,2437l5459,2437,5459,2418,5449,2418,5449,2437xe" filled="true" fillcolor="#000000" stroked="false">
                <v:path arrowok="t"/>
                <v:fill type="solid"/>
              </v:shape>
            </v:group>
            <v:group style="position:absolute;left:5449;top:2437;width:10;height:20" coordorigin="5449,2437" coordsize="10,20">
              <v:shape style="position:absolute;left:5449;top:2437;width:10;height:20" coordorigin="5449,2437" coordsize="10,20" path="m5449,2456l5459,2456,5459,2437,5449,2437,5449,2456xe" filled="true" fillcolor="#000000" stroked="false">
                <v:path arrowok="t"/>
                <v:fill type="solid"/>
              </v:shape>
            </v:group>
            <v:group style="position:absolute;left:5449;top:2456;width:10;height:20" coordorigin="5449,2456" coordsize="10,20">
              <v:shape style="position:absolute;left:5449;top:2456;width:10;height:20" coordorigin="5449,2456" coordsize="10,20" path="m5449,2475l5459,2475,5459,2456,5449,2456,5449,2475xe" filled="true" fillcolor="#000000" stroked="false">
                <v:path arrowok="t"/>
                <v:fill type="solid"/>
              </v:shape>
            </v:group>
            <v:group style="position:absolute;left:5449;top:2475;width:10;height:20" coordorigin="5449,2475" coordsize="10,20">
              <v:shape style="position:absolute;left:5449;top:2475;width:10;height:20" coordorigin="5449,2475" coordsize="10,20" path="m5449,2494l5459,2494,5459,2475,5449,2475,5449,2494xe" filled="true" fillcolor="#000000" stroked="false">
                <v:path arrowok="t"/>
                <v:fill type="solid"/>
              </v:shape>
            </v:group>
            <v:group style="position:absolute;left:5449;top:2494;width:10;height:20" coordorigin="5449,2494" coordsize="10,20">
              <v:shape style="position:absolute;left:5449;top:2494;width:10;height:20" coordorigin="5449,2494" coordsize="10,20" path="m5449,2514l5459,2514,5459,2494,5449,2494,5449,2514xe" filled="true" fillcolor="#000000" stroked="false">
                <v:path arrowok="t"/>
                <v:fill type="solid"/>
              </v:shape>
            </v:group>
            <v:group style="position:absolute;left:5449;top:2514;width:10;height:20" coordorigin="5449,2514" coordsize="10,20">
              <v:shape style="position:absolute;left:5449;top:2514;width:10;height:20" coordorigin="5449,2514" coordsize="10,20" path="m5449,2533l5459,2533,5459,2514,5449,2514,5449,2533xe" filled="true" fillcolor="#000000" stroked="false">
                <v:path arrowok="t"/>
                <v:fill type="solid"/>
              </v:shape>
            </v:group>
            <v:group style="position:absolute;left:5449;top:2533;width:10;height:20" coordorigin="5449,2533" coordsize="10,20">
              <v:shape style="position:absolute;left:5449;top:2533;width:10;height:20" coordorigin="5449,2533" coordsize="10,20" path="m5449,2552l5459,2552,5459,2533,5449,2533,5449,2552xe" filled="true" fillcolor="#000000" stroked="false">
                <v:path arrowok="t"/>
                <v:fill type="solid"/>
              </v:shape>
            </v:group>
            <v:group style="position:absolute;left:5449;top:2559;width:10;height:2" coordorigin="5449,2559" coordsize="10,2">
              <v:shape style="position:absolute;left:5449;top:2559;width:10;height:2" coordorigin="5449,2559" coordsize="10,0" path="m5449,2559l5459,2559e" filled="false" stroked="true" strokeweight=".71997pt" strokecolor="#000000">
                <v:path arrowok="t"/>
              </v:shape>
            </v:group>
            <v:group style="position:absolute;left:6868;top:2226;width:10;height:20" coordorigin="6868,2226" coordsize="10,20">
              <v:shape style="position:absolute;left:6868;top:2226;width:10;height:20" coordorigin="6868,2226" coordsize="10,20" path="m6868,2245l6877,2245,6877,2226,6868,2226,6868,2245xe" filled="true" fillcolor="#000000" stroked="false">
                <v:path arrowok="t"/>
                <v:fill type="solid"/>
              </v:shape>
            </v:group>
            <v:group style="position:absolute;left:6868;top:2245;width:10;height:20" coordorigin="6868,2245" coordsize="10,20">
              <v:shape style="position:absolute;left:6868;top:2245;width:10;height:20" coordorigin="6868,2245" coordsize="10,20" path="m6868,2264l6877,2264,6877,2245,6868,2245,6868,2264xe" filled="true" fillcolor="#000000" stroked="false">
                <v:path arrowok="t"/>
                <v:fill type="solid"/>
              </v:shape>
            </v:group>
            <v:group style="position:absolute;left:6868;top:2264;width:10;height:20" coordorigin="6868,2264" coordsize="10,20">
              <v:shape style="position:absolute;left:6868;top:2264;width:10;height:20" coordorigin="6868,2264" coordsize="10,20" path="m6868,2283l6877,2283,6877,2264,6868,2264,6868,2283xe" filled="true" fillcolor="#000000" stroked="false">
                <v:path arrowok="t"/>
                <v:fill type="solid"/>
              </v:shape>
            </v:group>
            <v:group style="position:absolute;left:6868;top:2283;width:10;height:20" coordorigin="6868,2283" coordsize="10,20">
              <v:shape style="position:absolute;left:6868;top:2283;width:10;height:20" coordorigin="6868,2283" coordsize="10,20" path="m6868,2302l6877,2302,6877,2283,6868,2283,6868,2302xe" filled="true" fillcolor="#000000" stroked="false">
                <v:path arrowok="t"/>
                <v:fill type="solid"/>
              </v:shape>
            </v:group>
            <v:group style="position:absolute;left:6868;top:2302;width:10;height:20" coordorigin="6868,2302" coordsize="10,20">
              <v:shape style="position:absolute;left:6868;top:2302;width:10;height:20" coordorigin="6868,2302" coordsize="10,20" path="m6868,2322l6877,2322,6877,2302,6868,2302,6868,2322xe" filled="true" fillcolor="#000000" stroked="false">
                <v:path arrowok="t"/>
                <v:fill type="solid"/>
              </v:shape>
            </v:group>
            <v:group style="position:absolute;left:6868;top:2322;width:10;height:20" coordorigin="6868,2322" coordsize="10,20">
              <v:shape style="position:absolute;left:6868;top:2322;width:10;height:20" coordorigin="6868,2322" coordsize="10,20" path="m6868,2341l6877,2341,6877,2322,6868,2322,6868,2341xe" filled="true" fillcolor="#000000" stroked="false">
                <v:path arrowok="t"/>
                <v:fill type="solid"/>
              </v:shape>
            </v:group>
            <v:group style="position:absolute;left:6868;top:2341;width:10;height:20" coordorigin="6868,2341" coordsize="10,20">
              <v:shape style="position:absolute;left:6868;top:2341;width:10;height:20" coordorigin="6868,2341" coordsize="10,20" path="m6868,2360l6877,2360,6877,2341,6868,2341,6868,2360xe" filled="true" fillcolor="#000000" stroked="false">
                <v:path arrowok="t"/>
                <v:fill type="solid"/>
              </v:shape>
            </v:group>
            <v:group style="position:absolute;left:6868;top:2360;width:10;height:20" coordorigin="6868,2360" coordsize="10,20">
              <v:shape style="position:absolute;left:6868;top:2360;width:10;height:20" coordorigin="6868,2360" coordsize="10,20" path="m6868,2379l6877,2379,6877,2360,6868,2360,6868,2379xe" filled="true" fillcolor="#000000" stroked="false">
                <v:path arrowok="t"/>
                <v:fill type="solid"/>
              </v:shape>
            </v:group>
            <v:group style="position:absolute;left:6868;top:2379;width:10;height:20" coordorigin="6868,2379" coordsize="10,20">
              <v:shape style="position:absolute;left:6868;top:2379;width:10;height:20" coordorigin="6868,2379" coordsize="10,20" path="m6868,2398l6877,2398,6877,2379,6868,2379,6868,2398xe" filled="true" fillcolor="#000000" stroked="false">
                <v:path arrowok="t"/>
                <v:fill type="solid"/>
              </v:shape>
            </v:group>
            <v:group style="position:absolute;left:6868;top:2398;width:10;height:20" coordorigin="6868,2398" coordsize="10,20">
              <v:shape style="position:absolute;left:6868;top:2398;width:10;height:20" coordorigin="6868,2398" coordsize="10,20" path="m6868,2418l6877,2418,6877,2398,6868,2398,6868,2418xe" filled="true" fillcolor="#000000" stroked="false">
                <v:path arrowok="t"/>
                <v:fill type="solid"/>
              </v:shape>
            </v:group>
            <v:group style="position:absolute;left:6868;top:2418;width:10;height:20" coordorigin="6868,2418" coordsize="10,20">
              <v:shape style="position:absolute;left:6868;top:2418;width:10;height:20" coordorigin="6868,2418" coordsize="10,20" path="m6868,2437l6877,2437,6877,2418,6868,2418,6868,2437xe" filled="true" fillcolor="#000000" stroked="false">
                <v:path arrowok="t"/>
                <v:fill type="solid"/>
              </v:shape>
            </v:group>
            <v:group style="position:absolute;left:6868;top:2437;width:10;height:20" coordorigin="6868,2437" coordsize="10,20">
              <v:shape style="position:absolute;left:6868;top:2437;width:10;height:20" coordorigin="6868,2437" coordsize="10,20" path="m6868,2456l6877,2456,6877,2437,6868,2437,6868,2456xe" filled="true" fillcolor="#000000" stroked="false">
                <v:path arrowok="t"/>
                <v:fill type="solid"/>
              </v:shape>
            </v:group>
            <v:group style="position:absolute;left:6868;top:2456;width:10;height:20" coordorigin="6868,2456" coordsize="10,20">
              <v:shape style="position:absolute;left:6868;top:2456;width:10;height:20" coordorigin="6868,2456" coordsize="10,20" path="m6868,2475l6877,2475,6877,2456,6868,2456,6868,2475xe" filled="true" fillcolor="#000000" stroked="false">
                <v:path arrowok="t"/>
                <v:fill type="solid"/>
              </v:shape>
            </v:group>
            <v:group style="position:absolute;left:6868;top:2475;width:10;height:20" coordorigin="6868,2475" coordsize="10,20">
              <v:shape style="position:absolute;left:6868;top:2475;width:10;height:20" coordorigin="6868,2475" coordsize="10,20" path="m6868,2494l6877,2494,6877,2475,6868,2475,6868,2494xe" filled="true" fillcolor="#000000" stroked="false">
                <v:path arrowok="t"/>
                <v:fill type="solid"/>
              </v:shape>
            </v:group>
            <v:group style="position:absolute;left:6868;top:2494;width:10;height:20" coordorigin="6868,2494" coordsize="10,20">
              <v:shape style="position:absolute;left:6868;top:2494;width:10;height:20" coordorigin="6868,2494" coordsize="10,20" path="m6868,2514l6877,2514,6877,2494,6868,2494,6868,2514xe" filled="true" fillcolor="#000000" stroked="false">
                <v:path arrowok="t"/>
                <v:fill type="solid"/>
              </v:shape>
            </v:group>
            <v:group style="position:absolute;left:6868;top:2514;width:10;height:20" coordorigin="6868,2514" coordsize="10,20">
              <v:shape style="position:absolute;left:6868;top:2514;width:10;height:20" coordorigin="6868,2514" coordsize="10,20" path="m6868,2533l6877,2533,6877,2514,6868,2514,6868,2533xe" filled="true" fillcolor="#000000" stroked="false">
                <v:path arrowok="t"/>
                <v:fill type="solid"/>
              </v:shape>
            </v:group>
            <v:group style="position:absolute;left:6868;top:2533;width:10;height:20" coordorigin="6868,2533" coordsize="10,20">
              <v:shape style="position:absolute;left:6868;top:2533;width:10;height:20" coordorigin="6868,2533" coordsize="10,20" path="m6868,2552l6877,2552,6877,2533,6868,2533,6868,2552xe" filled="true" fillcolor="#000000" stroked="false">
                <v:path arrowok="t"/>
                <v:fill type="solid"/>
              </v:shape>
            </v:group>
            <v:group style="position:absolute;left:6868;top:2559;width:10;height:2" coordorigin="6868,2559" coordsize="10,2">
              <v:shape style="position:absolute;left:6868;top:2559;width:10;height:2" coordorigin="6868,2559" coordsize="10,0" path="m6868,2559l6877,2559e" filled="false" stroked="true" strokeweight=".71997pt" strokecolor="#000000">
                <v:path arrowok="t"/>
              </v:shape>
            </v:group>
            <v:group style="position:absolute;left:8284;top:2226;width:10;height:20" coordorigin="8284,2226" coordsize="10,20">
              <v:shape style="position:absolute;left:8284;top:2226;width:10;height:20" coordorigin="8284,2226" coordsize="10,20" path="m8284,2245l8293,2245,8293,2226,8284,2226,8284,2245xe" filled="true" fillcolor="#000000" stroked="false">
                <v:path arrowok="t"/>
                <v:fill type="solid"/>
              </v:shape>
            </v:group>
            <v:group style="position:absolute;left:8284;top:2245;width:10;height:20" coordorigin="8284,2245" coordsize="10,20">
              <v:shape style="position:absolute;left:8284;top:2245;width:10;height:20" coordorigin="8284,2245" coordsize="10,20" path="m8284,2264l8293,2264,8293,2245,8284,2245,8284,2264xe" filled="true" fillcolor="#000000" stroked="false">
                <v:path arrowok="t"/>
                <v:fill type="solid"/>
              </v:shape>
            </v:group>
            <v:group style="position:absolute;left:8284;top:2264;width:10;height:20" coordorigin="8284,2264" coordsize="10,20">
              <v:shape style="position:absolute;left:8284;top:2264;width:10;height:20" coordorigin="8284,2264" coordsize="10,20" path="m8284,2283l8293,2283,8293,2264,8284,2264,8284,2283xe" filled="true" fillcolor="#000000" stroked="false">
                <v:path arrowok="t"/>
                <v:fill type="solid"/>
              </v:shape>
            </v:group>
            <v:group style="position:absolute;left:8284;top:2283;width:10;height:20" coordorigin="8284,2283" coordsize="10,20">
              <v:shape style="position:absolute;left:8284;top:2283;width:10;height:20" coordorigin="8284,2283" coordsize="10,20" path="m8284,2302l8293,2302,8293,2283,8284,2283,8284,2302xe" filled="true" fillcolor="#000000" stroked="false">
                <v:path arrowok="t"/>
                <v:fill type="solid"/>
              </v:shape>
            </v:group>
            <v:group style="position:absolute;left:8284;top:2302;width:10;height:20" coordorigin="8284,2302" coordsize="10,20">
              <v:shape style="position:absolute;left:8284;top:2302;width:10;height:20" coordorigin="8284,2302" coordsize="10,20" path="m8284,2322l8293,2322,8293,2302,8284,2302,8284,2322xe" filled="true" fillcolor="#000000" stroked="false">
                <v:path arrowok="t"/>
                <v:fill type="solid"/>
              </v:shape>
            </v:group>
            <v:group style="position:absolute;left:8284;top:2322;width:10;height:20" coordorigin="8284,2322" coordsize="10,20">
              <v:shape style="position:absolute;left:8284;top:2322;width:10;height:20" coordorigin="8284,2322" coordsize="10,20" path="m8284,2341l8293,2341,8293,2322,8284,2322,8284,2341xe" filled="true" fillcolor="#000000" stroked="false">
                <v:path arrowok="t"/>
                <v:fill type="solid"/>
              </v:shape>
            </v:group>
            <v:group style="position:absolute;left:8284;top:2341;width:10;height:20" coordorigin="8284,2341" coordsize="10,20">
              <v:shape style="position:absolute;left:8284;top:2341;width:10;height:20" coordorigin="8284,2341" coordsize="10,20" path="m8284,2360l8293,2360,8293,2341,8284,2341,8284,2360xe" filled="true" fillcolor="#000000" stroked="false">
                <v:path arrowok="t"/>
                <v:fill type="solid"/>
              </v:shape>
            </v:group>
            <v:group style="position:absolute;left:8284;top:2360;width:10;height:20" coordorigin="8284,2360" coordsize="10,20">
              <v:shape style="position:absolute;left:8284;top:2360;width:10;height:20" coordorigin="8284,2360" coordsize="10,20" path="m8284,2379l8293,2379,8293,2360,8284,2360,8284,2379xe" filled="true" fillcolor="#000000" stroked="false">
                <v:path arrowok="t"/>
                <v:fill type="solid"/>
              </v:shape>
            </v:group>
            <v:group style="position:absolute;left:8284;top:2379;width:10;height:20" coordorigin="8284,2379" coordsize="10,20">
              <v:shape style="position:absolute;left:8284;top:2379;width:10;height:20" coordorigin="8284,2379" coordsize="10,20" path="m8284,2398l8293,2398,8293,2379,8284,2379,8284,2398xe" filled="true" fillcolor="#000000" stroked="false">
                <v:path arrowok="t"/>
                <v:fill type="solid"/>
              </v:shape>
            </v:group>
            <v:group style="position:absolute;left:8284;top:2398;width:10;height:20" coordorigin="8284,2398" coordsize="10,20">
              <v:shape style="position:absolute;left:8284;top:2398;width:10;height:20" coordorigin="8284,2398" coordsize="10,20" path="m8284,2418l8293,2418,8293,2398,8284,2398,8284,2418xe" filled="true" fillcolor="#000000" stroked="false">
                <v:path arrowok="t"/>
                <v:fill type="solid"/>
              </v:shape>
            </v:group>
            <v:group style="position:absolute;left:8284;top:2418;width:10;height:20" coordorigin="8284,2418" coordsize="10,20">
              <v:shape style="position:absolute;left:8284;top:2418;width:10;height:20" coordorigin="8284,2418" coordsize="10,20" path="m8284,2437l8293,2437,8293,2418,8284,2418,8284,2437xe" filled="true" fillcolor="#000000" stroked="false">
                <v:path arrowok="t"/>
                <v:fill type="solid"/>
              </v:shape>
            </v:group>
            <v:group style="position:absolute;left:8284;top:2437;width:10;height:20" coordorigin="8284,2437" coordsize="10,20">
              <v:shape style="position:absolute;left:8284;top:2437;width:10;height:20" coordorigin="8284,2437" coordsize="10,20" path="m8284,2456l8293,2456,8293,2437,8284,2437,8284,2456xe" filled="true" fillcolor="#000000" stroked="false">
                <v:path arrowok="t"/>
                <v:fill type="solid"/>
              </v:shape>
            </v:group>
            <v:group style="position:absolute;left:8284;top:2456;width:10;height:20" coordorigin="8284,2456" coordsize="10,20">
              <v:shape style="position:absolute;left:8284;top:2456;width:10;height:20" coordorigin="8284,2456" coordsize="10,20" path="m8284,2475l8293,2475,8293,2456,8284,2456,8284,2475xe" filled="true" fillcolor="#000000" stroked="false">
                <v:path arrowok="t"/>
                <v:fill type="solid"/>
              </v:shape>
            </v:group>
            <v:group style="position:absolute;left:8284;top:2475;width:10;height:20" coordorigin="8284,2475" coordsize="10,20">
              <v:shape style="position:absolute;left:8284;top:2475;width:10;height:20" coordorigin="8284,2475" coordsize="10,20" path="m8284,2494l8293,2494,8293,2475,8284,2475,8284,2494xe" filled="true" fillcolor="#000000" stroked="false">
                <v:path arrowok="t"/>
                <v:fill type="solid"/>
              </v:shape>
            </v:group>
            <v:group style="position:absolute;left:8284;top:2494;width:10;height:20" coordorigin="8284,2494" coordsize="10,20">
              <v:shape style="position:absolute;left:8284;top:2494;width:10;height:20" coordorigin="8284,2494" coordsize="10,20" path="m8284,2514l8293,2514,8293,2494,8284,2494,8284,2514xe" filled="true" fillcolor="#000000" stroked="false">
                <v:path arrowok="t"/>
                <v:fill type="solid"/>
              </v:shape>
            </v:group>
            <v:group style="position:absolute;left:8284;top:2514;width:10;height:20" coordorigin="8284,2514" coordsize="10,20">
              <v:shape style="position:absolute;left:8284;top:2514;width:10;height:20" coordorigin="8284,2514" coordsize="10,20" path="m8284,2533l8293,2533,8293,2514,8284,2514,8284,2533xe" filled="true" fillcolor="#000000" stroked="false">
                <v:path arrowok="t"/>
                <v:fill type="solid"/>
              </v:shape>
            </v:group>
            <v:group style="position:absolute;left:8284;top:2533;width:10;height:20" coordorigin="8284,2533" coordsize="10,20">
              <v:shape style="position:absolute;left:8284;top:2533;width:10;height:20" coordorigin="8284,2533" coordsize="10,20" path="m8284,2552l8293,2552,8293,2533,8284,2533,8284,2552xe" filled="true" fillcolor="#000000" stroked="false">
                <v:path arrowok="t"/>
                <v:fill type="solid"/>
              </v:shape>
            </v:group>
            <v:group style="position:absolute;left:8284;top:2559;width:10;height:2" coordorigin="8284,2559" coordsize="10,2">
              <v:shape style="position:absolute;left:8284;top:2559;width:10;height:2" coordorigin="8284,2559" coordsize="10,0" path="m8284,2559l8293,2559e" filled="false" stroked="true" strokeweight=".71997pt" strokecolor="#000000">
                <v:path arrowok="t"/>
              </v:shape>
            </v:group>
            <v:group style="position:absolute;left:8995;top:2226;width:10;height:20" coordorigin="8995,2226" coordsize="10,20">
              <v:shape style="position:absolute;left:8995;top:2226;width:10;height:20" coordorigin="8995,2226" coordsize="10,20" path="m8995,2245l9004,2245,9004,2226,8995,2226,8995,2245xe" filled="true" fillcolor="#000000" stroked="false">
                <v:path arrowok="t"/>
                <v:fill type="solid"/>
              </v:shape>
            </v:group>
            <v:group style="position:absolute;left:8995;top:2245;width:10;height:20" coordorigin="8995,2245" coordsize="10,20">
              <v:shape style="position:absolute;left:8995;top:2245;width:10;height:20" coordorigin="8995,2245" coordsize="10,20" path="m8995,2264l9004,2264,9004,2245,8995,2245,8995,2264xe" filled="true" fillcolor="#000000" stroked="false">
                <v:path arrowok="t"/>
                <v:fill type="solid"/>
              </v:shape>
            </v:group>
            <v:group style="position:absolute;left:8995;top:2264;width:10;height:20" coordorigin="8995,2264" coordsize="10,20">
              <v:shape style="position:absolute;left:8995;top:2264;width:10;height:20" coordorigin="8995,2264" coordsize="10,20" path="m8995,2283l9004,2283,9004,2264,8995,2264,8995,2283xe" filled="true" fillcolor="#000000" stroked="false">
                <v:path arrowok="t"/>
                <v:fill type="solid"/>
              </v:shape>
            </v:group>
            <v:group style="position:absolute;left:8995;top:2283;width:10;height:20" coordorigin="8995,2283" coordsize="10,20">
              <v:shape style="position:absolute;left:8995;top:2283;width:10;height:20" coordorigin="8995,2283" coordsize="10,20" path="m8995,2302l9004,2302,9004,2283,8995,2283,8995,2302xe" filled="true" fillcolor="#000000" stroked="false">
                <v:path arrowok="t"/>
                <v:fill type="solid"/>
              </v:shape>
            </v:group>
            <v:group style="position:absolute;left:8995;top:2302;width:10;height:20" coordorigin="8995,2302" coordsize="10,20">
              <v:shape style="position:absolute;left:8995;top:2302;width:10;height:20" coordorigin="8995,2302" coordsize="10,20" path="m8995,2322l9004,2322,9004,2302,8995,2302,8995,2322xe" filled="true" fillcolor="#000000" stroked="false">
                <v:path arrowok="t"/>
                <v:fill type="solid"/>
              </v:shape>
            </v:group>
            <v:group style="position:absolute;left:8995;top:2322;width:10;height:20" coordorigin="8995,2322" coordsize="10,20">
              <v:shape style="position:absolute;left:8995;top:2322;width:10;height:20" coordorigin="8995,2322" coordsize="10,20" path="m8995,2341l9004,2341,9004,2322,8995,2322,8995,2341xe" filled="true" fillcolor="#000000" stroked="false">
                <v:path arrowok="t"/>
                <v:fill type="solid"/>
              </v:shape>
            </v:group>
            <v:group style="position:absolute;left:8995;top:2341;width:10;height:20" coordorigin="8995,2341" coordsize="10,20">
              <v:shape style="position:absolute;left:8995;top:2341;width:10;height:20" coordorigin="8995,2341" coordsize="10,20" path="m8995,2360l9004,2360,9004,2341,8995,2341,8995,2360xe" filled="true" fillcolor="#000000" stroked="false">
                <v:path arrowok="t"/>
                <v:fill type="solid"/>
              </v:shape>
            </v:group>
            <v:group style="position:absolute;left:8995;top:2360;width:10;height:20" coordorigin="8995,2360" coordsize="10,20">
              <v:shape style="position:absolute;left:8995;top:2360;width:10;height:20" coordorigin="8995,2360" coordsize="10,20" path="m8995,2379l9004,2379,9004,2360,8995,2360,8995,2379xe" filled="true" fillcolor="#000000" stroked="false">
                <v:path arrowok="t"/>
                <v:fill type="solid"/>
              </v:shape>
            </v:group>
            <v:group style="position:absolute;left:8995;top:2379;width:10;height:20" coordorigin="8995,2379" coordsize="10,20">
              <v:shape style="position:absolute;left:8995;top:2379;width:10;height:20" coordorigin="8995,2379" coordsize="10,20" path="m8995,2398l9004,2398,9004,2379,8995,2379,8995,2398xe" filled="true" fillcolor="#000000" stroked="false">
                <v:path arrowok="t"/>
                <v:fill type="solid"/>
              </v:shape>
            </v:group>
            <v:group style="position:absolute;left:8995;top:2398;width:10;height:20" coordorigin="8995,2398" coordsize="10,20">
              <v:shape style="position:absolute;left:8995;top:2398;width:10;height:20" coordorigin="8995,2398" coordsize="10,20" path="m8995,2418l9004,2418,9004,2398,8995,2398,8995,2418xe" filled="true" fillcolor="#000000" stroked="false">
                <v:path arrowok="t"/>
                <v:fill type="solid"/>
              </v:shape>
            </v:group>
            <v:group style="position:absolute;left:8995;top:2418;width:10;height:20" coordorigin="8995,2418" coordsize="10,20">
              <v:shape style="position:absolute;left:8995;top:2418;width:10;height:20" coordorigin="8995,2418" coordsize="10,20" path="m8995,2437l9004,2437,9004,2418,8995,2418,8995,2437xe" filled="true" fillcolor="#000000" stroked="false">
                <v:path arrowok="t"/>
                <v:fill type="solid"/>
              </v:shape>
            </v:group>
            <v:group style="position:absolute;left:8995;top:2437;width:10;height:20" coordorigin="8995,2437" coordsize="10,20">
              <v:shape style="position:absolute;left:8995;top:2437;width:10;height:20" coordorigin="8995,2437" coordsize="10,20" path="m8995,2456l9004,2456,9004,2437,8995,2437,8995,2456xe" filled="true" fillcolor="#000000" stroked="false">
                <v:path arrowok="t"/>
                <v:fill type="solid"/>
              </v:shape>
            </v:group>
            <v:group style="position:absolute;left:8995;top:2456;width:10;height:20" coordorigin="8995,2456" coordsize="10,20">
              <v:shape style="position:absolute;left:8995;top:2456;width:10;height:20" coordorigin="8995,2456" coordsize="10,20" path="m8995,2475l9004,2475,9004,2456,8995,2456,8995,2475xe" filled="true" fillcolor="#000000" stroked="false">
                <v:path arrowok="t"/>
                <v:fill type="solid"/>
              </v:shape>
            </v:group>
            <v:group style="position:absolute;left:8995;top:2475;width:10;height:20" coordorigin="8995,2475" coordsize="10,20">
              <v:shape style="position:absolute;left:8995;top:2475;width:10;height:20" coordorigin="8995,2475" coordsize="10,20" path="m8995,2494l9004,2494,9004,2475,8995,2475,8995,2494xe" filled="true" fillcolor="#000000" stroked="false">
                <v:path arrowok="t"/>
                <v:fill type="solid"/>
              </v:shape>
            </v:group>
            <v:group style="position:absolute;left:8995;top:2494;width:10;height:20" coordorigin="8995,2494" coordsize="10,20">
              <v:shape style="position:absolute;left:8995;top:2494;width:10;height:20" coordorigin="8995,2494" coordsize="10,20" path="m8995,2514l9004,2514,9004,2494,8995,2494,8995,2514xe" filled="true" fillcolor="#000000" stroked="false">
                <v:path arrowok="t"/>
                <v:fill type="solid"/>
              </v:shape>
            </v:group>
            <v:group style="position:absolute;left:8995;top:2514;width:10;height:20" coordorigin="8995,2514" coordsize="10,20">
              <v:shape style="position:absolute;left:8995;top:2514;width:10;height:20" coordorigin="8995,2514" coordsize="10,20" path="m8995,2533l9004,2533,9004,2514,8995,2514,8995,2533xe" filled="true" fillcolor="#000000" stroked="false">
                <v:path arrowok="t"/>
                <v:fill type="solid"/>
              </v:shape>
            </v:group>
            <v:group style="position:absolute;left:8995;top:2533;width:10;height:20" coordorigin="8995,2533" coordsize="10,20">
              <v:shape style="position:absolute;left:8995;top:2533;width:10;height:20" coordorigin="8995,2533" coordsize="10,20" path="m8995,2552l9004,2552,9004,2533,8995,2533,8995,2552xe" filled="true" fillcolor="#000000" stroked="false">
                <v:path arrowok="t"/>
                <v:fill type="solid"/>
              </v:shape>
            </v:group>
            <v:group style="position:absolute;left:8995;top:2559;width:10;height:2" coordorigin="8995,2559" coordsize="10,2">
              <v:shape style="position:absolute;left:8995;top:2559;width:10;height:2" coordorigin="8995,2559" coordsize="10,0" path="m8995,2559l9004,2559e" filled="false" stroked="true" strokeweight=".71997pt" strokecolor="#000000">
                <v:path arrowok="t"/>
              </v:shape>
              <v:shape style="position:absolute;left:2367;top:2475;width:974;height:101" type="#_x0000_t75" stroked="false">
                <v:imagedata r:id="rId388" o:title=""/>
              </v:shape>
              <v:shape style="position:absolute;left:3317;top:2566;width:1424;height:10" type="#_x0000_t75" stroked="false">
                <v:imagedata r:id="rId384" o:title=""/>
              </v:shape>
              <v:shape style="position:absolute;left:4736;top:2566;width:5701;height:10" type="#_x0000_t75" stroked="false">
                <v:imagedata r:id="rId382" o:title=""/>
              </v:shape>
            </v:group>
            <v:group style="position:absolute;left:4741;top:2576;width:10;height:20" coordorigin="4741,2576" coordsize="10,20">
              <v:shape style="position:absolute;left:4741;top:2576;width:10;height:20" coordorigin="4741,2576" coordsize="10,20" path="m4741,2595l4751,2595,4751,2576,4741,2576,4741,2595xe" filled="true" fillcolor="#000000" stroked="false">
                <v:path arrowok="t"/>
                <v:fill type="solid"/>
              </v:shape>
            </v:group>
            <v:group style="position:absolute;left:4741;top:2595;width:10;height:20" coordorigin="4741,2595" coordsize="10,20">
              <v:shape style="position:absolute;left:4741;top:2595;width:10;height:20" coordorigin="4741,2595" coordsize="10,20" path="m4741,2614l4751,2614,4751,2595,4741,2595,4741,2614xe" filled="true" fillcolor="#000000" stroked="false">
                <v:path arrowok="t"/>
                <v:fill type="solid"/>
              </v:shape>
            </v:group>
            <v:group style="position:absolute;left:4741;top:2614;width:10;height:20" coordorigin="4741,2614" coordsize="10,20">
              <v:shape style="position:absolute;left:4741;top:2614;width:10;height:20" coordorigin="4741,2614" coordsize="10,20" path="m4741,2634l4751,2634,4751,2614,4741,2614,4741,2634xe" filled="true" fillcolor="#000000" stroked="false">
                <v:path arrowok="t"/>
                <v:fill type="solid"/>
              </v:shape>
            </v:group>
            <v:group style="position:absolute;left:4741;top:2634;width:10;height:20" coordorigin="4741,2634" coordsize="10,20">
              <v:shape style="position:absolute;left:4741;top:2634;width:10;height:20" coordorigin="4741,2634" coordsize="10,20" path="m4741,2653l4751,2653,4751,2634,4741,2634,4741,2653xe" filled="true" fillcolor="#000000" stroked="false">
                <v:path arrowok="t"/>
                <v:fill type="solid"/>
              </v:shape>
            </v:group>
            <v:group style="position:absolute;left:4741;top:2653;width:10;height:20" coordorigin="4741,2653" coordsize="10,20">
              <v:shape style="position:absolute;left:4741;top:2653;width:10;height:20" coordorigin="4741,2653" coordsize="10,20" path="m4741,2672l4751,2672,4751,2653,4741,2653,4741,2672xe" filled="true" fillcolor="#000000" stroked="false">
                <v:path arrowok="t"/>
                <v:fill type="solid"/>
              </v:shape>
            </v:group>
            <v:group style="position:absolute;left:4741;top:2672;width:10;height:20" coordorigin="4741,2672" coordsize="10,20">
              <v:shape style="position:absolute;left:4741;top:2672;width:10;height:20" coordorigin="4741,2672" coordsize="10,20" path="m4741,2691l4751,2691,4751,2672,4741,2672,4741,2691xe" filled="true" fillcolor="#000000" stroked="false">
                <v:path arrowok="t"/>
                <v:fill type="solid"/>
              </v:shape>
            </v:group>
            <v:group style="position:absolute;left:4741;top:2691;width:10;height:20" coordorigin="4741,2691" coordsize="10,20">
              <v:shape style="position:absolute;left:4741;top:2691;width:10;height:20" coordorigin="4741,2691" coordsize="10,20" path="m4741,2710l4751,2710,4751,2691,4741,2691,4741,2710xe" filled="true" fillcolor="#000000" stroked="false">
                <v:path arrowok="t"/>
                <v:fill type="solid"/>
              </v:shape>
            </v:group>
            <v:group style="position:absolute;left:4741;top:2710;width:10;height:20" coordorigin="4741,2710" coordsize="10,20">
              <v:shape style="position:absolute;left:4741;top:2710;width:10;height:20" coordorigin="4741,2710" coordsize="10,20" path="m4741,2730l4751,2730,4751,2710,4741,2710,4741,2730xe" filled="true" fillcolor="#000000" stroked="false">
                <v:path arrowok="t"/>
                <v:fill type="solid"/>
              </v:shape>
            </v:group>
            <v:group style="position:absolute;left:4741;top:2730;width:10;height:20" coordorigin="4741,2730" coordsize="10,20">
              <v:shape style="position:absolute;left:4741;top:2730;width:10;height:20" coordorigin="4741,2730" coordsize="10,20" path="m4741,2749l4751,2749,4751,2730,4741,2730,4741,2749xe" filled="true" fillcolor="#000000" stroked="false">
                <v:path arrowok="t"/>
                <v:fill type="solid"/>
              </v:shape>
            </v:group>
            <v:group style="position:absolute;left:4741;top:2749;width:10;height:20" coordorigin="4741,2749" coordsize="10,20">
              <v:shape style="position:absolute;left:4741;top:2749;width:10;height:20" coordorigin="4741,2749" coordsize="10,20" path="m4741,2768l4751,2768,4751,2749,4741,2749,4741,2768xe" filled="true" fillcolor="#000000" stroked="false">
                <v:path arrowok="t"/>
                <v:fill type="solid"/>
              </v:shape>
            </v:group>
            <v:group style="position:absolute;left:4741;top:2768;width:10;height:20" coordorigin="4741,2768" coordsize="10,20">
              <v:shape style="position:absolute;left:4741;top:2768;width:10;height:20" coordorigin="4741,2768" coordsize="10,20" path="m4741,2787l4751,2787,4751,2768,4741,2768,4741,2787xe" filled="true" fillcolor="#000000" stroked="false">
                <v:path arrowok="t"/>
                <v:fill type="solid"/>
              </v:shape>
            </v:group>
            <v:group style="position:absolute;left:4741;top:2787;width:10;height:20" coordorigin="4741,2787" coordsize="10,20">
              <v:shape style="position:absolute;left:4741;top:2787;width:10;height:20" coordorigin="4741,2787" coordsize="10,20" path="m4741,2806l4751,2806,4751,2787,4741,2787,4741,2806xe" filled="true" fillcolor="#000000" stroked="false">
                <v:path arrowok="t"/>
                <v:fill type="solid"/>
              </v:shape>
            </v:group>
            <v:group style="position:absolute;left:4741;top:2806;width:10;height:20" coordorigin="4741,2806" coordsize="10,20">
              <v:shape style="position:absolute;left:4741;top:2806;width:10;height:20" coordorigin="4741,2806" coordsize="10,20" path="m4741,2826l4751,2826,4751,2806,4741,2806,4741,2826xe" filled="true" fillcolor="#000000" stroked="false">
                <v:path arrowok="t"/>
                <v:fill type="solid"/>
              </v:shape>
            </v:group>
            <v:group style="position:absolute;left:4741;top:2826;width:10;height:20" coordorigin="4741,2826" coordsize="10,20">
              <v:shape style="position:absolute;left:4741;top:2826;width:10;height:20" coordorigin="4741,2826" coordsize="10,20" path="m4741,2845l4751,2845,4751,2826,4741,2826,4741,2845xe" filled="true" fillcolor="#000000" stroked="false">
                <v:path arrowok="t"/>
                <v:fill type="solid"/>
              </v:shape>
            </v:group>
            <v:group style="position:absolute;left:4741;top:2845;width:10;height:20" coordorigin="4741,2845" coordsize="10,20">
              <v:shape style="position:absolute;left:4741;top:2845;width:10;height:20" coordorigin="4741,2845" coordsize="10,20" path="m4741,2864l4751,2864,4751,2845,4741,2845,4741,2864xe" filled="true" fillcolor="#000000" stroked="false">
                <v:path arrowok="t"/>
                <v:fill type="solid"/>
              </v:shape>
            </v:group>
            <v:group style="position:absolute;left:4741;top:2864;width:10;height:20" coordorigin="4741,2864" coordsize="10,20">
              <v:shape style="position:absolute;left:4741;top:2864;width:10;height:20" coordorigin="4741,2864" coordsize="10,20" path="m4741,2883l4751,2883,4751,2864,4741,2864,4741,2883xe" filled="true" fillcolor="#000000" stroked="false">
                <v:path arrowok="t"/>
                <v:fill type="solid"/>
              </v:shape>
            </v:group>
            <v:group style="position:absolute;left:4741;top:2883;width:10;height:20" coordorigin="4741,2883" coordsize="10,20">
              <v:shape style="position:absolute;left:4741;top:2883;width:10;height:20" coordorigin="4741,2883" coordsize="10,20" path="m4741,2902l4751,2902,4751,2883,4741,2883,4741,2902xe" filled="true" fillcolor="#000000" stroked="false">
                <v:path arrowok="t"/>
                <v:fill type="solid"/>
              </v:shape>
            </v:group>
            <v:group style="position:absolute;left:4741;top:2910;width:10;height:2" coordorigin="4741,2910" coordsize="10,2">
              <v:shape style="position:absolute;left:4741;top:2910;width:10;height:2" coordorigin="4741,2910" coordsize="10,0" path="m4741,2910l4751,2910e" filled="false" stroked="true" strokeweight=".71997pt" strokecolor="#000000">
                <v:path arrowok="t"/>
              </v:shape>
            </v:group>
            <v:group style="position:absolute;left:5449;top:2576;width:10;height:20" coordorigin="5449,2576" coordsize="10,20">
              <v:shape style="position:absolute;left:5449;top:2576;width:10;height:20" coordorigin="5449,2576" coordsize="10,20" path="m5449,2595l5459,2595,5459,2576,5449,2576,5449,2595xe" filled="true" fillcolor="#000000" stroked="false">
                <v:path arrowok="t"/>
                <v:fill type="solid"/>
              </v:shape>
            </v:group>
            <v:group style="position:absolute;left:5449;top:2595;width:10;height:20" coordorigin="5449,2595" coordsize="10,20">
              <v:shape style="position:absolute;left:5449;top:2595;width:10;height:20" coordorigin="5449,2595" coordsize="10,20" path="m5449,2614l5459,2614,5459,2595,5449,2595,5449,2614xe" filled="true" fillcolor="#000000" stroked="false">
                <v:path arrowok="t"/>
                <v:fill type="solid"/>
              </v:shape>
            </v:group>
            <v:group style="position:absolute;left:5449;top:2614;width:10;height:20" coordorigin="5449,2614" coordsize="10,20">
              <v:shape style="position:absolute;left:5449;top:2614;width:10;height:20" coordorigin="5449,2614" coordsize="10,20" path="m5449,2634l5459,2634,5459,2614,5449,2614,5449,2634xe" filled="true" fillcolor="#000000" stroked="false">
                <v:path arrowok="t"/>
                <v:fill type="solid"/>
              </v:shape>
            </v:group>
            <v:group style="position:absolute;left:5449;top:2634;width:10;height:20" coordorigin="5449,2634" coordsize="10,20">
              <v:shape style="position:absolute;left:5449;top:2634;width:10;height:20" coordorigin="5449,2634" coordsize="10,20" path="m5449,2653l5459,2653,5459,2634,5449,2634,5449,2653xe" filled="true" fillcolor="#000000" stroked="false">
                <v:path arrowok="t"/>
                <v:fill type="solid"/>
              </v:shape>
            </v:group>
            <v:group style="position:absolute;left:5449;top:2653;width:10;height:20" coordorigin="5449,2653" coordsize="10,20">
              <v:shape style="position:absolute;left:5449;top:2653;width:10;height:20" coordorigin="5449,2653" coordsize="10,20" path="m5449,2672l5459,2672,5459,2653,5449,2653,5449,2672xe" filled="true" fillcolor="#000000" stroked="false">
                <v:path arrowok="t"/>
                <v:fill type="solid"/>
              </v:shape>
            </v:group>
            <v:group style="position:absolute;left:5449;top:2672;width:10;height:20" coordorigin="5449,2672" coordsize="10,20">
              <v:shape style="position:absolute;left:5449;top:2672;width:10;height:20" coordorigin="5449,2672" coordsize="10,20" path="m5449,2691l5459,2691,5459,2672,5449,2672,5449,2691xe" filled="true" fillcolor="#000000" stroked="false">
                <v:path arrowok="t"/>
                <v:fill type="solid"/>
              </v:shape>
            </v:group>
            <v:group style="position:absolute;left:5449;top:2691;width:10;height:20" coordorigin="5449,2691" coordsize="10,20">
              <v:shape style="position:absolute;left:5449;top:2691;width:10;height:20" coordorigin="5449,2691" coordsize="10,20" path="m5449,2710l5459,2710,5459,2691,5449,2691,5449,2710xe" filled="true" fillcolor="#000000" stroked="false">
                <v:path arrowok="t"/>
                <v:fill type="solid"/>
              </v:shape>
            </v:group>
            <v:group style="position:absolute;left:5449;top:2710;width:10;height:20" coordorigin="5449,2710" coordsize="10,20">
              <v:shape style="position:absolute;left:5449;top:2710;width:10;height:20" coordorigin="5449,2710" coordsize="10,20" path="m5449,2730l5459,2730,5459,2710,5449,2710,5449,2730xe" filled="true" fillcolor="#000000" stroked="false">
                <v:path arrowok="t"/>
                <v:fill type="solid"/>
              </v:shape>
            </v:group>
            <v:group style="position:absolute;left:5449;top:2730;width:10;height:20" coordorigin="5449,2730" coordsize="10,20">
              <v:shape style="position:absolute;left:5449;top:2730;width:10;height:20" coordorigin="5449,2730" coordsize="10,20" path="m5449,2749l5459,2749,5459,2730,5449,2730,5449,2749xe" filled="true" fillcolor="#000000" stroked="false">
                <v:path arrowok="t"/>
                <v:fill type="solid"/>
              </v:shape>
            </v:group>
            <v:group style="position:absolute;left:5449;top:2749;width:10;height:20" coordorigin="5449,2749" coordsize="10,20">
              <v:shape style="position:absolute;left:5449;top:2749;width:10;height:20" coordorigin="5449,2749" coordsize="10,20" path="m5449,2768l5459,2768,5459,2749,5449,2749,5449,2768xe" filled="true" fillcolor="#000000" stroked="false">
                <v:path arrowok="t"/>
                <v:fill type="solid"/>
              </v:shape>
            </v:group>
            <v:group style="position:absolute;left:5449;top:2768;width:10;height:20" coordorigin="5449,2768" coordsize="10,20">
              <v:shape style="position:absolute;left:5449;top:2768;width:10;height:20" coordorigin="5449,2768" coordsize="10,20" path="m5449,2787l5459,2787,5459,2768,5449,2768,5449,2787xe" filled="true" fillcolor="#000000" stroked="false">
                <v:path arrowok="t"/>
                <v:fill type="solid"/>
              </v:shape>
            </v:group>
            <v:group style="position:absolute;left:5449;top:2787;width:10;height:20" coordorigin="5449,2787" coordsize="10,20">
              <v:shape style="position:absolute;left:5449;top:2787;width:10;height:20" coordorigin="5449,2787" coordsize="10,20" path="m5449,2806l5459,2806,5459,2787,5449,2787,5449,2806xe" filled="true" fillcolor="#000000" stroked="false">
                <v:path arrowok="t"/>
                <v:fill type="solid"/>
              </v:shape>
            </v:group>
            <v:group style="position:absolute;left:5449;top:2806;width:10;height:20" coordorigin="5449,2806" coordsize="10,20">
              <v:shape style="position:absolute;left:5449;top:2806;width:10;height:20" coordorigin="5449,2806" coordsize="10,20" path="m5449,2826l5459,2826,5459,2806,5449,2806,5449,2826xe" filled="true" fillcolor="#000000" stroked="false">
                <v:path arrowok="t"/>
                <v:fill type="solid"/>
              </v:shape>
            </v:group>
            <v:group style="position:absolute;left:5449;top:2826;width:10;height:20" coordorigin="5449,2826" coordsize="10,20">
              <v:shape style="position:absolute;left:5449;top:2826;width:10;height:20" coordorigin="5449,2826" coordsize="10,20" path="m5449,2845l5459,2845,5459,2826,5449,2826,5449,2845xe" filled="true" fillcolor="#000000" stroked="false">
                <v:path arrowok="t"/>
                <v:fill type="solid"/>
              </v:shape>
            </v:group>
            <v:group style="position:absolute;left:5449;top:2845;width:10;height:20" coordorigin="5449,2845" coordsize="10,20">
              <v:shape style="position:absolute;left:5449;top:2845;width:10;height:20" coordorigin="5449,2845" coordsize="10,20" path="m5449,2864l5459,2864,5459,2845,5449,2845,5449,2864xe" filled="true" fillcolor="#000000" stroked="false">
                <v:path arrowok="t"/>
                <v:fill type="solid"/>
              </v:shape>
            </v:group>
            <v:group style="position:absolute;left:5449;top:2864;width:10;height:20" coordorigin="5449,2864" coordsize="10,20">
              <v:shape style="position:absolute;left:5449;top:2864;width:10;height:20" coordorigin="5449,2864" coordsize="10,20" path="m5449,2883l5459,2883,5459,2864,5449,2864,5449,2883xe" filled="true" fillcolor="#000000" stroked="false">
                <v:path arrowok="t"/>
                <v:fill type="solid"/>
              </v:shape>
            </v:group>
            <v:group style="position:absolute;left:5449;top:2883;width:10;height:20" coordorigin="5449,2883" coordsize="10,20">
              <v:shape style="position:absolute;left:5449;top:2883;width:10;height:20" coordorigin="5449,2883" coordsize="10,20" path="m5449,2902l5459,2902,5459,2883,5449,2883,5449,2902xe" filled="true" fillcolor="#000000" stroked="false">
                <v:path arrowok="t"/>
                <v:fill type="solid"/>
              </v:shape>
            </v:group>
            <v:group style="position:absolute;left:5449;top:2910;width:10;height:2" coordorigin="5449,2910" coordsize="10,2">
              <v:shape style="position:absolute;left:5449;top:2910;width:10;height:2" coordorigin="5449,2910" coordsize="10,0" path="m5449,2910l5459,2910e" filled="false" stroked="true" strokeweight=".71997pt" strokecolor="#000000">
                <v:path arrowok="t"/>
              </v:shape>
            </v:group>
            <v:group style="position:absolute;left:6868;top:2576;width:10;height:20" coordorigin="6868,2576" coordsize="10,20">
              <v:shape style="position:absolute;left:6868;top:2576;width:10;height:20" coordorigin="6868,2576" coordsize="10,20" path="m6868,2595l6877,2595,6877,2576,6868,2576,6868,2595xe" filled="true" fillcolor="#000000" stroked="false">
                <v:path arrowok="t"/>
                <v:fill type="solid"/>
              </v:shape>
            </v:group>
            <v:group style="position:absolute;left:6868;top:2595;width:10;height:20" coordorigin="6868,2595" coordsize="10,20">
              <v:shape style="position:absolute;left:6868;top:2595;width:10;height:20" coordorigin="6868,2595" coordsize="10,20" path="m6868,2614l6877,2614,6877,2595,6868,2595,6868,2614xe" filled="true" fillcolor="#000000" stroked="false">
                <v:path arrowok="t"/>
                <v:fill type="solid"/>
              </v:shape>
            </v:group>
            <v:group style="position:absolute;left:6868;top:2614;width:10;height:20" coordorigin="6868,2614" coordsize="10,20">
              <v:shape style="position:absolute;left:6868;top:2614;width:10;height:20" coordorigin="6868,2614" coordsize="10,20" path="m6868,2634l6877,2634,6877,2614,6868,2614,6868,2634xe" filled="true" fillcolor="#000000" stroked="false">
                <v:path arrowok="t"/>
                <v:fill type="solid"/>
              </v:shape>
            </v:group>
            <v:group style="position:absolute;left:6868;top:2634;width:10;height:20" coordorigin="6868,2634" coordsize="10,20">
              <v:shape style="position:absolute;left:6868;top:2634;width:10;height:20" coordorigin="6868,2634" coordsize="10,20" path="m6868,2653l6877,2653,6877,2634,6868,2634,6868,2653xe" filled="true" fillcolor="#000000" stroked="false">
                <v:path arrowok="t"/>
                <v:fill type="solid"/>
              </v:shape>
            </v:group>
            <v:group style="position:absolute;left:6868;top:2653;width:10;height:20" coordorigin="6868,2653" coordsize="10,20">
              <v:shape style="position:absolute;left:6868;top:2653;width:10;height:20" coordorigin="6868,2653" coordsize="10,20" path="m6868,2672l6877,2672,6877,2653,6868,2653,6868,2672xe" filled="true" fillcolor="#000000" stroked="false">
                <v:path arrowok="t"/>
                <v:fill type="solid"/>
              </v:shape>
            </v:group>
            <v:group style="position:absolute;left:6868;top:2672;width:10;height:20" coordorigin="6868,2672" coordsize="10,20">
              <v:shape style="position:absolute;left:6868;top:2672;width:10;height:20" coordorigin="6868,2672" coordsize="10,20" path="m6868,2691l6877,2691,6877,2672,6868,2672,6868,2691xe" filled="true" fillcolor="#000000" stroked="false">
                <v:path arrowok="t"/>
                <v:fill type="solid"/>
              </v:shape>
            </v:group>
            <v:group style="position:absolute;left:6868;top:2691;width:10;height:20" coordorigin="6868,2691" coordsize="10,20">
              <v:shape style="position:absolute;left:6868;top:2691;width:10;height:20" coordorigin="6868,2691" coordsize="10,20" path="m6868,2710l6877,2710,6877,2691,6868,2691,6868,2710xe" filled="true" fillcolor="#000000" stroked="false">
                <v:path arrowok="t"/>
                <v:fill type="solid"/>
              </v:shape>
            </v:group>
            <v:group style="position:absolute;left:6868;top:2710;width:10;height:20" coordorigin="6868,2710" coordsize="10,20">
              <v:shape style="position:absolute;left:6868;top:2710;width:10;height:20" coordorigin="6868,2710" coordsize="10,20" path="m6868,2730l6877,2730,6877,2710,6868,2710,6868,2730xe" filled="true" fillcolor="#000000" stroked="false">
                <v:path arrowok="t"/>
                <v:fill type="solid"/>
              </v:shape>
            </v:group>
            <v:group style="position:absolute;left:6868;top:2730;width:10;height:20" coordorigin="6868,2730" coordsize="10,20">
              <v:shape style="position:absolute;left:6868;top:2730;width:10;height:20" coordorigin="6868,2730" coordsize="10,20" path="m6868,2749l6877,2749,6877,2730,6868,2730,6868,2749xe" filled="true" fillcolor="#000000" stroked="false">
                <v:path arrowok="t"/>
                <v:fill type="solid"/>
              </v:shape>
            </v:group>
            <v:group style="position:absolute;left:6868;top:2749;width:10;height:20" coordorigin="6868,2749" coordsize="10,20">
              <v:shape style="position:absolute;left:6868;top:2749;width:10;height:20" coordorigin="6868,2749" coordsize="10,20" path="m6868,2768l6877,2768,6877,2749,6868,2749,6868,2768xe" filled="true" fillcolor="#000000" stroked="false">
                <v:path arrowok="t"/>
                <v:fill type="solid"/>
              </v:shape>
            </v:group>
            <v:group style="position:absolute;left:6868;top:2768;width:10;height:20" coordorigin="6868,2768" coordsize="10,20">
              <v:shape style="position:absolute;left:6868;top:2768;width:10;height:20" coordorigin="6868,2768" coordsize="10,20" path="m6868,2787l6877,2787,6877,2768,6868,2768,6868,2787xe" filled="true" fillcolor="#000000" stroked="false">
                <v:path arrowok="t"/>
                <v:fill type="solid"/>
              </v:shape>
            </v:group>
            <v:group style="position:absolute;left:6868;top:2787;width:10;height:20" coordorigin="6868,2787" coordsize="10,20">
              <v:shape style="position:absolute;left:6868;top:2787;width:10;height:20" coordorigin="6868,2787" coordsize="10,20" path="m6868,2806l6877,2806,6877,2787,6868,2787,6868,2806xe" filled="true" fillcolor="#000000" stroked="false">
                <v:path arrowok="t"/>
                <v:fill type="solid"/>
              </v:shape>
            </v:group>
            <v:group style="position:absolute;left:6868;top:2806;width:10;height:20" coordorigin="6868,2806" coordsize="10,20">
              <v:shape style="position:absolute;left:6868;top:2806;width:10;height:20" coordorigin="6868,2806" coordsize="10,20" path="m6868,2826l6877,2826,6877,2806,6868,2806,6868,2826xe" filled="true" fillcolor="#000000" stroked="false">
                <v:path arrowok="t"/>
                <v:fill type="solid"/>
              </v:shape>
            </v:group>
            <v:group style="position:absolute;left:6868;top:2826;width:10;height:20" coordorigin="6868,2826" coordsize="10,20">
              <v:shape style="position:absolute;left:6868;top:2826;width:10;height:20" coordorigin="6868,2826" coordsize="10,20" path="m6868,2845l6877,2845,6877,2826,6868,2826,6868,2845xe" filled="true" fillcolor="#000000" stroked="false">
                <v:path arrowok="t"/>
                <v:fill type="solid"/>
              </v:shape>
            </v:group>
            <v:group style="position:absolute;left:6868;top:2845;width:10;height:20" coordorigin="6868,2845" coordsize="10,20">
              <v:shape style="position:absolute;left:6868;top:2845;width:10;height:20" coordorigin="6868,2845" coordsize="10,20" path="m6868,2864l6877,2864,6877,2845,6868,2845,6868,2864xe" filled="true" fillcolor="#000000" stroked="false">
                <v:path arrowok="t"/>
                <v:fill type="solid"/>
              </v:shape>
            </v:group>
            <v:group style="position:absolute;left:6868;top:2864;width:10;height:20" coordorigin="6868,2864" coordsize="10,20">
              <v:shape style="position:absolute;left:6868;top:2864;width:10;height:20" coordorigin="6868,2864" coordsize="10,20" path="m6868,2883l6877,2883,6877,2864,6868,2864,6868,2883xe" filled="true" fillcolor="#000000" stroked="false">
                <v:path arrowok="t"/>
                <v:fill type="solid"/>
              </v:shape>
            </v:group>
            <v:group style="position:absolute;left:6868;top:2883;width:10;height:20" coordorigin="6868,2883" coordsize="10,20">
              <v:shape style="position:absolute;left:6868;top:2883;width:10;height:20" coordorigin="6868,2883" coordsize="10,20" path="m6868,2902l6877,2902,6877,2883,6868,2883,6868,2902xe" filled="true" fillcolor="#000000" stroked="false">
                <v:path arrowok="t"/>
                <v:fill type="solid"/>
              </v:shape>
            </v:group>
            <v:group style="position:absolute;left:6868;top:2910;width:10;height:2" coordorigin="6868,2910" coordsize="10,2">
              <v:shape style="position:absolute;left:6868;top:2910;width:10;height:2" coordorigin="6868,2910" coordsize="10,0" path="m6868,2910l6877,2910e" filled="false" stroked="true" strokeweight=".71997pt" strokecolor="#000000">
                <v:path arrowok="t"/>
              </v:shape>
            </v:group>
            <v:group style="position:absolute;left:8284;top:2576;width:10;height:20" coordorigin="8284,2576" coordsize="10,20">
              <v:shape style="position:absolute;left:8284;top:2576;width:10;height:20" coordorigin="8284,2576" coordsize="10,20" path="m8284,2595l8293,2595,8293,2576,8284,2576,8284,2595xe" filled="true" fillcolor="#000000" stroked="false">
                <v:path arrowok="t"/>
                <v:fill type="solid"/>
              </v:shape>
            </v:group>
            <v:group style="position:absolute;left:8284;top:2595;width:10;height:20" coordorigin="8284,2595" coordsize="10,20">
              <v:shape style="position:absolute;left:8284;top:2595;width:10;height:20" coordorigin="8284,2595" coordsize="10,20" path="m8284,2614l8293,2614,8293,2595,8284,2595,8284,2614xe" filled="true" fillcolor="#000000" stroked="false">
                <v:path arrowok="t"/>
                <v:fill type="solid"/>
              </v:shape>
            </v:group>
            <v:group style="position:absolute;left:8284;top:2614;width:10;height:20" coordorigin="8284,2614" coordsize="10,20">
              <v:shape style="position:absolute;left:8284;top:2614;width:10;height:20" coordorigin="8284,2614" coordsize="10,20" path="m8284,2634l8293,2634,8293,2614,8284,2614,8284,2634xe" filled="true" fillcolor="#000000" stroked="false">
                <v:path arrowok="t"/>
                <v:fill type="solid"/>
              </v:shape>
            </v:group>
            <v:group style="position:absolute;left:8284;top:2634;width:10;height:20" coordorigin="8284,2634" coordsize="10,20">
              <v:shape style="position:absolute;left:8284;top:2634;width:10;height:20" coordorigin="8284,2634" coordsize="10,20" path="m8284,2653l8293,2653,8293,2634,8284,2634,8284,2653xe" filled="true" fillcolor="#000000" stroked="false">
                <v:path arrowok="t"/>
                <v:fill type="solid"/>
              </v:shape>
            </v:group>
            <v:group style="position:absolute;left:8284;top:2653;width:10;height:20" coordorigin="8284,2653" coordsize="10,20">
              <v:shape style="position:absolute;left:8284;top:2653;width:10;height:20" coordorigin="8284,2653" coordsize="10,20" path="m8284,2672l8293,2672,8293,2653,8284,2653,8284,2672xe" filled="true" fillcolor="#000000" stroked="false">
                <v:path arrowok="t"/>
                <v:fill type="solid"/>
              </v:shape>
            </v:group>
            <v:group style="position:absolute;left:8284;top:2672;width:10;height:20" coordorigin="8284,2672" coordsize="10,20">
              <v:shape style="position:absolute;left:8284;top:2672;width:10;height:20" coordorigin="8284,2672" coordsize="10,20" path="m8284,2691l8293,2691,8293,2672,8284,2672,8284,2691xe" filled="true" fillcolor="#000000" stroked="false">
                <v:path arrowok="t"/>
                <v:fill type="solid"/>
              </v:shape>
            </v:group>
            <v:group style="position:absolute;left:8284;top:2691;width:10;height:20" coordorigin="8284,2691" coordsize="10,20">
              <v:shape style="position:absolute;left:8284;top:2691;width:10;height:20" coordorigin="8284,2691" coordsize="10,20" path="m8284,2710l8293,2710,8293,2691,8284,2691,8284,2710xe" filled="true" fillcolor="#000000" stroked="false">
                <v:path arrowok="t"/>
                <v:fill type="solid"/>
              </v:shape>
            </v:group>
            <v:group style="position:absolute;left:8284;top:2710;width:10;height:20" coordorigin="8284,2710" coordsize="10,20">
              <v:shape style="position:absolute;left:8284;top:2710;width:10;height:20" coordorigin="8284,2710" coordsize="10,20" path="m8284,2730l8293,2730,8293,2710,8284,2710,8284,2730xe" filled="true" fillcolor="#000000" stroked="false">
                <v:path arrowok="t"/>
                <v:fill type="solid"/>
              </v:shape>
            </v:group>
            <v:group style="position:absolute;left:8284;top:2730;width:10;height:20" coordorigin="8284,2730" coordsize="10,20">
              <v:shape style="position:absolute;left:8284;top:2730;width:10;height:20" coordorigin="8284,2730" coordsize="10,20" path="m8284,2749l8293,2749,8293,2730,8284,2730,8284,2749xe" filled="true" fillcolor="#000000" stroked="false">
                <v:path arrowok="t"/>
                <v:fill type="solid"/>
              </v:shape>
            </v:group>
            <v:group style="position:absolute;left:8284;top:2749;width:10;height:20" coordorigin="8284,2749" coordsize="10,20">
              <v:shape style="position:absolute;left:8284;top:2749;width:10;height:20" coordorigin="8284,2749" coordsize="10,20" path="m8284,2768l8293,2768,8293,2749,8284,2749,8284,2768xe" filled="true" fillcolor="#000000" stroked="false">
                <v:path arrowok="t"/>
                <v:fill type="solid"/>
              </v:shape>
            </v:group>
            <v:group style="position:absolute;left:8284;top:2768;width:10;height:20" coordorigin="8284,2768" coordsize="10,20">
              <v:shape style="position:absolute;left:8284;top:2768;width:10;height:20" coordorigin="8284,2768" coordsize="10,20" path="m8284,2787l8293,2787,8293,2768,8284,2768,8284,2787xe" filled="true" fillcolor="#000000" stroked="false">
                <v:path arrowok="t"/>
                <v:fill type="solid"/>
              </v:shape>
            </v:group>
            <v:group style="position:absolute;left:8284;top:2787;width:10;height:20" coordorigin="8284,2787" coordsize="10,20">
              <v:shape style="position:absolute;left:8284;top:2787;width:10;height:20" coordorigin="8284,2787" coordsize="10,20" path="m8284,2806l8293,2806,8293,2787,8284,2787,8284,2806xe" filled="true" fillcolor="#000000" stroked="false">
                <v:path arrowok="t"/>
                <v:fill type="solid"/>
              </v:shape>
            </v:group>
            <v:group style="position:absolute;left:8284;top:2806;width:10;height:20" coordorigin="8284,2806" coordsize="10,20">
              <v:shape style="position:absolute;left:8284;top:2806;width:10;height:20" coordorigin="8284,2806" coordsize="10,20" path="m8284,2826l8293,2826,8293,2806,8284,2806,8284,2826xe" filled="true" fillcolor="#000000" stroked="false">
                <v:path arrowok="t"/>
                <v:fill type="solid"/>
              </v:shape>
            </v:group>
            <v:group style="position:absolute;left:8284;top:2826;width:10;height:20" coordorigin="8284,2826" coordsize="10,20">
              <v:shape style="position:absolute;left:8284;top:2826;width:10;height:20" coordorigin="8284,2826" coordsize="10,20" path="m8284,2845l8293,2845,8293,2826,8284,2826,8284,2845xe" filled="true" fillcolor="#000000" stroked="false">
                <v:path arrowok="t"/>
                <v:fill type="solid"/>
              </v:shape>
            </v:group>
            <v:group style="position:absolute;left:8284;top:2845;width:10;height:20" coordorigin="8284,2845" coordsize="10,20">
              <v:shape style="position:absolute;left:8284;top:2845;width:10;height:20" coordorigin="8284,2845" coordsize="10,20" path="m8284,2864l8293,2864,8293,2845,8284,2845,8284,2864xe" filled="true" fillcolor="#000000" stroked="false">
                <v:path arrowok="t"/>
                <v:fill type="solid"/>
              </v:shape>
            </v:group>
            <v:group style="position:absolute;left:8284;top:2864;width:10;height:20" coordorigin="8284,2864" coordsize="10,20">
              <v:shape style="position:absolute;left:8284;top:2864;width:10;height:20" coordorigin="8284,2864" coordsize="10,20" path="m8284,2883l8293,2883,8293,2864,8284,2864,8284,2883xe" filled="true" fillcolor="#000000" stroked="false">
                <v:path arrowok="t"/>
                <v:fill type="solid"/>
              </v:shape>
            </v:group>
            <v:group style="position:absolute;left:8284;top:2883;width:10;height:20" coordorigin="8284,2883" coordsize="10,20">
              <v:shape style="position:absolute;left:8284;top:2883;width:10;height:20" coordorigin="8284,2883" coordsize="10,20" path="m8284,2902l8293,2902,8293,2883,8284,2883,8284,2902xe" filled="true" fillcolor="#000000" stroked="false">
                <v:path arrowok="t"/>
                <v:fill type="solid"/>
              </v:shape>
            </v:group>
            <v:group style="position:absolute;left:8284;top:2910;width:10;height:2" coordorigin="8284,2910" coordsize="10,2">
              <v:shape style="position:absolute;left:8284;top:2910;width:10;height:2" coordorigin="8284,2910" coordsize="10,0" path="m8284,2910l8293,2910e" filled="false" stroked="true" strokeweight=".71997pt" strokecolor="#000000">
                <v:path arrowok="t"/>
              </v:shape>
            </v:group>
            <v:group style="position:absolute;left:8995;top:2576;width:10;height:20" coordorigin="8995,2576" coordsize="10,20">
              <v:shape style="position:absolute;left:8995;top:2576;width:10;height:20" coordorigin="8995,2576" coordsize="10,20" path="m8995,2595l9004,2595,9004,2576,8995,2576,8995,2595xe" filled="true" fillcolor="#000000" stroked="false">
                <v:path arrowok="t"/>
                <v:fill type="solid"/>
              </v:shape>
            </v:group>
            <v:group style="position:absolute;left:8995;top:2595;width:10;height:20" coordorigin="8995,2595" coordsize="10,20">
              <v:shape style="position:absolute;left:8995;top:2595;width:10;height:20" coordorigin="8995,2595" coordsize="10,20" path="m8995,2614l9004,2614,9004,2595,8995,2595,8995,2614xe" filled="true" fillcolor="#000000" stroked="false">
                <v:path arrowok="t"/>
                <v:fill type="solid"/>
              </v:shape>
            </v:group>
            <v:group style="position:absolute;left:8995;top:2614;width:10;height:20" coordorigin="8995,2614" coordsize="10,20">
              <v:shape style="position:absolute;left:8995;top:2614;width:10;height:20" coordorigin="8995,2614" coordsize="10,20" path="m8995,2634l9004,2634,9004,2614,8995,2614,8995,2634xe" filled="true" fillcolor="#000000" stroked="false">
                <v:path arrowok="t"/>
                <v:fill type="solid"/>
              </v:shape>
            </v:group>
            <v:group style="position:absolute;left:8995;top:2634;width:10;height:20" coordorigin="8995,2634" coordsize="10,20">
              <v:shape style="position:absolute;left:8995;top:2634;width:10;height:20" coordorigin="8995,2634" coordsize="10,20" path="m8995,2653l9004,2653,9004,2634,8995,2634,8995,2653xe" filled="true" fillcolor="#000000" stroked="false">
                <v:path arrowok="t"/>
                <v:fill type="solid"/>
              </v:shape>
            </v:group>
            <v:group style="position:absolute;left:8995;top:2653;width:10;height:20" coordorigin="8995,2653" coordsize="10,20">
              <v:shape style="position:absolute;left:8995;top:2653;width:10;height:20" coordorigin="8995,2653" coordsize="10,20" path="m8995,2672l9004,2672,9004,2653,8995,2653,8995,2672xe" filled="true" fillcolor="#000000" stroked="false">
                <v:path arrowok="t"/>
                <v:fill type="solid"/>
              </v:shape>
            </v:group>
            <v:group style="position:absolute;left:8995;top:2672;width:10;height:20" coordorigin="8995,2672" coordsize="10,20">
              <v:shape style="position:absolute;left:8995;top:2672;width:10;height:20" coordorigin="8995,2672" coordsize="10,20" path="m8995,2691l9004,2691,9004,2672,8995,2672,8995,2691xe" filled="true" fillcolor="#000000" stroked="false">
                <v:path arrowok="t"/>
                <v:fill type="solid"/>
              </v:shape>
            </v:group>
            <v:group style="position:absolute;left:8995;top:2691;width:10;height:20" coordorigin="8995,2691" coordsize="10,20">
              <v:shape style="position:absolute;left:8995;top:2691;width:10;height:20" coordorigin="8995,2691" coordsize="10,20" path="m8995,2710l9004,2710,9004,2691,8995,2691,8995,2710xe" filled="true" fillcolor="#000000" stroked="false">
                <v:path arrowok="t"/>
                <v:fill type="solid"/>
              </v:shape>
            </v:group>
            <v:group style="position:absolute;left:8995;top:2710;width:10;height:20" coordorigin="8995,2710" coordsize="10,20">
              <v:shape style="position:absolute;left:8995;top:2710;width:10;height:20" coordorigin="8995,2710" coordsize="10,20" path="m8995,2730l9004,2730,9004,2710,8995,2710,8995,2730xe" filled="true" fillcolor="#000000" stroked="false">
                <v:path arrowok="t"/>
                <v:fill type="solid"/>
              </v:shape>
            </v:group>
            <v:group style="position:absolute;left:8995;top:2730;width:10;height:20" coordorigin="8995,2730" coordsize="10,20">
              <v:shape style="position:absolute;left:8995;top:2730;width:10;height:20" coordorigin="8995,2730" coordsize="10,20" path="m8995,2749l9004,2749,9004,2730,8995,2730,8995,2749xe" filled="true" fillcolor="#000000" stroked="false">
                <v:path arrowok="t"/>
                <v:fill type="solid"/>
              </v:shape>
            </v:group>
            <v:group style="position:absolute;left:8995;top:2749;width:10;height:20" coordorigin="8995,2749" coordsize="10,20">
              <v:shape style="position:absolute;left:8995;top:2749;width:10;height:20" coordorigin="8995,2749" coordsize="10,20" path="m8995,2768l9004,2768,9004,2749,8995,2749,8995,2768xe" filled="true" fillcolor="#000000" stroked="false">
                <v:path arrowok="t"/>
                <v:fill type="solid"/>
              </v:shape>
            </v:group>
            <v:group style="position:absolute;left:8995;top:2768;width:10;height:20" coordorigin="8995,2768" coordsize="10,20">
              <v:shape style="position:absolute;left:8995;top:2768;width:10;height:20" coordorigin="8995,2768" coordsize="10,20" path="m8995,2787l9004,2787,9004,2768,8995,2768,8995,2787xe" filled="true" fillcolor="#000000" stroked="false">
                <v:path arrowok="t"/>
                <v:fill type="solid"/>
              </v:shape>
            </v:group>
            <v:group style="position:absolute;left:8995;top:2787;width:10;height:20" coordorigin="8995,2787" coordsize="10,20">
              <v:shape style="position:absolute;left:8995;top:2787;width:10;height:20" coordorigin="8995,2787" coordsize="10,20" path="m8995,2806l9004,2806,9004,2787,8995,2787,8995,2806xe" filled="true" fillcolor="#000000" stroked="false">
                <v:path arrowok="t"/>
                <v:fill type="solid"/>
              </v:shape>
            </v:group>
            <v:group style="position:absolute;left:8995;top:2806;width:10;height:20" coordorigin="8995,2806" coordsize="10,20">
              <v:shape style="position:absolute;left:8995;top:2806;width:10;height:20" coordorigin="8995,2806" coordsize="10,20" path="m8995,2826l9004,2826,9004,2806,8995,2806,8995,2826xe" filled="true" fillcolor="#000000" stroked="false">
                <v:path arrowok="t"/>
                <v:fill type="solid"/>
              </v:shape>
            </v:group>
            <v:group style="position:absolute;left:8995;top:2826;width:10;height:20" coordorigin="8995,2826" coordsize="10,20">
              <v:shape style="position:absolute;left:8995;top:2826;width:10;height:20" coordorigin="8995,2826" coordsize="10,20" path="m8995,2845l9004,2845,9004,2826,8995,2826,8995,2845xe" filled="true" fillcolor="#000000" stroked="false">
                <v:path arrowok="t"/>
                <v:fill type="solid"/>
              </v:shape>
            </v:group>
            <v:group style="position:absolute;left:8995;top:2845;width:10;height:20" coordorigin="8995,2845" coordsize="10,20">
              <v:shape style="position:absolute;left:8995;top:2845;width:10;height:20" coordorigin="8995,2845" coordsize="10,20" path="m8995,2864l9004,2864,9004,2845,8995,2845,8995,2864xe" filled="true" fillcolor="#000000" stroked="false">
                <v:path arrowok="t"/>
                <v:fill type="solid"/>
              </v:shape>
            </v:group>
            <v:group style="position:absolute;left:8995;top:2864;width:10;height:20" coordorigin="8995,2864" coordsize="10,20">
              <v:shape style="position:absolute;left:8995;top:2864;width:10;height:20" coordorigin="8995,2864" coordsize="10,20" path="m8995,2883l9004,2883,9004,2864,8995,2864,8995,2883xe" filled="true" fillcolor="#000000" stroked="false">
                <v:path arrowok="t"/>
                <v:fill type="solid"/>
              </v:shape>
            </v:group>
            <v:group style="position:absolute;left:8995;top:2883;width:10;height:20" coordorigin="8995,2883" coordsize="10,20">
              <v:shape style="position:absolute;left:8995;top:2883;width:10;height:20" coordorigin="8995,2883" coordsize="10,20" path="m8995,2902l9004,2902,9004,2883,8995,2883,8995,2902xe" filled="true" fillcolor="#000000" stroked="false">
                <v:path arrowok="t"/>
                <v:fill type="solid"/>
              </v:shape>
            </v:group>
            <v:group style="position:absolute;left:8995;top:2910;width:10;height:2" coordorigin="8995,2910" coordsize="10,2">
              <v:shape style="position:absolute;left:8995;top:2910;width:10;height:2" coordorigin="8995,2910" coordsize="10,0" path="m8995,2910l9004,2910e" filled="false" stroked="true" strokeweight=".71997pt" strokecolor="#000000">
                <v:path arrowok="t"/>
              </v:shape>
              <v:shape style="position:absolute;left:2367;top:2826;width:974;height:101" type="#_x0000_t75" stroked="false">
                <v:imagedata r:id="rId385" o:title=""/>
              </v:shape>
              <v:shape style="position:absolute;left:3317;top:2917;width:1424;height:10" type="#_x0000_t75" stroked="false">
                <v:imagedata r:id="rId384" o:title=""/>
              </v:shape>
              <v:shape style="position:absolute;left:4736;top:2917;width:5701;height:10" type="#_x0000_t75" stroked="false">
                <v:imagedata r:id="rId382" o:title=""/>
              </v:shape>
            </v:group>
            <v:group style="position:absolute;left:4741;top:2926;width:10;height:20" coordorigin="4741,2926" coordsize="10,20">
              <v:shape style="position:absolute;left:4741;top:2926;width:10;height:20" coordorigin="4741,2926" coordsize="10,20" path="m4741,2946l4751,2946,4751,2926,4741,2926,4741,2946xe" filled="true" fillcolor="#000000" stroked="false">
                <v:path arrowok="t"/>
                <v:fill type="solid"/>
              </v:shape>
            </v:group>
            <v:group style="position:absolute;left:4741;top:2946;width:10;height:20" coordorigin="4741,2946" coordsize="10,20">
              <v:shape style="position:absolute;left:4741;top:2946;width:10;height:20" coordorigin="4741,2946" coordsize="10,20" path="m4741,2965l4751,2965,4751,2946,4741,2946,4741,2965xe" filled="true" fillcolor="#000000" stroked="false">
                <v:path arrowok="t"/>
                <v:fill type="solid"/>
              </v:shape>
            </v:group>
            <v:group style="position:absolute;left:4741;top:2965;width:10;height:20" coordorigin="4741,2965" coordsize="10,20">
              <v:shape style="position:absolute;left:4741;top:2965;width:10;height:20" coordorigin="4741,2965" coordsize="10,20" path="m4741,2984l4751,2984,4751,2965,4741,2965,4741,2984xe" filled="true" fillcolor="#000000" stroked="false">
                <v:path arrowok="t"/>
                <v:fill type="solid"/>
              </v:shape>
            </v:group>
            <v:group style="position:absolute;left:4741;top:2984;width:10;height:20" coordorigin="4741,2984" coordsize="10,20">
              <v:shape style="position:absolute;left:4741;top:2984;width:10;height:20" coordorigin="4741,2984" coordsize="10,20" path="m4741,3003l4751,3003,4751,2984,4741,2984,4741,3003xe" filled="true" fillcolor="#000000" stroked="false">
                <v:path arrowok="t"/>
                <v:fill type="solid"/>
              </v:shape>
            </v:group>
            <v:group style="position:absolute;left:4741;top:3003;width:10;height:20" coordorigin="4741,3003" coordsize="10,20">
              <v:shape style="position:absolute;left:4741;top:3003;width:10;height:20" coordorigin="4741,3003" coordsize="10,20" path="m4741,3022l4751,3022,4751,3003,4741,3003,4741,3022xe" filled="true" fillcolor="#000000" stroked="false">
                <v:path arrowok="t"/>
                <v:fill type="solid"/>
              </v:shape>
            </v:group>
            <v:group style="position:absolute;left:4741;top:3022;width:10;height:20" coordorigin="4741,3022" coordsize="10,20">
              <v:shape style="position:absolute;left:4741;top:3022;width:10;height:20" coordorigin="4741,3022" coordsize="10,20" path="m4741,3042l4751,3042,4751,3022,4741,3022,4741,3042xe" filled="true" fillcolor="#000000" stroked="false">
                <v:path arrowok="t"/>
                <v:fill type="solid"/>
              </v:shape>
            </v:group>
            <v:group style="position:absolute;left:4741;top:3042;width:10;height:20" coordorigin="4741,3042" coordsize="10,20">
              <v:shape style="position:absolute;left:4741;top:3042;width:10;height:20" coordorigin="4741,3042" coordsize="10,20" path="m4741,3061l4751,3061,4751,3042,4741,3042,4741,3061xe" filled="true" fillcolor="#000000" stroked="false">
                <v:path arrowok="t"/>
                <v:fill type="solid"/>
              </v:shape>
            </v:group>
            <v:group style="position:absolute;left:4741;top:3061;width:10;height:20" coordorigin="4741,3061" coordsize="10,20">
              <v:shape style="position:absolute;left:4741;top:3061;width:10;height:20" coordorigin="4741,3061" coordsize="10,20" path="m4741,3081l4751,3081,4751,3061,4741,3061,4741,3081xe" filled="true" fillcolor="#000000" stroked="false">
                <v:path arrowok="t"/>
                <v:fill type="solid"/>
              </v:shape>
            </v:group>
            <v:group style="position:absolute;left:4741;top:3081;width:10;height:20" coordorigin="4741,3081" coordsize="10,20">
              <v:shape style="position:absolute;left:4741;top:3081;width:10;height:20" coordorigin="4741,3081" coordsize="10,20" path="m4741,3100l4751,3100,4751,3081,4741,3081,4741,3100xe" filled="true" fillcolor="#000000" stroked="false">
                <v:path arrowok="t"/>
                <v:fill type="solid"/>
              </v:shape>
            </v:group>
            <v:group style="position:absolute;left:4741;top:3100;width:10;height:20" coordorigin="4741,3100" coordsize="10,20">
              <v:shape style="position:absolute;left:4741;top:3100;width:10;height:20" coordorigin="4741,3100" coordsize="10,20" path="m4741,3119l4751,3119,4751,3100,4741,3100,4741,3119xe" filled="true" fillcolor="#000000" stroked="false">
                <v:path arrowok="t"/>
                <v:fill type="solid"/>
              </v:shape>
            </v:group>
            <v:group style="position:absolute;left:4741;top:3119;width:10;height:20" coordorigin="4741,3119" coordsize="10,20">
              <v:shape style="position:absolute;left:4741;top:3119;width:10;height:20" coordorigin="4741,3119" coordsize="10,20" path="m4741,3138l4751,3138,4751,3119,4741,3119,4741,3138xe" filled="true" fillcolor="#000000" stroked="false">
                <v:path arrowok="t"/>
                <v:fill type="solid"/>
              </v:shape>
            </v:group>
            <v:group style="position:absolute;left:4741;top:3138;width:10;height:20" coordorigin="4741,3138" coordsize="10,20">
              <v:shape style="position:absolute;left:4741;top:3138;width:10;height:20" coordorigin="4741,3138" coordsize="10,20" path="m4741,3157l4751,3157,4751,3138,4741,3138,4741,3157xe" filled="true" fillcolor="#000000" stroked="false">
                <v:path arrowok="t"/>
                <v:fill type="solid"/>
              </v:shape>
            </v:group>
            <v:group style="position:absolute;left:4741;top:3157;width:10;height:20" coordorigin="4741,3157" coordsize="10,20">
              <v:shape style="position:absolute;left:4741;top:3157;width:10;height:20" coordorigin="4741,3157" coordsize="10,20" path="m4741,3177l4751,3177,4751,3157,4741,3157,4741,3177xe" filled="true" fillcolor="#000000" stroked="false">
                <v:path arrowok="t"/>
                <v:fill type="solid"/>
              </v:shape>
            </v:group>
            <v:group style="position:absolute;left:4741;top:3177;width:10;height:20" coordorigin="4741,3177" coordsize="10,20">
              <v:shape style="position:absolute;left:4741;top:3177;width:10;height:20" coordorigin="4741,3177" coordsize="10,20" path="m4741,3196l4751,3196,4751,3177,4741,3177,4741,3196xe" filled="true" fillcolor="#000000" stroked="false">
                <v:path arrowok="t"/>
                <v:fill type="solid"/>
              </v:shape>
            </v:group>
            <v:group style="position:absolute;left:4741;top:3196;width:10;height:20" coordorigin="4741,3196" coordsize="10,20">
              <v:shape style="position:absolute;left:4741;top:3196;width:10;height:20" coordorigin="4741,3196" coordsize="10,20" path="m4741,3215l4751,3215,4751,3196,4741,3196,4741,3215xe" filled="true" fillcolor="#000000" stroked="false">
                <v:path arrowok="t"/>
                <v:fill type="solid"/>
              </v:shape>
            </v:group>
            <v:group style="position:absolute;left:4741;top:3215;width:10;height:20" coordorigin="4741,3215" coordsize="10,20">
              <v:shape style="position:absolute;left:4741;top:3215;width:10;height:20" coordorigin="4741,3215" coordsize="10,20" path="m4741,3234l4751,3234,4751,3215,4741,3215,4741,3234xe" filled="true" fillcolor="#000000" stroked="false">
                <v:path arrowok="t"/>
                <v:fill type="solid"/>
              </v:shape>
            </v:group>
            <v:group style="position:absolute;left:4741;top:3234;width:10;height:20" coordorigin="4741,3234" coordsize="10,20">
              <v:shape style="position:absolute;left:4741;top:3234;width:10;height:20" coordorigin="4741,3234" coordsize="10,20" path="m4741,3253l4751,3253,4751,3234,4741,3234,4741,3253xe" filled="true" fillcolor="#000000" stroked="false">
                <v:path arrowok="t"/>
                <v:fill type="solid"/>
              </v:shape>
            </v:group>
            <v:group style="position:absolute;left:5449;top:2926;width:10;height:20" coordorigin="5449,2926" coordsize="10,20">
              <v:shape style="position:absolute;left:5449;top:2926;width:10;height:20" coordorigin="5449,2926" coordsize="10,20" path="m5449,2946l5459,2946,5459,2926,5449,2926,5449,2946xe" filled="true" fillcolor="#000000" stroked="false">
                <v:path arrowok="t"/>
                <v:fill type="solid"/>
              </v:shape>
            </v:group>
            <v:group style="position:absolute;left:5449;top:2946;width:10;height:20" coordorigin="5449,2946" coordsize="10,20">
              <v:shape style="position:absolute;left:5449;top:2946;width:10;height:20" coordorigin="5449,2946" coordsize="10,20" path="m5449,2965l5459,2965,5459,2946,5449,2946,5449,2965xe" filled="true" fillcolor="#000000" stroked="false">
                <v:path arrowok="t"/>
                <v:fill type="solid"/>
              </v:shape>
            </v:group>
            <v:group style="position:absolute;left:5449;top:2965;width:10;height:20" coordorigin="5449,2965" coordsize="10,20">
              <v:shape style="position:absolute;left:5449;top:2965;width:10;height:20" coordorigin="5449,2965" coordsize="10,20" path="m5449,2984l5459,2984,5459,2965,5449,2965,5449,2984xe" filled="true" fillcolor="#000000" stroked="false">
                <v:path arrowok="t"/>
                <v:fill type="solid"/>
              </v:shape>
            </v:group>
            <v:group style="position:absolute;left:5449;top:2984;width:10;height:20" coordorigin="5449,2984" coordsize="10,20">
              <v:shape style="position:absolute;left:5449;top:2984;width:10;height:20" coordorigin="5449,2984" coordsize="10,20" path="m5449,3003l5459,3003,5459,2984,5449,2984,5449,3003xe" filled="true" fillcolor="#000000" stroked="false">
                <v:path arrowok="t"/>
                <v:fill type="solid"/>
              </v:shape>
            </v:group>
            <v:group style="position:absolute;left:5449;top:3003;width:10;height:20" coordorigin="5449,3003" coordsize="10,20">
              <v:shape style="position:absolute;left:5449;top:3003;width:10;height:20" coordorigin="5449,3003" coordsize="10,20" path="m5449,3022l5459,3022,5459,3003,5449,3003,5449,3022xe" filled="true" fillcolor="#000000" stroked="false">
                <v:path arrowok="t"/>
                <v:fill type="solid"/>
              </v:shape>
            </v:group>
            <v:group style="position:absolute;left:5449;top:3022;width:10;height:20" coordorigin="5449,3022" coordsize="10,20">
              <v:shape style="position:absolute;left:5449;top:3022;width:10;height:20" coordorigin="5449,3022" coordsize="10,20" path="m5449,3042l5459,3042,5459,3022,5449,3022,5449,3042xe" filled="true" fillcolor="#000000" stroked="false">
                <v:path arrowok="t"/>
                <v:fill type="solid"/>
              </v:shape>
            </v:group>
            <v:group style="position:absolute;left:5449;top:3042;width:10;height:20" coordorigin="5449,3042" coordsize="10,20">
              <v:shape style="position:absolute;left:5449;top:3042;width:10;height:20" coordorigin="5449,3042" coordsize="10,20" path="m5449,3061l5459,3061,5459,3042,5449,3042,5449,3061xe" filled="true" fillcolor="#000000" stroked="false">
                <v:path arrowok="t"/>
                <v:fill type="solid"/>
              </v:shape>
            </v:group>
            <v:group style="position:absolute;left:5449;top:3061;width:10;height:20" coordorigin="5449,3061" coordsize="10,20">
              <v:shape style="position:absolute;left:5449;top:3061;width:10;height:20" coordorigin="5449,3061" coordsize="10,20" path="m5449,3081l5459,3081,5459,3061,5449,3061,5449,3081xe" filled="true" fillcolor="#000000" stroked="false">
                <v:path arrowok="t"/>
                <v:fill type="solid"/>
              </v:shape>
            </v:group>
            <v:group style="position:absolute;left:5449;top:3081;width:10;height:20" coordorigin="5449,3081" coordsize="10,20">
              <v:shape style="position:absolute;left:5449;top:3081;width:10;height:20" coordorigin="5449,3081" coordsize="10,20" path="m5449,3100l5459,3100,5459,3081,5449,3081,5449,3100xe" filled="true" fillcolor="#000000" stroked="false">
                <v:path arrowok="t"/>
                <v:fill type="solid"/>
              </v:shape>
            </v:group>
            <v:group style="position:absolute;left:5449;top:3100;width:10;height:20" coordorigin="5449,3100" coordsize="10,20">
              <v:shape style="position:absolute;left:5449;top:3100;width:10;height:20" coordorigin="5449,3100" coordsize="10,20" path="m5449,3119l5459,3119,5459,3100,5449,3100,5449,3119xe" filled="true" fillcolor="#000000" stroked="false">
                <v:path arrowok="t"/>
                <v:fill type="solid"/>
              </v:shape>
            </v:group>
            <v:group style="position:absolute;left:5449;top:3119;width:10;height:20" coordorigin="5449,3119" coordsize="10,20">
              <v:shape style="position:absolute;left:5449;top:3119;width:10;height:20" coordorigin="5449,3119" coordsize="10,20" path="m5449,3138l5459,3138,5459,3119,5449,3119,5449,3138xe" filled="true" fillcolor="#000000" stroked="false">
                <v:path arrowok="t"/>
                <v:fill type="solid"/>
              </v:shape>
            </v:group>
            <v:group style="position:absolute;left:5449;top:3138;width:10;height:20" coordorigin="5449,3138" coordsize="10,20">
              <v:shape style="position:absolute;left:5449;top:3138;width:10;height:20" coordorigin="5449,3138" coordsize="10,20" path="m5449,3157l5459,3157,5459,3138,5449,3138,5449,3157xe" filled="true" fillcolor="#000000" stroked="false">
                <v:path arrowok="t"/>
                <v:fill type="solid"/>
              </v:shape>
            </v:group>
            <v:group style="position:absolute;left:5449;top:3157;width:10;height:20" coordorigin="5449,3157" coordsize="10,20">
              <v:shape style="position:absolute;left:5449;top:3157;width:10;height:20" coordorigin="5449,3157" coordsize="10,20" path="m5449,3177l5459,3177,5459,3157,5449,3157,5449,3177xe" filled="true" fillcolor="#000000" stroked="false">
                <v:path arrowok="t"/>
                <v:fill type="solid"/>
              </v:shape>
            </v:group>
            <v:group style="position:absolute;left:5449;top:3177;width:10;height:20" coordorigin="5449,3177" coordsize="10,20">
              <v:shape style="position:absolute;left:5449;top:3177;width:10;height:20" coordorigin="5449,3177" coordsize="10,20" path="m5449,3196l5459,3196,5459,3177,5449,3177,5449,3196xe" filled="true" fillcolor="#000000" stroked="false">
                <v:path arrowok="t"/>
                <v:fill type="solid"/>
              </v:shape>
            </v:group>
            <v:group style="position:absolute;left:5449;top:3196;width:10;height:20" coordorigin="5449,3196" coordsize="10,20">
              <v:shape style="position:absolute;left:5449;top:3196;width:10;height:20" coordorigin="5449,3196" coordsize="10,20" path="m5449,3215l5459,3215,5459,3196,5449,3196,5449,3215xe" filled="true" fillcolor="#000000" stroked="false">
                <v:path arrowok="t"/>
                <v:fill type="solid"/>
              </v:shape>
            </v:group>
            <v:group style="position:absolute;left:5449;top:3215;width:10;height:20" coordorigin="5449,3215" coordsize="10,20">
              <v:shape style="position:absolute;left:5449;top:3215;width:10;height:20" coordorigin="5449,3215" coordsize="10,20" path="m5449,3234l5459,3234,5459,3215,5449,3215,5449,3234xe" filled="true" fillcolor="#000000" stroked="false">
                <v:path arrowok="t"/>
                <v:fill type="solid"/>
              </v:shape>
            </v:group>
            <v:group style="position:absolute;left:5449;top:3234;width:10;height:20" coordorigin="5449,3234" coordsize="10,20">
              <v:shape style="position:absolute;left:5449;top:3234;width:10;height:20" coordorigin="5449,3234" coordsize="10,20" path="m5449,3253l5459,3253,5459,3234,5449,3234,5449,3253xe" filled="true" fillcolor="#000000" stroked="false">
                <v:path arrowok="t"/>
                <v:fill type="solid"/>
              </v:shape>
            </v:group>
            <v:group style="position:absolute;left:6868;top:2926;width:10;height:20" coordorigin="6868,2926" coordsize="10,20">
              <v:shape style="position:absolute;left:6868;top:2926;width:10;height:20" coordorigin="6868,2926" coordsize="10,20" path="m6868,2946l6877,2946,6877,2926,6868,2926,6868,2946xe" filled="true" fillcolor="#000000" stroked="false">
                <v:path arrowok="t"/>
                <v:fill type="solid"/>
              </v:shape>
            </v:group>
            <v:group style="position:absolute;left:6868;top:2946;width:10;height:20" coordorigin="6868,2946" coordsize="10,20">
              <v:shape style="position:absolute;left:6868;top:2946;width:10;height:20" coordorigin="6868,2946" coordsize="10,20" path="m6868,2965l6877,2965,6877,2946,6868,2946,6868,2965xe" filled="true" fillcolor="#000000" stroked="false">
                <v:path arrowok="t"/>
                <v:fill type="solid"/>
              </v:shape>
            </v:group>
            <v:group style="position:absolute;left:6868;top:2965;width:10;height:20" coordorigin="6868,2965" coordsize="10,20">
              <v:shape style="position:absolute;left:6868;top:2965;width:10;height:20" coordorigin="6868,2965" coordsize="10,20" path="m6868,2984l6877,2984,6877,2965,6868,2965,6868,2984xe" filled="true" fillcolor="#000000" stroked="false">
                <v:path arrowok="t"/>
                <v:fill type="solid"/>
              </v:shape>
            </v:group>
            <v:group style="position:absolute;left:6868;top:2984;width:10;height:20" coordorigin="6868,2984" coordsize="10,20">
              <v:shape style="position:absolute;left:6868;top:2984;width:10;height:20" coordorigin="6868,2984" coordsize="10,20" path="m6868,3003l6877,3003,6877,2984,6868,2984,6868,3003xe" filled="true" fillcolor="#000000" stroked="false">
                <v:path arrowok="t"/>
                <v:fill type="solid"/>
              </v:shape>
            </v:group>
            <v:group style="position:absolute;left:6868;top:3003;width:10;height:20" coordorigin="6868,3003" coordsize="10,20">
              <v:shape style="position:absolute;left:6868;top:3003;width:10;height:20" coordorigin="6868,3003" coordsize="10,20" path="m6868,3022l6877,3022,6877,3003,6868,3003,6868,3022xe" filled="true" fillcolor="#000000" stroked="false">
                <v:path arrowok="t"/>
                <v:fill type="solid"/>
              </v:shape>
            </v:group>
            <v:group style="position:absolute;left:6868;top:3022;width:10;height:20" coordorigin="6868,3022" coordsize="10,20">
              <v:shape style="position:absolute;left:6868;top:3022;width:10;height:20" coordorigin="6868,3022" coordsize="10,20" path="m6868,3042l6877,3042,6877,3022,6868,3022,6868,3042xe" filled="true" fillcolor="#000000" stroked="false">
                <v:path arrowok="t"/>
                <v:fill type="solid"/>
              </v:shape>
            </v:group>
            <v:group style="position:absolute;left:6868;top:3042;width:10;height:20" coordorigin="6868,3042" coordsize="10,20">
              <v:shape style="position:absolute;left:6868;top:3042;width:10;height:20" coordorigin="6868,3042" coordsize="10,20" path="m6868,3061l6877,3061,6877,3042,6868,3042,6868,3061xe" filled="true" fillcolor="#000000" stroked="false">
                <v:path arrowok="t"/>
                <v:fill type="solid"/>
              </v:shape>
            </v:group>
            <v:group style="position:absolute;left:6868;top:3061;width:10;height:20" coordorigin="6868,3061" coordsize="10,20">
              <v:shape style="position:absolute;left:6868;top:3061;width:10;height:20" coordorigin="6868,3061" coordsize="10,20" path="m6868,3081l6877,3081,6877,3061,6868,3061,6868,3081xe" filled="true" fillcolor="#000000" stroked="false">
                <v:path arrowok="t"/>
                <v:fill type="solid"/>
              </v:shape>
            </v:group>
            <v:group style="position:absolute;left:6868;top:3081;width:10;height:20" coordorigin="6868,3081" coordsize="10,20">
              <v:shape style="position:absolute;left:6868;top:3081;width:10;height:20" coordorigin="6868,3081" coordsize="10,20" path="m6868,3100l6877,3100,6877,3081,6868,3081,6868,3100xe" filled="true" fillcolor="#000000" stroked="false">
                <v:path arrowok="t"/>
                <v:fill type="solid"/>
              </v:shape>
            </v:group>
            <v:group style="position:absolute;left:6868;top:3100;width:10;height:20" coordorigin="6868,3100" coordsize="10,20">
              <v:shape style="position:absolute;left:6868;top:3100;width:10;height:20" coordorigin="6868,3100" coordsize="10,20" path="m6868,3119l6877,3119,6877,3100,6868,3100,6868,3119xe" filled="true" fillcolor="#000000" stroked="false">
                <v:path arrowok="t"/>
                <v:fill type="solid"/>
              </v:shape>
            </v:group>
            <v:group style="position:absolute;left:6868;top:3119;width:10;height:20" coordorigin="6868,3119" coordsize="10,20">
              <v:shape style="position:absolute;left:6868;top:3119;width:10;height:20" coordorigin="6868,3119" coordsize="10,20" path="m6868,3138l6877,3138,6877,3119,6868,3119,6868,3138xe" filled="true" fillcolor="#000000" stroked="false">
                <v:path arrowok="t"/>
                <v:fill type="solid"/>
              </v:shape>
            </v:group>
            <v:group style="position:absolute;left:6868;top:3138;width:10;height:20" coordorigin="6868,3138" coordsize="10,20">
              <v:shape style="position:absolute;left:6868;top:3138;width:10;height:20" coordorigin="6868,3138" coordsize="10,20" path="m6868,3157l6877,3157,6877,3138,6868,3138,6868,3157xe" filled="true" fillcolor="#000000" stroked="false">
                <v:path arrowok="t"/>
                <v:fill type="solid"/>
              </v:shape>
            </v:group>
            <v:group style="position:absolute;left:6868;top:3157;width:10;height:20" coordorigin="6868,3157" coordsize="10,20">
              <v:shape style="position:absolute;left:6868;top:3157;width:10;height:20" coordorigin="6868,3157" coordsize="10,20" path="m6868,3177l6877,3177,6877,3157,6868,3157,6868,3177xe" filled="true" fillcolor="#000000" stroked="false">
                <v:path arrowok="t"/>
                <v:fill type="solid"/>
              </v:shape>
            </v:group>
            <v:group style="position:absolute;left:6868;top:3177;width:10;height:20" coordorigin="6868,3177" coordsize="10,20">
              <v:shape style="position:absolute;left:6868;top:3177;width:10;height:20" coordorigin="6868,3177" coordsize="10,20" path="m6868,3196l6877,3196,6877,3177,6868,3177,6868,3196xe" filled="true" fillcolor="#000000" stroked="false">
                <v:path arrowok="t"/>
                <v:fill type="solid"/>
              </v:shape>
            </v:group>
            <v:group style="position:absolute;left:6868;top:3196;width:10;height:20" coordorigin="6868,3196" coordsize="10,20">
              <v:shape style="position:absolute;left:6868;top:3196;width:10;height:20" coordorigin="6868,3196" coordsize="10,20" path="m6868,3215l6877,3215,6877,3196,6868,3196,6868,3215xe" filled="true" fillcolor="#000000" stroked="false">
                <v:path arrowok="t"/>
                <v:fill type="solid"/>
              </v:shape>
            </v:group>
            <v:group style="position:absolute;left:6868;top:3215;width:10;height:20" coordorigin="6868,3215" coordsize="10,20">
              <v:shape style="position:absolute;left:6868;top:3215;width:10;height:20" coordorigin="6868,3215" coordsize="10,20" path="m6868,3234l6877,3234,6877,3215,6868,3215,6868,3234xe" filled="true" fillcolor="#000000" stroked="false">
                <v:path arrowok="t"/>
                <v:fill type="solid"/>
              </v:shape>
            </v:group>
            <v:group style="position:absolute;left:6868;top:3234;width:10;height:20" coordorigin="6868,3234" coordsize="10,20">
              <v:shape style="position:absolute;left:6868;top:3234;width:10;height:20" coordorigin="6868,3234" coordsize="10,20" path="m6868,3253l6877,3253,6877,3234,6868,3234,6868,3253xe" filled="true" fillcolor="#000000" stroked="false">
                <v:path arrowok="t"/>
                <v:fill type="solid"/>
              </v:shape>
            </v:group>
            <v:group style="position:absolute;left:8284;top:2926;width:10;height:20" coordorigin="8284,2926" coordsize="10,20">
              <v:shape style="position:absolute;left:8284;top:2926;width:10;height:20" coordorigin="8284,2926" coordsize="10,20" path="m8284,2946l8293,2946,8293,2926,8284,2926,8284,2946xe" filled="true" fillcolor="#000000" stroked="false">
                <v:path arrowok="t"/>
                <v:fill type="solid"/>
              </v:shape>
            </v:group>
            <v:group style="position:absolute;left:8284;top:2946;width:10;height:20" coordorigin="8284,2946" coordsize="10,20">
              <v:shape style="position:absolute;left:8284;top:2946;width:10;height:20" coordorigin="8284,2946" coordsize="10,20" path="m8284,2965l8293,2965,8293,2946,8284,2946,8284,2965xe" filled="true" fillcolor="#000000" stroked="false">
                <v:path arrowok="t"/>
                <v:fill type="solid"/>
              </v:shape>
            </v:group>
            <v:group style="position:absolute;left:8284;top:2965;width:10;height:20" coordorigin="8284,2965" coordsize="10,20">
              <v:shape style="position:absolute;left:8284;top:2965;width:10;height:20" coordorigin="8284,2965" coordsize="10,20" path="m8284,2984l8293,2984,8293,2965,8284,2965,8284,2984xe" filled="true" fillcolor="#000000" stroked="false">
                <v:path arrowok="t"/>
                <v:fill type="solid"/>
              </v:shape>
            </v:group>
            <v:group style="position:absolute;left:8284;top:2984;width:10;height:20" coordorigin="8284,2984" coordsize="10,20">
              <v:shape style="position:absolute;left:8284;top:2984;width:10;height:20" coordorigin="8284,2984" coordsize="10,20" path="m8284,3003l8293,3003,8293,2984,8284,2984,8284,3003xe" filled="true" fillcolor="#000000" stroked="false">
                <v:path arrowok="t"/>
                <v:fill type="solid"/>
              </v:shape>
            </v:group>
            <v:group style="position:absolute;left:8284;top:3003;width:10;height:20" coordorigin="8284,3003" coordsize="10,20">
              <v:shape style="position:absolute;left:8284;top:3003;width:10;height:20" coordorigin="8284,3003" coordsize="10,20" path="m8284,3022l8293,3022,8293,3003,8284,3003,8284,3022xe" filled="true" fillcolor="#000000" stroked="false">
                <v:path arrowok="t"/>
                <v:fill type="solid"/>
              </v:shape>
            </v:group>
            <v:group style="position:absolute;left:8284;top:3022;width:10;height:20" coordorigin="8284,3022" coordsize="10,20">
              <v:shape style="position:absolute;left:8284;top:3022;width:10;height:20" coordorigin="8284,3022" coordsize="10,20" path="m8284,3042l8293,3042,8293,3022,8284,3022,8284,3042xe" filled="true" fillcolor="#000000" stroked="false">
                <v:path arrowok="t"/>
                <v:fill type="solid"/>
              </v:shape>
            </v:group>
            <v:group style="position:absolute;left:8284;top:3042;width:10;height:20" coordorigin="8284,3042" coordsize="10,20">
              <v:shape style="position:absolute;left:8284;top:3042;width:10;height:20" coordorigin="8284,3042" coordsize="10,20" path="m8284,3061l8293,3061,8293,3042,8284,3042,8284,3061xe" filled="true" fillcolor="#000000" stroked="false">
                <v:path arrowok="t"/>
                <v:fill type="solid"/>
              </v:shape>
            </v:group>
            <v:group style="position:absolute;left:8284;top:3061;width:10;height:20" coordorigin="8284,3061" coordsize="10,20">
              <v:shape style="position:absolute;left:8284;top:3061;width:10;height:20" coordorigin="8284,3061" coordsize="10,20" path="m8284,3081l8293,3081,8293,3061,8284,3061,8284,3081xe" filled="true" fillcolor="#000000" stroked="false">
                <v:path arrowok="t"/>
                <v:fill type="solid"/>
              </v:shape>
            </v:group>
            <v:group style="position:absolute;left:8284;top:3081;width:10;height:20" coordorigin="8284,3081" coordsize="10,20">
              <v:shape style="position:absolute;left:8284;top:3081;width:10;height:20" coordorigin="8284,3081" coordsize="10,20" path="m8284,3100l8293,3100,8293,3081,8284,3081,8284,3100xe" filled="true" fillcolor="#000000" stroked="false">
                <v:path arrowok="t"/>
                <v:fill type="solid"/>
              </v:shape>
            </v:group>
            <v:group style="position:absolute;left:8284;top:3100;width:10;height:20" coordorigin="8284,3100" coordsize="10,20">
              <v:shape style="position:absolute;left:8284;top:3100;width:10;height:20" coordorigin="8284,3100" coordsize="10,20" path="m8284,3119l8293,3119,8293,3100,8284,3100,8284,3119xe" filled="true" fillcolor="#000000" stroked="false">
                <v:path arrowok="t"/>
                <v:fill type="solid"/>
              </v:shape>
            </v:group>
            <v:group style="position:absolute;left:8284;top:3119;width:10;height:20" coordorigin="8284,3119" coordsize="10,20">
              <v:shape style="position:absolute;left:8284;top:3119;width:10;height:20" coordorigin="8284,3119" coordsize="10,20" path="m8284,3138l8293,3138,8293,3119,8284,3119,8284,3138xe" filled="true" fillcolor="#000000" stroked="false">
                <v:path arrowok="t"/>
                <v:fill type="solid"/>
              </v:shape>
            </v:group>
            <v:group style="position:absolute;left:8284;top:3138;width:10;height:20" coordorigin="8284,3138" coordsize="10,20">
              <v:shape style="position:absolute;left:8284;top:3138;width:10;height:20" coordorigin="8284,3138" coordsize="10,20" path="m8284,3157l8293,3157,8293,3138,8284,3138,8284,3157xe" filled="true" fillcolor="#000000" stroked="false">
                <v:path arrowok="t"/>
                <v:fill type="solid"/>
              </v:shape>
            </v:group>
            <v:group style="position:absolute;left:8284;top:3157;width:10;height:20" coordorigin="8284,3157" coordsize="10,20">
              <v:shape style="position:absolute;left:8284;top:3157;width:10;height:20" coordorigin="8284,3157" coordsize="10,20" path="m8284,3177l8293,3177,8293,3157,8284,3157,8284,3177xe" filled="true" fillcolor="#000000" stroked="false">
                <v:path arrowok="t"/>
                <v:fill type="solid"/>
              </v:shape>
            </v:group>
            <v:group style="position:absolute;left:8284;top:3177;width:10;height:20" coordorigin="8284,3177" coordsize="10,20">
              <v:shape style="position:absolute;left:8284;top:3177;width:10;height:20" coordorigin="8284,3177" coordsize="10,20" path="m8284,3196l8293,3196,8293,3177,8284,3177,8284,3196xe" filled="true" fillcolor="#000000" stroked="false">
                <v:path arrowok="t"/>
                <v:fill type="solid"/>
              </v:shape>
            </v:group>
            <v:group style="position:absolute;left:8284;top:3196;width:10;height:20" coordorigin="8284,3196" coordsize="10,20">
              <v:shape style="position:absolute;left:8284;top:3196;width:10;height:20" coordorigin="8284,3196" coordsize="10,20" path="m8284,3215l8293,3215,8293,3196,8284,3196,8284,3215xe" filled="true" fillcolor="#000000" stroked="false">
                <v:path arrowok="t"/>
                <v:fill type="solid"/>
              </v:shape>
            </v:group>
            <v:group style="position:absolute;left:8284;top:3215;width:10;height:20" coordorigin="8284,3215" coordsize="10,20">
              <v:shape style="position:absolute;left:8284;top:3215;width:10;height:20" coordorigin="8284,3215" coordsize="10,20" path="m8284,3234l8293,3234,8293,3215,8284,3215,8284,3234xe" filled="true" fillcolor="#000000" stroked="false">
                <v:path arrowok="t"/>
                <v:fill type="solid"/>
              </v:shape>
            </v:group>
            <v:group style="position:absolute;left:8284;top:3234;width:10;height:20" coordorigin="8284,3234" coordsize="10,20">
              <v:shape style="position:absolute;left:8284;top:3234;width:10;height:20" coordorigin="8284,3234" coordsize="10,20" path="m8284,3253l8293,3253,8293,3234,8284,3234,8284,3253xe" filled="true" fillcolor="#000000" stroked="false">
                <v:path arrowok="t"/>
                <v:fill type="solid"/>
              </v:shape>
            </v:group>
            <v:group style="position:absolute;left:8995;top:2926;width:10;height:20" coordorigin="8995,2926" coordsize="10,20">
              <v:shape style="position:absolute;left:8995;top:2926;width:10;height:20" coordorigin="8995,2926" coordsize="10,20" path="m8995,2946l9004,2946,9004,2926,8995,2926,8995,2946xe" filled="true" fillcolor="#000000" stroked="false">
                <v:path arrowok="t"/>
                <v:fill type="solid"/>
              </v:shape>
            </v:group>
            <v:group style="position:absolute;left:8995;top:2946;width:10;height:20" coordorigin="8995,2946" coordsize="10,20">
              <v:shape style="position:absolute;left:8995;top:2946;width:10;height:20" coordorigin="8995,2946" coordsize="10,20" path="m8995,2965l9004,2965,9004,2946,8995,2946,8995,2965xe" filled="true" fillcolor="#000000" stroked="false">
                <v:path arrowok="t"/>
                <v:fill type="solid"/>
              </v:shape>
            </v:group>
            <v:group style="position:absolute;left:8995;top:2965;width:10;height:20" coordorigin="8995,2965" coordsize="10,20">
              <v:shape style="position:absolute;left:8995;top:2965;width:10;height:20" coordorigin="8995,2965" coordsize="10,20" path="m8995,2984l9004,2984,9004,2965,8995,2965,8995,2984xe" filled="true" fillcolor="#000000" stroked="false">
                <v:path arrowok="t"/>
                <v:fill type="solid"/>
              </v:shape>
            </v:group>
            <v:group style="position:absolute;left:8995;top:2984;width:10;height:20" coordorigin="8995,2984" coordsize="10,20">
              <v:shape style="position:absolute;left:8995;top:2984;width:10;height:20" coordorigin="8995,2984" coordsize="10,20" path="m8995,3003l9004,3003,9004,2984,8995,2984,8995,3003xe" filled="true" fillcolor="#000000" stroked="false">
                <v:path arrowok="t"/>
                <v:fill type="solid"/>
              </v:shape>
            </v:group>
            <v:group style="position:absolute;left:8995;top:3003;width:10;height:20" coordorigin="8995,3003" coordsize="10,20">
              <v:shape style="position:absolute;left:8995;top:3003;width:10;height:20" coordorigin="8995,3003" coordsize="10,20" path="m8995,3022l9004,3022,9004,3003,8995,3003,8995,3022xe" filled="true" fillcolor="#000000" stroked="false">
                <v:path arrowok="t"/>
                <v:fill type="solid"/>
              </v:shape>
            </v:group>
            <v:group style="position:absolute;left:8995;top:3022;width:10;height:20" coordorigin="8995,3022" coordsize="10,20">
              <v:shape style="position:absolute;left:8995;top:3022;width:10;height:20" coordorigin="8995,3022" coordsize="10,20" path="m8995,3042l9004,3042,9004,3022,8995,3022,8995,3042xe" filled="true" fillcolor="#000000" stroked="false">
                <v:path arrowok="t"/>
                <v:fill type="solid"/>
              </v:shape>
            </v:group>
            <v:group style="position:absolute;left:8995;top:3042;width:10;height:20" coordorigin="8995,3042" coordsize="10,20">
              <v:shape style="position:absolute;left:8995;top:3042;width:10;height:20" coordorigin="8995,3042" coordsize="10,20" path="m8995,3061l9004,3061,9004,3042,8995,3042,8995,3061xe" filled="true" fillcolor="#000000" stroked="false">
                <v:path arrowok="t"/>
                <v:fill type="solid"/>
              </v:shape>
            </v:group>
            <v:group style="position:absolute;left:8995;top:3061;width:10;height:20" coordorigin="8995,3061" coordsize="10,20">
              <v:shape style="position:absolute;left:8995;top:3061;width:10;height:20" coordorigin="8995,3061" coordsize="10,20" path="m8995,3081l9004,3081,9004,3061,8995,3061,8995,3081xe" filled="true" fillcolor="#000000" stroked="false">
                <v:path arrowok="t"/>
                <v:fill type="solid"/>
              </v:shape>
            </v:group>
            <v:group style="position:absolute;left:8995;top:3081;width:10;height:20" coordorigin="8995,3081" coordsize="10,20">
              <v:shape style="position:absolute;left:8995;top:3081;width:10;height:20" coordorigin="8995,3081" coordsize="10,20" path="m8995,3100l9004,3100,9004,3081,8995,3081,8995,3100xe" filled="true" fillcolor="#000000" stroked="false">
                <v:path arrowok="t"/>
                <v:fill type="solid"/>
              </v:shape>
            </v:group>
            <v:group style="position:absolute;left:8995;top:3100;width:10;height:20" coordorigin="8995,3100" coordsize="10,20">
              <v:shape style="position:absolute;left:8995;top:3100;width:10;height:20" coordorigin="8995,3100" coordsize="10,20" path="m8995,3119l9004,3119,9004,3100,8995,3100,8995,3119xe" filled="true" fillcolor="#000000" stroked="false">
                <v:path arrowok="t"/>
                <v:fill type="solid"/>
              </v:shape>
            </v:group>
            <v:group style="position:absolute;left:8995;top:3119;width:10;height:20" coordorigin="8995,3119" coordsize="10,20">
              <v:shape style="position:absolute;left:8995;top:3119;width:10;height:20" coordorigin="8995,3119" coordsize="10,20" path="m8995,3138l9004,3138,9004,3119,8995,3119,8995,3138xe" filled="true" fillcolor="#000000" stroked="false">
                <v:path arrowok="t"/>
                <v:fill type="solid"/>
              </v:shape>
            </v:group>
            <v:group style="position:absolute;left:8995;top:3138;width:10;height:20" coordorigin="8995,3138" coordsize="10,20">
              <v:shape style="position:absolute;left:8995;top:3138;width:10;height:20" coordorigin="8995,3138" coordsize="10,20" path="m8995,3157l9004,3157,9004,3138,8995,3138,8995,3157xe" filled="true" fillcolor="#000000" stroked="false">
                <v:path arrowok="t"/>
                <v:fill type="solid"/>
              </v:shape>
            </v:group>
            <v:group style="position:absolute;left:8995;top:3157;width:10;height:20" coordorigin="8995,3157" coordsize="10,20">
              <v:shape style="position:absolute;left:8995;top:3157;width:10;height:20" coordorigin="8995,3157" coordsize="10,20" path="m8995,3177l9004,3177,9004,3157,8995,3157,8995,3177xe" filled="true" fillcolor="#000000" stroked="false">
                <v:path arrowok="t"/>
                <v:fill type="solid"/>
              </v:shape>
            </v:group>
            <v:group style="position:absolute;left:8995;top:3177;width:10;height:20" coordorigin="8995,3177" coordsize="10,20">
              <v:shape style="position:absolute;left:8995;top:3177;width:10;height:20" coordorigin="8995,3177" coordsize="10,20" path="m8995,3196l9004,3196,9004,3177,8995,3177,8995,3196xe" filled="true" fillcolor="#000000" stroked="false">
                <v:path arrowok="t"/>
                <v:fill type="solid"/>
              </v:shape>
            </v:group>
            <v:group style="position:absolute;left:8995;top:3196;width:10;height:20" coordorigin="8995,3196" coordsize="10,20">
              <v:shape style="position:absolute;left:8995;top:3196;width:10;height:20" coordorigin="8995,3196" coordsize="10,20" path="m8995,3215l9004,3215,9004,3196,8995,3196,8995,3215xe" filled="true" fillcolor="#000000" stroked="false">
                <v:path arrowok="t"/>
                <v:fill type="solid"/>
              </v:shape>
            </v:group>
            <v:group style="position:absolute;left:8995;top:3215;width:10;height:20" coordorigin="8995,3215" coordsize="10,20">
              <v:shape style="position:absolute;left:8995;top:3215;width:10;height:20" coordorigin="8995,3215" coordsize="10,20" path="m8995,3234l9004,3234,9004,3215,8995,3215,8995,3234xe" filled="true" fillcolor="#000000" stroked="false">
                <v:path arrowok="t"/>
                <v:fill type="solid"/>
              </v:shape>
            </v:group>
            <v:group style="position:absolute;left:8995;top:3234;width:10;height:20" coordorigin="8995,3234" coordsize="10,20">
              <v:shape style="position:absolute;left:8995;top:3234;width:10;height:20" coordorigin="8995,3234" coordsize="10,20" path="m8995,3253l9004,3253,9004,3234,8995,3234,8995,3253xe" filled="true" fillcolor="#000000" stroked="false">
                <v:path arrowok="t"/>
                <v:fill type="solid"/>
              </v:shape>
              <v:shape style="position:absolute;left:2667;top:94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39;top:602;width:720;height:53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期末余额</w:t>
                      </w:r>
                    </w:p>
                    <w:p>
                      <w:pPr>
                        <w:spacing w:before="115"/>
                        <w:ind w:left="0" w:right="0" w:firstLine="0"/>
                        <w:jc w:val="center"/>
                        <w:rPr>
                          <w:rFonts w:ascii="宋体" w:hAnsi="宋体" w:cs="宋体" w:eastAsia="宋体" w:hint="default"/>
                          <w:sz w:val="18"/>
                          <w:szCs w:val="18"/>
                        </w:rPr>
                      </w:pPr>
                      <w:r>
                        <w:rPr>
                          <w:rFonts w:ascii="宋体" w:hAnsi="宋体" w:cs="宋体" w:eastAsia="宋体" w:hint="default"/>
                          <w:sz w:val="18"/>
                          <w:szCs w:val="18"/>
                        </w:rPr>
                        <w:t>跌价</w:t>
                      </w:r>
                    </w:p>
                  </w:txbxContent>
                </v:textbox>
                <w10:wrap type="none"/>
              </v:shape>
              <v:shape style="position:absolute;left:8293;top:602;width:720;height:53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年初余额</w:t>
                      </w:r>
                    </w:p>
                    <w:p>
                      <w:pPr>
                        <w:spacing w:before="115"/>
                        <w:ind w:left="0" w:right="22" w:firstLine="0"/>
                        <w:jc w:val="center"/>
                        <w:rPr>
                          <w:rFonts w:ascii="宋体" w:hAnsi="宋体" w:cs="宋体" w:eastAsia="宋体" w:hint="default"/>
                          <w:sz w:val="18"/>
                          <w:szCs w:val="18"/>
                        </w:rPr>
                      </w:pPr>
                      <w:r>
                        <w:rPr>
                          <w:rFonts w:ascii="宋体" w:hAnsi="宋体" w:cs="宋体" w:eastAsia="宋体" w:hint="default"/>
                          <w:sz w:val="18"/>
                          <w:szCs w:val="18"/>
                        </w:rPr>
                        <w:t>跌价</w:t>
                      </w:r>
                    </w:p>
                  </w:txbxContent>
                </v:textbox>
                <w10:wrap type="none"/>
              </v:shape>
              <v:shape style="position:absolute;left:3675;top:1123;width:6405;height:180" type="#_x0000_t202" filled="false" stroked="false">
                <v:textbox inset="0,0,0,0">
                  <w:txbxContent>
                    <w:p>
                      <w:pPr>
                        <w:tabs>
                          <w:tab w:pos="2126" w:val="left" w:leader="none"/>
                          <w:tab w:pos="3545" w:val="left" w:leader="none"/>
                          <w:tab w:pos="568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账面价值</w:t>
                        <w:tab/>
                        <w:t>账面余额</w:t>
                        <w:tab/>
                        <w:t>账面价值</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tbl>
      <w:tblPr>
        <w:tblW w:w="0" w:type="auto"/>
        <w:jc w:val="left"/>
        <w:tblInd w:w="779" w:type="dxa"/>
        <w:tblLayout w:type="fixed"/>
        <w:tblCellMar>
          <w:top w:w="0" w:type="dxa"/>
          <w:left w:w="0" w:type="dxa"/>
          <w:bottom w:w="0" w:type="dxa"/>
          <w:right w:w="0" w:type="dxa"/>
        </w:tblCellMar>
        <w:tblLook w:val="01E0"/>
      </w:tblPr>
      <w:tblGrid>
        <w:gridCol w:w="887"/>
        <w:gridCol w:w="1419"/>
        <w:gridCol w:w="708"/>
        <w:gridCol w:w="1419"/>
        <w:gridCol w:w="1416"/>
        <w:gridCol w:w="711"/>
        <w:gridCol w:w="1368"/>
      </w:tblGrid>
      <w:tr>
        <w:trPr>
          <w:trHeight w:val="540" w:hRule="exact"/>
        </w:trPr>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79,616,986.95</w:t>
            </w:r>
          </w:p>
        </w:tc>
        <w:tc>
          <w:tcPr>
            <w:tcW w:w="708" w:type="dxa"/>
            <w:tcBorders>
              <w:top w:val="nil" w:sz="6" w:space="0" w:color="auto"/>
              <w:left w:val="nil" w:sz="6" w:space="0" w:color="auto"/>
              <w:bottom w:val="nil" w:sz="6" w:space="0" w:color="auto"/>
              <w:right w:val="nil" w:sz="6" w:space="0" w:color="auto"/>
            </w:tcBorders>
          </w:tcPr>
          <w:p>
            <w:pPr>
              <w:pStyle w:val="TableParagraph"/>
              <w:spacing w:line="180" w:lineRule="exact"/>
              <w:ind w:left="17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79,616,986.95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50,382,128.40</w:t>
            </w:r>
          </w:p>
        </w:tc>
        <w:tc>
          <w:tcPr>
            <w:tcW w:w="711" w:type="dxa"/>
            <w:tcBorders>
              <w:top w:val="nil" w:sz="6" w:space="0" w:color="auto"/>
              <w:left w:val="nil" w:sz="6" w:space="0" w:color="auto"/>
              <w:bottom w:val="nil" w:sz="6" w:space="0" w:color="auto"/>
              <w:right w:val="nil" w:sz="6" w:space="0" w:color="auto"/>
            </w:tcBorders>
          </w:tcPr>
          <w:p>
            <w:pPr>
              <w:pStyle w:val="TableParagraph"/>
              <w:spacing w:line="180" w:lineRule="exact"/>
              <w:ind w:left="17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50,382,128.40</w:t>
            </w:r>
          </w:p>
        </w:tc>
      </w:tr>
      <w:tr>
        <w:trPr>
          <w:trHeight w:val="42" w:hRule="exact"/>
        </w:trPr>
        <w:tc>
          <w:tcPr>
            <w:tcW w:w="88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
        </w:tc>
      </w:tr>
      <w:tr>
        <w:trPr>
          <w:trHeight w:val="306" w:hRule="exact"/>
        </w:trPr>
        <w:tc>
          <w:tcPr>
            <w:tcW w:w="887"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8"/>
              <w:jc w:val="right"/>
              <w:rPr>
                <w:rFonts w:ascii="Times New Roman" w:hAnsi="Times New Roman" w:cs="Times New Roman" w:eastAsia="Times New Roman" w:hint="default"/>
                <w:sz w:val="18"/>
                <w:szCs w:val="18"/>
              </w:rPr>
            </w:pPr>
            <w:r>
              <w:rPr>
                <w:rFonts w:ascii="Times New Roman"/>
                <w:spacing w:val="-1"/>
                <w:sz w:val="18"/>
              </w:rPr>
              <w:t>561,287.16</w:t>
            </w:r>
          </w:p>
        </w:tc>
        <w:tc>
          <w:tcPr>
            <w:tcW w:w="7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561,287.16</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pacing w:val="-1"/>
                <w:sz w:val="18"/>
              </w:rPr>
              <w:t>332,864.09</w:t>
            </w:r>
          </w:p>
        </w:tc>
        <w:tc>
          <w:tcPr>
            <w:tcW w:w="711"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Times New Roman" w:hAnsi="Times New Roman" w:cs="Times New Roman" w:eastAsia="Times New Roman" w:hint="default"/>
                <w:sz w:val="18"/>
                <w:szCs w:val="18"/>
              </w:rPr>
            </w:pPr>
            <w:r>
              <w:rPr>
                <w:rFonts w:ascii="Times New Roman"/>
                <w:spacing w:val="-1"/>
                <w:sz w:val="18"/>
              </w:rPr>
              <w:t>332,864.09</w:t>
            </w:r>
          </w:p>
        </w:tc>
      </w:tr>
      <w:tr>
        <w:trPr>
          <w:trHeight w:val="44" w:hRule="exact"/>
        </w:trPr>
        <w:tc>
          <w:tcPr>
            <w:tcW w:w="88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
        </w:tc>
      </w:tr>
      <w:tr>
        <w:trPr>
          <w:trHeight w:val="306" w:hRule="exact"/>
        </w:trPr>
        <w:tc>
          <w:tcPr>
            <w:tcW w:w="887"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9"/>
              <w:jc w:val="right"/>
              <w:rPr>
                <w:rFonts w:ascii="Times New Roman" w:hAnsi="Times New Roman" w:cs="Times New Roman" w:eastAsia="Times New Roman" w:hint="default"/>
                <w:sz w:val="18"/>
                <w:szCs w:val="18"/>
              </w:rPr>
            </w:pPr>
            <w:r>
              <w:rPr>
                <w:rFonts w:ascii="Times New Roman"/>
                <w:spacing w:val="-1"/>
                <w:sz w:val="18"/>
              </w:rPr>
              <w:t>29,086,697.33</w:t>
            </w:r>
          </w:p>
        </w:tc>
        <w:tc>
          <w:tcPr>
            <w:tcW w:w="7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29,086,697.33</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14,931,662.20</w:t>
            </w:r>
          </w:p>
        </w:tc>
        <w:tc>
          <w:tcPr>
            <w:tcW w:w="711"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Times New Roman" w:hAnsi="Times New Roman" w:cs="Times New Roman" w:eastAsia="Times New Roman" w:hint="default"/>
                <w:sz w:val="18"/>
                <w:szCs w:val="18"/>
              </w:rPr>
            </w:pPr>
            <w:r>
              <w:rPr>
                <w:rFonts w:ascii="Times New Roman"/>
                <w:spacing w:val="-1"/>
                <w:sz w:val="18"/>
              </w:rPr>
              <w:t>14,931,662.20</w:t>
            </w:r>
          </w:p>
        </w:tc>
      </w:tr>
      <w:tr>
        <w:trPr>
          <w:trHeight w:val="44" w:hRule="exact"/>
        </w:trPr>
        <w:tc>
          <w:tcPr>
            <w:tcW w:w="88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
        </w:tc>
      </w:tr>
      <w:tr>
        <w:trPr>
          <w:trHeight w:val="306" w:hRule="exact"/>
        </w:trPr>
        <w:tc>
          <w:tcPr>
            <w:tcW w:w="887"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3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9"/>
              <w:jc w:val="right"/>
              <w:rPr>
                <w:rFonts w:ascii="Times New Roman" w:hAnsi="Times New Roman" w:cs="Times New Roman" w:eastAsia="Times New Roman" w:hint="default"/>
                <w:sz w:val="18"/>
                <w:szCs w:val="18"/>
              </w:rPr>
            </w:pPr>
            <w:r>
              <w:rPr>
                <w:rFonts w:ascii="Times New Roman"/>
                <w:spacing w:val="-1"/>
                <w:sz w:val="18"/>
              </w:rPr>
              <w:t>101,692,107.63</w:t>
            </w:r>
          </w:p>
        </w:tc>
        <w:tc>
          <w:tcPr>
            <w:tcW w:w="7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101,692,107.63</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59,170,431.63</w:t>
            </w:r>
          </w:p>
        </w:tc>
        <w:tc>
          <w:tcPr>
            <w:tcW w:w="711"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Times New Roman" w:hAnsi="Times New Roman" w:cs="Times New Roman" w:eastAsia="Times New Roman" w:hint="default"/>
                <w:sz w:val="18"/>
                <w:szCs w:val="18"/>
              </w:rPr>
            </w:pPr>
            <w:r>
              <w:rPr>
                <w:rFonts w:ascii="Times New Roman"/>
                <w:spacing w:val="-1"/>
                <w:sz w:val="18"/>
              </w:rPr>
              <w:t>59,170,431.63</w:t>
            </w:r>
          </w:p>
        </w:tc>
      </w:tr>
      <w:tr>
        <w:trPr>
          <w:trHeight w:val="44" w:hRule="exact"/>
        </w:trPr>
        <w:tc>
          <w:tcPr>
            <w:tcW w:w="88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
        </w:tc>
      </w:tr>
      <w:tr>
        <w:trPr>
          <w:trHeight w:val="356" w:hRule="exact"/>
        </w:trPr>
        <w:tc>
          <w:tcPr>
            <w:tcW w:w="887" w:type="dxa"/>
            <w:tcBorders>
              <w:top w:val="nil" w:sz="6" w:space="0" w:color="auto"/>
              <w:left w:val="nil" w:sz="6" w:space="0" w:color="auto"/>
              <w:bottom w:val="single" w:sz="12" w:space="0" w:color="000000"/>
              <w:right w:val="single" w:sz="4" w:space="0" w:color="000000"/>
            </w:tcBorders>
          </w:tcPr>
          <w:p>
            <w:pPr>
              <w:pStyle w:val="TableParagraph"/>
              <w:spacing w:line="240" w:lineRule="auto" w:before="61"/>
              <w:ind w:left="22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right="109"/>
              <w:jc w:val="right"/>
              <w:rPr>
                <w:rFonts w:ascii="Times New Roman" w:hAnsi="Times New Roman" w:cs="Times New Roman" w:eastAsia="Times New Roman" w:hint="default"/>
                <w:sz w:val="18"/>
                <w:szCs w:val="18"/>
              </w:rPr>
            </w:pPr>
            <w:r>
              <w:rPr>
                <w:rFonts w:ascii="Times New Roman"/>
                <w:spacing w:val="-1"/>
                <w:sz w:val="18"/>
              </w:rPr>
              <w:t>210,957,079.07</w:t>
            </w:r>
          </w:p>
        </w:tc>
        <w:tc>
          <w:tcPr>
            <w:tcW w:w="708" w:type="dxa"/>
            <w:tcBorders>
              <w:top w:val="nil" w:sz="6" w:space="0" w:color="auto"/>
              <w:left w:val="nil" w:sz="6" w:space="0" w:color="auto"/>
              <w:bottom w:val="single" w:sz="12" w:space="0" w:color="000000"/>
              <w:right w:val="nil" w:sz="6" w:space="0" w:color="auto"/>
            </w:tcBorders>
          </w:tcPr>
          <w:p>
            <w:pPr/>
          </w:p>
        </w:tc>
        <w:tc>
          <w:tcPr>
            <w:tcW w:w="1419"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210,957,079.07</w:t>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124,817,086.32</w:t>
            </w:r>
          </w:p>
        </w:tc>
        <w:tc>
          <w:tcPr>
            <w:tcW w:w="711" w:type="dxa"/>
            <w:tcBorders>
              <w:top w:val="nil" w:sz="6" w:space="0" w:color="auto"/>
              <w:left w:val="nil" w:sz="6" w:space="0" w:color="auto"/>
              <w:bottom w:val="single" w:sz="12" w:space="0" w:color="000000"/>
              <w:right w:val="nil" w:sz="6" w:space="0" w:color="auto"/>
            </w:tcBorders>
          </w:tcPr>
          <w:p>
            <w:pPr/>
          </w:p>
        </w:tc>
        <w:tc>
          <w:tcPr>
            <w:tcW w:w="1368"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33"/>
              <w:jc w:val="right"/>
              <w:rPr>
                <w:rFonts w:ascii="Times New Roman" w:hAnsi="Times New Roman" w:cs="Times New Roman" w:eastAsia="Times New Roman" w:hint="default"/>
                <w:sz w:val="18"/>
                <w:szCs w:val="18"/>
              </w:rPr>
            </w:pPr>
            <w:r>
              <w:rPr>
                <w:rFonts w:ascii="Times New Roman"/>
                <w:spacing w:val="-1"/>
                <w:sz w:val="18"/>
              </w:rPr>
              <w:t>124,817,086.32</w:t>
            </w:r>
          </w:p>
        </w:tc>
      </w:tr>
    </w:tbl>
    <w:p>
      <w:pPr>
        <w:spacing w:line="240" w:lineRule="auto" w:before="2"/>
        <w:rPr>
          <w:rFonts w:ascii="宋体" w:hAnsi="宋体" w:cs="宋体" w:eastAsia="宋体" w:hint="default"/>
          <w:b/>
          <w:bCs/>
          <w:sz w:val="24"/>
          <w:szCs w:val="24"/>
        </w:rPr>
      </w:pPr>
    </w:p>
    <w:p>
      <w:pPr>
        <w:tabs>
          <w:tab w:pos="853" w:val="left" w:leader="none"/>
        </w:tabs>
        <w:spacing w:before="36"/>
        <w:ind w:left="140"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395" w:val="left" w:leader="none"/>
        </w:tabs>
        <w:spacing w:before="47"/>
        <w:ind w:left="858" w:right="1782" w:firstLine="0"/>
        <w:jc w:val="left"/>
        <w:rPr>
          <w:rFonts w:ascii="宋体" w:hAnsi="宋体" w:cs="宋体" w:eastAsia="宋体" w:hint="default"/>
          <w:sz w:val="21"/>
          <w:szCs w:val="21"/>
        </w:rPr>
      </w:pPr>
      <w:r>
        <w:rPr/>
        <w:pict>
          <v:shape style="position:absolute;margin-left:293.329987pt;margin-top:19.533674pt;width:.48001pt;height:.12pt;mso-position-horizontal-relative:page;mso-position-vertical-relative:paragraph;z-index:-1307488" type="#_x0000_t75" stroked="false">
            <v:imagedata r:id="rId370" o:title=""/>
          </v:shape>
        </w:pict>
      </w:r>
      <w:r>
        <w:rPr/>
        <w:pict>
          <v:shape style="position:absolute;margin-left:399.670013pt;margin-top:19.533674pt;width:.48001pt;height:.12pt;mso-position-horizontal-relative:page;mso-position-vertical-relative:paragraph;z-index:-1307464" type="#_x0000_t75" stroked="false">
            <v:imagedata r:id="rId370" o:title=""/>
          </v:shape>
        </w:pict>
      </w:r>
      <w:r>
        <w:rPr/>
        <w:pict>
          <v:shape style="position:absolute;margin-left:116.419998pt;margin-top:36.573635pt;width:398.926716pt;height:.48pt;mso-position-horizontal-relative:page;mso-position-vertical-relative:paragraph;z-index:-1307440" type="#_x0000_t75" stroked="false">
            <v:imagedata r:id="rId389"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t>长期股权投资分类如下</w:t>
      </w:r>
      <w:r>
        <w:rPr>
          <w:rFonts w:ascii="宋体" w:hAnsi="宋体" w:cs="宋体" w:eastAsia="宋体" w:hint="default"/>
          <w:sz w:val="21"/>
          <w:szCs w:val="21"/>
        </w:rPr>
      </w:r>
    </w:p>
    <w:p>
      <w:pPr>
        <w:spacing w:line="240" w:lineRule="auto" w:before="1"/>
        <w:rPr>
          <w:rFonts w:ascii="宋体" w:hAnsi="宋体" w:cs="宋体" w:eastAsia="宋体" w:hint="default"/>
          <w:b/>
          <w:bCs/>
          <w:sz w:val="3"/>
          <w:szCs w:val="3"/>
        </w:rPr>
      </w:pPr>
    </w:p>
    <w:tbl>
      <w:tblPr>
        <w:tblW w:w="0" w:type="auto"/>
        <w:jc w:val="left"/>
        <w:tblInd w:w="654" w:type="dxa"/>
        <w:tblLayout w:type="fixed"/>
        <w:tblCellMar>
          <w:top w:w="0" w:type="dxa"/>
          <w:left w:w="0" w:type="dxa"/>
          <w:bottom w:w="0" w:type="dxa"/>
          <w:right w:w="0" w:type="dxa"/>
        </w:tblCellMar>
        <w:tblLook w:val="01E0"/>
      </w:tblPr>
      <w:tblGrid>
        <w:gridCol w:w="3557"/>
        <w:gridCol w:w="2127"/>
        <w:gridCol w:w="2309"/>
      </w:tblGrid>
      <w:tr>
        <w:trPr>
          <w:trHeight w:val="386" w:hRule="exact"/>
        </w:trPr>
        <w:tc>
          <w:tcPr>
            <w:tcW w:w="3557"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2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638"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309" w:type="dxa"/>
            <w:vMerge w:val="restart"/>
            <w:tcBorders>
              <w:top w:val="single" w:sz="12" w:space="0" w:color="000000"/>
              <w:left w:val="single" w:sz="4" w:space="0" w:color="000000"/>
              <w:right w:val="nil" w:sz="6" w:space="0" w:color="auto"/>
            </w:tcBorders>
          </w:tcPr>
          <w:p>
            <w:pPr>
              <w:pStyle w:val="TableParagraph"/>
              <w:spacing w:line="240" w:lineRule="auto" w:before="28"/>
              <w:ind w:left="729"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36" w:hRule="exact"/>
        </w:trPr>
        <w:tc>
          <w:tcPr>
            <w:tcW w:w="3557"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其他股权投资</w:t>
            </w:r>
          </w:p>
        </w:tc>
        <w:tc>
          <w:tcPr>
            <w:tcW w:w="21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left="585" w:right="0"/>
              <w:jc w:val="left"/>
              <w:rPr>
                <w:rFonts w:ascii="Times New Roman" w:hAnsi="Times New Roman" w:cs="Times New Roman" w:eastAsia="Times New Roman" w:hint="default"/>
                <w:sz w:val="18"/>
                <w:szCs w:val="18"/>
              </w:rPr>
            </w:pPr>
            <w:r>
              <w:rPr>
                <w:rFonts w:ascii="Times New Roman"/>
                <w:sz w:val="18"/>
              </w:rPr>
              <w:t>3,000,000.00</w:t>
            </w:r>
          </w:p>
        </w:tc>
        <w:tc>
          <w:tcPr>
            <w:tcW w:w="2309" w:type="dxa"/>
            <w:vMerge/>
            <w:tcBorders>
              <w:left w:val="single" w:sz="4" w:space="0" w:color="000000"/>
              <w:bottom w:val="single" w:sz="12" w:space="0" w:color="000000"/>
              <w:right w:val="nil" w:sz="6" w:space="0" w:color="auto"/>
            </w:tcBorders>
          </w:tcPr>
          <w:p>
            <w:pPr/>
          </w:p>
        </w:tc>
      </w:tr>
    </w:tbl>
    <w:p>
      <w:pPr>
        <w:spacing w:after="0"/>
        <w:sectPr>
          <w:pgSz w:w="11910" w:h="16840"/>
          <w:pgMar w:header="851" w:footer="980" w:top="1260" w:bottom="1160" w:left="1660" w:right="0"/>
        </w:sectPr>
      </w:pPr>
    </w:p>
    <w:p>
      <w:pPr>
        <w:spacing w:line="240" w:lineRule="auto" w:before="9"/>
        <w:rPr>
          <w:rFonts w:ascii="宋体" w:hAnsi="宋体" w:cs="宋体" w:eastAsia="宋体" w:hint="default"/>
          <w:b/>
          <w:bCs/>
          <w:sz w:val="8"/>
          <w:szCs w:val="8"/>
        </w:rPr>
      </w:pPr>
    </w:p>
    <w:p>
      <w:pPr>
        <w:spacing w:before="44"/>
        <w:ind w:left="5618" w:right="7100" w:firstLine="0"/>
        <w:jc w:val="center"/>
        <w:rPr>
          <w:rFonts w:ascii="宋体" w:hAnsi="宋体" w:cs="宋体" w:eastAsia="宋体" w:hint="default"/>
          <w:sz w:val="18"/>
          <w:szCs w:val="18"/>
        </w:rPr>
      </w:pPr>
      <w:r>
        <w:rPr/>
        <w:pict>
          <v:group style="position:absolute;margin-left:95.39698pt;margin-top:-.593599pt;width:48.55pt;height:13pt;mso-position-horizontal-relative:page;mso-position-vertical-relative:paragraph;z-index:7192" coordorigin="1908,-12" coordsize="971,260">
            <v:group style="position:absolute;left:1991;top:1;width:131;height:2" coordorigin="1991,1" coordsize="131,2">
              <v:shape style="position:absolute;left:1991;top:1;width:131;height:2" coordorigin="1991,1" coordsize="131,0" path="m1991,1l2122,1e" filled="false" stroked="true" strokeweight=".994593pt" strokecolor="#0d3092">
                <v:path arrowok="t"/>
              </v:shape>
            </v:group>
            <v:group style="position:absolute;left:1987;top:151;width:136;height:2" coordorigin="1987,151" coordsize="136,2">
              <v:shape style="position:absolute;left:1987;top:151;width:136;height:2" coordorigin="1987,151" coordsize="136,0" path="m1987,151l2123,151e" filled="false" stroked="true" strokeweight=".994593pt" strokecolor="#0d3092">
                <v:path arrowok="t"/>
              </v:shape>
            </v:group>
            <v:group style="position:absolute;left:1969;top:41;width:2;height:122" coordorigin="1969,41" coordsize="2,122">
              <v:shape style="position:absolute;left:1969;top:41;width:2;height:122" coordorigin="1969,41" coordsize="0,122" path="m1969,41l1969,162e" filled="false" stroked="true" strokeweight="1.321564pt" strokecolor="#0d3092">
                <v:path arrowok="t"/>
              </v:shape>
            </v:group>
            <v:group style="position:absolute;left:1933;top:40;width:2;height:109" coordorigin="1933,40" coordsize="2,109">
              <v:shape style="position:absolute;left:1933;top:40;width:2;height:109" coordorigin="1933,40" coordsize="0,109" path="m1933,40l1933,149e" filled="false" stroked="true" strokeweight="1.320509pt" strokecolor="#0d3092">
                <v:path arrowok="t"/>
              </v:shape>
            </v:group>
            <v:group style="position:absolute;left:1920;top:29;width:68;height:2" coordorigin="1920,29" coordsize="68,2">
              <v:shape style="position:absolute;left:1920;top:29;width:68;height:2" coordorigin="1920,29" coordsize="68,0" path="m1920,29l1987,29e" filled="false" stroked="true" strokeweight="1.117026pt" strokecolor="#0d3092">
                <v:path arrowok="t"/>
              </v:shape>
            </v:group>
            <v:group style="position:absolute;left:1920;top:6;width:27;height:2" coordorigin="1920,6" coordsize="27,2">
              <v:shape style="position:absolute;left:1920;top:6;width:27;height:2" coordorigin="1920,6" coordsize="27,0" path="m1920,6l1946,6e" filled="false" stroked="true" strokeweight="1.202951pt" strokecolor="#0d3092">
                <v:path arrowok="t"/>
              </v:shape>
            </v:group>
            <v:group style="position:absolute;left:1956;top:4;width:27;height:2" coordorigin="1956,4" coordsize="27,2">
              <v:shape style="position:absolute;left:1956;top:4;width:27;height:2" coordorigin="1956,4" coordsize="27,0" path="m1956,4l1982,4e" filled="false" stroked="true" strokeweight="1.489397pt" strokecolor="#0d3092">
                <v:path arrowok="t"/>
              </v:shape>
            </v:group>
            <v:group style="position:absolute;left:1994;top:25;width:126;height:101" coordorigin="1994,25" coordsize="126,101">
              <v:shape style="position:absolute;left:1994;top:25;width:126;height:101" coordorigin="1994,25" coordsize="126,101" path="m2022,25l1994,25,1994,125,2093,125,2099,124,2119,105,2022,105,2022,83,2119,83,2119,65,2022,65,2022,25xe" filled="true" fillcolor="#0d3092" stroked="false">
                <v:path arrowok="t"/>
                <v:fill type="solid"/>
              </v:shape>
              <v:shape style="position:absolute;left:1994;top:25;width:126;height:101" coordorigin="1994,25" coordsize="126,101" path="m2119,83l2093,83,2093,102,2091,104,2089,105,2119,105,2119,100,2119,83xe" filled="true" fillcolor="#0d3092" stroked="false">
                <v:path arrowok="t"/>
                <v:fill type="solid"/>
              </v:shape>
              <v:shape style="position:absolute;left:1994;top:25;width:126;height:101" coordorigin="1994,25" coordsize="126,101" path="m2119,25l2033,25,2033,45,2093,45,2093,65,2119,65,2119,25xe" filled="true" fillcolor="#0d3092" stroked="false">
                <v:path arrowok="t"/>
                <v:fill type="solid"/>
              </v:shape>
              <v:shape style="position:absolute;left:2154;top:-12;width:219;height:173" type="#_x0000_t75" stroked="false">
                <v:imagedata r:id="rId392" o:title=""/>
              </v:shape>
              <v:shape style="position:absolute;left:2423;top:-9;width:206;height:171" type="#_x0000_t75" stroked="false">
                <v:imagedata r:id="rId393" o:title=""/>
              </v:shape>
              <v:shape style="position:absolute;left:2677;top:-10;width:202;height:173" type="#_x0000_t75" stroked="false">
                <v:imagedata r:id="rId394" o:title=""/>
              </v:shape>
            </v:group>
            <v:group style="position:absolute;left:2590;top:232;width:15;height:11" coordorigin="2590,232" coordsize="15,11">
              <v:shape style="position:absolute;left:2590;top:232;width:15;height:11" coordorigin="2590,232" coordsize="15,11" path="m2597,232l2591,234,2590,236,2590,240,2591,242,2594,243,2599,243,2603,240,2605,238,2602,234,2597,232xe" filled="true" fillcolor="#0d3092" stroked="false">
                <v:path arrowok="t"/>
                <v:fill type="solid"/>
              </v:shape>
            </v:group>
            <v:group style="position:absolute;left:2618;top:233;width:14;height:14" coordorigin="2618,233" coordsize="14,14">
              <v:shape style="position:absolute;left:2618;top:233;width:14;height:14" coordorigin="2618,233" coordsize="14,14" path="m2624,233l2622,234,2619,236,2618,238,2618,240,2619,241,2622,242,2623,242,2623,243,2619,247,2626,247,2627,246,2631,240,2631,236,2628,235,2627,234,2624,233xe" filled="true" fillcolor="#0d3092" stroked="false">
                <v:path arrowok="t"/>
                <v:fill type="solid"/>
              </v:shape>
            </v:group>
            <v:group style="position:absolute;left:2864;top:232;width:15;height:11" coordorigin="2864,232" coordsize="15,11">
              <v:shape style="position:absolute;left:2864;top:232;width:15;height:11" coordorigin="2864,232" coordsize="15,11" path="m2872,232l2867,234,2864,238,2867,242,2870,243,2875,243,2878,241,2879,240,2879,236,2876,234,2875,233,2872,232xe" filled="true" fillcolor="#0d3092" stroked="false">
                <v:path arrowok="t"/>
                <v:fill type="solid"/>
              </v:shape>
            </v:group>
            <v:group style="position:absolute;left:1920;top:203;width:63;height:42" coordorigin="1920,203" coordsize="63,42">
              <v:shape style="position:absolute;left:1920;top:203;width:63;height:42" coordorigin="1920,203" coordsize="63,42" path="m1930,203l1920,203,1920,244,1930,244,1930,229,1982,229,1982,219,1930,219,1930,203xe" filled="true" fillcolor="#0d3092" stroked="false">
                <v:path arrowok="t"/>
                <v:fill type="solid"/>
              </v:shape>
              <v:shape style="position:absolute;left:1920;top:203;width:63;height:42" coordorigin="1920,203" coordsize="63,42" path="m1982,229l1970,229,1970,244,1982,244,1982,229xe" filled="true" fillcolor="#0d3092" stroked="false">
                <v:path arrowok="t"/>
                <v:fill type="solid"/>
              </v:shape>
              <v:shape style="position:absolute;left:1920;top:203;width:63;height:42" coordorigin="1920,203" coordsize="63,42" path="m1982,203l1970,203,1970,219,1982,219,1982,203xe" filled="true" fillcolor="#0d3092" stroked="false">
                <v:path arrowok="t"/>
                <v:fill type="solid"/>
              </v:shape>
            </v:group>
            <v:group style="position:absolute;left:1993;top:203;width:60;height:42" coordorigin="1993,203" coordsize="60,42">
              <v:shape style="position:absolute;left:1993;top:203;width:60;height:42" coordorigin="1993,203" coordsize="60,42" path="m2052,203l2007,203,2002,204,1996,207,1994,211,1993,217,1993,231,1994,236,1996,240,2002,243,2007,244,2052,244,2052,233,2003,233,2003,230,2052,230,2052,219,2003,219,2003,214,2052,214,2052,203xe" filled="true" fillcolor="#0d3092" stroked="false">
                <v:path arrowok="t"/>
                <v:fill type="solid"/>
              </v:shape>
            </v:group>
            <v:group style="position:absolute;left:2062;top:202;width:61;height:44" coordorigin="2062,202" coordsize="61,44">
              <v:shape style="position:absolute;left:2062;top:202;width:61;height:44" coordorigin="2062,202" coordsize="61,44" path="m2091,214l2074,214,2103,241,2106,242,2109,244,2110,244,2113,245,2117,244,2120,241,2123,234,2113,234,2091,214xe" filled="true" fillcolor="#0d3092" stroked="false">
                <v:path arrowok="t"/>
                <v:fill type="solid"/>
              </v:shape>
              <v:shape style="position:absolute;left:2062;top:202;width:61;height:44" coordorigin="2062,202" coordsize="61,44" path="m2074,202l2070,203,2066,205,2064,209,2062,212,2062,244,2074,244,2074,214,2091,214,2082,206,2078,203,2074,202xe" filled="true" fillcolor="#0d3092" stroked="false">
                <v:path arrowok="t"/>
                <v:fill type="solid"/>
              </v:shape>
              <v:shape style="position:absolute;left:2062;top:202;width:61;height:44" coordorigin="2062,202" coordsize="61,44" path="m2123,203l2113,203,2113,234,2123,234,2123,233,2123,203xe" filled="true" fillcolor="#0d3092" stroked="false">
                <v:path arrowok="t"/>
                <v:fill type="solid"/>
              </v:shape>
            </v:group>
            <v:group style="position:absolute;left:2134;top:203;width:62;height:42" coordorigin="2134,203" coordsize="62,42">
              <v:shape style="position:absolute;left:2134;top:203;width:62;height:42" coordorigin="2134,203" coordsize="62,42" path="m2196,203l2149,203,2143,204,2138,206,2135,210,2134,215,2134,234,2136,238,2142,242,2149,244,2179,244,2144,233,2144,214,2196,214,2196,203xe" filled="true" fillcolor="#0d3092" stroked="false">
                <v:path arrowok="t"/>
                <v:fill type="solid"/>
              </v:shape>
              <v:shape style="position:absolute;left:2134;top:203;width:62;height:42" coordorigin="2134,203" coordsize="62,42" path="m2194,219l2164,219,2164,229,2184,229,2184,233,2194,233,2194,219xe" filled="true" fillcolor="#0d3092" stroked="false">
                <v:path arrowok="t"/>
                <v:fill type="solid"/>
              </v:shape>
            </v:group>
            <v:group style="position:absolute;left:2206;top:203;width:62;height:42" coordorigin="2206,203" coordsize="62,42">
              <v:shape style="position:absolute;left:2206;top:203;width:62;height:42" coordorigin="2206,203" coordsize="62,42" path="m2251,203l2206,203,2206,244,2258,244,2263,240,2266,237,2267,234,2267,233,2217,233,2217,229,2268,229,2267,227,2266,226,2264,223,2267,220,2267,219,2217,219,2217,214,2266,214,2266,210,2263,206,2258,204,2251,203xe" filled="true" fillcolor="#0d3092" stroked="false">
                <v:path arrowok="t"/>
                <v:fill type="solid"/>
              </v:shape>
              <v:shape style="position:absolute;left:2206;top:203;width:62;height:42" coordorigin="2206,203" coordsize="62,42" path="m2268,229l2255,229,2255,233,2267,233,2268,230,2268,229xe" filled="true" fillcolor="#0d3092" stroked="false">
                <v:path arrowok="t"/>
                <v:fill type="solid"/>
              </v:shape>
              <v:shape style="position:absolute;left:2206;top:203;width:62;height:42" coordorigin="2206,203" coordsize="62,42" path="m2266,214l2255,214,2255,219,2267,219,2267,216,2266,214xe" filled="true" fillcolor="#0d3092" stroked="false">
                <v:path arrowok="t"/>
                <v:fill type="solid"/>
              </v:shape>
            </v:group>
            <v:group style="position:absolute;left:2275;top:203;width:58;height:42" coordorigin="2275,203" coordsize="58,42">
              <v:shape style="position:absolute;left:2275;top:203;width:58;height:42" coordorigin="2275,203" coordsize="58,42" path="m2304,203l2300,204,2296,206,2293,209,2292,214,2275,244,2287,244,2293,233,2327,233,2321,222,2298,222,2304,214,2316,214,2313,209,2310,206,2308,204,2304,203xe" filled="true" fillcolor="#0d3092" stroked="false">
                <v:path arrowok="t"/>
                <v:fill type="solid"/>
              </v:shape>
              <v:shape style="position:absolute;left:2275;top:203;width:58;height:42" coordorigin="2275,203" coordsize="58,42" path="m2327,233l2314,233,2321,244,2333,244,2327,233xe" filled="true" fillcolor="#0d3092" stroked="false">
                <v:path arrowok="t"/>
                <v:fill type="solid"/>
              </v:shape>
              <v:shape style="position:absolute;left:2275;top:203;width:58;height:42" coordorigin="2275,203" coordsize="58,42" path="m2316,214l2304,214,2309,222,2321,222,2316,214xe" filled="true" fillcolor="#0d3092" stroked="false">
                <v:path arrowok="t"/>
                <v:fill type="solid"/>
              </v:shape>
            </v:group>
            <v:group style="position:absolute;left:2340;top:203;width:61;height:42" coordorigin="2340,203" coordsize="61,42">
              <v:shape style="position:absolute;left:2340;top:203;width:61;height:42" coordorigin="2340,203" coordsize="61,42" path="m2386,203l2354,203,2349,204,2343,207,2341,211,2340,216,2340,230,2341,236,2343,240,2347,243,2353,244,2386,244,2390,243,2392,242,2396,240,2399,233,2350,233,2350,214,2399,214,2399,212,2396,207,2391,204,2386,203xe" filled="true" fillcolor="#0d3092" stroked="false">
                <v:path arrowok="t"/>
                <v:fill type="solid"/>
              </v:shape>
              <v:shape style="position:absolute;left:2340;top:203;width:61;height:42" coordorigin="2340,203" coordsize="61,42" path="m2399,214l2388,214,2388,233,2399,233,2400,231,2400,217,2399,214xe" filled="true" fillcolor="#0d3092" stroked="false">
                <v:path arrowok="t"/>
                <v:fill type="solid"/>
              </v:shape>
            </v:group>
            <v:group style="position:absolute;left:2445;top:203;width:62;height:42" coordorigin="2445,203" coordsize="62,42">
              <v:shape style="position:absolute;left:2445;top:203;width:62;height:42" coordorigin="2445,203" coordsize="62,42" path="m2507,203l2461,203,2454,204,2452,205,2449,207,2446,212,2445,219,2445,232,2446,237,2449,241,2454,243,2459,244,2507,244,2507,234,2457,234,2457,214,2507,214,2507,203xe" filled="true" fillcolor="#0d3092" stroked="false">
                <v:path arrowok="t"/>
                <v:fill type="solid"/>
              </v:shape>
            </v:group>
            <v:group style="position:absolute;left:2517;top:203;width:60;height:42" coordorigin="2517,203" coordsize="60,42">
              <v:shape style="position:absolute;left:2517;top:203;width:60;height:42" coordorigin="2517,203" coordsize="60,42" path="m2564,203l2532,203,2527,204,2521,207,2519,211,2517,216,2517,236,2521,240,2525,243,2531,244,2564,244,2577,234,2577,233,2528,233,2528,214,2577,214,2577,212,2573,207,2569,204,2564,203xe" filled="true" fillcolor="#0d3092" stroked="false">
                <v:path arrowok="t"/>
                <v:fill type="solid"/>
              </v:shape>
              <v:shape style="position:absolute;left:2517;top:203;width:60;height:42" coordorigin="2517,203" coordsize="60,42" path="m2577,214l2566,214,2566,233,2577,233,2577,214xe" filled="true" fillcolor="#0d3092" stroked="false">
                <v:path arrowok="t"/>
                <v:fill type="solid"/>
              </v:shape>
            </v:group>
            <v:group style="position:absolute;left:2657;top:203;width:61;height:42" coordorigin="2657,203" coordsize="61,42">
              <v:shape style="position:absolute;left:2657;top:203;width:61;height:42" coordorigin="2657,203" coordsize="61,42" path="m2669,203l2657,203,2657,231,2659,236,2661,240,2667,243,2670,244,2718,244,2718,233,2669,233,2669,203xe" filled="true" fillcolor="#0d3092" stroked="false">
                <v:path arrowok="t"/>
                <v:fill type="solid"/>
              </v:shape>
            </v:group>
            <v:group style="position:absolute;left:2721;top:203;width:61;height:42" coordorigin="2721,203" coordsize="61,42">
              <v:shape style="position:absolute;left:2721;top:203;width:61;height:42" coordorigin="2721,203" coordsize="61,42" path="m2756,214l2746,214,2746,244,2756,244,2756,214xe" filled="true" fillcolor="#0d3092" stroked="false">
                <v:path arrowok="t"/>
                <v:fill type="solid"/>
              </v:shape>
              <v:shape style="position:absolute;left:2721;top:203;width:61;height:42" coordorigin="2721,203" coordsize="61,42" path="m2781,203l2721,203,2721,214,2781,214,2781,203xe" filled="true" fillcolor="#0d3092" stroked="false">
                <v:path arrowok="t"/>
                <v:fill type="solid"/>
              </v:shape>
            </v:group>
            <v:group style="position:absolute;left:2792;top:203;width:61;height:42" coordorigin="2792,203" coordsize="61,42">
              <v:shape style="position:absolute;left:2792;top:203;width:61;height:42" coordorigin="2792,203" coordsize="61,42" path="m2838,203l2792,203,2792,244,2838,244,2843,243,2849,240,2851,236,2852,234,2804,234,2804,214,2852,214,2851,211,2849,207,2843,204,2838,203xe" filled="true" fillcolor="#0d3092" stroked="false">
                <v:path arrowok="t"/>
                <v:fill type="solid"/>
              </v:shape>
              <v:shape style="position:absolute;left:2792;top:203;width:61;height:42" coordorigin="2792,203" coordsize="61,42" path="m2852,214l2842,214,2842,234,2852,234,2853,231,2853,216,2852,214xe" filled="true" fillcolor="#0d3092" stroked="false">
                <v:path arrowok="t"/>
                <v:fill type="solid"/>
              </v:shape>
            </v:group>
            <w10:wrap type="none"/>
          </v:group>
        </w:pict>
      </w:r>
      <w:r>
        <w:rPr/>
        <w:pict>
          <v:group style="position:absolute;margin-left:71.587402pt;margin-top:-1.489144pt;width:19.25pt;height:14.2pt;mso-position-horizontal-relative:page;mso-position-vertical-relative:paragraph;z-index:7216" coordorigin="1432,-30" coordsize="385,284">
            <v:group style="position:absolute;left:1441;top:-6;width:368;height:19" coordorigin="1441,-6" coordsize="368,19">
              <v:shape style="position:absolute;left:1441;top:-6;width:368;height:19" coordorigin="1441,-6" coordsize="368,19" path="m1441,13l1809,13,1809,-6,1441,-6,1441,13xe" filled="true" fillcolor="#0d3092" stroked="false">
                <v:path arrowok="t"/>
                <v:fill type="solid"/>
              </v:shape>
            </v:group>
            <v:group style="position:absolute;left:1441;top:-20;width:343;height:2" coordorigin="1441,-20" coordsize="343,2">
              <v:shape style="position:absolute;left:1441;top:-20;width:343;height:2" coordorigin="1441,-20" coordsize="343,0" path="m1441,-20l1784,-20e" filled="false" stroked="true" strokeweight=".945198pt" strokecolor="#0d3092">
                <v:path arrowok="t"/>
              </v:shape>
            </v:group>
            <v:group style="position:absolute;left:1441;top:43;width:375;height:19" coordorigin="1441,43" coordsize="375,19">
              <v:shape style="position:absolute;left:1441;top:43;width:375;height:19" coordorigin="1441,43" coordsize="375,19" path="m1441,62l1816,62,1816,43,1441,43,1441,62xe" filled="true" fillcolor="#0d3092" stroked="false">
                <v:path arrowok="t"/>
                <v:fill type="solid"/>
              </v:shape>
            </v:group>
            <v:group style="position:absolute;left:1441;top:67;width:370;height:19" coordorigin="1441,67" coordsize="370,19">
              <v:shape style="position:absolute;left:1441;top:67;width:370;height:19" coordorigin="1441,67" coordsize="370,19" path="m1441,85l1811,85,1811,67,1441,67,1441,85xe" filled="true" fillcolor="#0d3092" stroked="false">
                <v:path arrowok="t"/>
                <v:fill type="solid"/>
              </v:shape>
            </v:group>
            <v:group style="position:absolute;left:1441;top:18;width:375;height:20" coordorigin="1441,18" coordsize="375,20">
              <v:shape style="position:absolute;left:1441;top:18;width:375;height:20" coordorigin="1441,18" coordsize="375,20" path="m1441,38l1816,38,1816,18,1441,18,1441,38xe" filled="true" fillcolor="#0d3092" stroked="false">
                <v:path arrowok="t"/>
                <v:fill type="solid"/>
              </v:shape>
            </v:group>
            <v:group style="position:absolute;left:1441;top:90;width:351;height:19" coordorigin="1441,90" coordsize="351,19">
              <v:shape style="position:absolute;left:1441;top:90;width:351;height:19" coordorigin="1441,90" coordsize="351,19" path="m1441,109l1792,109,1792,90,1441,90,1441,109xe" filled="true" fillcolor="#0d3092" stroked="false">
                <v:path arrowok="t"/>
                <v:fill type="solid"/>
              </v:shape>
            </v:group>
            <v:group style="position:absolute;left:1441;top:115;width:351;height:18" coordorigin="1441,115" coordsize="351,18">
              <v:shape style="position:absolute;left:1441;top:115;width:351;height:18" coordorigin="1441,115" coordsize="351,18" path="m1441,133l1792,133,1792,115,1441,115,1441,133xe" filled="true" fillcolor="#0d3092" stroked="false">
                <v:path arrowok="t"/>
                <v:fill type="solid"/>
              </v:shape>
            </v:group>
            <v:group style="position:absolute;left:1441;top:139;width:368;height:19" coordorigin="1441,139" coordsize="368,19">
              <v:shape style="position:absolute;left:1441;top:139;width:368;height:19" coordorigin="1441,139" coordsize="368,19" path="m1441,158l1809,158,1809,139,1441,139,1441,158xe" filled="true" fillcolor="#0d3092" stroked="false">
                <v:path arrowok="t"/>
                <v:fill type="solid"/>
              </v:shape>
            </v:group>
            <v:group style="position:absolute;left:1441;top:211;width:367;height:19" coordorigin="1441,211" coordsize="367,19">
              <v:shape style="position:absolute;left:1441;top:211;width:367;height:19" coordorigin="1441,211" coordsize="367,19" path="m1441,230l1808,230,1808,211,1441,211,1441,230xe" filled="true" fillcolor="#0d3092" stroked="false">
                <v:path arrowok="t"/>
                <v:fill type="solid"/>
              </v:shape>
            </v:group>
            <v:group style="position:absolute;left:1441;top:244;width:342;height:2" coordorigin="1441,244" coordsize="342,2">
              <v:shape style="position:absolute;left:1441;top:244;width:342;height:2" coordorigin="1441,244" coordsize="342,0" path="m1441,244l1783,244e" filled="false" stroked="true" strokeweight=".895632pt" strokecolor="#0d3092">
                <v:path arrowok="t"/>
              </v:shape>
            </v:group>
            <v:group style="position:absolute;left:1441;top:163;width:375;height:19" coordorigin="1441,163" coordsize="375,19">
              <v:shape style="position:absolute;left:1441;top:163;width:375;height:19" coordorigin="1441,163" coordsize="375,19" path="m1441,182l1816,182,1816,163,1441,163,1441,182xe" filled="true" fillcolor="#0d3092" stroked="false">
                <v:path arrowok="t"/>
                <v:fill type="solid"/>
              </v:shape>
            </v:group>
            <v:group style="position:absolute;left:1441;top:187;width:375;height:19" coordorigin="1441,187" coordsize="375,19">
              <v:shape style="position:absolute;left:1441;top:187;width:375;height:19" coordorigin="1441,187" coordsize="375,19" path="m1441,206l1816,206,1816,187,1441,187,1441,206xe" filled="true" fillcolor="#0d3092" stroked="false">
                <v:path arrowok="t"/>
                <v:fill type="solid"/>
              </v:shape>
            </v:group>
            <w10:wrap type="none"/>
          </v:group>
        </w:pict>
      </w: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5"/>
          <w:szCs w:val="5"/>
        </w:rPr>
      </w:pPr>
    </w:p>
    <w:p>
      <w:pPr>
        <w:spacing w:line="20" w:lineRule="exact"/>
        <w:ind w:left="103"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44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headerReference w:type="default" r:id="rId390"/>
          <w:footerReference w:type="default" r:id="rId391"/>
          <w:pgSz w:w="16840" w:h="11910" w:orient="landscape"/>
          <w:pgMar w:header="0" w:footer="0" w:top="760" w:bottom="0" w:left="1300" w:right="0"/>
        </w:sectPr>
      </w:pP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171.020004pt;margin-top:18.503672pt;width:.48pt;height:.12pt;mso-position-horizontal-relative:page;mso-position-vertical-relative:paragraph;z-index:7240" type="#_x0000_t75" stroked="false">
            <v:imagedata r:id="rId395" o:title=""/>
          </v:shape>
        </w:pict>
      </w:r>
      <w:r>
        <w:rPr/>
        <w:pict>
          <v:shape style="position:absolute;margin-left:211.820007pt;margin-top:18.503672pt;width:.48pt;height:.12pt;mso-position-horizontal-relative:page;mso-position-vertical-relative:paragraph;z-index:7264" type="#_x0000_t75" stroked="false">
            <v:imagedata r:id="rId395" o:title=""/>
          </v:shape>
        </w:pict>
      </w:r>
      <w:r>
        <w:rPr/>
        <w:pict>
          <v:shape style="position:absolute;margin-left:269.570007pt;margin-top:18.503672pt;width:.48001pt;height:.12pt;mso-position-horizontal-relative:page;mso-position-vertical-relative:paragraph;z-index:7288" type="#_x0000_t75" stroked="false">
            <v:imagedata r:id="rId395" o:title=""/>
          </v:shape>
        </w:pict>
      </w:r>
      <w:r>
        <w:rPr/>
        <w:pict>
          <v:shape style="position:absolute;margin-left:327.290009pt;margin-top:18.503672pt;width:.48001pt;height:.12pt;mso-position-horizontal-relative:page;mso-position-vertical-relative:paragraph;z-index:7312" type="#_x0000_t75" stroked="false">
            <v:imagedata r:id="rId395" o:title=""/>
          </v:shape>
        </w:pict>
      </w:r>
      <w:r>
        <w:rPr/>
        <w:pict>
          <v:shape style="position:absolute;margin-left:383.690002pt;margin-top:18.503672pt;width:.48001pt;height:.12pt;mso-position-horizontal-relative:page;mso-position-vertical-relative:paragraph;z-index:7336" type="#_x0000_t75" stroked="false">
            <v:imagedata r:id="rId395" o:title=""/>
          </v:shape>
        </w:pict>
      </w:r>
      <w:r>
        <w:rPr/>
        <w:pict>
          <v:group style="position:absolute;margin-left:102.5pt;margin-top:88.703651pt;width:685.65pt;height:5.3pt;mso-position-horizontal-relative:page;mso-position-vertical-relative:paragraph;z-index:7360" coordorigin="2050,1774" coordsize="13713,106">
            <v:shape style="position:absolute;left:2050;top:1774;width:1390;height:106" type="#_x0000_t75" stroked="false">
              <v:imagedata r:id="rId166" o:title=""/>
            </v:shape>
            <v:shape style="position:absolute;left:3416;top:1870;width:821;height:10" type="#_x0000_t75" stroked="false">
              <v:imagedata r:id="rId32" o:title=""/>
            </v:shape>
            <v:shape style="position:absolute;left:4232;top:1870;width:1160;height:10" type="#_x0000_t75" stroked="false">
              <v:imagedata r:id="rId396" o:title=""/>
            </v:shape>
            <v:shape style="position:absolute;left:5387;top:1870;width:1159;height:10" type="#_x0000_t75" stroked="false">
              <v:imagedata r:id="rId396" o:title=""/>
            </v:shape>
            <v:shape style="position:absolute;left:6541;top:1870;width:3548;height:10" type="#_x0000_t75" stroked="false">
              <v:imagedata r:id="rId397" o:title=""/>
            </v:shape>
            <v:shape style="position:absolute;left:10084;top:1870;width:1344;height:10" type="#_x0000_t75" stroked="false">
              <v:imagedata r:id="rId398" o:title=""/>
            </v:shape>
            <v:shape style="position:absolute;left:11423;top:1870;width:1563;height:10" type="#_x0000_t75" stroked="false">
              <v:imagedata r:id="rId399" o:title=""/>
            </v:shape>
            <v:shape style="position:absolute;left:12981;top:1870;width:2782;height:10" type="#_x0000_t75" stroked="false">
              <v:imagedata r:id="rId400" o:title=""/>
            </v:shape>
            <w10:wrap type="none"/>
          </v:group>
        </w:pict>
      </w:r>
      <w:r>
        <w:rPr/>
        <w:pict>
          <v:shape style="position:absolute;margin-left:101.779999pt;margin-top:17.063671pt;width:686.4pt;height:109.75pt;mso-position-horizontal-relative:page;mso-position-vertical-relative:paragraph;z-index:7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90"/>
                    <w:gridCol w:w="816"/>
                    <w:gridCol w:w="1155"/>
                    <w:gridCol w:w="1154"/>
                    <w:gridCol w:w="1128"/>
                    <w:gridCol w:w="1154"/>
                    <w:gridCol w:w="1260"/>
                    <w:gridCol w:w="631"/>
                    <w:gridCol w:w="708"/>
                    <w:gridCol w:w="1558"/>
                    <w:gridCol w:w="850"/>
                    <w:gridCol w:w="994"/>
                    <w:gridCol w:w="929"/>
                  </w:tblGrid>
                  <w:tr>
                    <w:trPr>
                      <w:trHeight w:val="1418" w:hRule="exact"/>
                    </w:trPr>
                    <w:tc>
                      <w:tcPr>
                        <w:tcW w:w="139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0"/>
                          <w:ind w:left="376" w:right="0"/>
                          <w:jc w:val="left"/>
                          <w:rPr>
                            <w:rFonts w:ascii="宋体" w:hAnsi="宋体" w:cs="宋体" w:eastAsia="宋体" w:hint="default"/>
                            <w:sz w:val="13"/>
                            <w:szCs w:val="13"/>
                          </w:rPr>
                        </w:pPr>
                        <w:r>
                          <w:rPr>
                            <w:rFonts w:ascii="宋体" w:hAnsi="宋体" w:cs="宋体" w:eastAsia="宋体" w:hint="default"/>
                            <w:sz w:val="13"/>
                            <w:szCs w:val="13"/>
                          </w:rPr>
                          <w:t>被投资单位</w:t>
                        </w:r>
                      </w:p>
                    </w:tc>
                    <w:tc>
                      <w:tcPr>
                        <w:tcW w:w="81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0"/>
                          <w:ind w:right="2"/>
                          <w:jc w:val="center"/>
                          <w:rPr>
                            <w:rFonts w:ascii="宋体" w:hAnsi="宋体" w:cs="宋体" w:eastAsia="宋体" w:hint="default"/>
                            <w:sz w:val="13"/>
                            <w:szCs w:val="13"/>
                          </w:rPr>
                        </w:pPr>
                        <w:r>
                          <w:rPr>
                            <w:rFonts w:ascii="宋体" w:hAnsi="宋体" w:cs="宋体" w:eastAsia="宋体" w:hint="default"/>
                            <w:sz w:val="13"/>
                            <w:szCs w:val="13"/>
                          </w:rPr>
                          <w:t>核算方法</w:t>
                        </w:r>
                      </w:p>
                    </w:tc>
                    <w:tc>
                      <w:tcPr>
                        <w:tcW w:w="115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0"/>
                          <w:ind w:right="2"/>
                          <w:jc w:val="center"/>
                          <w:rPr>
                            <w:rFonts w:ascii="宋体" w:hAnsi="宋体" w:cs="宋体" w:eastAsia="宋体" w:hint="default"/>
                            <w:sz w:val="13"/>
                            <w:szCs w:val="13"/>
                          </w:rPr>
                        </w:pPr>
                        <w:r>
                          <w:rPr>
                            <w:rFonts w:ascii="宋体" w:hAnsi="宋体" w:cs="宋体" w:eastAsia="宋体" w:hint="default"/>
                            <w:sz w:val="13"/>
                            <w:szCs w:val="13"/>
                          </w:rPr>
                          <w:t>投资成本</w:t>
                        </w:r>
                      </w:p>
                    </w:tc>
                    <w:tc>
                      <w:tcPr>
                        <w:tcW w:w="115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0"/>
                          <w:ind w:left="311" w:right="0"/>
                          <w:jc w:val="left"/>
                          <w:rPr>
                            <w:rFonts w:ascii="宋体" w:hAnsi="宋体" w:cs="宋体" w:eastAsia="宋体" w:hint="default"/>
                            <w:sz w:val="13"/>
                            <w:szCs w:val="13"/>
                          </w:rPr>
                        </w:pPr>
                        <w:r>
                          <w:rPr>
                            <w:rFonts w:ascii="宋体" w:hAnsi="宋体" w:cs="宋体" w:eastAsia="宋体" w:hint="default"/>
                            <w:sz w:val="13"/>
                            <w:szCs w:val="13"/>
                          </w:rPr>
                          <w:t>年初余额</w:t>
                        </w:r>
                      </w:p>
                    </w:tc>
                    <w:tc>
                      <w:tcPr>
                        <w:tcW w:w="112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0"/>
                          <w:ind w:right="2"/>
                          <w:jc w:val="center"/>
                          <w:rPr>
                            <w:rFonts w:ascii="宋体" w:hAnsi="宋体" w:cs="宋体" w:eastAsia="宋体" w:hint="default"/>
                            <w:sz w:val="13"/>
                            <w:szCs w:val="13"/>
                          </w:rPr>
                        </w:pPr>
                        <w:r>
                          <w:rPr>
                            <w:rFonts w:ascii="宋体" w:hAnsi="宋体" w:cs="宋体" w:eastAsia="宋体" w:hint="default"/>
                            <w:sz w:val="13"/>
                            <w:szCs w:val="13"/>
                          </w:rPr>
                          <w:t>增减变动</w:t>
                        </w:r>
                      </w:p>
                    </w:tc>
                    <w:tc>
                      <w:tcPr>
                        <w:tcW w:w="1154" w:type="dxa"/>
                        <w:vMerge w:val="restart"/>
                        <w:tcBorders>
                          <w:top w:val="single" w:sz="12" w:space="0" w:color="000000"/>
                          <w:left w:val="single" w:sz="4" w:space="0" w:color="000000"/>
                          <w:right w:val="single" w:sz="4" w:space="0" w:color="000000"/>
                        </w:tcBorders>
                      </w:tcPr>
                      <w:p>
                        <w:pPr>
                          <w:pStyle w:val="TableParagraph"/>
                          <w:spacing w:line="528" w:lineRule="auto" w:before="81"/>
                          <w:ind w:left="117" w:right="119"/>
                          <w:jc w:val="center"/>
                          <w:rPr>
                            <w:rFonts w:ascii="宋体" w:hAnsi="宋体" w:cs="宋体" w:eastAsia="宋体" w:hint="default"/>
                            <w:sz w:val="13"/>
                            <w:szCs w:val="13"/>
                          </w:rPr>
                        </w:pPr>
                        <w:r>
                          <w:rPr>
                            <w:rFonts w:ascii="宋体" w:hAnsi="宋体" w:cs="宋体" w:eastAsia="宋体" w:hint="default"/>
                            <w:sz w:val="13"/>
                            <w:szCs w:val="13"/>
                          </w:rPr>
                          <w:t>其中：联营及合</w:t>
                        </w:r>
                        <w:r>
                          <w:rPr>
                            <w:rFonts w:ascii="宋体" w:hAnsi="宋体" w:cs="宋体" w:eastAsia="宋体" w:hint="default"/>
                            <w:w w:val="99"/>
                            <w:sz w:val="13"/>
                            <w:szCs w:val="13"/>
                          </w:rPr>
                          <w:t> </w:t>
                        </w:r>
                        <w:r>
                          <w:rPr>
                            <w:rFonts w:ascii="宋体" w:hAnsi="宋体" w:cs="宋体" w:eastAsia="宋体" w:hint="default"/>
                            <w:sz w:val="13"/>
                            <w:szCs w:val="13"/>
                          </w:rPr>
                          <w:t>营企业其他综合</w:t>
                        </w:r>
                        <w:r>
                          <w:rPr>
                            <w:rFonts w:ascii="宋体" w:hAnsi="宋体" w:cs="宋体" w:eastAsia="宋体" w:hint="default"/>
                            <w:w w:val="99"/>
                            <w:sz w:val="13"/>
                            <w:szCs w:val="13"/>
                          </w:rPr>
                          <w:t> </w:t>
                        </w:r>
                        <w:r>
                          <w:rPr>
                            <w:rFonts w:ascii="宋体" w:hAnsi="宋体" w:cs="宋体" w:eastAsia="宋体" w:hint="default"/>
                            <w:sz w:val="13"/>
                            <w:szCs w:val="13"/>
                          </w:rPr>
                          <w:t>收益变动中享有</w:t>
                        </w:r>
                        <w:r>
                          <w:rPr>
                            <w:rFonts w:ascii="宋体" w:hAnsi="宋体" w:cs="宋体" w:eastAsia="宋体" w:hint="default"/>
                            <w:w w:val="99"/>
                            <w:sz w:val="13"/>
                            <w:szCs w:val="13"/>
                          </w:rPr>
                          <w:t> </w:t>
                        </w:r>
                        <w:r>
                          <w:rPr>
                            <w:rFonts w:ascii="宋体" w:hAnsi="宋体" w:cs="宋体" w:eastAsia="宋体" w:hint="default"/>
                            <w:sz w:val="13"/>
                            <w:szCs w:val="13"/>
                          </w:rPr>
                          <w:t>的份额</w:t>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0"/>
                          <w:ind w:right="0"/>
                          <w:jc w:val="center"/>
                          <w:rPr>
                            <w:rFonts w:ascii="宋体" w:hAnsi="宋体" w:cs="宋体" w:eastAsia="宋体" w:hint="default"/>
                            <w:sz w:val="13"/>
                            <w:szCs w:val="13"/>
                          </w:rPr>
                        </w:pPr>
                        <w:r>
                          <w:rPr>
                            <w:rFonts w:ascii="宋体" w:hAnsi="宋体" w:cs="宋体" w:eastAsia="宋体" w:hint="default"/>
                            <w:sz w:val="13"/>
                            <w:szCs w:val="13"/>
                          </w:rPr>
                          <w:t>期末余额</w:t>
                        </w:r>
                      </w:p>
                    </w:tc>
                    <w:tc>
                      <w:tcPr>
                        <w:tcW w:w="631" w:type="dxa"/>
                        <w:tcBorders>
                          <w:top w:val="single" w:sz="12" w:space="0" w:color="000000"/>
                          <w:left w:val="single" w:sz="4" w:space="0" w:color="000000"/>
                          <w:bottom w:val="nil" w:sz="6" w:space="0" w:color="auto"/>
                          <w:right w:val="single" w:sz="4" w:space="0" w:color="000000"/>
                        </w:tcBorders>
                      </w:tcPr>
                      <w:p>
                        <w:pPr>
                          <w:pStyle w:val="TableParagraph"/>
                          <w:spacing w:line="528" w:lineRule="auto" w:before="81"/>
                          <w:ind w:left="112" w:right="119"/>
                          <w:jc w:val="both"/>
                          <w:rPr>
                            <w:rFonts w:ascii="宋体" w:hAnsi="宋体" w:cs="宋体" w:eastAsia="宋体" w:hint="default"/>
                            <w:sz w:val="13"/>
                            <w:szCs w:val="13"/>
                          </w:rPr>
                        </w:pPr>
                        <w:r>
                          <w:rPr>
                            <w:rFonts w:ascii="宋体" w:hAnsi="宋体" w:cs="宋体" w:eastAsia="宋体" w:hint="default"/>
                            <w:sz w:val="13"/>
                            <w:szCs w:val="13"/>
                          </w:rPr>
                          <w:t>在被投</w:t>
                        </w:r>
                        <w:r>
                          <w:rPr>
                            <w:rFonts w:ascii="宋体" w:hAnsi="宋体" w:cs="宋体" w:eastAsia="宋体" w:hint="default"/>
                            <w:w w:val="99"/>
                            <w:sz w:val="13"/>
                            <w:szCs w:val="13"/>
                          </w:rPr>
                          <w:t> </w:t>
                        </w:r>
                        <w:r>
                          <w:rPr>
                            <w:rFonts w:ascii="宋体" w:hAnsi="宋体" w:cs="宋体" w:eastAsia="宋体" w:hint="default"/>
                            <w:sz w:val="13"/>
                            <w:szCs w:val="13"/>
                          </w:rPr>
                          <w:t>资单位</w:t>
                        </w:r>
                        <w:r>
                          <w:rPr>
                            <w:rFonts w:ascii="宋体" w:hAnsi="宋体" w:cs="宋体" w:eastAsia="宋体" w:hint="default"/>
                            <w:w w:val="99"/>
                            <w:sz w:val="13"/>
                            <w:szCs w:val="13"/>
                          </w:rPr>
                          <w:t> </w:t>
                        </w:r>
                        <w:r>
                          <w:rPr>
                            <w:rFonts w:ascii="宋体" w:hAnsi="宋体" w:cs="宋体" w:eastAsia="宋体" w:hint="default"/>
                            <w:sz w:val="13"/>
                            <w:szCs w:val="13"/>
                          </w:rPr>
                          <w:t>持股比</w:t>
                        </w:r>
                      </w:p>
                      <w:p>
                        <w:pPr>
                          <w:pStyle w:val="TableParagraph"/>
                          <w:spacing w:line="240" w:lineRule="auto" w:before="48"/>
                          <w:ind w:left="146" w:right="0"/>
                          <w:jc w:val="both"/>
                          <w:rPr>
                            <w:rFonts w:ascii="Times New Roman" w:hAnsi="Times New Roman" w:cs="Times New Roman" w:eastAsia="Times New Roman" w:hint="default"/>
                            <w:sz w:val="13"/>
                            <w:szCs w:val="13"/>
                          </w:rPr>
                        </w:pPr>
                        <w:r>
                          <w:rPr>
                            <w:rFonts w:ascii="宋体" w:hAnsi="宋体" w:cs="宋体" w:eastAsia="宋体" w:hint="default"/>
                            <w:sz w:val="13"/>
                            <w:szCs w:val="13"/>
                          </w:rPr>
                          <w:t>例</w:t>
                        </w:r>
                        <w:r>
                          <w:rPr>
                            <w:rFonts w:ascii="Times New Roman" w:hAnsi="Times New Roman" w:cs="Times New Roman" w:eastAsia="Times New Roman" w:hint="default"/>
                            <w:sz w:val="13"/>
                            <w:szCs w:val="13"/>
                          </w:rPr>
                          <w:t>(%)</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528" w:lineRule="auto" w:before="81"/>
                          <w:ind w:left="120" w:right="122" w:firstLine="33"/>
                          <w:jc w:val="both"/>
                          <w:rPr>
                            <w:rFonts w:ascii="宋体" w:hAnsi="宋体" w:cs="宋体" w:eastAsia="宋体" w:hint="default"/>
                            <w:sz w:val="13"/>
                            <w:szCs w:val="13"/>
                          </w:rPr>
                        </w:pPr>
                        <w:r>
                          <w:rPr>
                            <w:rFonts w:ascii="宋体" w:hAnsi="宋体" w:cs="宋体" w:eastAsia="宋体" w:hint="default"/>
                            <w:sz w:val="13"/>
                            <w:szCs w:val="13"/>
                          </w:rPr>
                          <w:t>在被投</w:t>
                        </w:r>
                        <w:r>
                          <w:rPr>
                            <w:rFonts w:ascii="宋体" w:hAnsi="宋体" w:cs="宋体" w:eastAsia="宋体" w:hint="default"/>
                            <w:w w:val="99"/>
                            <w:sz w:val="13"/>
                            <w:szCs w:val="13"/>
                          </w:rPr>
                          <w:t> </w:t>
                        </w:r>
                        <w:r>
                          <w:rPr>
                            <w:rFonts w:ascii="宋体" w:hAnsi="宋体" w:cs="宋体" w:eastAsia="宋体" w:hint="default"/>
                            <w:sz w:val="13"/>
                            <w:szCs w:val="13"/>
                          </w:rPr>
                          <w:t>资单位</w:t>
                        </w:r>
                        <w:r>
                          <w:rPr>
                            <w:rFonts w:ascii="宋体" w:hAnsi="宋体" w:cs="宋体" w:eastAsia="宋体" w:hint="default"/>
                            <w:w w:val="99"/>
                            <w:sz w:val="13"/>
                            <w:szCs w:val="13"/>
                          </w:rPr>
                          <w:t> </w:t>
                        </w:r>
                        <w:r>
                          <w:rPr>
                            <w:rFonts w:ascii="宋体" w:hAnsi="宋体" w:cs="宋体" w:eastAsia="宋体" w:hint="default"/>
                            <w:sz w:val="13"/>
                            <w:szCs w:val="13"/>
                          </w:rPr>
                          <w:t>表决权</w:t>
                        </w:r>
                      </w:p>
                      <w:p>
                        <w:pPr>
                          <w:pStyle w:val="TableParagraph"/>
                          <w:spacing w:line="240" w:lineRule="auto" w:before="48"/>
                          <w:ind w:left="120" w:right="0"/>
                          <w:jc w:val="both"/>
                          <w:rPr>
                            <w:rFonts w:ascii="Times New Roman" w:hAnsi="Times New Roman" w:cs="Times New Roman" w:eastAsia="Times New Roman" w:hint="default"/>
                            <w:sz w:val="13"/>
                            <w:szCs w:val="13"/>
                          </w:rPr>
                        </w:pPr>
                        <w:r>
                          <w:rPr>
                            <w:rFonts w:ascii="宋体" w:hAnsi="宋体" w:cs="宋体" w:eastAsia="宋体" w:hint="default"/>
                            <w:sz w:val="13"/>
                            <w:szCs w:val="13"/>
                          </w:rPr>
                          <w:t>比例</w:t>
                        </w:r>
                        <w:r>
                          <w:rPr>
                            <w:rFonts w:ascii="Times New Roman" w:hAnsi="Times New Roman" w:cs="Times New Roman" w:eastAsia="Times New Roman" w:hint="default"/>
                            <w:sz w:val="13"/>
                            <w:szCs w:val="13"/>
                          </w:rPr>
                          <w:t>(%)</w:t>
                        </w:r>
                      </w:p>
                    </w:tc>
                    <w:tc>
                      <w:tcPr>
                        <w:tcW w:w="1558"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4"/>
                          <w:ind w:right="0"/>
                          <w:jc w:val="left"/>
                          <w:rPr>
                            <w:rFonts w:ascii="Times New Roman" w:hAnsi="Times New Roman" w:cs="Times New Roman" w:eastAsia="Times New Roman" w:hint="default"/>
                            <w:sz w:val="11"/>
                            <w:szCs w:val="11"/>
                          </w:rPr>
                        </w:pPr>
                      </w:p>
                      <w:p>
                        <w:pPr>
                          <w:pStyle w:val="TableParagraph"/>
                          <w:spacing w:line="528" w:lineRule="auto"/>
                          <w:ind w:left="122" w:right="125"/>
                          <w:jc w:val="center"/>
                          <w:rPr>
                            <w:rFonts w:ascii="宋体" w:hAnsi="宋体" w:cs="宋体" w:eastAsia="宋体" w:hint="default"/>
                            <w:sz w:val="13"/>
                            <w:szCs w:val="13"/>
                          </w:rPr>
                        </w:pPr>
                        <w:r>
                          <w:rPr>
                            <w:rFonts w:ascii="宋体" w:hAnsi="宋体" w:cs="宋体" w:eastAsia="宋体" w:hint="default"/>
                            <w:sz w:val="13"/>
                            <w:szCs w:val="13"/>
                          </w:rPr>
                          <w:t>在被投资单位持股比例</w:t>
                        </w:r>
                        <w:r>
                          <w:rPr>
                            <w:rFonts w:ascii="宋体" w:hAnsi="宋体" w:cs="宋体" w:eastAsia="宋体" w:hint="default"/>
                            <w:w w:val="99"/>
                            <w:sz w:val="13"/>
                            <w:szCs w:val="13"/>
                          </w:rPr>
                          <w:t> </w:t>
                        </w:r>
                        <w:r>
                          <w:rPr>
                            <w:rFonts w:ascii="宋体" w:hAnsi="宋体" w:cs="宋体" w:eastAsia="宋体" w:hint="default"/>
                            <w:sz w:val="13"/>
                            <w:szCs w:val="13"/>
                          </w:rPr>
                          <w:t>与表决权比例不一致的</w:t>
                        </w:r>
                        <w:r>
                          <w:rPr>
                            <w:rFonts w:ascii="宋体" w:hAnsi="宋体" w:cs="宋体" w:eastAsia="宋体" w:hint="default"/>
                            <w:w w:val="99"/>
                            <w:sz w:val="13"/>
                            <w:szCs w:val="13"/>
                          </w:rPr>
                          <w:t> </w:t>
                        </w:r>
                        <w:r>
                          <w:rPr>
                            <w:rFonts w:ascii="宋体" w:hAnsi="宋体" w:cs="宋体" w:eastAsia="宋体" w:hint="default"/>
                            <w:sz w:val="13"/>
                            <w:szCs w:val="13"/>
                          </w:rPr>
                          <w:t>说明</w:t>
                        </w:r>
                      </w:p>
                    </w:tc>
                    <w:tc>
                      <w:tcPr>
                        <w:tcW w:w="85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0"/>
                          <w:ind w:left="158" w:right="0"/>
                          <w:jc w:val="left"/>
                          <w:rPr>
                            <w:rFonts w:ascii="宋体" w:hAnsi="宋体" w:cs="宋体" w:eastAsia="宋体" w:hint="default"/>
                            <w:sz w:val="13"/>
                            <w:szCs w:val="13"/>
                          </w:rPr>
                        </w:pPr>
                        <w:r>
                          <w:rPr>
                            <w:rFonts w:ascii="宋体" w:hAnsi="宋体" w:cs="宋体" w:eastAsia="宋体" w:hint="default"/>
                            <w:sz w:val="13"/>
                            <w:szCs w:val="13"/>
                          </w:rPr>
                          <w:t>减值准备</w:t>
                        </w:r>
                      </w:p>
                    </w:tc>
                    <w:tc>
                      <w:tcPr>
                        <w:tcW w:w="99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528" w:lineRule="auto"/>
                          <w:ind w:left="295" w:right="168" w:hanging="130"/>
                          <w:jc w:val="left"/>
                          <w:rPr>
                            <w:rFonts w:ascii="宋体" w:hAnsi="宋体" w:cs="宋体" w:eastAsia="宋体" w:hint="default"/>
                            <w:sz w:val="13"/>
                            <w:szCs w:val="13"/>
                          </w:rPr>
                        </w:pPr>
                        <w:r>
                          <w:rPr>
                            <w:rFonts w:ascii="宋体" w:hAnsi="宋体" w:cs="宋体" w:eastAsia="宋体" w:hint="default"/>
                            <w:sz w:val="13"/>
                            <w:szCs w:val="13"/>
                          </w:rPr>
                          <w:t>本期计提减</w:t>
                        </w:r>
                        <w:r>
                          <w:rPr>
                            <w:rFonts w:ascii="宋体" w:hAnsi="宋体" w:cs="宋体" w:eastAsia="宋体" w:hint="default"/>
                            <w:w w:val="99"/>
                            <w:sz w:val="13"/>
                            <w:szCs w:val="13"/>
                          </w:rPr>
                          <w:t> </w:t>
                        </w:r>
                        <w:r>
                          <w:rPr>
                            <w:rFonts w:ascii="宋体" w:hAnsi="宋体" w:cs="宋体" w:eastAsia="宋体" w:hint="default"/>
                            <w:sz w:val="13"/>
                            <w:szCs w:val="13"/>
                          </w:rPr>
                          <w:t>值准备</w:t>
                        </w:r>
                      </w:p>
                    </w:tc>
                    <w:tc>
                      <w:tcPr>
                        <w:tcW w:w="929"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528" w:lineRule="auto"/>
                          <w:ind w:left="393" w:right="139" w:hanging="260"/>
                          <w:jc w:val="left"/>
                          <w:rPr>
                            <w:rFonts w:ascii="宋体" w:hAnsi="宋体" w:cs="宋体" w:eastAsia="宋体" w:hint="default"/>
                            <w:sz w:val="13"/>
                            <w:szCs w:val="13"/>
                          </w:rPr>
                        </w:pPr>
                        <w:r>
                          <w:rPr>
                            <w:rFonts w:ascii="宋体" w:hAnsi="宋体" w:cs="宋体" w:eastAsia="宋体" w:hint="default"/>
                            <w:sz w:val="13"/>
                            <w:szCs w:val="13"/>
                          </w:rPr>
                          <w:t>本期现金红</w:t>
                        </w:r>
                        <w:r>
                          <w:rPr>
                            <w:rFonts w:ascii="宋体" w:hAnsi="宋体" w:cs="宋体" w:eastAsia="宋体" w:hint="default"/>
                            <w:w w:val="99"/>
                            <w:sz w:val="13"/>
                            <w:szCs w:val="13"/>
                          </w:rPr>
                          <w:t> </w:t>
                        </w:r>
                        <w:r>
                          <w:rPr>
                            <w:rFonts w:ascii="宋体" w:hAnsi="宋体" w:cs="宋体" w:eastAsia="宋体" w:hint="default"/>
                            <w:sz w:val="13"/>
                            <w:szCs w:val="13"/>
                          </w:rPr>
                          <w:t>利</w:t>
                        </w:r>
                      </w:p>
                    </w:tc>
                  </w:tr>
                  <w:tr>
                    <w:trPr>
                      <w:trHeight w:val="106" w:hRule="exact"/>
                    </w:trPr>
                    <w:tc>
                      <w:tcPr>
                        <w:tcW w:w="2206" w:type="dxa"/>
                        <w:gridSpan w:val="2"/>
                        <w:tcBorders>
                          <w:top w:val="nil" w:sz="6" w:space="0" w:color="auto"/>
                          <w:left w:val="nil" w:sz="6" w:space="0" w:color="auto"/>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154" w:type="dxa"/>
                        <w:vMerge/>
                        <w:tcBorders>
                          <w:left w:val="single" w:sz="4" w:space="0" w:color="000000"/>
                          <w:right w:val="single" w:sz="4" w:space="0" w:color="000000"/>
                        </w:tcBorders>
                      </w:tcPr>
                      <w:p>
                        <w:pPr/>
                      </w:p>
                    </w:tc>
                    <w:tc>
                      <w:tcPr>
                        <w:tcW w:w="1128" w:type="dxa"/>
                        <w:tcBorders>
                          <w:top w:val="nil" w:sz="6" w:space="0" w:color="auto"/>
                          <w:left w:val="single" w:sz="4" w:space="0" w:color="000000"/>
                          <w:bottom w:val="nil" w:sz="6" w:space="0" w:color="auto"/>
                          <w:right w:val="single" w:sz="4" w:space="0" w:color="000000"/>
                        </w:tcBorders>
                      </w:tcPr>
                      <w:p>
                        <w:pPr/>
                      </w:p>
                    </w:tc>
                    <w:tc>
                      <w:tcPr>
                        <w:tcW w:w="1154"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5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929" w:type="dxa"/>
                        <w:vMerge/>
                        <w:tcBorders>
                          <w:left w:val="single" w:sz="4" w:space="0" w:color="000000"/>
                          <w:right w:val="nil" w:sz="6" w:space="0" w:color="auto"/>
                        </w:tcBorders>
                      </w:tcPr>
                      <w:p>
                        <w:pPr/>
                      </w:p>
                    </w:tc>
                  </w:tr>
                  <w:tr>
                    <w:trPr>
                      <w:trHeight w:val="641" w:hRule="exact"/>
                    </w:trPr>
                    <w:tc>
                      <w:tcPr>
                        <w:tcW w:w="1390" w:type="dxa"/>
                        <w:tcBorders>
                          <w:top w:val="nil" w:sz="6" w:space="0" w:color="auto"/>
                          <w:left w:val="nil" w:sz="6" w:space="0" w:color="auto"/>
                          <w:bottom w:val="single" w:sz="12" w:space="0" w:color="000000"/>
                          <w:right w:val="single" w:sz="4" w:space="0" w:color="000000"/>
                        </w:tcBorders>
                      </w:tcPr>
                      <w:p>
                        <w:pPr>
                          <w:pStyle w:val="TableParagraph"/>
                          <w:spacing w:line="439" w:lineRule="auto" w:before="48"/>
                          <w:ind w:left="182" w:right="163"/>
                          <w:jc w:val="left"/>
                          <w:rPr>
                            <w:rFonts w:ascii="宋体" w:hAnsi="宋体" w:cs="宋体" w:eastAsia="宋体" w:hint="default"/>
                            <w:sz w:val="13"/>
                            <w:szCs w:val="13"/>
                          </w:rPr>
                        </w:pPr>
                        <w:r>
                          <w:rPr>
                            <w:rFonts w:ascii="宋体" w:hAnsi="宋体" w:cs="宋体" w:eastAsia="宋体" w:hint="default"/>
                            <w:sz w:val="13"/>
                            <w:szCs w:val="13"/>
                          </w:rPr>
                          <w:t>江苏丹阳农村商业</w:t>
                        </w:r>
                        <w:r>
                          <w:rPr>
                            <w:rFonts w:ascii="宋体" w:hAnsi="宋体" w:cs="宋体" w:eastAsia="宋体" w:hint="default"/>
                            <w:w w:val="99"/>
                            <w:sz w:val="13"/>
                            <w:szCs w:val="13"/>
                          </w:rPr>
                          <w:t> </w:t>
                        </w:r>
                        <w:r>
                          <w:rPr>
                            <w:rFonts w:ascii="宋体" w:hAnsi="宋体" w:cs="宋体" w:eastAsia="宋体" w:hint="default"/>
                            <w:sz w:val="13"/>
                            <w:szCs w:val="13"/>
                          </w:rPr>
                          <w:t>银行股份有限公司</w:t>
                        </w:r>
                      </w:p>
                    </w:tc>
                    <w:tc>
                      <w:tcPr>
                        <w:tcW w:w="8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2"/>
                          <w:jc w:val="center"/>
                          <w:rPr>
                            <w:rFonts w:ascii="宋体" w:hAnsi="宋体" w:cs="宋体" w:eastAsia="宋体" w:hint="default"/>
                            <w:sz w:val="13"/>
                            <w:szCs w:val="13"/>
                          </w:rPr>
                        </w:pPr>
                        <w:r>
                          <w:rPr>
                            <w:rFonts w:ascii="宋体" w:hAnsi="宋体" w:cs="宋体" w:eastAsia="宋体" w:hint="default"/>
                            <w:sz w:val="13"/>
                            <w:szCs w:val="13"/>
                          </w:rPr>
                          <w:t>成本法</w:t>
                        </w:r>
                      </w:p>
                    </w:tc>
                    <w:tc>
                      <w:tcPr>
                        <w:tcW w:w="115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6"/>
                          <w:ind w:right="1"/>
                          <w:jc w:val="center"/>
                          <w:rPr>
                            <w:rFonts w:ascii="Times New Roman" w:hAnsi="Times New Roman" w:cs="Times New Roman" w:eastAsia="Times New Roman" w:hint="default"/>
                            <w:sz w:val="13"/>
                            <w:szCs w:val="13"/>
                          </w:rPr>
                        </w:pPr>
                        <w:r>
                          <w:rPr>
                            <w:rFonts w:ascii="Times New Roman"/>
                            <w:sz w:val="13"/>
                          </w:rPr>
                          <w:t>3,000,000.00</w:t>
                        </w:r>
                      </w:p>
                    </w:tc>
                    <w:tc>
                      <w:tcPr>
                        <w:tcW w:w="1154" w:type="dxa"/>
                        <w:vMerge/>
                        <w:tcBorders>
                          <w:left w:val="single" w:sz="4" w:space="0" w:color="000000"/>
                          <w:bottom w:val="single" w:sz="12" w:space="0" w:color="000000"/>
                          <w:right w:val="single" w:sz="4" w:space="0" w:color="000000"/>
                        </w:tcBorders>
                      </w:tcPr>
                      <w:p>
                        <w:pPr/>
                      </w:p>
                    </w:tc>
                    <w:tc>
                      <w:tcPr>
                        <w:tcW w:w="112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6"/>
                          <w:ind w:left="1" w:right="0"/>
                          <w:jc w:val="center"/>
                          <w:rPr>
                            <w:rFonts w:ascii="Times New Roman" w:hAnsi="Times New Roman" w:cs="Times New Roman" w:eastAsia="Times New Roman" w:hint="default"/>
                            <w:sz w:val="13"/>
                            <w:szCs w:val="13"/>
                          </w:rPr>
                        </w:pPr>
                        <w:r>
                          <w:rPr>
                            <w:rFonts w:ascii="Times New Roman"/>
                            <w:sz w:val="13"/>
                          </w:rPr>
                          <w:t>3,000,000.00</w:t>
                        </w:r>
                      </w:p>
                    </w:tc>
                    <w:tc>
                      <w:tcPr>
                        <w:tcW w:w="1154" w:type="dxa"/>
                        <w:vMerge/>
                        <w:tcBorders>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6"/>
                          <w:ind w:right="0"/>
                          <w:jc w:val="center"/>
                          <w:rPr>
                            <w:rFonts w:ascii="Times New Roman" w:hAnsi="Times New Roman" w:cs="Times New Roman" w:eastAsia="Times New Roman" w:hint="default"/>
                            <w:sz w:val="13"/>
                            <w:szCs w:val="13"/>
                          </w:rPr>
                        </w:pPr>
                        <w:r>
                          <w:rPr>
                            <w:rFonts w:ascii="Times New Roman"/>
                            <w:sz w:val="13"/>
                          </w:rPr>
                          <w:t>3,000,000.00</w:t>
                        </w:r>
                      </w:p>
                    </w:tc>
                    <w:tc>
                      <w:tcPr>
                        <w:tcW w:w="63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6"/>
                          <w:ind w:left="194" w:right="0"/>
                          <w:jc w:val="left"/>
                          <w:rPr>
                            <w:rFonts w:ascii="Times New Roman" w:hAnsi="Times New Roman" w:cs="Times New Roman" w:eastAsia="Times New Roman" w:hint="default"/>
                            <w:sz w:val="13"/>
                            <w:szCs w:val="13"/>
                          </w:rPr>
                        </w:pPr>
                        <w:r>
                          <w:rPr>
                            <w:rFonts w:ascii="Times New Roman"/>
                            <w:sz w:val="13"/>
                          </w:rPr>
                          <w:t>0.53</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6"/>
                          <w:ind w:right="0"/>
                          <w:jc w:val="center"/>
                          <w:rPr>
                            <w:rFonts w:ascii="Times New Roman" w:hAnsi="Times New Roman" w:cs="Times New Roman" w:eastAsia="Times New Roman" w:hint="default"/>
                            <w:sz w:val="13"/>
                            <w:szCs w:val="13"/>
                          </w:rPr>
                        </w:pPr>
                        <w:r>
                          <w:rPr>
                            <w:rFonts w:ascii="Times New Roman"/>
                            <w:sz w:val="13"/>
                          </w:rPr>
                          <w:t>0.53</w:t>
                        </w:r>
                      </w:p>
                    </w:tc>
                    <w:tc>
                      <w:tcPr>
                        <w:tcW w:w="1558" w:type="dxa"/>
                        <w:vMerge/>
                        <w:tcBorders>
                          <w:left w:val="single" w:sz="4" w:space="0" w:color="000000"/>
                          <w:bottom w:val="single" w:sz="12" w:space="0" w:color="000000"/>
                          <w:right w:val="single" w:sz="4" w:space="0" w:color="000000"/>
                        </w:tcBorders>
                      </w:tcPr>
                      <w:p>
                        <w:pPr/>
                      </w:p>
                    </w:tc>
                    <w:tc>
                      <w:tcPr>
                        <w:tcW w:w="850" w:type="dxa"/>
                        <w:vMerge/>
                        <w:tcBorders>
                          <w:left w:val="single" w:sz="4" w:space="0" w:color="000000"/>
                          <w:bottom w:val="single" w:sz="12" w:space="0" w:color="000000"/>
                          <w:right w:val="single" w:sz="4" w:space="0" w:color="000000"/>
                        </w:tcBorders>
                      </w:tcPr>
                      <w:p>
                        <w:pPr/>
                      </w:p>
                    </w:tc>
                    <w:tc>
                      <w:tcPr>
                        <w:tcW w:w="994" w:type="dxa"/>
                        <w:vMerge/>
                        <w:tcBorders>
                          <w:left w:val="single" w:sz="4" w:space="0" w:color="000000"/>
                          <w:bottom w:val="single" w:sz="12" w:space="0" w:color="000000"/>
                          <w:right w:val="single" w:sz="4" w:space="0" w:color="000000"/>
                        </w:tcBorders>
                      </w:tcPr>
                      <w:p>
                        <w:pPr/>
                      </w:p>
                    </w:tc>
                    <w:tc>
                      <w:tcPr>
                        <w:tcW w:w="929" w:type="dxa"/>
                        <w:vMerge/>
                        <w:tcBorders>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b/>
          <w:bCs/>
          <w:sz w:val="21"/>
          <w:szCs w:val="21"/>
        </w:rPr>
        <w:t>2</w:t>
      </w:r>
      <w:r>
        <w:rPr>
          <w:rFonts w:ascii="宋体" w:hAnsi="宋体" w:cs="宋体" w:eastAsia="宋体" w:hint="default"/>
          <w:b/>
          <w:bCs/>
          <w:sz w:val="21"/>
          <w:szCs w:val="21"/>
        </w:rPr>
        <w:t>、</w:t>
        <w:tab/>
        <w:t>长期股权投资明细情况</w:t>
      </w:r>
      <w:r>
        <w:rPr>
          <w:rFonts w:ascii="宋体" w:hAnsi="宋体" w:cs="宋体" w:eastAsia="宋体" w:hint="default"/>
          <w:sz w:val="21"/>
          <w:szCs w:val="21"/>
        </w:rPr>
      </w:r>
    </w:p>
    <w:p>
      <w:pPr>
        <w:spacing w:line="240" w:lineRule="auto" w:before="4"/>
        <w:rPr>
          <w:rFonts w:ascii="宋体" w:hAnsi="宋体" w:cs="宋体" w:eastAsia="宋体" w:hint="default"/>
          <w:b/>
          <w:bCs/>
          <w:sz w:val="28"/>
          <w:szCs w:val="28"/>
        </w:rPr>
      </w:pPr>
      <w:r>
        <w:rPr/>
        <w:br w:type="column"/>
      </w:r>
      <w:r>
        <w:rPr>
          <w:rFonts w:ascii="宋体"/>
          <w:b/>
          <w:sz w:val="28"/>
        </w:rPr>
      </w:r>
    </w:p>
    <w:p>
      <w:pPr>
        <w:tabs>
          <w:tab w:pos="2365" w:val="left" w:leader="none"/>
          <w:tab w:pos="2996" w:val="left" w:leader="none"/>
          <w:tab w:pos="3704" w:val="left" w:leader="none"/>
          <w:tab w:pos="5262" w:val="left" w:leader="none"/>
          <w:tab w:pos="6112" w:val="left" w:leader="none"/>
          <w:tab w:pos="7105" w:val="left" w:leader="none"/>
        </w:tabs>
        <w:spacing w:line="20" w:lineRule="exact"/>
        <w:ind w:left="1104"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23" name="image371.png" descr=""/>
            <wp:cNvGraphicFramePr>
              <a:graphicFrameLocks noChangeAspect="1"/>
            </wp:cNvGraphicFramePr>
            <a:graphic>
              <a:graphicData uri="http://schemas.openxmlformats.org/drawingml/2006/picture">
                <pic:pic>
                  <pic:nvPicPr>
                    <pic:cNvPr id="24" name="image371.png"/>
                    <pic:cNvPicPr/>
                  </pic:nvPicPr>
                  <pic:blipFill>
                    <a:blip r:embed="rId39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25" name="image371.png" descr=""/>
            <wp:cNvGraphicFramePr>
              <a:graphicFrameLocks noChangeAspect="1"/>
            </wp:cNvGraphicFramePr>
            <a:graphic>
              <a:graphicData uri="http://schemas.openxmlformats.org/drawingml/2006/picture">
                <pic:pic>
                  <pic:nvPicPr>
                    <pic:cNvPr id="26" name="image371.png"/>
                    <pic:cNvPicPr/>
                  </pic:nvPicPr>
                  <pic:blipFill>
                    <a:blip r:embed="rId39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27" name="image371.png" descr=""/>
            <wp:cNvGraphicFramePr>
              <a:graphicFrameLocks noChangeAspect="1"/>
            </wp:cNvGraphicFramePr>
            <a:graphic>
              <a:graphicData uri="http://schemas.openxmlformats.org/drawingml/2006/picture">
                <pic:pic>
                  <pic:nvPicPr>
                    <pic:cNvPr id="28" name="image371.png"/>
                    <pic:cNvPicPr/>
                  </pic:nvPicPr>
                  <pic:blipFill>
                    <a:blip r:embed="rId39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29" name="image371.png" descr=""/>
            <wp:cNvGraphicFramePr>
              <a:graphicFrameLocks noChangeAspect="1"/>
            </wp:cNvGraphicFramePr>
            <a:graphic>
              <a:graphicData uri="http://schemas.openxmlformats.org/drawingml/2006/picture">
                <pic:pic>
                  <pic:nvPicPr>
                    <pic:cNvPr id="30" name="image371.png"/>
                    <pic:cNvPicPr/>
                  </pic:nvPicPr>
                  <pic:blipFill>
                    <a:blip r:embed="rId39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1" name="image371.png" descr=""/>
            <wp:cNvGraphicFramePr>
              <a:graphicFrameLocks noChangeAspect="1"/>
            </wp:cNvGraphicFramePr>
            <a:graphic>
              <a:graphicData uri="http://schemas.openxmlformats.org/drawingml/2006/picture">
                <pic:pic>
                  <pic:nvPicPr>
                    <pic:cNvPr id="32" name="image371.png"/>
                    <pic:cNvPicPr/>
                  </pic:nvPicPr>
                  <pic:blipFill>
                    <a:blip r:embed="rId39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3" name="image371.png" descr=""/>
            <wp:cNvGraphicFramePr>
              <a:graphicFrameLocks noChangeAspect="1"/>
            </wp:cNvGraphicFramePr>
            <a:graphic>
              <a:graphicData uri="http://schemas.openxmlformats.org/drawingml/2006/picture">
                <pic:pic>
                  <pic:nvPicPr>
                    <pic:cNvPr id="34" name="image371.png"/>
                    <pic:cNvPicPr/>
                  </pic:nvPicPr>
                  <pic:blipFill>
                    <a:blip r:embed="rId39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5" name="image371.png" descr=""/>
            <wp:cNvGraphicFramePr>
              <a:graphicFrameLocks noChangeAspect="1"/>
            </wp:cNvGraphicFramePr>
            <a:graphic>
              <a:graphicData uri="http://schemas.openxmlformats.org/drawingml/2006/picture">
                <pic:pic>
                  <pic:nvPicPr>
                    <pic:cNvPr id="36" name="image371.png"/>
                    <pic:cNvPicPr/>
                  </pic:nvPicPr>
                  <pic:blipFill>
                    <a:blip r:embed="rId395"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5"/>
        <w:rPr>
          <w:rFonts w:ascii="宋体" w:hAnsi="宋体" w:cs="宋体" w:eastAsia="宋体" w:hint="default"/>
          <w:b/>
          <w:bCs/>
          <w:sz w:val="16"/>
          <w:szCs w:val="16"/>
        </w:rPr>
      </w:pPr>
    </w:p>
    <w:p>
      <w:pPr>
        <w:spacing w:before="0"/>
        <w:ind w:left="564" w:right="0" w:firstLine="0"/>
        <w:jc w:val="left"/>
        <w:rPr>
          <w:rFonts w:ascii="Times New Roman" w:hAnsi="Times New Roman" w:cs="Times New Roman" w:eastAsia="Times New Roman" w:hint="default"/>
          <w:sz w:val="18"/>
          <w:szCs w:val="18"/>
        </w:rPr>
      </w:pPr>
      <w:r>
        <w:rPr/>
        <w:pict>
          <v:shape style="position:absolute;margin-left:740.650024pt;margin-top:2.326092pt;width:101.25pt;height:57.75pt;mso-position-horizontal-relative:page;mso-position-vertical-relative:paragraph;z-index:7168" type="#_x0000_t75" stroked="false">
            <v:imagedata r:id="rId401" o:title=""/>
          </v:shape>
        </w:pict>
      </w:r>
      <w:r>
        <w:rPr>
          <w:rFonts w:ascii="Times New Roman"/>
          <w:sz w:val="18"/>
        </w:rPr>
        <w:t>110</w:t>
      </w:r>
    </w:p>
    <w:p>
      <w:pPr>
        <w:spacing w:after="0"/>
        <w:jc w:val="left"/>
        <w:rPr>
          <w:rFonts w:ascii="Times New Roman" w:hAnsi="Times New Roman" w:cs="Times New Roman" w:eastAsia="Times New Roman" w:hint="default"/>
          <w:sz w:val="18"/>
          <w:szCs w:val="18"/>
        </w:rPr>
        <w:sectPr>
          <w:type w:val="continuous"/>
          <w:pgSz w:w="16840" w:h="11910" w:orient="landscape"/>
          <w:pgMar w:top="1580" w:bottom="0" w:left="1300" w:right="0"/>
          <w:cols w:num="2" w:equalWidth="0">
            <w:col w:w="6384" w:space="40"/>
            <w:col w:w="9116"/>
          </w:cols>
        </w:sectPr>
      </w:pPr>
    </w:p>
    <w:p>
      <w:pPr>
        <w:spacing w:line="240" w:lineRule="auto" w:before="2"/>
        <w:rPr>
          <w:rFonts w:ascii="Times New Roman" w:hAnsi="Times New Roman" w:cs="Times New Roman" w:eastAsia="Times New Roman" w:hint="default"/>
          <w:sz w:val="23"/>
          <w:szCs w:val="23"/>
        </w:rPr>
      </w:pPr>
    </w:p>
    <w:p>
      <w:pPr>
        <w:tabs>
          <w:tab w:pos="853" w:val="left" w:leader="none"/>
        </w:tabs>
        <w:spacing w:before="3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1400" w:val="left" w:leader="none"/>
        </w:tabs>
        <w:spacing w:before="98"/>
        <w:ind w:left="771" w:right="1782" w:firstLine="0"/>
        <w:jc w:val="left"/>
        <w:rPr>
          <w:rFonts w:ascii="宋体" w:hAnsi="宋体" w:cs="宋体" w:eastAsia="宋体" w:hint="default"/>
          <w:sz w:val="21"/>
          <w:szCs w:val="21"/>
        </w:rPr>
      </w:pPr>
      <w:r>
        <w:rPr/>
        <w:pict>
          <v:shape style="position:absolute;margin-left:216.889999pt;margin-top:21.723593pt;width:.47976pt;height:.12pt;mso-position-horizontal-relative:page;mso-position-vertical-relative:paragraph;z-index:-1307128" type="#_x0000_t75" stroked="false">
            <v:imagedata r:id="rId403" o:title=""/>
          </v:shape>
        </w:pict>
      </w:r>
      <w:r>
        <w:rPr/>
        <w:pict>
          <v:shape style="position:absolute;margin-left:288.290009pt;margin-top:21.723593pt;width:.47977pt;height:.12pt;mso-position-horizontal-relative:page;mso-position-vertical-relative:paragraph;z-index:-1307104" type="#_x0000_t75" stroked="false">
            <v:imagedata r:id="rId403" o:title=""/>
          </v:shape>
        </w:pict>
      </w:r>
      <w:r>
        <w:rPr/>
        <w:pict>
          <v:shape style="position:absolute;margin-left:394.630005pt;margin-top:21.723593pt;width:.47977pt;height:.12pt;mso-position-horizontal-relative:page;mso-position-vertical-relative:paragraph;z-index:-1307080" type="#_x0000_t75" stroked="false">
            <v:imagedata r:id="rId403" o:title=""/>
          </v:shape>
        </w:pict>
      </w:r>
      <w:r>
        <w:rPr/>
        <w:pict>
          <v:shape style="position:absolute;margin-left:458.5pt;margin-top:21.723593pt;width:.47977pt;height:.12pt;mso-position-horizontal-relative:page;mso-position-vertical-relative:paragraph;z-index:-1307056" type="#_x0000_t75" stroked="false">
            <v:imagedata r:id="rId403" o:title=""/>
          </v:shape>
        </w:pict>
      </w:r>
      <w:r>
        <w:rPr/>
        <w:pict>
          <v:group style="position:absolute;margin-left:120.019997pt;margin-top:40.443672pt;width:409.65pt;height:.5pt;mso-position-horizontal-relative:page;mso-position-vertical-relative:paragraph;z-index:-1307032" coordorigin="2400,809" coordsize="8193,10">
            <v:shape style="position:absolute;left:2400;top:809;width:1937;height:10" type="#_x0000_t75" stroked="false">
              <v:imagedata r:id="rId404" o:title=""/>
            </v:shape>
            <v:shape style="position:absolute;left:4333;top:809;width:6260;height:10" type="#_x0000_t75" stroked="false">
              <v:imagedata r:id="rId405" o:title=""/>
            </v:shape>
            <w10:wrap type="none"/>
          </v:group>
        </w:pict>
      </w:r>
      <w:r>
        <w:rPr/>
        <w:pict>
          <v:group style="position:absolute;margin-left:120.019997pt;margin-top:59.643673pt;width:409.65pt;height:.5pt;mso-position-horizontal-relative:page;mso-position-vertical-relative:paragraph;z-index:-1307008" coordorigin="2400,1193" coordsize="8193,10">
            <v:shape style="position:absolute;left:2400;top:1193;width:1937;height:10" type="#_x0000_t75" stroked="false">
              <v:imagedata r:id="rId404" o:title=""/>
            </v:shape>
            <v:shape style="position:absolute;left:4333;top:1193;width:6260;height:10" type="#_x0000_t75" stroked="false">
              <v:imagedata r:id="rId406" o:title=""/>
            </v:shape>
            <w10:wrap type="none"/>
          </v:group>
        </w:pict>
      </w:r>
      <w:r>
        <w:rPr/>
        <w:pict>
          <v:group style="position:absolute;margin-left:120.019997pt;margin-top:78.963669pt;width:409.65pt;height:.5pt;mso-position-horizontal-relative:page;mso-position-vertical-relative:paragraph;z-index:-1306984" coordorigin="2400,1579" coordsize="8193,10">
            <v:shape style="position:absolute;left:2400;top:1579;width:1937;height:10" type="#_x0000_t75" stroked="false">
              <v:imagedata r:id="rId404" o:title=""/>
            </v:shape>
            <v:shape style="position:absolute;left:4333;top:1579;width:6260;height:10" type="#_x0000_t75" stroked="false">
              <v:imagedata r:id="rId405" o:title=""/>
            </v:shape>
            <w10:wrap type="none"/>
          </v:group>
        </w:pict>
      </w:r>
      <w:r>
        <w:rPr/>
        <w:pict>
          <v:group style="position:absolute;margin-left:120.019997pt;margin-top:98.163673pt;width:409.65pt;height:.5pt;mso-position-horizontal-relative:page;mso-position-vertical-relative:paragraph;z-index:-1306960" coordorigin="2400,1963" coordsize="8193,10">
            <v:shape style="position:absolute;left:2400;top:1963;width:1937;height:10" type="#_x0000_t75" stroked="false">
              <v:imagedata r:id="rId404" o:title=""/>
            </v:shape>
            <v:shape style="position:absolute;left:4333;top:1963;width:6260;height:10" type="#_x0000_t75" stroked="false">
              <v:imagedata r:id="rId405" o:title=""/>
            </v:shape>
            <w10:wrap type="none"/>
          </v:group>
        </w:pict>
      </w:r>
      <w:r>
        <w:rPr/>
        <w:pict>
          <v:group style="position:absolute;margin-left:120.019997pt;margin-top:117.36367pt;width:409.65pt;height:.5pt;mso-position-horizontal-relative:page;mso-position-vertical-relative:paragraph;z-index:-1306936" coordorigin="2400,2347" coordsize="8193,10">
            <v:shape style="position:absolute;left:2400;top:2347;width:1937;height:10" type="#_x0000_t75" stroked="false">
              <v:imagedata r:id="rId404" o:title=""/>
            </v:shape>
            <v:shape style="position:absolute;left:4333;top:2347;width:6260;height:10" type="#_x0000_t75" stroked="false">
              <v:imagedata r:id="rId406" o:title=""/>
            </v:shape>
            <w10:wrap type="none"/>
          </v:group>
        </w:pict>
      </w:r>
      <w:r>
        <w:rPr/>
        <w:pict>
          <v:group style="position:absolute;margin-left:120.019997pt;margin-top:136.563614pt;width:409.65pt;height:.5pt;mso-position-horizontal-relative:page;mso-position-vertical-relative:paragraph;z-index:-1306912" coordorigin="2400,2731" coordsize="8193,10">
            <v:shape style="position:absolute;left:2400;top:2731;width:1937;height:10" type="#_x0000_t75" stroked="false">
              <v:imagedata r:id="rId404" o:title=""/>
            </v:shape>
            <v:shape style="position:absolute;left:4333;top:2731;width:6260;height:10" type="#_x0000_t75" stroked="false">
              <v:imagedata r:id="rId406" o:title=""/>
            </v:shape>
            <w10:wrap type="none"/>
          </v:group>
        </w:pict>
      </w:r>
      <w:r>
        <w:rPr/>
        <w:pict>
          <v:group style="position:absolute;margin-left:120.019997pt;margin-top:155.763672pt;width:409.65pt;height:.5pt;mso-position-horizontal-relative:page;mso-position-vertical-relative:paragraph;z-index:-1306888" coordorigin="2400,3115" coordsize="8193,10">
            <v:shape style="position:absolute;left:2400;top:3115;width:1937;height:10" type="#_x0000_t75" stroked="false">
              <v:imagedata r:id="rId404" o:title=""/>
            </v:shape>
            <v:shape style="position:absolute;left:4333;top:3115;width:2283;height:10" type="#_x0000_t75" stroked="false">
              <v:imagedata r:id="rId407" o:title=""/>
            </v:shape>
            <v:shape style="position:absolute;left:6611;top:3115;width:3982;height:10" type="#_x0000_t75" stroked="false">
              <v:imagedata r:id="rId408" o:title=""/>
            </v:shape>
            <w10:wrap type="none"/>
          </v:group>
        </w:pict>
      </w:r>
      <w:r>
        <w:rPr/>
        <w:pict>
          <v:group style="position:absolute;margin-left:120.019997pt;margin-top:174.993668pt;width:409.65pt;height:.5pt;mso-position-horizontal-relative:page;mso-position-vertical-relative:paragraph;z-index:-1306864" coordorigin="2400,3500" coordsize="8193,10">
            <v:shape style="position:absolute;left:2400;top:3500;width:1937;height:10" type="#_x0000_t75" stroked="false">
              <v:imagedata r:id="rId404" o:title=""/>
            </v:shape>
            <v:shape style="position:absolute;left:4333;top:3500;width:2283;height:10" type="#_x0000_t75" stroked="false">
              <v:imagedata r:id="rId407" o:title=""/>
            </v:shape>
            <v:shape style="position:absolute;left:6611;top:3500;width:3982;height:10" type="#_x0000_t75" stroked="false">
              <v:imagedata r:id="rId408" o:title=""/>
            </v:shape>
            <w10:wrap type="none"/>
          </v:group>
        </w:pict>
      </w:r>
      <w:r>
        <w:rPr/>
        <w:pict>
          <v:group style="position:absolute;margin-left:120.019997pt;margin-top:194.313675pt;width:409.65pt;height:.5pt;mso-position-horizontal-relative:page;mso-position-vertical-relative:paragraph;z-index:-1306840" coordorigin="2400,3886" coordsize="8193,10">
            <v:shape style="position:absolute;left:2400;top:3886;width:1937;height:10" type="#_x0000_t75" stroked="false">
              <v:imagedata r:id="rId404" o:title=""/>
            </v:shape>
            <v:shape style="position:absolute;left:4333;top:3886;width:2283;height:10" type="#_x0000_t75" stroked="false">
              <v:imagedata r:id="rId409" o:title=""/>
            </v:shape>
            <v:shape style="position:absolute;left:6611;top:3886;width:3982;height:10" type="#_x0000_t75" stroked="false">
              <v:imagedata r:id="rId410" o:title=""/>
            </v:shape>
            <w10:wrap type="none"/>
          </v:group>
        </w:pict>
      </w:r>
      <w:r>
        <w:rPr/>
        <w:pict>
          <v:group style="position:absolute;margin-left:120.019997pt;margin-top:213.513672pt;width:409.65pt;height:.5pt;mso-position-horizontal-relative:page;mso-position-vertical-relative:paragraph;z-index:-1306816" coordorigin="2400,4270" coordsize="8193,10">
            <v:shape style="position:absolute;left:2400;top:4270;width:1937;height:10" type="#_x0000_t75" stroked="false">
              <v:imagedata r:id="rId404" o:title=""/>
            </v:shape>
            <v:shape style="position:absolute;left:4333;top:4270;width:2283;height:10" type="#_x0000_t75" stroked="false">
              <v:imagedata r:id="rId407" o:title=""/>
            </v:shape>
            <v:shape style="position:absolute;left:6611;top:4270;width:3982;height:10" type="#_x0000_t75" stroked="false">
              <v:imagedata r:id="rId408" o:title=""/>
            </v:shape>
            <w10:wrap type="none"/>
          </v:group>
        </w:pict>
      </w:r>
      <w:r>
        <w:rPr/>
        <w:pict>
          <v:group style="position:absolute;margin-left:120.019997pt;margin-top:232.713669pt;width:409.65pt;height:.5pt;mso-position-horizontal-relative:page;mso-position-vertical-relative:paragraph;z-index:-1306792" coordorigin="2400,4654" coordsize="8193,10">
            <v:shape style="position:absolute;left:2400;top:4654;width:1937;height:10" type="#_x0000_t75" stroked="false">
              <v:imagedata r:id="rId404" o:title=""/>
            </v:shape>
            <v:shape style="position:absolute;left:4333;top:4654;width:2283;height:10" type="#_x0000_t75" stroked="false">
              <v:imagedata r:id="rId407" o:title=""/>
            </v:shape>
            <v:shape style="position:absolute;left:6611;top:4654;width:3982;height:10" type="#_x0000_t75" stroked="false">
              <v:imagedata r:id="rId408" o:title=""/>
            </v:shape>
            <w10:wrap type="none"/>
          </v:group>
        </w:pict>
      </w:r>
      <w:r>
        <w:rPr/>
        <w:pict>
          <v:group style="position:absolute;margin-left:120.019997pt;margin-top:251.913635pt;width:409.65pt;height:.5pt;mso-position-horizontal-relative:page;mso-position-vertical-relative:paragraph;z-index:-1306768" coordorigin="2400,5038" coordsize="8193,10">
            <v:shape style="position:absolute;left:2400;top:5038;width:1937;height:10" type="#_x0000_t75" stroked="false">
              <v:imagedata r:id="rId404" o:title=""/>
            </v:shape>
            <v:shape style="position:absolute;left:4333;top:5038;width:2283;height:10" type="#_x0000_t75" stroked="false">
              <v:imagedata r:id="rId407" o:title=""/>
            </v:shape>
            <v:shape style="position:absolute;left:6611;top:5038;width:3982;height:10" type="#_x0000_t75" stroked="false">
              <v:imagedata r:id="rId411" o:title=""/>
            </v:shape>
            <w10:wrap type="none"/>
          </v:group>
        </w:pict>
      </w:r>
      <w:r>
        <w:rPr/>
        <w:pict>
          <v:group style="position:absolute;margin-left:120.019997pt;margin-top:271.113647pt;width:409.65pt;height:.5pt;mso-position-horizontal-relative:page;mso-position-vertical-relative:paragraph;z-index:-1306744" coordorigin="2400,5422" coordsize="8193,10">
            <v:shape style="position:absolute;left:2400;top:5422;width:1937;height:10" type="#_x0000_t75" stroked="false">
              <v:imagedata r:id="rId404" o:title=""/>
            </v:shape>
            <v:shape style="position:absolute;left:4333;top:5422;width:2283;height:10" type="#_x0000_t75" stroked="false">
              <v:imagedata r:id="rId409" o:title=""/>
            </v:shape>
            <v:shape style="position:absolute;left:6611;top:5422;width:3982;height:10" type="#_x0000_t75" stroked="false">
              <v:imagedata r:id="rId412" o:title=""/>
            </v:shape>
            <w10:wrap type="none"/>
          </v:group>
        </w:pict>
      </w:r>
      <w:r>
        <w:rPr/>
        <w:pict>
          <v:group style="position:absolute;margin-left:120.019997pt;margin-top:290.313660pt;width:409.65pt;height:.5pt;mso-position-horizontal-relative:page;mso-position-vertical-relative:paragraph;z-index:-1306720" coordorigin="2400,5806" coordsize="8193,10">
            <v:shape style="position:absolute;left:2400;top:5806;width:1937;height:10" type="#_x0000_t75" stroked="false">
              <v:imagedata r:id="rId404" o:title=""/>
            </v:shape>
            <v:shape style="position:absolute;left:4333;top:5806;width:2283;height:10" type="#_x0000_t75" stroked="false">
              <v:imagedata r:id="rId409" o:title=""/>
            </v:shape>
            <v:shape style="position:absolute;left:6611;top:5806;width:3982;height:10" type="#_x0000_t75" stroked="false">
              <v:imagedata r:id="rId410" o:title=""/>
            </v:shape>
            <w10:wrap type="none"/>
          </v:group>
        </w:pict>
      </w:r>
      <w:r>
        <w:rPr/>
        <w:pict>
          <v:group style="position:absolute;margin-left:120.019997pt;margin-top:323.433655pt;width:409.65pt;height:5.4pt;mso-position-horizontal-relative:page;mso-position-vertical-relative:paragraph;z-index:-1306696" coordorigin="2400,6469" coordsize="8193,108">
            <v:shape style="position:absolute;left:2400;top:6469;width:1957;height:108" type="#_x0000_t75" stroked="false">
              <v:imagedata r:id="rId413" o:title=""/>
            </v:shape>
            <v:shape style="position:absolute;left:4333;top:6565;width:1442;height:12" type="#_x0000_t75" stroked="false">
              <v:imagedata r:id="rId414" o:title=""/>
            </v:shape>
            <v:shape style="position:absolute;left:5761;top:6565;width:2141;height:12" type="#_x0000_t75" stroked="false">
              <v:imagedata r:id="rId415" o:title=""/>
            </v:shape>
            <v:shape style="position:absolute;left:7888;top:6565;width:1292;height:12" type="#_x0000_t75" stroked="false">
              <v:imagedata r:id="rId416" o:title=""/>
            </v:shape>
            <v:shape style="position:absolute;left:9165;top:6567;width:1428;height:10" type="#_x0000_t75" stroked="false">
              <v:imagedata r:id="rId417"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固定资产情况</w:t>
      </w:r>
      <w:r>
        <w:rPr>
          <w:rFonts w:ascii="宋体" w:hAnsi="宋体" w:cs="宋体" w:eastAsia="宋体" w:hint="default"/>
          <w:sz w:val="21"/>
          <w:szCs w:val="21"/>
        </w:rPr>
      </w:r>
    </w:p>
    <w:tbl>
      <w:tblPr>
        <w:tblW w:w="0" w:type="auto"/>
        <w:jc w:val="left"/>
        <w:tblInd w:w="725" w:type="dxa"/>
        <w:tblLayout w:type="fixed"/>
        <w:tblCellMar>
          <w:top w:w="0" w:type="dxa"/>
          <w:left w:w="0" w:type="dxa"/>
          <w:bottom w:w="0" w:type="dxa"/>
          <w:right w:w="0" w:type="dxa"/>
        </w:tblCellMar>
        <w:tblLook w:val="01E0"/>
      </w:tblPr>
      <w:tblGrid>
        <w:gridCol w:w="1957"/>
        <w:gridCol w:w="1428"/>
        <w:gridCol w:w="850"/>
        <w:gridCol w:w="1277"/>
        <w:gridCol w:w="1277"/>
        <w:gridCol w:w="1418"/>
      </w:tblGrid>
      <w:tr>
        <w:trPr>
          <w:trHeight w:val="391" w:hRule="exact"/>
        </w:trPr>
        <w:tc>
          <w:tcPr>
            <w:tcW w:w="1957"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348"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2127"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69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7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18"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34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0"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345,790,534.68</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74,930,204.21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3,331,724.68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18"/>
                <w:szCs w:val="18"/>
              </w:rPr>
            </w:pPr>
            <w:r>
              <w:rPr>
                <w:rFonts w:ascii="Times New Roman"/>
                <w:spacing w:val="-1"/>
                <w:sz w:val="18"/>
              </w:rPr>
              <w:t>417,389,014.21</w:t>
            </w:r>
          </w:p>
        </w:tc>
      </w:tr>
      <w:tr>
        <w:trPr>
          <w:trHeight w:val="385"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8"/>
                <w:szCs w:val="18"/>
              </w:rPr>
            </w:pPr>
            <w:r>
              <w:rPr>
                <w:rFonts w:ascii="Times New Roman"/>
                <w:spacing w:val="-1"/>
                <w:sz w:val="18"/>
              </w:rPr>
              <w:t>114,839,541.96</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8"/>
                <w:szCs w:val="18"/>
              </w:rPr>
            </w:pPr>
            <w:r>
              <w:rPr>
                <w:rFonts w:ascii="Times New Roman"/>
                <w:spacing w:val="-1"/>
                <w:sz w:val="18"/>
              </w:rPr>
              <w:t>28,347,049.06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2,136,828.84</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spacing w:val="-1"/>
                <w:sz w:val="18"/>
              </w:rPr>
              <w:t>141,049,762.18</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210,195,299.05</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43,114,157.80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663,960.00</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252,645,496.85</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5,286,477.06</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w w:val="95"/>
                <w:sz w:val="18"/>
              </w:rPr>
              <w:t>237,562.00</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5,048,915.06</w:t>
            </w:r>
          </w:p>
        </w:tc>
      </w:tr>
      <w:tr>
        <w:trPr>
          <w:trHeight w:val="770"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15,469,216.61</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3,468,997.35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293,373.84</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18,644,840.12</w:t>
            </w:r>
          </w:p>
        </w:tc>
      </w:tr>
      <w:tr>
        <w:trPr>
          <w:trHeight w:val="383" w:hRule="exact"/>
        </w:trPr>
        <w:tc>
          <w:tcPr>
            <w:tcW w:w="1957"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40" w:right="0"/>
              <w:jc w:val="left"/>
              <w:rPr>
                <w:rFonts w:ascii="宋体" w:hAnsi="宋体" w:cs="宋体" w:eastAsia="宋体" w:hint="default"/>
                <w:sz w:val="18"/>
                <w:szCs w:val="18"/>
              </w:rPr>
            </w:pPr>
            <w:r>
              <w:rPr>
                <w:rFonts w:ascii="宋体" w:hAnsi="宋体" w:cs="宋体" w:eastAsia="宋体" w:hint="default"/>
                <w:sz w:val="18"/>
                <w:szCs w:val="18"/>
              </w:rPr>
              <w:t>本期新增</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73"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170,387,136.92</w:t>
            </w: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8"/>
                <w:szCs w:val="18"/>
              </w:rPr>
            </w:pPr>
            <w:r>
              <w:rPr>
                <w:rFonts w:ascii="Times New Roman"/>
                <w:spacing w:val="-1"/>
                <w:sz w:val="18"/>
              </w:rPr>
              <w:t>21,299,514.96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2,361,290.16</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spacing w:val="-1"/>
                <w:sz w:val="18"/>
              </w:rPr>
              <w:t>189,325,361.72</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33,305,701.31</w:t>
            </w: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3,993,802.50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1,307,680.30</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pacing w:val="-1"/>
                <w:sz w:val="18"/>
              </w:rPr>
              <w:t>35,991,823.51</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127,218,543.87</w:t>
            </w: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14,925,698.86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563,299.78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141,580,942.95</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1,575,348.77</w:t>
            </w: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597,477.98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225,683.90</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1,947,142.85</w:t>
            </w:r>
          </w:p>
        </w:tc>
      </w:tr>
      <w:tr>
        <w:trPr>
          <w:trHeight w:val="761"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8,287,542.97</w:t>
            </w: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1,782,535.62</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264,626.18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9,805,452.41</w:t>
            </w:r>
          </w:p>
        </w:tc>
      </w:tr>
      <w:tr>
        <w:trPr>
          <w:trHeight w:val="662"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75"/>
                <w:sz w:val="18"/>
                <w:szCs w:val="18"/>
              </w:rPr>
              <w:t>、</w:t>
            </w:r>
            <w:r>
              <w:rPr>
                <w:rFonts w:ascii="宋体" w:hAnsi="宋体" w:cs="宋体" w:eastAsia="宋体" w:hint="default"/>
                <w:sz w:val="18"/>
                <w:szCs w:val="18"/>
              </w:rPr>
              <w:t>固定资产账面净值</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175,403,397.76</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74,930,204.21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22,269,949.48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228,063,652.49</w:t>
            </w:r>
          </w:p>
        </w:tc>
      </w:tr>
      <w:tr>
        <w:trPr>
          <w:trHeight w:val="490"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81,533,840.65</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28,347,049.06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4,822,951.04</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105,057,938.67</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82,976,755.18</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43,114,157.80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15,026,359.08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8"/>
              <w:jc w:val="right"/>
              <w:rPr>
                <w:rFonts w:ascii="Times New Roman" w:hAnsi="Times New Roman" w:cs="Times New Roman" w:eastAsia="Times New Roman" w:hint="default"/>
                <w:sz w:val="18"/>
                <w:szCs w:val="18"/>
              </w:rPr>
            </w:pPr>
            <w:r>
              <w:rPr>
                <w:rFonts w:ascii="Times New Roman"/>
                <w:spacing w:val="-2"/>
                <w:sz w:val="18"/>
              </w:rPr>
              <w:t>111,064,553.90</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3,711,128.29</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609,356.08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3,101,772.21</w:t>
            </w:r>
          </w:p>
        </w:tc>
      </w:tr>
      <w:tr>
        <w:trPr>
          <w:trHeight w:val="577"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7,181,673.64</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3,468,997.35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1,811,283.28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8,839,387.71</w:t>
            </w:r>
          </w:p>
        </w:tc>
      </w:tr>
      <w:tr>
        <w:trPr>
          <w:trHeight w:val="572"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42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2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42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42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578"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42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nil" w:sz="6" w:space="0" w:color="auto"/>
            </w:tcBorders>
          </w:tcPr>
          <w:p>
            <w:pPr/>
          </w:p>
        </w:tc>
      </w:tr>
      <w:tr>
        <w:trPr>
          <w:trHeight w:val="959"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381" w:lineRule="auto"/>
              <w:ind w:left="122" w:right="101"/>
              <w:jc w:val="left"/>
              <w:rPr>
                <w:rFonts w:ascii="宋体" w:hAnsi="宋体" w:cs="宋体" w:eastAsia="宋体" w:hint="default"/>
                <w:sz w:val="18"/>
                <w:szCs w:val="18"/>
              </w:rPr>
            </w:pPr>
            <w:r>
              <w:rPr>
                <w:rFonts w:ascii="宋体" w:hAnsi="宋体" w:cs="宋体" w:eastAsia="宋体" w:hint="default"/>
                <w:spacing w:val="-8"/>
                <w:sz w:val="18"/>
                <w:szCs w:val="18"/>
              </w:rPr>
              <w:t>五、固定资产账面价值</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合计</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175,403,397.76</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74,930,204.21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22,269,949.48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228,063,652.49</w:t>
            </w:r>
          </w:p>
        </w:tc>
      </w:tr>
      <w:tr>
        <w:trPr>
          <w:trHeight w:val="382"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81,533,840.65</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28,347,049.06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4,822,951.04</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105,057,938.67</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82,976,755.18</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43,114,157.80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pacing w:val="-1"/>
                <w:sz w:val="18"/>
              </w:rPr>
              <w:t>15,026,359.08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2"/>
                <w:sz w:val="18"/>
              </w:rPr>
              <w:t>111,064,553.90</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3,711,128.29</w:t>
            </w:r>
          </w:p>
        </w:tc>
        <w:tc>
          <w:tcPr>
            <w:tcW w:w="850" w:type="dxa"/>
            <w:tcBorders>
              <w:top w:val="nil" w:sz="6" w:space="0" w:color="auto"/>
              <w:left w:val="single" w:sz="4" w:space="0" w:color="000000"/>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609,356.08</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3,101,772.21</w:t>
            </w:r>
          </w:p>
        </w:tc>
      </w:tr>
      <w:tr>
        <w:trPr>
          <w:trHeight w:val="393" w:hRule="exact"/>
        </w:trPr>
        <w:tc>
          <w:tcPr>
            <w:tcW w:w="1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667"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4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7,181,673.64</w:t>
            </w:r>
          </w:p>
        </w:tc>
        <w:tc>
          <w:tcPr>
            <w:tcW w:w="850" w:type="dxa"/>
            <w:tcBorders>
              <w:top w:val="nil" w:sz="6" w:space="0" w:color="auto"/>
              <w:left w:val="single" w:sz="4" w:space="0" w:color="000000"/>
              <w:bottom w:val="single" w:sz="12" w:space="0" w:color="000000"/>
              <w:right w:val="nil" w:sz="6" w:space="0" w:color="auto"/>
            </w:tcBorders>
          </w:tcPr>
          <w:p>
            <w:pPr/>
          </w:p>
        </w:tc>
        <w:tc>
          <w:tcPr>
            <w:tcW w:w="1277" w:type="dxa"/>
            <w:tcBorders>
              <w:top w:val="nil" w:sz="6" w:space="0" w:color="auto"/>
              <w:left w:val="nil" w:sz="6" w:space="0" w:color="auto"/>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3,468,997.35</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1,811,283.28</w:t>
            </w:r>
          </w:p>
        </w:tc>
        <w:tc>
          <w:tcPr>
            <w:tcW w:w="1418"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8,839,387.71</w:t>
            </w:r>
          </w:p>
        </w:tc>
      </w:tr>
    </w:tbl>
    <w:p>
      <w:pPr>
        <w:spacing w:before="81"/>
        <w:ind w:left="858" w:right="1782" w:firstLine="0"/>
        <w:jc w:val="left"/>
        <w:rPr>
          <w:rFonts w:ascii="宋体" w:hAnsi="宋体" w:cs="宋体" w:eastAsia="宋体" w:hint="default"/>
          <w:sz w:val="21"/>
          <w:szCs w:val="21"/>
        </w:rPr>
      </w:pPr>
      <w:r>
        <w:rPr/>
        <w:pict>
          <v:group style="position:absolute;margin-left:120.019997pt;margin-top:-307.73233pt;width:409.65pt;height:.5pt;mso-position-horizontal-relative:page;mso-position-vertical-relative:paragraph;z-index:-1306672" coordorigin="2400,-6155" coordsize="8193,10">
            <v:shape style="position:absolute;left:2400;top:-6155;width:1937;height:10" type="#_x0000_t75" stroked="false">
              <v:imagedata r:id="rId404" o:title=""/>
            </v:shape>
            <v:shape style="position:absolute;left:4333;top:-6155;width:6260;height:10" type="#_x0000_t75" stroked="false">
              <v:imagedata r:id="rId405" o:title=""/>
            </v:shape>
            <w10:wrap type="none"/>
          </v:group>
        </w:pict>
      </w:r>
      <w:r>
        <w:rPr/>
        <w:pict>
          <v:group style="position:absolute;margin-left:120.019997pt;margin-top:-288.512329pt;width:409.65pt;height:.5pt;mso-position-horizontal-relative:page;mso-position-vertical-relative:paragraph;z-index:-1306648" coordorigin="2400,-5770" coordsize="8193,10">
            <v:shape style="position:absolute;left:2400;top:-5770;width:1937;height:10" type="#_x0000_t75" stroked="false">
              <v:imagedata r:id="rId404" o:title=""/>
            </v:shape>
            <v:shape style="position:absolute;left:4333;top:-5770;width:6260;height:10" type="#_x0000_t75" stroked="false">
              <v:imagedata r:id="rId406" o:title=""/>
            </v:shape>
            <w10:wrap type="none"/>
          </v:group>
        </w:pict>
      </w:r>
      <w:r>
        <w:rPr/>
        <w:pict>
          <v:group style="position:absolute;margin-left:120.019997pt;margin-top:-269.312317pt;width:409.65pt;height:.5pt;mso-position-horizontal-relative:page;mso-position-vertical-relative:paragraph;z-index:-1306624" coordorigin="2400,-5386" coordsize="8193,10">
            <v:shape style="position:absolute;left:2400;top:-5386;width:1937;height:10" type="#_x0000_t75" stroked="false">
              <v:imagedata r:id="rId404" o:title=""/>
            </v:shape>
            <v:shape style="position:absolute;left:4333;top:-5386;width:6260;height:10" type="#_x0000_t75" stroked="false">
              <v:imagedata r:id="rId405" o:title=""/>
            </v:shape>
            <w10:wrap type="none"/>
          </v:group>
        </w:pict>
      </w:r>
      <w:r>
        <w:rPr/>
        <w:pict>
          <v:group style="position:absolute;margin-left:120.019997pt;margin-top:-250.112335pt;width:409.65pt;height:.5pt;mso-position-horizontal-relative:page;mso-position-vertical-relative:paragraph;z-index:-1306600" coordorigin="2400,-5002" coordsize="8193,10">
            <v:shape style="position:absolute;left:2400;top:-5002;width:1937;height:10" type="#_x0000_t75" stroked="false">
              <v:imagedata r:id="rId404" o:title=""/>
            </v:shape>
            <v:shape style="position:absolute;left:4333;top:-5002;width:6260;height:10" type="#_x0000_t75" stroked="false">
              <v:imagedata r:id="rId405" o:title=""/>
            </v:shape>
            <w10:wrap type="none"/>
          </v:group>
        </w:pict>
      </w:r>
      <w:r>
        <w:rPr/>
        <w:pict>
          <v:group style="position:absolute;margin-left:120.019997pt;margin-top:-230.912369pt;width:409.65pt;height:.5pt;mso-position-horizontal-relative:page;mso-position-vertical-relative:paragraph;z-index:-1306576" coordorigin="2400,-4618" coordsize="8193,10">
            <v:shape style="position:absolute;left:2400;top:-4618;width:1937;height:10" type="#_x0000_t75" stroked="false">
              <v:imagedata r:id="rId404" o:title=""/>
            </v:shape>
            <v:shape style="position:absolute;left:4333;top:-4618;width:6260;height:10" type="#_x0000_t75" stroked="false">
              <v:imagedata r:id="rId405" o:title=""/>
            </v:shape>
            <w10:wrap type="none"/>
          </v:group>
        </w:pict>
      </w:r>
      <w:r>
        <w:rPr/>
        <w:pict>
          <v:group style="position:absolute;margin-left:120.019997pt;margin-top:-211.592377pt;width:409.65pt;height:.5pt;mso-position-horizontal-relative:page;mso-position-vertical-relative:paragraph;z-index:-1306552" coordorigin="2400,-4232" coordsize="8193,10">
            <v:shape style="position:absolute;left:2400;top:-4232;width:1937;height:10" type="#_x0000_t75" stroked="false">
              <v:imagedata r:id="rId404" o:title=""/>
            </v:shape>
            <v:shape style="position:absolute;left:4333;top:-4232;width:6260;height:10" type="#_x0000_t75" stroked="false">
              <v:imagedata r:id="rId406" o:title=""/>
            </v:shape>
            <w10:wrap type="none"/>
          </v:group>
        </w:pict>
      </w:r>
      <w:r>
        <w:rPr/>
        <w:pict>
          <v:group style="position:absolute;margin-left:120.019997pt;margin-top:-192.392303pt;width:409.65pt;height:.5pt;mso-position-horizontal-relative:page;mso-position-vertical-relative:paragraph;z-index:-1306528" coordorigin="2400,-3848" coordsize="8193,10">
            <v:shape style="position:absolute;left:2400;top:-3848;width:1937;height:10" type="#_x0000_t75" stroked="false">
              <v:imagedata r:id="rId404" o:title=""/>
            </v:shape>
            <v:shape style="position:absolute;left:4333;top:-3848;width:6260;height:10" type="#_x0000_t75" stroked="false">
              <v:imagedata r:id="rId405" o:title=""/>
            </v:shape>
            <w10:wrap type="none"/>
          </v:group>
        </w:pict>
      </w:r>
      <w:r>
        <w:rPr/>
        <w:pict>
          <v:group style="position:absolute;margin-left:120.019997pt;margin-top:-173.192307pt;width:409.65pt;height:.5pt;mso-position-horizontal-relative:page;mso-position-vertical-relative:paragraph;z-index:-1306504" coordorigin="2400,-3464" coordsize="8193,10">
            <v:shape style="position:absolute;left:2400;top:-3464;width:1937;height:10" type="#_x0000_t75" stroked="false">
              <v:imagedata r:id="rId404" o:title=""/>
            </v:shape>
            <v:shape style="position:absolute;left:4333;top:-3464;width:6260;height:10" type="#_x0000_t75" stroked="false">
              <v:imagedata r:id="rId405" o:title=""/>
            </v:shape>
            <w10:wrap type="none"/>
          </v:group>
        </w:pict>
      </w:r>
      <w:r>
        <w:rPr/>
        <w:pict>
          <v:group style="position:absolute;margin-left:120.019997pt;margin-top:-153.99231pt;width:409.65pt;height:.5pt;mso-position-horizontal-relative:page;mso-position-vertical-relative:paragraph;z-index:-1306480" coordorigin="2400,-3080" coordsize="8193,10">
            <v:shape style="position:absolute;left:2400;top:-3080;width:1937;height:10" type="#_x0000_t75" stroked="false">
              <v:imagedata r:id="rId404" o:title=""/>
            </v:shape>
            <v:shape style="position:absolute;left:4333;top:-3080;width:6260;height:10" type="#_x0000_t75" stroked="false">
              <v:imagedata r:id="rId405" o:title=""/>
            </v:shape>
            <w10:wrap type="none"/>
          </v:group>
        </w:pict>
      </w:r>
      <w:r>
        <w:rPr/>
        <w:pict>
          <v:group style="position:absolute;margin-left:120.019997pt;margin-top:-134.792374pt;width:409.65pt;height:.5pt;mso-position-horizontal-relative:page;mso-position-vertical-relative:paragraph;z-index:-1306456" coordorigin="2400,-2696" coordsize="8193,10">
            <v:shape style="position:absolute;left:2400;top:-2696;width:1937;height:10" type="#_x0000_t75" stroked="false">
              <v:imagedata r:id="rId404" o:title=""/>
            </v:shape>
            <v:shape style="position:absolute;left:4333;top:-2696;width:6260;height:10" type="#_x0000_t75" stroked="false">
              <v:imagedata r:id="rId406" o:title=""/>
            </v:shape>
            <w10:wrap type="none"/>
          </v:group>
        </w:pict>
      </w:r>
      <w:r>
        <w:rPr/>
        <w:pict>
          <v:group style="position:absolute;margin-left:120.019997pt;margin-top:-115.56237pt;width:409.65pt;height:.5pt;mso-position-horizontal-relative:page;mso-position-vertical-relative:paragraph;z-index:-1306432" coordorigin="2400,-2311" coordsize="8193,10">
            <v:shape style="position:absolute;left:2400;top:-2311;width:1937;height:10" type="#_x0000_t75" stroked="false">
              <v:imagedata r:id="rId404" o:title=""/>
            </v:shape>
            <v:shape style="position:absolute;left:4333;top:-2311;width:6260;height:10" type="#_x0000_t75" stroked="false">
              <v:imagedata r:id="rId405" o:title=""/>
            </v:shape>
            <w10:wrap type="none"/>
          </v:group>
        </w:pict>
      </w:r>
      <w:r>
        <w:rPr/>
        <w:pict>
          <v:group style="position:absolute;margin-left:120.019997pt;margin-top:-82.442291pt;width:409.65pt;height:5.4pt;mso-position-horizontal-relative:page;mso-position-vertical-relative:paragraph;z-index:-1306408" coordorigin="2400,-1649" coordsize="8193,108">
            <v:shape style="position:absolute;left:2400;top:-1649;width:1957;height:108" type="#_x0000_t75" stroked="false">
              <v:imagedata r:id="rId413" o:title=""/>
            </v:shape>
            <v:shape style="position:absolute;left:4333;top:-1553;width:1442;height:12" type="#_x0000_t75" stroked="false">
              <v:imagedata r:id="rId414" o:title=""/>
            </v:shape>
            <v:shape style="position:absolute;left:5761;top:-1553;width:2141;height:12" type="#_x0000_t75" stroked="false">
              <v:imagedata r:id="rId415" o:title=""/>
            </v:shape>
            <v:shape style="position:absolute;left:7888;top:-1553;width:1292;height:12" type="#_x0000_t75" stroked="false">
              <v:imagedata r:id="rId416" o:title=""/>
            </v:shape>
            <v:shape style="position:absolute;left:9165;top:-1550;width:1428;height:10" type="#_x0000_t75" stroked="false">
              <v:imagedata r:id="rId417" o:title=""/>
            </v:shape>
            <w10:wrap type="none"/>
          </v:group>
        </w:pict>
      </w:r>
      <w:r>
        <w:rPr/>
        <w:pict>
          <v:group style="position:absolute;margin-left:120.019997pt;margin-top:-58.322308pt;width:409.65pt;height:.5pt;mso-position-horizontal-relative:page;mso-position-vertical-relative:paragraph;z-index:-1306384" coordorigin="2400,-1166" coordsize="8193,10">
            <v:shape style="position:absolute;left:2400;top:-1166;width:1937;height:10" type="#_x0000_t75" stroked="false">
              <v:imagedata r:id="rId404" o:title=""/>
            </v:shape>
            <v:shape style="position:absolute;left:4333;top:-1166;width:6260;height:10" type="#_x0000_t75" stroked="false">
              <v:imagedata r:id="rId405" o:title=""/>
            </v:shape>
            <w10:wrap type="none"/>
          </v:group>
        </w:pict>
      </w:r>
      <w:r>
        <w:rPr/>
        <w:pict>
          <v:group style="position:absolute;margin-left:120.019997pt;margin-top:-39.122368pt;width:409.65pt;height:.5pt;mso-position-horizontal-relative:page;mso-position-vertical-relative:paragraph;z-index:-1306360" coordorigin="2400,-782" coordsize="8193,10">
            <v:shape style="position:absolute;left:2400;top:-782;width:1937;height:10" type="#_x0000_t75" stroked="false">
              <v:imagedata r:id="rId404" o:title=""/>
            </v:shape>
            <v:shape style="position:absolute;left:4333;top:-782;width:6260;height:10" type="#_x0000_t75" stroked="false">
              <v:imagedata r:id="rId406" o:title=""/>
            </v:shape>
            <w10:wrap type="none"/>
          </v:group>
        </w:pict>
      </w:r>
      <w:r>
        <w:rPr/>
        <w:pict>
          <v:group style="position:absolute;margin-left:120.019997pt;margin-top:-19.922369pt;width:409.65pt;height:.5pt;mso-position-horizontal-relative:page;mso-position-vertical-relative:paragraph;z-index:-1306336" coordorigin="2400,-398" coordsize="8193,10">
            <v:shape style="position:absolute;left:2400;top:-398;width:1937;height:10" type="#_x0000_t75" stroked="false">
              <v:imagedata r:id="rId404" o:title=""/>
            </v:shape>
            <v:shape style="position:absolute;left:4333;top:-398;width:6260;height:10" type="#_x0000_t75" stroked="false">
              <v:imagedata r:id="rId405" o:title=""/>
            </v:shape>
            <w10:wrap type="none"/>
          </v:group>
        </w:pict>
      </w:r>
      <w:r>
        <w:rPr>
          <w:rFonts w:ascii="宋体" w:hAnsi="宋体" w:cs="宋体" w:eastAsia="宋体" w:hint="default"/>
          <w:sz w:val="21"/>
          <w:szCs w:val="21"/>
        </w:rPr>
        <w:t>本期折旧额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21,299,514.96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footerReference w:type="default" r:id="rId402"/>
          <w:pgSz w:w="11910" w:h="16840"/>
          <w:pgMar w:footer="980" w:header="0" w:top="1260" w:bottom="1160" w:left="1660" w:right="0"/>
          <w:pgNumType w:start="111"/>
        </w:sectPr>
      </w:pPr>
    </w:p>
    <w:p>
      <w:pPr>
        <w:spacing w:line="240" w:lineRule="auto" w:before="11"/>
        <w:rPr>
          <w:rFonts w:ascii="宋体" w:hAnsi="宋体" w:cs="宋体" w:eastAsia="宋体" w:hint="default"/>
          <w:sz w:val="18"/>
          <w:szCs w:val="18"/>
        </w:rPr>
      </w:pPr>
    </w:p>
    <w:p>
      <w:pPr>
        <w:tabs>
          <w:tab w:pos="1395" w:val="left" w:leader="none"/>
        </w:tabs>
        <w:spacing w:line="304" w:lineRule="auto" w:before="36"/>
        <w:ind w:left="858" w:right="1688" w:firstLine="0"/>
        <w:jc w:val="left"/>
        <w:rPr>
          <w:rFonts w:ascii="宋体" w:hAnsi="宋体" w:cs="宋体" w:eastAsia="宋体" w:hint="default"/>
          <w:sz w:val="21"/>
          <w:szCs w:val="21"/>
        </w:rPr>
      </w:pPr>
      <w:r>
        <w:rPr/>
        <w:pict>
          <v:shape style="position:absolute;margin-left:117.620003pt;margin-top:35.543678pt;width:411.95pt;height:42.4pt;mso-position-horizontal-relative:page;mso-position-vertical-relative:paragraph;z-index:88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37"/>
                    <w:gridCol w:w="1889"/>
                    <w:gridCol w:w="2047"/>
                    <w:gridCol w:w="2165"/>
                  </w:tblGrid>
                  <w:tr>
                    <w:trPr>
                      <w:trHeight w:val="382" w:hRule="exact"/>
                    </w:trPr>
                    <w:tc>
                      <w:tcPr>
                        <w:tcW w:w="2137" w:type="dxa"/>
                        <w:tcBorders>
                          <w:top w:val="single" w:sz="12" w:space="0" w:color="000000"/>
                          <w:left w:val="nil" w:sz="6" w:space="0" w:color="auto"/>
                          <w:bottom w:val="nil" w:sz="6" w:space="0" w:color="auto"/>
                          <w:right w:val="single" w:sz="4" w:space="0" w:color="000000"/>
                        </w:tcBorders>
                      </w:tcPr>
                      <w:p>
                        <w:pPr>
                          <w:pStyle w:val="TableParagraph"/>
                          <w:spacing w:line="240" w:lineRule="auto" w:before="85"/>
                          <w:ind w:left="18"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8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5"/>
                          <w:ind w:left="57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204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5"/>
                          <w:ind w:left="117"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c>
                      <w:tcPr>
                        <w:tcW w:w="2165" w:type="dxa"/>
                        <w:tcBorders>
                          <w:top w:val="single" w:sz="12" w:space="0" w:color="000000"/>
                          <w:left w:val="single" w:sz="4" w:space="0" w:color="000000"/>
                          <w:bottom w:val="nil" w:sz="6" w:space="0" w:color="auto"/>
                          <w:right w:val="nil" w:sz="6" w:space="0" w:color="auto"/>
                        </w:tcBorders>
                      </w:tcPr>
                      <w:p>
                        <w:pPr>
                          <w:pStyle w:val="TableParagraph"/>
                          <w:spacing w:line="240" w:lineRule="auto" w:before="85"/>
                          <w:ind w:left="177" w:right="0"/>
                          <w:jc w:val="left"/>
                          <w:rPr>
                            <w:rFonts w:ascii="宋体" w:hAnsi="宋体" w:cs="宋体" w:eastAsia="宋体" w:hint="default"/>
                            <w:sz w:val="18"/>
                            <w:szCs w:val="18"/>
                          </w:rPr>
                        </w:pPr>
                        <w:r>
                          <w:rPr>
                            <w:rFonts w:ascii="宋体" w:hAnsi="宋体" w:cs="宋体" w:eastAsia="宋体" w:hint="default"/>
                            <w:sz w:val="18"/>
                            <w:szCs w:val="18"/>
                          </w:rPr>
                          <w:t>预计办结产权证书时间</w:t>
                        </w:r>
                      </w:p>
                    </w:tc>
                  </w:tr>
                  <w:tr>
                    <w:trPr>
                      <w:trHeight w:val="437" w:hRule="exact"/>
                    </w:trPr>
                    <w:tc>
                      <w:tcPr>
                        <w:tcW w:w="2137" w:type="dxa"/>
                        <w:tcBorders>
                          <w:top w:val="nil" w:sz="6" w:space="0" w:color="auto"/>
                          <w:left w:val="nil" w:sz="6" w:space="0" w:color="auto"/>
                          <w:bottom w:val="single" w:sz="12" w:space="0" w:color="000000"/>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8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8"/>
                          <w:ind w:left="739" w:right="0"/>
                          <w:jc w:val="left"/>
                          <w:rPr>
                            <w:rFonts w:ascii="Times New Roman" w:hAnsi="Times New Roman" w:cs="Times New Roman" w:eastAsia="Times New Roman" w:hint="default"/>
                            <w:sz w:val="18"/>
                            <w:szCs w:val="18"/>
                          </w:rPr>
                        </w:pPr>
                        <w:r>
                          <w:rPr>
                            <w:rFonts w:ascii="Times New Roman"/>
                            <w:sz w:val="18"/>
                          </w:rPr>
                          <w:t>28,347,049.06</w:t>
                        </w:r>
                      </w:p>
                    </w:tc>
                    <w:tc>
                      <w:tcPr>
                        <w:tcW w:w="20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6"/>
                          <w:ind w:left="103" w:right="0"/>
                          <w:jc w:val="left"/>
                          <w:rPr>
                            <w:rFonts w:ascii="宋体" w:hAnsi="宋体" w:cs="宋体" w:eastAsia="宋体" w:hint="default"/>
                            <w:sz w:val="18"/>
                            <w:szCs w:val="18"/>
                          </w:rPr>
                        </w:pPr>
                        <w:r>
                          <w:rPr>
                            <w:rFonts w:ascii="宋体" w:hAnsi="宋体" w:cs="宋体" w:eastAsia="宋体" w:hint="default"/>
                            <w:sz w:val="18"/>
                            <w:szCs w:val="18"/>
                          </w:rPr>
                          <w:t>正在申请办理中</w:t>
                        </w:r>
                      </w:p>
                    </w:tc>
                    <w:tc>
                      <w:tcPr>
                        <w:tcW w:w="2165" w:type="dxa"/>
                        <w:tcBorders>
                          <w:top w:val="nil" w:sz="6" w:space="0" w:color="auto"/>
                          <w:left w:val="single" w:sz="4" w:space="0" w:color="000000"/>
                          <w:bottom w:val="single" w:sz="12" w:space="0" w:color="000000"/>
                          <w:right w:val="nil" w:sz="6" w:space="0" w:color="auto"/>
                        </w:tcBorders>
                      </w:tcPr>
                      <w:p>
                        <w:pPr>
                          <w:pStyle w:val="TableParagraph"/>
                          <w:spacing w:line="240" w:lineRule="auto" w:before="11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bl>
                <w:p>
                  <w:pPr/>
                </w:p>
              </w:txbxContent>
            </v:textbox>
            <w10:wrap type="none"/>
          </v:shape>
        </w:pict>
      </w:r>
      <w:r>
        <w:rPr>
          <w:rFonts w:ascii="宋体" w:hAnsi="宋体" w:cs="宋体" w:eastAsia="宋体" w:hint="default"/>
          <w:spacing w:val="-2"/>
          <w:w w:val="100"/>
          <w:sz w:val="21"/>
          <w:szCs w:val="21"/>
        </w:rPr>
        <w:t>本期由在建工程转入固定资产原价为</w:t>
      </w:r>
      <w:r>
        <w:rPr>
          <w:rFonts w:ascii="宋体" w:hAnsi="宋体" w:cs="宋体" w:eastAsia="宋体" w:hint="default"/>
          <w:spacing w:val="-47"/>
          <w:w w:val="100"/>
          <w:sz w:val="21"/>
          <w:szCs w:val="21"/>
        </w:rPr>
        <w:t> </w:t>
      </w:r>
      <w:r>
        <w:rPr>
          <w:rFonts w:ascii="Times New Roman" w:hAnsi="Times New Roman" w:cs="Times New Roman" w:eastAsia="Times New Roman" w:hint="default"/>
          <w:spacing w:val="-2"/>
          <w:w w:val="100"/>
          <w:sz w:val="21"/>
          <w:szCs w:val="21"/>
        </w:rPr>
        <w:t>45,184,311.68</w:t>
      </w:r>
      <w:r>
        <w:rPr>
          <w:rFonts w:ascii="Times New Roman" w:hAnsi="Times New Roman" w:cs="Times New Roman" w:eastAsia="Times New Roman" w:hint="default"/>
          <w:spacing w:val="2"/>
          <w:w w:val="100"/>
          <w:sz w:val="21"/>
          <w:szCs w:val="21"/>
        </w:rPr>
        <w:t> </w:t>
      </w:r>
      <w:r>
        <w:rPr>
          <w:rFonts w:ascii="宋体" w:hAnsi="宋体" w:cs="宋体" w:eastAsia="宋体" w:hint="default"/>
          <w:spacing w:val="-9"/>
          <w:w w:val="100"/>
          <w:sz w:val="21"/>
          <w:szCs w:val="21"/>
        </w:rPr>
        <w:t>元，本期末无已抵押的固定资产。</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b/>
          <w:bCs/>
          <w:sz w:val="21"/>
          <w:szCs w:val="21"/>
        </w:rPr>
        <w:t>2</w:t>
      </w:r>
      <w:r>
        <w:rPr>
          <w:rFonts w:ascii="宋体" w:hAnsi="宋体" w:cs="宋体" w:eastAsia="宋体" w:hint="default"/>
          <w:b/>
          <w:bCs/>
          <w:sz w:val="21"/>
          <w:szCs w:val="21"/>
        </w:rPr>
        <w:t>、</w:t>
        <w:tab/>
        <w:t>期末未办妥产权证书的固定资产情况</w:t>
      </w:r>
      <w:r>
        <w:rPr>
          <w:rFonts w:ascii="宋体" w:hAnsi="宋体" w:cs="宋体" w:eastAsia="宋体" w:hint="default"/>
          <w:sz w:val="21"/>
          <w:szCs w:val="21"/>
        </w:rPr>
      </w:r>
    </w:p>
    <w:p>
      <w:pPr>
        <w:tabs>
          <w:tab w:pos="4713" w:val="left" w:leader="none"/>
          <w:tab w:pos="6760" w:val="left" w:leader="none"/>
        </w:tabs>
        <w:spacing w:line="20" w:lineRule="exact"/>
        <w:ind w:left="2824"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37" name="image377.png" descr=""/>
            <wp:cNvGraphicFramePr>
              <a:graphicFrameLocks noChangeAspect="1"/>
            </wp:cNvGraphicFramePr>
            <a:graphic>
              <a:graphicData uri="http://schemas.openxmlformats.org/drawingml/2006/picture">
                <pic:pic>
                  <pic:nvPicPr>
                    <pic:cNvPr id="38" name="image377.png"/>
                    <pic:cNvPicPr/>
                  </pic:nvPicPr>
                  <pic:blipFill>
                    <a:blip r:embed="rId40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9" name="image377.png" descr=""/>
            <wp:cNvGraphicFramePr>
              <a:graphicFrameLocks noChangeAspect="1"/>
            </wp:cNvGraphicFramePr>
            <a:graphic>
              <a:graphicData uri="http://schemas.openxmlformats.org/drawingml/2006/picture">
                <pic:pic>
                  <pic:nvPicPr>
                    <pic:cNvPr id="40" name="image377.png"/>
                    <pic:cNvPicPr/>
                  </pic:nvPicPr>
                  <pic:blipFill>
                    <a:blip r:embed="rId40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1" name="image377.png" descr=""/>
            <wp:cNvGraphicFramePr>
              <a:graphicFrameLocks noChangeAspect="1"/>
            </wp:cNvGraphicFramePr>
            <a:graphic>
              <a:graphicData uri="http://schemas.openxmlformats.org/drawingml/2006/picture">
                <pic:pic>
                  <pic:nvPicPr>
                    <pic:cNvPr id="42" name="image377.png"/>
                    <pic:cNvPicPr/>
                  </pic:nvPicPr>
                  <pic:blipFill>
                    <a:blip r:embed="rId403"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10"/>
        <w:rPr>
          <w:rFonts w:ascii="宋体" w:hAnsi="宋体" w:cs="宋体" w:eastAsia="宋体" w:hint="default"/>
          <w:b/>
          <w:bCs/>
          <w:sz w:val="26"/>
          <w:szCs w:val="26"/>
        </w:rPr>
      </w:pPr>
    </w:p>
    <w:p>
      <w:pPr>
        <w:spacing w:line="108" w:lineRule="exact"/>
        <w:ind w:left="7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1.2pt;height:5.4pt;mso-position-horizontal-relative:char;mso-position-vertical-relative:line" coordorigin="0,0" coordsize="8224,108">
            <v:shape style="position:absolute;left:0;top:0;width:2137;height:108" type="#_x0000_t75" stroked="false">
              <v:imagedata r:id="rId418" o:title=""/>
            </v:shape>
            <v:shape style="position:absolute;left:2113;top:96;width:1904;height:12" type="#_x0000_t75" stroked="false">
              <v:imagedata r:id="rId419" o:title=""/>
            </v:shape>
            <v:shape style="position:absolute;left:4002;top:96;width:2062;height:12" type="#_x0000_t75" stroked="false">
              <v:imagedata r:id="rId420" o:title=""/>
            </v:shape>
            <v:shape style="position:absolute;left:6049;top:98;width:2175;height:10" type="#_x0000_t75" stroked="false">
              <v:imagedata r:id="rId421"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3"/>
          <w:szCs w:val="23"/>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395" w:val="left" w:leader="none"/>
        </w:tabs>
        <w:spacing w:before="107"/>
        <w:ind w:left="858" w:right="1782" w:firstLine="0"/>
        <w:jc w:val="left"/>
        <w:rPr>
          <w:rFonts w:ascii="宋体" w:hAnsi="宋体" w:cs="宋体" w:eastAsia="宋体" w:hint="default"/>
          <w:sz w:val="21"/>
          <w:szCs w:val="21"/>
        </w:rPr>
      </w:pPr>
      <w:r>
        <w:rPr/>
        <w:pict>
          <v:group style="position:absolute;margin-left:120.019997pt;margin-top:22.173645pt;width:431.4pt;height:104.55pt;mso-position-horizontal-relative:page;mso-position-vertical-relative:paragraph;z-index:-1306000" coordorigin="2400,443" coordsize="8628,2091">
            <v:shape style="position:absolute;left:3923;top:443;width:10;height:2" type="#_x0000_t75" stroked="false">
              <v:imagedata r:id="rId422" o:title=""/>
            </v:shape>
            <v:group style="position:absolute;left:3923;top:465;width:10;height:20" coordorigin="3923,465" coordsize="10,20">
              <v:shape style="position:absolute;left:3923;top:465;width:10;height:20" coordorigin="3923,465" coordsize="10,20" path="m3923,484l3932,484,3932,465,3923,465,3923,484xe" filled="true" fillcolor="#000000" stroked="false">
                <v:path arrowok="t"/>
                <v:fill type="solid"/>
              </v:shape>
            </v:group>
            <v:group style="position:absolute;left:3923;top:484;width:10;height:20" coordorigin="3923,484" coordsize="10,20">
              <v:shape style="position:absolute;left:3923;top:484;width:10;height:20" coordorigin="3923,484" coordsize="10,20" path="m3923,503l3932,503,3932,484,3923,484,3923,503xe" filled="true" fillcolor="#000000" stroked="false">
                <v:path arrowok="t"/>
                <v:fill type="solid"/>
              </v:shape>
            </v:group>
            <v:group style="position:absolute;left:3923;top:503;width:10;height:20" coordorigin="3923,503" coordsize="10,20">
              <v:shape style="position:absolute;left:3923;top:503;width:10;height:20" coordorigin="3923,503" coordsize="10,20" path="m3923,523l3932,523,3932,503,3923,503,3923,523xe" filled="true" fillcolor="#000000" stroked="false">
                <v:path arrowok="t"/>
                <v:fill type="solid"/>
              </v:shape>
            </v:group>
            <v:group style="position:absolute;left:3923;top:523;width:10;height:20" coordorigin="3923,523" coordsize="10,20">
              <v:shape style="position:absolute;left:3923;top:523;width:10;height:20" coordorigin="3923,523" coordsize="10,20" path="m3923,542l3932,542,3932,523,3923,523,3923,542xe" filled="true" fillcolor="#000000" stroked="false">
                <v:path arrowok="t"/>
                <v:fill type="solid"/>
              </v:shape>
            </v:group>
            <v:group style="position:absolute;left:3923;top:542;width:10;height:20" coordorigin="3923,542" coordsize="10,20">
              <v:shape style="position:absolute;left:3923;top:542;width:10;height:20" coordorigin="3923,542" coordsize="10,20" path="m3923,561l3932,561,3932,542,3923,542,3923,561xe" filled="true" fillcolor="#000000" stroked="false">
                <v:path arrowok="t"/>
                <v:fill type="solid"/>
              </v:shape>
            </v:group>
            <v:group style="position:absolute;left:3923;top:561;width:10;height:20" coordorigin="3923,561" coordsize="10,20">
              <v:shape style="position:absolute;left:3923;top:561;width:10;height:20" coordorigin="3923,561" coordsize="10,20" path="m3923,580l3932,580,3932,561,3923,561,3923,580xe" filled="true" fillcolor="#000000" stroked="false">
                <v:path arrowok="t"/>
                <v:fill type="solid"/>
              </v:shape>
            </v:group>
            <v:group style="position:absolute;left:3923;top:580;width:10;height:20" coordorigin="3923,580" coordsize="10,20">
              <v:shape style="position:absolute;left:3923;top:580;width:10;height:20" coordorigin="3923,580" coordsize="10,20" path="m3923,599l3932,599,3932,580,3923,580,3923,599xe" filled="true" fillcolor="#000000" stroked="false">
                <v:path arrowok="t"/>
                <v:fill type="solid"/>
              </v:shape>
            </v:group>
            <v:group style="position:absolute;left:3923;top:599;width:10;height:20" coordorigin="3923,599" coordsize="10,20">
              <v:shape style="position:absolute;left:3923;top:599;width:10;height:20" coordorigin="3923,599" coordsize="10,20" path="m3923,619l3932,619,3932,599,3923,599,3923,619xe" filled="true" fillcolor="#000000" stroked="false">
                <v:path arrowok="t"/>
                <v:fill type="solid"/>
              </v:shape>
            </v:group>
            <v:group style="position:absolute;left:3923;top:619;width:10;height:20" coordorigin="3923,619" coordsize="10,20">
              <v:shape style="position:absolute;left:3923;top:619;width:10;height:20" coordorigin="3923,619" coordsize="10,20" path="m3923,638l3932,638,3932,619,3923,619,3923,638xe" filled="true" fillcolor="#000000" stroked="false">
                <v:path arrowok="t"/>
                <v:fill type="solid"/>
              </v:shape>
            </v:group>
            <v:group style="position:absolute;left:3923;top:638;width:10;height:20" coordorigin="3923,638" coordsize="10,20">
              <v:shape style="position:absolute;left:3923;top:638;width:10;height:20" coordorigin="3923,638" coordsize="10,20" path="m3923,657l3932,657,3932,638,3923,638,3923,657xe" filled="true" fillcolor="#000000" stroked="false">
                <v:path arrowok="t"/>
                <v:fill type="solid"/>
              </v:shape>
            </v:group>
            <v:group style="position:absolute;left:3923;top:657;width:10;height:20" coordorigin="3923,657" coordsize="10,20">
              <v:shape style="position:absolute;left:3923;top:657;width:10;height:20" coordorigin="3923,657" coordsize="10,20" path="m3923,676l3932,676,3932,657,3923,657,3923,676xe" filled="true" fillcolor="#000000" stroked="false">
                <v:path arrowok="t"/>
                <v:fill type="solid"/>
              </v:shape>
            </v:group>
            <v:group style="position:absolute;left:3923;top:676;width:10;height:20" coordorigin="3923,676" coordsize="10,20">
              <v:shape style="position:absolute;left:3923;top:676;width:10;height:20" coordorigin="3923,676" coordsize="10,20" path="m3923,695l3932,695,3932,676,3923,676,3923,695xe" filled="true" fillcolor="#000000" stroked="false">
                <v:path arrowok="t"/>
                <v:fill type="solid"/>
              </v:shape>
            </v:group>
            <v:group style="position:absolute;left:3923;top:695;width:10;height:20" coordorigin="3923,695" coordsize="10,20">
              <v:shape style="position:absolute;left:3923;top:695;width:10;height:20" coordorigin="3923,695" coordsize="10,20" path="m3923,715l3932,715,3932,695,3923,695,3923,715xe" filled="true" fillcolor="#000000" stroked="false">
                <v:path arrowok="t"/>
                <v:fill type="solid"/>
              </v:shape>
            </v:group>
            <v:group style="position:absolute;left:3923;top:715;width:10;height:20" coordorigin="3923,715" coordsize="10,20">
              <v:shape style="position:absolute;left:3923;top:715;width:10;height:20" coordorigin="3923,715" coordsize="10,20" path="m3923,734l3932,734,3932,715,3923,715,3923,734xe" filled="true" fillcolor="#000000" stroked="false">
                <v:path arrowok="t"/>
                <v:fill type="solid"/>
              </v:shape>
            </v:group>
            <v:group style="position:absolute;left:3923;top:734;width:10;height:20" coordorigin="3923,734" coordsize="10,20">
              <v:shape style="position:absolute;left:3923;top:734;width:10;height:20" coordorigin="3923,734" coordsize="10,20" path="m3923,753l3932,753,3932,734,3923,734,3923,753xe" filled="true" fillcolor="#000000" stroked="false">
                <v:path arrowok="t"/>
                <v:fill type="solid"/>
              </v:shape>
            </v:group>
            <v:group style="position:absolute;left:3923;top:753;width:10;height:20" coordorigin="3923,753" coordsize="10,20">
              <v:shape style="position:absolute;left:3923;top:753;width:10;height:20" coordorigin="3923,753" coordsize="10,20" path="m3923,772l3932,772,3932,753,3923,753,3923,772xe" filled="true" fillcolor="#000000" stroked="false">
                <v:path arrowok="t"/>
                <v:fill type="solid"/>
              </v:shape>
            </v:group>
            <v:group style="position:absolute;left:3923;top:772;width:10;height:20" coordorigin="3923,772" coordsize="10,20">
              <v:shape style="position:absolute;left:3923;top:772;width:10;height:20" coordorigin="3923,772" coordsize="10,20" path="m3923,791l3932,791,3932,772,3923,772,3923,791xe" filled="true" fillcolor="#000000" stroked="false">
                <v:path arrowok="t"/>
                <v:fill type="solid"/>
              </v:shape>
            </v:group>
            <v:group style="position:absolute;left:3923;top:791;width:10;height:20" coordorigin="3923,791" coordsize="10,20">
              <v:shape style="position:absolute;left:3923;top:791;width:10;height:20" coordorigin="3923,791" coordsize="10,20" path="m3923,811l3932,811,3932,791,3923,791,3923,811xe" filled="true" fillcolor="#000000" stroked="false">
                <v:path arrowok="t"/>
                <v:fill type="solid"/>
              </v:shape>
            </v:group>
            <v:group style="position:absolute;left:3923;top:814;width:10;height:2" coordorigin="3923,814" coordsize="10,2">
              <v:shape style="position:absolute;left:3923;top:814;width:10;height:2" coordorigin="3923,814" coordsize="10,0" path="m3923,814l3932,814e" filled="false" stroked="true" strokeweight=".35999pt" strokecolor="#000000">
                <v:path arrowok="t"/>
              </v:shape>
            </v:group>
            <v:group style="position:absolute;left:3923;top:823;width:10;height:2" coordorigin="3923,823" coordsize="10,2">
              <v:shape style="position:absolute;left:3923;top:823;width:10;height:2" coordorigin="3923,823" coordsize="10,0" path="m3923,823l3932,823e" filled="false" stroked="true" strokeweight=".47998pt" strokecolor="#000000">
                <v:path arrowok="t"/>
              </v:shape>
              <v:shape style="position:absolute;left:3932;top:818;width:1212;height:10" type="#_x0000_t75" stroked="false">
                <v:imagedata r:id="rId423" o:title=""/>
              </v:shape>
              <v:shape style="position:absolute;left:5139;top:818;width:1051;height:10" type="#_x0000_t75" stroked="false">
                <v:imagedata r:id="rId424" o:title=""/>
              </v:shape>
              <v:shape style="position:absolute;left:6186;top:818;width:1085;height:10" type="#_x0000_t75" stroked="false">
                <v:imagedata r:id="rId425" o:title=""/>
              </v:shape>
              <v:shape style="position:absolute;left:7266;top:818;width:3761;height:10" type="#_x0000_t75" stroked="false">
                <v:imagedata r:id="rId426" o:title=""/>
              </v:shape>
            </v:group>
            <v:group style="position:absolute;left:3923;top:827;width:10;height:20" coordorigin="3923,827" coordsize="10,20">
              <v:shape style="position:absolute;left:3923;top:827;width:10;height:20" coordorigin="3923,827" coordsize="10,20" path="m3923,847l3932,847,3932,827,3923,827,3923,847xe" filled="true" fillcolor="#000000" stroked="false">
                <v:path arrowok="t"/>
                <v:fill type="solid"/>
              </v:shape>
            </v:group>
            <v:group style="position:absolute;left:3923;top:847;width:10;height:20" coordorigin="3923,847" coordsize="10,20">
              <v:shape style="position:absolute;left:3923;top:847;width:10;height:20" coordorigin="3923,847" coordsize="10,20" path="m3923,866l3932,866,3932,847,3923,847,3923,866xe" filled="true" fillcolor="#000000" stroked="false">
                <v:path arrowok="t"/>
                <v:fill type="solid"/>
              </v:shape>
            </v:group>
            <v:group style="position:absolute;left:3923;top:866;width:10;height:20" coordorigin="3923,866" coordsize="10,20">
              <v:shape style="position:absolute;left:3923;top:866;width:10;height:20" coordorigin="3923,866" coordsize="10,20" path="m3923,885l3932,885,3932,866,3923,866,3923,885xe" filled="true" fillcolor="#000000" stroked="false">
                <v:path arrowok="t"/>
                <v:fill type="solid"/>
              </v:shape>
            </v:group>
            <v:group style="position:absolute;left:3923;top:885;width:10;height:20" coordorigin="3923,885" coordsize="10,20">
              <v:shape style="position:absolute;left:3923;top:885;width:10;height:20" coordorigin="3923,885" coordsize="10,20" path="m3923,904l3932,904,3932,885,3923,885,3923,904xe" filled="true" fillcolor="#000000" stroked="false">
                <v:path arrowok="t"/>
                <v:fill type="solid"/>
              </v:shape>
            </v:group>
            <v:group style="position:absolute;left:3923;top:904;width:10;height:20" coordorigin="3923,904" coordsize="10,20">
              <v:shape style="position:absolute;left:3923;top:904;width:10;height:20" coordorigin="3923,904" coordsize="10,20" path="m3923,923l3932,923,3932,904,3923,904,3923,923xe" filled="true" fillcolor="#000000" stroked="false">
                <v:path arrowok="t"/>
                <v:fill type="solid"/>
              </v:shape>
            </v:group>
            <v:group style="position:absolute;left:3923;top:923;width:10;height:20" coordorigin="3923,923" coordsize="10,20">
              <v:shape style="position:absolute;left:3923;top:923;width:10;height:20" coordorigin="3923,923" coordsize="10,20" path="m3923,943l3932,943,3932,923,3923,923,3923,943xe" filled="true" fillcolor="#000000" stroked="false">
                <v:path arrowok="t"/>
                <v:fill type="solid"/>
              </v:shape>
            </v:group>
            <v:group style="position:absolute;left:3923;top:943;width:10;height:20" coordorigin="3923,943" coordsize="10,20">
              <v:shape style="position:absolute;left:3923;top:943;width:10;height:20" coordorigin="3923,943" coordsize="10,20" path="m3923,962l3932,962,3932,943,3923,943,3923,962xe" filled="true" fillcolor="#000000" stroked="false">
                <v:path arrowok="t"/>
                <v:fill type="solid"/>
              </v:shape>
            </v:group>
            <v:group style="position:absolute;left:3923;top:962;width:10;height:20" coordorigin="3923,962" coordsize="10,20">
              <v:shape style="position:absolute;left:3923;top:962;width:10;height:20" coordorigin="3923,962" coordsize="10,20" path="m3923,981l3932,981,3932,962,3923,962,3923,981xe" filled="true" fillcolor="#000000" stroked="false">
                <v:path arrowok="t"/>
                <v:fill type="solid"/>
              </v:shape>
            </v:group>
            <v:group style="position:absolute;left:3923;top:981;width:10;height:20" coordorigin="3923,981" coordsize="10,20">
              <v:shape style="position:absolute;left:3923;top:981;width:10;height:20" coordorigin="3923,981" coordsize="10,20" path="m3923,1000l3932,1000,3932,981,3923,981,3923,1000xe" filled="true" fillcolor="#000000" stroked="false">
                <v:path arrowok="t"/>
                <v:fill type="solid"/>
              </v:shape>
            </v:group>
            <v:group style="position:absolute;left:3923;top:1000;width:10;height:20" coordorigin="3923,1000" coordsize="10,20">
              <v:shape style="position:absolute;left:3923;top:1000;width:10;height:20" coordorigin="3923,1000" coordsize="10,20" path="m3923,1019l3932,1019,3932,1000,3923,1000,3923,1019xe" filled="true" fillcolor="#000000" stroked="false">
                <v:path arrowok="t"/>
                <v:fill type="solid"/>
              </v:shape>
            </v:group>
            <v:group style="position:absolute;left:3923;top:1019;width:10;height:20" coordorigin="3923,1019" coordsize="10,20">
              <v:shape style="position:absolute;left:3923;top:1019;width:10;height:20" coordorigin="3923,1019" coordsize="10,20" path="m3923,1039l3932,1039,3932,1019,3923,1019,3923,1039xe" filled="true" fillcolor="#000000" stroked="false">
                <v:path arrowok="t"/>
                <v:fill type="solid"/>
              </v:shape>
            </v:group>
            <v:group style="position:absolute;left:3923;top:1039;width:10;height:20" coordorigin="3923,1039" coordsize="10,20">
              <v:shape style="position:absolute;left:3923;top:1039;width:10;height:20" coordorigin="3923,1039" coordsize="10,20" path="m3923,1058l3932,1058,3932,1039,3923,1039,3923,1058xe" filled="true" fillcolor="#000000" stroked="false">
                <v:path arrowok="t"/>
                <v:fill type="solid"/>
              </v:shape>
            </v:group>
            <v:group style="position:absolute;left:3923;top:1058;width:10;height:20" coordorigin="3923,1058" coordsize="10,20">
              <v:shape style="position:absolute;left:3923;top:1058;width:10;height:20" coordorigin="3923,1058" coordsize="10,20" path="m3923,1077l3932,1077,3932,1058,3923,1058,3923,1077xe" filled="true" fillcolor="#000000" stroked="false">
                <v:path arrowok="t"/>
                <v:fill type="solid"/>
              </v:shape>
            </v:group>
            <v:group style="position:absolute;left:3923;top:1077;width:10;height:20" coordorigin="3923,1077" coordsize="10,20">
              <v:shape style="position:absolute;left:3923;top:1077;width:10;height:20" coordorigin="3923,1077" coordsize="10,20" path="m3923,1096l3932,1096,3932,1077,3923,1077,3923,1096xe" filled="true" fillcolor="#000000" stroked="false">
                <v:path arrowok="t"/>
                <v:fill type="solid"/>
              </v:shape>
            </v:group>
            <v:group style="position:absolute;left:3923;top:1096;width:10;height:20" coordorigin="3923,1096" coordsize="10,20">
              <v:shape style="position:absolute;left:3923;top:1096;width:10;height:20" coordorigin="3923,1096" coordsize="10,20" path="m3923,1115l3932,1115,3932,1096,3923,1096,3923,1115xe" filled="true" fillcolor="#000000" stroked="false">
                <v:path arrowok="t"/>
                <v:fill type="solid"/>
              </v:shape>
            </v:group>
            <v:group style="position:absolute;left:3923;top:1115;width:10;height:20" coordorigin="3923,1115" coordsize="10,20">
              <v:shape style="position:absolute;left:3923;top:1115;width:10;height:20" coordorigin="3923,1115" coordsize="10,20" path="m3923,1135l3932,1135,3932,1115,3923,1115,3923,1135xe" filled="true" fillcolor="#000000" stroked="false">
                <v:path arrowok="t"/>
                <v:fill type="solid"/>
              </v:shape>
            </v:group>
            <v:group style="position:absolute;left:3923;top:1135;width:10;height:20" coordorigin="3923,1135" coordsize="10,20">
              <v:shape style="position:absolute;left:3923;top:1135;width:10;height:20" coordorigin="3923,1135" coordsize="10,20" path="m3923,1154l3932,1154,3932,1135,3923,1135,3923,1154xe" filled="true" fillcolor="#000000" stroked="false">
                <v:path arrowok="t"/>
                <v:fill type="solid"/>
              </v:shape>
            </v:group>
            <v:group style="position:absolute;left:3923;top:1154;width:10;height:20" coordorigin="3923,1154" coordsize="10,20">
              <v:shape style="position:absolute;left:3923;top:1154;width:10;height:20" coordorigin="3923,1154" coordsize="10,20" path="m3923,1173l3932,1173,3932,1154,3923,1154,3923,1173xe" filled="true" fillcolor="#000000" stroked="false">
                <v:path arrowok="t"/>
                <v:fill type="solid"/>
              </v:shape>
            </v:group>
            <v:group style="position:absolute;left:3923;top:1173;width:10;height:20" coordorigin="3923,1173" coordsize="10,20">
              <v:shape style="position:absolute;left:3923;top:1173;width:10;height:20" coordorigin="3923,1173" coordsize="10,20" path="m3923,1192l3932,1192,3932,1173,3923,1173,3923,1192xe" filled="true" fillcolor="#000000" stroked="false">
                <v:path arrowok="t"/>
                <v:fill type="solid"/>
              </v:shape>
            </v:group>
            <v:group style="position:absolute;left:3923;top:1198;width:10;height:2" coordorigin="3923,1198" coordsize="10,2">
              <v:shape style="position:absolute;left:3923;top:1198;width:10;height:2" coordorigin="3923,1198" coordsize="10,0" path="m3923,1198l3932,1198e" filled="false" stroked="true" strokeweight=".60004pt" strokecolor="#000000">
                <v:path arrowok="t"/>
              </v:shape>
              <v:shape style="position:absolute;left:2400;top:1204;width:1522;height:10" type="#_x0000_t75" stroked="false">
                <v:imagedata r:id="rId427" o:title=""/>
              </v:shape>
              <v:shape style="position:absolute;left:3918;top:1204;width:1226;height:10" type="#_x0000_t75" stroked="false">
                <v:imagedata r:id="rId428" o:title=""/>
              </v:shape>
              <v:shape style="position:absolute;left:5139;top:1204;width:1051;height:10" type="#_x0000_t75" stroked="false">
                <v:imagedata r:id="rId424" o:title=""/>
              </v:shape>
              <v:shape style="position:absolute;left:6186;top:1204;width:1085;height:10" type="#_x0000_t75" stroked="false">
                <v:imagedata r:id="rId425" o:title=""/>
              </v:shape>
              <v:shape style="position:absolute;left:7266;top:1204;width:3761;height:10" type="#_x0000_t75" stroked="false">
                <v:imagedata r:id="rId426" o:title=""/>
              </v:shape>
            </v:group>
            <v:group style="position:absolute;left:3923;top:1214;width:10;height:20" coordorigin="3923,1214" coordsize="10,20">
              <v:shape style="position:absolute;left:3923;top:1214;width:10;height:20" coordorigin="3923,1214" coordsize="10,20" path="m3923,1233l3932,1233,3932,1214,3923,1214,3923,1233xe" filled="true" fillcolor="#000000" stroked="false">
                <v:path arrowok="t"/>
                <v:fill type="solid"/>
              </v:shape>
            </v:group>
            <v:group style="position:absolute;left:3923;top:1233;width:10;height:20" coordorigin="3923,1233" coordsize="10,20">
              <v:shape style="position:absolute;left:3923;top:1233;width:10;height:20" coordorigin="3923,1233" coordsize="10,20" path="m3923,1252l3932,1252,3932,1233,3923,1233,3923,1252xe" filled="true" fillcolor="#000000" stroked="false">
                <v:path arrowok="t"/>
                <v:fill type="solid"/>
              </v:shape>
            </v:group>
            <v:group style="position:absolute;left:3923;top:1252;width:10;height:20" coordorigin="3923,1252" coordsize="10,20">
              <v:shape style="position:absolute;left:3923;top:1252;width:10;height:20" coordorigin="3923,1252" coordsize="10,20" path="m3923,1271l3932,1271,3932,1252,3923,1252,3923,1271xe" filled="true" fillcolor="#000000" stroked="false">
                <v:path arrowok="t"/>
                <v:fill type="solid"/>
              </v:shape>
            </v:group>
            <v:group style="position:absolute;left:3923;top:1271;width:10;height:20" coordorigin="3923,1271" coordsize="10,20">
              <v:shape style="position:absolute;left:3923;top:1271;width:10;height:20" coordorigin="3923,1271" coordsize="10,20" path="m3923,1291l3932,1291,3932,1271,3923,1271,3923,1291xe" filled="true" fillcolor="#000000" stroked="false">
                <v:path arrowok="t"/>
                <v:fill type="solid"/>
              </v:shape>
            </v:group>
            <v:group style="position:absolute;left:3923;top:1291;width:10;height:20" coordorigin="3923,1291" coordsize="10,20">
              <v:shape style="position:absolute;left:3923;top:1291;width:10;height:20" coordorigin="3923,1291" coordsize="10,20" path="m3923,1310l3932,1310,3932,1291,3923,1291,3923,1310xe" filled="true" fillcolor="#000000" stroked="false">
                <v:path arrowok="t"/>
                <v:fill type="solid"/>
              </v:shape>
            </v:group>
            <v:group style="position:absolute;left:3923;top:1310;width:10;height:20" coordorigin="3923,1310" coordsize="10,20">
              <v:shape style="position:absolute;left:3923;top:1310;width:10;height:20" coordorigin="3923,1310" coordsize="10,20" path="m3923,1329l3932,1329,3932,1310,3923,1310,3923,1329xe" filled="true" fillcolor="#000000" stroked="false">
                <v:path arrowok="t"/>
                <v:fill type="solid"/>
              </v:shape>
            </v:group>
            <v:group style="position:absolute;left:3923;top:1329;width:10;height:20" coordorigin="3923,1329" coordsize="10,20">
              <v:shape style="position:absolute;left:3923;top:1329;width:10;height:20" coordorigin="3923,1329" coordsize="10,20" path="m3923,1348l3932,1348,3932,1329,3923,1329,3923,1348xe" filled="true" fillcolor="#000000" stroked="false">
                <v:path arrowok="t"/>
                <v:fill type="solid"/>
              </v:shape>
            </v:group>
            <v:group style="position:absolute;left:3923;top:1348;width:10;height:20" coordorigin="3923,1348" coordsize="10,20">
              <v:shape style="position:absolute;left:3923;top:1348;width:10;height:20" coordorigin="3923,1348" coordsize="10,20" path="m3923,1367l3932,1367,3932,1348,3923,1348,3923,1367xe" filled="true" fillcolor="#000000" stroked="false">
                <v:path arrowok="t"/>
                <v:fill type="solid"/>
              </v:shape>
            </v:group>
            <v:group style="position:absolute;left:3923;top:1367;width:10;height:20" coordorigin="3923,1367" coordsize="10,20">
              <v:shape style="position:absolute;left:3923;top:1367;width:10;height:20" coordorigin="3923,1367" coordsize="10,20" path="m3923,1387l3932,1387,3932,1367,3923,1367,3923,1387xe" filled="true" fillcolor="#000000" stroked="false">
                <v:path arrowok="t"/>
                <v:fill type="solid"/>
              </v:shape>
            </v:group>
            <v:group style="position:absolute;left:3923;top:1387;width:10;height:20" coordorigin="3923,1387" coordsize="10,20">
              <v:shape style="position:absolute;left:3923;top:1387;width:10;height:20" coordorigin="3923,1387" coordsize="10,20" path="m3923,1406l3932,1406,3932,1387,3923,1387,3923,1406xe" filled="true" fillcolor="#000000" stroked="false">
                <v:path arrowok="t"/>
                <v:fill type="solid"/>
              </v:shape>
            </v:group>
            <v:group style="position:absolute;left:3923;top:1406;width:10;height:20" coordorigin="3923,1406" coordsize="10,20">
              <v:shape style="position:absolute;left:3923;top:1406;width:10;height:20" coordorigin="3923,1406" coordsize="10,20" path="m3923,1425l3932,1425,3932,1406,3923,1406,3923,1425xe" filled="true" fillcolor="#000000" stroked="false">
                <v:path arrowok="t"/>
                <v:fill type="solid"/>
              </v:shape>
              <v:shape style="position:absolute;left:2400;top:1425;width:1542;height:111" type="#_x0000_t75" stroked="false">
                <v:imagedata r:id="rId429" o:title=""/>
              </v:shape>
              <v:shape style="position:absolute;left:3918;top:1526;width:1226;height:10" type="#_x0000_t75" stroked="false">
                <v:imagedata r:id="rId428" o:title=""/>
              </v:shape>
              <v:shape style="position:absolute;left:5139;top:1526;width:1051;height:10" type="#_x0000_t75" stroked="false">
                <v:imagedata r:id="rId424" o:title=""/>
              </v:shape>
              <v:shape style="position:absolute;left:6186;top:1522;width:1095;height:14" type="#_x0000_t75" stroked="false">
                <v:imagedata r:id="rId430" o:title=""/>
              </v:shape>
              <v:shape style="position:absolute;left:7266;top:1522;width:1356;height:14" type="#_x0000_t75" stroked="false">
                <v:imagedata r:id="rId431" o:title=""/>
              </v:shape>
              <v:shape style="position:absolute;left:8608;top:1522;width:1071;height:14" type="#_x0000_t75" stroked="false">
                <v:imagedata r:id="rId432" o:title=""/>
              </v:shape>
              <v:shape style="position:absolute;left:9664;top:1526;width:1363;height:10" type="#_x0000_t75" stroked="false">
                <v:imagedata r:id="rId433" o:title=""/>
              </v:shape>
            </v:group>
            <v:group style="position:absolute;left:3923;top:1536;width:10;height:20" coordorigin="3923,1536" coordsize="10,20">
              <v:shape style="position:absolute;left:3923;top:1536;width:10;height:20" coordorigin="3923,1536" coordsize="10,20" path="m3923,1555l3932,1555,3932,1536,3923,1536,3923,1555xe" filled="true" fillcolor="#000000" stroked="false">
                <v:path arrowok="t"/>
                <v:fill type="solid"/>
              </v:shape>
            </v:group>
            <v:group style="position:absolute;left:3923;top:1555;width:10;height:20" coordorigin="3923,1555" coordsize="10,20">
              <v:shape style="position:absolute;left:3923;top:1555;width:10;height:20" coordorigin="3923,1555" coordsize="10,20" path="m3923,1574l3932,1574,3932,1555,3923,1555,3923,1574xe" filled="true" fillcolor="#000000" stroked="false">
                <v:path arrowok="t"/>
                <v:fill type="solid"/>
              </v:shape>
            </v:group>
            <v:group style="position:absolute;left:3923;top:1574;width:10;height:20" coordorigin="3923,1574" coordsize="10,20">
              <v:shape style="position:absolute;left:3923;top:1574;width:10;height:20" coordorigin="3923,1574" coordsize="10,20" path="m3923,1594l3932,1594,3932,1574,3923,1574,3923,1594xe" filled="true" fillcolor="#000000" stroked="false">
                <v:path arrowok="t"/>
                <v:fill type="solid"/>
              </v:shape>
            </v:group>
            <v:group style="position:absolute;left:3923;top:1594;width:10;height:20" coordorigin="3923,1594" coordsize="10,20">
              <v:shape style="position:absolute;left:3923;top:1594;width:10;height:20" coordorigin="3923,1594" coordsize="10,20" path="m3923,1613l3932,1613,3932,1594,3923,1594,3923,1613xe" filled="true" fillcolor="#000000" stroked="false">
                <v:path arrowok="t"/>
                <v:fill type="solid"/>
              </v:shape>
            </v:group>
            <v:group style="position:absolute;left:3923;top:1613;width:10;height:20" coordorigin="3923,1613" coordsize="10,20">
              <v:shape style="position:absolute;left:3923;top:1613;width:10;height:20" coordorigin="3923,1613" coordsize="10,20" path="m3923,1632l3932,1632,3932,1613,3923,1613,3923,1632xe" filled="true" fillcolor="#000000" stroked="false">
                <v:path arrowok="t"/>
                <v:fill type="solid"/>
              </v:shape>
            </v:group>
            <v:group style="position:absolute;left:3923;top:1632;width:10;height:20" coordorigin="3923,1632" coordsize="10,20">
              <v:shape style="position:absolute;left:3923;top:1632;width:10;height:20" coordorigin="3923,1632" coordsize="10,20" path="m3923,1651l3932,1651,3932,1632,3923,1632,3923,1651xe" filled="true" fillcolor="#000000" stroked="false">
                <v:path arrowok="t"/>
                <v:fill type="solid"/>
              </v:shape>
            </v:group>
            <v:group style="position:absolute;left:3923;top:1651;width:10;height:20" coordorigin="3923,1651" coordsize="10,20">
              <v:shape style="position:absolute;left:3923;top:1651;width:10;height:20" coordorigin="3923,1651" coordsize="10,20" path="m3923,1670l3932,1670,3932,1651,3923,1651,3923,1670xe" filled="true" fillcolor="#000000" stroked="false">
                <v:path arrowok="t"/>
                <v:fill type="solid"/>
              </v:shape>
            </v:group>
            <v:group style="position:absolute;left:3923;top:1670;width:10;height:20" coordorigin="3923,1670" coordsize="10,20">
              <v:shape style="position:absolute;left:3923;top:1670;width:10;height:20" coordorigin="3923,1670" coordsize="10,20" path="m3923,1690l3932,1690,3932,1670,3923,1670,3923,1690xe" filled="true" fillcolor="#000000" stroked="false">
                <v:path arrowok="t"/>
                <v:fill type="solid"/>
              </v:shape>
            </v:group>
            <v:group style="position:absolute;left:3923;top:1690;width:10;height:20" coordorigin="3923,1690" coordsize="10,20">
              <v:shape style="position:absolute;left:3923;top:1690;width:10;height:20" coordorigin="3923,1690" coordsize="10,20" path="m3923,1709l3932,1709,3932,1690,3923,1690,3923,1709xe" filled="true" fillcolor="#000000" stroked="false">
                <v:path arrowok="t"/>
                <v:fill type="solid"/>
              </v:shape>
            </v:group>
            <v:group style="position:absolute;left:3923;top:1709;width:10;height:20" coordorigin="3923,1709" coordsize="10,20">
              <v:shape style="position:absolute;left:3923;top:1709;width:10;height:20" coordorigin="3923,1709" coordsize="10,20" path="m3923,1728l3932,1728,3932,1709,3923,1709,3923,1728xe" filled="true" fillcolor="#000000" stroked="false">
                <v:path arrowok="t"/>
                <v:fill type="solid"/>
              </v:shape>
            </v:group>
            <v:group style="position:absolute;left:3923;top:1728;width:10;height:20" coordorigin="3923,1728" coordsize="10,20">
              <v:shape style="position:absolute;left:3923;top:1728;width:10;height:20" coordorigin="3923,1728" coordsize="10,20" path="m3923,1747l3932,1747,3932,1728,3923,1728,3923,1747xe" filled="true" fillcolor="#000000" stroked="false">
                <v:path arrowok="t"/>
                <v:fill type="solid"/>
              </v:shape>
            </v:group>
            <v:group style="position:absolute;left:3923;top:1747;width:10;height:20" coordorigin="3923,1747" coordsize="10,20">
              <v:shape style="position:absolute;left:3923;top:1747;width:10;height:20" coordorigin="3923,1747" coordsize="10,20" path="m3923,1766l3932,1766,3932,1747,3923,1747,3923,1766xe" filled="true" fillcolor="#000000" stroked="false">
                <v:path arrowok="t"/>
                <v:fill type="solid"/>
              </v:shape>
            </v:group>
            <v:group style="position:absolute;left:3923;top:1766;width:10;height:20" coordorigin="3923,1766" coordsize="10,20">
              <v:shape style="position:absolute;left:3923;top:1766;width:10;height:20" coordorigin="3923,1766" coordsize="10,20" path="m3923,1786l3932,1786,3932,1766,3923,1766,3923,1786xe" filled="true" fillcolor="#000000" stroked="false">
                <v:path arrowok="t"/>
                <v:fill type="solid"/>
              </v:shape>
            </v:group>
            <v:group style="position:absolute;left:3923;top:1786;width:10;height:20" coordorigin="3923,1786" coordsize="10,20">
              <v:shape style="position:absolute;left:3923;top:1786;width:10;height:20" coordorigin="3923,1786" coordsize="10,20" path="m3923,1805l3932,1805,3932,1786,3923,1786,3923,1805xe" filled="true" fillcolor="#000000" stroked="false">
                <v:path arrowok="t"/>
                <v:fill type="solid"/>
              </v:shape>
            </v:group>
            <v:group style="position:absolute;left:3923;top:1805;width:10;height:20" coordorigin="3923,1805" coordsize="10,20">
              <v:shape style="position:absolute;left:3923;top:1805;width:10;height:20" coordorigin="3923,1805" coordsize="10,20" path="m3923,1824l3932,1824,3932,1805,3923,1805,3923,1824xe" filled="true" fillcolor="#000000" stroked="false">
                <v:path arrowok="t"/>
                <v:fill type="solid"/>
              </v:shape>
            </v:group>
            <v:group style="position:absolute;left:3923;top:1824;width:10;height:20" coordorigin="3923,1824" coordsize="10,20">
              <v:shape style="position:absolute;left:3923;top:1824;width:10;height:20" coordorigin="3923,1824" coordsize="10,20" path="m3923,1843l3932,1843,3932,1824,3923,1824,3923,1843xe" filled="true" fillcolor="#000000" stroked="false">
                <v:path arrowok="t"/>
                <v:fill type="solid"/>
              </v:shape>
            </v:group>
            <v:group style="position:absolute;left:3923;top:1843;width:10;height:20" coordorigin="3923,1843" coordsize="10,20">
              <v:shape style="position:absolute;left:3923;top:1843;width:10;height:20" coordorigin="3923,1843" coordsize="10,20" path="m3923,1862l3932,1862,3932,1843,3923,1843,3923,1862xe" filled="true" fillcolor="#000000" stroked="false">
                <v:path arrowok="t"/>
                <v:fill type="solid"/>
              </v:shape>
            </v:group>
            <v:group style="position:absolute;left:3923;top:1862;width:10;height:20" coordorigin="3923,1862" coordsize="10,20">
              <v:shape style="position:absolute;left:3923;top:1862;width:10;height:20" coordorigin="3923,1862" coordsize="10,20" path="m3923,1882l3932,1882,3932,1862,3923,1862,3923,1882xe" filled="true" fillcolor="#000000" stroked="false">
                <v:path arrowok="t"/>
                <v:fill type="solid"/>
              </v:shape>
            </v:group>
            <v:group style="position:absolute;left:3923;top:1882;width:10;height:20" coordorigin="3923,1882" coordsize="10,20">
              <v:shape style="position:absolute;left:3923;top:1882;width:10;height:20" coordorigin="3923,1882" coordsize="10,20" path="m3923,1901l3932,1901,3932,1882,3923,1882,3923,1901xe" filled="true" fillcolor="#000000" stroked="false">
                <v:path arrowok="t"/>
                <v:fill type="solid"/>
              </v:shape>
            </v:group>
            <v:group style="position:absolute;left:3923;top:1901;width:10;height:20" coordorigin="3923,1901" coordsize="10,20">
              <v:shape style="position:absolute;left:3923;top:1901;width:10;height:20" coordorigin="3923,1901" coordsize="10,20" path="m3923,1920l3932,1920,3932,1901,3923,1901,3923,1920xe" filled="true" fillcolor="#000000" stroked="false">
                <v:path arrowok="t"/>
                <v:fill type="solid"/>
              </v:shape>
            </v:group>
            <v:group style="position:absolute;left:3923;top:1920;width:10;height:20" coordorigin="3923,1920" coordsize="10,20">
              <v:shape style="position:absolute;left:3923;top:1920;width:10;height:20" coordorigin="3923,1920" coordsize="10,20" path="m3923,1939l3932,1939,3932,1920,3923,1920,3923,1939xe" filled="true" fillcolor="#000000" stroked="false">
                <v:path arrowok="t"/>
                <v:fill type="solid"/>
              </v:shape>
            </v:group>
            <v:group style="position:absolute;left:3923;top:1939;width:10;height:20" coordorigin="3923,1939" coordsize="10,20">
              <v:shape style="position:absolute;left:3923;top:1939;width:10;height:20" coordorigin="3923,1939" coordsize="10,20" path="m3923,1958l3932,1958,3932,1939,3923,1939,3923,1958xe" filled="true" fillcolor="#000000" stroked="false">
                <v:path arrowok="t"/>
                <v:fill type="solid"/>
              </v:shape>
            </v:group>
            <v:group style="position:absolute;left:3923;top:1958;width:10;height:20" coordorigin="3923,1958" coordsize="10,20">
              <v:shape style="position:absolute;left:3923;top:1958;width:10;height:20" coordorigin="3923,1958" coordsize="10,20" path="m3923,1978l3932,1978,3932,1958,3923,1958,3923,1978xe" filled="true" fillcolor="#000000" stroked="false">
                <v:path arrowok="t"/>
                <v:fill type="solid"/>
              </v:shape>
            </v:group>
            <v:group style="position:absolute;left:3923;top:1978;width:10;height:20" coordorigin="3923,1978" coordsize="10,20">
              <v:shape style="position:absolute;left:3923;top:1978;width:10;height:20" coordorigin="3923,1978" coordsize="10,20" path="m3923,1997l3932,1997,3932,1978,3923,1978,3923,1997xe" filled="true" fillcolor="#000000" stroked="false">
                <v:path arrowok="t"/>
                <v:fill type="solid"/>
              </v:shape>
            </v:group>
            <v:group style="position:absolute;left:3923;top:1997;width:10;height:20" coordorigin="3923,1997" coordsize="10,20">
              <v:shape style="position:absolute;left:3923;top:1997;width:10;height:20" coordorigin="3923,1997" coordsize="10,20" path="m3923,2016l3932,2016,3932,1997,3923,1997,3923,2016xe" filled="true" fillcolor="#000000" stroked="false">
                <v:path arrowok="t"/>
                <v:fill type="solid"/>
              </v:shape>
            </v:group>
            <v:group style="position:absolute;left:3923;top:2016;width:10;height:20" coordorigin="3923,2016" coordsize="10,20">
              <v:shape style="position:absolute;left:3923;top:2016;width:10;height:20" coordorigin="3923,2016" coordsize="10,20" path="m3923,2035l3932,2035,3932,2016,3923,2016,3923,2035xe" filled="true" fillcolor="#000000" stroked="false">
                <v:path arrowok="t"/>
                <v:fill type="solid"/>
              </v:shape>
            </v:group>
            <v:group style="position:absolute;left:3923;top:2035;width:10;height:20" coordorigin="3923,2035" coordsize="10,20">
              <v:shape style="position:absolute;left:3923;top:2035;width:10;height:20" coordorigin="3923,2035" coordsize="10,20" path="m3923,2054l3932,2054,3932,2035,3923,2035,3923,2054xe" filled="true" fillcolor="#000000" stroked="false">
                <v:path arrowok="t"/>
                <v:fill type="solid"/>
              </v:shape>
            </v:group>
            <v:group style="position:absolute;left:3923;top:2054;width:10;height:20" coordorigin="3923,2054" coordsize="10,20">
              <v:shape style="position:absolute;left:3923;top:2054;width:10;height:20" coordorigin="3923,2054" coordsize="10,20" path="m3923,2074l3932,2074,3932,2054,3923,2054,3923,2074xe" filled="true" fillcolor="#000000" stroked="false">
                <v:path arrowok="t"/>
                <v:fill type="solid"/>
              </v:shape>
            </v:group>
            <v:group style="position:absolute;left:3923;top:2074;width:10;height:20" coordorigin="3923,2074" coordsize="10,20">
              <v:shape style="position:absolute;left:3923;top:2074;width:10;height:20" coordorigin="3923,2074" coordsize="10,20" path="m3923,2093l3932,2093,3932,2074,3923,2074,3923,2093xe" filled="true" fillcolor="#000000" stroked="false">
                <v:path arrowok="t"/>
                <v:fill type="solid"/>
              </v:shape>
            </v:group>
            <v:group style="position:absolute;left:3923;top:2093;width:10;height:20" coordorigin="3923,2093" coordsize="10,20">
              <v:shape style="position:absolute;left:3923;top:2093;width:10;height:20" coordorigin="3923,2093" coordsize="10,20" path="m3923,2112l3932,2112,3932,2093,3923,2093,3923,2112xe" filled="true" fillcolor="#000000" stroked="false">
                <v:path arrowok="t"/>
                <v:fill type="solid"/>
              </v:shape>
            </v:group>
            <v:group style="position:absolute;left:3923;top:2112;width:10;height:20" coordorigin="3923,2112" coordsize="10,20">
              <v:shape style="position:absolute;left:3923;top:2112;width:10;height:20" coordorigin="3923,2112" coordsize="10,20" path="m3923,2131l3932,2131,3932,2112,3923,2112,3923,2131xe" filled="true" fillcolor="#000000" stroked="false">
                <v:path arrowok="t"/>
                <v:fill type="solid"/>
              </v:shape>
            </v:group>
            <v:group style="position:absolute;left:3923;top:2131;width:10;height:20" coordorigin="3923,2131" coordsize="10,20">
              <v:shape style="position:absolute;left:3923;top:2131;width:10;height:20" coordorigin="3923,2131" coordsize="10,20" path="m3923,2150l3932,2150,3932,2131,3923,2131,3923,2150xe" filled="true" fillcolor="#000000" stroked="false">
                <v:path arrowok="t"/>
                <v:fill type="solid"/>
              </v:shape>
            </v:group>
            <v:group style="position:absolute;left:3923;top:2155;width:10;height:2" coordorigin="3923,2155" coordsize="10,2">
              <v:shape style="position:absolute;left:3923;top:2155;width:10;height:2" coordorigin="3923,2155" coordsize="10,0" path="m3923,2155l3932,2155e" filled="false" stroked="true" strokeweight=".47998pt" strokecolor="#000000">
                <v:path arrowok="t"/>
              </v:shape>
              <v:shape style="position:absolute;left:2400;top:2160;width:1522;height:10" type="#_x0000_t75" stroked="false">
                <v:imagedata r:id="rId427" o:title=""/>
              </v:shape>
              <v:shape style="position:absolute;left:3918;top:2160;width:1226;height:10" type="#_x0000_t75" stroked="false">
                <v:imagedata r:id="rId428" o:title=""/>
              </v:shape>
              <v:shape style="position:absolute;left:5139;top:2160;width:1051;height:10" type="#_x0000_t75" stroked="false">
                <v:imagedata r:id="rId424" o:title=""/>
              </v:shape>
              <v:shape style="position:absolute;left:6186;top:2160;width:1085;height:10" type="#_x0000_t75" stroked="false">
                <v:imagedata r:id="rId425" o:title=""/>
              </v:shape>
              <v:shape style="position:absolute;left:7266;top:2160;width:3761;height:10" type="#_x0000_t75" stroked="false">
                <v:imagedata r:id="rId426" o:title=""/>
              </v:shape>
            </v:group>
            <v:group style="position:absolute;left:3923;top:2170;width:10;height:20" coordorigin="3923,2170" coordsize="10,20">
              <v:shape style="position:absolute;left:3923;top:2170;width:10;height:20" coordorigin="3923,2170" coordsize="10,20" path="m3923,2189l3932,2189,3932,2170,3923,2170,3923,2189xe" filled="true" fillcolor="#000000" stroked="false">
                <v:path arrowok="t"/>
                <v:fill type="solid"/>
              </v:shape>
            </v:group>
            <v:group style="position:absolute;left:3923;top:2189;width:10;height:20" coordorigin="3923,2189" coordsize="10,20">
              <v:shape style="position:absolute;left:3923;top:2189;width:10;height:20" coordorigin="3923,2189" coordsize="10,20" path="m3923,2208l3932,2208,3932,2189,3923,2189,3923,2208xe" filled="true" fillcolor="#000000" stroked="false">
                <v:path arrowok="t"/>
                <v:fill type="solid"/>
              </v:shape>
            </v:group>
            <v:group style="position:absolute;left:3923;top:2208;width:10;height:20" coordorigin="3923,2208" coordsize="10,20">
              <v:shape style="position:absolute;left:3923;top:2208;width:10;height:20" coordorigin="3923,2208" coordsize="10,20" path="m3923,2227l3932,2227,3932,2208,3923,2208,3923,2227xe" filled="true" fillcolor="#000000" stroked="false">
                <v:path arrowok="t"/>
                <v:fill type="solid"/>
              </v:shape>
            </v:group>
            <v:group style="position:absolute;left:3923;top:2227;width:10;height:20" coordorigin="3923,2227" coordsize="10,20">
              <v:shape style="position:absolute;left:3923;top:2227;width:10;height:20" coordorigin="3923,2227" coordsize="10,20" path="m3923,2246l3932,2246,3932,2227,3923,2227,3923,2246xe" filled="true" fillcolor="#000000" stroked="false">
                <v:path arrowok="t"/>
                <v:fill type="solid"/>
              </v:shape>
            </v:group>
            <v:group style="position:absolute;left:3923;top:2246;width:10;height:20" coordorigin="3923,2246" coordsize="10,20">
              <v:shape style="position:absolute;left:3923;top:2246;width:10;height:20" coordorigin="3923,2246" coordsize="10,20" path="m3923,2266l3932,2266,3932,2246,3923,2246,3923,2266xe" filled="true" fillcolor="#000000" stroked="false">
                <v:path arrowok="t"/>
                <v:fill type="solid"/>
              </v:shape>
            </v:group>
            <v:group style="position:absolute;left:3923;top:2266;width:10;height:20" coordorigin="3923,2266" coordsize="10,20">
              <v:shape style="position:absolute;left:3923;top:2266;width:10;height:20" coordorigin="3923,2266" coordsize="10,20" path="m3923,2285l3932,2285,3932,2266,3923,2266,3923,2285xe" filled="true" fillcolor="#000000" stroked="false">
                <v:path arrowok="t"/>
                <v:fill type="solid"/>
              </v:shape>
            </v:group>
            <v:group style="position:absolute;left:3923;top:2285;width:10;height:20" coordorigin="3923,2285" coordsize="10,20">
              <v:shape style="position:absolute;left:3923;top:2285;width:10;height:20" coordorigin="3923,2285" coordsize="10,20" path="m3923,2304l3932,2304,3932,2285,3923,2285,3923,2304xe" filled="true" fillcolor="#000000" stroked="false">
                <v:path arrowok="t"/>
                <v:fill type="solid"/>
              </v:shape>
            </v:group>
            <v:group style="position:absolute;left:3923;top:2304;width:10;height:20" coordorigin="3923,2304" coordsize="10,20">
              <v:shape style="position:absolute;left:3923;top:2304;width:10;height:20" coordorigin="3923,2304" coordsize="10,20" path="m3923,2323l3932,2323,3932,2304,3923,2304,3923,2323xe" filled="true" fillcolor="#000000" stroked="false">
                <v:path arrowok="t"/>
                <v:fill type="solid"/>
              </v:shape>
            </v:group>
            <v:group style="position:absolute;left:3923;top:2323;width:10;height:20" coordorigin="3923,2323" coordsize="10,20">
              <v:shape style="position:absolute;left:3923;top:2323;width:10;height:20" coordorigin="3923,2323" coordsize="10,20" path="m3923,2342l3932,2342,3932,2323,3923,2323,3923,2342xe" filled="true" fillcolor="#000000" stroked="false">
                <v:path arrowok="t"/>
                <v:fill type="solid"/>
              </v:shape>
            </v:group>
            <v:group style="position:absolute;left:3923;top:2342;width:10;height:20" coordorigin="3923,2342" coordsize="10,20">
              <v:shape style="position:absolute;left:3923;top:2342;width:10;height:20" coordorigin="3923,2342" coordsize="10,20" path="m3923,2362l3932,2362,3932,2342,3923,2342,3923,2362xe" filled="true" fillcolor="#000000" stroked="false">
                <v:path arrowok="t"/>
                <v:fill type="solid"/>
              </v:shape>
            </v:group>
            <v:group style="position:absolute;left:3923;top:2362;width:10;height:20" coordorigin="3923,2362" coordsize="10,20">
              <v:shape style="position:absolute;left:3923;top:2362;width:10;height:20" coordorigin="3923,2362" coordsize="10,20" path="m3923,2381l3932,2381,3932,2362,3923,2362,3923,2381xe" filled="true" fillcolor="#000000" stroked="false">
                <v:path arrowok="t"/>
                <v:fill type="solid"/>
              </v:shape>
            </v:group>
            <v:group style="position:absolute;left:3923;top:2381;width:10;height:20" coordorigin="3923,2381" coordsize="10,20">
              <v:shape style="position:absolute;left:3923;top:2381;width:10;height:20" coordorigin="3923,2381" coordsize="10,20" path="m3923,2400l3932,2400,3932,2381,3923,2381,3923,2400xe" filled="true" fillcolor="#000000" stroked="false">
                <v:path arrowok="t"/>
                <v:fill type="solid"/>
              </v:shape>
            </v:group>
            <v:group style="position:absolute;left:3923;top:2400;width:10;height:20" coordorigin="3923,2400" coordsize="10,20">
              <v:shape style="position:absolute;left:3923;top:2400;width:10;height:20" coordorigin="3923,2400" coordsize="10,20" path="m3923,2419l3932,2419,3932,2400,3923,2400,3923,2419xe" filled="true" fillcolor="#000000" stroked="false">
                <v:path arrowok="t"/>
                <v:fill type="solid"/>
              </v:shape>
            </v:group>
            <v:group style="position:absolute;left:3923;top:2419;width:10;height:20" coordorigin="3923,2419" coordsize="10,20">
              <v:shape style="position:absolute;left:3923;top:2419;width:10;height:20" coordorigin="3923,2419" coordsize="10,20" path="m3923,2438l3932,2438,3932,2419,3923,2419,3923,2438xe" filled="true" fillcolor="#000000" stroked="false">
                <v:path arrowok="t"/>
                <v:fill type="solid"/>
              </v:shape>
            </v:group>
            <v:group style="position:absolute;left:3923;top:2438;width:10;height:20" coordorigin="3923,2438" coordsize="10,20">
              <v:shape style="position:absolute;left:3923;top:2438;width:10;height:20" coordorigin="3923,2438" coordsize="10,20" path="m3923,2458l3932,2458,3932,2438,3923,2438,3923,2458xe" filled="true" fillcolor="#000000" stroked="false">
                <v:path arrowok="t"/>
                <v:fill type="solid"/>
              </v:shape>
            </v:group>
            <v:group style="position:absolute;left:3923;top:2458;width:10;height:20" coordorigin="3923,2458" coordsize="10,20">
              <v:shape style="position:absolute;left:3923;top:2458;width:10;height:20" coordorigin="3923,2458" coordsize="10,20" path="m3923,2477l3932,2477,3932,2458,3923,2458,3923,2477xe" filled="true" fillcolor="#000000" stroked="false">
                <v:path arrowok="t"/>
                <v:fill type="solid"/>
              </v:shape>
            </v:group>
            <v:group style="position:absolute;left:3923;top:2477;width:10;height:20" coordorigin="3923,2477" coordsize="10,20">
              <v:shape style="position:absolute;left:3923;top:2477;width:10;height:20" coordorigin="3923,2477" coordsize="10,20" path="m3923,2496l3932,2496,3932,2477,3923,2477,3923,2496xe" filled="true" fillcolor="#000000" stroked="false">
                <v:path arrowok="t"/>
                <v:fill type="solid"/>
              </v:shape>
            </v:group>
            <v:group style="position:absolute;left:3923;top:2496;width:10;height:20" coordorigin="3923,2496" coordsize="10,20">
              <v:shape style="position:absolute;left:3923;top:2496;width:10;height:20" coordorigin="3923,2496" coordsize="10,20" path="m3923,2515l3932,2515,3932,2496,3923,2496,3923,2515xe" filled="true" fillcolor="#000000" stroked="false">
                <v:path arrowok="t"/>
                <v:fill type="solid"/>
              </v:shape>
            </v:group>
            <v:group style="position:absolute;left:3923;top:2515;width:10;height:20" coordorigin="3923,2515" coordsize="10,20">
              <v:shape style="position:absolute;left:3923;top:2515;width:10;height:20" coordorigin="3923,2515" coordsize="10,20" path="m3923,2534l3932,2534,3932,2515,3923,2515,3923,2534xe" filled="true" fillcolor="#000000" stroked="false">
                <v:path arrowok="t"/>
                <v:fill type="solid"/>
              </v:shape>
            </v:group>
            <w10:wrap type="none"/>
          </v:group>
        </w:pict>
      </w:r>
      <w:r>
        <w:rPr/>
        <w:pict>
          <v:shape style="position:absolute;margin-left:363.549988pt;margin-top:22.173645pt;width:.48001pt;height:.12pt;mso-position-horizontal-relative:page;mso-position-vertical-relative:paragraph;z-index:-1305976" type="#_x0000_t75" stroked="false">
            <v:imagedata r:id="rId422"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t>在建工程情况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25" w:type="dxa"/>
        <w:tblLayout w:type="fixed"/>
        <w:tblCellMar>
          <w:top w:w="0" w:type="dxa"/>
          <w:left w:w="0" w:type="dxa"/>
          <w:bottom w:w="0" w:type="dxa"/>
          <w:right w:w="0" w:type="dxa"/>
        </w:tblCellMar>
        <w:tblLook w:val="01E0"/>
      </w:tblPr>
      <w:tblGrid>
        <w:gridCol w:w="2763"/>
        <w:gridCol w:w="1046"/>
        <w:gridCol w:w="1080"/>
        <w:gridCol w:w="1342"/>
        <w:gridCol w:w="1057"/>
        <w:gridCol w:w="1354"/>
      </w:tblGrid>
      <w:tr>
        <w:trPr>
          <w:trHeight w:val="304" w:hRule="exact"/>
        </w:trPr>
        <w:tc>
          <w:tcPr>
            <w:tcW w:w="2763" w:type="dxa"/>
            <w:tcBorders>
              <w:top w:val="single" w:sz="12" w:space="0" w:color="000000"/>
              <w:left w:val="nil" w:sz="6" w:space="0" w:color="auto"/>
              <w:bottom w:val="nil" w:sz="6" w:space="0" w:color="auto"/>
              <w:right w:val="nil" w:sz="6" w:space="0" w:color="auto"/>
            </w:tcBorders>
          </w:tcPr>
          <w:p>
            <w:pPr/>
          </w:p>
        </w:tc>
        <w:tc>
          <w:tcPr>
            <w:tcW w:w="1046" w:type="dxa"/>
            <w:tcBorders>
              <w:top w:val="single" w:sz="12" w:space="0" w:color="000000"/>
              <w:left w:val="nil" w:sz="6" w:space="0" w:color="auto"/>
              <w:bottom w:val="nil" w:sz="6" w:space="0" w:color="auto"/>
              <w:right w:val="nil" w:sz="6" w:space="0" w:color="auto"/>
            </w:tcBorders>
          </w:tcPr>
          <w:p>
            <w:pPr>
              <w:pStyle w:val="TableParagraph"/>
              <w:spacing w:line="240" w:lineRule="auto" w:before="39"/>
              <w:ind w:right="143"/>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080"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2"/>
                <w:szCs w:val="22"/>
              </w:rPr>
            </w:pPr>
          </w:p>
        </w:tc>
        <w:tc>
          <w:tcPr>
            <w:tcW w:w="1342"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2"/>
                <w:szCs w:val="22"/>
              </w:rPr>
            </w:pPr>
          </w:p>
        </w:tc>
        <w:tc>
          <w:tcPr>
            <w:tcW w:w="1057" w:type="dxa"/>
            <w:tcBorders>
              <w:top w:val="single" w:sz="12" w:space="0" w:color="000000"/>
              <w:left w:val="nil" w:sz="6" w:space="0" w:color="auto"/>
              <w:bottom w:val="nil" w:sz="6" w:space="0" w:color="auto"/>
              <w:right w:val="nil" w:sz="6" w:space="0" w:color="auto"/>
            </w:tcBorders>
          </w:tcPr>
          <w:p>
            <w:pPr>
              <w:pStyle w:val="TableParagraph"/>
              <w:spacing w:line="240" w:lineRule="auto" w:before="39"/>
              <w:ind w:left="8"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354" w:type="dxa"/>
            <w:tcBorders>
              <w:top w:val="single" w:sz="12" w:space="0" w:color="000000"/>
              <w:left w:val="nil" w:sz="6" w:space="0" w:color="auto"/>
              <w:bottom w:val="nil" w:sz="6" w:space="0" w:color="auto"/>
              <w:right w:val="nil" w:sz="6" w:space="0" w:color="auto"/>
            </w:tcBorders>
          </w:tcPr>
          <w:p>
            <w:pPr/>
          </w:p>
        </w:tc>
      </w:tr>
      <w:tr>
        <w:trPr>
          <w:trHeight w:val="186" w:hRule="exact"/>
        </w:trPr>
        <w:tc>
          <w:tcPr>
            <w:tcW w:w="2763" w:type="dxa"/>
            <w:tcBorders>
              <w:top w:val="nil" w:sz="6" w:space="0" w:color="auto"/>
              <w:left w:val="nil" w:sz="6" w:space="0" w:color="auto"/>
              <w:bottom w:val="nil" w:sz="6" w:space="0" w:color="auto"/>
              <w:right w:val="single" w:sz="4" w:space="0" w:color="000000"/>
            </w:tcBorders>
          </w:tcPr>
          <w:p>
            <w:pPr>
              <w:pStyle w:val="TableParagraph"/>
              <w:spacing w:line="180" w:lineRule="exact"/>
              <w:ind w:left="506"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046"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057"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272" w:hRule="exact"/>
        </w:trPr>
        <w:tc>
          <w:tcPr>
            <w:tcW w:w="2763" w:type="dxa"/>
            <w:tcBorders>
              <w:top w:val="nil" w:sz="6" w:space="0" w:color="auto"/>
              <w:left w:val="nil" w:sz="6" w:space="0" w:color="auto"/>
              <w:bottom w:val="nil" w:sz="6" w:space="0" w:color="auto"/>
              <w:right w:val="single" w:sz="4" w:space="0" w:color="000000"/>
            </w:tcBorders>
          </w:tcPr>
          <w:p>
            <w:pPr>
              <w:pStyle w:val="TableParagraph"/>
              <w:spacing w:line="186" w:lineRule="exact"/>
              <w:ind w:left="179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17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57"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186" w:lineRule="exact"/>
              <w:ind w:left="30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42" w:hRule="exact"/>
        </w:trPr>
        <w:tc>
          <w:tcPr>
            <w:tcW w:w="2763"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1046"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91" w:right="0"/>
              <w:jc w:val="center"/>
              <w:rPr>
                <w:rFonts w:ascii="Times New Roman" w:hAnsi="Times New Roman" w:cs="Times New Roman" w:eastAsia="Times New Roman" w:hint="default"/>
                <w:sz w:val="18"/>
                <w:szCs w:val="18"/>
              </w:rPr>
            </w:pPr>
            <w:r>
              <w:rPr>
                <w:rFonts w:ascii="Times New Roman"/>
                <w:sz w:val="18"/>
              </w:rPr>
              <w:t>15,359,589.11</w:t>
            </w:r>
          </w:p>
        </w:tc>
        <w:tc>
          <w:tcPr>
            <w:tcW w:w="1057"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8"/>
              <w:jc w:val="right"/>
              <w:rPr>
                <w:rFonts w:ascii="Times New Roman" w:hAnsi="Times New Roman" w:cs="Times New Roman" w:eastAsia="Times New Roman" w:hint="default"/>
                <w:sz w:val="18"/>
                <w:szCs w:val="18"/>
              </w:rPr>
            </w:pPr>
            <w:r>
              <w:rPr>
                <w:rFonts w:ascii="Times New Roman"/>
                <w:spacing w:val="-1"/>
                <w:sz w:val="18"/>
              </w:rPr>
              <w:t>15,359,589.11</w:t>
            </w:r>
          </w:p>
        </w:tc>
      </w:tr>
      <w:tr>
        <w:trPr>
          <w:trHeight w:val="645" w:hRule="exact"/>
        </w:trPr>
        <w:tc>
          <w:tcPr>
            <w:tcW w:w="2763" w:type="dxa"/>
            <w:tcBorders>
              <w:top w:val="nil" w:sz="6" w:space="0" w:color="auto"/>
              <w:left w:val="nil" w:sz="6" w:space="0" w:color="auto"/>
              <w:bottom w:val="nil" w:sz="6" w:space="0" w:color="auto"/>
              <w:right w:val="single" w:sz="4" w:space="0" w:color="000000"/>
            </w:tcBorders>
          </w:tcPr>
          <w:p>
            <w:pPr>
              <w:pStyle w:val="TableParagraph"/>
              <w:spacing w:line="316" w:lineRule="auto" w:before="10"/>
              <w:ind w:left="122" w:right="1322"/>
              <w:jc w:val="left"/>
              <w:rPr>
                <w:rFonts w:ascii="宋体" w:hAnsi="宋体" w:cs="宋体" w:eastAsia="宋体" w:hint="default"/>
                <w:sz w:val="18"/>
                <w:szCs w:val="18"/>
              </w:rPr>
            </w:pPr>
            <w:r>
              <w:rPr>
                <w:rFonts w:ascii="宋体" w:hAnsi="宋体" w:cs="宋体" w:eastAsia="宋体" w:hint="default"/>
                <w:spacing w:val="7"/>
                <w:sz w:val="18"/>
                <w:szCs w:val="18"/>
              </w:rPr>
              <w:t>横塘厂房建筑安</w:t>
            </w:r>
            <w:r>
              <w:rPr>
                <w:rFonts w:ascii="宋体" w:hAnsi="宋体" w:cs="宋体" w:eastAsia="宋体" w:hint="default"/>
                <w:sz w:val="18"/>
                <w:szCs w:val="18"/>
              </w:rPr>
              <w:t> 装工程</w:t>
            </w:r>
          </w:p>
        </w:tc>
        <w:tc>
          <w:tcPr>
            <w:tcW w:w="1046"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81" w:right="0"/>
              <w:jc w:val="center"/>
              <w:rPr>
                <w:rFonts w:ascii="Times New Roman" w:hAnsi="Times New Roman" w:cs="Times New Roman" w:eastAsia="Times New Roman" w:hint="default"/>
                <w:sz w:val="18"/>
                <w:szCs w:val="18"/>
              </w:rPr>
            </w:pPr>
            <w:r>
              <w:rPr>
                <w:rFonts w:ascii="Times New Roman"/>
                <w:sz w:val="18"/>
              </w:rPr>
              <w:t>13,642,042.55</w:t>
            </w:r>
          </w:p>
        </w:tc>
        <w:tc>
          <w:tcPr>
            <w:tcW w:w="1057"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13,642,042.55</w:t>
            </w:r>
          </w:p>
        </w:tc>
      </w:tr>
      <w:tr>
        <w:trPr>
          <w:trHeight w:val="383" w:hRule="exact"/>
        </w:trPr>
        <w:tc>
          <w:tcPr>
            <w:tcW w:w="2763"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506"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046" w:type="dxa"/>
            <w:tcBorders>
              <w:top w:val="nil" w:sz="6" w:space="0" w:color="auto"/>
              <w:left w:val="single" w:sz="4" w:space="0" w:color="000000"/>
              <w:bottom w:val="single" w:sz="12" w:space="0" w:color="000000"/>
              <w:right w:val="single" w:sz="4" w:space="0" w:color="000000"/>
            </w:tcBorders>
          </w:tcPr>
          <w:p>
            <w:pPr/>
          </w:p>
        </w:tc>
        <w:tc>
          <w:tcPr>
            <w:tcW w:w="1080" w:type="dxa"/>
            <w:tcBorders>
              <w:top w:val="nil" w:sz="6" w:space="0" w:color="auto"/>
              <w:left w:val="single" w:sz="4" w:space="0" w:color="000000"/>
              <w:bottom w:val="single" w:sz="12" w:space="0" w:color="000000"/>
              <w:right w:val="single" w:sz="4" w:space="0" w:color="000000"/>
            </w:tcBorders>
          </w:tcPr>
          <w:p>
            <w:pP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left="81" w:right="0"/>
              <w:jc w:val="center"/>
              <w:rPr>
                <w:rFonts w:ascii="Times New Roman" w:hAnsi="Times New Roman" w:cs="Times New Roman" w:eastAsia="Times New Roman" w:hint="default"/>
                <w:sz w:val="18"/>
                <w:szCs w:val="18"/>
              </w:rPr>
            </w:pPr>
            <w:r>
              <w:rPr>
                <w:rFonts w:ascii="Times New Roman"/>
                <w:sz w:val="18"/>
              </w:rPr>
              <w:t>29,001,631.66</w:t>
            </w:r>
          </w:p>
        </w:tc>
        <w:tc>
          <w:tcPr>
            <w:tcW w:w="1057" w:type="dxa"/>
            <w:tcBorders>
              <w:top w:val="nil" w:sz="6" w:space="0" w:color="auto"/>
              <w:left w:val="single" w:sz="4" w:space="0" w:color="000000"/>
              <w:bottom w:val="single" w:sz="12" w:space="0" w:color="000000"/>
              <w:right w:val="single" w:sz="4" w:space="0" w:color="000000"/>
            </w:tcBorders>
          </w:tcPr>
          <w:p>
            <w:pPr/>
          </w:p>
        </w:tc>
        <w:tc>
          <w:tcPr>
            <w:tcW w:w="1354"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10"/>
              <w:jc w:val="right"/>
              <w:rPr>
                <w:rFonts w:ascii="Times New Roman" w:hAnsi="Times New Roman" w:cs="Times New Roman" w:eastAsia="Times New Roman" w:hint="default"/>
                <w:sz w:val="18"/>
                <w:szCs w:val="18"/>
              </w:rPr>
            </w:pPr>
            <w:r>
              <w:rPr>
                <w:rFonts w:ascii="Times New Roman"/>
                <w:spacing w:val="-1"/>
                <w:sz w:val="18"/>
              </w:rPr>
              <w:t>29,001,631.66</w:t>
            </w:r>
          </w:p>
        </w:tc>
      </w:tr>
    </w:tbl>
    <w:p>
      <w:pPr>
        <w:spacing w:before="93"/>
        <w:ind w:left="858" w:right="1782" w:firstLine="0"/>
        <w:jc w:val="left"/>
        <w:rPr>
          <w:rFonts w:ascii="宋体" w:hAnsi="宋体" w:cs="宋体" w:eastAsia="宋体" w:hint="default"/>
          <w:sz w:val="21"/>
          <w:szCs w:val="21"/>
        </w:rPr>
      </w:pPr>
      <w:r>
        <w:rPr/>
        <w:pict>
          <v:shape style="position:absolute;margin-left:194.210007pt;margin-top:21.353668pt;width:.48001pt;height:.12pt;mso-position-horizontal-relative:page;mso-position-vertical-relative:paragraph;z-index:-1305952" type="#_x0000_t75" stroked="false">
            <v:imagedata r:id="rId434" o:title=""/>
          </v:shape>
        </w:pict>
      </w:r>
      <w:r>
        <w:rPr/>
        <w:pict>
          <v:shape style="position:absolute;margin-left:238.729996pt;margin-top:21.353668pt;width:.48pt;height:.12pt;mso-position-horizontal-relative:page;mso-position-vertical-relative:paragraph;z-index:-1305928" type="#_x0000_t75" stroked="false">
            <v:imagedata r:id="rId434" o:title=""/>
          </v:shape>
        </w:pict>
      </w:r>
      <w:r>
        <w:rPr/>
        <w:pict>
          <v:shape style="position:absolute;margin-left:302.450012pt;margin-top:21.353668pt;width:.48001pt;height:.12pt;mso-position-horizontal-relative:page;mso-position-vertical-relative:paragraph;z-index:-1305904" type="#_x0000_t75" stroked="false">
            <v:imagedata r:id="rId434" o:title=""/>
          </v:shape>
        </w:pict>
      </w:r>
      <w:r>
        <w:rPr/>
        <w:pict>
          <v:shape style="position:absolute;margin-left:366.309998pt;margin-top:21.353668pt;width:.47998pt;height:.12pt;mso-position-horizontal-relative:page;mso-position-vertical-relative:paragraph;z-index:-1305880" type="#_x0000_t75" stroked="false">
            <v:imagedata r:id="rId434" o:title=""/>
          </v:shape>
        </w:pict>
      </w:r>
      <w:r>
        <w:rPr/>
        <w:pict>
          <v:shape style="position:absolute;margin-left:444.339996pt;margin-top:21.353668pt;width:.48001pt;height:.12pt;mso-position-horizontal-relative:page;mso-position-vertical-relative:paragraph;z-index:-1305856" type="#_x0000_t75" stroked="false">
            <v:imagedata r:id="rId434" o:title=""/>
          </v:shape>
        </w:pict>
      </w:r>
      <w:r>
        <w:rPr/>
        <w:pict>
          <v:shape style="position:absolute;margin-left:502.059998pt;margin-top:21.353668pt;width:.48001pt;height:.12pt;mso-position-horizontal-relative:page;mso-position-vertical-relative:paragraph;z-index:-1305832" type="#_x0000_t75" stroked="false">
            <v:imagedata r:id="rId434" o:title=""/>
          </v:shape>
        </w:pict>
      </w:r>
      <w:r>
        <w:rPr/>
        <w:pict>
          <v:group style="position:absolute;margin-left:125.419998pt;margin-top:52.673687pt;width:439.55pt;height:.5pt;mso-position-horizontal-relative:page;mso-position-vertical-relative:paragraph;z-index:-1305808" coordorigin="2508,1053" coordsize="8791,10">
            <v:shape style="position:absolute;left:2508;top:1053;width:2266;height:10" type="#_x0000_t75" stroked="false">
              <v:imagedata r:id="rId435" o:title=""/>
            </v:shape>
            <v:shape style="position:absolute;left:4770;top:1053;width:1279;height:10" type="#_x0000_t75" stroked="false">
              <v:imagedata r:id="rId436" o:title=""/>
            </v:shape>
            <v:shape style="position:absolute;left:6044;top:1053;width:1282;height:10" type="#_x0000_t75" stroked="false">
              <v:imagedata r:id="rId437" o:title=""/>
            </v:shape>
            <v:shape style="position:absolute;left:7321;top:1053;width:1565;height:10" type="#_x0000_t75" stroked="false">
              <v:imagedata r:id="rId438" o:title=""/>
            </v:shape>
            <v:shape style="position:absolute;left:8882;top:1053;width:1159;height:10" type="#_x0000_t75" stroked="false">
              <v:imagedata r:id="rId439" o:title=""/>
            </v:shape>
            <v:shape style="position:absolute;left:10036;top:1053;width:1262;height:10" type="#_x0000_t75" stroked="false">
              <v:imagedata r:id="rId440" o:title=""/>
            </v:shape>
            <w10:wrap type="none"/>
          </v:group>
        </w:pict>
      </w:r>
      <w:r>
        <w:rPr/>
        <w:pict>
          <v:group style="position:absolute;margin-left:125.419998pt;margin-top:71.873657pt;width:439.55pt;height:.5pt;mso-position-horizontal-relative:page;mso-position-vertical-relative:paragraph;z-index:-1305784" coordorigin="2508,1437" coordsize="8791,10">
            <v:shape style="position:absolute;left:2508;top:1437;width:2266;height:10" type="#_x0000_t75" stroked="false">
              <v:imagedata r:id="rId435" o:title=""/>
            </v:shape>
            <v:shape style="position:absolute;left:4770;top:1437;width:1279;height:10" type="#_x0000_t75" stroked="false">
              <v:imagedata r:id="rId288" o:title=""/>
            </v:shape>
            <v:shape style="position:absolute;left:6044;top:1437;width:1282;height:10" type="#_x0000_t75" stroked="false">
              <v:imagedata r:id="rId441" o:title=""/>
            </v:shape>
            <v:shape style="position:absolute;left:7321;top:1437;width:1565;height:10" type="#_x0000_t75" stroked="false">
              <v:imagedata r:id="rId442" o:title=""/>
            </v:shape>
            <v:shape style="position:absolute;left:8882;top:1437;width:1159;height:10" type="#_x0000_t75" stroked="false">
              <v:imagedata r:id="rId396" o:title=""/>
            </v:shape>
            <v:shape style="position:absolute;left:10036;top:1437;width:1262;height:10" type="#_x0000_t75" stroked="false">
              <v:imagedata r:id="rId443"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、在建工程项目变动情况</w:t>
      </w:r>
      <w:r>
        <w:rPr>
          <w:rFonts w:ascii="宋体" w:hAnsi="宋体" w:cs="宋体" w:eastAsia="宋体" w:hint="default"/>
          <w:sz w:val="21"/>
          <w:szCs w:val="21"/>
        </w:rPr>
      </w:r>
    </w:p>
    <w:tbl>
      <w:tblPr>
        <w:tblW w:w="0" w:type="auto"/>
        <w:jc w:val="left"/>
        <w:tblInd w:w="834" w:type="dxa"/>
        <w:tblLayout w:type="fixed"/>
        <w:tblCellMar>
          <w:top w:w="0" w:type="dxa"/>
          <w:left w:w="0" w:type="dxa"/>
          <w:bottom w:w="0" w:type="dxa"/>
          <w:right w:w="0" w:type="dxa"/>
        </w:tblCellMar>
        <w:tblLook w:val="01E0"/>
      </w:tblPr>
      <w:tblGrid>
        <w:gridCol w:w="1395"/>
        <w:gridCol w:w="890"/>
        <w:gridCol w:w="1274"/>
        <w:gridCol w:w="1277"/>
        <w:gridCol w:w="1561"/>
        <w:gridCol w:w="1154"/>
        <w:gridCol w:w="1253"/>
      </w:tblGrid>
      <w:tr>
        <w:trPr>
          <w:trHeight w:val="659" w:hRule="exact"/>
        </w:trPr>
        <w:tc>
          <w:tcPr>
            <w:tcW w:w="1395"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工程项目名称</w:t>
            </w:r>
          </w:p>
        </w:tc>
        <w:tc>
          <w:tcPr>
            <w:tcW w:w="8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170" w:right="0"/>
              <w:jc w:val="left"/>
              <w:rPr>
                <w:rFonts w:ascii="宋体" w:hAnsi="宋体" w:cs="宋体" w:eastAsia="宋体" w:hint="default"/>
                <w:sz w:val="18"/>
                <w:szCs w:val="18"/>
              </w:rPr>
            </w:pPr>
            <w:r>
              <w:rPr>
                <w:rFonts w:ascii="宋体" w:hAnsi="宋体" w:cs="宋体" w:eastAsia="宋体" w:hint="default"/>
                <w:sz w:val="18"/>
                <w:szCs w:val="18"/>
              </w:rPr>
              <w:t>预算数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转入固定资产</w:t>
            </w:r>
          </w:p>
        </w:tc>
        <w:tc>
          <w:tcPr>
            <w:tcW w:w="11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资金来源</w:t>
            </w:r>
          </w:p>
        </w:tc>
        <w:tc>
          <w:tcPr>
            <w:tcW w:w="1253" w:type="dxa"/>
            <w:vMerge w:val="restart"/>
            <w:tcBorders>
              <w:top w:val="single" w:sz="12" w:space="0" w:color="000000"/>
              <w:left w:val="single" w:sz="4" w:space="0" w:color="000000"/>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139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50" w:right="0"/>
              <w:jc w:val="center"/>
              <w:rPr>
                <w:rFonts w:ascii="Times New Roman" w:hAnsi="Times New Roman" w:cs="Times New Roman" w:eastAsia="Times New Roman" w:hint="default"/>
                <w:sz w:val="18"/>
                <w:szCs w:val="18"/>
              </w:rPr>
            </w:pPr>
            <w:r>
              <w:rPr>
                <w:rFonts w:ascii="Times New Roman"/>
                <w:sz w:val="18"/>
              </w:rPr>
              <w:t>2,511.04</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8" w:right="0"/>
              <w:jc w:val="center"/>
              <w:rPr>
                <w:rFonts w:ascii="Times New Roman" w:hAnsi="Times New Roman" w:cs="Times New Roman" w:eastAsia="Times New Roman" w:hint="default"/>
                <w:sz w:val="18"/>
                <w:szCs w:val="18"/>
              </w:rPr>
            </w:pPr>
            <w:r>
              <w:rPr>
                <w:rFonts w:ascii="Times New Roman"/>
                <w:sz w:val="18"/>
              </w:rPr>
              <w:t>15,359,589.11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1,673,821.44</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4"/>
              <w:jc w:val="right"/>
              <w:rPr>
                <w:rFonts w:ascii="Times New Roman" w:hAnsi="Times New Roman" w:cs="Times New Roman" w:eastAsia="Times New Roman" w:hint="default"/>
                <w:sz w:val="18"/>
                <w:szCs w:val="18"/>
              </w:rPr>
            </w:pPr>
            <w:r>
              <w:rPr>
                <w:rFonts w:ascii="Times New Roman"/>
                <w:spacing w:val="-1"/>
                <w:sz w:val="18"/>
              </w:rPr>
              <w:t>17,033,410.55</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 w:right="0"/>
              <w:jc w:val="center"/>
              <w:rPr>
                <w:rFonts w:ascii="宋体" w:hAnsi="宋体" w:cs="宋体" w:eastAsia="宋体" w:hint="default"/>
                <w:sz w:val="18"/>
                <w:szCs w:val="18"/>
              </w:rPr>
            </w:pPr>
            <w:r>
              <w:rPr>
                <w:rFonts w:ascii="宋体" w:hAnsi="宋体" w:cs="宋体" w:eastAsia="宋体" w:hint="default"/>
                <w:sz w:val="18"/>
                <w:szCs w:val="18"/>
              </w:rPr>
              <w:t>募集资金</w:t>
            </w:r>
          </w:p>
        </w:tc>
        <w:tc>
          <w:tcPr>
            <w:tcW w:w="1253" w:type="dxa"/>
            <w:vMerge/>
            <w:tcBorders>
              <w:left w:val="single" w:sz="4" w:space="0" w:color="000000"/>
              <w:right w:val="nil" w:sz="6" w:space="0" w:color="auto"/>
            </w:tcBorders>
          </w:tcPr>
          <w:p>
            <w:pPr/>
          </w:p>
        </w:tc>
      </w:tr>
      <w:tr>
        <w:trPr>
          <w:trHeight w:val="672" w:hRule="exact"/>
        </w:trPr>
        <w:tc>
          <w:tcPr>
            <w:tcW w:w="1395" w:type="dxa"/>
            <w:tcBorders>
              <w:top w:val="nil" w:sz="6" w:space="0" w:color="auto"/>
              <w:left w:val="nil" w:sz="6" w:space="0" w:color="auto"/>
              <w:bottom w:val="nil" w:sz="6" w:space="0" w:color="auto"/>
              <w:right w:val="single" w:sz="4" w:space="0" w:color="000000"/>
            </w:tcBorders>
          </w:tcPr>
          <w:p>
            <w:pPr>
              <w:pStyle w:val="TableParagraph"/>
              <w:spacing w:line="316" w:lineRule="auto" w:before="26"/>
              <w:ind w:left="122" w:right="86"/>
              <w:jc w:val="left"/>
              <w:rPr>
                <w:rFonts w:ascii="宋体" w:hAnsi="宋体" w:cs="宋体" w:eastAsia="宋体" w:hint="default"/>
                <w:sz w:val="18"/>
                <w:szCs w:val="18"/>
              </w:rPr>
            </w:pPr>
            <w:r>
              <w:rPr>
                <w:rFonts w:ascii="宋体" w:hAnsi="宋体" w:cs="宋体" w:eastAsia="宋体" w:hint="default"/>
                <w:spacing w:val="13"/>
                <w:sz w:val="18"/>
                <w:szCs w:val="18"/>
              </w:rPr>
              <w:t>横塘厂房建筑</w:t>
            </w:r>
            <w:r>
              <w:rPr>
                <w:rFonts w:ascii="宋体" w:hAnsi="宋体" w:cs="宋体" w:eastAsia="宋体" w:hint="default"/>
                <w:spacing w:val="-74"/>
                <w:sz w:val="18"/>
                <w:szCs w:val="18"/>
              </w:rPr>
              <w:t> </w:t>
            </w:r>
            <w:r>
              <w:rPr>
                <w:rFonts w:ascii="宋体" w:hAnsi="宋体" w:cs="宋体" w:eastAsia="宋体" w:hint="default"/>
                <w:sz w:val="18"/>
                <w:szCs w:val="18"/>
              </w:rPr>
              <w:t>安装工程</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43" w:right="0"/>
              <w:jc w:val="center"/>
              <w:rPr>
                <w:rFonts w:ascii="Times New Roman" w:hAnsi="Times New Roman" w:cs="Times New Roman" w:eastAsia="Times New Roman" w:hint="default"/>
                <w:sz w:val="18"/>
                <w:szCs w:val="18"/>
              </w:rPr>
            </w:pPr>
            <w:r>
              <w:rPr>
                <w:rFonts w:ascii="Times New Roman"/>
                <w:sz w:val="18"/>
              </w:rPr>
              <w:t>4,175.00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13,642,042.55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14,508,858.58</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28,150,901.13</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募集资金</w:t>
            </w:r>
          </w:p>
        </w:tc>
        <w:tc>
          <w:tcPr>
            <w:tcW w:w="1253" w:type="dxa"/>
            <w:vMerge/>
            <w:tcBorders>
              <w:left w:val="single" w:sz="4" w:space="0" w:color="000000"/>
              <w:right w:val="nil" w:sz="6" w:space="0" w:color="auto"/>
            </w:tcBorders>
          </w:tcPr>
          <w:p>
            <w:pPr/>
          </w:p>
        </w:tc>
      </w:tr>
      <w:tr>
        <w:trPr>
          <w:trHeight w:val="397" w:hRule="exact"/>
        </w:trPr>
        <w:tc>
          <w:tcPr>
            <w:tcW w:w="139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7"/>
              <w:ind w:left="432"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8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43" w:right="0"/>
              <w:jc w:val="center"/>
              <w:rPr>
                <w:rFonts w:ascii="Times New Roman" w:hAnsi="Times New Roman" w:cs="Times New Roman" w:eastAsia="Times New Roman" w:hint="default"/>
                <w:sz w:val="18"/>
                <w:szCs w:val="18"/>
              </w:rPr>
            </w:pPr>
            <w:r>
              <w:rPr>
                <w:rFonts w:ascii="Times New Roman"/>
                <w:sz w:val="18"/>
              </w:rPr>
              <w:t>6,686.04</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19" w:right="0"/>
              <w:jc w:val="center"/>
              <w:rPr>
                <w:rFonts w:ascii="Times New Roman" w:hAnsi="Times New Roman" w:cs="Times New Roman" w:eastAsia="Times New Roman" w:hint="default"/>
                <w:sz w:val="18"/>
                <w:szCs w:val="18"/>
              </w:rPr>
            </w:pPr>
            <w:r>
              <w:rPr>
                <w:rFonts w:ascii="Times New Roman"/>
                <w:sz w:val="18"/>
              </w:rPr>
              <w:t>29,001,631.66</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4"/>
              <w:jc w:val="right"/>
              <w:rPr>
                <w:rFonts w:ascii="Times New Roman" w:hAnsi="Times New Roman" w:cs="Times New Roman" w:eastAsia="Times New Roman" w:hint="default"/>
                <w:sz w:val="18"/>
                <w:szCs w:val="18"/>
              </w:rPr>
            </w:pPr>
            <w:r>
              <w:rPr>
                <w:rFonts w:ascii="Times New Roman"/>
                <w:spacing w:val="-1"/>
                <w:sz w:val="18"/>
              </w:rPr>
              <w:t>16,182,680.02</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pacing w:val="-1"/>
                <w:sz w:val="18"/>
              </w:rPr>
              <w:t>45,184,311.68</w:t>
            </w:r>
          </w:p>
        </w:tc>
        <w:tc>
          <w:tcPr>
            <w:tcW w:w="1154" w:type="dxa"/>
            <w:tcBorders>
              <w:top w:val="nil" w:sz="6" w:space="0" w:color="auto"/>
              <w:left w:val="single" w:sz="4" w:space="0" w:color="000000"/>
              <w:bottom w:val="single" w:sz="12" w:space="0" w:color="000000"/>
              <w:right w:val="single" w:sz="4" w:space="0" w:color="000000"/>
            </w:tcBorders>
          </w:tcPr>
          <w:p>
            <w:pPr/>
          </w:p>
        </w:tc>
        <w:tc>
          <w:tcPr>
            <w:tcW w:w="1253" w:type="dxa"/>
            <w:vMerge/>
            <w:tcBorders>
              <w:left w:val="single" w:sz="4" w:space="0" w:color="000000"/>
              <w:bottom w:val="single" w:sz="12" w:space="0" w:color="000000"/>
              <w:right w:val="nil" w:sz="6" w:space="0" w:color="auto"/>
            </w:tcBorders>
          </w:tcPr>
          <w:p>
            <w:pPr/>
          </w:p>
        </w:tc>
      </w:tr>
    </w:tbl>
    <w:p>
      <w:pPr>
        <w:spacing w:before="107"/>
        <w:ind w:left="858" w:right="1782" w:firstLine="0"/>
        <w:jc w:val="left"/>
        <w:rPr>
          <w:rFonts w:ascii="宋体" w:hAnsi="宋体" w:cs="宋体" w:eastAsia="宋体" w:hint="default"/>
          <w:sz w:val="21"/>
          <w:szCs w:val="21"/>
        </w:rPr>
      </w:pPr>
      <w:r>
        <w:rPr/>
        <w:pict>
          <v:group style="position:absolute;margin-left:125.419998pt;margin-top:-21.406345pt;width:439.55pt;height:.5pt;mso-position-horizontal-relative:page;mso-position-vertical-relative:paragraph;z-index:-1305760" coordorigin="2508,-428" coordsize="8791,10">
            <v:shape style="position:absolute;left:2508;top:-428;width:2266;height:10" type="#_x0000_t75" stroked="false">
              <v:imagedata r:id="rId435" o:title=""/>
            </v:shape>
            <v:shape style="position:absolute;left:4770;top:-428;width:1279;height:10" type="#_x0000_t75" stroked="false">
              <v:imagedata r:id="rId288" o:title=""/>
            </v:shape>
            <v:shape style="position:absolute;left:6044;top:-428;width:1282;height:10" type="#_x0000_t75" stroked="false">
              <v:imagedata r:id="rId441" o:title=""/>
            </v:shape>
            <v:shape style="position:absolute;left:7321;top:-428;width:1565;height:10" type="#_x0000_t75" stroked="false">
              <v:imagedata r:id="rId442" o:title=""/>
            </v:shape>
            <v:shape style="position:absolute;left:8882;top:-428;width:1159;height:10" type="#_x0000_t75" stroked="false">
              <v:imagedata r:id="rId396" o:title=""/>
            </v:shape>
            <v:shape style="position:absolute;left:10036;top:-428;width:1262;height:10" type="#_x0000_t75" stroked="false">
              <v:imagedata r:id="rId443" o:title=""/>
            </v:shape>
            <w10:wrap type="none"/>
          </v:group>
        </w:pict>
      </w:r>
      <w:r>
        <w:rPr>
          <w:rFonts w:ascii="宋体" w:hAnsi="宋体" w:cs="宋体" w:eastAsia="宋体" w:hint="default"/>
          <w:b/>
          <w:bCs/>
          <w:sz w:val="21"/>
          <w:szCs w:val="21"/>
        </w:rPr>
        <w:t>公司本期无利息资本化。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853" w:val="left" w:leader="none"/>
        </w:tabs>
        <w:spacing w:line="331" w:lineRule="auto" w:before="0"/>
        <w:ind w:left="858" w:right="8119" w:hanging="732"/>
        <w:jc w:val="left"/>
        <w:rPr>
          <w:rFonts w:ascii="宋体" w:hAnsi="宋体" w:cs="宋体" w:eastAsia="宋体" w:hint="default"/>
          <w:sz w:val="21"/>
          <w:szCs w:val="21"/>
        </w:rPr>
      </w:pPr>
      <w:r>
        <w:rPr/>
        <w:pict>
          <v:shape style="position:absolute;margin-left:230.809998pt;margin-top:36.743671pt;width:.48pt;height:.12pt;mso-position-horizontal-relative:page;mso-position-vertical-relative:paragraph;z-index:8800" type="#_x0000_t75" stroked="false">
            <v:imagedata r:id="rId434" o:title=""/>
          </v:shape>
        </w:pict>
      </w:r>
      <w:r>
        <w:rPr/>
        <w:pict>
          <v:shape style="position:absolute;margin-left:305.089996pt;margin-top:36.743671pt;width:.47998pt;height:.12pt;mso-position-horizontal-relative:page;mso-position-vertical-relative:paragraph;z-index:8824" type="#_x0000_t75" stroked="false">
            <v:imagedata r:id="rId434" o:title=""/>
          </v:shape>
        </w:pict>
      </w:r>
      <w:r>
        <w:rPr/>
        <w:pict>
          <v:shape style="position:absolute;margin-left:370.390015pt;margin-top:36.743671pt;width:.48001pt;height:.12pt;mso-position-horizontal-relative:page;mso-position-vertical-relative:paragraph;z-index:8848" type="#_x0000_t75" stroked="false">
            <v:imagedata r:id="rId434" o:title=""/>
          </v:shape>
        </w:pict>
      </w:r>
      <w:r>
        <w:rPr/>
        <w:pict>
          <v:shape style="position:absolute;margin-left:434.109985pt;margin-top:36.743671pt;width:.48001pt;height:.12pt;mso-position-horizontal-relative:page;mso-position-vertical-relative:paragraph;z-index:8872" type="#_x0000_t75" stroked="false">
            <v:imagedata r:id="rId434" o:title=""/>
          </v:shape>
        </w:pict>
      </w:r>
      <w:r>
        <w:rPr/>
        <w:pict>
          <v:shape style="position:absolute;margin-left:116.779999pt;margin-top:35.303673pt;width:391.9pt;height:239.95pt;mso-position-horizontal-relative:page;mso-position-vertical-relative:paragraph;z-index:89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85"/>
                    <w:gridCol w:w="1486"/>
                    <w:gridCol w:w="1306"/>
                    <w:gridCol w:w="1274"/>
                    <w:gridCol w:w="1486"/>
                  </w:tblGrid>
                  <w:tr>
                    <w:trPr>
                      <w:trHeight w:val="394" w:hRule="exact"/>
                    </w:trPr>
                    <w:tc>
                      <w:tcPr>
                        <w:tcW w:w="228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4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7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8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6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8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7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9"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78,112,871.04</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6,365,107.79</w:t>
                        </w: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8"/>
                          <w:jc w:val="right"/>
                          <w:rPr>
                            <w:rFonts w:ascii="Times New Roman" w:hAnsi="Times New Roman" w:cs="Times New Roman" w:eastAsia="Times New Roman" w:hint="default"/>
                            <w:sz w:val="18"/>
                            <w:szCs w:val="18"/>
                          </w:rPr>
                        </w:pPr>
                        <w:r>
                          <w:rPr>
                            <w:rFonts w:ascii="Times New Roman"/>
                            <w:spacing w:val="-1"/>
                            <w:sz w:val="18"/>
                          </w:rPr>
                          <w:t>84,477,978.83</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25,525,945.74</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25,525,945.74</w:t>
                        </w:r>
                      </w:p>
                    </w:tc>
                  </w:tr>
                  <w:tr>
                    <w:trPr>
                      <w:trHeight w:val="370"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478,000.00</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478,000.00</w:t>
                        </w:r>
                      </w:p>
                    </w:tc>
                  </w:tr>
                  <w:tr>
                    <w:trPr>
                      <w:trHeight w:val="339"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51,961,671.30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6,365,107.79</w:t>
                        </w: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8"/>
                          <w:jc w:val="right"/>
                          <w:rPr>
                            <w:rFonts w:ascii="Times New Roman" w:hAnsi="Times New Roman" w:cs="Times New Roman" w:eastAsia="Times New Roman" w:hint="default"/>
                            <w:sz w:val="18"/>
                            <w:szCs w:val="18"/>
                          </w:rPr>
                        </w:pPr>
                        <w:r>
                          <w:rPr>
                            <w:rFonts w:ascii="Times New Roman"/>
                            <w:spacing w:val="-1"/>
                            <w:sz w:val="18"/>
                          </w:rPr>
                          <w:t>58,326,779.09</w:t>
                        </w:r>
                      </w:p>
                    </w:tc>
                  </w:tr>
                  <w:tr>
                    <w:trPr>
                      <w:trHeight w:val="338"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147,254.00</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18"/>
                            <w:szCs w:val="18"/>
                          </w:rPr>
                        </w:pPr>
                        <w:r>
                          <w:rPr>
                            <w:rFonts w:ascii="Times New Roman"/>
                            <w:spacing w:val="-1"/>
                            <w:sz w:val="18"/>
                          </w:rPr>
                          <w:t>147,254.00</w:t>
                        </w:r>
                      </w:p>
                    </w:tc>
                  </w:tr>
                  <w:tr>
                    <w:trPr>
                      <w:trHeight w:val="368"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21,047,907.37</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2,129,345.09</w:t>
                        </w: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8"/>
                          <w:jc w:val="right"/>
                          <w:rPr>
                            <w:rFonts w:ascii="Times New Roman" w:hAnsi="Times New Roman" w:cs="Times New Roman" w:eastAsia="Times New Roman" w:hint="default"/>
                            <w:sz w:val="18"/>
                            <w:szCs w:val="18"/>
                          </w:rPr>
                        </w:pPr>
                        <w:r>
                          <w:rPr>
                            <w:rFonts w:ascii="Times New Roman"/>
                            <w:spacing w:val="-1"/>
                            <w:sz w:val="18"/>
                          </w:rPr>
                          <w:t>23,177,252.46</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2,304,290.09</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491,168.04</w:t>
                        </w: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2,795,458.13</w:t>
                        </w:r>
                      </w:p>
                    </w:tc>
                  </w:tr>
                  <w:tr>
                    <w:trPr>
                      <w:trHeight w:val="368"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478,000.00</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478,000.00</w:t>
                        </w:r>
                      </w:p>
                    </w:tc>
                  </w:tr>
                  <w:tr>
                    <w:trPr>
                      <w:trHeight w:val="229"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3" w:lineRule="exact" w:before="2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01" w:lineRule="exact" w:before="68"/>
                          <w:ind w:right="103"/>
                          <w:jc w:val="right"/>
                          <w:rPr>
                            <w:rFonts w:ascii="Times New Roman" w:hAnsi="Times New Roman" w:cs="Times New Roman" w:eastAsia="Times New Roman" w:hint="default"/>
                            <w:sz w:val="18"/>
                            <w:szCs w:val="18"/>
                          </w:rPr>
                        </w:pPr>
                        <w:r>
                          <w:rPr>
                            <w:rFonts w:ascii="Times New Roman"/>
                            <w:spacing w:val="-1"/>
                            <w:sz w:val="18"/>
                          </w:rPr>
                          <w:t>18,176,680.54</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01" w:lineRule="exact" w:before="68"/>
                          <w:ind w:right="101"/>
                          <w:jc w:val="right"/>
                          <w:rPr>
                            <w:rFonts w:ascii="Times New Roman" w:hAnsi="Times New Roman" w:cs="Times New Roman" w:eastAsia="Times New Roman" w:hint="default"/>
                            <w:sz w:val="18"/>
                            <w:szCs w:val="18"/>
                          </w:rPr>
                        </w:pPr>
                        <w:r>
                          <w:rPr>
                            <w:rFonts w:ascii="Times New Roman"/>
                            <w:spacing w:val="-1"/>
                            <w:sz w:val="18"/>
                          </w:rPr>
                          <w:t>1,624,462.86</w:t>
                        </w: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01" w:lineRule="exact" w:before="68"/>
                          <w:ind w:right="108"/>
                          <w:jc w:val="right"/>
                          <w:rPr>
                            <w:rFonts w:ascii="Times New Roman" w:hAnsi="Times New Roman" w:cs="Times New Roman" w:eastAsia="Times New Roman" w:hint="default"/>
                            <w:sz w:val="18"/>
                            <w:szCs w:val="18"/>
                          </w:rPr>
                        </w:pPr>
                        <w:r>
                          <w:rPr>
                            <w:rFonts w:ascii="Times New Roman"/>
                            <w:spacing w:val="-1"/>
                            <w:sz w:val="18"/>
                          </w:rPr>
                          <w:t>19,801,143.40</w:t>
                        </w:r>
                      </w:p>
                    </w:tc>
                  </w:tr>
                  <w:tr>
                    <w:trPr>
                      <w:trHeight w:val="448"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88,936.74</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13,714.19</w:t>
                        </w: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102,650.93</w:t>
                        </w:r>
                      </w:p>
                    </w:tc>
                  </w:tr>
                  <w:tr>
                    <w:trPr>
                      <w:trHeight w:val="368"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57,064,963.67</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6,365,107.79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2,129,345.09</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8"/>
                          <w:jc w:val="right"/>
                          <w:rPr>
                            <w:rFonts w:ascii="Times New Roman" w:hAnsi="Times New Roman" w:cs="Times New Roman" w:eastAsia="Times New Roman" w:hint="default"/>
                            <w:sz w:val="18"/>
                            <w:szCs w:val="18"/>
                          </w:rPr>
                        </w:pPr>
                        <w:r>
                          <w:rPr>
                            <w:rFonts w:ascii="Times New Roman"/>
                            <w:spacing w:val="-1"/>
                            <w:sz w:val="18"/>
                          </w:rPr>
                          <w:t>61,300,726.37</w:t>
                        </w:r>
                      </w:p>
                    </w:tc>
                  </w:tr>
                  <w:tr>
                    <w:trPr>
                      <w:trHeight w:val="391" w:hRule="exact"/>
                    </w:trPr>
                    <w:tc>
                      <w:tcPr>
                        <w:tcW w:w="2285"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23,221,655.65</w:t>
                        </w:r>
                      </w:p>
                    </w:tc>
                    <w:tc>
                      <w:tcPr>
                        <w:tcW w:w="1306" w:type="dxa"/>
                        <w:tcBorders>
                          <w:top w:val="nil" w:sz="6" w:space="0" w:color="auto"/>
                          <w:left w:val="single" w:sz="4" w:space="0" w:color="000000"/>
                          <w:bottom w:val="single" w:sz="12" w:space="0" w:color="000000"/>
                          <w:right w:val="single" w:sz="4" w:space="0" w:color="000000"/>
                        </w:tcBorders>
                      </w:tcPr>
                      <w:p>
                        <w:pP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491,168.04</w:t>
                        </w:r>
                      </w:p>
                    </w:tc>
                    <w:tc>
                      <w:tcPr>
                        <w:tcW w:w="1486"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22,730,487.61</w:t>
                        </w: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无形资产</w:t>
      </w:r>
      <w:r>
        <w:rPr>
          <w:rFonts w:ascii="宋体" w:hAnsi="宋体" w:cs="宋体" w:eastAsia="宋体" w:hint="default"/>
          <w:b/>
          <w:bCs/>
          <w:w w:val="100"/>
          <w:sz w:val="21"/>
          <w:szCs w:val="21"/>
        </w:rPr>
        <w:t> </w:t>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3"/>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5" o:title=""/>
            </v:shape>
            <v:shape style="position:absolute;left:5053;top:0;width:2770;height:10" type="#_x0000_t75" stroked="false">
              <v:imagedata r:id="rId44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5" o:title=""/>
            </v:shape>
            <v:shape style="position:absolute;left:5053;top:0;width:2770;height:10" type="#_x0000_t75" stroked="false">
              <v:imagedata r:id="rId44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7" o:title=""/>
            </v:shape>
            <v:shape style="position:absolute;left:5053;top:0;width:2770;height:10" type="#_x0000_t75" stroked="false">
              <v:imagedata r:id="rId44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7" o:title=""/>
            </v:shape>
            <v:shape style="position:absolute;left:5053;top:0;width:2770;height:10" type="#_x0000_t75" stroked="false">
              <v:imagedata r:id="rId448" o:title=""/>
            </v:shape>
          </v:group>
        </w:pict>
      </w:r>
      <w:r>
        <w:rPr>
          <w:rFonts w:ascii="宋体" w:hAnsi="宋体" w:cs="宋体" w:eastAsia="宋体" w:hint="default"/>
          <w:sz w:val="2"/>
          <w:szCs w:val="2"/>
        </w:rPr>
      </w:r>
    </w:p>
    <w:p>
      <w:pPr>
        <w:spacing w:line="240" w:lineRule="auto" w:before="3"/>
        <w:rPr>
          <w:rFonts w:ascii="宋体" w:hAnsi="宋体" w:cs="宋体" w:eastAsia="宋体" w:hint="default"/>
          <w:b/>
          <w:bCs/>
          <w:sz w:val="23"/>
          <w:szCs w:val="23"/>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7" o:title=""/>
            </v:shape>
            <v:shape style="position:absolute;left:5053;top:0;width:2770;height:10" type="#_x0000_t75" stroked="false">
              <v:imagedata r:id="rId448"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3"/>
          <w:szCs w:val="23"/>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7" o:title=""/>
            </v:shape>
            <v:shape style="position:absolute;left:5053;top:0;width:2770;height:10" type="#_x0000_t75" stroked="false">
              <v:imagedata r:id="rId44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5" o:title=""/>
            </v:shape>
            <v:shape style="position:absolute;left:5053;top:0;width:2770;height:10" type="#_x0000_t75" stroked="false">
              <v:imagedata r:id="rId44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5" o:title=""/>
            </v:shape>
            <v:shape style="position:absolute;left:5053;top:0;width:2770;height:10" type="#_x0000_t75" stroked="false">
              <v:imagedata r:id="rId44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7" o:title=""/>
            </v:shape>
            <v:shape style="position:absolute;left:5053;top:0;width:2770;height:10" type="#_x0000_t75" stroked="false">
              <v:imagedata r:id="rId448"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690"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91.2pt;height:5.55pt;mso-position-horizontal-relative:char;mso-position-vertical-relative:line" coordorigin="0,0" coordsize="7824,111">
            <v:shape style="position:absolute;left:0;top:0;width:2285;height:110" type="#_x0000_t75" stroked="false">
              <v:imagedata r:id="rId449" o:title=""/>
            </v:shape>
            <v:shape style="position:absolute;left:2261;top:101;width:1490;height:10" type="#_x0000_t75" stroked="false">
              <v:imagedata r:id="rId450" o:title=""/>
            </v:shape>
            <v:shape style="position:absolute;left:3747;top:96;width:1320;height:14" type="#_x0000_t75" stroked="false">
              <v:imagedata r:id="rId451" o:title=""/>
            </v:shape>
            <v:shape style="position:absolute;left:5053;top:96;width:1289;height:14" type="#_x0000_t75" stroked="false">
              <v:imagedata r:id="rId452" o:title=""/>
            </v:shape>
            <v:shape style="position:absolute;left:6327;top:101;width:1496;height:10" type="#_x0000_t75" stroked="false">
              <v:imagedata r:id="rId453" o:title=""/>
            </v:shape>
          </v:group>
        </w:pict>
      </w:r>
      <w:r>
        <w:rPr>
          <w:rFonts w:ascii="宋体" w:hAnsi="宋体" w:cs="宋体" w:eastAsia="宋体" w:hint="default"/>
          <w:position w:val="-1"/>
          <w:sz w:val="11"/>
          <w:szCs w:val="11"/>
        </w:rPr>
      </w:r>
    </w:p>
    <w:p>
      <w:pPr>
        <w:spacing w:line="240" w:lineRule="auto" w:before="1"/>
        <w:rPr>
          <w:rFonts w:ascii="宋体" w:hAnsi="宋体" w:cs="宋体" w:eastAsia="宋体" w:hint="default"/>
          <w:b/>
          <w:bCs/>
          <w:sz w:val="24"/>
          <w:szCs w:val="24"/>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7" o:title=""/>
            </v:shape>
            <v:shape style="position:absolute;left:5053;top:0;width:2770;height:10" type="#_x0000_t75" stroked="false">
              <v:imagedata r:id="rId44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90" w:right="0" w:firstLine="0"/>
        <w:rPr>
          <w:rFonts w:ascii="宋体" w:hAnsi="宋体" w:cs="宋体" w:eastAsia="宋体" w:hint="default"/>
          <w:sz w:val="2"/>
          <w:szCs w:val="2"/>
        </w:rPr>
      </w:pPr>
      <w:r>
        <w:rPr>
          <w:rFonts w:ascii="宋体" w:hAnsi="宋体" w:cs="宋体" w:eastAsia="宋体" w:hint="default"/>
          <w:sz w:val="2"/>
          <w:szCs w:val="2"/>
        </w:rPr>
        <w:pict>
          <v:group style="width:391.2pt;height:.5pt;mso-position-horizontal-relative:char;mso-position-vertical-relative:line" coordorigin="0,0" coordsize="7824,10">
            <v:shape style="position:absolute;left:0;top:0;width:3752;height:10" type="#_x0000_t75" stroked="false">
              <v:imagedata r:id="rId444" o:title=""/>
            </v:shape>
            <v:shape style="position:absolute;left:3747;top:0;width:1311;height:10" type="#_x0000_t75" stroked="false">
              <v:imagedata r:id="rId447" o:title=""/>
            </v:shape>
            <v:shape style="position:absolute;left:5053;top:0;width:2770;height:10" type="#_x0000_t75" stroked="false">
              <v:imagedata r:id="rId448"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0" w:footer="980" w:top="1260" w:bottom="1160" w:left="1660" w:right="0"/>
        </w:sectPr>
      </w:pPr>
    </w:p>
    <w:p>
      <w:pPr>
        <w:spacing w:line="240" w:lineRule="auto" w:before="9"/>
        <w:rPr>
          <w:rFonts w:ascii="宋体" w:hAnsi="宋体" w:cs="宋体" w:eastAsia="宋体" w:hint="default"/>
          <w:b/>
          <w:bCs/>
          <w:sz w:val="16"/>
          <w:szCs w:val="16"/>
        </w:rPr>
      </w:pPr>
      <w:r>
        <w:rPr/>
        <w:pict>
          <v:shape style="position:absolute;margin-left:230.809998pt;margin-top:75.47998pt;width:.48pt;height:.12pt;mso-position-horizontal-relative:page;mso-position-vertical-relative:page;z-index:-1305592" type="#_x0000_t75" stroked="false">
            <v:imagedata r:id="rId454" o:title=""/>
          </v:shape>
        </w:pict>
      </w:r>
      <w:r>
        <w:rPr/>
        <w:pict>
          <v:shape style="position:absolute;margin-left:305.089996pt;margin-top:75.47998pt;width:.47998pt;height:.12pt;mso-position-horizontal-relative:page;mso-position-vertical-relative:page;z-index:-1305568" type="#_x0000_t75" stroked="false">
            <v:imagedata r:id="rId454" o:title=""/>
          </v:shape>
        </w:pict>
      </w:r>
      <w:r>
        <w:rPr/>
        <w:pict>
          <v:shape style="position:absolute;margin-left:370.390015pt;margin-top:75.47998pt;width:.48001pt;height:.12pt;mso-position-horizontal-relative:page;mso-position-vertical-relative:page;z-index:-1305544" type="#_x0000_t75" stroked="false">
            <v:imagedata r:id="rId454" o:title=""/>
          </v:shape>
        </w:pict>
      </w:r>
      <w:r>
        <w:rPr/>
        <w:pict>
          <v:shape style="position:absolute;margin-left:434.109985pt;margin-top:75.47998pt;width:.48001pt;height:.12pt;mso-position-horizontal-relative:page;mso-position-vertical-relative:page;z-index:-1305520" type="#_x0000_t75" stroked="false">
            <v:imagedata r:id="rId454" o:title=""/>
          </v:shape>
        </w:pict>
      </w:r>
      <w:r>
        <w:rPr/>
        <w:pict>
          <v:group style="position:absolute;margin-left:117.5pt;margin-top:94.220001pt;width:391.2pt;height:.5pt;mso-position-horizontal-relative:page;mso-position-vertical-relative:page;z-index:-1305496" coordorigin="2350,1884" coordsize="7824,10">
            <v:shape style="position:absolute;left:2350;top:1884;width:3752;height:10" type="#_x0000_t75" stroked="false">
              <v:imagedata r:id="rId444" o:title=""/>
            </v:shape>
            <v:shape style="position:absolute;left:6097;top:1884;width:1311;height:10" type="#_x0000_t75" stroked="false">
              <v:imagedata r:id="rId447" o:title=""/>
            </v:shape>
            <v:shape style="position:absolute;left:7403;top:1884;width:2770;height:10" type="#_x0000_t75" stroked="false">
              <v:imagedata r:id="rId448" o:title=""/>
            </v:shape>
            <w10:wrap type="none"/>
          </v:group>
        </w:pict>
      </w:r>
      <w:r>
        <w:rPr/>
        <w:pict>
          <v:group style="position:absolute;margin-left:117.5pt;margin-top:113.420006pt;width:391.2pt;height:.5pt;mso-position-horizontal-relative:page;mso-position-vertical-relative:page;z-index:-1305472" coordorigin="2350,2268" coordsize="7824,10">
            <v:shape style="position:absolute;left:2350;top:2268;width:3752;height:10" type="#_x0000_t75" stroked="false">
              <v:imagedata r:id="rId444" o:title=""/>
            </v:shape>
            <v:shape style="position:absolute;left:6097;top:2268;width:1311;height:10" type="#_x0000_t75" stroked="false">
              <v:imagedata r:id="rId445" o:title=""/>
            </v:shape>
            <v:shape style="position:absolute;left:7403;top:2268;width:2770;height:10" type="#_x0000_t75" stroked="false">
              <v:imagedata r:id="rId446" o:title=""/>
            </v:shape>
            <w10:wrap type="none"/>
          </v:group>
        </w:pict>
      </w:r>
      <w:r>
        <w:rPr/>
        <w:pict>
          <v:group style="position:absolute;margin-left:117.5pt;margin-top:129.619949pt;width:391.2pt;height:.5pt;mso-position-horizontal-relative:page;mso-position-vertical-relative:page;z-index:-1305448" coordorigin="2350,2592" coordsize="7824,10">
            <v:shape style="position:absolute;left:2350;top:2592;width:3752;height:10" type="#_x0000_t75" stroked="false">
              <v:imagedata r:id="rId444" o:title=""/>
            </v:shape>
            <v:shape style="position:absolute;left:6097;top:2592;width:1311;height:10" type="#_x0000_t75" stroked="false">
              <v:imagedata r:id="rId447" o:title=""/>
            </v:shape>
            <v:shape style="position:absolute;left:7403;top:2592;width:2770;height:10" type="#_x0000_t75" stroked="false">
              <v:imagedata r:id="rId448" o:title=""/>
            </v:shape>
            <w10:wrap type="none"/>
          </v:group>
        </w:pict>
      </w:r>
      <w:r>
        <w:rPr/>
        <w:pict>
          <v:group style="position:absolute;margin-left:117.5pt;margin-top:140.660019pt;width:391.2pt;height:5.55pt;mso-position-horizontal-relative:page;mso-position-vertical-relative:page;z-index:-1305424" coordorigin="2350,2813" coordsize="7824,111">
            <v:shape style="position:absolute;left:2350;top:2813;width:2285;height:110" type="#_x0000_t75" stroked="false">
              <v:imagedata r:id="rId449" o:title=""/>
            </v:shape>
            <v:shape style="position:absolute;left:4611;top:2914;width:1490;height:10" type="#_x0000_t75" stroked="false">
              <v:imagedata r:id="rId455" o:title=""/>
            </v:shape>
            <v:shape style="position:absolute;left:6097;top:2909;width:1320;height:14" type="#_x0000_t75" stroked="false">
              <v:imagedata r:id="rId456" o:title=""/>
            </v:shape>
            <v:shape style="position:absolute;left:7403;top:2909;width:1289;height:14" type="#_x0000_t75" stroked="false">
              <v:imagedata r:id="rId457" o:title=""/>
            </v:shape>
            <v:shape style="position:absolute;left:8677;top:2914;width:1496;height:10" type="#_x0000_t75" stroked="false">
              <v:imagedata r:id="rId458" o:title=""/>
            </v:shape>
            <w10:wrap type="none"/>
          </v:group>
        </w:pict>
      </w:r>
      <w:r>
        <w:rPr/>
        <w:pict>
          <v:group style="position:absolute;margin-left:117.5pt;margin-top:164.900009pt;width:391.2pt;height:.5pt;mso-position-horizontal-relative:page;mso-position-vertical-relative:page;z-index:-1305400" coordorigin="2350,3298" coordsize="7824,10">
            <v:shape style="position:absolute;left:2350;top:3298;width:3752;height:10" type="#_x0000_t75" stroked="false">
              <v:imagedata r:id="rId444" o:title=""/>
            </v:shape>
            <v:shape style="position:absolute;left:6097;top:3298;width:1311;height:10" type="#_x0000_t75" stroked="false">
              <v:imagedata r:id="rId447" o:title=""/>
            </v:shape>
            <v:shape style="position:absolute;left:7403;top:3298;width:2770;height:10" type="#_x0000_t75" stroked="false">
              <v:imagedata r:id="rId448" o:title=""/>
            </v:shape>
            <w10:wrap type="none"/>
          </v:group>
        </w:pict>
      </w:r>
      <w:r>
        <w:rPr/>
        <w:pict>
          <v:group style="position:absolute;margin-left:117.5pt;margin-top:184.100006pt;width:391.2pt;height:.5pt;mso-position-horizontal-relative:page;mso-position-vertical-relative:page;z-index:-1305376" coordorigin="2350,3682" coordsize="7824,10">
            <v:shape style="position:absolute;left:2350;top:3682;width:3752;height:10" type="#_x0000_t75" stroked="false">
              <v:imagedata r:id="rId444" o:title=""/>
            </v:shape>
            <v:shape style="position:absolute;left:6097;top:3682;width:1311;height:10" type="#_x0000_t75" stroked="false">
              <v:imagedata r:id="rId447" o:title=""/>
            </v:shape>
            <v:shape style="position:absolute;left:7403;top:3682;width:2770;height:10" type="#_x0000_t75" stroked="false">
              <v:imagedata r:id="rId448" o:title=""/>
            </v:shape>
            <w10:wrap type="none"/>
          </v:group>
        </w:pict>
      </w:r>
      <w:r>
        <w:rPr/>
        <w:pict>
          <v:group style="position:absolute;margin-left:117.5pt;margin-top:203.300003pt;width:391.2pt;height:.5pt;mso-position-horizontal-relative:page;mso-position-vertical-relative:page;z-index:-1305352" coordorigin="2350,4066" coordsize="7824,10">
            <v:shape style="position:absolute;left:2350;top:4066;width:3752;height:10" type="#_x0000_t75" stroked="false">
              <v:imagedata r:id="rId444" o:title=""/>
            </v:shape>
            <v:shape style="position:absolute;left:6097;top:4066;width:1311;height:10" type="#_x0000_t75" stroked="false">
              <v:imagedata r:id="rId447" o:title=""/>
            </v:shape>
            <v:shape style="position:absolute;left:7403;top:4066;width:2770;height:10" type="#_x0000_t75" stroked="false">
              <v:imagedata r:id="rId448" o:title=""/>
            </v:shape>
            <w10:wrap type="none"/>
          </v:group>
        </w:pict>
      </w:r>
      <w:r>
        <w:rPr/>
        <w:pict>
          <v:group style="position:absolute;margin-left:117.5pt;margin-top:214.339966pt;width:391.2pt;height:5.55pt;mso-position-horizontal-relative:page;mso-position-vertical-relative:page;z-index:-1305328" coordorigin="2350,4287" coordsize="7824,111">
            <v:shape style="position:absolute;left:2350;top:4287;width:2285;height:110" type="#_x0000_t75" stroked="false">
              <v:imagedata r:id="rId449" o:title=""/>
            </v:shape>
            <v:shape style="position:absolute;left:4611;top:4388;width:1490;height:10" type="#_x0000_t75" stroked="false">
              <v:imagedata r:id="rId450" o:title=""/>
            </v:shape>
            <v:shape style="position:absolute;left:6097;top:4383;width:1320;height:14" type="#_x0000_t75" stroked="false">
              <v:imagedata r:id="rId459" o:title=""/>
            </v:shape>
            <v:shape style="position:absolute;left:7403;top:4383;width:1289;height:14" type="#_x0000_t75" stroked="false">
              <v:imagedata r:id="rId457" o:title=""/>
            </v:shape>
            <v:shape style="position:absolute;left:8677;top:4388;width:1496;height:10" type="#_x0000_t75" stroked="false">
              <v:imagedata r:id="rId453" o:title=""/>
            </v:shape>
            <w10:wrap type="none"/>
          </v:group>
        </w:pict>
      </w:r>
    </w:p>
    <w:tbl>
      <w:tblPr>
        <w:tblW w:w="0" w:type="auto"/>
        <w:jc w:val="left"/>
        <w:tblInd w:w="675" w:type="dxa"/>
        <w:tblLayout w:type="fixed"/>
        <w:tblCellMar>
          <w:top w:w="0" w:type="dxa"/>
          <w:left w:w="0" w:type="dxa"/>
          <w:bottom w:w="0" w:type="dxa"/>
          <w:right w:w="0" w:type="dxa"/>
        </w:tblCellMar>
        <w:tblLook w:val="01E0"/>
      </w:tblPr>
      <w:tblGrid>
        <w:gridCol w:w="2285"/>
        <w:gridCol w:w="1486"/>
        <w:gridCol w:w="1306"/>
        <w:gridCol w:w="1274"/>
        <w:gridCol w:w="1486"/>
      </w:tblGrid>
      <w:tr>
        <w:trPr>
          <w:trHeight w:val="392" w:hRule="exact"/>
        </w:trPr>
        <w:tc>
          <w:tcPr>
            <w:tcW w:w="2285"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4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37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8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6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86"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37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486"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33,784,990.76</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247" w:right="0"/>
              <w:jc w:val="left"/>
              <w:rPr>
                <w:rFonts w:ascii="Times New Roman" w:hAnsi="Times New Roman" w:cs="Times New Roman" w:eastAsia="Times New Roman" w:hint="default"/>
                <w:sz w:val="18"/>
                <w:szCs w:val="18"/>
              </w:rPr>
            </w:pPr>
            <w:r>
              <w:rPr>
                <w:rFonts w:ascii="Times New Roman"/>
                <w:sz w:val="18"/>
              </w:rPr>
              <w:t>6,365,107.79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1,624,462.86</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8"/>
              <w:jc w:val="right"/>
              <w:rPr>
                <w:rFonts w:ascii="Times New Roman" w:hAnsi="Times New Roman" w:cs="Times New Roman" w:eastAsia="Times New Roman" w:hint="default"/>
                <w:sz w:val="18"/>
                <w:szCs w:val="18"/>
              </w:rPr>
            </w:pPr>
            <w:r>
              <w:rPr>
                <w:rFonts w:ascii="Times New Roman"/>
                <w:spacing w:val="-1"/>
                <w:sz w:val="18"/>
              </w:rPr>
              <w:t>38,525,635.69</w:t>
            </w:r>
          </w:p>
        </w:tc>
      </w:tr>
      <w:tr>
        <w:trPr>
          <w:trHeight w:val="213"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3" w:lineRule="exact"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102"/>
              <w:jc w:val="right"/>
              <w:rPr>
                <w:rFonts w:ascii="Times New Roman" w:hAnsi="Times New Roman" w:cs="Times New Roman" w:eastAsia="Times New Roman" w:hint="default"/>
                <w:sz w:val="18"/>
                <w:szCs w:val="18"/>
              </w:rPr>
            </w:pPr>
            <w:r>
              <w:rPr>
                <w:rFonts w:ascii="Times New Roman"/>
                <w:spacing w:val="-1"/>
                <w:sz w:val="18"/>
              </w:rPr>
              <w:t>58,317.26</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105"/>
              <w:jc w:val="right"/>
              <w:rPr>
                <w:rFonts w:ascii="Times New Roman" w:hAnsi="Times New Roman" w:cs="Times New Roman" w:eastAsia="Times New Roman" w:hint="default"/>
                <w:sz w:val="18"/>
                <w:szCs w:val="18"/>
              </w:rPr>
            </w:pPr>
            <w:r>
              <w:rPr>
                <w:rFonts w:ascii="Times New Roman"/>
                <w:spacing w:val="-1"/>
                <w:sz w:val="18"/>
              </w:rPr>
              <w:t>13,714.19</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01" w:lineRule="exact" w:before="52"/>
              <w:ind w:right="107"/>
              <w:jc w:val="right"/>
              <w:rPr>
                <w:rFonts w:ascii="Times New Roman" w:hAnsi="Times New Roman" w:cs="Times New Roman" w:eastAsia="Times New Roman" w:hint="default"/>
                <w:sz w:val="18"/>
                <w:szCs w:val="18"/>
              </w:rPr>
            </w:pPr>
            <w:r>
              <w:rPr>
                <w:rFonts w:ascii="Times New Roman"/>
                <w:spacing w:val="-1"/>
                <w:sz w:val="18"/>
              </w:rPr>
              <w:t>44,603.07</w:t>
            </w:r>
          </w:p>
        </w:tc>
      </w:tr>
      <w:tr>
        <w:trPr>
          <w:trHeight w:val="492"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27,998,988.00</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27,998,988.00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368"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486"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27,998,988.00</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8"/>
              <w:jc w:val="right"/>
              <w:rPr>
                <w:rFonts w:ascii="Times New Roman" w:hAnsi="Times New Roman" w:cs="Times New Roman" w:eastAsia="Times New Roman" w:hint="default"/>
                <w:sz w:val="18"/>
                <w:szCs w:val="18"/>
              </w:rPr>
            </w:pPr>
            <w:r>
              <w:rPr>
                <w:rFonts w:ascii="Times New Roman"/>
                <w:spacing w:val="-1"/>
                <w:sz w:val="18"/>
              </w:rPr>
              <w:t>27,998,988.00</w:t>
            </w:r>
          </w:p>
        </w:tc>
      </w:tr>
      <w:tr>
        <w:trPr>
          <w:trHeight w:val="68" w:hRule="exact"/>
        </w:trPr>
        <w:tc>
          <w:tcPr>
            <w:tcW w:w="228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337"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86"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353"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、无形资产账面价值合计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29,065,975.67</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247" w:right="0"/>
              <w:jc w:val="left"/>
              <w:rPr>
                <w:rFonts w:ascii="Times New Roman" w:hAnsi="Times New Roman" w:cs="Times New Roman" w:eastAsia="Times New Roman" w:hint="default"/>
                <w:sz w:val="18"/>
                <w:szCs w:val="18"/>
              </w:rPr>
            </w:pPr>
            <w:r>
              <w:rPr>
                <w:rFonts w:ascii="Times New Roman"/>
                <w:sz w:val="18"/>
              </w:rPr>
              <w:t>6,365,107.79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2,129,345.09</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8"/>
              <w:jc w:val="right"/>
              <w:rPr>
                <w:rFonts w:ascii="Times New Roman" w:hAnsi="Times New Roman" w:cs="Times New Roman" w:eastAsia="Times New Roman" w:hint="default"/>
                <w:sz w:val="18"/>
                <w:szCs w:val="18"/>
              </w:rPr>
            </w:pPr>
            <w:r>
              <w:rPr>
                <w:rFonts w:ascii="Times New Roman"/>
                <w:spacing w:val="-1"/>
                <w:sz w:val="18"/>
              </w:rPr>
              <w:t>33,301,738.37</w:t>
            </w:r>
          </w:p>
        </w:tc>
      </w:tr>
      <w:tr>
        <w:trPr>
          <w:trHeight w:val="271"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23,221,655.65</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491,168.04</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8"/>
              <w:jc w:val="right"/>
              <w:rPr>
                <w:rFonts w:ascii="Times New Roman" w:hAnsi="Times New Roman" w:cs="Times New Roman" w:eastAsia="Times New Roman" w:hint="default"/>
                <w:sz w:val="18"/>
                <w:szCs w:val="18"/>
              </w:rPr>
            </w:pPr>
            <w:r>
              <w:rPr>
                <w:rFonts w:ascii="Times New Roman"/>
                <w:spacing w:val="-1"/>
                <w:sz w:val="18"/>
              </w:rPr>
              <w:t>22,730,487.61</w:t>
            </w:r>
          </w:p>
        </w:tc>
      </w:tr>
      <w:tr>
        <w:trPr>
          <w:trHeight w:val="69" w:hRule="exact"/>
        </w:trPr>
        <w:tc>
          <w:tcPr>
            <w:tcW w:w="228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486" w:type="dxa"/>
            <w:tcBorders>
              <w:top w:val="nil" w:sz="6" w:space="0" w:color="auto"/>
              <w:left w:val="single" w:sz="4" w:space="0" w:color="000000"/>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68" w:hRule="exact"/>
        </w:trPr>
        <w:tc>
          <w:tcPr>
            <w:tcW w:w="2285"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single" w:sz="4" w:space="0" w:color="000000"/>
            </w:tcBorders>
          </w:tcPr>
          <w:p>
            <w:pP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5,786,002.76</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247" w:right="0"/>
              <w:jc w:val="left"/>
              <w:rPr>
                <w:rFonts w:ascii="Times New Roman" w:hAnsi="Times New Roman" w:cs="Times New Roman" w:eastAsia="Times New Roman" w:hint="default"/>
                <w:sz w:val="18"/>
                <w:szCs w:val="18"/>
              </w:rPr>
            </w:pPr>
            <w:r>
              <w:rPr>
                <w:rFonts w:ascii="Times New Roman"/>
                <w:sz w:val="18"/>
              </w:rPr>
              <w:t>6,365,107.79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1,624,462.86</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8"/>
              <w:jc w:val="right"/>
              <w:rPr>
                <w:rFonts w:ascii="Times New Roman" w:hAnsi="Times New Roman" w:cs="Times New Roman" w:eastAsia="Times New Roman" w:hint="default"/>
                <w:sz w:val="18"/>
                <w:szCs w:val="18"/>
              </w:rPr>
            </w:pPr>
            <w:r>
              <w:rPr>
                <w:rFonts w:ascii="Times New Roman"/>
                <w:spacing w:val="-1"/>
                <w:sz w:val="18"/>
              </w:rPr>
              <w:t>10,526,647.69</w:t>
            </w:r>
          </w:p>
        </w:tc>
      </w:tr>
      <w:tr>
        <w:trPr>
          <w:trHeight w:val="329" w:hRule="exact"/>
        </w:trPr>
        <w:tc>
          <w:tcPr>
            <w:tcW w:w="2285"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58,317.26</w:t>
            </w:r>
          </w:p>
        </w:tc>
        <w:tc>
          <w:tcPr>
            <w:tcW w:w="1306" w:type="dxa"/>
            <w:tcBorders>
              <w:top w:val="nil" w:sz="6" w:space="0" w:color="auto"/>
              <w:left w:val="single" w:sz="4" w:space="0" w:color="000000"/>
              <w:bottom w:val="single" w:sz="12" w:space="0" w:color="000000"/>
              <w:right w:val="single" w:sz="4" w:space="0" w:color="000000"/>
            </w:tcBorders>
          </w:tcPr>
          <w:p>
            <w:pP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13,714.19</w:t>
            </w:r>
          </w:p>
        </w:tc>
        <w:tc>
          <w:tcPr>
            <w:tcW w:w="1486"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1"/>
                <w:sz w:val="18"/>
              </w:rPr>
              <w:t>44,603.07</w:t>
            </w:r>
          </w:p>
        </w:tc>
      </w:tr>
    </w:tbl>
    <w:p>
      <w:pPr>
        <w:spacing w:line="240" w:lineRule="auto" w:before="2"/>
        <w:rPr>
          <w:rFonts w:ascii="宋体" w:hAnsi="宋体" w:cs="宋体" w:eastAsia="宋体" w:hint="default"/>
          <w:b/>
          <w:bCs/>
          <w:sz w:val="9"/>
          <w:szCs w:val="9"/>
        </w:rPr>
      </w:pPr>
    </w:p>
    <w:p>
      <w:pPr>
        <w:spacing w:line="360" w:lineRule="auto" w:before="36"/>
        <w:ind w:left="858" w:right="5046" w:hanging="10"/>
        <w:jc w:val="left"/>
        <w:rPr>
          <w:rFonts w:ascii="宋体" w:hAnsi="宋体" w:cs="宋体" w:eastAsia="宋体" w:hint="default"/>
          <w:sz w:val="21"/>
          <w:szCs w:val="21"/>
        </w:rPr>
      </w:pPr>
      <w:r>
        <w:rPr/>
        <w:pict>
          <v:group style="position:absolute;margin-left:117.5pt;margin-top:-91.086365pt;width:391.2pt;height:.5pt;mso-position-horizontal-relative:page;mso-position-vertical-relative:paragraph;z-index:-1305304" coordorigin="2350,-1822" coordsize="7824,10">
            <v:shape style="position:absolute;left:2350;top:-1822;width:3752;height:10" type="#_x0000_t75" stroked="false">
              <v:imagedata r:id="rId444" o:title=""/>
            </v:shape>
            <v:shape style="position:absolute;left:6097;top:-1822;width:1311;height:10" type="#_x0000_t75" stroked="false">
              <v:imagedata r:id="rId447" o:title=""/>
            </v:shape>
            <v:shape style="position:absolute;left:7403;top:-1822;width:2770;height:10" type="#_x0000_t75" stroked="false">
              <v:imagedata r:id="rId448" o:title=""/>
            </v:shape>
            <w10:wrap type="none"/>
          </v:group>
        </w:pict>
      </w:r>
      <w:r>
        <w:rPr/>
        <w:pict>
          <v:group style="position:absolute;margin-left:117.5pt;margin-top:-71.886307pt;width:391.2pt;height:.5pt;mso-position-horizontal-relative:page;mso-position-vertical-relative:paragraph;z-index:-1305280" coordorigin="2350,-1438" coordsize="7824,10">
            <v:shape style="position:absolute;left:2350;top:-1438;width:3752;height:10" type="#_x0000_t75" stroked="false">
              <v:imagedata r:id="rId444" o:title=""/>
            </v:shape>
            <v:shape style="position:absolute;left:6097;top:-1438;width:1311;height:10" type="#_x0000_t75" stroked="false">
              <v:imagedata r:id="rId445" o:title=""/>
            </v:shape>
            <v:shape style="position:absolute;left:7403;top:-1438;width:2770;height:10" type="#_x0000_t75" stroked="false">
              <v:imagedata r:id="rId446" o:title=""/>
            </v:shape>
            <w10:wrap type="none"/>
          </v:group>
        </w:pict>
      </w:r>
      <w:r>
        <w:rPr/>
        <w:pict>
          <v:group style="position:absolute;margin-left:117.5pt;margin-top:-60.846287pt;width:391.2pt;height:5.55pt;mso-position-horizontal-relative:page;mso-position-vertical-relative:paragraph;z-index:-1305256" coordorigin="2350,-1217" coordsize="7824,111">
            <v:shape style="position:absolute;left:2350;top:-1217;width:2286;height:111" type="#_x0000_t75" stroked="false">
              <v:imagedata r:id="rId460" o:title=""/>
            </v:shape>
            <v:shape style="position:absolute;left:4611;top:-1116;width:1490;height:10" type="#_x0000_t75" stroked="false">
              <v:imagedata r:id="rId455" o:title=""/>
            </v:shape>
            <v:shape style="position:absolute;left:6097;top:-1120;width:1320;height:14" type="#_x0000_t75" stroked="false">
              <v:imagedata r:id="rId461" o:title=""/>
            </v:shape>
            <v:shape style="position:absolute;left:7403;top:-1120;width:1289;height:14" type="#_x0000_t75" stroked="false">
              <v:imagedata r:id="rId457" o:title=""/>
            </v:shape>
            <v:shape style="position:absolute;left:8677;top:-1116;width:1496;height:10" type="#_x0000_t75" stroked="false">
              <v:imagedata r:id="rId458" o:title=""/>
            </v:shape>
            <w10:wrap type="none"/>
          </v:group>
        </w:pict>
      </w:r>
      <w:r>
        <w:rPr/>
        <w:pict>
          <v:group style="position:absolute;margin-left:117.5pt;margin-top:-44.736286pt;width:391.2pt;height:5.55pt;mso-position-horizontal-relative:page;mso-position-vertical-relative:paragraph;z-index:-1305232" coordorigin="2350,-895" coordsize="7824,111">
            <v:shape style="position:absolute;left:2350;top:-895;width:2285;height:110" type="#_x0000_t75" stroked="false">
              <v:imagedata r:id="rId462" o:title=""/>
            </v:shape>
            <v:shape style="position:absolute;left:4611;top:-794;width:1490;height:10" type="#_x0000_t75" stroked="false">
              <v:imagedata r:id="rId450" o:title=""/>
            </v:shape>
            <v:shape style="position:absolute;left:6097;top:-799;width:1320;height:14" type="#_x0000_t75" stroked="false">
              <v:imagedata r:id="rId463" o:title=""/>
            </v:shape>
            <v:shape style="position:absolute;left:7403;top:-799;width:1289;height:14" type="#_x0000_t75" stroked="false">
              <v:imagedata r:id="rId457" o:title=""/>
            </v:shape>
            <v:shape style="position:absolute;left:8677;top:-794;width:1496;height:10" type="#_x0000_t75" stroked="false">
              <v:imagedata r:id="rId453" o:title=""/>
            </v:shape>
            <w10:wrap type="none"/>
          </v:group>
        </w:pict>
      </w:r>
      <w:r>
        <w:rPr/>
        <w:pict>
          <v:group style="position:absolute;margin-left:117.5pt;margin-top:-28.656286pt;width:391.2pt;height:5.55pt;mso-position-horizontal-relative:page;mso-position-vertical-relative:paragraph;z-index:-1305208" coordorigin="2350,-573" coordsize="7824,111">
            <v:shape style="position:absolute;left:2350;top:-573;width:2285;height:110" type="#_x0000_t75" stroked="false">
              <v:imagedata r:id="rId462" o:title=""/>
            </v:shape>
            <v:shape style="position:absolute;left:4611;top:-472;width:1490;height:10" type="#_x0000_t75" stroked="false">
              <v:imagedata r:id="rId450" o:title=""/>
            </v:shape>
            <v:shape style="position:absolute;left:6097;top:-477;width:1320;height:14" type="#_x0000_t75" stroked="false">
              <v:imagedata r:id="rId464" o:title=""/>
            </v:shape>
            <v:shape style="position:absolute;left:7403;top:-477;width:1289;height:14" type="#_x0000_t75" stroked="false">
              <v:imagedata r:id="rId465" o:title=""/>
            </v:shape>
            <v:shape style="position:absolute;left:8677;top:-472;width:1496;height:10" type="#_x0000_t75" stroked="false">
              <v:imagedata r:id="rId453" o:title=""/>
            </v:shape>
            <w10:wrap type="none"/>
          </v:group>
        </w:pict>
      </w:r>
      <w:r>
        <w:rPr>
          <w:rFonts w:ascii="宋体" w:hAnsi="宋体" w:cs="宋体" w:eastAsia="宋体" w:hint="default"/>
          <w:sz w:val="21"/>
          <w:szCs w:val="21"/>
        </w:rPr>
        <w:t>本期摊销额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2,129,345.09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r>
        <w:rPr>
          <w:rFonts w:ascii="宋体" w:hAnsi="宋体" w:cs="宋体" w:eastAsia="宋体" w:hint="default"/>
          <w:w w:val="100"/>
          <w:sz w:val="21"/>
          <w:szCs w:val="21"/>
        </w:rPr>
        <w:t> </w:t>
      </w:r>
      <w:r>
        <w:rPr>
          <w:rFonts w:ascii="宋体" w:hAnsi="宋体" w:cs="宋体" w:eastAsia="宋体" w:hint="default"/>
          <w:spacing w:val="-2"/>
          <w:sz w:val="21"/>
          <w:szCs w:val="21"/>
        </w:rPr>
        <w:t>本期末无已抵押的无形资产。</w:t>
      </w:r>
    </w:p>
    <w:p>
      <w:pPr>
        <w:spacing w:line="240" w:lineRule="auto" w:before="0"/>
        <w:rPr>
          <w:rFonts w:ascii="宋体" w:hAnsi="宋体" w:cs="宋体" w:eastAsia="宋体" w:hint="default"/>
          <w:sz w:val="20"/>
          <w:szCs w:val="20"/>
        </w:rPr>
      </w:pPr>
    </w:p>
    <w:p>
      <w:pPr>
        <w:spacing w:before="16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商誉</w:t>
      </w:r>
      <w:r>
        <w:rPr>
          <w:rFonts w:ascii="宋体" w:hAnsi="宋体" w:cs="宋体" w:eastAsia="宋体" w:hint="default"/>
          <w:sz w:val="21"/>
          <w:szCs w:val="21"/>
        </w:rPr>
      </w:r>
    </w:p>
    <w:p>
      <w:pPr>
        <w:tabs>
          <w:tab w:pos="1395" w:val="left" w:leader="none"/>
        </w:tabs>
        <w:spacing w:before="107"/>
        <w:ind w:left="858" w:right="1782" w:firstLine="0"/>
        <w:jc w:val="left"/>
        <w:rPr>
          <w:rFonts w:ascii="宋体" w:hAnsi="宋体" w:cs="宋体" w:eastAsia="宋体" w:hint="default"/>
          <w:sz w:val="21"/>
          <w:szCs w:val="21"/>
        </w:rPr>
      </w:pPr>
      <w:r>
        <w:rPr/>
        <w:pict>
          <v:shape style="position:absolute;margin-left:199.729996pt;margin-top:22.173677pt;width:.48pt;height:.12pt;mso-position-horizontal-relative:page;mso-position-vertical-relative:paragraph;z-index:-1305184" type="#_x0000_t75" stroked="false">
            <v:imagedata r:id="rId454" o:title=""/>
          </v:shape>
        </w:pict>
      </w:r>
      <w:r>
        <w:rPr/>
        <w:pict>
          <v:shape style="position:absolute;margin-left:268.489990pt;margin-top:22.173677pt;width:.47998pt;height:.12pt;mso-position-horizontal-relative:page;mso-position-vertical-relative:paragraph;z-index:-1305160" type="#_x0000_t75" stroked="false">
            <v:imagedata r:id="rId454" o:title=""/>
          </v:shape>
        </w:pict>
      </w:r>
      <w:r>
        <w:rPr/>
        <w:pict>
          <v:shape style="position:absolute;margin-left:337.98999pt;margin-top:22.173677pt;width:.47998pt;height:.12pt;mso-position-horizontal-relative:page;mso-position-vertical-relative:paragraph;z-index:-1305136" type="#_x0000_t75" stroked="false">
            <v:imagedata r:id="rId454" o:title=""/>
          </v:shape>
        </w:pict>
      </w:r>
      <w:r>
        <w:rPr/>
        <w:pict>
          <v:shape style="position:absolute;margin-left:394.630005pt;margin-top:22.173677pt;width:.48001pt;height:.12pt;mso-position-horizontal-relative:page;mso-position-vertical-relative:paragraph;z-index:-1305112" type="#_x0000_t75" stroked="false">
            <v:imagedata r:id="rId454" o:title=""/>
          </v:shape>
        </w:pict>
      </w:r>
      <w:r>
        <w:rPr/>
        <w:pict>
          <v:shape style="position:absolute;margin-left:458.5pt;margin-top:22.173677pt;width:.48001pt;height:.12pt;mso-position-horizontal-relative:page;mso-position-vertical-relative:paragraph;z-index:-1305088" type="#_x0000_t75" stroked="false">
            <v:imagedata r:id="rId454" o:title=""/>
          </v:shape>
        </w:pict>
      </w:r>
      <w:r>
        <w:rPr/>
        <w:pict>
          <v:group style="position:absolute;margin-left:117.019997pt;margin-top:40.913696pt;width:412.55pt;height:.5pt;mso-position-horizontal-relative:page;mso-position-vertical-relative:paragraph;z-index:-1305064" coordorigin="2340,818" coordsize="8251,10">
            <v:shape style="position:absolute;left:2340;top:818;width:1654;height:10" type="#_x0000_t75" stroked="false">
              <v:imagedata r:id="rId466" o:title=""/>
            </v:shape>
            <v:shape style="position:absolute;left:3990;top:818;width:1380;height:10" type="#_x0000_t75" stroked="false">
              <v:imagedata r:id="rId467" o:title=""/>
            </v:shape>
            <v:shape style="position:absolute;left:5365;top:818;width:5226;height:10" type="#_x0000_t75" stroked="false">
              <v:imagedata r:id="rId468"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商誉账面价值</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65" w:type="dxa"/>
        <w:tblLayout w:type="fixed"/>
        <w:tblCellMar>
          <w:top w:w="0" w:type="dxa"/>
          <w:left w:w="0" w:type="dxa"/>
          <w:bottom w:w="0" w:type="dxa"/>
          <w:right w:w="0" w:type="dxa"/>
        </w:tblCellMar>
        <w:tblLook w:val="01E0"/>
      </w:tblPr>
      <w:tblGrid>
        <w:gridCol w:w="1673"/>
        <w:gridCol w:w="1375"/>
        <w:gridCol w:w="1390"/>
        <w:gridCol w:w="1133"/>
        <w:gridCol w:w="1277"/>
        <w:gridCol w:w="1416"/>
      </w:tblGrid>
      <w:tr>
        <w:trPr>
          <w:trHeight w:val="377" w:hRule="exact"/>
        </w:trPr>
        <w:tc>
          <w:tcPr>
            <w:tcW w:w="1673"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213"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3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390" w:type="dxa"/>
            <w:vMerge w:val="restart"/>
            <w:tcBorders>
              <w:top w:val="single" w:sz="12" w:space="0" w:color="000000"/>
              <w:left w:val="single" w:sz="4" w:space="0" w:color="000000"/>
              <w:right w:val="single" w:sz="4" w:space="0" w:color="000000"/>
            </w:tcBorders>
          </w:tcPr>
          <w:p>
            <w:pPr>
              <w:pStyle w:val="TableParagraph"/>
              <w:spacing w:line="240" w:lineRule="auto" w:before="39"/>
              <w:ind w:left="32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33" w:type="dxa"/>
            <w:vMerge w:val="restart"/>
            <w:tcBorders>
              <w:top w:val="single" w:sz="12" w:space="0" w:color="000000"/>
              <w:left w:val="single" w:sz="4" w:space="0" w:color="000000"/>
              <w:right w:val="single" w:sz="4" w:space="0" w:color="000000"/>
            </w:tcBorders>
          </w:tcPr>
          <w:p>
            <w:pPr>
              <w:pStyle w:val="TableParagraph"/>
              <w:spacing w:line="240" w:lineRule="auto" w:before="39"/>
              <w:ind w:left="20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416" w:type="dxa"/>
            <w:vMerge w:val="restart"/>
            <w:tcBorders>
              <w:top w:val="single" w:sz="12" w:space="0" w:color="000000"/>
              <w:left w:val="single" w:sz="4" w:space="0" w:color="000000"/>
              <w:right w:val="nil" w:sz="6" w:space="0" w:color="auto"/>
            </w:tcBorders>
          </w:tcPr>
          <w:p>
            <w:pPr>
              <w:pStyle w:val="TableParagraph"/>
              <w:spacing w:line="240" w:lineRule="auto" w:before="39"/>
              <w:ind w:left="163" w:right="0"/>
              <w:jc w:val="left"/>
              <w:rPr>
                <w:rFonts w:ascii="宋体" w:hAnsi="宋体" w:cs="宋体" w:eastAsia="宋体" w:hint="default"/>
                <w:sz w:val="18"/>
                <w:szCs w:val="18"/>
              </w:rPr>
            </w:pPr>
            <w:r>
              <w:rPr>
                <w:rFonts w:ascii="宋体" w:hAnsi="宋体" w:cs="宋体" w:eastAsia="宋体" w:hint="default"/>
                <w:sz w:val="18"/>
                <w:szCs w:val="18"/>
              </w:rPr>
              <w:t>期末减值准备</w:t>
            </w:r>
          </w:p>
        </w:tc>
      </w:tr>
      <w:tr>
        <w:trPr>
          <w:trHeight w:val="662" w:hRule="exact"/>
        </w:trPr>
        <w:tc>
          <w:tcPr>
            <w:tcW w:w="1673" w:type="dxa"/>
            <w:tcBorders>
              <w:top w:val="nil" w:sz="6" w:space="0" w:color="auto"/>
              <w:left w:val="nil" w:sz="6" w:space="0" w:color="auto"/>
              <w:bottom w:val="single" w:sz="12" w:space="0" w:color="000000"/>
              <w:right w:val="single" w:sz="4" w:space="0" w:color="000000"/>
            </w:tcBorders>
          </w:tcPr>
          <w:p>
            <w:pPr>
              <w:pStyle w:val="TableParagraph"/>
              <w:spacing w:line="316" w:lineRule="auto" w:before="32"/>
              <w:ind w:left="122" w:right="104"/>
              <w:jc w:val="left"/>
              <w:rPr>
                <w:rFonts w:ascii="宋体" w:hAnsi="宋体" w:cs="宋体" w:eastAsia="宋体" w:hint="default"/>
                <w:sz w:val="18"/>
                <w:szCs w:val="18"/>
              </w:rPr>
            </w:pPr>
            <w:r>
              <w:rPr>
                <w:rFonts w:ascii="宋体" w:hAnsi="宋体" w:cs="宋体" w:eastAsia="宋体" w:hint="default"/>
                <w:sz w:val="18"/>
                <w:szCs w:val="18"/>
              </w:rPr>
              <w:t>北京东方英卡数字 信息技术有限公司</w:t>
            </w:r>
          </w:p>
        </w:tc>
        <w:tc>
          <w:tcPr>
            <w:tcW w:w="13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11,137,414.67</w:t>
            </w:r>
          </w:p>
        </w:tc>
        <w:tc>
          <w:tcPr>
            <w:tcW w:w="1390" w:type="dxa"/>
            <w:vMerge/>
            <w:tcBorders>
              <w:left w:val="single" w:sz="4" w:space="0" w:color="000000"/>
              <w:bottom w:val="single" w:sz="12" w:space="0" w:color="000000"/>
              <w:right w:val="single" w:sz="4" w:space="0" w:color="000000"/>
            </w:tcBorders>
          </w:tcPr>
          <w:p>
            <w:pPr/>
          </w:p>
        </w:tc>
        <w:tc>
          <w:tcPr>
            <w:tcW w:w="1133" w:type="dxa"/>
            <w:vMerge/>
            <w:tcBorders>
              <w:left w:val="single" w:sz="4" w:space="0" w:color="000000"/>
              <w:bottom w:val="single" w:sz="12" w:space="0" w:color="000000"/>
              <w:right w:val="single" w:sz="4" w:space="0" w:color="000000"/>
            </w:tcBorders>
          </w:tcPr>
          <w:p>
            <w:pP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11,137,414.67</w:t>
            </w:r>
          </w:p>
        </w:tc>
        <w:tc>
          <w:tcPr>
            <w:tcW w:w="1416"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386.589996pt;margin-top:16.703678pt;width:.5pt;height:80.8pt;mso-position-horizontal-relative:page;mso-position-vertical-relative:paragraph;z-index:-1305040" coordorigin="7732,334" coordsize="10,1616">
            <v:shape style="position:absolute;left:7732;top:334;width:10;height:2" type="#_x0000_t75" stroked="false">
              <v:imagedata r:id="rId469" o:title=""/>
            </v:shape>
            <v:group style="position:absolute;left:7732;top:356;width:10;height:20" coordorigin="7732,356" coordsize="10,20">
              <v:shape style="position:absolute;left:7732;top:356;width:10;height:20" coordorigin="7732,356" coordsize="10,20" path="m7732,375l7741,375,7741,356,7732,356,7732,375xe" filled="true" fillcolor="#000000" stroked="false">
                <v:path arrowok="t"/>
                <v:fill type="solid"/>
              </v:shape>
            </v:group>
            <v:group style="position:absolute;left:7732;top:375;width:10;height:20" coordorigin="7732,375" coordsize="10,20">
              <v:shape style="position:absolute;left:7732;top:375;width:10;height:20" coordorigin="7732,375" coordsize="10,20" path="m7732,394l7741,394,7741,375,7732,375,7732,394xe" filled="true" fillcolor="#000000" stroked="false">
                <v:path arrowok="t"/>
                <v:fill type="solid"/>
              </v:shape>
            </v:group>
            <v:group style="position:absolute;left:7732;top:394;width:10;height:20" coordorigin="7732,394" coordsize="10,20">
              <v:shape style="position:absolute;left:7732;top:394;width:10;height:20" coordorigin="7732,394" coordsize="10,20" path="m7732,413l7741,413,7741,394,7732,394,7732,413xe" filled="true" fillcolor="#000000" stroked="false">
                <v:path arrowok="t"/>
                <v:fill type="solid"/>
              </v:shape>
            </v:group>
            <v:group style="position:absolute;left:7732;top:413;width:10;height:20" coordorigin="7732,413" coordsize="10,20">
              <v:shape style="position:absolute;left:7732;top:413;width:10;height:20" coordorigin="7732,413" coordsize="10,20" path="m7732,432l7741,432,7741,413,7732,413,7732,432xe" filled="true" fillcolor="#000000" stroked="false">
                <v:path arrowok="t"/>
                <v:fill type="solid"/>
              </v:shape>
            </v:group>
            <v:group style="position:absolute;left:7732;top:432;width:10;height:20" coordorigin="7732,432" coordsize="10,20">
              <v:shape style="position:absolute;left:7732;top:432;width:10;height:20" coordorigin="7732,432" coordsize="10,20" path="m7732,452l7741,452,7741,432,7732,432,7732,452xe" filled="true" fillcolor="#000000" stroked="false">
                <v:path arrowok="t"/>
                <v:fill type="solid"/>
              </v:shape>
            </v:group>
            <v:group style="position:absolute;left:7732;top:452;width:10;height:20" coordorigin="7732,452" coordsize="10,20">
              <v:shape style="position:absolute;left:7732;top:452;width:10;height:20" coordorigin="7732,452" coordsize="10,20" path="m7732,471l7741,471,7741,452,7732,452,7732,471xe" filled="true" fillcolor="#000000" stroked="false">
                <v:path arrowok="t"/>
                <v:fill type="solid"/>
              </v:shape>
            </v:group>
            <v:group style="position:absolute;left:7732;top:471;width:10;height:20" coordorigin="7732,471" coordsize="10,20">
              <v:shape style="position:absolute;left:7732;top:471;width:10;height:20" coordorigin="7732,471" coordsize="10,20" path="m7732,490l7741,490,7741,471,7732,471,7732,490xe" filled="true" fillcolor="#000000" stroked="false">
                <v:path arrowok="t"/>
                <v:fill type="solid"/>
              </v:shape>
            </v:group>
            <v:group style="position:absolute;left:7732;top:490;width:10;height:20" coordorigin="7732,490" coordsize="10,20">
              <v:shape style="position:absolute;left:7732;top:490;width:10;height:20" coordorigin="7732,490" coordsize="10,20" path="m7732,509l7741,509,7741,490,7732,490,7732,509xe" filled="true" fillcolor="#000000" stroked="false">
                <v:path arrowok="t"/>
                <v:fill type="solid"/>
              </v:shape>
            </v:group>
            <v:group style="position:absolute;left:7732;top:509;width:10;height:20" coordorigin="7732,509" coordsize="10,20">
              <v:shape style="position:absolute;left:7732;top:509;width:10;height:20" coordorigin="7732,509" coordsize="10,20" path="m7732,528l7741,528,7741,509,7732,509,7732,528xe" filled="true" fillcolor="#000000" stroked="false">
                <v:path arrowok="t"/>
                <v:fill type="solid"/>
              </v:shape>
            </v:group>
            <v:group style="position:absolute;left:7732;top:528;width:10;height:20" coordorigin="7732,528" coordsize="10,20">
              <v:shape style="position:absolute;left:7732;top:528;width:10;height:20" coordorigin="7732,528" coordsize="10,20" path="m7732,548l7741,548,7741,528,7732,528,7732,548xe" filled="true" fillcolor="#000000" stroked="false">
                <v:path arrowok="t"/>
                <v:fill type="solid"/>
              </v:shape>
            </v:group>
            <v:group style="position:absolute;left:7732;top:548;width:10;height:20" coordorigin="7732,548" coordsize="10,20">
              <v:shape style="position:absolute;left:7732;top:548;width:10;height:20" coordorigin="7732,548" coordsize="10,20" path="m7732,567l7741,567,7741,548,7732,548,7732,567xe" filled="true" fillcolor="#000000" stroked="false">
                <v:path arrowok="t"/>
                <v:fill type="solid"/>
              </v:shape>
            </v:group>
            <v:group style="position:absolute;left:7732;top:567;width:10;height:20" coordorigin="7732,567" coordsize="10,20">
              <v:shape style="position:absolute;left:7732;top:567;width:10;height:20" coordorigin="7732,567" coordsize="10,20" path="m7732,586l7741,586,7741,567,7732,567,7732,586xe" filled="true" fillcolor="#000000" stroked="false">
                <v:path arrowok="t"/>
                <v:fill type="solid"/>
              </v:shape>
            </v:group>
            <v:group style="position:absolute;left:7732;top:586;width:10;height:20" coordorigin="7732,586" coordsize="10,20">
              <v:shape style="position:absolute;left:7732;top:586;width:10;height:20" coordorigin="7732,586" coordsize="10,20" path="m7732,605l7741,605,7741,586,7732,586,7732,605xe" filled="true" fillcolor="#000000" stroked="false">
                <v:path arrowok="t"/>
                <v:fill type="solid"/>
              </v:shape>
            </v:group>
            <v:group style="position:absolute;left:7732;top:605;width:10;height:20" coordorigin="7732,605" coordsize="10,20">
              <v:shape style="position:absolute;left:7732;top:605;width:10;height:20" coordorigin="7732,605" coordsize="10,20" path="m7732,624l7741,624,7741,605,7732,605,7732,624xe" filled="true" fillcolor="#000000" stroked="false">
                <v:path arrowok="t"/>
                <v:fill type="solid"/>
              </v:shape>
            </v:group>
            <v:group style="position:absolute;left:7732;top:624;width:10;height:20" coordorigin="7732,624" coordsize="10,20">
              <v:shape style="position:absolute;left:7732;top:624;width:10;height:20" coordorigin="7732,624" coordsize="10,20" path="m7732,644l7741,644,7741,624,7732,624,7732,644xe" filled="true" fillcolor="#000000" stroked="false">
                <v:path arrowok="t"/>
                <v:fill type="solid"/>
              </v:shape>
            </v:group>
            <v:group style="position:absolute;left:7732;top:644;width:10;height:20" coordorigin="7732,644" coordsize="10,20">
              <v:shape style="position:absolute;left:7732;top:644;width:10;height:20" coordorigin="7732,644" coordsize="10,20" path="m7732,663l7741,663,7741,644,7732,644,7732,663xe" filled="true" fillcolor="#000000" stroked="false">
                <v:path arrowok="t"/>
                <v:fill type="solid"/>
              </v:shape>
            </v:group>
            <v:group style="position:absolute;left:7732;top:663;width:10;height:20" coordorigin="7732,663" coordsize="10,20">
              <v:shape style="position:absolute;left:7732;top:663;width:10;height:20" coordorigin="7732,663" coordsize="10,20" path="m7732,682l7741,682,7741,663,7732,663,7732,682xe" filled="true" fillcolor="#000000" stroked="false">
                <v:path arrowok="t"/>
                <v:fill type="solid"/>
              </v:shape>
            </v:group>
            <v:group style="position:absolute;left:7732;top:682;width:10;height:20" coordorigin="7732,682" coordsize="10,20">
              <v:shape style="position:absolute;left:7732;top:682;width:10;height:20" coordorigin="7732,682" coordsize="10,20" path="m7732,701l7741,701,7741,682,7732,682,7732,701xe" filled="true" fillcolor="#000000" stroked="false">
                <v:path arrowok="t"/>
                <v:fill type="solid"/>
              </v:shape>
            </v:group>
            <v:group style="position:absolute;left:7732;top:754;width:10;height:20" coordorigin="7732,754" coordsize="10,20">
              <v:shape style="position:absolute;left:7732;top:754;width:10;height:20" coordorigin="7732,754" coordsize="10,20" path="m7732,773l7741,773,7741,754,7732,754,7732,773xe" filled="true" fillcolor="#000000" stroked="false">
                <v:path arrowok="t"/>
                <v:fill type="solid"/>
              </v:shape>
            </v:group>
            <v:group style="position:absolute;left:7732;top:773;width:10;height:20" coordorigin="7732,773" coordsize="10,20">
              <v:shape style="position:absolute;left:7732;top:773;width:10;height:20" coordorigin="7732,773" coordsize="10,20" path="m7732,792l7741,792,7741,773,7732,773,7732,792xe" filled="true" fillcolor="#000000" stroked="false">
                <v:path arrowok="t"/>
                <v:fill type="solid"/>
              </v:shape>
            </v:group>
            <v:group style="position:absolute;left:7732;top:792;width:10;height:20" coordorigin="7732,792" coordsize="10,20">
              <v:shape style="position:absolute;left:7732;top:792;width:10;height:20" coordorigin="7732,792" coordsize="10,20" path="m7732,812l7741,812,7741,792,7732,792,7732,812xe" filled="true" fillcolor="#000000" stroked="false">
                <v:path arrowok="t"/>
                <v:fill type="solid"/>
              </v:shape>
            </v:group>
            <v:group style="position:absolute;left:7732;top:812;width:10;height:20" coordorigin="7732,812" coordsize="10,20">
              <v:shape style="position:absolute;left:7732;top:812;width:10;height:20" coordorigin="7732,812" coordsize="10,20" path="m7732,831l7741,831,7741,812,7732,812,7732,831xe" filled="true" fillcolor="#000000" stroked="false">
                <v:path arrowok="t"/>
                <v:fill type="solid"/>
              </v:shape>
            </v:group>
            <v:group style="position:absolute;left:7732;top:831;width:10;height:20" coordorigin="7732,831" coordsize="10,20">
              <v:shape style="position:absolute;left:7732;top:831;width:10;height:20" coordorigin="7732,831" coordsize="10,20" path="m7732,850l7741,850,7741,831,7732,831,7732,850xe" filled="true" fillcolor="#000000" stroked="false">
                <v:path arrowok="t"/>
                <v:fill type="solid"/>
              </v:shape>
            </v:group>
            <v:group style="position:absolute;left:7732;top:850;width:10;height:20" coordorigin="7732,850" coordsize="10,20">
              <v:shape style="position:absolute;left:7732;top:850;width:10;height:20" coordorigin="7732,850" coordsize="10,20" path="m7732,869l7741,869,7741,850,7732,850,7732,869xe" filled="true" fillcolor="#000000" stroked="false">
                <v:path arrowok="t"/>
                <v:fill type="solid"/>
              </v:shape>
            </v:group>
            <v:group style="position:absolute;left:7732;top:869;width:10;height:20" coordorigin="7732,869" coordsize="10,20">
              <v:shape style="position:absolute;left:7732;top:869;width:10;height:20" coordorigin="7732,869" coordsize="10,20" path="m7732,888l7741,888,7741,869,7732,869,7732,888xe" filled="true" fillcolor="#000000" stroked="false">
                <v:path arrowok="t"/>
                <v:fill type="solid"/>
              </v:shape>
            </v:group>
            <v:group style="position:absolute;left:7732;top:888;width:10;height:20" coordorigin="7732,888" coordsize="10,20">
              <v:shape style="position:absolute;left:7732;top:888;width:10;height:20" coordorigin="7732,888" coordsize="10,20" path="m7732,908l7741,908,7741,888,7732,888,7732,908xe" filled="true" fillcolor="#000000" stroked="false">
                <v:path arrowok="t"/>
                <v:fill type="solid"/>
              </v:shape>
            </v:group>
            <v:group style="position:absolute;left:7732;top:908;width:10;height:20" coordorigin="7732,908" coordsize="10,20">
              <v:shape style="position:absolute;left:7732;top:908;width:10;height:20" coordorigin="7732,908" coordsize="10,20" path="m7732,927l7741,927,7741,908,7732,908,7732,927xe" filled="true" fillcolor="#000000" stroked="false">
                <v:path arrowok="t"/>
                <v:fill type="solid"/>
              </v:shape>
            </v:group>
            <v:group style="position:absolute;left:7732;top:927;width:10;height:20" coordorigin="7732,927" coordsize="10,20">
              <v:shape style="position:absolute;left:7732;top:927;width:10;height:20" coordorigin="7732,927" coordsize="10,20" path="m7732,946l7741,946,7741,927,7732,927,7732,946xe" filled="true" fillcolor="#000000" stroked="false">
                <v:path arrowok="t"/>
                <v:fill type="solid"/>
              </v:shape>
            </v:group>
            <v:group style="position:absolute;left:7732;top:946;width:10;height:20" coordorigin="7732,946" coordsize="10,20">
              <v:shape style="position:absolute;left:7732;top:946;width:10;height:20" coordorigin="7732,946" coordsize="10,20" path="m7732,965l7741,965,7741,946,7732,946,7732,965xe" filled="true" fillcolor="#000000" stroked="false">
                <v:path arrowok="t"/>
                <v:fill type="solid"/>
              </v:shape>
            </v:group>
            <v:group style="position:absolute;left:7732;top:965;width:10;height:20" coordorigin="7732,965" coordsize="10,20">
              <v:shape style="position:absolute;left:7732;top:965;width:10;height:20" coordorigin="7732,965" coordsize="10,20" path="m7732,984l7741,984,7741,965,7732,965,7732,984xe" filled="true" fillcolor="#000000" stroked="false">
                <v:path arrowok="t"/>
                <v:fill type="solid"/>
              </v:shape>
            </v:group>
            <v:group style="position:absolute;left:7732;top:984;width:10;height:20" coordorigin="7732,984" coordsize="10,20">
              <v:shape style="position:absolute;left:7732;top:984;width:10;height:20" coordorigin="7732,984" coordsize="10,20" path="m7732,1004l7741,1004,7741,984,7732,984,7732,1004xe" filled="true" fillcolor="#000000" stroked="false">
                <v:path arrowok="t"/>
                <v:fill type="solid"/>
              </v:shape>
            </v:group>
            <v:group style="position:absolute;left:7732;top:1004;width:10;height:20" coordorigin="7732,1004" coordsize="10,20">
              <v:shape style="position:absolute;left:7732;top:1004;width:10;height:20" coordorigin="7732,1004" coordsize="10,20" path="m7732,1023l7741,1023,7741,1004,7732,1004,7732,1023xe" filled="true" fillcolor="#000000" stroked="false">
                <v:path arrowok="t"/>
                <v:fill type="solid"/>
              </v:shape>
            </v:group>
            <v:group style="position:absolute;left:7732;top:1023;width:10;height:20" coordorigin="7732,1023" coordsize="10,20">
              <v:shape style="position:absolute;left:7732;top:1023;width:10;height:20" coordorigin="7732,1023" coordsize="10,20" path="m7732,1042l7741,1042,7741,1023,7732,1023,7732,1042xe" filled="true" fillcolor="#000000" stroked="false">
                <v:path arrowok="t"/>
                <v:fill type="solid"/>
              </v:shape>
            </v:group>
            <v:group style="position:absolute;left:7732;top:1042;width:10;height:20" coordorigin="7732,1042" coordsize="10,20">
              <v:shape style="position:absolute;left:7732;top:1042;width:10;height:20" coordorigin="7732,1042" coordsize="10,20" path="m7732,1061l7741,1061,7741,1042,7732,1042,7732,1061xe" filled="true" fillcolor="#000000" stroked="false">
                <v:path arrowok="t"/>
                <v:fill type="solid"/>
              </v:shape>
            </v:group>
            <v:group style="position:absolute;left:7732;top:1061;width:10;height:20" coordorigin="7732,1061" coordsize="10,20">
              <v:shape style="position:absolute;left:7732;top:1061;width:10;height:20" coordorigin="7732,1061" coordsize="10,20" path="m7732,1080l7741,1080,7741,1061,7732,1061,7732,1080xe" filled="true" fillcolor="#000000" stroked="false">
                <v:path arrowok="t"/>
                <v:fill type="solid"/>
              </v:shape>
            </v:group>
            <v:group style="position:absolute;left:7732;top:1080;width:10;height:20" coordorigin="7732,1080" coordsize="10,20">
              <v:shape style="position:absolute;left:7732;top:1080;width:10;height:20" coordorigin="7732,1080" coordsize="10,20" path="m7732,1100l7741,1100,7741,1080,7732,1080,7732,1100xe" filled="true" fillcolor="#000000" stroked="false">
                <v:path arrowok="t"/>
                <v:fill type="solid"/>
              </v:shape>
            </v:group>
            <v:group style="position:absolute;left:7732;top:1100;width:10;height:20" coordorigin="7732,1100" coordsize="10,20">
              <v:shape style="position:absolute;left:7732;top:1100;width:10;height:20" coordorigin="7732,1100" coordsize="10,20" path="m7732,1119l7741,1119,7741,1100,7732,1100,7732,1119xe" filled="true" fillcolor="#000000" stroked="false">
                <v:path arrowok="t"/>
                <v:fill type="solid"/>
              </v:shape>
            </v:group>
            <v:group style="position:absolute;left:7732;top:1119;width:10;height:20" coordorigin="7732,1119" coordsize="10,20">
              <v:shape style="position:absolute;left:7732;top:1119;width:10;height:20" coordorigin="7732,1119" coordsize="10,20" path="m7732,1138l7741,1138,7741,1119,7732,1119,7732,1138xe" filled="true" fillcolor="#000000" stroked="false">
                <v:path arrowok="t"/>
                <v:fill type="solid"/>
              </v:shape>
            </v:group>
            <v:group style="position:absolute;left:7732;top:1184;width:10;height:20" coordorigin="7732,1184" coordsize="10,20">
              <v:shape style="position:absolute;left:7732;top:1184;width:10;height:20" coordorigin="7732,1184" coordsize="10,20" path="m7732,1203l7741,1203,7741,1184,7732,1184,7732,1203xe" filled="true" fillcolor="#000000" stroked="false">
                <v:path arrowok="t"/>
                <v:fill type="solid"/>
              </v:shape>
            </v:group>
            <v:group style="position:absolute;left:7732;top:1203;width:10;height:20" coordorigin="7732,1203" coordsize="10,20">
              <v:shape style="position:absolute;left:7732;top:1203;width:10;height:20" coordorigin="7732,1203" coordsize="10,20" path="m7732,1222l7741,1222,7741,1203,7732,1203,7732,1222xe" filled="true" fillcolor="#000000" stroked="false">
                <v:path arrowok="t"/>
                <v:fill type="solid"/>
              </v:shape>
            </v:group>
            <v:group style="position:absolute;left:7732;top:1222;width:10;height:20" coordorigin="7732,1222" coordsize="10,20">
              <v:shape style="position:absolute;left:7732;top:1222;width:10;height:20" coordorigin="7732,1222" coordsize="10,20" path="m7732,1241l7741,1241,7741,1222,7732,1222,7732,1241xe" filled="true" fillcolor="#000000" stroked="false">
                <v:path arrowok="t"/>
                <v:fill type="solid"/>
              </v:shape>
            </v:group>
            <v:group style="position:absolute;left:7732;top:1241;width:10;height:20" coordorigin="7732,1241" coordsize="10,20">
              <v:shape style="position:absolute;left:7732;top:1241;width:10;height:20" coordorigin="7732,1241" coordsize="10,20" path="m7732,1260l7741,1260,7741,1241,7732,1241,7732,1260xe" filled="true" fillcolor="#000000" stroked="false">
                <v:path arrowok="t"/>
                <v:fill type="solid"/>
              </v:shape>
            </v:group>
            <v:group style="position:absolute;left:7732;top:1260;width:10;height:20" coordorigin="7732,1260" coordsize="10,20">
              <v:shape style="position:absolute;left:7732;top:1260;width:10;height:20" coordorigin="7732,1260" coordsize="10,20" path="m7732,1280l7741,1280,7741,1260,7732,1260,7732,1280xe" filled="true" fillcolor="#000000" stroked="false">
                <v:path arrowok="t"/>
                <v:fill type="solid"/>
              </v:shape>
            </v:group>
            <v:group style="position:absolute;left:7732;top:1280;width:10;height:20" coordorigin="7732,1280" coordsize="10,20">
              <v:shape style="position:absolute;left:7732;top:1280;width:10;height:20" coordorigin="7732,1280" coordsize="10,20" path="m7732,1299l7741,1299,7741,1280,7732,1280,7732,1299xe" filled="true" fillcolor="#000000" stroked="false">
                <v:path arrowok="t"/>
                <v:fill type="solid"/>
              </v:shape>
            </v:group>
            <v:group style="position:absolute;left:7732;top:1299;width:10;height:20" coordorigin="7732,1299" coordsize="10,20">
              <v:shape style="position:absolute;left:7732;top:1299;width:10;height:20" coordorigin="7732,1299" coordsize="10,20" path="m7732,1318l7741,1318,7741,1299,7732,1299,7732,1318xe" filled="true" fillcolor="#000000" stroked="false">
                <v:path arrowok="t"/>
                <v:fill type="solid"/>
              </v:shape>
            </v:group>
            <v:group style="position:absolute;left:7732;top:1318;width:10;height:20" coordorigin="7732,1318" coordsize="10,20">
              <v:shape style="position:absolute;left:7732;top:1318;width:10;height:20" coordorigin="7732,1318" coordsize="10,20" path="m7732,1337l7741,1337,7741,1318,7732,1318,7732,1337xe" filled="true" fillcolor="#000000" stroked="false">
                <v:path arrowok="t"/>
                <v:fill type="solid"/>
              </v:shape>
            </v:group>
            <v:group style="position:absolute;left:7732;top:1337;width:10;height:20" coordorigin="7732,1337" coordsize="10,20">
              <v:shape style="position:absolute;left:7732;top:1337;width:10;height:20" coordorigin="7732,1337" coordsize="10,20" path="m7732,1356l7741,1356,7741,1337,7732,1337,7732,1356xe" filled="true" fillcolor="#000000" stroked="false">
                <v:path arrowok="t"/>
                <v:fill type="solid"/>
              </v:shape>
            </v:group>
            <v:group style="position:absolute;left:7732;top:1356;width:10;height:20" coordorigin="7732,1356" coordsize="10,20">
              <v:shape style="position:absolute;left:7732;top:1356;width:10;height:20" coordorigin="7732,1356" coordsize="10,20" path="m7732,1376l7741,1376,7741,1356,7732,1356,7732,1376xe" filled="true" fillcolor="#000000" stroked="false">
                <v:path arrowok="t"/>
                <v:fill type="solid"/>
              </v:shape>
            </v:group>
            <v:group style="position:absolute;left:7732;top:1376;width:10;height:20" coordorigin="7732,1376" coordsize="10,20">
              <v:shape style="position:absolute;left:7732;top:1376;width:10;height:20" coordorigin="7732,1376" coordsize="10,20" path="m7732,1395l7741,1395,7741,1376,7732,1376,7732,1395xe" filled="true" fillcolor="#000000" stroked="false">
                <v:path arrowok="t"/>
                <v:fill type="solid"/>
              </v:shape>
            </v:group>
            <v:group style="position:absolute;left:7732;top:1395;width:10;height:20" coordorigin="7732,1395" coordsize="10,20">
              <v:shape style="position:absolute;left:7732;top:1395;width:10;height:20" coordorigin="7732,1395" coordsize="10,20" path="m7732,1414l7741,1414,7741,1395,7732,1395,7732,1414xe" filled="true" fillcolor="#000000" stroked="false">
                <v:path arrowok="t"/>
                <v:fill type="solid"/>
              </v:shape>
            </v:group>
            <v:group style="position:absolute;left:7732;top:1414;width:10;height:20" coordorigin="7732,1414" coordsize="10,20">
              <v:shape style="position:absolute;left:7732;top:1414;width:10;height:20" coordorigin="7732,1414" coordsize="10,20" path="m7732,1433l7741,1433,7741,1414,7732,1414,7732,1433xe" filled="true" fillcolor="#000000" stroked="false">
                <v:path arrowok="t"/>
                <v:fill type="solid"/>
              </v:shape>
            </v:group>
            <v:group style="position:absolute;left:7732;top:1433;width:10;height:20" coordorigin="7732,1433" coordsize="10,20">
              <v:shape style="position:absolute;left:7732;top:1433;width:10;height:20" coordorigin="7732,1433" coordsize="10,20" path="m7732,1452l7741,1452,7741,1433,7732,1433,7732,1452xe" filled="true" fillcolor="#000000" stroked="false">
                <v:path arrowok="t"/>
                <v:fill type="solid"/>
              </v:shape>
            </v:group>
            <v:group style="position:absolute;left:7732;top:1452;width:10;height:20" coordorigin="7732,1452" coordsize="10,20">
              <v:shape style="position:absolute;left:7732;top:1452;width:10;height:20" coordorigin="7732,1452" coordsize="10,20" path="m7732,1472l7741,1472,7741,1452,7732,1452,7732,1472xe" filled="true" fillcolor="#000000" stroked="false">
                <v:path arrowok="t"/>
                <v:fill type="solid"/>
              </v:shape>
            </v:group>
            <v:group style="position:absolute;left:7732;top:1472;width:10;height:20" coordorigin="7732,1472" coordsize="10,20">
              <v:shape style="position:absolute;left:7732;top:1472;width:10;height:20" coordorigin="7732,1472" coordsize="10,20" path="m7732,1491l7741,1491,7741,1472,7732,1472,7732,1491xe" filled="true" fillcolor="#000000" stroked="false">
                <v:path arrowok="t"/>
                <v:fill type="solid"/>
              </v:shape>
            </v:group>
            <v:group style="position:absolute;left:7732;top:1491;width:10;height:20" coordorigin="7732,1491" coordsize="10,20">
              <v:shape style="position:absolute;left:7732;top:1491;width:10;height:20" coordorigin="7732,1491" coordsize="10,20" path="m7732,1510l7741,1510,7741,1491,7732,1491,7732,1510xe" filled="true" fillcolor="#000000" stroked="false">
                <v:path arrowok="t"/>
                <v:fill type="solid"/>
              </v:shape>
            </v:group>
            <v:group style="position:absolute;left:7732;top:1510;width:10;height:20" coordorigin="7732,1510" coordsize="10,20">
              <v:shape style="position:absolute;left:7732;top:1510;width:10;height:20" coordorigin="7732,1510" coordsize="10,20" path="m7732,1529l7741,1529,7741,1510,7732,1510,7732,1529xe" filled="true" fillcolor="#000000" stroked="false">
                <v:path arrowok="t"/>
                <v:fill type="solid"/>
              </v:shape>
            </v:group>
            <v:group style="position:absolute;left:7732;top:1529;width:10;height:20" coordorigin="7732,1529" coordsize="10,20">
              <v:shape style="position:absolute;left:7732;top:1529;width:10;height:20" coordorigin="7732,1529" coordsize="10,20" path="m7732,1548l7741,1548,7741,1529,7732,1529,7732,1548xe" filled="true" fillcolor="#000000" stroked="false">
                <v:path arrowok="t"/>
                <v:fill type="solid"/>
              </v:shape>
            </v:group>
            <v:group style="position:absolute;left:7732;top:1604;width:10;height:20" coordorigin="7732,1604" coordsize="10,20">
              <v:shape style="position:absolute;left:7732;top:1604;width:10;height:20" coordorigin="7732,1604" coordsize="10,20" path="m7732,1623l7741,1623,7741,1604,7732,1604,7732,1623xe" filled="true" fillcolor="#000000" stroked="false">
                <v:path arrowok="t"/>
                <v:fill type="solid"/>
              </v:shape>
            </v:group>
            <v:group style="position:absolute;left:7732;top:1623;width:10;height:20" coordorigin="7732,1623" coordsize="10,20">
              <v:shape style="position:absolute;left:7732;top:1623;width:10;height:20" coordorigin="7732,1623" coordsize="10,20" path="m7732,1642l7741,1642,7741,1623,7732,1623,7732,1642xe" filled="true" fillcolor="#000000" stroked="false">
                <v:path arrowok="t"/>
                <v:fill type="solid"/>
              </v:shape>
            </v:group>
            <v:group style="position:absolute;left:7732;top:1642;width:10;height:20" coordorigin="7732,1642" coordsize="10,20">
              <v:shape style="position:absolute;left:7732;top:1642;width:10;height:20" coordorigin="7732,1642" coordsize="10,20" path="m7732,1661l7741,1661,7741,1642,7732,1642,7732,1661xe" filled="true" fillcolor="#000000" stroked="false">
                <v:path arrowok="t"/>
                <v:fill type="solid"/>
              </v:shape>
            </v:group>
            <v:group style="position:absolute;left:7732;top:1661;width:10;height:20" coordorigin="7732,1661" coordsize="10,20">
              <v:shape style="position:absolute;left:7732;top:1661;width:10;height:20" coordorigin="7732,1661" coordsize="10,20" path="m7732,1680l7741,1680,7741,1661,7732,1661,7732,1680xe" filled="true" fillcolor="#000000" stroked="false">
                <v:path arrowok="t"/>
                <v:fill type="solid"/>
              </v:shape>
            </v:group>
            <v:group style="position:absolute;left:7732;top:1680;width:10;height:20" coordorigin="7732,1680" coordsize="10,20">
              <v:shape style="position:absolute;left:7732;top:1680;width:10;height:20" coordorigin="7732,1680" coordsize="10,20" path="m7732,1700l7741,1700,7741,1680,7732,1680,7732,1700xe" filled="true" fillcolor="#000000" stroked="false">
                <v:path arrowok="t"/>
                <v:fill type="solid"/>
              </v:shape>
            </v:group>
            <v:group style="position:absolute;left:7732;top:1700;width:10;height:20" coordorigin="7732,1700" coordsize="10,20">
              <v:shape style="position:absolute;left:7732;top:1700;width:10;height:20" coordorigin="7732,1700" coordsize="10,20" path="m7732,1719l7741,1719,7741,1700,7732,1700,7732,1719xe" filled="true" fillcolor="#000000" stroked="false">
                <v:path arrowok="t"/>
                <v:fill type="solid"/>
              </v:shape>
            </v:group>
            <v:group style="position:absolute;left:7732;top:1719;width:10;height:20" coordorigin="7732,1719" coordsize="10,20">
              <v:shape style="position:absolute;left:7732;top:1719;width:10;height:20" coordorigin="7732,1719" coordsize="10,20" path="m7732,1738l7741,1738,7741,1719,7732,1719,7732,1738xe" filled="true" fillcolor="#000000" stroked="false">
                <v:path arrowok="t"/>
                <v:fill type="solid"/>
              </v:shape>
            </v:group>
            <v:group style="position:absolute;left:7732;top:1738;width:10;height:20" coordorigin="7732,1738" coordsize="10,20">
              <v:shape style="position:absolute;left:7732;top:1738;width:10;height:20" coordorigin="7732,1738" coordsize="10,20" path="m7732,1757l7741,1757,7741,1738,7732,1738,7732,1757xe" filled="true" fillcolor="#000000" stroked="false">
                <v:path arrowok="t"/>
                <v:fill type="solid"/>
              </v:shape>
            </v:group>
            <v:group style="position:absolute;left:7732;top:1757;width:10;height:20" coordorigin="7732,1757" coordsize="10,20">
              <v:shape style="position:absolute;left:7732;top:1757;width:10;height:20" coordorigin="7732,1757" coordsize="10,20" path="m7732,1776l7741,1776,7741,1757,7732,1757,7732,1776xe" filled="true" fillcolor="#000000" stroked="false">
                <v:path arrowok="t"/>
                <v:fill type="solid"/>
              </v:shape>
            </v:group>
            <v:group style="position:absolute;left:7732;top:1776;width:10;height:20" coordorigin="7732,1776" coordsize="10,20">
              <v:shape style="position:absolute;left:7732;top:1776;width:10;height:20" coordorigin="7732,1776" coordsize="10,20" path="m7732,1796l7741,1796,7741,1776,7732,1776,7732,1796xe" filled="true" fillcolor="#000000" stroked="false">
                <v:path arrowok="t"/>
                <v:fill type="solid"/>
              </v:shape>
            </v:group>
            <v:group style="position:absolute;left:7732;top:1796;width:10;height:20" coordorigin="7732,1796" coordsize="10,20">
              <v:shape style="position:absolute;left:7732;top:1796;width:10;height:20" coordorigin="7732,1796" coordsize="10,20" path="m7732,1815l7741,1815,7741,1796,7732,1796,7732,1815xe" filled="true" fillcolor="#000000" stroked="false">
                <v:path arrowok="t"/>
                <v:fill type="solid"/>
              </v:shape>
            </v:group>
            <v:group style="position:absolute;left:7732;top:1815;width:10;height:20" coordorigin="7732,1815" coordsize="10,20">
              <v:shape style="position:absolute;left:7732;top:1815;width:10;height:20" coordorigin="7732,1815" coordsize="10,20" path="m7732,1834l7741,1834,7741,1815,7732,1815,7732,1834xe" filled="true" fillcolor="#000000" stroked="false">
                <v:path arrowok="t"/>
                <v:fill type="solid"/>
              </v:shape>
            </v:group>
            <v:group style="position:absolute;left:7732;top:1834;width:10;height:20" coordorigin="7732,1834" coordsize="10,20">
              <v:shape style="position:absolute;left:7732;top:1834;width:10;height:20" coordorigin="7732,1834" coordsize="10,20" path="m7732,1853l7741,1853,7741,1834,7732,1834,7732,1853xe" filled="true" fillcolor="#000000" stroked="false">
                <v:path arrowok="t"/>
                <v:fill type="solid"/>
              </v:shape>
            </v:group>
            <v:group style="position:absolute;left:7732;top:1853;width:10;height:20" coordorigin="7732,1853" coordsize="10,20">
              <v:shape style="position:absolute;left:7732;top:1853;width:10;height:20" coordorigin="7732,1853" coordsize="10,20" path="m7732,1872l7741,1872,7741,1853,7732,1853,7732,1872xe" filled="true" fillcolor="#000000" stroked="false">
                <v:path arrowok="t"/>
                <v:fill type="solid"/>
              </v:shape>
            </v:group>
            <v:group style="position:absolute;left:7732;top:1872;width:10;height:20" coordorigin="7732,1872" coordsize="10,20">
              <v:shape style="position:absolute;left:7732;top:1872;width:10;height:20" coordorigin="7732,1872" coordsize="10,20" path="m7732,1892l7741,1892,7741,1872,7732,1872,7732,1892xe" filled="true" fillcolor="#000000" stroked="false">
                <v:path arrowok="t"/>
                <v:fill type="solid"/>
              </v:shape>
            </v:group>
            <v:group style="position:absolute;left:7732;top:1892;width:10;height:20" coordorigin="7732,1892" coordsize="10,20">
              <v:shape style="position:absolute;left:7732;top:1892;width:10;height:20" coordorigin="7732,1892" coordsize="10,20" path="m7732,1911l7741,1911,7741,1892,7732,1892,7732,1911xe" filled="true" fillcolor="#000000" stroked="false">
                <v:path arrowok="t"/>
                <v:fill type="solid"/>
              </v:shape>
            </v:group>
            <v:group style="position:absolute;left:7732;top:1911;width:10;height:20" coordorigin="7732,1911" coordsize="10,20">
              <v:shape style="position:absolute;left:7732;top:1911;width:10;height:20" coordorigin="7732,1911" coordsize="10,20" path="m7732,1930l7741,1930,7741,1911,7732,1911,7732,1930xe" filled="true" fillcolor="#000000" stroked="false">
                <v:path arrowok="t"/>
                <v:fill type="solid"/>
              </v:shape>
            </v:group>
            <v:group style="position:absolute;left:7732;top:1930;width:10;height:20" coordorigin="7732,1930" coordsize="10,20">
              <v:shape style="position:absolute;left:7732;top:1930;width:10;height:20" coordorigin="7732,1930" coordsize="10,20" path="m7732,1949l7741,1949,7741,1930,7732,1930,7732,1949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商誉计算过程：</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706" w:type="dxa"/>
        <w:tblLayout w:type="fixed"/>
        <w:tblCellMar>
          <w:top w:w="0" w:type="dxa"/>
          <w:left w:w="0" w:type="dxa"/>
          <w:bottom w:w="0" w:type="dxa"/>
          <w:right w:w="0" w:type="dxa"/>
        </w:tblCellMar>
        <w:tblLook w:val="01E0"/>
      </w:tblPr>
      <w:tblGrid>
        <w:gridCol w:w="5572"/>
        <w:gridCol w:w="2491"/>
      </w:tblGrid>
      <w:tr>
        <w:trPr>
          <w:trHeight w:val="410" w:hRule="exact"/>
        </w:trPr>
        <w:tc>
          <w:tcPr>
            <w:tcW w:w="5572" w:type="dxa"/>
            <w:tcBorders>
              <w:top w:val="single" w:sz="12" w:space="0" w:color="000000"/>
              <w:left w:val="nil" w:sz="6" w:space="0" w:color="auto"/>
              <w:bottom w:val="single" w:sz="8" w:space="0" w:color="000000"/>
              <w:right w:val="nil" w:sz="6" w:space="0" w:color="auto"/>
            </w:tcBorders>
          </w:tcPr>
          <w:p>
            <w:pPr>
              <w:pStyle w:val="TableParagraph"/>
              <w:spacing w:line="240" w:lineRule="auto" w:before="49"/>
              <w:ind w:right="198"/>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491" w:type="dxa"/>
            <w:tcBorders>
              <w:top w:val="single" w:sz="12" w:space="0" w:color="000000"/>
              <w:left w:val="nil" w:sz="6" w:space="0" w:color="auto"/>
              <w:bottom w:val="single" w:sz="4" w:space="0" w:color="000000"/>
              <w:right w:val="nil" w:sz="6" w:space="0" w:color="auto"/>
            </w:tcBorders>
          </w:tcPr>
          <w:p>
            <w:pPr>
              <w:pStyle w:val="TableParagraph"/>
              <w:spacing w:line="240" w:lineRule="auto" w:before="49"/>
              <w:ind w:right="199"/>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30" w:hRule="exact"/>
        </w:trPr>
        <w:tc>
          <w:tcPr>
            <w:tcW w:w="5572" w:type="dxa"/>
            <w:tcBorders>
              <w:top w:val="single" w:sz="8" w:space="0" w:color="000000"/>
              <w:left w:val="nil" w:sz="6" w:space="0" w:color="auto"/>
              <w:bottom w:val="single" w:sz="8" w:space="0" w:color="000000"/>
              <w:right w:val="nil" w:sz="6" w:space="0" w:color="auto"/>
            </w:tcBorders>
          </w:tcPr>
          <w:p>
            <w:pPr>
              <w:pStyle w:val="TableParagraph"/>
              <w:spacing w:line="240" w:lineRule="auto" w:before="58"/>
              <w:ind w:left="107" w:right="0"/>
              <w:jc w:val="left"/>
              <w:rPr>
                <w:rFonts w:ascii="宋体" w:hAnsi="宋体" w:cs="宋体" w:eastAsia="宋体" w:hint="default"/>
                <w:sz w:val="18"/>
                <w:szCs w:val="18"/>
              </w:rPr>
            </w:pPr>
            <w:r>
              <w:rPr>
                <w:rFonts w:ascii="宋体" w:hAnsi="宋体" w:cs="宋体" w:eastAsia="宋体" w:hint="default"/>
                <w:sz w:val="18"/>
                <w:szCs w:val="18"/>
              </w:rPr>
              <w:t>收购北京东方英卡数字信息技术有限公司支付的金额</w:t>
            </w:r>
          </w:p>
        </w:tc>
        <w:tc>
          <w:tcPr>
            <w:tcW w:w="2491" w:type="dxa"/>
            <w:tcBorders>
              <w:top w:val="single" w:sz="4" w:space="0" w:color="000000"/>
              <w:left w:val="nil" w:sz="6" w:space="0" w:color="auto"/>
              <w:bottom w:val="single" w:sz="4" w:space="0" w:color="000000"/>
              <w:right w:val="nil" w:sz="6" w:space="0" w:color="auto"/>
            </w:tcBorders>
          </w:tcPr>
          <w:p>
            <w:pPr>
              <w:pStyle w:val="TableParagraph"/>
              <w:spacing w:line="240" w:lineRule="auto" w:before="105"/>
              <w:ind w:right="108"/>
              <w:jc w:val="right"/>
              <w:rPr>
                <w:rFonts w:ascii="Times New Roman" w:hAnsi="Times New Roman" w:cs="Times New Roman" w:eastAsia="Times New Roman" w:hint="default"/>
                <w:sz w:val="18"/>
                <w:szCs w:val="18"/>
              </w:rPr>
            </w:pPr>
            <w:r>
              <w:rPr>
                <w:rFonts w:ascii="Times New Roman"/>
                <w:spacing w:val="-1"/>
                <w:sz w:val="18"/>
              </w:rPr>
              <w:t>26,000,000.00</w:t>
            </w:r>
          </w:p>
        </w:tc>
      </w:tr>
      <w:tr>
        <w:trPr>
          <w:trHeight w:val="420" w:hRule="exact"/>
        </w:trPr>
        <w:tc>
          <w:tcPr>
            <w:tcW w:w="5572" w:type="dxa"/>
            <w:tcBorders>
              <w:top w:val="single" w:sz="8" w:space="0" w:color="000000"/>
              <w:left w:val="nil" w:sz="6" w:space="0" w:color="auto"/>
              <w:bottom w:val="single" w:sz="8" w:space="0" w:color="000000"/>
              <w:right w:val="nil" w:sz="6" w:space="0" w:color="auto"/>
            </w:tcBorders>
          </w:tcPr>
          <w:p>
            <w:pPr>
              <w:pStyle w:val="TableParagraph"/>
              <w:spacing w:line="240" w:lineRule="auto" w:before="53"/>
              <w:ind w:left="107" w:right="0"/>
              <w:jc w:val="left"/>
              <w:rPr>
                <w:rFonts w:ascii="宋体" w:hAnsi="宋体" w:cs="宋体" w:eastAsia="宋体" w:hint="default"/>
                <w:sz w:val="18"/>
                <w:szCs w:val="18"/>
              </w:rPr>
            </w:pPr>
            <w:r>
              <w:rPr>
                <w:rFonts w:ascii="宋体" w:hAnsi="宋体" w:cs="宋体" w:eastAsia="宋体" w:hint="default"/>
                <w:sz w:val="18"/>
                <w:szCs w:val="18"/>
              </w:rPr>
              <w:t>减：购并日北京东方英卡数字信息技术有限公司的净资产</w:t>
            </w:r>
          </w:p>
        </w:tc>
        <w:tc>
          <w:tcPr>
            <w:tcW w:w="2491" w:type="dxa"/>
            <w:tcBorders>
              <w:top w:val="single" w:sz="4" w:space="0" w:color="000000"/>
              <w:left w:val="nil" w:sz="6" w:space="0" w:color="auto"/>
              <w:bottom w:val="single" w:sz="4" w:space="0" w:color="000000"/>
              <w:right w:val="nil" w:sz="6" w:space="0" w:color="auto"/>
            </w:tcBorders>
          </w:tcPr>
          <w:p>
            <w:pPr>
              <w:pStyle w:val="TableParagraph"/>
              <w:spacing w:line="240" w:lineRule="auto" w:before="100"/>
              <w:ind w:right="108"/>
              <w:jc w:val="right"/>
              <w:rPr>
                <w:rFonts w:ascii="Times New Roman" w:hAnsi="Times New Roman" w:cs="Times New Roman" w:eastAsia="Times New Roman" w:hint="default"/>
                <w:sz w:val="18"/>
                <w:szCs w:val="18"/>
              </w:rPr>
            </w:pPr>
            <w:r>
              <w:rPr>
                <w:rFonts w:ascii="Times New Roman"/>
                <w:spacing w:val="-1"/>
                <w:sz w:val="18"/>
              </w:rPr>
              <w:t>14,862,585.33</w:t>
            </w:r>
          </w:p>
        </w:tc>
      </w:tr>
      <w:tr>
        <w:trPr>
          <w:trHeight w:val="410" w:hRule="exact"/>
        </w:trPr>
        <w:tc>
          <w:tcPr>
            <w:tcW w:w="5572" w:type="dxa"/>
            <w:tcBorders>
              <w:top w:val="single" w:sz="8" w:space="0" w:color="000000"/>
              <w:left w:val="nil" w:sz="6" w:space="0" w:color="auto"/>
              <w:bottom w:val="single" w:sz="12" w:space="0" w:color="000000"/>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91" w:type="dxa"/>
            <w:tcBorders>
              <w:top w:val="single" w:sz="4" w:space="0" w:color="000000"/>
              <w:left w:val="nil" w:sz="6" w:space="0" w:color="auto"/>
              <w:bottom w:val="single" w:sz="12" w:space="0" w:color="000000"/>
              <w:right w:val="nil" w:sz="6" w:space="0" w:color="auto"/>
            </w:tcBorders>
          </w:tcPr>
          <w:p>
            <w:pPr>
              <w:pStyle w:val="TableParagraph"/>
              <w:spacing w:line="240" w:lineRule="auto" w:before="91"/>
              <w:ind w:right="108"/>
              <w:jc w:val="right"/>
              <w:rPr>
                <w:rFonts w:ascii="Times New Roman" w:hAnsi="Times New Roman" w:cs="Times New Roman" w:eastAsia="Times New Roman" w:hint="default"/>
                <w:sz w:val="18"/>
                <w:szCs w:val="18"/>
              </w:rPr>
            </w:pPr>
            <w:r>
              <w:rPr>
                <w:rFonts w:ascii="Times New Roman"/>
                <w:spacing w:val="-1"/>
                <w:sz w:val="18"/>
              </w:rPr>
              <w:t>11,137,414.67</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、商誉减值测试方法：收益法。</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、期末公司未发现商誉减值因素。</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6"/>
        <w:rPr>
          <w:rFonts w:ascii="宋体" w:hAnsi="宋体" w:cs="宋体" w:eastAsia="宋体" w:hint="default"/>
          <w:b/>
          <w:bCs/>
          <w:sz w:val="25"/>
          <w:szCs w:val="25"/>
        </w:rPr>
      </w:pPr>
    </w:p>
    <w:p>
      <w:pPr>
        <w:spacing w:before="0"/>
        <w:ind w:left="126" w:right="1782" w:firstLine="0"/>
        <w:jc w:val="left"/>
        <w:rPr>
          <w:rFonts w:ascii="宋体" w:hAnsi="宋体" w:cs="宋体" w:eastAsia="宋体" w:hint="default"/>
          <w:sz w:val="21"/>
          <w:szCs w:val="21"/>
        </w:rPr>
      </w:pPr>
      <w:r>
        <w:rPr/>
        <w:pict>
          <v:shape style="position:absolute;margin-left:181.940002pt;margin-top:16.819674pt;width:.48pt;height:.12pt;mso-position-horizontal-relative:page;mso-position-vertical-relative:paragraph;z-index:-1305016" type="#_x0000_t75" stroked="false">
            <v:imagedata r:id="rId469" o:title=""/>
          </v:shape>
        </w:pict>
      </w:r>
      <w:r>
        <w:rPr/>
        <w:pict>
          <v:shape style="position:absolute;margin-left:239.809998pt;margin-top:16.819674pt;width:.48pt;height:.12pt;mso-position-horizontal-relative:page;mso-position-vertical-relative:paragraph;z-index:-1304992" type="#_x0000_t75" stroked="false">
            <v:imagedata r:id="rId469" o:title=""/>
          </v:shape>
        </w:pict>
      </w:r>
      <w:r>
        <w:rPr/>
        <w:pict>
          <v:shape style="position:absolute;margin-left:289.369995pt;margin-top:16.819674pt;width:.47998pt;height:.12pt;mso-position-horizontal-relative:page;mso-position-vertical-relative:paragraph;z-index:-1304968" type="#_x0000_t75" stroked="false">
            <v:imagedata r:id="rId469" o:title=""/>
          </v:shape>
        </w:pict>
      </w:r>
      <w:r>
        <w:rPr/>
        <w:pict>
          <v:shape style="position:absolute;margin-left:350.109985pt;margin-top:16.819674pt;width:.48001pt;height:.12pt;mso-position-horizontal-relative:page;mso-position-vertical-relative:paragraph;z-index:-1304944" type="#_x0000_t75" stroked="false">
            <v:imagedata r:id="rId469" o:title=""/>
          </v:shape>
        </w:pict>
      </w:r>
      <w:r>
        <w:rPr/>
        <w:pict>
          <v:shape style="position:absolute;margin-left:399.790009pt;margin-top:16.819674pt;width:.48001pt;height:.12pt;mso-position-horizontal-relative:page;mso-position-vertical-relative:paragraph;z-index:-1304920" type="#_x0000_t75" stroked="false">
            <v:imagedata r:id="rId469" o:title=""/>
          </v:shape>
        </w:pict>
      </w:r>
      <w:r>
        <w:rPr/>
        <w:pict>
          <v:shape style="position:absolute;margin-left:463.540009pt;margin-top:16.819674pt;width:.47998pt;height:.12pt;mso-position-horizontal-relative:page;mso-position-vertical-relative:paragraph;z-index:-1304896" type="#_x0000_t75" stroked="false">
            <v:imagedata r:id="rId469" o:title=""/>
          </v:shape>
        </w:pict>
      </w:r>
      <w:r>
        <w:rPr>
          <w:rFonts w:ascii="宋体" w:hAnsi="宋体" w:cs="宋体" w:eastAsia="宋体" w:hint="default"/>
          <w:b/>
          <w:bCs/>
          <w:sz w:val="21"/>
          <w:szCs w:val="21"/>
        </w:rPr>
        <w:t>(</w:t>
      </w:r>
      <w:r>
        <w:rPr>
          <w:rFonts w:ascii="宋体" w:hAnsi="宋体" w:cs="宋体" w:eastAsia="宋体" w:hint="default"/>
          <w:b/>
          <w:bCs/>
          <w:sz w:val="21"/>
          <w:szCs w:val="21"/>
        </w:rPr>
        <w:t>十二</w:t>
      </w:r>
      <w:r>
        <w:rPr>
          <w:rFonts w:ascii="宋体" w:hAnsi="宋体" w:cs="宋体" w:eastAsia="宋体" w:hint="default"/>
          <w:b/>
          <w:bCs/>
          <w:sz w:val="21"/>
          <w:szCs w:val="21"/>
        </w:rPr>
        <w:t>)</w:t>
      </w:r>
      <w:r>
        <w:rPr>
          <w:rFonts w:ascii="宋体" w:hAnsi="宋体" w:cs="宋体" w:eastAsia="宋体" w:hint="default"/>
          <w:b/>
          <w:bCs/>
          <w:spacing w:val="31"/>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41" w:type="dxa"/>
        <w:tblLayout w:type="fixed"/>
        <w:tblCellMar>
          <w:top w:w="0" w:type="dxa"/>
          <w:left w:w="0" w:type="dxa"/>
          <w:bottom w:w="0" w:type="dxa"/>
          <w:right w:w="0" w:type="dxa"/>
        </w:tblCellMar>
        <w:tblLook w:val="01E0"/>
      </w:tblPr>
      <w:tblGrid>
        <w:gridCol w:w="1327"/>
        <w:gridCol w:w="1157"/>
        <w:gridCol w:w="991"/>
        <w:gridCol w:w="1215"/>
        <w:gridCol w:w="994"/>
        <w:gridCol w:w="1275"/>
        <w:gridCol w:w="1032"/>
      </w:tblGrid>
      <w:tr>
        <w:trPr>
          <w:trHeight w:val="406" w:hRule="exact"/>
        </w:trPr>
        <w:tc>
          <w:tcPr>
            <w:tcW w:w="1327"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5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left="21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99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left="12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1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left="242" w:right="0"/>
              <w:jc w:val="left"/>
              <w:rPr>
                <w:rFonts w:ascii="宋体" w:hAnsi="宋体" w:cs="宋体" w:eastAsia="宋体" w:hint="default"/>
                <w:sz w:val="18"/>
                <w:szCs w:val="18"/>
              </w:rPr>
            </w:pPr>
            <w:r>
              <w:rPr>
                <w:rFonts w:ascii="宋体" w:hAnsi="宋体" w:cs="宋体" w:eastAsia="宋体" w:hint="default"/>
                <w:sz w:val="18"/>
                <w:szCs w:val="18"/>
              </w:rPr>
              <w:t>本期摊销</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left="129"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left="27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32"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left="151" w:right="0"/>
              <w:jc w:val="left"/>
              <w:rPr>
                <w:rFonts w:ascii="宋体" w:hAnsi="宋体" w:cs="宋体" w:eastAsia="宋体" w:hint="default"/>
                <w:sz w:val="18"/>
                <w:szCs w:val="18"/>
              </w:rPr>
            </w:pPr>
            <w:r>
              <w:rPr>
                <w:rFonts w:ascii="宋体" w:hAnsi="宋体" w:cs="宋体" w:eastAsia="宋体" w:hint="default"/>
                <w:sz w:val="18"/>
                <w:szCs w:val="18"/>
              </w:rPr>
              <w:t>其他减少</w:t>
            </w:r>
          </w:p>
        </w:tc>
      </w:tr>
    </w:tbl>
    <w:p>
      <w:pPr>
        <w:spacing w:after="0" w:line="240" w:lineRule="auto"/>
        <w:jc w:val="left"/>
        <w:rPr>
          <w:rFonts w:ascii="宋体" w:hAnsi="宋体" w:cs="宋体" w:eastAsia="宋体" w:hint="default"/>
          <w:sz w:val="18"/>
          <w:szCs w:val="18"/>
        </w:rPr>
        <w:sectPr>
          <w:pgSz w:w="11910" w:h="16840"/>
          <w:pgMar w:header="0" w:footer="980" w:top="1260" w:bottom="1160" w:left="1660" w:right="0"/>
        </w:sectPr>
      </w:pPr>
    </w:p>
    <w:p>
      <w:pPr>
        <w:spacing w:line="240" w:lineRule="auto" w:before="9"/>
        <w:rPr>
          <w:rFonts w:ascii="宋体" w:hAnsi="宋体" w:cs="宋体" w:eastAsia="宋体" w:hint="default"/>
          <w:b/>
          <w:bCs/>
          <w:sz w:val="16"/>
          <w:szCs w:val="16"/>
        </w:rPr>
      </w:pPr>
      <w:r>
        <w:rPr/>
        <w:pict>
          <v:shape style="position:absolute;margin-left:181.940002pt;margin-top:75.47998pt;width:.48pt;height:.12pt;mso-position-horizontal-relative:page;mso-position-vertical-relative:page;z-index:-1304872" type="#_x0000_t75" stroked="false">
            <v:imagedata r:id="rId470" o:title=""/>
          </v:shape>
        </w:pict>
      </w:r>
      <w:r>
        <w:rPr/>
        <w:pict>
          <v:shape style="position:absolute;margin-left:239.809998pt;margin-top:75.47998pt;width:.48pt;height:.12pt;mso-position-horizontal-relative:page;mso-position-vertical-relative:page;z-index:-1304848" type="#_x0000_t75" stroked="false">
            <v:imagedata r:id="rId470" o:title=""/>
          </v:shape>
        </w:pict>
      </w:r>
      <w:r>
        <w:rPr/>
        <w:pict>
          <v:shape style="position:absolute;margin-left:289.369995pt;margin-top:75.47998pt;width:.47998pt;height:.12pt;mso-position-horizontal-relative:page;mso-position-vertical-relative:page;z-index:-1304824" type="#_x0000_t75" stroked="false">
            <v:imagedata r:id="rId470" o:title=""/>
          </v:shape>
        </w:pict>
      </w:r>
      <w:r>
        <w:rPr/>
        <w:pict>
          <v:shape style="position:absolute;margin-left:350.109985pt;margin-top:75.47998pt;width:.48001pt;height:.12pt;mso-position-horizontal-relative:page;mso-position-vertical-relative:page;z-index:-1304800" type="#_x0000_t75" stroked="false">
            <v:imagedata r:id="rId470" o:title=""/>
          </v:shape>
        </w:pict>
      </w:r>
      <w:r>
        <w:rPr/>
        <w:pict>
          <v:shape style="position:absolute;margin-left:399.790009pt;margin-top:75.47998pt;width:.48001pt;height:.12pt;mso-position-horizontal-relative:page;mso-position-vertical-relative:page;z-index:-1304776" type="#_x0000_t75" stroked="false">
            <v:imagedata r:id="rId470" o:title=""/>
          </v:shape>
        </w:pict>
      </w:r>
      <w:r>
        <w:rPr/>
        <w:pict>
          <v:shape style="position:absolute;margin-left:463.540009pt;margin-top:75.47998pt;width:.47998pt;height:.12pt;mso-position-horizontal-relative:page;mso-position-vertical-relative:page;z-index:-1304752" type="#_x0000_t75" stroked="false">
            <v:imagedata r:id="rId470" o:title=""/>
          </v:shape>
        </w:pict>
      </w:r>
      <w:r>
        <w:rPr/>
        <w:pict>
          <v:group style="position:absolute;margin-left:116.540001pt;margin-top:94.220001pt;width:398.85pt;height:.5pt;mso-position-horizontal-relative:page;mso-position-vertical-relative:page;z-index:-1304728" coordorigin="2331,1884" coordsize="7977,10">
            <v:shape style="position:absolute;left:2331;top:1884;width:1308;height:10" type="#_x0000_t75" stroked="false">
              <v:imagedata r:id="rId471" o:title=""/>
            </v:shape>
            <v:shape style="position:absolute;left:3634;top:1884;width:1162;height:10" type="#_x0000_t75" stroked="false">
              <v:imagedata r:id="rId472" o:title=""/>
            </v:shape>
            <v:shape style="position:absolute;left:4791;top:1884;width:996;height:10" type="#_x0000_t75" stroked="false">
              <v:imagedata r:id="rId473" o:title=""/>
            </v:shape>
            <v:shape style="position:absolute;left:5783;top:1884;width:1220;height:10" type="#_x0000_t75" stroked="false">
              <v:imagedata r:id="rId474" o:title=""/>
            </v:shape>
            <v:shape style="position:absolute;left:6997;top:1884;width:3310;height:10" type="#_x0000_t75" stroked="false">
              <v:imagedata r:id="rId475" o:title=""/>
            </v:shape>
            <w10:wrap type="none"/>
          </v:group>
        </w:pict>
      </w:r>
      <w:r>
        <w:rPr/>
        <w:pict>
          <v:group style="position:absolute;margin-left:116.540001pt;margin-top:127.339966pt;width:398.85pt;height:5.3pt;mso-position-horizontal-relative:page;mso-position-vertical-relative:page;z-index:-1304704" coordorigin="2331,2547" coordsize="7977,106">
            <v:shape style="position:absolute;left:2331;top:2547;width:1327;height:106" type="#_x0000_t75" stroked="false">
              <v:imagedata r:id="rId476" o:title=""/>
            </v:shape>
            <v:shape style="position:absolute;left:3634;top:2643;width:1162;height:10" type="#_x0000_t75" stroked="false">
              <v:imagedata r:id="rId477" o:title=""/>
            </v:shape>
            <v:shape style="position:absolute;left:4791;top:2643;width:996;height:10" type="#_x0000_t75" stroked="false">
              <v:imagedata r:id="rId478" o:title=""/>
            </v:shape>
            <v:shape style="position:absolute;left:5783;top:2643;width:1220;height:10" type="#_x0000_t75" stroked="false">
              <v:imagedata r:id="rId479" o:title=""/>
            </v:shape>
            <v:shape style="position:absolute;left:6997;top:2643;width:3310;height:10" type="#_x0000_t75" stroked="false">
              <v:imagedata r:id="rId480" o:title=""/>
            </v:shape>
            <w10:wrap type="none"/>
          </v:group>
        </w:pict>
      </w:r>
    </w:p>
    <w:tbl>
      <w:tblPr>
        <w:tblW w:w="0" w:type="auto"/>
        <w:jc w:val="left"/>
        <w:tblInd w:w="656" w:type="dxa"/>
        <w:tblLayout w:type="fixed"/>
        <w:tblCellMar>
          <w:top w:w="0" w:type="dxa"/>
          <w:left w:w="0" w:type="dxa"/>
          <w:bottom w:w="0" w:type="dxa"/>
          <w:right w:w="0" w:type="dxa"/>
        </w:tblCellMar>
        <w:tblLook w:val="01E0"/>
      </w:tblPr>
      <w:tblGrid>
        <w:gridCol w:w="1327"/>
        <w:gridCol w:w="1157"/>
        <w:gridCol w:w="991"/>
        <w:gridCol w:w="1215"/>
        <w:gridCol w:w="994"/>
        <w:gridCol w:w="1275"/>
        <w:gridCol w:w="1032"/>
      </w:tblGrid>
      <w:tr>
        <w:trPr>
          <w:trHeight w:val="392" w:hRule="exact"/>
        </w:trPr>
        <w:tc>
          <w:tcPr>
            <w:tcW w:w="132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电力扩容改造</w:t>
            </w:r>
          </w:p>
        </w:tc>
        <w:tc>
          <w:tcPr>
            <w:tcW w:w="1157"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228,998.03</w:t>
            </w:r>
          </w:p>
        </w:tc>
        <w:tc>
          <w:tcPr>
            <w:tcW w:w="9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8"/>
                <w:szCs w:val="28"/>
              </w:rPr>
            </w:pPr>
          </w:p>
        </w:tc>
        <w:tc>
          <w:tcPr>
            <w:tcW w:w="12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8"/>
                <w:szCs w:val="28"/>
              </w:rPr>
            </w:pP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8"/>
                <w:szCs w:val="28"/>
              </w:rPr>
            </w:pPr>
          </w:p>
        </w:tc>
        <w:tc>
          <w:tcPr>
            <w:tcW w:w="12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8"/>
                <w:szCs w:val="28"/>
              </w:rPr>
            </w:pPr>
          </w:p>
        </w:tc>
        <w:tc>
          <w:tcPr>
            <w:tcW w:w="1032"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240" w:right="0"/>
              <w:jc w:val="left"/>
              <w:rPr>
                <w:rFonts w:ascii="宋体" w:hAnsi="宋体" w:cs="宋体" w:eastAsia="宋体" w:hint="default"/>
                <w:sz w:val="18"/>
                <w:szCs w:val="18"/>
              </w:rPr>
            </w:pPr>
            <w:r>
              <w:rPr>
                <w:rFonts w:ascii="宋体" w:hAnsi="宋体" w:cs="宋体" w:eastAsia="宋体" w:hint="default"/>
                <w:sz w:val="18"/>
                <w:szCs w:val="18"/>
              </w:rPr>
              <w:t>的原因</w:t>
            </w:r>
          </w:p>
        </w:tc>
      </w:tr>
      <w:tr>
        <w:trPr>
          <w:trHeight w:val="660" w:hRule="exact"/>
        </w:trPr>
        <w:tc>
          <w:tcPr>
            <w:tcW w:w="1327" w:type="dxa"/>
            <w:vMerge/>
            <w:tcBorders>
              <w:left w:val="nil" w:sz="6" w:space="0" w:color="auto"/>
              <w:bottom w:val="nil" w:sz="6" w:space="0" w:color="auto"/>
              <w:right w:val="single" w:sz="4" w:space="0" w:color="000000"/>
            </w:tcBorders>
          </w:tcPr>
          <w:p>
            <w:pPr/>
          </w:p>
        </w:tc>
        <w:tc>
          <w:tcPr>
            <w:tcW w:w="1157" w:type="dxa"/>
            <w:vMerge/>
            <w:tcBorders>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119,082.24</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45,833.37</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64,082.42</w:t>
            </w:r>
          </w:p>
        </w:tc>
        <w:tc>
          <w:tcPr>
            <w:tcW w:w="1032"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
              <w:jc w:val="center"/>
              <w:rPr>
                <w:rFonts w:ascii="宋体" w:hAnsi="宋体" w:cs="宋体" w:eastAsia="宋体" w:hint="default"/>
                <w:sz w:val="18"/>
                <w:szCs w:val="18"/>
              </w:rPr>
            </w:pPr>
            <w:r>
              <w:rPr>
                <w:rFonts w:ascii="宋体" w:hAnsi="宋体" w:cs="宋体" w:eastAsia="宋体" w:hint="default"/>
                <w:sz w:val="18"/>
                <w:szCs w:val="18"/>
              </w:rPr>
              <w:t>转入待摊</w:t>
            </w:r>
          </w:p>
          <w:p>
            <w:pPr>
              <w:pStyle w:val="TableParagraph"/>
              <w:spacing w:line="240" w:lineRule="auto" w:before="139"/>
              <w:ind w:right="2"/>
              <w:jc w:val="center"/>
              <w:rPr>
                <w:rFonts w:ascii="宋体" w:hAnsi="宋体" w:cs="宋体" w:eastAsia="宋体" w:hint="default"/>
                <w:sz w:val="18"/>
                <w:szCs w:val="18"/>
              </w:rPr>
            </w:pPr>
            <w:r>
              <w:rPr>
                <w:rFonts w:ascii="宋体" w:hAnsi="宋体" w:cs="宋体" w:eastAsia="宋体" w:hint="default"/>
                <w:sz w:val="18"/>
                <w:szCs w:val="18"/>
              </w:rPr>
              <w:t>费用</w:t>
            </w:r>
          </w:p>
        </w:tc>
      </w:tr>
      <w:tr>
        <w:trPr>
          <w:trHeight w:val="490" w:hRule="exact"/>
        </w:trPr>
        <w:tc>
          <w:tcPr>
            <w:tcW w:w="1327"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信息披露费</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200,000.00</w:t>
            </w:r>
          </w:p>
        </w:tc>
        <w:tc>
          <w:tcPr>
            <w:tcW w:w="991"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120,000.00</w:t>
            </w:r>
          </w:p>
        </w:tc>
        <w:tc>
          <w:tcPr>
            <w:tcW w:w="99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80,000.00</w:t>
            </w:r>
          </w:p>
        </w:tc>
        <w:tc>
          <w:tcPr>
            <w:tcW w:w="103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32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网络改造工程</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24,533.21</w:t>
            </w:r>
          </w:p>
        </w:tc>
        <w:tc>
          <w:tcPr>
            <w:tcW w:w="991"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12,800.04</w:t>
            </w:r>
          </w:p>
        </w:tc>
        <w:tc>
          <w:tcPr>
            <w:tcW w:w="99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11,733.17</w:t>
            </w:r>
          </w:p>
        </w:tc>
        <w:tc>
          <w:tcPr>
            <w:tcW w:w="103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32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装修工程</w:t>
            </w:r>
          </w:p>
        </w:tc>
        <w:tc>
          <w:tcPr>
            <w:tcW w:w="1157"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70,795.00</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w w:val="95"/>
                <w:sz w:val="18"/>
              </w:rPr>
              <w:t>11,799.16</w:t>
            </w:r>
          </w:p>
        </w:tc>
        <w:tc>
          <w:tcPr>
            <w:tcW w:w="99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58,995.84</w:t>
            </w:r>
          </w:p>
        </w:tc>
        <w:tc>
          <w:tcPr>
            <w:tcW w:w="1032" w:type="dxa"/>
            <w:tcBorders>
              <w:top w:val="nil" w:sz="6" w:space="0" w:color="auto"/>
              <w:left w:val="single" w:sz="4" w:space="0" w:color="000000"/>
              <w:bottom w:val="nil" w:sz="6" w:space="0" w:color="auto"/>
              <w:right w:val="nil" w:sz="6" w:space="0" w:color="auto"/>
            </w:tcBorders>
          </w:tcPr>
          <w:p>
            <w:pPr/>
          </w:p>
        </w:tc>
      </w:tr>
      <w:tr>
        <w:trPr>
          <w:trHeight w:val="393" w:hRule="exact"/>
        </w:trPr>
        <w:tc>
          <w:tcPr>
            <w:tcW w:w="132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453,531.24</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70,795.00</w:t>
            </w:r>
          </w:p>
        </w:tc>
        <w:tc>
          <w:tcPr>
            <w:tcW w:w="12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263,681.44</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45,833.37</w:t>
            </w: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214,811.43</w:t>
            </w:r>
          </w:p>
        </w:tc>
        <w:tc>
          <w:tcPr>
            <w:tcW w:w="1032"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126" w:right="1782" w:firstLine="0"/>
        <w:jc w:val="left"/>
        <w:rPr>
          <w:rFonts w:ascii="宋体" w:hAnsi="宋体" w:cs="宋体" w:eastAsia="宋体" w:hint="default"/>
          <w:sz w:val="21"/>
          <w:szCs w:val="21"/>
        </w:rPr>
      </w:pPr>
      <w:r>
        <w:rPr/>
        <w:pict>
          <v:group style="position:absolute;margin-left:116.540001pt;margin-top:-81.936348pt;width:398.85pt;height:.5pt;mso-position-horizontal-relative:page;mso-position-vertical-relative:paragraph;z-index:-1304680" coordorigin="2331,-1639" coordsize="7977,10">
            <v:shape style="position:absolute;left:2331;top:-1639;width:1308;height:10" type="#_x0000_t75" stroked="false">
              <v:imagedata r:id="rId471" o:title=""/>
            </v:shape>
            <v:shape style="position:absolute;left:3634;top:-1639;width:1162;height:10" type="#_x0000_t75" stroked="false">
              <v:imagedata r:id="rId472" o:title=""/>
            </v:shape>
            <v:shape style="position:absolute;left:4791;top:-1639;width:996;height:10" type="#_x0000_t75" stroked="false">
              <v:imagedata r:id="rId473" o:title=""/>
            </v:shape>
            <v:shape style="position:absolute;left:5783;top:-1639;width:1220;height:10" type="#_x0000_t75" stroked="false">
              <v:imagedata r:id="rId474" o:title=""/>
            </v:shape>
            <v:shape style="position:absolute;left:6997;top:-1639;width:3310;height:10" type="#_x0000_t75" stroked="false">
              <v:imagedata r:id="rId475" o:title=""/>
            </v:shape>
            <w10:wrap type="none"/>
          </v:group>
        </w:pict>
      </w:r>
      <w:r>
        <w:rPr/>
        <w:pict>
          <v:group style="position:absolute;margin-left:116.540001pt;margin-top:-62.736286pt;width:398.85pt;height:.5pt;mso-position-horizontal-relative:page;mso-position-vertical-relative:paragraph;z-index:-1304656" coordorigin="2331,-1255" coordsize="7977,10">
            <v:shape style="position:absolute;left:2331;top:-1255;width:1308;height:10" type="#_x0000_t75" stroked="false">
              <v:imagedata r:id="rId471" o:title=""/>
            </v:shape>
            <v:shape style="position:absolute;left:3634;top:-1255;width:1162;height:10" type="#_x0000_t75" stroked="false">
              <v:imagedata r:id="rId472" o:title=""/>
            </v:shape>
            <v:shape style="position:absolute;left:4791;top:-1255;width:996;height:10" type="#_x0000_t75" stroked="false">
              <v:imagedata r:id="rId473" o:title=""/>
            </v:shape>
            <v:shape style="position:absolute;left:5783;top:-1255;width:1220;height:10" type="#_x0000_t75" stroked="false">
              <v:imagedata r:id="rId474" o:title=""/>
            </v:shape>
            <v:shape style="position:absolute;left:6997;top:-1255;width:3310;height:10" type="#_x0000_t75" stroked="false">
              <v:imagedata r:id="rId475" o:title=""/>
            </v:shape>
            <w10:wrap type="none"/>
          </v:group>
        </w:pict>
      </w:r>
      <w:r>
        <w:rPr/>
        <w:pict>
          <v:group style="position:absolute;margin-left:116.540001pt;margin-top:-43.536285pt;width:398.85pt;height:.5pt;mso-position-horizontal-relative:page;mso-position-vertical-relative:paragraph;z-index:-1304632" coordorigin="2331,-871" coordsize="7977,10">
            <v:shape style="position:absolute;left:2331;top:-871;width:1308;height:10" type="#_x0000_t75" stroked="false">
              <v:imagedata r:id="rId471" o:title=""/>
            </v:shape>
            <v:shape style="position:absolute;left:3634;top:-871;width:1162;height:10" type="#_x0000_t75" stroked="false">
              <v:imagedata r:id="rId472" o:title=""/>
            </v:shape>
            <v:shape style="position:absolute;left:4791;top:-871;width:996;height:10" type="#_x0000_t75" stroked="false">
              <v:imagedata r:id="rId473" o:title=""/>
            </v:shape>
            <v:shape style="position:absolute;left:5783;top:-871;width:1220;height:10" type="#_x0000_t75" stroked="false">
              <v:imagedata r:id="rId474" o:title=""/>
            </v:shape>
            <v:shape style="position:absolute;left:6997;top:-871;width:3310;height:10" type="#_x0000_t75" stroked="false">
              <v:imagedata r:id="rId47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tabs>
          <w:tab w:pos="1395" w:val="left" w:leader="none"/>
        </w:tabs>
        <w:spacing w:before="110"/>
        <w:ind w:left="858" w:right="1782" w:firstLine="0"/>
        <w:jc w:val="left"/>
        <w:rPr>
          <w:rFonts w:ascii="宋体" w:hAnsi="宋体" w:cs="宋体" w:eastAsia="宋体" w:hint="default"/>
          <w:sz w:val="21"/>
          <w:szCs w:val="21"/>
        </w:rPr>
      </w:pPr>
      <w:r>
        <w:rPr/>
        <w:pict>
          <v:shape style="position:absolute;margin-left:312.769989pt;margin-top:22.323687pt;width:.47998pt;height:.12pt;mso-position-horizontal-relative:page;mso-position-vertical-relative:paragraph;z-index:-1304608" type="#_x0000_t75" stroked="false">
            <v:imagedata r:id="rId481" o:title=""/>
          </v:shape>
        </w:pict>
      </w:r>
      <w:r>
        <w:rPr/>
        <w:pict>
          <v:shape style="position:absolute;margin-left:413.829987pt;margin-top:22.323687pt;width:.48001pt;height:.12pt;mso-position-horizontal-relative:page;mso-position-vertical-relative:paragraph;z-index:-1304584" type="#_x0000_t75" stroked="false">
            <v:imagedata r:id="rId481" o:title=""/>
          </v:shape>
        </w:pict>
      </w:r>
      <w:r>
        <w:rPr/>
        <w:pict>
          <v:group style="position:absolute;margin-left:118.580002pt;margin-top:41.043705pt;width:396.8pt;height:.5pt;mso-position-horizontal-relative:page;mso-position-vertical-relative:paragraph;z-index:-1304560" coordorigin="2372,821" coordsize="7936,10">
            <v:shape style="position:absolute;left:2372;top:821;width:5905;height:10" type="#_x0000_t75" stroked="false">
              <v:imagedata r:id="rId482" o:title=""/>
            </v:shape>
            <v:shape style="position:absolute;left:8272;top:821;width:2036;height:10" type="#_x0000_t75" stroked="false">
              <v:imagedata r:id="rId483" o:title=""/>
            </v:shape>
            <w10:wrap type="none"/>
          </v:group>
        </w:pict>
      </w:r>
      <w:r>
        <w:rPr/>
        <w:pict>
          <v:group style="position:absolute;margin-left:118.580002pt;margin-top:60.243706pt;width:396.8pt;height:.5pt;mso-position-horizontal-relative:page;mso-position-vertical-relative:paragraph;z-index:-1304536" coordorigin="2372,1205" coordsize="7936,10">
            <v:shape style="position:absolute;left:2372;top:1205;width:5905;height:10" type="#_x0000_t75" stroked="false">
              <v:imagedata r:id="rId482" o:title=""/>
            </v:shape>
            <v:shape style="position:absolute;left:8272;top:1205;width:2036;height:10" type="#_x0000_t75" stroked="false">
              <v:imagedata r:id="rId484" o:title=""/>
            </v:shape>
            <w10:wrap type="none"/>
          </v:group>
        </w:pict>
      </w:r>
      <w:r>
        <w:rPr/>
        <w:pict>
          <v:group style="position:absolute;margin-left:118.580002pt;margin-top:79.44371pt;width:396.8pt;height:.5pt;mso-position-horizontal-relative:page;mso-position-vertical-relative:paragraph;z-index:-1304512" coordorigin="2372,1589" coordsize="7936,10">
            <v:shape style="position:absolute;left:2372;top:1589;width:5905;height:10" type="#_x0000_t75" stroked="false">
              <v:imagedata r:id="rId482" o:title=""/>
            </v:shape>
            <v:shape style="position:absolute;left:8272;top:1589;width:2036;height:10" type="#_x0000_t75" stroked="false">
              <v:imagedata r:id="rId484" o:title=""/>
            </v:shape>
            <w10:wrap type="none"/>
          </v:group>
        </w:pict>
      </w:r>
      <w:r>
        <w:rPr/>
        <w:pict>
          <v:group style="position:absolute;margin-left:118.580002pt;margin-top:98.76371pt;width:396.8pt;height:.5pt;mso-position-horizontal-relative:page;mso-position-vertical-relative:paragraph;z-index:-1304488" coordorigin="2372,1975" coordsize="7936,10">
            <v:shape style="position:absolute;left:2372;top:1975;width:5905;height:10" type="#_x0000_t75" stroked="false">
              <v:imagedata r:id="rId482" o:title=""/>
            </v:shape>
            <v:shape style="position:absolute;left:8272;top:1975;width:2036;height:10" type="#_x0000_t75" stroked="false">
              <v:imagedata r:id="rId483"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递延所得税资产和递延所得税负债不以抵销后的净额列示</w:t>
      </w:r>
      <w:r>
        <w:rPr>
          <w:rFonts w:ascii="宋体" w:hAnsi="宋体" w:cs="宋体" w:eastAsia="宋体" w:hint="default"/>
          <w:spacing w:val="-1"/>
          <w:sz w:val="21"/>
          <w:szCs w:val="21"/>
        </w:rPr>
      </w:r>
    </w:p>
    <w:tbl>
      <w:tblPr>
        <w:tblW w:w="0" w:type="auto"/>
        <w:jc w:val="left"/>
        <w:tblInd w:w="697" w:type="dxa"/>
        <w:tblLayout w:type="fixed"/>
        <w:tblCellMar>
          <w:top w:w="0" w:type="dxa"/>
          <w:left w:w="0" w:type="dxa"/>
          <w:bottom w:w="0" w:type="dxa"/>
          <w:right w:w="0" w:type="dxa"/>
        </w:tblCellMar>
        <w:tblLook w:val="01E0"/>
      </w:tblPr>
      <w:tblGrid>
        <w:gridCol w:w="3903"/>
        <w:gridCol w:w="2021"/>
        <w:gridCol w:w="2026"/>
      </w:tblGrid>
      <w:tr>
        <w:trPr>
          <w:trHeight w:val="395" w:hRule="exact"/>
        </w:trPr>
        <w:tc>
          <w:tcPr>
            <w:tcW w:w="3903" w:type="dxa"/>
            <w:tcBorders>
              <w:top w:val="single" w:sz="12" w:space="0" w:color="000000"/>
              <w:left w:val="nil" w:sz="6" w:space="0" w:color="auto"/>
              <w:bottom w:val="nil" w:sz="6" w:space="0" w:color="auto"/>
              <w:right w:val="single" w:sz="4" w:space="0" w:color="000000"/>
            </w:tcBorders>
          </w:tcPr>
          <w:p>
            <w:pPr>
              <w:pStyle w:val="TableParagraph"/>
              <w:tabs>
                <w:tab w:pos="442" w:val="left" w:leader="none"/>
              </w:tabs>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0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586"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026"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586"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84" w:hRule="exact"/>
        </w:trPr>
        <w:tc>
          <w:tcPr>
            <w:tcW w:w="390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2021"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90" w:hRule="exact"/>
        </w:trPr>
        <w:tc>
          <w:tcPr>
            <w:tcW w:w="390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1,474,369.42</w:t>
            </w:r>
          </w:p>
        </w:tc>
        <w:tc>
          <w:tcPr>
            <w:tcW w:w="2026"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8"/>
              <w:jc w:val="right"/>
              <w:rPr>
                <w:rFonts w:ascii="Times New Roman" w:hAnsi="Times New Roman" w:cs="Times New Roman" w:eastAsia="Times New Roman" w:hint="default"/>
                <w:sz w:val="21"/>
                <w:szCs w:val="21"/>
              </w:rPr>
            </w:pPr>
            <w:r>
              <w:rPr>
                <w:rFonts w:ascii="Times New Roman"/>
                <w:spacing w:val="-1"/>
                <w:sz w:val="21"/>
              </w:rPr>
              <w:t>1,124,974.69</w:t>
            </w:r>
          </w:p>
        </w:tc>
      </w:tr>
      <w:tr>
        <w:trPr>
          <w:trHeight w:val="385" w:hRule="exact"/>
        </w:trPr>
        <w:tc>
          <w:tcPr>
            <w:tcW w:w="3903"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1,605,668.88</w:t>
            </w:r>
          </w:p>
        </w:tc>
        <w:tc>
          <w:tcPr>
            <w:tcW w:w="2026"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8"/>
              <w:jc w:val="right"/>
              <w:rPr>
                <w:rFonts w:ascii="Times New Roman" w:hAnsi="Times New Roman" w:cs="Times New Roman" w:eastAsia="Times New Roman" w:hint="default"/>
                <w:sz w:val="21"/>
                <w:szCs w:val="21"/>
              </w:rPr>
            </w:pPr>
            <w:r>
              <w:rPr>
                <w:rFonts w:ascii="Times New Roman"/>
                <w:spacing w:val="-1"/>
                <w:sz w:val="21"/>
              </w:rPr>
              <w:t>938,143.56</w:t>
            </w:r>
          </w:p>
        </w:tc>
      </w:tr>
      <w:tr>
        <w:trPr>
          <w:trHeight w:val="384" w:hRule="exact"/>
        </w:trPr>
        <w:tc>
          <w:tcPr>
            <w:tcW w:w="3903" w:type="dxa"/>
            <w:tcBorders>
              <w:top w:val="nil" w:sz="6" w:space="0" w:color="auto"/>
              <w:left w:val="nil" w:sz="6" w:space="0" w:color="auto"/>
              <w:bottom w:val="nil" w:sz="6" w:space="0" w:color="auto"/>
              <w:right w:val="single" w:sz="4" w:space="0" w:color="000000"/>
            </w:tcBorders>
          </w:tcPr>
          <w:p>
            <w:pPr>
              <w:pStyle w:val="TableParagraph"/>
              <w:tabs>
                <w:tab w:pos="442" w:val="left" w:leader="none"/>
              </w:tabs>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3,080,038.30</w:t>
            </w:r>
          </w:p>
        </w:tc>
        <w:tc>
          <w:tcPr>
            <w:tcW w:w="2026"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Times New Roman" w:hAnsi="Times New Roman" w:cs="Times New Roman" w:eastAsia="Times New Roman" w:hint="default"/>
                <w:sz w:val="21"/>
                <w:szCs w:val="21"/>
              </w:rPr>
            </w:pPr>
            <w:r>
              <w:rPr>
                <w:rFonts w:ascii="Times New Roman"/>
                <w:spacing w:val="-2"/>
                <w:sz w:val="21"/>
              </w:rPr>
              <w:t>2,063,118.25</w:t>
            </w:r>
          </w:p>
        </w:tc>
      </w:tr>
      <w:tr>
        <w:trPr>
          <w:trHeight w:val="379" w:hRule="exact"/>
        </w:trPr>
        <w:tc>
          <w:tcPr>
            <w:tcW w:w="390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b/>
                <w:bCs/>
                <w:sz w:val="21"/>
                <w:szCs w:val="21"/>
              </w:rPr>
              <w:t>递延所得税负债：</w:t>
            </w:r>
            <w:r>
              <w:rPr>
                <w:rFonts w:ascii="宋体" w:hAnsi="宋体" w:cs="宋体" w:eastAsia="宋体" w:hint="default"/>
                <w:sz w:val="21"/>
                <w:szCs w:val="21"/>
              </w:rPr>
            </w:r>
          </w:p>
        </w:tc>
        <w:tc>
          <w:tcPr>
            <w:tcW w:w="2021" w:type="dxa"/>
            <w:tcBorders>
              <w:top w:val="nil" w:sz="6" w:space="0" w:color="auto"/>
              <w:left w:val="single" w:sz="4" w:space="0" w:color="000000"/>
              <w:bottom w:val="nil" w:sz="6" w:space="0" w:color="auto"/>
              <w:right w:val="single" w:sz="4" w:space="0" w:color="000000"/>
            </w:tcBorders>
          </w:tcPr>
          <w:p>
            <w:pPr/>
          </w:p>
        </w:tc>
        <w:tc>
          <w:tcPr>
            <w:tcW w:w="2026"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903"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固定资产折旧、无形资产摊销</w:t>
            </w:r>
          </w:p>
        </w:tc>
        <w:tc>
          <w:tcPr>
            <w:tcW w:w="20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42,629.59</w:t>
            </w:r>
          </w:p>
        </w:tc>
        <w:tc>
          <w:tcPr>
            <w:tcW w:w="2026"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8"/>
              <w:jc w:val="right"/>
              <w:rPr>
                <w:rFonts w:ascii="Times New Roman" w:hAnsi="Times New Roman" w:cs="Times New Roman" w:eastAsia="Times New Roman" w:hint="default"/>
                <w:sz w:val="21"/>
                <w:szCs w:val="21"/>
              </w:rPr>
            </w:pPr>
            <w:r>
              <w:rPr>
                <w:rFonts w:ascii="Times New Roman"/>
                <w:spacing w:val="-1"/>
                <w:sz w:val="21"/>
              </w:rPr>
              <w:t>270,164.34</w:t>
            </w:r>
          </w:p>
        </w:tc>
      </w:tr>
    </w:tbl>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858" w:right="1782" w:firstLine="0"/>
        <w:jc w:val="left"/>
        <w:rPr>
          <w:rFonts w:ascii="宋体" w:hAnsi="宋体" w:cs="宋体" w:eastAsia="宋体" w:hint="default"/>
          <w:sz w:val="21"/>
          <w:szCs w:val="21"/>
        </w:rPr>
      </w:pPr>
      <w:r>
        <w:rPr/>
        <w:pict>
          <v:group style="position:absolute;margin-left:118.580002pt;margin-top:-64.536324pt;width:396.8pt;height:.5pt;mso-position-horizontal-relative:page;mso-position-vertical-relative:paragraph;z-index:-1304464" coordorigin="2372,-1291" coordsize="7936,10">
            <v:shape style="position:absolute;left:2372;top:-1291;width:5905;height:10" type="#_x0000_t75" stroked="false">
              <v:imagedata r:id="rId482" o:title=""/>
            </v:shape>
            <v:shape style="position:absolute;left:8272;top:-1291;width:2036;height:10" type="#_x0000_t75" stroked="false">
              <v:imagedata r:id="rId483" o:title=""/>
            </v:shape>
            <w10:wrap type="none"/>
          </v:group>
        </w:pict>
      </w:r>
      <w:r>
        <w:rPr/>
        <w:pict>
          <v:group style="position:absolute;margin-left:118.580002pt;margin-top:-45.336292pt;width:396.8pt;height:.5pt;mso-position-horizontal-relative:page;mso-position-vertical-relative:paragraph;z-index:-1304440" coordorigin="2372,-907" coordsize="7936,10">
            <v:shape style="position:absolute;left:2372;top:-907;width:5905;height:10" type="#_x0000_t75" stroked="false">
              <v:imagedata r:id="rId482" o:title=""/>
            </v:shape>
            <v:shape style="position:absolute;left:8272;top:-907;width:2036;height:10" type="#_x0000_t75" stroked="false">
              <v:imagedata r:id="rId484" o:title=""/>
            </v:shape>
            <w10:wrap type="none"/>
          </v:group>
        </w:pict>
      </w:r>
      <w:r>
        <w:rPr/>
        <w:pict>
          <v:group style="position:absolute;margin-left:330.549988pt;margin-top:16.843687pt;width:.75pt;height:133.6pt;mso-position-horizontal-relative:page;mso-position-vertical-relative:paragraph;z-index:-1304416" coordorigin="6611,337" coordsize="15,2672">
            <v:shape style="position:absolute;left:6616;top:337;width:10;height:2" type="#_x0000_t75" stroked="false">
              <v:imagedata r:id="rId485" o:title=""/>
            </v:shape>
            <v:group style="position:absolute;left:6616;top:358;width:10;height:20" coordorigin="6616,358" coordsize="10,20">
              <v:shape style="position:absolute;left:6616;top:358;width:10;height:20" coordorigin="6616,358" coordsize="10,20" path="m6616,378l6625,378,6625,358,6616,358,6616,378xe" filled="true" fillcolor="#000000" stroked="false">
                <v:path arrowok="t"/>
                <v:fill type="solid"/>
              </v:shape>
            </v:group>
            <v:group style="position:absolute;left:6616;top:378;width:10;height:20" coordorigin="6616,378" coordsize="10,20">
              <v:shape style="position:absolute;left:6616;top:378;width:10;height:20" coordorigin="6616,378" coordsize="10,20" path="m6616,397l6625,397,6625,378,6616,378,6616,397xe" filled="true" fillcolor="#000000" stroked="false">
                <v:path arrowok="t"/>
                <v:fill type="solid"/>
              </v:shape>
            </v:group>
            <v:group style="position:absolute;left:6616;top:397;width:10;height:20" coordorigin="6616,397" coordsize="10,20">
              <v:shape style="position:absolute;left:6616;top:397;width:10;height:20" coordorigin="6616,397" coordsize="10,20" path="m6616,416l6625,416,6625,397,6616,397,6616,416xe" filled="true" fillcolor="#000000" stroked="false">
                <v:path arrowok="t"/>
                <v:fill type="solid"/>
              </v:shape>
            </v:group>
            <v:group style="position:absolute;left:6616;top:416;width:10;height:20" coordorigin="6616,416" coordsize="10,20">
              <v:shape style="position:absolute;left:6616;top:416;width:10;height:20" coordorigin="6616,416" coordsize="10,20" path="m6616,435l6625,435,6625,416,6616,416,6616,435xe" filled="true" fillcolor="#000000" stroked="false">
                <v:path arrowok="t"/>
                <v:fill type="solid"/>
              </v:shape>
            </v:group>
            <v:group style="position:absolute;left:6616;top:435;width:10;height:20" coordorigin="6616,435" coordsize="10,20">
              <v:shape style="position:absolute;left:6616;top:435;width:10;height:20" coordorigin="6616,435" coordsize="10,20" path="m6616,454l6625,454,6625,435,6616,435,6616,454xe" filled="true" fillcolor="#000000" stroked="false">
                <v:path arrowok="t"/>
                <v:fill type="solid"/>
              </v:shape>
            </v:group>
            <v:group style="position:absolute;left:6616;top:454;width:10;height:20" coordorigin="6616,454" coordsize="10,20">
              <v:shape style="position:absolute;left:6616;top:454;width:10;height:20" coordorigin="6616,454" coordsize="10,20" path="m6616,474l6625,474,6625,454,6616,454,6616,474xe" filled="true" fillcolor="#000000" stroked="false">
                <v:path arrowok="t"/>
                <v:fill type="solid"/>
              </v:shape>
            </v:group>
            <v:group style="position:absolute;left:6616;top:474;width:10;height:20" coordorigin="6616,474" coordsize="10,20">
              <v:shape style="position:absolute;left:6616;top:474;width:10;height:20" coordorigin="6616,474" coordsize="10,20" path="m6616,493l6625,493,6625,474,6616,474,6616,493xe" filled="true" fillcolor="#000000" stroked="false">
                <v:path arrowok="t"/>
                <v:fill type="solid"/>
              </v:shape>
            </v:group>
            <v:group style="position:absolute;left:6616;top:493;width:10;height:20" coordorigin="6616,493" coordsize="10,20">
              <v:shape style="position:absolute;left:6616;top:493;width:10;height:20" coordorigin="6616,493" coordsize="10,20" path="m6616,512l6625,512,6625,493,6616,493,6616,512xe" filled="true" fillcolor="#000000" stroked="false">
                <v:path arrowok="t"/>
                <v:fill type="solid"/>
              </v:shape>
            </v:group>
            <v:group style="position:absolute;left:6616;top:512;width:10;height:20" coordorigin="6616,512" coordsize="10,20">
              <v:shape style="position:absolute;left:6616;top:512;width:10;height:20" coordorigin="6616,512" coordsize="10,20" path="m6616,531l6625,531,6625,512,6616,512,6616,531xe" filled="true" fillcolor="#000000" stroked="false">
                <v:path arrowok="t"/>
                <v:fill type="solid"/>
              </v:shape>
            </v:group>
            <v:group style="position:absolute;left:6616;top:531;width:10;height:20" coordorigin="6616,531" coordsize="10,20">
              <v:shape style="position:absolute;left:6616;top:531;width:10;height:20" coordorigin="6616,531" coordsize="10,20" path="m6616,550l6625,550,6625,531,6616,531,6616,550xe" filled="true" fillcolor="#000000" stroked="false">
                <v:path arrowok="t"/>
                <v:fill type="solid"/>
              </v:shape>
            </v:group>
            <v:group style="position:absolute;left:6616;top:550;width:10;height:20" coordorigin="6616,550" coordsize="10,20">
              <v:shape style="position:absolute;left:6616;top:550;width:10;height:20" coordorigin="6616,550" coordsize="10,20" path="m6616,570l6625,570,6625,550,6616,550,6616,570xe" filled="true" fillcolor="#000000" stroked="false">
                <v:path arrowok="t"/>
                <v:fill type="solid"/>
              </v:shape>
            </v:group>
            <v:group style="position:absolute;left:6616;top:570;width:10;height:20" coordorigin="6616,570" coordsize="10,20">
              <v:shape style="position:absolute;left:6616;top:570;width:10;height:20" coordorigin="6616,570" coordsize="10,20" path="m6616,589l6625,589,6625,570,6616,570,6616,589xe" filled="true" fillcolor="#000000" stroked="false">
                <v:path arrowok="t"/>
                <v:fill type="solid"/>
              </v:shape>
            </v:group>
            <v:group style="position:absolute;left:6616;top:589;width:10;height:20" coordorigin="6616,589" coordsize="10,20">
              <v:shape style="position:absolute;left:6616;top:589;width:10;height:20" coordorigin="6616,589" coordsize="10,20" path="m6616,608l6625,608,6625,589,6616,589,6616,608xe" filled="true" fillcolor="#000000" stroked="false">
                <v:path arrowok="t"/>
                <v:fill type="solid"/>
              </v:shape>
            </v:group>
            <v:group style="position:absolute;left:6616;top:608;width:10;height:20" coordorigin="6616,608" coordsize="10,20">
              <v:shape style="position:absolute;left:6616;top:608;width:10;height:20" coordorigin="6616,608" coordsize="10,20" path="m6616,627l6625,627,6625,608,6616,608,6616,627xe" filled="true" fillcolor="#000000" stroked="false">
                <v:path arrowok="t"/>
                <v:fill type="solid"/>
              </v:shape>
            </v:group>
            <v:group style="position:absolute;left:6616;top:627;width:10;height:20" coordorigin="6616,627" coordsize="10,20">
              <v:shape style="position:absolute;left:6616;top:627;width:10;height:20" coordorigin="6616,627" coordsize="10,20" path="m6616,646l6625,646,6625,627,6616,627,6616,646xe" filled="true" fillcolor="#000000" stroked="false">
                <v:path arrowok="t"/>
                <v:fill type="solid"/>
              </v:shape>
            </v:group>
            <v:group style="position:absolute;left:6616;top:646;width:10;height:20" coordorigin="6616,646" coordsize="10,20">
              <v:shape style="position:absolute;left:6616;top:646;width:10;height:20" coordorigin="6616,646" coordsize="10,20" path="m6616,666l6625,666,6625,646,6616,646,6616,666xe" filled="true" fillcolor="#000000" stroked="false">
                <v:path arrowok="t"/>
                <v:fill type="solid"/>
              </v:shape>
            </v:group>
            <v:group style="position:absolute;left:6616;top:666;width:10;height:20" coordorigin="6616,666" coordsize="10,20">
              <v:shape style="position:absolute;left:6616;top:666;width:10;height:20" coordorigin="6616,666" coordsize="10,20" path="m6616,685l6625,685,6625,666,6616,666,6616,685xe" filled="true" fillcolor="#000000" stroked="false">
                <v:path arrowok="t"/>
                <v:fill type="solid"/>
              </v:shape>
              <v:shape style="position:absolute;left:6611;top:711;width:5;height:10" type="#_x0000_t75" stroked="false">
                <v:imagedata r:id="rId486" o:title=""/>
              </v:shape>
            </v:group>
            <v:group style="position:absolute;left:6616;top:740;width:10;height:20" coordorigin="6616,740" coordsize="10,20">
              <v:shape style="position:absolute;left:6616;top:740;width:10;height:20" coordorigin="6616,740" coordsize="10,20" path="m6616,759l6625,759,6625,740,6616,740,6616,759xe" filled="true" fillcolor="#000000" stroked="false">
                <v:path arrowok="t"/>
                <v:fill type="solid"/>
              </v:shape>
            </v:group>
            <v:group style="position:absolute;left:6616;top:759;width:10;height:20" coordorigin="6616,759" coordsize="10,20">
              <v:shape style="position:absolute;left:6616;top:759;width:10;height:20" coordorigin="6616,759" coordsize="10,20" path="m6616,778l6625,778,6625,759,6616,759,6616,778xe" filled="true" fillcolor="#000000" stroked="false">
                <v:path arrowok="t"/>
                <v:fill type="solid"/>
              </v:shape>
            </v:group>
            <v:group style="position:absolute;left:6616;top:778;width:10;height:20" coordorigin="6616,778" coordsize="10,20">
              <v:shape style="position:absolute;left:6616;top:778;width:10;height:20" coordorigin="6616,778" coordsize="10,20" path="m6616,798l6625,798,6625,778,6616,778,6616,798xe" filled="true" fillcolor="#000000" stroked="false">
                <v:path arrowok="t"/>
                <v:fill type="solid"/>
              </v:shape>
            </v:group>
            <v:group style="position:absolute;left:6616;top:798;width:10;height:20" coordorigin="6616,798" coordsize="10,20">
              <v:shape style="position:absolute;left:6616;top:798;width:10;height:20" coordorigin="6616,798" coordsize="10,20" path="m6616,817l6625,817,6625,798,6616,798,6616,817xe" filled="true" fillcolor="#000000" stroked="false">
                <v:path arrowok="t"/>
                <v:fill type="solid"/>
              </v:shape>
            </v:group>
            <v:group style="position:absolute;left:6616;top:817;width:10;height:20" coordorigin="6616,817" coordsize="10,20">
              <v:shape style="position:absolute;left:6616;top:817;width:10;height:20" coordorigin="6616,817" coordsize="10,20" path="m6616,836l6625,836,6625,817,6616,817,6616,836xe" filled="true" fillcolor="#000000" stroked="false">
                <v:path arrowok="t"/>
                <v:fill type="solid"/>
              </v:shape>
            </v:group>
            <v:group style="position:absolute;left:6616;top:836;width:10;height:20" coordorigin="6616,836" coordsize="10,20">
              <v:shape style="position:absolute;left:6616;top:836;width:10;height:20" coordorigin="6616,836" coordsize="10,20" path="m6616,855l6625,855,6625,836,6616,836,6616,855xe" filled="true" fillcolor="#000000" stroked="false">
                <v:path arrowok="t"/>
                <v:fill type="solid"/>
              </v:shape>
            </v:group>
            <v:group style="position:absolute;left:6616;top:855;width:10;height:20" coordorigin="6616,855" coordsize="10,20">
              <v:shape style="position:absolute;left:6616;top:855;width:10;height:20" coordorigin="6616,855" coordsize="10,20" path="m6616,874l6625,874,6625,855,6616,855,6616,874xe" filled="true" fillcolor="#000000" stroked="false">
                <v:path arrowok="t"/>
                <v:fill type="solid"/>
              </v:shape>
            </v:group>
            <v:group style="position:absolute;left:6616;top:874;width:10;height:20" coordorigin="6616,874" coordsize="10,20">
              <v:shape style="position:absolute;left:6616;top:874;width:10;height:20" coordorigin="6616,874" coordsize="10,20" path="m6616,894l6625,894,6625,874,6616,874,6616,894xe" filled="true" fillcolor="#000000" stroked="false">
                <v:path arrowok="t"/>
                <v:fill type="solid"/>
              </v:shape>
            </v:group>
            <v:group style="position:absolute;left:6616;top:894;width:10;height:20" coordorigin="6616,894" coordsize="10,20">
              <v:shape style="position:absolute;left:6616;top:894;width:10;height:20" coordorigin="6616,894" coordsize="10,20" path="m6616,913l6625,913,6625,894,6616,894,6616,913xe" filled="true" fillcolor="#000000" stroked="false">
                <v:path arrowok="t"/>
                <v:fill type="solid"/>
              </v:shape>
            </v:group>
            <v:group style="position:absolute;left:6616;top:913;width:10;height:20" coordorigin="6616,913" coordsize="10,20">
              <v:shape style="position:absolute;left:6616;top:913;width:10;height:20" coordorigin="6616,913" coordsize="10,20" path="m6616,932l6625,932,6625,913,6616,913,6616,932xe" filled="true" fillcolor="#000000" stroked="false">
                <v:path arrowok="t"/>
                <v:fill type="solid"/>
              </v:shape>
            </v:group>
            <v:group style="position:absolute;left:6616;top:932;width:10;height:20" coordorigin="6616,932" coordsize="10,20">
              <v:shape style="position:absolute;left:6616;top:932;width:10;height:20" coordorigin="6616,932" coordsize="10,20" path="m6616,951l6625,951,6625,932,6616,932,6616,951xe" filled="true" fillcolor="#000000" stroked="false">
                <v:path arrowok="t"/>
                <v:fill type="solid"/>
              </v:shape>
            </v:group>
            <v:group style="position:absolute;left:6616;top:951;width:10;height:20" coordorigin="6616,951" coordsize="10,20">
              <v:shape style="position:absolute;left:6616;top:951;width:10;height:20" coordorigin="6616,951" coordsize="10,20" path="m6616,970l6625,970,6625,951,6616,951,6616,970xe" filled="true" fillcolor="#000000" stroked="false">
                <v:path arrowok="t"/>
                <v:fill type="solid"/>
              </v:shape>
            </v:group>
            <v:group style="position:absolute;left:6616;top:970;width:10;height:20" coordorigin="6616,970" coordsize="10,20">
              <v:shape style="position:absolute;left:6616;top:970;width:10;height:20" coordorigin="6616,970" coordsize="10,20" path="m6616,990l6625,990,6625,970,6616,970,6616,990xe" filled="true" fillcolor="#000000" stroked="false">
                <v:path arrowok="t"/>
                <v:fill type="solid"/>
              </v:shape>
            </v:group>
            <v:group style="position:absolute;left:6616;top:990;width:10;height:20" coordorigin="6616,990" coordsize="10,20">
              <v:shape style="position:absolute;left:6616;top:990;width:10;height:20" coordorigin="6616,990" coordsize="10,20" path="m6616,1009l6625,1009,6625,990,6616,990,6616,1009xe" filled="true" fillcolor="#000000" stroked="false">
                <v:path arrowok="t"/>
                <v:fill type="solid"/>
              </v:shape>
            </v:group>
            <v:group style="position:absolute;left:6616;top:1009;width:10;height:20" coordorigin="6616,1009" coordsize="10,20">
              <v:shape style="position:absolute;left:6616;top:1009;width:10;height:20" coordorigin="6616,1009" coordsize="10,20" path="m6616,1028l6625,1028,6625,1009,6616,1009,6616,1028xe" filled="true" fillcolor="#000000" stroked="false">
                <v:path arrowok="t"/>
                <v:fill type="solid"/>
              </v:shape>
            </v:group>
            <v:group style="position:absolute;left:6616;top:1028;width:10;height:20" coordorigin="6616,1028" coordsize="10,20">
              <v:shape style="position:absolute;left:6616;top:1028;width:10;height:20" coordorigin="6616,1028" coordsize="10,20" path="m6616,1047l6625,1047,6625,1028,6616,1028,6616,1047xe" filled="true" fillcolor="#000000" stroked="false">
                <v:path arrowok="t"/>
                <v:fill type="solid"/>
              </v:shape>
            </v:group>
            <v:group style="position:absolute;left:6616;top:1047;width:10;height:20" coordorigin="6616,1047" coordsize="10,20">
              <v:shape style="position:absolute;left:6616;top:1047;width:10;height:20" coordorigin="6616,1047" coordsize="10,20" path="m6616,1066l6625,1066,6625,1047,6616,1047,6616,1066xe" filled="true" fillcolor="#000000" stroked="false">
                <v:path arrowok="t"/>
                <v:fill type="solid"/>
              </v:shape>
              <v:shape style="position:absolute;left:6611;top:1098;width:5;height:10" type="#_x0000_t75" stroked="false">
                <v:imagedata r:id="rId486" o:title=""/>
              </v:shape>
            </v:group>
            <v:group style="position:absolute;left:6616;top:1126;width:10;height:20" coordorigin="6616,1126" coordsize="10,20">
              <v:shape style="position:absolute;left:6616;top:1126;width:10;height:20" coordorigin="6616,1126" coordsize="10,20" path="m6616,1146l6625,1146,6625,1126,6616,1126,6616,1146xe" filled="true" fillcolor="#000000" stroked="false">
                <v:path arrowok="t"/>
                <v:fill type="solid"/>
              </v:shape>
            </v:group>
            <v:group style="position:absolute;left:6616;top:1146;width:10;height:20" coordorigin="6616,1146" coordsize="10,20">
              <v:shape style="position:absolute;left:6616;top:1146;width:10;height:20" coordorigin="6616,1146" coordsize="10,20" path="m6616,1165l6625,1165,6625,1146,6616,1146,6616,1165xe" filled="true" fillcolor="#000000" stroked="false">
                <v:path arrowok="t"/>
                <v:fill type="solid"/>
              </v:shape>
            </v:group>
            <v:group style="position:absolute;left:6616;top:1165;width:10;height:20" coordorigin="6616,1165" coordsize="10,20">
              <v:shape style="position:absolute;left:6616;top:1165;width:10;height:20" coordorigin="6616,1165" coordsize="10,20" path="m6616,1184l6625,1184,6625,1165,6616,1165,6616,1184xe" filled="true" fillcolor="#000000" stroked="false">
                <v:path arrowok="t"/>
                <v:fill type="solid"/>
              </v:shape>
            </v:group>
            <v:group style="position:absolute;left:6616;top:1184;width:10;height:20" coordorigin="6616,1184" coordsize="10,20">
              <v:shape style="position:absolute;left:6616;top:1184;width:10;height:20" coordorigin="6616,1184" coordsize="10,20" path="m6616,1203l6625,1203,6625,1184,6616,1184,6616,1203xe" filled="true" fillcolor="#000000" stroked="false">
                <v:path arrowok="t"/>
                <v:fill type="solid"/>
              </v:shape>
            </v:group>
            <v:group style="position:absolute;left:6616;top:1203;width:10;height:20" coordorigin="6616,1203" coordsize="10,20">
              <v:shape style="position:absolute;left:6616;top:1203;width:10;height:20" coordorigin="6616,1203" coordsize="10,20" path="m6616,1222l6625,1222,6625,1203,6616,1203,6616,1222xe" filled="true" fillcolor="#000000" stroked="false">
                <v:path arrowok="t"/>
                <v:fill type="solid"/>
              </v:shape>
            </v:group>
            <v:group style="position:absolute;left:6616;top:1222;width:10;height:20" coordorigin="6616,1222" coordsize="10,20">
              <v:shape style="position:absolute;left:6616;top:1222;width:10;height:20" coordorigin="6616,1222" coordsize="10,20" path="m6616,1242l6625,1242,6625,1222,6616,1222,6616,1242xe" filled="true" fillcolor="#000000" stroked="false">
                <v:path arrowok="t"/>
                <v:fill type="solid"/>
              </v:shape>
            </v:group>
            <v:group style="position:absolute;left:6616;top:1242;width:10;height:20" coordorigin="6616,1242" coordsize="10,20">
              <v:shape style="position:absolute;left:6616;top:1242;width:10;height:20" coordorigin="6616,1242" coordsize="10,20" path="m6616,1261l6625,1261,6625,1242,6616,1242,6616,1261xe" filled="true" fillcolor="#000000" stroked="false">
                <v:path arrowok="t"/>
                <v:fill type="solid"/>
              </v:shape>
            </v:group>
            <v:group style="position:absolute;left:6616;top:1261;width:10;height:20" coordorigin="6616,1261" coordsize="10,20">
              <v:shape style="position:absolute;left:6616;top:1261;width:10;height:20" coordorigin="6616,1261" coordsize="10,20" path="m6616,1280l6625,1280,6625,1261,6616,1261,6616,1280xe" filled="true" fillcolor="#000000" stroked="false">
                <v:path arrowok="t"/>
                <v:fill type="solid"/>
              </v:shape>
            </v:group>
            <v:group style="position:absolute;left:6616;top:1280;width:10;height:20" coordorigin="6616,1280" coordsize="10,20">
              <v:shape style="position:absolute;left:6616;top:1280;width:10;height:20" coordorigin="6616,1280" coordsize="10,20" path="m6616,1299l6625,1299,6625,1280,6616,1280,6616,1299xe" filled="true" fillcolor="#000000" stroked="false">
                <v:path arrowok="t"/>
                <v:fill type="solid"/>
              </v:shape>
            </v:group>
            <v:group style="position:absolute;left:6616;top:1299;width:10;height:20" coordorigin="6616,1299" coordsize="10,20">
              <v:shape style="position:absolute;left:6616;top:1299;width:10;height:20" coordorigin="6616,1299" coordsize="10,20" path="m6616,1318l6625,1318,6625,1299,6616,1299,6616,1318xe" filled="true" fillcolor="#000000" stroked="false">
                <v:path arrowok="t"/>
                <v:fill type="solid"/>
              </v:shape>
            </v:group>
            <v:group style="position:absolute;left:6616;top:1318;width:10;height:20" coordorigin="6616,1318" coordsize="10,20">
              <v:shape style="position:absolute;left:6616;top:1318;width:10;height:20" coordorigin="6616,1318" coordsize="10,20" path="m6616,1338l6625,1338,6625,1318,6616,1318,6616,1338xe" filled="true" fillcolor="#000000" stroked="false">
                <v:path arrowok="t"/>
                <v:fill type="solid"/>
              </v:shape>
            </v:group>
            <v:group style="position:absolute;left:6616;top:1338;width:10;height:20" coordorigin="6616,1338" coordsize="10,20">
              <v:shape style="position:absolute;left:6616;top:1338;width:10;height:20" coordorigin="6616,1338" coordsize="10,20" path="m6616,1357l6625,1357,6625,1338,6616,1338,6616,1357xe" filled="true" fillcolor="#000000" stroked="false">
                <v:path arrowok="t"/>
                <v:fill type="solid"/>
              </v:shape>
            </v:group>
            <v:group style="position:absolute;left:6616;top:1357;width:10;height:20" coordorigin="6616,1357" coordsize="10,20">
              <v:shape style="position:absolute;left:6616;top:1357;width:10;height:20" coordorigin="6616,1357" coordsize="10,20" path="m6616,1376l6625,1376,6625,1357,6616,1357,6616,1376xe" filled="true" fillcolor="#000000" stroked="false">
                <v:path arrowok="t"/>
                <v:fill type="solid"/>
              </v:shape>
            </v:group>
            <v:group style="position:absolute;left:6616;top:1376;width:10;height:20" coordorigin="6616,1376" coordsize="10,20">
              <v:shape style="position:absolute;left:6616;top:1376;width:10;height:20" coordorigin="6616,1376" coordsize="10,20" path="m6616,1395l6625,1395,6625,1376,6616,1376,6616,1395xe" filled="true" fillcolor="#000000" stroked="false">
                <v:path arrowok="t"/>
                <v:fill type="solid"/>
              </v:shape>
            </v:group>
            <v:group style="position:absolute;left:6616;top:1395;width:10;height:20" coordorigin="6616,1395" coordsize="10,20">
              <v:shape style="position:absolute;left:6616;top:1395;width:10;height:20" coordorigin="6616,1395" coordsize="10,20" path="m6616,1414l6625,1414,6625,1395,6616,1395,6616,1414xe" filled="true" fillcolor="#000000" stroked="false">
                <v:path arrowok="t"/>
                <v:fill type="solid"/>
              </v:shape>
            </v:group>
            <v:group style="position:absolute;left:6616;top:1414;width:10;height:20" coordorigin="6616,1414" coordsize="10,20">
              <v:shape style="position:absolute;left:6616;top:1414;width:10;height:20" coordorigin="6616,1414" coordsize="10,20" path="m6616,1434l6625,1434,6625,1414,6616,1414,6616,1434xe" filled="true" fillcolor="#000000" stroked="false">
                <v:path arrowok="t"/>
                <v:fill type="solid"/>
              </v:shape>
            </v:group>
            <v:group style="position:absolute;left:6616;top:1434;width:10;height:20" coordorigin="6616,1434" coordsize="10,20">
              <v:shape style="position:absolute;left:6616;top:1434;width:10;height:20" coordorigin="6616,1434" coordsize="10,20" path="m6616,1453l6625,1453,6625,1434,6616,1434,6616,1453xe" filled="true" fillcolor="#000000" stroked="false">
                <v:path arrowok="t"/>
                <v:fill type="solid"/>
              </v:shape>
              <v:shape style="position:absolute;left:6611;top:1482;width:5;height:10" type="#_x0000_t75" stroked="false">
                <v:imagedata r:id="rId486" o:title=""/>
              </v:shape>
            </v:group>
            <v:group style="position:absolute;left:6616;top:1510;width:10;height:20" coordorigin="6616,1510" coordsize="10,20">
              <v:shape style="position:absolute;left:6616;top:1510;width:10;height:20" coordorigin="6616,1510" coordsize="10,20" path="m6616,1530l6625,1530,6625,1510,6616,1510,6616,1530xe" filled="true" fillcolor="#000000" stroked="false">
                <v:path arrowok="t"/>
                <v:fill type="solid"/>
              </v:shape>
            </v:group>
            <v:group style="position:absolute;left:6616;top:1530;width:10;height:20" coordorigin="6616,1530" coordsize="10,20">
              <v:shape style="position:absolute;left:6616;top:1530;width:10;height:20" coordorigin="6616,1530" coordsize="10,20" path="m6616,1549l6625,1549,6625,1530,6616,1530,6616,1549xe" filled="true" fillcolor="#000000" stroked="false">
                <v:path arrowok="t"/>
                <v:fill type="solid"/>
              </v:shape>
            </v:group>
            <v:group style="position:absolute;left:6616;top:1549;width:10;height:20" coordorigin="6616,1549" coordsize="10,20">
              <v:shape style="position:absolute;left:6616;top:1549;width:10;height:20" coordorigin="6616,1549" coordsize="10,20" path="m6616,1568l6625,1568,6625,1549,6616,1549,6616,1568xe" filled="true" fillcolor="#000000" stroked="false">
                <v:path arrowok="t"/>
                <v:fill type="solid"/>
              </v:shape>
            </v:group>
            <v:group style="position:absolute;left:6616;top:1568;width:10;height:20" coordorigin="6616,1568" coordsize="10,20">
              <v:shape style="position:absolute;left:6616;top:1568;width:10;height:20" coordorigin="6616,1568" coordsize="10,20" path="m6616,1587l6625,1587,6625,1568,6616,1568,6616,1587xe" filled="true" fillcolor="#000000" stroked="false">
                <v:path arrowok="t"/>
                <v:fill type="solid"/>
              </v:shape>
            </v:group>
            <v:group style="position:absolute;left:6616;top:1587;width:10;height:20" coordorigin="6616,1587" coordsize="10,20">
              <v:shape style="position:absolute;left:6616;top:1587;width:10;height:20" coordorigin="6616,1587" coordsize="10,20" path="m6616,1606l6625,1606,6625,1587,6616,1587,6616,1606xe" filled="true" fillcolor="#000000" stroked="false">
                <v:path arrowok="t"/>
                <v:fill type="solid"/>
              </v:shape>
            </v:group>
            <v:group style="position:absolute;left:6616;top:1606;width:10;height:20" coordorigin="6616,1606" coordsize="10,20">
              <v:shape style="position:absolute;left:6616;top:1606;width:10;height:20" coordorigin="6616,1606" coordsize="10,20" path="m6616,1626l6625,1626,6625,1606,6616,1606,6616,1626xe" filled="true" fillcolor="#000000" stroked="false">
                <v:path arrowok="t"/>
                <v:fill type="solid"/>
              </v:shape>
            </v:group>
            <v:group style="position:absolute;left:6616;top:1626;width:10;height:20" coordorigin="6616,1626" coordsize="10,20">
              <v:shape style="position:absolute;left:6616;top:1626;width:10;height:20" coordorigin="6616,1626" coordsize="10,20" path="m6616,1645l6625,1645,6625,1626,6616,1626,6616,1645xe" filled="true" fillcolor="#000000" stroked="false">
                <v:path arrowok="t"/>
                <v:fill type="solid"/>
              </v:shape>
            </v:group>
            <v:group style="position:absolute;left:6616;top:1645;width:10;height:20" coordorigin="6616,1645" coordsize="10,20">
              <v:shape style="position:absolute;left:6616;top:1645;width:10;height:20" coordorigin="6616,1645" coordsize="10,20" path="m6616,1664l6625,1664,6625,1645,6616,1645,6616,1664xe" filled="true" fillcolor="#000000" stroked="false">
                <v:path arrowok="t"/>
                <v:fill type="solid"/>
              </v:shape>
            </v:group>
            <v:group style="position:absolute;left:6616;top:1664;width:10;height:20" coordorigin="6616,1664" coordsize="10,20">
              <v:shape style="position:absolute;left:6616;top:1664;width:10;height:20" coordorigin="6616,1664" coordsize="10,20" path="m6616,1683l6625,1683,6625,1664,6616,1664,6616,1683xe" filled="true" fillcolor="#000000" stroked="false">
                <v:path arrowok="t"/>
                <v:fill type="solid"/>
              </v:shape>
            </v:group>
            <v:group style="position:absolute;left:6616;top:1683;width:10;height:20" coordorigin="6616,1683" coordsize="10,20">
              <v:shape style="position:absolute;left:6616;top:1683;width:10;height:20" coordorigin="6616,1683" coordsize="10,20" path="m6616,1702l6625,1702,6625,1683,6616,1683,6616,1702xe" filled="true" fillcolor="#000000" stroked="false">
                <v:path arrowok="t"/>
                <v:fill type="solid"/>
              </v:shape>
            </v:group>
            <v:group style="position:absolute;left:6616;top:1702;width:10;height:20" coordorigin="6616,1702" coordsize="10,20">
              <v:shape style="position:absolute;left:6616;top:1702;width:10;height:20" coordorigin="6616,1702" coordsize="10,20" path="m6616,1722l6625,1722,6625,1702,6616,1702,6616,1722xe" filled="true" fillcolor="#000000" stroked="false">
                <v:path arrowok="t"/>
                <v:fill type="solid"/>
              </v:shape>
            </v:group>
            <v:group style="position:absolute;left:6616;top:1722;width:10;height:20" coordorigin="6616,1722" coordsize="10,20">
              <v:shape style="position:absolute;left:6616;top:1722;width:10;height:20" coordorigin="6616,1722" coordsize="10,20" path="m6616,1741l6625,1741,6625,1722,6616,1722,6616,1741xe" filled="true" fillcolor="#000000" stroked="false">
                <v:path arrowok="t"/>
                <v:fill type="solid"/>
              </v:shape>
            </v:group>
            <v:group style="position:absolute;left:6616;top:1741;width:10;height:20" coordorigin="6616,1741" coordsize="10,20">
              <v:shape style="position:absolute;left:6616;top:1741;width:10;height:20" coordorigin="6616,1741" coordsize="10,20" path="m6616,1760l6625,1760,6625,1741,6616,1741,6616,1760xe" filled="true" fillcolor="#000000" stroked="false">
                <v:path arrowok="t"/>
                <v:fill type="solid"/>
              </v:shape>
            </v:group>
            <v:group style="position:absolute;left:6616;top:1760;width:10;height:20" coordorigin="6616,1760" coordsize="10,20">
              <v:shape style="position:absolute;left:6616;top:1760;width:10;height:20" coordorigin="6616,1760" coordsize="10,20" path="m6616,1779l6625,1779,6625,1760,6616,1760,6616,1779xe" filled="true" fillcolor="#000000" stroked="false">
                <v:path arrowok="t"/>
                <v:fill type="solid"/>
              </v:shape>
            </v:group>
            <v:group style="position:absolute;left:6616;top:1779;width:10;height:20" coordorigin="6616,1779" coordsize="10,20">
              <v:shape style="position:absolute;left:6616;top:1779;width:10;height:20" coordorigin="6616,1779" coordsize="10,20" path="m6616,1798l6625,1798,6625,1779,6616,1779,6616,1798xe" filled="true" fillcolor="#000000" stroked="false">
                <v:path arrowok="t"/>
                <v:fill type="solid"/>
              </v:shape>
            </v:group>
            <v:group style="position:absolute;left:6616;top:1798;width:10;height:20" coordorigin="6616,1798" coordsize="10,20">
              <v:shape style="position:absolute;left:6616;top:1798;width:10;height:20" coordorigin="6616,1798" coordsize="10,20" path="m6616,1818l6625,1818,6625,1798,6616,1798,6616,1818xe" filled="true" fillcolor="#000000" stroked="false">
                <v:path arrowok="t"/>
                <v:fill type="solid"/>
              </v:shape>
            </v:group>
            <v:group style="position:absolute;left:6616;top:1818;width:10;height:20" coordorigin="6616,1818" coordsize="10,20">
              <v:shape style="position:absolute;left:6616;top:1818;width:10;height:20" coordorigin="6616,1818" coordsize="10,20" path="m6616,1837l6625,1837,6625,1818,6616,1818,6616,1837xe" filled="true" fillcolor="#000000" stroked="false">
                <v:path arrowok="t"/>
                <v:fill type="solid"/>
              </v:shape>
              <v:shape style="position:absolute;left:6611;top:1866;width:5;height:10" type="#_x0000_t75" stroked="false">
                <v:imagedata r:id="rId486" o:title=""/>
              </v:shape>
            </v:group>
            <v:group style="position:absolute;left:6616;top:1894;width:10;height:20" coordorigin="6616,1894" coordsize="10,20">
              <v:shape style="position:absolute;left:6616;top:1894;width:10;height:20" coordorigin="6616,1894" coordsize="10,20" path="m6616,1914l6625,1914,6625,1894,6616,1894,6616,1914xe" filled="true" fillcolor="#000000" stroked="false">
                <v:path arrowok="t"/>
                <v:fill type="solid"/>
              </v:shape>
            </v:group>
            <v:group style="position:absolute;left:6616;top:1914;width:10;height:20" coordorigin="6616,1914" coordsize="10,20">
              <v:shape style="position:absolute;left:6616;top:1914;width:10;height:20" coordorigin="6616,1914" coordsize="10,20" path="m6616,1933l6625,1933,6625,1914,6616,1914,6616,1933xe" filled="true" fillcolor="#000000" stroked="false">
                <v:path arrowok="t"/>
                <v:fill type="solid"/>
              </v:shape>
            </v:group>
            <v:group style="position:absolute;left:6616;top:1933;width:10;height:20" coordorigin="6616,1933" coordsize="10,20">
              <v:shape style="position:absolute;left:6616;top:1933;width:10;height:20" coordorigin="6616,1933" coordsize="10,20" path="m6616,1952l6625,1952,6625,1933,6616,1933,6616,1952xe" filled="true" fillcolor="#000000" stroked="false">
                <v:path arrowok="t"/>
                <v:fill type="solid"/>
              </v:shape>
            </v:group>
            <v:group style="position:absolute;left:6616;top:1952;width:10;height:20" coordorigin="6616,1952" coordsize="10,20">
              <v:shape style="position:absolute;left:6616;top:1952;width:10;height:20" coordorigin="6616,1952" coordsize="10,20" path="m6616,1971l6625,1971,6625,1952,6616,1952,6616,1971xe" filled="true" fillcolor="#000000" stroked="false">
                <v:path arrowok="t"/>
                <v:fill type="solid"/>
              </v:shape>
            </v:group>
            <v:group style="position:absolute;left:6616;top:1971;width:10;height:20" coordorigin="6616,1971" coordsize="10,20">
              <v:shape style="position:absolute;left:6616;top:1971;width:10;height:20" coordorigin="6616,1971" coordsize="10,20" path="m6616,1990l6625,1990,6625,1971,6616,1971,6616,1990xe" filled="true" fillcolor="#000000" stroked="false">
                <v:path arrowok="t"/>
                <v:fill type="solid"/>
              </v:shape>
            </v:group>
            <v:group style="position:absolute;left:6616;top:1990;width:10;height:20" coordorigin="6616,1990" coordsize="10,20">
              <v:shape style="position:absolute;left:6616;top:1990;width:10;height:20" coordorigin="6616,1990" coordsize="10,20" path="m6616,2010l6625,2010,6625,1990,6616,1990,6616,2010xe" filled="true" fillcolor="#000000" stroked="false">
                <v:path arrowok="t"/>
                <v:fill type="solid"/>
              </v:shape>
            </v:group>
            <v:group style="position:absolute;left:6616;top:2010;width:10;height:20" coordorigin="6616,2010" coordsize="10,20">
              <v:shape style="position:absolute;left:6616;top:2010;width:10;height:20" coordorigin="6616,2010" coordsize="10,20" path="m6616,2029l6625,2029,6625,2010,6616,2010,6616,2029xe" filled="true" fillcolor="#000000" stroked="false">
                <v:path arrowok="t"/>
                <v:fill type="solid"/>
              </v:shape>
            </v:group>
            <v:group style="position:absolute;left:6616;top:2029;width:10;height:20" coordorigin="6616,2029" coordsize="10,20">
              <v:shape style="position:absolute;left:6616;top:2029;width:10;height:20" coordorigin="6616,2029" coordsize="10,20" path="m6616,2048l6625,2048,6625,2029,6616,2029,6616,2048xe" filled="true" fillcolor="#000000" stroked="false">
                <v:path arrowok="t"/>
                <v:fill type="solid"/>
              </v:shape>
            </v:group>
            <v:group style="position:absolute;left:6616;top:2048;width:10;height:20" coordorigin="6616,2048" coordsize="10,20">
              <v:shape style="position:absolute;left:6616;top:2048;width:10;height:20" coordorigin="6616,2048" coordsize="10,20" path="m6616,2067l6625,2067,6625,2048,6616,2048,6616,2067xe" filled="true" fillcolor="#000000" stroked="false">
                <v:path arrowok="t"/>
                <v:fill type="solid"/>
              </v:shape>
            </v:group>
            <v:group style="position:absolute;left:6616;top:2067;width:10;height:20" coordorigin="6616,2067" coordsize="10,20">
              <v:shape style="position:absolute;left:6616;top:2067;width:10;height:20" coordorigin="6616,2067" coordsize="10,20" path="m6616,2086l6625,2086,6625,2067,6616,2067,6616,2086xe" filled="true" fillcolor="#000000" stroked="false">
                <v:path arrowok="t"/>
                <v:fill type="solid"/>
              </v:shape>
            </v:group>
            <v:group style="position:absolute;left:6616;top:2086;width:10;height:20" coordorigin="6616,2086" coordsize="10,20">
              <v:shape style="position:absolute;left:6616;top:2086;width:10;height:20" coordorigin="6616,2086" coordsize="10,20" path="m6616,2106l6625,2106,6625,2086,6616,2086,6616,2106xe" filled="true" fillcolor="#000000" stroked="false">
                <v:path arrowok="t"/>
                <v:fill type="solid"/>
              </v:shape>
            </v:group>
            <v:group style="position:absolute;left:6616;top:2106;width:10;height:20" coordorigin="6616,2106" coordsize="10,20">
              <v:shape style="position:absolute;left:6616;top:2106;width:10;height:20" coordorigin="6616,2106" coordsize="10,20" path="m6616,2125l6625,2125,6625,2106,6616,2106,6616,2125xe" filled="true" fillcolor="#000000" stroked="false">
                <v:path arrowok="t"/>
                <v:fill type="solid"/>
              </v:shape>
            </v:group>
            <v:group style="position:absolute;left:6616;top:2125;width:10;height:20" coordorigin="6616,2125" coordsize="10,20">
              <v:shape style="position:absolute;left:6616;top:2125;width:10;height:20" coordorigin="6616,2125" coordsize="10,20" path="m6616,2144l6625,2144,6625,2125,6616,2125,6616,2144xe" filled="true" fillcolor="#000000" stroked="false">
                <v:path arrowok="t"/>
                <v:fill type="solid"/>
              </v:shape>
            </v:group>
            <v:group style="position:absolute;left:6616;top:2144;width:10;height:20" coordorigin="6616,2144" coordsize="10,20">
              <v:shape style="position:absolute;left:6616;top:2144;width:10;height:20" coordorigin="6616,2144" coordsize="10,20" path="m6616,2163l6625,2163,6625,2144,6616,2144,6616,2163xe" filled="true" fillcolor="#000000" stroked="false">
                <v:path arrowok="t"/>
                <v:fill type="solid"/>
              </v:shape>
            </v:group>
            <v:group style="position:absolute;left:6616;top:2163;width:10;height:20" coordorigin="6616,2163" coordsize="10,20">
              <v:shape style="position:absolute;left:6616;top:2163;width:10;height:20" coordorigin="6616,2163" coordsize="10,20" path="m6616,2182l6625,2182,6625,2163,6616,2163,6616,2182xe" filled="true" fillcolor="#000000" stroked="false">
                <v:path arrowok="t"/>
                <v:fill type="solid"/>
              </v:shape>
            </v:group>
            <v:group style="position:absolute;left:6616;top:2182;width:10;height:20" coordorigin="6616,2182" coordsize="10,20">
              <v:shape style="position:absolute;left:6616;top:2182;width:10;height:20" coordorigin="6616,2182" coordsize="10,20" path="m6616,2202l6625,2202,6625,2182,6616,2182,6616,2202xe" filled="true" fillcolor="#000000" stroked="false">
                <v:path arrowok="t"/>
                <v:fill type="solid"/>
              </v:shape>
            </v:group>
            <v:group style="position:absolute;left:6616;top:2202;width:10;height:20" coordorigin="6616,2202" coordsize="10,20">
              <v:shape style="position:absolute;left:6616;top:2202;width:10;height:20" coordorigin="6616,2202" coordsize="10,20" path="m6616,2221l6625,2221,6625,2202,6616,2202,6616,2221xe" filled="true" fillcolor="#000000" stroked="false">
                <v:path arrowok="t"/>
                <v:fill type="solid"/>
              </v:shape>
              <v:shape style="position:absolute;left:6611;top:2250;width:5;height:10" type="#_x0000_t75" stroked="false">
                <v:imagedata r:id="rId486" o:title=""/>
              </v:shape>
            </v:group>
            <v:group style="position:absolute;left:6616;top:2278;width:10;height:20" coordorigin="6616,2278" coordsize="10,20">
              <v:shape style="position:absolute;left:6616;top:2278;width:10;height:20" coordorigin="6616,2278" coordsize="10,20" path="m6616,2298l6625,2298,6625,2278,6616,2278,6616,2298xe" filled="true" fillcolor="#000000" stroked="false">
                <v:path arrowok="t"/>
                <v:fill type="solid"/>
              </v:shape>
            </v:group>
            <v:group style="position:absolute;left:6616;top:2298;width:10;height:20" coordorigin="6616,2298" coordsize="10,20">
              <v:shape style="position:absolute;left:6616;top:2298;width:10;height:20" coordorigin="6616,2298" coordsize="10,20" path="m6616,2317l6625,2317,6625,2298,6616,2298,6616,2317xe" filled="true" fillcolor="#000000" stroked="false">
                <v:path arrowok="t"/>
                <v:fill type="solid"/>
              </v:shape>
            </v:group>
            <v:group style="position:absolute;left:6616;top:2317;width:10;height:20" coordorigin="6616,2317" coordsize="10,20">
              <v:shape style="position:absolute;left:6616;top:2317;width:10;height:20" coordorigin="6616,2317" coordsize="10,20" path="m6616,2336l6625,2336,6625,2317,6616,2317,6616,2336xe" filled="true" fillcolor="#000000" stroked="false">
                <v:path arrowok="t"/>
                <v:fill type="solid"/>
              </v:shape>
            </v:group>
            <v:group style="position:absolute;left:6616;top:2336;width:10;height:20" coordorigin="6616,2336" coordsize="10,20">
              <v:shape style="position:absolute;left:6616;top:2336;width:10;height:20" coordorigin="6616,2336" coordsize="10,20" path="m6616,2355l6625,2355,6625,2336,6616,2336,6616,2355xe" filled="true" fillcolor="#000000" stroked="false">
                <v:path arrowok="t"/>
                <v:fill type="solid"/>
              </v:shape>
            </v:group>
            <v:group style="position:absolute;left:6616;top:2355;width:10;height:20" coordorigin="6616,2355" coordsize="10,20">
              <v:shape style="position:absolute;left:6616;top:2355;width:10;height:20" coordorigin="6616,2355" coordsize="10,20" path="m6616,2374l6625,2374,6625,2355,6616,2355,6616,2374xe" filled="true" fillcolor="#000000" stroked="false">
                <v:path arrowok="t"/>
                <v:fill type="solid"/>
              </v:shape>
            </v:group>
            <v:group style="position:absolute;left:6616;top:2374;width:10;height:20" coordorigin="6616,2374" coordsize="10,20">
              <v:shape style="position:absolute;left:6616;top:2374;width:10;height:20" coordorigin="6616,2374" coordsize="10,20" path="m6616,2394l6625,2394,6625,2374,6616,2374,6616,2394xe" filled="true" fillcolor="#000000" stroked="false">
                <v:path arrowok="t"/>
                <v:fill type="solid"/>
              </v:shape>
            </v:group>
            <v:group style="position:absolute;left:6616;top:2394;width:10;height:20" coordorigin="6616,2394" coordsize="10,20">
              <v:shape style="position:absolute;left:6616;top:2394;width:10;height:20" coordorigin="6616,2394" coordsize="10,20" path="m6616,2413l6625,2413,6625,2394,6616,2394,6616,2413xe" filled="true" fillcolor="#000000" stroked="false">
                <v:path arrowok="t"/>
                <v:fill type="solid"/>
              </v:shape>
            </v:group>
            <v:group style="position:absolute;left:6616;top:2413;width:10;height:20" coordorigin="6616,2413" coordsize="10,20">
              <v:shape style="position:absolute;left:6616;top:2413;width:10;height:20" coordorigin="6616,2413" coordsize="10,20" path="m6616,2432l6625,2432,6625,2413,6616,2413,6616,2432xe" filled="true" fillcolor="#000000" stroked="false">
                <v:path arrowok="t"/>
                <v:fill type="solid"/>
              </v:shape>
            </v:group>
            <v:group style="position:absolute;left:6616;top:2432;width:10;height:20" coordorigin="6616,2432" coordsize="10,20">
              <v:shape style="position:absolute;left:6616;top:2432;width:10;height:20" coordorigin="6616,2432" coordsize="10,20" path="m6616,2451l6625,2451,6625,2432,6616,2432,6616,2451xe" filled="true" fillcolor="#000000" stroked="false">
                <v:path arrowok="t"/>
                <v:fill type="solid"/>
              </v:shape>
            </v:group>
            <v:group style="position:absolute;left:6616;top:2451;width:10;height:20" coordorigin="6616,2451" coordsize="10,20">
              <v:shape style="position:absolute;left:6616;top:2451;width:10;height:20" coordorigin="6616,2451" coordsize="10,20" path="m6616,2470l6625,2470,6625,2451,6616,2451,6616,2470xe" filled="true" fillcolor="#000000" stroked="false">
                <v:path arrowok="t"/>
                <v:fill type="solid"/>
              </v:shape>
            </v:group>
            <v:group style="position:absolute;left:6616;top:2470;width:10;height:20" coordorigin="6616,2470" coordsize="10,20">
              <v:shape style="position:absolute;left:6616;top:2470;width:10;height:20" coordorigin="6616,2470" coordsize="10,20" path="m6616,2490l6625,2490,6625,2470,6616,2470,6616,2490xe" filled="true" fillcolor="#000000" stroked="false">
                <v:path arrowok="t"/>
                <v:fill type="solid"/>
              </v:shape>
            </v:group>
            <v:group style="position:absolute;left:6616;top:2490;width:10;height:20" coordorigin="6616,2490" coordsize="10,20">
              <v:shape style="position:absolute;left:6616;top:2490;width:10;height:20" coordorigin="6616,2490" coordsize="10,20" path="m6616,2509l6625,2509,6625,2490,6616,2490,6616,2509xe" filled="true" fillcolor="#000000" stroked="false">
                <v:path arrowok="t"/>
                <v:fill type="solid"/>
              </v:shape>
            </v:group>
            <v:group style="position:absolute;left:6616;top:2509;width:10;height:20" coordorigin="6616,2509" coordsize="10,20">
              <v:shape style="position:absolute;left:6616;top:2509;width:10;height:20" coordorigin="6616,2509" coordsize="10,20" path="m6616,2528l6625,2528,6625,2509,6616,2509,6616,2528xe" filled="true" fillcolor="#000000" stroked="false">
                <v:path arrowok="t"/>
                <v:fill type="solid"/>
              </v:shape>
            </v:group>
            <v:group style="position:absolute;left:6616;top:2528;width:10;height:20" coordorigin="6616,2528" coordsize="10,20">
              <v:shape style="position:absolute;left:6616;top:2528;width:10;height:20" coordorigin="6616,2528" coordsize="10,20" path="m6616,2547l6625,2547,6625,2528,6616,2528,6616,2547xe" filled="true" fillcolor="#000000" stroked="false">
                <v:path arrowok="t"/>
                <v:fill type="solid"/>
              </v:shape>
            </v:group>
            <v:group style="position:absolute;left:6616;top:2547;width:10;height:20" coordorigin="6616,2547" coordsize="10,20">
              <v:shape style="position:absolute;left:6616;top:2547;width:10;height:20" coordorigin="6616,2547" coordsize="10,20" path="m6616,2566l6625,2566,6625,2547,6616,2547,6616,2566xe" filled="true" fillcolor="#000000" stroked="false">
                <v:path arrowok="t"/>
                <v:fill type="solid"/>
              </v:shape>
            </v:group>
            <v:group style="position:absolute;left:6616;top:2566;width:10;height:20" coordorigin="6616,2566" coordsize="10,20">
              <v:shape style="position:absolute;left:6616;top:2566;width:10;height:20" coordorigin="6616,2566" coordsize="10,20" path="m6616,2586l6625,2586,6625,2566,6616,2566,6616,2586xe" filled="true" fillcolor="#000000" stroked="false">
                <v:path arrowok="t"/>
                <v:fill type="solid"/>
              </v:shape>
            </v:group>
            <v:group style="position:absolute;left:6616;top:2586;width:10;height:20" coordorigin="6616,2586" coordsize="10,20">
              <v:shape style="position:absolute;left:6616;top:2586;width:10;height:20" coordorigin="6616,2586" coordsize="10,20" path="m6616,2605l6625,2605,6625,2586,6616,2586,6616,2605xe" filled="true" fillcolor="#000000" stroked="false">
                <v:path arrowok="t"/>
                <v:fill type="solid"/>
              </v:shape>
              <v:shape style="position:absolute;left:6611;top:2634;width:5;height:10" type="#_x0000_t75" stroked="false">
                <v:imagedata r:id="rId486" o:title=""/>
              </v:shape>
            </v:group>
            <v:group style="position:absolute;left:6616;top:2662;width:10;height:20" coordorigin="6616,2662" coordsize="10,20">
              <v:shape style="position:absolute;left:6616;top:2662;width:10;height:20" coordorigin="6616,2662" coordsize="10,20" path="m6616,2682l6625,2682,6625,2662,6616,2662,6616,2682xe" filled="true" fillcolor="#000000" stroked="false">
                <v:path arrowok="t"/>
                <v:fill type="solid"/>
              </v:shape>
            </v:group>
            <v:group style="position:absolute;left:6616;top:2682;width:10;height:20" coordorigin="6616,2682" coordsize="10,20">
              <v:shape style="position:absolute;left:6616;top:2682;width:10;height:20" coordorigin="6616,2682" coordsize="10,20" path="m6616,2701l6625,2701,6625,2682,6616,2682,6616,2701xe" filled="true" fillcolor="#000000" stroked="false">
                <v:path arrowok="t"/>
                <v:fill type="solid"/>
              </v:shape>
            </v:group>
            <v:group style="position:absolute;left:6616;top:2701;width:10;height:20" coordorigin="6616,2701" coordsize="10,20">
              <v:shape style="position:absolute;left:6616;top:2701;width:10;height:20" coordorigin="6616,2701" coordsize="10,20" path="m6616,2720l6625,2720,6625,2701,6616,2701,6616,2720xe" filled="true" fillcolor="#000000" stroked="false">
                <v:path arrowok="t"/>
                <v:fill type="solid"/>
              </v:shape>
            </v:group>
            <v:group style="position:absolute;left:6616;top:2720;width:10;height:20" coordorigin="6616,2720" coordsize="10,20">
              <v:shape style="position:absolute;left:6616;top:2720;width:10;height:20" coordorigin="6616,2720" coordsize="10,20" path="m6616,2739l6625,2739,6625,2720,6616,2720,6616,2739xe" filled="true" fillcolor="#000000" stroked="false">
                <v:path arrowok="t"/>
                <v:fill type="solid"/>
              </v:shape>
            </v:group>
            <v:group style="position:absolute;left:6616;top:2739;width:10;height:20" coordorigin="6616,2739" coordsize="10,20">
              <v:shape style="position:absolute;left:6616;top:2739;width:10;height:20" coordorigin="6616,2739" coordsize="10,20" path="m6616,2758l6625,2758,6625,2739,6616,2739,6616,2758xe" filled="true" fillcolor="#000000" stroked="false">
                <v:path arrowok="t"/>
                <v:fill type="solid"/>
              </v:shape>
            </v:group>
            <v:group style="position:absolute;left:6616;top:2758;width:10;height:20" coordorigin="6616,2758" coordsize="10,20">
              <v:shape style="position:absolute;left:6616;top:2758;width:10;height:20" coordorigin="6616,2758" coordsize="10,20" path="m6616,2778l6625,2778,6625,2758,6616,2758,6616,2778xe" filled="true" fillcolor="#000000" stroked="false">
                <v:path arrowok="t"/>
                <v:fill type="solid"/>
              </v:shape>
            </v:group>
            <v:group style="position:absolute;left:6616;top:2778;width:10;height:20" coordorigin="6616,2778" coordsize="10,20">
              <v:shape style="position:absolute;left:6616;top:2778;width:10;height:20" coordorigin="6616,2778" coordsize="10,20" path="m6616,2797l6625,2797,6625,2778,6616,2778,6616,2797xe" filled="true" fillcolor="#000000" stroked="false">
                <v:path arrowok="t"/>
                <v:fill type="solid"/>
              </v:shape>
            </v:group>
            <v:group style="position:absolute;left:6616;top:2797;width:10;height:20" coordorigin="6616,2797" coordsize="10,20">
              <v:shape style="position:absolute;left:6616;top:2797;width:10;height:20" coordorigin="6616,2797" coordsize="10,20" path="m6616,2816l6625,2816,6625,2797,6616,2797,6616,2816xe" filled="true" fillcolor="#000000" stroked="false">
                <v:path arrowok="t"/>
                <v:fill type="solid"/>
              </v:shape>
            </v:group>
            <v:group style="position:absolute;left:6616;top:2816;width:10;height:20" coordorigin="6616,2816" coordsize="10,20">
              <v:shape style="position:absolute;left:6616;top:2816;width:10;height:20" coordorigin="6616,2816" coordsize="10,20" path="m6616,2835l6625,2835,6625,2816,6616,2816,6616,2835xe" filled="true" fillcolor="#000000" stroked="false">
                <v:path arrowok="t"/>
                <v:fill type="solid"/>
              </v:shape>
            </v:group>
            <v:group style="position:absolute;left:6616;top:2835;width:10;height:20" coordorigin="6616,2835" coordsize="10,20">
              <v:shape style="position:absolute;left:6616;top:2835;width:10;height:20" coordorigin="6616,2835" coordsize="10,20" path="m6616,2854l6625,2854,6625,2835,6616,2835,6616,2854xe" filled="true" fillcolor="#000000" stroked="false">
                <v:path arrowok="t"/>
                <v:fill type="solid"/>
              </v:shape>
            </v:group>
            <v:group style="position:absolute;left:6616;top:2854;width:10;height:20" coordorigin="6616,2854" coordsize="10,20">
              <v:shape style="position:absolute;left:6616;top:2854;width:10;height:20" coordorigin="6616,2854" coordsize="10,20" path="m6616,2874l6625,2874,6625,2854,6616,2854,6616,2874xe" filled="true" fillcolor="#000000" stroked="false">
                <v:path arrowok="t"/>
                <v:fill type="solid"/>
              </v:shape>
            </v:group>
            <v:group style="position:absolute;left:6616;top:2874;width:10;height:20" coordorigin="6616,2874" coordsize="10,20">
              <v:shape style="position:absolute;left:6616;top:2874;width:10;height:20" coordorigin="6616,2874" coordsize="10,20" path="m6616,2893l6625,2893,6625,2874,6616,2874,6616,2893xe" filled="true" fillcolor="#000000" stroked="false">
                <v:path arrowok="t"/>
                <v:fill type="solid"/>
              </v:shape>
            </v:group>
            <v:group style="position:absolute;left:6616;top:2893;width:10;height:20" coordorigin="6616,2893" coordsize="10,20">
              <v:shape style="position:absolute;left:6616;top:2893;width:10;height:20" coordorigin="6616,2893" coordsize="10,20" path="m6616,2912l6625,2912,6625,2893,6616,2893,6616,2912xe" filled="true" fillcolor="#000000" stroked="false">
                <v:path arrowok="t"/>
                <v:fill type="solid"/>
              </v:shape>
            </v:group>
            <v:group style="position:absolute;left:6616;top:2912;width:10;height:20" coordorigin="6616,2912" coordsize="10,20">
              <v:shape style="position:absolute;left:6616;top:2912;width:10;height:20" coordorigin="6616,2912" coordsize="10,20" path="m6616,2931l6625,2931,6625,2912,6616,2912,6616,2931xe" filled="true" fillcolor="#000000" stroked="false">
                <v:path arrowok="t"/>
                <v:fill type="solid"/>
              </v:shape>
            </v:group>
            <v:group style="position:absolute;left:6616;top:2931;width:10;height:20" coordorigin="6616,2931" coordsize="10,20">
              <v:shape style="position:absolute;left:6616;top:2931;width:10;height:20" coordorigin="6616,2931" coordsize="10,20" path="m6616,2950l6625,2950,6625,2931,6616,2931,6616,2950xe" filled="true" fillcolor="#000000" stroked="false">
                <v:path arrowok="t"/>
                <v:fill type="solid"/>
              </v:shape>
            </v:group>
            <v:group style="position:absolute;left:6616;top:2950;width:10;height:20" coordorigin="6616,2950" coordsize="10,20">
              <v:shape style="position:absolute;left:6616;top:2950;width:10;height:20" coordorigin="6616,2950" coordsize="10,20" path="m6616,2970l6625,2970,6625,2950,6616,2950,6616,2970xe" filled="true" fillcolor="#000000" stroked="false">
                <v:path arrowok="t"/>
                <v:fill type="solid"/>
              </v:shape>
            </v:group>
            <v:group style="position:absolute;left:6616;top:2970;width:10;height:20" coordorigin="6616,2970" coordsize="10,20">
              <v:shape style="position:absolute;left:6616;top:2970;width:10;height:20" coordorigin="6616,2970" coordsize="10,20" path="m6616,2989l6625,2989,6625,2970,6616,2970,6616,2989xe" filled="true" fillcolor="#000000" stroked="false">
                <v:path arrowok="t"/>
                <v:fill type="solid"/>
              </v:shape>
            </v:group>
            <v:group style="position:absolute;left:6616;top:2989;width:10;height:20" coordorigin="6616,2989" coordsize="10,20">
              <v:shape style="position:absolute;left:6616;top:2989;width:10;height:20" coordorigin="6616,2989" coordsize="10,20" path="m6616,3008l6625,3008,6625,2989,6616,2989,6616,3008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、应纳税差异和可抵扣差异项目明细</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2" w:type="dxa"/>
        <w:tblLayout w:type="fixed"/>
        <w:tblCellMar>
          <w:top w:w="0" w:type="dxa"/>
          <w:left w:w="0" w:type="dxa"/>
          <w:bottom w:w="0" w:type="dxa"/>
          <w:right w:w="0" w:type="dxa"/>
        </w:tblCellMar>
        <w:tblLook w:val="01E0"/>
      </w:tblPr>
      <w:tblGrid>
        <w:gridCol w:w="4378"/>
        <w:gridCol w:w="3574"/>
      </w:tblGrid>
      <w:tr>
        <w:trPr>
          <w:trHeight w:val="394" w:hRule="exact"/>
        </w:trPr>
        <w:tc>
          <w:tcPr>
            <w:tcW w:w="4378" w:type="dxa"/>
            <w:tcBorders>
              <w:top w:val="single" w:sz="12" w:space="0" w:color="000000"/>
              <w:left w:val="nil" w:sz="6" w:space="0" w:color="auto"/>
              <w:bottom w:val="single" w:sz="8" w:space="0" w:color="000000"/>
              <w:right w:val="nil" w:sz="6" w:space="0" w:color="auto"/>
            </w:tcBorders>
          </w:tcPr>
          <w:p>
            <w:pPr>
              <w:pStyle w:val="TableParagraph"/>
              <w:spacing w:line="240" w:lineRule="auto" w:before="18"/>
              <w:ind w:right="93"/>
              <w:jc w:val="center"/>
              <w:rPr>
                <w:rFonts w:ascii="宋体" w:hAnsi="宋体" w:cs="宋体" w:eastAsia="宋体" w:hint="default"/>
                <w:sz w:val="21"/>
                <w:szCs w:val="21"/>
              </w:rPr>
            </w:pPr>
            <w:r>
              <w:rPr>
                <w:rFonts w:ascii="宋体" w:hAnsi="宋体" w:cs="宋体" w:eastAsia="宋体" w:hint="default"/>
                <w:sz w:val="21"/>
                <w:szCs w:val="21"/>
              </w:rPr>
              <w:t>项目</w:t>
            </w:r>
          </w:p>
        </w:tc>
        <w:tc>
          <w:tcPr>
            <w:tcW w:w="3574"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right="106"/>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86" w:hRule="exact"/>
        </w:trPr>
        <w:tc>
          <w:tcPr>
            <w:tcW w:w="4378" w:type="dxa"/>
            <w:tcBorders>
              <w:top w:val="single" w:sz="8" w:space="0" w:color="000000"/>
              <w:left w:val="nil" w:sz="6" w:space="0" w:color="auto"/>
              <w:bottom w:val="single" w:sz="8" w:space="0" w:color="000000"/>
              <w:right w:val="nil" w:sz="6" w:space="0" w:color="auto"/>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b/>
                <w:bCs/>
                <w:sz w:val="21"/>
                <w:szCs w:val="21"/>
              </w:rPr>
              <w:t>应纳税差异项目</w:t>
            </w:r>
            <w:r>
              <w:rPr>
                <w:rFonts w:ascii="宋体" w:hAnsi="宋体" w:cs="宋体" w:eastAsia="宋体" w:hint="default"/>
                <w:sz w:val="21"/>
                <w:szCs w:val="21"/>
              </w:rPr>
            </w:r>
          </w:p>
        </w:tc>
        <w:tc>
          <w:tcPr>
            <w:tcW w:w="3574" w:type="dxa"/>
            <w:tcBorders>
              <w:top w:val="single" w:sz="4" w:space="0" w:color="000000"/>
              <w:left w:val="nil" w:sz="6" w:space="0" w:color="auto"/>
              <w:bottom w:val="single" w:sz="4" w:space="0" w:color="000000"/>
              <w:right w:val="nil" w:sz="6" w:space="0" w:color="auto"/>
            </w:tcBorders>
          </w:tcPr>
          <w:p>
            <w:pPr/>
          </w:p>
        </w:tc>
      </w:tr>
      <w:tr>
        <w:trPr>
          <w:trHeight w:val="384" w:hRule="exact"/>
        </w:trPr>
        <w:tc>
          <w:tcPr>
            <w:tcW w:w="4378"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574" w:type="dxa"/>
            <w:tcBorders>
              <w:top w:val="single" w:sz="4" w:space="0" w:color="000000"/>
              <w:left w:val="nil" w:sz="6" w:space="0" w:color="auto"/>
              <w:bottom w:val="single" w:sz="4"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9,508,265.76</w:t>
            </w:r>
          </w:p>
        </w:tc>
      </w:tr>
      <w:tr>
        <w:trPr>
          <w:trHeight w:val="384" w:hRule="exact"/>
        </w:trPr>
        <w:tc>
          <w:tcPr>
            <w:tcW w:w="4378"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3574" w:type="dxa"/>
            <w:tcBorders>
              <w:top w:val="single" w:sz="4" w:space="0" w:color="000000"/>
              <w:left w:val="nil" w:sz="6" w:space="0" w:color="auto"/>
              <w:bottom w:val="single" w:sz="4"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10,704,459.17</w:t>
            </w:r>
          </w:p>
        </w:tc>
      </w:tr>
      <w:tr>
        <w:trPr>
          <w:trHeight w:val="384" w:hRule="exact"/>
        </w:trPr>
        <w:tc>
          <w:tcPr>
            <w:tcW w:w="4378" w:type="dxa"/>
            <w:tcBorders>
              <w:top w:val="single" w:sz="8" w:space="0" w:color="000000"/>
              <w:left w:val="nil" w:sz="6" w:space="0" w:color="auto"/>
              <w:bottom w:val="single" w:sz="8" w:space="0" w:color="000000"/>
              <w:right w:val="nil" w:sz="6" w:space="0" w:color="auto"/>
            </w:tcBorders>
          </w:tcPr>
          <w:p>
            <w:pPr>
              <w:pStyle w:val="TableParagraph"/>
              <w:tabs>
                <w:tab w:pos="422" w:val="left" w:leader="none"/>
              </w:tabs>
              <w:spacing w:line="240" w:lineRule="auto" w:before="14"/>
              <w:ind w:right="93"/>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3574" w:type="dxa"/>
            <w:tcBorders>
              <w:top w:val="single" w:sz="4" w:space="0" w:color="000000"/>
              <w:left w:val="nil" w:sz="6" w:space="0" w:color="auto"/>
              <w:bottom w:val="single" w:sz="4"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20,212,724.93</w:t>
            </w:r>
          </w:p>
        </w:tc>
      </w:tr>
      <w:tr>
        <w:trPr>
          <w:trHeight w:val="384" w:hRule="exact"/>
        </w:trPr>
        <w:tc>
          <w:tcPr>
            <w:tcW w:w="4378"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b/>
                <w:bCs/>
                <w:sz w:val="21"/>
                <w:szCs w:val="21"/>
              </w:rPr>
              <w:t>可抵扣差异项目</w:t>
            </w:r>
            <w:r>
              <w:rPr>
                <w:rFonts w:ascii="宋体" w:hAnsi="宋体" w:cs="宋体" w:eastAsia="宋体" w:hint="default"/>
                <w:sz w:val="21"/>
                <w:szCs w:val="21"/>
              </w:rPr>
            </w:r>
          </w:p>
        </w:tc>
        <w:tc>
          <w:tcPr>
            <w:tcW w:w="3574" w:type="dxa"/>
            <w:tcBorders>
              <w:top w:val="single" w:sz="4" w:space="0" w:color="000000"/>
              <w:left w:val="nil" w:sz="6" w:space="0" w:color="auto"/>
              <w:bottom w:val="single" w:sz="4" w:space="0" w:color="000000"/>
              <w:right w:val="nil" w:sz="6" w:space="0" w:color="auto"/>
            </w:tcBorders>
          </w:tcPr>
          <w:p>
            <w:pPr/>
          </w:p>
        </w:tc>
      </w:tr>
      <w:tr>
        <w:trPr>
          <w:trHeight w:val="396" w:hRule="exact"/>
        </w:trPr>
        <w:tc>
          <w:tcPr>
            <w:tcW w:w="4378" w:type="dxa"/>
            <w:tcBorders>
              <w:top w:val="single" w:sz="8" w:space="0" w:color="000000"/>
              <w:left w:val="nil" w:sz="6" w:space="0" w:color="auto"/>
              <w:bottom w:val="single" w:sz="12" w:space="0" w:color="000000"/>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固定资产折旧、无形资产摊销</w:t>
            </w:r>
          </w:p>
        </w:tc>
        <w:tc>
          <w:tcPr>
            <w:tcW w:w="3574" w:type="dxa"/>
            <w:tcBorders>
              <w:top w:val="single" w:sz="4" w:space="0" w:color="000000"/>
              <w:left w:val="nil" w:sz="6" w:space="0" w:color="auto"/>
              <w:bottom w:val="single" w:sz="12"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274,708.85</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6" w:right="1782" w:firstLine="0"/>
        <w:jc w:val="left"/>
        <w:rPr>
          <w:rFonts w:ascii="宋体" w:hAnsi="宋体" w:cs="宋体" w:eastAsia="宋体" w:hint="default"/>
          <w:sz w:val="21"/>
          <w:szCs w:val="21"/>
        </w:rPr>
      </w:pPr>
      <w:r>
        <w:rPr/>
        <w:pict>
          <v:shape style="position:absolute;margin-left:217.369995pt;margin-top:18.533672pt;width:.48001pt;height:.12pt;mso-position-horizontal-relative:page;mso-position-vertical-relative:paragraph;z-index:-1304392" type="#_x0000_t75" stroked="false">
            <v:imagedata r:id="rId486" o:title=""/>
          </v:shape>
        </w:pict>
      </w:r>
      <w:r>
        <w:rPr/>
        <w:pict>
          <v:shape style="position:absolute;margin-left:280.970001pt;margin-top:18.533672pt;width:.48001pt;height:.12pt;mso-position-horizontal-relative:page;mso-position-vertical-relative:paragraph;z-index:-1304368" type="#_x0000_t75" stroked="false">
            <v:imagedata r:id="rId486" o:title=""/>
          </v:shape>
        </w:pict>
      </w:r>
      <w:r>
        <w:rPr/>
        <w:pict>
          <v:shape style="position:absolute;margin-left:344.829987pt;margin-top:18.533672pt;width:.48001pt;height:.12pt;mso-position-horizontal-relative:page;mso-position-vertical-relative:paragraph;z-index:-1304344" type="#_x0000_t75" stroked="false">
            <v:imagedata r:id="rId486" o:title=""/>
          </v:shape>
        </w:pict>
      </w:r>
      <w:r>
        <w:rPr/>
        <w:pict>
          <v:shape style="position:absolute;margin-left:447.459991pt;margin-top:18.533672pt;width:.48001pt;height:.12pt;mso-position-horizontal-relative:page;mso-position-vertical-relative:paragraph;z-index:-1304320" type="#_x0000_t75" stroked="false">
            <v:imagedata r:id="rId486" o:title=""/>
          </v:shape>
        </w:pict>
      </w:r>
      <w:r>
        <w:rPr/>
        <w:pict>
          <v:group style="position:absolute;margin-left:345.309998pt;margin-top:37.373692pt;width:102.15pt;height:.5pt;mso-position-horizontal-relative:page;mso-position-vertical-relative:paragraph;z-index:-1304296" coordorigin="6906,747" coordsize="2043,10">
            <v:shape style="position:absolute;left:6906;top:747;width:982;height:10" type="#_x0000_t75" stroked="false">
              <v:imagedata r:id="rId487" o:title=""/>
            </v:shape>
            <v:shape style="position:absolute;left:7883;top:747;width:1066;height:10" type="#_x0000_t75" stroked="false">
              <v:imagedata r:id="rId488" o:title=""/>
            </v:shape>
            <w10:wrap type="none"/>
          </v:group>
        </w:pict>
      </w:r>
      <w:r>
        <w:rPr/>
        <w:pict>
          <v:group style="position:absolute;margin-left:120.5pt;margin-top:56.573692pt;width:394.2pt;height:.5pt;mso-position-horizontal-relative:page;mso-position-vertical-relative:paragraph;z-index:-1304272" coordorigin="2410,1131" coordsize="7884,10">
            <v:shape style="position:absolute;left:2410;top:1131;width:1937;height:10" type="#_x0000_t75" stroked="false">
              <v:imagedata r:id="rId404" o:title=""/>
            </v:shape>
            <v:shape style="position:absolute;left:4343;top:1131;width:1277;height:10" type="#_x0000_t75" stroked="false">
              <v:imagedata r:id="rId489" o:title=""/>
            </v:shape>
            <v:shape style="position:absolute;left:5615;top:1131;width:2273;height:10" type="#_x0000_t75" stroked="false">
              <v:imagedata r:id="rId490" o:title=""/>
            </v:shape>
            <v:shape style="position:absolute;left:7883;top:1131;width:1066;height:10" type="#_x0000_t75" stroked="false">
              <v:imagedata r:id="rId488" o:title=""/>
            </v:shape>
            <v:shape style="position:absolute;left:8944;top:1131;width:1349;height:10" type="#_x0000_t75" stroked="false">
              <v:imagedata r:id="rId491" o:title=""/>
            </v:shape>
            <w10:wrap type="none"/>
          </v:group>
        </w:pict>
      </w:r>
      <w:r>
        <w:rPr>
          <w:rFonts w:ascii="宋体" w:hAnsi="宋体" w:cs="宋体" w:eastAsia="宋体" w:hint="default"/>
          <w:b/>
          <w:bCs/>
          <w:sz w:val="21"/>
          <w:szCs w:val="21"/>
        </w:rPr>
        <w:t>(</w:t>
      </w:r>
      <w:r>
        <w:rPr>
          <w:rFonts w:ascii="宋体" w:hAnsi="宋体" w:cs="宋体" w:eastAsia="宋体" w:hint="default"/>
          <w:b/>
          <w:bCs/>
          <w:sz w:val="21"/>
          <w:szCs w:val="21"/>
        </w:rPr>
        <w:t>十四</w:t>
      </w:r>
      <w:r>
        <w:rPr>
          <w:rFonts w:ascii="宋体" w:hAnsi="宋体" w:cs="宋体" w:eastAsia="宋体" w:hint="default"/>
          <w:b/>
          <w:bCs/>
          <w:sz w:val="21"/>
          <w:szCs w:val="21"/>
        </w:rPr>
        <w:t>)</w:t>
      </w:r>
      <w:r>
        <w:rPr>
          <w:rFonts w:ascii="宋体" w:hAnsi="宋体" w:cs="宋体" w:eastAsia="宋体" w:hint="default"/>
          <w:b/>
          <w:bCs/>
          <w:spacing w:val="31"/>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1957"/>
        <w:gridCol w:w="1272"/>
        <w:gridCol w:w="1277"/>
        <w:gridCol w:w="991"/>
        <w:gridCol w:w="1061"/>
        <w:gridCol w:w="1339"/>
      </w:tblGrid>
      <w:tr>
        <w:trPr>
          <w:trHeight w:val="401" w:hRule="exact"/>
        </w:trPr>
        <w:tc>
          <w:tcPr>
            <w:tcW w:w="1957" w:type="dxa"/>
            <w:vMerge w:val="restart"/>
            <w:tcBorders>
              <w:top w:val="single" w:sz="12" w:space="0" w:color="000000"/>
              <w:left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tabs>
                <w:tab w:pos="1123" w:val="left" w:leader="none"/>
              </w:tabs>
              <w:spacing w:line="240" w:lineRule="auto"/>
              <w:ind w:left="669"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272" w:type="dxa"/>
            <w:vMerge w:val="restart"/>
            <w:tcBorders>
              <w:top w:val="single" w:sz="12"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vMerge w:val="restart"/>
            <w:tcBorders>
              <w:top w:val="single" w:sz="12"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053"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66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9" w:type="dxa"/>
            <w:vMerge w:val="restart"/>
            <w:tcBorders>
              <w:top w:val="single" w:sz="12" w:space="0" w:color="000000"/>
              <w:left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83" w:hRule="exact"/>
        </w:trPr>
        <w:tc>
          <w:tcPr>
            <w:tcW w:w="1957" w:type="dxa"/>
            <w:vMerge/>
            <w:tcBorders>
              <w:left w:val="nil" w:sz="6" w:space="0" w:color="auto"/>
              <w:bottom w:val="nil" w:sz="6" w:space="0" w:color="auto"/>
              <w:right w:val="single" w:sz="4" w:space="0" w:color="000000"/>
            </w:tcBorders>
          </w:tcPr>
          <w:p>
            <w:pPr/>
          </w:p>
        </w:tc>
        <w:tc>
          <w:tcPr>
            <w:tcW w:w="1272" w:type="dxa"/>
            <w:vMerge/>
            <w:tcBorders>
              <w:left w:val="single" w:sz="4" w:space="0" w:color="000000"/>
              <w:bottom w:val="nil" w:sz="6" w:space="0" w:color="auto"/>
              <w:right w:val="single" w:sz="4" w:space="0" w:color="000000"/>
            </w:tcBorders>
          </w:tcPr>
          <w:p>
            <w:pPr/>
          </w:p>
        </w:tc>
        <w:tc>
          <w:tcPr>
            <w:tcW w:w="1277" w:type="dxa"/>
            <w:vMerge/>
            <w:tcBorders>
              <w:left w:val="single" w:sz="4" w:space="0" w:color="000000"/>
              <w:bottom w:val="nil" w:sz="6" w:space="0" w:color="auto"/>
              <w:right w:val="single" w:sz="4" w:space="0" w:color="000000"/>
            </w:tcBorders>
          </w:tcPr>
          <w:p>
            <w:pPr/>
          </w:p>
        </w:tc>
        <w:tc>
          <w:tcPr>
            <w:tcW w:w="991" w:type="dxa"/>
            <w:vMerge w:val="restart"/>
            <w:tcBorders>
              <w:top w:val="nil" w:sz="6" w:space="0" w:color="auto"/>
              <w:left w:val="single" w:sz="4" w:space="0" w:color="000000"/>
              <w:right w:val="single" w:sz="4" w:space="0" w:color="000000"/>
            </w:tcBorders>
          </w:tcPr>
          <w:p>
            <w:pPr>
              <w:pStyle w:val="TableParagraph"/>
              <w:spacing w:line="240" w:lineRule="auto" w:before="39"/>
              <w:ind w:left="263" w:right="0"/>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
                <w:sz w:val="18"/>
                <w:szCs w:val="18"/>
              </w:rPr>
              <w:t> </w:t>
            </w:r>
            <w:r>
              <w:rPr>
                <w:rFonts w:ascii="宋体" w:hAnsi="宋体" w:cs="宋体" w:eastAsia="宋体" w:hint="default"/>
                <w:sz w:val="18"/>
                <w:szCs w:val="18"/>
              </w:rPr>
              <w:t>回</w:t>
            </w:r>
          </w:p>
        </w:tc>
        <w:tc>
          <w:tcPr>
            <w:tcW w:w="1061" w:type="dxa"/>
            <w:vMerge w:val="restart"/>
            <w:tcBorders>
              <w:top w:val="nil" w:sz="6" w:space="0" w:color="auto"/>
              <w:left w:val="single" w:sz="4" w:space="0" w:color="000000"/>
              <w:right w:val="single" w:sz="4" w:space="0" w:color="000000"/>
            </w:tcBorders>
          </w:tcPr>
          <w:p>
            <w:pPr>
              <w:pStyle w:val="TableParagraph"/>
              <w:spacing w:line="240" w:lineRule="auto" w:before="39"/>
              <w:ind w:left="299" w:right="0"/>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
                <w:sz w:val="18"/>
                <w:szCs w:val="18"/>
              </w:rPr>
              <w:t> </w:t>
            </w:r>
            <w:r>
              <w:rPr>
                <w:rFonts w:ascii="宋体" w:hAnsi="宋体" w:cs="宋体" w:eastAsia="宋体" w:hint="default"/>
                <w:sz w:val="18"/>
                <w:szCs w:val="18"/>
              </w:rPr>
              <w:t>销</w:t>
            </w:r>
          </w:p>
        </w:tc>
        <w:tc>
          <w:tcPr>
            <w:tcW w:w="1339" w:type="dxa"/>
            <w:vMerge/>
            <w:tcBorders>
              <w:left w:val="single" w:sz="4" w:space="0" w:color="000000"/>
              <w:bottom w:val="nil" w:sz="6" w:space="0" w:color="auto"/>
              <w:right w:val="nil" w:sz="6" w:space="0" w:color="auto"/>
            </w:tcBorders>
          </w:tcPr>
          <w:p>
            <w:pPr/>
          </w:p>
        </w:tc>
      </w:tr>
      <w:tr>
        <w:trPr>
          <w:trHeight w:val="692" w:hRule="exact"/>
        </w:trPr>
        <w:tc>
          <w:tcPr>
            <w:tcW w:w="1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7"/>
              <w:ind w:left="158" w:right="0"/>
              <w:jc w:val="left"/>
              <w:rPr>
                <w:rFonts w:ascii="Times New Roman" w:hAnsi="Times New Roman" w:cs="Times New Roman" w:eastAsia="Times New Roman" w:hint="default"/>
                <w:sz w:val="18"/>
                <w:szCs w:val="18"/>
              </w:rPr>
            </w:pPr>
            <w:r>
              <w:rPr>
                <w:rFonts w:ascii="Times New Roman"/>
                <w:sz w:val="18"/>
              </w:rPr>
              <w:t>7,040,723.62</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7"/>
              <w:ind w:left="160" w:right="0"/>
              <w:jc w:val="left"/>
              <w:rPr>
                <w:rFonts w:ascii="Times New Roman" w:hAnsi="Times New Roman" w:cs="Times New Roman" w:eastAsia="Times New Roman" w:hint="default"/>
                <w:sz w:val="18"/>
                <w:szCs w:val="18"/>
              </w:rPr>
            </w:pPr>
            <w:r>
              <w:rPr>
                <w:rFonts w:ascii="Times New Roman"/>
                <w:sz w:val="18"/>
              </w:rPr>
              <w:t>2,467,542.14</w:t>
            </w:r>
          </w:p>
        </w:tc>
        <w:tc>
          <w:tcPr>
            <w:tcW w:w="991" w:type="dxa"/>
            <w:vMerge/>
            <w:tcBorders>
              <w:left w:val="single" w:sz="4" w:space="0" w:color="000000"/>
              <w:bottom w:val="single" w:sz="12" w:space="0" w:color="000000"/>
              <w:right w:val="single" w:sz="4" w:space="0" w:color="000000"/>
            </w:tcBorders>
          </w:tcPr>
          <w:p>
            <w:pPr/>
          </w:p>
        </w:tc>
        <w:tc>
          <w:tcPr>
            <w:tcW w:w="1061" w:type="dxa"/>
            <w:vMerge/>
            <w:tcBorders>
              <w:left w:val="single" w:sz="4" w:space="0" w:color="000000"/>
              <w:bottom w:val="single" w:sz="12" w:space="0" w:color="000000"/>
              <w:right w:val="single" w:sz="4" w:space="0" w:color="000000"/>
            </w:tcBorders>
          </w:tcPr>
          <w:p>
            <w:pPr/>
          </w:p>
        </w:tc>
        <w:tc>
          <w:tcPr>
            <w:tcW w:w="133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7"/>
              <w:ind w:left="191" w:right="0"/>
              <w:jc w:val="left"/>
              <w:rPr>
                <w:rFonts w:ascii="Times New Roman" w:hAnsi="Times New Roman" w:cs="Times New Roman" w:eastAsia="Times New Roman" w:hint="default"/>
                <w:sz w:val="18"/>
                <w:szCs w:val="18"/>
              </w:rPr>
            </w:pPr>
            <w:r>
              <w:rPr>
                <w:rFonts w:ascii="Times New Roman"/>
                <w:sz w:val="18"/>
              </w:rPr>
              <w:t>9,508,265.76</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6"/>
          <w:szCs w:val="26"/>
        </w:rPr>
      </w:pPr>
    </w:p>
    <w:p>
      <w:pPr>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tabs>
          <w:tab w:pos="1395" w:val="left" w:leader="none"/>
        </w:tabs>
        <w:spacing w:before="107"/>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应付账款明细如下：</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0" w:top="1260" w:bottom="1160" w:left="1660" w:right="0"/>
        </w:sectPr>
      </w:pPr>
    </w:p>
    <w:p>
      <w:pPr>
        <w:spacing w:line="240" w:lineRule="auto" w:before="5"/>
        <w:rPr>
          <w:rFonts w:ascii="宋体" w:hAnsi="宋体" w:cs="宋体" w:eastAsia="宋体" w:hint="default"/>
          <w:b/>
          <w:bCs/>
          <w:sz w:val="5"/>
          <w:szCs w:val="5"/>
        </w:rPr>
      </w:pPr>
    </w:p>
    <w:tbl>
      <w:tblPr>
        <w:tblW w:w="0" w:type="auto"/>
        <w:jc w:val="left"/>
        <w:tblInd w:w="711" w:type="dxa"/>
        <w:tblLayout w:type="fixed"/>
        <w:tblCellMar>
          <w:top w:w="0" w:type="dxa"/>
          <w:left w:w="0" w:type="dxa"/>
          <w:bottom w:w="0" w:type="dxa"/>
          <w:right w:w="0" w:type="dxa"/>
        </w:tblCellMar>
        <w:tblLook w:val="01E0"/>
      </w:tblPr>
      <w:tblGrid>
        <w:gridCol w:w="4942"/>
        <w:gridCol w:w="3135"/>
      </w:tblGrid>
      <w:tr>
        <w:trPr>
          <w:trHeight w:val="634" w:hRule="exact"/>
        </w:trPr>
        <w:tc>
          <w:tcPr>
            <w:tcW w:w="4942" w:type="dxa"/>
            <w:tcBorders>
              <w:top w:val="single" w:sz="12" w:space="0" w:color="000000"/>
              <w:left w:val="nil" w:sz="6" w:space="0" w:color="auto"/>
              <w:bottom w:val="single" w:sz="8" w:space="0" w:color="000000"/>
              <w:right w:val="nil" w:sz="6" w:space="0" w:color="auto"/>
            </w:tcBorders>
          </w:tcPr>
          <w:p>
            <w:pPr>
              <w:pStyle w:val="TableParagraph"/>
              <w:spacing w:line="240" w:lineRule="auto" w:before="18"/>
              <w:ind w:right="693"/>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135"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left="799"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34" w:hRule="exact"/>
        </w:trPr>
        <w:tc>
          <w:tcPr>
            <w:tcW w:w="4942" w:type="dxa"/>
            <w:tcBorders>
              <w:top w:val="single" w:sz="8" w:space="0" w:color="000000"/>
              <w:left w:val="nil" w:sz="6" w:space="0" w:color="auto"/>
              <w:bottom w:val="single" w:sz="12" w:space="0" w:color="000000"/>
              <w:right w:val="nil" w:sz="6" w:space="0" w:color="auto"/>
            </w:tcBorders>
          </w:tcPr>
          <w:p>
            <w:pPr>
              <w:pStyle w:val="TableParagraph"/>
              <w:spacing w:line="240" w:lineRule="auto" w:before="29"/>
              <w:ind w:left="2827" w:right="0"/>
              <w:jc w:val="left"/>
              <w:rPr>
                <w:rFonts w:ascii="Times New Roman" w:hAnsi="Times New Roman" w:cs="Times New Roman" w:eastAsia="Times New Roman" w:hint="default"/>
                <w:sz w:val="21"/>
                <w:szCs w:val="21"/>
              </w:rPr>
            </w:pPr>
            <w:r>
              <w:rPr>
                <w:rFonts w:ascii="Times New Roman"/>
                <w:sz w:val="21"/>
              </w:rPr>
              <w:t>125,677,363.56</w:t>
            </w:r>
          </w:p>
        </w:tc>
        <w:tc>
          <w:tcPr>
            <w:tcW w:w="3135"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313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43" name="image460.png" descr=""/>
                  <wp:cNvGraphicFramePr>
                    <a:graphicFrameLocks noChangeAspect="1"/>
                  </wp:cNvGraphicFramePr>
                  <a:graphic>
                    <a:graphicData uri="http://schemas.openxmlformats.org/drawingml/2006/picture">
                      <pic:pic>
                        <pic:nvPicPr>
                          <pic:cNvPr id="44" name="image460.png"/>
                          <pic:cNvPicPr/>
                        </pic:nvPicPr>
                        <pic:blipFill>
                          <a:blip r:embed="rId48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4"/>
              <w:ind w:left="1819" w:right="0"/>
              <w:jc w:val="left"/>
              <w:rPr>
                <w:rFonts w:ascii="Times New Roman" w:hAnsi="Times New Roman" w:cs="Times New Roman" w:eastAsia="Times New Roman" w:hint="default"/>
                <w:sz w:val="21"/>
                <w:szCs w:val="21"/>
              </w:rPr>
            </w:pPr>
            <w:r>
              <w:rPr>
                <w:rFonts w:ascii="Times New Roman"/>
                <w:sz w:val="21"/>
              </w:rPr>
              <w:t>80,442,535.71</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1782" w:firstLine="0"/>
        <w:jc w:val="left"/>
        <w:rPr>
          <w:rFonts w:ascii="宋体" w:hAnsi="宋体" w:cs="宋体" w:eastAsia="宋体" w:hint="default"/>
          <w:sz w:val="21"/>
          <w:szCs w:val="21"/>
        </w:rPr>
      </w:pPr>
      <w:r>
        <w:rPr/>
        <w:pict>
          <v:group style="position:absolute;margin-left:88.584pt;margin-top:-71.996353pt;width:418.3pt;height:.1pt;mso-position-horizontal-relative:page;mso-position-vertical-relative:paragraph;z-index:-1303984" coordorigin="1772,-1440" coordsize="8366,2">
            <v:shape style="position:absolute;left:1772;top:-1440;width:8366;height:2" coordorigin="1772,-1440" coordsize="8366,0" path="m1772,-1440l10137,-1440e" filled="false" stroked="true" strokeweight=".72pt" strokecolor="#000000">
              <v:path arrowok="t"/>
            </v:shape>
            <w10:wrap type="none"/>
          </v:group>
        </w:pict>
      </w:r>
      <w:r>
        <w:rPr/>
        <w:pict>
          <v:group style="position:absolute;margin-left:330.790009pt;margin-top:-59.276352pt;width:.5pt;height:17.45pt;mso-position-horizontal-relative:page;mso-position-vertical-relative:paragraph;z-index:-1303960" coordorigin="6616,-1186" coordsize="10,349">
            <v:shape style="position:absolute;left:6616;top:-1186;width:10;height:2" type="#_x0000_t75" stroked="false">
              <v:imagedata r:id="rId492" o:title=""/>
            </v:shape>
            <v:group style="position:absolute;left:6616;top:-1164;width:10;height:20" coordorigin="6616,-1164" coordsize="10,20">
              <v:shape style="position:absolute;left:6616;top:-1164;width:10;height:20" coordorigin="6616,-1164" coordsize="10,20" path="m6616,-1145l6625,-1145,6625,-1164,6616,-1164,6616,-1145xe" filled="true" fillcolor="#000000" stroked="false">
                <v:path arrowok="t"/>
                <v:fill type="solid"/>
              </v:shape>
            </v:group>
            <v:group style="position:absolute;left:6616;top:-1145;width:10;height:20" coordorigin="6616,-1145" coordsize="10,20">
              <v:shape style="position:absolute;left:6616;top:-1145;width:10;height:20" coordorigin="6616,-1145" coordsize="10,20" path="m6616,-1126l6625,-1126,6625,-1145,6616,-1145,6616,-1126xe" filled="true" fillcolor="#000000" stroked="false">
                <v:path arrowok="t"/>
                <v:fill type="solid"/>
              </v:shape>
            </v:group>
            <v:group style="position:absolute;left:6616;top:-1126;width:10;height:20" coordorigin="6616,-1126" coordsize="10,20">
              <v:shape style="position:absolute;left:6616;top:-1126;width:10;height:20" coordorigin="6616,-1126" coordsize="10,20" path="m6616,-1106l6625,-1106,6625,-1126,6616,-1126,6616,-1106xe" filled="true" fillcolor="#000000" stroked="false">
                <v:path arrowok="t"/>
                <v:fill type="solid"/>
              </v:shape>
            </v:group>
            <v:group style="position:absolute;left:6616;top:-1106;width:10;height:20" coordorigin="6616,-1106" coordsize="10,20">
              <v:shape style="position:absolute;left:6616;top:-1106;width:10;height:20" coordorigin="6616,-1106" coordsize="10,20" path="m6616,-1087l6625,-1087,6625,-1106,6616,-1106,6616,-1087xe" filled="true" fillcolor="#000000" stroked="false">
                <v:path arrowok="t"/>
                <v:fill type="solid"/>
              </v:shape>
            </v:group>
            <v:group style="position:absolute;left:6616;top:-1087;width:10;height:20" coordorigin="6616,-1087" coordsize="10,20">
              <v:shape style="position:absolute;left:6616;top:-1087;width:10;height:20" coordorigin="6616,-1087" coordsize="10,20" path="m6616,-1068l6625,-1068,6625,-1087,6616,-1087,6616,-1068xe" filled="true" fillcolor="#000000" stroked="false">
                <v:path arrowok="t"/>
                <v:fill type="solid"/>
              </v:shape>
            </v:group>
            <v:group style="position:absolute;left:6616;top:-1068;width:10;height:20" coordorigin="6616,-1068" coordsize="10,20">
              <v:shape style="position:absolute;left:6616;top:-1068;width:10;height:20" coordorigin="6616,-1068" coordsize="10,20" path="m6616,-1049l6625,-1049,6625,-1068,6616,-1068,6616,-1049xe" filled="true" fillcolor="#000000" stroked="false">
                <v:path arrowok="t"/>
                <v:fill type="solid"/>
              </v:shape>
            </v:group>
            <v:group style="position:absolute;left:6616;top:-1049;width:10;height:20" coordorigin="6616,-1049" coordsize="10,20">
              <v:shape style="position:absolute;left:6616;top:-1049;width:10;height:20" coordorigin="6616,-1049" coordsize="10,20" path="m6616,-1030l6625,-1030,6625,-1049,6616,-1049,6616,-1030xe" filled="true" fillcolor="#000000" stroked="false">
                <v:path arrowok="t"/>
                <v:fill type="solid"/>
              </v:shape>
            </v:group>
            <v:group style="position:absolute;left:6616;top:-1030;width:10;height:20" coordorigin="6616,-1030" coordsize="10,20">
              <v:shape style="position:absolute;left:6616;top:-1030;width:10;height:20" coordorigin="6616,-1030" coordsize="10,20" path="m6616,-1010l6625,-1010,6625,-1030,6616,-1030,6616,-1010xe" filled="true" fillcolor="#000000" stroked="false">
                <v:path arrowok="t"/>
                <v:fill type="solid"/>
              </v:shape>
            </v:group>
            <v:group style="position:absolute;left:6616;top:-1010;width:10;height:20" coordorigin="6616,-1010" coordsize="10,20">
              <v:shape style="position:absolute;left:6616;top:-1010;width:10;height:20" coordorigin="6616,-1010" coordsize="10,20" path="m6616,-991l6625,-991,6625,-1010,6616,-1010,6616,-991xe" filled="true" fillcolor="#000000" stroked="false">
                <v:path arrowok="t"/>
                <v:fill type="solid"/>
              </v:shape>
            </v:group>
            <v:group style="position:absolute;left:6616;top:-991;width:10;height:20" coordorigin="6616,-991" coordsize="10,20">
              <v:shape style="position:absolute;left:6616;top:-991;width:10;height:20" coordorigin="6616,-991" coordsize="10,20" path="m6616,-972l6625,-972,6625,-991,6616,-991,6616,-972xe" filled="true" fillcolor="#000000" stroked="false">
                <v:path arrowok="t"/>
                <v:fill type="solid"/>
              </v:shape>
            </v:group>
            <v:group style="position:absolute;left:6616;top:-972;width:10;height:20" coordorigin="6616,-972" coordsize="10,20">
              <v:shape style="position:absolute;left:6616;top:-972;width:10;height:20" coordorigin="6616,-972" coordsize="10,20" path="m6616,-953l6625,-953,6625,-972,6616,-972,6616,-953xe" filled="true" fillcolor="#000000" stroked="false">
                <v:path arrowok="t"/>
                <v:fill type="solid"/>
              </v:shape>
            </v:group>
            <v:group style="position:absolute;left:6616;top:-953;width:10;height:20" coordorigin="6616,-953" coordsize="10,20">
              <v:shape style="position:absolute;left:6616;top:-953;width:10;height:20" coordorigin="6616,-953" coordsize="10,20" path="m6616,-934l6625,-934,6625,-953,6616,-953,6616,-934xe" filled="true" fillcolor="#000000" stroked="false">
                <v:path arrowok="t"/>
                <v:fill type="solid"/>
              </v:shape>
            </v:group>
            <v:group style="position:absolute;left:6616;top:-934;width:10;height:20" coordorigin="6616,-934" coordsize="10,20">
              <v:shape style="position:absolute;left:6616;top:-934;width:10;height:20" coordorigin="6616,-934" coordsize="10,20" path="m6616,-914l6625,-914,6625,-934,6616,-934,6616,-914xe" filled="true" fillcolor="#000000" stroked="false">
                <v:path arrowok="t"/>
                <v:fill type="solid"/>
              </v:shape>
            </v:group>
            <v:group style="position:absolute;left:6616;top:-914;width:10;height:20" coordorigin="6616,-914" coordsize="10,20">
              <v:shape style="position:absolute;left:6616;top:-914;width:10;height:20" coordorigin="6616,-914" coordsize="10,20" path="m6616,-895l6625,-895,6625,-914,6616,-914,6616,-895xe" filled="true" fillcolor="#000000" stroked="false">
                <v:path arrowok="t"/>
                <v:fill type="solid"/>
              </v:shape>
            </v:group>
            <v:group style="position:absolute;left:6616;top:-895;width:10;height:20" coordorigin="6616,-895" coordsize="10,20">
              <v:shape style="position:absolute;left:6616;top:-895;width:10;height:20" coordorigin="6616,-895" coordsize="10,20" path="m6616,-876l6625,-876,6625,-895,6616,-895,6616,-876xe" filled="true" fillcolor="#000000" stroked="false">
                <v:path arrowok="t"/>
                <v:fill type="solid"/>
              </v:shape>
            </v:group>
            <v:group style="position:absolute;left:6616;top:-876;width:10;height:20" coordorigin="6616,-876" coordsize="10,20">
              <v:shape style="position:absolute;left:6616;top:-876;width:10;height:20" coordorigin="6616,-876" coordsize="10,20" path="m6616,-856l6625,-856,6625,-876,6616,-876,6616,-856xe" filled="true" fillcolor="#000000" stroked="false">
                <v:path arrowok="t"/>
                <v:fill type="solid"/>
              </v:shape>
            </v:group>
            <v:group style="position:absolute;left:6616;top:-856;width:10;height:20" coordorigin="6616,-856" coordsize="10,20">
              <v:shape style="position:absolute;left:6616;top:-856;width:10;height:20" coordorigin="6616,-856" coordsize="10,20" path="m6616,-837l6625,-837,6625,-856,6616,-856,6616,-837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期末数中无欠持本公司</w:t>
      </w:r>
      <w:r>
        <w:rPr>
          <w:rFonts w:ascii="宋体" w:hAnsi="宋体" w:cs="宋体" w:eastAsia="宋体" w:hint="default"/>
          <w:b/>
          <w:bCs/>
          <w:spacing w:val="-5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期末数中无欠关联方款项。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预收款项</w:t>
      </w:r>
      <w:r>
        <w:rPr>
          <w:rFonts w:ascii="宋体" w:hAnsi="宋体" w:cs="宋体" w:eastAsia="宋体" w:hint="default"/>
          <w:sz w:val="21"/>
          <w:szCs w:val="21"/>
        </w:rPr>
      </w:r>
    </w:p>
    <w:p>
      <w:pPr>
        <w:tabs>
          <w:tab w:pos="1395" w:val="left" w:leader="none"/>
        </w:tabs>
        <w:spacing w:before="110"/>
        <w:ind w:left="858" w:right="1782" w:firstLine="0"/>
        <w:jc w:val="left"/>
        <w:rPr>
          <w:rFonts w:ascii="宋体" w:hAnsi="宋体" w:cs="宋体" w:eastAsia="宋体" w:hint="default"/>
          <w:sz w:val="21"/>
          <w:szCs w:val="21"/>
        </w:rPr>
      </w:pPr>
      <w:r>
        <w:rPr/>
        <w:pict>
          <v:group style="position:absolute;margin-left:351.910004pt;margin-top:22.323687pt;width:.6pt;height:19.25pt;mso-position-horizontal-relative:page;mso-position-vertical-relative:paragraph;z-index:-1303936" coordorigin="7038,446" coordsize="12,385">
            <v:shape style="position:absolute;left:7041;top:446;width:10;height:2" type="#_x0000_t75" stroked="false">
              <v:imagedata r:id="rId492" o:title=""/>
            </v:shape>
            <v:group style="position:absolute;left:7041;top:468;width:10;height:20" coordorigin="7041,468" coordsize="10,20">
              <v:shape style="position:absolute;left:7041;top:468;width:10;height:20" coordorigin="7041,468" coordsize="10,20" path="m7041,487l7050,487,7050,468,7041,468,7041,487xe" filled="true" fillcolor="#000000" stroked="false">
                <v:path arrowok="t"/>
                <v:fill type="solid"/>
              </v:shape>
            </v:group>
            <v:group style="position:absolute;left:7041;top:487;width:10;height:20" coordorigin="7041,487" coordsize="10,20">
              <v:shape style="position:absolute;left:7041;top:487;width:10;height:20" coordorigin="7041,487" coordsize="10,20" path="m7041,506l7050,506,7050,487,7041,487,7041,506xe" filled="true" fillcolor="#000000" stroked="false">
                <v:path arrowok="t"/>
                <v:fill type="solid"/>
              </v:shape>
            </v:group>
            <v:group style="position:absolute;left:7041;top:506;width:10;height:20" coordorigin="7041,506" coordsize="10,20">
              <v:shape style="position:absolute;left:7041;top:506;width:10;height:20" coordorigin="7041,506" coordsize="10,20" path="m7041,526l7050,526,7050,506,7041,506,7041,526xe" filled="true" fillcolor="#000000" stroked="false">
                <v:path arrowok="t"/>
                <v:fill type="solid"/>
              </v:shape>
            </v:group>
            <v:group style="position:absolute;left:7041;top:526;width:10;height:20" coordorigin="7041,526" coordsize="10,20">
              <v:shape style="position:absolute;left:7041;top:526;width:10;height:20" coordorigin="7041,526" coordsize="10,20" path="m7041,545l7050,545,7050,526,7041,526,7041,545xe" filled="true" fillcolor="#000000" stroked="false">
                <v:path arrowok="t"/>
                <v:fill type="solid"/>
              </v:shape>
            </v:group>
            <v:group style="position:absolute;left:7041;top:545;width:10;height:20" coordorigin="7041,545" coordsize="10,20">
              <v:shape style="position:absolute;left:7041;top:545;width:10;height:20" coordorigin="7041,545" coordsize="10,20" path="m7041,564l7050,564,7050,545,7041,545,7041,564xe" filled="true" fillcolor="#000000" stroked="false">
                <v:path arrowok="t"/>
                <v:fill type="solid"/>
              </v:shape>
            </v:group>
            <v:group style="position:absolute;left:7041;top:564;width:10;height:20" coordorigin="7041,564" coordsize="10,20">
              <v:shape style="position:absolute;left:7041;top:564;width:10;height:20" coordorigin="7041,564" coordsize="10,20" path="m7041,583l7050,583,7050,564,7041,564,7041,583xe" filled="true" fillcolor="#000000" stroked="false">
                <v:path arrowok="t"/>
                <v:fill type="solid"/>
              </v:shape>
            </v:group>
            <v:group style="position:absolute;left:7041;top:583;width:10;height:20" coordorigin="7041,583" coordsize="10,20">
              <v:shape style="position:absolute;left:7041;top:583;width:10;height:20" coordorigin="7041,583" coordsize="10,20" path="m7041,602l7050,602,7050,583,7041,583,7041,602xe" filled="true" fillcolor="#000000" stroked="false">
                <v:path arrowok="t"/>
                <v:fill type="solid"/>
              </v:shape>
            </v:group>
            <v:group style="position:absolute;left:7041;top:602;width:10;height:20" coordorigin="7041,602" coordsize="10,20">
              <v:shape style="position:absolute;left:7041;top:602;width:10;height:20" coordorigin="7041,602" coordsize="10,20" path="m7041,622l7050,622,7050,602,7041,602,7041,622xe" filled="true" fillcolor="#000000" stroked="false">
                <v:path arrowok="t"/>
                <v:fill type="solid"/>
              </v:shape>
            </v:group>
            <v:group style="position:absolute;left:7041;top:622;width:10;height:20" coordorigin="7041,622" coordsize="10,20">
              <v:shape style="position:absolute;left:7041;top:622;width:10;height:20" coordorigin="7041,622" coordsize="10,20" path="m7041,641l7050,641,7050,622,7041,622,7041,641xe" filled="true" fillcolor="#000000" stroked="false">
                <v:path arrowok="t"/>
                <v:fill type="solid"/>
              </v:shape>
            </v:group>
            <v:group style="position:absolute;left:7041;top:641;width:10;height:20" coordorigin="7041,641" coordsize="10,20">
              <v:shape style="position:absolute;left:7041;top:641;width:10;height:20" coordorigin="7041,641" coordsize="10,20" path="m7041,660l7050,660,7050,641,7041,641,7041,660xe" filled="true" fillcolor="#000000" stroked="false">
                <v:path arrowok="t"/>
                <v:fill type="solid"/>
              </v:shape>
            </v:group>
            <v:group style="position:absolute;left:7041;top:660;width:10;height:20" coordorigin="7041,660" coordsize="10,20">
              <v:shape style="position:absolute;left:7041;top:660;width:10;height:20" coordorigin="7041,660" coordsize="10,20" path="m7041,679l7050,679,7050,660,7041,660,7041,679xe" filled="true" fillcolor="#000000" stroked="false">
                <v:path arrowok="t"/>
                <v:fill type="solid"/>
              </v:shape>
            </v:group>
            <v:group style="position:absolute;left:7041;top:679;width:10;height:20" coordorigin="7041,679" coordsize="10,20">
              <v:shape style="position:absolute;left:7041;top:679;width:10;height:20" coordorigin="7041,679" coordsize="10,20" path="m7041,698l7050,698,7050,679,7041,679,7041,698xe" filled="true" fillcolor="#000000" stroked="false">
                <v:path arrowok="t"/>
                <v:fill type="solid"/>
              </v:shape>
            </v:group>
            <v:group style="position:absolute;left:7041;top:698;width:10;height:20" coordorigin="7041,698" coordsize="10,20">
              <v:shape style="position:absolute;left:7041;top:698;width:10;height:20" coordorigin="7041,698" coordsize="10,20" path="m7041,718l7050,718,7050,698,7041,698,7041,718xe" filled="true" fillcolor="#000000" stroked="false">
                <v:path arrowok="t"/>
                <v:fill type="solid"/>
              </v:shape>
            </v:group>
            <v:group style="position:absolute;left:7041;top:718;width:10;height:20" coordorigin="7041,718" coordsize="10,20">
              <v:shape style="position:absolute;left:7041;top:718;width:10;height:20" coordorigin="7041,718" coordsize="10,20" path="m7041,737l7050,737,7050,718,7041,718,7041,737xe" filled="true" fillcolor="#000000" stroked="false">
                <v:path arrowok="t"/>
                <v:fill type="solid"/>
              </v:shape>
            </v:group>
            <v:group style="position:absolute;left:7041;top:737;width:10;height:20" coordorigin="7041,737" coordsize="10,20">
              <v:shape style="position:absolute;left:7041;top:737;width:10;height:20" coordorigin="7041,737" coordsize="10,20" path="m7041,757l7050,757,7050,737,7041,737,7041,757xe" filled="true" fillcolor="#000000" stroked="false">
                <v:path arrowok="t"/>
                <v:fill type="solid"/>
              </v:shape>
            </v:group>
            <v:group style="position:absolute;left:7041;top:757;width:10;height:20" coordorigin="7041,757" coordsize="10,20">
              <v:shape style="position:absolute;left:7041;top:757;width:10;height:20" coordorigin="7041,757" coordsize="10,20" path="m7041,776l7050,776,7050,757,7041,757,7041,776xe" filled="true" fillcolor="#000000" stroked="false">
                <v:path arrowok="t"/>
                <v:fill type="solid"/>
              </v:shape>
            </v:group>
            <v:group style="position:absolute;left:7041;top:776;width:10;height:20" coordorigin="7041,776" coordsize="10,20">
              <v:shape style="position:absolute;left:7041;top:776;width:10;height:20" coordorigin="7041,776" coordsize="10,20" path="m7041,795l7050,795,7050,776,7041,776,7041,795xe" filled="true" fillcolor="#000000" stroked="false">
                <v:path arrowok="t"/>
                <v:fill type="solid"/>
              </v:shape>
              <v:shape style="position:absolute;left:7038;top:821;width:2;height:10" type="#_x0000_t75" stroked="false">
                <v:imagedata r:id="rId492" o:title=""/>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预收款项情况：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11" w:type="dxa"/>
        <w:tblLayout w:type="fixed"/>
        <w:tblCellMar>
          <w:top w:w="0" w:type="dxa"/>
          <w:left w:w="0" w:type="dxa"/>
          <w:bottom w:w="0" w:type="dxa"/>
          <w:right w:w="0" w:type="dxa"/>
        </w:tblCellMar>
        <w:tblLook w:val="01E0"/>
      </w:tblPr>
      <w:tblGrid>
        <w:gridCol w:w="5262"/>
        <w:gridCol w:w="2816"/>
      </w:tblGrid>
      <w:tr>
        <w:trPr>
          <w:trHeight w:val="394" w:hRule="exact"/>
        </w:trPr>
        <w:tc>
          <w:tcPr>
            <w:tcW w:w="5262" w:type="dxa"/>
            <w:tcBorders>
              <w:top w:val="single" w:sz="12" w:space="0" w:color="000000"/>
              <w:left w:val="nil" w:sz="6" w:space="0" w:color="auto"/>
              <w:bottom w:val="single" w:sz="8" w:space="0" w:color="000000"/>
              <w:right w:val="nil" w:sz="6" w:space="0" w:color="auto"/>
            </w:tcBorders>
          </w:tcPr>
          <w:p>
            <w:pPr>
              <w:pStyle w:val="TableParagraph"/>
              <w:spacing w:line="240" w:lineRule="auto" w:before="18"/>
              <w:ind w:right="585"/>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16"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left="69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34" w:hRule="exact"/>
        </w:trPr>
        <w:tc>
          <w:tcPr>
            <w:tcW w:w="5262" w:type="dxa"/>
            <w:tcBorders>
              <w:top w:val="single" w:sz="8" w:space="0" w:color="000000"/>
              <w:left w:val="nil" w:sz="6" w:space="0" w:color="auto"/>
              <w:bottom w:val="single" w:sz="12" w:space="0" w:color="000000"/>
              <w:right w:val="nil" w:sz="6" w:space="0" w:color="auto"/>
            </w:tcBorders>
          </w:tcPr>
          <w:p>
            <w:pPr>
              <w:pStyle w:val="TableParagraph"/>
              <w:spacing w:line="240" w:lineRule="auto" w:before="29"/>
              <w:ind w:left="3463" w:right="0"/>
              <w:jc w:val="left"/>
              <w:rPr>
                <w:rFonts w:ascii="Times New Roman" w:hAnsi="Times New Roman" w:cs="Times New Roman" w:eastAsia="Times New Roman" w:hint="default"/>
                <w:sz w:val="21"/>
                <w:szCs w:val="21"/>
              </w:rPr>
            </w:pPr>
            <w:r>
              <w:rPr>
                <w:rFonts w:ascii="Times New Roman"/>
                <w:sz w:val="21"/>
              </w:rPr>
              <w:t>6,086,794.79</w:t>
            </w:r>
          </w:p>
        </w:tc>
        <w:tc>
          <w:tcPr>
            <w:tcW w:w="2816" w:type="dxa"/>
            <w:tcBorders>
              <w:top w:val="single" w:sz="4" w:space="0" w:color="000000"/>
              <w:left w:val="nil" w:sz="6" w:space="0" w:color="auto"/>
              <w:bottom w:val="single" w:sz="12" w:space="0" w:color="000000"/>
              <w:right w:val="nil" w:sz="6" w:space="0" w:color="auto"/>
            </w:tcBorders>
          </w:tcPr>
          <w:p>
            <w:pPr>
              <w:pStyle w:val="TableParagraph"/>
              <w:spacing w:line="240" w:lineRule="auto" w:before="34"/>
              <w:ind w:left="1606" w:right="0"/>
              <w:jc w:val="left"/>
              <w:rPr>
                <w:rFonts w:ascii="Times New Roman" w:hAnsi="Times New Roman" w:cs="Times New Roman" w:eastAsia="Times New Roman" w:hint="default"/>
                <w:sz w:val="21"/>
                <w:szCs w:val="21"/>
              </w:rPr>
            </w:pPr>
            <w:r>
              <w:rPr>
                <w:rFonts w:ascii="Times New Roman"/>
                <w:sz w:val="21"/>
              </w:rPr>
              <w:t>4,900,906.74</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395" w:val="left" w:leader="none"/>
        </w:tabs>
        <w:spacing w:before="36"/>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期末数中无预收持本公司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395" w:val="left" w:leader="none"/>
        </w:tabs>
        <w:spacing w:line="698" w:lineRule="auto" w:before="0"/>
        <w:ind w:left="126" w:right="6107" w:firstLine="731"/>
        <w:jc w:val="left"/>
        <w:rPr>
          <w:rFonts w:ascii="宋体" w:hAnsi="宋体" w:cs="宋体" w:eastAsia="宋体" w:hint="default"/>
          <w:sz w:val="21"/>
          <w:szCs w:val="21"/>
        </w:rPr>
      </w:pPr>
      <w:r>
        <w:rPr/>
        <w:pict>
          <v:shape style="position:absolute;margin-left:248.809998pt;margin-top:56.783661pt;width:.48pt;height:.12pt;mso-position-horizontal-relative:page;mso-position-vertical-relative:paragraph;z-index:-1303912" type="#_x0000_t75" stroked="false">
            <v:imagedata r:id="rId493" o:title=""/>
          </v:shape>
        </w:pict>
      </w:r>
      <w:r>
        <w:rPr/>
        <w:pict>
          <v:shape style="position:absolute;margin-left:313.970001pt;margin-top:56.783661pt;width:.48001pt;height:.12pt;mso-position-horizontal-relative:page;mso-position-vertical-relative:paragraph;z-index:10648" type="#_x0000_t75" stroked="false">
            <v:imagedata r:id="rId493" o:title=""/>
          </v:shape>
        </w:pict>
      </w:r>
      <w:r>
        <w:rPr/>
        <w:pict>
          <v:shape style="position:absolute;margin-left:379.149994pt;margin-top:56.783661pt;width:.47998pt;height:.12pt;mso-position-horizontal-relative:page;mso-position-vertical-relative:paragraph;z-index:10672" type="#_x0000_t75" stroked="false">
            <v:imagedata r:id="rId493" o:title=""/>
          </v:shape>
        </w:pict>
      </w:r>
      <w:r>
        <w:rPr/>
        <w:pict>
          <v:shape style="position:absolute;margin-left:444.459991pt;margin-top:56.783661pt;width:.48001pt;height:.12pt;mso-position-horizontal-relative:page;mso-position-vertical-relative:paragraph;z-index:10696" type="#_x0000_t75" stroked="false">
            <v:imagedata r:id="rId493" o:title=""/>
          </v:shape>
        </w:pict>
      </w:r>
      <w:r>
        <w:rPr/>
        <w:pict>
          <v:shape style="position:absolute;margin-left:115.339996pt;margin-top:55.343662pt;width:393pt;height:233.25pt;mso-position-horizontal-relative:page;mso-position-vertical-relative:paragraph;z-index:10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74"/>
                    <w:gridCol w:w="1303"/>
                    <w:gridCol w:w="1304"/>
                    <w:gridCol w:w="1306"/>
                    <w:gridCol w:w="1272"/>
                  </w:tblGrid>
                  <w:tr>
                    <w:trPr>
                      <w:trHeight w:val="391" w:hRule="exact"/>
                    </w:trPr>
                    <w:tc>
                      <w:tcPr>
                        <w:tcW w:w="2674"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8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0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8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72"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27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0"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303"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319,773.44</w:t>
                        </w: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50,567,185.60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6"/>
                          <w:jc w:val="right"/>
                          <w:rPr>
                            <w:rFonts w:ascii="Times New Roman" w:hAnsi="Times New Roman" w:cs="Times New Roman" w:eastAsia="Times New Roman" w:hint="default"/>
                            <w:sz w:val="18"/>
                            <w:szCs w:val="18"/>
                          </w:rPr>
                        </w:pPr>
                        <w:r>
                          <w:rPr>
                            <w:rFonts w:ascii="Times New Roman"/>
                            <w:spacing w:val="-1"/>
                            <w:sz w:val="18"/>
                          </w:rPr>
                          <w:t>50,559,569.25</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pacing w:val="-1"/>
                            <w:sz w:val="18"/>
                          </w:rPr>
                          <w:t>327,389.79</w:t>
                        </w:r>
                      </w:p>
                    </w:tc>
                  </w:tr>
                  <w:tr>
                    <w:trPr>
                      <w:trHeight w:val="385"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30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1,797,101.21</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4"/>
                          <w:jc w:val="right"/>
                          <w:rPr>
                            <w:rFonts w:ascii="Times New Roman" w:hAnsi="Times New Roman" w:cs="Times New Roman" w:eastAsia="Times New Roman" w:hint="default"/>
                            <w:sz w:val="18"/>
                            <w:szCs w:val="18"/>
                          </w:rPr>
                        </w:pPr>
                        <w:r>
                          <w:rPr>
                            <w:rFonts w:ascii="Times New Roman"/>
                            <w:spacing w:val="-1"/>
                            <w:sz w:val="18"/>
                          </w:rPr>
                          <w:t>1,797,101.21</w:t>
                        </w:r>
                      </w:p>
                    </w:tc>
                    <w:tc>
                      <w:tcPr>
                        <w:tcW w:w="127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30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53,489.47</w:t>
                        </w: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10,426,587.34</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10,340,549.05</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139,527.76</w:t>
                        </w:r>
                      </w:p>
                    </w:tc>
                  </w:tr>
                  <w:tr>
                    <w:trPr>
                      <w:trHeight w:val="384"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30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2,463,664.13</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pacing w:val="-1"/>
                            <w:sz w:val="18"/>
                          </w:rPr>
                          <w:t>2,463,664.13</w:t>
                        </w:r>
                      </w:p>
                    </w:tc>
                    <w:tc>
                      <w:tcPr>
                        <w:tcW w:w="127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30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53,489.47</w:t>
                        </w: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7,189,836.00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pacing w:val="-1"/>
                            <w:sz w:val="18"/>
                          </w:rPr>
                          <w:t>7,103,797.71</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139,527.76</w:t>
                        </w:r>
                      </w:p>
                    </w:tc>
                  </w:tr>
                  <w:tr>
                    <w:trPr>
                      <w:trHeight w:val="384"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30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601,370.27</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601,370.27</w:t>
                        </w:r>
                      </w:p>
                    </w:tc>
                    <w:tc>
                      <w:tcPr>
                        <w:tcW w:w="127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664"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30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150,399.37</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150,399.37</w:t>
                        </w:r>
                      </w:p>
                    </w:tc>
                    <w:tc>
                      <w:tcPr>
                        <w:tcW w:w="127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664"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30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8"/>
                            <w:szCs w:val="18"/>
                          </w:rPr>
                        </w:pPr>
                        <w:r>
                          <w:rPr>
                            <w:rFonts w:ascii="Times New Roman"/>
                            <w:spacing w:val="-1"/>
                            <w:sz w:val="18"/>
                          </w:rPr>
                          <w:t>21,317.57</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spacing w:val="-1"/>
                            <w:sz w:val="18"/>
                          </w:rPr>
                          <w:t>21,317.57</w:t>
                        </w:r>
                      </w:p>
                    </w:tc>
                    <w:tc>
                      <w:tcPr>
                        <w:tcW w:w="127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30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3,958,501.00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pacing w:val="-1"/>
                            <w:sz w:val="18"/>
                          </w:rPr>
                          <w:t>3,958,501.00</w:t>
                        </w:r>
                      </w:p>
                    </w:tc>
                    <w:tc>
                      <w:tcPr>
                        <w:tcW w:w="127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67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30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102,294.00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102,294.00</w:t>
                        </w:r>
                      </w:p>
                    </w:tc>
                    <w:tc>
                      <w:tcPr>
                        <w:tcW w:w="1272" w:type="dxa"/>
                        <w:tcBorders>
                          <w:top w:val="nil" w:sz="6" w:space="0" w:color="auto"/>
                          <w:left w:val="single" w:sz="4" w:space="0" w:color="000000"/>
                          <w:bottom w:val="nil" w:sz="6" w:space="0" w:color="auto"/>
                          <w:right w:val="nil" w:sz="6" w:space="0" w:color="auto"/>
                        </w:tcBorders>
                      </w:tcPr>
                      <w:p>
                        <w:pPr/>
                      </w:p>
                    </w:tc>
                  </w:tr>
                  <w:tr>
                    <w:trPr>
                      <w:trHeight w:val="394" w:hRule="exact"/>
                    </w:trPr>
                    <w:tc>
                      <w:tcPr>
                        <w:tcW w:w="2674"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373,262.91</w:t>
                        </w:r>
                      </w:p>
                    </w:tc>
                    <w:tc>
                      <w:tcPr>
                        <w:tcW w:w="13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66,851,669.15</w:t>
                        </w:r>
                      </w:p>
                    </w:tc>
                    <w:tc>
                      <w:tcPr>
                        <w:tcW w:w="13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pacing w:val="-1"/>
                            <w:sz w:val="18"/>
                          </w:rPr>
                          <w:t>66,758,014.51</w:t>
                        </w:r>
                      </w:p>
                    </w:tc>
                    <w:tc>
                      <w:tcPr>
                        <w:tcW w:w="1272"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466,917.55</w:t>
                        </w:r>
                      </w:p>
                    </w:tc>
                  </w:tr>
                </w:tbl>
                <w:p>
                  <w:pPr/>
                </w:p>
              </w:txbxContent>
            </v:textbox>
            <w10:wrap type="none"/>
          </v:shape>
        </w:pict>
      </w:r>
      <w:r>
        <w:rPr>
          <w:rFonts w:ascii="宋体" w:hAnsi="宋体" w:cs="宋体" w:eastAsia="宋体"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期末数中无预收关联方款项。</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十七</w:t>
      </w:r>
      <w:r>
        <w:rPr>
          <w:rFonts w:ascii="宋体" w:hAnsi="宋体" w:cs="宋体" w:eastAsia="宋体" w:hint="default"/>
          <w:b/>
          <w:bCs/>
          <w:sz w:val="21"/>
          <w:szCs w:val="21"/>
        </w:rPr>
        <w:t>)</w:t>
      </w:r>
      <w:r>
        <w:rPr>
          <w:rFonts w:ascii="宋体" w:hAnsi="宋体" w:cs="宋体" w:eastAsia="宋体" w:hint="default"/>
          <w:b/>
          <w:bCs/>
          <w:spacing w:val="31"/>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9"/>
        <w:rPr>
          <w:rFonts w:ascii="宋体" w:hAnsi="宋体" w:cs="宋体" w:eastAsia="宋体" w:hint="default"/>
          <w:b/>
          <w:bCs/>
          <w:sz w:val="2"/>
          <w:szCs w:val="2"/>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5" o:title=""/>
            </v:shape>
            <v:shape style="position:absolute;left:5257;top:0;width:2588;height:10" type="#_x0000_t75" stroked="false">
              <v:imagedata r:id="rId49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5" o:title=""/>
            </v:shape>
            <v:shape style="position:absolute;left:5257;top:0;width:2588;height:10" type="#_x0000_t75" stroked="false">
              <v:imagedata r:id="rId49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5" o:title=""/>
            </v:shape>
            <v:shape style="position:absolute;left:5257;top:0;width:2588;height:10" type="#_x0000_t75" stroked="false">
              <v:imagedata r:id="rId49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392.25pt;height:.5pt;mso-position-horizontal-relative:char;mso-position-vertical-relative:line" coordorigin="0,0" coordsize="7845,10">
            <v:shape style="position:absolute;left:0;top:0;width:2655;height:10" type="#_x0000_t75" stroked="false">
              <v:imagedata r:id="rId494" o:title=""/>
            </v:shape>
            <v:shape style="position:absolute;left:2650;top:0;width:2612;height:10" type="#_x0000_t75" stroked="false">
              <v:imagedata r:id="rId497" o:title=""/>
            </v:shape>
            <v:shape style="position:absolute;left:5257;top:0;width:2588;height:10" type="#_x0000_t75" stroked="false">
              <v:imagedata r:id="rId498"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spacing w:before="0"/>
        <w:ind w:left="126" w:right="1782" w:firstLine="0"/>
        <w:jc w:val="left"/>
        <w:rPr>
          <w:rFonts w:ascii="宋体" w:hAnsi="宋体" w:cs="宋体" w:eastAsia="宋体" w:hint="default"/>
          <w:sz w:val="21"/>
          <w:szCs w:val="21"/>
        </w:rPr>
      </w:pPr>
      <w:r>
        <w:rPr/>
        <w:pict>
          <v:shape style="position:absolute;margin-left:265.369995pt;margin-top:16.703674pt;width:.47998pt;height:.12pt;mso-position-horizontal-relative:page;mso-position-vertical-relative:paragraph;z-index:10720" type="#_x0000_t75" stroked="false">
            <v:imagedata r:id="rId493" o:title=""/>
          </v:shape>
        </w:pict>
      </w:r>
      <w:r>
        <w:rPr/>
        <w:pict>
          <v:shape style="position:absolute;margin-left:384.429993pt;margin-top:16.703674pt;width:.47998pt;height:.12pt;mso-position-horizontal-relative:page;mso-position-vertical-relative:paragraph;z-index:10744" type="#_x0000_t75" stroked="false">
            <v:imagedata r:id="rId493"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tbl>
      <w:tblPr>
        <w:tblW w:w="0" w:type="auto"/>
        <w:jc w:val="left"/>
        <w:tblInd w:w="630" w:type="dxa"/>
        <w:tblLayout w:type="fixed"/>
        <w:tblCellMar>
          <w:top w:w="0" w:type="dxa"/>
          <w:left w:w="0" w:type="dxa"/>
          <w:bottom w:w="0" w:type="dxa"/>
          <w:right w:w="0" w:type="dxa"/>
        </w:tblCellMar>
        <w:tblLook w:val="01E0"/>
      </w:tblPr>
      <w:tblGrid>
        <w:gridCol w:w="3022"/>
        <w:gridCol w:w="2381"/>
        <w:gridCol w:w="2384"/>
      </w:tblGrid>
      <w:tr>
        <w:trPr>
          <w:trHeight w:val="406" w:hRule="exact"/>
        </w:trPr>
        <w:tc>
          <w:tcPr>
            <w:tcW w:w="302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21"/>
              <w:ind w:left="18" w:right="0"/>
              <w:jc w:val="center"/>
              <w:rPr>
                <w:rFonts w:ascii="宋体" w:hAnsi="宋体" w:cs="宋体" w:eastAsia="宋体" w:hint="default"/>
                <w:sz w:val="21"/>
                <w:szCs w:val="21"/>
              </w:rPr>
            </w:pPr>
            <w:r>
              <w:rPr>
                <w:rFonts w:ascii="宋体" w:hAnsi="宋体" w:cs="宋体" w:eastAsia="宋体" w:hint="default"/>
                <w:sz w:val="21"/>
                <w:szCs w:val="21"/>
              </w:rPr>
              <w:t>税费项目</w:t>
            </w:r>
          </w:p>
        </w:tc>
        <w:tc>
          <w:tcPr>
            <w:tcW w:w="238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1"/>
              <w:ind w:left="76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384"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1"/>
              <w:ind w:left="765" w:right="0"/>
              <w:jc w:val="left"/>
              <w:rPr>
                <w:rFonts w:ascii="宋体" w:hAnsi="宋体" w:cs="宋体" w:eastAsia="宋体" w:hint="default"/>
                <w:sz w:val="21"/>
                <w:szCs w:val="21"/>
              </w:rPr>
            </w:pPr>
            <w:r>
              <w:rPr>
                <w:rFonts w:ascii="宋体" w:hAnsi="宋体" w:cs="宋体" w:eastAsia="宋体" w:hint="default"/>
                <w:sz w:val="21"/>
                <w:szCs w:val="21"/>
              </w:rPr>
              <w:t>年初余额</w:t>
            </w:r>
          </w:p>
        </w:tc>
      </w:tr>
    </w:tbl>
    <w:p>
      <w:pPr>
        <w:spacing w:after="0" w:line="240" w:lineRule="auto"/>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12"/>
        <w:rPr>
          <w:rFonts w:ascii="宋体" w:hAnsi="宋体" w:cs="宋体" w:eastAsia="宋体" w:hint="default"/>
          <w:b/>
          <w:bCs/>
          <w:sz w:val="5"/>
          <w:szCs w:val="5"/>
        </w:rPr>
      </w:pPr>
      <w:r>
        <w:rPr/>
        <w:pict>
          <v:shape style="position:absolute;margin-left:265.369995pt;margin-top:75.47998pt;width:.47998pt;height:.12pt;mso-position-horizontal-relative:page;mso-position-vertical-relative:page;z-index:-1303696" type="#_x0000_t75" stroked="false">
            <v:imagedata r:id="rId499" o:title=""/>
          </v:shape>
        </w:pict>
      </w:r>
      <w:r>
        <w:rPr/>
        <w:pict>
          <v:shape style="position:absolute;margin-left:384.429993pt;margin-top:75.47998pt;width:.47998pt;height:.12pt;mso-position-horizontal-relative:page;mso-position-vertical-relative:page;z-index:-1303672" type="#_x0000_t75" stroked="false">
            <v:imagedata r:id="rId499" o:title=""/>
          </v:shape>
        </w:pict>
      </w:r>
      <w:r>
        <w:rPr/>
        <w:pict>
          <v:group style="position:absolute;margin-left:115.220001pt;margin-top:94.220001pt;width:388.65pt;height:.5pt;mso-position-horizontal-relative:page;mso-position-vertical-relative:page;z-index:-1303648" coordorigin="2304,1884" coordsize="7773,10">
            <v:shape style="position:absolute;left:2304;top:1884;width:3003;height:10" type="#_x0000_t75" stroked="false">
              <v:imagedata r:id="rId500" o:title=""/>
            </v:shape>
            <v:shape style="position:absolute;left:5303;top:1884;width:2386;height:10" type="#_x0000_t75" stroked="false">
              <v:imagedata r:id="rId501" o:title=""/>
            </v:shape>
            <v:shape style="position:absolute;left:7684;top:1884;width:2393;height:10" type="#_x0000_t75" stroked="false">
              <v:imagedata r:id="rId502" o:title=""/>
            </v:shape>
            <w10:wrap type="none"/>
          </v:group>
        </w:pict>
      </w:r>
      <w:r>
        <w:rPr/>
        <w:pict>
          <v:group style="position:absolute;margin-left:115.220001pt;margin-top:113.420006pt;width:388.65pt;height:.5pt;mso-position-horizontal-relative:page;mso-position-vertical-relative:page;z-index:-1303624" coordorigin="2304,2268" coordsize="7773,10">
            <v:shape style="position:absolute;left:2304;top:2268;width:3003;height:10" type="#_x0000_t75" stroked="false">
              <v:imagedata r:id="rId500" o:title=""/>
            </v:shape>
            <v:shape style="position:absolute;left:5303;top:2268;width:2386;height:10" type="#_x0000_t75" stroked="false">
              <v:imagedata r:id="rId503" o:title=""/>
            </v:shape>
            <v:shape style="position:absolute;left:7684;top:2268;width:2393;height:10" type="#_x0000_t75" stroked="false">
              <v:imagedata r:id="rId504" o:title=""/>
            </v:shape>
            <w10:wrap type="none"/>
          </v:group>
        </w:pict>
      </w:r>
      <w:r>
        <w:rPr/>
        <w:pict>
          <v:group style="position:absolute;margin-left:115.220001pt;margin-top:132.740005pt;width:388.65pt;height:.5pt;mso-position-horizontal-relative:page;mso-position-vertical-relative:page;z-index:-1303600" coordorigin="2304,2655" coordsize="7773,10">
            <v:shape style="position:absolute;left:2304;top:2655;width:3003;height:10" type="#_x0000_t75" stroked="false">
              <v:imagedata r:id="rId500" o:title=""/>
            </v:shape>
            <v:shape style="position:absolute;left:5303;top:2655;width:2386;height:10" type="#_x0000_t75" stroked="false">
              <v:imagedata r:id="rId501" o:title=""/>
            </v:shape>
            <v:shape style="position:absolute;left:7684;top:2655;width:2393;height:10" type="#_x0000_t75" stroked="false">
              <v:imagedata r:id="rId502" o:title=""/>
            </v:shape>
            <w10:wrap type="none"/>
          </v:group>
        </w:pict>
      </w:r>
      <w:r>
        <w:rPr/>
        <w:pict>
          <v:group style="position:absolute;margin-left:115.220001pt;margin-top:151.940002pt;width:388.65pt;height:.5pt;mso-position-horizontal-relative:page;mso-position-vertical-relative:page;z-index:-1303576" coordorigin="2304,3039" coordsize="7773,10">
            <v:shape style="position:absolute;left:2304;top:3039;width:3003;height:10" type="#_x0000_t75" stroked="false">
              <v:imagedata r:id="rId500" o:title=""/>
            </v:shape>
            <v:shape style="position:absolute;left:5303;top:3039;width:2386;height:10" type="#_x0000_t75" stroked="false">
              <v:imagedata r:id="rId501" o:title=""/>
            </v:shape>
            <v:shape style="position:absolute;left:7684;top:3039;width:2393;height:10" type="#_x0000_t75" stroked="false">
              <v:imagedata r:id="rId502" o:title=""/>
            </v:shape>
            <w10:wrap type="none"/>
          </v:group>
        </w:pict>
      </w:r>
      <w:r>
        <w:rPr/>
        <w:pict>
          <v:group style="position:absolute;margin-left:115.220001pt;margin-top:171.139999pt;width:388.65pt;height:.5pt;mso-position-horizontal-relative:page;mso-position-vertical-relative:page;z-index:-1303552" coordorigin="2304,3423" coordsize="7773,10">
            <v:shape style="position:absolute;left:2304;top:3423;width:3003;height:10" type="#_x0000_t75" stroked="false">
              <v:imagedata r:id="rId500" o:title=""/>
            </v:shape>
            <v:shape style="position:absolute;left:5303;top:3423;width:2386;height:10" type="#_x0000_t75" stroked="false">
              <v:imagedata r:id="rId503" o:title=""/>
            </v:shape>
            <v:shape style="position:absolute;left:7684;top:3423;width:2393;height:10" type="#_x0000_t75" stroked="false">
              <v:imagedata r:id="rId504" o:title=""/>
            </v:shape>
            <w10:wrap type="none"/>
          </v:group>
        </w:pict>
      </w:r>
      <w:r>
        <w:rPr/>
        <w:pict>
          <v:group style="position:absolute;margin-left:115.220001pt;margin-top:190.339935pt;width:388.65pt;height:.5pt;mso-position-horizontal-relative:page;mso-position-vertical-relative:page;z-index:-1303528" coordorigin="2304,3807" coordsize="7773,10">
            <v:shape style="position:absolute;left:2304;top:3807;width:3003;height:10" type="#_x0000_t75" stroked="false">
              <v:imagedata r:id="rId500" o:title=""/>
            </v:shape>
            <v:shape style="position:absolute;left:5303;top:3807;width:2386;height:10" type="#_x0000_t75" stroked="false">
              <v:imagedata r:id="rId503" o:title=""/>
            </v:shape>
            <v:shape style="position:absolute;left:7684;top:3807;width:2393;height:10" type="#_x0000_t75" stroked="false">
              <v:imagedata r:id="rId504" o:title=""/>
            </v:shape>
            <w10:wrap type="none"/>
          </v:group>
        </w:pict>
      </w:r>
      <w:r>
        <w:rPr/>
        <w:pict>
          <v:group style="position:absolute;margin-left:115.220001pt;margin-top:209.540009pt;width:388.65pt;height:.5pt;mso-position-horizontal-relative:page;mso-position-vertical-relative:page;z-index:-1303504" coordorigin="2304,4191" coordsize="7773,10">
            <v:shape style="position:absolute;left:2304;top:4191;width:3003;height:10" type="#_x0000_t75" stroked="false">
              <v:imagedata r:id="rId500" o:title=""/>
            </v:shape>
            <v:shape style="position:absolute;left:5303;top:4191;width:2386;height:10" type="#_x0000_t75" stroked="false">
              <v:imagedata r:id="rId501" o:title=""/>
            </v:shape>
            <v:shape style="position:absolute;left:7684;top:4191;width:2393;height:10" type="#_x0000_t75" stroked="false">
              <v:imagedata r:id="rId502" o:title=""/>
            </v:shape>
            <w10:wrap type="none"/>
          </v:group>
        </w:pict>
      </w: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16"/>
          <w:szCs w:val="16"/>
        </w:rPr>
      </w:pPr>
    </w:p>
    <w:tbl>
      <w:tblPr>
        <w:tblW w:w="0" w:type="auto"/>
        <w:jc w:val="left"/>
        <w:tblInd w:w="630" w:type="dxa"/>
        <w:tblLayout w:type="fixed"/>
        <w:tblCellMar>
          <w:top w:w="0" w:type="dxa"/>
          <w:left w:w="0" w:type="dxa"/>
          <w:bottom w:w="0" w:type="dxa"/>
          <w:right w:w="0" w:type="dxa"/>
        </w:tblCellMar>
        <w:tblLook w:val="01E0"/>
      </w:tblPr>
      <w:tblGrid>
        <w:gridCol w:w="3022"/>
        <w:gridCol w:w="2381"/>
        <w:gridCol w:w="2384"/>
      </w:tblGrid>
      <w:tr>
        <w:trPr>
          <w:trHeight w:val="395" w:hRule="exact"/>
        </w:trPr>
        <w:tc>
          <w:tcPr>
            <w:tcW w:w="3022"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8" w:right="0"/>
              <w:jc w:val="center"/>
              <w:rPr>
                <w:rFonts w:ascii="宋体" w:hAnsi="宋体" w:cs="宋体" w:eastAsia="宋体" w:hint="default"/>
                <w:sz w:val="21"/>
                <w:szCs w:val="21"/>
              </w:rPr>
            </w:pPr>
            <w:r>
              <w:rPr>
                <w:rFonts w:ascii="宋体" w:hAnsi="宋体" w:cs="宋体" w:eastAsia="宋体" w:hint="default"/>
                <w:sz w:val="21"/>
                <w:szCs w:val="21"/>
              </w:rPr>
              <w:t>税费项目</w:t>
            </w:r>
          </w:p>
        </w:tc>
        <w:tc>
          <w:tcPr>
            <w:tcW w:w="23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6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38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765"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0"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Times New Roman" w:hAnsi="Times New Roman" w:cs="Times New Roman" w:eastAsia="Times New Roman" w:hint="default"/>
                <w:sz w:val="21"/>
                <w:szCs w:val="21"/>
              </w:rPr>
            </w:pPr>
            <w:r>
              <w:rPr>
                <w:rFonts w:ascii="Times New Roman"/>
                <w:spacing w:val="-1"/>
                <w:sz w:val="21"/>
              </w:rPr>
              <w:t>-2,947,704.65</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Times New Roman" w:hAnsi="Times New Roman" w:cs="Times New Roman" w:eastAsia="Times New Roman" w:hint="default"/>
                <w:sz w:val="21"/>
                <w:szCs w:val="21"/>
              </w:rPr>
            </w:pPr>
            <w:r>
              <w:rPr>
                <w:rFonts w:ascii="Times New Roman"/>
                <w:spacing w:val="-1"/>
                <w:sz w:val="21"/>
              </w:rPr>
              <w:t>-1,293,426.30</w:t>
            </w:r>
          </w:p>
        </w:tc>
      </w:tr>
      <w:tr>
        <w:trPr>
          <w:trHeight w:val="385"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3,777,455.83</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4,483,133.45</w:t>
            </w:r>
          </w:p>
        </w:tc>
      </w:tr>
      <w:tr>
        <w:trPr>
          <w:trHeight w:val="384"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240,347.45</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225,424.10</w:t>
            </w:r>
          </w:p>
        </w:tc>
      </w:tr>
      <w:tr>
        <w:trPr>
          <w:trHeight w:val="384"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97,451.82</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88,278.96</w:t>
            </w:r>
          </w:p>
        </w:tc>
      </w:tr>
      <w:tr>
        <w:trPr>
          <w:trHeight w:val="384"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45,781.27</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41,425.02</w:t>
            </w:r>
          </w:p>
        </w:tc>
      </w:tr>
      <w:tr>
        <w:trPr>
          <w:trHeight w:val="384"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8,013.15</w:t>
            </w:r>
          </w:p>
        </w:tc>
        <w:tc>
          <w:tcPr>
            <w:tcW w:w="2384"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69,608.44</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46,514.50</w:t>
            </w:r>
          </w:p>
        </w:tc>
      </w:tr>
      <w:tr>
        <w:trPr>
          <w:trHeight w:val="385"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309,537.90</w:t>
            </w:r>
          </w:p>
        </w:tc>
        <w:tc>
          <w:tcPr>
            <w:tcW w:w="2384"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综合基金</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242,104.01</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3"/>
              <w:jc w:val="right"/>
              <w:rPr>
                <w:rFonts w:ascii="Times New Roman" w:hAnsi="Times New Roman" w:cs="Times New Roman" w:eastAsia="Times New Roman" w:hint="default"/>
                <w:sz w:val="21"/>
                <w:szCs w:val="21"/>
              </w:rPr>
            </w:pPr>
            <w:r>
              <w:rPr>
                <w:rFonts w:ascii="Times New Roman"/>
                <w:sz w:val="21"/>
              </w:rPr>
              <w:t>332.66</w:t>
            </w:r>
          </w:p>
        </w:tc>
      </w:tr>
      <w:tr>
        <w:trPr>
          <w:trHeight w:val="388" w:hRule="exact"/>
        </w:trPr>
        <w:tc>
          <w:tcPr>
            <w:tcW w:w="3022"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1,842,595.22</w:t>
            </w:r>
          </w:p>
        </w:tc>
        <w:tc>
          <w:tcPr>
            <w:tcW w:w="2384"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3,591,682.39</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6" w:right="1782" w:firstLine="0"/>
        <w:jc w:val="left"/>
        <w:rPr>
          <w:rFonts w:ascii="宋体" w:hAnsi="宋体" w:cs="宋体" w:eastAsia="宋体" w:hint="default"/>
          <w:sz w:val="21"/>
          <w:szCs w:val="21"/>
        </w:rPr>
      </w:pPr>
      <w:r>
        <w:rPr/>
        <w:pict>
          <v:group style="position:absolute;margin-left:115.220001pt;margin-top:-82.086281pt;width:388.65pt;height:.5pt;mso-position-horizontal-relative:page;mso-position-vertical-relative:paragraph;z-index:-1303480" coordorigin="2304,-1642" coordsize="7773,10">
            <v:shape style="position:absolute;left:2304;top:-1642;width:3003;height:10" type="#_x0000_t75" stroked="false">
              <v:imagedata r:id="rId500" o:title=""/>
            </v:shape>
            <v:shape style="position:absolute;left:5303;top:-1642;width:2386;height:10" type="#_x0000_t75" stroked="false">
              <v:imagedata r:id="rId501" o:title=""/>
            </v:shape>
            <v:shape style="position:absolute;left:7684;top:-1642;width:2393;height:10" type="#_x0000_t75" stroked="false">
              <v:imagedata r:id="rId502" o:title=""/>
            </v:shape>
            <w10:wrap type="none"/>
          </v:group>
        </w:pict>
      </w:r>
      <w:r>
        <w:rPr/>
        <w:pict>
          <v:group style="position:absolute;margin-left:115.220001pt;margin-top:-62.766277pt;width:388.65pt;height:.5pt;mso-position-horizontal-relative:page;mso-position-vertical-relative:paragraph;z-index:-1303456" coordorigin="2304,-1255" coordsize="7773,10">
            <v:shape style="position:absolute;left:2304;top:-1255;width:3003;height:10" type="#_x0000_t75" stroked="false">
              <v:imagedata r:id="rId500" o:title=""/>
            </v:shape>
            <v:shape style="position:absolute;left:5303;top:-1255;width:2386;height:10" type="#_x0000_t75" stroked="false">
              <v:imagedata r:id="rId503" o:title=""/>
            </v:shape>
            <v:shape style="position:absolute;left:7684;top:-1255;width:2393;height:10" type="#_x0000_t75" stroked="false">
              <v:imagedata r:id="rId504" o:title=""/>
            </v:shape>
            <w10:wrap type="none"/>
          </v:group>
        </w:pict>
      </w:r>
      <w:r>
        <w:rPr/>
        <w:pict>
          <v:group style="position:absolute;margin-left:115.220001pt;margin-top:-43.560329pt;width:388.65pt;height:.550pt;mso-position-horizontal-relative:page;mso-position-vertical-relative:paragraph;z-index:-1303432" coordorigin="2304,-871" coordsize="7773,11">
            <v:shape style="position:absolute;left:2304;top:-871;width:3003;height:10" type="#_x0000_t75" stroked="false">
              <v:imagedata r:id="rId500" o:title=""/>
            </v:shape>
            <v:shape style="position:absolute;left:5302;top:-871;width:2386;height:10" type="#_x0000_t75" stroked="false">
              <v:imagedata r:id="rId505" o:title=""/>
            </v:shape>
            <v:shape style="position:absolute;left:7684;top:-871;width:2394;height:10" type="#_x0000_t75" stroked="false">
              <v:imagedata r:id="rId50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tabs>
          <w:tab w:pos="1395" w:val="left" w:leader="none"/>
        </w:tabs>
        <w:spacing w:before="110"/>
        <w:ind w:left="858" w:right="1782" w:firstLine="0"/>
        <w:jc w:val="left"/>
        <w:rPr>
          <w:rFonts w:ascii="宋体" w:hAnsi="宋体" w:cs="宋体" w:eastAsia="宋体" w:hint="default"/>
          <w:sz w:val="21"/>
          <w:szCs w:val="21"/>
        </w:rPr>
      </w:pPr>
      <w:r>
        <w:rPr/>
        <w:pict>
          <v:group style="position:absolute;margin-left:323.709991pt;margin-top:22.203663pt;width:.5pt;height:17.4pt;mso-position-horizontal-relative:page;mso-position-vertical-relative:paragraph;z-index:-1303408" coordorigin="6474,444" coordsize="10,348">
            <v:shape style="position:absolute;left:6474;top:444;width:10;height:2" type="#_x0000_t75" stroked="false">
              <v:imagedata r:id="rId499" o:title=""/>
            </v:shape>
            <v:group style="position:absolute;left:6474;top:466;width:10;height:20" coordorigin="6474,466" coordsize="10,20">
              <v:shape style="position:absolute;left:6474;top:466;width:10;height:20" coordorigin="6474,466" coordsize="10,20" path="m6474,485l6484,485,6484,466,6474,466,6474,485xe" filled="true" fillcolor="#000000" stroked="false">
                <v:path arrowok="t"/>
                <v:fill type="solid"/>
              </v:shape>
            </v:group>
            <v:group style="position:absolute;left:6474;top:485;width:10;height:20" coordorigin="6474,485" coordsize="10,20">
              <v:shape style="position:absolute;left:6474;top:485;width:10;height:20" coordorigin="6474,485" coordsize="10,20" path="m6474,504l6484,504,6484,485,6474,485,6474,504xe" filled="true" fillcolor="#000000" stroked="false">
                <v:path arrowok="t"/>
                <v:fill type="solid"/>
              </v:shape>
            </v:group>
            <v:group style="position:absolute;left:6474;top:504;width:10;height:20" coordorigin="6474,504" coordsize="10,20">
              <v:shape style="position:absolute;left:6474;top:504;width:10;height:20" coordorigin="6474,504" coordsize="10,20" path="m6474,523l6484,523,6484,504,6474,504,6474,523xe" filled="true" fillcolor="#000000" stroked="false">
                <v:path arrowok="t"/>
                <v:fill type="solid"/>
              </v:shape>
            </v:group>
            <v:group style="position:absolute;left:6474;top:523;width:10;height:20" coordorigin="6474,523" coordsize="10,20">
              <v:shape style="position:absolute;left:6474;top:523;width:10;height:20" coordorigin="6474,523" coordsize="10,20" path="m6474,542l6484,542,6484,523,6474,523,6474,542xe" filled="true" fillcolor="#000000" stroked="false">
                <v:path arrowok="t"/>
                <v:fill type="solid"/>
              </v:shape>
            </v:group>
            <v:group style="position:absolute;left:6474;top:542;width:10;height:20" coordorigin="6474,542" coordsize="10,20">
              <v:shape style="position:absolute;left:6474;top:542;width:10;height:20" coordorigin="6474,542" coordsize="10,20" path="m6474,562l6484,562,6484,542,6474,542,6474,562xe" filled="true" fillcolor="#000000" stroked="false">
                <v:path arrowok="t"/>
                <v:fill type="solid"/>
              </v:shape>
            </v:group>
            <v:group style="position:absolute;left:6474;top:562;width:10;height:20" coordorigin="6474,562" coordsize="10,20">
              <v:shape style="position:absolute;left:6474;top:562;width:10;height:20" coordorigin="6474,562" coordsize="10,20" path="m6474,581l6484,581,6484,562,6474,562,6474,581xe" filled="true" fillcolor="#000000" stroked="false">
                <v:path arrowok="t"/>
                <v:fill type="solid"/>
              </v:shape>
            </v:group>
            <v:group style="position:absolute;left:6474;top:581;width:10;height:20" coordorigin="6474,581" coordsize="10,20">
              <v:shape style="position:absolute;left:6474;top:581;width:10;height:20" coordorigin="6474,581" coordsize="10,20" path="m6474,600l6484,600,6484,581,6474,581,6474,600xe" filled="true" fillcolor="#000000" stroked="false">
                <v:path arrowok="t"/>
                <v:fill type="solid"/>
              </v:shape>
            </v:group>
            <v:group style="position:absolute;left:6474;top:600;width:10;height:20" coordorigin="6474,600" coordsize="10,20">
              <v:shape style="position:absolute;left:6474;top:600;width:10;height:20" coordorigin="6474,600" coordsize="10,20" path="m6474,619l6484,619,6484,600,6474,600,6474,619xe" filled="true" fillcolor="#000000" stroked="false">
                <v:path arrowok="t"/>
                <v:fill type="solid"/>
              </v:shape>
            </v:group>
            <v:group style="position:absolute;left:6474;top:619;width:10;height:20" coordorigin="6474,619" coordsize="10,20">
              <v:shape style="position:absolute;left:6474;top:619;width:10;height:20" coordorigin="6474,619" coordsize="10,20" path="m6474,638l6484,638,6484,619,6474,619,6474,638xe" filled="true" fillcolor="#000000" stroked="false">
                <v:path arrowok="t"/>
                <v:fill type="solid"/>
              </v:shape>
            </v:group>
            <v:group style="position:absolute;left:6474;top:638;width:10;height:20" coordorigin="6474,638" coordsize="10,20">
              <v:shape style="position:absolute;left:6474;top:638;width:10;height:20" coordorigin="6474,638" coordsize="10,20" path="m6474,658l6484,658,6484,638,6474,638,6474,658xe" filled="true" fillcolor="#000000" stroked="false">
                <v:path arrowok="t"/>
                <v:fill type="solid"/>
              </v:shape>
            </v:group>
            <v:group style="position:absolute;left:6474;top:658;width:10;height:20" coordorigin="6474,658" coordsize="10,20">
              <v:shape style="position:absolute;left:6474;top:658;width:10;height:20" coordorigin="6474,658" coordsize="10,20" path="m6474,677l6484,677,6484,658,6474,658,6474,677xe" filled="true" fillcolor="#000000" stroked="false">
                <v:path arrowok="t"/>
                <v:fill type="solid"/>
              </v:shape>
            </v:group>
            <v:group style="position:absolute;left:6474;top:677;width:10;height:20" coordorigin="6474,677" coordsize="10,20">
              <v:shape style="position:absolute;left:6474;top:677;width:10;height:20" coordorigin="6474,677" coordsize="10,20" path="m6474,696l6484,696,6484,677,6474,677,6474,696xe" filled="true" fillcolor="#000000" stroked="false">
                <v:path arrowok="t"/>
                <v:fill type="solid"/>
              </v:shape>
            </v:group>
            <v:group style="position:absolute;left:6474;top:696;width:10;height:20" coordorigin="6474,696" coordsize="10,20">
              <v:shape style="position:absolute;left:6474;top:696;width:10;height:20" coordorigin="6474,696" coordsize="10,20" path="m6474,715l6484,715,6484,696,6474,696,6474,715xe" filled="true" fillcolor="#000000" stroked="false">
                <v:path arrowok="t"/>
                <v:fill type="solid"/>
              </v:shape>
            </v:group>
            <v:group style="position:absolute;left:6474;top:715;width:10;height:20" coordorigin="6474,715" coordsize="10,20">
              <v:shape style="position:absolute;left:6474;top:715;width:10;height:20" coordorigin="6474,715" coordsize="10,20" path="m6474,734l6484,734,6484,715,6474,715,6474,734xe" filled="true" fillcolor="#000000" stroked="false">
                <v:path arrowok="t"/>
                <v:fill type="solid"/>
              </v:shape>
            </v:group>
            <v:group style="position:absolute;left:6474;top:734;width:10;height:20" coordorigin="6474,734" coordsize="10,20">
              <v:shape style="position:absolute;left:6474;top:734;width:10;height:20" coordorigin="6474,734" coordsize="10,20" path="m6474,754l6484,754,6484,734,6474,734,6474,754xe" filled="true" fillcolor="#000000" stroked="false">
                <v:path arrowok="t"/>
                <v:fill type="solid"/>
              </v:shape>
            </v:group>
            <v:group style="position:absolute;left:6474;top:754;width:10;height:20" coordorigin="6474,754" coordsize="10,20">
              <v:shape style="position:absolute;left:6474;top:754;width:10;height:20" coordorigin="6474,754" coordsize="10,20" path="m6474,773l6484,773,6484,754,6474,754,6474,773xe" filled="true" fillcolor="#000000" stroked="false">
                <v:path arrowok="t"/>
                <v:fill type="solid"/>
              </v:shape>
            </v:group>
            <v:group style="position:absolute;left:6474;top:773;width:10;height:20" coordorigin="6474,773" coordsize="10,20">
              <v:shape style="position:absolute;left:6474;top:773;width:10;height:20" coordorigin="6474,773" coordsize="10,20" path="m6474,792l6484,792,6484,773,6474,773,6474,792xe" filled="true" fillcolor="#000000" stroked="false">
                <v:path arrowok="t"/>
                <v:fill type="solid"/>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其他应付款情况：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711" w:type="dxa"/>
        <w:tblLayout w:type="fixed"/>
        <w:tblCellMar>
          <w:top w:w="0" w:type="dxa"/>
          <w:left w:w="0" w:type="dxa"/>
          <w:bottom w:w="0" w:type="dxa"/>
          <w:right w:w="0" w:type="dxa"/>
        </w:tblCellMar>
        <w:tblLook w:val="01E0"/>
      </w:tblPr>
      <w:tblGrid>
        <w:gridCol w:w="4730"/>
        <w:gridCol w:w="2923"/>
      </w:tblGrid>
      <w:tr>
        <w:trPr>
          <w:trHeight w:val="396" w:hRule="exact"/>
        </w:trPr>
        <w:tc>
          <w:tcPr>
            <w:tcW w:w="4730"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right="62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23" w:type="dxa"/>
            <w:tcBorders>
              <w:top w:val="single" w:sz="12" w:space="0" w:color="000000"/>
              <w:left w:val="nil" w:sz="6" w:space="0" w:color="auto"/>
              <w:bottom w:val="single" w:sz="4" w:space="0" w:color="000000"/>
              <w:right w:val="nil" w:sz="6" w:space="0" w:color="auto"/>
            </w:tcBorders>
          </w:tcPr>
          <w:p>
            <w:pPr>
              <w:pStyle w:val="TableParagraph"/>
              <w:spacing w:line="240" w:lineRule="auto" w:before="21"/>
              <w:ind w:left="728"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34" w:hRule="exact"/>
        </w:trPr>
        <w:tc>
          <w:tcPr>
            <w:tcW w:w="4730" w:type="dxa"/>
            <w:tcBorders>
              <w:top w:val="single" w:sz="8" w:space="0" w:color="000000"/>
              <w:left w:val="nil" w:sz="6" w:space="0" w:color="auto"/>
              <w:bottom w:val="single" w:sz="12" w:space="0" w:color="000000"/>
              <w:right w:val="nil" w:sz="6" w:space="0" w:color="auto"/>
            </w:tcBorders>
          </w:tcPr>
          <w:p>
            <w:pPr>
              <w:pStyle w:val="TableParagraph"/>
              <w:spacing w:line="240" w:lineRule="auto" w:before="29"/>
              <w:ind w:left="3053" w:right="0"/>
              <w:jc w:val="left"/>
              <w:rPr>
                <w:rFonts w:ascii="Times New Roman" w:hAnsi="Times New Roman" w:cs="Times New Roman" w:eastAsia="Times New Roman" w:hint="default"/>
                <w:sz w:val="21"/>
                <w:szCs w:val="21"/>
              </w:rPr>
            </w:pPr>
            <w:r>
              <w:rPr>
                <w:rFonts w:ascii="Times New Roman"/>
                <w:sz w:val="21"/>
              </w:rPr>
              <w:t>974,516.18</w:t>
            </w:r>
          </w:p>
        </w:tc>
        <w:tc>
          <w:tcPr>
            <w:tcW w:w="2923" w:type="dxa"/>
            <w:tcBorders>
              <w:top w:val="single" w:sz="4" w:space="0" w:color="000000"/>
              <w:left w:val="nil" w:sz="6" w:space="0" w:color="auto"/>
              <w:bottom w:val="single" w:sz="12" w:space="0" w:color="000000"/>
              <w:right w:val="nil" w:sz="6" w:space="0" w:color="auto"/>
            </w:tcBorders>
          </w:tcPr>
          <w:p>
            <w:pPr>
              <w:pStyle w:val="TableParagraph"/>
              <w:spacing w:line="240" w:lineRule="auto" w:before="34"/>
              <w:ind w:left="1869" w:right="0"/>
              <w:jc w:val="left"/>
              <w:rPr>
                <w:rFonts w:ascii="Times New Roman" w:hAnsi="Times New Roman" w:cs="Times New Roman" w:eastAsia="Times New Roman" w:hint="default"/>
                <w:sz w:val="21"/>
                <w:szCs w:val="21"/>
              </w:rPr>
            </w:pPr>
            <w:r>
              <w:rPr>
                <w:rFonts w:ascii="Times New Roman"/>
                <w:sz w:val="21"/>
              </w:rPr>
              <w:t>990,444.30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395" w:val="left" w:leader="none"/>
        </w:tabs>
        <w:spacing w:before="36"/>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期末数中无欠持本公司</w:t>
      </w:r>
      <w:r>
        <w:rPr>
          <w:rFonts w:ascii="宋体" w:hAnsi="宋体" w:cs="宋体" w:eastAsia="宋体" w:hint="default"/>
          <w:b/>
          <w:bCs/>
          <w:spacing w:val="-5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tabs>
          <w:tab w:pos="1395" w:val="left" w:leader="none"/>
        </w:tabs>
        <w:spacing w:line="698" w:lineRule="auto" w:before="0"/>
        <w:ind w:left="126" w:right="6319" w:firstLine="731"/>
        <w:jc w:val="left"/>
        <w:rPr>
          <w:rFonts w:ascii="宋体" w:hAnsi="宋体" w:cs="宋体" w:eastAsia="宋体" w:hint="default"/>
          <w:sz w:val="21"/>
          <w:szCs w:val="21"/>
        </w:rPr>
      </w:pPr>
      <w:r>
        <w:rPr/>
        <w:pict>
          <v:shape style="position:absolute;margin-left:321.790009pt;margin-top:56.783676pt;width:.48001pt;height:.12pt;mso-position-horizontal-relative:page;mso-position-vertical-relative:paragraph;z-index:11152" type="#_x0000_t75" stroked="false">
            <v:imagedata r:id="rId507" o:title=""/>
          </v:shape>
        </w:pict>
      </w:r>
      <w:r>
        <w:rPr/>
        <w:pict>
          <v:shape style="position:absolute;margin-left:413.829987pt;margin-top:56.783676pt;width:.48001pt;height:.12pt;mso-position-horizontal-relative:page;mso-position-vertical-relative:paragraph;z-index:11176" type="#_x0000_t75" stroked="false">
            <v:imagedata r:id="rId507" o:title=""/>
          </v:shape>
        </w:pict>
      </w:r>
      <w:r>
        <w:rPr/>
        <w:pict>
          <v:shape style="position:absolute;margin-left:196.130005pt;margin-top:114.503677pt;width:.48pt;height:.12pt;mso-position-horizontal-relative:page;mso-position-vertical-relative:paragraph;z-index:-1303336" type="#_x0000_t75" stroked="false">
            <v:imagedata r:id="rId507" o:title=""/>
          </v:shape>
        </w:pict>
      </w:r>
      <w:r>
        <w:rPr/>
        <w:pict>
          <v:shape style="position:absolute;margin-left:281.209991pt;margin-top:114.503677pt;width:.47998pt;height:.12pt;mso-position-horizontal-relative:page;mso-position-vertical-relative:paragraph;z-index:-1303312" type="#_x0000_t75" stroked="false">
            <v:imagedata r:id="rId507" o:title=""/>
          </v:shape>
        </w:pict>
      </w:r>
      <w:r>
        <w:rPr/>
        <w:pict>
          <v:shape style="position:absolute;margin-left:359.230011pt;margin-top:114.503677pt;width:.48001pt;height:.12pt;mso-position-horizontal-relative:page;mso-position-vertical-relative:paragraph;z-index:-1303288" type="#_x0000_t75" stroked="false">
            <v:imagedata r:id="rId507" o:title=""/>
          </v:shape>
        </w:pict>
      </w:r>
      <w:r>
        <w:rPr/>
        <w:pict>
          <v:shape style="position:absolute;margin-left:425.109985pt;margin-top:114.503677pt;width:.48001pt;height:.12pt;mso-position-horizontal-relative:page;mso-position-vertical-relative:paragraph;z-index:-1303264" type="#_x0000_t75" stroked="false">
            <v:imagedata r:id="rId507" o:title=""/>
          </v:shape>
        </w:pict>
      </w:r>
      <w:r>
        <w:rPr/>
        <w:pict>
          <v:group style="position:absolute;margin-left:118.339996pt;margin-top:125.183655pt;width:390pt;height:5.55pt;mso-position-horizontal-relative:page;mso-position-vertical-relative:paragraph;z-index:-1303240" coordorigin="2367,2504" coordsize="7800,111">
            <v:shape style="position:absolute;left:2367;top:2504;width:1575;height:110" type="#_x0000_t75" stroked="false">
              <v:imagedata r:id="rId508" o:title=""/>
            </v:shape>
            <v:shape style="position:absolute;left:3918;top:2600;width:1716;height:14" type="#_x0000_t75" stroked="false">
              <v:imagedata r:id="rId509" o:title=""/>
            </v:shape>
            <v:shape style="position:absolute;left:5619;top:2600;width:1575;height:14" type="#_x0000_t75" stroked="false">
              <v:imagedata r:id="rId510" o:title=""/>
            </v:shape>
            <v:shape style="position:absolute;left:7180;top:2600;width:1332;height:14" type="#_x0000_t75" stroked="false">
              <v:imagedata r:id="rId511" o:title=""/>
            </v:shape>
            <v:shape style="position:absolute;left:8497;top:2604;width:1669;height:10" type="#_x0000_t75" stroked="false">
              <v:imagedata r:id="rId512" o:title=""/>
            </v:shape>
            <w10:wrap type="none"/>
          </v:group>
        </w:pict>
      </w:r>
      <w:r>
        <w:rPr/>
        <w:pict>
          <v:shape style="position:absolute;margin-left:117.860001pt;margin-top:55.343678pt;width:388.4pt;height:37.8pt;mso-position-horizontal-relative:page;mso-position-vertical-relative:paragraph;z-index:113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3"/>
                    <w:gridCol w:w="1841"/>
                    <w:gridCol w:w="1844"/>
                  </w:tblGrid>
                  <w:tr>
                    <w:trPr>
                      <w:trHeight w:val="379" w:hRule="exact"/>
                    </w:trPr>
                    <w:tc>
                      <w:tcPr>
                        <w:tcW w:w="4083"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7"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348" w:hRule="exact"/>
                    </w:trPr>
                    <w:tc>
                      <w:tcPr>
                        <w:tcW w:w="4083" w:type="dxa"/>
                        <w:tcBorders>
                          <w:top w:val="nil" w:sz="6" w:space="0" w:color="auto"/>
                          <w:left w:val="nil" w:sz="6" w:space="0" w:color="auto"/>
                          <w:bottom w:val="single" w:sz="12" w:space="0" w:color="000000"/>
                          <w:right w:val="single" w:sz="4" w:space="0" w:color="000000"/>
                        </w:tcBorders>
                      </w:tcPr>
                      <w:p>
                        <w:pPr>
                          <w:pStyle w:val="TableParagraph"/>
                          <w:spacing w:line="240" w:lineRule="auto" w:before="7"/>
                          <w:ind w:left="120" w:right="0"/>
                          <w:jc w:val="left"/>
                          <w:rPr>
                            <w:rFonts w:ascii="宋体" w:hAnsi="宋体" w:cs="宋体" w:eastAsia="宋体" w:hint="default"/>
                            <w:sz w:val="21"/>
                            <w:szCs w:val="21"/>
                          </w:rPr>
                        </w:pPr>
                        <w:r>
                          <w:rPr>
                            <w:rFonts w:ascii="宋体" w:hAnsi="宋体" w:cs="宋体" w:eastAsia="宋体" w:hint="default"/>
                            <w:sz w:val="21"/>
                            <w:szCs w:val="21"/>
                          </w:rPr>
                          <w:t>研发项目补贴</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21"/>
                            <w:szCs w:val="21"/>
                          </w:rPr>
                        </w:pPr>
                        <w:r>
                          <w:rPr>
                            <w:rFonts w:ascii="Times New Roman"/>
                            <w:sz w:val="21"/>
                          </w:rPr>
                          <w:t>10,704,459.17</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3"/>
                          <w:jc w:val="center"/>
                          <w:rPr>
                            <w:rFonts w:ascii="Times New Roman" w:hAnsi="Times New Roman" w:cs="Times New Roman" w:eastAsia="Times New Roman" w:hint="default"/>
                            <w:sz w:val="21"/>
                            <w:szCs w:val="21"/>
                          </w:rPr>
                        </w:pPr>
                        <w:r>
                          <w:rPr>
                            <w:rFonts w:ascii="Times New Roman"/>
                            <w:sz w:val="21"/>
                          </w:rPr>
                          <w:t>7,221,028.26</w:t>
                        </w:r>
                      </w:p>
                    </w:tc>
                  </w:tr>
                </w:tbl>
                <w:p>
                  <w:pPr/>
                </w:p>
              </w:txbxContent>
            </v:textbox>
            <w10:wrap type="none"/>
          </v:shape>
        </w:pict>
      </w:r>
      <w:r>
        <w:rPr>
          <w:rFonts w:ascii="宋体" w:hAnsi="宋体" w:cs="宋体" w:eastAsia="宋体"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期末数中无欠关联方款项。</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二十</w:t>
      </w:r>
      <w:r>
        <w:rPr>
          <w:rFonts w:ascii="宋体" w:hAnsi="宋体" w:cs="宋体" w:eastAsia="宋体" w:hint="default"/>
          <w:b/>
          <w:bCs/>
          <w:sz w:val="21"/>
          <w:szCs w:val="21"/>
        </w:rPr>
        <w:t>)</w:t>
      </w:r>
      <w:r>
        <w:rPr>
          <w:rFonts w:ascii="宋体" w:hAnsi="宋体" w:cs="宋体" w:eastAsia="宋体" w:hint="default"/>
          <w:b/>
          <w:bCs/>
          <w:spacing w:val="31"/>
          <w:sz w:val="21"/>
          <w:szCs w:val="21"/>
        </w:rPr>
        <w:t> </w:t>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9"/>
        <w:rPr>
          <w:rFonts w:ascii="宋体" w:hAnsi="宋体" w:cs="宋体" w:eastAsia="宋体" w:hint="default"/>
          <w:b/>
          <w:bCs/>
          <w:sz w:val="2"/>
          <w:szCs w:val="2"/>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064;height:10" type="#_x0000_t75" stroked="false">
              <v:imagedata r:id="rId513" o:title=""/>
            </v:shape>
            <v:shape style="position:absolute;left:4059;top:0;width:1846;height:10" type="#_x0000_t75" stroked="false">
              <v:imagedata r:id="rId514" o:title=""/>
            </v:shape>
            <v:shape style="position:absolute;left:5900;top:0;width:1853;height:10" type="#_x0000_t75" stroked="false">
              <v:imagedata r:id="rId515"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tbl>
      <w:tblPr>
        <w:tblW w:w="0" w:type="auto"/>
        <w:jc w:val="left"/>
        <w:tblInd w:w="692" w:type="dxa"/>
        <w:tblLayout w:type="fixed"/>
        <w:tblCellMar>
          <w:top w:w="0" w:type="dxa"/>
          <w:left w:w="0" w:type="dxa"/>
          <w:bottom w:w="0" w:type="dxa"/>
          <w:right w:w="0" w:type="dxa"/>
        </w:tblCellMar>
        <w:tblLook w:val="01E0"/>
      </w:tblPr>
      <w:tblGrid>
        <w:gridCol w:w="1575"/>
        <w:gridCol w:w="1702"/>
        <w:gridCol w:w="1560"/>
        <w:gridCol w:w="1318"/>
        <w:gridCol w:w="1659"/>
      </w:tblGrid>
      <w:tr>
        <w:trPr>
          <w:trHeight w:val="228"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54" w:lineRule="exact"/>
              <w:ind w:right="562"/>
              <w:jc w:val="right"/>
              <w:rPr>
                <w:rFonts w:ascii="宋体" w:hAnsi="宋体" w:cs="宋体" w:eastAsia="宋体" w:hint="default"/>
                <w:sz w:val="21"/>
                <w:szCs w:val="21"/>
              </w:rPr>
            </w:pPr>
            <w:r>
              <w:rPr>
                <w:rFonts w:ascii="宋体" w:hAnsi="宋体" w:cs="宋体" w:eastAsia="宋体" w:hint="default"/>
                <w:sz w:val="21"/>
                <w:szCs w:val="21"/>
              </w:rPr>
              <w:t>项目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54" w:lineRule="exact"/>
              <w:ind w:left="424"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560" w:type="dxa"/>
            <w:vMerge w:val="restart"/>
            <w:tcBorders>
              <w:top w:val="single" w:sz="12" w:space="0" w:color="000000"/>
              <w:left w:val="single" w:sz="4" w:space="0" w:color="000000"/>
              <w:right w:val="single" w:sz="4" w:space="0" w:color="000000"/>
            </w:tcBorders>
          </w:tcPr>
          <w:p>
            <w:pPr>
              <w:pStyle w:val="TableParagraph"/>
              <w:spacing w:line="265" w:lineRule="exact"/>
              <w:ind w:left="35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318" w:type="dxa"/>
            <w:vMerge w:val="restart"/>
            <w:tcBorders>
              <w:top w:val="single" w:sz="12" w:space="0" w:color="000000"/>
              <w:left w:val="single" w:sz="4" w:space="0" w:color="000000"/>
              <w:right w:val="single" w:sz="4" w:space="0" w:color="000000"/>
            </w:tcBorders>
          </w:tcPr>
          <w:p>
            <w:pPr>
              <w:pStyle w:val="TableParagraph"/>
              <w:spacing w:line="265" w:lineRule="exact"/>
              <w:ind w:left="235" w:right="0"/>
              <w:jc w:val="left"/>
              <w:rPr>
                <w:rFonts w:ascii="宋体" w:hAnsi="宋体" w:cs="宋体" w:eastAsia="宋体" w:hint="default"/>
                <w:sz w:val="21"/>
                <w:szCs w:val="21"/>
              </w:rPr>
            </w:pPr>
            <w:r>
              <w:rPr>
                <w:rFonts w:ascii="宋体" w:hAnsi="宋体" w:cs="宋体" w:eastAsia="宋体" w:hint="default"/>
                <w:sz w:val="21"/>
                <w:szCs w:val="21"/>
              </w:rPr>
              <w:t>本期结转</w:t>
            </w:r>
          </w:p>
        </w:tc>
        <w:tc>
          <w:tcPr>
            <w:tcW w:w="1659" w:type="dxa"/>
            <w:vMerge w:val="restart"/>
            <w:tcBorders>
              <w:top w:val="single" w:sz="12" w:space="0" w:color="000000"/>
              <w:left w:val="single" w:sz="4" w:space="0" w:color="000000"/>
              <w:right w:val="nil" w:sz="6" w:space="0" w:color="auto"/>
            </w:tcBorders>
          </w:tcPr>
          <w:p>
            <w:pPr>
              <w:pStyle w:val="TableParagraph"/>
              <w:spacing w:line="265" w:lineRule="exact"/>
              <w:ind w:left="40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189" w:hRule="exact"/>
        </w:trPr>
        <w:tc>
          <w:tcPr>
            <w:tcW w:w="1575"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0" w:type="dxa"/>
            <w:vMerge/>
            <w:tcBorders>
              <w:left w:val="single" w:sz="4" w:space="0" w:color="000000"/>
              <w:bottom w:val="nil" w:sz="6" w:space="0" w:color="auto"/>
              <w:right w:val="single" w:sz="4" w:space="0" w:color="000000"/>
            </w:tcBorders>
          </w:tcPr>
          <w:p>
            <w:pPr/>
          </w:p>
        </w:tc>
        <w:tc>
          <w:tcPr>
            <w:tcW w:w="1318" w:type="dxa"/>
            <w:vMerge/>
            <w:tcBorders>
              <w:left w:val="single" w:sz="4" w:space="0" w:color="000000"/>
              <w:bottom w:val="nil" w:sz="6" w:space="0" w:color="auto"/>
              <w:right w:val="single" w:sz="4" w:space="0" w:color="000000"/>
            </w:tcBorders>
          </w:tcPr>
          <w:p>
            <w:pPr/>
          </w:p>
        </w:tc>
        <w:tc>
          <w:tcPr>
            <w:tcW w:w="1659" w:type="dxa"/>
            <w:vMerge/>
            <w:tcBorders>
              <w:left w:val="single" w:sz="4" w:space="0" w:color="000000"/>
              <w:bottom w:val="nil" w:sz="6" w:space="0" w:color="auto"/>
              <w:right w:val="nil" w:sz="6" w:space="0" w:color="auto"/>
            </w:tcBorders>
          </w:tcPr>
          <w:p>
            <w:pPr/>
          </w:p>
        </w:tc>
      </w:tr>
      <w:tr>
        <w:trPr>
          <w:trHeight w:val="551"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184" w:lineRule="exact"/>
              <w:ind w:left="122" w:right="0"/>
              <w:jc w:val="left"/>
              <w:rPr>
                <w:rFonts w:ascii="宋体" w:hAnsi="宋体" w:cs="宋体" w:eastAsia="宋体" w:hint="default"/>
                <w:sz w:val="21"/>
                <w:szCs w:val="21"/>
              </w:rPr>
            </w:pPr>
            <w:r>
              <w:rPr>
                <w:rFonts w:ascii="宋体" w:hAnsi="宋体" w:cs="宋体" w:eastAsia="宋体" w:hint="default"/>
                <w:spacing w:val="11"/>
                <w:sz w:val="21"/>
                <w:szCs w:val="21"/>
              </w:rPr>
              <w:t>与资产相关的</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研发项目补贴</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8"/>
              <w:jc w:val="right"/>
              <w:rPr>
                <w:rFonts w:ascii="Times New Roman" w:hAnsi="Times New Roman" w:cs="Times New Roman" w:eastAsia="Times New Roman" w:hint="default"/>
                <w:sz w:val="21"/>
                <w:szCs w:val="21"/>
              </w:rPr>
            </w:pPr>
            <w:r>
              <w:rPr>
                <w:rFonts w:ascii="Times New Roman"/>
                <w:spacing w:val="-1"/>
                <w:sz w:val="21"/>
              </w:rPr>
              <w:t>3,337,306.87</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9"/>
              <w:jc w:val="right"/>
              <w:rPr>
                <w:rFonts w:ascii="Times New Roman" w:hAnsi="Times New Roman" w:cs="Times New Roman" w:eastAsia="Times New Roman" w:hint="default"/>
                <w:sz w:val="21"/>
                <w:szCs w:val="21"/>
              </w:rPr>
            </w:pPr>
            <w:r>
              <w:rPr>
                <w:rFonts w:ascii="Times New Roman"/>
                <w:spacing w:val="-1"/>
                <w:sz w:val="21"/>
              </w:rPr>
              <w:t>2,492,673.96</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7" w:right="0"/>
              <w:jc w:val="center"/>
              <w:rPr>
                <w:rFonts w:ascii="Times New Roman" w:hAnsi="Times New Roman" w:cs="Times New Roman" w:eastAsia="Times New Roman" w:hint="default"/>
                <w:sz w:val="21"/>
                <w:szCs w:val="21"/>
              </w:rPr>
            </w:pPr>
            <w:r>
              <w:rPr>
                <w:rFonts w:ascii="Times New Roman"/>
                <w:sz w:val="21"/>
              </w:rPr>
              <w:t>1,277,788.98</w:t>
            </w:r>
          </w:p>
        </w:tc>
        <w:tc>
          <w:tcPr>
            <w:tcW w:w="1659"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right="103"/>
              <w:jc w:val="right"/>
              <w:rPr>
                <w:rFonts w:ascii="Times New Roman" w:hAnsi="Times New Roman" w:cs="Times New Roman" w:eastAsia="Times New Roman" w:hint="default"/>
                <w:sz w:val="21"/>
                <w:szCs w:val="21"/>
              </w:rPr>
            </w:pPr>
            <w:r>
              <w:rPr>
                <w:rFonts w:ascii="Times New Roman"/>
                <w:spacing w:val="-1"/>
                <w:sz w:val="21"/>
              </w:rPr>
              <w:t>4,552,191.85</w:t>
            </w:r>
          </w:p>
        </w:tc>
      </w:tr>
      <w:tr>
        <w:trPr>
          <w:trHeight w:val="634"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73" w:lineRule="auto"/>
              <w:ind w:left="122" w:right="100"/>
              <w:jc w:val="left"/>
              <w:rPr>
                <w:rFonts w:ascii="宋体" w:hAnsi="宋体" w:cs="宋体" w:eastAsia="宋体" w:hint="default"/>
                <w:sz w:val="21"/>
                <w:szCs w:val="21"/>
              </w:rPr>
            </w:pPr>
            <w:r>
              <w:rPr>
                <w:rFonts w:ascii="宋体" w:hAnsi="宋体" w:cs="宋体" w:eastAsia="宋体" w:hint="default"/>
                <w:spacing w:val="11"/>
                <w:sz w:val="21"/>
                <w:szCs w:val="21"/>
              </w:rPr>
              <w:t>与收益相关的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研发项目补贴</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3,883,721.39</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3,507,326.04</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4" w:right="0"/>
              <w:jc w:val="center"/>
              <w:rPr>
                <w:rFonts w:ascii="Times New Roman" w:hAnsi="Times New Roman" w:cs="Times New Roman" w:eastAsia="Times New Roman" w:hint="default"/>
                <w:sz w:val="21"/>
                <w:szCs w:val="21"/>
              </w:rPr>
            </w:pPr>
            <w:r>
              <w:rPr>
                <w:rFonts w:ascii="Times New Roman"/>
                <w:sz w:val="21"/>
              </w:rPr>
              <w:t>1,238,780.11</w:t>
            </w:r>
          </w:p>
        </w:tc>
        <w:tc>
          <w:tcPr>
            <w:tcW w:w="165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6,152,267.32</w:t>
            </w:r>
          </w:p>
        </w:tc>
      </w:tr>
      <w:tr>
        <w:trPr>
          <w:trHeight w:val="333" w:hRule="exact"/>
        </w:trPr>
        <w:tc>
          <w:tcPr>
            <w:tcW w:w="1575" w:type="dxa"/>
            <w:tcBorders>
              <w:top w:val="nil" w:sz="6" w:space="0" w:color="auto"/>
              <w:left w:val="nil" w:sz="6" w:space="0" w:color="auto"/>
              <w:bottom w:val="single" w:sz="12" w:space="0" w:color="000000"/>
              <w:right w:val="single" w:sz="4" w:space="0" w:color="000000"/>
            </w:tcBorders>
          </w:tcPr>
          <w:p>
            <w:pPr>
              <w:pStyle w:val="TableParagraph"/>
              <w:spacing w:line="266" w:lineRule="exact"/>
              <w:ind w:right="562"/>
              <w:jc w:val="right"/>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21"/>
                <w:szCs w:val="21"/>
              </w:rPr>
            </w:pPr>
            <w:r>
              <w:rPr>
                <w:rFonts w:ascii="Times New Roman"/>
                <w:spacing w:val="-1"/>
                <w:sz w:val="21"/>
              </w:rPr>
              <w:t>7,221,028.26</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21"/>
                <w:szCs w:val="21"/>
              </w:rPr>
            </w:pPr>
            <w:r>
              <w:rPr>
                <w:rFonts w:ascii="Times New Roman"/>
                <w:spacing w:val="-1"/>
                <w:sz w:val="21"/>
              </w:rPr>
              <w:t>6,000,000.00</w:t>
            </w:r>
          </w:p>
        </w:tc>
        <w:tc>
          <w:tcPr>
            <w:tcW w:w="13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left="7" w:right="0"/>
              <w:jc w:val="center"/>
              <w:rPr>
                <w:rFonts w:ascii="Times New Roman" w:hAnsi="Times New Roman" w:cs="Times New Roman" w:eastAsia="Times New Roman" w:hint="default"/>
                <w:sz w:val="21"/>
                <w:szCs w:val="21"/>
              </w:rPr>
            </w:pPr>
            <w:r>
              <w:rPr>
                <w:rFonts w:ascii="Times New Roman"/>
                <w:sz w:val="21"/>
              </w:rPr>
              <w:t>2,516,569.09</w:t>
            </w:r>
          </w:p>
        </w:tc>
        <w:tc>
          <w:tcPr>
            <w:tcW w:w="1659" w:type="dxa"/>
            <w:tcBorders>
              <w:top w:val="nil" w:sz="6" w:space="0" w:color="auto"/>
              <w:left w:val="single" w:sz="4" w:space="0" w:color="000000"/>
              <w:bottom w:val="single" w:sz="12"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21"/>
                <w:szCs w:val="21"/>
              </w:rPr>
            </w:pPr>
            <w:r>
              <w:rPr>
                <w:rFonts w:ascii="Times New Roman"/>
                <w:spacing w:val="-1"/>
                <w:sz w:val="21"/>
              </w:rPr>
              <w:t>10,704,459.17</w:t>
            </w:r>
          </w:p>
        </w:tc>
      </w:tr>
    </w:tbl>
    <w:p>
      <w:pPr>
        <w:spacing w:line="350" w:lineRule="auto" w:before="93"/>
        <w:ind w:left="848" w:right="1782" w:firstLine="0"/>
        <w:jc w:val="left"/>
        <w:rPr>
          <w:rFonts w:ascii="宋体" w:hAnsi="宋体" w:cs="宋体" w:eastAsia="宋体" w:hint="default"/>
          <w:sz w:val="21"/>
          <w:szCs w:val="21"/>
        </w:rPr>
      </w:pPr>
      <w:r>
        <w:rPr/>
        <w:pict>
          <v:group style="position:absolute;margin-left:118.339996pt;margin-top:-49.356308pt;width:390pt;height:.5pt;mso-position-horizontal-relative:page;mso-position-vertical-relative:paragraph;z-index:-1303216" coordorigin="2367,-987" coordsize="7800,10">
            <v:shape style="position:absolute;left:2367;top:-987;width:1556;height:10" type="#_x0000_t75" stroked="false">
              <v:imagedata r:id="rId516" o:title=""/>
            </v:shape>
            <v:shape style="position:absolute;left:3918;top:-987;width:1706;height:10" type="#_x0000_t75" stroked="false">
              <v:imagedata r:id="rId517" o:title=""/>
            </v:shape>
            <v:shape style="position:absolute;left:5619;top:-987;width:1565;height:10" type="#_x0000_t75" stroked="false">
              <v:imagedata r:id="rId442" o:title=""/>
            </v:shape>
            <v:shape style="position:absolute;left:7180;top:-987;width:1322;height:10" type="#_x0000_t75" stroked="false">
              <v:imagedata r:id="rId518" o:title=""/>
            </v:shape>
            <v:shape style="position:absolute;left:8497;top:-987;width:1669;height:10" type="#_x0000_t75" stroked="false">
              <v:imagedata r:id="rId512" o:title=""/>
            </v:shape>
            <w10:wrap type="none"/>
          </v:group>
        </w:pict>
      </w:r>
      <w:r>
        <w:rPr/>
        <w:pict>
          <v:group style="position:absolute;margin-left:118.339996pt;margin-top:-17.646366pt;width:390pt;height:.5pt;mso-position-horizontal-relative:page;mso-position-vertical-relative:paragraph;z-index:-1303192" coordorigin="2367,-353" coordsize="7800,10">
            <v:shape style="position:absolute;left:2367;top:-353;width:1556;height:10" type="#_x0000_t75" stroked="false">
              <v:imagedata r:id="rId516" o:title=""/>
            </v:shape>
            <v:shape style="position:absolute;left:3918;top:-353;width:1706;height:10" type="#_x0000_t75" stroked="false">
              <v:imagedata r:id="rId517" o:title=""/>
            </v:shape>
            <v:shape style="position:absolute;left:5619;top:-353;width:1565;height:10" type="#_x0000_t75" stroked="false">
              <v:imagedata r:id="rId442" o:title=""/>
            </v:shape>
            <v:shape style="position:absolute;left:7180;top:-353;width:1322;height:10" type="#_x0000_t75" stroked="false">
              <v:imagedata r:id="rId518" o:title=""/>
            </v:shape>
            <v:shape style="position:absolute;left:8497;top:-353;width:1669;height:10" type="#_x0000_t75" stroked="false">
              <v:imagedata r:id="rId519" o:title=""/>
            </v:shape>
            <w10:wrap type="none"/>
          </v:group>
        </w:pict>
      </w:r>
      <w:r>
        <w:rPr>
          <w:rFonts w:ascii="宋体" w:hAnsi="宋体" w:cs="宋体" w:eastAsia="宋体" w:hint="default"/>
          <w:spacing w:val="-2"/>
          <w:sz w:val="21"/>
          <w:szCs w:val="21"/>
        </w:rPr>
        <w:t>本年增加系实际收到政府项目补贴金额，本年结转系按照相关会计准则本年应结转</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营业外收入的政府补助金额。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股本</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b/>
          <w:bCs/>
          <w:sz w:val="23"/>
          <w:szCs w:val="23"/>
        </w:rPr>
      </w:pPr>
      <w:r>
        <w:rPr/>
        <w:pict>
          <v:shape style="position:absolute;margin-left:235.610001pt;margin-top:75.47998pt;width:.48pt;height:.12pt;mso-position-horizontal-relative:page;mso-position-vertical-relative:page;z-index:-1303144" type="#_x0000_t75" stroked="false">
            <v:imagedata r:id="rId520" o:title=""/>
          </v:shape>
        </w:pict>
      </w:r>
      <w:r>
        <w:rPr/>
        <w:pict>
          <v:shape style="position:absolute;margin-left:322.029999pt;margin-top:75.47998pt;width:.47998pt;height:.12pt;mso-position-horizontal-relative:page;mso-position-vertical-relative:page;z-index:-1303120" type="#_x0000_t75" stroked="false">
            <v:imagedata r:id="rId520" o:title=""/>
          </v:shape>
        </w:pict>
      </w:r>
      <w:r>
        <w:rPr/>
        <w:pict>
          <v:shape style="position:absolute;margin-left:430.029999pt;margin-top:75.47998pt;width:.47998pt;height:.12pt;mso-position-horizontal-relative:page;mso-position-vertical-relative:page;z-index:-1303096" type="#_x0000_t75" stroked="false">
            <v:imagedata r:id="rId520" o:title=""/>
          </v:shape>
        </w:pict>
      </w:r>
      <w:r>
        <w:rPr/>
        <w:pict>
          <v:shape style="position:absolute;margin-left:321.550018pt;margin-top:90.979965pt;width:109.439582pt;height:5.64pt;mso-position-horizontal-relative:page;mso-position-vertical-relative:page;z-index:11464" type="#_x0000_t75" stroked="false">
            <v:imagedata r:id="rId521" o:title=""/>
          </v:shape>
        </w:pict>
      </w:r>
      <w:r>
        <w:rPr/>
        <w:pict>
          <v:group style="position:absolute;margin-left:118.339996pt;margin-top:116.060005pt;width:390pt;height:.5pt;mso-position-horizontal-relative:page;mso-position-vertical-relative:page;z-index:-1303048" coordorigin="2367,2321" coordsize="7800,10">
            <v:shape style="position:absolute;left:2367;top:2321;width:2345;height:10" type="#_x0000_t75" stroked="false">
              <v:imagedata r:id="rId522" o:title=""/>
            </v:shape>
            <v:shape style="position:absolute;left:4707;top:2321;width:1733;height:10" type="#_x0000_t75" stroked="false">
              <v:imagedata r:id="rId523" o:title=""/>
            </v:shape>
            <v:shape style="position:absolute;left:6436;top:2321;width:2165;height:10" type="#_x0000_t75" stroked="false">
              <v:imagedata r:id="rId524" o:title=""/>
            </v:shape>
            <v:shape style="position:absolute;left:8596;top:2321;width:1570;height:10" type="#_x0000_t75" stroked="false">
              <v:imagedata r:id="rId525" o:title=""/>
            </v:shape>
            <w10:wrap type="none"/>
          </v:group>
        </w:pict>
      </w:r>
      <w:r>
        <w:rPr/>
        <w:pict>
          <v:group style="position:absolute;margin-left:118.339996pt;margin-top:130.940018pt;width:390pt;height:5.55pt;mso-position-horizontal-relative:page;mso-position-vertical-relative:page;z-index:-1303024" coordorigin="2367,2619" coordsize="7800,111">
            <v:shape style="position:absolute;left:2367;top:2619;width:2365;height:110" type="#_x0000_t75" stroked="false">
              <v:imagedata r:id="rId526" o:title=""/>
            </v:shape>
            <v:shape style="position:absolute;left:4707;top:2720;width:1733;height:10" type="#_x0000_t75" stroked="false">
              <v:imagedata r:id="rId523" o:title=""/>
            </v:shape>
            <v:shape style="position:absolute;left:6436;top:2720;width:2165;height:10" type="#_x0000_t75" stroked="false">
              <v:imagedata r:id="rId524" o:title=""/>
            </v:shape>
            <v:shape style="position:absolute;left:8596;top:2720;width:1570;height:10" type="#_x0000_t75" stroked="false">
              <v:imagedata r:id="rId525" o:title=""/>
            </v:shape>
            <w10:wrap type="none"/>
          </v:group>
        </w:pict>
      </w:r>
      <w:r>
        <w:rPr/>
        <w:pict>
          <v:group style="position:absolute;margin-left:118.339996pt;margin-top:156.020004pt;width:390pt;height:.5pt;mso-position-horizontal-relative:page;mso-position-vertical-relative:page;z-index:-1303000" coordorigin="2367,3120" coordsize="7800,10">
            <v:shape style="position:absolute;left:2367;top:3120;width:2345;height:10" type="#_x0000_t75" stroked="false">
              <v:imagedata r:id="rId522" o:title=""/>
            </v:shape>
            <v:shape style="position:absolute;left:4707;top:3120;width:1733;height:10" type="#_x0000_t75" stroked="false">
              <v:imagedata r:id="rId527" o:title=""/>
            </v:shape>
            <v:shape style="position:absolute;left:6436;top:3120;width:2165;height:10" type="#_x0000_t75" stroked="false">
              <v:imagedata r:id="rId528" o:title=""/>
            </v:shape>
            <v:shape style="position:absolute;left:8596;top:3120;width:1570;height:10" type="#_x0000_t75" stroked="false">
              <v:imagedata r:id="rId529" o:title=""/>
            </v:shape>
            <w10:wrap type="none"/>
          </v:group>
        </w:pict>
      </w:r>
      <w:r>
        <w:rPr/>
        <w:pict>
          <v:group style="position:absolute;margin-left:118.339996pt;margin-top:176.059998pt;width:390pt;height:.5pt;mso-position-horizontal-relative:page;mso-position-vertical-relative:page;z-index:-1302976" coordorigin="2367,3521" coordsize="7800,10">
            <v:shape style="position:absolute;left:2367;top:3521;width:2345;height:10" type="#_x0000_t75" stroked="false">
              <v:imagedata r:id="rId522" o:title=""/>
            </v:shape>
            <v:shape style="position:absolute;left:4707;top:3521;width:1733;height:10" type="#_x0000_t75" stroked="false">
              <v:imagedata r:id="rId523" o:title=""/>
            </v:shape>
            <v:shape style="position:absolute;left:6436;top:3521;width:2165;height:10" type="#_x0000_t75" stroked="false">
              <v:imagedata r:id="rId524" o:title=""/>
            </v:shape>
            <v:shape style="position:absolute;left:8596;top:3521;width:1570;height:10" type="#_x0000_t75" stroked="false">
              <v:imagedata r:id="rId525" o:title=""/>
            </v:shape>
            <w10:wrap type="none"/>
          </v:group>
        </w:pict>
      </w:r>
      <w:r>
        <w:rPr/>
        <w:pict>
          <v:group style="position:absolute;margin-left:118.339996pt;margin-top:190.940018pt;width:390pt;height:5.55pt;mso-position-horizontal-relative:page;mso-position-vertical-relative:page;z-index:-1302952" coordorigin="2367,3819" coordsize="7800,111">
            <v:shape style="position:absolute;left:2367;top:3819;width:2365;height:110" type="#_x0000_t75" stroked="false">
              <v:imagedata r:id="rId526" o:title=""/>
            </v:shape>
            <v:shape style="position:absolute;left:4707;top:3920;width:1733;height:10" type="#_x0000_t75" stroked="false">
              <v:imagedata r:id="rId523" o:title=""/>
            </v:shape>
            <v:shape style="position:absolute;left:6436;top:3920;width:2165;height:10" type="#_x0000_t75" stroked="false">
              <v:imagedata r:id="rId524" o:title=""/>
            </v:shape>
            <v:shape style="position:absolute;left:8596;top:3920;width:1570;height:10" type="#_x0000_t75" stroked="false">
              <v:imagedata r:id="rId525" o:title=""/>
            </v:shape>
            <w10:wrap type="none"/>
          </v:group>
        </w:pict>
      </w:r>
      <w:r>
        <w:rPr/>
        <w:pict>
          <v:group style="position:absolute;margin-left:118.339996pt;margin-top:216.020004pt;width:390pt;height:.5pt;mso-position-horizontal-relative:page;mso-position-vertical-relative:page;z-index:-1302928" coordorigin="2367,4320" coordsize="7800,10">
            <v:shape style="position:absolute;left:2367;top:4320;width:2345;height:10" type="#_x0000_t75" stroked="false">
              <v:imagedata r:id="rId522" o:title=""/>
            </v:shape>
            <v:shape style="position:absolute;left:4707;top:4320;width:1733;height:10" type="#_x0000_t75" stroked="false">
              <v:imagedata r:id="rId527" o:title=""/>
            </v:shape>
            <v:shape style="position:absolute;left:6436;top:4320;width:2165;height:10" type="#_x0000_t75" stroked="false">
              <v:imagedata r:id="rId528" o:title=""/>
            </v:shape>
            <v:shape style="position:absolute;left:8596;top:4320;width:1570;height:10" type="#_x0000_t75" stroked="false">
              <v:imagedata r:id="rId529" o:title=""/>
            </v:shape>
            <w10:wrap type="none"/>
          </v:group>
        </w:pict>
      </w:r>
      <w:r>
        <w:rPr/>
        <w:pict>
          <v:group style="position:absolute;margin-left:118.339996pt;margin-top:236.059998pt;width:390pt;height:.5pt;mso-position-horizontal-relative:page;mso-position-vertical-relative:page;z-index:-1302904" coordorigin="2367,4721" coordsize="7800,10">
            <v:shape style="position:absolute;left:2367;top:4721;width:2345;height:10" type="#_x0000_t75" stroked="false">
              <v:imagedata r:id="rId522" o:title=""/>
            </v:shape>
            <v:shape style="position:absolute;left:4707;top:4721;width:1733;height:10" type="#_x0000_t75" stroked="false">
              <v:imagedata r:id="rId523" o:title=""/>
            </v:shape>
            <v:shape style="position:absolute;left:6436;top:4721;width:2165;height:10" type="#_x0000_t75" stroked="false">
              <v:imagedata r:id="rId524" o:title=""/>
            </v:shape>
            <v:shape style="position:absolute;left:8596;top:4721;width:1570;height:10" type="#_x0000_t75" stroked="false">
              <v:imagedata r:id="rId525" o:title=""/>
            </v:shape>
            <w10:wrap type="none"/>
          </v:group>
        </w:pict>
      </w:r>
      <w:r>
        <w:rPr/>
        <w:pict>
          <v:group style="position:absolute;margin-left:118.339996pt;margin-top:250.940018pt;width:390pt;height:5.55pt;mso-position-horizontal-relative:page;mso-position-vertical-relative:page;z-index:-1302880" coordorigin="2367,5019" coordsize="7800,111">
            <v:shape style="position:absolute;left:2367;top:5019;width:2365;height:110" type="#_x0000_t75" stroked="false">
              <v:imagedata r:id="rId526" o:title=""/>
            </v:shape>
            <v:shape style="position:absolute;left:4707;top:5120;width:1733;height:10" type="#_x0000_t75" stroked="false">
              <v:imagedata r:id="rId523" o:title=""/>
            </v:shape>
            <v:shape style="position:absolute;left:6436;top:5120;width:2165;height:10" type="#_x0000_t75" stroked="false">
              <v:imagedata r:id="rId524" o:title=""/>
            </v:shape>
            <v:shape style="position:absolute;left:8596;top:5120;width:1570;height:10" type="#_x0000_t75" stroked="false">
              <v:imagedata r:id="rId525" o:title=""/>
            </v:shape>
            <w10:wrap type="none"/>
          </v:group>
        </w:pict>
      </w:r>
      <w:r>
        <w:rPr/>
        <w:pict>
          <v:group style="position:absolute;margin-left:118.339996pt;margin-top:276.049988pt;width:390pt;height:.5pt;mso-position-horizontal-relative:page;mso-position-vertical-relative:page;z-index:-1302856" coordorigin="2367,5521" coordsize="7800,10">
            <v:shape style="position:absolute;left:2367;top:5521;width:2345;height:10" type="#_x0000_t75" stroked="false">
              <v:imagedata r:id="rId522" o:title=""/>
            </v:shape>
            <v:shape style="position:absolute;left:4707;top:5521;width:1733;height:10" type="#_x0000_t75" stroked="false">
              <v:imagedata r:id="rId527" o:title=""/>
            </v:shape>
            <v:shape style="position:absolute;left:6436;top:5521;width:2165;height:10" type="#_x0000_t75" stroked="false">
              <v:imagedata r:id="rId528" o:title=""/>
            </v:shape>
            <v:shape style="position:absolute;left:8596;top:5521;width:1570;height:10" type="#_x0000_t75" stroked="false">
              <v:imagedata r:id="rId529" o:title=""/>
            </v:shape>
            <w10:wrap type="none"/>
          </v:group>
        </w:pict>
      </w:r>
      <w:r>
        <w:rPr/>
        <w:pict>
          <v:group style="position:absolute;margin-left:118.339996pt;margin-top:296.089996pt;width:390pt;height:.5pt;mso-position-horizontal-relative:page;mso-position-vertical-relative:page;z-index:-1302832" coordorigin="2367,5922" coordsize="7800,10">
            <v:shape style="position:absolute;left:2367;top:5922;width:2345;height:10" type="#_x0000_t75" stroked="false">
              <v:imagedata r:id="rId522" o:title=""/>
            </v:shape>
            <v:shape style="position:absolute;left:4707;top:5922;width:1733;height:10" type="#_x0000_t75" stroked="false">
              <v:imagedata r:id="rId523" o:title=""/>
            </v:shape>
            <v:shape style="position:absolute;left:6436;top:5922;width:2165;height:10" type="#_x0000_t75" stroked="false">
              <v:imagedata r:id="rId524" o:title=""/>
            </v:shape>
            <v:shape style="position:absolute;left:8596;top:5922;width:1570;height:10" type="#_x0000_t75" stroked="false">
              <v:imagedata r:id="rId525" o:title=""/>
            </v:shape>
            <w10:wrap type="none"/>
          </v:group>
        </w:pict>
      </w:r>
      <w:r>
        <w:rPr/>
        <w:pict>
          <v:group style="position:absolute;margin-left:118.339996pt;margin-top:310.969910pt;width:390pt;height:5.55pt;mso-position-horizontal-relative:page;mso-position-vertical-relative:page;z-index:-1302808" coordorigin="2367,6219" coordsize="7800,111">
            <v:shape style="position:absolute;left:2367;top:6219;width:2365;height:110" type="#_x0000_t75" stroked="false">
              <v:imagedata r:id="rId526" o:title=""/>
            </v:shape>
            <v:shape style="position:absolute;left:4707;top:6320;width:1733;height:10" type="#_x0000_t75" stroked="false">
              <v:imagedata r:id="rId527" o:title=""/>
            </v:shape>
            <v:shape style="position:absolute;left:6436;top:6320;width:2165;height:10" type="#_x0000_t75" stroked="false">
              <v:imagedata r:id="rId528" o:title=""/>
            </v:shape>
            <v:shape style="position:absolute;left:8596;top:6320;width:1570;height:10" type="#_x0000_t75" stroked="false">
              <v:imagedata r:id="rId529" o:title=""/>
            </v:shape>
            <w10:wrap type="none"/>
          </v:group>
        </w:pict>
      </w:r>
      <w:r>
        <w:rPr/>
        <w:pict>
          <v:group style="position:absolute;margin-left:118.339996pt;margin-top:336.049988pt;width:390pt;height:.5pt;mso-position-horizontal-relative:page;mso-position-vertical-relative:page;z-index:-1302784" coordorigin="2367,6721" coordsize="7800,10">
            <v:shape style="position:absolute;left:2367;top:6721;width:2345;height:10" type="#_x0000_t75" stroked="false">
              <v:imagedata r:id="rId522" o:title=""/>
            </v:shape>
            <v:shape style="position:absolute;left:4707;top:6721;width:1733;height:10" type="#_x0000_t75" stroked="false">
              <v:imagedata r:id="rId527" o:title=""/>
            </v:shape>
            <v:shape style="position:absolute;left:6436;top:6721;width:2165;height:10" type="#_x0000_t75" stroked="false">
              <v:imagedata r:id="rId528" o:title=""/>
            </v:shape>
            <v:shape style="position:absolute;left:8596;top:6721;width:1570;height:10" type="#_x0000_t75" stroked="false">
              <v:imagedata r:id="rId529" o:title=""/>
            </v:shape>
            <w10:wrap type="none"/>
          </v:group>
        </w:pict>
      </w:r>
      <w:r>
        <w:rPr/>
        <w:pict>
          <v:group style="position:absolute;margin-left:118.339996pt;margin-top:356.089996pt;width:390pt;height:.5pt;mso-position-horizontal-relative:page;mso-position-vertical-relative:page;z-index:-1302760" coordorigin="2367,7122" coordsize="7800,10">
            <v:shape style="position:absolute;left:2367;top:7122;width:2345;height:10" type="#_x0000_t75" stroked="false">
              <v:imagedata r:id="rId522" o:title=""/>
            </v:shape>
            <v:shape style="position:absolute;left:4707;top:7122;width:1733;height:10" type="#_x0000_t75" stroked="false">
              <v:imagedata r:id="rId523" o:title=""/>
            </v:shape>
            <v:shape style="position:absolute;left:6436;top:7122;width:2165;height:10" type="#_x0000_t75" stroked="false">
              <v:imagedata r:id="rId524" o:title=""/>
            </v:shape>
            <v:shape style="position:absolute;left:8596;top:7122;width:1570;height:10" type="#_x0000_t75" stroked="false">
              <v:imagedata r:id="rId525" o:title=""/>
            </v:shape>
            <w10:wrap type="none"/>
          </v:group>
        </w:pict>
      </w:r>
      <w:r>
        <w:rPr/>
        <w:pict>
          <v:group style="position:absolute;margin-left:118.339996pt;margin-top:370.969971pt;width:390pt;height:5.55pt;mso-position-horizontal-relative:page;mso-position-vertical-relative:page;z-index:-1302736" coordorigin="2367,7419" coordsize="7800,111">
            <v:shape style="position:absolute;left:2367;top:7419;width:2365;height:110" type="#_x0000_t75" stroked="false">
              <v:imagedata r:id="rId526" o:title=""/>
            </v:shape>
            <v:shape style="position:absolute;left:4707;top:7515;width:1743;height:14" type="#_x0000_t75" stroked="false">
              <v:imagedata r:id="rId115" o:title=""/>
            </v:shape>
            <v:shape style="position:absolute;left:6436;top:7515;width:2174;height:14" type="#_x0000_t75" stroked="false">
              <v:imagedata r:id="rId530" o:title=""/>
            </v:shape>
            <v:shape style="position:absolute;left:8596;top:7520;width:1570;height:10" type="#_x0000_t75" stroked="false">
              <v:imagedata r:id="rId529" o:title=""/>
            </v:shape>
            <w10:wrap type="none"/>
          </v:group>
        </w:pict>
      </w:r>
      <w:r>
        <w:rPr/>
        <w:pict>
          <v:group style="position:absolute;margin-left:118.339996pt;margin-top:396.049988pt;width:390pt;height:.5pt;mso-position-horizontal-relative:page;mso-position-vertical-relative:page;z-index:-1302712" coordorigin="2367,7921" coordsize="7800,10">
            <v:shape style="position:absolute;left:2367;top:7921;width:2345;height:10" type="#_x0000_t75" stroked="false">
              <v:imagedata r:id="rId522" o:title=""/>
            </v:shape>
            <v:shape style="position:absolute;left:4707;top:7921;width:1733;height:10" type="#_x0000_t75" stroked="false">
              <v:imagedata r:id="rId527" o:title=""/>
            </v:shape>
            <v:shape style="position:absolute;left:6436;top:7921;width:2165;height:10" type="#_x0000_t75" stroked="false">
              <v:imagedata r:id="rId528" o:title=""/>
            </v:shape>
            <v:shape style="position:absolute;left:8596;top:7921;width:1570;height:10" type="#_x0000_t75" stroked="false">
              <v:imagedata r:id="rId529" o:title=""/>
            </v:shape>
            <w10:wrap type="none"/>
          </v:group>
        </w:pict>
      </w:r>
    </w:p>
    <w:tbl>
      <w:tblPr>
        <w:tblW w:w="0" w:type="auto"/>
        <w:jc w:val="left"/>
        <w:tblInd w:w="692" w:type="dxa"/>
        <w:tblLayout w:type="fixed"/>
        <w:tblCellMar>
          <w:top w:w="0" w:type="dxa"/>
          <w:left w:w="0" w:type="dxa"/>
          <w:bottom w:w="0" w:type="dxa"/>
          <w:right w:w="0" w:type="dxa"/>
        </w:tblCellMar>
        <w:tblLook w:val="01E0"/>
      </w:tblPr>
      <w:tblGrid>
        <w:gridCol w:w="2365"/>
        <w:gridCol w:w="1728"/>
        <w:gridCol w:w="2160"/>
        <w:gridCol w:w="1560"/>
      </w:tblGrid>
      <w:tr>
        <w:trPr>
          <w:trHeight w:val="324" w:hRule="exact"/>
        </w:trPr>
        <w:tc>
          <w:tcPr>
            <w:tcW w:w="2365"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3"/>
                <w:szCs w:val="23"/>
              </w:rPr>
            </w:pPr>
          </w:p>
        </w:tc>
        <w:tc>
          <w:tcPr>
            <w:tcW w:w="1728" w:type="dxa"/>
            <w:vMerge w:val="restart"/>
            <w:tcBorders>
              <w:top w:val="single" w:sz="12"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21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6"/>
              <w:ind w:right="7"/>
              <w:jc w:val="right"/>
              <w:rPr>
                <w:rFonts w:ascii="宋体" w:hAnsi="宋体" w:cs="宋体" w:eastAsia="宋体" w:hint="default"/>
                <w:sz w:val="18"/>
                <w:szCs w:val="18"/>
              </w:rPr>
            </w:pPr>
            <w:r>
              <w:rPr>
                <w:rFonts w:ascii="宋体" w:hAnsi="宋体" w:cs="宋体" w:eastAsia="宋体" w:hint="default"/>
                <w:spacing w:val="-4"/>
                <w:sz w:val="18"/>
                <w:szCs w:val="18"/>
              </w:rPr>
              <w:t>本期变动增（</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）减（－）</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3"/>
                <w:szCs w:val="23"/>
              </w:rPr>
            </w:pPr>
          </w:p>
        </w:tc>
      </w:tr>
      <w:tr>
        <w:trPr>
          <w:trHeight w:val="503"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184" w:lineRule="exact"/>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28" w:type="dxa"/>
            <w:vMerge/>
            <w:tcBorders>
              <w:left w:val="single" w:sz="4" w:space="0" w:color="000000"/>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624" w:right="0"/>
              <w:jc w:val="left"/>
              <w:rPr>
                <w:rFonts w:ascii="宋体" w:hAnsi="宋体" w:cs="宋体" w:eastAsia="宋体" w:hint="default"/>
                <w:sz w:val="18"/>
                <w:szCs w:val="18"/>
              </w:rPr>
            </w:pPr>
            <w:r>
              <w:rPr>
                <w:rFonts w:ascii="宋体" w:hAnsi="宋体" w:cs="宋体" w:eastAsia="宋体" w:hint="default"/>
                <w:sz w:val="18"/>
                <w:szCs w:val="18"/>
              </w:rPr>
              <w:t>限售股解禁</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184" w:lineRule="exact"/>
              <w:ind w:left="41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96"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．有限售条件股份</w:t>
            </w:r>
          </w:p>
        </w:tc>
        <w:tc>
          <w:tcPr>
            <w:tcW w:w="1728" w:type="dxa"/>
            <w:vMerge/>
            <w:tcBorders>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509"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15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国家持股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00"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国有法人持股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95"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其他内资持股</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149,261,884.00</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-15,894,514.00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133,367,370.00</w:t>
            </w:r>
          </w:p>
        </w:tc>
      </w:tr>
      <w:tr>
        <w:trPr>
          <w:trHeight w:val="106" w:hRule="exact"/>
        </w:trPr>
        <w:tc>
          <w:tcPr>
            <w:tcW w:w="2365"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4"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00"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境内法人持股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00"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Times New Roman" w:hAnsi="Times New Roman" w:cs="Times New Roman" w:eastAsia="Times New Roman" w:hint="default"/>
                <w:sz w:val="18"/>
                <w:szCs w:val="18"/>
              </w:rPr>
            </w:pPr>
            <w:r>
              <w:rPr>
                <w:rFonts w:ascii="Times New Roman"/>
                <w:spacing w:val="-1"/>
                <w:sz w:val="18"/>
              </w:rPr>
              <w:t>149,261,884.00</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3"/>
              <w:jc w:val="right"/>
              <w:rPr>
                <w:rFonts w:ascii="Times New Roman" w:hAnsi="Times New Roman" w:cs="Times New Roman" w:eastAsia="Times New Roman" w:hint="default"/>
                <w:sz w:val="18"/>
                <w:szCs w:val="18"/>
              </w:rPr>
            </w:pPr>
            <w:r>
              <w:rPr>
                <w:rFonts w:ascii="Times New Roman"/>
                <w:spacing w:val="-1"/>
                <w:sz w:val="18"/>
              </w:rPr>
              <w:t>-15,894,514.00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pacing w:val="-1"/>
                <w:sz w:val="18"/>
              </w:rPr>
              <w:t>133,367,370.00</w:t>
            </w:r>
          </w:p>
        </w:tc>
      </w:tr>
      <w:tr>
        <w:trPr>
          <w:trHeight w:val="106" w:hRule="exact"/>
        </w:trPr>
        <w:tc>
          <w:tcPr>
            <w:tcW w:w="2365"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外资持股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境外法人持股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110" w:hRule="exact"/>
        </w:trPr>
        <w:tc>
          <w:tcPr>
            <w:tcW w:w="2365"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4"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05"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149,261,884.00</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-15,894,514.00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133,367,370.00</w:t>
            </w:r>
          </w:p>
        </w:tc>
      </w:tr>
      <w:tr>
        <w:trPr>
          <w:trHeight w:val="295"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．无限售条件流通股份</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365"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人民币普通股</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291,378,116.00</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15,894,514.00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307,272,630.00</w:t>
            </w:r>
          </w:p>
        </w:tc>
      </w:tr>
      <w:tr>
        <w:trPr>
          <w:trHeight w:val="400"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境内上市的外资股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境外上市的外资股</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其他</w:t>
            </w:r>
          </w:p>
        </w:tc>
        <w:tc>
          <w:tcPr>
            <w:tcW w:w="1728" w:type="dxa"/>
            <w:tcBorders>
              <w:top w:val="nil" w:sz="6" w:space="0" w:color="auto"/>
              <w:left w:val="single" w:sz="4" w:space="0" w:color="000000"/>
              <w:bottom w:val="nil" w:sz="6" w:space="0" w:color="auto"/>
              <w:right w:val="single" w:sz="4" w:space="0" w:color="000000"/>
            </w:tcBorders>
          </w:tcPr>
          <w:p>
            <w:pPr/>
          </w:p>
        </w:tc>
        <w:tc>
          <w:tcPr>
            <w:tcW w:w="21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00" w:hRule="exact"/>
        </w:trPr>
        <w:tc>
          <w:tcPr>
            <w:tcW w:w="236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无限售条件流通股份合计</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291,378,116.00</w:t>
            </w:r>
          </w:p>
        </w:tc>
        <w:tc>
          <w:tcPr>
            <w:tcW w:w="21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15,894,514.00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307,272,630.00</w:t>
            </w:r>
          </w:p>
        </w:tc>
      </w:tr>
      <w:tr>
        <w:trPr>
          <w:trHeight w:val="409" w:hRule="exact"/>
        </w:trPr>
        <w:tc>
          <w:tcPr>
            <w:tcW w:w="2365"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440,640,000.00</w:t>
            </w:r>
          </w:p>
        </w:tc>
        <w:tc>
          <w:tcPr>
            <w:tcW w:w="2160" w:type="dxa"/>
            <w:tcBorders>
              <w:top w:val="nil" w:sz="6" w:space="0" w:color="auto"/>
              <w:left w:val="single" w:sz="4" w:space="0" w:color="000000"/>
              <w:bottom w:val="single" w:sz="12" w:space="0" w:color="000000"/>
              <w:right w:val="single" w:sz="4" w:space="0" w:color="000000"/>
            </w:tcBorders>
          </w:tcPr>
          <w:p>
            <w:pP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440,640,000.00</w:t>
            </w:r>
          </w:p>
        </w:tc>
      </w:tr>
    </w:tbl>
    <w:p>
      <w:pPr>
        <w:spacing w:before="93"/>
        <w:ind w:left="848" w:right="1428" w:firstLine="0"/>
        <w:jc w:val="left"/>
        <w:rPr>
          <w:rFonts w:ascii="宋体" w:hAnsi="宋体" w:cs="宋体" w:eastAsia="宋体" w:hint="default"/>
          <w:sz w:val="21"/>
          <w:szCs w:val="21"/>
        </w:rPr>
      </w:pPr>
      <w:r>
        <w:rPr/>
        <w:pict>
          <v:group style="position:absolute;margin-left:118.339996pt;margin-top:-81.506302pt;width:390pt;height:.5pt;mso-position-horizontal-relative:page;mso-position-vertical-relative:paragraph;z-index:-1302688" coordorigin="2367,-1630" coordsize="7800,10">
            <v:shape style="position:absolute;left:2367;top:-1630;width:2345;height:10" type="#_x0000_t75" stroked="false">
              <v:imagedata r:id="rId522" o:title=""/>
            </v:shape>
            <v:shape style="position:absolute;left:4707;top:-1630;width:1733;height:10" type="#_x0000_t75" stroked="false">
              <v:imagedata r:id="rId523" o:title=""/>
            </v:shape>
            <v:shape style="position:absolute;left:6436;top:-1630;width:2165;height:10" type="#_x0000_t75" stroked="false">
              <v:imagedata r:id="rId524" o:title=""/>
            </v:shape>
            <v:shape style="position:absolute;left:8596;top:-1630;width:1570;height:10" type="#_x0000_t75" stroked="false">
              <v:imagedata r:id="rId525" o:title=""/>
            </v:shape>
            <w10:wrap type="none"/>
          </v:group>
        </w:pict>
      </w:r>
      <w:r>
        <w:rPr/>
        <w:pict>
          <v:group style="position:absolute;margin-left:118.339996pt;margin-top:-66.626343pt;width:390pt;height:5.55pt;mso-position-horizontal-relative:page;mso-position-vertical-relative:paragraph;z-index:-1302664" coordorigin="2367,-1333" coordsize="7800,111">
            <v:shape style="position:absolute;left:2367;top:-1333;width:2365;height:110" type="#_x0000_t75" stroked="false">
              <v:imagedata r:id="rId526" o:title=""/>
            </v:shape>
            <v:shape style="position:absolute;left:4707;top:-1237;width:1743;height:14" type="#_x0000_t75" stroked="false">
              <v:imagedata r:id="rId115" o:title=""/>
            </v:shape>
            <v:shape style="position:absolute;left:6436;top:-1237;width:2174;height:14" type="#_x0000_t75" stroked="false">
              <v:imagedata r:id="rId530" o:title=""/>
            </v:shape>
            <v:shape style="position:absolute;left:8596;top:-1232;width:1570;height:10" type="#_x0000_t75" stroked="false">
              <v:imagedata r:id="rId529" o:title=""/>
            </v:shape>
            <w10:wrap type="none"/>
          </v:group>
        </w:pict>
      </w:r>
      <w:r>
        <w:rPr/>
        <w:pict>
          <v:group style="position:absolute;margin-left:118.339996pt;margin-top:-41.526333pt;width:390pt;height:.5pt;mso-position-horizontal-relative:page;mso-position-vertical-relative:paragraph;z-index:-1302640" coordorigin="2367,-831" coordsize="7800,10">
            <v:shape style="position:absolute;left:2367;top:-831;width:2345;height:10" type="#_x0000_t75" stroked="false">
              <v:imagedata r:id="rId522" o:title=""/>
            </v:shape>
            <v:shape style="position:absolute;left:4707;top:-831;width:1733;height:10" type="#_x0000_t75" stroked="false">
              <v:imagedata r:id="rId527" o:title=""/>
            </v:shape>
            <v:shape style="position:absolute;left:6436;top:-831;width:2165;height:10" type="#_x0000_t75" stroked="false">
              <v:imagedata r:id="rId528" o:title=""/>
            </v:shape>
            <v:shape style="position:absolute;left:8596;top:-831;width:1570;height:10" type="#_x0000_t75" stroked="false">
              <v:imagedata r:id="rId529" o:title=""/>
            </v:shape>
            <w10:wrap type="none"/>
          </v:group>
        </w:pict>
      </w:r>
      <w:r>
        <w:rPr/>
        <w:pict>
          <v:group style="position:absolute;margin-left:118.339996pt;margin-top:-21.486334pt;width:390pt;height:.5pt;mso-position-horizontal-relative:page;mso-position-vertical-relative:paragraph;z-index:-1302616" coordorigin="2367,-430" coordsize="7800,10">
            <v:shape style="position:absolute;left:2367;top:-430;width:2345;height:10" type="#_x0000_t75" stroked="false">
              <v:imagedata r:id="rId522" o:title=""/>
            </v:shape>
            <v:shape style="position:absolute;left:4707;top:-430;width:1733;height:10" type="#_x0000_t75" stroked="false">
              <v:imagedata r:id="rId527" o:title=""/>
            </v:shape>
            <v:shape style="position:absolute;left:6436;top:-430;width:2165;height:10" type="#_x0000_t75" stroked="false">
              <v:imagedata r:id="rId528" o:title=""/>
            </v:shape>
            <v:shape style="position:absolute;left:8596;top:-430;width:1570;height:10" type="#_x0000_t75" stroked="false">
              <v:imagedata r:id="rId529" o:title=""/>
            </v:shape>
            <w10:wrap type="none"/>
          </v:group>
        </w:pict>
      </w:r>
      <w:r>
        <w:rPr>
          <w:rFonts w:ascii="宋体" w:hAnsi="宋体" w:cs="宋体" w:eastAsia="宋体" w:hint="default"/>
          <w:w w:val="100"/>
          <w:sz w:val="21"/>
          <w:szCs w:val="21"/>
        </w:rPr>
        <w:t>上述</w:t>
      </w:r>
      <w:r>
        <w:rPr>
          <w:rFonts w:ascii="宋体" w:hAnsi="宋体" w:cs="宋体" w:eastAsia="宋体" w:hint="default"/>
          <w:spacing w:val="-3"/>
          <w:w w:val="100"/>
          <w:sz w:val="21"/>
          <w:szCs w:val="21"/>
        </w:rPr>
        <w:t>股</w:t>
      </w:r>
      <w:r>
        <w:rPr>
          <w:rFonts w:ascii="宋体" w:hAnsi="宋体" w:cs="宋体" w:eastAsia="宋体" w:hint="default"/>
          <w:spacing w:val="-1"/>
          <w:w w:val="100"/>
          <w:sz w:val="21"/>
          <w:szCs w:val="21"/>
        </w:rPr>
        <w:t>本</w:t>
      </w:r>
      <w:r>
        <w:rPr>
          <w:rFonts w:ascii="宋体" w:hAnsi="宋体" w:cs="宋体" w:eastAsia="宋体" w:hint="default"/>
          <w:spacing w:val="-3"/>
          <w:w w:val="100"/>
          <w:sz w:val="21"/>
          <w:szCs w:val="21"/>
        </w:rPr>
        <w:t>业</w:t>
      </w:r>
      <w:r>
        <w:rPr>
          <w:rFonts w:ascii="宋体" w:hAnsi="宋体" w:cs="宋体" w:eastAsia="宋体" w:hint="default"/>
          <w:w w:val="100"/>
          <w:sz w:val="21"/>
          <w:szCs w:val="21"/>
        </w:rPr>
        <w:t>经</w:t>
      </w:r>
      <w:r>
        <w:rPr>
          <w:rFonts w:ascii="宋体" w:hAnsi="宋体" w:cs="宋体" w:eastAsia="宋体" w:hint="default"/>
          <w:spacing w:val="-3"/>
          <w:w w:val="100"/>
          <w:sz w:val="21"/>
          <w:szCs w:val="21"/>
        </w:rPr>
        <w:t>立</w:t>
      </w:r>
      <w:r>
        <w:rPr>
          <w:rFonts w:ascii="宋体" w:hAnsi="宋体" w:cs="宋体" w:eastAsia="宋体" w:hint="default"/>
          <w:w w:val="100"/>
          <w:sz w:val="21"/>
          <w:szCs w:val="21"/>
        </w:rPr>
        <w:t>信</w:t>
      </w:r>
      <w:r>
        <w:rPr>
          <w:rFonts w:ascii="宋体" w:hAnsi="宋体" w:cs="宋体" w:eastAsia="宋体" w:hint="default"/>
          <w:spacing w:val="-3"/>
          <w:w w:val="100"/>
          <w:sz w:val="21"/>
          <w:szCs w:val="21"/>
        </w:rPr>
        <w:t>会</w:t>
      </w:r>
      <w:r>
        <w:rPr>
          <w:rFonts w:ascii="宋体" w:hAnsi="宋体" w:cs="宋体" w:eastAsia="宋体" w:hint="default"/>
          <w:w w:val="100"/>
          <w:sz w:val="21"/>
          <w:szCs w:val="21"/>
        </w:rPr>
        <w:t>计</w:t>
      </w:r>
      <w:r>
        <w:rPr>
          <w:rFonts w:ascii="宋体" w:hAnsi="宋体" w:cs="宋体" w:eastAsia="宋体" w:hint="default"/>
          <w:spacing w:val="-3"/>
          <w:w w:val="100"/>
          <w:sz w:val="21"/>
          <w:szCs w:val="21"/>
        </w:rPr>
        <w:t>师</w:t>
      </w:r>
      <w:r>
        <w:rPr>
          <w:rFonts w:ascii="宋体" w:hAnsi="宋体" w:cs="宋体" w:eastAsia="宋体" w:hint="default"/>
          <w:w w:val="100"/>
          <w:sz w:val="21"/>
          <w:szCs w:val="21"/>
        </w:rPr>
        <w:t>事务</w:t>
      </w:r>
      <w:r>
        <w:rPr>
          <w:rFonts w:ascii="宋体" w:hAnsi="宋体" w:cs="宋体" w:eastAsia="宋体" w:hint="default"/>
          <w:spacing w:val="-3"/>
          <w:w w:val="100"/>
          <w:sz w:val="21"/>
          <w:szCs w:val="21"/>
        </w:rPr>
        <w:t>所</w:t>
      </w:r>
      <w:r>
        <w:rPr>
          <w:rFonts w:ascii="宋体" w:hAnsi="宋体" w:cs="宋体" w:eastAsia="宋体" w:hint="default"/>
          <w:w w:val="100"/>
          <w:sz w:val="21"/>
          <w:szCs w:val="21"/>
        </w:rPr>
        <w:t>有</w:t>
      </w:r>
      <w:r>
        <w:rPr>
          <w:rFonts w:ascii="宋体" w:hAnsi="宋体" w:cs="宋体" w:eastAsia="宋体" w:hint="default"/>
          <w:spacing w:val="-3"/>
          <w:w w:val="100"/>
          <w:sz w:val="21"/>
          <w:szCs w:val="21"/>
        </w:rPr>
        <w:t>限</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于</w:t>
      </w:r>
      <w:r>
        <w:rPr>
          <w:rFonts w:ascii="宋体" w:hAnsi="宋体" w:cs="宋体" w:eastAsia="宋体" w:hint="default"/>
          <w:spacing w:val="-71"/>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010</w:t>
      </w:r>
      <w:r>
        <w:rPr>
          <w:rFonts w:ascii="Times New Roman" w:hAnsi="Times New Roman" w:cs="Times New Roman" w:eastAsia="Times New Roman" w:hint="default"/>
          <w:spacing w:val="-22"/>
          <w:sz w:val="21"/>
          <w:szCs w:val="21"/>
        </w:rPr>
        <w:t> </w:t>
      </w:r>
      <w:r>
        <w:rPr>
          <w:rFonts w:ascii="宋体" w:hAnsi="宋体" w:cs="宋体" w:eastAsia="宋体" w:hint="default"/>
          <w:w w:val="100"/>
          <w:sz w:val="21"/>
          <w:szCs w:val="21"/>
        </w:rPr>
        <w:t>年</w:t>
      </w:r>
      <w:r>
        <w:rPr>
          <w:rFonts w:ascii="宋体" w:hAnsi="宋体" w:cs="宋体" w:eastAsia="宋体" w:hint="default"/>
          <w:spacing w:val="-74"/>
          <w:sz w:val="21"/>
          <w:szCs w:val="21"/>
        </w:rPr>
        <w:t> </w:t>
      </w:r>
      <w:r>
        <w:rPr>
          <w:rFonts w:ascii="Times New Roman" w:hAnsi="Times New Roman" w:cs="Times New Roman" w:eastAsia="Times New Roman" w:hint="default"/>
          <w:w w:val="100"/>
          <w:sz w:val="21"/>
          <w:szCs w:val="21"/>
        </w:rPr>
        <w:t>8</w:t>
      </w:r>
      <w:r>
        <w:rPr>
          <w:rFonts w:ascii="Times New Roman" w:hAnsi="Times New Roman" w:cs="Times New Roman" w:eastAsia="Times New Roman" w:hint="default"/>
          <w:spacing w:val="-19"/>
          <w:sz w:val="21"/>
          <w:szCs w:val="21"/>
        </w:rPr>
        <w:t> </w:t>
      </w:r>
      <w:r>
        <w:rPr>
          <w:rFonts w:ascii="宋体" w:hAnsi="宋体" w:cs="宋体" w:eastAsia="宋体" w:hint="default"/>
          <w:w w:val="100"/>
          <w:sz w:val="21"/>
          <w:szCs w:val="21"/>
        </w:rPr>
        <w:t>月</w:t>
      </w:r>
      <w:r>
        <w:rPr>
          <w:rFonts w:ascii="宋体" w:hAnsi="宋体" w:cs="宋体" w:eastAsia="宋体" w:hint="default"/>
          <w:spacing w:val="-72"/>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8</w:t>
      </w:r>
      <w:r>
        <w:rPr>
          <w:rFonts w:ascii="Times New Roman" w:hAnsi="Times New Roman" w:cs="Times New Roman" w:eastAsia="Times New Roman" w:hint="default"/>
          <w:spacing w:val="-19"/>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出</w:t>
      </w:r>
      <w:r>
        <w:rPr>
          <w:rFonts w:ascii="宋体" w:hAnsi="宋体" w:cs="宋体" w:eastAsia="宋体" w:hint="default"/>
          <w:spacing w:val="-3"/>
          <w:w w:val="100"/>
          <w:sz w:val="21"/>
          <w:szCs w:val="21"/>
        </w:rPr>
        <w:t>具</w:t>
      </w:r>
      <w:r>
        <w:rPr>
          <w:rFonts w:ascii="宋体" w:hAnsi="宋体" w:cs="宋体" w:eastAsia="宋体" w:hint="default"/>
          <w:w w:val="100"/>
          <w:sz w:val="21"/>
          <w:szCs w:val="21"/>
        </w:rPr>
        <w:t>信</w:t>
      </w:r>
      <w:r>
        <w:rPr>
          <w:rFonts w:ascii="宋体" w:hAnsi="宋体" w:cs="宋体" w:eastAsia="宋体" w:hint="default"/>
          <w:spacing w:val="-3"/>
          <w:w w:val="100"/>
          <w:sz w:val="21"/>
          <w:szCs w:val="21"/>
        </w:rPr>
        <w:t>会</w:t>
      </w:r>
      <w:r>
        <w:rPr>
          <w:rFonts w:ascii="宋体" w:hAnsi="宋体" w:cs="宋体" w:eastAsia="宋体" w:hint="default"/>
          <w:w w:val="100"/>
          <w:sz w:val="21"/>
          <w:szCs w:val="21"/>
        </w:rPr>
        <w:t>师</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字</w:t>
      </w:r>
      <w:r>
        <w:rPr>
          <w:rFonts w:ascii="宋体" w:hAnsi="宋体" w:cs="宋体" w:eastAsia="宋体" w:hint="default"/>
          <w:spacing w:val="-3"/>
          <w:w w:val="100"/>
          <w:sz w:val="21"/>
          <w:szCs w:val="21"/>
        </w:rPr>
        <w:t>（</w:t>
      </w:r>
      <w:r>
        <w:rPr>
          <w:rFonts w:ascii="Times New Roman" w:hAnsi="Times New Roman" w:cs="Times New Roman" w:eastAsia="Times New Roman" w:hint="default"/>
          <w:w w:val="100"/>
          <w:sz w:val="21"/>
          <w:szCs w:val="21"/>
        </w:rPr>
        <w:t>2010</w:t>
      </w:r>
      <w:r>
        <w:rPr>
          <w:rFonts w:ascii="宋体" w:hAnsi="宋体" w:cs="宋体" w:eastAsia="宋体" w:hint="default"/>
          <w:w w:val="100"/>
          <w:sz w:val="21"/>
          <w:szCs w:val="21"/>
        </w:rPr>
        <w:t>）</w:t>
      </w:r>
    </w:p>
    <w:p>
      <w:pPr>
        <w:spacing w:before="110"/>
        <w:ind w:left="848" w:right="1782" w:firstLine="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11907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号《验资报告》验证。</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126" w:right="1782" w:firstLine="0"/>
        <w:jc w:val="left"/>
        <w:rPr>
          <w:rFonts w:ascii="宋体" w:hAnsi="宋体" w:cs="宋体" w:eastAsia="宋体" w:hint="default"/>
          <w:sz w:val="21"/>
          <w:szCs w:val="21"/>
        </w:rPr>
      </w:pPr>
      <w:r>
        <w:rPr/>
        <w:pict>
          <v:shape style="position:absolute;margin-left:247.970001pt;margin-top:16.823675pt;width:.48pt;height:.12pt;mso-position-horizontal-relative:page;mso-position-vertical-relative:paragraph;z-index:-1302592" type="#_x0000_t75" stroked="false">
            <v:imagedata r:id="rId531" o:title=""/>
          </v:shape>
        </w:pict>
      </w:r>
      <w:r>
        <w:rPr/>
        <w:pict>
          <v:shape style="position:absolute;margin-left:312.410004pt;margin-top:16.823675pt;width:.48001pt;height:.12pt;mso-position-horizontal-relative:page;mso-position-vertical-relative:paragraph;z-index:-1302568" type="#_x0000_t75" stroked="false">
            <v:imagedata r:id="rId531" o:title=""/>
          </v:shape>
        </w:pict>
      </w:r>
      <w:r>
        <w:rPr/>
        <w:pict>
          <v:shape style="position:absolute;margin-left:377.589996pt;margin-top:16.823675pt;width:.47998pt;height:.12pt;mso-position-horizontal-relative:page;mso-position-vertical-relative:paragraph;z-index:-1302544" type="#_x0000_t75" stroked="false">
            <v:imagedata r:id="rId531" o:title=""/>
          </v:shape>
        </w:pict>
      </w:r>
      <w:r>
        <w:rPr/>
        <w:pict>
          <v:shape style="position:absolute;margin-left:439.869995pt;margin-top:16.823675pt;width:.47998pt;height:.12pt;mso-position-horizontal-relative:page;mso-position-vertical-relative:paragraph;z-index:-1302520" type="#_x0000_t75" stroked="false">
            <v:imagedata r:id="rId531" o:title=""/>
          </v:shape>
        </w:pict>
      </w:r>
      <w:r>
        <w:rPr/>
        <w:pict>
          <v:group style="position:absolute;margin-left:120.5pt;margin-top:27.503716pt;width:385.8pt;height:5.4pt;mso-position-horizontal-relative:page;mso-position-vertical-relative:paragraph;z-index:-1302496" coordorigin="2410,550" coordsize="7716,108">
            <v:shape style="position:absolute;left:2410;top:550;width:2569;height:108" type="#_x0000_t75" stroked="false">
              <v:imagedata r:id="rId532" o:title=""/>
            </v:shape>
            <v:shape style="position:absolute;left:4955;top:646;width:1303;height:12" type="#_x0000_t75" stroked="false">
              <v:imagedata r:id="rId533" o:title=""/>
            </v:shape>
            <v:shape style="position:absolute;left:6243;top:646;width:1318;height:12" type="#_x0000_t75" stroked="false">
              <v:imagedata r:id="rId534" o:title=""/>
            </v:shape>
            <v:shape style="position:absolute;left:7547;top:646;width:1260;height:12" type="#_x0000_t75" stroked="false">
              <v:imagedata r:id="rId535" o:title=""/>
            </v:shape>
            <v:shape style="position:absolute;left:8793;top:648;width:1333;height:10" type="#_x0000_t75" stroked="false">
              <v:imagedata r:id="rId536" o:title=""/>
            </v:shape>
            <w10:wrap type="none"/>
          </v:group>
        </w:pict>
      </w:r>
      <w:r>
        <w:rPr/>
        <w:pict>
          <v:group style="position:absolute;margin-left:120.5pt;margin-top:43.463657pt;width:385.8pt;height:5.55pt;mso-position-horizontal-relative:page;mso-position-vertical-relative:paragraph;z-index:-1302472" coordorigin="2410,869" coordsize="7716,111">
            <v:shape style="position:absolute;left:2410;top:869;width:2569;height:110" type="#_x0000_t75" stroked="false">
              <v:imagedata r:id="rId537" o:title=""/>
            </v:shape>
            <v:shape style="position:absolute;left:4955;top:965;width:1303;height:14" type="#_x0000_t75" stroked="false">
              <v:imagedata r:id="rId538" o:title=""/>
            </v:shape>
            <v:shape style="position:absolute;left:6243;top:970;width:1308;height:10" type="#_x0000_t75" stroked="false">
              <v:imagedata r:id="rId539" o:title=""/>
            </v:shape>
            <v:shape style="position:absolute;left:7547;top:970;width:1250;height:10" type="#_x0000_t75" stroked="false">
              <v:imagedata r:id="rId540" o:title=""/>
            </v:shape>
            <v:shape style="position:absolute;left:8793;top:970;width:1333;height:10" type="#_x0000_t75" stroked="false">
              <v:imagedata r:id="rId53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资本公积</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2569"/>
        <w:gridCol w:w="1289"/>
        <w:gridCol w:w="1304"/>
        <w:gridCol w:w="1246"/>
        <w:gridCol w:w="1323"/>
      </w:tblGrid>
      <w:tr>
        <w:trPr>
          <w:trHeight w:val="228" w:hRule="exact"/>
        </w:trPr>
        <w:tc>
          <w:tcPr>
            <w:tcW w:w="2569"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278"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04" w:type="dxa"/>
            <w:vMerge w:val="restart"/>
            <w:tcBorders>
              <w:top w:val="single" w:sz="12" w:space="0" w:color="000000"/>
              <w:left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46" w:type="dxa"/>
            <w:vMerge w:val="restart"/>
            <w:tcBorders>
              <w:top w:val="single" w:sz="12" w:space="0" w:color="000000"/>
              <w:left w:val="single" w:sz="4" w:space="0" w:color="000000"/>
              <w:right w:val="single" w:sz="4" w:space="0" w:color="000000"/>
            </w:tcBorders>
          </w:tcPr>
          <w:p>
            <w:pPr>
              <w:pStyle w:val="TableParagraph"/>
              <w:spacing w:line="240" w:lineRule="auto" w:before="8"/>
              <w:ind w:left="25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23"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29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62" w:hRule="exact"/>
        </w:trPr>
        <w:tc>
          <w:tcPr>
            <w:tcW w:w="2569"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资本溢价（股本溢价）</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1"/>
              <w:jc w:val="right"/>
              <w:rPr>
                <w:rFonts w:ascii="Times New Roman" w:hAnsi="Times New Roman" w:cs="Times New Roman" w:eastAsia="Times New Roman" w:hint="default"/>
                <w:sz w:val="18"/>
                <w:szCs w:val="18"/>
              </w:rPr>
            </w:pPr>
            <w:r>
              <w:rPr>
                <w:rFonts w:ascii="Times New Roman"/>
                <w:spacing w:val="-1"/>
                <w:sz w:val="18"/>
              </w:rPr>
              <w:t>16,436,900.00</w:t>
            </w:r>
          </w:p>
        </w:tc>
        <w:tc>
          <w:tcPr>
            <w:tcW w:w="1304" w:type="dxa"/>
            <w:vMerge/>
            <w:tcBorders>
              <w:left w:val="single" w:sz="4" w:space="0" w:color="000000"/>
              <w:right w:val="single" w:sz="4" w:space="0" w:color="000000"/>
            </w:tcBorders>
          </w:tcPr>
          <w:p>
            <w:pPr/>
          </w:p>
        </w:tc>
        <w:tc>
          <w:tcPr>
            <w:tcW w:w="1246" w:type="dxa"/>
            <w:vMerge/>
            <w:tcBorders>
              <w:left w:val="single" w:sz="4" w:space="0" w:color="000000"/>
              <w:right w:val="single" w:sz="4" w:space="0" w:color="000000"/>
            </w:tcBorders>
          </w:tcPr>
          <w:p>
            <w:pPr/>
          </w:p>
        </w:tc>
        <w:tc>
          <w:tcPr>
            <w:tcW w:w="1323"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right="106"/>
              <w:jc w:val="right"/>
              <w:rPr>
                <w:rFonts w:ascii="Times New Roman" w:hAnsi="Times New Roman" w:cs="Times New Roman" w:eastAsia="Times New Roman" w:hint="default"/>
                <w:sz w:val="18"/>
                <w:szCs w:val="18"/>
              </w:rPr>
            </w:pPr>
            <w:r>
              <w:rPr>
                <w:rFonts w:ascii="Times New Roman"/>
                <w:spacing w:val="-1"/>
                <w:sz w:val="18"/>
              </w:rPr>
              <w:t>16,436,900.00</w:t>
            </w:r>
          </w:p>
        </w:tc>
      </w:tr>
      <w:tr>
        <w:trPr>
          <w:trHeight w:val="68" w:hRule="exact"/>
        </w:trPr>
        <w:tc>
          <w:tcPr>
            <w:tcW w:w="2569"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single" w:sz="4" w:space="0" w:color="000000"/>
            </w:tcBorders>
          </w:tcPr>
          <w:p>
            <w:pPr/>
          </w:p>
        </w:tc>
        <w:tc>
          <w:tcPr>
            <w:tcW w:w="1304" w:type="dxa"/>
            <w:vMerge/>
            <w:tcBorders>
              <w:left w:val="single" w:sz="4" w:space="0" w:color="000000"/>
              <w:right w:val="single" w:sz="4" w:space="0" w:color="000000"/>
            </w:tcBorders>
          </w:tcPr>
          <w:p>
            <w:pPr/>
          </w:p>
        </w:tc>
        <w:tc>
          <w:tcPr>
            <w:tcW w:w="1246" w:type="dxa"/>
            <w:vMerge/>
            <w:tcBorders>
              <w:left w:val="single" w:sz="4" w:space="0" w:color="000000"/>
              <w:right w:val="single" w:sz="4" w:space="0" w:color="000000"/>
            </w:tcBorders>
          </w:tcPr>
          <w:p>
            <w:pPr/>
          </w:p>
        </w:tc>
        <w:tc>
          <w:tcPr>
            <w:tcW w:w="1323"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56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其他资本公积</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910,916.47</w:t>
            </w:r>
          </w:p>
        </w:tc>
        <w:tc>
          <w:tcPr>
            <w:tcW w:w="1304" w:type="dxa"/>
            <w:vMerge/>
            <w:tcBorders>
              <w:left w:val="single" w:sz="4" w:space="0" w:color="000000"/>
              <w:right w:val="single" w:sz="4" w:space="0" w:color="000000"/>
            </w:tcBorders>
          </w:tcPr>
          <w:p>
            <w:pPr/>
          </w:p>
        </w:tc>
        <w:tc>
          <w:tcPr>
            <w:tcW w:w="1246" w:type="dxa"/>
            <w:vMerge/>
            <w:tcBorders>
              <w:left w:val="single" w:sz="4" w:space="0" w:color="000000"/>
              <w:right w:val="single" w:sz="4" w:space="0" w:color="000000"/>
            </w:tcBorders>
          </w:tcPr>
          <w:p>
            <w:pPr/>
          </w:p>
        </w:tc>
        <w:tc>
          <w:tcPr>
            <w:tcW w:w="1323"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910,916.47</w:t>
            </w:r>
          </w:p>
        </w:tc>
      </w:tr>
      <w:tr>
        <w:trPr>
          <w:trHeight w:val="329" w:hRule="exact"/>
        </w:trPr>
        <w:tc>
          <w:tcPr>
            <w:tcW w:w="256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17,347,816.47</w:t>
            </w:r>
          </w:p>
        </w:tc>
        <w:tc>
          <w:tcPr>
            <w:tcW w:w="1304" w:type="dxa"/>
            <w:vMerge/>
            <w:tcBorders>
              <w:left w:val="single" w:sz="4" w:space="0" w:color="000000"/>
              <w:bottom w:val="single" w:sz="12" w:space="0" w:color="000000"/>
              <w:right w:val="single" w:sz="4" w:space="0" w:color="000000"/>
            </w:tcBorders>
          </w:tcPr>
          <w:p>
            <w:pPr/>
          </w:p>
        </w:tc>
        <w:tc>
          <w:tcPr>
            <w:tcW w:w="1246" w:type="dxa"/>
            <w:vMerge/>
            <w:tcBorders>
              <w:left w:val="single" w:sz="4" w:space="0" w:color="000000"/>
              <w:bottom w:val="single" w:sz="12" w:space="0" w:color="000000"/>
              <w:right w:val="single" w:sz="4" w:space="0" w:color="000000"/>
            </w:tcBorders>
          </w:tcPr>
          <w:p>
            <w:pPr/>
          </w:p>
        </w:tc>
        <w:tc>
          <w:tcPr>
            <w:tcW w:w="1323"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17,347,816.47</w:t>
            </w:r>
          </w:p>
        </w:tc>
      </w:tr>
    </w:tbl>
    <w:p>
      <w:pPr>
        <w:spacing w:line="240" w:lineRule="auto" w:before="0"/>
        <w:rPr>
          <w:rFonts w:ascii="宋体" w:hAnsi="宋体" w:cs="宋体" w:eastAsia="宋体" w:hint="default"/>
          <w:b/>
          <w:bCs/>
          <w:sz w:val="22"/>
          <w:szCs w:val="22"/>
        </w:rPr>
      </w:pPr>
    </w:p>
    <w:p>
      <w:pPr>
        <w:tabs>
          <w:tab w:pos="1400" w:val="left" w:leader="none"/>
        </w:tabs>
        <w:spacing w:before="153"/>
        <w:ind w:left="126" w:right="1782" w:firstLine="0"/>
        <w:jc w:val="left"/>
        <w:rPr>
          <w:rFonts w:ascii="宋体" w:hAnsi="宋体" w:cs="宋体" w:eastAsia="宋体" w:hint="default"/>
          <w:sz w:val="21"/>
          <w:szCs w:val="21"/>
        </w:rPr>
      </w:pPr>
      <w:r>
        <w:rPr/>
        <w:pict>
          <v:group style="position:absolute;margin-left:120.5pt;margin-top:-36.276344pt;width:385.8pt;height:5.55pt;mso-position-horizontal-relative:page;mso-position-vertical-relative:paragraph;z-index:-1302448" coordorigin="2410,-726" coordsize="7716,111">
            <v:shape style="position:absolute;left:2410;top:-726;width:2569;height:111" type="#_x0000_t75" stroked="false">
              <v:imagedata r:id="rId541" o:title=""/>
            </v:shape>
            <v:shape style="position:absolute;left:4955;top:-629;width:1303;height:14" type="#_x0000_t75" stroked="false">
              <v:imagedata r:id="rId538" o:title=""/>
            </v:shape>
            <v:shape style="position:absolute;left:6243;top:-624;width:1308;height:10" type="#_x0000_t75" stroked="false">
              <v:imagedata r:id="rId539" o:title=""/>
            </v:shape>
            <v:shape style="position:absolute;left:7547;top:-624;width:1250;height:10" type="#_x0000_t75" stroked="false">
              <v:imagedata r:id="rId540" o:title=""/>
            </v:shape>
            <v:shape style="position:absolute;left:8793;top:-624;width:1333;height:10" type="#_x0000_t75" stroked="false">
              <v:imagedata r:id="rId536" o:title=""/>
            </v:shape>
            <w10:wrap type="none"/>
          </v:group>
        </w:pict>
      </w:r>
      <w:r>
        <w:rPr/>
        <w:pict>
          <v:shape style="position:absolute;margin-left:186.139999pt;margin-top:24.353674pt;width:.48pt;height:.12pt;mso-position-horizontal-relative:page;mso-position-vertical-relative:paragraph;z-index:-1302424" type="#_x0000_t75" stroked="false">
            <v:imagedata r:id="rId542" o:title=""/>
          </v:shape>
        </w:pict>
      </w:r>
      <w:r>
        <w:rPr/>
        <w:pict>
          <v:shape style="position:absolute;margin-left:269.209991pt;margin-top:24.353674pt;width:.47998pt;height:.12pt;mso-position-horizontal-relative:page;mso-position-vertical-relative:paragraph;z-index:-1302400" type="#_x0000_t75" stroked="false">
            <v:imagedata r:id="rId542" o:title=""/>
          </v:shape>
        </w:pict>
      </w:r>
      <w:r>
        <w:rPr/>
        <w:pict>
          <v:shape style="position:absolute;margin-left:341.950012pt;margin-top:24.353674pt;width:.48001pt;height:.12pt;mso-position-horizontal-relative:page;mso-position-vertical-relative:paragraph;z-index:-1302376" type="#_x0000_t75" stroked="false">
            <v:imagedata r:id="rId542" o:title=""/>
          </v:shape>
        </w:pict>
      </w:r>
      <w:r>
        <w:rPr/>
        <w:pict>
          <v:shape style="position:absolute;margin-left:419.950012pt;margin-top:24.353674pt;width:.48001pt;height:.12pt;mso-position-horizontal-relative:page;mso-position-vertical-relative:paragraph;z-index:-1302352" type="#_x0000_t75" stroked="false">
            <v:imagedata r:id="rId542" o:title=""/>
          </v:shape>
        </w:pict>
      </w:r>
      <w:r>
        <w:rPr/>
        <w:pict>
          <v:group style="position:absolute;margin-left:117.5pt;margin-top:43.193634pt;width:385.8pt;height:.5pt;mso-position-horizontal-relative:page;mso-position-vertical-relative:paragraph;z-index:-1302328" coordorigin="2350,864" coordsize="7716,10">
            <v:shape style="position:absolute;left:2350;top:864;width:1373;height:10" type="#_x0000_t75" stroked="false">
              <v:imagedata r:id="rId543" o:title=""/>
            </v:shape>
            <v:shape style="position:absolute;left:3718;top:864;width:1666;height:10" type="#_x0000_t75" stroked="false">
              <v:imagedata r:id="rId544" o:title=""/>
            </v:shape>
            <v:shape style="position:absolute;left:5379;top:864;width:3020;height:10" type="#_x0000_t75" stroked="false">
              <v:imagedata r:id="rId545" o:title=""/>
            </v:shape>
            <v:shape style="position:absolute;left:8394;top:864;width:1671;height:10" type="#_x0000_t75" stroked="false">
              <v:imagedata r:id="rId546"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二十三</w:t>
      </w:r>
      <w:r>
        <w:rPr>
          <w:rFonts w:ascii="宋体" w:hAnsi="宋体" w:cs="宋体" w:eastAsia="宋体" w:hint="default"/>
          <w:b/>
          <w:bCs/>
          <w:spacing w:val="-1"/>
          <w:sz w:val="21"/>
          <w:szCs w:val="21"/>
        </w:rPr>
        <w:t>)</w:t>
        <w:tab/>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75" w:type="dxa"/>
        <w:tblLayout w:type="fixed"/>
        <w:tblCellMar>
          <w:top w:w="0" w:type="dxa"/>
          <w:left w:w="0" w:type="dxa"/>
          <w:bottom w:w="0" w:type="dxa"/>
          <w:right w:w="0" w:type="dxa"/>
        </w:tblCellMar>
        <w:tblLook w:val="01E0"/>
      </w:tblPr>
      <w:tblGrid>
        <w:gridCol w:w="1392"/>
        <w:gridCol w:w="1661"/>
        <w:gridCol w:w="1455"/>
        <w:gridCol w:w="1560"/>
        <w:gridCol w:w="1661"/>
      </w:tblGrid>
      <w:tr>
        <w:trPr>
          <w:trHeight w:val="394" w:hRule="exact"/>
        </w:trPr>
        <w:tc>
          <w:tcPr>
            <w:tcW w:w="139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6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6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0" w:type="dxa"/>
            <w:vMerge w:val="restart"/>
            <w:tcBorders>
              <w:top w:val="single" w:sz="12" w:space="0" w:color="000000"/>
              <w:left w:val="single" w:sz="4" w:space="0" w:color="000000"/>
              <w:right w:val="single" w:sz="4" w:space="0" w:color="000000"/>
            </w:tcBorders>
          </w:tcPr>
          <w:p>
            <w:pPr>
              <w:pStyle w:val="TableParagraph"/>
              <w:spacing w:line="240" w:lineRule="auto" w:before="41"/>
              <w:ind w:left="41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61"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6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6" w:hRule="exact"/>
        </w:trPr>
        <w:tc>
          <w:tcPr>
            <w:tcW w:w="1392"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right="60"/>
              <w:jc w:val="center"/>
              <w:rPr>
                <w:rFonts w:ascii="宋体" w:hAnsi="宋体" w:cs="宋体" w:eastAsia="宋体" w:hint="default"/>
                <w:sz w:val="18"/>
                <w:szCs w:val="18"/>
              </w:rPr>
            </w:pPr>
            <w:r>
              <w:rPr>
                <w:rFonts w:ascii="宋体" w:hAnsi="宋体" w:cs="宋体" w:eastAsia="宋体" w:hint="default"/>
                <w:sz w:val="18"/>
                <w:szCs w:val="18"/>
              </w:rPr>
              <w:t>法定盈余公积</w:t>
            </w:r>
          </w:p>
        </w:tc>
        <w:tc>
          <w:tcPr>
            <w:tcW w:w="16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left="514" w:right="0"/>
              <w:jc w:val="left"/>
              <w:rPr>
                <w:rFonts w:ascii="Times New Roman" w:hAnsi="Times New Roman" w:cs="Times New Roman" w:eastAsia="Times New Roman" w:hint="default"/>
                <w:sz w:val="18"/>
                <w:szCs w:val="18"/>
              </w:rPr>
            </w:pPr>
            <w:r>
              <w:rPr>
                <w:rFonts w:ascii="Times New Roman"/>
                <w:sz w:val="18"/>
              </w:rPr>
              <w:t>49,087,361.93</w:t>
            </w: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left="312" w:right="0"/>
              <w:jc w:val="left"/>
              <w:rPr>
                <w:rFonts w:ascii="Times New Roman" w:hAnsi="Times New Roman" w:cs="Times New Roman" w:eastAsia="Times New Roman" w:hint="default"/>
                <w:sz w:val="18"/>
                <w:szCs w:val="18"/>
              </w:rPr>
            </w:pPr>
            <w:r>
              <w:rPr>
                <w:rFonts w:ascii="Times New Roman"/>
                <w:sz w:val="18"/>
              </w:rPr>
              <w:t>11,661,242.64</w:t>
            </w:r>
          </w:p>
        </w:tc>
        <w:tc>
          <w:tcPr>
            <w:tcW w:w="1560" w:type="dxa"/>
            <w:vMerge/>
            <w:tcBorders>
              <w:left w:val="single" w:sz="4" w:space="0" w:color="000000"/>
              <w:bottom w:val="single" w:sz="12" w:space="0" w:color="000000"/>
              <w:right w:val="single" w:sz="4" w:space="0" w:color="000000"/>
            </w:tcBorders>
          </w:tcPr>
          <w:p>
            <w:pPr/>
          </w:p>
        </w:tc>
        <w:tc>
          <w:tcPr>
            <w:tcW w:w="1661"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left="511" w:right="0"/>
              <w:jc w:val="left"/>
              <w:rPr>
                <w:rFonts w:ascii="Times New Roman" w:hAnsi="Times New Roman" w:cs="Times New Roman" w:eastAsia="Times New Roman" w:hint="default"/>
                <w:sz w:val="18"/>
                <w:szCs w:val="18"/>
              </w:rPr>
            </w:pPr>
            <w:r>
              <w:rPr>
                <w:rFonts w:ascii="Times New Roman"/>
                <w:sz w:val="18"/>
              </w:rPr>
              <w:t>60,748,604.57</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tabs>
          <w:tab w:pos="1400" w:val="left" w:leader="none"/>
        </w:tabs>
        <w:spacing w:before="0"/>
        <w:ind w:left="126" w:right="1782" w:firstLine="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二十四</w:t>
      </w:r>
      <w:r>
        <w:rPr>
          <w:rFonts w:ascii="宋体" w:hAnsi="宋体" w:cs="宋体" w:eastAsia="宋体" w:hint="default"/>
          <w:b/>
          <w:bCs/>
          <w:spacing w:val="-1"/>
          <w:sz w:val="21"/>
          <w:szCs w:val="21"/>
        </w:rPr>
        <w:t>)</w:t>
        <w:tab/>
      </w:r>
      <w:r>
        <w:rPr>
          <w:rFonts w:ascii="宋体" w:hAnsi="宋体" w:cs="宋体" w:eastAsia="宋体" w:hint="default"/>
          <w:b/>
          <w:bCs/>
          <w:sz w:val="21"/>
          <w:szCs w:val="21"/>
        </w:rPr>
        <w:t>未分配利润</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b/>
          <w:bCs/>
          <w:sz w:val="23"/>
          <w:szCs w:val="23"/>
        </w:rPr>
      </w:pPr>
      <w:r>
        <w:rPr/>
        <w:pict>
          <v:shape style="position:absolute;margin-left:319.869995pt;margin-top:75.47998pt;width:.47998pt;height:.12pt;mso-position-horizontal-relative:page;mso-position-vertical-relative:page;z-index:-1302232" type="#_x0000_t75" stroked="false">
            <v:imagedata r:id="rId542" o:title=""/>
          </v:shape>
        </w:pict>
      </w:r>
      <w:r>
        <w:rPr/>
        <w:pict>
          <v:shape style="position:absolute;margin-left:420.910004pt;margin-top:75.47998pt;width:.48001pt;height:.12pt;mso-position-horizontal-relative:page;mso-position-vertical-relative:page;z-index:-1302208" type="#_x0000_t75" stroked="false">
            <v:imagedata r:id="rId542" o:title=""/>
          </v:shape>
        </w:pict>
      </w:r>
      <w:r>
        <w:rPr/>
        <w:pict>
          <v:group style="position:absolute;margin-left:118.580002pt;margin-top:94.220001pt;width:387.7pt;height:.5pt;mso-position-horizontal-relative:page;mso-position-vertical-relative:page;z-index:-1302184" coordorigin="2372,1884" coordsize="7754,10">
            <v:shape style="position:absolute;left:2372;top:1884;width:4026;height:10" type="#_x0000_t75" stroked="false">
              <v:imagedata r:id="rId547" o:title=""/>
            </v:shape>
            <v:shape style="position:absolute;left:6393;top:1884;width:2026;height:10" type="#_x0000_t75" stroked="false">
              <v:imagedata r:id="rId548" o:title=""/>
            </v:shape>
            <v:shape style="position:absolute;left:8413;top:1884;width:1712;height:10" type="#_x0000_t75" stroked="false">
              <v:imagedata r:id="rId549" o:title=""/>
            </v:shape>
            <w10:wrap type="none"/>
          </v:group>
        </w:pict>
      </w:r>
    </w:p>
    <w:tbl>
      <w:tblPr>
        <w:tblW w:w="0" w:type="auto"/>
        <w:jc w:val="left"/>
        <w:tblInd w:w="697" w:type="dxa"/>
        <w:tblLayout w:type="fixed"/>
        <w:tblCellMar>
          <w:top w:w="0" w:type="dxa"/>
          <w:left w:w="0" w:type="dxa"/>
          <w:bottom w:w="0" w:type="dxa"/>
          <w:right w:w="0" w:type="dxa"/>
        </w:tblCellMar>
        <w:tblLook w:val="01E0"/>
      </w:tblPr>
      <w:tblGrid>
        <w:gridCol w:w="4045"/>
        <w:gridCol w:w="2021"/>
        <w:gridCol w:w="1702"/>
      </w:tblGrid>
      <w:tr>
        <w:trPr>
          <w:trHeight w:val="395" w:hRule="exact"/>
        </w:trPr>
        <w:tc>
          <w:tcPr>
            <w:tcW w:w="4045" w:type="dxa"/>
            <w:tcBorders>
              <w:top w:val="single" w:sz="12" w:space="0" w:color="000000"/>
              <w:left w:val="nil" w:sz="6" w:space="0" w:color="auto"/>
              <w:bottom w:val="nil" w:sz="6" w:space="0" w:color="auto"/>
              <w:right w:val="single" w:sz="4" w:space="0" w:color="000000"/>
            </w:tcBorders>
          </w:tcPr>
          <w:p>
            <w:pPr>
              <w:pStyle w:val="TableParagraph"/>
              <w:tabs>
                <w:tab w:pos="645" w:val="left" w:leader="none"/>
              </w:tabs>
              <w:spacing w:line="240" w:lineRule="auto" w:before="18"/>
              <w:ind w:left="1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021" w:type="dxa"/>
            <w:tcBorders>
              <w:top w:val="single" w:sz="12" w:space="0" w:color="000000"/>
              <w:left w:val="single" w:sz="4" w:space="0" w:color="000000"/>
              <w:bottom w:val="nil" w:sz="6" w:space="0" w:color="auto"/>
              <w:right w:val="single" w:sz="4" w:space="0" w:color="000000"/>
            </w:tcBorders>
          </w:tcPr>
          <w:p>
            <w:pPr>
              <w:pStyle w:val="TableParagraph"/>
              <w:tabs>
                <w:tab w:pos="427" w:val="left" w:leader="none"/>
              </w:tabs>
              <w:spacing w:line="240" w:lineRule="auto" w:before="18"/>
              <w:ind w:left="4" w:right="0"/>
              <w:jc w:val="center"/>
              <w:rPr>
                <w:rFonts w:ascii="宋体" w:hAnsi="宋体" w:cs="宋体" w:eastAsia="宋体" w:hint="default"/>
                <w:sz w:val="21"/>
                <w:szCs w:val="21"/>
              </w:rPr>
            </w:pPr>
            <w:r>
              <w:rPr>
                <w:rFonts w:ascii="宋体" w:hAnsi="宋体" w:cs="宋体" w:eastAsia="宋体" w:hint="default"/>
                <w:sz w:val="21"/>
                <w:szCs w:val="21"/>
              </w:rPr>
              <w:t>金</w:t>
              <w:tab/>
              <w:t>额</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390"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0"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Times New Roman" w:hAnsi="Times New Roman" w:cs="Times New Roman" w:eastAsia="Times New Roman" w:hint="default"/>
                <w:sz w:val="21"/>
                <w:szCs w:val="21"/>
              </w:rPr>
            </w:pPr>
            <w:r>
              <w:rPr>
                <w:rFonts w:ascii="Times New Roman"/>
                <w:spacing w:val="-1"/>
                <w:sz w:val="21"/>
              </w:rPr>
              <w:t>125,362,322.54</w:t>
            </w:r>
          </w:p>
        </w:tc>
        <w:tc>
          <w:tcPr>
            <w:tcW w:w="170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96"/>
              <w:jc w:val="right"/>
              <w:rPr>
                <w:rFonts w:ascii="Times New Roman" w:hAnsi="Times New Roman" w:cs="Times New Roman" w:eastAsia="Times New Roman" w:hint="default"/>
                <w:sz w:val="21"/>
                <w:szCs w:val="21"/>
              </w:rPr>
            </w:pPr>
            <w:r>
              <w:rPr>
                <w:rFonts w:ascii="Times New Roman"/>
                <w:spacing w:val="-1"/>
                <w:sz w:val="21"/>
              </w:rPr>
              <w:t>115,197,057.95</w:t>
            </w:r>
          </w:p>
        </w:tc>
        <w:tc>
          <w:tcPr>
            <w:tcW w:w="170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2"/>
                <w:sz w:val="21"/>
              </w:rPr>
              <w:t>11,661,242.64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0"/>
              <w:jc w:val="center"/>
              <w:rPr>
                <w:rFonts w:ascii="Times New Roman" w:hAnsi="Times New Roman" w:cs="Times New Roman" w:eastAsia="Times New Roman" w:hint="default"/>
                <w:sz w:val="18"/>
                <w:szCs w:val="18"/>
              </w:rPr>
            </w:pPr>
            <w:r>
              <w:rPr>
                <w:rFonts w:ascii="Times New Roman"/>
                <w:sz w:val="18"/>
              </w:rPr>
              <w:t>10%</w:t>
            </w:r>
          </w:p>
        </w:tc>
      </w:tr>
      <w:tr>
        <w:trPr>
          <w:trHeight w:val="384"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542"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02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44,064,000.00</w:t>
            </w:r>
          </w:p>
        </w:tc>
        <w:tc>
          <w:tcPr>
            <w:tcW w:w="1702" w:type="dxa"/>
            <w:tcBorders>
              <w:top w:val="nil" w:sz="6" w:space="0" w:color="auto"/>
              <w:left w:val="single" w:sz="4" w:space="0" w:color="000000"/>
              <w:bottom w:val="nil" w:sz="6" w:space="0" w:color="auto"/>
              <w:right w:val="nil" w:sz="6" w:space="0" w:color="auto"/>
            </w:tcBorders>
          </w:tcPr>
          <w:p>
            <w:pPr/>
          </w:p>
        </w:tc>
      </w:tr>
      <w:tr>
        <w:trPr>
          <w:trHeight w:val="391" w:hRule="exact"/>
        </w:trPr>
        <w:tc>
          <w:tcPr>
            <w:tcW w:w="4045"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20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184,834,137.85</w:t>
            </w:r>
          </w:p>
        </w:tc>
        <w:tc>
          <w:tcPr>
            <w:tcW w:w="1702"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tabs>
          <w:tab w:pos="1370" w:val="left" w:leader="none"/>
          <w:tab w:pos="1400" w:val="left" w:leader="none"/>
        </w:tabs>
        <w:spacing w:line="328" w:lineRule="auto" w:before="172"/>
        <w:ind w:left="858" w:right="6943" w:hanging="732"/>
        <w:jc w:val="left"/>
        <w:rPr>
          <w:rFonts w:ascii="宋体" w:hAnsi="宋体" w:cs="宋体" w:eastAsia="宋体" w:hint="default"/>
          <w:sz w:val="21"/>
          <w:szCs w:val="21"/>
        </w:rPr>
      </w:pPr>
      <w:r>
        <w:rPr/>
        <w:pict>
          <v:group style="position:absolute;margin-left:118.580002pt;margin-top:-91.576309pt;width:387.7pt;height:.5pt;mso-position-horizontal-relative:page;mso-position-vertical-relative:paragraph;z-index:-1302160" coordorigin="2372,-1832" coordsize="7754,10">
            <v:shape style="position:absolute;left:2372;top:-1832;width:4026;height:10" type="#_x0000_t75" stroked="false">
              <v:imagedata r:id="rId547" o:title=""/>
            </v:shape>
            <v:shape style="position:absolute;left:6393;top:-1832;width:2026;height:10" type="#_x0000_t75" stroked="false">
              <v:imagedata r:id="rId550" o:title=""/>
            </v:shape>
            <v:shape style="position:absolute;left:8413;top:-1832;width:1712;height:10" type="#_x0000_t75" stroked="false">
              <v:imagedata r:id="rId551" o:title=""/>
            </v:shape>
            <w10:wrap type="none"/>
          </v:group>
        </w:pict>
      </w:r>
      <w:r>
        <w:rPr/>
        <w:pict>
          <v:group style="position:absolute;margin-left:118.580002pt;margin-top:-72.25631pt;width:387.7pt;height:.5pt;mso-position-horizontal-relative:page;mso-position-vertical-relative:paragraph;z-index:-1302136" coordorigin="2372,-1445" coordsize="7754,10">
            <v:shape style="position:absolute;left:2372;top:-1445;width:4026;height:10" type="#_x0000_t75" stroked="false">
              <v:imagedata r:id="rId547" o:title=""/>
            </v:shape>
            <v:shape style="position:absolute;left:6393;top:-1445;width:2026;height:10" type="#_x0000_t75" stroked="false">
              <v:imagedata r:id="rId548" o:title=""/>
            </v:shape>
            <v:shape style="position:absolute;left:8413;top:-1445;width:1712;height:10" type="#_x0000_t75" stroked="false">
              <v:imagedata r:id="rId549" o:title=""/>
            </v:shape>
            <w10:wrap type="none"/>
          </v:group>
        </w:pict>
      </w:r>
      <w:r>
        <w:rPr/>
        <w:pict>
          <v:group style="position:absolute;margin-left:118.580002pt;margin-top:-53.056309pt;width:387.7pt;height:.5pt;mso-position-horizontal-relative:page;mso-position-vertical-relative:paragraph;z-index:-1302112" coordorigin="2372,-1061" coordsize="7754,10">
            <v:shape style="position:absolute;left:2372;top:-1061;width:4026;height:10" type="#_x0000_t75" stroked="false">
              <v:imagedata r:id="rId547" o:title=""/>
            </v:shape>
            <v:shape style="position:absolute;left:6393;top:-1061;width:2026;height:10" type="#_x0000_t75" stroked="false">
              <v:imagedata r:id="rId548" o:title=""/>
            </v:shape>
            <v:shape style="position:absolute;left:8413;top:-1061;width:1712;height:10" type="#_x0000_t75" stroked="false">
              <v:imagedata r:id="rId549" o:title=""/>
            </v:shape>
            <w10:wrap type="none"/>
          </v:group>
        </w:pict>
      </w:r>
      <w:r>
        <w:rPr/>
        <w:pict>
          <v:group style="position:absolute;margin-left:118.580002pt;margin-top:-33.856312pt;width:387.7pt;height:.5pt;mso-position-horizontal-relative:page;mso-position-vertical-relative:paragraph;z-index:-1302088" coordorigin="2372,-677" coordsize="7754,10">
            <v:shape style="position:absolute;left:2372;top:-677;width:4026;height:10" type="#_x0000_t75" stroked="false">
              <v:imagedata r:id="rId547" o:title=""/>
            </v:shape>
            <v:shape style="position:absolute;left:6393;top:-677;width:2026;height:10" type="#_x0000_t75" stroked="false">
              <v:imagedata r:id="rId550" o:title=""/>
            </v:shape>
            <v:shape style="position:absolute;left:8413;top:-677;width:1712;height:10" type="#_x0000_t75" stroked="false">
              <v:imagedata r:id="rId551" o:title=""/>
            </v:shape>
            <w10:wrap type="none"/>
          </v:group>
        </w:pict>
      </w:r>
      <w:r>
        <w:rPr/>
        <w:pict>
          <v:shape style="position:absolute;margin-left:117.860001pt;margin-top:43.903671pt;width:388.4pt;height:79.350pt;mso-position-horizontal-relative:page;mso-position-vertical-relative:paragraph;z-index:127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83"/>
                    <w:gridCol w:w="2316"/>
                    <w:gridCol w:w="2268"/>
                  </w:tblGrid>
                  <w:tr>
                    <w:trPr>
                      <w:trHeight w:val="395" w:hRule="exact"/>
                    </w:trPr>
                    <w:tc>
                      <w:tcPr>
                        <w:tcW w:w="3183" w:type="dxa"/>
                        <w:tcBorders>
                          <w:top w:val="single" w:sz="12" w:space="0" w:color="000000"/>
                          <w:left w:val="nil" w:sz="6" w:space="0" w:color="auto"/>
                          <w:bottom w:val="nil" w:sz="6" w:space="0" w:color="auto"/>
                          <w:right w:val="single" w:sz="4" w:space="0" w:color="000000"/>
                        </w:tcBorders>
                      </w:tcPr>
                      <w:p>
                        <w:pPr>
                          <w:pStyle w:val="TableParagraph"/>
                          <w:tabs>
                            <w:tab w:pos="648" w:val="left" w:leader="none"/>
                          </w:tabs>
                          <w:spacing w:line="240" w:lineRule="auto" w:before="18"/>
                          <w:ind w:left="1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3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2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70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89" w:hRule="exact"/>
                    </w:trPr>
                    <w:tc>
                      <w:tcPr>
                        <w:tcW w:w="3183"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771,834,268.38</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3"/>
                          <w:jc w:val="right"/>
                          <w:rPr>
                            <w:rFonts w:ascii="Times New Roman" w:hAnsi="Times New Roman" w:cs="Times New Roman" w:eastAsia="Times New Roman" w:hint="default"/>
                            <w:sz w:val="21"/>
                            <w:szCs w:val="21"/>
                          </w:rPr>
                        </w:pPr>
                        <w:r>
                          <w:rPr>
                            <w:rFonts w:ascii="Times New Roman"/>
                            <w:spacing w:val="-1"/>
                            <w:sz w:val="21"/>
                          </w:rPr>
                          <w:t>658,251,937.29</w:t>
                        </w:r>
                      </w:p>
                    </w:tc>
                  </w:tr>
                  <w:tr>
                    <w:trPr>
                      <w:trHeight w:val="385" w:hRule="exact"/>
                    </w:trPr>
                    <w:tc>
                      <w:tcPr>
                        <w:tcW w:w="318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2"/>
                            <w:sz w:val="21"/>
                          </w:rPr>
                          <w:t>3,110,998.80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3"/>
                          <w:jc w:val="right"/>
                          <w:rPr>
                            <w:rFonts w:ascii="Times New Roman" w:hAnsi="Times New Roman" w:cs="Times New Roman" w:eastAsia="Times New Roman" w:hint="default"/>
                            <w:sz w:val="21"/>
                            <w:szCs w:val="21"/>
                          </w:rPr>
                        </w:pPr>
                        <w:r>
                          <w:rPr>
                            <w:rFonts w:ascii="Times New Roman"/>
                            <w:spacing w:val="-1"/>
                            <w:sz w:val="21"/>
                          </w:rPr>
                          <w:t>4,392,780.26</w:t>
                        </w:r>
                      </w:p>
                    </w:tc>
                  </w:tr>
                  <w:tr>
                    <w:trPr>
                      <w:trHeight w:val="389" w:hRule="exact"/>
                    </w:trPr>
                    <w:tc>
                      <w:tcPr>
                        <w:tcW w:w="31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516,748,102.20</w:t>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right="103"/>
                          <w:jc w:val="right"/>
                          <w:rPr>
                            <w:rFonts w:ascii="Times New Roman" w:hAnsi="Times New Roman" w:cs="Times New Roman" w:eastAsia="Times New Roman" w:hint="default"/>
                            <w:sz w:val="21"/>
                            <w:szCs w:val="21"/>
                          </w:rPr>
                        </w:pPr>
                        <w:r>
                          <w:rPr>
                            <w:rFonts w:ascii="Times New Roman"/>
                            <w:spacing w:val="-1"/>
                            <w:sz w:val="21"/>
                          </w:rPr>
                          <w:t>467,643,466.19</w:t>
                        </w: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营业收入和营业成本</w:t>
      </w:r>
      <w:r>
        <w:rPr>
          <w:rFonts w:ascii="宋体" w:hAnsi="宋体" w:cs="宋体" w:eastAsia="宋体" w:hint="default"/>
          <w:b/>
          <w:bCs/>
          <w:spacing w:val="-103"/>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tabs>
          <w:tab w:pos="6191" w:val="left" w:leader="none"/>
        </w:tabs>
        <w:spacing w:line="20" w:lineRule="exact"/>
        <w:ind w:left="3875"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45" name="image516.png" descr=""/>
            <wp:cNvGraphicFramePr>
              <a:graphicFrameLocks noChangeAspect="1"/>
            </wp:cNvGraphicFramePr>
            <a:graphic>
              <a:graphicData uri="http://schemas.openxmlformats.org/drawingml/2006/picture">
                <pic:pic>
                  <pic:nvPicPr>
                    <pic:cNvPr id="46" name="image516.png"/>
                    <pic:cNvPicPr/>
                  </pic:nvPicPr>
                  <pic:blipFill>
                    <a:blip r:embed="rId542"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7" name="image516.png" descr=""/>
            <wp:cNvGraphicFramePr>
              <a:graphicFrameLocks noChangeAspect="1"/>
            </wp:cNvGraphicFramePr>
            <a:graphic>
              <a:graphicData uri="http://schemas.openxmlformats.org/drawingml/2006/picture">
                <pic:pic>
                  <pic:nvPicPr>
                    <pic:cNvPr id="48" name="image516.png"/>
                    <pic:cNvPicPr/>
                  </pic:nvPicPr>
                  <pic:blipFill>
                    <a:blip r:embed="rId542"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2"/>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3164;height:10" type="#_x0000_t75" stroked="false">
              <v:imagedata r:id="rId552" o:title=""/>
            </v:shape>
            <v:shape style="position:absolute;left:3159;top:0;width:2321;height:10" type="#_x0000_t75" stroked="false">
              <v:imagedata r:id="rId553" o:title=""/>
            </v:shape>
            <v:shape style="position:absolute;left:5475;top:0;width:2278;height:10" type="#_x0000_t75" stroked="false">
              <v:imagedata r:id="rId554"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3164;height:10" type="#_x0000_t75" stroked="false">
              <v:imagedata r:id="rId552" o:title=""/>
            </v:shape>
            <v:shape style="position:absolute;left:3159;top:0;width:2321;height:10" type="#_x0000_t75" stroked="false">
              <v:imagedata r:id="rId555" o:title=""/>
            </v:shape>
            <v:shape style="position:absolute;left:5475;top:0;width:2278;height:10" type="#_x0000_t75" stroked="false">
              <v:imagedata r:id="rId55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3164;height:10" type="#_x0000_t75" stroked="false">
              <v:imagedata r:id="rId552" o:title=""/>
            </v:shape>
            <v:shape style="position:absolute;left:3159;top:0;width:2321;height:10" type="#_x0000_t75" stroked="false">
              <v:imagedata r:id="rId555" o:title=""/>
            </v:shape>
            <v:shape style="position:absolute;left:5475;top:0;width:2278;height:10" type="#_x0000_t75" stroked="false">
              <v:imagedata r:id="rId556"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7"/>
          <w:szCs w:val="27"/>
        </w:rPr>
      </w:pPr>
    </w:p>
    <w:p>
      <w:pPr>
        <w:tabs>
          <w:tab w:pos="1395" w:val="left" w:leader="none"/>
        </w:tabs>
        <w:spacing w:before="0"/>
        <w:ind w:left="858" w:right="1782" w:firstLine="0"/>
        <w:jc w:val="left"/>
        <w:rPr>
          <w:rFonts w:ascii="宋体" w:hAnsi="宋体" w:cs="宋体" w:eastAsia="宋体" w:hint="default"/>
          <w:sz w:val="21"/>
          <w:szCs w:val="21"/>
        </w:rPr>
      </w:pPr>
      <w:r>
        <w:rPr/>
        <w:pict>
          <v:shape style="position:absolute;margin-left:223.970001pt;margin-top:16.703663pt;width:.48pt;height:.12pt;mso-position-horizontal-relative:page;mso-position-vertical-relative:paragraph;z-index:-1302064" type="#_x0000_t75" stroked="false">
            <v:imagedata r:id="rId557" o:title=""/>
          </v:shape>
        </w:pict>
      </w:r>
      <w:r>
        <w:rPr/>
        <w:pict>
          <v:shape style="position:absolute;margin-left:368.230011pt;margin-top:16.703663pt;width:.48001pt;height:.12pt;mso-position-horizontal-relative:page;mso-position-vertical-relative:paragraph;z-index:-1302040" type="#_x0000_t75" stroked="false">
            <v:imagedata r:id="rId557" o:title=""/>
          </v:shape>
        </w:pict>
      </w:r>
      <w:r>
        <w:rPr/>
        <w:pict>
          <v:shape style="position:absolute;margin-left:224.449997pt;margin-top:35.543682pt;width:283.381828pt;height:.48pt;mso-position-horizontal-relative:page;mso-position-vertical-relative:paragraph;z-index:-1302016" type="#_x0000_t75" stroked="false">
            <v:imagedata r:id="rId558" o:title=""/>
          </v:shape>
        </w:pict>
      </w:r>
      <w:r>
        <w:rPr/>
        <w:pict>
          <v:group style="position:absolute;margin-left:120.019997pt;margin-top:54.743652pt;width:387.8pt;height:.5pt;mso-position-horizontal-relative:page;mso-position-vertical-relative:paragraph;z-index:-1301992" coordorigin="2400,1095" coordsize="7756,10">
            <v:shape style="position:absolute;left:2400;top:1095;width:2079;height:10" type="#_x0000_t75" stroked="false">
              <v:imagedata r:id="rId74" o:title=""/>
            </v:shape>
            <v:shape style="position:absolute;left:4475;top:1095;width:5682;height:10" type="#_x0000_t75" stroked="false">
              <v:imagedata r:id="rId559"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主营业务（分行业）</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725" w:type="dxa"/>
        <w:tblLayout w:type="fixed"/>
        <w:tblCellMar>
          <w:top w:w="0" w:type="dxa"/>
          <w:left w:w="0" w:type="dxa"/>
          <w:bottom w:w="0" w:type="dxa"/>
          <w:right w:w="0" w:type="dxa"/>
        </w:tblCellMar>
        <w:tblLook w:val="01E0"/>
      </w:tblPr>
      <w:tblGrid>
        <w:gridCol w:w="2098"/>
        <w:gridCol w:w="1450"/>
        <w:gridCol w:w="1436"/>
        <w:gridCol w:w="1399"/>
        <w:gridCol w:w="1388"/>
      </w:tblGrid>
      <w:tr>
        <w:trPr>
          <w:trHeight w:val="391" w:hRule="exact"/>
        </w:trPr>
        <w:tc>
          <w:tcPr>
            <w:tcW w:w="2098" w:type="dxa"/>
            <w:vMerge w:val="restart"/>
            <w:tcBorders>
              <w:top w:val="single" w:sz="12" w:space="0" w:color="000000"/>
              <w:left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696" w:right="0"/>
              <w:jc w:val="left"/>
              <w:rPr>
                <w:rFonts w:ascii="宋体" w:hAnsi="宋体" w:cs="宋体" w:eastAsia="宋体" w:hint="default"/>
                <w:sz w:val="18"/>
                <w:szCs w:val="18"/>
              </w:rPr>
            </w:pPr>
            <w:r>
              <w:rPr>
                <w:rFonts w:ascii="宋体" w:hAnsi="宋体" w:cs="宋体" w:eastAsia="宋体" w:hint="default"/>
                <w:sz w:val="18"/>
                <w:szCs w:val="18"/>
              </w:rPr>
              <w:t>行业名称</w:t>
            </w:r>
          </w:p>
        </w:tc>
        <w:tc>
          <w:tcPr>
            <w:tcW w:w="2885"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3"/>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787"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87" w:hRule="exact"/>
        </w:trPr>
        <w:tc>
          <w:tcPr>
            <w:tcW w:w="2098" w:type="dxa"/>
            <w:vMerge/>
            <w:tcBorders>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88"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8" w:hRule="exact"/>
        </w:trPr>
        <w:tc>
          <w:tcPr>
            <w:tcW w:w="2098" w:type="dxa"/>
            <w:tcBorders>
              <w:top w:val="nil" w:sz="6" w:space="0" w:color="auto"/>
              <w:left w:val="nil" w:sz="6" w:space="0" w:color="auto"/>
              <w:bottom w:val="single" w:sz="12" w:space="0" w:color="000000"/>
              <w:right w:val="single" w:sz="4" w:space="0" w:color="000000"/>
            </w:tcBorders>
          </w:tcPr>
          <w:p>
            <w:pPr>
              <w:pStyle w:val="TableParagraph"/>
              <w:tabs>
                <w:tab w:pos="662" w:val="left" w:leader="none"/>
              </w:tabs>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工</w:t>
              <w:tab/>
              <w:t>业</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left="107" w:right="0"/>
              <w:jc w:val="center"/>
              <w:rPr>
                <w:rFonts w:ascii="Times New Roman" w:hAnsi="Times New Roman" w:cs="Times New Roman" w:eastAsia="Times New Roman" w:hint="default"/>
                <w:sz w:val="18"/>
                <w:szCs w:val="18"/>
              </w:rPr>
            </w:pPr>
            <w:r>
              <w:rPr>
                <w:rFonts w:ascii="Times New Roman"/>
                <w:sz w:val="18"/>
              </w:rPr>
              <w:t>771,834,268.38</w:t>
            </w:r>
          </w:p>
        </w:tc>
        <w:tc>
          <w:tcPr>
            <w:tcW w:w="14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left="90" w:right="0"/>
              <w:jc w:val="center"/>
              <w:rPr>
                <w:rFonts w:ascii="Times New Roman" w:hAnsi="Times New Roman" w:cs="Times New Roman" w:eastAsia="Times New Roman" w:hint="default"/>
                <w:sz w:val="18"/>
                <w:szCs w:val="18"/>
              </w:rPr>
            </w:pPr>
            <w:r>
              <w:rPr>
                <w:rFonts w:ascii="Times New Roman"/>
                <w:sz w:val="18"/>
              </w:rPr>
              <w:t>514,609,630.11</w:t>
            </w:r>
          </w:p>
        </w:tc>
        <w:tc>
          <w:tcPr>
            <w:tcW w:w="13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left="62" w:right="0"/>
              <w:jc w:val="center"/>
              <w:rPr>
                <w:rFonts w:ascii="Times New Roman" w:hAnsi="Times New Roman" w:cs="Times New Roman" w:eastAsia="Times New Roman" w:hint="default"/>
                <w:sz w:val="18"/>
                <w:szCs w:val="18"/>
              </w:rPr>
            </w:pPr>
            <w:r>
              <w:rPr>
                <w:rFonts w:ascii="Times New Roman"/>
                <w:sz w:val="18"/>
              </w:rPr>
              <w:t>658,251,937.29</w:t>
            </w:r>
          </w:p>
        </w:tc>
        <w:tc>
          <w:tcPr>
            <w:tcW w:w="1388"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left="41" w:right="0"/>
              <w:jc w:val="center"/>
              <w:rPr>
                <w:rFonts w:ascii="Times New Roman" w:hAnsi="Times New Roman" w:cs="Times New Roman" w:eastAsia="Times New Roman" w:hint="default"/>
                <w:sz w:val="18"/>
                <w:szCs w:val="18"/>
              </w:rPr>
            </w:pPr>
            <w:r>
              <w:rPr>
                <w:rFonts w:ascii="Times New Roman"/>
                <w:sz w:val="18"/>
              </w:rPr>
              <w:t>465,135,171.36</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18.580002pt;margin-top:15.383657pt;width:390pt;height:121.45pt;mso-position-horizontal-relative:page;mso-position-vertical-relative:paragraph;z-index:-1301896" coordorigin="2372,308" coordsize="7800,2429">
            <v:group style="position:absolute;left:2400;top:322;width:2079;height:2" coordorigin="2400,322" coordsize="2079,2">
              <v:shape style="position:absolute;left:2400;top:322;width:2079;height:2" coordorigin="2400,322" coordsize="2079,0" path="m2400,322l4479,322e" filled="false" stroked="true" strokeweight="1.44pt" strokecolor="#000000">
                <v:path arrowok="t"/>
              </v:shape>
              <v:shape style="position:absolute;left:4479;top:336;width:10;height:2" type="#_x0000_t75" stroked="false">
                <v:imagedata r:id="rId557" o:title=""/>
              </v:shape>
            </v:group>
            <v:group style="position:absolute;left:4479;top:322;width:29;height:2" coordorigin="4479,322" coordsize="29,2">
              <v:shape style="position:absolute;left:4479;top:322;width:29;height:2" coordorigin="4479,322" coordsize="29,0" path="m4479,322l4508,322e" filled="false" stroked="true" strokeweight="1.44pt" strokecolor="#000000">
                <v:path arrowok="t"/>
              </v:shape>
            </v:group>
            <v:group style="position:absolute;left:4508;top:322;width:2840;height:2" coordorigin="4508,322" coordsize="2840,2">
              <v:shape style="position:absolute;left:4508;top:322;width:2840;height:2" coordorigin="4508,322" coordsize="2840,0" path="m4508,322l7348,322e" filled="false" stroked="true" strokeweight="1.44pt" strokecolor="#000000">
                <v:path arrowok="t"/>
              </v:shape>
              <v:shape style="position:absolute;left:7348;top:336;width:10;height:2" type="#_x0000_t75" stroked="false">
                <v:imagedata r:id="rId557" o:title=""/>
              </v:shape>
            </v:group>
            <v:group style="position:absolute;left:7348;top:322;width:29;height:2" coordorigin="7348,322" coordsize="29,2">
              <v:shape style="position:absolute;left:7348;top:322;width:29;height:2" coordorigin="7348,322" coordsize="29,0" path="m7348,322l7377,322e" filled="false" stroked="true" strokeweight="1.44pt" strokecolor="#000000">
                <v:path arrowok="t"/>
              </v:shape>
            </v:group>
            <v:group style="position:absolute;left:7377;top:322;width:2780;height:2" coordorigin="7377,322" coordsize="2780,2">
              <v:shape style="position:absolute;left:7377;top:322;width:2780;height:2" coordorigin="7377,322" coordsize="2780,0" path="m7377,322l10156,322e" filled="false" stroked="true" strokeweight="1.44pt" strokecolor="#000000">
                <v:path arrowok="t"/>
              </v:shape>
            </v:group>
            <v:group style="position:absolute;left:4479;top:339;width:10;height:20" coordorigin="4479,339" coordsize="10,20">
              <v:shape style="position:absolute;left:4479;top:339;width:10;height:20" coordorigin="4479,339" coordsize="10,20" path="m4479,358l4489,358,4489,339,4479,339,4479,358xe" filled="true" fillcolor="#000000" stroked="false">
                <v:path arrowok="t"/>
                <v:fill type="solid"/>
              </v:shape>
            </v:group>
            <v:group style="position:absolute;left:4479;top:358;width:10;height:20" coordorigin="4479,358" coordsize="10,20">
              <v:shape style="position:absolute;left:4479;top:358;width:10;height:20" coordorigin="4479,358" coordsize="10,20" path="m4479,377l4489,377,4489,358,4479,358,4479,377xe" filled="true" fillcolor="#000000" stroked="false">
                <v:path arrowok="t"/>
                <v:fill type="solid"/>
              </v:shape>
            </v:group>
            <v:group style="position:absolute;left:4479;top:377;width:10;height:20" coordorigin="4479,377" coordsize="10,20">
              <v:shape style="position:absolute;left:4479;top:377;width:10;height:20" coordorigin="4479,377" coordsize="10,20" path="m4479,396l4489,396,4489,377,4479,377,4479,396xe" filled="true" fillcolor="#000000" stroked="false">
                <v:path arrowok="t"/>
                <v:fill type="solid"/>
              </v:shape>
            </v:group>
            <v:group style="position:absolute;left:4479;top:396;width:10;height:20" coordorigin="4479,396" coordsize="10,20">
              <v:shape style="position:absolute;left:4479;top:396;width:10;height:20" coordorigin="4479,396" coordsize="10,20" path="m4479,416l4489,416,4489,396,4479,396,4479,416xe" filled="true" fillcolor="#000000" stroked="false">
                <v:path arrowok="t"/>
                <v:fill type="solid"/>
              </v:shape>
            </v:group>
            <v:group style="position:absolute;left:4479;top:416;width:10;height:20" coordorigin="4479,416" coordsize="10,20">
              <v:shape style="position:absolute;left:4479;top:416;width:10;height:20" coordorigin="4479,416" coordsize="10,20" path="m4479,435l4489,435,4489,416,4479,416,4479,435xe" filled="true" fillcolor="#000000" stroked="false">
                <v:path arrowok="t"/>
                <v:fill type="solid"/>
              </v:shape>
            </v:group>
            <v:group style="position:absolute;left:4479;top:435;width:10;height:20" coordorigin="4479,435" coordsize="10,20">
              <v:shape style="position:absolute;left:4479;top:435;width:10;height:20" coordorigin="4479,435" coordsize="10,20" path="m4479,454l4489,454,4489,435,4479,435,4479,454xe" filled="true" fillcolor="#000000" stroked="false">
                <v:path arrowok="t"/>
                <v:fill type="solid"/>
              </v:shape>
            </v:group>
            <v:group style="position:absolute;left:4479;top:454;width:10;height:20" coordorigin="4479,454" coordsize="10,20">
              <v:shape style="position:absolute;left:4479;top:454;width:10;height:20" coordorigin="4479,454" coordsize="10,20" path="m4479,473l4489,473,4489,454,4479,454,4479,473xe" filled="true" fillcolor="#000000" stroked="false">
                <v:path arrowok="t"/>
                <v:fill type="solid"/>
              </v:shape>
            </v:group>
            <v:group style="position:absolute;left:4479;top:473;width:10;height:20" coordorigin="4479,473" coordsize="10,20">
              <v:shape style="position:absolute;left:4479;top:473;width:10;height:20" coordorigin="4479,473" coordsize="10,20" path="m4479,492l4489,492,4489,473,4479,473,4479,492xe" filled="true" fillcolor="#000000" stroked="false">
                <v:path arrowok="t"/>
                <v:fill type="solid"/>
              </v:shape>
            </v:group>
            <v:group style="position:absolute;left:4479;top:492;width:10;height:20" coordorigin="4479,492" coordsize="10,20">
              <v:shape style="position:absolute;left:4479;top:492;width:10;height:20" coordorigin="4479,492" coordsize="10,20" path="m4479,512l4489,512,4489,492,4479,492,4479,512xe" filled="true" fillcolor="#000000" stroked="false">
                <v:path arrowok="t"/>
                <v:fill type="solid"/>
              </v:shape>
            </v:group>
            <v:group style="position:absolute;left:4479;top:512;width:10;height:20" coordorigin="4479,512" coordsize="10,20">
              <v:shape style="position:absolute;left:4479;top:512;width:10;height:20" coordorigin="4479,512" coordsize="10,20" path="m4479,531l4489,531,4489,512,4479,512,4479,531xe" filled="true" fillcolor="#000000" stroked="false">
                <v:path arrowok="t"/>
                <v:fill type="solid"/>
              </v:shape>
            </v:group>
            <v:group style="position:absolute;left:4479;top:531;width:10;height:20" coordorigin="4479,531" coordsize="10,20">
              <v:shape style="position:absolute;left:4479;top:531;width:10;height:20" coordorigin="4479,531" coordsize="10,20" path="m4479,550l4489,550,4489,531,4479,531,4479,550xe" filled="true" fillcolor="#000000" stroked="false">
                <v:path arrowok="t"/>
                <v:fill type="solid"/>
              </v:shape>
            </v:group>
            <v:group style="position:absolute;left:4479;top:550;width:10;height:20" coordorigin="4479,550" coordsize="10,20">
              <v:shape style="position:absolute;left:4479;top:550;width:10;height:20" coordorigin="4479,550" coordsize="10,20" path="m4479,569l4489,569,4489,550,4479,550,4479,569xe" filled="true" fillcolor="#000000" stroked="false">
                <v:path arrowok="t"/>
                <v:fill type="solid"/>
              </v:shape>
            </v:group>
            <v:group style="position:absolute;left:4479;top:569;width:10;height:20" coordorigin="4479,569" coordsize="10,20">
              <v:shape style="position:absolute;left:4479;top:569;width:10;height:20" coordorigin="4479,569" coordsize="10,20" path="m4479,588l4489,588,4489,569,4479,569,4479,588xe" filled="true" fillcolor="#000000" stroked="false">
                <v:path arrowok="t"/>
                <v:fill type="solid"/>
              </v:shape>
            </v:group>
            <v:group style="position:absolute;left:4479;top:588;width:10;height:20" coordorigin="4479,588" coordsize="10,20">
              <v:shape style="position:absolute;left:4479;top:588;width:10;height:20" coordorigin="4479,588" coordsize="10,20" path="m4479,608l4489,608,4489,588,4479,588,4479,608xe" filled="true" fillcolor="#000000" stroked="false">
                <v:path arrowok="t"/>
                <v:fill type="solid"/>
              </v:shape>
            </v:group>
            <v:group style="position:absolute;left:4479;top:608;width:10;height:20" coordorigin="4479,608" coordsize="10,20">
              <v:shape style="position:absolute;left:4479;top:608;width:10;height:20" coordorigin="4479,608" coordsize="10,20" path="m4479,627l4489,627,4489,608,4479,608,4479,627xe" filled="true" fillcolor="#000000" stroked="false">
                <v:path arrowok="t"/>
                <v:fill type="solid"/>
              </v:shape>
            </v:group>
            <v:group style="position:absolute;left:4479;top:627;width:10;height:20" coordorigin="4479,627" coordsize="10,20">
              <v:shape style="position:absolute;left:4479;top:627;width:10;height:20" coordorigin="4479,627" coordsize="10,20" path="m4479,646l4489,646,4489,627,4479,627,4479,646xe" filled="true" fillcolor="#000000" stroked="false">
                <v:path arrowok="t"/>
                <v:fill type="solid"/>
              </v:shape>
            </v:group>
            <v:group style="position:absolute;left:4479;top:646;width:10;height:20" coordorigin="4479,646" coordsize="10,20">
              <v:shape style="position:absolute;left:4479;top:646;width:10;height:20" coordorigin="4479,646" coordsize="10,20" path="m4479,665l4489,665,4489,646,4479,646,4479,665xe" filled="true" fillcolor="#000000" stroked="false">
                <v:path arrowok="t"/>
                <v:fill type="solid"/>
              </v:shape>
            </v:group>
            <v:group style="position:absolute;left:4479;top:665;width:10;height:20" coordorigin="4479,665" coordsize="10,20">
              <v:shape style="position:absolute;left:4479;top:665;width:10;height:20" coordorigin="4479,665" coordsize="10,20" path="m4479,684l4489,684,4489,665,4479,665,4479,684xe" filled="true" fillcolor="#000000" stroked="false">
                <v:path arrowok="t"/>
                <v:fill type="solid"/>
              </v:shape>
            </v:group>
            <v:group style="position:absolute;left:4479;top:684;width:10;height:20" coordorigin="4479,684" coordsize="10,20">
              <v:shape style="position:absolute;left:4479;top:684;width:10;height:20" coordorigin="4479,684" coordsize="10,20" path="m4479,704l4489,704,4489,684,4479,684,4479,704xe" filled="true" fillcolor="#000000" stroked="false">
                <v:path arrowok="t"/>
                <v:fill type="solid"/>
              </v:shape>
            </v:group>
            <v:group style="position:absolute;left:4479;top:708;width:10;height:2" coordorigin="4479,708" coordsize="10,2">
              <v:shape style="position:absolute;left:4479;top:708;width:10;height:2" coordorigin="4479,708" coordsize="10,0" path="m4479,708l4489,708e" filled="false" stroked="true" strokeweight=".48001pt" strokecolor="#000000">
                <v:path arrowok="t"/>
              </v:shape>
            </v:group>
            <v:group style="position:absolute;left:7348;top:339;width:10;height:20" coordorigin="7348,339" coordsize="10,20">
              <v:shape style="position:absolute;left:7348;top:339;width:10;height:20" coordorigin="7348,339" coordsize="10,20" path="m7348,358l7357,358,7357,339,7348,339,7348,358xe" filled="true" fillcolor="#000000" stroked="false">
                <v:path arrowok="t"/>
                <v:fill type="solid"/>
              </v:shape>
            </v:group>
            <v:group style="position:absolute;left:7348;top:358;width:10;height:20" coordorigin="7348,358" coordsize="10,20">
              <v:shape style="position:absolute;left:7348;top:358;width:10;height:20" coordorigin="7348,358" coordsize="10,20" path="m7348,377l7357,377,7357,358,7348,358,7348,377xe" filled="true" fillcolor="#000000" stroked="false">
                <v:path arrowok="t"/>
                <v:fill type="solid"/>
              </v:shape>
            </v:group>
            <v:group style="position:absolute;left:7348;top:377;width:10;height:20" coordorigin="7348,377" coordsize="10,20">
              <v:shape style="position:absolute;left:7348;top:377;width:10;height:20" coordorigin="7348,377" coordsize="10,20" path="m7348,396l7357,396,7357,377,7348,377,7348,396xe" filled="true" fillcolor="#000000" stroked="false">
                <v:path arrowok="t"/>
                <v:fill type="solid"/>
              </v:shape>
            </v:group>
            <v:group style="position:absolute;left:7348;top:396;width:10;height:20" coordorigin="7348,396" coordsize="10,20">
              <v:shape style="position:absolute;left:7348;top:396;width:10;height:20" coordorigin="7348,396" coordsize="10,20" path="m7348,416l7357,416,7357,396,7348,396,7348,416xe" filled="true" fillcolor="#000000" stroked="false">
                <v:path arrowok="t"/>
                <v:fill type="solid"/>
              </v:shape>
            </v:group>
            <v:group style="position:absolute;left:7348;top:416;width:10;height:20" coordorigin="7348,416" coordsize="10,20">
              <v:shape style="position:absolute;left:7348;top:416;width:10;height:20" coordorigin="7348,416" coordsize="10,20" path="m7348,435l7357,435,7357,416,7348,416,7348,435xe" filled="true" fillcolor="#000000" stroked="false">
                <v:path arrowok="t"/>
                <v:fill type="solid"/>
              </v:shape>
            </v:group>
            <v:group style="position:absolute;left:7348;top:435;width:10;height:20" coordorigin="7348,435" coordsize="10,20">
              <v:shape style="position:absolute;left:7348;top:435;width:10;height:20" coordorigin="7348,435" coordsize="10,20" path="m7348,454l7357,454,7357,435,7348,435,7348,454xe" filled="true" fillcolor="#000000" stroked="false">
                <v:path arrowok="t"/>
                <v:fill type="solid"/>
              </v:shape>
            </v:group>
            <v:group style="position:absolute;left:7348;top:454;width:10;height:20" coordorigin="7348,454" coordsize="10,20">
              <v:shape style="position:absolute;left:7348;top:454;width:10;height:20" coordorigin="7348,454" coordsize="10,20" path="m7348,473l7357,473,7357,454,7348,454,7348,473xe" filled="true" fillcolor="#000000" stroked="false">
                <v:path arrowok="t"/>
                <v:fill type="solid"/>
              </v:shape>
            </v:group>
            <v:group style="position:absolute;left:7348;top:473;width:10;height:20" coordorigin="7348,473" coordsize="10,20">
              <v:shape style="position:absolute;left:7348;top:473;width:10;height:20" coordorigin="7348,473" coordsize="10,20" path="m7348,492l7357,492,7357,473,7348,473,7348,492xe" filled="true" fillcolor="#000000" stroked="false">
                <v:path arrowok="t"/>
                <v:fill type="solid"/>
              </v:shape>
            </v:group>
            <v:group style="position:absolute;left:7348;top:492;width:10;height:20" coordorigin="7348,492" coordsize="10,20">
              <v:shape style="position:absolute;left:7348;top:492;width:10;height:20" coordorigin="7348,492" coordsize="10,20" path="m7348,512l7357,512,7357,492,7348,492,7348,512xe" filled="true" fillcolor="#000000" stroked="false">
                <v:path arrowok="t"/>
                <v:fill type="solid"/>
              </v:shape>
            </v:group>
            <v:group style="position:absolute;left:7348;top:512;width:10;height:20" coordorigin="7348,512" coordsize="10,20">
              <v:shape style="position:absolute;left:7348;top:512;width:10;height:20" coordorigin="7348,512" coordsize="10,20" path="m7348,531l7357,531,7357,512,7348,512,7348,531xe" filled="true" fillcolor="#000000" stroked="false">
                <v:path arrowok="t"/>
                <v:fill type="solid"/>
              </v:shape>
            </v:group>
            <v:group style="position:absolute;left:7348;top:531;width:10;height:20" coordorigin="7348,531" coordsize="10,20">
              <v:shape style="position:absolute;left:7348;top:531;width:10;height:20" coordorigin="7348,531" coordsize="10,20" path="m7348,550l7357,550,7357,531,7348,531,7348,550xe" filled="true" fillcolor="#000000" stroked="false">
                <v:path arrowok="t"/>
                <v:fill type="solid"/>
              </v:shape>
            </v:group>
            <v:group style="position:absolute;left:7348;top:550;width:10;height:20" coordorigin="7348,550" coordsize="10,20">
              <v:shape style="position:absolute;left:7348;top:550;width:10;height:20" coordorigin="7348,550" coordsize="10,20" path="m7348,569l7357,569,7357,550,7348,550,7348,569xe" filled="true" fillcolor="#000000" stroked="false">
                <v:path arrowok="t"/>
                <v:fill type="solid"/>
              </v:shape>
            </v:group>
            <v:group style="position:absolute;left:7348;top:569;width:10;height:20" coordorigin="7348,569" coordsize="10,20">
              <v:shape style="position:absolute;left:7348;top:569;width:10;height:20" coordorigin="7348,569" coordsize="10,20" path="m7348,588l7357,588,7357,569,7348,569,7348,588xe" filled="true" fillcolor="#000000" stroked="false">
                <v:path arrowok="t"/>
                <v:fill type="solid"/>
              </v:shape>
            </v:group>
            <v:group style="position:absolute;left:7348;top:588;width:10;height:20" coordorigin="7348,588" coordsize="10,20">
              <v:shape style="position:absolute;left:7348;top:588;width:10;height:20" coordorigin="7348,588" coordsize="10,20" path="m7348,608l7357,608,7357,588,7348,588,7348,608xe" filled="true" fillcolor="#000000" stroked="false">
                <v:path arrowok="t"/>
                <v:fill type="solid"/>
              </v:shape>
            </v:group>
            <v:group style="position:absolute;left:7348;top:608;width:10;height:20" coordorigin="7348,608" coordsize="10,20">
              <v:shape style="position:absolute;left:7348;top:608;width:10;height:20" coordorigin="7348,608" coordsize="10,20" path="m7348,627l7357,627,7357,608,7348,608,7348,627xe" filled="true" fillcolor="#000000" stroked="false">
                <v:path arrowok="t"/>
                <v:fill type="solid"/>
              </v:shape>
            </v:group>
            <v:group style="position:absolute;left:7348;top:627;width:10;height:20" coordorigin="7348,627" coordsize="10,20">
              <v:shape style="position:absolute;left:7348;top:627;width:10;height:20" coordorigin="7348,627" coordsize="10,20" path="m7348,646l7357,646,7357,627,7348,627,7348,646xe" filled="true" fillcolor="#000000" stroked="false">
                <v:path arrowok="t"/>
                <v:fill type="solid"/>
              </v:shape>
            </v:group>
            <v:group style="position:absolute;left:7348;top:646;width:10;height:20" coordorigin="7348,646" coordsize="10,20">
              <v:shape style="position:absolute;left:7348;top:646;width:10;height:20" coordorigin="7348,646" coordsize="10,20" path="m7348,665l7357,665,7357,646,7348,646,7348,665xe" filled="true" fillcolor="#000000" stroked="false">
                <v:path arrowok="t"/>
                <v:fill type="solid"/>
              </v:shape>
            </v:group>
            <v:group style="position:absolute;left:7348;top:665;width:10;height:20" coordorigin="7348,665" coordsize="10,20">
              <v:shape style="position:absolute;left:7348;top:665;width:10;height:20" coordorigin="7348,665" coordsize="10,20" path="m7348,684l7357,684,7357,665,7348,665,7348,684xe" filled="true" fillcolor="#000000" stroked="false">
                <v:path arrowok="t"/>
                <v:fill type="solid"/>
              </v:shape>
            </v:group>
            <v:group style="position:absolute;left:7348;top:684;width:10;height:20" coordorigin="7348,684" coordsize="10,20">
              <v:shape style="position:absolute;left:7348;top:684;width:10;height:20" coordorigin="7348,684" coordsize="10,20" path="m7348,704l7357,704,7357,684,7348,684,7348,704xe" filled="true" fillcolor="#000000" stroked="false">
                <v:path arrowok="t"/>
                <v:fill type="solid"/>
              </v:shape>
            </v:group>
            <v:group style="position:absolute;left:7348;top:708;width:10;height:2" coordorigin="7348,708" coordsize="10,2">
              <v:shape style="position:absolute;left:7348;top:708;width:10;height:2" coordorigin="7348,708" coordsize="10,0" path="m7348,708l7357,708e" filled="false" stroked="true" strokeweight=".48001pt" strokecolor="#000000">
                <v:path arrowok="t"/>
              </v:shape>
            </v:group>
            <v:group style="position:absolute;left:4479;top:718;width:10;height:2" coordorigin="4479,718" coordsize="10,2">
              <v:shape style="position:absolute;left:4479;top:718;width:10;height:2" coordorigin="4479,718" coordsize="10,0" path="m4479,718l4489,718e" filled="false" stroked="true" strokeweight=".47998pt" strokecolor="#000000">
                <v:path arrowok="t"/>
              </v:shape>
            </v:group>
            <v:group style="position:absolute;left:5929;top:718;width:10;height:2" coordorigin="5929,718" coordsize="10,2">
              <v:shape style="position:absolute;left:5929;top:718;width:10;height:2" coordorigin="5929,718" coordsize="10,0" path="m5929,718l5939,718e" filled="false" stroked="true" strokeweight=".47998pt" strokecolor="#000000">
                <v:path arrowok="t"/>
              </v:shape>
            </v:group>
            <v:group style="position:absolute;left:7348;top:718;width:10;height:2" coordorigin="7348,718" coordsize="10,2">
              <v:shape style="position:absolute;left:7348;top:718;width:10;height:2" coordorigin="7348,718" coordsize="10,0" path="m7348,718l7357,718e" filled="false" stroked="true" strokeweight=".47998pt" strokecolor="#000000">
                <v:path arrowok="t"/>
              </v:shape>
            </v:group>
            <v:group style="position:absolute;left:8764;top:718;width:10;height:2" coordorigin="8764,718" coordsize="10,2">
              <v:shape style="position:absolute;left:8764;top:718;width:10;height:2" coordorigin="8764,718" coordsize="10,0" path="m8764,718l8773,718e" filled="false" stroked="true" strokeweight=".47998pt" strokecolor="#000000">
                <v:path arrowok="t"/>
              </v:shape>
              <v:shape style="position:absolute;left:4489;top:713;width:5667;height:10" type="#_x0000_t75" stroked="false">
                <v:imagedata r:id="rId558" o:title=""/>
              </v:shape>
            </v:group>
            <v:group style="position:absolute;left:4479;top:723;width:10;height:20" coordorigin="4479,723" coordsize="10,20">
              <v:shape style="position:absolute;left:4479;top:723;width:10;height:20" coordorigin="4479,723" coordsize="10,20" path="m4479,742l4489,742,4489,723,4479,723,4479,742xe" filled="true" fillcolor="#000000" stroked="false">
                <v:path arrowok="t"/>
                <v:fill type="solid"/>
              </v:shape>
            </v:group>
            <v:group style="position:absolute;left:4479;top:742;width:10;height:20" coordorigin="4479,742" coordsize="10,20">
              <v:shape style="position:absolute;left:4479;top:742;width:10;height:20" coordorigin="4479,742" coordsize="10,20" path="m4479,761l4489,761,4489,742,4479,742,4479,761xe" filled="true" fillcolor="#000000" stroked="false">
                <v:path arrowok="t"/>
                <v:fill type="solid"/>
              </v:shape>
            </v:group>
            <v:group style="position:absolute;left:4479;top:761;width:10;height:20" coordorigin="4479,761" coordsize="10,20">
              <v:shape style="position:absolute;left:4479;top:761;width:10;height:20" coordorigin="4479,761" coordsize="10,20" path="m4479,780l4489,780,4489,761,4479,761,4479,780xe" filled="true" fillcolor="#000000" stroked="false">
                <v:path arrowok="t"/>
                <v:fill type="solid"/>
              </v:shape>
            </v:group>
            <v:group style="position:absolute;left:4479;top:780;width:10;height:20" coordorigin="4479,780" coordsize="10,20">
              <v:shape style="position:absolute;left:4479;top:780;width:10;height:20" coordorigin="4479,780" coordsize="10,20" path="m4479,800l4489,800,4489,780,4479,780,4479,800xe" filled="true" fillcolor="#000000" stroked="false">
                <v:path arrowok="t"/>
                <v:fill type="solid"/>
              </v:shape>
            </v:group>
            <v:group style="position:absolute;left:4479;top:800;width:10;height:20" coordorigin="4479,800" coordsize="10,20">
              <v:shape style="position:absolute;left:4479;top:800;width:10;height:20" coordorigin="4479,800" coordsize="10,20" path="m4479,819l4489,819,4489,800,4479,800,4479,819xe" filled="true" fillcolor="#000000" stroked="false">
                <v:path arrowok="t"/>
                <v:fill type="solid"/>
              </v:shape>
            </v:group>
            <v:group style="position:absolute;left:4479;top:819;width:10;height:20" coordorigin="4479,819" coordsize="10,20">
              <v:shape style="position:absolute;left:4479;top:819;width:10;height:20" coordorigin="4479,819" coordsize="10,20" path="m4479,838l4489,838,4489,819,4479,819,4479,838xe" filled="true" fillcolor="#000000" stroked="false">
                <v:path arrowok="t"/>
                <v:fill type="solid"/>
              </v:shape>
            </v:group>
            <v:group style="position:absolute;left:4479;top:838;width:10;height:20" coordorigin="4479,838" coordsize="10,20">
              <v:shape style="position:absolute;left:4479;top:838;width:10;height:20" coordorigin="4479,838" coordsize="10,20" path="m4479,857l4489,857,4489,838,4479,838,4479,857xe" filled="true" fillcolor="#000000" stroked="false">
                <v:path arrowok="t"/>
                <v:fill type="solid"/>
              </v:shape>
            </v:group>
            <v:group style="position:absolute;left:4479;top:857;width:10;height:20" coordorigin="4479,857" coordsize="10,20">
              <v:shape style="position:absolute;left:4479;top:857;width:10;height:20" coordorigin="4479,857" coordsize="10,20" path="m4479,876l4489,876,4489,857,4479,857,4479,876xe" filled="true" fillcolor="#000000" stroked="false">
                <v:path arrowok="t"/>
                <v:fill type="solid"/>
              </v:shape>
            </v:group>
            <v:group style="position:absolute;left:4479;top:876;width:10;height:20" coordorigin="4479,876" coordsize="10,20">
              <v:shape style="position:absolute;left:4479;top:876;width:10;height:20" coordorigin="4479,876" coordsize="10,20" path="m4479,896l4489,896,4489,876,4479,876,4479,896xe" filled="true" fillcolor="#000000" stroked="false">
                <v:path arrowok="t"/>
                <v:fill type="solid"/>
              </v:shape>
            </v:group>
            <v:group style="position:absolute;left:4479;top:896;width:10;height:20" coordorigin="4479,896" coordsize="10,20">
              <v:shape style="position:absolute;left:4479;top:896;width:10;height:20" coordorigin="4479,896" coordsize="10,20" path="m4479,915l4489,915,4489,896,4479,896,4479,915xe" filled="true" fillcolor="#000000" stroked="false">
                <v:path arrowok="t"/>
                <v:fill type="solid"/>
              </v:shape>
            </v:group>
            <v:group style="position:absolute;left:4479;top:915;width:10;height:20" coordorigin="4479,915" coordsize="10,20">
              <v:shape style="position:absolute;left:4479;top:915;width:10;height:20" coordorigin="4479,915" coordsize="10,20" path="m4479,934l4489,934,4489,915,4479,915,4479,934xe" filled="true" fillcolor="#000000" stroked="false">
                <v:path arrowok="t"/>
                <v:fill type="solid"/>
              </v:shape>
            </v:group>
            <v:group style="position:absolute;left:4479;top:934;width:10;height:20" coordorigin="4479,934" coordsize="10,20">
              <v:shape style="position:absolute;left:4479;top:934;width:10;height:20" coordorigin="4479,934" coordsize="10,20" path="m4479,953l4489,953,4489,934,4479,934,4479,953xe" filled="true" fillcolor="#000000" stroked="false">
                <v:path arrowok="t"/>
                <v:fill type="solid"/>
              </v:shape>
            </v:group>
            <v:group style="position:absolute;left:4479;top:953;width:10;height:20" coordorigin="4479,953" coordsize="10,20">
              <v:shape style="position:absolute;left:4479;top:953;width:10;height:20" coordorigin="4479,953" coordsize="10,20" path="m4479,972l4489,972,4489,953,4479,953,4479,972xe" filled="true" fillcolor="#000000" stroked="false">
                <v:path arrowok="t"/>
                <v:fill type="solid"/>
              </v:shape>
            </v:group>
            <v:group style="position:absolute;left:4479;top:972;width:10;height:20" coordorigin="4479,972" coordsize="10,20">
              <v:shape style="position:absolute;left:4479;top:972;width:10;height:20" coordorigin="4479,972" coordsize="10,20" path="m4479,992l4489,992,4489,972,4479,972,4479,992xe" filled="true" fillcolor="#000000" stroked="false">
                <v:path arrowok="t"/>
                <v:fill type="solid"/>
              </v:shape>
            </v:group>
            <v:group style="position:absolute;left:4479;top:992;width:10;height:20" coordorigin="4479,992" coordsize="10,20">
              <v:shape style="position:absolute;left:4479;top:992;width:10;height:20" coordorigin="4479,992" coordsize="10,20" path="m4479,1011l4489,1011,4489,992,4479,992,4479,1011xe" filled="true" fillcolor="#000000" stroked="false">
                <v:path arrowok="t"/>
                <v:fill type="solid"/>
              </v:shape>
            </v:group>
            <v:group style="position:absolute;left:4479;top:1011;width:10;height:20" coordorigin="4479,1011" coordsize="10,20">
              <v:shape style="position:absolute;left:4479;top:1011;width:10;height:20" coordorigin="4479,1011" coordsize="10,20" path="m4479,1030l4489,1030,4489,1011,4479,1011,4479,1030xe" filled="true" fillcolor="#000000" stroked="false">
                <v:path arrowok="t"/>
                <v:fill type="solid"/>
              </v:shape>
            </v:group>
            <v:group style="position:absolute;left:4479;top:1030;width:10;height:20" coordorigin="4479,1030" coordsize="10,20">
              <v:shape style="position:absolute;left:4479;top:1030;width:10;height:20" coordorigin="4479,1030" coordsize="10,20" path="m4479,1049l4489,1049,4489,1030,4479,1030,4479,1049xe" filled="true" fillcolor="#000000" stroked="false">
                <v:path arrowok="t"/>
                <v:fill type="solid"/>
              </v:shape>
            </v:group>
            <v:group style="position:absolute;left:4479;top:1049;width:10;height:20" coordorigin="4479,1049" coordsize="10,20">
              <v:shape style="position:absolute;left:4479;top:1049;width:10;height:20" coordorigin="4479,1049" coordsize="10,20" path="m4479,1068l4489,1068,4489,1049,4479,1049,4479,1068xe" filled="true" fillcolor="#000000" stroked="false">
                <v:path arrowok="t"/>
                <v:fill type="solid"/>
              </v:shape>
            </v:group>
            <v:group style="position:absolute;left:4479;top:1068;width:10;height:20" coordorigin="4479,1068" coordsize="10,20">
              <v:shape style="position:absolute;left:4479;top:1068;width:10;height:20" coordorigin="4479,1068" coordsize="10,20" path="m4479,1088l4489,1088,4489,1068,4479,1068,4479,1088xe" filled="true" fillcolor="#000000" stroked="false">
                <v:path arrowok="t"/>
                <v:fill type="solid"/>
              </v:shape>
            </v:group>
            <v:group style="position:absolute;left:4479;top:1092;width:10;height:2" coordorigin="4479,1092" coordsize="10,2">
              <v:shape style="position:absolute;left:4479;top:1092;width:10;height:2" coordorigin="4479,1092" coordsize="10,0" path="m4479,1092l4489,1092e" filled="false" stroked="true" strokeweight=".47998pt" strokecolor="#000000">
                <v:path arrowok="t"/>
              </v:shape>
            </v:group>
            <v:group style="position:absolute;left:5929;top:723;width:10;height:20" coordorigin="5929,723" coordsize="10,20">
              <v:shape style="position:absolute;left:5929;top:723;width:10;height:20" coordorigin="5929,723" coordsize="10,20" path="m5929,742l5939,742,5939,723,5929,723,5929,742xe" filled="true" fillcolor="#000000" stroked="false">
                <v:path arrowok="t"/>
                <v:fill type="solid"/>
              </v:shape>
            </v:group>
            <v:group style="position:absolute;left:5929;top:742;width:10;height:20" coordorigin="5929,742" coordsize="10,20">
              <v:shape style="position:absolute;left:5929;top:742;width:10;height:20" coordorigin="5929,742" coordsize="10,20" path="m5929,761l5939,761,5939,742,5929,742,5929,761xe" filled="true" fillcolor="#000000" stroked="false">
                <v:path arrowok="t"/>
                <v:fill type="solid"/>
              </v:shape>
            </v:group>
            <v:group style="position:absolute;left:5929;top:761;width:10;height:20" coordorigin="5929,761" coordsize="10,20">
              <v:shape style="position:absolute;left:5929;top:761;width:10;height:20" coordorigin="5929,761" coordsize="10,20" path="m5929,780l5939,780,5939,761,5929,761,5929,780xe" filled="true" fillcolor="#000000" stroked="false">
                <v:path arrowok="t"/>
                <v:fill type="solid"/>
              </v:shape>
            </v:group>
            <v:group style="position:absolute;left:5929;top:780;width:10;height:20" coordorigin="5929,780" coordsize="10,20">
              <v:shape style="position:absolute;left:5929;top:780;width:10;height:20" coordorigin="5929,780" coordsize="10,20" path="m5929,800l5939,800,5939,780,5929,780,5929,800xe" filled="true" fillcolor="#000000" stroked="false">
                <v:path arrowok="t"/>
                <v:fill type="solid"/>
              </v:shape>
            </v:group>
            <v:group style="position:absolute;left:5929;top:800;width:10;height:20" coordorigin="5929,800" coordsize="10,20">
              <v:shape style="position:absolute;left:5929;top:800;width:10;height:20" coordorigin="5929,800" coordsize="10,20" path="m5929,819l5939,819,5939,800,5929,800,5929,819xe" filled="true" fillcolor="#000000" stroked="false">
                <v:path arrowok="t"/>
                <v:fill type="solid"/>
              </v:shape>
            </v:group>
            <v:group style="position:absolute;left:5929;top:819;width:10;height:20" coordorigin="5929,819" coordsize="10,20">
              <v:shape style="position:absolute;left:5929;top:819;width:10;height:20" coordorigin="5929,819" coordsize="10,20" path="m5929,838l5939,838,5939,819,5929,819,5929,838xe" filled="true" fillcolor="#000000" stroked="false">
                <v:path arrowok="t"/>
                <v:fill type="solid"/>
              </v:shape>
            </v:group>
            <v:group style="position:absolute;left:5929;top:838;width:10;height:20" coordorigin="5929,838" coordsize="10,20">
              <v:shape style="position:absolute;left:5929;top:838;width:10;height:20" coordorigin="5929,838" coordsize="10,20" path="m5929,857l5939,857,5939,838,5929,838,5929,857xe" filled="true" fillcolor="#000000" stroked="false">
                <v:path arrowok="t"/>
                <v:fill type="solid"/>
              </v:shape>
            </v:group>
            <v:group style="position:absolute;left:5929;top:857;width:10;height:20" coordorigin="5929,857" coordsize="10,20">
              <v:shape style="position:absolute;left:5929;top:857;width:10;height:20" coordorigin="5929,857" coordsize="10,20" path="m5929,876l5939,876,5939,857,5929,857,5929,876xe" filled="true" fillcolor="#000000" stroked="false">
                <v:path arrowok="t"/>
                <v:fill type="solid"/>
              </v:shape>
            </v:group>
            <v:group style="position:absolute;left:5929;top:876;width:10;height:20" coordorigin="5929,876" coordsize="10,20">
              <v:shape style="position:absolute;left:5929;top:876;width:10;height:20" coordorigin="5929,876" coordsize="10,20" path="m5929,896l5939,896,5939,876,5929,876,5929,896xe" filled="true" fillcolor="#000000" stroked="false">
                <v:path arrowok="t"/>
                <v:fill type="solid"/>
              </v:shape>
            </v:group>
            <v:group style="position:absolute;left:5929;top:896;width:10;height:20" coordorigin="5929,896" coordsize="10,20">
              <v:shape style="position:absolute;left:5929;top:896;width:10;height:20" coordorigin="5929,896" coordsize="10,20" path="m5929,915l5939,915,5939,896,5929,896,5929,915xe" filled="true" fillcolor="#000000" stroked="false">
                <v:path arrowok="t"/>
                <v:fill type="solid"/>
              </v:shape>
            </v:group>
            <v:group style="position:absolute;left:5929;top:915;width:10;height:20" coordorigin="5929,915" coordsize="10,20">
              <v:shape style="position:absolute;left:5929;top:915;width:10;height:20" coordorigin="5929,915" coordsize="10,20" path="m5929,934l5939,934,5939,915,5929,915,5929,934xe" filled="true" fillcolor="#000000" stroked="false">
                <v:path arrowok="t"/>
                <v:fill type="solid"/>
              </v:shape>
            </v:group>
            <v:group style="position:absolute;left:5929;top:934;width:10;height:20" coordorigin="5929,934" coordsize="10,20">
              <v:shape style="position:absolute;left:5929;top:934;width:10;height:20" coordorigin="5929,934" coordsize="10,20" path="m5929,953l5939,953,5939,934,5929,934,5929,953xe" filled="true" fillcolor="#000000" stroked="false">
                <v:path arrowok="t"/>
                <v:fill type="solid"/>
              </v:shape>
            </v:group>
            <v:group style="position:absolute;left:5929;top:953;width:10;height:20" coordorigin="5929,953" coordsize="10,20">
              <v:shape style="position:absolute;left:5929;top:953;width:10;height:20" coordorigin="5929,953" coordsize="10,20" path="m5929,972l5939,972,5939,953,5929,953,5929,972xe" filled="true" fillcolor="#000000" stroked="false">
                <v:path arrowok="t"/>
                <v:fill type="solid"/>
              </v:shape>
            </v:group>
            <v:group style="position:absolute;left:5929;top:972;width:10;height:20" coordorigin="5929,972" coordsize="10,20">
              <v:shape style="position:absolute;left:5929;top:972;width:10;height:20" coordorigin="5929,972" coordsize="10,20" path="m5929,992l5939,992,5939,972,5929,972,5929,992xe" filled="true" fillcolor="#000000" stroked="false">
                <v:path arrowok="t"/>
                <v:fill type="solid"/>
              </v:shape>
            </v:group>
            <v:group style="position:absolute;left:5929;top:992;width:10;height:20" coordorigin="5929,992" coordsize="10,20">
              <v:shape style="position:absolute;left:5929;top:992;width:10;height:20" coordorigin="5929,992" coordsize="10,20" path="m5929,1011l5939,1011,5939,992,5929,992,5929,1011xe" filled="true" fillcolor="#000000" stroked="false">
                <v:path arrowok="t"/>
                <v:fill type="solid"/>
              </v:shape>
            </v:group>
            <v:group style="position:absolute;left:5929;top:1011;width:10;height:20" coordorigin="5929,1011" coordsize="10,20">
              <v:shape style="position:absolute;left:5929;top:1011;width:10;height:20" coordorigin="5929,1011" coordsize="10,20" path="m5929,1030l5939,1030,5939,1011,5929,1011,5929,1030xe" filled="true" fillcolor="#000000" stroked="false">
                <v:path arrowok="t"/>
                <v:fill type="solid"/>
              </v:shape>
            </v:group>
            <v:group style="position:absolute;left:5929;top:1030;width:10;height:20" coordorigin="5929,1030" coordsize="10,20">
              <v:shape style="position:absolute;left:5929;top:1030;width:10;height:20" coordorigin="5929,1030" coordsize="10,20" path="m5929,1049l5939,1049,5939,1030,5929,1030,5929,1049xe" filled="true" fillcolor="#000000" stroked="false">
                <v:path arrowok="t"/>
                <v:fill type="solid"/>
              </v:shape>
            </v:group>
            <v:group style="position:absolute;left:5929;top:1049;width:10;height:20" coordorigin="5929,1049" coordsize="10,20">
              <v:shape style="position:absolute;left:5929;top:1049;width:10;height:20" coordorigin="5929,1049" coordsize="10,20" path="m5929,1068l5939,1068,5939,1049,5929,1049,5929,1068xe" filled="true" fillcolor="#000000" stroked="false">
                <v:path arrowok="t"/>
                <v:fill type="solid"/>
              </v:shape>
            </v:group>
            <v:group style="position:absolute;left:5929;top:1068;width:10;height:20" coordorigin="5929,1068" coordsize="10,20">
              <v:shape style="position:absolute;left:5929;top:1068;width:10;height:20" coordorigin="5929,1068" coordsize="10,20" path="m5929,1088l5939,1088,5939,1068,5929,1068,5929,1088xe" filled="true" fillcolor="#000000" stroked="false">
                <v:path arrowok="t"/>
                <v:fill type="solid"/>
              </v:shape>
            </v:group>
            <v:group style="position:absolute;left:5929;top:1092;width:10;height:2" coordorigin="5929,1092" coordsize="10,2">
              <v:shape style="position:absolute;left:5929;top:1092;width:10;height:2" coordorigin="5929,1092" coordsize="10,0" path="m5929,1092l5939,1092e" filled="false" stroked="true" strokeweight=".47998pt" strokecolor="#000000">
                <v:path arrowok="t"/>
              </v:shape>
            </v:group>
            <v:group style="position:absolute;left:7348;top:723;width:10;height:20" coordorigin="7348,723" coordsize="10,20">
              <v:shape style="position:absolute;left:7348;top:723;width:10;height:20" coordorigin="7348,723" coordsize="10,20" path="m7348,742l7357,742,7357,723,7348,723,7348,742xe" filled="true" fillcolor="#000000" stroked="false">
                <v:path arrowok="t"/>
                <v:fill type="solid"/>
              </v:shape>
            </v:group>
            <v:group style="position:absolute;left:7348;top:742;width:10;height:20" coordorigin="7348,742" coordsize="10,20">
              <v:shape style="position:absolute;left:7348;top:742;width:10;height:20" coordorigin="7348,742" coordsize="10,20" path="m7348,761l7357,761,7357,742,7348,742,7348,761xe" filled="true" fillcolor="#000000" stroked="false">
                <v:path arrowok="t"/>
                <v:fill type="solid"/>
              </v:shape>
            </v:group>
            <v:group style="position:absolute;left:7348;top:761;width:10;height:20" coordorigin="7348,761" coordsize="10,20">
              <v:shape style="position:absolute;left:7348;top:761;width:10;height:20" coordorigin="7348,761" coordsize="10,20" path="m7348,780l7357,780,7357,761,7348,761,7348,780xe" filled="true" fillcolor="#000000" stroked="false">
                <v:path arrowok="t"/>
                <v:fill type="solid"/>
              </v:shape>
            </v:group>
            <v:group style="position:absolute;left:7348;top:780;width:10;height:20" coordorigin="7348,780" coordsize="10,20">
              <v:shape style="position:absolute;left:7348;top:780;width:10;height:20" coordorigin="7348,780" coordsize="10,20" path="m7348,800l7357,800,7357,780,7348,780,7348,800xe" filled="true" fillcolor="#000000" stroked="false">
                <v:path arrowok="t"/>
                <v:fill type="solid"/>
              </v:shape>
            </v:group>
            <v:group style="position:absolute;left:7348;top:800;width:10;height:20" coordorigin="7348,800" coordsize="10,20">
              <v:shape style="position:absolute;left:7348;top:800;width:10;height:20" coordorigin="7348,800" coordsize="10,20" path="m7348,819l7357,819,7357,800,7348,800,7348,819xe" filled="true" fillcolor="#000000" stroked="false">
                <v:path arrowok="t"/>
                <v:fill type="solid"/>
              </v:shape>
            </v:group>
            <v:group style="position:absolute;left:7348;top:819;width:10;height:20" coordorigin="7348,819" coordsize="10,20">
              <v:shape style="position:absolute;left:7348;top:819;width:10;height:20" coordorigin="7348,819" coordsize="10,20" path="m7348,838l7357,838,7357,819,7348,819,7348,838xe" filled="true" fillcolor="#000000" stroked="false">
                <v:path arrowok="t"/>
                <v:fill type="solid"/>
              </v:shape>
            </v:group>
            <v:group style="position:absolute;left:7348;top:838;width:10;height:20" coordorigin="7348,838" coordsize="10,20">
              <v:shape style="position:absolute;left:7348;top:838;width:10;height:20" coordorigin="7348,838" coordsize="10,20" path="m7348,857l7357,857,7357,838,7348,838,7348,857xe" filled="true" fillcolor="#000000" stroked="false">
                <v:path arrowok="t"/>
                <v:fill type="solid"/>
              </v:shape>
            </v:group>
            <v:group style="position:absolute;left:7348;top:857;width:10;height:20" coordorigin="7348,857" coordsize="10,20">
              <v:shape style="position:absolute;left:7348;top:857;width:10;height:20" coordorigin="7348,857" coordsize="10,20" path="m7348,876l7357,876,7357,857,7348,857,7348,876xe" filled="true" fillcolor="#000000" stroked="false">
                <v:path arrowok="t"/>
                <v:fill type="solid"/>
              </v:shape>
            </v:group>
            <v:group style="position:absolute;left:7348;top:876;width:10;height:20" coordorigin="7348,876" coordsize="10,20">
              <v:shape style="position:absolute;left:7348;top:876;width:10;height:20" coordorigin="7348,876" coordsize="10,20" path="m7348,896l7357,896,7357,876,7348,876,7348,896xe" filled="true" fillcolor="#000000" stroked="false">
                <v:path arrowok="t"/>
                <v:fill type="solid"/>
              </v:shape>
            </v:group>
            <v:group style="position:absolute;left:7348;top:896;width:10;height:20" coordorigin="7348,896" coordsize="10,20">
              <v:shape style="position:absolute;left:7348;top:896;width:10;height:20" coordorigin="7348,896" coordsize="10,20" path="m7348,915l7357,915,7357,896,7348,896,7348,915xe" filled="true" fillcolor="#000000" stroked="false">
                <v:path arrowok="t"/>
                <v:fill type="solid"/>
              </v:shape>
            </v:group>
            <v:group style="position:absolute;left:7348;top:915;width:10;height:20" coordorigin="7348,915" coordsize="10,20">
              <v:shape style="position:absolute;left:7348;top:915;width:10;height:20" coordorigin="7348,915" coordsize="10,20" path="m7348,934l7357,934,7357,915,7348,915,7348,934xe" filled="true" fillcolor="#000000" stroked="false">
                <v:path arrowok="t"/>
                <v:fill type="solid"/>
              </v:shape>
            </v:group>
            <v:group style="position:absolute;left:7348;top:934;width:10;height:20" coordorigin="7348,934" coordsize="10,20">
              <v:shape style="position:absolute;left:7348;top:934;width:10;height:20" coordorigin="7348,934" coordsize="10,20" path="m7348,953l7357,953,7357,934,7348,934,7348,953xe" filled="true" fillcolor="#000000" stroked="false">
                <v:path arrowok="t"/>
                <v:fill type="solid"/>
              </v:shape>
            </v:group>
            <v:group style="position:absolute;left:7348;top:953;width:10;height:20" coordorigin="7348,953" coordsize="10,20">
              <v:shape style="position:absolute;left:7348;top:953;width:10;height:20" coordorigin="7348,953" coordsize="10,20" path="m7348,972l7357,972,7357,953,7348,953,7348,972xe" filled="true" fillcolor="#000000" stroked="false">
                <v:path arrowok="t"/>
                <v:fill type="solid"/>
              </v:shape>
            </v:group>
            <v:group style="position:absolute;left:7348;top:972;width:10;height:20" coordorigin="7348,972" coordsize="10,20">
              <v:shape style="position:absolute;left:7348;top:972;width:10;height:20" coordorigin="7348,972" coordsize="10,20" path="m7348,992l7357,992,7357,972,7348,972,7348,992xe" filled="true" fillcolor="#000000" stroked="false">
                <v:path arrowok="t"/>
                <v:fill type="solid"/>
              </v:shape>
            </v:group>
            <v:group style="position:absolute;left:7348;top:992;width:10;height:20" coordorigin="7348,992" coordsize="10,20">
              <v:shape style="position:absolute;left:7348;top:992;width:10;height:20" coordorigin="7348,992" coordsize="10,20" path="m7348,1011l7357,1011,7357,992,7348,992,7348,1011xe" filled="true" fillcolor="#000000" stroked="false">
                <v:path arrowok="t"/>
                <v:fill type="solid"/>
              </v:shape>
            </v:group>
            <v:group style="position:absolute;left:7348;top:1011;width:10;height:20" coordorigin="7348,1011" coordsize="10,20">
              <v:shape style="position:absolute;left:7348;top:1011;width:10;height:20" coordorigin="7348,1011" coordsize="10,20" path="m7348,1030l7357,1030,7357,1011,7348,1011,7348,1030xe" filled="true" fillcolor="#000000" stroked="false">
                <v:path arrowok="t"/>
                <v:fill type="solid"/>
              </v:shape>
            </v:group>
            <v:group style="position:absolute;left:7348;top:1030;width:10;height:20" coordorigin="7348,1030" coordsize="10,20">
              <v:shape style="position:absolute;left:7348;top:1030;width:10;height:20" coordorigin="7348,1030" coordsize="10,20" path="m7348,1049l7357,1049,7357,1030,7348,1030,7348,1049xe" filled="true" fillcolor="#000000" stroked="false">
                <v:path arrowok="t"/>
                <v:fill type="solid"/>
              </v:shape>
            </v:group>
            <v:group style="position:absolute;left:7348;top:1049;width:10;height:20" coordorigin="7348,1049" coordsize="10,20">
              <v:shape style="position:absolute;left:7348;top:1049;width:10;height:20" coordorigin="7348,1049" coordsize="10,20" path="m7348,1068l7357,1068,7357,1049,7348,1049,7348,1068xe" filled="true" fillcolor="#000000" stroked="false">
                <v:path arrowok="t"/>
                <v:fill type="solid"/>
              </v:shape>
            </v:group>
            <v:group style="position:absolute;left:7348;top:1068;width:10;height:20" coordorigin="7348,1068" coordsize="10,20">
              <v:shape style="position:absolute;left:7348;top:1068;width:10;height:20" coordorigin="7348,1068" coordsize="10,20" path="m7348,1088l7357,1088,7357,1068,7348,1068,7348,1088xe" filled="true" fillcolor="#000000" stroked="false">
                <v:path arrowok="t"/>
                <v:fill type="solid"/>
              </v:shape>
            </v:group>
            <v:group style="position:absolute;left:7348;top:1092;width:10;height:2" coordorigin="7348,1092" coordsize="10,2">
              <v:shape style="position:absolute;left:7348;top:1092;width:10;height:2" coordorigin="7348,1092" coordsize="10,0" path="m7348,1092l7357,1092e" filled="false" stroked="true" strokeweight=".47998pt" strokecolor="#000000">
                <v:path arrowok="t"/>
              </v:shape>
            </v:group>
            <v:group style="position:absolute;left:8764;top:723;width:10;height:20" coordorigin="8764,723" coordsize="10,20">
              <v:shape style="position:absolute;left:8764;top:723;width:10;height:20" coordorigin="8764,723" coordsize="10,20" path="m8764,742l8773,742,8773,723,8764,723,8764,742xe" filled="true" fillcolor="#000000" stroked="false">
                <v:path arrowok="t"/>
                <v:fill type="solid"/>
              </v:shape>
            </v:group>
            <v:group style="position:absolute;left:8764;top:742;width:10;height:20" coordorigin="8764,742" coordsize="10,20">
              <v:shape style="position:absolute;left:8764;top:742;width:10;height:20" coordorigin="8764,742" coordsize="10,20" path="m8764,761l8773,761,8773,742,8764,742,8764,761xe" filled="true" fillcolor="#000000" stroked="false">
                <v:path arrowok="t"/>
                <v:fill type="solid"/>
              </v:shape>
            </v:group>
            <v:group style="position:absolute;left:8764;top:761;width:10;height:20" coordorigin="8764,761" coordsize="10,20">
              <v:shape style="position:absolute;left:8764;top:761;width:10;height:20" coordorigin="8764,761" coordsize="10,20" path="m8764,780l8773,780,8773,761,8764,761,8764,780xe" filled="true" fillcolor="#000000" stroked="false">
                <v:path arrowok="t"/>
                <v:fill type="solid"/>
              </v:shape>
            </v:group>
            <v:group style="position:absolute;left:8764;top:780;width:10;height:20" coordorigin="8764,780" coordsize="10,20">
              <v:shape style="position:absolute;left:8764;top:780;width:10;height:20" coordorigin="8764,780" coordsize="10,20" path="m8764,800l8773,800,8773,780,8764,780,8764,800xe" filled="true" fillcolor="#000000" stroked="false">
                <v:path arrowok="t"/>
                <v:fill type="solid"/>
              </v:shape>
            </v:group>
            <v:group style="position:absolute;left:8764;top:800;width:10;height:20" coordorigin="8764,800" coordsize="10,20">
              <v:shape style="position:absolute;left:8764;top:800;width:10;height:20" coordorigin="8764,800" coordsize="10,20" path="m8764,819l8773,819,8773,800,8764,800,8764,819xe" filled="true" fillcolor="#000000" stroked="false">
                <v:path arrowok="t"/>
                <v:fill type="solid"/>
              </v:shape>
            </v:group>
            <v:group style="position:absolute;left:8764;top:819;width:10;height:20" coordorigin="8764,819" coordsize="10,20">
              <v:shape style="position:absolute;left:8764;top:819;width:10;height:20" coordorigin="8764,819" coordsize="10,20" path="m8764,838l8773,838,8773,819,8764,819,8764,838xe" filled="true" fillcolor="#000000" stroked="false">
                <v:path arrowok="t"/>
                <v:fill type="solid"/>
              </v:shape>
            </v:group>
            <v:group style="position:absolute;left:8764;top:838;width:10;height:20" coordorigin="8764,838" coordsize="10,20">
              <v:shape style="position:absolute;left:8764;top:838;width:10;height:20" coordorigin="8764,838" coordsize="10,20" path="m8764,857l8773,857,8773,838,8764,838,8764,857xe" filled="true" fillcolor="#000000" stroked="false">
                <v:path arrowok="t"/>
                <v:fill type="solid"/>
              </v:shape>
            </v:group>
            <v:group style="position:absolute;left:8764;top:857;width:10;height:20" coordorigin="8764,857" coordsize="10,20">
              <v:shape style="position:absolute;left:8764;top:857;width:10;height:20" coordorigin="8764,857" coordsize="10,20" path="m8764,876l8773,876,8773,857,8764,857,8764,876xe" filled="true" fillcolor="#000000" stroked="false">
                <v:path arrowok="t"/>
                <v:fill type="solid"/>
              </v:shape>
            </v:group>
            <v:group style="position:absolute;left:8764;top:876;width:10;height:20" coordorigin="8764,876" coordsize="10,20">
              <v:shape style="position:absolute;left:8764;top:876;width:10;height:20" coordorigin="8764,876" coordsize="10,20" path="m8764,896l8773,896,8773,876,8764,876,8764,896xe" filled="true" fillcolor="#000000" stroked="false">
                <v:path arrowok="t"/>
                <v:fill type="solid"/>
              </v:shape>
            </v:group>
            <v:group style="position:absolute;left:8764;top:896;width:10;height:20" coordorigin="8764,896" coordsize="10,20">
              <v:shape style="position:absolute;left:8764;top:896;width:10;height:20" coordorigin="8764,896" coordsize="10,20" path="m8764,915l8773,915,8773,896,8764,896,8764,915xe" filled="true" fillcolor="#000000" stroked="false">
                <v:path arrowok="t"/>
                <v:fill type="solid"/>
              </v:shape>
            </v:group>
            <v:group style="position:absolute;left:8764;top:915;width:10;height:20" coordorigin="8764,915" coordsize="10,20">
              <v:shape style="position:absolute;left:8764;top:915;width:10;height:20" coordorigin="8764,915" coordsize="10,20" path="m8764,934l8773,934,8773,915,8764,915,8764,934xe" filled="true" fillcolor="#000000" stroked="false">
                <v:path arrowok="t"/>
                <v:fill type="solid"/>
              </v:shape>
            </v:group>
            <v:group style="position:absolute;left:8764;top:934;width:10;height:20" coordorigin="8764,934" coordsize="10,20">
              <v:shape style="position:absolute;left:8764;top:934;width:10;height:20" coordorigin="8764,934" coordsize="10,20" path="m8764,953l8773,953,8773,934,8764,934,8764,953xe" filled="true" fillcolor="#000000" stroked="false">
                <v:path arrowok="t"/>
                <v:fill type="solid"/>
              </v:shape>
            </v:group>
            <v:group style="position:absolute;left:8764;top:953;width:10;height:20" coordorigin="8764,953" coordsize="10,20">
              <v:shape style="position:absolute;left:8764;top:953;width:10;height:20" coordorigin="8764,953" coordsize="10,20" path="m8764,972l8773,972,8773,953,8764,953,8764,972xe" filled="true" fillcolor="#000000" stroked="false">
                <v:path arrowok="t"/>
                <v:fill type="solid"/>
              </v:shape>
            </v:group>
            <v:group style="position:absolute;left:8764;top:972;width:10;height:20" coordorigin="8764,972" coordsize="10,20">
              <v:shape style="position:absolute;left:8764;top:972;width:10;height:20" coordorigin="8764,972" coordsize="10,20" path="m8764,992l8773,992,8773,972,8764,972,8764,992xe" filled="true" fillcolor="#000000" stroked="false">
                <v:path arrowok="t"/>
                <v:fill type="solid"/>
              </v:shape>
            </v:group>
            <v:group style="position:absolute;left:8764;top:992;width:10;height:20" coordorigin="8764,992" coordsize="10,20">
              <v:shape style="position:absolute;left:8764;top:992;width:10;height:20" coordorigin="8764,992" coordsize="10,20" path="m8764,1011l8773,1011,8773,992,8764,992,8764,1011xe" filled="true" fillcolor="#000000" stroked="false">
                <v:path arrowok="t"/>
                <v:fill type="solid"/>
              </v:shape>
            </v:group>
            <v:group style="position:absolute;left:8764;top:1011;width:10;height:20" coordorigin="8764,1011" coordsize="10,20">
              <v:shape style="position:absolute;left:8764;top:1011;width:10;height:20" coordorigin="8764,1011" coordsize="10,20" path="m8764,1030l8773,1030,8773,1011,8764,1011,8764,1030xe" filled="true" fillcolor="#000000" stroked="false">
                <v:path arrowok="t"/>
                <v:fill type="solid"/>
              </v:shape>
            </v:group>
            <v:group style="position:absolute;left:8764;top:1030;width:10;height:20" coordorigin="8764,1030" coordsize="10,20">
              <v:shape style="position:absolute;left:8764;top:1030;width:10;height:20" coordorigin="8764,1030" coordsize="10,20" path="m8764,1049l8773,1049,8773,1030,8764,1030,8764,1049xe" filled="true" fillcolor="#000000" stroked="false">
                <v:path arrowok="t"/>
                <v:fill type="solid"/>
              </v:shape>
            </v:group>
            <v:group style="position:absolute;left:8764;top:1049;width:10;height:20" coordorigin="8764,1049" coordsize="10,20">
              <v:shape style="position:absolute;left:8764;top:1049;width:10;height:20" coordorigin="8764,1049" coordsize="10,20" path="m8764,1068l8773,1068,8773,1049,8764,1049,8764,1068xe" filled="true" fillcolor="#000000" stroked="false">
                <v:path arrowok="t"/>
                <v:fill type="solid"/>
              </v:shape>
            </v:group>
            <v:group style="position:absolute;left:8764;top:1068;width:10;height:20" coordorigin="8764,1068" coordsize="10,20">
              <v:shape style="position:absolute;left:8764;top:1068;width:10;height:20" coordorigin="8764,1068" coordsize="10,20" path="m8764,1088l8773,1088,8773,1068,8764,1068,8764,1088xe" filled="true" fillcolor="#000000" stroked="false">
                <v:path arrowok="t"/>
                <v:fill type="solid"/>
              </v:shape>
            </v:group>
            <v:group style="position:absolute;left:8764;top:1092;width:10;height:2" coordorigin="8764,1092" coordsize="10,2">
              <v:shape style="position:absolute;left:8764;top:1092;width:10;height:2" coordorigin="8764,1092" coordsize="10,0" path="m8764,1092l8773,1092e" filled="false" stroked="true" strokeweight=".47998pt" strokecolor="#000000">
                <v:path arrowok="t"/>
              </v:shape>
              <v:shape style="position:absolute;left:2400;top:1097;width:2079;height:10" type="#_x0000_t75" stroked="false">
                <v:imagedata r:id="rId74" o:title=""/>
              </v:shape>
              <v:shape style="position:absolute;left:4475;top:1097;width:5682;height:10" type="#_x0000_t75" stroked="false">
                <v:imagedata r:id="rId560" o:title=""/>
              </v:shape>
            </v:group>
            <v:group style="position:absolute;left:4479;top:1107;width:10;height:20" coordorigin="4479,1107" coordsize="10,20">
              <v:shape style="position:absolute;left:4479;top:1107;width:10;height:20" coordorigin="4479,1107" coordsize="10,20" path="m4479,1126l4489,1126,4489,1107,4479,1107,4479,1126xe" filled="true" fillcolor="#000000" stroked="false">
                <v:path arrowok="t"/>
                <v:fill type="solid"/>
              </v:shape>
            </v:group>
            <v:group style="position:absolute;left:4479;top:1126;width:10;height:20" coordorigin="4479,1126" coordsize="10,20">
              <v:shape style="position:absolute;left:4479;top:1126;width:10;height:20" coordorigin="4479,1126" coordsize="10,20" path="m4479,1145l4489,1145,4489,1126,4479,1126,4479,1145xe" filled="true" fillcolor="#000000" stroked="false">
                <v:path arrowok="t"/>
                <v:fill type="solid"/>
              </v:shape>
            </v:group>
            <v:group style="position:absolute;left:4479;top:1145;width:10;height:20" coordorigin="4479,1145" coordsize="10,20">
              <v:shape style="position:absolute;left:4479;top:1145;width:10;height:20" coordorigin="4479,1145" coordsize="10,20" path="m4479,1164l4489,1164,4489,1145,4479,1145,4479,1164xe" filled="true" fillcolor="#000000" stroked="false">
                <v:path arrowok="t"/>
                <v:fill type="solid"/>
              </v:shape>
            </v:group>
            <v:group style="position:absolute;left:4479;top:1164;width:10;height:20" coordorigin="4479,1164" coordsize="10,20">
              <v:shape style="position:absolute;left:4479;top:1164;width:10;height:20" coordorigin="4479,1164" coordsize="10,20" path="m4479,1184l4489,1184,4489,1164,4479,1164,4479,1184xe" filled="true" fillcolor="#000000" stroked="false">
                <v:path arrowok="t"/>
                <v:fill type="solid"/>
              </v:shape>
            </v:group>
            <v:group style="position:absolute;left:4479;top:1184;width:10;height:20" coordorigin="4479,1184" coordsize="10,20">
              <v:shape style="position:absolute;left:4479;top:1184;width:10;height:20" coordorigin="4479,1184" coordsize="10,20" path="m4479,1203l4489,1203,4489,1184,4479,1184,4479,1203xe" filled="true" fillcolor="#000000" stroked="false">
                <v:path arrowok="t"/>
                <v:fill type="solid"/>
              </v:shape>
            </v:group>
            <v:group style="position:absolute;left:4479;top:1203;width:10;height:20" coordorigin="4479,1203" coordsize="10,20">
              <v:shape style="position:absolute;left:4479;top:1203;width:10;height:20" coordorigin="4479,1203" coordsize="10,20" path="m4479,1222l4489,1222,4489,1203,4479,1203,4479,1222xe" filled="true" fillcolor="#000000" stroked="false">
                <v:path arrowok="t"/>
                <v:fill type="solid"/>
              </v:shape>
            </v:group>
            <v:group style="position:absolute;left:4479;top:1222;width:10;height:20" coordorigin="4479,1222" coordsize="10,20">
              <v:shape style="position:absolute;left:4479;top:1222;width:10;height:20" coordorigin="4479,1222" coordsize="10,20" path="m4479,1241l4489,1241,4489,1222,4479,1222,4479,1241xe" filled="true" fillcolor="#000000" stroked="false">
                <v:path arrowok="t"/>
                <v:fill type="solid"/>
              </v:shape>
            </v:group>
            <v:group style="position:absolute;left:4479;top:1241;width:10;height:20" coordorigin="4479,1241" coordsize="10,20">
              <v:shape style="position:absolute;left:4479;top:1241;width:10;height:20" coordorigin="4479,1241" coordsize="10,20" path="m4479,1260l4489,1260,4489,1241,4479,1241,4479,1260xe" filled="true" fillcolor="#000000" stroked="false">
                <v:path arrowok="t"/>
                <v:fill type="solid"/>
              </v:shape>
            </v:group>
            <v:group style="position:absolute;left:4479;top:1260;width:10;height:20" coordorigin="4479,1260" coordsize="10,20">
              <v:shape style="position:absolute;left:4479;top:1260;width:10;height:20" coordorigin="4479,1260" coordsize="10,20" path="m4479,1280l4489,1280,4489,1260,4479,1260,4479,1280xe" filled="true" fillcolor="#000000" stroked="false">
                <v:path arrowok="t"/>
                <v:fill type="solid"/>
              </v:shape>
            </v:group>
            <v:group style="position:absolute;left:4479;top:1280;width:10;height:20" coordorigin="4479,1280" coordsize="10,20">
              <v:shape style="position:absolute;left:4479;top:1280;width:10;height:20" coordorigin="4479,1280" coordsize="10,20" path="m4479,1299l4489,1299,4489,1280,4479,1280,4479,1299xe" filled="true" fillcolor="#000000" stroked="false">
                <v:path arrowok="t"/>
                <v:fill type="solid"/>
              </v:shape>
            </v:group>
            <v:group style="position:absolute;left:4479;top:1299;width:10;height:20" coordorigin="4479,1299" coordsize="10,20">
              <v:shape style="position:absolute;left:4479;top:1299;width:10;height:20" coordorigin="4479,1299" coordsize="10,20" path="m4479,1318l4489,1318,4489,1299,4479,1299,4479,1318xe" filled="true" fillcolor="#000000" stroked="false">
                <v:path arrowok="t"/>
                <v:fill type="solid"/>
              </v:shape>
            </v:group>
            <v:group style="position:absolute;left:5929;top:1107;width:10;height:20" coordorigin="5929,1107" coordsize="10,20">
              <v:shape style="position:absolute;left:5929;top:1107;width:10;height:20" coordorigin="5929,1107" coordsize="10,20" path="m5929,1126l5939,1126,5939,1107,5929,1107,5929,1126xe" filled="true" fillcolor="#000000" stroked="false">
                <v:path arrowok="t"/>
                <v:fill type="solid"/>
              </v:shape>
            </v:group>
            <v:group style="position:absolute;left:5929;top:1126;width:10;height:20" coordorigin="5929,1126" coordsize="10,20">
              <v:shape style="position:absolute;left:5929;top:1126;width:10;height:20" coordorigin="5929,1126" coordsize="10,20" path="m5929,1145l5939,1145,5939,1126,5929,1126,5929,1145xe" filled="true" fillcolor="#000000" stroked="false">
                <v:path arrowok="t"/>
                <v:fill type="solid"/>
              </v:shape>
            </v:group>
            <v:group style="position:absolute;left:5929;top:1145;width:10;height:20" coordorigin="5929,1145" coordsize="10,20">
              <v:shape style="position:absolute;left:5929;top:1145;width:10;height:20" coordorigin="5929,1145" coordsize="10,20" path="m5929,1164l5939,1164,5939,1145,5929,1145,5929,1164xe" filled="true" fillcolor="#000000" stroked="false">
                <v:path arrowok="t"/>
                <v:fill type="solid"/>
              </v:shape>
            </v:group>
            <v:group style="position:absolute;left:5929;top:1164;width:10;height:20" coordorigin="5929,1164" coordsize="10,20">
              <v:shape style="position:absolute;left:5929;top:1164;width:10;height:20" coordorigin="5929,1164" coordsize="10,20" path="m5929,1184l5939,1184,5939,1164,5929,1164,5929,1184xe" filled="true" fillcolor="#000000" stroked="false">
                <v:path arrowok="t"/>
                <v:fill type="solid"/>
              </v:shape>
            </v:group>
            <v:group style="position:absolute;left:5929;top:1184;width:10;height:20" coordorigin="5929,1184" coordsize="10,20">
              <v:shape style="position:absolute;left:5929;top:1184;width:10;height:20" coordorigin="5929,1184" coordsize="10,20" path="m5929,1203l5939,1203,5939,1184,5929,1184,5929,1203xe" filled="true" fillcolor="#000000" stroked="false">
                <v:path arrowok="t"/>
                <v:fill type="solid"/>
              </v:shape>
            </v:group>
            <v:group style="position:absolute;left:5929;top:1203;width:10;height:20" coordorigin="5929,1203" coordsize="10,20">
              <v:shape style="position:absolute;left:5929;top:1203;width:10;height:20" coordorigin="5929,1203" coordsize="10,20" path="m5929,1222l5939,1222,5939,1203,5929,1203,5929,1222xe" filled="true" fillcolor="#000000" stroked="false">
                <v:path arrowok="t"/>
                <v:fill type="solid"/>
              </v:shape>
            </v:group>
            <v:group style="position:absolute;left:5929;top:1222;width:10;height:20" coordorigin="5929,1222" coordsize="10,20">
              <v:shape style="position:absolute;left:5929;top:1222;width:10;height:20" coordorigin="5929,1222" coordsize="10,20" path="m5929,1241l5939,1241,5939,1222,5929,1222,5929,1241xe" filled="true" fillcolor="#000000" stroked="false">
                <v:path arrowok="t"/>
                <v:fill type="solid"/>
              </v:shape>
            </v:group>
            <v:group style="position:absolute;left:5929;top:1241;width:10;height:20" coordorigin="5929,1241" coordsize="10,20">
              <v:shape style="position:absolute;left:5929;top:1241;width:10;height:20" coordorigin="5929,1241" coordsize="10,20" path="m5929,1260l5939,1260,5939,1241,5929,1241,5929,1260xe" filled="true" fillcolor="#000000" stroked="false">
                <v:path arrowok="t"/>
                <v:fill type="solid"/>
              </v:shape>
            </v:group>
            <v:group style="position:absolute;left:5929;top:1260;width:10;height:20" coordorigin="5929,1260" coordsize="10,20">
              <v:shape style="position:absolute;left:5929;top:1260;width:10;height:20" coordorigin="5929,1260" coordsize="10,20" path="m5929,1280l5939,1280,5939,1260,5929,1260,5929,1280xe" filled="true" fillcolor="#000000" stroked="false">
                <v:path arrowok="t"/>
                <v:fill type="solid"/>
              </v:shape>
            </v:group>
            <v:group style="position:absolute;left:5929;top:1280;width:10;height:20" coordorigin="5929,1280" coordsize="10,20">
              <v:shape style="position:absolute;left:5929;top:1280;width:10;height:20" coordorigin="5929,1280" coordsize="10,20" path="m5929,1299l5939,1299,5939,1280,5929,1280,5929,1299xe" filled="true" fillcolor="#000000" stroked="false">
                <v:path arrowok="t"/>
                <v:fill type="solid"/>
              </v:shape>
            </v:group>
            <v:group style="position:absolute;left:5929;top:1299;width:10;height:20" coordorigin="5929,1299" coordsize="10,20">
              <v:shape style="position:absolute;left:5929;top:1299;width:10;height:20" coordorigin="5929,1299" coordsize="10,20" path="m5929,1318l5939,1318,5939,1299,5929,1299,5929,1318xe" filled="true" fillcolor="#000000" stroked="false">
                <v:path arrowok="t"/>
                <v:fill type="solid"/>
              </v:shape>
            </v:group>
            <v:group style="position:absolute;left:5929;top:1318;width:10;height:20" coordorigin="5929,1318" coordsize="10,20">
              <v:shape style="position:absolute;left:5929;top:1318;width:10;height:20" coordorigin="5929,1318" coordsize="10,20" path="m5929,1337l5939,1337,5939,1318,5929,1318,5929,1337xe" filled="true" fillcolor="#000000" stroked="false">
                <v:path arrowok="t"/>
                <v:fill type="solid"/>
              </v:shape>
            </v:group>
            <v:group style="position:absolute;left:5929;top:1337;width:10;height:20" coordorigin="5929,1337" coordsize="10,20">
              <v:shape style="position:absolute;left:5929;top:1337;width:10;height:20" coordorigin="5929,1337" coordsize="10,20" path="m5929,1356l5939,1356,5939,1337,5929,1337,5929,1356xe" filled="true" fillcolor="#000000" stroked="false">
                <v:path arrowok="t"/>
                <v:fill type="solid"/>
              </v:shape>
            </v:group>
            <v:group style="position:absolute;left:5929;top:1356;width:10;height:20" coordorigin="5929,1356" coordsize="10,20">
              <v:shape style="position:absolute;left:5929;top:1356;width:10;height:20" coordorigin="5929,1356" coordsize="10,20" path="m5929,1376l5939,1376,5939,1356,5929,1356,5929,1376xe" filled="true" fillcolor="#000000" stroked="false">
                <v:path arrowok="t"/>
                <v:fill type="solid"/>
              </v:shape>
            </v:group>
            <v:group style="position:absolute;left:5929;top:1376;width:10;height:20" coordorigin="5929,1376" coordsize="10,20">
              <v:shape style="position:absolute;left:5929;top:1376;width:10;height:20" coordorigin="5929,1376" coordsize="10,20" path="m5929,1395l5939,1395,5939,1376,5929,1376,5929,1395xe" filled="true" fillcolor="#000000" stroked="false">
                <v:path arrowok="t"/>
                <v:fill type="solid"/>
              </v:shape>
            </v:group>
            <v:group style="position:absolute;left:5929;top:1395;width:10;height:20" coordorigin="5929,1395" coordsize="10,20">
              <v:shape style="position:absolute;left:5929;top:1395;width:10;height:20" coordorigin="5929,1395" coordsize="10,20" path="m5929,1414l5939,1414,5939,1395,5929,1395,5929,1414xe" filled="true" fillcolor="#000000" stroked="false">
                <v:path arrowok="t"/>
                <v:fill type="solid"/>
              </v:shape>
            </v:group>
            <v:group style="position:absolute;left:7348;top:1107;width:10;height:20" coordorigin="7348,1107" coordsize="10,20">
              <v:shape style="position:absolute;left:7348;top:1107;width:10;height:20" coordorigin="7348,1107" coordsize="10,20" path="m7348,1126l7357,1126,7357,1107,7348,1107,7348,1126xe" filled="true" fillcolor="#000000" stroked="false">
                <v:path arrowok="t"/>
                <v:fill type="solid"/>
              </v:shape>
            </v:group>
            <v:group style="position:absolute;left:7348;top:1126;width:10;height:20" coordorigin="7348,1126" coordsize="10,20">
              <v:shape style="position:absolute;left:7348;top:1126;width:10;height:20" coordorigin="7348,1126" coordsize="10,20" path="m7348,1145l7357,1145,7357,1126,7348,1126,7348,1145xe" filled="true" fillcolor="#000000" stroked="false">
                <v:path arrowok="t"/>
                <v:fill type="solid"/>
              </v:shape>
            </v:group>
            <v:group style="position:absolute;left:7348;top:1145;width:10;height:20" coordorigin="7348,1145" coordsize="10,20">
              <v:shape style="position:absolute;left:7348;top:1145;width:10;height:20" coordorigin="7348,1145" coordsize="10,20" path="m7348,1164l7357,1164,7357,1145,7348,1145,7348,1164xe" filled="true" fillcolor="#000000" stroked="false">
                <v:path arrowok="t"/>
                <v:fill type="solid"/>
              </v:shape>
            </v:group>
            <v:group style="position:absolute;left:7348;top:1164;width:10;height:20" coordorigin="7348,1164" coordsize="10,20">
              <v:shape style="position:absolute;left:7348;top:1164;width:10;height:20" coordorigin="7348,1164" coordsize="10,20" path="m7348,1184l7357,1184,7357,1164,7348,1164,7348,1184xe" filled="true" fillcolor="#000000" stroked="false">
                <v:path arrowok="t"/>
                <v:fill type="solid"/>
              </v:shape>
            </v:group>
            <v:group style="position:absolute;left:7348;top:1184;width:10;height:20" coordorigin="7348,1184" coordsize="10,20">
              <v:shape style="position:absolute;left:7348;top:1184;width:10;height:20" coordorigin="7348,1184" coordsize="10,20" path="m7348,1203l7357,1203,7357,1184,7348,1184,7348,1203xe" filled="true" fillcolor="#000000" stroked="false">
                <v:path arrowok="t"/>
                <v:fill type="solid"/>
              </v:shape>
            </v:group>
            <v:group style="position:absolute;left:7348;top:1203;width:10;height:20" coordorigin="7348,1203" coordsize="10,20">
              <v:shape style="position:absolute;left:7348;top:1203;width:10;height:20" coordorigin="7348,1203" coordsize="10,20" path="m7348,1222l7357,1222,7357,1203,7348,1203,7348,1222xe" filled="true" fillcolor="#000000" stroked="false">
                <v:path arrowok="t"/>
                <v:fill type="solid"/>
              </v:shape>
            </v:group>
            <v:group style="position:absolute;left:7348;top:1222;width:10;height:20" coordorigin="7348,1222" coordsize="10,20">
              <v:shape style="position:absolute;left:7348;top:1222;width:10;height:20" coordorigin="7348,1222" coordsize="10,20" path="m7348,1241l7357,1241,7357,1222,7348,1222,7348,1241xe" filled="true" fillcolor="#000000" stroked="false">
                <v:path arrowok="t"/>
                <v:fill type="solid"/>
              </v:shape>
            </v:group>
            <v:group style="position:absolute;left:7348;top:1241;width:10;height:20" coordorigin="7348,1241" coordsize="10,20">
              <v:shape style="position:absolute;left:7348;top:1241;width:10;height:20" coordorigin="7348,1241" coordsize="10,20" path="m7348,1260l7357,1260,7357,1241,7348,1241,7348,1260xe" filled="true" fillcolor="#000000" stroked="false">
                <v:path arrowok="t"/>
                <v:fill type="solid"/>
              </v:shape>
            </v:group>
            <v:group style="position:absolute;left:7348;top:1260;width:10;height:20" coordorigin="7348,1260" coordsize="10,20">
              <v:shape style="position:absolute;left:7348;top:1260;width:10;height:20" coordorigin="7348,1260" coordsize="10,20" path="m7348,1280l7357,1280,7357,1260,7348,1260,7348,1280xe" filled="true" fillcolor="#000000" stroked="false">
                <v:path arrowok="t"/>
                <v:fill type="solid"/>
              </v:shape>
            </v:group>
            <v:group style="position:absolute;left:7348;top:1280;width:10;height:20" coordorigin="7348,1280" coordsize="10,20">
              <v:shape style="position:absolute;left:7348;top:1280;width:10;height:20" coordorigin="7348,1280" coordsize="10,20" path="m7348,1299l7357,1299,7357,1280,7348,1280,7348,1299xe" filled="true" fillcolor="#000000" stroked="false">
                <v:path arrowok="t"/>
                <v:fill type="solid"/>
              </v:shape>
            </v:group>
            <v:group style="position:absolute;left:7348;top:1299;width:10;height:20" coordorigin="7348,1299" coordsize="10,20">
              <v:shape style="position:absolute;left:7348;top:1299;width:10;height:20" coordorigin="7348,1299" coordsize="10,20" path="m7348,1318l7357,1318,7357,1299,7348,1299,7348,1318xe" filled="true" fillcolor="#000000" stroked="false">
                <v:path arrowok="t"/>
                <v:fill type="solid"/>
              </v:shape>
            </v:group>
            <v:group style="position:absolute;left:7348;top:1318;width:10;height:20" coordorigin="7348,1318" coordsize="10,20">
              <v:shape style="position:absolute;left:7348;top:1318;width:10;height:20" coordorigin="7348,1318" coordsize="10,20" path="m7348,1337l7357,1337,7357,1318,7348,1318,7348,1337xe" filled="true" fillcolor="#000000" stroked="false">
                <v:path arrowok="t"/>
                <v:fill type="solid"/>
              </v:shape>
            </v:group>
            <v:group style="position:absolute;left:7348;top:1337;width:10;height:20" coordorigin="7348,1337" coordsize="10,20">
              <v:shape style="position:absolute;left:7348;top:1337;width:10;height:20" coordorigin="7348,1337" coordsize="10,20" path="m7348,1356l7357,1356,7357,1337,7348,1337,7348,1356xe" filled="true" fillcolor="#000000" stroked="false">
                <v:path arrowok="t"/>
                <v:fill type="solid"/>
              </v:shape>
            </v:group>
            <v:group style="position:absolute;left:7348;top:1356;width:10;height:20" coordorigin="7348,1356" coordsize="10,20">
              <v:shape style="position:absolute;left:7348;top:1356;width:10;height:20" coordorigin="7348,1356" coordsize="10,20" path="m7348,1376l7357,1376,7357,1356,7348,1356,7348,1376xe" filled="true" fillcolor="#000000" stroked="false">
                <v:path arrowok="t"/>
                <v:fill type="solid"/>
              </v:shape>
            </v:group>
            <v:group style="position:absolute;left:7348;top:1376;width:10;height:20" coordorigin="7348,1376" coordsize="10,20">
              <v:shape style="position:absolute;left:7348;top:1376;width:10;height:20" coordorigin="7348,1376" coordsize="10,20" path="m7348,1395l7357,1395,7357,1376,7348,1376,7348,1395xe" filled="true" fillcolor="#000000" stroked="false">
                <v:path arrowok="t"/>
                <v:fill type="solid"/>
              </v:shape>
            </v:group>
            <v:group style="position:absolute;left:7348;top:1395;width:10;height:20" coordorigin="7348,1395" coordsize="10,20">
              <v:shape style="position:absolute;left:7348;top:1395;width:10;height:20" coordorigin="7348,1395" coordsize="10,20" path="m7348,1414l7357,1414,7357,1395,7348,1395,7348,1414xe" filled="true" fillcolor="#000000" stroked="false">
                <v:path arrowok="t"/>
                <v:fill type="solid"/>
              </v:shape>
            </v:group>
            <v:group style="position:absolute;left:8764;top:1107;width:10;height:20" coordorigin="8764,1107" coordsize="10,20">
              <v:shape style="position:absolute;left:8764;top:1107;width:10;height:20" coordorigin="8764,1107" coordsize="10,20" path="m8764,1126l8773,1126,8773,1107,8764,1107,8764,1126xe" filled="true" fillcolor="#000000" stroked="false">
                <v:path arrowok="t"/>
                <v:fill type="solid"/>
              </v:shape>
            </v:group>
            <v:group style="position:absolute;left:8764;top:1126;width:10;height:20" coordorigin="8764,1126" coordsize="10,20">
              <v:shape style="position:absolute;left:8764;top:1126;width:10;height:20" coordorigin="8764,1126" coordsize="10,20" path="m8764,1145l8773,1145,8773,1126,8764,1126,8764,1145xe" filled="true" fillcolor="#000000" stroked="false">
                <v:path arrowok="t"/>
                <v:fill type="solid"/>
              </v:shape>
            </v:group>
            <v:group style="position:absolute;left:8764;top:1145;width:10;height:20" coordorigin="8764,1145" coordsize="10,20">
              <v:shape style="position:absolute;left:8764;top:1145;width:10;height:20" coordorigin="8764,1145" coordsize="10,20" path="m8764,1164l8773,1164,8773,1145,8764,1145,8764,1164xe" filled="true" fillcolor="#000000" stroked="false">
                <v:path arrowok="t"/>
                <v:fill type="solid"/>
              </v:shape>
            </v:group>
            <v:group style="position:absolute;left:8764;top:1164;width:10;height:20" coordorigin="8764,1164" coordsize="10,20">
              <v:shape style="position:absolute;left:8764;top:1164;width:10;height:20" coordorigin="8764,1164" coordsize="10,20" path="m8764,1184l8773,1184,8773,1164,8764,1164,8764,1184xe" filled="true" fillcolor="#000000" stroked="false">
                <v:path arrowok="t"/>
                <v:fill type="solid"/>
              </v:shape>
            </v:group>
            <v:group style="position:absolute;left:8764;top:1184;width:10;height:20" coordorigin="8764,1184" coordsize="10,20">
              <v:shape style="position:absolute;left:8764;top:1184;width:10;height:20" coordorigin="8764,1184" coordsize="10,20" path="m8764,1203l8773,1203,8773,1184,8764,1184,8764,1203xe" filled="true" fillcolor="#000000" stroked="false">
                <v:path arrowok="t"/>
                <v:fill type="solid"/>
              </v:shape>
            </v:group>
            <v:group style="position:absolute;left:8764;top:1203;width:10;height:20" coordorigin="8764,1203" coordsize="10,20">
              <v:shape style="position:absolute;left:8764;top:1203;width:10;height:20" coordorigin="8764,1203" coordsize="10,20" path="m8764,1222l8773,1222,8773,1203,8764,1203,8764,1222xe" filled="true" fillcolor="#000000" stroked="false">
                <v:path arrowok="t"/>
                <v:fill type="solid"/>
              </v:shape>
            </v:group>
            <v:group style="position:absolute;left:8764;top:1222;width:10;height:20" coordorigin="8764,1222" coordsize="10,20">
              <v:shape style="position:absolute;left:8764;top:1222;width:10;height:20" coordorigin="8764,1222" coordsize="10,20" path="m8764,1241l8773,1241,8773,1222,8764,1222,8764,1241xe" filled="true" fillcolor="#000000" stroked="false">
                <v:path arrowok="t"/>
                <v:fill type="solid"/>
              </v:shape>
            </v:group>
            <v:group style="position:absolute;left:8764;top:1241;width:10;height:20" coordorigin="8764,1241" coordsize="10,20">
              <v:shape style="position:absolute;left:8764;top:1241;width:10;height:20" coordorigin="8764,1241" coordsize="10,20" path="m8764,1260l8773,1260,8773,1241,8764,1241,8764,1260xe" filled="true" fillcolor="#000000" stroked="false">
                <v:path arrowok="t"/>
                <v:fill type="solid"/>
              </v:shape>
            </v:group>
            <v:group style="position:absolute;left:8764;top:1260;width:10;height:20" coordorigin="8764,1260" coordsize="10,20">
              <v:shape style="position:absolute;left:8764;top:1260;width:10;height:20" coordorigin="8764,1260" coordsize="10,20" path="m8764,1280l8773,1280,8773,1260,8764,1260,8764,1280xe" filled="true" fillcolor="#000000" stroked="false">
                <v:path arrowok="t"/>
                <v:fill type="solid"/>
              </v:shape>
            </v:group>
            <v:group style="position:absolute;left:8764;top:1280;width:10;height:20" coordorigin="8764,1280" coordsize="10,20">
              <v:shape style="position:absolute;left:8764;top:1280;width:10;height:20" coordorigin="8764,1280" coordsize="10,20" path="m8764,1299l8773,1299,8773,1280,8764,1280,8764,1299xe" filled="true" fillcolor="#000000" stroked="false">
                <v:path arrowok="t"/>
                <v:fill type="solid"/>
              </v:shape>
            </v:group>
            <v:group style="position:absolute;left:8764;top:1299;width:10;height:20" coordorigin="8764,1299" coordsize="10,20">
              <v:shape style="position:absolute;left:8764;top:1299;width:10;height:20" coordorigin="8764,1299" coordsize="10,20" path="m8764,1318l8773,1318,8773,1299,8764,1299,8764,1318xe" filled="true" fillcolor="#000000" stroked="false">
                <v:path arrowok="t"/>
                <v:fill type="solid"/>
              </v:shape>
            </v:group>
            <v:group style="position:absolute;left:8764;top:1318;width:10;height:20" coordorigin="8764,1318" coordsize="10,20">
              <v:shape style="position:absolute;left:8764;top:1318;width:10;height:20" coordorigin="8764,1318" coordsize="10,20" path="m8764,1337l8773,1337,8773,1318,8764,1318,8764,1337xe" filled="true" fillcolor="#000000" stroked="false">
                <v:path arrowok="t"/>
                <v:fill type="solid"/>
              </v:shape>
            </v:group>
            <v:group style="position:absolute;left:8764;top:1337;width:10;height:20" coordorigin="8764,1337" coordsize="10,20">
              <v:shape style="position:absolute;left:8764;top:1337;width:10;height:20" coordorigin="8764,1337" coordsize="10,20" path="m8764,1356l8773,1356,8773,1337,8764,1337,8764,1356xe" filled="true" fillcolor="#000000" stroked="false">
                <v:path arrowok="t"/>
                <v:fill type="solid"/>
              </v:shape>
            </v:group>
            <v:group style="position:absolute;left:8764;top:1356;width:10;height:20" coordorigin="8764,1356" coordsize="10,20">
              <v:shape style="position:absolute;left:8764;top:1356;width:10;height:20" coordorigin="8764,1356" coordsize="10,20" path="m8764,1376l8773,1376,8773,1356,8764,1356,8764,1376xe" filled="true" fillcolor="#000000" stroked="false">
                <v:path arrowok="t"/>
                <v:fill type="solid"/>
              </v:shape>
            </v:group>
            <v:group style="position:absolute;left:8764;top:1376;width:10;height:20" coordorigin="8764,1376" coordsize="10,20">
              <v:shape style="position:absolute;left:8764;top:1376;width:10;height:20" coordorigin="8764,1376" coordsize="10,20" path="m8764,1395l8773,1395,8773,1376,8764,1376,8764,1395xe" filled="true" fillcolor="#000000" stroked="false">
                <v:path arrowok="t"/>
                <v:fill type="solid"/>
              </v:shape>
            </v:group>
            <v:group style="position:absolute;left:8764;top:1395;width:10;height:20" coordorigin="8764,1395" coordsize="10,20">
              <v:shape style="position:absolute;left:8764;top:1395;width:10;height:20" coordorigin="8764,1395" coordsize="10,20" path="m8764,1414l8773,1414,8773,1395,8764,1395,8764,1414xe" filled="true" fillcolor="#000000" stroked="false">
                <v:path arrowok="t"/>
                <v:fill type="solid"/>
              </v:shape>
              <v:shape style="position:absolute;left:2400;top:1318;width:2098;height:110" type="#_x0000_t75" stroked="false">
                <v:imagedata r:id="rId561" o:title=""/>
              </v:shape>
              <v:shape style="position:absolute;left:4475;top:1414;width:1464;height:14" type="#_x0000_t75" stroked="false">
                <v:imagedata r:id="rId562" o:title=""/>
              </v:shape>
              <v:shape style="position:absolute;left:5924;top:1414;width:1433;height:14" type="#_x0000_t75" stroked="false">
                <v:imagedata r:id="rId563" o:title=""/>
              </v:shape>
              <v:shape style="position:absolute;left:7343;top:1414;width:1430;height:14" type="#_x0000_t75" stroked="false">
                <v:imagedata r:id="rId564" o:title=""/>
              </v:shape>
              <v:shape style="position:absolute;left:8759;top:1419;width:1397;height:10" type="#_x0000_t75" stroked="false">
                <v:imagedata r:id="rId565" o:title=""/>
              </v:shape>
            </v:group>
            <v:group style="position:absolute;left:5929;top:1428;width:10;height:20" coordorigin="5929,1428" coordsize="10,20">
              <v:shape style="position:absolute;left:5929;top:1428;width:10;height:20" coordorigin="5929,1428" coordsize="10,20" path="m5929,1448l5939,1448,5939,1428,5929,1428,5929,1448xe" filled="true" fillcolor="#000000" stroked="false">
                <v:path arrowok="t"/>
                <v:fill type="solid"/>
              </v:shape>
            </v:group>
            <v:group style="position:absolute;left:5929;top:1448;width:10;height:20" coordorigin="5929,1448" coordsize="10,20">
              <v:shape style="position:absolute;left:5929;top:1448;width:10;height:20" coordorigin="5929,1448" coordsize="10,20" path="m5929,1467l5939,1467,5939,1448,5929,1448,5929,1467xe" filled="true" fillcolor="#000000" stroked="false">
                <v:path arrowok="t"/>
                <v:fill type="solid"/>
              </v:shape>
            </v:group>
            <v:group style="position:absolute;left:5929;top:1467;width:10;height:20" coordorigin="5929,1467" coordsize="10,20">
              <v:shape style="position:absolute;left:5929;top:1467;width:10;height:20" coordorigin="5929,1467" coordsize="10,20" path="m5929,1486l5939,1486,5939,1467,5929,1467,5929,1486xe" filled="true" fillcolor="#000000" stroked="false">
                <v:path arrowok="t"/>
                <v:fill type="solid"/>
              </v:shape>
            </v:group>
            <v:group style="position:absolute;left:5929;top:1486;width:10;height:20" coordorigin="5929,1486" coordsize="10,20">
              <v:shape style="position:absolute;left:5929;top:1486;width:10;height:20" coordorigin="5929,1486" coordsize="10,20" path="m5929,1505l5939,1505,5939,1486,5929,1486,5929,1505xe" filled="true" fillcolor="#000000" stroked="false">
                <v:path arrowok="t"/>
                <v:fill type="solid"/>
              </v:shape>
            </v:group>
            <v:group style="position:absolute;left:5929;top:1505;width:10;height:20" coordorigin="5929,1505" coordsize="10,20">
              <v:shape style="position:absolute;left:5929;top:1505;width:10;height:20" coordorigin="5929,1505" coordsize="10,20" path="m5929,1524l5939,1524,5939,1505,5929,1505,5929,1524xe" filled="true" fillcolor="#000000" stroked="false">
                <v:path arrowok="t"/>
                <v:fill type="solid"/>
              </v:shape>
            </v:group>
            <v:group style="position:absolute;left:5929;top:1524;width:10;height:20" coordorigin="5929,1524" coordsize="10,20">
              <v:shape style="position:absolute;left:5929;top:1524;width:10;height:20" coordorigin="5929,1524" coordsize="10,20" path="m5929,1544l5939,1544,5939,1524,5929,1524,5929,1544xe" filled="true" fillcolor="#000000" stroked="false">
                <v:path arrowok="t"/>
                <v:fill type="solid"/>
              </v:shape>
            </v:group>
            <v:group style="position:absolute;left:5929;top:1544;width:10;height:20" coordorigin="5929,1544" coordsize="10,20">
              <v:shape style="position:absolute;left:5929;top:1544;width:10;height:20" coordorigin="5929,1544" coordsize="10,20" path="m5929,1563l5939,1563,5939,1544,5929,1544,5929,1563xe" filled="true" fillcolor="#000000" stroked="false">
                <v:path arrowok="t"/>
                <v:fill type="solid"/>
              </v:shape>
            </v:group>
            <v:group style="position:absolute;left:5929;top:1563;width:10;height:20" coordorigin="5929,1563" coordsize="10,20">
              <v:shape style="position:absolute;left:5929;top:1563;width:10;height:20" coordorigin="5929,1563" coordsize="10,20" path="m5929,1582l5939,1582,5939,1563,5929,1563,5929,1582xe" filled="true" fillcolor="#000000" stroked="false">
                <v:path arrowok="t"/>
                <v:fill type="solid"/>
              </v:shape>
            </v:group>
            <v:group style="position:absolute;left:5929;top:1582;width:10;height:20" coordorigin="5929,1582" coordsize="10,20">
              <v:shape style="position:absolute;left:5929;top:1582;width:10;height:20" coordorigin="5929,1582" coordsize="10,20" path="m5929,1601l5939,1601,5939,1582,5929,1582,5929,1601xe" filled="true" fillcolor="#000000" stroked="false">
                <v:path arrowok="t"/>
                <v:fill type="solid"/>
              </v:shape>
            </v:group>
            <v:group style="position:absolute;left:5929;top:1601;width:10;height:20" coordorigin="5929,1601" coordsize="10,20">
              <v:shape style="position:absolute;left:5929;top:1601;width:10;height:20" coordorigin="5929,1601" coordsize="10,20" path="m5929,1620l5939,1620,5939,1601,5929,1601,5929,1620xe" filled="true" fillcolor="#000000" stroked="false">
                <v:path arrowok="t"/>
                <v:fill type="solid"/>
              </v:shape>
            </v:group>
            <v:group style="position:absolute;left:5929;top:1620;width:10;height:20" coordorigin="5929,1620" coordsize="10,20">
              <v:shape style="position:absolute;left:5929;top:1620;width:10;height:20" coordorigin="5929,1620" coordsize="10,20" path="m5929,1640l5939,1640,5939,1620,5929,1620,5929,1640xe" filled="true" fillcolor="#000000" stroked="false">
                <v:path arrowok="t"/>
                <v:fill type="solid"/>
              </v:shape>
            </v:group>
            <v:group style="position:absolute;left:5929;top:1640;width:10;height:20" coordorigin="5929,1640" coordsize="10,20">
              <v:shape style="position:absolute;left:5929;top:1640;width:10;height:20" coordorigin="5929,1640" coordsize="10,20" path="m5929,1659l5939,1659,5939,1640,5929,1640,5929,1659xe" filled="true" fillcolor="#000000" stroked="false">
                <v:path arrowok="t"/>
                <v:fill type="solid"/>
              </v:shape>
            </v:group>
            <v:group style="position:absolute;left:5929;top:1659;width:10;height:20" coordorigin="5929,1659" coordsize="10,20">
              <v:shape style="position:absolute;left:5929;top:1659;width:10;height:20" coordorigin="5929,1659" coordsize="10,20" path="m5929,1678l5939,1678,5939,1659,5929,1659,5929,1678xe" filled="true" fillcolor="#000000" stroked="false">
                <v:path arrowok="t"/>
                <v:fill type="solid"/>
              </v:shape>
            </v:group>
            <v:group style="position:absolute;left:5929;top:1678;width:10;height:20" coordorigin="5929,1678" coordsize="10,20">
              <v:shape style="position:absolute;left:5929;top:1678;width:10;height:20" coordorigin="5929,1678" coordsize="10,20" path="m5929,1697l5939,1697,5939,1678,5929,1678,5929,1697xe" filled="true" fillcolor="#000000" stroked="false">
                <v:path arrowok="t"/>
                <v:fill type="solid"/>
              </v:shape>
            </v:group>
            <v:group style="position:absolute;left:5929;top:1697;width:10;height:20" coordorigin="5929,1697" coordsize="10,20">
              <v:shape style="position:absolute;left:5929;top:1697;width:10;height:20" coordorigin="5929,1697" coordsize="10,20" path="m5929,1716l5939,1716,5939,1697,5929,1697,5929,1716xe" filled="true" fillcolor="#000000" stroked="false">
                <v:path arrowok="t"/>
                <v:fill type="solid"/>
              </v:shape>
            </v:group>
            <v:group style="position:absolute;left:5929;top:1716;width:10;height:20" coordorigin="5929,1716" coordsize="10,20">
              <v:shape style="position:absolute;left:5929;top:1716;width:10;height:20" coordorigin="5929,1716" coordsize="10,20" path="m5929,1736l5939,1736,5939,1716,5929,1716,5929,1736xe" filled="true" fillcolor="#000000" stroked="false">
                <v:path arrowok="t"/>
                <v:fill type="solid"/>
              </v:shape>
            </v:group>
            <v:group style="position:absolute;left:5929;top:1738;width:10;height:2" coordorigin="5929,1738" coordsize="10,2">
              <v:shape style="position:absolute;left:5929;top:1738;width:10;height:2" coordorigin="5929,1738" coordsize="10,0" path="m5929,1738l5939,1738e" filled="false" stroked="true" strokeweight=".24005pt" strokecolor="#000000">
                <v:path arrowok="t"/>
              </v:shape>
            </v:group>
            <v:group style="position:absolute;left:7348;top:1428;width:10;height:20" coordorigin="7348,1428" coordsize="10,20">
              <v:shape style="position:absolute;left:7348;top:1428;width:10;height:20" coordorigin="7348,1428" coordsize="10,20" path="m7348,1448l7357,1448,7357,1428,7348,1428,7348,1448xe" filled="true" fillcolor="#000000" stroked="false">
                <v:path arrowok="t"/>
                <v:fill type="solid"/>
              </v:shape>
            </v:group>
            <v:group style="position:absolute;left:7348;top:1448;width:10;height:20" coordorigin="7348,1448" coordsize="10,20">
              <v:shape style="position:absolute;left:7348;top:1448;width:10;height:20" coordorigin="7348,1448" coordsize="10,20" path="m7348,1467l7357,1467,7357,1448,7348,1448,7348,1467xe" filled="true" fillcolor="#000000" stroked="false">
                <v:path arrowok="t"/>
                <v:fill type="solid"/>
              </v:shape>
            </v:group>
            <v:group style="position:absolute;left:7348;top:1467;width:10;height:20" coordorigin="7348,1467" coordsize="10,20">
              <v:shape style="position:absolute;left:7348;top:1467;width:10;height:20" coordorigin="7348,1467" coordsize="10,20" path="m7348,1486l7357,1486,7357,1467,7348,1467,7348,1486xe" filled="true" fillcolor="#000000" stroked="false">
                <v:path arrowok="t"/>
                <v:fill type="solid"/>
              </v:shape>
            </v:group>
            <v:group style="position:absolute;left:7348;top:1486;width:10;height:20" coordorigin="7348,1486" coordsize="10,20">
              <v:shape style="position:absolute;left:7348;top:1486;width:10;height:20" coordorigin="7348,1486" coordsize="10,20" path="m7348,1505l7357,1505,7357,1486,7348,1486,7348,1505xe" filled="true" fillcolor="#000000" stroked="false">
                <v:path arrowok="t"/>
                <v:fill type="solid"/>
              </v:shape>
            </v:group>
            <v:group style="position:absolute;left:7348;top:1505;width:10;height:20" coordorigin="7348,1505" coordsize="10,20">
              <v:shape style="position:absolute;left:7348;top:1505;width:10;height:20" coordorigin="7348,1505" coordsize="10,20" path="m7348,1524l7357,1524,7357,1505,7348,1505,7348,1524xe" filled="true" fillcolor="#000000" stroked="false">
                <v:path arrowok="t"/>
                <v:fill type="solid"/>
              </v:shape>
            </v:group>
            <v:group style="position:absolute;left:7348;top:1524;width:10;height:20" coordorigin="7348,1524" coordsize="10,20">
              <v:shape style="position:absolute;left:7348;top:1524;width:10;height:20" coordorigin="7348,1524" coordsize="10,20" path="m7348,1544l7357,1544,7357,1524,7348,1524,7348,1544xe" filled="true" fillcolor="#000000" stroked="false">
                <v:path arrowok="t"/>
                <v:fill type="solid"/>
              </v:shape>
            </v:group>
            <v:group style="position:absolute;left:7348;top:1544;width:10;height:20" coordorigin="7348,1544" coordsize="10,20">
              <v:shape style="position:absolute;left:7348;top:1544;width:10;height:20" coordorigin="7348,1544" coordsize="10,20" path="m7348,1563l7357,1563,7357,1544,7348,1544,7348,1563xe" filled="true" fillcolor="#000000" stroked="false">
                <v:path arrowok="t"/>
                <v:fill type="solid"/>
              </v:shape>
            </v:group>
            <v:group style="position:absolute;left:7348;top:1563;width:10;height:20" coordorigin="7348,1563" coordsize="10,20">
              <v:shape style="position:absolute;left:7348;top:1563;width:10;height:20" coordorigin="7348,1563" coordsize="10,20" path="m7348,1582l7357,1582,7357,1563,7348,1563,7348,1582xe" filled="true" fillcolor="#000000" stroked="false">
                <v:path arrowok="t"/>
                <v:fill type="solid"/>
              </v:shape>
            </v:group>
            <v:group style="position:absolute;left:7348;top:1582;width:10;height:20" coordorigin="7348,1582" coordsize="10,20">
              <v:shape style="position:absolute;left:7348;top:1582;width:10;height:20" coordorigin="7348,1582" coordsize="10,20" path="m7348,1601l7357,1601,7357,1582,7348,1582,7348,1601xe" filled="true" fillcolor="#000000" stroked="false">
                <v:path arrowok="t"/>
                <v:fill type="solid"/>
              </v:shape>
            </v:group>
            <v:group style="position:absolute;left:7348;top:1601;width:10;height:20" coordorigin="7348,1601" coordsize="10,20">
              <v:shape style="position:absolute;left:7348;top:1601;width:10;height:20" coordorigin="7348,1601" coordsize="10,20" path="m7348,1620l7357,1620,7357,1601,7348,1601,7348,1620xe" filled="true" fillcolor="#000000" stroked="false">
                <v:path arrowok="t"/>
                <v:fill type="solid"/>
              </v:shape>
            </v:group>
            <v:group style="position:absolute;left:7348;top:1620;width:10;height:20" coordorigin="7348,1620" coordsize="10,20">
              <v:shape style="position:absolute;left:7348;top:1620;width:10;height:20" coordorigin="7348,1620" coordsize="10,20" path="m7348,1640l7357,1640,7357,1620,7348,1620,7348,1640xe" filled="true" fillcolor="#000000" stroked="false">
                <v:path arrowok="t"/>
                <v:fill type="solid"/>
              </v:shape>
            </v:group>
            <v:group style="position:absolute;left:7348;top:1640;width:10;height:20" coordorigin="7348,1640" coordsize="10,20">
              <v:shape style="position:absolute;left:7348;top:1640;width:10;height:20" coordorigin="7348,1640" coordsize="10,20" path="m7348,1659l7357,1659,7357,1640,7348,1640,7348,1659xe" filled="true" fillcolor="#000000" stroked="false">
                <v:path arrowok="t"/>
                <v:fill type="solid"/>
              </v:shape>
            </v:group>
            <v:group style="position:absolute;left:7348;top:1659;width:10;height:20" coordorigin="7348,1659" coordsize="10,20">
              <v:shape style="position:absolute;left:7348;top:1659;width:10;height:20" coordorigin="7348,1659" coordsize="10,20" path="m7348,1678l7357,1678,7357,1659,7348,1659,7348,1678xe" filled="true" fillcolor="#000000" stroked="false">
                <v:path arrowok="t"/>
                <v:fill type="solid"/>
              </v:shape>
            </v:group>
            <v:group style="position:absolute;left:7348;top:1678;width:10;height:20" coordorigin="7348,1678" coordsize="10,20">
              <v:shape style="position:absolute;left:7348;top:1678;width:10;height:20" coordorigin="7348,1678" coordsize="10,20" path="m7348,1697l7357,1697,7357,1678,7348,1678,7348,1697xe" filled="true" fillcolor="#000000" stroked="false">
                <v:path arrowok="t"/>
                <v:fill type="solid"/>
              </v:shape>
            </v:group>
            <v:group style="position:absolute;left:7348;top:1697;width:10;height:20" coordorigin="7348,1697" coordsize="10,20">
              <v:shape style="position:absolute;left:7348;top:1697;width:10;height:20" coordorigin="7348,1697" coordsize="10,20" path="m7348,1716l7357,1716,7357,1697,7348,1697,7348,1716xe" filled="true" fillcolor="#000000" stroked="false">
                <v:path arrowok="t"/>
                <v:fill type="solid"/>
              </v:shape>
            </v:group>
            <v:group style="position:absolute;left:7348;top:1716;width:10;height:20" coordorigin="7348,1716" coordsize="10,20">
              <v:shape style="position:absolute;left:7348;top:1716;width:10;height:20" coordorigin="7348,1716" coordsize="10,20" path="m7348,1736l7357,1736,7357,1716,7348,1716,7348,1736xe" filled="true" fillcolor="#000000" stroked="false">
                <v:path arrowok="t"/>
                <v:fill type="solid"/>
              </v:shape>
            </v:group>
            <v:group style="position:absolute;left:7348;top:1738;width:10;height:2" coordorigin="7348,1738" coordsize="10,2">
              <v:shape style="position:absolute;left:7348;top:1738;width:10;height:2" coordorigin="7348,1738" coordsize="10,0" path="m7348,1738l7357,1738e" filled="false" stroked="true" strokeweight=".24005pt" strokecolor="#000000">
                <v:path arrowok="t"/>
              </v:shape>
            </v:group>
            <v:group style="position:absolute;left:8764;top:1428;width:10;height:20" coordorigin="8764,1428" coordsize="10,20">
              <v:shape style="position:absolute;left:8764;top:1428;width:10;height:20" coordorigin="8764,1428" coordsize="10,20" path="m8764,1448l8773,1448,8773,1428,8764,1428,8764,1448xe" filled="true" fillcolor="#000000" stroked="false">
                <v:path arrowok="t"/>
                <v:fill type="solid"/>
              </v:shape>
            </v:group>
            <v:group style="position:absolute;left:8764;top:1448;width:10;height:20" coordorigin="8764,1448" coordsize="10,20">
              <v:shape style="position:absolute;left:8764;top:1448;width:10;height:20" coordorigin="8764,1448" coordsize="10,20" path="m8764,1467l8773,1467,8773,1448,8764,1448,8764,1467xe" filled="true" fillcolor="#000000" stroked="false">
                <v:path arrowok="t"/>
                <v:fill type="solid"/>
              </v:shape>
            </v:group>
            <v:group style="position:absolute;left:8764;top:1467;width:10;height:20" coordorigin="8764,1467" coordsize="10,20">
              <v:shape style="position:absolute;left:8764;top:1467;width:10;height:20" coordorigin="8764,1467" coordsize="10,20" path="m8764,1486l8773,1486,8773,1467,8764,1467,8764,1486xe" filled="true" fillcolor="#000000" stroked="false">
                <v:path arrowok="t"/>
                <v:fill type="solid"/>
              </v:shape>
            </v:group>
            <v:group style="position:absolute;left:8764;top:1486;width:10;height:20" coordorigin="8764,1486" coordsize="10,20">
              <v:shape style="position:absolute;left:8764;top:1486;width:10;height:20" coordorigin="8764,1486" coordsize="10,20" path="m8764,1505l8773,1505,8773,1486,8764,1486,8764,1505xe" filled="true" fillcolor="#000000" stroked="false">
                <v:path arrowok="t"/>
                <v:fill type="solid"/>
              </v:shape>
            </v:group>
            <v:group style="position:absolute;left:8764;top:1505;width:10;height:20" coordorigin="8764,1505" coordsize="10,20">
              <v:shape style="position:absolute;left:8764;top:1505;width:10;height:20" coordorigin="8764,1505" coordsize="10,20" path="m8764,1524l8773,1524,8773,1505,8764,1505,8764,1524xe" filled="true" fillcolor="#000000" stroked="false">
                <v:path arrowok="t"/>
                <v:fill type="solid"/>
              </v:shape>
            </v:group>
            <v:group style="position:absolute;left:8764;top:1524;width:10;height:20" coordorigin="8764,1524" coordsize="10,20">
              <v:shape style="position:absolute;left:8764;top:1524;width:10;height:20" coordorigin="8764,1524" coordsize="10,20" path="m8764,1544l8773,1544,8773,1524,8764,1524,8764,1544xe" filled="true" fillcolor="#000000" stroked="false">
                <v:path arrowok="t"/>
                <v:fill type="solid"/>
              </v:shape>
            </v:group>
            <v:group style="position:absolute;left:8764;top:1544;width:10;height:20" coordorigin="8764,1544" coordsize="10,20">
              <v:shape style="position:absolute;left:8764;top:1544;width:10;height:20" coordorigin="8764,1544" coordsize="10,20" path="m8764,1563l8773,1563,8773,1544,8764,1544,8764,1563xe" filled="true" fillcolor="#000000" stroked="false">
                <v:path arrowok="t"/>
                <v:fill type="solid"/>
              </v:shape>
            </v:group>
            <v:group style="position:absolute;left:8764;top:1563;width:10;height:20" coordorigin="8764,1563" coordsize="10,20">
              <v:shape style="position:absolute;left:8764;top:1563;width:10;height:20" coordorigin="8764,1563" coordsize="10,20" path="m8764,1582l8773,1582,8773,1563,8764,1563,8764,1582xe" filled="true" fillcolor="#000000" stroked="false">
                <v:path arrowok="t"/>
                <v:fill type="solid"/>
              </v:shape>
            </v:group>
            <v:group style="position:absolute;left:8764;top:1582;width:10;height:20" coordorigin="8764,1582" coordsize="10,20">
              <v:shape style="position:absolute;left:8764;top:1582;width:10;height:20" coordorigin="8764,1582" coordsize="10,20" path="m8764,1601l8773,1601,8773,1582,8764,1582,8764,1601xe" filled="true" fillcolor="#000000" stroked="false">
                <v:path arrowok="t"/>
                <v:fill type="solid"/>
              </v:shape>
            </v:group>
            <v:group style="position:absolute;left:8764;top:1601;width:10;height:20" coordorigin="8764,1601" coordsize="10,20">
              <v:shape style="position:absolute;left:8764;top:1601;width:10;height:20" coordorigin="8764,1601" coordsize="10,20" path="m8764,1620l8773,1620,8773,1601,8764,1601,8764,1620xe" filled="true" fillcolor="#000000" stroked="false">
                <v:path arrowok="t"/>
                <v:fill type="solid"/>
              </v:shape>
            </v:group>
            <v:group style="position:absolute;left:8764;top:1620;width:10;height:20" coordorigin="8764,1620" coordsize="10,20">
              <v:shape style="position:absolute;left:8764;top:1620;width:10;height:20" coordorigin="8764,1620" coordsize="10,20" path="m8764,1640l8773,1640,8773,1620,8764,1620,8764,1640xe" filled="true" fillcolor="#000000" stroked="false">
                <v:path arrowok="t"/>
                <v:fill type="solid"/>
              </v:shape>
            </v:group>
            <v:group style="position:absolute;left:8764;top:1640;width:10;height:20" coordorigin="8764,1640" coordsize="10,20">
              <v:shape style="position:absolute;left:8764;top:1640;width:10;height:20" coordorigin="8764,1640" coordsize="10,20" path="m8764,1659l8773,1659,8773,1640,8764,1640,8764,1659xe" filled="true" fillcolor="#000000" stroked="false">
                <v:path arrowok="t"/>
                <v:fill type="solid"/>
              </v:shape>
            </v:group>
            <v:group style="position:absolute;left:8764;top:1659;width:10;height:20" coordorigin="8764,1659" coordsize="10,20">
              <v:shape style="position:absolute;left:8764;top:1659;width:10;height:20" coordorigin="8764,1659" coordsize="10,20" path="m8764,1678l8773,1678,8773,1659,8764,1659,8764,1678xe" filled="true" fillcolor="#000000" stroked="false">
                <v:path arrowok="t"/>
                <v:fill type="solid"/>
              </v:shape>
            </v:group>
            <v:group style="position:absolute;left:8764;top:1678;width:10;height:20" coordorigin="8764,1678" coordsize="10,20">
              <v:shape style="position:absolute;left:8764;top:1678;width:10;height:20" coordorigin="8764,1678" coordsize="10,20" path="m8764,1697l8773,1697,8773,1678,8764,1678,8764,1697xe" filled="true" fillcolor="#000000" stroked="false">
                <v:path arrowok="t"/>
                <v:fill type="solid"/>
              </v:shape>
            </v:group>
            <v:group style="position:absolute;left:8764;top:1697;width:10;height:20" coordorigin="8764,1697" coordsize="10,20">
              <v:shape style="position:absolute;left:8764;top:1697;width:10;height:20" coordorigin="8764,1697" coordsize="10,20" path="m8764,1716l8773,1716,8773,1697,8764,1697,8764,1716xe" filled="true" fillcolor="#000000" stroked="false">
                <v:path arrowok="t"/>
                <v:fill type="solid"/>
              </v:shape>
            </v:group>
            <v:group style="position:absolute;left:8764;top:1716;width:10;height:20" coordorigin="8764,1716" coordsize="10,20">
              <v:shape style="position:absolute;left:8764;top:1716;width:10;height:20" coordorigin="8764,1716" coordsize="10,20" path="m8764,1736l8773,1736,8773,1716,8764,1716,8764,1736xe" filled="true" fillcolor="#000000" stroked="false">
                <v:path arrowok="t"/>
                <v:fill type="solid"/>
              </v:shape>
            </v:group>
            <v:group style="position:absolute;left:8764;top:1738;width:10;height:2" coordorigin="8764,1738" coordsize="10,2">
              <v:shape style="position:absolute;left:8764;top:1738;width:10;height:2" coordorigin="8764,1738" coordsize="10,0" path="m8764,1738l8773,1738e" filled="false" stroked="true" strokeweight=".24005pt" strokecolor="#000000">
                <v:path arrowok="t"/>
              </v:shape>
              <v:shape style="position:absolute;left:2400;top:1740;width:2079;height:10" type="#_x0000_t75" stroked="false">
                <v:imagedata r:id="rId74" o:title=""/>
              </v:shape>
              <v:shape style="position:absolute;left:4475;top:1740;width:5682;height:10" type="#_x0000_t75" stroked="false">
                <v:imagedata r:id="rId566" o:title=""/>
              </v:shape>
            </v:group>
            <v:group style="position:absolute;left:5929;top:1750;width:10;height:20" coordorigin="5929,1750" coordsize="10,20">
              <v:shape style="position:absolute;left:5929;top:1750;width:10;height:20" coordorigin="5929,1750" coordsize="10,20" path="m5929,1769l5939,1769,5939,1750,5929,1750,5929,1769xe" filled="true" fillcolor="#000000" stroked="false">
                <v:path arrowok="t"/>
                <v:fill type="solid"/>
              </v:shape>
            </v:group>
            <v:group style="position:absolute;left:5929;top:1769;width:10;height:20" coordorigin="5929,1769" coordsize="10,20">
              <v:shape style="position:absolute;left:5929;top:1769;width:10;height:20" coordorigin="5929,1769" coordsize="10,20" path="m5929,1788l5939,1788,5939,1769,5929,1769,5929,1788xe" filled="true" fillcolor="#000000" stroked="false">
                <v:path arrowok="t"/>
                <v:fill type="solid"/>
              </v:shape>
            </v:group>
            <v:group style="position:absolute;left:5929;top:1788;width:10;height:20" coordorigin="5929,1788" coordsize="10,20">
              <v:shape style="position:absolute;left:5929;top:1788;width:10;height:20" coordorigin="5929,1788" coordsize="10,20" path="m5929,1808l5939,1808,5939,1788,5929,1788,5929,1808xe" filled="true" fillcolor="#000000" stroked="false">
                <v:path arrowok="t"/>
                <v:fill type="solid"/>
              </v:shape>
            </v:group>
            <v:group style="position:absolute;left:5929;top:1808;width:10;height:20" coordorigin="5929,1808" coordsize="10,20">
              <v:shape style="position:absolute;left:5929;top:1808;width:10;height:20" coordorigin="5929,1808" coordsize="10,20" path="m5929,1827l5939,1827,5939,1808,5929,1808,5929,1827xe" filled="true" fillcolor="#000000" stroked="false">
                <v:path arrowok="t"/>
                <v:fill type="solid"/>
              </v:shape>
            </v:group>
            <v:group style="position:absolute;left:5929;top:1827;width:10;height:20" coordorigin="5929,1827" coordsize="10,20">
              <v:shape style="position:absolute;left:5929;top:1827;width:10;height:20" coordorigin="5929,1827" coordsize="10,20" path="m5929,1846l5939,1846,5939,1827,5929,1827,5929,1846xe" filled="true" fillcolor="#000000" stroked="false">
                <v:path arrowok="t"/>
                <v:fill type="solid"/>
              </v:shape>
            </v:group>
            <v:group style="position:absolute;left:5929;top:1846;width:10;height:20" coordorigin="5929,1846" coordsize="10,20">
              <v:shape style="position:absolute;left:5929;top:1846;width:10;height:20" coordorigin="5929,1846" coordsize="10,20" path="m5929,1865l5939,1865,5939,1846,5929,1846,5929,1865xe" filled="true" fillcolor="#000000" stroked="false">
                <v:path arrowok="t"/>
                <v:fill type="solid"/>
              </v:shape>
            </v:group>
            <v:group style="position:absolute;left:5929;top:1865;width:10;height:20" coordorigin="5929,1865" coordsize="10,20">
              <v:shape style="position:absolute;left:5929;top:1865;width:10;height:20" coordorigin="5929,1865" coordsize="10,20" path="m5929,1884l5939,1884,5939,1865,5929,1865,5929,1884xe" filled="true" fillcolor="#000000" stroked="false">
                <v:path arrowok="t"/>
                <v:fill type="solid"/>
              </v:shape>
            </v:group>
            <v:group style="position:absolute;left:5929;top:1884;width:10;height:20" coordorigin="5929,1884" coordsize="10,20">
              <v:shape style="position:absolute;left:5929;top:1884;width:10;height:20" coordorigin="5929,1884" coordsize="10,20" path="m5929,1904l5939,1904,5939,1884,5929,1884,5929,1904xe" filled="true" fillcolor="#000000" stroked="false">
                <v:path arrowok="t"/>
                <v:fill type="solid"/>
              </v:shape>
            </v:group>
            <v:group style="position:absolute;left:5929;top:1904;width:10;height:20" coordorigin="5929,1904" coordsize="10,20">
              <v:shape style="position:absolute;left:5929;top:1904;width:10;height:20" coordorigin="5929,1904" coordsize="10,20" path="m5929,1923l5939,1923,5939,1904,5929,1904,5929,1923xe" filled="true" fillcolor="#000000" stroked="false">
                <v:path arrowok="t"/>
                <v:fill type="solid"/>
              </v:shape>
            </v:group>
            <v:group style="position:absolute;left:5929;top:1923;width:10;height:20" coordorigin="5929,1923" coordsize="10,20">
              <v:shape style="position:absolute;left:5929;top:1923;width:10;height:20" coordorigin="5929,1923" coordsize="10,20" path="m5929,1942l5939,1942,5939,1923,5929,1923,5929,1942xe" filled="true" fillcolor="#000000" stroked="false">
                <v:path arrowok="t"/>
                <v:fill type="solid"/>
              </v:shape>
            </v:group>
            <v:group style="position:absolute;left:5929;top:1942;width:10;height:20" coordorigin="5929,1942" coordsize="10,20">
              <v:shape style="position:absolute;left:5929;top:1942;width:10;height:20" coordorigin="5929,1942" coordsize="10,20" path="m5929,1961l5939,1961,5939,1942,5929,1942,5929,1961xe" filled="true" fillcolor="#000000" stroked="false">
                <v:path arrowok="t"/>
                <v:fill type="solid"/>
              </v:shape>
            </v:group>
            <v:group style="position:absolute;left:5929;top:1961;width:10;height:20" coordorigin="5929,1961" coordsize="10,20">
              <v:shape style="position:absolute;left:5929;top:1961;width:10;height:20" coordorigin="5929,1961" coordsize="10,20" path="m5929,1980l5939,1980,5939,1961,5929,1961,5929,1980xe" filled="true" fillcolor="#000000" stroked="false">
                <v:path arrowok="t"/>
                <v:fill type="solid"/>
              </v:shape>
            </v:group>
            <v:group style="position:absolute;left:5929;top:1980;width:10;height:20" coordorigin="5929,1980" coordsize="10,20">
              <v:shape style="position:absolute;left:5929;top:1980;width:10;height:20" coordorigin="5929,1980" coordsize="10,20" path="m5929,2000l5939,2000,5939,1980,5929,1980,5929,2000xe" filled="true" fillcolor="#000000" stroked="false">
                <v:path arrowok="t"/>
                <v:fill type="solid"/>
              </v:shape>
            </v:group>
            <v:group style="position:absolute;left:5929;top:2000;width:10;height:20" coordorigin="5929,2000" coordsize="10,20">
              <v:shape style="position:absolute;left:5929;top:2000;width:10;height:20" coordorigin="5929,2000" coordsize="10,20" path="m5929,2019l5939,2019,5939,2000,5929,2000,5929,2019xe" filled="true" fillcolor="#000000" stroked="false">
                <v:path arrowok="t"/>
                <v:fill type="solid"/>
              </v:shape>
            </v:group>
            <v:group style="position:absolute;left:5929;top:2019;width:10;height:20" coordorigin="5929,2019" coordsize="10,20">
              <v:shape style="position:absolute;left:5929;top:2019;width:10;height:20" coordorigin="5929,2019" coordsize="10,20" path="m5929,2038l5939,2038,5939,2019,5929,2019,5929,2038xe" filled="true" fillcolor="#000000" stroked="false">
                <v:path arrowok="t"/>
                <v:fill type="solid"/>
              </v:shape>
            </v:group>
            <v:group style="position:absolute;left:5929;top:2038;width:10;height:20" coordorigin="5929,2038" coordsize="10,20">
              <v:shape style="position:absolute;left:5929;top:2038;width:10;height:20" coordorigin="5929,2038" coordsize="10,20" path="m5929,2057l5939,2057,5939,2038,5929,2038,5929,2057xe" filled="true" fillcolor="#000000" stroked="false">
                <v:path arrowok="t"/>
                <v:fill type="solid"/>
              </v:shape>
            </v:group>
            <v:group style="position:absolute;left:7348;top:1750;width:10;height:20" coordorigin="7348,1750" coordsize="10,20">
              <v:shape style="position:absolute;left:7348;top:1750;width:10;height:20" coordorigin="7348,1750" coordsize="10,20" path="m7348,1769l7357,1769,7357,1750,7348,1750,7348,1769xe" filled="true" fillcolor="#000000" stroked="false">
                <v:path arrowok="t"/>
                <v:fill type="solid"/>
              </v:shape>
            </v:group>
            <v:group style="position:absolute;left:7348;top:1769;width:10;height:20" coordorigin="7348,1769" coordsize="10,20">
              <v:shape style="position:absolute;left:7348;top:1769;width:10;height:20" coordorigin="7348,1769" coordsize="10,20" path="m7348,1788l7357,1788,7357,1769,7348,1769,7348,1788xe" filled="true" fillcolor="#000000" stroked="false">
                <v:path arrowok="t"/>
                <v:fill type="solid"/>
              </v:shape>
            </v:group>
            <v:group style="position:absolute;left:7348;top:1788;width:10;height:20" coordorigin="7348,1788" coordsize="10,20">
              <v:shape style="position:absolute;left:7348;top:1788;width:10;height:20" coordorigin="7348,1788" coordsize="10,20" path="m7348,1808l7357,1808,7357,1788,7348,1788,7348,1808xe" filled="true" fillcolor="#000000" stroked="false">
                <v:path arrowok="t"/>
                <v:fill type="solid"/>
              </v:shape>
            </v:group>
            <v:group style="position:absolute;left:7348;top:1808;width:10;height:20" coordorigin="7348,1808" coordsize="10,20">
              <v:shape style="position:absolute;left:7348;top:1808;width:10;height:20" coordorigin="7348,1808" coordsize="10,20" path="m7348,1827l7357,1827,7357,1808,7348,1808,7348,1827xe" filled="true" fillcolor="#000000" stroked="false">
                <v:path arrowok="t"/>
                <v:fill type="solid"/>
              </v:shape>
            </v:group>
            <v:group style="position:absolute;left:7348;top:1827;width:10;height:20" coordorigin="7348,1827" coordsize="10,20">
              <v:shape style="position:absolute;left:7348;top:1827;width:10;height:20" coordorigin="7348,1827" coordsize="10,20" path="m7348,1846l7357,1846,7357,1827,7348,1827,7348,1846xe" filled="true" fillcolor="#000000" stroked="false">
                <v:path arrowok="t"/>
                <v:fill type="solid"/>
              </v:shape>
            </v:group>
            <v:group style="position:absolute;left:7348;top:1846;width:10;height:20" coordorigin="7348,1846" coordsize="10,20">
              <v:shape style="position:absolute;left:7348;top:1846;width:10;height:20" coordorigin="7348,1846" coordsize="10,20" path="m7348,1865l7357,1865,7357,1846,7348,1846,7348,1865xe" filled="true" fillcolor="#000000" stroked="false">
                <v:path arrowok="t"/>
                <v:fill type="solid"/>
              </v:shape>
            </v:group>
            <v:group style="position:absolute;left:7348;top:1865;width:10;height:20" coordorigin="7348,1865" coordsize="10,20">
              <v:shape style="position:absolute;left:7348;top:1865;width:10;height:20" coordorigin="7348,1865" coordsize="10,20" path="m7348,1884l7357,1884,7357,1865,7348,1865,7348,1884xe" filled="true" fillcolor="#000000" stroked="false">
                <v:path arrowok="t"/>
                <v:fill type="solid"/>
              </v:shape>
            </v:group>
            <v:group style="position:absolute;left:7348;top:1884;width:10;height:20" coordorigin="7348,1884" coordsize="10,20">
              <v:shape style="position:absolute;left:7348;top:1884;width:10;height:20" coordorigin="7348,1884" coordsize="10,20" path="m7348,1904l7357,1904,7357,1884,7348,1884,7348,1904xe" filled="true" fillcolor="#000000" stroked="false">
                <v:path arrowok="t"/>
                <v:fill type="solid"/>
              </v:shape>
            </v:group>
            <v:group style="position:absolute;left:7348;top:1904;width:10;height:20" coordorigin="7348,1904" coordsize="10,20">
              <v:shape style="position:absolute;left:7348;top:1904;width:10;height:20" coordorigin="7348,1904" coordsize="10,20" path="m7348,1923l7357,1923,7357,1904,7348,1904,7348,1923xe" filled="true" fillcolor="#000000" stroked="false">
                <v:path arrowok="t"/>
                <v:fill type="solid"/>
              </v:shape>
            </v:group>
            <v:group style="position:absolute;left:7348;top:1923;width:10;height:20" coordorigin="7348,1923" coordsize="10,20">
              <v:shape style="position:absolute;left:7348;top:1923;width:10;height:20" coordorigin="7348,1923" coordsize="10,20" path="m7348,1942l7357,1942,7357,1923,7348,1923,7348,1942xe" filled="true" fillcolor="#000000" stroked="false">
                <v:path arrowok="t"/>
                <v:fill type="solid"/>
              </v:shape>
            </v:group>
            <v:group style="position:absolute;left:7348;top:1942;width:10;height:20" coordorigin="7348,1942" coordsize="10,20">
              <v:shape style="position:absolute;left:7348;top:1942;width:10;height:20" coordorigin="7348,1942" coordsize="10,20" path="m7348,1961l7357,1961,7357,1942,7348,1942,7348,1961xe" filled="true" fillcolor="#000000" stroked="false">
                <v:path arrowok="t"/>
                <v:fill type="solid"/>
              </v:shape>
            </v:group>
            <v:group style="position:absolute;left:7348;top:1961;width:10;height:20" coordorigin="7348,1961" coordsize="10,20">
              <v:shape style="position:absolute;left:7348;top:1961;width:10;height:20" coordorigin="7348,1961" coordsize="10,20" path="m7348,1980l7357,1980,7357,1961,7348,1961,7348,1980xe" filled="true" fillcolor="#000000" stroked="false">
                <v:path arrowok="t"/>
                <v:fill type="solid"/>
              </v:shape>
            </v:group>
            <v:group style="position:absolute;left:7348;top:1980;width:10;height:20" coordorigin="7348,1980" coordsize="10,20">
              <v:shape style="position:absolute;left:7348;top:1980;width:10;height:20" coordorigin="7348,1980" coordsize="10,20" path="m7348,2000l7357,2000,7357,1980,7348,1980,7348,2000xe" filled="true" fillcolor="#000000" stroked="false">
                <v:path arrowok="t"/>
                <v:fill type="solid"/>
              </v:shape>
            </v:group>
            <v:group style="position:absolute;left:7348;top:2000;width:10;height:20" coordorigin="7348,2000" coordsize="10,20">
              <v:shape style="position:absolute;left:7348;top:2000;width:10;height:20" coordorigin="7348,2000" coordsize="10,20" path="m7348,2019l7357,2019,7357,2000,7348,2000,7348,2019xe" filled="true" fillcolor="#000000" stroked="false">
                <v:path arrowok="t"/>
                <v:fill type="solid"/>
              </v:shape>
            </v:group>
            <v:group style="position:absolute;left:7348;top:2019;width:10;height:20" coordorigin="7348,2019" coordsize="10,20">
              <v:shape style="position:absolute;left:7348;top:2019;width:10;height:20" coordorigin="7348,2019" coordsize="10,20" path="m7348,2038l7357,2038,7357,2019,7348,2019,7348,2038xe" filled="true" fillcolor="#000000" stroked="false">
                <v:path arrowok="t"/>
                <v:fill type="solid"/>
              </v:shape>
            </v:group>
            <v:group style="position:absolute;left:7348;top:2038;width:10;height:20" coordorigin="7348,2038" coordsize="10,20">
              <v:shape style="position:absolute;left:7348;top:2038;width:10;height:20" coordorigin="7348,2038" coordsize="10,20" path="m7348,2057l7357,2057,7357,2038,7348,2038,7348,2057xe" filled="true" fillcolor="#000000" stroked="false">
                <v:path arrowok="t"/>
                <v:fill type="solid"/>
              </v:shape>
            </v:group>
            <v:group style="position:absolute;left:8764;top:1750;width:10;height:20" coordorigin="8764,1750" coordsize="10,20">
              <v:shape style="position:absolute;left:8764;top:1750;width:10;height:20" coordorigin="8764,1750" coordsize="10,20" path="m8764,1769l8773,1769,8773,1750,8764,1750,8764,1769xe" filled="true" fillcolor="#000000" stroked="false">
                <v:path arrowok="t"/>
                <v:fill type="solid"/>
              </v:shape>
            </v:group>
            <v:group style="position:absolute;left:8764;top:1769;width:10;height:20" coordorigin="8764,1769" coordsize="10,20">
              <v:shape style="position:absolute;left:8764;top:1769;width:10;height:20" coordorigin="8764,1769" coordsize="10,20" path="m8764,1788l8773,1788,8773,1769,8764,1769,8764,1788xe" filled="true" fillcolor="#000000" stroked="false">
                <v:path arrowok="t"/>
                <v:fill type="solid"/>
              </v:shape>
            </v:group>
            <v:group style="position:absolute;left:8764;top:1788;width:10;height:20" coordorigin="8764,1788" coordsize="10,20">
              <v:shape style="position:absolute;left:8764;top:1788;width:10;height:20" coordorigin="8764,1788" coordsize="10,20" path="m8764,1808l8773,1808,8773,1788,8764,1788,8764,1808xe" filled="true" fillcolor="#000000" stroked="false">
                <v:path arrowok="t"/>
                <v:fill type="solid"/>
              </v:shape>
            </v:group>
            <v:group style="position:absolute;left:8764;top:1808;width:10;height:20" coordorigin="8764,1808" coordsize="10,20">
              <v:shape style="position:absolute;left:8764;top:1808;width:10;height:20" coordorigin="8764,1808" coordsize="10,20" path="m8764,1827l8773,1827,8773,1808,8764,1808,8764,1827xe" filled="true" fillcolor="#000000" stroked="false">
                <v:path arrowok="t"/>
                <v:fill type="solid"/>
              </v:shape>
            </v:group>
            <v:group style="position:absolute;left:8764;top:1827;width:10;height:20" coordorigin="8764,1827" coordsize="10,20">
              <v:shape style="position:absolute;left:8764;top:1827;width:10;height:20" coordorigin="8764,1827" coordsize="10,20" path="m8764,1846l8773,1846,8773,1827,8764,1827,8764,1846xe" filled="true" fillcolor="#000000" stroked="false">
                <v:path arrowok="t"/>
                <v:fill type="solid"/>
              </v:shape>
            </v:group>
            <v:group style="position:absolute;left:8764;top:1846;width:10;height:20" coordorigin="8764,1846" coordsize="10,20">
              <v:shape style="position:absolute;left:8764;top:1846;width:10;height:20" coordorigin="8764,1846" coordsize="10,20" path="m8764,1865l8773,1865,8773,1846,8764,1846,8764,1865xe" filled="true" fillcolor="#000000" stroked="false">
                <v:path arrowok="t"/>
                <v:fill type="solid"/>
              </v:shape>
            </v:group>
            <v:group style="position:absolute;left:8764;top:1865;width:10;height:20" coordorigin="8764,1865" coordsize="10,20">
              <v:shape style="position:absolute;left:8764;top:1865;width:10;height:20" coordorigin="8764,1865" coordsize="10,20" path="m8764,1884l8773,1884,8773,1865,8764,1865,8764,1884xe" filled="true" fillcolor="#000000" stroked="false">
                <v:path arrowok="t"/>
                <v:fill type="solid"/>
              </v:shape>
            </v:group>
            <v:group style="position:absolute;left:8764;top:1884;width:10;height:20" coordorigin="8764,1884" coordsize="10,20">
              <v:shape style="position:absolute;left:8764;top:1884;width:10;height:20" coordorigin="8764,1884" coordsize="10,20" path="m8764,1904l8773,1904,8773,1884,8764,1884,8764,1904xe" filled="true" fillcolor="#000000" stroked="false">
                <v:path arrowok="t"/>
                <v:fill type="solid"/>
              </v:shape>
            </v:group>
            <v:group style="position:absolute;left:8764;top:1904;width:10;height:20" coordorigin="8764,1904" coordsize="10,20">
              <v:shape style="position:absolute;left:8764;top:1904;width:10;height:20" coordorigin="8764,1904" coordsize="10,20" path="m8764,1923l8773,1923,8773,1904,8764,1904,8764,1923xe" filled="true" fillcolor="#000000" stroked="false">
                <v:path arrowok="t"/>
                <v:fill type="solid"/>
              </v:shape>
            </v:group>
            <v:group style="position:absolute;left:8764;top:1923;width:10;height:20" coordorigin="8764,1923" coordsize="10,20">
              <v:shape style="position:absolute;left:8764;top:1923;width:10;height:20" coordorigin="8764,1923" coordsize="10,20" path="m8764,1942l8773,1942,8773,1923,8764,1923,8764,1942xe" filled="true" fillcolor="#000000" stroked="false">
                <v:path arrowok="t"/>
                <v:fill type="solid"/>
              </v:shape>
            </v:group>
            <v:group style="position:absolute;left:8764;top:1942;width:10;height:20" coordorigin="8764,1942" coordsize="10,20">
              <v:shape style="position:absolute;left:8764;top:1942;width:10;height:20" coordorigin="8764,1942" coordsize="10,20" path="m8764,1961l8773,1961,8773,1942,8764,1942,8764,1961xe" filled="true" fillcolor="#000000" stroked="false">
                <v:path arrowok="t"/>
                <v:fill type="solid"/>
              </v:shape>
            </v:group>
            <v:group style="position:absolute;left:8764;top:1961;width:10;height:20" coordorigin="8764,1961" coordsize="10,20">
              <v:shape style="position:absolute;left:8764;top:1961;width:10;height:20" coordorigin="8764,1961" coordsize="10,20" path="m8764,1980l8773,1980,8773,1961,8764,1961,8764,1980xe" filled="true" fillcolor="#000000" stroked="false">
                <v:path arrowok="t"/>
                <v:fill type="solid"/>
              </v:shape>
            </v:group>
            <v:group style="position:absolute;left:8764;top:1980;width:10;height:20" coordorigin="8764,1980" coordsize="10,20">
              <v:shape style="position:absolute;left:8764;top:1980;width:10;height:20" coordorigin="8764,1980" coordsize="10,20" path="m8764,2000l8773,2000,8773,1980,8764,1980,8764,2000xe" filled="true" fillcolor="#000000" stroked="false">
                <v:path arrowok="t"/>
                <v:fill type="solid"/>
              </v:shape>
            </v:group>
            <v:group style="position:absolute;left:8764;top:2000;width:10;height:20" coordorigin="8764,2000" coordsize="10,20">
              <v:shape style="position:absolute;left:8764;top:2000;width:10;height:20" coordorigin="8764,2000" coordsize="10,20" path="m8764,2019l8773,2019,8773,2000,8764,2000,8764,2019xe" filled="true" fillcolor="#000000" stroked="false">
                <v:path arrowok="t"/>
                <v:fill type="solid"/>
              </v:shape>
            </v:group>
            <v:group style="position:absolute;left:8764;top:2019;width:10;height:20" coordorigin="8764,2019" coordsize="10,20">
              <v:shape style="position:absolute;left:8764;top:2019;width:10;height:20" coordorigin="8764,2019" coordsize="10,20" path="m8764,2038l8773,2038,8773,2019,8764,2019,8764,2038xe" filled="true" fillcolor="#000000" stroked="false">
                <v:path arrowok="t"/>
                <v:fill type="solid"/>
              </v:shape>
            </v:group>
            <v:group style="position:absolute;left:8764;top:2038;width:10;height:20" coordorigin="8764,2038" coordsize="10,20">
              <v:shape style="position:absolute;left:8764;top:2038;width:10;height:20" coordorigin="8764,2038" coordsize="10,20" path="m8764,2057l8773,2057,8773,2038,8764,2038,8764,2057xe" filled="true" fillcolor="#000000" stroked="false">
                <v:path arrowok="t"/>
                <v:fill type="solid"/>
              </v:shape>
              <v:shape style="position:absolute;left:2400;top:1961;width:2098;height:110" type="#_x0000_t75" stroked="false">
                <v:imagedata r:id="rId561" o:title=""/>
              </v:shape>
              <v:shape style="position:absolute;left:4475;top:2057;width:1464;height:14" type="#_x0000_t75" stroked="false">
                <v:imagedata r:id="rId567" o:title=""/>
              </v:shape>
              <v:shape style="position:absolute;left:5924;top:2057;width:1433;height:14" type="#_x0000_t75" stroked="false">
                <v:imagedata r:id="rId568" o:title=""/>
              </v:shape>
              <v:shape style="position:absolute;left:7343;top:2057;width:1430;height:14" type="#_x0000_t75" stroked="false">
                <v:imagedata r:id="rId569" o:title=""/>
              </v:shape>
              <v:shape style="position:absolute;left:8759;top:2062;width:1397;height:10" type="#_x0000_t75" stroked="false">
                <v:imagedata r:id="rId565" o:title=""/>
              </v:shape>
            </v:group>
            <v:group style="position:absolute;left:5929;top:2072;width:10;height:20" coordorigin="5929,2072" coordsize="10,20">
              <v:shape style="position:absolute;left:5929;top:2072;width:10;height:20" coordorigin="5929,2072" coordsize="10,20" path="m5929,2091l5939,2091,5939,2072,5929,2072,5929,2091xe" filled="true" fillcolor="#000000" stroked="false">
                <v:path arrowok="t"/>
                <v:fill type="solid"/>
              </v:shape>
            </v:group>
            <v:group style="position:absolute;left:5929;top:2091;width:10;height:20" coordorigin="5929,2091" coordsize="10,20">
              <v:shape style="position:absolute;left:5929;top:2091;width:10;height:20" coordorigin="5929,2091" coordsize="10,20" path="m5929,2110l5939,2110,5939,2091,5929,2091,5929,2110xe" filled="true" fillcolor="#000000" stroked="false">
                <v:path arrowok="t"/>
                <v:fill type="solid"/>
              </v:shape>
            </v:group>
            <v:group style="position:absolute;left:5929;top:2110;width:10;height:20" coordorigin="5929,2110" coordsize="10,20">
              <v:shape style="position:absolute;left:5929;top:2110;width:10;height:20" coordorigin="5929,2110" coordsize="10,20" path="m5929,2129l5939,2129,5939,2110,5929,2110,5929,2129xe" filled="true" fillcolor="#000000" stroked="false">
                <v:path arrowok="t"/>
                <v:fill type="solid"/>
              </v:shape>
            </v:group>
            <v:group style="position:absolute;left:5929;top:2129;width:10;height:20" coordorigin="5929,2129" coordsize="10,20">
              <v:shape style="position:absolute;left:5929;top:2129;width:10;height:20" coordorigin="5929,2129" coordsize="10,20" path="m5929,2148l5939,2148,5939,2129,5929,2129,5929,2148xe" filled="true" fillcolor="#000000" stroked="false">
                <v:path arrowok="t"/>
                <v:fill type="solid"/>
              </v:shape>
            </v:group>
            <v:group style="position:absolute;left:5929;top:2148;width:10;height:20" coordorigin="5929,2148" coordsize="10,20">
              <v:shape style="position:absolute;left:5929;top:2148;width:10;height:20" coordorigin="5929,2148" coordsize="10,20" path="m5929,2168l5939,2168,5939,2148,5929,2148,5929,2168xe" filled="true" fillcolor="#000000" stroked="false">
                <v:path arrowok="t"/>
                <v:fill type="solid"/>
              </v:shape>
            </v:group>
            <v:group style="position:absolute;left:5929;top:2168;width:10;height:20" coordorigin="5929,2168" coordsize="10,20">
              <v:shape style="position:absolute;left:5929;top:2168;width:10;height:20" coordorigin="5929,2168" coordsize="10,20" path="m5929,2187l5939,2187,5939,2168,5929,2168,5929,2187xe" filled="true" fillcolor="#000000" stroked="false">
                <v:path arrowok="t"/>
                <v:fill type="solid"/>
              </v:shape>
            </v:group>
            <v:group style="position:absolute;left:5929;top:2187;width:10;height:20" coordorigin="5929,2187" coordsize="10,20">
              <v:shape style="position:absolute;left:5929;top:2187;width:10;height:20" coordorigin="5929,2187" coordsize="10,20" path="m5929,2206l5939,2206,5939,2187,5929,2187,5929,2206xe" filled="true" fillcolor="#000000" stroked="false">
                <v:path arrowok="t"/>
                <v:fill type="solid"/>
              </v:shape>
            </v:group>
            <v:group style="position:absolute;left:5929;top:2206;width:10;height:20" coordorigin="5929,2206" coordsize="10,20">
              <v:shape style="position:absolute;left:5929;top:2206;width:10;height:20" coordorigin="5929,2206" coordsize="10,20" path="m5929,2225l5939,2225,5939,2206,5929,2206,5929,2225xe" filled="true" fillcolor="#000000" stroked="false">
                <v:path arrowok="t"/>
                <v:fill type="solid"/>
              </v:shape>
            </v:group>
            <v:group style="position:absolute;left:5929;top:2225;width:10;height:20" coordorigin="5929,2225" coordsize="10,20">
              <v:shape style="position:absolute;left:5929;top:2225;width:10;height:20" coordorigin="5929,2225" coordsize="10,20" path="m5929,2244l5939,2244,5939,2225,5929,2225,5929,2244xe" filled="true" fillcolor="#000000" stroked="false">
                <v:path arrowok="t"/>
                <v:fill type="solid"/>
              </v:shape>
            </v:group>
            <v:group style="position:absolute;left:5929;top:2244;width:10;height:20" coordorigin="5929,2244" coordsize="10,20">
              <v:shape style="position:absolute;left:5929;top:2244;width:10;height:20" coordorigin="5929,2244" coordsize="10,20" path="m5929,2264l5939,2264,5939,2244,5929,2244,5929,2264xe" filled="true" fillcolor="#000000" stroked="false">
                <v:path arrowok="t"/>
                <v:fill type="solid"/>
              </v:shape>
            </v:group>
            <v:group style="position:absolute;left:5929;top:2264;width:10;height:20" coordorigin="5929,2264" coordsize="10,20">
              <v:shape style="position:absolute;left:5929;top:2264;width:10;height:20" coordorigin="5929,2264" coordsize="10,20" path="m5929,2283l5939,2283,5939,2264,5929,2264,5929,2283xe" filled="true" fillcolor="#000000" stroked="false">
                <v:path arrowok="t"/>
                <v:fill type="solid"/>
              </v:shape>
            </v:group>
            <v:group style="position:absolute;left:5929;top:2283;width:10;height:20" coordorigin="5929,2283" coordsize="10,20">
              <v:shape style="position:absolute;left:5929;top:2283;width:10;height:20" coordorigin="5929,2283" coordsize="10,20" path="m5929,2302l5939,2302,5939,2283,5929,2283,5929,2302xe" filled="true" fillcolor="#000000" stroked="false">
                <v:path arrowok="t"/>
                <v:fill type="solid"/>
              </v:shape>
            </v:group>
            <v:group style="position:absolute;left:5929;top:2302;width:10;height:20" coordorigin="5929,2302" coordsize="10,20">
              <v:shape style="position:absolute;left:5929;top:2302;width:10;height:20" coordorigin="5929,2302" coordsize="10,20" path="m5929,2321l5939,2321,5939,2302,5929,2302,5929,2321xe" filled="true" fillcolor="#000000" stroked="false">
                <v:path arrowok="t"/>
                <v:fill type="solid"/>
              </v:shape>
            </v:group>
            <v:group style="position:absolute;left:5929;top:2321;width:10;height:20" coordorigin="5929,2321" coordsize="10,20">
              <v:shape style="position:absolute;left:5929;top:2321;width:10;height:20" coordorigin="5929,2321" coordsize="10,20" path="m5929,2340l5939,2340,5939,2321,5929,2321,5929,2340xe" filled="true" fillcolor="#000000" stroked="false">
                <v:path arrowok="t"/>
                <v:fill type="solid"/>
              </v:shape>
            </v:group>
            <v:group style="position:absolute;left:5929;top:2340;width:10;height:20" coordorigin="5929,2340" coordsize="10,20">
              <v:shape style="position:absolute;left:5929;top:2340;width:10;height:20" coordorigin="5929,2340" coordsize="10,20" path="m5929,2360l5939,2360,5939,2340,5929,2340,5929,2360xe" filled="true" fillcolor="#000000" stroked="false">
                <v:path arrowok="t"/>
                <v:fill type="solid"/>
              </v:shape>
            </v:group>
            <v:group style="position:absolute;left:5929;top:2360;width:10;height:20" coordorigin="5929,2360" coordsize="10,20">
              <v:shape style="position:absolute;left:5929;top:2360;width:10;height:20" coordorigin="5929,2360" coordsize="10,20" path="m5929,2379l5939,2379,5939,2360,5929,2360,5929,2379xe" filled="true" fillcolor="#000000" stroked="false">
                <v:path arrowok="t"/>
                <v:fill type="solid"/>
              </v:shape>
            </v:group>
            <v:group style="position:absolute;left:7348;top:2072;width:10;height:20" coordorigin="7348,2072" coordsize="10,20">
              <v:shape style="position:absolute;left:7348;top:2072;width:10;height:20" coordorigin="7348,2072" coordsize="10,20" path="m7348,2091l7357,2091,7357,2072,7348,2072,7348,2091xe" filled="true" fillcolor="#000000" stroked="false">
                <v:path arrowok="t"/>
                <v:fill type="solid"/>
              </v:shape>
            </v:group>
            <v:group style="position:absolute;left:7348;top:2091;width:10;height:20" coordorigin="7348,2091" coordsize="10,20">
              <v:shape style="position:absolute;left:7348;top:2091;width:10;height:20" coordorigin="7348,2091" coordsize="10,20" path="m7348,2110l7357,2110,7357,2091,7348,2091,7348,2110xe" filled="true" fillcolor="#000000" stroked="false">
                <v:path arrowok="t"/>
                <v:fill type="solid"/>
              </v:shape>
            </v:group>
            <v:group style="position:absolute;left:7348;top:2110;width:10;height:20" coordorigin="7348,2110" coordsize="10,20">
              <v:shape style="position:absolute;left:7348;top:2110;width:10;height:20" coordorigin="7348,2110" coordsize="10,20" path="m7348,2129l7357,2129,7357,2110,7348,2110,7348,2129xe" filled="true" fillcolor="#000000" stroked="false">
                <v:path arrowok="t"/>
                <v:fill type="solid"/>
              </v:shape>
            </v:group>
            <v:group style="position:absolute;left:7348;top:2129;width:10;height:20" coordorigin="7348,2129" coordsize="10,20">
              <v:shape style="position:absolute;left:7348;top:2129;width:10;height:20" coordorigin="7348,2129" coordsize="10,20" path="m7348,2148l7357,2148,7357,2129,7348,2129,7348,2148xe" filled="true" fillcolor="#000000" stroked="false">
                <v:path arrowok="t"/>
                <v:fill type="solid"/>
              </v:shape>
            </v:group>
            <v:group style="position:absolute;left:7348;top:2148;width:10;height:20" coordorigin="7348,2148" coordsize="10,20">
              <v:shape style="position:absolute;left:7348;top:2148;width:10;height:20" coordorigin="7348,2148" coordsize="10,20" path="m7348,2168l7357,2168,7357,2148,7348,2148,7348,2168xe" filled="true" fillcolor="#000000" stroked="false">
                <v:path arrowok="t"/>
                <v:fill type="solid"/>
              </v:shape>
            </v:group>
            <v:group style="position:absolute;left:7348;top:2168;width:10;height:20" coordorigin="7348,2168" coordsize="10,20">
              <v:shape style="position:absolute;left:7348;top:2168;width:10;height:20" coordorigin="7348,2168" coordsize="10,20" path="m7348,2187l7357,2187,7357,2168,7348,2168,7348,2187xe" filled="true" fillcolor="#000000" stroked="false">
                <v:path arrowok="t"/>
                <v:fill type="solid"/>
              </v:shape>
            </v:group>
            <v:group style="position:absolute;left:7348;top:2187;width:10;height:20" coordorigin="7348,2187" coordsize="10,20">
              <v:shape style="position:absolute;left:7348;top:2187;width:10;height:20" coordorigin="7348,2187" coordsize="10,20" path="m7348,2206l7357,2206,7357,2187,7348,2187,7348,2206xe" filled="true" fillcolor="#000000" stroked="false">
                <v:path arrowok="t"/>
                <v:fill type="solid"/>
              </v:shape>
            </v:group>
            <v:group style="position:absolute;left:7348;top:2206;width:10;height:20" coordorigin="7348,2206" coordsize="10,20">
              <v:shape style="position:absolute;left:7348;top:2206;width:10;height:20" coordorigin="7348,2206" coordsize="10,20" path="m7348,2225l7357,2225,7357,2206,7348,2206,7348,2225xe" filled="true" fillcolor="#000000" stroked="false">
                <v:path arrowok="t"/>
                <v:fill type="solid"/>
              </v:shape>
            </v:group>
            <v:group style="position:absolute;left:7348;top:2225;width:10;height:20" coordorigin="7348,2225" coordsize="10,20">
              <v:shape style="position:absolute;left:7348;top:2225;width:10;height:20" coordorigin="7348,2225" coordsize="10,20" path="m7348,2244l7357,2244,7357,2225,7348,2225,7348,2244xe" filled="true" fillcolor="#000000" stroked="false">
                <v:path arrowok="t"/>
                <v:fill type="solid"/>
              </v:shape>
            </v:group>
            <v:group style="position:absolute;left:7348;top:2244;width:10;height:20" coordorigin="7348,2244" coordsize="10,20">
              <v:shape style="position:absolute;left:7348;top:2244;width:10;height:20" coordorigin="7348,2244" coordsize="10,20" path="m7348,2264l7357,2264,7357,2244,7348,2244,7348,2264xe" filled="true" fillcolor="#000000" stroked="false">
                <v:path arrowok="t"/>
                <v:fill type="solid"/>
              </v:shape>
            </v:group>
            <v:group style="position:absolute;left:7348;top:2264;width:10;height:20" coordorigin="7348,2264" coordsize="10,20">
              <v:shape style="position:absolute;left:7348;top:2264;width:10;height:20" coordorigin="7348,2264" coordsize="10,20" path="m7348,2283l7357,2283,7357,2264,7348,2264,7348,2283xe" filled="true" fillcolor="#000000" stroked="false">
                <v:path arrowok="t"/>
                <v:fill type="solid"/>
              </v:shape>
            </v:group>
            <v:group style="position:absolute;left:7348;top:2283;width:10;height:20" coordorigin="7348,2283" coordsize="10,20">
              <v:shape style="position:absolute;left:7348;top:2283;width:10;height:20" coordorigin="7348,2283" coordsize="10,20" path="m7348,2302l7357,2302,7357,2283,7348,2283,7348,2302xe" filled="true" fillcolor="#000000" stroked="false">
                <v:path arrowok="t"/>
                <v:fill type="solid"/>
              </v:shape>
            </v:group>
            <v:group style="position:absolute;left:7348;top:2302;width:10;height:20" coordorigin="7348,2302" coordsize="10,20">
              <v:shape style="position:absolute;left:7348;top:2302;width:10;height:20" coordorigin="7348,2302" coordsize="10,20" path="m7348,2321l7357,2321,7357,2302,7348,2302,7348,2321xe" filled="true" fillcolor="#000000" stroked="false">
                <v:path arrowok="t"/>
                <v:fill type="solid"/>
              </v:shape>
            </v:group>
            <v:group style="position:absolute;left:7348;top:2321;width:10;height:20" coordorigin="7348,2321" coordsize="10,20">
              <v:shape style="position:absolute;left:7348;top:2321;width:10;height:20" coordorigin="7348,2321" coordsize="10,20" path="m7348,2340l7357,2340,7357,2321,7348,2321,7348,2340xe" filled="true" fillcolor="#000000" stroked="false">
                <v:path arrowok="t"/>
                <v:fill type="solid"/>
              </v:shape>
            </v:group>
            <v:group style="position:absolute;left:7348;top:2340;width:10;height:20" coordorigin="7348,2340" coordsize="10,20">
              <v:shape style="position:absolute;left:7348;top:2340;width:10;height:20" coordorigin="7348,2340" coordsize="10,20" path="m7348,2360l7357,2360,7357,2340,7348,2340,7348,2360xe" filled="true" fillcolor="#000000" stroked="false">
                <v:path arrowok="t"/>
                <v:fill type="solid"/>
              </v:shape>
            </v:group>
            <v:group style="position:absolute;left:7348;top:2360;width:10;height:20" coordorigin="7348,2360" coordsize="10,20">
              <v:shape style="position:absolute;left:7348;top:2360;width:10;height:20" coordorigin="7348,2360" coordsize="10,20" path="m7348,2379l7357,2379,7357,2360,7348,2360,7348,2379xe" filled="true" fillcolor="#000000" stroked="false">
                <v:path arrowok="t"/>
                <v:fill type="solid"/>
              </v:shape>
            </v:group>
            <v:group style="position:absolute;left:8764;top:2072;width:10;height:20" coordorigin="8764,2072" coordsize="10,20">
              <v:shape style="position:absolute;left:8764;top:2072;width:10;height:20" coordorigin="8764,2072" coordsize="10,20" path="m8764,2091l8773,2091,8773,2072,8764,2072,8764,2091xe" filled="true" fillcolor="#000000" stroked="false">
                <v:path arrowok="t"/>
                <v:fill type="solid"/>
              </v:shape>
            </v:group>
            <v:group style="position:absolute;left:8764;top:2091;width:10;height:20" coordorigin="8764,2091" coordsize="10,20">
              <v:shape style="position:absolute;left:8764;top:2091;width:10;height:20" coordorigin="8764,2091" coordsize="10,20" path="m8764,2110l8773,2110,8773,2091,8764,2091,8764,2110xe" filled="true" fillcolor="#000000" stroked="false">
                <v:path arrowok="t"/>
                <v:fill type="solid"/>
              </v:shape>
            </v:group>
            <v:group style="position:absolute;left:8764;top:2110;width:10;height:20" coordorigin="8764,2110" coordsize="10,20">
              <v:shape style="position:absolute;left:8764;top:2110;width:10;height:20" coordorigin="8764,2110" coordsize="10,20" path="m8764,2129l8773,2129,8773,2110,8764,2110,8764,2129xe" filled="true" fillcolor="#000000" stroked="false">
                <v:path arrowok="t"/>
                <v:fill type="solid"/>
              </v:shape>
            </v:group>
            <v:group style="position:absolute;left:8764;top:2129;width:10;height:20" coordorigin="8764,2129" coordsize="10,20">
              <v:shape style="position:absolute;left:8764;top:2129;width:10;height:20" coordorigin="8764,2129" coordsize="10,20" path="m8764,2148l8773,2148,8773,2129,8764,2129,8764,2148xe" filled="true" fillcolor="#000000" stroked="false">
                <v:path arrowok="t"/>
                <v:fill type="solid"/>
              </v:shape>
            </v:group>
            <v:group style="position:absolute;left:8764;top:2148;width:10;height:20" coordorigin="8764,2148" coordsize="10,20">
              <v:shape style="position:absolute;left:8764;top:2148;width:10;height:20" coordorigin="8764,2148" coordsize="10,20" path="m8764,2168l8773,2168,8773,2148,8764,2148,8764,2168xe" filled="true" fillcolor="#000000" stroked="false">
                <v:path arrowok="t"/>
                <v:fill type="solid"/>
              </v:shape>
            </v:group>
            <v:group style="position:absolute;left:8764;top:2168;width:10;height:20" coordorigin="8764,2168" coordsize="10,20">
              <v:shape style="position:absolute;left:8764;top:2168;width:10;height:20" coordorigin="8764,2168" coordsize="10,20" path="m8764,2187l8773,2187,8773,2168,8764,2168,8764,2187xe" filled="true" fillcolor="#000000" stroked="false">
                <v:path arrowok="t"/>
                <v:fill type="solid"/>
              </v:shape>
            </v:group>
            <v:group style="position:absolute;left:8764;top:2187;width:10;height:20" coordorigin="8764,2187" coordsize="10,20">
              <v:shape style="position:absolute;left:8764;top:2187;width:10;height:20" coordorigin="8764,2187" coordsize="10,20" path="m8764,2206l8773,2206,8773,2187,8764,2187,8764,2206xe" filled="true" fillcolor="#000000" stroked="false">
                <v:path arrowok="t"/>
                <v:fill type="solid"/>
              </v:shape>
            </v:group>
            <v:group style="position:absolute;left:8764;top:2206;width:10;height:20" coordorigin="8764,2206" coordsize="10,20">
              <v:shape style="position:absolute;left:8764;top:2206;width:10;height:20" coordorigin="8764,2206" coordsize="10,20" path="m8764,2225l8773,2225,8773,2206,8764,2206,8764,2225xe" filled="true" fillcolor="#000000" stroked="false">
                <v:path arrowok="t"/>
                <v:fill type="solid"/>
              </v:shape>
            </v:group>
            <v:group style="position:absolute;left:8764;top:2225;width:10;height:20" coordorigin="8764,2225" coordsize="10,20">
              <v:shape style="position:absolute;left:8764;top:2225;width:10;height:20" coordorigin="8764,2225" coordsize="10,20" path="m8764,2244l8773,2244,8773,2225,8764,2225,8764,2244xe" filled="true" fillcolor="#000000" stroked="false">
                <v:path arrowok="t"/>
                <v:fill type="solid"/>
              </v:shape>
            </v:group>
            <v:group style="position:absolute;left:8764;top:2244;width:10;height:20" coordorigin="8764,2244" coordsize="10,20">
              <v:shape style="position:absolute;left:8764;top:2244;width:10;height:20" coordorigin="8764,2244" coordsize="10,20" path="m8764,2264l8773,2264,8773,2244,8764,2244,8764,2264xe" filled="true" fillcolor="#000000" stroked="false">
                <v:path arrowok="t"/>
                <v:fill type="solid"/>
              </v:shape>
            </v:group>
            <v:group style="position:absolute;left:8764;top:2264;width:10;height:20" coordorigin="8764,2264" coordsize="10,20">
              <v:shape style="position:absolute;left:8764;top:2264;width:10;height:20" coordorigin="8764,2264" coordsize="10,20" path="m8764,2283l8773,2283,8773,2264,8764,2264,8764,2283xe" filled="true" fillcolor="#000000" stroked="false">
                <v:path arrowok="t"/>
                <v:fill type="solid"/>
              </v:shape>
            </v:group>
            <v:group style="position:absolute;left:8764;top:2283;width:10;height:20" coordorigin="8764,2283" coordsize="10,20">
              <v:shape style="position:absolute;left:8764;top:2283;width:10;height:20" coordorigin="8764,2283" coordsize="10,20" path="m8764,2302l8773,2302,8773,2283,8764,2283,8764,2302xe" filled="true" fillcolor="#000000" stroked="false">
                <v:path arrowok="t"/>
                <v:fill type="solid"/>
              </v:shape>
            </v:group>
            <v:group style="position:absolute;left:8764;top:2302;width:10;height:20" coordorigin="8764,2302" coordsize="10,20">
              <v:shape style="position:absolute;left:8764;top:2302;width:10;height:20" coordorigin="8764,2302" coordsize="10,20" path="m8764,2321l8773,2321,8773,2302,8764,2302,8764,2321xe" filled="true" fillcolor="#000000" stroked="false">
                <v:path arrowok="t"/>
                <v:fill type="solid"/>
              </v:shape>
            </v:group>
            <v:group style="position:absolute;left:8764;top:2321;width:10;height:20" coordorigin="8764,2321" coordsize="10,20">
              <v:shape style="position:absolute;left:8764;top:2321;width:10;height:20" coordorigin="8764,2321" coordsize="10,20" path="m8764,2340l8773,2340,8773,2321,8764,2321,8764,2340xe" filled="true" fillcolor="#000000" stroked="false">
                <v:path arrowok="t"/>
                <v:fill type="solid"/>
              </v:shape>
            </v:group>
            <v:group style="position:absolute;left:8764;top:2340;width:10;height:20" coordorigin="8764,2340" coordsize="10,20">
              <v:shape style="position:absolute;left:8764;top:2340;width:10;height:20" coordorigin="8764,2340" coordsize="10,20" path="m8764,2360l8773,2360,8773,2340,8764,2340,8764,2360xe" filled="true" fillcolor="#000000" stroked="false">
                <v:path arrowok="t"/>
                <v:fill type="solid"/>
              </v:shape>
            </v:group>
            <v:group style="position:absolute;left:8764;top:2360;width:10;height:20" coordorigin="8764,2360" coordsize="10,20">
              <v:shape style="position:absolute;left:8764;top:2360;width:10;height:20" coordorigin="8764,2360" coordsize="10,20" path="m8764,2379l8773,2379,8773,2360,8764,2360,8764,2379xe" filled="true" fillcolor="#000000" stroked="false">
                <v:path arrowok="t"/>
                <v:fill type="solid"/>
              </v:shape>
              <v:shape style="position:absolute;left:2400;top:2283;width:2098;height:110" type="#_x0000_t75" stroked="false">
                <v:imagedata r:id="rId570" o:title=""/>
              </v:shape>
              <v:shape style="position:absolute;left:4475;top:2379;width:1464;height:14" type="#_x0000_t75" stroked="false">
                <v:imagedata r:id="rId567" o:title=""/>
              </v:shape>
              <v:shape style="position:absolute;left:5924;top:2379;width:1433;height:14" type="#_x0000_t75" stroked="false">
                <v:imagedata r:id="rId568" o:title=""/>
              </v:shape>
              <v:shape style="position:absolute;left:7343;top:2379;width:1430;height:14" type="#_x0000_t75" stroked="false">
                <v:imagedata r:id="rId571" o:title=""/>
              </v:shape>
              <v:shape style="position:absolute;left:8759;top:2384;width:1397;height:10" type="#_x0000_t75" stroked="false">
                <v:imagedata r:id="rId565" o:title=""/>
              </v:shape>
            </v:group>
            <v:group style="position:absolute;left:5929;top:2393;width:10;height:20" coordorigin="5929,2393" coordsize="10,20">
              <v:shape style="position:absolute;left:5929;top:2393;width:10;height:20" coordorigin="5929,2393" coordsize="10,20" path="m5929,2412l5939,2412,5939,2393,5929,2393,5929,2412xe" filled="true" fillcolor="#000000" stroked="false">
                <v:path arrowok="t"/>
                <v:fill type="solid"/>
              </v:shape>
            </v:group>
            <v:group style="position:absolute;left:5929;top:2412;width:10;height:20" coordorigin="5929,2412" coordsize="10,20">
              <v:shape style="position:absolute;left:5929;top:2412;width:10;height:20" coordorigin="5929,2412" coordsize="10,20" path="m5929,2432l5939,2432,5939,2412,5929,2412,5929,2432xe" filled="true" fillcolor="#000000" stroked="false">
                <v:path arrowok="t"/>
                <v:fill type="solid"/>
              </v:shape>
            </v:group>
            <v:group style="position:absolute;left:5929;top:2432;width:10;height:20" coordorigin="5929,2432" coordsize="10,20">
              <v:shape style="position:absolute;left:5929;top:2432;width:10;height:20" coordorigin="5929,2432" coordsize="10,20" path="m5929,2451l5939,2451,5939,2432,5929,2432,5929,2451xe" filled="true" fillcolor="#000000" stroked="false">
                <v:path arrowok="t"/>
                <v:fill type="solid"/>
              </v:shape>
            </v:group>
            <v:group style="position:absolute;left:5929;top:2451;width:10;height:20" coordorigin="5929,2451" coordsize="10,20">
              <v:shape style="position:absolute;left:5929;top:2451;width:10;height:20" coordorigin="5929,2451" coordsize="10,20" path="m5929,2470l5939,2470,5939,2451,5929,2451,5929,2470xe" filled="true" fillcolor="#000000" stroked="false">
                <v:path arrowok="t"/>
                <v:fill type="solid"/>
              </v:shape>
            </v:group>
            <v:group style="position:absolute;left:5929;top:2470;width:10;height:20" coordorigin="5929,2470" coordsize="10,20">
              <v:shape style="position:absolute;left:5929;top:2470;width:10;height:20" coordorigin="5929,2470" coordsize="10,20" path="m5929,2489l5939,2489,5939,2470,5929,2470,5929,2489xe" filled="true" fillcolor="#000000" stroked="false">
                <v:path arrowok="t"/>
                <v:fill type="solid"/>
              </v:shape>
            </v:group>
            <v:group style="position:absolute;left:5929;top:2489;width:10;height:20" coordorigin="5929,2489" coordsize="10,20">
              <v:shape style="position:absolute;left:5929;top:2489;width:10;height:20" coordorigin="5929,2489" coordsize="10,20" path="m5929,2508l5939,2508,5939,2489,5929,2489,5929,2508xe" filled="true" fillcolor="#000000" stroked="false">
                <v:path arrowok="t"/>
                <v:fill type="solid"/>
              </v:shape>
            </v:group>
            <v:group style="position:absolute;left:5929;top:2508;width:10;height:20" coordorigin="5929,2508" coordsize="10,20">
              <v:shape style="position:absolute;left:5929;top:2508;width:10;height:20" coordorigin="5929,2508" coordsize="10,20" path="m5929,2528l5939,2528,5939,2508,5929,2508,5929,2528xe" filled="true" fillcolor="#000000" stroked="false">
                <v:path arrowok="t"/>
                <v:fill type="solid"/>
              </v:shape>
            </v:group>
            <v:group style="position:absolute;left:5929;top:2528;width:10;height:20" coordorigin="5929,2528" coordsize="10,20">
              <v:shape style="position:absolute;left:5929;top:2528;width:10;height:20" coordorigin="5929,2528" coordsize="10,20" path="m5929,2547l5939,2547,5939,2528,5929,2528,5929,2547xe" filled="true" fillcolor="#000000" stroked="false">
                <v:path arrowok="t"/>
                <v:fill type="solid"/>
              </v:shape>
            </v:group>
            <v:group style="position:absolute;left:5929;top:2547;width:10;height:20" coordorigin="5929,2547" coordsize="10,20">
              <v:shape style="position:absolute;left:5929;top:2547;width:10;height:20" coordorigin="5929,2547" coordsize="10,20" path="m5929,2566l5939,2566,5939,2547,5929,2547,5929,2566xe" filled="true" fillcolor="#000000" stroked="false">
                <v:path arrowok="t"/>
                <v:fill type="solid"/>
              </v:shape>
            </v:group>
            <v:group style="position:absolute;left:5929;top:2566;width:10;height:20" coordorigin="5929,2566" coordsize="10,20">
              <v:shape style="position:absolute;left:5929;top:2566;width:10;height:20" coordorigin="5929,2566" coordsize="10,20" path="m5929,2585l5939,2585,5939,2566,5929,2566,5929,2585xe" filled="true" fillcolor="#000000" stroked="false">
                <v:path arrowok="t"/>
                <v:fill type="solid"/>
              </v:shape>
            </v:group>
            <v:group style="position:absolute;left:5929;top:2585;width:10;height:20" coordorigin="5929,2585" coordsize="10,20">
              <v:shape style="position:absolute;left:5929;top:2585;width:10;height:20" coordorigin="5929,2585" coordsize="10,20" path="m5929,2604l5939,2604,5939,2585,5929,2585,5929,2604xe" filled="true" fillcolor="#000000" stroked="false">
                <v:path arrowok="t"/>
                <v:fill type="solid"/>
              </v:shape>
            </v:group>
            <v:group style="position:absolute;left:5929;top:2604;width:10;height:20" coordorigin="5929,2604" coordsize="10,20">
              <v:shape style="position:absolute;left:5929;top:2604;width:10;height:20" coordorigin="5929,2604" coordsize="10,20" path="m5929,2624l5939,2624,5939,2604,5929,2604,5929,2624xe" filled="true" fillcolor="#000000" stroked="false">
                <v:path arrowok="t"/>
                <v:fill type="solid"/>
              </v:shape>
            </v:group>
            <v:group style="position:absolute;left:2386;top:2722;width:2094;height:2" coordorigin="2386,2722" coordsize="2094,2">
              <v:shape style="position:absolute;left:2386;top:2722;width:2094;height:2" coordorigin="2386,2722" coordsize="2094,0" path="m2386,2722l4479,2722e" filled="false" stroked="true" strokeweight="1.44pt" strokecolor="#000000">
                <v:path arrowok="t"/>
              </v:shape>
            </v:group>
            <v:group style="position:absolute;left:4479;top:2704;width:10;height:2" coordorigin="4479,2704" coordsize="10,2">
              <v:shape style="position:absolute;left:4479;top:2704;width:10;height:2" coordorigin="4479,2704" coordsize="10,0" path="m4479,2704l4489,2704e" filled="false" stroked="true" strokeweight=".35999pt" strokecolor="#000000">
                <v:path arrowok="t"/>
              </v:shape>
            </v:group>
            <v:group style="position:absolute;left:4479;top:2722;width:29;height:2" coordorigin="4479,2722" coordsize="29,2">
              <v:shape style="position:absolute;left:4479;top:2722;width:29;height:2" coordorigin="4479,2722" coordsize="29,0" path="m4479,2722l4508,2722e" filled="false" stroked="true" strokeweight="1.44pt" strokecolor="#000000">
                <v:path arrowok="t"/>
              </v:shape>
            </v:group>
            <v:group style="position:absolute;left:4508;top:2722;width:1421;height:2" coordorigin="4508,2722" coordsize="1421,2">
              <v:shape style="position:absolute;left:4508;top:2722;width:1421;height:2" coordorigin="4508,2722" coordsize="1421,0" path="m4508,2722l5929,2722e" filled="false" stroked="true" strokeweight="1.44pt" strokecolor="#000000">
                <v:path arrowok="t"/>
              </v:shape>
            </v:group>
            <v:group style="position:absolute;left:5929;top:2624;width:10;height:20" coordorigin="5929,2624" coordsize="10,20">
              <v:shape style="position:absolute;left:5929;top:2624;width:10;height:20" coordorigin="5929,2624" coordsize="10,20" path="m5929,2643l5939,2643,5939,2624,5929,2624,5929,2643xe" filled="true" fillcolor="#000000" stroked="false">
                <v:path arrowok="t"/>
                <v:fill type="solid"/>
              </v:shape>
            </v:group>
            <v:group style="position:absolute;left:5929;top:2643;width:10;height:20" coordorigin="5929,2643" coordsize="10,20">
              <v:shape style="position:absolute;left:5929;top:2643;width:10;height:20" coordorigin="5929,2643" coordsize="10,20" path="m5929,2662l5939,2662,5939,2643,5929,2643,5929,2662xe" filled="true" fillcolor="#000000" stroked="false">
                <v:path arrowok="t"/>
                <v:fill type="solid"/>
              </v:shape>
            </v:group>
            <v:group style="position:absolute;left:5929;top:2662;width:10;height:20" coordorigin="5929,2662" coordsize="10,20">
              <v:shape style="position:absolute;left:5929;top:2662;width:10;height:20" coordorigin="5929,2662" coordsize="10,20" path="m5929,2681l5939,2681,5939,2662,5929,2662,5929,2681xe" filled="true" fillcolor="#000000" stroked="false">
                <v:path arrowok="t"/>
                <v:fill type="solid"/>
              </v:shape>
            </v:group>
            <v:group style="position:absolute;left:5929;top:2681;width:10;height:20" coordorigin="5929,2681" coordsize="10,20">
              <v:shape style="position:absolute;left:5929;top:2681;width:10;height:20" coordorigin="5929,2681" coordsize="10,20" path="m5929,2700l5939,2700,5939,2681,5929,2681,5929,2700xe" filled="true" fillcolor="#000000" stroked="false">
                <v:path arrowok="t"/>
                <v:fill type="solid"/>
              </v:shape>
            </v:group>
            <v:group style="position:absolute;left:5929;top:2704;width:10;height:2" coordorigin="5929,2704" coordsize="10,2">
              <v:shape style="position:absolute;left:5929;top:2704;width:10;height:2" coordorigin="5929,2704" coordsize="10,0" path="m5929,2704l5939,2704e" filled="false" stroked="true" strokeweight=".35999pt" strokecolor="#000000">
                <v:path arrowok="t"/>
              </v:shape>
            </v:group>
            <v:group style="position:absolute;left:5929;top:2722;width:29;height:2" coordorigin="5929,2722" coordsize="29,2">
              <v:shape style="position:absolute;left:5929;top:2722;width:29;height:2" coordorigin="5929,2722" coordsize="29,0" path="m5929,2722l5958,2722e" filled="false" stroked="true" strokeweight="1.44pt" strokecolor="#000000">
                <v:path arrowok="t"/>
              </v:shape>
            </v:group>
            <v:group style="position:absolute;left:5958;top:2722;width:1391;height:2" coordorigin="5958,2722" coordsize="1391,2">
              <v:shape style="position:absolute;left:5958;top:2722;width:1391;height:2" coordorigin="5958,2722" coordsize="1391,0" path="m5958,2722l7348,2722e" filled="false" stroked="true" strokeweight="1.44pt" strokecolor="#000000">
                <v:path arrowok="t"/>
              </v:shape>
            </v:group>
            <v:group style="position:absolute;left:7348;top:2393;width:10;height:20" coordorigin="7348,2393" coordsize="10,20">
              <v:shape style="position:absolute;left:7348;top:2393;width:10;height:20" coordorigin="7348,2393" coordsize="10,20" path="m7348,2412l7357,2412,7357,2393,7348,2393,7348,2412xe" filled="true" fillcolor="#000000" stroked="false">
                <v:path arrowok="t"/>
                <v:fill type="solid"/>
              </v:shape>
            </v:group>
            <v:group style="position:absolute;left:7348;top:2412;width:10;height:20" coordorigin="7348,2412" coordsize="10,20">
              <v:shape style="position:absolute;left:7348;top:2412;width:10;height:20" coordorigin="7348,2412" coordsize="10,20" path="m7348,2432l7357,2432,7357,2412,7348,2412,7348,2432xe" filled="true" fillcolor="#000000" stroked="false">
                <v:path arrowok="t"/>
                <v:fill type="solid"/>
              </v:shape>
            </v:group>
            <v:group style="position:absolute;left:7348;top:2432;width:10;height:20" coordorigin="7348,2432" coordsize="10,20">
              <v:shape style="position:absolute;left:7348;top:2432;width:10;height:20" coordorigin="7348,2432" coordsize="10,20" path="m7348,2451l7357,2451,7357,2432,7348,2432,7348,2451xe" filled="true" fillcolor="#000000" stroked="false">
                <v:path arrowok="t"/>
                <v:fill type="solid"/>
              </v:shape>
            </v:group>
            <v:group style="position:absolute;left:7348;top:2451;width:10;height:20" coordorigin="7348,2451" coordsize="10,20">
              <v:shape style="position:absolute;left:7348;top:2451;width:10;height:20" coordorigin="7348,2451" coordsize="10,20" path="m7348,2470l7357,2470,7357,2451,7348,2451,7348,2470xe" filled="true" fillcolor="#000000" stroked="false">
                <v:path arrowok="t"/>
                <v:fill type="solid"/>
              </v:shape>
            </v:group>
            <v:group style="position:absolute;left:7348;top:2470;width:10;height:20" coordorigin="7348,2470" coordsize="10,20">
              <v:shape style="position:absolute;left:7348;top:2470;width:10;height:20" coordorigin="7348,2470" coordsize="10,20" path="m7348,2489l7357,2489,7357,2470,7348,2470,7348,2489xe" filled="true" fillcolor="#000000" stroked="false">
                <v:path arrowok="t"/>
                <v:fill type="solid"/>
              </v:shape>
            </v:group>
            <v:group style="position:absolute;left:7348;top:2489;width:10;height:20" coordorigin="7348,2489" coordsize="10,20">
              <v:shape style="position:absolute;left:7348;top:2489;width:10;height:20" coordorigin="7348,2489" coordsize="10,20" path="m7348,2508l7357,2508,7357,2489,7348,2489,7348,2508xe" filled="true" fillcolor="#000000" stroked="false">
                <v:path arrowok="t"/>
                <v:fill type="solid"/>
              </v:shape>
            </v:group>
            <v:group style="position:absolute;left:7348;top:2508;width:10;height:20" coordorigin="7348,2508" coordsize="10,20">
              <v:shape style="position:absolute;left:7348;top:2508;width:10;height:20" coordorigin="7348,2508" coordsize="10,20" path="m7348,2528l7357,2528,7357,2508,7348,2508,7348,2528xe" filled="true" fillcolor="#000000" stroked="false">
                <v:path arrowok="t"/>
                <v:fill type="solid"/>
              </v:shape>
            </v:group>
            <v:group style="position:absolute;left:7348;top:2528;width:10;height:20" coordorigin="7348,2528" coordsize="10,20">
              <v:shape style="position:absolute;left:7348;top:2528;width:10;height:20" coordorigin="7348,2528" coordsize="10,20" path="m7348,2547l7357,2547,7357,2528,7348,2528,7348,2547xe" filled="true" fillcolor="#000000" stroked="false">
                <v:path arrowok="t"/>
                <v:fill type="solid"/>
              </v:shape>
            </v:group>
            <v:group style="position:absolute;left:7348;top:2547;width:10;height:20" coordorigin="7348,2547" coordsize="10,20">
              <v:shape style="position:absolute;left:7348;top:2547;width:10;height:20" coordorigin="7348,2547" coordsize="10,20" path="m7348,2566l7357,2566,7357,2547,7348,2547,7348,2566xe" filled="true" fillcolor="#000000" stroked="false">
                <v:path arrowok="t"/>
                <v:fill type="solid"/>
              </v:shape>
            </v:group>
            <v:group style="position:absolute;left:7348;top:2566;width:10;height:20" coordorigin="7348,2566" coordsize="10,20">
              <v:shape style="position:absolute;left:7348;top:2566;width:10;height:20" coordorigin="7348,2566" coordsize="10,20" path="m7348,2585l7357,2585,7357,2566,7348,2566,7348,2585xe" filled="true" fillcolor="#000000" stroked="false">
                <v:path arrowok="t"/>
                <v:fill type="solid"/>
              </v:shape>
            </v:group>
            <v:group style="position:absolute;left:7348;top:2585;width:10;height:20" coordorigin="7348,2585" coordsize="10,20">
              <v:shape style="position:absolute;left:7348;top:2585;width:10;height:20" coordorigin="7348,2585" coordsize="10,20" path="m7348,2604l7357,2604,7357,2585,7348,2585,7348,2604xe" filled="true" fillcolor="#000000" stroked="false">
                <v:path arrowok="t"/>
                <v:fill type="solid"/>
              </v:shape>
            </v:group>
            <v:group style="position:absolute;left:7348;top:2604;width:10;height:20" coordorigin="7348,2604" coordsize="10,20">
              <v:shape style="position:absolute;left:7348;top:2604;width:10;height:20" coordorigin="7348,2604" coordsize="10,20" path="m7348,2624l7357,2624,7357,2604,7348,2604,7348,2624xe" filled="true" fillcolor="#000000" stroked="false">
                <v:path arrowok="t"/>
                <v:fill type="solid"/>
              </v:shape>
            </v:group>
            <v:group style="position:absolute;left:7348;top:2624;width:10;height:20" coordorigin="7348,2624" coordsize="10,20">
              <v:shape style="position:absolute;left:7348;top:2624;width:10;height:20" coordorigin="7348,2624" coordsize="10,20" path="m7348,2643l7357,2643,7357,2624,7348,2624,7348,2643xe" filled="true" fillcolor="#000000" stroked="false">
                <v:path arrowok="t"/>
                <v:fill type="solid"/>
              </v:shape>
            </v:group>
            <v:group style="position:absolute;left:7348;top:2643;width:10;height:20" coordorigin="7348,2643" coordsize="10,20">
              <v:shape style="position:absolute;left:7348;top:2643;width:10;height:20" coordorigin="7348,2643" coordsize="10,20" path="m7348,2662l7357,2662,7357,2643,7348,2643,7348,2662xe" filled="true" fillcolor="#000000" stroked="false">
                <v:path arrowok="t"/>
                <v:fill type="solid"/>
              </v:shape>
            </v:group>
            <v:group style="position:absolute;left:7348;top:2662;width:10;height:20" coordorigin="7348,2662" coordsize="10,20">
              <v:shape style="position:absolute;left:7348;top:2662;width:10;height:20" coordorigin="7348,2662" coordsize="10,20" path="m7348,2681l7357,2681,7357,2662,7348,2662,7348,2681xe" filled="true" fillcolor="#000000" stroked="false">
                <v:path arrowok="t"/>
                <v:fill type="solid"/>
              </v:shape>
            </v:group>
            <v:group style="position:absolute;left:7348;top:2681;width:10;height:20" coordorigin="7348,2681" coordsize="10,20">
              <v:shape style="position:absolute;left:7348;top:2681;width:10;height:20" coordorigin="7348,2681" coordsize="10,20" path="m7348,2700l7357,2700,7357,2681,7348,2681,7348,2700xe" filled="true" fillcolor="#000000" stroked="false">
                <v:path arrowok="t"/>
                <v:fill type="solid"/>
              </v:shape>
            </v:group>
            <v:group style="position:absolute;left:7348;top:2704;width:10;height:2" coordorigin="7348,2704" coordsize="10,2">
              <v:shape style="position:absolute;left:7348;top:2704;width:10;height:2" coordorigin="7348,2704" coordsize="10,0" path="m7348,2704l7357,2704e" filled="false" stroked="true" strokeweight=".35999pt" strokecolor="#000000">
                <v:path arrowok="t"/>
              </v:shape>
            </v:group>
            <v:group style="position:absolute;left:7348;top:2722;width:29;height:2" coordorigin="7348,2722" coordsize="29,2">
              <v:shape style="position:absolute;left:7348;top:2722;width:29;height:2" coordorigin="7348,2722" coordsize="29,0" path="m7348,2722l7377,2722e" filled="false" stroked="true" strokeweight="1.44pt" strokecolor="#000000">
                <v:path arrowok="t"/>
              </v:shape>
            </v:group>
            <v:group style="position:absolute;left:7377;top:2722;width:1388;height:2" coordorigin="7377,2722" coordsize="1388,2">
              <v:shape style="position:absolute;left:7377;top:2722;width:1388;height:2" coordorigin="7377,2722" coordsize="1388,0" path="m7377,2722l8764,2722e" filled="false" stroked="true" strokeweight="1.44pt" strokecolor="#000000">
                <v:path arrowok="t"/>
              </v:shape>
            </v:group>
            <v:group style="position:absolute;left:8764;top:2393;width:10;height:20" coordorigin="8764,2393" coordsize="10,20">
              <v:shape style="position:absolute;left:8764;top:2393;width:10;height:20" coordorigin="8764,2393" coordsize="10,20" path="m8764,2412l8773,2412,8773,2393,8764,2393,8764,2412xe" filled="true" fillcolor="#000000" stroked="false">
                <v:path arrowok="t"/>
                <v:fill type="solid"/>
              </v:shape>
            </v:group>
            <v:group style="position:absolute;left:8764;top:2412;width:10;height:20" coordorigin="8764,2412" coordsize="10,20">
              <v:shape style="position:absolute;left:8764;top:2412;width:10;height:20" coordorigin="8764,2412" coordsize="10,20" path="m8764,2432l8773,2432,8773,2412,8764,2412,8764,2432xe" filled="true" fillcolor="#000000" stroked="false">
                <v:path arrowok="t"/>
                <v:fill type="solid"/>
              </v:shape>
            </v:group>
            <v:group style="position:absolute;left:8764;top:2432;width:10;height:20" coordorigin="8764,2432" coordsize="10,20">
              <v:shape style="position:absolute;left:8764;top:2432;width:10;height:20" coordorigin="8764,2432" coordsize="10,20" path="m8764,2451l8773,2451,8773,2432,8764,2432,8764,2451xe" filled="true" fillcolor="#000000" stroked="false">
                <v:path arrowok="t"/>
                <v:fill type="solid"/>
              </v:shape>
            </v:group>
            <v:group style="position:absolute;left:8764;top:2451;width:10;height:20" coordorigin="8764,2451" coordsize="10,20">
              <v:shape style="position:absolute;left:8764;top:2451;width:10;height:20" coordorigin="8764,2451" coordsize="10,20" path="m8764,2470l8773,2470,8773,2451,8764,2451,8764,2470xe" filled="true" fillcolor="#000000" stroked="false">
                <v:path arrowok="t"/>
                <v:fill type="solid"/>
              </v:shape>
            </v:group>
            <v:group style="position:absolute;left:8764;top:2470;width:10;height:20" coordorigin="8764,2470" coordsize="10,20">
              <v:shape style="position:absolute;left:8764;top:2470;width:10;height:20" coordorigin="8764,2470" coordsize="10,20" path="m8764,2489l8773,2489,8773,2470,8764,2470,8764,2489xe" filled="true" fillcolor="#000000" stroked="false">
                <v:path arrowok="t"/>
                <v:fill type="solid"/>
              </v:shape>
            </v:group>
            <v:group style="position:absolute;left:8764;top:2489;width:10;height:20" coordorigin="8764,2489" coordsize="10,20">
              <v:shape style="position:absolute;left:8764;top:2489;width:10;height:20" coordorigin="8764,2489" coordsize="10,20" path="m8764,2508l8773,2508,8773,2489,8764,2489,8764,2508xe" filled="true" fillcolor="#000000" stroked="false">
                <v:path arrowok="t"/>
                <v:fill type="solid"/>
              </v:shape>
            </v:group>
            <v:group style="position:absolute;left:8764;top:2508;width:10;height:20" coordorigin="8764,2508" coordsize="10,20">
              <v:shape style="position:absolute;left:8764;top:2508;width:10;height:20" coordorigin="8764,2508" coordsize="10,20" path="m8764,2528l8773,2528,8773,2508,8764,2508,8764,2528xe" filled="true" fillcolor="#000000" stroked="false">
                <v:path arrowok="t"/>
                <v:fill type="solid"/>
              </v:shape>
            </v:group>
            <v:group style="position:absolute;left:8764;top:2528;width:10;height:20" coordorigin="8764,2528" coordsize="10,20">
              <v:shape style="position:absolute;left:8764;top:2528;width:10;height:20" coordorigin="8764,2528" coordsize="10,20" path="m8764,2547l8773,2547,8773,2528,8764,2528,8764,2547xe" filled="true" fillcolor="#000000" stroked="false">
                <v:path arrowok="t"/>
                <v:fill type="solid"/>
              </v:shape>
            </v:group>
            <v:group style="position:absolute;left:8764;top:2547;width:10;height:20" coordorigin="8764,2547" coordsize="10,20">
              <v:shape style="position:absolute;left:8764;top:2547;width:10;height:20" coordorigin="8764,2547" coordsize="10,20" path="m8764,2566l8773,2566,8773,2547,8764,2547,8764,2566xe" filled="true" fillcolor="#000000" stroked="false">
                <v:path arrowok="t"/>
                <v:fill type="solid"/>
              </v:shape>
            </v:group>
            <v:group style="position:absolute;left:8764;top:2566;width:10;height:20" coordorigin="8764,2566" coordsize="10,20">
              <v:shape style="position:absolute;left:8764;top:2566;width:10;height:20" coordorigin="8764,2566" coordsize="10,20" path="m8764,2585l8773,2585,8773,2566,8764,2566,8764,2585xe" filled="true" fillcolor="#000000" stroked="false">
                <v:path arrowok="t"/>
                <v:fill type="solid"/>
              </v:shape>
            </v:group>
            <v:group style="position:absolute;left:8764;top:2585;width:10;height:20" coordorigin="8764,2585" coordsize="10,20">
              <v:shape style="position:absolute;left:8764;top:2585;width:10;height:20" coordorigin="8764,2585" coordsize="10,20" path="m8764,2604l8773,2604,8773,2585,8764,2585,8764,2604xe" filled="true" fillcolor="#000000" stroked="false">
                <v:path arrowok="t"/>
                <v:fill type="solid"/>
              </v:shape>
            </v:group>
            <v:group style="position:absolute;left:8764;top:2604;width:10;height:20" coordorigin="8764,2604" coordsize="10,20">
              <v:shape style="position:absolute;left:8764;top:2604;width:10;height:20" coordorigin="8764,2604" coordsize="10,20" path="m8764,2624l8773,2624,8773,2604,8764,2604,8764,2624xe" filled="true" fillcolor="#000000" stroked="false">
                <v:path arrowok="t"/>
                <v:fill type="solid"/>
              </v:shape>
            </v:group>
            <v:group style="position:absolute;left:8764;top:2624;width:10;height:20" coordorigin="8764,2624" coordsize="10,20">
              <v:shape style="position:absolute;left:8764;top:2624;width:10;height:20" coordorigin="8764,2624" coordsize="10,20" path="m8764,2643l8773,2643,8773,2624,8764,2624,8764,2643xe" filled="true" fillcolor="#000000" stroked="false">
                <v:path arrowok="t"/>
                <v:fill type="solid"/>
              </v:shape>
            </v:group>
            <v:group style="position:absolute;left:8764;top:2643;width:10;height:20" coordorigin="8764,2643" coordsize="10,20">
              <v:shape style="position:absolute;left:8764;top:2643;width:10;height:20" coordorigin="8764,2643" coordsize="10,20" path="m8764,2662l8773,2662,8773,2643,8764,2643,8764,2662xe" filled="true" fillcolor="#000000" stroked="false">
                <v:path arrowok="t"/>
                <v:fill type="solid"/>
              </v:shape>
            </v:group>
            <v:group style="position:absolute;left:8764;top:2662;width:10;height:20" coordorigin="8764,2662" coordsize="10,20">
              <v:shape style="position:absolute;left:8764;top:2662;width:10;height:20" coordorigin="8764,2662" coordsize="10,20" path="m8764,2681l8773,2681,8773,2662,8764,2662,8764,2681xe" filled="true" fillcolor="#000000" stroked="false">
                <v:path arrowok="t"/>
                <v:fill type="solid"/>
              </v:shape>
            </v:group>
            <v:group style="position:absolute;left:8764;top:2681;width:10;height:20" coordorigin="8764,2681" coordsize="10,20">
              <v:shape style="position:absolute;left:8764;top:2681;width:10;height:20" coordorigin="8764,2681" coordsize="10,20" path="m8764,2700l8773,2700,8773,2681,8764,2681,8764,2700xe" filled="true" fillcolor="#000000" stroked="false">
                <v:path arrowok="t"/>
                <v:fill type="solid"/>
              </v:shape>
            </v:group>
            <v:group style="position:absolute;left:8764;top:2704;width:10;height:2" coordorigin="8764,2704" coordsize="10,2">
              <v:shape style="position:absolute;left:8764;top:2704;width:10;height:2" coordorigin="8764,2704" coordsize="10,0" path="m8764,2704l8773,2704e" filled="false" stroked="true" strokeweight=".35999pt" strokecolor="#000000">
                <v:path arrowok="t"/>
              </v:shape>
            </v:group>
            <v:group style="position:absolute;left:8764;top:2722;width:29;height:2" coordorigin="8764,2722" coordsize="29,2">
              <v:shape style="position:absolute;left:8764;top:2722;width:29;height:2" coordorigin="8764,2722" coordsize="29,0" path="m8764,2722l8793,2722e" filled="false" stroked="true" strokeweight="1.44pt" strokecolor="#000000">
                <v:path arrowok="t"/>
              </v:shape>
            </v:group>
            <v:group style="position:absolute;left:8793;top:2722;width:1364;height:2" coordorigin="8793,2722" coordsize="1364,2">
              <v:shape style="position:absolute;left:8793;top:2722;width:1364;height:2" coordorigin="8793,2722" coordsize="1364,0" path="m8793,2722l10156,2722e" filled="false" stroked="true" strokeweight="1.44pt" strokecolor="#000000">
                <v:path arrowok="t"/>
              </v:shape>
              <v:shape style="position:absolute;left:5557;top:4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394;top:4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3082;top:6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产品名称</w:t>
                      </w:r>
                    </w:p>
                  </w:txbxContent>
                </v:textbox>
                <w10:wrap type="none"/>
              </v:shape>
            </v:group>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主营业务（分产品）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778" w:type="dxa"/>
        <w:tblLayout w:type="fixed"/>
        <w:tblCellMar>
          <w:top w:w="0" w:type="dxa"/>
          <w:left w:w="0" w:type="dxa"/>
          <w:bottom w:w="0" w:type="dxa"/>
          <w:right w:w="0" w:type="dxa"/>
        </w:tblCellMar>
        <w:tblLook w:val="01E0"/>
      </w:tblPr>
      <w:tblGrid>
        <w:gridCol w:w="627"/>
        <w:gridCol w:w="377"/>
        <w:gridCol w:w="1042"/>
        <w:gridCol w:w="1450"/>
        <w:gridCol w:w="1419"/>
        <w:gridCol w:w="1416"/>
        <w:gridCol w:w="1350"/>
      </w:tblGrid>
      <w:tr>
        <w:trPr>
          <w:trHeight w:val="613" w:hRule="exact"/>
        </w:trPr>
        <w:tc>
          <w:tcPr>
            <w:tcW w:w="6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left="70"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377"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64" w:right="0"/>
              <w:jc w:val="left"/>
              <w:rPr>
                <w:rFonts w:ascii="宋体" w:hAnsi="宋体" w:cs="宋体" w:eastAsia="宋体" w:hint="default"/>
                <w:sz w:val="18"/>
                <w:szCs w:val="18"/>
              </w:rPr>
            </w:pPr>
            <w:r>
              <w:rPr>
                <w:rFonts w:ascii="宋体" w:hAnsi="宋体" w:cs="宋体" w:eastAsia="宋体" w:hint="default"/>
                <w:sz w:val="18"/>
                <w:szCs w:val="18"/>
              </w:rPr>
              <w:t>营业收入</w:t>
            </w:r>
          </w:p>
          <w:p>
            <w:pPr>
              <w:pStyle w:val="TableParagraph"/>
              <w:spacing w:line="240" w:lineRule="auto" w:before="159"/>
              <w:ind w:left="304" w:right="0"/>
              <w:jc w:val="left"/>
              <w:rPr>
                <w:rFonts w:ascii="Times New Roman" w:hAnsi="Times New Roman" w:cs="Times New Roman" w:eastAsia="Times New Roman" w:hint="default"/>
                <w:sz w:val="18"/>
                <w:szCs w:val="18"/>
              </w:rPr>
            </w:pPr>
            <w:r>
              <w:rPr>
                <w:rFonts w:ascii="Times New Roman"/>
                <w:sz w:val="18"/>
              </w:rPr>
              <w:t>23,886,877.06</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47" w:right="0"/>
              <w:jc w:val="left"/>
              <w:rPr>
                <w:rFonts w:ascii="宋体" w:hAnsi="宋体" w:cs="宋体" w:eastAsia="宋体" w:hint="default"/>
                <w:sz w:val="18"/>
                <w:szCs w:val="18"/>
              </w:rPr>
            </w:pPr>
            <w:r>
              <w:rPr>
                <w:rFonts w:ascii="宋体" w:hAnsi="宋体" w:cs="宋体" w:eastAsia="宋体" w:hint="default"/>
                <w:sz w:val="18"/>
                <w:szCs w:val="18"/>
              </w:rPr>
              <w:t>营业成本</w:t>
            </w:r>
          </w:p>
          <w:p>
            <w:pPr>
              <w:pStyle w:val="TableParagraph"/>
              <w:spacing w:line="240" w:lineRule="auto" w:before="159"/>
              <w:ind w:left="273" w:right="0"/>
              <w:jc w:val="left"/>
              <w:rPr>
                <w:rFonts w:ascii="Times New Roman" w:hAnsi="Times New Roman" w:cs="Times New Roman" w:eastAsia="Times New Roman" w:hint="default"/>
                <w:sz w:val="18"/>
                <w:szCs w:val="18"/>
              </w:rPr>
            </w:pPr>
            <w:r>
              <w:rPr>
                <w:rFonts w:ascii="Times New Roman"/>
                <w:sz w:val="18"/>
              </w:rPr>
              <w:t>13,677,965.68</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47" w:right="0"/>
              <w:jc w:val="left"/>
              <w:rPr>
                <w:rFonts w:ascii="宋体" w:hAnsi="宋体" w:cs="宋体" w:eastAsia="宋体" w:hint="default"/>
                <w:sz w:val="18"/>
                <w:szCs w:val="18"/>
              </w:rPr>
            </w:pPr>
            <w:r>
              <w:rPr>
                <w:rFonts w:ascii="宋体" w:hAnsi="宋体" w:cs="宋体" w:eastAsia="宋体" w:hint="default"/>
                <w:sz w:val="18"/>
                <w:szCs w:val="18"/>
              </w:rPr>
              <w:t>营业收入</w:t>
            </w:r>
          </w:p>
          <w:p>
            <w:pPr>
              <w:pStyle w:val="TableParagraph"/>
              <w:spacing w:line="240" w:lineRule="auto" w:before="159"/>
              <w:ind w:left="271" w:right="0"/>
              <w:jc w:val="left"/>
              <w:rPr>
                <w:rFonts w:ascii="Times New Roman" w:hAnsi="Times New Roman" w:cs="Times New Roman" w:eastAsia="Times New Roman" w:hint="default"/>
                <w:sz w:val="18"/>
                <w:szCs w:val="18"/>
              </w:rPr>
            </w:pPr>
            <w:r>
              <w:rPr>
                <w:rFonts w:ascii="Times New Roman"/>
                <w:sz w:val="18"/>
              </w:rPr>
              <w:t>21,268,580.36</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34" w:right="0"/>
              <w:jc w:val="left"/>
              <w:rPr>
                <w:rFonts w:ascii="宋体" w:hAnsi="宋体" w:cs="宋体" w:eastAsia="宋体" w:hint="default"/>
                <w:sz w:val="18"/>
                <w:szCs w:val="18"/>
              </w:rPr>
            </w:pPr>
            <w:r>
              <w:rPr>
                <w:rFonts w:ascii="宋体" w:hAnsi="宋体" w:cs="宋体" w:eastAsia="宋体" w:hint="default"/>
                <w:sz w:val="18"/>
                <w:szCs w:val="18"/>
              </w:rPr>
              <w:t>营业成本</w:t>
            </w:r>
          </w:p>
          <w:p>
            <w:pPr>
              <w:pStyle w:val="TableParagraph"/>
              <w:spacing w:line="240" w:lineRule="auto" w:before="159"/>
              <w:ind w:left="250" w:right="0"/>
              <w:jc w:val="left"/>
              <w:rPr>
                <w:rFonts w:ascii="Times New Roman" w:hAnsi="Times New Roman" w:cs="Times New Roman" w:eastAsia="Times New Roman" w:hint="default"/>
                <w:sz w:val="18"/>
                <w:szCs w:val="18"/>
              </w:rPr>
            </w:pPr>
            <w:r>
              <w:rPr>
                <w:rFonts w:ascii="Times New Roman"/>
                <w:sz w:val="18"/>
              </w:rPr>
              <w:t>11,356,546.61</w:t>
            </w:r>
          </w:p>
        </w:tc>
      </w:tr>
      <w:tr>
        <w:trPr>
          <w:trHeight w:val="68" w:hRule="exact"/>
        </w:trPr>
        <w:tc>
          <w:tcPr>
            <w:tcW w:w="627" w:type="dxa"/>
            <w:tcBorders>
              <w:top w:val="nil" w:sz="6" w:space="0" w:color="auto"/>
              <w:left w:val="nil" w:sz="6" w:space="0" w:color="auto"/>
              <w:bottom w:val="nil" w:sz="6" w:space="0" w:color="auto"/>
              <w:right w:val="nil" w:sz="6" w:space="0" w:color="auto"/>
            </w:tcBorders>
          </w:tcPr>
          <w:p>
            <w:pPr/>
          </w:p>
        </w:tc>
        <w:tc>
          <w:tcPr>
            <w:tcW w:w="377"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r>
      <w:tr>
        <w:trPr>
          <w:trHeight w:val="319" w:hRule="exact"/>
        </w:trPr>
        <w:tc>
          <w:tcPr>
            <w:tcW w:w="627"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18"/>
                <w:szCs w:val="18"/>
              </w:rPr>
            </w:pPr>
            <w:r>
              <w:rPr>
                <w:rFonts w:ascii="宋体" w:hAnsi="宋体" w:cs="宋体" w:eastAsia="宋体" w:hint="default"/>
                <w:sz w:val="18"/>
                <w:szCs w:val="18"/>
              </w:rPr>
              <w:t>卡类</w:t>
            </w:r>
          </w:p>
        </w:tc>
        <w:tc>
          <w:tcPr>
            <w:tcW w:w="377"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630,241,746.90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395,692,195.63</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518,008,241.58</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8"/>
              <w:jc w:val="right"/>
              <w:rPr>
                <w:rFonts w:ascii="Times New Roman" w:hAnsi="Times New Roman" w:cs="Times New Roman" w:eastAsia="Times New Roman" w:hint="default"/>
                <w:sz w:val="18"/>
                <w:szCs w:val="18"/>
              </w:rPr>
            </w:pPr>
            <w:r>
              <w:rPr>
                <w:rFonts w:ascii="Times New Roman"/>
                <w:spacing w:val="-1"/>
                <w:sz w:val="18"/>
              </w:rPr>
              <w:t>342,046,167.12</w:t>
            </w:r>
          </w:p>
        </w:tc>
      </w:tr>
      <w:tr>
        <w:trPr>
          <w:trHeight w:val="256" w:hRule="exact"/>
        </w:trPr>
        <w:tc>
          <w:tcPr>
            <w:tcW w:w="62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377"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8"/>
              <w:jc w:val="right"/>
              <w:rPr>
                <w:rFonts w:ascii="Times New Roman" w:hAnsi="Times New Roman" w:cs="Times New Roman" w:eastAsia="Times New Roman" w:hint="default"/>
                <w:sz w:val="18"/>
                <w:szCs w:val="18"/>
              </w:rPr>
            </w:pPr>
            <w:r>
              <w:rPr>
                <w:rFonts w:ascii="Times New Roman"/>
                <w:spacing w:val="-1"/>
                <w:sz w:val="18"/>
              </w:rPr>
              <w:t>116,685,456.37</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104,420,583.85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8"/>
              <w:jc w:val="right"/>
              <w:rPr>
                <w:rFonts w:ascii="Times New Roman" w:hAnsi="Times New Roman" w:cs="Times New Roman" w:eastAsia="Times New Roman" w:hint="default"/>
                <w:sz w:val="18"/>
                <w:szCs w:val="18"/>
              </w:rPr>
            </w:pPr>
            <w:r>
              <w:rPr>
                <w:rFonts w:ascii="Times New Roman"/>
                <w:spacing w:val="-1"/>
                <w:sz w:val="18"/>
              </w:rPr>
              <w:t>118,436,987.24</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70"/>
              <w:jc w:val="right"/>
              <w:rPr>
                <w:rFonts w:ascii="Times New Roman" w:hAnsi="Times New Roman" w:cs="Times New Roman" w:eastAsia="Times New Roman" w:hint="default"/>
                <w:sz w:val="18"/>
                <w:szCs w:val="18"/>
              </w:rPr>
            </w:pPr>
            <w:r>
              <w:rPr>
                <w:rFonts w:ascii="Times New Roman"/>
                <w:spacing w:val="-2"/>
                <w:sz w:val="18"/>
              </w:rPr>
              <w:t>111,272,936.57</w:t>
            </w:r>
          </w:p>
        </w:tc>
      </w:tr>
      <w:tr>
        <w:trPr>
          <w:trHeight w:val="68" w:hRule="exact"/>
        </w:trPr>
        <w:tc>
          <w:tcPr>
            <w:tcW w:w="627" w:type="dxa"/>
            <w:tcBorders>
              <w:top w:val="nil" w:sz="6" w:space="0" w:color="auto"/>
              <w:left w:val="nil" w:sz="6" w:space="0" w:color="auto"/>
              <w:bottom w:val="nil" w:sz="6" w:space="0" w:color="auto"/>
              <w:right w:val="nil" w:sz="6" w:space="0" w:color="auto"/>
            </w:tcBorders>
          </w:tcPr>
          <w:p>
            <w:pPr/>
          </w:p>
        </w:tc>
        <w:tc>
          <w:tcPr>
            <w:tcW w:w="377"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r>
      <w:tr>
        <w:trPr>
          <w:trHeight w:val="254" w:hRule="exact"/>
        </w:trPr>
        <w:tc>
          <w:tcPr>
            <w:tcW w:w="627"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18"/>
                <w:szCs w:val="18"/>
              </w:rPr>
            </w:pPr>
            <w:r>
              <w:rPr>
                <w:rFonts w:ascii="宋体" w:hAnsi="宋体" w:cs="宋体" w:eastAsia="宋体" w:hint="default"/>
                <w:sz w:val="18"/>
                <w:szCs w:val="18"/>
              </w:rPr>
              <w:t>软件类</w:t>
            </w:r>
          </w:p>
        </w:tc>
        <w:tc>
          <w:tcPr>
            <w:tcW w:w="377"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1,020,188.05</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818,884.95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538,128.11</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8"/>
              <w:jc w:val="right"/>
              <w:rPr>
                <w:rFonts w:ascii="Times New Roman" w:hAnsi="Times New Roman" w:cs="Times New Roman" w:eastAsia="Times New Roman" w:hint="default"/>
                <w:sz w:val="18"/>
                <w:szCs w:val="18"/>
              </w:rPr>
            </w:pPr>
            <w:r>
              <w:rPr>
                <w:rFonts w:ascii="Times New Roman"/>
                <w:spacing w:val="-1"/>
                <w:sz w:val="18"/>
              </w:rPr>
              <w:t>459,521.06</w:t>
            </w:r>
          </w:p>
        </w:tc>
      </w:tr>
      <w:tr>
        <w:trPr>
          <w:trHeight w:val="68" w:hRule="exact"/>
        </w:trPr>
        <w:tc>
          <w:tcPr>
            <w:tcW w:w="627" w:type="dxa"/>
            <w:tcBorders>
              <w:top w:val="nil" w:sz="6" w:space="0" w:color="auto"/>
              <w:left w:val="nil" w:sz="6" w:space="0" w:color="auto"/>
              <w:bottom w:val="nil" w:sz="6" w:space="0" w:color="auto"/>
              <w:right w:val="nil" w:sz="6" w:space="0" w:color="auto"/>
            </w:tcBorders>
          </w:tcPr>
          <w:p>
            <w:pPr/>
          </w:p>
        </w:tc>
        <w:tc>
          <w:tcPr>
            <w:tcW w:w="377"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r>
      <w:tr>
        <w:trPr>
          <w:trHeight w:val="329" w:hRule="exact"/>
        </w:trPr>
        <w:tc>
          <w:tcPr>
            <w:tcW w:w="627" w:type="dxa"/>
            <w:tcBorders>
              <w:top w:val="nil" w:sz="6" w:space="0" w:color="auto"/>
              <w:left w:val="nil" w:sz="6" w:space="0" w:color="auto"/>
              <w:bottom w:val="nil" w:sz="6" w:space="0" w:color="auto"/>
              <w:right w:val="nil" w:sz="6" w:space="0" w:color="auto"/>
            </w:tcBorders>
          </w:tcPr>
          <w:p>
            <w:pPr/>
          </w:p>
        </w:tc>
        <w:tc>
          <w:tcPr>
            <w:tcW w:w="37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9"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04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36"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771,834,268.38</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9"/>
              <w:jc w:val="right"/>
              <w:rPr>
                <w:rFonts w:ascii="Times New Roman" w:hAnsi="Times New Roman" w:cs="Times New Roman" w:eastAsia="Times New Roman" w:hint="default"/>
                <w:sz w:val="18"/>
                <w:szCs w:val="18"/>
              </w:rPr>
            </w:pPr>
            <w:r>
              <w:rPr>
                <w:rFonts w:ascii="Times New Roman"/>
                <w:spacing w:val="-1"/>
                <w:sz w:val="18"/>
              </w:rPr>
              <w:t>514,609,630.11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658,251,937.29</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8"/>
                <w:szCs w:val="18"/>
              </w:rPr>
            </w:pPr>
            <w:r>
              <w:rPr>
                <w:rFonts w:ascii="Times New Roman"/>
                <w:spacing w:val="-1"/>
                <w:sz w:val="18"/>
              </w:rPr>
              <w:t>465,135,171.36</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tabs>
          <w:tab w:pos="1395" w:val="left" w:leader="none"/>
        </w:tabs>
        <w:spacing w:before="36"/>
        <w:ind w:left="858" w:right="1782" w:firstLine="0"/>
        <w:jc w:val="left"/>
        <w:rPr>
          <w:rFonts w:ascii="宋体" w:hAnsi="宋体" w:cs="宋体" w:eastAsia="宋体" w:hint="default"/>
          <w:sz w:val="21"/>
          <w:szCs w:val="21"/>
        </w:rPr>
      </w:pPr>
      <w:r>
        <w:rPr/>
        <w:pict>
          <v:group style="position:absolute;margin-left:118.580002pt;margin-top:17.063669pt;width:390pt;height:89.3pt;mso-position-horizontal-relative:page;mso-position-vertical-relative:paragraph;z-index:-1301824" coordorigin="2372,341" coordsize="7800,1786">
            <v:group style="position:absolute;left:2400;top:356;width:2079;height:2" coordorigin="2400,356" coordsize="2079,2">
              <v:shape style="position:absolute;left:2400;top:356;width:2079;height:2" coordorigin="2400,356" coordsize="2079,0" path="m2400,356l4479,356e" filled="false" stroked="true" strokeweight="1.44pt" strokecolor="#000000">
                <v:path arrowok="t"/>
              </v:shape>
              <v:shape style="position:absolute;left:4479;top:370;width:10;height:2" type="#_x0000_t75" stroked="false">
                <v:imagedata r:id="rId557" o:title=""/>
              </v:shape>
            </v:group>
            <v:group style="position:absolute;left:4479;top:356;width:29;height:2" coordorigin="4479,356" coordsize="29,2">
              <v:shape style="position:absolute;left:4479;top:356;width:29;height:2" coordorigin="4479,356" coordsize="29,0" path="m4479,356l4508,356e" filled="false" stroked="true" strokeweight="1.44pt" strokecolor="#000000">
                <v:path arrowok="t"/>
              </v:shape>
            </v:group>
            <v:group style="position:absolute;left:4508;top:356;width:2809;height:2" coordorigin="4508,356" coordsize="2809,2">
              <v:shape style="position:absolute;left:4508;top:356;width:2809;height:2" coordorigin="4508,356" coordsize="2809,0" path="m4508,356l7317,356e" filled="false" stroked="true" strokeweight="1.44pt" strokecolor="#000000">
                <v:path arrowok="t"/>
              </v:shape>
              <v:shape style="position:absolute;left:7317;top:370;width:10;height:2" type="#_x0000_t75" stroked="false">
                <v:imagedata r:id="rId557" o:title=""/>
              </v:shape>
            </v:group>
            <v:group style="position:absolute;left:7317;top:356;width:29;height:2" coordorigin="7317,356" coordsize="29,2">
              <v:shape style="position:absolute;left:7317;top:356;width:29;height:2" coordorigin="7317,356" coordsize="29,0" path="m7317,356l7345,356e" filled="false" stroked="true" strokeweight="1.44pt" strokecolor="#000000">
                <v:path arrowok="t"/>
              </v:shape>
            </v:group>
            <v:group style="position:absolute;left:7345;top:356;width:2811;height:2" coordorigin="7345,356" coordsize="2811,2">
              <v:shape style="position:absolute;left:7345;top:356;width:2811;height:2" coordorigin="7345,356" coordsize="2811,0" path="m7345,356l10156,356e" filled="false" stroked="true" strokeweight="1.44pt" strokecolor="#000000">
                <v:path arrowok="t"/>
              </v:shape>
            </v:group>
            <v:group style="position:absolute;left:4479;top:372;width:10;height:20" coordorigin="4479,372" coordsize="10,20">
              <v:shape style="position:absolute;left:4479;top:372;width:10;height:20" coordorigin="4479,372" coordsize="10,20" path="m4479,392l4489,392,4489,372,4479,372,4479,392xe" filled="true" fillcolor="#000000" stroked="false">
                <v:path arrowok="t"/>
                <v:fill type="solid"/>
              </v:shape>
            </v:group>
            <v:group style="position:absolute;left:4479;top:392;width:10;height:20" coordorigin="4479,392" coordsize="10,20">
              <v:shape style="position:absolute;left:4479;top:392;width:10;height:20" coordorigin="4479,392" coordsize="10,20" path="m4479,411l4489,411,4489,392,4479,392,4479,411xe" filled="true" fillcolor="#000000" stroked="false">
                <v:path arrowok="t"/>
                <v:fill type="solid"/>
              </v:shape>
            </v:group>
            <v:group style="position:absolute;left:4479;top:411;width:10;height:20" coordorigin="4479,411" coordsize="10,20">
              <v:shape style="position:absolute;left:4479;top:411;width:10;height:20" coordorigin="4479,411" coordsize="10,20" path="m4479,430l4489,430,4489,411,4479,411,4479,430xe" filled="true" fillcolor="#000000" stroked="false">
                <v:path arrowok="t"/>
                <v:fill type="solid"/>
              </v:shape>
            </v:group>
            <v:group style="position:absolute;left:4479;top:430;width:10;height:20" coordorigin="4479,430" coordsize="10,20">
              <v:shape style="position:absolute;left:4479;top:430;width:10;height:20" coordorigin="4479,430" coordsize="10,20" path="m4479,449l4489,449,4489,430,4479,430,4479,449xe" filled="true" fillcolor="#000000" stroked="false">
                <v:path arrowok="t"/>
                <v:fill type="solid"/>
              </v:shape>
            </v:group>
            <v:group style="position:absolute;left:4479;top:449;width:10;height:20" coordorigin="4479,449" coordsize="10,20">
              <v:shape style="position:absolute;left:4479;top:449;width:10;height:20" coordorigin="4479,449" coordsize="10,20" path="m4479,468l4489,468,4489,449,4479,449,4479,468xe" filled="true" fillcolor="#000000" stroked="false">
                <v:path arrowok="t"/>
                <v:fill type="solid"/>
              </v:shape>
            </v:group>
            <v:group style="position:absolute;left:4479;top:468;width:10;height:20" coordorigin="4479,468" coordsize="10,20">
              <v:shape style="position:absolute;left:4479;top:468;width:10;height:20" coordorigin="4479,468" coordsize="10,20" path="m4479,488l4489,488,4489,468,4479,468,4479,488xe" filled="true" fillcolor="#000000" stroked="false">
                <v:path arrowok="t"/>
                <v:fill type="solid"/>
              </v:shape>
            </v:group>
            <v:group style="position:absolute;left:4479;top:488;width:10;height:20" coordorigin="4479,488" coordsize="10,20">
              <v:shape style="position:absolute;left:4479;top:488;width:10;height:20" coordorigin="4479,488" coordsize="10,20" path="m4479,507l4489,507,4489,488,4479,488,4479,507xe" filled="true" fillcolor="#000000" stroked="false">
                <v:path arrowok="t"/>
                <v:fill type="solid"/>
              </v:shape>
            </v:group>
            <v:group style="position:absolute;left:4479;top:507;width:10;height:20" coordorigin="4479,507" coordsize="10,20">
              <v:shape style="position:absolute;left:4479;top:507;width:10;height:20" coordorigin="4479,507" coordsize="10,20" path="m4479,526l4489,526,4489,507,4479,507,4479,526xe" filled="true" fillcolor="#000000" stroked="false">
                <v:path arrowok="t"/>
                <v:fill type="solid"/>
              </v:shape>
            </v:group>
            <v:group style="position:absolute;left:4479;top:526;width:10;height:20" coordorigin="4479,526" coordsize="10,20">
              <v:shape style="position:absolute;left:4479;top:526;width:10;height:20" coordorigin="4479,526" coordsize="10,20" path="m4479,545l4489,545,4489,526,4479,526,4479,545xe" filled="true" fillcolor="#000000" stroked="false">
                <v:path arrowok="t"/>
                <v:fill type="solid"/>
              </v:shape>
            </v:group>
            <v:group style="position:absolute;left:4479;top:545;width:10;height:20" coordorigin="4479,545" coordsize="10,20">
              <v:shape style="position:absolute;left:4479;top:545;width:10;height:20" coordorigin="4479,545" coordsize="10,20" path="m4479,564l4489,564,4489,545,4479,545,4479,564xe" filled="true" fillcolor="#000000" stroked="false">
                <v:path arrowok="t"/>
                <v:fill type="solid"/>
              </v:shape>
            </v:group>
            <v:group style="position:absolute;left:4479;top:564;width:10;height:20" coordorigin="4479,564" coordsize="10,20">
              <v:shape style="position:absolute;left:4479;top:564;width:10;height:20" coordorigin="4479,564" coordsize="10,20" path="m4479,584l4489,584,4489,564,4479,564,4479,584xe" filled="true" fillcolor="#000000" stroked="false">
                <v:path arrowok="t"/>
                <v:fill type="solid"/>
              </v:shape>
            </v:group>
            <v:group style="position:absolute;left:4479;top:584;width:10;height:20" coordorigin="4479,584" coordsize="10,20">
              <v:shape style="position:absolute;left:4479;top:584;width:10;height:20" coordorigin="4479,584" coordsize="10,20" path="m4479,603l4489,603,4489,584,4479,584,4479,603xe" filled="true" fillcolor="#000000" stroked="false">
                <v:path arrowok="t"/>
                <v:fill type="solid"/>
              </v:shape>
            </v:group>
            <v:group style="position:absolute;left:4479;top:603;width:10;height:20" coordorigin="4479,603" coordsize="10,20">
              <v:shape style="position:absolute;left:4479;top:603;width:10;height:20" coordorigin="4479,603" coordsize="10,20" path="m4479,622l4489,622,4489,603,4479,603,4479,622xe" filled="true" fillcolor="#000000" stroked="false">
                <v:path arrowok="t"/>
                <v:fill type="solid"/>
              </v:shape>
            </v:group>
            <v:group style="position:absolute;left:4479;top:622;width:10;height:20" coordorigin="4479,622" coordsize="10,20">
              <v:shape style="position:absolute;left:4479;top:622;width:10;height:20" coordorigin="4479,622" coordsize="10,20" path="m4479,641l4489,641,4489,622,4479,622,4479,641xe" filled="true" fillcolor="#000000" stroked="false">
                <v:path arrowok="t"/>
                <v:fill type="solid"/>
              </v:shape>
            </v:group>
            <v:group style="position:absolute;left:4479;top:641;width:10;height:20" coordorigin="4479,641" coordsize="10,20">
              <v:shape style="position:absolute;left:4479;top:641;width:10;height:20" coordorigin="4479,641" coordsize="10,20" path="m4479,660l4489,660,4489,641,4479,641,4479,660xe" filled="true" fillcolor="#000000" stroked="false">
                <v:path arrowok="t"/>
                <v:fill type="solid"/>
              </v:shape>
            </v:group>
            <v:group style="position:absolute;left:4479;top:660;width:10;height:20" coordorigin="4479,660" coordsize="10,20">
              <v:shape style="position:absolute;left:4479;top:660;width:10;height:20" coordorigin="4479,660" coordsize="10,20" path="m4479,680l4489,680,4489,660,4479,660,4479,680xe" filled="true" fillcolor="#000000" stroked="false">
                <v:path arrowok="t"/>
                <v:fill type="solid"/>
              </v:shape>
            </v:group>
            <v:group style="position:absolute;left:4479;top:680;width:10;height:20" coordorigin="4479,680" coordsize="10,20">
              <v:shape style="position:absolute;left:4479;top:680;width:10;height:20" coordorigin="4479,680" coordsize="10,20" path="m4479,699l4489,699,4489,680,4479,680,4479,699xe" filled="true" fillcolor="#000000" stroked="false">
                <v:path arrowok="t"/>
                <v:fill type="solid"/>
              </v:shape>
            </v:group>
            <v:group style="position:absolute;left:4479;top:699;width:10;height:20" coordorigin="4479,699" coordsize="10,20">
              <v:shape style="position:absolute;left:4479;top:699;width:10;height:20" coordorigin="4479,699" coordsize="10,20" path="m4479,718l4489,718,4489,699,4479,699,4479,718xe" filled="true" fillcolor="#000000" stroked="false">
                <v:path arrowok="t"/>
                <v:fill type="solid"/>
              </v:shape>
            </v:group>
            <v:group style="position:absolute;left:4479;top:718;width:10;height:20" coordorigin="4479,718" coordsize="10,20">
              <v:shape style="position:absolute;left:4479;top:718;width:10;height:20" coordorigin="4479,718" coordsize="10,20" path="m4479,737l4489,737,4489,718,4479,718,4479,737xe" filled="true" fillcolor="#000000" stroked="false">
                <v:path arrowok="t"/>
                <v:fill type="solid"/>
              </v:shape>
            </v:group>
            <v:group style="position:absolute;left:4479;top:742;width:10;height:2" coordorigin="4479,742" coordsize="10,2">
              <v:shape style="position:absolute;left:4479;top:742;width:10;height:2" coordorigin="4479,742" coordsize="10,0" path="m4479,742l4489,742e" filled="false" stroked="true" strokeweight=".47998pt" strokecolor="#000000">
                <v:path arrowok="t"/>
              </v:shape>
            </v:group>
            <v:group style="position:absolute;left:7317;top:372;width:10;height:20" coordorigin="7317,372" coordsize="10,20">
              <v:shape style="position:absolute;left:7317;top:372;width:10;height:20" coordorigin="7317,372" coordsize="10,20" path="m7317,392l7326,392,7326,372,7317,372,7317,392xe" filled="true" fillcolor="#000000" stroked="false">
                <v:path arrowok="t"/>
                <v:fill type="solid"/>
              </v:shape>
            </v:group>
            <v:group style="position:absolute;left:7317;top:392;width:10;height:20" coordorigin="7317,392" coordsize="10,20">
              <v:shape style="position:absolute;left:7317;top:392;width:10;height:20" coordorigin="7317,392" coordsize="10,20" path="m7317,411l7326,411,7326,392,7317,392,7317,411xe" filled="true" fillcolor="#000000" stroked="false">
                <v:path arrowok="t"/>
                <v:fill type="solid"/>
              </v:shape>
            </v:group>
            <v:group style="position:absolute;left:7317;top:411;width:10;height:20" coordorigin="7317,411" coordsize="10,20">
              <v:shape style="position:absolute;left:7317;top:411;width:10;height:20" coordorigin="7317,411" coordsize="10,20" path="m7317,430l7326,430,7326,411,7317,411,7317,430xe" filled="true" fillcolor="#000000" stroked="false">
                <v:path arrowok="t"/>
                <v:fill type="solid"/>
              </v:shape>
            </v:group>
            <v:group style="position:absolute;left:7317;top:430;width:10;height:20" coordorigin="7317,430" coordsize="10,20">
              <v:shape style="position:absolute;left:7317;top:430;width:10;height:20" coordorigin="7317,430" coordsize="10,20" path="m7317,449l7326,449,7326,430,7317,430,7317,449xe" filled="true" fillcolor="#000000" stroked="false">
                <v:path arrowok="t"/>
                <v:fill type="solid"/>
              </v:shape>
            </v:group>
            <v:group style="position:absolute;left:7317;top:449;width:10;height:20" coordorigin="7317,449" coordsize="10,20">
              <v:shape style="position:absolute;left:7317;top:449;width:10;height:20" coordorigin="7317,449" coordsize="10,20" path="m7317,468l7326,468,7326,449,7317,449,7317,468xe" filled="true" fillcolor="#000000" stroked="false">
                <v:path arrowok="t"/>
                <v:fill type="solid"/>
              </v:shape>
            </v:group>
            <v:group style="position:absolute;left:7317;top:468;width:10;height:20" coordorigin="7317,468" coordsize="10,20">
              <v:shape style="position:absolute;left:7317;top:468;width:10;height:20" coordorigin="7317,468" coordsize="10,20" path="m7317,488l7326,488,7326,468,7317,468,7317,488xe" filled="true" fillcolor="#000000" stroked="false">
                <v:path arrowok="t"/>
                <v:fill type="solid"/>
              </v:shape>
            </v:group>
            <v:group style="position:absolute;left:7317;top:488;width:10;height:20" coordorigin="7317,488" coordsize="10,20">
              <v:shape style="position:absolute;left:7317;top:488;width:10;height:20" coordorigin="7317,488" coordsize="10,20" path="m7317,507l7326,507,7326,488,7317,488,7317,507xe" filled="true" fillcolor="#000000" stroked="false">
                <v:path arrowok="t"/>
                <v:fill type="solid"/>
              </v:shape>
            </v:group>
            <v:group style="position:absolute;left:7317;top:507;width:10;height:20" coordorigin="7317,507" coordsize="10,20">
              <v:shape style="position:absolute;left:7317;top:507;width:10;height:20" coordorigin="7317,507" coordsize="10,20" path="m7317,526l7326,526,7326,507,7317,507,7317,526xe" filled="true" fillcolor="#000000" stroked="false">
                <v:path arrowok="t"/>
                <v:fill type="solid"/>
              </v:shape>
            </v:group>
            <v:group style="position:absolute;left:7317;top:526;width:10;height:20" coordorigin="7317,526" coordsize="10,20">
              <v:shape style="position:absolute;left:7317;top:526;width:10;height:20" coordorigin="7317,526" coordsize="10,20" path="m7317,545l7326,545,7326,526,7317,526,7317,545xe" filled="true" fillcolor="#000000" stroked="false">
                <v:path arrowok="t"/>
                <v:fill type="solid"/>
              </v:shape>
            </v:group>
            <v:group style="position:absolute;left:7317;top:545;width:10;height:20" coordorigin="7317,545" coordsize="10,20">
              <v:shape style="position:absolute;left:7317;top:545;width:10;height:20" coordorigin="7317,545" coordsize="10,20" path="m7317,564l7326,564,7326,545,7317,545,7317,564xe" filled="true" fillcolor="#000000" stroked="false">
                <v:path arrowok="t"/>
                <v:fill type="solid"/>
              </v:shape>
            </v:group>
            <v:group style="position:absolute;left:7317;top:564;width:10;height:20" coordorigin="7317,564" coordsize="10,20">
              <v:shape style="position:absolute;left:7317;top:564;width:10;height:20" coordorigin="7317,564" coordsize="10,20" path="m7317,584l7326,584,7326,564,7317,564,7317,584xe" filled="true" fillcolor="#000000" stroked="false">
                <v:path arrowok="t"/>
                <v:fill type="solid"/>
              </v:shape>
            </v:group>
            <v:group style="position:absolute;left:7317;top:584;width:10;height:20" coordorigin="7317,584" coordsize="10,20">
              <v:shape style="position:absolute;left:7317;top:584;width:10;height:20" coordorigin="7317,584" coordsize="10,20" path="m7317,603l7326,603,7326,584,7317,584,7317,603xe" filled="true" fillcolor="#000000" stroked="false">
                <v:path arrowok="t"/>
                <v:fill type="solid"/>
              </v:shape>
            </v:group>
            <v:group style="position:absolute;left:7317;top:603;width:10;height:20" coordorigin="7317,603" coordsize="10,20">
              <v:shape style="position:absolute;left:7317;top:603;width:10;height:20" coordorigin="7317,603" coordsize="10,20" path="m7317,622l7326,622,7326,603,7317,603,7317,622xe" filled="true" fillcolor="#000000" stroked="false">
                <v:path arrowok="t"/>
                <v:fill type="solid"/>
              </v:shape>
            </v:group>
            <v:group style="position:absolute;left:7317;top:622;width:10;height:20" coordorigin="7317,622" coordsize="10,20">
              <v:shape style="position:absolute;left:7317;top:622;width:10;height:20" coordorigin="7317,622" coordsize="10,20" path="m7317,641l7326,641,7326,622,7317,622,7317,641xe" filled="true" fillcolor="#000000" stroked="false">
                <v:path arrowok="t"/>
                <v:fill type="solid"/>
              </v:shape>
            </v:group>
            <v:group style="position:absolute;left:7317;top:641;width:10;height:20" coordorigin="7317,641" coordsize="10,20">
              <v:shape style="position:absolute;left:7317;top:641;width:10;height:20" coordorigin="7317,641" coordsize="10,20" path="m7317,660l7326,660,7326,641,7317,641,7317,660xe" filled="true" fillcolor="#000000" stroked="false">
                <v:path arrowok="t"/>
                <v:fill type="solid"/>
              </v:shape>
            </v:group>
            <v:group style="position:absolute;left:7317;top:660;width:10;height:20" coordorigin="7317,660" coordsize="10,20">
              <v:shape style="position:absolute;left:7317;top:660;width:10;height:20" coordorigin="7317,660" coordsize="10,20" path="m7317,680l7326,680,7326,660,7317,660,7317,680xe" filled="true" fillcolor="#000000" stroked="false">
                <v:path arrowok="t"/>
                <v:fill type="solid"/>
              </v:shape>
            </v:group>
            <v:group style="position:absolute;left:7317;top:680;width:10;height:20" coordorigin="7317,680" coordsize="10,20">
              <v:shape style="position:absolute;left:7317;top:680;width:10;height:20" coordorigin="7317,680" coordsize="10,20" path="m7317,699l7326,699,7326,680,7317,680,7317,699xe" filled="true" fillcolor="#000000" stroked="false">
                <v:path arrowok="t"/>
                <v:fill type="solid"/>
              </v:shape>
            </v:group>
            <v:group style="position:absolute;left:7317;top:699;width:10;height:20" coordorigin="7317,699" coordsize="10,20">
              <v:shape style="position:absolute;left:7317;top:699;width:10;height:20" coordorigin="7317,699" coordsize="10,20" path="m7317,718l7326,718,7326,699,7317,699,7317,718xe" filled="true" fillcolor="#000000" stroked="false">
                <v:path arrowok="t"/>
                <v:fill type="solid"/>
              </v:shape>
            </v:group>
            <v:group style="position:absolute;left:7317;top:718;width:10;height:20" coordorigin="7317,718" coordsize="10,20">
              <v:shape style="position:absolute;left:7317;top:718;width:10;height:20" coordorigin="7317,718" coordsize="10,20" path="m7317,737l7326,737,7326,718,7317,718,7317,737xe" filled="true" fillcolor="#000000" stroked="false">
                <v:path arrowok="t"/>
                <v:fill type="solid"/>
              </v:shape>
            </v:group>
            <v:group style="position:absolute;left:7317;top:742;width:10;height:2" coordorigin="7317,742" coordsize="10,2">
              <v:shape style="position:absolute;left:7317;top:742;width:10;height:2" coordorigin="7317,742" coordsize="10,0" path="m7317,742l7326,742e" filled="false" stroked="true" strokeweight=".47998pt" strokecolor="#000000">
                <v:path arrowok="t"/>
              </v:shape>
            </v:group>
            <v:group style="position:absolute;left:4479;top:752;width:10;height:2" coordorigin="4479,752" coordsize="10,2">
              <v:shape style="position:absolute;left:4479;top:752;width:10;height:2" coordorigin="4479,752" coordsize="10,0" path="m4479,752l4489,752e" filled="false" stroked="true" strokeweight=".48004pt" strokecolor="#000000">
                <v:path arrowok="t"/>
              </v:shape>
              <v:shape style="position:absolute;left:4489;top:747;width:2828;height:10" type="#_x0000_t75" stroked="false">
                <v:imagedata r:id="rId572" o:title=""/>
              </v:shape>
              <v:shape style="position:absolute;left:7312;top:747;width:2845;height:10" type="#_x0000_t75" stroked="false">
                <v:imagedata r:id="rId573" o:title=""/>
              </v:shape>
            </v:group>
            <v:group style="position:absolute;left:4479;top:756;width:10;height:20" coordorigin="4479,756" coordsize="10,20">
              <v:shape style="position:absolute;left:4479;top:756;width:10;height:20" coordorigin="4479,756" coordsize="10,20" path="m4479,776l4489,776,4489,756,4479,756,4479,776xe" filled="true" fillcolor="#000000" stroked="false">
                <v:path arrowok="t"/>
                <v:fill type="solid"/>
              </v:shape>
            </v:group>
            <v:group style="position:absolute;left:4479;top:776;width:10;height:20" coordorigin="4479,776" coordsize="10,20">
              <v:shape style="position:absolute;left:4479;top:776;width:10;height:20" coordorigin="4479,776" coordsize="10,20" path="m4479,795l4489,795,4489,776,4479,776,4479,795xe" filled="true" fillcolor="#000000" stroked="false">
                <v:path arrowok="t"/>
                <v:fill type="solid"/>
              </v:shape>
            </v:group>
            <v:group style="position:absolute;left:4479;top:795;width:10;height:20" coordorigin="4479,795" coordsize="10,20">
              <v:shape style="position:absolute;left:4479;top:795;width:10;height:20" coordorigin="4479,795" coordsize="10,20" path="m4479,814l4489,814,4489,795,4479,795,4479,814xe" filled="true" fillcolor="#000000" stroked="false">
                <v:path arrowok="t"/>
                <v:fill type="solid"/>
              </v:shape>
            </v:group>
            <v:group style="position:absolute;left:4479;top:814;width:10;height:20" coordorigin="4479,814" coordsize="10,20">
              <v:shape style="position:absolute;left:4479;top:814;width:10;height:20" coordorigin="4479,814" coordsize="10,20" path="m4479,833l4489,833,4489,814,4479,814,4479,833xe" filled="true" fillcolor="#000000" stroked="false">
                <v:path arrowok="t"/>
                <v:fill type="solid"/>
              </v:shape>
            </v:group>
            <v:group style="position:absolute;left:4479;top:833;width:10;height:20" coordorigin="4479,833" coordsize="10,20">
              <v:shape style="position:absolute;left:4479;top:833;width:10;height:20" coordorigin="4479,833" coordsize="10,20" path="m4479,852l4489,852,4489,833,4479,833,4479,852xe" filled="true" fillcolor="#000000" stroked="false">
                <v:path arrowok="t"/>
                <v:fill type="solid"/>
              </v:shape>
            </v:group>
            <v:group style="position:absolute;left:4479;top:852;width:10;height:20" coordorigin="4479,852" coordsize="10,20">
              <v:shape style="position:absolute;left:4479;top:852;width:10;height:20" coordorigin="4479,852" coordsize="10,20" path="m4479,872l4489,872,4489,852,4479,852,4479,872xe" filled="true" fillcolor="#000000" stroked="false">
                <v:path arrowok="t"/>
                <v:fill type="solid"/>
              </v:shape>
            </v:group>
            <v:group style="position:absolute;left:4479;top:872;width:10;height:20" coordorigin="4479,872" coordsize="10,20">
              <v:shape style="position:absolute;left:4479;top:872;width:10;height:20" coordorigin="4479,872" coordsize="10,20" path="m4479,891l4489,891,4489,872,4479,872,4479,891xe" filled="true" fillcolor="#000000" stroked="false">
                <v:path arrowok="t"/>
                <v:fill type="solid"/>
              </v:shape>
            </v:group>
            <v:group style="position:absolute;left:4479;top:891;width:10;height:20" coordorigin="4479,891" coordsize="10,20">
              <v:shape style="position:absolute;left:4479;top:891;width:10;height:20" coordorigin="4479,891" coordsize="10,20" path="m4479,910l4489,910,4489,891,4479,891,4479,910xe" filled="true" fillcolor="#000000" stroked="false">
                <v:path arrowok="t"/>
                <v:fill type="solid"/>
              </v:shape>
            </v:group>
            <v:group style="position:absolute;left:4479;top:910;width:10;height:20" coordorigin="4479,910" coordsize="10,20">
              <v:shape style="position:absolute;left:4479;top:910;width:10;height:20" coordorigin="4479,910" coordsize="10,20" path="m4479,929l4489,929,4489,910,4479,910,4479,929xe" filled="true" fillcolor="#000000" stroked="false">
                <v:path arrowok="t"/>
                <v:fill type="solid"/>
              </v:shape>
            </v:group>
            <v:group style="position:absolute;left:4479;top:929;width:10;height:20" coordorigin="4479,929" coordsize="10,20">
              <v:shape style="position:absolute;left:4479;top:929;width:10;height:20" coordorigin="4479,929" coordsize="10,20" path="m4479,948l4489,948,4489,929,4479,929,4479,948xe" filled="true" fillcolor="#000000" stroked="false">
                <v:path arrowok="t"/>
                <v:fill type="solid"/>
              </v:shape>
            </v:group>
            <v:group style="position:absolute;left:4479;top:948;width:10;height:20" coordorigin="4479,948" coordsize="10,20">
              <v:shape style="position:absolute;left:4479;top:948;width:10;height:20" coordorigin="4479,948" coordsize="10,20" path="m4479,968l4489,968,4489,948,4479,948,4479,968xe" filled="true" fillcolor="#000000" stroked="false">
                <v:path arrowok="t"/>
                <v:fill type="solid"/>
              </v:shape>
            </v:group>
            <v:group style="position:absolute;left:4479;top:968;width:10;height:20" coordorigin="4479,968" coordsize="10,20">
              <v:shape style="position:absolute;left:4479;top:968;width:10;height:20" coordorigin="4479,968" coordsize="10,20" path="m4479,987l4489,987,4489,968,4479,968,4479,987xe" filled="true" fillcolor="#000000" stroked="false">
                <v:path arrowok="t"/>
                <v:fill type="solid"/>
              </v:shape>
            </v:group>
            <v:group style="position:absolute;left:4479;top:987;width:10;height:20" coordorigin="4479,987" coordsize="10,20">
              <v:shape style="position:absolute;left:4479;top:987;width:10;height:20" coordorigin="4479,987" coordsize="10,20" path="m4479,1006l4489,1006,4489,987,4479,987,4479,1006xe" filled="true" fillcolor="#000000" stroked="false">
                <v:path arrowok="t"/>
                <v:fill type="solid"/>
              </v:shape>
            </v:group>
            <v:group style="position:absolute;left:4479;top:1006;width:10;height:20" coordorigin="4479,1006" coordsize="10,20">
              <v:shape style="position:absolute;left:4479;top:1006;width:10;height:20" coordorigin="4479,1006" coordsize="10,20" path="m4479,1025l4489,1025,4489,1006,4479,1006,4479,1025xe" filled="true" fillcolor="#000000" stroked="false">
                <v:path arrowok="t"/>
                <v:fill type="solid"/>
              </v:shape>
            </v:group>
            <v:group style="position:absolute;left:4479;top:1025;width:10;height:20" coordorigin="4479,1025" coordsize="10,20">
              <v:shape style="position:absolute;left:4479;top:1025;width:10;height:20" coordorigin="4479,1025" coordsize="10,20" path="m4479,1044l4489,1044,4489,1025,4479,1025,4479,1044xe" filled="true" fillcolor="#000000" stroked="false">
                <v:path arrowok="t"/>
                <v:fill type="solid"/>
              </v:shape>
            </v:group>
            <v:group style="position:absolute;left:4479;top:1044;width:10;height:20" coordorigin="4479,1044" coordsize="10,20">
              <v:shape style="position:absolute;left:4479;top:1044;width:10;height:20" coordorigin="4479,1044" coordsize="10,20" path="m4479,1064l4489,1064,4489,1044,4479,1044,4479,1064xe" filled="true" fillcolor="#000000" stroked="false">
                <v:path arrowok="t"/>
                <v:fill type="solid"/>
              </v:shape>
            </v:group>
            <v:group style="position:absolute;left:4479;top:1064;width:10;height:20" coordorigin="4479,1064" coordsize="10,20">
              <v:shape style="position:absolute;left:4479;top:1064;width:10;height:20" coordorigin="4479,1064" coordsize="10,20" path="m4479,1083l4489,1083,4489,1064,4479,1064,4479,1083xe" filled="true" fillcolor="#000000" stroked="false">
                <v:path arrowok="t"/>
                <v:fill type="solid"/>
              </v:shape>
            </v:group>
            <v:group style="position:absolute;left:4479;top:1083;width:10;height:20" coordorigin="4479,1083" coordsize="10,20">
              <v:shape style="position:absolute;left:4479;top:1083;width:10;height:20" coordorigin="4479,1083" coordsize="10,20" path="m4479,1102l4489,1102,4489,1083,4479,1083,4479,1102xe" filled="true" fillcolor="#000000" stroked="false">
                <v:path arrowok="t"/>
                <v:fill type="solid"/>
              </v:shape>
            </v:group>
            <v:group style="position:absolute;left:4479;top:1102;width:10;height:20" coordorigin="4479,1102" coordsize="10,20">
              <v:shape style="position:absolute;left:4479;top:1102;width:10;height:20" coordorigin="4479,1102" coordsize="10,20" path="m4479,1121l4489,1121,4489,1102,4479,1102,4479,1121xe" filled="true" fillcolor="#000000" stroked="false">
                <v:path arrowok="t"/>
                <v:fill type="solid"/>
              </v:shape>
            </v:group>
            <v:group style="position:absolute;left:4479;top:1126;width:10;height:2" coordorigin="4479,1126" coordsize="10,2">
              <v:shape style="position:absolute;left:4479;top:1126;width:10;height:2" coordorigin="4479,1126" coordsize="10,0" path="m4479,1126l4489,1126e" filled="false" stroked="true" strokeweight=".47998pt" strokecolor="#000000">
                <v:path arrowok="t"/>
              </v:shape>
            </v:group>
            <v:group style="position:absolute;left:7317;top:756;width:10;height:20" coordorigin="7317,756" coordsize="10,20">
              <v:shape style="position:absolute;left:7317;top:756;width:10;height:20" coordorigin="7317,756" coordsize="10,20" path="m7317,776l7326,776,7326,756,7317,756,7317,776xe" filled="true" fillcolor="#000000" stroked="false">
                <v:path arrowok="t"/>
                <v:fill type="solid"/>
              </v:shape>
            </v:group>
            <v:group style="position:absolute;left:7317;top:776;width:10;height:20" coordorigin="7317,776" coordsize="10,20">
              <v:shape style="position:absolute;left:7317;top:776;width:10;height:20" coordorigin="7317,776" coordsize="10,20" path="m7317,795l7326,795,7326,776,7317,776,7317,795xe" filled="true" fillcolor="#000000" stroked="false">
                <v:path arrowok="t"/>
                <v:fill type="solid"/>
              </v:shape>
            </v:group>
            <v:group style="position:absolute;left:7317;top:795;width:10;height:20" coordorigin="7317,795" coordsize="10,20">
              <v:shape style="position:absolute;left:7317;top:795;width:10;height:20" coordorigin="7317,795" coordsize="10,20" path="m7317,814l7326,814,7326,795,7317,795,7317,814xe" filled="true" fillcolor="#000000" stroked="false">
                <v:path arrowok="t"/>
                <v:fill type="solid"/>
              </v:shape>
            </v:group>
            <v:group style="position:absolute;left:7317;top:814;width:10;height:20" coordorigin="7317,814" coordsize="10,20">
              <v:shape style="position:absolute;left:7317;top:814;width:10;height:20" coordorigin="7317,814" coordsize="10,20" path="m7317,833l7326,833,7326,814,7317,814,7317,833xe" filled="true" fillcolor="#000000" stroked="false">
                <v:path arrowok="t"/>
                <v:fill type="solid"/>
              </v:shape>
            </v:group>
            <v:group style="position:absolute;left:7317;top:833;width:10;height:20" coordorigin="7317,833" coordsize="10,20">
              <v:shape style="position:absolute;left:7317;top:833;width:10;height:20" coordorigin="7317,833" coordsize="10,20" path="m7317,852l7326,852,7326,833,7317,833,7317,852xe" filled="true" fillcolor="#000000" stroked="false">
                <v:path arrowok="t"/>
                <v:fill type="solid"/>
              </v:shape>
            </v:group>
            <v:group style="position:absolute;left:7317;top:852;width:10;height:20" coordorigin="7317,852" coordsize="10,20">
              <v:shape style="position:absolute;left:7317;top:852;width:10;height:20" coordorigin="7317,852" coordsize="10,20" path="m7317,872l7326,872,7326,852,7317,852,7317,872xe" filled="true" fillcolor="#000000" stroked="false">
                <v:path arrowok="t"/>
                <v:fill type="solid"/>
              </v:shape>
            </v:group>
            <v:group style="position:absolute;left:7317;top:872;width:10;height:20" coordorigin="7317,872" coordsize="10,20">
              <v:shape style="position:absolute;left:7317;top:872;width:10;height:20" coordorigin="7317,872" coordsize="10,20" path="m7317,891l7326,891,7326,872,7317,872,7317,891xe" filled="true" fillcolor="#000000" stroked="false">
                <v:path arrowok="t"/>
                <v:fill type="solid"/>
              </v:shape>
            </v:group>
            <v:group style="position:absolute;left:7317;top:891;width:10;height:20" coordorigin="7317,891" coordsize="10,20">
              <v:shape style="position:absolute;left:7317;top:891;width:10;height:20" coordorigin="7317,891" coordsize="10,20" path="m7317,910l7326,910,7326,891,7317,891,7317,910xe" filled="true" fillcolor="#000000" stroked="false">
                <v:path arrowok="t"/>
                <v:fill type="solid"/>
              </v:shape>
            </v:group>
            <v:group style="position:absolute;left:7317;top:910;width:10;height:20" coordorigin="7317,910" coordsize="10,20">
              <v:shape style="position:absolute;left:7317;top:910;width:10;height:20" coordorigin="7317,910" coordsize="10,20" path="m7317,929l7326,929,7326,910,7317,910,7317,929xe" filled="true" fillcolor="#000000" stroked="false">
                <v:path arrowok="t"/>
                <v:fill type="solid"/>
              </v:shape>
            </v:group>
            <v:group style="position:absolute;left:7317;top:929;width:10;height:20" coordorigin="7317,929" coordsize="10,20">
              <v:shape style="position:absolute;left:7317;top:929;width:10;height:20" coordorigin="7317,929" coordsize="10,20" path="m7317,948l7326,948,7326,929,7317,929,7317,948xe" filled="true" fillcolor="#000000" stroked="false">
                <v:path arrowok="t"/>
                <v:fill type="solid"/>
              </v:shape>
            </v:group>
            <v:group style="position:absolute;left:7317;top:948;width:10;height:20" coordorigin="7317,948" coordsize="10,20">
              <v:shape style="position:absolute;left:7317;top:948;width:10;height:20" coordorigin="7317,948" coordsize="10,20" path="m7317,968l7326,968,7326,948,7317,948,7317,968xe" filled="true" fillcolor="#000000" stroked="false">
                <v:path arrowok="t"/>
                <v:fill type="solid"/>
              </v:shape>
            </v:group>
            <v:group style="position:absolute;left:7317;top:968;width:10;height:20" coordorigin="7317,968" coordsize="10,20">
              <v:shape style="position:absolute;left:7317;top:968;width:10;height:20" coordorigin="7317,968" coordsize="10,20" path="m7317,987l7326,987,7326,968,7317,968,7317,987xe" filled="true" fillcolor="#000000" stroked="false">
                <v:path arrowok="t"/>
                <v:fill type="solid"/>
              </v:shape>
            </v:group>
            <v:group style="position:absolute;left:7317;top:987;width:10;height:20" coordorigin="7317,987" coordsize="10,20">
              <v:shape style="position:absolute;left:7317;top:987;width:10;height:20" coordorigin="7317,987" coordsize="10,20" path="m7317,1006l7326,1006,7326,987,7317,987,7317,1006xe" filled="true" fillcolor="#000000" stroked="false">
                <v:path arrowok="t"/>
                <v:fill type="solid"/>
              </v:shape>
            </v:group>
            <v:group style="position:absolute;left:7317;top:1006;width:10;height:20" coordorigin="7317,1006" coordsize="10,20">
              <v:shape style="position:absolute;left:7317;top:1006;width:10;height:20" coordorigin="7317,1006" coordsize="10,20" path="m7317,1025l7326,1025,7326,1006,7317,1006,7317,1025xe" filled="true" fillcolor="#000000" stroked="false">
                <v:path arrowok="t"/>
                <v:fill type="solid"/>
              </v:shape>
            </v:group>
            <v:group style="position:absolute;left:7317;top:1025;width:10;height:20" coordorigin="7317,1025" coordsize="10,20">
              <v:shape style="position:absolute;left:7317;top:1025;width:10;height:20" coordorigin="7317,1025" coordsize="10,20" path="m7317,1044l7326,1044,7326,1025,7317,1025,7317,1044xe" filled="true" fillcolor="#000000" stroked="false">
                <v:path arrowok="t"/>
                <v:fill type="solid"/>
              </v:shape>
            </v:group>
            <v:group style="position:absolute;left:7317;top:1044;width:10;height:20" coordorigin="7317,1044" coordsize="10,20">
              <v:shape style="position:absolute;left:7317;top:1044;width:10;height:20" coordorigin="7317,1044" coordsize="10,20" path="m7317,1064l7326,1064,7326,1044,7317,1044,7317,1064xe" filled="true" fillcolor="#000000" stroked="false">
                <v:path arrowok="t"/>
                <v:fill type="solid"/>
              </v:shape>
            </v:group>
            <v:group style="position:absolute;left:7317;top:1064;width:10;height:20" coordorigin="7317,1064" coordsize="10,20">
              <v:shape style="position:absolute;left:7317;top:1064;width:10;height:20" coordorigin="7317,1064" coordsize="10,20" path="m7317,1083l7326,1083,7326,1064,7317,1064,7317,1083xe" filled="true" fillcolor="#000000" stroked="false">
                <v:path arrowok="t"/>
                <v:fill type="solid"/>
              </v:shape>
            </v:group>
            <v:group style="position:absolute;left:7317;top:1083;width:10;height:20" coordorigin="7317,1083" coordsize="10,20">
              <v:shape style="position:absolute;left:7317;top:1083;width:10;height:20" coordorigin="7317,1083" coordsize="10,20" path="m7317,1102l7326,1102,7326,1083,7317,1083,7317,1102xe" filled="true" fillcolor="#000000" stroked="false">
                <v:path arrowok="t"/>
                <v:fill type="solid"/>
              </v:shape>
            </v:group>
            <v:group style="position:absolute;left:7317;top:1102;width:10;height:20" coordorigin="7317,1102" coordsize="10,20">
              <v:shape style="position:absolute;left:7317;top:1102;width:10;height:20" coordorigin="7317,1102" coordsize="10,20" path="m7317,1121l7326,1121,7326,1102,7317,1102,7317,1121xe" filled="true" fillcolor="#000000" stroked="false">
                <v:path arrowok="t"/>
                <v:fill type="solid"/>
              </v:shape>
            </v:group>
            <v:group style="position:absolute;left:7317;top:1126;width:10;height:2" coordorigin="7317,1126" coordsize="10,2">
              <v:shape style="position:absolute;left:7317;top:1126;width:10;height:2" coordorigin="7317,1126" coordsize="10,0" path="m7317,1126l7326,1126e" filled="false" stroked="true" strokeweight=".47998pt" strokecolor="#000000">
                <v:path arrowok="t"/>
              </v:shape>
              <v:shape style="position:absolute;left:2400;top:1131;width:2079;height:10" type="#_x0000_t75" stroked="false">
                <v:imagedata r:id="rId74" o:title=""/>
              </v:shape>
              <v:shape style="position:absolute;left:4475;top:1131;width:2842;height:10" type="#_x0000_t75" stroked="false">
                <v:imagedata r:id="rId574" o:title=""/>
              </v:shape>
              <v:shape style="position:absolute;left:7312;top:1131;width:2845;height:10" type="#_x0000_t75" stroked="false">
                <v:imagedata r:id="rId573" o:title=""/>
              </v:shape>
            </v:group>
            <v:group style="position:absolute;left:4479;top:1140;width:10;height:20" coordorigin="4479,1140" coordsize="10,20">
              <v:shape style="position:absolute;left:4479;top:1140;width:10;height:20" coordorigin="4479,1140" coordsize="10,20" path="m4479,1160l4489,1160,4489,1140,4479,1140,4479,1160xe" filled="true" fillcolor="#000000" stroked="false">
                <v:path arrowok="t"/>
                <v:fill type="solid"/>
              </v:shape>
            </v:group>
            <v:group style="position:absolute;left:4479;top:1160;width:10;height:20" coordorigin="4479,1160" coordsize="10,20">
              <v:shape style="position:absolute;left:4479;top:1160;width:10;height:20" coordorigin="4479,1160" coordsize="10,20" path="m4479,1179l4489,1179,4489,1160,4479,1160,4479,1179xe" filled="true" fillcolor="#000000" stroked="false">
                <v:path arrowok="t"/>
                <v:fill type="solid"/>
              </v:shape>
            </v:group>
            <v:group style="position:absolute;left:4479;top:1179;width:10;height:20" coordorigin="4479,1179" coordsize="10,20">
              <v:shape style="position:absolute;left:4479;top:1179;width:10;height:20" coordorigin="4479,1179" coordsize="10,20" path="m4479,1198l4489,1198,4489,1179,4479,1179,4479,1198xe" filled="true" fillcolor="#000000" stroked="false">
                <v:path arrowok="t"/>
                <v:fill type="solid"/>
              </v:shape>
            </v:group>
            <v:group style="position:absolute;left:4479;top:1198;width:10;height:20" coordorigin="4479,1198" coordsize="10,20">
              <v:shape style="position:absolute;left:4479;top:1198;width:10;height:20" coordorigin="4479,1198" coordsize="10,20" path="m4479,1217l4489,1217,4489,1198,4479,1198,4479,1217xe" filled="true" fillcolor="#000000" stroked="false">
                <v:path arrowok="t"/>
                <v:fill type="solid"/>
              </v:shape>
            </v:group>
            <v:group style="position:absolute;left:4479;top:1217;width:10;height:20" coordorigin="4479,1217" coordsize="10,20">
              <v:shape style="position:absolute;left:4479;top:1217;width:10;height:20" coordorigin="4479,1217" coordsize="10,20" path="m4479,1236l4489,1236,4489,1217,4479,1217,4479,1236xe" filled="true" fillcolor="#000000" stroked="false">
                <v:path arrowok="t"/>
                <v:fill type="solid"/>
              </v:shape>
            </v:group>
            <v:group style="position:absolute;left:4479;top:1236;width:10;height:20" coordorigin="4479,1236" coordsize="10,20">
              <v:shape style="position:absolute;left:4479;top:1236;width:10;height:20" coordorigin="4479,1236" coordsize="10,20" path="m4479,1256l4489,1256,4489,1236,4479,1236,4479,1256xe" filled="true" fillcolor="#000000" stroked="false">
                <v:path arrowok="t"/>
                <v:fill type="solid"/>
              </v:shape>
            </v:group>
            <v:group style="position:absolute;left:4479;top:1256;width:10;height:20" coordorigin="4479,1256" coordsize="10,20">
              <v:shape style="position:absolute;left:4479;top:1256;width:10;height:20" coordorigin="4479,1256" coordsize="10,20" path="m4479,1275l4489,1275,4489,1256,4479,1256,4479,1275xe" filled="true" fillcolor="#000000" stroked="false">
                <v:path arrowok="t"/>
                <v:fill type="solid"/>
              </v:shape>
            </v:group>
            <v:group style="position:absolute;left:4479;top:1275;width:10;height:20" coordorigin="4479,1275" coordsize="10,20">
              <v:shape style="position:absolute;left:4479;top:1275;width:10;height:20" coordorigin="4479,1275" coordsize="10,20" path="m4479,1294l4489,1294,4489,1275,4479,1275,4479,1294xe" filled="true" fillcolor="#000000" stroked="false">
                <v:path arrowok="t"/>
                <v:fill type="solid"/>
              </v:shape>
            </v:group>
            <v:group style="position:absolute;left:4479;top:1294;width:10;height:20" coordorigin="4479,1294" coordsize="10,20">
              <v:shape style="position:absolute;left:4479;top:1294;width:10;height:20" coordorigin="4479,1294" coordsize="10,20" path="m4479,1313l4489,1313,4489,1294,4479,1294,4479,1313xe" filled="true" fillcolor="#000000" stroked="false">
                <v:path arrowok="t"/>
                <v:fill type="solid"/>
              </v:shape>
            </v:group>
            <v:group style="position:absolute;left:4479;top:1313;width:10;height:20" coordorigin="4479,1313" coordsize="10,20">
              <v:shape style="position:absolute;left:4479;top:1313;width:10;height:20" coordorigin="4479,1313" coordsize="10,20" path="m4479,1332l4489,1332,4489,1313,4479,1313,4479,1332xe" filled="true" fillcolor="#000000" stroked="false">
                <v:path arrowok="t"/>
                <v:fill type="solid"/>
              </v:shape>
            </v:group>
            <v:group style="position:absolute;left:4479;top:1332;width:10;height:20" coordorigin="4479,1332" coordsize="10,20">
              <v:shape style="position:absolute;left:4479;top:1332;width:10;height:20" coordorigin="4479,1332" coordsize="10,20" path="m4479,1352l4489,1352,4489,1332,4479,1332,4479,1352xe" filled="true" fillcolor="#000000" stroked="false">
                <v:path arrowok="t"/>
                <v:fill type="solid"/>
              </v:shape>
            </v:group>
            <v:group style="position:absolute;left:7317;top:1140;width:10;height:20" coordorigin="7317,1140" coordsize="10,20">
              <v:shape style="position:absolute;left:7317;top:1140;width:10;height:20" coordorigin="7317,1140" coordsize="10,20" path="m7317,1160l7326,1160,7326,1140,7317,1140,7317,1160xe" filled="true" fillcolor="#000000" stroked="false">
                <v:path arrowok="t"/>
                <v:fill type="solid"/>
              </v:shape>
            </v:group>
            <v:group style="position:absolute;left:7317;top:1160;width:10;height:20" coordorigin="7317,1160" coordsize="10,20">
              <v:shape style="position:absolute;left:7317;top:1160;width:10;height:20" coordorigin="7317,1160" coordsize="10,20" path="m7317,1179l7326,1179,7326,1160,7317,1160,7317,1179xe" filled="true" fillcolor="#000000" stroked="false">
                <v:path arrowok="t"/>
                <v:fill type="solid"/>
              </v:shape>
            </v:group>
            <v:group style="position:absolute;left:7317;top:1179;width:10;height:20" coordorigin="7317,1179" coordsize="10,20">
              <v:shape style="position:absolute;left:7317;top:1179;width:10;height:20" coordorigin="7317,1179" coordsize="10,20" path="m7317,1198l7326,1198,7326,1179,7317,1179,7317,1198xe" filled="true" fillcolor="#000000" stroked="false">
                <v:path arrowok="t"/>
                <v:fill type="solid"/>
              </v:shape>
            </v:group>
            <v:group style="position:absolute;left:7317;top:1198;width:10;height:20" coordorigin="7317,1198" coordsize="10,20">
              <v:shape style="position:absolute;left:7317;top:1198;width:10;height:20" coordorigin="7317,1198" coordsize="10,20" path="m7317,1217l7326,1217,7326,1198,7317,1198,7317,1217xe" filled="true" fillcolor="#000000" stroked="false">
                <v:path arrowok="t"/>
                <v:fill type="solid"/>
              </v:shape>
            </v:group>
            <v:group style="position:absolute;left:7317;top:1217;width:10;height:20" coordorigin="7317,1217" coordsize="10,20">
              <v:shape style="position:absolute;left:7317;top:1217;width:10;height:20" coordorigin="7317,1217" coordsize="10,20" path="m7317,1236l7326,1236,7326,1217,7317,1217,7317,1236xe" filled="true" fillcolor="#000000" stroked="false">
                <v:path arrowok="t"/>
                <v:fill type="solid"/>
              </v:shape>
            </v:group>
            <v:group style="position:absolute;left:7317;top:1236;width:10;height:20" coordorigin="7317,1236" coordsize="10,20">
              <v:shape style="position:absolute;left:7317;top:1236;width:10;height:20" coordorigin="7317,1236" coordsize="10,20" path="m7317,1256l7326,1256,7326,1236,7317,1236,7317,1256xe" filled="true" fillcolor="#000000" stroked="false">
                <v:path arrowok="t"/>
                <v:fill type="solid"/>
              </v:shape>
            </v:group>
            <v:group style="position:absolute;left:7317;top:1256;width:10;height:20" coordorigin="7317,1256" coordsize="10,20">
              <v:shape style="position:absolute;left:7317;top:1256;width:10;height:20" coordorigin="7317,1256" coordsize="10,20" path="m7317,1275l7326,1275,7326,1256,7317,1256,7317,1275xe" filled="true" fillcolor="#000000" stroked="false">
                <v:path arrowok="t"/>
                <v:fill type="solid"/>
              </v:shape>
            </v:group>
            <v:group style="position:absolute;left:7317;top:1275;width:10;height:20" coordorigin="7317,1275" coordsize="10,20">
              <v:shape style="position:absolute;left:7317;top:1275;width:10;height:20" coordorigin="7317,1275" coordsize="10,20" path="m7317,1294l7326,1294,7326,1275,7317,1275,7317,1294xe" filled="true" fillcolor="#000000" stroked="false">
                <v:path arrowok="t"/>
                <v:fill type="solid"/>
              </v:shape>
            </v:group>
            <v:group style="position:absolute;left:7317;top:1294;width:10;height:20" coordorigin="7317,1294" coordsize="10,20">
              <v:shape style="position:absolute;left:7317;top:1294;width:10;height:20" coordorigin="7317,1294" coordsize="10,20" path="m7317,1313l7326,1313,7326,1294,7317,1294,7317,1313xe" filled="true" fillcolor="#000000" stroked="false">
                <v:path arrowok="t"/>
                <v:fill type="solid"/>
              </v:shape>
            </v:group>
            <v:group style="position:absolute;left:7317;top:1313;width:10;height:20" coordorigin="7317,1313" coordsize="10,20">
              <v:shape style="position:absolute;left:7317;top:1313;width:10;height:20" coordorigin="7317,1313" coordsize="10,20" path="m7317,1332l7326,1332,7326,1313,7317,1313,7317,1332xe" filled="true" fillcolor="#000000" stroked="false">
                <v:path arrowok="t"/>
                <v:fill type="solid"/>
              </v:shape>
            </v:group>
            <v:group style="position:absolute;left:7317;top:1332;width:10;height:20" coordorigin="7317,1332" coordsize="10,20">
              <v:shape style="position:absolute;left:7317;top:1332;width:10;height:20" coordorigin="7317,1332" coordsize="10,20" path="m7317,1352l7326,1352,7326,1332,7317,1332,7317,1352xe" filled="true" fillcolor="#000000" stroked="false">
                <v:path arrowok="t"/>
                <v:fill type="solid"/>
              </v:shape>
            </v:group>
            <v:group style="position:absolute;left:7317;top:1352;width:10;height:20" coordorigin="7317,1352" coordsize="10,20">
              <v:shape style="position:absolute;left:7317;top:1352;width:10;height:20" coordorigin="7317,1352" coordsize="10,20" path="m7317,1371l7326,1371,7326,1352,7317,1352,7317,1371xe" filled="true" fillcolor="#000000" stroked="false">
                <v:path arrowok="t"/>
                <v:fill type="solid"/>
              </v:shape>
            </v:group>
            <v:group style="position:absolute;left:7317;top:1371;width:10;height:20" coordorigin="7317,1371" coordsize="10,20">
              <v:shape style="position:absolute;left:7317;top:1371;width:10;height:20" coordorigin="7317,1371" coordsize="10,20" path="m7317,1390l7326,1390,7326,1371,7317,1371,7317,1390xe" filled="true" fillcolor="#000000" stroked="false">
                <v:path arrowok="t"/>
                <v:fill type="solid"/>
              </v:shape>
            </v:group>
            <v:group style="position:absolute;left:7317;top:1390;width:10;height:20" coordorigin="7317,1390" coordsize="10,20">
              <v:shape style="position:absolute;left:7317;top:1390;width:10;height:20" coordorigin="7317,1390" coordsize="10,20" path="m7317,1409l7326,1409,7326,1390,7317,1390,7317,1409xe" filled="true" fillcolor="#000000" stroked="false">
                <v:path arrowok="t"/>
                <v:fill type="solid"/>
              </v:shape>
            </v:group>
            <v:group style="position:absolute;left:7317;top:1409;width:10;height:20" coordorigin="7317,1409" coordsize="10,20">
              <v:shape style="position:absolute;left:7317;top:1409;width:10;height:20" coordorigin="7317,1409" coordsize="10,20" path="m7317,1428l7326,1428,7326,1409,7317,1409,7317,1428xe" filled="true" fillcolor="#000000" stroked="false">
                <v:path arrowok="t"/>
                <v:fill type="solid"/>
              </v:shape>
            </v:group>
            <v:group style="position:absolute;left:7317;top:1428;width:10;height:20" coordorigin="7317,1428" coordsize="10,20">
              <v:shape style="position:absolute;left:7317;top:1428;width:10;height:20" coordorigin="7317,1428" coordsize="10,20" path="m7317,1448l7326,1448,7326,1428,7317,1428,7317,1448xe" filled="true" fillcolor="#000000" stroked="false">
                <v:path arrowok="t"/>
                <v:fill type="solid"/>
              </v:shape>
              <v:shape style="position:absolute;left:2400;top:1352;width:2098;height:110" type="#_x0000_t75" stroked="false">
                <v:imagedata r:id="rId570" o:title=""/>
              </v:shape>
              <v:shape style="position:absolute;left:4475;top:1448;width:1433;height:14" type="#_x0000_t75" stroked="false">
                <v:imagedata r:id="rId568" o:title=""/>
              </v:shape>
              <v:shape style="position:absolute;left:5893;top:1448;width:1433;height:14" type="#_x0000_t75" stroked="false">
                <v:imagedata r:id="rId568" o:title=""/>
              </v:shape>
              <v:shape style="position:absolute;left:7312;top:1448;width:1430;height:14" type="#_x0000_t75" stroked="false">
                <v:imagedata r:id="rId569" o:title=""/>
              </v:shape>
              <v:shape style="position:absolute;left:8728;top:1452;width:1429;height:10" type="#_x0000_t75" stroked="false">
                <v:imagedata r:id="rId417" o:title=""/>
              </v:shape>
            </v:group>
            <v:group style="position:absolute;left:7317;top:1462;width:10;height:20" coordorigin="7317,1462" coordsize="10,20">
              <v:shape style="position:absolute;left:7317;top:1462;width:10;height:20" coordorigin="7317,1462" coordsize="10,20" path="m7317,1481l7326,1481,7326,1462,7317,1462,7317,1481xe" filled="true" fillcolor="#000000" stroked="false">
                <v:path arrowok="t"/>
                <v:fill type="solid"/>
              </v:shape>
            </v:group>
            <v:group style="position:absolute;left:7317;top:1481;width:10;height:20" coordorigin="7317,1481" coordsize="10,20">
              <v:shape style="position:absolute;left:7317;top:1481;width:10;height:20" coordorigin="7317,1481" coordsize="10,20" path="m7317,1500l7326,1500,7326,1481,7317,1481,7317,1500xe" filled="true" fillcolor="#000000" stroked="false">
                <v:path arrowok="t"/>
                <v:fill type="solid"/>
              </v:shape>
            </v:group>
            <v:group style="position:absolute;left:7317;top:1500;width:10;height:20" coordorigin="7317,1500" coordsize="10,20">
              <v:shape style="position:absolute;left:7317;top:1500;width:10;height:20" coordorigin="7317,1500" coordsize="10,20" path="m7317,1520l7326,1520,7326,1500,7317,1500,7317,1520xe" filled="true" fillcolor="#000000" stroked="false">
                <v:path arrowok="t"/>
                <v:fill type="solid"/>
              </v:shape>
            </v:group>
            <v:group style="position:absolute;left:7317;top:1520;width:10;height:20" coordorigin="7317,1520" coordsize="10,20">
              <v:shape style="position:absolute;left:7317;top:1520;width:10;height:20" coordorigin="7317,1520" coordsize="10,20" path="m7317,1539l7326,1539,7326,1520,7317,1520,7317,1539xe" filled="true" fillcolor="#000000" stroked="false">
                <v:path arrowok="t"/>
                <v:fill type="solid"/>
              </v:shape>
            </v:group>
            <v:group style="position:absolute;left:7317;top:1539;width:10;height:20" coordorigin="7317,1539" coordsize="10,20">
              <v:shape style="position:absolute;left:7317;top:1539;width:10;height:20" coordorigin="7317,1539" coordsize="10,20" path="m7317,1558l7326,1558,7326,1539,7317,1539,7317,1558xe" filled="true" fillcolor="#000000" stroked="false">
                <v:path arrowok="t"/>
                <v:fill type="solid"/>
              </v:shape>
            </v:group>
            <v:group style="position:absolute;left:7317;top:1558;width:10;height:20" coordorigin="7317,1558" coordsize="10,20">
              <v:shape style="position:absolute;left:7317;top:1558;width:10;height:20" coordorigin="7317,1558" coordsize="10,20" path="m7317,1577l7326,1577,7326,1558,7317,1558,7317,1577xe" filled="true" fillcolor="#000000" stroked="false">
                <v:path arrowok="t"/>
                <v:fill type="solid"/>
              </v:shape>
            </v:group>
            <v:group style="position:absolute;left:7317;top:1577;width:10;height:20" coordorigin="7317,1577" coordsize="10,20">
              <v:shape style="position:absolute;left:7317;top:1577;width:10;height:20" coordorigin="7317,1577" coordsize="10,20" path="m7317,1596l7326,1596,7326,1577,7317,1577,7317,1596xe" filled="true" fillcolor="#000000" stroked="false">
                <v:path arrowok="t"/>
                <v:fill type="solid"/>
              </v:shape>
            </v:group>
            <v:group style="position:absolute;left:7317;top:1596;width:10;height:20" coordorigin="7317,1596" coordsize="10,20">
              <v:shape style="position:absolute;left:7317;top:1596;width:10;height:20" coordorigin="7317,1596" coordsize="10,20" path="m7317,1616l7326,1616,7326,1596,7317,1596,7317,1616xe" filled="true" fillcolor="#000000" stroked="false">
                <v:path arrowok="t"/>
                <v:fill type="solid"/>
              </v:shape>
            </v:group>
            <v:group style="position:absolute;left:7317;top:1616;width:10;height:20" coordorigin="7317,1616" coordsize="10,20">
              <v:shape style="position:absolute;left:7317;top:1616;width:10;height:20" coordorigin="7317,1616" coordsize="10,20" path="m7317,1635l7326,1635,7326,1616,7317,1616,7317,1635xe" filled="true" fillcolor="#000000" stroked="false">
                <v:path arrowok="t"/>
                <v:fill type="solid"/>
              </v:shape>
            </v:group>
            <v:group style="position:absolute;left:7317;top:1635;width:10;height:20" coordorigin="7317,1635" coordsize="10,20">
              <v:shape style="position:absolute;left:7317;top:1635;width:10;height:20" coordorigin="7317,1635" coordsize="10,20" path="m7317,1654l7326,1654,7326,1635,7317,1635,7317,1654xe" filled="true" fillcolor="#000000" stroked="false">
                <v:path arrowok="t"/>
                <v:fill type="solid"/>
              </v:shape>
            </v:group>
            <v:group style="position:absolute;left:7317;top:1654;width:10;height:20" coordorigin="7317,1654" coordsize="10,20">
              <v:shape style="position:absolute;left:7317;top:1654;width:10;height:20" coordorigin="7317,1654" coordsize="10,20" path="m7317,1673l7326,1673,7326,1654,7317,1654,7317,1673xe" filled="true" fillcolor="#000000" stroked="false">
                <v:path arrowok="t"/>
                <v:fill type="solid"/>
              </v:shape>
            </v:group>
            <v:group style="position:absolute;left:7317;top:1673;width:10;height:20" coordorigin="7317,1673" coordsize="10,20">
              <v:shape style="position:absolute;left:7317;top:1673;width:10;height:20" coordorigin="7317,1673" coordsize="10,20" path="m7317,1692l7326,1692,7326,1673,7317,1673,7317,1692xe" filled="true" fillcolor="#000000" stroked="false">
                <v:path arrowok="t"/>
                <v:fill type="solid"/>
              </v:shape>
            </v:group>
            <v:group style="position:absolute;left:7317;top:1692;width:10;height:20" coordorigin="7317,1692" coordsize="10,20">
              <v:shape style="position:absolute;left:7317;top:1692;width:10;height:20" coordorigin="7317,1692" coordsize="10,20" path="m7317,1712l7326,1712,7326,1692,7317,1692,7317,1712xe" filled="true" fillcolor="#000000" stroked="false">
                <v:path arrowok="t"/>
                <v:fill type="solid"/>
              </v:shape>
            </v:group>
            <v:group style="position:absolute;left:7317;top:1712;width:10;height:20" coordorigin="7317,1712" coordsize="10,20">
              <v:shape style="position:absolute;left:7317;top:1712;width:10;height:20" coordorigin="7317,1712" coordsize="10,20" path="m7317,1731l7326,1731,7326,1712,7317,1712,7317,1731xe" filled="true" fillcolor="#000000" stroked="false">
                <v:path arrowok="t"/>
                <v:fill type="solid"/>
              </v:shape>
            </v:group>
            <v:group style="position:absolute;left:7317;top:1731;width:10;height:20" coordorigin="7317,1731" coordsize="10,20">
              <v:shape style="position:absolute;left:7317;top:1731;width:10;height:20" coordorigin="7317,1731" coordsize="10,20" path="m7317,1750l7326,1750,7326,1731,7317,1731,7317,1750xe" filled="true" fillcolor="#000000" stroked="false">
                <v:path arrowok="t"/>
                <v:fill type="solid"/>
              </v:shape>
            </v:group>
            <v:group style="position:absolute;left:7317;top:1750;width:10;height:20" coordorigin="7317,1750" coordsize="10,20">
              <v:shape style="position:absolute;left:7317;top:1750;width:10;height:20" coordorigin="7317,1750" coordsize="10,20" path="m7317,1769l7326,1769,7326,1750,7317,1750,7317,1769xe" filled="true" fillcolor="#000000" stroked="false">
                <v:path arrowok="t"/>
                <v:fill type="solid"/>
              </v:shape>
              <v:shape style="position:absolute;left:2400;top:1673;width:2098;height:110" type="#_x0000_t75" stroked="false">
                <v:imagedata r:id="rId570" o:title=""/>
              </v:shape>
              <v:shape style="position:absolute;left:4475;top:1769;width:1433;height:14" type="#_x0000_t75" stroked="false">
                <v:imagedata r:id="rId568" o:title=""/>
              </v:shape>
              <v:shape style="position:absolute;left:5893;top:1769;width:1433;height:14" type="#_x0000_t75" stroked="false">
                <v:imagedata r:id="rId568" o:title=""/>
              </v:shape>
              <v:shape style="position:absolute;left:7312;top:1769;width:1430;height:14" type="#_x0000_t75" stroked="false">
                <v:imagedata r:id="rId571" o:title=""/>
              </v:shape>
              <v:shape style="position:absolute;left:8728;top:1774;width:1429;height:10" type="#_x0000_t75" stroked="false">
                <v:imagedata r:id="rId417" o:title=""/>
              </v:shape>
            </v:group>
            <v:group style="position:absolute;left:7317;top:1784;width:10;height:20" coordorigin="7317,1784" coordsize="10,20">
              <v:shape style="position:absolute;left:7317;top:1784;width:10;height:20" coordorigin="7317,1784" coordsize="10,20" path="m7317,1803l7326,1803,7326,1784,7317,1784,7317,1803xe" filled="true" fillcolor="#000000" stroked="false">
                <v:path arrowok="t"/>
                <v:fill type="solid"/>
              </v:shape>
            </v:group>
            <v:group style="position:absolute;left:7317;top:1803;width:10;height:20" coordorigin="7317,1803" coordsize="10,20">
              <v:shape style="position:absolute;left:7317;top:1803;width:10;height:20" coordorigin="7317,1803" coordsize="10,20" path="m7317,1822l7326,1822,7326,1803,7317,1803,7317,1822xe" filled="true" fillcolor="#000000" stroked="false">
                <v:path arrowok="t"/>
                <v:fill type="solid"/>
              </v:shape>
            </v:group>
            <v:group style="position:absolute;left:7317;top:1822;width:10;height:20" coordorigin="7317,1822" coordsize="10,20">
              <v:shape style="position:absolute;left:7317;top:1822;width:10;height:20" coordorigin="7317,1822" coordsize="10,20" path="m7317,1841l7326,1841,7326,1822,7317,1822,7317,1841xe" filled="true" fillcolor="#000000" stroked="false">
                <v:path arrowok="t"/>
                <v:fill type="solid"/>
              </v:shape>
            </v:group>
            <v:group style="position:absolute;left:7317;top:1841;width:10;height:20" coordorigin="7317,1841" coordsize="10,20">
              <v:shape style="position:absolute;left:7317;top:1841;width:10;height:20" coordorigin="7317,1841" coordsize="10,20" path="m7317,1860l7326,1860,7326,1841,7317,1841,7317,1860xe" filled="true" fillcolor="#000000" stroked="false">
                <v:path arrowok="t"/>
                <v:fill type="solid"/>
              </v:shape>
            </v:group>
            <v:group style="position:absolute;left:7317;top:1860;width:10;height:20" coordorigin="7317,1860" coordsize="10,20">
              <v:shape style="position:absolute;left:7317;top:1860;width:10;height:20" coordorigin="7317,1860" coordsize="10,20" path="m7317,1880l7326,1880,7326,1860,7317,1860,7317,1880xe" filled="true" fillcolor="#000000" stroked="false">
                <v:path arrowok="t"/>
                <v:fill type="solid"/>
              </v:shape>
            </v:group>
            <v:group style="position:absolute;left:7317;top:1880;width:10;height:20" coordorigin="7317,1880" coordsize="10,20">
              <v:shape style="position:absolute;left:7317;top:1880;width:10;height:20" coordorigin="7317,1880" coordsize="10,20" path="m7317,1899l7326,1899,7326,1880,7317,1880,7317,1899xe" filled="true" fillcolor="#000000" stroked="false">
                <v:path arrowok="t"/>
                <v:fill type="solid"/>
              </v:shape>
            </v:group>
            <v:group style="position:absolute;left:7317;top:1899;width:10;height:20" coordorigin="7317,1899" coordsize="10,20">
              <v:shape style="position:absolute;left:7317;top:1899;width:10;height:20" coordorigin="7317,1899" coordsize="10,20" path="m7317,1918l7326,1918,7326,1899,7317,1899,7317,1918xe" filled="true" fillcolor="#000000" stroked="false">
                <v:path arrowok="t"/>
                <v:fill type="solid"/>
              </v:shape>
            </v:group>
            <v:group style="position:absolute;left:7317;top:1918;width:10;height:20" coordorigin="7317,1918" coordsize="10,20">
              <v:shape style="position:absolute;left:7317;top:1918;width:10;height:20" coordorigin="7317,1918" coordsize="10,20" path="m7317,1937l7326,1937,7326,1918,7317,1918,7317,1937xe" filled="true" fillcolor="#000000" stroked="false">
                <v:path arrowok="t"/>
                <v:fill type="solid"/>
              </v:shape>
            </v:group>
            <v:group style="position:absolute;left:7317;top:1937;width:10;height:20" coordorigin="7317,1937" coordsize="10,20">
              <v:shape style="position:absolute;left:7317;top:1937;width:10;height:20" coordorigin="7317,1937" coordsize="10,20" path="m7317,1956l7326,1956,7326,1937,7317,1937,7317,1956xe" filled="true" fillcolor="#000000" stroked="false">
                <v:path arrowok="t"/>
                <v:fill type="solid"/>
              </v:shape>
            </v:group>
            <v:group style="position:absolute;left:7317;top:1956;width:10;height:20" coordorigin="7317,1956" coordsize="10,20">
              <v:shape style="position:absolute;left:7317;top:1956;width:10;height:20" coordorigin="7317,1956" coordsize="10,20" path="m7317,1976l7326,1976,7326,1956,7317,1956,7317,1976xe" filled="true" fillcolor="#000000" stroked="false">
                <v:path arrowok="t"/>
                <v:fill type="solid"/>
              </v:shape>
            </v:group>
            <v:group style="position:absolute;left:7317;top:1976;width:10;height:20" coordorigin="7317,1976" coordsize="10,20">
              <v:shape style="position:absolute;left:7317;top:1976;width:10;height:20" coordorigin="7317,1976" coordsize="10,20" path="m7317,1995l7326,1995,7326,1976,7317,1976,7317,1995xe" filled="true" fillcolor="#000000" stroked="false">
                <v:path arrowok="t"/>
                <v:fill type="solid"/>
              </v:shape>
            </v:group>
            <v:group style="position:absolute;left:7317;top:1995;width:10;height:20" coordorigin="7317,1995" coordsize="10,20">
              <v:shape style="position:absolute;left:7317;top:1995;width:10;height:20" coordorigin="7317,1995" coordsize="10,20" path="m7317,2014l7326,2014,7326,1995,7317,1995,7317,2014xe" filled="true" fillcolor="#000000" stroked="false">
                <v:path arrowok="t"/>
                <v:fill type="solid"/>
              </v:shape>
            </v:group>
            <v:group style="position:absolute;left:2386;top:2112;width:2094;height:2" coordorigin="2386,2112" coordsize="2094,2">
              <v:shape style="position:absolute;left:2386;top:2112;width:2094;height:2" coordorigin="2386,2112" coordsize="2094,0" path="m2386,2112l4479,2112e" filled="false" stroked="true" strokeweight="1.44pt" strokecolor="#000000">
                <v:path arrowok="t"/>
              </v:shape>
            </v:group>
            <v:group style="position:absolute;left:4479;top:2094;width:10;height:2" coordorigin="4479,2094" coordsize="10,2">
              <v:shape style="position:absolute;left:4479;top:2094;width:10;height:2" coordorigin="4479,2094" coordsize="10,0" path="m4479,2094l4489,2094e" filled="false" stroked="true" strokeweight=".35999pt" strokecolor="#000000">
                <v:path arrowok="t"/>
              </v:shape>
            </v:group>
            <v:group style="position:absolute;left:4479;top:2112;width:29;height:2" coordorigin="4479,2112" coordsize="29,2">
              <v:shape style="position:absolute;left:4479;top:2112;width:29;height:2" coordorigin="4479,2112" coordsize="29,0" path="m4479,2112l4508,2112e" filled="false" stroked="true" strokeweight="1.44pt" strokecolor="#000000">
                <v:path arrowok="t"/>
              </v:shape>
            </v:group>
            <v:group style="position:absolute;left:4508;top:2112;width:1390;height:2" coordorigin="4508,2112" coordsize="1390,2">
              <v:shape style="position:absolute;left:4508;top:2112;width:1390;height:2" coordorigin="4508,2112" coordsize="1390,0" path="m4508,2112l5898,2112e" filled="false" stroked="true" strokeweight="1.44pt" strokecolor="#000000">
                <v:path arrowok="t"/>
              </v:shape>
            </v:group>
            <v:group style="position:absolute;left:5898;top:2094;width:10;height:2" coordorigin="5898,2094" coordsize="10,2">
              <v:shape style="position:absolute;left:5898;top:2094;width:10;height:2" coordorigin="5898,2094" coordsize="10,0" path="m5898,2094l5907,2094e" filled="false" stroked="true" strokeweight=".35999pt" strokecolor="#000000">
                <v:path arrowok="t"/>
              </v:shape>
            </v:group>
            <v:group style="position:absolute;left:5898;top:2112;width:29;height:2" coordorigin="5898,2112" coordsize="29,2">
              <v:shape style="position:absolute;left:5898;top:2112;width:29;height:2" coordorigin="5898,2112" coordsize="29,0" path="m5898,2112l5927,2112e" filled="false" stroked="true" strokeweight="1.44pt" strokecolor="#000000">
                <v:path arrowok="t"/>
              </v:shape>
            </v:group>
            <v:group style="position:absolute;left:5927;top:2112;width:1391;height:2" coordorigin="5927,2112" coordsize="1391,2">
              <v:shape style="position:absolute;left:5927;top:2112;width:1391;height:2" coordorigin="5927,2112" coordsize="1391,0" path="m5927,2112l7317,2112e" filled="false" stroked="true" strokeweight="1.44pt" strokecolor="#000000">
                <v:path arrowok="t"/>
              </v:shape>
            </v:group>
            <v:group style="position:absolute;left:7317;top:2014;width:10;height:20" coordorigin="7317,2014" coordsize="10,20">
              <v:shape style="position:absolute;left:7317;top:2014;width:10;height:20" coordorigin="7317,2014" coordsize="10,20" path="m7317,2033l7326,2033,7326,2014,7317,2014,7317,2033xe" filled="true" fillcolor="#000000" stroked="false">
                <v:path arrowok="t"/>
                <v:fill type="solid"/>
              </v:shape>
            </v:group>
            <v:group style="position:absolute;left:7317;top:2033;width:10;height:20" coordorigin="7317,2033" coordsize="10,20">
              <v:shape style="position:absolute;left:7317;top:2033;width:10;height:20" coordorigin="7317,2033" coordsize="10,20" path="m7317,2052l7326,2052,7326,2033,7317,2033,7317,2052xe" filled="true" fillcolor="#000000" stroked="false">
                <v:path arrowok="t"/>
                <v:fill type="solid"/>
              </v:shape>
            </v:group>
            <v:group style="position:absolute;left:7317;top:2052;width:10;height:20" coordorigin="7317,2052" coordsize="10,20">
              <v:shape style="position:absolute;left:7317;top:2052;width:10;height:20" coordorigin="7317,2052" coordsize="10,20" path="m7317,2072l7326,2072,7326,2052,7317,2052,7317,2072xe" filled="true" fillcolor="#000000" stroked="false">
                <v:path arrowok="t"/>
                <v:fill type="solid"/>
              </v:shape>
            </v:group>
            <v:group style="position:absolute;left:7317;top:2072;width:10;height:20" coordorigin="7317,2072" coordsize="10,20">
              <v:shape style="position:absolute;left:7317;top:2072;width:10;height:20" coordorigin="7317,2072" coordsize="10,20" path="m7317,2091l7326,2091,7326,2072,7317,2072,7317,2091xe" filled="true" fillcolor="#000000" stroked="false">
                <v:path arrowok="t"/>
                <v:fill type="solid"/>
              </v:shape>
            </v:group>
            <v:group style="position:absolute;left:7317;top:2094;width:10;height:2" coordorigin="7317,2094" coordsize="10,2">
              <v:shape style="position:absolute;left:7317;top:2094;width:10;height:2" coordorigin="7317,2094" coordsize="10,0" path="m7317,2094l7326,2094e" filled="false" stroked="true" strokeweight=".35999pt" strokecolor="#000000">
                <v:path arrowok="t"/>
              </v:shape>
            </v:group>
            <v:group style="position:absolute;left:7317;top:2112;width:29;height:2" coordorigin="7317,2112" coordsize="29,2">
              <v:shape style="position:absolute;left:7317;top:2112;width:29;height:2" coordorigin="7317,2112" coordsize="29,0" path="m7317,2112l7345,2112e" filled="false" stroked="true" strokeweight="1.44pt" strokecolor="#000000">
                <v:path arrowok="t"/>
              </v:shape>
            </v:group>
            <v:group style="position:absolute;left:7345;top:2112;width:1388;height:2" coordorigin="7345,2112" coordsize="1388,2">
              <v:shape style="position:absolute;left:7345;top:2112;width:1388;height:2" coordorigin="7345,2112" coordsize="1388,0" path="m7345,2112l8733,2112e" filled="false" stroked="true" strokeweight="1.44pt" strokecolor="#000000">
                <v:path arrowok="t"/>
              </v:shape>
            </v:group>
            <v:group style="position:absolute;left:8733;top:2094;width:10;height:2" coordorigin="8733,2094" coordsize="10,2">
              <v:shape style="position:absolute;left:8733;top:2094;width:10;height:2" coordorigin="8733,2094" coordsize="10,0" path="m8733,2094l8742,2094e" filled="false" stroked="true" strokeweight=".35999pt" strokecolor="#000000">
                <v:path arrowok="t"/>
              </v:shape>
            </v:group>
            <v:group style="position:absolute;left:8733;top:2112;width:29;height:2" coordorigin="8733,2112" coordsize="29,2">
              <v:shape style="position:absolute;left:8733;top:2112;width:29;height:2" coordorigin="8733,2112" coordsize="29,0" path="m8733,2112l8761,2112e" filled="false" stroked="true" strokeweight="1.44pt" strokecolor="#000000">
                <v:path arrowok="t"/>
              </v:shape>
            </v:group>
            <v:group style="position:absolute;left:8761;top:2112;width:1395;height:2" coordorigin="8761,2112" coordsize="1395,2">
              <v:shape style="position:absolute;left:8761;top:2112;width:1395;height:2" coordorigin="8761,2112" coordsize="1395,0" path="m8761,2112l10156,2112e" filled="false" stroked="true" strokeweight="1.44pt" strokecolor="#000000">
                <v:path arrowok="t"/>
              </v:shape>
              <v:shape style="position:absolute;left:5540;top:4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377;top:4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主营业务（分地区）</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tbl>
      <w:tblPr>
        <w:tblW w:w="0" w:type="auto"/>
        <w:jc w:val="left"/>
        <w:tblInd w:w="778" w:type="dxa"/>
        <w:tblLayout w:type="fixed"/>
        <w:tblCellMar>
          <w:top w:w="0" w:type="dxa"/>
          <w:left w:w="0" w:type="dxa"/>
          <w:bottom w:w="0" w:type="dxa"/>
          <w:right w:w="0" w:type="dxa"/>
        </w:tblCellMar>
        <w:tblLook w:val="01E0"/>
      </w:tblPr>
      <w:tblGrid>
        <w:gridCol w:w="2046"/>
        <w:gridCol w:w="1418"/>
        <w:gridCol w:w="1419"/>
        <w:gridCol w:w="1416"/>
        <w:gridCol w:w="1381"/>
      </w:tblGrid>
      <w:tr>
        <w:trPr>
          <w:trHeight w:val="458" w:hRule="exact"/>
        </w:trPr>
        <w:tc>
          <w:tcPr>
            <w:tcW w:w="2046" w:type="dxa"/>
            <w:tcBorders>
              <w:top w:val="nil" w:sz="6" w:space="0" w:color="auto"/>
              <w:left w:val="nil" w:sz="6" w:space="0" w:color="auto"/>
              <w:bottom w:val="nil" w:sz="6" w:space="0" w:color="auto"/>
              <w:right w:val="nil" w:sz="6" w:space="0" w:color="auto"/>
            </w:tcBorders>
          </w:tcPr>
          <w:p>
            <w:pPr>
              <w:pStyle w:val="TableParagraph"/>
              <w:spacing w:line="180" w:lineRule="exact"/>
              <w:ind w:left="643"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1418"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5"/>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416"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34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81"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343"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76" w:hRule="exact"/>
        </w:trPr>
        <w:tc>
          <w:tcPr>
            <w:tcW w:w="204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0" w:right="0"/>
              <w:jc w:val="left"/>
              <w:rPr>
                <w:rFonts w:ascii="宋体" w:hAnsi="宋体" w:cs="宋体" w:eastAsia="宋体" w:hint="default"/>
                <w:sz w:val="18"/>
                <w:szCs w:val="18"/>
              </w:rPr>
            </w:pPr>
            <w:r>
              <w:rPr>
                <w:rFonts w:ascii="宋体" w:hAnsi="宋体" w:cs="宋体" w:eastAsia="宋体" w:hint="default"/>
                <w:sz w:val="18"/>
                <w:szCs w:val="18"/>
              </w:rPr>
              <w:t>内销收入</w:t>
            </w:r>
          </w:p>
        </w:tc>
        <w:tc>
          <w:tcPr>
            <w:tcW w:w="1418"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76" w:right="0"/>
              <w:jc w:val="center"/>
              <w:rPr>
                <w:rFonts w:ascii="Times New Roman" w:hAnsi="Times New Roman" w:cs="Times New Roman" w:eastAsia="Times New Roman" w:hint="default"/>
                <w:sz w:val="18"/>
                <w:szCs w:val="18"/>
              </w:rPr>
            </w:pPr>
            <w:r>
              <w:rPr>
                <w:rFonts w:ascii="Times New Roman"/>
                <w:sz w:val="18"/>
              </w:rPr>
              <w:t>697,624,551.86</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left="71" w:right="0"/>
              <w:jc w:val="center"/>
              <w:rPr>
                <w:rFonts w:ascii="Times New Roman" w:hAnsi="Times New Roman" w:cs="Times New Roman" w:eastAsia="Times New Roman" w:hint="default"/>
                <w:sz w:val="18"/>
                <w:szCs w:val="18"/>
              </w:rPr>
            </w:pPr>
            <w:r>
              <w:rPr>
                <w:rFonts w:ascii="Times New Roman"/>
                <w:sz w:val="18"/>
              </w:rPr>
              <w:t>461,345,448.25</w:t>
            </w:r>
          </w:p>
        </w:tc>
        <w:tc>
          <w:tcPr>
            <w:tcW w:w="1416"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606,570,370.71</w:t>
            </w:r>
          </w:p>
        </w:tc>
        <w:tc>
          <w:tcPr>
            <w:tcW w:w="1381"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68"/>
              <w:jc w:val="right"/>
              <w:rPr>
                <w:rFonts w:ascii="Times New Roman" w:hAnsi="Times New Roman" w:cs="Times New Roman" w:eastAsia="Times New Roman" w:hint="default"/>
                <w:sz w:val="18"/>
                <w:szCs w:val="18"/>
              </w:rPr>
            </w:pPr>
            <w:r>
              <w:rPr>
                <w:rFonts w:ascii="Times New Roman"/>
                <w:spacing w:val="-1"/>
                <w:sz w:val="18"/>
              </w:rPr>
              <w:t>422,436,706.77</w:t>
            </w:r>
          </w:p>
        </w:tc>
      </w:tr>
      <w:tr>
        <w:trPr>
          <w:trHeight w:val="68" w:hRule="exact"/>
        </w:trPr>
        <w:tc>
          <w:tcPr>
            <w:tcW w:w="2046"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04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70" w:right="0"/>
              <w:jc w:val="left"/>
              <w:rPr>
                <w:rFonts w:ascii="宋体" w:hAnsi="宋体" w:cs="宋体" w:eastAsia="宋体" w:hint="default"/>
                <w:sz w:val="18"/>
                <w:szCs w:val="18"/>
              </w:rPr>
            </w:pPr>
            <w:r>
              <w:rPr>
                <w:rFonts w:ascii="宋体" w:hAnsi="宋体" w:cs="宋体" w:eastAsia="宋体" w:hint="default"/>
                <w:sz w:val="18"/>
                <w:szCs w:val="18"/>
              </w:rPr>
              <w:t>外销收入</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58" w:right="0"/>
              <w:jc w:val="center"/>
              <w:rPr>
                <w:rFonts w:ascii="Times New Roman" w:hAnsi="Times New Roman" w:cs="Times New Roman" w:eastAsia="Times New Roman" w:hint="default"/>
                <w:sz w:val="18"/>
                <w:szCs w:val="18"/>
              </w:rPr>
            </w:pPr>
            <w:r>
              <w:rPr>
                <w:rFonts w:ascii="Times New Roman"/>
                <w:sz w:val="18"/>
              </w:rPr>
              <w:t>74,209,716.52</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157" w:right="0"/>
              <w:jc w:val="center"/>
              <w:rPr>
                <w:rFonts w:ascii="Times New Roman" w:hAnsi="Times New Roman" w:cs="Times New Roman" w:eastAsia="Times New Roman" w:hint="default"/>
                <w:sz w:val="18"/>
                <w:szCs w:val="18"/>
              </w:rPr>
            </w:pPr>
            <w:r>
              <w:rPr>
                <w:rFonts w:ascii="Times New Roman"/>
                <w:sz w:val="18"/>
              </w:rPr>
              <w:t>53,264,181.86</w:t>
            </w:r>
          </w:p>
        </w:tc>
        <w:tc>
          <w:tcPr>
            <w:tcW w:w="141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51,681,566.58</w:t>
            </w:r>
          </w:p>
        </w:tc>
        <w:tc>
          <w:tcPr>
            <w:tcW w:w="1381"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70"/>
              <w:jc w:val="right"/>
              <w:rPr>
                <w:rFonts w:ascii="Times New Roman" w:hAnsi="Times New Roman" w:cs="Times New Roman" w:eastAsia="Times New Roman" w:hint="default"/>
                <w:sz w:val="18"/>
                <w:szCs w:val="18"/>
              </w:rPr>
            </w:pPr>
            <w:r>
              <w:rPr>
                <w:rFonts w:ascii="Times New Roman"/>
                <w:spacing w:val="-1"/>
                <w:sz w:val="18"/>
              </w:rPr>
              <w:t>42,698,464.59</w:t>
            </w:r>
          </w:p>
        </w:tc>
      </w:tr>
      <w:tr>
        <w:trPr>
          <w:trHeight w:val="68" w:hRule="exact"/>
        </w:trPr>
        <w:tc>
          <w:tcPr>
            <w:tcW w:w="2046"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nil" w:sz="6" w:space="0" w:color="auto"/>
            </w:tcBorders>
          </w:tcPr>
          <w:p>
            <w:pPr/>
          </w:p>
        </w:tc>
      </w:tr>
      <w:tr>
        <w:trPr>
          <w:trHeight w:val="329" w:hRule="exact"/>
        </w:trPr>
        <w:tc>
          <w:tcPr>
            <w:tcW w:w="2046" w:type="dxa"/>
            <w:tcBorders>
              <w:top w:val="nil" w:sz="6" w:space="0" w:color="auto"/>
              <w:left w:val="nil" w:sz="6" w:space="0" w:color="auto"/>
              <w:bottom w:val="nil" w:sz="6" w:space="0" w:color="auto"/>
              <w:right w:val="single" w:sz="4" w:space="0" w:color="000000"/>
            </w:tcBorders>
          </w:tcPr>
          <w:p>
            <w:pPr>
              <w:pStyle w:val="TableParagraph"/>
              <w:tabs>
                <w:tab w:pos="453" w:val="left" w:leader="none"/>
              </w:tabs>
              <w:spacing w:line="240" w:lineRule="auto" w:before="10"/>
              <w:ind w:right="3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center"/>
              <w:rPr>
                <w:rFonts w:ascii="Times New Roman" w:hAnsi="Times New Roman" w:cs="Times New Roman" w:eastAsia="Times New Roman" w:hint="default"/>
                <w:sz w:val="18"/>
                <w:szCs w:val="18"/>
              </w:rPr>
            </w:pPr>
            <w:r>
              <w:rPr>
                <w:rFonts w:ascii="Times New Roman"/>
                <w:sz w:val="18"/>
              </w:rPr>
              <w:t>771,834,268.38</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73" w:right="0"/>
              <w:jc w:val="center"/>
              <w:rPr>
                <w:rFonts w:ascii="Times New Roman" w:hAnsi="Times New Roman" w:cs="Times New Roman" w:eastAsia="Times New Roman" w:hint="default"/>
                <w:sz w:val="18"/>
                <w:szCs w:val="18"/>
              </w:rPr>
            </w:pPr>
            <w:r>
              <w:rPr>
                <w:rFonts w:ascii="Times New Roman"/>
                <w:sz w:val="18"/>
              </w:rPr>
              <w:t>514,609,630.11</w:t>
            </w:r>
          </w:p>
        </w:tc>
        <w:tc>
          <w:tcPr>
            <w:tcW w:w="1416"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658,251,937.29</w:t>
            </w:r>
          </w:p>
        </w:tc>
        <w:tc>
          <w:tcPr>
            <w:tcW w:w="1381"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8"/>
                <w:szCs w:val="18"/>
              </w:rPr>
            </w:pPr>
            <w:r>
              <w:rPr>
                <w:rFonts w:ascii="Times New Roman"/>
                <w:spacing w:val="-1"/>
                <w:sz w:val="18"/>
              </w:rPr>
              <w:t>465,135,171.36</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1395" w:val="left" w:leader="none"/>
        </w:tabs>
        <w:spacing w:before="36"/>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公司前五名客户的营业收入情况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b/>
          <w:bCs/>
          <w:sz w:val="23"/>
          <w:szCs w:val="23"/>
        </w:rPr>
      </w:pPr>
      <w:r>
        <w:rPr/>
        <w:pict>
          <v:shape style="position:absolute;margin-left:259.970001pt;margin-top:75.47998pt;width:.48001pt;height:.12pt;mso-position-horizontal-relative:page;mso-position-vertical-relative:page;z-index:-1301776" type="#_x0000_t75" stroked="false">
            <v:imagedata r:id="rId575" o:title=""/>
          </v:shape>
        </w:pict>
      </w:r>
      <w:r>
        <w:rPr/>
        <w:pict>
          <v:shape style="position:absolute;margin-left:352.029999pt;margin-top:75.47998pt;width:.47998pt;height:.12pt;mso-position-horizontal-relative:page;mso-position-vertical-relative:page;z-index:-1301752" type="#_x0000_t75" stroked="false">
            <v:imagedata r:id="rId575" o:title=""/>
          </v:shape>
        </w:pict>
      </w:r>
      <w:r>
        <w:rPr/>
        <w:pict>
          <v:group style="position:absolute;margin-left:118.580002pt;margin-top:94.220001pt;width:389.75pt;height:.5pt;mso-position-horizontal-relative:page;mso-position-vertical-relative:page;z-index:-1301728" coordorigin="2372,1884" coordsize="7795,10">
            <v:shape style="position:absolute;left:2372;top:1884;width:4669;height:10" type="#_x0000_t75" stroked="false">
              <v:imagedata r:id="rId576" o:title=""/>
            </v:shape>
            <v:shape style="position:absolute;left:7036;top:1884;width:3130;height:10" type="#_x0000_t75" stroked="false">
              <v:imagedata r:id="rId577" o:title=""/>
            </v:shape>
            <w10:wrap type="none"/>
          </v:group>
        </w:pict>
      </w:r>
      <w:r>
        <w:rPr/>
        <w:pict>
          <v:group style="position:absolute;margin-left:118.580002pt;margin-top:113.420006pt;width:389.75pt;height:.5pt;mso-position-horizontal-relative:page;mso-position-vertical-relative:page;z-index:-1301704" coordorigin="2372,2268" coordsize="7795,10">
            <v:shape style="position:absolute;left:2372;top:2268;width:4669;height:10" type="#_x0000_t75" stroked="false">
              <v:imagedata r:id="rId576" o:title=""/>
            </v:shape>
            <v:shape style="position:absolute;left:7036;top:2268;width:3130;height:10" type="#_x0000_t75" stroked="false">
              <v:imagedata r:id="rId578" o:title=""/>
            </v:shape>
            <w10:wrap type="none"/>
          </v:group>
        </w:pict>
      </w:r>
      <w:r>
        <w:rPr/>
        <w:pict>
          <v:group style="position:absolute;margin-left:118.580002pt;margin-top:132.740005pt;width:389.75pt;height:.5pt;mso-position-horizontal-relative:page;mso-position-vertical-relative:page;z-index:-1301680" coordorigin="2372,2655" coordsize="7795,10">
            <v:shape style="position:absolute;left:2372;top:2655;width:4669;height:10" type="#_x0000_t75" stroked="false">
              <v:imagedata r:id="rId576" o:title=""/>
            </v:shape>
            <v:shape style="position:absolute;left:7036;top:2655;width:3130;height:10" type="#_x0000_t75" stroked="false">
              <v:imagedata r:id="rId577" o:title=""/>
            </v:shape>
            <w10:wrap type="none"/>
          </v:group>
        </w:pict>
      </w:r>
    </w:p>
    <w:tbl>
      <w:tblPr>
        <w:tblW w:w="0" w:type="auto"/>
        <w:jc w:val="left"/>
        <w:tblInd w:w="697" w:type="dxa"/>
        <w:tblLayout w:type="fixed"/>
        <w:tblCellMar>
          <w:top w:w="0" w:type="dxa"/>
          <w:left w:w="0" w:type="dxa"/>
          <w:bottom w:w="0" w:type="dxa"/>
          <w:right w:w="0" w:type="dxa"/>
        </w:tblCellMar>
        <w:tblLook w:val="01E0"/>
      </w:tblPr>
      <w:tblGrid>
        <w:gridCol w:w="2847"/>
        <w:gridCol w:w="1841"/>
        <w:gridCol w:w="3120"/>
      </w:tblGrid>
      <w:tr>
        <w:trPr>
          <w:trHeight w:val="400" w:hRule="exact"/>
        </w:trPr>
        <w:tc>
          <w:tcPr>
            <w:tcW w:w="2847"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4" w:right="0"/>
              <w:jc w:val="center"/>
              <w:rPr>
                <w:rFonts w:ascii="宋体" w:hAnsi="宋体" w:cs="宋体" w:eastAsia="宋体" w:hint="default"/>
                <w:sz w:val="21"/>
                <w:szCs w:val="21"/>
              </w:rPr>
            </w:pPr>
            <w:r>
              <w:rPr>
                <w:rFonts w:ascii="宋体" w:hAnsi="宋体" w:cs="宋体" w:eastAsia="宋体" w:hint="default"/>
                <w:sz w:val="21"/>
                <w:szCs w:val="21"/>
              </w:rPr>
              <w:t>客户排名</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285"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120"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占公司全部营业收入的比例</w:t>
            </w:r>
            <w:r>
              <w:rPr>
                <w:rFonts w:ascii="Times New Roman" w:hAnsi="Times New Roman" w:cs="Times New Roman" w:eastAsia="Times New Roman" w:hint="default"/>
                <w:sz w:val="21"/>
                <w:szCs w:val="21"/>
              </w:rPr>
              <w:t>(%)</w:t>
            </w:r>
          </w:p>
        </w:tc>
      </w:tr>
      <w:tr>
        <w:trPr>
          <w:trHeight w:val="384" w:hRule="exact"/>
        </w:trPr>
        <w:tc>
          <w:tcPr>
            <w:tcW w:w="284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6"/>
              <w:jc w:val="right"/>
              <w:rPr>
                <w:rFonts w:ascii="Times New Roman" w:hAnsi="Times New Roman" w:cs="Times New Roman" w:eastAsia="Times New Roman" w:hint="default"/>
                <w:sz w:val="21"/>
                <w:szCs w:val="21"/>
              </w:rPr>
            </w:pPr>
            <w:r>
              <w:rPr>
                <w:rFonts w:ascii="Times New Roman"/>
                <w:spacing w:val="-1"/>
                <w:sz w:val="21"/>
              </w:rPr>
              <w:t>94,222,196.80</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3"/>
              <w:jc w:val="center"/>
              <w:rPr>
                <w:rFonts w:ascii="Times New Roman" w:hAnsi="Times New Roman" w:cs="Times New Roman" w:eastAsia="Times New Roman" w:hint="default"/>
                <w:sz w:val="21"/>
                <w:szCs w:val="21"/>
              </w:rPr>
            </w:pPr>
            <w:r>
              <w:rPr>
                <w:rFonts w:ascii="Times New Roman"/>
                <w:sz w:val="21"/>
              </w:rPr>
              <w:t>12.16</w:t>
            </w:r>
          </w:p>
        </w:tc>
      </w:tr>
      <w:tr>
        <w:trPr>
          <w:trHeight w:val="385" w:hRule="exact"/>
        </w:trPr>
        <w:tc>
          <w:tcPr>
            <w:tcW w:w="2847"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96"/>
              <w:jc w:val="right"/>
              <w:rPr>
                <w:rFonts w:ascii="Times New Roman" w:hAnsi="Times New Roman" w:cs="Times New Roman" w:eastAsia="Times New Roman" w:hint="default"/>
                <w:sz w:val="21"/>
                <w:szCs w:val="21"/>
              </w:rPr>
            </w:pPr>
            <w:r>
              <w:rPr>
                <w:rFonts w:ascii="Times New Roman"/>
                <w:spacing w:val="-1"/>
                <w:sz w:val="21"/>
              </w:rPr>
              <w:t>29,948,008.14</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3"/>
              <w:jc w:val="center"/>
              <w:rPr>
                <w:rFonts w:ascii="Times New Roman" w:hAnsi="Times New Roman" w:cs="Times New Roman" w:eastAsia="Times New Roman" w:hint="default"/>
                <w:sz w:val="21"/>
                <w:szCs w:val="21"/>
              </w:rPr>
            </w:pPr>
            <w:r>
              <w:rPr>
                <w:rFonts w:ascii="Times New Roman"/>
                <w:sz w:val="21"/>
              </w:rPr>
              <w:t>3.86</w:t>
            </w:r>
          </w:p>
        </w:tc>
      </w:tr>
      <w:tr>
        <w:trPr>
          <w:trHeight w:val="384" w:hRule="exact"/>
        </w:trPr>
        <w:tc>
          <w:tcPr>
            <w:tcW w:w="284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6"/>
              <w:jc w:val="right"/>
              <w:rPr>
                <w:rFonts w:ascii="Times New Roman" w:hAnsi="Times New Roman" w:cs="Times New Roman" w:eastAsia="Times New Roman" w:hint="default"/>
                <w:sz w:val="21"/>
                <w:szCs w:val="21"/>
              </w:rPr>
            </w:pPr>
            <w:r>
              <w:rPr>
                <w:rFonts w:ascii="Times New Roman"/>
                <w:spacing w:val="-1"/>
                <w:sz w:val="21"/>
              </w:rPr>
              <w:t>28,305,523.41</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3"/>
              <w:jc w:val="center"/>
              <w:rPr>
                <w:rFonts w:ascii="Times New Roman" w:hAnsi="Times New Roman" w:cs="Times New Roman" w:eastAsia="Times New Roman" w:hint="default"/>
                <w:sz w:val="21"/>
                <w:szCs w:val="21"/>
              </w:rPr>
            </w:pPr>
            <w:r>
              <w:rPr>
                <w:rFonts w:ascii="Times New Roman"/>
                <w:sz w:val="21"/>
              </w:rPr>
              <w:t>3.65</w:t>
            </w:r>
          </w:p>
        </w:tc>
      </w:tr>
      <w:tr>
        <w:trPr>
          <w:trHeight w:val="384" w:hRule="exact"/>
        </w:trPr>
        <w:tc>
          <w:tcPr>
            <w:tcW w:w="284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6"/>
              <w:jc w:val="right"/>
              <w:rPr>
                <w:rFonts w:ascii="Times New Roman" w:hAnsi="Times New Roman" w:cs="Times New Roman" w:eastAsia="Times New Roman" w:hint="default"/>
                <w:sz w:val="21"/>
                <w:szCs w:val="21"/>
              </w:rPr>
            </w:pPr>
            <w:r>
              <w:rPr>
                <w:rFonts w:ascii="Times New Roman"/>
                <w:spacing w:val="-1"/>
                <w:sz w:val="21"/>
              </w:rPr>
              <w:t>27,255,960.55</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3"/>
              <w:jc w:val="center"/>
              <w:rPr>
                <w:rFonts w:ascii="Times New Roman" w:hAnsi="Times New Roman" w:cs="Times New Roman" w:eastAsia="Times New Roman" w:hint="default"/>
                <w:sz w:val="21"/>
                <w:szCs w:val="21"/>
              </w:rPr>
            </w:pPr>
            <w:r>
              <w:rPr>
                <w:rFonts w:ascii="Times New Roman"/>
                <w:sz w:val="21"/>
              </w:rPr>
              <w:t>3.52</w:t>
            </w:r>
          </w:p>
        </w:tc>
      </w:tr>
      <w:tr>
        <w:trPr>
          <w:trHeight w:val="384" w:hRule="exact"/>
        </w:trPr>
        <w:tc>
          <w:tcPr>
            <w:tcW w:w="284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6"/>
              <w:jc w:val="right"/>
              <w:rPr>
                <w:rFonts w:ascii="Times New Roman" w:hAnsi="Times New Roman" w:cs="Times New Roman" w:eastAsia="Times New Roman" w:hint="default"/>
                <w:sz w:val="21"/>
                <w:szCs w:val="21"/>
              </w:rPr>
            </w:pPr>
            <w:r>
              <w:rPr>
                <w:rFonts w:ascii="Times New Roman"/>
                <w:spacing w:val="-1"/>
                <w:sz w:val="21"/>
              </w:rPr>
              <w:t>20,315,422.42</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3"/>
              <w:jc w:val="center"/>
              <w:rPr>
                <w:rFonts w:ascii="Times New Roman" w:hAnsi="Times New Roman" w:cs="Times New Roman" w:eastAsia="Times New Roman" w:hint="default"/>
                <w:sz w:val="21"/>
                <w:szCs w:val="21"/>
              </w:rPr>
            </w:pPr>
            <w:r>
              <w:rPr>
                <w:rFonts w:ascii="Times New Roman"/>
                <w:sz w:val="21"/>
              </w:rPr>
              <w:t>2.62</w:t>
            </w:r>
          </w:p>
        </w:tc>
      </w:tr>
      <w:tr>
        <w:trPr>
          <w:trHeight w:val="391" w:hRule="exact"/>
        </w:trPr>
        <w:tc>
          <w:tcPr>
            <w:tcW w:w="2847"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96"/>
              <w:jc w:val="right"/>
              <w:rPr>
                <w:rFonts w:ascii="Times New Roman" w:hAnsi="Times New Roman" w:cs="Times New Roman" w:eastAsia="Times New Roman" w:hint="default"/>
                <w:sz w:val="21"/>
                <w:szCs w:val="21"/>
              </w:rPr>
            </w:pPr>
            <w:r>
              <w:rPr>
                <w:rFonts w:ascii="Times New Roman"/>
                <w:spacing w:val="-2"/>
                <w:sz w:val="21"/>
              </w:rPr>
              <w:t>200,047,111.32</w:t>
            </w:r>
          </w:p>
        </w:tc>
        <w:tc>
          <w:tcPr>
            <w:tcW w:w="3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3"/>
              <w:jc w:val="center"/>
              <w:rPr>
                <w:rFonts w:ascii="Times New Roman" w:hAnsi="Times New Roman" w:cs="Times New Roman" w:eastAsia="Times New Roman" w:hint="default"/>
                <w:sz w:val="21"/>
                <w:szCs w:val="21"/>
              </w:rPr>
            </w:pPr>
            <w:r>
              <w:rPr>
                <w:rFonts w:ascii="Times New Roman"/>
                <w:sz w:val="21"/>
              </w:rPr>
              <w:t>25.81</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400" w:val="left" w:leader="none"/>
        </w:tabs>
        <w:spacing w:before="36"/>
        <w:ind w:left="126" w:right="1782" w:firstLine="0"/>
        <w:jc w:val="left"/>
        <w:rPr>
          <w:rFonts w:ascii="宋体" w:hAnsi="宋体" w:cs="宋体" w:eastAsia="宋体" w:hint="default"/>
          <w:sz w:val="21"/>
          <w:szCs w:val="21"/>
        </w:rPr>
      </w:pPr>
      <w:r>
        <w:rPr/>
        <w:pict>
          <v:group style="position:absolute;margin-left:118.580002pt;margin-top:-81.936325pt;width:389.75pt;height:.5pt;mso-position-horizontal-relative:page;mso-position-vertical-relative:paragraph;z-index:-1301656" coordorigin="2372,-1639" coordsize="7795,10">
            <v:shape style="position:absolute;left:2372;top:-1639;width:4669;height:10" type="#_x0000_t75" stroked="false">
              <v:imagedata r:id="rId576" o:title=""/>
            </v:shape>
            <v:shape style="position:absolute;left:7036;top:-1639;width:3130;height:10" type="#_x0000_t75" stroked="false">
              <v:imagedata r:id="rId577" o:title=""/>
            </v:shape>
            <w10:wrap type="none"/>
          </v:group>
        </w:pict>
      </w:r>
      <w:r>
        <w:rPr/>
        <w:pict>
          <v:group style="position:absolute;margin-left:118.580002pt;margin-top:-62.736328pt;width:389.75pt;height:.5pt;mso-position-horizontal-relative:page;mso-position-vertical-relative:paragraph;z-index:-1301632" coordorigin="2372,-1255" coordsize="7795,10">
            <v:shape style="position:absolute;left:2372;top:-1255;width:4669;height:10" type="#_x0000_t75" stroked="false">
              <v:imagedata r:id="rId576" o:title=""/>
            </v:shape>
            <v:shape style="position:absolute;left:7036;top:-1255;width:3130;height:10" type="#_x0000_t75" stroked="false">
              <v:imagedata r:id="rId578" o:title=""/>
            </v:shape>
            <w10:wrap type="none"/>
          </v:group>
        </w:pict>
      </w:r>
      <w:r>
        <w:rPr/>
        <w:pict>
          <v:group style="position:absolute;margin-left:118.580002pt;margin-top:-43.536388pt;width:389.75pt;height:.5pt;mso-position-horizontal-relative:page;mso-position-vertical-relative:paragraph;z-index:-1301608" coordorigin="2372,-871" coordsize="7795,10">
            <v:shape style="position:absolute;left:2372;top:-871;width:4669;height:10" type="#_x0000_t75" stroked="false">
              <v:imagedata r:id="rId576" o:title=""/>
            </v:shape>
            <v:shape style="position:absolute;left:7036;top:-871;width:3130;height:10" type="#_x0000_t75" stroked="false">
              <v:imagedata r:id="rId578" o:title=""/>
            </v:shape>
            <w10:wrap type="none"/>
          </v:group>
        </w:pict>
      </w:r>
      <w:r>
        <w:rPr/>
        <w:pict>
          <v:shape style="position:absolute;margin-left:232.369995pt;margin-top:18.623652pt;width:.48001pt;height:.12pt;mso-position-horizontal-relative:page;mso-position-vertical-relative:paragraph;z-index:-1301584" type="#_x0000_t75" stroked="false">
            <v:imagedata r:id="rId579" o:title=""/>
          </v:shape>
        </w:pict>
      </w:r>
      <w:r>
        <w:rPr/>
        <w:pict>
          <v:shape style="position:absolute;margin-left:316.630005pt;margin-top:18.623652pt;width:.48001pt;height:.12pt;mso-position-horizontal-relative:page;mso-position-vertical-relative:paragraph;z-index:-1301560" type="#_x0000_t75" stroked="false">
            <v:imagedata r:id="rId579" o:title=""/>
          </v:shape>
        </w:pict>
      </w:r>
      <w:r>
        <w:rPr/>
        <w:pict>
          <v:shape style="position:absolute;margin-left:408.790009pt;margin-top:18.623652pt;width:.48001pt;height:.12pt;mso-position-horizontal-relative:page;mso-position-vertical-relative:paragraph;z-index:-1301536" type="#_x0000_t75" stroked="false">
            <v:imagedata r:id="rId579" o:title=""/>
          </v:shape>
        </w:pict>
      </w:r>
      <w:r>
        <w:rPr/>
        <w:pict>
          <v:group style="position:absolute;margin-left:117.980003pt;margin-top:37.493671pt;width:387.8pt;height:.5pt;mso-position-horizontal-relative:page;mso-position-vertical-relative:paragraph;z-index:-1301512" coordorigin="2360,750" coordsize="7756,10">
            <v:shape style="position:absolute;left:2360;top:750;width:2288;height:10" type="#_x0000_t75" stroked="false">
              <v:imagedata r:id="rId580" o:title=""/>
            </v:shape>
            <v:shape style="position:absolute;left:4643;top:750;width:5473;height:10" type="#_x0000_t75" stroked="false">
              <v:imagedata r:id="rId581" o:title=""/>
            </v:shape>
            <w10:wrap type="none"/>
          </v:group>
        </w:pict>
      </w:r>
      <w:r>
        <w:rPr/>
        <w:pict>
          <v:group style="position:absolute;margin-left:117.980003pt;margin-top:56.693611pt;width:387.8pt;height:.5pt;mso-position-horizontal-relative:page;mso-position-vertical-relative:paragraph;z-index:-1301488" coordorigin="2360,1134" coordsize="7756,10">
            <v:shape style="position:absolute;left:2360;top:1134;width:2288;height:10" type="#_x0000_t75" stroked="false">
              <v:imagedata r:id="rId580" o:title=""/>
            </v:shape>
            <v:shape style="position:absolute;left:4643;top:1134;width:5473;height:10" type="#_x0000_t75" stroked="false">
              <v:imagedata r:id="rId581" o:title=""/>
            </v:shape>
            <w10:wrap type="none"/>
          </v:group>
        </w:pict>
      </w:r>
      <w:r>
        <w:rPr/>
        <w:pict>
          <v:group style="position:absolute;margin-left:117.980003pt;margin-top:75.893669pt;width:387.8pt;height:.5pt;mso-position-horizontal-relative:page;mso-position-vertical-relative:paragraph;z-index:-1301464" coordorigin="2360,1518" coordsize="7756,10">
            <v:shape style="position:absolute;left:2360;top:1518;width:2288;height:10" type="#_x0000_t75" stroked="false">
              <v:imagedata r:id="rId580" o:title=""/>
            </v:shape>
            <v:shape style="position:absolute;left:4643;top:1518;width:5473;height:10" type="#_x0000_t75" stroked="false">
              <v:imagedata r:id="rId581"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二十六</w:t>
      </w:r>
      <w:r>
        <w:rPr>
          <w:rFonts w:ascii="宋体" w:hAnsi="宋体" w:cs="宋体" w:eastAsia="宋体" w:hint="default"/>
          <w:b/>
          <w:bCs/>
          <w:spacing w:val="-1"/>
          <w:sz w:val="21"/>
          <w:szCs w:val="21"/>
        </w:rPr>
        <w:t>)</w:t>
        <w:tab/>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85" w:type="dxa"/>
        <w:tblLayout w:type="fixed"/>
        <w:tblCellMar>
          <w:top w:w="0" w:type="dxa"/>
          <w:left w:w="0" w:type="dxa"/>
          <w:bottom w:w="0" w:type="dxa"/>
          <w:right w:w="0" w:type="dxa"/>
        </w:tblCellMar>
        <w:tblLook w:val="01E0"/>
      </w:tblPr>
      <w:tblGrid>
        <w:gridCol w:w="2307"/>
        <w:gridCol w:w="1685"/>
        <w:gridCol w:w="1843"/>
        <w:gridCol w:w="1935"/>
      </w:tblGrid>
      <w:tr>
        <w:trPr>
          <w:trHeight w:val="403" w:hRule="exact"/>
        </w:trPr>
        <w:tc>
          <w:tcPr>
            <w:tcW w:w="2307"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17"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96"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1935"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right="2"/>
              <w:jc w:val="center"/>
              <w:rPr>
                <w:rFonts w:ascii="Times New Roman" w:hAnsi="Times New Roman" w:cs="Times New Roman" w:eastAsia="Times New Roman" w:hint="default"/>
                <w:sz w:val="21"/>
                <w:szCs w:val="21"/>
              </w:rPr>
            </w:pPr>
            <w:r>
              <w:rPr>
                <w:rFonts w:ascii="宋体" w:hAnsi="宋体" w:cs="宋体" w:eastAsia="宋体" w:hint="default"/>
                <w:sz w:val="21"/>
                <w:szCs w:val="21"/>
              </w:rPr>
              <w:t>计缴标准</w:t>
            </w:r>
            <w:r>
              <w:rPr>
                <w:rFonts w:ascii="Times New Roman" w:hAnsi="Times New Roman" w:cs="Times New Roman" w:eastAsia="Times New Roman" w:hint="default"/>
                <w:sz w:val="21"/>
                <w:szCs w:val="21"/>
              </w:rPr>
              <w:t>(%)</w:t>
            </w:r>
          </w:p>
        </w:tc>
      </w:tr>
      <w:tr>
        <w:trPr>
          <w:trHeight w:val="383"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685"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21"/>
                <w:szCs w:val="21"/>
              </w:rPr>
            </w:pPr>
            <w:r>
              <w:rPr>
                <w:rFonts w:ascii="Times New Roman"/>
                <w:spacing w:val="-1"/>
                <w:sz w:val="21"/>
              </w:rPr>
              <w:t>13,180.71</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2"/>
              <w:jc w:val="center"/>
              <w:rPr>
                <w:rFonts w:ascii="Times New Roman" w:hAnsi="Times New Roman" w:cs="Times New Roman" w:eastAsia="Times New Roman" w:hint="default"/>
                <w:sz w:val="21"/>
                <w:szCs w:val="21"/>
              </w:rPr>
            </w:pPr>
            <w:r>
              <w:rPr>
                <w:rFonts w:ascii="Times New Roman"/>
                <w:w w:val="100"/>
                <w:sz w:val="21"/>
              </w:rPr>
              <w:t>5</w:t>
            </w:r>
          </w:p>
        </w:tc>
      </w:tr>
      <w:tr>
        <w:trPr>
          <w:trHeight w:val="384"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2,161,463.76</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2,147,417.99</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2"/>
              <w:jc w:val="center"/>
              <w:rPr>
                <w:rFonts w:ascii="Times New Roman" w:hAnsi="Times New Roman" w:cs="Times New Roman" w:eastAsia="Times New Roman" w:hint="default"/>
                <w:sz w:val="21"/>
                <w:szCs w:val="21"/>
              </w:rPr>
            </w:pPr>
            <w:r>
              <w:rPr>
                <w:rFonts w:ascii="Times New Roman"/>
                <w:w w:val="100"/>
                <w:sz w:val="21"/>
              </w:rPr>
              <w:t>7</w:t>
            </w:r>
          </w:p>
        </w:tc>
      </w:tr>
      <w:tr>
        <w:trPr>
          <w:trHeight w:val="384"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68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1,561,272.10</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1,217,491.01</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right="2"/>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p>
        </w:tc>
      </w:tr>
      <w:tr>
        <w:trPr>
          <w:trHeight w:val="391" w:hRule="exact"/>
        </w:trPr>
        <w:tc>
          <w:tcPr>
            <w:tcW w:w="2307" w:type="dxa"/>
            <w:tcBorders>
              <w:top w:val="nil" w:sz="6" w:space="0" w:color="auto"/>
              <w:left w:val="nil" w:sz="6" w:space="0" w:color="auto"/>
              <w:bottom w:val="single" w:sz="12" w:space="0" w:color="000000"/>
              <w:right w:val="single" w:sz="4" w:space="0" w:color="000000"/>
            </w:tcBorders>
          </w:tcPr>
          <w:p>
            <w:pPr>
              <w:pStyle w:val="TableParagraph"/>
              <w:tabs>
                <w:tab w:pos="1370" w:val="left" w:leader="none"/>
              </w:tabs>
              <w:spacing w:line="240" w:lineRule="auto" w:before="18"/>
              <w:ind w:left="739"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3,722,735.86</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3,378,089.71</w:t>
            </w:r>
          </w:p>
        </w:tc>
        <w:tc>
          <w:tcPr>
            <w:tcW w:w="1935"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tabs>
          <w:tab w:pos="1400" w:val="left" w:leader="none"/>
        </w:tabs>
        <w:spacing w:before="0"/>
        <w:ind w:left="126" w:right="1782" w:firstLine="0"/>
        <w:jc w:val="left"/>
        <w:rPr>
          <w:rFonts w:ascii="宋体" w:hAnsi="宋体" w:cs="宋体" w:eastAsia="宋体" w:hint="default"/>
          <w:sz w:val="21"/>
          <w:szCs w:val="21"/>
        </w:rPr>
      </w:pPr>
      <w:r>
        <w:rPr/>
        <w:pict>
          <v:group style="position:absolute;margin-left:117.980003pt;margin-top:-45.336361pt;width:387.8pt;height:.5pt;mso-position-horizontal-relative:page;mso-position-vertical-relative:paragraph;z-index:-1301440" coordorigin="2360,-907" coordsize="7756,10">
            <v:shape style="position:absolute;left:2360;top:-907;width:2288;height:10" type="#_x0000_t75" stroked="false">
              <v:imagedata r:id="rId580" o:title=""/>
            </v:shape>
            <v:shape style="position:absolute;left:4643;top:-907;width:5473;height:10" type="#_x0000_t75" stroked="false">
              <v:imagedata r:id="rId581" o:title=""/>
            </v:shape>
            <w10:wrap type="none"/>
          </v:group>
        </w:pict>
      </w:r>
      <w:r>
        <w:rPr/>
        <w:pict>
          <v:shape style="position:absolute;margin-left:286.970001pt;margin-top:16.823677pt;width:.48001pt;height:.12pt;mso-position-horizontal-relative:page;mso-position-vertical-relative:paragraph;z-index:-1301416" type="#_x0000_t75" stroked="false">
            <v:imagedata r:id="rId579" o:title=""/>
          </v:shape>
        </w:pict>
      </w:r>
      <w:r>
        <w:rPr/>
        <w:pict>
          <v:shape style="position:absolute;margin-left:399.670013pt;margin-top:16.823677pt;width:.48001pt;height:.12pt;mso-position-horizontal-relative:page;mso-position-vertical-relative:paragraph;z-index:-1301392" type="#_x0000_t75" stroked="false">
            <v:imagedata r:id="rId579" o:title=""/>
          </v:shape>
        </w:pict>
      </w:r>
      <w:r>
        <w:rPr/>
        <w:pict>
          <v:shape style="position:absolute;margin-left:118.580002pt;margin-top:35.663670pt;width:387.671934pt;height:.48pt;mso-position-horizontal-relative:page;mso-position-vertical-relative:paragraph;z-index:-1301368" type="#_x0000_t75" stroked="false">
            <v:imagedata r:id="rId582" o:title=""/>
          </v:shape>
        </w:pict>
      </w:r>
      <w:r>
        <w:rPr/>
        <w:pict>
          <v:shape style="position:absolute;margin-left:118.580002pt;margin-top:54.863667pt;width:387.671934pt;height:.48pt;mso-position-horizontal-relative:page;mso-position-vertical-relative:paragraph;z-index:-1301344" type="#_x0000_t75" stroked="false">
            <v:imagedata r:id="rId582" o:title=""/>
          </v:shape>
        </w:pict>
      </w:r>
      <w:r>
        <w:rPr/>
        <w:pict>
          <v:shape style="position:absolute;margin-left:118.580002pt;margin-top:74.083672pt;width:387.671934pt;height:.48pt;mso-position-horizontal-relative:page;mso-position-vertical-relative:paragraph;z-index:-1301320" type="#_x0000_t75" stroked="false">
            <v:imagedata r:id="rId582" o:title=""/>
          </v:shape>
        </w:pict>
      </w:r>
      <w:r>
        <w:rPr/>
        <w:pict>
          <v:shape style="position:absolute;margin-left:118.580002pt;margin-top:93.283699pt;width:387.696164pt;height:.48pt;mso-position-horizontal-relative:page;mso-position-vertical-relative:paragraph;z-index:-1301296" type="#_x0000_t75" stroked="false">
            <v:imagedata r:id="rId582" o:title=""/>
          </v:shape>
        </w:pict>
      </w:r>
      <w:r>
        <w:rPr/>
        <w:pict>
          <v:shape style="position:absolute;margin-left:118.580002pt;margin-top:112.483665pt;width:387.671934pt;height:.48pt;mso-position-horizontal-relative:page;mso-position-vertical-relative:paragraph;z-index:-1301272" type="#_x0000_t75" stroked="false">
            <v:imagedata r:id="rId582" o:title=""/>
          </v:shape>
        </w:pict>
      </w:r>
      <w:r>
        <w:rPr/>
        <w:pict>
          <v:shape style="position:absolute;margin-left:118.580002pt;margin-top:131.683701pt;width:387.696164pt;height:.48pt;mso-position-horizontal-relative:page;mso-position-vertical-relative:paragraph;z-index:-1301248" type="#_x0000_t75" stroked="false">
            <v:imagedata r:id="rId582" o:title=""/>
          </v:shape>
        </w:pict>
      </w:r>
      <w:r>
        <w:rPr/>
        <w:pict>
          <v:shape style="position:absolute;margin-left:118.580002pt;margin-top:151.003693pt;width:387.696164pt;height:.48pt;mso-position-horizontal-relative:page;mso-position-vertical-relative:paragraph;z-index:-1301224" type="#_x0000_t75" stroked="false">
            <v:imagedata r:id="rId582" o:title=""/>
          </v:shape>
        </w:pict>
      </w:r>
      <w:r>
        <w:rPr/>
        <w:pict>
          <v:shape style="position:absolute;margin-left:118.580002pt;margin-top:170.203705pt;width:387.696164pt;height:.48pt;mso-position-horizontal-relative:page;mso-position-vertical-relative:paragraph;z-index:-1301200" type="#_x0000_t75" stroked="false">
            <v:imagedata r:id="rId582" o:title=""/>
          </v:shape>
        </w:pict>
      </w:r>
      <w:r>
        <w:rPr/>
        <w:pict>
          <v:shape style="position:absolute;margin-left:118.580002pt;margin-top:189.403641pt;width:387.647706pt;height:.48pt;mso-position-horizontal-relative:page;mso-position-vertical-relative:paragraph;z-index:-1301176" type="#_x0000_t75" stroked="false">
            <v:imagedata r:id="rId582" o:title=""/>
          </v:shape>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二十七</w:t>
      </w:r>
      <w:r>
        <w:rPr>
          <w:rFonts w:ascii="宋体" w:hAnsi="宋体" w:cs="宋体" w:eastAsia="宋体" w:hint="default"/>
          <w:b/>
          <w:bCs/>
          <w:spacing w:val="-1"/>
          <w:sz w:val="21"/>
          <w:szCs w:val="21"/>
        </w:rPr>
        <w:t>)</w:t>
        <w:tab/>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387"/>
        <w:gridCol w:w="2254"/>
        <w:gridCol w:w="2127"/>
      </w:tblGrid>
      <w:tr>
        <w:trPr>
          <w:trHeight w:val="397" w:hRule="exact"/>
        </w:trPr>
        <w:tc>
          <w:tcPr>
            <w:tcW w:w="3387"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right="1469"/>
              <w:jc w:val="right"/>
              <w:rPr>
                <w:rFonts w:ascii="宋体" w:hAnsi="宋体" w:cs="宋体" w:eastAsia="宋体" w:hint="default"/>
                <w:sz w:val="21"/>
                <w:szCs w:val="21"/>
              </w:rPr>
            </w:pPr>
            <w:r>
              <w:rPr>
                <w:rFonts w:ascii="宋体" w:hAnsi="宋体" w:cs="宋体" w:eastAsia="宋体" w:hint="default"/>
                <w:sz w:val="21"/>
                <w:szCs w:val="21"/>
              </w:rPr>
              <w:t>项目</w:t>
            </w:r>
          </w:p>
        </w:tc>
        <w:tc>
          <w:tcPr>
            <w:tcW w:w="22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70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63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89"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225" w:right="0"/>
              <w:jc w:val="left"/>
              <w:rPr>
                <w:rFonts w:ascii="宋体" w:hAnsi="宋体" w:cs="宋体" w:eastAsia="宋体" w:hint="default"/>
                <w:sz w:val="21"/>
                <w:szCs w:val="21"/>
              </w:rPr>
            </w:pPr>
            <w:r>
              <w:rPr>
                <w:rFonts w:ascii="宋体" w:hAnsi="宋体" w:cs="宋体" w:eastAsia="宋体" w:hint="default"/>
                <w:sz w:val="21"/>
                <w:szCs w:val="21"/>
              </w:rPr>
              <w:t>工资及附加</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12,670,860.69</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21"/>
                <w:szCs w:val="21"/>
              </w:rPr>
            </w:pPr>
            <w:r>
              <w:rPr>
                <w:rFonts w:ascii="Times New Roman"/>
                <w:spacing w:val="-1"/>
                <w:sz w:val="21"/>
              </w:rPr>
              <w:t>12,505,469.40</w:t>
            </w:r>
          </w:p>
        </w:tc>
      </w:tr>
      <w:tr>
        <w:trPr>
          <w:trHeight w:val="384"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14,916,180.42</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8,885,970.69</w:t>
            </w:r>
          </w:p>
        </w:tc>
      </w:tr>
      <w:tr>
        <w:trPr>
          <w:trHeight w:val="384"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7,883,874.83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6,105,870.61</w:t>
            </w:r>
          </w:p>
        </w:tc>
      </w:tr>
      <w:tr>
        <w:trPr>
          <w:trHeight w:val="384"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2,764,528.65</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1,884,265.14</w:t>
            </w:r>
          </w:p>
        </w:tc>
      </w:tr>
      <w:tr>
        <w:trPr>
          <w:trHeight w:val="385"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3,833,307.81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2,724,358.74</w:t>
            </w:r>
          </w:p>
        </w:tc>
      </w:tr>
      <w:tr>
        <w:trPr>
          <w:trHeight w:val="385"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225" w:right="0"/>
              <w:jc w:val="left"/>
              <w:rPr>
                <w:rFonts w:ascii="宋体" w:hAnsi="宋体" w:cs="宋体" w:eastAsia="宋体" w:hint="default"/>
                <w:sz w:val="21"/>
                <w:szCs w:val="21"/>
              </w:rPr>
            </w:pPr>
            <w:r>
              <w:rPr>
                <w:rFonts w:ascii="宋体" w:hAnsi="宋体" w:cs="宋体" w:eastAsia="宋体" w:hint="default"/>
                <w:sz w:val="21"/>
                <w:szCs w:val="21"/>
              </w:rPr>
              <w:t>通讯费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1,074,990.29</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850,814.98</w:t>
            </w:r>
          </w:p>
        </w:tc>
      </w:tr>
      <w:tr>
        <w:trPr>
          <w:trHeight w:val="384"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广告费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379,863.18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58,686.25</w:t>
            </w:r>
          </w:p>
        </w:tc>
      </w:tr>
      <w:tr>
        <w:trPr>
          <w:trHeight w:val="384"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人员福利费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738,062.93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715,281.73</w:t>
            </w:r>
          </w:p>
        </w:tc>
      </w:tr>
      <w:tr>
        <w:trPr>
          <w:trHeight w:val="384"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销售佣金</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780,014.05</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18,052.45</w:t>
            </w:r>
          </w:p>
        </w:tc>
      </w:tr>
      <w:tr>
        <w:trPr>
          <w:trHeight w:val="384"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79,336.37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78,635.96</w:t>
            </w:r>
          </w:p>
        </w:tc>
      </w:tr>
      <w:tr>
        <w:trPr>
          <w:trHeight w:val="385"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25"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2"/>
                <w:sz w:val="21"/>
              </w:rPr>
              <w:t>367,811.86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3"/>
              <w:jc w:val="right"/>
              <w:rPr>
                <w:rFonts w:ascii="Times New Roman" w:hAnsi="Times New Roman" w:cs="Times New Roman" w:eastAsia="Times New Roman" w:hint="default"/>
                <w:sz w:val="21"/>
                <w:szCs w:val="21"/>
              </w:rPr>
            </w:pPr>
            <w:r>
              <w:rPr>
                <w:rFonts w:ascii="Times New Roman"/>
                <w:spacing w:val="-2"/>
                <w:sz w:val="21"/>
              </w:rPr>
              <w:t>511,168.41</w:t>
            </w:r>
          </w:p>
        </w:tc>
      </w:tr>
      <w:tr>
        <w:trPr>
          <w:trHeight w:val="385" w:hRule="exact"/>
        </w:trPr>
        <w:tc>
          <w:tcPr>
            <w:tcW w:w="3387"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22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1,173,478.83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1,708,047.03</w:t>
            </w:r>
          </w:p>
        </w:tc>
      </w:tr>
      <w:tr>
        <w:trPr>
          <w:trHeight w:val="388" w:hRule="exact"/>
        </w:trPr>
        <w:tc>
          <w:tcPr>
            <w:tcW w:w="3387"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right="1469"/>
              <w:jc w:val="right"/>
              <w:rPr>
                <w:rFonts w:ascii="宋体" w:hAnsi="宋体" w:cs="宋体" w:eastAsia="宋体" w:hint="default"/>
                <w:sz w:val="21"/>
                <w:szCs w:val="21"/>
              </w:rPr>
            </w:pPr>
            <w:r>
              <w:rPr>
                <w:rFonts w:ascii="宋体" w:hAnsi="宋体" w:cs="宋体" w:eastAsia="宋体" w:hint="default"/>
                <w:sz w:val="21"/>
                <w:szCs w:val="21"/>
              </w:rPr>
              <w:t>合计</w:t>
            </w:r>
          </w:p>
        </w:tc>
        <w:tc>
          <w:tcPr>
            <w:tcW w:w="22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46,662,309.91</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pacing w:val="-1"/>
                <w:sz w:val="21"/>
              </w:rPr>
              <w:t>36,046,621.39</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p>
      <w:pPr>
        <w:tabs>
          <w:tab w:pos="1400" w:val="left" w:leader="none"/>
        </w:tabs>
        <w:spacing w:before="0"/>
        <w:ind w:left="126" w:right="1782" w:firstLine="0"/>
        <w:jc w:val="left"/>
        <w:rPr>
          <w:rFonts w:ascii="宋体" w:hAnsi="宋体" w:cs="宋体" w:eastAsia="宋体" w:hint="default"/>
          <w:sz w:val="21"/>
          <w:szCs w:val="21"/>
        </w:rPr>
      </w:pPr>
      <w:r>
        <w:rPr/>
        <w:pict>
          <v:shape style="position:absolute;margin-left:118.580002pt;margin-top:-163.082367pt;width:387.647706pt;height:.48pt;mso-position-horizontal-relative:page;mso-position-vertical-relative:paragraph;z-index:-1301152" type="#_x0000_t75" stroked="false">
            <v:imagedata r:id="rId582" o:title=""/>
          </v:shape>
        </w:pict>
      </w:r>
      <w:r>
        <w:rPr/>
        <w:pict>
          <v:shape style="position:absolute;margin-left:118.580002pt;margin-top:-143.882309pt;width:387.696164pt;height:.48pt;mso-position-horizontal-relative:page;mso-position-vertical-relative:paragraph;z-index:-1301128" type="#_x0000_t75" stroked="false">
            <v:imagedata r:id="rId582" o:title=""/>
          </v:shape>
        </w:pict>
      </w:r>
      <w:r>
        <w:rPr/>
        <w:pict>
          <v:shape style="position:absolute;margin-left:118.580002pt;margin-top:-124.682304pt;width:387.696164pt;height:.48pt;mso-position-horizontal-relative:page;mso-position-vertical-relative:paragraph;z-index:-1301104" type="#_x0000_t75" stroked="false">
            <v:imagedata r:id="rId582" o:title=""/>
          </v:shape>
        </w:pict>
      </w:r>
      <w:r>
        <w:rPr/>
        <w:pict>
          <v:shape style="position:absolute;margin-left:118.580002pt;margin-top:-105.332306pt;width:387.696164pt;height:.48pt;mso-position-horizontal-relative:page;mso-position-vertical-relative:paragraph;z-index:-1301080" type="#_x0000_t75" stroked="false">
            <v:imagedata r:id="rId582" o:title=""/>
          </v:shape>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二十八</w:t>
      </w:r>
      <w:r>
        <w:rPr>
          <w:rFonts w:ascii="宋体" w:hAnsi="宋体" w:cs="宋体" w:eastAsia="宋体" w:hint="default"/>
          <w:b/>
          <w:bCs/>
          <w:spacing w:val="-1"/>
          <w:sz w:val="21"/>
          <w:szCs w:val="21"/>
        </w:rPr>
        <w:t>)</w:t>
        <w:tab/>
      </w:r>
      <w:r>
        <w:rPr>
          <w:rFonts w:ascii="宋体" w:hAnsi="宋体" w:cs="宋体" w:eastAsia="宋体" w:hint="default"/>
          <w:b/>
          <w:bCs/>
          <w:sz w:val="21"/>
          <w:szCs w:val="21"/>
        </w:rPr>
        <w:t>管理费用</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b/>
          <w:bCs/>
          <w:sz w:val="23"/>
          <w:szCs w:val="23"/>
        </w:rPr>
      </w:pPr>
      <w:r>
        <w:rPr/>
        <w:pict>
          <v:shape style="position:absolute;margin-left:286.25pt;margin-top:75.47998pt;width:.48001pt;height:.12pt;mso-position-horizontal-relative:page;mso-position-vertical-relative:page;z-index:-1301056" type="#_x0000_t75" stroked="false">
            <v:imagedata r:id="rId584" o:title=""/>
          </v:shape>
        </w:pict>
      </w:r>
      <w:r>
        <w:rPr/>
        <w:pict>
          <v:shape style="position:absolute;margin-left:399.670013pt;margin-top:75.47998pt;width:.48001pt;height:.12pt;mso-position-horizontal-relative:page;mso-position-vertical-relative:page;z-index:-1301032" type="#_x0000_t75" stroked="false">
            <v:imagedata r:id="rId584" o:title=""/>
          </v:shape>
        </w:pict>
      </w:r>
      <w:r>
        <w:rPr/>
        <w:pict>
          <v:group style="position:absolute;margin-left:118.580002pt;margin-top:94.220001pt;width:387.7pt;height:.5pt;mso-position-horizontal-relative:page;mso-position-vertical-relative:page;z-index:-1301008" coordorigin="2372,1884" coordsize="7754,10">
            <v:shape style="position:absolute;left:2372;top:1884;width:5622;height:10" type="#_x0000_t75" stroked="false">
              <v:imagedata r:id="rId585" o:title=""/>
            </v:shape>
            <v:shape style="position:absolute;left:7989;top:1884;width:2137;height:10" type="#_x0000_t75" stroked="false">
              <v:imagedata r:id="rId586" o:title=""/>
            </v:shape>
            <w10:wrap type="none"/>
          </v:group>
        </w:pict>
      </w:r>
      <w:r>
        <w:rPr/>
        <w:pict>
          <v:group style="position:absolute;margin-left:118.580002pt;margin-top:113.420006pt;width:387.7pt;height:.5pt;mso-position-horizontal-relative:page;mso-position-vertical-relative:page;z-index:-1300984" coordorigin="2372,2268" coordsize="7754,10">
            <v:shape style="position:absolute;left:2372;top:2268;width:5622;height:10" type="#_x0000_t75" stroked="false">
              <v:imagedata r:id="rId585" o:title=""/>
            </v:shape>
            <v:shape style="position:absolute;left:7989;top:2268;width:2137;height:10" type="#_x0000_t75" stroked="false">
              <v:imagedata r:id="rId587" o:title=""/>
            </v:shape>
            <w10:wrap type="none"/>
          </v:group>
        </w:pict>
      </w:r>
      <w:r>
        <w:rPr/>
        <w:pict>
          <v:group style="position:absolute;margin-left:118.580002pt;margin-top:132.740005pt;width:387.7pt;height:.5pt;mso-position-horizontal-relative:page;mso-position-vertical-relative:page;z-index:-1300960" coordorigin="2372,2655" coordsize="7754,10">
            <v:shape style="position:absolute;left:2372;top:2655;width:5622;height:10" type="#_x0000_t75" stroked="false">
              <v:imagedata r:id="rId585" o:title=""/>
            </v:shape>
            <v:shape style="position:absolute;left:7989;top:2655;width:2137;height:10" type="#_x0000_t75" stroked="false">
              <v:imagedata r:id="rId586" o:title=""/>
            </v:shape>
            <w10:wrap type="none"/>
          </v:group>
        </w:pict>
      </w:r>
      <w:r>
        <w:rPr/>
        <w:pict>
          <v:group style="position:absolute;margin-left:118.580002pt;margin-top:151.940002pt;width:387.7pt;height:.5pt;mso-position-horizontal-relative:page;mso-position-vertical-relative:page;z-index:-1300936" coordorigin="2372,3039" coordsize="7754,10">
            <v:shape style="position:absolute;left:2372;top:3039;width:5622;height:10" type="#_x0000_t75" stroked="false">
              <v:imagedata r:id="rId585" o:title=""/>
            </v:shape>
            <v:shape style="position:absolute;left:7989;top:3039;width:2137;height:10" type="#_x0000_t75" stroked="false">
              <v:imagedata r:id="rId586" o:title=""/>
            </v:shape>
            <w10:wrap type="none"/>
          </v:group>
        </w:pict>
      </w:r>
      <w:r>
        <w:rPr/>
        <w:pict>
          <v:group style="position:absolute;margin-left:118.580002pt;margin-top:171.139999pt;width:387.7pt;height:.5pt;mso-position-horizontal-relative:page;mso-position-vertical-relative:page;z-index:-1300912" coordorigin="2372,3423" coordsize="7754,10">
            <v:shape style="position:absolute;left:2372;top:3423;width:5622;height:10" type="#_x0000_t75" stroked="false">
              <v:imagedata r:id="rId585" o:title=""/>
            </v:shape>
            <v:shape style="position:absolute;left:7989;top:3423;width:2137;height:10" type="#_x0000_t75" stroked="false">
              <v:imagedata r:id="rId587" o:title=""/>
            </v:shape>
            <w10:wrap type="none"/>
          </v:group>
        </w:pict>
      </w:r>
      <w:r>
        <w:rPr/>
        <w:pict>
          <v:group style="position:absolute;margin-left:118.580002pt;margin-top:190.339935pt;width:387.7pt;height:.5pt;mso-position-horizontal-relative:page;mso-position-vertical-relative:page;z-index:-1300888" coordorigin="2372,3807" coordsize="7754,10">
            <v:shape style="position:absolute;left:2372;top:3807;width:5622;height:10" type="#_x0000_t75" stroked="false">
              <v:imagedata r:id="rId585" o:title=""/>
            </v:shape>
            <v:shape style="position:absolute;left:7989;top:3807;width:2137;height:10" type="#_x0000_t75" stroked="false">
              <v:imagedata r:id="rId587" o:title=""/>
            </v:shape>
            <w10:wrap type="none"/>
          </v:group>
        </w:pict>
      </w:r>
      <w:r>
        <w:rPr/>
        <w:pict>
          <v:group style="position:absolute;margin-left:118.580002pt;margin-top:209.540009pt;width:387.7pt;height:.5pt;mso-position-horizontal-relative:page;mso-position-vertical-relative:page;z-index:-1300864" coordorigin="2372,4191" coordsize="7754,10">
            <v:shape style="position:absolute;left:2372;top:4191;width:5622;height:10" type="#_x0000_t75" stroked="false">
              <v:imagedata r:id="rId585" o:title=""/>
            </v:shape>
            <v:shape style="position:absolute;left:7989;top:4191;width:2137;height:10" type="#_x0000_t75" stroked="false">
              <v:imagedata r:id="rId586" o:title=""/>
            </v:shape>
            <w10:wrap type="none"/>
          </v:group>
        </w:pict>
      </w:r>
      <w:r>
        <w:rPr/>
        <w:pict>
          <v:group style="position:absolute;margin-left:118.580002pt;margin-top:228.740005pt;width:387.7pt;height:.5pt;mso-position-horizontal-relative:page;mso-position-vertical-relative:page;z-index:-1300840" coordorigin="2372,4575" coordsize="7754,10">
            <v:shape style="position:absolute;left:2372;top:4575;width:5622;height:10" type="#_x0000_t75" stroked="false">
              <v:imagedata r:id="rId585" o:title=""/>
            </v:shape>
            <v:shape style="position:absolute;left:7989;top:4575;width:2137;height:10" type="#_x0000_t75" stroked="false">
              <v:imagedata r:id="rId586" o:title=""/>
            </v:shape>
            <w10:wrap type="none"/>
          </v:group>
        </w:pict>
      </w:r>
      <w:r>
        <w:rPr/>
        <w:pict>
          <v:group style="position:absolute;margin-left:118.580002pt;margin-top:248.059998pt;width:387.7pt;height:.5pt;mso-position-horizontal-relative:page;mso-position-vertical-relative:page;z-index:-1300816" coordorigin="2372,4961" coordsize="7754,10">
            <v:shape style="position:absolute;left:2372;top:4961;width:5622;height:10" type="#_x0000_t75" stroked="false">
              <v:imagedata r:id="rId585" o:title=""/>
            </v:shape>
            <v:shape style="position:absolute;left:7989;top:4961;width:2137;height:10" type="#_x0000_t75" stroked="false">
              <v:imagedata r:id="rId587" o:title=""/>
            </v:shape>
            <w10:wrap type="none"/>
          </v:group>
        </w:pict>
      </w:r>
      <w:r>
        <w:rPr/>
        <w:pict>
          <v:group style="position:absolute;margin-left:118.580002pt;margin-top:267.265961pt;width:387.7pt;height:.550pt;mso-position-horizontal-relative:page;mso-position-vertical-relative:page;z-index:-1300792" coordorigin="2372,5345" coordsize="7754,11">
            <v:shape style="position:absolute;left:2372;top:5345;width:5622;height:10" type="#_x0000_t75" stroked="false">
              <v:imagedata r:id="rId585" o:title=""/>
            </v:shape>
            <v:shape style="position:absolute;left:7988;top:5345;width:2137;height:10" type="#_x0000_t75" stroked="false">
              <v:imagedata r:id="rId588" o:title=""/>
            </v:shape>
            <w10:wrap type="none"/>
          </v:group>
        </w:pict>
      </w:r>
      <w:r>
        <w:rPr/>
        <w:pict>
          <v:group style="position:absolute;margin-left:118.580002pt;margin-top:286.489990pt;width:387.7pt;height:.5pt;mso-position-horizontal-relative:page;mso-position-vertical-relative:page;z-index:-1300768" coordorigin="2372,5730" coordsize="7754,10">
            <v:shape style="position:absolute;left:2372;top:5730;width:5622;height:10" type="#_x0000_t75" stroked="false">
              <v:imagedata r:id="rId585" o:title=""/>
            </v:shape>
            <v:shape style="position:absolute;left:7989;top:5730;width:2137;height:10" type="#_x0000_t75" stroked="false">
              <v:imagedata r:id="rId589" o:title=""/>
            </v:shape>
            <w10:wrap type="none"/>
          </v:group>
        </w:pict>
      </w:r>
      <w:r>
        <w:rPr/>
        <w:pict>
          <v:group style="position:absolute;margin-left:118.580002pt;margin-top:305.689941pt;width:387.7pt;height:.5pt;mso-position-horizontal-relative:page;mso-position-vertical-relative:page;z-index:-1300744" coordorigin="2372,6114" coordsize="7754,10">
            <v:shape style="position:absolute;left:2372;top:6114;width:5622;height:10" type="#_x0000_t75" stroked="false">
              <v:imagedata r:id="rId585" o:title=""/>
            </v:shape>
            <v:shape style="position:absolute;left:7989;top:6114;width:2137;height:10" type="#_x0000_t75" stroked="false">
              <v:imagedata r:id="rId589" o:title=""/>
            </v:shape>
            <w10:wrap type="none"/>
          </v:group>
        </w:pict>
      </w:r>
      <w:r>
        <w:rPr/>
        <w:pict>
          <v:group style="position:absolute;margin-left:118.580002pt;margin-top:324.890015pt;width:387.7pt;height:.5pt;mso-position-horizontal-relative:page;mso-position-vertical-relative:page;z-index:-1300720" coordorigin="2372,6498" coordsize="7754,10">
            <v:shape style="position:absolute;left:2372;top:6498;width:5622;height:10" type="#_x0000_t75" stroked="false">
              <v:imagedata r:id="rId585" o:title=""/>
            </v:shape>
            <v:shape style="position:absolute;left:7989;top:6498;width:2137;height:10" type="#_x0000_t75" stroked="false">
              <v:imagedata r:id="rId587" o:title=""/>
            </v:shape>
            <w10:wrap type="none"/>
          </v:group>
        </w:pict>
      </w:r>
      <w:r>
        <w:rPr/>
        <w:pict>
          <v:group style="position:absolute;margin-left:118.580002pt;margin-top:344.089996pt;width:387.7pt;height:.5pt;mso-position-horizontal-relative:page;mso-position-vertical-relative:page;z-index:-1300696" coordorigin="2372,6882" coordsize="7754,10">
            <v:shape style="position:absolute;left:2372;top:6882;width:5622;height:10" type="#_x0000_t75" stroked="false">
              <v:imagedata r:id="rId585" o:title=""/>
            </v:shape>
            <v:shape style="position:absolute;left:7989;top:6882;width:2137;height:10" type="#_x0000_t75" stroked="false">
              <v:imagedata r:id="rId587" o:title=""/>
            </v:shape>
            <w10:wrap type="none"/>
          </v:group>
        </w:pict>
      </w:r>
      <w:r>
        <w:rPr/>
        <w:pict>
          <v:group style="position:absolute;margin-left:118.580002pt;margin-top:363.409973pt;width:387.7pt;height:.5pt;mso-position-horizontal-relative:page;mso-position-vertical-relative:page;z-index:-1300672" coordorigin="2372,7268" coordsize="7754,10">
            <v:shape style="position:absolute;left:2372;top:7268;width:5622;height:10" type="#_x0000_t75" stroked="false">
              <v:imagedata r:id="rId585" o:title=""/>
            </v:shape>
            <v:shape style="position:absolute;left:7989;top:7268;width:2137;height:10" type="#_x0000_t75" stroked="false">
              <v:imagedata r:id="rId589" o:title=""/>
            </v:shape>
            <w10:wrap type="none"/>
          </v:group>
        </w:pict>
      </w:r>
      <w:r>
        <w:rPr/>
        <w:pict>
          <v:group style="position:absolute;margin-left:118.580002pt;margin-top:382.609985pt;width:387.7pt;height:.5pt;mso-position-horizontal-relative:page;mso-position-vertical-relative:page;z-index:-1300648" coordorigin="2372,7652" coordsize="7754,10">
            <v:shape style="position:absolute;left:2372;top:7652;width:5622;height:10" type="#_x0000_t75" stroked="false">
              <v:imagedata r:id="rId585" o:title=""/>
            </v:shape>
            <v:shape style="position:absolute;left:7989;top:7652;width:2137;height:10" type="#_x0000_t75" stroked="false">
              <v:imagedata r:id="rId589" o:title=""/>
            </v:shape>
            <w10:wrap type="none"/>
          </v:group>
        </w:pict>
      </w:r>
      <w:r>
        <w:rPr/>
        <w:pict>
          <v:group style="position:absolute;margin-left:118.580002pt;margin-top:401.809998pt;width:387.7pt;height:.5pt;mso-position-horizontal-relative:page;mso-position-vertical-relative:page;z-index:-1300624" coordorigin="2372,8036" coordsize="7754,10">
            <v:shape style="position:absolute;left:2372;top:8036;width:5622;height:10" type="#_x0000_t75" stroked="false">
              <v:imagedata r:id="rId585" o:title=""/>
            </v:shape>
            <v:shape style="position:absolute;left:7989;top:8036;width:2137;height:10" type="#_x0000_t75" stroked="false">
              <v:imagedata r:id="rId587" o:title=""/>
            </v:shape>
            <w10:wrap type="none"/>
          </v:group>
        </w:pict>
      </w:r>
    </w:p>
    <w:tbl>
      <w:tblPr>
        <w:tblW w:w="0" w:type="auto"/>
        <w:jc w:val="left"/>
        <w:tblInd w:w="697" w:type="dxa"/>
        <w:tblLayout w:type="fixed"/>
        <w:tblCellMar>
          <w:top w:w="0" w:type="dxa"/>
          <w:left w:w="0" w:type="dxa"/>
          <w:bottom w:w="0" w:type="dxa"/>
          <w:right w:w="0" w:type="dxa"/>
        </w:tblCellMar>
        <w:tblLook w:val="01E0"/>
      </w:tblPr>
      <w:tblGrid>
        <w:gridCol w:w="3373"/>
        <w:gridCol w:w="2268"/>
        <w:gridCol w:w="2127"/>
      </w:tblGrid>
      <w:tr>
        <w:trPr>
          <w:trHeight w:val="395" w:hRule="exact"/>
        </w:trPr>
        <w:tc>
          <w:tcPr>
            <w:tcW w:w="3373"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right="1463"/>
              <w:jc w:val="right"/>
              <w:rPr>
                <w:rFonts w:ascii="宋体" w:hAnsi="宋体" w:cs="宋体" w:eastAsia="宋体" w:hint="default"/>
                <w:sz w:val="21"/>
                <w:szCs w:val="21"/>
              </w:rPr>
            </w:pPr>
            <w:r>
              <w:rPr>
                <w:rFonts w:ascii="宋体" w:hAnsi="宋体" w:cs="宋体" w:eastAsia="宋体" w:hint="default"/>
                <w:sz w:val="21"/>
                <w:szCs w:val="21"/>
              </w:rPr>
              <w:t>项目</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0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63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0" w:right="0"/>
              <w:jc w:val="left"/>
              <w:rPr>
                <w:rFonts w:ascii="宋体" w:hAnsi="宋体" w:cs="宋体" w:eastAsia="宋体" w:hint="default"/>
                <w:sz w:val="21"/>
                <w:szCs w:val="21"/>
              </w:rPr>
            </w:pPr>
            <w:r>
              <w:rPr>
                <w:rFonts w:ascii="宋体" w:hAnsi="宋体" w:cs="宋体" w:eastAsia="宋体" w:hint="default"/>
                <w:sz w:val="21"/>
                <w:szCs w:val="21"/>
              </w:rPr>
              <w:t>工资及附加</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9,633,837.38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21"/>
                <w:szCs w:val="21"/>
              </w:rPr>
            </w:pPr>
            <w:r>
              <w:rPr>
                <w:rFonts w:ascii="Times New Roman"/>
                <w:spacing w:val="-1"/>
                <w:sz w:val="21"/>
              </w:rPr>
              <w:t>5,570,920.71</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人员福利费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3,320,484.30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2,890,217.81</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4,421,738.14</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4,350,325.68</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1,632,377.36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1,607,691.33</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1,378,069.37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1,314,992.39</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1,155,015.71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890,544.78</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研究与开发费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39,808,625.73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pacing w:val="-1"/>
                <w:sz w:val="21"/>
              </w:rPr>
              <w:t>20,673,992.56</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2,251,951.92</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1,826,470.42</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1,276,972.68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544,446.02</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证券费用</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702,751.96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680,373.81</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车辆费用</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808,914.27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2,095,040.18</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通讯费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459,622.35</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550,942.98</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保险费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262,455.48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286,942.92</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会议费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545,654.00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375,490.80</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629,941.50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327,840.35</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885,291.23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683,515.88</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533,216.83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100,308.20</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346,216.78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3"/>
              <w:jc w:val="right"/>
              <w:rPr>
                <w:rFonts w:ascii="Times New Roman" w:hAnsi="Times New Roman" w:cs="Times New Roman" w:eastAsia="Times New Roman" w:hint="default"/>
                <w:sz w:val="21"/>
                <w:szCs w:val="21"/>
              </w:rPr>
            </w:pPr>
            <w:r>
              <w:rPr>
                <w:rFonts w:ascii="Times New Roman"/>
                <w:spacing w:val="-2"/>
                <w:sz w:val="21"/>
              </w:rPr>
              <w:t>225,474.11</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2,197,750.08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2,417,071.01</w:t>
            </w:r>
          </w:p>
        </w:tc>
      </w:tr>
      <w:tr>
        <w:trPr>
          <w:trHeight w:val="389" w:hRule="exact"/>
        </w:trPr>
        <w:tc>
          <w:tcPr>
            <w:tcW w:w="3373" w:type="dxa"/>
            <w:tcBorders>
              <w:top w:val="nil" w:sz="6" w:space="0" w:color="auto"/>
              <w:left w:val="nil" w:sz="6" w:space="0" w:color="auto"/>
              <w:bottom w:val="single" w:sz="12" w:space="0" w:color="000000"/>
              <w:right w:val="single" w:sz="4" w:space="0" w:color="000000"/>
            </w:tcBorders>
          </w:tcPr>
          <w:p>
            <w:pPr>
              <w:pStyle w:val="TableParagraph"/>
              <w:spacing w:line="240" w:lineRule="auto" w:before="19"/>
              <w:ind w:right="1463"/>
              <w:jc w:val="righ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72,250,887.07</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21"/>
                <w:szCs w:val="21"/>
              </w:rPr>
            </w:pPr>
            <w:r>
              <w:rPr>
                <w:rFonts w:ascii="Times New Roman"/>
                <w:spacing w:val="-1"/>
                <w:sz w:val="21"/>
              </w:rPr>
              <w:t>47,412,601.94</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400" w:val="left" w:leader="none"/>
        </w:tabs>
        <w:spacing w:before="36"/>
        <w:ind w:left="126" w:right="1782" w:firstLine="0"/>
        <w:jc w:val="left"/>
        <w:rPr>
          <w:rFonts w:ascii="宋体" w:hAnsi="宋体" w:cs="宋体" w:eastAsia="宋体" w:hint="default"/>
          <w:sz w:val="21"/>
          <w:szCs w:val="21"/>
        </w:rPr>
      </w:pPr>
      <w:r>
        <w:rPr/>
        <w:pict>
          <v:group style="position:absolute;margin-left:118.580002pt;margin-top:-82.076347pt;width:387.7pt;height:.5pt;mso-position-horizontal-relative:page;mso-position-vertical-relative:paragraph;z-index:-1300600" coordorigin="2372,-1642" coordsize="7754,10">
            <v:shape style="position:absolute;left:2372;top:-1642;width:5622;height:10" type="#_x0000_t75" stroked="false">
              <v:imagedata r:id="rId585" o:title=""/>
            </v:shape>
            <v:shape style="position:absolute;left:7989;top:-1642;width:2137;height:10" type="#_x0000_t75" stroked="false">
              <v:imagedata r:id="rId589" o:title=""/>
            </v:shape>
            <w10:wrap type="none"/>
          </v:group>
        </w:pict>
      </w:r>
      <w:r>
        <w:rPr/>
        <w:pict>
          <v:group style="position:absolute;margin-left:118.580002pt;margin-top:-62.87632pt;width:387.7pt;height:.5pt;mso-position-horizontal-relative:page;mso-position-vertical-relative:paragraph;z-index:-1300576" coordorigin="2372,-1258" coordsize="7754,10">
            <v:shape style="position:absolute;left:2372;top:-1258;width:5622;height:10" type="#_x0000_t75" stroked="false">
              <v:imagedata r:id="rId585" o:title=""/>
            </v:shape>
            <v:shape style="position:absolute;left:7989;top:-1258;width:2137;height:10" type="#_x0000_t75" stroked="false">
              <v:imagedata r:id="rId589" o:title=""/>
            </v:shape>
            <w10:wrap type="none"/>
          </v:group>
        </w:pict>
      </w:r>
      <w:r>
        <w:rPr/>
        <w:pict>
          <v:group style="position:absolute;margin-left:118.580002pt;margin-top:-43.656319pt;width:387.7pt;height:.5pt;mso-position-horizontal-relative:page;mso-position-vertical-relative:paragraph;z-index:-1300552" coordorigin="2372,-873" coordsize="7754,10">
            <v:shape style="position:absolute;left:2372;top:-873;width:5622;height:10" type="#_x0000_t75" stroked="false">
              <v:imagedata r:id="rId585" o:title=""/>
            </v:shape>
            <v:shape style="position:absolute;left:7989;top:-873;width:2137;height:10" type="#_x0000_t75" stroked="false">
              <v:imagedata r:id="rId589" o:title=""/>
            </v:shape>
            <w10:wrap type="none"/>
          </v:group>
        </w:pict>
      </w:r>
      <w:r>
        <w:rPr/>
        <w:pict>
          <v:shape style="position:absolute;margin-left:286.25pt;margin-top:18.50366pt;width:.48001pt;height:.12pt;mso-position-horizontal-relative:page;mso-position-vertical-relative:paragraph;z-index:-1300528" type="#_x0000_t75" stroked="false">
            <v:imagedata r:id="rId590" o:title=""/>
          </v:shape>
        </w:pict>
      </w:r>
      <w:r>
        <w:rPr/>
        <w:pict>
          <v:shape style="position:absolute;margin-left:399.670013pt;margin-top:18.50366pt;width:.48001pt;height:.12pt;mso-position-horizontal-relative:page;mso-position-vertical-relative:paragraph;z-index:-1300504" type="#_x0000_t75" stroked="false">
            <v:imagedata r:id="rId590" o:title=""/>
          </v:shape>
        </w:pict>
      </w:r>
      <w:r>
        <w:rPr/>
        <w:pict>
          <v:group style="position:absolute;margin-left:118.580002pt;margin-top:37.343681pt;width:387.7pt;height:.5pt;mso-position-horizontal-relative:page;mso-position-vertical-relative:paragraph;z-index:-1300480" coordorigin="2372,747" coordsize="7754,10">
            <v:shape style="position:absolute;left:2372;top:747;width:5622;height:10" type="#_x0000_t75" stroked="false">
              <v:imagedata r:id="rId585" o:title=""/>
            </v:shape>
            <v:shape style="position:absolute;left:7989;top:747;width:2137;height:10" type="#_x0000_t75" stroked="false">
              <v:imagedata r:id="rId589" o:title=""/>
            </v:shape>
            <w10:wrap type="none"/>
          </v:group>
        </w:pict>
      </w:r>
      <w:r>
        <w:rPr/>
        <w:pict>
          <v:group style="position:absolute;margin-left:118.580002pt;margin-top:56.543682pt;width:387.7pt;height:.5pt;mso-position-horizontal-relative:page;mso-position-vertical-relative:paragraph;z-index:-1300456" coordorigin="2372,1131" coordsize="7754,10">
            <v:shape style="position:absolute;left:2372;top:1131;width:5622;height:10" type="#_x0000_t75" stroked="false">
              <v:imagedata r:id="rId585" o:title=""/>
            </v:shape>
            <v:shape style="position:absolute;left:7989;top:1131;width:2137;height:10" type="#_x0000_t75" stroked="false">
              <v:imagedata r:id="rId587" o:title=""/>
            </v:shape>
            <w10:wrap type="none"/>
          </v:group>
        </w:pict>
      </w:r>
      <w:r>
        <w:rPr/>
        <w:pict>
          <v:group style="position:absolute;margin-left:118.580002pt;margin-top:75.743622pt;width:387.7pt;height:.5pt;mso-position-horizontal-relative:page;mso-position-vertical-relative:paragraph;z-index:-1300432" coordorigin="2372,1515" coordsize="7754,10">
            <v:shape style="position:absolute;left:2372;top:1515;width:5622;height:10" type="#_x0000_t75" stroked="false">
              <v:imagedata r:id="rId585" o:title=""/>
            </v:shape>
            <v:shape style="position:absolute;left:7989;top:1515;width:2137;height:10" type="#_x0000_t75" stroked="false">
              <v:imagedata r:id="rId587"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二十九</w:t>
      </w:r>
      <w:r>
        <w:rPr>
          <w:rFonts w:ascii="宋体" w:hAnsi="宋体" w:cs="宋体" w:eastAsia="宋体" w:hint="default"/>
          <w:b/>
          <w:bCs/>
          <w:spacing w:val="-1"/>
          <w:sz w:val="21"/>
          <w:szCs w:val="21"/>
        </w:rPr>
        <w:t>)</w:t>
        <w:tab/>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373"/>
        <w:gridCol w:w="2268"/>
        <w:gridCol w:w="2127"/>
      </w:tblGrid>
      <w:tr>
        <w:trPr>
          <w:trHeight w:val="397" w:hRule="exact"/>
        </w:trPr>
        <w:tc>
          <w:tcPr>
            <w:tcW w:w="3373"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right="1463"/>
              <w:jc w:val="right"/>
              <w:rPr>
                <w:rFonts w:ascii="宋体" w:hAnsi="宋体" w:cs="宋体" w:eastAsia="宋体" w:hint="default"/>
                <w:sz w:val="21"/>
                <w:szCs w:val="21"/>
              </w:rPr>
            </w:pPr>
            <w:r>
              <w:rPr>
                <w:rFonts w:ascii="宋体" w:hAnsi="宋体" w:cs="宋体" w:eastAsia="宋体" w:hint="default"/>
                <w:sz w:val="21"/>
                <w:szCs w:val="21"/>
              </w:rPr>
              <w:t>类别</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70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63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89"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268"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21"/>
                <w:szCs w:val="21"/>
              </w:rPr>
            </w:pPr>
            <w:r>
              <w:rPr>
                <w:rFonts w:ascii="Times New Roman"/>
                <w:spacing w:val="-1"/>
                <w:sz w:val="21"/>
              </w:rPr>
              <w:t>294,300.00</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331"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1,506,805.19</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1,886,214.72</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941,566.08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512,642.96</w:t>
            </w:r>
          </w:p>
        </w:tc>
      </w:tr>
      <w:tr>
        <w:trPr>
          <w:trHeight w:val="386"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337,747.21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250,625.94</w:t>
            </w:r>
          </w:p>
        </w:tc>
      </w:tr>
      <w:tr>
        <w:trPr>
          <w:trHeight w:val="388" w:hRule="exact"/>
        </w:trPr>
        <w:tc>
          <w:tcPr>
            <w:tcW w:w="3373"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right="1463"/>
              <w:jc w:val="righ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-227,491.90</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-828,645.82</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0"/>
        <w:ind w:left="126" w:right="1782" w:firstLine="0"/>
        <w:jc w:val="left"/>
        <w:rPr>
          <w:rFonts w:ascii="宋体" w:hAnsi="宋体" w:cs="宋体" w:eastAsia="宋体" w:hint="default"/>
          <w:sz w:val="21"/>
          <w:szCs w:val="21"/>
        </w:rPr>
      </w:pPr>
      <w:r>
        <w:rPr/>
        <w:pict>
          <v:group style="position:absolute;margin-left:118.580002pt;margin-top:-63.726376pt;width:387.7pt;height:.5pt;mso-position-horizontal-relative:page;mso-position-vertical-relative:paragraph;z-index:-1300408" coordorigin="2372,-1275" coordsize="7754,10">
            <v:shape style="position:absolute;left:2372;top:-1275;width:5622;height:10" type="#_x0000_t75" stroked="false">
              <v:imagedata r:id="rId585" o:title=""/>
            </v:shape>
            <v:shape style="position:absolute;left:7989;top:-1275;width:2137;height:10" type="#_x0000_t75" stroked="false">
              <v:imagedata r:id="rId589" o:title=""/>
            </v:shape>
            <w10:wrap type="none"/>
          </v:group>
        </w:pict>
      </w:r>
      <w:r>
        <w:rPr/>
        <w:pict>
          <v:group style="position:absolute;margin-left:118.580002pt;margin-top:-44.406315pt;width:387.7pt;height:.5pt;mso-position-horizontal-relative:page;mso-position-vertical-relative:paragraph;z-index:-1300384" coordorigin="2372,-888" coordsize="7754,10">
            <v:shape style="position:absolute;left:2372;top:-888;width:5622;height:10" type="#_x0000_t75" stroked="false">
              <v:imagedata r:id="rId585" o:title=""/>
            </v:shape>
            <v:shape style="position:absolute;left:7989;top:-888;width:2137;height:10" type="#_x0000_t75" stroked="false">
              <v:imagedata r:id="rId589" o:title=""/>
            </v:shape>
            <w10:wrap type="none"/>
          </v:group>
        </w:pict>
      </w:r>
      <w:r>
        <w:rPr/>
        <w:pict>
          <v:shape style="position:absolute;margin-left:327.190002pt;margin-top:16.703667pt;width:.48001pt;height:.12pt;mso-position-horizontal-relative:page;mso-position-vertical-relative:paragraph;z-index:-1300360" type="#_x0000_t75" stroked="false">
            <v:imagedata r:id="rId591" o:title=""/>
          </v:shape>
        </w:pict>
      </w:r>
      <w:r>
        <w:rPr/>
        <w:pict>
          <v:shape style="position:absolute;margin-left:413.829987pt;margin-top:16.703667pt;width:.48001pt;height:.12pt;mso-position-horizontal-relative:page;mso-position-vertical-relative:paragraph;z-index:-1300336" type="#_x0000_t75" stroked="false">
            <v:imagedata r:id="rId591" o:title=""/>
          </v:shape>
        </w:pict>
      </w:r>
      <w:r>
        <w:rPr/>
        <w:pict>
          <v:group style="position:absolute;margin-left:118.580002pt;margin-top:35.543686pt;width:387.7pt;height:.5pt;mso-position-horizontal-relative:page;mso-position-vertical-relative:paragraph;z-index:-1300312" coordorigin="2372,711" coordsize="7754,10">
            <v:shape style="position:absolute;left:2372;top:711;width:5905;height:10" type="#_x0000_t75" stroked="false">
              <v:imagedata r:id="rId482" o:title=""/>
            </v:shape>
            <v:shape style="position:absolute;left:8272;top:711;width:1853;height:10" type="#_x0000_t75" stroked="false">
              <v:imagedata r:id="rId196" o:title=""/>
            </v:shape>
            <w10:wrap type="none"/>
          </v:group>
        </w:pict>
      </w:r>
      <w:r>
        <w:rPr>
          <w:rFonts w:ascii="宋体" w:hAnsi="宋体" w:cs="宋体" w:eastAsia="宋体" w:hint="default"/>
          <w:b/>
          <w:bCs/>
          <w:sz w:val="21"/>
          <w:szCs w:val="21"/>
        </w:rPr>
        <w:t>(</w:t>
      </w:r>
      <w:r>
        <w:rPr>
          <w:rFonts w:ascii="宋体" w:hAnsi="宋体" w:cs="宋体" w:eastAsia="宋体" w:hint="default"/>
          <w:b/>
          <w:bCs/>
          <w:sz w:val="21"/>
          <w:szCs w:val="21"/>
        </w:rPr>
        <w:t>三十</w:t>
      </w:r>
      <w:r>
        <w:rPr>
          <w:rFonts w:ascii="宋体" w:hAnsi="宋体" w:cs="宋体" w:eastAsia="宋体" w:hint="default"/>
          <w:b/>
          <w:bCs/>
          <w:sz w:val="21"/>
          <w:szCs w:val="21"/>
        </w:rPr>
        <w:t>)</w:t>
      </w:r>
      <w:r>
        <w:rPr>
          <w:rFonts w:ascii="宋体" w:hAnsi="宋体" w:cs="宋体" w:eastAsia="宋体" w:hint="default"/>
          <w:b/>
          <w:bCs/>
          <w:spacing w:val="31"/>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4191"/>
        <w:gridCol w:w="1733"/>
        <w:gridCol w:w="1844"/>
      </w:tblGrid>
      <w:tr>
        <w:trPr>
          <w:trHeight w:val="397" w:hRule="exact"/>
        </w:trPr>
        <w:tc>
          <w:tcPr>
            <w:tcW w:w="4191" w:type="dxa"/>
            <w:tcBorders>
              <w:top w:val="single" w:sz="12" w:space="0" w:color="000000"/>
              <w:left w:val="nil" w:sz="6" w:space="0" w:color="auto"/>
              <w:bottom w:val="nil" w:sz="6" w:space="0" w:color="auto"/>
              <w:right w:val="single" w:sz="4" w:space="0" w:color="000000"/>
            </w:tcBorders>
          </w:tcPr>
          <w:p>
            <w:pPr>
              <w:pStyle w:val="TableParagraph"/>
              <w:tabs>
                <w:tab w:pos="648" w:val="left" w:leader="none"/>
              </w:tabs>
              <w:spacing w:line="240" w:lineRule="auto" w:before="21"/>
              <w:ind w:left="17"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4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49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3" w:hRule="exact"/>
        </w:trPr>
        <w:tc>
          <w:tcPr>
            <w:tcW w:w="4191"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17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left="515" w:right="0"/>
              <w:jc w:val="left"/>
              <w:rPr>
                <w:rFonts w:ascii="Times New Roman" w:hAnsi="Times New Roman" w:cs="Times New Roman" w:eastAsia="Times New Roman" w:hint="default"/>
                <w:sz w:val="21"/>
                <w:szCs w:val="21"/>
              </w:rPr>
            </w:pPr>
            <w:r>
              <w:rPr>
                <w:rFonts w:ascii="Times New Roman"/>
                <w:sz w:val="21"/>
              </w:rPr>
              <w:t>2,467,542.14</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left="782" w:right="0"/>
              <w:jc w:val="left"/>
              <w:rPr>
                <w:rFonts w:ascii="Times New Roman" w:hAnsi="Times New Roman" w:cs="Times New Roman" w:eastAsia="Times New Roman" w:hint="default"/>
                <w:sz w:val="21"/>
                <w:szCs w:val="21"/>
              </w:rPr>
            </w:pPr>
            <w:r>
              <w:rPr>
                <w:rFonts w:ascii="Times New Roman"/>
                <w:sz w:val="21"/>
              </w:rPr>
              <w:t>716,946.90</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1400"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营业外收入</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583"/>
          <w:pgSz w:w="11910" w:h="16840"/>
          <w:pgMar w:footer="980" w:header="0" w:top="1160" w:bottom="1160" w:left="1660" w:right="0"/>
          <w:pgNumType w:start="120"/>
        </w:sectPr>
      </w:pPr>
    </w:p>
    <w:p>
      <w:pPr>
        <w:spacing w:line="240" w:lineRule="auto" w:before="1"/>
        <w:rPr>
          <w:rFonts w:ascii="宋体" w:hAnsi="宋体" w:cs="宋体" w:eastAsia="宋体" w:hint="default"/>
          <w:b/>
          <w:bCs/>
          <w:sz w:val="28"/>
          <w:szCs w:val="28"/>
        </w:rPr>
      </w:pPr>
    </w:p>
    <w:p>
      <w:pPr>
        <w:tabs>
          <w:tab w:pos="1395" w:val="left" w:leader="none"/>
        </w:tabs>
        <w:spacing w:before="36"/>
        <w:ind w:left="858" w:right="1782" w:firstLine="0"/>
        <w:jc w:val="left"/>
        <w:rPr>
          <w:rFonts w:ascii="宋体" w:hAnsi="宋体" w:cs="宋体" w:eastAsia="宋体" w:hint="default"/>
          <w:sz w:val="21"/>
          <w:szCs w:val="21"/>
        </w:rPr>
      </w:pPr>
      <w:r>
        <w:rPr/>
        <w:pict>
          <v:shape style="position:absolute;margin-left:246.050003pt;margin-top:18.503674pt;width:.48pt;height:.12pt;mso-position-horizontal-relative:page;mso-position-vertical-relative:paragraph;z-index:-1300288" type="#_x0000_t75" stroked="false">
            <v:imagedata r:id="rId592" o:title=""/>
          </v:shape>
        </w:pict>
      </w:r>
      <w:r>
        <w:rPr/>
        <w:pict>
          <v:shape style="position:absolute;margin-left:333.309998pt;margin-top:18.503674pt;width:.47998pt;height:.12pt;mso-position-horizontal-relative:page;mso-position-vertical-relative:paragraph;z-index:-1300264" type="#_x0000_t75" stroked="false">
            <v:imagedata r:id="rId592" o:title=""/>
          </v:shape>
        </w:pict>
      </w:r>
      <w:r>
        <w:rPr/>
        <w:pict>
          <v:shape style="position:absolute;margin-left:420.549988pt;margin-top:18.503674pt;width:.48001pt;height:.12pt;mso-position-horizontal-relative:page;mso-position-vertical-relative:paragraph;z-index:-1300240" type="#_x0000_t75" stroked="false">
            <v:imagedata r:id="rId592" o:title=""/>
          </v:shape>
        </w:pict>
      </w:r>
      <w:r>
        <w:rPr/>
        <w:pict>
          <v:group style="position:absolute;margin-left:117.980003pt;margin-top:75.263695pt;width:390.2pt;height:.5pt;mso-position-horizontal-relative:page;mso-position-vertical-relative:paragraph;z-index:-1300216" coordorigin="2360,1505" coordsize="7804,10">
            <v:shape style="position:absolute;left:2360;top:1505;width:2561;height:10" type="#_x0000_t75" stroked="false">
              <v:imagedata r:id="rId593" o:title=""/>
            </v:shape>
            <v:shape style="position:absolute;left:4916;top:1505;width:1750;height:10" type="#_x0000_t75" stroked="false">
              <v:imagedata r:id="rId594" o:title=""/>
            </v:shape>
            <v:shape style="position:absolute;left:6661;top:1505;width:1750;height:10" type="#_x0000_t75" stroked="false">
              <v:imagedata r:id="rId595" o:title=""/>
            </v:shape>
            <v:shape style="position:absolute;left:8406;top:1505;width:1757;height:10" type="#_x0000_t75" stroked="false">
              <v:imagedata r:id="rId596" o:title=""/>
            </v:shape>
            <w10:wrap type="none"/>
          </v:group>
        </w:pict>
      </w:r>
      <w:r>
        <w:rPr/>
        <w:pict>
          <v:group style="position:absolute;margin-left:117.980003pt;margin-top:94.463631pt;width:390.2pt;height:.5pt;mso-position-horizontal-relative:page;mso-position-vertical-relative:paragraph;z-index:-1300192" coordorigin="2360,1889" coordsize="7804,10">
            <v:shape style="position:absolute;left:2360;top:1889;width:2561;height:10" type="#_x0000_t75" stroked="false">
              <v:imagedata r:id="rId593" o:title=""/>
            </v:shape>
            <v:shape style="position:absolute;left:4916;top:1889;width:1750;height:10" type="#_x0000_t75" stroked="false">
              <v:imagedata r:id="rId594" o:title=""/>
            </v:shape>
            <v:shape style="position:absolute;left:6661;top:1889;width:1750;height:10" type="#_x0000_t75" stroked="false">
              <v:imagedata r:id="rId595" o:title=""/>
            </v:shape>
            <v:shape style="position:absolute;left:8406;top:1889;width:1757;height:10" type="#_x0000_t75" stroked="false">
              <v:imagedata r:id="rId596"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营业外收入分项目情况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85" w:type="dxa"/>
        <w:tblLayout w:type="fixed"/>
        <w:tblCellMar>
          <w:top w:w="0" w:type="dxa"/>
          <w:left w:w="0" w:type="dxa"/>
          <w:bottom w:w="0" w:type="dxa"/>
          <w:right w:w="0" w:type="dxa"/>
        </w:tblCellMar>
        <w:tblLook w:val="01E0"/>
      </w:tblPr>
      <w:tblGrid>
        <w:gridCol w:w="2581"/>
        <w:gridCol w:w="1745"/>
        <w:gridCol w:w="1745"/>
        <w:gridCol w:w="1748"/>
      </w:tblGrid>
      <w:tr>
        <w:trPr>
          <w:trHeight w:val="770" w:hRule="exact"/>
        </w:trPr>
        <w:tc>
          <w:tcPr>
            <w:tcW w:w="258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1748" w:type="dxa"/>
            <w:tcBorders>
              <w:top w:val="single" w:sz="12" w:space="0" w:color="000000"/>
              <w:left w:val="single" w:sz="4" w:space="0" w:color="000000"/>
              <w:bottom w:val="single" w:sz="4" w:space="0" w:color="000000"/>
              <w:right w:val="nil" w:sz="6" w:space="0" w:color="auto"/>
            </w:tcBorders>
          </w:tcPr>
          <w:p>
            <w:pPr>
              <w:pStyle w:val="TableParagraph"/>
              <w:spacing w:line="326" w:lineRule="auto" w:before="21"/>
              <w:ind w:left="237" w:right="135" w:hanging="106"/>
              <w:jc w:val="left"/>
              <w:rPr>
                <w:rFonts w:ascii="宋体" w:hAnsi="宋体" w:cs="宋体" w:eastAsia="宋体" w:hint="default"/>
                <w:sz w:val="21"/>
                <w:szCs w:val="21"/>
              </w:rPr>
            </w:pPr>
            <w:r>
              <w:rPr>
                <w:rFonts w:ascii="宋体" w:hAnsi="宋体" w:cs="宋体" w:eastAsia="宋体" w:hint="default"/>
                <w:sz w:val="21"/>
                <w:szCs w:val="21"/>
              </w:rPr>
              <w:t>计入本期非经常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性损益的金额</w:t>
            </w:r>
          </w:p>
        </w:tc>
      </w:tr>
      <w:tr>
        <w:trPr>
          <w:trHeight w:val="389" w:hRule="exact"/>
        </w:trPr>
        <w:tc>
          <w:tcPr>
            <w:tcW w:w="2581" w:type="dxa"/>
            <w:tcBorders>
              <w:top w:val="single" w:sz="4" w:space="0" w:color="000000"/>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17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2,719.72</w:t>
            </w:r>
          </w:p>
        </w:tc>
        <w:tc>
          <w:tcPr>
            <w:tcW w:w="17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64,545.00</w:t>
            </w:r>
          </w:p>
        </w:tc>
        <w:tc>
          <w:tcPr>
            <w:tcW w:w="1748" w:type="dxa"/>
            <w:tcBorders>
              <w:top w:val="single" w:sz="4" w:space="0" w:color="000000"/>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2,719.72</w:t>
            </w:r>
          </w:p>
        </w:tc>
      </w:tr>
      <w:tr>
        <w:trPr>
          <w:trHeight w:val="384"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2,719.72</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64,545.00</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2,719.72</w:t>
            </w:r>
          </w:p>
        </w:tc>
      </w:tr>
      <w:tr>
        <w:trPr>
          <w:trHeight w:val="385"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3,277,776.21</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16,293,637.61</w:t>
            </w:r>
          </w:p>
        </w:tc>
        <w:tc>
          <w:tcPr>
            <w:tcW w:w="174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538,643.63</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123,134.88</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538,643.63</w:t>
            </w:r>
          </w:p>
        </w:tc>
      </w:tr>
      <w:tr>
        <w:trPr>
          <w:trHeight w:val="388" w:hRule="exact"/>
        </w:trPr>
        <w:tc>
          <w:tcPr>
            <w:tcW w:w="25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3,819,139.56</w:t>
            </w:r>
          </w:p>
        </w:tc>
        <w:tc>
          <w:tcPr>
            <w:tcW w:w="17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16,481,317.49</w:t>
            </w:r>
          </w:p>
        </w:tc>
        <w:tc>
          <w:tcPr>
            <w:tcW w:w="1748"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7"/>
              <w:jc w:val="right"/>
              <w:rPr>
                <w:rFonts w:ascii="Times New Roman" w:hAnsi="Times New Roman" w:cs="Times New Roman" w:eastAsia="Times New Roman" w:hint="default"/>
                <w:sz w:val="21"/>
                <w:szCs w:val="21"/>
              </w:rPr>
            </w:pPr>
            <w:r>
              <w:rPr>
                <w:rFonts w:ascii="Times New Roman"/>
                <w:spacing w:val="-1"/>
                <w:sz w:val="21"/>
              </w:rPr>
              <w:t>541,363.35</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17.980003pt;margin-top:-64.686356pt;width:390.2pt;height:.5pt;mso-position-horizontal-relative:page;mso-position-vertical-relative:paragraph;z-index:-1300168" coordorigin="2360,-1294" coordsize="7804,10">
            <v:shape style="position:absolute;left:2360;top:-1294;width:2561;height:10" type="#_x0000_t75" stroked="false">
              <v:imagedata r:id="rId593" o:title=""/>
            </v:shape>
            <v:shape style="position:absolute;left:4916;top:-1294;width:1750;height:10" type="#_x0000_t75" stroked="false">
              <v:imagedata r:id="rId594" o:title=""/>
            </v:shape>
            <v:shape style="position:absolute;left:6661;top:-1294;width:1750;height:10" type="#_x0000_t75" stroked="false">
              <v:imagedata r:id="rId595" o:title=""/>
            </v:shape>
            <v:shape style="position:absolute;left:8406;top:-1294;width:1757;height:10" type="#_x0000_t75" stroked="false">
              <v:imagedata r:id="rId596" o:title=""/>
            </v:shape>
            <w10:wrap type="none"/>
          </v:group>
        </w:pict>
      </w:r>
      <w:r>
        <w:rPr/>
        <w:pict>
          <v:group style="position:absolute;margin-left:117.980003pt;margin-top:-45.366295pt;width:390.2pt;height:.5pt;mso-position-horizontal-relative:page;mso-position-vertical-relative:paragraph;z-index:-1300144" coordorigin="2360,-907" coordsize="7804,10">
            <v:shape style="position:absolute;left:2360;top:-907;width:2561;height:10" type="#_x0000_t75" stroked="false">
              <v:imagedata r:id="rId593" o:title=""/>
            </v:shape>
            <v:shape style="position:absolute;left:4916;top:-907;width:1750;height:10" type="#_x0000_t75" stroked="false">
              <v:imagedata r:id="rId594" o:title=""/>
            </v:shape>
            <v:shape style="position:absolute;left:6661;top:-907;width:1750;height:10" type="#_x0000_t75" stroked="false">
              <v:imagedata r:id="rId595" o:title=""/>
            </v:shape>
            <v:shape style="position:absolute;left:8406;top:-907;width:1757;height:10" type="#_x0000_t75" stroked="false">
              <v:imagedata r:id="rId596" o:title=""/>
            </v:shape>
            <w10:wrap type="none"/>
          </v:group>
        </w:pict>
      </w:r>
      <w:r>
        <w:rPr/>
        <w:pict>
          <v:shape style="position:absolute;margin-left:174.860001pt;margin-top:16.823687pt;width:.48pt;height:.12pt;mso-position-horizontal-relative:page;mso-position-vertical-relative:paragraph;z-index:-1300120" type="#_x0000_t75" stroked="false">
            <v:imagedata r:id="rId592" o:title=""/>
          </v:shape>
        </w:pict>
      </w:r>
      <w:r>
        <w:rPr/>
        <w:pict>
          <v:shape style="position:absolute;margin-left:259.970001pt;margin-top:16.823687pt;width:.48001pt;height:.12pt;mso-position-horizontal-relative:page;mso-position-vertical-relative:paragraph;z-index:-1300096" type="#_x0000_t75" stroked="false">
            <v:imagedata r:id="rId592" o:title=""/>
          </v:shape>
        </w:pict>
      </w:r>
      <w:r>
        <w:rPr/>
        <w:pict>
          <v:shape style="position:absolute;margin-left:313.730011pt;margin-top:16.823687pt;width:.48001pt;height:.12pt;mso-position-horizontal-relative:page;mso-position-vertical-relative:paragraph;z-index:-1300072" type="#_x0000_t75" stroked="false">
            <v:imagedata r:id="rId592" o:title=""/>
          </v:shape>
        </w:pict>
      </w:r>
      <w:r>
        <w:rPr/>
        <w:pict>
          <v:shape style="position:absolute;margin-left:375.190002pt;margin-top:16.823687pt;width:.48001pt;height:.12pt;mso-position-horizontal-relative:page;mso-position-vertical-relative:paragraph;z-index:-1300048" type="#_x0000_t75" stroked="false">
            <v:imagedata r:id="rId592" o:title=""/>
          </v:shape>
        </w:pict>
      </w:r>
      <w:r>
        <w:rPr/>
        <w:pict>
          <v:shape style="position:absolute;margin-left:434.230011pt;margin-top:16.823687pt;width:.48001pt;height:.12pt;mso-position-horizontal-relative:page;mso-position-vertical-relative:paragraph;z-index:-1300024" type="#_x0000_t75" stroked="false">
            <v:imagedata r:id="rId592" o:title=""/>
          </v:shape>
        </w:pict>
      </w:r>
      <w:r>
        <w:rPr/>
        <w:pict>
          <v:group style="position:absolute;margin-left:114.5pt;margin-top:35.543705pt;width:394.4pt;height:.5pt;mso-position-horizontal-relative:page;mso-position-vertical-relative:paragraph;z-index:-1300000" coordorigin="2290,711" coordsize="7888,10">
            <v:shape style="position:absolute;left:2290;top:711;width:1207;height:10" type="#_x0000_t75" stroked="false">
              <v:imagedata r:id="rId597" o:title=""/>
            </v:shape>
            <v:shape style="position:absolute;left:3492;top:711;width:1707;height:10" type="#_x0000_t75" stroked="false">
              <v:imagedata r:id="rId598" o:title=""/>
            </v:shape>
            <v:shape style="position:absolute;left:5195;top:711;width:1080;height:10" type="#_x0000_t75" stroked="false">
              <v:imagedata r:id="rId599" o:title=""/>
            </v:shape>
            <v:shape style="position:absolute;left:6270;top:711;width:3908;height:10" type="#_x0000_t75" stroked="false">
              <v:imagedata r:id="rId600" o:title=""/>
            </v:shape>
            <w10:wrap type="none"/>
          </v:group>
        </w:pict>
      </w:r>
      <w:r>
        <w:rPr/>
        <w:pict>
          <v:group style="position:absolute;margin-left:114.5pt;margin-top:92.183678pt;width:394.4pt;height:.5pt;mso-position-horizontal-relative:page;mso-position-vertical-relative:paragraph;z-index:-1299976" coordorigin="2290,1844" coordsize="7888,10">
            <v:shape style="position:absolute;left:2290;top:1844;width:1207;height:10" type="#_x0000_t75" stroked="false">
              <v:imagedata r:id="rId597" o:title=""/>
            </v:shape>
            <v:shape style="position:absolute;left:3492;top:1844;width:1707;height:10" type="#_x0000_t75" stroked="false">
              <v:imagedata r:id="rId598" o:title=""/>
            </v:shape>
            <v:shape style="position:absolute;left:5195;top:1844;width:1080;height:10" type="#_x0000_t75" stroked="false">
              <v:imagedata r:id="rId599" o:title=""/>
            </v:shape>
            <v:shape style="position:absolute;left:6270;top:1844;width:3908;height:10" type="#_x0000_t75" stroked="false">
              <v:imagedata r:id="rId600"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政府补助明细</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15" w:type="dxa"/>
        <w:tblLayout w:type="fixed"/>
        <w:tblCellMar>
          <w:top w:w="0" w:type="dxa"/>
          <w:left w:w="0" w:type="dxa"/>
          <w:bottom w:w="0" w:type="dxa"/>
          <w:right w:w="0" w:type="dxa"/>
        </w:tblCellMar>
        <w:tblLook w:val="01E0"/>
      </w:tblPr>
      <w:tblGrid>
        <w:gridCol w:w="1226"/>
        <w:gridCol w:w="1702"/>
        <w:gridCol w:w="1075"/>
        <w:gridCol w:w="1229"/>
        <w:gridCol w:w="1181"/>
        <w:gridCol w:w="1488"/>
      </w:tblGrid>
      <w:tr>
        <w:trPr>
          <w:trHeight w:val="391" w:hRule="exact"/>
        </w:trPr>
        <w:tc>
          <w:tcPr>
            <w:tcW w:w="1226"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具体性质和内容</w:t>
            </w:r>
          </w:p>
        </w:tc>
        <w:tc>
          <w:tcPr>
            <w:tcW w:w="10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形式</w:t>
            </w:r>
          </w:p>
        </w:tc>
        <w:tc>
          <w:tcPr>
            <w:tcW w:w="122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取得时间</w:t>
            </w:r>
          </w:p>
        </w:tc>
        <w:tc>
          <w:tcPr>
            <w:tcW w:w="11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2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88"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379"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1133"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381" w:lineRule="auto" w:before="46"/>
              <w:ind w:left="122" w:right="197"/>
              <w:jc w:val="both"/>
              <w:rPr>
                <w:rFonts w:ascii="宋体" w:hAnsi="宋体" w:cs="宋体" w:eastAsia="宋体" w:hint="default"/>
                <w:sz w:val="18"/>
                <w:szCs w:val="18"/>
              </w:rPr>
            </w:pPr>
            <w:r>
              <w:rPr>
                <w:rFonts w:ascii="宋体" w:hAnsi="宋体" w:cs="宋体" w:eastAsia="宋体" w:hint="default"/>
                <w:sz w:val="18"/>
                <w:szCs w:val="18"/>
              </w:rPr>
              <w:t>收到的与收 益相关的政 府补助</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增值税返还</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税收返还</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宋体" w:hAnsi="宋体" w:cs="宋体" w:eastAsia="宋体" w:hint="default"/>
                <w:sz w:val="18"/>
                <w:szCs w:val="18"/>
              </w:rPr>
              <w:t>、</w:t>
            </w:r>
            <w:r>
              <w:rPr>
                <w:rFonts w:ascii="Times New Roman" w:hAnsi="Times New Roman" w:cs="Times New Roman" w:eastAsia="Times New Roman" w:hint="default"/>
                <w:sz w:val="18"/>
                <w:szCs w:val="18"/>
              </w:rPr>
              <w:t>2011</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761,207.12</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6,070,072.95</w:t>
            </w:r>
          </w:p>
        </w:tc>
      </w:tr>
      <w:tr>
        <w:trPr>
          <w:trHeight w:val="1134"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381" w:lineRule="auto" w:before="46"/>
              <w:ind w:left="122" w:right="197"/>
              <w:jc w:val="both"/>
              <w:rPr>
                <w:rFonts w:ascii="宋体" w:hAnsi="宋体" w:cs="宋体" w:eastAsia="宋体" w:hint="default"/>
                <w:sz w:val="18"/>
                <w:szCs w:val="18"/>
              </w:rPr>
            </w:pPr>
            <w:r>
              <w:rPr>
                <w:rFonts w:ascii="宋体" w:hAnsi="宋体" w:cs="宋体" w:eastAsia="宋体" w:hint="default"/>
                <w:sz w:val="18"/>
                <w:szCs w:val="18"/>
              </w:rPr>
              <w:t>收到的与收 益相关的政 府补助</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研发项目补贴</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科研补贴</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宋体" w:hAnsi="宋体" w:cs="宋体" w:eastAsia="宋体" w:hint="default"/>
                <w:sz w:val="18"/>
                <w:szCs w:val="18"/>
              </w:rPr>
              <w:t>、</w:t>
            </w:r>
            <w:r>
              <w:rPr>
                <w:rFonts w:ascii="Times New Roman" w:hAnsi="Times New Roman" w:cs="Times New Roman" w:eastAsia="Times New Roman" w:hint="default"/>
                <w:sz w:val="18"/>
                <w:szCs w:val="18"/>
              </w:rPr>
              <w:t>2011</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1,238,780.11</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7,196,997.49</w:t>
            </w:r>
          </w:p>
        </w:tc>
      </w:tr>
      <w:tr>
        <w:trPr>
          <w:trHeight w:val="1134"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381" w:lineRule="auto" w:before="47"/>
              <w:ind w:left="122" w:right="197"/>
              <w:jc w:val="both"/>
              <w:rPr>
                <w:rFonts w:ascii="宋体" w:hAnsi="宋体" w:cs="宋体" w:eastAsia="宋体" w:hint="default"/>
                <w:sz w:val="18"/>
                <w:szCs w:val="18"/>
              </w:rPr>
            </w:pPr>
            <w:r>
              <w:rPr>
                <w:rFonts w:ascii="宋体" w:hAnsi="宋体" w:cs="宋体" w:eastAsia="宋体" w:hint="default"/>
                <w:sz w:val="18"/>
                <w:szCs w:val="18"/>
              </w:rPr>
              <w:t>收到的与资 产相关的政 府补助</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研发项目补贴</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科研补贴</w:t>
            </w:r>
          </w:p>
        </w:tc>
        <w:tc>
          <w:tcPr>
            <w:tcW w:w="122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宋体" w:hAnsi="宋体" w:cs="宋体" w:eastAsia="宋体" w:hint="default"/>
                <w:sz w:val="18"/>
                <w:szCs w:val="18"/>
              </w:rPr>
              <w:t>、</w:t>
            </w:r>
            <w:r>
              <w:rPr>
                <w:rFonts w:ascii="Times New Roman" w:hAnsi="Times New Roman" w:cs="Times New Roman" w:eastAsia="Times New Roman" w:hint="default"/>
                <w:sz w:val="18"/>
                <w:szCs w:val="18"/>
              </w:rPr>
              <w:t>2011</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1,277,788.98</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3,026,567.17</w:t>
            </w:r>
          </w:p>
        </w:tc>
      </w:tr>
      <w:tr>
        <w:trPr>
          <w:trHeight w:val="396" w:hRule="exact"/>
        </w:trPr>
        <w:tc>
          <w:tcPr>
            <w:tcW w:w="1226"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nil" w:sz="6" w:space="0" w:color="auto"/>
              <w:left w:val="single" w:sz="4" w:space="0" w:color="000000"/>
              <w:bottom w:val="single" w:sz="12" w:space="0" w:color="000000"/>
              <w:right w:val="single" w:sz="4" w:space="0" w:color="000000"/>
            </w:tcBorders>
          </w:tcPr>
          <w:p>
            <w:pPr/>
          </w:p>
        </w:tc>
        <w:tc>
          <w:tcPr>
            <w:tcW w:w="1075" w:type="dxa"/>
            <w:tcBorders>
              <w:top w:val="nil" w:sz="6" w:space="0" w:color="auto"/>
              <w:left w:val="single" w:sz="4" w:space="0" w:color="000000"/>
              <w:bottom w:val="single" w:sz="12" w:space="0" w:color="000000"/>
              <w:right w:val="single" w:sz="4" w:space="0" w:color="000000"/>
            </w:tcBorders>
          </w:tcPr>
          <w:p>
            <w:pPr/>
          </w:p>
        </w:tc>
        <w:tc>
          <w:tcPr>
            <w:tcW w:w="1229" w:type="dxa"/>
            <w:tcBorders>
              <w:top w:val="nil" w:sz="6" w:space="0" w:color="auto"/>
              <w:left w:val="single" w:sz="4" w:space="0" w:color="000000"/>
              <w:bottom w:val="single" w:sz="12" w:space="0" w:color="000000"/>
              <w:right w:val="single" w:sz="4" w:space="0" w:color="000000"/>
            </w:tcBorders>
          </w:tcPr>
          <w:p>
            <w:pP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3,277,776.21</w:t>
            </w:r>
          </w:p>
        </w:tc>
        <w:tc>
          <w:tcPr>
            <w:tcW w:w="1488"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right="108"/>
              <w:jc w:val="right"/>
              <w:rPr>
                <w:rFonts w:ascii="Times New Roman" w:hAnsi="Times New Roman" w:cs="Times New Roman" w:eastAsia="Times New Roman" w:hint="default"/>
                <w:sz w:val="18"/>
                <w:szCs w:val="18"/>
              </w:rPr>
            </w:pPr>
            <w:r>
              <w:rPr>
                <w:rFonts w:ascii="Times New Roman"/>
                <w:spacing w:val="-1"/>
                <w:sz w:val="18"/>
              </w:rPr>
              <w:t>16,293,637.61</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400" w:val="left" w:leader="none"/>
        </w:tabs>
        <w:spacing w:before="0"/>
        <w:ind w:left="126" w:right="1782" w:firstLine="0"/>
        <w:jc w:val="left"/>
        <w:rPr>
          <w:rFonts w:ascii="宋体" w:hAnsi="宋体" w:cs="宋体" w:eastAsia="宋体" w:hint="default"/>
          <w:sz w:val="21"/>
          <w:szCs w:val="21"/>
        </w:rPr>
      </w:pPr>
      <w:r>
        <w:rPr/>
        <w:pict>
          <v:group style="position:absolute;margin-left:114.5pt;margin-top:-102.116295pt;width:394.4pt;height:.5pt;mso-position-horizontal-relative:page;mso-position-vertical-relative:paragraph;z-index:-1299952" coordorigin="2290,-2042" coordsize="7888,10">
            <v:shape style="position:absolute;left:2290;top:-2042;width:1207;height:10" type="#_x0000_t75" stroked="false">
              <v:imagedata r:id="rId597" o:title=""/>
            </v:shape>
            <v:shape style="position:absolute;left:3492;top:-2042;width:1707;height:10" type="#_x0000_t75" stroked="false">
              <v:imagedata r:id="rId598" o:title=""/>
            </v:shape>
            <v:shape style="position:absolute;left:5195;top:-2042;width:1080;height:10" type="#_x0000_t75" stroked="false">
              <v:imagedata r:id="rId599" o:title=""/>
            </v:shape>
            <v:shape style="position:absolute;left:6270;top:-2042;width:3908;height:10" type="#_x0000_t75" stroked="false">
              <v:imagedata r:id="rId600" o:title=""/>
            </v:shape>
            <w10:wrap type="none"/>
          </v:group>
        </w:pict>
      </w:r>
      <w:r>
        <w:rPr/>
        <w:pict>
          <v:group style="position:absolute;margin-left:114.5pt;margin-top:-45.336296pt;width:394.4pt;height:.5pt;mso-position-horizontal-relative:page;mso-position-vertical-relative:paragraph;z-index:-1299928" coordorigin="2290,-907" coordsize="7888,10">
            <v:shape style="position:absolute;left:2290;top:-907;width:1207;height:10" type="#_x0000_t75" stroked="false">
              <v:imagedata r:id="rId597" o:title=""/>
            </v:shape>
            <v:shape style="position:absolute;left:3492;top:-907;width:1707;height:10" type="#_x0000_t75" stroked="false">
              <v:imagedata r:id="rId601" o:title=""/>
            </v:shape>
            <v:shape style="position:absolute;left:5195;top:-907;width:1080;height:10" type="#_x0000_t75" stroked="false">
              <v:imagedata r:id="rId602" o:title=""/>
            </v:shape>
            <v:shape style="position:absolute;left:6270;top:-907;width:3908;height:10" type="#_x0000_t75" stroked="false">
              <v:imagedata r:id="rId603" o:title=""/>
            </v:shape>
            <w10:wrap type="none"/>
          </v:group>
        </w:pict>
      </w:r>
      <w:r>
        <w:rPr/>
        <w:pict>
          <v:shape style="position:absolute;margin-left:251.330002pt;margin-top:16.823685pt;width:.48pt;height:.12pt;mso-position-horizontal-relative:page;mso-position-vertical-relative:paragraph;z-index:-1299904" type="#_x0000_t75" stroked="false">
            <v:imagedata r:id="rId604" o:title=""/>
          </v:shape>
        </w:pict>
      </w:r>
      <w:r>
        <w:rPr/>
        <w:pict>
          <v:shape style="position:absolute;margin-left:335.350006pt;margin-top:16.823685pt;width:.48001pt;height:.12pt;mso-position-horizontal-relative:page;mso-position-vertical-relative:paragraph;z-index:-1299880" type="#_x0000_t75" stroked="false">
            <v:imagedata r:id="rId604" o:title=""/>
          </v:shape>
        </w:pict>
      </w:r>
      <w:r>
        <w:rPr/>
        <w:pict>
          <v:shape style="position:absolute;margin-left:419.350006pt;margin-top:16.823685pt;width:.48001pt;height:.12pt;mso-position-horizontal-relative:page;mso-position-vertical-relative:paragraph;z-index:-1299856" type="#_x0000_t75" stroked="false">
            <v:imagedata r:id="rId604" o:title=""/>
          </v:shape>
        </w:pict>
      </w:r>
      <w:r>
        <w:rPr/>
        <w:pict>
          <v:group style="position:absolute;margin-left:117.980003pt;margin-top:48.023705pt;width:390.95pt;height:.5pt;mso-position-horizontal-relative:page;mso-position-vertical-relative:paragraph;z-index:-1299832" coordorigin="2360,960" coordsize="7819,10">
            <v:shape style="position:absolute;left:2360;top:960;width:2667;height:10" type="#_x0000_t75" stroked="false">
              <v:imagedata r:id="rId427" o:title=""/>
            </v:shape>
            <v:shape style="position:absolute;left:5022;top:960;width:5156;height:10" type="#_x0000_t75" stroked="false">
              <v:imagedata r:id="rId605" o:title=""/>
            </v:shape>
            <w10:wrap type="none"/>
          </v:group>
        </w:pict>
      </w:r>
      <w:r>
        <w:rPr/>
        <w:pict>
          <v:group style="position:absolute;margin-left:117.980003pt;margin-top:59.063663pt;width:390.95pt;height:5.55pt;mso-position-horizontal-relative:page;mso-position-vertical-relative:paragraph;z-index:-1299808" coordorigin="2360,1181" coordsize="7819,111">
            <v:shape style="position:absolute;left:2360;top:1181;width:2686;height:110" type="#_x0000_t75" stroked="false">
              <v:imagedata r:id="rId606" o:title=""/>
            </v:shape>
            <v:shape style="position:absolute;left:5022;top:1277;width:1695;height:14" type="#_x0000_t75" stroked="false">
              <v:imagedata r:id="rId607" o:title=""/>
            </v:shape>
            <v:shape style="position:absolute;left:6702;top:1277;width:1694;height:14" type="#_x0000_t75" stroked="false">
              <v:imagedata r:id="rId607" o:title=""/>
            </v:shape>
            <v:shape style="position:absolute;left:8382;top:1282;width:1796;height:10" type="#_x0000_t75" stroked="false">
              <v:imagedata r:id="rId339" o:title=""/>
            </v:shape>
            <w10:wrap type="none"/>
          </v:group>
        </w:pict>
      </w:r>
      <w:r>
        <w:rPr/>
        <w:pict>
          <v:group style="position:absolute;margin-left:117.980003pt;margin-top:80.183701pt;width:390.95pt;height:.5pt;mso-position-horizontal-relative:page;mso-position-vertical-relative:paragraph;z-index:-1299784" coordorigin="2360,1604" coordsize="7819,10">
            <v:shape style="position:absolute;left:2360;top:1604;width:2667;height:10" type="#_x0000_t75" stroked="false">
              <v:imagedata r:id="rId427" o:title=""/>
            </v:shape>
            <v:shape style="position:absolute;left:5022;top:1604;width:5156;height:10" type="#_x0000_t75" stroked="false">
              <v:imagedata r:id="rId605" o:title=""/>
            </v:shape>
            <w10:wrap type="none"/>
          </v:group>
        </w:pict>
      </w:r>
      <w:r>
        <w:rPr/>
        <w:pict>
          <v:group style="position:absolute;margin-left:117.980003pt;margin-top:96.383644pt;width:390.95pt;height:.5pt;mso-position-horizontal-relative:page;mso-position-vertical-relative:paragraph;z-index:-1299760" coordorigin="2360,1928" coordsize="7819,10">
            <v:shape style="position:absolute;left:2360;top:1928;width:2667;height:10" type="#_x0000_t75" stroked="false">
              <v:imagedata r:id="rId427" o:title=""/>
            </v:shape>
            <v:shape style="position:absolute;left:5022;top:1928;width:5156;height:10" type="#_x0000_t75" stroked="false">
              <v:imagedata r:id="rId605" o:title=""/>
            </v:shape>
            <w10:wrap type="none"/>
          </v:group>
        </w:pict>
      </w:r>
      <w:r>
        <w:rPr/>
        <w:pict>
          <v:group style="position:absolute;margin-left:117.980003pt;margin-top:107.423721pt;width:390.95pt;height:5.55pt;mso-position-horizontal-relative:page;mso-position-vertical-relative:paragraph;z-index:-1299736" coordorigin="2360,2148" coordsize="7819,111">
            <v:shape style="position:absolute;left:2360;top:2148;width:2686;height:110" type="#_x0000_t75" stroked="false">
              <v:imagedata r:id="rId606" o:title=""/>
            </v:shape>
            <v:shape style="position:absolute;left:5022;top:2244;width:1695;height:14" type="#_x0000_t75" stroked="false">
              <v:imagedata r:id="rId607" o:title=""/>
            </v:shape>
            <v:shape style="position:absolute;left:6702;top:2244;width:1694;height:14" type="#_x0000_t75" stroked="false">
              <v:imagedata r:id="rId607" o:title=""/>
            </v:shape>
            <v:shape style="position:absolute;left:8382;top:2249;width:1796;height:10" type="#_x0000_t75" stroked="false">
              <v:imagedata r:id="rId339" o:title=""/>
            </v:shape>
            <w10:wrap type="none"/>
          </v:group>
        </w:pict>
      </w:r>
      <w:r>
        <w:rPr/>
        <w:pict>
          <v:group style="position:absolute;margin-left:117.980003pt;margin-top:123.533722pt;width:390.95pt;height:5.55pt;mso-position-horizontal-relative:page;mso-position-vertical-relative:paragraph;z-index:-1299712" coordorigin="2360,2471" coordsize="7819,111">
            <v:shape style="position:absolute;left:2360;top:2471;width:2686;height:110" type="#_x0000_t75" stroked="false">
              <v:imagedata r:id="rId606" o:title=""/>
            </v:shape>
            <v:shape style="position:absolute;left:5022;top:2567;width:1695;height:14" type="#_x0000_t75" stroked="false">
              <v:imagedata r:id="rId607" o:title=""/>
            </v:shape>
            <v:shape style="position:absolute;left:6702;top:2567;width:1694;height:14" type="#_x0000_t75" stroked="false">
              <v:imagedata r:id="rId607" o:title=""/>
            </v:shape>
            <v:shape style="position:absolute;left:8382;top:2571;width:1796;height:10" type="#_x0000_t75" stroked="false">
              <v:imagedata r:id="rId339"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三十二</w:t>
      </w:r>
      <w:r>
        <w:rPr>
          <w:rFonts w:ascii="宋体" w:hAnsi="宋体" w:cs="宋体" w:eastAsia="宋体" w:hint="default"/>
          <w:b/>
          <w:bCs/>
          <w:spacing w:val="-1"/>
          <w:sz w:val="21"/>
          <w:szCs w:val="21"/>
        </w:rPr>
        <w:t>)</w:t>
        <w:tab/>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85" w:type="dxa"/>
        <w:tblLayout w:type="fixed"/>
        <w:tblCellMar>
          <w:top w:w="0" w:type="dxa"/>
          <w:left w:w="0" w:type="dxa"/>
          <w:bottom w:w="0" w:type="dxa"/>
          <w:right w:w="0" w:type="dxa"/>
        </w:tblCellMar>
        <w:tblLook w:val="01E0"/>
      </w:tblPr>
      <w:tblGrid>
        <w:gridCol w:w="2686"/>
        <w:gridCol w:w="1680"/>
        <w:gridCol w:w="1680"/>
        <w:gridCol w:w="1786"/>
      </w:tblGrid>
      <w:tr>
        <w:trPr>
          <w:trHeight w:val="644" w:hRule="exact"/>
        </w:trPr>
        <w:tc>
          <w:tcPr>
            <w:tcW w:w="2686" w:type="dxa"/>
            <w:tcBorders>
              <w:top w:val="single" w:sz="12" w:space="0" w:color="000000"/>
              <w:left w:val="nil" w:sz="6" w:space="0" w:color="auto"/>
              <w:bottom w:val="nil" w:sz="6" w:space="0" w:color="auto"/>
              <w:right w:val="single" w:sz="4" w:space="0" w:color="000000"/>
            </w:tcBorders>
          </w:tcPr>
          <w:p>
            <w:pPr>
              <w:pStyle w:val="TableParagraph"/>
              <w:spacing w:line="240" w:lineRule="auto" w:before="143"/>
              <w:ind w:left="16"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3"/>
              <w:ind w:left="415"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3"/>
              <w:ind w:left="415"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1786" w:type="dxa"/>
            <w:tcBorders>
              <w:top w:val="single" w:sz="12" w:space="0" w:color="000000"/>
              <w:left w:val="single" w:sz="4" w:space="0" w:color="000000"/>
              <w:bottom w:val="nil" w:sz="6" w:space="0" w:color="auto"/>
              <w:right w:val="nil" w:sz="6" w:space="0" w:color="auto"/>
            </w:tcBorders>
          </w:tcPr>
          <w:p>
            <w:pPr>
              <w:pStyle w:val="TableParagraph"/>
              <w:spacing w:line="273" w:lineRule="auto"/>
              <w:ind w:left="256" w:right="154" w:hanging="106"/>
              <w:jc w:val="left"/>
              <w:rPr>
                <w:rFonts w:ascii="宋体" w:hAnsi="宋体" w:cs="宋体" w:eastAsia="宋体" w:hint="default"/>
                <w:sz w:val="21"/>
                <w:szCs w:val="21"/>
              </w:rPr>
            </w:pPr>
            <w:r>
              <w:rPr>
                <w:rFonts w:ascii="宋体" w:hAnsi="宋体" w:cs="宋体" w:eastAsia="宋体" w:hint="default"/>
                <w:sz w:val="21"/>
                <w:szCs w:val="21"/>
              </w:rPr>
              <w:t>计入本期非经常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性损益的金额</w:t>
            </w:r>
          </w:p>
        </w:tc>
      </w:tr>
      <w:tr>
        <w:trPr>
          <w:trHeight w:val="215"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55" w:lineRule="exact"/>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17" w:lineRule="exact" w:before="38"/>
              <w:ind w:right="101"/>
              <w:jc w:val="right"/>
              <w:rPr>
                <w:rFonts w:ascii="Times New Roman" w:hAnsi="Times New Roman" w:cs="Times New Roman" w:eastAsia="Times New Roman" w:hint="default"/>
                <w:sz w:val="21"/>
                <w:szCs w:val="21"/>
              </w:rPr>
            </w:pPr>
            <w:r>
              <w:rPr>
                <w:rFonts w:ascii="Times New Roman"/>
                <w:spacing w:val="-1"/>
                <w:sz w:val="21"/>
              </w:rPr>
              <w:t>876,139.89</w:t>
            </w:r>
          </w:p>
        </w:tc>
        <w:tc>
          <w:tcPr>
            <w:tcW w:w="1680" w:type="dxa"/>
            <w:vMerge w:val="restart"/>
            <w:tcBorders>
              <w:top w:val="nil" w:sz="6" w:space="0" w:color="auto"/>
              <w:left w:val="single" w:sz="4" w:space="0" w:color="000000"/>
              <w:right w:val="single" w:sz="4" w:space="0" w:color="000000"/>
            </w:tcBorders>
          </w:tcPr>
          <w:p>
            <w:pPr>
              <w:pStyle w:val="TableParagraph"/>
              <w:spacing w:line="240" w:lineRule="auto" w:before="38"/>
              <w:ind w:left="724" w:right="0"/>
              <w:jc w:val="left"/>
              <w:rPr>
                <w:rFonts w:ascii="Times New Roman" w:hAnsi="Times New Roman" w:cs="Times New Roman" w:eastAsia="Times New Roman" w:hint="default"/>
                <w:sz w:val="21"/>
                <w:szCs w:val="21"/>
              </w:rPr>
            </w:pPr>
            <w:r>
              <w:rPr>
                <w:rFonts w:ascii="Times New Roman"/>
                <w:sz w:val="21"/>
              </w:rPr>
              <w:t>19,772.26</w:t>
            </w:r>
          </w:p>
        </w:tc>
        <w:tc>
          <w:tcPr>
            <w:tcW w:w="1786" w:type="dxa"/>
            <w:vMerge w:val="restart"/>
            <w:tcBorders>
              <w:top w:val="nil" w:sz="6" w:space="0" w:color="auto"/>
              <w:left w:val="single" w:sz="4" w:space="0" w:color="000000"/>
              <w:right w:val="nil" w:sz="6" w:space="0" w:color="auto"/>
            </w:tcBorders>
          </w:tcPr>
          <w:p>
            <w:pPr>
              <w:pStyle w:val="TableParagraph"/>
              <w:spacing w:line="240" w:lineRule="auto" w:before="38"/>
              <w:ind w:left="725" w:right="0"/>
              <w:jc w:val="left"/>
              <w:rPr>
                <w:rFonts w:ascii="Times New Roman" w:hAnsi="Times New Roman" w:cs="Times New Roman" w:eastAsia="Times New Roman" w:hint="default"/>
                <w:sz w:val="21"/>
                <w:szCs w:val="21"/>
              </w:rPr>
            </w:pPr>
            <w:r>
              <w:rPr>
                <w:rFonts w:ascii="Times New Roman"/>
                <w:sz w:val="21"/>
              </w:rPr>
              <w:t>876,139.89</w:t>
            </w:r>
          </w:p>
        </w:tc>
      </w:tr>
      <w:tr>
        <w:trPr>
          <w:trHeight w:val="60" w:hRule="exact"/>
        </w:trPr>
        <w:tc>
          <w:tcPr>
            <w:tcW w:w="268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single" w:sz="4" w:space="0" w:color="000000"/>
            </w:tcBorders>
          </w:tcPr>
          <w:p>
            <w:pPr/>
          </w:p>
        </w:tc>
        <w:tc>
          <w:tcPr>
            <w:tcW w:w="1680" w:type="dxa"/>
            <w:vMerge/>
            <w:tcBorders>
              <w:left w:val="single" w:sz="4" w:space="0" w:color="000000"/>
              <w:right w:val="single" w:sz="4" w:space="0" w:color="000000"/>
            </w:tcBorders>
          </w:tcPr>
          <w:p>
            <w:pPr/>
          </w:p>
        </w:tc>
        <w:tc>
          <w:tcPr>
            <w:tcW w:w="1786" w:type="dxa"/>
            <w:vMerge/>
            <w:tcBorders>
              <w:left w:val="single" w:sz="4" w:space="0" w:color="000000"/>
              <w:right w:val="nil" w:sz="6" w:space="0" w:color="auto"/>
            </w:tcBorders>
          </w:tcPr>
          <w:p>
            <w:pPr/>
          </w:p>
        </w:tc>
      </w:tr>
      <w:tr>
        <w:trPr>
          <w:trHeight w:val="50" w:hRule="exact"/>
        </w:trPr>
        <w:tc>
          <w:tcPr>
            <w:tcW w:w="268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single" w:sz="4" w:space="0" w:color="000000"/>
            </w:tcBorders>
          </w:tcPr>
          <w:p>
            <w:pPr/>
          </w:p>
        </w:tc>
        <w:tc>
          <w:tcPr>
            <w:tcW w:w="1680" w:type="dxa"/>
            <w:vMerge/>
            <w:tcBorders>
              <w:left w:val="single" w:sz="4" w:space="0" w:color="000000"/>
              <w:bottom w:val="nil" w:sz="6" w:space="0" w:color="auto"/>
              <w:right w:val="single" w:sz="4" w:space="0" w:color="000000"/>
            </w:tcBorders>
          </w:tcPr>
          <w:p>
            <w:pPr/>
          </w:p>
        </w:tc>
        <w:tc>
          <w:tcPr>
            <w:tcW w:w="1786" w:type="dxa"/>
            <w:vMerge/>
            <w:tcBorders>
              <w:left w:val="single" w:sz="4" w:space="0" w:color="000000"/>
              <w:bottom w:val="nil" w:sz="6" w:space="0" w:color="auto"/>
              <w:right w:val="nil" w:sz="6" w:space="0" w:color="auto"/>
            </w:tcBorders>
          </w:tcPr>
          <w:p>
            <w:pPr/>
          </w:p>
        </w:tc>
      </w:tr>
      <w:tr>
        <w:trPr>
          <w:trHeight w:val="323"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876,139.89</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19,772.26</w:t>
            </w:r>
          </w:p>
        </w:tc>
        <w:tc>
          <w:tcPr>
            <w:tcW w:w="178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21"/>
                <w:szCs w:val="21"/>
              </w:rPr>
            </w:pPr>
            <w:r>
              <w:rPr>
                <w:rFonts w:ascii="Times New Roman"/>
                <w:spacing w:val="-1"/>
                <w:sz w:val="21"/>
              </w:rPr>
              <w:t>876,139.89</w:t>
            </w:r>
          </w:p>
        </w:tc>
      </w:tr>
      <w:tr>
        <w:trPr>
          <w:trHeight w:val="323"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综合基金</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2,148,668.44</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1,107,266.00</w:t>
            </w:r>
          </w:p>
        </w:tc>
        <w:tc>
          <w:tcPr>
            <w:tcW w:w="1786" w:type="dxa"/>
            <w:tcBorders>
              <w:top w:val="nil" w:sz="6" w:space="0" w:color="auto"/>
              <w:left w:val="single" w:sz="4" w:space="0" w:color="000000"/>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21"/>
                <w:szCs w:val="21"/>
              </w:rPr>
            </w:pPr>
            <w:r>
              <w:rPr>
                <w:rFonts w:ascii="Times New Roman"/>
                <w:spacing w:val="-1"/>
                <w:sz w:val="21"/>
              </w:rPr>
              <w:t>2,148,668.44</w:t>
            </w:r>
          </w:p>
        </w:tc>
      </w:tr>
      <w:tr>
        <w:trPr>
          <w:trHeight w:val="271"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21"/>
                <w:szCs w:val="21"/>
              </w:rPr>
            </w:pPr>
            <w:r>
              <w:rPr>
                <w:rFonts w:ascii="Times New Roman"/>
                <w:spacing w:val="-1"/>
                <w:sz w:val="21"/>
              </w:rPr>
              <w:t>156,000.00</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21"/>
                <w:szCs w:val="21"/>
              </w:rPr>
            </w:pPr>
            <w:r>
              <w:rPr>
                <w:rFonts w:ascii="Times New Roman"/>
                <w:spacing w:val="-1"/>
                <w:sz w:val="21"/>
              </w:rPr>
              <w:t>2,656,000.00</w:t>
            </w:r>
          </w:p>
        </w:tc>
        <w:tc>
          <w:tcPr>
            <w:tcW w:w="178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21"/>
                <w:szCs w:val="21"/>
              </w:rPr>
            </w:pPr>
            <w:r>
              <w:rPr>
                <w:rFonts w:ascii="Times New Roman"/>
                <w:spacing w:val="-1"/>
                <w:sz w:val="21"/>
              </w:rPr>
              <w:t>156,000.00</w:t>
            </w:r>
          </w:p>
        </w:tc>
      </w:tr>
      <w:tr>
        <w:trPr>
          <w:trHeight w:val="50" w:hRule="exact"/>
        </w:trPr>
        <w:tc>
          <w:tcPr>
            <w:tcW w:w="268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nil" w:sz="6" w:space="0" w:color="auto"/>
            </w:tcBorders>
          </w:tcPr>
          <w:p>
            <w:pPr/>
          </w:p>
        </w:tc>
      </w:tr>
      <w:tr>
        <w:trPr>
          <w:trHeight w:val="272"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其中：公益性捐赠支出</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156,000.00</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1,630,000.00</w:t>
            </w:r>
          </w:p>
        </w:tc>
        <w:tc>
          <w:tcPr>
            <w:tcW w:w="1786" w:type="dxa"/>
            <w:tcBorders>
              <w:top w:val="nil" w:sz="6" w:space="0" w:color="auto"/>
              <w:left w:val="single" w:sz="4" w:space="0" w:color="000000"/>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21"/>
                <w:szCs w:val="21"/>
              </w:rPr>
            </w:pPr>
            <w:r>
              <w:rPr>
                <w:rFonts w:ascii="Times New Roman"/>
                <w:spacing w:val="-1"/>
                <w:sz w:val="21"/>
              </w:rPr>
              <w:t>156,000.00</w:t>
            </w:r>
          </w:p>
        </w:tc>
      </w:tr>
      <w:tr>
        <w:trPr>
          <w:trHeight w:val="50" w:hRule="exact"/>
        </w:trPr>
        <w:tc>
          <w:tcPr>
            <w:tcW w:w="268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nil" w:sz="6" w:space="0" w:color="auto"/>
            </w:tcBorders>
          </w:tcPr>
          <w:p>
            <w:pPr/>
          </w:p>
        </w:tc>
      </w:tr>
      <w:tr>
        <w:trPr>
          <w:trHeight w:val="272"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赔偿支出</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127,867.53</w:t>
            </w:r>
          </w:p>
        </w:tc>
        <w:tc>
          <w:tcPr>
            <w:tcW w:w="1680" w:type="dxa"/>
            <w:tcBorders>
              <w:top w:val="nil" w:sz="6" w:space="0" w:color="auto"/>
              <w:left w:val="single" w:sz="4" w:space="0" w:color="000000"/>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21"/>
                <w:szCs w:val="21"/>
              </w:rPr>
            </w:pPr>
            <w:r>
              <w:rPr>
                <w:rFonts w:ascii="Times New Roman"/>
                <w:spacing w:val="-1"/>
                <w:sz w:val="21"/>
              </w:rPr>
              <w:t>127,867.53</w:t>
            </w:r>
          </w:p>
        </w:tc>
      </w:tr>
      <w:tr>
        <w:trPr>
          <w:trHeight w:val="50" w:hRule="exact"/>
        </w:trPr>
        <w:tc>
          <w:tcPr>
            <w:tcW w:w="2686"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296,360.28</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399,267.99</w:t>
            </w:r>
          </w:p>
        </w:tc>
        <w:tc>
          <w:tcPr>
            <w:tcW w:w="178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21"/>
                <w:szCs w:val="21"/>
              </w:rPr>
            </w:pPr>
            <w:r>
              <w:rPr>
                <w:rFonts w:ascii="Times New Roman"/>
                <w:spacing w:val="-1"/>
                <w:sz w:val="21"/>
              </w:rPr>
              <w:t>296,360.28</w:t>
            </w:r>
          </w:p>
        </w:tc>
      </w:tr>
      <w:tr>
        <w:trPr>
          <w:trHeight w:val="329" w:hRule="exact"/>
        </w:trPr>
        <w:tc>
          <w:tcPr>
            <w:tcW w:w="2686" w:type="dxa"/>
            <w:tcBorders>
              <w:top w:val="nil" w:sz="6" w:space="0" w:color="auto"/>
              <w:left w:val="nil" w:sz="6" w:space="0" w:color="auto"/>
              <w:bottom w:val="single" w:sz="12" w:space="0" w:color="000000"/>
              <w:right w:val="single" w:sz="4" w:space="0" w:color="000000"/>
            </w:tcBorders>
          </w:tcPr>
          <w:p>
            <w:pPr>
              <w:pStyle w:val="TableParagraph"/>
              <w:spacing w:line="262" w:lineRule="exact"/>
              <w:ind w:left="1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3,605,036.14</w:t>
            </w:r>
          </w:p>
        </w:tc>
        <w:tc>
          <w:tcPr>
            <w:tcW w:w="16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4,182,306.25</w:t>
            </w:r>
          </w:p>
        </w:tc>
        <w:tc>
          <w:tcPr>
            <w:tcW w:w="1786"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21"/>
                <w:szCs w:val="21"/>
              </w:rPr>
            </w:pPr>
            <w:r>
              <w:rPr>
                <w:rFonts w:ascii="Times New Roman"/>
                <w:spacing w:val="-1"/>
                <w:sz w:val="21"/>
              </w:rPr>
              <w:t>3,605,036.14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tabs>
          <w:tab w:pos="1400" w:val="left" w:leader="none"/>
        </w:tabs>
        <w:spacing w:before="0"/>
        <w:ind w:left="126" w:right="1782" w:firstLine="0"/>
        <w:jc w:val="left"/>
        <w:rPr>
          <w:rFonts w:ascii="宋体" w:hAnsi="宋体" w:cs="宋体" w:eastAsia="宋体" w:hint="default"/>
          <w:sz w:val="21"/>
          <w:szCs w:val="21"/>
        </w:rPr>
      </w:pPr>
      <w:r>
        <w:rPr/>
        <w:pict>
          <v:group style="position:absolute;margin-left:117.980003pt;margin-top:-103.412346pt;width:390.95pt;height:5.55pt;mso-position-horizontal-relative:page;mso-position-vertical-relative:paragraph;z-index:-1299688" coordorigin="2360,-2068" coordsize="7819,111">
            <v:shape style="position:absolute;left:2360;top:-2068;width:2686;height:110" type="#_x0000_t75" stroked="false">
              <v:imagedata r:id="rId606" o:title=""/>
            </v:shape>
            <v:shape style="position:absolute;left:5022;top:-1972;width:1695;height:14" type="#_x0000_t75" stroked="false">
              <v:imagedata r:id="rId607" o:title=""/>
            </v:shape>
            <v:shape style="position:absolute;left:6702;top:-1972;width:1694;height:14" type="#_x0000_t75" stroked="false">
              <v:imagedata r:id="rId607" o:title=""/>
            </v:shape>
            <v:shape style="position:absolute;left:8382;top:-1967;width:1796;height:10" type="#_x0000_t75" stroked="false">
              <v:imagedata r:id="rId339" o:title=""/>
            </v:shape>
            <w10:wrap type="none"/>
          </v:group>
        </w:pict>
      </w:r>
      <w:r>
        <w:rPr/>
        <w:pict>
          <v:group style="position:absolute;margin-left:117.980003pt;margin-top:-87.332344pt;width:390.95pt;height:5.55pt;mso-position-horizontal-relative:page;mso-position-vertical-relative:paragraph;z-index:-1299664" coordorigin="2360,-1747" coordsize="7819,111">
            <v:shape style="position:absolute;left:2360;top:-1747;width:2686;height:110" type="#_x0000_t75" stroked="false">
              <v:imagedata r:id="rId608" o:title=""/>
            </v:shape>
            <v:shape style="position:absolute;left:5022;top:-1651;width:1695;height:14" type="#_x0000_t75" stroked="false">
              <v:imagedata r:id="rId607" o:title=""/>
            </v:shape>
            <v:shape style="position:absolute;left:6702;top:-1651;width:1694;height:14" type="#_x0000_t75" stroked="false">
              <v:imagedata r:id="rId607" o:title=""/>
            </v:shape>
            <v:shape style="position:absolute;left:8382;top:-1646;width:1796;height:10" type="#_x0000_t75" stroked="false">
              <v:imagedata r:id="rId343"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三十三</w:t>
      </w:r>
      <w:r>
        <w:rPr>
          <w:rFonts w:ascii="宋体" w:hAnsi="宋体" w:cs="宋体" w:eastAsia="宋体" w:hint="default"/>
          <w:b/>
          <w:bCs/>
          <w:spacing w:val="-1"/>
          <w:sz w:val="21"/>
          <w:szCs w:val="21"/>
        </w:rPr>
        <w:t>)</w:t>
        <w:tab/>
      </w:r>
      <w:r>
        <w:rPr>
          <w:rFonts w:ascii="宋体" w:hAnsi="宋体" w:cs="宋体" w:eastAsia="宋体" w:hint="default"/>
          <w:b/>
          <w:bCs/>
          <w:sz w:val="21"/>
          <w:szCs w:val="21"/>
        </w:rPr>
        <w:t>所得税费用</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b/>
          <w:bCs/>
          <w:sz w:val="23"/>
          <w:szCs w:val="23"/>
        </w:rPr>
      </w:pPr>
      <w:r>
        <w:rPr/>
        <w:pict>
          <v:group style="position:absolute;margin-left:114.860001pt;margin-top:309.769989pt;width:391.4pt;height:.5pt;mso-position-horizontal-relative:page;mso-position-vertical-relative:page;z-index:-1299448" coordorigin="2297,6195" coordsize="7828,10">
            <v:shape style="position:absolute;left:2297;top:6195;width:6219;height:10" type="#_x0000_t75" stroked="false">
              <v:imagedata r:id="rId609" o:title=""/>
            </v:shape>
            <v:shape style="position:absolute;left:8512;top:6195;width:1613;height:10" type="#_x0000_t75" stroked="false">
              <v:imagedata r:id="rId610" o:title=""/>
            </v:shape>
            <w10:wrap type="none"/>
          </v:group>
        </w:pict>
      </w:r>
      <w:r>
        <w:rPr/>
        <w:pict>
          <v:group style="position:absolute;margin-left:114.860001pt;margin-top:328.96994pt;width:391.4pt;height:.5pt;mso-position-horizontal-relative:page;mso-position-vertical-relative:page;z-index:-1299424" coordorigin="2297,6579" coordsize="7828,10">
            <v:shape style="position:absolute;left:2297;top:6579;width:6219;height:10" type="#_x0000_t75" stroked="false">
              <v:imagedata r:id="rId609" o:title=""/>
            </v:shape>
            <v:shape style="position:absolute;left:8512;top:6579;width:1613;height:10" type="#_x0000_t75" stroked="false">
              <v:imagedata r:id="rId610" o:title=""/>
            </v:shape>
            <w10:wrap type="none"/>
          </v:group>
        </w:pict>
      </w:r>
      <w:r>
        <w:rPr/>
        <w:pict>
          <v:group style="position:absolute;margin-left:114.860001pt;margin-top:348.169983pt;width:391.4pt;height:.5pt;mso-position-horizontal-relative:page;mso-position-vertical-relative:page;z-index:-1299400" coordorigin="2297,6963" coordsize="7828,10">
            <v:shape style="position:absolute;left:2297;top:6963;width:6219;height:10" type="#_x0000_t75" stroked="false">
              <v:imagedata r:id="rId609" o:title=""/>
            </v:shape>
            <v:shape style="position:absolute;left:8512;top:6963;width:1613;height:10" type="#_x0000_t75" stroked="false">
              <v:imagedata r:id="rId611" o:title=""/>
            </v:shape>
            <w10:wrap type="none"/>
          </v:group>
        </w:pict>
      </w:r>
      <w:r>
        <w:rPr/>
        <w:pict>
          <v:group style="position:absolute;margin-left:114.860001pt;margin-top:367.369995pt;width:391.4pt;height:.5pt;mso-position-horizontal-relative:page;mso-position-vertical-relative:page;z-index:-1299376" coordorigin="2297,7347" coordsize="7828,10">
            <v:shape style="position:absolute;left:2297;top:7347;width:6219;height:10" type="#_x0000_t75" stroked="false">
              <v:imagedata r:id="rId609" o:title=""/>
            </v:shape>
            <v:shape style="position:absolute;left:8512;top:7347;width:1613;height:10" type="#_x0000_t75" stroked="false">
              <v:imagedata r:id="rId610" o:title=""/>
            </v:shape>
            <w10:wrap type="none"/>
          </v:group>
        </w:pict>
      </w:r>
    </w:p>
    <w:tbl>
      <w:tblPr>
        <w:tblW w:w="0" w:type="auto"/>
        <w:jc w:val="left"/>
        <w:tblInd w:w="697" w:type="dxa"/>
        <w:tblLayout w:type="fixed"/>
        <w:tblCellMar>
          <w:top w:w="0" w:type="dxa"/>
          <w:left w:w="0" w:type="dxa"/>
          <w:bottom w:w="0" w:type="dxa"/>
          <w:right w:w="0" w:type="dxa"/>
        </w:tblCellMar>
        <w:tblLook w:val="01E0"/>
      </w:tblPr>
      <w:tblGrid>
        <w:gridCol w:w="3800"/>
        <w:gridCol w:w="1968"/>
        <w:gridCol w:w="1968"/>
      </w:tblGrid>
      <w:tr>
        <w:trPr>
          <w:trHeight w:val="395" w:hRule="exact"/>
        </w:trPr>
        <w:tc>
          <w:tcPr>
            <w:tcW w:w="3800" w:type="dxa"/>
            <w:tcBorders>
              <w:top w:val="single" w:sz="12" w:space="0" w:color="000000"/>
              <w:left w:val="nil" w:sz="6" w:space="0" w:color="auto"/>
              <w:bottom w:val="nil" w:sz="6" w:space="0" w:color="auto"/>
              <w:right w:val="single" w:sz="4" w:space="0" w:color="000000"/>
            </w:tcBorders>
          </w:tcPr>
          <w:p>
            <w:pPr>
              <w:pStyle w:val="TableParagraph"/>
              <w:tabs>
                <w:tab w:pos="646" w:val="left" w:leader="none"/>
              </w:tabs>
              <w:spacing w:line="240" w:lineRule="auto" w:before="18"/>
              <w:ind w:left="15"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559"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9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55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0"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196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20,299,887.20</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21"/>
                <w:szCs w:val="21"/>
              </w:rPr>
            </w:pPr>
            <w:r>
              <w:rPr>
                <w:rFonts w:ascii="Times New Roman"/>
                <w:spacing w:val="-1"/>
                <w:sz w:val="21"/>
              </w:rPr>
              <w:t>17,824,545.33</w:t>
            </w:r>
          </w:p>
        </w:tc>
      </w:tr>
      <w:tr>
        <w:trPr>
          <w:trHeight w:val="385"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19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-1,244,454.80</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3"/>
              <w:jc w:val="right"/>
              <w:rPr>
                <w:rFonts w:ascii="Times New Roman" w:hAnsi="Times New Roman" w:cs="Times New Roman" w:eastAsia="Times New Roman" w:hint="default"/>
                <w:sz w:val="21"/>
                <w:szCs w:val="21"/>
              </w:rPr>
            </w:pPr>
            <w:r>
              <w:rPr>
                <w:rFonts w:ascii="Times New Roman"/>
                <w:spacing w:val="-1"/>
                <w:sz w:val="21"/>
              </w:rPr>
              <w:t>-1,362,805.54</w:t>
            </w:r>
          </w:p>
        </w:tc>
      </w:tr>
      <w:tr>
        <w:trPr>
          <w:trHeight w:val="388" w:hRule="exact"/>
        </w:trPr>
        <w:tc>
          <w:tcPr>
            <w:tcW w:w="3800" w:type="dxa"/>
            <w:tcBorders>
              <w:top w:val="nil" w:sz="6" w:space="0" w:color="auto"/>
              <w:left w:val="nil" w:sz="6" w:space="0" w:color="auto"/>
              <w:bottom w:val="single" w:sz="12" w:space="0" w:color="000000"/>
              <w:right w:val="single" w:sz="4" w:space="0" w:color="000000"/>
            </w:tcBorders>
          </w:tcPr>
          <w:p>
            <w:pPr>
              <w:pStyle w:val="TableParagraph"/>
              <w:tabs>
                <w:tab w:pos="646" w:val="left" w:leader="none"/>
              </w:tabs>
              <w:spacing w:line="240" w:lineRule="auto" w:before="18"/>
              <w:ind w:left="15"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19,055,432.40</w:t>
            </w:r>
          </w:p>
        </w:tc>
        <w:tc>
          <w:tcPr>
            <w:tcW w:w="1968"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pacing w:val="-1"/>
                <w:sz w:val="21"/>
              </w:rPr>
              <w:t>16,461,739.79</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858" w:right="1782" w:firstLine="0"/>
        <w:jc w:val="left"/>
        <w:rPr>
          <w:rFonts w:ascii="宋体" w:hAnsi="宋体" w:cs="宋体" w:eastAsia="宋体" w:hint="default"/>
          <w:sz w:val="21"/>
          <w:szCs w:val="21"/>
        </w:rPr>
      </w:pPr>
      <w:r>
        <w:rPr/>
        <w:pict>
          <v:group style="position:absolute;margin-left:118.580002pt;margin-top:-82.05629pt;width:386.15pt;height:.5pt;mso-position-horizontal-relative:page;mso-position-vertical-relative:paragraph;z-index:-1299640" coordorigin="2372,-1641" coordsize="7723,10">
            <v:shape style="position:absolute;left:2372;top:-1641;width:5749;height:10" type="#_x0000_t75" stroked="false">
              <v:imagedata r:id="rId612" o:title=""/>
            </v:shape>
            <v:shape style="position:absolute;left:8116;top:-1641;width:1978;height:10" type="#_x0000_t75" stroked="false">
              <v:imagedata r:id="rId613" o:title=""/>
            </v:shape>
            <w10:wrap type="none"/>
          </v:group>
        </w:pict>
      </w:r>
      <w:r>
        <w:rPr/>
        <w:pict>
          <v:group style="position:absolute;margin-left:118.580002pt;margin-top:-62.856293pt;width:386.15pt;height:.5pt;mso-position-horizontal-relative:page;mso-position-vertical-relative:paragraph;z-index:-1299616" coordorigin="2372,-1257" coordsize="7723,10">
            <v:shape style="position:absolute;left:2372;top:-1257;width:5749;height:10" type="#_x0000_t75" stroked="false">
              <v:imagedata r:id="rId612" o:title=""/>
            </v:shape>
            <v:shape style="position:absolute;left:8116;top:-1257;width:1978;height:10" type="#_x0000_t75" stroked="false">
              <v:imagedata r:id="rId614" o:title=""/>
            </v:shape>
            <w10:wrap type="none"/>
          </v:group>
        </w:pict>
      </w:r>
      <w:r>
        <w:rPr/>
        <w:pict>
          <v:group style="position:absolute;margin-left:118.580002pt;margin-top:-43.536289pt;width:386.15pt;height:.5pt;mso-position-horizontal-relative:page;mso-position-vertical-relative:paragraph;z-index:-1299592" coordorigin="2372,-871" coordsize="7723,10">
            <v:shape style="position:absolute;left:2372;top:-871;width:5749;height:10" type="#_x0000_t75" stroked="false">
              <v:imagedata r:id="rId612" o:title=""/>
            </v:shape>
            <v:shape style="position:absolute;left:8116;top:-871;width:1978;height:10" type="#_x0000_t75" stroked="false">
              <v:imagedata r:id="rId613" o:title=""/>
            </v:shape>
            <w10:wrap type="none"/>
          </v:group>
        </w:pict>
      </w:r>
      <w:r>
        <w:rPr/>
        <w:pict>
          <v:group style="position:absolute;margin-left:114.860001pt;margin-top:37.343651pt;width:391.4pt;height:.5pt;mso-position-horizontal-relative:page;mso-position-vertical-relative:paragraph;z-index:-1299568" coordorigin="2297,747" coordsize="7828,10">
            <v:shape style="position:absolute;left:2297;top:747;width:6219;height:10" type="#_x0000_t75" stroked="false">
              <v:imagedata r:id="rId609" o:title=""/>
            </v:shape>
            <v:shape style="position:absolute;left:8512;top:747;width:1613;height:10" type="#_x0000_t75" stroked="false">
              <v:imagedata r:id="rId610" o:title=""/>
            </v:shape>
            <w10:wrap type="none"/>
          </v:group>
        </w:pict>
      </w:r>
      <w:r>
        <w:rPr/>
        <w:pict>
          <v:group style="position:absolute;margin-left:114.860001pt;margin-top:56.543709pt;width:391.4pt;height:.5pt;mso-position-horizontal-relative:page;mso-position-vertical-relative:paragraph;z-index:-1299544" coordorigin="2297,1131" coordsize="7828,10">
            <v:shape style="position:absolute;left:2297;top:1131;width:6219;height:10" type="#_x0000_t75" stroked="false">
              <v:imagedata r:id="rId609" o:title=""/>
            </v:shape>
            <v:shape style="position:absolute;left:8512;top:1131;width:1613;height:10" type="#_x0000_t75" stroked="false">
              <v:imagedata r:id="rId610" o:title=""/>
            </v:shape>
            <w10:wrap type="none"/>
          </v:group>
        </w:pict>
      </w:r>
      <w:r>
        <w:rPr/>
        <w:pict>
          <v:group style="position:absolute;margin-left:114.860001pt;margin-top:75.743706pt;width:391.4pt;height:.5pt;mso-position-horizontal-relative:page;mso-position-vertical-relative:paragraph;z-index:-1299520" coordorigin="2297,1515" coordsize="7828,10">
            <v:shape style="position:absolute;left:2297;top:1515;width:6219;height:10" type="#_x0000_t75" stroked="false">
              <v:imagedata r:id="rId609" o:title=""/>
            </v:shape>
            <v:shape style="position:absolute;left:8512;top:1515;width:1613;height:10" type="#_x0000_t75" stroked="false">
              <v:imagedata r:id="rId610" o:title=""/>
            </v:shape>
            <w10:wrap type="none"/>
          </v:group>
        </w:pict>
      </w:r>
      <w:r>
        <w:rPr/>
        <w:pict>
          <v:group style="position:absolute;margin-left:114.860001pt;margin-top:95.093712pt;width:391.4pt;height:.5pt;mso-position-horizontal-relative:page;mso-position-vertical-relative:paragraph;z-index:-1299496" coordorigin="2297,1902" coordsize="7828,10">
            <v:shape style="position:absolute;left:2297;top:1902;width:6219;height:10" type="#_x0000_t75" stroked="false">
              <v:imagedata r:id="rId609" o:title=""/>
            </v:shape>
            <v:shape style="position:absolute;left:8512;top:1902;width:1613;height:10" type="#_x0000_t75" stroked="false">
              <v:imagedata r:id="rId610" o:title=""/>
            </v:shape>
            <w10:wrap type="none"/>
          </v:group>
        </w:pict>
      </w:r>
      <w:r>
        <w:rPr/>
        <w:pict>
          <v:group style="position:absolute;margin-left:114.860001pt;margin-top:114.293648pt;width:391.4pt;height:.5pt;mso-position-horizontal-relative:page;mso-position-vertical-relative:paragraph;z-index:-1299472" coordorigin="2297,2286" coordsize="7828,10">
            <v:shape style="position:absolute;left:2297;top:2286;width:6219;height:10" type="#_x0000_t75" stroked="false">
              <v:imagedata r:id="rId609" o:title=""/>
            </v:shape>
            <v:shape style="position:absolute;left:8512;top:2286;width:1613;height:10" type="#_x0000_t75" stroked="false">
              <v:imagedata r:id="rId610" o:title=""/>
            </v:shape>
            <w10:wrap type="none"/>
          </v:group>
        </w:pict>
      </w:r>
      <w:r>
        <w:rPr>
          <w:rFonts w:ascii="宋体" w:hAnsi="宋体" w:cs="宋体" w:eastAsia="宋体" w:hint="default"/>
          <w:sz w:val="21"/>
          <w:szCs w:val="21"/>
        </w:rPr>
        <w:t>所得税费用（收益）与会计利润关系的说明：</w:t>
      </w:r>
    </w:p>
    <w:p>
      <w:pPr>
        <w:spacing w:line="240" w:lineRule="auto" w:before="7"/>
        <w:rPr>
          <w:rFonts w:ascii="宋体" w:hAnsi="宋体" w:cs="宋体" w:eastAsia="宋体" w:hint="default"/>
          <w:sz w:val="2"/>
          <w:szCs w:val="2"/>
        </w:rPr>
      </w:pPr>
    </w:p>
    <w:tbl>
      <w:tblPr>
        <w:tblW w:w="0" w:type="auto"/>
        <w:jc w:val="left"/>
        <w:tblInd w:w="622" w:type="dxa"/>
        <w:tblLayout w:type="fixed"/>
        <w:tblCellMar>
          <w:top w:w="0" w:type="dxa"/>
          <w:left w:w="0" w:type="dxa"/>
          <w:bottom w:w="0" w:type="dxa"/>
          <w:right w:w="0" w:type="dxa"/>
        </w:tblCellMar>
        <w:tblLook w:val="01E0"/>
      </w:tblPr>
      <w:tblGrid>
        <w:gridCol w:w="4369"/>
        <w:gridCol w:w="1870"/>
        <w:gridCol w:w="1604"/>
      </w:tblGrid>
      <w:tr>
        <w:trPr>
          <w:trHeight w:val="394" w:hRule="exact"/>
        </w:trPr>
        <w:tc>
          <w:tcPr>
            <w:tcW w:w="4369" w:type="dxa"/>
            <w:tcBorders>
              <w:top w:val="single" w:sz="12" w:space="0" w:color="000000"/>
              <w:left w:val="nil" w:sz="6" w:space="0" w:color="auto"/>
              <w:bottom w:val="nil" w:sz="6" w:space="0" w:color="auto"/>
              <w:right w:val="single" w:sz="4" w:space="0" w:color="000000"/>
            </w:tcBorders>
          </w:tcPr>
          <w:p>
            <w:pPr>
              <w:pStyle w:val="TableParagraph"/>
              <w:tabs>
                <w:tab w:pos="652" w:val="left" w:leader="none"/>
              </w:tabs>
              <w:spacing w:line="240" w:lineRule="auto" w:before="18"/>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50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0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37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89"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133,535,285.32</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21"/>
                <w:szCs w:val="21"/>
              </w:rPr>
            </w:pPr>
            <w:r>
              <w:rPr>
                <w:rFonts w:ascii="Times New Roman"/>
                <w:spacing w:val="-1"/>
                <w:sz w:val="21"/>
              </w:rPr>
              <w:t>120,574,648.48</w:t>
            </w:r>
          </w:p>
        </w:tc>
      </w:tr>
      <w:tr>
        <w:trPr>
          <w:trHeight w:val="385"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按适用税率计算的所得税费用</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20,920,842.23</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pacing w:val="-1"/>
                <w:sz w:val="21"/>
              </w:rPr>
              <w:t>18,702,759.71</w:t>
            </w:r>
          </w:p>
        </w:tc>
      </w:tr>
      <w:tr>
        <w:trPr>
          <w:trHeight w:val="385"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子公司适用不同税率的影响</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83,194.37</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21"/>
                <w:szCs w:val="21"/>
              </w:rPr>
            </w:pPr>
            <w:r>
              <w:rPr>
                <w:rFonts w:ascii="Times New Roman"/>
                <w:spacing w:val="-1"/>
                <w:sz w:val="21"/>
              </w:rPr>
              <w:t>266,393.77</w:t>
            </w:r>
          </w:p>
        </w:tc>
      </w:tr>
      <w:tr>
        <w:trPr>
          <w:trHeight w:val="384"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对以前期间所得税的调整影响</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-1,581,261.55</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-497,159.64</w:t>
            </w:r>
          </w:p>
        </w:tc>
      </w:tr>
      <w:tr>
        <w:trPr>
          <w:trHeight w:val="384"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不征税、减免税收入</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-71,834.07</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3"/>
              <w:jc w:val="right"/>
              <w:rPr>
                <w:rFonts w:ascii="Times New Roman" w:hAnsi="Times New Roman" w:cs="Times New Roman" w:eastAsia="Times New Roman" w:hint="default"/>
                <w:sz w:val="21"/>
                <w:szCs w:val="21"/>
              </w:rPr>
            </w:pPr>
            <w:r>
              <w:rPr>
                <w:rFonts w:ascii="Times New Roman"/>
                <w:spacing w:val="-1"/>
                <w:sz w:val="21"/>
              </w:rPr>
              <w:t>-1,452,728.29</w:t>
            </w:r>
          </w:p>
        </w:tc>
      </w:tr>
      <w:tr>
        <w:trPr>
          <w:trHeight w:val="384"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不得扣除的成本、费用和损失</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1,473,772.43</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1,459,108.86</w:t>
            </w:r>
          </w:p>
        </w:tc>
      </w:tr>
      <w:tr>
        <w:trPr>
          <w:trHeight w:val="384"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税率变动对期初递延所得税余额的影响</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39,462.77</w:t>
            </w:r>
          </w:p>
        </w:tc>
        <w:tc>
          <w:tcPr>
            <w:tcW w:w="1604"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利用以前年度可抵扣亏损</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-564,288.98</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-653,829.08</w:t>
            </w:r>
          </w:p>
        </w:tc>
      </w:tr>
      <w:tr>
        <w:trPr>
          <w:trHeight w:val="385"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21"/>
                <w:szCs w:val="21"/>
              </w:rPr>
            </w:pPr>
            <w:r>
              <w:rPr>
                <w:rFonts w:ascii="Times New Roman"/>
                <w:spacing w:val="-1"/>
                <w:sz w:val="21"/>
              </w:rPr>
              <w:t>20,299,887.20</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21"/>
                <w:szCs w:val="21"/>
              </w:rPr>
            </w:pPr>
            <w:r>
              <w:rPr>
                <w:rFonts w:ascii="Times New Roman"/>
                <w:spacing w:val="-1"/>
                <w:sz w:val="21"/>
              </w:rPr>
              <w:t>17,824,545.33</w:t>
            </w:r>
          </w:p>
        </w:tc>
      </w:tr>
      <w:tr>
        <w:trPr>
          <w:trHeight w:val="384"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递延所得税资产的影响</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8"/>
              <w:jc w:val="right"/>
              <w:rPr>
                <w:rFonts w:ascii="Times New Roman" w:hAnsi="Times New Roman" w:cs="Times New Roman" w:eastAsia="Times New Roman" w:hint="default"/>
                <w:sz w:val="21"/>
                <w:szCs w:val="21"/>
              </w:rPr>
            </w:pPr>
            <w:r>
              <w:rPr>
                <w:rFonts w:ascii="Times New Roman"/>
                <w:spacing w:val="-1"/>
                <w:sz w:val="21"/>
              </w:rPr>
              <w:t>-1,016,920.05</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-957,544.96</w:t>
            </w:r>
          </w:p>
        </w:tc>
      </w:tr>
      <w:tr>
        <w:trPr>
          <w:trHeight w:val="384" w:hRule="exact"/>
        </w:trPr>
        <w:tc>
          <w:tcPr>
            <w:tcW w:w="436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递延所得税负债的影响</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-227,534.75</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-405,260.58</w:t>
            </w:r>
          </w:p>
        </w:tc>
      </w:tr>
      <w:tr>
        <w:trPr>
          <w:trHeight w:val="391" w:hRule="exact"/>
        </w:trPr>
        <w:tc>
          <w:tcPr>
            <w:tcW w:w="4369"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18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19,055,432.40</w:t>
            </w:r>
          </w:p>
        </w:tc>
        <w:tc>
          <w:tcPr>
            <w:tcW w:w="1604"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pacing w:val="-1"/>
                <w:sz w:val="21"/>
              </w:rPr>
              <w:t>16,461,739.79</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tabs>
          <w:tab w:pos="1400" w:val="left" w:leader="none"/>
        </w:tabs>
        <w:spacing w:line="331" w:lineRule="auto" w:before="36"/>
        <w:ind w:left="858" w:right="5047" w:hanging="732"/>
        <w:jc w:val="left"/>
        <w:rPr>
          <w:rFonts w:ascii="宋体" w:hAnsi="宋体" w:cs="宋体" w:eastAsia="宋体" w:hint="default"/>
          <w:sz w:val="21"/>
          <w:szCs w:val="21"/>
        </w:rPr>
      </w:pPr>
      <w:r>
        <w:rPr/>
        <w:pict>
          <v:group style="position:absolute;margin-left:114.860001pt;margin-top:-81.956345pt;width:391.4pt;height:.5pt;mso-position-horizontal-relative:page;mso-position-vertical-relative:paragraph;z-index:-1299352" coordorigin="2297,-1639" coordsize="7828,10">
            <v:shape style="position:absolute;left:2297;top:-1639;width:6219;height:10" type="#_x0000_t75" stroked="false">
              <v:imagedata r:id="rId609" o:title=""/>
            </v:shape>
            <v:shape style="position:absolute;left:8512;top:-1639;width:1613;height:10" type="#_x0000_t75" stroked="false">
              <v:imagedata r:id="rId610" o:title=""/>
            </v:shape>
            <w10:wrap type="none"/>
          </v:group>
        </w:pict>
      </w:r>
      <w:r>
        <w:rPr/>
        <w:pict>
          <v:group style="position:absolute;margin-left:114.860001pt;margin-top:-62.756348pt;width:391.4pt;height:.5pt;mso-position-horizontal-relative:page;mso-position-vertical-relative:paragraph;z-index:-1299328" coordorigin="2297,-1255" coordsize="7828,10">
            <v:shape style="position:absolute;left:2297;top:-1255;width:6219;height:10" type="#_x0000_t75" stroked="false">
              <v:imagedata r:id="rId609" o:title=""/>
            </v:shape>
            <v:shape style="position:absolute;left:8512;top:-1255;width:1613;height:10" type="#_x0000_t75" stroked="false">
              <v:imagedata r:id="rId611" o:title=""/>
            </v:shape>
            <w10:wrap type="none"/>
          </v:group>
        </w:pict>
      </w:r>
      <w:r>
        <w:rPr/>
        <w:pict>
          <v:group style="position:absolute;margin-left:114.860001pt;margin-top:-43.556316pt;width:391.4pt;height:.5pt;mso-position-horizontal-relative:page;mso-position-vertical-relative:paragraph;z-index:-1299304" coordorigin="2297,-871" coordsize="7828,10">
            <v:shape style="position:absolute;left:2297;top:-871;width:6219;height:10" type="#_x0000_t75" stroked="false">
              <v:imagedata r:id="rId609" o:title=""/>
            </v:shape>
            <v:shape style="position:absolute;left:8512;top:-871;width:1613;height:10" type="#_x0000_t75" stroked="false">
              <v:imagedata r:id="rId61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三十四</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基本每股收益和稀释每股收益的计算过程</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z w:val="21"/>
          <w:szCs w:val="21"/>
        </w:rPr>
        <w:t>计算公式：</w:t>
      </w:r>
    </w:p>
    <w:p>
      <w:pPr>
        <w:spacing w:line="328" w:lineRule="auto" w:before="46"/>
        <w:ind w:left="858" w:right="7547"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w:t>
      </w:r>
      <w:r>
        <w:rPr>
          <w:rFonts w:ascii="宋体" w:hAnsi="宋体" w:cs="宋体" w:eastAsia="宋体" w:hint="default"/>
          <w:w w:val="100"/>
          <w:sz w:val="21"/>
          <w:szCs w:val="21"/>
        </w:rPr>
        <w:t> </w:t>
      </w:r>
      <w:r>
        <w:rPr>
          <w:rFonts w:ascii="宋体" w:hAnsi="宋体" w:cs="宋体" w:eastAsia="宋体" w:hint="default"/>
          <w:spacing w:val="-1"/>
          <w:sz w:val="21"/>
          <w:szCs w:val="21"/>
        </w:rPr>
        <w:t>基本每股收益</w:t>
      </w:r>
      <w:r>
        <w:rPr>
          <w:rFonts w:ascii="Times New Roman" w:hAnsi="Times New Roman" w:cs="Times New Roman" w:eastAsia="Times New Roman" w:hint="default"/>
          <w:spacing w:val="-1"/>
          <w:sz w:val="21"/>
          <w:szCs w:val="21"/>
        </w:rPr>
        <w:t>=P0÷S</w:t>
      </w:r>
    </w:p>
    <w:p>
      <w:pPr>
        <w:spacing w:before="24"/>
        <w:ind w:left="858" w:right="0" w:firstLine="0"/>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S=</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S0</w:t>
      </w:r>
      <w:r>
        <w:rPr>
          <w:rFonts w:ascii="宋体" w:hAnsi="宋体" w:cs="宋体" w:eastAsia="宋体" w:hint="default"/>
          <w:sz w:val="21"/>
          <w:szCs w:val="21"/>
        </w:rPr>
        <w:t>＋</w:t>
      </w:r>
      <w:r>
        <w:rPr>
          <w:rFonts w:ascii="Times New Roman" w:hAnsi="Times New Roman" w:cs="Times New Roman" w:eastAsia="Times New Roman" w:hint="default"/>
          <w:sz w:val="21"/>
          <w:szCs w:val="21"/>
        </w:rPr>
        <w:t>S1</w:t>
      </w:r>
      <w:r>
        <w:rPr>
          <w:rFonts w:ascii="宋体" w:hAnsi="宋体" w:cs="宋体" w:eastAsia="宋体" w:hint="default"/>
          <w:sz w:val="21"/>
          <w:szCs w:val="21"/>
        </w:rPr>
        <w:t>＋</w:t>
      </w:r>
      <w:r>
        <w:rPr>
          <w:rFonts w:ascii="Times New Roman" w:hAnsi="Times New Roman" w:cs="Times New Roman" w:eastAsia="Times New Roman" w:hint="default"/>
          <w:sz w:val="21"/>
          <w:szCs w:val="21"/>
        </w:rPr>
        <w:t>Si×Mi÷M0</w:t>
      </w:r>
      <w:r>
        <w:rPr>
          <w:rFonts w:ascii="Times New Roman" w:hAnsi="Times New Roman" w:cs="Times New Roman" w:eastAsia="Times New Roman" w:hint="default"/>
          <w:sz w:val="21"/>
          <w:szCs w:val="21"/>
        </w:rPr>
        <w:t>–</w:t>
      </w:r>
      <w:r>
        <w:rPr>
          <w:rFonts w:ascii="Times New Roman" w:hAnsi="Times New Roman" w:cs="Times New Roman" w:eastAsia="Times New Roman" w:hint="default"/>
          <w:sz w:val="21"/>
          <w:szCs w:val="21"/>
        </w:rPr>
        <w:t>Sj×Mj÷M0</w:t>
      </w:r>
      <w:r>
        <w:rPr>
          <w:rFonts w:ascii="Times New Roman" w:hAnsi="Times New Roman" w:cs="Times New Roman" w:eastAsia="Times New Roman" w:hint="default"/>
          <w:sz w:val="21"/>
          <w:szCs w:val="21"/>
        </w:rPr>
        <w:t>–</w:t>
      </w:r>
      <w:r>
        <w:rPr>
          <w:rFonts w:ascii="Times New Roman" w:hAnsi="Times New Roman" w:cs="Times New Roman" w:eastAsia="Times New Roman" w:hint="default"/>
          <w:sz w:val="21"/>
          <w:szCs w:val="21"/>
        </w:rPr>
        <w:t>Sk</w:t>
      </w:r>
    </w:p>
    <w:p>
      <w:pPr>
        <w:spacing w:line="331" w:lineRule="auto" w:before="110"/>
        <w:ind w:left="858" w:right="1791" w:firstLine="0"/>
        <w:jc w:val="both"/>
        <w:rPr>
          <w:rFonts w:ascii="宋体" w:hAnsi="宋体" w:cs="宋体" w:eastAsia="宋体" w:hint="default"/>
          <w:sz w:val="21"/>
          <w:szCs w:val="21"/>
        </w:rPr>
      </w:pPr>
      <w:r>
        <w:rPr>
          <w:rFonts w:ascii="宋体" w:hAnsi="宋体" w:cs="宋体" w:eastAsia="宋体" w:hint="default"/>
          <w:spacing w:val="-8"/>
          <w:sz w:val="21"/>
          <w:szCs w:val="21"/>
        </w:rPr>
        <w:t>其中：</w:t>
      </w:r>
      <w:r>
        <w:rPr>
          <w:rFonts w:ascii="Times New Roman" w:hAnsi="Times New Roman" w:cs="Times New Roman" w:eastAsia="Times New Roman" w:hint="default"/>
          <w:spacing w:val="-8"/>
          <w:sz w:val="21"/>
          <w:szCs w:val="21"/>
        </w:rPr>
        <w:t>P0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为归属于公司普通股股东的净利润或扣除非经常性损益后归属于普通股股</w:t>
      </w:r>
      <w:r>
        <w:rPr>
          <w:rFonts w:ascii="宋体" w:hAnsi="宋体" w:cs="宋体" w:eastAsia="宋体" w:hint="default"/>
          <w:w w:val="100"/>
          <w:sz w:val="21"/>
          <w:szCs w:val="21"/>
        </w:rPr>
        <w:t> </w:t>
      </w:r>
      <w:r>
        <w:rPr>
          <w:rFonts w:ascii="宋体" w:hAnsi="宋体" w:cs="宋体" w:eastAsia="宋体" w:hint="default"/>
          <w:spacing w:val="-4"/>
          <w:sz w:val="21"/>
          <w:szCs w:val="21"/>
        </w:rPr>
        <w:t>东的净利润；</w:t>
      </w:r>
      <w:r>
        <w:rPr>
          <w:rFonts w:ascii="Times New Roman" w:hAnsi="Times New Roman" w:cs="Times New Roman" w:eastAsia="Times New Roman" w:hint="default"/>
          <w:spacing w:val="-4"/>
          <w:sz w:val="21"/>
          <w:szCs w:val="21"/>
        </w:rPr>
        <w:t>S</w:t>
      </w:r>
      <w:r>
        <w:rPr>
          <w:rFonts w:ascii="Times New Roman" w:hAnsi="Times New Roman" w:cs="Times New Roman" w:eastAsia="Times New Roman" w:hint="default"/>
          <w:spacing w:val="17"/>
          <w:sz w:val="21"/>
          <w:szCs w:val="21"/>
        </w:rPr>
        <w:t> </w:t>
      </w:r>
      <w:r>
        <w:rPr>
          <w:rFonts w:ascii="宋体" w:hAnsi="宋体" w:cs="宋体" w:eastAsia="宋体" w:hint="default"/>
          <w:spacing w:val="-3"/>
          <w:sz w:val="21"/>
          <w:szCs w:val="21"/>
        </w:rPr>
        <w:t>为发行在外的普通股加权平均数；</w:t>
      </w:r>
      <w:r>
        <w:rPr>
          <w:rFonts w:ascii="Times New Roman" w:hAnsi="Times New Roman" w:cs="Times New Roman" w:eastAsia="Times New Roman" w:hint="default"/>
          <w:spacing w:val="-3"/>
          <w:sz w:val="21"/>
          <w:szCs w:val="21"/>
        </w:rPr>
        <w:t>S0</w:t>
      </w:r>
      <w:r>
        <w:rPr>
          <w:rFonts w:ascii="Times New Roman" w:hAnsi="Times New Roman" w:cs="Times New Roman" w:eastAsia="Times New Roman" w:hint="default"/>
          <w:spacing w:val="15"/>
          <w:sz w:val="21"/>
          <w:szCs w:val="21"/>
        </w:rPr>
        <w:t> </w:t>
      </w:r>
      <w:r>
        <w:rPr>
          <w:rFonts w:ascii="宋体" w:hAnsi="宋体" w:cs="宋体" w:eastAsia="宋体" w:hint="default"/>
          <w:spacing w:val="-4"/>
          <w:sz w:val="21"/>
          <w:szCs w:val="21"/>
        </w:rPr>
        <w:t>为期初股份总数；</w:t>
      </w:r>
      <w:r>
        <w:rPr>
          <w:rFonts w:ascii="Times New Roman" w:hAnsi="Times New Roman" w:cs="Times New Roman" w:eastAsia="Times New Roman" w:hint="default"/>
          <w:spacing w:val="-4"/>
          <w:sz w:val="21"/>
          <w:szCs w:val="21"/>
        </w:rPr>
        <w:t>S1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为报告期</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因公积金转增股本或股票股利分配等增加股份数；</w:t>
      </w:r>
      <w:r>
        <w:rPr>
          <w:rFonts w:ascii="Times New Roman" w:hAnsi="Times New Roman" w:cs="Times New Roman" w:eastAsia="Times New Roman" w:hint="default"/>
          <w:sz w:val="21"/>
          <w:szCs w:val="21"/>
        </w:rPr>
        <w:t>Si</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为报告期因发行新股或债转股</w:t>
      </w:r>
      <w:r>
        <w:rPr>
          <w:rFonts w:ascii="宋体" w:hAnsi="宋体" w:cs="宋体" w:eastAsia="宋体" w:hint="default"/>
          <w:w w:val="100"/>
          <w:sz w:val="21"/>
          <w:szCs w:val="21"/>
        </w:rPr>
        <w:t> </w:t>
      </w:r>
      <w:r>
        <w:rPr>
          <w:rFonts w:ascii="宋体" w:hAnsi="宋体" w:cs="宋体" w:eastAsia="宋体" w:hint="default"/>
          <w:sz w:val="21"/>
          <w:szCs w:val="21"/>
        </w:rPr>
        <w:t>等增加股份数；</w:t>
      </w:r>
      <w:r>
        <w:rPr>
          <w:rFonts w:ascii="Times New Roman" w:hAnsi="Times New Roman" w:cs="Times New Roman" w:eastAsia="Times New Roman" w:hint="default"/>
          <w:sz w:val="21"/>
          <w:szCs w:val="21"/>
        </w:rPr>
        <w:t>Sj </w:t>
      </w:r>
      <w:r>
        <w:rPr>
          <w:rFonts w:ascii="宋体" w:hAnsi="宋体" w:cs="宋体" w:eastAsia="宋体" w:hint="default"/>
          <w:sz w:val="21"/>
          <w:szCs w:val="21"/>
        </w:rPr>
        <w:t>为报告期因回购等减少股份数；</w:t>
      </w:r>
      <w:r>
        <w:rPr>
          <w:rFonts w:ascii="Times New Roman" w:hAnsi="Times New Roman" w:cs="Times New Roman" w:eastAsia="Times New Roman" w:hint="default"/>
          <w:sz w:val="21"/>
          <w:szCs w:val="21"/>
        </w:rPr>
        <w:t>Sk </w:t>
      </w:r>
      <w:r>
        <w:rPr>
          <w:rFonts w:ascii="宋体" w:hAnsi="宋体" w:cs="宋体" w:eastAsia="宋体" w:hint="default"/>
          <w:sz w:val="21"/>
          <w:szCs w:val="21"/>
        </w:rPr>
        <w:t>为报告期缩股数；</w:t>
      </w:r>
      <w:r>
        <w:rPr>
          <w:rFonts w:ascii="Times New Roman" w:hAnsi="Times New Roman" w:cs="Times New Roman" w:eastAsia="Times New Roman" w:hint="default"/>
          <w:sz w:val="21"/>
          <w:szCs w:val="21"/>
        </w:rPr>
        <w:t>M0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报告期</w:t>
      </w:r>
      <w:r>
        <w:rPr>
          <w:rFonts w:ascii="宋体" w:hAnsi="宋体" w:cs="宋体" w:eastAsia="宋体" w:hint="default"/>
          <w:w w:val="100"/>
          <w:sz w:val="21"/>
          <w:szCs w:val="21"/>
        </w:rPr>
        <w:t> </w:t>
      </w:r>
      <w:r>
        <w:rPr>
          <w:rFonts w:ascii="宋体" w:hAnsi="宋体" w:cs="宋体" w:eastAsia="宋体" w:hint="default"/>
          <w:sz w:val="21"/>
          <w:szCs w:val="21"/>
        </w:rPr>
        <w:t>月份数；</w:t>
      </w:r>
      <w:r>
        <w:rPr>
          <w:rFonts w:ascii="Times New Roman" w:hAnsi="Times New Roman" w:cs="Times New Roman" w:eastAsia="Times New Roman" w:hint="default"/>
          <w:sz w:val="21"/>
          <w:szCs w:val="21"/>
        </w:rPr>
        <w:t>Mi </w:t>
      </w:r>
      <w:r>
        <w:rPr>
          <w:rFonts w:ascii="宋体" w:hAnsi="宋体" w:cs="宋体" w:eastAsia="宋体" w:hint="default"/>
          <w:sz w:val="21"/>
          <w:szCs w:val="21"/>
        </w:rPr>
        <w:t>为增加股份次月起至报告期期末的累计月数；</w:t>
      </w:r>
      <w:r>
        <w:rPr>
          <w:rFonts w:ascii="Times New Roman" w:hAnsi="Times New Roman" w:cs="Times New Roman" w:eastAsia="Times New Roman" w:hint="default"/>
          <w:sz w:val="21"/>
          <w:szCs w:val="21"/>
        </w:rPr>
        <w:t>Mj</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为减少股份次月起至</w:t>
      </w:r>
      <w:r>
        <w:rPr>
          <w:rFonts w:ascii="宋体" w:hAnsi="宋体" w:cs="宋体" w:eastAsia="宋体" w:hint="default"/>
          <w:w w:val="100"/>
          <w:sz w:val="21"/>
          <w:szCs w:val="21"/>
        </w:rPr>
        <w:t> </w:t>
      </w:r>
      <w:r>
        <w:rPr>
          <w:rFonts w:ascii="宋体" w:hAnsi="宋体" w:cs="宋体" w:eastAsia="宋体" w:hint="default"/>
          <w:sz w:val="21"/>
          <w:szCs w:val="21"/>
        </w:rPr>
        <w:t>报告期期末的累计月数。</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line="331" w:lineRule="auto" w:before="0"/>
        <w:ind w:left="858" w:right="1797"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、稀释每股收益</w:t>
      </w:r>
      <w:r>
        <w:rPr>
          <w:rFonts w:ascii="宋体" w:hAnsi="宋体" w:cs="宋体" w:eastAsia="宋体" w:hint="default"/>
          <w:w w:val="100"/>
          <w:sz w:val="21"/>
          <w:szCs w:val="21"/>
        </w:rPr>
        <w:t> </w:t>
      </w:r>
      <w:r>
        <w:rPr>
          <w:rFonts w:ascii="宋体" w:hAnsi="宋体" w:cs="宋体" w:eastAsia="宋体" w:hint="default"/>
          <w:spacing w:val="-1"/>
          <w:sz w:val="21"/>
          <w:szCs w:val="21"/>
        </w:rPr>
        <w:t>稀释每股收益</w:t>
      </w:r>
      <w:r>
        <w:rPr>
          <w:rFonts w:ascii="Times New Roman" w:hAnsi="Times New Roman" w:cs="Times New Roman" w:eastAsia="Times New Roman" w:hint="default"/>
          <w:spacing w:val="-1"/>
          <w:sz w:val="21"/>
          <w:szCs w:val="21"/>
        </w:rPr>
        <w:t>=P1/(S0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S1</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Si×Mi÷M0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pacing w:val="-1"/>
          <w:sz w:val="21"/>
          <w:szCs w:val="21"/>
        </w:rPr>
        <w:t>Sj×Mj÷M0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pacing w:val="-1"/>
          <w:sz w:val="21"/>
          <w:szCs w:val="21"/>
        </w:rPr>
        <w:t>Sk+</w:t>
      </w:r>
      <w:r>
        <w:rPr>
          <w:rFonts w:ascii="宋体" w:hAnsi="宋体" w:cs="宋体" w:eastAsia="宋体" w:hint="default"/>
          <w:spacing w:val="-1"/>
          <w:sz w:val="21"/>
          <w:szCs w:val="21"/>
        </w:rPr>
        <w:t>认股权证、股份期权、可转</w:t>
      </w:r>
    </w:p>
    <w:p>
      <w:pPr>
        <w:spacing w:after="0" w:line="331" w:lineRule="auto"/>
        <w:jc w:val="both"/>
        <w:rPr>
          <w:rFonts w:ascii="宋体" w:hAnsi="宋体" w:cs="宋体" w:eastAsia="宋体" w:hint="default"/>
          <w:sz w:val="21"/>
          <w:szCs w:val="21"/>
        </w:rPr>
        <w:sectPr>
          <w:pgSz w:w="11910" w:h="16840"/>
          <w:pgMar w:header="0" w:footer="980" w:top="1160" w:bottom="1160" w:left="1660" w:right="0"/>
        </w:sectPr>
      </w:pPr>
    </w:p>
    <w:p>
      <w:pPr>
        <w:spacing w:line="240" w:lineRule="auto" w:before="1"/>
        <w:rPr>
          <w:rFonts w:ascii="宋体" w:hAnsi="宋体" w:cs="宋体" w:eastAsia="宋体" w:hint="default"/>
          <w:sz w:val="28"/>
          <w:szCs w:val="28"/>
        </w:rPr>
      </w:pPr>
    </w:p>
    <w:p>
      <w:pPr>
        <w:spacing w:before="36"/>
        <w:ind w:left="858" w:right="1782"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换债券等增加的普通股加权平均数</w:t>
      </w:r>
      <w:r>
        <w:rPr>
          <w:rFonts w:ascii="Times New Roman" w:hAnsi="Times New Roman" w:cs="Times New Roman" w:eastAsia="Times New Roman" w:hint="default"/>
          <w:sz w:val="21"/>
          <w:szCs w:val="21"/>
        </w:rPr>
        <w:t>)</w:t>
      </w:r>
    </w:p>
    <w:p>
      <w:pPr>
        <w:spacing w:line="240" w:lineRule="auto" w:before="0"/>
        <w:rPr>
          <w:rFonts w:ascii="Times New Roman" w:hAnsi="Times New Roman" w:cs="Times New Roman" w:eastAsia="Times New Roman" w:hint="default"/>
          <w:sz w:val="22"/>
          <w:szCs w:val="22"/>
        </w:rPr>
      </w:pPr>
    </w:p>
    <w:p>
      <w:pPr>
        <w:spacing w:line="240" w:lineRule="auto" w:before="3"/>
        <w:rPr>
          <w:rFonts w:ascii="Times New Roman" w:hAnsi="Times New Roman" w:cs="Times New Roman" w:eastAsia="Times New Roman" w:hint="default"/>
          <w:sz w:val="22"/>
          <w:szCs w:val="22"/>
        </w:rPr>
      </w:pPr>
    </w:p>
    <w:p>
      <w:pPr>
        <w:spacing w:line="345" w:lineRule="auto" w:before="0"/>
        <w:ind w:left="858" w:right="1791" w:firstLine="0"/>
        <w:jc w:val="both"/>
        <w:rPr>
          <w:rFonts w:ascii="宋体" w:hAnsi="宋体" w:cs="宋体" w:eastAsia="宋体" w:hint="default"/>
          <w:sz w:val="21"/>
          <w:szCs w:val="21"/>
        </w:rPr>
      </w:pPr>
      <w:r>
        <w:rPr>
          <w:rFonts w:ascii="宋体" w:hAnsi="宋体" w:cs="宋体" w:eastAsia="宋体" w:hint="default"/>
          <w:spacing w:val="-8"/>
          <w:sz w:val="21"/>
          <w:szCs w:val="21"/>
        </w:rPr>
        <w:t>其中，</w:t>
      </w:r>
      <w:r>
        <w:rPr>
          <w:rFonts w:ascii="Times New Roman" w:hAnsi="Times New Roman" w:cs="Times New Roman" w:eastAsia="Times New Roman" w:hint="default"/>
          <w:spacing w:val="-8"/>
          <w:sz w:val="21"/>
          <w:szCs w:val="21"/>
        </w:rPr>
        <w:t>P1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为归属于公司普通股股东的净利润或扣除非经常性损益后归属于公司普通</w:t>
      </w:r>
      <w:r>
        <w:rPr>
          <w:rFonts w:ascii="宋体" w:hAnsi="宋体" w:cs="宋体" w:eastAsia="宋体" w:hint="default"/>
          <w:w w:val="100"/>
          <w:sz w:val="21"/>
          <w:szCs w:val="21"/>
        </w:rPr>
        <w:t> </w:t>
      </w:r>
      <w:r>
        <w:rPr>
          <w:rFonts w:ascii="宋体" w:hAnsi="宋体" w:cs="宋体" w:eastAsia="宋体" w:hint="default"/>
          <w:spacing w:val="-1"/>
          <w:sz w:val="21"/>
          <w:szCs w:val="21"/>
        </w:rPr>
        <w:t>股股东的净利润，并考虑稀释性潜在普通股对其影响，按《企业会计准则》及有关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规定进行调整。公司在计算稀释每股收益时，应考虑所有稀释性潜在普通股对归属</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于公司普通股股东的净利润或扣除非经常性损益后归属于公司普通股股东的净利润</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和加权平均股数的影响，按照其稀释程度从大到小的顺序计入稀释每股收益，直至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稀释每股收益达到最小值。</w:t>
      </w:r>
    </w:p>
    <w:p>
      <w:pPr>
        <w:spacing w:line="240" w:lineRule="auto" w:before="0"/>
        <w:rPr>
          <w:rFonts w:ascii="宋体" w:hAnsi="宋体" w:cs="宋体" w:eastAsia="宋体" w:hint="default"/>
          <w:sz w:val="20"/>
          <w:szCs w:val="20"/>
        </w:rPr>
      </w:pPr>
    </w:p>
    <w:p>
      <w:pPr>
        <w:spacing w:before="173"/>
        <w:ind w:left="858" w:right="1782" w:firstLine="0"/>
        <w:jc w:val="left"/>
        <w:rPr>
          <w:rFonts w:ascii="宋体" w:hAnsi="宋体" w:cs="宋体" w:eastAsia="宋体" w:hint="default"/>
          <w:sz w:val="21"/>
          <w:szCs w:val="21"/>
        </w:rPr>
      </w:pPr>
      <w:r>
        <w:rPr>
          <w:rFonts w:ascii="宋体" w:hAnsi="宋体" w:cs="宋体" w:eastAsia="宋体" w:hint="default"/>
          <w:sz w:val="21"/>
          <w:szCs w:val="21"/>
        </w:rPr>
        <w:t>计算过程：</w:t>
      </w:r>
    </w:p>
    <w:p>
      <w:pPr>
        <w:spacing w:line="340" w:lineRule="auto" w:before="123"/>
        <w:ind w:left="858" w:right="1782" w:firstLine="0"/>
        <w:jc w:val="left"/>
        <w:rPr>
          <w:rFonts w:ascii="宋体" w:hAnsi="宋体" w:cs="宋体" w:eastAsia="宋体" w:hint="default"/>
          <w:sz w:val="21"/>
          <w:szCs w:val="21"/>
        </w:rPr>
      </w:pPr>
      <w:r>
        <w:rPr/>
        <w:pict>
          <v:shape style="position:absolute;margin-left:336.190002pt;margin-top:62.933662pt;width:.48001pt;height:.12pt;mso-position-horizontal-relative:page;mso-position-vertical-relative:paragraph;z-index:-1299136" type="#_x0000_t75" stroked="false">
            <v:imagedata r:id="rId615" o:title=""/>
          </v:shape>
        </w:pict>
      </w:r>
      <w:r>
        <w:rPr/>
        <w:pict>
          <v:shape style="position:absolute;margin-left:422.230011pt;margin-top:62.933662pt;width:.48001pt;height:.12pt;mso-position-horizontal-relative:page;mso-position-vertical-relative:paragraph;z-index:-1299112" type="#_x0000_t75" stroked="false">
            <v:imagedata r:id="rId615" o:title=""/>
          </v:shape>
        </w:pict>
      </w:r>
      <w:r>
        <w:rPr/>
        <w:pict>
          <v:shape style="position:absolute;margin-left:118.339996pt;margin-top:61.493664pt;width:390.2pt;height:79.45pt;mso-position-horizontal-relative:page;mso-position-vertical-relative:paragraph;z-index:156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62"/>
                    <w:gridCol w:w="1721"/>
                    <w:gridCol w:w="1721"/>
                  </w:tblGrid>
                  <w:tr>
                    <w:trPr>
                      <w:trHeight w:val="397" w:hRule="exact"/>
                    </w:trPr>
                    <w:tc>
                      <w:tcPr>
                        <w:tcW w:w="4362"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3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21"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434"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89" w:hRule="exact"/>
                    </w:trPr>
                    <w:tc>
                      <w:tcPr>
                        <w:tcW w:w="436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归属于本公司普通股股东的合并净利润</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98"/>
                          <w:jc w:val="right"/>
                          <w:rPr>
                            <w:rFonts w:ascii="Times New Roman" w:hAnsi="Times New Roman" w:cs="Times New Roman" w:eastAsia="Times New Roman" w:hint="default"/>
                            <w:sz w:val="21"/>
                            <w:szCs w:val="21"/>
                          </w:rPr>
                        </w:pPr>
                        <w:r>
                          <w:rPr>
                            <w:rFonts w:ascii="Times New Roman"/>
                            <w:spacing w:val="-1"/>
                            <w:sz w:val="21"/>
                          </w:rPr>
                          <w:t>115,197,057.95</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21"/>
                            <w:szCs w:val="21"/>
                          </w:rPr>
                        </w:pPr>
                        <w:r>
                          <w:rPr>
                            <w:rFonts w:ascii="Times New Roman"/>
                            <w:spacing w:val="-1"/>
                            <w:sz w:val="21"/>
                          </w:rPr>
                          <w:t>104,204,369.92</w:t>
                        </w:r>
                      </w:p>
                    </w:tc>
                  </w:tr>
                  <w:tr>
                    <w:trPr>
                      <w:trHeight w:val="384" w:hRule="exact"/>
                    </w:trPr>
                    <w:tc>
                      <w:tcPr>
                        <w:tcW w:w="436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本公司发行在外普通股的加权平均数</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pacing w:val="-1"/>
                            <w:sz w:val="21"/>
                          </w:rPr>
                          <w:t>440,640,000.00</w:t>
                        </w:r>
                      </w:p>
                    </w:tc>
                  </w:tr>
                  <w:tr>
                    <w:trPr>
                      <w:trHeight w:val="391" w:hRule="exact"/>
                    </w:trPr>
                    <w:tc>
                      <w:tcPr>
                        <w:tcW w:w="4362"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z w:val="21"/>
                          </w:rPr>
                          <w:t>0.26</w:t>
                        </w:r>
                      </w:p>
                    </w:tc>
                    <w:tc>
                      <w:tcPr>
                        <w:tcW w:w="1721"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z w:val="21"/>
                          </w:rPr>
                          <w:t>0.24</w:t>
                        </w:r>
                      </w:p>
                    </w:tc>
                  </w:tr>
                </w:tbl>
                <w:p>
                  <w:pPr/>
                </w:p>
              </w:txbxContent>
            </v:textbox>
            <w10:wrap type="none"/>
          </v:shape>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w:t>
      </w:r>
      <w:r>
        <w:rPr>
          <w:rFonts w:ascii="宋体" w:hAnsi="宋体" w:cs="宋体" w:eastAsia="宋体" w:hint="default"/>
          <w:w w:val="100"/>
          <w:sz w:val="21"/>
          <w:szCs w:val="21"/>
        </w:rPr>
        <w:t> </w:t>
      </w:r>
      <w:r>
        <w:rPr>
          <w:rFonts w:ascii="宋体" w:hAnsi="宋体" w:cs="宋体" w:eastAsia="宋体" w:hint="default"/>
          <w:spacing w:val="-1"/>
          <w:sz w:val="21"/>
          <w:szCs w:val="21"/>
        </w:rPr>
        <w:t>基本每股收益以归属于本公司普通股股东的合并净利润除以本公司发行在外普通股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的加权平均数计算：</w:t>
      </w:r>
    </w:p>
    <w:p>
      <w:pPr>
        <w:spacing w:line="240" w:lineRule="auto" w:before="8"/>
        <w:rPr>
          <w:rFonts w:ascii="宋体" w:hAnsi="宋体" w:cs="宋体" w:eastAsia="宋体" w:hint="default"/>
          <w:sz w:val="26"/>
          <w:szCs w:val="26"/>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343;height:10" type="#_x0000_t75" stroked="false">
              <v:imagedata r:id="rId616" o:title=""/>
            </v:shape>
            <v:shape style="position:absolute;left:4338;top:0;width:1726;height:10" type="#_x0000_t75" stroked="false">
              <v:imagedata r:id="rId617" o:title=""/>
            </v:shape>
            <v:shape style="position:absolute;left:6059;top:0;width:1731;height:10" type="#_x0000_t75" stroked="false">
              <v:imagedata r:id="rId120"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343;height:10" type="#_x0000_t75" stroked="false">
              <v:imagedata r:id="rId616" o:title=""/>
            </v:shape>
            <v:shape style="position:absolute;left:4338;top:0;width:1726;height:10" type="#_x0000_t75" stroked="false">
              <v:imagedata r:id="rId617" o:title=""/>
            </v:shape>
            <v:shape style="position:absolute;left:6059;top:0;width:1731;height:10" type="#_x0000_t75" stroked="false">
              <v:imagedata r:id="rId120"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343;height:10" type="#_x0000_t75" stroked="false">
              <v:imagedata r:id="rId616" o:title=""/>
            </v:shape>
            <v:shape style="position:absolute;left:4338;top:0;width:1726;height:10" type="#_x0000_t75" stroked="false">
              <v:imagedata r:id="rId617" o:title=""/>
            </v:shape>
            <v:shape style="position:absolute;left:6059;top:0;width:1731;height:10" type="#_x0000_t75" stroked="false">
              <v:imagedata r:id="rId120"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6"/>
        <w:ind w:left="874" w:right="1782" w:firstLine="0"/>
        <w:jc w:val="left"/>
        <w:rPr>
          <w:rFonts w:ascii="宋体" w:hAnsi="宋体" w:cs="宋体" w:eastAsia="宋体" w:hint="default"/>
          <w:sz w:val="21"/>
          <w:szCs w:val="21"/>
        </w:rPr>
      </w:pPr>
      <w:r>
        <w:rPr/>
        <w:pict>
          <v:shape style="position:absolute;margin-left:334.630005pt;margin-top:26.923637pt;width:.47989pt;height:.12pt;mso-position-horizontal-relative:page;mso-position-vertical-relative:paragraph;z-index:-1299088" type="#_x0000_t75" stroked="false">
            <v:imagedata r:id="rId615" o:title=""/>
          </v:shape>
        </w:pict>
      </w:r>
      <w:r>
        <w:rPr/>
        <w:pict>
          <v:shape style="position:absolute;margin-left:420.070007pt;margin-top:26.923637pt;width:.47989pt;height:.12pt;mso-position-horizontal-relative:page;mso-position-vertical-relative:paragraph;z-index:-1299064" type="#_x0000_t75" stroked="false">
            <v:imagedata r:id="rId615" o:title=""/>
          </v:shape>
        </w:pict>
      </w:r>
      <w:r>
        <w:rPr/>
        <w:pict>
          <v:group style="position:absolute;margin-left:118.82pt;margin-top:45.643658pt;width:387pt;height:.5pt;mso-position-horizontal-relative:page;mso-position-vertical-relative:paragraph;z-index:-1299040" coordorigin="2376,913" coordsize="7740,10">
            <v:shape style="position:absolute;left:2376;top:913;width:4316;height:10" type="#_x0000_t75" stroked="false">
              <v:imagedata r:id="rId618" o:title=""/>
            </v:shape>
            <v:shape style="position:absolute;left:6688;top:913;width:3428;height:10" type="#_x0000_t75" stroked="false">
              <v:imagedata r:id="rId619" o:title=""/>
            </v:shape>
            <w10:wrap type="none"/>
          </v:group>
        </w:pict>
      </w:r>
      <w:r>
        <w:rPr/>
        <w:pict>
          <v:group style="position:absolute;margin-left:118.82pt;margin-top:64.963654pt;width:387pt;height:.5pt;mso-position-horizontal-relative:page;mso-position-vertical-relative:paragraph;z-index:-1299016" coordorigin="2376,1299" coordsize="7740,10">
            <v:shape style="position:absolute;left:2376;top:1299;width:4316;height:10" type="#_x0000_t75" stroked="false">
              <v:imagedata r:id="rId618" o:title=""/>
            </v:shape>
            <v:shape style="position:absolute;left:6688;top:1299;width:3428;height:10" type="#_x0000_t75" stroked="false">
              <v:imagedata r:id="rId620" o:title=""/>
            </v:shape>
            <w10:wrap type="none"/>
          </v:group>
        </w:pict>
      </w:r>
      <w:r>
        <w:rPr>
          <w:rFonts w:ascii="宋体" w:hAnsi="宋体" w:cs="宋体" w:eastAsia="宋体" w:hint="default"/>
          <w:sz w:val="21"/>
          <w:szCs w:val="21"/>
        </w:rPr>
        <w:t>普通股的加权平均数计算过程如下：</w:t>
      </w:r>
    </w:p>
    <w:p>
      <w:pPr>
        <w:spacing w:line="240" w:lineRule="auto" w:before="3"/>
        <w:rPr>
          <w:rFonts w:ascii="宋体" w:hAnsi="宋体" w:cs="宋体" w:eastAsia="宋体" w:hint="default"/>
          <w:sz w:val="5"/>
          <w:szCs w:val="5"/>
        </w:rPr>
      </w:pPr>
    </w:p>
    <w:tbl>
      <w:tblPr>
        <w:tblW w:w="0" w:type="auto"/>
        <w:jc w:val="left"/>
        <w:tblInd w:w="701" w:type="dxa"/>
        <w:tblLayout w:type="fixed"/>
        <w:tblCellMar>
          <w:top w:w="0" w:type="dxa"/>
          <w:left w:w="0" w:type="dxa"/>
          <w:bottom w:w="0" w:type="dxa"/>
          <w:right w:w="0" w:type="dxa"/>
        </w:tblCellMar>
        <w:tblLook w:val="01E0"/>
      </w:tblPr>
      <w:tblGrid>
        <w:gridCol w:w="4335"/>
        <w:gridCol w:w="1709"/>
        <w:gridCol w:w="1709"/>
      </w:tblGrid>
      <w:tr>
        <w:trPr>
          <w:trHeight w:val="396" w:hRule="exact"/>
        </w:trPr>
        <w:tc>
          <w:tcPr>
            <w:tcW w:w="4335"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429"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09"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430"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74" w:hRule="exact"/>
        </w:trPr>
        <w:tc>
          <w:tcPr>
            <w:tcW w:w="4335"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年初已发行普通股股数</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21"/>
                <w:szCs w:val="21"/>
              </w:rPr>
            </w:pPr>
            <w:r>
              <w:rPr>
                <w:rFonts w:ascii="Times New Roman"/>
                <w:spacing w:val="-1"/>
                <w:sz w:val="21"/>
              </w:rPr>
              <w:t>293,760,000.00</w:t>
            </w:r>
          </w:p>
        </w:tc>
      </w:tr>
      <w:tr>
        <w:trPr>
          <w:trHeight w:val="660" w:hRule="exact"/>
        </w:trPr>
        <w:tc>
          <w:tcPr>
            <w:tcW w:w="4335" w:type="dxa"/>
            <w:tcBorders>
              <w:top w:val="nil" w:sz="6" w:space="0" w:color="auto"/>
              <w:left w:val="nil" w:sz="6" w:space="0" w:color="auto"/>
              <w:bottom w:val="nil" w:sz="6" w:space="0" w:color="auto"/>
              <w:right w:val="single" w:sz="4" w:space="0" w:color="000000"/>
            </w:tcBorders>
          </w:tcPr>
          <w:p>
            <w:pPr>
              <w:pStyle w:val="TableParagraph"/>
              <w:spacing w:line="273" w:lineRule="auto" w:before="2"/>
              <w:ind w:left="122" w:right="101"/>
              <w:jc w:val="left"/>
              <w:rPr>
                <w:rFonts w:ascii="宋体" w:hAnsi="宋体" w:cs="宋体" w:eastAsia="宋体" w:hint="default"/>
                <w:sz w:val="21"/>
                <w:szCs w:val="21"/>
              </w:rPr>
            </w:pPr>
            <w:r>
              <w:rPr>
                <w:rFonts w:ascii="宋体" w:hAnsi="宋体" w:cs="宋体" w:eastAsia="宋体" w:hint="default"/>
                <w:spacing w:val="-7"/>
                <w:w w:val="100"/>
                <w:sz w:val="21"/>
                <w:szCs w:val="21"/>
              </w:rPr>
              <w:t>加：因公积金转增股本或股票股利分配等增加</w:t>
            </w:r>
            <w:r>
              <w:rPr>
                <w:rFonts w:ascii="宋体" w:hAnsi="宋体" w:cs="宋体" w:eastAsia="宋体" w:hint="default"/>
                <w:spacing w:val="-92"/>
                <w:w w:val="100"/>
                <w:sz w:val="21"/>
                <w:szCs w:val="21"/>
              </w:rPr>
              <w:t> </w:t>
            </w:r>
            <w:r>
              <w:rPr>
                <w:rFonts w:ascii="宋体" w:hAnsi="宋体" w:cs="宋体" w:eastAsia="宋体" w:hint="default"/>
                <w:spacing w:val="-92"/>
                <w:w w:val="100"/>
                <w:sz w:val="21"/>
                <w:szCs w:val="21"/>
              </w:rPr>
            </w:r>
            <w:r>
              <w:rPr>
                <w:rFonts w:ascii="宋体" w:hAnsi="宋体" w:cs="宋体" w:eastAsia="宋体" w:hint="default"/>
                <w:sz w:val="21"/>
                <w:szCs w:val="21"/>
              </w:rPr>
              <w:t>股份数</w:t>
            </w:r>
          </w:p>
        </w:tc>
        <w:tc>
          <w:tcPr>
            <w:tcW w:w="1709"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146,880,000.00</w:t>
            </w:r>
          </w:p>
        </w:tc>
      </w:tr>
      <w:tr>
        <w:trPr>
          <w:trHeight w:val="377" w:hRule="exact"/>
        </w:trPr>
        <w:tc>
          <w:tcPr>
            <w:tcW w:w="4335" w:type="dxa"/>
            <w:tcBorders>
              <w:top w:val="nil" w:sz="6" w:space="0" w:color="auto"/>
              <w:left w:val="nil" w:sz="6" w:space="0" w:color="auto"/>
              <w:bottom w:val="single" w:sz="12" w:space="0" w:color="000000"/>
              <w:right w:val="single" w:sz="4" w:space="0" w:color="000000"/>
            </w:tcBorders>
          </w:tcPr>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年末发行在外的普通股加权数</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9"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21"/>
                <w:szCs w:val="21"/>
              </w:rPr>
            </w:pPr>
            <w:r>
              <w:rPr>
                <w:rFonts w:ascii="Times New Roman"/>
                <w:spacing w:val="-1"/>
                <w:sz w:val="21"/>
              </w:rPr>
              <w:t>440,640,000.00</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line="348" w:lineRule="auto" w:before="0"/>
        <w:ind w:left="858" w:right="1782" w:firstLine="0"/>
        <w:jc w:val="left"/>
        <w:rPr>
          <w:rFonts w:ascii="宋体" w:hAnsi="宋体" w:cs="宋体" w:eastAsia="宋体" w:hint="default"/>
          <w:sz w:val="21"/>
          <w:szCs w:val="21"/>
        </w:rPr>
      </w:pPr>
      <w:r>
        <w:rPr/>
        <w:pict>
          <v:group style="position:absolute;margin-left:118.82pt;margin-top:-50.376316pt;width:387pt;height:.5pt;mso-position-horizontal-relative:page;mso-position-vertical-relative:paragraph;z-index:-1298992" coordorigin="2376,-1008" coordsize="7740,10">
            <v:shape style="position:absolute;left:2376;top:-1008;width:4316;height:10" type="#_x0000_t75" stroked="false">
              <v:imagedata r:id="rId618" o:title=""/>
            </v:shape>
            <v:shape style="position:absolute;left:6688;top:-1008;width:3428;height:10" type="#_x0000_t75" stroked="false">
              <v:imagedata r:id="rId619" o:title=""/>
            </v:shape>
            <w10:wrap type="none"/>
          </v:group>
        </w:pict>
      </w:r>
      <w:r>
        <w:rPr/>
        <w:pict>
          <v:shape style="position:absolute;margin-left:336.190002pt;margin-top:36.743668pt;width:.48001pt;height:.12pt;mso-position-horizontal-relative:page;mso-position-vertical-relative:paragraph;z-index:-1298968" type="#_x0000_t75" stroked="false">
            <v:imagedata r:id="rId615" o:title=""/>
          </v:shape>
        </w:pict>
      </w:r>
      <w:r>
        <w:rPr/>
        <w:pict>
          <v:shape style="position:absolute;margin-left:422.230011pt;margin-top:36.743668pt;width:.48001pt;height:.12pt;mso-position-horizontal-relative:page;mso-position-vertical-relative:paragraph;z-index:-1298944" type="#_x0000_t75" stroked="false">
            <v:imagedata r:id="rId615" o:title=""/>
          </v:shape>
        </w:pict>
      </w:r>
      <w:r>
        <w:rPr/>
        <w:pict>
          <v:shape style="position:absolute;margin-left:118.339996pt;margin-top:35.303665pt;width:390.2pt;height:85.75pt;mso-position-horizontal-relative:page;mso-position-vertical-relative:paragraph;z-index:156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62"/>
                    <w:gridCol w:w="1721"/>
                    <w:gridCol w:w="1721"/>
                  </w:tblGrid>
                  <w:tr>
                    <w:trPr>
                      <w:trHeight w:val="382" w:hRule="exact"/>
                    </w:trPr>
                    <w:tc>
                      <w:tcPr>
                        <w:tcW w:w="4362"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3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21"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434"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649" w:hRule="exact"/>
                    </w:trPr>
                    <w:tc>
                      <w:tcPr>
                        <w:tcW w:w="4362" w:type="dxa"/>
                        <w:tcBorders>
                          <w:top w:val="nil" w:sz="6" w:space="0" w:color="auto"/>
                          <w:left w:val="nil" w:sz="6" w:space="0" w:color="auto"/>
                          <w:bottom w:val="nil" w:sz="6" w:space="0" w:color="auto"/>
                          <w:right w:val="single" w:sz="4" w:space="0" w:color="000000"/>
                        </w:tcBorders>
                      </w:tcPr>
                      <w:p>
                        <w:pPr>
                          <w:pStyle w:val="TableParagraph"/>
                          <w:spacing w:line="273" w:lineRule="auto" w:before="7"/>
                          <w:ind w:left="122" w:right="103"/>
                          <w:jc w:val="left"/>
                          <w:rPr>
                            <w:rFonts w:ascii="宋体" w:hAnsi="宋体" w:cs="宋体" w:eastAsia="宋体" w:hint="default"/>
                            <w:sz w:val="21"/>
                            <w:szCs w:val="21"/>
                          </w:rPr>
                        </w:pPr>
                        <w:r>
                          <w:rPr>
                            <w:rFonts w:ascii="宋体" w:hAnsi="宋体" w:cs="宋体" w:eastAsia="宋体" w:hint="default"/>
                            <w:spacing w:val="4"/>
                            <w:sz w:val="21"/>
                            <w:szCs w:val="21"/>
                          </w:rPr>
                          <w:t>扣除非经常性损益后归属于本公司普通股股</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东的合并净利润</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117,804,707.33</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107,599,467.94</w:t>
                        </w:r>
                      </w:p>
                    </w:tc>
                  </w:tr>
                  <w:tr>
                    <w:trPr>
                      <w:trHeight w:val="215" w:hRule="exact"/>
                    </w:trPr>
                    <w:tc>
                      <w:tcPr>
                        <w:tcW w:w="4362" w:type="dxa"/>
                        <w:tcBorders>
                          <w:top w:val="nil" w:sz="6" w:space="0" w:color="auto"/>
                          <w:left w:val="nil" w:sz="6" w:space="0" w:color="auto"/>
                          <w:bottom w:val="nil" w:sz="6" w:space="0" w:color="auto"/>
                          <w:right w:val="single" w:sz="4" w:space="0" w:color="000000"/>
                        </w:tcBorders>
                      </w:tcPr>
                      <w:p>
                        <w:pPr>
                          <w:pStyle w:val="TableParagraph"/>
                          <w:spacing w:line="255" w:lineRule="exact"/>
                          <w:ind w:left="122" w:right="0"/>
                          <w:jc w:val="left"/>
                          <w:rPr>
                            <w:rFonts w:ascii="宋体" w:hAnsi="宋体" w:cs="宋体" w:eastAsia="宋体" w:hint="default"/>
                            <w:sz w:val="21"/>
                            <w:szCs w:val="21"/>
                          </w:rPr>
                        </w:pPr>
                        <w:r>
                          <w:rPr>
                            <w:rFonts w:ascii="宋体" w:hAnsi="宋体" w:cs="宋体" w:eastAsia="宋体" w:hint="default"/>
                            <w:sz w:val="21"/>
                            <w:szCs w:val="21"/>
                          </w:rPr>
                          <w:t>本公司发行在外普通股的加权平均数</w:t>
                        </w:r>
                      </w:p>
                    </w:tc>
                    <w:tc>
                      <w:tcPr>
                        <w:tcW w:w="1721" w:type="dxa"/>
                        <w:tcBorders>
                          <w:top w:val="nil" w:sz="6" w:space="0" w:color="auto"/>
                          <w:left w:val="single" w:sz="4" w:space="0" w:color="000000"/>
                          <w:bottom w:val="nil" w:sz="6" w:space="0" w:color="auto"/>
                          <w:right w:val="single" w:sz="4" w:space="0" w:color="000000"/>
                        </w:tcBorders>
                      </w:tcPr>
                      <w:p>
                        <w:pPr>
                          <w:pStyle w:val="TableParagraph"/>
                          <w:spacing w:line="217" w:lineRule="exact" w:before="38"/>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21" w:type="dxa"/>
                        <w:vMerge w:val="restart"/>
                        <w:tcBorders>
                          <w:top w:val="nil" w:sz="6" w:space="0" w:color="auto"/>
                          <w:left w:val="single" w:sz="4" w:space="0" w:color="000000"/>
                          <w:right w:val="nil" w:sz="6" w:space="0" w:color="auto"/>
                        </w:tcBorders>
                      </w:tcPr>
                      <w:p>
                        <w:pPr>
                          <w:pStyle w:val="TableParagraph"/>
                          <w:spacing w:line="240" w:lineRule="auto" w:before="38"/>
                          <w:ind w:left="292" w:right="0"/>
                          <w:jc w:val="left"/>
                          <w:rPr>
                            <w:rFonts w:ascii="Times New Roman" w:hAnsi="Times New Roman" w:cs="Times New Roman" w:eastAsia="Times New Roman" w:hint="default"/>
                            <w:sz w:val="21"/>
                            <w:szCs w:val="21"/>
                          </w:rPr>
                        </w:pPr>
                        <w:r>
                          <w:rPr>
                            <w:rFonts w:ascii="Times New Roman"/>
                            <w:sz w:val="21"/>
                          </w:rPr>
                          <w:t>440,640,000.00</w:t>
                        </w:r>
                      </w:p>
                    </w:tc>
                  </w:tr>
                  <w:tr>
                    <w:trPr>
                      <w:trHeight w:val="116" w:hRule="exact"/>
                    </w:trPr>
                    <w:tc>
                      <w:tcPr>
                        <w:tcW w:w="4362" w:type="dxa"/>
                        <w:vMerge w:val="restart"/>
                        <w:tcBorders>
                          <w:top w:val="nil" w:sz="6" w:space="0" w:color="auto"/>
                          <w:left w:val="nil" w:sz="6" w:space="0" w:color="auto"/>
                          <w:right w:val="single" w:sz="4" w:space="0" w:color="000000"/>
                        </w:tcBorders>
                      </w:tcPr>
                      <w:p>
                        <w:pPr>
                          <w:pStyle w:val="TableParagraph"/>
                          <w:spacing w:line="240" w:lineRule="auto" w:before="98"/>
                          <w:ind w:left="122"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21" w:type="dxa"/>
                        <w:tcBorders>
                          <w:top w:val="nil" w:sz="6" w:space="0" w:color="auto"/>
                          <w:left w:val="nil" w:sz="6" w:space="0" w:color="auto"/>
                          <w:bottom w:val="nil" w:sz="6" w:space="0" w:color="auto"/>
                          <w:right w:val="single" w:sz="4" w:space="0" w:color="000000"/>
                        </w:tcBorders>
                      </w:tcPr>
                      <w:p>
                        <w:pPr/>
                      </w:p>
                    </w:tc>
                    <w:tc>
                      <w:tcPr>
                        <w:tcW w:w="1721" w:type="dxa"/>
                        <w:vMerge/>
                        <w:tcBorders>
                          <w:left w:val="single" w:sz="4" w:space="0" w:color="000000"/>
                          <w:bottom w:val="nil" w:sz="6" w:space="0" w:color="auto"/>
                          <w:right w:val="nil" w:sz="6" w:space="0" w:color="auto"/>
                        </w:tcBorders>
                      </w:tcPr>
                      <w:p>
                        <w:pPr/>
                      </w:p>
                    </w:tc>
                  </w:tr>
                  <w:tr>
                    <w:trPr>
                      <w:trHeight w:val="324" w:hRule="exact"/>
                    </w:trPr>
                    <w:tc>
                      <w:tcPr>
                        <w:tcW w:w="4362" w:type="dxa"/>
                        <w:vMerge/>
                        <w:tcBorders>
                          <w:left w:val="nil" w:sz="6" w:space="0" w:color="auto"/>
                          <w:bottom w:val="single" w:sz="12" w:space="0" w:color="000000"/>
                          <w:right w:val="single" w:sz="4" w:space="0" w:color="000000"/>
                        </w:tcBorders>
                      </w:tcPr>
                      <w:p>
                        <w:pPr/>
                      </w:p>
                    </w:tc>
                    <w:tc>
                      <w:tcPr>
                        <w:tcW w:w="17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21"/>
                            <w:szCs w:val="21"/>
                          </w:rPr>
                        </w:pPr>
                        <w:r>
                          <w:rPr>
                            <w:rFonts w:ascii="Times New Roman"/>
                            <w:sz w:val="21"/>
                          </w:rPr>
                          <w:t>0.27</w:t>
                        </w:r>
                      </w:p>
                    </w:tc>
                    <w:tc>
                      <w:tcPr>
                        <w:tcW w:w="1721" w:type="dxa"/>
                        <w:tcBorders>
                          <w:top w:val="nil" w:sz="6" w:space="0" w:color="auto"/>
                          <w:left w:val="single" w:sz="4" w:space="0" w:color="000000"/>
                          <w:bottom w:val="single" w:sz="12" w:space="0" w:color="000000"/>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21"/>
                            <w:szCs w:val="21"/>
                          </w:rPr>
                        </w:pPr>
                        <w:r>
                          <w:rPr>
                            <w:rFonts w:ascii="Times New Roman"/>
                            <w:sz w:val="21"/>
                          </w:rPr>
                          <w:t>0.24</w:t>
                        </w:r>
                      </w:p>
                    </w:tc>
                  </w:tr>
                </w:tbl>
                <w:p>
                  <w:pPr/>
                </w:p>
              </w:txbxContent>
            </v:textbox>
            <w10:wrap type="none"/>
          </v:shape>
        </w:pict>
      </w:r>
      <w:r>
        <w:rPr>
          <w:rFonts w:ascii="宋体" w:hAnsi="宋体" w:cs="宋体" w:eastAsia="宋体" w:hint="default"/>
          <w:spacing w:val="-1"/>
          <w:sz w:val="21"/>
          <w:szCs w:val="21"/>
        </w:rPr>
        <w:t>基本每股收益以扣除非经常性损益后归属于本公司普通股股东的合并净利润除以本</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公司发行在外普通股的加权平均数计算：</w:t>
      </w:r>
    </w:p>
    <w:p>
      <w:pPr>
        <w:spacing w:line="240" w:lineRule="auto" w:before="4"/>
        <w:rPr>
          <w:rFonts w:ascii="宋体" w:hAnsi="宋体" w:cs="宋体" w:eastAsia="宋体" w:hint="default"/>
          <w:sz w:val="26"/>
          <w:szCs w:val="26"/>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343;height:10" type="#_x0000_t75" stroked="false">
              <v:imagedata r:id="rId616" o:title=""/>
            </v:shape>
            <v:shape style="position:absolute;left:4338;top:0;width:1726;height:10" type="#_x0000_t75" stroked="false">
              <v:imagedata r:id="rId617" o:title=""/>
            </v:shape>
            <v:shape style="position:absolute;left:6059;top:0;width:1731;height:10" type="#_x0000_t75" stroked="false">
              <v:imagedata r:id="rId120"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343;height:10" type="#_x0000_t75" stroked="false">
              <v:imagedata r:id="rId616" o:title=""/>
            </v:shape>
            <v:shape style="position:absolute;left:4338;top:0;width:1726;height:10" type="#_x0000_t75" stroked="false">
              <v:imagedata r:id="rId621" o:title=""/>
            </v:shape>
            <v:shape style="position:absolute;left:6059;top:0;width:1731;height:10" type="#_x0000_t75" stroked="false">
              <v:imagedata r:id="rId622" o:title=""/>
            </v:shape>
          </v:group>
        </w:pict>
      </w:r>
      <w:r>
        <w:rPr>
          <w:rFonts w:ascii="宋体" w:hAnsi="宋体" w:cs="宋体" w:eastAsia="宋体" w:hint="default"/>
          <w:sz w:val="2"/>
          <w:szCs w:val="2"/>
        </w:rPr>
      </w:r>
    </w:p>
    <w:p>
      <w:pPr>
        <w:spacing w:line="240" w:lineRule="auto" w:before="5"/>
        <w:rPr>
          <w:rFonts w:ascii="宋体" w:hAnsi="宋体" w:cs="宋体" w:eastAsia="宋体" w:hint="default"/>
          <w:sz w:val="15"/>
          <w:szCs w:val="15"/>
        </w:rPr>
      </w:pPr>
    </w:p>
    <w:p>
      <w:pPr>
        <w:spacing w:line="110" w:lineRule="exact"/>
        <w:ind w:left="721"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89.5pt;height:5.55pt;mso-position-horizontal-relative:char;mso-position-vertical-relative:line" coordorigin="0,0" coordsize="7790,111">
            <v:shape style="position:absolute;left:0;top:0;width:4362;height:110" type="#_x0000_t75" stroked="false">
              <v:imagedata r:id="rId623" o:title=""/>
            </v:shape>
            <v:shape style="position:absolute;left:4338;top:96;width:1735;height:14" type="#_x0000_t75" stroked="false">
              <v:imagedata r:id="rId624" o:title=""/>
            </v:shape>
            <v:shape style="position:absolute;left:6059;top:101;width:1731;height:10" type="#_x0000_t75" stroked="false">
              <v:imagedata r:id="rId622" o:title=""/>
            </v:shape>
          </v:group>
        </w:pict>
      </w:r>
      <w:r>
        <w:rPr>
          <w:rFonts w:ascii="宋体" w:hAnsi="宋体" w:cs="宋体" w:eastAsia="宋体" w:hint="default"/>
          <w:position w:val="-1"/>
          <w:sz w:val="11"/>
          <w:szCs w:val="1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0"/>
        <w:ind w:left="874" w:right="1782" w:firstLine="0"/>
        <w:jc w:val="left"/>
        <w:rPr>
          <w:rFonts w:ascii="宋体" w:hAnsi="宋体" w:cs="宋体" w:eastAsia="宋体" w:hint="default"/>
          <w:sz w:val="21"/>
          <w:szCs w:val="21"/>
        </w:rPr>
      </w:pPr>
      <w:r>
        <w:rPr>
          <w:rFonts w:ascii="宋体" w:hAnsi="宋体" w:cs="宋体" w:eastAsia="宋体" w:hint="default"/>
          <w:sz w:val="21"/>
          <w:szCs w:val="21"/>
        </w:rPr>
        <w:t>普通股的加权平均数计算过程如下：</w:t>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sz w:val="23"/>
          <w:szCs w:val="23"/>
        </w:rPr>
      </w:pPr>
      <w:r>
        <w:rPr/>
        <w:pict>
          <v:shape style="position:absolute;margin-left:334.630005pt;margin-top:75.47998pt;width:.48001pt;height:.12pt;mso-position-horizontal-relative:page;mso-position-vertical-relative:page;z-index:-1298848" type="#_x0000_t75" stroked="false">
            <v:imagedata r:id="rId625" o:title=""/>
          </v:shape>
        </w:pict>
      </w:r>
      <w:r>
        <w:rPr/>
        <w:pict>
          <v:shape style="position:absolute;margin-left:420.070007pt;margin-top:75.47998pt;width:.48001pt;height:.12pt;mso-position-horizontal-relative:page;mso-position-vertical-relative:page;z-index:-1298824" type="#_x0000_t75" stroked="false">
            <v:imagedata r:id="rId625" o:title=""/>
          </v:shape>
        </w:pict>
      </w:r>
      <w:r>
        <w:rPr/>
        <w:pict>
          <v:group style="position:absolute;margin-left:118.82pt;margin-top:94.220001pt;width:387pt;height:.5pt;mso-position-horizontal-relative:page;mso-position-vertical-relative:page;z-index:-1298800" coordorigin="2376,1884" coordsize="7740,10">
            <v:shape style="position:absolute;left:2376;top:1884;width:4316;height:10" type="#_x0000_t75" stroked="false">
              <v:imagedata r:id="rId618" o:title=""/>
            </v:shape>
            <v:shape style="position:absolute;left:6688;top:1884;width:3428;height:10" type="#_x0000_t75" stroked="false">
              <v:imagedata r:id="rId620" o:title=""/>
            </v:shape>
            <w10:wrap type="none"/>
          </v:group>
        </w:pict>
      </w:r>
    </w:p>
    <w:tbl>
      <w:tblPr>
        <w:tblW w:w="0" w:type="auto"/>
        <w:jc w:val="left"/>
        <w:tblInd w:w="701" w:type="dxa"/>
        <w:tblLayout w:type="fixed"/>
        <w:tblCellMar>
          <w:top w:w="0" w:type="dxa"/>
          <w:left w:w="0" w:type="dxa"/>
          <w:bottom w:w="0" w:type="dxa"/>
          <w:right w:w="0" w:type="dxa"/>
        </w:tblCellMar>
        <w:tblLook w:val="01E0"/>
      </w:tblPr>
      <w:tblGrid>
        <w:gridCol w:w="4335"/>
        <w:gridCol w:w="1709"/>
        <w:gridCol w:w="1709"/>
      </w:tblGrid>
      <w:tr>
        <w:trPr>
          <w:trHeight w:val="395" w:hRule="exact"/>
        </w:trPr>
        <w:tc>
          <w:tcPr>
            <w:tcW w:w="4335"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429"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09"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430"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74" w:hRule="exact"/>
        </w:trPr>
        <w:tc>
          <w:tcPr>
            <w:tcW w:w="433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年初已发行普通股股数</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21"/>
                <w:szCs w:val="21"/>
              </w:rPr>
            </w:pPr>
            <w:r>
              <w:rPr>
                <w:rFonts w:ascii="Times New Roman"/>
                <w:spacing w:val="-1"/>
                <w:sz w:val="21"/>
              </w:rPr>
              <w:t>293,760,000.00</w:t>
            </w:r>
          </w:p>
        </w:tc>
      </w:tr>
      <w:tr>
        <w:trPr>
          <w:trHeight w:val="661" w:hRule="exact"/>
        </w:trPr>
        <w:tc>
          <w:tcPr>
            <w:tcW w:w="4335" w:type="dxa"/>
            <w:tcBorders>
              <w:top w:val="nil" w:sz="6" w:space="0" w:color="auto"/>
              <w:left w:val="nil" w:sz="6" w:space="0" w:color="auto"/>
              <w:bottom w:val="nil" w:sz="6" w:space="0" w:color="auto"/>
              <w:right w:val="single" w:sz="4" w:space="0" w:color="000000"/>
            </w:tcBorders>
          </w:tcPr>
          <w:p>
            <w:pPr>
              <w:pStyle w:val="TableParagraph"/>
              <w:spacing w:line="273" w:lineRule="auto" w:before="3"/>
              <w:ind w:left="122" w:right="101"/>
              <w:jc w:val="left"/>
              <w:rPr>
                <w:rFonts w:ascii="宋体" w:hAnsi="宋体" w:cs="宋体" w:eastAsia="宋体" w:hint="default"/>
                <w:sz w:val="21"/>
                <w:szCs w:val="21"/>
              </w:rPr>
            </w:pPr>
            <w:r>
              <w:rPr>
                <w:rFonts w:ascii="宋体" w:hAnsi="宋体" w:cs="宋体" w:eastAsia="宋体" w:hint="default"/>
                <w:spacing w:val="-7"/>
                <w:w w:val="100"/>
                <w:sz w:val="21"/>
                <w:szCs w:val="21"/>
              </w:rPr>
              <w:t>加：因公积金转增股本或股票股利分配等增加</w:t>
            </w:r>
            <w:r>
              <w:rPr>
                <w:rFonts w:ascii="宋体" w:hAnsi="宋体" w:cs="宋体" w:eastAsia="宋体" w:hint="default"/>
                <w:spacing w:val="-92"/>
                <w:w w:val="100"/>
                <w:sz w:val="21"/>
                <w:szCs w:val="21"/>
              </w:rPr>
              <w:t> </w:t>
            </w:r>
            <w:r>
              <w:rPr>
                <w:rFonts w:ascii="宋体" w:hAnsi="宋体" w:cs="宋体" w:eastAsia="宋体" w:hint="default"/>
                <w:spacing w:val="-92"/>
                <w:w w:val="100"/>
                <w:sz w:val="21"/>
                <w:szCs w:val="21"/>
              </w:rPr>
            </w:r>
            <w:r>
              <w:rPr>
                <w:rFonts w:ascii="宋体" w:hAnsi="宋体" w:cs="宋体" w:eastAsia="宋体" w:hint="default"/>
                <w:sz w:val="21"/>
                <w:szCs w:val="21"/>
              </w:rPr>
              <w:t>股份数</w:t>
            </w:r>
          </w:p>
        </w:tc>
        <w:tc>
          <w:tcPr>
            <w:tcW w:w="1709"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146,880,000.00</w:t>
            </w:r>
          </w:p>
        </w:tc>
      </w:tr>
      <w:tr>
        <w:trPr>
          <w:trHeight w:val="377" w:hRule="exact"/>
        </w:trPr>
        <w:tc>
          <w:tcPr>
            <w:tcW w:w="4335" w:type="dxa"/>
            <w:tcBorders>
              <w:top w:val="nil" w:sz="6" w:space="0" w:color="auto"/>
              <w:left w:val="nil" w:sz="6" w:space="0" w:color="auto"/>
              <w:bottom w:val="single" w:sz="12" w:space="0" w:color="000000"/>
              <w:right w:val="single" w:sz="4" w:space="0" w:color="000000"/>
            </w:tcBorders>
          </w:tcPr>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年末发行在外的普通股加权数</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9"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21"/>
                <w:szCs w:val="21"/>
              </w:rPr>
            </w:pPr>
            <w:r>
              <w:rPr>
                <w:rFonts w:ascii="Times New Roman"/>
                <w:spacing w:val="-1"/>
                <w:sz w:val="21"/>
              </w:rPr>
              <w:t>440,640,000.00</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36"/>
        <w:ind w:left="874" w:right="1782" w:firstLine="0"/>
        <w:jc w:val="left"/>
        <w:rPr>
          <w:rFonts w:ascii="宋体" w:hAnsi="宋体" w:cs="宋体" w:eastAsia="宋体" w:hint="default"/>
          <w:sz w:val="21"/>
          <w:szCs w:val="21"/>
        </w:rPr>
      </w:pPr>
      <w:r>
        <w:rPr/>
        <w:pict>
          <v:group style="position:absolute;margin-left:118.82pt;margin-top:-83.496307pt;width:387pt;height:.5pt;mso-position-horizontal-relative:page;mso-position-vertical-relative:paragraph;z-index:-1298776" coordorigin="2376,-1670" coordsize="7740,10">
            <v:shape style="position:absolute;left:2376;top:-1670;width:4316;height:10" type="#_x0000_t75" stroked="false">
              <v:imagedata r:id="rId618" o:title=""/>
            </v:shape>
            <v:shape style="position:absolute;left:6688;top:-1670;width:3428;height:10" type="#_x0000_t75" stroked="false">
              <v:imagedata r:id="rId619" o:title=""/>
            </v:shape>
            <w10:wrap type="none"/>
          </v:group>
        </w:pict>
      </w:r>
      <w:r>
        <w:rPr/>
        <w:pict>
          <v:group style="position:absolute;margin-left:118.82pt;margin-top:-51.696304pt;width:387pt;height:.5pt;mso-position-horizontal-relative:page;mso-position-vertical-relative:paragraph;z-index:-1298752" coordorigin="2376,-1034" coordsize="7740,10">
            <v:shape style="position:absolute;left:2376;top:-1034;width:4316;height:10" type="#_x0000_t75" stroked="false">
              <v:imagedata r:id="rId618" o:title=""/>
            </v:shape>
            <v:shape style="position:absolute;left:6688;top:-1034;width:3428;height:10" type="#_x0000_t75" stroked="false">
              <v:imagedata r:id="rId620" o:title=""/>
            </v:shape>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）稀释每股收益</w:t>
      </w:r>
    </w:p>
    <w:p>
      <w:pPr>
        <w:spacing w:line="240" w:lineRule="auto" w:before="5"/>
        <w:rPr>
          <w:rFonts w:ascii="宋体" w:hAnsi="宋体" w:cs="宋体" w:eastAsia="宋体" w:hint="default"/>
          <w:sz w:val="8"/>
          <w:szCs w:val="8"/>
        </w:rPr>
      </w:pPr>
    </w:p>
    <w:p>
      <w:pPr>
        <w:spacing w:line="350" w:lineRule="auto" w:before="36"/>
        <w:ind w:left="858" w:right="1782" w:firstLine="0"/>
        <w:jc w:val="left"/>
        <w:rPr>
          <w:rFonts w:ascii="宋体" w:hAnsi="宋体" w:cs="宋体" w:eastAsia="宋体" w:hint="default"/>
          <w:sz w:val="21"/>
          <w:szCs w:val="21"/>
        </w:rPr>
      </w:pPr>
      <w:r>
        <w:rPr/>
        <w:pict>
          <v:shape style="position:absolute;margin-left:334.149994pt;margin-top:38.543648pt;width:.47998pt;height:.12pt;mso-position-horizontal-relative:page;mso-position-vertical-relative:paragraph;z-index:-1298728" type="#_x0000_t75" stroked="false">
            <v:imagedata r:id="rId626" o:title=""/>
          </v:shape>
        </w:pict>
      </w:r>
      <w:r>
        <w:rPr/>
        <w:pict>
          <v:shape style="position:absolute;margin-left:419.470001pt;margin-top:38.543648pt;width:.48001pt;height:.12pt;mso-position-horizontal-relative:page;mso-position-vertical-relative:paragraph;z-index:-1298704" type="#_x0000_t75" stroked="false">
            <v:imagedata r:id="rId626" o:title=""/>
          </v:shape>
        </w:pict>
      </w:r>
      <w:r>
        <w:rPr/>
        <w:pict>
          <v:shape style="position:absolute;margin-left:118.099998pt;margin-top:37.103649pt;width:387pt;height:116.95pt;mso-position-horizontal-relative:page;mso-position-vertical-relative:paragraph;z-index:16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26"/>
                    <w:gridCol w:w="1706"/>
                    <w:gridCol w:w="1707"/>
                  </w:tblGrid>
                  <w:tr>
                    <w:trPr>
                      <w:trHeight w:val="398" w:hRule="exact"/>
                    </w:trPr>
                    <w:tc>
                      <w:tcPr>
                        <w:tcW w:w="4326"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27"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07"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42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758" w:hRule="exact"/>
                    </w:trPr>
                    <w:tc>
                      <w:tcPr>
                        <w:tcW w:w="4326" w:type="dxa"/>
                        <w:tcBorders>
                          <w:top w:val="nil" w:sz="6" w:space="0" w:color="auto"/>
                          <w:left w:val="nil" w:sz="6" w:space="0" w:color="auto"/>
                          <w:bottom w:val="single" w:sz="4" w:space="0" w:color="000000"/>
                          <w:right w:val="single" w:sz="4" w:space="0" w:color="000000"/>
                        </w:tcBorders>
                      </w:tcPr>
                      <w:p>
                        <w:pPr>
                          <w:pStyle w:val="TableParagraph"/>
                          <w:spacing w:line="326" w:lineRule="auto" w:before="22"/>
                          <w:ind w:left="122" w:right="94"/>
                          <w:jc w:val="left"/>
                          <w:rPr>
                            <w:rFonts w:ascii="宋体" w:hAnsi="宋体" w:cs="宋体" w:eastAsia="宋体" w:hint="default"/>
                            <w:sz w:val="21"/>
                            <w:szCs w:val="21"/>
                          </w:rPr>
                        </w:pPr>
                        <w:r>
                          <w:rPr>
                            <w:rFonts w:ascii="宋体" w:hAnsi="宋体" w:cs="宋体" w:eastAsia="宋体" w:hint="default"/>
                            <w:spacing w:val="2"/>
                            <w:sz w:val="21"/>
                            <w:szCs w:val="21"/>
                          </w:rPr>
                          <w:t>归属于本公司普通股股东的合并净利润（稀</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释）</w:t>
                        </w:r>
                      </w:p>
                    </w:tc>
                    <w:tc>
                      <w:tcPr>
                        <w:tcW w:w="17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115,197,057.95</w:t>
                        </w:r>
                      </w:p>
                    </w:tc>
                    <w:tc>
                      <w:tcPr>
                        <w:tcW w:w="1707" w:type="dxa"/>
                        <w:tcBorders>
                          <w:top w:val="nil" w:sz="6" w:space="0" w:color="auto"/>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104,204,369.92</w:t>
                        </w:r>
                      </w:p>
                    </w:tc>
                  </w:tr>
                  <w:tr>
                    <w:trPr>
                      <w:trHeight w:val="758" w:hRule="exact"/>
                    </w:trPr>
                    <w:tc>
                      <w:tcPr>
                        <w:tcW w:w="4326" w:type="dxa"/>
                        <w:tcBorders>
                          <w:top w:val="single" w:sz="4" w:space="0" w:color="000000"/>
                          <w:left w:val="nil" w:sz="6" w:space="0" w:color="auto"/>
                          <w:bottom w:val="single" w:sz="4" w:space="0" w:color="000000"/>
                          <w:right w:val="single" w:sz="4" w:space="0" w:color="000000"/>
                        </w:tcBorders>
                      </w:tcPr>
                      <w:p>
                        <w:pPr>
                          <w:pStyle w:val="TableParagraph"/>
                          <w:spacing w:line="326" w:lineRule="auto" w:before="18"/>
                          <w:ind w:left="122" w:right="87"/>
                          <w:jc w:val="left"/>
                          <w:rPr>
                            <w:rFonts w:ascii="宋体" w:hAnsi="宋体" w:cs="宋体" w:eastAsia="宋体" w:hint="default"/>
                            <w:sz w:val="21"/>
                            <w:szCs w:val="21"/>
                          </w:rPr>
                        </w:pPr>
                        <w:r>
                          <w:rPr>
                            <w:rFonts w:ascii="宋体" w:hAnsi="宋体" w:cs="宋体" w:eastAsia="宋体" w:hint="default"/>
                            <w:spacing w:val="8"/>
                            <w:sz w:val="21"/>
                            <w:szCs w:val="21"/>
                          </w:rPr>
                          <w:t>本公司发行在外普通股的加权平均数</w:t>
                        </w:r>
                        <w:r>
                          <w:rPr>
                            <w:rFonts w:ascii="宋体" w:hAnsi="宋体" w:cs="宋体" w:eastAsia="宋体" w:hint="default"/>
                            <w:spacing w:val="61"/>
                            <w:sz w:val="21"/>
                            <w:szCs w:val="21"/>
                          </w:rPr>
                          <w:t> </w:t>
                        </w:r>
                        <w:r>
                          <w:rPr>
                            <w:rFonts w:ascii="宋体" w:hAnsi="宋体" w:cs="宋体" w:eastAsia="宋体" w:hint="default"/>
                            <w:spacing w:val="11"/>
                            <w:sz w:val="21"/>
                            <w:szCs w:val="21"/>
                          </w:rPr>
                          <w:t>（稀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释）</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440,640,000.00</w:t>
                        </w:r>
                      </w:p>
                    </w:tc>
                  </w:tr>
                  <w:tr>
                    <w:trPr>
                      <w:trHeight w:val="396" w:hRule="exact"/>
                    </w:trPr>
                    <w:tc>
                      <w:tcPr>
                        <w:tcW w:w="43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0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z w:val="21"/>
                          </w:rPr>
                          <w:t>0.26</w:t>
                        </w:r>
                      </w:p>
                    </w:tc>
                    <w:tc>
                      <w:tcPr>
                        <w:tcW w:w="170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z w:val="21"/>
                          </w:rPr>
                          <w:t>0.24</w:t>
                        </w:r>
                      </w:p>
                    </w:tc>
                  </w:tr>
                </w:tbl>
                <w:p>
                  <w:pPr/>
                </w:p>
              </w:txbxContent>
            </v:textbox>
            <w10:wrap type="none"/>
          </v:shape>
        </w:pict>
      </w:r>
      <w:r>
        <w:rPr>
          <w:rFonts w:ascii="宋体" w:hAnsi="宋体" w:cs="宋体" w:eastAsia="宋体" w:hint="default"/>
          <w:spacing w:val="-1"/>
          <w:sz w:val="21"/>
          <w:szCs w:val="21"/>
        </w:rPr>
        <w:t>稀释每股收益以调整后的归属于本公司普通股股东的合并净利润除以调整后的本公</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司发行在外普通股的加权平均数计算：</w:t>
      </w:r>
    </w:p>
    <w:p>
      <w:pPr>
        <w:spacing w:line="240" w:lineRule="auto" w:before="13"/>
        <w:rPr>
          <w:rFonts w:ascii="宋体" w:hAnsi="宋体" w:cs="宋体" w:eastAsia="宋体" w:hint="default"/>
          <w:sz w:val="25"/>
          <w:szCs w:val="25"/>
        </w:rPr>
      </w:pPr>
    </w:p>
    <w:p>
      <w:pPr>
        <w:spacing w:line="20" w:lineRule="exact"/>
        <w:ind w:left="716" w:right="0" w:firstLine="0"/>
        <w:rPr>
          <w:rFonts w:ascii="宋体" w:hAnsi="宋体" w:cs="宋体" w:eastAsia="宋体" w:hint="default"/>
          <w:sz w:val="2"/>
          <w:szCs w:val="2"/>
        </w:rPr>
      </w:pPr>
      <w:r>
        <w:rPr>
          <w:rFonts w:ascii="宋体" w:hAnsi="宋体" w:cs="宋体" w:eastAsia="宋体" w:hint="default"/>
          <w:sz w:val="2"/>
          <w:szCs w:val="2"/>
        </w:rPr>
        <w:pict>
          <v:group style="width:386.25pt;height:.5pt;mso-position-horizontal-relative:char;mso-position-vertical-relative:line" coordorigin="0,0" coordsize="7725,10">
            <v:shape style="position:absolute;left:0;top:0;width:4307;height:10" type="#_x0000_t75" stroked="false">
              <v:imagedata r:id="rId627" o:title=""/>
            </v:shape>
            <v:shape style="position:absolute;left:4302;top:0;width:3423;height:10" type="#_x0000_t75" stroked="false">
              <v:imagedata r:id="rId628"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before="0"/>
        <w:ind w:left="858" w:right="1782" w:firstLine="0"/>
        <w:jc w:val="left"/>
        <w:rPr>
          <w:rFonts w:ascii="宋体" w:hAnsi="宋体" w:cs="宋体" w:eastAsia="宋体" w:hint="default"/>
          <w:sz w:val="21"/>
          <w:szCs w:val="21"/>
        </w:rPr>
      </w:pPr>
      <w:r>
        <w:rPr/>
        <w:pict>
          <v:shape style="position:absolute;margin-left:334.149994pt;margin-top:16.823669pt;width:.47998pt;height:.12pt;mso-position-horizontal-relative:page;mso-position-vertical-relative:paragraph;z-index:-1298680" type="#_x0000_t75" stroked="false">
            <v:imagedata r:id="rId626" o:title=""/>
          </v:shape>
        </w:pict>
      </w:r>
      <w:r>
        <w:rPr/>
        <w:pict>
          <v:shape style="position:absolute;margin-left:419.470001pt;margin-top:16.823669pt;width:.48001pt;height:.12pt;mso-position-horizontal-relative:page;mso-position-vertical-relative:paragraph;z-index:-1298656" type="#_x0000_t75" stroked="false">
            <v:imagedata r:id="rId626" o:title=""/>
          </v:shape>
        </w:pict>
      </w:r>
      <w:r>
        <w:rPr/>
        <w:pict>
          <v:group style="position:absolute;margin-left:118.82pt;margin-top:35.663658pt;width:386.25pt;height:.5pt;mso-position-horizontal-relative:page;mso-position-vertical-relative:paragraph;z-index:-1298632" coordorigin="2376,713" coordsize="7725,10">
            <v:shape style="position:absolute;left:2376;top:713;width:4307;height:10" type="#_x0000_t75" stroked="false">
              <v:imagedata r:id="rId627" o:title=""/>
            </v:shape>
            <v:shape style="position:absolute;left:6678;top:713;width:3423;height:10" type="#_x0000_t75" stroked="false">
              <v:imagedata r:id="rId629" o:title=""/>
            </v:shape>
            <w10:wrap type="none"/>
          </v:group>
        </w:pict>
      </w:r>
      <w:r>
        <w:rPr>
          <w:rFonts w:ascii="宋体" w:hAnsi="宋体" w:cs="宋体" w:eastAsia="宋体" w:hint="default"/>
          <w:sz w:val="21"/>
          <w:szCs w:val="21"/>
        </w:rPr>
        <w:t>普通股的加权平均数（稀释）计算过程如下：</w:t>
      </w:r>
    </w:p>
    <w:p>
      <w:pPr>
        <w:spacing w:line="240" w:lineRule="auto" w:before="7"/>
        <w:rPr>
          <w:rFonts w:ascii="宋体" w:hAnsi="宋体" w:cs="宋体" w:eastAsia="宋体" w:hint="default"/>
          <w:sz w:val="2"/>
          <w:szCs w:val="2"/>
        </w:rPr>
      </w:pPr>
    </w:p>
    <w:tbl>
      <w:tblPr>
        <w:tblW w:w="0" w:type="auto"/>
        <w:jc w:val="left"/>
        <w:tblInd w:w="701" w:type="dxa"/>
        <w:tblLayout w:type="fixed"/>
        <w:tblCellMar>
          <w:top w:w="0" w:type="dxa"/>
          <w:left w:w="0" w:type="dxa"/>
          <w:bottom w:w="0" w:type="dxa"/>
          <w:right w:w="0" w:type="dxa"/>
        </w:tblCellMar>
        <w:tblLook w:val="01E0"/>
      </w:tblPr>
      <w:tblGrid>
        <w:gridCol w:w="4326"/>
        <w:gridCol w:w="1706"/>
        <w:gridCol w:w="1707"/>
      </w:tblGrid>
      <w:tr>
        <w:trPr>
          <w:trHeight w:val="397" w:hRule="exact"/>
        </w:trPr>
        <w:tc>
          <w:tcPr>
            <w:tcW w:w="4326"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1707"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758" w:hRule="exact"/>
        </w:trPr>
        <w:tc>
          <w:tcPr>
            <w:tcW w:w="4326" w:type="dxa"/>
            <w:tcBorders>
              <w:top w:val="nil" w:sz="6" w:space="0" w:color="auto"/>
              <w:left w:val="nil" w:sz="6" w:space="0" w:color="auto"/>
              <w:bottom w:val="single" w:sz="4" w:space="0" w:color="000000"/>
              <w:right w:val="single" w:sz="4" w:space="0" w:color="000000"/>
            </w:tcBorders>
          </w:tcPr>
          <w:p>
            <w:pPr>
              <w:pStyle w:val="TableParagraph"/>
              <w:spacing w:line="326" w:lineRule="auto" w:before="23"/>
              <w:ind w:left="122" w:right="94"/>
              <w:jc w:val="left"/>
              <w:rPr>
                <w:rFonts w:ascii="宋体" w:hAnsi="宋体" w:cs="宋体" w:eastAsia="宋体" w:hint="default"/>
                <w:sz w:val="21"/>
                <w:szCs w:val="21"/>
              </w:rPr>
            </w:pPr>
            <w:r>
              <w:rPr>
                <w:rFonts w:ascii="宋体" w:hAnsi="宋体" w:cs="宋体" w:eastAsia="宋体" w:hint="default"/>
                <w:spacing w:val="2"/>
                <w:sz w:val="21"/>
                <w:szCs w:val="21"/>
              </w:rPr>
              <w:t>计算基本每股收益时年末发行在外的普通股</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加权平均数</w:t>
            </w:r>
          </w:p>
        </w:tc>
        <w:tc>
          <w:tcPr>
            <w:tcW w:w="17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440,640,000.00</w:t>
            </w:r>
          </w:p>
        </w:tc>
        <w:tc>
          <w:tcPr>
            <w:tcW w:w="1707" w:type="dxa"/>
            <w:tcBorders>
              <w:top w:val="nil" w:sz="6" w:space="0" w:color="auto"/>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440,640,000.00</w:t>
            </w:r>
          </w:p>
        </w:tc>
      </w:tr>
      <w:tr>
        <w:trPr>
          <w:trHeight w:val="394" w:hRule="exact"/>
        </w:trPr>
        <w:tc>
          <w:tcPr>
            <w:tcW w:w="43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年末普通股的加权平均数（稀释）</w:t>
            </w:r>
          </w:p>
        </w:tc>
        <w:tc>
          <w:tcPr>
            <w:tcW w:w="170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5"/>
              <w:ind w:right="0"/>
              <w:jc w:val="center"/>
              <w:rPr>
                <w:rFonts w:ascii="Times New Roman" w:hAnsi="Times New Roman" w:cs="Times New Roman" w:eastAsia="Times New Roman" w:hint="default"/>
                <w:sz w:val="21"/>
                <w:szCs w:val="21"/>
              </w:rPr>
            </w:pPr>
            <w:r>
              <w:rPr>
                <w:rFonts w:ascii="Times New Roman"/>
                <w:sz w:val="21"/>
              </w:rPr>
              <w:t>440,640,000.00</w:t>
            </w:r>
          </w:p>
        </w:tc>
        <w:tc>
          <w:tcPr>
            <w:tcW w:w="170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65"/>
              <w:ind w:right="5"/>
              <w:jc w:val="center"/>
              <w:rPr>
                <w:rFonts w:ascii="Times New Roman" w:hAnsi="Times New Roman" w:cs="Times New Roman" w:eastAsia="Times New Roman" w:hint="default"/>
                <w:sz w:val="21"/>
                <w:szCs w:val="21"/>
              </w:rPr>
            </w:pPr>
            <w:r>
              <w:rPr>
                <w:rFonts w:ascii="Times New Roman"/>
                <w:sz w:val="21"/>
              </w:rPr>
              <w:t>440,640,000.00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spacing w:line="350" w:lineRule="auto" w:before="0"/>
        <w:ind w:left="858" w:right="1782" w:firstLine="0"/>
        <w:jc w:val="left"/>
        <w:rPr>
          <w:rFonts w:ascii="宋体" w:hAnsi="宋体" w:cs="宋体" w:eastAsia="宋体" w:hint="default"/>
          <w:sz w:val="21"/>
          <w:szCs w:val="21"/>
        </w:rPr>
      </w:pPr>
      <w:r>
        <w:rPr/>
        <w:pict>
          <v:shape style="position:absolute;margin-left:334.149994pt;margin-top:56.783669pt;width:.47998pt;height:.12pt;mso-position-horizontal-relative:page;mso-position-vertical-relative:paragraph;z-index:-1298608" type="#_x0000_t75" stroked="false">
            <v:imagedata r:id="rId630" o:title=""/>
          </v:shape>
        </w:pict>
      </w:r>
      <w:r>
        <w:rPr/>
        <w:pict>
          <v:shape style="position:absolute;margin-left:419.470001pt;margin-top:56.783669pt;width:.48001pt;height:.12pt;mso-position-horizontal-relative:page;mso-position-vertical-relative:paragraph;z-index:-1298584" type="#_x0000_t75" stroked="false">
            <v:imagedata r:id="rId630" o:title=""/>
          </v:shape>
        </w:pict>
      </w:r>
      <w:r>
        <w:rPr/>
        <w:pict>
          <v:group style="position:absolute;margin-left:118.82pt;margin-top:75.623627pt;width:386.25pt;height:.5pt;mso-position-horizontal-relative:page;mso-position-vertical-relative:paragraph;z-index:-1298560" coordorigin="2376,1512" coordsize="7725,10">
            <v:shape style="position:absolute;left:2376;top:1512;width:4307;height:10" type="#_x0000_t75" stroked="false">
              <v:imagedata r:id="rId627" o:title=""/>
            </v:shape>
            <v:shape style="position:absolute;left:6678;top:1512;width:3423;height:10" type="#_x0000_t75" stroked="false">
              <v:imagedata r:id="rId628" o:title=""/>
            </v:shape>
            <w10:wrap type="none"/>
          </v:group>
        </w:pict>
      </w:r>
      <w:r>
        <w:rPr/>
        <w:pict>
          <v:group style="position:absolute;margin-left:118.82pt;margin-top:107.309639pt;width:386.25pt;height:.550pt;mso-position-horizontal-relative:page;mso-position-vertical-relative:paragraph;z-index:-1298536" coordorigin="2376,2146" coordsize="7725,11">
            <v:shape style="position:absolute;left:2376;top:2146;width:4307;height:10" type="#_x0000_t75" stroked="false">
              <v:imagedata r:id="rId627" o:title=""/>
            </v:shape>
            <v:shape style="position:absolute;left:6678;top:2146;width:3423;height:10" type="#_x0000_t75" stroked="false">
              <v:imagedata r:id="rId631" o:title=""/>
            </v:shape>
            <w10:wrap type="none"/>
          </v:group>
        </w:pict>
      </w:r>
      <w:r>
        <w:rPr>
          <w:rFonts w:ascii="宋体" w:hAnsi="宋体" w:cs="宋体" w:eastAsia="宋体" w:hint="default"/>
          <w:spacing w:val="-1"/>
          <w:sz w:val="21"/>
          <w:szCs w:val="21"/>
        </w:rPr>
        <w:t>稀释每股收益以扣除非经常性损益后归属于公司普通股股东的合并净利润除以调整</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后的本公司发行在外普通股的加权平均数计算：</w:t>
      </w:r>
    </w:p>
    <w:p>
      <w:pPr>
        <w:spacing w:line="240" w:lineRule="auto" w:before="8"/>
        <w:rPr>
          <w:rFonts w:ascii="宋体" w:hAnsi="宋体" w:cs="宋体" w:eastAsia="宋体" w:hint="default"/>
          <w:sz w:val="25"/>
          <w:szCs w:val="25"/>
        </w:rPr>
      </w:pPr>
    </w:p>
    <w:tbl>
      <w:tblPr>
        <w:tblW w:w="0" w:type="auto"/>
        <w:jc w:val="left"/>
        <w:tblInd w:w="701" w:type="dxa"/>
        <w:tblLayout w:type="fixed"/>
        <w:tblCellMar>
          <w:top w:w="0" w:type="dxa"/>
          <w:left w:w="0" w:type="dxa"/>
          <w:bottom w:w="0" w:type="dxa"/>
          <w:right w:w="0" w:type="dxa"/>
        </w:tblCellMar>
        <w:tblLook w:val="01E0"/>
      </w:tblPr>
      <w:tblGrid>
        <w:gridCol w:w="4326"/>
        <w:gridCol w:w="1706"/>
        <w:gridCol w:w="1707"/>
      </w:tblGrid>
      <w:tr>
        <w:trPr>
          <w:trHeight w:val="381" w:hRule="exact"/>
        </w:trPr>
        <w:tc>
          <w:tcPr>
            <w:tcW w:w="4326"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27"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07"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42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650" w:hRule="exact"/>
        </w:trPr>
        <w:tc>
          <w:tcPr>
            <w:tcW w:w="4326" w:type="dxa"/>
            <w:tcBorders>
              <w:top w:val="nil" w:sz="6" w:space="0" w:color="auto"/>
              <w:left w:val="nil" w:sz="6" w:space="0" w:color="auto"/>
              <w:bottom w:val="nil" w:sz="6" w:space="0" w:color="auto"/>
              <w:right w:val="single" w:sz="4" w:space="0" w:color="000000"/>
            </w:tcBorders>
          </w:tcPr>
          <w:p>
            <w:pPr>
              <w:pStyle w:val="TableParagraph"/>
              <w:spacing w:line="273" w:lineRule="auto" w:before="7"/>
              <w:ind w:left="122" w:right="94"/>
              <w:jc w:val="left"/>
              <w:rPr>
                <w:rFonts w:ascii="宋体" w:hAnsi="宋体" w:cs="宋体" w:eastAsia="宋体" w:hint="default"/>
                <w:sz w:val="21"/>
                <w:szCs w:val="21"/>
              </w:rPr>
            </w:pPr>
            <w:r>
              <w:rPr>
                <w:rFonts w:ascii="宋体" w:hAnsi="宋体" w:cs="宋体" w:eastAsia="宋体" w:hint="default"/>
                <w:spacing w:val="2"/>
                <w:sz w:val="21"/>
                <w:szCs w:val="21"/>
              </w:rPr>
              <w:t>归属于本公司普通股股东的合并净利润（稀</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释）</w:t>
            </w:r>
          </w:p>
        </w:tc>
        <w:tc>
          <w:tcPr>
            <w:tcW w:w="1706"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117,804,707.33</w:t>
            </w:r>
          </w:p>
        </w:tc>
        <w:tc>
          <w:tcPr>
            <w:tcW w:w="1707"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107,599,467.94</w:t>
            </w:r>
          </w:p>
        </w:tc>
      </w:tr>
      <w:tr>
        <w:trPr>
          <w:trHeight w:val="649" w:hRule="exact"/>
        </w:trPr>
        <w:tc>
          <w:tcPr>
            <w:tcW w:w="4326" w:type="dxa"/>
            <w:tcBorders>
              <w:top w:val="nil" w:sz="6" w:space="0" w:color="auto"/>
              <w:left w:val="nil" w:sz="6" w:space="0" w:color="auto"/>
              <w:bottom w:val="nil" w:sz="6" w:space="0" w:color="auto"/>
              <w:right w:val="single" w:sz="4" w:space="0" w:color="000000"/>
            </w:tcBorders>
          </w:tcPr>
          <w:p>
            <w:pPr>
              <w:pStyle w:val="TableParagraph"/>
              <w:spacing w:line="273" w:lineRule="auto"/>
              <w:ind w:left="122" w:right="87"/>
              <w:jc w:val="left"/>
              <w:rPr>
                <w:rFonts w:ascii="宋体" w:hAnsi="宋体" w:cs="宋体" w:eastAsia="宋体" w:hint="default"/>
                <w:sz w:val="21"/>
                <w:szCs w:val="21"/>
              </w:rPr>
            </w:pPr>
            <w:r>
              <w:rPr>
                <w:rFonts w:ascii="宋体" w:hAnsi="宋体" w:cs="宋体" w:eastAsia="宋体" w:hint="default"/>
                <w:spacing w:val="8"/>
                <w:sz w:val="21"/>
                <w:szCs w:val="21"/>
              </w:rPr>
              <w:t>本公司发行在外普通股的加权平均数</w:t>
            </w:r>
            <w:r>
              <w:rPr>
                <w:rFonts w:ascii="宋体" w:hAnsi="宋体" w:cs="宋体" w:eastAsia="宋体" w:hint="default"/>
                <w:spacing w:val="61"/>
                <w:sz w:val="21"/>
                <w:szCs w:val="21"/>
              </w:rPr>
              <w:t> </w:t>
            </w:r>
            <w:r>
              <w:rPr>
                <w:rFonts w:ascii="宋体" w:hAnsi="宋体" w:cs="宋体" w:eastAsia="宋体" w:hint="default"/>
                <w:spacing w:val="11"/>
                <w:sz w:val="21"/>
                <w:szCs w:val="21"/>
              </w:rPr>
              <w:t>（稀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释）</w:t>
            </w:r>
          </w:p>
        </w:tc>
        <w:tc>
          <w:tcPr>
            <w:tcW w:w="1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7"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440,640,000.00</w:t>
            </w:r>
          </w:p>
        </w:tc>
      </w:tr>
      <w:tr>
        <w:trPr>
          <w:trHeight w:val="379" w:hRule="exact"/>
        </w:trPr>
        <w:tc>
          <w:tcPr>
            <w:tcW w:w="4326" w:type="dxa"/>
            <w:tcBorders>
              <w:top w:val="nil" w:sz="6" w:space="0" w:color="auto"/>
              <w:left w:val="nil" w:sz="6" w:space="0" w:color="auto"/>
              <w:bottom w:val="single" w:sz="12" w:space="0" w:color="000000"/>
              <w:right w:val="single" w:sz="4" w:space="0" w:color="000000"/>
            </w:tcBorders>
          </w:tcPr>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sz w:val="21"/>
              </w:rPr>
              <w:t>0.27</w:t>
            </w:r>
          </w:p>
        </w:tc>
        <w:tc>
          <w:tcPr>
            <w:tcW w:w="1707"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21"/>
                <w:szCs w:val="21"/>
              </w:rPr>
            </w:pPr>
            <w:r>
              <w:rPr>
                <w:rFonts w:ascii="Times New Roman"/>
                <w:sz w:val="21"/>
              </w:rPr>
              <w:t>0.24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before="36"/>
        <w:ind w:left="858" w:right="1782" w:firstLine="0"/>
        <w:jc w:val="left"/>
        <w:rPr>
          <w:rFonts w:ascii="宋体" w:hAnsi="宋体" w:cs="宋体" w:eastAsia="宋体" w:hint="default"/>
          <w:sz w:val="21"/>
          <w:szCs w:val="21"/>
        </w:rPr>
      </w:pPr>
      <w:r>
        <w:rPr/>
        <w:pict>
          <v:group style="position:absolute;margin-left:118.82pt;margin-top:-63.576305pt;width:386.25pt;height:.5pt;mso-position-horizontal-relative:page;mso-position-vertical-relative:paragraph;z-index:-1298512" coordorigin="2376,-1272" coordsize="7725,10">
            <v:shape style="position:absolute;left:2376;top:-1272;width:4307;height:10" type="#_x0000_t75" stroked="false">
              <v:imagedata r:id="rId627" o:title=""/>
            </v:shape>
            <v:shape style="position:absolute;left:6678;top:-1272;width:3423;height:10" type="#_x0000_t75" stroked="false">
              <v:imagedata r:id="rId628" o:title=""/>
            </v:shape>
            <w10:wrap type="none"/>
          </v:group>
        </w:pict>
      </w:r>
      <w:r>
        <w:rPr/>
        <w:pict>
          <v:shape style="position:absolute;margin-left:334.149994pt;margin-top:18.623615pt;width:.47974pt;height:.12pt;mso-position-horizontal-relative:page;mso-position-vertical-relative:paragraph;z-index:16048" type="#_x0000_t75" stroked="false">
            <v:imagedata r:id="rId632" o:title=""/>
          </v:shape>
        </w:pict>
      </w:r>
      <w:r>
        <w:rPr/>
        <w:pict>
          <v:shape style="position:absolute;margin-left:419.470001pt;margin-top:18.623615pt;width:.47977pt;height:.12pt;mso-position-horizontal-relative:page;mso-position-vertical-relative:paragraph;z-index:16072" type="#_x0000_t75" stroked="false">
            <v:imagedata r:id="rId632" o:title=""/>
          </v:shape>
        </w:pict>
      </w:r>
      <w:r>
        <w:rPr>
          <w:rFonts w:ascii="宋体" w:hAnsi="宋体" w:cs="宋体" w:eastAsia="宋体" w:hint="default"/>
          <w:sz w:val="21"/>
          <w:szCs w:val="21"/>
        </w:rPr>
        <w:t>普通股的加权平均数（稀释）计算过程如下：</w:t>
      </w:r>
    </w:p>
    <w:p>
      <w:pPr>
        <w:spacing w:line="240" w:lineRule="auto" w:before="7"/>
        <w:rPr>
          <w:rFonts w:ascii="宋体" w:hAnsi="宋体" w:cs="宋体" w:eastAsia="宋体" w:hint="default"/>
          <w:sz w:val="2"/>
          <w:szCs w:val="2"/>
        </w:rPr>
      </w:pPr>
    </w:p>
    <w:tbl>
      <w:tblPr>
        <w:tblW w:w="0" w:type="auto"/>
        <w:jc w:val="left"/>
        <w:tblInd w:w="701" w:type="dxa"/>
        <w:tblLayout w:type="fixed"/>
        <w:tblCellMar>
          <w:top w:w="0" w:type="dxa"/>
          <w:left w:w="0" w:type="dxa"/>
          <w:bottom w:w="0" w:type="dxa"/>
          <w:right w:w="0" w:type="dxa"/>
        </w:tblCellMar>
        <w:tblLook w:val="01E0"/>
      </w:tblPr>
      <w:tblGrid>
        <w:gridCol w:w="4326"/>
        <w:gridCol w:w="1706"/>
        <w:gridCol w:w="1707"/>
      </w:tblGrid>
      <w:tr>
        <w:trPr>
          <w:trHeight w:val="406" w:hRule="exact"/>
        </w:trPr>
        <w:tc>
          <w:tcPr>
            <w:tcW w:w="4326"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0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
              <w:ind w:left="427"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07"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8"/>
              <w:ind w:left="427" w:right="0"/>
              <w:jc w:val="left"/>
              <w:rPr>
                <w:rFonts w:ascii="宋体" w:hAnsi="宋体" w:cs="宋体" w:eastAsia="宋体" w:hint="default"/>
                <w:sz w:val="21"/>
                <w:szCs w:val="21"/>
              </w:rPr>
            </w:pPr>
            <w:r>
              <w:rPr>
                <w:rFonts w:ascii="宋体" w:hAnsi="宋体" w:cs="宋体" w:eastAsia="宋体" w:hint="default"/>
                <w:sz w:val="21"/>
                <w:szCs w:val="21"/>
              </w:rPr>
              <w:t>上期金额</w:t>
            </w:r>
          </w:p>
        </w:tc>
      </w:tr>
    </w:tbl>
    <w:p>
      <w:pPr>
        <w:spacing w:after="0" w:line="240" w:lineRule="auto"/>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sz w:val="23"/>
          <w:szCs w:val="23"/>
        </w:rPr>
      </w:pPr>
    </w:p>
    <w:tbl>
      <w:tblPr>
        <w:tblW w:w="0" w:type="auto"/>
        <w:jc w:val="left"/>
        <w:tblInd w:w="701" w:type="dxa"/>
        <w:tblLayout w:type="fixed"/>
        <w:tblCellMar>
          <w:top w:w="0" w:type="dxa"/>
          <w:left w:w="0" w:type="dxa"/>
          <w:bottom w:w="0" w:type="dxa"/>
          <w:right w:w="0" w:type="dxa"/>
        </w:tblCellMar>
        <w:tblLook w:val="01E0"/>
      </w:tblPr>
      <w:tblGrid>
        <w:gridCol w:w="4326"/>
        <w:gridCol w:w="1706"/>
        <w:gridCol w:w="1707"/>
      </w:tblGrid>
      <w:tr>
        <w:trPr>
          <w:trHeight w:val="670" w:hRule="exact"/>
        </w:trPr>
        <w:tc>
          <w:tcPr>
            <w:tcW w:w="4326"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pacing w:val="2"/>
                <w:sz w:val="21"/>
                <w:szCs w:val="21"/>
              </w:rPr>
              <w:t>计算基本每股收益时年末发行在外的普通股</w:t>
            </w:r>
            <w:r>
              <w:rPr>
                <w:rFonts w:ascii="宋体" w:hAnsi="宋体" w:cs="宋体" w:eastAsia="宋体" w:hint="default"/>
                <w:sz w:val="21"/>
                <w:szCs w:val="21"/>
              </w:rPr>
            </w:r>
          </w:p>
          <w:p>
            <w:pPr>
              <w:pStyle w:val="TableParagraph"/>
              <w:spacing w:line="240" w:lineRule="auto" w:before="100"/>
              <w:ind w:left="122" w:right="0"/>
              <w:jc w:val="left"/>
              <w:rPr>
                <w:rFonts w:ascii="宋体" w:hAnsi="宋体" w:cs="宋体" w:eastAsia="宋体" w:hint="default"/>
                <w:sz w:val="21"/>
                <w:szCs w:val="21"/>
              </w:rPr>
            </w:pPr>
            <w:r>
              <w:rPr>
                <w:rFonts w:ascii="宋体" w:hAnsi="宋体" w:cs="宋体" w:eastAsia="宋体" w:hint="default"/>
                <w:sz w:val="21"/>
                <w:szCs w:val="21"/>
              </w:rPr>
              <w:t>加权平均数</w:t>
            </w:r>
          </w:p>
        </w:tc>
        <w:tc>
          <w:tcPr>
            <w:tcW w:w="17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7" w:type="dxa"/>
            <w:tcBorders>
              <w:top w:val="single" w:sz="12"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440,640,000.00</w:t>
            </w:r>
          </w:p>
        </w:tc>
      </w:tr>
      <w:tr>
        <w:trPr>
          <w:trHeight w:val="494" w:hRule="exact"/>
        </w:trPr>
        <w:tc>
          <w:tcPr>
            <w:tcW w:w="4326" w:type="dxa"/>
            <w:tcBorders>
              <w:top w:val="nil" w:sz="6" w:space="0" w:color="auto"/>
              <w:left w:val="nil" w:sz="6" w:space="0" w:color="auto"/>
              <w:bottom w:val="single" w:sz="12" w:space="0" w:color="000000"/>
              <w:right w:val="single" w:sz="4" w:space="0" w:color="000000"/>
            </w:tcBorders>
          </w:tcPr>
          <w:p>
            <w:pPr>
              <w:pStyle w:val="TableParagraph"/>
              <w:spacing w:line="240" w:lineRule="auto" w:before="122"/>
              <w:ind w:left="122" w:right="0"/>
              <w:jc w:val="left"/>
              <w:rPr>
                <w:rFonts w:ascii="宋体" w:hAnsi="宋体" w:cs="宋体" w:eastAsia="宋体" w:hint="default"/>
                <w:sz w:val="21"/>
                <w:szCs w:val="21"/>
              </w:rPr>
            </w:pPr>
            <w:r>
              <w:rPr>
                <w:rFonts w:ascii="宋体" w:hAnsi="宋体" w:cs="宋体" w:eastAsia="宋体" w:hint="default"/>
                <w:sz w:val="21"/>
                <w:szCs w:val="21"/>
              </w:rPr>
              <w:t>年末普通股的加权平均数（稀释）</w:t>
            </w:r>
          </w:p>
        </w:tc>
        <w:tc>
          <w:tcPr>
            <w:tcW w:w="17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8"/>
              <w:ind w:right="101"/>
              <w:jc w:val="right"/>
              <w:rPr>
                <w:rFonts w:ascii="Times New Roman" w:hAnsi="Times New Roman" w:cs="Times New Roman" w:eastAsia="Times New Roman" w:hint="default"/>
                <w:sz w:val="21"/>
                <w:szCs w:val="21"/>
              </w:rPr>
            </w:pPr>
            <w:r>
              <w:rPr>
                <w:rFonts w:ascii="Times New Roman"/>
                <w:spacing w:val="-1"/>
                <w:sz w:val="21"/>
              </w:rPr>
              <w:t>440,640,000.00</w:t>
            </w:r>
          </w:p>
        </w:tc>
        <w:tc>
          <w:tcPr>
            <w:tcW w:w="1707" w:type="dxa"/>
            <w:tcBorders>
              <w:top w:val="nil" w:sz="6" w:space="0" w:color="auto"/>
              <w:left w:val="single" w:sz="4" w:space="0" w:color="000000"/>
              <w:bottom w:val="single" w:sz="12" w:space="0" w:color="000000"/>
              <w:right w:val="nil" w:sz="6" w:space="0" w:color="auto"/>
            </w:tcBorders>
          </w:tcPr>
          <w:p>
            <w:pPr>
              <w:pStyle w:val="TableParagraph"/>
              <w:spacing w:line="240" w:lineRule="auto" w:before="168"/>
              <w:ind w:right="106"/>
              <w:jc w:val="right"/>
              <w:rPr>
                <w:rFonts w:ascii="Times New Roman" w:hAnsi="Times New Roman" w:cs="Times New Roman" w:eastAsia="Times New Roman" w:hint="default"/>
                <w:sz w:val="21"/>
                <w:szCs w:val="21"/>
              </w:rPr>
            </w:pPr>
            <w:r>
              <w:rPr>
                <w:rFonts w:ascii="Times New Roman"/>
                <w:spacing w:val="-1"/>
                <w:sz w:val="21"/>
              </w:rPr>
              <w:t>440,640,000.00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tabs>
          <w:tab w:pos="1400" w:val="left" w:leader="none"/>
        </w:tabs>
        <w:spacing w:before="36"/>
        <w:ind w:left="126" w:right="1782" w:firstLine="0"/>
        <w:jc w:val="left"/>
        <w:rPr>
          <w:rFonts w:ascii="宋体" w:hAnsi="宋体" w:cs="宋体" w:eastAsia="宋体" w:hint="default"/>
          <w:sz w:val="21"/>
          <w:szCs w:val="21"/>
        </w:rPr>
      </w:pPr>
      <w:r>
        <w:rPr/>
        <w:pict>
          <v:shape style="position:absolute;margin-left:334.149994pt;margin-top:-96.116318pt;width:.47998pt;height:.12pt;mso-position-horizontal-relative:page;mso-position-vertical-relative:paragraph;z-index:-1298416" type="#_x0000_t75" stroked="false">
            <v:imagedata r:id="rId633" o:title=""/>
          </v:shape>
        </w:pict>
      </w:r>
      <w:r>
        <w:rPr/>
        <w:pict>
          <v:shape style="position:absolute;margin-left:419.470001pt;margin-top:-96.116318pt;width:.48001pt;height:.12pt;mso-position-horizontal-relative:page;mso-position-vertical-relative:paragraph;z-index:-1298392" type="#_x0000_t75" stroked="false">
            <v:imagedata r:id="rId633" o:title=""/>
          </v:shape>
        </w:pict>
      </w:r>
      <w:r>
        <w:rPr/>
        <w:pict>
          <v:group style="position:absolute;margin-left:118.82pt;margin-top:-63.336338pt;width:386.25pt;height:5.2pt;mso-position-horizontal-relative:page;mso-position-vertical-relative:paragraph;z-index:-1298368" coordorigin="2376,-1267" coordsize="7725,104">
            <v:shape style="position:absolute;left:2376;top:-1267;width:4326;height:103" type="#_x0000_t75" stroked="false">
              <v:imagedata r:id="rId634" o:title=""/>
            </v:shape>
            <v:shape style="position:absolute;left:6678;top:-1173;width:3423;height:10" type="#_x0000_t75" stroked="false">
              <v:imagedata r:id="rId629" o:title=""/>
            </v:shape>
            <w10:wrap type="none"/>
          </v:group>
        </w:pict>
      </w:r>
      <w:r>
        <w:rPr/>
        <w:pict>
          <v:shape style="position:absolute;margin-left:356.589996pt;margin-top:18.503681pt;width:.47998pt;height:.12pt;mso-position-horizontal-relative:page;mso-position-vertical-relative:paragraph;z-index:-1298344" type="#_x0000_t75" stroked="false">
            <v:imagedata r:id="rId635" o:title=""/>
          </v:shape>
        </w:pict>
      </w:r>
      <w:r>
        <w:rPr/>
        <w:pict>
          <v:shape style="position:absolute;margin-left:432.670013pt;margin-top:18.503681pt;width:.48001pt;height:.12pt;mso-position-horizontal-relative:page;mso-position-vertical-relative:paragraph;z-index:-1298320" type="#_x0000_t75" stroked="false">
            <v:imagedata r:id="rId635" o:title=""/>
          </v:shape>
        </w:pict>
      </w:r>
      <w:r>
        <w:rPr/>
        <w:pict>
          <v:group style="position:absolute;margin-left:118.580002pt;margin-top:37.3437pt;width:390.6pt;height:.5pt;mso-position-horizontal-relative:page;mso-position-vertical-relative:paragraph;z-index:-1298296" coordorigin="2372,747" coordsize="7812,10">
            <v:shape style="position:absolute;left:2372;top:747;width:4760;height:10" type="#_x0000_t75" stroked="false">
              <v:imagedata r:id="rId636" o:title=""/>
            </v:shape>
            <v:shape style="position:absolute;left:7127;top:747;width:1526;height:10" type="#_x0000_t75" stroked="false">
              <v:imagedata r:id="rId637" o:title=""/>
            </v:shape>
            <v:shape style="position:absolute;left:8649;top:747;width:1534;height:10" type="#_x0000_t75" stroked="false">
              <v:imagedata r:id="rId638" o:title=""/>
            </v:shape>
            <w10:wrap type="none"/>
          </v:group>
        </w:pict>
      </w:r>
      <w:r>
        <w:rPr/>
        <w:pict>
          <v:group style="position:absolute;margin-left:118.580002pt;margin-top:56.543701pt;width:390.6pt;height:.5pt;mso-position-horizontal-relative:page;mso-position-vertical-relative:paragraph;z-index:-1298272" coordorigin="2372,1131" coordsize="7812,10">
            <v:shape style="position:absolute;left:2372;top:1131;width:4760;height:10" type="#_x0000_t75" stroked="false">
              <v:imagedata r:id="rId636" o:title=""/>
            </v:shape>
            <v:shape style="position:absolute;left:7127;top:1131;width:1526;height:10" type="#_x0000_t75" stroked="false">
              <v:imagedata r:id="rId639" o:title=""/>
            </v:shape>
            <v:shape style="position:absolute;left:8649;top:1131;width:1534;height:10" type="#_x0000_t75" stroked="false">
              <v:imagedata r:id="rId640"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三十五</w:t>
      </w:r>
      <w:r>
        <w:rPr>
          <w:rFonts w:ascii="宋体" w:hAnsi="宋体" w:cs="宋体" w:eastAsia="宋体" w:hint="default"/>
          <w:b/>
          <w:bCs/>
          <w:spacing w:val="-1"/>
          <w:sz w:val="21"/>
          <w:szCs w:val="21"/>
        </w:rPr>
        <w:t>)</w:t>
        <w:tab/>
      </w:r>
      <w:r>
        <w:rPr>
          <w:rFonts w:ascii="宋体" w:hAnsi="宋体" w:cs="宋体" w:eastAsia="宋体" w:hint="default"/>
          <w:b/>
          <w:bCs/>
          <w:sz w:val="21"/>
          <w:szCs w:val="21"/>
        </w:rPr>
        <w:t>其他综合收益</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4779"/>
        <w:gridCol w:w="1522"/>
        <w:gridCol w:w="1524"/>
      </w:tblGrid>
      <w:tr>
        <w:trPr>
          <w:trHeight w:val="397" w:hRule="exact"/>
        </w:trPr>
        <w:tc>
          <w:tcPr>
            <w:tcW w:w="4779"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7"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38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24"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38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89" w:hRule="exact"/>
        </w:trPr>
        <w:tc>
          <w:tcPr>
            <w:tcW w:w="477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外币财务报表折算差额</w:t>
            </w: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left="400" w:right="0"/>
              <w:jc w:val="left"/>
              <w:rPr>
                <w:rFonts w:ascii="Times New Roman" w:hAnsi="Times New Roman" w:cs="Times New Roman" w:eastAsia="Times New Roman" w:hint="default"/>
                <w:sz w:val="21"/>
                <w:szCs w:val="21"/>
              </w:rPr>
            </w:pPr>
            <w:r>
              <w:rPr>
                <w:rFonts w:ascii="Times New Roman"/>
                <w:sz w:val="21"/>
              </w:rPr>
              <w:t>-469,011.41</w:t>
            </w:r>
          </w:p>
        </w:tc>
        <w:tc>
          <w:tcPr>
            <w:tcW w:w="1524"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21"/>
                <w:szCs w:val="21"/>
              </w:rPr>
            </w:pPr>
            <w:r>
              <w:rPr>
                <w:rFonts w:ascii="Times New Roman"/>
                <w:spacing w:val="-1"/>
                <w:sz w:val="21"/>
              </w:rPr>
              <w:t>254,868.97</w:t>
            </w:r>
          </w:p>
        </w:tc>
      </w:tr>
      <w:tr>
        <w:trPr>
          <w:trHeight w:val="379" w:hRule="exact"/>
        </w:trPr>
        <w:tc>
          <w:tcPr>
            <w:tcW w:w="477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减：处置境外经营当期转入损益的净额</w:t>
            </w:r>
          </w:p>
        </w:tc>
        <w:tc>
          <w:tcPr>
            <w:tcW w:w="152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nil" w:sz="6" w:space="0" w:color="auto"/>
            </w:tcBorders>
          </w:tcPr>
          <w:p>
            <w:pPr/>
          </w:p>
        </w:tc>
      </w:tr>
      <w:tr>
        <w:trPr>
          <w:trHeight w:val="395" w:hRule="exact"/>
        </w:trPr>
        <w:tc>
          <w:tcPr>
            <w:tcW w:w="4779"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left="400" w:right="0"/>
              <w:jc w:val="left"/>
              <w:rPr>
                <w:rFonts w:ascii="Times New Roman" w:hAnsi="Times New Roman" w:cs="Times New Roman" w:eastAsia="Times New Roman" w:hint="default"/>
                <w:sz w:val="21"/>
                <w:szCs w:val="21"/>
              </w:rPr>
            </w:pPr>
            <w:r>
              <w:rPr>
                <w:rFonts w:ascii="Times New Roman"/>
                <w:sz w:val="21"/>
              </w:rPr>
              <w:t>-469,011.41</w:t>
            </w:r>
          </w:p>
        </w:tc>
        <w:tc>
          <w:tcPr>
            <w:tcW w:w="1524"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21"/>
                <w:szCs w:val="21"/>
              </w:rPr>
            </w:pPr>
            <w:r>
              <w:rPr>
                <w:rFonts w:ascii="Times New Roman"/>
                <w:spacing w:val="-1"/>
                <w:sz w:val="21"/>
              </w:rPr>
              <w:t>254,868.97</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400" w:val="left" w:leader="none"/>
        </w:tabs>
        <w:spacing w:before="0"/>
        <w:ind w:left="126" w:right="1782" w:firstLine="0"/>
        <w:jc w:val="left"/>
        <w:rPr>
          <w:rFonts w:ascii="宋体" w:hAnsi="宋体" w:cs="宋体" w:eastAsia="宋体" w:hint="default"/>
          <w:sz w:val="21"/>
          <w:szCs w:val="21"/>
        </w:rPr>
      </w:pPr>
      <w:r>
        <w:rPr/>
        <w:pict>
          <v:group style="position:absolute;margin-left:118.580002pt;margin-top:-42.966393pt;width:390.6pt;height:.5pt;mso-position-horizontal-relative:page;mso-position-vertical-relative:paragraph;z-index:-1298248" coordorigin="2372,-859" coordsize="7812,10">
            <v:shape style="position:absolute;left:2372;top:-859;width:4760;height:10" type="#_x0000_t75" stroked="false">
              <v:imagedata r:id="rId636" o:title=""/>
            </v:shape>
            <v:shape style="position:absolute;left:7127;top:-859;width:1526;height:10" type="#_x0000_t75" stroked="false">
              <v:imagedata r:id="rId639" o:title=""/>
            </v:shape>
            <v:shape style="position:absolute;left:8649;top:-859;width:1534;height:10" type="#_x0000_t75" stroked="false">
              <v:imagedata r:id="rId64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现金流量表项目注释</w:t>
      </w:r>
      <w:r>
        <w:rPr>
          <w:rFonts w:ascii="宋体" w:hAnsi="宋体" w:cs="宋体" w:eastAsia="宋体" w:hint="default"/>
          <w:sz w:val="21"/>
          <w:szCs w:val="21"/>
        </w:rPr>
      </w:r>
    </w:p>
    <w:p>
      <w:pPr>
        <w:tabs>
          <w:tab w:pos="1395" w:val="left" w:leader="none"/>
        </w:tabs>
        <w:spacing w:before="107"/>
        <w:ind w:left="858" w:right="1782" w:firstLine="0"/>
        <w:jc w:val="left"/>
        <w:rPr>
          <w:rFonts w:ascii="宋体" w:hAnsi="宋体" w:cs="宋体" w:eastAsia="宋体" w:hint="default"/>
          <w:sz w:val="21"/>
          <w:szCs w:val="21"/>
        </w:rPr>
      </w:pPr>
      <w:r>
        <w:rPr/>
        <w:pict>
          <v:group style="position:absolute;margin-left:385.98999pt;margin-top:22.173664pt;width:.6pt;height:80.55pt;mso-position-horizontal-relative:page;mso-position-vertical-relative:paragraph;z-index:-1298224" coordorigin="7720,443" coordsize="12,1611">
            <v:shape style="position:absolute;left:7722;top:443;width:10;height:2" type="#_x0000_t75" stroked="false">
              <v:imagedata r:id="rId641" o:title=""/>
            </v:shape>
            <v:group style="position:absolute;left:7722;top:465;width:10;height:20" coordorigin="7722,465" coordsize="10,20">
              <v:shape style="position:absolute;left:7722;top:465;width:10;height:20" coordorigin="7722,465" coordsize="10,20" path="m7722,484l7732,484,7732,465,7722,465,7722,484xe" filled="true" fillcolor="#000000" stroked="false">
                <v:path arrowok="t"/>
                <v:fill type="solid"/>
              </v:shape>
            </v:group>
            <v:group style="position:absolute;left:7722;top:484;width:10;height:20" coordorigin="7722,484" coordsize="10,20">
              <v:shape style="position:absolute;left:7722;top:484;width:10;height:20" coordorigin="7722,484" coordsize="10,20" path="m7722,503l7732,503,7732,484,7722,484,7722,503xe" filled="true" fillcolor="#000000" stroked="false">
                <v:path arrowok="t"/>
                <v:fill type="solid"/>
              </v:shape>
            </v:group>
            <v:group style="position:absolute;left:7722;top:503;width:10;height:20" coordorigin="7722,503" coordsize="10,20">
              <v:shape style="position:absolute;left:7722;top:503;width:10;height:20" coordorigin="7722,503" coordsize="10,20" path="m7722,523l7732,523,7732,503,7722,503,7722,523xe" filled="true" fillcolor="#000000" stroked="false">
                <v:path arrowok="t"/>
                <v:fill type="solid"/>
              </v:shape>
            </v:group>
            <v:group style="position:absolute;left:7722;top:523;width:10;height:20" coordorigin="7722,523" coordsize="10,20">
              <v:shape style="position:absolute;left:7722;top:523;width:10;height:20" coordorigin="7722,523" coordsize="10,20" path="m7722,542l7732,542,7732,523,7722,523,7722,542xe" filled="true" fillcolor="#000000" stroked="false">
                <v:path arrowok="t"/>
                <v:fill type="solid"/>
              </v:shape>
            </v:group>
            <v:group style="position:absolute;left:7722;top:542;width:10;height:20" coordorigin="7722,542" coordsize="10,20">
              <v:shape style="position:absolute;left:7722;top:542;width:10;height:20" coordorigin="7722,542" coordsize="10,20" path="m7722,561l7732,561,7732,542,7722,542,7722,561xe" filled="true" fillcolor="#000000" stroked="false">
                <v:path arrowok="t"/>
                <v:fill type="solid"/>
              </v:shape>
            </v:group>
            <v:group style="position:absolute;left:7722;top:561;width:10;height:20" coordorigin="7722,561" coordsize="10,20">
              <v:shape style="position:absolute;left:7722;top:561;width:10;height:20" coordorigin="7722,561" coordsize="10,20" path="m7722,580l7732,580,7732,561,7722,561,7722,580xe" filled="true" fillcolor="#000000" stroked="false">
                <v:path arrowok="t"/>
                <v:fill type="solid"/>
              </v:shape>
            </v:group>
            <v:group style="position:absolute;left:7722;top:580;width:10;height:20" coordorigin="7722,580" coordsize="10,20">
              <v:shape style="position:absolute;left:7722;top:580;width:10;height:20" coordorigin="7722,580" coordsize="10,20" path="m7722,599l7732,599,7732,580,7722,580,7722,599xe" filled="true" fillcolor="#000000" stroked="false">
                <v:path arrowok="t"/>
                <v:fill type="solid"/>
              </v:shape>
            </v:group>
            <v:group style="position:absolute;left:7722;top:599;width:10;height:20" coordorigin="7722,599" coordsize="10,20">
              <v:shape style="position:absolute;left:7722;top:599;width:10;height:20" coordorigin="7722,599" coordsize="10,20" path="m7722,619l7732,619,7732,599,7722,599,7722,619xe" filled="true" fillcolor="#000000" stroked="false">
                <v:path arrowok="t"/>
                <v:fill type="solid"/>
              </v:shape>
            </v:group>
            <v:group style="position:absolute;left:7722;top:619;width:10;height:20" coordorigin="7722,619" coordsize="10,20">
              <v:shape style="position:absolute;left:7722;top:619;width:10;height:20" coordorigin="7722,619" coordsize="10,20" path="m7722,638l7732,638,7732,619,7722,619,7722,638xe" filled="true" fillcolor="#000000" stroked="false">
                <v:path arrowok="t"/>
                <v:fill type="solid"/>
              </v:shape>
            </v:group>
            <v:group style="position:absolute;left:7722;top:638;width:10;height:20" coordorigin="7722,638" coordsize="10,20">
              <v:shape style="position:absolute;left:7722;top:638;width:10;height:20" coordorigin="7722,638" coordsize="10,20" path="m7722,657l7732,657,7732,638,7722,638,7722,657xe" filled="true" fillcolor="#000000" stroked="false">
                <v:path arrowok="t"/>
                <v:fill type="solid"/>
              </v:shape>
            </v:group>
            <v:group style="position:absolute;left:7722;top:657;width:10;height:20" coordorigin="7722,657" coordsize="10,20">
              <v:shape style="position:absolute;left:7722;top:657;width:10;height:20" coordorigin="7722,657" coordsize="10,20" path="m7722,676l7732,676,7732,657,7722,657,7722,676xe" filled="true" fillcolor="#000000" stroked="false">
                <v:path arrowok="t"/>
                <v:fill type="solid"/>
              </v:shape>
            </v:group>
            <v:group style="position:absolute;left:7722;top:676;width:10;height:20" coordorigin="7722,676" coordsize="10,20">
              <v:shape style="position:absolute;left:7722;top:676;width:10;height:20" coordorigin="7722,676" coordsize="10,20" path="m7722,695l7732,695,7732,676,7722,676,7722,695xe" filled="true" fillcolor="#000000" stroked="false">
                <v:path arrowok="t"/>
                <v:fill type="solid"/>
              </v:shape>
            </v:group>
            <v:group style="position:absolute;left:7722;top:695;width:10;height:20" coordorigin="7722,695" coordsize="10,20">
              <v:shape style="position:absolute;left:7722;top:695;width:10;height:20" coordorigin="7722,695" coordsize="10,20" path="m7722,715l7732,715,7732,695,7722,695,7722,715xe" filled="true" fillcolor="#000000" stroked="false">
                <v:path arrowok="t"/>
                <v:fill type="solid"/>
              </v:shape>
            </v:group>
            <v:group style="position:absolute;left:7722;top:715;width:10;height:20" coordorigin="7722,715" coordsize="10,20">
              <v:shape style="position:absolute;left:7722;top:715;width:10;height:20" coordorigin="7722,715" coordsize="10,20" path="m7722,734l7732,734,7732,715,7722,715,7722,734xe" filled="true" fillcolor="#000000" stroked="false">
                <v:path arrowok="t"/>
                <v:fill type="solid"/>
              </v:shape>
              <v:shape style="position:absolute;left:7720;top:753;width:12;height:12" type="#_x0000_t75" stroked="false">
                <v:imagedata r:id="rId642" o:title=""/>
              </v:shape>
            </v:group>
            <v:group style="position:absolute;left:7722;top:784;width:10;height:20" coordorigin="7722,784" coordsize="10,20">
              <v:shape style="position:absolute;left:7722;top:784;width:10;height:20" coordorigin="7722,784" coordsize="10,20" path="m7722,803l7732,803,7732,784,7722,784,7722,803xe" filled="true" fillcolor="#000000" stroked="false">
                <v:path arrowok="t"/>
                <v:fill type="solid"/>
              </v:shape>
            </v:group>
            <v:group style="position:absolute;left:7722;top:803;width:10;height:20" coordorigin="7722,803" coordsize="10,20">
              <v:shape style="position:absolute;left:7722;top:803;width:10;height:20" coordorigin="7722,803" coordsize="10,20" path="m7722,823l7732,823,7732,803,7722,803,7722,823xe" filled="true" fillcolor="#000000" stroked="false">
                <v:path arrowok="t"/>
                <v:fill type="solid"/>
              </v:shape>
            </v:group>
            <v:group style="position:absolute;left:7722;top:823;width:10;height:20" coordorigin="7722,823" coordsize="10,20">
              <v:shape style="position:absolute;left:7722;top:823;width:10;height:20" coordorigin="7722,823" coordsize="10,20" path="m7722,842l7732,842,7732,823,7722,823,7722,842xe" filled="true" fillcolor="#000000" stroked="false">
                <v:path arrowok="t"/>
                <v:fill type="solid"/>
              </v:shape>
            </v:group>
            <v:group style="position:absolute;left:7722;top:842;width:10;height:20" coordorigin="7722,842" coordsize="10,20">
              <v:shape style="position:absolute;left:7722;top:842;width:10;height:20" coordorigin="7722,842" coordsize="10,20" path="m7722,861l7732,861,7732,842,7722,842,7722,861xe" filled="true" fillcolor="#000000" stroked="false">
                <v:path arrowok="t"/>
                <v:fill type="solid"/>
              </v:shape>
            </v:group>
            <v:group style="position:absolute;left:7722;top:861;width:10;height:20" coordorigin="7722,861" coordsize="10,20">
              <v:shape style="position:absolute;left:7722;top:861;width:10;height:20" coordorigin="7722,861" coordsize="10,20" path="m7722,880l7732,880,7732,861,7722,861,7722,880xe" filled="true" fillcolor="#000000" stroked="false">
                <v:path arrowok="t"/>
                <v:fill type="solid"/>
              </v:shape>
            </v:group>
            <v:group style="position:absolute;left:7722;top:880;width:10;height:20" coordorigin="7722,880" coordsize="10,20">
              <v:shape style="position:absolute;left:7722;top:880;width:10;height:20" coordorigin="7722,880" coordsize="10,20" path="m7722,899l7732,899,7732,880,7722,880,7722,899xe" filled="true" fillcolor="#000000" stroked="false">
                <v:path arrowok="t"/>
                <v:fill type="solid"/>
              </v:shape>
            </v:group>
            <v:group style="position:absolute;left:7722;top:899;width:10;height:20" coordorigin="7722,899" coordsize="10,20">
              <v:shape style="position:absolute;left:7722;top:899;width:10;height:20" coordorigin="7722,899" coordsize="10,20" path="m7722,919l7732,919,7732,899,7722,899,7722,919xe" filled="true" fillcolor="#000000" stroked="false">
                <v:path arrowok="t"/>
                <v:fill type="solid"/>
              </v:shape>
            </v:group>
            <v:group style="position:absolute;left:7722;top:919;width:10;height:20" coordorigin="7722,919" coordsize="10,20">
              <v:shape style="position:absolute;left:7722;top:919;width:10;height:20" coordorigin="7722,919" coordsize="10,20" path="m7722,938l7732,938,7732,919,7722,919,7722,938xe" filled="true" fillcolor="#000000" stroked="false">
                <v:path arrowok="t"/>
                <v:fill type="solid"/>
              </v:shape>
            </v:group>
            <v:group style="position:absolute;left:7722;top:938;width:10;height:20" coordorigin="7722,938" coordsize="10,20">
              <v:shape style="position:absolute;left:7722;top:938;width:10;height:20" coordorigin="7722,938" coordsize="10,20" path="m7722,957l7732,957,7732,938,7722,938,7722,957xe" filled="true" fillcolor="#000000" stroked="false">
                <v:path arrowok="t"/>
                <v:fill type="solid"/>
              </v:shape>
            </v:group>
            <v:group style="position:absolute;left:7722;top:957;width:10;height:20" coordorigin="7722,957" coordsize="10,20">
              <v:shape style="position:absolute;left:7722;top:957;width:10;height:20" coordorigin="7722,957" coordsize="10,20" path="m7722,976l7732,976,7732,957,7722,957,7722,976xe" filled="true" fillcolor="#000000" stroked="false">
                <v:path arrowok="t"/>
                <v:fill type="solid"/>
              </v:shape>
            </v:group>
            <v:group style="position:absolute;left:7722;top:976;width:10;height:20" coordorigin="7722,976" coordsize="10,20">
              <v:shape style="position:absolute;left:7722;top:976;width:10;height:20" coordorigin="7722,976" coordsize="10,20" path="m7722,995l7732,995,7732,976,7722,976,7722,995xe" filled="true" fillcolor="#000000" stroked="false">
                <v:path arrowok="t"/>
                <v:fill type="solid"/>
              </v:shape>
            </v:group>
            <v:group style="position:absolute;left:7722;top:995;width:10;height:20" coordorigin="7722,995" coordsize="10,20">
              <v:shape style="position:absolute;left:7722;top:995;width:10;height:20" coordorigin="7722,995" coordsize="10,20" path="m7722,1015l7732,1015,7732,995,7722,995,7722,1015xe" filled="true" fillcolor="#000000" stroked="false">
                <v:path arrowok="t"/>
                <v:fill type="solid"/>
              </v:shape>
            </v:group>
            <v:group style="position:absolute;left:7722;top:1015;width:10;height:20" coordorigin="7722,1015" coordsize="10,20">
              <v:shape style="position:absolute;left:7722;top:1015;width:10;height:20" coordorigin="7722,1015" coordsize="10,20" path="m7722,1034l7732,1034,7732,1015,7722,1015,7722,1034xe" filled="true" fillcolor="#000000" stroked="false">
                <v:path arrowok="t"/>
                <v:fill type="solid"/>
              </v:shape>
            </v:group>
            <v:group style="position:absolute;left:7722;top:1034;width:10;height:20" coordorigin="7722,1034" coordsize="10,20">
              <v:shape style="position:absolute;left:7722;top:1034;width:10;height:20" coordorigin="7722,1034" coordsize="10,20" path="m7722,1053l7732,1053,7732,1034,7722,1034,7722,1053xe" filled="true" fillcolor="#000000" stroked="false">
                <v:path arrowok="t"/>
                <v:fill type="solid"/>
              </v:shape>
              <v:shape style="position:absolute;left:7720;top:1079;width:2;height:10" type="#_x0000_t75" stroked="false">
                <v:imagedata r:id="rId643" o:title=""/>
              </v:shape>
            </v:group>
            <v:group style="position:absolute;left:7722;top:1108;width:10;height:20" coordorigin="7722,1108" coordsize="10,20">
              <v:shape style="position:absolute;left:7722;top:1108;width:10;height:20" coordorigin="7722,1108" coordsize="10,20" path="m7722,1127l7732,1127,7732,1108,7722,1108,7722,1127xe" filled="true" fillcolor="#000000" stroked="false">
                <v:path arrowok="t"/>
                <v:fill type="solid"/>
              </v:shape>
            </v:group>
            <v:group style="position:absolute;left:7722;top:1127;width:10;height:20" coordorigin="7722,1127" coordsize="10,20">
              <v:shape style="position:absolute;left:7722;top:1127;width:10;height:20" coordorigin="7722,1127" coordsize="10,20" path="m7722,1147l7732,1147,7732,1127,7722,1127,7722,1147xe" filled="true" fillcolor="#000000" stroked="false">
                <v:path arrowok="t"/>
                <v:fill type="solid"/>
              </v:shape>
            </v:group>
            <v:group style="position:absolute;left:7722;top:1147;width:10;height:20" coordorigin="7722,1147" coordsize="10,20">
              <v:shape style="position:absolute;left:7722;top:1147;width:10;height:20" coordorigin="7722,1147" coordsize="10,20" path="m7722,1166l7732,1166,7732,1147,7722,1147,7722,1166xe" filled="true" fillcolor="#000000" stroked="false">
                <v:path arrowok="t"/>
                <v:fill type="solid"/>
              </v:shape>
            </v:group>
            <v:group style="position:absolute;left:7722;top:1166;width:10;height:20" coordorigin="7722,1166" coordsize="10,20">
              <v:shape style="position:absolute;left:7722;top:1166;width:10;height:20" coordorigin="7722,1166" coordsize="10,20" path="m7722,1185l7732,1185,7732,1166,7722,1166,7722,1185xe" filled="true" fillcolor="#000000" stroked="false">
                <v:path arrowok="t"/>
                <v:fill type="solid"/>
              </v:shape>
            </v:group>
            <v:group style="position:absolute;left:7722;top:1185;width:10;height:20" coordorigin="7722,1185" coordsize="10,20">
              <v:shape style="position:absolute;left:7722;top:1185;width:10;height:20" coordorigin="7722,1185" coordsize="10,20" path="m7722,1204l7732,1204,7732,1185,7722,1185,7722,1204xe" filled="true" fillcolor="#000000" stroked="false">
                <v:path arrowok="t"/>
                <v:fill type="solid"/>
              </v:shape>
            </v:group>
            <v:group style="position:absolute;left:7722;top:1204;width:10;height:20" coordorigin="7722,1204" coordsize="10,20">
              <v:shape style="position:absolute;left:7722;top:1204;width:10;height:20" coordorigin="7722,1204" coordsize="10,20" path="m7722,1223l7732,1223,7732,1204,7722,1204,7722,1223xe" filled="true" fillcolor="#000000" stroked="false">
                <v:path arrowok="t"/>
                <v:fill type="solid"/>
              </v:shape>
            </v:group>
            <v:group style="position:absolute;left:7722;top:1223;width:10;height:20" coordorigin="7722,1223" coordsize="10,20">
              <v:shape style="position:absolute;left:7722;top:1223;width:10;height:20" coordorigin="7722,1223" coordsize="10,20" path="m7722,1243l7732,1243,7732,1223,7722,1223,7722,1243xe" filled="true" fillcolor="#000000" stroked="false">
                <v:path arrowok="t"/>
                <v:fill type="solid"/>
              </v:shape>
            </v:group>
            <v:group style="position:absolute;left:7722;top:1243;width:10;height:20" coordorigin="7722,1243" coordsize="10,20">
              <v:shape style="position:absolute;left:7722;top:1243;width:10;height:20" coordorigin="7722,1243" coordsize="10,20" path="m7722,1262l7732,1262,7732,1243,7722,1243,7722,1262xe" filled="true" fillcolor="#000000" stroked="false">
                <v:path arrowok="t"/>
                <v:fill type="solid"/>
              </v:shape>
            </v:group>
            <v:group style="position:absolute;left:7722;top:1262;width:10;height:20" coordorigin="7722,1262" coordsize="10,20">
              <v:shape style="position:absolute;left:7722;top:1262;width:10;height:20" coordorigin="7722,1262" coordsize="10,20" path="m7722,1281l7732,1281,7732,1262,7722,1262,7722,1281xe" filled="true" fillcolor="#000000" stroked="false">
                <v:path arrowok="t"/>
                <v:fill type="solid"/>
              </v:shape>
            </v:group>
            <v:group style="position:absolute;left:7722;top:1281;width:10;height:20" coordorigin="7722,1281" coordsize="10,20">
              <v:shape style="position:absolute;left:7722;top:1281;width:10;height:20" coordorigin="7722,1281" coordsize="10,20" path="m7722,1300l7732,1300,7732,1281,7722,1281,7722,1300xe" filled="true" fillcolor="#000000" stroked="false">
                <v:path arrowok="t"/>
                <v:fill type="solid"/>
              </v:shape>
            </v:group>
            <v:group style="position:absolute;left:7722;top:1300;width:10;height:20" coordorigin="7722,1300" coordsize="10,20">
              <v:shape style="position:absolute;left:7722;top:1300;width:10;height:20" coordorigin="7722,1300" coordsize="10,20" path="m7722,1319l7732,1319,7732,1300,7722,1300,7722,1319xe" filled="true" fillcolor="#000000" stroked="false">
                <v:path arrowok="t"/>
                <v:fill type="solid"/>
              </v:shape>
            </v:group>
            <v:group style="position:absolute;left:7722;top:1319;width:10;height:20" coordorigin="7722,1319" coordsize="10,20">
              <v:shape style="position:absolute;left:7722;top:1319;width:10;height:20" coordorigin="7722,1319" coordsize="10,20" path="m7722,1339l7732,1339,7732,1319,7722,1319,7722,1339xe" filled="true" fillcolor="#000000" stroked="false">
                <v:path arrowok="t"/>
                <v:fill type="solid"/>
              </v:shape>
            </v:group>
            <v:group style="position:absolute;left:7722;top:1339;width:10;height:20" coordorigin="7722,1339" coordsize="10,20">
              <v:shape style="position:absolute;left:7722;top:1339;width:10;height:20" coordorigin="7722,1339" coordsize="10,20" path="m7722,1358l7732,1358,7732,1339,7722,1339,7722,1358xe" filled="true" fillcolor="#000000" stroked="false">
                <v:path arrowok="t"/>
                <v:fill type="solid"/>
              </v:shape>
            </v:group>
            <v:group style="position:absolute;left:7722;top:1358;width:10;height:20" coordorigin="7722,1358" coordsize="10,20">
              <v:shape style="position:absolute;left:7722;top:1358;width:10;height:20" coordorigin="7722,1358" coordsize="10,20" path="m7722,1377l7732,1377,7732,1358,7722,1358,7722,1377xe" filled="true" fillcolor="#000000" stroked="false">
                <v:path arrowok="t"/>
                <v:fill type="solid"/>
              </v:shape>
              <v:shape style="position:absolute;left:7720;top:1401;width:2;height:10" type="#_x0000_t75" stroked="false">
                <v:imagedata r:id="rId643" o:title=""/>
              </v:shape>
            </v:group>
            <v:group style="position:absolute;left:7722;top:1430;width:10;height:20" coordorigin="7722,1430" coordsize="10,20">
              <v:shape style="position:absolute;left:7722;top:1430;width:10;height:20" coordorigin="7722,1430" coordsize="10,20" path="m7722,1449l7732,1449,7732,1430,7722,1430,7722,1449xe" filled="true" fillcolor="#000000" stroked="false">
                <v:path arrowok="t"/>
                <v:fill type="solid"/>
              </v:shape>
            </v:group>
            <v:group style="position:absolute;left:7722;top:1449;width:10;height:20" coordorigin="7722,1449" coordsize="10,20">
              <v:shape style="position:absolute;left:7722;top:1449;width:10;height:20" coordorigin="7722,1449" coordsize="10,20" path="m7722,1468l7732,1468,7732,1449,7722,1449,7722,1468xe" filled="true" fillcolor="#000000" stroked="false">
                <v:path arrowok="t"/>
                <v:fill type="solid"/>
              </v:shape>
            </v:group>
            <v:group style="position:absolute;left:7722;top:1468;width:10;height:20" coordorigin="7722,1468" coordsize="10,20">
              <v:shape style="position:absolute;left:7722;top:1468;width:10;height:20" coordorigin="7722,1468" coordsize="10,20" path="m7722,1487l7732,1487,7732,1468,7722,1468,7722,1487xe" filled="true" fillcolor="#000000" stroked="false">
                <v:path arrowok="t"/>
                <v:fill type="solid"/>
              </v:shape>
            </v:group>
            <v:group style="position:absolute;left:7722;top:1487;width:10;height:20" coordorigin="7722,1487" coordsize="10,20">
              <v:shape style="position:absolute;left:7722;top:1487;width:10;height:20" coordorigin="7722,1487" coordsize="10,20" path="m7722,1507l7732,1507,7732,1487,7722,1487,7722,1507xe" filled="true" fillcolor="#000000" stroked="false">
                <v:path arrowok="t"/>
                <v:fill type="solid"/>
              </v:shape>
            </v:group>
            <v:group style="position:absolute;left:7722;top:1507;width:10;height:20" coordorigin="7722,1507" coordsize="10,20">
              <v:shape style="position:absolute;left:7722;top:1507;width:10;height:20" coordorigin="7722,1507" coordsize="10,20" path="m7722,1526l7732,1526,7732,1507,7722,1507,7722,1526xe" filled="true" fillcolor="#000000" stroked="false">
                <v:path arrowok="t"/>
                <v:fill type="solid"/>
              </v:shape>
            </v:group>
            <v:group style="position:absolute;left:7722;top:1526;width:10;height:20" coordorigin="7722,1526" coordsize="10,20">
              <v:shape style="position:absolute;left:7722;top:1526;width:10;height:20" coordorigin="7722,1526" coordsize="10,20" path="m7722,1545l7732,1545,7732,1526,7722,1526,7722,1545xe" filled="true" fillcolor="#000000" stroked="false">
                <v:path arrowok="t"/>
                <v:fill type="solid"/>
              </v:shape>
            </v:group>
            <v:group style="position:absolute;left:7722;top:1545;width:10;height:20" coordorigin="7722,1545" coordsize="10,20">
              <v:shape style="position:absolute;left:7722;top:1545;width:10;height:20" coordorigin="7722,1545" coordsize="10,20" path="m7722,1564l7732,1564,7732,1545,7722,1545,7722,1564xe" filled="true" fillcolor="#000000" stroked="false">
                <v:path arrowok="t"/>
                <v:fill type="solid"/>
              </v:shape>
            </v:group>
            <v:group style="position:absolute;left:7722;top:1564;width:10;height:20" coordorigin="7722,1564" coordsize="10,20">
              <v:shape style="position:absolute;left:7722;top:1564;width:10;height:20" coordorigin="7722,1564" coordsize="10,20" path="m7722,1583l7732,1583,7732,1564,7722,1564,7722,1583xe" filled="true" fillcolor="#000000" stroked="false">
                <v:path arrowok="t"/>
                <v:fill type="solid"/>
              </v:shape>
            </v:group>
            <v:group style="position:absolute;left:7722;top:1583;width:10;height:20" coordorigin="7722,1583" coordsize="10,20">
              <v:shape style="position:absolute;left:7722;top:1583;width:10;height:20" coordorigin="7722,1583" coordsize="10,20" path="m7722,1603l7732,1603,7732,1583,7722,1583,7722,1603xe" filled="true" fillcolor="#000000" stroked="false">
                <v:path arrowok="t"/>
                <v:fill type="solid"/>
              </v:shape>
            </v:group>
            <v:group style="position:absolute;left:7722;top:1603;width:10;height:20" coordorigin="7722,1603" coordsize="10,20">
              <v:shape style="position:absolute;left:7722;top:1603;width:10;height:20" coordorigin="7722,1603" coordsize="10,20" path="m7722,1622l7732,1622,7732,1603,7722,1603,7722,1622xe" filled="true" fillcolor="#000000" stroked="false">
                <v:path arrowok="t"/>
                <v:fill type="solid"/>
              </v:shape>
            </v:group>
            <v:group style="position:absolute;left:7722;top:1622;width:10;height:20" coordorigin="7722,1622" coordsize="10,20">
              <v:shape style="position:absolute;left:7722;top:1622;width:10;height:20" coordorigin="7722,1622" coordsize="10,20" path="m7722,1641l7732,1641,7732,1622,7722,1622,7722,1641xe" filled="true" fillcolor="#000000" stroked="false">
                <v:path arrowok="t"/>
                <v:fill type="solid"/>
              </v:shape>
            </v:group>
            <v:group style="position:absolute;left:7722;top:1641;width:10;height:20" coordorigin="7722,1641" coordsize="10,20">
              <v:shape style="position:absolute;left:7722;top:1641;width:10;height:20" coordorigin="7722,1641" coordsize="10,20" path="m7722,1660l7732,1660,7732,1641,7722,1641,7722,1660xe" filled="true" fillcolor="#000000" stroked="false">
                <v:path arrowok="t"/>
                <v:fill type="solid"/>
              </v:shape>
            </v:group>
            <v:group style="position:absolute;left:7722;top:1660;width:10;height:20" coordorigin="7722,1660" coordsize="10,20">
              <v:shape style="position:absolute;left:7722;top:1660;width:10;height:20" coordorigin="7722,1660" coordsize="10,20" path="m7722,1679l7732,1679,7732,1660,7722,1660,7722,1679xe" filled="true" fillcolor="#000000" stroked="false">
                <v:path arrowok="t"/>
                <v:fill type="solid"/>
              </v:shape>
            </v:group>
            <v:group style="position:absolute;left:7722;top:1679;width:10;height:20" coordorigin="7722,1679" coordsize="10,20">
              <v:shape style="position:absolute;left:7722;top:1679;width:10;height:20" coordorigin="7722,1679" coordsize="10,20" path="m7722,1699l7732,1699,7732,1679,7722,1679,7722,1699xe" filled="true" fillcolor="#000000" stroked="false">
                <v:path arrowok="t"/>
                <v:fill type="solid"/>
              </v:shape>
              <v:shape style="position:absolute;left:7720;top:1718;width:12;height:14" type="#_x0000_t75" stroked="false">
                <v:imagedata r:id="rId644" o:title=""/>
              </v:shape>
            </v:group>
            <v:group style="position:absolute;left:7722;top:1751;width:10;height:20" coordorigin="7722,1751" coordsize="10,20">
              <v:shape style="position:absolute;left:7722;top:1751;width:10;height:20" coordorigin="7722,1751" coordsize="10,20" path="m7722,1771l7732,1771,7732,1751,7722,1751,7722,1771xe" filled="true" fillcolor="#000000" stroked="false">
                <v:path arrowok="t"/>
                <v:fill type="solid"/>
              </v:shape>
            </v:group>
            <v:group style="position:absolute;left:7722;top:1771;width:10;height:20" coordorigin="7722,1771" coordsize="10,20">
              <v:shape style="position:absolute;left:7722;top:1771;width:10;height:20" coordorigin="7722,1771" coordsize="10,20" path="m7722,1790l7732,1790,7732,1771,7722,1771,7722,1790xe" filled="true" fillcolor="#000000" stroked="false">
                <v:path arrowok="t"/>
                <v:fill type="solid"/>
              </v:shape>
            </v:group>
            <v:group style="position:absolute;left:7722;top:1790;width:10;height:20" coordorigin="7722,1790" coordsize="10,20">
              <v:shape style="position:absolute;left:7722;top:1790;width:10;height:20" coordorigin="7722,1790" coordsize="10,20" path="m7722,1809l7732,1809,7732,1790,7722,1790,7722,1809xe" filled="true" fillcolor="#000000" stroked="false">
                <v:path arrowok="t"/>
                <v:fill type="solid"/>
              </v:shape>
            </v:group>
            <v:group style="position:absolute;left:7722;top:1809;width:10;height:20" coordorigin="7722,1809" coordsize="10,20">
              <v:shape style="position:absolute;left:7722;top:1809;width:10;height:20" coordorigin="7722,1809" coordsize="10,20" path="m7722,1828l7732,1828,7732,1809,7722,1809,7722,1828xe" filled="true" fillcolor="#000000" stroked="false">
                <v:path arrowok="t"/>
                <v:fill type="solid"/>
              </v:shape>
            </v:group>
            <v:group style="position:absolute;left:7722;top:1828;width:10;height:20" coordorigin="7722,1828" coordsize="10,20">
              <v:shape style="position:absolute;left:7722;top:1828;width:10;height:20" coordorigin="7722,1828" coordsize="10,20" path="m7722,1847l7732,1847,7732,1828,7722,1828,7722,1847xe" filled="true" fillcolor="#000000" stroked="false">
                <v:path arrowok="t"/>
                <v:fill type="solid"/>
              </v:shape>
            </v:group>
            <v:group style="position:absolute;left:7722;top:1847;width:10;height:20" coordorigin="7722,1847" coordsize="10,20">
              <v:shape style="position:absolute;left:7722;top:1847;width:10;height:20" coordorigin="7722,1847" coordsize="10,20" path="m7722,1867l7732,1867,7732,1847,7722,1847,7722,1867xe" filled="true" fillcolor="#000000" stroked="false">
                <v:path arrowok="t"/>
                <v:fill type="solid"/>
              </v:shape>
            </v:group>
            <v:group style="position:absolute;left:7722;top:1867;width:10;height:20" coordorigin="7722,1867" coordsize="10,20">
              <v:shape style="position:absolute;left:7722;top:1867;width:10;height:20" coordorigin="7722,1867" coordsize="10,20" path="m7722,1886l7732,1886,7732,1867,7722,1867,7722,1886xe" filled="true" fillcolor="#000000" stroked="false">
                <v:path arrowok="t"/>
                <v:fill type="solid"/>
              </v:shape>
            </v:group>
            <v:group style="position:absolute;left:7722;top:1886;width:10;height:20" coordorigin="7722,1886" coordsize="10,20">
              <v:shape style="position:absolute;left:7722;top:1886;width:10;height:20" coordorigin="7722,1886" coordsize="10,20" path="m7722,1905l7732,1905,7732,1886,7722,1886,7722,1905xe" filled="true" fillcolor="#000000" stroked="false">
                <v:path arrowok="t"/>
                <v:fill type="solid"/>
              </v:shape>
            </v:group>
            <v:group style="position:absolute;left:7722;top:1905;width:10;height:20" coordorigin="7722,1905" coordsize="10,20">
              <v:shape style="position:absolute;left:7722;top:1905;width:10;height:20" coordorigin="7722,1905" coordsize="10,20" path="m7722,1924l7732,1924,7732,1905,7722,1905,7722,1924xe" filled="true" fillcolor="#000000" stroked="false">
                <v:path arrowok="t"/>
                <v:fill type="solid"/>
              </v:shape>
            </v:group>
            <v:group style="position:absolute;left:7722;top:1924;width:10;height:20" coordorigin="7722,1924" coordsize="10,20">
              <v:shape style="position:absolute;left:7722;top:1924;width:10;height:20" coordorigin="7722,1924" coordsize="10,20" path="m7722,1943l7732,1943,7732,1924,7722,1924,7722,1943xe" filled="true" fillcolor="#000000" stroked="false">
                <v:path arrowok="t"/>
                <v:fill type="solid"/>
              </v:shape>
            </v:group>
            <v:group style="position:absolute;left:7722;top:1943;width:10;height:20" coordorigin="7722,1943" coordsize="10,20">
              <v:shape style="position:absolute;left:7722;top:1943;width:10;height:20" coordorigin="7722,1943" coordsize="10,20" path="m7722,1963l7732,1963,7732,1943,7722,1943,7722,1963xe" filled="true" fillcolor="#000000" stroked="false">
                <v:path arrowok="t"/>
                <v:fill type="solid"/>
              </v:shape>
            </v:group>
            <v:group style="position:absolute;left:7722;top:1963;width:10;height:20" coordorigin="7722,1963" coordsize="10,20">
              <v:shape style="position:absolute;left:7722;top:1963;width:10;height:20" coordorigin="7722,1963" coordsize="10,20" path="m7722,1982l7732,1982,7732,1963,7722,1963,7722,1982xe" filled="true" fillcolor="#000000" stroked="false">
                <v:path arrowok="t"/>
                <v:fill type="solid"/>
              </v:shape>
            </v:group>
            <v:group style="position:absolute;left:7722;top:1982;width:10;height:20" coordorigin="7722,1982" coordsize="10,20">
              <v:shape style="position:absolute;left:7722;top:1982;width:10;height:20" coordorigin="7722,1982" coordsize="10,20" path="m7722,2001l7732,2001,7732,1982,7722,1982,7722,2001xe" filled="true" fillcolor="#000000" stroked="false">
                <v:path arrowok="t"/>
                <v:fill type="solid"/>
              </v:shape>
            </v:group>
            <v:group style="position:absolute;left:7722;top:2001;width:10;height:20" coordorigin="7722,2001" coordsize="10,20">
              <v:shape style="position:absolute;left:7722;top:2001;width:10;height:20" coordorigin="7722,2001" coordsize="10,20" path="m7722,2020l7732,2020,7732,2001,7722,2001,7722,2020xe" filled="true" fillcolor="#000000" stroked="false">
                <v:path arrowok="t"/>
                <v:fill type="solid"/>
              </v:shape>
              <v:shape style="position:absolute;left:7720;top:2044;width:2;height:10" type="#_x0000_t75" stroked="false">
                <v:imagedata r:id="rId643" o:title=""/>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收到的其他与经营活动有关的现金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21" w:type="dxa"/>
        <w:tblLayout w:type="fixed"/>
        <w:tblCellMar>
          <w:top w:w="0" w:type="dxa"/>
          <w:left w:w="0" w:type="dxa"/>
          <w:bottom w:w="0" w:type="dxa"/>
          <w:right w:w="0" w:type="dxa"/>
        </w:tblCellMar>
        <w:tblLook w:val="01E0"/>
      </w:tblPr>
      <w:tblGrid>
        <w:gridCol w:w="4611"/>
        <w:gridCol w:w="3142"/>
      </w:tblGrid>
      <w:tr>
        <w:trPr>
          <w:trHeight w:val="331" w:hRule="exact"/>
        </w:trPr>
        <w:tc>
          <w:tcPr>
            <w:tcW w:w="4611" w:type="dxa"/>
            <w:tcBorders>
              <w:top w:val="single" w:sz="12" w:space="0" w:color="000000"/>
              <w:left w:val="nil" w:sz="6" w:space="0" w:color="auto"/>
              <w:bottom w:val="single" w:sz="4" w:space="0" w:color="000000"/>
              <w:right w:val="nil" w:sz="6" w:space="0" w:color="auto"/>
            </w:tcBorders>
          </w:tcPr>
          <w:p>
            <w:pPr>
              <w:pStyle w:val="TableParagraph"/>
              <w:tabs>
                <w:tab w:pos="631" w:val="left" w:leader="none"/>
              </w:tabs>
              <w:spacing w:line="262" w:lineRule="exact"/>
              <w:ind w:right="151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142" w:type="dxa"/>
            <w:tcBorders>
              <w:top w:val="single" w:sz="12" w:space="0" w:color="000000"/>
              <w:left w:val="nil" w:sz="6" w:space="0" w:color="auto"/>
              <w:bottom w:val="single" w:sz="8" w:space="0" w:color="000000"/>
              <w:right w:val="nil" w:sz="6" w:space="0" w:color="auto"/>
            </w:tcBorders>
          </w:tcPr>
          <w:p>
            <w:pPr>
              <w:pStyle w:val="TableParagraph"/>
              <w:spacing w:line="262" w:lineRule="exact"/>
              <w:ind w:left="1516"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32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65" w:lineRule="exact"/>
              <w:ind w:left="107"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49" name="image618.png" descr=""/>
                  <wp:cNvGraphicFramePr>
                    <a:graphicFrameLocks noChangeAspect="1"/>
                  </wp:cNvGraphicFramePr>
                  <a:graphic>
                    <a:graphicData uri="http://schemas.openxmlformats.org/drawingml/2006/picture">
                      <pic:pic>
                        <pic:nvPicPr>
                          <pic:cNvPr id="50" name="image618.png"/>
                          <pic:cNvPicPr/>
                        </pic:nvPicPr>
                        <pic:blipFill>
                          <a:blip r:embed="rId645"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6"/>
              <w:ind w:right="105"/>
              <w:jc w:val="right"/>
              <w:rPr>
                <w:rFonts w:ascii="Times New Roman" w:hAnsi="Times New Roman" w:cs="Times New Roman" w:eastAsia="Times New Roman" w:hint="default"/>
                <w:sz w:val="21"/>
                <w:szCs w:val="21"/>
              </w:rPr>
            </w:pPr>
            <w:r>
              <w:rPr>
                <w:rFonts w:ascii="Times New Roman"/>
                <w:spacing w:val="-1"/>
                <w:sz w:val="21"/>
              </w:rPr>
              <w:t>1,506,805.19</w:t>
            </w:r>
          </w:p>
        </w:tc>
      </w:tr>
      <w:tr>
        <w:trPr>
          <w:trHeight w:val="322"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62" w:lineRule="exact"/>
              <w:ind w:left="107"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51" name="image618.png" descr=""/>
                  <wp:cNvGraphicFramePr>
                    <a:graphicFrameLocks noChangeAspect="1"/>
                  </wp:cNvGraphicFramePr>
                  <a:graphic>
                    <a:graphicData uri="http://schemas.openxmlformats.org/drawingml/2006/picture">
                      <pic:pic>
                        <pic:nvPicPr>
                          <pic:cNvPr id="52" name="image618.png"/>
                          <pic:cNvPicPr/>
                        </pic:nvPicPr>
                        <pic:blipFill>
                          <a:blip r:embed="rId645"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4"/>
              <w:ind w:right="105"/>
              <w:jc w:val="right"/>
              <w:rPr>
                <w:rFonts w:ascii="Times New Roman" w:hAnsi="Times New Roman" w:cs="Times New Roman" w:eastAsia="Times New Roman" w:hint="default"/>
                <w:sz w:val="21"/>
                <w:szCs w:val="21"/>
              </w:rPr>
            </w:pPr>
            <w:r>
              <w:rPr>
                <w:rFonts w:ascii="Times New Roman"/>
                <w:spacing w:val="-1"/>
                <w:sz w:val="21"/>
              </w:rPr>
              <w:t>538,643.63</w:t>
            </w:r>
          </w:p>
        </w:tc>
      </w:tr>
      <w:tr>
        <w:trPr>
          <w:trHeight w:val="322"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62" w:lineRule="exact"/>
              <w:ind w:left="107" w:right="0"/>
              <w:jc w:val="left"/>
              <w:rPr>
                <w:rFonts w:ascii="宋体" w:hAnsi="宋体" w:cs="宋体" w:eastAsia="宋体" w:hint="default"/>
                <w:sz w:val="21"/>
                <w:szCs w:val="21"/>
              </w:rPr>
            </w:pPr>
            <w:r>
              <w:rPr>
                <w:rFonts w:ascii="宋体" w:hAnsi="宋体" w:cs="宋体" w:eastAsia="宋体" w:hint="default"/>
                <w:sz w:val="21"/>
                <w:szCs w:val="21"/>
              </w:rPr>
              <w:t>研发项目补贴</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53" name="image618.png" descr=""/>
                  <wp:cNvGraphicFramePr>
                    <a:graphicFrameLocks noChangeAspect="1"/>
                  </wp:cNvGraphicFramePr>
                  <a:graphic>
                    <a:graphicData uri="http://schemas.openxmlformats.org/drawingml/2006/picture">
                      <pic:pic>
                        <pic:nvPicPr>
                          <pic:cNvPr id="54" name="image618.png"/>
                          <pic:cNvPicPr/>
                        </pic:nvPicPr>
                        <pic:blipFill>
                          <a:blip r:embed="rId645"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4"/>
              <w:ind w:right="105"/>
              <w:jc w:val="right"/>
              <w:rPr>
                <w:rFonts w:ascii="Times New Roman" w:hAnsi="Times New Roman" w:cs="Times New Roman" w:eastAsia="Times New Roman" w:hint="default"/>
                <w:sz w:val="21"/>
                <w:szCs w:val="21"/>
              </w:rPr>
            </w:pPr>
            <w:r>
              <w:rPr>
                <w:rFonts w:ascii="Times New Roman"/>
                <w:spacing w:val="-1"/>
                <w:sz w:val="21"/>
              </w:rPr>
              <w:t>6,000,000.00</w:t>
            </w:r>
          </w:p>
        </w:tc>
      </w:tr>
      <w:tr>
        <w:trPr>
          <w:trHeight w:val="322"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62" w:lineRule="exact"/>
              <w:ind w:left="107" w:right="0"/>
              <w:jc w:val="left"/>
              <w:rPr>
                <w:rFonts w:ascii="宋体" w:hAnsi="宋体" w:cs="宋体" w:eastAsia="宋体" w:hint="default"/>
                <w:sz w:val="21"/>
                <w:szCs w:val="21"/>
              </w:rPr>
            </w:pPr>
            <w:r>
              <w:rPr>
                <w:rFonts w:ascii="宋体" w:hAnsi="宋体" w:cs="宋体" w:eastAsia="宋体" w:hint="default"/>
                <w:sz w:val="21"/>
                <w:szCs w:val="21"/>
              </w:rPr>
              <w:t>其他企业间往来</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55" name="image618.png" descr=""/>
                  <wp:cNvGraphicFramePr>
                    <a:graphicFrameLocks noChangeAspect="1"/>
                  </wp:cNvGraphicFramePr>
                  <a:graphic>
                    <a:graphicData uri="http://schemas.openxmlformats.org/drawingml/2006/picture">
                      <pic:pic>
                        <pic:nvPicPr>
                          <pic:cNvPr id="56" name="image618.png"/>
                          <pic:cNvPicPr/>
                        </pic:nvPicPr>
                        <pic:blipFill>
                          <a:blip r:embed="rId645"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4"/>
              <w:ind w:right="105"/>
              <w:jc w:val="right"/>
              <w:rPr>
                <w:rFonts w:ascii="Times New Roman" w:hAnsi="Times New Roman" w:cs="Times New Roman" w:eastAsia="Times New Roman" w:hint="default"/>
                <w:sz w:val="21"/>
                <w:szCs w:val="21"/>
              </w:rPr>
            </w:pPr>
            <w:r>
              <w:rPr>
                <w:rFonts w:ascii="Times New Roman"/>
                <w:spacing w:val="-1"/>
                <w:sz w:val="21"/>
              </w:rPr>
              <w:t>1,217,899.05</w:t>
            </w:r>
          </w:p>
        </w:tc>
      </w:tr>
      <w:tr>
        <w:trPr>
          <w:trHeight w:val="334" w:hRule="exact"/>
        </w:trPr>
        <w:tc>
          <w:tcPr>
            <w:tcW w:w="4611" w:type="dxa"/>
            <w:tcBorders>
              <w:top w:val="single" w:sz="4" w:space="0" w:color="000000"/>
              <w:left w:val="nil" w:sz="6" w:space="0" w:color="auto"/>
              <w:bottom w:val="single" w:sz="12" w:space="0" w:color="000000"/>
              <w:right w:val="nil" w:sz="6" w:space="0" w:color="auto"/>
            </w:tcBorders>
          </w:tcPr>
          <w:p>
            <w:pPr>
              <w:pStyle w:val="TableParagraph"/>
              <w:tabs>
                <w:tab w:pos="422" w:val="left" w:leader="none"/>
              </w:tabs>
              <w:spacing w:line="262" w:lineRule="exact"/>
              <w:ind w:right="1618"/>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142"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57" name="image618.png" descr=""/>
                  <wp:cNvGraphicFramePr>
                    <a:graphicFrameLocks noChangeAspect="1"/>
                  </wp:cNvGraphicFramePr>
                  <a:graphic>
                    <a:graphicData uri="http://schemas.openxmlformats.org/drawingml/2006/picture">
                      <pic:pic>
                        <pic:nvPicPr>
                          <pic:cNvPr id="58" name="image618.png"/>
                          <pic:cNvPicPr/>
                        </pic:nvPicPr>
                        <pic:blipFill>
                          <a:blip r:embed="rId645"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4"/>
              <w:ind w:right="105"/>
              <w:jc w:val="right"/>
              <w:rPr>
                <w:rFonts w:ascii="Times New Roman" w:hAnsi="Times New Roman" w:cs="Times New Roman" w:eastAsia="Times New Roman" w:hint="default"/>
                <w:sz w:val="21"/>
                <w:szCs w:val="21"/>
              </w:rPr>
            </w:pPr>
            <w:r>
              <w:rPr>
                <w:rFonts w:ascii="Times New Roman"/>
                <w:spacing w:val="-1"/>
                <w:sz w:val="21"/>
              </w:rPr>
              <w:t>9,263,347.87</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385.98999pt;margin-top:16.823658pt;width:.5pt;height:95.2pt;mso-position-horizontal-relative:page;mso-position-vertical-relative:paragraph;z-index:-1298200" coordorigin="7720,336" coordsize="10,1904">
            <v:shape style="position:absolute;left:7720;top:336;width:10;height:2" type="#_x0000_t75" stroked="false">
              <v:imagedata r:id="rId646" o:title=""/>
            </v:shape>
            <v:group style="position:absolute;left:7720;top:358;width:10;height:20" coordorigin="7720,358" coordsize="10,20">
              <v:shape style="position:absolute;left:7720;top:358;width:10;height:20" coordorigin="7720,358" coordsize="10,20" path="m7720,377l7729,377,7729,358,7720,358,7720,377xe" filled="true" fillcolor="#000000" stroked="false">
                <v:path arrowok="t"/>
                <v:fill type="solid"/>
              </v:shape>
            </v:group>
            <v:group style="position:absolute;left:7720;top:377;width:10;height:20" coordorigin="7720,377" coordsize="10,20">
              <v:shape style="position:absolute;left:7720;top:377;width:10;height:20" coordorigin="7720,377" coordsize="10,20" path="m7720,396l7729,396,7729,377,7720,377,7720,396xe" filled="true" fillcolor="#000000" stroked="false">
                <v:path arrowok="t"/>
                <v:fill type="solid"/>
              </v:shape>
            </v:group>
            <v:group style="position:absolute;left:7720;top:396;width:10;height:20" coordorigin="7720,396" coordsize="10,20">
              <v:shape style="position:absolute;left:7720;top:396;width:10;height:20" coordorigin="7720,396" coordsize="10,20" path="m7720,416l7729,416,7729,396,7720,396,7720,416xe" filled="true" fillcolor="#000000" stroked="false">
                <v:path arrowok="t"/>
                <v:fill type="solid"/>
              </v:shape>
            </v:group>
            <v:group style="position:absolute;left:7720;top:416;width:10;height:20" coordorigin="7720,416" coordsize="10,20">
              <v:shape style="position:absolute;left:7720;top:416;width:10;height:20" coordorigin="7720,416" coordsize="10,20" path="m7720,435l7729,435,7729,416,7720,416,7720,435xe" filled="true" fillcolor="#000000" stroked="false">
                <v:path arrowok="t"/>
                <v:fill type="solid"/>
              </v:shape>
            </v:group>
            <v:group style="position:absolute;left:7720;top:435;width:10;height:20" coordorigin="7720,435" coordsize="10,20">
              <v:shape style="position:absolute;left:7720;top:435;width:10;height:20" coordorigin="7720,435" coordsize="10,20" path="m7720,454l7729,454,7729,435,7720,435,7720,454xe" filled="true" fillcolor="#000000" stroked="false">
                <v:path arrowok="t"/>
                <v:fill type="solid"/>
              </v:shape>
            </v:group>
            <v:group style="position:absolute;left:7720;top:454;width:10;height:20" coordorigin="7720,454" coordsize="10,20">
              <v:shape style="position:absolute;left:7720;top:454;width:10;height:20" coordorigin="7720,454" coordsize="10,20" path="m7720,473l7729,473,7729,454,7720,454,7720,473xe" filled="true" fillcolor="#000000" stroked="false">
                <v:path arrowok="t"/>
                <v:fill type="solid"/>
              </v:shape>
            </v:group>
            <v:group style="position:absolute;left:7720;top:473;width:10;height:20" coordorigin="7720,473" coordsize="10,20">
              <v:shape style="position:absolute;left:7720;top:473;width:10;height:20" coordorigin="7720,473" coordsize="10,20" path="m7720,492l7729,492,7729,473,7720,473,7720,492xe" filled="true" fillcolor="#000000" stroked="false">
                <v:path arrowok="t"/>
                <v:fill type="solid"/>
              </v:shape>
            </v:group>
            <v:group style="position:absolute;left:7720;top:492;width:10;height:20" coordorigin="7720,492" coordsize="10,20">
              <v:shape style="position:absolute;left:7720;top:492;width:10;height:20" coordorigin="7720,492" coordsize="10,20" path="m7720,512l7729,512,7729,492,7720,492,7720,512xe" filled="true" fillcolor="#000000" stroked="false">
                <v:path arrowok="t"/>
                <v:fill type="solid"/>
              </v:shape>
            </v:group>
            <v:group style="position:absolute;left:7720;top:512;width:10;height:20" coordorigin="7720,512" coordsize="10,20">
              <v:shape style="position:absolute;left:7720;top:512;width:10;height:20" coordorigin="7720,512" coordsize="10,20" path="m7720,531l7729,531,7729,512,7720,512,7720,531xe" filled="true" fillcolor="#000000" stroked="false">
                <v:path arrowok="t"/>
                <v:fill type="solid"/>
              </v:shape>
            </v:group>
            <v:group style="position:absolute;left:7720;top:531;width:10;height:20" coordorigin="7720,531" coordsize="10,20">
              <v:shape style="position:absolute;left:7720;top:531;width:10;height:20" coordorigin="7720,531" coordsize="10,20" path="m7720,550l7729,550,7729,531,7720,531,7720,550xe" filled="true" fillcolor="#000000" stroked="false">
                <v:path arrowok="t"/>
                <v:fill type="solid"/>
              </v:shape>
            </v:group>
            <v:group style="position:absolute;left:7720;top:550;width:10;height:20" coordorigin="7720,550" coordsize="10,20">
              <v:shape style="position:absolute;left:7720;top:550;width:10;height:20" coordorigin="7720,550" coordsize="10,20" path="m7720,569l7729,569,7729,550,7720,550,7720,569xe" filled="true" fillcolor="#000000" stroked="false">
                <v:path arrowok="t"/>
                <v:fill type="solid"/>
              </v:shape>
            </v:group>
            <v:group style="position:absolute;left:7720;top:569;width:10;height:20" coordorigin="7720,569" coordsize="10,20">
              <v:shape style="position:absolute;left:7720;top:569;width:10;height:20" coordorigin="7720,569" coordsize="10,20" path="m7720,588l7729,588,7729,569,7720,569,7720,588xe" filled="true" fillcolor="#000000" stroked="false">
                <v:path arrowok="t"/>
                <v:fill type="solid"/>
              </v:shape>
            </v:group>
            <v:group style="position:absolute;left:7720;top:588;width:10;height:20" coordorigin="7720,588" coordsize="10,20">
              <v:shape style="position:absolute;left:7720;top:588;width:10;height:20" coordorigin="7720,588" coordsize="10,20" path="m7720,608l7729,608,7729,588,7720,588,7720,608xe" filled="true" fillcolor="#000000" stroked="false">
                <v:path arrowok="t"/>
                <v:fill type="solid"/>
              </v:shape>
            </v:group>
            <v:group style="position:absolute;left:7720;top:608;width:10;height:20" coordorigin="7720,608" coordsize="10,20">
              <v:shape style="position:absolute;left:7720;top:608;width:10;height:20" coordorigin="7720,608" coordsize="10,20" path="m7720,627l7729,627,7729,608,7720,608,7720,627xe" filled="true" fillcolor="#000000" stroked="false">
                <v:path arrowok="t"/>
                <v:fill type="solid"/>
              </v:shape>
            </v:group>
            <v:group style="position:absolute;left:7720;top:627;width:10;height:20" coordorigin="7720,627" coordsize="10,20">
              <v:shape style="position:absolute;left:7720;top:627;width:10;height:20" coordorigin="7720,627" coordsize="10,20" path="m7720,646l7729,646,7729,627,7720,627,7720,646xe" filled="true" fillcolor="#000000" stroked="false">
                <v:path arrowok="t"/>
                <v:fill type="solid"/>
              </v:shape>
            </v:group>
            <v:group style="position:absolute;left:7720;top:646;width:10;height:20" coordorigin="7720,646" coordsize="10,20">
              <v:shape style="position:absolute;left:7720;top:646;width:10;height:20" coordorigin="7720,646" coordsize="10,20" path="m7720,665l7729,665,7729,646,7720,646,7720,665xe" filled="true" fillcolor="#000000" stroked="false">
                <v:path arrowok="t"/>
                <v:fill type="solid"/>
              </v:shape>
            </v:group>
            <v:group style="position:absolute;left:7720;top:665;width:10;height:20" coordorigin="7720,665" coordsize="10,20">
              <v:shape style="position:absolute;left:7720;top:665;width:10;height:20" coordorigin="7720,665" coordsize="10,20" path="m7720,684l7729,684,7729,665,7720,665,7720,684xe" filled="true" fillcolor="#000000" stroked="false">
                <v:path arrowok="t"/>
                <v:fill type="solid"/>
              </v:shape>
            </v:group>
            <v:group style="position:absolute;left:7720;top:742;width:10;height:20" coordorigin="7720,742" coordsize="10,20">
              <v:shape style="position:absolute;left:7720;top:742;width:10;height:20" coordorigin="7720,742" coordsize="10,20" path="m7720,761l7729,761,7729,742,7720,742,7720,761xe" filled="true" fillcolor="#000000" stroked="false">
                <v:path arrowok="t"/>
                <v:fill type="solid"/>
              </v:shape>
            </v:group>
            <v:group style="position:absolute;left:7720;top:761;width:10;height:20" coordorigin="7720,761" coordsize="10,20">
              <v:shape style="position:absolute;left:7720;top:761;width:10;height:20" coordorigin="7720,761" coordsize="10,20" path="m7720,780l7729,780,7729,761,7720,761,7720,780xe" filled="true" fillcolor="#000000" stroked="false">
                <v:path arrowok="t"/>
                <v:fill type="solid"/>
              </v:shape>
            </v:group>
            <v:group style="position:absolute;left:7720;top:780;width:10;height:20" coordorigin="7720,780" coordsize="10,20">
              <v:shape style="position:absolute;left:7720;top:780;width:10;height:20" coordorigin="7720,780" coordsize="10,20" path="m7720,800l7729,800,7729,780,7720,780,7720,800xe" filled="true" fillcolor="#000000" stroked="false">
                <v:path arrowok="t"/>
                <v:fill type="solid"/>
              </v:shape>
            </v:group>
            <v:group style="position:absolute;left:7720;top:800;width:10;height:20" coordorigin="7720,800" coordsize="10,20">
              <v:shape style="position:absolute;left:7720;top:800;width:10;height:20" coordorigin="7720,800" coordsize="10,20" path="m7720,819l7729,819,7729,800,7720,800,7720,819xe" filled="true" fillcolor="#000000" stroked="false">
                <v:path arrowok="t"/>
                <v:fill type="solid"/>
              </v:shape>
            </v:group>
            <v:group style="position:absolute;left:7720;top:819;width:10;height:20" coordorigin="7720,819" coordsize="10,20">
              <v:shape style="position:absolute;left:7720;top:819;width:10;height:20" coordorigin="7720,819" coordsize="10,20" path="m7720,838l7729,838,7729,819,7720,819,7720,838xe" filled="true" fillcolor="#000000" stroked="false">
                <v:path arrowok="t"/>
                <v:fill type="solid"/>
              </v:shape>
            </v:group>
            <v:group style="position:absolute;left:7720;top:838;width:10;height:20" coordorigin="7720,838" coordsize="10,20">
              <v:shape style="position:absolute;left:7720;top:838;width:10;height:20" coordorigin="7720,838" coordsize="10,20" path="m7720,857l7729,857,7729,838,7720,838,7720,857xe" filled="true" fillcolor="#000000" stroked="false">
                <v:path arrowok="t"/>
                <v:fill type="solid"/>
              </v:shape>
            </v:group>
            <v:group style="position:absolute;left:7720;top:857;width:10;height:20" coordorigin="7720,857" coordsize="10,20">
              <v:shape style="position:absolute;left:7720;top:857;width:10;height:20" coordorigin="7720,857" coordsize="10,20" path="m7720,876l7729,876,7729,857,7720,857,7720,876xe" filled="true" fillcolor="#000000" stroked="false">
                <v:path arrowok="t"/>
                <v:fill type="solid"/>
              </v:shape>
            </v:group>
            <v:group style="position:absolute;left:7720;top:876;width:10;height:20" coordorigin="7720,876" coordsize="10,20">
              <v:shape style="position:absolute;left:7720;top:876;width:10;height:20" coordorigin="7720,876" coordsize="10,20" path="m7720,896l7729,896,7729,876,7720,876,7720,896xe" filled="true" fillcolor="#000000" stroked="false">
                <v:path arrowok="t"/>
                <v:fill type="solid"/>
              </v:shape>
            </v:group>
            <v:group style="position:absolute;left:7720;top:896;width:10;height:20" coordorigin="7720,896" coordsize="10,20">
              <v:shape style="position:absolute;left:7720;top:896;width:10;height:20" coordorigin="7720,896" coordsize="10,20" path="m7720,915l7729,915,7729,896,7720,896,7720,915xe" filled="true" fillcolor="#000000" stroked="false">
                <v:path arrowok="t"/>
                <v:fill type="solid"/>
              </v:shape>
            </v:group>
            <v:group style="position:absolute;left:7720;top:915;width:10;height:20" coordorigin="7720,915" coordsize="10,20">
              <v:shape style="position:absolute;left:7720;top:915;width:10;height:20" coordorigin="7720,915" coordsize="10,20" path="m7720,934l7729,934,7729,915,7720,915,7720,934xe" filled="true" fillcolor="#000000" stroked="false">
                <v:path arrowok="t"/>
                <v:fill type="solid"/>
              </v:shape>
            </v:group>
            <v:group style="position:absolute;left:7720;top:934;width:10;height:20" coordorigin="7720,934" coordsize="10,20">
              <v:shape style="position:absolute;left:7720;top:934;width:10;height:20" coordorigin="7720,934" coordsize="10,20" path="m7720,953l7729,953,7729,934,7720,934,7720,953xe" filled="true" fillcolor="#000000" stroked="false">
                <v:path arrowok="t"/>
                <v:fill type="solid"/>
              </v:shape>
            </v:group>
            <v:group style="position:absolute;left:7720;top:953;width:10;height:20" coordorigin="7720,953" coordsize="10,20">
              <v:shape style="position:absolute;left:7720;top:953;width:10;height:20" coordorigin="7720,953" coordsize="10,20" path="m7720,972l7729,972,7729,953,7720,953,7720,972xe" filled="true" fillcolor="#000000" stroked="false">
                <v:path arrowok="t"/>
                <v:fill type="solid"/>
              </v:shape>
            </v:group>
            <v:group style="position:absolute;left:7720;top:972;width:10;height:20" coordorigin="7720,972" coordsize="10,20">
              <v:shape style="position:absolute;left:7720;top:972;width:10;height:20" coordorigin="7720,972" coordsize="10,20" path="m7720,992l7729,992,7729,972,7720,972,7720,992xe" filled="true" fillcolor="#000000" stroked="false">
                <v:path arrowok="t"/>
                <v:fill type="solid"/>
              </v:shape>
            </v:group>
            <v:group style="position:absolute;left:7720;top:992;width:10;height:20" coordorigin="7720,992" coordsize="10,20">
              <v:shape style="position:absolute;left:7720;top:992;width:10;height:20" coordorigin="7720,992" coordsize="10,20" path="m7720,1011l7729,1011,7729,992,7720,992,7720,1011xe" filled="true" fillcolor="#000000" stroked="false">
                <v:path arrowok="t"/>
                <v:fill type="solid"/>
              </v:shape>
            </v:group>
            <v:group style="position:absolute;left:7720;top:1011;width:10;height:20" coordorigin="7720,1011" coordsize="10,20">
              <v:shape style="position:absolute;left:7720;top:1011;width:10;height:20" coordorigin="7720,1011" coordsize="10,20" path="m7720,1030l7729,1030,7729,1011,7720,1011,7720,1030xe" filled="true" fillcolor="#000000" stroked="false">
                <v:path arrowok="t"/>
                <v:fill type="solid"/>
              </v:shape>
            </v:group>
            <v:group style="position:absolute;left:7720;top:1030;width:10;height:20" coordorigin="7720,1030" coordsize="10,20">
              <v:shape style="position:absolute;left:7720;top:1030;width:10;height:20" coordorigin="7720,1030" coordsize="10,20" path="m7720,1049l7729,1049,7729,1030,7720,1030,7720,1049xe" filled="true" fillcolor="#000000" stroked="false">
                <v:path arrowok="t"/>
                <v:fill type="solid"/>
              </v:shape>
            </v:group>
            <v:group style="position:absolute;left:7720;top:1049;width:10;height:20" coordorigin="7720,1049" coordsize="10,20">
              <v:shape style="position:absolute;left:7720;top:1049;width:10;height:20" coordorigin="7720,1049" coordsize="10,20" path="m7720,1068l7729,1068,7729,1049,7720,1049,7720,1068xe" filled="true" fillcolor="#000000" stroked="false">
                <v:path arrowok="t"/>
                <v:fill type="solid"/>
              </v:shape>
            </v:group>
            <v:group style="position:absolute;left:7720;top:1126;width:10;height:20" coordorigin="7720,1126" coordsize="10,20">
              <v:shape style="position:absolute;left:7720;top:1126;width:10;height:20" coordorigin="7720,1126" coordsize="10,20" path="m7720,1145l7729,1145,7729,1126,7720,1126,7720,1145xe" filled="true" fillcolor="#000000" stroked="false">
                <v:path arrowok="t"/>
                <v:fill type="solid"/>
              </v:shape>
            </v:group>
            <v:group style="position:absolute;left:7720;top:1145;width:10;height:20" coordorigin="7720,1145" coordsize="10,20">
              <v:shape style="position:absolute;left:7720;top:1145;width:10;height:20" coordorigin="7720,1145" coordsize="10,20" path="m7720,1164l7729,1164,7729,1145,7720,1145,7720,1164xe" filled="true" fillcolor="#000000" stroked="false">
                <v:path arrowok="t"/>
                <v:fill type="solid"/>
              </v:shape>
            </v:group>
            <v:group style="position:absolute;left:7720;top:1164;width:10;height:20" coordorigin="7720,1164" coordsize="10,20">
              <v:shape style="position:absolute;left:7720;top:1164;width:10;height:20" coordorigin="7720,1164" coordsize="10,20" path="m7720,1184l7729,1184,7729,1164,7720,1164,7720,1184xe" filled="true" fillcolor="#000000" stroked="false">
                <v:path arrowok="t"/>
                <v:fill type="solid"/>
              </v:shape>
            </v:group>
            <v:group style="position:absolute;left:7720;top:1184;width:10;height:20" coordorigin="7720,1184" coordsize="10,20">
              <v:shape style="position:absolute;left:7720;top:1184;width:10;height:20" coordorigin="7720,1184" coordsize="10,20" path="m7720,1203l7729,1203,7729,1184,7720,1184,7720,1203xe" filled="true" fillcolor="#000000" stroked="false">
                <v:path arrowok="t"/>
                <v:fill type="solid"/>
              </v:shape>
            </v:group>
            <v:group style="position:absolute;left:7720;top:1203;width:10;height:20" coordorigin="7720,1203" coordsize="10,20">
              <v:shape style="position:absolute;left:7720;top:1203;width:10;height:20" coordorigin="7720,1203" coordsize="10,20" path="m7720,1222l7729,1222,7729,1203,7720,1203,7720,1222xe" filled="true" fillcolor="#000000" stroked="false">
                <v:path arrowok="t"/>
                <v:fill type="solid"/>
              </v:shape>
            </v:group>
            <v:group style="position:absolute;left:7720;top:1222;width:10;height:20" coordorigin="7720,1222" coordsize="10,20">
              <v:shape style="position:absolute;left:7720;top:1222;width:10;height:20" coordorigin="7720,1222" coordsize="10,20" path="m7720,1241l7729,1241,7729,1222,7720,1222,7720,1241xe" filled="true" fillcolor="#000000" stroked="false">
                <v:path arrowok="t"/>
                <v:fill type="solid"/>
              </v:shape>
            </v:group>
            <v:group style="position:absolute;left:7720;top:1241;width:10;height:20" coordorigin="7720,1241" coordsize="10,20">
              <v:shape style="position:absolute;left:7720;top:1241;width:10;height:20" coordorigin="7720,1241" coordsize="10,20" path="m7720,1260l7729,1260,7729,1241,7720,1241,7720,1260xe" filled="true" fillcolor="#000000" stroked="false">
                <v:path arrowok="t"/>
                <v:fill type="solid"/>
              </v:shape>
            </v:group>
            <v:group style="position:absolute;left:7720;top:1260;width:10;height:20" coordorigin="7720,1260" coordsize="10,20">
              <v:shape style="position:absolute;left:7720;top:1260;width:10;height:20" coordorigin="7720,1260" coordsize="10,20" path="m7720,1280l7729,1280,7729,1260,7720,1260,7720,1280xe" filled="true" fillcolor="#000000" stroked="false">
                <v:path arrowok="t"/>
                <v:fill type="solid"/>
              </v:shape>
            </v:group>
            <v:group style="position:absolute;left:7720;top:1280;width:10;height:20" coordorigin="7720,1280" coordsize="10,20">
              <v:shape style="position:absolute;left:7720;top:1280;width:10;height:20" coordorigin="7720,1280" coordsize="10,20" path="m7720,1299l7729,1299,7729,1280,7720,1280,7720,1299xe" filled="true" fillcolor="#000000" stroked="false">
                <v:path arrowok="t"/>
                <v:fill type="solid"/>
              </v:shape>
            </v:group>
            <v:group style="position:absolute;left:7720;top:1299;width:10;height:20" coordorigin="7720,1299" coordsize="10,20">
              <v:shape style="position:absolute;left:7720;top:1299;width:10;height:20" coordorigin="7720,1299" coordsize="10,20" path="m7720,1318l7729,1318,7729,1299,7720,1299,7720,1318xe" filled="true" fillcolor="#000000" stroked="false">
                <v:path arrowok="t"/>
                <v:fill type="solid"/>
              </v:shape>
            </v:group>
            <v:group style="position:absolute;left:7720;top:1318;width:10;height:20" coordorigin="7720,1318" coordsize="10,20">
              <v:shape style="position:absolute;left:7720;top:1318;width:10;height:20" coordorigin="7720,1318" coordsize="10,20" path="m7720,1337l7729,1337,7729,1318,7720,1318,7720,1337xe" filled="true" fillcolor="#000000" stroked="false">
                <v:path arrowok="t"/>
                <v:fill type="solid"/>
              </v:shape>
            </v:group>
            <v:group style="position:absolute;left:7720;top:1337;width:10;height:20" coordorigin="7720,1337" coordsize="10,20">
              <v:shape style="position:absolute;left:7720;top:1337;width:10;height:20" coordorigin="7720,1337" coordsize="10,20" path="m7720,1356l7729,1356,7729,1337,7720,1337,7720,1356xe" filled="true" fillcolor="#000000" stroked="false">
                <v:path arrowok="t"/>
                <v:fill type="solid"/>
              </v:shape>
            </v:group>
            <v:group style="position:absolute;left:7720;top:1356;width:10;height:20" coordorigin="7720,1356" coordsize="10,20">
              <v:shape style="position:absolute;left:7720;top:1356;width:10;height:20" coordorigin="7720,1356" coordsize="10,20" path="m7720,1376l7729,1376,7729,1356,7720,1356,7720,1376xe" filled="true" fillcolor="#000000" stroked="false">
                <v:path arrowok="t"/>
                <v:fill type="solid"/>
              </v:shape>
            </v:group>
            <v:group style="position:absolute;left:7720;top:1376;width:10;height:20" coordorigin="7720,1376" coordsize="10,20">
              <v:shape style="position:absolute;left:7720;top:1376;width:10;height:20" coordorigin="7720,1376" coordsize="10,20" path="m7720,1395l7729,1395,7729,1376,7720,1376,7720,1395xe" filled="true" fillcolor="#000000" stroked="false">
                <v:path arrowok="t"/>
                <v:fill type="solid"/>
              </v:shape>
            </v:group>
            <v:group style="position:absolute;left:7720;top:1395;width:10;height:20" coordorigin="7720,1395" coordsize="10,20">
              <v:shape style="position:absolute;left:7720;top:1395;width:10;height:20" coordorigin="7720,1395" coordsize="10,20" path="m7720,1414l7729,1414,7729,1395,7720,1395,7720,1414xe" filled="true" fillcolor="#000000" stroked="false">
                <v:path arrowok="t"/>
                <v:fill type="solid"/>
              </v:shape>
            </v:group>
            <v:group style="position:absolute;left:7720;top:1414;width:10;height:20" coordorigin="7720,1414" coordsize="10,20">
              <v:shape style="position:absolute;left:7720;top:1414;width:10;height:20" coordorigin="7720,1414" coordsize="10,20" path="m7720,1433l7729,1433,7729,1414,7720,1414,7720,1433xe" filled="true" fillcolor="#000000" stroked="false">
                <v:path arrowok="t"/>
                <v:fill type="solid"/>
              </v:shape>
            </v:group>
            <v:group style="position:absolute;left:7720;top:1433;width:10;height:20" coordorigin="7720,1433" coordsize="10,20">
              <v:shape style="position:absolute;left:7720;top:1433;width:10;height:20" coordorigin="7720,1433" coordsize="10,20" path="m7720,1452l7729,1452,7729,1433,7720,1433,7720,1452xe" filled="true" fillcolor="#000000" stroked="false">
                <v:path arrowok="t"/>
                <v:fill type="solid"/>
              </v:shape>
            </v:group>
            <v:group style="position:absolute;left:7720;top:1510;width:10;height:20" coordorigin="7720,1510" coordsize="10,20">
              <v:shape style="position:absolute;left:7720;top:1510;width:10;height:20" coordorigin="7720,1510" coordsize="10,20" path="m7720,1529l7729,1529,7729,1510,7720,1510,7720,1529xe" filled="true" fillcolor="#000000" stroked="false">
                <v:path arrowok="t"/>
                <v:fill type="solid"/>
              </v:shape>
            </v:group>
            <v:group style="position:absolute;left:7720;top:1529;width:10;height:20" coordorigin="7720,1529" coordsize="10,20">
              <v:shape style="position:absolute;left:7720;top:1529;width:10;height:20" coordorigin="7720,1529" coordsize="10,20" path="m7720,1548l7729,1548,7729,1529,7720,1529,7720,1548xe" filled="true" fillcolor="#000000" stroked="false">
                <v:path arrowok="t"/>
                <v:fill type="solid"/>
              </v:shape>
            </v:group>
            <v:group style="position:absolute;left:7720;top:1548;width:10;height:20" coordorigin="7720,1548" coordsize="10,20">
              <v:shape style="position:absolute;left:7720;top:1548;width:10;height:20" coordorigin="7720,1548" coordsize="10,20" path="m7720,1568l7729,1568,7729,1548,7720,1548,7720,1568xe" filled="true" fillcolor="#000000" stroked="false">
                <v:path arrowok="t"/>
                <v:fill type="solid"/>
              </v:shape>
            </v:group>
            <v:group style="position:absolute;left:7720;top:1568;width:10;height:20" coordorigin="7720,1568" coordsize="10,20">
              <v:shape style="position:absolute;left:7720;top:1568;width:10;height:20" coordorigin="7720,1568" coordsize="10,20" path="m7720,1587l7729,1587,7729,1568,7720,1568,7720,1587xe" filled="true" fillcolor="#000000" stroked="false">
                <v:path arrowok="t"/>
                <v:fill type="solid"/>
              </v:shape>
            </v:group>
            <v:group style="position:absolute;left:7720;top:1587;width:10;height:20" coordorigin="7720,1587" coordsize="10,20">
              <v:shape style="position:absolute;left:7720;top:1587;width:10;height:20" coordorigin="7720,1587" coordsize="10,20" path="m7720,1606l7729,1606,7729,1587,7720,1587,7720,1606xe" filled="true" fillcolor="#000000" stroked="false">
                <v:path arrowok="t"/>
                <v:fill type="solid"/>
              </v:shape>
            </v:group>
            <v:group style="position:absolute;left:7720;top:1606;width:10;height:20" coordorigin="7720,1606" coordsize="10,20">
              <v:shape style="position:absolute;left:7720;top:1606;width:10;height:20" coordorigin="7720,1606" coordsize="10,20" path="m7720,1625l7729,1625,7729,1606,7720,1606,7720,1625xe" filled="true" fillcolor="#000000" stroked="false">
                <v:path arrowok="t"/>
                <v:fill type="solid"/>
              </v:shape>
            </v:group>
            <v:group style="position:absolute;left:7720;top:1625;width:10;height:20" coordorigin="7720,1625" coordsize="10,20">
              <v:shape style="position:absolute;left:7720;top:1625;width:10;height:20" coordorigin="7720,1625" coordsize="10,20" path="m7720,1644l7729,1644,7729,1625,7720,1625,7720,1644xe" filled="true" fillcolor="#000000" stroked="false">
                <v:path arrowok="t"/>
                <v:fill type="solid"/>
              </v:shape>
            </v:group>
            <v:group style="position:absolute;left:7720;top:1644;width:10;height:20" coordorigin="7720,1644" coordsize="10,20">
              <v:shape style="position:absolute;left:7720;top:1644;width:10;height:20" coordorigin="7720,1644" coordsize="10,20" path="m7720,1664l7729,1664,7729,1644,7720,1644,7720,1664xe" filled="true" fillcolor="#000000" stroked="false">
                <v:path arrowok="t"/>
                <v:fill type="solid"/>
              </v:shape>
            </v:group>
            <v:group style="position:absolute;left:7720;top:1664;width:10;height:20" coordorigin="7720,1664" coordsize="10,20">
              <v:shape style="position:absolute;left:7720;top:1664;width:10;height:20" coordorigin="7720,1664" coordsize="10,20" path="m7720,1683l7729,1683,7729,1664,7720,1664,7720,1683xe" filled="true" fillcolor="#000000" stroked="false">
                <v:path arrowok="t"/>
                <v:fill type="solid"/>
              </v:shape>
            </v:group>
            <v:group style="position:absolute;left:7720;top:1683;width:10;height:20" coordorigin="7720,1683" coordsize="10,20">
              <v:shape style="position:absolute;left:7720;top:1683;width:10;height:20" coordorigin="7720,1683" coordsize="10,20" path="m7720,1702l7729,1702,7729,1683,7720,1683,7720,1702xe" filled="true" fillcolor="#000000" stroked="false">
                <v:path arrowok="t"/>
                <v:fill type="solid"/>
              </v:shape>
            </v:group>
            <v:group style="position:absolute;left:7720;top:1702;width:10;height:20" coordorigin="7720,1702" coordsize="10,20">
              <v:shape style="position:absolute;left:7720;top:1702;width:10;height:20" coordorigin="7720,1702" coordsize="10,20" path="m7720,1721l7729,1721,7729,1702,7720,1702,7720,1721xe" filled="true" fillcolor="#000000" stroked="false">
                <v:path arrowok="t"/>
                <v:fill type="solid"/>
              </v:shape>
            </v:group>
            <v:group style="position:absolute;left:7720;top:1721;width:10;height:20" coordorigin="7720,1721" coordsize="10,20">
              <v:shape style="position:absolute;left:7720;top:1721;width:10;height:20" coordorigin="7720,1721" coordsize="10,20" path="m7720,1740l7729,1740,7729,1721,7720,1721,7720,1740xe" filled="true" fillcolor="#000000" stroked="false">
                <v:path arrowok="t"/>
                <v:fill type="solid"/>
              </v:shape>
            </v:group>
            <v:group style="position:absolute;left:7720;top:1740;width:10;height:20" coordorigin="7720,1740" coordsize="10,20">
              <v:shape style="position:absolute;left:7720;top:1740;width:10;height:20" coordorigin="7720,1740" coordsize="10,20" path="m7720,1760l7729,1760,7729,1740,7720,1740,7720,1760xe" filled="true" fillcolor="#000000" stroked="false">
                <v:path arrowok="t"/>
                <v:fill type="solid"/>
              </v:shape>
            </v:group>
            <v:group style="position:absolute;left:7720;top:1760;width:10;height:20" coordorigin="7720,1760" coordsize="10,20">
              <v:shape style="position:absolute;left:7720;top:1760;width:10;height:20" coordorigin="7720,1760" coordsize="10,20" path="m7720,1779l7729,1779,7729,1760,7720,1760,7720,1779xe" filled="true" fillcolor="#000000" stroked="false">
                <v:path arrowok="t"/>
                <v:fill type="solid"/>
              </v:shape>
            </v:group>
            <v:group style="position:absolute;left:7720;top:1779;width:10;height:20" coordorigin="7720,1779" coordsize="10,20">
              <v:shape style="position:absolute;left:7720;top:1779;width:10;height:20" coordorigin="7720,1779" coordsize="10,20" path="m7720,1798l7729,1798,7729,1779,7720,1779,7720,1798xe" filled="true" fillcolor="#000000" stroked="false">
                <v:path arrowok="t"/>
                <v:fill type="solid"/>
              </v:shape>
            </v:group>
            <v:group style="position:absolute;left:7720;top:1798;width:10;height:20" coordorigin="7720,1798" coordsize="10,20">
              <v:shape style="position:absolute;left:7720;top:1798;width:10;height:20" coordorigin="7720,1798" coordsize="10,20" path="m7720,1817l7729,1817,7729,1798,7720,1798,7720,1817xe" filled="true" fillcolor="#000000" stroked="false">
                <v:path arrowok="t"/>
                <v:fill type="solid"/>
              </v:shape>
            </v:group>
            <v:group style="position:absolute;left:7720;top:1817;width:10;height:20" coordorigin="7720,1817" coordsize="10,20">
              <v:shape style="position:absolute;left:7720;top:1817;width:10;height:20" coordorigin="7720,1817" coordsize="10,20" path="m7720,1836l7729,1836,7729,1817,7720,1817,7720,1836xe" filled="true" fillcolor="#000000" stroked="false">
                <v:path arrowok="t"/>
                <v:fill type="solid"/>
              </v:shape>
            </v:group>
            <v:group style="position:absolute;left:7720;top:1894;width:10;height:20" coordorigin="7720,1894" coordsize="10,20">
              <v:shape style="position:absolute;left:7720;top:1894;width:10;height:20" coordorigin="7720,1894" coordsize="10,20" path="m7720,1913l7729,1913,7729,1894,7720,1894,7720,1913xe" filled="true" fillcolor="#000000" stroked="false">
                <v:path arrowok="t"/>
                <v:fill type="solid"/>
              </v:shape>
            </v:group>
            <v:group style="position:absolute;left:7720;top:1913;width:10;height:20" coordorigin="7720,1913" coordsize="10,20">
              <v:shape style="position:absolute;left:7720;top:1913;width:10;height:20" coordorigin="7720,1913" coordsize="10,20" path="m7720,1932l7729,1932,7729,1913,7720,1913,7720,1932xe" filled="true" fillcolor="#000000" stroked="false">
                <v:path arrowok="t"/>
                <v:fill type="solid"/>
              </v:shape>
            </v:group>
            <v:group style="position:absolute;left:7720;top:1932;width:10;height:20" coordorigin="7720,1932" coordsize="10,20">
              <v:shape style="position:absolute;left:7720;top:1932;width:10;height:20" coordorigin="7720,1932" coordsize="10,20" path="m7720,1952l7729,1952,7729,1932,7720,1932,7720,1952xe" filled="true" fillcolor="#000000" stroked="false">
                <v:path arrowok="t"/>
                <v:fill type="solid"/>
              </v:shape>
            </v:group>
            <v:group style="position:absolute;left:7720;top:1952;width:10;height:20" coordorigin="7720,1952" coordsize="10,20">
              <v:shape style="position:absolute;left:7720;top:1952;width:10;height:20" coordorigin="7720,1952" coordsize="10,20" path="m7720,1971l7729,1971,7729,1952,7720,1952,7720,1971xe" filled="true" fillcolor="#000000" stroked="false">
                <v:path arrowok="t"/>
                <v:fill type="solid"/>
              </v:shape>
            </v:group>
            <v:group style="position:absolute;left:7720;top:1971;width:10;height:20" coordorigin="7720,1971" coordsize="10,20">
              <v:shape style="position:absolute;left:7720;top:1971;width:10;height:20" coordorigin="7720,1971" coordsize="10,20" path="m7720,1990l7729,1990,7729,1971,7720,1971,7720,1990xe" filled="true" fillcolor="#000000" stroked="false">
                <v:path arrowok="t"/>
                <v:fill type="solid"/>
              </v:shape>
            </v:group>
            <v:group style="position:absolute;left:7720;top:1990;width:10;height:20" coordorigin="7720,1990" coordsize="10,20">
              <v:shape style="position:absolute;left:7720;top:1990;width:10;height:20" coordorigin="7720,1990" coordsize="10,20" path="m7720,2009l7729,2009,7729,1990,7720,1990,7720,2009xe" filled="true" fillcolor="#000000" stroked="false">
                <v:path arrowok="t"/>
                <v:fill type="solid"/>
              </v:shape>
            </v:group>
            <v:group style="position:absolute;left:7720;top:2009;width:10;height:20" coordorigin="7720,2009" coordsize="10,20">
              <v:shape style="position:absolute;left:7720;top:2009;width:10;height:20" coordorigin="7720,2009" coordsize="10,20" path="m7720,2028l7729,2028,7729,2009,7720,2009,7720,2028xe" filled="true" fillcolor="#000000" stroked="false">
                <v:path arrowok="t"/>
                <v:fill type="solid"/>
              </v:shape>
            </v:group>
            <v:group style="position:absolute;left:7720;top:2028;width:10;height:20" coordorigin="7720,2028" coordsize="10,20">
              <v:shape style="position:absolute;left:7720;top:2028;width:10;height:20" coordorigin="7720,2028" coordsize="10,20" path="m7720,2048l7729,2048,7729,2028,7720,2028,7720,2048xe" filled="true" fillcolor="#000000" stroked="false">
                <v:path arrowok="t"/>
                <v:fill type="solid"/>
              </v:shape>
            </v:group>
            <v:group style="position:absolute;left:7720;top:2048;width:10;height:20" coordorigin="7720,2048" coordsize="10,20">
              <v:shape style="position:absolute;left:7720;top:2048;width:10;height:20" coordorigin="7720,2048" coordsize="10,20" path="m7720,2067l7729,2067,7729,2048,7720,2048,7720,2067xe" filled="true" fillcolor="#000000" stroked="false">
                <v:path arrowok="t"/>
                <v:fill type="solid"/>
              </v:shape>
            </v:group>
            <v:group style="position:absolute;left:7720;top:2067;width:10;height:20" coordorigin="7720,2067" coordsize="10,20">
              <v:shape style="position:absolute;left:7720;top:2067;width:10;height:20" coordorigin="7720,2067" coordsize="10,20" path="m7720,2086l7729,2086,7729,2067,7720,2067,7720,2086xe" filled="true" fillcolor="#000000" stroked="false">
                <v:path arrowok="t"/>
                <v:fill type="solid"/>
              </v:shape>
            </v:group>
            <v:group style="position:absolute;left:7720;top:2086;width:10;height:20" coordorigin="7720,2086" coordsize="10,20">
              <v:shape style="position:absolute;left:7720;top:2086;width:10;height:20" coordorigin="7720,2086" coordsize="10,20" path="m7720,2105l7729,2105,7729,2086,7720,2086,7720,2105xe" filled="true" fillcolor="#000000" stroked="false">
                <v:path arrowok="t"/>
                <v:fill type="solid"/>
              </v:shape>
            </v:group>
            <v:group style="position:absolute;left:7720;top:2105;width:10;height:20" coordorigin="7720,2105" coordsize="10,20">
              <v:shape style="position:absolute;left:7720;top:2105;width:10;height:20" coordorigin="7720,2105" coordsize="10,20" path="m7720,2124l7729,2124,7729,2105,7720,2105,7720,2124xe" filled="true" fillcolor="#000000" stroked="false">
                <v:path arrowok="t"/>
                <v:fill type="solid"/>
              </v:shape>
            </v:group>
            <v:group style="position:absolute;left:7720;top:2124;width:10;height:20" coordorigin="7720,2124" coordsize="10,20">
              <v:shape style="position:absolute;left:7720;top:2124;width:10;height:20" coordorigin="7720,2124" coordsize="10,20" path="m7720,2144l7729,2144,7729,2124,7720,2124,7720,2144xe" filled="true" fillcolor="#000000" stroked="false">
                <v:path arrowok="t"/>
                <v:fill type="solid"/>
              </v:shape>
            </v:group>
            <v:group style="position:absolute;left:7720;top:2144;width:10;height:20" coordorigin="7720,2144" coordsize="10,20">
              <v:shape style="position:absolute;left:7720;top:2144;width:10;height:20" coordorigin="7720,2144" coordsize="10,20" path="m7720,2163l7729,2163,7729,2144,7720,2144,7720,2163xe" filled="true" fillcolor="#000000" stroked="false">
                <v:path arrowok="t"/>
                <v:fill type="solid"/>
              </v:shape>
            </v:group>
            <v:group style="position:absolute;left:7720;top:2163;width:10;height:20" coordorigin="7720,2163" coordsize="10,20">
              <v:shape style="position:absolute;left:7720;top:2163;width:10;height:20" coordorigin="7720,2163" coordsize="10,20" path="m7720,2182l7729,2182,7729,2163,7720,2163,7720,2182xe" filled="true" fillcolor="#000000" stroked="false">
                <v:path arrowok="t"/>
                <v:fill type="solid"/>
              </v:shape>
            </v:group>
            <v:group style="position:absolute;left:7720;top:2182;width:10;height:20" coordorigin="7720,2182" coordsize="10,20">
              <v:shape style="position:absolute;left:7720;top:2182;width:10;height:20" coordorigin="7720,2182" coordsize="10,20" path="m7720,2201l7729,2201,7729,2182,7720,2182,7720,2201xe" filled="true" fillcolor="#000000" stroked="false">
                <v:path arrowok="t"/>
                <v:fill type="solid"/>
              </v:shape>
            </v:group>
            <v:group style="position:absolute;left:7720;top:2201;width:10;height:20" coordorigin="7720,2201" coordsize="10,20">
              <v:shape style="position:absolute;left:7720;top:2201;width:10;height:20" coordorigin="7720,2201" coordsize="10,20" path="m7720,2220l7729,2220,7729,2201,7720,2201,7720,2220xe" filled="true" fillcolor="#000000" stroked="false">
                <v:path arrowok="t"/>
                <v:fill type="solid"/>
              </v:shape>
            </v:group>
            <v:group style="position:absolute;left:7720;top:2220;width:10;height:20" coordorigin="7720,2220" coordsize="10,20">
              <v:shape style="position:absolute;left:7720;top:2220;width:10;height:20" coordorigin="7720,2220" coordsize="10,20" path="m7720,2240l7729,2240,7729,2220,7720,2220,7720,2240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支付的其他与经营活动有关的现金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21" w:type="dxa"/>
        <w:tblLayout w:type="fixed"/>
        <w:tblCellMar>
          <w:top w:w="0" w:type="dxa"/>
          <w:left w:w="0" w:type="dxa"/>
          <w:bottom w:w="0" w:type="dxa"/>
          <w:right w:w="0" w:type="dxa"/>
        </w:tblCellMar>
        <w:tblLook w:val="01E0"/>
      </w:tblPr>
      <w:tblGrid>
        <w:gridCol w:w="4611"/>
        <w:gridCol w:w="3142"/>
      </w:tblGrid>
      <w:tr>
        <w:trPr>
          <w:trHeight w:val="396" w:hRule="exact"/>
        </w:trPr>
        <w:tc>
          <w:tcPr>
            <w:tcW w:w="4611" w:type="dxa"/>
            <w:tcBorders>
              <w:top w:val="single" w:sz="12" w:space="0" w:color="000000"/>
              <w:left w:val="nil" w:sz="6" w:space="0" w:color="auto"/>
              <w:bottom w:val="single" w:sz="4" w:space="0" w:color="000000"/>
              <w:right w:val="nil" w:sz="6" w:space="0" w:color="auto"/>
            </w:tcBorders>
          </w:tcPr>
          <w:p>
            <w:pPr>
              <w:pStyle w:val="TableParagraph"/>
              <w:tabs>
                <w:tab w:pos="631" w:val="left" w:leader="none"/>
              </w:tabs>
              <w:spacing w:line="240" w:lineRule="auto" w:before="21"/>
              <w:ind w:right="151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142"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1516"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7" w:right="0"/>
              <w:jc w:val="left"/>
              <w:rPr>
                <w:rFonts w:ascii="宋体" w:hAnsi="宋体" w:cs="宋体" w:eastAsia="宋体" w:hint="default"/>
                <w:sz w:val="21"/>
                <w:szCs w:val="21"/>
              </w:rPr>
            </w:pPr>
            <w:r>
              <w:rPr>
                <w:rFonts w:ascii="宋体" w:hAnsi="宋体" w:cs="宋体" w:eastAsia="宋体" w:hint="default"/>
                <w:sz w:val="21"/>
                <w:szCs w:val="21"/>
              </w:rPr>
              <w:t>费用支出</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59" name="image620.png" descr=""/>
                  <wp:cNvGraphicFramePr>
                    <a:graphicFrameLocks noChangeAspect="1"/>
                  </wp:cNvGraphicFramePr>
                  <a:graphic>
                    <a:graphicData uri="http://schemas.openxmlformats.org/drawingml/2006/picture">
                      <pic:pic>
                        <pic:nvPicPr>
                          <pic:cNvPr id="60" name="image620.png"/>
                          <pic:cNvPicPr/>
                        </pic:nvPicPr>
                        <pic:blipFill>
                          <a:blip r:embed="rId64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5"/>
              <w:ind w:right="106"/>
              <w:jc w:val="right"/>
              <w:rPr>
                <w:rFonts w:ascii="Times New Roman" w:hAnsi="Times New Roman" w:cs="Times New Roman" w:eastAsia="Times New Roman" w:hint="default"/>
                <w:sz w:val="21"/>
                <w:szCs w:val="21"/>
              </w:rPr>
            </w:pPr>
            <w:r>
              <w:rPr>
                <w:rFonts w:ascii="Times New Roman"/>
                <w:spacing w:val="-1"/>
                <w:sz w:val="21"/>
              </w:rPr>
              <w:t>68,473,777.95</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7"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1" name="image620.png" descr=""/>
                  <wp:cNvGraphicFramePr>
                    <a:graphicFrameLocks noChangeAspect="1"/>
                  </wp:cNvGraphicFramePr>
                  <a:graphic>
                    <a:graphicData uri="http://schemas.openxmlformats.org/drawingml/2006/picture">
                      <pic:pic>
                        <pic:nvPicPr>
                          <pic:cNvPr id="62" name="image620.png"/>
                          <pic:cNvPicPr/>
                        </pic:nvPicPr>
                        <pic:blipFill>
                          <a:blip r:embed="rId64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5"/>
              <w:ind w:right="105"/>
              <w:jc w:val="right"/>
              <w:rPr>
                <w:rFonts w:ascii="Times New Roman" w:hAnsi="Times New Roman" w:cs="Times New Roman" w:eastAsia="Times New Roman" w:hint="default"/>
                <w:sz w:val="21"/>
                <w:szCs w:val="21"/>
              </w:rPr>
            </w:pPr>
            <w:r>
              <w:rPr>
                <w:rFonts w:ascii="Times New Roman"/>
                <w:spacing w:val="-1"/>
                <w:sz w:val="21"/>
              </w:rPr>
              <w:t>2,728,896.25</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7" w:right="0"/>
              <w:jc w:val="left"/>
              <w:rPr>
                <w:rFonts w:ascii="宋体" w:hAnsi="宋体" w:cs="宋体" w:eastAsia="宋体" w:hint="default"/>
                <w:sz w:val="21"/>
                <w:szCs w:val="21"/>
              </w:rPr>
            </w:pPr>
            <w:r>
              <w:rPr>
                <w:rFonts w:ascii="宋体" w:hAnsi="宋体" w:cs="宋体" w:eastAsia="宋体" w:hint="default"/>
                <w:sz w:val="21"/>
                <w:szCs w:val="21"/>
              </w:rPr>
              <w:t>其他企业间往来</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3" name="image620.png" descr=""/>
                  <wp:cNvGraphicFramePr>
                    <a:graphicFrameLocks noChangeAspect="1"/>
                  </wp:cNvGraphicFramePr>
                  <a:graphic>
                    <a:graphicData uri="http://schemas.openxmlformats.org/drawingml/2006/picture">
                      <pic:pic>
                        <pic:nvPicPr>
                          <pic:cNvPr id="64" name="image620.png"/>
                          <pic:cNvPicPr/>
                        </pic:nvPicPr>
                        <pic:blipFill>
                          <a:blip r:embed="rId64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5"/>
              <w:ind w:right="105"/>
              <w:jc w:val="right"/>
              <w:rPr>
                <w:rFonts w:ascii="Times New Roman" w:hAnsi="Times New Roman" w:cs="Times New Roman" w:eastAsia="Times New Roman" w:hint="default"/>
                <w:sz w:val="21"/>
                <w:szCs w:val="21"/>
              </w:rPr>
            </w:pPr>
            <w:r>
              <w:rPr>
                <w:rFonts w:ascii="Times New Roman"/>
                <w:spacing w:val="-1"/>
                <w:sz w:val="21"/>
              </w:rPr>
              <w:t>2,678,000.60</w:t>
            </w:r>
          </w:p>
        </w:tc>
      </w:tr>
      <w:tr>
        <w:trPr>
          <w:trHeight w:val="396" w:hRule="exact"/>
        </w:trPr>
        <w:tc>
          <w:tcPr>
            <w:tcW w:w="4611" w:type="dxa"/>
            <w:tcBorders>
              <w:top w:val="single" w:sz="4" w:space="0" w:color="000000"/>
              <w:left w:val="nil" w:sz="6" w:space="0" w:color="auto"/>
              <w:bottom w:val="single" w:sz="12" w:space="0" w:color="000000"/>
              <w:right w:val="nil" w:sz="6" w:space="0" w:color="auto"/>
            </w:tcBorders>
          </w:tcPr>
          <w:p>
            <w:pPr>
              <w:pStyle w:val="TableParagraph"/>
              <w:tabs>
                <w:tab w:pos="631" w:val="left" w:leader="none"/>
              </w:tabs>
              <w:spacing w:line="240" w:lineRule="auto" w:before="18"/>
              <w:ind w:right="1516"/>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142"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5" name="image620.png" descr=""/>
                  <wp:cNvGraphicFramePr>
                    <a:graphicFrameLocks noChangeAspect="1"/>
                  </wp:cNvGraphicFramePr>
                  <a:graphic>
                    <a:graphicData uri="http://schemas.openxmlformats.org/drawingml/2006/picture">
                      <pic:pic>
                        <pic:nvPicPr>
                          <pic:cNvPr id="66" name="image620.png"/>
                          <pic:cNvPicPr/>
                        </pic:nvPicPr>
                        <pic:blipFill>
                          <a:blip r:embed="rId64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5"/>
              <w:ind w:right="106"/>
              <w:jc w:val="right"/>
              <w:rPr>
                <w:rFonts w:ascii="Times New Roman" w:hAnsi="Times New Roman" w:cs="Times New Roman" w:eastAsia="Times New Roman" w:hint="default"/>
                <w:sz w:val="21"/>
                <w:szCs w:val="21"/>
              </w:rPr>
            </w:pPr>
            <w:r>
              <w:rPr>
                <w:rFonts w:ascii="Times New Roman"/>
                <w:spacing w:val="-1"/>
                <w:sz w:val="21"/>
              </w:rPr>
              <w:t>73,880,674.80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4"/>
          <w:szCs w:val="24"/>
        </w:rPr>
      </w:pPr>
    </w:p>
    <w:p>
      <w:pPr>
        <w:tabs>
          <w:tab w:pos="1370" w:val="left" w:leader="none"/>
          <w:tab w:pos="1400" w:val="left" w:leader="none"/>
        </w:tabs>
        <w:spacing w:line="324" w:lineRule="auto" w:before="36"/>
        <w:ind w:left="858" w:right="6943"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三十七</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现金流量表补充资料</w:t>
      </w:r>
      <w:r>
        <w:rPr>
          <w:rFonts w:ascii="宋体" w:hAnsi="宋体" w:cs="宋体" w:eastAsia="宋体" w:hint="default"/>
          <w:b/>
          <w:bCs/>
          <w:spacing w:val="-103"/>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tab/>
        <w:t>现金流量表补充资料</w:t>
      </w:r>
      <w:r>
        <w:rPr>
          <w:rFonts w:ascii="宋体" w:hAnsi="宋体" w:cs="宋体" w:eastAsia="宋体" w:hint="default"/>
          <w:sz w:val="21"/>
          <w:szCs w:val="21"/>
        </w:rPr>
      </w:r>
    </w:p>
    <w:p>
      <w:pPr>
        <w:spacing w:after="0" w:line="324" w:lineRule="auto"/>
        <w:jc w:val="left"/>
        <w:rPr>
          <w:rFonts w:ascii="宋体" w:hAnsi="宋体" w:cs="宋体" w:eastAsia="宋体" w:hint="default"/>
          <w:sz w:val="21"/>
          <w:szCs w:val="21"/>
        </w:rPr>
        <w:sectPr>
          <w:pgSz w:w="11910" w:h="16840"/>
          <w:pgMar w:header="0" w:footer="980" w:top="1160" w:bottom="1160" w:left="1660" w:right="0"/>
        </w:sectPr>
      </w:pPr>
    </w:p>
    <w:tbl>
      <w:tblPr>
        <w:tblW w:w="0" w:type="auto"/>
        <w:jc w:val="left"/>
        <w:tblInd w:w="697" w:type="dxa"/>
        <w:tblLayout w:type="fixed"/>
        <w:tblCellMar>
          <w:top w:w="0" w:type="dxa"/>
          <w:left w:w="0" w:type="dxa"/>
          <w:bottom w:w="0" w:type="dxa"/>
          <w:right w:w="0" w:type="dxa"/>
        </w:tblCellMar>
        <w:tblLook w:val="01E0"/>
      </w:tblPr>
      <w:tblGrid>
        <w:gridCol w:w="4367"/>
        <w:gridCol w:w="1702"/>
        <w:gridCol w:w="1712"/>
      </w:tblGrid>
      <w:tr>
        <w:trPr>
          <w:trHeight w:val="240" w:hRule="exact"/>
        </w:trPr>
        <w:tc>
          <w:tcPr>
            <w:tcW w:w="4367" w:type="dxa"/>
            <w:tcBorders>
              <w:top w:val="nil" w:sz="6" w:space="0" w:color="auto"/>
              <w:left w:val="nil" w:sz="6" w:space="0" w:color="auto"/>
              <w:bottom w:val="single" w:sz="12" w:space="0" w:color="000000"/>
              <w:right w:val="nil" w:sz="6" w:space="0" w:color="auto"/>
            </w:tcBorders>
          </w:tcPr>
          <w:p>
            <w:pPr/>
          </w:p>
        </w:tc>
        <w:tc>
          <w:tcPr>
            <w:tcW w:w="1702" w:type="dxa"/>
            <w:tcBorders>
              <w:top w:val="nil" w:sz="6" w:space="0" w:color="auto"/>
              <w:left w:val="nil" w:sz="6" w:space="0" w:color="auto"/>
              <w:bottom w:val="single" w:sz="12" w:space="0" w:color="000000"/>
              <w:right w:val="nil" w:sz="6" w:space="0" w:color="auto"/>
            </w:tcBorders>
          </w:tcPr>
          <w:p>
            <w:pPr/>
          </w:p>
        </w:tc>
        <w:tc>
          <w:tcPr>
            <w:tcW w:w="1712" w:type="dxa"/>
            <w:tcBorders>
              <w:top w:val="nil" w:sz="6" w:space="0" w:color="auto"/>
              <w:left w:val="nil" w:sz="6" w:space="0" w:color="auto"/>
              <w:bottom w:val="single" w:sz="12" w:space="0" w:color="000000"/>
              <w:right w:val="nil" w:sz="6" w:space="0" w:color="auto"/>
            </w:tcBorders>
          </w:tcPr>
          <w:p>
            <w:pPr/>
          </w:p>
        </w:tc>
      </w:tr>
      <w:tr>
        <w:trPr>
          <w:trHeight w:val="487" w:hRule="exact"/>
        </w:trPr>
        <w:tc>
          <w:tcPr>
            <w:tcW w:w="4367" w:type="dxa"/>
            <w:tcBorders>
              <w:top w:val="single" w:sz="12" w:space="0" w:color="000000"/>
              <w:left w:val="nil" w:sz="6" w:space="0" w:color="auto"/>
              <w:bottom w:val="nil" w:sz="6" w:space="0" w:color="auto"/>
              <w:right w:val="single" w:sz="4" w:space="0" w:color="000000"/>
            </w:tcBorders>
          </w:tcPr>
          <w:p>
            <w:pPr>
              <w:pStyle w:val="TableParagraph"/>
              <w:tabs>
                <w:tab w:pos="552" w:val="left" w:leader="none"/>
              </w:tabs>
              <w:spacing w:line="240" w:lineRule="auto" w:before="126"/>
              <w:ind w:left="12"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6"/>
              <w:ind w:left="48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12" w:type="dxa"/>
            <w:tcBorders>
              <w:top w:val="single" w:sz="12" w:space="0" w:color="000000"/>
              <w:left w:val="single" w:sz="4" w:space="0" w:color="000000"/>
              <w:bottom w:val="nil" w:sz="6" w:space="0" w:color="auto"/>
              <w:right w:val="nil" w:sz="6" w:space="0" w:color="auto"/>
            </w:tcBorders>
          </w:tcPr>
          <w:p>
            <w:pPr>
              <w:pStyle w:val="TableParagraph"/>
              <w:spacing w:line="240" w:lineRule="auto" w:before="126"/>
              <w:ind w:left="48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7"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8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1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115,197,057.95</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15"/>
              <w:jc w:val="right"/>
              <w:rPr>
                <w:rFonts w:ascii="Times New Roman" w:hAnsi="Times New Roman" w:cs="Times New Roman" w:eastAsia="Times New Roman" w:hint="default"/>
                <w:sz w:val="18"/>
                <w:szCs w:val="18"/>
              </w:rPr>
            </w:pPr>
            <w:r>
              <w:rPr>
                <w:rFonts w:ascii="Times New Roman"/>
                <w:spacing w:val="-1"/>
                <w:sz w:val="18"/>
              </w:rPr>
              <w:t>104,204,369.92</w:t>
            </w:r>
          </w:p>
        </w:tc>
      </w:tr>
      <w:tr>
        <w:trPr>
          <w:trHeight w:val="4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加：少数股东损益</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spacing w:val="-1"/>
                <w:sz w:val="18"/>
              </w:rPr>
              <w:t>-717,205.03</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17"/>
              <w:jc w:val="right"/>
              <w:rPr>
                <w:rFonts w:ascii="Times New Roman" w:hAnsi="Times New Roman" w:cs="Times New Roman" w:eastAsia="Times New Roman" w:hint="default"/>
                <w:sz w:val="18"/>
                <w:szCs w:val="18"/>
              </w:rPr>
            </w:pPr>
            <w:r>
              <w:rPr>
                <w:rFonts w:ascii="Times New Roman"/>
                <w:spacing w:val="-1"/>
                <w:sz w:val="18"/>
              </w:rPr>
              <w:t>-91,461.23</w:t>
            </w:r>
          </w:p>
        </w:tc>
      </w:tr>
      <w:tr>
        <w:trPr>
          <w:trHeight w:val="3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Times New Roman" w:hAnsi="Times New Roman" w:cs="Times New Roman" w:eastAsia="Times New Roman" w:hint="default"/>
                <w:sz w:val="18"/>
                <w:szCs w:val="18"/>
              </w:rPr>
            </w:pPr>
            <w:r>
              <w:rPr>
                <w:rFonts w:ascii="Times New Roman"/>
                <w:spacing w:val="-1"/>
                <w:sz w:val="18"/>
              </w:rPr>
              <w:t>2,467,542.14</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15"/>
              <w:jc w:val="right"/>
              <w:rPr>
                <w:rFonts w:ascii="Times New Roman" w:hAnsi="Times New Roman" w:cs="Times New Roman" w:eastAsia="Times New Roman" w:hint="default"/>
                <w:sz w:val="18"/>
                <w:szCs w:val="18"/>
              </w:rPr>
            </w:pPr>
            <w:r>
              <w:rPr>
                <w:rFonts w:ascii="Times New Roman"/>
                <w:spacing w:val="-1"/>
                <w:sz w:val="18"/>
              </w:rPr>
              <w:t>716,946.90</w:t>
            </w:r>
          </w:p>
        </w:tc>
      </w:tr>
      <w:tr>
        <w:trPr>
          <w:trHeight w:val="18"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8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120"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21,299,514.96</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spacing w:val="-1"/>
                <w:sz w:val="18"/>
              </w:rPr>
              <w:t>20,267,741.62</w:t>
            </w:r>
          </w:p>
        </w:tc>
      </w:tr>
      <w:tr>
        <w:trPr>
          <w:trHeight w:val="4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spacing w:val="-1"/>
                <w:sz w:val="18"/>
              </w:rPr>
              <w:t>2,129,345.09</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15"/>
              <w:jc w:val="right"/>
              <w:rPr>
                <w:rFonts w:ascii="Times New Roman" w:hAnsi="Times New Roman" w:cs="Times New Roman" w:eastAsia="Times New Roman" w:hint="default"/>
                <w:sz w:val="18"/>
                <w:szCs w:val="18"/>
              </w:rPr>
            </w:pPr>
            <w:r>
              <w:rPr>
                <w:rFonts w:ascii="Times New Roman"/>
                <w:spacing w:val="-1"/>
                <w:sz w:val="18"/>
              </w:rPr>
              <w:t>1,145,325.56</w:t>
            </w:r>
          </w:p>
        </w:tc>
      </w:tr>
      <w:tr>
        <w:trPr>
          <w:trHeight w:val="3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0"/>
              <w:jc w:val="right"/>
              <w:rPr>
                <w:rFonts w:ascii="Times New Roman" w:hAnsi="Times New Roman" w:cs="Times New Roman" w:eastAsia="Times New Roman" w:hint="default"/>
                <w:sz w:val="18"/>
                <w:szCs w:val="18"/>
              </w:rPr>
            </w:pPr>
            <w:r>
              <w:rPr>
                <w:rFonts w:ascii="Times New Roman"/>
                <w:spacing w:val="-1"/>
                <w:sz w:val="18"/>
              </w:rPr>
              <w:t>263,681.44</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15"/>
              <w:jc w:val="right"/>
              <w:rPr>
                <w:rFonts w:ascii="Times New Roman" w:hAnsi="Times New Roman" w:cs="Times New Roman" w:eastAsia="Times New Roman" w:hint="default"/>
                <w:sz w:val="18"/>
                <w:szCs w:val="18"/>
              </w:rPr>
            </w:pPr>
            <w:r>
              <w:rPr>
                <w:rFonts w:ascii="Times New Roman"/>
                <w:spacing w:val="-1"/>
                <w:sz w:val="18"/>
              </w:rPr>
              <w:t>247,006.34</w:t>
            </w:r>
          </w:p>
        </w:tc>
      </w:tr>
      <w:tr>
        <w:trPr>
          <w:trHeight w:val="18"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76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390" w:lineRule="exact" w:before="26"/>
              <w:ind w:left="120" w:right="104"/>
              <w:jc w:val="left"/>
              <w:rPr>
                <w:rFonts w:ascii="宋体" w:hAnsi="宋体" w:cs="宋体" w:eastAsia="宋体" w:hint="default"/>
                <w:sz w:val="18"/>
                <w:szCs w:val="18"/>
              </w:rPr>
            </w:pPr>
            <w:r>
              <w:rPr>
                <w:rFonts w:ascii="宋体" w:hAnsi="宋体" w:cs="宋体" w:eastAsia="宋体" w:hint="default"/>
                <w:spacing w:val="-1"/>
                <w:sz w:val="18"/>
                <w:szCs w:val="18"/>
              </w:rPr>
              <w:t>处置固定资产、无形资产和其他长期资产的损失（收</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w w:val="100"/>
                <w:sz w:val="18"/>
                <w:szCs w:val="18"/>
              </w:rPr>
              <w:t>益以</w:t>
            </w:r>
            <w:r>
              <w:rPr>
                <w:rFonts w:ascii="Times New Roman" w:hAnsi="Times New Roman" w:cs="Times New Roman" w:eastAsia="Times New Roman" w:hint="default"/>
                <w:spacing w:val="-1"/>
                <w:w w:val="100"/>
                <w:sz w:val="18"/>
                <w:szCs w:val="18"/>
              </w:rPr>
              <w:t>―</w:t>
            </w:r>
            <w:r>
              <w:rPr>
                <w:rFonts w:ascii="宋体" w:hAnsi="宋体" w:cs="宋体" w:eastAsia="宋体" w:hint="default"/>
                <w:spacing w:val="-1"/>
                <w:w w:val="100"/>
                <w:sz w:val="18"/>
                <w:szCs w:val="18"/>
              </w:rPr>
              <w:t>－</w:t>
            </w:r>
            <w:r>
              <w:rPr>
                <w:rFonts w:ascii="Times New Roman" w:hAnsi="Times New Roman" w:cs="Times New Roman" w:eastAsia="Times New Roman" w:hint="default"/>
                <w:spacing w:val="-1"/>
                <w:w w:val="100"/>
                <w:sz w:val="18"/>
                <w:szCs w:val="18"/>
              </w:rPr>
              <w:t>‖</w:t>
            </w:r>
            <w:r>
              <w:rPr>
                <w:rFonts w:ascii="宋体" w:hAnsi="宋体" w:cs="宋体" w:eastAsia="宋体" w:hint="default"/>
                <w:spacing w:val="-1"/>
                <w:w w:val="100"/>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9"/>
              <w:ind w:right="100"/>
              <w:jc w:val="right"/>
              <w:rPr>
                <w:rFonts w:ascii="Times New Roman" w:hAnsi="Times New Roman" w:cs="Times New Roman" w:eastAsia="Times New Roman" w:hint="default"/>
                <w:sz w:val="18"/>
                <w:szCs w:val="18"/>
              </w:rPr>
            </w:pPr>
            <w:r>
              <w:rPr>
                <w:rFonts w:ascii="Times New Roman"/>
                <w:spacing w:val="-1"/>
                <w:sz w:val="18"/>
              </w:rPr>
              <w:t>873,420.17</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9"/>
              <w:ind w:right="117"/>
              <w:jc w:val="right"/>
              <w:rPr>
                <w:rFonts w:ascii="Times New Roman" w:hAnsi="Times New Roman" w:cs="Times New Roman" w:eastAsia="Times New Roman" w:hint="default"/>
                <w:sz w:val="18"/>
                <w:szCs w:val="18"/>
              </w:rPr>
            </w:pPr>
            <w:r>
              <w:rPr>
                <w:rFonts w:ascii="Times New Roman"/>
                <w:spacing w:val="-1"/>
                <w:sz w:val="18"/>
              </w:rPr>
              <w:t>-44,772.74</w:t>
            </w:r>
          </w:p>
        </w:tc>
      </w:tr>
      <w:tr>
        <w:trPr>
          <w:trHeight w:val="30"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
        </w:tc>
      </w:tr>
      <w:tr>
        <w:trPr>
          <w:trHeight w:val="37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0"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7"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7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0"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06"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0"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pacing w:val="-1"/>
                <w:sz w:val="18"/>
              </w:rPr>
              <w:t>941,566.08</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115"/>
              <w:jc w:val="right"/>
              <w:rPr>
                <w:rFonts w:ascii="Times New Roman" w:hAnsi="Times New Roman" w:cs="Times New Roman" w:eastAsia="Times New Roman" w:hint="default"/>
                <w:sz w:val="18"/>
                <w:szCs w:val="18"/>
              </w:rPr>
            </w:pPr>
            <w:r>
              <w:rPr>
                <w:rFonts w:ascii="Times New Roman"/>
                <w:spacing w:val="-1"/>
                <w:sz w:val="18"/>
              </w:rPr>
              <w:t>806,942.96</w:t>
            </w: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0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0"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-1,016,920.05</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00"/>
              <w:ind w:right="115"/>
              <w:jc w:val="right"/>
              <w:rPr>
                <w:rFonts w:ascii="Times New Roman" w:hAnsi="Times New Roman" w:cs="Times New Roman" w:eastAsia="Times New Roman" w:hint="default"/>
                <w:sz w:val="18"/>
                <w:szCs w:val="18"/>
              </w:rPr>
            </w:pPr>
            <w:r>
              <w:rPr>
                <w:rFonts w:ascii="Times New Roman"/>
                <w:spacing w:val="-1"/>
                <w:sz w:val="18"/>
              </w:rPr>
              <w:t>-957,544.96</w:t>
            </w:r>
          </w:p>
        </w:tc>
      </w:tr>
      <w:tr>
        <w:trPr>
          <w:trHeight w:val="40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Times New Roman" w:hAnsi="Times New Roman" w:cs="Times New Roman" w:eastAsia="Times New Roman" w:hint="default"/>
                <w:sz w:val="18"/>
                <w:szCs w:val="18"/>
              </w:rPr>
            </w:pPr>
            <w:r>
              <w:rPr>
                <w:rFonts w:ascii="Times New Roman"/>
                <w:spacing w:val="-1"/>
                <w:sz w:val="18"/>
              </w:rPr>
              <w:t>-227,534.75</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15"/>
              <w:jc w:val="right"/>
              <w:rPr>
                <w:rFonts w:ascii="Times New Roman" w:hAnsi="Times New Roman" w:cs="Times New Roman" w:eastAsia="Times New Roman" w:hint="default"/>
                <w:sz w:val="18"/>
                <w:szCs w:val="18"/>
              </w:rPr>
            </w:pPr>
            <w:r>
              <w:rPr>
                <w:rFonts w:ascii="Times New Roman"/>
                <w:spacing w:val="-1"/>
                <w:sz w:val="18"/>
              </w:rPr>
              <w:t>-405,260.58</w:t>
            </w:r>
          </w:p>
        </w:tc>
      </w:tr>
      <w:tr>
        <w:trPr>
          <w:trHeight w:val="4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3"/>
              <w:jc w:val="right"/>
              <w:rPr>
                <w:rFonts w:ascii="Times New Roman" w:hAnsi="Times New Roman" w:cs="Times New Roman" w:eastAsia="Times New Roman" w:hint="default"/>
                <w:sz w:val="18"/>
                <w:szCs w:val="18"/>
              </w:rPr>
            </w:pPr>
            <w:r>
              <w:rPr>
                <w:rFonts w:ascii="Times New Roman"/>
                <w:spacing w:val="-1"/>
                <w:sz w:val="18"/>
              </w:rPr>
              <w:t>-86,139,992.75</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17"/>
              <w:jc w:val="right"/>
              <w:rPr>
                <w:rFonts w:ascii="Times New Roman" w:hAnsi="Times New Roman" w:cs="Times New Roman" w:eastAsia="Times New Roman" w:hint="default"/>
                <w:sz w:val="18"/>
                <w:szCs w:val="18"/>
              </w:rPr>
            </w:pPr>
            <w:r>
              <w:rPr>
                <w:rFonts w:ascii="Times New Roman"/>
                <w:spacing w:val="-1"/>
                <w:sz w:val="18"/>
              </w:rPr>
              <w:t>-39,827,237.80</w:t>
            </w:r>
          </w:p>
        </w:tc>
      </w:tr>
      <w:tr>
        <w:trPr>
          <w:trHeight w:val="4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spacing w:val="-1"/>
                <w:sz w:val="18"/>
              </w:rPr>
              <w:t>-3,176,181.74</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15"/>
              <w:jc w:val="right"/>
              <w:rPr>
                <w:rFonts w:ascii="Times New Roman" w:hAnsi="Times New Roman" w:cs="Times New Roman" w:eastAsia="Times New Roman" w:hint="default"/>
                <w:sz w:val="18"/>
                <w:szCs w:val="18"/>
              </w:rPr>
            </w:pPr>
            <w:r>
              <w:rPr>
                <w:rFonts w:ascii="Times New Roman"/>
                <w:spacing w:val="-1"/>
                <w:sz w:val="18"/>
              </w:rPr>
              <w:t>11,779,109.94</w:t>
            </w:r>
          </w:p>
        </w:tc>
      </w:tr>
      <w:tr>
        <w:trPr>
          <w:trHeight w:val="40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3"/>
              <w:jc w:val="right"/>
              <w:rPr>
                <w:rFonts w:ascii="Times New Roman" w:hAnsi="Times New Roman" w:cs="Times New Roman" w:eastAsia="Times New Roman" w:hint="default"/>
                <w:sz w:val="18"/>
                <w:szCs w:val="18"/>
              </w:rPr>
            </w:pPr>
            <w:r>
              <w:rPr>
                <w:rFonts w:ascii="Times New Roman"/>
                <w:spacing w:val="-1"/>
                <w:sz w:val="18"/>
              </w:rPr>
              <w:t>48,232,786.16</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19"/>
              <w:jc w:val="right"/>
              <w:rPr>
                <w:rFonts w:ascii="Times New Roman" w:hAnsi="Times New Roman" w:cs="Times New Roman" w:eastAsia="Times New Roman" w:hint="default"/>
                <w:sz w:val="18"/>
                <w:szCs w:val="18"/>
              </w:rPr>
            </w:pPr>
            <w:r>
              <w:rPr>
                <w:rFonts w:ascii="Times New Roman"/>
                <w:spacing w:val="-1"/>
                <w:sz w:val="18"/>
              </w:rPr>
              <w:t>42,200,465.77</w:t>
            </w:r>
          </w:p>
        </w:tc>
      </w:tr>
      <w:tr>
        <w:trPr>
          <w:trHeight w:val="281" w:hRule="exact"/>
        </w:trPr>
        <w:tc>
          <w:tcPr>
            <w:tcW w:w="4367" w:type="dxa"/>
            <w:tcBorders>
              <w:top w:val="nil" w:sz="6" w:space="0" w:color="auto"/>
              <w:left w:val="nil" w:sz="6" w:space="0" w:color="auto"/>
              <w:bottom w:val="nil" w:sz="6" w:space="0" w:color="auto"/>
              <w:right w:val="single" w:sz="4" w:space="0" w:color="000000"/>
            </w:tcBorders>
          </w:tcPr>
          <w:p>
            <w:pPr>
              <w:pStyle w:val="TableParagraph"/>
              <w:tabs>
                <w:tab w:pos="662" w:val="left" w:leader="none"/>
              </w:tabs>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7"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8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100,127,079.67</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15"/>
              <w:jc w:val="right"/>
              <w:rPr>
                <w:rFonts w:ascii="Times New Roman" w:hAnsi="Times New Roman" w:cs="Times New Roman" w:eastAsia="Times New Roman" w:hint="default"/>
                <w:sz w:val="18"/>
                <w:szCs w:val="18"/>
              </w:rPr>
            </w:pPr>
            <w:r>
              <w:rPr>
                <w:rFonts w:ascii="Times New Roman"/>
                <w:spacing w:val="-1"/>
                <w:sz w:val="18"/>
              </w:rPr>
              <w:t>140,041,631.70</w:t>
            </w:r>
          </w:p>
        </w:tc>
      </w:tr>
      <w:tr>
        <w:trPr>
          <w:trHeight w:val="396"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0"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7"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72"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0"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0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0"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7"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82"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0"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207,554,890.41</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15"/>
              <w:jc w:val="right"/>
              <w:rPr>
                <w:rFonts w:ascii="Times New Roman" w:hAnsi="Times New Roman" w:cs="Times New Roman" w:eastAsia="Times New Roman" w:hint="default"/>
                <w:sz w:val="18"/>
                <w:szCs w:val="18"/>
              </w:rPr>
            </w:pPr>
            <w:r>
              <w:rPr>
                <w:rFonts w:ascii="Times New Roman"/>
                <w:spacing w:val="-1"/>
                <w:sz w:val="18"/>
              </w:rPr>
              <w:t>221,813,749.02</w:t>
            </w:r>
          </w:p>
        </w:tc>
      </w:tr>
      <w:tr>
        <w:trPr>
          <w:trHeight w:val="40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Times New Roman" w:hAnsi="Times New Roman" w:cs="Times New Roman" w:eastAsia="Times New Roman" w:hint="default"/>
                <w:sz w:val="18"/>
                <w:szCs w:val="18"/>
              </w:rPr>
            </w:pPr>
            <w:r>
              <w:rPr>
                <w:rFonts w:ascii="Times New Roman"/>
                <w:spacing w:val="-1"/>
                <w:sz w:val="18"/>
              </w:rPr>
              <w:t>221,813,749.02</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15"/>
              <w:jc w:val="right"/>
              <w:rPr>
                <w:rFonts w:ascii="Times New Roman" w:hAnsi="Times New Roman" w:cs="Times New Roman" w:eastAsia="Times New Roman" w:hint="default"/>
                <w:sz w:val="18"/>
                <w:szCs w:val="18"/>
              </w:rPr>
            </w:pPr>
            <w:r>
              <w:rPr>
                <w:rFonts w:ascii="Times New Roman"/>
                <w:spacing w:val="-1"/>
                <w:sz w:val="18"/>
              </w:rPr>
              <w:t>192,409,692.26</w:t>
            </w:r>
          </w:p>
        </w:tc>
      </w:tr>
      <w:tr>
        <w:trPr>
          <w:trHeight w:val="28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7"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72"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0"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02"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35" w:hRule="exact"/>
        </w:trPr>
        <w:tc>
          <w:tcPr>
            <w:tcW w:w="4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55"/>
              <w:ind w:left="120"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6"/>
              <w:ind w:right="103"/>
              <w:jc w:val="right"/>
              <w:rPr>
                <w:rFonts w:ascii="Times New Roman" w:hAnsi="Times New Roman" w:cs="Times New Roman" w:eastAsia="Times New Roman" w:hint="default"/>
                <w:sz w:val="18"/>
                <w:szCs w:val="18"/>
              </w:rPr>
            </w:pPr>
            <w:r>
              <w:rPr>
                <w:rFonts w:ascii="Times New Roman"/>
                <w:spacing w:val="-1"/>
                <w:sz w:val="18"/>
              </w:rPr>
              <w:t>-14,258,858.61</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106"/>
              <w:ind w:right="119"/>
              <w:jc w:val="right"/>
              <w:rPr>
                <w:rFonts w:ascii="Times New Roman" w:hAnsi="Times New Roman" w:cs="Times New Roman" w:eastAsia="Times New Roman" w:hint="default"/>
                <w:sz w:val="18"/>
                <w:szCs w:val="18"/>
              </w:rPr>
            </w:pPr>
            <w:r>
              <w:rPr>
                <w:rFonts w:ascii="Times New Roman"/>
                <w:spacing w:val="-1"/>
                <w:sz w:val="18"/>
              </w:rPr>
              <w:t>29,404,056.76</w:t>
            </w:r>
          </w:p>
        </w:tc>
      </w:tr>
    </w:tbl>
    <w:p>
      <w:pPr>
        <w:tabs>
          <w:tab w:pos="1395" w:val="left" w:leader="none"/>
        </w:tabs>
        <w:spacing w:before="59"/>
        <w:ind w:left="858" w:right="1782" w:firstLine="0"/>
        <w:jc w:val="left"/>
        <w:rPr>
          <w:rFonts w:ascii="宋体" w:hAnsi="宋体" w:cs="宋体" w:eastAsia="宋体" w:hint="default"/>
          <w:sz w:val="21"/>
          <w:szCs w:val="21"/>
        </w:rPr>
      </w:pPr>
      <w:r>
        <w:rPr/>
        <w:pict>
          <v:group style="position:absolute;margin-left:88.584pt;margin-top:62.759983pt;width:418.3pt;height:.1pt;mso-position-horizontal-relative:page;mso-position-vertical-relative:page;z-index:-1298176" coordorigin="1772,1255" coordsize="8366,2">
            <v:shape style="position:absolute;left:1772;top:1255;width:8366;height:2" coordorigin="1772,1255" coordsize="8366,0" path="m1772,1255l10137,1255e" filled="false" stroked="true" strokeweight=".72pt" strokecolor="#000000">
              <v:path arrowok="t"/>
            </v:shape>
            <w10:wrap type="none"/>
          </v:group>
        </w:pict>
      </w:r>
      <w:r>
        <w:rPr/>
        <w:pict>
          <v:group style="position:absolute;margin-left:118.580002pt;margin-top:95.060005pt;width:387.7pt;height:.5pt;mso-position-horizontal-relative:page;mso-position-vertical-relative:page;z-index:-1298152" coordorigin="2372,1901" coordsize="7754,10">
            <v:shape style="position:absolute;left:2372;top:1901;width:6049;height:10" type="#_x0000_t75" stroked="false">
              <v:imagedata r:id="rId648" o:title=""/>
            </v:shape>
            <v:shape style="position:absolute;left:8416;top:1901;width:1709;height:10" type="#_x0000_t75" stroked="false">
              <v:imagedata r:id="rId649" o:title=""/>
            </v:shape>
            <w10:wrap type="none"/>
          </v:group>
        </w:pict>
      </w:r>
      <w:r>
        <w:rPr/>
        <w:pict>
          <v:group style="position:absolute;margin-left:118.580002pt;margin-top:109.940025pt;width:387.7pt;height:5.55pt;mso-position-horizontal-relative:page;mso-position-vertical-relative:page;z-index:-1298128" coordorigin="2372,2199" coordsize="7754,111">
            <v:shape style="position:absolute;left:2372;top:2199;width:4367;height:110" type="#_x0000_t75" stroked="false">
              <v:imagedata r:id="rId650" o:title=""/>
            </v:shape>
            <v:shape style="position:absolute;left:6714;top:2300;width:1706;height:10" type="#_x0000_t75" stroked="false">
              <v:imagedata r:id="rId651" o:title=""/>
            </v:shape>
            <v:shape style="position:absolute;left:8416;top:2300;width:1709;height:10" type="#_x0000_t75" stroked="false">
              <v:imagedata r:id="rId649" o:title=""/>
            </v:shape>
            <w10:wrap type="none"/>
          </v:group>
        </w:pict>
      </w:r>
      <w:r>
        <w:rPr/>
        <w:pict>
          <v:group style="position:absolute;margin-left:118.580002pt;margin-top:135.020004pt;width:387.7pt;height:.5pt;mso-position-horizontal-relative:page;mso-position-vertical-relative:page;z-index:-1298104" coordorigin="2372,2700" coordsize="7754,10">
            <v:shape style="position:absolute;left:2372;top:2700;width:6049;height:10" type="#_x0000_t75" stroked="false">
              <v:imagedata r:id="rId648" o:title=""/>
            </v:shape>
            <v:shape style="position:absolute;left:8416;top:2700;width:1709;height:10" type="#_x0000_t75" stroked="false">
              <v:imagedata r:id="rId652" o:title=""/>
            </v:shape>
            <w10:wrap type="none"/>
          </v:group>
        </w:pict>
      </w:r>
      <w:r>
        <w:rPr/>
        <w:pict>
          <v:group style="position:absolute;margin-left:118.580002pt;margin-top:155.059998pt;width:387.7pt;height:.5pt;mso-position-horizontal-relative:page;mso-position-vertical-relative:page;z-index:-1298080" coordorigin="2372,3101" coordsize="7754,10">
            <v:shape style="position:absolute;left:2372;top:3101;width:6049;height:10" type="#_x0000_t75" stroked="false">
              <v:imagedata r:id="rId648" o:title=""/>
            </v:shape>
            <v:shape style="position:absolute;left:8416;top:3101;width:1709;height:10" type="#_x0000_t75" stroked="false">
              <v:imagedata r:id="rId649" o:title=""/>
            </v:shape>
            <w10:wrap type="none"/>
          </v:group>
        </w:pict>
      </w:r>
      <w:r>
        <w:rPr/>
        <w:pict>
          <v:group style="position:absolute;margin-left:118.580002pt;margin-top:169.940018pt;width:387.7pt;height:5.55pt;mso-position-horizontal-relative:page;mso-position-vertical-relative:page;z-index:-1298056" coordorigin="2372,3399" coordsize="7754,111">
            <v:shape style="position:absolute;left:2372;top:3399;width:4367;height:110" type="#_x0000_t75" stroked="false">
              <v:imagedata r:id="rId650" o:title=""/>
            </v:shape>
            <v:shape style="position:absolute;left:6714;top:3500;width:1706;height:10" type="#_x0000_t75" stroked="false">
              <v:imagedata r:id="rId651" o:title=""/>
            </v:shape>
            <v:shape style="position:absolute;left:8416;top:3500;width:1709;height:10" type="#_x0000_t75" stroked="false">
              <v:imagedata r:id="rId649" o:title=""/>
            </v:shape>
            <w10:wrap type="none"/>
          </v:group>
        </w:pict>
      </w:r>
      <w:r>
        <w:rPr/>
        <w:pict>
          <v:group style="position:absolute;margin-left:118.580002pt;margin-top:195.020004pt;width:387.7pt;height:.5pt;mso-position-horizontal-relative:page;mso-position-vertical-relative:page;z-index:-1298032" coordorigin="2372,3900" coordsize="7754,10">
            <v:shape style="position:absolute;left:2372;top:3900;width:6049;height:10" type="#_x0000_t75" stroked="false">
              <v:imagedata r:id="rId648" o:title=""/>
            </v:shape>
            <v:shape style="position:absolute;left:8416;top:3900;width:1709;height:10" type="#_x0000_t75" stroked="false">
              <v:imagedata r:id="rId652" o:title=""/>
            </v:shape>
            <w10:wrap type="none"/>
          </v:group>
        </w:pict>
      </w:r>
      <w:r>
        <w:rPr/>
        <w:pict>
          <v:group style="position:absolute;margin-left:118.580002pt;margin-top:215.059998pt;width:387.7pt;height:.5pt;mso-position-horizontal-relative:page;mso-position-vertical-relative:page;z-index:-1298008" coordorigin="2372,4301" coordsize="7754,10">
            <v:shape style="position:absolute;left:2372;top:4301;width:6049;height:10" type="#_x0000_t75" stroked="false">
              <v:imagedata r:id="rId648" o:title=""/>
            </v:shape>
            <v:shape style="position:absolute;left:8416;top:4301;width:1709;height:10" type="#_x0000_t75" stroked="false">
              <v:imagedata r:id="rId649" o:title=""/>
            </v:shape>
            <w10:wrap type="none"/>
          </v:group>
        </w:pict>
      </w:r>
      <w:r>
        <w:rPr/>
        <w:pict>
          <v:group style="position:absolute;margin-left:118.580002pt;margin-top:229.940018pt;width:387.7pt;height:5.55pt;mso-position-horizontal-relative:page;mso-position-vertical-relative:page;z-index:-1297984" coordorigin="2372,4599" coordsize="7754,111">
            <v:shape style="position:absolute;left:2372;top:4599;width:4367;height:110" type="#_x0000_t75" stroked="false">
              <v:imagedata r:id="rId650" o:title=""/>
            </v:shape>
            <v:shape style="position:absolute;left:6714;top:4700;width:1706;height:10" type="#_x0000_t75" stroked="false">
              <v:imagedata r:id="rId651" o:title=""/>
            </v:shape>
            <v:shape style="position:absolute;left:8416;top:4700;width:1709;height:10" type="#_x0000_t75" stroked="false">
              <v:imagedata r:id="rId649" o:title=""/>
            </v:shape>
            <w10:wrap type="none"/>
          </v:group>
        </w:pict>
      </w:r>
      <w:r>
        <w:rPr/>
        <w:pict>
          <v:group style="position:absolute;margin-left:118.580002pt;margin-top:270.050018pt;width:387.7pt;height:5.05pt;mso-position-horizontal-relative:page;mso-position-vertical-relative:page;z-index:-1297960" coordorigin="2372,5401" coordsize="7754,101">
            <v:shape style="position:absolute;left:2372;top:5401;width:6068;height:101" type="#_x0000_t75" stroked="false">
              <v:imagedata r:id="rId653" o:title=""/>
            </v:shape>
            <v:shape style="position:absolute;left:8416;top:5492;width:1709;height:10" type="#_x0000_t75" stroked="false">
              <v:imagedata r:id="rId652" o:title=""/>
            </v:shape>
            <w10:wrap type="none"/>
          </v:group>
        </w:pict>
      </w:r>
      <w:r>
        <w:rPr/>
        <w:pict>
          <v:group style="position:absolute;margin-left:118.580002pt;margin-top:289.48996pt;width:387.7pt;height:5.55pt;mso-position-horizontal-relative:page;mso-position-vertical-relative:page;z-index:-1297936" coordorigin="2372,5790" coordsize="7754,111">
            <v:shape style="position:absolute;left:2372;top:5790;width:4367;height:110" type="#_x0000_t75" stroked="false">
              <v:imagedata r:id="rId654" o:title=""/>
            </v:shape>
            <v:shape style="position:absolute;left:6714;top:5891;width:1706;height:10" type="#_x0000_t75" stroked="false">
              <v:imagedata r:id="rId651" o:title=""/>
            </v:shape>
            <v:shape style="position:absolute;left:8416;top:5891;width:1709;height:10" type="#_x0000_t75" stroked="false">
              <v:imagedata r:id="rId649" o:title=""/>
            </v:shape>
            <w10:wrap type="none"/>
          </v:group>
        </w:pict>
      </w:r>
      <w:r>
        <w:rPr/>
        <w:pict>
          <v:group style="position:absolute;margin-left:118.580002pt;margin-top:314.569946pt;width:387.7pt;height:.5pt;mso-position-horizontal-relative:page;mso-position-vertical-relative:page;z-index:-1297912" coordorigin="2372,6291" coordsize="7754,10">
            <v:shape style="position:absolute;left:2372;top:6291;width:6049;height:10" type="#_x0000_t75" stroked="false">
              <v:imagedata r:id="rId648" o:title=""/>
            </v:shape>
            <v:shape style="position:absolute;left:8416;top:6291;width:1709;height:10" type="#_x0000_t75" stroked="false">
              <v:imagedata r:id="rId652" o:title=""/>
            </v:shape>
            <w10:wrap type="none"/>
          </v:group>
        </w:pict>
      </w:r>
      <w:r>
        <w:rPr/>
        <w:pict>
          <v:group style="position:absolute;margin-left:118.580002pt;margin-top:334.609985pt;width:387.7pt;height:.5pt;mso-position-horizontal-relative:page;mso-position-vertical-relative:page;z-index:-1297888" coordorigin="2372,6692" coordsize="7754,10">
            <v:shape style="position:absolute;left:2372;top:6692;width:6049;height:10" type="#_x0000_t75" stroked="false">
              <v:imagedata r:id="rId648" o:title=""/>
            </v:shape>
            <v:shape style="position:absolute;left:8416;top:6692;width:1709;height:10" type="#_x0000_t75" stroked="false">
              <v:imagedata r:id="rId652" o:title=""/>
            </v:shape>
            <w10:wrap type="none"/>
          </v:group>
        </w:pict>
      </w:r>
      <w:r>
        <w:rPr/>
        <w:pict>
          <v:group style="position:absolute;margin-left:118.580002pt;margin-top:354.529999pt;width:387.7pt;height:.5pt;mso-position-horizontal-relative:page;mso-position-vertical-relative:page;z-index:-1297864" coordorigin="2372,7091" coordsize="7754,10">
            <v:shape style="position:absolute;left:2372;top:7091;width:6049;height:10" type="#_x0000_t75" stroked="false">
              <v:imagedata r:id="rId648" o:title=""/>
            </v:shape>
            <v:shape style="position:absolute;left:8416;top:7091;width:1709;height:10" type="#_x0000_t75" stroked="false">
              <v:imagedata r:id="rId649" o:title=""/>
            </v:shape>
            <w10:wrap type="none"/>
          </v:group>
        </w:pict>
      </w:r>
      <w:r>
        <w:rPr/>
        <w:pict>
          <v:group style="position:absolute;margin-left:118.580002pt;margin-top:374.569977pt;width:387.7pt;height:.5pt;mso-position-horizontal-relative:page;mso-position-vertical-relative:page;z-index:-1297840" coordorigin="2372,7491" coordsize="7754,10">
            <v:shape style="position:absolute;left:2372;top:7491;width:6049;height:10" type="#_x0000_t75" stroked="false">
              <v:imagedata r:id="rId648" o:title=""/>
            </v:shape>
            <v:shape style="position:absolute;left:8416;top:7491;width:1709;height:10" type="#_x0000_t75" stroked="false">
              <v:imagedata r:id="rId652" o:title=""/>
            </v:shape>
            <w10:wrap type="none"/>
          </v:group>
        </w:pict>
      </w:r>
      <w:r>
        <w:rPr/>
        <w:pict>
          <v:group style="position:absolute;margin-left:118.580002pt;margin-top:394.609985pt;width:387.7pt;height:.5pt;mso-position-horizontal-relative:page;mso-position-vertical-relative:page;z-index:-1297816" coordorigin="2372,7892" coordsize="7754,10">
            <v:shape style="position:absolute;left:2372;top:7892;width:6049;height:10" type="#_x0000_t75" stroked="false">
              <v:imagedata r:id="rId648" o:title=""/>
            </v:shape>
            <v:shape style="position:absolute;left:8416;top:7892;width:1709;height:10" type="#_x0000_t75" stroked="false">
              <v:imagedata r:id="rId652" o:title=""/>
            </v:shape>
            <w10:wrap type="none"/>
          </v:group>
        </w:pict>
      </w:r>
      <w:r>
        <w:rPr/>
        <w:pict>
          <v:group style="position:absolute;margin-left:118.580002pt;margin-top:414.529999pt;width:387.7pt;height:.5pt;mso-position-horizontal-relative:page;mso-position-vertical-relative:page;z-index:-1297792" coordorigin="2372,8291" coordsize="7754,10">
            <v:shape style="position:absolute;left:2372;top:8291;width:6049;height:10" type="#_x0000_t75" stroked="false">
              <v:imagedata r:id="rId648" o:title=""/>
            </v:shape>
            <v:shape style="position:absolute;left:8416;top:8291;width:1709;height:10" type="#_x0000_t75" stroked="false">
              <v:imagedata r:id="rId649" o:title=""/>
            </v:shape>
            <w10:wrap type="none"/>
          </v:group>
        </w:pict>
      </w:r>
      <w:r>
        <w:rPr/>
        <w:pict>
          <v:group style="position:absolute;margin-left:118.580002pt;margin-top:434.569977pt;width:387.7pt;height:.5pt;mso-position-horizontal-relative:page;mso-position-vertical-relative:page;z-index:-1297768" coordorigin="2372,8691" coordsize="7754,10">
            <v:shape style="position:absolute;left:2372;top:8691;width:6049;height:10" type="#_x0000_t75" stroked="false">
              <v:imagedata r:id="rId648" o:title=""/>
            </v:shape>
            <v:shape style="position:absolute;left:8416;top:8691;width:1709;height:10" type="#_x0000_t75" stroked="false">
              <v:imagedata r:id="rId652" o:title=""/>
            </v:shape>
            <w10:wrap type="none"/>
          </v:group>
        </w:pict>
      </w:r>
      <w:r>
        <w:rPr/>
        <w:pict>
          <v:group style="position:absolute;margin-left:118.580002pt;margin-top:454.629974pt;width:387.7pt;height:.5pt;mso-position-horizontal-relative:page;mso-position-vertical-relative:page;z-index:-1297744" coordorigin="2372,9093" coordsize="7754,10">
            <v:shape style="position:absolute;left:2372;top:9093;width:6049;height:10" type="#_x0000_t75" stroked="false">
              <v:imagedata r:id="rId648" o:title=""/>
            </v:shape>
            <v:shape style="position:absolute;left:8416;top:9093;width:1709;height:10" type="#_x0000_t75" stroked="false">
              <v:imagedata r:id="rId649" o:title=""/>
            </v:shape>
            <w10:wrap type="none"/>
          </v:group>
        </w:pict>
      </w:r>
      <w:r>
        <w:rPr/>
        <w:pict>
          <v:group style="position:absolute;margin-left:118.580002pt;margin-top:469.509979pt;width:387.7pt;height:5.55pt;mso-position-horizontal-relative:page;mso-position-vertical-relative:page;z-index:-1297720" coordorigin="2372,9390" coordsize="7754,111">
            <v:shape style="position:absolute;left:2372;top:9390;width:4367;height:110" type="#_x0000_t75" stroked="false">
              <v:imagedata r:id="rId655" o:title=""/>
            </v:shape>
            <v:shape style="position:absolute;left:6714;top:9486;width:1716;height:14" type="#_x0000_t75" stroked="false">
              <v:imagedata r:id="rId509" o:title=""/>
            </v:shape>
            <v:shape style="position:absolute;left:8416;top:9491;width:1709;height:10" type="#_x0000_t75" stroked="false">
              <v:imagedata r:id="rId649" o:title=""/>
            </v:shape>
            <w10:wrap type="none"/>
          </v:group>
        </w:pict>
      </w:r>
      <w:r>
        <w:rPr/>
        <w:pict>
          <v:group style="position:absolute;margin-left:118.580002pt;margin-top:494.589996pt;width:387.7pt;height:.5pt;mso-position-horizontal-relative:page;mso-position-vertical-relative:page;z-index:-1297696" coordorigin="2372,9892" coordsize="7754,10">
            <v:shape style="position:absolute;left:2372;top:9892;width:6049;height:10" type="#_x0000_t75" stroked="false">
              <v:imagedata r:id="rId648" o:title=""/>
            </v:shape>
            <v:shape style="position:absolute;left:8416;top:9892;width:1709;height:10" type="#_x0000_t75" stroked="false">
              <v:imagedata r:id="rId652" o:title=""/>
            </v:shape>
            <w10:wrap type="none"/>
          </v:group>
        </w:pict>
      </w:r>
      <w:r>
        <w:rPr/>
        <w:pict>
          <v:group style="position:absolute;margin-left:118.580002pt;margin-top:514.630005pt;width:387.7pt;height:.5pt;mso-position-horizontal-relative:page;mso-position-vertical-relative:page;z-index:-1297672" coordorigin="2372,10293" coordsize="7754,10">
            <v:shape style="position:absolute;left:2372;top:10293;width:6049;height:10" type="#_x0000_t75" stroked="false">
              <v:imagedata r:id="rId648" o:title=""/>
            </v:shape>
            <v:shape style="position:absolute;left:8416;top:10293;width:1709;height:10" type="#_x0000_t75" stroked="false">
              <v:imagedata r:id="rId649" o:title=""/>
            </v:shape>
            <w10:wrap type="none"/>
          </v:group>
        </w:pict>
      </w:r>
      <w:r>
        <w:rPr/>
        <w:pict>
          <v:group style="position:absolute;margin-left:118.580002pt;margin-top:529.51001pt;width:387.7pt;height:5.55pt;mso-position-horizontal-relative:page;mso-position-vertical-relative:page;z-index:-1297648" coordorigin="2372,10590" coordsize="7754,111">
            <v:shape style="position:absolute;left:2372;top:10590;width:4367;height:110" type="#_x0000_t75" stroked="false">
              <v:imagedata r:id="rId655" o:title=""/>
            </v:shape>
            <v:shape style="position:absolute;left:6714;top:10686;width:1716;height:14" type="#_x0000_t75" stroked="false">
              <v:imagedata r:id="rId509" o:title=""/>
            </v:shape>
            <v:shape style="position:absolute;left:8416;top:10691;width:1709;height:10" type="#_x0000_t75" stroked="false">
              <v:imagedata r:id="rId649" o:title=""/>
            </v:shape>
            <w10:wrap type="none"/>
          </v:group>
        </w:pict>
      </w:r>
      <w:r>
        <w:rPr/>
        <w:pict>
          <v:group style="position:absolute;margin-left:118.580002pt;margin-top:554.589966pt;width:387.7pt;height:.5pt;mso-position-horizontal-relative:page;mso-position-vertical-relative:page;z-index:-1297624" coordorigin="2372,11092" coordsize="7754,10">
            <v:shape style="position:absolute;left:2372;top:11092;width:6049;height:10" type="#_x0000_t75" stroked="false">
              <v:imagedata r:id="rId648" o:title=""/>
            </v:shape>
            <v:shape style="position:absolute;left:8416;top:11092;width:1709;height:10" type="#_x0000_t75" stroked="false">
              <v:imagedata r:id="rId652" o:title=""/>
            </v:shape>
            <w10:wrap type="none"/>
          </v:group>
        </w:pict>
      </w:r>
      <w:r>
        <w:rPr/>
        <w:pict>
          <v:group style="position:absolute;margin-left:118.580002pt;margin-top:574.630005pt;width:387.7pt;height:.5pt;mso-position-horizontal-relative:page;mso-position-vertical-relative:page;z-index:-1297600" coordorigin="2372,11493" coordsize="7754,10">
            <v:shape style="position:absolute;left:2372;top:11493;width:6049;height:10" type="#_x0000_t75" stroked="false">
              <v:imagedata r:id="rId648" o:title=""/>
            </v:shape>
            <v:shape style="position:absolute;left:8416;top:11493;width:1709;height:10" type="#_x0000_t75" stroked="false">
              <v:imagedata r:id="rId649" o:title=""/>
            </v:shape>
            <w10:wrap type="none"/>
          </v:group>
        </w:pict>
      </w:r>
      <w:r>
        <w:rPr/>
        <w:pict>
          <v:group style="position:absolute;margin-left:118.580002pt;margin-top:589.51001pt;width:387.7pt;height:5.55pt;mso-position-horizontal-relative:page;mso-position-vertical-relative:page;z-index:-1297576" coordorigin="2372,11790" coordsize="7754,111">
            <v:shape style="position:absolute;left:2372;top:11790;width:4367;height:110" type="#_x0000_t75" stroked="false">
              <v:imagedata r:id="rId655" o:title=""/>
            </v:shape>
            <v:shape style="position:absolute;left:6714;top:11891;width:1706;height:10" type="#_x0000_t75" stroked="false">
              <v:imagedata r:id="rId651" o:title=""/>
            </v:shape>
            <v:shape style="position:absolute;left:8416;top:11891;width:1709;height:10" type="#_x0000_t75" stroked="false">
              <v:imagedata r:id="rId649" o:title=""/>
            </v:shape>
            <w10:wrap type="none"/>
          </v:group>
        </w:pict>
      </w:r>
      <w:r>
        <w:rPr/>
        <w:pict>
          <v:group style="position:absolute;margin-left:118.580002pt;margin-top:-81.176369pt;width:387.7pt;height:.5pt;mso-position-horizontal-relative:page;mso-position-vertical-relative:paragraph;z-index:-1297552" coordorigin="2372,-1624" coordsize="7754,10">
            <v:shape style="position:absolute;left:2372;top:-1624;width:6049;height:10" type="#_x0000_t75" stroked="false">
              <v:imagedata r:id="rId648" o:title=""/>
            </v:shape>
            <v:shape style="position:absolute;left:8416;top:-1624;width:1709;height:10" type="#_x0000_t75" stroked="false">
              <v:imagedata r:id="rId652" o:title=""/>
            </v:shape>
            <w10:wrap type="none"/>
          </v:group>
        </w:pict>
      </w:r>
      <w:r>
        <w:rPr/>
        <w:pict>
          <v:group style="position:absolute;margin-left:118.580002pt;margin-top:-61.106304pt;width:387.7pt;height:.5pt;mso-position-horizontal-relative:page;mso-position-vertical-relative:paragraph;z-index:-1297528" coordorigin="2372,-1222" coordsize="7754,10">
            <v:shape style="position:absolute;left:2372;top:-1222;width:6049;height:10" type="#_x0000_t75" stroked="false">
              <v:imagedata r:id="rId648" o:title=""/>
            </v:shape>
            <v:shape style="position:absolute;left:8416;top:-1222;width:1709;height:10" type="#_x0000_t75" stroked="false">
              <v:imagedata r:id="rId649" o:title=""/>
            </v:shape>
            <w10:wrap type="none"/>
          </v:group>
        </w:pict>
      </w:r>
      <w:r>
        <w:rPr/>
        <w:pict>
          <v:group style="position:absolute;margin-left:118.580002pt;margin-top:-46.226284pt;width:387.7pt;height:5.55pt;mso-position-horizontal-relative:page;mso-position-vertical-relative:paragraph;z-index:-1297504" coordorigin="2372,-925" coordsize="7754,111">
            <v:shape style="position:absolute;left:2372;top:-925;width:4367;height:110" type="#_x0000_t75" stroked="false">
              <v:imagedata r:id="rId655" o:title=""/>
            </v:shape>
            <v:shape style="position:absolute;left:6714;top:-824;width:1706;height:10" type="#_x0000_t75" stroked="false">
              <v:imagedata r:id="rId651" o:title=""/>
            </v:shape>
            <v:shape style="position:absolute;left:8416;top:-824;width:1709;height:10" type="#_x0000_t75" stroked="false">
              <v:imagedata r:id="rId649" o:title=""/>
            </v:shape>
            <w10:wrap type="none"/>
          </v:group>
        </w:pict>
      </w:r>
      <w:r>
        <w:rPr/>
        <w:pict>
          <v:group style="position:absolute;margin-left:118.580002pt;margin-top:-21.146305pt;width:387.7pt;height:.5pt;mso-position-horizontal-relative:page;mso-position-vertical-relative:paragraph;z-index:-1297480" coordorigin="2372,-423" coordsize="7754,10">
            <v:shape style="position:absolute;left:2372;top:-423;width:6049;height:10" type="#_x0000_t75" stroked="false">
              <v:imagedata r:id="rId648" o:title=""/>
            </v:shape>
            <v:shape style="position:absolute;left:8416;top:-423;width:1709;height:10" type="#_x0000_t75" stroked="false">
              <v:imagedata r:id="rId652" o:title=""/>
            </v:shape>
            <w10:wrap type="none"/>
          </v:group>
        </w:pict>
      </w:r>
      <w:r>
        <w:rPr/>
        <w:pict>
          <v:shape style="position:absolute;margin-left:118.580002pt;margin-top:38.853695pt;width:387.696174pt;height:.48pt;mso-position-horizontal-relative:page;mso-position-vertical-relative:paragraph;z-index:-1297456" type="#_x0000_t75" stroked="false">
            <v:imagedata r:id="rId656" o:title=""/>
          </v:shape>
        </w:pict>
      </w:r>
      <w:r>
        <w:rPr>
          <w:rFonts w:ascii="宋体" w:hAnsi="宋体" w:cs="宋体" w:eastAsia="宋体" w:hint="default"/>
          <w:b/>
          <w:bCs/>
          <w:sz w:val="21"/>
          <w:szCs w:val="21"/>
        </w:rPr>
        <w:t>2</w:t>
      </w:r>
      <w:r>
        <w:rPr>
          <w:rFonts w:ascii="宋体" w:hAnsi="宋体" w:cs="宋体" w:eastAsia="宋体" w:hint="default"/>
          <w:b/>
          <w:bCs/>
          <w:sz w:val="21"/>
          <w:szCs w:val="21"/>
        </w:rPr>
        <w:t>、</w:t>
        <w:tab/>
        <w:t>本期取得或处置子公司及其他营业单位的相关信息</w:t>
      </w:r>
      <w:r>
        <w:rPr>
          <w:rFonts w:ascii="宋体" w:hAnsi="宋体" w:cs="宋体" w:eastAsia="宋体" w:hint="default"/>
          <w:sz w:val="21"/>
          <w:szCs w:val="21"/>
        </w:rPr>
      </w:r>
    </w:p>
    <w:p>
      <w:pPr>
        <w:spacing w:line="240" w:lineRule="auto" w:before="3"/>
        <w:rPr>
          <w:rFonts w:ascii="宋体" w:hAnsi="宋体" w:cs="宋体" w:eastAsia="宋体" w:hint="default"/>
          <w:b/>
          <w:bCs/>
          <w:sz w:val="3"/>
          <w:szCs w:val="3"/>
        </w:rPr>
      </w:pPr>
    </w:p>
    <w:tbl>
      <w:tblPr>
        <w:tblW w:w="0" w:type="auto"/>
        <w:jc w:val="left"/>
        <w:tblInd w:w="697" w:type="dxa"/>
        <w:tblLayout w:type="fixed"/>
        <w:tblCellMar>
          <w:top w:w="0" w:type="dxa"/>
          <w:left w:w="0" w:type="dxa"/>
          <w:bottom w:w="0" w:type="dxa"/>
          <w:right w:w="0" w:type="dxa"/>
        </w:tblCellMar>
        <w:tblLook w:val="01E0"/>
      </w:tblPr>
      <w:tblGrid>
        <w:gridCol w:w="4791"/>
        <w:gridCol w:w="1416"/>
        <w:gridCol w:w="1560"/>
      </w:tblGrid>
      <w:tr>
        <w:trPr>
          <w:trHeight w:val="439" w:hRule="exact"/>
        </w:trPr>
        <w:tc>
          <w:tcPr>
            <w:tcW w:w="4791" w:type="dxa"/>
            <w:tcBorders>
              <w:top w:val="single" w:sz="12" w:space="0" w:color="000000"/>
              <w:left w:val="nil" w:sz="6" w:space="0" w:color="auto"/>
              <w:bottom w:val="nil" w:sz="6" w:space="0" w:color="auto"/>
              <w:right w:val="single" w:sz="4" w:space="0" w:color="000000"/>
            </w:tcBorders>
          </w:tcPr>
          <w:p>
            <w:pPr>
              <w:pStyle w:val="TableParagraph"/>
              <w:tabs>
                <w:tab w:pos="554" w:val="left" w:leader="none"/>
              </w:tabs>
              <w:spacing w:line="240" w:lineRule="auto" w:before="89"/>
              <w:ind w:left="1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416" w:type="dxa"/>
            <w:vMerge w:val="restart"/>
            <w:tcBorders>
              <w:top w:val="single" w:sz="12" w:space="0" w:color="000000"/>
              <w:left w:val="single" w:sz="4" w:space="0" w:color="000000"/>
              <w:right w:val="single" w:sz="4" w:space="0" w:color="000000"/>
            </w:tcBorders>
          </w:tcPr>
          <w:p>
            <w:pPr>
              <w:pStyle w:val="TableParagraph"/>
              <w:spacing w:line="240" w:lineRule="auto" w:before="89"/>
              <w:ind w:left="34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60" w:type="dxa"/>
            <w:vMerge w:val="restart"/>
            <w:tcBorders>
              <w:top w:val="single" w:sz="12" w:space="0" w:color="000000"/>
              <w:left w:val="single" w:sz="4" w:space="0" w:color="000000"/>
              <w:right w:val="nil" w:sz="6" w:space="0" w:color="auto"/>
            </w:tcBorders>
          </w:tcPr>
          <w:p>
            <w:pPr>
              <w:pStyle w:val="TableParagraph"/>
              <w:spacing w:line="240" w:lineRule="auto" w:before="89"/>
              <w:ind w:left="41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43" w:hRule="exact"/>
        </w:trPr>
        <w:tc>
          <w:tcPr>
            <w:tcW w:w="4791"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一、取得子公司及其他营业单位的有关信息：</w:t>
            </w:r>
          </w:p>
        </w:tc>
        <w:tc>
          <w:tcPr>
            <w:tcW w:w="1416" w:type="dxa"/>
            <w:vMerge/>
            <w:tcBorders>
              <w:left w:val="single" w:sz="4" w:space="0" w:color="000000"/>
              <w:bottom w:val="single" w:sz="12" w:space="0" w:color="000000"/>
              <w:right w:val="single" w:sz="4" w:space="0" w:color="000000"/>
            </w:tcBorders>
          </w:tcPr>
          <w:p>
            <w:pPr/>
          </w:p>
        </w:tc>
        <w:tc>
          <w:tcPr>
            <w:tcW w:w="1560" w:type="dxa"/>
            <w:vMerge/>
            <w:tcBorders>
              <w:left w:val="single" w:sz="4" w:space="0" w:color="000000"/>
              <w:bottom w:val="single" w:sz="12" w:space="0" w:color="000000"/>
              <w:right w:val="nil" w:sz="6" w:space="0" w:color="auto"/>
            </w:tcBorders>
          </w:tcPr>
          <w:p>
            <w:pPr/>
          </w:p>
        </w:tc>
      </w:tr>
    </w:tbl>
    <w:p>
      <w:pPr>
        <w:spacing w:after="0"/>
        <w:sectPr>
          <w:pgSz w:w="11910" w:h="16840"/>
          <w:pgMar w:header="0" w:footer="980" w:top="1240" w:bottom="1160" w:left="1660" w:right="0"/>
        </w:sectPr>
      </w:pPr>
    </w:p>
    <w:p>
      <w:pPr>
        <w:spacing w:line="240" w:lineRule="auto" w:before="12"/>
        <w:rPr>
          <w:rFonts w:ascii="宋体" w:hAnsi="宋体" w:cs="宋体" w:eastAsia="宋体" w:hint="default"/>
          <w:b/>
          <w:bCs/>
          <w:sz w:val="5"/>
          <w:szCs w:val="5"/>
        </w:rPr>
      </w:pPr>
      <w:r>
        <w:rPr/>
        <w:pict>
          <v:group style="position:absolute;margin-left:118.580002pt;margin-top:89.035973pt;width:387.7pt;height:5.45pt;mso-position-horizontal-relative:page;mso-position-vertical-relative:page;z-index:-1297408" coordorigin="2372,1781" coordsize="7754,109">
            <v:shape style="position:absolute;left:2372;top:1781;width:4792;height:108" type="#_x0000_t75" stroked="false">
              <v:imagedata r:id="rId657" o:title=""/>
            </v:shape>
            <v:shape style="position:absolute;left:7139;top:1877;width:1430;height:12" type="#_x0000_t75" stroked="false">
              <v:imagedata r:id="rId658" o:title=""/>
            </v:shape>
            <v:shape style="position:absolute;left:8555;top:1880;width:1570;height:10" type="#_x0000_t75" stroked="false">
              <v:imagedata r:id="rId525" o:title=""/>
            </v:shape>
            <w10:wrap type="none"/>
          </v:group>
        </w:pict>
      </w:r>
      <w:r>
        <w:rPr/>
        <w:pict>
          <v:shape style="position:absolute;margin-left:118.580002pt;margin-top:117.740005pt;width:387.696174pt;height:.48pt;mso-position-horizontal-relative:page;mso-position-vertical-relative:page;z-index:-1297384" type="#_x0000_t75" stroked="false">
            <v:imagedata r:id="rId656" o:title=""/>
          </v:shape>
        </w:pict>
      </w:r>
      <w:r>
        <w:rPr/>
        <w:pict>
          <v:shape style="position:absolute;margin-left:118.580002pt;margin-top:140.779999pt;width:387.696174pt;height:.48pt;mso-position-horizontal-relative:page;mso-position-vertical-relative:page;z-index:-1297360" type="#_x0000_t75" stroked="false">
            <v:imagedata r:id="rId656" o:title=""/>
          </v:shape>
        </w:pict>
      </w:r>
      <w:r>
        <w:rPr/>
        <w:pict>
          <v:shape style="position:absolute;margin-left:118.580002pt;margin-top:159.740005pt;width:387.696174pt;height:.48pt;mso-position-horizontal-relative:page;mso-position-vertical-relative:page;z-index:-1297336" type="#_x0000_t75" stroked="false">
            <v:imagedata r:id="rId656" o:title=""/>
          </v:shape>
        </w:pict>
      </w:r>
      <w:r>
        <w:rPr/>
        <w:pict>
          <v:shape style="position:absolute;margin-left:118.580002pt;margin-top:178.820007pt;width:387.696174pt;height:.48pt;mso-position-horizontal-relative:page;mso-position-vertical-relative:page;z-index:-1297312" type="#_x0000_t75" stroked="false">
            <v:imagedata r:id="rId656" o:title=""/>
          </v:shape>
        </w:pict>
      </w:r>
      <w:r>
        <w:rPr/>
        <w:pict>
          <v:group style="position:absolute;margin-left:118.580002pt;margin-top:192.740021pt;width:387.7pt;height:5.55pt;mso-position-horizontal-relative:page;mso-position-vertical-relative:page;z-index:-1297288" coordorigin="2372,3855" coordsize="7754,111">
            <v:shape style="position:absolute;left:2372;top:3855;width:4791;height:110" type="#_x0000_t75" stroked="false">
              <v:imagedata r:id="rId659" o:title=""/>
            </v:shape>
            <v:shape style="position:absolute;left:7139;top:3956;width:2986;height:10" type="#_x0000_t75" stroked="false">
              <v:imagedata r:id="rId660" o:title=""/>
            </v:shape>
            <w10:wrap type="none"/>
          </v:group>
        </w:pict>
      </w:r>
      <w:r>
        <w:rPr/>
        <w:pict>
          <v:shape style="position:absolute;margin-left:118.580002pt;margin-top:216.740005pt;width:387.696174pt;height:.48pt;mso-position-horizontal-relative:page;mso-position-vertical-relative:page;z-index:-1297264" type="#_x0000_t75" stroked="false">
            <v:imagedata r:id="rId656" o:title=""/>
          </v:shape>
        </w:pict>
      </w:r>
      <w:r>
        <w:rPr/>
        <w:pict>
          <v:shape style="position:absolute;margin-left:118.580002pt;margin-top:235.820007pt;width:387.696174pt;height:.48pt;mso-position-horizontal-relative:page;mso-position-vertical-relative:page;z-index:-1297240" type="#_x0000_t75" stroked="false">
            <v:imagedata r:id="rId656" o:title=""/>
          </v:shape>
        </w:pict>
      </w:r>
      <w:r>
        <w:rPr/>
        <w:pict>
          <v:group style="position:absolute;margin-left:118.580002pt;margin-top:249.740021pt;width:387.7pt;height:5.55pt;mso-position-horizontal-relative:page;mso-position-vertical-relative:page;z-index:-1297216" coordorigin="2372,4995" coordsize="7754,111">
            <v:shape style="position:absolute;left:2372;top:4995;width:4791;height:110" type="#_x0000_t75" stroked="false">
              <v:imagedata r:id="rId659" o:title=""/>
            </v:shape>
            <v:shape style="position:absolute;left:7139;top:5096;width:2986;height:10" type="#_x0000_t75" stroked="false">
              <v:imagedata r:id="rId660" o:title=""/>
            </v:shape>
            <w10:wrap type="none"/>
          </v:group>
        </w:pict>
      </w:r>
      <w:r>
        <w:rPr/>
        <w:pict>
          <v:group style="position:absolute;margin-left:118.580002pt;margin-top:268.729950pt;width:387.7pt;height:5.55pt;mso-position-horizontal-relative:page;mso-position-vertical-relative:page;z-index:-1297192" coordorigin="2372,5375" coordsize="7754,111">
            <v:shape style="position:absolute;left:2372;top:5375;width:4791;height:110" type="#_x0000_t75" stroked="false">
              <v:imagedata r:id="rId659" o:title=""/>
            </v:shape>
            <v:shape style="position:absolute;left:7139;top:5475;width:2986;height:10" type="#_x0000_t75" stroked="false">
              <v:imagedata r:id="rId661" o:title=""/>
            </v:shape>
            <w10:wrap type="none"/>
          </v:group>
        </w:pict>
      </w:r>
      <w:r>
        <w:rPr/>
        <w:pict>
          <v:shape style="position:absolute;margin-left:118.580002pt;margin-top:292.849945pt;width:387.647716pt;height:.48pt;mso-position-horizontal-relative:page;mso-position-vertical-relative:page;z-index:-1297168" type="#_x0000_t75" stroked="false">
            <v:imagedata r:id="rId656" o:title=""/>
          </v:shape>
        </w:pict>
      </w:r>
      <w:r>
        <w:rPr/>
        <w:pict>
          <v:group style="position:absolute;margin-left:118.580002pt;margin-top:311.569977pt;width:387.7pt;height:5.55pt;mso-position-horizontal-relative:page;mso-position-vertical-relative:page;z-index:-1297144" coordorigin="2372,6231" coordsize="7754,111">
            <v:shape style="position:absolute;left:2372;top:6231;width:4791;height:110" type="#_x0000_t75" stroked="false">
              <v:imagedata r:id="rId662" o:title=""/>
            </v:shape>
            <v:shape style="position:absolute;left:7139;top:6332;width:2986;height:10" type="#_x0000_t75" stroked="false">
              <v:imagedata r:id="rId661" o:title=""/>
            </v:shape>
            <w10:wrap type="none"/>
          </v:group>
        </w:pict>
      </w:r>
      <w:r>
        <w:rPr/>
        <w:pict>
          <v:shape style="position:absolute;margin-left:118.580002pt;margin-top:339.529999pt;width:387.696174pt;height:.48pt;mso-position-horizontal-relative:page;mso-position-vertical-relative:page;z-index:-1297120" type="#_x0000_t75" stroked="false">
            <v:imagedata r:id="rId656" o:title=""/>
          </v:shape>
        </w:pict>
      </w:r>
      <w:r>
        <w:rPr/>
        <w:pict>
          <v:shape style="position:absolute;margin-left:118.580002pt;margin-top:358.609985pt;width:387.671944pt;height:.48pt;mso-position-horizontal-relative:page;mso-position-vertical-relative:page;z-index:-1297096" type="#_x0000_t75" stroked="false">
            <v:imagedata r:id="rId656" o:title=""/>
          </v:shape>
        </w:pict>
      </w:r>
      <w:r>
        <w:rPr/>
        <w:pict>
          <v:group style="position:absolute;margin-left:118.580002pt;margin-top:607.029968pt;width:390.6pt;height:.5pt;mso-position-horizontal-relative:page;mso-position-vertical-relative:page;z-index:-1296856" coordorigin="2372,12141" coordsize="7812,10">
            <v:shape style="position:absolute;left:2372;top:12141;width:4206;height:10" type="#_x0000_t75" stroked="false">
              <v:imagedata r:id="rId663" o:title=""/>
            </v:shape>
            <v:shape style="position:absolute;left:6573;top:12141;width:1805;height:10" type="#_x0000_t75" stroked="false">
              <v:imagedata r:id="rId664" o:title=""/>
            </v:shape>
            <v:shape style="position:absolute;left:8373;top:12141;width:1810;height:10" type="#_x0000_t75" stroked="false">
              <v:imagedata r:id="rId665" o:title=""/>
            </v:shape>
            <w10:wrap type="none"/>
          </v:group>
        </w:pict>
      </w:r>
      <w:r>
        <w:rPr/>
        <w:pict>
          <v:group style="position:absolute;margin-left:118.580002pt;margin-top:626.139954pt;width:390.6pt;height:.5pt;mso-position-horizontal-relative:page;mso-position-vertical-relative:page;z-index:-1296832" coordorigin="2372,12523" coordsize="7812,10">
            <v:shape style="position:absolute;left:2372;top:12523;width:4206;height:10" type="#_x0000_t75" stroked="false">
              <v:imagedata r:id="rId663" o:title=""/>
            </v:shape>
            <v:shape style="position:absolute;left:6573;top:12523;width:1805;height:10" type="#_x0000_t75" stroked="false">
              <v:imagedata r:id="rId664" o:title=""/>
            </v:shape>
            <v:shape style="position:absolute;left:8373;top:12523;width:1810;height:10" type="#_x0000_t75" stroked="false">
              <v:imagedata r:id="rId665" o:title=""/>
            </v:shape>
            <w10:wrap type="none"/>
          </v:group>
        </w:pict>
      </w: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16"/>
          <w:szCs w:val="16"/>
        </w:rPr>
      </w:pPr>
    </w:p>
    <w:tbl>
      <w:tblPr>
        <w:tblW w:w="0" w:type="auto"/>
        <w:jc w:val="left"/>
        <w:tblInd w:w="697" w:type="dxa"/>
        <w:tblLayout w:type="fixed"/>
        <w:tblCellMar>
          <w:top w:w="0" w:type="dxa"/>
          <w:left w:w="0" w:type="dxa"/>
          <w:bottom w:w="0" w:type="dxa"/>
          <w:right w:w="0" w:type="dxa"/>
        </w:tblCellMar>
        <w:tblLook w:val="01E0"/>
      </w:tblPr>
      <w:tblGrid>
        <w:gridCol w:w="4791"/>
        <w:gridCol w:w="1416"/>
        <w:gridCol w:w="1560"/>
      </w:tblGrid>
      <w:tr>
        <w:trPr>
          <w:trHeight w:val="286" w:hRule="exact"/>
        </w:trPr>
        <w:tc>
          <w:tcPr>
            <w:tcW w:w="4791" w:type="dxa"/>
            <w:tcBorders>
              <w:top w:val="single" w:sz="12" w:space="0" w:color="000000"/>
              <w:left w:val="nil" w:sz="6" w:space="0" w:color="auto"/>
              <w:bottom w:val="nil" w:sz="6" w:space="0" w:color="auto"/>
              <w:right w:val="single" w:sz="4" w:space="0" w:color="000000"/>
            </w:tcBorders>
          </w:tcPr>
          <w:p>
            <w:pPr>
              <w:pStyle w:val="TableParagraph"/>
              <w:spacing w:line="223" w:lineRule="exact" w:before="87"/>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、取得子公司及其他营业单位的价格</w:t>
            </w:r>
          </w:p>
        </w:tc>
        <w:tc>
          <w:tcPr>
            <w:tcW w:w="1416" w:type="dxa"/>
            <w:tcBorders>
              <w:top w:val="single" w:sz="12" w:space="0" w:color="000000"/>
              <w:left w:val="single" w:sz="4" w:space="0" w:color="000000"/>
              <w:bottom w:val="nil" w:sz="6" w:space="0" w:color="auto"/>
              <w:right w:val="single" w:sz="4" w:space="0" w:color="000000"/>
            </w:tcBorders>
          </w:tcPr>
          <w:p>
            <w:pPr/>
          </w:p>
        </w:tc>
        <w:tc>
          <w:tcPr>
            <w:tcW w:w="1560" w:type="dxa"/>
            <w:vMerge w:val="restart"/>
            <w:tcBorders>
              <w:top w:val="single" w:sz="12" w:space="0" w:color="000000"/>
              <w:left w:val="single" w:sz="4" w:space="0" w:color="000000"/>
              <w:right w:val="nil" w:sz="6" w:space="0" w:color="auto"/>
            </w:tcBorders>
          </w:tcPr>
          <w:p>
            <w:pPr>
              <w:pStyle w:val="TableParagraph"/>
              <w:spacing w:line="240" w:lineRule="auto" w:before="130"/>
              <w:ind w:left="411" w:right="0"/>
              <w:jc w:val="left"/>
              <w:rPr>
                <w:rFonts w:ascii="Times New Roman" w:hAnsi="Times New Roman" w:cs="Times New Roman" w:eastAsia="Times New Roman" w:hint="default"/>
                <w:sz w:val="18"/>
                <w:szCs w:val="18"/>
              </w:rPr>
            </w:pPr>
            <w:r>
              <w:rPr>
                <w:rFonts w:ascii="Times New Roman"/>
                <w:sz w:val="18"/>
              </w:rPr>
              <w:t>28,000,000.00</w:t>
            </w:r>
          </w:p>
        </w:tc>
      </w:tr>
      <w:tr>
        <w:trPr>
          <w:trHeight w:val="62" w:hRule="exact"/>
        </w:trPr>
        <w:tc>
          <w:tcPr>
            <w:tcW w:w="4791"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560" w:type="dxa"/>
            <w:vMerge/>
            <w:tcBorders>
              <w:left w:val="single" w:sz="4" w:space="0" w:color="000000"/>
              <w:right w:val="nil" w:sz="6" w:space="0" w:color="auto"/>
            </w:tcBorders>
          </w:tcPr>
          <w:p>
            <w:pPr/>
          </w:p>
        </w:tc>
      </w:tr>
      <w:tr>
        <w:trPr>
          <w:trHeight w:val="46" w:hRule="exact"/>
        </w:trPr>
        <w:tc>
          <w:tcPr>
            <w:tcW w:w="4791"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560" w:type="dxa"/>
            <w:vMerge/>
            <w:tcBorders>
              <w:left w:val="single" w:sz="4" w:space="0" w:color="000000"/>
              <w:bottom w:val="nil" w:sz="6" w:space="0" w:color="auto"/>
              <w:right w:val="nil" w:sz="6" w:space="0" w:color="auto"/>
            </w:tcBorders>
          </w:tcPr>
          <w:p>
            <w:pPr/>
          </w:p>
        </w:tc>
      </w:tr>
      <w:tr>
        <w:trPr>
          <w:trHeight w:val="520"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、取得子公司及其他营业单位支付的现金和现金等价物</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26,000,000.00</w:t>
            </w:r>
          </w:p>
        </w:tc>
      </w:tr>
      <w:tr>
        <w:trPr>
          <w:trHeight w:val="444"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64"/>
              <w:jc w:val="righ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25"/>
              <w:ind w:right="104"/>
              <w:jc w:val="right"/>
              <w:rPr>
                <w:rFonts w:ascii="Times New Roman" w:hAnsi="Times New Roman" w:cs="Times New Roman" w:eastAsia="Times New Roman" w:hint="default"/>
                <w:sz w:val="18"/>
                <w:szCs w:val="18"/>
              </w:rPr>
            </w:pPr>
            <w:r>
              <w:rPr>
                <w:rFonts w:ascii="Times New Roman"/>
                <w:spacing w:val="-1"/>
                <w:sz w:val="18"/>
              </w:rPr>
              <w:t>1,809,266.22</w:t>
            </w:r>
          </w:p>
        </w:tc>
      </w:tr>
      <w:tr>
        <w:trPr>
          <w:trHeight w:val="400"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、取得子公司及其他营业单位支付的现金净额</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pacing w:val="-1"/>
                <w:sz w:val="18"/>
              </w:rPr>
              <w:t>24,190,733.78</w:t>
            </w:r>
          </w:p>
        </w:tc>
      </w:tr>
      <w:tr>
        <w:trPr>
          <w:trHeight w:val="380"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、取得子公司的净资产</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8"/>
              <w:jc w:val="right"/>
              <w:rPr>
                <w:rFonts w:ascii="Times New Roman" w:hAnsi="Times New Roman" w:cs="Times New Roman" w:eastAsia="Times New Roman" w:hint="default"/>
                <w:sz w:val="18"/>
                <w:szCs w:val="18"/>
              </w:rPr>
            </w:pPr>
            <w:r>
              <w:rPr>
                <w:rFonts w:ascii="Times New Roman"/>
                <w:spacing w:val="-1"/>
                <w:sz w:val="18"/>
              </w:rPr>
              <w:t>16,862,585.33</w:t>
            </w:r>
          </w:p>
        </w:tc>
      </w:tr>
      <w:tr>
        <w:trPr>
          <w:trHeight w:val="286"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480"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pacing w:val="-1"/>
                <w:sz w:val="18"/>
              </w:rPr>
              <w:t>23,527,220.19</w:t>
            </w:r>
          </w:p>
        </w:tc>
      </w:tr>
      <w:tr>
        <w:trPr>
          <w:trHeight w:val="46" w:hRule="exact"/>
        </w:trPr>
        <w:tc>
          <w:tcPr>
            <w:tcW w:w="4791"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27"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480"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pacing w:val="-1"/>
                <w:sz w:val="18"/>
              </w:rPr>
              <w:t>3,905,184.25</w:t>
            </w:r>
          </w:p>
        </w:tc>
      </w:tr>
      <w:tr>
        <w:trPr>
          <w:trHeight w:val="375"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480"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10,569,819.11</w:t>
            </w:r>
          </w:p>
        </w:tc>
      </w:tr>
      <w:tr>
        <w:trPr>
          <w:trHeight w:val="281"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480"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56" w:hRule="exact"/>
        </w:trPr>
        <w:tc>
          <w:tcPr>
            <w:tcW w:w="4791"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24"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88"/>
              <w:ind w:left="120" w:right="0"/>
              <w:jc w:val="left"/>
              <w:rPr>
                <w:rFonts w:ascii="宋体" w:hAnsi="宋体" w:cs="宋体" w:eastAsia="宋体" w:hint="default"/>
                <w:sz w:val="18"/>
                <w:szCs w:val="18"/>
              </w:rPr>
            </w:pPr>
            <w:r>
              <w:rPr>
                <w:rFonts w:ascii="宋体" w:hAnsi="宋体" w:cs="宋体" w:eastAsia="宋体" w:hint="default"/>
                <w:sz w:val="18"/>
                <w:szCs w:val="18"/>
              </w:rPr>
              <w:t>二、处置子公司及其他营业单位的有关信息：</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56" w:hRule="exact"/>
        </w:trPr>
        <w:tc>
          <w:tcPr>
            <w:tcW w:w="4791"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53"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、处置子公司及其他营业单位的价格</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10"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、处置子公司及其他营业单位收到的现金和现金等价物</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94" w:hRule="exact"/>
        </w:trPr>
        <w:tc>
          <w:tcPr>
            <w:tcW w:w="4791"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81"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right="165"/>
              <w:jc w:val="righ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06"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、处置子公司及其他营业单位收到的现金净额</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86"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、处置子公司的净资产</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6" w:hRule="exact"/>
        </w:trPr>
        <w:tc>
          <w:tcPr>
            <w:tcW w:w="4791"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23"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480"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0"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480"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37"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480"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791" w:type="dxa"/>
            <w:tcBorders>
              <w:top w:val="nil" w:sz="6" w:space="0" w:color="auto"/>
              <w:left w:val="nil" w:sz="6" w:space="0" w:color="auto"/>
              <w:bottom w:val="single" w:sz="12" w:space="0" w:color="000000"/>
              <w:right w:val="single" w:sz="4" w:space="0" w:color="000000"/>
            </w:tcBorders>
          </w:tcPr>
          <w:p>
            <w:pPr>
              <w:pStyle w:val="TableParagraph"/>
              <w:spacing w:line="240" w:lineRule="auto" w:before="87"/>
              <w:ind w:left="480"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416" w:type="dxa"/>
            <w:tcBorders>
              <w:top w:val="nil" w:sz="6" w:space="0" w:color="auto"/>
              <w:left w:val="single" w:sz="4" w:space="0" w:color="000000"/>
              <w:bottom w:val="single" w:sz="12" w:space="0" w:color="000000"/>
              <w:right w:val="single" w:sz="4" w:space="0" w:color="000000"/>
            </w:tcBorders>
          </w:tcPr>
          <w:p>
            <w:pPr/>
          </w:p>
        </w:tc>
        <w:tc>
          <w:tcPr>
            <w:tcW w:w="1560" w:type="dxa"/>
            <w:tcBorders>
              <w:top w:val="nil" w:sz="6" w:space="0" w:color="auto"/>
              <w:left w:val="single" w:sz="4" w:space="0" w:color="000000"/>
              <w:bottom w:val="single" w:sz="12" w:space="0" w:color="000000"/>
              <w:right w:val="nil" w:sz="6" w:space="0" w:color="auto"/>
            </w:tcBorders>
          </w:tcPr>
          <w:p>
            <w:pPr/>
          </w:p>
        </w:tc>
      </w:tr>
    </w:tbl>
    <w:p>
      <w:pPr>
        <w:spacing w:line="240" w:lineRule="auto" w:before="6"/>
        <w:rPr>
          <w:rFonts w:ascii="宋体" w:hAnsi="宋体" w:cs="宋体" w:eastAsia="宋体" w:hint="default"/>
          <w:b/>
          <w:bCs/>
          <w:sz w:val="29"/>
          <w:szCs w:val="29"/>
        </w:rPr>
      </w:pPr>
    </w:p>
    <w:p>
      <w:pPr>
        <w:tabs>
          <w:tab w:pos="1395" w:val="left" w:leader="none"/>
        </w:tabs>
        <w:spacing w:before="36"/>
        <w:ind w:left="858" w:right="1782" w:firstLine="0"/>
        <w:jc w:val="left"/>
        <w:rPr>
          <w:rFonts w:ascii="宋体" w:hAnsi="宋体" w:cs="宋体" w:eastAsia="宋体" w:hint="default"/>
          <w:sz w:val="21"/>
          <w:szCs w:val="21"/>
        </w:rPr>
      </w:pPr>
      <w:r>
        <w:rPr/>
        <w:pict>
          <v:group style="position:absolute;margin-left:118.580002pt;margin-top:-101.876305pt;width:387.7pt;height:5.55pt;mso-position-horizontal-relative:page;mso-position-vertical-relative:paragraph;z-index:-1297072" coordorigin="2372,-2038" coordsize="7754,111">
            <v:shape style="position:absolute;left:2372;top:-2038;width:4791;height:110" type="#_x0000_t75" stroked="false">
              <v:imagedata r:id="rId659" o:title=""/>
            </v:shape>
            <v:shape style="position:absolute;left:7139;top:-1942;width:1430;height:14" type="#_x0000_t75" stroked="false">
              <v:imagedata r:id="rId666" o:title=""/>
            </v:shape>
            <v:shape style="position:absolute;left:8555;top:-1937;width:1570;height:10" type="#_x0000_t75" stroked="false">
              <v:imagedata r:id="rId529" o:title=""/>
            </v:shape>
            <w10:wrap type="none"/>
          </v:group>
        </w:pict>
      </w:r>
      <w:r>
        <w:rPr/>
        <w:pict>
          <v:shape style="position:absolute;margin-left:118.580002pt;margin-top:-77.876297pt;width:387.696174pt;height:.48pt;mso-position-horizontal-relative:page;mso-position-vertical-relative:paragraph;z-index:-1297048" type="#_x0000_t75" stroked="false">
            <v:imagedata r:id="rId656" o:title=""/>
          </v:shape>
        </w:pict>
      </w:r>
      <w:r>
        <w:rPr/>
        <w:pict>
          <v:shape style="position:absolute;margin-left:118.580002pt;margin-top:-58.796326pt;width:387.671944pt;height:.48pt;mso-position-horizontal-relative:page;mso-position-vertical-relative:paragraph;z-index:-1297024" type="#_x0000_t75" stroked="false">
            <v:imagedata r:id="rId656" o:title=""/>
          </v:shape>
        </w:pict>
      </w:r>
      <w:r>
        <w:rPr/>
        <w:pict>
          <v:group style="position:absolute;margin-left:118.580002pt;margin-top:-44.876305pt;width:387.7pt;height:5.55pt;mso-position-horizontal-relative:page;mso-position-vertical-relative:paragraph;z-index:-1297000" coordorigin="2372,-898" coordsize="7754,111">
            <v:shape style="position:absolute;left:2372;top:-898;width:4791;height:110" type="#_x0000_t75" stroked="false">
              <v:imagedata r:id="rId659" o:title=""/>
            </v:shape>
            <v:shape style="position:absolute;left:7139;top:-802;width:1430;height:14" type="#_x0000_t75" stroked="false">
              <v:imagedata r:id="rId667" o:title=""/>
            </v:shape>
            <v:shape style="position:absolute;left:8555;top:-797;width:1570;height:10" type="#_x0000_t75" stroked="false">
              <v:imagedata r:id="rId529" o:title=""/>
            </v:shape>
            <w10:wrap type="none"/>
          </v:group>
        </w:pict>
      </w:r>
      <w:r>
        <w:rPr/>
        <w:pict>
          <v:group style="position:absolute;margin-left:118.580002pt;margin-top:32.663666pt;width:390.6pt;height:5.55pt;mso-position-horizontal-relative:page;mso-position-vertical-relative:paragraph;z-index:-1296976" coordorigin="2372,653" coordsize="7812,111">
            <v:shape style="position:absolute;left:2372;top:653;width:4225;height:110" type="#_x0000_t75" stroked="false">
              <v:imagedata r:id="rId668" o:title=""/>
            </v:shape>
            <v:shape style="position:absolute;left:6573;top:749;width:1814;height:14" type="#_x0000_t75" stroked="false">
              <v:imagedata r:id="rId669" o:title=""/>
            </v:shape>
            <v:shape style="position:absolute;left:8373;top:754;width:1810;height:10" type="#_x0000_t75" stroked="false">
              <v:imagedata r:id="rId665" o:title=""/>
            </v:shape>
            <w10:wrap type="none"/>
          </v:group>
        </w:pict>
      </w:r>
      <w:r>
        <w:rPr/>
        <w:pict>
          <v:group style="position:absolute;margin-left:118.580002pt;margin-top:56.663704pt;width:390.6pt;height:.5pt;mso-position-horizontal-relative:page;mso-position-vertical-relative:paragraph;z-index:-1296952" coordorigin="2372,1133" coordsize="7812,10">
            <v:shape style="position:absolute;left:2372;top:1133;width:4206;height:10" type="#_x0000_t75" stroked="false">
              <v:imagedata r:id="rId663" o:title=""/>
            </v:shape>
            <v:shape style="position:absolute;left:6573;top:1133;width:1805;height:10" type="#_x0000_t75" stroked="false">
              <v:imagedata r:id="rId664" o:title=""/>
            </v:shape>
            <v:shape style="position:absolute;left:8373;top:1133;width:1810;height:10" type="#_x0000_t75" stroked="false">
              <v:imagedata r:id="rId665" o:title=""/>
            </v:shape>
            <w10:wrap type="none"/>
          </v:group>
        </w:pict>
      </w:r>
      <w:r>
        <w:rPr/>
        <w:pict>
          <v:group style="position:absolute;margin-left:118.580002pt;margin-top:70.583664pt;width:390.6pt;height:5.55pt;mso-position-horizontal-relative:page;mso-position-vertical-relative:paragraph;z-index:-1296928" coordorigin="2372,1412" coordsize="7812,111">
            <v:shape style="position:absolute;left:2372;top:1412;width:4225;height:110" type="#_x0000_t75" stroked="false">
              <v:imagedata r:id="rId668" o:title=""/>
            </v:shape>
            <v:shape style="position:absolute;left:6573;top:1508;width:1814;height:14" type="#_x0000_t75" stroked="false">
              <v:imagedata r:id="rId669" o:title=""/>
            </v:shape>
            <v:shape style="position:absolute;left:8373;top:1512;width:1810;height:10" type="#_x0000_t75" stroked="false">
              <v:imagedata r:id="rId665" o:title=""/>
            </v:shape>
            <w10:wrap type="none"/>
          </v:group>
        </w:pict>
      </w:r>
      <w:r>
        <w:rPr/>
        <w:pict>
          <v:group style="position:absolute;margin-left:118.580002pt;margin-top:94.703705pt;width:390.6pt;height:.5pt;mso-position-horizontal-relative:page;mso-position-vertical-relative:paragraph;z-index:-1296904" coordorigin="2372,1894" coordsize="7812,10">
            <v:shape style="position:absolute;left:2372;top:1894;width:4206;height:10" type="#_x0000_t75" stroked="false">
              <v:imagedata r:id="rId663" o:title=""/>
            </v:shape>
            <v:shape style="position:absolute;left:6573;top:1894;width:1805;height:10" type="#_x0000_t75" stroked="false">
              <v:imagedata r:id="rId664" o:title=""/>
            </v:shape>
            <v:shape style="position:absolute;left:8373;top:1894;width:1810;height:10" type="#_x0000_t75" stroked="false">
              <v:imagedata r:id="rId665" o:title=""/>
            </v:shape>
            <w10:wrap type="none"/>
          </v:group>
        </w:pict>
      </w:r>
      <w:r>
        <w:rPr/>
        <w:pict>
          <v:group style="position:absolute;margin-left:118.580002pt;margin-top:113.663704pt;width:390.6pt;height:.5pt;mso-position-horizontal-relative:page;mso-position-vertical-relative:paragraph;z-index:-1296880" coordorigin="2372,2273" coordsize="7812,10">
            <v:shape style="position:absolute;left:2372;top:2273;width:4206;height:10" type="#_x0000_t75" stroked="false">
              <v:imagedata r:id="rId663" o:title=""/>
            </v:shape>
            <v:shape style="position:absolute;left:6573;top:2273;width:1805;height:10" type="#_x0000_t75" stroked="false">
              <v:imagedata r:id="rId664" o:title=""/>
            </v:shape>
            <v:shape style="position:absolute;left:8373;top:2273;width:1810;height:10" type="#_x0000_t75" stroked="false">
              <v:imagedata r:id="rId665"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现金和现金等价物的构成：</w:t>
      </w:r>
      <w:r>
        <w:rPr>
          <w:rFonts w:ascii="宋体" w:hAnsi="宋体" w:cs="宋体" w:eastAsia="宋体" w:hint="default"/>
          <w:sz w:val="21"/>
          <w:szCs w:val="21"/>
        </w:rPr>
      </w:r>
    </w:p>
    <w:p>
      <w:pPr>
        <w:spacing w:line="240" w:lineRule="auto" w:before="3"/>
        <w:rPr>
          <w:rFonts w:ascii="宋体" w:hAnsi="宋体" w:cs="宋体" w:eastAsia="宋体" w:hint="default"/>
          <w:b/>
          <w:bCs/>
          <w:sz w:val="3"/>
          <w:szCs w:val="3"/>
        </w:rPr>
      </w:pPr>
    </w:p>
    <w:tbl>
      <w:tblPr>
        <w:tblW w:w="0" w:type="auto"/>
        <w:jc w:val="left"/>
        <w:tblInd w:w="697" w:type="dxa"/>
        <w:tblLayout w:type="fixed"/>
        <w:tblCellMar>
          <w:top w:w="0" w:type="dxa"/>
          <w:left w:w="0" w:type="dxa"/>
          <w:bottom w:w="0" w:type="dxa"/>
          <w:right w:w="0" w:type="dxa"/>
        </w:tblCellMar>
        <w:tblLook w:val="01E0"/>
      </w:tblPr>
      <w:tblGrid>
        <w:gridCol w:w="4225"/>
        <w:gridCol w:w="1800"/>
        <w:gridCol w:w="1800"/>
      </w:tblGrid>
      <w:tr>
        <w:trPr>
          <w:trHeight w:val="286" w:hRule="exact"/>
        </w:trPr>
        <w:tc>
          <w:tcPr>
            <w:tcW w:w="4225" w:type="dxa"/>
            <w:tcBorders>
              <w:top w:val="single" w:sz="12" w:space="0" w:color="000000"/>
              <w:left w:val="nil" w:sz="6" w:space="0" w:color="auto"/>
              <w:bottom w:val="nil" w:sz="6" w:space="0" w:color="auto"/>
              <w:right w:val="single" w:sz="4" w:space="0" w:color="000000"/>
            </w:tcBorders>
          </w:tcPr>
          <w:p>
            <w:pPr>
              <w:pStyle w:val="TableParagraph"/>
              <w:tabs>
                <w:tab w:pos="554" w:val="left" w:leader="none"/>
              </w:tabs>
              <w:spacing w:line="221" w:lineRule="exact" w:before="89"/>
              <w:ind w:left="1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21" w:lineRule="exact" w:before="89"/>
              <w:ind w:left="53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00" w:type="dxa"/>
            <w:vMerge w:val="restart"/>
            <w:tcBorders>
              <w:top w:val="single" w:sz="12" w:space="0" w:color="000000"/>
              <w:left w:val="single" w:sz="4" w:space="0" w:color="000000"/>
              <w:right w:val="nil" w:sz="6" w:space="0" w:color="auto"/>
            </w:tcBorders>
          </w:tcPr>
          <w:p>
            <w:pPr>
              <w:pStyle w:val="TableParagraph"/>
              <w:spacing w:line="240" w:lineRule="auto" w:before="89"/>
              <w:ind w:left="53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54" w:hRule="exact"/>
        </w:trPr>
        <w:tc>
          <w:tcPr>
            <w:tcW w:w="4225"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800" w:type="dxa"/>
            <w:vMerge/>
            <w:tcBorders>
              <w:left w:val="single" w:sz="4" w:space="0" w:color="000000"/>
              <w:right w:val="nil" w:sz="6" w:space="0" w:color="auto"/>
            </w:tcBorders>
          </w:tcPr>
          <w:p>
            <w:pPr/>
          </w:p>
        </w:tc>
      </w:tr>
      <w:tr>
        <w:trPr>
          <w:trHeight w:val="56" w:hRule="exact"/>
        </w:trPr>
        <w:tc>
          <w:tcPr>
            <w:tcW w:w="4225"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800" w:type="dxa"/>
            <w:vMerge/>
            <w:tcBorders>
              <w:left w:val="single" w:sz="4" w:space="0" w:color="000000"/>
              <w:bottom w:val="nil" w:sz="6" w:space="0" w:color="auto"/>
              <w:right w:val="nil" w:sz="6" w:space="0" w:color="auto"/>
            </w:tcBorders>
          </w:tcPr>
          <w:p>
            <w:pPr/>
          </w:p>
        </w:tc>
      </w:tr>
      <w:tr>
        <w:trPr>
          <w:trHeight w:val="427" w:hRule="exact"/>
        </w:trPr>
        <w:tc>
          <w:tcPr>
            <w:tcW w:w="4225" w:type="dxa"/>
            <w:tcBorders>
              <w:top w:val="nil" w:sz="6" w:space="0" w:color="auto"/>
              <w:left w:val="nil" w:sz="6" w:space="0" w:color="auto"/>
              <w:bottom w:val="nil" w:sz="6" w:space="0" w:color="auto"/>
              <w:right w:val="single" w:sz="4" w:space="0" w:color="000000"/>
            </w:tcBorders>
          </w:tcPr>
          <w:p>
            <w:pPr>
              <w:pStyle w:val="TableParagraph"/>
              <w:tabs>
                <w:tab w:pos="1019" w:val="left" w:leader="none"/>
              </w:tabs>
              <w:spacing w:line="240" w:lineRule="auto" w:before="87"/>
              <w:ind w:left="120"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207,554,890.41</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pacing w:val="-1"/>
                <w:sz w:val="18"/>
              </w:rPr>
              <w:t>221,813,749.02</w:t>
            </w:r>
          </w:p>
        </w:tc>
      </w:tr>
      <w:tr>
        <w:trPr>
          <w:trHeight w:val="331"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518,481.97</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409,653.77</w:t>
            </w:r>
          </w:p>
        </w:tc>
      </w:tr>
      <w:tr>
        <w:trPr>
          <w:trHeight w:val="430"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89"/>
              <w:ind w:left="480"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spacing w:val="-1"/>
                <w:sz w:val="18"/>
              </w:rPr>
              <w:t>204,658,451.52</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right="105"/>
              <w:jc w:val="right"/>
              <w:rPr>
                <w:rFonts w:ascii="Times New Roman" w:hAnsi="Times New Roman" w:cs="Times New Roman" w:eastAsia="Times New Roman" w:hint="default"/>
                <w:sz w:val="18"/>
                <w:szCs w:val="18"/>
              </w:rPr>
            </w:pPr>
            <w:r>
              <w:rPr>
                <w:rFonts w:ascii="Times New Roman"/>
                <w:spacing w:val="-1"/>
                <w:sz w:val="18"/>
              </w:rPr>
              <w:t>219,802,766.81</w:t>
            </w:r>
          </w:p>
        </w:tc>
      </w:tr>
      <w:tr>
        <w:trPr>
          <w:trHeight w:val="379"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right="1218"/>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2,377,956.92</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1,601,328.44</w:t>
            </w:r>
          </w:p>
        </w:tc>
      </w:tr>
      <w:tr>
        <w:trPr>
          <w:trHeight w:val="375"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right="1218"/>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81"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480"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480"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80"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56"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0"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69" w:hRule="exact"/>
        </w:trPr>
        <w:tc>
          <w:tcPr>
            <w:tcW w:w="4225"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120"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207,554,890.41</w:t>
            </w:r>
          </w:p>
        </w:tc>
        <w:tc>
          <w:tcPr>
            <w:tcW w:w="1800" w:type="dxa"/>
            <w:tcBorders>
              <w:top w:val="nil" w:sz="6" w:space="0" w:color="auto"/>
              <w:left w:val="single" w:sz="4" w:space="0" w:color="000000"/>
              <w:bottom w:val="single" w:sz="12"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221,813,749.02</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5"/>
          <w:szCs w:val="15"/>
        </w:rPr>
      </w:pPr>
    </w:p>
    <w:p>
      <w:pPr>
        <w:pStyle w:val="Heading4"/>
        <w:tabs>
          <w:tab w:pos="853" w:val="left" w:leader="none"/>
        </w:tabs>
        <w:spacing w:line="240" w:lineRule="auto" w:before="26"/>
        <w:ind w:left="126" w:right="1782"/>
        <w:jc w:val="left"/>
        <w:rPr>
          <w:b w:val="0"/>
          <w:bCs w:val="0"/>
        </w:rPr>
      </w:pPr>
      <w:r>
        <w:rPr/>
        <w:pict>
          <v:group style="position:absolute;margin-left:118.580002pt;margin-top:-81.880356pt;width:390.6pt;height:.5pt;mso-position-horizontal-relative:page;mso-position-vertical-relative:paragraph;z-index:-1296808" coordorigin="2372,-1638" coordsize="7812,10">
            <v:shape style="position:absolute;left:2372;top:-1638;width:4206;height:10" type="#_x0000_t75" stroked="false">
              <v:imagedata r:id="rId663" o:title=""/>
            </v:shape>
            <v:shape style="position:absolute;left:6573;top:-1638;width:1805;height:10" type="#_x0000_t75" stroked="false">
              <v:imagedata r:id="rId664" o:title=""/>
            </v:shape>
            <v:shape style="position:absolute;left:8373;top:-1638;width:1810;height:10" type="#_x0000_t75" stroked="false">
              <v:imagedata r:id="rId665" o:title=""/>
            </v:shape>
            <w10:wrap type="none"/>
          </v:group>
        </w:pict>
      </w:r>
      <w:r>
        <w:rPr/>
        <w:pict>
          <v:group style="position:absolute;margin-left:118.580002pt;margin-top:-62.920353pt;width:390.6pt;height:.5pt;mso-position-horizontal-relative:page;mso-position-vertical-relative:paragraph;z-index:-1296784" coordorigin="2372,-1258" coordsize="7812,10">
            <v:shape style="position:absolute;left:2372;top:-1258;width:4206;height:10" type="#_x0000_t75" stroked="false">
              <v:imagedata r:id="rId663" o:title=""/>
            </v:shape>
            <v:shape style="position:absolute;left:6573;top:-1258;width:1805;height:10" type="#_x0000_t75" stroked="false">
              <v:imagedata r:id="rId664" o:title=""/>
            </v:shape>
            <v:shape style="position:absolute;left:8373;top:-1258;width:1810;height:10" type="#_x0000_t75" stroked="false">
              <v:imagedata r:id="rId665" o:title=""/>
            </v:shape>
            <w10:wrap type="none"/>
          </v:group>
        </w:pict>
      </w:r>
      <w:r>
        <w:rPr/>
        <w:pict>
          <v:group style="position:absolute;margin-left:118.580002pt;margin-top:-43.840416pt;width:390.6pt;height:.5pt;mso-position-horizontal-relative:page;mso-position-vertical-relative:paragraph;z-index:-1296760" coordorigin="2372,-877" coordsize="7812,10">
            <v:shape style="position:absolute;left:2372;top:-877;width:4206;height:10" type="#_x0000_t75" stroked="false">
              <v:imagedata r:id="rId663" o:title=""/>
            </v:shape>
            <v:shape style="position:absolute;left:6573;top:-877;width:1805;height:10" type="#_x0000_t75" stroked="false">
              <v:imagedata r:id="rId664" o:title=""/>
            </v:shape>
            <v:shape style="position:absolute;left:8373;top:-877;width:1810;height:10" type="#_x0000_t75" stroked="false">
              <v:imagedata r:id="rId665" o:title=""/>
            </v:shape>
            <w10:wrap type="none"/>
          </v:group>
        </w:pict>
      </w:r>
      <w:r>
        <w:rPr/>
        <w:t>六、</w:t>
        <w:tab/>
        <w:t>关联方及关联交易</w:t>
      </w:r>
      <w:r>
        <w:rPr>
          <w:b w:val="0"/>
          <w:bCs w:val="0"/>
        </w:rPr>
      </w:r>
    </w:p>
    <w:p>
      <w:pPr>
        <w:spacing w:after="0" w:line="240" w:lineRule="auto"/>
        <w:jc w:val="left"/>
        <w:sectPr>
          <w:pgSz w:w="11910" w:h="16840"/>
          <w:pgMar w:header="0" w:footer="980" w:top="1160" w:bottom="1160" w:left="1660" w:right="0"/>
        </w:sectPr>
      </w:pPr>
    </w:p>
    <w:p>
      <w:pPr>
        <w:spacing w:line="240" w:lineRule="auto" w:before="0"/>
        <w:rPr>
          <w:rFonts w:ascii="宋体" w:hAnsi="宋体" w:cs="宋体" w:eastAsia="宋体" w:hint="default"/>
          <w:b/>
          <w:bCs/>
          <w:sz w:val="20"/>
          <w:szCs w:val="20"/>
        </w:rPr>
      </w:pPr>
    </w:p>
    <w:p>
      <w:pPr>
        <w:tabs>
          <w:tab w:pos="853" w:val="left" w:leader="none"/>
        </w:tabs>
        <w:spacing w:line="297" w:lineRule="auto" w:before="183"/>
        <w:ind w:left="846" w:right="1798" w:hanging="7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本公司的母公司情况</w:t>
      </w:r>
      <w:r>
        <w:rPr>
          <w:rFonts w:ascii="宋体" w:hAnsi="宋体" w:cs="宋体" w:eastAsia="宋体" w:hint="default"/>
          <w:b/>
          <w:bCs/>
          <w:spacing w:val="-103"/>
          <w:sz w:val="21"/>
          <w:szCs w:val="21"/>
        </w:rPr>
        <w:t> </w:t>
      </w:r>
      <w:r>
        <w:rPr>
          <w:rFonts w:ascii="宋体" w:hAnsi="宋体" w:cs="宋体" w:eastAsia="宋体" w:hint="default"/>
          <w:sz w:val="21"/>
          <w:szCs w:val="21"/>
        </w:rPr>
        <w:t>本企业的第一大股东系自然人钱云宝先生，钱云宝先生对本企业的持股比例和表决</w:t>
      </w:r>
      <w:r>
        <w:rPr>
          <w:rFonts w:ascii="宋体" w:hAnsi="宋体" w:cs="宋体" w:eastAsia="宋体" w:hint="default"/>
          <w:w w:val="100"/>
          <w:sz w:val="21"/>
          <w:szCs w:val="21"/>
        </w:rPr>
        <w:t> </w:t>
      </w:r>
      <w:r>
        <w:rPr>
          <w:rFonts w:ascii="宋体" w:hAnsi="宋体" w:cs="宋体" w:eastAsia="宋体" w:hint="default"/>
          <w:sz w:val="21"/>
          <w:szCs w:val="21"/>
        </w:rPr>
        <w:t>权比例均为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w:t>
      </w:r>
    </w:p>
    <w:p>
      <w:pPr>
        <w:spacing w:before="4"/>
        <w:ind w:left="858" w:right="1782" w:firstLine="0"/>
        <w:jc w:val="left"/>
        <w:rPr>
          <w:rFonts w:ascii="宋体" w:hAnsi="宋体" w:cs="宋体" w:eastAsia="宋体" w:hint="default"/>
          <w:sz w:val="21"/>
          <w:szCs w:val="21"/>
        </w:rPr>
      </w:pPr>
      <w:r>
        <w:rPr>
          <w:rFonts w:ascii="宋体" w:hAnsi="宋体" w:cs="宋体" w:eastAsia="宋体" w:hint="default"/>
          <w:sz w:val="21"/>
          <w:szCs w:val="21"/>
        </w:rPr>
        <w:t>钱云宝先生目前任本公司董事长。</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0" w:footer="980" w:top="1160" w:bottom="1160" w:left="1660" w:right="0"/>
        </w:sectPr>
      </w:pPr>
    </w:p>
    <w:p>
      <w:pPr>
        <w:tabs>
          <w:tab w:pos="853" w:val="left" w:leader="none"/>
        </w:tabs>
        <w:spacing w:before="36"/>
        <w:ind w:left="126" w:right="0" w:firstLine="0"/>
        <w:jc w:val="left"/>
        <w:rPr>
          <w:rFonts w:ascii="宋体" w:hAnsi="宋体" w:cs="宋体" w:eastAsia="宋体" w:hint="default"/>
          <w:sz w:val="21"/>
          <w:szCs w:val="21"/>
        </w:rPr>
      </w:pPr>
      <w:r>
        <w:rPr/>
        <w:pict>
          <v:group style="position:absolute;margin-left:114.980003pt;margin-top:92.303711pt;width:416.15pt;height:.5pt;mso-position-horizontal-relative:page;mso-position-vertical-relative:paragraph;z-index:17848" coordorigin="2300,1846" coordsize="8323,10">
            <v:shape style="position:absolute;left:2300;top:1846;width:2048;height:10" type="#_x0000_t75" stroked="false">
              <v:imagedata r:id="rId670" o:title=""/>
            </v:shape>
            <v:shape style="position:absolute;left:4343;top:1846;width:823;height:10" type="#_x0000_t75" stroked="false">
              <v:imagedata r:id="rId671" o:title=""/>
            </v:shape>
            <v:shape style="position:absolute;left:5161;top:1846;width:715;height:10" type="#_x0000_t75" stroked="false">
              <v:imagedata r:id="rId672" o:title=""/>
            </v:shape>
            <v:shape style="position:absolute;left:5871;top:1846;width:1313;height:10" type="#_x0000_t75" stroked="false">
              <v:imagedata r:id="rId673" o:title=""/>
            </v:shape>
            <v:shape style="position:absolute;left:7180;top:1846;width:854;height:10" type="#_x0000_t75" stroked="false">
              <v:imagedata r:id="rId674" o:title=""/>
            </v:shape>
            <v:shape style="position:absolute;left:8029;top:1846;width:1424;height:10" type="#_x0000_t75" stroked="false">
              <v:imagedata r:id="rId675" o:title=""/>
            </v:shape>
            <v:shape style="position:absolute;left:9448;top:1846;width:1174;height:10" type="#_x0000_t75" stroked="false">
              <v:imagedata r:id="rId676" o:title=""/>
            </v:shape>
            <w10:wrap type="none"/>
          </v:group>
        </w:pict>
      </w:r>
      <w:r>
        <w:rPr/>
        <w:pict>
          <v:group style="position:absolute;margin-left:114.980003pt;margin-top:135.053680pt;width:416.15pt;height:5.05pt;mso-position-horizontal-relative:page;mso-position-vertical-relative:paragraph;z-index:17872" coordorigin="2300,2701" coordsize="8323,101">
            <v:shape style="position:absolute;left:2300;top:2701;width:2067;height:101" type="#_x0000_t75" stroked="false">
              <v:imagedata r:id="rId677" o:title=""/>
            </v:shape>
            <v:shape style="position:absolute;left:4343;top:2792;width:823;height:10" type="#_x0000_t75" stroked="false">
              <v:imagedata r:id="rId678" o:title=""/>
            </v:shape>
            <v:shape style="position:absolute;left:5161;top:2792;width:715;height:10" type="#_x0000_t75" stroked="false">
              <v:imagedata r:id="rId679" o:title=""/>
            </v:shape>
            <v:shape style="position:absolute;left:5871;top:2792;width:1313;height:10" type="#_x0000_t75" stroked="false">
              <v:imagedata r:id="rId680" o:title=""/>
            </v:shape>
            <v:shape style="position:absolute;left:7180;top:2792;width:854;height:10" type="#_x0000_t75" stroked="false">
              <v:imagedata r:id="rId290" o:title=""/>
            </v:shape>
            <v:shape style="position:absolute;left:8029;top:2792;width:1424;height:10" type="#_x0000_t75" stroked="false">
              <v:imagedata r:id="rId681" o:title=""/>
            </v:shape>
            <v:shape style="position:absolute;left:9448;top:2792;width:1174;height:10" type="#_x0000_t75" stroked="false">
              <v:imagedata r:id="rId682" o:title=""/>
            </v:shape>
            <w10:wrap type="none"/>
          </v:group>
        </w:pict>
      </w:r>
      <w:r>
        <w:rPr/>
        <w:pict>
          <v:shape style="position:absolute;margin-left:114.260002pt;margin-top:34.583694pt;width:416.85pt;height:248.45pt;mso-position-horizontal-relative:page;mso-position-vertical-relative:paragraph;z-index:179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75"/>
                    <w:gridCol w:w="992"/>
                    <w:gridCol w:w="818"/>
                    <w:gridCol w:w="710"/>
                    <w:gridCol w:w="740"/>
                    <w:gridCol w:w="569"/>
                    <w:gridCol w:w="850"/>
                    <w:gridCol w:w="708"/>
                    <w:gridCol w:w="711"/>
                    <w:gridCol w:w="1164"/>
                  </w:tblGrid>
                  <w:tr>
                    <w:trPr>
                      <w:trHeight w:val="1132" w:hRule="exact"/>
                    </w:trPr>
                    <w:tc>
                      <w:tcPr>
                        <w:tcW w:w="107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99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11"/>
                          <w:jc w:val="right"/>
                          <w:rPr>
                            <w:rFonts w:ascii="宋体" w:hAnsi="宋体" w:cs="宋体" w:eastAsia="宋体" w:hint="default"/>
                            <w:sz w:val="15"/>
                            <w:szCs w:val="15"/>
                          </w:rPr>
                        </w:pPr>
                        <w:r>
                          <w:rPr>
                            <w:rFonts w:ascii="宋体" w:hAnsi="宋体" w:cs="宋体" w:eastAsia="宋体" w:hint="default"/>
                            <w:spacing w:val="-1"/>
                            <w:sz w:val="15"/>
                            <w:szCs w:val="15"/>
                          </w:rPr>
                          <w:t>子公司类型</w:t>
                        </w:r>
                      </w:p>
                    </w:tc>
                    <w:tc>
                      <w:tcPr>
                        <w:tcW w:w="81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企业类型</w:t>
                        </w:r>
                      </w:p>
                    </w:tc>
                    <w:tc>
                      <w:tcPr>
                        <w:tcW w:w="71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注册地</w:t>
                        </w:r>
                      </w:p>
                    </w:tc>
                    <w:tc>
                      <w:tcPr>
                        <w:tcW w:w="7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458" w:lineRule="auto"/>
                          <w:ind w:left="216" w:right="135" w:hanging="77"/>
                          <w:jc w:val="left"/>
                          <w:rPr>
                            <w:rFonts w:ascii="宋体" w:hAnsi="宋体" w:cs="宋体" w:eastAsia="宋体" w:hint="default"/>
                            <w:sz w:val="15"/>
                            <w:szCs w:val="15"/>
                          </w:rPr>
                        </w:pPr>
                        <w:r>
                          <w:rPr>
                            <w:rFonts w:ascii="宋体" w:hAnsi="宋体" w:cs="宋体" w:eastAsia="宋体" w:hint="default"/>
                            <w:sz w:val="15"/>
                            <w:szCs w:val="15"/>
                          </w:rPr>
                          <w:t>法定代</w:t>
                        </w:r>
                        <w:r>
                          <w:rPr>
                            <w:rFonts w:ascii="宋体" w:hAnsi="宋体" w:cs="宋体" w:eastAsia="宋体" w:hint="default"/>
                            <w:spacing w:val="-72"/>
                            <w:sz w:val="15"/>
                            <w:szCs w:val="15"/>
                          </w:rPr>
                          <w:t> </w:t>
                        </w:r>
                        <w:r>
                          <w:rPr>
                            <w:rFonts w:ascii="宋体" w:hAnsi="宋体" w:cs="宋体" w:eastAsia="宋体" w:hint="default"/>
                            <w:sz w:val="15"/>
                            <w:szCs w:val="15"/>
                          </w:rPr>
                          <w:t>表人</w:t>
                        </w:r>
                      </w:p>
                    </w:tc>
                    <w:tc>
                      <w:tcPr>
                        <w:tcW w:w="5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458" w:lineRule="auto"/>
                          <w:ind w:left="127" w:right="127"/>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注册资本</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458" w:lineRule="auto"/>
                          <w:ind w:left="160" w:right="120" w:hanging="39"/>
                          <w:jc w:val="left"/>
                          <w:rPr>
                            <w:rFonts w:ascii="Times New Roman" w:hAnsi="Times New Roman" w:cs="Times New Roman" w:eastAsia="Times New Roman" w:hint="default"/>
                            <w:sz w:val="15"/>
                            <w:szCs w:val="15"/>
                          </w:rPr>
                        </w:pPr>
                        <w:r>
                          <w:rPr>
                            <w:rFonts w:ascii="宋体" w:hAnsi="宋体" w:cs="宋体" w:eastAsia="宋体" w:hint="default"/>
                            <w:sz w:val="15"/>
                            <w:szCs w:val="15"/>
                          </w:rPr>
                          <w:t>持股比</w:t>
                        </w:r>
                        <w:r>
                          <w:rPr>
                            <w:rFonts w:ascii="宋体" w:hAnsi="宋体" w:cs="宋体" w:eastAsia="宋体" w:hint="default"/>
                            <w:spacing w:val="-72"/>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711" w:type="dxa"/>
                        <w:tcBorders>
                          <w:top w:val="single" w:sz="12" w:space="0" w:color="000000"/>
                          <w:left w:val="single" w:sz="4" w:space="0" w:color="000000"/>
                          <w:bottom w:val="nil" w:sz="6" w:space="0" w:color="auto"/>
                          <w:right w:val="single" w:sz="4" w:space="0" w:color="000000"/>
                        </w:tcBorders>
                      </w:tcPr>
                      <w:p>
                        <w:pPr>
                          <w:pStyle w:val="TableParagraph"/>
                          <w:spacing w:line="458" w:lineRule="auto" w:before="67"/>
                          <w:ind w:left="122" w:right="122"/>
                          <w:jc w:val="center"/>
                          <w:rPr>
                            <w:rFonts w:ascii="宋体" w:hAnsi="宋体" w:cs="宋体" w:eastAsia="宋体" w:hint="default"/>
                            <w:sz w:val="15"/>
                            <w:szCs w:val="15"/>
                          </w:rPr>
                        </w:pPr>
                        <w:r>
                          <w:rPr>
                            <w:rFonts w:ascii="宋体" w:hAnsi="宋体" w:cs="宋体" w:eastAsia="宋体" w:hint="default"/>
                            <w:sz w:val="15"/>
                            <w:szCs w:val="15"/>
                          </w:rPr>
                          <w:t>表决权</w:t>
                        </w:r>
                        <w:r>
                          <w:rPr>
                            <w:rFonts w:ascii="宋体" w:hAnsi="宋体" w:cs="宋体" w:eastAsia="宋体" w:hint="default"/>
                            <w:w w:val="100"/>
                            <w:sz w:val="15"/>
                            <w:szCs w:val="15"/>
                          </w:rPr>
                          <w:t> </w:t>
                        </w:r>
                        <w:r>
                          <w:rPr>
                            <w:rFonts w:ascii="宋体" w:hAnsi="宋体" w:cs="宋体" w:eastAsia="宋体" w:hint="default"/>
                            <w:sz w:val="15"/>
                            <w:szCs w:val="15"/>
                          </w:rPr>
                          <w:t>比例</w:t>
                        </w:r>
                      </w:p>
                      <w:p>
                        <w:pPr>
                          <w:pStyle w:val="TableParagraph"/>
                          <w:spacing w:line="240" w:lineRule="auto" w:before="76"/>
                          <w:ind w:right="2"/>
                          <w:jc w:val="center"/>
                          <w:rPr>
                            <w:rFonts w:ascii="Times New Roman" w:hAnsi="Times New Roman" w:cs="Times New Roman" w:eastAsia="Times New Roman" w:hint="default"/>
                            <w:sz w:val="15"/>
                            <w:szCs w:val="15"/>
                          </w:rPr>
                        </w:pPr>
                        <w:r>
                          <w:rPr>
                            <w:rFonts w:ascii="Times New Roman"/>
                            <w:sz w:val="15"/>
                          </w:rPr>
                          <w:t>(%)</w:t>
                        </w:r>
                      </w:p>
                    </w:tc>
                    <w:tc>
                      <w:tcPr>
                        <w:tcW w:w="1164"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组织机构代码</w:t>
                        </w:r>
                      </w:p>
                    </w:tc>
                  </w:tr>
                  <w:tr>
                    <w:trPr>
                      <w:trHeight w:val="863"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5"/>
                            <w:szCs w:val="15"/>
                          </w:rPr>
                        </w:pPr>
                        <w:r>
                          <w:rPr>
                            <w:rFonts w:ascii="宋体" w:hAnsi="宋体" w:cs="宋体" w:eastAsia="宋体" w:hint="default"/>
                            <w:sz w:val="15"/>
                            <w:szCs w:val="15"/>
                          </w:rPr>
                          <w:t>江苏恒宝智</w:t>
                        </w:r>
                      </w:p>
                      <w:p>
                        <w:pPr>
                          <w:pStyle w:val="TableParagraph"/>
                          <w:spacing w:line="310" w:lineRule="atLeast" w:before="2"/>
                          <w:ind w:left="122" w:right="192"/>
                          <w:jc w:val="left"/>
                          <w:rPr>
                            <w:rFonts w:ascii="宋体" w:hAnsi="宋体" w:cs="宋体" w:eastAsia="宋体" w:hint="default"/>
                            <w:sz w:val="15"/>
                            <w:szCs w:val="15"/>
                          </w:rPr>
                        </w:pPr>
                        <w:r>
                          <w:rPr>
                            <w:rFonts w:ascii="宋体" w:hAnsi="宋体" w:cs="宋体" w:eastAsia="宋体" w:hint="default"/>
                            <w:sz w:val="15"/>
                            <w:szCs w:val="15"/>
                          </w:rPr>
                          <w:t>能识别技术</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有限公司</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11"/>
                          <w:jc w:val="right"/>
                          <w:rPr>
                            <w:rFonts w:ascii="宋体" w:hAnsi="宋体" w:cs="宋体" w:eastAsia="宋体" w:hint="default"/>
                            <w:sz w:val="15"/>
                            <w:szCs w:val="15"/>
                          </w:rPr>
                        </w:pPr>
                        <w:r>
                          <w:rPr>
                            <w:rFonts w:ascii="宋体" w:hAnsi="宋体" w:cs="宋体" w:eastAsia="宋体" w:hint="default"/>
                            <w:spacing w:val="-1"/>
                            <w:sz w:val="15"/>
                            <w:szCs w:val="15"/>
                          </w:rPr>
                          <w:t>控股子公司</w:t>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81" w:lineRule="auto"/>
                          <w:ind w:left="254" w:right="101" w:hanging="152"/>
                          <w:jc w:val="left"/>
                          <w:rPr>
                            <w:rFonts w:ascii="宋体" w:hAnsi="宋体" w:cs="宋体" w:eastAsia="宋体" w:hint="default"/>
                            <w:sz w:val="15"/>
                            <w:szCs w:val="15"/>
                          </w:rPr>
                        </w:pPr>
                        <w:r>
                          <w:rPr>
                            <w:rFonts w:ascii="宋体" w:hAnsi="宋体" w:cs="宋体" w:eastAsia="宋体" w:hint="default"/>
                            <w:sz w:val="15"/>
                            <w:szCs w:val="15"/>
                          </w:rPr>
                          <w:t>有限责任</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81" w:lineRule="auto"/>
                          <w:ind w:left="273" w:right="122" w:hanging="152"/>
                          <w:jc w:val="left"/>
                          <w:rPr>
                            <w:rFonts w:ascii="宋体" w:hAnsi="宋体" w:cs="宋体" w:eastAsia="宋体" w:hint="default"/>
                            <w:sz w:val="15"/>
                            <w:szCs w:val="15"/>
                          </w:rPr>
                        </w:pPr>
                        <w:r>
                          <w:rPr>
                            <w:rFonts w:ascii="宋体" w:hAnsi="宋体" w:cs="宋体" w:eastAsia="宋体" w:hint="default"/>
                            <w:sz w:val="15"/>
                            <w:szCs w:val="15"/>
                          </w:rPr>
                          <w:t>江苏无</w:t>
                        </w:r>
                        <w:r>
                          <w:rPr>
                            <w:rFonts w:ascii="宋体" w:hAnsi="宋体" w:cs="宋体" w:eastAsia="宋体" w:hint="default"/>
                            <w:spacing w:val="-72"/>
                            <w:sz w:val="15"/>
                            <w:szCs w:val="15"/>
                          </w:rPr>
                          <w:t> </w:t>
                        </w:r>
                        <w:r>
                          <w:rPr>
                            <w:rFonts w:ascii="宋体" w:hAnsi="宋体" w:cs="宋体" w:eastAsia="宋体" w:hint="default"/>
                            <w:sz w:val="15"/>
                            <w:szCs w:val="15"/>
                          </w:rPr>
                          <w:t>锡</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35"/>
                          <w:jc w:val="right"/>
                          <w:rPr>
                            <w:rFonts w:ascii="宋体" w:hAnsi="宋体" w:cs="宋体" w:eastAsia="宋体" w:hint="default"/>
                            <w:sz w:val="15"/>
                            <w:szCs w:val="15"/>
                          </w:rPr>
                        </w:pPr>
                        <w:r>
                          <w:rPr>
                            <w:rFonts w:ascii="宋体" w:hAnsi="宋体" w:cs="宋体" w:eastAsia="宋体" w:hint="default"/>
                            <w:sz w:val="15"/>
                            <w:szCs w:val="15"/>
                          </w:rPr>
                          <w:t>易晓兵</w:t>
                        </w:r>
                      </w:p>
                    </w:tc>
                    <w:tc>
                      <w:tcPr>
                        <w:tcW w:w="5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81" w:lineRule="auto"/>
                          <w:ind w:left="201" w:right="127" w:hanging="75"/>
                          <w:jc w:val="left"/>
                          <w:rPr>
                            <w:rFonts w:ascii="宋体" w:hAnsi="宋体" w:cs="宋体" w:eastAsia="宋体" w:hint="default"/>
                            <w:sz w:val="15"/>
                            <w:szCs w:val="15"/>
                          </w:rPr>
                        </w:pPr>
                        <w:r>
                          <w:rPr>
                            <w:rFonts w:ascii="宋体" w:hAnsi="宋体" w:cs="宋体" w:eastAsia="宋体" w:hint="default"/>
                            <w:sz w:val="15"/>
                            <w:szCs w:val="15"/>
                          </w:rPr>
                          <w:t>制造</w:t>
                        </w:r>
                        <w:r>
                          <w:rPr>
                            <w:rFonts w:ascii="宋体" w:hAnsi="宋体" w:cs="宋体" w:eastAsia="宋体" w:hint="default"/>
                            <w:spacing w:val="-73"/>
                            <w:sz w:val="15"/>
                            <w:szCs w:val="15"/>
                          </w:rPr>
                          <w:t> </w:t>
                        </w:r>
                        <w:r>
                          <w:rPr>
                            <w:rFonts w:ascii="宋体" w:hAnsi="宋体" w:cs="宋体" w:eastAsia="宋体" w:hint="default"/>
                            <w:sz w:val="15"/>
                            <w:szCs w:val="15"/>
                          </w:rPr>
                          <w:t>业</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2,000.00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80.00</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80.00</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78029074-9</w:t>
                        </w:r>
                      </w:p>
                    </w:tc>
                  </w:tr>
                  <w:tr>
                    <w:trPr>
                      <w:trHeight w:val="955"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310" w:lineRule="atLeast" w:before="20"/>
                          <w:ind w:left="122" w:right="192"/>
                          <w:jc w:val="both"/>
                          <w:rPr>
                            <w:rFonts w:ascii="宋体" w:hAnsi="宋体" w:cs="宋体" w:eastAsia="宋体" w:hint="default"/>
                            <w:sz w:val="15"/>
                            <w:szCs w:val="15"/>
                          </w:rPr>
                        </w:pPr>
                        <w:r>
                          <w:rPr>
                            <w:rFonts w:ascii="宋体" w:hAnsi="宋体" w:cs="宋体" w:eastAsia="宋体" w:hint="default"/>
                            <w:sz w:val="15"/>
                            <w:szCs w:val="15"/>
                          </w:rPr>
                          <w:t>北京软信通</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软件科技有</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限公司</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11"/>
                          <w:jc w:val="right"/>
                          <w:rPr>
                            <w:rFonts w:ascii="宋体" w:hAnsi="宋体" w:cs="宋体" w:eastAsia="宋体" w:hint="default"/>
                            <w:sz w:val="15"/>
                            <w:szCs w:val="15"/>
                          </w:rPr>
                        </w:pPr>
                        <w:r>
                          <w:rPr>
                            <w:rFonts w:ascii="宋体" w:hAnsi="宋体" w:cs="宋体" w:eastAsia="宋体" w:hint="default"/>
                            <w:spacing w:val="-1"/>
                            <w:sz w:val="15"/>
                            <w:szCs w:val="15"/>
                          </w:rPr>
                          <w:t>控股子公司</w:t>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381" w:lineRule="auto" w:before="107"/>
                          <w:ind w:left="254" w:right="101" w:hanging="152"/>
                          <w:jc w:val="left"/>
                          <w:rPr>
                            <w:rFonts w:ascii="宋体" w:hAnsi="宋体" w:cs="宋体" w:eastAsia="宋体" w:hint="default"/>
                            <w:sz w:val="15"/>
                            <w:szCs w:val="15"/>
                          </w:rPr>
                        </w:pPr>
                        <w:r>
                          <w:rPr>
                            <w:rFonts w:ascii="宋体" w:hAnsi="宋体" w:cs="宋体" w:eastAsia="宋体" w:hint="default"/>
                            <w:sz w:val="15"/>
                            <w:szCs w:val="15"/>
                          </w:rPr>
                          <w:t>有限责任</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北京</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209"/>
                          <w:jc w:val="right"/>
                          <w:rPr>
                            <w:rFonts w:ascii="宋体" w:hAnsi="宋体" w:cs="宋体" w:eastAsia="宋体" w:hint="default"/>
                            <w:sz w:val="15"/>
                            <w:szCs w:val="15"/>
                          </w:rPr>
                        </w:pPr>
                        <w:r>
                          <w:rPr>
                            <w:rFonts w:ascii="宋体" w:hAnsi="宋体" w:cs="宋体" w:eastAsia="宋体" w:hint="default"/>
                            <w:sz w:val="15"/>
                            <w:szCs w:val="15"/>
                          </w:rPr>
                          <w:t>黄伟</w:t>
                        </w:r>
                      </w:p>
                    </w:tc>
                    <w:tc>
                      <w:tcPr>
                        <w:tcW w:w="56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27" w:right="0"/>
                          <w:jc w:val="left"/>
                          <w:rPr>
                            <w:rFonts w:ascii="宋体" w:hAnsi="宋体" w:cs="宋体" w:eastAsia="宋体" w:hint="default"/>
                            <w:sz w:val="15"/>
                            <w:szCs w:val="15"/>
                          </w:rPr>
                        </w:pPr>
                        <w:r>
                          <w:rPr>
                            <w:rFonts w:ascii="宋体" w:hAnsi="宋体" w:cs="宋体" w:eastAsia="宋体" w:hint="default"/>
                            <w:sz w:val="15"/>
                            <w:szCs w:val="15"/>
                          </w:rPr>
                          <w:t>技术</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5"/>
                          <w:ind w:left="3" w:right="0"/>
                          <w:jc w:val="center"/>
                          <w:rPr>
                            <w:rFonts w:ascii="Times New Roman" w:hAnsi="Times New Roman" w:cs="Times New Roman" w:eastAsia="Times New Roman" w:hint="default"/>
                            <w:sz w:val="15"/>
                            <w:szCs w:val="15"/>
                          </w:rPr>
                        </w:pPr>
                        <w:r>
                          <w:rPr>
                            <w:rFonts w:ascii="Times New Roman"/>
                            <w:sz w:val="15"/>
                          </w:rPr>
                          <w:t>30.00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5"/>
                          <w:ind w:right="0"/>
                          <w:jc w:val="center"/>
                          <w:rPr>
                            <w:rFonts w:ascii="Times New Roman" w:hAnsi="Times New Roman" w:cs="Times New Roman" w:eastAsia="Times New Roman" w:hint="default"/>
                            <w:sz w:val="15"/>
                            <w:szCs w:val="15"/>
                          </w:rPr>
                        </w:pPr>
                        <w:r>
                          <w:rPr>
                            <w:rFonts w:ascii="Times New Roman"/>
                            <w:sz w:val="15"/>
                          </w:rPr>
                          <w:t>80.00</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5"/>
                          <w:ind w:right="0"/>
                          <w:jc w:val="center"/>
                          <w:rPr>
                            <w:rFonts w:ascii="Times New Roman" w:hAnsi="Times New Roman" w:cs="Times New Roman" w:eastAsia="Times New Roman" w:hint="default"/>
                            <w:sz w:val="15"/>
                            <w:szCs w:val="15"/>
                          </w:rPr>
                        </w:pPr>
                        <w:r>
                          <w:rPr>
                            <w:rFonts w:ascii="Times New Roman"/>
                            <w:sz w:val="15"/>
                          </w:rPr>
                          <w:t>80.00</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5"/>
                          <w:ind w:right="1"/>
                          <w:jc w:val="center"/>
                          <w:rPr>
                            <w:rFonts w:ascii="Times New Roman" w:hAnsi="Times New Roman" w:cs="Times New Roman" w:eastAsia="Times New Roman" w:hint="default"/>
                            <w:sz w:val="15"/>
                            <w:szCs w:val="15"/>
                          </w:rPr>
                        </w:pPr>
                        <w:r>
                          <w:rPr>
                            <w:rFonts w:ascii="Times New Roman"/>
                            <w:sz w:val="15"/>
                          </w:rPr>
                          <w:t>74263931-3</w:t>
                        </w:r>
                      </w:p>
                    </w:tc>
                  </w:tr>
                  <w:tr>
                    <w:trPr>
                      <w:trHeight w:val="92" w:hRule="exact"/>
                    </w:trPr>
                    <w:tc>
                      <w:tcPr>
                        <w:tcW w:w="1075"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nil" w:sz="6" w:space="0" w:color="auto"/>
                        </w:tcBorders>
                      </w:tcPr>
                      <w:p>
                        <w:pPr/>
                      </w:p>
                    </w:tc>
                    <w:tc>
                      <w:tcPr>
                        <w:tcW w:w="818"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740" w:type="dxa"/>
                        <w:tcBorders>
                          <w:top w:val="nil" w:sz="6" w:space="0" w:color="auto"/>
                          <w:left w:val="single" w:sz="4" w:space="0" w:color="000000"/>
                          <w:bottom w:val="nil" w:sz="6" w:space="0" w:color="auto"/>
                          <w:right w:val="single" w:sz="4" w:space="0" w:color="000000"/>
                        </w:tcBorders>
                      </w:tcPr>
                      <w:p>
                        <w:pPr/>
                      </w:p>
                    </w:tc>
                    <w:tc>
                      <w:tcPr>
                        <w:tcW w:w="56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nil" w:sz="6" w:space="0" w:color="auto"/>
                        </w:tcBorders>
                      </w:tcPr>
                      <w:p>
                        <w:pPr/>
                      </w:p>
                    </w:tc>
                  </w:tr>
                  <w:tr>
                    <w:trPr>
                      <w:trHeight w:val="1258" w:hRule="exact"/>
                    </w:trPr>
                    <w:tc>
                      <w:tcPr>
                        <w:tcW w:w="1075" w:type="dxa"/>
                        <w:tcBorders>
                          <w:top w:val="nil" w:sz="6" w:space="0" w:color="auto"/>
                          <w:left w:val="nil" w:sz="6" w:space="0" w:color="auto"/>
                          <w:bottom w:val="nil" w:sz="6" w:space="0" w:color="auto"/>
                          <w:right w:val="single" w:sz="4" w:space="0" w:color="000000"/>
                        </w:tcBorders>
                      </w:tcPr>
                      <w:p>
                        <w:pPr>
                          <w:pStyle w:val="TableParagraph"/>
                          <w:spacing w:line="381" w:lineRule="auto" w:before="33"/>
                          <w:ind w:left="122" w:right="192"/>
                          <w:jc w:val="both"/>
                          <w:rPr>
                            <w:rFonts w:ascii="宋体" w:hAnsi="宋体" w:cs="宋体" w:eastAsia="宋体" w:hint="default"/>
                            <w:sz w:val="15"/>
                            <w:szCs w:val="15"/>
                          </w:rPr>
                        </w:pPr>
                        <w:r>
                          <w:rPr>
                            <w:rFonts w:ascii="宋体" w:hAnsi="宋体" w:cs="宋体" w:eastAsia="宋体" w:hint="default"/>
                            <w:sz w:val="15"/>
                            <w:szCs w:val="15"/>
                          </w:rPr>
                          <w:t>北京东方英</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卡数字信息</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技术有限公</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司</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111"/>
                          <w:jc w:val="right"/>
                          <w:rPr>
                            <w:rFonts w:ascii="宋体" w:hAnsi="宋体" w:cs="宋体" w:eastAsia="宋体" w:hint="default"/>
                            <w:sz w:val="15"/>
                            <w:szCs w:val="15"/>
                          </w:rPr>
                        </w:pPr>
                        <w:r>
                          <w:rPr>
                            <w:rFonts w:ascii="宋体" w:hAnsi="宋体" w:cs="宋体" w:eastAsia="宋体" w:hint="default"/>
                            <w:spacing w:val="-1"/>
                            <w:sz w:val="15"/>
                            <w:szCs w:val="15"/>
                          </w:rPr>
                          <w:t>全资子公司</w:t>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381" w:lineRule="auto"/>
                          <w:ind w:left="254" w:right="101" w:hanging="152"/>
                          <w:jc w:val="left"/>
                          <w:rPr>
                            <w:rFonts w:ascii="宋体" w:hAnsi="宋体" w:cs="宋体" w:eastAsia="宋体" w:hint="default"/>
                            <w:sz w:val="15"/>
                            <w:szCs w:val="15"/>
                          </w:rPr>
                        </w:pPr>
                        <w:r>
                          <w:rPr>
                            <w:rFonts w:ascii="宋体" w:hAnsi="宋体" w:cs="宋体" w:eastAsia="宋体" w:hint="default"/>
                            <w:sz w:val="15"/>
                            <w:szCs w:val="15"/>
                          </w:rPr>
                          <w:t>有限责任</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北京</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135"/>
                          <w:jc w:val="right"/>
                          <w:rPr>
                            <w:rFonts w:ascii="宋体" w:hAnsi="宋体" w:cs="宋体" w:eastAsia="宋体" w:hint="default"/>
                            <w:sz w:val="15"/>
                            <w:szCs w:val="15"/>
                          </w:rPr>
                        </w:pPr>
                        <w:r>
                          <w:rPr>
                            <w:rFonts w:ascii="宋体" w:hAnsi="宋体" w:cs="宋体" w:eastAsia="宋体" w:hint="default"/>
                            <w:sz w:val="15"/>
                            <w:szCs w:val="15"/>
                          </w:rPr>
                          <w:t>易晓兵</w:t>
                        </w:r>
                      </w:p>
                    </w:tc>
                    <w:tc>
                      <w:tcPr>
                        <w:tcW w:w="56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27" w:right="0"/>
                          <w:jc w:val="left"/>
                          <w:rPr>
                            <w:rFonts w:ascii="宋体" w:hAnsi="宋体" w:cs="宋体" w:eastAsia="宋体" w:hint="default"/>
                            <w:sz w:val="15"/>
                            <w:szCs w:val="15"/>
                          </w:rPr>
                        </w:pPr>
                        <w:r>
                          <w:rPr>
                            <w:rFonts w:ascii="宋体" w:hAnsi="宋体" w:cs="宋体" w:eastAsia="宋体" w:hint="default"/>
                            <w:sz w:val="15"/>
                            <w:szCs w:val="15"/>
                          </w:rPr>
                          <w:t>贸易</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5,000.00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100.00</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100.00</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10256339-X</w:t>
                        </w:r>
                      </w:p>
                    </w:tc>
                  </w:tr>
                  <w:tr>
                    <w:trPr>
                      <w:trHeight w:val="641" w:hRule="exact"/>
                    </w:trPr>
                    <w:tc>
                      <w:tcPr>
                        <w:tcW w:w="1075" w:type="dxa"/>
                        <w:tcBorders>
                          <w:top w:val="nil" w:sz="6" w:space="0" w:color="auto"/>
                          <w:left w:val="nil" w:sz="6" w:space="0" w:color="auto"/>
                          <w:bottom w:val="single" w:sz="12" w:space="0" w:color="000000"/>
                          <w:right w:val="single" w:sz="4" w:space="0" w:color="000000"/>
                        </w:tcBorders>
                      </w:tcPr>
                      <w:p>
                        <w:pPr>
                          <w:pStyle w:val="TableParagraph"/>
                          <w:spacing w:line="381" w:lineRule="auto" w:before="36"/>
                          <w:ind w:left="122" w:right="192"/>
                          <w:jc w:val="left"/>
                          <w:rPr>
                            <w:rFonts w:ascii="宋体" w:hAnsi="宋体" w:cs="宋体" w:eastAsia="宋体" w:hint="default"/>
                            <w:sz w:val="15"/>
                            <w:szCs w:val="15"/>
                          </w:rPr>
                        </w:pPr>
                        <w:r>
                          <w:rPr>
                            <w:rFonts w:ascii="宋体" w:hAnsi="宋体" w:cs="宋体" w:eastAsia="宋体" w:hint="default"/>
                            <w:sz w:val="15"/>
                            <w:szCs w:val="15"/>
                          </w:rPr>
                          <w:t>恒宝国际有</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限责任公司</w:t>
                        </w:r>
                      </w:p>
                    </w:tc>
                    <w:tc>
                      <w:tcPr>
                        <w:tcW w:w="9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11"/>
                          <w:jc w:val="right"/>
                          <w:rPr>
                            <w:rFonts w:ascii="宋体" w:hAnsi="宋体" w:cs="宋体" w:eastAsia="宋体" w:hint="default"/>
                            <w:sz w:val="15"/>
                            <w:szCs w:val="15"/>
                          </w:rPr>
                        </w:pPr>
                        <w:r>
                          <w:rPr>
                            <w:rFonts w:ascii="宋体" w:hAnsi="宋体" w:cs="宋体" w:eastAsia="宋体" w:hint="default"/>
                            <w:spacing w:val="-1"/>
                            <w:sz w:val="15"/>
                            <w:szCs w:val="15"/>
                          </w:rPr>
                          <w:t>全资子公司</w:t>
                        </w:r>
                      </w:p>
                    </w:tc>
                    <w:tc>
                      <w:tcPr>
                        <w:tcW w:w="818" w:type="dxa"/>
                        <w:tcBorders>
                          <w:top w:val="nil" w:sz="6" w:space="0" w:color="auto"/>
                          <w:left w:val="single" w:sz="4" w:space="0" w:color="000000"/>
                          <w:bottom w:val="single" w:sz="12" w:space="0" w:color="000000"/>
                          <w:right w:val="single" w:sz="4" w:space="0" w:color="000000"/>
                        </w:tcBorders>
                      </w:tcPr>
                      <w:p>
                        <w:pPr>
                          <w:pStyle w:val="TableParagraph"/>
                          <w:spacing w:line="381" w:lineRule="auto" w:before="36"/>
                          <w:ind w:left="254" w:right="101" w:hanging="152"/>
                          <w:jc w:val="left"/>
                          <w:rPr>
                            <w:rFonts w:ascii="宋体" w:hAnsi="宋体" w:cs="宋体" w:eastAsia="宋体" w:hint="default"/>
                            <w:sz w:val="15"/>
                            <w:szCs w:val="15"/>
                          </w:rPr>
                        </w:pPr>
                        <w:r>
                          <w:rPr>
                            <w:rFonts w:ascii="宋体" w:hAnsi="宋体" w:cs="宋体" w:eastAsia="宋体" w:hint="default"/>
                            <w:sz w:val="15"/>
                            <w:szCs w:val="15"/>
                          </w:rPr>
                          <w:t>有限责任</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新加坡</w:t>
                        </w:r>
                      </w:p>
                    </w:tc>
                    <w:tc>
                      <w:tcPr>
                        <w:tcW w:w="7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35"/>
                          <w:jc w:val="right"/>
                          <w:rPr>
                            <w:rFonts w:ascii="宋体" w:hAnsi="宋体" w:cs="宋体" w:eastAsia="宋体" w:hint="default"/>
                            <w:sz w:val="15"/>
                            <w:szCs w:val="15"/>
                          </w:rPr>
                        </w:pPr>
                        <w:r>
                          <w:rPr>
                            <w:rFonts w:ascii="宋体" w:hAnsi="宋体" w:cs="宋体" w:eastAsia="宋体" w:hint="default"/>
                            <w:sz w:val="15"/>
                            <w:szCs w:val="15"/>
                          </w:rPr>
                          <w:t>易晓兵</w:t>
                        </w:r>
                      </w:p>
                    </w:tc>
                    <w:tc>
                      <w:tcPr>
                        <w:tcW w:w="5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27" w:right="0"/>
                          <w:jc w:val="left"/>
                          <w:rPr>
                            <w:rFonts w:ascii="宋体" w:hAnsi="宋体" w:cs="宋体" w:eastAsia="宋体" w:hint="default"/>
                            <w:sz w:val="15"/>
                            <w:szCs w:val="15"/>
                          </w:rPr>
                        </w:pPr>
                        <w:r>
                          <w:rPr>
                            <w:rFonts w:ascii="宋体" w:hAnsi="宋体" w:cs="宋体" w:eastAsia="宋体" w:hint="default"/>
                            <w:sz w:val="15"/>
                            <w:szCs w:val="15"/>
                          </w:rPr>
                          <w:t>贸易</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1,500.00</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100.00</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100.00</w:t>
                        </w:r>
                      </w:p>
                    </w:tc>
                    <w:tc>
                      <w:tcPr>
                        <w:tcW w:w="1164"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201003080N</w:t>
                        </w:r>
                      </w:p>
                    </w:tc>
                  </w:tr>
                </w:tbl>
                <w:p>
                  <w:pPr/>
                </w:p>
              </w:txbxContent>
            </v:textbox>
            <w10:wrap type="none"/>
          </v:shape>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本公司的子公司情况：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1"/>
          <w:szCs w:val="11"/>
        </w:rPr>
      </w:pPr>
    </w:p>
    <w:p>
      <w:pPr>
        <w:tabs>
          <w:tab w:pos="2687" w:val="left" w:leader="none"/>
          <w:tab w:pos="3505" w:val="left" w:leader="none"/>
          <w:tab w:pos="4216" w:val="left" w:leader="none"/>
          <w:tab w:pos="4955" w:val="left" w:leader="none"/>
          <w:tab w:pos="5524" w:val="left" w:leader="none"/>
          <w:tab w:pos="6374" w:val="left" w:leader="none"/>
        </w:tabs>
        <w:spacing w:line="20" w:lineRule="exact"/>
        <w:ind w:left="1695" w:right="-41" w:firstLine="0"/>
        <w:rPr>
          <w:rFonts w:ascii="宋体" w:hAnsi="宋体" w:cs="宋体" w:eastAsia="宋体" w:hint="default"/>
          <w:sz w:val="2"/>
          <w:szCs w:val="2"/>
        </w:rPr>
      </w:pPr>
      <w:r>
        <w:rPr>
          <w:rFonts w:ascii="宋体"/>
          <w:sz w:val="2"/>
        </w:rPr>
        <w:drawing>
          <wp:inline distT="0" distB="0" distL="0" distR="0">
            <wp:extent cx="6096" cy="1524"/>
            <wp:effectExtent l="0" t="0" r="0" b="0"/>
            <wp:docPr id="67" name="image656.png" descr=""/>
            <wp:cNvGraphicFramePr>
              <a:graphicFrameLocks noChangeAspect="1"/>
            </wp:cNvGraphicFramePr>
            <a:graphic>
              <a:graphicData uri="http://schemas.openxmlformats.org/drawingml/2006/picture">
                <pic:pic>
                  <pic:nvPicPr>
                    <pic:cNvPr id="68" name="image656.png"/>
                    <pic:cNvPicPr/>
                  </pic:nvPicPr>
                  <pic:blipFill>
                    <a:blip r:embed="rId68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69" name="image656.png" descr=""/>
            <wp:cNvGraphicFramePr>
              <a:graphicFrameLocks noChangeAspect="1"/>
            </wp:cNvGraphicFramePr>
            <a:graphic>
              <a:graphicData uri="http://schemas.openxmlformats.org/drawingml/2006/picture">
                <pic:pic>
                  <pic:nvPicPr>
                    <pic:cNvPr id="70" name="image656.png"/>
                    <pic:cNvPicPr/>
                  </pic:nvPicPr>
                  <pic:blipFill>
                    <a:blip r:embed="rId68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71" name="image656.png" descr=""/>
            <wp:cNvGraphicFramePr>
              <a:graphicFrameLocks noChangeAspect="1"/>
            </wp:cNvGraphicFramePr>
            <a:graphic>
              <a:graphicData uri="http://schemas.openxmlformats.org/drawingml/2006/picture">
                <pic:pic>
                  <pic:nvPicPr>
                    <pic:cNvPr id="72" name="image656.png"/>
                    <pic:cNvPicPr/>
                  </pic:nvPicPr>
                  <pic:blipFill>
                    <a:blip r:embed="rId68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73" name="image656.png" descr=""/>
            <wp:cNvGraphicFramePr>
              <a:graphicFrameLocks noChangeAspect="1"/>
            </wp:cNvGraphicFramePr>
            <a:graphic>
              <a:graphicData uri="http://schemas.openxmlformats.org/drawingml/2006/picture">
                <pic:pic>
                  <pic:nvPicPr>
                    <pic:cNvPr id="74" name="image656.png"/>
                    <pic:cNvPicPr/>
                  </pic:nvPicPr>
                  <pic:blipFill>
                    <a:blip r:embed="rId683"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75" name="image656.png" descr=""/>
            <wp:cNvGraphicFramePr>
              <a:graphicFrameLocks noChangeAspect="1"/>
            </wp:cNvGraphicFramePr>
            <a:graphic>
              <a:graphicData uri="http://schemas.openxmlformats.org/drawingml/2006/picture">
                <pic:pic>
                  <pic:nvPicPr>
                    <pic:cNvPr id="76" name="image656.png"/>
                    <pic:cNvPicPr/>
                  </pic:nvPicPr>
                  <pic:blipFill>
                    <a:blip r:embed="rId68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77" name="image656.png" descr=""/>
            <wp:cNvGraphicFramePr>
              <a:graphicFrameLocks noChangeAspect="1"/>
            </wp:cNvGraphicFramePr>
            <a:graphic>
              <a:graphicData uri="http://schemas.openxmlformats.org/drawingml/2006/picture">
                <pic:pic>
                  <pic:nvPicPr>
                    <pic:cNvPr id="78" name="image656.png"/>
                    <pic:cNvPicPr/>
                  </pic:nvPicPr>
                  <pic:blipFill>
                    <a:blip r:embed="rId68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79" name="image656.png" descr=""/>
            <wp:cNvGraphicFramePr>
              <a:graphicFrameLocks noChangeAspect="1"/>
            </wp:cNvGraphicFramePr>
            <a:graphic>
              <a:graphicData uri="http://schemas.openxmlformats.org/drawingml/2006/picture">
                <pic:pic>
                  <pic:nvPicPr>
                    <pic:cNvPr id="80" name="image656.png"/>
                    <pic:cNvPicPr/>
                  </pic:nvPicPr>
                  <pic:blipFill>
                    <a:blip r:embed="rId683"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tabs>
          <w:tab w:pos="853" w:val="left" w:leader="none"/>
        </w:tabs>
        <w:spacing w:before="179"/>
        <w:ind w:left="126" w:right="0" w:firstLine="0"/>
        <w:jc w:val="left"/>
        <w:rPr>
          <w:rFonts w:ascii="宋体" w:hAnsi="宋体" w:cs="宋体" w:eastAsia="宋体" w:hint="default"/>
          <w:sz w:val="21"/>
          <w:szCs w:val="21"/>
        </w:rPr>
      </w:pPr>
      <w:r>
        <w:rPr/>
        <w:pict>
          <v:group style="position:absolute;margin-left:114.980003pt;margin-top:-116.44632pt;width:416.15pt;height:5.05pt;mso-position-horizontal-relative:page;mso-position-vertical-relative:paragraph;z-index:17896" coordorigin="2300,-2329" coordsize="8323,101">
            <v:shape style="position:absolute;left:2300;top:-2329;width:2067;height:101" type="#_x0000_t75" stroked="false">
              <v:imagedata r:id="rId677" o:title=""/>
            </v:shape>
            <v:shape style="position:absolute;left:4343;top:-2238;width:823;height:10" type="#_x0000_t75" stroked="false">
              <v:imagedata r:id="rId678" o:title=""/>
            </v:shape>
            <v:shape style="position:absolute;left:5161;top:-2238;width:715;height:10" type="#_x0000_t75" stroked="false">
              <v:imagedata r:id="rId679" o:title=""/>
            </v:shape>
            <v:shape style="position:absolute;left:5871;top:-2238;width:1313;height:10" type="#_x0000_t75" stroked="false">
              <v:imagedata r:id="rId680" o:title=""/>
            </v:shape>
            <v:shape style="position:absolute;left:7180;top:-2238;width:854;height:10" type="#_x0000_t75" stroked="false">
              <v:imagedata r:id="rId290" o:title=""/>
            </v:shape>
            <v:shape style="position:absolute;left:8029;top:-2238;width:1424;height:10" type="#_x0000_t75" stroked="false">
              <v:imagedata r:id="rId681" o:title=""/>
            </v:shape>
            <v:shape style="position:absolute;left:9448;top:-2238;width:1174;height:10" type="#_x0000_t75" stroked="false">
              <v:imagedata r:id="rId682" o:title=""/>
            </v:shape>
            <w10:wrap type="none"/>
          </v:group>
        </w:pict>
      </w:r>
      <w:r>
        <w:rPr/>
        <w:pict>
          <v:group style="position:absolute;margin-left:114.980003pt;margin-top:-53.80632pt;width:416.15pt;height:5.3pt;mso-position-horizontal-relative:page;mso-position-vertical-relative:paragraph;z-index:17920" coordorigin="2300,-1076" coordsize="8323,106">
            <v:shape style="position:absolute;left:2300;top:-1076;width:2067;height:106" type="#_x0000_t75" stroked="false">
              <v:imagedata r:id="rId684" o:title=""/>
            </v:shape>
            <v:shape style="position:absolute;left:4343;top:-980;width:823;height:10" type="#_x0000_t75" stroked="false">
              <v:imagedata r:id="rId671" o:title=""/>
            </v:shape>
            <v:shape style="position:absolute;left:5161;top:-980;width:715;height:10" type="#_x0000_t75" stroked="false">
              <v:imagedata r:id="rId672" o:title=""/>
            </v:shape>
            <v:shape style="position:absolute;left:5871;top:-980;width:1313;height:10" type="#_x0000_t75" stroked="false">
              <v:imagedata r:id="rId673" o:title=""/>
            </v:shape>
            <v:shape style="position:absolute;left:7180;top:-980;width:854;height:10" type="#_x0000_t75" stroked="false">
              <v:imagedata r:id="rId674" o:title=""/>
            </v:shape>
            <v:shape style="position:absolute;left:8029;top:-980;width:1424;height:10" type="#_x0000_t75" stroked="false">
              <v:imagedata r:id="rId675" o:title=""/>
            </v:shape>
            <v:shape style="position:absolute;left:9448;top:-980;width:1174;height:10" type="#_x0000_t75" stroked="false">
              <v:imagedata r:id="rId676"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本企业无其他关联方。</w:t>
      </w:r>
      <w:r>
        <w:rPr>
          <w:rFonts w:ascii="宋体" w:hAnsi="宋体" w:cs="宋体" w:eastAsia="宋体" w:hint="default"/>
          <w:spacing w:val="-1"/>
          <w:sz w:val="21"/>
          <w:szCs w:val="21"/>
        </w:rPr>
      </w:r>
    </w:p>
    <w:p>
      <w:pPr>
        <w:spacing w:line="240" w:lineRule="auto" w:before="7"/>
        <w:rPr>
          <w:rFonts w:ascii="宋体" w:hAnsi="宋体" w:cs="宋体" w:eastAsia="宋体" w:hint="default"/>
          <w:b/>
          <w:bCs/>
          <w:sz w:val="29"/>
          <w:szCs w:val="29"/>
        </w:rPr>
      </w:pPr>
      <w:r>
        <w:rPr/>
        <w:br w:type="column"/>
      </w:r>
      <w:r>
        <w:rPr>
          <w:rFonts w:ascii="宋体"/>
          <w:b/>
          <w:sz w:val="29"/>
        </w:rPr>
      </w:r>
    </w:p>
    <w:p>
      <w:pPr>
        <w:spacing w:before="0"/>
        <w:ind w:left="126" w:right="0" w:firstLine="0"/>
        <w:jc w:val="left"/>
        <w:rPr>
          <w:rFonts w:ascii="宋体" w:hAnsi="宋体" w:cs="宋体" w:eastAsia="宋体" w:hint="default"/>
          <w:sz w:val="21"/>
          <w:szCs w:val="21"/>
        </w:rPr>
      </w:pPr>
      <w:r>
        <w:rPr/>
        <w:pict>
          <v:shape style="position:absolute;margin-left:437.109985pt;margin-top:16.703674pt;width:.48001pt;height:.12pt;mso-position-horizontal-relative:page;mso-position-vertical-relative:paragraph;z-index:17800" type="#_x0000_t75" stroked="false">
            <v:imagedata r:id="rId683" o:title=""/>
          </v:shape>
        </w:pict>
      </w:r>
      <w:r>
        <w:rPr/>
        <w:pict>
          <v:shape style="position:absolute;margin-left:472.660004pt;margin-top:16.703674pt;width:.47998pt;height:.12pt;mso-position-horizontal-relative:page;mso-position-vertical-relative:paragraph;z-index:17824" type="#_x0000_t75" stroked="false">
            <v:imagedata r:id="rId683" o:title=""/>
          </v:shape>
        </w:pict>
      </w:r>
      <w:r>
        <w:rPr>
          <w:rFonts w:ascii="宋体" w:hAnsi="宋体" w:cs="宋体" w:eastAsia="宋体" w:hint="default"/>
          <w:sz w:val="21"/>
          <w:szCs w:val="21"/>
        </w:rPr>
        <w:t>（金额单位：万元）</w:t>
      </w:r>
    </w:p>
    <w:p>
      <w:pPr>
        <w:spacing w:after="0"/>
        <w:jc w:val="left"/>
        <w:rPr>
          <w:rFonts w:ascii="宋体" w:hAnsi="宋体" w:cs="宋体" w:eastAsia="宋体" w:hint="default"/>
          <w:sz w:val="21"/>
          <w:szCs w:val="21"/>
        </w:rPr>
        <w:sectPr>
          <w:type w:val="continuous"/>
          <w:pgSz w:w="11910" w:h="16840"/>
          <w:pgMar w:top="1580" w:bottom="0" w:left="1660" w:right="0"/>
          <w:cols w:num="2" w:equalWidth="0">
            <w:col w:w="6384" w:space="46"/>
            <w:col w:w="3820"/>
          </w:cols>
        </w:sectPr>
      </w:pPr>
    </w:p>
    <w:p>
      <w:pPr>
        <w:spacing w:line="240" w:lineRule="auto" w:before="8"/>
        <w:rPr>
          <w:rFonts w:ascii="宋体" w:hAnsi="宋体" w:cs="宋体" w:eastAsia="宋体" w:hint="default"/>
          <w:sz w:val="29"/>
          <w:szCs w:val="29"/>
        </w:rPr>
      </w:pPr>
    </w:p>
    <w:p>
      <w:pPr>
        <w:tabs>
          <w:tab w:pos="896" w:val="left" w:leader="none"/>
        </w:tabs>
        <w:spacing w:before="36"/>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关联交易情况</w:t>
      </w:r>
      <w:r>
        <w:rPr>
          <w:rFonts w:ascii="宋体" w:hAnsi="宋体" w:cs="宋体" w:eastAsia="宋体" w:hint="default"/>
          <w:sz w:val="21"/>
          <w:szCs w:val="21"/>
        </w:rPr>
      </w:r>
    </w:p>
    <w:p>
      <w:pPr>
        <w:tabs>
          <w:tab w:pos="1393" w:val="left" w:leader="none"/>
        </w:tabs>
        <w:spacing w:line="290" w:lineRule="auto" w:before="59"/>
        <w:ind w:left="1393" w:right="1791" w:hanging="536"/>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t>1</w:t>
      </w:r>
      <w:r>
        <w:rPr>
          <w:rFonts w:ascii="宋体" w:hAnsi="宋体" w:cs="宋体" w:eastAsia="宋体" w:hint="default"/>
          <w:w w:val="100"/>
          <w:sz w:val="21"/>
          <w:szCs w:val="21"/>
        </w:rPr>
        <w:t>、</w:t>
        <w:tab/>
      </w:r>
      <w:r>
        <w:rPr>
          <w:rFonts w:ascii="宋体" w:hAnsi="宋体" w:cs="宋体" w:eastAsia="宋体" w:hint="default"/>
          <w:spacing w:val="-4"/>
          <w:w w:val="100"/>
          <w:sz w:val="21"/>
          <w:szCs w:val="21"/>
        </w:rPr>
        <w:t>存在控制关系且已纳入本公司合并报表范围的子公司，其相互间交易及母子公</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z w:val="21"/>
          <w:szCs w:val="21"/>
        </w:rPr>
        <w:t>司交易已作抵销。</w:t>
      </w:r>
    </w:p>
    <w:p>
      <w:pPr>
        <w:spacing w:line="240" w:lineRule="auto" w:before="2"/>
        <w:rPr>
          <w:rFonts w:ascii="宋体" w:hAnsi="宋体" w:cs="宋体" w:eastAsia="宋体" w:hint="default"/>
          <w:sz w:val="29"/>
          <w:szCs w:val="29"/>
        </w:rPr>
      </w:pPr>
    </w:p>
    <w:p>
      <w:pPr>
        <w:tabs>
          <w:tab w:pos="1393" w:val="left" w:leader="none"/>
        </w:tabs>
        <w:spacing w:before="0"/>
        <w:ind w:left="858" w:right="178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tab/>
        <w:t>本年度公司无需要披露的重大关联交易情况。</w:t>
      </w:r>
    </w:p>
    <w:p>
      <w:pPr>
        <w:spacing w:line="240" w:lineRule="auto" w:before="7"/>
        <w:rPr>
          <w:rFonts w:ascii="宋体" w:hAnsi="宋体" w:cs="宋体" w:eastAsia="宋体" w:hint="default"/>
          <w:sz w:val="32"/>
          <w:szCs w:val="32"/>
        </w:rPr>
      </w:pPr>
    </w:p>
    <w:p>
      <w:pPr>
        <w:pStyle w:val="Heading4"/>
        <w:tabs>
          <w:tab w:pos="853" w:val="left" w:leader="none"/>
        </w:tabs>
        <w:spacing w:line="240" w:lineRule="auto"/>
        <w:ind w:left="126" w:right="1782"/>
        <w:jc w:val="left"/>
        <w:rPr>
          <w:b w:val="0"/>
          <w:bCs w:val="0"/>
        </w:rPr>
      </w:pPr>
      <w:r>
        <w:rPr/>
        <w:t>七、</w:t>
        <w:tab/>
        <w:t>或有事项</w:t>
      </w:r>
      <w:r>
        <w:rPr>
          <w:b w:val="0"/>
          <w:bCs w:val="0"/>
        </w:rPr>
      </w:r>
    </w:p>
    <w:p>
      <w:pPr>
        <w:spacing w:before="78"/>
        <w:ind w:left="858" w:right="1782" w:firstLine="0"/>
        <w:jc w:val="left"/>
        <w:rPr>
          <w:rFonts w:ascii="宋体" w:hAnsi="宋体" w:cs="宋体" w:eastAsia="宋体" w:hint="default"/>
          <w:sz w:val="21"/>
          <w:szCs w:val="21"/>
        </w:rPr>
      </w:pPr>
      <w:r>
        <w:rPr>
          <w:rFonts w:ascii="宋体" w:hAnsi="宋体" w:cs="宋体" w:eastAsia="宋体" w:hint="default"/>
          <w:sz w:val="21"/>
          <w:szCs w:val="21"/>
        </w:rPr>
        <w:t>本公司无需要披露的重大或有事项。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Heading4"/>
        <w:tabs>
          <w:tab w:pos="853" w:val="left" w:leader="none"/>
        </w:tabs>
        <w:spacing w:line="240" w:lineRule="auto"/>
        <w:ind w:left="126" w:right="1782"/>
        <w:jc w:val="left"/>
        <w:rPr>
          <w:b w:val="0"/>
          <w:bCs w:val="0"/>
        </w:rPr>
      </w:pPr>
      <w:r>
        <w:rPr/>
        <w:t>八、</w:t>
        <w:tab/>
        <w:t>承诺事项</w:t>
      </w:r>
      <w:r>
        <w:rPr>
          <w:b w:val="0"/>
          <w:bCs w:val="0"/>
        </w:rPr>
      </w:r>
    </w:p>
    <w:p>
      <w:pPr>
        <w:spacing w:before="131"/>
        <w:ind w:left="858" w:right="1782" w:firstLine="0"/>
        <w:jc w:val="left"/>
        <w:rPr>
          <w:rFonts w:ascii="宋体" w:hAnsi="宋体" w:cs="宋体" w:eastAsia="宋体" w:hint="default"/>
          <w:sz w:val="21"/>
          <w:szCs w:val="21"/>
        </w:rPr>
      </w:pPr>
      <w:r>
        <w:rPr>
          <w:rFonts w:ascii="宋体" w:hAnsi="宋体" w:cs="宋体" w:eastAsia="宋体" w:hint="default"/>
          <w:sz w:val="21"/>
          <w:szCs w:val="21"/>
        </w:rPr>
        <w:t>本公司无需要披露的重大承诺事项。</w:t>
      </w:r>
    </w:p>
    <w:p>
      <w:pPr>
        <w:spacing w:after="0"/>
        <w:jc w:val="left"/>
        <w:rPr>
          <w:rFonts w:ascii="宋体" w:hAnsi="宋体" w:cs="宋体" w:eastAsia="宋体" w:hint="default"/>
          <w:sz w:val="21"/>
          <w:szCs w:val="21"/>
        </w:rPr>
        <w:sectPr>
          <w:type w:val="continuous"/>
          <w:pgSz w:w="11910" w:h="16840"/>
          <w:pgMar w:top="1580" w:bottom="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Heading4"/>
        <w:tabs>
          <w:tab w:pos="853" w:val="left" w:leader="none"/>
        </w:tabs>
        <w:spacing w:line="240" w:lineRule="auto" w:before="26"/>
        <w:ind w:left="126" w:right="1782"/>
        <w:jc w:val="left"/>
        <w:rPr>
          <w:b w:val="0"/>
          <w:bCs w:val="0"/>
        </w:rPr>
      </w:pPr>
      <w:r>
        <w:rPr/>
        <w:t>九、</w:t>
        <w:tab/>
        <w:t>资产负债表日后事项</w:t>
      </w:r>
      <w:r>
        <w:rPr>
          <w:b w:val="0"/>
          <w:bCs w:val="0"/>
        </w:rPr>
      </w:r>
    </w:p>
    <w:p>
      <w:pPr>
        <w:spacing w:line="240" w:lineRule="auto" w:before="0"/>
        <w:rPr>
          <w:rFonts w:ascii="宋体" w:hAnsi="宋体" w:cs="宋体" w:eastAsia="宋体" w:hint="default"/>
          <w:b/>
          <w:bCs/>
          <w:sz w:val="24"/>
          <w:szCs w:val="24"/>
        </w:rPr>
      </w:pPr>
    </w:p>
    <w:p>
      <w:pPr>
        <w:spacing w:line="240" w:lineRule="auto" w:before="9"/>
        <w:rPr>
          <w:rFonts w:ascii="宋体" w:hAnsi="宋体" w:cs="宋体" w:eastAsia="宋体" w:hint="default"/>
          <w:b/>
          <w:bCs/>
          <w:sz w:val="16"/>
          <w:szCs w:val="16"/>
        </w:rPr>
      </w:pPr>
    </w:p>
    <w:p>
      <w:pPr>
        <w:tabs>
          <w:tab w:pos="853" w:val="left" w:leader="none"/>
        </w:tabs>
        <w:spacing w:before="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line="350" w:lineRule="auto" w:before="107"/>
        <w:ind w:left="858" w:right="1791" w:firstLine="0"/>
        <w:jc w:val="both"/>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47"/>
          <w:sz w:val="21"/>
          <w:szCs w:val="21"/>
        </w:rPr>
        <w:t> </w:t>
      </w:r>
      <w:r>
        <w:rPr>
          <w:rFonts w:ascii="宋体" w:hAnsi="宋体" w:cs="宋体" w:eastAsia="宋体" w:hint="default"/>
          <w:sz w:val="21"/>
          <w:szCs w:val="21"/>
        </w:rPr>
        <w:t>2012</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3</w:t>
      </w:r>
      <w:r>
        <w:rPr>
          <w:rFonts w:ascii="宋体" w:hAnsi="宋体" w:cs="宋体" w:eastAsia="宋体" w:hint="default"/>
          <w:spacing w:val="-49"/>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宋体" w:hAnsi="宋体" w:cs="宋体" w:eastAsia="宋体" w:hint="default"/>
          <w:sz w:val="21"/>
          <w:szCs w:val="21"/>
        </w:rPr>
        <w:t>27</w:t>
      </w:r>
      <w:r>
        <w:rPr>
          <w:rFonts w:ascii="宋体" w:hAnsi="宋体" w:cs="宋体" w:eastAsia="宋体" w:hint="default"/>
          <w:spacing w:val="-50"/>
          <w:sz w:val="21"/>
          <w:szCs w:val="21"/>
        </w:rPr>
        <w:t> </w:t>
      </w:r>
      <w:r>
        <w:rPr>
          <w:rFonts w:ascii="宋体" w:hAnsi="宋体" w:cs="宋体" w:eastAsia="宋体" w:hint="default"/>
          <w:spacing w:val="-3"/>
          <w:sz w:val="21"/>
          <w:szCs w:val="21"/>
        </w:rPr>
        <w:t>日公司第四届董事会第八次会议决议，</w:t>
      </w:r>
      <w:r>
        <w:rPr>
          <w:rFonts w:ascii="宋体" w:hAnsi="宋体" w:cs="宋体" w:eastAsia="宋体" w:hint="default"/>
          <w:spacing w:val="-3"/>
          <w:sz w:val="21"/>
          <w:szCs w:val="21"/>
        </w:rPr>
        <w:t>2011</w:t>
      </w:r>
      <w:r>
        <w:rPr>
          <w:rFonts w:ascii="宋体" w:hAnsi="宋体" w:cs="宋体" w:eastAsia="宋体" w:hint="default"/>
          <w:spacing w:val="-50"/>
          <w:sz w:val="21"/>
          <w:szCs w:val="21"/>
        </w:rPr>
        <w:t> </w:t>
      </w:r>
      <w:r>
        <w:rPr>
          <w:rFonts w:ascii="宋体" w:hAnsi="宋体" w:cs="宋体" w:eastAsia="宋体" w:hint="default"/>
          <w:sz w:val="21"/>
          <w:szCs w:val="21"/>
        </w:rPr>
        <w:t>年度利润分配预案</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为：不进行利润分配，不进行资本公积转增股本，剩余未分配利润结转下一年度。</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该利润分配预案尚待股东大会审议批准。</w:t>
      </w:r>
    </w:p>
    <w:p>
      <w:pPr>
        <w:spacing w:line="240" w:lineRule="auto" w:before="0"/>
        <w:rPr>
          <w:rFonts w:ascii="宋体" w:hAnsi="宋体" w:cs="宋体" w:eastAsia="宋体" w:hint="default"/>
          <w:sz w:val="20"/>
          <w:szCs w:val="20"/>
        </w:rPr>
      </w:pPr>
    </w:p>
    <w:p>
      <w:pPr>
        <w:tabs>
          <w:tab w:pos="853" w:val="left" w:leader="none"/>
        </w:tabs>
        <w:spacing w:line="345" w:lineRule="auto" w:before="166"/>
        <w:ind w:left="858" w:right="1796"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其他资产负债表日后事项说明：</w:t>
      </w:r>
      <w:r>
        <w:rPr>
          <w:rFonts w:ascii="宋体" w:hAnsi="宋体" w:cs="宋体" w:eastAsia="宋体" w:hint="default"/>
          <w:b/>
          <w:bCs/>
          <w:w w:val="100"/>
          <w:sz w:val="21"/>
          <w:szCs w:val="21"/>
        </w:rPr>
        <w:t> </w:t>
      </w:r>
      <w:r>
        <w:rPr>
          <w:rFonts w:ascii="宋体" w:hAnsi="宋体" w:cs="宋体" w:eastAsia="宋体" w:hint="default"/>
          <w:spacing w:val="-1"/>
          <w:sz w:val="21"/>
          <w:szCs w:val="21"/>
        </w:rPr>
        <w:t>根据本公司第四届董事会第六次临时会议决议，同意公司通过中国银行丹阳支行，</w:t>
      </w:r>
      <w:r>
        <w:rPr>
          <w:rFonts w:ascii="宋体" w:hAnsi="宋体" w:cs="宋体" w:eastAsia="宋体" w:hint="default"/>
          <w:w w:val="100"/>
          <w:sz w:val="21"/>
          <w:szCs w:val="21"/>
        </w:rPr>
        <w:t> </w:t>
      </w:r>
      <w:r>
        <w:rPr>
          <w:rFonts w:ascii="宋体" w:hAnsi="宋体" w:cs="宋体" w:eastAsia="宋体" w:hint="default"/>
          <w:spacing w:val="-1"/>
          <w:sz w:val="21"/>
          <w:szCs w:val="21"/>
        </w:rPr>
        <w:t>以委托贷款的方式向江苏天坤集团有限公司和江苏丹阳市开发区高新技术产业发展</w:t>
      </w:r>
      <w:r>
        <w:rPr>
          <w:rFonts w:ascii="宋体" w:hAnsi="宋体" w:cs="宋体" w:eastAsia="宋体" w:hint="default"/>
          <w:w w:val="100"/>
          <w:sz w:val="21"/>
          <w:szCs w:val="21"/>
        </w:rPr>
        <w:t> </w:t>
      </w:r>
      <w:r>
        <w:rPr>
          <w:rFonts w:ascii="宋体" w:hAnsi="宋体" w:cs="宋体" w:eastAsia="宋体" w:hint="default"/>
          <w:spacing w:val="-2"/>
          <w:w w:val="100"/>
          <w:sz w:val="21"/>
          <w:szCs w:val="21"/>
        </w:rPr>
        <w:t>有限公司提供委托贷款，</w:t>
      </w:r>
      <w:r>
        <w:rPr>
          <w:rFonts w:ascii="宋体" w:hAnsi="宋体" w:cs="宋体" w:eastAsia="宋体" w:hint="default"/>
          <w:spacing w:val="-2"/>
          <w:w w:val="100"/>
          <w:sz w:val="21"/>
          <w:szCs w:val="21"/>
        </w:rPr>
        <w:t>12</w:t>
      </w:r>
      <w:r>
        <w:rPr>
          <w:rFonts w:ascii="宋体" w:hAnsi="宋体" w:cs="宋体" w:eastAsia="宋体" w:hint="default"/>
          <w:spacing w:val="-42"/>
          <w:w w:val="100"/>
          <w:sz w:val="21"/>
          <w:szCs w:val="21"/>
        </w:rPr>
        <w:t> </w:t>
      </w:r>
      <w:r>
        <w:rPr>
          <w:rFonts w:ascii="宋体" w:hAnsi="宋体" w:cs="宋体" w:eastAsia="宋体" w:hint="default"/>
          <w:spacing w:val="-2"/>
          <w:w w:val="100"/>
          <w:sz w:val="21"/>
          <w:szCs w:val="21"/>
        </w:rPr>
        <w:t>个月内累计不超过</w:t>
      </w:r>
      <w:r>
        <w:rPr>
          <w:rFonts w:ascii="宋体" w:hAnsi="宋体" w:cs="宋体" w:eastAsia="宋体" w:hint="default"/>
          <w:spacing w:val="4"/>
          <w:w w:val="100"/>
          <w:sz w:val="21"/>
          <w:szCs w:val="21"/>
        </w:rPr>
        <w:t> </w:t>
      </w:r>
      <w:r>
        <w:rPr>
          <w:rFonts w:ascii="宋体" w:hAnsi="宋体" w:cs="宋体" w:eastAsia="宋体" w:hint="default"/>
          <w:w w:val="100"/>
          <w:sz w:val="21"/>
          <w:szCs w:val="21"/>
        </w:rPr>
        <w:t>1</w:t>
      </w:r>
      <w:r>
        <w:rPr>
          <w:rFonts w:ascii="宋体" w:hAnsi="宋体" w:cs="宋体" w:eastAsia="宋体" w:hint="default"/>
          <w:spacing w:val="-45"/>
          <w:w w:val="100"/>
          <w:sz w:val="21"/>
          <w:szCs w:val="21"/>
        </w:rPr>
        <w:t> </w:t>
      </w:r>
      <w:r>
        <w:rPr>
          <w:rFonts w:ascii="宋体" w:hAnsi="宋体" w:cs="宋体" w:eastAsia="宋体" w:hint="default"/>
          <w:spacing w:val="-2"/>
          <w:w w:val="100"/>
          <w:sz w:val="21"/>
          <w:szCs w:val="21"/>
        </w:rPr>
        <w:t>亿元人民币（含</w:t>
      </w:r>
      <w:r>
        <w:rPr>
          <w:rFonts w:ascii="宋体" w:hAnsi="宋体" w:cs="宋体" w:eastAsia="宋体" w:hint="default"/>
          <w:spacing w:val="-45"/>
          <w:w w:val="100"/>
          <w:sz w:val="21"/>
          <w:szCs w:val="21"/>
        </w:rPr>
        <w:t> </w:t>
      </w:r>
      <w:r>
        <w:rPr>
          <w:rFonts w:ascii="宋体" w:hAnsi="宋体" w:cs="宋体" w:eastAsia="宋体" w:hint="default"/>
          <w:w w:val="100"/>
          <w:sz w:val="21"/>
          <w:szCs w:val="21"/>
        </w:rPr>
        <w:t>1</w:t>
      </w:r>
      <w:r>
        <w:rPr>
          <w:rFonts w:ascii="宋体" w:hAnsi="宋体" w:cs="宋体" w:eastAsia="宋体" w:hint="default"/>
          <w:spacing w:val="-42"/>
          <w:w w:val="100"/>
          <w:sz w:val="21"/>
          <w:szCs w:val="21"/>
        </w:rPr>
        <w:t> </w:t>
      </w:r>
      <w:r>
        <w:rPr>
          <w:rFonts w:ascii="宋体" w:hAnsi="宋体" w:cs="宋体" w:eastAsia="宋体" w:hint="default"/>
          <w:spacing w:val="-17"/>
          <w:w w:val="100"/>
          <w:sz w:val="21"/>
          <w:szCs w:val="21"/>
        </w:rPr>
        <w:t>亿元人民币），</w:t>
      </w:r>
      <w:r>
        <w:rPr>
          <w:rFonts w:ascii="宋体" w:hAnsi="宋体" w:cs="宋体" w:eastAsia="宋体" w:hint="default"/>
          <w:w w:val="100"/>
          <w:sz w:val="21"/>
          <w:szCs w:val="21"/>
        </w:rPr>
        <w:t> </w:t>
      </w:r>
      <w:r>
        <w:rPr>
          <w:rFonts w:ascii="宋体" w:hAnsi="宋体" w:cs="宋体" w:eastAsia="宋体" w:hint="default"/>
          <w:spacing w:val="-2"/>
          <w:w w:val="100"/>
          <w:sz w:val="21"/>
          <w:szCs w:val="21"/>
        </w:rPr>
        <w:t>委托贷款担保方式：市区主要地段的土地、房产抵押（抵押率不超过</w:t>
      </w:r>
      <w:r>
        <w:rPr>
          <w:rFonts w:ascii="宋体" w:hAnsi="宋体" w:cs="宋体" w:eastAsia="宋体" w:hint="default"/>
          <w:spacing w:val="21"/>
          <w:w w:val="100"/>
          <w:sz w:val="21"/>
          <w:szCs w:val="21"/>
        </w:rPr>
        <w:t> </w:t>
      </w:r>
      <w:r>
        <w:rPr>
          <w:rFonts w:ascii="宋体" w:hAnsi="宋体" w:cs="宋体" w:eastAsia="宋体" w:hint="default"/>
          <w:spacing w:val="-44"/>
          <w:w w:val="100"/>
          <w:sz w:val="21"/>
          <w:szCs w:val="21"/>
        </w:rPr>
        <w:t>60%</w:t>
      </w:r>
      <w:r>
        <w:rPr>
          <w:rFonts w:ascii="宋体" w:hAnsi="宋体" w:cs="宋体" w:eastAsia="宋体" w:hint="default"/>
          <w:spacing w:val="-44"/>
          <w:w w:val="100"/>
          <w:sz w:val="21"/>
          <w:szCs w:val="21"/>
        </w:rPr>
        <w:t>）。</w:t>
      </w:r>
      <w:r>
        <w:rPr>
          <w:rFonts w:ascii="宋体" w:hAnsi="宋体" w:cs="宋体" w:eastAsia="宋体" w:hint="default"/>
          <w:w w:val="100"/>
          <w:sz w:val="21"/>
          <w:szCs w:val="21"/>
        </w:rPr>
      </w:r>
    </w:p>
    <w:p>
      <w:pPr>
        <w:spacing w:line="240" w:lineRule="auto" w:before="8"/>
        <w:rPr>
          <w:rFonts w:ascii="宋体" w:hAnsi="宋体" w:cs="宋体" w:eastAsia="宋体" w:hint="default"/>
          <w:sz w:val="29"/>
          <w:szCs w:val="29"/>
        </w:rPr>
      </w:pPr>
    </w:p>
    <w:p>
      <w:pPr>
        <w:pStyle w:val="Heading4"/>
        <w:tabs>
          <w:tab w:pos="853" w:val="left" w:leader="none"/>
        </w:tabs>
        <w:spacing w:line="240" w:lineRule="auto"/>
        <w:ind w:left="126" w:right="1782"/>
        <w:jc w:val="left"/>
        <w:rPr>
          <w:b w:val="0"/>
          <w:bCs w:val="0"/>
        </w:rPr>
      </w:pPr>
      <w:r>
        <w:rPr/>
        <w:t>十、</w:t>
        <w:tab/>
        <w:t>其他重要事项说明</w:t>
      </w:r>
      <w:r>
        <w:rPr>
          <w:b w:val="0"/>
          <w:bCs w:val="0"/>
        </w:rPr>
      </w:r>
    </w:p>
    <w:p>
      <w:pPr>
        <w:spacing w:before="131"/>
        <w:ind w:left="858" w:right="0" w:firstLine="0"/>
        <w:jc w:val="both"/>
        <w:rPr>
          <w:rFonts w:ascii="宋体" w:hAnsi="宋体" w:cs="宋体" w:eastAsia="宋体" w:hint="default"/>
          <w:sz w:val="21"/>
          <w:szCs w:val="21"/>
        </w:rPr>
      </w:pPr>
      <w:r>
        <w:rPr>
          <w:rFonts w:ascii="宋体" w:hAnsi="宋体" w:cs="宋体" w:eastAsia="宋体" w:hint="default"/>
          <w:sz w:val="21"/>
          <w:szCs w:val="21"/>
        </w:rPr>
        <w:t>公司本年度无需披露的其他重要事项。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4"/>
        <w:spacing w:line="240" w:lineRule="auto"/>
        <w:ind w:left="126" w:right="1782"/>
        <w:jc w:val="left"/>
        <w:rPr>
          <w:b w:val="0"/>
          <w:bCs w:val="0"/>
        </w:rPr>
      </w:pPr>
      <w:r>
        <w:rPr/>
        <w:t>十一、母公司财务报表主要项目注释</w:t>
      </w:r>
      <w:r>
        <w:rPr>
          <w:b w:val="0"/>
          <w:bCs w:val="0"/>
        </w:rPr>
      </w:r>
    </w:p>
    <w:p>
      <w:pPr>
        <w:spacing w:before="131"/>
        <w:ind w:left="858" w:right="0" w:firstLine="0"/>
        <w:jc w:val="both"/>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853" w:val="left" w:leader="none"/>
        </w:tabs>
        <w:spacing w:before="123"/>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before="110"/>
        <w:ind w:left="858" w:right="0" w:firstLine="0"/>
        <w:jc w:val="both"/>
        <w:rPr>
          <w:rFonts w:ascii="宋体" w:hAnsi="宋体" w:cs="宋体" w:eastAsia="宋体" w:hint="default"/>
          <w:sz w:val="21"/>
          <w:szCs w:val="21"/>
        </w:rPr>
      </w:pPr>
      <w:r>
        <w:rPr/>
        <w:pict>
          <v:shape style="position:absolute;margin-left:175.339996pt;margin-top:41.043625pt;width:368.329286pt;height:.48pt;mso-position-horizontal-relative:page;mso-position-vertical-relative:paragraph;z-index:-1296568" type="#_x0000_t75" stroked="false">
            <v:imagedata r:id="rId685" o:title=""/>
          </v:shape>
        </w:pict>
      </w:r>
      <w:r>
        <w:rPr>
          <w:rFonts w:ascii="宋体" w:hAnsi="宋体" w:cs="宋体" w:eastAsia="宋体" w:hint="default"/>
          <w:b/>
          <w:bCs/>
          <w:sz w:val="21"/>
          <w:szCs w:val="21"/>
        </w:rPr>
        <w:t>1</w:t>
      </w:r>
      <w:r>
        <w:rPr>
          <w:rFonts w:ascii="宋体" w:hAnsi="宋体" w:cs="宋体" w:eastAsia="宋体" w:hint="default"/>
          <w:b/>
          <w:bCs/>
          <w:sz w:val="21"/>
          <w:szCs w:val="21"/>
        </w:rPr>
        <w:t>、 </w:t>
      </w:r>
      <w:r>
        <w:rPr>
          <w:rFonts w:ascii="宋体" w:hAnsi="宋体" w:cs="宋体" w:eastAsia="宋体" w:hint="default"/>
          <w:b/>
          <w:bCs/>
          <w:spacing w:val="12"/>
          <w:sz w:val="21"/>
          <w:szCs w:val="21"/>
        </w:rPr>
        <w:t> </w:t>
      </w:r>
      <w:r>
        <w:rPr>
          <w:rFonts w:ascii="宋体" w:hAnsi="宋体" w:cs="宋体" w:eastAsia="宋体" w:hint="default"/>
          <w:b/>
          <w:bCs/>
          <w:sz w:val="21"/>
          <w:szCs w:val="21"/>
        </w:rPr>
        <w:t>应收账款账龄分析</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54" w:type="dxa"/>
        <w:tblLayout w:type="fixed"/>
        <w:tblCellMar>
          <w:top w:w="0" w:type="dxa"/>
          <w:left w:w="0" w:type="dxa"/>
          <w:bottom w:w="0" w:type="dxa"/>
          <w:right w:w="0" w:type="dxa"/>
        </w:tblCellMar>
        <w:tblLook w:val="01E0"/>
      </w:tblPr>
      <w:tblGrid>
        <w:gridCol w:w="1188"/>
        <w:gridCol w:w="1241"/>
        <w:gridCol w:w="679"/>
        <w:gridCol w:w="982"/>
        <w:gridCol w:w="794"/>
        <w:gridCol w:w="1202"/>
        <w:gridCol w:w="670"/>
        <w:gridCol w:w="1094"/>
        <w:gridCol w:w="749"/>
      </w:tblGrid>
      <w:tr>
        <w:trPr>
          <w:trHeight w:val="389" w:hRule="exact"/>
        </w:trPr>
        <w:tc>
          <w:tcPr>
            <w:tcW w:w="4091"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65"/>
              <w:ind w:right="754"/>
              <w:jc w:val="right"/>
              <w:rPr>
                <w:rFonts w:ascii="宋体" w:hAnsi="宋体" w:cs="宋体" w:eastAsia="宋体" w:hint="default"/>
                <w:sz w:val="15"/>
                <w:szCs w:val="15"/>
              </w:rPr>
            </w:pPr>
            <w:r>
              <w:rPr>
                <w:rFonts w:ascii="宋体" w:hAnsi="宋体" w:cs="宋体" w:eastAsia="宋体" w:hint="default"/>
                <w:spacing w:val="-1"/>
                <w:sz w:val="15"/>
                <w:szCs w:val="15"/>
              </w:rPr>
              <w:t>期末余额</w:t>
            </w:r>
          </w:p>
        </w:tc>
        <w:tc>
          <w:tcPr>
            <w:tcW w:w="794" w:type="dxa"/>
            <w:tcBorders>
              <w:top w:val="single" w:sz="12" w:space="0" w:color="000000"/>
              <w:left w:val="nil" w:sz="6" w:space="0" w:color="auto"/>
              <w:bottom w:val="nil" w:sz="6" w:space="0" w:color="auto"/>
              <w:right w:val="single" w:sz="4" w:space="0" w:color="000000"/>
            </w:tcBorders>
          </w:tcPr>
          <w:p>
            <w:pPr/>
          </w:p>
        </w:tc>
        <w:tc>
          <w:tcPr>
            <w:tcW w:w="1202" w:type="dxa"/>
            <w:tcBorders>
              <w:top w:val="single" w:sz="12" w:space="0" w:color="000000"/>
              <w:left w:val="single" w:sz="4" w:space="0" w:color="000000"/>
              <w:bottom w:val="nil" w:sz="6" w:space="0" w:color="auto"/>
              <w:right w:val="nil" w:sz="6" w:space="0" w:color="auto"/>
            </w:tcBorders>
          </w:tcPr>
          <w:p>
            <w:pPr/>
          </w:p>
        </w:tc>
        <w:tc>
          <w:tcPr>
            <w:tcW w:w="176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5"/>
              <w:ind w:left="331"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749" w:type="dxa"/>
            <w:tcBorders>
              <w:top w:val="single" w:sz="12" w:space="0" w:color="000000"/>
              <w:left w:val="nil" w:sz="6" w:space="0" w:color="auto"/>
              <w:bottom w:val="nil" w:sz="6" w:space="0" w:color="auto"/>
              <w:right w:val="nil" w:sz="6" w:space="0" w:color="auto"/>
            </w:tcBorders>
          </w:tcPr>
          <w:p>
            <w:pPr/>
          </w:p>
        </w:tc>
      </w:tr>
      <w:tr>
        <w:trPr>
          <w:trHeight w:val="394" w:hRule="exact"/>
        </w:trPr>
        <w:tc>
          <w:tcPr>
            <w:tcW w:w="1188"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21" w:right="0"/>
              <w:jc w:val="center"/>
              <w:rPr>
                <w:rFonts w:ascii="宋体" w:hAnsi="宋体" w:cs="宋体" w:eastAsia="宋体" w:hint="default"/>
                <w:sz w:val="15"/>
                <w:szCs w:val="15"/>
              </w:rPr>
            </w:pPr>
            <w:r>
              <w:rPr>
                <w:rFonts w:ascii="宋体" w:hAnsi="宋体" w:cs="宋体" w:eastAsia="宋体" w:hint="default"/>
                <w:sz w:val="15"/>
                <w:szCs w:val="15"/>
              </w:rPr>
              <w:t>账龄</w:t>
            </w:r>
          </w:p>
        </w:tc>
        <w:tc>
          <w:tcPr>
            <w:tcW w:w="1241"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left="636" w:right="-3"/>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679" w:type="dxa"/>
            <w:tcBorders>
              <w:top w:val="nil" w:sz="6" w:space="0" w:color="auto"/>
              <w:left w:val="nil" w:sz="6" w:space="0" w:color="auto"/>
              <w:bottom w:val="nil" w:sz="6" w:space="0" w:color="auto"/>
              <w:right w:val="single" w:sz="4" w:space="0" w:color="000000"/>
            </w:tcBorders>
          </w:tcPr>
          <w:p>
            <w:pPr/>
          </w:p>
        </w:tc>
        <w:tc>
          <w:tcPr>
            <w:tcW w:w="1776"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597"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2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left="616" w:right="-22"/>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670" w:type="dxa"/>
            <w:tcBorders>
              <w:top w:val="nil" w:sz="6" w:space="0" w:color="auto"/>
              <w:left w:val="nil" w:sz="6" w:space="0" w:color="auto"/>
              <w:bottom w:val="nil" w:sz="6" w:space="0" w:color="auto"/>
              <w:right w:val="single" w:sz="4" w:space="0" w:color="000000"/>
            </w:tcBorders>
          </w:tcPr>
          <w:p>
            <w:pPr/>
          </w:p>
        </w:tc>
        <w:tc>
          <w:tcPr>
            <w:tcW w:w="184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74"/>
              <w:ind w:right="5"/>
              <w:jc w:val="center"/>
              <w:rPr>
                <w:rFonts w:ascii="宋体" w:hAnsi="宋体" w:cs="宋体" w:eastAsia="宋体" w:hint="default"/>
                <w:sz w:val="15"/>
                <w:szCs w:val="15"/>
              </w:rPr>
            </w:pPr>
            <w:r>
              <w:rPr>
                <w:rFonts w:ascii="宋体" w:hAnsi="宋体" w:cs="宋体" w:eastAsia="宋体" w:hint="default"/>
                <w:sz w:val="15"/>
                <w:szCs w:val="15"/>
              </w:rPr>
              <w:t>坏账准备</w:t>
            </w:r>
          </w:p>
        </w:tc>
      </w:tr>
      <w:tr>
        <w:trPr>
          <w:trHeight w:val="384" w:hRule="exact"/>
        </w:trPr>
        <w:tc>
          <w:tcPr>
            <w:tcW w:w="1188" w:type="dxa"/>
            <w:tcBorders>
              <w:top w:val="nil" w:sz="6" w:space="0" w:color="auto"/>
              <w:left w:val="nil" w:sz="6" w:space="0" w:color="auto"/>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8"/>
              <w:jc w:val="center"/>
              <w:rPr>
                <w:rFonts w:ascii="宋体" w:hAnsi="宋体" w:cs="宋体" w:eastAsia="宋体" w:hint="default"/>
                <w:sz w:val="15"/>
                <w:szCs w:val="15"/>
              </w:rPr>
            </w:pPr>
            <w:r>
              <w:rPr>
                <w:rFonts w:ascii="宋体" w:hAnsi="宋体" w:cs="宋体" w:eastAsia="宋体" w:hint="default"/>
                <w:sz w:val="15"/>
                <w:szCs w:val="15"/>
              </w:rPr>
              <w:t>金额</w:t>
            </w:r>
          </w:p>
        </w:tc>
        <w:tc>
          <w:tcPr>
            <w:tcW w:w="679"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3" w:right="-5"/>
              <w:jc w:val="left"/>
              <w:rPr>
                <w:rFonts w:ascii="宋体" w:hAnsi="宋体" w:cs="宋体" w:eastAsia="宋体" w:hint="default"/>
                <w:sz w:val="15"/>
                <w:szCs w:val="15"/>
              </w:rPr>
            </w:pPr>
            <w:r>
              <w:rPr>
                <w:rFonts w:ascii="宋体" w:hAnsi="宋体" w:cs="宋体" w:eastAsia="宋体" w:hint="default"/>
                <w:spacing w:val="-11"/>
                <w:sz w:val="15"/>
                <w:szCs w:val="15"/>
              </w:rPr>
              <w:t>比例（</w:t>
            </w:r>
            <w:r>
              <w:rPr>
                <w:rFonts w:ascii="Times New Roman" w:hAnsi="Times New Roman" w:cs="Times New Roman" w:eastAsia="Times New Roman" w:hint="default"/>
                <w:spacing w:val="-11"/>
                <w:sz w:val="15"/>
                <w:szCs w:val="15"/>
              </w:rPr>
              <w:t>%</w:t>
            </w:r>
            <w:r>
              <w:rPr>
                <w:rFonts w:ascii="宋体" w:hAnsi="宋体" w:cs="宋体" w:eastAsia="宋体" w:hint="default"/>
                <w:spacing w:val="-11"/>
                <w:sz w:val="15"/>
                <w:szCs w:val="15"/>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369"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9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5"/>
              <w:jc w:val="righ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c>
        <w:tc>
          <w:tcPr>
            <w:tcW w:w="1202"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8"/>
              <w:jc w:val="center"/>
              <w:rPr>
                <w:rFonts w:ascii="宋体" w:hAnsi="宋体" w:cs="宋体" w:eastAsia="宋体" w:hint="default"/>
                <w:sz w:val="15"/>
                <w:szCs w:val="15"/>
              </w:rPr>
            </w:pPr>
            <w:r>
              <w:rPr>
                <w:rFonts w:ascii="宋体" w:hAnsi="宋体" w:cs="宋体" w:eastAsia="宋体" w:hint="default"/>
                <w:sz w:val="15"/>
                <w:szCs w:val="15"/>
              </w:rPr>
              <w:t>金额</w:t>
            </w:r>
          </w:p>
        </w:tc>
        <w:tc>
          <w:tcPr>
            <w:tcW w:w="670"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 w:right="-5"/>
              <w:jc w:val="center"/>
              <w:rPr>
                <w:rFonts w:ascii="宋体" w:hAnsi="宋体" w:cs="宋体" w:eastAsia="宋体" w:hint="default"/>
                <w:sz w:val="15"/>
                <w:szCs w:val="15"/>
              </w:rPr>
            </w:pPr>
            <w:r>
              <w:rPr>
                <w:rFonts w:ascii="宋体" w:hAnsi="宋体" w:cs="宋体" w:eastAsia="宋体" w:hint="default"/>
                <w:spacing w:val="-10"/>
                <w:sz w:val="15"/>
                <w:szCs w:val="15"/>
              </w:rPr>
              <w:t>比例（</w:t>
            </w:r>
            <w:r>
              <w:rPr>
                <w:rFonts w:ascii="Times New Roman" w:hAnsi="Times New Roman" w:cs="Times New Roman" w:eastAsia="Times New Roman" w:hint="default"/>
                <w:spacing w:val="-10"/>
                <w:sz w:val="15"/>
                <w:szCs w:val="15"/>
              </w:rPr>
              <w:t>%</w:t>
            </w:r>
            <w:r>
              <w:rPr>
                <w:rFonts w:ascii="宋体" w:hAnsi="宋体" w:cs="宋体" w:eastAsia="宋体" w:hint="default"/>
                <w:spacing w:val="-10"/>
                <w:sz w:val="15"/>
                <w:szCs w:val="15"/>
              </w:rPr>
              <w:t>）</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24"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49"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62" w:right="0"/>
              <w:jc w:val="center"/>
              <w:rPr>
                <w:rFonts w:ascii="宋体" w:hAnsi="宋体" w:cs="宋体" w:eastAsia="宋体" w:hint="default"/>
                <w:sz w:val="15"/>
                <w:szCs w:val="15"/>
              </w:rPr>
            </w:pPr>
            <w:r>
              <w:rPr>
                <w:rFonts w:ascii="宋体" w:hAnsi="宋体" w:cs="宋体" w:eastAsia="宋体" w:hint="default"/>
                <w:spacing w:val="-11"/>
                <w:sz w:val="15"/>
                <w:szCs w:val="15"/>
              </w:rPr>
              <w:t>比例（</w:t>
            </w:r>
            <w:r>
              <w:rPr>
                <w:rFonts w:ascii="Times New Roman" w:hAnsi="Times New Roman" w:cs="Times New Roman" w:eastAsia="Times New Roman" w:hint="default"/>
                <w:spacing w:val="-11"/>
                <w:sz w:val="15"/>
                <w:szCs w:val="15"/>
              </w:rPr>
              <w:t>%</w:t>
            </w:r>
            <w:r>
              <w:rPr>
                <w:rFonts w:ascii="宋体" w:hAnsi="宋体" w:cs="宋体" w:eastAsia="宋体" w:hint="default"/>
                <w:spacing w:val="-11"/>
                <w:sz w:val="15"/>
                <w:szCs w:val="15"/>
              </w:rPr>
              <w:t>）</w:t>
            </w:r>
          </w:p>
        </w:tc>
      </w:tr>
      <w:tr>
        <w:trPr>
          <w:trHeight w:val="754" w:hRule="exact"/>
        </w:trPr>
        <w:tc>
          <w:tcPr>
            <w:tcW w:w="1188"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pacing w:val="-5"/>
                <w:sz w:val="15"/>
                <w:szCs w:val="15"/>
              </w:rPr>
              <w:t>年以内（含</w:t>
            </w:r>
            <w:r>
              <w:rPr>
                <w:rFonts w:ascii="宋体" w:hAnsi="宋体" w:cs="宋体" w:eastAsia="宋体" w:hint="default"/>
                <w:spacing w:val="-31"/>
                <w:sz w:val="15"/>
                <w:szCs w:val="15"/>
              </w:rPr>
              <w:t> </w:t>
            </w:r>
            <w:r>
              <w:rPr>
                <w:rFonts w:ascii="Times New Roman" w:hAnsi="Times New Roman" w:cs="Times New Roman" w:eastAsia="Times New Roman" w:hint="default"/>
                <w:sz w:val="15"/>
                <w:szCs w:val="15"/>
              </w:rPr>
              <w:t>1</w:t>
            </w: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年）</w:t>
            </w:r>
          </w:p>
        </w:tc>
        <w:tc>
          <w:tcPr>
            <w:tcW w:w="1241"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129" w:right="0"/>
              <w:jc w:val="left"/>
              <w:rPr>
                <w:rFonts w:ascii="Times New Roman" w:hAnsi="Times New Roman" w:cs="Times New Roman" w:eastAsia="Times New Roman" w:hint="default"/>
                <w:sz w:val="15"/>
                <w:szCs w:val="15"/>
              </w:rPr>
            </w:pPr>
            <w:r>
              <w:rPr>
                <w:rFonts w:ascii="Times New Roman"/>
                <w:sz w:val="15"/>
              </w:rPr>
              <w:t>121,112,852.19</w:t>
            </w:r>
          </w:p>
        </w:tc>
        <w:tc>
          <w:tcPr>
            <w:tcW w:w="67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192" w:right="0"/>
              <w:jc w:val="left"/>
              <w:rPr>
                <w:rFonts w:ascii="Times New Roman" w:hAnsi="Times New Roman" w:cs="Times New Roman" w:eastAsia="Times New Roman" w:hint="default"/>
                <w:sz w:val="15"/>
                <w:szCs w:val="15"/>
              </w:rPr>
            </w:pPr>
            <w:r>
              <w:rPr>
                <w:rFonts w:ascii="Times New Roman"/>
                <w:sz w:val="15"/>
              </w:rPr>
              <w:t>96.43</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62"/>
              <w:jc w:val="right"/>
              <w:rPr>
                <w:rFonts w:ascii="Times New Roman" w:hAnsi="Times New Roman" w:cs="Times New Roman" w:eastAsia="Times New Roman" w:hint="default"/>
                <w:sz w:val="15"/>
                <w:szCs w:val="15"/>
              </w:rPr>
            </w:pPr>
            <w:r>
              <w:rPr>
                <w:rFonts w:ascii="Times New Roman"/>
                <w:spacing w:val="-1"/>
                <w:sz w:val="15"/>
              </w:rPr>
              <w:t>5,276,553.79</w:t>
            </w:r>
          </w:p>
        </w:tc>
        <w:tc>
          <w:tcPr>
            <w:tcW w:w="7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9"/>
              <w:jc w:val="right"/>
              <w:rPr>
                <w:rFonts w:ascii="Times New Roman" w:hAnsi="Times New Roman" w:cs="Times New Roman" w:eastAsia="Times New Roman" w:hint="default"/>
                <w:sz w:val="15"/>
                <w:szCs w:val="15"/>
              </w:rPr>
            </w:pPr>
            <w:r>
              <w:rPr>
                <w:rFonts w:ascii="Times New Roman"/>
                <w:spacing w:val="-1"/>
                <w:sz w:val="15"/>
              </w:rPr>
              <w:t>4.36</w:t>
            </w:r>
          </w:p>
        </w:tc>
        <w:tc>
          <w:tcPr>
            <w:tcW w:w="120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158" w:right="0"/>
              <w:jc w:val="left"/>
              <w:rPr>
                <w:rFonts w:ascii="Times New Roman" w:hAnsi="Times New Roman" w:cs="Times New Roman" w:eastAsia="Times New Roman" w:hint="default"/>
                <w:sz w:val="15"/>
                <w:szCs w:val="15"/>
              </w:rPr>
            </w:pPr>
            <w:r>
              <w:rPr>
                <w:rFonts w:ascii="Times New Roman"/>
                <w:sz w:val="15"/>
              </w:rPr>
              <w:t>79,339,310.65</w:t>
            </w:r>
          </w:p>
        </w:tc>
        <w:tc>
          <w:tcPr>
            <w:tcW w:w="67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38" w:right="0"/>
              <w:jc w:val="center"/>
              <w:rPr>
                <w:rFonts w:ascii="Times New Roman" w:hAnsi="Times New Roman" w:cs="Times New Roman" w:eastAsia="Times New Roman" w:hint="default"/>
                <w:sz w:val="15"/>
                <w:szCs w:val="15"/>
              </w:rPr>
            </w:pPr>
            <w:r>
              <w:rPr>
                <w:rFonts w:ascii="Times New Roman"/>
                <w:sz w:val="15"/>
              </w:rPr>
              <w:t>94.64</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64"/>
              <w:jc w:val="right"/>
              <w:rPr>
                <w:rFonts w:ascii="Times New Roman" w:hAnsi="Times New Roman" w:cs="Times New Roman" w:eastAsia="Times New Roman" w:hint="default"/>
                <w:sz w:val="15"/>
                <w:szCs w:val="15"/>
              </w:rPr>
            </w:pPr>
            <w:r>
              <w:rPr>
                <w:rFonts w:ascii="Times New Roman"/>
                <w:spacing w:val="-1"/>
                <w:sz w:val="15"/>
              </w:rPr>
              <w:t>3,656,514.65</w:t>
            </w:r>
          </w:p>
        </w:tc>
        <w:tc>
          <w:tcPr>
            <w:tcW w:w="74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left="185" w:right="0"/>
              <w:jc w:val="center"/>
              <w:rPr>
                <w:rFonts w:ascii="Times New Roman" w:hAnsi="Times New Roman" w:cs="Times New Roman" w:eastAsia="Times New Roman" w:hint="default"/>
                <w:sz w:val="15"/>
                <w:szCs w:val="15"/>
              </w:rPr>
            </w:pPr>
            <w:r>
              <w:rPr>
                <w:rFonts w:ascii="Times New Roman"/>
                <w:sz w:val="15"/>
              </w:rPr>
              <w:t>4.61</w:t>
            </w:r>
          </w:p>
        </w:tc>
      </w:tr>
      <w:tr>
        <w:trPr>
          <w:trHeight w:val="388" w:hRule="exact"/>
        </w:trPr>
        <w:tc>
          <w:tcPr>
            <w:tcW w:w="1188"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5"/>
                <w:szCs w:val="15"/>
              </w:rPr>
            </w:pPr>
            <w:r>
              <w:rPr>
                <w:rFonts w:ascii="Times New Roman" w:hAnsi="Times New Roman" w:cs="Times New Roman" w:eastAsia="Times New Roman" w:hint="default"/>
                <w:spacing w:val="1"/>
                <w:w w:val="100"/>
                <w:sz w:val="15"/>
                <w:szCs w:val="15"/>
              </w:rPr>
              <w:t>1</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00"/>
                <w:sz w:val="15"/>
                <w:szCs w:val="15"/>
              </w:rPr>
              <w:t>2</w:t>
            </w:r>
            <w:r>
              <w:rPr>
                <w:rFonts w:ascii="Times New Roman" w:hAnsi="Times New Roman" w:cs="Times New Roman" w:eastAsia="Times New Roman" w:hint="default"/>
                <w:spacing w:val="-10"/>
                <w:sz w:val="15"/>
                <w:szCs w:val="15"/>
              </w:rPr>
              <w:t> </w:t>
            </w:r>
            <w:r>
              <w:rPr>
                <w:rFonts w:ascii="宋体" w:hAnsi="宋体" w:cs="宋体" w:eastAsia="宋体" w:hint="default"/>
                <w:spacing w:val="-75"/>
                <w:w w:val="100"/>
                <w:sz w:val="15"/>
                <w:szCs w:val="15"/>
              </w:rPr>
              <w:t>年</w:t>
            </w:r>
            <w:r>
              <w:rPr>
                <w:rFonts w:ascii="宋体" w:hAnsi="宋体" w:cs="宋体" w:eastAsia="宋体" w:hint="default"/>
                <w:spacing w:val="-3"/>
                <w:w w:val="100"/>
                <w:sz w:val="15"/>
                <w:szCs w:val="15"/>
              </w:rPr>
              <w:t>（</w:t>
            </w:r>
            <w:r>
              <w:rPr>
                <w:rFonts w:ascii="宋体" w:hAnsi="宋体" w:cs="宋体" w:eastAsia="宋体" w:hint="default"/>
                <w:w w:val="100"/>
                <w:sz w:val="15"/>
                <w:szCs w:val="15"/>
              </w:rPr>
              <w:t>含</w:t>
            </w:r>
            <w:r>
              <w:rPr>
                <w:rFonts w:ascii="宋体" w:hAnsi="宋体" w:cs="宋体" w:eastAsia="宋体" w:hint="default"/>
                <w:spacing w:val="-49"/>
                <w:sz w:val="15"/>
                <w:szCs w:val="15"/>
              </w:rPr>
              <w:t> </w:t>
            </w:r>
            <w:r>
              <w:rPr>
                <w:rFonts w:ascii="Times New Roman" w:hAnsi="Times New Roman" w:cs="Times New Roman" w:eastAsia="Times New Roman" w:hint="default"/>
                <w:w w:val="100"/>
                <w:sz w:val="15"/>
                <w:szCs w:val="15"/>
              </w:rPr>
              <w:t>2</w:t>
            </w:r>
            <w:r>
              <w:rPr>
                <w:rFonts w:ascii="Times New Roman" w:hAnsi="Times New Roman" w:cs="Times New Roman" w:eastAsia="Times New Roman" w:hint="default"/>
                <w:spacing w:val="-10"/>
                <w:sz w:val="15"/>
                <w:szCs w:val="15"/>
              </w:rPr>
              <w:t> </w:t>
            </w:r>
            <w:r>
              <w:rPr>
                <w:rFonts w:ascii="宋体" w:hAnsi="宋体" w:cs="宋体" w:eastAsia="宋体" w:hint="default"/>
                <w:spacing w:val="-3"/>
                <w:w w:val="100"/>
                <w:sz w:val="15"/>
                <w:szCs w:val="15"/>
              </w:rPr>
              <w:t>年）</w:t>
            </w:r>
            <w:r>
              <w:rPr>
                <w:rFonts w:ascii="宋体" w:hAnsi="宋体" w:cs="宋体" w:eastAsia="宋体" w:hint="default"/>
                <w:w w:val="100"/>
                <w:sz w:val="15"/>
                <w:szCs w:val="15"/>
              </w:rPr>
            </w:r>
          </w:p>
        </w:tc>
        <w:tc>
          <w:tcPr>
            <w:tcW w:w="1241"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left="274" w:right="0"/>
              <w:jc w:val="left"/>
              <w:rPr>
                <w:rFonts w:ascii="Times New Roman" w:hAnsi="Times New Roman" w:cs="Times New Roman" w:eastAsia="Times New Roman" w:hint="default"/>
                <w:sz w:val="15"/>
                <w:szCs w:val="15"/>
              </w:rPr>
            </w:pPr>
            <w:r>
              <w:rPr>
                <w:rFonts w:ascii="Times New Roman"/>
                <w:sz w:val="15"/>
              </w:rPr>
              <w:t>2,198,608.66</w:t>
            </w:r>
          </w:p>
        </w:tc>
        <w:tc>
          <w:tcPr>
            <w:tcW w:w="679" w:type="dxa"/>
            <w:tcBorders>
              <w:top w:val="nil" w:sz="6" w:space="0" w:color="auto"/>
              <w:left w:val="nil" w:sz="6" w:space="0" w:color="auto"/>
              <w:bottom w:val="nil" w:sz="6" w:space="0" w:color="auto"/>
              <w:right w:val="single" w:sz="4" w:space="0" w:color="000000"/>
            </w:tcBorders>
          </w:tcPr>
          <w:p>
            <w:pPr>
              <w:pStyle w:val="TableParagraph"/>
              <w:spacing w:line="240" w:lineRule="auto" w:before="106"/>
              <w:ind w:left="268" w:right="0"/>
              <w:jc w:val="left"/>
              <w:rPr>
                <w:rFonts w:ascii="Times New Roman" w:hAnsi="Times New Roman" w:cs="Times New Roman" w:eastAsia="Times New Roman" w:hint="default"/>
                <w:sz w:val="15"/>
                <w:szCs w:val="15"/>
              </w:rPr>
            </w:pPr>
            <w:r>
              <w:rPr>
                <w:rFonts w:ascii="Times New Roman"/>
                <w:sz w:val="15"/>
              </w:rPr>
              <w:t>1.75</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62"/>
              <w:jc w:val="right"/>
              <w:rPr>
                <w:rFonts w:ascii="Times New Roman" w:hAnsi="Times New Roman" w:cs="Times New Roman" w:eastAsia="Times New Roman" w:hint="default"/>
                <w:sz w:val="15"/>
                <w:szCs w:val="15"/>
              </w:rPr>
            </w:pPr>
            <w:r>
              <w:rPr>
                <w:rFonts w:ascii="Times New Roman"/>
                <w:spacing w:val="-1"/>
                <w:sz w:val="15"/>
              </w:rPr>
              <w:t>439,721.73</w:t>
            </w:r>
          </w:p>
        </w:tc>
        <w:tc>
          <w:tcPr>
            <w:tcW w:w="7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333" w:right="0"/>
              <w:jc w:val="left"/>
              <w:rPr>
                <w:rFonts w:ascii="Times New Roman" w:hAnsi="Times New Roman" w:cs="Times New Roman" w:eastAsia="Times New Roman" w:hint="default"/>
                <w:sz w:val="15"/>
                <w:szCs w:val="15"/>
              </w:rPr>
            </w:pPr>
            <w:r>
              <w:rPr>
                <w:rFonts w:ascii="Times New Roman"/>
                <w:sz w:val="15"/>
              </w:rPr>
              <w:t>20.00</w:t>
            </w:r>
          </w:p>
        </w:tc>
        <w:tc>
          <w:tcPr>
            <w:tcW w:w="1202"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left="232" w:right="0"/>
              <w:jc w:val="left"/>
              <w:rPr>
                <w:rFonts w:ascii="Times New Roman" w:hAnsi="Times New Roman" w:cs="Times New Roman" w:eastAsia="Times New Roman" w:hint="default"/>
                <w:sz w:val="15"/>
                <w:szCs w:val="15"/>
              </w:rPr>
            </w:pPr>
            <w:r>
              <w:rPr>
                <w:rFonts w:ascii="Times New Roman"/>
                <w:sz w:val="15"/>
              </w:rPr>
              <w:t>3,371,108.04</w:t>
            </w:r>
          </w:p>
        </w:tc>
        <w:tc>
          <w:tcPr>
            <w:tcW w:w="670" w:type="dxa"/>
            <w:tcBorders>
              <w:top w:val="nil" w:sz="6" w:space="0" w:color="auto"/>
              <w:left w:val="nil" w:sz="6" w:space="0" w:color="auto"/>
              <w:bottom w:val="nil" w:sz="6" w:space="0" w:color="auto"/>
              <w:right w:val="single" w:sz="4" w:space="0" w:color="000000"/>
            </w:tcBorders>
          </w:tcPr>
          <w:p>
            <w:pPr>
              <w:pStyle w:val="TableParagraph"/>
              <w:spacing w:line="240" w:lineRule="auto" w:before="106"/>
              <w:ind w:left="115" w:right="0"/>
              <w:jc w:val="center"/>
              <w:rPr>
                <w:rFonts w:ascii="Times New Roman" w:hAnsi="Times New Roman" w:cs="Times New Roman" w:eastAsia="Times New Roman" w:hint="default"/>
                <w:sz w:val="15"/>
                <w:szCs w:val="15"/>
              </w:rPr>
            </w:pPr>
            <w:r>
              <w:rPr>
                <w:rFonts w:ascii="Times New Roman"/>
                <w:sz w:val="15"/>
              </w:rPr>
              <w:t>4.02</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64"/>
              <w:jc w:val="right"/>
              <w:rPr>
                <w:rFonts w:ascii="Times New Roman" w:hAnsi="Times New Roman" w:cs="Times New Roman" w:eastAsia="Times New Roman" w:hint="default"/>
                <w:sz w:val="15"/>
                <w:szCs w:val="15"/>
              </w:rPr>
            </w:pPr>
            <w:r>
              <w:rPr>
                <w:rFonts w:ascii="Times New Roman"/>
                <w:spacing w:val="-1"/>
                <w:sz w:val="15"/>
              </w:rPr>
              <w:t>674,221.60</w:t>
            </w:r>
          </w:p>
        </w:tc>
        <w:tc>
          <w:tcPr>
            <w:tcW w:w="749"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left="108" w:right="0"/>
              <w:jc w:val="center"/>
              <w:rPr>
                <w:rFonts w:ascii="Times New Roman" w:hAnsi="Times New Roman" w:cs="Times New Roman" w:eastAsia="Times New Roman" w:hint="default"/>
                <w:sz w:val="15"/>
                <w:szCs w:val="15"/>
              </w:rPr>
            </w:pPr>
            <w:r>
              <w:rPr>
                <w:rFonts w:ascii="Times New Roman"/>
                <w:sz w:val="15"/>
              </w:rPr>
              <w:t>20.00</w:t>
            </w:r>
          </w:p>
        </w:tc>
      </w:tr>
      <w:tr>
        <w:trPr>
          <w:trHeight w:val="384" w:hRule="exact"/>
        </w:trPr>
        <w:tc>
          <w:tcPr>
            <w:tcW w:w="1188"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pacing w:val="1"/>
                <w:w w:val="100"/>
                <w:sz w:val="15"/>
                <w:szCs w:val="15"/>
              </w:rPr>
              <w:t>2</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00"/>
                <w:sz w:val="15"/>
                <w:szCs w:val="15"/>
              </w:rPr>
              <w:t>3</w:t>
            </w:r>
            <w:r>
              <w:rPr>
                <w:rFonts w:ascii="Times New Roman" w:hAnsi="Times New Roman" w:cs="Times New Roman" w:eastAsia="Times New Roman" w:hint="default"/>
                <w:spacing w:val="-10"/>
                <w:sz w:val="15"/>
                <w:szCs w:val="15"/>
              </w:rPr>
              <w:t> </w:t>
            </w:r>
            <w:r>
              <w:rPr>
                <w:rFonts w:ascii="宋体" w:hAnsi="宋体" w:cs="宋体" w:eastAsia="宋体" w:hint="default"/>
                <w:spacing w:val="-75"/>
                <w:w w:val="100"/>
                <w:sz w:val="15"/>
                <w:szCs w:val="15"/>
              </w:rPr>
              <w:t>年</w:t>
            </w:r>
            <w:r>
              <w:rPr>
                <w:rFonts w:ascii="宋体" w:hAnsi="宋体" w:cs="宋体" w:eastAsia="宋体" w:hint="default"/>
                <w:spacing w:val="-3"/>
                <w:w w:val="100"/>
                <w:sz w:val="15"/>
                <w:szCs w:val="15"/>
              </w:rPr>
              <w:t>（</w:t>
            </w:r>
            <w:r>
              <w:rPr>
                <w:rFonts w:ascii="宋体" w:hAnsi="宋体" w:cs="宋体" w:eastAsia="宋体" w:hint="default"/>
                <w:w w:val="100"/>
                <w:sz w:val="15"/>
                <w:szCs w:val="15"/>
              </w:rPr>
              <w:t>含</w:t>
            </w:r>
            <w:r>
              <w:rPr>
                <w:rFonts w:ascii="宋体" w:hAnsi="宋体" w:cs="宋体" w:eastAsia="宋体" w:hint="default"/>
                <w:spacing w:val="-49"/>
                <w:sz w:val="15"/>
                <w:szCs w:val="15"/>
              </w:rPr>
              <w:t> </w:t>
            </w:r>
            <w:r>
              <w:rPr>
                <w:rFonts w:ascii="Times New Roman" w:hAnsi="Times New Roman" w:cs="Times New Roman" w:eastAsia="Times New Roman" w:hint="default"/>
                <w:w w:val="100"/>
                <w:sz w:val="15"/>
                <w:szCs w:val="15"/>
              </w:rPr>
              <w:t>3</w:t>
            </w:r>
            <w:r>
              <w:rPr>
                <w:rFonts w:ascii="Times New Roman" w:hAnsi="Times New Roman" w:cs="Times New Roman" w:eastAsia="Times New Roman" w:hint="default"/>
                <w:spacing w:val="-10"/>
                <w:sz w:val="15"/>
                <w:szCs w:val="15"/>
              </w:rPr>
              <w:t> </w:t>
            </w:r>
            <w:r>
              <w:rPr>
                <w:rFonts w:ascii="宋体" w:hAnsi="宋体" w:cs="宋体" w:eastAsia="宋体" w:hint="default"/>
                <w:spacing w:val="-3"/>
                <w:w w:val="100"/>
                <w:sz w:val="15"/>
                <w:szCs w:val="15"/>
              </w:rPr>
              <w:t>年）</w:t>
            </w:r>
            <w:r>
              <w:rPr>
                <w:rFonts w:ascii="宋体" w:hAnsi="宋体" w:cs="宋体" w:eastAsia="宋体" w:hint="default"/>
                <w:w w:val="100"/>
                <w:sz w:val="15"/>
                <w:szCs w:val="15"/>
              </w:rPr>
            </w:r>
          </w:p>
        </w:tc>
        <w:tc>
          <w:tcPr>
            <w:tcW w:w="1241"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274" w:right="0"/>
              <w:jc w:val="left"/>
              <w:rPr>
                <w:rFonts w:ascii="Times New Roman" w:hAnsi="Times New Roman" w:cs="Times New Roman" w:eastAsia="Times New Roman" w:hint="default"/>
                <w:sz w:val="15"/>
                <w:szCs w:val="15"/>
              </w:rPr>
            </w:pPr>
            <w:r>
              <w:rPr>
                <w:rFonts w:ascii="Times New Roman"/>
                <w:sz w:val="15"/>
              </w:rPr>
              <w:t>1,578,912.78</w:t>
            </w:r>
          </w:p>
        </w:tc>
        <w:tc>
          <w:tcPr>
            <w:tcW w:w="679"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268" w:right="0"/>
              <w:jc w:val="left"/>
              <w:rPr>
                <w:rFonts w:ascii="Times New Roman" w:hAnsi="Times New Roman" w:cs="Times New Roman" w:eastAsia="Times New Roman" w:hint="default"/>
                <w:sz w:val="15"/>
                <w:szCs w:val="15"/>
              </w:rPr>
            </w:pPr>
            <w:r>
              <w:rPr>
                <w:rFonts w:ascii="Times New Roman"/>
                <w:sz w:val="15"/>
              </w:rPr>
              <w:t>1.26</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2"/>
              <w:jc w:val="right"/>
              <w:rPr>
                <w:rFonts w:ascii="Times New Roman" w:hAnsi="Times New Roman" w:cs="Times New Roman" w:eastAsia="Times New Roman" w:hint="default"/>
                <w:sz w:val="15"/>
                <w:szCs w:val="15"/>
              </w:rPr>
            </w:pPr>
            <w:r>
              <w:rPr>
                <w:rFonts w:ascii="Times New Roman"/>
                <w:spacing w:val="-1"/>
                <w:sz w:val="15"/>
              </w:rPr>
              <w:t>789,456.39</w:t>
            </w:r>
          </w:p>
        </w:tc>
        <w:tc>
          <w:tcPr>
            <w:tcW w:w="7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333" w:right="0"/>
              <w:jc w:val="left"/>
              <w:rPr>
                <w:rFonts w:ascii="Times New Roman" w:hAnsi="Times New Roman" w:cs="Times New Roman" w:eastAsia="Times New Roman" w:hint="default"/>
                <w:sz w:val="15"/>
                <w:szCs w:val="15"/>
              </w:rPr>
            </w:pPr>
            <w:r>
              <w:rPr>
                <w:rFonts w:ascii="Times New Roman"/>
                <w:sz w:val="15"/>
              </w:rPr>
              <w:t>50.00</w:t>
            </w:r>
          </w:p>
        </w:tc>
        <w:tc>
          <w:tcPr>
            <w:tcW w:w="1202"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345" w:right="0"/>
              <w:jc w:val="left"/>
              <w:rPr>
                <w:rFonts w:ascii="Times New Roman" w:hAnsi="Times New Roman" w:cs="Times New Roman" w:eastAsia="Times New Roman" w:hint="default"/>
                <w:sz w:val="15"/>
                <w:szCs w:val="15"/>
              </w:rPr>
            </w:pPr>
            <w:r>
              <w:rPr>
                <w:rFonts w:ascii="Times New Roman"/>
                <w:sz w:val="15"/>
              </w:rPr>
              <w:t>608,850.30</w:t>
            </w:r>
          </w:p>
        </w:tc>
        <w:tc>
          <w:tcPr>
            <w:tcW w:w="670"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15" w:right="0"/>
              <w:jc w:val="center"/>
              <w:rPr>
                <w:rFonts w:ascii="Times New Roman" w:hAnsi="Times New Roman" w:cs="Times New Roman" w:eastAsia="Times New Roman" w:hint="default"/>
                <w:sz w:val="15"/>
                <w:szCs w:val="15"/>
              </w:rPr>
            </w:pPr>
            <w:r>
              <w:rPr>
                <w:rFonts w:ascii="Times New Roman"/>
                <w:sz w:val="15"/>
              </w:rPr>
              <w:t>0.73</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4"/>
              <w:jc w:val="right"/>
              <w:rPr>
                <w:rFonts w:ascii="Times New Roman" w:hAnsi="Times New Roman" w:cs="Times New Roman" w:eastAsia="Times New Roman" w:hint="default"/>
                <w:sz w:val="15"/>
                <w:szCs w:val="15"/>
              </w:rPr>
            </w:pPr>
            <w:r>
              <w:rPr>
                <w:rFonts w:ascii="Times New Roman"/>
                <w:spacing w:val="-1"/>
                <w:sz w:val="15"/>
              </w:rPr>
              <w:t>304,425.15</w:t>
            </w:r>
          </w:p>
        </w:tc>
        <w:tc>
          <w:tcPr>
            <w:tcW w:w="749"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108" w:right="0"/>
              <w:jc w:val="center"/>
              <w:rPr>
                <w:rFonts w:ascii="Times New Roman" w:hAnsi="Times New Roman" w:cs="Times New Roman" w:eastAsia="Times New Roman" w:hint="default"/>
                <w:sz w:val="15"/>
                <w:szCs w:val="15"/>
              </w:rPr>
            </w:pPr>
            <w:r>
              <w:rPr>
                <w:rFonts w:ascii="Times New Roman"/>
                <w:sz w:val="15"/>
              </w:rPr>
              <w:t>50.00</w:t>
            </w:r>
          </w:p>
        </w:tc>
      </w:tr>
      <w:tr>
        <w:trPr>
          <w:trHeight w:val="384" w:hRule="exact"/>
        </w:trPr>
        <w:tc>
          <w:tcPr>
            <w:tcW w:w="1188"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241"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386" w:right="0"/>
              <w:jc w:val="left"/>
              <w:rPr>
                <w:rFonts w:ascii="Times New Roman" w:hAnsi="Times New Roman" w:cs="Times New Roman" w:eastAsia="Times New Roman" w:hint="default"/>
                <w:sz w:val="15"/>
                <w:szCs w:val="15"/>
              </w:rPr>
            </w:pPr>
            <w:r>
              <w:rPr>
                <w:rFonts w:ascii="Times New Roman"/>
                <w:sz w:val="15"/>
              </w:rPr>
              <w:t>699,662.40</w:t>
            </w:r>
          </w:p>
        </w:tc>
        <w:tc>
          <w:tcPr>
            <w:tcW w:w="679"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268" w:right="0"/>
              <w:jc w:val="left"/>
              <w:rPr>
                <w:rFonts w:ascii="Times New Roman" w:hAnsi="Times New Roman" w:cs="Times New Roman" w:eastAsia="Times New Roman" w:hint="default"/>
                <w:sz w:val="15"/>
                <w:szCs w:val="15"/>
              </w:rPr>
            </w:pPr>
            <w:r>
              <w:rPr>
                <w:rFonts w:ascii="Times New Roman"/>
                <w:sz w:val="15"/>
              </w:rPr>
              <w:t>0.56</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2"/>
              <w:jc w:val="right"/>
              <w:rPr>
                <w:rFonts w:ascii="Times New Roman" w:hAnsi="Times New Roman" w:cs="Times New Roman" w:eastAsia="Times New Roman" w:hint="default"/>
                <w:sz w:val="15"/>
                <w:szCs w:val="15"/>
              </w:rPr>
            </w:pPr>
            <w:r>
              <w:rPr>
                <w:rFonts w:ascii="Times New Roman"/>
                <w:spacing w:val="-1"/>
                <w:sz w:val="15"/>
              </w:rPr>
              <w:t>699,662.40</w:t>
            </w:r>
          </w:p>
        </w:tc>
        <w:tc>
          <w:tcPr>
            <w:tcW w:w="7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59" w:right="0"/>
              <w:jc w:val="left"/>
              <w:rPr>
                <w:rFonts w:ascii="Times New Roman" w:hAnsi="Times New Roman" w:cs="Times New Roman" w:eastAsia="Times New Roman" w:hint="default"/>
                <w:sz w:val="15"/>
                <w:szCs w:val="15"/>
              </w:rPr>
            </w:pPr>
            <w:r>
              <w:rPr>
                <w:rFonts w:ascii="Times New Roman"/>
                <w:sz w:val="15"/>
              </w:rPr>
              <w:t>100.00</w:t>
            </w:r>
          </w:p>
        </w:tc>
        <w:tc>
          <w:tcPr>
            <w:tcW w:w="1202"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345" w:right="0"/>
              <w:jc w:val="left"/>
              <w:rPr>
                <w:rFonts w:ascii="Times New Roman" w:hAnsi="Times New Roman" w:cs="Times New Roman" w:eastAsia="Times New Roman" w:hint="default"/>
                <w:sz w:val="15"/>
                <w:szCs w:val="15"/>
              </w:rPr>
            </w:pPr>
            <w:r>
              <w:rPr>
                <w:rFonts w:ascii="Times New Roman"/>
                <w:sz w:val="15"/>
              </w:rPr>
              <w:t>508,008.60</w:t>
            </w:r>
          </w:p>
        </w:tc>
        <w:tc>
          <w:tcPr>
            <w:tcW w:w="670"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15" w:right="0"/>
              <w:jc w:val="center"/>
              <w:rPr>
                <w:rFonts w:ascii="Times New Roman" w:hAnsi="Times New Roman" w:cs="Times New Roman" w:eastAsia="Times New Roman" w:hint="default"/>
                <w:sz w:val="15"/>
                <w:szCs w:val="15"/>
              </w:rPr>
            </w:pPr>
            <w:r>
              <w:rPr>
                <w:rFonts w:ascii="Times New Roman"/>
                <w:sz w:val="15"/>
              </w:rPr>
              <w:t>0.61</w:t>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4"/>
              <w:jc w:val="right"/>
              <w:rPr>
                <w:rFonts w:ascii="Times New Roman" w:hAnsi="Times New Roman" w:cs="Times New Roman" w:eastAsia="Times New Roman" w:hint="default"/>
                <w:sz w:val="15"/>
                <w:szCs w:val="15"/>
              </w:rPr>
            </w:pPr>
            <w:r>
              <w:rPr>
                <w:rFonts w:ascii="Times New Roman"/>
                <w:spacing w:val="-1"/>
                <w:sz w:val="15"/>
              </w:rPr>
              <w:t>508,008.60</w:t>
            </w:r>
          </w:p>
        </w:tc>
        <w:tc>
          <w:tcPr>
            <w:tcW w:w="749"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34" w:right="0"/>
              <w:jc w:val="center"/>
              <w:rPr>
                <w:rFonts w:ascii="Times New Roman" w:hAnsi="Times New Roman" w:cs="Times New Roman" w:eastAsia="Times New Roman" w:hint="default"/>
                <w:sz w:val="15"/>
                <w:szCs w:val="15"/>
              </w:rPr>
            </w:pPr>
            <w:r>
              <w:rPr>
                <w:rFonts w:ascii="Times New Roman"/>
                <w:sz w:val="15"/>
              </w:rPr>
              <w:t>100.00</w:t>
            </w:r>
          </w:p>
        </w:tc>
      </w:tr>
      <w:tr>
        <w:trPr>
          <w:trHeight w:val="393" w:hRule="exact"/>
        </w:trPr>
        <w:tc>
          <w:tcPr>
            <w:tcW w:w="1188"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left="21"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41"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left="122" w:right="0"/>
              <w:jc w:val="left"/>
              <w:rPr>
                <w:rFonts w:ascii="Times New Roman" w:hAnsi="Times New Roman" w:cs="Times New Roman" w:eastAsia="Times New Roman" w:hint="default"/>
                <w:sz w:val="15"/>
                <w:szCs w:val="15"/>
              </w:rPr>
            </w:pPr>
            <w:r>
              <w:rPr>
                <w:rFonts w:ascii="Times New Roman"/>
                <w:sz w:val="15"/>
              </w:rPr>
              <w:t>125,590,036.03</w:t>
            </w:r>
          </w:p>
        </w:tc>
        <w:tc>
          <w:tcPr>
            <w:tcW w:w="6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left="117" w:right="0"/>
              <w:jc w:val="left"/>
              <w:rPr>
                <w:rFonts w:ascii="Times New Roman" w:hAnsi="Times New Roman" w:cs="Times New Roman" w:eastAsia="Times New Roman" w:hint="default"/>
                <w:sz w:val="15"/>
                <w:szCs w:val="15"/>
              </w:rPr>
            </w:pPr>
            <w:r>
              <w:rPr>
                <w:rFonts w:ascii="Times New Roman"/>
                <w:sz w:val="15"/>
              </w:rPr>
              <w:t>100.00</w:t>
            </w:r>
          </w:p>
        </w:tc>
        <w:tc>
          <w:tcPr>
            <w:tcW w:w="9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62"/>
              <w:jc w:val="right"/>
              <w:rPr>
                <w:rFonts w:ascii="Times New Roman" w:hAnsi="Times New Roman" w:cs="Times New Roman" w:eastAsia="Times New Roman" w:hint="default"/>
                <w:sz w:val="15"/>
                <w:szCs w:val="15"/>
              </w:rPr>
            </w:pPr>
            <w:r>
              <w:rPr>
                <w:rFonts w:ascii="Times New Roman"/>
                <w:spacing w:val="-1"/>
                <w:sz w:val="15"/>
              </w:rPr>
              <w:t>7,205,394.31</w:t>
            </w:r>
          </w:p>
        </w:tc>
        <w:tc>
          <w:tcPr>
            <w:tcW w:w="794" w:type="dxa"/>
            <w:tcBorders>
              <w:top w:val="nil" w:sz="6" w:space="0" w:color="auto"/>
              <w:left w:val="single" w:sz="4" w:space="0" w:color="000000"/>
              <w:bottom w:val="single" w:sz="12" w:space="0" w:color="000000"/>
              <w:right w:val="single" w:sz="4" w:space="0" w:color="000000"/>
            </w:tcBorders>
          </w:tcPr>
          <w:p>
            <w:pPr/>
          </w:p>
        </w:tc>
        <w:tc>
          <w:tcPr>
            <w:tcW w:w="1202"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left="158" w:right="0"/>
              <w:jc w:val="left"/>
              <w:rPr>
                <w:rFonts w:ascii="Times New Roman" w:hAnsi="Times New Roman" w:cs="Times New Roman" w:eastAsia="Times New Roman" w:hint="default"/>
                <w:sz w:val="15"/>
                <w:szCs w:val="15"/>
              </w:rPr>
            </w:pPr>
            <w:r>
              <w:rPr>
                <w:rFonts w:ascii="Times New Roman"/>
                <w:sz w:val="15"/>
              </w:rPr>
              <w:t>83,827,277.59</w:t>
            </w:r>
          </w:p>
        </w:tc>
        <w:tc>
          <w:tcPr>
            <w:tcW w:w="6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right="33"/>
              <w:jc w:val="center"/>
              <w:rPr>
                <w:rFonts w:ascii="Times New Roman" w:hAnsi="Times New Roman" w:cs="Times New Roman" w:eastAsia="Times New Roman" w:hint="default"/>
                <w:sz w:val="15"/>
                <w:szCs w:val="15"/>
              </w:rPr>
            </w:pPr>
            <w:r>
              <w:rPr>
                <w:rFonts w:ascii="Times New Roman"/>
                <w:sz w:val="15"/>
              </w:rPr>
              <w:t>100.00</w:t>
            </w:r>
          </w:p>
        </w:tc>
        <w:tc>
          <w:tcPr>
            <w:tcW w:w="10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64"/>
              <w:jc w:val="right"/>
              <w:rPr>
                <w:rFonts w:ascii="Times New Roman" w:hAnsi="Times New Roman" w:cs="Times New Roman" w:eastAsia="Times New Roman" w:hint="default"/>
                <w:sz w:val="15"/>
                <w:szCs w:val="15"/>
              </w:rPr>
            </w:pPr>
            <w:r>
              <w:rPr>
                <w:rFonts w:ascii="Times New Roman"/>
                <w:spacing w:val="-1"/>
                <w:sz w:val="15"/>
              </w:rPr>
              <w:t>5,143,170.00</w:t>
            </w:r>
          </w:p>
        </w:tc>
        <w:tc>
          <w:tcPr>
            <w:tcW w:w="749"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1782" w:firstLine="0"/>
        <w:jc w:val="left"/>
        <w:rPr>
          <w:rFonts w:ascii="宋体" w:hAnsi="宋体" w:cs="宋体" w:eastAsia="宋体" w:hint="default"/>
          <w:sz w:val="21"/>
          <w:szCs w:val="21"/>
        </w:rPr>
      </w:pPr>
      <w:r>
        <w:rPr/>
        <w:pict>
          <v:group style="position:absolute;margin-left:116.419998pt;margin-top:-158.526367pt;width:427.3pt;height:133.6pt;mso-position-horizontal-relative:page;mso-position-vertical-relative:paragraph;z-index:-1296544" coordorigin="2328,-3171" coordsize="8546,2672">
            <v:group style="position:absolute;left:4671;top:-3166;width:10;height:2" coordorigin="4671,-3166" coordsize="10,2">
              <v:shape style="position:absolute;left:4671;top:-3166;width:10;height:2" coordorigin="4671,-3166" coordsize="10,0" path="m4671,-3166l4681,-3166e" filled="false" stroked="true" strokeweight=".48004pt" strokecolor="#000000">
                <v:path arrowok="t"/>
              </v:shape>
              <v:shape style="position:absolute;left:3507;top:-3171;width:2893;height:10" type="#_x0000_t75" stroked="false">
                <v:imagedata r:id="rId686" o:title=""/>
              </v:shape>
              <v:shape style="position:absolute;left:6395;top:-3171;width:1922;height:10" type="#_x0000_t75" stroked="false">
                <v:imagedata r:id="rId687" o:title=""/>
              </v:shape>
              <v:shape style="position:absolute;left:8313;top:-3171;width:1849;height:10" type="#_x0000_t75" stroked="false">
                <v:imagedata r:id="rId688" o:title=""/>
              </v:shape>
              <v:shape style="position:absolute;left:10156;top:-3171;width:718;height:10" type="#_x0000_t75" stroked="false">
                <v:imagedata r:id="rId689" o:title=""/>
              </v:shape>
            </v:group>
            <v:group style="position:absolute;left:4671;top:-3161;width:10;height:20" coordorigin="4671,-3161" coordsize="10,20">
              <v:shape style="position:absolute;left:4671;top:-3161;width:10;height:20" coordorigin="4671,-3161" coordsize="10,20" path="m4671,-3142l4681,-3142,4681,-3161,4671,-3161,4671,-3142xe" filled="true" fillcolor="#000000" stroked="false">
                <v:path arrowok="t"/>
                <v:fill type="solid"/>
              </v:shape>
            </v:group>
            <v:group style="position:absolute;left:4671;top:-3142;width:10;height:20" coordorigin="4671,-3142" coordsize="10,20">
              <v:shape style="position:absolute;left:4671;top:-3142;width:10;height:20" coordorigin="4671,-3142" coordsize="10,20" path="m4671,-3123l4681,-3123,4681,-3142,4671,-3142,4671,-3123xe" filled="true" fillcolor="#000000" stroked="false">
                <v:path arrowok="t"/>
                <v:fill type="solid"/>
              </v:shape>
            </v:group>
            <v:group style="position:absolute;left:4671;top:-3123;width:10;height:20" coordorigin="4671,-3123" coordsize="10,20">
              <v:shape style="position:absolute;left:4671;top:-3123;width:10;height:20" coordorigin="4671,-3123" coordsize="10,20" path="m4671,-3103l4681,-3103,4681,-3123,4671,-3123,4671,-3103xe" filled="true" fillcolor="#000000" stroked="false">
                <v:path arrowok="t"/>
                <v:fill type="solid"/>
              </v:shape>
            </v:group>
            <v:group style="position:absolute;left:4671;top:-3103;width:10;height:20" coordorigin="4671,-3103" coordsize="10,20">
              <v:shape style="position:absolute;left:4671;top:-3103;width:10;height:20" coordorigin="4671,-3103" coordsize="10,20" path="m4671,-3084l4681,-3084,4681,-3103,4671,-3103,4671,-3084xe" filled="true" fillcolor="#000000" stroked="false">
                <v:path arrowok="t"/>
                <v:fill type="solid"/>
              </v:shape>
            </v:group>
            <v:group style="position:absolute;left:4671;top:-3084;width:10;height:20" coordorigin="4671,-3084" coordsize="10,20">
              <v:shape style="position:absolute;left:4671;top:-3084;width:10;height:20" coordorigin="4671,-3084" coordsize="10,20" path="m4671,-3065l4681,-3065,4681,-3084,4671,-3084,4671,-3065xe" filled="true" fillcolor="#000000" stroked="false">
                <v:path arrowok="t"/>
                <v:fill type="solid"/>
              </v:shape>
            </v:group>
            <v:group style="position:absolute;left:4671;top:-3065;width:10;height:20" coordorigin="4671,-3065" coordsize="10,20">
              <v:shape style="position:absolute;left:4671;top:-3065;width:10;height:20" coordorigin="4671,-3065" coordsize="10,20" path="m4671,-3046l4681,-3046,4681,-3065,4671,-3065,4671,-3046xe" filled="true" fillcolor="#000000" stroked="false">
                <v:path arrowok="t"/>
                <v:fill type="solid"/>
              </v:shape>
            </v:group>
            <v:group style="position:absolute;left:4671;top:-3046;width:10;height:20" coordorigin="4671,-3046" coordsize="10,20">
              <v:shape style="position:absolute;left:4671;top:-3046;width:10;height:20" coordorigin="4671,-3046" coordsize="10,20" path="m4671,-3027l4681,-3027,4681,-3046,4671,-3046,4671,-3027xe" filled="true" fillcolor="#000000" stroked="false">
                <v:path arrowok="t"/>
                <v:fill type="solid"/>
              </v:shape>
            </v:group>
            <v:group style="position:absolute;left:4671;top:-3027;width:10;height:20" coordorigin="4671,-3027" coordsize="10,20">
              <v:shape style="position:absolute;left:4671;top:-3027;width:10;height:20" coordorigin="4671,-3027" coordsize="10,20" path="m4671,-3007l4681,-3007,4681,-3027,4671,-3027,4671,-3007xe" filled="true" fillcolor="#000000" stroked="false">
                <v:path arrowok="t"/>
                <v:fill type="solid"/>
              </v:shape>
            </v:group>
            <v:group style="position:absolute;left:4671;top:-3007;width:10;height:20" coordorigin="4671,-3007" coordsize="10,20">
              <v:shape style="position:absolute;left:4671;top:-3007;width:10;height:20" coordorigin="4671,-3007" coordsize="10,20" path="m4671,-2988l4681,-2988,4681,-3007,4671,-3007,4671,-2988xe" filled="true" fillcolor="#000000" stroked="false">
                <v:path arrowok="t"/>
                <v:fill type="solid"/>
              </v:shape>
            </v:group>
            <v:group style="position:absolute;left:4671;top:-2988;width:10;height:20" coordorigin="4671,-2988" coordsize="10,20">
              <v:shape style="position:absolute;left:4671;top:-2988;width:10;height:20" coordorigin="4671,-2988" coordsize="10,20" path="m4671,-2969l4681,-2969,4681,-2988,4671,-2988,4671,-2969xe" filled="true" fillcolor="#000000" stroked="false">
                <v:path arrowok="t"/>
                <v:fill type="solid"/>
              </v:shape>
            </v:group>
            <v:group style="position:absolute;left:4671;top:-2969;width:10;height:20" coordorigin="4671,-2969" coordsize="10,20">
              <v:shape style="position:absolute;left:4671;top:-2969;width:10;height:20" coordorigin="4671,-2969" coordsize="10,20" path="m4671,-2950l4681,-2950,4681,-2969,4671,-2969,4671,-2950xe" filled="true" fillcolor="#000000" stroked="false">
                <v:path arrowok="t"/>
                <v:fill type="solid"/>
              </v:shape>
            </v:group>
            <v:group style="position:absolute;left:4671;top:-2950;width:10;height:20" coordorigin="4671,-2950" coordsize="10,20">
              <v:shape style="position:absolute;left:4671;top:-2950;width:10;height:20" coordorigin="4671,-2950" coordsize="10,20" path="m4671,-2931l4681,-2931,4681,-2950,4671,-2950,4671,-2931xe" filled="true" fillcolor="#000000" stroked="false">
                <v:path arrowok="t"/>
                <v:fill type="solid"/>
              </v:shape>
            </v:group>
            <v:group style="position:absolute;left:4671;top:-2931;width:10;height:20" coordorigin="4671,-2931" coordsize="10,20">
              <v:shape style="position:absolute;left:4671;top:-2931;width:10;height:20" coordorigin="4671,-2931" coordsize="10,20" path="m4671,-2911l4681,-2911,4681,-2931,4671,-2931,4671,-2911xe" filled="true" fillcolor="#000000" stroked="false">
                <v:path arrowok="t"/>
                <v:fill type="solid"/>
              </v:shape>
            </v:group>
            <v:group style="position:absolute;left:4671;top:-2911;width:10;height:20" coordorigin="4671,-2911" coordsize="10,20">
              <v:shape style="position:absolute;left:4671;top:-2911;width:10;height:20" coordorigin="4671,-2911" coordsize="10,20" path="m4671,-2892l4681,-2892,4681,-2911,4671,-2911,4671,-2892xe" filled="true" fillcolor="#000000" stroked="false">
                <v:path arrowok="t"/>
                <v:fill type="solid"/>
              </v:shape>
            </v:group>
            <v:group style="position:absolute;left:4671;top:-2892;width:10;height:20" coordorigin="4671,-2892" coordsize="10,20">
              <v:shape style="position:absolute;left:4671;top:-2892;width:10;height:20" coordorigin="4671,-2892" coordsize="10,20" path="m4671,-2873l4681,-2873,4681,-2892,4671,-2892,4671,-2873xe" filled="true" fillcolor="#000000" stroked="false">
                <v:path arrowok="t"/>
                <v:fill type="solid"/>
              </v:shape>
            </v:group>
            <v:group style="position:absolute;left:4671;top:-2873;width:10;height:20" coordorigin="4671,-2873" coordsize="10,20">
              <v:shape style="position:absolute;left:4671;top:-2873;width:10;height:20" coordorigin="4671,-2873" coordsize="10,20" path="m4671,-2854l4681,-2854,4681,-2873,4671,-2873,4671,-2854xe" filled="true" fillcolor="#000000" stroked="false">
                <v:path arrowok="t"/>
                <v:fill type="solid"/>
              </v:shape>
            </v:group>
            <v:group style="position:absolute;left:4671;top:-2854;width:10;height:20" coordorigin="4671,-2854" coordsize="10,20">
              <v:shape style="position:absolute;left:4671;top:-2854;width:10;height:20" coordorigin="4671,-2854" coordsize="10,20" path="m4671,-2835l4681,-2835,4681,-2854,4671,-2854,4671,-2835xe" filled="true" fillcolor="#000000" stroked="false">
                <v:path arrowok="t"/>
                <v:fill type="solid"/>
              </v:shape>
            </v:group>
            <v:group style="position:absolute;left:4671;top:-2835;width:10;height:20" coordorigin="4671,-2835" coordsize="10,20">
              <v:shape style="position:absolute;left:4671;top:-2835;width:10;height:20" coordorigin="4671,-2835" coordsize="10,20" path="m4671,-2815l4681,-2815,4681,-2835,4671,-2835,4671,-2815xe" filled="true" fillcolor="#000000" stroked="false">
                <v:path arrowok="t"/>
                <v:fill type="solid"/>
              </v:shape>
            </v:group>
            <v:group style="position:absolute;left:4671;top:-2815;width:10;height:20" coordorigin="4671,-2815" coordsize="10,20">
              <v:shape style="position:absolute;left:4671;top:-2815;width:10;height:20" coordorigin="4671,-2815" coordsize="10,20" path="m4671,-2796l4681,-2796,4681,-2815,4671,-2815,4671,-2796xe" filled="true" fillcolor="#000000" stroked="false">
                <v:path arrowok="t"/>
                <v:fill type="solid"/>
              </v:shape>
            </v:group>
            <v:group style="position:absolute;left:4671;top:-2790;width:10;height:2" coordorigin="4671,-2790" coordsize="10,2">
              <v:shape style="position:absolute;left:4671;top:-2790;width:10;height:2" coordorigin="4671,-2790" coordsize="10,0" path="m4671,-2790l4681,-2790e" filled="false" stroked="true" strokeweight=".599980pt" strokecolor="#000000">
                <v:path arrowok="t"/>
              </v:shape>
            </v:group>
            <v:group style="position:absolute;left:8317;top:-3161;width:10;height:20" coordorigin="8317,-3161" coordsize="10,20">
              <v:shape style="position:absolute;left:8317;top:-3161;width:10;height:20" coordorigin="8317,-3161" coordsize="10,20" path="m8317,-3142l8327,-3142,8327,-3161,8317,-3161,8317,-3142xe" filled="true" fillcolor="#000000" stroked="false">
                <v:path arrowok="t"/>
                <v:fill type="solid"/>
              </v:shape>
            </v:group>
            <v:group style="position:absolute;left:8317;top:-3142;width:10;height:20" coordorigin="8317,-3142" coordsize="10,20">
              <v:shape style="position:absolute;left:8317;top:-3142;width:10;height:20" coordorigin="8317,-3142" coordsize="10,20" path="m8317,-3123l8327,-3123,8327,-3142,8317,-3142,8317,-3123xe" filled="true" fillcolor="#000000" stroked="false">
                <v:path arrowok="t"/>
                <v:fill type="solid"/>
              </v:shape>
            </v:group>
            <v:group style="position:absolute;left:8317;top:-3123;width:10;height:20" coordorigin="8317,-3123" coordsize="10,20">
              <v:shape style="position:absolute;left:8317;top:-3123;width:10;height:20" coordorigin="8317,-3123" coordsize="10,20" path="m8317,-3103l8327,-3103,8327,-3123,8317,-3123,8317,-3103xe" filled="true" fillcolor="#000000" stroked="false">
                <v:path arrowok="t"/>
                <v:fill type="solid"/>
              </v:shape>
            </v:group>
            <v:group style="position:absolute;left:8317;top:-3103;width:10;height:20" coordorigin="8317,-3103" coordsize="10,20">
              <v:shape style="position:absolute;left:8317;top:-3103;width:10;height:20" coordorigin="8317,-3103" coordsize="10,20" path="m8317,-3084l8327,-3084,8327,-3103,8317,-3103,8317,-3084xe" filled="true" fillcolor="#000000" stroked="false">
                <v:path arrowok="t"/>
                <v:fill type="solid"/>
              </v:shape>
            </v:group>
            <v:group style="position:absolute;left:8317;top:-3084;width:10;height:20" coordorigin="8317,-3084" coordsize="10,20">
              <v:shape style="position:absolute;left:8317;top:-3084;width:10;height:20" coordorigin="8317,-3084" coordsize="10,20" path="m8317,-3065l8327,-3065,8327,-3084,8317,-3084,8317,-3065xe" filled="true" fillcolor="#000000" stroked="false">
                <v:path arrowok="t"/>
                <v:fill type="solid"/>
              </v:shape>
            </v:group>
            <v:group style="position:absolute;left:8317;top:-3065;width:10;height:20" coordorigin="8317,-3065" coordsize="10,20">
              <v:shape style="position:absolute;left:8317;top:-3065;width:10;height:20" coordorigin="8317,-3065" coordsize="10,20" path="m8317,-3046l8327,-3046,8327,-3065,8317,-3065,8317,-3046xe" filled="true" fillcolor="#000000" stroked="false">
                <v:path arrowok="t"/>
                <v:fill type="solid"/>
              </v:shape>
            </v:group>
            <v:group style="position:absolute;left:8317;top:-3046;width:10;height:20" coordorigin="8317,-3046" coordsize="10,20">
              <v:shape style="position:absolute;left:8317;top:-3046;width:10;height:20" coordorigin="8317,-3046" coordsize="10,20" path="m8317,-3027l8327,-3027,8327,-3046,8317,-3046,8317,-3027xe" filled="true" fillcolor="#000000" stroked="false">
                <v:path arrowok="t"/>
                <v:fill type="solid"/>
              </v:shape>
            </v:group>
            <v:group style="position:absolute;left:8317;top:-3027;width:10;height:20" coordorigin="8317,-3027" coordsize="10,20">
              <v:shape style="position:absolute;left:8317;top:-3027;width:10;height:20" coordorigin="8317,-3027" coordsize="10,20" path="m8317,-3007l8327,-3007,8327,-3027,8317,-3027,8317,-3007xe" filled="true" fillcolor="#000000" stroked="false">
                <v:path arrowok="t"/>
                <v:fill type="solid"/>
              </v:shape>
            </v:group>
            <v:group style="position:absolute;left:8317;top:-3007;width:10;height:20" coordorigin="8317,-3007" coordsize="10,20">
              <v:shape style="position:absolute;left:8317;top:-3007;width:10;height:20" coordorigin="8317,-3007" coordsize="10,20" path="m8317,-2988l8327,-2988,8327,-3007,8317,-3007,8317,-2988xe" filled="true" fillcolor="#000000" stroked="false">
                <v:path arrowok="t"/>
                <v:fill type="solid"/>
              </v:shape>
            </v:group>
            <v:group style="position:absolute;left:8317;top:-2988;width:10;height:20" coordorigin="8317,-2988" coordsize="10,20">
              <v:shape style="position:absolute;left:8317;top:-2988;width:10;height:20" coordorigin="8317,-2988" coordsize="10,20" path="m8317,-2969l8327,-2969,8327,-2988,8317,-2988,8317,-2969xe" filled="true" fillcolor="#000000" stroked="false">
                <v:path arrowok="t"/>
                <v:fill type="solid"/>
              </v:shape>
            </v:group>
            <v:group style="position:absolute;left:8317;top:-2969;width:10;height:20" coordorigin="8317,-2969" coordsize="10,20">
              <v:shape style="position:absolute;left:8317;top:-2969;width:10;height:20" coordorigin="8317,-2969" coordsize="10,20" path="m8317,-2950l8327,-2950,8327,-2969,8317,-2969,8317,-2950xe" filled="true" fillcolor="#000000" stroked="false">
                <v:path arrowok="t"/>
                <v:fill type="solid"/>
              </v:shape>
            </v:group>
            <v:group style="position:absolute;left:8317;top:-2950;width:10;height:20" coordorigin="8317,-2950" coordsize="10,20">
              <v:shape style="position:absolute;left:8317;top:-2950;width:10;height:20" coordorigin="8317,-2950" coordsize="10,20" path="m8317,-2931l8327,-2931,8327,-2950,8317,-2950,8317,-2931xe" filled="true" fillcolor="#000000" stroked="false">
                <v:path arrowok="t"/>
                <v:fill type="solid"/>
              </v:shape>
            </v:group>
            <v:group style="position:absolute;left:8317;top:-2931;width:10;height:20" coordorigin="8317,-2931" coordsize="10,20">
              <v:shape style="position:absolute;left:8317;top:-2931;width:10;height:20" coordorigin="8317,-2931" coordsize="10,20" path="m8317,-2911l8327,-2911,8327,-2931,8317,-2931,8317,-2911xe" filled="true" fillcolor="#000000" stroked="false">
                <v:path arrowok="t"/>
                <v:fill type="solid"/>
              </v:shape>
            </v:group>
            <v:group style="position:absolute;left:8317;top:-2911;width:10;height:20" coordorigin="8317,-2911" coordsize="10,20">
              <v:shape style="position:absolute;left:8317;top:-2911;width:10;height:20" coordorigin="8317,-2911" coordsize="10,20" path="m8317,-2892l8327,-2892,8327,-2911,8317,-2911,8317,-2892xe" filled="true" fillcolor="#000000" stroked="false">
                <v:path arrowok="t"/>
                <v:fill type="solid"/>
              </v:shape>
            </v:group>
            <v:group style="position:absolute;left:8317;top:-2892;width:10;height:20" coordorigin="8317,-2892" coordsize="10,20">
              <v:shape style="position:absolute;left:8317;top:-2892;width:10;height:20" coordorigin="8317,-2892" coordsize="10,20" path="m8317,-2873l8327,-2873,8327,-2892,8317,-2892,8317,-2873xe" filled="true" fillcolor="#000000" stroked="false">
                <v:path arrowok="t"/>
                <v:fill type="solid"/>
              </v:shape>
            </v:group>
            <v:group style="position:absolute;left:8317;top:-2873;width:10;height:20" coordorigin="8317,-2873" coordsize="10,20">
              <v:shape style="position:absolute;left:8317;top:-2873;width:10;height:20" coordorigin="8317,-2873" coordsize="10,20" path="m8317,-2854l8327,-2854,8327,-2873,8317,-2873,8317,-2854xe" filled="true" fillcolor="#000000" stroked="false">
                <v:path arrowok="t"/>
                <v:fill type="solid"/>
              </v:shape>
            </v:group>
            <v:group style="position:absolute;left:8317;top:-2854;width:10;height:20" coordorigin="8317,-2854" coordsize="10,20">
              <v:shape style="position:absolute;left:8317;top:-2854;width:10;height:20" coordorigin="8317,-2854" coordsize="10,20" path="m8317,-2835l8327,-2835,8327,-2854,8317,-2854,8317,-2835xe" filled="true" fillcolor="#000000" stroked="false">
                <v:path arrowok="t"/>
                <v:fill type="solid"/>
              </v:shape>
            </v:group>
            <v:group style="position:absolute;left:8317;top:-2835;width:10;height:20" coordorigin="8317,-2835" coordsize="10,20">
              <v:shape style="position:absolute;left:8317;top:-2835;width:10;height:20" coordorigin="8317,-2835" coordsize="10,20" path="m8317,-2815l8327,-2815,8327,-2835,8317,-2835,8317,-2815xe" filled="true" fillcolor="#000000" stroked="false">
                <v:path arrowok="t"/>
                <v:fill type="solid"/>
              </v:shape>
            </v:group>
            <v:group style="position:absolute;left:8317;top:-2815;width:10;height:20" coordorigin="8317,-2815" coordsize="10,20">
              <v:shape style="position:absolute;left:8317;top:-2815;width:10;height:20" coordorigin="8317,-2815" coordsize="10,20" path="m8317,-2796l8327,-2796,8327,-2815,8317,-2815,8317,-2796xe" filled="true" fillcolor="#000000" stroked="false">
                <v:path arrowok="t"/>
                <v:fill type="solid"/>
              </v:shape>
            </v:group>
            <v:group style="position:absolute;left:8317;top:-2790;width:10;height:2" coordorigin="8317,-2790" coordsize="10,2">
              <v:shape style="position:absolute;left:8317;top:-2790;width:10;height:2" coordorigin="8317,-2790" coordsize="10,0" path="m8317,-2790l8327,-2790e" filled="false" stroked="true" strokeweight=".599980pt" strokecolor="#000000">
                <v:path arrowok="t"/>
              </v:shape>
              <v:shape style="position:absolute;left:2328;top:-2784;width:1169;height:10" type="#_x0000_t75" stroked="false">
                <v:imagedata r:id="rId690" o:title=""/>
              </v:shape>
              <v:shape style="position:absolute;left:3492;top:-2784;width:2907;height:10" type="#_x0000_t75" stroked="false">
                <v:imagedata r:id="rId691" o:title=""/>
              </v:shape>
              <v:shape style="position:absolute;left:6395;top:-2784;width:1922;height:10" type="#_x0000_t75" stroked="false">
                <v:imagedata r:id="rId692" o:title=""/>
              </v:shape>
              <v:shape style="position:absolute;left:8313;top:-2784;width:1849;height:10" type="#_x0000_t75" stroked="false">
                <v:imagedata r:id="rId693" o:title=""/>
              </v:shape>
              <v:shape style="position:absolute;left:10156;top:-2784;width:718;height:10" type="#_x0000_t75" stroked="false">
                <v:imagedata r:id="rId282" o:title=""/>
              </v:shape>
            </v:group>
            <v:group style="position:absolute;left:4671;top:-2775;width:10;height:20" coordorigin="4671,-2775" coordsize="10,20">
              <v:shape style="position:absolute;left:4671;top:-2775;width:10;height:20" coordorigin="4671,-2775" coordsize="10,20" path="m4671,-2755l4681,-2755,4681,-2775,4671,-2775,4671,-2755xe" filled="true" fillcolor="#000000" stroked="false">
                <v:path arrowok="t"/>
                <v:fill type="solid"/>
              </v:shape>
            </v:group>
            <v:group style="position:absolute;left:4671;top:-2755;width:10;height:20" coordorigin="4671,-2755" coordsize="10,20">
              <v:shape style="position:absolute;left:4671;top:-2755;width:10;height:20" coordorigin="4671,-2755" coordsize="10,20" path="m4671,-2736l4681,-2736,4681,-2755,4671,-2755,4671,-2736xe" filled="true" fillcolor="#000000" stroked="false">
                <v:path arrowok="t"/>
                <v:fill type="solid"/>
              </v:shape>
            </v:group>
            <v:group style="position:absolute;left:4671;top:-2736;width:10;height:20" coordorigin="4671,-2736" coordsize="10,20">
              <v:shape style="position:absolute;left:4671;top:-2736;width:10;height:20" coordorigin="4671,-2736" coordsize="10,20" path="m4671,-2717l4681,-2717,4681,-2736,4671,-2736,4671,-2717xe" filled="true" fillcolor="#000000" stroked="false">
                <v:path arrowok="t"/>
                <v:fill type="solid"/>
              </v:shape>
            </v:group>
            <v:group style="position:absolute;left:4671;top:-2717;width:10;height:20" coordorigin="4671,-2717" coordsize="10,20">
              <v:shape style="position:absolute;left:4671;top:-2717;width:10;height:20" coordorigin="4671,-2717" coordsize="10,20" path="m4671,-2698l4681,-2698,4681,-2717,4671,-2717,4671,-2698xe" filled="true" fillcolor="#000000" stroked="false">
                <v:path arrowok="t"/>
                <v:fill type="solid"/>
              </v:shape>
            </v:group>
            <v:group style="position:absolute;left:4671;top:-2698;width:10;height:20" coordorigin="4671,-2698" coordsize="10,20">
              <v:shape style="position:absolute;left:4671;top:-2698;width:10;height:20" coordorigin="4671,-2698" coordsize="10,20" path="m4671,-2679l4681,-2679,4681,-2698,4671,-2698,4671,-2679xe" filled="true" fillcolor="#000000" stroked="false">
                <v:path arrowok="t"/>
                <v:fill type="solid"/>
              </v:shape>
            </v:group>
            <v:group style="position:absolute;left:4671;top:-2679;width:10;height:20" coordorigin="4671,-2679" coordsize="10,20">
              <v:shape style="position:absolute;left:4671;top:-2679;width:10;height:20" coordorigin="4671,-2679" coordsize="10,20" path="m4671,-2659l4681,-2659,4681,-2679,4671,-2679,4671,-2659xe" filled="true" fillcolor="#000000" stroked="false">
                <v:path arrowok="t"/>
                <v:fill type="solid"/>
              </v:shape>
            </v:group>
            <v:group style="position:absolute;left:4671;top:-2659;width:10;height:20" coordorigin="4671,-2659" coordsize="10,20">
              <v:shape style="position:absolute;left:4671;top:-2659;width:10;height:20" coordorigin="4671,-2659" coordsize="10,20" path="m4671,-2640l4681,-2640,4681,-2659,4671,-2659,4671,-2640xe" filled="true" fillcolor="#000000" stroked="false">
                <v:path arrowok="t"/>
                <v:fill type="solid"/>
              </v:shape>
            </v:group>
            <v:group style="position:absolute;left:4671;top:-2640;width:10;height:20" coordorigin="4671,-2640" coordsize="10,20">
              <v:shape style="position:absolute;left:4671;top:-2640;width:10;height:20" coordorigin="4671,-2640" coordsize="10,20" path="m4671,-2621l4681,-2621,4681,-2640,4671,-2640,4671,-2621xe" filled="true" fillcolor="#000000" stroked="false">
                <v:path arrowok="t"/>
                <v:fill type="solid"/>
              </v:shape>
            </v:group>
            <v:group style="position:absolute;left:4671;top:-2621;width:10;height:20" coordorigin="4671,-2621" coordsize="10,20">
              <v:shape style="position:absolute;left:4671;top:-2621;width:10;height:20" coordorigin="4671,-2621" coordsize="10,20" path="m4671,-2602l4681,-2602,4681,-2621,4671,-2621,4671,-2602xe" filled="true" fillcolor="#000000" stroked="false">
                <v:path arrowok="t"/>
                <v:fill type="solid"/>
              </v:shape>
            </v:group>
            <v:group style="position:absolute;left:4671;top:-2602;width:10;height:20" coordorigin="4671,-2602" coordsize="10,20">
              <v:shape style="position:absolute;left:4671;top:-2602;width:10;height:20" coordorigin="4671,-2602" coordsize="10,20" path="m4671,-2583l4681,-2583,4681,-2602,4671,-2602,4671,-2583xe" filled="true" fillcolor="#000000" stroked="false">
                <v:path arrowok="t"/>
                <v:fill type="solid"/>
              </v:shape>
            </v:group>
            <v:group style="position:absolute;left:4671;top:-2583;width:10;height:20" coordorigin="4671,-2583" coordsize="10,20">
              <v:shape style="position:absolute;left:4671;top:-2583;width:10;height:20" coordorigin="4671,-2583" coordsize="10,20" path="m4671,-2563l4681,-2563,4681,-2583,4671,-2583,4671,-2563xe" filled="true" fillcolor="#000000" stroked="false">
                <v:path arrowok="t"/>
                <v:fill type="solid"/>
              </v:shape>
            </v:group>
            <v:group style="position:absolute;left:4671;top:-2563;width:10;height:20" coordorigin="4671,-2563" coordsize="10,20">
              <v:shape style="position:absolute;left:4671;top:-2563;width:10;height:20" coordorigin="4671,-2563" coordsize="10,20" path="m4671,-2544l4681,-2544,4681,-2563,4671,-2563,4671,-2544xe" filled="true" fillcolor="#000000" stroked="false">
                <v:path arrowok="t"/>
                <v:fill type="solid"/>
              </v:shape>
            </v:group>
            <v:group style="position:absolute;left:4671;top:-2544;width:10;height:20" coordorigin="4671,-2544" coordsize="10,20">
              <v:shape style="position:absolute;left:4671;top:-2544;width:10;height:20" coordorigin="4671,-2544" coordsize="10,20" path="m4671,-2525l4681,-2525,4681,-2544,4671,-2544,4671,-2525xe" filled="true" fillcolor="#000000" stroked="false">
                <v:path arrowok="t"/>
                <v:fill type="solid"/>
              </v:shape>
            </v:group>
            <v:group style="position:absolute;left:4671;top:-2525;width:10;height:20" coordorigin="4671,-2525" coordsize="10,20">
              <v:shape style="position:absolute;left:4671;top:-2525;width:10;height:20" coordorigin="4671,-2525" coordsize="10,20" path="m4671,-2506l4681,-2506,4681,-2525,4671,-2525,4671,-2506xe" filled="true" fillcolor="#000000" stroked="false">
                <v:path arrowok="t"/>
                <v:fill type="solid"/>
              </v:shape>
            </v:group>
            <v:group style="position:absolute;left:4671;top:-2506;width:10;height:20" coordorigin="4671,-2506" coordsize="10,20">
              <v:shape style="position:absolute;left:4671;top:-2506;width:10;height:20" coordorigin="4671,-2506" coordsize="10,20" path="m4671,-2487l4681,-2487,4681,-2506,4671,-2506,4671,-2487xe" filled="true" fillcolor="#000000" stroked="false">
                <v:path arrowok="t"/>
                <v:fill type="solid"/>
              </v:shape>
            </v:group>
            <v:group style="position:absolute;left:4671;top:-2487;width:10;height:20" coordorigin="4671,-2487" coordsize="10,20">
              <v:shape style="position:absolute;left:4671;top:-2487;width:10;height:20" coordorigin="4671,-2487" coordsize="10,20" path="m4671,-2467l4681,-2467,4681,-2487,4671,-2487,4671,-2467xe" filled="true" fillcolor="#000000" stroked="false">
                <v:path arrowok="t"/>
                <v:fill type="solid"/>
              </v:shape>
            </v:group>
            <v:group style="position:absolute;left:4671;top:-2467;width:10;height:20" coordorigin="4671,-2467" coordsize="10,20">
              <v:shape style="position:absolute;left:4671;top:-2467;width:10;height:20" coordorigin="4671,-2467" coordsize="10,20" path="m4671,-2448l4681,-2448,4681,-2467,4671,-2467,4671,-2448xe" filled="true" fillcolor="#000000" stroked="false">
                <v:path arrowok="t"/>
                <v:fill type="solid"/>
              </v:shape>
            </v:group>
            <v:group style="position:absolute;left:4671;top:-2448;width:10;height:20" coordorigin="4671,-2448" coordsize="10,20">
              <v:shape style="position:absolute;left:4671;top:-2448;width:10;height:20" coordorigin="4671,-2448" coordsize="10,20" path="m4671,-2429l4681,-2429,4681,-2448,4671,-2448,4671,-2429xe" filled="true" fillcolor="#000000" stroked="false">
                <v:path arrowok="t"/>
                <v:fill type="solid"/>
              </v:shape>
            </v:group>
            <v:group style="position:absolute;left:4671;top:-2429;width:10;height:20" coordorigin="4671,-2429" coordsize="10,20">
              <v:shape style="position:absolute;left:4671;top:-2429;width:10;height:20" coordorigin="4671,-2429" coordsize="10,20" path="m4671,-2410l4681,-2410,4681,-2429,4671,-2429,4671,-2410xe" filled="true" fillcolor="#000000" stroked="false">
                <v:path arrowok="t"/>
                <v:fill type="solid"/>
              </v:shape>
            </v:group>
            <v:group style="position:absolute;left:4671;top:-2410;width:10;height:20" coordorigin="4671,-2410" coordsize="10,20">
              <v:shape style="position:absolute;left:4671;top:-2410;width:10;height:20" coordorigin="4671,-2410" coordsize="10,20" path="m4671,-2391l4681,-2391,4681,-2410,4671,-2410,4671,-2391xe" filled="true" fillcolor="#000000" stroked="false">
                <v:path arrowok="t"/>
                <v:fill type="solid"/>
              </v:shape>
            </v:group>
            <v:group style="position:absolute;left:4671;top:-2391;width:10;height:20" coordorigin="4671,-2391" coordsize="10,20">
              <v:shape style="position:absolute;left:4671;top:-2391;width:10;height:20" coordorigin="4671,-2391" coordsize="10,20" path="m4671,-2371l4681,-2371,4681,-2391,4671,-2391,4671,-2371xe" filled="true" fillcolor="#000000" stroked="false">
                <v:path arrowok="t"/>
                <v:fill type="solid"/>
              </v:shape>
            </v:group>
            <v:group style="position:absolute;left:4671;top:-2371;width:10;height:20" coordorigin="4671,-2371" coordsize="10,20">
              <v:shape style="position:absolute;left:4671;top:-2371;width:10;height:20" coordorigin="4671,-2371" coordsize="10,20" path="m4671,-2352l4681,-2352,4681,-2371,4671,-2371,4671,-2352xe" filled="true" fillcolor="#000000" stroked="false">
                <v:path arrowok="t"/>
                <v:fill type="solid"/>
              </v:shape>
            </v:group>
            <v:group style="position:absolute;left:4671;top:-2352;width:10;height:20" coordorigin="4671,-2352" coordsize="10,20">
              <v:shape style="position:absolute;left:4671;top:-2352;width:10;height:20" coordorigin="4671,-2352" coordsize="10,20" path="m4671,-2333l4681,-2333,4681,-2352,4671,-2352,4671,-2333xe" filled="true" fillcolor="#000000" stroked="false">
                <v:path arrowok="t"/>
                <v:fill type="solid"/>
              </v:shape>
            </v:group>
            <v:group style="position:absolute;left:4671;top:-2333;width:10;height:20" coordorigin="4671,-2333" coordsize="10,20">
              <v:shape style="position:absolute;left:4671;top:-2333;width:10;height:20" coordorigin="4671,-2333" coordsize="10,20" path="m4671,-2314l4681,-2314,4681,-2333,4671,-2333,4671,-2314xe" filled="true" fillcolor="#000000" stroked="false">
                <v:path arrowok="t"/>
                <v:fill type="solid"/>
              </v:shape>
            </v:group>
            <v:group style="position:absolute;left:4671;top:-2314;width:10;height:20" coordorigin="4671,-2314" coordsize="10,20">
              <v:shape style="position:absolute;left:4671;top:-2314;width:10;height:20" coordorigin="4671,-2314" coordsize="10,20" path="m4671,-2295l4681,-2295,4681,-2314,4671,-2314,4671,-2295xe" filled="true" fillcolor="#000000" stroked="false">
                <v:path arrowok="t"/>
                <v:fill type="solid"/>
              </v:shape>
            </v:group>
            <v:group style="position:absolute;left:4671;top:-2295;width:10;height:20" coordorigin="4671,-2295" coordsize="10,20">
              <v:shape style="position:absolute;left:4671;top:-2295;width:10;height:20" coordorigin="4671,-2295" coordsize="10,20" path="m4671,-2275l4681,-2275,4681,-2295,4671,-2295,4671,-2275xe" filled="true" fillcolor="#000000" stroked="false">
                <v:path arrowok="t"/>
                <v:fill type="solid"/>
              </v:shape>
            </v:group>
            <v:group style="position:absolute;left:4671;top:-2275;width:10;height:20" coordorigin="4671,-2275" coordsize="10,20">
              <v:shape style="position:absolute;left:4671;top:-2275;width:10;height:20" coordorigin="4671,-2275" coordsize="10,20" path="m4671,-2256l4681,-2256,4681,-2275,4671,-2275,4671,-2256xe" filled="true" fillcolor="#000000" stroked="false">
                <v:path arrowok="t"/>
                <v:fill type="solid"/>
              </v:shape>
            </v:group>
            <v:group style="position:absolute;left:4671;top:-2256;width:10;height:20" coordorigin="4671,-2256" coordsize="10,20">
              <v:shape style="position:absolute;left:4671;top:-2256;width:10;height:20" coordorigin="4671,-2256" coordsize="10,20" path="m4671,-2237l4681,-2237,4681,-2256,4671,-2256,4671,-2237xe" filled="true" fillcolor="#000000" stroked="false">
                <v:path arrowok="t"/>
                <v:fill type="solid"/>
              </v:shape>
            </v:group>
            <v:group style="position:absolute;left:4671;top:-2237;width:10;height:20" coordorigin="4671,-2237" coordsize="10,20">
              <v:shape style="position:absolute;left:4671;top:-2237;width:10;height:20" coordorigin="4671,-2237" coordsize="10,20" path="m4671,-2218l4681,-2218,4681,-2237,4671,-2237,4671,-2218xe" filled="true" fillcolor="#000000" stroked="false">
                <v:path arrowok="t"/>
                <v:fill type="solid"/>
              </v:shape>
            </v:group>
            <v:group style="position:absolute;left:4671;top:-2218;width:10;height:20" coordorigin="4671,-2218" coordsize="10,20">
              <v:shape style="position:absolute;left:4671;top:-2218;width:10;height:20" coordorigin="4671,-2218" coordsize="10,20" path="m4671,-2199l4681,-2199,4681,-2218,4671,-2218,4671,-2199xe" filled="true" fillcolor="#000000" stroked="false">
                <v:path arrowok="t"/>
                <v:fill type="solid"/>
              </v:shape>
            </v:group>
            <v:group style="position:absolute;left:4671;top:-2199;width:10;height:20" coordorigin="4671,-2199" coordsize="10,20">
              <v:shape style="position:absolute;left:4671;top:-2199;width:10;height:20" coordorigin="4671,-2199" coordsize="10,20" path="m4671,-2179l4681,-2179,4681,-2199,4671,-2199,4671,-2179xe" filled="true" fillcolor="#000000" stroked="false">
                <v:path arrowok="t"/>
                <v:fill type="solid"/>
              </v:shape>
            </v:group>
            <v:group style="position:absolute;left:4671;top:-2179;width:10;height:20" coordorigin="4671,-2179" coordsize="10,20">
              <v:shape style="position:absolute;left:4671;top:-2179;width:10;height:20" coordorigin="4671,-2179" coordsize="10,20" path="m4671,-2160l4681,-2160,4681,-2179,4671,-2179,4671,-2160xe" filled="true" fillcolor="#000000" stroked="false">
                <v:path arrowok="t"/>
                <v:fill type="solid"/>
              </v:shape>
            </v:group>
            <v:group style="position:absolute;left:4671;top:-2160;width:10;height:20" coordorigin="4671,-2160" coordsize="10,20">
              <v:shape style="position:absolute;left:4671;top:-2160;width:10;height:20" coordorigin="4671,-2160" coordsize="10,20" path="m4671,-2141l4681,-2141,4681,-2160,4671,-2160,4671,-2141xe" filled="true" fillcolor="#000000" stroked="false">
                <v:path arrowok="t"/>
                <v:fill type="solid"/>
              </v:shape>
            </v:group>
            <v:group style="position:absolute;left:4671;top:-2141;width:10;height:20" coordorigin="4671,-2141" coordsize="10,20">
              <v:shape style="position:absolute;left:4671;top:-2141;width:10;height:20" coordorigin="4671,-2141" coordsize="10,20" path="m4671,-2122l4681,-2122,4681,-2141,4671,-2141,4671,-2122xe" filled="true" fillcolor="#000000" stroked="false">
                <v:path arrowok="t"/>
                <v:fill type="solid"/>
              </v:shape>
            </v:group>
            <v:group style="position:absolute;left:4671;top:-2122;width:10;height:20" coordorigin="4671,-2122" coordsize="10,20">
              <v:shape style="position:absolute;left:4671;top:-2122;width:10;height:20" coordorigin="4671,-2122" coordsize="10,20" path="m4671,-2103l4681,-2103,4681,-2122,4671,-2122,4671,-2103xe" filled="true" fillcolor="#000000" stroked="false">
                <v:path arrowok="t"/>
                <v:fill type="solid"/>
              </v:shape>
            </v:group>
            <v:group style="position:absolute;left:4671;top:-2103;width:10;height:20" coordorigin="4671,-2103" coordsize="10,20">
              <v:shape style="position:absolute;left:4671;top:-2103;width:10;height:20" coordorigin="4671,-2103" coordsize="10,20" path="m4671,-2083l4681,-2083,4681,-2103,4671,-2103,4671,-2083xe" filled="true" fillcolor="#000000" stroked="false">
                <v:path arrowok="t"/>
                <v:fill type="solid"/>
              </v:shape>
            </v:group>
            <v:group style="position:absolute;left:4671;top:-2083;width:10;height:20" coordorigin="4671,-2083" coordsize="10,20">
              <v:shape style="position:absolute;left:4671;top:-2083;width:10;height:20" coordorigin="4671,-2083" coordsize="10,20" path="m4671,-2064l4681,-2064,4681,-2083,4671,-2083,4671,-2064xe" filled="true" fillcolor="#000000" stroked="false">
                <v:path arrowok="t"/>
                <v:fill type="solid"/>
              </v:shape>
            </v:group>
            <v:group style="position:absolute;left:4671;top:-2064;width:10;height:20" coordorigin="4671,-2064" coordsize="10,20">
              <v:shape style="position:absolute;left:4671;top:-2064;width:10;height:20" coordorigin="4671,-2064" coordsize="10,20" path="m4671,-2045l4681,-2045,4681,-2064,4671,-2064,4671,-2045xe" filled="true" fillcolor="#000000" stroked="false">
                <v:path arrowok="t"/>
                <v:fill type="solid"/>
              </v:shape>
            </v:group>
            <v:group style="position:absolute;left:4671;top:-2045;width:10;height:20" coordorigin="4671,-2045" coordsize="10,20">
              <v:shape style="position:absolute;left:4671;top:-2045;width:10;height:20" coordorigin="4671,-2045" coordsize="10,20" path="m4671,-2026l4681,-2026,4681,-2045,4671,-2045,4671,-2026xe" filled="true" fillcolor="#000000" stroked="false">
                <v:path arrowok="t"/>
                <v:fill type="solid"/>
              </v:shape>
            </v:group>
            <v:group style="position:absolute;left:8317;top:-2775;width:10;height:20" coordorigin="8317,-2775" coordsize="10,20">
              <v:shape style="position:absolute;left:8317;top:-2775;width:10;height:20" coordorigin="8317,-2775" coordsize="10,20" path="m8317,-2755l8327,-2755,8327,-2775,8317,-2775,8317,-2755xe" filled="true" fillcolor="#000000" stroked="false">
                <v:path arrowok="t"/>
                <v:fill type="solid"/>
              </v:shape>
            </v:group>
            <v:group style="position:absolute;left:8317;top:-2755;width:10;height:20" coordorigin="8317,-2755" coordsize="10,20">
              <v:shape style="position:absolute;left:8317;top:-2755;width:10;height:20" coordorigin="8317,-2755" coordsize="10,20" path="m8317,-2736l8327,-2736,8327,-2755,8317,-2755,8317,-2736xe" filled="true" fillcolor="#000000" stroked="false">
                <v:path arrowok="t"/>
                <v:fill type="solid"/>
              </v:shape>
            </v:group>
            <v:group style="position:absolute;left:8317;top:-2736;width:10;height:20" coordorigin="8317,-2736" coordsize="10,20">
              <v:shape style="position:absolute;left:8317;top:-2736;width:10;height:20" coordorigin="8317,-2736" coordsize="10,20" path="m8317,-2717l8327,-2717,8327,-2736,8317,-2736,8317,-2717xe" filled="true" fillcolor="#000000" stroked="false">
                <v:path arrowok="t"/>
                <v:fill type="solid"/>
              </v:shape>
            </v:group>
            <v:group style="position:absolute;left:8317;top:-2717;width:10;height:20" coordorigin="8317,-2717" coordsize="10,20">
              <v:shape style="position:absolute;left:8317;top:-2717;width:10;height:20" coordorigin="8317,-2717" coordsize="10,20" path="m8317,-2698l8327,-2698,8327,-2717,8317,-2717,8317,-2698xe" filled="true" fillcolor="#000000" stroked="false">
                <v:path arrowok="t"/>
                <v:fill type="solid"/>
              </v:shape>
            </v:group>
            <v:group style="position:absolute;left:8317;top:-2698;width:10;height:20" coordorigin="8317,-2698" coordsize="10,20">
              <v:shape style="position:absolute;left:8317;top:-2698;width:10;height:20" coordorigin="8317,-2698" coordsize="10,20" path="m8317,-2679l8327,-2679,8327,-2698,8317,-2698,8317,-2679xe" filled="true" fillcolor="#000000" stroked="false">
                <v:path arrowok="t"/>
                <v:fill type="solid"/>
              </v:shape>
            </v:group>
            <v:group style="position:absolute;left:8317;top:-2679;width:10;height:20" coordorigin="8317,-2679" coordsize="10,20">
              <v:shape style="position:absolute;left:8317;top:-2679;width:10;height:20" coordorigin="8317,-2679" coordsize="10,20" path="m8317,-2659l8327,-2659,8327,-2679,8317,-2679,8317,-2659xe" filled="true" fillcolor="#000000" stroked="false">
                <v:path arrowok="t"/>
                <v:fill type="solid"/>
              </v:shape>
            </v:group>
            <v:group style="position:absolute;left:8317;top:-2659;width:10;height:20" coordorigin="8317,-2659" coordsize="10,20">
              <v:shape style="position:absolute;left:8317;top:-2659;width:10;height:20" coordorigin="8317,-2659" coordsize="10,20" path="m8317,-2640l8327,-2640,8327,-2659,8317,-2659,8317,-2640xe" filled="true" fillcolor="#000000" stroked="false">
                <v:path arrowok="t"/>
                <v:fill type="solid"/>
              </v:shape>
            </v:group>
            <v:group style="position:absolute;left:8317;top:-2640;width:10;height:20" coordorigin="8317,-2640" coordsize="10,20">
              <v:shape style="position:absolute;left:8317;top:-2640;width:10;height:20" coordorigin="8317,-2640" coordsize="10,20" path="m8317,-2621l8327,-2621,8327,-2640,8317,-2640,8317,-2621xe" filled="true" fillcolor="#000000" stroked="false">
                <v:path arrowok="t"/>
                <v:fill type="solid"/>
              </v:shape>
            </v:group>
            <v:group style="position:absolute;left:8317;top:-2621;width:10;height:20" coordorigin="8317,-2621" coordsize="10,20">
              <v:shape style="position:absolute;left:8317;top:-2621;width:10;height:20" coordorigin="8317,-2621" coordsize="10,20" path="m8317,-2602l8327,-2602,8327,-2621,8317,-2621,8317,-2602xe" filled="true" fillcolor="#000000" stroked="false">
                <v:path arrowok="t"/>
                <v:fill type="solid"/>
              </v:shape>
            </v:group>
            <v:group style="position:absolute;left:8317;top:-2602;width:10;height:20" coordorigin="8317,-2602" coordsize="10,20">
              <v:shape style="position:absolute;left:8317;top:-2602;width:10;height:20" coordorigin="8317,-2602" coordsize="10,20" path="m8317,-2583l8327,-2583,8327,-2602,8317,-2602,8317,-2583xe" filled="true" fillcolor="#000000" stroked="false">
                <v:path arrowok="t"/>
                <v:fill type="solid"/>
              </v:shape>
            </v:group>
            <v:group style="position:absolute;left:8317;top:-2583;width:10;height:20" coordorigin="8317,-2583" coordsize="10,20">
              <v:shape style="position:absolute;left:8317;top:-2583;width:10;height:20" coordorigin="8317,-2583" coordsize="10,20" path="m8317,-2563l8327,-2563,8327,-2583,8317,-2583,8317,-2563xe" filled="true" fillcolor="#000000" stroked="false">
                <v:path arrowok="t"/>
                <v:fill type="solid"/>
              </v:shape>
            </v:group>
            <v:group style="position:absolute;left:8317;top:-2563;width:10;height:20" coordorigin="8317,-2563" coordsize="10,20">
              <v:shape style="position:absolute;left:8317;top:-2563;width:10;height:20" coordorigin="8317,-2563" coordsize="10,20" path="m8317,-2544l8327,-2544,8327,-2563,8317,-2563,8317,-2544xe" filled="true" fillcolor="#000000" stroked="false">
                <v:path arrowok="t"/>
                <v:fill type="solid"/>
              </v:shape>
            </v:group>
            <v:group style="position:absolute;left:8317;top:-2544;width:10;height:20" coordorigin="8317,-2544" coordsize="10,20">
              <v:shape style="position:absolute;left:8317;top:-2544;width:10;height:20" coordorigin="8317,-2544" coordsize="10,20" path="m8317,-2525l8327,-2525,8327,-2544,8317,-2544,8317,-2525xe" filled="true" fillcolor="#000000" stroked="false">
                <v:path arrowok="t"/>
                <v:fill type="solid"/>
              </v:shape>
            </v:group>
            <v:group style="position:absolute;left:8317;top:-2525;width:10;height:20" coordorigin="8317,-2525" coordsize="10,20">
              <v:shape style="position:absolute;left:8317;top:-2525;width:10;height:20" coordorigin="8317,-2525" coordsize="10,20" path="m8317,-2506l8327,-2506,8327,-2525,8317,-2525,8317,-2506xe" filled="true" fillcolor="#000000" stroked="false">
                <v:path arrowok="t"/>
                <v:fill type="solid"/>
              </v:shape>
            </v:group>
            <v:group style="position:absolute;left:8317;top:-2506;width:10;height:20" coordorigin="8317,-2506" coordsize="10,20">
              <v:shape style="position:absolute;left:8317;top:-2506;width:10;height:20" coordorigin="8317,-2506" coordsize="10,20" path="m8317,-2487l8327,-2487,8327,-2506,8317,-2506,8317,-2487xe" filled="true" fillcolor="#000000" stroked="false">
                <v:path arrowok="t"/>
                <v:fill type="solid"/>
              </v:shape>
            </v:group>
            <v:group style="position:absolute;left:8317;top:-2487;width:10;height:20" coordorigin="8317,-2487" coordsize="10,20">
              <v:shape style="position:absolute;left:8317;top:-2487;width:10;height:20" coordorigin="8317,-2487" coordsize="10,20" path="m8317,-2467l8327,-2467,8327,-2487,8317,-2487,8317,-2467xe" filled="true" fillcolor="#000000" stroked="false">
                <v:path arrowok="t"/>
                <v:fill type="solid"/>
              </v:shape>
            </v:group>
            <v:group style="position:absolute;left:8317;top:-2467;width:10;height:20" coordorigin="8317,-2467" coordsize="10,20">
              <v:shape style="position:absolute;left:8317;top:-2467;width:10;height:20" coordorigin="8317,-2467" coordsize="10,20" path="m8317,-2448l8327,-2448,8327,-2467,8317,-2467,8317,-2448xe" filled="true" fillcolor="#000000" stroked="false">
                <v:path arrowok="t"/>
                <v:fill type="solid"/>
              </v:shape>
            </v:group>
            <v:group style="position:absolute;left:8317;top:-2448;width:10;height:20" coordorigin="8317,-2448" coordsize="10,20">
              <v:shape style="position:absolute;left:8317;top:-2448;width:10;height:20" coordorigin="8317,-2448" coordsize="10,20" path="m8317,-2429l8327,-2429,8327,-2448,8317,-2448,8317,-2429xe" filled="true" fillcolor="#000000" stroked="false">
                <v:path arrowok="t"/>
                <v:fill type="solid"/>
              </v:shape>
            </v:group>
            <v:group style="position:absolute;left:8317;top:-2429;width:10;height:20" coordorigin="8317,-2429" coordsize="10,20">
              <v:shape style="position:absolute;left:8317;top:-2429;width:10;height:20" coordorigin="8317,-2429" coordsize="10,20" path="m8317,-2410l8327,-2410,8327,-2429,8317,-2429,8317,-2410xe" filled="true" fillcolor="#000000" stroked="false">
                <v:path arrowok="t"/>
                <v:fill type="solid"/>
              </v:shape>
            </v:group>
            <v:group style="position:absolute;left:8317;top:-2410;width:10;height:20" coordorigin="8317,-2410" coordsize="10,20">
              <v:shape style="position:absolute;left:8317;top:-2410;width:10;height:20" coordorigin="8317,-2410" coordsize="10,20" path="m8317,-2391l8327,-2391,8327,-2410,8317,-2410,8317,-2391xe" filled="true" fillcolor="#000000" stroked="false">
                <v:path arrowok="t"/>
                <v:fill type="solid"/>
              </v:shape>
            </v:group>
            <v:group style="position:absolute;left:8317;top:-2391;width:10;height:20" coordorigin="8317,-2391" coordsize="10,20">
              <v:shape style="position:absolute;left:8317;top:-2391;width:10;height:20" coordorigin="8317,-2391" coordsize="10,20" path="m8317,-2371l8327,-2371,8327,-2391,8317,-2391,8317,-2371xe" filled="true" fillcolor="#000000" stroked="false">
                <v:path arrowok="t"/>
                <v:fill type="solid"/>
              </v:shape>
            </v:group>
            <v:group style="position:absolute;left:8317;top:-2371;width:10;height:20" coordorigin="8317,-2371" coordsize="10,20">
              <v:shape style="position:absolute;left:8317;top:-2371;width:10;height:20" coordorigin="8317,-2371" coordsize="10,20" path="m8317,-2352l8327,-2352,8327,-2371,8317,-2371,8317,-2352xe" filled="true" fillcolor="#000000" stroked="false">
                <v:path arrowok="t"/>
                <v:fill type="solid"/>
              </v:shape>
            </v:group>
            <v:group style="position:absolute;left:8317;top:-2352;width:10;height:20" coordorigin="8317,-2352" coordsize="10,20">
              <v:shape style="position:absolute;left:8317;top:-2352;width:10;height:20" coordorigin="8317,-2352" coordsize="10,20" path="m8317,-2333l8327,-2333,8327,-2352,8317,-2352,8317,-2333xe" filled="true" fillcolor="#000000" stroked="false">
                <v:path arrowok="t"/>
                <v:fill type="solid"/>
              </v:shape>
            </v:group>
            <v:group style="position:absolute;left:8317;top:-2333;width:10;height:20" coordorigin="8317,-2333" coordsize="10,20">
              <v:shape style="position:absolute;left:8317;top:-2333;width:10;height:20" coordorigin="8317,-2333" coordsize="10,20" path="m8317,-2314l8327,-2314,8327,-2333,8317,-2333,8317,-2314xe" filled="true" fillcolor="#000000" stroked="false">
                <v:path arrowok="t"/>
                <v:fill type="solid"/>
              </v:shape>
            </v:group>
            <v:group style="position:absolute;left:8317;top:-2314;width:10;height:20" coordorigin="8317,-2314" coordsize="10,20">
              <v:shape style="position:absolute;left:8317;top:-2314;width:10;height:20" coordorigin="8317,-2314" coordsize="10,20" path="m8317,-2295l8327,-2295,8327,-2314,8317,-2314,8317,-2295xe" filled="true" fillcolor="#000000" stroked="false">
                <v:path arrowok="t"/>
                <v:fill type="solid"/>
              </v:shape>
            </v:group>
            <v:group style="position:absolute;left:8317;top:-2295;width:10;height:20" coordorigin="8317,-2295" coordsize="10,20">
              <v:shape style="position:absolute;left:8317;top:-2295;width:10;height:20" coordorigin="8317,-2295" coordsize="10,20" path="m8317,-2275l8327,-2275,8327,-2295,8317,-2295,8317,-2275xe" filled="true" fillcolor="#000000" stroked="false">
                <v:path arrowok="t"/>
                <v:fill type="solid"/>
              </v:shape>
            </v:group>
            <v:group style="position:absolute;left:8317;top:-2275;width:10;height:20" coordorigin="8317,-2275" coordsize="10,20">
              <v:shape style="position:absolute;left:8317;top:-2275;width:10;height:20" coordorigin="8317,-2275" coordsize="10,20" path="m8317,-2256l8327,-2256,8327,-2275,8317,-2275,8317,-2256xe" filled="true" fillcolor="#000000" stroked="false">
                <v:path arrowok="t"/>
                <v:fill type="solid"/>
              </v:shape>
            </v:group>
            <v:group style="position:absolute;left:8317;top:-2256;width:10;height:20" coordorigin="8317,-2256" coordsize="10,20">
              <v:shape style="position:absolute;left:8317;top:-2256;width:10;height:20" coordorigin="8317,-2256" coordsize="10,20" path="m8317,-2237l8327,-2237,8327,-2256,8317,-2256,8317,-2237xe" filled="true" fillcolor="#000000" stroked="false">
                <v:path arrowok="t"/>
                <v:fill type="solid"/>
              </v:shape>
            </v:group>
            <v:group style="position:absolute;left:8317;top:-2237;width:10;height:20" coordorigin="8317,-2237" coordsize="10,20">
              <v:shape style="position:absolute;left:8317;top:-2237;width:10;height:20" coordorigin="8317,-2237" coordsize="10,20" path="m8317,-2218l8327,-2218,8327,-2237,8317,-2237,8317,-2218xe" filled="true" fillcolor="#000000" stroked="false">
                <v:path arrowok="t"/>
                <v:fill type="solid"/>
              </v:shape>
            </v:group>
            <v:group style="position:absolute;left:8317;top:-2218;width:10;height:20" coordorigin="8317,-2218" coordsize="10,20">
              <v:shape style="position:absolute;left:8317;top:-2218;width:10;height:20" coordorigin="8317,-2218" coordsize="10,20" path="m8317,-2199l8327,-2199,8327,-2218,8317,-2218,8317,-2199xe" filled="true" fillcolor="#000000" stroked="false">
                <v:path arrowok="t"/>
                <v:fill type="solid"/>
              </v:shape>
            </v:group>
            <v:group style="position:absolute;left:8317;top:-2199;width:10;height:20" coordorigin="8317,-2199" coordsize="10,20">
              <v:shape style="position:absolute;left:8317;top:-2199;width:10;height:20" coordorigin="8317,-2199" coordsize="10,20" path="m8317,-2179l8327,-2179,8327,-2199,8317,-2199,8317,-2179xe" filled="true" fillcolor="#000000" stroked="false">
                <v:path arrowok="t"/>
                <v:fill type="solid"/>
              </v:shape>
            </v:group>
            <v:group style="position:absolute;left:8317;top:-2179;width:10;height:20" coordorigin="8317,-2179" coordsize="10,20">
              <v:shape style="position:absolute;left:8317;top:-2179;width:10;height:20" coordorigin="8317,-2179" coordsize="10,20" path="m8317,-2160l8327,-2160,8327,-2179,8317,-2179,8317,-2160xe" filled="true" fillcolor="#000000" stroked="false">
                <v:path arrowok="t"/>
                <v:fill type="solid"/>
              </v:shape>
            </v:group>
            <v:group style="position:absolute;left:8317;top:-2160;width:10;height:20" coordorigin="8317,-2160" coordsize="10,20">
              <v:shape style="position:absolute;left:8317;top:-2160;width:10;height:20" coordorigin="8317,-2160" coordsize="10,20" path="m8317,-2141l8327,-2141,8327,-2160,8317,-2160,8317,-2141xe" filled="true" fillcolor="#000000" stroked="false">
                <v:path arrowok="t"/>
                <v:fill type="solid"/>
              </v:shape>
            </v:group>
            <v:group style="position:absolute;left:8317;top:-2141;width:10;height:20" coordorigin="8317,-2141" coordsize="10,20">
              <v:shape style="position:absolute;left:8317;top:-2141;width:10;height:20" coordorigin="8317,-2141" coordsize="10,20" path="m8317,-2122l8327,-2122,8327,-2141,8317,-2141,8317,-2122xe" filled="true" fillcolor="#000000" stroked="false">
                <v:path arrowok="t"/>
                <v:fill type="solid"/>
              </v:shape>
            </v:group>
            <v:group style="position:absolute;left:8317;top:-2122;width:10;height:20" coordorigin="8317,-2122" coordsize="10,20">
              <v:shape style="position:absolute;left:8317;top:-2122;width:10;height:20" coordorigin="8317,-2122" coordsize="10,20" path="m8317,-2103l8327,-2103,8327,-2122,8317,-2122,8317,-2103xe" filled="true" fillcolor="#000000" stroked="false">
                <v:path arrowok="t"/>
                <v:fill type="solid"/>
              </v:shape>
            </v:group>
            <v:group style="position:absolute;left:8317;top:-2103;width:10;height:20" coordorigin="8317,-2103" coordsize="10,20">
              <v:shape style="position:absolute;left:8317;top:-2103;width:10;height:20" coordorigin="8317,-2103" coordsize="10,20" path="m8317,-2083l8327,-2083,8327,-2103,8317,-2103,8317,-2083xe" filled="true" fillcolor="#000000" stroked="false">
                <v:path arrowok="t"/>
                <v:fill type="solid"/>
              </v:shape>
            </v:group>
            <v:group style="position:absolute;left:8317;top:-2083;width:10;height:20" coordorigin="8317,-2083" coordsize="10,20">
              <v:shape style="position:absolute;left:8317;top:-2083;width:10;height:20" coordorigin="8317,-2083" coordsize="10,20" path="m8317,-2064l8327,-2064,8327,-2083,8317,-2083,8317,-2064xe" filled="true" fillcolor="#000000" stroked="false">
                <v:path arrowok="t"/>
                <v:fill type="solid"/>
              </v:shape>
            </v:group>
            <v:group style="position:absolute;left:8317;top:-2064;width:10;height:20" coordorigin="8317,-2064" coordsize="10,20">
              <v:shape style="position:absolute;left:8317;top:-2064;width:10;height:20" coordorigin="8317,-2064" coordsize="10,20" path="m8317,-2045l8327,-2045,8327,-2064,8317,-2064,8317,-2045xe" filled="true" fillcolor="#000000" stroked="false">
                <v:path arrowok="t"/>
                <v:fill type="solid"/>
              </v:shape>
            </v:group>
            <v:group style="position:absolute;left:8317;top:-2045;width:10;height:20" coordorigin="8317,-2045" coordsize="10,20">
              <v:shape style="position:absolute;left:8317;top:-2045;width:10;height:20" coordorigin="8317,-2045" coordsize="10,20" path="m8317,-2026l8327,-2026,8327,-2045,8317,-2045,8317,-2026xe" filled="true" fillcolor="#000000" stroked="false">
                <v:path arrowok="t"/>
                <v:fill type="solid"/>
              </v:shape>
              <v:shape style="position:absolute;left:2328;top:-2122;width:1188;height:106" type="#_x0000_t75" stroked="false">
                <v:imagedata r:id="rId694" o:title=""/>
              </v:shape>
              <v:shape style="position:absolute;left:3492;top:-2026;width:2907;height:10" type="#_x0000_t75" stroked="false">
                <v:imagedata r:id="rId691" o:title=""/>
              </v:shape>
              <v:shape style="position:absolute;left:6395;top:-2026;width:1922;height:10" type="#_x0000_t75" stroked="false">
                <v:imagedata r:id="rId692" o:title=""/>
              </v:shape>
              <v:shape style="position:absolute;left:8313;top:-2026;width:1849;height:10" type="#_x0000_t75" stroked="false">
                <v:imagedata r:id="rId693" o:title=""/>
              </v:shape>
              <v:shape style="position:absolute;left:10156;top:-2026;width:718;height:10" type="#_x0000_t75" stroked="false">
                <v:imagedata r:id="rId282" o:title=""/>
              </v:shape>
            </v:group>
            <v:group style="position:absolute;left:4671;top:-2016;width:10;height:20" coordorigin="4671,-2016" coordsize="10,20">
              <v:shape style="position:absolute;left:4671;top:-2016;width:10;height:20" coordorigin="4671,-2016" coordsize="10,20" path="m4671,-1997l4681,-1997,4681,-2016,4671,-2016,4671,-1997xe" filled="true" fillcolor="#000000" stroked="false">
                <v:path arrowok="t"/>
                <v:fill type="solid"/>
              </v:shape>
            </v:group>
            <v:group style="position:absolute;left:4671;top:-1997;width:10;height:20" coordorigin="4671,-1997" coordsize="10,20">
              <v:shape style="position:absolute;left:4671;top:-1997;width:10;height:20" coordorigin="4671,-1997" coordsize="10,20" path="m4671,-1978l4681,-1978,4681,-1997,4671,-1997,4671,-1978xe" filled="true" fillcolor="#000000" stroked="false">
                <v:path arrowok="t"/>
                <v:fill type="solid"/>
              </v:shape>
            </v:group>
            <v:group style="position:absolute;left:4671;top:-1978;width:10;height:20" coordorigin="4671,-1978" coordsize="10,20">
              <v:shape style="position:absolute;left:4671;top:-1978;width:10;height:20" coordorigin="4671,-1978" coordsize="10,20" path="m4671,-1959l4681,-1959,4681,-1978,4671,-1978,4671,-1959xe" filled="true" fillcolor="#000000" stroked="false">
                <v:path arrowok="t"/>
                <v:fill type="solid"/>
              </v:shape>
            </v:group>
            <v:group style="position:absolute;left:4671;top:-1959;width:10;height:20" coordorigin="4671,-1959" coordsize="10,20">
              <v:shape style="position:absolute;left:4671;top:-1959;width:10;height:20" coordorigin="4671,-1959" coordsize="10,20" path="m4671,-1939l4681,-1939,4681,-1959,4671,-1959,4671,-1939xe" filled="true" fillcolor="#000000" stroked="false">
                <v:path arrowok="t"/>
                <v:fill type="solid"/>
              </v:shape>
            </v:group>
            <v:group style="position:absolute;left:4671;top:-1939;width:10;height:20" coordorigin="4671,-1939" coordsize="10,20">
              <v:shape style="position:absolute;left:4671;top:-1939;width:10;height:20" coordorigin="4671,-1939" coordsize="10,20" path="m4671,-1920l4681,-1920,4681,-1939,4671,-1939,4671,-1920xe" filled="true" fillcolor="#000000" stroked="false">
                <v:path arrowok="t"/>
                <v:fill type="solid"/>
              </v:shape>
            </v:group>
            <v:group style="position:absolute;left:4671;top:-1920;width:10;height:20" coordorigin="4671,-1920" coordsize="10,20">
              <v:shape style="position:absolute;left:4671;top:-1920;width:10;height:20" coordorigin="4671,-1920" coordsize="10,20" path="m4671,-1901l4681,-1901,4681,-1920,4671,-1920,4671,-1901xe" filled="true" fillcolor="#000000" stroked="false">
                <v:path arrowok="t"/>
                <v:fill type="solid"/>
              </v:shape>
            </v:group>
            <v:group style="position:absolute;left:4671;top:-1901;width:10;height:20" coordorigin="4671,-1901" coordsize="10,20">
              <v:shape style="position:absolute;left:4671;top:-1901;width:10;height:20" coordorigin="4671,-1901" coordsize="10,20" path="m4671,-1882l4681,-1882,4681,-1901,4671,-1901,4671,-1882xe" filled="true" fillcolor="#000000" stroked="false">
                <v:path arrowok="t"/>
                <v:fill type="solid"/>
              </v:shape>
            </v:group>
            <v:group style="position:absolute;left:4671;top:-1882;width:10;height:20" coordorigin="4671,-1882" coordsize="10,20">
              <v:shape style="position:absolute;left:4671;top:-1882;width:10;height:20" coordorigin="4671,-1882" coordsize="10,20" path="m4671,-1863l4681,-1863,4681,-1882,4671,-1882,4671,-1863xe" filled="true" fillcolor="#000000" stroked="false">
                <v:path arrowok="t"/>
                <v:fill type="solid"/>
              </v:shape>
            </v:group>
            <v:group style="position:absolute;left:4671;top:-1863;width:10;height:20" coordorigin="4671,-1863" coordsize="10,20">
              <v:shape style="position:absolute;left:4671;top:-1863;width:10;height:20" coordorigin="4671,-1863" coordsize="10,20" path="m4671,-1843l4681,-1843,4681,-1863,4671,-1863,4671,-1843xe" filled="true" fillcolor="#000000" stroked="false">
                <v:path arrowok="t"/>
                <v:fill type="solid"/>
              </v:shape>
            </v:group>
            <v:group style="position:absolute;left:4671;top:-1843;width:10;height:20" coordorigin="4671,-1843" coordsize="10,20">
              <v:shape style="position:absolute;left:4671;top:-1843;width:10;height:20" coordorigin="4671,-1843" coordsize="10,20" path="m4671,-1824l4681,-1824,4681,-1843,4671,-1843,4671,-1824xe" filled="true" fillcolor="#000000" stroked="false">
                <v:path arrowok="t"/>
                <v:fill type="solid"/>
              </v:shape>
            </v:group>
            <v:group style="position:absolute;left:4671;top:-1824;width:10;height:20" coordorigin="4671,-1824" coordsize="10,20">
              <v:shape style="position:absolute;left:4671;top:-1824;width:10;height:20" coordorigin="4671,-1824" coordsize="10,20" path="m4671,-1805l4681,-1805,4681,-1824,4671,-1824,4671,-1805xe" filled="true" fillcolor="#000000" stroked="false">
                <v:path arrowok="t"/>
                <v:fill type="solid"/>
              </v:shape>
            </v:group>
            <v:group style="position:absolute;left:4671;top:-1805;width:10;height:20" coordorigin="4671,-1805" coordsize="10,20">
              <v:shape style="position:absolute;left:4671;top:-1805;width:10;height:20" coordorigin="4671,-1805" coordsize="10,20" path="m4671,-1786l4681,-1786,4681,-1805,4671,-1805,4671,-1786xe" filled="true" fillcolor="#000000" stroked="false">
                <v:path arrowok="t"/>
                <v:fill type="solid"/>
              </v:shape>
            </v:group>
            <v:group style="position:absolute;left:4671;top:-1786;width:10;height:20" coordorigin="4671,-1786" coordsize="10,20">
              <v:shape style="position:absolute;left:4671;top:-1786;width:10;height:20" coordorigin="4671,-1786" coordsize="10,20" path="m4671,-1767l4681,-1767,4681,-1786,4671,-1786,4671,-1767xe" filled="true" fillcolor="#000000" stroked="false">
                <v:path arrowok="t"/>
                <v:fill type="solid"/>
              </v:shape>
            </v:group>
            <v:group style="position:absolute;left:4671;top:-1767;width:10;height:20" coordorigin="4671,-1767" coordsize="10,20">
              <v:shape style="position:absolute;left:4671;top:-1767;width:10;height:20" coordorigin="4671,-1767" coordsize="10,20" path="m4671,-1747l4681,-1747,4681,-1767,4671,-1767,4671,-1747xe" filled="true" fillcolor="#000000" stroked="false">
                <v:path arrowok="t"/>
                <v:fill type="solid"/>
              </v:shape>
            </v:group>
            <v:group style="position:absolute;left:4671;top:-1747;width:10;height:20" coordorigin="4671,-1747" coordsize="10,20">
              <v:shape style="position:absolute;left:4671;top:-1747;width:10;height:20" coordorigin="4671,-1747" coordsize="10,20" path="m4671,-1728l4681,-1728,4681,-1747,4671,-1747,4671,-1728xe" filled="true" fillcolor="#000000" stroked="false">
                <v:path arrowok="t"/>
                <v:fill type="solid"/>
              </v:shape>
            </v:group>
            <v:group style="position:absolute;left:4671;top:-1728;width:10;height:20" coordorigin="4671,-1728" coordsize="10,20">
              <v:shape style="position:absolute;left:4671;top:-1728;width:10;height:20" coordorigin="4671,-1728" coordsize="10,20" path="m4671,-1709l4681,-1709,4681,-1728,4671,-1728,4671,-1709xe" filled="true" fillcolor="#000000" stroked="false">
                <v:path arrowok="t"/>
                <v:fill type="solid"/>
              </v:shape>
            </v:group>
            <v:group style="position:absolute;left:4671;top:-1709;width:10;height:20" coordorigin="4671,-1709" coordsize="10,20">
              <v:shape style="position:absolute;left:4671;top:-1709;width:10;height:20" coordorigin="4671,-1709" coordsize="10,20" path="m4671,-1690l4681,-1690,4681,-1709,4671,-1709,4671,-1690xe" filled="true" fillcolor="#000000" stroked="false">
                <v:path arrowok="t"/>
                <v:fill type="solid"/>
              </v:shape>
            </v:group>
            <v:group style="position:absolute;left:4671;top:-1690;width:10;height:20" coordorigin="4671,-1690" coordsize="10,20">
              <v:shape style="position:absolute;left:4671;top:-1690;width:10;height:20" coordorigin="4671,-1690" coordsize="10,20" path="m4671,-1671l4681,-1671,4681,-1690,4671,-1690,4671,-1671xe" filled="true" fillcolor="#000000" stroked="false">
                <v:path arrowok="t"/>
                <v:fill type="solid"/>
              </v:shape>
            </v:group>
            <v:group style="position:absolute;left:4671;top:-1671;width:10;height:20" coordorigin="4671,-1671" coordsize="10,20">
              <v:shape style="position:absolute;left:4671;top:-1671;width:10;height:20" coordorigin="4671,-1671" coordsize="10,20" path="m4671,-1651l4681,-1651,4681,-1671,4671,-1671,4671,-1651xe" filled="true" fillcolor="#000000" stroked="false">
                <v:path arrowok="t"/>
                <v:fill type="solid"/>
              </v:shape>
            </v:group>
            <v:group style="position:absolute;left:4671;top:-1647;width:10;height:2" coordorigin="4671,-1647" coordsize="10,2">
              <v:shape style="position:absolute;left:4671;top:-1647;width:10;height:2" coordorigin="4671,-1647" coordsize="10,0" path="m4671,-1647l4681,-1647e" filled="false" stroked="true" strokeweight=".47998pt" strokecolor="#000000">
                <v:path arrowok="t"/>
              </v:shape>
            </v:group>
            <v:group style="position:absolute;left:8317;top:-2016;width:10;height:20" coordorigin="8317,-2016" coordsize="10,20">
              <v:shape style="position:absolute;left:8317;top:-2016;width:10;height:20" coordorigin="8317,-2016" coordsize="10,20" path="m8317,-1997l8327,-1997,8327,-2016,8317,-2016,8317,-1997xe" filled="true" fillcolor="#000000" stroked="false">
                <v:path arrowok="t"/>
                <v:fill type="solid"/>
              </v:shape>
            </v:group>
            <v:group style="position:absolute;left:8317;top:-1997;width:10;height:20" coordorigin="8317,-1997" coordsize="10,20">
              <v:shape style="position:absolute;left:8317;top:-1997;width:10;height:20" coordorigin="8317,-1997" coordsize="10,20" path="m8317,-1978l8327,-1978,8327,-1997,8317,-1997,8317,-1978xe" filled="true" fillcolor="#000000" stroked="false">
                <v:path arrowok="t"/>
                <v:fill type="solid"/>
              </v:shape>
            </v:group>
            <v:group style="position:absolute;left:8317;top:-1978;width:10;height:20" coordorigin="8317,-1978" coordsize="10,20">
              <v:shape style="position:absolute;left:8317;top:-1978;width:10;height:20" coordorigin="8317,-1978" coordsize="10,20" path="m8317,-1959l8327,-1959,8327,-1978,8317,-1978,8317,-1959xe" filled="true" fillcolor="#000000" stroked="false">
                <v:path arrowok="t"/>
                <v:fill type="solid"/>
              </v:shape>
            </v:group>
            <v:group style="position:absolute;left:8317;top:-1959;width:10;height:20" coordorigin="8317,-1959" coordsize="10,20">
              <v:shape style="position:absolute;left:8317;top:-1959;width:10;height:20" coordorigin="8317,-1959" coordsize="10,20" path="m8317,-1939l8327,-1939,8327,-1959,8317,-1959,8317,-1939xe" filled="true" fillcolor="#000000" stroked="false">
                <v:path arrowok="t"/>
                <v:fill type="solid"/>
              </v:shape>
            </v:group>
            <v:group style="position:absolute;left:8317;top:-1939;width:10;height:20" coordorigin="8317,-1939" coordsize="10,20">
              <v:shape style="position:absolute;left:8317;top:-1939;width:10;height:20" coordorigin="8317,-1939" coordsize="10,20" path="m8317,-1920l8327,-1920,8327,-1939,8317,-1939,8317,-1920xe" filled="true" fillcolor="#000000" stroked="false">
                <v:path arrowok="t"/>
                <v:fill type="solid"/>
              </v:shape>
            </v:group>
            <v:group style="position:absolute;left:8317;top:-1920;width:10;height:20" coordorigin="8317,-1920" coordsize="10,20">
              <v:shape style="position:absolute;left:8317;top:-1920;width:10;height:20" coordorigin="8317,-1920" coordsize="10,20" path="m8317,-1901l8327,-1901,8327,-1920,8317,-1920,8317,-1901xe" filled="true" fillcolor="#000000" stroked="false">
                <v:path arrowok="t"/>
                <v:fill type="solid"/>
              </v:shape>
            </v:group>
            <v:group style="position:absolute;left:8317;top:-1901;width:10;height:20" coordorigin="8317,-1901" coordsize="10,20">
              <v:shape style="position:absolute;left:8317;top:-1901;width:10;height:20" coordorigin="8317,-1901" coordsize="10,20" path="m8317,-1882l8327,-1882,8327,-1901,8317,-1901,8317,-1882xe" filled="true" fillcolor="#000000" stroked="false">
                <v:path arrowok="t"/>
                <v:fill type="solid"/>
              </v:shape>
            </v:group>
            <v:group style="position:absolute;left:8317;top:-1882;width:10;height:20" coordorigin="8317,-1882" coordsize="10,20">
              <v:shape style="position:absolute;left:8317;top:-1882;width:10;height:20" coordorigin="8317,-1882" coordsize="10,20" path="m8317,-1863l8327,-1863,8327,-1882,8317,-1882,8317,-1863xe" filled="true" fillcolor="#000000" stroked="false">
                <v:path arrowok="t"/>
                <v:fill type="solid"/>
              </v:shape>
            </v:group>
            <v:group style="position:absolute;left:8317;top:-1863;width:10;height:20" coordorigin="8317,-1863" coordsize="10,20">
              <v:shape style="position:absolute;left:8317;top:-1863;width:10;height:20" coordorigin="8317,-1863" coordsize="10,20" path="m8317,-1843l8327,-1843,8327,-1863,8317,-1863,8317,-1843xe" filled="true" fillcolor="#000000" stroked="false">
                <v:path arrowok="t"/>
                <v:fill type="solid"/>
              </v:shape>
            </v:group>
            <v:group style="position:absolute;left:8317;top:-1843;width:10;height:20" coordorigin="8317,-1843" coordsize="10,20">
              <v:shape style="position:absolute;left:8317;top:-1843;width:10;height:20" coordorigin="8317,-1843" coordsize="10,20" path="m8317,-1824l8327,-1824,8327,-1843,8317,-1843,8317,-1824xe" filled="true" fillcolor="#000000" stroked="false">
                <v:path arrowok="t"/>
                <v:fill type="solid"/>
              </v:shape>
            </v:group>
            <v:group style="position:absolute;left:8317;top:-1824;width:10;height:20" coordorigin="8317,-1824" coordsize="10,20">
              <v:shape style="position:absolute;left:8317;top:-1824;width:10;height:20" coordorigin="8317,-1824" coordsize="10,20" path="m8317,-1805l8327,-1805,8327,-1824,8317,-1824,8317,-1805xe" filled="true" fillcolor="#000000" stroked="false">
                <v:path arrowok="t"/>
                <v:fill type="solid"/>
              </v:shape>
            </v:group>
            <v:group style="position:absolute;left:8317;top:-1805;width:10;height:20" coordorigin="8317,-1805" coordsize="10,20">
              <v:shape style="position:absolute;left:8317;top:-1805;width:10;height:20" coordorigin="8317,-1805" coordsize="10,20" path="m8317,-1786l8327,-1786,8327,-1805,8317,-1805,8317,-1786xe" filled="true" fillcolor="#000000" stroked="false">
                <v:path arrowok="t"/>
                <v:fill type="solid"/>
              </v:shape>
            </v:group>
            <v:group style="position:absolute;left:8317;top:-1786;width:10;height:20" coordorigin="8317,-1786" coordsize="10,20">
              <v:shape style="position:absolute;left:8317;top:-1786;width:10;height:20" coordorigin="8317,-1786" coordsize="10,20" path="m8317,-1767l8327,-1767,8327,-1786,8317,-1786,8317,-1767xe" filled="true" fillcolor="#000000" stroked="false">
                <v:path arrowok="t"/>
                <v:fill type="solid"/>
              </v:shape>
            </v:group>
            <v:group style="position:absolute;left:8317;top:-1767;width:10;height:20" coordorigin="8317,-1767" coordsize="10,20">
              <v:shape style="position:absolute;left:8317;top:-1767;width:10;height:20" coordorigin="8317,-1767" coordsize="10,20" path="m8317,-1747l8327,-1747,8327,-1767,8317,-1767,8317,-1747xe" filled="true" fillcolor="#000000" stroked="false">
                <v:path arrowok="t"/>
                <v:fill type="solid"/>
              </v:shape>
            </v:group>
            <v:group style="position:absolute;left:8317;top:-1747;width:10;height:20" coordorigin="8317,-1747" coordsize="10,20">
              <v:shape style="position:absolute;left:8317;top:-1747;width:10;height:20" coordorigin="8317,-1747" coordsize="10,20" path="m8317,-1728l8327,-1728,8327,-1747,8317,-1747,8317,-1728xe" filled="true" fillcolor="#000000" stroked="false">
                <v:path arrowok="t"/>
                <v:fill type="solid"/>
              </v:shape>
            </v:group>
            <v:group style="position:absolute;left:8317;top:-1728;width:10;height:20" coordorigin="8317,-1728" coordsize="10,20">
              <v:shape style="position:absolute;left:8317;top:-1728;width:10;height:20" coordorigin="8317,-1728" coordsize="10,20" path="m8317,-1709l8327,-1709,8327,-1728,8317,-1728,8317,-1709xe" filled="true" fillcolor="#000000" stroked="false">
                <v:path arrowok="t"/>
                <v:fill type="solid"/>
              </v:shape>
            </v:group>
            <v:group style="position:absolute;left:8317;top:-1709;width:10;height:20" coordorigin="8317,-1709" coordsize="10,20">
              <v:shape style="position:absolute;left:8317;top:-1709;width:10;height:20" coordorigin="8317,-1709" coordsize="10,20" path="m8317,-1690l8327,-1690,8327,-1709,8317,-1709,8317,-1690xe" filled="true" fillcolor="#000000" stroked="false">
                <v:path arrowok="t"/>
                <v:fill type="solid"/>
              </v:shape>
            </v:group>
            <v:group style="position:absolute;left:8317;top:-1690;width:10;height:20" coordorigin="8317,-1690" coordsize="10,20">
              <v:shape style="position:absolute;left:8317;top:-1690;width:10;height:20" coordorigin="8317,-1690" coordsize="10,20" path="m8317,-1671l8327,-1671,8327,-1690,8317,-1690,8317,-1671xe" filled="true" fillcolor="#000000" stroked="false">
                <v:path arrowok="t"/>
                <v:fill type="solid"/>
              </v:shape>
            </v:group>
            <v:group style="position:absolute;left:8317;top:-1671;width:10;height:20" coordorigin="8317,-1671" coordsize="10,20">
              <v:shape style="position:absolute;left:8317;top:-1671;width:10;height:20" coordorigin="8317,-1671" coordsize="10,20" path="m8317,-1651l8327,-1651,8327,-1671,8317,-1671,8317,-1651xe" filled="true" fillcolor="#000000" stroked="false">
                <v:path arrowok="t"/>
                <v:fill type="solid"/>
              </v:shape>
            </v:group>
            <v:group style="position:absolute;left:8317;top:-1647;width:10;height:2" coordorigin="8317,-1647" coordsize="10,2">
              <v:shape style="position:absolute;left:8317;top:-1647;width:10;height:2" coordorigin="8317,-1647" coordsize="10,0" path="m8317,-1647l8327,-1647e" filled="false" stroked="true" strokeweight=".47998pt" strokecolor="#000000">
                <v:path arrowok="t"/>
              </v:shape>
              <v:shape style="position:absolute;left:2328;top:-1642;width:1169;height:10" type="#_x0000_t75" stroked="false">
                <v:imagedata r:id="rId690" o:title=""/>
              </v:shape>
              <v:shape style="position:absolute;left:3492;top:-1642;width:2907;height:10" type="#_x0000_t75" stroked="false">
                <v:imagedata r:id="rId695" o:title=""/>
              </v:shape>
              <v:shape style="position:absolute;left:6395;top:-1642;width:1922;height:10" type="#_x0000_t75" stroked="false">
                <v:imagedata r:id="rId687" o:title=""/>
              </v:shape>
              <v:shape style="position:absolute;left:8313;top:-1642;width:1849;height:10" type="#_x0000_t75" stroked="false">
                <v:imagedata r:id="rId688" o:title=""/>
              </v:shape>
              <v:shape style="position:absolute;left:10156;top:-1642;width:718;height:10" type="#_x0000_t75" stroked="false">
                <v:imagedata r:id="rId689" o:title=""/>
              </v:shape>
            </v:group>
            <v:group style="position:absolute;left:4671;top:-1632;width:10;height:20" coordorigin="4671,-1632" coordsize="10,20">
              <v:shape style="position:absolute;left:4671;top:-1632;width:10;height:20" coordorigin="4671,-1632" coordsize="10,20" path="m4671,-1613l4681,-1613,4681,-1632,4671,-1632,4671,-1613xe" filled="true" fillcolor="#000000" stroked="false">
                <v:path arrowok="t"/>
                <v:fill type="solid"/>
              </v:shape>
            </v:group>
            <v:group style="position:absolute;left:4671;top:-1613;width:10;height:20" coordorigin="4671,-1613" coordsize="10,20">
              <v:shape style="position:absolute;left:4671;top:-1613;width:10;height:20" coordorigin="4671,-1613" coordsize="10,20" path="m4671,-1594l4681,-1594,4681,-1613,4671,-1613,4671,-1594xe" filled="true" fillcolor="#000000" stroked="false">
                <v:path arrowok="t"/>
                <v:fill type="solid"/>
              </v:shape>
            </v:group>
            <v:group style="position:absolute;left:4671;top:-1594;width:10;height:20" coordorigin="4671,-1594" coordsize="10,20">
              <v:shape style="position:absolute;left:4671;top:-1594;width:10;height:20" coordorigin="4671,-1594" coordsize="10,20" path="m4671,-1575l4681,-1575,4681,-1594,4671,-1594,4671,-1575xe" filled="true" fillcolor="#000000" stroked="false">
                <v:path arrowok="t"/>
                <v:fill type="solid"/>
              </v:shape>
            </v:group>
            <v:group style="position:absolute;left:4671;top:-1575;width:10;height:20" coordorigin="4671,-1575" coordsize="10,20">
              <v:shape style="position:absolute;left:4671;top:-1575;width:10;height:20" coordorigin="4671,-1575" coordsize="10,20" path="m4671,-1555l4681,-1555,4681,-1575,4671,-1575,4671,-1555xe" filled="true" fillcolor="#000000" stroked="false">
                <v:path arrowok="t"/>
                <v:fill type="solid"/>
              </v:shape>
            </v:group>
            <v:group style="position:absolute;left:4671;top:-1555;width:10;height:20" coordorigin="4671,-1555" coordsize="10,20">
              <v:shape style="position:absolute;left:4671;top:-1555;width:10;height:20" coordorigin="4671,-1555" coordsize="10,20" path="m4671,-1536l4681,-1536,4681,-1555,4671,-1555,4671,-1536xe" filled="true" fillcolor="#000000" stroked="false">
                <v:path arrowok="t"/>
                <v:fill type="solid"/>
              </v:shape>
            </v:group>
            <v:group style="position:absolute;left:4671;top:-1536;width:10;height:20" coordorigin="4671,-1536" coordsize="10,20">
              <v:shape style="position:absolute;left:4671;top:-1536;width:10;height:20" coordorigin="4671,-1536" coordsize="10,20" path="m4671,-1517l4681,-1517,4681,-1536,4671,-1536,4671,-1517xe" filled="true" fillcolor="#000000" stroked="false">
                <v:path arrowok="t"/>
                <v:fill type="solid"/>
              </v:shape>
            </v:group>
            <v:group style="position:absolute;left:4671;top:-1517;width:10;height:20" coordorigin="4671,-1517" coordsize="10,20">
              <v:shape style="position:absolute;left:4671;top:-1517;width:10;height:20" coordorigin="4671,-1517" coordsize="10,20" path="m4671,-1498l4681,-1498,4681,-1517,4671,-1517,4671,-1498xe" filled="true" fillcolor="#000000" stroked="false">
                <v:path arrowok="t"/>
                <v:fill type="solid"/>
              </v:shape>
            </v:group>
            <v:group style="position:absolute;left:4671;top:-1498;width:10;height:20" coordorigin="4671,-1498" coordsize="10,20">
              <v:shape style="position:absolute;left:4671;top:-1498;width:10;height:20" coordorigin="4671,-1498" coordsize="10,20" path="m4671,-1479l4681,-1479,4681,-1498,4671,-1498,4671,-1479xe" filled="true" fillcolor="#000000" stroked="false">
                <v:path arrowok="t"/>
                <v:fill type="solid"/>
              </v:shape>
            </v:group>
            <v:group style="position:absolute;left:4671;top:-1479;width:10;height:20" coordorigin="4671,-1479" coordsize="10,20">
              <v:shape style="position:absolute;left:4671;top:-1479;width:10;height:20" coordorigin="4671,-1479" coordsize="10,20" path="m4671,-1459l4681,-1459,4681,-1479,4671,-1479,4671,-1459xe" filled="true" fillcolor="#000000" stroked="false">
                <v:path arrowok="t"/>
                <v:fill type="solid"/>
              </v:shape>
            </v:group>
            <v:group style="position:absolute;left:4671;top:-1459;width:10;height:20" coordorigin="4671,-1459" coordsize="10,20">
              <v:shape style="position:absolute;left:4671;top:-1459;width:10;height:20" coordorigin="4671,-1459" coordsize="10,20" path="m4671,-1440l4681,-1440,4681,-1459,4671,-1459,4671,-1440xe" filled="true" fillcolor="#000000" stroked="false">
                <v:path arrowok="t"/>
                <v:fill type="solid"/>
              </v:shape>
            </v:group>
            <v:group style="position:absolute;left:4671;top:-1440;width:10;height:20" coordorigin="4671,-1440" coordsize="10,20">
              <v:shape style="position:absolute;left:4671;top:-1440;width:10;height:20" coordorigin="4671,-1440" coordsize="10,20" path="m4671,-1421l4681,-1421,4681,-1440,4671,-1440,4671,-1421xe" filled="true" fillcolor="#000000" stroked="false">
                <v:path arrowok="t"/>
                <v:fill type="solid"/>
              </v:shape>
            </v:group>
            <v:group style="position:absolute;left:4671;top:-1421;width:10;height:20" coordorigin="4671,-1421" coordsize="10,20">
              <v:shape style="position:absolute;left:4671;top:-1421;width:10;height:20" coordorigin="4671,-1421" coordsize="10,20" path="m4671,-1402l4681,-1402,4681,-1421,4671,-1421,4671,-1402xe" filled="true" fillcolor="#000000" stroked="false">
                <v:path arrowok="t"/>
                <v:fill type="solid"/>
              </v:shape>
            </v:group>
            <v:group style="position:absolute;left:4671;top:-1402;width:10;height:20" coordorigin="4671,-1402" coordsize="10,20">
              <v:shape style="position:absolute;left:4671;top:-1402;width:10;height:20" coordorigin="4671,-1402" coordsize="10,20" path="m4671,-1383l4681,-1383,4681,-1402,4671,-1402,4671,-1383xe" filled="true" fillcolor="#000000" stroked="false">
                <v:path arrowok="t"/>
                <v:fill type="solid"/>
              </v:shape>
            </v:group>
            <v:group style="position:absolute;left:4671;top:-1383;width:10;height:20" coordorigin="4671,-1383" coordsize="10,20">
              <v:shape style="position:absolute;left:4671;top:-1383;width:10;height:20" coordorigin="4671,-1383" coordsize="10,20" path="m4671,-1363l4681,-1363,4681,-1383,4671,-1383,4671,-1363xe" filled="true" fillcolor="#000000" stroked="false">
                <v:path arrowok="t"/>
                <v:fill type="solid"/>
              </v:shape>
            </v:group>
            <v:group style="position:absolute;left:4671;top:-1363;width:10;height:20" coordorigin="4671,-1363" coordsize="10,20">
              <v:shape style="position:absolute;left:4671;top:-1363;width:10;height:20" coordorigin="4671,-1363" coordsize="10,20" path="m4671,-1344l4681,-1344,4681,-1363,4671,-1363,4671,-1344xe" filled="true" fillcolor="#000000" stroked="false">
                <v:path arrowok="t"/>
                <v:fill type="solid"/>
              </v:shape>
            </v:group>
            <v:group style="position:absolute;left:4671;top:-1344;width:10;height:20" coordorigin="4671,-1344" coordsize="10,20">
              <v:shape style="position:absolute;left:4671;top:-1344;width:10;height:20" coordorigin="4671,-1344" coordsize="10,20" path="m4671,-1324l4681,-1324,4681,-1344,4671,-1344,4671,-1324xe" filled="true" fillcolor="#000000" stroked="false">
                <v:path arrowok="t"/>
                <v:fill type="solid"/>
              </v:shape>
            </v:group>
            <v:group style="position:absolute;left:4671;top:-1324;width:10;height:20" coordorigin="4671,-1324" coordsize="10,20">
              <v:shape style="position:absolute;left:4671;top:-1324;width:10;height:20" coordorigin="4671,-1324" coordsize="10,20" path="m4671,-1305l4681,-1305,4681,-1324,4671,-1324,4671,-1305xe" filled="true" fillcolor="#000000" stroked="false">
                <v:path arrowok="t"/>
                <v:fill type="solid"/>
              </v:shape>
            </v:group>
            <v:group style="position:absolute;left:4671;top:-1305;width:10;height:20" coordorigin="4671,-1305" coordsize="10,20">
              <v:shape style="position:absolute;left:4671;top:-1305;width:10;height:20" coordorigin="4671,-1305" coordsize="10,20" path="m4671,-1286l4681,-1286,4681,-1305,4671,-1305,4671,-1286xe" filled="true" fillcolor="#000000" stroked="false">
                <v:path arrowok="t"/>
                <v:fill type="solid"/>
              </v:shape>
            </v:group>
            <v:group style="position:absolute;left:4671;top:-1286;width:10;height:20" coordorigin="4671,-1286" coordsize="10,20">
              <v:shape style="position:absolute;left:4671;top:-1286;width:10;height:20" coordorigin="4671,-1286" coordsize="10,20" path="m4671,-1267l4681,-1267,4681,-1286,4671,-1286,4671,-1267xe" filled="true" fillcolor="#000000" stroked="false">
                <v:path arrowok="t"/>
                <v:fill type="solid"/>
              </v:shape>
            </v:group>
            <v:group style="position:absolute;left:4671;top:-1262;width:10;height:2" coordorigin="4671,-1262" coordsize="10,2">
              <v:shape style="position:absolute;left:4671;top:-1262;width:10;height:2" coordorigin="4671,-1262" coordsize="10,0" path="m4671,-1262l4681,-1262e" filled="false" stroked="true" strokeweight=".47998pt" strokecolor="#000000">
                <v:path arrowok="t"/>
              </v:shape>
            </v:group>
            <v:group style="position:absolute;left:8317;top:-1632;width:10;height:20" coordorigin="8317,-1632" coordsize="10,20">
              <v:shape style="position:absolute;left:8317;top:-1632;width:10;height:20" coordorigin="8317,-1632" coordsize="10,20" path="m8317,-1613l8327,-1613,8327,-1632,8317,-1632,8317,-1613xe" filled="true" fillcolor="#000000" stroked="false">
                <v:path arrowok="t"/>
                <v:fill type="solid"/>
              </v:shape>
            </v:group>
            <v:group style="position:absolute;left:8317;top:-1613;width:10;height:20" coordorigin="8317,-1613" coordsize="10,20">
              <v:shape style="position:absolute;left:8317;top:-1613;width:10;height:20" coordorigin="8317,-1613" coordsize="10,20" path="m8317,-1594l8327,-1594,8327,-1613,8317,-1613,8317,-1594xe" filled="true" fillcolor="#000000" stroked="false">
                <v:path arrowok="t"/>
                <v:fill type="solid"/>
              </v:shape>
            </v:group>
            <v:group style="position:absolute;left:8317;top:-1594;width:10;height:20" coordorigin="8317,-1594" coordsize="10,20">
              <v:shape style="position:absolute;left:8317;top:-1594;width:10;height:20" coordorigin="8317,-1594" coordsize="10,20" path="m8317,-1575l8327,-1575,8327,-1594,8317,-1594,8317,-1575xe" filled="true" fillcolor="#000000" stroked="false">
                <v:path arrowok="t"/>
                <v:fill type="solid"/>
              </v:shape>
            </v:group>
            <v:group style="position:absolute;left:8317;top:-1575;width:10;height:20" coordorigin="8317,-1575" coordsize="10,20">
              <v:shape style="position:absolute;left:8317;top:-1575;width:10;height:20" coordorigin="8317,-1575" coordsize="10,20" path="m8317,-1555l8327,-1555,8327,-1575,8317,-1575,8317,-1555xe" filled="true" fillcolor="#000000" stroked="false">
                <v:path arrowok="t"/>
                <v:fill type="solid"/>
              </v:shape>
            </v:group>
            <v:group style="position:absolute;left:8317;top:-1555;width:10;height:20" coordorigin="8317,-1555" coordsize="10,20">
              <v:shape style="position:absolute;left:8317;top:-1555;width:10;height:20" coordorigin="8317,-1555" coordsize="10,20" path="m8317,-1536l8327,-1536,8327,-1555,8317,-1555,8317,-1536xe" filled="true" fillcolor="#000000" stroked="false">
                <v:path arrowok="t"/>
                <v:fill type="solid"/>
              </v:shape>
            </v:group>
            <v:group style="position:absolute;left:8317;top:-1536;width:10;height:20" coordorigin="8317,-1536" coordsize="10,20">
              <v:shape style="position:absolute;left:8317;top:-1536;width:10;height:20" coordorigin="8317,-1536" coordsize="10,20" path="m8317,-1517l8327,-1517,8327,-1536,8317,-1536,8317,-1517xe" filled="true" fillcolor="#000000" stroked="false">
                <v:path arrowok="t"/>
                <v:fill type="solid"/>
              </v:shape>
            </v:group>
            <v:group style="position:absolute;left:8317;top:-1517;width:10;height:20" coordorigin="8317,-1517" coordsize="10,20">
              <v:shape style="position:absolute;left:8317;top:-1517;width:10;height:20" coordorigin="8317,-1517" coordsize="10,20" path="m8317,-1498l8327,-1498,8327,-1517,8317,-1517,8317,-1498xe" filled="true" fillcolor="#000000" stroked="false">
                <v:path arrowok="t"/>
                <v:fill type="solid"/>
              </v:shape>
            </v:group>
            <v:group style="position:absolute;left:8317;top:-1498;width:10;height:20" coordorigin="8317,-1498" coordsize="10,20">
              <v:shape style="position:absolute;left:8317;top:-1498;width:10;height:20" coordorigin="8317,-1498" coordsize="10,20" path="m8317,-1479l8327,-1479,8327,-1498,8317,-1498,8317,-1479xe" filled="true" fillcolor="#000000" stroked="false">
                <v:path arrowok="t"/>
                <v:fill type="solid"/>
              </v:shape>
            </v:group>
            <v:group style="position:absolute;left:8317;top:-1479;width:10;height:20" coordorigin="8317,-1479" coordsize="10,20">
              <v:shape style="position:absolute;left:8317;top:-1479;width:10;height:20" coordorigin="8317,-1479" coordsize="10,20" path="m8317,-1459l8327,-1459,8327,-1479,8317,-1479,8317,-1459xe" filled="true" fillcolor="#000000" stroked="false">
                <v:path arrowok="t"/>
                <v:fill type="solid"/>
              </v:shape>
            </v:group>
            <v:group style="position:absolute;left:8317;top:-1459;width:10;height:20" coordorigin="8317,-1459" coordsize="10,20">
              <v:shape style="position:absolute;left:8317;top:-1459;width:10;height:20" coordorigin="8317,-1459" coordsize="10,20" path="m8317,-1440l8327,-1440,8327,-1459,8317,-1459,8317,-1440xe" filled="true" fillcolor="#000000" stroked="false">
                <v:path arrowok="t"/>
                <v:fill type="solid"/>
              </v:shape>
            </v:group>
            <v:group style="position:absolute;left:8317;top:-1440;width:10;height:20" coordorigin="8317,-1440" coordsize="10,20">
              <v:shape style="position:absolute;left:8317;top:-1440;width:10;height:20" coordorigin="8317,-1440" coordsize="10,20" path="m8317,-1421l8327,-1421,8327,-1440,8317,-1440,8317,-1421xe" filled="true" fillcolor="#000000" stroked="false">
                <v:path arrowok="t"/>
                <v:fill type="solid"/>
              </v:shape>
            </v:group>
            <v:group style="position:absolute;left:8317;top:-1421;width:10;height:20" coordorigin="8317,-1421" coordsize="10,20">
              <v:shape style="position:absolute;left:8317;top:-1421;width:10;height:20" coordorigin="8317,-1421" coordsize="10,20" path="m8317,-1402l8327,-1402,8327,-1421,8317,-1421,8317,-1402xe" filled="true" fillcolor="#000000" stroked="false">
                <v:path arrowok="t"/>
                <v:fill type="solid"/>
              </v:shape>
            </v:group>
            <v:group style="position:absolute;left:8317;top:-1402;width:10;height:20" coordorigin="8317,-1402" coordsize="10,20">
              <v:shape style="position:absolute;left:8317;top:-1402;width:10;height:20" coordorigin="8317,-1402" coordsize="10,20" path="m8317,-1383l8327,-1383,8327,-1402,8317,-1402,8317,-1383xe" filled="true" fillcolor="#000000" stroked="false">
                <v:path arrowok="t"/>
                <v:fill type="solid"/>
              </v:shape>
            </v:group>
            <v:group style="position:absolute;left:8317;top:-1383;width:10;height:20" coordorigin="8317,-1383" coordsize="10,20">
              <v:shape style="position:absolute;left:8317;top:-1383;width:10;height:20" coordorigin="8317,-1383" coordsize="10,20" path="m8317,-1363l8327,-1363,8327,-1383,8317,-1383,8317,-1363xe" filled="true" fillcolor="#000000" stroked="false">
                <v:path arrowok="t"/>
                <v:fill type="solid"/>
              </v:shape>
            </v:group>
            <v:group style="position:absolute;left:8317;top:-1363;width:10;height:20" coordorigin="8317,-1363" coordsize="10,20">
              <v:shape style="position:absolute;left:8317;top:-1363;width:10;height:20" coordorigin="8317,-1363" coordsize="10,20" path="m8317,-1344l8327,-1344,8327,-1363,8317,-1363,8317,-1344xe" filled="true" fillcolor="#000000" stroked="false">
                <v:path arrowok="t"/>
                <v:fill type="solid"/>
              </v:shape>
            </v:group>
            <v:group style="position:absolute;left:8317;top:-1344;width:10;height:20" coordorigin="8317,-1344" coordsize="10,20">
              <v:shape style="position:absolute;left:8317;top:-1344;width:10;height:20" coordorigin="8317,-1344" coordsize="10,20" path="m8317,-1324l8327,-1324,8327,-1344,8317,-1344,8317,-1324xe" filled="true" fillcolor="#000000" stroked="false">
                <v:path arrowok="t"/>
                <v:fill type="solid"/>
              </v:shape>
            </v:group>
            <v:group style="position:absolute;left:8317;top:-1324;width:10;height:20" coordorigin="8317,-1324" coordsize="10,20">
              <v:shape style="position:absolute;left:8317;top:-1324;width:10;height:20" coordorigin="8317,-1324" coordsize="10,20" path="m8317,-1305l8327,-1305,8327,-1324,8317,-1324,8317,-1305xe" filled="true" fillcolor="#000000" stroked="false">
                <v:path arrowok="t"/>
                <v:fill type="solid"/>
              </v:shape>
            </v:group>
            <v:group style="position:absolute;left:8317;top:-1305;width:10;height:20" coordorigin="8317,-1305" coordsize="10,20">
              <v:shape style="position:absolute;left:8317;top:-1305;width:10;height:20" coordorigin="8317,-1305" coordsize="10,20" path="m8317,-1286l8327,-1286,8327,-1305,8317,-1305,8317,-1286xe" filled="true" fillcolor="#000000" stroked="false">
                <v:path arrowok="t"/>
                <v:fill type="solid"/>
              </v:shape>
            </v:group>
            <v:group style="position:absolute;left:8317;top:-1286;width:10;height:20" coordorigin="8317,-1286" coordsize="10,20">
              <v:shape style="position:absolute;left:8317;top:-1286;width:10;height:20" coordorigin="8317,-1286" coordsize="10,20" path="m8317,-1267l8327,-1267,8327,-1286,8317,-1286,8317,-1267xe" filled="true" fillcolor="#000000" stroked="false">
                <v:path arrowok="t"/>
                <v:fill type="solid"/>
              </v:shape>
            </v:group>
            <v:group style="position:absolute;left:8317;top:-1262;width:10;height:2" coordorigin="8317,-1262" coordsize="10,2">
              <v:shape style="position:absolute;left:8317;top:-1262;width:10;height:2" coordorigin="8317,-1262" coordsize="10,0" path="m8317,-1262l8327,-1262e" filled="false" stroked="true" strokeweight=".47998pt" strokecolor="#000000">
                <v:path arrowok="t"/>
              </v:shape>
              <v:shape style="position:absolute;left:2328;top:-1257;width:1169;height:10" type="#_x0000_t75" stroked="false">
                <v:imagedata r:id="rId690" o:title=""/>
              </v:shape>
              <v:shape style="position:absolute;left:3492;top:-1257;width:2907;height:10" type="#_x0000_t75" stroked="false">
                <v:imagedata r:id="rId691" o:title=""/>
              </v:shape>
              <v:shape style="position:absolute;left:6395;top:-1257;width:1922;height:10" type="#_x0000_t75" stroked="false">
                <v:imagedata r:id="rId692" o:title=""/>
              </v:shape>
              <v:shape style="position:absolute;left:8313;top:-1257;width:1849;height:10" type="#_x0000_t75" stroked="false">
                <v:imagedata r:id="rId693" o:title=""/>
              </v:shape>
              <v:shape style="position:absolute;left:10156;top:-1257;width:718;height:10" type="#_x0000_t75" stroked="false">
                <v:imagedata r:id="rId282" o:title=""/>
              </v:shape>
            </v:group>
            <v:group style="position:absolute;left:4671;top:-1248;width:10;height:20" coordorigin="4671,-1248" coordsize="10,20">
              <v:shape style="position:absolute;left:4671;top:-1248;width:10;height:20" coordorigin="4671,-1248" coordsize="10,20" path="m4671,-1228l4681,-1228,4681,-1248,4671,-1248,4671,-1228xe" filled="true" fillcolor="#000000" stroked="false">
                <v:path arrowok="t"/>
                <v:fill type="solid"/>
              </v:shape>
            </v:group>
            <v:group style="position:absolute;left:4671;top:-1228;width:10;height:20" coordorigin="4671,-1228" coordsize="10,20">
              <v:shape style="position:absolute;left:4671;top:-1228;width:10;height:20" coordorigin="4671,-1228" coordsize="10,20" path="m4671,-1209l4681,-1209,4681,-1228,4671,-1228,4671,-1209xe" filled="true" fillcolor="#000000" stroked="false">
                <v:path arrowok="t"/>
                <v:fill type="solid"/>
              </v:shape>
            </v:group>
            <v:group style="position:absolute;left:4671;top:-1209;width:10;height:20" coordorigin="4671,-1209" coordsize="10,20">
              <v:shape style="position:absolute;left:4671;top:-1209;width:10;height:20" coordorigin="4671,-1209" coordsize="10,20" path="m4671,-1190l4681,-1190,4681,-1209,4671,-1209,4671,-1190xe" filled="true" fillcolor="#000000" stroked="false">
                <v:path arrowok="t"/>
                <v:fill type="solid"/>
              </v:shape>
            </v:group>
            <v:group style="position:absolute;left:4671;top:-1190;width:10;height:20" coordorigin="4671,-1190" coordsize="10,20">
              <v:shape style="position:absolute;left:4671;top:-1190;width:10;height:20" coordorigin="4671,-1190" coordsize="10,20" path="m4671,-1171l4681,-1171,4681,-1190,4671,-1190,4671,-1171xe" filled="true" fillcolor="#000000" stroked="false">
                <v:path arrowok="t"/>
                <v:fill type="solid"/>
              </v:shape>
            </v:group>
            <v:group style="position:absolute;left:4671;top:-1171;width:10;height:20" coordorigin="4671,-1171" coordsize="10,20">
              <v:shape style="position:absolute;left:4671;top:-1171;width:10;height:20" coordorigin="4671,-1171" coordsize="10,20" path="m4671,-1152l4681,-1152,4681,-1171,4671,-1171,4671,-1152xe" filled="true" fillcolor="#000000" stroked="false">
                <v:path arrowok="t"/>
                <v:fill type="solid"/>
              </v:shape>
            </v:group>
            <v:group style="position:absolute;left:4671;top:-1152;width:10;height:20" coordorigin="4671,-1152" coordsize="10,20">
              <v:shape style="position:absolute;left:4671;top:-1152;width:10;height:20" coordorigin="4671,-1152" coordsize="10,20" path="m4671,-1132l4681,-1132,4681,-1152,4671,-1152,4671,-1132xe" filled="true" fillcolor="#000000" stroked="false">
                <v:path arrowok="t"/>
                <v:fill type="solid"/>
              </v:shape>
            </v:group>
            <v:group style="position:absolute;left:4671;top:-1132;width:10;height:20" coordorigin="4671,-1132" coordsize="10,20">
              <v:shape style="position:absolute;left:4671;top:-1132;width:10;height:20" coordorigin="4671,-1132" coordsize="10,20" path="m4671,-1113l4681,-1113,4681,-1132,4671,-1132,4671,-1113xe" filled="true" fillcolor="#000000" stroked="false">
                <v:path arrowok="t"/>
                <v:fill type="solid"/>
              </v:shape>
            </v:group>
            <v:group style="position:absolute;left:4671;top:-1113;width:10;height:20" coordorigin="4671,-1113" coordsize="10,20">
              <v:shape style="position:absolute;left:4671;top:-1113;width:10;height:20" coordorigin="4671,-1113" coordsize="10,20" path="m4671,-1094l4681,-1094,4681,-1113,4671,-1113,4671,-1094xe" filled="true" fillcolor="#000000" stroked="false">
                <v:path arrowok="t"/>
                <v:fill type="solid"/>
              </v:shape>
            </v:group>
            <v:group style="position:absolute;left:4671;top:-1094;width:10;height:20" coordorigin="4671,-1094" coordsize="10,20">
              <v:shape style="position:absolute;left:4671;top:-1094;width:10;height:20" coordorigin="4671,-1094" coordsize="10,20" path="m4671,-1075l4681,-1075,4681,-1094,4671,-1094,4671,-1075xe" filled="true" fillcolor="#000000" stroked="false">
                <v:path arrowok="t"/>
                <v:fill type="solid"/>
              </v:shape>
            </v:group>
            <v:group style="position:absolute;left:4671;top:-1075;width:10;height:20" coordorigin="4671,-1075" coordsize="10,20">
              <v:shape style="position:absolute;left:4671;top:-1075;width:10;height:20" coordorigin="4671,-1075" coordsize="10,20" path="m4671,-1056l4681,-1056,4681,-1075,4671,-1075,4671,-1056xe" filled="true" fillcolor="#000000" stroked="false">
                <v:path arrowok="t"/>
                <v:fill type="solid"/>
              </v:shape>
            </v:group>
            <v:group style="position:absolute;left:4671;top:-1056;width:10;height:20" coordorigin="4671,-1056" coordsize="10,20">
              <v:shape style="position:absolute;left:4671;top:-1056;width:10;height:20" coordorigin="4671,-1056" coordsize="10,20" path="m4671,-1036l4681,-1036,4681,-1056,4671,-1056,4671,-1036xe" filled="true" fillcolor="#000000" stroked="false">
                <v:path arrowok="t"/>
                <v:fill type="solid"/>
              </v:shape>
            </v:group>
            <v:group style="position:absolute;left:4671;top:-1036;width:10;height:20" coordorigin="4671,-1036" coordsize="10,20">
              <v:shape style="position:absolute;left:4671;top:-1036;width:10;height:20" coordorigin="4671,-1036" coordsize="10,20" path="m4671,-1017l4681,-1017,4681,-1036,4671,-1036,4671,-1017xe" filled="true" fillcolor="#000000" stroked="false">
                <v:path arrowok="t"/>
                <v:fill type="solid"/>
              </v:shape>
            </v:group>
            <v:group style="position:absolute;left:4671;top:-1017;width:10;height:20" coordorigin="4671,-1017" coordsize="10,20">
              <v:shape style="position:absolute;left:4671;top:-1017;width:10;height:20" coordorigin="4671,-1017" coordsize="10,20" path="m4671,-998l4681,-998,4681,-1017,4671,-1017,4671,-998xe" filled="true" fillcolor="#000000" stroked="false">
                <v:path arrowok="t"/>
                <v:fill type="solid"/>
              </v:shape>
            </v:group>
            <v:group style="position:absolute;left:4671;top:-998;width:10;height:20" coordorigin="4671,-998" coordsize="10,20">
              <v:shape style="position:absolute;left:4671;top:-998;width:10;height:20" coordorigin="4671,-998" coordsize="10,20" path="m4671,-979l4681,-979,4681,-998,4671,-998,4671,-979xe" filled="true" fillcolor="#000000" stroked="false">
                <v:path arrowok="t"/>
                <v:fill type="solid"/>
              </v:shape>
            </v:group>
            <v:group style="position:absolute;left:4671;top:-979;width:10;height:20" coordorigin="4671,-979" coordsize="10,20">
              <v:shape style="position:absolute;left:4671;top:-979;width:10;height:20" coordorigin="4671,-979" coordsize="10,20" path="m4671,-960l4681,-960,4681,-979,4671,-979,4671,-960xe" filled="true" fillcolor="#000000" stroked="false">
                <v:path arrowok="t"/>
                <v:fill type="solid"/>
              </v:shape>
            </v:group>
            <v:group style="position:absolute;left:4671;top:-960;width:10;height:20" coordorigin="4671,-960" coordsize="10,20">
              <v:shape style="position:absolute;left:4671;top:-960;width:10;height:20" coordorigin="4671,-960" coordsize="10,20" path="m4671,-940l4681,-940,4681,-960,4671,-960,4671,-940xe" filled="true" fillcolor="#000000" stroked="false">
                <v:path arrowok="t"/>
                <v:fill type="solid"/>
              </v:shape>
            </v:group>
            <v:group style="position:absolute;left:4671;top:-940;width:10;height:20" coordorigin="4671,-940" coordsize="10,20">
              <v:shape style="position:absolute;left:4671;top:-940;width:10;height:20" coordorigin="4671,-940" coordsize="10,20" path="m4671,-921l4681,-921,4681,-940,4671,-940,4671,-921xe" filled="true" fillcolor="#000000" stroked="false">
                <v:path arrowok="t"/>
                <v:fill type="solid"/>
              </v:shape>
            </v:group>
            <v:group style="position:absolute;left:4671;top:-921;width:10;height:20" coordorigin="4671,-921" coordsize="10,20">
              <v:shape style="position:absolute;left:4671;top:-921;width:10;height:20" coordorigin="4671,-921" coordsize="10,20" path="m4671,-902l4681,-902,4681,-921,4671,-921,4671,-902xe" filled="true" fillcolor="#000000" stroked="false">
                <v:path arrowok="t"/>
                <v:fill type="solid"/>
              </v:shape>
            </v:group>
            <v:group style="position:absolute;left:4671;top:-902;width:10;height:20" coordorigin="4671,-902" coordsize="10,20">
              <v:shape style="position:absolute;left:4671;top:-902;width:10;height:20" coordorigin="4671,-902" coordsize="10,20" path="m4671,-883l4681,-883,4681,-902,4671,-902,4671,-883xe" filled="true" fillcolor="#000000" stroked="false">
                <v:path arrowok="t"/>
                <v:fill type="solid"/>
              </v:shape>
            </v:group>
            <v:group style="position:absolute;left:4671;top:-878;width:10;height:2" coordorigin="4671,-878" coordsize="10,2">
              <v:shape style="position:absolute;left:4671;top:-878;width:10;height:2" coordorigin="4671,-878" coordsize="10,0" path="m4671,-878l4681,-878e" filled="false" stroked="true" strokeweight=".47998pt" strokecolor="#000000">
                <v:path arrowok="t"/>
              </v:shape>
            </v:group>
            <v:group style="position:absolute;left:8317;top:-1248;width:10;height:20" coordorigin="8317,-1248" coordsize="10,20">
              <v:shape style="position:absolute;left:8317;top:-1248;width:10;height:20" coordorigin="8317,-1248" coordsize="10,20" path="m8317,-1228l8327,-1228,8327,-1248,8317,-1248,8317,-1228xe" filled="true" fillcolor="#000000" stroked="false">
                <v:path arrowok="t"/>
                <v:fill type="solid"/>
              </v:shape>
            </v:group>
            <v:group style="position:absolute;left:8317;top:-1228;width:10;height:20" coordorigin="8317,-1228" coordsize="10,20">
              <v:shape style="position:absolute;left:8317;top:-1228;width:10;height:20" coordorigin="8317,-1228" coordsize="10,20" path="m8317,-1209l8327,-1209,8327,-1228,8317,-1228,8317,-1209xe" filled="true" fillcolor="#000000" stroked="false">
                <v:path arrowok="t"/>
                <v:fill type="solid"/>
              </v:shape>
            </v:group>
            <v:group style="position:absolute;left:8317;top:-1209;width:10;height:20" coordorigin="8317,-1209" coordsize="10,20">
              <v:shape style="position:absolute;left:8317;top:-1209;width:10;height:20" coordorigin="8317,-1209" coordsize="10,20" path="m8317,-1190l8327,-1190,8327,-1209,8317,-1209,8317,-1190xe" filled="true" fillcolor="#000000" stroked="false">
                <v:path arrowok="t"/>
                <v:fill type="solid"/>
              </v:shape>
            </v:group>
            <v:group style="position:absolute;left:8317;top:-1190;width:10;height:20" coordorigin="8317,-1190" coordsize="10,20">
              <v:shape style="position:absolute;left:8317;top:-1190;width:10;height:20" coordorigin="8317,-1190" coordsize="10,20" path="m8317,-1171l8327,-1171,8327,-1190,8317,-1190,8317,-1171xe" filled="true" fillcolor="#000000" stroked="false">
                <v:path arrowok="t"/>
                <v:fill type="solid"/>
              </v:shape>
            </v:group>
            <v:group style="position:absolute;left:8317;top:-1171;width:10;height:20" coordorigin="8317,-1171" coordsize="10,20">
              <v:shape style="position:absolute;left:8317;top:-1171;width:10;height:20" coordorigin="8317,-1171" coordsize="10,20" path="m8317,-1152l8327,-1152,8327,-1171,8317,-1171,8317,-1152xe" filled="true" fillcolor="#000000" stroked="false">
                <v:path arrowok="t"/>
                <v:fill type="solid"/>
              </v:shape>
            </v:group>
            <v:group style="position:absolute;left:8317;top:-1152;width:10;height:20" coordorigin="8317,-1152" coordsize="10,20">
              <v:shape style="position:absolute;left:8317;top:-1152;width:10;height:20" coordorigin="8317,-1152" coordsize="10,20" path="m8317,-1132l8327,-1132,8327,-1152,8317,-1152,8317,-1132xe" filled="true" fillcolor="#000000" stroked="false">
                <v:path arrowok="t"/>
                <v:fill type="solid"/>
              </v:shape>
            </v:group>
            <v:group style="position:absolute;left:8317;top:-1132;width:10;height:20" coordorigin="8317,-1132" coordsize="10,20">
              <v:shape style="position:absolute;left:8317;top:-1132;width:10;height:20" coordorigin="8317,-1132" coordsize="10,20" path="m8317,-1113l8327,-1113,8327,-1132,8317,-1132,8317,-1113xe" filled="true" fillcolor="#000000" stroked="false">
                <v:path arrowok="t"/>
                <v:fill type="solid"/>
              </v:shape>
            </v:group>
            <v:group style="position:absolute;left:8317;top:-1113;width:10;height:20" coordorigin="8317,-1113" coordsize="10,20">
              <v:shape style="position:absolute;left:8317;top:-1113;width:10;height:20" coordorigin="8317,-1113" coordsize="10,20" path="m8317,-1094l8327,-1094,8327,-1113,8317,-1113,8317,-1094xe" filled="true" fillcolor="#000000" stroked="false">
                <v:path arrowok="t"/>
                <v:fill type="solid"/>
              </v:shape>
            </v:group>
            <v:group style="position:absolute;left:8317;top:-1094;width:10;height:20" coordorigin="8317,-1094" coordsize="10,20">
              <v:shape style="position:absolute;left:8317;top:-1094;width:10;height:20" coordorigin="8317,-1094" coordsize="10,20" path="m8317,-1075l8327,-1075,8327,-1094,8317,-1094,8317,-1075xe" filled="true" fillcolor="#000000" stroked="false">
                <v:path arrowok="t"/>
                <v:fill type="solid"/>
              </v:shape>
            </v:group>
            <v:group style="position:absolute;left:8317;top:-1075;width:10;height:20" coordorigin="8317,-1075" coordsize="10,20">
              <v:shape style="position:absolute;left:8317;top:-1075;width:10;height:20" coordorigin="8317,-1075" coordsize="10,20" path="m8317,-1056l8327,-1056,8327,-1075,8317,-1075,8317,-1056xe" filled="true" fillcolor="#000000" stroked="false">
                <v:path arrowok="t"/>
                <v:fill type="solid"/>
              </v:shape>
            </v:group>
            <v:group style="position:absolute;left:8317;top:-1056;width:10;height:20" coordorigin="8317,-1056" coordsize="10,20">
              <v:shape style="position:absolute;left:8317;top:-1056;width:10;height:20" coordorigin="8317,-1056" coordsize="10,20" path="m8317,-1036l8327,-1036,8327,-1056,8317,-1056,8317,-1036xe" filled="true" fillcolor="#000000" stroked="false">
                <v:path arrowok="t"/>
                <v:fill type="solid"/>
              </v:shape>
            </v:group>
            <v:group style="position:absolute;left:8317;top:-1036;width:10;height:20" coordorigin="8317,-1036" coordsize="10,20">
              <v:shape style="position:absolute;left:8317;top:-1036;width:10;height:20" coordorigin="8317,-1036" coordsize="10,20" path="m8317,-1017l8327,-1017,8327,-1036,8317,-1036,8317,-1017xe" filled="true" fillcolor="#000000" stroked="false">
                <v:path arrowok="t"/>
                <v:fill type="solid"/>
              </v:shape>
            </v:group>
            <v:group style="position:absolute;left:8317;top:-1017;width:10;height:20" coordorigin="8317,-1017" coordsize="10,20">
              <v:shape style="position:absolute;left:8317;top:-1017;width:10;height:20" coordorigin="8317,-1017" coordsize="10,20" path="m8317,-998l8327,-998,8327,-1017,8317,-1017,8317,-998xe" filled="true" fillcolor="#000000" stroked="false">
                <v:path arrowok="t"/>
                <v:fill type="solid"/>
              </v:shape>
            </v:group>
            <v:group style="position:absolute;left:8317;top:-998;width:10;height:20" coordorigin="8317,-998" coordsize="10,20">
              <v:shape style="position:absolute;left:8317;top:-998;width:10;height:20" coordorigin="8317,-998" coordsize="10,20" path="m8317,-979l8327,-979,8327,-998,8317,-998,8317,-979xe" filled="true" fillcolor="#000000" stroked="false">
                <v:path arrowok="t"/>
                <v:fill type="solid"/>
              </v:shape>
            </v:group>
            <v:group style="position:absolute;left:8317;top:-979;width:10;height:20" coordorigin="8317,-979" coordsize="10,20">
              <v:shape style="position:absolute;left:8317;top:-979;width:10;height:20" coordorigin="8317,-979" coordsize="10,20" path="m8317,-960l8327,-960,8327,-979,8317,-979,8317,-960xe" filled="true" fillcolor="#000000" stroked="false">
                <v:path arrowok="t"/>
                <v:fill type="solid"/>
              </v:shape>
            </v:group>
            <v:group style="position:absolute;left:8317;top:-960;width:10;height:20" coordorigin="8317,-960" coordsize="10,20">
              <v:shape style="position:absolute;left:8317;top:-960;width:10;height:20" coordorigin="8317,-960" coordsize="10,20" path="m8317,-940l8327,-940,8327,-960,8317,-960,8317,-940xe" filled="true" fillcolor="#000000" stroked="false">
                <v:path arrowok="t"/>
                <v:fill type="solid"/>
              </v:shape>
            </v:group>
            <v:group style="position:absolute;left:8317;top:-940;width:10;height:20" coordorigin="8317,-940" coordsize="10,20">
              <v:shape style="position:absolute;left:8317;top:-940;width:10;height:20" coordorigin="8317,-940" coordsize="10,20" path="m8317,-921l8327,-921,8327,-940,8317,-940,8317,-921xe" filled="true" fillcolor="#000000" stroked="false">
                <v:path arrowok="t"/>
                <v:fill type="solid"/>
              </v:shape>
            </v:group>
            <v:group style="position:absolute;left:8317;top:-921;width:10;height:20" coordorigin="8317,-921" coordsize="10,20">
              <v:shape style="position:absolute;left:8317;top:-921;width:10;height:20" coordorigin="8317,-921" coordsize="10,20" path="m8317,-902l8327,-902,8327,-921,8317,-921,8317,-902xe" filled="true" fillcolor="#000000" stroked="false">
                <v:path arrowok="t"/>
                <v:fill type="solid"/>
              </v:shape>
            </v:group>
            <v:group style="position:absolute;left:8317;top:-902;width:10;height:20" coordorigin="8317,-902" coordsize="10,20">
              <v:shape style="position:absolute;left:8317;top:-902;width:10;height:20" coordorigin="8317,-902" coordsize="10,20" path="m8317,-883l8327,-883,8327,-902,8317,-902,8317,-883xe" filled="true" fillcolor="#000000" stroked="false">
                <v:path arrowok="t"/>
                <v:fill type="solid"/>
              </v:shape>
            </v:group>
            <v:group style="position:absolute;left:8317;top:-878;width:10;height:2" coordorigin="8317,-878" coordsize="10,2">
              <v:shape style="position:absolute;left:8317;top:-878;width:10;height:2" coordorigin="8317,-878" coordsize="10,0" path="m8317,-878l8327,-878e" filled="false" stroked="true" strokeweight=".47998pt" strokecolor="#000000">
                <v:path arrowok="t"/>
              </v:shape>
              <v:shape style="position:absolute;left:2328;top:-873;width:1169;height:10" type="#_x0000_t75" stroked="false">
                <v:imagedata r:id="rId690" o:title=""/>
              </v:shape>
              <v:shape style="position:absolute;left:3492;top:-873;width:2907;height:10" type="#_x0000_t75" stroked="false">
                <v:imagedata r:id="rId691" o:title=""/>
              </v:shape>
              <v:shape style="position:absolute;left:6395;top:-873;width:1922;height:10" type="#_x0000_t75" stroked="false">
                <v:imagedata r:id="rId692" o:title=""/>
              </v:shape>
              <v:shape style="position:absolute;left:8313;top:-873;width:1849;height:10" type="#_x0000_t75" stroked="false">
                <v:imagedata r:id="rId693" o:title=""/>
              </v:shape>
              <v:shape style="position:absolute;left:10156;top:-873;width:718;height:10" type="#_x0000_t75" stroked="false">
                <v:imagedata r:id="rId282" o:title=""/>
              </v:shape>
            </v:group>
            <v:group style="position:absolute;left:4671;top:-864;width:10;height:20" coordorigin="4671,-864" coordsize="10,20">
              <v:shape style="position:absolute;left:4671;top:-864;width:10;height:20" coordorigin="4671,-864" coordsize="10,20" path="m4671,-844l4681,-844,4681,-864,4671,-864,4671,-844xe" filled="true" fillcolor="#000000" stroked="false">
                <v:path arrowok="t"/>
                <v:fill type="solid"/>
              </v:shape>
            </v:group>
            <v:group style="position:absolute;left:4671;top:-844;width:10;height:20" coordorigin="4671,-844" coordsize="10,20">
              <v:shape style="position:absolute;left:4671;top:-844;width:10;height:20" coordorigin="4671,-844" coordsize="10,20" path="m4671,-825l4681,-825,4681,-844,4671,-844,4671,-825xe" filled="true" fillcolor="#000000" stroked="false">
                <v:path arrowok="t"/>
                <v:fill type="solid"/>
              </v:shape>
            </v:group>
            <v:group style="position:absolute;left:4671;top:-825;width:10;height:20" coordorigin="4671,-825" coordsize="10,20">
              <v:shape style="position:absolute;left:4671;top:-825;width:10;height:20" coordorigin="4671,-825" coordsize="10,20" path="m4671,-806l4681,-806,4681,-825,4671,-825,4671,-806xe" filled="true" fillcolor="#000000" stroked="false">
                <v:path arrowok="t"/>
                <v:fill type="solid"/>
              </v:shape>
            </v:group>
            <v:group style="position:absolute;left:4671;top:-806;width:10;height:20" coordorigin="4671,-806" coordsize="10,20">
              <v:shape style="position:absolute;left:4671;top:-806;width:10;height:20" coordorigin="4671,-806" coordsize="10,20" path="m4671,-787l4681,-787,4681,-806,4671,-806,4671,-787xe" filled="true" fillcolor="#000000" stroked="false">
                <v:path arrowok="t"/>
                <v:fill type="solid"/>
              </v:shape>
            </v:group>
            <v:group style="position:absolute;left:4671;top:-787;width:10;height:20" coordorigin="4671,-787" coordsize="10,20">
              <v:shape style="position:absolute;left:4671;top:-787;width:10;height:20" coordorigin="4671,-787" coordsize="10,20" path="m4671,-768l4681,-768,4681,-787,4671,-787,4671,-768xe" filled="true" fillcolor="#000000" stroked="false">
                <v:path arrowok="t"/>
                <v:fill type="solid"/>
              </v:shape>
            </v:group>
            <v:group style="position:absolute;left:4671;top:-768;width:10;height:20" coordorigin="4671,-768" coordsize="10,20">
              <v:shape style="position:absolute;left:4671;top:-768;width:10;height:20" coordorigin="4671,-768" coordsize="10,20" path="m4671,-748l4681,-748,4681,-768,4671,-768,4671,-748xe" filled="true" fillcolor="#000000" stroked="false">
                <v:path arrowok="t"/>
                <v:fill type="solid"/>
              </v:shape>
            </v:group>
            <v:group style="position:absolute;left:4671;top:-748;width:10;height:20" coordorigin="4671,-748" coordsize="10,20">
              <v:shape style="position:absolute;left:4671;top:-748;width:10;height:20" coordorigin="4671,-748" coordsize="10,20" path="m4671,-729l4681,-729,4681,-748,4671,-748,4671,-729xe" filled="true" fillcolor="#000000" stroked="false">
                <v:path arrowok="t"/>
                <v:fill type="solid"/>
              </v:shape>
            </v:group>
            <v:group style="position:absolute;left:4671;top:-729;width:10;height:20" coordorigin="4671,-729" coordsize="10,20">
              <v:shape style="position:absolute;left:4671;top:-729;width:10;height:20" coordorigin="4671,-729" coordsize="10,20" path="m4671,-710l4681,-710,4681,-729,4671,-729,4671,-710xe" filled="true" fillcolor="#000000" stroked="false">
                <v:path arrowok="t"/>
                <v:fill type="solid"/>
              </v:shape>
            </v:group>
            <v:group style="position:absolute;left:4671;top:-710;width:10;height:20" coordorigin="4671,-710" coordsize="10,20">
              <v:shape style="position:absolute;left:4671;top:-710;width:10;height:20" coordorigin="4671,-710" coordsize="10,20" path="m4671,-691l4681,-691,4681,-710,4671,-710,4671,-691xe" filled="true" fillcolor="#000000" stroked="false">
                <v:path arrowok="t"/>
                <v:fill type="solid"/>
              </v:shape>
            </v:group>
            <v:group style="position:absolute;left:4671;top:-691;width:10;height:20" coordorigin="4671,-691" coordsize="10,20">
              <v:shape style="position:absolute;left:4671;top:-691;width:10;height:20" coordorigin="4671,-691" coordsize="10,20" path="m4671,-672l4681,-672,4681,-691,4671,-691,4671,-672xe" filled="true" fillcolor="#000000" stroked="false">
                <v:path arrowok="t"/>
                <v:fill type="solid"/>
              </v:shape>
            </v:group>
            <v:group style="position:absolute;left:4671;top:-672;width:10;height:20" coordorigin="4671,-672" coordsize="10,20">
              <v:shape style="position:absolute;left:4671;top:-672;width:10;height:20" coordorigin="4671,-672" coordsize="10,20" path="m4671,-652l4681,-652,4681,-672,4671,-672,4671,-652xe" filled="true" fillcolor="#000000" stroked="false">
                <v:path arrowok="t"/>
                <v:fill type="solid"/>
              </v:shape>
            </v:group>
            <v:group style="position:absolute;left:4671;top:-652;width:10;height:20" coordorigin="4671,-652" coordsize="10,20">
              <v:shape style="position:absolute;left:4671;top:-652;width:10;height:20" coordorigin="4671,-652" coordsize="10,20" path="m4671,-633l4681,-633,4681,-652,4671,-652,4671,-633xe" filled="true" fillcolor="#000000" stroked="false">
                <v:path arrowok="t"/>
                <v:fill type="solid"/>
              </v:shape>
            </v:group>
            <v:group style="position:absolute;left:4671;top:-633;width:10;height:20" coordorigin="4671,-633" coordsize="10,20">
              <v:shape style="position:absolute;left:4671;top:-633;width:10;height:20" coordorigin="4671,-633" coordsize="10,20" path="m4671,-614l4681,-614,4681,-633,4671,-633,4671,-614xe" filled="true" fillcolor="#000000" stroked="false">
                <v:path arrowok="t"/>
                <v:fill type="solid"/>
              </v:shape>
            </v:group>
            <v:group style="position:absolute;left:4671;top:-614;width:10;height:20" coordorigin="4671,-614" coordsize="10,20">
              <v:shape style="position:absolute;left:4671;top:-614;width:10;height:20" coordorigin="4671,-614" coordsize="10,20" path="m4671,-595l4681,-595,4681,-614,4671,-614,4671,-595xe" filled="true" fillcolor="#000000" stroked="false">
                <v:path arrowok="t"/>
                <v:fill type="solid"/>
              </v:shape>
            </v:group>
            <v:group style="position:absolute;left:4671;top:-595;width:10;height:20" coordorigin="4671,-595" coordsize="10,20">
              <v:shape style="position:absolute;left:4671;top:-595;width:10;height:20" coordorigin="4671,-595" coordsize="10,20" path="m4671,-576l4681,-576,4681,-595,4671,-595,4671,-576xe" filled="true" fillcolor="#000000" stroked="false">
                <v:path arrowok="t"/>
                <v:fill type="solid"/>
              </v:shape>
            </v:group>
            <v:group style="position:absolute;left:4671;top:-576;width:10;height:20" coordorigin="4671,-576" coordsize="10,20">
              <v:shape style="position:absolute;left:4671;top:-576;width:10;height:20" coordorigin="4671,-576" coordsize="10,20" path="m4671,-556l4681,-556,4681,-576,4671,-576,4671,-556xe" filled="true" fillcolor="#000000" stroked="false">
                <v:path arrowok="t"/>
                <v:fill type="solid"/>
              </v:shape>
            </v:group>
            <v:group style="position:absolute;left:4671;top:-556;width:10;height:20" coordorigin="4671,-556" coordsize="10,20">
              <v:shape style="position:absolute;left:4671;top:-556;width:10;height:20" coordorigin="4671,-556" coordsize="10,20" path="m4671,-537l4681,-537,4681,-556,4671,-556,4671,-537xe" filled="true" fillcolor="#000000" stroked="false">
                <v:path arrowok="t"/>
                <v:fill type="solid"/>
              </v:shape>
            </v:group>
            <v:group style="position:absolute;left:4671;top:-537;width:10;height:20" coordorigin="4671,-537" coordsize="10,20">
              <v:shape style="position:absolute;left:4671;top:-537;width:10;height:20" coordorigin="4671,-537" coordsize="10,20" path="m4671,-518l4681,-518,4681,-537,4671,-537,4671,-518xe" filled="true" fillcolor="#000000" stroked="false">
                <v:path arrowok="t"/>
                <v:fill type="solid"/>
              </v:shape>
            </v:group>
            <v:group style="position:absolute;left:4671;top:-518;width:10;height:20" coordorigin="4671,-518" coordsize="10,20">
              <v:shape style="position:absolute;left:4671;top:-518;width:10;height:20" coordorigin="4671,-518" coordsize="10,20" path="m4671,-499l4681,-499,4681,-518,4671,-518,4671,-499xe" filled="true" fillcolor="#000000" stroked="false">
                <v:path arrowok="t"/>
                <v:fill type="solid"/>
              </v:shape>
            </v:group>
            <v:group style="position:absolute;left:8317;top:-864;width:10;height:20" coordorigin="8317,-864" coordsize="10,20">
              <v:shape style="position:absolute;left:8317;top:-864;width:10;height:20" coordorigin="8317,-864" coordsize="10,20" path="m8317,-844l8327,-844,8327,-864,8317,-864,8317,-844xe" filled="true" fillcolor="#000000" stroked="false">
                <v:path arrowok="t"/>
                <v:fill type="solid"/>
              </v:shape>
            </v:group>
            <v:group style="position:absolute;left:8317;top:-844;width:10;height:20" coordorigin="8317,-844" coordsize="10,20">
              <v:shape style="position:absolute;left:8317;top:-844;width:10;height:20" coordorigin="8317,-844" coordsize="10,20" path="m8317,-825l8327,-825,8327,-844,8317,-844,8317,-825xe" filled="true" fillcolor="#000000" stroked="false">
                <v:path arrowok="t"/>
                <v:fill type="solid"/>
              </v:shape>
            </v:group>
            <v:group style="position:absolute;left:8317;top:-825;width:10;height:20" coordorigin="8317,-825" coordsize="10,20">
              <v:shape style="position:absolute;left:8317;top:-825;width:10;height:20" coordorigin="8317,-825" coordsize="10,20" path="m8317,-806l8327,-806,8327,-825,8317,-825,8317,-806xe" filled="true" fillcolor="#000000" stroked="false">
                <v:path arrowok="t"/>
                <v:fill type="solid"/>
              </v:shape>
            </v:group>
            <v:group style="position:absolute;left:8317;top:-806;width:10;height:20" coordorigin="8317,-806" coordsize="10,20">
              <v:shape style="position:absolute;left:8317;top:-806;width:10;height:20" coordorigin="8317,-806" coordsize="10,20" path="m8317,-787l8327,-787,8327,-806,8317,-806,8317,-787xe" filled="true" fillcolor="#000000" stroked="false">
                <v:path arrowok="t"/>
                <v:fill type="solid"/>
              </v:shape>
            </v:group>
            <v:group style="position:absolute;left:8317;top:-787;width:10;height:20" coordorigin="8317,-787" coordsize="10,20">
              <v:shape style="position:absolute;left:8317;top:-787;width:10;height:20" coordorigin="8317,-787" coordsize="10,20" path="m8317,-768l8327,-768,8327,-787,8317,-787,8317,-768xe" filled="true" fillcolor="#000000" stroked="false">
                <v:path arrowok="t"/>
                <v:fill type="solid"/>
              </v:shape>
            </v:group>
            <v:group style="position:absolute;left:8317;top:-768;width:10;height:20" coordorigin="8317,-768" coordsize="10,20">
              <v:shape style="position:absolute;left:8317;top:-768;width:10;height:20" coordorigin="8317,-768" coordsize="10,20" path="m8317,-748l8327,-748,8327,-768,8317,-768,8317,-748xe" filled="true" fillcolor="#000000" stroked="false">
                <v:path arrowok="t"/>
                <v:fill type="solid"/>
              </v:shape>
            </v:group>
            <v:group style="position:absolute;left:8317;top:-748;width:10;height:20" coordorigin="8317,-748" coordsize="10,20">
              <v:shape style="position:absolute;left:8317;top:-748;width:10;height:20" coordorigin="8317,-748" coordsize="10,20" path="m8317,-729l8327,-729,8327,-748,8317,-748,8317,-729xe" filled="true" fillcolor="#000000" stroked="false">
                <v:path arrowok="t"/>
                <v:fill type="solid"/>
              </v:shape>
            </v:group>
            <v:group style="position:absolute;left:8317;top:-729;width:10;height:20" coordorigin="8317,-729" coordsize="10,20">
              <v:shape style="position:absolute;left:8317;top:-729;width:10;height:20" coordorigin="8317,-729" coordsize="10,20" path="m8317,-710l8327,-710,8327,-729,8317,-729,8317,-710xe" filled="true" fillcolor="#000000" stroked="false">
                <v:path arrowok="t"/>
                <v:fill type="solid"/>
              </v:shape>
            </v:group>
            <v:group style="position:absolute;left:8317;top:-710;width:10;height:20" coordorigin="8317,-710" coordsize="10,20">
              <v:shape style="position:absolute;left:8317;top:-710;width:10;height:20" coordorigin="8317,-710" coordsize="10,20" path="m8317,-691l8327,-691,8327,-710,8317,-710,8317,-691xe" filled="true" fillcolor="#000000" stroked="false">
                <v:path arrowok="t"/>
                <v:fill type="solid"/>
              </v:shape>
            </v:group>
            <v:group style="position:absolute;left:8317;top:-691;width:10;height:20" coordorigin="8317,-691" coordsize="10,20">
              <v:shape style="position:absolute;left:8317;top:-691;width:10;height:20" coordorigin="8317,-691" coordsize="10,20" path="m8317,-672l8327,-672,8327,-691,8317,-691,8317,-672xe" filled="true" fillcolor="#000000" stroked="false">
                <v:path arrowok="t"/>
                <v:fill type="solid"/>
              </v:shape>
            </v:group>
            <v:group style="position:absolute;left:8317;top:-672;width:10;height:20" coordorigin="8317,-672" coordsize="10,20">
              <v:shape style="position:absolute;left:8317;top:-672;width:10;height:20" coordorigin="8317,-672" coordsize="10,20" path="m8317,-652l8327,-652,8327,-672,8317,-672,8317,-652xe" filled="true" fillcolor="#000000" stroked="false">
                <v:path arrowok="t"/>
                <v:fill type="solid"/>
              </v:shape>
            </v:group>
            <v:group style="position:absolute;left:8317;top:-652;width:10;height:20" coordorigin="8317,-652" coordsize="10,20">
              <v:shape style="position:absolute;left:8317;top:-652;width:10;height:20" coordorigin="8317,-652" coordsize="10,20" path="m8317,-633l8327,-633,8327,-652,8317,-652,8317,-633xe" filled="true" fillcolor="#000000" stroked="false">
                <v:path arrowok="t"/>
                <v:fill type="solid"/>
              </v:shape>
            </v:group>
            <v:group style="position:absolute;left:8317;top:-633;width:10;height:20" coordorigin="8317,-633" coordsize="10,20">
              <v:shape style="position:absolute;left:8317;top:-633;width:10;height:20" coordorigin="8317,-633" coordsize="10,20" path="m8317,-614l8327,-614,8327,-633,8317,-633,8317,-614xe" filled="true" fillcolor="#000000" stroked="false">
                <v:path arrowok="t"/>
                <v:fill type="solid"/>
              </v:shape>
            </v:group>
            <v:group style="position:absolute;left:8317;top:-614;width:10;height:20" coordorigin="8317,-614" coordsize="10,20">
              <v:shape style="position:absolute;left:8317;top:-614;width:10;height:20" coordorigin="8317,-614" coordsize="10,20" path="m8317,-595l8327,-595,8327,-614,8317,-614,8317,-595xe" filled="true" fillcolor="#000000" stroked="false">
                <v:path arrowok="t"/>
                <v:fill type="solid"/>
              </v:shape>
            </v:group>
            <v:group style="position:absolute;left:8317;top:-595;width:10;height:20" coordorigin="8317,-595" coordsize="10,20">
              <v:shape style="position:absolute;left:8317;top:-595;width:10;height:20" coordorigin="8317,-595" coordsize="10,20" path="m8317,-576l8327,-576,8327,-595,8317,-595,8317,-576xe" filled="true" fillcolor="#000000" stroked="false">
                <v:path arrowok="t"/>
                <v:fill type="solid"/>
              </v:shape>
            </v:group>
            <v:group style="position:absolute;left:8317;top:-576;width:10;height:20" coordorigin="8317,-576" coordsize="10,20">
              <v:shape style="position:absolute;left:8317;top:-576;width:10;height:20" coordorigin="8317,-576" coordsize="10,20" path="m8317,-556l8327,-556,8327,-576,8317,-576,8317,-556xe" filled="true" fillcolor="#000000" stroked="false">
                <v:path arrowok="t"/>
                <v:fill type="solid"/>
              </v:shape>
            </v:group>
            <v:group style="position:absolute;left:8317;top:-556;width:10;height:20" coordorigin="8317,-556" coordsize="10,20">
              <v:shape style="position:absolute;left:8317;top:-556;width:10;height:20" coordorigin="8317,-556" coordsize="10,20" path="m8317,-537l8327,-537,8327,-556,8317,-556,8317,-537xe" filled="true" fillcolor="#000000" stroked="false">
                <v:path arrowok="t"/>
                <v:fill type="solid"/>
              </v:shape>
            </v:group>
            <v:group style="position:absolute;left:8317;top:-537;width:10;height:20" coordorigin="8317,-537" coordsize="10,20">
              <v:shape style="position:absolute;left:8317;top:-537;width:10;height:20" coordorigin="8317,-537" coordsize="10,20" path="m8317,-518l8327,-518,8327,-537,8317,-537,8317,-518xe" filled="true" fillcolor="#000000" stroked="false">
                <v:path arrowok="t"/>
                <v:fill type="solid"/>
              </v:shape>
            </v:group>
            <v:group style="position:absolute;left:8317;top:-518;width:10;height:20" coordorigin="8317,-518" coordsize="10,20">
              <v:shape style="position:absolute;left:8317;top:-518;width:10;height:20" coordorigin="8317,-518" coordsize="10,20" path="m8317,-499l8327,-499,8327,-518,8317,-518,8317,-499xe" filled="true" fillcolor="#000000" stroked="false">
                <v:path arrowok="t"/>
                <v:fill type="solid"/>
              </v:shape>
            </v:group>
            <w10:wrap type="none"/>
          </v:group>
        </w:pict>
      </w:r>
      <w:r>
        <w:rPr/>
        <w:pict>
          <v:group style="position:absolute;margin-left:182.419998pt;margin-top:37.343693pt;width:352.65pt;height:.5pt;mso-position-horizontal-relative:page;mso-position-vertical-relative:paragraph;z-index:-1296520" coordorigin="3648,747" coordsize="7053,10">
            <v:shape style="position:absolute;left:3648;top:747;width:1916;height:10" type="#_x0000_t75" stroked="false">
              <v:imagedata r:id="rId696" o:title=""/>
            </v:shape>
            <v:shape style="position:absolute;left:5559;top:747;width:5142;height:10" type="#_x0000_t75" stroked="false">
              <v:imagedata r:id="rId697" o:title=""/>
            </v:shape>
            <w10:wrap type="none"/>
          </v:group>
        </w:pict>
      </w:r>
      <w:r>
        <w:rPr/>
        <w:pict>
          <v:group style="position:absolute;margin-left:182.419998pt;margin-top:56.539692pt;width:352.65pt;height:.5pt;mso-position-horizontal-relative:page;mso-position-vertical-relative:paragraph;z-index:-1296496" coordorigin="3648,1131" coordsize="7053,10">
            <v:shape style="position:absolute;left:3648;top:1131;width:1208;height:10" type="#_x0000_t75" stroked="false">
              <v:imagedata r:id="rId597" o:title=""/>
            </v:shape>
            <v:shape style="position:absolute;left:4851;top:1131;width:713;height:10" type="#_x0000_t75" stroked="false">
              <v:imagedata r:id="rId698" o:title=""/>
            </v:shape>
            <v:shape style="position:absolute;left:5559;top:1131;width:1140;height:10" type="#_x0000_t75" stroked="false">
              <v:imagedata r:id="rId699" o:title=""/>
            </v:shape>
            <v:shape style="position:absolute;left:6695;top:1131;width:2415;height:10" type="#_x0000_t75" stroked="false">
              <v:imagedata r:id="rId700" o:title=""/>
            </v:shape>
            <v:shape style="position:absolute;left:9105;top:1131;width:1111;height:10" type="#_x0000_t75" stroked="false">
              <v:imagedata r:id="rId701" o:title=""/>
            </v:shape>
            <v:shape style="position:absolute;left:10212;top:1131;width:490;height:10" type="#_x0000_t75" stroked="false">
              <v:imagedata r:id="rId702"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725" w:type="dxa"/>
        <w:tblLayout w:type="fixed"/>
        <w:tblCellMar>
          <w:top w:w="0" w:type="dxa"/>
          <w:left w:w="0" w:type="dxa"/>
          <w:bottom w:w="0" w:type="dxa"/>
          <w:right w:w="0" w:type="dxa"/>
        </w:tblCellMar>
        <w:tblLook w:val="01E0"/>
      </w:tblPr>
      <w:tblGrid>
        <w:gridCol w:w="1243"/>
        <w:gridCol w:w="1217"/>
        <w:gridCol w:w="708"/>
        <w:gridCol w:w="1136"/>
        <w:gridCol w:w="518"/>
        <w:gridCol w:w="1181"/>
        <w:gridCol w:w="711"/>
        <w:gridCol w:w="1106"/>
        <w:gridCol w:w="480"/>
      </w:tblGrid>
      <w:tr>
        <w:trPr>
          <w:trHeight w:val="401" w:hRule="exact"/>
        </w:trPr>
        <w:tc>
          <w:tcPr>
            <w:tcW w:w="1243"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种类</w:t>
            </w:r>
          </w:p>
        </w:tc>
        <w:tc>
          <w:tcPr>
            <w:tcW w:w="3579" w:type="dxa"/>
            <w:gridSpan w:val="4"/>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right="0"/>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3478" w:type="dxa"/>
            <w:gridSpan w:val="4"/>
            <w:tcBorders>
              <w:top w:val="single" w:sz="12" w:space="0" w:color="000000"/>
              <w:left w:val="single" w:sz="4" w:space="0" w:color="000000"/>
              <w:bottom w:val="nil" w:sz="6" w:space="0" w:color="auto"/>
              <w:right w:val="nil" w:sz="6" w:space="0" w:color="auto"/>
            </w:tcBorders>
          </w:tcPr>
          <w:p>
            <w:pPr>
              <w:pStyle w:val="TableParagraph"/>
              <w:spacing w:line="240" w:lineRule="auto" w:before="67"/>
              <w:ind w:right="3"/>
              <w:jc w:val="center"/>
              <w:rPr>
                <w:rFonts w:ascii="宋体" w:hAnsi="宋体" w:cs="宋体" w:eastAsia="宋体" w:hint="default"/>
                <w:sz w:val="15"/>
                <w:szCs w:val="15"/>
              </w:rPr>
            </w:pPr>
            <w:r>
              <w:rPr>
                <w:rFonts w:ascii="宋体" w:hAnsi="宋体" w:cs="宋体" w:eastAsia="宋体" w:hint="default"/>
                <w:sz w:val="15"/>
                <w:szCs w:val="15"/>
              </w:rPr>
              <w:t>年初余额</w:t>
            </w:r>
          </w:p>
        </w:tc>
      </w:tr>
      <w:tr>
        <w:trPr>
          <w:trHeight w:val="384" w:hRule="exact"/>
        </w:trPr>
        <w:tc>
          <w:tcPr>
            <w:tcW w:w="1243" w:type="dxa"/>
            <w:vMerge/>
            <w:tcBorders>
              <w:left w:val="nil" w:sz="6" w:space="0" w:color="auto"/>
              <w:right w:val="single" w:sz="4" w:space="0" w:color="000000"/>
            </w:tcBorders>
          </w:tcPr>
          <w:p>
            <w:pPr/>
          </w:p>
        </w:tc>
        <w:tc>
          <w:tcPr>
            <w:tcW w:w="192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65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520"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89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58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65"/>
              <w:ind w:left="487"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91" w:hRule="exact"/>
        </w:trPr>
        <w:tc>
          <w:tcPr>
            <w:tcW w:w="1243" w:type="dxa"/>
            <w:vMerge/>
            <w:tcBorders>
              <w:left w:val="nil" w:sz="6" w:space="0" w:color="auto"/>
              <w:bottom w:val="single" w:sz="12" w:space="0" w:color="000000"/>
              <w:right w:val="single" w:sz="4" w:space="0" w:color="000000"/>
            </w:tcBorders>
          </w:tcPr>
          <w:p>
            <w:pPr/>
          </w:p>
        </w:tc>
        <w:tc>
          <w:tcPr>
            <w:tcW w:w="12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9"/>
              <w:jc w:val="center"/>
              <w:rPr>
                <w:rFonts w:ascii="宋体" w:hAnsi="宋体" w:cs="宋体" w:eastAsia="宋体" w:hint="default"/>
                <w:sz w:val="15"/>
                <w:szCs w:val="15"/>
              </w:rPr>
            </w:pPr>
            <w:r>
              <w:rPr>
                <w:rFonts w:ascii="宋体" w:hAnsi="宋体" w:cs="宋体" w:eastAsia="宋体" w:hint="default"/>
                <w:sz w:val="15"/>
                <w:szCs w:val="15"/>
              </w:rPr>
              <w:t>金额</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left="33" w:right="-34"/>
              <w:jc w:val="left"/>
              <w:rPr>
                <w:rFonts w:ascii="宋体" w:hAnsi="宋体" w:cs="宋体" w:eastAsia="宋体" w:hint="default"/>
                <w:sz w:val="15"/>
                <w:szCs w:val="15"/>
              </w:rPr>
            </w:pPr>
            <w:r>
              <w:rPr>
                <w:rFonts w:ascii="宋体" w:hAnsi="宋体" w:cs="宋体" w:eastAsia="宋体" w:hint="default"/>
                <w:spacing w:val="-7"/>
                <w:sz w:val="15"/>
                <w:szCs w:val="15"/>
              </w:rPr>
              <w:t>比例（</w:t>
            </w:r>
            <w:r>
              <w:rPr>
                <w:rFonts w:ascii="Times New Roman" w:hAnsi="Times New Roman" w:cs="Times New Roman" w:eastAsia="Times New Roman" w:hint="default"/>
                <w:spacing w:val="-7"/>
                <w:sz w:val="15"/>
                <w:szCs w:val="15"/>
              </w:rPr>
              <w:t>%</w:t>
            </w:r>
            <w:r>
              <w:rPr>
                <w:rFonts w:ascii="宋体" w:hAnsi="宋体" w:cs="宋体" w:eastAsia="宋体" w:hint="default"/>
                <w:spacing w:val="-7"/>
                <w:sz w:val="15"/>
                <w:szCs w:val="15"/>
              </w:rPr>
              <w:t>）</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
              <w:jc w:val="center"/>
              <w:rPr>
                <w:rFonts w:ascii="宋体" w:hAnsi="宋体" w:cs="宋体" w:eastAsia="宋体" w:hint="default"/>
                <w:sz w:val="15"/>
                <w:szCs w:val="15"/>
              </w:rPr>
            </w:pPr>
            <w:r>
              <w:rPr>
                <w:rFonts w:ascii="宋体" w:hAnsi="宋体" w:cs="宋体" w:eastAsia="宋体" w:hint="default"/>
                <w:sz w:val="15"/>
                <w:szCs w:val="15"/>
              </w:rPr>
              <w:t>金额</w:t>
            </w:r>
          </w:p>
        </w:tc>
        <w:tc>
          <w:tcPr>
            <w:tcW w:w="5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left="98" w:right="0"/>
              <w:jc w:val="left"/>
              <w:rPr>
                <w:rFonts w:ascii="宋体" w:hAnsi="宋体" w:cs="宋体" w:eastAsia="宋体" w:hint="default"/>
                <w:sz w:val="15"/>
                <w:szCs w:val="15"/>
              </w:rPr>
            </w:pPr>
            <w:r>
              <w:rPr>
                <w:rFonts w:ascii="宋体" w:hAnsi="宋体" w:cs="宋体" w:eastAsia="宋体" w:hint="default"/>
                <w:sz w:val="15"/>
                <w:szCs w:val="15"/>
              </w:rPr>
              <w:t>比例</w:t>
            </w: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7"/>
              <w:jc w:val="center"/>
              <w:rPr>
                <w:rFonts w:ascii="宋体" w:hAnsi="宋体" w:cs="宋体" w:eastAsia="宋体" w:hint="default"/>
                <w:sz w:val="15"/>
                <w:szCs w:val="15"/>
              </w:rPr>
            </w:pPr>
            <w:r>
              <w:rPr>
                <w:rFonts w:ascii="宋体" w:hAnsi="宋体" w:cs="宋体" w:eastAsia="宋体" w:hint="default"/>
                <w:sz w:val="15"/>
                <w:szCs w:val="15"/>
              </w:rPr>
              <w:t>金额</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left="33" w:right="-32"/>
              <w:jc w:val="left"/>
              <w:rPr>
                <w:rFonts w:ascii="宋体" w:hAnsi="宋体" w:cs="宋体" w:eastAsia="宋体" w:hint="default"/>
                <w:sz w:val="15"/>
                <w:szCs w:val="15"/>
              </w:rPr>
            </w:pPr>
            <w:r>
              <w:rPr>
                <w:rFonts w:ascii="宋体" w:hAnsi="宋体" w:cs="宋体" w:eastAsia="宋体" w:hint="default"/>
                <w:spacing w:val="-7"/>
                <w:sz w:val="15"/>
                <w:szCs w:val="15"/>
              </w:rPr>
              <w:t>比例（</w:t>
            </w:r>
            <w:r>
              <w:rPr>
                <w:rFonts w:ascii="Times New Roman" w:hAnsi="Times New Roman" w:cs="Times New Roman" w:eastAsia="Times New Roman" w:hint="default"/>
                <w:spacing w:val="-7"/>
                <w:sz w:val="15"/>
                <w:szCs w:val="15"/>
              </w:rPr>
              <w:t>%</w:t>
            </w:r>
            <w:r>
              <w:rPr>
                <w:rFonts w:ascii="宋体" w:hAnsi="宋体" w:cs="宋体" w:eastAsia="宋体" w:hint="default"/>
                <w:spacing w:val="-7"/>
                <w:sz w:val="15"/>
                <w:szCs w:val="15"/>
              </w:rPr>
              <w:t>）</w:t>
            </w:r>
          </w:p>
        </w:tc>
        <w:tc>
          <w:tcPr>
            <w:tcW w:w="11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5"/>
              <w:jc w:val="center"/>
              <w:rPr>
                <w:rFonts w:ascii="宋体" w:hAnsi="宋体" w:cs="宋体" w:eastAsia="宋体" w:hint="default"/>
                <w:sz w:val="15"/>
                <w:szCs w:val="15"/>
              </w:rPr>
            </w:pPr>
            <w:r>
              <w:rPr>
                <w:rFonts w:ascii="宋体" w:hAnsi="宋体" w:cs="宋体" w:eastAsia="宋体" w:hint="default"/>
                <w:sz w:val="15"/>
                <w:szCs w:val="15"/>
              </w:rPr>
              <w:t>金额</w:t>
            </w:r>
          </w:p>
        </w:tc>
        <w:tc>
          <w:tcPr>
            <w:tcW w:w="480"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left="79" w:right="0"/>
              <w:jc w:val="left"/>
              <w:rPr>
                <w:rFonts w:ascii="宋体" w:hAnsi="宋体" w:cs="宋体" w:eastAsia="宋体" w:hint="default"/>
                <w:sz w:val="15"/>
                <w:szCs w:val="15"/>
              </w:rPr>
            </w:pPr>
            <w:r>
              <w:rPr>
                <w:rFonts w:ascii="宋体" w:hAnsi="宋体" w:cs="宋体" w:eastAsia="宋体" w:hint="default"/>
                <w:sz w:val="15"/>
                <w:szCs w:val="15"/>
              </w:rPr>
              <w:t>比例</w:t>
            </w:r>
          </w:p>
        </w:tc>
      </w:tr>
    </w:tbl>
    <w:p>
      <w:pPr>
        <w:spacing w:after="0" w:line="240" w:lineRule="auto"/>
        <w:jc w:val="left"/>
        <w:rPr>
          <w:rFonts w:ascii="宋体" w:hAnsi="宋体" w:cs="宋体" w:eastAsia="宋体" w:hint="default"/>
          <w:sz w:val="15"/>
          <w:szCs w:val="15"/>
        </w:rPr>
        <w:sectPr>
          <w:pgSz w:w="11910" w:h="16840"/>
          <w:pgMar w:header="0" w:footer="980" w:top="1160" w:bottom="1160" w:left="1660" w:right="0"/>
        </w:sectPr>
      </w:pPr>
    </w:p>
    <w:p>
      <w:pPr>
        <w:spacing w:line="240" w:lineRule="auto" w:before="9"/>
        <w:rPr>
          <w:rFonts w:ascii="宋体" w:hAnsi="宋体" w:cs="宋体" w:eastAsia="宋体" w:hint="default"/>
          <w:b/>
          <w:bCs/>
          <w:sz w:val="23"/>
          <w:szCs w:val="23"/>
        </w:rPr>
      </w:pPr>
      <w:r>
        <w:rPr/>
        <w:pict>
          <v:shape style="position:absolute;margin-left:181.940002pt;margin-top:75.47998pt;width:.48pt;height:.12pt;mso-position-horizontal-relative:page;mso-position-vertical-relative:page;z-index:-1296472" type="#_x0000_t75" stroked="false">
            <v:imagedata r:id="rId703" o:title=""/>
          </v:shape>
        </w:pict>
      </w:r>
      <w:r>
        <w:rPr/>
        <w:pict>
          <v:shape style="position:absolute;margin-left:242.809998pt;margin-top:75.47998pt;width:.48pt;height:.12pt;mso-position-horizontal-relative:page;mso-position-vertical-relative:page;z-index:-1296448" type="#_x0000_t75" stroked="false">
            <v:imagedata r:id="rId703" o:title=""/>
          </v:shape>
        </w:pict>
      </w:r>
      <w:r>
        <w:rPr/>
        <w:pict>
          <v:shape style="position:absolute;margin-left:278.209991pt;margin-top:75.47998pt;width:.47998pt;height:.12pt;mso-position-horizontal-relative:page;mso-position-vertical-relative:page;z-index:-1296424" type="#_x0000_t75" stroked="false">
            <v:imagedata r:id="rId703" o:title=""/>
          </v:shape>
        </w:pict>
      </w:r>
      <w:r>
        <w:rPr/>
        <w:pict>
          <v:shape style="position:absolute;margin-left:334.989990pt;margin-top:75.47998pt;width:.47998pt;height:.12pt;mso-position-horizontal-relative:page;mso-position-vertical-relative:page;z-index:-1296400" type="#_x0000_t75" stroked="false">
            <v:imagedata r:id="rId703" o:title=""/>
          </v:shape>
        </w:pict>
      </w:r>
      <w:r>
        <w:rPr/>
        <w:pict>
          <v:shape style="position:absolute;margin-left:360.910004pt;margin-top:75.47998pt;width:.48001pt;height:.12pt;mso-position-horizontal-relative:page;mso-position-vertical-relative:page;z-index:-1296376" type="#_x0000_t75" stroked="false">
            <v:imagedata r:id="rId703" o:title=""/>
          </v:shape>
        </w:pict>
      </w:r>
      <w:r>
        <w:rPr/>
        <w:pict>
          <v:shape style="position:absolute;margin-left:419.950012pt;margin-top:75.47998pt;width:.48001pt;height:.12pt;mso-position-horizontal-relative:page;mso-position-vertical-relative:page;z-index:-1296352" type="#_x0000_t75" stroked="false">
            <v:imagedata r:id="rId703" o:title=""/>
          </v:shape>
        </w:pict>
      </w:r>
      <w:r>
        <w:rPr/>
        <w:pict>
          <v:shape style="position:absolute;margin-left:455.5pt;margin-top:75.47998pt;width:.48001pt;height:.12pt;mso-position-horizontal-relative:page;mso-position-vertical-relative:page;z-index:-1296328" type="#_x0000_t75" stroked="false">
            <v:imagedata r:id="rId703" o:title=""/>
          </v:shape>
        </w:pict>
      </w:r>
      <w:r>
        <w:rPr/>
        <w:pict>
          <v:shape style="position:absolute;margin-left:510.820007pt;margin-top:75.47998pt;width:.47998pt;height:.12pt;mso-position-horizontal-relative:page;mso-position-vertical-relative:page;z-index:-1296304" type="#_x0000_t75" stroked="false">
            <v:imagedata r:id="rId703" o:title=""/>
          </v:shape>
        </w:pict>
      </w:r>
      <w:r>
        <w:rPr/>
        <w:pict>
          <v:group style="position:absolute;margin-left:120.019997pt;margin-top:94.220001pt;width:415.05pt;height:.5pt;mso-position-horizontal-relative:page;mso-position-vertical-relative:page;z-index:-1296280" coordorigin="2400,1884" coordsize="8301,10">
            <v:shape style="position:absolute;left:2400;top:1884;width:1238;height:10" type="#_x0000_t75" stroked="false">
              <v:imagedata r:id="rId314" o:title=""/>
            </v:shape>
            <v:shape style="position:absolute;left:3634;top:1884;width:1222;height:10" type="#_x0000_t75" stroked="false">
              <v:imagedata r:id="rId704" o:title=""/>
            </v:shape>
            <v:shape style="position:absolute;left:4851;top:1884;width:713;height:10" type="#_x0000_t75" stroked="false">
              <v:imagedata r:id="rId698" o:title=""/>
            </v:shape>
            <v:shape style="position:absolute;left:5559;top:1884;width:1140;height:10" type="#_x0000_t75" stroked="false">
              <v:imagedata r:id="rId699" o:title=""/>
            </v:shape>
            <v:shape style="position:absolute;left:6695;top:1884;width:2415;height:10" type="#_x0000_t75" stroked="false">
              <v:imagedata r:id="rId700" o:title=""/>
            </v:shape>
            <v:shape style="position:absolute;left:9105;top:1884;width:1111;height:10" type="#_x0000_t75" stroked="false">
              <v:imagedata r:id="rId701" o:title=""/>
            </v:shape>
            <v:shape style="position:absolute;left:10212;top:1884;width:490;height:10" type="#_x0000_t75" stroked="false">
              <v:imagedata r:id="rId702" o:title=""/>
            </v:shape>
            <w10:wrap type="none"/>
          </v:group>
        </w:pict>
      </w:r>
      <w:r>
        <w:rPr/>
        <w:pict>
          <v:group style="position:absolute;margin-left:120.019997pt;margin-top:164.779968pt;width:415.05pt;height:5.3pt;mso-position-horizontal-relative:page;mso-position-vertical-relative:page;z-index:-1296256" coordorigin="2400,3296" coordsize="8301,106">
            <v:shape style="position:absolute;left:2400;top:3296;width:1258;height:106" type="#_x0000_t75" stroked="false">
              <v:imagedata r:id="rId308" o:title=""/>
            </v:shape>
            <v:shape style="position:absolute;left:3634;top:3392;width:1222;height:10" type="#_x0000_t75" stroked="false">
              <v:imagedata r:id="rId704" o:title=""/>
            </v:shape>
            <v:shape style="position:absolute;left:4851;top:3392;width:713;height:10" type="#_x0000_t75" stroked="false">
              <v:imagedata r:id="rId698" o:title=""/>
            </v:shape>
            <v:shape style="position:absolute;left:5559;top:3392;width:1140;height:10" type="#_x0000_t75" stroked="false">
              <v:imagedata r:id="rId699" o:title=""/>
            </v:shape>
            <v:shape style="position:absolute;left:6695;top:3392;width:2415;height:10" type="#_x0000_t75" stroked="false">
              <v:imagedata r:id="rId705" o:title=""/>
            </v:shape>
            <v:shape style="position:absolute;left:9105;top:3392;width:1111;height:10" type="#_x0000_t75" stroked="false">
              <v:imagedata r:id="rId701" o:title=""/>
            </v:shape>
            <v:shape style="position:absolute;left:10212;top:3392;width:490;height:10" type="#_x0000_t75" stroked="false">
              <v:imagedata r:id="rId702" o:title=""/>
            </v:shape>
            <w10:wrap type="none"/>
          </v:group>
        </w:pict>
      </w:r>
      <w:r>
        <w:rPr/>
        <w:pict>
          <v:group style="position:absolute;margin-left:120.019997pt;margin-top:226.339935pt;width:415.05pt;height:.5pt;mso-position-horizontal-relative:page;mso-position-vertical-relative:page;z-index:-1296232" coordorigin="2400,4527" coordsize="8301,10">
            <v:shape style="position:absolute;left:2400;top:4527;width:1238;height:10" type="#_x0000_t75" stroked="false">
              <v:imagedata r:id="rId314" o:title=""/>
            </v:shape>
            <v:shape style="position:absolute;left:3634;top:4527;width:1222;height:10" type="#_x0000_t75" stroked="false">
              <v:imagedata r:id="rId706" o:title=""/>
            </v:shape>
            <v:shape style="position:absolute;left:4851;top:4527;width:713;height:10" type="#_x0000_t75" stroked="false">
              <v:imagedata r:id="rId707" o:title=""/>
            </v:shape>
            <v:shape style="position:absolute;left:5559;top:4527;width:1140;height:10" type="#_x0000_t75" stroked="false">
              <v:imagedata r:id="rId708" o:title=""/>
            </v:shape>
            <v:shape style="position:absolute;left:6695;top:4527;width:2415;height:10" type="#_x0000_t75" stroked="false">
              <v:imagedata r:id="rId709" o:title=""/>
            </v:shape>
            <v:shape style="position:absolute;left:9105;top:4527;width:1111;height:10" type="#_x0000_t75" stroked="false">
              <v:imagedata r:id="rId710" o:title=""/>
            </v:shape>
            <v:shape style="position:absolute;left:10212;top:4527;width:490;height:10" type="#_x0000_t75" stroked="false">
              <v:imagedata r:id="rId711" o:title=""/>
            </v:shape>
            <w10:wrap type="none"/>
          </v:group>
        </w:pict>
      </w:r>
      <w:r>
        <w:rPr/>
        <w:pict>
          <v:group style="position:absolute;margin-left:120.019997pt;margin-top:245.540009pt;width:415.05pt;height:.5pt;mso-position-horizontal-relative:page;mso-position-vertical-relative:page;z-index:-1296208" coordorigin="2400,4911" coordsize="8301,10">
            <v:shape style="position:absolute;left:2400;top:4911;width:1238;height:10" type="#_x0000_t75" stroked="false">
              <v:imagedata r:id="rId314" o:title=""/>
            </v:shape>
            <v:shape style="position:absolute;left:3634;top:4911;width:1222;height:10" type="#_x0000_t75" stroked="false">
              <v:imagedata r:id="rId704" o:title=""/>
            </v:shape>
            <v:shape style="position:absolute;left:4851;top:4911;width:713;height:10" type="#_x0000_t75" stroked="false">
              <v:imagedata r:id="rId698" o:title=""/>
            </v:shape>
            <v:shape style="position:absolute;left:5559;top:4911;width:1140;height:10" type="#_x0000_t75" stroked="false">
              <v:imagedata r:id="rId699" o:title=""/>
            </v:shape>
            <v:shape style="position:absolute;left:6695;top:4911;width:2415;height:10" type="#_x0000_t75" stroked="false">
              <v:imagedata r:id="rId700" o:title=""/>
            </v:shape>
            <v:shape style="position:absolute;left:9105;top:4911;width:1111;height:10" type="#_x0000_t75" stroked="false">
              <v:imagedata r:id="rId701" o:title=""/>
            </v:shape>
            <v:shape style="position:absolute;left:10212;top:4911;width:490;height:10" type="#_x0000_t75" stroked="false">
              <v:imagedata r:id="rId702" o:title=""/>
            </v:shape>
            <w10:wrap type="none"/>
          </v:group>
        </w:pict>
      </w:r>
    </w:p>
    <w:tbl>
      <w:tblPr>
        <w:tblW w:w="0" w:type="auto"/>
        <w:jc w:val="left"/>
        <w:tblInd w:w="725" w:type="dxa"/>
        <w:tblLayout w:type="fixed"/>
        <w:tblCellMar>
          <w:top w:w="0" w:type="dxa"/>
          <w:left w:w="0" w:type="dxa"/>
          <w:bottom w:w="0" w:type="dxa"/>
          <w:right w:w="0" w:type="dxa"/>
        </w:tblCellMar>
        <w:tblLook w:val="01E0"/>
      </w:tblPr>
      <w:tblGrid>
        <w:gridCol w:w="1258"/>
        <w:gridCol w:w="1217"/>
        <w:gridCol w:w="708"/>
        <w:gridCol w:w="1136"/>
        <w:gridCol w:w="518"/>
        <w:gridCol w:w="1181"/>
        <w:gridCol w:w="711"/>
        <w:gridCol w:w="1106"/>
        <w:gridCol w:w="480"/>
      </w:tblGrid>
      <w:tr>
        <w:trPr>
          <w:trHeight w:val="681" w:hRule="exact"/>
        </w:trPr>
        <w:tc>
          <w:tcPr>
            <w:tcW w:w="1258"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370" w:lineRule="atLeast" w:before="92"/>
              <w:ind w:left="122" w:right="99"/>
              <w:jc w:val="both"/>
              <w:rPr>
                <w:rFonts w:ascii="宋体" w:hAnsi="宋体" w:cs="宋体" w:eastAsia="宋体" w:hint="default"/>
                <w:sz w:val="15"/>
                <w:szCs w:val="15"/>
              </w:rPr>
            </w:pP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51"/>
                <w:sz w:val="15"/>
                <w:szCs w:val="15"/>
              </w:rPr>
              <w:t> </w:t>
            </w:r>
            <w:r>
              <w:rPr>
                <w:rFonts w:ascii="宋体" w:hAnsi="宋体" w:cs="宋体" w:eastAsia="宋体" w:hint="default"/>
                <w:sz w:val="15"/>
                <w:szCs w:val="15"/>
              </w:rPr>
              <w:t>金</w:t>
            </w:r>
            <w:r>
              <w:rPr>
                <w:rFonts w:ascii="宋体" w:hAnsi="宋体" w:cs="宋体" w:eastAsia="宋体" w:hint="default"/>
                <w:spacing w:val="-51"/>
                <w:sz w:val="15"/>
                <w:szCs w:val="15"/>
              </w:rPr>
              <w:t> </w:t>
            </w:r>
            <w:r>
              <w:rPr>
                <w:rFonts w:ascii="宋体" w:hAnsi="宋体" w:cs="宋体" w:eastAsia="宋体" w:hint="default"/>
                <w:sz w:val="15"/>
                <w:szCs w:val="15"/>
              </w:rPr>
              <w:t>额</w:t>
            </w:r>
            <w:r>
              <w:rPr>
                <w:rFonts w:ascii="宋体" w:hAnsi="宋体" w:cs="宋体" w:eastAsia="宋体" w:hint="default"/>
                <w:spacing w:val="-51"/>
                <w:sz w:val="15"/>
                <w:szCs w:val="15"/>
              </w:rPr>
              <w:t> </w:t>
            </w:r>
            <w:r>
              <w:rPr>
                <w:rFonts w:ascii="宋体" w:hAnsi="宋体" w:cs="宋体" w:eastAsia="宋体" w:hint="default"/>
                <w:sz w:val="15"/>
                <w:szCs w:val="15"/>
              </w:rPr>
              <w:t>重</w:t>
            </w:r>
            <w:r>
              <w:rPr>
                <w:rFonts w:ascii="宋体" w:hAnsi="宋体" w:cs="宋体" w:eastAsia="宋体" w:hint="default"/>
                <w:spacing w:val="-48"/>
                <w:sz w:val="15"/>
                <w:szCs w:val="15"/>
              </w:rPr>
              <w:t> </w:t>
            </w:r>
            <w:r>
              <w:rPr>
                <w:rFonts w:ascii="宋体" w:hAnsi="宋体" w:cs="宋体" w:eastAsia="宋体" w:hint="default"/>
                <w:sz w:val="15"/>
                <w:szCs w:val="15"/>
              </w:rPr>
              <w:t>大</w:t>
            </w:r>
            <w:r>
              <w:rPr>
                <w:rFonts w:ascii="宋体" w:hAnsi="宋体" w:cs="宋体" w:eastAsia="宋体" w:hint="default"/>
                <w:w w:val="100"/>
                <w:sz w:val="15"/>
                <w:szCs w:val="15"/>
              </w:rPr>
              <w:t> </w:t>
            </w:r>
            <w:r>
              <w:rPr>
                <w:rFonts w:ascii="宋体" w:hAnsi="宋体" w:cs="宋体" w:eastAsia="宋体" w:hint="default"/>
                <w:sz w:val="15"/>
                <w:szCs w:val="15"/>
              </w:rPr>
              <w:t>并</w:t>
            </w:r>
            <w:r>
              <w:rPr>
                <w:rFonts w:ascii="宋体" w:hAnsi="宋体" w:cs="宋体" w:eastAsia="宋体" w:hint="default"/>
                <w:spacing w:val="-51"/>
                <w:sz w:val="15"/>
                <w:szCs w:val="15"/>
              </w:rPr>
              <w:t> </w:t>
            </w: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51"/>
                <w:sz w:val="15"/>
                <w:szCs w:val="15"/>
              </w:rPr>
              <w:t> </w:t>
            </w:r>
            <w:r>
              <w:rPr>
                <w:rFonts w:ascii="宋体" w:hAnsi="宋体" w:cs="宋体" w:eastAsia="宋体" w:hint="default"/>
                <w:sz w:val="15"/>
                <w:szCs w:val="15"/>
              </w:rPr>
              <w:t>计</w:t>
            </w:r>
            <w:r>
              <w:rPr>
                <w:rFonts w:ascii="宋体" w:hAnsi="宋体" w:cs="宋体" w:eastAsia="宋体" w:hint="default"/>
                <w:spacing w:val="-51"/>
                <w:sz w:val="15"/>
                <w:szCs w:val="15"/>
              </w:rPr>
              <w:t> </w:t>
            </w:r>
            <w:r>
              <w:rPr>
                <w:rFonts w:ascii="宋体" w:hAnsi="宋体" w:cs="宋体" w:eastAsia="宋体" w:hint="default"/>
                <w:sz w:val="15"/>
                <w:szCs w:val="15"/>
              </w:rPr>
              <w:t>提</w:t>
            </w:r>
            <w:r>
              <w:rPr>
                <w:rFonts w:ascii="宋体" w:hAnsi="宋体" w:cs="宋体" w:eastAsia="宋体" w:hint="default"/>
                <w:spacing w:val="-48"/>
                <w:sz w:val="15"/>
                <w:szCs w:val="15"/>
              </w:rPr>
              <w:t> </w:t>
            </w:r>
            <w:r>
              <w:rPr>
                <w:rFonts w:ascii="宋体" w:hAnsi="宋体" w:cs="宋体" w:eastAsia="宋体" w:hint="default"/>
                <w:sz w:val="15"/>
                <w:szCs w:val="15"/>
              </w:rPr>
              <w:t>坏</w:t>
            </w:r>
            <w:r>
              <w:rPr>
                <w:rFonts w:ascii="宋体" w:hAnsi="宋体" w:cs="宋体" w:eastAsia="宋体" w:hint="default"/>
                <w:w w:val="100"/>
                <w:sz w:val="15"/>
                <w:szCs w:val="15"/>
              </w:rPr>
              <w:t> </w:t>
            </w:r>
            <w:r>
              <w:rPr>
                <w:rFonts w:ascii="宋体" w:hAnsi="宋体" w:cs="宋体" w:eastAsia="宋体" w:hint="default"/>
                <w:sz w:val="15"/>
                <w:szCs w:val="15"/>
              </w:rPr>
              <w:t>账</w:t>
            </w:r>
            <w:r>
              <w:rPr>
                <w:rFonts w:ascii="宋体" w:hAnsi="宋体" w:cs="宋体" w:eastAsia="宋体" w:hint="default"/>
                <w:spacing w:val="-51"/>
                <w:sz w:val="15"/>
                <w:szCs w:val="15"/>
              </w:rPr>
              <w:t> </w:t>
            </w:r>
            <w:r>
              <w:rPr>
                <w:rFonts w:ascii="宋体" w:hAnsi="宋体" w:cs="宋体" w:eastAsia="宋体" w:hint="default"/>
                <w:sz w:val="15"/>
                <w:szCs w:val="15"/>
              </w:rPr>
              <w:t>准</w:t>
            </w:r>
            <w:r>
              <w:rPr>
                <w:rFonts w:ascii="宋体" w:hAnsi="宋体" w:cs="宋体" w:eastAsia="宋体" w:hint="default"/>
                <w:spacing w:val="-51"/>
                <w:sz w:val="15"/>
                <w:szCs w:val="15"/>
              </w:rPr>
              <w:t> </w:t>
            </w:r>
            <w:r>
              <w:rPr>
                <w:rFonts w:ascii="宋体" w:hAnsi="宋体" w:cs="宋体" w:eastAsia="宋体" w:hint="default"/>
                <w:sz w:val="15"/>
                <w:szCs w:val="15"/>
              </w:rPr>
              <w:t>备</w:t>
            </w:r>
            <w:r>
              <w:rPr>
                <w:rFonts w:ascii="宋体" w:hAnsi="宋体" w:cs="宋体" w:eastAsia="宋体" w:hint="default"/>
                <w:spacing w:val="-51"/>
                <w:sz w:val="15"/>
                <w:szCs w:val="15"/>
              </w:rPr>
              <w:t> </w:t>
            </w:r>
            <w:r>
              <w:rPr>
                <w:rFonts w:ascii="宋体" w:hAnsi="宋体" w:cs="宋体" w:eastAsia="宋体" w:hint="default"/>
                <w:sz w:val="15"/>
                <w:szCs w:val="15"/>
              </w:rPr>
              <w:t>的</w:t>
            </w:r>
            <w:r>
              <w:rPr>
                <w:rFonts w:ascii="宋体" w:hAnsi="宋体" w:cs="宋体" w:eastAsia="宋体" w:hint="default"/>
                <w:spacing w:val="-51"/>
                <w:sz w:val="15"/>
                <w:szCs w:val="15"/>
              </w:rPr>
              <w:t> </w:t>
            </w:r>
            <w:r>
              <w:rPr>
                <w:rFonts w:ascii="宋体" w:hAnsi="宋体" w:cs="宋体" w:eastAsia="宋体" w:hint="default"/>
                <w:sz w:val="15"/>
                <w:szCs w:val="15"/>
              </w:rPr>
              <w:t>应</w:t>
            </w:r>
            <w:r>
              <w:rPr>
                <w:rFonts w:ascii="宋体" w:hAnsi="宋体" w:cs="宋体" w:eastAsia="宋体" w:hint="default"/>
                <w:spacing w:val="-48"/>
                <w:sz w:val="15"/>
                <w:szCs w:val="15"/>
              </w:rPr>
              <w:t> </w:t>
            </w:r>
            <w:r>
              <w:rPr>
                <w:rFonts w:ascii="宋体" w:hAnsi="宋体" w:cs="宋体" w:eastAsia="宋体" w:hint="default"/>
                <w:sz w:val="15"/>
                <w:szCs w:val="15"/>
              </w:rPr>
              <w:t>收</w:t>
            </w:r>
            <w:r>
              <w:rPr>
                <w:rFonts w:ascii="宋体" w:hAnsi="宋体" w:cs="宋体" w:eastAsia="宋体" w:hint="default"/>
                <w:w w:val="100"/>
                <w:sz w:val="15"/>
                <w:szCs w:val="15"/>
              </w:rPr>
              <w:t> </w:t>
            </w:r>
            <w:r>
              <w:rPr>
                <w:rFonts w:ascii="宋体" w:hAnsi="宋体" w:cs="宋体" w:eastAsia="宋体" w:hint="default"/>
                <w:sz w:val="15"/>
                <w:szCs w:val="15"/>
              </w:rPr>
              <w:t>账款</w:t>
            </w:r>
          </w:p>
        </w:tc>
        <w:tc>
          <w:tcPr>
            <w:tcW w:w="1217"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left="242" w:right="0"/>
              <w:jc w:val="left"/>
              <w:rPr>
                <w:rFonts w:ascii="Times New Roman" w:hAnsi="Times New Roman" w:cs="Times New Roman" w:eastAsia="Times New Roman" w:hint="default"/>
                <w:sz w:val="15"/>
                <w:szCs w:val="15"/>
              </w:rPr>
            </w:pPr>
            <w:r>
              <w:rPr>
                <w:rFonts w:ascii="Times New Roman"/>
                <w:sz w:val="15"/>
              </w:rPr>
              <w:t>49,427,516.60</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5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5"/>
              <w:ind w:left="36"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18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71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10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480" w:type="dxa"/>
            <w:tcBorders>
              <w:top w:val="single" w:sz="12" w:space="0" w:color="000000"/>
              <w:left w:val="single" w:sz="4" w:space="0" w:color="000000"/>
              <w:bottom w:val="nil" w:sz="6" w:space="0" w:color="auto"/>
              <w:right w:val="nil" w:sz="6" w:space="0" w:color="auto"/>
            </w:tcBorders>
          </w:tcPr>
          <w:p>
            <w:pPr>
              <w:pStyle w:val="TableParagraph"/>
              <w:spacing w:line="240" w:lineRule="auto" w:before="65"/>
              <w:ind w:left="33"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r>
      <w:tr>
        <w:trPr>
          <w:trHeight w:val="1119" w:hRule="exact"/>
        </w:trPr>
        <w:tc>
          <w:tcPr>
            <w:tcW w:w="1258" w:type="dxa"/>
            <w:vMerge/>
            <w:tcBorders>
              <w:left w:val="nil" w:sz="6" w:space="0" w:color="auto"/>
              <w:bottom w:val="nil" w:sz="6" w:space="0" w:color="auto"/>
              <w:right w:val="single" w:sz="4" w:space="0" w:color="000000"/>
            </w:tcBorders>
          </w:tcPr>
          <w:p>
            <w:pPr/>
          </w:p>
        </w:tc>
        <w:tc>
          <w:tcPr>
            <w:tcW w:w="1217" w:type="dxa"/>
            <w:vMerge/>
            <w:tcBorders>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54" w:right="0"/>
              <w:jc w:val="center"/>
              <w:rPr>
                <w:rFonts w:ascii="Times New Roman" w:hAnsi="Times New Roman" w:cs="Times New Roman" w:eastAsia="Times New Roman" w:hint="default"/>
                <w:sz w:val="15"/>
                <w:szCs w:val="15"/>
              </w:rPr>
            </w:pPr>
            <w:r>
              <w:rPr>
                <w:rFonts w:ascii="Times New Roman"/>
                <w:sz w:val="15"/>
              </w:rPr>
              <w:t>39.36</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2,471,375.83</w:t>
            </w:r>
          </w:p>
        </w:tc>
        <w:tc>
          <w:tcPr>
            <w:tcW w:w="5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46" w:right="0"/>
              <w:jc w:val="left"/>
              <w:rPr>
                <w:rFonts w:ascii="Times New Roman" w:hAnsi="Times New Roman" w:cs="Times New Roman" w:eastAsia="Times New Roman" w:hint="default"/>
                <w:sz w:val="15"/>
                <w:szCs w:val="15"/>
              </w:rPr>
            </w:pPr>
            <w:r>
              <w:rPr>
                <w:rFonts w:ascii="Times New Roman"/>
                <w:sz w:val="15"/>
              </w:rPr>
              <w:t>5.00</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19,061,604.58</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22.74</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785,675.36</w:t>
            </w:r>
          </w:p>
        </w:tc>
        <w:tc>
          <w:tcPr>
            <w:tcW w:w="48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4.12</w:t>
            </w:r>
          </w:p>
        </w:tc>
      </w:tr>
      <w:tr>
        <w:trPr>
          <w:trHeight w:val="1234"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458" w:lineRule="auto"/>
              <w:ind w:left="122" w:right="99"/>
              <w:jc w:val="both"/>
              <w:rPr>
                <w:rFonts w:ascii="宋体" w:hAnsi="宋体" w:cs="宋体" w:eastAsia="宋体" w:hint="default"/>
                <w:sz w:val="15"/>
                <w:szCs w:val="15"/>
              </w:rPr>
            </w:pPr>
            <w:r>
              <w:rPr>
                <w:rFonts w:ascii="宋体" w:hAnsi="宋体" w:cs="宋体" w:eastAsia="宋体" w:hint="default"/>
                <w:sz w:val="15"/>
                <w:szCs w:val="15"/>
              </w:rPr>
              <w:t>按</w:t>
            </w:r>
            <w:r>
              <w:rPr>
                <w:rFonts w:ascii="宋体" w:hAnsi="宋体" w:cs="宋体" w:eastAsia="宋体" w:hint="default"/>
                <w:spacing w:val="-51"/>
                <w:sz w:val="15"/>
                <w:szCs w:val="15"/>
              </w:rPr>
              <w:t> </w:t>
            </w:r>
            <w:r>
              <w:rPr>
                <w:rFonts w:ascii="宋体" w:hAnsi="宋体" w:cs="宋体" w:eastAsia="宋体" w:hint="default"/>
                <w:sz w:val="15"/>
                <w:szCs w:val="15"/>
              </w:rPr>
              <w:t>组</w:t>
            </w:r>
            <w:r>
              <w:rPr>
                <w:rFonts w:ascii="宋体" w:hAnsi="宋体" w:cs="宋体" w:eastAsia="宋体" w:hint="default"/>
                <w:spacing w:val="-51"/>
                <w:sz w:val="15"/>
                <w:szCs w:val="15"/>
              </w:rPr>
              <w:t> </w:t>
            </w:r>
            <w:r>
              <w:rPr>
                <w:rFonts w:ascii="宋体" w:hAnsi="宋体" w:cs="宋体" w:eastAsia="宋体" w:hint="default"/>
                <w:sz w:val="15"/>
                <w:szCs w:val="15"/>
              </w:rPr>
              <w:t>合</w:t>
            </w:r>
            <w:r>
              <w:rPr>
                <w:rFonts w:ascii="宋体" w:hAnsi="宋体" w:cs="宋体" w:eastAsia="宋体" w:hint="default"/>
                <w:spacing w:val="-51"/>
                <w:sz w:val="15"/>
                <w:szCs w:val="15"/>
              </w:rPr>
              <w:t> </w:t>
            </w:r>
            <w:r>
              <w:rPr>
                <w:rFonts w:ascii="宋体" w:hAnsi="宋体" w:cs="宋体" w:eastAsia="宋体" w:hint="default"/>
                <w:sz w:val="15"/>
                <w:szCs w:val="15"/>
              </w:rPr>
              <w:t>计</w:t>
            </w:r>
            <w:r>
              <w:rPr>
                <w:rFonts w:ascii="宋体" w:hAnsi="宋体" w:cs="宋体" w:eastAsia="宋体" w:hint="default"/>
                <w:spacing w:val="-51"/>
                <w:sz w:val="15"/>
                <w:szCs w:val="15"/>
              </w:rPr>
              <w:t> </w:t>
            </w:r>
            <w:r>
              <w:rPr>
                <w:rFonts w:ascii="宋体" w:hAnsi="宋体" w:cs="宋体" w:eastAsia="宋体" w:hint="default"/>
                <w:sz w:val="15"/>
                <w:szCs w:val="15"/>
              </w:rPr>
              <w:t>提</w:t>
            </w:r>
            <w:r>
              <w:rPr>
                <w:rFonts w:ascii="宋体" w:hAnsi="宋体" w:cs="宋体" w:eastAsia="宋体" w:hint="default"/>
                <w:spacing w:val="-48"/>
                <w:sz w:val="15"/>
                <w:szCs w:val="15"/>
              </w:rPr>
              <w:t> </w:t>
            </w:r>
            <w:r>
              <w:rPr>
                <w:rFonts w:ascii="宋体" w:hAnsi="宋体" w:cs="宋体" w:eastAsia="宋体" w:hint="default"/>
                <w:sz w:val="15"/>
                <w:szCs w:val="15"/>
              </w:rPr>
              <w:t>坏</w:t>
            </w:r>
            <w:r>
              <w:rPr>
                <w:rFonts w:ascii="宋体" w:hAnsi="宋体" w:cs="宋体" w:eastAsia="宋体" w:hint="default"/>
                <w:w w:val="100"/>
                <w:sz w:val="15"/>
                <w:szCs w:val="15"/>
              </w:rPr>
              <w:t> </w:t>
            </w:r>
            <w:r>
              <w:rPr>
                <w:rFonts w:ascii="宋体" w:hAnsi="宋体" w:cs="宋体" w:eastAsia="宋体" w:hint="default"/>
                <w:sz w:val="15"/>
                <w:szCs w:val="15"/>
              </w:rPr>
              <w:t>账</w:t>
            </w:r>
            <w:r>
              <w:rPr>
                <w:rFonts w:ascii="宋体" w:hAnsi="宋体" w:cs="宋体" w:eastAsia="宋体" w:hint="default"/>
                <w:spacing w:val="-51"/>
                <w:sz w:val="15"/>
                <w:szCs w:val="15"/>
              </w:rPr>
              <w:t> </w:t>
            </w:r>
            <w:r>
              <w:rPr>
                <w:rFonts w:ascii="宋体" w:hAnsi="宋体" w:cs="宋体" w:eastAsia="宋体" w:hint="default"/>
                <w:sz w:val="15"/>
                <w:szCs w:val="15"/>
              </w:rPr>
              <w:t>准</w:t>
            </w:r>
            <w:r>
              <w:rPr>
                <w:rFonts w:ascii="宋体" w:hAnsi="宋体" w:cs="宋体" w:eastAsia="宋体" w:hint="default"/>
                <w:spacing w:val="-51"/>
                <w:sz w:val="15"/>
                <w:szCs w:val="15"/>
              </w:rPr>
              <w:t> </w:t>
            </w:r>
            <w:r>
              <w:rPr>
                <w:rFonts w:ascii="宋体" w:hAnsi="宋体" w:cs="宋体" w:eastAsia="宋体" w:hint="default"/>
                <w:sz w:val="15"/>
                <w:szCs w:val="15"/>
              </w:rPr>
              <w:t>备</w:t>
            </w:r>
            <w:r>
              <w:rPr>
                <w:rFonts w:ascii="宋体" w:hAnsi="宋体" w:cs="宋体" w:eastAsia="宋体" w:hint="default"/>
                <w:spacing w:val="-51"/>
                <w:sz w:val="15"/>
                <w:szCs w:val="15"/>
              </w:rPr>
              <w:t> </w:t>
            </w:r>
            <w:r>
              <w:rPr>
                <w:rFonts w:ascii="宋体" w:hAnsi="宋体" w:cs="宋体" w:eastAsia="宋体" w:hint="default"/>
                <w:sz w:val="15"/>
                <w:szCs w:val="15"/>
              </w:rPr>
              <w:t>的</w:t>
            </w:r>
            <w:r>
              <w:rPr>
                <w:rFonts w:ascii="宋体" w:hAnsi="宋体" w:cs="宋体" w:eastAsia="宋体" w:hint="default"/>
                <w:spacing w:val="-51"/>
                <w:sz w:val="15"/>
                <w:szCs w:val="15"/>
              </w:rPr>
              <w:t> </w:t>
            </w:r>
            <w:r>
              <w:rPr>
                <w:rFonts w:ascii="宋体" w:hAnsi="宋体" w:cs="宋体" w:eastAsia="宋体" w:hint="default"/>
                <w:sz w:val="15"/>
                <w:szCs w:val="15"/>
              </w:rPr>
              <w:t>应</w:t>
            </w:r>
            <w:r>
              <w:rPr>
                <w:rFonts w:ascii="宋体" w:hAnsi="宋体" w:cs="宋体" w:eastAsia="宋体" w:hint="default"/>
                <w:spacing w:val="-48"/>
                <w:sz w:val="15"/>
                <w:szCs w:val="15"/>
              </w:rPr>
              <w:t> </w:t>
            </w:r>
            <w:r>
              <w:rPr>
                <w:rFonts w:ascii="宋体" w:hAnsi="宋体" w:cs="宋体" w:eastAsia="宋体" w:hint="default"/>
                <w:sz w:val="15"/>
                <w:szCs w:val="15"/>
              </w:rPr>
              <w:t>收</w:t>
            </w:r>
            <w:r>
              <w:rPr>
                <w:rFonts w:ascii="宋体" w:hAnsi="宋体" w:cs="宋体" w:eastAsia="宋体" w:hint="default"/>
                <w:w w:val="100"/>
                <w:sz w:val="15"/>
                <w:szCs w:val="15"/>
              </w:rPr>
              <w:t> </w:t>
            </w:r>
            <w:r>
              <w:rPr>
                <w:rFonts w:ascii="宋体" w:hAnsi="宋体" w:cs="宋体" w:eastAsia="宋体" w:hint="default"/>
                <w:sz w:val="15"/>
                <w:szCs w:val="15"/>
              </w:rPr>
              <w:t>账款</w:t>
            </w:r>
          </w:p>
        </w:tc>
        <w:tc>
          <w:tcPr>
            <w:tcW w:w="12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518"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
        </w:tc>
        <w:tc>
          <w:tcPr>
            <w:tcW w:w="480" w:type="dxa"/>
            <w:tcBorders>
              <w:top w:val="nil" w:sz="6" w:space="0" w:color="auto"/>
              <w:left w:val="single" w:sz="4" w:space="0" w:color="000000"/>
              <w:bottom w:val="nil" w:sz="6" w:space="0" w:color="auto"/>
              <w:right w:val="nil" w:sz="6" w:space="0" w:color="auto"/>
            </w:tcBorders>
          </w:tcPr>
          <w:p>
            <w:pPr/>
          </w:p>
        </w:tc>
      </w:tr>
      <w:tr>
        <w:trPr>
          <w:trHeight w:val="388"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5"/>
                <w:szCs w:val="15"/>
              </w:rPr>
            </w:pPr>
            <w:r>
              <w:rPr>
                <w:rFonts w:ascii="宋体" w:hAnsi="宋体" w:cs="宋体" w:eastAsia="宋体" w:hint="default"/>
                <w:sz w:val="15"/>
                <w:szCs w:val="15"/>
              </w:rPr>
              <w:t>账龄分析法</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140" w:right="0"/>
              <w:jc w:val="center"/>
              <w:rPr>
                <w:rFonts w:ascii="Times New Roman" w:hAnsi="Times New Roman" w:cs="Times New Roman" w:eastAsia="Times New Roman" w:hint="default"/>
                <w:sz w:val="15"/>
                <w:szCs w:val="15"/>
              </w:rPr>
            </w:pPr>
            <w:r>
              <w:rPr>
                <w:rFonts w:ascii="Times New Roman"/>
                <w:sz w:val="15"/>
              </w:rPr>
              <w:t>60,608,648.08</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154" w:right="0"/>
              <w:jc w:val="center"/>
              <w:rPr>
                <w:rFonts w:ascii="Times New Roman" w:hAnsi="Times New Roman" w:cs="Times New Roman" w:eastAsia="Times New Roman" w:hint="default"/>
                <w:sz w:val="15"/>
                <w:szCs w:val="15"/>
              </w:rPr>
            </w:pPr>
            <w:r>
              <w:rPr>
                <w:rFonts w:ascii="Times New Roman"/>
                <w:sz w:val="15"/>
              </w:rPr>
              <w:t>48.26</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3"/>
              <w:jc w:val="right"/>
              <w:rPr>
                <w:rFonts w:ascii="Times New Roman" w:hAnsi="Times New Roman" w:cs="Times New Roman" w:eastAsia="Times New Roman" w:hint="default"/>
                <w:sz w:val="15"/>
                <w:szCs w:val="15"/>
              </w:rPr>
            </w:pPr>
            <w:r>
              <w:rPr>
                <w:rFonts w:ascii="Times New Roman"/>
                <w:spacing w:val="-1"/>
                <w:sz w:val="15"/>
              </w:rPr>
              <w:t>4,734,018.48</w:t>
            </w:r>
          </w:p>
        </w:tc>
        <w:tc>
          <w:tcPr>
            <w:tcW w:w="5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left="146" w:right="0"/>
              <w:jc w:val="left"/>
              <w:rPr>
                <w:rFonts w:ascii="Times New Roman" w:hAnsi="Times New Roman" w:cs="Times New Roman" w:eastAsia="Times New Roman" w:hint="default"/>
                <w:sz w:val="15"/>
                <w:szCs w:val="15"/>
              </w:rPr>
            </w:pPr>
            <w:r>
              <w:rPr>
                <w:rFonts w:ascii="Times New Roman"/>
                <w:sz w:val="15"/>
              </w:rPr>
              <w:t>7.81</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0"/>
              <w:jc w:val="right"/>
              <w:rPr>
                <w:rFonts w:ascii="Times New Roman" w:hAnsi="Times New Roman" w:cs="Times New Roman" w:eastAsia="Times New Roman" w:hint="default"/>
                <w:sz w:val="15"/>
                <w:szCs w:val="15"/>
              </w:rPr>
            </w:pPr>
            <w:r>
              <w:rPr>
                <w:rFonts w:ascii="Times New Roman"/>
                <w:spacing w:val="-1"/>
                <w:sz w:val="15"/>
              </w:rPr>
              <w:t>61,904,752.71</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3"/>
              <w:jc w:val="right"/>
              <w:rPr>
                <w:rFonts w:ascii="Times New Roman" w:hAnsi="Times New Roman" w:cs="Times New Roman" w:eastAsia="Times New Roman" w:hint="default"/>
                <w:sz w:val="15"/>
                <w:szCs w:val="15"/>
              </w:rPr>
            </w:pPr>
            <w:r>
              <w:rPr>
                <w:rFonts w:ascii="Times New Roman"/>
                <w:spacing w:val="-1"/>
                <w:sz w:val="15"/>
              </w:rPr>
              <w:t>73.85</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98"/>
              <w:jc w:val="right"/>
              <w:rPr>
                <w:rFonts w:ascii="Times New Roman" w:hAnsi="Times New Roman" w:cs="Times New Roman" w:eastAsia="Times New Roman" w:hint="default"/>
                <w:sz w:val="15"/>
                <w:szCs w:val="15"/>
              </w:rPr>
            </w:pPr>
            <w:r>
              <w:rPr>
                <w:rFonts w:ascii="Times New Roman"/>
                <w:spacing w:val="-1"/>
                <w:sz w:val="15"/>
              </w:rPr>
              <w:t>4,357,494.64</w:t>
            </w:r>
          </w:p>
        </w:tc>
        <w:tc>
          <w:tcPr>
            <w:tcW w:w="480"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left="105" w:right="0"/>
              <w:jc w:val="left"/>
              <w:rPr>
                <w:rFonts w:ascii="Times New Roman" w:hAnsi="Times New Roman" w:cs="Times New Roman" w:eastAsia="Times New Roman" w:hint="default"/>
                <w:sz w:val="15"/>
                <w:szCs w:val="15"/>
              </w:rPr>
            </w:pPr>
            <w:r>
              <w:rPr>
                <w:rFonts w:ascii="Times New Roman"/>
                <w:sz w:val="15"/>
              </w:rPr>
              <w:t>7.04</w:t>
            </w:r>
          </w:p>
        </w:tc>
      </w:tr>
      <w:tr>
        <w:trPr>
          <w:trHeight w:val="1510"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458" w:lineRule="auto" w:before="67"/>
              <w:ind w:left="122" w:right="99"/>
              <w:jc w:val="both"/>
              <w:rPr>
                <w:rFonts w:ascii="宋体" w:hAnsi="宋体" w:cs="宋体" w:eastAsia="宋体" w:hint="default"/>
                <w:sz w:val="15"/>
                <w:szCs w:val="15"/>
              </w:rPr>
            </w:pP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51"/>
                <w:sz w:val="15"/>
                <w:szCs w:val="15"/>
              </w:rPr>
              <w:t> </w:t>
            </w:r>
            <w:r>
              <w:rPr>
                <w:rFonts w:ascii="宋体" w:hAnsi="宋体" w:cs="宋体" w:eastAsia="宋体" w:hint="default"/>
                <w:sz w:val="15"/>
                <w:szCs w:val="15"/>
              </w:rPr>
              <w:t>金</w:t>
            </w:r>
            <w:r>
              <w:rPr>
                <w:rFonts w:ascii="宋体" w:hAnsi="宋体" w:cs="宋体" w:eastAsia="宋体" w:hint="default"/>
                <w:spacing w:val="-51"/>
                <w:sz w:val="15"/>
                <w:szCs w:val="15"/>
              </w:rPr>
              <w:t> </w:t>
            </w:r>
            <w:r>
              <w:rPr>
                <w:rFonts w:ascii="宋体" w:hAnsi="宋体" w:cs="宋体" w:eastAsia="宋体" w:hint="default"/>
                <w:sz w:val="15"/>
                <w:szCs w:val="15"/>
              </w:rPr>
              <w:t>额</w:t>
            </w:r>
            <w:r>
              <w:rPr>
                <w:rFonts w:ascii="宋体" w:hAnsi="宋体" w:cs="宋体" w:eastAsia="宋体" w:hint="default"/>
                <w:spacing w:val="-51"/>
                <w:sz w:val="15"/>
                <w:szCs w:val="15"/>
              </w:rPr>
              <w:t> </w:t>
            </w:r>
            <w:r>
              <w:rPr>
                <w:rFonts w:ascii="宋体" w:hAnsi="宋体" w:cs="宋体" w:eastAsia="宋体" w:hint="default"/>
                <w:sz w:val="15"/>
                <w:szCs w:val="15"/>
              </w:rPr>
              <w:t>虽</w:t>
            </w:r>
            <w:r>
              <w:rPr>
                <w:rFonts w:ascii="宋体" w:hAnsi="宋体" w:cs="宋体" w:eastAsia="宋体" w:hint="default"/>
                <w:spacing w:val="-48"/>
                <w:sz w:val="15"/>
                <w:szCs w:val="15"/>
              </w:rPr>
              <w:t> </w:t>
            </w:r>
            <w:r>
              <w:rPr>
                <w:rFonts w:ascii="宋体" w:hAnsi="宋体" w:cs="宋体" w:eastAsia="宋体" w:hint="default"/>
                <w:sz w:val="15"/>
                <w:szCs w:val="15"/>
              </w:rPr>
              <w:t>不</w:t>
            </w:r>
            <w:r>
              <w:rPr>
                <w:rFonts w:ascii="宋体" w:hAnsi="宋体" w:cs="宋体" w:eastAsia="宋体" w:hint="default"/>
                <w:w w:val="100"/>
                <w:sz w:val="15"/>
                <w:szCs w:val="15"/>
              </w:rPr>
              <w:t> </w:t>
            </w:r>
            <w:r>
              <w:rPr>
                <w:rFonts w:ascii="宋体" w:hAnsi="宋体" w:cs="宋体" w:eastAsia="宋体" w:hint="default"/>
                <w:sz w:val="15"/>
                <w:szCs w:val="15"/>
              </w:rPr>
              <w:t>重</w:t>
            </w:r>
            <w:r>
              <w:rPr>
                <w:rFonts w:ascii="宋体" w:hAnsi="宋体" w:cs="宋体" w:eastAsia="宋体" w:hint="default"/>
                <w:spacing w:val="-51"/>
                <w:sz w:val="15"/>
                <w:szCs w:val="15"/>
              </w:rPr>
              <w:t> </w:t>
            </w:r>
            <w:r>
              <w:rPr>
                <w:rFonts w:ascii="宋体" w:hAnsi="宋体" w:cs="宋体" w:eastAsia="宋体" w:hint="default"/>
                <w:sz w:val="15"/>
                <w:szCs w:val="15"/>
              </w:rPr>
              <w:t>大</w:t>
            </w:r>
            <w:r>
              <w:rPr>
                <w:rFonts w:ascii="宋体" w:hAnsi="宋体" w:cs="宋体" w:eastAsia="宋体" w:hint="default"/>
                <w:spacing w:val="-51"/>
                <w:sz w:val="15"/>
                <w:szCs w:val="15"/>
              </w:rPr>
              <w:t> </w:t>
            </w:r>
            <w:r>
              <w:rPr>
                <w:rFonts w:ascii="宋体" w:hAnsi="宋体" w:cs="宋体" w:eastAsia="宋体" w:hint="default"/>
                <w:sz w:val="15"/>
                <w:szCs w:val="15"/>
              </w:rPr>
              <w:t>但</w:t>
            </w:r>
            <w:r>
              <w:rPr>
                <w:rFonts w:ascii="宋体" w:hAnsi="宋体" w:cs="宋体" w:eastAsia="宋体" w:hint="default"/>
                <w:spacing w:val="-51"/>
                <w:sz w:val="15"/>
                <w:szCs w:val="15"/>
              </w:rPr>
              <w:t> </w:t>
            </w:r>
            <w:r>
              <w:rPr>
                <w:rFonts w:ascii="宋体" w:hAnsi="宋体" w:cs="宋体" w:eastAsia="宋体" w:hint="default"/>
                <w:sz w:val="15"/>
                <w:szCs w:val="15"/>
              </w:rPr>
              <w:t>单</w:t>
            </w:r>
            <w:r>
              <w:rPr>
                <w:rFonts w:ascii="宋体" w:hAnsi="宋体" w:cs="宋体" w:eastAsia="宋体" w:hint="default"/>
                <w:spacing w:val="-51"/>
                <w:sz w:val="15"/>
                <w:szCs w:val="15"/>
              </w:rPr>
              <w:t> </w:t>
            </w:r>
            <w:r>
              <w:rPr>
                <w:rFonts w:ascii="宋体" w:hAnsi="宋体" w:cs="宋体" w:eastAsia="宋体" w:hint="default"/>
                <w:sz w:val="15"/>
                <w:szCs w:val="15"/>
              </w:rPr>
              <w:t>项</w:t>
            </w:r>
            <w:r>
              <w:rPr>
                <w:rFonts w:ascii="宋体" w:hAnsi="宋体" w:cs="宋体" w:eastAsia="宋体" w:hint="default"/>
                <w:spacing w:val="-48"/>
                <w:sz w:val="15"/>
                <w:szCs w:val="15"/>
              </w:rPr>
              <w:t> </w:t>
            </w:r>
            <w:r>
              <w:rPr>
                <w:rFonts w:ascii="宋体" w:hAnsi="宋体" w:cs="宋体" w:eastAsia="宋体" w:hint="default"/>
                <w:sz w:val="15"/>
                <w:szCs w:val="15"/>
              </w:rPr>
              <w:t>计</w:t>
            </w:r>
            <w:r>
              <w:rPr>
                <w:rFonts w:ascii="宋体" w:hAnsi="宋体" w:cs="宋体" w:eastAsia="宋体" w:hint="default"/>
                <w:w w:val="100"/>
                <w:sz w:val="15"/>
                <w:szCs w:val="15"/>
              </w:rPr>
              <w:t> </w:t>
            </w:r>
            <w:r>
              <w:rPr>
                <w:rFonts w:ascii="宋体" w:hAnsi="宋体" w:cs="宋体" w:eastAsia="宋体" w:hint="default"/>
                <w:sz w:val="15"/>
                <w:szCs w:val="15"/>
              </w:rPr>
              <w:t>提</w:t>
            </w:r>
            <w:r>
              <w:rPr>
                <w:rFonts w:ascii="宋体" w:hAnsi="宋体" w:cs="宋体" w:eastAsia="宋体" w:hint="default"/>
                <w:spacing w:val="-51"/>
                <w:sz w:val="15"/>
                <w:szCs w:val="15"/>
              </w:rPr>
              <w:t> </w:t>
            </w:r>
            <w:r>
              <w:rPr>
                <w:rFonts w:ascii="宋体" w:hAnsi="宋体" w:cs="宋体" w:eastAsia="宋体" w:hint="default"/>
                <w:sz w:val="15"/>
                <w:szCs w:val="15"/>
              </w:rPr>
              <w:t>坏</w:t>
            </w:r>
            <w:r>
              <w:rPr>
                <w:rFonts w:ascii="宋体" w:hAnsi="宋体" w:cs="宋体" w:eastAsia="宋体" w:hint="default"/>
                <w:spacing w:val="-51"/>
                <w:sz w:val="15"/>
                <w:szCs w:val="15"/>
              </w:rPr>
              <w:t> </w:t>
            </w:r>
            <w:r>
              <w:rPr>
                <w:rFonts w:ascii="宋体" w:hAnsi="宋体" w:cs="宋体" w:eastAsia="宋体" w:hint="default"/>
                <w:sz w:val="15"/>
                <w:szCs w:val="15"/>
              </w:rPr>
              <w:t>账</w:t>
            </w:r>
            <w:r>
              <w:rPr>
                <w:rFonts w:ascii="宋体" w:hAnsi="宋体" w:cs="宋体" w:eastAsia="宋体" w:hint="default"/>
                <w:spacing w:val="-51"/>
                <w:sz w:val="15"/>
                <w:szCs w:val="15"/>
              </w:rPr>
              <w:t> </w:t>
            </w:r>
            <w:r>
              <w:rPr>
                <w:rFonts w:ascii="宋体" w:hAnsi="宋体" w:cs="宋体" w:eastAsia="宋体" w:hint="default"/>
                <w:sz w:val="15"/>
                <w:szCs w:val="15"/>
              </w:rPr>
              <w:t>准</w:t>
            </w:r>
            <w:r>
              <w:rPr>
                <w:rFonts w:ascii="宋体" w:hAnsi="宋体" w:cs="宋体" w:eastAsia="宋体" w:hint="default"/>
                <w:spacing w:val="-51"/>
                <w:sz w:val="15"/>
                <w:szCs w:val="15"/>
              </w:rPr>
              <w:t> </w:t>
            </w:r>
            <w:r>
              <w:rPr>
                <w:rFonts w:ascii="宋体" w:hAnsi="宋体" w:cs="宋体" w:eastAsia="宋体" w:hint="default"/>
                <w:sz w:val="15"/>
                <w:szCs w:val="15"/>
              </w:rPr>
              <w:t>备</w:t>
            </w:r>
            <w:r>
              <w:rPr>
                <w:rFonts w:ascii="宋体" w:hAnsi="宋体" w:cs="宋体" w:eastAsia="宋体" w:hint="default"/>
                <w:spacing w:val="-48"/>
                <w:sz w:val="15"/>
                <w:szCs w:val="15"/>
              </w:rPr>
              <w:t> </w:t>
            </w:r>
            <w:r>
              <w:rPr>
                <w:rFonts w:ascii="宋体" w:hAnsi="宋体" w:cs="宋体" w:eastAsia="宋体" w:hint="default"/>
                <w:sz w:val="15"/>
                <w:szCs w:val="15"/>
              </w:rPr>
              <w:t>的</w:t>
            </w:r>
            <w:r>
              <w:rPr>
                <w:rFonts w:ascii="宋体" w:hAnsi="宋体" w:cs="宋体" w:eastAsia="宋体" w:hint="default"/>
                <w:w w:val="100"/>
                <w:sz w:val="15"/>
                <w:szCs w:val="15"/>
              </w:rPr>
              <w:t> </w:t>
            </w:r>
            <w:r>
              <w:rPr>
                <w:rFonts w:ascii="宋体" w:hAnsi="宋体" w:cs="宋体" w:eastAsia="宋体" w:hint="default"/>
                <w:sz w:val="15"/>
                <w:szCs w:val="15"/>
              </w:rPr>
              <w:t>应收账款</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4"/>
              <w:ind w:left="140" w:right="0"/>
              <w:jc w:val="center"/>
              <w:rPr>
                <w:rFonts w:ascii="Times New Roman" w:hAnsi="Times New Roman" w:cs="Times New Roman" w:eastAsia="Times New Roman" w:hint="default"/>
                <w:sz w:val="15"/>
                <w:szCs w:val="15"/>
              </w:rPr>
            </w:pPr>
            <w:r>
              <w:rPr>
                <w:rFonts w:ascii="Times New Roman"/>
                <w:sz w:val="15"/>
              </w:rPr>
              <w:t>15,553,871.35</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4"/>
              <w:ind w:left="154" w:right="0"/>
              <w:jc w:val="center"/>
              <w:rPr>
                <w:rFonts w:ascii="Times New Roman" w:hAnsi="Times New Roman" w:cs="Times New Roman" w:eastAsia="Times New Roman" w:hint="default"/>
                <w:sz w:val="15"/>
                <w:szCs w:val="15"/>
              </w:rPr>
            </w:pPr>
            <w:r>
              <w:rPr>
                <w:rFonts w:ascii="Times New Roman"/>
                <w:sz w:val="15"/>
              </w:rPr>
              <w:t>12.38</w:t>
            </w:r>
          </w:p>
        </w:tc>
        <w:tc>
          <w:tcPr>
            <w:tcW w:w="1136" w:type="dxa"/>
            <w:tcBorders>
              <w:top w:val="nil" w:sz="6" w:space="0" w:color="auto"/>
              <w:left w:val="single" w:sz="4" w:space="0" w:color="000000"/>
              <w:bottom w:val="nil" w:sz="6" w:space="0" w:color="auto"/>
              <w:right w:val="single" w:sz="4" w:space="0" w:color="000000"/>
            </w:tcBorders>
          </w:tcPr>
          <w:p>
            <w:pPr/>
          </w:p>
        </w:tc>
        <w:tc>
          <w:tcPr>
            <w:tcW w:w="5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4"/>
              <w:ind w:right="98"/>
              <w:jc w:val="right"/>
              <w:rPr>
                <w:rFonts w:ascii="Times New Roman" w:hAnsi="Times New Roman" w:cs="Times New Roman" w:eastAsia="Times New Roman" w:hint="default"/>
                <w:sz w:val="15"/>
                <w:szCs w:val="15"/>
              </w:rPr>
            </w:pPr>
            <w:r>
              <w:rPr>
                <w:rFonts w:ascii="Times New Roman"/>
                <w:w w:val="100"/>
                <w:sz w:val="15"/>
              </w:rPr>
              <w:t>-</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4"/>
              <w:ind w:right="100"/>
              <w:jc w:val="right"/>
              <w:rPr>
                <w:rFonts w:ascii="Times New Roman" w:hAnsi="Times New Roman" w:cs="Times New Roman" w:eastAsia="Times New Roman" w:hint="default"/>
                <w:sz w:val="15"/>
                <w:szCs w:val="15"/>
              </w:rPr>
            </w:pPr>
            <w:r>
              <w:rPr>
                <w:rFonts w:ascii="Times New Roman"/>
                <w:spacing w:val="-1"/>
                <w:sz w:val="15"/>
              </w:rPr>
              <w:t>2,860,920.30</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4"/>
              <w:ind w:right="103"/>
              <w:jc w:val="right"/>
              <w:rPr>
                <w:rFonts w:ascii="Times New Roman" w:hAnsi="Times New Roman" w:cs="Times New Roman" w:eastAsia="Times New Roman" w:hint="default"/>
                <w:sz w:val="15"/>
                <w:szCs w:val="15"/>
              </w:rPr>
            </w:pPr>
            <w:r>
              <w:rPr>
                <w:rFonts w:ascii="Times New Roman"/>
                <w:spacing w:val="-1"/>
                <w:sz w:val="15"/>
              </w:rPr>
              <w:t>3.41</w:t>
            </w:r>
          </w:p>
        </w:tc>
        <w:tc>
          <w:tcPr>
            <w:tcW w:w="1106" w:type="dxa"/>
            <w:tcBorders>
              <w:top w:val="nil" w:sz="6" w:space="0" w:color="auto"/>
              <w:left w:val="single" w:sz="4" w:space="0" w:color="000000"/>
              <w:bottom w:val="nil" w:sz="6" w:space="0" w:color="auto"/>
              <w:right w:val="single" w:sz="4" w:space="0" w:color="000000"/>
            </w:tcBorders>
          </w:tcPr>
          <w:p>
            <w:pPr/>
          </w:p>
        </w:tc>
        <w:tc>
          <w:tcPr>
            <w:tcW w:w="48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391" w:hRule="exact"/>
        </w:trPr>
        <w:tc>
          <w:tcPr>
            <w:tcW w:w="1258" w:type="dxa"/>
            <w:tcBorders>
              <w:top w:val="nil" w:sz="6" w:space="0" w:color="auto"/>
              <w:left w:val="nil" w:sz="6" w:space="0" w:color="auto"/>
              <w:bottom w:val="single" w:sz="12" w:space="0" w:color="000000"/>
              <w:right w:val="single" w:sz="4" w:space="0" w:color="000000"/>
            </w:tcBorders>
          </w:tcPr>
          <w:p>
            <w:pPr>
              <w:pStyle w:val="TableParagraph"/>
              <w:spacing w:line="240" w:lineRule="auto" w:before="65"/>
              <w:ind w:left="19"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left="63" w:right="0"/>
              <w:jc w:val="center"/>
              <w:rPr>
                <w:rFonts w:ascii="Times New Roman" w:hAnsi="Times New Roman" w:cs="Times New Roman" w:eastAsia="Times New Roman" w:hint="default"/>
                <w:sz w:val="15"/>
                <w:szCs w:val="15"/>
              </w:rPr>
            </w:pPr>
            <w:r>
              <w:rPr>
                <w:rFonts w:ascii="Times New Roman"/>
                <w:sz w:val="15"/>
              </w:rPr>
              <w:t>125,590,036.03</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left="80" w:right="0"/>
              <w:jc w:val="center"/>
              <w:rPr>
                <w:rFonts w:ascii="Times New Roman" w:hAnsi="Times New Roman" w:cs="Times New Roman" w:eastAsia="Times New Roman" w:hint="default"/>
                <w:sz w:val="15"/>
                <w:szCs w:val="15"/>
              </w:rPr>
            </w:pPr>
            <w:r>
              <w:rPr>
                <w:rFonts w:ascii="Times New Roman"/>
                <w:sz w:val="15"/>
              </w:rPr>
              <w:t>100.00</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right="103"/>
              <w:jc w:val="right"/>
              <w:rPr>
                <w:rFonts w:ascii="Times New Roman" w:hAnsi="Times New Roman" w:cs="Times New Roman" w:eastAsia="Times New Roman" w:hint="default"/>
                <w:sz w:val="15"/>
                <w:szCs w:val="15"/>
              </w:rPr>
            </w:pPr>
            <w:r>
              <w:rPr>
                <w:rFonts w:ascii="Times New Roman"/>
                <w:spacing w:val="-1"/>
                <w:sz w:val="15"/>
              </w:rPr>
              <w:t>7,205,394.31</w:t>
            </w:r>
          </w:p>
        </w:tc>
        <w:tc>
          <w:tcPr>
            <w:tcW w:w="518" w:type="dxa"/>
            <w:tcBorders>
              <w:top w:val="nil" w:sz="6" w:space="0" w:color="auto"/>
              <w:left w:val="single" w:sz="4" w:space="0" w:color="000000"/>
              <w:bottom w:val="single" w:sz="12" w:space="0" w:color="000000"/>
              <w:right w:val="single" w:sz="4" w:space="0" w:color="000000"/>
            </w:tcBorders>
          </w:tcPr>
          <w:p>
            <w:pP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right="100"/>
              <w:jc w:val="right"/>
              <w:rPr>
                <w:rFonts w:ascii="Times New Roman" w:hAnsi="Times New Roman" w:cs="Times New Roman" w:eastAsia="Times New Roman" w:hint="default"/>
                <w:sz w:val="15"/>
                <w:szCs w:val="15"/>
              </w:rPr>
            </w:pPr>
            <w:r>
              <w:rPr>
                <w:rFonts w:ascii="Times New Roman"/>
                <w:spacing w:val="-1"/>
                <w:sz w:val="15"/>
              </w:rPr>
              <w:t>83,827,277.59</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right="103"/>
              <w:jc w:val="right"/>
              <w:rPr>
                <w:rFonts w:ascii="Times New Roman" w:hAnsi="Times New Roman" w:cs="Times New Roman" w:eastAsia="Times New Roman" w:hint="default"/>
                <w:sz w:val="15"/>
                <w:szCs w:val="15"/>
              </w:rPr>
            </w:pPr>
            <w:r>
              <w:rPr>
                <w:rFonts w:ascii="Times New Roman"/>
                <w:spacing w:val="-1"/>
                <w:sz w:val="15"/>
              </w:rPr>
              <w:t>100.00</w:t>
            </w:r>
          </w:p>
        </w:tc>
        <w:tc>
          <w:tcPr>
            <w:tcW w:w="11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right="98"/>
              <w:jc w:val="right"/>
              <w:rPr>
                <w:rFonts w:ascii="Times New Roman" w:hAnsi="Times New Roman" w:cs="Times New Roman" w:eastAsia="Times New Roman" w:hint="default"/>
                <w:sz w:val="15"/>
                <w:szCs w:val="15"/>
              </w:rPr>
            </w:pPr>
            <w:r>
              <w:rPr>
                <w:rFonts w:ascii="Times New Roman"/>
                <w:spacing w:val="-1"/>
                <w:sz w:val="15"/>
              </w:rPr>
              <w:t>5,143,170.00</w:t>
            </w:r>
          </w:p>
        </w:tc>
        <w:tc>
          <w:tcPr>
            <w:tcW w:w="480"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858" w:right="1782" w:firstLine="0"/>
        <w:jc w:val="left"/>
        <w:rPr>
          <w:rFonts w:ascii="宋体" w:hAnsi="宋体" w:cs="宋体" w:eastAsia="宋体" w:hint="default"/>
          <w:sz w:val="21"/>
          <w:szCs w:val="21"/>
        </w:rPr>
      </w:pPr>
      <w:r>
        <w:rPr/>
        <w:pict>
          <v:group style="position:absolute;margin-left:120.019997pt;margin-top:-48.336334pt;width:415.05pt;height:5.3pt;mso-position-horizontal-relative:page;mso-position-vertical-relative:paragraph;z-index:-1296184" coordorigin="2400,-967" coordsize="8301,106">
            <v:shape style="position:absolute;left:2400;top:-967;width:1258;height:106" type="#_x0000_t75" stroked="false">
              <v:imagedata r:id="rId308" o:title=""/>
            </v:shape>
            <v:shape style="position:absolute;left:3634;top:-871;width:1222;height:10" type="#_x0000_t75" stroked="false">
              <v:imagedata r:id="rId704" o:title=""/>
            </v:shape>
            <v:shape style="position:absolute;left:4851;top:-871;width:713;height:10" type="#_x0000_t75" stroked="false">
              <v:imagedata r:id="rId698" o:title=""/>
            </v:shape>
            <v:shape style="position:absolute;left:5559;top:-871;width:1140;height:10" type="#_x0000_t75" stroked="false">
              <v:imagedata r:id="rId699" o:title=""/>
            </v:shape>
            <v:shape style="position:absolute;left:6695;top:-871;width:2415;height:10" type="#_x0000_t75" stroked="false">
              <v:imagedata r:id="rId700" o:title=""/>
            </v:shape>
            <v:shape style="position:absolute;left:9105;top:-871;width:1111;height:10" type="#_x0000_t75" stroked="false">
              <v:imagedata r:id="rId701" o:title=""/>
            </v:shape>
            <v:shape style="position:absolute;left:10212;top:-871;width:490;height:10" type="#_x0000_t75" stroked="false">
              <v:imagedata r:id="rId702" o:title=""/>
            </v:shape>
            <w10:wrap type="none"/>
          </v:group>
        </w:pict>
      </w:r>
      <w:r>
        <w:rPr/>
        <w:pict>
          <v:shape style="position:absolute;margin-left:189.050003pt;margin-top:18.623686pt;width:.48pt;height:.12pt;mso-position-horizontal-relative:page;mso-position-vertical-relative:paragraph;z-index:-1296160" type="#_x0000_t75" stroked="false">
            <v:imagedata r:id="rId712" o:title=""/>
          </v:shape>
        </w:pict>
      </w:r>
      <w:r>
        <w:rPr/>
        <w:pict>
          <v:shape style="position:absolute;margin-left:261.410004pt;margin-top:18.623686pt;width:.48001pt;height:.12pt;mso-position-horizontal-relative:page;mso-position-vertical-relative:paragraph;z-index:-1296136" type="#_x0000_t75" stroked="false">
            <v:imagedata r:id="rId712" o:title=""/>
          </v:shape>
        </w:pict>
      </w:r>
      <w:r>
        <w:rPr/>
        <w:pict>
          <v:shape style="position:absolute;margin-left:339.429993pt;margin-top:18.623686pt;width:.47998pt;height:.12pt;mso-position-horizontal-relative:page;mso-position-vertical-relative:paragraph;z-index:-1296112" type="#_x0000_t75" stroked="false">
            <v:imagedata r:id="rId712" o:title=""/>
          </v:shape>
        </w:pict>
      </w:r>
      <w:r>
        <w:rPr/>
        <w:pict>
          <v:shape style="position:absolute;margin-left:390.190002pt;margin-top:18.623686pt;width:.48001pt;height:.12pt;mso-position-horizontal-relative:page;mso-position-vertical-relative:paragraph;z-index:-1296088" type="#_x0000_t75" stroked="false">
            <v:imagedata r:id="rId712" o:title=""/>
          </v:shape>
        </w:pict>
      </w:r>
      <w:r>
        <w:rPr/>
        <w:pict>
          <v:group style="position:absolute;margin-left:117.5pt;margin-top:37.463707pt;width:419.15pt;height:.5pt;mso-position-horizontal-relative:page;mso-position-vertical-relative:paragraph;z-index:-1296064" coordorigin="2350,749" coordsize="8383,10">
            <v:shape style="position:absolute;left:2350;top:749;width:4439;height:10" type="#_x0000_t75" stroked="false">
              <v:imagedata r:id="rId713" o:title=""/>
            </v:shape>
            <v:shape style="position:absolute;left:6784;top:749;width:3949;height:10" type="#_x0000_t75" stroked="false">
              <v:imagedata r:id="rId714" o:title=""/>
            </v:shape>
            <w10:wrap type="none"/>
          </v:group>
        </w:pict>
      </w:r>
      <w:r>
        <w:rPr/>
        <w:pict>
          <v:group style="position:absolute;margin-left:117.5pt;margin-top:48.503666pt;width:419.15pt;height:5.55pt;mso-position-horizontal-relative:page;mso-position-vertical-relative:paragraph;z-index:-1296040" coordorigin="2350,970" coordsize="8383,111">
            <v:shape style="position:absolute;left:2350;top:970;width:1450;height:110" type="#_x0000_t75" stroked="false">
              <v:imagedata r:id="rId715" o:title=""/>
            </v:shape>
            <v:shape style="position:absolute;left:3776;top:1066;width:1462;height:14" type="#_x0000_t75" stroked="false">
              <v:imagedata r:id="rId716" o:title=""/>
            </v:shape>
            <v:shape style="position:absolute;left:5223;top:1066;width:1575;height:14" type="#_x0000_t75" stroked="false">
              <v:imagedata r:id="rId510" o:title=""/>
            </v:shape>
            <v:shape style="position:absolute;left:6784;top:1066;width:1030;height:14" type="#_x0000_t75" stroked="false">
              <v:imagedata r:id="rId717" o:title=""/>
            </v:shape>
            <v:shape style="position:absolute;left:7799;top:1071;width:2933;height:10" type="#_x0000_t75" stroked="false">
              <v:imagedata r:id="rId718" o:title=""/>
            </v:shape>
            <w10:wrap type="none"/>
          </v:group>
        </w:pict>
      </w:r>
      <w:r>
        <w:rPr/>
        <w:pict>
          <v:group style="position:absolute;margin-left:117.5pt;margin-top:69.623703pt;width:419.15pt;height:.5pt;mso-position-horizontal-relative:page;mso-position-vertical-relative:paragraph;z-index:-1296016" coordorigin="2350,1392" coordsize="8383,10">
            <v:shape style="position:absolute;left:2350;top:1392;width:4439;height:10" type="#_x0000_t75" stroked="false">
              <v:imagedata r:id="rId713" o:title=""/>
            </v:shape>
            <v:shape style="position:absolute;left:6784;top:1392;width:3949;height:10" type="#_x0000_t75" stroked="false">
              <v:imagedata r:id="rId719" o:title=""/>
            </v:shape>
            <w10:wrap type="none"/>
          </v:group>
        </w:pict>
      </w:r>
      <w:r>
        <w:rPr>
          <w:rFonts w:ascii="宋体" w:hAnsi="宋体" w:cs="宋体" w:eastAsia="宋体" w:hint="default"/>
          <w:sz w:val="21"/>
          <w:szCs w:val="21"/>
        </w:rPr>
        <w:t>期末单项金额重大并单项计提坏账准备的应收账款</w:t>
      </w:r>
    </w:p>
    <w:p>
      <w:pPr>
        <w:spacing w:line="240" w:lineRule="auto" w:before="7"/>
        <w:rPr>
          <w:rFonts w:ascii="宋体" w:hAnsi="宋体" w:cs="宋体" w:eastAsia="宋体" w:hint="default"/>
          <w:sz w:val="2"/>
          <w:szCs w:val="2"/>
        </w:rPr>
      </w:pPr>
    </w:p>
    <w:tbl>
      <w:tblPr>
        <w:tblW w:w="0" w:type="auto"/>
        <w:jc w:val="left"/>
        <w:tblInd w:w="675" w:type="dxa"/>
        <w:tblLayout w:type="fixed"/>
        <w:tblCellMar>
          <w:top w:w="0" w:type="dxa"/>
          <w:left w:w="0" w:type="dxa"/>
          <w:bottom w:w="0" w:type="dxa"/>
          <w:right w:w="0" w:type="dxa"/>
        </w:tblCellMar>
        <w:tblLook w:val="01E0"/>
      </w:tblPr>
      <w:tblGrid>
        <w:gridCol w:w="1450"/>
        <w:gridCol w:w="1447"/>
        <w:gridCol w:w="1560"/>
        <w:gridCol w:w="1015"/>
        <w:gridCol w:w="2924"/>
      </w:tblGrid>
      <w:tr>
        <w:trPr>
          <w:trHeight w:val="378" w:hRule="exact"/>
        </w:trPr>
        <w:tc>
          <w:tcPr>
            <w:tcW w:w="1450"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应收账款内容</w:t>
            </w:r>
          </w:p>
        </w:tc>
        <w:tc>
          <w:tcPr>
            <w:tcW w:w="144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1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0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2924"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6"/>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234" w:hRule="exact"/>
        </w:trPr>
        <w:tc>
          <w:tcPr>
            <w:tcW w:w="145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8" w:right="0"/>
              <w:jc w:val="center"/>
              <w:rPr>
                <w:rFonts w:ascii="宋体" w:hAnsi="宋体" w:cs="宋体" w:eastAsia="宋体" w:hint="default"/>
                <w:sz w:val="18"/>
                <w:szCs w:val="18"/>
              </w:rPr>
            </w:pPr>
            <w:r>
              <w:rPr>
                <w:rFonts w:ascii="宋体" w:hAnsi="宋体" w:cs="宋体" w:eastAsia="宋体" w:hint="default"/>
                <w:sz w:val="18"/>
                <w:szCs w:val="18"/>
              </w:rPr>
              <w:t>产品货款</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left="299" w:right="0"/>
              <w:jc w:val="left"/>
              <w:rPr>
                <w:rFonts w:ascii="Times New Roman" w:hAnsi="Times New Roman" w:cs="Times New Roman" w:eastAsia="Times New Roman" w:hint="default"/>
                <w:sz w:val="18"/>
                <w:szCs w:val="18"/>
              </w:rPr>
            </w:pPr>
            <w:r>
              <w:rPr>
                <w:rFonts w:ascii="Times New Roman"/>
                <w:sz w:val="18"/>
              </w:rPr>
              <w:t>18,755,000.00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101"/>
              <w:jc w:val="right"/>
              <w:rPr>
                <w:rFonts w:ascii="Times New Roman" w:hAnsi="Times New Roman" w:cs="Times New Roman" w:eastAsia="Times New Roman" w:hint="default"/>
                <w:sz w:val="18"/>
                <w:szCs w:val="18"/>
              </w:rPr>
            </w:pPr>
            <w:r>
              <w:rPr>
                <w:rFonts w:ascii="Times New Roman"/>
                <w:spacing w:val="-1"/>
                <w:sz w:val="18"/>
              </w:rPr>
              <w:t>937,750.00</w:t>
            </w:r>
          </w:p>
        </w:tc>
        <w:tc>
          <w:tcPr>
            <w:tcW w:w="1015"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2"/>
              <w:jc w:val="center"/>
              <w:rPr>
                <w:rFonts w:ascii="Times New Roman" w:hAnsi="Times New Roman" w:cs="Times New Roman" w:eastAsia="Times New Roman" w:hint="default"/>
                <w:sz w:val="18"/>
                <w:szCs w:val="18"/>
              </w:rPr>
            </w:pPr>
            <w:r>
              <w:rPr>
                <w:rFonts w:ascii="Times New Roman"/>
                <w:sz w:val="18"/>
              </w:rPr>
              <w:t>5.00</w:t>
            </w:r>
          </w:p>
        </w:tc>
        <w:tc>
          <w:tcPr>
            <w:tcW w:w="2924"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8"/>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430" w:hRule="exact"/>
        </w:trPr>
        <w:tc>
          <w:tcPr>
            <w:tcW w:w="1450"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8" w:right="0"/>
              <w:jc w:val="center"/>
              <w:rPr>
                <w:rFonts w:ascii="宋体" w:hAnsi="宋体" w:cs="宋体" w:eastAsia="宋体" w:hint="default"/>
                <w:sz w:val="18"/>
                <w:szCs w:val="18"/>
              </w:rPr>
            </w:pPr>
            <w:r>
              <w:rPr>
                <w:rFonts w:ascii="宋体" w:hAnsi="宋体" w:cs="宋体" w:eastAsia="宋体" w:hint="default"/>
                <w:sz w:val="18"/>
                <w:szCs w:val="18"/>
              </w:rPr>
              <w:t>产品货款</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299" w:right="0"/>
              <w:jc w:val="left"/>
              <w:rPr>
                <w:rFonts w:ascii="Times New Roman" w:hAnsi="Times New Roman" w:cs="Times New Roman" w:eastAsia="Times New Roman" w:hint="default"/>
                <w:sz w:val="18"/>
                <w:szCs w:val="18"/>
              </w:rPr>
            </w:pPr>
            <w:r>
              <w:rPr>
                <w:rFonts w:ascii="Times New Roman"/>
                <w:sz w:val="18"/>
              </w:rPr>
              <w:t>18,043,820.97</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1"/>
              <w:jc w:val="right"/>
              <w:rPr>
                <w:rFonts w:ascii="Times New Roman" w:hAnsi="Times New Roman" w:cs="Times New Roman" w:eastAsia="Times New Roman" w:hint="default"/>
                <w:sz w:val="18"/>
                <w:szCs w:val="18"/>
              </w:rPr>
            </w:pPr>
            <w:r>
              <w:rPr>
                <w:rFonts w:ascii="Times New Roman"/>
                <w:spacing w:val="-1"/>
                <w:sz w:val="18"/>
              </w:rPr>
              <w:t>902,191.05</w:t>
            </w:r>
          </w:p>
        </w:tc>
        <w:tc>
          <w:tcPr>
            <w:tcW w:w="101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2"/>
              <w:jc w:val="center"/>
              <w:rPr>
                <w:rFonts w:ascii="Times New Roman" w:hAnsi="Times New Roman" w:cs="Times New Roman" w:eastAsia="Times New Roman" w:hint="default"/>
                <w:sz w:val="18"/>
                <w:szCs w:val="18"/>
              </w:rPr>
            </w:pPr>
            <w:r>
              <w:rPr>
                <w:rFonts w:ascii="Times New Roman"/>
                <w:sz w:val="18"/>
              </w:rPr>
              <w:t>5.00</w:t>
            </w:r>
          </w:p>
        </w:tc>
        <w:tc>
          <w:tcPr>
            <w:tcW w:w="2924"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right="8"/>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24" w:hRule="exact"/>
        </w:trPr>
        <w:tc>
          <w:tcPr>
            <w:tcW w:w="145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产品货款</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99" w:right="0"/>
              <w:jc w:val="left"/>
              <w:rPr>
                <w:rFonts w:ascii="Times New Roman" w:hAnsi="Times New Roman" w:cs="Times New Roman" w:eastAsia="Times New Roman" w:hint="default"/>
                <w:sz w:val="18"/>
                <w:szCs w:val="18"/>
              </w:rPr>
            </w:pPr>
            <w:r>
              <w:rPr>
                <w:rFonts w:ascii="Times New Roman"/>
                <w:sz w:val="18"/>
              </w:rPr>
              <w:t>12,628,695.63</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631,434.78</w:t>
            </w:r>
          </w:p>
        </w:tc>
        <w:tc>
          <w:tcPr>
            <w:tcW w:w="101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5.00</w:t>
            </w:r>
          </w:p>
        </w:tc>
        <w:tc>
          <w:tcPr>
            <w:tcW w:w="2924"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8"/>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29" w:hRule="exact"/>
        </w:trPr>
        <w:tc>
          <w:tcPr>
            <w:tcW w:w="1450"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left="299" w:right="0"/>
              <w:jc w:val="left"/>
              <w:rPr>
                <w:rFonts w:ascii="Times New Roman" w:hAnsi="Times New Roman" w:cs="Times New Roman" w:eastAsia="Times New Roman" w:hint="default"/>
                <w:sz w:val="18"/>
                <w:szCs w:val="18"/>
              </w:rPr>
            </w:pPr>
            <w:r>
              <w:rPr>
                <w:rFonts w:ascii="Times New Roman"/>
                <w:sz w:val="18"/>
              </w:rPr>
              <w:t>49,427,516.60</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2,471,375.83</w:t>
            </w:r>
          </w:p>
        </w:tc>
        <w:tc>
          <w:tcPr>
            <w:tcW w:w="1015" w:type="dxa"/>
            <w:tcBorders>
              <w:top w:val="nil" w:sz="6" w:space="0" w:color="auto"/>
              <w:left w:val="single" w:sz="4" w:space="0" w:color="000000"/>
              <w:bottom w:val="single" w:sz="12" w:space="0" w:color="000000"/>
              <w:right w:val="single" w:sz="4" w:space="0" w:color="000000"/>
            </w:tcBorders>
          </w:tcPr>
          <w:p>
            <w:pPr/>
          </w:p>
        </w:tc>
        <w:tc>
          <w:tcPr>
            <w:tcW w:w="2924"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before="36"/>
        <w:ind w:left="858" w:right="1782" w:firstLine="0"/>
        <w:jc w:val="left"/>
        <w:rPr>
          <w:rFonts w:ascii="宋体" w:hAnsi="宋体" w:cs="宋体" w:eastAsia="宋体" w:hint="default"/>
          <w:sz w:val="21"/>
          <w:szCs w:val="21"/>
        </w:rPr>
      </w:pPr>
      <w:r>
        <w:rPr/>
        <w:pict>
          <v:group style="position:absolute;margin-left:117.5pt;margin-top:-45.480339pt;width:419.15pt;height:5.55pt;mso-position-horizontal-relative:page;mso-position-vertical-relative:paragraph;z-index:-1295992" coordorigin="2350,-910" coordsize="8383,111">
            <v:shape style="position:absolute;left:2350;top:-910;width:1450;height:111" type="#_x0000_t75" stroked="false">
              <v:imagedata r:id="rId720" o:title=""/>
            </v:shape>
            <v:shape style="position:absolute;left:3776;top:-813;width:1462;height:14" type="#_x0000_t75" stroked="false">
              <v:imagedata r:id="rId716" o:title=""/>
            </v:shape>
            <v:shape style="position:absolute;left:5223;top:-813;width:1575;height:14" type="#_x0000_t75" stroked="false">
              <v:imagedata r:id="rId510" o:title=""/>
            </v:shape>
            <v:shape style="position:absolute;left:6784;top:-813;width:1030;height:14" type="#_x0000_t75" stroked="false">
              <v:imagedata r:id="rId717" o:title=""/>
            </v:shape>
            <v:shape style="position:absolute;left:7799;top:-808;width:2933;height:10" type="#_x0000_t75" stroked="false">
              <v:imagedata r:id="rId721" o:title=""/>
            </v:shape>
            <w10:wrap type="none"/>
          </v:group>
        </w:pict>
      </w:r>
      <w:r>
        <w:rPr/>
        <w:pict>
          <v:group style="position:absolute;margin-left:118.580002pt;margin-top:17.183672pt;width:418.8pt;height:175pt;mso-position-horizontal-relative:page;mso-position-vertical-relative:paragraph;z-index:-1295920" coordorigin="2372,344" coordsize="8376,3500">
            <v:group style="position:absolute;left:2400;top:358;width:1513;height:2" coordorigin="2400,358" coordsize="1513,2">
              <v:shape style="position:absolute;left:2400;top:358;width:1513;height:2" coordorigin="2400,358" coordsize="1513,0" path="m2400,358l3913,358e" filled="false" stroked="true" strokeweight="1.44pt" strokecolor="#000000">
                <v:path arrowok="t"/>
              </v:shape>
              <v:shape style="position:absolute;left:3913;top:372;width:10;height:2" type="#_x0000_t75" stroked="false">
                <v:imagedata r:id="rId712" o:title=""/>
              </v:shape>
            </v:group>
            <v:group style="position:absolute;left:3913;top:358;width:29;height:2" coordorigin="3913,358" coordsize="29,2">
              <v:shape style="position:absolute;left:3913;top:358;width:29;height:2" coordorigin="3913,358" coordsize="29,0" path="m3913,358l3942,358e" filled="false" stroked="true" strokeweight="1.44pt" strokecolor="#000000">
                <v:path arrowok="t"/>
              </v:shape>
            </v:group>
            <v:group style="position:absolute;left:3942;top:358;width:3385;height:2" coordorigin="3942,358" coordsize="3385,2">
              <v:shape style="position:absolute;left:3942;top:358;width:3385;height:2" coordorigin="3942,358" coordsize="3385,0" path="m3942,358l7326,358e" filled="false" stroked="true" strokeweight="1.44pt" strokecolor="#000000">
                <v:path arrowok="t"/>
              </v:shape>
              <v:shape style="position:absolute;left:7326;top:372;width:10;height:2" type="#_x0000_t75" stroked="false">
                <v:imagedata r:id="rId712" o:title=""/>
              </v:shape>
            </v:group>
            <v:group style="position:absolute;left:7326;top:358;width:29;height:2" coordorigin="7326,358" coordsize="29,2">
              <v:shape style="position:absolute;left:7326;top:358;width:29;height:2" coordorigin="7326,358" coordsize="29,0" path="m7326,358l7355,358e" filled="false" stroked="true" strokeweight="1.44pt" strokecolor="#000000">
                <v:path arrowok="t"/>
              </v:shape>
            </v:group>
            <v:group style="position:absolute;left:7355;top:358;width:3378;height:2" coordorigin="7355,358" coordsize="3378,2">
              <v:shape style="position:absolute;left:7355;top:358;width:3378;height:2" coordorigin="7355,358" coordsize="3378,0" path="m7355,358l10732,358e" filled="false" stroked="true" strokeweight="1.44pt" strokecolor="#000000">
                <v:path arrowok="t"/>
              </v:shape>
            </v:group>
            <v:group style="position:absolute;left:3913;top:375;width:10;height:20" coordorigin="3913,375" coordsize="10,20">
              <v:shape style="position:absolute;left:3913;top:375;width:10;height:20" coordorigin="3913,375" coordsize="10,20" path="m3913,394l3923,394,3923,375,3913,375,3913,394xe" filled="true" fillcolor="#000000" stroked="false">
                <v:path arrowok="t"/>
                <v:fill type="solid"/>
              </v:shape>
            </v:group>
            <v:group style="position:absolute;left:3913;top:394;width:10;height:20" coordorigin="3913,394" coordsize="10,20">
              <v:shape style="position:absolute;left:3913;top:394;width:10;height:20" coordorigin="3913,394" coordsize="10,20" path="m3913,413l3923,413,3923,394,3913,394,3913,413xe" filled="true" fillcolor="#000000" stroked="false">
                <v:path arrowok="t"/>
                <v:fill type="solid"/>
              </v:shape>
            </v:group>
            <v:group style="position:absolute;left:3913;top:413;width:10;height:20" coordorigin="3913,413" coordsize="10,20">
              <v:shape style="position:absolute;left:3913;top:413;width:10;height:20" coordorigin="3913,413" coordsize="10,20" path="m3913,432l3923,432,3923,413,3913,413,3913,432xe" filled="true" fillcolor="#000000" stroked="false">
                <v:path arrowok="t"/>
                <v:fill type="solid"/>
              </v:shape>
            </v:group>
            <v:group style="position:absolute;left:3913;top:432;width:10;height:20" coordorigin="3913,432" coordsize="10,20">
              <v:shape style="position:absolute;left:3913;top:432;width:10;height:20" coordorigin="3913,432" coordsize="10,20" path="m3913,452l3923,452,3923,432,3913,432,3913,452xe" filled="true" fillcolor="#000000" stroked="false">
                <v:path arrowok="t"/>
                <v:fill type="solid"/>
              </v:shape>
            </v:group>
            <v:group style="position:absolute;left:3913;top:452;width:10;height:20" coordorigin="3913,452" coordsize="10,20">
              <v:shape style="position:absolute;left:3913;top:452;width:10;height:20" coordorigin="3913,452" coordsize="10,20" path="m3913,471l3923,471,3923,452,3913,452,3913,471xe" filled="true" fillcolor="#000000" stroked="false">
                <v:path arrowok="t"/>
                <v:fill type="solid"/>
              </v:shape>
            </v:group>
            <v:group style="position:absolute;left:3913;top:471;width:10;height:20" coordorigin="3913,471" coordsize="10,20">
              <v:shape style="position:absolute;left:3913;top:471;width:10;height:20" coordorigin="3913,471" coordsize="10,20" path="m3913,490l3923,490,3923,471,3913,471,3913,490xe" filled="true" fillcolor="#000000" stroked="false">
                <v:path arrowok="t"/>
                <v:fill type="solid"/>
              </v:shape>
            </v:group>
            <v:group style="position:absolute;left:3913;top:490;width:10;height:20" coordorigin="3913,490" coordsize="10,20">
              <v:shape style="position:absolute;left:3913;top:490;width:10;height:20" coordorigin="3913,490" coordsize="10,20" path="m3913,509l3923,509,3923,490,3913,490,3913,509xe" filled="true" fillcolor="#000000" stroked="false">
                <v:path arrowok="t"/>
                <v:fill type="solid"/>
              </v:shape>
            </v:group>
            <v:group style="position:absolute;left:3913;top:509;width:10;height:20" coordorigin="3913,509" coordsize="10,20">
              <v:shape style="position:absolute;left:3913;top:509;width:10;height:20" coordorigin="3913,509" coordsize="10,20" path="m3913,528l3923,528,3923,509,3913,509,3913,528xe" filled="true" fillcolor="#000000" stroked="false">
                <v:path arrowok="t"/>
                <v:fill type="solid"/>
              </v:shape>
            </v:group>
            <v:group style="position:absolute;left:3913;top:528;width:10;height:20" coordorigin="3913,528" coordsize="10,20">
              <v:shape style="position:absolute;left:3913;top:528;width:10;height:20" coordorigin="3913,528" coordsize="10,20" path="m3913,548l3923,548,3923,528,3913,528,3913,548xe" filled="true" fillcolor="#000000" stroked="false">
                <v:path arrowok="t"/>
                <v:fill type="solid"/>
              </v:shape>
            </v:group>
            <v:group style="position:absolute;left:3913;top:548;width:10;height:20" coordorigin="3913,548" coordsize="10,20">
              <v:shape style="position:absolute;left:3913;top:548;width:10;height:20" coordorigin="3913,548" coordsize="10,20" path="m3913,567l3923,567,3923,548,3913,548,3913,567xe" filled="true" fillcolor="#000000" stroked="false">
                <v:path arrowok="t"/>
                <v:fill type="solid"/>
              </v:shape>
            </v:group>
            <v:group style="position:absolute;left:3913;top:567;width:10;height:20" coordorigin="3913,567" coordsize="10,20">
              <v:shape style="position:absolute;left:3913;top:567;width:10;height:20" coordorigin="3913,567" coordsize="10,20" path="m3913,586l3923,586,3923,567,3913,567,3913,586xe" filled="true" fillcolor="#000000" stroked="false">
                <v:path arrowok="t"/>
                <v:fill type="solid"/>
              </v:shape>
            </v:group>
            <v:group style="position:absolute;left:3913;top:586;width:10;height:20" coordorigin="3913,586" coordsize="10,20">
              <v:shape style="position:absolute;left:3913;top:586;width:10;height:20" coordorigin="3913,586" coordsize="10,20" path="m3913,605l3923,605,3923,586,3913,586,3913,605xe" filled="true" fillcolor="#000000" stroked="false">
                <v:path arrowok="t"/>
                <v:fill type="solid"/>
              </v:shape>
            </v:group>
            <v:group style="position:absolute;left:3913;top:605;width:10;height:20" coordorigin="3913,605" coordsize="10,20">
              <v:shape style="position:absolute;left:3913;top:605;width:10;height:20" coordorigin="3913,605" coordsize="10,20" path="m3913,624l3923,624,3923,605,3913,605,3913,624xe" filled="true" fillcolor="#000000" stroked="false">
                <v:path arrowok="t"/>
                <v:fill type="solid"/>
              </v:shape>
            </v:group>
            <v:group style="position:absolute;left:3913;top:624;width:10;height:20" coordorigin="3913,624" coordsize="10,20">
              <v:shape style="position:absolute;left:3913;top:624;width:10;height:20" coordorigin="3913,624" coordsize="10,20" path="m3913,644l3923,644,3923,624,3913,624,3913,644xe" filled="true" fillcolor="#000000" stroked="false">
                <v:path arrowok="t"/>
                <v:fill type="solid"/>
              </v:shape>
            </v:group>
            <v:group style="position:absolute;left:3913;top:644;width:10;height:20" coordorigin="3913,644" coordsize="10,20">
              <v:shape style="position:absolute;left:3913;top:644;width:10;height:20" coordorigin="3913,644" coordsize="10,20" path="m3913,663l3923,663,3923,644,3913,644,3913,663xe" filled="true" fillcolor="#000000" stroked="false">
                <v:path arrowok="t"/>
                <v:fill type="solid"/>
              </v:shape>
            </v:group>
            <v:group style="position:absolute;left:3913;top:663;width:10;height:20" coordorigin="3913,663" coordsize="10,20">
              <v:shape style="position:absolute;left:3913;top:663;width:10;height:20" coordorigin="3913,663" coordsize="10,20" path="m3913,682l3923,682,3923,663,3913,663,3913,682xe" filled="true" fillcolor="#000000" stroked="false">
                <v:path arrowok="t"/>
                <v:fill type="solid"/>
              </v:shape>
            </v:group>
            <v:group style="position:absolute;left:3913;top:682;width:10;height:20" coordorigin="3913,682" coordsize="10,20">
              <v:shape style="position:absolute;left:3913;top:682;width:10;height:20" coordorigin="3913,682" coordsize="10,20" path="m3913,701l3923,701,3923,682,3913,682,3913,701xe" filled="true" fillcolor="#000000" stroked="false">
                <v:path arrowok="t"/>
                <v:fill type="solid"/>
              </v:shape>
            </v:group>
            <v:group style="position:absolute;left:3913;top:701;width:10;height:20" coordorigin="3913,701" coordsize="10,20">
              <v:shape style="position:absolute;left:3913;top:701;width:10;height:20" coordorigin="3913,701" coordsize="10,20" path="m3913,720l3923,720,3923,701,3913,701,3913,720xe" filled="true" fillcolor="#000000" stroked="false">
                <v:path arrowok="t"/>
                <v:fill type="solid"/>
              </v:shape>
            </v:group>
            <v:group style="position:absolute;left:3913;top:720;width:10;height:20" coordorigin="3913,720" coordsize="10,20">
              <v:shape style="position:absolute;left:3913;top:720;width:10;height:20" coordorigin="3913,720" coordsize="10,20" path="m3913,740l3923,740,3923,720,3913,720,3913,740xe" filled="true" fillcolor="#000000" stroked="false">
                <v:path arrowok="t"/>
                <v:fill type="solid"/>
              </v:shape>
            </v:group>
            <v:group style="position:absolute;left:3913;top:744;width:10;height:2" coordorigin="3913,744" coordsize="10,2">
              <v:shape style="position:absolute;left:3913;top:744;width:10;height:2" coordorigin="3913,744" coordsize="10,0" path="m3913,744l3923,744e" filled="false" stroked="true" strokeweight=".48004pt" strokecolor="#000000">
                <v:path arrowok="t"/>
              </v:shape>
            </v:group>
            <v:group style="position:absolute;left:7326;top:375;width:10;height:20" coordorigin="7326,375" coordsize="10,20">
              <v:shape style="position:absolute;left:7326;top:375;width:10;height:20" coordorigin="7326,375" coordsize="10,20" path="m7326,394l7336,394,7336,375,7326,375,7326,394xe" filled="true" fillcolor="#000000" stroked="false">
                <v:path arrowok="t"/>
                <v:fill type="solid"/>
              </v:shape>
            </v:group>
            <v:group style="position:absolute;left:7326;top:394;width:10;height:20" coordorigin="7326,394" coordsize="10,20">
              <v:shape style="position:absolute;left:7326;top:394;width:10;height:20" coordorigin="7326,394" coordsize="10,20" path="m7326,413l7336,413,7336,394,7326,394,7326,413xe" filled="true" fillcolor="#000000" stroked="false">
                <v:path arrowok="t"/>
                <v:fill type="solid"/>
              </v:shape>
            </v:group>
            <v:group style="position:absolute;left:7326;top:413;width:10;height:20" coordorigin="7326,413" coordsize="10,20">
              <v:shape style="position:absolute;left:7326;top:413;width:10;height:20" coordorigin="7326,413" coordsize="10,20" path="m7326,432l7336,432,7336,413,7326,413,7326,432xe" filled="true" fillcolor="#000000" stroked="false">
                <v:path arrowok="t"/>
                <v:fill type="solid"/>
              </v:shape>
            </v:group>
            <v:group style="position:absolute;left:7326;top:432;width:10;height:20" coordorigin="7326,432" coordsize="10,20">
              <v:shape style="position:absolute;left:7326;top:432;width:10;height:20" coordorigin="7326,432" coordsize="10,20" path="m7326,452l7336,452,7336,432,7326,432,7326,452xe" filled="true" fillcolor="#000000" stroked="false">
                <v:path arrowok="t"/>
                <v:fill type="solid"/>
              </v:shape>
            </v:group>
            <v:group style="position:absolute;left:7326;top:452;width:10;height:20" coordorigin="7326,452" coordsize="10,20">
              <v:shape style="position:absolute;left:7326;top:452;width:10;height:20" coordorigin="7326,452" coordsize="10,20" path="m7326,471l7336,471,7336,452,7326,452,7326,471xe" filled="true" fillcolor="#000000" stroked="false">
                <v:path arrowok="t"/>
                <v:fill type="solid"/>
              </v:shape>
            </v:group>
            <v:group style="position:absolute;left:7326;top:471;width:10;height:20" coordorigin="7326,471" coordsize="10,20">
              <v:shape style="position:absolute;left:7326;top:471;width:10;height:20" coordorigin="7326,471" coordsize="10,20" path="m7326,490l7336,490,7336,471,7326,471,7326,490xe" filled="true" fillcolor="#000000" stroked="false">
                <v:path arrowok="t"/>
                <v:fill type="solid"/>
              </v:shape>
            </v:group>
            <v:group style="position:absolute;left:7326;top:490;width:10;height:20" coordorigin="7326,490" coordsize="10,20">
              <v:shape style="position:absolute;left:7326;top:490;width:10;height:20" coordorigin="7326,490" coordsize="10,20" path="m7326,509l7336,509,7336,490,7326,490,7326,509xe" filled="true" fillcolor="#000000" stroked="false">
                <v:path arrowok="t"/>
                <v:fill type="solid"/>
              </v:shape>
            </v:group>
            <v:group style="position:absolute;left:7326;top:509;width:10;height:20" coordorigin="7326,509" coordsize="10,20">
              <v:shape style="position:absolute;left:7326;top:509;width:10;height:20" coordorigin="7326,509" coordsize="10,20" path="m7326,528l7336,528,7336,509,7326,509,7326,528xe" filled="true" fillcolor="#000000" stroked="false">
                <v:path arrowok="t"/>
                <v:fill type="solid"/>
              </v:shape>
            </v:group>
            <v:group style="position:absolute;left:7326;top:528;width:10;height:20" coordorigin="7326,528" coordsize="10,20">
              <v:shape style="position:absolute;left:7326;top:528;width:10;height:20" coordorigin="7326,528" coordsize="10,20" path="m7326,548l7336,548,7336,528,7326,528,7326,548xe" filled="true" fillcolor="#000000" stroked="false">
                <v:path arrowok="t"/>
                <v:fill type="solid"/>
              </v:shape>
            </v:group>
            <v:group style="position:absolute;left:7326;top:548;width:10;height:20" coordorigin="7326,548" coordsize="10,20">
              <v:shape style="position:absolute;left:7326;top:548;width:10;height:20" coordorigin="7326,548" coordsize="10,20" path="m7326,567l7336,567,7336,548,7326,548,7326,567xe" filled="true" fillcolor="#000000" stroked="false">
                <v:path arrowok="t"/>
                <v:fill type="solid"/>
              </v:shape>
            </v:group>
            <v:group style="position:absolute;left:7326;top:567;width:10;height:20" coordorigin="7326,567" coordsize="10,20">
              <v:shape style="position:absolute;left:7326;top:567;width:10;height:20" coordorigin="7326,567" coordsize="10,20" path="m7326,586l7336,586,7336,567,7326,567,7326,586xe" filled="true" fillcolor="#000000" stroked="false">
                <v:path arrowok="t"/>
                <v:fill type="solid"/>
              </v:shape>
            </v:group>
            <v:group style="position:absolute;left:7326;top:586;width:10;height:20" coordorigin="7326,586" coordsize="10,20">
              <v:shape style="position:absolute;left:7326;top:586;width:10;height:20" coordorigin="7326,586" coordsize="10,20" path="m7326,605l7336,605,7336,586,7326,586,7326,605xe" filled="true" fillcolor="#000000" stroked="false">
                <v:path arrowok="t"/>
                <v:fill type="solid"/>
              </v:shape>
            </v:group>
            <v:group style="position:absolute;left:7326;top:605;width:10;height:20" coordorigin="7326,605" coordsize="10,20">
              <v:shape style="position:absolute;left:7326;top:605;width:10;height:20" coordorigin="7326,605" coordsize="10,20" path="m7326,624l7336,624,7336,605,7326,605,7326,624xe" filled="true" fillcolor="#000000" stroked="false">
                <v:path arrowok="t"/>
                <v:fill type="solid"/>
              </v:shape>
            </v:group>
            <v:group style="position:absolute;left:7326;top:624;width:10;height:20" coordorigin="7326,624" coordsize="10,20">
              <v:shape style="position:absolute;left:7326;top:624;width:10;height:20" coordorigin="7326,624" coordsize="10,20" path="m7326,644l7336,644,7336,624,7326,624,7326,644xe" filled="true" fillcolor="#000000" stroked="false">
                <v:path arrowok="t"/>
                <v:fill type="solid"/>
              </v:shape>
            </v:group>
            <v:group style="position:absolute;left:7326;top:644;width:10;height:20" coordorigin="7326,644" coordsize="10,20">
              <v:shape style="position:absolute;left:7326;top:644;width:10;height:20" coordorigin="7326,644" coordsize="10,20" path="m7326,663l7336,663,7336,644,7326,644,7326,663xe" filled="true" fillcolor="#000000" stroked="false">
                <v:path arrowok="t"/>
                <v:fill type="solid"/>
              </v:shape>
            </v:group>
            <v:group style="position:absolute;left:7326;top:663;width:10;height:20" coordorigin="7326,663" coordsize="10,20">
              <v:shape style="position:absolute;left:7326;top:663;width:10;height:20" coordorigin="7326,663" coordsize="10,20" path="m7326,682l7336,682,7336,663,7326,663,7326,682xe" filled="true" fillcolor="#000000" stroked="false">
                <v:path arrowok="t"/>
                <v:fill type="solid"/>
              </v:shape>
            </v:group>
            <v:group style="position:absolute;left:7326;top:682;width:10;height:20" coordorigin="7326,682" coordsize="10,20">
              <v:shape style="position:absolute;left:7326;top:682;width:10;height:20" coordorigin="7326,682" coordsize="10,20" path="m7326,701l7336,701,7336,682,7326,682,7326,701xe" filled="true" fillcolor="#000000" stroked="false">
                <v:path arrowok="t"/>
                <v:fill type="solid"/>
              </v:shape>
            </v:group>
            <v:group style="position:absolute;left:7326;top:701;width:10;height:20" coordorigin="7326,701" coordsize="10,20">
              <v:shape style="position:absolute;left:7326;top:701;width:10;height:20" coordorigin="7326,701" coordsize="10,20" path="m7326,720l7336,720,7336,701,7326,701,7326,720xe" filled="true" fillcolor="#000000" stroked="false">
                <v:path arrowok="t"/>
                <v:fill type="solid"/>
              </v:shape>
            </v:group>
            <v:group style="position:absolute;left:7326;top:720;width:10;height:20" coordorigin="7326,720" coordsize="10,20">
              <v:shape style="position:absolute;left:7326;top:720;width:10;height:20" coordorigin="7326,720" coordsize="10,20" path="m7326,740l7336,740,7336,720,7326,720,7326,740xe" filled="true" fillcolor="#000000" stroked="false">
                <v:path arrowok="t"/>
                <v:fill type="solid"/>
              </v:shape>
            </v:group>
            <v:group style="position:absolute;left:7326;top:744;width:10;height:2" coordorigin="7326,744" coordsize="10,2">
              <v:shape style="position:absolute;left:7326;top:744;width:10;height:2" coordorigin="7326,744" coordsize="10,0" path="m7326,744l7336,744e" filled="false" stroked="true" strokeweight=".48004pt" strokecolor="#000000">
                <v:path arrowok="t"/>
              </v:shape>
            </v:group>
            <v:group style="position:absolute;left:3913;top:754;width:10;height:2" coordorigin="3913,754" coordsize="10,2">
              <v:shape style="position:absolute;left:3913;top:754;width:10;height:2" coordorigin="3913,754" coordsize="10,0" path="m3913,754l3923,754e" filled="false" stroked="true" strokeweight=".47998pt" strokecolor="#000000">
                <v:path arrowok="t"/>
              </v:shape>
            </v:group>
            <v:group style="position:absolute;left:6083;top:754;width:10;height:2" coordorigin="6083,754" coordsize="10,2">
              <v:shape style="position:absolute;left:6083;top:754;width:10;height:2" coordorigin="6083,754" coordsize="10,0" path="m6083,754l6092,754e" filled="false" stroked="true" strokeweight=".47998pt" strokecolor="#000000">
                <v:path arrowok="t"/>
              </v:shape>
              <v:shape style="position:absolute;left:3923;top:749;width:3404;height:10" type="#_x0000_t75" stroked="false">
                <v:imagedata r:id="rId722" o:title=""/>
              </v:shape>
              <v:shape style="position:absolute;left:7321;top:749;width:3411;height:10" type="#_x0000_t75" stroked="false">
                <v:imagedata r:id="rId723" o:title=""/>
              </v:shape>
            </v:group>
            <v:group style="position:absolute;left:3913;top:759;width:10;height:20" coordorigin="3913,759" coordsize="10,20">
              <v:shape style="position:absolute;left:3913;top:759;width:10;height:20" coordorigin="3913,759" coordsize="10,20" path="m3913,778l3923,778,3923,759,3913,759,3913,778xe" filled="true" fillcolor="#000000" stroked="false">
                <v:path arrowok="t"/>
                <v:fill type="solid"/>
              </v:shape>
            </v:group>
            <v:group style="position:absolute;left:3913;top:778;width:10;height:20" coordorigin="3913,778" coordsize="10,20">
              <v:shape style="position:absolute;left:3913;top:778;width:10;height:20" coordorigin="3913,778" coordsize="10,20" path="m3913,797l3923,797,3923,778,3913,778,3913,797xe" filled="true" fillcolor="#000000" stroked="false">
                <v:path arrowok="t"/>
                <v:fill type="solid"/>
              </v:shape>
            </v:group>
            <v:group style="position:absolute;left:3913;top:797;width:10;height:20" coordorigin="3913,797" coordsize="10,20">
              <v:shape style="position:absolute;left:3913;top:797;width:10;height:20" coordorigin="3913,797" coordsize="10,20" path="m3913,816l3923,816,3923,797,3913,797,3913,816xe" filled="true" fillcolor="#000000" stroked="false">
                <v:path arrowok="t"/>
                <v:fill type="solid"/>
              </v:shape>
            </v:group>
            <v:group style="position:absolute;left:3913;top:816;width:10;height:20" coordorigin="3913,816" coordsize="10,20">
              <v:shape style="position:absolute;left:3913;top:816;width:10;height:20" coordorigin="3913,816" coordsize="10,20" path="m3913,836l3923,836,3923,816,3913,816,3913,836xe" filled="true" fillcolor="#000000" stroked="false">
                <v:path arrowok="t"/>
                <v:fill type="solid"/>
              </v:shape>
            </v:group>
            <v:group style="position:absolute;left:3913;top:836;width:10;height:20" coordorigin="3913,836" coordsize="10,20">
              <v:shape style="position:absolute;left:3913;top:836;width:10;height:20" coordorigin="3913,836" coordsize="10,20" path="m3913,855l3923,855,3923,836,3913,836,3913,855xe" filled="true" fillcolor="#000000" stroked="false">
                <v:path arrowok="t"/>
                <v:fill type="solid"/>
              </v:shape>
            </v:group>
            <v:group style="position:absolute;left:3913;top:855;width:10;height:20" coordorigin="3913,855" coordsize="10,20">
              <v:shape style="position:absolute;left:3913;top:855;width:10;height:20" coordorigin="3913,855" coordsize="10,20" path="m3913,874l3923,874,3923,855,3913,855,3913,874xe" filled="true" fillcolor="#000000" stroked="false">
                <v:path arrowok="t"/>
                <v:fill type="solid"/>
              </v:shape>
            </v:group>
            <v:group style="position:absolute;left:3913;top:874;width:10;height:20" coordorigin="3913,874" coordsize="10,20">
              <v:shape style="position:absolute;left:3913;top:874;width:10;height:20" coordorigin="3913,874" coordsize="10,20" path="m3913,893l3923,893,3923,874,3913,874,3913,893xe" filled="true" fillcolor="#000000" stroked="false">
                <v:path arrowok="t"/>
                <v:fill type="solid"/>
              </v:shape>
            </v:group>
            <v:group style="position:absolute;left:3913;top:893;width:10;height:20" coordorigin="3913,893" coordsize="10,20">
              <v:shape style="position:absolute;left:3913;top:893;width:10;height:20" coordorigin="3913,893" coordsize="10,20" path="m3913,912l3923,912,3923,893,3913,893,3913,912xe" filled="true" fillcolor="#000000" stroked="false">
                <v:path arrowok="t"/>
                <v:fill type="solid"/>
              </v:shape>
            </v:group>
            <v:group style="position:absolute;left:3913;top:912;width:10;height:20" coordorigin="3913,912" coordsize="10,20">
              <v:shape style="position:absolute;left:3913;top:912;width:10;height:20" coordorigin="3913,912" coordsize="10,20" path="m3913,932l3923,932,3923,912,3913,912,3913,932xe" filled="true" fillcolor="#000000" stroked="false">
                <v:path arrowok="t"/>
                <v:fill type="solid"/>
              </v:shape>
            </v:group>
            <v:group style="position:absolute;left:3913;top:932;width:10;height:20" coordorigin="3913,932" coordsize="10,20">
              <v:shape style="position:absolute;left:3913;top:932;width:10;height:20" coordorigin="3913,932" coordsize="10,20" path="m3913,951l3923,951,3923,932,3913,932,3913,951xe" filled="true" fillcolor="#000000" stroked="false">
                <v:path arrowok="t"/>
                <v:fill type="solid"/>
              </v:shape>
            </v:group>
            <v:group style="position:absolute;left:3913;top:951;width:10;height:20" coordorigin="3913,951" coordsize="10,20">
              <v:shape style="position:absolute;left:3913;top:951;width:10;height:20" coordorigin="3913,951" coordsize="10,20" path="m3913,970l3923,970,3923,951,3913,951,3913,970xe" filled="true" fillcolor="#000000" stroked="false">
                <v:path arrowok="t"/>
                <v:fill type="solid"/>
              </v:shape>
            </v:group>
            <v:group style="position:absolute;left:3913;top:970;width:10;height:20" coordorigin="3913,970" coordsize="10,20">
              <v:shape style="position:absolute;left:3913;top:970;width:10;height:20" coordorigin="3913,970" coordsize="10,20" path="m3913,989l3923,989,3923,970,3913,970,3913,989xe" filled="true" fillcolor="#000000" stroked="false">
                <v:path arrowok="t"/>
                <v:fill type="solid"/>
              </v:shape>
            </v:group>
            <v:group style="position:absolute;left:3913;top:989;width:10;height:20" coordorigin="3913,989" coordsize="10,20">
              <v:shape style="position:absolute;left:3913;top:989;width:10;height:20" coordorigin="3913,989" coordsize="10,20" path="m3913,1008l3923,1008,3923,989,3913,989,3913,1008xe" filled="true" fillcolor="#000000" stroked="false">
                <v:path arrowok="t"/>
                <v:fill type="solid"/>
              </v:shape>
            </v:group>
            <v:group style="position:absolute;left:3913;top:1008;width:10;height:20" coordorigin="3913,1008" coordsize="10,20">
              <v:shape style="position:absolute;left:3913;top:1008;width:10;height:20" coordorigin="3913,1008" coordsize="10,20" path="m3913,1028l3923,1028,3923,1008,3913,1008,3913,1028xe" filled="true" fillcolor="#000000" stroked="false">
                <v:path arrowok="t"/>
                <v:fill type="solid"/>
              </v:shape>
            </v:group>
            <v:group style="position:absolute;left:3913;top:1028;width:10;height:20" coordorigin="3913,1028" coordsize="10,20">
              <v:shape style="position:absolute;left:3913;top:1028;width:10;height:20" coordorigin="3913,1028" coordsize="10,20" path="m3913,1047l3923,1047,3923,1028,3913,1028,3913,1047xe" filled="true" fillcolor="#000000" stroked="false">
                <v:path arrowok="t"/>
                <v:fill type="solid"/>
              </v:shape>
            </v:group>
            <v:group style="position:absolute;left:3913;top:1047;width:10;height:20" coordorigin="3913,1047" coordsize="10,20">
              <v:shape style="position:absolute;left:3913;top:1047;width:10;height:20" coordorigin="3913,1047" coordsize="10,20" path="m3913,1066l3923,1066,3923,1047,3913,1047,3913,1066xe" filled="true" fillcolor="#000000" stroked="false">
                <v:path arrowok="t"/>
                <v:fill type="solid"/>
              </v:shape>
            </v:group>
            <v:group style="position:absolute;left:3913;top:1066;width:10;height:20" coordorigin="3913,1066" coordsize="10,20">
              <v:shape style="position:absolute;left:3913;top:1066;width:10;height:20" coordorigin="3913,1066" coordsize="10,20" path="m3913,1085l3923,1085,3923,1066,3913,1066,3913,1085xe" filled="true" fillcolor="#000000" stroked="false">
                <v:path arrowok="t"/>
                <v:fill type="solid"/>
              </v:shape>
            </v:group>
            <v:group style="position:absolute;left:3913;top:1085;width:10;height:20" coordorigin="3913,1085" coordsize="10,20">
              <v:shape style="position:absolute;left:3913;top:1085;width:10;height:20" coordorigin="3913,1085" coordsize="10,20" path="m3913,1104l3923,1104,3923,1085,3913,1085,3913,1104xe" filled="true" fillcolor="#000000" stroked="false">
                <v:path arrowok="t"/>
                <v:fill type="solid"/>
              </v:shape>
            </v:group>
            <v:group style="position:absolute;left:3913;top:1104;width:10;height:20" coordorigin="3913,1104" coordsize="10,20">
              <v:shape style="position:absolute;left:3913;top:1104;width:10;height:20" coordorigin="3913,1104" coordsize="10,20" path="m3913,1124l3923,1124,3923,1104,3913,1104,3913,1124xe" filled="true" fillcolor="#000000" stroked="false">
                <v:path arrowok="t"/>
                <v:fill type="solid"/>
              </v:shape>
            </v:group>
            <v:group style="position:absolute;left:3913;top:1128;width:10;height:2" coordorigin="3913,1128" coordsize="10,2">
              <v:shape style="position:absolute;left:3913;top:1128;width:10;height:2" coordorigin="3913,1128" coordsize="10,0" path="m3913,1128l3923,1128e" filled="false" stroked="true" strokeweight=".47998pt" strokecolor="#000000">
                <v:path arrowok="t"/>
              </v:shape>
            </v:group>
            <v:group style="position:absolute;left:6083;top:759;width:10;height:20" coordorigin="6083,759" coordsize="10,20">
              <v:shape style="position:absolute;left:6083;top:759;width:10;height:20" coordorigin="6083,759" coordsize="10,20" path="m6083,778l6092,778,6092,759,6083,759,6083,778xe" filled="true" fillcolor="#000000" stroked="false">
                <v:path arrowok="t"/>
                <v:fill type="solid"/>
              </v:shape>
            </v:group>
            <v:group style="position:absolute;left:6083;top:778;width:10;height:20" coordorigin="6083,778" coordsize="10,20">
              <v:shape style="position:absolute;left:6083;top:778;width:10;height:20" coordorigin="6083,778" coordsize="10,20" path="m6083,797l6092,797,6092,778,6083,778,6083,797xe" filled="true" fillcolor="#000000" stroked="false">
                <v:path arrowok="t"/>
                <v:fill type="solid"/>
              </v:shape>
            </v:group>
            <v:group style="position:absolute;left:6083;top:797;width:10;height:20" coordorigin="6083,797" coordsize="10,20">
              <v:shape style="position:absolute;left:6083;top:797;width:10;height:20" coordorigin="6083,797" coordsize="10,20" path="m6083,816l6092,816,6092,797,6083,797,6083,816xe" filled="true" fillcolor="#000000" stroked="false">
                <v:path arrowok="t"/>
                <v:fill type="solid"/>
              </v:shape>
            </v:group>
            <v:group style="position:absolute;left:6083;top:816;width:10;height:20" coordorigin="6083,816" coordsize="10,20">
              <v:shape style="position:absolute;left:6083;top:816;width:10;height:20" coordorigin="6083,816" coordsize="10,20" path="m6083,836l6092,836,6092,816,6083,816,6083,836xe" filled="true" fillcolor="#000000" stroked="false">
                <v:path arrowok="t"/>
                <v:fill type="solid"/>
              </v:shape>
            </v:group>
            <v:group style="position:absolute;left:6083;top:836;width:10;height:20" coordorigin="6083,836" coordsize="10,20">
              <v:shape style="position:absolute;left:6083;top:836;width:10;height:20" coordorigin="6083,836" coordsize="10,20" path="m6083,855l6092,855,6092,836,6083,836,6083,855xe" filled="true" fillcolor="#000000" stroked="false">
                <v:path arrowok="t"/>
                <v:fill type="solid"/>
              </v:shape>
            </v:group>
            <v:group style="position:absolute;left:6083;top:855;width:10;height:20" coordorigin="6083,855" coordsize="10,20">
              <v:shape style="position:absolute;left:6083;top:855;width:10;height:20" coordorigin="6083,855" coordsize="10,20" path="m6083,874l6092,874,6092,855,6083,855,6083,874xe" filled="true" fillcolor="#000000" stroked="false">
                <v:path arrowok="t"/>
                <v:fill type="solid"/>
              </v:shape>
            </v:group>
            <v:group style="position:absolute;left:6083;top:874;width:10;height:20" coordorigin="6083,874" coordsize="10,20">
              <v:shape style="position:absolute;left:6083;top:874;width:10;height:20" coordorigin="6083,874" coordsize="10,20" path="m6083,893l6092,893,6092,874,6083,874,6083,893xe" filled="true" fillcolor="#000000" stroked="false">
                <v:path arrowok="t"/>
                <v:fill type="solid"/>
              </v:shape>
            </v:group>
            <v:group style="position:absolute;left:6083;top:893;width:10;height:20" coordorigin="6083,893" coordsize="10,20">
              <v:shape style="position:absolute;left:6083;top:893;width:10;height:20" coordorigin="6083,893" coordsize="10,20" path="m6083,912l6092,912,6092,893,6083,893,6083,912xe" filled="true" fillcolor="#000000" stroked="false">
                <v:path arrowok="t"/>
                <v:fill type="solid"/>
              </v:shape>
            </v:group>
            <v:group style="position:absolute;left:6083;top:912;width:10;height:20" coordorigin="6083,912" coordsize="10,20">
              <v:shape style="position:absolute;left:6083;top:912;width:10;height:20" coordorigin="6083,912" coordsize="10,20" path="m6083,932l6092,932,6092,912,6083,912,6083,932xe" filled="true" fillcolor="#000000" stroked="false">
                <v:path arrowok="t"/>
                <v:fill type="solid"/>
              </v:shape>
            </v:group>
            <v:group style="position:absolute;left:6083;top:932;width:10;height:20" coordorigin="6083,932" coordsize="10,20">
              <v:shape style="position:absolute;left:6083;top:932;width:10;height:20" coordorigin="6083,932" coordsize="10,20" path="m6083,951l6092,951,6092,932,6083,932,6083,951xe" filled="true" fillcolor="#000000" stroked="false">
                <v:path arrowok="t"/>
                <v:fill type="solid"/>
              </v:shape>
            </v:group>
            <v:group style="position:absolute;left:6083;top:951;width:10;height:20" coordorigin="6083,951" coordsize="10,20">
              <v:shape style="position:absolute;left:6083;top:951;width:10;height:20" coordorigin="6083,951" coordsize="10,20" path="m6083,970l6092,970,6092,951,6083,951,6083,970xe" filled="true" fillcolor="#000000" stroked="false">
                <v:path arrowok="t"/>
                <v:fill type="solid"/>
              </v:shape>
            </v:group>
            <v:group style="position:absolute;left:6083;top:970;width:10;height:20" coordorigin="6083,970" coordsize="10,20">
              <v:shape style="position:absolute;left:6083;top:970;width:10;height:20" coordorigin="6083,970" coordsize="10,20" path="m6083,989l6092,989,6092,970,6083,970,6083,989xe" filled="true" fillcolor="#000000" stroked="false">
                <v:path arrowok="t"/>
                <v:fill type="solid"/>
              </v:shape>
            </v:group>
            <v:group style="position:absolute;left:6083;top:989;width:10;height:20" coordorigin="6083,989" coordsize="10,20">
              <v:shape style="position:absolute;left:6083;top:989;width:10;height:20" coordorigin="6083,989" coordsize="10,20" path="m6083,1008l6092,1008,6092,989,6083,989,6083,1008xe" filled="true" fillcolor="#000000" stroked="false">
                <v:path arrowok="t"/>
                <v:fill type="solid"/>
              </v:shape>
            </v:group>
            <v:group style="position:absolute;left:6083;top:1008;width:10;height:20" coordorigin="6083,1008" coordsize="10,20">
              <v:shape style="position:absolute;left:6083;top:1008;width:10;height:20" coordorigin="6083,1008" coordsize="10,20" path="m6083,1028l6092,1028,6092,1008,6083,1008,6083,1028xe" filled="true" fillcolor="#000000" stroked="false">
                <v:path arrowok="t"/>
                <v:fill type="solid"/>
              </v:shape>
            </v:group>
            <v:group style="position:absolute;left:6083;top:1028;width:10;height:20" coordorigin="6083,1028" coordsize="10,20">
              <v:shape style="position:absolute;left:6083;top:1028;width:10;height:20" coordorigin="6083,1028" coordsize="10,20" path="m6083,1047l6092,1047,6092,1028,6083,1028,6083,1047xe" filled="true" fillcolor="#000000" stroked="false">
                <v:path arrowok="t"/>
                <v:fill type="solid"/>
              </v:shape>
            </v:group>
            <v:group style="position:absolute;left:6083;top:1047;width:10;height:20" coordorigin="6083,1047" coordsize="10,20">
              <v:shape style="position:absolute;left:6083;top:1047;width:10;height:20" coordorigin="6083,1047" coordsize="10,20" path="m6083,1066l6092,1066,6092,1047,6083,1047,6083,1066xe" filled="true" fillcolor="#000000" stroked="false">
                <v:path arrowok="t"/>
                <v:fill type="solid"/>
              </v:shape>
            </v:group>
            <v:group style="position:absolute;left:6083;top:1066;width:10;height:20" coordorigin="6083,1066" coordsize="10,20">
              <v:shape style="position:absolute;left:6083;top:1066;width:10;height:20" coordorigin="6083,1066" coordsize="10,20" path="m6083,1085l6092,1085,6092,1066,6083,1066,6083,1085xe" filled="true" fillcolor="#000000" stroked="false">
                <v:path arrowok="t"/>
                <v:fill type="solid"/>
              </v:shape>
            </v:group>
            <v:group style="position:absolute;left:6083;top:1085;width:10;height:20" coordorigin="6083,1085" coordsize="10,20">
              <v:shape style="position:absolute;left:6083;top:1085;width:10;height:20" coordorigin="6083,1085" coordsize="10,20" path="m6083,1104l6092,1104,6092,1085,6083,1085,6083,1104xe" filled="true" fillcolor="#000000" stroked="false">
                <v:path arrowok="t"/>
                <v:fill type="solid"/>
              </v:shape>
            </v:group>
            <v:group style="position:absolute;left:6083;top:1104;width:10;height:20" coordorigin="6083,1104" coordsize="10,20">
              <v:shape style="position:absolute;left:6083;top:1104;width:10;height:20" coordorigin="6083,1104" coordsize="10,20" path="m6083,1124l6092,1124,6092,1104,6083,1104,6083,1124xe" filled="true" fillcolor="#000000" stroked="false">
                <v:path arrowok="t"/>
                <v:fill type="solid"/>
              </v:shape>
            </v:group>
            <v:group style="position:absolute;left:6083;top:1128;width:10;height:2" coordorigin="6083,1128" coordsize="10,2">
              <v:shape style="position:absolute;left:6083;top:1128;width:10;height:2" coordorigin="6083,1128" coordsize="10,0" path="m6083,1128l6092,1128e" filled="false" stroked="true" strokeweight=".47998pt" strokecolor="#000000">
                <v:path arrowok="t"/>
              </v:shape>
            </v:group>
            <v:group style="position:absolute;left:7326;top:759;width:10;height:20" coordorigin="7326,759" coordsize="10,20">
              <v:shape style="position:absolute;left:7326;top:759;width:10;height:20" coordorigin="7326,759" coordsize="10,20" path="m7326,778l7336,778,7336,759,7326,759,7326,778xe" filled="true" fillcolor="#000000" stroked="false">
                <v:path arrowok="t"/>
                <v:fill type="solid"/>
              </v:shape>
            </v:group>
            <v:group style="position:absolute;left:7326;top:778;width:10;height:20" coordorigin="7326,778" coordsize="10,20">
              <v:shape style="position:absolute;left:7326;top:778;width:10;height:20" coordorigin="7326,778" coordsize="10,20" path="m7326,797l7336,797,7336,778,7326,778,7326,797xe" filled="true" fillcolor="#000000" stroked="false">
                <v:path arrowok="t"/>
                <v:fill type="solid"/>
              </v:shape>
            </v:group>
            <v:group style="position:absolute;left:7326;top:797;width:10;height:20" coordorigin="7326,797" coordsize="10,20">
              <v:shape style="position:absolute;left:7326;top:797;width:10;height:20" coordorigin="7326,797" coordsize="10,20" path="m7326,816l7336,816,7336,797,7326,797,7326,816xe" filled="true" fillcolor="#000000" stroked="false">
                <v:path arrowok="t"/>
                <v:fill type="solid"/>
              </v:shape>
            </v:group>
            <v:group style="position:absolute;left:7326;top:816;width:10;height:20" coordorigin="7326,816" coordsize="10,20">
              <v:shape style="position:absolute;left:7326;top:816;width:10;height:20" coordorigin="7326,816" coordsize="10,20" path="m7326,836l7336,836,7336,816,7326,816,7326,836xe" filled="true" fillcolor="#000000" stroked="false">
                <v:path arrowok="t"/>
                <v:fill type="solid"/>
              </v:shape>
            </v:group>
            <v:group style="position:absolute;left:7326;top:836;width:10;height:20" coordorigin="7326,836" coordsize="10,20">
              <v:shape style="position:absolute;left:7326;top:836;width:10;height:20" coordorigin="7326,836" coordsize="10,20" path="m7326,855l7336,855,7336,836,7326,836,7326,855xe" filled="true" fillcolor="#000000" stroked="false">
                <v:path arrowok="t"/>
                <v:fill type="solid"/>
              </v:shape>
            </v:group>
            <v:group style="position:absolute;left:7326;top:855;width:10;height:20" coordorigin="7326,855" coordsize="10,20">
              <v:shape style="position:absolute;left:7326;top:855;width:10;height:20" coordorigin="7326,855" coordsize="10,20" path="m7326,874l7336,874,7336,855,7326,855,7326,874xe" filled="true" fillcolor="#000000" stroked="false">
                <v:path arrowok="t"/>
                <v:fill type="solid"/>
              </v:shape>
            </v:group>
            <v:group style="position:absolute;left:7326;top:874;width:10;height:20" coordorigin="7326,874" coordsize="10,20">
              <v:shape style="position:absolute;left:7326;top:874;width:10;height:20" coordorigin="7326,874" coordsize="10,20" path="m7326,893l7336,893,7336,874,7326,874,7326,893xe" filled="true" fillcolor="#000000" stroked="false">
                <v:path arrowok="t"/>
                <v:fill type="solid"/>
              </v:shape>
            </v:group>
            <v:group style="position:absolute;left:7326;top:893;width:10;height:20" coordorigin="7326,893" coordsize="10,20">
              <v:shape style="position:absolute;left:7326;top:893;width:10;height:20" coordorigin="7326,893" coordsize="10,20" path="m7326,912l7336,912,7336,893,7326,893,7326,912xe" filled="true" fillcolor="#000000" stroked="false">
                <v:path arrowok="t"/>
                <v:fill type="solid"/>
              </v:shape>
            </v:group>
            <v:group style="position:absolute;left:7326;top:912;width:10;height:20" coordorigin="7326,912" coordsize="10,20">
              <v:shape style="position:absolute;left:7326;top:912;width:10;height:20" coordorigin="7326,912" coordsize="10,20" path="m7326,932l7336,932,7336,912,7326,912,7326,932xe" filled="true" fillcolor="#000000" stroked="false">
                <v:path arrowok="t"/>
                <v:fill type="solid"/>
              </v:shape>
            </v:group>
            <v:group style="position:absolute;left:7326;top:932;width:10;height:20" coordorigin="7326,932" coordsize="10,20">
              <v:shape style="position:absolute;left:7326;top:932;width:10;height:20" coordorigin="7326,932" coordsize="10,20" path="m7326,951l7336,951,7336,932,7326,932,7326,951xe" filled="true" fillcolor="#000000" stroked="false">
                <v:path arrowok="t"/>
                <v:fill type="solid"/>
              </v:shape>
            </v:group>
            <v:group style="position:absolute;left:7326;top:951;width:10;height:20" coordorigin="7326,951" coordsize="10,20">
              <v:shape style="position:absolute;left:7326;top:951;width:10;height:20" coordorigin="7326,951" coordsize="10,20" path="m7326,970l7336,970,7336,951,7326,951,7326,970xe" filled="true" fillcolor="#000000" stroked="false">
                <v:path arrowok="t"/>
                <v:fill type="solid"/>
              </v:shape>
            </v:group>
            <v:group style="position:absolute;left:7326;top:970;width:10;height:20" coordorigin="7326,970" coordsize="10,20">
              <v:shape style="position:absolute;left:7326;top:970;width:10;height:20" coordorigin="7326,970" coordsize="10,20" path="m7326,989l7336,989,7336,970,7326,970,7326,989xe" filled="true" fillcolor="#000000" stroked="false">
                <v:path arrowok="t"/>
                <v:fill type="solid"/>
              </v:shape>
            </v:group>
            <v:group style="position:absolute;left:7326;top:989;width:10;height:20" coordorigin="7326,989" coordsize="10,20">
              <v:shape style="position:absolute;left:7326;top:989;width:10;height:20" coordorigin="7326,989" coordsize="10,20" path="m7326,1008l7336,1008,7336,989,7326,989,7326,1008xe" filled="true" fillcolor="#000000" stroked="false">
                <v:path arrowok="t"/>
                <v:fill type="solid"/>
              </v:shape>
            </v:group>
            <v:group style="position:absolute;left:7326;top:1008;width:10;height:20" coordorigin="7326,1008" coordsize="10,20">
              <v:shape style="position:absolute;left:7326;top:1008;width:10;height:20" coordorigin="7326,1008" coordsize="10,20" path="m7326,1028l7336,1028,7336,1008,7326,1008,7326,1028xe" filled="true" fillcolor="#000000" stroked="false">
                <v:path arrowok="t"/>
                <v:fill type="solid"/>
              </v:shape>
            </v:group>
            <v:group style="position:absolute;left:7326;top:1028;width:10;height:20" coordorigin="7326,1028" coordsize="10,20">
              <v:shape style="position:absolute;left:7326;top:1028;width:10;height:20" coordorigin="7326,1028" coordsize="10,20" path="m7326,1047l7336,1047,7336,1028,7326,1028,7326,1047xe" filled="true" fillcolor="#000000" stroked="false">
                <v:path arrowok="t"/>
                <v:fill type="solid"/>
              </v:shape>
            </v:group>
            <v:group style="position:absolute;left:7326;top:1047;width:10;height:20" coordorigin="7326,1047" coordsize="10,20">
              <v:shape style="position:absolute;left:7326;top:1047;width:10;height:20" coordorigin="7326,1047" coordsize="10,20" path="m7326,1066l7336,1066,7336,1047,7326,1047,7326,1066xe" filled="true" fillcolor="#000000" stroked="false">
                <v:path arrowok="t"/>
                <v:fill type="solid"/>
              </v:shape>
            </v:group>
            <v:group style="position:absolute;left:7326;top:1066;width:10;height:20" coordorigin="7326,1066" coordsize="10,20">
              <v:shape style="position:absolute;left:7326;top:1066;width:10;height:20" coordorigin="7326,1066" coordsize="10,20" path="m7326,1085l7336,1085,7336,1066,7326,1066,7326,1085xe" filled="true" fillcolor="#000000" stroked="false">
                <v:path arrowok="t"/>
                <v:fill type="solid"/>
              </v:shape>
            </v:group>
            <v:group style="position:absolute;left:7326;top:1085;width:10;height:20" coordorigin="7326,1085" coordsize="10,20">
              <v:shape style="position:absolute;left:7326;top:1085;width:10;height:20" coordorigin="7326,1085" coordsize="10,20" path="m7326,1104l7336,1104,7336,1085,7326,1085,7326,1104xe" filled="true" fillcolor="#000000" stroked="false">
                <v:path arrowok="t"/>
                <v:fill type="solid"/>
              </v:shape>
            </v:group>
            <v:group style="position:absolute;left:7326;top:1104;width:10;height:20" coordorigin="7326,1104" coordsize="10,20">
              <v:shape style="position:absolute;left:7326;top:1104;width:10;height:20" coordorigin="7326,1104" coordsize="10,20" path="m7326,1124l7336,1124,7336,1104,7326,1104,7326,1124xe" filled="true" fillcolor="#000000" stroked="false">
                <v:path arrowok="t"/>
                <v:fill type="solid"/>
              </v:shape>
            </v:group>
            <v:group style="position:absolute;left:7326;top:1128;width:10;height:2" coordorigin="7326,1128" coordsize="10,2">
              <v:shape style="position:absolute;left:7326;top:1128;width:10;height:2" coordorigin="7326,1128" coordsize="10,0" path="m7326,1128l7336,1128e" filled="false" stroked="true" strokeweight=".47998pt" strokecolor="#000000">
                <v:path arrowok="t"/>
              </v:shape>
            </v:group>
            <v:group style="position:absolute;left:9544;top:759;width:10;height:20" coordorigin="9544,759" coordsize="10,20">
              <v:shape style="position:absolute;left:9544;top:759;width:10;height:20" coordorigin="9544,759" coordsize="10,20" path="m9544,778l9554,778,9554,759,9544,759,9544,778xe" filled="true" fillcolor="#000000" stroked="false">
                <v:path arrowok="t"/>
                <v:fill type="solid"/>
              </v:shape>
            </v:group>
            <v:group style="position:absolute;left:9544;top:778;width:10;height:20" coordorigin="9544,778" coordsize="10,20">
              <v:shape style="position:absolute;left:9544;top:778;width:10;height:20" coordorigin="9544,778" coordsize="10,20" path="m9544,797l9554,797,9554,778,9544,778,9544,797xe" filled="true" fillcolor="#000000" stroked="false">
                <v:path arrowok="t"/>
                <v:fill type="solid"/>
              </v:shape>
            </v:group>
            <v:group style="position:absolute;left:9544;top:797;width:10;height:20" coordorigin="9544,797" coordsize="10,20">
              <v:shape style="position:absolute;left:9544;top:797;width:10;height:20" coordorigin="9544,797" coordsize="10,20" path="m9544,816l9554,816,9554,797,9544,797,9544,816xe" filled="true" fillcolor="#000000" stroked="false">
                <v:path arrowok="t"/>
                <v:fill type="solid"/>
              </v:shape>
            </v:group>
            <v:group style="position:absolute;left:9544;top:816;width:10;height:20" coordorigin="9544,816" coordsize="10,20">
              <v:shape style="position:absolute;left:9544;top:816;width:10;height:20" coordorigin="9544,816" coordsize="10,20" path="m9544,836l9554,836,9554,816,9544,816,9544,836xe" filled="true" fillcolor="#000000" stroked="false">
                <v:path arrowok="t"/>
                <v:fill type="solid"/>
              </v:shape>
            </v:group>
            <v:group style="position:absolute;left:9544;top:836;width:10;height:20" coordorigin="9544,836" coordsize="10,20">
              <v:shape style="position:absolute;left:9544;top:836;width:10;height:20" coordorigin="9544,836" coordsize="10,20" path="m9544,855l9554,855,9554,836,9544,836,9544,855xe" filled="true" fillcolor="#000000" stroked="false">
                <v:path arrowok="t"/>
                <v:fill type="solid"/>
              </v:shape>
            </v:group>
            <v:group style="position:absolute;left:9544;top:855;width:10;height:20" coordorigin="9544,855" coordsize="10,20">
              <v:shape style="position:absolute;left:9544;top:855;width:10;height:20" coordorigin="9544,855" coordsize="10,20" path="m9544,874l9554,874,9554,855,9544,855,9544,874xe" filled="true" fillcolor="#000000" stroked="false">
                <v:path arrowok="t"/>
                <v:fill type="solid"/>
              </v:shape>
            </v:group>
            <v:group style="position:absolute;left:9544;top:874;width:10;height:20" coordorigin="9544,874" coordsize="10,20">
              <v:shape style="position:absolute;left:9544;top:874;width:10;height:20" coordorigin="9544,874" coordsize="10,20" path="m9544,893l9554,893,9554,874,9544,874,9544,893xe" filled="true" fillcolor="#000000" stroked="false">
                <v:path arrowok="t"/>
                <v:fill type="solid"/>
              </v:shape>
            </v:group>
            <v:group style="position:absolute;left:9544;top:893;width:10;height:20" coordorigin="9544,893" coordsize="10,20">
              <v:shape style="position:absolute;left:9544;top:893;width:10;height:20" coordorigin="9544,893" coordsize="10,20" path="m9544,912l9554,912,9554,893,9544,893,9544,912xe" filled="true" fillcolor="#000000" stroked="false">
                <v:path arrowok="t"/>
                <v:fill type="solid"/>
              </v:shape>
            </v:group>
            <v:group style="position:absolute;left:9544;top:912;width:10;height:20" coordorigin="9544,912" coordsize="10,20">
              <v:shape style="position:absolute;left:9544;top:912;width:10;height:20" coordorigin="9544,912" coordsize="10,20" path="m9544,932l9554,932,9554,912,9544,912,9544,932xe" filled="true" fillcolor="#000000" stroked="false">
                <v:path arrowok="t"/>
                <v:fill type="solid"/>
              </v:shape>
            </v:group>
            <v:group style="position:absolute;left:9544;top:932;width:10;height:20" coordorigin="9544,932" coordsize="10,20">
              <v:shape style="position:absolute;left:9544;top:932;width:10;height:20" coordorigin="9544,932" coordsize="10,20" path="m9544,951l9554,951,9554,932,9544,932,9544,951xe" filled="true" fillcolor="#000000" stroked="false">
                <v:path arrowok="t"/>
                <v:fill type="solid"/>
              </v:shape>
            </v:group>
            <v:group style="position:absolute;left:9544;top:951;width:10;height:20" coordorigin="9544,951" coordsize="10,20">
              <v:shape style="position:absolute;left:9544;top:951;width:10;height:20" coordorigin="9544,951" coordsize="10,20" path="m9544,970l9554,970,9554,951,9544,951,9544,970xe" filled="true" fillcolor="#000000" stroked="false">
                <v:path arrowok="t"/>
                <v:fill type="solid"/>
              </v:shape>
            </v:group>
            <v:group style="position:absolute;left:9544;top:970;width:10;height:20" coordorigin="9544,970" coordsize="10,20">
              <v:shape style="position:absolute;left:9544;top:970;width:10;height:20" coordorigin="9544,970" coordsize="10,20" path="m9544,989l9554,989,9554,970,9544,970,9544,989xe" filled="true" fillcolor="#000000" stroked="false">
                <v:path arrowok="t"/>
                <v:fill type="solid"/>
              </v:shape>
            </v:group>
            <v:group style="position:absolute;left:9544;top:989;width:10;height:20" coordorigin="9544,989" coordsize="10,20">
              <v:shape style="position:absolute;left:9544;top:989;width:10;height:20" coordorigin="9544,989" coordsize="10,20" path="m9544,1008l9554,1008,9554,989,9544,989,9544,1008xe" filled="true" fillcolor="#000000" stroked="false">
                <v:path arrowok="t"/>
                <v:fill type="solid"/>
              </v:shape>
            </v:group>
            <v:group style="position:absolute;left:9544;top:1008;width:10;height:20" coordorigin="9544,1008" coordsize="10,20">
              <v:shape style="position:absolute;left:9544;top:1008;width:10;height:20" coordorigin="9544,1008" coordsize="10,20" path="m9544,1028l9554,1028,9554,1008,9544,1008,9544,1028xe" filled="true" fillcolor="#000000" stroked="false">
                <v:path arrowok="t"/>
                <v:fill type="solid"/>
              </v:shape>
            </v:group>
            <v:group style="position:absolute;left:9544;top:1028;width:10;height:20" coordorigin="9544,1028" coordsize="10,20">
              <v:shape style="position:absolute;left:9544;top:1028;width:10;height:20" coordorigin="9544,1028" coordsize="10,20" path="m9544,1047l9554,1047,9554,1028,9544,1028,9544,1047xe" filled="true" fillcolor="#000000" stroked="false">
                <v:path arrowok="t"/>
                <v:fill type="solid"/>
              </v:shape>
            </v:group>
            <v:group style="position:absolute;left:9544;top:1047;width:10;height:20" coordorigin="9544,1047" coordsize="10,20">
              <v:shape style="position:absolute;left:9544;top:1047;width:10;height:20" coordorigin="9544,1047" coordsize="10,20" path="m9544,1066l9554,1066,9554,1047,9544,1047,9544,1066xe" filled="true" fillcolor="#000000" stroked="false">
                <v:path arrowok="t"/>
                <v:fill type="solid"/>
              </v:shape>
            </v:group>
            <v:group style="position:absolute;left:9544;top:1066;width:10;height:20" coordorigin="9544,1066" coordsize="10,20">
              <v:shape style="position:absolute;left:9544;top:1066;width:10;height:20" coordorigin="9544,1066" coordsize="10,20" path="m9544,1085l9554,1085,9554,1066,9544,1066,9544,1085xe" filled="true" fillcolor="#000000" stroked="false">
                <v:path arrowok="t"/>
                <v:fill type="solid"/>
              </v:shape>
            </v:group>
            <v:group style="position:absolute;left:9544;top:1085;width:10;height:20" coordorigin="9544,1085" coordsize="10,20">
              <v:shape style="position:absolute;left:9544;top:1085;width:10;height:20" coordorigin="9544,1085" coordsize="10,20" path="m9544,1104l9554,1104,9554,1085,9544,1085,9544,1104xe" filled="true" fillcolor="#000000" stroked="false">
                <v:path arrowok="t"/>
                <v:fill type="solid"/>
              </v:shape>
            </v:group>
            <v:group style="position:absolute;left:9544;top:1104;width:10;height:20" coordorigin="9544,1104" coordsize="10,20">
              <v:shape style="position:absolute;left:9544;top:1104;width:10;height:20" coordorigin="9544,1104" coordsize="10,20" path="m9544,1124l9554,1124,9554,1104,9544,1104,9544,1124xe" filled="true" fillcolor="#000000" stroked="false">
                <v:path arrowok="t"/>
                <v:fill type="solid"/>
              </v:shape>
            </v:group>
            <v:group style="position:absolute;left:9544;top:1128;width:10;height:2" coordorigin="9544,1128" coordsize="10,2">
              <v:shape style="position:absolute;left:9544;top:1128;width:10;height:2" coordorigin="9544,1128" coordsize="10,0" path="m9544,1128l9554,1128e" filled="false" stroked="true" strokeweight=".47998pt" strokecolor="#000000">
                <v:path arrowok="t"/>
              </v:shape>
            </v:group>
            <v:group style="position:absolute;left:3913;top:1138;width:10;height:2" coordorigin="3913,1138" coordsize="10,2">
              <v:shape style="position:absolute;left:3913;top:1138;width:10;height:2" coordorigin="3913,1138" coordsize="10,0" path="m3913,1138l3923,1138e" filled="false" stroked="true" strokeweight=".48004pt" strokecolor="#000000">
                <v:path arrowok="t"/>
              </v:shape>
            </v:group>
            <v:group style="position:absolute;left:5199;top:1138;width:10;height:2" coordorigin="5199,1138" coordsize="10,2">
              <v:shape style="position:absolute;left:5199;top:1138;width:10;height:2" coordorigin="5199,1138" coordsize="10,0" path="m5199,1138l5209,1138e" filled="false" stroked="true" strokeweight=".48004pt" strokecolor="#000000">
                <v:path arrowok="t"/>
              </v:shape>
              <v:shape style="position:absolute;left:3923;top:1133;width:2160;height:10" type="#_x0000_t75" stroked="false">
                <v:imagedata r:id="rId724" o:title=""/>
              </v:shape>
            </v:group>
            <v:group style="position:absolute;left:6083;top:1138;width:10;height:2" coordorigin="6083,1138" coordsize="10,2">
              <v:shape style="position:absolute;left:6083;top:1138;width:10;height:2" coordorigin="6083,1138" coordsize="10,0" path="m6083,1138l6092,1138e" filled="false" stroked="true" strokeweight=".48004pt" strokecolor="#000000">
                <v:path arrowok="t"/>
              </v:shape>
            </v:group>
            <v:group style="position:absolute;left:7326;top:1138;width:10;height:2" coordorigin="7326,1138" coordsize="10,2">
              <v:shape style="position:absolute;left:7326;top:1138;width:10;height:2" coordorigin="7326,1138" coordsize="10,0" path="m7326,1138l7336,1138e" filled="false" stroked="true" strokeweight=".48004pt" strokecolor="#000000">
                <v:path arrowok="t"/>
              </v:shape>
            </v:group>
            <v:group style="position:absolute;left:8641;top:1138;width:10;height:2" coordorigin="8641,1138" coordsize="10,2">
              <v:shape style="position:absolute;left:8641;top:1138;width:10;height:2" coordorigin="8641,1138" coordsize="10,0" path="m8641,1138l8651,1138e" filled="false" stroked="true" strokeweight=".48004pt" strokecolor="#000000">
                <v:path arrowok="t"/>
              </v:shape>
              <v:shape style="position:absolute;left:7336;top:1133;width:2209;height:10" type="#_x0000_t75" stroked="false">
                <v:imagedata r:id="rId725" o:title=""/>
              </v:shape>
            </v:group>
            <v:group style="position:absolute;left:9544;top:1138;width:10;height:2" coordorigin="9544,1138" coordsize="10,2">
              <v:shape style="position:absolute;left:9544;top:1138;width:10;height:2" coordorigin="9544,1138" coordsize="10,0" path="m9544,1138l9554,1138e" filled="false" stroked="true" strokeweight=".48004pt" strokecolor="#000000">
                <v:path arrowok="t"/>
              </v:shape>
            </v:group>
            <v:group style="position:absolute;left:3913;top:1143;width:10;height:20" coordorigin="3913,1143" coordsize="10,20">
              <v:shape style="position:absolute;left:3913;top:1143;width:10;height:20" coordorigin="3913,1143" coordsize="10,20" path="m3913,1162l3923,1162,3923,1143,3913,1143,3913,1162xe" filled="true" fillcolor="#000000" stroked="false">
                <v:path arrowok="t"/>
                <v:fill type="solid"/>
              </v:shape>
            </v:group>
            <v:group style="position:absolute;left:3913;top:1162;width:10;height:20" coordorigin="3913,1162" coordsize="10,20">
              <v:shape style="position:absolute;left:3913;top:1162;width:10;height:20" coordorigin="3913,1162" coordsize="10,20" path="m3913,1181l3923,1181,3923,1162,3913,1162,3913,1181xe" filled="true" fillcolor="#000000" stroked="false">
                <v:path arrowok="t"/>
                <v:fill type="solid"/>
              </v:shape>
            </v:group>
            <v:group style="position:absolute;left:3913;top:1181;width:10;height:20" coordorigin="3913,1181" coordsize="10,20">
              <v:shape style="position:absolute;left:3913;top:1181;width:10;height:20" coordorigin="3913,1181" coordsize="10,20" path="m3913,1200l3923,1200,3923,1181,3913,1181,3913,1200xe" filled="true" fillcolor="#000000" stroked="false">
                <v:path arrowok="t"/>
                <v:fill type="solid"/>
              </v:shape>
            </v:group>
            <v:group style="position:absolute;left:3913;top:1200;width:10;height:20" coordorigin="3913,1200" coordsize="10,20">
              <v:shape style="position:absolute;left:3913;top:1200;width:10;height:20" coordorigin="3913,1200" coordsize="10,20" path="m3913,1220l3923,1220,3923,1200,3913,1200,3913,1220xe" filled="true" fillcolor="#000000" stroked="false">
                <v:path arrowok="t"/>
                <v:fill type="solid"/>
              </v:shape>
            </v:group>
            <v:group style="position:absolute;left:3913;top:1220;width:10;height:20" coordorigin="3913,1220" coordsize="10,20">
              <v:shape style="position:absolute;left:3913;top:1220;width:10;height:20" coordorigin="3913,1220" coordsize="10,20" path="m3913,1239l3923,1239,3923,1220,3913,1220,3913,1239xe" filled="true" fillcolor="#000000" stroked="false">
                <v:path arrowok="t"/>
                <v:fill type="solid"/>
              </v:shape>
            </v:group>
            <v:group style="position:absolute;left:3913;top:1239;width:10;height:20" coordorigin="3913,1239" coordsize="10,20">
              <v:shape style="position:absolute;left:3913;top:1239;width:10;height:20" coordorigin="3913,1239" coordsize="10,20" path="m3913,1258l3923,1258,3923,1239,3913,1239,3913,1258xe" filled="true" fillcolor="#000000" stroked="false">
                <v:path arrowok="t"/>
                <v:fill type="solid"/>
              </v:shape>
            </v:group>
            <v:group style="position:absolute;left:3913;top:1258;width:10;height:20" coordorigin="3913,1258" coordsize="10,20">
              <v:shape style="position:absolute;left:3913;top:1258;width:10;height:20" coordorigin="3913,1258" coordsize="10,20" path="m3913,1277l3923,1277,3923,1258,3913,1258,3913,1277xe" filled="true" fillcolor="#000000" stroked="false">
                <v:path arrowok="t"/>
                <v:fill type="solid"/>
              </v:shape>
            </v:group>
            <v:group style="position:absolute;left:3913;top:1277;width:10;height:20" coordorigin="3913,1277" coordsize="10,20">
              <v:shape style="position:absolute;left:3913;top:1277;width:10;height:20" coordorigin="3913,1277" coordsize="10,20" path="m3913,1296l3923,1296,3923,1277,3913,1277,3913,1296xe" filled="true" fillcolor="#000000" stroked="false">
                <v:path arrowok="t"/>
                <v:fill type="solid"/>
              </v:shape>
            </v:group>
            <v:group style="position:absolute;left:3913;top:1296;width:10;height:20" coordorigin="3913,1296" coordsize="10,20">
              <v:shape style="position:absolute;left:3913;top:1296;width:10;height:20" coordorigin="3913,1296" coordsize="10,20" path="m3913,1316l3923,1316,3923,1296,3913,1296,3913,1316xe" filled="true" fillcolor="#000000" stroked="false">
                <v:path arrowok="t"/>
                <v:fill type="solid"/>
              </v:shape>
            </v:group>
            <v:group style="position:absolute;left:3913;top:1316;width:10;height:20" coordorigin="3913,1316" coordsize="10,20">
              <v:shape style="position:absolute;left:3913;top:1316;width:10;height:20" coordorigin="3913,1316" coordsize="10,20" path="m3913,1335l3923,1335,3923,1316,3913,1316,3913,1335xe" filled="true" fillcolor="#000000" stroked="false">
                <v:path arrowok="t"/>
                <v:fill type="solid"/>
              </v:shape>
            </v:group>
            <v:group style="position:absolute;left:3913;top:1335;width:10;height:20" coordorigin="3913,1335" coordsize="10,20">
              <v:shape style="position:absolute;left:3913;top:1335;width:10;height:20" coordorigin="3913,1335" coordsize="10,20" path="m3913,1354l3923,1354,3923,1335,3913,1335,3913,1354xe" filled="true" fillcolor="#000000" stroked="false">
                <v:path arrowok="t"/>
                <v:fill type="solid"/>
              </v:shape>
            </v:group>
            <v:group style="position:absolute;left:3913;top:1354;width:10;height:20" coordorigin="3913,1354" coordsize="10,20">
              <v:shape style="position:absolute;left:3913;top:1354;width:10;height:20" coordorigin="3913,1354" coordsize="10,20" path="m3913,1373l3923,1373,3923,1354,3913,1354,3913,1373xe" filled="true" fillcolor="#000000" stroked="false">
                <v:path arrowok="t"/>
                <v:fill type="solid"/>
              </v:shape>
            </v:group>
            <v:group style="position:absolute;left:3913;top:1373;width:10;height:20" coordorigin="3913,1373" coordsize="10,20">
              <v:shape style="position:absolute;left:3913;top:1373;width:10;height:20" coordorigin="3913,1373" coordsize="10,20" path="m3913,1392l3923,1392,3923,1373,3913,1373,3913,1392xe" filled="true" fillcolor="#000000" stroked="false">
                <v:path arrowok="t"/>
                <v:fill type="solid"/>
              </v:shape>
            </v:group>
            <v:group style="position:absolute;left:3913;top:1392;width:10;height:20" coordorigin="3913,1392" coordsize="10,20">
              <v:shape style="position:absolute;left:3913;top:1392;width:10;height:20" coordorigin="3913,1392" coordsize="10,20" path="m3913,1412l3923,1412,3923,1392,3913,1392,3913,1412xe" filled="true" fillcolor="#000000" stroked="false">
                <v:path arrowok="t"/>
                <v:fill type="solid"/>
              </v:shape>
            </v:group>
            <v:group style="position:absolute;left:3913;top:1412;width:10;height:20" coordorigin="3913,1412" coordsize="10,20">
              <v:shape style="position:absolute;left:3913;top:1412;width:10;height:20" coordorigin="3913,1412" coordsize="10,20" path="m3913,1431l3923,1431,3923,1412,3913,1412,3913,1431xe" filled="true" fillcolor="#000000" stroked="false">
                <v:path arrowok="t"/>
                <v:fill type="solid"/>
              </v:shape>
            </v:group>
            <v:group style="position:absolute;left:3913;top:1431;width:10;height:20" coordorigin="3913,1431" coordsize="10,20">
              <v:shape style="position:absolute;left:3913;top:1431;width:10;height:20" coordorigin="3913,1431" coordsize="10,20" path="m3913,1450l3923,1450,3923,1431,3913,1431,3913,1450xe" filled="true" fillcolor="#000000" stroked="false">
                <v:path arrowok="t"/>
                <v:fill type="solid"/>
              </v:shape>
            </v:group>
            <v:group style="position:absolute;left:3913;top:1450;width:10;height:20" coordorigin="3913,1450" coordsize="10,20">
              <v:shape style="position:absolute;left:3913;top:1450;width:10;height:20" coordorigin="3913,1450" coordsize="10,20" path="m3913,1469l3923,1469,3923,1450,3913,1450,3913,1469xe" filled="true" fillcolor="#000000" stroked="false">
                <v:path arrowok="t"/>
                <v:fill type="solid"/>
              </v:shape>
            </v:group>
            <v:group style="position:absolute;left:3913;top:1469;width:10;height:20" coordorigin="3913,1469" coordsize="10,20">
              <v:shape style="position:absolute;left:3913;top:1469;width:10;height:20" coordorigin="3913,1469" coordsize="10,20" path="m3913,1488l3923,1488,3923,1469,3913,1469,3913,1488xe" filled="true" fillcolor="#000000" stroked="false">
                <v:path arrowok="t"/>
                <v:fill type="solid"/>
              </v:shape>
            </v:group>
            <v:group style="position:absolute;left:3913;top:1488;width:10;height:20" coordorigin="3913,1488" coordsize="10,20">
              <v:shape style="position:absolute;left:3913;top:1488;width:10;height:20" coordorigin="3913,1488" coordsize="10,20" path="m3913,1508l3923,1508,3923,1488,3913,1488,3913,1508xe" filled="true" fillcolor="#000000" stroked="false">
                <v:path arrowok="t"/>
                <v:fill type="solid"/>
              </v:shape>
            </v:group>
            <v:group style="position:absolute;left:3913;top:1508;width:10;height:20" coordorigin="3913,1508" coordsize="10,20">
              <v:shape style="position:absolute;left:3913;top:1508;width:10;height:20" coordorigin="3913,1508" coordsize="10,20" path="m3913,1527l3923,1527,3923,1508,3913,1508,3913,1527xe" filled="true" fillcolor="#000000" stroked="false">
                <v:path arrowok="t"/>
                <v:fill type="solid"/>
              </v:shape>
            </v:group>
            <v:group style="position:absolute;left:3913;top:1527;width:10;height:20" coordorigin="3913,1527" coordsize="10,20">
              <v:shape style="position:absolute;left:3913;top:1527;width:10;height:20" coordorigin="3913,1527" coordsize="10,20" path="m3913,1546l3923,1546,3923,1527,3913,1527,3913,1546xe" filled="true" fillcolor="#000000" stroked="false">
                <v:path arrowok="t"/>
                <v:fill type="solid"/>
              </v:shape>
            </v:group>
            <v:group style="position:absolute;left:3913;top:1546;width:10;height:20" coordorigin="3913,1546" coordsize="10,20">
              <v:shape style="position:absolute;left:3913;top:1546;width:10;height:20" coordorigin="3913,1546" coordsize="10,20" path="m3913,1565l3923,1565,3923,1546,3913,1546,3913,1565xe" filled="true" fillcolor="#000000" stroked="false">
                <v:path arrowok="t"/>
                <v:fill type="solid"/>
              </v:shape>
            </v:group>
            <v:group style="position:absolute;left:3913;top:1565;width:10;height:20" coordorigin="3913,1565" coordsize="10,20">
              <v:shape style="position:absolute;left:3913;top:1565;width:10;height:20" coordorigin="3913,1565" coordsize="10,20" path="m3913,1584l3923,1584,3923,1565,3913,1565,3913,1584xe" filled="true" fillcolor="#000000" stroked="false">
                <v:path arrowok="t"/>
                <v:fill type="solid"/>
              </v:shape>
            </v:group>
            <v:group style="position:absolute;left:3913;top:1584;width:10;height:20" coordorigin="3913,1584" coordsize="10,20">
              <v:shape style="position:absolute;left:3913;top:1584;width:10;height:20" coordorigin="3913,1584" coordsize="10,20" path="m3913,1604l3923,1604,3923,1584,3913,1584,3913,1604xe" filled="true" fillcolor="#000000" stroked="false">
                <v:path arrowok="t"/>
                <v:fill type="solid"/>
              </v:shape>
            </v:group>
            <v:group style="position:absolute;left:3913;top:1604;width:10;height:20" coordorigin="3913,1604" coordsize="10,20">
              <v:shape style="position:absolute;left:3913;top:1604;width:10;height:20" coordorigin="3913,1604" coordsize="10,20" path="m3913,1623l3923,1623,3923,1604,3913,1604,3913,1623xe" filled="true" fillcolor="#000000" stroked="false">
                <v:path arrowok="t"/>
                <v:fill type="solid"/>
              </v:shape>
            </v:group>
            <v:group style="position:absolute;left:3913;top:1623;width:10;height:20" coordorigin="3913,1623" coordsize="10,20">
              <v:shape style="position:absolute;left:3913;top:1623;width:10;height:20" coordorigin="3913,1623" coordsize="10,20" path="m3913,1642l3923,1642,3923,1623,3913,1623,3913,1642xe" filled="true" fillcolor="#000000" stroked="false">
                <v:path arrowok="t"/>
                <v:fill type="solid"/>
              </v:shape>
            </v:group>
            <v:group style="position:absolute;left:3913;top:1642;width:10;height:20" coordorigin="3913,1642" coordsize="10,20">
              <v:shape style="position:absolute;left:3913;top:1642;width:10;height:20" coordorigin="3913,1642" coordsize="10,20" path="m3913,1661l3923,1661,3923,1642,3913,1642,3913,1661xe" filled="true" fillcolor="#000000" stroked="false">
                <v:path arrowok="t"/>
                <v:fill type="solid"/>
              </v:shape>
            </v:group>
            <v:group style="position:absolute;left:3913;top:1661;width:10;height:20" coordorigin="3913,1661" coordsize="10,20">
              <v:shape style="position:absolute;left:3913;top:1661;width:10;height:20" coordorigin="3913,1661" coordsize="10,20" path="m3913,1680l3923,1680,3923,1661,3913,1661,3913,1680xe" filled="true" fillcolor="#000000" stroked="false">
                <v:path arrowok="t"/>
                <v:fill type="solid"/>
              </v:shape>
            </v:group>
            <v:group style="position:absolute;left:3913;top:1680;width:10;height:20" coordorigin="3913,1680" coordsize="10,20">
              <v:shape style="position:absolute;left:3913;top:1680;width:10;height:20" coordorigin="3913,1680" coordsize="10,20" path="m3913,1700l3923,1700,3923,1680,3913,1680,3913,1700xe" filled="true" fillcolor="#000000" stroked="false">
                <v:path arrowok="t"/>
                <v:fill type="solid"/>
              </v:shape>
            </v:group>
            <v:group style="position:absolute;left:3913;top:1700;width:10;height:20" coordorigin="3913,1700" coordsize="10,20">
              <v:shape style="position:absolute;left:3913;top:1700;width:10;height:20" coordorigin="3913,1700" coordsize="10,20" path="m3913,1719l3923,1719,3923,1700,3913,1700,3913,1719xe" filled="true" fillcolor="#000000" stroked="false">
                <v:path arrowok="t"/>
                <v:fill type="solid"/>
              </v:shape>
            </v:group>
            <v:group style="position:absolute;left:3913;top:1719;width:10;height:20" coordorigin="3913,1719" coordsize="10,20">
              <v:shape style="position:absolute;left:3913;top:1719;width:10;height:20" coordorigin="3913,1719" coordsize="10,20" path="m3913,1738l3923,1738,3923,1719,3913,1719,3913,1738xe" filled="true" fillcolor="#000000" stroked="false">
                <v:path arrowok="t"/>
                <v:fill type="solid"/>
              </v:shape>
            </v:group>
            <v:group style="position:absolute;left:3913;top:1738;width:10;height:20" coordorigin="3913,1738" coordsize="10,20">
              <v:shape style="position:absolute;left:3913;top:1738;width:10;height:20" coordorigin="3913,1738" coordsize="10,20" path="m3913,1757l3923,1757,3923,1738,3913,1738,3913,1757xe" filled="true" fillcolor="#000000" stroked="false">
                <v:path arrowok="t"/>
                <v:fill type="solid"/>
              </v:shape>
            </v:group>
            <v:group style="position:absolute;left:3913;top:1757;width:10;height:20" coordorigin="3913,1757" coordsize="10,20">
              <v:shape style="position:absolute;left:3913;top:1757;width:10;height:20" coordorigin="3913,1757" coordsize="10,20" path="m3913,1776l3923,1776,3923,1757,3913,1757,3913,1776xe" filled="true" fillcolor="#000000" stroked="false">
                <v:path arrowok="t"/>
                <v:fill type="solid"/>
              </v:shape>
            </v:group>
            <v:group style="position:absolute;left:3913;top:1776;width:10;height:20" coordorigin="3913,1776" coordsize="10,20">
              <v:shape style="position:absolute;left:3913;top:1776;width:10;height:20" coordorigin="3913,1776" coordsize="10,20" path="m3913,1796l3923,1796,3923,1776,3913,1776,3913,1796xe" filled="true" fillcolor="#000000" stroked="false">
                <v:path arrowok="t"/>
                <v:fill type="solid"/>
              </v:shape>
            </v:group>
            <v:group style="position:absolute;left:5199;top:1143;width:10;height:20" coordorigin="5199,1143" coordsize="10,20">
              <v:shape style="position:absolute;left:5199;top:1143;width:10;height:20" coordorigin="5199,1143" coordsize="10,20" path="m5199,1162l5209,1162,5209,1143,5199,1143,5199,1162xe" filled="true" fillcolor="#000000" stroked="false">
                <v:path arrowok="t"/>
                <v:fill type="solid"/>
              </v:shape>
            </v:group>
            <v:group style="position:absolute;left:5199;top:1162;width:10;height:20" coordorigin="5199,1162" coordsize="10,20">
              <v:shape style="position:absolute;left:5199;top:1162;width:10;height:20" coordorigin="5199,1162" coordsize="10,20" path="m5199,1181l5209,1181,5209,1162,5199,1162,5199,1181xe" filled="true" fillcolor="#000000" stroked="false">
                <v:path arrowok="t"/>
                <v:fill type="solid"/>
              </v:shape>
            </v:group>
            <v:group style="position:absolute;left:5199;top:1181;width:10;height:20" coordorigin="5199,1181" coordsize="10,20">
              <v:shape style="position:absolute;left:5199;top:1181;width:10;height:20" coordorigin="5199,1181" coordsize="10,20" path="m5199,1200l5209,1200,5209,1181,5199,1181,5199,1200xe" filled="true" fillcolor="#000000" stroked="false">
                <v:path arrowok="t"/>
                <v:fill type="solid"/>
              </v:shape>
            </v:group>
            <v:group style="position:absolute;left:5199;top:1200;width:10;height:20" coordorigin="5199,1200" coordsize="10,20">
              <v:shape style="position:absolute;left:5199;top:1200;width:10;height:20" coordorigin="5199,1200" coordsize="10,20" path="m5199,1220l5209,1220,5209,1200,5199,1200,5199,1220xe" filled="true" fillcolor="#000000" stroked="false">
                <v:path arrowok="t"/>
                <v:fill type="solid"/>
              </v:shape>
            </v:group>
            <v:group style="position:absolute;left:5199;top:1220;width:10;height:20" coordorigin="5199,1220" coordsize="10,20">
              <v:shape style="position:absolute;left:5199;top:1220;width:10;height:20" coordorigin="5199,1220" coordsize="10,20" path="m5199,1239l5209,1239,5209,1220,5199,1220,5199,1239xe" filled="true" fillcolor="#000000" stroked="false">
                <v:path arrowok="t"/>
                <v:fill type="solid"/>
              </v:shape>
            </v:group>
            <v:group style="position:absolute;left:5199;top:1239;width:10;height:20" coordorigin="5199,1239" coordsize="10,20">
              <v:shape style="position:absolute;left:5199;top:1239;width:10;height:20" coordorigin="5199,1239" coordsize="10,20" path="m5199,1258l5209,1258,5209,1239,5199,1239,5199,1258xe" filled="true" fillcolor="#000000" stroked="false">
                <v:path arrowok="t"/>
                <v:fill type="solid"/>
              </v:shape>
            </v:group>
            <v:group style="position:absolute;left:5199;top:1258;width:10;height:20" coordorigin="5199,1258" coordsize="10,20">
              <v:shape style="position:absolute;left:5199;top:1258;width:10;height:20" coordorigin="5199,1258" coordsize="10,20" path="m5199,1277l5209,1277,5209,1258,5199,1258,5199,1277xe" filled="true" fillcolor="#000000" stroked="false">
                <v:path arrowok="t"/>
                <v:fill type="solid"/>
              </v:shape>
            </v:group>
            <v:group style="position:absolute;left:5199;top:1277;width:10;height:20" coordorigin="5199,1277" coordsize="10,20">
              <v:shape style="position:absolute;left:5199;top:1277;width:10;height:20" coordorigin="5199,1277" coordsize="10,20" path="m5199,1296l5209,1296,5209,1277,5199,1277,5199,1296xe" filled="true" fillcolor="#000000" stroked="false">
                <v:path arrowok="t"/>
                <v:fill type="solid"/>
              </v:shape>
            </v:group>
            <v:group style="position:absolute;left:5199;top:1296;width:10;height:20" coordorigin="5199,1296" coordsize="10,20">
              <v:shape style="position:absolute;left:5199;top:1296;width:10;height:20" coordorigin="5199,1296" coordsize="10,20" path="m5199,1316l5209,1316,5209,1296,5199,1296,5199,1316xe" filled="true" fillcolor="#000000" stroked="false">
                <v:path arrowok="t"/>
                <v:fill type="solid"/>
              </v:shape>
            </v:group>
            <v:group style="position:absolute;left:5199;top:1316;width:10;height:20" coordorigin="5199,1316" coordsize="10,20">
              <v:shape style="position:absolute;left:5199;top:1316;width:10;height:20" coordorigin="5199,1316" coordsize="10,20" path="m5199,1335l5209,1335,5209,1316,5199,1316,5199,1335xe" filled="true" fillcolor="#000000" stroked="false">
                <v:path arrowok="t"/>
                <v:fill type="solid"/>
              </v:shape>
            </v:group>
            <v:group style="position:absolute;left:5199;top:1335;width:10;height:20" coordorigin="5199,1335" coordsize="10,20">
              <v:shape style="position:absolute;left:5199;top:1335;width:10;height:20" coordorigin="5199,1335" coordsize="10,20" path="m5199,1354l5209,1354,5209,1335,5199,1335,5199,1354xe" filled="true" fillcolor="#000000" stroked="false">
                <v:path arrowok="t"/>
                <v:fill type="solid"/>
              </v:shape>
            </v:group>
            <v:group style="position:absolute;left:5199;top:1354;width:10;height:20" coordorigin="5199,1354" coordsize="10,20">
              <v:shape style="position:absolute;left:5199;top:1354;width:10;height:20" coordorigin="5199,1354" coordsize="10,20" path="m5199,1373l5209,1373,5209,1354,5199,1354,5199,1373xe" filled="true" fillcolor="#000000" stroked="false">
                <v:path arrowok="t"/>
                <v:fill type="solid"/>
              </v:shape>
            </v:group>
            <v:group style="position:absolute;left:5199;top:1373;width:10;height:20" coordorigin="5199,1373" coordsize="10,20">
              <v:shape style="position:absolute;left:5199;top:1373;width:10;height:20" coordorigin="5199,1373" coordsize="10,20" path="m5199,1392l5209,1392,5209,1373,5199,1373,5199,1392xe" filled="true" fillcolor="#000000" stroked="false">
                <v:path arrowok="t"/>
                <v:fill type="solid"/>
              </v:shape>
            </v:group>
            <v:group style="position:absolute;left:5199;top:1392;width:10;height:20" coordorigin="5199,1392" coordsize="10,20">
              <v:shape style="position:absolute;left:5199;top:1392;width:10;height:20" coordorigin="5199,1392" coordsize="10,20" path="m5199,1412l5209,1412,5209,1392,5199,1392,5199,1412xe" filled="true" fillcolor="#000000" stroked="false">
                <v:path arrowok="t"/>
                <v:fill type="solid"/>
              </v:shape>
            </v:group>
            <v:group style="position:absolute;left:5199;top:1412;width:10;height:20" coordorigin="5199,1412" coordsize="10,20">
              <v:shape style="position:absolute;left:5199;top:1412;width:10;height:20" coordorigin="5199,1412" coordsize="10,20" path="m5199,1431l5209,1431,5209,1412,5199,1412,5199,1431xe" filled="true" fillcolor="#000000" stroked="false">
                <v:path arrowok="t"/>
                <v:fill type="solid"/>
              </v:shape>
            </v:group>
            <v:group style="position:absolute;left:5199;top:1431;width:10;height:20" coordorigin="5199,1431" coordsize="10,20">
              <v:shape style="position:absolute;left:5199;top:1431;width:10;height:20" coordorigin="5199,1431" coordsize="10,20" path="m5199,1450l5209,1450,5209,1431,5199,1431,5199,1450xe" filled="true" fillcolor="#000000" stroked="false">
                <v:path arrowok="t"/>
                <v:fill type="solid"/>
              </v:shape>
            </v:group>
            <v:group style="position:absolute;left:5199;top:1450;width:10;height:20" coordorigin="5199,1450" coordsize="10,20">
              <v:shape style="position:absolute;left:5199;top:1450;width:10;height:20" coordorigin="5199,1450" coordsize="10,20" path="m5199,1469l5209,1469,5209,1450,5199,1450,5199,1469xe" filled="true" fillcolor="#000000" stroked="false">
                <v:path arrowok="t"/>
                <v:fill type="solid"/>
              </v:shape>
            </v:group>
            <v:group style="position:absolute;left:5199;top:1469;width:10;height:20" coordorigin="5199,1469" coordsize="10,20">
              <v:shape style="position:absolute;left:5199;top:1469;width:10;height:20" coordorigin="5199,1469" coordsize="10,20" path="m5199,1488l5209,1488,5209,1469,5199,1469,5199,1488xe" filled="true" fillcolor="#000000" stroked="false">
                <v:path arrowok="t"/>
                <v:fill type="solid"/>
              </v:shape>
            </v:group>
            <v:group style="position:absolute;left:5199;top:1488;width:10;height:20" coordorigin="5199,1488" coordsize="10,20">
              <v:shape style="position:absolute;left:5199;top:1488;width:10;height:20" coordorigin="5199,1488" coordsize="10,20" path="m5199,1508l5209,1508,5209,1488,5199,1488,5199,1508xe" filled="true" fillcolor="#000000" stroked="false">
                <v:path arrowok="t"/>
                <v:fill type="solid"/>
              </v:shape>
            </v:group>
            <v:group style="position:absolute;left:5199;top:1508;width:10;height:20" coordorigin="5199,1508" coordsize="10,20">
              <v:shape style="position:absolute;left:5199;top:1508;width:10;height:20" coordorigin="5199,1508" coordsize="10,20" path="m5199,1527l5209,1527,5209,1508,5199,1508,5199,1527xe" filled="true" fillcolor="#000000" stroked="false">
                <v:path arrowok="t"/>
                <v:fill type="solid"/>
              </v:shape>
            </v:group>
            <v:group style="position:absolute;left:5199;top:1527;width:10;height:20" coordorigin="5199,1527" coordsize="10,20">
              <v:shape style="position:absolute;left:5199;top:1527;width:10;height:20" coordorigin="5199,1527" coordsize="10,20" path="m5199,1546l5209,1546,5209,1527,5199,1527,5199,1546xe" filled="true" fillcolor="#000000" stroked="false">
                <v:path arrowok="t"/>
                <v:fill type="solid"/>
              </v:shape>
            </v:group>
            <v:group style="position:absolute;left:5199;top:1546;width:10;height:20" coordorigin="5199,1546" coordsize="10,20">
              <v:shape style="position:absolute;left:5199;top:1546;width:10;height:20" coordorigin="5199,1546" coordsize="10,20" path="m5199,1565l5209,1565,5209,1546,5199,1546,5199,1565xe" filled="true" fillcolor="#000000" stroked="false">
                <v:path arrowok="t"/>
                <v:fill type="solid"/>
              </v:shape>
            </v:group>
            <v:group style="position:absolute;left:5199;top:1565;width:10;height:20" coordorigin="5199,1565" coordsize="10,20">
              <v:shape style="position:absolute;left:5199;top:1565;width:10;height:20" coordorigin="5199,1565" coordsize="10,20" path="m5199,1584l5209,1584,5209,1565,5199,1565,5199,1584xe" filled="true" fillcolor="#000000" stroked="false">
                <v:path arrowok="t"/>
                <v:fill type="solid"/>
              </v:shape>
            </v:group>
            <v:group style="position:absolute;left:5199;top:1584;width:10;height:20" coordorigin="5199,1584" coordsize="10,20">
              <v:shape style="position:absolute;left:5199;top:1584;width:10;height:20" coordorigin="5199,1584" coordsize="10,20" path="m5199,1604l5209,1604,5209,1584,5199,1584,5199,1604xe" filled="true" fillcolor="#000000" stroked="false">
                <v:path arrowok="t"/>
                <v:fill type="solid"/>
              </v:shape>
            </v:group>
            <v:group style="position:absolute;left:5199;top:1604;width:10;height:20" coordorigin="5199,1604" coordsize="10,20">
              <v:shape style="position:absolute;left:5199;top:1604;width:10;height:20" coordorigin="5199,1604" coordsize="10,20" path="m5199,1623l5209,1623,5209,1604,5199,1604,5199,1623xe" filled="true" fillcolor="#000000" stroked="false">
                <v:path arrowok="t"/>
                <v:fill type="solid"/>
              </v:shape>
            </v:group>
            <v:group style="position:absolute;left:5199;top:1623;width:10;height:20" coordorigin="5199,1623" coordsize="10,20">
              <v:shape style="position:absolute;left:5199;top:1623;width:10;height:20" coordorigin="5199,1623" coordsize="10,20" path="m5199,1642l5209,1642,5209,1623,5199,1623,5199,1642xe" filled="true" fillcolor="#000000" stroked="false">
                <v:path arrowok="t"/>
                <v:fill type="solid"/>
              </v:shape>
            </v:group>
            <v:group style="position:absolute;left:5199;top:1642;width:10;height:20" coordorigin="5199,1642" coordsize="10,20">
              <v:shape style="position:absolute;left:5199;top:1642;width:10;height:20" coordorigin="5199,1642" coordsize="10,20" path="m5199,1661l5209,1661,5209,1642,5199,1642,5199,1661xe" filled="true" fillcolor="#000000" stroked="false">
                <v:path arrowok="t"/>
                <v:fill type="solid"/>
              </v:shape>
            </v:group>
            <v:group style="position:absolute;left:5199;top:1661;width:10;height:20" coordorigin="5199,1661" coordsize="10,20">
              <v:shape style="position:absolute;left:5199;top:1661;width:10;height:20" coordorigin="5199,1661" coordsize="10,20" path="m5199,1680l5209,1680,5209,1661,5199,1661,5199,1680xe" filled="true" fillcolor="#000000" stroked="false">
                <v:path arrowok="t"/>
                <v:fill type="solid"/>
              </v:shape>
            </v:group>
            <v:group style="position:absolute;left:5199;top:1680;width:10;height:20" coordorigin="5199,1680" coordsize="10,20">
              <v:shape style="position:absolute;left:5199;top:1680;width:10;height:20" coordorigin="5199,1680" coordsize="10,20" path="m5199,1700l5209,1700,5209,1680,5199,1680,5199,1700xe" filled="true" fillcolor="#000000" stroked="false">
                <v:path arrowok="t"/>
                <v:fill type="solid"/>
              </v:shape>
            </v:group>
            <v:group style="position:absolute;left:5199;top:1700;width:10;height:20" coordorigin="5199,1700" coordsize="10,20">
              <v:shape style="position:absolute;left:5199;top:1700;width:10;height:20" coordorigin="5199,1700" coordsize="10,20" path="m5199,1719l5209,1719,5209,1700,5199,1700,5199,1719xe" filled="true" fillcolor="#000000" stroked="false">
                <v:path arrowok="t"/>
                <v:fill type="solid"/>
              </v:shape>
            </v:group>
            <v:group style="position:absolute;left:5199;top:1719;width:10;height:20" coordorigin="5199,1719" coordsize="10,20">
              <v:shape style="position:absolute;left:5199;top:1719;width:10;height:20" coordorigin="5199,1719" coordsize="10,20" path="m5199,1738l5209,1738,5209,1719,5199,1719,5199,1738xe" filled="true" fillcolor="#000000" stroked="false">
                <v:path arrowok="t"/>
                <v:fill type="solid"/>
              </v:shape>
            </v:group>
            <v:group style="position:absolute;left:5199;top:1738;width:10;height:20" coordorigin="5199,1738" coordsize="10,20">
              <v:shape style="position:absolute;left:5199;top:1738;width:10;height:20" coordorigin="5199,1738" coordsize="10,20" path="m5199,1757l5209,1757,5209,1738,5199,1738,5199,1757xe" filled="true" fillcolor="#000000" stroked="false">
                <v:path arrowok="t"/>
                <v:fill type="solid"/>
              </v:shape>
            </v:group>
            <v:group style="position:absolute;left:5199;top:1757;width:10;height:20" coordorigin="5199,1757" coordsize="10,20">
              <v:shape style="position:absolute;left:5199;top:1757;width:10;height:20" coordorigin="5199,1757" coordsize="10,20" path="m5199,1776l5209,1776,5209,1757,5199,1757,5199,1776xe" filled="true" fillcolor="#000000" stroked="false">
                <v:path arrowok="t"/>
                <v:fill type="solid"/>
              </v:shape>
            </v:group>
            <v:group style="position:absolute;left:5199;top:1776;width:10;height:20" coordorigin="5199,1776" coordsize="10,20">
              <v:shape style="position:absolute;left:5199;top:1776;width:10;height:20" coordorigin="5199,1776" coordsize="10,20" path="m5199,1796l5209,1796,5209,1776,5199,1776,5199,1796xe" filled="true" fillcolor="#000000" stroked="false">
                <v:path arrowok="t"/>
                <v:fill type="solid"/>
              </v:shape>
            </v:group>
            <v:group style="position:absolute;left:5199;top:1796;width:10;height:20" coordorigin="5199,1796" coordsize="10,20">
              <v:shape style="position:absolute;left:5199;top:1796;width:10;height:20" coordorigin="5199,1796" coordsize="10,20" path="m5199,1815l5209,1815,5209,1796,5199,1796,5199,1815xe" filled="true" fillcolor="#000000" stroked="false">
                <v:path arrowok="t"/>
                <v:fill type="solid"/>
              </v:shape>
            </v:group>
            <v:group style="position:absolute;left:5199;top:1815;width:10;height:20" coordorigin="5199,1815" coordsize="10,20">
              <v:shape style="position:absolute;left:5199;top:1815;width:10;height:20" coordorigin="5199,1815" coordsize="10,20" path="m5199,1834l5209,1834,5209,1815,5199,1815,5199,1834xe" filled="true" fillcolor="#000000" stroked="false">
                <v:path arrowok="t"/>
                <v:fill type="solid"/>
              </v:shape>
            </v:group>
            <v:group style="position:absolute;left:5199;top:1834;width:10;height:20" coordorigin="5199,1834" coordsize="10,20">
              <v:shape style="position:absolute;left:5199;top:1834;width:10;height:20" coordorigin="5199,1834" coordsize="10,20" path="m5199,1853l5209,1853,5209,1834,5199,1834,5199,1853xe" filled="true" fillcolor="#000000" stroked="false">
                <v:path arrowok="t"/>
                <v:fill type="solid"/>
              </v:shape>
            </v:group>
            <v:group style="position:absolute;left:5199;top:1853;width:10;height:20" coordorigin="5199,1853" coordsize="10,20">
              <v:shape style="position:absolute;left:5199;top:1853;width:10;height:20" coordorigin="5199,1853" coordsize="10,20" path="m5199,1872l5209,1872,5209,1853,5199,1853,5199,1872xe" filled="true" fillcolor="#000000" stroked="false">
                <v:path arrowok="t"/>
                <v:fill type="solid"/>
              </v:shape>
            </v:group>
            <v:group style="position:absolute;left:5199;top:1872;width:10;height:20" coordorigin="5199,1872" coordsize="10,20">
              <v:shape style="position:absolute;left:5199;top:1872;width:10;height:20" coordorigin="5199,1872" coordsize="10,20" path="m5199,1892l5209,1892,5209,1872,5199,1872,5199,1892xe" filled="true" fillcolor="#000000" stroked="false">
                <v:path arrowok="t"/>
                <v:fill type="solid"/>
              </v:shape>
            </v:group>
            <v:group style="position:absolute;left:6083;top:1143;width:10;height:20" coordorigin="6083,1143" coordsize="10,20">
              <v:shape style="position:absolute;left:6083;top:1143;width:10;height:20" coordorigin="6083,1143" coordsize="10,20" path="m6083,1162l6092,1162,6092,1143,6083,1143,6083,1162xe" filled="true" fillcolor="#000000" stroked="false">
                <v:path arrowok="t"/>
                <v:fill type="solid"/>
              </v:shape>
            </v:group>
            <v:group style="position:absolute;left:6083;top:1162;width:10;height:20" coordorigin="6083,1162" coordsize="10,20">
              <v:shape style="position:absolute;left:6083;top:1162;width:10;height:20" coordorigin="6083,1162" coordsize="10,20" path="m6083,1181l6092,1181,6092,1162,6083,1162,6083,1181xe" filled="true" fillcolor="#000000" stroked="false">
                <v:path arrowok="t"/>
                <v:fill type="solid"/>
              </v:shape>
            </v:group>
            <v:group style="position:absolute;left:6083;top:1181;width:10;height:20" coordorigin="6083,1181" coordsize="10,20">
              <v:shape style="position:absolute;left:6083;top:1181;width:10;height:20" coordorigin="6083,1181" coordsize="10,20" path="m6083,1200l6092,1200,6092,1181,6083,1181,6083,1200xe" filled="true" fillcolor="#000000" stroked="false">
                <v:path arrowok="t"/>
                <v:fill type="solid"/>
              </v:shape>
            </v:group>
            <v:group style="position:absolute;left:6083;top:1200;width:10;height:20" coordorigin="6083,1200" coordsize="10,20">
              <v:shape style="position:absolute;left:6083;top:1200;width:10;height:20" coordorigin="6083,1200" coordsize="10,20" path="m6083,1220l6092,1220,6092,1200,6083,1200,6083,1220xe" filled="true" fillcolor="#000000" stroked="false">
                <v:path arrowok="t"/>
                <v:fill type="solid"/>
              </v:shape>
            </v:group>
            <v:group style="position:absolute;left:6083;top:1220;width:10;height:20" coordorigin="6083,1220" coordsize="10,20">
              <v:shape style="position:absolute;left:6083;top:1220;width:10;height:20" coordorigin="6083,1220" coordsize="10,20" path="m6083,1239l6092,1239,6092,1220,6083,1220,6083,1239xe" filled="true" fillcolor="#000000" stroked="false">
                <v:path arrowok="t"/>
                <v:fill type="solid"/>
              </v:shape>
            </v:group>
            <v:group style="position:absolute;left:6083;top:1239;width:10;height:20" coordorigin="6083,1239" coordsize="10,20">
              <v:shape style="position:absolute;left:6083;top:1239;width:10;height:20" coordorigin="6083,1239" coordsize="10,20" path="m6083,1258l6092,1258,6092,1239,6083,1239,6083,1258xe" filled="true" fillcolor="#000000" stroked="false">
                <v:path arrowok="t"/>
                <v:fill type="solid"/>
              </v:shape>
            </v:group>
            <v:group style="position:absolute;left:6083;top:1258;width:10;height:20" coordorigin="6083,1258" coordsize="10,20">
              <v:shape style="position:absolute;left:6083;top:1258;width:10;height:20" coordorigin="6083,1258" coordsize="10,20" path="m6083,1277l6092,1277,6092,1258,6083,1258,6083,1277xe" filled="true" fillcolor="#000000" stroked="false">
                <v:path arrowok="t"/>
                <v:fill type="solid"/>
              </v:shape>
            </v:group>
            <v:group style="position:absolute;left:6083;top:1277;width:10;height:20" coordorigin="6083,1277" coordsize="10,20">
              <v:shape style="position:absolute;left:6083;top:1277;width:10;height:20" coordorigin="6083,1277" coordsize="10,20" path="m6083,1296l6092,1296,6092,1277,6083,1277,6083,1296xe" filled="true" fillcolor="#000000" stroked="false">
                <v:path arrowok="t"/>
                <v:fill type="solid"/>
              </v:shape>
            </v:group>
            <v:group style="position:absolute;left:6083;top:1296;width:10;height:20" coordorigin="6083,1296" coordsize="10,20">
              <v:shape style="position:absolute;left:6083;top:1296;width:10;height:20" coordorigin="6083,1296" coordsize="10,20" path="m6083,1316l6092,1316,6092,1296,6083,1296,6083,1316xe" filled="true" fillcolor="#000000" stroked="false">
                <v:path arrowok="t"/>
                <v:fill type="solid"/>
              </v:shape>
            </v:group>
            <v:group style="position:absolute;left:6083;top:1316;width:10;height:20" coordorigin="6083,1316" coordsize="10,20">
              <v:shape style="position:absolute;left:6083;top:1316;width:10;height:20" coordorigin="6083,1316" coordsize="10,20" path="m6083,1335l6092,1335,6092,1316,6083,1316,6083,1335xe" filled="true" fillcolor="#000000" stroked="false">
                <v:path arrowok="t"/>
                <v:fill type="solid"/>
              </v:shape>
            </v:group>
            <v:group style="position:absolute;left:6083;top:1335;width:10;height:20" coordorigin="6083,1335" coordsize="10,20">
              <v:shape style="position:absolute;left:6083;top:1335;width:10;height:20" coordorigin="6083,1335" coordsize="10,20" path="m6083,1354l6092,1354,6092,1335,6083,1335,6083,1354xe" filled="true" fillcolor="#000000" stroked="false">
                <v:path arrowok="t"/>
                <v:fill type="solid"/>
              </v:shape>
            </v:group>
            <v:group style="position:absolute;left:6083;top:1354;width:10;height:20" coordorigin="6083,1354" coordsize="10,20">
              <v:shape style="position:absolute;left:6083;top:1354;width:10;height:20" coordorigin="6083,1354" coordsize="10,20" path="m6083,1373l6092,1373,6092,1354,6083,1354,6083,1373xe" filled="true" fillcolor="#000000" stroked="false">
                <v:path arrowok="t"/>
                <v:fill type="solid"/>
              </v:shape>
            </v:group>
            <v:group style="position:absolute;left:6083;top:1373;width:10;height:20" coordorigin="6083,1373" coordsize="10,20">
              <v:shape style="position:absolute;left:6083;top:1373;width:10;height:20" coordorigin="6083,1373" coordsize="10,20" path="m6083,1392l6092,1392,6092,1373,6083,1373,6083,1392xe" filled="true" fillcolor="#000000" stroked="false">
                <v:path arrowok="t"/>
                <v:fill type="solid"/>
              </v:shape>
            </v:group>
            <v:group style="position:absolute;left:6083;top:1392;width:10;height:20" coordorigin="6083,1392" coordsize="10,20">
              <v:shape style="position:absolute;left:6083;top:1392;width:10;height:20" coordorigin="6083,1392" coordsize="10,20" path="m6083,1412l6092,1412,6092,1392,6083,1392,6083,1412xe" filled="true" fillcolor="#000000" stroked="false">
                <v:path arrowok="t"/>
                <v:fill type="solid"/>
              </v:shape>
            </v:group>
            <v:group style="position:absolute;left:6083;top:1412;width:10;height:20" coordorigin="6083,1412" coordsize="10,20">
              <v:shape style="position:absolute;left:6083;top:1412;width:10;height:20" coordorigin="6083,1412" coordsize="10,20" path="m6083,1431l6092,1431,6092,1412,6083,1412,6083,1431xe" filled="true" fillcolor="#000000" stroked="false">
                <v:path arrowok="t"/>
                <v:fill type="solid"/>
              </v:shape>
            </v:group>
            <v:group style="position:absolute;left:6083;top:1431;width:10;height:20" coordorigin="6083,1431" coordsize="10,20">
              <v:shape style="position:absolute;left:6083;top:1431;width:10;height:20" coordorigin="6083,1431" coordsize="10,20" path="m6083,1450l6092,1450,6092,1431,6083,1431,6083,1450xe" filled="true" fillcolor="#000000" stroked="false">
                <v:path arrowok="t"/>
                <v:fill type="solid"/>
              </v:shape>
            </v:group>
            <v:group style="position:absolute;left:6083;top:1450;width:10;height:20" coordorigin="6083,1450" coordsize="10,20">
              <v:shape style="position:absolute;left:6083;top:1450;width:10;height:20" coordorigin="6083,1450" coordsize="10,20" path="m6083,1469l6092,1469,6092,1450,6083,1450,6083,1469xe" filled="true" fillcolor="#000000" stroked="false">
                <v:path arrowok="t"/>
                <v:fill type="solid"/>
              </v:shape>
            </v:group>
            <v:group style="position:absolute;left:6083;top:1469;width:10;height:20" coordorigin="6083,1469" coordsize="10,20">
              <v:shape style="position:absolute;left:6083;top:1469;width:10;height:20" coordorigin="6083,1469" coordsize="10,20" path="m6083,1488l6092,1488,6092,1469,6083,1469,6083,1488xe" filled="true" fillcolor="#000000" stroked="false">
                <v:path arrowok="t"/>
                <v:fill type="solid"/>
              </v:shape>
            </v:group>
            <v:group style="position:absolute;left:6083;top:1488;width:10;height:20" coordorigin="6083,1488" coordsize="10,20">
              <v:shape style="position:absolute;left:6083;top:1488;width:10;height:20" coordorigin="6083,1488" coordsize="10,20" path="m6083,1508l6092,1508,6092,1488,6083,1488,6083,1508xe" filled="true" fillcolor="#000000" stroked="false">
                <v:path arrowok="t"/>
                <v:fill type="solid"/>
              </v:shape>
            </v:group>
            <v:group style="position:absolute;left:6083;top:1508;width:10;height:20" coordorigin="6083,1508" coordsize="10,20">
              <v:shape style="position:absolute;left:6083;top:1508;width:10;height:20" coordorigin="6083,1508" coordsize="10,20" path="m6083,1527l6092,1527,6092,1508,6083,1508,6083,1527xe" filled="true" fillcolor="#000000" stroked="false">
                <v:path arrowok="t"/>
                <v:fill type="solid"/>
              </v:shape>
            </v:group>
            <v:group style="position:absolute;left:6083;top:1527;width:10;height:20" coordorigin="6083,1527" coordsize="10,20">
              <v:shape style="position:absolute;left:6083;top:1527;width:10;height:20" coordorigin="6083,1527" coordsize="10,20" path="m6083,1546l6092,1546,6092,1527,6083,1527,6083,1546xe" filled="true" fillcolor="#000000" stroked="false">
                <v:path arrowok="t"/>
                <v:fill type="solid"/>
              </v:shape>
            </v:group>
            <v:group style="position:absolute;left:6083;top:1546;width:10;height:20" coordorigin="6083,1546" coordsize="10,20">
              <v:shape style="position:absolute;left:6083;top:1546;width:10;height:20" coordorigin="6083,1546" coordsize="10,20" path="m6083,1565l6092,1565,6092,1546,6083,1546,6083,1565xe" filled="true" fillcolor="#000000" stroked="false">
                <v:path arrowok="t"/>
                <v:fill type="solid"/>
              </v:shape>
            </v:group>
            <v:group style="position:absolute;left:6083;top:1565;width:10;height:20" coordorigin="6083,1565" coordsize="10,20">
              <v:shape style="position:absolute;left:6083;top:1565;width:10;height:20" coordorigin="6083,1565" coordsize="10,20" path="m6083,1584l6092,1584,6092,1565,6083,1565,6083,1584xe" filled="true" fillcolor="#000000" stroked="false">
                <v:path arrowok="t"/>
                <v:fill type="solid"/>
              </v:shape>
            </v:group>
            <v:group style="position:absolute;left:6083;top:1584;width:10;height:20" coordorigin="6083,1584" coordsize="10,20">
              <v:shape style="position:absolute;left:6083;top:1584;width:10;height:20" coordorigin="6083,1584" coordsize="10,20" path="m6083,1604l6092,1604,6092,1584,6083,1584,6083,1604xe" filled="true" fillcolor="#000000" stroked="false">
                <v:path arrowok="t"/>
                <v:fill type="solid"/>
              </v:shape>
            </v:group>
            <v:group style="position:absolute;left:6083;top:1604;width:10;height:20" coordorigin="6083,1604" coordsize="10,20">
              <v:shape style="position:absolute;left:6083;top:1604;width:10;height:20" coordorigin="6083,1604" coordsize="10,20" path="m6083,1623l6092,1623,6092,1604,6083,1604,6083,1623xe" filled="true" fillcolor="#000000" stroked="false">
                <v:path arrowok="t"/>
                <v:fill type="solid"/>
              </v:shape>
            </v:group>
            <v:group style="position:absolute;left:6083;top:1623;width:10;height:20" coordorigin="6083,1623" coordsize="10,20">
              <v:shape style="position:absolute;left:6083;top:1623;width:10;height:20" coordorigin="6083,1623" coordsize="10,20" path="m6083,1642l6092,1642,6092,1623,6083,1623,6083,1642xe" filled="true" fillcolor="#000000" stroked="false">
                <v:path arrowok="t"/>
                <v:fill type="solid"/>
              </v:shape>
            </v:group>
            <v:group style="position:absolute;left:6083;top:1642;width:10;height:20" coordorigin="6083,1642" coordsize="10,20">
              <v:shape style="position:absolute;left:6083;top:1642;width:10;height:20" coordorigin="6083,1642" coordsize="10,20" path="m6083,1661l6092,1661,6092,1642,6083,1642,6083,1661xe" filled="true" fillcolor="#000000" stroked="false">
                <v:path arrowok="t"/>
                <v:fill type="solid"/>
              </v:shape>
            </v:group>
            <v:group style="position:absolute;left:6083;top:1661;width:10;height:20" coordorigin="6083,1661" coordsize="10,20">
              <v:shape style="position:absolute;left:6083;top:1661;width:10;height:20" coordorigin="6083,1661" coordsize="10,20" path="m6083,1680l6092,1680,6092,1661,6083,1661,6083,1680xe" filled="true" fillcolor="#000000" stroked="false">
                <v:path arrowok="t"/>
                <v:fill type="solid"/>
              </v:shape>
            </v:group>
            <v:group style="position:absolute;left:6083;top:1680;width:10;height:20" coordorigin="6083,1680" coordsize="10,20">
              <v:shape style="position:absolute;left:6083;top:1680;width:10;height:20" coordorigin="6083,1680" coordsize="10,20" path="m6083,1700l6092,1700,6092,1680,6083,1680,6083,1700xe" filled="true" fillcolor="#000000" stroked="false">
                <v:path arrowok="t"/>
                <v:fill type="solid"/>
              </v:shape>
            </v:group>
            <v:group style="position:absolute;left:6083;top:1700;width:10;height:20" coordorigin="6083,1700" coordsize="10,20">
              <v:shape style="position:absolute;left:6083;top:1700;width:10;height:20" coordorigin="6083,1700" coordsize="10,20" path="m6083,1719l6092,1719,6092,1700,6083,1700,6083,1719xe" filled="true" fillcolor="#000000" stroked="false">
                <v:path arrowok="t"/>
                <v:fill type="solid"/>
              </v:shape>
            </v:group>
            <v:group style="position:absolute;left:6083;top:1719;width:10;height:20" coordorigin="6083,1719" coordsize="10,20">
              <v:shape style="position:absolute;left:6083;top:1719;width:10;height:20" coordorigin="6083,1719" coordsize="10,20" path="m6083,1738l6092,1738,6092,1719,6083,1719,6083,1738xe" filled="true" fillcolor="#000000" stroked="false">
                <v:path arrowok="t"/>
                <v:fill type="solid"/>
              </v:shape>
            </v:group>
            <v:group style="position:absolute;left:6083;top:1738;width:10;height:20" coordorigin="6083,1738" coordsize="10,20">
              <v:shape style="position:absolute;left:6083;top:1738;width:10;height:20" coordorigin="6083,1738" coordsize="10,20" path="m6083,1757l6092,1757,6092,1738,6083,1738,6083,1757xe" filled="true" fillcolor="#000000" stroked="false">
                <v:path arrowok="t"/>
                <v:fill type="solid"/>
              </v:shape>
            </v:group>
            <v:group style="position:absolute;left:6083;top:1757;width:10;height:20" coordorigin="6083,1757" coordsize="10,20">
              <v:shape style="position:absolute;left:6083;top:1757;width:10;height:20" coordorigin="6083,1757" coordsize="10,20" path="m6083,1776l6092,1776,6092,1757,6083,1757,6083,1776xe" filled="true" fillcolor="#000000" stroked="false">
                <v:path arrowok="t"/>
                <v:fill type="solid"/>
              </v:shape>
            </v:group>
            <v:group style="position:absolute;left:6083;top:1776;width:10;height:20" coordorigin="6083,1776" coordsize="10,20">
              <v:shape style="position:absolute;left:6083;top:1776;width:10;height:20" coordorigin="6083,1776" coordsize="10,20" path="m6083,1796l6092,1796,6092,1776,6083,1776,6083,1796xe" filled="true" fillcolor="#000000" stroked="false">
                <v:path arrowok="t"/>
                <v:fill type="solid"/>
              </v:shape>
            </v:group>
            <v:group style="position:absolute;left:6083;top:1796;width:10;height:20" coordorigin="6083,1796" coordsize="10,20">
              <v:shape style="position:absolute;left:6083;top:1796;width:10;height:20" coordorigin="6083,1796" coordsize="10,20" path="m6083,1815l6092,1815,6092,1796,6083,1796,6083,1815xe" filled="true" fillcolor="#000000" stroked="false">
                <v:path arrowok="t"/>
                <v:fill type="solid"/>
              </v:shape>
            </v:group>
            <v:group style="position:absolute;left:6083;top:1815;width:10;height:20" coordorigin="6083,1815" coordsize="10,20">
              <v:shape style="position:absolute;left:6083;top:1815;width:10;height:20" coordorigin="6083,1815" coordsize="10,20" path="m6083,1834l6092,1834,6092,1815,6083,1815,6083,1834xe" filled="true" fillcolor="#000000" stroked="false">
                <v:path arrowok="t"/>
                <v:fill type="solid"/>
              </v:shape>
            </v:group>
            <v:group style="position:absolute;left:6083;top:1834;width:10;height:20" coordorigin="6083,1834" coordsize="10,20">
              <v:shape style="position:absolute;left:6083;top:1834;width:10;height:20" coordorigin="6083,1834" coordsize="10,20" path="m6083,1853l6092,1853,6092,1834,6083,1834,6083,1853xe" filled="true" fillcolor="#000000" stroked="false">
                <v:path arrowok="t"/>
                <v:fill type="solid"/>
              </v:shape>
            </v:group>
            <v:group style="position:absolute;left:6083;top:1853;width:10;height:20" coordorigin="6083,1853" coordsize="10,20">
              <v:shape style="position:absolute;left:6083;top:1853;width:10;height:20" coordorigin="6083,1853" coordsize="10,20" path="m6083,1872l6092,1872,6092,1853,6083,1853,6083,1872xe" filled="true" fillcolor="#000000" stroked="false">
                <v:path arrowok="t"/>
                <v:fill type="solid"/>
              </v:shape>
            </v:group>
            <v:group style="position:absolute;left:6083;top:1872;width:10;height:20" coordorigin="6083,1872" coordsize="10,20">
              <v:shape style="position:absolute;left:6083;top:1872;width:10;height:20" coordorigin="6083,1872" coordsize="10,20" path="m6083,1892l6092,1892,6092,1872,6083,1872,6083,1892xe" filled="true" fillcolor="#000000" stroked="false">
                <v:path arrowok="t"/>
                <v:fill type="solid"/>
              </v:shape>
            </v:group>
            <v:group style="position:absolute;left:7326;top:1143;width:10;height:20" coordorigin="7326,1143" coordsize="10,20">
              <v:shape style="position:absolute;left:7326;top:1143;width:10;height:20" coordorigin="7326,1143" coordsize="10,20" path="m7326,1162l7336,1162,7336,1143,7326,1143,7326,1162xe" filled="true" fillcolor="#000000" stroked="false">
                <v:path arrowok="t"/>
                <v:fill type="solid"/>
              </v:shape>
            </v:group>
            <v:group style="position:absolute;left:7326;top:1162;width:10;height:20" coordorigin="7326,1162" coordsize="10,20">
              <v:shape style="position:absolute;left:7326;top:1162;width:10;height:20" coordorigin="7326,1162" coordsize="10,20" path="m7326,1181l7336,1181,7336,1162,7326,1162,7326,1181xe" filled="true" fillcolor="#000000" stroked="false">
                <v:path arrowok="t"/>
                <v:fill type="solid"/>
              </v:shape>
            </v:group>
            <v:group style="position:absolute;left:7326;top:1181;width:10;height:20" coordorigin="7326,1181" coordsize="10,20">
              <v:shape style="position:absolute;left:7326;top:1181;width:10;height:20" coordorigin="7326,1181" coordsize="10,20" path="m7326,1200l7336,1200,7336,1181,7326,1181,7326,1200xe" filled="true" fillcolor="#000000" stroked="false">
                <v:path arrowok="t"/>
                <v:fill type="solid"/>
              </v:shape>
            </v:group>
            <v:group style="position:absolute;left:7326;top:1200;width:10;height:20" coordorigin="7326,1200" coordsize="10,20">
              <v:shape style="position:absolute;left:7326;top:1200;width:10;height:20" coordorigin="7326,1200" coordsize="10,20" path="m7326,1220l7336,1220,7336,1200,7326,1200,7326,1220xe" filled="true" fillcolor="#000000" stroked="false">
                <v:path arrowok="t"/>
                <v:fill type="solid"/>
              </v:shape>
            </v:group>
            <v:group style="position:absolute;left:7326;top:1220;width:10;height:20" coordorigin="7326,1220" coordsize="10,20">
              <v:shape style="position:absolute;left:7326;top:1220;width:10;height:20" coordorigin="7326,1220" coordsize="10,20" path="m7326,1239l7336,1239,7336,1220,7326,1220,7326,1239xe" filled="true" fillcolor="#000000" stroked="false">
                <v:path arrowok="t"/>
                <v:fill type="solid"/>
              </v:shape>
            </v:group>
            <v:group style="position:absolute;left:7326;top:1239;width:10;height:20" coordorigin="7326,1239" coordsize="10,20">
              <v:shape style="position:absolute;left:7326;top:1239;width:10;height:20" coordorigin="7326,1239" coordsize="10,20" path="m7326,1258l7336,1258,7336,1239,7326,1239,7326,1258xe" filled="true" fillcolor="#000000" stroked="false">
                <v:path arrowok="t"/>
                <v:fill type="solid"/>
              </v:shape>
            </v:group>
            <v:group style="position:absolute;left:7326;top:1258;width:10;height:20" coordorigin="7326,1258" coordsize="10,20">
              <v:shape style="position:absolute;left:7326;top:1258;width:10;height:20" coordorigin="7326,1258" coordsize="10,20" path="m7326,1277l7336,1277,7336,1258,7326,1258,7326,1277xe" filled="true" fillcolor="#000000" stroked="false">
                <v:path arrowok="t"/>
                <v:fill type="solid"/>
              </v:shape>
            </v:group>
            <v:group style="position:absolute;left:7326;top:1277;width:10;height:20" coordorigin="7326,1277" coordsize="10,20">
              <v:shape style="position:absolute;left:7326;top:1277;width:10;height:20" coordorigin="7326,1277" coordsize="10,20" path="m7326,1296l7336,1296,7336,1277,7326,1277,7326,1296xe" filled="true" fillcolor="#000000" stroked="false">
                <v:path arrowok="t"/>
                <v:fill type="solid"/>
              </v:shape>
            </v:group>
            <v:group style="position:absolute;left:7326;top:1296;width:10;height:20" coordorigin="7326,1296" coordsize="10,20">
              <v:shape style="position:absolute;left:7326;top:1296;width:10;height:20" coordorigin="7326,1296" coordsize="10,20" path="m7326,1316l7336,1316,7336,1296,7326,1296,7326,1316xe" filled="true" fillcolor="#000000" stroked="false">
                <v:path arrowok="t"/>
                <v:fill type="solid"/>
              </v:shape>
            </v:group>
            <v:group style="position:absolute;left:7326;top:1316;width:10;height:20" coordorigin="7326,1316" coordsize="10,20">
              <v:shape style="position:absolute;left:7326;top:1316;width:10;height:20" coordorigin="7326,1316" coordsize="10,20" path="m7326,1335l7336,1335,7336,1316,7326,1316,7326,1335xe" filled="true" fillcolor="#000000" stroked="false">
                <v:path arrowok="t"/>
                <v:fill type="solid"/>
              </v:shape>
            </v:group>
            <v:group style="position:absolute;left:7326;top:1335;width:10;height:20" coordorigin="7326,1335" coordsize="10,20">
              <v:shape style="position:absolute;left:7326;top:1335;width:10;height:20" coordorigin="7326,1335" coordsize="10,20" path="m7326,1354l7336,1354,7336,1335,7326,1335,7326,1354xe" filled="true" fillcolor="#000000" stroked="false">
                <v:path arrowok="t"/>
                <v:fill type="solid"/>
              </v:shape>
            </v:group>
            <v:group style="position:absolute;left:7326;top:1354;width:10;height:20" coordorigin="7326,1354" coordsize="10,20">
              <v:shape style="position:absolute;left:7326;top:1354;width:10;height:20" coordorigin="7326,1354" coordsize="10,20" path="m7326,1373l7336,1373,7336,1354,7326,1354,7326,1373xe" filled="true" fillcolor="#000000" stroked="false">
                <v:path arrowok="t"/>
                <v:fill type="solid"/>
              </v:shape>
            </v:group>
            <v:group style="position:absolute;left:7326;top:1373;width:10;height:20" coordorigin="7326,1373" coordsize="10,20">
              <v:shape style="position:absolute;left:7326;top:1373;width:10;height:20" coordorigin="7326,1373" coordsize="10,20" path="m7326,1392l7336,1392,7336,1373,7326,1373,7326,1392xe" filled="true" fillcolor="#000000" stroked="false">
                <v:path arrowok="t"/>
                <v:fill type="solid"/>
              </v:shape>
            </v:group>
            <v:group style="position:absolute;left:7326;top:1392;width:10;height:20" coordorigin="7326,1392" coordsize="10,20">
              <v:shape style="position:absolute;left:7326;top:1392;width:10;height:20" coordorigin="7326,1392" coordsize="10,20" path="m7326,1412l7336,1412,7336,1392,7326,1392,7326,1412xe" filled="true" fillcolor="#000000" stroked="false">
                <v:path arrowok="t"/>
                <v:fill type="solid"/>
              </v:shape>
            </v:group>
            <v:group style="position:absolute;left:7326;top:1412;width:10;height:20" coordorigin="7326,1412" coordsize="10,20">
              <v:shape style="position:absolute;left:7326;top:1412;width:10;height:20" coordorigin="7326,1412" coordsize="10,20" path="m7326,1431l7336,1431,7336,1412,7326,1412,7326,1431xe" filled="true" fillcolor="#000000" stroked="false">
                <v:path arrowok="t"/>
                <v:fill type="solid"/>
              </v:shape>
            </v:group>
            <v:group style="position:absolute;left:7326;top:1431;width:10;height:20" coordorigin="7326,1431" coordsize="10,20">
              <v:shape style="position:absolute;left:7326;top:1431;width:10;height:20" coordorigin="7326,1431" coordsize="10,20" path="m7326,1450l7336,1450,7336,1431,7326,1431,7326,1450xe" filled="true" fillcolor="#000000" stroked="false">
                <v:path arrowok="t"/>
                <v:fill type="solid"/>
              </v:shape>
            </v:group>
            <v:group style="position:absolute;left:7326;top:1450;width:10;height:20" coordorigin="7326,1450" coordsize="10,20">
              <v:shape style="position:absolute;left:7326;top:1450;width:10;height:20" coordorigin="7326,1450" coordsize="10,20" path="m7326,1469l7336,1469,7336,1450,7326,1450,7326,1469xe" filled="true" fillcolor="#000000" stroked="false">
                <v:path arrowok="t"/>
                <v:fill type="solid"/>
              </v:shape>
            </v:group>
            <v:group style="position:absolute;left:7326;top:1469;width:10;height:20" coordorigin="7326,1469" coordsize="10,20">
              <v:shape style="position:absolute;left:7326;top:1469;width:10;height:20" coordorigin="7326,1469" coordsize="10,20" path="m7326,1488l7336,1488,7336,1469,7326,1469,7326,1488xe" filled="true" fillcolor="#000000" stroked="false">
                <v:path arrowok="t"/>
                <v:fill type="solid"/>
              </v:shape>
            </v:group>
            <v:group style="position:absolute;left:7326;top:1488;width:10;height:20" coordorigin="7326,1488" coordsize="10,20">
              <v:shape style="position:absolute;left:7326;top:1488;width:10;height:20" coordorigin="7326,1488" coordsize="10,20" path="m7326,1508l7336,1508,7336,1488,7326,1488,7326,1508xe" filled="true" fillcolor="#000000" stroked="false">
                <v:path arrowok="t"/>
                <v:fill type="solid"/>
              </v:shape>
            </v:group>
            <v:group style="position:absolute;left:7326;top:1508;width:10;height:20" coordorigin="7326,1508" coordsize="10,20">
              <v:shape style="position:absolute;left:7326;top:1508;width:10;height:20" coordorigin="7326,1508" coordsize="10,20" path="m7326,1527l7336,1527,7336,1508,7326,1508,7326,1527xe" filled="true" fillcolor="#000000" stroked="false">
                <v:path arrowok="t"/>
                <v:fill type="solid"/>
              </v:shape>
            </v:group>
            <v:group style="position:absolute;left:7326;top:1527;width:10;height:20" coordorigin="7326,1527" coordsize="10,20">
              <v:shape style="position:absolute;left:7326;top:1527;width:10;height:20" coordorigin="7326,1527" coordsize="10,20" path="m7326,1546l7336,1546,7336,1527,7326,1527,7326,1546xe" filled="true" fillcolor="#000000" stroked="false">
                <v:path arrowok="t"/>
                <v:fill type="solid"/>
              </v:shape>
            </v:group>
            <v:group style="position:absolute;left:7326;top:1546;width:10;height:20" coordorigin="7326,1546" coordsize="10,20">
              <v:shape style="position:absolute;left:7326;top:1546;width:10;height:20" coordorigin="7326,1546" coordsize="10,20" path="m7326,1565l7336,1565,7336,1546,7326,1546,7326,1565xe" filled="true" fillcolor="#000000" stroked="false">
                <v:path arrowok="t"/>
                <v:fill type="solid"/>
              </v:shape>
            </v:group>
            <v:group style="position:absolute;left:7326;top:1565;width:10;height:20" coordorigin="7326,1565" coordsize="10,20">
              <v:shape style="position:absolute;left:7326;top:1565;width:10;height:20" coordorigin="7326,1565" coordsize="10,20" path="m7326,1584l7336,1584,7336,1565,7326,1565,7326,1584xe" filled="true" fillcolor="#000000" stroked="false">
                <v:path arrowok="t"/>
                <v:fill type="solid"/>
              </v:shape>
            </v:group>
            <v:group style="position:absolute;left:7326;top:1584;width:10;height:20" coordorigin="7326,1584" coordsize="10,20">
              <v:shape style="position:absolute;left:7326;top:1584;width:10;height:20" coordorigin="7326,1584" coordsize="10,20" path="m7326,1604l7336,1604,7336,1584,7326,1584,7326,1604xe" filled="true" fillcolor="#000000" stroked="false">
                <v:path arrowok="t"/>
                <v:fill type="solid"/>
              </v:shape>
            </v:group>
            <v:group style="position:absolute;left:7326;top:1604;width:10;height:20" coordorigin="7326,1604" coordsize="10,20">
              <v:shape style="position:absolute;left:7326;top:1604;width:10;height:20" coordorigin="7326,1604" coordsize="10,20" path="m7326,1623l7336,1623,7336,1604,7326,1604,7326,1623xe" filled="true" fillcolor="#000000" stroked="false">
                <v:path arrowok="t"/>
                <v:fill type="solid"/>
              </v:shape>
            </v:group>
            <v:group style="position:absolute;left:7326;top:1623;width:10;height:20" coordorigin="7326,1623" coordsize="10,20">
              <v:shape style="position:absolute;left:7326;top:1623;width:10;height:20" coordorigin="7326,1623" coordsize="10,20" path="m7326,1642l7336,1642,7336,1623,7326,1623,7326,1642xe" filled="true" fillcolor="#000000" stroked="false">
                <v:path arrowok="t"/>
                <v:fill type="solid"/>
              </v:shape>
            </v:group>
            <v:group style="position:absolute;left:7326;top:1642;width:10;height:20" coordorigin="7326,1642" coordsize="10,20">
              <v:shape style="position:absolute;left:7326;top:1642;width:10;height:20" coordorigin="7326,1642" coordsize="10,20" path="m7326,1661l7336,1661,7336,1642,7326,1642,7326,1661xe" filled="true" fillcolor="#000000" stroked="false">
                <v:path arrowok="t"/>
                <v:fill type="solid"/>
              </v:shape>
            </v:group>
            <v:group style="position:absolute;left:7326;top:1661;width:10;height:20" coordorigin="7326,1661" coordsize="10,20">
              <v:shape style="position:absolute;left:7326;top:1661;width:10;height:20" coordorigin="7326,1661" coordsize="10,20" path="m7326,1680l7336,1680,7336,1661,7326,1661,7326,1680xe" filled="true" fillcolor="#000000" stroked="false">
                <v:path arrowok="t"/>
                <v:fill type="solid"/>
              </v:shape>
            </v:group>
            <v:group style="position:absolute;left:7326;top:1680;width:10;height:20" coordorigin="7326,1680" coordsize="10,20">
              <v:shape style="position:absolute;left:7326;top:1680;width:10;height:20" coordorigin="7326,1680" coordsize="10,20" path="m7326,1700l7336,1700,7336,1680,7326,1680,7326,1700xe" filled="true" fillcolor="#000000" stroked="false">
                <v:path arrowok="t"/>
                <v:fill type="solid"/>
              </v:shape>
            </v:group>
            <v:group style="position:absolute;left:7326;top:1700;width:10;height:20" coordorigin="7326,1700" coordsize="10,20">
              <v:shape style="position:absolute;left:7326;top:1700;width:10;height:20" coordorigin="7326,1700" coordsize="10,20" path="m7326,1719l7336,1719,7336,1700,7326,1700,7326,1719xe" filled="true" fillcolor="#000000" stroked="false">
                <v:path arrowok="t"/>
                <v:fill type="solid"/>
              </v:shape>
            </v:group>
            <v:group style="position:absolute;left:7326;top:1719;width:10;height:20" coordorigin="7326,1719" coordsize="10,20">
              <v:shape style="position:absolute;left:7326;top:1719;width:10;height:20" coordorigin="7326,1719" coordsize="10,20" path="m7326,1738l7336,1738,7336,1719,7326,1719,7326,1738xe" filled="true" fillcolor="#000000" stroked="false">
                <v:path arrowok="t"/>
                <v:fill type="solid"/>
              </v:shape>
            </v:group>
            <v:group style="position:absolute;left:7326;top:1738;width:10;height:20" coordorigin="7326,1738" coordsize="10,20">
              <v:shape style="position:absolute;left:7326;top:1738;width:10;height:20" coordorigin="7326,1738" coordsize="10,20" path="m7326,1757l7336,1757,7336,1738,7326,1738,7326,1757xe" filled="true" fillcolor="#000000" stroked="false">
                <v:path arrowok="t"/>
                <v:fill type="solid"/>
              </v:shape>
            </v:group>
            <v:group style="position:absolute;left:7326;top:1757;width:10;height:20" coordorigin="7326,1757" coordsize="10,20">
              <v:shape style="position:absolute;left:7326;top:1757;width:10;height:20" coordorigin="7326,1757" coordsize="10,20" path="m7326,1776l7336,1776,7336,1757,7326,1757,7326,1776xe" filled="true" fillcolor="#000000" stroked="false">
                <v:path arrowok="t"/>
                <v:fill type="solid"/>
              </v:shape>
            </v:group>
            <v:group style="position:absolute;left:7326;top:1776;width:10;height:20" coordorigin="7326,1776" coordsize="10,20">
              <v:shape style="position:absolute;left:7326;top:1776;width:10;height:20" coordorigin="7326,1776" coordsize="10,20" path="m7326,1796l7336,1796,7336,1776,7326,1776,7326,1796xe" filled="true" fillcolor="#000000" stroked="false">
                <v:path arrowok="t"/>
                <v:fill type="solid"/>
              </v:shape>
            </v:group>
            <v:group style="position:absolute;left:7326;top:1796;width:10;height:20" coordorigin="7326,1796" coordsize="10,20">
              <v:shape style="position:absolute;left:7326;top:1796;width:10;height:20" coordorigin="7326,1796" coordsize="10,20" path="m7326,1815l7336,1815,7336,1796,7326,1796,7326,1815xe" filled="true" fillcolor="#000000" stroked="false">
                <v:path arrowok="t"/>
                <v:fill type="solid"/>
              </v:shape>
            </v:group>
            <v:group style="position:absolute;left:7326;top:1815;width:10;height:20" coordorigin="7326,1815" coordsize="10,20">
              <v:shape style="position:absolute;left:7326;top:1815;width:10;height:20" coordorigin="7326,1815" coordsize="10,20" path="m7326,1834l7336,1834,7336,1815,7326,1815,7326,1834xe" filled="true" fillcolor="#000000" stroked="false">
                <v:path arrowok="t"/>
                <v:fill type="solid"/>
              </v:shape>
            </v:group>
            <v:group style="position:absolute;left:7326;top:1834;width:10;height:20" coordorigin="7326,1834" coordsize="10,20">
              <v:shape style="position:absolute;left:7326;top:1834;width:10;height:20" coordorigin="7326,1834" coordsize="10,20" path="m7326,1853l7336,1853,7336,1834,7326,1834,7326,1853xe" filled="true" fillcolor="#000000" stroked="false">
                <v:path arrowok="t"/>
                <v:fill type="solid"/>
              </v:shape>
            </v:group>
            <v:group style="position:absolute;left:7326;top:1853;width:10;height:20" coordorigin="7326,1853" coordsize="10,20">
              <v:shape style="position:absolute;left:7326;top:1853;width:10;height:20" coordorigin="7326,1853" coordsize="10,20" path="m7326,1872l7336,1872,7336,1853,7326,1853,7326,1872xe" filled="true" fillcolor="#000000" stroked="false">
                <v:path arrowok="t"/>
                <v:fill type="solid"/>
              </v:shape>
            </v:group>
            <v:group style="position:absolute;left:7326;top:1872;width:10;height:20" coordorigin="7326,1872" coordsize="10,20">
              <v:shape style="position:absolute;left:7326;top:1872;width:10;height:20" coordorigin="7326,1872" coordsize="10,20" path="m7326,1892l7336,1892,7336,1872,7326,1872,7326,1892xe" filled="true" fillcolor="#000000" stroked="false">
                <v:path arrowok="t"/>
                <v:fill type="solid"/>
              </v:shape>
            </v:group>
            <v:group style="position:absolute;left:8641;top:1143;width:10;height:20" coordorigin="8641,1143" coordsize="10,20">
              <v:shape style="position:absolute;left:8641;top:1143;width:10;height:20" coordorigin="8641,1143" coordsize="10,20" path="m8641,1162l8651,1162,8651,1143,8641,1143,8641,1162xe" filled="true" fillcolor="#000000" stroked="false">
                <v:path arrowok="t"/>
                <v:fill type="solid"/>
              </v:shape>
            </v:group>
            <v:group style="position:absolute;left:8641;top:1162;width:10;height:20" coordorigin="8641,1162" coordsize="10,20">
              <v:shape style="position:absolute;left:8641;top:1162;width:10;height:20" coordorigin="8641,1162" coordsize="10,20" path="m8641,1181l8651,1181,8651,1162,8641,1162,8641,1181xe" filled="true" fillcolor="#000000" stroked="false">
                <v:path arrowok="t"/>
                <v:fill type="solid"/>
              </v:shape>
            </v:group>
            <v:group style="position:absolute;left:8641;top:1181;width:10;height:20" coordorigin="8641,1181" coordsize="10,20">
              <v:shape style="position:absolute;left:8641;top:1181;width:10;height:20" coordorigin="8641,1181" coordsize="10,20" path="m8641,1200l8651,1200,8651,1181,8641,1181,8641,1200xe" filled="true" fillcolor="#000000" stroked="false">
                <v:path arrowok="t"/>
                <v:fill type="solid"/>
              </v:shape>
            </v:group>
            <v:group style="position:absolute;left:8641;top:1200;width:10;height:20" coordorigin="8641,1200" coordsize="10,20">
              <v:shape style="position:absolute;left:8641;top:1200;width:10;height:20" coordorigin="8641,1200" coordsize="10,20" path="m8641,1220l8651,1220,8651,1200,8641,1200,8641,1220xe" filled="true" fillcolor="#000000" stroked="false">
                <v:path arrowok="t"/>
                <v:fill type="solid"/>
              </v:shape>
            </v:group>
            <v:group style="position:absolute;left:8641;top:1220;width:10;height:20" coordorigin="8641,1220" coordsize="10,20">
              <v:shape style="position:absolute;left:8641;top:1220;width:10;height:20" coordorigin="8641,1220" coordsize="10,20" path="m8641,1239l8651,1239,8651,1220,8641,1220,8641,1239xe" filled="true" fillcolor="#000000" stroked="false">
                <v:path arrowok="t"/>
                <v:fill type="solid"/>
              </v:shape>
            </v:group>
            <v:group style="position:absolute;left:8641;top:1239;width:10;height:20" coordorigin="8641,1239" coordsize="10,20">
              <v:shape style="position:absolute;left:8641;top:1239;width:10;height:20" coordorigin="8641,1239" coordsize="10,20" path="m8641,1258l8651,1258,8651,1239,8641,1239,8641,1258xe" filled="true" fillcolor="#000000" stroked="false">
                <v:path arrowok="t"/>
                <v:fill type="solid"/>
              </v:shape>
            </v:group>
            <v:group style="position:absolute;left:8641;top:1258;width:10;height:20" coordorigin="8641,1258" coordsize="10,20">
              <v:shape style="position:absolute;left:8641;top:1258;width:10;height:20" coordorigin="8641,1258" coordsize="10,20" path="m8641,1277l8651,1277,8651,1258,8641,1258,8641,1277xe" filled="true" fillcolor="#000000" stroked="false">
                <v:path arrowok="t"/>
                <v:fill type="solid"/>
              </v:shape>
            </v:group>
            <v:group style="position:absolute;left:8641;top:1277;width:10;height:20" coordorigin="8641,1277" coordsize="10,20">
              <v:shape style="position:absolute;left:8641;top:1277;width:10;height:20" coordorigin="8641,1277" coordsize="10,20" path="m8641,1296l8651,1296,8651,1277,8641,1277,8641,1296xe" filled="true" fillcolor="#000000" stroked="false">
                <v:path arrowok="t"/>
                <v:fill type="solid"/>
              </v:shape>
            </v:group>
            <v:group style="position:absolute;left:8641;top:1296;width:10;height:20" coordorigin="8641,1296" coordsize="10,20">
              <v:shape style="position:absolute;left:8641;top:1296;width:10;height:20" coordorigin="8641,1296" coordsize="10,20" path="m8641,1316l8651,1316,8651,1296,8641,1296,8641,1316xe" filled="true" fillcolor="#000000" stroked="false">
                <v:path arrowok="t"/>
                <v:fill type="solid"/>
              </v:shape>
            </v:group>
            <v:group style="position:absolute;left:8641;top:1316;width:10;height:20" coordorigin="8641,1316" coordsize="10,20">
              <v:shape style="position:absolute;left:8641;top:1316;width:10;height:20" coordorigin="8641,1316" coordsize="10,20" path="m8641,1335l8651,1335,8651,1316,8641,1316,8641,1335xe" filled="true" fillcolor="#000000" stroked="false">
                <v:path arrowok="t"/>
                <v:fill type="solid"/>
              </v:shape>
            </v:group>
            <v:group style="position:absolute;left:8641;top:1335;width:10;height:20" coordorigin="8641,1335" coordsize="10,20">
              <v:shape style="position:absolute;left:8641;top:1335;width:10;height:20" coordorigin="8641,1335" coordsize="10,20" path="m8641,1354l8651,1354,8651,1335,8641,1335,8641,1354xe" filled="true" fillcolor="#000000" stroked="false">
                <v:path arrowok="t"/>
                <v:fill type="solid"/>
              </v:shape>
            </v:group>
            <v:group style="position:absolute;left:8641;top:1354;width:10;height:20" coordorigin="8641,1354" coordsize="10,20">
              <v:shape style="position:absolute;left:8641;top:1354;width:10;height:20" coordorigin="8641,1354" coordsize="10,20" path="m8641,1373l8651,1373,8651,1354,8641,1354,8641,1373xe" filled="true" fillcolor="#000000" stroked="false">
                <v:path arrowok="t"/>
                <v:fill type="solid"/>
              </v:shape>
            </v:group>
            <v:group style="position:absolute;left:8641;top:1373;width:10;height:20" coordorigin="8641,1373" coordsize="10,20">
              <v:shape style="position:absolute;left:8641;top:1373;width:10;height:20" coordorigin="8641,1373" coordsize="10,20" path="m8641,1392l8651,1392,8651,1373,8641,1373,8641,1392xe" filled="true" fillcolor="#000000" stroked="false">
                <v:path arrowok="t"/>
                <v:fill type="solid"/>
              </v:shape>
            </v:group>
            <v:group style="position:absolute;left:8641;top:1392;width:10;height:20" coordorigin="8641,1392" coordsize="10,20">
              <v:shape style="position:absolute;left:8641;top:1392;width:10;height:20" coordorigin="8641,1392" coordsize="10,20" path="m8641,1412l8651,1412,8651,1392,8641,1392,8641,1412xe" filled="true" fillcolor="#000000" stroked="false">
                <v:path arrowok="t"/>
                <v:fill type="solid"/>
              </v:shape>
            </v:group>
            <v:group style="position:absolute;left:8641;top:1412;width:10;height:20" coordorigin="8641,1412" coordsize="10,20">
              <v:shape style="position:absolute;left:8641;top:1412;width:10;height:20" coordorigin="8641,1412" coordsize="10,20" path="m8641,1431l8651,1431,8651,1412,8641,1412,8641,1431xe" filled="true" fillcolor="#000000" stroked="false">
                <v:path arrowok="t"/>
                <v:fill type="solid"/>
              </v:shape>
            </v:group>
            <v:group style="position:absolute;left:8641;top:1431;width:10;height:20" coordorigin="8641,1431" coordsize="10,20">
              <v:shape style="position:absolute;left:8641;top:1431;width:10;height:20" coordorigin="8641,1431" coordsize="10,20" path="m8641,1450l8651,1450,8651,1431,8641,1431,8641,1450xe" filled="true" fillcolor="#000000" stroked="false">
                <v:path arrowok="t"/>
                <v:fill type="solid"/>
              </v:shape>
            </v:group>
            <v:group style="position:absolute;left:8641;top:1450;width:10;height:20" coordorigin="8641,1450" coordsize="10,20">
              <v:shape style="position:absolute;left:8641;top:1450;width:10;height:20" coordorigin="8641,1450" coordsize="10,20" path="m8641,1469l8651,1469,8651,1450,8641,1450,8641,1469xe" filled="true" fillcolor="#000000" stroked="false">
                <v:path arrowok="t"/>
                <v:fill type="solid"/>
              </v:shape>
            </v:group>
            <v:group style="position:absolute;left:8641;top:1469;width:10;height:20" coordorigin="8641,1469" coordsize="10,20">
              <v:shape style="position:absolute;left:8641;top:1469;width:10;height:20" coordorigin="8641,1469" coordsize="10,20" path="m8641,1488l8651,1488,8651,1469,8641,1469,8641,1488xe" filled="true" fillcolor="#000000" stroked="false">
                <v:path arrowok="t"/>
                <v:fill type="solid"/>
              </v:shape>
            </v:group>
            <v:group style="position:absolute;left:8641;top:1488;width:10;height:20" coordorigin="8641,1488" coordsize="10,20">
              <v:shape style="position:absolute;left:8641;top:1488;width:10;height:20" coordorigin="8641,1488" coordsize="10,20" path="m8641,1508l8651,1508,8651,1488,8641,1488,8641,1508xe" filled="true" fillcolor="#000000" stroked="false">
                <v:path arrowok="t"/>
                <v:fill type="solid"/>
              </v:shape>
            </v:group>
            <v:group style="position:absolute;left:8641;top:1508;width:10;height:20" coordorigin="8641,1508" coordsize="10,20">
              <v:shape style="position:absolute;left:8641;top:1508;width:10;height:20" coordorigin="8641,1508" coordsize="10,20" path="m8641,1527l8651,1527,8651,1508,8641,1508,8641,1527xe" filled="true" fillcolor="#000000" stroked="false">
                <v:path arrowok="t"/>
                <v:fill type="solid"/>
              </v:shape>
            </v:group>
            <v:group style="position:absolute;left:8641;top:1527;width:10;height:20" coordorigin="8641,1527" coordsize="10,20">
              <v:shape style="position:absolute;left:8641;top:1527;width:10;height:20" coordorigin="8641,1527" coordsize="10,20" path="m8641,1546l8651,1546,8651,1527,8641,1527,8641,1546xe" filled="true" fillcolor="#000000" stroked="false">
                <v:path arrowok="t"/>
                <v:fill type="solid"/>
              </v:shape>
            </v:group>
            <v:group style="position:absolute;left:8641;top:1546;width:10;height:20" coordorigin="8641,1546" coordsize="10,20">
              <v:shape style="position:absolute;left:8641;top:1546;width:10;height:20" coordorigin="8641,1546" coordsize="10,20" path="m8641,1565l8651,1565,8651,1546,8641,1546,8641,1565xe" filled="true" fillcolor="#000000" stroked="false">
                <v:path arrowok="t"/>
                <v:fill type="solid"/>
              </v:shape>
            </v:group>
            <v:group style="position:absolute;left:8641;top:1565;width:10;height:20" coordorigin="8641,1565" coordsize="10,20">
              <v:shape style="position:absolute;left:8641;top:1565;width:10;height:20" coordorigin="8641,1565" coordsize="10,20" path="m8641,1584l8651,1584,8651,1565,8641,1565,8641,1584xe" filled="true" fillcolor="#000000" stroked="false">
                <v:path arrowok="t"/>
                <v:fill type="solid"/>
              </v:shape>
            </v:group>
            <v:group style="position:absolute;left:8641;top:1584;width:10;height:20" coordorigin="8641,1584" coordsize="10,20">
              <v:shape style="position:absolute;left:8641;top:1584;width:10;height:20" coordorigin="8641,1584" coordsize="10,20" path="m8641,1604l8651,1604,8651,1584,8641,1584,8641,1604xe" filled="true" fillcolor="#000000" stroked="false">
                <v:path arrowok="t"/>
                <v:fill type="solid"/>
              </v:shape>
            </v:group>
            <v:group style="position:absolute;left:8641;top:1604;width:10;height:20" coordorigin="8641,1604" coordsize="10,20">
              <v:shape style="position:absolute;left:8641;top:1604;width:10;height:20" coordorigin="8641,1604" coordsize="10,20" path="m8641,1623l8651,1623,8651,1604,8641,1604,8641,1623xe" filled="true" fillcolor="#000000" stroked="false">
                <v:path arrowok="t"/>
                <v:fill type="solid"/>
              </v:shape>
            </v:group>
            <v:group style="position:absolute;left:8641;top:1623;width:10;height:20" coordorigin="8641,1623" coordsize="10,20">
              <v:shape style="position:absolute;left:8641;top:1623;width:10;height:20" coordorigin="8641,1623" coordsize="10,20" path="m8641,1642l8651,1642,8651,1623,8641,1623,8641,1642xe" filled="true" fillcolor="#000000" stroked="false">
                <v:path arrowok="t"/>
                <v:fill type="solid"/>
              </v:shape>
            </v:group>
            <v:group style="position:absolute;left:8641;top:1642;width:10;height:20" coordorigin="8641,1642" coordsize="10,20">
              <v:shape style="position:absolute;left:8641;top:1642;width:10;height:20" coordorigin="8641,1642" coordsize="10,20" path="m8641,1661l8651,1661,8651,1642,8641,1642,8641,1661xe" filled="true" fillcolor="#000000" stroked="false">
                <v:path arrowok="t"/>
                <v:fill type="solid"/>
              </v:shape>
            </v:group>
            <v:group style="position:absolute;left:8641;top:1661;width:10;height:20" coordorigin="8641,1661" coordsize="10,20">
              <v:shape style="position:absolute;left:8641;top:1661;width:10;height:20" coordorigin="8641,1661" coordsize="10,20" path="m8641,1680l8651,1680,8651,1661,8641,1661,8641,1680xe" filled="true" fillcolor="#000000" stroked="false">
                <v:path arrowok="t"/>
                <v:fill type="solid"/>
              </v:shape>
            </v:group>
            <v:group style="position:absolute;left:8641;top:1680;width:10;height:20" coordorigin="8641,1680" coordsize="10,20">
              <v:shape style="position:absolute;left:8641;top:1680;width:10;height:20" coordorigin="8641,1680" coordsize="10,20" path="m8641,1700l8651,1700,8651,1680,8641,1680,8641,1700xe" filled="true" fillcolor="#000000" stroked="false">
                <v:path arrowok="t"/>
                <v:fill type="solid"/>
              </v:shape>
            </v:group>
            <v:group style="position:absolute;left:8641;top:1700;width:10;height:20" coordorigin="8641,1700" coordsize="10,20">
              <v:shape style="position:absolute;left:8641;top:1700;width:10;height:20" coordorigin="8641,1700" coordsize="10,20" path="m8641,1719l8651,1719,8651,1700,8641,1700,8641,1719xe" filled="true" fillcolor="#000000" stroked="false">
                <v:path arrowok="t"/>
                <v:fill type="solid"/>
              </v:shape>
            </v:group>
            <v:group style="position:absolute;left:8641;top:1719;width:10;height:20" coordorigin="8641,1719" coordsize="10,20">
              <v:shape style="position:absolute;left:8641;top:1719;width:10;height:20" coordorigin="8641,1719" coordsize="10,20" path="m8641,1738l8651,1738,8651,1719,8641,1719,8641,1738xe" filled="true" fillcolor="#000000" stroked="false">
                <v:path arrowok="t"/>
                <v:fill type="solid"/>
              </v:shape>
            </v:group>
            <v:group style="position:absolute;left:8641;top:1738;width:10;height:20" coordorigin="8641,1738" coordsize="10,20">
              <v:shape style="position:absolute;left:8641;top:1738;width:10;height:20" coordorigin="8641,1738" coordsize="10,20" path="m8641,1757l8651,1757,8651,1738,8641,1738,8641,1757xe" filled="true" fillcolor="#000000" stroked="false">
                <v:path arrowok="t"/>
                <v:fill type="solid"/>
              </v:shape>
            </v:group>
            <v:group style="position:absolute;left:8641;top:1757;width:10;height:20" coordorigin="8641,1757" coordsize="10,20">
              <v:shape style="position:absolute;left:8641;top:1757;width:10;height:20" coordorigin="8641,1757" coordsize="10,20" path="m8641,1776l8651,1776,8651,1757,8641,1757,8641,1776xe" filled="true" fillcolor="#000000" stroked="false">
                <v:path arrowok="t"/>
                <v:fill type="solid"/>
              </v:shape>
            </v:group>
            <v:group style="position:absolute;left:8641;top:1776;width:10;height:20" coordorigin="8641,1776" coordsize="10,20">
              <v:shape style="position:absolute;left:8641;top:1776;width:10;height:20" coordorigin="8641,1776" coordsize="10,20" path="m8641,1796l8651,1796,8651,1776,8641,1776,8641,1796xe" filled="true" fillcolor="#000000" stroked="false">
                <v:path arrowok="t"/>
                <v:fill type="solid"/>
              </v:shape>
            </v:group>
            <v:group style="position:absolute;left:8641;top:1796;width:10;height:20" coordorigin="8641,1796" coordsize="10,20">
              <v:shape style="position:absolute;left:8641;top:1796;width:10;height:20" coordorigin="8641,1796" coordsize="10,20" path="m8641,1815l8651,1815,8651,1796,8641,1796,8641,1815xe" filled="true" fillcolor="#000000" stroked="false">
                <v:path arrowok="t"/>
                <v:fill type="solid"/>
              </v:shape>
            </v:group>
            <v:group style="position:absolute;left:8641;top:1815;width:10;height:20" coordorigin="8641,1815" coordsize="10,20">
              <v:shape style="position:absolute;left:8641;top:1815;width:10;height:20" coordorigin="8641,1815" coordsize="10,20" path="m8641,1834l8651,1834,8651,1815,8641,1815,8641,1834xe" filled="true" fillcolor="#000000" stroked="false">
                <v:path arrowok="t"/>
                <v:fill type="solid"/>
              </v:shape>
            </v:group>
            <v:group style="position:absolute;left:8641;top:1834;width:10;height:20" coordorigin="8641,1834" coordsize="10,20">
              <v:shape style="position:absolute;left:8641;top:1834;width:10;height:20" coordorigin="8641,1834" coordsize="10,20" path="m8641,1853l8651,1853,8651,1834,8641,1834,8641,1853xe" filled="true" fillcolor="#000000" stroked="false">
                <v:path arrowok="t"/>
                <v:fill type="solid"/>
              </v:shape>
            </v:group>
            <v:group style="position:absolute;left:8641;top:1853;width:10;height:20" coordorigin="8641,1853" coordsize="10,20">
              <v:shape style="position:absolute;left:8641;top:1853;width:10;height:20" coordorigin="8641,1853" coordsize="10,20" path="m8641,1872l8651,1872,8651,1853,8641,1853,8641,1872xe" filled="true" fillcolor="#000000" stroked="false">
                <v:path arrowok="t"/>
                <v:fill type="solid"/>
              </v:shape>
            </v:group>
            <v:group style="position:absolute;left:8641;top:1872;width:10;height:20" coordorigin="8641,1872" coordsize="10,20">
              <v:shape style="position:absolute;left:8641;top:1872;width:10;height:20" coordorigin="8641,1872" coordsize="10,20" path="m8641,1892l8651,1892,8651,1872,8641,1872,8641,1892xe" filled="true" fillcolor="#000000" stroked="false">
                <v:path arrowok="t"/>
                <v:fill type="solid"/>
              </v:shape>
            </v:group>
            <v:group style="position:absolute;left:9544;top:1143;width:10;height:20" coordorigin="9544,1143" coordsize="10,20">
              <v:shape style="position:absolute;left:9544;top:1143;width:10;height:20" coordorigin="9544,1143" coordsize="10,20" path="m9544,1162l9554,1162,9554,1143,9544,1143,9544,1162xe" filled="true" fillcolor="#000000" stroked="false">
                <v:path arrowok="t"/>
                <v:fill type="solid"/>
              </v:shape>
            </v:group>
            <v:group style="position:absolute;left:9544;top:1162;width:10;height:20" coordorigin="9544,1162" coordsize="10,20">
              <v:shape style="position:absolute;left:9544;top:1162;width:10;height:20" coordorigin="9544,1162" coordsize="10,20" path="m9544,1181l9554,1181,9554,1162,9544,1162,9544,1181xe" filled="true" fillcolor="#000000" stroked="false">
                <v:path arrowok="t"/>
                <v:fill type="solid"/>
              </v:shape>
            </v:group>
            <v:group style="position:absolute;left:9544;top:1181;width:10;height:20" coordorigin="9544,1181" coordsize="10,20">
              <v:shape style="position:absolute;left:9544;top:1181;width:10;height:20" coordorigin="9544,1181" coordsize="10,20" path="m9544,1200l9554,1200,9554,1181,9544,1181,9544,1200xe" filled="true" fillcolor="#000000" stroked="false">
                <v:path arrowok="t"/>
                <v:fill type="solid"/>
              </v:shape>
            </v:group>
            <v:group style="position:absolute;left:9544;top:1200;width:10;height:20" coordorigin="9544,1200" coordsize="10,20">
              <v:shape style="position:absolute;left:9544;top:1200;width:10;height:20" coordorigin="9544,1200" coordsize="10,20" path="m9544,1220l9554,1220,9554,1200,9544,1200,9544,1220xe" filled="true" fillcolor="#000000" stroked="false">
                <v:path arrowok="t"/>
                <v:fill type="solid"/>
              </v:shape>
            </v:group>
            <v:group style="position:absolute;left:9544;top:1220;width:10;height:20" coordorigin="9544,1220" coordsize="10,20">
              <v:shape style="position:absolute;left:9544;top:1220;width:10;height:20" coordorigin="9544,1220" coordsize="10,20" path="m9544,1239l9554,1239,9554,1220,9544,1220,9544,1239xe" filled="true" fillcolor="#000000" stroked="false">
                <v:path arrowok="t"/>
                <v:fill type="solid"/>
              </v:shape>
            </v:group>
            <v:group style="position:absolute;left:9544;top:1239;width:10;height:20" coordorigin="9544,1239" coordsize="10,20">
              <v:shape style="position:absolute;left:9544;top:1239;width:10;height:20" coordorigin="9544,1239" coordsize="10,20" path="m9544,1258l9554,1258,9554,1239,9544,1239,9544,1258xe" filled="true" fillcolor="#000000" stroked="false">
                <v:path arrowok="t"/>
                <v:fill type="solid"/>
              </v:shape>
            </v:group>
            <v:group style="position:absolute;left:9544;top:1258;width:10;height:20" coordorigin="9544,1258" coordsize="10,20">
              <v:shape style="position:absolute;left:9544;top:1258;width:10;height:20" coordorigin="9544,1258" coordsize="10,20" path="m9544,1277l9554,1277,9554,1258,9544,1258,9544,1277xe" filled="true" fillcolor="#000000" stroked="false">
                <v:path arrowok="t"/>
                <v:fill type="solid"/>
              </v:shape>
            </v:group>
            <v:group style="position:absolute;left:9544;top:1277;width:10;height:20" coordorigin="9544,1277" coordsize="10,20">
              <v:shape style="position:absolute;left:9544;top:1277;width:10;height:20" coordorigin="9544,1277" coordsize="10,20" path="m9544,1296l9554,1296,9554,1277,9544,1277,9544,1296xe" filled="true" fillcolor="#000000" stroked="false">
                <v:path arrowok="t"/>
                <v:fill type="solid"/>
              </v:shape>
            </v:group>
            <v:group style="position:absolute;left:9544;top:1296;width:10;height:20" coordorigin="9544,1296" coordsize="10,20">
              <v:shape style="position:absolute;left:9544;top:1296;width:10;height:20" coordorigin="9544,1296" coordsize="10,20" path="m9544,1316l9554,1316,9554,1296,9544,1296,9544,1316xe" filled="true" fillcolor="#000000" stroked="false">
                <v:path arrowok="t"/>
                <v:fill type="solid"/>
              </v:shape>
            </v:group>
            <v:group style="position:absolute;left:9544;top:1316;width:10;height:20" coordorigin="9544,1316" coordsize="10,20">
              <v:shape style="position:absolute;left:9544;top:1316;width:10;height:20" coordorigin="9544,1316" coordsize="10,20" path="m9544,1335l9554,1335,9554,1316,9544,1316,9544,1335xe" filled="true" fillcolor="#000000" stroked="false">
                <v:path arrowok="t"/>
                <v:fill type="solid"/>
              </v:shape>
            </v:group>
            <v:group style="position:absolute;left:9544;top:1335;width:10;height:20" coordorigin="9544,1335" coordsize="10,20">
              <v:shape style="position:absolute;left:9544;top:1335;width:10;height:20" coordorigin="9544,1335" coordsize="10,20" path="m9544,1354l9554,1354,9554,1335,9544,1335,9544,1354xe" filled="true" fillcolor="#000000" stroked="false">
                <v:path arrowok="t"/>
                <v:fill type="solid"/>
              </v:shape>
            </v:group>
            <v:group style="position:absolute;left:9544;top:1354;width:10;height:20" coordorigin="9544,1354" coordsize="10,20">
              <v:shape style="position:absolute;left:9544;top:1354;width:10;height:20" coordorigin="9544,1354" coordsize="10,20" path="m9544,1373l9554,1373,9554,1354,9544,1354,9544,1373xe" filled="true" fillcolor="#000000" stroked="false">
                <v:path arrowok="t"/>
                <v:fill type="solid"/>
              </v:shape>
            </v:group>
            <v:group style="position:absolute;left:9544;top:1373;width:10;height:20" coordorigin="9544,1373" coordsize="10,20">
              <v:shape style="position:absolute;left:9544;top:1373;width:10;height:20" coordorigin="9544,1373" coordsize="10,20" path="m9544,1392l9554,1392,9554,1373,9544,1373,9544,1392xe" filled="true" fillcolor="#000000" stroked="false">
                <v:path arrowok="t"/>
                <v:fill type="solid"/>
              </v:shape>
            </v:group>
            <v:group style="position:absolute;left:9544;top:1392;width:10;height:20" coordorigin="9544,1392" coordsize="10,20">
              <v:shape style="position:absolute;left:9544;top:1392;width:10;height:20" coordorigin="9544,1392" coordsize="10,20" path="m9544,1412l9554,1412,9554,1392,9544,1392,9544,1412xe" filled="true" fillcolor="#000000" stroked="false">
                <v:path arrowok="t"/>
                <v:fill type="solid"/>
              </v:shape>
            </v:group>
            <v:group style="position:absolute;left:9544;top:1412;width:10;height:20" coordorigin="9544,1412" coordsize="10,20">
              <v:shape style="position:absolute;left:9544;top:1412;width:10;height:20" coordorigin="9544,1412" coordsize="10,20" path="m9544,1431l9554,1431,9554,1412,9544,1412,9544,1431xe" filled="true" fillcolor="#000000" stroked="false">
                <v:path arrowok="t"/>
                <v:fill type="solid"/>
              </v:shape>
            </v:group>
            <v:group style="position:absolute;left:9544;top:1431;width:10;height:20" coordorigin="9544,1431" coordsize="10,20">
              <v:shape style="position:absolute;left:9544;top:1431;width:10;height:20" coordorigin="9544,1431" coordsize="10,20" path="m9544,1450l9554,1450,9554,1431,9544,1431,9544,1450xe" filled="true" fillcolor="#000000" stroked="false">
                <v:path arrowok="t"/>
                <v:fill type="solid"/>
              </v:shape>
            </v:group>
            <v:group style="position:absolute;left:9544;top:1450;width:10;height:20" coordorigin="9544,1450" coordsize="10,20">
              <v:shape style="position:absolute;left:9544;top:1450;width:10;height:20" coordorigin="9544,1450" coordsize="10,20" path="m9544,1469l9554,1469,9554,1450,9544,1450,9544,1469xe" filled="true" fillcolor="#000000" stroked="false">
                <v:path arrowok="t"/>
                <v:fill type="solid"/>
              </v:shape>
            </v:group>
            <v:group style="position:absolute;left:9544;top:1469;width:10;height:20" coordorigin="9544,1469" coordsize="10,20">
              <v:shape style="position:absolute;left:9544;top:1469;width:10;height:20" coordorigin="9544,1469" coordsize="10,20" path="m9544,1488l9554,1488,9554,1469,9544,1469,9544,1488xe" filled="true" fillcolor="#000000" stroked="false">
                <v:path arrowok="t"/>
                <v:fill type="solid"/>
              </v:shape>
            </v:group>
            <v:group style="position:absolute;left:9544;top:1488;width:10;height:20" coordorigin="9544,1488" coordsize="10,20">
              <v:shape style="position:absolute;left:9544;top:1488;width:10;height:20" coordorigin="9544,1488" coordsize="10,20" path="m9544,1508l9554,1508,9554,1488,9544,1488,9544,1508xe" filled="true" fillcolor="#000000" stroked="false">
                <v:path arrowok="t"/>
                <v:fill type="solid"/>
              </v:shape>
            </v:group>
            <v:group style="position:absolute;left:9544;top:1508;width:10;height:20" coordorigin="9544,1508" coordsize="10,20">
              <v:shape style="position:absolute;left:9544;top:1508;width:10;height:20" coordorigin="9544,1508" coordsize="10,20" path="m9544,1527l9554,1527,9554,1508,9544,1508,9544,1527xe" filled="true" fillcolor="#000000" stroked="false">
                <v:path arrowok="t"/>
                <v:fill type="solid"/>
              </v:shape>
            </v:group>
            <v:group style="position:absolute;left:9544;top:1527;width:10;height:20" coordorigin="9544,1527" coordsize="10,20">
              <v:shape style="position:absolute;left:9544;top:1527;width:10;height:20" coordorigin="9544,1527" coordsize="10,20" path="m9544,1546l9554,1546,9554,1527,9544,1527,9544,1546xe" filled="true" fillcolor="#000000" stroked="false">
                <v:path arrowok="t"/>
                <v:fill type="solid"/>
              </v:shape>
            </v:group>
            <v:group style="position:absolute;left:9544;top:1546;width:10;height:20" coordorigin="9544,1546" coordsize="10,20">
              <v:shape style="position:absolute;left:9544;top:1546;width:10;height:20" coordorigin="9544,1546" coordsize="10,20" path="m9544,1565l9554,1565,9554,1546,9544,1546,9544,1565xe" filled="true" fillcolor="#000000" stroked="false">
                <v:path arrowok="t"/>
                <v:fill type="solid"/>
              </v:shape>
            </v:group>
            <v:group style="position:absolute;left:9544;top:1565;width:10;height:20" coordorigin="9544,1565" coordsize="10,20">
              <v:shape style="position:absolute;left:9544;top:1565;width:10;height:20" coordorigin="9544,1565" coordsize="10,20" path="m9544,1584l9554,1584,9554,1565,9544,1565,9544,1584xe" filled="true" fillcolor="#000000" stroked="false">
                <v:path arrowok="t"/>
                <v:fill type="solid"/>
              </v:shape>
            </v:group>
            <v:group style="position:absolute;left:9544;top:1584;width:10;height:20" coordorigin="9544,1584" coordsize="10,20">
              <v:shape style="position:absolute;left:9544;top:1584;width:10;height:20" coordorigin="9544,1584" coordsize="10,20" path="m9544,1604l9554,1604,9554,1584,9544,1584,9544,1604xe" filled="true" fillcolor="#000000" stroked="false">
                <v:path arrowok="t"/>
                <v:fill type="solid"/>
              </v:shape>
            </v:group>
            <v:group style="position:absolute;left:9544;top:1604;width:10;height:20" coordorigin="9544,1604" coordsize="10,20">
              <v:shape style="position:absolute;left:9544;top:1604;width:10;height:20" coordorigin="9544,1604" coordsize="10,20" path="m9544,1623l9554,1623,9554,1604,9544,1604,9544,1623xe" filled="true" fillcolor="#000000" stroked="false">
                <v:path arrowok="t"/>
                <v:fill type="solid"/>
              </v:shape>
            </v:group>
            <v:group style="position:absolute;left:9544;top:1623;width:10;height:20" coordorigin="9544,1623" coordsize="10,20">
              <v:shape style="position:absolute;left:9544;top:1623;width:10;height:20" coordorigin="9544,1623" coordsize="10,20" path="m9544,1642l9554,1642,9554,1623,9544,1623,9544,1642xe" filled="true" fillcolor="#000000" stroked="false">
                <v:path arrowok="t"/>
                <v:fill type="solid"/>
              </v:shape>
            </v:group>
            <v:group style="position:absolute;left:9544;top:1642;width:10;height:20" coordorigin="9544,1642" coordsize="10,20">
              <v:shape style="position:absolute;left:9544;top:1642;width:10;height:20" coordorigin="9544,1642" coordsize="10,20" path="m9544,1661l9554,1661,9554,1642,9544,1642,9544,1661xe" filled="true" fillcolor="#000000" stroked="false">
                <v:path arrowok="t"/>
                <v:fill type="solid"/>
              </v:shape>
            </v:group>
            <v:group style="position:absolute;left:9544;top:1661;width:10;height:20" coordorigin="9544,1661" coordsize="10,20">
              <v:shape style="position:absolute;left:9544;top:1661;width:10;height:20" coordorigin="9544,1661" coordsize="10,20" path="m9544,1680l9554,1680,9554,1661,9544,1661,9544,1680xe" filled="true" fillcolor="#000000" stroked="false">
                <v:path arrowok="t"/>
                <v:fill type="solid"/>
              </v:shape>
            </v:group>
            <v:group style="position:absolute;left:9544;top:1680;width:10;height:20" coordorigin="9544,1680" coordsize="10,20">
              <v:shape style="position:absolute;left:9544;top:1680;width:10;height:20" coordorigin="9544,1680" coordsize="10,20" path="m9544,1700l9554,1700,9554,1680,9544,1680,9544,1700xe" filled="true" fillcolor="#000000" stroked="false">
                <v:path arrowok="t"/>
                <v:fill type="solid"/>
              </v:shape>
            </v:group>
            <v:group style="position:absolute;left:9544;top:1700;width:10;height:20" coordorigin="9544,1700" coordsize="10,20">
              <v:shape style="position:absolute;left:9544;top:1700;width:10;height:20" coordorigin="9544,1700" coordsize="10,20" path="m9544,1719l9554,1719,9554,1700,9544,1700,9544,1719xe" filled="true" fillcolor="#000000" stroked="false">
                <v:path arrowok="t"/>
                <v:fill type="solid"/>
              </v:shape>
            </v:group>
            <v:group style="position:absolute;left:9544;top:1719;width:10;height:20" coordorigin="9544,1719" coordsize="10,20">
              <v:shape style="position:absolute;left:9544;top:1719;width:10;height:20" coordorigin="9544,1719" coordsize="10,20" path="m9544,1738l9554,1738,9554,1719,9544,1719,9544,1738xe" filled="true" fillcolor="#000000" stroked="false">
                <v:path arrowok="t"/>
                <v:fill type="solid"/>
              </v:shape>
            </v:group>
            <v:group style="position:absolute;left:9544;top:1738;width:10;height:20" coordorigin="9544,1738" coordsize="10,20">
              <v:shape style="position:absolute;left:9544;top:1738;width:10;height:20" coordorigin="9544,1738" coordsize="10,20" path="m9544,1757l9554,1757,9554,1738,9544,1738,9544,1757xe" filled="true" fillcolor="#000000" stroked="false">
                <v:path arrowok="t"/>
                <v:fill type="solid"/>
              </v:shape>
            </v:group>
            <v:group style="position:absolute;left:9544;top:1757;width:10;height:20" coordorigin="9544,1757" coordsize="10,20">
              <v:shape style="position:absolute;left:9544;top:1757;width:10;height:20" coordorigin="9544,1757" coordsize="10,20" path="m9544,1776l9554,1776,9554,1757,9544,1757,9544,1776xe" filled="true" fillcolor="#000000" stroked="false">
                <v:path arrowok="t"/>
                <v:fill type="solid"/>
              </v:shape>
            </v:group>
            <v:group style="position:absolute;left:9544;top:1776;width:10;height:20" coordorigin="9544,1776" coordsize="10,20">
              <v:shape style="position:absolute;left:9544;top:1776;width:10;height:20" coordorigin="9544,1776" coordsize="10,20" path="m9544,1796l9554,1796,9554,1776,9544,1776,9544,1796xe" filled="true" fillcolor="#000000" stroked="false">
                <v:path arrowok="t"/>
                <v:fill type="solid"/>
              </v:shape>
            </v:group>
            <v:group style="position:absolute;left:9544;top:1796;width:10;height:20" coordorigin="9544,1796" coordsize="10,20">
              <v:shape style="position:absolute;left:9544;top:1796;width:10;height:20" coordorigin="9544,1796" coordsize="10,20" path="m9544,1815l9554,1815,9554,1796,9544,1796,9544,1815xe" filled="true" fillcolor="#000000" stroked="false">
                <v:path arrowok="t"/>
                <v:fill type="solid"/>
              </v:shape>
            </v:group>
            <v:group style="position:absolute;left:9544;top:1815;width:10;height:20" coordorigin="9544,1815" coordsize="10,20">
              <v:shape style="position:absolute;left:9544;top:1815;width:10;height:20" coordorigin="9544,1815" coordsize="10,20" path="m9544,1834l9554,1834,9554,1815,9544,1815,9544,1834xe" filled="true" fillcolor="#000000" stroked="false">
                <v:path arrowok="t"/>
                <v:fill type="solid"/>
              </v:shape>
            </v:group>
            <v:group style="position:absolute;left:9544;top:1834;width:10;height:20" coordorigin="9544,1834" coordsize="10,20">
              <v:shape style="position:absolute;left:9544;top:1834;width:10;height:20" coordorigin="9544,1834" coordsize="10,20" path="m9544,1853l9554,1853,9554,1834,9544,1834,9544,1853xe" filled="true" fillcolor="#000000" stroked="false">
                <v:path arrowok="t"/>
                <v:fill type="solid"/>
              </v:shape>
            </v:group>
            <v:group style="position:absolute;left:9544;top:1853;width:10;height:20" coordorigin="9544,1853" coordsize="10,20">
              <v:shape style="position:absolute;left:9544;top:1853;width:10;height:20" coordorigin="9544,1853" coordsize="10,20" path="m9544,1872l9554,1872,9554,1853,9544,1853,9544,1872xe" filled="true" fillcolor="#000000" stroked="false">
                <v:path arrowok="t"/>
                <v:fill type="solid"/>
              </v:shape>
            </v:group>
            <v:group style="position:absolute;left:9544;top:1872;width:10;height:20" coordorigin="9544,1872" coordsize="10,20">
              <v:shape style="position:absolute;left:9544;top:1872;width:10;height:20" coordorigin="9544,1872" coordsize="10,20" path="m9544,1892l9554,1892,9554,1872,9544,1872,9544,1892xe" filled="true" fillcolor="#000000" stroked="false">
                <v:path arrowok="t"/>
                <v:fill type="solid"/>
              </v:shape>
              <v:shape style="position:absolute;left:2400;top:1796;width:1532;height:106" type="#_x0000_t75" stroked="false">
                <v:imagedata r:id="rId726" o:title=""/>
              </v:shape>
              <v:shape style="position:absolute;left:3908;top:1892;width:3418;height:10" type="#_x0000_t75" stroked="false">
                <v:imagedata r:id="rId727" o:title=""/>
              </v:shape>
              <v:shape style="position:absolute;left:7321;top:1892;width:2223;height:10" type="#_x0000_t75" stroked="false">
                <v:imagedata r:id="rId728" o:title=""/>
              </v:shape>
              <v:shape style="position:absolute;left:9540;top:1892;width:1193;height:10" type="#_x0000_t75" stroked="false">
                <v:imagedata r:id="rId729" o:title=""/>
              </v:shape>
            </v:group>
            <v:group style="position:absolute;left:3913;top:1901;width:10;height:20" coordorigin="3913,1901" coordsize="10,20">
              <v:shape style="position:absolute;left:3913;top:1901;width:10;height:20" coordorigin="3913,1901" coordsize="10,20" path="m3913,1920l3923,1920,3923,1901,3913,1901,3913,1920xe" filled="true" fillcolor="#000000" stroked="false">
                <v:path arrowok="t"/>
                <v:fill type="solid"/>
              </v:shape>
            </v:group>
            <v:group style="position:absolute;left:3913;top:1920;width:10;height:20" coordorigin="3913,1920" coordsize="10,20">
              <v:shape style="position:absolute;left:3913;top:1920;width:10;height:20" coordorigin="3913,1920" coordsize="10,20" path="m3913,1940l3923,1940,3923,1920,3913,1920,3913,1940xe" filled="true" fillcolor="#000000" stroked="false">
                <v:path arrowok="t"/>
                <v:fill type="solid"/>
              </v:shape>
            </v:group>
            <v:group style="position:absolute;left:3913;top:1940;width:10;height:20" coordorigin="3913,1940" coordsize="10,20">
              <v:shape style="position:absolute;left:3913;top:1940;width:10;height:20" coordorigin="3913,1940" coordsize="10,20" path="m3913,1959l3923,1959,3923,1940,3913,1940,3913,1959xe" filled="true" fillcolor="#000000" stroked="false">
                <v:path arrowok="t"/>
                <v:fill type="solid"/>
              </v:shape>
            </v:group>
            <v:group style="position:absolute;left:3913;top:1959;width:10;height:20" coordorigin="3913,1959" coordsize="10,20">
              <v:shape style="position:absolute;left:3913;top:1959;width:10;height:20" coordorigin="3913,1959" coordsize="10,20" path="m3913,1978l3923,1978,3923,1959,3913,1959,3913,1978xe" filled="true" fillcolor="#000000" stroked="false">
                <v:path arrowok="t"/>
                <v:fill type="solid"/>
              </v:shape>
            </v:group>
            <v:group style="position:absolute;left:3913;top:1978;width:10;height:20" coordorigin="3913,1978" coordsize="10,20">
              <v:shape style="position:absolute;left:3913;top:1978;width:10;height:20" coordorigin="3913,1978" coordsize="10,20" path="m3913,1997l3923,1997,3923,1978,3913,1978,3913,1997xe" filled="true" fillcolor="#000000" stroked="false">
                <v:path arrowok="t"/>
                <v:fill type="solid"/>
              </v:shape>
            </v:group>
            <v:group style="position:absolute;left:3913;top:1997;width:10;height:20" coordorigin="3913,1997" coordsize="10,20">
              <v:shape style="position:absolute;left:3913;top:1997;width:10;height:20" coordorigin="3913,1997" coordsize="10,20" path="m3913,2016l3923,2016,3923,1997,3913,1997,3913,2016xe" filled="true" fillcolor="#000000" stroked="false">
                <v:path arrowok="t"/>
                <v:fill type="solid"/>
              </v:shape>
            </v:group>
            <v:group style="position:absolute;left:3913;top:2016;width:10;height:20" coordorigin="3913,2016" coordsize="10,20">
              <v:shape style="position:absolute;left:3913;top:2016;width:10;height:20" coordorigin="3913,2016" coordsize="10,20" path="m3913,2036l3923,2036,3923,2016,3913,2016,3913,2036xe" filled="true" fillcolor="#000000" stroked="false">
                <v:path arrowok="t"/>
                <v:fill type="solid"/>
              </v:shape>
            </v:group>
            <v:group style="position:absolute;left:3913;top:2036;width:10;height:20" coordorigin="3913,2036" coordsize="10,20">
              <v:shape style="position:absolute;left:3913;top:2036;width:10;height:20" coordorigin="3913,2036" coordsize="10,20" path="m3913,2055l3923,2055,3923,2036,3913,2036,3913,2055xe" filled="true" fillcolor="#000000" stroked="false">
                <v:path arrowok="t"/>
                <v:fill type="solid"/>
              </v:shape>
            </v:group>
            <v:group style="position:absolute;left:3913;top:2055;width:10;height:20" coordorigin="3913,2055" coordsize="10,20">
              <v:shape style="position:absolute;left:3913;top:2055;width:10;height:20" coordorigin="3913,2055" coordsize="10,20" path="m3913,2074l3923,2074,3923,2055,3913,2055,3913,2074xe" filled="true" fillcolor="#000000" stroked="false">
                <v:path arrowok="t"/>
                <v:fill type="solid"/>
              </v:shape>
            </v:group>
            <v:group style="position:absolute;left:3913;top:2074;width:10;height:20" coordorigin="3913,2074" coordsize="10,20">
              <v:shape style="position:absolute;left:3913;top:2074;width:10;height:20" coordorigin="3913,2074" coordsize="10,20" path="m3913,2093l3923,2093,3923,2074,3913,2074,3913,2093xe" filled="true" fillcolor="#000000" stroked="false">
                <v:path arrowok="t"/>
                <v:fill type="solid"/>
              </v:shape>
            </v:group>
            <v:group style="position:absolute;left:3913;top:2093;width:10;height:20" coordorigin="3913,2093" coordsize="10,20">
              <v:shape style="position:absolute;left:3913;top:2093;width:10;height:20" coordorigin="3913,2093" coordsize="10,20" path="m3913,2112l3923,2112,3923,2093,3913,2093,3913,2112xe" filled="true" fillcolor="#000000" stroked="false">
                <v:path arrowok="t"/>
                <v:fill type="solid"/>
              </v:shape>
            </v:group>
            <v:group style="position:absolute;left:3913;top:2112;width:10;height:20" coordorigin="3913,2112" coordsize="10,20">
              <v:shape style="position:absolute;left:3913;top:2112;width:10;height:20" coordorigin="3913,2112" coordsize="10,20" path="m3913,2132l3923,2132,3923,2112,3913,2112,3913,2132xe" filled="true" fillcolor="#000000" stroked="false">
                <v:path arrowok="t"/>
                <v:fill type="solid"/>
              </v:shape>
            </v:group>
            <v:group style="position:absolute;left:3913;top:2132;width:10;height:20" coordorigin="3913,2132" coordsize="10,20">
              <v:shape style="position:absolute;left:3913;top:2132;width:10;height:20" coordorigin="3913,2132" coordsize="10,20" path="m3913,2151l3923,2151,3923,2132,3913,2132,3913,2151xe" filled="true" fillcolor="#000000" stroked="false">
                <v:path arrowok="t"/>
                <v:fill type="solid"/>
              </v:shape>
            </v:group>
            <v:group style="position:absolute;left:3913;top:2151;width:10;height:20" coordorigin="3913,2151" coordsize="10,20">
              <v:shape style="position:absolute;left:3913;top:2151;width:10;height:20" coordorigin="3913,2151" coordsize="10,20" path="m3913,2170l3923,2170,3923,2151,3913,2151,3913,2170xe" filled="true" fillcolor="#000000" stroked="false">
                <v:path arrowok="t"/>
                <v:fill type="solid"/>
              </v:shape>
            </v:group>
            <v:group style="position:absolute;left:3913;top:2170;width:10;height:20" coordorigin="3913,2170" coordsize="10,20">
              <v:shape style="position:absolute;left:3913;top:2170;width:10;height:20" coordorigin="3913,2170" coordsize="10,20" path="m3913,2189l3923,2189,3923,2170,3913,2170,3913,2189xe" filled="true" fillcolor="#000000" stroked="false">
                <v:path arrowok="t"/>
                <v:fill type="solid"/>
              </v:shape>
            </v:group>
            <v:group style="position:absolute;left:3913;top:2189;width:10;height:20" coordorigin="3913,2189" coordsize="10,20">
              <v:shape style="position:absolute;left:3913;top:2189;width:10;height:20" coordorigin="3913,2189" coordsize="10,20" path="m3913,2208l3923,2208,3923,2189,3913,2189,3913,2208xe" filled="true" fillcolor="#000000" stroked="false">
                <v:path arrowok="t"/>
                <v:fill type="solid"/>
              </v:shape>
            </v:group>
            <v:group style="position:absolute;left:3913;top:2208;width:10;height:20" coordorigin="3913,2208" coordsize="10,20">
              <v:shape style="position:absolute;left:3913;top:2208;width:10;height:20" coordorigin="3913,2208" coordsize="10,20" path="m3913,2228l3923,2228,3923,2208,3913,2208,3913,2228xe" filled="true" fillcolor="#000000" stroked="false">
                <v:path arrowok="t"/>
                <v:fill type="solid"/>
              </v:shape>
            </v:group>
            <v:group style="position:absolute;left:3913;top:2228;width:10;height:20" coordorigin="3913,2228" coordsize="10,20">
              <v:shape style="position:absolute;left:3913;top:2228;width:10;height:20" coordorigin="3913,2228" coordsize="10,20" path="m3913,2247l3923,2247,3923,2228,3913,2228,3913,2247xe" filled="true" fillcolor="#000000" stroked="false">
                <v:path arrowok="t"/>
                <v:fill type="solid"/>
              </v:shape>
            </v:group>
            <v:group style="position:absolute;left:3913;top:2247;width:10;height:20" coordorigin="3913,2247" coordsize="10,20">
              <v:shape style="position:absolute;left:3913;top:2247;width:10;height:20" coordorigin="3913,2247" coordsize="10,20" path="m3913,2266l3923,2266,3923,2247,3913,2247,3913,2266xe" filled="true" fillcolor="#000000" stroked="false">
                <v:path arrowok="t"/>
                <v:fill type="solid"/>
              </v:shape>
            </v:group>
            <v:group style="position:absolute;left:3913;top:2271;width:10;height:2" coordorigin="3913,2271" coordsize="10,2">
              <v:shape style="position:absolute;left:3913;top:2271;width:10;height:2" coordorigin="3913,2271" coordsize="10,0" path="m3913,2271l3923,2271e" filled="false" stroked="true" strokeweight=".48004pt" strokecolor="#000000">
                <v:path arrowok="t"/>
              </v:shape>
            </v:group>
            <v:group style="position:absolute;left:5199;top:1901;width:10;height:20" coordorigin="5199,1901" coordsize="10,20">
              <v:shape style="position:absolute;left:5199;top:1901;width:10;height:20" coordorigin="5199,1901" coordsize="10,20" path="m5199,1920l5209,1920,5209,1901,5199,1901,5199,1920xe" filled="true" fillcolor="#000000" stroked="false">
                <v:path arrowok="t"/>
                <v:fill type="solid"/>
              </v:shape>
            </v:group>
            <v:group style="position:absolute;left:5199;top:1920;width:10;height:20" coordorigin="5199,1920" coordsize="10,20">
              <v:shape style="position:absolute;left:5199;top:1920;width:10;height:20" coordorigin="5199,1920" coordsize="10,20" path="m5199,1940l5209,1940,5209,1920,5199,1920,5199,1940xe" filled="true" fillcolor="#000000" stroked="false">
                <v:path arrowok="t"/>
                <v:fill type="solid"/>
              </v:shape>
            </v:group>
            <v:group style="position:absolute;left:5199;top:1940;width:10;height:20" coordorigin="5199,1940" coordsize="10,20">
              <v:shape style="position:absolute;left:5199;top:1940;width:10;height:20" coordorigin="5199,1940" coordsize="10,20" path="m5199,1959l5209,1959,5209,1940,5199,1940,5199,1959xe" filled="true" fillcolor="#000000" stroked="false">
                <v:path arrowok="t"/>
                <v:fill type="solid"/>
              </v:shape>
            </v:group>
            <v:group style="position:absolute;left:5199;top:1959;width:10;height:20" coordorigin="5199,1959" coordsize="10,20">
              <v:shape style="position:absolute;left:5199;top:1959;width:10;height:20" coordorigin="5199,1959" coordsize="10,20" path="m5199,1978l5209,1978,5209,1959,5199,1959,5199,1978xe" filled="true" fillcolor="#000000" stroked="false">
                <v:path arrowok="t"/>
                <v:fill type="solid"/>
              </v:shape>
            </v:group>
            <v:group style="position:absolute;left:5199;top:1978;width:10;height:20" coordorigin="5199,1978" coordsize="10,20">
              <v:shape style="position:absolute;left:5199;top:1978;width:10;height:20" coordorigin="5199,1978" coordsize="10,20" path="m5199,1997l5209,1997,5209,1978,5199,1978,5199,1997xe" filled="true" fillcolor="#000000" stroked="false">
                <v:path arrowok="t"/>
                <v:fill type="solid"/>
              </v:shape>
            </v:group>
            <v:group style="position:absolute;left:5199;top:1997;width:10;height:20" coordorigin="5199,1997" coordsize="10,20">
              <v:shape style="position:absolute;left:5199;top:1997;width:10;height:20" coordorigin="5199,1997" coordsize="10,20" path="m5199,2016l5209,2016,5209,1997,5199,1997,5199,2016xe" filled="true" fillcolor="#000000" stroked="false">
                <v:path arrowok="t"/>
                <v:fill type="solid"/>
              </v:shape>
            </v:group>
            <v:group style="position:absolute;left:5199;top:2016;width:10;height:20" coordorigin="5199,2016" coordsize="10,20">
              <v:shape style="position:absolute;left:5199;top:2016;width:10;height:20" coordorigin="5199,2016" coordsize="10,20" path="m5199,2036l5209,2036,5209,2016,5199,2016,5199,2036xe" filled="true" fillcolor="#000000" stroked="false">
                <v:path arrowok="t"/>
                <v:fill type="solid"/>
              </v:shape>
            </v:group>
            <v:group style="position:absolute;left:5199;top:2036;width:10;height:20" coordorigin="5199,2036" coordsize="10,20">
              <v:shape style="position:absolute;left:5199;top:2036;width:10;height:20" coordorigin="5199,2036" coordsize="10,20" path="m5199,2055l5209,2055,5209,2036,5199,2036,5199,2055xe" filled="true" fillcolor="#000000" stroked="false">
                <v:path arrowok="t"/>
                <v:fill type="solid"/>
              </v:shape>
            </v:group>
            <v:group style="position:absolute;left:5199;top:2055;width:10;height:20" coordorigin="5199,2055" coordsize="10,20">
              <v:shape style="position:absolute;left:5199;top:2055;width:10;height:20" coordorigin="5199,2055" coordsize="10,20" path="m5199,2074l5209,2074,5209,2055,5199,2055,5199,2074xe" filled="true" fillcolor="#000000" stroked="false">
                <v:path arrowok="t"/>
                <v:fill type="solid"/>
              </v:shape>
            </v:group>
            <v:group style="position:absolute;left:5199;top:2074;width:10;height:20" coordorigin="5199,2074" coordsize="10,20">
              <v:shape style="position:absolute;left:5199;top:2074;width:10;height:20" coordorigin="5199,2074" coordsize="10,20" path="m5199,2093l5209,2093,5209,2074,5199,2074,5199,2093xe" filled="true" fillcolor="#000000" stroked="false">
                <v:path arrowok="t"/>
                <v:fill type="solid"/>
              </v:shape>
            </v:group>
            <v:group style="position:absolute;left:5199;top:2093;width:10;height:20" coordorigin="5199,2093" coordsize="10,20">
              <v:shape style="position:absolute;left:5199;top:2093;width:10;height:20" coordorigin="5199,2093" coordsize="10,20" path="m5199,2112l5209,2112,5209,2093,5199,2093,5199,2112xe" filled="true" fillcolor="#000000" stroked="false">
                <v:path arrowok="t"/>
                <v:fill type="solid"/>
              </v:shape>
            </v:group>
            <v:group style="position:absolute;left:5199;top:2112;width:10;height:20" coordorigin="5199,2112" coordsize="10,20">
              <v:shape style="position:absolute;left:5199;top:2112;width:10;height:20" coordorigin="5199,2112" coordsize="10,20" path="m5199,2132l5209,2132,5209,2112,5199,2112,5199,2132xe" filled="true" fillcolor="#000000" stroked="false">
                <v:path arrowok="t"/>
                <v:fill type="solid"/>
              </v:shape>
            </v:group>
            <v:group style="position:absolute;left:5199;top:2132;width:10;height:20" coordorigin="5199,2132" coordsize="10,20">
              <v:shape style="position:absolute;left:5199;top:2132;width:10;height:20" coordorigin="5199,2132" coordsize="10,20" path="m5199,2151l5209,2151,5209,2132,5199,2132,5199,2151xe" filled="true" fillcolor="#000000" stroked="false">
                <v:path arrowok="t"/>
                <v:fill type="solid"/>
              </v:shape>
            </v:group>
            <v:group style="position:absolute;left:5199;top:2151;width:10;height:20" coordorigin="5199,2151" coordsize="10,20">
              <v:shape style="position:absolute;left:5199;top:2151;width:10;height:20" coordorigin="5199,2151" coordsize="10,20" path="m5199,2170l5209,2170,5209,2151,5199,2151,5199,2170xe" filled="true" fillcolor="#000000" stroked="false">
                <v:path arrowok="t"/>
                <v:fill type="solid"/>
              </v:shape>
            </v:group>
            <v:group style="position:absolute;left:5199;top:2170;width:10;height:20" coordorigin="5199,2170" coordsize="10,20">
              <v:shape style="position:absolute;left:5199;top:2170;width:10;height:20" coordorigin="5199,2170" coordsize="10,20" path="m5199,2189l5209,2189,5209,2170,5199,2170,5199,2189xe" filled="true" fillcolor="#000000" stroked="false">
                <v:path arrowok="t"/>
                <v:fill type="solid"/>
              </v:shape>
            </v:group>
            <v:group style="position:absolute;left:5199;top:2189;width:10;height:20" coordorigin="5199,2189" coordsize="10,20">
              <v:shape style="position:absolute;left:5199;top:2189;width:10;height:20" coordorigin="5199,2189" coordsize="10,20" path="m5199,2208l5209,2208,5209,2189,5199,2189,5199,2208xe" filled="true" fillcolor="#000000" stroked="false">
                <v:path arrowok="t"/>
                <v:fill type="solid"/>
              </v:shape>
            </v:group>
            <v:group style="position:absolute;left:5199;top:2208;width:10;height:20" coordorigin="5199,2208" coordsize="10,20">
              <v:shape style="position:absolute;left:5199;top:2208;width:10;height:20" coordorigin="5199,2208" coordsize="10,20" path="m5199,2228l5209,2228,5209,2208,5199,2208,5199,2228xe" filled="true" fillcolor="#000000" stroked="false">
                <v:path arrowok="t"/>
                <v:fill type="solid"/>
              </v:shape>
            </v:group>
            <v:group style="position:absolute;left:5199;top:2228;width:10;height:20" coordorigin="5199,2228" coordsize="10,20">
              <v:shape style="position:absolute;left:5199;top:2228;width:10;height:20" coordorigin="5199,2228" coordsize="10,20" path="m5199,2247l5209,2247,5209,2228,5199,2228,5199,2247xe" filled="true" fillcolor="#000000" stroked="false">
                <v:path arrowok="t"/>
                <v:fill type="solid"/>
              </v:shape>
            </v:group>
            <v:group style="position:absolute;left:5199;top:2247;width:10;height:20" coordorigin="5199,2247" coordsize="10,20">
              <v:shape style="position:absolute;left:5199;top:2247;width:10;height:20" coordorigin="5199,2247" coordsize="10,20" path="m5199,2266l5209,2266,5209,2247,5199,2247,5199,2266xe" filled="true" fillcolor="#000000" stroked="false">
                <v:path arrowok="t"/>
                <v:fill type="solid"/>
              </v:shape>
            </v:group>
            <v:group style="position:absolute;left:5199;top:2271;width:10;height:2" coordorigin="5199,2271" coordsize="10,2">
              <v:shape style="position:absolute;left:5199;top:2271;width:10;height:2" coordorigin="5199,2271" coordsize="10,0" path="m5199,2271l5209,2271e" filled="false" stroked="true" strokeweight=".48004pt" strokecolor="#000000">
                <v:path arrowok="t"/>
              </v:shape>
            </v:group>
            <v:group style="position:absolute;left:6083;top:1901;width:10;height:20" coordorigin="6083,1901" coordsize="10,20">
              <v:shape style="position:absolute;left:6083;top:1901;width:10;height:20" coordorigin="6083,1901" coordsize="10,20" path="m6083,1920l6092,1920,6092,1901,6083,1901,6083,1920xe" filled="true" fillcolor="#000000" stroked="false">
                <v:path arrowok="t"/>
                <v:fill type="solid"/>
              </v:shape>
            </v:group>
            <v:group style="position:absolute;left:6083;top:1920;width:10;height:20" coordorigin="6083,1920" coordsize="10,20">
              <v:shape style="position:absolute;left:6083;top:1920;width:10;height:20" coordorigin="6083,1920" coordsize="10,20" path="m6083,1940l6092,1940,6092,1920,6083,1920,6083,1940xe" filled="true" fillcolor="#000000" stroked="false">
                <v:path arrowok="t"/>
                <v:fill type="solid"/>
              </v:shape>
            </v:group>
            <v:group style="position:absolute;left:6083;top:1940;width:10;height:20" coordorigin="6083,1940" coordsize="10,20">
              <v:shape style="position:absolute;left:6083;top:1940;width:10;height:20" coordorigin="6083,1940" coordsize="10,20" path="m6083,1959l6092,1959,6092,1940,6083,1940,6083,1959xe" filled="true" fillcolor="#000000" stroked="false">
                <v:path arrowok="t"/>
                <v:fill type="solid"/>
              </v:shape>
            </v:group>
            <v:group style="position:absolute;left:6083;top:1959;width:10;height:20" coordorigin="6083,1959" coordsize="10,20">
              <v:shape style="position:absolute;left:6083;top:1959;width:10;height:20" coordorigin="6083,1959" coordsize="10,20" path="m6083,1978l6092,1978,6092,1959,6083,1959,6083,1978xe" filled="true" fillcolor="#000000" stroked="false">
                <v:path arrowok="t"/>
                <v:fill type="solid"/>
              </v:shape>
            </v:group>
            <v:group style="position:absolute;left:6083;top:1978;width:10;height:20" coordorigin="6083,1978" coordsize="10,20">
              <v:shape style="position:absolute;left:6083;top:1978;width:10;height:20" coordorigin="6083,1978" coordsize="10,20" path="m6083,1997l6092,1997,6092,1978,6083,1978,6083,1997xe" filled="true" fillcolor="#000000" stroked="false">
                <v:path arrowok="t"/>
                <v:fill type="solid"/>
              </v:shape>
            </v:group>
            <v:group style="position:absolute;left:6083;top:1997;width:10;height:20" coordorigin="6083,1997" coordsize="10,20">
              <v:shape style="position:absolute;left:6083;top:1997;width:10;height:20" coordorigin="6083,1997" coordsize="10,20" path="m6083,2016l6092,2016,6092,1997,6083,1997,6083,2016xe" filled="true" fillcolor="#000000" stroked="false">
                <v:path arrowok="t"/>
                <v:fill type="solid"/>
              </v:shape>
            </v:group>
            <v:group style="position:absolute;left:6083;top:2016;width:10;height:20" coordorigin="6083,2016" coordsize="10,20">
              <v:shape style="position:absolute;left:6083;top:2016;width:10;height:20" coordorigin="6083,2016" coordsize="10,20" path="m6083,2036l6092,2036,6092,2016,6083,2016,6083,2036xe" filled="true" fillcolor="#000000" stroked="false">
                <v:path arrowok="t"/>
                <v:fill type="solid"/>
              </v:shape>
            </v:group>
            <v:group style="position:absolute;left:6083;top:2036;width:10;height:20" coordorigin="6083,2036" coordsize="10,20">
              <v:shape style="position:absolute;left:6083;top:2036;width:10;height:20" coordorigin="6083,2036" coordsize="10,20" path="m6083,2055l6092,2055,6092,2036,6083,2036,6083,2055xe" filled="true" fillcolor="#000000" stroked="false">
                <v:path arrowok="t"/>
                <v:fill type="solid"/>
              </v:shape>
            </v:group>
            <v:group style="position:absolute;left:6083;top:2055;width:10;height:20" coordorigin="6083,2055" coordsize="10,20">
              <v:shape style="position:absolute;left:6083;top:2055;width:10;height:20" coordorigin="6083,2055" coordsize="10,20" path="m6083,2074l6092,2074,6092,2055,6083,2055,6083,2074xe" filled="true" fillcolor="#000000" stroked="false">
                <v:path arrowok="t"/>
                <v:fill type="solid"/>
              </v:shape>
            </v:group>
            <v:group style="position:absolute;left:6083;top:2074;width:10;height:20" coordorigin="6083,2074" coordsize="10,20">
              <v:shape style="position:absolute;left:6083;top:2074;width:10;height:20" coordorigin="6083,2074" coordsize="10,20" path="m6083,2093l6092,2093,6092,2074,6083,2074,6083,2093xe" filled="true" fillcolor="#000000" stroked="false">
                <v:path arrowok="t"/>
                <v:fill type="solid"/>
              </v:shape>
            </v:group>
            <v:group style="position:absolute;left:6083;top:2093;width:10;height:20" coordorigin="6083,2093" coordsize="10,20">
              <v:shape style="position:absolute;left:6083;top:2093;width:10;height:20" coordorigin="6083,2093" coordsize="10,20" path="m6083,2112l6092,2112,6092,2093,6083,2093,6083,2112xe" filled="true" fillcolor="#000000" stroked="false">
                <v:path arrowok="t"/>
                <v:fill type="solid"/>
              </v:shape>
            </v:group>
            <v:group style="position:absolute;left:6083;top:2112;width:10;height:20" coordorigin="6083,2112" coordsize="10,20">
              <v:shape style="position:absolute;left:6083;top:2112;width:10;height:20" coordorigin="6083,2112" coordsize="10,20" path="m6083,2132l6092,2132,6092,2112,6083,2112,6083,2132xe" filled="true" fillcolor="#000000" stroked="false">
                <v:path arrowok="t"/>
                <v:fill type="solid"/>
              </v:shape>
            </v:group>
            <v:group style="position:absolute;left:6083;top:2132;width:10;height:20" coordorigin="6083,2132" coordsize="10,20">
              <v:shape style="position:absolute;left:6083;top:2132;width:10;height:20" coordorigin="6083,2132" coordsize="10,20" path="m6083,2151l6092,2151,6092,2132,6083,2132,6083,2151xe" filled="true" fillcolor="#000000" stroked="false">
                <v:path arrowok="t"/>
                <v:fill type="solid"/>
              </v:shape>
            </v:group>
            <v:group style="position:absolute;left:6083;top:2151;width:10;height:20" coordorigin="6083,2151" coordsize="10,20">
              <v:shape style="position:absolute;left:6083;top:2151;width:10;height:20" coordorigin="6083,2151" coordsize="10,20" path="m6083,2170l6092,2170,6092,2151,6083,2151,6083,2170xe" filled="true" fillcolor="#000000" stroked="false">
                <v:path arrowok="t"/>
                <v:fill type="solid"/>
              </v:shape>
            </v:group>
            <v:group style="position:absolute;left:6083;top:2170;width:10;height:20" coordorigin="6083,2170" coordsize="10,20">
              <v:shape style="position:absolute;left:6083;top:2170;width:10;height:20" coordorigin="6083,2170" coordsize="10,20" path="m6083,2189l6092,2189,6092,2170,6083,2170,6083,2189xe" filled="true" fillcolor="#000000" stroked="false">
                <v:path arrowok="t"/>
                <v:fill type="solid"/>
              </v:shape>
            </v:group>
            <v:group style="position:absolute;left:6083;top:2189;width:10;height:20" coordorigin="6083,2189" coordsize="10,20">
              <v:shape style="position:absolute;left:6083;top:2189;width:10;height:20" coordorigin="6083,2189" coordsize="10,20" path="m6083,2208l6092,2208,6092,2189,6083,2189,6083,2208xe" filled="true" fillcolor="#000000" stroked="false">
                <v:path arrowok="t"/>
                <v:fill type="solid"/>
              </v:shape>
            </v:group>
            <v:group style="position:absolute;left:6083;top:2208;width:10;height:20" coordorigin="6083,2208" coordsize="10,20">
              <v:shape style="position:absolute;left:6083;top:2208;width:10;height:20" coordorigin="6083,2208" coordsize="10,20" path="m6083,2228l6092,2228,6092,2208,6083,2208,6083,2228xe" filled="true" fillcolor="#000000" stroked="false">
                <v:path arrowok="t"/>
                <v:fill type="solid"/>
              </v:shape>
            </v:group>
            <v:group style="position:absolute;left:6083;top:2228;width:10;height:20" coordorigin="6083,2228" coordsize="10,20">
              <v:shape style="position:absolute;left:6083;top:2228;width:10;height:20" coordorigin="6083,2228" coordsize="10,20" path="m6083,2247l6092,2247,6092,2228,6083,2228,6083,2247xe" filled="true" fillcolor="#000000" stroked="false">
                <v:path arrowok="t"/>
                <v:fill type="solid"/>
              </v:shape>
            </v:group>
            <v:group style="position:absolute;left:6083;top:2247;width:10;height:20" coordorigin="6083,2247" coordsize="10,20">
              <v:shape style="position:absolute;left:6083;top:2247;width:10;height:20" coordorigin="6083,2247" coordsize="10,20" path="m6083,2266l6092,2266,6092,2247,6083,2247,6083,2266xe" filled="true" fillcolor="#000000" stroked="false">
                <v:path arrowok="t"/>
                <v:fill type="solid"/>
              </v:shape>
            </v:group>
            <v:group style="position:absolute;left:6083;top:2271;width:10;height:2" coordorigin="6083,2271" coordsize="10,2">
              <v:shape style="position:absolute;left:6083;top:2271;width:10;height:2" coordorigin="6083,2271" coordsize="10,0" path="m6083,2271l6092,2271e" filled="false" stroked="true" strokeweight=".48004pt" strokecolor="#000000">
                <v:path arrowok="t"/>
              </v:shape>
            </v:group>
            <v:group style="position:absolute;left:7326;top:1901;width:10;height:20" coordorigin="7326,1901" coordsize="10,20">
              <v:shape style="position:absolute;left:7326;top:1901;width:10;height:20" coordorigin="7326,1901" coordsize="10,20" path="m7326,1920l7336,1920,7336,1901,7326,1901,7326,1920xe" filled="true" fillcolor="#000000" stroked="false">
                <v:path arrowok="t"/>
                <v:fill type="solid"/>
              </v:shape>
            </v:group>
            <v:group style="position:absolute;left:7326;top:1920;width:10;height:20" coordorigin="7326,1920" coordsize="10,20">
              <v:shape style="position:absolute;left:7326;top:1920;width:10;height:20" coordorigin="7326,1920" coordsize="10,20" path="m7326,1940l7336,1940,7336,1920,7326,1920,7326,1940xe" filled="true" fillcolor="#000000" stroked="false">
                <v:path arrowok="t"/>
                <v:fill type="solid"/>
              </v:shape>
            </v:group>
            <v:group style="position:absolute;left:7326;top:1940;width:10;height:20" coordorigin="7326,1940" coordsize="10,20">
              <v:shape style="position:absolute;left:7326;top:1940;width:10;height:20" coordorigin="7326,1940" coordsize="10,20" path="m7326,1959l7336,1959,7336,1940,7326,1940,7326,1959xe" filled="true" fillcolor="#000000" stroked="false">
                <v:path arrowok="t"/>
                <v:fill type="solid"/>
              </v:shape>
            </v:group>
            <v:group style="position:absolute;left:7326;top:1959;width:10;height:20" coordorigin="7326,1959" coordsize="10,20">
              <v:shape style="position:absolute;left:7326;top:1959;width:10;height:20" coordorigin="7326,1959" coordsize="10,20" path="m7326,1978l7336,1978,7336,1959,7326,1959,7326,1978xe" filled="true" fillcolor="#000000" stroked="false">
                <v:path arrowok="t"/>
                <v:fill type="solid"/>
              </v:shape>
            </v:group>
            <v:group style="position:absolute;left:7326;top:1978;width:10;height:20" coordorigin="7326,1978" coordsize="10,20">
              <v:shape style="position:absolute;left:7326;top:1978;width:10;height:20" coordorigin="7326,1978" coordsize="10,20" path="m7326,1997l7336,1997,7336,1978,7326,1978,7326,1997xe" filled="true" fillcolor="#000000" stroked="false">
                <v:path arrowok="t"/>
                <v:fill type="solid"/>
              </v:shape>
            </v:group>
            <v:group style="position:absolute;left:7326;top:1997;width:10;height:20" coordorigin="7326,1997" coordsize="10,20">
              <v:shape style="position:absolute;left:7326;top:1997;width:10;height:20" coordorigin="7326,1997" coordsize="10,20" path="m7326,2016l7336,2016,7336,1997,7326,1997,7326,2016xe" filled="true" fillcolor="#000000" stroked="false">
                <v:path arrowok="t"/>
                <v:fill type="solid"/>
              </v:shape>
            </v:group>
            <v:group style="position:absolute;left:7326;top:2016;width:10;height:20" coordorigin="7326,2016" coordsize="10,20">
              <v:shape style="position:absolute;left:7326;top:2016;width:10;height:20" coordorigin="7326,2016" coordsize="10,20" path="m7326,2036l7336,2036,7336,2016,7326,2016,7326,2036xe" filled="true" fillcolor="#000000" stroked="false">
                <v:path arrowok="t"/>
                <v:fill type="solid"/>
              </v:shape>
            </v:group>
            <v:group style="position:absolute;left:7326;top:2036;width:10;height:20" coordorigin="7326,2036" coordsize="10,20">
              <v:shape style="position:absolute;left:7326;top:2036;width:10;height:20" coordorigin="7326,2036" coordsize="10,20" path="m7326,2055l7336,2055,7336,2036,7326,2036,7326,2055xe" filled="true" fillcolor="#000000" stroked="false">
                <v:path arrowok="t"/>
                <v:fill type="solid"/>
              </v:shape>
            </v:group>
            <v:group style="position:absolute;left:7326;top:2055;width:10;height:20" coordorigin="7326,2055" coordsize="10,20">
              <v:shape style="position:absolute;left:7326;top:2055;width:10;height:20" coordorigin="7326,2055" coordsize="10,20" path="m7326,2074l7336,2074,7336,2055,7326,2055,7326,2074xe" filled="true" fillcolor="#000000" stroked="false">
                <v:path arrowok="t"/>
                <v:fill type="solid"/>
              </v:shape>
            </v:group>
            <v:group style="position:absolute;left:7326;top:2074;width:10;height:20" coordorigin="7326,2074" coordsize="10,20">
              <v:shape style="position:absolute;left:7326;top:2074;width:10;height:20" coordorigin="7326,2074" coordsize="10,20" path="m7326,2093l7336,2093,7336,2074,7326,2074,7326,2093xe" filled="true" fillcolor="#000000" stroked="false">
                <v:path arrowok="t"/>
                <v:fill type="solid"/>
              </v:shape>
            </v:group>
            <v:group style="position:absolute;left:7326;top:2093;width:10;height:20" coordorigin="7326,2093" coordsize="10,20">
              <v:shape style="position:absolute;left:7326;top:2093;width:10;height:20" coordorigin="7326,2093" coordsize="10,20" path="m7326,2112l7336,2112,7336,2093,7326,2093,7326,2112xe" filled="true" fillcolor="#000000" stroked="false">
                <v:path arrowok="t"/>
                <v:fill type="solid"/>
              </v:shape>
            </v:group>
            <v:group style="position:absolute;left:7326;top:2112;width:10;height:20" coordorigin="7326,2112" coordsize="10,20">
              <v:shape style="position:absolute;left:7326;top:2112;width:10;height:20" coordorigin="7326,2112" coordsize="10,20" path="m7326,2132l7336,2132,7336,2112,7326,2112,7326,2132xe" filled="true" fillcolor="#000000" stroked="false">
                <v:path arrowok="t"/>
                <v:fill type="solid"/>
              </v:shape>
            </v:group>
            <v:group style="position:absolute;left:7326;top:2132;width:10;height:20" coordorigin="7326,2132" coordsize="10,20">
              <v:shape style="position:absolute;left:7326;top:2132;width:10;height:20" coordorigin="7326,2132" coordsize="10,20" path="m7326,2151l7336,2151,7336,2132,7326,2132,7326,2151xe" filled="true" fillcolor="#000000" stroked="false">
                <v:path arrowok="t"/>
                <v:fill type="solid"/>
              </v:shape>
            </v:group>
            <v:group style="position:absolute;left:7326;top:2151;width:10;height:20" coordorigin="7326,2151" coordsize="10,20">
              <v:shape style="position:absolute;left:7326;top:2151;width:10;height:20" coordorigin="7326,2151" coordsize="10,20" path="m7326,2170l7336,2170,7336,2151,7326,2151,7326,2170xe" filled="true" fillcolor="#000000" stroked="false">
                <v:path arrowok="t"/>
                <v:fill type="solid"/>
              </v:shape>
            </v:group>
            <v:group style="position:absolute;left:7326;top:2170;width:10;height:20" coordorigin="7326,2170" coordsize="10,20">
              <v:shape style="position:absolute;left:7326;top:2170;width:10;height:20" coordorigin="7326,2170" coordsize="10,20" path="m7326,2189l7336,2189,7336,2170,7326,2170,7326,2189xe" filled="true" fillcolor="#000000" stroked="false">
                <v:path arrowok="t"/>
                <v:fill type="solid"/>
              </v:shape>
            </v:group>
            <v:group style="position:absolute;left:7326;top:2189;width:10;height:20" coordorigin="7326,2189" coordsize="10,20">
              <v:shape style="position:absolute;left:7326;top:2189;width:10;height:20" coordorigin="7326,2189" coordsize="10,20" path="m7326,2208l7336,2208,7336,2189,7326,2189,7326,2208xe" filled="true" fillcolor="#000000" stroked="false">
                <v:path arrowok="t"/>
                <v:fill type="solid"/>
              </v:shape>
            </v:group>
            <v:group style="position:absolute;left:7326;top:2208;width:10;height:20" coordorigin="7326,2208" coordsize="10,20">
              <v:shape style="position:absolute;left:7326;top:2208;width:10;height:20" coordorigin="7326,2208" coordsize="10,20" path="m7326,2228l7336,2228,7336,2208,7326,2208,7326,2228xe" filled="true" fillcolor="#000000" stroked="false">
                <v:path arrowok="t"/>
                <v:fill type="solid"/>
              </v:shape>
            </v:group>
            <v:group style="position:absolute;left:7326;top:2228;width:10;height:20" coordorigin="7326,2228" coordsize="10,20">
              <v:shape style="position:absolute;left:7326;top:2228;width:10;height:20" coordorigin="7326,2228" coordsize="10,20" path="m7326,2247l7336,2247,7336,2228,7326,2228,7326,2247xe" filled="true" fillcolor="#000000" stroked="false">
                <v:path arrowok="t"/>
                <v:fill type="solid"/>
              </v:shape>
            </v:group>
            <v:group style="position:absolute;left:7326;top:2247;width:10;height:20" coordorigin="7326,2247" coordsize="10,20">
              <v:shape style="position:absolute;left:7326;top:2247;width:10;height:20" coordorigin="7326,2247" coordsize="10,20" path="m7326,2266l7336,2266,7336,2247,7326,2247,7326,2266xe" filled="true" fillcolor="#000000" stroked="false">
                <v:path arrowok="t"/>
                <v:fill type="solid"/>
              </v:shape>
            </v:group>
            <v:group style="position:absolute;left:7326;top:2271;width:10;height:2" coordorigin="7326,2271" coordsize="10,2">
              <v:shape style="position:absolute;left:7326;top:2271;width:10;height:2" coordorigin="7326,2271" coordsize="10,0" path="m7326,2271l7336,2271e" filled="false" stroked="true" strokeweight=".48004pt" strokecolor="#000000">
                <v:path arrowok="t"/>
              </v:shape>
            </v:group>
            <v:group style="position:absolute;left:8641;top:1901;width:10;height:20" coordorigin="8641,1901" coordsize="10,20">
              <v:shape style="position:absolute;left:8641;top:1901;width:10;height:20" coordorigin="8641,1901" coordsize="10,20" path="m8641,1920l8651,1920,8651,1901,8641,1901,8641,1920xe" filled="true" fillcolor="#000000" stroked="false">
                <v:path arrowok="t"/>
                <v:fill type="solid"/>
              </v:shape>
            </v:group>
            <v:group style="position:absolute;left:8641;top:1920;width:10;height:20" coordorigin="8641,1920" coordsize="10,20">
              <v:shape style="position:absolute;left:8641;top:1920;width:10;height:20" coordorigin="8641,1920" coordsize="10,20" path="m8641,1940l8651,1940,8651,1920,8641,1920,8641,1940xe" filled="true" fillcolor="#000000" stroked="false">
                <v:path arrowok="t"/>
                <v:fill type="solid"/>
              </v:shape>
            </v:group>
            <v:group style="position:absolute;left:8641;top:1940;width:10;height:20" coordorigin="8641,1940" coordsize="10,20">
              <v:shape style="position:absolute;left:8641;top:1940;width:10;height:20" coordorigin="8641,1940" coordsize="10,20" path="m8641,1959l8651,1959,8651,1940,8641,1940,8641,1959xe" filled="true" fillcolor="#000000" stroked="false">
                <v:path arrowok="t"/>
                <v:fill type="solid"/>
              </v:shape>
            </v:group>
            <v:group style="position:absolute;left:8641;top:1959;width:10;height:20" coordorigin="8641,1959" coordsize="10,20">
              <v:shape style="position:absolute;left:8641;top:1959;width:10;height:20" coordorigin="8641,1959" coordsize="10,20" path="m8641,1978l8651,1978,8651,1959,8641,1959,8641,1978xe" filled="true" fillcolor="#000000" stroked="false">
                <v:path arrowok="t"/>
                <v:fill type="solid"/>
              </v:shape>
            </v:group>
            <v:group style="position:absolute;left:8641;top:1978;width:10;height:20" coordorigin="8641,1978" coordsize="10,20">
              <v:shape style="position:absolute;left:8641;top:1978;width:10;height:20" coordorigin="8641,1978" coordsize="10,20" path="m8641,1997l8651,1997,8651,1978,8641,1978,8641,1997xe" filled="true" fillcolor="#000000" stroked="false">
                <v:path arrowok="t"/>
                <v:fill type="solid"/>
              </v:shape>
            </v:group>
            <v:group style="position:absolute;left:8641;top:1997;width:10;height:20" coordorigin="8641,1997" coordsize="10,20">
              <v:shape style="position:absolute;left:8641;top:1997;width:10;height:20" coordorigin="8641,1997" coordsize="10,20" path="m8641,2016l8651,2016,8651,1997,8641,1997,8641,2016xe" filled="true" fillcolor="#000000" stroked="false">
                <v:path arrowok="t"/>
                <v:fill type="solid"/>
              </v:shape>
            </v:group>
            <v:group style="position:absolute;left:8641;top:2016;width:10;height:20" coordorigin="8641,2016" coordsize="10,20">
              <v:shape style="position:absolute;left:8641;top:2016;width:10;height:20" coordorigin="8641,2016" coordsize="10,20" path="m8641,2036l8651,2036,8651,2016,8641,2016,8641,2036xe" filled="true" fillcolor="#000000" stroked="false">
                <v:path arrowok="t"/>
                <v:fill type="solid"/>
              </v:shape>
            </v:group>
            <v:group style="position:absolute;left:8641;top:2036;width:10;height:20" coordorigin="8641,2036" coordsize="10,20">
              <v:shape style="position:absolute;left:8641;top:2036;width:10;height:20" coordorigin="8641,2036" coordsize="10,20" path="m8641,2055l8651,2055,8651,2036,8641,2036,8641,2055xe" filled="true" fillcolor="#000000" stroked="false">
                <v:path arrowok="t"/>
                <v:fill type="solid"/>
              </v:shape>
            </v:group>
            <v:group style="position:absolute;left:8641;top:2055;width:10;height:20" coordorigin="8641,2055" coordsize="10,20">
              <v:shape style="position:absolute;left:8641;top:2055;width:10;height:20" coordorigin="8641,2055" coordsize="10,20" path="m8641,2074l8651,2074,8651,2055,8641,2055,8641,2074xe" filled="true" fillcolor="#000000" stroked="false">
                <v:path arrowok="t"/>
                <v:fill type="solid"/>
              </v:shape>
            </v:group>
            <v:group style="position:absolute;left:8641;top:2074;width:10;height:20" coordorigin="8641,2074" coordsize="10,20">
              <v:shape style="position:absolute;left:8641;top:2074;width:10;height:20" coordorigin="8641,2074" coordsize="10,20" path="m8641,2093l8651,2093,8651,2074,8641,2074,8641,2093xe" filled="true" fillcolor="#000000" stroked="false">
                <v:path arrowok="t"/>
                <v:fill type="solid"/>
              </v:shape>
            </v:group>
            <v:group style="position:absolute;left:8641;top:2093;width:10;height:20" coordorigin="8641,2093" coordsize="10,20">
              <v:shape style="position:absolute;left:8641;top:2093;width:10;height:20" coordorigin="8641,2093" coordsize="10,20" path="m8641,2112l8651,2112,8651,2093,8641,2093,8641,2112xe" filled="true" fillcolor="#000000" stroked="false">
                <v:path arrowok="t"/>
                <v:fill type="solid"/>
              </v:shape>
            </v:group>
            <v:group style="position:absolute;left:8641;top:2112;width:10;height:20" coordorigin="8641,2112" coordsize="10,20">
              <v:shape style="position:absolute;left:8641;top:2112;width:10;height:20" coordorigin="8641,2112" coordsize="10,20" path="m8641,2132l8651,2132,8651,2112,8641,2112,8641,2132xe" filled="true" fillcolor="#000000" stroked="false">
                <v:path arrowok="t"/>
                <v:fill type="solid"/>
              </v:shape>
            </v:group>
            <v:group style="position:absolute;left:8641;top:2132;width:10;height:20" coordorigin="8641,2132" coordsize="10,20">
              <v:shape style="position:absolute;left:8641;top:2132;width:10;height:20" coordorigin="8641,2132" coordsize="10,20" path="m8641,2151l8651,2151,8651,2132,8641,2132,8641,2151xe" filled="true" fillcolor="#000000" stroked="false">
                <v:path arrowok="t"/>
                <v:fill type="solid"/>
              </v:shape>
            </v:group>
            <v:group style="position:absolute;left:8641;top:2151;width:10;height:20" coordorigin="8641,2151" coordsize="10,20">
              <v:shape style="position:absolute;left:8641;top:2151;width:10;height:20" coordorigin="8641,2151" coordsize="10,20" path="m8641,2170l8651,2170,8651,2151,8641,2151,8641,2170xe" filled="true" fillcolor="#000000" stroked="false">
                <v:path arrowok="t"/>
                <v:fill type="solid"/>
              </v:shape>
            </v:group>
            <v:group style="position:absolute;left:8641;top:2170;width:10;height:20" coordorigin="8641,2170" coordsize="10,20">
              <v:shape style="position:absolute;left:8641;top:2170;width:10;height:20" coordorigin="8641,2170" coordsize="10,20" path="m8641,2189l8651,2189,8651,2170,8641,2170,8641,2189xe" filled="true" fillcolor="#000000" stroked="false">
                <v:path arrowok="t"/>
                <v:fill type="solid"/>
              </v:shape>
            </v:group>
            <v:group style="position:absolute;left:8641;top:2189;width:10;height:20" coordorigin="8641,2189" coordsize="10,20">
              <v:shape style="position:absolute;left:8641;top:2189;width:10;height:20" coordorigin="8641,2189" coordsize="10,20" path="m8641,2208l8651,2208,8651,2189,8641,2189,8641,2208xe" filled="true" fillcolor="#000000" stroked="false">
                <v:path arrowok="t"/>
                <v:fill type="solid"/>
              </v:shape>
            </v:group>
            <v:group style="position:absolute;left:8641;top:2208;width:10;height:20" coordorigin="8641,2208" coordsize="10,20">
              <v:shape style="position:absolute;left:8641;top:2208;width:10;height:20" coordorigin="8641,2208" coordsize="10,20" path="m8641,2228l8651,2228,8651,2208,8641,2208,8641,2228xe" filled="true" fillcolor="#000000" stroked="false">
                <v:path arrowok="t"/>
                <v:fill type="solid"/>
              </v:shape>
            </v:group>
            <v:group style="position:absolute;left:8641;top:2228;width:10;height:20" coordorigin="8641,2228" coordsize="10,20">
              <v:shape style="position:absolute;left:8641;top:2228;width:10;height:20" coordorigin="8641,2228" coordsize="10,20" path="m8641,2247l8651,2247,8651,2228,8641,2228,8641,2247xe" filled="true" fillcolor="#000000" stroked="false">
                <v:path arrowok="t"/>
                <v:fill type="solid"/>
              </v:shape>
            </v:group>
            <v:group style="position:absolute;left:8641;top:2247;width:10;height:20" coordorigin="8641,2247" coordsize="10,20">
              <v:shape style="position:absolute;left:8641;top:2247;width:10;height:20" coordorigin="8641,2247" coordsize="10,20" path="m8641,2266l8651,2266,8651,2247,8641,2247,8641,2266xe" filled="true" fillcolor="#000000" stroked="false">
                <v:path arrowok="t"/>
                <v:fill type="solid"/>
              </v:shape>
            </v:group>
            <v:group style="position:absolute;left:8641;top:2271;width:10;height:2" coordorigin="8641,2271" coordsize="10,2">
              <v:shape style="position:absolute;left:8641;top:2271;width:10;height:2" coordorigin="8641,2271" coordsize="10,0" path="m8641,2271l8651,2271e" filled="false" stroked="true" strokeweight=".48004pt" strokecolor="#000000">
                <v:path arrowok="t"/>
              </v:shape>
            </v:group>
            <v:group style="position:absolute;left:9544;top:1901;width:10;height:20" coordorigin="9544,1901" coordsize="10,20">
              <v:shape style="position:absolute;left:9544;top:1901;width:10;height:20" coordorigin="9544,1901" coordsize="10,20" path="m9544,1920l9554,1920,9554,1901,9544,1901,9544,1920xe" filled="true" fillcolor="#000000" stroked="false">
                <v:path arrowok="t"/>
                <v:fill type="solid"/>
              </v:shape>
            </v:group>
            <v:group style="position:absolute;left:9544;top:1920;width:10;height:20" coordorigin="9544,1920" coordsize="10,20">
              <v:shape style="position:absolute;left:9544;top:1920;width:10;height:20" coordorigin="9544,1920" coordsize="10,20" path="m9544,1940l9554,1940,9554,1920,9544,1920,9544,1940xe" filled="true" fillcolor="#000000" stroked="false">
                <v:path arrowok="t"/>
                <v:fill type="solid"/>
              </v:shape>
            </v:group>
            <v:group style="position:absolute;left:9544;top:1940;width:10;height:20" coordorigin="9544,1940" coordsize="10,20">
              <v:shape style="position:absolute;left:9544;top:1940;width:10;height:20" coordorigin="9544,1940" coordsize="10,20" path="m9544,1959l9554,1959,9554,1940,9544,1940,9544,1959xe" filled="true" fillcolor="#000000" stroked="false">
                <v:path arrowok="t"/>
                <v:fill type="solid"/>
              </v:shape>
            </v:group>
            <v:group style="position:absolute;left:9544;top:1959;width:10;height:20" coordorigin="9544,1959" coordsize="10,20">
              <v:shape style="position:absolute;left:9544;top:1959;width:10;height:20" coordorigin="9544,1959" coordsize="10,20" path="m9544,1978l9554,1978,9554,1959,9544,1959,9544,1978xe" filled="true" fillcolor="#000000" stroked="false">
                <v:path arrowok="t"/>
                <v:fill type="solid"/>
              </v:shape>
            </v:group>
            <v:group style="position:absolute;left:9544;top:1978;width:10;height:20" coordorigin="9544,1978" coordsize="10,20">
              <v:shape style="position:absolute;left:9544;top:1978;width:10;height:20" coordorigin="9544,1978" coordsize="10,20" path="m9544,1997l9554,1997,9554,1978,9544,1978,9544,1997xe" filled="true" fillcolor="#000000" stroked="false">
                <v:path arrowok="t"/>
                <v:fill type="solid"/>
              </v:shape>
            </v:group>
            <v:group style="position:absolute;left:9544;top:1997;width:10;height:20" coordorigin="9544,1997" coordsize="10,20">
              <v:shape style="position:absolute;left:9544;top:1997;width:10;height:20" coordorigin="9544,1997" coordsize="10,20" path="m9544,2016l9554,2016,9554,1997,9544,1997,9544,2016xe" filled="true" fillcolor="#000000" stroked="false">
                <v:path arrowok="t"/>
                <v:fill type="solid"/>
              </v:shape>
            </v:group>
            <v:group style="position:absolute;left:9544;top:2016;width:10;height:20" coordorigin="9544,2016" coordsize="10,20">
              <v:shape style="position:absolute;left:9544;top:2016;width:10;height:20" coordorigin="9544,2016" coordsize="10,20" path="m9544,2036l9554,2036,9554,2016,9544,2016,9544,2036xe" filled="true" fillcolor="#000000" stroked="false">
                <v:path arrowok="t"/>
                <v:fill type="solid"/>
              </v:shape>
            </v:group>
            <v:group style="position:absolute;left:9544;top:2036;width:10;height:20" coordorigin="9544,2036" coordsize="10,20">
              <v:shape style="position:absolute;left:9544;top:2036;width:10;height:20" coordorigin="9544,2036" coordsize="10,20" path="m9544,2055l9554,2055,9554,2036,9544,2036,9544,2055xe" filled="true" fillcolor="#000000" stroked="false">
                <v:path arrowok="t"/>
                <v:fill type="solid"/>
              </v:shape>
            </v:group>
            <v:group style="position:absolute;left:9544;top:2055;width:10;height:20" coordorigin="9544,2055" coordsize="10,20">
              <v:shape style="position:absolute;left:9544;top:2055;width:10;height:20" coordorigin="9544,2055" coordsize="10,20" path="m9544,2074l9554,2074,9554,2055,9544,2055,9544,2074xe" filled="true" fillcolor="#000000" stroked="false">
                <v:path arrowok="t"/>
                <v:fill type="solid"/>
              </v:shape>
            </v:group>
            <v:group style="position:absolute;left:9544;top:2074;width:10;height:20" coordorigin="9544,2074" coordsize="10,20">
              <v:shape style="position:absolute;left:9544;top:2074;width:10;height:20" coordorigin="9544,2074" coordsize="10,20" path="m9544,2093l9554,2093,9554,2074,9544,2074,9544,2093xe" filled="true" fillcolor="#000000" stroked="false">
                <v:path arrowok="t"/>
                <v:fill type="solid"/>
              </v:shape>
            </v:group>
            <v:group style="position:absolute;left:9544;top:2093;width:10;height:20" coordorigin="9544,2093" coordsize="10,20">
              <v:shape style="position:absolute;left:9544;top:2093;width:10;height:20" coordorigin="9544,2093" coordsize="10,20" path="m9544,2112l9554,2112,9554,2093,9544,2093,9544,2112xe" filled="true" fillcolor="#000000" stroked="false">
                <v:path arrowok="t"/>
                <v:fill type="solid"/>
              </v:shape>
            </v:group>
            <v:group style="position:absolute;left:9544;top:2112;width:10;height:20" coordorigin="9544,2112" coordsize="10,20">
              <v:shape style="position:absolute;left:9544;top:2112;width:10;height:20" coordorigin="9544,2112" coordsize="10,20" path="m9544,2132l9554,2132,9554,2112,9544,2112,9544,2132xe" filled="true" fillcolor="#000000" stroked="false">
                <v:path arrowok="t"/>
                <v:fill type="solid"/>
              </v:shape>
            </v:group>
            <v:group style="position:absolute;left:9544;top:2132;width:10;height:20" coordorigin="9544,2132" coordsize="10,20">
              <v:shape style="position:absolute;left:9544;top:2132;width:10;height:20" coordorigin="9544,2132" coordsize="10,20" path="m9544,2151l9554,2151,9554,2132,9544,2132,9544,2151xe" filled="true" fillcolor="#000000" stroked="false">
                <v:path arrowok="t"/>
                <v:fill type="solid"/>
              </v:shape>
            </v:group>
            <v:group style="position:absolute;left:9544;top:2151;width:10;height:20" coordorigin="9544,2151" coordsize="10,20">
              <v:shape style="position:absolute;left:9544;top:2151;width:10;height:20" coordorigin="9544,2151" coordsize="10,20" path="m9544,2170l9554,2170,9554,2151,9544,2151,9544,2170xe" filled="true" fillcolor="#000000" stroked="false">
                <v:path arrowok="t"/>
                <v:fill type="solid"/>
              </v:shape>
            </v:group>
            <v:group style="position:absolute;left:9544;top:2170;width:10;height:20" coordorigin="9544,2170" coordsize="10,20">
              <v:shape style="position:absolute;left:9544;top:2170;width:10;height:20" coordorigin="9544,2170" coordsize="10,20" path="m9544,2189l9554,2189,9554,2170,9544,2170,9544,2189xe" filled="true" fillcolor="#000000" stroked="false">
                <v:path arrowok="t"/>
                <v:fill type="solid"/>
              </v:shape>
            </v:group>
            <v:group style="position:absolute;left:9544;top:2189;width:10;height:20" coordorigin="9544,2189" coordsize="10,20">
              <v:shape style="position:absolute;left:9544;top:2189;width:10;height:20" coordorigin="9544,2189" coordsize="10,20" path="m9544,2208l9554,2208,9554,2189,9544,2189,9544,2208xe" filled="true" fillcolor="#000000" stroked="false">
                <v:path arrowok="t"/>
                <v:fill type="solid"/>
              </v:shape>
            </v:group>
            <v:group style="position:absolute;left:9544;top:2208;width:10;height:20" coordorigin="9544,2208" coordsize="10,20">
              <v:shape style="position:absolute;left:9544;top:2208;width:10;height:20" coordorigin="9544,2208" coordsize="10,20" path="m9544,2228l9554,2228,9554,2208,9544,2208,9544,2228xe" filled="true" fillcolor="#000000" stroked="false">
                <v:path arrowok="t"/>
                <v:fill type="solid"/>
              </v:shape>
            </v:group>
            <v:group style="position:absolute;left:9544;top:2228;width:10;height:20" coordorigin="9544,2228" coordsize="10,20">
              <v:shape style="position:absolute;left:9544;top:2228;width:10;height:20" coordorigin="9544,2228" coordsize="10,20" path="m9544,2247l9554,2247,9554,2228,9544,2228,9544,2247xe" filled="true" fillcolor="#000000" stroked="false">
                <v:path arrowok="t"/>
                <v:fill type="solid"/>
              </v:shape>
            </v:group>
            <v:group style="position:absolute;left:9544;top:2247;width:10;height:20" coordorigin="9544,2247" coordsize="10,20">
              <v:shape style="position:absolute;left:9544;top:2247;width:10;height:20" coordorigin="9544,2247" coordsize="10,20" path="m9544,2266l9554,2266,9554,2247,9544,2247,9544,2266xe" filled="true" fillcolor="#000000" stroked="false">
                <v:path arrowok="t"/>
                <v:fill type="solid"/>
              </v:shape>
            </v:group>
            <v:group style="position:absolute;left:9544;top:2271;width:10;height:2" coordorigin="9544,2271" coordsize="10,2">
              <v:shape style="position:absolute;left:9544;top:2271;width:10;height:2" coordorigin="9544,2271" coordsize="10,0" path="m9544,2271l9554,2271e" filled="false" stroked="true" strokeweight=".48004pt" strokecolor="#000000">
                <v:path arrowok="t"/>
              </v:shape>
              <v:shape style="position:absolute;left:2400;top:2276;width:1513;height:10" type="#_x0000_t75" stroked="false">
                <v:imagedata r:id="rId730" o:title=""/>
              </v:shape>
              <v:shape style="position:absolute;left:3908;top:2276;width:3418;height:10" type="#_x0000_t75" stroked="false">
                <v:imagedata r:id="rId731" o:title=""/>
              </v:shape>
              <v:shape style="position:absolute;left:7321;top:2276;width:2223;height:10" type="#_x0000_t75" stroked="false">
                <v:imagedata r:id="rId732" o:title=""/>
              </v:shape>
              <v:shape style="position:absolute;left:9540;top:2276;width:1193;height:10" type="#_x0000_t75" stroked="false">
                <v:imagedata r:id="rId733" o:title=""/>
              </v:shape>
            </v:group>
            <v:group style="position:absolute;left:3913;top:2285;width:10;height:20" coordorigin="3913,2285" coordsize="10,20">
              <v:shape style="position:absolute;left:3913;top:2285;width:10;height:20" coordorigin="3913,2285" coordsize="10,20" path="m3913,2304l3923,2304,3923,2285,3913,2285,3913,2304xe" filled="true" fillcolor="#000000" stroked="false">
                <v:path arrowok="t"/>
                <v:fill type="solid"/>
              </v:shape>
            </v:group>
            <v:group style="position:absolute;left:3913;top:2304;width:10;height:20" coordorigin="3913,2304" coordsize="10,20">
              <v:shape style="position:absolute;left:3913;top:2304;width:10;height:20" coordorigin="3913,2304" coordsize="10,20" path="m3913,2324l3923,2324,3923,2304,3913,2304,3913,2324xe" filled="true" fillcolor="#000000" stroked="false">
                <v:path arrowok="t"/>
                <v:fill type="solid"/>
              </v:shape>
            </v:group>
            <v:group style="position:absolute;left:3913;top:2324;width:10;height:20" coordorigin="3913,2324" coordsize="10,20">
              <v:shape style="position:absolute;left:3913;top:2324;width:10;height:20" coordorigin="3913,2324" coordsize="10,20" path="m3913,2343l3923,2343,3923,2324,3913,2324,3913,2343xe" filled="true" fillcolor="#000000" stroked="false">
                <v:path arrowok="t"/>
                <v:fill type="solid"/>
              </v:shape>
            </v:group>
            <v:group style="position:absolute;left:3913;top:2343;width:10;height:20" coordorigin="3913,2343" coordsize="10,20">
              <v:shape style="position:absolute;left:3913;top:2343;width:10;height:20" coordorigin="3913,2343" coordsize="10,20" path="m3913,2362l3923,2362,3923,2343,3913,2343,3913,2362xe" filled="true" fillcolor="#000000" stroked="false">
                <v:path arrowok="t"/>
                <v:fill type="solid"/>
              </v:shape>
            </v:group>
            <v:group style="position:absolute;left:3913;top:2362;width:10;height:20" coordorigin="3913,2362" coordsize="10,20">
              <v:shape style="position:absolute;left:3913;top:2362;width:10;height:20" coordorigin="3913,2362" coordsize="10,20" path="m3913,2381l3923,2381,3923,2362,3913,2362,3913,2381xe" filled="true" fillcolor="#000000" stroked="false">
                <v:path arrowok="t"/>
                <v:fill type="solid"/>
              </v:shape>
            </v:group>
            <v:group style="position:absolute;left:3913;top:2381;width:10;height:20" coordorigin="3913,2381" coordsize="10,20">
              <v:shape style="position:absolute;left:3913;top:2381;width:10;height:20" coordorigin="3913,2381" coordsize="10,20" path="m3913,2400l3923,2400,3923,2381,3913,2381,3913,2400xe" filled="true" fillcolor="#000000" stroked="false">
                <v:path arrowok="t"/>
                <v:fill type="solid"/>
              </v:shape>
            </v:group>
            <v:group style="position:absolute;left:3913;top:2400;width:10;height:20" coordorigin="3913,2400" coordsize="10,20">
              <v:shape style="position:absolute;left:3913;top:2400;width:10;height:20" coordorigin="3913,2400" coordsize="10,20" path="m3913,2420l3923,2420,3923,2400,3913,2400,3913,2420xe" filled="true" fillcolor="#000000" stroked="false">
                <v:path arrowok="t"/>
                <v:fill type="solid"/>
              </v:shape>
            </v:group>
            <v:group style="position:absolute;left:3913;top:2420;width:10;height:20" coordorigin="3913,2420" coordsize="10,20">
              <v:shape style="position:absolute;left:3913;top:2420;width:10;height:20" coordorigin="3913,2420" coordsize="10,20" path="m3913,2439l3923,2439,3923,2420,3913,2420,3913,2439xe" filled="true" fillcolor="#000000" stroked="false">
                <v:path arrowok="t"/>
                <v:fill type="solid"/>
              </v:shape>
            </v:group>
            <v:group style="position:absolute;left:3913;top:2439;width:10;height:20" coordorigin="3913,2439" coordsize="10,20">
              <v:shape style="position:absolute;left:3913;top:2439;width:10;height:20" coordorigin="3913,2439" coordsize="10,20" path="m3913,2458l3923,2458,3923,2439,3913,2439,3913,2458xe" filled="true" fillcolor="#000000" stroked="false">
                <v:path arrowok="t"/>
                <v:fill type="solid"/>
              </v:shape>
            </v:group>
            <v:group style="position:absolute;left:3913;top:2458;width:10;height:20" coordorigin="3913,2458" coordsize="10,20">
              <v:shape style="position:absolute;left:3913;top:2458;width:10;height:20" coordorigin="3913,2458" coordsize="10,20" path="m3913,2477l3923,2477,3923,2458,3913,2458,3913,2477xe" filled="true" fillcolor="#000000" stroked="false">
                <v:path arrowok="t"/>
                <v:fill type="solid"/>
              </v:shape>
            </v:group>
            <v:group style="position:absolute;left:3913;top:2477;width:10;height:20" coordorigin="3913,2477" coordsize="10,20">
              <v:shape style="position:absolute;left:3913;top:2477;width:10;height:20" coordorigin="3913,2477" coordsize="10,20" path="m3913,2496l3923,2496,3923,2477,3913,2477,3913,2496xe" filled="true" fillcolor="#000000" stroked="false">
                <v:path arrowok="t"/>
                <v:fill type="solid"/>
              </v:shape>
            </v:group>
            <v:group style="position:absolute;left:3913;top:2496;width:10;height:20" coordorigin="3913,2496" coordsize="10,20">
              <v:shape style="position:absolute;left:3913;top:2496;width:10;height:20" coordorigin="3913,2496" coordsize="10,20" path="m3913,2516l3923,2516,3923,2496,3913,2496,3913,2516xe" filled="true" fillcolor="#000000" stroked="false">
                <v:path arrowok="t"/>
                <v:fill type="solid"/>
              </v:shape>
            </v:group>
            <v:group style="position:absolute;left:3913;top:2516;width:10;height:20" coordorigin="3913,2516" coordsize="10,20">
              <v:shape style="position:absolute;left:3913;top:2516;width:10;height:20" coordorigin="3913,2516" coordsize="10,20" path="m3913,2535l3923,2535,3923,2516,3913,2516,3913,2535xe" filled="true" fillcolor="#000000" stroked="false">
                <v:path arrowok="t"/>
                <v:fill type="solid"/>
              </v:shape>
            </v:group>
            <v:group style="position:absolute;left:3913;top:2535;width:10;height:20" coordorigin="3913,2535" coordsize="10,20">
              <v:shape style="position:absolute;left:3913;top:2535;width:10;height:20" coordorigin="3913,2535" coordsize="10,20" path="m3913,2554l3923,2554,3923,2535,3913,2535,3913,2554xe" filled="true" fillcolor="#000000" stroked="false">
                <v:path arrowok="t"/>
                <v:fill type="solid"/>
              </v:shape>
            </v:group>
            <v:group style="position:absolute;left:3913;top:2554;width:10;height:20" coordorigin="3913,2554" coordsize="10,20">
              <v:shape style="position:absolute;left:3913;top:2554;width:10;height:20" coordorigin="3913,2554" coordsize="10,20" path="m3913,2573l3923,2573,3923,2554,3913,2554,3913,2573xe" filled="true" fillcolor="#000000" stroked="false">
                <v:path arrowok="t"/>
                <v:fill type="solid"/>
              </v:shape>
            </v:group>
            <v:group style="position:absolute;left:3913;top:2573;width:10;height:20" coordorigin="3913,2573" coordsize="10,20">
              <v:shape style="position:absolute;left:3913;top:2573;width:10;height:20" coordorigin="3913,2573" coordsize="10,20" path="m3913,2592l3923,2592,3923,2573,3913,2573,3913,2592xe" filled="true" fillcolor="#000000" stroked="false">
                <v:path arrowok="t"/>
                <v:fill type="solid"/>
              </v:shape>
            </v:group>
            <v:group style="position:absolute;left:3913;top:2592;width:10;height:20" coordorigin="3913,2592" coordsize="10,20">
              <v:shape style="position:absolute;left:3913;top:2592;width:10;height:20" coordorigin="3913,2592" coordsize="10,20" path="m3913,2612l3923,2612,3923,2592,3913,2592,3913,2612xe" filled="true" fillcolor="#000000" stroked="false">
                <v:path arrowok="t"/>
                <v:fill type="solid"/>
              </v:shape>
            </v:group>
            <v:group style="position:absolute;left:3913;top:2612;width:10;height:20" coordorigin="3913,2612" coordsize="10,20">
              <v:shape style="position:absolute;left:3913;top:2612;width:10;height:20" coordorigin="3913,2612" coordsize="10,20" path="m3913,2631l3923,2631,3923,2612,3913,2612,3913,2631xe" filled="true" fillcolor="#000000" stroked="false">
                <v:path arrowok="t"/>
                <v:fill type="solid"/>
              </v:shape>
            </v:group>
            <v:group style="position:absolute;left:3913;top:2631;width:10;height:20" coordorigin="3913,2631" coordsize="10,20">
              <v:shape style="position:absolute;left:3913;top:2631;width:10;height:20" coordorigin="3913,2631" coordsize="10,20" path="m3913,2650l3923,2650,3923,2631,3913,2631,3913,2650xe" filled="true" fillcolor="#000000" stroked="false">
                <v:path arrowok="t"/>
                <v:fill type="solid"/>
              </v:shape>
            </v:group>
            <v:group style="position:absolute;left:3913;top:2655;width:10;height:2" coordorigin="3913,2655" coordsize="10,2">
              <v:shape style="position:absolute;left:3913;top:2655;width:10;height:2" coordorigin="3913,2655" coordsize="10,0" path="m3913,2655l3923,2655e" filled="false" stroked="true" strokeweight=".47998pt" strokecolor="#000000">
                <v:path arrowok="t"/>
              </v:shape>
            </v:group>
            <v:group style="position:absolute;left:5199;top:2285;width:10;height:20" coordorigin="5199,2285" coordsize="10,20">
              <v:shape style="position:absolute;left:5199;top:2285;width:10;height:20" coordorigin="5199,2285" coordsize="10,20" path="m5199,2304l5209,2304,5209,2285,5199,2285,5199,2304xe" filled="true" fillcolor="#000000" stroked="false">
                <v:path arrowok="t"/>
                <v:fill type="solid"/>
              </v:shape>
            </v:group>
            <v:group style="position:absolute;left:5199;top:2304;width:10;height:20" coordorigin="5199,2304" coordsize="10,20">
              <v:shape style="position:absolute;left:5199;top:2304;width:10;height:20" coordorigin="5199,2304" coordsize="10,20" path="m5199,2324l5209,2324,5209,2304,5199,2304,5199,2324xe" filled="true" fillcolor="#000000" stroked="false">
                <v:path arrowok="t"/>
                <v:fill type="solid"/>
              </v:shape>
            </v:group>
            <v:group style="position:absolute;left:5199;top:2324;width:10;height:20" coordorigin="5199,2324" coordsize="10,20">
              <v:shape style="position:absolute;left:5199;top:2324;width:10;height:20" coordorigin="5199,2324" coordsize="10,20" path="m5199,2343l5209,2343,5209,2324,5199,2324,5199,2343xe" filled="true" fillcolor="#000000" stroked="false">
                <v:path arrowok="t"/>
                <v:fill type="solid"/>
              </v:shape>
            </v:group>
            <v:group style="position:absolute;left:5199;top:2343;width:10;height:20" coordorigin="5199,2343" coordsize="10,20">
              <v:shape style="position:absolute;left:5199;top:2343;width:10;height:20" coordorigin="5199,2343" coordsize="10,20" path="m5199,2362l5209,2362,5209,2343,5199,2343,5199,2362xe" filled="true" fillcolor="#000000" stroked="false">
                <v:path arrowok="t"/>
                <v:fill type="solid"/>
              </v:shape>
            </v:group>
            <v:group style="position:absolute;left:5199;top:2362;width:10;height:20" coordorigin="5199,2362" coordsize="10,20">
              <v:shape style="position:absolute;left:5199;top:2362;width:10;height:20" coordorigin="5199,2362" coordsize="10,20" path="m5199,2381l5209,2381,5209,2362,5199,2362,5199,2381xe" filled="true" fillcolor="#000000" stroked="false">
                <v:path arrowok="t"/>
                <v:fill type="solid"/>
              </v:shape>
            </v:group>
            <v:group style="position:absolute;left:5199;top:2381;width:10;height:20" coordorigin="5199,2381" coordsize="10,20">
              <v:shape style="position:absolute;left:5199;top:2381;width:10;height:20" coordorigin="5199,2381" coordsize="10,20" path="m5199,2400l5209,2400,5209,2381,5199,2381,5199,2400xe" filled="true" fillcolor="#000000" stroked="false">
                <v:path arrowok="t"/>
                <v:fill type="solid"/>
              </v:shape>
            </v:group>
            <v:group style="position:absolute;left:5199;top:2400;width:10;height:20" coordorigin="5199,2400" coordsize="10,20">
              <v:shape style="position:absolute;left:5199;top:2400;width:10;height:20" coordorigin="5199,2400" coordsize="10,20" path="m5199,2420l5209,2420,5209,2400,5199,2400,5199,2420xe" filled="true" fillcolor="#000000" stroked="false">
                <v:path arrowok="t"/>
                <v:fill type="solid"/>
              </v:shape>
            </v:group>
            <v:group style="position:absolute;left:5199;top:2420;width:10;height:20" coordorigin="5199,2420" coordsize="10,20">
              <v:shape style="position:absolute;left:5199;top:2420;width:10;height:20" coordorigin="5199,2420" coordsize="10,20" path="m5199,2439l5209,2439,5209,2420,5199,2420,5199,2439xe" filled="true" fillcolor="#000000" stroked="false">
                <v:path arrowok="t"/>
                <v:fill type="solid"/>
              </v:shape>
            </v:group>
            <v:group style="position:absolute;left:5199;top:2439;width:10;height:20" coordorigin="5199,2439" coordsize="10,20">
              <v:shape style="position:absolute;left:5199;top:2439;width:10;height:20" coordorigin="5199,2439" coordsize="10,20" path="m5199,2458l5209,2458,5209,2439,5199,2439,5199,2458xe" filled="true" fillcolor="#000000" stroked="false">
                <v:path arrowok="t"/>
                <v:fill type="solid"/>
              </v:shape>
            </v:group>
            <v:group style="position:absolute;left:5199;top:2458;width:10;height:20" coordorigin="5199,2458" coordsize="10,20">
              <v:shape style="position:absolute;left:5199;top:2458;width:10;height:20" coordorigin="5199,2458" coordsize="10,20" path="m5199,2477l5209,2477,5209,2458,5199,2458,5199,2477xe" filled="true" fillcolor="#000000" stroked="false">
                <v:path arrowok="t"/>
                <v:fill type="solid"/>
              </v:shape>
            </v:group>
            <v:group style="position:absolute;left:5199;top:2477;width:10;height:20" coordorigin="5199,2477" coordsize="10,20">
              <v:shape style="position:absolute;left:5199;top:2477;width:10;height:20" coordorigin="5199,2477" coordsize="10,20" path="m5199,2496l5209,2496,5209,2477,5199,2477,5199,2496xe" filled="true" fillcolor="#000000" stroked="false">
                <v:path arrowok="t"/>
                <v:fill type="solid"/>
              </v:shape>
            </v:group>
            <v:group style="position:absolute;left:5199;top:2496;width:10;height:20" coordorigin="5199,2496" coordsize="10,20">
              <v:shape style="position:absolute;left:5199;top:2496;width:10;height:20" coordorigin="5199,2496" coordsize="10,20" path="m5199,2516l5209,2516,5209,2496,5199,2496,5199,2516xe" filled="true" fillcolor="#000000" stroked="false">
                <v:path arrowok="t"/>
                <v:fill type="solid"/>
              </v:shape>
            </v:group>
            <v:group style="position:absolute;left:5199;top:2516;width:10;height:20" coordorigin="5199,2516" coordsize="10,20">
              <v:shape style="position:absolute;left:5199;top:2516;width:10;height:20" coordorigin="5199,2516" coordsize="10,20" path="m5199,2535l5209,2535,5209,2516,5199,2516,5199,2535xe" filled="true" fillcolor="#000000" stroked="false">
                <v:path arrowok="t"/>
                <v:fill type="solid"/>
              </v:shape>
            </v:group>
            <v:group style="position:absolute;left:5199;top:2535;width:10;height:20" coordorigin="5199,2535" coordsize="10,20">
              <v:shape style="position:absolute;left:5199;top:2535;width:10;height:20" coordorigin="5199,2535" coordsize="10,20" path="m5199,2554l5209,2554,5209,2535,5199,2535,5199,2554xe" filled="true" fillcolor="#000000" stroked="false">
                <v:path arrowok="t"/>
                <v:fill type="solid"/>
              </v:shape>
            </v:group>
            <v:group style="position:absolute;left:5199;top:2554;width:10;height:20" coordorigin="5199,2554" coordsize="10,20">
              <v:shape style="position:absolute;left:5199;top:2554;width:10;height:20" coordorigin="5199,2554" coordsize="10,20" path="m5199,2573l5209,2573,5209,2554,5199,2554,5199,2573xe" filled="true" fillcolor="#000000" stroked="false">
                <v:path arrowok="t"/>
                <v:fill type="solid"/>
              </v:shape>
            </v:group>
            <v:group style="position:absolute;left:5199;top:2573;width:10;height:20" coordorigin="5199,2573" coordsize="10,20">
              <v:shape style="position:absolute;left:5199;top:2573;width:10;height:20" coordorigin="5199,2573" coordsize="10,20" path="m5199,2592l5209,2592,5209,2573,5199,2573,5199,2592xe" filled="true" fillcolor="#000000" stroked="false">
                <v:path arrowok="t"/>
                <v:fill type="solid"/>
              </v:shape>
            </v:group>
            <v:group style="position:absolute;left:5199;top:2592;width:10;height:20" coordorigin="5199,2592" coordsize="10,20">
              <v:shape style="position:absolute;left:5199;top:2592;width:10;height:20" coordorigin="5199,2592" coordsize="10,20" path="m5199,2612l5209,2612,5209,2592,5199,2592,5199,2612xe" filled="true" fillcolor="#000000" stroked="false">
                <v:path arrowok="t"/>
                <v:fill type="solid"/>
              </v:shape>
            </v:group>
            <v:group style="position:absolute;left:5199;top:2612;width:10;height:20" coordorigin="5199,2612" coordsize="10,20">
              <v:shape style="position:absolute;left:5199;top:2612;width:10;height:20" coordorigin="5199,2612" coordsize="10,20" path="m5199,2631l5209,2631,5209,2612,5199,2612,5199,2631xe" filled="true" fillcolor="#000000" stroked="false">
                <v:path arrowok="t"/>
                <v:fill type="solid"/>
              </v:shape>
            </v:group>
            <v:group style="position:absolute;left:5199;top:2631;width:10;height:20" coordorigin="5199,2631" coordsize="10,20">
              <v:shape style="position:absolute;left:5199;top:2631;width:10;height:20" coordorigin="5199,2631" coordsize="10,20" path="m5199,2650l5209,2650,5209,2631,5199,2631,5199,2650xe" filled="true" fillcolor="#000000" stroked="false">
                <v:path arrowok="t"/>
                <v:fill type="solid"/>
              </v:shape>
            </v:group>
            <v:group style="position:absolute;left:5199;top:2655;width:10;height:2" coordorigin="5199,2655" coordsize="10,2">
              <v:shape style="position:absolute;left:5199;top:2655;width:10;height:2" coordorigin="5199,2655" coordsize="10,0" path="m5199,2655l5209,2655e" filled="false" stroked="true" strokeweight=".47998pt" strokecolor="#000000">
                <v:path arrowok="t"/>
              </v:shape>
            </v:group>
            <v:group style="position:absolute;left:6083;top:2285;width:10;height:20" coordorigin="6083,2285" coordsize="10,20">
              <v:shape style="position:absolute;left:6083;top:2285;width:10;height:20" coordorigin="6083,2285" coordsize="10,20" path="m6083,2304l6092,2304,6092,2285,6083,2285,6083,2304xe" filled="true" fillcolor="#000000" stroked="false">
                <v:path arrowok="t"/>
                <v:fill type="solid"/>
              </v:shape>
            </v:group>
            <v:group style="position:absolute;left:6083;top:2304;width:10;height:20" coordorigin="6083,2304" coordsize="10,20">
              <v:shape style="position:absolute;left:6083;top:2304;width:10;height:20" coordorigin="6083,2304" coordsize="10,20" path="m6083,2324l6092,2324,6092,2304,6083,2304,6083,2324xe" filled="true" fillcolor="#000000" stroked="false">
                <v:path arrowok="t"/>
                <v:fill type="solid"/>
              </v:shape>
            </v:group>
            <v:group style="position:absolute;left:6083;top:2324;width:10;height:20" coordorigin="6083,2324" coordsize="10,20">
              <v:shape style="position:absolute;left:6083;top:2324;width:10;height:20" coordorigin="6083,2324" coordsize="10,20" path="m6083,2343l6092,2343,6092,2324,6083,2324,6083,2343xe" filled="true" fillcolor="#000000" stroked="false">
                <v:path arrowok="t"/>
                <v:fill type="solid"/>
              </v:shape>
            </v:group>
            <v:group style="position:absolute;left:6083;top:2343;width:10;height:20" coordorigin="6083,2343" coordsize="10,20">
              <v:shape style="position:absolute;left:6083;top:2343;width:10;height:20" coordorigin="6083,2343" coordsize="10,20" path="m6083,2362l6092,2362,6092,2343,6083,2343,6083,2362xe" filled="true" fillcolor="#000000" stroked="false">
                <v:path arrowok="t"/>
                <v:fill type="solid"/>
              </v:shape>
            </v:group>
            <v:group style="position:absolute;left:6083;top:2362;width:10;height:20" coordorigin="6083,2362" coordsize="10,20">
              <v:shape style="position:absolute;left:6083;top:2362;width:10;height:20" coordorigin="6083,2362" coordsize="10,20" path="m6083,2381l6092,2381,6092,2362,6083,2362,6083,2381xe" filled="true" fillcolor="#000000" stroked="false">
                <v:path arrowok="t"/>
                <v:fill type="solid"/>
              </v:shape>
            </v:group>
            <v:group style="position:absolute;left:6083;top:2381;width:10;height:20" coordorigin="6083,2381" coordsize="10,20">
              <v:shape style="position:absolute;left:6083;top:2381;width:10;height:20" coordorigin="6083,2381" coordsize="10,20" path="m6083,2400l6092,2400,6092,2381,6083,2381,6083,2400xe" filled="true" fillcolor="#000000" stroked="false">
                <v:path arrowok="t"/>
                <v:fill type="solid"/>
              </v:shape>
            </v:group>
            <v:group style="position:absolute;left:6083;top:2400;width:10;height:20" coordorigin="6083,2400" coordsize="10,20">
              <v:shape style="position:absolute;left:6083;top:2400;width:10;height:20" coordorigin="6083,2400" coordsize="10,20" path="m6083,2420l6092,2420,6092,2400,6083,2400,6083,2420xe" filled="true" fillcolor="#000000" stroked="false">
                <v:path arrowok="t"/>
                <v:fill type="solid"/>
              </v:shape>
            </v:group>
            <v:group style="position:absolute;left:6083;top:2420;width:10;height:20" coordorigin="6083,2420" coordsize="10,20">
              <v:shape style="position:absolute;left:6083;top:2420;width:10;height:20" coordorigin="6083,2420" coordsize="10,20" path="m6083,2439l6092,2439,6092,2420,6083,2420,6083,2439xe" filled="true" fillcolor="#000000" stroked="false">
                <v:path arrowok="t"/>
                <v:fill type="solid"/>
              </v:shape>
            </v:group>
            <v:group style="position:absolute;left:6083;top:2439;width:10;height:20" coordorigin="6083,2439" coordsize="10,20">
              <v:shape style="position:absolute;left:6083;top:2439;width:10;height:20" coordorigin="6083,2439" coordsize="10,20" path="m6083,2458l6092,2458,6092,2439,6083,2439,6083,2458xe" filled="true" fillcolor="#000000" stroked="false">
                <v:path arrowok="t"/>
                <v:fill type="solid"/>
              </v:shape>
            </v:group>
            <v:group style="position:absolute;left:6083;top:2458;width:10;height:20" coordorigin="6083,2458" coordsize="10,20">
              <v:shape style="position:absolute;left:6083;top:2458;width:10;height:20" coordorigin="6083,2458" coordsize="10,20" path="m6083,2477l6092,2477,6092,2458,6083,2458,6083,2477xe" filled="true" fillcolor="#000000" stroked="false">
                <v:path arrowok="t"/>
                <v:fill type="solid"/>
              </v:shape>
            </v:group>
            <v:group style="position:absolute;left:6083;top:2477;width:10;height:20" coordorigin="6083,2477" coordsize="10,20">
              <v:shape style="position:absolute;left:6083;top:2477;width:10;height:20" coordorigin="6083,2477" coordsize="10,20" path="m6083,2496l6092,2496,6092,2477,6083,2477,6083,2496xe" filled="true" fillcolor="#000000" stroked="false">
                <v:path arrowok="t"/>
                <v:fill type="solid"/>
              </v:shape>
            </v:group>
            <v:group style="position:absolute;left:6083;top:2496;width:10;height:20" coordorigin="6083,2496" coordsize="10,20">
              <v:shape style="position:absolute;left:6083;top:2496;width:10;height:20" coordorigin="6083,2496" coordsize="10,20" path="m6083,2516l6092,2516,6092,2496,6083,2496,6083,2516xe" filled="true" fillcolor="#000000" stroked="false">
                <v:path arrowok="t"/>
                <v:fill type="solid"/>
              </v:shape>
            </v:group>
            <v:group style="position:absolute;left:6083;top:2516;width:10;height:20" coordorigin="6083,2516" coordsize="10,20">
              <v:shape style="position:absolute;left:6083;top:2516;width:10;height:20" coordorigin="6083,2516" coordsize="10,20" path="m6083,2535l6092,2535,6092,2516,6083,2516,6083,2535xe" filled="true" fillcolor="#000000" stroked="false">
                <v:path arrowok="t"/>
                <v:fill type="solid"/>
              </v:shape>
            </v:group>
            <v:group style="position:absolute;left:6083;top:2535;width:10;height:20" coordorigin="6083,2535" coordsize="10,20">
              <v:shape style="position:absolute;left:6083;top:2535;width:10;height:20" coordorigin="6083,2535" coordsize="10,20" path="m6083,2554l6092,2554,6092,2535,6083,2535,6083,2554xe" filled="true" fillcolor="#000000" stroked="false">
                <v:path arrowok="t"/>
                <v:fill type="solid"/>
              </v:shape>
            </v:group>
            <v:group style="position:absolute;left:6083;top:2554;width:10;height:20" coordorigin="6083,2554" coordsize="10,20">
              <v:shape style="position:absolute;left:6083;top:2554;width:10;height:20" coordorigin="6083,2554" coordsize="10,20" path="m6083,2573l6092,2573,6092,2554,6083,2554,6083,2573xe" filled="true" fillcolor="#000000" stroked="false">
                <v:path arrowok="t"/>
                <v:fill type="solid"/>
              </v:shape>
            </v:group>
            <v:group style="position:absolute;left:6083;top:2573;width:10;height:20" coordorigin="6083,2573" coordsize="10,20">
              <v:shape style="position:absolute;left:6083;top:2573;width:10;height:20" coordorigin="6083,2573" coordsize="10,20" path="m6083,2592l6092,2592,6092,2573,6083,2573,6083,2592xe" filled="true" fillcolor="#000000" stroked="false">
                <v:path arrowok="t"/>
                <v:fill type="solid"/>
              </v:shape>
            </v:group>
            <v:group style="position:absolute;left:6083;top:2592;width:10;height:20" coordorigin="6083,2592" coordsize="10,20">
              <v:shape style="position:absolute;left:6083;top:2592;width:10;height:20" coordorigin="6083,2592" coordsize="10,20" path="m6083,2612l6092,2612,6092,2592,6083,2592,6083,2612xe" filled="true" fillcolor="#000000" stroked="false">
                <v:path arrowok="t"/>
                <v:fill type="solid"/>
              </v:shape>
            </v:group>
            <v:group style="position:absolute;left:6083;top:2612;width:10;height:20" coordorigin="6083,2612" coordsize="10,20">
              <v:shape style="position:absolute;left:6083;top:2612;width:10;height:20" coordorigin="6083,2612" coordsize="10,20" path="m6083,2631l6092,2631,6092,2612,6083,2612,6083,2631xe" filled="true" fillcolor="#000000" stroked="false">
                <v:path arrowok="t"/>
                <v:fill type="solid"/>
              </v:shape>
            </v:group>
            <v:group style="position:absolute;left:6083;top:2631;width:10;height:20" coordorigin="6083,2631" coordsize="10,20">
              <v:shape style="position:absolute;left:6083;top:2631;width:10;height:20" coordorigin="6083,2631" coordsize="10,20" path="m6083,2650l6092,2650,6092,2631,6083,2631,6083,2650xe" filled="true" fillcolor="#000000" stroked="false">
                <v:path arrowok="t"/>
                <v:fill type="solid"/>
              </v:shape>
            </v:group>
            <v:group style="position:absolute;left:6083;top:2655;width:10;height:2" coordorigin="6083,2655" coordsize="10,2">
              <v:shape style="position:absolute;left:6083;top:2655;width:10;height:2" coordorigin="6083,2655" coordsize="10,0" path="m6083,2655l6092,2655e" filled="false" stroked="true" strokeweight=".47998pt" strokecolor="#000000">
                <v:path arrowok="t"/>
              </v:shape>
            </v:group>
            <v:group style="position:absolute;left:7326;top:2285;width:10;height:20" coordorigin="7326,2285" coordsize="10,20">
              <v:shape style="position:absolute;left:7326;top:2285;width:10;height:20" coordorigin="7326,2285" coordsize="10,20" path="m7326,2304l7336,2304,7336,2285,7326,2285,7326,2304xe" filled="true" fillcolor="#000000" stroked="false">
                <v:path arrowok="t"/>
                <v:fill type="solid"/>
              </v:shape>
            </v:group>
            <v:group style="position:absolute;left:7326;top:2304;width:10;height:20" coordorigin="7326,2304" coordsize="10,20">
              <v:shape style="position:absolute;left:7326;top:2304;width:10;height:20" coordorigin="7326,2304" coordsize="10,20" path="m7326,2324l7336,2324,7336,2304,7326,2304,7326,2324xe" filled="true" fillcolor="#000000" stroked="false">
                <v:path arrowok="t"/>
                <v:fill type="solid"/>
              </v:shape>
            </v:group>
            <v:group style="position:absolute;left:7326;top:2324;width:10;height:20" coordorigin="7326,2324" coordsize="10,20">
              <v:shape style="position:absolute;left:7326;top:2324;width:10;height:20" coordorigin="7326,2324" coordsize="10,20" path="m7326,2343l7336,2343,7336,2324,7326,2324,7326,2343xe" filled="true" fillcolor="#000000" stroked="false">
                <v:path arrowok="t"/>
                <v:fill type="solid"/>
              </v:shape>
            </v:group>
            <v:group style="position:absolute;left:7326;top:2343;width:10;height:20" coordorigin="7326,2343" coordsize="10,20">
              <v:shape style="position:absolute;left:7326;top:2343;width:10;height:20" coordorigin="7326,2343" coordsize="10,20" path="m7326,2362l7336,2362,7336,2343,7326,2343,7326,2362xe" filled="true" fillcolor="#000000" stroked="false">
                <v:path arrowok="t"/>
                <v:fill type="solid"/>
              </v:shape>
            </v:group>
            <v:group style="position:absolute;left:7326;top:2362;width:10;height:20" coordorigin="7326,2362" coordsize="10,20">
              <v:shape style="position:absolute;left:7326;top:2362;width:10;height:20" coordorigin="7326,2362" coordsize="10,20" path="m7326,2381l7336,2381,7336,2362,7326,2362,7326,2381xe" filled="true" fillcolor="#000000" stroked="false">
                <v:path arrowok="t"/>
                <v:fill type="solid"/>
              </v:shape>
            </v:group>
            <v:group style="position:absolute;left:7326;top:2381;width:10;height:20" coordorigin="7326,2381" coordsize="10,20">
              <v:shape style="position:absolute;left:7326;top:2381;width:10;height:20" coordorigin="7326,2381" coordsize="10,20" path="m7326,2400l7336,2400,7336,2381,7326,2381,7326,2400xe" filled="true" fillcolor="#000000" stroked="false">
                <v:path arrowok="t"/>
                <v:fill type="solid"/>
              </v:shape>
            </v:group>
            <v:group style="position:absolute;left:7326;top:2400;width:10;height:20" coordorigin="7326,2400" coordsize="10,20">
              <v:shape style="position:absolute;left:7326;top:2400;width:10;height:20" coordorigin="7326,2400" coordsize="10,20" path="m7326,2420l7336,2420,7336,2400,7326,2400,7326,2420xe" filled="true" fillcolor="#000000" stroked="false">
                <v:path arrowok="t"/>
                <v:fill type="solid"/>
              </v:shape>
            </v:group>
            <v:group style="position:absolute;left:7326;top:2420;width:10;height:20" coordorigin="7326,2420" coordsize="10,20">
              <v:shape style="position:absolute;left:7326;top:2420;width:10;height:20" coordorigin="7326,2420" coordsize="10,20" path="m7326,2439l7336,2439,7336,2420,7326,2420,7326,2439xe" filled="true" fillcolor="#000000" stroked="false">
                <v:path arrowok="t"/>
                <v:fill type="solid"/>
              </v:shape>
            </v:group>
            <v:group style="position:absolute;left:7326;top:2439;width:10;height:20" coordorigin="7326,2439" coordsize="10,20">
              <v:shape style="position:absolute;left:7326;top:2439;width:10;height:20" coordorigin="7326,2439" coordsize="10,20" path="m7326,2458l7336,2458,7336,2439,7326,2439,7326,2458xe" filled="true" fillcolor="#000000" stroked="false">
                <v:path arrowok="t"/>
                <v:fill type="solid"/>
              </v:shape>
            </v:group>
            <v:group style="position:absolute;left:7326;top:2458;width:10;height:20" coordorigin="7326,2458" coordsize="10,20">
              <v:shape style="position:absolute;left:7326;top:2458;width:10;height:20" coordorigin="7326,2458" coordsize="10,20" path="m7326,2477l7336,2477,7336,2458,7326,2458,7326,2477xe" filled="true" fillcolor="#000000" stroked="false">
                <v:path arrowok="t"/>
                <v:fill type="solid"/>
              </v:shape>
            </v:group>
            <v:group style="position:absolute;left:7326;top:2477;width:10;height:20" coordorigin="7326,2477" coordsize="10,20">
              <v:shape style="position:absolute;left:7326;top:2477;width:10;height:20" coordorigin="7326,2477" coordsize="10,20" path="m7326,2496l7336,2496,7336,2477,7326,2477,7326,2496xe" filled="true" fillcolor="#000000" stroked="false">
                <v:path arrowok="t"/>
                <v:fill type="solid"/>
              </v:shape>
            </v:group>
            <v:group style="position:absolute;left:7326;top:2496;width:10;height:20" coordorigin="7326,2496" coordsize="10,20">
              <v:shape style="position:absolute;left:7326;top:2496;width:10;height:20" coordorigin="7326,2496" coordsize="10,20" path="m7326,2516l7336,2516,7336,2496,7326,2496,7326,2516xe" filled="true" fillcolor="#000000" stroked="false">
                <v:path arrowok="t"/>
                <v:fill type="solid"/>
              </v:shape>
            </v:group>
            <v:group style="position:absolute;left:7326;top:2516;width:10;height:20" coordorigin="7326,2516" coordsize="10,20">
              <v:shape style="position:absolute;left:7326;top:2516;width:10;height:20" coordorigin="7326,2516" coordsize="10,20" path="m7326,2535l7336,2535,7336,2516,7326,2516,7326,2535xe" filled="true" fillcolor="#000000" stroked="false">
                <v:path arrowok="t"/>
                <v:fill type="solid"/>
              </v:shape>
            </v:group>
            <v:group style="position:absolute;left:7326;top:2535;width:10;height:20" coordorigin="7326,2535" coordsize="10,20">
              <v:shape style="position:absolute;left:7326;top:2535;width:10;height:20" coordorigin="7326,2535" coordsize="10,20" path="m7326,2554l7336,2554,7336,2535,7326,2535,7326,2554xe" filled="true" fillcolor="#000000" stroked="false">
                <v:path arrowok="t"/>
                <v:fill type="solid"/>
              </v:shape>
            </v:group>
            <v:group style="position:absolute;left:7326;top:2554;width:10;height:20" coordorigin="7326,2554" coordsize="10,20">
              <v:shape style="position:absolute;left:7326;top:2554;width:10;height:20" coordorigin="7326,2554" coordsize="10,20" path="m7326,2573l7336,2573,7336,2554,7326,2554,7326,2573xe" filled="true" fillcolor="#000000" stroked="false">
                <v:path arrowok="t"/>
                <v:fill type="solid"/>
              </v:shape>
            </v:group>
            <v:group style="position:absolute;left:7326;top:2573;width:10;height:20" coordorigin="7326,2573" coordsize="10,20">
              <v:shape style="position:absolute;left:7326;top:2573;width:10;height:20" coordorigin="7326,2573" coordsize="10,20" path="m7326,2592l7336,2592,7336,2573,7326,2573,7326,2592xe" filled="true" fillcolor="#000000" stroked="false">
                <v:path arrowok="t"/>
                <v:fill type="solid"/>
              </v:shape>
            </v:group>
            <v:group style="position:absolute;left:7326;top:2592;width:10;height:20" coordorigin="7326,2592" coordsize="10,20">
              <v:shape style="position:absolute;left:7326;top:2592;width:10;height:20" coordorigin="7326,2592" coordsize="10,20" path="m7326,2612l7336,2612,7336,2592,7326,2592,7326,2612xe" filled="true" fillcolor="#000000" stroked="false">
                <v:path arrowok="t"/>
                <v:fill type="solid"/>
              </v:shape>
            </v:group>
            <v:group style="position:absolute;left:7326;top:2612;width:10;height:20" coordorigin="7326,2612" coordsize="10,20">
              <v:shape style="position:absolute;left:7326;top:2612;width:10;height:20" coordorigin="7326,2612" coordsize="10,20" path="m7326,2631l7336,2631,7336,2612,7326,2612,7326,2631xe" filled="true" fillcolor="#000000" stroked="false">
                <v:path arrowok="t"/>
                <v:fill type="solid"/>
              </v:shape>
            </v:group>
            <v:group style="position:absolute;left:7326;top:2631;width:10;height:20" coordorigin="7326,2631" coordsize="10,20">
              <v:shape style="position:absolute;left:7326;top:2631;width:10;height:20" coordorigin="7326,2631" coordsize="10,20" path="m7326,2650l7336,2650,7336,2631,7326,2631,7326,2650xe" filled="true" fillcolor="#000000" stroked="false">
                <v:path arrowok="t"/>
                <v:fill type="solid"/>
              </v:shape>
            </v:group>
            <v:group style="position:absolute;left:7326;top:2655;width:10;height:2" coordorigin="7326,2655" coordsize="10,2">
              <v:shape style="position:absolute;left:7326;top:2655;width:10;height:2" coordorigin="7326,2655" coordsize="10,0" path="m7326,2655l7336,2655e" filled="false" stroked="true" strokeweight=".47998pt" strokecolor="#000000">
                <v:path arrowok="t"/>
              </v:shape>
            </v:group>
            <v:group style="position:absolute;left:8641;top:2285;width:10;height:20" coordorigin="8641,2285" coordsize="10,20">
              <v:shape style="position:absolute;left:8641;top:2285;width:10;height:20" coordorigin="8641,2285" coordsize="10,20" path="m8641,2304l8651,2304,8651,2285,8641,2285,8641,2304xe" filled="true" fillcolor="#000000" stroked="false">
                <v:path arrowok="t"/>
                <v:fill type="solid"/>
              </v:shape>
            </v:group>
            <v:group style="position:absolute;left:8641;top:2304;width:10;height:20" coordorigin="8641,2304" coordsize="10,20">
              <v:shape style="position:absolute;left:8641;top:2304;width:10;height:20" coordorigin="8641,2304" coordsize="10,20" path="m8641,2324l8651,2324,8651,2304,8641,2304,8641,2324xe" filled="true" fillcolor="#000000" stroked="false">
                <v:path arrowok="t"/>
                <v:fill type="solid"/>
              </v:shape>
            </v:group>
            <v:group style="position:absolute;left:8641;top:2324;width:10;height:20" coordorigin="8641,2324" coordsize="10,20">
              <v:shape style="position:absolute;left:8641;top:2324;width:10;height:20" coordorigin="8641,2324" coordsize="10,20" path="m8641,2343l8651,2343,8651,2324,8641,2324,8641,2343xe" filled="true" fillcolor="#000000" stroked="false">
                <v:path arrowok="t"/>
                <v:fill type="solid"/>
              </v:shape>
            </v:group>
            <v:group style="position:absolute;left:8641;top:2343;width:10;height:20" coordorigin="8641,2343" coordsize="10,20">
              <v:shape style="position:absolute;left:8641;top:2343;width:10;height:20" coordorigin="8641,2343" coordsize="10,20" path="m8641,2362l8651,2362,8651,2343,8641,2343,8641,2362xe" filled="true" fillcolor="#000000" stroked="false">
                <v:path arrowok="t"/>
                <v:fill type="solid"/>
              </v:shape>
            </v:group>
            <v:group style="position:absolute;left:8641;top:2362;width:10;height:20" coordorigin="8641,2362" coordsize="10,20">
              <v:shape style="position:absolute;left:8641;top:2362;width:10;height:20" coordorigin="8641,2362" coordsize="10,20" path="m8641,2381l8651,2381,8651,2362,8641,2362,8641,2381xe" filled="true" fillcolor="#000000" stroked="false">
                <v:path arrowok="t"/>
                <v:fill type="solid"/>
              </v:shape>
            </v:group>
            <v:group style="position:absolute;left:8641;top:2381;width:10;height:20" coordorigin="8641,2381" coordsize="10,20">
              <v:shape style="position:absolute;left:8641;top:2381;width:10;height:20" coordorigin="8641,2381" coordsize="10,20" path="m8641,2400l8651,2400,8651,2381,8641,2381,8641,2400xe" filled="true" fillcolor="#000000" stroked="false">
                <v:path arrowok="t"/>
                <v:fill type="solid"/>
              </v:shape>
            </v:group>
            <v:group style="position:absolute;left:8641;top:2400;width:10;height:20" coordorigin="8641,2400" coordsize="10,20">
              <v:shape style="position:absolute;left:8641;top:2400;width:10;height:20" coordorigin="8641,2400" coordsize="10,20" path="m8641,2420l8651,2420,8651,2400,8641,2400,8641,2420xe" filled="true" fillcolor="#000000" stroked="false">
                <v:path arrowok="t"/>
                <v:fill type="solid"/>
              </v:shape>
            </v:group>
            <v:group style="position:absolute;left:8641;top:2420;width:10;height:20" coordorigin="8641,2420" coordsize="10,20">
              <v:shape style="position:absolute;left:8641;top:2420;width:10;height:20" coordorigin="8641,2420" coordsize="10,20" path="m8641,2439l8651,2439,8651,2420,8641,2420,8641,2439xe" filled="true" fillcolor="#000000" stroked="false">
                <v:path arrowok="t"/>
                <v:fill type="solid"/>
              </v:shape>
            </v:group>
            <v:group style="position:absolute;left:8641;top:2439;width:10;height:20" coordorigin="8641,2439" coordsize="10,20">
              <v:shape style="position:absolute;left:8641;top:2439;width:10;height:20" coordorigin="8641,2439" coordsize="10,20" path="m8641,2458l8651,2458,8651,2439,8641,2439,8641,2458xe" filled="true" fillcolor="#000000" stroked="false">
                <v:path arrowok="t"/>
                <v:fill type="solid"/>
              </v:shape>
            </v:group>
            <v:group style="position:absolute;left:8641;top:2458;width:10;height:20" coordorigin="8641,2458" coordsize="10,20">
              <v:shape style="position:absolute;left:8641;top:2458;width:10;height:20" coordorigin="8641,2458" coordsize="10,20" path="m8641,2477l8651,2477,8651,2458,8641,2458,8641,2477xe" filled="true" fillcolor="#000000" stroked="false">
                <v:path arrowok="t"/>
                <v:fill type="solid"/>
              </v:shape>
            </v:group>
            <v:group style="position:absolute;left:8641;top:2477;width:10;height:20" coordorigin="8641,2477" coordsize="10,20">
              <v:shape style="position:absolute;left:8641;top:2477;width:10;height:20" coordorigin="8641,2477" coordsize="10,20" path="m8641,2496l8651,2496,8651,2477,8641,2477,8641,2496xe" filled="true" fillcolor="#000000" stroked="false">
                <v:path arrowok="t"/>
                <v:fill type="solid"/>
              </v:shape>
            </v:group>
            <v:group style="position:absolute;left:8641;top:2496;width:10;height:20" coordorigin="8641,2496" coordsize="10,20">
              <v:shape style="position:absolute;left:8641;top:2496;width:10;height:20" coordorigin="8641,2496" coordsize="10,20" path="m8641,2516l8651,2516,8651,2496,8641,2496,8641,2516xe" filled="true" fillcolor="#000000" stroked="false">
                <v:path arrowok="t"/>
                <v:fill type="solid"/>
              </v:shape>
            </v:group>
            <v:group style="position:absolute;left:8641;top:2516;width:10;height:20" coordorigin="8641,2516" coordsize="10,20">
              <v:shape style="position:absolute;left:8641;top:2516;width:10;height:20" coordorigin="8641,2516" coordsize="10,20" path="m8641,2535l8651,2535,8651,2516,8641,2516,8641,2535xe" filled="true" fillcolor="#000000" stroked="false">
                <v:path arrowok="t"/>
                <v:fill type="solid"/>
              </v:shape>
            </v:group>
            <v:group style="position:absolute;left:8641;top:2535;width:10;height:20" coordorigin="8641,2535" coordsize="10,20">
              <v:shape style="position:absolute;left:8641;top:2535;width:10;height:20" coordorigin="8641,2535" coordsize="10,20" path="m8641,2554l8651,2554,8651,2535,8641,2535,8641,2554xe" filled="true" fillcolor="#000000" stroked="false">
                <v:path arrowok="t"/>
                <v:fill type="solid"/>
              </v:shape>
            </v:group>
            <v:group style="position:absolute;left:8641;top:2554;width:10;height:20" coordorigin="8641,2554" coordsize="10,20">
              <v:shape style="position:absolute;left:8641;top:2554;width:10;height:20" coordorigin="8641,2554" coordsize="10,20" path="m8641,2573l8651,2573,8651,2554,8641,2554,8641,2573xe" filled="true" fillcolor="#000000" stroked="false">
                <v:path arrowok="t"/>
                <v:fill type="solid"/>
              </v:shape>
            </v:group>
            <v:group style="position:absolute;left:8641;top:2573;width:10;height:20" coordorigin="8641,2573" coordsize="10,20">
              <v:shape style="position:absolute;left:8641;top:2573;width:10;height:20" coordorigin="8641,2573" coordsize="10,20" path="m8641,2592l8651,2592,8651,2573,8641,2573,8641,2592xe" filled="true" fillcolor="#000000" stroked="false">
                <v:path arrowok="t"/>
                <v:fill type="solid"/>
              </v:shape>
            </v:group>
            <v:group style="position:absolute;left:8641;top:2592;width:10;height:20" coordorigin="8641,2592" coordsize="10,20">
              <v:shape style="position:absolute;left:8641;top:2592;width:10;height:20" coordorigin="8641,2592" coordsize="10,20" path="m8641,2612l8651,2612,8651,2592,8641,2592,8641,2612xe" filled="true" fillcolor="#000000" stroked="false">
                <v:path arrowok="t"/>
                <v:fill type="solid"/>
              </v:shape>
            </v:group>
            <v:group style="position:absolute;left:8641;top:2612;width:10;height:20" coordorigin="8641,2612" coordsize="10,20">
              <v:shape style="position:absolute;left:8641;top:2612;width:10;height:20" coordorigin="8641,2612" coordsize="10,20" path="m8641,2631l8651,2631,8651,2612,8641,2612,8641,2631xe" filled="true" fillcolor="#000000" stroked="false">
                <v:path arrowok="t"/>
                <v:fill type="solid"/>
              </v:shape>
            </v:group>
            <v:group style="position:absolute;left:8641;top:2631;width:10;height:20" coordorigin="8641,2631" coordsize="10,20">
              <v:shape style="position:absolute;left:8641;top:2631;width:10;height:20" coordorigin="8641,2631" coordsize="10,20" path="m8641,2650l8651,2650,8651,2631,8641,2631,8641,2650xe" filled="true" fillcolor="#000000" stroked="false">
                <v:path arrowok="t"/>
                <v:fill type="solid"/>
              </v:shape>
            </v:group>
            <v:group style="position:absolute;left:8641;top:2655;width:10;height:2" coordorigin="8641,2655" coordsize="10,2">
              <v:shape style="position:absolute;left:8641;top:2655;width:10;height:2" coordorigin="8641,2655" coordsize="10,0" path="m8641,2655l8651,2655e" filled="false" stroked="true" strokeweight=".47998pt" strokecolor="#000000">
                <v:path arrowok="t"/>
              </v:shape>
            </v:group>
            <v:group style="position:absolute;left:9544;top:2285;width:10;height:20" coordorigin="9544,2285" coordsize="10,20">
              <v:shape style="position:absolute;left:9544;top:2285;width:10;height:20" coordorigin="9544,2285" coordsize="10,20" path="m9544,2304l9554,2304,9554,2285,9544,2285,9544,2304xe" filled="true" fillcolor="#000000" stroked="false">
                <v:path arrowok="t"/>
                <v:fill type="solid"/>
              </v:shape>
            </v:group>
            <v:group style="position:absolute;left:9544;top:2304;width:10;height:20" coordorigin="9544,2304" coordsize="10,20">
              <v:shape style="position:absolute;left:9544;top:2304;width:10;height:20" coordorigin="9544,2304" coordsize="10,20" path="m9544,2324l9554,2324,9554,2304,9544,2304,9544,2324xe" filled="true" fillcolor="#000000" stroked="false">
                <v:path arrowok="t"/>
                <v:fill type="solid"/>
              </v:shape>
            </v:group>
            <v:group style="position:absolute;left:9544;top:2324;width:10;height:20" coordorigin="9544,2324" coordsize="10,20">
              <v:shape style="position:absolute;left:9544;top:2324;width:10;height:20" coordorigin="9544,2324" coordsize="10,20" path="m9544,2343l9554,2343,9554,2324,9544,2324,9544,2343xe" filled="true" fillcolor="#000000" stroked="false">
                <v:path arrowok="t"/>
                <v:fill type="solid"/>
              </v:shape>
            </v:group>
            <v:group style="position:absolute;left:9544;top:2343;width:10;height:20" coordorigin="9544,2343" coordsize="10,20">
              <v:shape style="position:absolute;left:9544;top:2343;width:10;height:20" coordorigin="9544,2343" coordsize="10,20" path="m9544,2362l9554,2362,9554,2343,9544,2343,9544,2362xe" filled="true" fillcolor="#000000" stroked="false">
                <v:path arrowok="t"/>
                <v:fill type="solid"/>
              </v:shape>
            </v:group>
            <v:group style="position:absolute;left:9544;top:2362;width:10;height:20" coordorigin="9544,2362" coordsize="10,20">
              <v:shape style="position:absolute;left:9544;top:2362;width:10;height:20" coordorigin="9544,2362" coordsize="10,20" path="m9544,2381l9554,2381,9554,2362,9544,2362,9544,2381xe" filled="true" fillcolor="#000000" stroked="false">
                <v:path arrowok="t"/>
                <v:fill type="solid"/>
              </v:shape>
            </v:group>
            <v:group style="position:absolute;left:9544;top:2381;width:10;height:20" coordorigin="9544,2381" coordsize="10,20">
              <v:shape style="position:absolute;left:9544;top:2381;width:10;height:20" coordorigin="9544,2381" coordsize="10,20" path="m9544,2400l9554,2400,9554,2381,9544,2381,9544,2400xe" filled="true" fillcolor="#000000" stroked="false">
                <v:path arrowok="t"/>
                <v:fill type="solid"/>
              </v:shape>
            </v:group>
            <v:group style="position:absolute;left:9544;top:2400;width:10;height:20" coordorigin="9544,2400" coordsize="10,20">
              <v:shape style="position:absolute;left:9544;top:2400;width:10;height:20" coordorigin="9544,2400" coordsize="10,20" path="m9544,2420l9554,2420,9554,2400,9544,2400,9544,2420xe" filled="true" fillcolor="#000000" stroked="false">
                <v:path arrowok="t"/>
                <v:fill type="solid"/>
              </v:shape>
            </v:group>
            <v:group style="position:absolute;left:9544;top:2420;width:10;height:20" coordorigin="9544,2420" coordsize="10,20">
              <v:shape style="position:absolute;left:9544;top:2420;width:10;height:20" coordorigin="9544,2420" coordsize="10,20" path="m9544,2439l9554,2439,9554,2420,9544,2420,9544,2439xe" filled="true" fillcolor="#000000" stroked="false">
                <v:path arrowok="t"/>
                <v:fill type="solid"/>
              </v:shape>
            </v:group>
            <v:group style="position:absolute;left:9544;top:2439;width:10;height:20" coordorigin="9544,2439" coordsize="10,20">
              <v:shape style="position:absolute;left:9544;top:2439;width:10;height:20" coordorigin="9544,2439" coordsize="10,20" path="m9544,2458l9554,2458,9554,2439,9544,2439,9544,2458xe" filled="true" fillcolor="#000000" stroked="false">
                <v:path arrowok="t"/>
                <v:fill type="solid"/>
              </v:shape>
            </v:group>
            <v:group style="position:absolute;left:9544;top:2458;width:10;height:20" coordorigin="9544,2458" coordsize="10,20">
              <v:shape style="position:absolute;left:9544;top:2458;width:10;height:20" coordorigin="9544,2458" coordsize="10,20" path="m9544,2477l9554,2477,9554,2458,9544,2458,9544,2477xe" filled="true" fillcolor="#000000" stroked="false">
                <v:path arrowok="t"/>
                <v:fill type="solid"/>
              </v:shape>
            </v:group>
            <v:group style="position:absolute;left:9544;top:2477;width:10;height:20" coordorigin="9544,2477" coordsize="10,20">
              <v:shape style="position:absolute;left:9544;top:2477;width:10;height:20" coordorigin="9544,2477" coordsize="10,20" path="m9544,2496l9554,2496,9554,2477,9544,2477,9544,2496xe" filled="true" fillcolor="#000000" stroked="false">
                <v:path arrowok="t"/>
                <v:fill type="solid"/>
              </v:shape>
            </v:group>
            <v:group style="position:absolute;left:9544;top:2496;width:10;height:20" coordorigin="9544,2496" coordsize="10,20">
              <v:shape style="position:absolute;left:9544;top:2496;width:10;height:20" coordorigin="9544,2496" coordsize="10,20" path="m9544,2516l9554,2516,9554,2496,9544,2496,9544,2516xe" filled="true" fillcolor="#000000" stroked="false">
                <v:path arrowok="t"/>
                <v:fill type="solid"/>
              </v:shape>
            </v:group>
            <v:group style="position:absolute;left:9544;top:2516;width:10;height:20" coordorigin="9544,2516" coordsize="10,20">
              <v:shape style="position:absolute;left:9544;top:2516;width:10;height:20" coordorigin="9544,2516" coordsize="10,20" path="m9544,2535l9554,2535,9554,2516,9544,2516,9544,2535xe" filled="true" fillcolor="#000000" stroked="false">
                <v:path arrowok="t"/>
                <v:fill type="solid"/>
              </v:shape>
            </v:group>
            <v:group style="position:absolute;left:9544;top:2535;width:10;height:20" coordorigin="9544,2535" coordsize="10,20">
              <v:shape style="position:absolute;left:9544;top:2535;width:10;height:20" coordorigin="9544,2535" coordsize="10,20" path="m9544,2554l9554,2554,9554,2535,9544,2535,9544,2554xe" filled="true" fillcolor="#000000" stroked="false">
                <v:path arrowok="t"/>
                <v:fill type="solid"/>
              </v:shape>
            </v:group>
            <v:group style="position:absolute;left:9544;top:2554;width:10;height:20" coordorigin="9544,2554" coordsize="10,20">
              <v:shape style="position:absolute;left:9544;top:2554;width:10;height:20" coordorigin="9544,2554" coordsize="10,20" path="m9544,2573l9554,2573,9554,2554,9544,2554,9544,2573xe" filled="true" fillcolor="#000000" stroked="false">
                <v:path arrowok="t"/>
                <v:fill type="solid"/>
              </v:shape>
            </v:group>
            <v:group style="position:absolute;left:9544;top:2573;width:10;height:20" coordorigin="9544,2573" coordsize="10,20">
              <v:shape style="position:absolute;left:9544;top:2573;width:10;height:20" coordorigin="9544,2573" coordsize="10,20" path="m9544,2592l9554,2592,9554,2573,9544,2573,9544,2592xe" filled="true" fillcolor="#000000" stroked="false">
                <v:path arrowok="t"/>
                <v:fill type="solid"/>
              </v:shape>
            </v:group>
            <v:group style="position:absolute;left:9544;top:2592;width:10;height:20" coordorigin="9544,2592" coordsize="10,20">
              <v:shape style="position:absolute;left:9544;top:2592;width:10;height:20" coordorigin="9544,2592" coordsize="10,20" path="m9544,2612l9554,2612,9554,2592,9544,2592,9544,2612xe" filled="true" fillcolor="#000000" stroked="false">
                <v:path arrowok="t"/>
                <v:fill type="solid"/>
              </v:shape>
            </v:group>
            <v:group style="position:absolute;left:9544;top:2612;width:10;height:20" coordorigin="9544,2612" coordsize="10,20">
              <v:shape style="position:absolute;left:9544;top:2612;width:10;height:20" coordorigin="9544,2612" coordsize="10,20" path="m9544,2631l9554,2631,9554,2612,9544,2612,9544,2631xe" filled="true" fillcolor="#000000" stroked="false">
                <v:path arrowok="t"/>
                <v:fill type="solid"/>
              </v:shape>
            </v:group>
            <v:group style="position:absolute;left:9544;top:2631;width:10;height:20" coordorigin="9544,2631" coordsize="10,20">
              <v:shape style="position:absolute;left:9544;top:2631;width:10;height:20" coordorigin="9544,2631" coordsize="10,20" path="m9544,2650l9554,2650,9554,2631,9544,2631,9544,2650xe" filled="true" fillcolor="#000000" stroked="false">
                <v:path arrowok="t"/>
                <v:fill type="solid"/>
              </v:shape>
            </v:group>
            <v:group style="position:absolute;left:9544;top:2655;width:10;height:2" coordorigin="9544,2655" coordsize="10,2">
              <v:shape style="position:absolute;left:9544;top:2655;width:10;height:2" coordorigin="9544,2655" coordsize="10,0" path="m9544,2655l9554,2655e" filled="false" stroked="true" strokeweight=".47998pt" strokecolor="#000000">
                <v:path arrowok="t"/>
              </v:shape>
              <v:shape style="position:absolute;left:2400;top:2660;width:1513;height:10" type="#_x0000_t75" stroked="false">
                <v:imagedata r:id="rId730" o:title=""/>
              </v:shape>
              <v:shape style="position:absolute;left:3908;top:2660;width:3418;height:10" type="#_x0000_t75" stroked="false">
                <v:imagedata r:id="rId734" o:title=""/>
              </v:shape>
              <v:shape style="position:absolute;left:7321;top:2660;width:2223;height:10" type="#_x0000_t75" stroked="false">
                <v:imagedata r:id="rId735" o:title=""/>
              </v:shape>
              <v:shape style="position:absolute;left:9539;top:2660;width:1193;height:10" type="#_x0000_t75" stroked="false">
                <v:imagedata r:id="rId736" o:title=""/>
              </v:shape>
            </v:group>
            <v:group style="position:absolute;left:3913;top:2670;width:10;height:20" coordorigin="3913,2670" coordsize="10,20">
              <v:shape style="position:absolute;left:3913;top:2670;width:10;height:20" coordorigin="3913,2670" coordsize="10,20" path="m3913,2689l3923,2689,3923,2670,3913,2670,3913,2689xe" filled="true" fillcolor="#000000" stroked="false">
                <v:path arrowok="t"/>
                <v:fill type="solid"/>
              </v:shape>
            </v:group>
            <v:group style="position:absolute;left:3913;top:2689;width:10;height:20" coordorigin="3913,2689" coordsize="10,20">
              <v:shape style="position:absolute;left:3913;top:2689;width:10;height:20" coordorigin="3913,2689" coordsize="10,20" path="m3913,2708l3923,2708,3923,2689,3913,2689,3913,2708xe" filled="true" fillcolor="#000000" stroked="false">
                <v:path arrowok="t"/>
                <v:fill type="solid"/>
              </v:shape>
            </v:group>
            <v:group style="position:absolute;left:3913;top:2708;width:10;height:20" coordorigin="3913,2708" coordsize="10,20">
              <v:shape style="position:absolute;left:3913;top:2708;width:10;height:20" coordorigin="3913,2708" coordsize="10,20" path="m3913,2727l3923,2727,3923,2708,3913,2708,3913,2727xe" filled="true" fillcolor="#000000" stroked="false">
                <v:path arrowok="t"/>
                <v:fill type="solid"/>
              </v:shape>
            </v:group>
            <v:group style="position:absolute;left:3913;top:2727;width:10;height:20" coordorigin="3913,2727" coordsize="10,20">
              <v:shape style="position:absolute;left:3913;top:2727;width:10;height:20" coordorigin="3913,2727" coordsize="10,20" path="m3913,2747l3923,2747,3923,2727,3913,2727,3913,2747xe" filled="true" fillcolor="#000000" stroked="false">
                <v:path arrowok="t"/>
                <v:fill type="solid"/>
              </v:shape>
            </v:group>
            <v:group style="position:absolute;left:3913;top:2747;width:10;height:20" coordorigin="3913,2747" coordsize="10,20">
              <v:shape style="position:absolute;left:3913;top:2747;width:10;height:20" coordorigin="3913,2747" coordsize="10,20" path="m3913,2766l3923,2766,3923,2747,3913,2747,3913,2766xe" filled="true" fillcolor="#000000" stroked="false">
                <v:path arrowok="t"/>
                <v:fill type="solid"/>
              </v:shape>
            </v:group>
            <v:group style="position:absolute;left:3913;top:2766;width:10;height:20" coordorigin="3913,2766" coordsize="10,20">
              <v:shape style="position:absolute;left:3913;top:2766;width:10;height:20" coordorigin="3913,2766" coordsize="10,20" path="m3913,2785l3923,2785,3923,2766,3913,2766,3913,2785xe" filled="true" fillcolor="#000000" stroked="false">
                <v:path arrowok="t"/>
                <v:fill type="solid"/>
              </v:shape>
            </v:group>
            <v:group style="position:absolute;left:3913;top:2785;width:10;height:20" coordorigin="3913,2785" coordsize="10,20">
              <v:shape style="position:absolute;left:3913;top:2785;width:10;height:20" coordorigin="3913,2785" coordsize="10,20" path="m3913,2804l3923,2804,3923,2785,3913,2785,3913,2804xe" filled="true" fillcolor="#000000" stroked="false">
                <v:path arrowok="t"/>
                <v:fill type="solid"/>
              </v:shape>
            </v:group>
            <v:group style="position:absolute;left:3913;top:2804;width:10;height:20" coordorigin="3913,2804" coordsize="10,20">
              <v:shape style="position:absolute;left:3913;top:2804;width:10;height:20" coordorigin="3913,2804" coordsize="10,20" path="m3913,2823l3923,2823,3923,2804,3913,2804,3913,2823xe" filled="true" fillcolor="#000000" stroked="false">
                <v:path arrowok="t"/>
                <v:fill type="solid"/>
              </v:shape>
            </v:group>
            <v:group style="position:absolute;left:3913;top:2823;width:10;height:20" coordorigin="3913,2823" coordsize="10,20">
              <v:shape style="position:absolute;left:3913;top:2823;width:10;height:20" coordorigin="3913,2823" coordsize="10,20" path="m3913,2843l3923,2843,3923,2823,3913,2823,3913,2843xe" filled="true" fillcolor="#000000" stroked="false">
                <v:path arrowok="t"/>
                <v:fill type="solid"/>
              </v:shape>
            </v:group>
            <v:group style="position:absolute;left:3913;top:2843;width:10;height:20" coordorigin="3913,2843" coordsize="10,20">
              <v:shape style="position:absolute;left:3913;top:2843;width:10;height:20" coordorigin="3913,2843" coordsize="10,20" path="m3913,2862l3923,2862,3923,2843,3913,2843,3913,2862xe" filled="true" fillcolor="#000000" stroked="false">
                <v:path arrowok="t"/>
                <v:fill type="solid"/>
              </v:shape>
            </v:group>
            <v:group style="position:absolute;left:3913;top:2862;width:10;height:20" coordorigin="3913,2862" coordsize="10,20">
              <v:shape style="position:absolute;left:3913;top:2862;width:10;height:20" coordorigin="3913,2862" coordsize="10,20" path="m3913,2881l3923,2881,3923,2862,3913,2862,3913,2881xe" filled="true" fillcolor="#000000" stroked="false">
                <v:path arrowok="t"/>
                <v:fill type="solid"/>
              </v:shape>
            </v:group>
            <v:group style="position:absolute;left:3913;top:2881;width:10;height:20" coordorigin="3913,2881" coordsize="10,20">
              <v:shape style="position:absolute;left:3913;top:2881;width:10;height:20" coordorigin="3913,2881" coordsize="10,20" path="m3913,2900l3923,2900,3923,2881,3913,2881,3913,2900xe" filled="true" fillcolor="#000000" stroked="false">
                <v:path arrowok="t"/>
                <v:fill type="solid"/>
              </v:shape>
            </v:group>
            <v:group style="position:absolute;left:3913;top:2900;width:10;height:20" coordorigin="3913,2900" coordsize="10,20">
              <v:shape style="position:absolute;left:3913;top:2900;width:10;height:20" coordorigin="3913,2900" coordsize="10,20" path="m3913,2919l3923,2919,3923,2900,3913,2900,3913,2919xe" filled="true" fillcolor="#000000" stroked="false">
                <v:path arrowok="t"/>
                <v:fill type="solid"/>
              </v:shape>
            </v:group>
            <v:group style="position:absolute;left:3913;top:2919;width:10;height:20" coordorigin="3913,2919" coordsize="10,20">
              <v:shape style="position:absolute;left:3913;top:2919;width:10;height:20" coordorigin="3913,2919" coordsize="10,20" path="m3913,2939l3923,2939,3923,2919,3913,2919,3913,2939xe" filled="true" fillcolor="#000000" stroked="false">
                <v:path arrowok="t"/>
                <v:fill type="solid"/>
              </v:shape>
            </v:group>
            <v:group style="position:absolute;left:3913;top:2939;width:10;height:20" coordorigin="3913,2939" coordsize="10,20">
              <v:shape style="position:absolute;left:3913;top:2939;width:10;height:20" coordorigin="3913,2939" coordsize="10,20" path="m3913,2958l3923,2958,3923,2939,3913,2939,3913,2958xe" filled="true" fillcolor="#000000" stroked="false">
                <v:path arrowok="t"/>
                <v:fill type="solid"/>
              </v:shape>
            </v:group>
            <v:group style="position:absolute;left:3913;top:2958;width:10;height:20" coordorigin="3913,2958" coordsize="10,20">
              <v:shape style="position:absolute;left:3913;top:2958;width:10;height:20" coordorigin="3913,2958" coordsize="10,20" path="m3913,2977l3923,2977,3923,2958,3913,2958,3913,2977xe" filled="true" fillcolor="#000000" stroked="false">
                <v:path arrowok="t"/>
                <v:fill type="solid"/>
              </v:shape>
            </v:group>
            <v:group style="position:absolute;left:3913;top:2977;width:10;height:20" coordorigin="3913,2977" coordsize="10,20">
              <v:shape style="position:absolute;left:3913;top:2977;width:10;height:20" coordorigin="3913,2977" coordsize="10,20" path="m3913,2996l3923,2996,3923,2977,3913,2977,3913,2996xe" filled="true" fillcolor="#000000" stroked="false">
                <v:path arrowok="t"/>
                <v:fill type="solid"/>
              </v:shape>
            </v:group>
            <v:group style="position:absolute;left:3913;top:2996;width:10;height:20" coordorigin="3913,2996" coordsize="10,20">
              <v:shape style="position:absolute;left:3913;top:2996;width:10;height:20" coordorigin="3913,2996" coordsize="10,20" path="m3913,3015l3923,3015,3923,2996,3913,2996,3913,3015xe" filled="true" fillcolor="#000000" stroked="false">
                <v:path arrowok="t"/>
                <v:fill type="solid"/>
              </v:shape>
            </v:group>
            <v:group style="position:absolute;left:3913;top:3015;width:10;height:20" coordorigin="3913,3015" coordsize="10,20">
              <v:shape style="position:absolute;left:3913;top:3015;width:10;height:20" coordorigin="3913,3015" coordsize="10,20" path="m3913,3035l3923,3035,3923,3015,3913,3015,3913,3035xe" filled="true" fillcolor="#000000" stroked="false">
                <v:path arrowok="t"/>
                <v:fill type="solid"/>
              </v:shape>
            </v:group>
            <v:group style="position:absolute;left:3913;top:3039;width:10;height:2" coordorigin="3913,3039" coordsize="10,2">
              <v:shape style="position:absolute;left:3913;top:3039;width:10;height:2" coordorigin="3913,3039" coordsize="10,0" path="m3913,3039l3923,3039e" filled="false" stroked="true" strokeweight=".47998pt" strokecolor="#000000">
                <v:path arrowok="t"/>
              </v:shape>
            </v:group>
            <v:group style="position:absolute;left:5199;top:2670;width:10;height:20" coordorigin="5199,2670" coordsize="10,20">
              <v:shape style="position:absolute;left:5199;top:2670;width:10;height:20" coordorigin="5199,2670" coordsize="10,20" path="m5199,2689l5209,2689,5209,2670,5199,2670,5199,2689xe" filled="true" fillcolor="#000000" stroked="false">
                <v:path arrowok="t"/>
                <v:fill type="solid"/>
              </v:shape>
            </v:group>
            <v:group style="position:absolute;left:5199;top:2689;width:10;height:20" coordorigin="5199,2689" coordsize="10,20">
              <v:shape style="position:absolute;left:5199;top:2689;width:10;height:20" coordorigin="5199,2689" coordsize="10,20" path="m5199,2708l5209,2708,5209,2689,5199,2689,5199,2708xe" filled="true" fillcolor="#000000" stroked="false">
                <v:path arrowok="t"/>
                <v:fill type="solid"/>
              </v:shape>
            </v:group>
            <v:group style="position:absolute;left:5199;top:2708;width:10;height:20" coordorigin="5199,2708" coordsize="10,20">
              <v:shape style="position:absolute;left:5199;top:2708;width:10;height:20" coordorigin="5199,2708" coordsize="10,20" path="m5199,2727l5209,2727,5209,2708,5199,2708,5199,2727xe" filled="true" fillcolor="#000000" stroked="false">
                <v:path arrowok="t"/>
                <v:fill type="solid"/>
              </v:shape>
            </v:group>
            <v:group style="position:absolute;left:5199;top:2727;width:10;height:20" coordorigin="5199,2727" coordsize="10,20">
              <v:shape style="position:absolute;left:5199;top:2727;width:10;height:20" coordorigin="5199,2727" coordsize="10,20" path="m5199,2747l5209,2747,5209,2727,5199,2727,5199,2747xe" filled="true" fillcolor="#000000" stroked="false">
                <v:path arrowok="t"/>
                <v:fill type="solid"/>
              </v:shape>
            </v:group>
            <v:group style="position:absolute;left:5199;top:2747;width:10;height:20" coordorigin="5199,2747" coordsize="10,20">
              <v:shape style="position:absolute;left:5199;top:2747;width:10;height:20" coordorigin="5199,2747" coordsize="10,20" path="m5199,2766l5209,2766,5209,2747,5199,2747,5199,2766xe" filled="true" fillcolor="#000000" stroked="false">
                <v:path arrowok="t"/>
                <v:fill type="solid"/>
              </v:shape>
            </v:group>
            <v:group style="position:absolute;left:5199;top:2766;width:10;height:20" coordorigin="5199,2766" coordsize="10,20">
              <v:shape style="position:absolute;left:5199;top:2766;width:10;height:20" coordorigin="5199,2766" coordsize="10,20" path="m5199,2785l5209,2785,5209,2766,5199,2766,5199,2785xe" filled="true" fillcolor="#000000" stroked="false">
                <v:path arrowok="t"/>
                <v:fill type="solid"/>
              </v:shape>
            </v:group>
            <v:group style="position:absolute;left:5199;top:2785;width:10;height:20" coordorigin="5199,2785" coordsize="10,20">
              <v:shape style="position:absolute;left:5199;top:2785;width:10;height:20" coordorigin="5199,2785" coordsize="10,20" path="m5199,2804l5209,2804,5209,2785,5199,2785,5199,2804xe" filled="true" fillcolor="#000000" stroked="false">
                <v:path arrowok="t"/>
                <v:fill type="solid"/>
              </v:shape>
            </v:group>
            <v:group style="position:absolute;left:5199;top:2804;width:10;height:20" coordorigin="5199,2804" coordsize="10,20">
              <v:shape style="position:absolute;left:5199;top:2804;width:10;height:20" coordorigin="5199,2804" coordsize="10,20" path="m5199,2823l5209,2823,5209,2804,5199,2804,5199,2823xe" filled="true" fillcolor="#000000" stroked="false">
                <v:path arrowok="t"/>
                <v:fill type="solid"/>
              </v:shape>
            </v:group>
            <v:group style="position:absolute;left:5199;top:2823;width:10;height:20" coordorigin="5199,2823" coordsize="10,20">
              <v:shape style="position:absolute;left:5199;top:2823;width:10;height:20" coordorigin="5199,2823" coordsize="10,20" path="m5199,2843l5209,2843,5209,2823,5199,2823,5199,2843xe" filled="true" fillcolor="#000000" stroked="false">
                <v:path arrowok="t"/>
                <v:fill type="solid"/>
              </v:shape>
            </v:group>
            <v:group style="position:absolute;left:5199;top:2843;width:10;height:20" coordorigin="5199,2843" coordsize="10,20">
              <v:shape style="position:absolute;left:5199;top:2843;width:10;height:20" coordorigin="5199,2843" coordsize="10,20" path="m5199,2862l5209,2862,5209,2843,5199,2843,5199,2862xe" filled="true" fillcolor="#000000" stroked="false">
                <v:path arrowok="t"/>
                <v:fill type="solid"/>
              </v:shape>
            </v:group>
            <v:group style="position:absolute;left:5199;top:2862;width:10;height:20" coordorigin="5199,2862" coordsize="10,20">
              <v:shape style="position:absolute;left:5199;top:2862;width:10;height:20" coordorigin="5199,2862" coordsize="10,20" path="m5199,2881l5209,2881,5209,2862,5199,2862,5199,2881xe" filled="true" fillcolor="#000000" stroked="false">
                <v:path arrowok="t"/>
                <v:fill type="solid"/>
              </v:shape>
            </v:group>
            <v:group style="position:absolute;left:5199;top:2881;width:10;height:20" coordorigin="5199,2881" coordsize="10,20">
              <v:shape style="position:absolute;left:5199;top:2881;width:10;height:20" coordorigin="5199,2881" coordsize="10,20" path="m5199,2900l5209,2900,5209,2881,5199,2881,5199,2900xe" filled="true" fillcolor="#000000" stroked="false">
                <v:path arrowok="t"/>
                <v:fill type="solid"/>
              </v:shape>
            </v:group>
            <v:group style="position:absolute;left:5199;top:2900;width:10;height:20" coordorigin="5199,2900" coordsize="10,20">
              <v:shape style="position:absolute;left:5199;top:2900;width:10;height:20" coordorigin="5199,2900" coordsize="10,20" path="m5199,2919l5209,2919,5209,2900,5199,2900,5199,2919xe" filled="true" fillcolor="#000000" stroked="false">
                <v:path arrowok="t"/>
                <v:fill type="solid"/>
              </v:shape>
            </v:group>
            <v:group style="position:absolute;left:5199;top:2919;width:10;height:20" coordorigin="5199,2919" coordsize="10,20">
              <v:shape style="position:absolute;left:5199;top:2919;width:10;height:20" coordorigin="5199,2919" coordsize="10,20" path="m5199,2939l5209,2939,5209,2919,5199,2919,5199,2939xe" filled="true" fillcolor="#000000" stroked="false">
                <v:path arrowok="t"/>
                <v:fill type="solid"/>
              </v:shape>
            </v:group>
            <v:group style="position:absolute;left:5199;top:2939;width:10;height:20" coordorigin="5199,2939" coordsize="10,20">
              <v:shape style="position:absolute;left:5199;top:2939;width:10;height:20" coordorigin="5199,2939" coordsize="10,20" path="m5199,2958l5209,2958,5209,2939,5199,2939,5199,2958xe" filled="true" fillcolor="#000000" stroked="false">
                <v:path arrowok="t"/>
                <v:fill type="solid"/>
              </v:shape>
            </v:group>
            <v:group style="position:absolute;left:5199;top:2958;width:10;height:20" coordorigin="5199,2958" coordsize="10,20">
              <v:shape style="position:absolute;left:5199;top:2958;width:10;height:20" coordorigin="5199,2958" coordsize="10,20" path="m5199,2977l5209,2977,5209,2958,5199,2958,5199,2977xe" filled="true" fillcolor="#000000" stroked="false">
                <v:path arrowok="t"/>
                <v:fill type="solid"/>
              </v:shape>
            </v:group>
            <v:group style="position:absolute;left:5199;top:2977;width:10;height:20" coordorigin="5199,2977" coordsize="10,20">
              <v:shape style="position:absolute;left:5199;top:2977;width:10;height:20" coordorigin="5199,2977" coordsize="10,20" path="m5199,2996l5209,2996,5209,2977,5199,2977,5199,2996xe" filled="true" fillcolor="#000000" stroked="false">
                <v:path arrowok="t"/>
                <v:fill type="solid"/>
              </v:shape>
            </v:group>
            <v:group style="position:absolute;left:5199;top:2996;width:10;height:20" coordorigin="5199,2996" coordsize="10,20">
              <v:shape style="position:absolute;left:5199;top:2996;width:10;height:20" coordorigin="5199,2996" coordsize="10,20" path="m5199,3015l5209,3015,5209,2996,5199,2996,5199,3015xe" filled="true" fillcolor="#000000" stroked="false">
                <v:path arrowok="t"/>
                <v:fill type="solid"/>
              </v:shape>
            </v:group>
            <v:group style="position:absolute;left:5199;top:3015;width:10;height:20" coordorigin="5199,3015" coordsize="10,20">
              <v:shape style="position:absolute;left:5199;top:3015;width:10;height:20" coordorigin="5199,3015" coordsize="10,20" path="m5199,3035l5209,3035,5209,3015,5199,3015,5199,3035xe" filled="true" fillcolor="#000000" stroked="false">
                <v:path arrowok="t"/>
                <v:fill type="solid"/>
              </v:shape>
            </v:group>
            <v:group style="position:absolute;left:5199;top:3039;width:10;height:2" coordorigin="5199,3039" coordsize="10,2">
              <v:shape style="position:absolute;left:5199;top:3039;width:10;height:2" coordorigin="5199,3039" coordsize="10,0" path="m5199,3039l5209,3039e" filled="false" stroked="true" strokeweight=".47998pt" strokecolor="#000000">
                <v:path arrowok="t"/>
              </v:shape>
            </v:group>
            <v:group style="position:absolute;left:6083;top:2670;width:10;height:20" coordorigin="6083,2670" coordsize="10,20">
              <v:shape style="position:absolute;left:6083;top:2670;width:10;height:20" coordorigin="6083,2670" coordsize="10,20" path="m6083,2689l6092,2689,6092,2670,6083,2670,6083,2689xe" filled="true" fillcolor="#000000" stroked="false">
                <v:path arrowok="t"/>
                <v:fill type="solid"/>
              </v:shape>
            </v:group>
            <v:group style="position:absolute;left:6083;top:2689;width:10;height:20" coordorigin="6083,2689" coordsize="10,20">
              <v:shape style="position:absolute;left:6083;top:2689;width:10;height:20" coordorigin="6083,2689" coordsize="10,20" path="m6083,2708l6092,2708,6092,2689,6083,2689,6083,2708xe" filled="true" fillcolor="#000000" stroked="false">
                <v:path arrowok="t"/>
                <v:fill type="solid"/>
              </v:shape>
            </v:group>
            <v:group style="position:absolute;left:6083;top:2708;width:10;height:20" coordorigin="6083,2708" coordsize="10,20">
              <v:shape style="position:absolute;left:6083;top:2708;width:10;height:20" coordorigin="6083,2708" coordsize="10,20" path="m6083,2727l6092,2727,6092,2708,6083,2708,6083,2727xe" filled="true" fillcolor="#000000" stroked="false">
                <v:path arrowok="t"/>
                <v:fill type="solid"/>
              </v:shape>
            </v:group>
            <v:group style="position:absolute;left:6083;top:2727;width:10;height:20" coordorigin="6083,2727" coordsize="10,20">
              <v:shape style="position:absolute;left:6083;top:2727;width:10;height:20" coordorigin="6083,2727" coordsize="10,20" path="m6083,2747l6092,2747,6092,2727,6083,2727,6083,2747xe" filled="true" fillcolor="#000000" stroked="false">
                <v:path arrowok="t"/>
                <v:fill type="solid"/>
              </v:shape>
            </v:group>
            <v:group style="position:absolute;left:6083;top:2747;width:10;height:20" coordorigin="6083,2747" coordsize="10,20">
              <v:shape style="position:absolute;left:6083;top:2747;width:10;height:20" coordorigin="6083,2747" coordsize="10,20" path="m6083,2766l6092,2766,6092,2747,6083,2747,6083,2766xe" filled="true" fillcolor="#000000" stroked="false">
                <v:path arrowok="t"/>
                <v:fill type="solid"/>
              </v:shape>
            </v:group>
            <v:group style="position:absolute;left:6083;top:2766;width:10;height:20" coordorigin="6083,2766" coordsize="10,20">
              <v:shape style="position:absolute;left:6083;top:2766;width:10;height:20" coordorigin="6083,2766" coordsize="10,20" path="m6083,2785l6092,2785,6092,2766,6083,2766,6083,2785xe" filled="true" fillcolor="#000000" stroked="false">
                <v:path arrowok="t"/>
                <v:fill type="solid"/>
              </v:shape>
            </v:group>
            <v:group style="position:absolute;left:6083;top:2785;width:10;height:20" coordorigin="6083,2785" coordsize="10,20">
              <v:shape style="position:absolute;left:6083;top:2785;width:10;height:20" coordorigin="6083,2785" coordsize="10,20" path="m6083,2804l6092,2804,6092,2785,6083,2785,6083,2804xe" filled="true" fillcolor="#000000" stroked="false">
                <v:path arrowok="t"/>
                <v:fill type="solid"/>
              </v:shape>
            </v:group>
            <v:group style="position:absolute;left:6083;top:2804;width:10;height:20" coordorigin="6083,2804" coordsize="10,20">
              <v:shape style="position:absolute;left:6083;top:2804;width:10;height:20" coordorigin="6083,2804" coordsize="10,20" path="m6083,2823l6092,2823,6092,2804,6083,2804,6083,2823xe" filled="true" fillcolor="#000000" stroked="false">
                <v:path arrowok="t"/>
                <v:fill type="solid"/>
              </v:shape>
            </v:group>
            <v:group style="position:absolute;left:6083;top:2823;width:10;height:20" coordorigin="6083,2823" coordsize="10,20">
              <v:shape style="position:absolute;left:6083;top:2823;width:10;height:20" coordorigin="6083,2823" coordsize="10,20" path="m6083,2843l6092,2843,6092,2823,6083,2823,6083,2843xe" filled="true" fillcolor="#000000" stroked="false">
                <v:path arrowok="t"/>
                <v:fill type="solid"/>
              </v:shape>
            </v:group>
            <v:group style="position:absolute;left:6083;top:2843;width:10;height:20" coordorigin="6083,2843" coordsize="10,20">
              <v:shape style="position:absolute;left:6083;top:2843;width:10;height:20" coordorigin="6083,2843" coordsize="10,20" path="m6083,2862l6092,2862,6092,2843,6083,2843,6083,2862xe" filled="true" fillcolor="#000000" stroked="false">
                <v:path arrowok="t"/>
                <v:fill type="solid"/>
              </v:shape>
            </v:group>
            <v:group style="position:absolute;left:6083;top:2862;width:10;height:20" coordorigin="6083,2862" coordsize="10,20">
              <v:shape style="position:absolute;left:6083;top:2862;width:10;height:20" coordorigin="6083,2862" coordsize="10,20" path="m6083,2881l6092,2881,6092,2862,6083,2862,6083,2881xe" filled="true" fillcolor="#000000" stroked="false">
                <v:path arrowok="t"/>
                <v:fill type="solid"/>
              </v:shape>
            </v:group>
            <v:group style="position:absolute;left:6083;top:2881;width:10;height:20" coordorigin="6083,2881" coordsize="10,20">
              <v:shape style="position:absolute;left:6083;top:2881;width:10;height:20" coordorigin="6083,2881" coordsize="10,20" path="m6083,2900l6092,2900,6092,2881,6083,2881,6083,2900xe" filled="true" fillcolor="#000000" stroked="false">
                <v:path arrowok="t"/>
                <v:fill type="solid"/>
              </v:shape>
            </v:group>
            <v:group style="position:absolute;left:6083;top:2900;width:10;height:20" coordorigin="6083,2900" coordsize="10,20">
              <v:shape style="position:absolute;left:6083;top:2900;width:10;height:20" coordorigin="6083,2900" coordsize="10,20" path="m6083,2919l6092,2919,6092,2900,6083,2900,6083,2919xe" filled="true" fillcolor="#000000" stroked="false">
                <v:path arrowok="t"/>
                <v:fill type="solid"/>
              </v:shape>
            </v:group>
            <v:group style="position:absolute;left:6083;top:2919;width:10;height:20" coordorigin="6083,2919" coordsize="10,20">
              <v:shape style="position:absolute;left:6083;top:2919;width:10;height:20" coordorigin="6083,2919" coordsize="10,20" path="m6083,2939l6092,2939,6092,2919,6083,2919,6083,2939xe" filled="true" fillcolor="#000000" stroked="false">
                <v:path arrowok="t"/>
                <v:fill type="solid"/>
              </v:shape>
            </v:group>
            <v:group style="position:absolute;left:6083;top:2939;width:10;height:20" coordorigin="6083,2939" coordsize="10,20">
              <v:shape style="position:absolute;left:6083;top:2939;width:10;height:20" coordorigin="6083,2939" coordsize="10,20" path="m6083,2958l6092,2958,6092,2939,6083,2939,6083,2958xe" filled="true" fillcolor="#000000" stroked="false">
                <v:path arrowok="t"/>
                <v:fill type="solid"/>
              </v:shape>
            </v:group>
            <v:group style="position:absolute;left:6083;top:2958;width:10;height:20" coordorigin="6083,2958" coordsize="10,20">
              <v:shape style="position:absolute;left:6083;top:2958;width:10;height:20" coordorigin="6083,2958" coordsize="10,20" path="m6083,2977l6092,2977,6092,2958,6083,2958,6083,2977xe" filled="true" fillcolor="#000000" stroked="false">
                <v:path arrowok="t"/>
                <v:fill type="solid"/>
              </v:shape>
            </v:group>
            <v:group style="position:absolute;left:6083;top:2977;width:10;height:20" coordorigin="6083,2977" coordsize="10,20">
              <v:shape style="position:absolute;left:6083;top:2977;width:10;height:20" coordorigin="6083,2977" coordsize="10,20" path="m6083,2996l6092,2996,6092,2977,6083,2977,6083,2996xe" filled="true" fillcolor="#000000" stroked="false">
                <v:path arrowok="t"/>
                <v:fill type="solid"/>
              </v:shape>
            </v:group>
            <v:group style="position:absolute;left:6083;top:2996;width:10;height:20" coordorigin="6083,2996" coordsize="10,20">
              <v:shape style="position:absolute;left:6083;top:2996;width:10;height:20" coordorigin="6083,2996" coordsize="10,20" path="m6083,3015l6092,3015,6092,2996,6083,2996,6083,3015xe" filled="true" fillcolor="#000000" stroked="false">
                <v:path arrowok="t"/>
                <v:fill type="solid"/>
              </v:shape>
            </v:group>
            <v:group style="position:absolute;left:6083;top:3015;width:10;height:20" coordorigin="6083,3015" coordsize="10,20">
              <v:shape style="position:absolute;left:6083;top:3015;width:10;height:20" coordorigin="6083,3015" coordsize="10,20" path="m6083,3035l6092,3035,6092,3015,6083,3015,6083,3035xe" filled="true" fillcolor="#000000" stroked="false">
                <v:path arrowok="t"/>
                <v:fill type="solid"/>
              </v:shape>
            </v:group>
            <v:group style="position:absolute;left:6083;top:3039;width:10;height:2" coordorigin="6083,3039" coordsize="10,2">
              <v:shape style="position:absolute;left:6083;top:3039;width:10;height:2" coordorigin="6083,3039" coordsize="10,0" path="m6083,3039l6092,3039e" filled="false" stroked="true" strokeweight=".47998pt" strokecolor="#000000">
                <v:path arrowok="t"/>
              </v:shape>
            </v:group>
            <v:group style="position:absolute;left:7326;top:2670;width:10;height:20" coordorigin="7326,2670" coordsize="10,20">
              <v:shape style="position:absolute;left:7326;top:2670;width:10;height:20" coordorigin="7326,2670" coordsize="10,20" path="m7326,2689l7336,2689,7336,2670,7326,2670,7326,2689xe" filled="true" fillcolor="#000000" stroked="false">
                <v:path arrowok="t"/>
                <v:fill type="solid"/>
              </v:shape>
            </v:group>
            <v:group style="position:absolute;left:7326;top:2689;width:10;height:20" coordorigin="7326,2689" coordsize="10,20">
              <v:shape style="position:absolute;left:7326;top:2689;width:10;height:20" coordorigin="7326,2689" coordsize="10,20" path="m7326,2708l7336,2708,7336,2689,7326,2689,7326,2708xe" filled="true" fillcolor="#000000" stroked="false">
                <v:path arrowok="t"/>
                <v:fill type="solid"/>
              </v:shape>
            </v:group>
            <v:group style="position:absolute;left:7326;top:2708;width:10;height:20" coordorigin="7326,2708" coordsize="10,20">
              <v:shape style="position:absolute;left:7326;top:2708;width:10;height:20" coordorigin="7326,2708" coordsize="10,20" path="m7326,2727l7336,2727,7336,2708,7326,2708,7326,2727xe" filled="true" fillcolor="#000000" stroked="false">
                <v:path arrowok="t"/>
                <v:fill type="solid"/>
              </v:shape>
            </v:group>
            <v:group style="position:absolute;left:7326;top:2727;width:10;height:20" coordorigin="7326,2727" coordsize="10,20">
              <v:shape style="position:absolute;left:7326;top:2727;width:10;height:20" coordorigin="7326,2727" coordsize="10,20" path="m7326,2747l7336,2747,7336,2727,7326,2727,7326,2747xe" filled="true" fillcolor="#000000" stroked="false">
                <v:path arrowok="t"/>
                <v:fill type="solid"/>
              </v:shape>
            </v:group>
            <v:group style="position:absolute;left:7326;top:2747;width:10;height:20" coordorigin="7326,2747" coordsize="10,20">
              <v:shape style="position:absolute;left:7326;top:2747;width:10;height:20" coordorigin="7326,2747" coordsize="10,20" path="m7326,2766l7336,2766,7336,2747,7326,2747,7326,2766xe" filled="true" fillcolor="#000000" stroked="false">
                <v:path arrowok="t"/>
                <v:fill type="solid"/>
              </v:shape>
            </v:group>
            <v:group style="position:absolute;left:7326;top:2766;width:10;height:20" coordorigin="7326,2766" coordsize="10,20">
              <v:shape style="position:absolute;left:7326;top:2766;width:10;height:20" coordorigin="7326,2766" coordsize="10,20" path="m7326,2785l7336,2785,7336,2766,7326,2766,7326,2785xe" filled="true" fillcolor="#000000" stroked="false">
                <v:path arrowok="t"/>
                <v:fill type="solid"/>
              </v:shape>
            </v:group>
            <v:group style="position:absolute;left:7326;top:2785;width:10;height:20" coordorigin="7326,2785" coordsize="10,20">
              <v:shape style="position:absolute;left:7326;top:2785;width:10;height:20" coordorigin="7326,2785" coordsize="10,20" path="m7326,2804l7336,2804,7336,2785,7326,2785,7326,2804xe" filled="true" fillcolor="#000000" stroked="false">
                <v:path arrowok="t"/>
                <v:fill type="solid"/>
              </v:shape>
            </v:group>
            <v:group style="position:absolute;left:7326;top:2804;width:10;height:20" coordorigin="7326,2804" coordsize="10,20">
              <v:shape style="position:absolute;left:7326;top:2804;width:10;height:20" coordorigin="7326,2804" coordsize="10,20" path="m7326,2823l7336,2823,7336,2804,7326,2804,7326,2823xe" filled="true" fillcolor="#000000" stroked="false">
                <v:path arrowok="t"/>
                <v:fill type="solid"/>
              </v:shape>
            </v:group>
            <v:group style="position:absolute;left:7326;top:2823;width:10;height:20" coordorigin="7326,2823" coordsize="10,20">
              <v:shape style="position:absolute;left:7326;top:2823;width:10;height:20" coordorigin="7326,2823" coordsize="10,20" path="m7326,2843l7336,2843,7336,2823,7326,2823,7326,2843xe" filled="true" fillcolor="#000000" stroked="false">
                <v:path arrowok="t"/>
                <v:fill type="solid"/>
              </v:shape>
            </v:group>
            <v:group style="position:absolute;left:7326;top:2843;width:10;height:20" coordorigin="7326,2843" coordsize="10,20">
              <v:shape style="position:absolute;left:7326;top:2843;width:10;height:20" coordorigin="7326,2843" coordsize="10,20" path="m7326,2862l7336,2862,7336,2843,7326,2843,7326,2862xe" filled="true" fillcolor="#000000" stroked="false">
                <v:path arrowok="t"/>
                <v:fill type="solid"/>
              </v:shape>
            </v:group>
            <v:group style="position:absolute;left:7326;top:2862;width:10;height:20" coordorigin="7326,2862" coordsize="10,20">
              <v:shape style="position:absolute;left:7326;top:2862;width:10;height:20" coordorigin="7326,2862" coordsize="10,20" path="m7326,2881l7336,2881,7336,2862,7326,2862,7326,2881xe" filled="true" fillcolor="#000000" stroked="false">
                <v:path arrowok="t"/>
                <v:fill type="solid"/>
              </v:shape>
            </v:group>
            <v:group style="position:absolute;left:7326;top:2881;width:10;height:20" coordorigin="7326,2881" coordsize="10,20">
              <v:shape style="position:absolute;left:7326;top:2881;width:10;height:20" coordorigin="7326,2881" coordsize="10,20" path="m7326,2900l7336,2900,7336,2881,7326,2881,7326,2900xe" filled="true" fillcolor="#000000" stroked="false">
                <v:path arrowok="t"/>
                <v:fill type="solid"/>
              </v:shape>
            </v:group>
            <v:group style="position:absolute;left:7326;top:2900;width:10;height:20" coordorigin="7326,2900" coordsize="10,20">
              <v:shape style="position:absolute;left:7326;top:2900;width:10;height:20" coordorigin="7326,2900" coordsize="10,20" path="m7326,2919l7336,2919,7336,2900,7326,2900,7326,2919xe" filled="true" fillcolor="#000000" stroked="false">
                <v:path arrowok="t"/>
                <v:fill type="solid"/>
              </v:shape>
            </v:group>
            <v:group style="position:absolute;left:7326;top:2919;width:10;height:20" coordorigin="7326,2919" coordsize="10,20">
              <v:shape style="position:absolute;left:7326;top:2919;width:10;height:20" coordorigin="7326,2919" coordsize="10,20" path="m7326,2939l7336,2939,7336,2919,7326,2919,7326,2939xe" filled="true" fillcolor="#000000" stroked="false">
                <v:path arrowok="t"/>
                <v:fill type="solid"/>
              </v:shape>
            </v:group>
            <v:group style="position:absolute;left:7326;top:2939;width:10;height:20" coordorigin="7326,2939" coordsize="10,20">
              <v:shape style="position:absolute;left:7326;top:2939;width:10;height:20" coordorigin="7326,2939" coordsize="10,20" path="m7326,2958l7336,2958,7336,2939,7326,2939,7326,2958xe" filled="true" fillcolor="#000000" stroked="false">
                <v:path arrowok="t"/>
                <v:fill type="solid"/>
              </v:shape>
            </v:group>
            <v:group style="position:absolute;left:7326;top:2958;width:10;height:20" coordorigin="7326,2958" coordsize="10,20">
              <v:shape style="position:absolute;left:7326;top:2958;width:10;height:20" coordorigin="7326,2958" coordsize="10,20" path="m7326,2977l7336,2977,7336,2958,7326,2958,7326,2977xe" filled="true" fillcolor="#000000" stroked="false">
                <v:path arrowok="t"/>
                <v:fill type="solid"/>
              </v:shape>
            </v:group>
            <v:group style="position:absolute;left:7326;top:2977;width:10;height:20" coordorigin="7326,2977" coordsize="10,20">
              <v:shape style="position:absolute;left:7326;top:2977;width:10;height:20" coordorigin="7326,2977" coordsize="10,20" path="m7326,2996l7336,2996,7336,2977,7326,2977,7326,2996xe" filled="true" fillcolor="#000000" stroked="false">
                <v:path arrowok="t"/>
                <v:fill type="solid"/>
              </v:shape>
            </v:group>
            <v:group style="position:absolute;left:7326;top:2996;width:10;height:20" coordorigin="7326,2996" coordsize="10,20">
              <v:shape style="position:absolute;left:7326;top:2996;width:10;height:20" coordorigin="7326,2996" coordsize="10,20" path="m7326,3015l7336,3015,7336,2996,7326,2996,7326,3015xe" filled="true" fillcolor="#000000" stroked="false">
                <v:path arrowok="t"/>
                <v:fill type="solid"/>
              </v:shape>
            </v:group>
            <v:group style="position:absolute;left:7326;top:3015;width:10;height:20" coordorigin="7326,3015" coordsize="10,20">
              <v:shape style="position:absolute;left:7326;top:3015;width:10;height:20" coordorigin="7326,3015" coordsize="10,20" path="m7326,3035l7336,3035,7336,3015,7326,3015,7326,3035xe" filled="true" fillcolor="#000000" stroked="false">
                <v:path arrowok="t"/>
                <v:fill type="solid"/>
              </v:shape>
            </v:group>
            <v:group style="position:absolute;left:7326;top:3039;width:10;height:2" coordorigin="7326,3039" coordsize="10,2">
              <v:shape style="position:absolute;left:7326;top:3039;width:10;height:2" coordorigin="7326,3039" coordsize="10,0" path="m7326,3039l7336,3039e" filled="false" stroked="true" strokeweight=".47998pt" strokecolor="#000000">
                <v:path arrowok="t"/>
              </v:shape>
            </v:group>
            <v:group style="position:absolute;left:8641;top:2670;width:10;height:20" coordorigin="8641,2670" coordsize="10,20">
              <v:shape style="position:absolute;left:8641;top:2670;width:10;height:20" coordorigin="8641,2670" coordsize="10,20" path="m8641,2689l8651,2689,8651,2670,8641,2670,8641,2689xe" filled="true" fillcolor="#000000" stroked="false">
                <v:path arrowok="t"/>
                <v:fill type="solid"/>
              </v:shape>
            </v:group>
            <v:group style="position:absolute;left:8641;top:2689;width:10;height:20" coordorigin="8641,2689" coordsize="10,20">
              <v:shape style="position:absolute;left:8641;top:2689;width:10;height:20" coordorigin="8641,2689" coordsize="10,20" path="m8641,2708l8651,2708,8651,2689,8641,2689,8641,2708xe" filled="true" fillcolor="#000000" stroked="false">
                <v:path arrowok="t"/>
                <v:fill type="solid"/>
              </v:shape>
            </v:group>
            <v:group style="position:absolute;left:8641;top:2708;width:10;height:20" coordorigin="8641,2708" coordsize="10,20">
              <v:shape style="position:absolute;left:8641;top:2708;width:10;height:20" coordorigin="8641,2708" coordsize="10,20" path="m8641,2727l8651,2727,8651,2708,8641,2708,8641,2727xe" filled="true" fillcolor="#000000" stroked="false">
                <v:path arrowok="t"/>
                <v:fill type="solid"/>
              </v:shape>
            </v:group>
            <v:group style="position:absolute;left:8641;top:2727;width:10;height:20" coordorigin="8641,2727" coordsize="10,20">
              <v:shape style="position:absolute;left:8641;top:2727;width:10;height:20" coordorigin="8641,2727" coordsize="10,20" path="m8641,2747l8651,2747,8651,2727,8641,2727,8641,2747xe" filled="true" fillcolor="#000000" stroked="false">
                <v:path arrowok="t"/>
                <v:fill type="solid"/>
              </v:shape>
            </v:group>
            <v:group style="position:absolute;left:8641;top:2747;width:10;height:20" coordorigin="8641,2747" coordsize="10,20">
              <v:shape style="position:absolute;left:8641;top:2747;width:10;height:20" coordorigin="8641,2747" coordsize="10,20" path="m8641,2766l8651,2766,8651,2747,8641,2747,8641,2766xe" filled="true" fillcolor="#000000" stroked="false">
                <v:path arrowok="t"/>
                <v:fill type="solid"/>
              </v:shape>
            </v:group>
            <v:group style="position:absolute;left:8641;top:2766;width:10;height:20" coordorigin="8641,2766" coordsize="10,20">
              <v:shape style="position:absolute;left:8641;top:2766;width:10;height:20" coordorigin="8641,2766" coordsize="10,20" path="m8641,2785l8651,2785,8651,2766,8641,2766,8641,2785xe" filled="true" fillcolor="#000000" stroked="false">
                <v:path arrowok="t"/>
                <v:fill type="solid"/>
              </v:shape>
            </v:group>
            <v:group style="position:absolute;left:8641;top:2785;width:10;height:20" coordorigin="8641,2785" coordsize="10,20">
              <v:shape style="position:absolute;left:8641;top:2785;width:10;height:20" coordorigin="8641,2785" coordsize="10,20" path="m8641,2804l8651,2804,8651,2785,8641,2785,8641,2804xe" filled="true" fillcolor="#000000" stroked="false">
                <v:path arrowok="t"/>
                <v:fill type="solid"/>
              </v:shape>
            </v:group>
            <v:group style="position:absolute;left:8641;top:2804;width:10;height:20" coordorigin="8641,2804" coordsize="10,20">
              <v:shape style="position:absolute;left:8641;top:2804;width:10;height:20" coordorigin="8641,2804" coordsize="10,20" path="m8641,2823l8651,2823,8651,2804,8641,2804,8641,2823xe" filled="true" fillcolor="#000000" stroked="false">
                <v:path arrowok="t"/>
                <v:fill type="solid"/>
              </v:shape>
            </v:group>
            <v:group style="position:absolute;left:8641;top:2823;width:10;height:20" coordorigin="8641,2823" coordsize="10,20">
              <v:shape style="position:absolute;left:8641;top:2823;width:10;height:20" coordorigin="8641,2823" coordsize="10,20" path="m8641,2843l8651,2843,8651,2823,8641,2823,8641,2843xe" filled="true" fillcolor="#000000" stroked="false">
                <v:path arrowok="t"/>
                <v:fill type="solid"/>
              </v:shape>
            </v:group>
            <v:group style="position:absolute;left:8641;top:2843;width:10;height:20" coordorigin="8641,2843" coordsize="10,20">
              <v:shape style="position:absolute;left:8641;top:2843;width:10;height:20" coordorigin="8641,2843" coordsize="10,20" path="m8641,2862l8651,2862,8651,2843,8641,2843,8641,2862xe" filled="true" fillcolor="#000000" stroked="false">
                <v:path arrowok="t"/>
                <v:fill type="solid"/>
              </v:shape>
            </v:group>
            <v:group style="position:absolute;left:8641;top:2862;width:10;height:20" coordorigin="8641,2862" coordsize="10,20">
              <v:shape style="position:absolute;left:8641;top:2862;width:10;height:20" coordorigin="8641,2862" coordsize="10,20" path="m8641,2881l8651,2881,8651,2862,8641,2862,8641,2881xe" filled="true" fillcolor="#000000" stroked="false">
                <v:path arrowok="t"/>
                <v:fill type="solid"/>
              </v:shape>
            </v:group>
            <v:group style="position:absolute;left:8641;top:2881;width:10;height:20" coordorigin="8641,2881" coordsize="10,20">
              <v:shape style="position:absolute;left:8641;top:2881;width:10;height:20" coordorigin="8641,2881" coordsize="10,20" path="m8641,2900l8651,2900,8651,2881,8641,2881,8641,2900xe" filled="true" fillcolor="#000000" stroked="false">
                <v:path arrowok="t"/>
                <v:fill type="solid"/>
              </v:shape>
            </v:group>
            <v:group style="position:absolute;left:8641;top:2900;width:10;height:20" coordorigin="8641,2900" coordsize="10,20">
              <v:shape style="position:absolute;left:8641;top:2900;width:10;height:20" coordorigin="8641,2900" coordsize="10,20" path="m8641,2919l8651,2919,8651,2900,8641,2900,8641,2919xe" filled="true" fillcolor="#000000" stroked="false">
                <v:path arrowok="t"/>
                <v:fill type="solid"/>
              </v:shape>
            </v:group>
            <v:group style="position:absolute;left:8641;top:2919;width:10;height:20" coordorigin="8641,2919" coordsize="10,20">
              <v:shape style="position:absolute;left:8641;top:2919;width:10;height:20" coordorigin="8641,2919" coordsize="10,20" path="m8641,2939l8651,2939,8651,2919,8641,2919,8641,2939xe" filled="true" fillcolor="#000000" stroked="false">
                <v:path arrowok="t"/>
                <v:fill type="solid"/>
              </v:shape>
            </v:group>
            <v:group style="position:absolute;left:8641;top:2939;width:10;height:20" coordorigin="8641,2939" coordsize="10,20">
              <v:shape style="position:absolute;left:8641;top:2939;width:10;height:20" coordorigin="8641,2939" coordsize="10,20" path="m8641,2958l8651,2958,8651,2939,8641,2939,8641,2958xe" filled="true" fillcolor="#000000" stroked="false">
                <v:path arrowok="t"/>
                <v:fill type="solid"/>
              </v:shape>
            </v:group>
            <v:group style="position:absolute;left:8641;top:2958;width:10;height:20" coordorigin="8641,2958" coordsize="10,20">
              <v:shape style="position:absolute;left:8641;top:2958;width:10;height:20" coordorigin="8641,2958" coordsize="10,20" path="m8641,2977l8651,2977,8651,2958,8641,2958,8641,2977xe" filled="true" fillcolor="#000000" stroked="false">
                <v:path arrowok="t"/>
                <v:fill type="solid"/>
              </v:shape>
            </v:group>
            <v:group style="position:absolute;left:8641;top:2977;width:10;height:20" coordorigin="8641,2977" coordsize="10,20">
              <v:shape style="position:absolute;left:8641;top:2977;width:10;height:20" coordorigin="8641,2977" coordsize="10,20" path="m8641,2996l8651,2996,8651,2977,8641,2977,8641,2996xe" filled="true" fillcolor="#000000" stroked="false">
                <v:path arrowok="t"/>
                <v:fill type="solid"/>
              </v:shape>
            </v:group>
            <v:group style="position:absolute;left:8641;top:2996;width:10;height:20" coordorigin="8641,2996" coordsize="10,20">
              <v:shape style="position:absolute;left:8641;top:2996;width:10;height:20" coordorigin="8641,2996" coordsize="10,20" path="m8641,3015l8651,3015,8651,2996,8641,2996,8641,3015xe" filled="true" fillcolor="#000000" stroked="false">
                <v:path arrowok="t"/>
                <v:fill type="solid"/>
              </v:shape>
            </v:group>
            <v:group style="position:absolute;left:8641;top:3015;width:10;height:20" coordorigin="8641,3015" coordsize="10,20">
              <v:shape style="position:absolute;left:8641;top:3015;width:10;height:20" coordorigin="8641,3015" coordsize="10,20" path="m8641,3035l8651,3035,8651,3015,8641,3015,8641,3035xe" filled="true" fillcolor="#000000" stroked="false">
                <v:path arrowok="t"/>
                <v:fill type="solid"/>
              </v:shape>
            </v:group>
            <v:group style="position:absolute;left:8641;top:3039;width:10;height:2" coordorigin="8641,3039" coordsize="10,2">
              <v:shape style="position:absolute;left:8641;top:3039;width:10;height:2" coordorigin="8641,3039" coordsize="10,0" path="m8641,3039l8651,3039e" filled="false" stroked="true" strokeweight=".47998pt" strokecolor="#000000">
                <v:path arrowok="t"/>
              </v:shape>
            </v:group>
            <v:group style="position:absolute;left:9544;top:2670;width:10;height:20" coordorigin="9544,2670" coordsize="10,20">
              <v:shape style="position:absolute;left:9544;top:2670;width:10;height:20" coordorigin="9544,2670" coordsize="10,20" path="m9544,2689l9554,2689,9554,2670,9544,2670,9544,2689xe" filled="true" fillcolor="#000000" stroked="false">
                <v:path arrowok="t"/>
                <v:fill type="solid"/>
              </v:shape>
            </v:group>
            <v:group style="position:absolute;left:9544;top:2689;width:10;height:20" coordorigin="9544,2689" coordsize="10,20">
              <v:shape style="position:absolute;left:9544;top:2689;width:10;height:20" coordorigin="9544,2689" coordsize="10,20" path="m9544,2708l9554,2708,9554,2689,9544,2689,9544,2708xe" filled="true" fillcolor="#000000" stroked="false">
                <v:path arrowok="t"/>
                <v:fill type="solid"/>
              </v:shape>
            </v:group>
            <v:group style="position:absolute;left:9544;top:2708;width:10;height:20" coordorigin="9544,2708" coordsize="10,20">
              <v:shape style="position:absolute;left:9544;top:2708;width:10;height:20" coordorigin="9544,2708" coordsize="10,20" path="m9544,2727l9554,2727,9554,2708,9544,2708,9544,2727xe" filled="true" fillcolor="#000000" stroked="false">
                <v:path arrowok="t"/>
                <v:fill type="solid"/>
              </v:shape>
            </v:group>
            <v:group style="position:absolute;left:9544;top:2727;width:10;height:20" coordorigin="9544,2727" coordsize="10,20">
              <v:shape style="position:absolute;left:9544;top:2727;width:10;height:20" coordorigin="9544,2727" coordsize="10,20" path="m9544,2747l9554,2747,9554,2727,9544,2727,9544,2747xe" filled="true" fillcolor="#000000" stroked="false">
                <v:path arrowok="t"/>
                <v:fill type="solid"/>
              </v:shape>
            </v:group>
            <v:group style="position:absolute;left:9544;top:2747;width:10;height:20" coordorigin="9544,2747" coordsize="10,20">
              <v:shape style="position:absolute;left:9544;top:2747;width:10;height:20" coordorigin="9544,2747" coordsize="10,20" path="m9544,2766l9554,2766,9554,2747,9544,2747,9544,2766xe" filled="true" fillcolor="#000000" stroked="false">
                <v:path arrowok="t"/>
                <v:fill type="solid"/>
              </v:shape>
            </v:group>
            <v:group style="position:absolute;left:9544;top:2766;width:10;height:20" coordorigin="9544,2766" coordsize="10,20">
              <v:shape style="position:absolute;left:9544;top:2766;width:10;height:20" coordorigin="9544,2766" coordsize="10,20" path="m9544,2785l9554,2785,9554,2766,9544,2766,9544,2785xe" filled="true" fillcolor="#000000" stroked="false">
                <v:path arrowok="t"/>
                <v:fill type="solid"/>
              </v:shape>
            </v:group>
            <v:group style="position:absolute;left:9544;top:2785;width:10;height:20" coordorigin="9544,2785" coordsize="10,20">
              <v:shape style="position:absolute;left:9544;top:2785;width:10;height:20" coordorigin="9544,2785" coordsize="10,20" path="m9544,2804l9554,2804,9554,2785,9544,2785,9544,2804xe" filled="true" fillcolor="#000000" stroked="false">
                <v:path arrowok="t"/>
                <v:fill type="solid"/>
              </v:shape>
            </v:group>
            <v:group style="position:absolute;left:9544;top:2804;width:10;height:20" coordorigin="9544,2804" coordsize="10,20">
              <v:shape style="position:absolute;left:9544;top:2804;width:10;height:20" coordorigin="9544,2804" coordsize="10,20" path="m9544,2823l9554,2823,9554,2804,9544,2804,9544,2823xe" filled="true" fillcolor="#000000" stroked="false">
                <v:path arrowok="t"/>
                <v:fill type="solid"/>
              </v:shape>
            </v:group>
            <v:group style="position:absolute;left:9544;top:2823;width:10;height:20" coordorigin="9544,2823" coordsize="10,20">
              <v:shape style="position:absolute;left:9544;top:2823;width:10;height:20" coordorigin="9544,2823" coordsize="10,20" path="m9544,2843l9554,2843,9554,2823,9544,2823,9544,2843xe" filled="true" fillcolor="#000000" stroked="false">
                <v:path arrowok="t"/>
                <v:fill type="solid"/>
              </v:shape>
            </v:group>
            <v:group style="position:absolute;left:9544;top:2843;width:10;height:20" coordorigin="9544,2843" coordsize="10,20">
              <v:shape style="position:absolute;left:9544;top:2843;width:10;height:20" coordorigin="9544,2843" coordsize="10,20" path="m9544,2862l9554,2862,9554,2843,9544,2843,9544,2862xe" filled="true" fillcolor="#000000" stroked="false">
                <v:path arrowok="t"/>
                <v:fill type="solid"/>
              </v:shape>
            </v:group>
            <v:group style="position:absolute;left:9544;top:2862;width:10;height:20" coordorigin="9544,2862" coordsize="10,20">
              <v:shape style="position:absolute;left:9544;top:2862;width:10;height:20" coordorigin="9544,2862" coordsize="10,20" path="m9544,2881l9554,2881,9554,2862,9544,2862,9544,2881xe" filled="true" fillcolor="#000000" stroked="false">
                <v:path arrowok="t"/>
                <v:fill type="solid"/>
              </v:shape>
            </v:group>
            <v:group style="position:absolute;left:9544;top:2881;width:10;height:20" coordorigin="9544,2881" coordsize="10,20">
              <v:shape style="position:absolute;left:9544;top:2881;width:10;height:20" coordorigin="9544,2881" coordsize="10,20" path="m9544,2900l9554,2900,9554,2881,9544,2881,9544,2900xe" filled="true" fillcolor="#000000" stroked="false">
                <v:path arrowok="t"/>
                <v:fill type="solid"/>
              </v:shape>
            </v:group>
            <v:group style="position:absolute;left:9544;top:2900;width:10;height:20" coordorigin="9544,2900" coordsize="10,20">
              <v:shape style="position:absolute;left:9544;top:2900;width:10;height:20" coordorigin="9544,2900" coordsize="10,20" path="m9544,2919l9554,2919,9554,2900,9544,2900,9544,2919xe" filled="true" fillcolor="#000000" stroked="false">
                <v:path arrowok="t"/>
                <v:fill type="solid"/>
              </v:shape>
            </v:group>
            <v:group style="position:absolute;left:9544;top:2919;width:10;height:20" coordorigin="9544,2919" coordsize="10,20">
              <v:shape style="position:absolute;left:9544;top:2919;width:10;height:20" coordorigin="9544,2919" coordsize="10,20" path="m9544,2939l9554,2939,9554,2919,9544,2919,9544,2939xe" filled="true" fillcolor="#000000" stroked="false">
                <v:path arrowok="t"/>
                <v:fill type="solid"/>
              </v:shape>
            </v:group>
            <v:group style="position:absolute;left:9544;top:2939;width:10;height:20" coordorigin="9544,2939" coordsize="10,20">
              <v:shape style="position:absolute;left:9544;top:2939;width:10;height:20" coordorigin="9544,2939" coordsize="10,20" path="m9544,2958l9554,2958,9554,2939,9544,2939,9544,2958xe" filled="true" fillcolor="#000000" stroked="false">
                <v:path arrowok="t"/>
                <v:fill type="solid"/>
              </v:shape>
            </v:group>
            <v:group style="position:absolute;left:9544;top:2958;width:10;height:20" coordorigin="9544,2958" coordsize="10,20">
              <v:shape style="position:absolute;left:9544;top:2958;width:10;height:20" coordorigin="9544,2958" coordsize="10,20" path="m9544,2977l9554,2977,9554,2958,9544,2958,9544,2977xe" filled="true" fillcolor="#000000" stroked="false">
                <v:path arrowok="t"/>
                <v:fill type="solid"/>
              </v:shape>
            </v:group>
            <v:group style="position:absolute;left:9544;top:2977;width:10;height:20" coordorigin="9544,2977" coordsize="10,20">
              <v:shape style="position:absolute;left:9544;top:2977;width:10;height:20" coordorigin="9544,2977" coordsize="10,20" path="m9544,2996l9554,2996,9554,2977,9544,2977,9544,2996xe" filled="true" fillcolor="#000000" stroked="false">
                <v:path arrowok="t"/>
                <v:fill type="solid"/>
              </v:shape>
            </v:group>
            <v:group style="position:absolute;left:9544;top:2996;width:10;height:20" coordorigin="9544,2996" coordsize="10,20">
              <v:shape style="position:absolute;left:9544;top:2996;width:10;height:20" coordorigin="9544,2996" coordsize="10,20" path="m9544,3015l9554,3015,9554,2996,9544,2996,9544,3015xe" filled="true" fillcolor="#000000" stroked="false">
                <v:path arrowok="t"/>
                <v:fill type="solid"/>
              </v:shape>
            </v:group>
            <v:group style="position:absolute;left:9544;top:3015;width:10;height:20" coordorigin="9544,3015" coordsize="10,20">
              <v:shape style="position:absolute;left:9544;top:3015;width:10;height:20" coordorigin="9544,3015" coordsize="10,20" path="m9544,3035l9554,3035,9554,3015,9544,3015,9544,3035xe" filled="true" fillcolor="#000000" stroked="false">
                <v:path arrowok="t"/>
                <v:fill type="solid"/>
              </v:shape>
            </v:group>
            <v:group style="position:absolute;left:9544;top:3039;width:10;height:2" coordorigin="9544,3039" coordsize="10,2">
              <v:shape style="position:absolute;left:9544;top:3039;width:10;height:2" coordorigin="9544,3039" coordsize="10,0" path="m9544,3039l9554,3039e" filled="false" stroked="true" strokeweight=".47998pt" strokecolor="#000000">
                <v:path arrowok="t"/>
              </v:shape>
              <v:shape style="position:absolute;left:2400;top:3044;width:1513;height:10" type="#_x0000_t75" stroked="false">
                <v:imagedata r:id="rId730" o:title=""/>
              </v:shape>
              <v:shape style="position:absolute;left:3908;top:3044;width:3418;height:10" type="#_x0000_t75" stroked="false">
                <v:imagedata r:id="rId737" o:title=""/>
              </v:shape>
              <v:shape style="position:absolute;left:7321;top:3044;width:2223;height:10" type="#_x0000_t75" stroked="false">
                <v:imagedata r:id="rId738" o:title=""/>
              </v:shape>
              <v:shape style="position:absolute;left:9540;top:3044;width:1193;height:10" type="#_x0000_t75" stroked="false">
                <v:imagedata r:id="rId733" o:title=""/>
              </v:shape>
            </v:group>
            <v:group style="position:absolute;left:3913;top:3054;width:10;height:20" coordorigin="3913,3054" coordsize="10,20">
              <v:shape style="position:absolute;left:3913;top:3054;width:10;height:20" coordorigin="3913,3054" coordsize="10,20" path="m3913,3073l3923,3073,3923,3054,3913,3054,3913,3073xe" filled="true" fillcolor="#000000" stroked="false">
                <v:path arrowok="t"/>
                <v:fill type="solid"/>
              </v:shape>
            </v:group>
            <v:group style="position:absolute;left:3913;top:3073;width:10;height:20" coordorigin="3913,3073" coordsize="10,20">
              <v:shape style="position:absolute;left:3913;top:3073;width:10;height:20" coordorigin="3913,3073" coordsize="10,20" path="m3913,3092l3923,3092,3923,3073,3913,3073,3913,3092xe" filled="true" fillcolor="#000000" stroked="false">
                <v:path arrowok="t"/>
                <v:fill type="solid"/>
              </v:shape>
            </v:group>
            <v:group style="position:absolute;left:3913;top:3092;width:10;height:20" coordorigin="3913,3092" coordsize="10,20">
              <v:shape style="position:absolute;left:3913;top:3092;width:10;height:20" coordorigin="3913,3092" coordsize="10,20" path="m3913,3111l3923,3111,3923,3092,3913,3092,3913,3111xe" filled="true" fillcolor="#000000" stroked="false">
                <v:path arrowok="t"/>
                <v:fill type="solid"/>
              </v:shape>
            </v:group>
            <v:group style="position:absolute;left:3913;top:3111;width:10;height:20" coordorigin="3913,3111" coordsize="10,20">
              <v:shape style="position:absolute;left:3913;top:3111;width:10;height:20" coordorigin="3913,3111" coordsize="10,20" path="m3913,3131l3923,3131,3923,3111,3913,3111,3913,3131xe" filled="true" fillcolor="#000000" stroked="false">
                <v:path arrowok="t"/>
                <v:fill type="solid"/>
              </v:shape>
            </v:group>
            <v:group style="position:absolute;left:3913;top:3131;width:10;height:20" coordorigin="3913,3131" coordsize="10,20">
              <v:shape style="position:absolute;left:3913;top:3131;width:10;height:20" coordorigin="3913,3131" coordsize="10,20" path="m3913,3150l3923,3150,3923,3131,3913,3131,3913,3150xe" filled="true" fillcolor="#000000" stroked="false">
                <v:path arrowok="t"/>
                <v:fill type="solid"/>
              </v:shape>
            </v:group>
            <v:group style="position:absolute;left:3913;top:3150;width:10;height:20" coordorigin="3913,3150" coordsize="10,20">
              <v:shape style="position:absolute;left:3913;top:3150;width:10;height:20" coordorigin="3913,3150" coordsize="10,20" path="m3913,3169l3923,3169,3923,3150,3913,3150,3913,3169xe" filled="true" fillcolor="#000000" stroked="false">
                <v:path arrowok="t"/>
                <v:fill type="solid"/>
              </v:shape>
            </v:group>
            <v:group style="position:absolute;left:3913;top:3169;width:10;height:20" coordorigin="3913,3169" coordsize="10,20">
              <v:shape style="position:absolute;left:3913;top:3169;width:10;height:20" coordorigin="3913,3169" coordsize="10,20" path="m3913,3188l3923,3188,3923,3169,3913,3169,3913,3188xe" filled="true" fillcolor="#000000" stroked="false">
                <v:path arrowok="t"/>
                <v:fill type="solid"/>
              </v:shape>
            </v:group>
            <v:group style="position:absolute;left:3913;top:3188;width:10;height:20" coordorigin="3913,3188" coordsize="10,20">
              <v:shape style="position:absolute;left:3913;top:3188;width:10;height:20" coordorigin="3913,3188" coordsize="10,20" path="m3913,3207l3923,3207,3923,3188,3913,3188,3913,3207xe" filled="true" fillcolor="#000000" stroked="false">
                <v:path arrowok="t"/>
                <v:fill type="solid"/>
              </v:shape>
            </v:group>
            <v:group style="position:absolute;left:3913;top:3207;width:10;height:20" coordorigin="3913,3207" coordsize="10,20">
              <v:shape style="position:absolute;left:3913;top:3207;width:10;height:20" coordorigin="3913,3207" coordsize="10,20" path="m3913,3227l3923,3227,3923,3207,3913,3207,3913,3227xe" filled="true" fillcolor="#000000" stroked="false">
                <v:path arrowok="t"/>
                <v:fill type="solid"/>
              </v:shape>
            </v:group>
            <v:group style="position:absolute;left:3913;top:3227;width:10;height:20" coordorigin="3913,3227" coordsize="10,20">
              <v:shape style="position:absolute;left:3913;top:3227;width:10;height:20" coordorigin="3913,3227" coordsize="10,20" path="m3913,3246l3923,3246,3923,3227,3913,3227,3913,3246xe" filled="true" fillcolor="#000000" stroked="false">
                <v:path arrowok="t"/>
                <v:fill type="solid"/>
              </v:shape>
            </v:group>
            <v:group style="position:absolute;left:3913;top:3246;width:10;height:20" coordorigin="3913,3246" coordsize="10,20">
              <v:shape style="position:absolute;left:3913;top:3246;width:10;height:20" coordorigin="3913,3246" coordsize="10,20" path="m3913,3265l3923,3265,3923,3246,3913,3246,3913,3265xe" filled="true" fillcolor="#000000" stroked="false">
                <v:path arrowok="t"/>
                <v:fill type="solid"/>
              </v:shape>
            </v:group>
            <v:group style="position:absolute;left:3913;top:3265;width:10;height:20" coordorigin="3913,3265" coordsize="10,20">
              <v:shape style="position:absolute;left:3913;top:3265;width:10;height:20" coordorigin="3913,3265" coordsize="10,20" path="m3913,3284l3923,3284,3923,3265,3913,3265,3913,3284xe" filled="true" fillcolor="#000000" stroked="false">
                <v:path arrowok="t"/>
                <v:fill type="solid"/>
              </v:shape>
            </v:group>
            <v:group style="position:absolute;left:3913;top:3284;width:10;height:20" coordorigin="3913,3284" coordsize="10,20">
              <v:shape style="position:absolute;left:3913;top:3284;width:10;height:20" coordorigin="3913,3284" coordsize="10,20" path="m3913,3303l3923,3303,3923,3284,3913,3284,3913,3303xe" filled="true" fillcolor="#000000" stroked="false">
                <v:path arrowok="t"/>
                <v:fill type="solid"/>
              </v:shape>
            </v:group>
            <v:group style="position:absolute;left:3913;top:3303;width:10;height:20" coordorigin="3913,3303" coordsize="10,20">
              <v:shape style="position:absolute;left:3913;top:3303;width:10;height:20" coordorigin="3913,3303" coordsize="10,20" path="m3913,3323l3923,3323,3923,3303,3913,3303,3913,3323xe" filled="true" fillcolor="#000000" stroked="false">
                <v:path arrowok="t"/>
                <v:fill type="solid"/>
              </v:shape>
            </v:group>
            <v:group style="position:absolute;left:3913;top:3323;width:10;height:20" coordorigin="3913,3323" coordsize="10,20">
              <v:shape style="position:absolute;left:3913;top:3323;width:10;height:20" coordorigin="3913,3323" coordsize="10,20" path="m3913,3342l3923,3342,3923,3323,3913,3323,3913,3342xe" filled="true" fillcolor="#000000" stroked="false">
                <v:path arrowok="t"/>
                <v:fill type="solid"/>
              </v:shape>
            </v:group>
            <v:group style="position:absolute;left:3913;top:3342;width:10;height:20" coordorigin="3913,3342" coordsize="10,20">
              <v:shape style="position:absolute;left:3913;top:3342;width:10;height:20" coordorigin="3913,3342" coordsize="10,20" path="m3913,3361l3923,3361,3923,3342,3913,3342,3913,3361xe" filled="true" fillcolor="#000000" stroked="false">
                <v:path arrowok="t"/>
                <v:fill type="solid"/>
              </v:shape>
            </v:group>
            <v:group style="position:absolute;left:3913;top:3361;width:10;height:20" coordorigin="3913,3361" coordsize="10,20">
              <v:shape style="position:absolute;left:3913;top:3361;width:10;height:20" coordorigin="3913,3361" coordsize="10,20" path="m3913,3380l3923,3380,3923,3361,3913,3361,3913,3380xe" filled="true" fillcolor="#000000" stroked="false">
                <v:path arrowok="t"/>
                <v:fill type="solid"/>
              </v:shape>
            </v:group>
            <v:group style="position:absolute;left:3913;top:3380;width:10;height:20" coordorigin="3913,3380" coordsize="10,20">
              <v:shape style="position:absolute;left:3913;top:3380;width:10;height:20" coordorigin="3913,3380" coordsize="10,20" path="m3913,3399l3923,3399,3923,3380,3913,3380,3913,3399xe" filled="true" fillcolor="#000000" stroked="false">
                <v:path arrowok="t"/>
                <v:fill type="solid"/>
              </v:shape>
            </v:group>
            <v:group style="position:absolute;left:3913;top:3399;width:10;height:20" coordorigin="3913,3399" coordsize="10,20">
              <v:shape style="position:absolute;left:3913;top:3399;width:10;height:20" coordorigin="3913,3399" coordsize="10,20" path="m3913,3419l3923,3419,3923,3399,3913,3399,3913,3419xe" filled="true" fillcolor="#000000" stroked="false">
                <v:path arrowok="t"/>
                <v:fill type="solid"/>
              </v:shape>
            </v:group>
            <v:group style="position:absolute;left:3913;top:3425;width:10;height:2" coordorigin="3913,3425" coordsize="10,2">
              <v:shape style="position:absolute;left:3913;top:3425;width:10;height:2" coordorigin="3913,3425" coordsize="10,0" path="m3913,3425l3923,3425e" filled="false" stroked="true" strokeweight=".599980pt" strokecolor="#000000">
                <v:path arrowok="t"/>
              </v:shape>
            </v:group>
            <v:group style="position:absolute;left:5199;top:3054;width:10;height:20" coordorigin="5199,3054" coordsize="10,20">
              <v:shape style="position:absolute;left:5199;top:3054;width:10;height:20" coordorigin="5199,3054" coordsize="10,20" path="m5199,3073l5209,3073,5209,3054,5199,3054,5199,3073xe" filled="true" fillcolor="#000000" stroked="false">
                <v:path arrowok="t"/>
                <v:fill type="solid"/>
              </v:shape>
            </v:group>
            <v:group style="position:absolute;left:5199;top:3073;width:10;height:20" coordorigin="5199,3073" coordsize="10,20">
              <v:shape style="position:absolute;left:5199;top:3073;width:10;height:20" coordorigin="5199,3073" coordsize="10,20" path="m5199,3092l5209,3092,5209,3073,5199,3073,5199,3092xe" filled="true" fillcolor="#000000" stroked="false">
                <v:path arrowok="t"/>
                <v:fill type="solid"/>
              </v:shape>
            </v:group>
            <v:group style="position:absolute;left:5199;top:3092;width:10;height:20" coordorigin="5199,3092" coordsize="10,20">
              <v:shape style="position:absolute;left:5199;top:3092;width:10;height:20" coordorigin="5199,3092" coordsize="10,20" path="m5199,3111l5209,3111,5209,3092,5199,3092,5199,3111xe" filled="true" fillcolor="#000000" stroked="false">
                <v:path arrowok="t"/>
                <v:fill type="solid"/>
              </v:shape>
            </v:group>
            <v:group style="position:absolute;left:5199;top:3111;width:10;height:20" coordorigin="5199,3111" coordsize="10,20">
              <v:shape style="position:absolute;left:5199;top:3111;width:10;height:20" coordorigin="5199,3111" coordsize="10,20" path="m5199,3131l5209,3131,5209,3111,5199,3111,5199,3131xe" filled="true" fillcolor="#000000" stroked="false">
                <v:path arrowok="t"/>
                <v:fill type="solid"/>
              </v:shape>
            </v:group>
            <v:group style="position:absolute;left:5199;top:3131;width:10;height:20" coordorigin="5199,3131" coordsize="10,20">
              <v:shape style="position:absolute;left:5199;top:3131;width:10;height:20" coordorigin="5199,3131" coordsize="10,20" path="m5199,3150l5209,3150,5209,3131,5199,3131,5199,3150xe" filled="true" fillcolor="#000000" stroked="false">
                <v:path arrowok="t"/>
                <v:fill type="solid"/>
              </v:shape>
            </v:group>
            <v:group style="position:absolute;left:5199;top:3150;width:10;height:20" coordorigin="5199,3150" coordsize="10,20">
              <v:shape style="position:absolute;left:5199;top:3150;width:10;height:20" coordorigin="5199,3150" coordsize="10,20" path="m5199,3169l5209,3169,5209,3150,5199,3150,5199,3169xe" filled="true" fillcolor="#000000" stroked="false">
                <v:path arrowok="t"/>
                <v:fill type="solid"/>
              </v:shape>
            </v:group>
            <v:group style="position:absolute;left:5199;top:3169;width:10;height:20" coordorigin="5199,3169" coordsize="10,20">
              <v:shape style="position:absolute;left:5199;top:3169;width:10;height:20" coordorigin="5199,3169" coordsize="10,20" path="m5199,3188l5209,3188,5209,3169,5199,3169,5199,3188xe" filled="true" fillcolor="#000000" stroked="false">
                <v:path arrowok="t"/>
                <v:fill type="solid"/>
              </v:shape>
            </v:group>
            <v:group style="position:absolute;left:5199;top:3188;width:10;height:20" coordorigin="5199,3188" coordsize="10,20">
              <v:shape style="position:absolute;left:5199;top:3188;width:10;height:20" coordorigin="5199,3188" coordsize="10,20" path="m5199,3207l5209,3207,5209,3188,5199,3188,5199,3207xe" filled="true" fillcolor="#000000" stroked="false">
                <v:path arrowok="t"/>
                <v:fill type="solid"/>
              </v:shape>
            </v:group>
            <v:group style="position:absolute;left:5199;top:3207;width:10;height:20" coordorigin="5199,3207" coordsize="10,20">
              <v:shape style="position:absolute;left:5199;top:3207;width:10;height:20" coordorigin="5199,3207" coordsize="10,20" path="m5199,3227l5209,3227,5209,3207,5199,3207,5199,3227xe" filled="true" fillcolor="#000000" stroked="false">
                <v:path arrowok="t"/>
                <v:fill type="solid"/>
              </v:shape>
            </v:group>
            <v:group style="position:absolute;left:5199;top:3227;width:10;height:20" coordorigin="5199,3227" coordsize="10,20">
              <v:shape style="position:absolute;left:5199;top:3227;width:10;height:20" coordorigin="5199,3227" coordsize="10,20" path="m5199,3246l5209,3246,5209,3227,5199,3227,5199,3246xe" filled="true" fillcolor="#000000" stroked="false">
                <v:path arrowok="t"/>
                <v:fill type="solid"/>
              </v:shape>
            </v:group>
            <v:group style="position:absolute;left:5199;top:3246;width:10;height:20" coordorigin="5199,3246" coordsize="10,20">
              <v:shape style="position:absolute;left:5199;top:3246;width:10;height:20" coordorigin="5199,3246" coordsize="10,20" path="m5199,3265l5209,3265,5209,3246,5199,3246,5199,3265xe" filled="true" fillcolor="#000000" stroked="false">
                <v:path arrowok="t"/>
                <v:fill type="solid"/>
              </v:shape>
            </v:group>
            <v:group style="position:absolute;left:5199;top:3265;width:10;height:20" coordorigin="5199,3265" coordsize="10,20">
              <v:shape style="position:absolute;left:5199;top:3265;width:10;height:20" coordorigin="5199,3265" coordsize="10,20" path="m5199,3284l5209,3284,5209,3265,5199,3265,5199,3284xe" filled="true" fillcolor="#000000" stroked="false">
                <v:path arrowok="t"/>
                <v:fill type="solid"/>
              </v:shape>
            </v:group>
            <v:group style="position:absolute;left:5199;top:3284;width:10;height:20" coordorigin="5199,3284" coordsize="10,20">
              <v:shape style="position:absolute;left:5199;top:3284;width:10;height:20" coordorigin="5199,3284" coordsize="10,20" path="m5199,3303l5209,3303,5209,3284,5199,3284,5199,3303xe" filled="true" fillcolor="#000000" stroked="false">
                <v:path arrowok="t"/>
                <v:fill type="solid"/>
              </v:shape>
            </v:group>
            <v:group style="position:absolute;left:5199;top:3303;width:10;height:20" coordorigin="5199,3303" coordsize="10,20">
              <v:shape style="position:absolute;left:5199;top:3303;width:10;height:20" coordorigin="5199,3303" coordsize="10,20" path="m5199,3323l5209,3323,5209,3303,5199,3303,5199,3323xe" filled="true" fillcolor="#000000" stroked="false">
                <v:path arrowok="t"/>
                <v:fill type="solid"/>
              </v:shape>
            </v:group>
            <v:group style="position:absolute;left:5199;top:3323;width:10;height:20" coordorigin="5199,3323" coordsize="10,20">
              <v:shape style="position:absolute;left:5199;top:3323;width:10;height:20" coordorigin="5199,3323" coordsize="10,20" path="m5199,3342l5209,3342,5209,3323,5199,3323,5199,3342xe" filled="true" fillcolor="#000000" stroked="false">
                <v:path arrowok="t"/>
                <v:fill type="solid"/>
              </v:shape>
            </v:group>
            <v:group style="position:absolute;left:5199;top:3342;width:10;height:20" coordorigin="5199,3342" coordsize="10,20">
              <v:shape style="position:absolute;left:5199;top:3342;width:10;height:20" coordorigin="5199,3342" coordsize="10,20" path="m5199,3361l5209,3361,5209,3342,5199,3342,5199,3361xe" filled="true" fillcolor="#000000" stroked="false">
                <v:path arrowok="t"/>
                <v:fill type="solid"/>
              </v:shape>
            </v:group>
            <v:group style="position:absolute;left:5199;top:3361;width:10;height:20" coordorigin="5199,3361" coordsize="10,20">
              <v:shape style="position:absolute;left:5199;top:3361;width:10;height:20" coordorigin="5199,3361" coordsize="10,20" path="m5199,3380l5209,3380,5209,3361,5199,3361,5199,3380xe" filled="true" fillcolor="#000000" stroked="false">
                <v:path arrowok="t"/>
                <v:fill type="solid"/>
              </v:shape>
            </v:group>
            <v:group style="position:absolute;left:5199;top:3380;width:10;height:20" coordorigin="5199,3380" coordsize="10,20">
              <v:shape style="position:absolute;left:5199;top:3380;width:10;height:20" coordorigin="5199,3380" coordsize="10,20" path="m5199,3399l5209,3399,5209,3380,5199,3380,5199,3399xe" filled="true" fillcolor="#000000" stroked="false">
                <v:path arrowok="t"/>
                <v:fill type="solid"/>
              </v:shape>
            </v:group>
            <v:group style="position:absolute;left:5199;top:3399;width:10;height:20" coordorigin="5199,3399" coordsize="10,20">
              <v:shape style="position:absolute;left:5199;top:3399;width:10;height:20" coordorigin="5199,3399" coordsize="10,20" path="m5199,3419l5209,3419,5209,3399,5199,3399,5199,3419xe" filled="true" fillcolor="#000000" stroked="false">
                <v:path arrowok="t"/>
                <v:fill type="solid"/>
              </v:shape>
            </v:group>
            <v:group style="position:absolute;left:5199;top:3425;width:10;height:2" coordorigin="5199,3425" coordsize="10,2">
              <v:shape style="position:absolute;left:5199;top:3425;width:10;height:2" coordorigin="5199,3425" coordsize="10,0" path="m5199,3425l5209,3425e" filled="false" stroked="true" strokeweight=".599980pt" strokecolor="#000000">
                <v:path arrowok="t"/>
              </v:shape>
            </v:group>
            <v:group style="position:absolute;left:6083;top:3054;width:10;height:20" coordorigin="6083,3054" coordsize="10,20">
              <v:shape style="position:absolute;left:6083;top:3054;width:10;height:20" coordorigin="6083,3054" coordsize="10,20" path="m6083,3073l6092,3073,6092,3054,6083,3054,6083,3073xe" filled="true" fillcolor="#000000" stroked="false">
                <v:path arrowok="t"/>
                <v:fill type="solid"/>
              </v:shape>
            </v:group>
            <v:group style="position:absolute;left:6083;top:3073;width:10;height:20" coordorigin="6083,3073" coordsize="10,20">
              <v:shape style="position:absolute;left:6083;top:3073;width:10;height:20" coordorigin="6083,3073" coordsize="10,20" path="m6083,3092l6092,3092,6092,3073,6083,3073,6083,3092xe" filled="true" fillcolor="#000000" stroked="false">
                <v:path arrowok="t"/>
                <v:fill type="solid"/>
              </v:shape>
            </v:group>
            <v:group style="position:absolute;left:6083;top:3092;width:10;height:20" coordorigin="6083,3092" coordsize="10,20">
              <v:shape style="position:absolute;left:6083;top:3092;width:10;height:20" coordorigin="6083,3092" coordsize="10,20" path="m6083,3111l6092,3111,6092,3092,6083,3092,6083,3111xe" filled="true" fillcolor="#000000" stroked="false">
                <v:path arrowok="t"/>
                <v:fill type="solid"/>
              </v:shape>
            </v:group>
            <v:group style="position:absolute;left:6083;top:3111;width:10;height:20" coordorigin="6083,3111" coordsize="10,20">
              <v:shape style="position:absolute;left:6083;top:3111;width:10;height:20" coordorigin="6083,3111" coordsize="10,20" path="m6083,3131l6092,3131,6092,3111,6083,3111,6083,3131xe" filled="true" fillcolor="#000000" stroked="false">
                <v:path arrowok="t"/>
                <v:fill type="solid"/>
              </v:shape>
            </v:group>
            <v:group style="position:absolute;left:6083;top:3131;width:10;height:20" coordorigin="6083,3131" coordsize="10,20">
              <v:shape style="position:absolute;left:6083;top:3131;width:10;height:20" coordorigin="6083,3131" coordsize="10,20" path="m6083,3150l6092,3150,6092,3131,6083,3131,6083,3150xe" filled="true" fillcolor="#000000" stroked="false">
                <v:path arrowok="t"/>
                <v:fill type="solid"/>
              </v:shape>
            </v:group>
            <v:group style="position:absolute;left:6083;top:3150;width:10;height:20" coordorigin="6083,3150" coordsize="10,20">
              <v:shape style="position:absolute;left:6083;top:3150;width:10;height:20" coordorigin="6083,3150" coordsize="10,20" path="m6083,3169l6092,3169,6092,3150,6083,3150,6083,3169xe" filled="true" fillcolor="#000000" stroked="false">
                <v:path arrowok="t"/>
                <v:fill type="solid"/>
              </v:shape>
            </v:group>
            <v:group style="position:absolute;left:6083;top:3169;width:10;height:20" coordorigin="6083,3169" coordsize="10,20">
              <v:shape style="position:absolute;left:6083;top:3169;width:10;height:20" coordorigin="6083,3169" coordsize="10,20" path="m6083,3188l6092,3188,6092,3169,6083,3169,6083,3188xe" filled="true" fillcolor="#000000" stroked="false">
                <v:path arrowok="t"/>
                <v:fill type="solid"/>
              </v:shape>
            </v:group>
            <v:group style="position:absolute;left:6083;top:3188;width:10;height:20" coordorigin="6083,3188" coordsize="10,20">
              <v:shape style="position:absolute;left:6083;top:3188;width:10;height:20" coordorigin="6083,3188" coordsize="10,20" path="m6083,3207l6092,3207,6092,3188,6083,3188,6083,3207xe" filled="true" fillcolor="#000000" stroked="false">
                <v:path arrowok="t"/>
                <v:fill type="solid"/>
              </v:shape>
            </v:group>
            <v:group style="position:absolute;left:6083;top:3207;width:10;height:20" coordorigin="6083,3207" coordsize="10,20">
              <v:shape style="position:absolute;left:6083;top:3207;width:10;height:20" coordorigin="6083,3207" coordsize="10,20" path="m6083,3227l6092,3227,6092,3207,6083,3207,6083,3227xe" filled="true" fillcolor="#000000" stroked="false">
                <v:path arrowok="t"/>
                <v:fill type="solid"/>
              </v:shape>
            </v:group>
            <v:group style="position:absolute;left:6083;top:3227;width:10;height:20" coordorigin="6083,3227" coordsize="10,20">
              <v:shape style="position:absolute;left:6083;top:3227;width:10;height:20" coordorigin="6083,3227" coordsize="10,20" path="m6083,3246l6092,3246,6092,3227,6083,3227,6083,3246xe" filled="true" fillcolor="#000000" stroked="false">
                <v:path arrowok="t"/>
                <v:fill type="solid"/>
              </v:shape>
            </v:group>
            <v:group style="position:absolute;left:6083;top:3246;width:10;height:20" coordorigin="6083,3246" coordsize="10,20">
              <v:shape style="position:absolute;left:6083;top:3246;width:10;height:20" coordorigin="6083,3246" coordsize="10,20" path="m6083,3265l6092,3265,6092,3246,6083,3246,6083,3265xe" filled="true" fillcolor="#000000" stroked="false">
                <v:path arrowok="t"/>
                <v:fill type="solid"/>
              </v:shape>
            </v:group>
            <v:group style="position:absolute;left:6083;top:3265;width:10;height:20" coordorigin="6083,3265" coordsize="10,20">
              <v:shape style="position:absolute;left:6083;top:3265;width:10;height:20" coordorigin="6083,3265" coordsize="10,20" path="m6083,3284l6092,3284,6092,3265,6083,3265,6083,3284xe" filled="true" fillcolor="#000000" stroked="false">
                <v:path arrowok="t"/>
                <v:fill type="solid"/>
              </v:shape>
            </v:group>
            <v:group style="position:absolute;left:6083;top:3284;width:10;height:20" coordorigin="6083,3284" coordsize="10,20">
              <v:shape style="position:absolute;left:6083;top:3284;width:10;height:20" coordorigin="6083,3284" coordsize="10,20" path="m6083,3303l6092,3303,6092,3284,6083,3284,6083,3303xe" filled="true" fillcolor="#000000" stroked="false">
                <v:path arrowok="t"/>
                <v:fill type="solid"/>
              </v:shape>
            </v:group>
            <v:group style="position:absolute;left:6083;top:3303;width:10;height:20" coordorigin="6083,3303" coordsize="10,20">
              <v:shape style="position:absolute;left:6083;top:3303;width:10;height:20" coordorigin="6083,3303" coordsize="10,20" path="m6083,3323l6092,3323,6092,3303,6083,3303,6083,3323xe" filled="true" fillcolor="#000000" stroked="false">
                <v:path arrowok="t"/>
                <v:fill type="solid"/>
              </v:shape>
            </v:group>
            <v:group style="position:absolute;left:6083;top:3323;width:10;height:20" coordorigin="6083,3323" coordsize="10,20">
              <v:shape style="position:absolute;left:6083;top:3323;width:10;height:20" coordorigin="6083,3323" coordsize="10,20" path="m6083,3342l6092,3342,6092,3323,6083,3323,6083,3342xe" filled="true" fillcolor="#000000" stroked="false">
                <v:path arrowok="t"/>
                <v:fill type="solid"/>
              </v:shape>
            </v:group>
            <v:group style="position:absolute;left:6083;top:3342;width:10;height:20" coordorigin="6083,3342" coordsize="10,20">
              <v:shape style="position:absolute;left:6083;top:3342;width:10;height:20" coordorigin="6083,3342" coordsize="10,20" path="m6083,3361l6092,3361,6092,3342,6083,3342,6083,3361xe" filled="true" fillcolor="#000000" stroked="false">
                <v:path arrowok="t"/>
                <v:fill type="solid"/>
              </v:shape>
            </v:group>
            <v:group style="position:absolute;left:6083;top:3361;width:10;height:20" coordorigin="6083,3361" coordsize="10,20">
              <v:shape style="position:absolute;left:6083;top:3361;width:10;height:20" coordorigin="6083,3361" coordsize="10,20" path="m6083,3380l6092,3380,6092,3361,6083,3361,6083,3380xe" filled="true" fillcolor="#000000" stroked="false">
                <v:path arrowok="t"/>
                <v:fill type="solid"/>
              </v:shape>
            </v:group>
            <v:group style="position:absolute;left:6083;top:3380;width:10;height:20" coordorigin="6083,3380" coordsize="10,20">
              <v:shape style="position:absolute;left:6083;top:3380;width:10;height:20" coordorigin="6083,3380" coordsize="10,20" path="m6083,3399l6092,3399,6092,3380,6083,3380,6083,3399xe" filled="true" fillcolor="#000000" stroked="false">
                <v:path arrowok="t"/>
                <v:fill type="solid"/>
              </v:shape>
            </v:group>
            <v:group style="position:absolute;left:6083;top:3399;width:10;height:20" coordorigin="6083,3399" coordsize="10,20">
              <v:shape style="position:absolute;left:6083;top:3399;width:10;height:20" coordorigin="6083,3399" coordsize="10,20" path="m6083,3419l6092,3419,6092,3399,6083,3399,6083,3419xe" filled="true" fillcolor="#000000" stroked="false">
                <v:path arrowok="t"/>
                <v:fill type="solid"/>
              </v:shape>
            </v:group>
            <v:group style="position:absolute;left:6083;top:3425;width:10;height:2" coordorigin="6083,3425" coordsize="10,2">
              <v:shape style="position:absolute;left:6083;top:3425;width:10;height:2" coordorigin="6083,3425" coordsize="10,0" path="m6083,3425l6092,3425e" filled="false" stroked="true" strokeweight=".599980pt" strokecolor="#000000">
                <v:path arrowok="t"/>
              </v:shape>
            </v:group>
            <v:group style="position:absolute;left:7326;top:3054;width:10;height:20" coordorigin="7326,3054" coordsize="10,20">
              <v:shape style="position:absolute;left:7326;top:3054;width:10;height:20" coordorigin="7326,3054" coordsize="10,20" path="m7326,3073l7336,3073,7336,3054,7326,3054,7326,3073xe" filled="true" fillcolor="#000000" stroked="false">
                <v:path arrowok="t"/>
                <v:fill type="solid"/>
              </v:shape>
            </v:group>
            <v:group style="position:absolute;left:7326;top:3073;width:10;height:20" coordorigin="7326,3073" coordsize="10,20">
              <v:shape style="position:absolute;left:7326;top:3073;width:10;height:20" coordorigin="7326,3073" coordsize="10,20" path="m7326,3092l7336,3092,7336,3073,7326,3073,7326,3092xe" filled="true" fillcolor="#000000" stroked="false">
                <v:path arrowok="t"/>
                <v:fill type="solid"/>
              </v:shape>
            </v:group>
            <v:group style="position:absolute;left:7326;top:3092;width:10;height:20" coordorigin="7326,3092" coordsize="10,20">
              <v:shape style="position:absolute;left:7326;top:3092;width:10;height:20" coordorigin="7326,3092" coordsize="10,20" path="m7326,3111l7336,3111,7336,3092,7326,3092,7326,3111xe" filled="true" fillcolor="#000000" stroked="false">
                <v:path arrowok="t"/>
                <v:fill type="solid"/>
              </v:shape>
            </v:group>
            <v:group style="position:absolute;left:7326;top:3111;width:10;height:20" coordorigin="7326,3111" coordsize="10,20">
              <v:shape style="position:absolute;left:7326;top:3111;width:10;height:20" coordorigin="7326,3111" coordsize="10,20" path="m7326,3131l7336,3131,7336,3111,7326,3111,7326,3131xe" filled="true" fillcolor="#000000" stroked="false">
                <v:path arrowok="t"/>
                <v:fill type="solid"/>
              </v:shape>
            </v:group>
            <v:group style="position:absolute;left:7326;top:3131;width:10;height:20" coordorigin="7326,3131" coordsize="10,20">
              <v:shape style="position:absolute;left:7326;top:3131;width:10;height:20" coordorigin="7326,3131" coordsize="10,20" path="m7326,3150l7336,3150,7336,3131,7326,3131,7326,3150xe" filled="true" fillcolor="#000000" stroked="false">
                <v:path arrowok="t"/>
                <v:fill type="solid"/>
              </v:shape>
            </v:group>
            <v:group style="position:absolute;left:7326;top:3150;width:10;height:20" coordorigin="7326,3150" coordsize="10,20">
              <v:shape style="position:absolute;left:7326;top:3150;width:10;height:20" coordorigin="7326,3150" coordsize="10,20" path="m7326,3169l7336,3169,7336,3150,7326,3150,7326,3169xe" filled="true" fillcolor="#000000" stroked="false">
                <v:path arrowok="t"/>
                <v:fill type="solid"/>
              </v:shape>
            </v:group>
            <v:group style="position:absolute;left:7326;top:3169;width:10;height:20" coordorigin="7326,3169" coordsize="10,20">
              <v:shape style="position:absolute;left:7326;top:3169;width:10;height:20" coordorigin="7326,3169" coordsize="10,20" path="m7326,3188l7336,3188,7336,3169,7326,3169,7326,3188xe" filled="true" fillcolor="#000000" stroked="false">
                <v:path arrowok="t"/>
                <v:fill type="solid"/>
              </v:shape>
            </v:group>
            <v:group style="position:absolute;left:7326;top:3188;width:10;height:20" coordorigin="7326,3188" coordsize="10,20">
              <v:shape style="position:absolute;left:7326;top:3188;width:10;height:20" coordorigin="7326,3188" coordsize="10,20" path="m7326,3207l7336,3207,7336,3188,7326,3188,7326,3207xe" filled="true" fillcolor="#000000" stroked="false">
                <v:path arrowok="t"/>
                <v:fill type="solid"/>
              </v:shape>
            </v:group>
            <v:group style="position:absolute;left:7326;top:3207;width:10;height:20" coordorigin="7326,3207" coordsize="10,20">
              <v:shape style="position:absolute;left:7326;top:3207;width:10;height:20" coordorigin="7326,3207" coordsize="10,20" path="m7326,3227l7336,3227,7336,3207,7326,3207,7326,3227xe" filled="true" fillcolor="#000000" stroked="false">
                <v:path arrowok="t"/>
                <v:fill type="solid"/>
              </v:shape>
            </v:group>
            <v:group style="position:absolute;left:7326;top:3227;width:10;height:20" coordorigin="7326,3227" coordsize="10,20">
              <v:shape style="position:absolute;left:7326;top:3227;width:10;height:20" coordorigin="7326,3227" coordsize="10,20" path="m7326,3246l7336,3246,7336,3227,7326,3227,7326,3246xe" filled="true" fillcolor="#000000" stroked="false">
                <v:path arrowok="t"/>
                <v:fill type="solid"/>
              </v:shape>
            </v:group>
            <v:group style="position:absolute;left:7326;top:3246;width:10;height:20" coordorigin="7326,3246" coordsize="10,20">
              <v:shape style="position:absolute;left:7326;top:3246;width:10;height:20" coordorigin="7326,3246" coordsize="10,20" path="m7326,3265l7336,3265,7336,3246,7326,3246,7326,3265xe" filled="true" fillcolor="#000000" stroked="false">
                <v:path arrowok="t"/>
                <v:fill type="solid"/>
              </v:shape>
            </v:group>
            <v:group style="position:absolute;left:7326;top:3265;width:10;height:20" coordorigin="7326,3265" coordsize="10,20">
              <v:shape style="position:absolute;left:7326;top:3265;width:10;height:20" coordorigin="7326,3265" coordsize="10,20" path="m7326,3284l7336,3284,7336,3265,7326,3265,7326,3284xe" filled="true" fillcolor="#000000" stroked="false">
                <v:path arrowok="t"/>
                <v:fill type="solid"/>
              </v:shape>
            </v:group>
            <v:group style="position:absolute;left:7326;top:3284;width:10;height:20" coordorigin="7326,3284" coordsize="10,20">
              <v:shape style="position:absolute;left:7326;top:3284;width:10;height:20" coordorigin="7326,3284" coordsize="10,20" path="m7326,3303l7336,3303,7336,3284,7326,3284,7326,3303xe" filled="true" fillcolor="#000000" stroked="false">
                <v:path arrowok="t"/>
                <v:fill type="solid"/>
              </v:shape>
            </v:group>
            <v:group style="position:absolute;left:7326;top:3303;width:10;height:20" coordorigin="7326,3303" coordsize="10,20">
              <v:shape style="position:absolute;left:7326;top:3303;width:10;height:20" coordorigin="7326,3303" coordsize="10,20" path="m7326,3323l7336,3323,7336,3303,7326,3303,7326,3323xe" filled="true" fillcolor="#000000" stroked="false">
                <v:path arrowok="t"/>
                <v:fill type="solid"/>
              </v:shape>
            </v:group>
            <v:group style="position:absolute;left:7326;top:3323;width:10;height:20" coordorigin="7326,3323" coordsize="10,20">
              <v:shape style="position:absolute;left:7326;top:3323;width:10;height:20" coordorigin="7326,3323" coordsize="10,20" path="m7326,3342l7336,3342,7336,3323,7326,3323,7326,3342xe" filled="true" fillcolor="#000000" stroked="false">
                <v:path arrowok="t"/>
                <v:fill type="solid"/>
              </v:shape>
            </v:group>
            <v:group style="position:absolute;left:7326;top:3342;width:10;height:20" coordorigin="7326,3342" coordsize="10,20">
              <v:shape style="position:absolute;left:7326;top:3342;width:10;height:20" coordorigin="7326,3342" coordsize="10,20" path="m7326,3361l7336,3361,7336,3342,7326,3342,7326,3361xe" filled="true" fillcolor="#000000" stroked="false">
                <v:path arrowok="t"/>
                <v:fill type="solid"/>
              </v:shape>
            </v:group>
            <v:group style="position:absolute;left:7326;top:3361;width:10;height:20" coordorigin="7326,3361" coordsize="10,20">
              <v:shape style="position:absolute;left:7326;top:3361;width:10;height:20" coordorigin="7326,3361" coordsize="10,20" path="m7326,3380l7336,3380,7336,3361,7326,3361,7326,3380xe" filled="true" fillcolor="#000000" stroked="false">
                <v:path arrowok="t"/>
                <v:fill type="solid"/>
              </v:shape>
            </v:group>
            <v:group style="position:absolute;left:7326;top:3380;width:10;height:20" coordorigin="7326,3380" coordsize="10,20">
              <v:shape style="position:absolute;left:7326;top:3380;width:10;height:20" coordorigin="7326,3380" coordsize="10,20" path="m7326,3399l7336,3399,7336,3380,7326,3380,7326,3399xe" filled="true" fillcolor="#000000" stroked="false">
                <v:path arrowok="t"/>
                <v:fill type="solid"/>
              </v:shape>
            </v:group>
            <v:group style="position:absolute;left:7326;top:3399;width:10;height:20" coordorigin="7326,3399" coordsize="10,20">
              <v:shape style="position:absolute;left:7326;top:3399;width:10;height:20" coordorigin="7326,3399" coordsize="10,20" path="m7326,3419l7336,3419,7336,3399,7326,3399,7326,3419xe" filled="true" fillcolor="#000000" stroked="false">
                <v:path arrowok="t"/>
                <v:fill type="solid"/>
              </v:shape>
            </v:group>
            <v:group style="position:absolute;left:7326;top:3425;width:10;height:2" coordorigin="7326,3425" coordsize="10,2">
              <v:shape style="position:absolute;left:7326;top:3425;width:10;height:2" coordorigin="7326,3425" coordsize="10,0" path="m7326,3425l7336,3425e" filled="false" stroked="true" strokeweight=".599980pt" strokecolor="#000000">
                <v:path arrowok="t"/>
              </v:shape>
            </v:group>
            <v:group style="position:absolute;left:8641;top:3054;width:10;height:20" coordorigin="8641,3054" coordsize="10,20">
              <v:shape style="position:absolute;left:8641;top:3054;width:10;height:20" coordorigin="8641,3054" coordsize="10,20" path="m8641,3073l8651,3073,8651,3054,8641,3054,8641,3073xe" filled="true" fillcolor="#000000" stroked="false">
                <v:path arrowok="t"/>
                <v:fill type="solid"/>
              </v:shape>
            </v:group>
            <v:group style="position:absolute;left:8641;top:3073;width:10;height:20" coordorigin="8641,3073" coordsize="10,20">
              <v:shape style="position:absolute;left:8641;top:3073;width:10;height:20" coordorigin="8641,3073" coordsize="10,20" path="m8641,3092l8651,3092,8651,3073,8641,3073,8641,3092xe" filled="true" fillcolor="#000000" stroked="false">
                <v:path arrowok="t"/>
                <v:fill type="solid"/>
              </v:shape>
            </v:group>
            <v:group style="position:absolute;left:8641;top:3092;width:10;height:20" coordorigin="8641,3092" coordsize="10,20">
              <v:shape style="position:absolute;left:8641;top:3092;width:10;height:20" coordorigin="8641,3092" coordsize="10,20" path="m8641,3111l8651,3111,8651,3092,8641,3092,8641,3111xe" filled="true" fillcolor="#000000" stroked="false">
                <v:path arrowok="t"/>
                <v:fill type="solid"/>
              </v:shape>
            </v:group>
            <v:group style="position:absolute;left:8641;top:3111;width:10;height:20" coordorigin="8641,3111" coordsize="10,20">
              <v:shape style="position:absolute;left:8641;top:3111;width:10;height:20" coordorigin="8641,3111" coordsize="10,20" path="m8641,3131l8651,3131,8651,3111,8641,3111,8641,3131xe" filled="true" fillcolor="#000000" stroked="false">
                <v:path arrowok="t"/>
                <v:fill type="solid"/>
              </v:shape>
            </v:group>
            <v:group style="position:absolute;left:8641;top:3131;width:10;height:20" coordorigin="8641,3131" coordsize="10,20">
              <v:shape style="position:absolute;left:8641;top:3131;width:10;height:20" coordorigin="8641,3131" coordsize="10,20" path="m8641,3150l8651,3150,8651,3131,8641,3131,8641,3150xe" filled="true" fillcolor="#000000" stroked="false">
                <v:path arrowok="t"/>
                <v:fill type="solid"/>
              </v:shape>
            </v:group>
            <v:group style="position:absolute;left:8641;top:3150;width:10;height:20" coordorigin="8641,3150" coordsize="10,20">
              <v:shape style="position:absolute;left:8641;top:3150;width:10;height:20" coordorigin="8641,3150" coordsize="10,20" path="m8641,3169l8651,3169,8651,3150,8641,3150,8641,3169xe" filled="true" fillcolor="#000000" stroked="false">
                <v:path arrowok="t"/>
                <v:fill type="solid"/>
              </v:shape>
            </v:group>
            <v:group style="position:absolute;left:8641;top:3169;width:10;height:20" coordorigin="8641,3169" coordsize="10,20">
              <v:shape style="position:absolute;left:8641;top:3169;width:10;height:20" coordorigin="8641,3169" coordsize="10,20" path="m8641,3188l8651,3188,8651,3169,8641,3169,8641,3188xe" filled="true" fillcolor="#000000" stroked="false">
                <v:path arrowok="t"/>
                <v:fill type="solid"/>
              </v:shape>
            </v:group>
            <v:group style="position:absolute;left:8641;top:3188;width:10;height:20" coordorigin="8641,3188" coordsize="10,20">
              <v:shape style="position:absolute;left:8641;top:3188;width:10;height:20" coordorigin="8641,3188" coordsize="10,20" path="m8641,3207l8651,3207,8651,3188,8641,3188,8641,3207xe" filled="true" fillcolor="#000000" stroked="false">
                <v:path arrowok="t"/>
                <v:fill type="solid"/>
              </v:shape>
            </v:group>
            <v:group style="position:absolute;left:8641;top:3207;width:10;height:20" coordorigin="8641,3207" coordsize="10,20">
              <v:shape style="position:absolute;left:8641;top:3207;width:10;height:20" coordorigin="8641,3207" coordsize="10,20" path="m8641,3227l8651,3227,8651,3207,8641,3207,8641,3227xe" filled="true" fillcolor="#000000" stroked="false">
                <v:path arrowok="t"/>
                <v:fill type="solid"/>
              </v:shape>
            </v:group>
            <v:group style="position:absolute;left:8641;top:3227;width:10;height:20" coordorigin="8641,3227" coordsize="10,20">
              <v:shape style="position:absolute;left:8641;top:3227;width:10;height:20" coordorigin="8641,3227" coordsize="10,20" path="m8641,3246l8651,3246,8651,3227,8641,3227,8641,3246xe" filled="true" fillcolor="#000000" stroked="false">
                <v:path arrowok="t"/>
                <v:fill type="solid"/>
              </v:shape>
            </v:group>
            <v:group style="position:absolute;left:8641;top:3246;width:10;height:20" coordorigin="8641,3246" coordsize="10,20">
              <v:shape style="position:absolute;left:8641;top:3246;width:10;height:20" coordorigin="8641,3246" coordsize="10,20" path="m8641,3265l8651,3265,8651,3246,8641,3246,8641,3265xe" filled="true" fillcolor="#000000" stroked="false">
                <v:path arrowok="t"/>
                <v:fill type="solid"/>
              </v:shape>
            </v:group>
            <v:group style="position:absolute;left:8641;top:3265;width:10;height:20" coordorigin="8641,3265" coordsize="10,20">
              <v:shape style="position:absolute;left:8641;top:3265;width:10;height:20" coordorigin="8641,3265" coordsize="10,20" path="m8641,3284l8651,3284,8651,3265,8641,3265,8641,3284xe" filled="true" fillcolor="#000000" stroked="false">
                <v:path arrowok="t"/>
                <v:fill type="solid"/>
              </v:shape>
            </v:group>
            <v:group style="position:absolute;left:8641;top:3284;width:10;height:20" coordorigin="8641,3284" coordsize="10,20">
              <v:shape style="position:absolute;left:8641;top:3284;width:10;height:20" coordorigin="8641,3284" coordsize="10,20" path="m8641,3303l8651,3303,8651,3284,8641,3284,8641,3303xe" filled="true" fillcolor="#000000" stroked="false">
                <v:path arrowok="t"/>
                <v:fill type="solid"/>
              </v:shape>
            </v:group>
            <v:group style="position:absolute;left:8641;top:3303;width:10;height:20" coordorigin="8641,3303" coordsize="10,20">
              <v:shape style="position:absolute;left:8641;top:3303;width:10;height:20" coordorigin="8641,3303" coordsize="10,20" path="m8641,3323l8651,3323,8651,3303,8641,3303,8641,3323xe" filled="true" fillcolor="#000000" stroked="false">
                <v:path arrowok="t"/>
                <v:fill type="solid"/>
              </v:shape>
            </v:group>
            <v:group style="position:absolute;left:8641;top:3323;width:10;height:20" coordorigin="8641,3323" coordsize="10,20">
              <v:shape style="position:absolute;left:8641;top:3323;width:10;height:20" coordorigin="8641,3323" coordsize="10,20" path="m8641,3342l8651,3342,8651,3323,8641,3323,8641,3342xe" filled="true" fillcolor="#000000" stroked="false">
                <v:path arrowok="t"/>
                <v:fill type="solid"/>
              </v:shape>
            </v:group>
            <v:group style="position:absolute;left:8641;top:3342;width:10;height:20" coordorigin="8641,3342" coordsize="10,20">
              <v:shape style="position:absolute;left:8641;top:3342;width:10;height:20" coordorigin="8641,3342" coordsize="10,20" path="m8641,3361l8651,3361,8651,3342,8641,3342,8641,3361xe" filled="true" fillcolor="#000000" stroked="false">
                <v:path arrowok="t"/>
                <v:fill type="solid"/>
              </v:shape>
            </v:group>
            <v:group style="position:absolute;left:8641;top:3361;width:10;height:20" coordorigin="8641,3361" coordsize="10,20">
              <v:shape style="position:absolute;left:8641;top:3361;width:10;height:20" coordorigin="8641,3361" coordsize="10,20" path="m8641,3380l8651,3380,8651,3361,8641,3361,8641,3380xe" filled="true" fillcolor="#000000" stroked="false">
                <v:path arrowok="t"/>
                <v:fill type="solid"/>
              </v:shape>
            </v:group>
            <v:group style="position:absolute;left:8641;top:3380;width:10;height:20" coordorigin="8641,3380" coordsize="10,20">
              <v:shape style="position:absolute;left:8641;top:3380;width:10;height:20" coordorigin="8641,3380" coordsize="10,20" path="m8641,3399l8651,3399,8651,3380,8641,3380,8641,3399xe" filled="true" fillcolor="#000000" stroked="false">
                <v:path arrowok="t"/>
                <v:fill type="solid"/>
              </v:shape>
            </v:group>
            <v:group style="position:absolute;left:8641;top:3399;width:10;height:20" coordorigin="8641,3399" coordsize="10,20">
              <v:shape style="position:absolute;left:8641;top:3399;width:10;height:20" coordorigin="8641,3399" coordsize="10,20" path="m8641,3419l8651,3419,8651,3399,8641,3399,8641,3419xe" filled="true" fillcolor="#000000" stroked="false">
                <v:path arrowok="t"/>
                <v:fill type="solid"/>
              </v:shape>
            </v:group>
            <v:group style="position:absolute;left:8641;top:3425;width:10;height:2" coordorigin="8641,3425" coordsize="10,2">
              <v:shape style="position:absolute;left:8641;top:3425;width:10;height:2" coordorigin="8641,3425" coordsize="10,0" path="m8641,3425l8651,3425e" filled="false" stroked="true" strokeweight=".599980pt" strokecolor="#000000">
                <v:path arrowok="t"/>
              </v:shape>
            </v:group>
            <v:group style="position:absolute;left:9544;top:3054;width:10;height:20" coordorigin="9544,3054" coordsize="10,20">
              <v:shape style="position:absolute;left:9544;top:3054;width:10;height:20" coordorigin="9544,3054" coordsize="10,20" path="m9544,3073l9554,3073,9554,3054,9544,3054,9544,3073xe" filled="true" fillcolor="#000000" stroked="false">
                <v:path arrowok="t"/>
                <v:fill type="solid"/>
              </v:shape>
            </v:group>
            <v:group style="position:absolute;left:9544;top:3073;width:10;height:20" coordorigin="9544,3073" coordsize="10,20">
              <v:shape style="position:absolute;left:9544;top:3073;width:10;height:20" coordorigin="9544,3073" coordsize="10,20" path="m9544,3092l9554,3092,9554,3073,9544,3073,9544,3092xe" filled="true" fillcolor="#000000" stroked="false">
                <v:path arrowok="t"/>
                <v:fill type="solid"/>
              </v:shape>
            </v:group>
            <v:group style="position:absolute;left:9544;top:3092;width:10;height:20" coordorigin="9544,3092" coordsize="10,20">
              <v:shape style="position:absolute;left:9544;top:3092;width:10;height:20" coordorigin="9544,3092" coordsize="10,20" path="m9544,3111l9554,3111,9554,3092,9544,3092,9544,3111xe" filled="true" fillcolor="#000000" stroked="false">
                <v:path arrowok="t"/>
                <v:fill type="solid"/>
              </v:shape>
            </v:group>
            <v:group style="position:absolute;left:9544;top:3111;width:10;height:20" coordorigin="9544,3111" coordsize="10,20">
              <v:shape style="position:absolute;left:9544;top:3111;width:10;height:20" coordorigin="9544,3111" coordsize="10,20" path="m9544,3131l9554,3131,9554,3111,9544,3111,9544,3131xe" filled="true" fillcolor="#000000" stroked="false">
                <v:path arrowok="t"/>
                <v:fill type="solid"/>
              </v:shape>
            </v:group>
            <v:group style="position:absolute;left:9544;top:3131;width:10;height:20" coordorigin="9544,3131" coordsize="10,20">
              <v:shape style="position:absolute;left:9544;top:3131;width:10;height:20" coordorigin="9544,3131" coordsize="10,20" path="m9544,3150l9554,3150,9554,3131,9544,3131,9544,3150xe" filled="true" fillcolor="#000000" stroked="false">
                <v:path arrowok="t"/>
                <v:fill type="solid"/>
              </v:shape>
            </v:group>
            <v:group style="position:absolute;left:9544;top:3150;width:10;height:20" coordorigin="9544,3150" coordsize="10,20">
              <v:shape style="position:absolute;left:9544;top:3150;width:10;height:20" coordorigin="9544,3150" coordsize="10,20" path="m9544,3169l9554,3169,9554,3150,9544,3150,9544,3169xe" filled="true" fillcolor="#000000" stroked="false">
                <v:path arrowok="t"/>
                <v:fill type="solid"/>
              </v:shape>
            </v:group>
            <v:group style="position:absolute;left:9544;top:3169;width:10;height:20" coordorigin="9544,3169" coordsize="10,20">
              <v:shape style="position:absolute;left:9544;top:3169;width:10;height:20" coordorigin="9544,3169" coordsize="10,20" path="m9544,3188l9554,3188,9554,3169,9544,3169,9544,3188xe" filled="true" fillcolor="#000000" stroked="false">
                <v:path arrowok="t"/>
                <v:fill type="solid"/>
              </v:shape>
            </v:group>
            <v:group style="position:absolute;left:9544;top:3188;width:10;height:20" coordorigin="9544,3188" coordsize="10,20">
              <v:shape style="position:absolute;left:9544;top:3188;width:10;height:20" coordorigin="9544,3188" coordsize="10,20" path="m9544,3207l9554,3207,9554,3188,9544,3188,9544,3207xe" filled="true" fillcolor="#000000" stroked="false">
                <v:path arrowok="t"/>
                <v:fill type="solid"/>
              </v:shape>
            </v:group>
            <v:group style="position:absolute;left:9544;top:3207;width:10;height:20" coordorigin="9544,3207" coordsize="10,20">
              <v:shape style="position:absolute;left:9544;top:3207;width:10;height:20" coordorigin="9544,3207" coordsize="10,20" path="m9544,3227l9554,3227,9554,3207,9544,3207,9544,3227xe" filled="true" fillcolor="#000000" stroked="false">
                <v:path arrowok="t"/>
                <v:fill type="solid"/>
              </v:shape>
            </v:group>
            <v:group style="position:absolute;left:9544;top:3227;width:10;height:20" coordorigin="9544,3227" coordsize="10,20">
              <v:shape style="position:absolute;left:9544;top:3227;width:10;height:20" coordorigin="9544,3227" coordsize="10,20" path="m9544,3246l9554,3246,9554,3227,9544,3227,9544,3246xe" filled="true" fillcolor="#000000" stroked="false">
                <v:path arrowok="t"/>
                <v:fill type="solid"/>
              </v:shape>
            </v:group>
            <v:group style="position:absolute;left:9544;top:3246;width:10;height:20" coordorigin="9544,3246" coordsize="10,20">
              <v:shape style="position:absolute;left:9544;top:3246;width:10;height:20" coordorigin="9544,3246" coordsize="10,20" path="m9544,3265l9554,3265,9554,3246,9544,3246,9544,3265xe" filled="true" fillcolor="#000000" stroked="false">
                <v:path arrowok="t"/>
                <v:fill type="solid"/>
              </v:shape>
            </v:group>
            <v:group style="position:absolute;left:9544;top:3265;width:10;height:20" coordorigin="9544,3265" coordsize="10,20">
              <v:shape style="position:absolute;left:9544;top:3265;width:10;height:20" coordorigin="9544,3265" coordsize="10,20" path="m9544,3284l9554,3284,9554,3265,9544,3265,9544,3284xe" filled="true" fillcolor="#000000" stroked="false">
                <v:path arrowok="t"/>
                <v:fill type="solid"/>
              </v:shape>
            </v:group>
            <v:group style="position:absolute;left:9544;top:3284;width:10;height:20" coordorigin="9544,3284" coordsize="10,20">
              <v:shape style="position:absolute;left:9544;top:3284;width:10;height:20" coordorigin="9544,3284" coordsize="10,20" path="m9544,3303l9554,3303,9554,3284,9544,3284,9544,3303xe" filled="true" fillcolor="#000000" stroked="false">
                <v:path arrowok="t"/>
                <v:fill type="solid"/>
              </v:shape>
            </v:group>
            <v:group style="position:absolute;left:9544;top:3303;width:10;height:20" coordorigin="9544,3303" coordsize="10,20">
              <v:shape style="position:absolute;left:9544;top:3303;width:10;height:20" coordorigin="9544,3303" coordsize="10,20" path="m9544,3323l9554,3323,9554,3303,9544,3303,9544,3323xe" filled="true" fillcolor="#000000" stroked="false">
                <v:path arrowok="t"/>
                <v:fill type="solid"/>
              </v:shape>
            </v:group>
            <v:group style="position:absolute;left:9544;top:3323;width:10;height:20" coordorigin="9544,3323" coordsize="10,20">
              <v:shape style="position:absolute;left:9544;top:3323;width:10;height:20" coordorigin="9544,3323" coordsize="10,20" path="m9544,3342l9554,3342,9554,3323,9544,3323,9544,3342xe" filled="true" fillcolor="#000000" stroked="false">
                <v:path arrowok="t"/>
                <v:fill type="solid"/>
              </v:shape>
            </v:group>
            <v:group style="position:absolute;left:9544;top:3342;width:10;height:20" coordorigin="9544,3342" coordsize="10,20">
              <v:shape style="position:absolute;left:9544;top:3342;width:10;height:20" coordorigin="9544,3342" coordsize="10,20" path="m9544,3361l9554,3361,9554,3342,9544,3342,9544,3361xe" filled="true" fillcolor="#000000" stroked="false">
                <v:path arrowok="t"/>
                <v:fill type="solid"/>
              </v:shape>
            </v:group>
            <v:group style="position:absolute;left:9544;top:3361;width:10;height:20" coordorigin="9544,3361" coordsize="10,20">
              <v:shape style="position:absolute;left:9544;top:3361;width:10;height:20" coordorigin="9544,3361" coordsize="10,20" path="m9544,3380l9554,3380,9554,3361,9544,3361,9544,3380xe" filled="true" fillcolor="#000000" stroked="false">
                <v:path arrowok="t"/>
                <v:fill type="solid"/>
              </v:shape>
            </v:group>
            <v:group style="position:absolute;left:9544;top:3380;width:10;height:20" coordorigin="9544,3380" coordsize="10,20">
              <v:shape style="position:absolute;left:9544;top:3380;width:10;height:20" coordorigin="9544,3380" coordsize="10,20" path="m9544,3399l9554,3399,9554,3380,9544,3380,9544,3399xe" filled="true" fillcolor="#000000" stroked="false">
                <v:path arrowok="t"/>
                <v:fill type="solid"/>
              </v:shape>
            </v:group>
            <v:group style="position:absolute;left:9544;top:3399;width:10;height:20" coordorigin="9544,3399" coordsize="10,20">
              <v:shape style="position:absolute;left:9544;top:3399;width:10;height:20" coordorigin="9544,3399" coordsize="10,20" path="m9544,3419l9554,3419,9554,3399,9544,3399,9544,3419xe" filled="true" fillcolor="#000000" stroked="false">
                <v:path arrowok="t"/>
                <v:fill type="solid"/>
              </v:shape>
            </v:group>
            <v:group style="position:absolute;left:9544;top:3425;width:10;height:2" coordorigin="9544,3425" coordsize="10,2">
              <v:shape style="position:absolute;left:9544;top:3425;width:10;height:2" coordorigin="9544,3425" coordsize="10,0" path="m9544,3425l9554,3425e" filled="false" stroked="true" strokeweight=".599980pt" strokecolor="#000000">
                <v:path arrowok="t"/>
              </v:shape>
              <v:shape style="position:absolute;left:2400;top:3431;width:1513;height:10" type="#_x0000_t75" stroked="false">
                <v:imagedata r:id="rId730" o:title=""/>
              </v:shape>
              <v:shape style="position:absolute;left:3908;top:3431;width:3418;height:10" type="#_x0000_t75" stroked="false">
                <v:imagedata r:id="rId737" o:title=""/>
              </v:shape>
              <v:shape style="position:absolute;left:7321;top:3431;width:2223;height:10" type="#_x0000_t75" stroked="false">
                <v:imagedata r:id="rId738" o:title=""/>
              </v:shape>
              <v:shape style="position:absolute;left:9540;top:3431;width:1193;height:10" type="#_x0000_t75" stroked="false">
                <v:imagedata r:id="rId733" o:title=""/>
              </v:shape>
            </v:group>
            <v:group style="position:absolute;left:3913;top:3440;width:10;height:20" coordorigin="3913,3440" coordsize="10,20">
              <v:shape style="position:absolute;left:3913;top:3440;width:10;height:20" coordorigin="3913,3440" coordsize="10,20" path="m3913,3459l3923,3459,3923,3440,3913,3440,3913,3459xe" filled="true" fillcolor="#000000" stroked="false">
                <v:path arrowok="t"/>
                <v:fill type="solid"/>
              </v:shape>
            </v:group>
            <v:group style="position:absolute;left:3913;top:3459;width:10;height:20" coordorigin="3913,3459" coordsize="10,20">
              <v:shape style="position:absolute;left:3913;top:3459;width:10;height:20" coordorigin="3913,3459" coordsize="10,20" path="m3913,3479l3923,3479,3923,3459,3913,3459,3913,3479xe" filled="true" fillcolor="#000000" stroked="false">
                <v:path arrowok="t"/>
                <v:fill type="solid"/>
              </v:shape>
            </v:group>
            <v:group style="position:absolute;left:3913;top:3479;width:10;height:20" coordorigin="3913,3479" coordsize="10,20">
              <v:shape style="position:absolute;left:3913;top:3479;width:10;height:20" coordorigin="3913,3479" coordsize="10,20" path="m3913,3498l3923,3498,3923,3479,3913,3479,3913,3498xe" filled="true" fillcolor="#000000" stroked="false">
                <v:path arrowok="t"/>
                <v:fill type="solid"/>
              </v:shape>
            </v:group>
            <v:group style="position:absolute;left:3913;top:3498;width:10;height:20" coordorigin="3913,3498" coordsize="10,20">
              <v:shape style="position:absolute;left:3913;top:3498;width:10;height:20" coordorigin="3913,3498" coordsize="10,20" path="m3913,3517l3923,3517,3923,3498,3913,3498,3913,3517xe" filled="true" fillcolor="#000000" stroked="false">
                <v:path arrowok="t"/>
                <v:fill type="solid"/>
              </v:shape>
            </v:group>
            <v:group style="position:absolute;left:3913;top:3517;width:10;height:20" coordorigin="3913,3517" coordsize="10,20">
              <v:shape style="position:absolute;left:3913;top:3517;width:10;height:20" coordorigin="3913,3517" coordsize="10,20" path="m3913,3536l3923,3536,3923,3517,3913,3517,3913,3536xe" filled="true" fillcolor="#000000" stroked="false">
                <v:path arrowok="t"/>
                <v:fill type="solid"/>
              </v:shape>
            </v:group>
            <v:group style="position:absolute;left:3913;top:3536;width:10;height:20" coordorigin="3913,3536" coordsize="10,20">
              <v:shape style="position:absolute;left:3913;top:3536;width:10;height:20" coordorigin="3913,3536" coordsize="10,20" path="m3913,3555l3923,3555,3923,3536,3913,3536,3913,3555xe" filled="true" fillcolor="#000000" stroked="false">
                <v:path arrowok="t"/>
                <v:fill type="solid"/>
              </v:shape>
            </v:group>
            <v:group style="position:absolute;left:3913;top:3555;width:10;height:20" coordorigin="3913,3555" coordsize="10,20">
              <v:shape style="position:absolute;left:3913;top:3555;width:10;height:20" coordorigin="3913,3555" coordsize="10,20" path="m3913,3575l3923,3575,3923,3555,3913,3555,3913,3575xe" filled="true" fillcolor="#000000" stroked="false">
                <v:path arrowok="t"/>
                <v:fill type="solid"/>
              </v:shape>
            </v:group>
            <v:group style="position:absolute;left:3913;top:3575;width:10;height:20" coordorigin="3913,3575" coordsize="10,20">
              <v:shape style="position:absolute;left:3913;top:3575;width:10;height:20" coordorigin="3913,3575" coordsize="10,20" path="m3913,3594l3923,3594,3923,3575,3913,3575,3913,3594xe" filled="true" fillcolor="#000000" stroked="false">
                <v:path arrowok="t"/>
                <v:fill type="solid"/>
              </v:shape>
            </v:group>
            <v:group style="position:absolute;left:3913;top:3594;width:10;height:20" coordorigin="3913,3594" coordsize="10,20">
              <v:shape style="position:absolute;left:3913;top:3594;width:10;height:20" coordorigin="3913,3594" coordsize="10,20" path="m3913,3613l3923,3613,3923,3594,3913,3594,3913,3613xe" filled="true" fillcolor="#000000" stroked="false">
                <v:path arrowok="t"/>
                <v:fill type="solid"/>
              </v:shape>
            </v:group>
            <v:group style="position:absolute;left:3913;top:3613;width:10;height:20" coordorigin="3913,3613" coordsize="10,20">
              <v:shape style="position:absolute;left:3913;top:3613;width:10;height:20" coordorigin="3913,3613" coordsize="10,20" path="m3913,3632l3923,3632,3923,3613,3913,3613,3913,3632xe" filled="true" fillcolor="#000000" stroked="false">
                <v:path arrowok="t"/>
                <v:fill type="solid"/>
              </v:shape>
            </v:group>
            <v:group style="position:absolute;left:3913;top:3632;width:10;height:20" coordorigin="3913,3632" coordsize="10,20">
              <v:shape style="position:absolute;left:3913;top:3632;width:10;height:20" coordorigin="3913,3632" coordsize="10,20" path="m3913,3651l3923,3651,3923,3632,3913,3632,3913,3651xe" filled="true" fillcolor="#000000" stroked="false">
                <v:path arrowok="t"/>
                <v:fill type="solid"/>
              </v:shape>
            </v:group>
            <v:group style="position:absolute;left:3913;top:3651;width:10;height:20" coordorigin="3913,3651" coordsize="10,20">
              <v:shape style="position:absolute;left:3913;top:3651;width:10;height:20" coordorigin="3913,3651" coordsize="10,20" path="m3913,3671l3923,3671,3923,3651,3913,3651,3913,3671xe" filled="true" fillcolor="#000000" stroked="false">
                <v:path arrowok="t"/>
                <v:fill type="solid"/>
              </v:shape>
            </v:group>
            <v:group style="position:absolute;left:3913;top:3671;width:10;height:20" coordorigin="3913,3671" coordsize="10,20">
              <v:shape style="position:absolute;left:3913;top:3671;width:10;height:20" coordorigin="3913,3671" coordsize="10,20" path="m3913,3690l3923,3690,3923,3671,3913,3671,3913,3690xe" filled="true" fillcolor="#000000" stroked="false">
                <v:path arrowok="t"/>
                <v:fill type="solid"/>
              </v:shape>
            </v:group>
            <v:group style="position:absolute;left:3913;top:3690;width:10;height:20" coordorigin="3913,3690" coordsize="10,20">
              <v:shape style="position:absolute;left:3913;top:3690;width:10;height:20" coordorigin="3913,3690" coordsize="10,20" path="m3913,3709l3923,3709,3923,3690,3913,3690,3913,3709xe" filled="true" fillcolor="#000000" stroked="false">
                <v:path arrowok="t"/>
                <v:fill type="solid"/>
              </v:shape>
            </v:group>
            <v:group style="position:absolute;left:3913;top:3709;width:10;height:20" coordorigin="3913,3709" coordsize="10,20">
              <v:shape style="position:absolute;left:3913;top:3709;width:10;height:20" coordorigin="3913,3709" coordsize="10,20" path="m3913,3728l3923,3728,3923,3709,3913,3709,3913,3728xe" filled="true" fillcolor="#000000" stroked="false">
                <v:path arrowok="t"/>
                <v:fill type="solid"/>
              </v:shape>
            </v:group>
            <v:group style="position:absolute;left:2386;top:3829;width:1527;height:2" coordorigin="2386,3829" coordsize="1527,2">
              <v:shape style="position:absolute;left:2386;top:3829;width:1527;height:2" coordorigin="2386,3829" coordsize="1527,0" path="m2386,3829l3913,3829e" filled="false" stroked="true" strokeweight="1.44pt" strokecolor="#000000">
                <v:path arrowok="t"/>
              </v:shape>
            </v:group>
            <v:group style="position:absolute;left:3913;top:3728;width:10;height:20" coordorigin="3913,3728" coordsize="10,20">
              <v:shape style="position:absolute;left:3913;top:3728;width:10;height:20" coordorigin="3913,3728" coordsize="10,20" path="m3913,3747l3923,3747,3923,3728,3913,3728,3913,3747xe" filled="true" fillcolor="#000000" stroked="false">
                <v:path arrowok="t"/>
                <v:fill type="solid"/>
              </v:shape>
            </v:group>
            <v:group style="position:absolute;left:3913;top:3747;width:10;height:20" coordorigin="3913,3747" coordsize="10,20">
              <v:shape style="position:absolute;left:3913;top:3747;width:10;height:20" coordorigin="3913,3747" coordsize="10,20" path="m3913,3767l3923,3767,3923,3747,3913,3747,3913,3767xe" filled="true" fillcolor="#000000" stroked="false">
                <v:path arrowok="t"/>
                <v:fill type="solid"/>
              </v:shape>
            </v:group>
            <v:group style="position:absolute;left:3913;top:3767;width:10;height:20" coordorigin="3913,3767" coordsize="10,20">
              <v:shape style="position:absolute;left:3913;top:3767;width:10;height:20" coordorigin="3913,3767" coordsize="10,20" path="m3913,3786l3923,3786,3923,3767,3913,3767,3913,3786xe" filled="true" fillcolor="#000000" stroked="false">
                <v:path arrowok="t"/>
                <v:fill type="solid"/>
              </v:shape>
            </v:group>
            <v:group style="position:absolute;left:3913;top:3786;width:10;height:20" coordorigin="3913,3786" coordsize="10,20">
              <v:shape style="position:absolute;left:3913;top:3786;width:10;height:20" coordorigin="3913,3786" coordsize="10,20" path="m3913,3805l3923,3805,3923,3786,3913,3786,3913,3805xe" filled="true" fillcolor="#000000" stroked="false">
                <v:path arrowok="t"/>
                <v:fill type="solid"/>
              </v:shape>
            </v:group>
            <v:group style="position:absolute;left:3913;top:3810;width:10;height:2" coordorigin="3913,3810" coordsize="10,2">
              <v:shape style="position:absolute;left:3913;top:3810;width:10;height:2" coordorigin="3913,3810" coordsize="10,0" path="m3913,3810l3923,3810e" filled="false" stroked="true" strokeweight=".47998pt" strokecolor="#000000">
                <v:path arrowok="t"/>
              </v:shape>
            </v:group>
            <v:group style="position:absolute;left:3913;top:3829;width:29;height:2" coordorigin="3913,3829" coordsize="29,2">
              <v:shape style="position:absolute;left:3913;top:3829;width:29;height:2" coordorigin="3913,3829" coordsize="29,0" path="m3913,3829l3942,3829e" filled="false" stroked="true" strokeweight="1.44pt" strokecolor="#000000">
                <v:path arrowok="t"/>
              </v:shape>
            </v:group>
            <v:group style="position:absolute;left:3942;top:3829;width:1258;height:2" coordorigin="3942,3829" coordsize="1258,2">
              <v:shape style="position:absolute;left:3942;top:3829;width:1258;height:2" coordorigin="3942,3829" coordsize="1258,0" path="m3942,3829l5199,3829e" filled="false" stroked="true" strokeweight="1.44pt" strokecolor="#000000">
                <v:path arrowok="t"/>
              </v:shape>
            </v:group>
            <v:group style="position:absolute;left:5199;top:3440;width:10;height:20" coordorigin="5199,3440" coordsize="10,20">
              <v:shape style="position:absolute;left:5199;top:3440;width:10;height:20" coordorigin="5199,3440" coordsize="10,20" path="m5199,3459l5209,3459,5209,3440,5199,3440,5199,3459xe" filled="true" fillcolor="#000000" stroked="false">
                <v:path arrowok="t"/>
                <v:fill type="solid"/>
              </v:shape>
            </v:group>
            <v:group style="position:absolute;left:5199;top:3459;width:10;height:20" coordorigin="5199,3459" coordsize="10,20">
              <v:shape style="position:absolute;left:5199;top:3459;width:10;height:20" coordorigin="5199,3459" coordsize="10,20" path="m5199,3479l5209,3479,5209,3459,5199,3459,5199,3479xe" filled="true" fillcolor="#000000" stroked="false">
                <v:path arrowok="t"/>
                <v:fill type="solid"/>
              </v:shape>
            </v:group>
            <v:group style="position:absolute;left:5199;top:3479;width:10;height:20" coordorigin="5199,3479" coordsize="10,20">
              <v:shape style="position:absolute;left:5199;top:3479;width:10;height:20" coordorigin="5199,3479" coordsize="10,20" path="m5199,3498l5209,3498,5209,3479,5199,3479,5199,3498xe" filled="true" fillcolor="#000000" stroked="false">
                <v:path arrowok="t"/>
                <v:fill type="solid"/>
              </v:shape>
            </v:group>
            <v:group style="position:absolute;left:5199;top:3498;width:10;height:20" coordorigin="5199,3498" coordsize="10,20">
              <v:shape style="position:absolute;left:5199;top:3498;width:10;height:20" coordorigin="5199,3498" coordsize="10,20" path="m5199,3517l5209,3517,5209,3498,5199,3498,5199,3517xe" filled="true" fillcolor="#000000" stroked="false">
                <v:path arrowok="t"/>
                <v:fill type="solid"/>
              </v:shape>
            </v:group>
            <v:group style="position:absolute;left:5199;top:3517;width:10;height:20" coordorigin="5199,3517" coordsize="10,20">
              <v:shape style="position:absolute;left:5199;top:3517;width:10;height:20" coordorigin="5199,3517" coordsize="10,20" path="m5199,3536l5209,3536,5209,3517,5199,3517,5199,3536xe" filled="true" fillcolor="#000000" stroked="false">
                <v:path arrowok="t"/>
                <v:fill type="solid"/>
              </v:shape>
            </v:group>
            <v:group style="position:absolute;left:5199;top:3536;width:10;height:20" coordorigin="5199,3536" coordsize="10,20">
              <v:shape style="position:absolute;left:5199;top:3536;width:10;height:20" coordorigin="5199,3536" coordsize="10,20" path="m5199,3555l5209,3555,5209,3536,5199,3536,5199,3555xe" filled="true" fillcolor="#000000" stroked="false">
                <v:path arrowok="t"/>
                <v:fill type="solid"/>
              </v:shape>
            </v:group>
            <v:group style="position:absolute;left:5199;top:3555;width:10;height:20" coordorigin="5199,3555" coordsize="10,20">
              <v:shape style="position:absolute;left:5199;top:3555;width:10;height:20" coordorigin="5199,3555" coordsize="10,20" path="m5199,3575l5209,3575,5209,3555,5199,3555,5199,3575xe" filled="true" fillcolor="#000000" stroked="false">
                <v:path arrowok="t"/>
                <v:fill type="solid"/>
              </v:shape>
            </v:group>
            <v:group style="position:absolute;left:5199;top:3575;width:10;height:20" coordorigin="5199,3575" coordsize="10,20">
              <v:shape style="position:absolute;left:5199;top:3575;width:10;height:20" coordorigin="5199,3575" coordsize="10,20" path="m5199,3594l5209,3594,5209,3575,5199,3575,5199,3594xe" filled="true" fillcolor="#000000" stroked="false">
                <v:path arrowok="t"/>
                <v:fill type="solid"/>
              </v:shape>
            </v:group>
            <v:group style="position:absolute;left:5199;top:3594;width:10;height:20" coordorigin="5199,3594" coordsize="10,20">
              <v:shape style="position:absolute;left:5199;top:3594;width:10;height:20" coordorigin="5199,3594" coordsize="10,20" path="m5199,3613l5209,3613,5209,3594,5199,3594,5199,3613xe" filled="true" fillcolor="#000000" stroked="false">
                <v:path arrowok="t"/>
                <v:fill type="solid"/>
              </v:shape>
            </v:group>
            <v:group style="position:absolute;left:5199;top:3613;width:10;height:20" coordorigin="5199,3613" coordsize="10,20">
              <v:shape style="position:absolute;left:5199;top:3613;width:10;height:20" coordorigin="5199,3613" coordsize="10,20" path="m5199,3632l5209,3632,5209,3613,5199,3613,5199,3632xe" filled="true" fillcolor="#000000" stroked="false">
                <v:path arrowok="t"/>
                <v:fill type="solid"/>
              </v:shape>
            </v:group>
            <v:group style="position:absolute;left:5199;top:3632;width:10;height:20" coordorigin="5199,3632" coordsize="10,20">
              <v:shape style="position:absolute;left:5199;top:3632;width:10;height:20" coordorigin="5199,3632" coordsize="10,20" path="m5199,3651l5209,3651,5209,3632,5199,3632,5199,3651xe" filled="true" fillcolor="#000000" stroked="false">
                <v:path arrowok="t"/>
                <v:fill type="solid"/>
              </v:shape>
            </v:group>
            <v:group style="position:absolute;left:5199;top:3651;width:10;height:20" coordorigin="5199,3651" coordsize="10,20">
              <v:shape style="position:absolute;left:5199;top:3651;width:10;height:20" coordorigin="5199,3651" coordsize="10,20" path="m5199,3671l5209,3671,5209,3651,5199,3651,5199,3671xe" filled="true" fillcolor="#000000" stroked="false">
                <v:path arrowok="t"/>
                <v:fill type="solid"/>
              </v:shape>
            </v:group>
            <v:group style="position:absolute;left:5199;top:3671;width:10;height:20" coordorigin="5199,3671" coordsize="10,20">
              <v:shape style="position:absolute;left:5199;top:3671;width:10;height:20" coordorigin="5199,3671" coordsize="10,20" path="m5199,3690l5209,3690,5209,3671,5199,3671,5199,3690xe" filled="true" fillcolor="#000000" stroked="false">
                <v:path arrowok="t"/>
                <v:fill type="solid"/>
              </v:shape>
            </v:group>
            <v:group style="position:absolute;left:5199;top:3690;width:10;height:20" coordorigin="5199,3690" coordsize="10,20">
              <v:shape style="position:absolute;left:5199;top:3690;width:10;height:20" coordorigin="5199,3690" coordsize="10,20" path="m5199,3709l5209,3709,5209,3690,5199,3690,5199,3709xe" filled="true" fillcolor="#000000" stroked="false">
                <v:path arrowok="t"/>
                <v:fill type="solid"/>
              </v:shape>
            </v:group>
            <v:group style="position:absolute;left:5199;top:3709;width:10;height:20" coordorigin="5199,3709" coordsize="10,20">
              <v:shape style="position:absolute;left:5199;top:3709;width:10;height:20" coordorigin="5199,3709" coordsize="10,20" path="m5199,3728l5209,3728,5209,3709,5199,3709,5199,3728xe" filled="true" fillcolor="#000000" stroked="false">
                <v:path arrowok="t"/>
                <v:fill type="solid"/>
              </v:shape>
            </v:group>
            <v:group style="position:absolute;left:5199;top:3728;width:10;height:20" coordorigin="5199,3728" coordsize="10,20">
              <v:shape style="position:absolute;left:5199;top:3728;width:10;height:20" coordorigin="5199,3728" coordsize="10,20" path="m5199,3747l5209,3747,5209,3728,5199,3728,5199,3747xe" filled="true" fillcolor="#000000" stroked="false">
                <v:path arrowok="t"/>
                <v:fill type="solid"/>
              </v:shape>
            </v:group>
            <v:group style="position:absolute;left:5199;top:3747;width:10;height:20" coordorigin="5199,3747" coordsize="10,20">
              <v:shape style="position:absolute;left:5199;top:3747;width:10;height:20" coordorigin="5199,3747" coordsize="10,20" path="m5199,3767l5209,3767,5209,3747,5199,3747,5199,3767xe" filled="true" fillcolor="#000000" stroked="false">
                <v:path arrowok="t"/>
                <v:fill type="solid"/>
              </v:shape>
            </v:group>
            <v:group style="position:absolute;left:5199;top:3767;width:10;height:20" coordorigin="5199,3767" coordsize="10,20">
              <v:shape style="position:absolute;left:5199;top:3767;width:10;height:20" coordorigin="5199,3767" coordsize="10,20" path="m5199,3786l5209,3786,5209,3767,5199,3767,5199,3786xe" filled="true" fillcolor="#000000" stroked="false">
                <v:path arrowok="t"/>
                <v:fill type="solid"/>
              </v:shape>
            </v:group>
            <v:group style="position:absolute;left:5199;top:3786;width:10;height:20" coordorigin="5199,3786" coordsize="10,20">
              <v:shape style="position:absolute;left:5199;top:3786;width:10;height:20" coordorigin="5199,3786" coordsize="10,20" path="m5199,3805l5209,3805,5209,3786,5199,3786,5199,3805xe" filled="true" fillcolor="#000000" stroked="false">
                <v:path arrowok="t"/>
                <v:fill type="solid"/>
              </v:shape>
            </v:group>
            <v:group style="position:absolute;left:5199;top:3810;width:10;height:2" coordorigin="5199,3810" coordsize="10,2">
              <v:shape style="position:absolute;left:5199;top:3810;width:10;height:2" coordorigin="5199,3810" coordsize="10,0" path="m5199,3810l5209,3810e" filled="false" stroked="true" strokeweight=".47998pt" strokecolor="#000000">
                <v:path arrowok="t"/>
              </v:shape>
            </v:group>
            <v:group style="position:absolute;left:5199;top:3829;width:29;height:2" coordorigin="5199,3829" coordsize="29,2">
              <v:shape style="position:absolute;left:5199;top:3829;width:29;height:2" coordorigin="5199,3829" coordsize="29,0" path="m5199,3829l5228,3829e" filled="false" stroked="true" strokeweight="1.44pt" strokecolor="#000000">
                <v:path arrowok="t"/>
              </v:shape>
            </v:group>
            <v:group style="position:absolute;left:5228;top:3829;width:855;height:2" coordorigin="5228,3829" coordsize="855,2">
              <v:shape style="position:absolute;left:5228;top:3829;width:855;height:2" coordorigin="5228,3829" coordsize="855,0" path="m5228,3829l6083,3829e" filled="false" stroked="true" strokeweight="1.44pt" strokecolor="#000000">
                <v:path arrowok="t"/>
              </v:shape>
            </v:group>
            <v:group style="position:absolute;left:6083;top:3440;width:10;height:20" coordorigin="6083,3440" coordsize="10,20">
              <v:shape style="position:absolute;left:6083;top:3440;width:10;height:20" coordorigin="6083,3440" coordsize="10,20" path="m6083,3459l6092,3459,6092,3440,6083,3440,6083,3459xe" filled="true" fillcolor="#000000" stroked="false">
                <v:path arrowok="t"/>
                <v:fill type="solid"/>
              </v:shape>
            </v:group>
            <v:group style="position:absolute;left:6083;top:3459;width:10;height:20" coordorigin="6083,3459" coordsize="10,20">
              <v:shape style="position:absolute;left:6083;top:3459;width:10;height:20" coordorigin="6083,3459" coordsize="10,20" path="m6083,3479l6092,3479,6092,3459,6083,3459,6083,3479xe" filled="true" fillcolor="#000000" stroked="false">
                <v:path arrowok="t"/>
                <v:fill type="solid"/>
              </v:shape>
            </v:group>
            <v:group style="position:absolute;left:6083;top:3479;width:10;height:20" coordorigin="6083,3479" coordsize="10,20">
              <v:shape style="position:absolute;left:6083;top:3479;width:10;height:20" coordorigin="6083,3479" coordsize="10,20" path="m6083,3498l6092,3498,6092,3479,6083,3479,6083,3498xe" filled="true" fillcolor="#000000" stroked="false">
                <v:path arrowok="t"/>
                <v:fill type="solid"/>
              </v:shape>
            </v:group>
            <v:group style="position:absolute;left:6083;top:3498;width:10;height:20" coordorigin="6083,3498" coordsize="10,20">
              <v:shape style="position:absolute;left:6083;top:3498;width:10;height:20" coordorigin="6083,3498" coordsize="10,20" path="m6083,3517l6092,3517,6092,3498,6083,3498,6083,3517xe" filled="true" fillcolor="#000000" stroked="false">
                <v:path arrowok="t"/>
                <v:fill type="solid"/>
              </v:shape>
            </v:group>
            <v:group style="position:absolute;left:6083;top:3517;width:10;height:20" coordorigin="6083,3517" coordsize="10,20">
              <v:shape style="position:absolute;left:6083;top:3517;width:10;height:20" coordorigin="6083,3517" coordsize="10,20" path="m6083,3536l6092,3536,6092,3517,6083,3517,6083,3536xe" filled="true" fillcolor="#000000" stroked="false">
                <v:path arrowok="t"/>
                <v:fill type="solid"/>
              </v:shape>
            </v:group>
            <v:group style="position:absolute;left:6083;top:3536;width:10;height:20" coordorigin="6083,3536" coordsize="10,20">
              <v:shape style="position:absolute;left:6083;top:3536;width:10;height:20" coordorigin="6083,3536" coordsize="10,20" path="m6083,3555l6092,3555,6092,3536,6083,3536,6083,3555xe" filled="true" fillcolor="#000000" stroked="false">
                <v:path arrowok="t"/>
                <v:fill type="solid"/>
              </v:shape>
            </v:group>
            <v:group style="position:absolute;left:6083;top:3555;width:10;height:20" coordorigin="6083,3555" coordsize="10,20">
              <v:shape style="position:absolute;left:6083;top:3555;width:10;height:20" coordorigin="6083,3555" coordsize="10,20" path="m6083,3575l6092,3575,6092,3555,6083,3555,6083,3575xe" filled="true" fillcolor="#000000" stroked="false">
                <v:path arrowok="t"/>
                <v:fill type="solid"/>
              </v:shape>
            </v:group>
            <v:group style="position:absolute;left:6083;top:3575;width:10;height:20" coordorigin="6083,3575" coordsize="10,20">
              <v:shape style="position:absolute;left:6083;top:3575;width:10;height:20" coordorigin="6083,3575" coordsize="10,20" path="m6083,3594l6092,3594,6092,3575,6083,3575,6083,3594xe" filled="true" fillcolor="#000000" stroked="false">
                <v:path arrowok="t"/>
                <v:fill type="solid"/>
              </v:shape>
            </v:group>
            <v:group style="position:absolute;left:6083;top:3594;width:10;height:20" coordorigin="6083,3594" coordsize="10,20">
              <v:shape style="position:absolute;left:6083;top:3594;width:10;height:20" coordorigin="6083,3594" coordsize="10,20" path="m6083,3613l6092,3613,6092,3594,6083,3594,6083,3613xe" filled="true" fillcolor="#000000" stroked="false">
                <v:path arrowok="t"/>
                <v:fill type="solid"/>
              </v:shape>
            </v:group>
            <v:group style="position:absolute;left:6083;top:3613;width:10;height:20" coordorigin="6083,3613" coordsize="10,20">
              <v:shape style="position:absolute;left:6083;top:3613;width:10;height:20" coordorigin="6083,3613" coordsize="10,20" path="m6083,3632l6092,3632,6092,3613,6083,3613,6083,3632xe" filled="true" fillcolor="#000000" stroked="false">
                <v:path arrowok="t"/>
                <v:fill type="solid"/>
              </v:shape>
            </v:group>
            <v:group style="position:absolute;left:6083;top:3632;width:10;height:20" coordorigin="6083,3632" coordsize="10,20">
              <v:shape style="position:absolute;left:6083;top:3632;width:10;height:20" coordorigin="6083,3632" coordsize="10,20" path="m6083,3651l6092,3651,6092,3632,6083,3632,6083,3651xe" filled="true" fillcolor="#000000" stroked="false">
                <v:path arrowok="t"/>
                <v:fill type="solid"/>
              </v:shape>
            </v:group>
            <v:group style="position:absolute;left:6083;top:3651;width:10;height:20" coordorigin="6083,3651" coordsize="10,20">
              <v:shape style="position:absolute;left:6083;top:3651;width:10;height:20" coordorigin="6083,3651" coordsize="10,20" path="m6083,3671l6092,3671,6092,3651,6083,3651,6083,3671xe" filled="true" fillcolor="#000000" stroked="false">
                <v:path arrowok="t"/>
                <v:fill type="solid"/>
              </v:shape>
            </v:group>
            <v:group style="position:absolute;left:6083;top:3671;width:10;height:20" coordorigin="6083,3671" coordsize="10,20">
              <v:shape style="position:absolute;left:6083;top:3671;width:10;height:20" coordorigin="6083,3671" coordsize="10,20" path="m6083,3690l6092,3690,6092,3671,6083,3671,6083,3690xe" filled="true" fillcolor="#000000" stroked="false">
                <v:path arrowok="t"/>
                <v:fill type="solid"/>
              </v:shape>
            </v:group>
            <v:group style="position:absolute;left:6083;top:3690;width:10;height:20" coordorigin="6083,3690" coordsize="10,20">
              <v:shape style="position:absolute;left:6083;top:3690;width:10;height:20" coordorigin="6083,3690" coordsize="10,20" path="m6083,3709l6092,3709,6092,3690,6083,3690,6083,3709xe" filled="true" fillcolor="#000000" stroked="false">
                <v:path arrowok="t"/>
                <v:fill type="solid"/>
              </v:shape>
            </v:group>
            <v:group style="position:absolute;left:6083;top:3709;width:10;height:20" coordorigin="6083,3709" coordsize="10,20">
              <v:shape style="position:absolute;left:6083;top:3709;width:10;height:20" coordorigin="6083,3709" coordsize="10,20" path="m6083,3728l6092,3728,6092,3709,6083,3709,6083,3728xe" filled="true" fillcolor="#000000" stroked="false">
                <v:path arrowok="t"/>
                <v:fill type="solid"/>
              </v:shape>
            </v:group>
            <v:group style="position:absolute;left:6083;top:3728;width:10;height:20" coordorigin="6083,3728" coordsize="10,20">
              <v:shape style="position:absolute;left:6083;top:3728;width:10;height:20" coordorigin="6083,3728" coordsize="10,20" path="m6083,3747l6092,3747,6092,3728,6083,3728,6083,3747xe" filled="true" fillcolor="#000000" stroked="false">
                <v:path arrowok="t"/>
                <v:fill type="solid"/>
              </v:shape>
            </v:group>
            <v:group style="position:absolute;left:6083;top:3747;width:10;height:20" coordorigin="6083,3747" coordsize="10,20">
              <v:shape style="position:absolute;left:6083;top:3747;width:10;height:20" coordorigin="6083,3747" coordsize="10,20" path="m6083,3767l6092,3767,6092,3747,6083,3747,6083,3767xe" filled="true" fillcolor="#000000" stroked="false">
                <v:path arrowok="t"/>
                <v:fill type="solid"/>
              </v:shape>
            </v:group>
            <v:group style="position:absolute;left:6083;top:3767;width:10;height:20" coordorigin="6083,3767" coordsize="10,20">
              <v:shape style="position:absolute;left:6083;top:3767;width:10;height:20" coordorigin="6083,3767" coordsize="10,20" path="m6083,3786l6092,3786,6092,3767,6083,3767,6083,3786xe" filled="true" fillcolor="#000000" stroked="false">
                <v:path arrowok="t"/>
                <v:fill type="solid"/>
              </v:shape>
            </v:group>
            <v:group style="position:absolute;left:6083;top:3786;width:10;height:20" coordorigin="6083,3786" coordsize="10,20">
              <v:shape style="position:absolute;left:6083;top:3786;width:10;height:20" coordorigin="6083,3786" coordsize="10,20" path="m6083,3805l6092,3805,6092,3786,6083,3786,6083,3805xe" filled="true" fillcolor="#000000" stroked="false">
                <v:path arrowok="t"/>
                <v:fill type="solid"/>
              </v:shape>
            </v:group>
            <v:group style="position:absolute;left:6083;top:3810;width:10;height:2" coordorigin="6083,3810" coordsize="10,2">
              <v:shape style="position:absolute;left:6083;top:3810;width:10;height:2" coordorigin="6083,3810" coordsize="10,0" path="m6083,3810l6092,3810e" filled="false" stroked="true" strokeweight=".47998pt" strokecolor="#000000">
                <v:path arrowok="t"/>
              </v:shape>
            </v:group>
            <v:group style="position:absolute;left:6083;top:3829;width:29;height:2" coordorigin="6083,3829" coordsize="29,2">
              <v:shape style="position:absolute;left:6083;top:3829;width:29;height:2" coordorigin="6083,3829" coordsize="29,0" path="m6083,3829l6111,3829e" filled="false" stroked="true" strokeweight="1.44pt" strokecolor="#000000">
                <v:path arrowok="t"/>
              </v:shape>
            </v:group>
            <v:group style="position:absolute;left:6111;top:3829;width:1215;height:2" coordorigin="6111,3829" coordsize="1215,2">
              <v:shape style="position:absolute;left:6111;top:3829;width:1215;height:2" coordorigin="6111,3829" coordsize="1215,0" path="m6111,3829l7326,3829e" filled="false" stroked="true" strokeweight="1.44pt" strokecolor="#000000">
                <v:path arrowok="t"/>
              </v:shape>
            </v:group>
            <v:group style="position:absolute;left:7326;top:3440;width:10;height:20" coordorigin="7326,3440" coordsize="10,20">
              <v:shape style="position:absolute;left:7326;top:3440;width:10;height:20" coordorigin="7326,3440" coordsize="10,20" path="m7326,3459l7336,3459,7336,3440,7326,3440,7326,3459xe" filled="true" fillcolor="#000000" stroked="false">
                <v:path arrowok="t"/>
                <v:fill type="solid"/>
              </v:shape>
            </v:group>
            <v:group style="position:absolute;left:7326;top:3459;width:10;height:20" coordorigin="7326,3459" coordsize="10,20">
              <v:shape style="position:absolute;left:7326;top:3459;width:10;height:20" coordorigin="7326,3459" coordsize="10,20" path="m7326,3479l7336,3479,7336,3459,7326,3459,7326,3479xe" filled="true" fillcolor="#000000" stroked="false">
                <v:path arrowok="t"/>
                <v:fill type="solid"/>
              </v:shape>
            </v:group>
            <v:group style="position:absolute;left:7326;top:3479;width:10;height:20" coordorigin="7326,3479" coordsize="10,20">
              <v:shape style="position:absolute;left:7326;top:3479;width:10;height:20" coordorigin="7326,3479" coordsize="10,20" path="m7326,3498l7336,3498,7336,3479,7326,3479,7326,3498xe" filled="true" fillcolor="#000000" stroked="false">
                <v:path arrowok="t"/>
                <v:fill type="solid"/>
              </v:shape>
            </v:group>
            <v:group style="position:absolute;left:7326;top:3498;width:10;height:20" coordorigin="7326,3498" coordsize="10,20">
              <v:shape style="position:absolute;left:7326;top:3498;width:10;height:20" coordorigin="7326,3498" coordsize="10,20" path="m7326,3517l7336,3517,7336,3498,7326,3498,7326,3517xe" filled="true" fillcolor="#000000" stroked="false">
                <v:path arrowok="t"/>
                <v:fill type="solid"/>
              </v:shape>
            </v:group>
            <v:group style="position:absolute;left:7326;top:3517;width:10;height:20" coordorigin="7326,3517" coordsize="10,20">
              <v:shape style="position:absolute;left:7326;top:3517;width:10;height:20" coordorigin="7326,3517" coordsize="10,20" path="m7326,3536l7336,3536,7336,3517,7326,3517,7326,3536xe" filled="true" fillcolor="#000000" stroked="false">
                <v:path arrowok="t"/>
                <v:fill type="solid"/>
              </v:shape>
            </v:group>
            <v:group style="position:absolute;left:7326;top:3536;width:10;height:20" coordorigin="7326,3536" coordsize="10,20">
              <v:shape style="position:absolute;left:7326;top:3536;width:10;height:20" coordorigin="7326,3536" coordsize="10,20" path="m7326,3555l7336,3555,7336,3536,7326,3536,7326,3555xe" filled="true" fillcolor="#000000" stroked="false">
                <v:path arrowok="t"/>
                <v:fill type="solid"/>
              </v:shape>
            </v:group>
            <v:group style="position:absolute;left:7326;top:3555;width:10;height:20" coordorigin="7326,3555" coordsize="10,20">
              <v:shape style="position:absolute;left:7326;top:3555;width:10;height:20" coordorigin="7326,3555" coordsize="10,20" path="m7326,3575l7336,3575,7336,3555,7326,3555,7326,3575xe" filled="true" fillcolor="#000000" stroked="false">
                <v:path arrowok="t"/>
                <v:fill type="solid"/>
              </v:shape>
            </v:group>
            <v:group style="position:absolute;left:7326;top:3575;width:10;height:20" coordorigin="7326,3575" coordsize="10,20">
              <v:shape style="position:absolute;left:7326;top:3575;width:10;height:20" coordorigin="7326,3575" coordsize="10,20" path="m7326,3594l7336,3594,7336,3575,7326,3575,7326,3594xe" filled="true" fillcolor="#000000" stroked="false">
                <v:path arrowok="t"/>
                <v:fill type="solid"/>
              </v:shape>
            </v:group>
            <v:group style="position:absolute;left:7326;top:3594;width:10;height:20" coordorigin="7326,3594" coordsize="10,20">
              <v:shape style="position:absolute;left:7326;top:3594;width:10;height:20" coordorigin="7326,3594" coordsize="10,20" path="m7326,3613l7336,3613,7336,3594,7326,3594,7326,3613xe" filled="true" fillcolor="#000000" stroked="false">
                <v:path arrowok="t"/>
                <v:fill type="solid"/>
              </v:shape>
            </v:group>
            <v:group style="position:absolute;left:7326;top:3613;width:10;height:20" coordorigin="7326,3613" coordsize="10,20">
              <v:shape style="position:absolute;left:7326;top:3613;width:10;height:20" coordorigin="7326,3613" coordsize="10,20" path="m7326,3632l7336,3632,7336,3613,7326,3613,7326,3632xe" filled="true" fillcolor="#000000" stroked="false">
                <v:path arrowok="t"/>
                <v:fill type="solid"/>
              </v:shape>
            </v:group>
            <v:group style="position:absolute;left:7326;top:3632;width:10;height:20" coordorigin="7326,3632" coordsize="10,20">
              <v:shape style="position:absolute;left:7326;top:3632;width:10;height:20" coordorigin="7326,3632" coordsize="10,20" path="m7326,3651l7336,3651,7336,3632,7326,3632,7326,3651xe" filled="true" fillcolor="#000000" stroked="false">
                <v:path arrowok="t"/>
                <v:fill type="solid"/>
              </v:shape>
            </v:group>
            <v:group style="position:absolute;left:7326;top:3651;width:10;height:20" coordorigin="7326,3651" coordsize="10,20">
              <v:shape style="position:absolute;left:7326;top:3651;width:10;height:20" coordorigin="7326,3651" coordsize="10,20" path="m7326,3671l7336,3671,7336,3651,7326,3651,7326,3671xe" filled="true" fillcolor="#000000" stroked="false">
                <v:path arrowok="t"/>
                <v:fill type="solid"/>
              </v:shape>
            </v:group>
            <v:group style="position:absolute;left:7326;top:3671;width:10;height:20" coordorigin="7326,3671" coordsize="10,20">
              <v:shape style="position:absolute;left:7326;top:3671;width:10;height:20" coordorigin="7326,3671" coordsize="10,20" path="m7326,3690l7336,3690,7336,3671,7326,3671,7326,3690xe" filled="true" fillcolor="#000000" stroked="false">
                <v:path arrowok="t"/>
                <v:fill type="solid"/>
              </v:shape>
            </v:group>
            <v:group style="position:absolute;left:7326;top:3690;width:10;height:20" coordorigin="7326,3690" coordsize="10,20">
              <v:shape style="position:absolute;left:7326;top:3690;width:10;height:20" coordorigin="7326,3690" coordsize="10,20" path="m7326,3709l7336,3709,7336,3690,7326,3690,7326,3709xe" filled="true" fillcolor="#000000" stroked="false">
                <v:path arrowok="t"/>
                <v:fill type="solid"/>
              </v:shape>
            </v:group>
            <v:group style="position:absolute;left:7326;top:3709;width:10;height:20" coordorigin="7326,3709" coordsize="10,20">
              <v:shape style="position:absolute;left:7326;top:3709;width:10;height:20" coordorigin="7326,3709" coordsize="10,20" path="m7326,3728l7336,3728,7336,3709,7326,3709,7326,3728xe" filled="true" fillcolor="#000000" stroked="false">
                <v:path arrowok="t"/>
                <v:fill type="solid"/>
              </v:shape>
            </v:group>
            <v:group style="position:absolute;left:7326;top:3728;width:10;height:20" coordorigin="7326,3728" coordsize="10,20">
              <v:shape style="position:absolute;left:7326;top:3728;width:10;height:20" coordorigin="7326,3728" coordsize="10,20" path="m7326,3747l7336,3747,7336,3728,7326,3728,7326,3747xe" filled="true" fillcolor="#000000" stroked="false">
                <v:path arrowok="t"/>
                <v:fill type="solid"/>
              </v:shape>
            </v:group>
            <v:group style="position:absolute;left:7326;top:3747;width:10;height:20" coordorigin="7326,3747" coordsize="10,20">
              <v:shape style="position:absolute;left:7326;top:3747;width:10;height:20" coordorigin="7326,3747" coordsize="10,20" path="m7326,3767l7336,3767,7336,3747,7326,3747,7326,3767xe" filled="true" fillcolor="#000000" stroked="false">
                <v:path arrowok="t"/>
                <v:fill type="solid"/>
              </v:shape>
            </v:group>
            <v:group style="position:absolute;left:7326;top:3767;width:10;height:20" coordorigin="7326,3767" coordsize="10,20">
              <v:shape style="position:absolute;left:7326;top:3767;width:10;height:20" coordorigin="7326,3767" coordsize="10,20" path="m7326,3786l7336,3786,7336,3767,7326,3767,7326,3786xe" filled="true" fillcolor="#000000" stroked="false">
                <v:path arrowok="t"/>
                <v:fill type="solid"/>
              </v:shape>
            </v:group>
            <v:group style="position:absolute;left:7326;top:3786;width:10;height:20" coordorigin="7326,3786" coordsize="10,20">
              <v:shape style="position:absolute;left:7326;top:3786;width:10;height:20" coordorigin="7326,3786" coordsize="10,20" path="m7326,3805l7336,3805,7336,3786,7326,3786,7326,3805xe" filled="true" fillcolor="#000000" stroked="false">
                <v:path arrowok="t"/>
                <v:fill type="solid"/>
              </v:shape>
            </v:group>
            <v:group style="position:absolute;left:7326;top:3810;width:10;height:2" coordorigin="7326,3810" coordsize="10,2">
              <v:shape style="position:absolute;left:7326;top:3810;width:10;height:2" coordorigin="7326,3810" coordsize="10,0" path="m7326,3810l7336,3810e" filled="false" stroked="true" strokeweight=".47998pt" strokecolor="#000000">
                <v:path arrowok="t"/>
              </v:shape>
            </v:group>
            <v:group style="position:absolute;left:7326;top:3829;width:29;height:2" coordorigin="7326,3829" coordsize="29,2">
              <v:shape style="position:absolute;left:7326;top:3829;width:29;height:2" coordorigin="7326,3829" coordsize="29,0" path="m7326,3829l7355,3829e" filled="false" stroked="true" strokeweight="1.44pt" strokecolor="#000000">
                <v:path arrowok="t"/>
              </v:shape>
            </v:group>
            <v:group style="position:absolute;left:7355;top:3829;width:1287;height:2" coordorigin="7355,3829" coordsize="1287,2">
              <v:shape style="position:absolute;left:7355;top:3829;width:1287;height:2" coordorigin="7355,3829" coordsize="1287,0" path="m7355,3829l8641,3829e" filled="false" stroked="true" strokeweight="1.44pt" strokecolor="#000000">
                <v:path arrowok="t"/>
              </v:shape>
            </v:group>
            <v:group style="position:absolute;left:8641;top:3440;width:10;height:20" coordorigin="8641,3440" coordsize="10,20">
              <v:shape style="position:absolute;left:8641;top:3440;width:10;height:20" coordorigin="8641,3440" coordsize="10,20" path="m8641,3459l8651,3459,8651,3440,8641,3440,8641,3459xe" filled="true" fillcolor="#000000" stroked="false">
                <v:path arrowok="t"/>
                <v:fill type="solid"/>
              </v:shape>
            </v:group>
            <v:group style="position:absolute;left:8641;top:3459;width:10;height:20" coordorigin="8641,3459" coordsize="10,20">
              <v:shape style="position:absolute;left:8641;top:3459;width:10;height:20" coordorigin="8641,3459" coordsize="10,20" path="m8641,3479l8651,3479,8651,3459,8641,3459,8641,3479xe" filled="true" fillcolor="#000000" stroked="false">
                <v:path arrowok="t"/>
                <v:fill type="solid"/>
              </v:shape>
            </v:group>
            <v:group style="position:absolute;left:8641;top:3479;width:10;height:20" coordorigin="8641,3479" coordsize="10,20">
              <v:shape style="position:absolute;left:8641;top:3479;width:10;height:20" coordorigin="8641,3479" coordsize="10,20" path="m8641,3498l8651,3498,8651,3479,8641,3479,8641,3498xe" filled="true" fillcolor="#000000" stroked="false">
                <v:path arrowok="t"/>
                <v:fill type="solid"/>
              </v:shape>
            </v:group>
            <v:group style="position:absolute;left:8641;top:3498;width:10;height:20" coordorigin="8641,3498" coordsize="10,20">
              <v:shape style="position:absolute;left:8641;top:3498;width:10;height:20" coordorigin="8641,3498" coordsize="10,20" path="m8641,3517l8651,3517,8651,3498,8641,3498,8641,3517xe" filled="true" fillcolor="#000000" stroked="false">
                <v:path arrowok="t"/>
                <v:fill type="solid"/>
              </v:shape>
            </v:group>
            <v:group style="position:absolute;left:8641;top:3517;width:10;height:20" coordorigin="8641,3517" coordsize="10,20">
              <v:shape style="position:absolute;left:8641;top:3517;width:10;height:20" coordorigin="8641,3517" coordsize="10,20" path="m8641,3536l8651,3536,8651,3517,8641,3517,8641,3536xe" filled="true" fillcolor="#000000" stroked="false">
                <v:path arrowok="t"/>
                <v:fill type="solid"/>
              </v:shape>
            </v:group>
            <v:group style="position:absolute;left:8641;top:3536;width:10;height:20" coordorigin="8641,3536" coordsize="10,20">
              <v:shape style="position:absolute;left:8641;top:3536;width:10;height:20" coordorigin="8641,3536" coordsize="10,20" path="m8641,3555l8651,3555,8651,3536,8641,3536,8641,3555xe" filled="true" fillcolor="#000000" stroked="false">
                <v:path arrowok="t"/>
                <v:fill type="solid"/>
              </v:shape>
            </v:group>
            <v:group style="position:absolute;left:8641;top:3555;width:10;height:20" coordorigin="8641,3555" coordsize="10,20">
              <v:shape style="position:absolute;left:8641;top:3555;width:10;height:20" coordorigin="8641,3555" coordsize="10,20" path="m8641,3575l8651,3575,8651,3555,8641,3555,8641,3575xe" filled="true" fillcolor="#000000" stroked="false">
                <v:path arrowok="t"/>
                <v:fill type="solid"/>
              </v:shape>
            </v:group>
            <v:group style="position:absolute;left:8641;top:3575;width:10;height:20" coordorigin="8641,3575" coordsize="10,20">
              <v:shape style="position:absolute;left:8641;top:3575;width:10;height:20" coordorigin="8641,3575" coordsize="10,20" path="m8641,3594l8651,3594,8651,3575,8641,3575,8641,3594xe" filled="true" fillcolor="#000000" stroked="false">
                <v:path arrowok="t"/>
                <v:fill type="solid"/>
              </v:shape>
            </v:group>
            <v:group style="position:absolute;left:8641;top:3594;width:10;height:20" coordorigin="8641,3594" coordsize="10,20">
              <v:shape style="position:absolute;left:8641;top:3594;width:10;height:20" coordorigin="8641,3594" coordsize="10,20" path="m8641,3613l8651,3613,8651,3594,8641,3594,8641,3613xe" filled="true" fillcolor="#000000" stroked="false">
                <v:path arrowok="t"/>
                <v:fill type="solid"/>
              </v:shape>
            </v:group>
            <v:group style="position:absolute;left:8641;top:3613;width:10;height:20" coordorigin="8641,3613" coordsize="10,20">
              <v:shape style="position:absolute;left:8641;top:3613;width:10;height:20" coordorigin="8641,3613" coordsize="10,20" path="m8641,3632l8651,3632,8651,3613,8641,3613,8641,3632xe" filled="true" fillcolor="#000000" stroked="false">
                <v:path arrowok="t"/>
                <v:fill type="solid"/>
              </v:shape>
            </v:group>
            <v:group style="position:absolute;left:8641;top:3632;width:10;height:20" coordorigin="8641,3632" coordsize="10,20">
              <v:shape style="position:absolute;left:8641;top:3632;width:10;height:20" coordorigin="8641,3632" coordsize="10,20" path="m8641,3651l8651,3651,8651,3632,8641,3632,8641,3651xe" filled="true" fillcolor="#000000" stroked="false">
                <v:path arrowok="t"/>
                <v:fill type="solid"/>
              </v:shape>
            </v:group>
            <v:group style="position:absolute;left:8641;top:3651;width:10;height:20" coordorigin="8641,3651" coordsize="10,20">
              <v:shape style="position:absolute;left:8641;top:3651;width:10;height:20" coordorigin="8641,3651" coordsize="10,20" path="m8641,3671l8651,3671,8651,3651,8641,3651,8641,3671xe" filled="true" fillcolor="#000000" stroked="false">
                <v:path arrowok="t"/>
                <v:fill type="solid"/>
              </v:shape>
            </v:group>
            <v:group style="position:absolute;left:8641;top:3671;width:10;height:20" coordorigin="8641,3671" coordsize="10,20">
              <v:shape style="position:absolute;left:8641;top:3671;width:10;height:20" coordorigin="8641,3671" coordsize="10,20" path="m8641,3690l8651,3690,8651,3671,8641,3671,8641,3690xe" filled="true" fillcolor="#000000" stroked="false">
                <v:path arrowok="t"/>
                <v:fill type="solid"/>
              </v:shape>
            </v:group>
            <v:group style="position:absolute;left:8641;top:3690;width:10;height:20" coordorigin="8641,3690" coordsize="10,20">
              <v:shape style="position:absolute;left:8641;top:3690;width:10;height:20" coordorigin="8641,3690" coordsize="10,20" path="m8641,3709l8651,3709,8651,3690,8641,3690,8641,3709xe" filled="true" fillcolor="#000000" stroked="false">
                <v:path arrowok="t"/>
                <v:fill type="solid"/>
              </v:shape>
            </v:group>
            <v:group style="position:absolute;left:8641;top:3709;width:10;height:20" coordorigin="8641,3709" coordsize="10,20">
              <v:shape style="position:absolute;left:8641;top:3709;width:10;height:20" coordorigin="8641,3709" coordsize="10,20" path="m8641,3728l8651,3728,8651,3709,8641,3709,8641,3728xe" filled="true" fillcolor="#000000" stroked="false">
                <v:path arrowok="t"/>
                <v:fill type="solid"/>
              </v:shape>
            </v:group>
            <v:group style="position:absolute;left:8641;top:3728;width:10;height:20" coordorigin="8641,3728" coordsize="10,20">
              <v:shape style="position:absolute;left:8641;top:3728;width:10;height:20" coordorigin="8641,3728" coordsize="10,20" path="m8641,3747l8651,3747,8651,3728,8641,3728,8641,3747xe" filled="true" fillcolor="#000000" stroked="false">
                <v:path arrowok="t"/>
                <v:fill type="solid"/>
              </v:shape>
            </v:group>
            <v:group style="position:absolute;left:8641;top:3747;width:10;height:20" coordorigin="8641,3747" coordsize="10,20">
              <v:shape style="position:absolute;left:8641;top:3747;width:10;height:20" coordorigin="8641,3747" coordsize="10,20" path="m8641,3767l8651,3767,8651,3747,8641,3747,8641,3767xe" filled="true" fillcolor="#000000" stroked="false">
                <v:path arrowok="t"/>
                <v:fill type="solid"/>
              </v:shape>
            </v:group>
            <v:group style="position:absolute;left:8641;top:3767;width:10;height:20" coordorigin="8641,3767" coordsize="10,20">
              <v:shape style="position:absolute;left:8641;top:3767;width:10;height:20" coordorigin="8641,3767" coordsize="10,20" path="m8641,3786l8651,3786,8651,3767,8641,3767,8641,3786xe" filled="true" fillcolor="#000000" stroked="false">
                <v:path arrowok="t"/>
                <v:fill type="solid"/>
              </v:shape>
            </v:group>
            <v:group style="position:absolute;left:8641;top:3786;width:10;height:20" coordorigin="8641,3786" coordsize="10,20">
              <v:shape style="position:absolute;left:8641;top:3786;width:10;height:20" coordorigin="8641,3786" coordsize="10,20" path="m8641,3805l8651,3805,8651,3786,8641,3786,8641,3805xe" filled="true" fillcolor="#000000" stroked="false">
                <v:path arrowok="t"/>
                <v:fill type="solid"/>
              </v:shape>
            </v:group>
            <v:group style="position:absolute;left:8641;top:3810;width:10;height:2" coordorigin="8641,3810" coordsize="10,2">
              <v:shape style="position:absolute;left:8641;top:3810;width:10;height:2" coordorigin="8641,3810" coordsize="10,0" path="m8641,3810l8651,3810e" filled="false" stroked="true" strokeweight=".47998pt" strokecolor="#000000">
                <v:path arrowok="t"/>
              </v:shape>
            </v:group>
            <v:group style="position:absolute;left:8641;top:3829;width:29;height:2" coordorigin="8641,3829" coordsize="29,2">
              <v:shape style="position:absolute;left:8641;top:3829;width:29;height:2" coordorigin="8641,3829" coordsize="29,0" path="m8641,3829l8670,3829e" filled="false" stroked="true" strokeweight="1.44pt" strokecolor="#000000">
                <v:path arrowok="t"/>
              </v:shape>
            </v:group>
            <v:group style="position:absolute;left:8670;top:3829;width:875;height:2" coordorigin="8670,3829" coordsize="875,2">
              <v:shape style="position:absolute;left:8670;top:3829;width:875;height:2" coordorigin="8670,3829" coordsize="875,0" path="m8670,3829l9544,3829e" filled="false" stroked="true" strokeweight="1.44pt" strokecolor="#000000">
                <v:path arrowok="t"/>
              </v:shape>
            </v:group>
            <v:group style="position:absolute;left:9544;top:3440;width:10;height:20" coordorigin="9544,3440" coordsize="10,20">
              <v:shape style="position:absolute;left:9544;top:3440;width:10;height:20" coordorigin="9544,3440" coordsize="10,20" path="m9544,3459l9554,3459,9554,3440,9544,3440,9544,3459xe" filled="true" fillcolor="#000000" stroked="false">
                <v:path arrowok="t"/>
                <v:fill type="solid"/>
              </v:shape>
            </v:group>
            <v:group style="position:absolute;left:9544;top:3459;width:10;height:20" coordorigin="9544,3459" coordsize="10,20">
              <v:shape style="position:absolute;left:9544;top:3459;width:10;height:20" coordorigin="9544,3459" coordsize="10,20" path="m9544,3479l9554,3479,9554,3459,9544,3459,9544,3479xe" filled="true" fillcolor="#000000" stroked="false">
                <v:path arrowok="t"/>
                <v:fill type="solid"/>
              </v:shape>
            </v:group>
            <v:group style="position:absolute;left:9544;top:3479;width:10;height:20" coordorigin="9544,3479" coordsize="10,20">
              <v:shape style="position:absolute;left:9544;top:3479;width:10;height:20" coordorigin="9544,3479" coordsize="10,20" path="m9544,3498l9554,3498,9554,3479,9544,3479,9544,3498xe" filled="true" fillcolor="#000000" stroked="false">
                <v:path arrowok="t"/>
                <v:fill type="solid"/>
              </v:shape>
            </v:group>
            <v:group style="position:absolute;left:9544;top:3498;width:10;height:20" coordorigin="9544,3498" coordsize="10,20">
              <v:shape style="position:absolute;left:9544;top:3498;width:10;height:20" coordorigin="9544,3498" coordsize="10,20" path="m9544,3517l9554,3517,9554,3498,9544,3498,9544,3517xe" filled="true" fillcolor="#000000" stroked="false">
                <v:path arrowok="t"/>
                <v:fill type="solid"/>
              </v:shape>
            </v:group>
            <v:group style="position:absolute;left:9544;top:3517;width:10;height:20" coordorigin="9544,3517" coordsize="10,20">
              <v:shape style="position:absolute;left:9544;top:3517;width:10;height:20" coordorigin="9544,3517" coordsize="10,20" path="m9544,3536l9554,3536,9554,3517,9544,3517,9544,3536xe" filled="true" fillcolor="#000000" stroked="false">
                <v:path arrowok="t"/>
                <v:fill type="solid"/>
              </v:shape>
            </v:group>
            <v:group style="position:absolute;left:9544;top:3536;width:10;height:20" coordorigin="9544,3536" coordsize="10,20">
              <v:shape style="position:absolute;left:9544;top:3536;width:10;height:20" coordorigin="9544,3536" coordsize="10,20" path="m9544,3555l9554,3555,9554,3536,9544,3536,9544,3555xe" filled="true" fillcolor="#000000" stroked="false">
                <v:path arrowok="t"/>
                <v:fill type="solid"/>
              </v:shape>
            </v:group>
            <v:group style="position:absolute;left:9544;top:3555;width:10;height:20" coordorigin="9544,3555" coordsize="10,20">
              <v:shape style="position:absolute;left:9544;top:3555;width:10;height:20" coordorigin="9544,3555" coordsize="10,20" path="m9544,3575l9554,3575,9554,3555,9544,3555,9544,3575xe" filled="true" fillcolor="#000000" stroked="false">
                <v:path arrowok="t"/>
                <v:fill type="solid"/>
              </v:shape>
            </v:group>
            <v:group style="position:absolute;left:9544;top:3575;width:10;height:20" coordorigin="9544,3575" coordsize="10,20">
              <v:shape style="position:absolute;left:9544;top:3575;width:10;height:20" coordorigin="9544,3575" coordsize="10,20" path="m9544,3594l9554,3594,9554,3575,9544,3575,9544,3594xe" filled="true" fillcolor="#000000" stroked="false">
                <v:path arrowok="t"/>
                <v:fill type="solid"/>
              </v:shape>
            </v:group>
            <v:group style="position:absolute;left:9544;top:3594;width:10;height:20" coordorigin="9544,3594" coordsize="10,20">
              <v:shape style="position:absolute;left:9544;top:3594;width:10;height:20" coordorigin="9544,3594" coordsize="10,20" path="m9544,3613l9554,3613,9554,3594,9544,3594,9544,3613xe" filled="true" fillcolor="#000000" stroked="false">
                <v:path arrowok="t"/>
                <v:fill type="solid"/>
              </v:shape>
            </v:group>
            <v:group style="position:absolute;left:9544;top:3613;width:10;height:20" coordorigin="9544,3613" coordsize="10,20">
              <v:shape style="position:absolute;left:9544;top:3613;width:10;height:20" coordorigin="9544,3613" coordsize="10,20" path="m9544,3632l9554,3632,9554,3613,9544,3613,9544,3632xe" filled="true" fillcolor="#000000" stroked="false">
                <v:path arrowok="t"/>
                <v:fill type="solid"/>
              </v:shape>
            </v:group>
            <v:group style="position:absolute;left:9544;top:3632;width:10;height:20" coordorigin="9544,3632" coordsize="10,20">
              <v:shape style="position:absolute;left:9544;top:3632;width:10;height:20" coordorigin="9544,3632" coordsize="10,20" path="m9544,3651l9554,3651,9554,3632,9544,3632,9544,3651xe" filled="true" fillcolor="#000000" stroked="false">
                <v:path arrowok="t"/>
                <v:fill type="solid"/>
              </v:shape>
            </v:group>
            <v:group style="position:absolute;left:9544;top:3651;width:10;height:20" coordorigin="9544,3651" coordsize="10,20">
              <v:shape style="position:absolute;left:9544;top:3651;width:10;height:20" coordorigin="9544,3651" coordsize="10,20" path="m9544,3671l9554,3671,9554,3651,9544,3651,9544,3671xe" filled="true" fillcolor="#000000" stroked="false">
                <v:path arrowok="t"/>
                <v:fill type="solid"/>
              </v:shape>
            </v:group>
            <v:group style="position:absolute;left:9544;top:3671;width:10;height:20" coordorigin="9544,3671" coordsize="10,20">
              <v:shape style="position:absolute;left:9544;top:3671;width:10;height:20" coordorigin="9544,3671" coordsize="10,20" path="m9544,3690l9554,3690,9554,3671,9544,3671,9544,3690xe" filled="true" fillcolor="#000000" stroked="false">
                <v:path arrowok="t"/>
                <v:fill type="solid"/>
              </v:shape>
            </v:group>
            <v:group style="position:absolute;left:9544;top:3690;width:10;height:20" coordorigin="9544,3690" coordsize="10,20">
              <v:shape style="position:absolute;left:9544;top:3690;width:10;height:20" coordorigin="9544,3690" coordsize="10,20" path="m9544,3709l9554,3709,9554,3690,9544,3690,9544,3709xe" filled="true" fillcolor="#000000" stroked="false">
                <v:path arrowok="t"/>
                <v:fill type="solid"/>
              </v:shape>
            </v:group>
            <v:group style="position:absolute;left:9544;top:3709;width:10;height:20" coordorigin="9544,3709" coordsize="10,20">
              <v:shape style="position:absolute;left:9544;top:3709;width:10;height:20" coordorigin="9544,3709" coordsize="10,20" path="m9544,3728l9554,3728,9554,3709,9544,3709,9544,3728xe" filled="true" fillcolor="#000000" stroked="false">
                <v:path arrowok="t"/>
                <v:fill type="solid"/>
              </v:shape>
            </v:group>
            <v:group style="position:absolute;left:9544;top:3728;width:10;height:20" coordorigin="9544,3728" coordsize="10,20">
              <v:shape style="position:absolute;left:9544;top:3728;width:10;height:20" coordorigin="9544,3728" coordsize="10,20" path="m9544,3747l9554,3747,9554,3728,9544,3728,9544,3747xe" filled="true" fillcolor="#000000" stroked="false">
                <v:path arrowok="t"/>
                <v:fill type="solid"/>
              </v:shape>
            </v:group>
            <v:group style="position:absolute;left:9544;top:3747;width:10;height:20" coordorigin="9544,3747" coordsize="10,20">
              <v:shape style="position:absolute;left:9544;top:3747;width:10;height:20" coordorigin="9544,3747" coordsize="10,20" path="m9544,3767l9554,3767,9554,3747,9544,3747,9544,3767xe" filled="true" fillcolor="#000000" stroked="false">
                <v:path arrowok="t"/>
                <v:fill type="solid"/>
              </v:shape>
            </v:group>
            <v:group style="position:absolute;left:9544;top:3767;width:10;height:20" coordorigin="9544,3767" coordsize="10,20">
              <v:shape style="position:absolute;left:9544;top:3767;width:10;height:20" coordorigin="9544,3767" coordsize="10,20" path="m9544,3786l9554,3786,9554,3767,9544,3767,9544,3786xe" filled="true" fillcolor="#000000" stroked="false">
                <v:path arrowok="t"/>
                <v:fill type="solid"/>
              </v:shape>
            </v:group>
            <v:group style="position:absolute;left:9544;top:3786;width:10;height:20" coordorigin="9544,3786" coordsize="10,20">
              <v:shape style="position:absolute;left:9544;top:3786;width:10;height:20" coordorigin="9544,3786" coordsize="10,20" path="m9544,3805l9554,3805,9554,3786,9544,3786,9544,3805xe" filled="true" fillcolor="#000000" stroked="false">
                <v:path arrowok="t"/>
                <v:fill type="solid"/>
              </v:shape>
            </v:group>
            <v:group style="position:absolute;left:9544;top:3810;width:10;height:2" coordorigin="9544,3810" coordsize="10,2">
              <v:shape style="position:absolute;left:9544;top:3810;width:10;height:2" coordorigin="9544,3810" coordsize="10,0" path="m9544,3810l9554,3810e" filled="false" stroked="true" strokeweight=".47998pt" strokecolor="#000000">
                <v:path arrowok="t"/>
              </v:shape>
            </v:group>
            <v:group style="position:absolute;left:9544;top:3829;width:29;height:2" coordorigin="9544,3829" coordsize="29,2">
              <v:shape style="position:absolute;left:9544;top:3829;width:29;height:2" coordorigin="9544,3829" coordsize="29,0" path="m9544,3829l9573,3829e" filled="false" stroked="true" strokeweight="1.44pt" strokecolor="#000000">
                <v:path arrowok="t"/>
              </v:shape>
            </v:group>
            <v:group style="position:absolute;left:9573;top:3829;width:1160;height:2" coordorigin="9573,3829" coordsize="1160,2">
              <v:shape style="position:absolute;left:9573;top:3829;width:1160;height:2" coordorigin="9573,3829" coordsize="1160,0" path="m9573,3829l10732,3829e" filled="false" stroked="true" strokeweight="1.44pt" strokecolor="#000000">
                <v:path arrowok="t"/>
              </v:shape>
              <v:shape style="position:absolute;left:5264;top: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673;top: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sz w:val="21"/>
          <w:szCs w:val="21"/>
        </w:rPr>
        <w:t>组合中，采用账龄分析法计提坏账准备的应收账款：</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tbl>
      <w:tblPr>
        <w:tblW w:w="0" w:type="auto"/>
        <w:jc w:val="left"/>
        <w:tblInd w:w="778" w:type="dxa"/>
        <w:tblLayout w:type="fixed"/>
        <w:tblCellMar>
          <w:top w:w="0" w:type="dxa"/>
          <w:left w:w="0" w:type="dxa"/>
          <w:bottom w:w="0" w:type="dxa"/>
          <w:right w:w="0" w:type="dxa"/>
        </w:tblCellMar>
        <w:tblLook w:val="01E0"/>
      </w:tblPr>
      <w:tblGrid>
        <w:gridCol w:w="1479"/>
        <w:gridCol w:w="1459"/>
        <w:gridCol w:w="710"/>
        <w:gridCol w:w="1244"/>
        <w:gridCol w:w="1491"/>
        <w:gridCol w:w="728"/>
        <w:gridCol w:w="1145"/>
      </w:tblGrid>
      <w:tr>
        <w:trPr>
          <w:trHeight w:val="1115"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77"/>
              <w:jc w:val="right"/>
              <w:rPr>
                <w:rFonts w:ascii="宋体" w:hAnsi="宋体" w:cs="宋体" w:eastAsia="宋体" w:hint="default"/>
                <w:sz w:val="18"/>
                <w:szCs w:val="18"/>
              </w:rPr>
            </w:pPr>
            <w:r>
              <w:rPr>
                <w:rFonts w:ascii="宋体" w:hAnsi="宋体" w:cs="宋体" w:eastAsia="宋体" w:hint="default"/>
                <w:sz w:val="18"/>
                <w:szCs w:val="18"/>
              </w:rPr>
              <w:t>账龄</w:t>
            </w:r>
          </w:p>
        </w:tc>
        <w:tc>
          <w:tcPr>
            <w:tcW w:w="1459" w:type="dxa"/>
            <w:tcBorders>
              <w:top w:val="nil" w:sz="6" w:space="0" w:color="auto"/>
              <w:left w:val="nil" w:sz="6" w:space="0" w:color="auto"/>
              <w:bottom w:val="nil" w:sz="6" w:space="0" w:color="auto"/>
              <w:right w:val="nil" w:sz="6" w:space="0" w:color="auto"/>
            </w:tcBorders>
          </w:tcPr>
          <w:p>
            <w:pPr>
              <w:pStyle w:val="TableParagraph"/>
              <w:spacing w:line="580" w:lineRule="auto" w:before="14"/>
              <w:ind w:left="460" w:right="12" w:firstLine="264"/>
              <w:jc w:val="left"/>
              <w:rPr>
                <w:rFonts w:ascii="宋体" w:hAnsi="宋体" w:cs="宋体" w:eastAsia="宋体" w:hint="default"/>
                <w:sz w:val="18"/>
                <w:szCs w:val="18"/>
              </w:rPr>
            </w:pPr>
            <w:r>
              <w:rPr>
                <w:rFonts w:ascii="宋体" w:hAnsi="宋体" w:cs="宋体" w:eastAsia="宋体" w:hint="default"/>
                <w:sz w:val="18"/>
                <w:szCs w:val="18"/>
              </w:rPr>
              <w:t>账面余额 金额</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8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6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91" w:type="dxa"/>
            <w:tcBorders>
              <w:top w:val="nil" w:sz="6" w:space="0" w:color="auto"/>
              <w:left w:val="nil" w:sz="6" w:space="0" w:color="auto"/>
              <w:bottom w:val="nil" w:sz="6" w:space="0" w:color="auto"/>
              <w:right w:val="nil" w:sz="6" w:space="0" w:color="auto"/>
            </w:tcBorders>
          </w:tcPr>
          <w:p>
            <w:pPr>
              <w:pStyle w:val="TableParagraph"/>
              <w:spacing w:line="580" w:lineRule="auto" w:before="14"/>
              <w:ind w:left="477" w:right="19" w:firstLine="271"/>
              <w:jc w:val="left"/>
              <w:rPr>
                <w:rFonts w:ascii="宋体" w:hAnsi="宋体" w:cs="宋体" w:eastAsia="宋体" w:hint="default"/>
                <w:sz w:val="18"/>
                <w:szCs w:val="18"/>
              </w:rPr>
            </w:pPr>
            <w:r>
              <w:rPr>
                <w:rFonts w:ascii="宋体" w:hAnsi="宋体" w:cs="宋体" w:eastAsia="宋体" w:hint="default"/>
                <w:sz w:val="18"/>
                <w:szCs w:val="18"/>
              </w:rPr>
              <w:t>账面余额 金额</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6"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2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3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4"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56,131,464.24</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2"/>
              <w:jc w:val="right"/>
              <w:rPr>
                <w:rFonts w:ascii="Times New Roman" w:hAnsi="Times New Roman" w:cs="Times New Roman" w:eastAsia="Times New Roman" w:hint="default"/>
                <w:sz w:val="18"/>
                <w:szCs w:val="18"/>
              </w:rPr>
            </w:pPr>
            <w:r>
              <w:rPr>
                <w:rFonts w:ascii="Times New Roman"/>
                <w:sz w:val="18"/>
              </w:rPr>
              <w:t>92.61</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2,805,177.96</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57,416,785.77</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z w:val="18"/>
              </w:rPr>
              <w:t>92.75</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pacing w:val="-1"/>
                <w:sz w:val="18"/>
              </w:rPr>
              <w:t>2,870,839.29</w:t>
            </w:r>
          </w:p>
        </w:tc>
      </w:tr>
      <w:tr>
        <w:trPr>
          <w:trHeight w:val="384"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2,198,608.66</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2"/>
              <w:jc w:val="right"/>
              <w:rPr>
                <w:rFonts w:ascii="Times New Roman" w:hAnsi="Times New Roman" w:cs="Times New Roman" w:eastAsia="Times New Roman" w:hint="default"/>
                <w:sz w:val="18"/>
                <w:szCs w:val="18"/>
              </w:rPr>
            </w:pPr>
            <w:r>
              <w:rPr>
                <w:rFonts w:ascii="Times New Roman"/>
                <w:spacing w:val="-1"/>
                <w:sz w:val="18"/>
              </w:rPr>
              <w:t>3.63</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439,721.73</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3,371,108.04</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5.45</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pacing w:val="-1"/>
                <w:sz w:val="18"/>
              </w:rPr>
              <w:t>674,221.60</w:t>
            </w:r>
          </w:p>
        </w:tc>
      </w:tr>
      <w:tr>
        <w:trPr>
          <w:trHeight w:val="385"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1"/>
              <w:jc w:val="right"/>
              <w:rPr>
                <w:rFonts w:ascii="Times New Roman" w:hAnsi="Times New Roman" w:cs="Times New Roman" w:eastAsia="Times New Roman" w:hint="default"/>
                <w:sz w:val="18"/>
                <w:szCs w:val="18"/>
              </w:rPr>
            </w:pPr>
            <w:r>
              <w:rPr>
                <w:rFonts w:ascii="Times New Roman"/>
                <w:spacing w:val="-1"/>
                <w:sz w:val="18"/>
              </w:rPr>
              <w:t>1,578,912.78</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spacing w:val="-1"/>
                <w:sz w:val="18"/>
              </w:rPr>
              <w:t>2.61</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789,456.39</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1"/>
              <w:jc w:val="right"/>
              <w:rPr>
                <w:rFonts w:ascii="Times New Roman" w:hAnsi="Times New Roman" w:cs="Times New Roman" w:eastAsia="Times New Roman" w:hint="default"/>
                <w:sz w:val="18"/>
                <w:szCs w:val="18"/>
              </w:rPr>
            </w:pPr>
            <w:r>
              <w:rPr>
                <w:rFonts w:ascii="Times New Roman"/>
                <w:spacing w:val="-1"/>
                <w:sz w:val="18"/>
              </w:rPr>
              <w:t>608,850.30</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0.98</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8"/>
              <w:jc w:val="right"/>
              <w:rPr>
                <w:rFonts w:ascii="Times New Roman" w:hAnsi="Times New Roman" w:cs="Times New Roman" w:eastAsia="Times New Roman" w:hint="default"/>
                <w:sz w:val="18"/>
                <w:szCs w:val="18"/>
              </w:rPr>
            </w:pPr>
            <w:r>
              <w:rPr>
                <w:rFonts w:ascii="Times New Roman"/>
                <w:spacing w:val="-1"/>
                <w:sz w:val="18"/>
              </w:rPr>
              <w:t>304,425.15</w:t>
            </w:r>
          </w:p>
        </w:tc>
      </w:tr>
      <w:tr>
        <w:trPr>
          <w:trHeight w:val="385"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80"/>
              <w:jc w:val="right"/>
              <w:rPr>
                <w:rFonts w:ascii="Times New Roman" w:hAnsi="Times New Roman" w:cs="Times New Roman" w:eastAsia="Times New Roman" w:hint="default"/>
                <w:sz w:val="18"/>
                <w:szCs w:val="18"/>
              </w:rPr>
            </w:pPr>
            <w:r>
              <w:rPr>
                <w:rFonts w:ascii="Times New Roman"/>
                <w:spacing w:val="-1"/>
                <w:sz w:val="18"/>
              </w:rPr>
              <w:t>699,662.40</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2"/>
              <w:jc w:val="right"/>
              <w:rPr>
                <w:rFonts w:ascii="Times New Roman" w:hAnsi="Times New Roman" w:cs="Times New Roman" w:eastAsia="Times New Roman" w:hint="default"/>
                <w:sz w:val="18"/>
                <w:szCs w:val="18"/>
              </w:rPr>
            </w:pPr>
            <w:r>
              <w:rPr>
                <w:rFonts w:ascii="Times New Roman"/>
                <w:spacing w:val="-1"/>
                <w:sz w:val="18"/>
              </w:rPr>
              <w:t>1.15</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699,662.40</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80"/>
              <w:jc w:val="right"/>
              <w:rPr>
                <w:rFonts w:ascii="Times New Roman" w:hAnsi="Times New Roman" w:cs="Times New Roman" w:eastAsia="Times New Roman" w:hint="default"/>
                <w:sz w:val="18"/>
                <w:szCs w:val="18"/>
              </w:rPr>
            </w:pPr>
            <w:r>
              <w:rPr>
                <w:rFonts w:ascii="Times New Roman"/>
                <w:spacing w:val="-1"/>
                <w:sz w:val="18"/>
              </w:rPr>
              <w:t>508,008.60</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0.82</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8"/>
              <w:jc w:val="right"/>
              <w:rPr>
                <w:rFonts w:ascii="Times New Roman" w:hAnsi="Times New Roman" w:cs="Times New Roman" w:eastAsia="Times New Roman" w:hint="default"/>
                <w:sz w:val="18"/>
                <w:szCs w:val="18"/>
              </w:rPr>
            </w:pPr>
            <w:r>
              <w:rPr>
                <w:rFonts w:ascii="Times New Roman"/>
                <w:spacing w:val="-1"/>
                <w:sz w:val="18"/>
              </w:rPr>
              <w:t>508,008.60</w:t>
            </w:r>
          </w:p>
        </w:tc>
      </w:tr>
      <w:tr>
        <w:trPr>
          <w:trHeight w:val="391"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77"/>
              <w:jc w:val="right"/>
              <w:rPr>
                <w:rFonts w:ascii="宋体" w:hAnsi="宋体" w:cs="宋体" w:eastAsia="宋体" w:hint="default"/>
                <w:sz w:val="18"/>
                <w:szCs w:val="18"/>
              </w:rPr>
            </w:pPr>
            <w:r>
              <w:rPr>
                <w:rFonts w:ascii="宋体" w:hAnsi="宋体" w:cs="宋体" w:eastAsia="宋体" w:hint="default"/>
                <w:sz w:val="18"/>
                <w:szCs w:val="18"/>
              </w:rPr>
              <w:t>合计</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60,608,648.08</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4,734,018.48</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1"/>
              <w:jc w:val="right"/>
              <w:rPr>
                <w:rFonts w:ascii="Times New Roman" w:hAnsi="Times New Roman" w:cs="Times New Roman" w:eastAsia="Times New Roman" w:hint="default"/>
                <w:sz w:val="18"/>
                <w:szCs w:val="18"/>
              </w:rPr>
            </w:pPr>
            <w:r>
              <w:rPr>
                <w:rFonts w:ascii="Times New Roman"/>
                <w:spacing w:val="-1"/>
                <w:sz w:val="18"/>
              </w:rPr>
              <w:t>61,904,752.71</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100.00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pacing w:val="-1"/>
                <w:sz w:val="18"/>
              </w:rPr>
              <w:t>4,357,494.64</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before="36"/>
        <w:ind w:left="858" w:right="1782" w:firstLine="0"/>
        <w:jc w:val="left"/>
        <w:rPr>
          <w:rFonts w:ascii="宋体" w:hAnsi="宋体" w:cs="宋体" w:eastAsia="宋体" w:hint="default"/>
          <w:sz w:val="21"/>
          <w:szCs w:val="21"/>
        </w:rPr>
      </w:pPr>
      <w:r>
        <w:rPr/>
        <w:pict>
          <v:shape style="position:absolute;margin-left:174.860001pt;margin-top:18.623672pt;width:.48pt;height:.12pt;mso-position-horizontal-relative:page;mso-position-vertical-relative:paragraph;z-index:-1295896" type="#_x0000_t75" stroked="false">
            <v:imagedata r:id="rId712" o:title=""/>
          </v:shape>
        </w:pict>
      </w:r>
      <w:r>
        <w:rPr/>
        <w:pict>
          <v:shape style="position:absolute;margin-left:259.970001pt;margin-top:18.623672pt;width:.48001pt;height:.12pt;mso-position-horizontal-relative:page;mso-position-vertical-relative:paragraph;z-index:-1295872" type="#_x0000_t75" stroked="false">
            <v:imagedata r:id="rId712" o:title=""/>
          </v:shape>
        </w:pict>
      </w:r>
      <w:r>
        <w:rPr/>
        <w:pict>
          <v:shape style="position:absolute;margin-left:325.510010pt;margin-top:18.623672pt;width:.48001pt;height:.12pt;mso-position-horizontal-relative:page;mso-position-vertical-relative:paragraph;z-index:-1295848" type="#_x0000_t75" stroked="false">
            <v:imagedata r:id="rId712" o:title=""/>
          </v:shape>
        </w:pict>
      </w:r>
      <w:r>
        <w:rPr/>
        <w:pict>
          <v:shape style="position:absolute;margin-left:375.190002pt;margin-top:18.623672pt;width:.48001pt;height:.12pt;mso-position-horizontal-relative:page;mso-position-vertical-relative:paragraph;z-index:-1295824" type="#_x0000_t75" stroked="false">
            <v:imagedata r:id="rId712" o:title=""/>
          </v:shape>
        </w:pict>
      </w:r>
      <w:r>
        <w:rPr/>
        <w:pict>
          <v:group style="position:absolute;margin-left:117.5pt;margin-top:37.339691pt;width:385.55pt;height:.5pt;mso-position-horizontal-relative:page;mso-position-vertical-relative:paragraph;z-index:-1295800" coordorigin="2350,747" coordsize="7711,10">
            <v:shape style="position:absolute;left:2350;top:747;width:2849;height:10" type="#_x0000_t75" stroked="false">
              <v:imagedata r:id="rId739" o:title=""/>
            </v:shape>
            <v:shape style="position:absolute;left:5195;top:747;width:1316;height:10" type="#_x0000_t75" stroked="false">
              <v:imagedata r:id="rId740" o:title=""/>
            </v:shape>
            <v:shape style="position:absolute;left:6505;top:747;width:3555;height:10" type="#_x0000_t75" stroked="false">
              <v:imagedata r:id="rId741" o:title=""/>
            </v:shape>
            <w10:wrap type="none"/>
          </v:group>
        </w:pict>
      </w:r>
      <w:r>
        <w:rPr>
          <w:rFonts w:ascii="宋体" w:hAnsi="宋体" w:cs="宋体" w:eastAsia="宋体" w:hint="default"/>
          <w:sz w:val="21"/>
          <w:szCs w:val="21"/>
        </w:rPr>
        <w:t>期末单项金额虽不重大但单项计提坏账准备的应收账款</w:t>
      </w:r>
    </w:p>
    <w:p>
      <w:pPr>
        <w:spacing w:line="240" w:lineRule="auto" w:before="7"/>
        <w:rPr>
          <w:rFonts w:ascii="宋体" w:hAnsi="宋体" w:cs="宋体" w:eastAsia="宋体" w:hint="default"/>
          <w:sz w:val="2"/>
          <w:szCs w:val="2"/>
        </w:rPr>
      </w:pPr>
    </w:p>
    <w:tbl>
      <w:tblPr>
        <w:tblW w:w="0" w:type="auto"/>
        <w:jc w:val="left"/>
        <w:tblInd w:w="675" w:type="dxa"/>
        <w:tblLayout w:type="fixed"/>
        <w:tblCellMar>
          <w:top w:w="0" w:type="dxa"/>
          <w:left w:w="0" w:type="dxa"/>
          <w:bottom w:w="0" w:type="dxa"/>
          <w:right w:w="0" w:type="dxa"/>
        </w:tblCellMar>
        <w:tblLook w:val="01E0"/>
      </w:tblPr>
      <w:tblGrid>
        <w:gridCol w:w="1166"/>
        <w:gridCol w:w="1702"/>
        <w:gridCol w:w="1311"/>
        <w:gridCol w:w="994"/>
        <w:gridCol w:w="2552"/>
      </w:tblGrid>
      <w:tr>
        <w:trPr>
          <w:trHeight w:val="376" w:hRule="exact"/>
        </w:trPr>
        <w:tc>
          <w:tcPr>
            <w:tcW w:w="1166"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23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8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11" w:type="dxa"/>
            <w:vMerge w:val="restart"/>
            <w:tcBorders>
              <w:top w:val="single" w:sz="12" w:space="0" w:color="000000"/>
              <w:left w:val="single" w:sz="4" w:space="0" w:color="000000"/>
              <w:right w:val="single" w:sz="4" w:space="0" w:color="000000"/>
            </w:tcBorders>
          </w:tcPr>
          <w:p>
            <w:pPr>
              <w:pStyle w:val="TableParagraph"/>
              <w:spacing w:line="240" w:lineRule="auto" w:before="39"/>
              <w:ind w:left="110" w:right="0"/>
              <w:jc w:val="left"/>
              <w:rPr>
                <w:rFonts w:ascii="宋体" w:hAnsi="宋体" w:cs="宋体" w:eastAsia="宋体" w:hint="default"/>
                <w:sz w:val="18"/>
                <w:szCs w:val="18"/>
              </w:rPr>
            </w:pPr>
            <w:r>
              <w:rPr>
                <w:rFonts w:ascii="宋体" w:hAnsi="宋体" w:cs="宋体" w:eastAsia="宋体" w:hint="default"/>
                <w:sz w:val="18"/>
                <w:szCs w:val="18"/>
              </w:rPr>
              <w:t>坏账准备金额</w:t>
            </w:r>
          </w:p>
        </w:tc>
        <w:tc>
          <w:tcPr>
            <w:tcW w:w="994" w:type="dxa"/>
            <w:vMerge w:val="restart"/>
            <w:tcBorders>
              <w:top w:val="single" w:sz="12" w:space="0" w:color="000000"/>
              <w:left w:val="single" w:sz="4" w:space="0" w:color="000000"/>
              <w:right w:val="single" w:sz="4" w:space="0" w:color="000000"/>
            </w:tcBorders>
          </w:tcPr>
          <w:p>
            <w:pPr>
              <w:pStyle w:val="TableParagraph"/>
              <w:spacing w:line="240" w:lineRule="auto" w:before="39"/>
              <w:ind w:left="129"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2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5"/>
              <w:jc w:val="center"/>
              <w:rPr>
                <w:rFonts w:ascii="宋体" w:hAnsi="宋体" w:cs="宋体" w:eastAsia="宋体" w:hint="default"/>
                <w:sz w:val="18"/>
                <w:szCs w:val="18"/>
              </w:rPr>
            </w:pPr>
            <w:r>
              <w:rPr>
                <w:rFonts w:ascii="宋体" w:hAnsi="宋体" w:cs="宋体" w:eastAsia="宋体" w:hint="default"/>
                <w:sz w:val="18"/>
                <w:szCs w:val="18"/>
              </w:rPr>
              <w:t>理 </w:t>
            </w:r>
            <w:r>
              <w:rPr>
                <w:rFonts w:ascii="宋体" w:hAnsi="宋体" w:cs="宋体" w:eastAsia="宋体" w:hint="default"/>
                <w:spacing w:val="3"/>
                <w:sz w:val="18"/>
                <w:szCs w:val="18"/>
              </w:rPr>
              <w:t> </w:t>
            </w:r>
            <w:r>
              <w:rPr>
                <w:rFonts w:ascii="宋体" w:hAnsi="宋体" w:cs="宋体" w:eastAsia="宋体" w:hint="default"/>
                <w:sz w:val="18"/>
                <w:szCs w:val="18"/>
              </w:rPr>
              <w:t>由</w:t>
            </w:r>
          </w:p>
        </w:tc>
      </w:tr>
      <w:tr>
        <w:trPr>
          <w:trHeight w:val="351" w:hRule="exact"/>
        </w:trPr>
        <w:tc>
          <w:tcPr>
            <w:tcW w:w="1166"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left="554" w:right="0"/>
              <w:jc w:val="left"/>
              <w:rPr>
                <w:rFonts w:ascii="Times New Roman" w:hAnsi="Times New Roman" w:cs="Times New Roman" w:eastAsia="Times New Roman" w:hint="default"/>
                <w:sz w:val="18"/>
                <w:szCs w:val="18"/>
              </w:rPr>
            </w:pPr>
            <w:r>
              <w:rPr>
                <w:rFonts w:ascii="Times New Roman"/>
                <w:sz w:val="18"/>
              </w:rPr>
              <w:t>12,442,782.13</w:t>
            </w:r>
          </w:p>
        </w:tc>
        <w:tc>
          <w:tcPr>
            <w:tcW w:w="1311" w:type="dxa"/>
            <w:vMerge/>
            <w:tcBorders>
              <w:left w:val="single" w:sz="4" w:space="0" w:color="000000"/>
              <w:bottom w:val="single" w:sz="12" w:space="0" w:color="000000"/>
              <w:right w:val="single" w:sz="4" w:space="0" w:color="000000"/>
            </w:tcBorders>
          </w:tcPr>
          <w:p>
            <w:pPr/>
          </w:p>
        </w:tc>
        <w:tc>
          <w:tcPr>
            <w:tcW w:w="994" w:type="dxa"/>
            <w:vMerge/>
            <w:tcBorders>
              <w:left w:val="single" w:sz="4" w:space="0" w:color="000000"/>
              <w:bottom w:val="single" w:sz="12" w:space="0" w:color="000000"/>
              <w:right w:val="single" w:sz="4" w:space="0" w:color="000000"/>
            </w:tcBorders>
          </w:tcPr>
          <w:p>
            <w:pP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31"/>
              <w:ind w:right="10"/>
              <w:jc w:val="center"/>
              <w:rPr>
                <w:rFonts w:ascii="宋体" w:hAnsi="宋体" w:cs="宋体" w:eastAsia="宋体" w:hint="default"/>
                <w:sz w:val="18"/>
                <w:szCs w:val="18"/>
              </w:rPr>
            </w:pPr>
            <w:r>
              <w:rPr>
                <w:rFonts w:ascii="宋体" w:hAnsi="宋体" w:cs="宋体" w:eastAsia="宋体" w:hint="default"/>
                <w:sz w:val="18"/>
                <w:szCs w:val="18"/>
              </w:rPr>
              <w:t>合并范围内不计提坏账准备</w:t>
            </w:r>
          </w:p>
        </w:tc>
      </w:tr>
    </w:tbl>
    <w:p>
      <w:pPr>
        <w:spacing w:after="0" w:line="240" w:lineRule="auto"/>
        <w:jc w:val="center"/>
        <w:rPr>
          <w:rFonts w:ascii="宋体" w:hAnsi="宋体" w:cs="宋体" w:eastAsia="宋体" w:hint="default"/>
          <w:sz w:val="18"/>
          <w:szCs w:val="18"/>
        </w:rPr>
        <w:sectPr>
          <w:pgSz w:w="11910" w:h="16840"/>
          <w:pgMar w:header="0" w:footer="980" w:top="1160" w:bottom="1160" w:left="1660" w:right="0"/>
        </w:sectPr>
      </w:pPr>
    </w:p>
    <w:p>
      <w:pPr>
        <w:spacing w:line="240" w:lineRule="auto" w:before="9"/>
        <w:rPr>
          <w:rFonts w:ascii="宋体" w:hAnsi="宋体" w:cs="宋体" w:eastAsia="宋体" w:hint="default"/>
          <w:sz w:val="23"/>
          <w:szCs w:val="23"/>
        </w:rPr>
      </w:pPr>
    </w:p>
    <w:tbl>
      <w:tblPr>
        <w:tblW w:w="0" w:type="auto"/>
        <w:jc w:val="left"/>
        <w:tblInd w:w="661" w:type="dxa"/>
        <w:tblLayout w:type="fixed"/>
        <w:tblCellMar>
          <w:top w:w="0" w:type="dxa"/>
          <w:left w:w="0" w:type="dxa"/>
          <w:bottom w:w="0" w:type="dxa"/>
          <w:right w:w="0" w:type="dxa"/>
        </w:tblCellMar>
        <w:tblLook w:val="01E0"/>
      </w:tblPr>
      <w:tblGrid>
        <w:gridCol w:w="1166"/>
        <w:gridCol w:w="1702"/>
        <w:gridCol w:w="1311"/>
        <w:gridCol w:w="994"/>
        <w:gridCol w:w="2552"/>
      </w:tblGrid>
      <w:tr>
        <w:trPr>
          <w:trHeight w:val="228" w:hRule="exact"/>
        </w:trPr>
        <w:tc>
          <w:tcPr>
            <w:tcW w:w="1166"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03" w:lineRule="exact" w:before="50"/>
              <w:ind w:right="101"/>
              <w:jc w:val="right"/>
              <w:rPr>
                <w:rFonts w:ascii="Times New Roman" w:hAnsi="Times New Roman" w:cs="Times New Roman" w:eastAsia="Times New Roman" w:hint="default"/>
                <w:sz w:val="18"/>
                <w:szCs w:val="18"/>
              </w:rPr>
            </w:pPr>
            <w:r>
              <w:rPr>
                <w:rFonts w:ascii="Times New Roman"/>
                <w:spacing w:val="-2"/>
                <w:sz w:val="18"/>
              </w:rPr>
              <w:t>3,111,089.22</w:t>
            </w:r>
          </w:p>
        </w:tc>
        <w:tc>
          <w:tcPr>
            <w:tcW w:w="131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8"/>
                <w:szCs w:val="28"/>
              </w:rPr>
            </w:pPr>
          </w:p>
        </w:tc>
        <w:tc>
          <w:tcPr>
            <w:tcW w:w="99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8"/>
                <w:szCs w:val="28"/>
              </w:rPr>
            </w:pPr>
          </w:p>
        </w:tc>
        <w:tc>
          <w:tcPr>
            <w:tcW w:w="2552" w:type="dxa"/>
            <w:vMerge w:val="restart"/>
            <w:tcBorders>
              <w:top w:val="single" w:sz="12" w:space="0" w:color="000000"/>
              <w:left w:val="single" w:sz="4" w:space="0" w:color="000000"/>
              <w:right w:val="nil" w:sz="6" w:space="0" w:color="auto"/>
            </w:tcBorders>
          </w:tcPr>
          <w:p>
            <w:pPr>
              <w:pStyle w:val="TableParagraph"/>
              <w:spacing w:line="240" w:lineRule="auto" w:before="8"/>
              <w:ind w:left="187" w:right="0"/>
              <w:jc w:val="left"/>
              <w:rPr>
                <w:rFonts w:ascii="宋体" w:hAnsi="宋体" w:cs="宋体" w:eastAsia="宋体" w:hint="default"/>
                <w:sz w:val="18"/>
                <w:szCs w:val="18"/>
              </w:rPr>
            </w:pPr>
            <w:r>
              <w:rPr>
                <w:rFonts w:ascii="宋体" w:hAnsi="宋体" w:cs="宋体" w:eastAsia="宋体" w:hint="default"/>
                <w:sz w:val="18"/>
                <w:szCs w:val="18"/>
              </w:rPr>
              <w:t>合并范围内不计提坏账准备</w:t>
            </w:r>
          </w:p>
        </w:tc>
      </w:tr>
      <w:tr>
        <w:trPr>
          <w:trHeight w:val="437" w:hRule="exact"/>
        </w:trPr>
        <w:tc>
          <w:tcPr>
            <w:tcW w:w="1166" w:type="dxa"/>
            <w:tcBorders>
              <w:top w:val="nil" w:sz="6" w:space="0" w:color="auto"/>
              <w:left w:val="nil" w:sz="6" w:space="0" w:color="auto"/>
              <w:bottom w:val="single" w:sz="12" w:space="0" w:color="000000"/>
              <w:right w:val="single" w:sz="4" w:space="0" w:color="000000"/>
            </w:tcBorders>
          </w:tcPr>
          <w:p>
            <w:pPr>
              <w:pStyle w:val="TableParagraph"/>
              <w:spacing w:line="240" w:lineRule="auto" w:before="116"/>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8"/>
              <w:ind w:right="101"/>
              <w:jc w:val="right"/>
              <w:rPr>
                <w:rFonts w:ascii="Times New Roman" w:hAnsi="Times New Roman" w:cs="Times New Roman" w:eastAsia="Times New Roman" w:hint="default"/>
                <w:sz w:val="18"/>
                <w:szCs w:val="18"/>
              </w:rPr>
            </w:pPr>
            <w:r>
              <w:rPr>
                <w:rFonts w:ascii="Times New Roman"/>
                <w:spacing w:val="-1"/>
                <w:sz w:val="18"/>
              </w:rPr>
              <w:t>15,553,871.35</w:t>
            </w:r>
          </w:p>
        </w:tc>
        <w:tc>
          <w:tcPr>
            <w:tcW w:w="1311" w:type="dxa"/>
            <w:vMerge/>
            <w:tcBorders>
              <w:left w:val="single" w:sz="4" w:space="0" w:color="000000"/>
              <w:bottom w:val="single" w:sz="12" w:space="0" w:color="000000"/>
              <w:right w:val="single" w:sz="4" w:space="0" w:color="000000"/>
            </w:tcBorders>
          </w:tcPr>
          <w:p>
            <w:pPr/>
          </w:p>
        </w:tc>
        <w:tc>
          <w:tcPr>
            <w:tcW w:w="994" w:type="dxa"/>
            <w:vMerge/>
            <w:tcBorders>
              <w:left w:val="single" w:sz="4" w:space="0" w:color="000000"/>
              <w:bottom w:val="single" w:sz="12" w:space="0" w:color="000000"/>
              <w:right w:val="single" w:sz="4" w:space="0" w:color="000000"/>
            </w:tcBorders>
          </w:tcPr>
          <w:p>
            <w:pPr/>
          </w:p>
        </w:tc>
        <w:tc>
          <w:tcPr>
            <w:tcW w:w="2552"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tabs>
          <w:tab w:pos="1395" w:val="left" w:leader="none"/>
        </w:tabs>
        <w:spacing w:before="36"/>
        <w:ind w:left="858" w:right="1782" w:firstLine="0"/>
        <w:jc w:val="left"/>
        <w:rPr>
          <w:rFonts w:ascii="宋体" w:hAnsi="宋体" w:cs="宋体" w:eastAsia="宋体" w:hint="default"/>
          <w:sz w:val="21"/>
          <w:szCs w:val="21"/>
        </w:rPr>
      </w:pPr>
      <w:r>
        <w:rPr/>
        <w:pict>
          <v:shape style="position:absolute;margin-left:174.860001pt;margin-top:-56.156357pt;width:.48pt;height:.12pt;mso-position-horizontal-relative:page;mso-position-vertical-relative:paragraph;z-index:-1295776" type="#_x0000_t75" stroked="false">
            <v:imagedata r:id="rId742" o:title=""/>
          </v:shape>
        </w:pict>
      </w:r>
      <w:r>
        <w:rPr/>
        <w:pict>
          <v:shape style="position:absolute;margin-left:259.970001pt;margin-top:-56.156357pt;width:.48001pt;height:.12pt;mso-position-horizontal-relative:page;mso-position-vertical-relative:paragraph;z-index:-1295752" type="#_x0000_t75" stroked="false">
            <v:imagedata r:id="rId742" o:title=""/>
          </v:shape>
        </w:pict>
      </w:r>
      <w:r>
        <w:rPr/>
        <w:pict>
          <v:shape style="position:absolute;margin-left:325.510010pt;margin-top:-56.156357pt;width:.48001pt;height:.12pt;mso-position-horizontal-relative:page;mso-position-vertical-relative:paragraph;z-index:-1295728" type="#_x0000_t75" stroked="false">
            <v:imagedata r:id="rId742" o:title=""/>
          </v:shape>
        </w:pict>
      </w:r>
      <w:r>
        <w:rPr/>
        <w:pict>
          <v:shape style="position:absolute;margin-left:375.190002pt;margin-top:-56.156357pt;width:.48001pt;height:.12pt;mso-position-horizontal-relative:page;mso-position-vertical-relative:paragraph;z-index:-1295704" type="#_x0000_t75" stroked="false">
            <v:imagedata r:id="rId742" o:title=""/>
          </v:shape>
        </w:pict>
      </w:r>
      <w:r>
        <w:rPr/>
        <w:pict>
          <v:group style="position:absolute;margin-left:117.5pt;margin-top:-45.476376pt;width:385.55pt;height:5.45pt;mso-position-horizontal-relative:page;mso-position-vertical-relative:paragraph;z-index:-1295680" coordorigin="2350,-910" coordsize="7711,109">
            <v:shape style="position:absolute;left:2350;top:-910;width:1167;height:108" type="#_x0000_t75" stroked="false">
              <v:imagedata r:id="rId743" o:title=""/>
            </v:shape>
            <v:shape style="position:absolute;left:3492;top:-813;width:1717;height:12" type="#_x0000_t75" stroked="false">
              <v:imagedata r:id="rId744" o:title=""/>
            </v:shape>
            <v:shape style="position:absolute;left:5195;top:-813;width:1325;height:12" type="#_x0000_t75" stroked="false">
              <v:imagedata r:id="rId745" o:title=""/>
            </v:shape>
            <v:shape style="position:absolute;left:6505;top:-813;width:1008;height:12" type="#_x0000_t75" stroked="false">
              <v:imagedata r:id="rId746" o:title=""/>
            </v:shape>
            <v:shape style="position:absolute;left:7499;top:-811;width:2561;height:10" type="#_x0000_t75" stroked="false">
              <v:imagedata r:id="rId747"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本报告期无转回或收回应收账款情况。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本报告期无实际核销的应收账款情况。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7"/>
          <w:szCs w:val="17"/>
        </w:rPr>
      </w:pPr>
    </w:p>
    <w:p>
      <w:pPr>
        <w:tabs>
          <w:tab w:pos="1395" w:val="left" w:leader="none"/>
        </w:tabs>
        <w:spacing w:before="36"/>
        <w:ind w:left="858" w:right="1428"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期末应收账款中无持本公司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395" w:val="left" w:leader="none"/>
        </w:tabs>
        <w:spacing w:before="0"/>
        <w:ind w:left="858" w:right="1782" w:firstLine="0"/>
        <w:jc w:val="left"/>
        <w:rPr>
          <w:rFonts w:ascii="宋体" w:hAnsi="宋体" w:cs="宋体" w:eastAsia="宋体" w:hint="default"/>
          <w:sz w:val="21"/>
          <w:szCs w:val="21"/>
        </w:rPr>
      </w:pPr>
      <w:r>
        <w:rPr/>
        <w:pict>
          <v:shape style="position:absolute;margin-left:221.570007pt;margin-top:16.733643pt;width:.48001pt;height:.12pt;mso-position-horizontal-relative:page;mso-position-vertical-relative:paragraph;z-index:-1295656" type="#_x0000_t75" stroked="false">
            <v:imagedata r:id="rId748" o:title=""/>
          </v:shape>
        </w:pict>
      </w:r>
      <w:r>
        <w:rPr/>
        <w:pict>
          <v:shape style="position:absolute;margin-left:293.570007pt;margin-top:16.733643pt;width:.48001pt;height:.12pt;mso-position-horizontal-relative:page;mso-position-vertical-relative:paragraph;z-index:-1295632" type="#_x0000_t75" stroked="false">
            <v:imagedata r:id="rId748" o:title=""/>
          </v:shape>
        </w:pict>
      </w:r>
      <w:r>
        <w:rPr/>
        <w:pict>
          <v:shape style="position:absolute;margin-left:374.589996pt;margin-top:16.733643pt;width:.47998pt;height:.12pt;mso-position-horizontal-relative:page;mso-position-vertical-relative:paragraph;z-index:-1295608" type="#_x0000_t75" stroked="false">
            <v:imagedata r:id="rId748" o:title=""/>
          </v:shape>
        </w:pict>
      </w:r>
      <w:r>
        <w:rPr/>
        <w:pict>
          <v:shape style="position:absolute;margin-left:419.589996pt;margin-top:16.733643pt;width:.47998pt;height:.12pt;mso-position-horizontal-relative:page;mso-position-vertical-relative:paragraph;z-index:-1295584" type="#_x0000_t75" stroked="false">
            <v:imagedata r:id="rId748" o:title=""/>
          </v:shape>
        </w:pict>
      </w:r>
      <w:r>
        <w:rPr/>
        <w:pict>
          <v:group style="position:absolute;margin-left:117.5pt;margin-top:49.493683pt;width:383.4pt;height:5.3pt;mso-position-horizontal-relative:page;mso-position-vertical-relative:paragraph;z-index:-1295560" coordorigin="2350,990" coordsize="7668,106">
            <v:shape style="position:absolute;left:2350;top:990;width:2101;height:106" type="#_x0000_t75" stroked="false">
              <v:imagedata r:id="rId749" o:title=""/>
            </v:shape>
            <v:shape style="position:absolute;left:4427;top:1086;width:3065;height:10" type="#_x0000_t75" stroked="false">
              <v:imagedata r:id="rId750" o:title=""/>
            </v:shape>
            <v:shape style="position:absolute;left:7487;top:1086;width:905;height:10" type="#_x0000_t75" stroked="false">
              <v:imagedata r:id="rId751" o:title=""/>
            </v:shape>
            <v:shape style="position:absolute;left:8387;top:1086;width:1630;height:10" type="#_x0000_t75" stroked="false">
              <v:imagedata r:id="rId752" o:title=""/>
            </v:shape>
            <w10:wrap type="none"/>
          </v:group>
        </w:pict>
      </w:r>
      <w:r>
        <w:rPr/>
        <w:pict>
          <v:group style="position:absolute;margin-left:117.5pt;margin-top:70.373665pt;width:383.4pt;height:.5pt;mso-position-horizontal-relative:page;mso-position-vertical-relative:paragraph;z-index:-1295536" coordorigin="2350,1407" coordsize="7668,10">
            <v:shape style="position:absolute;left:2350;top:1407;width:2081;height:10" type="#_x0000_t75" stroked="false">
              <v:imagedata r:id="rId753" o:title=""/>
            </v:shape>
            <v:shape style="position:absolute;left:4427;top:1407;width:3065;height:10" type="#_x0000_t75" stroked="false">
              <v:imagedata r:id="rId750" o:title=""/>
            </v:shape>
            <v:shape style="position:absolute;left:7487;top:1407;width:905;height:10" type="#_x0000_t75" stroked="false">
              <v:imagedata r:id="rId751" o:title=""/>
            </v:shape>
            <v:shape style="position:absolute;left:8387;top:1407;width:1630;height:10" type="#_x0000_t75" stroked="false">
              <v:imagedata r:id="rId752" o:title=""/>
            </v:shape>
            <w10:wrap type="none"/>
          </v:group>
        </w:pict>
      </w:r>
      <w:r>
        <w:rPr/>
        <w:pict>
          <v:group style="position:absolute;margin-left:117.5pt;margin-top:81.413620pt;width:383.4pt;height:5.55pt;mso-position-horizontal-relative:page;mso-position-vertical-relative:paragraph;z-index:-1295512" coordorigin="2350,1628" coordsize="7668,111">
            <v:shape style="position:absolute;left:2350;top:1628;width:2101;height:110" type="#_x0000_t75" stroked="false">
              <v:imagedata r:id="rId754" o:title=""/>
            </v:shape>
            <v:shape style="position:absolute;left:4427;top:1724;width:1454;height:14" type="#_x0000_t75" stroked="false">
              <v:imagedata r:id="rId755" o:title=""/>
            </v:shape>
            <v:shape style="position:absolute;left:5867;top:1724;width:1635;height:14" type="#_x0000_t75" stroked="false">
              <v:imagedata r:id="rId756" o:title=""/>
            </v:shape>
            <v:shape style="position:absolute;left:7487;top:1724;width:914;height:14" type="#_x0000_t75" stroked="false">
              <v:imagedata r:id="rId757" o:title=""/>
            </v:shape>
            <v:shape style="position:absolute;left:8387;top:1729;width:1630;height:10" type="#_x0000_t75" stroked="false">
              <v:imagedata r:id="rId752" o:title=""/>
            </v:shape>
            <w10:wrap type="none"/>
          </v:group>
        </w:pict>
      </w:r>
      <w:r>
        <w:rPr>
          <w:rFonts w:ascii="宋体" w:hAnsi="宋体" w:cs="宋体" w:eastAsia="宋体" w:hint="default"/>
          <w:b/>
          <w:bCs/>
          <w:sz w:val="21"/>
          <w:szCs w:val="21"/>
        </w:rPr>
        <w:t>6</w:t>
      </w:r>
      <w:r>
        <w:rPr>
          <w:rFonts w:ascii="宋体" w:hAnsi="宋体" w:cs="宋体" w:eastAsia="宋体" w:hint="default"/>
          <w:b/>
          <w:bCs/>
          <w:sz w:val="21"/>
          <w:szCs w:val="21"/>
        </w:rPr>
        <w:t>、</w:t>
        <w:tab/>
        <w:t>应收账款中欠款金额前五名</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675" w:type="dxa"/>
        <w:tblLayout w:type="fixed"/>
        <w:tblCellMar>
          <w:top w:w="0" w:type="dxa"/>
          <w:left w:w="0" w:type="dxa"/>
          <w:bottom w:w="0" w:type="dxa"/>
          <w:right w:w="0" w:type="dxa"/>
        </w:tblCellMar>
        <w:tblLook w:val="01E0"/>
      </w:tblPr>
      <w:tblGrid>
        <w:gridCol w:w="2101"/>
        <w:gridCol w:w="1440"/>
        <w:gridCol w:w="1620"/>
        <w:gridCol w:w="900"/>
        <w:gridCol w:w="1620"/>
      </w:tblGrid>
      <w:tr>
        <w:trPr>
          <w:trHeight w:val="670" w:hRule="exact"/>
        </w:trPr>
        <w:tc>
          <w:tcPr>
            <w:tcW w:w="2101"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696" w:right="0"/>
              <w:jc w:val="left"/>
              <w:rPr>
                <w:rFonts w:ascii="宋体" w:hAnsi="宋体" w:cs="宋体" w:eastAsia="宋体" w:hint="default"/>
                <w:sz w:val="18"/>
                <w:szCs w:val="18"/>
              </w:rPr>
            </w:pPr>
            <w:r>
              <w:rPr>
                <w:rFonts w:ascii="宋体" w:hAnsi="宋体" w:cs="宋体" w:eastAsia="宋体" w:hint="default"/>
                <w:sz w:val="18"/>
                <w:szCs w:val="18"/>
              </w:rPr>
              <w:t>单位排名</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账龄</w:t>
            </w:r>
          </w:p>
        </w:tc>
        <w:tc>
          <w:tcPr>
            <w:tcW w:w="162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8"/>
              <w:jc w:val="center"/>
              <w:rPr>
                <w:rFonts w:ascii="宋体" w:hAnsi="宋体" w:cs="宋体" w:eastAsia="宋体" w:hint="default"/>
                <w:sz w:val="18"/>
                <w:szCs w:val="18"/>
              </w:rPr>
            </w:pPr>
            <w:r>
              <w:rPr>
                <w:rFonts w:ascii="宋体" w:hAnsi="宋体" w:cs="宋体" w:eastAsia="宋体" w:hint="default"/>
                <w:sz w:val="18"/>
                <w:szCs w:val="18"/>
              </w:rPr>
              <w:t>占应收账款总额</w:t>
            </w:r>
          </w:p>
          <w:p>
            <w:pPr>
              <w:pStyle w:val="TableParagraph"/>
              <w:spacing w:line="240" w:lineRule="auto" w:before="139"/>
              <w:ind w:right="8"/>
              <w:jc w:val="center"/>
              <w:rPr>
                <w:rFonts w:ascii="Times New Roman" w:hAnsi="Times New Roman" w:cs="Times New Roman" w:eastAsia="Times New Roman" w:hint="default"/>
                <w:sz w:val="18"/>
                <w:szCs w:val="18"/>
              </w:rPr>
            </w:pPr>
            <w:r>
              <w:rPr>
                <w:rFonts w:ascii="宋体" w:hAnsi="宋体" w:cs="宋体" w:eastAsia="宋体" w:hint="default"/>
                <w:sz w:val="18"/>
                <w:szCs w:val="18"/>
              </w:rPr>
              <w:t>的比例</w:t>
            </w:r>
            <w:r>
              <w:rPr>
                <w:rFonts w:ascii="Times New Roman" w:hAnsi="Times New Roman" w:cs="Times New Roman" w:eastAsia="Times New Roman" w:hint="default"/>
                <w:sz w:val="18"/>
                <w:szCs w:val="18"/>
              </w:rPr>
              <w:t>(%)</w:t>
            </w:r>
          </w:p>
        </w:tc>
      </w:tr>
      <w:tr>
        <w:trPr>
          <w:trHeight w:val="425"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240" w:lineRule="auto" w:before="113"/>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103"/>
              <w:jc w:val="right"/>
              <w:rPr>
                <w:rFonts w:ascii="Times New Roman" w:hAnsi="Times New Roman" w:cs="Times New Roman" w:eastAsia="Times New Roman" w:hint="default"/>
                <w:sz w:val="18"/>
                <w:szCs w:val="18"/>
              </w:rPr>
            </w:pPr>
            <w:r>
              <w:rPr>
                <w:rFonts w:ascii="Times New Roman"/>
                <w:spacing w:val="-1"/>
                <w:sz w:val="18"/>
              </w:rPr>
              <w:t>18,755,000.00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0" w:type="dxa"/>
            <w:tcBorders>
              <w:top w:val="nil" w:sz="6" w:space="0" w:color="auto"/>
              <w:left w:val="single" w:sz="4" w:space="0" w:color="000000"/>
              <w:bottom w:val="nil" w:sz="6" w:space="0" w:color="auto"/>
              <w:right w:val="nil" w:sz="6" w:space="0" w:color="auto"/>
            </w:tcBorders>
          </w:tcPr>
          <w:p>
            <w:pPr>
              <w:pStyle w:val="TableParagraph"/>
              <w:spacing w:line="240" w:lineRule="auto" w:before="156"/>
              <w:ind w:right="6"/>
              <w:jc w:val="center"/>
              <w:rPr>
                <w:rFonts w:ascii="Times New Roman" w:hAnsi="Times New Roman" w:cs="Times New Roman" w:eastAsia="Times New Roman" w:hint="default"/>
                <w:sz w:val="18"/>
                <w:szCs w:val="18"/>
              </w:rPr>
            </w:pPr>
            <w:r>
              <w:rPr>
                <w:rFonts w:ascii="Times New Roman"/>
                <w:sz w:val="18"/>
              </w:rPr>
              <w:t>14.93</w:t>
            </w:r>
          </w:p>
        </w:tc>
      </w:tr>
      <w:tr>
        <w:trPr>
          <w:trHeight w:val="256"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18,043,820.97</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6"/>
              <w:jc w:val="center"/>
              <w:rPr>
                <w:rFonts w:ascii="Times New Roman" w:hAnsi="Times New Roman" w:cs="Times New Roman" w:eastAsia="Times New Roman" w:hint="default"/>
                <w:sz w:val="18"/>
                <w:szCs w:val="18"/>
              </w:rPr>
            </w:pPr>
            <w:r>
              <w:rPr>
                <w:rFonts w:ascii="Times New Roman"/>
                <w:sz w:val="18"/>
              </w:rPr>
              <w:t>14.37</w:t>
            </w:r>
          </w:p>
        </w:tc>
      </w:tr>
      <w:tr>
        <w:trPr>
          <w:trHeight w:val="68" w:hRule="exact"/>
        </w:trPr>
        <w:tc>
          <w:tcPr>
            <w:tcW w:w="2101"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12,628,695.63</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6"/>
              <w:jc w:val="center"/>
              <w:rPr>
                <w:rFonts w:ascii="Times New Roman" w:hAnsi="Times New Roman" w:cs="Times New Roman" w:eastAsia="Times New Roman" w:hint="default"/>
                <w:sz w:val="18"/>
                <w:szCs w:val="18"/>
              </w:rPr>
            </w:pPr>
            <w:r>
              <w:rPr>
                <w:rFonts w:ascii="Times New Roman"/>
                <w:sz w:val="18"/>
              </w:rPr>
              <w:t>10.06</w:t>
            </w:r>
          </w:p>
        </w:tc>
      </w:tr>
      <w:tr>
        <w:trPr>
          <w:trHeight w:val="68" w:hRule="exact"/>
        </w:trPr>
        <w:tc>
          <w:tcPr>
            <w:tcW w:w="2101"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12,442,782.13</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6"/>
              <w:jc w:val="center"/>
              <w:rPr>
                <w:rFonts w:ascii="Times New Roman" w:hAnsi="Times New Roman" w:cs="Times New Roman" w:eastAsia="Times New Roman" w:hint="default"/>
                <w:sz w:val="18"/>
                <w:szCs w:val="18"/>
              </w:rPr>
            </w:pPr>
            <w:r>
              <w:rPr>
                <w:rFonts w:ascii="Times New Roman"/>
                <w:sz w:val="18"/>
              </w:rPr>
              <w:t>9.91</w:t>
            </w:r>
          </w:p>
        </w:tc>
      </w:tr>
      <w:tr>
        <w:trPr>
          <w:trHeight w:val="322"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440" w:type="dxa"/>
            <w:vMerge w:val="restart"/>
            <w:tcBorders>
              <w:top w:val="nil" w:sz="6" w:space="0" w:color="auto"/>
              <w:left w:val="single" w:sz="4" w:space="0" w:color="000000"/>
              <w:right w:val="single" w:sz="4" w:space="0" w:color="000000"/>
            </w:tcBorders>
          </w:tcPr>
          <w:p>
            <w:pPr>
              <w:pStyle w:val="TableParagraph"/>
              <w:spacing w:line="240" w:lineRule="auto" w:before="10"/>
              <w:ind w:left="352"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3,138,302.49</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6"/>
              <w:jc w:val="center"/>
              <w:rPr>
                <w:rFonts w:ascii="Times New Roman" w:hAnsi="Times New Roman" w:cs="Times New Roman" w:eastAsia="Times New Roman" w:hint="default"/>
                <w:sz w:val="18"/>
                <w:szCs w:val="18"/>
              </w:rPr>
            </w:pPr>
            <w:r>
              <w:rPr>
                <w:rFonts w:ascii="Times New Roman"/>
                <w:sz w:val="18"/>
              </w:rPr>
              <w:t>2.50</w:t>
            </w:r>
          </w:p>
        </w:tc>
      </w:tr>
      <w:tr>
        <w:trPr>
          <w:trHeight w:val="329" w:hRule="exact"/>
        </w:trPr>
        <w:tc>
          <w:tcPr>
            <w:tcW w:w="2101"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0" w:type="dxa"/>
            <w:vMerge/>
            <w:tcBorders>
              <w:left w:val="single" w:sz="4" w:space="0" w:color="000000"/>
              <w:bottom w:val="single" w:sz="12" w:space="0" w:color="000000"/>
              <w:right w:val="single" w:sz="4" w:space="0" w:color="000000"/>
            </w:tcBorders>
          </w:tcPr>
          <w:p>
            <w:pP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65,008,601.22</w:t>
            </w:r>
          </w:p>
        </w:tc>
        <w:tc>
          <w:tcPr>
            <w:tcW w:w="90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4"/>
                <w:szCs w:val="24"/>
              </w:rPr>
            </w:pPr>
          </w:p>
        </w:tc>
        <w:tc>
          <w:tcPr>
            <w:tcW w:w="16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6"/>
              <w:jc w:val="center"/>
              <w:rPr>
                <w:rFonts w:ascii="Times New Roman" w:hAnsi="Times New Roman" w:cs="Times New Roman" w:eastAsia="Times New Roman" w:hint="default"/>
                <w:sz w:val="18"/>
                <w:szCs w:val="18"/>
              </w:rPr>
            </w:pPr>
            <w:r>
              <w:rPr>
                <w:rFonts w:ascii="Times New Roman"/>
                <w:sz w:val="18"/>
              </w:rPr>
              <w:t>51.77</w:t>
            </w:r>
          </w:p>
        </w:tc>
      </w:tr>
    </w:tbl>
    <w:p>
      <w:pPr>
        <w:spacing w:line="240" w:lineRule="auto" w:before="0"/>
        <w:rPr>
          <w:rFonts w:ascii="宋体" w:hAnsi="宋体" w:cs="宋体" w:eastAsia="宋体" w:hint="default"/>
          <w:b/>
          <w:bCs/>
          <w:sz w:val="20"/>
          <w:szCs w:val="20"/>
        </w:rPr>
      </w:pPr>
    </w:p>
    <w:p>
      <w:pPr>
        <w:tabs>
          <w:tab w:pos="1395" w:val="left" w:leader="none"/>
        </w:tabs>
        <w:spacing w:before="143"/>
        <w:ind w:left="858" w:right="1782" w:firstLine="0"/>
        <w:jc w:val="left"/>
        <w:rPr>
          <w:rFonts w:ascii="宋体" w:hAnsi="宋体" w:cs="宋体" w:eastAsia="宋体" w:hint="default"/>
          <w:sz w:val="21"/>
          <w:szCs w:val="21"/>
        </w:rPr>
      </w:pPr>
      <w:r>
        <w:rPr/>
        <w:pict>
          <v:group style="position:absolute;margin-left:117.5pt;margin-top:-67.946312pt;width:383.4pt;height:5.55pt;mso-position-horizontal-relative:page;mso-position-vertical-relative:paragraph;z-index:-1295488" coordorigin="2350,-1359" coordsize="7668,111">
            <v:shape style="position:absolute;left:2350;top:-1359;width:2101;height:110" type="#_x0000_t75" stroked="false">
              <v:imagedata r:id="rId758" o:title=""/>
            </v:shape>
            <v:shape style="position:absolute;left:4427;top:-1263;width:1454;height:14" type="#_x0000_t75" stroked="false">
              <v:imagedata r:id="rId759" o:title=""/>
            </v:shape>
            <v:shape style="position:absolute;left:5867;top:-1263;width:1635;height:14" type="#_x0000_t75" stroked="false">
              <v:imagedata r:id="rId760" o:title=""/>
            </v:shape>
            <v:shape style="position:absolute;left:7487;top:-1263;width:914;height:14" type="#_x0000_t75" stroked="false">
              <v:imagedata r:id="rId761" o:title=""/>
            </v:shape>
            <v:shape style="position:absolute;left:8387;top:-1258;width:1630;height:10" type="#_x0000_t75" stroked="false">
              <v:imagedata r:id="rId762" o:title=""/>
            </v:shape>
            <w10:wrap type="none"/>
          </v:group>
        </w:pict>
      </w:r>
      <w:r>
        <w:rPr/>
        <w:pict>
          <v:group style="position:absolute;margin-left:117.5pt;margin-top:-51.866314pt;width:383.4pt;height:5.55pt;mso-position-horizontal-relative:page;mso-position-vertical-relative:paragraph;z-index:-1295464" coordorigin="2350,-1037" coordsize="7668,111">
            <v:shape style="position:absolute;left:2350;top:-1037;width:2101;height:110" type="#_x0000_t75" stroked="false">
              <v:imagedata r:id="rId758" o:title=""/>
            </v:shape>
            <v:shape style="position:absolute;left:4427;top:-941;width:1454;height:14" type="#_x0000_t75" stroked="false">
              <v:imagedata r:id="rId763" o:title=""/>
            </v:shape>
            <v:shape style="position:absolute;left:5867;top:-941;width:1635;height:14" type="#_x0000_t75" stroked="false">
              <v:imagedata r:id="rId760" o:title=""/>
            </v:shape>
            <v:shape style="position:absolute;left:7487;top:-941;width:914;height:14" type="#_x0000_t75" stroked="false">
              <v:imagedata r:id="rId764" o:title=""/>
            </v:shape>
            <v:shape style="position:absolute;left:8387;top:-937;width:1630;height:10" type="#_x0000_t75" stroked="false">
              <v:imagedata r:id="rId762" o:title=""/>
            </v:shape>
            <w10:wrap type="none"/>
          </v:group>
        </w:pict>
      </w:r>
      <w:r>
        <w:rPr/>
        <w:pict>
          <v:group style="position:absolute;margin-left:117.5pt;margin-top:-30.626333pt;width:383.4pt;height:.5pt;mso-position-horizontal-relative:page;mso-position-vertical-relative:paragraph;z-index:-1295440" coordorigin="2350,-613" coordsize="7668,10">
            <v:shape style="position:absolute;left:2350;top:-613;width:2081;height:10" type="#_x0000_t75" stroked="false">
              <v:imagedata r:id="rId753" o:title=""/>
            </v:shape>
            <v:shape style="position:absolute;left:4427;top:-613;width:3065;height:10" type="#_x0000_t75" stroked="false">
              <v:imagedata r:id="rId765" o:title=""/>
            </v:shape>
            <v:shape style="position:absolute;left:7487;top:-613;width:905;height:10" type="#_x0000_t75" stroked="false">
              <v:imagedata r:id="rId766" o:title=""/>
            </v:shape>
            <v:shape style="position:absolute;left:8387;top:-613;width:1630;height:10" type="#_x0000_t75" stroked="false">
              <v:imagedata r:id="rId762" o:title=""/>
            </v:shape>
            <w10:wrap type="none"/>
          </v:group>
        </w:pict>
      </w:r>
      <w:r>
        <w:rPr/>
        <w:pict>
          <v:shape style="position:absolute;margin-left:221.570007pt;margin-top:-14.786313pt;width:.48003pt;height:.24pt;mso-position-horizontal-relative:page;mso-position-vertical-relative:paragraph;z-index:-1295416" type="#_x0000_t75" stroked="false">
            <v:imagedata r:id="rId767" o:title=""/>
          </v:shape>
        </w:pict>
      </w:r>
      <w:r>
        <w:rPr/>
        <w:pict>
          <v:shape style="position:absolute;margin-left:293.570007pt;margin-top:-14.786313pt;width:.48003pt;height:.24pt;mso-position-horizontal-relative:page;mso-position-vertical-relative:paragraph;z-index:-1295392" type="#_x0000_t75" stroked="false">
            <v:imagedata r:id="rId767" o:title=""/>
          </v:shape>
        </w:pict>
      </w:r>
      <w:r>
        <w:rPr/>
        <w:pict>
          <v:shape style="position:absolute;margin-left:374.589996pt;margin-top:-14.786313pt;width:.48pt;height:.24pt;mso-position-horizontal-relative:page;mso-position-vertical-relative:paragraph;z-index:-1295368" type="#_x0000_t75" stroked="false">
            <v:imagedata r:id="rId767" o:title=""/>
          </v:shape>
        </w:pict>
      </w:r>
      <w:r>
        <w:rPr/>
        <w:pict>
          <v:shape style="position:absolute;margin-left:419.589996pt;margin-top:-14.786313pt;width:.48pt;height:.24pt;mso-position-horizontal-relative:page;mso-position-vertical-relative:paragraph;z-index:-1295344" type="#_x0000_t75" stroked="false">
            <v:imagedata r:id="rId767" o:title=""/>
          </v:shape>
        </w:pict>
      </w:r>
      <w:r>
        <w:rPr/>
        <w:pict>
          <v:shape style="position:absolute;margin-left:222.050003pt;margin-top:23.973677pt;width:.48pt;height:.12pt;mso-position-horizontal-relative:page;mso-position-vertical-relative:paragraph;z-index:-1295320" type="#_x0000_t75" stroked="false">
            <v:imagedata r:id="rId768" o:title=""/>
          </v:shape>
        </w:pict>
      </w:r>
      <w:r>
        <w:rPr/>
        <w:pict>
          <v:shape style="position:absolute;margin-left:298.010010pt;margin-top:23.973677pt;width:.48001pt;height:.12pt;mso-position-horizontal-relative:page;mso-position-vertical-relative:paragraph;z-index:-1295296" type="#_x0000_t75" stroked="false">
            <v:imagedata r:id="rId768" o:title=""/>
          </v:shape>
        </w:pict>
      </w:r>
      <w:r>
        <w:rPr/>
        <w:pict>
          <v:shape style="position:absolute;margin-left:385.029999pt;margin-top:23.973677pt;width:.47998pt;height:.12pt;mso-position-horizontal-relative:page;mso-position-vertical-relative:paragraph;z-index:-1295272" type="#_x0000_t75" stroked="false">
            <v:imagedata r:id="rId768" o:title=""/>
          </v:shape>
        </w:pict>
      </w:r>
      <w:r>
        <w:rPr/>
        <w:pict>
          <v:group style="position:absolute;margin-left:117.980003pt;margin-top:56.753658pt;width:387.8pt;height:5.2pt;mso-position-horizontal-relative:page;mso-position-vertical-relative:paragraph;z-index:-1295248" coordorigin="2360,1135" coordsize="7756,104">
            <v:shape style="position:absolute;left:2360;top:1135;width:2101;height:103" type="#_x0000_t75" stroked="false">
              <v:imagedata r:id="rId769" o:title=""/>
            </v:shape>
            <v:shape style="position:absolute;left:4436;top:1229;width:1524;height:10" type="#_x0000_t75" stroked="false">
              <v:imagedata r:id="rId637" o:title=""/>
            </v:shape>
            <v:shape style="position:absolute;left:5955;top:1229;width:1745;height:10" type="#_x0000_t75" stroked="false">
              <v:imagedata r:id="rId770" o:title=""/>
            </v:shape>
            <v:shape style="position:absolute;left:7696;top:1229;width:2420;height:10" type="#_x0000_t75" stroked="false">
              <v:imagedata r:id="rId771"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应收关联方账款情况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85" w:type="dxa"/>
        <w:tblLayout w:type="fixed"/>
        <w:tblCellMar>
          <w:top w:w="0" w:type="dxa"/>
          <w:left w:w="0" w:type="dxa"/>
          <w:bottom w:w="0" w:type="dxa"/>
          <w:right w:w="0" w:type="dxa"/>
        </w:tblCellMar>
        <w:tblLook w:val="01E0"/>
      </w:tblPr>
      <w:tblGrid>
        <w:gridCol w:w="2101"/>
        <w:gridCol w:w="1519"/>
        <w:gridCol w:w="1740"/>
        <w:gridCol w:w="2410"/>
      </w:tblGrid>
      <w:tr>
        <w:trPr>
          <w:trHeight w:val="670" w:hRule="exact"/>
        </w:trPr>
        <w:tc>
          <w:tcPr>
            <w:tcW w:w="2101"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5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7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444"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410" w:type="dxa"/>
            <w:tcBorders>
              <w:top w:val="single" w:sz="12" w:space="0" w:color="000000"/>
              <w:left w:val="single" w:sz="4" w:space="0" w:color="000000"/>
              <w:bottom w:val="nil" w:sz="6" w:space="0" w:color="auto"/>
              <w:right w:val="nil" w:sz="6" w:space="0" w:color="auto"/>
            </w:tcBorders>
          </w:tcPr>
          <w:p>
            <w:pPr>
              <w:pStyle w:val="TableParagraph"/>
              <w:spacing w:line="240" w:lineRule="auto" w:before="19"/>
              <w:ind w:right="2"/>
              <w:jc w:val="center"/>
              <w:rPr>
                <w:rFonts w:ascii="宋体" w:hAnsi="宋体" w:cs="宋体" w:eastAsia="宋体" w:hint="default"/>
                <w:sz w:val="21"/>
                <w:szCs w:val="21"/>
              </w:rPr>
            </w:pPr>
            <w:r>
              <w:rPr>
                <w:rFonts w:ascii="宋体" w:hAnsi="宋体" w:cs="宋体" w:eastAsia="宋体" w:hint="default"/>
                <w:sz w:val="21"/>
                <w:szCs w:val="21"/>
              </w:rPr>
              <w:t>占应收账款总额的比例</w:t>
            </w:r>
          </w:p>
          <w:p>
            <w:pPr>
              <w:pStyle w:val="TableParagraph"/>
              <w:spacing w:line="240" w:lineRule="auto" w:before="146"/>
              <w:ind w:right="5"/>
              <w:jc w:val="center"/>
              <w:rPr>
                <w:rFonts w:ascii="Times New Roman" w:hAnsi="Times New Roman" w:cs="Times New Roman" w:eastAsia="Times New Roman" w:hint="default"/>
                <w:sz w:val="21"/>
                <w:szCs w:val="21"/>
              </w:rPr>
            </w:pPr>
            <w:r>
              <w:rPr>
                <w:rFonts w:ascii="Times New Roman"/>
                <w:sz w:val="21"/>
              </w:rPr>
              <w:t>(%)</w:t>
            </w:r>
          </w:p>
        </w:tc>
      </w:tr>
      <w:tr>
        <w:trPr>
          <w:trHeight w:val="732"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316" w:lineRule="auto" w:before="113"/>
              <w:ind w:left="122" w:right="171"/>
              <w:jc w:val="left"/>
              <w:rPr>
                <w:rFonts w:ascii="宋体" w:hAnsi="宋体" w:cs="宋体" w:eastAsia="宋体" w:hint="default"/>
                <w:sz w:val="18"/>
                <w:szCs w:val="18"/>
              </w:rPr>
            </w:pPr>
            <w:r>
              <w:rPr>
                <w:rFonts w:ascii="宋体" w:hAnsi="宋体" w:cs="宋体" w:eastAsia="宋体" w:hint="default"/>
                <w:sz w:val="18"/>
                <w:szCs w:val="18"/>
              </w:rPr>
              <w:t>北京东方英卡数字信息 技术有限公司</w:t>
            </w:r>
          </w:p>
        </w:tc>
        <w:tc>
          <w:tcPr>
            <w:tcW w:w="151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12,442,782.13</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9.91</w:t>
            </w:r>
          </w:p>
        </w:tc>
      </w:tr>
      <w:tr>
        <w:trPr>
          <w:trHeight w:val="329"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50"/>
              <w:jc w:val="center"/>
              <w:rPr>
                <w:rFonts w:ascii="宋体" w:hAnsi="宋体" w:cs="宋体" w:eastAsia="宋体" w:hint="default"/>
                <w:sz w:val="18"/>
                <w:szCs w:val="18"/>
              </w:rPr>
            </w:pPr>
            <w:r>
              <w:rPr>
                <w:rFonts w:ascii="宋体" w:hAnsi="宋体" w:cs="宋体" w:eastAsia="宋体" w:hint="default"/>
                <w:sz w:val="18"/>
                <w:szCs w:val="18"/>
              </w:rPr>
              <w:t>恒宝国际责任有限公司</w:t>
            </w:r>
          </w:p>
        </w:tc>
        <w:tc>
          <w:tcPr>
            <w:tcW w:w="15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2"/>
                <w:sz w:val="18"/>
              </w:rPr>
              <w:t>3,111,089.22</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4"/>
              <w:jc w:val="center"/>
              <w:rPr>
                <w:rFonts w:ascii="Times New Roman" w:hAnsi="Times New Roman" w:cs="Times New Roman" w:eastAsia="Times New Roman" w:hint="default"/>
                <w:sz w:val="18"/>
                <w:szCs w:val="18"/>
              </w:rPr>
            </w:pPr>
            <w:r>
              <w:rPr>
                <w:rFonts w:ascii="Times New Roman"/>
                <w:sz w:val="18"/>
              </w:rPr>
              <w:t>2.48</w:t>
            </w:r>
          </w:p>
        </w:tc>
      </w:tr>
      <w:tr>
        <w:trPr>
          <w:trHeight w:val="326" w:hRule="exact"/>
        </w:trPr>
        <w:tc>
          <w:tcPr>
            <w:tcW w:w="2101"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tc>
        <w:tc>
          <w:tcPr>
            <w:tcW w:w="17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15,553,871.35</w:t>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4"/>
              <w:jc w:val="center"/>
              <w:rPr>
                <w:rFonts w:ascii="Times New Roman" w:hAnsi="Times New Roman" w:cs="Times New Roman" w:eastAsia="Times New Roman" w:hint="default"/>
                <w:sz w:val="18"/>
                <w:szCs w:val="18"/>
              </w:rPr>
            </w:pPr>
            <w:r>
              <w:rPr>
                <w:rFonts w:ascii="Times New Roman"/>
                <w:sz w:val="18"/>
              </w:rPr>
              <w:t>12.39</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17.980003pt;margin-top:-58.296307pt;width:387.8pt;height:.5pt;mso-position-horizontal-relative:page;mso-position-vertical-relative:paragraph;z-index:-1295224" coordorigin="2360,-1166" coordsize="7756,10">
            <v:shape style="position:absolute;left:2360;top:-1166;width:2081;height:10" type="#_x0000_t75" stroked="false">
              <v:imagedata r:id="rId753" o:title=""/>
            </v:shape>
            <v:shape style="position:absolute;left:4436;top:-1166;width:1524;height:10" type="#_x0000_t75" stroked="false">
              <v:imagedata r:id="rId637" o:title=""/>
            </v:shape>
            <v:shape style="position:absolute;left:5955;top:-1166;width:1745;height:10" type="#_x0000_t75" stroked="false">
              <v:imagedata r:id="rId770" o:title=""/>
            </v:shape>
            <v:shape style="position:absolute;left:7696;top:-1166;width:2420;height:10" type="#_x0000_t75" stroked="false">
              <v:imagedata r:id="rId771" o:title=""/>
            </v:shape>
            <w10:wrap type="none"/>
          </v:group>
        </w:pict>
      </w:r>
      <w:r>
        <w:rPr/>
        <w:pict>
          <v:group style="position:absolute;margin-left:117.980003pt;margin-top:-47.256348pt;width:387.8pt;height:5.55pt;mso-position-horizontal-relative:page;mso-position-vertical-relative:paragraph;z-index:-1295200" coordorigin="2360,-945" coordsize="7756,111">
            <v:shape style="position:absolute;left:2360;top:-945;width:2101;height:110" type="#_x0000_t75" stroked="false">
              <v:imagedata r:id="rId754" o:title=""/>
            </v:shape>
            <v:shape style="position:absolute;left:4436;top:-849;width:1534;height:14" type="#_x0000_t75" stroked="false">
              <v:imagedata r:id="rId772" o:title=""/>
            </v:shape>
            <v:shape style="position:absolute;left:5955;top:-849;width:1755;height:14" type="#_x0000_t75" stroked="false">
              <v:imagedata r:id="rId773" o:title=""/>
            </v:shape>
            <v:shape style="position:absolute;left:7696;top:-844;width:2420;height:10" type="#_x0000_t75" stroked="false">
              <v:imagedata r:id="rId774" o:title=""/>
            </v:shape>
            <w10:wrap type="none"/>
          </v:group>
        </w:pict>
      </w:r>
      <w:r>
        <w:rPr/>
        <w:pict>
          <v:shape style="position:absolute;margin-left:222.050003pt;margin-top:-26.376318pt;width:.48002pt;height:.24pt;mso-position-horizontal-relative:page;mso-position-vertical-relative:paragraph;z-index:-1295176" type="#_x0000_t75" stroked="false">
            <v:imagedata r:id="rId775" o:title=""/>
          </v:shape>
        </w:pict>
      </w:r>
      <w:r>
        <w:rPr/>
        <w:pict>
          <v:shape style="position:absolute;margin-left:298.010010pt;margin-top:-26.376318pt;width:.48003pt;height:.24pt;mso-position-horizontal-relative:page;mso-position-vertical-relative:paragraph;z-index:-1295152" type="#_x0000_t75" stroked="false">
            <v:imagedata r:id="rId775" o:title=""/>
          </v:shape>
        </w:pict>
      </w:r>
      <w:r>
        <w:rPr/>
        <w:pict>
          <v:shape style="position:absolute;margin-left:385.029999pt;margin-top:-26.376318pt;width:.48pt;height:.24pt;mso-position-horizontal-relative:page;mso-position-vertical-relative:paragraph;z-index:-1295128" type="#_x0000_t75" stroked="false">
            <v:imagedata r:id="rId775" o:title=""/>
          </v:shape>
        </w:pic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本报告期无因金融资产转移而终止确认的应收款项情况。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本报告期无未全部终止确认的被转移的应收账款情况。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6"/>
          <w:sz w:val="21"/>
          <w:szCs w:val="21"/>
        </w:rPr>
        <w:t> </w:t>
      </w:r>
      <w:r>
        <w:rPr>
          <w:rFonts w:ascii="宋体" w:hAnsi="宋体" w:cs="宋体" w:eastAsia="宋体" w:hint="default"/>
          <w:b/>
          <w:bCs/>
          <w:sz w:val="21"/>
          <w:szCs w:val="21"/>
        </w:rPr>
        <w:t>本报告期无以应收款项为标的进行证券化的应收账款情况。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tabs>
          <w:tab w:pos="853" w:val="left" w:leader="none"/>
        </w:tabs>
        <w:spacing w:before="140"/>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1395" w:val="left" w:leader="none"/>
        </w:tabs>
        <w:spacing w:before="107"/>
        <w:ind w:left="858" w:right="1782" w:firstLine="0"/>
        <w:jc w:val="left"/>
        <w:rPr>
          <w:rFonts w:ascii="宋体" w:hAnsi="宋体" w:cs="宋体" w:eastAsia="宋体" w:hint="default"/>
          <w:sz w:val="21"/>
          <w:szCs w:val="21"/>
        </w:rPr>
      </w:pPr>
      <w:r>
        <w:rPr/>
        <w:pict>
          <v:shape style="position:absolute;margin-left:196.130005pt;margin-top:22.173672pt;width:.48pt;height:.12pt;mso-position-horizontal-relative:page;mso-position-vertical-relative:paragraph;z-index:19432" type="#_x0000_t75" stroked="false">
            <v:imagedata r:id="rId776" o:title=""/>
          </v:shape>
        </w:pict>
      </w:r>
      <w:r>
        <w:rPr/>
        <w:pict>
          <v:shape style="position:absolute;margin-left:373.390015pt;margin-top:22.173672pt;width:.48001pt;height:.12pt;mso-position-horizontal-relative:page;mso-position-vertical-relative:paragraph;z-index:19456" type="#_x0000_t75" stroked="false">
            <v:imagedata r:id="rId776"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t>其他应收款账龄分析</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06" w:type="dxa"/>
        <w:tblLayout w:type="fixed"/>
        <w:tblCellMar>
          <w:top w:w="0" w:type="dxa"/>
          <w:left w:w="0" w:type="dxa"/>
          <w:bottom w:w="0" w:type="dxa"/>
          <w:right w:w="0" w:type="dxa"/>
        </w:tblCellMar>
        <w:tblLook w:val="01E0"/>
      </w:tblPr>
      <w:tblGrid>
        <w:gridCol w:w="1561"/>
        <w:gridCol w:w="3545"/>
        <w:gridCol w:w="3401"/>
      </w:tblGrid>
      <w:tr>
        <w:trPr>
          <w:trHeight w:val="406" w:hRule="exact"/>
        </w:trPr>
        <w:tc>
          <w:tcPr>
            <w:tcW w:w="1561"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67"/>
              <w:ind w:left="114" w:right="0"/>
              <w:jc w:val="center"/>
              <w:rPr>
                <w:rFonts w:ascii="宋体" w:hAnsi="宋体" w:cs="宋体" w:eastAsia="宋体" w:hint="default"/>
                <w:sz w:val="15"/>
                <w:szCs w:val="15"/>
              </w:rPr>
            </w:pPr>
            <w:r>
              <w:rPr>
                <w:rFonts w:ascii="宋体" w:hAnsi="宋体" w:cs="宋体" w:eastAsia="宋体" w:hint="default"/>
                <w:sz w:val="15"/>
                <w:szCs w:val="15"/>
              </w:rPr>
              <w:t>账龄</w:t>
            </w:r>
          </w:p>
        </w:tc>
        <w:tc>
          <w:tcPr>
            <w:tcW w:w="354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7"/>
              <w:ind w:left="105" w:right="0"/>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3401"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67"/>
              <w:ind w:left="106" w:right="0"/>
              <w:jc w:val="center"/>
              <w:rPr>
                <w:rFonts w:ascii="宋体" w:hAnsi="宋体" w:cs="宋体" w:eastAsia="宋体" w:hint="default"/>
                <w:sz w:val="15"/>
                <w:szCs w:val="15"/>
              </w:rPr>
            </w:pPr>
            <w:r>
              <w:rPr>
                <w:rFonts w:ascii="宋体" w:hAnsi="宋体" w:cs="宋体" w:eastAsia="宋体" w:hint="default"/>
                <w:sz w:val="15"/>
                <w:szCs w:val="15"/>
              </w:rPr>
              <w:t>年初余额</w:t>
            </w:r>
          </w:p>
        </w:tc>
      </w:tr>
    </w:tbl>
    <w:p>
      <w:pPr>
        <w:spacing w:after="0" w:line="240" w:lineRule="auto"/>
        <w:jc w:val="center"/>
        <w:rPr>
          <w:rFonts w:ascii="宋体" w:hAnsi="宋体" w:cs="宋体" w:eastAsia="宋体" w:hint="default"/>
          <w:sz w:val="15"/>
          <w:szCs w:val="15"/>
        </w:rPr>
        <w:sectPr>
          <w:pgSz w:w="11910" w:h="16840"/>
          <w:pgMar w:header="0" w:footer="980" w:top="1160" w:bottom="1160" w:left="1660" w:right="0"/>
        </w:sectPr>
      </w:pPr>
    </w:p>
    <w:p>
      <w:pPr>
        <w:spacing w:line="240" w:lineRule="auto" w:before="6"/>
        <w:rPr>
          <w:rFonts w:ascii="宋体" w:hAnsi="宋体" w:cs="宋体" w:eastAsia="宋体" w:hint="default"/>
          <w:b/>
          <w:bCs/>
          <w:sz w:val="6"/>
          <w:szCs w:val="6"/>
        </w:rPr>
      </w:pPr>
      <w:r>
        <w:rPr/>
        <w:pict>
          <v:group style="position:absolute;margin-left:88.584pt;margin-top:62.759983pt;width:418.3pt;height:.1pt;mso-position-horizontal-relative:page;mso-position-vertical-relative:page;z-index:-1295056" coordorigin="1772,1255" coordsize="8366,2">
            <v:shape style="position:absolute;left:1772;top:1255;width:8366;height:2" coordorigin="1772,1255" coordsize="8366,0" path="m1772,1255l10137,1255e" filled="false" stroked="true" strokeweight=".72pt" strokecolor="#000000">
              <v:path arrowok="t"/>
            </v:shape>
            <w10:wrap type="none"/>
          </v:group>
        </w:pict>
      </w:r>
      <w:r>
        <w:rPr/>
        <w:pict>
          <v:shape style="position:absolute;margin-left:196.130005pt;margin-top:75.47998pt;width:.48pt;height:.12pt;mso-position-horizontal-relative:page;mso-position-vertical-relative:page;z-index:-1295032" type="#_x0000_t75" stroked="false">
            <v:imagedata r:id="rId777" o:title=""/>
          </v:shape>
        </w:pict>
      </w:r>
      <w:r>
        <w:rPr/>
        <w:pict>
          <v:shape style="position:absolute;margin-left:285.290009pt;margin-top:75.47998pt;width:.48001pt;height:.12pt;mso-position-horizontal-relative:page;mso-position-vertical-relative:page;z-index:-1295008" type="#_x0000_t75" stroked="false">
            <v:imagedata r:id="rId777" o:title=""/>
          </v:shape>
        </w:pict>
      </w:r>
      <w:r>
        <w:rPr/>
        <w:pict>
          <v:shape style="position:absolute;margin-left:373.390015pt;margin-top:75.47998pt;width:.48001pt;height:.12pt;mso-position-horizontal-relative:page;mso-position-vertical-relative:page;z-index:-1294984" type="#_x0000_t75" stroked="false">
            <v:imagedata r:id="rId777" o:title=""/>
          </v:shape>
        </w:pict>
      </w:r>
      <w:r>
        <w:rPr/>
        <w:pict>
          <v:shape style="position:absolute;margin-left:458.5pt;margin-top:75.47998pt;width:.48001pt;height:.12pt;mso-position-horizontal-relative:page;mso-position-vertical-relative:page;z-index:-1294960" type="#_x0000_t75" stroked="false">
            <v:imagedata r:id="rId777" o:title=""/>
          </v:shape>
        </w:pict>
      </w:r>
    </w:p>
    <w:tbl>
      <w:tblPr>
        <w:tblW w:w="0" w:type="auto"/>
        <w:jc w:val="left"/>
        <w:tblInd w:w="692" w:type="dxa"/>
        <w:tblLayout w:type="fixed"/>
        <w:tblCellMar>
          <w:top w:w="0" w:type="dxa"/>
          <w:left w:w="0" w:type="dxa"/>
          <w:bottom w:w="0" w:type="dxa"/>
          <w:right w:w="0" w:type="dxa"/>
        </w:tblCellMar>
        <w:tblLook w:val="01E0"/>
      </w:tblPr>
      <w:tblGrid>
        <w:gridCol w:w="1575"/>
        <w:gridCol w:w="1265"/>
        <w:gridCol w:w="519"/>
        <w:gridCol w:w="1080"/>
        <w:gridCol w:w="681"/>
        <w:gridCol w:w="1210"/>
        <w:gridCol w:w="493"/>
        <w:gridCol w:w="1076"/>
        <w:gridCol w:w="624"/>
      </w:tblGrid>
      <w:tr>
        <w:trPr>
          <w:trHeight w:val="240" w:hRule="exact"/>
        </w:trPr>
        <w:tc>
          <w:tcPr>
            <w:tcW w:w="157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tc>
        <w:tc>
          <w:tcPr>
            <w:tcW w:w="51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tc>
        <w:tc>
          <w:tcPr>
            <w:tcW w:w="1761"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tc>
        <w:tc>
          <w:tcPr>
            <w:tcW w:w="1210"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tc>
        <w:tc>
          <w:tcPr>
            <w:tcW w:w="493"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tc>
        <w:tc>
          <w:tcPr>
            <w:tcW w:w="1700"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tc>
      </w:tr>
      <w:tr>
        <w:trPr>
          <w:trHeight w:val="399"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265" w:type="dxa"/>
            <w:tcBorders>
              <w:top w:val="single" w:sz="12" w:space="0" w:color="000000"/>
              <w:left w:val="single" w:sz="4" w:space="0" w:color="000000"/>
              <w:bottom w:val="nil" w:sz="6" w:space="0" w:color="auto"/>
              <w:right w:val="nil" w:sz="6" w:space="0" w:color="auto"/>
            </w:tcBorders>
          </w:tcPr>
          <w:p>
            <w:pPr>
              <w:pStyle w:val="TableParagraph"/>
              <w:spacing w:line="240" w:lineRule="auto" w:before="65"/>
              <w:ind w:left="638"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519"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76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65"/>
              <w:ind w:left="629"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210" w:type="dxa"/>
            <w:tcBorders>
              <w:top w:val="single" w:sz="12" w:space="0" w:color="000000"/>
              <w:left w:val="single" w:sz="4" w:space="0" w:color="000000"/>
              <w:bottom w:val="nil" w:sz="6" w:space="0" w:color="auto"/>
              <w:right w:val="nil" w:sz="6" w:space="0" w:color="auto"/>
            </w:tcBorders>
          </w:tcPr>
          <w:p>
            <w:pPr>
              <w:pStyle w:val="TableParagraph"/>
              <w:spacing w:line="240" w:lineRule="auto" w:before="65"/>
              <w:ind w:left="597"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493"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700"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65"/>
              <w:ind w:left="597"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757" w:hRule="exact"/>
        </w:trPr>
        <w:tc>
          <w:tcPr>
            <w:tcW w:w="1575"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59"/>
              <w:jc w:val="center"/>
              <w:rPr>
                <w:rFonts w:ascii="宋体" w:hAnsi="宋体" w:cs="宋体" w:eastAsia="宋体" w:hint="default"/>
                <w:sz w:val="15"/>
                <w:szCs w:val="15"/>
              </w:rPr>
            </w:pPr>
            <w:r>
              <w:rPr>
                <w:rFonts w:ascii="宋体" w:hAnsi="宋体" w:cs="宋体" w:eastAsia="宋体" w:hint="default"/>
                <w:sz w:val="15"/>
                <w:szCs w:val="15"/>
              </w:rPr>
              <w:t>金额</w:t>
            </w:r>
          </w:p>
        </w:tc>
        <w:tc>
          <w:tcPr>
            <w:tcW w:w="519"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81"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9"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22"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68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72" w:right="0"/>
              <w:jc w:val="left"/>
              <w:rPr>
                <w:rFonts w:ascii="Times New Roman" w:hAnsi="Times New Roman" w:cs="Times New Roman" w:eastAsia="Times New Roman" w:hint="default"/>
                <w:sz w:val="15"/>
                <w:szCs w:val="15"/>
              </w:rPr>
            </w:pPr>
            <w:r>
              <w:rPr>
                <w:rFonts w:ascii="宋体" w:hAnsi="宋体" w:cs="宋体" w:eastAsia="宋体" w:hint="default"/>
                <w:spacing w:val="-13"/>
                <w:sz w:val="15"/>
                <w:szCs w:val="15"/>
              </w:rPr>
              <w:t>比例（</w:t>
            </w:r>
            <w:r>
              <w:rPr>
                <w:rFonts w:ascii="Times New Roman" w:hAnsi="Times New Roman" w:cs="Times New Roman" w:eastAsia="Times New Roman" w:hint="default"/>
                <w:spacing w:val="-13"/>
                <w:sz w:val="15"/>
                <w:szCs w:val="15"/>
              </w:rPr>
              <w:t>%</w:t>
            </w:r>
          </w:p>
        </w:tc>
        <w:tc>
          <w:tcPr>
            <w:tcW w:w="121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55"/>
              <w:jc w:val="center"/>
              <w:rPr>
                <w:rFonts w:ascii="宋体" w:hAnsi="宋体" w:cs="宋体" w:eastAsia="宋体" w:hint="default"/>
                <w:sz w:val="15"/>
                <w:szCs w:val="15"/>
              </w:rPr>
            </w:pPr>
            <w:r>
              <w:rPr>
                <w:rFonts w:ascii="宋体" w:hAnsi="宋体" w:cs="宋体" w:eastAsia="宋体" w:hint="default"/>
                <w:sz w:val="15"/>
                <w:szCs w:val="15"/>
              </w:rPr>
              <w:t>金额</w:t>
            </w:r>
          </w:p>
        </w:tc>
        <w:tc>
          <w:tcPr>
            <w:tcW w:w="493"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67"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4"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19"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62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left="194"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31"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r>
      <w:tr>
        <w:trPr>
          <w:trHeight w:val="385"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 </w:t>
            </w:r>
            <w:r>
              <w:rPr>
                <w:rFonts w:ascii="宋体" w:hAnsi="宋体" w:cs="宋体" w:eastAsia="宋体" w:hint="default"/>
                <w:sz w:val="15"/>
                <w:szCs w:val="15"/>
              </w:rPr>
              <w:t>年以内（含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 </w:t>
            </w:r>
            <w:r>
              <w:rPr>
                <w:rFonts w:ascii="宋体" w:hAnsi="宋体" w:cs="宋体" w:eastAsia="宋体" w:hint="default"/>
                <w:sz w:val="15"/>
                <w:szCs w:val="15"/>
              </w:rPr>
              <w:t>年）</w:t>
            </w:r>
          </w:p>
        </w:tc>
        <w:tc>
          <w:tcPr>
            <w:tcW w:w="1265"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left="340" w:right="0"/>
              <w:jc w:val="left"/>
              <w:rPr>
                <w:rFonts w:ascii="Times New Roman" w:hAnsi="Times New Roman" w:cs="Times New Roman" w:eastAsia="Times New Roman" w:hint="default"/>
                <w:sz w:val="15"/>
                <w:szCs w:val="15"/>
              </w:rPr>
            </w:pPr>
            <w:r>
              <w:rPr>
                <w:rFonts w:ascii="Times New Roman"/>
                <w:sz w:val="15"/>
              </w:rPr>
              <w:t>5,525,725.40</w:t>
            </w:r>
          </w:p>
        </w:tc>
        <w:tc>
          <w:tcPr>
            <w:tcW w:w="519" w:type="dxa"/>
            <w:tcBorders>
              <w:top w:val="nil" w:sz="6" w:space="0" w:color="auto"/>
              <w:left w:val="nil" w:sz="6" w:space="0" w:color="auto"/>
              <w:bottom w:val="nil" w:sz="6" w:space="0" w:color="auto"/>
              <w:right w:val="single" w:sz="4" w:space="0" w:color="000000"/>
            </w:tcBorders>
          </w:tcPr>
          <w:p>
            <w:pPr>
              <w:pStyle w:val="TableParagraph"/>
              <w:spacing w:line="240" w:lineRule="auto" w:before="103"/>
              <w:ind w:right="-5"/>
              <w:jc w:val="right"/>
              <w:rPr>
                <w:rFonts w:ascii="Times New Roman" w:hAnsi="Times New Roman" w:cs="Times New Roman" w:eastAsia="Times New Roman" w:hint="default"/>
                <w:sz w:val="15"/>
                <w:szCs w:val="15"/>
              </w:rPr>
            </w:pPr>
            <w:r>
              <w:rPr>
                <w:rFonts w:ascii="Times New Roman"/>
                <w:spacing w:val="-1"/>
                <w:sz w:val="15"/>
              </w:rPr>
              <w:t>79.26</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6"/>
              <w:jc w:val="right"/>
              <w:rPr>
                <w:rFonts w:ascii="Times New Roman" w:hAnsi="Times New Roman" w:cs="Times New Roman" w:eastAsia="Times New Roman" w:hint="default"/>
                <w:sz w:val="15"/>
                <w:szCs w:val="15"/>
              </w:rPr>
            </w:pPr>
            <w:r>
              <w:rPr>
                <w:rFonts w:ascii="Times New Roman"/>
                <w:spacing w:val="-1"/>
                <w:sz w:val="15"/>
              </w:rPr>
              <w:t>276,286.26</w:t>
            </w:r>
          </w:p>
        </w:tc>
        <w:tc>
          <w:tcPr>
            <w:tcW w:w="6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4"/>
              <w:jc w:val="right"/>
              <w:rPr>
                <w:rFonts w:ascii="Times New Roman" w:hAnsi="Times New Roman" w:cs="Times New Roman" w:eastAsia="Times New Roman" w:hint="default"/>
                <w:sz w:val="15"/>
                <w:szCs w:val="15"/>
              </w:rPr>
            </w:pPr>
            <w:r>
              <w:rPr>
                <w:rFonts w:ascii="Times New Roman"/>
                <w:spacing w:val="-1"/>
                <w:sz w:val="15"/>
              </w:rPr>
              <w:t>5.00</w:t>
            </w:r>
          </w:p>
        </w:tc>
        <w:tc>
          <w:tcPr>
            <w:tcW w:w="1210"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left="285" w:right="0"/>
              <w:jc w:val="left"/>
              <w:rPr>
                <w:rFonts w:ascii="Times New Roman" w:hAnsi="Times New Roman" w:cs="Times New Roman" w:eastAsia="Times New Roman" w:hint="default"/>
                <w:sz w:val="15"/>
                <w:szCs w:val="15"/>
              </w:rPr>
            </w:pPr>
            <w:r>
              <w:rPr>
                <w:rFonts w:ascii="Times New Roman"/>
                <w:sz w:val="15"/>
              </w:rPr>
              <w:t>5,567,563.24</w:t>
            </w:r>
          </w:p>
        </w:tc>
        <w:tc>
          <w:tcPr>
            <w:tcW w:w="493" w:type="dxa"/>
            <w:tcBorders>
              <w:top w:val="nil" w:sz="6" w:space="0" w:color="auto"/>
              <w:left w:val="nil" w:sz="6" w:space="0" w:color="auto"/>
              <w:bottom w:val="nil" w:sz="6" w:space="0" w:color="auto"/>
              <w:right w:val="single" w:sz="4" w:space="0" w:color="000000"/>
            </w:tcBorders>
          </w:tcPr>
          <w:p>
            <w:pPr>
              <w:pStyle w:val="TableParagraph"/>
              <w:spacing w:line="240" w:lineRule="auto" w:before="103"/>
              <w:ind w:right="-4"/>
              <w:jc w:val="right"/>
              <w:rPr>
                <w:rFonts w:ascii="Times New Roman" w:hAnsi="Times New Roman" w:cs="Times New Roman" w:eastAsia="Times New Roman" w:hint="default"/>
                <w:sz w:val="15"/>
                <w:szCs w:val="15"/>
              </w:rPr>
            </w:pPr>
            <w:r>
              <w:rPr>
                <w:rFonts w:ascii="Times New Roman"/>
                <w:spacing w:val="-1"/>
                <w:sz w:val="15"/>
              </w:rPr>
              <w:t>71.79</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5"/>
              <w:jc w:val="right"/>
              <w:rPr>
                <w:rFonts w:ascii="Times New Roman" w:hAnsi="Times New Roman" w:cs="Times New Roman" w:eastAsia="Times New Roman" w:hint="default"/>
                <w:sz w:val="15"/>
                <w:szCs w:val="15"/>
              </w:rPr>
            </w:pPr>
            <w:r>
              <w:rPr>
                <w:rFonts w:ascii="Times New Roman"/>
                <w:spacing w:val="-1"/>
                <w:sz w:val="15"/>
              </w:rPr>
              <w:t>172,538.88</w:t>
            </w:r>
          </w:p>
        </w:tc>
        <w:tc>
          <w:tcPr>
            <w:tcW w:w="624"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
              <w:jc w:val="right"/>
              <w:rPr>
                <w:rFonts w:ascii="Times New Roman" w:hAnsi="Times New Roman" w:cs="Times New Roman" w:eastAsia="Times New Roman" w:hint="default"/>
                <w:sz w:val="15"/>
                <w:szCs w:val="15"/>
              </w:rPr>
            </w:pPr>
            <w:r>
              <w:rPr>
                <w:rFonts w:ascii="Times New Roman"/>
                <w:spacing w:val="-1"/>
                <w:sz w:val="15"/>
              </w:rPr>
              <w:t>3.10</w:t>
            </w:r>
          </w:p>
        </w:tc>
      </w:tr>
      <w:tr>
        <w:trPr>
          <w:trHeight w:val="384"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1-2 </w:t>
            </w:r>
            <w:r>
              <w:rPr>
                <w:rFonts w:ascii="宋体" w:hAnsi="宋体" w:cs="宋体" w:eastAsia="宋体" w:hint="default"/>
                <w:sz w:val="15"/>
                <w:szCs w:val="15"/>
              </w:rPr>
              <w:t>年（含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 </w:t>
            </w:r>
            <w:r>
              <w:rPr>
                <w:rFonts w:ascii="宋体" w:hAnsi="宋体" w:cs="宋体" w:eastAsia="宋体" w:hint="default"/>
                <w:sz w:val="15"/>
                <w:szCs w:val="15"/>
              </w:rPr>
              <w:t>年）</w:t>
            </w:r>
          </w:p>
        </w:tc>
        <w:tc>
          <w:tcPr>
            <w:tcW w:w="126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453" w:right="0"/>
              <w:jc w:val="left"/>
              <w:rPr>
                <w:rFonts w:ascii="Times New Roman" w:hAnsi="Times New Roman" w:cs="Times New Roman" w:eastAsia="Times New Roman" w:hint="default"/>
                <w:sz w:val="15"/>
                <w:szCs w:val="15"/>
              </w:rPr>
            </w:pPr>
            <w:r>
              <w:rPr>
                <w:rFonts w:ascii="Times New Roman"/>
                <w:sz w:val="15"/>
              </w:rPr>
              <w:t>571,400.00</w:t>
            </w:r>
          </w:p>
        </w:tc>
        <w:tc>
          <w:tcPr>
            <w:tcW w:w="519"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1"/>
                <w:sz w:val="15"/>
              </w:rPr>
              <w:t>8.20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
              <w:jc w:val="right"/>
              <w:rPr>
                <w:rFonts w:ascii="Times New Roman" w:hAnsi="Times New Roman" w:cs="Times New Roman" w:eastAsia="Times New Roman" w:hint="default"/>
                <w:sz w:val="15"/>
                <w:szCs w:val="15"/>
              </w:rPr>
            </w:pPr>
            <w:r>
              <w:rPr>
                <w:rFonts w:ascii="Times New Roman"/>
                <w:spacing w:val="-2"/>
                <w:sz w:val="15"/>
              </w:rPr>
              <w:t>114,280.00</w:t>
            </w:r>
          </w:p>
        </w:tc>
        <w:tc>
          <w:tcPr>
            <w:tcW w:w="6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5"/>
                <w:szCs w:val="15"/>
              </w:rPr>
            </w:pPr>
            <w:r>
              <w:rPr>
                <w:rFonts w:ascii="Times New Roman"/>
                <w:spacing w:val="-1"/>
                <w:sz w:val="15"/>
              </w:rPr>
              <w:t>20.00</w:t>
            </w:r>
          </w:p>
        </w:tc>
        <w:tc>
          <w:tcPr>
            <w:tcW w:w="1210"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295" w:right="0"/>
              <w:jc w:val="left"/>
              <w:rPr>
                <w:rFonts w:ascii="Times New Roman" w:hAnsi="Times New Roman" w:cs="Times New Roman" w:eastAsia="Times New Roman" w:hint="default"/>
                <w:sz w:val="15"/>
                <w:szCs w:val="15"/>
              </w:rPr>
            </w:pPr>
            <w:r>
              <w:rPr>
                <w:rFonts w:ascii="Times New Roman"/>
                <w:sz w:val="15"/>
              </w:rPr>
              <w:t>1,484,111.70</w:t>
            </w:r>
          </w:p>
        </w:tc>
        <w:tc>
          <w:tcPr>
            <w:tcW w:w="493"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5"/>
                <w:szCs w:val="15"/>
              </w:rPr>
            </w:pPr>
            <w:r>
              <w:rPr>
                <w:rFonts w:ascii="Times New Roman"/>
                <w:spacing w:val="-1"/>
                <w:sz w:val="15"/>
              </w:rPr>
              <w:t>19.14</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1"/>
                <w:sz w:val="15"/>
              </w:rPr>
              <w:t>296,822.34</w:t>
            </w:r>
          </w:p>
        </w:tc>
        <w:tc>
          <w:tcPr>
            <w:tcW w:w="624"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
              <w:jc w:val="right"/>
              <w:rPr>
                <w:rFonts w:ascii="Times New Roman" w:hAnsi="Times New Roman" w:cs="Times New Roman" w:eastAsia="Times New Roman" w:hint="default"/>
                <w:sz w:val="15"/>
                <w:szCs w:val="15"/>
              </w:rPr>
            </w:pPr>
            <w:r>
              <w:rPr>
                <w:rFonts w:ascii="Times New Roman"/>
                <w:spacing w:val="-1"/>
                <w:sz w:val="15"/>
              </w:rPr>
              <w:t>20.00</w:t>
            </w:r>
          </w:p>
        </w:tc>
      </w:tr>
      <w:tr>
        <w:trPr>
          <w:trHeight w:val="384"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2-3 </w:t>
            </w:r>
            <w:r>
              <w:rPr>
                <w:rFonts w:ascii="宋体" w:hAnsi="宋体" w:cs="宋体" w:eastAsia="宋体" w:hint="default"/>
                <w:sz w:val="15"/>
                <w:szCs w:val="15"/>
              </w:rPr>
              <w:t>年（含</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 </w:t>
            </w:r>
            <w:r>
              <w:rPr>
                <w:rFonts w:ascii="宋体" w:hAnsi="宋体" w:cs="宋体" w:eastAsia="宋体" w:hint="default"/>
                <w:sz w:val="15"/>
                <w:szCs w:val="15"/>
              </w:rPr>
              <w:t>年）</w:t>
            </w:r>
          </w:p>
        </w:tc>
        <w:tc>
          <w:tcPr>
            <w:tcW w:w="126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453" w:right="0"/>
              <w:jc w:val="left"/>
              <w:rPr>
                <w:rFonts w:ascii="Times New Roman" w:hAnsi="Times New Roman" w:cs="Times New Roman" w:eastAsia="Times New Roman" w:hint="default"/>
                <w:sz w:val="15"/>
                <w:szCs w:val="15"/>
              </w:rPr>
            </w:pPr>
            <w:r>
              <w:rPr>
                <w:rFonts w:ascii="Times New Roman"/>
                <w:sz w:val="15"/>
              </w:rPr>
              <w:t>216,828.19</w:t>
            </w:r>
          </w:p>
        </w:tc>
        <w:tc>
          <w:tcPr>
            <w:tcW w:w="519"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2"/>
                <w:sz w:val="15"/>
              </w:rPr>
              <w:t>3.11</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
              <w:jc w:val="right"/>
              <w:rPr>
                <w:rFonts w:ascii="Times New Roman" w:hAnsi="Times New Roman" w:cs="Times New Roman" w:eastAsia="Times New Roman" w:hint="default"/>
                <w:sz w:val="15"/>
                <w:szCs w:val="15"/>
              </w:rPr>
            </w:pPr>
            <w:r>
              <w:rPr>
                <w:rFonts w:ascii="Times New Roman"/>
                <w:spacing w:val="-1"/>
                <w:sz w:val="15"/>
              </w:rPr>
              <w:t>108,414.10</w:t>
            </w:r>
          </w:p>
        </w:tc>
        <w:tc>
          <w:tcPr>
            <w:tcW w:w="6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5"/>
                <w:szCs w:val="15"/>
              </w:rPr>
            </w:pPr>
            <w:r>
              <w:rPr>
                <w:rFonts w:ascii="Times New Roman"/>
                <w:spacing w:val="-1"/>
                <w:sz w:val="15"/>
              </w:rPr>
              <w:t>50.00</w:t>
            </w:r>
          </w:p>
        </w:tc>
        <w:tc>
          <w:tcPr>
            <w:tcW w:w="1210"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398" w:right="0"/>
              <w:jc w:val="left"/>
              <w:rPr>
                <w:rFonts w:ascii="Times New Roman" w:hAnsi="Times New Roman" w:cs="Times New Roman" w:eastAsia="Times New Roman" w:hint="default"/>
                <w:sz w:val="15"/>
                <w:szCs w:val="15"/>
              </w:rPr>
            </w:pPr>
            <w:r>
              <w:rPr>
                <w:rFonts w:ascii="Times New Roman"/>
                <w:sz w:val="15"/>
              </w:rPr>
              <w:t>160,771.95</w:t>
            </w:r>
          </w:p>
        </w:tc>
        <w:tc>
          <w:tcPr>
            <w:tcW w:w="493"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5"/>
                <w:szCs w:val="15"/>
              </w:rPr>
            </w:pPr>
            <w:r>
              <w:rPr>
                <w:rFonts w:ascii="Times New Roman"/>
                <w:spacing w:val="-1"/>
                <w:sz w:val="15"/>
              </w:rPr>
              <w:t>2.07</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1"/>
                <w:sz w:val="15"/>
              </w:rPr>
              <w:t>80,385.98</w:t>
            </w:r>
          </w:p>
        </w:tc>
        <w:tc>
          <w:tcPr>
            <w:tcW w:w="624"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
              <w:jc w:val="right"/>
              <w:rPr>
                <w:rFonts w:ascii="Times New Roman" w:hAnsi="Times New Roman" w:cs="Times New Roman" w:eastAsia="Times New Roman" w:hint="default"/>
                <w:sz w:val="15"/>
                <w:szCs w:val="15"/>
              </w:rPr>
            </w:pPr>
            <w:r>
              <w:rPr>
                <w:rFonts w:ascii="Times New Roman"/>
                <w:spacing w:val="-1"/>
                <w:sz w:val="15"/>
              </w:rPr>
              <w:t>50.00</w:t>
            </w:r>
          </w:p>
        </w:tc>
      </w:tr>
      <w:tr>
        <w:trPr>
          <w:trHeight w:val="384"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 </w:t>
            </w:r>
            <w:r>
              <w:rPr>
                <w:rFonts w:ascii="宋体" w:hAnsi="宋体" w:cs="宋体" w:eastAsia="宋体" w:hint="default"/>
                <w:sz w:val="15"/>
                <w:szCs w:val="15"/>
              </w:rPr>
              <w:t>年以上</w:t>
            </w:r>
          </w:p>
        </w:tc>
        <w:tc>
          <w:tcPr>
            <w:tcW w:w="126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453" w:right="0"/>
              <w:jc w:val="left"/>
              <w:rPr>
                <w:rFonts w:ascii="Times New Roman" w:hAnsi="Times New Roman" w:cs="Times New Roman" w:eastAsia="Times New Roman" w:hint="default"/>
                <w:sz w:val="15"/>
                <w:szCs w:val="15"/>
              </w:rPr>
            </w:pPr>
            <w:r>
              <w:rPr>
                <w:rFonts w:ascii="Times New Roman"/>
                <w:sz w:val="15"/>
              </w:rPr>
              <w:t>657,250.12</w:t>
            </w:r>
          </w:p>
        </w:tc>
        <w:tc>
          <w:tcPr>
            <w:tcW w:w="519"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1"/>
                <w:sz w:val="15"/>
              </w:rPr>
              <w:t>9.43</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6"/>
              <w:jc w:val="right"/>
              <w:rPr>
                <w:rFonts w:ascii="Times New Roman" w:hAnsi="Times New Roman" w:cs="Times New Roman" w:eastAsia="Times New Roman" w:hint="default"/>
                <w:sz w:val="15"/>
                <w:szCs w:val="15"/>
              </w:rPr>
            </w:pPr>
            <w:r>
              <w:rPr>
                <w:rFonts w:ascii="Times New Roman"/>
                <w:spacing w:val="-1"/>
                <w:sz w:val="15"/>
              </w:rPr>
              <w:t>657,250.12</w:t>
            </w:r>
          </w:p>
        </w:tc>
        <w:tc>
          <w:tcPr>
            <w:tcW w:w="6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5"/>
                <w:szCs w:val="15"/>
              </w:rPr>
            </w:pPr>
            <w:r>
              <w:rPr>
                <w:rFonts w:ascii="Times New Roman"/>
                <w:spacing w:val="-1"/>
                <w:sz w:val="15"/>
              </w:rPr>
              <w:t>100.00</w:t>
            </w:r>
          </w:p>
        </w:tc>
        <w:tc>
          <w:tcPr>
            <w:tcW w:w="1210"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398" w:right="0"/>
              <w:jc w:val="left"/>
              <w:rPr>
                <w:rFonts w:ascii="Times New Roman" w:hAnsi="Times New Roman" w:cs="Times New Roman" w:eastAsia="Times New Roman" w:hint="default"/>
                <w:sz w:val="15"/>
                <w:szCs w:val="15"/>
              </w:rPr>
            </w:pPr>
            <w:r>
              <w:rPr>
                <w:rFonts w:ascii="Times New Roman"/>
                <w:sz w:val="15"/>
              </w:rPr>
              <w:t>543,268.26</w:t>
            </w:r>
          </w:p>
        </w:tc>
        <w:tc>
          <w:tcPr>
            <w:tcW w:w="493"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5"/>
                <w:szCs w:val="15"/>
              </w:rPr>
            </w:pPr>
            <w:r>
              <w:rPr>
                <w:rFonts w:ascii="Times New Roman"/>
                <w:spacing w:val="-1"/>
                <w:sz w:val="15"/>
              </w:rPr>
              <w:t>7.00</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1"/>
                <w:sz w:val="15"/>
              </w:rPr>
              <w:t>543,268.26</w:t>
            </w:r>
          </w:p>
        </w:tc>
        <w:tc>
          <w:tcPr>
            <w:tcW w:w="624"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1"/>
              <w:jc w:val="right"/>
              <w:rPr>
                <w:rFonts w:ascii="Times New Roman" w:hAnsi="Times New Roman" w:cs="Times New Roman" w:eastAsia="Times New Roman" w:hint="default"/>
                <w:sz w:val="15"/>
                <w:szCs w:val="15"/>
              </w:rPr>
            </w:pPr>
            <w:r>
              <w:rPr>
                <w:rFonts w:ascii="Times New Roman"/>
                <w:spacing w:val="-1"/>
                <w:sz w:val="15"/>
              </w:rPr>
              <w:t>100.00</w:t>
            </w:r>
          </w:p>
        </w:tc>
      </w:tr>
      <w:tr>
        <w:trPr>
          <w:trHeight w:val="393" w:hRule="exact"/>
        </w:trPr>
        <w:tc>
          <w:tcPr>
            <w:tcW w:w="1575"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left="129"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65"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left="340" w:right="0"/>
              <w:jc w:val="left"/>
              <w:rPr>
                <w:rFonts w:ascii="Times New Roman" w:hAnsi="Times New Roman" w:cs="Times New Roman" w:eastAsia="Times New Roman" w:hint="default"/>
                <w:sz w:val="15"/>
                <w:szCs w:val="15"/>
              </w:rPr>
            </w:pPr>
            <w:r>
              <w:rPr>
                <w:rFonts w:ascii="Times New Roman"/>
                <w:sz w:val="15"/>
              </w:rPr>
              <w:t>6,971,203.71</w:t>
            </w:r>
          </w:p>
        </w:tc>
        <w:tc>
          <w:tcPr>
            <w:tcW w:w="51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1"/>
                <w:sz w:val="15"/>
              </w:rPr>
              <w:t>100.00</w:t>
            </w:r>
          </w:p>
        </w:tc>
        <w:tc>
          <w:tcPr>
            <w:tcW w:w="10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6"/>
              <w:jc w:val="right"/>
              <w:rPr>
                <w:rFonts w:ascii="Times New Roman" w:hAnsi="Times New Roman" w:cs="Times New Roman" w:eastAsia="Times New Roman" w:hint="default"/>
                <w:sz w:val="15"/>
                <w:szCs w:val="15"/>
              </w:rPr>
            </w:pPr>
            <w:r>
              <w:rPr>
                <w:rFonts w:ascii="Times New Roman"/>
                <w:spacing w:val="-1"/>
                <w:sz w:val="15"/>
              </w:rPr>
              <w:t>1,156,230.48</w:t>
            </w:r>
          </w:p>
        </w:tc>
        <w:tc>
          <w:tcPr>
            <w:tcW w:w="681" w:type="dxa"/>
            <w:tcBorders>
              <w:top w:val="nil" w:sz="6" w:space="0" w:color="auto"/>
              <w:left w:val="single" w:sz="4" w:space="0" w:color="000000"/>
              <w:bottom w:val="single" w:sz="12" w:space="0" w:color="000000"/>
              <w:right w:val="single" w:sz="4" w:space="0" w:color="000000"/>
            </w:tcBorders>
          </w:tcPr>
          <w:p>
            <w:pPr/>
          </w:p>
        </w:tc>
        <w:tc>
          <w:tcPr>
            <w:tcW w:w="12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left="285" w:right="0"/>
              <w:jc w:val="left"/>
              <w:rPr>
                <w:rFonts w:ascii="Times New Roman" w:hAnsi="Times New Roman" w:cs="Times New Roman" w:eastAsia="Times New Roman" w:hint="default"/>
                <w:sz w:val="15"/>
                <w:szCs w:val="15"/>
              </w:rPr>
            </w:pPr>
            <w:r>
              <w:rPr>
                <w:rFonts w:ascii="Times New Roman"/>
                <w:sz w:val="15"/>
              </w:rPr>
              <w:t>7,755,715.15</w:t>
            </w:r>
          </w:p>
        </w:tc>
        <w:tc>
          <w:tcPr>
            <w:tcW w:w="49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right="-3"/>
              <w:jc w:val="right"/>
              <w:rPr>
                <w:rFonts w:ascii="Times New Roman" w:hAnsi="Times New Roman" w:cs="Times New Roman" w:eastAsia="Times New Roman" w:hint="default"/>
                <w:sz w:val="15"/>
                <w:szCs w:val="15"/>
              </w:rPr>
            </w:pPr>
            <w:r>
              <w:rPr>
                <w:rFonts w:ascii="Times New Roman"/>
                <w:spacing w:val="-1"/>
                <w:sz w:val="15"/>
              </w:rPr>
              <w:t>100.00</w:t>
            </w:r>
          </w:p>
        </w:tc>
        <w:tc>
          <w:tcPr>
            <w:tcW w:w="10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5"/>
                <w:szCs w:val="15"/>
              </w:rPr>
            </w:pPr>
            <w:r>
              <w:rPr>
                <w:rFonts w:ascii="Times New Roman"/>
                <w:spacing w:val="-1"/>
                <w:sz w:val="15"/>
              </w:rPr>
              <w:t>1,093,015.46</w:t>
            </w:r>
          </w:p>
        </w:tc>
        <w:tc>
          <w:tcPr>
            <w:tcW w:w="624"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395" w:val="left" w:leader="none"/>
        </w:tabs>
        <w:spacing w:before="36"/>
        <w:ind w:left="858" w:right="1782" w:firstLine="0"/>
        <w:jc w:val="left"/>
        <w:rPr>
          <w:rFonts w:ascii="宋体" w:hAnsi="宋体" w:cs="宋体" w:eastAsia="宋体" w:hint="default"/>
          <w:sz w:val="21"/>
          <w:szCs w:val="21"/>
        </w:rPr>
      </w:pPr>
      <w:r>
        <w:rPr/>
        <w:pict>
          <v:group style="position:absolute;margin-left:118.339996pt;margin-top:-158.376297pt;width:425.4pt;height:133.6pt;mso-position-horizontal-relative:page;mso-position-vertical-relative:paragraph;z-index:-1294936" coordorigin="2367,-3168" coordsize="8508,2672">
            <v:shape style="position:absolute;left:3932;top:-3168;width:1126;height:10" type="#_x0000_t75" stroked="false">
              <v:imagedata r:id="rId778" o:title=""/>
            </v:shape>
            <v:shape style="position:absolute;left:5053;top:-3168;width:1733;height:10" type="#_x0000_t75" stroked="false">
              <v:imagedata r:id="rId779" o:title=""/>
            </v:shape>
            <v:shape style="position:absolute;left:6781;top:-3168;width:1764;height:10" type="#_x0000_t75" stroked="false">
              <v:imagedata r:id="rId780" o:title=""/>
            </v:shape>
            <v:shape style="position:absolute;left:8541;top:-3168;width:2333;height:10" type="#_x0000_t75" stroked="false">
              <v:imagedata r:id="rId781" o:title=""/>
            </v:shape>
            <v:group style="position:absolute;left:5058;top:-3158;width:10;height:20" coordorigin="5058,-3158" coordsize="10,20">
              <v:shape style="position:absolute;left:5058;top:-3158;width:10;height:20" coordorigin="5058,-3158" coordsize="10,20" path="m5058,-3139l5067,-3139,5067,-3158,5058,-3158,5058,-3139xe" filled="true" fillcolor="#000000" stroked="false">
                <v:path arrowok="t"/>
                <v:fill type="solid"/>
              </v:shape>
            </v:group>
            <v:group style="position:absolute;left:5058;top:-3139;width:10;height:20" coordorigin="5058,-3139" coordsize="10,20">
              <v:shape style="position:absolute;left:5058;top:-3139;width:10;height:20" coordorigin="5058,-3139" coordsize="10,20" path="m5058,-3120l5067,-3120,5067,-3139,5058,-3139,5058,-3120xe" filled="true" fillcolor="#000000" stroked="false">
                <v:path arrowok="t"/>
                <v:fill type="solid"/>
              </v:shape>
            </v:group>
            <v:group style="position:absolute;left:5058;top:-3120;width:10;height:20" coordorigin="5058,-3120" coordsize="10,20">
              <v:shape style="position:absolute;left:5058;top:-3120;width:10;height:20" coordorigin="5058,-3120" coordsize="10,20" path="m5058,-3100l5067,-3100,5067,-3120,5058,-3120,5058,-3100xe" filled="true" fillcolor="#000000" stroked="false">
                <v:path arrowok="t"/>
                <v:fill type="solid"/>
              </v:shape>
            </v:group>
            <v:group style="position:absolute;left:5058;top:-3100;width:10;height:20" coordorigin="5058,-3100" coordsize="10,20">
              <v:shape style="position:absolute;left:5058;top:-3100;width:10;height:20" coordorigin="5058,-3100" coordsize="10,20" path="m5058,-3081l5067,-3081,5067,-3100,5058,-3100,5058,-3081xe" filled="true" fillcolor="#000000" stroked="false">
                <v:path arrowok="t"/>
                <v:fill type="solid"/>
              </v:shape>
            </v:group>
            <v:group style="position:absolute;left:5058;top:-3081;width:10;height:20" coordorigin="5058,-3081" coordsize="10,20">
              <v:shape style="position:absolute;left:5058;top:-3081;width:10;height:20" coordorigin="5058,-3081" coordsize="10,20" path="m5058,-3062l5067,-3062,5067,-3081,5058,-3081,5058,-3062xe" filled="true" fillcolor="#000000" stroked="false">
                <v:path arrowok="t"/>
                <v:fill type="solid"/>
              </v:shape>
            </v:group>
            <v:group style="position:absolute;left:5058;top:-3062;width:10;height:20" coordorigin="5058,-3062" coordsize="10,20">
              <v:shape style="position:absolute;left:5058;top:-3062;width:10;height:20" coordorigin="5058,-3062" coordsize="10,20" path="m5058,-3043l5067,-3043,5067,-3062,5058,-3062,5058,-3043xe" filled="true" fillcolor="#000000" stroked="false">
                <v:path arrowok="t"/>
                <v:fill type="solid"/>
              </v:shape>
            </v:group>
            <v:group style="position:absolute;left:5058;top:-3043;width:10;height:20" coordorigin="5058,-3043" coordsize="10,20">
              <v:shape style="position:absolute;left:5058;top:-3043;width:10;height:20" coordorigin="5058,-3043" coordsize="10,20" path="m5058,-3024l5067,-3024,5067,-3043,5058,-3043,5058,-3024xe" filled="true" fillcolor="#000000" stroked="false">
                <v:path arrowok="t"/>
                <v:fill type="solid"/>
              </v:shape>
            </v:group>
            <v:group style="position:absolute;left:5058;top:-3024;width:10;height:20" coordorigin="5058,-3024" coordsize="10,20">
              <v:shape style="position:absolute;left:5058;top:-3024;width:10;height:20" coordorigin="5058,-3024" coordsize="10,20" path="m5058,-3004l5067,-3004,5067,-3024,5058,-3024,5058,-3004xe" filled="true" fillcolor="#000000" stroked="false">
                <v:path arrowok="t"/>
                <v:fill type="solid"/>
              </v:shape>
            </v:group>
            <v:group style="position:absolute;left:5058;top:-3004;width:10;height:20" coordorigin="5058,-3004" coordsize="10,20">
              <v:shape style="position:absolute;left:5058;top:-3004;width:10;height:20" coordorigin="5058,-3004" coordsize="10,20" path="m5058,-2985l5067,-2985,5067,-3004,5058,-3004,5058,-2985xe" filled="true" fillcolor="#000000" stroked="false">
                <v:path arrowok="t"/>
                <v:fill type="solid"/>
              </v:shape>
            </v:group>
            <v:group style="position:absolute;left:5058;top:-2985;width:10;height:20" coordorigin="5058,-2985" coordsize="10,20">
              <v:shape style="position:absolute;left:5058;top:-2985;width:10;height:20" coordorigin="5058,-2985" coordsize="10,20" path="m5058,-2966l5067,-2966,5067,-2985,5058,-2985,5058,-2966xe" filled="true" fillcolor="#000000" stroked="false">
                <v:path arrowok="t"/>
                <v:fill type="solid"/>
              </v:shape>
            </v:group>
            <v:group style="position:absolute;left:5058;top:-2966;width:10;height:20" coordorigin="5058,-2966" coordsize="10,20">
              <v:shape style="position:absolute;left:5058;top:-2966;width:10;height:20" coordorigin="5058,-2966" coordsize="10,20" path="m5058,-2947l5067,-2947,5067,-2966,5058,-2966,5058,-2947xe" filled="true" fillcolor="#000000" stroked="false">
                <v:path arrowok="t"/>
                <v:fill type="solid"/>
              </v:shape>
            </v:group>
            <v:group style="position:absolute;left:5058;top:-2947;width:10;height:20" coordorigin="5058,-2947" coordsize="10,20">
              <v:shape style="position:absolute;left:5058;top:-2947;width:10;height:20" coordorigin="5058,-2947" coordsize="10,20" path="m5058,-2928l5067,-2928,5067,-2947,5058,-2947,5058,-2928xe" filled="true" fillcolor="#000000" stroked="false">
                <v:path arrowok="t"/>
                <v:fill type="solid"/>
              </v:shape>
            </v:group>
            <v:group style="position:absolute;left:5058;top:-2928;width:10;height:20" coordorigin="5058,-2928" coordsize="10,20">
              <v:shape style="position:absolute;left:5058;top:-2928;width:10;height:20" coordorigin="5058,-2928" coordsize="10,20" path="m5058,-2908l5067,-2908,5067,-2928,5058,-2928,5058,-2908xe" filled="true" fillcolor="#000000" stroked="false">
                <v:path arrowok="t"/>
                <v:fill type="solid"/>
              </v:shape>
            </v:group>
            <v:group style="position:absolute;left:5058;top:-2908;width:10;height:20" coordorigin="5058,-2908" coordsize="10,20">
              <v:shape style="position:absolute;left:5058;top:-2908;width:10;height:20" coordorigin="5058,-2908" coordsize="10,20" path="m5058,-2889l5067,-2889,5067,-2908,5058,-2908,5058,-2889xe" filled="true" fillcolor="#000000" stroked="false">
                <v:path arrowok="t"/>
                <v:fill type="solid"/>
              </v:shape>
            </v:group>
            <v:group style="position:absolute;left:5058;top:-2889;width:10;height:20" coordorigin="5058,-2889" coordsize="10,20">
              <v:shape style="position:absolute;left:5058;top:-2889;width:10;height:20" coordorigin="5058,-2889" coordsize="10,20" path="m5058,-2870l5067,-2870,5067,-2889,5058,-2889,5058,-2870xe" filled="true" fillcolor="#000000" stroked="false">
                <v:path arrowok="t"/>
                <v:fill type="solid"/>
              </v:shape>
            </v:group>
            <v:group style="position:absolute;left:5058;top:-2870;width:10;height:20" coordorigin="5058,-2870" coordsize="10,20">
              <v:shape style="position:absolute;left:5058;top:-2870;width:10;height:20" coordorigin="5058,-2870" coordsize="10,20" path="m5058,-2851l5067,-2851,5067,-2870,5058,-2870,5058,-2851xe" filled="true" fillcolor="#000000" stroked="false">
                <v:path arrowok="t"/>
                <v:fill type="solid"/>
              </v:shape>
            </v:group>
            <v:group style="position:absolute;left:5058;top:-2851;width:10;height:20" coordorigin="5058,-2851" coordsize="10,20">
              <v:shape style="position:absolute;left:5058;top:-2851;width:10;height:20" coordorigin="5058,-2851" coordsize="10,20" path="m5058,-2832l5067,-2832,5067,-2851,5058,-2851,5058,-2832xe" filled="true" fillcolor="#000000" stroked="false">
                <v:path arrowok="t"/>
                <v:fill type="solid"/>
              </v:shape>
            </v:group>
            <v:group style="position:absolute;left:5058;top:-2832;width:10;height:20" coordorigin="5058,-2832" coordsize="10,20">
              <v:shape style="position:absolute;left:5058;top:-2832;width:10;height:20" coordorigin="5058,-2832" coordsize="10,20" path="m5058,-2812l5067,-2812,5067,-2832,5058,-2832,5058,-2812xe" filled="true" fillcolor="#000000" stroked="false">
                <v:path arrowok="t"/>
                <v:fill type="solid"/>
              </v:shape>
            </v:group>
            <v:group style="position:absolute;left:5058;top:-2812;width:10;height:20" coordorigin="5058,-2812" coordsize="10,20">
              <v:shape style="position:absolute;left:5058;top:-2812;width:10;height:20" coordorigin="5058,-2812" coordsize="10,20" path="m5058,-2793l5067,-2793,5067,-2812,5058,-2812,5058,-2793xe" filled="true" fillcolor="#000000" stroked="false">
                <v:path arrowok="t"/>
                <v:fill type="solid"/>
              </v:shape>
            </v:group>
            <v:group style="position:absolute;left:5058;top:-2793;width:10;height:20" coordorigin="5058,-2793" coordsize="10,20">
              <v:shape style="position:absolute;left:5058;top:-2793;width:10;height:20" coordorigin="5058,-2793" coordsize="10,20" path="m5058,-2774l5067,-2774,5067,-2793,5058,-2793,5058,-2774xe" filled="true" fillcolor="#000000" stroked="false">
                <v:path arrowok="t"/>
                <v:fill type="solid"/>
              </v:shape>
            </v:group>
            <v:group style="position:absolute;left:5058;top:-2774;width:10;height:20" coordorigin="5058,-2774" coordsize="10,20">
              <v:shape style="position:absolute;left:5058;top:-2774;width:10;height:20" coordorigin="5058,-2774" coordsize="10,20" path="m5058,-2755l5067,-2755,5067,-2774,5058,-2774,5058,-2755xe" filled="true" fillcolor="#000000" stroked="false">
                <v:path arrowok="t"/>
                <v:fill type="solid"/>
              </v:shape>
            </v:group>
            <v:group style="position:absolute;left:5058;top:-2755;width:10;height:20" coordorigin="5058,-2755" coordsize="10,20">
              <v:shape style="position:absolute;left:5058;top:-2755;width:10;height:20" coordorigin="5058,-2755" coordsize="10,20" path="m5058,-2736l5067,-2736,5067,-2755,5058,-2755,5058,-2736xe" filled="true" fillcolor="#000000" stroked="false">
                <v:path arrowok="t"/>
                <v:fill type="solid"/>
              </v:shape>
            </v:group>
            <v:group style="position:absolute;left:5058;top:-2736;width:10;height:20" coordorigin="5058,-2736" coordsize="10,20">
              <v:shape style="position:absolute;left:5058;top:-2736;width:10;height:20" coordorigin="5058,-2736" coordsize="10,20" path="m5058,-2716l5067,-2716,5067,-2736,5058,-2736,5058,-2716xe" filled="true" fillcolor="#000000" stroked="false">
                <v:path arrowok="t"/>
                <v:fill type="solid"/>
              </v:shape>
            </v:group>
            <v:group style="position:absolute;left:5058;top:-2716;width:10;height:20" coordorigin="5058,-2716" coordsize="10,20">
              <v:shape style="position:absolute;left:5058;top:-2716;width:10;height:20" coordorigin="5058,-2716" coordsize="10,20" path="m5058,-2697l5067,-2697,5067,-2716,5058,-2716,5058,-2697xe" filled="true" fillcolor="#000000" stroked="false">
                <v:path arrowok="t"/>
                <v:fill type="solid"/>
              </v:shape>
            </v:group>
            <v:group style="position:absolute;left:5058;top:-2697;width:10;height:20" coordorigin="5058,-2697" coordsize="10,20">
              <v:shape style="position:absolute;left:5058;top:-2697;width:10;height:20" coordorigin="5058,-2697" coordsize="10,20" path="m5058,-2678l5067,-2678,5067,-2697,5058,-2697,5058,-2678xe" filled="true" fillcolor="#000000" stroked="false">
                <v:path arrowok="t"/>
                <v:fill type="solid"/>
              </v:shape>
            </v:group>
            <v:group style="position:absolute;left:5058;top:-2678;width:10;height:20" coordorigin="5058,-2678" coordsize="10,20">
              <v:shape style="position:absolute;left:5058;top:-2678;width:10;height:20" coordorigin="5058,-2678" coordsize="10,20" path="m5058,-2659l5067,-2659,5067,-2678,5058,-2678,5058,-2659xe" filled="true" fillcolor="#000000" stroked="false">
                <v:path arrowok="t"/>
                <v:fill type="solid"/>
              </v:shape>
            </v:group>
            <v:group style="position:absolute;left:5058;top:-2659;width:10;height:20" coordorigin="5058,-2659" coordsize="10,20">
              <v:shape style="position:absolute;left:5058;top:-2659;width:10;height:20" coordorigin="5058,-2659" coordsize="10,20" path="m5058,-2640l5067,-2640,5067,-2659,5058,-2659,5058,-2640xe" filled="true" fillcolor="#000000" stroked="false">
                <v:path arrowok="t"/>
                <v:fill type="solid"/>
              </v:shape>
            </v:group>
            <v:group style="position:absolute;left:5058;top:-2640;width:10;height:20" coordorigin="5058,-2640" coordsize="10,20">
              <v:shape style="position:absolute;left:5058;top:-2640;width:10;height:20" coordorigin="5058,-2640" coordsize="10,20" path="m5058,-2620l5067,-2620,5067,-2640,5058,-2640,5058,-2620xe" filled="true" fillcolor="#000000" stroked="false">
                <v:path arrowok="t"/>
                <v:fill type="solid"/>
              </v:shape>
            </v:group>
            <v:group style="position:absolute;left:5058;top:-2620;width:10;height:20" coordorigin="5058,-2620" coordsize="10,20">
              <v:shape style="position:absolute;left:5058;top:-2620;width:10;height:20" coordorigin="5058,-2620" coordsize="10,20" path="m5058,-2601l5067,-2601,5067,-2620,5058,-2620,5058,-2601xe" filled="true" fillcolor="#000000" stroked="false">
                <v:path arrowok="t"/>
                <v:fill type="solid"/>
              </v:shape>
            </v:group>
            <v:group style="position:absolute;left:5058;top:-2601;width:10;height:20" coordorigin="5058,-2601" coordsize="10,20">
              <v:shape style="position:absolute;left:5058;top:-2601;width:10;height:20" coordorigin="5058,-2601" coordsize="10,20" path="m5058,-2582l5067,-2582,5067,-2601,5058,-2601,5058,-2582xe" filled="true" fillcolor="#000000" stroked="false">
                <v:path arrowok="t"/>
                <v:fill type="solid"/>
              </v:shape>
            </v:group>
            <v:group style="position:absolute;left:5058;top:-2582;width:10;height:20" coordorigin="5058,-2582" coordsize="10,20">
              <v:shape style="position:absolute;left:5058;top:-2582;width:10;height:20" coordorigin="5058,-2582" coordsize="10,20" path="m5058,-2563l5067,-2563,5067,-2582,5058,-2582,5058,-2563xe" filled="true" fillcolor="#000000" stroked="false">
                <v:path arrowok="t"/>
                <v:fill type="solid"/>
              </v:shape>
            </v:group>
            <v:group style="position:absolute;left:5058;top:-2563;width:10;height:20" coordorigin="5058,-2563" coordsize="10,20">
              <v:shape style="position:absolute;left:5058;top:-2563;width:10;height:20" coordorigin="5058,-2563" coordsize="10,20" path="m5058,-2544l5067,-2544,5067,-2563,5058,-2563,5058,-2544xe" filled="true" fillcolor="#000000" stroked="false">
                <v:path arrowok="t"/>
                <v:fill type="solid"/>
              </v:shape>
            </v:group>
            <v:group style="position:absolute;left:5058;top:-2544;width:10;height:20" coordorigin="5058,-2544" coordsize="10,20">
              <v:shape style="position:absolute;left:5058;top:-2544;width:10;height:20" coordorigin="5058,-2544" coordsize="10,20" path="m5058,-2524l5067,-2524,5067,-2544,5058,-2544,5058,-2524xe" filled="true" fillcolor="#000000" stroked="false">
                <v:path arrowok="t"/>
                <v:fill type="solid"/>
              </v:shape>
            </v:group>
            <v:group style="position:absolute;left:5058;top:-2524;width:10;height:20" coordorigin="5058,-2524" coordsize="10,20">
              <v:shape style="position:absolute;left:5058;top:-2524;width:10;height:20" coordorigin="5058,-2524" coordsize="10,20" path="m5058,-2505l5067,-2505,5067,-2524,5058,-2524,5058,-2505xe" filled="true" fillcolor="#000000" stroked="false">
                <v:path arrowok="t"/>
                <v:fill type="solid"/>
              </v:shape>
            </v:group>
            <v:group style="position:absolute;left:5058;top:-2505;width:10;height:20" coordorigin="5058,-2505" coordsize="10,20">
              <v:shape style="position:absolute;left:5058;top:-2505;width:10;height:20" coordorigin="5058,-2505" coordsize="10,20" path="m5058,-2486l5067,-2486,5067,-2505,5058,-2505,5058,-2486xe" filled="true" fillcolor="#000000" stroked="false">
                <v:path arrowok="t"/>
                <v:fill type="solid"/>
              </v:shape>
            </v:group>
            <v:group style="position:absolute;left:5058;top:-2486;width:10;height:20" coordorigin="5058,-2486" coordsize="10,20">
              <v:shape style="position:absolute;left:5058;top:-2486;width:10;height:20" coordorigin="5058,-2486" coordsize="10,20" path="m5058,-2467l5067,-2467,5067,-2486,5058,-2486,5058,-2467xe" filled="true" fillcolor="#000000" stroked="false">
                <v:path arrowok="t"/>
                <v:fill type="solid"/>
              </v:shape>
            </v:group>
            <v:group style="position:absolute;left:5058;top:-2467;width:10;height:20" coordorigin="5058,-2467" coordsize="10,20">
              <v:shape style="position:absolute;left:5058;top:-2467;width:10;height:20" coordorigin="5058,-2467" coordsize="10,20" path="m5058,-2448l5067,-2448,5067,-2467,5058,-2467,5058,-2448xe" filled="true" fillcolor="#000000" stroked="false">
                <v:path arrowok="t"/>
                <v:fill type="solid"/>
              </v:shape>
            </v:group>
            <v:group style="position:absolute;left:5058;top:-2448;width:10;height:20" coordorigin="5058,-2448" coordsize="10,20">
              <v:shape style="position:absolute;left:5058;top:-2448;width:10;height:20" coordorigin="5058,-2448" coordsize="10,20" path="m5058,-2428l5067,-2428,5067,-2448,5058,-2448,5058,-2428xe" filled="true" fillcolor="#000000" stroked="false">
                <v:path arrowok="t"/>
                <v:fill type="solid"/>
              </v:shape>
            </v:group>
            <v:group style="position:absolute;left:5058;top:-2428;width:10;height:20" coordorigin="5058,-2428" coordsize="10,20">
              <v:shape style="position:absolute;left:5058;top:-2428;width:10;height:20" coordorigin="5058,-2428" coordsize="10,20" path="m5058,-2409l5067,-2409,5067,-2428,5058,-2428,5058,-2409xe" filled="true" fillcolor="#000000" stroked="false">
                <v:path arrowok="t"/>
                <v:fill type="solid"/>
              </v:shape>
            </v:group>
            <v:group style="position:absolute;left:8545;top:-3158;width:10;height:20" coordorigin="8545,-3158" coordsize="10,20">
              <v:shape style="position:absolute;left:8545;top:-3158;width:10;height:20" coordorigin="8545,-3158" coordsize="10,20" path="m8545,-3139l8555,-3139,8555,-3158,8545,-3158,8545,-3139xe" filled="true" fillcolor="#000000" stroked="false">
                <v:path arrowok="t"/>
                <v:fill type="solid"/>
              </v:shape>
            </v:group>
            <v:group style="position:absolute;left:8545;top:-3139;width:10;height:20" coordorigin="8545,-3139" coordsize="10,20">
              <v:shape style="position:absolute;left:8545;top:-3139;width:10;height:20" coordorigin="8545,-3139" coordsize="10,20" path="m8545,-3120l8555,-3120,8555,-3139,8545,-3139,8545,-3120xe" filled="true" fillcolor="#000000" stroked="false">
                <v:path arrowok="t"/>
                <v:fill type="solid"/>
              </v:shape>
            </v:group>
            <v:group style="position:absolute;left:8545;top:-3120;width:10;height:20" coordorigin="8545,-3120" coordsize="10,20">
              <v:shape style="position:absolute;left:8545;top:-3120;width:10;height:20" coordorigin="8545,-3120" coordsize="10,20" path="m8545,-3100l8555,-3100,8555,-3120,8545,-3120,8545,-3100xe" filled="true" fillcolor="#000000" stroked="false">
                <v:path arrowok="t"/>
                <v:fill type="solid"/>
              </v:shape>
            </v:group>
            <v:group style="position:absolute;left:8545;top:-3100;width:10;height:20" coordorigin="8545,-3100" coordsize="10,20">
              <v:shape style="position:absolute;left:8545;top:-3100;width:10;height:20" coordorigin="8545,-3100" coordsize="10,20" path="m8545,-3081l8555,-3081,8555,-3100,8545,-3100,8545,-3081xe" filled="true" fillcolor="#000000" stroked="false">
                <v:path arrowok="t"/>
                <v:fill type="solid"/>
              </v:shape>
            </v:group>
            <v:group style="position:absolute;left:8545;top:-3081;width:10;height:20" coordorigin="8545,-3081" coordsize="10,20">
              <v:shape style="position:absolute;left:8545;top:-3081;width:10;height:20" coordorigin="8545,-3081" coordsize="10,20" path="m8545,-3062l8555,-3062,8555,-3081,8545,-3081,8545,-3062xe" filled="true" fillcolor="#000000" stroked="false">
                <v:path arrowok="t"/>
                <v:fill type="solid"/>
              </v:shape>
            </v:group>
            <v:group style="position:absolute;left:8545;top:-3062;width:10;height:20" coordorigin="8545,-3062" coordsize="10,20">
              <v:shape style="position:absolute;left:8545;top:-3062;width:10;height:20" coordorigin="8545,-3062" coordsize="10,20" path="m8545,-3043l8555,-3043,8555,-3062,8545,-3062,8545,-3043xe" filled="true" fillcolor="#000000" stroked="false">
                <v:path arrowok="t"/>
                <v:fill type="solid"/>
              </v:shape>
            </v:group>
            <v:group style="position:absolute;left:8545;top:-3043;width:10;height:20" coordorigin="8545,-3043" coordsize="10,20">
              <v:shape style="position:absolute;left:8545;top:-3043;width:10;height:20" coordorigin="8545,-3043" coordsize="10,20" path="m8545,-3024l8555,-3024,8555,-3043,8545,-3043,8545,-3024xe" filled="true" fillcolor="#000000" stroked="false">
                <v:path arrowok="t"/>
                <v:fill type="solid"/>
              </v:shape>
            </v:group>
            <v:group style="position:absolute;left:8545;top:-3024;width:10;height:20" coordorigin="8545,-3024" coordsize="10,20">
              <v:shape style="position:absolute;left:8545;top:-3024;width:10;height:20" coordorigin="8545,-3024" coordsize="10,20" path="m8545,-3004l8555,-3004,8555,-3024,8545,-3024,8545,-3004xe" filled="true" fillcolor="#000000" stroked="false">
                <v:path arrowok="t"/>
                <v:fill type="solid"/>
              </v:shape>
            </v:group>
            <v:group style="position:absolute;left:8545;top:-3004;width:10;height:20" coordorigin="8545,-3004" coordsize="10,20">
              <v:shape style="position:absolute;left:8545;top:-3004;width:10;height:20" coordorigin="8545,-3004" coordsize="10,20" path="m8545,-2985l8555,-2985,8555,-3004,8545,-3004,8545,-2985xe" filled="true" fillcolor="#000000" stroked="false">
                <v:path arrowok="t"/>
                <v:fill type="solid"/>
              </v:shape>
            </v:group>
            <v:group style="position:absolute;left:8545;top:-2985;width:10;height:20" coordorigin="8545,-2985" coordsize="10,20">
              <v:shape style="position:absolute;left:8545;top:-2985;width:10;height:20" coordorigin="8545,-2985" coordsize="10,20" path="m8545,-2966l8555,-2966,8555,-2985,8545,-2985,8545,-2966xe" filled="true" fillcolor="#000000" stroked="false">
                <v:path arrowok="t"/>
                <v:fill type="solid"/>
              </v:shape>
            </v:group>
            <v:group style="position:absolute;left:8545;top:-2966;width:10;height:20" coordorigin="8545,-2966" coordsize="10,20">
              <v:shape style="position:absolute;left:8545;top:-2966;width:10;height:20" coordorigin="8545,-2966" coordsize="10,20" path="m8545,-2947l8555,-2947,8555,-2966,8545,-2966,8545,-2947xe" filled="true" fillcolor="#000000" stroked="false">
                <v:path arrowok="t"/>
                <v:fill type="solid"/>
              </v:shape>
            </v:group>
            <v:group style="position:absolute;left:8545;top:-2947;width:10;height:20" coordorigin="8545,-2947" coordsize="10,20">
              <v:shape style="position:absolute;left:8545;top:-2947;width:10;height:20" coordorigin="8545,-2947" coordsize="10,20" path="m8545,-2928l8555,-2928,8555,-2947,8545,-2947,8545,-2928xe" filled="true" fillcolor="#000000" stroked="false">
                <v:path arrowok="t"/>
                <v:fill type="solid"/>
              </v:shape>
            </v:group>
            <v:group style="position:absolute;left:8545;top:-2928;width:10;height:20" coordorigin="8545,-2928" coordsize="10,20">
              <v:shape style="position:absolute;left:8545;top:-2928;width:10;height:20" coordorigin="8545,-2928" coordsize="10,20" path="m8545,-2908l8555,-2908,8555,-2928,8545,-2928,8545,-2908xe" filled="true" fillcolor="#000000" stroked="false">
                <v:path arrowok="t"/>
                <v:fill type="solid"/>
              </v:shape>
            </v:group>
            <v:group style="position:absolute;left:8545;top:-2908;width:10;height:20" coordorigin="8545,-2908" coordsize="10,20">
              <v:shape style="position:absolute;left:8545;top:-2908;width:10;height:20" coordorigin="8545,-2908" coordsize="10,20" path="m8545,-2889l8555,-2889,8555,-2908,8545,-2908,8545,-2889xe" filled="true" fillcolor="#000000" stroked="false">
                <v:path arrowok="t"/>
                <v:fill type="solid"/>
              </v:shape>
            </v:group>
            <v:group style="position:absolute;left:8545;top:-2889;width:10;height:20" coordorigin="8545,-2889" coordsize="10,20">
              <v:shape style="position:absolute;left:8545;top:-2889;width:10;height:20" coordorigin="8545,-2889" coordsize="10,20" path="m8545,-2870l8555,-2870,8555,-2889,8545,-2889,8545,-2870xe" filled="true" fillcolor="#000000" stroked="false">
                <v:path arrowok="t"/>
                <v:fill type="solid"/>
              </v:shape>
            </v:group>
            <v:group style="position:absolute;left:8545;top:-2870;width:10;height:20" coordorigin="8545,-2870" coordsize="10,20">
              <v:shape style="position:absolute;left:8545;top:-2870;width:10;height:20" coordorigin="8545,-2870" coordsize="10,20" path="m8545,-2851l8555,-2851,8555,-2870,8545,-2870,8545,-2851xe" filled="true" fillcolor="#000000" stroked="false">
                <v:path arrowok="t"/>
                <v:fill type="solid"/>
              </v:shape>
            </v:group>
            <v:group style="position:absolute;left:8545;top:-2851;width:10;height:20" coordorigin="8545,-2851" coordsize="10,20">
              <v:shape style="position:absolute;left:8545;top:-2851;width:10;height:20" coordorigin="8545,-2851" coordsize="10,20" path="m8545,-2832l8555,-2832,8555,-2851,8545,-2851,8545,-2832xe" filled="true" fillcolor="#000000" stroked="false">
                <v:path arrowok="t"/>
                <v:fill type="solid"/>
              </v:shape>
            </v:group>
            <v:group style="position:absolute;left:8545;top:-2832;width:10;height:20" coordorigin="8545,-2832" coordsize="10,20">
              <v:shape style="position:absolute;left:8545;top:-2832;width:10;height:20" coordorigin="8545,-2832" coordsize="10,20" path="m8545,-2812l8555,-2812,8555,-2832,8545,-2832,8545,-2812xe" filled="true" fillcolor="#000000" stroked="false">
                <v:path arrowok="t"/>
                <v:fill type="solid"/>
              </v:shape>
            </v:group>
            <v:group style="position:absolute;left:8545;top:-2812;width:10;height:20" coordorigin="8545,-2812" coordsize="10,20">
              <v:shape style="position:absolute;left:8545;top:-2812;width:10;height:20" coordorigin="8545,-2812" coordsize="10,20" path="m8545,-2793l8555,-2793,8555,-2812,8545,-2812,8545,-2793xe" filled="true" fillcolor="#000000" stroked="false">
                <v:path arrowok="t"/>
                <v:fill type="solid"/>
              </v:shape>
            </v:group>
            <v:group style="position:absolute;left:8545;top:-2793;width:10;height:20" coordorigin="8545,-2793" coordsize="10,20">
              <v:shape style="position:absolute;left:8545;top:-2793;width:10;height:20" coordorigin="8545,-2793" coordsize="10,20" path="m8545,-2774l8555,-2774,8555,-2793,8545,-2793,8545,-2774xe" filled="true" fillcolor="#000000" stroked="false">
                <v:path arrowok="t"/>
                <v:fill type="solid"/>
              </v:shape>
            </v:group>
            <v:group style="position:absolute;left:8545;top:-2774;width:10;height:20" coordorigin="8545,-2774" coordsize="10,20">
              <v:shape style="position:absolute;left:8545;top:-2774;width:10;height:20" coordorigin="8545,-2774" coordsize="10,20" path="m8545,-2755l8555,-2755,8555,-2774,8545,-2774,8545,-2755xe" filled="true" fillcolor="#000000" stroked="false">
                <v:path arrowok="t"/>
                <v:fill type="solid"/>
              </v:shape>
            </v:group>
            <v:group style="position:absolute;left:8545;top:-2755;width:10;height:20" coordorigin="8545,-2755" coordsize="10,20">
              <v:shape style="position:absolute;left:8545;top:-2755;width:10;height:20" coordorigin="8545,-2755" coordsize="10,20" path="m8545,-2736l8555,-2736,8555,-2755,8545,-2755,8545,-2736xe" filled="true" fillcolor="#000000" stroked="false">
                <v:path arrowok="t"/>
                <v:fill type="solid"/>
              </v:shape>
            </v:group>
            <v:group style="position:absolute;left:8545;top:-2736;width:10;height:20" coordorigin="8545,-2736" coordsize="10,20">
              <v:shape style="position:absolute;left:8545;top:-2736;width:10;height:20" coordorigin="8545,-2736" coordsize="10,20" path="m8545,-2716l8555,-2716,8555,-2736,8545,-2736,8545,-2716xe" filled="true" fillcolor="#000000" stroked="false">
                <v:path arrowok="t"/>
                <v:fill type="solid"/>
              </v:shape>
            </v:group>
            <v:group style="position:absolute;left:8545;top:-2716;width:10;height:20" coordorigin="8545,-2716" coordsize="10,20">
              <v:shape style="position:absolute;left:8545;top:-2716;width:10;height:20" coordorigin="8545,-2716" coordsize="10,20" path="m8545,-2697l8555,-2697,8555,-2716,8545,-2716,8545,-2697xe" filled="true" fillcolor="#000000" stroked="false">
                <v:path arrowok="t"/>
                <v:fill type="solid"/>
              </v:shape>
            </v:group>
            <v:group style="position:absolute;left:8545;top:-2697;width:10;height:20" coordorigin="8545,-2697" coordsize="10,20">
              <v:shape style="position:absolute;left:8545;top:-2697;width:10;height:20" coordorigin="8545,-2697" coordsize="10,20" path="m8545,-2678l8555,-2678,8555,-2697,8545,-2697,8545,-2678xe" filled="true" fillcolor="#000000" stroked="false">
                <v:path arrowok="t"/>
                <v:fill type="solid"/>
              </v:shape>
            </v:group>
            <v:group style="position:absolute;left:8545;top:-2678;width:10;height:20" coordorigin="8545,-2678" coordsize="10,20">
              <v:shape style="position:absolute;left:8545;top:-2678;width:10;height:20" coordorigin="8545,-2678" coordsize="10,20" path="m8545,-2659l8555,-2659,8555,-2678,8545,-2678,8545,-2659xe" filled="true" fillcolor="#000000" stroked="false">
                <v:path arrowok="t"/>
                <v:fill type="solid"/>
              </v:shape>
            </v:group>
            <v:group style="position:absolute;left:8545;top:-2659;width:10;height:20" coordorigin="8545,-2659" coordsize="10,20">
              <v:shape style="position:absolute;left:8545;top:-2659;width:10;height:20" coordorigin="8545,-2659" coordsize="10,20" path="m8545,-2640l8555,-2640,8555,-2659,8545,-2659,8545,-2640xe" filled="true" fillcolor="#000000" stroked="false">
                <v:path arrowok="t"/>
                <v:fill type="solid"/>
              </v:shape>
            </v:group>
            <v:group style="position:absolute;left:8545;top:-2640;width:10;height:20" coordorigin="8545,-2640" coordsize="10,20">
              <v:shape style="position:absolute;left:8545;top:-2640;width:10;height:20" coordorigin="8545,-2640" coordsize="10,20" path="m8545,-2620l8555,-2620,8555,-2640,8545,-2640,8545,-2620xe" filled="true" fillcolor="#000000" stroked="false">
                <v:path arrowok="t"/>
                <v:fill type="solid"/>
              </v:shape>
            </v:group>
            <v:group style="position:absolute;left:8545;top:-2620;width:10;height:20" coordorigin="8545,-2620" coordsize="10,20">
              <v:shape style="position:absolute;left:8545;top:-2620;width:10;height:20" coordorigin="8545,-2620" coordsize="10,20" path="m8545,-2601l8555,-2601,8555,-2620,8545,-2620,8545,-2601xe" filled="true" fillcolor="#000000" stroked="false">
                <v:path arrowok="t"/>
                <v:fill type="solid"/>
              </v:shape>
            </v:group>
            <v:group style="position:absolute;left:8545;top:-2601;width:10;height:20" coordorigin="8545,-2601" coordsize="10,20">
              <v:shape style="position:absolute;left:8545;top:-2601;width:10;height:20" coordorigin="8545,-2601" coordsize="10,20" path="m8545,-2582l8555,-2582,8555,-2601,8545,-2601,8545,-2582xe" filled="true" fillcolor="#000000" stroked="false">
                <v:path arrowok="t"/>
                <v:fill type="solid"/>
              </v:shape>
            </v:group>
            <v:group style="position:absolute;left:8545;top:-2582;width:10;height:20" coordorigin="8545,-2582" coordsize="10,20">
              <v:shape style="position:absolute;left:8545;top:-2582;width:10;height:20" coordorigin="8545,-2582" coordsize="10,20" path="m8545,-2563l8555,-2563,8555,-2582,8545,-2582,8545,-2563xe" filled="true" fillcolor="#000000" stroked="false">
                <v:path arrowok="t"/>
                <v:fill type="solid"/>
              </v:shape>
            </v:group>
            <v:group style="position:absolute;left:8545;top:-2563;width:10;height:20" coordorigin="8545,-2563" coordsize="10,20">
              <v:shape style="position:absolute;left:8545;top:-2563;width:10;height:20" coordorigin="8545,-2563" coordsize="10,20" path="m8545,-2544l8555,-2544,8555,-2563,8545,-2563,8545,-2544xe" filled="true" fillcolor="#000000" stroked="false">
                <v:path arrowok="t"/>
                <v:fill type="solid"/>
              </v:shape>
            </v:group>
            <v:group style="position:absolute;left:8545;top:-2544;width:10;height:20" coordorigin="8545,-2544" coordsize="10,20">
              <v:shape style="position:absolute;left:8545;top:-2544;width:10;height:20" coordorigin="8545,-2544" coordsize="10,20" path="m8545,-2524l8555,-2524,8555,-2544,8545,-2544,8545,-2524xe" filled="true" fillcolor="#000000" stroked="false">
                <v:path arrowok="t"/>
                <v:fill type="solid"/>
              </v:shape>
            </v:group>
            <v:group style="position:absolute;left:8545;top:-2524;width:10;height:20" coordorigin="8545,-2524" coordsize="10,20">
              <v:shape style="position:absolute;left:8545;top:-2524;width:10;height:20" coordorigin="8545,-2524" coordsize="10,20" path="m8545,-2505l8555,-2505,8555,-2524,8545,-2524,8545,-2505xe" filled="true" fillcolor="#000000" stroked="false">
                <v:path arrowok="t"/>
                <v:fill type="solid"/>
              </v:shape>
            </v:group>
            <v:group style="position:absolute;left:8545;top:-2505;width:10;height:20" coordorigin="8545,-2505" coordsize="10,20">
              <v:shape style="position:absolute;left:8545;top:-2505;width:10;height:20" coordorigin="8545,-2505" coordsize="10,20" path="m8545,-2486l8555,-2486,8555,-2505,8545,-2505,8545,-2486xe" filled="true" fillcolor="#000000" stroked="false">
                <v:path arrowok="t"/>
                <v:fill type="solid"/>
              </v:shape>
            </v:group>
            <v:group style="position:absolute;left:8545;top:-2486;width:10;height:20" coordorigin="8545,-2486" coordsize="10,20">
              <v:shape style="position:absolute;left:8545;top:-2486;width:10;height:20" coordorigin="8545,-2486" coordsize="10,20" path="m8545,-2467l8555,-2467,8555,-2486,8545,-2486,8545,-2467xe" filled="true" fillcolor="#000000" stroked="false">
                <v:path arrowok="t"/>
                <v:fill type="solid"/>
              </v:shape>
            </v:group>
            <v:group style="position:absolute;left:8545;top:-2467;width:10;height:20" coordorigin="8545,-2467" coordsize="10,20">
              <v:shape style="position:absolute;left:8545;top:-2467;width:10;height:20" coordorigin="8545,-2467" coordsize="10,20" path="m8545,-2448l8555,-2448,8555,-2467,8545,-2467,8545,-2448xe" filled="true" fillcolor="#000000" stroked="false">
                <v:path arrowok="t"/>
                <v:fill type="solid"/>
              </v:shape>
            </v:group>
            <v:group style="position:absolute;left:8545;top:-2448;width:10;height:20" coordorigin="8545,-2448" coordsize="10,20">
              <v:shape style="position:absolute;left:8545;top:-2448;width:10;height:20" coordorigin="8545,-2448" coordsize="10,20" path="m8545,-2428l8555,-2428,8555,-2448,8545,-2448,8545,-2428xe" filled="true" fillcolor="#000000" stroked="false">
                <v:path arrowok="t"/>
                <v:fill type="solid"/>
              </v:shape>
            </v:group>
            <v:group style="position:absolute;left:8545;top:-2428;width:10;height:20" coordorigin="8545,-2428" coordsize="10,20">
              <v:shape style="position:absolute;left:8545;top:-2428;width:10;height:20" coordorigin="8545,-2428" coordsize="10,20" path="m8545,-2409l8555,-2409,8555,-2428,8545,-2428,8545,-2409xe" filled="true" fillcolor="#000000" stroked="false">
                <v:path arrowok="t"/>
                <v:fill type="solid"/>
              </v:shape>
              <v:shape style="position:absolute;left:2367;top:-2505;width:1575;height:106" type="#_x0000_t75" stroked="false">
                <v:imagedata r:id="rId782" o:title=""/>
              </v:shape>
              <v:shape style="position:absolute;left:3918;top:-2409;width:1140;height:10" type="#_x0000_t75" stroked="false">
                <v:imagedata r:id="rId783" o:title=""/>
              </v:shape>
              <v:shape style="position:absolute;left:5053;top:-2409;width:1733;height:10" type="#_x0000_t75" stroked="false">
                <v:imagedata r:id="rId784" o:title=""/>
              </v:shape>
              <v:shape style="position:absolute;left:6781;top:-2409;width:1764;height:10" type="#_x0000_t75" stroked="false">
                <v:imagedata r:id="rId785" o:title=""/>
              </v:shape>
              <v:shape style="position:absolute;left:8541;top:-2409;width:2333;height:10" type="#_x0000_t75" stroked="false">
                <v:imagedata r:id="rId786" o:title=""/>
              </v:shape>
            </v:group>
            <v:group style="position:absolute;left:5058;top:-2400;width:10;height:20" coordorigin="5058,-2400" coordsize="10,20">
              <v:shape style="position:absolute;left:5058;top:-2400;width:10;height:20" coordorigin="5058,-2400" coordsize="10,20" path="m5058,-2380l5067,-2380,5067,-2400,5058,-2400,5058,-2380xe" filled="true" fillcolor="#000000" stroked="false">
                <v:path arrowok="t"/>
                <v:fill type="solid"/>
              </v:shape>
            </v:group>
            <v:group style="position:absolute;left:5058;top:-2380;width:10;height:20" coordorigin="5058,-2380" coordsize="10,20">
              <v:shape style="position:absolute;left:5058;top:-2380;width:10;height:20" coordorigin="5058,-2380" coordsize="10,20" path="m5058,-2361l5067,-2361,5067,-2380,5058,-2380,5058,-2361xe" filled="true" fillcolor="#000000" stroked="false">
                <v:path arrowok="t"/>
                <v:fill type="solid"/>
              </v:shape>
            </v:group>
            <v:group style="position:absolute;left:5058;top:-2361;width:10;height:20" coordorigin="5058,-2361" coordsize="10,20">
              <v:shape style="position:absolute;left:5058;top:-2361;width:10;height:20" coordorigin="5058,-2361" coordsize="10,20" path="m5058,-2342l5067,-2342,5067,-2361,5058,-2361,5058,-2342xe" filled="true" fillcolor="#000000" stroked="false">
                <v:path arrowok="t"/>
                <v:fill type="solid"/>
              </v:shape>
            </v:group>
            <v:group style="position:absolute;left:5058;top:-2342;width:10;height:20" coordorigin="5058,-2342" coordsize="10,20">
              <v:shape style="position:absolute;left:5058;top:-2342;width:10;height:20" coordorigin="5058,-2342" coordsize="10,20" path="m5058,-2323l5067,-2323,5067,-2342,5058,-2342,5058,-2323xe" filled="true" fillcolor="#000000" stroked="false">
                <v:path arrowok="t"/>
                <v:fill type="solid"/>
              </v:shape>
            </v:group>
            <v:group style="position:absolute;left:5058;top:-2323;width:10;height:20" coordorigin="5058,-2323" coordsize="10,20">
              <v:shape style="position:absolute;left:5058;top:-2323;width:10;height:20" coordorigin="5058,-2323" coordsize="10,20" path="m5058,-2304l5067,-2304,5067,-2323,5058,-2323,5058,-2304xe" filled="true" fillcolor="#000000" stroked="false">
                <v:path arrowok="t"/>
                <v:fill type="solid"/>
              </v:shape>
            </v:group>
            <v:group style="position:absolute;left:5058;top:-2304;width:10;height:20" coordorigin="5058,-2304" coordsize="10,20">
              <v:shape style="position:absolute;left:5058;top:-2304;width:10;height:20" coordorigin="5058,-2304" coordsize="10,20" path="m5058,-2284l5067,-2284,5067,-2304,5058,-2304,5058,-2284xe" filled="true" fillcolor="#000000" stroked="false">
                <v:path arrowok="t"/>
                <v:fill type="solid"/>
              </v:shape>
            </v:group>
            <v:group style="position:absolute;left:5058;top:-2284;width:10;height:20" coordorigin="5058,-2284" coordsize="10,20">
              <v:shape style="position:absolute;left:5058;top:-2284;width:10;height:20" coordorigin="5058,-2284" coordsize="10,20" path="m5058,-2265l5067,-2265,5067,-2284,5058,-2284,5058,-2265xe" filled="true" fillcolor="#000000" stroked="false">
                <v:path arrowok="t"/>
                <v:fill type="solid"/>
              </v:shape>
            </v:group>
            <v:group style="position:absolute;left:5058;top:-2265;width:10;height:20" coordorigin="5058,-2265" coordsize="10,20">
              <v:shape style="position:absolute;left:5058;top:-2265;width:10;height:20" coordorigin="5058,-2265" coordsize="10,20" path="m5058,-2246l5067,-2246,5067,-2265,5058,-2265,5058,-2246xe" filled="true" fillcolor="#000000" stroked="false">
                <v:path arrowok="t"/>
                <v:fill type="solid"/>
              </v:shape>
            </v:group>
            <v:group style="position:absolute;left:5058;top:-2246;width:10;height:20" coordorigin="5058,-2246" coordsize="10,20">
              <v:shape style="position:absolute;left:5058;top:-2246;width:10;height:20" coordorigin="5058,-2246" coordsize="10,20" path="m5058,-2227l5067,-2227,5067,-2246,5058,-2246,5058,-2227xe" filled="true" fillcolor="#000000" stroked="false">
                <v:path arrowok="t"/>
                <v:fill type="solid"/>
              </v:shape>
            </v:group>
            <v:group style="position:absolute;left:5058;top:-2227;width:10;height:20" coordorigin="5058,-2227" coordsize="10,20">
              <v:shape style="position:absolute;left:5058;top:-2227;width:10;height:20" coordorigin="5058,-2227" coordsize="10,20" path="m5058,-2208l5067,-2208,5067,-2227,5058,-2227,5058,-2208xe" filled="true" fillcolor="#000000" stroked="false">
                <v:path arrowok="t"/>
                <v:fill type="solid"/>
              </v:shape>
            </v:group>
            <v:group style="position:absolute;left:5058;top:-2208;width:10;height:20" coordorigin="5058,-2208" coordsize="10,20">
              <v:shape style="position:absolute;left:5058;top:-2208;width:10;height:20" coordorigin="5058,-2208" coordsize="10,20" path="m5058,-2188l5067,-2188,5067,-2208,5058,-2208,5058,-2188xe" filled="true" fillcolor="#000000" stroked="false">
                <v:path arrowok="t"/>
                <v:fill type="solid"/>
              </v:shape>
            </v:group>
            <v:group style="position:absolute;left:5058;top:-2188;width:10;height:20" coordorigin="5058,-2188" coordsize="10,20">
              <v:shape style="position:absolute;left:5058;top:-2188;width:10;height:20" coordorigin="5058,-2188" coordsize="10,20" path="m5058,-2169l5067,-2169,5067,-2188,5058,-2188,5058,-2169xe" filled="true" fillcolor="#000000" stroked="false">
                <v:path arrowok="t"/>
                <v:fill type="solid"/>
              </v:shape>
            </v:group>
            <v:group style="position:absolute;left:5058;top:-2169;width:10;height:20" coordorigin="5058,-2169" coordsize="10,20">
              <v:shape style="position:absolute;left:5058;top:-2169;width:10;height:20" coordorigin="5058,-2169" coordsize="10,20" path="m5058,-2150l5067,-2150,5067,-2169,5058,-2169,5058,-2150xe" filled="true" fillcolor="#000000" stroked="false">
                <v:path arrowok="t"/>
                <v:fill type="solid"/>
              </v:shape>
            </v:group>
            <v:group style="position:absolute;left:5058;top:-2150;width:10;height:20" coordorigin="5058,-2150" coordsize="10,20">
              <v:shape style="position:absolute;left:5058;top:-2150;width:10;height:20" coordorigin="5058,-2150" coordsize="10,20" path="m5058,-2131l5067,-2131,5067,-2150,5058,-2150,5058,-2131xe" filled="true" fillcolor="#000000" stroked="false">
                <v:path arrowok="t"/>
                <v:fill type="solid"/>
              </v:shape>
            </v:group>
            <v:group style="position:absolute;left:5058;top:-2131;width:10;height:20" coordorigin="5058,-2131" coordsize="10,20">
              <v:shape style="position:absolute;left:5058;top:-2131;width:10;height:20" coordorigin="5058,-2131" coordsize="10,20" path="m5058,-2112l5067,-2112,5067,-2131,5058,-2131,5058,-2112xe" filled="true" fillcolor="#000000" stroked="false">
                <v:path arrowok="t"/>
                <v:fill type="solid"/>
              </v:shape>
            </v:group>
            <v:group style="position:absolute;left:5058;top:-2112;width:10;height:20" coordorigin="5058,-2112" coordsize="10,20">
              <v:shape style="position:absolute;left:5058;top:-2112;width:10;height:20" coordorigin="5058,-2112" coordsize="10,20" path="m5058,-2092l5067,-2092,5067,-2112,5058,-2112,5058,-2092xe" filled="true" fillcolor="#000000" stroked="false">
                <v:path arrowok="t"/>
                <v:fill type="solid"/>
              </v:shape>
            </v:group>
            <v:group style="position:absolute;left:5058;top:-2092;width:10;height:20" coordorigin="5058,-2092" coordsize="10,20">
              <v:shape style="position:absolute;left:5058;top:-2092;width:10;height:20" coordorigin="5058,-2092" coordsize="10,20" path="m5058,-2073l5067,-2073,5067,-2092,5058,-2092,5058,-2073xe" filled="true" fillcolor="#000000" stroked="false">
                <v:path arrowok="t"/>
                <v:fill type="solid"/>
              </v:shape>
            </v:group>
            <v:group style="position:absolute;left:5058;top:-2073;width:10;height:20" coordorigin="5058,-2073" coordsize="10,20">
              <v:shape style="position:absolute;left:5058;top:-2073;width:10;height:20" coordorigin="5058,-2073" coordsize="10,20" path="m5058,-2054l5067,-2054,5067,-2073,5058,-2073,5058,-2054xe" filled="true" fillcolor="#000000" stroked="false">
                <v:path arrowok="t"/>
                <v:fill type="solid"/>
              </v:shape>
            </v:group>
            <v:group style="position:absolute;left:5058;top:-2054;width:10;height:20" coordorigin="5058,-2054" coordsize="10,20">
              <v:shape style="position:absolute;left:5058;top:-2054;width:10;height:20" coordorigin="5058,-2054" coordsize="10,20" path="m5058,-2035l5067,-2035,5067,-2054,5058,-2054,5058,-2035xe" filled="true" fillcolor="#000000" stroked="false">
                <v:path arrowok="t"/>
                <v:fill type="solid"/>
              </v:shape>
            </v:group>
            <v:group style="position:absolute;left:5058;top:-2029;width:10;height:2" coordorigin="5058,-2029" coordsize="10,2">
              <v:shape style="position:absolute;left:5058;top:-2029;width:10;height:2" coordorigin="5058,-2029" coordsize="10,0" path="m5058,-2029l5067,-2029e" filled="false" stroked="true" strokeweight=".599980pt" strokecolor="#000000">
                <v:path arrowok="t"/>
              </v:shape>
            </v:group>
            <v:group style="position:absolute;left:8545;top:-2400;width:10;height:20" coordorigin="8545,-2400" coordsize="10,20">
              <v:shape style="position:absolute;left:8545;top:-2400;width:10;height:20" coordorigin="8545,-2400" coordsize="10,20" path="m8545,-2380l8555,-2380,8555,-2400,8545,-2400,8545,-2380xe" filled="true" fillcolor="#000000" stroked="false">
                <v:path arrowok="t"/>
                <v:fill type="solid"/>
              </v:shape>
            </v:group>
            <v:group style="position:absolute;left:8545;top:-2380;width:10;height:20" coordorigin="8545,-2380" coordsize="10,20">
              <v:shape style="position:absolute;left:8545;top:-2380;width:10;height:20" coordorigin="8545,-2380" coordsize="10,20" path="m8545,-2361l8555,-2361,8555,-2380,8545,-2380,8545,-2361xe" filled="true" fillcolor="#000000" stroked="false">
                <v:path arrowok="t"/>
                <v:fill type="solid"/>
              </v:shape>
            </v:group>
            <v:group style="position:absolute;left:8545;top:-2361;width:10;height:20" coordorigin="8545,-2361" coordsize="10,20">
              <v:shape style="position:absolute;left:8545;top:-2361;width:10;height:20" coordorigin="8545,-2361" coordsize="10,20" path="m8545,-2342l8555,-2342,8555,-2361,8545,-2361,8545,-2342xe" filled="true" fillcolor="#000000" stroked="false">
                <v:path arrowok="t"/>
                <v:fill type="solid"/>
              </v:shape>
            </v:group>
            <v:group style="position:absolute;left:8545;top:-2342;width:10;height:20" coordorigin="8545,-2342" coordsize="10,20">
              <v:shape style="position:absolute;left:8545;top:-2342;width:10;height:20" coordorigin="8545,-2342" coordsize="10,20" path="m8545,-2323l8555,-2323,8555,-2342,8545,-2342,8545,-2323xe" filled="true" fillcolor="#000000" stroked="false">
                <v:path arrowok="t"/>
                <v:fill type="solid"/>
              </v:shape>
            </v:group>
            <v:group style="position:absolute;left:8545;top:-2323;width:10;height:20" coordorigin="8545,-2323" coordsize="10,20">
              <v:shape style="position:absolute;left:8545;top:-2323;width:10;height:20" coordorigin="8545,-2323" coordsize="10,20" path="m8545,-2304l8555,-2304,8555,-2323,8545,-2323,8545,-2304xe" filled="true" fillcolor="#000000" stroked="false">
                <v:path arrowok="t"/>
                <v:fill type="solid"/>
              </v:shape>
            </v:group>
            <v:group style="position:absolute;left:8545;top:-2304;width:10;height:20" coordorigin="8545,-2304" coordsize="10,20">
              <v:shape style="position:absolute;left:8545;top:-2304;width:10;height:20" coordorigin="8545,-2304" coordsize="10,20" path="m8545,-2284l8555,-2284,8555,-2304,8545,-2304,8545,-2284xe" filled="true" fillcolor="#000000" stroked="false">
                <v:path arrowok="t"/>
                <v:fill type="solid"/>
              </v:shape>
            </v:group>
            <v:group style="position:absolute;left:8545;top:-2284;width:10;height:20" coordorigin="8545,-2284" coordsize="10,20">
              <v:shape style="position:absolute;left:8545;top:-2284;width:10;height:20" coordorigin="8545,-2284" coordsize="10,20" path="m8545,-2265l8555,-2265,8555,-2284,8545,-2284,8545,-2265xe" filled="true" fillcolor="#000000" stroked="false">
                <v:path arrowok="t"/>
                <v:fill type="solid"/>
              </v:shape>
            </v:group>
            <v:group style="position:absolute;left:8545;top:-2265;width:10;height:20" coordorigin="8545,-2265" coordsize="10,20">
              <v:shape style="position:absolute;left:8545;top:-2265;width:10;height:20" coordorigin="8545,-2265" coordsize="10,20" path="m8545,-2246l8555,-2246,8555,-2265,8545,-2265,8545,-2246xe" filled="true" fillcolor="#000000" stroked="false">
                <v:path arrowok="t"/>
                <v:fill type="solid"/>
              </v:shape>
            </v:group>
            <v:group style="position:absolute;left:8545;top:-2246;width:10;height:20" coordorigin="8545,-2246" coordsize="10,20">
              <v:shape style="position:absolute;left:8545;top:-2246;width:10;height:20" coordorigin="8545,-2246" coordsize="10,20" path="m8545,-2227l8555,-2227,8555,-2246,8545,-2246,8545,-2227xe" filled="true" fillcolor="#000000" stroked="false">
                <v:path arrowok="t"/>
                <v:fill type="solid"/>
              </v:shape>
            </v:group>
            <v:group style="position:absolute;left:8545;top:-2227;width:10;height:20" coordorigin="8545,-2227" coordsize="10,20">
              <v:shape style="position:absolute;left:8545;top:-2227;width:10;height:20" coordorigin="8545,-2227" coordsize="10,20" path="m8545,-2208l8555,-2208,8555,-2227,8545,-2227,8545,-2208xe" filled="true" fillcolor="#000000" stroked="false">
                <v:path arrowok="t"/>
                <v:fill type="solid"/>
              </v:shape>
            </v:group>
            <v:group style="position:absolute;left:8545;top:-2208;width:10;height:20" coordorigin="8545,-2208" coordsize="10,20">
              <v:shape style="position:absolute;left:8545;top:-2208;width:10;height:20" coordorigin="8545,-2208" coordsize="10,20" path="m8545,-2188l8555,-2188,8555,-2208,8545,-2208,8545,-2188xe" filled="true" fillcolor="#000000" stroked="false">
                <v:path arrowok="t"/>
                <v:fill type="solid"/>
              </v:shape>
            </v:group>
            <v:group style="position:absolute;left:8545;top:-2188;width:10;height:20" coordorigin="8545,-2188" coordsize="10,20">
              <v:shape style="position:absolute;left:8545;top:-2188;width:10;height:20" coordorigin="8545,-2188" coordsize="10,20" path="m8545,-2169l8555,-2169,8555,-2188,8545,-2188,8545,-2169xe" filled="true" fillcolor="#000000" stroked="false">
                <v:path arrowok="t"/>
                <v:fill type="solid"/>
              </v:shape>
            </v:group>
            <v:group style="position:absolute;left:8545;top:-2169;width:10;height:20" coordorigin="8545,-2169" coordsize="10,20">
              <v:shape style="position:absolute;left:8545;top:-2169;width:10;height:20" coordorigin="8545,-2169" coordsize="10,20" path="m8545,-2150l8555,-2150,8555,-2169,8545,-2169,8545,-2150xe" filled="true" fillcolor="#000000" stroked="false">
                <v:path arrowok="t"/>
                <v:fill type="solid"/>
              </v:shape>
            </v:group>
            <v:group style="position:absolute;left:8545;top:-2150;width:10;height:20" coordorigin="8545,-2150" coordsize="10,20">
              <v:shape style="position:absolute;left:8545;top:-2150;width:10;height:20" coordorigin="8545,-2150" coordsize="10,20" path="m8545,-2131l8555,-2131,8555,-2150,8545,-2150,8545,-2131xe" filled="true" fillcolor="#000000" stroked="false">
                <v:path arrowok="t"/>
                <v:fill type="solid"/>
              </v:shape>
            </v:group>
            <v:group style="position:absolute;left:8545;top:-2131;width:10;height:20" coordorigin="8545,-2131" coordsize="10,20">
              <v:shape style="position:absolute;left:8545;top:-2131;width:10;height:20" coordorigin="8545,-2131" coordsize="10,20" path="m8545,-2112l8555,-2112,8555,-2131,8545,-2131,8545,-2112xe" filled="true" fillcolor="#000000" stroked="false">
                <v:path arrowok="t"/>
                <v:fill type="solid"/>
              </v:shape>
            </v:group>
            <v:group style="position:absolute;left:8545;top:-2112;width:10;height:20" coordorigin="8545,-2112" coordsize="10,20">
              <v:shape style="position:absolute;left:8545;top:-2112;width:10;height:20" coordorigin="8545,-2112" coordsize="10,20" path="m8545,-2092l8555,-2092,8555,-2112,8545,-2112,8545,-2092xe" filled="true" fillcolor="#000000" stroked="false">
                <v:path arrowok="t"/>
                <v:fill type="solid"/>
              </v:shape>
            </v:group>
            <v:group style="position:absolute;left:8545;top:-2092;width:10;height:20" coordorigin="8545,-2092" coordsize="10,20">
              <v:shape style="position:absolute;left:8545;top:-2092;width:10;height:20" coordorigin="8545,-2092" coordsize="10,20" path="m8545,-2073l8555,-2073,8555,-2092,8545,-2092,8545,-2073xe" filled="true" fillcolor="#000000" stroked="false">
                <v:path arrowok="t"/>
                <v:fill type="solid"/>
              </v:shape>
            </v:group>
            <v:group style="position:absolute;left:8545;top:-2073;width:10;height:20" coordorigin="8545,-2073" coordsize="10,20">
              <v:shape style="position:absolute;left:8545;top:-2073;width:10;height:20" coordorigin="8545,-2073" coordsize="10,20" path="m8545,-2054l8555,-2054,8555,-2073,8545,-2073,8545,-2054xe" filled="true" fillcolor="#000000" stroked="false">
                <v:path arrowok="t"/>
                <v:fill type="solid"/>
              </v:shape>
            </v:group>
            <v:group style="position:absolute;left:8545;top:-2054;width:10;height:20" coordorigin="8545,-2054" coordsize="10,20">
              <v:shape style="position:absolute;left:8545;top:-2054;width:10;height:20" coordorigin="8545,-2054" coordsize="10,20" path="m8545,-2035l8555,-2035,8555,-2054,8545,-2054,8545,-2035xe" filled="true" fillcolor="#000000" stroked="false">
                <v:path arrowok="t"/>
                <v:fill type="solid"/>
              </v:shape>
            </v:group>
            <v:group style="position:absolute;left:8545;top:-2029;width:10;height:2" coordorigin="8545,-2029" coordsize="10,2">
              <v:shape style="position:absolute;left:8545;top:-2029;width:10;height:2" coordorigin="8545,-2029" coordsize="10,0" path="m8545,-2029l8555,-2029e" filled="false" stroked="true" strokeweight=".599980pt" strokecolor="#000000">
                <v:path arrowok="t"/>
              </v:shape>
              <v:shape style="position:absolute;left:2367;top:-2023;width:1556;height:10" type="#_x0000_t75" stroked="false">
                <v:imagedata r:id="rId516" o:title=""/>
              </v:shape>
              <v:shape style="position:absolute;left:3918;top:-2023;width:1140;height:10" type="#_x0000_t75" stroked="false">
                <v:imagedata r:id="rId787" o:title=""/>
              </v:shape>
              <v:shape style="position:absolute;left:5053;top:-2023;width:1733;height:10" type="#_x0000_t75" stroked="false">
                <v:imagedata r:id="rId779" o:title=""/>
              </v:shape>
              <v:shape style="position:absolute;left:6781;top:-2023;width:1764;height:10" type="#_x0000_t75" stroked="false">
                <v:imagedata r:id="rId780" o:title=""/>
              </v:shape>
              <v:shape style="position:absolute;left:8541;top:-2023;width:2333;height:10" type="#_x0000_t75" stroked="false">
                <v:imagedata r:id="rId781" o:title=""/>
              </v:shape>
            </v:group>
            <v:group style="position:absolute;left:5058;top:-2013;width:10;height:20" coordorigin="5058,-2013" coordsize="10,20">
              <v:shape style="position:absolute;left:5058;top:-2013;width:10;height:20" coordorigin="5058,-2013" coordsize="10,20" path="m5058,-1994l5067,-1994,5067,-2013,5058,-2013,5058,-1994xe" filled="true" fillcolor="#000000" stroked="false">
                <v:path arrowok="t"/>
                <v:fill type="solid"/>
              </v:shape>
            </v:group>
            <v:group style="position:absolute;left:5058;top:-1994;width:10;height:20" coordorigin="5058,-1994" coordsize="10,20">
              <v:shape style="position:absolute;left:5058;top:-1994;width:10;height:20" coordorigin="5058,-1994" coordsize="10,20" path="m5058,-1975l5067,-1975,5067,-1994,5058,-1994,5058,-1975xe" filled="true" fillcolor="#000000" stroked="false">
                <v:path arrowok="t"/>
                <v:fill type="solid"/>
              </v:shape>
            </v:group>
            <v:group style="position:absolute;left:5058;top:-1975;width:10;height:20" coordorigin="5058,-1975" coordsize="10,20">
              <v:shape style="position:absolute;left:5058;top:-1975;width:10;height:20" coordorigin="5058,-1975" coordsize="10,20" path="m5058,-1956l5067,-1956,5067,-1975,5058,-1975,5058,-1956xe" filled="true" fillcolor="#000000" stroked="false">
                <v:path arrowok="t"/>
                <v:fill type="solid"/>
              </v:shape>
            </v:group>
            <v:group style="position:absolute;left:5058;top:-1956;width:10;height:20" coordorigin="5058,-1956" coordsize="10,20">
              <v:shape style="position:absolute;left:5058;top:-1956;width:10;height:20" coordorigin="5058,-1956" coordsize="10,20" path="m5058,-1936l5067,-1936,5067,-1956,5058,-1956,5058,-1936xe" filled="true" fillcolor="#000000" stroked="false">
                <v:path arrowok="t"/>
                <v:fill type="solid"/>
              </v:shape>
            </v:group>
            <v:group style="position:absolute;left:5058;top:-1936;width:10;height:20" coordorigin="5058,-1936" coordsize="10,20">
              <v:shape style="position:absolute;left:5058;top:-1936;width:10;height:20" coordorigin="5058,-1936" coordsize="10,20" path="m5058,-1917l5067,-1917,5067,-1936,5058,-1936,5058,-1917xe" filled="true" fillcolor="#000000" stroked="false">
                <v:path arrowok="t"/>
                <v:fill type="solid"/>
              </v:shape>
            </v:group>
            <v:group style="position:absolute;left:5058;top:-1917;width:10;height:20" coordorigin="5058,-1917" coordsize="10,20">
              <v:shape style="position:absolute;left:5058;top:-1917;width:10;height:20" coordorigin="5058,-1917" coordsize="10,20" path="m5058,-1898l5067,-1898,5067,-1917,5058,-1917,5058,-1898xe" filled="true" fillcolor="#000000" stroked="false">
                <v:path arrowok="t"/>
                <v:fill type="solid"/>
              </v:shape>
            </v:group>
            <v:group style="position:absolute;left:5058;top:-1898;width:10;height:20" coordorigin="5058,-1898" coordsize="10,20">
              <v:shape style="position:absolute;left:5058;top:-1898;width:10;height:20" coordorigin="5058,-1898" coordsize="10,20" path="m5058,-1879l5067,-1879,5067,-1898,5058,-1898,5058,-1879xe" filled="true" fillcolor="#000000" stroked="false">
                <v:path arrowok="t"/>
                <v:fill type="solid"/>
              </v:shape>
            </v:group>
            <v:group style="position:absolute;left:5058;top:-1879;width:10;height:20" coordorigin="5058,-1879" coordsize="10,20">
              <v:shape style="position:absolute;left:5058;top:-1879;width:10;height:20" coordorigin="5058,-1879" coordsize="10,20" path="m5058,-1860l5067,-1860,5067,-1879,5058,-1879,5058,-1860xe" filled="true" fillcolor="#000000" stroked="false">
                <v:path arrowok="t"/>
                <v:fill type="solid"/>
              </v:shape>
            </v:group>
            <v:group style="position:absolute;left:5058;top:-1860;width:10;height:20" coordorigin="5058,-1860" coordsize="10,20">
              <v:shape style="position:absolute;left:5058;top:-1860;width:10;height:20" coordorigin="5058,-1860" coordsize="10,20" path="m5058,-1840l5067,-1840,5067,-1860,5058,-1860,5058,-1840xe" filled="true" fillcolor="#000000" stroked="false">
                <v:path arrowok="t"/>
                <v:fill type="solid"/>
              </v:shape>
            </v:group>
            <v:group style="position:absolute;left:5058;top:-1840;width:10;height:20" coordorigin="5058,-1840" coordsize="10,20">
              <v:shape style="position:absolute;left:5058;top:-1840;width:10;height:20" coordorigin="5058,-1840" coordsize="10,20" path="m5058,-1821l5067,-1821,5067,-1840,5058,-1840,5058,-1821xe" filled="true" fillcolor="#000000" stroked="false">
                <v:path arrowok="t"/>
                <v:fill type="solid"/>
              </v:shape>
            </v:group>
            <v:group style="position:absolute;left:5058;top:-1821;width:10;height:20" coordorigin="5058,-1821" coordsize="10,20">
              <v:shape style="position:absolute;left:5058;top:-1821;width:10;height:20" coordorigin="5058,-1821" coordsize="10,20" path="m5058,-1802l5067,-1802,5067,-1821,5058,-1821,5058,-1802xe" filled="true" fillcolor="#000000" stroked="false">
                <v:path arrowok="t"/>
                <v:fill type="solid"/>
              </v:shape>
            </v:group>
            <v:group style="position:absolute;left:5058;top:-1802;width:10;height:20" coordorigin="5058,-1802" coordsize="10,20">
              <v:shape style="position:absolute;left:5058;top:-1802;width:10;height:20" coordorigin="5058,-1802" coordsize="10,20" path="m5058,-1783l5067,-1783,5067,-1802,5058,-1802,5058,-1783xe" filled="true" fillcolor="#000000" stroked="false">
                <v:path arrowok="t"/>
                <v:fill type="solid"/>
              </v:shape>
            </v:group>
            <v:group style="position:absolute;left:5058;top:-1783;width:10;height:20" coordorigin="5058,-1783" coordsize="10,20">
              <v:shape style="position:absolute;left:5058;top:-1783;width:10;height:20" coordorigin="5058,-1783" coordsize="10,20" path="m5058,-1764l5067,-1764,5067,-1783,5058,-1783,5058,-1764xe" filled="true" fillcolor="#000000" stroked="false">
                <v:path arrowok="t"/>
                <v:fill type="solid"/>
              </v:shape>
            </v:group>
            <v:group style="position:absolute;left:5058;top:-1764;width:10;height:20" coordorigin="5058,-1764" coordsize="10,20">
              <v:shape style="position:absolute;left:5058;top:-1764;width:10;height:20" coordorigin="5058,-1764" coordsize="10,20" path="m5058,-1744l5067,-1744,5067,-1764,5058,-1764,5058,-1744xe" filled="true" fillcolor="#000000" stroked="false">
                <v:path arrowok="t"/>
                <v:fill type="solid"/>
              </v:shape>
            </v:group>
            <v:group style="position:absolute;left:5058;top:-1744;width:10;height:20" coordorigin="5058,-1744" coordsize="10,20">
              <v:shape style="position:absolute;left:5058;top:-1744;width:10;height:20" coordorigin="5058,-1744" coordsize="10,20" path="m5058,-1725l5067,-1725,5067,-1744,5058,-1744,5058,-1725xe" filled="true" fillcolor="#000000" stroked="false">
                <v:path arrowok="t"/>
                <v:fill type="solid"/>
              </v:shape>
            </v:group>
            <v:group style="position:absolute;left:5058;top:-1725;width:10;height:20" coordorigin="5058,-1725" coordsize="10,20">
              <v:shape style="position:absolute;left:5058;top:-1725;width:10;height:20" coordorigin="5058,-1725" coordsize="10,20" path="m5058,-1706l5067,-1706,5067,-1725,5058,-1725,5058,-1706xe" filled="true" fillcolor="#000000" stroked="false">
                <v:path arrowok="t"/>
                <v:fill type="solid"/>
              </v:shape>
            </v:group>
            <v:group style="position:absolute;left:5058;top:-1706;width:10;height:20" coordorigin="5058,-1706" coordsize="10,20">
              <v:shape style="position:absolute;left:5058;top:-1706;width:10;height:20" coordorigin="5058,-1706" coordsize="10,20" path="m5058,-1687l5067,-1687,5067,-1706,5058,-1706,5058,-1687xe" filled="true" fillcolor="#000000" stroked="false">
                <v:path arrowok="t"/>
                <v:fill type="solid"/>
              </v:shape>
            </v:group>
            <v:group style="position:absolute;left:5058;top:-1687;width:10;height:20" coordorigin="5058,-1687" coordsize="10,20">
              <v:shape style="position:absolute;left:5058;top:-1687;width:10;height:20" coordorigin="5058,-1687" coordsize="10,20" path="m5058,-1668l5067,-1668,5067,-1687,5058,-1687,5058,-1668xe" filled="true" fillcolor="#000000" stroked="false">
                <v:path arrowok="t"/>
                <v:fill type="solid"/>
              </v:shape>
            </v:group>
            <v:group style="position:absolute;left:5058;top:-1668;width:10;height:20" coordorigin="5058,-1668" coordsize="10,20">
              <v:shape style="position:absolute;left:5058;top:-1668;width:10;height:20" coordorigin="5058,-1668" coordsize="10,20" path="m5058,-1648l5067,-1648,5067,-1668,5058,-1668,5058,-1648xe" filled="true" fillcolor="#000000" stroked="false">
                <v:path arrowok="t"/>
                <v:fill type="solid"/>
              </v:shape>
            </v:group>
            <v:group style="position:absolute;left:5058;top:-1644;width:10;height:2" coordorigin="5058,-1644" coordsize="10,2">
              <v:shape style="position:absolute;left:5058;top:-1644;width:10;height:2" coordorigin="5058,-1644" coordsize="10,0" path="m5058,-1644l5067,-1644e" filled="false" stroked="true" strokeweight=".47998pt" strokecolor="#000000">
                <v:path arrowok="t"/>
              </v:shape>
            </v:group>
            <v:group style="position:absolute;left:8545;top:-2013;width:10;height:20" coordorigin="8545,-2013" coordsize="10,20">
              <v:shape style="position:absolute;left:8545;top:-2013;width:10;height:20" coordorigin="8545,-2013" coordsize="10,20" path="m8545,-1994l8555,-1994,8555,-2013,8545,-2013,8545,-1994xe" filled="true" fillcolor="#000000" stroked="false">
                <v:path arrowok="t"/>
                <v:fill type="solid"/>
              </v:shape>
            </v:group>
            <v:group style="position:absolute;left:8545;top:-1994;width:10;height:20" coordorigin="8545,-1994" coordsize="10,20">
              <v:shape style="position:absolute;left:8545;top:-1994;width:10;height:20" coordorigin="8545,-1994" coordsize="10,20" path="m8545,-1975l8555,-1975,8555,-1994,8545,-1994,8545,-1975xe" filled="true" fillcolor="#000000" stroked="false">
                <v:path arrowok="t"/>
                <v:fill type="solid"/>
              </v:shape>
            </v:group>
            <v:group style="position:absolute;left:8545;top:-1975;width:10;height:20" coordorigin="8545,-1975" coordsize="10,20">
              <v:shape style="position:absolute;left:8545;top:-1975;width:10;height:20" coordorigin="8545,-1975" coordsize="10,20" path="m8545,-1956l8555,-1956,8555,-1975,8545,-1975,8545,-1956xe" filled="true" fillcolor="#000000" stroked="false">
                <v:path arrowok="t"/>
                <v:fill type="solid"/>
              </v:shape>
            </v:group>
            <v:group style="position:absolute;left:8545;top:-1956;width:10;height:20" coordorigin="8545,-1956" coordsize="10,20">
              <v:shape style="position:absolute;left:8545;top:-1956;width:10;height:20" coordorigin="8545,-1956" coordsize="10,20" path="m8545,-1936l8555,-1936,8555,-1956,8545,-1956,8545,-1936xe" filled="true" fillcolor="#000000" stroked="false">
                <v:path arrowok="t"/>
                <v:fill type="solid"/>
              </v:shape>
            </v:group>
            <v:group style="position:absolute;left:8545;top:-1936;width:10;height:20" coordorigin="8545,-1936" coordsize="10,20">
              <v:shape style="position:absolute;left:8545;top:-1936;width:10;height:20" coordorigin="8545,-1936" coordsize="10,20" path="m8545,-1917l8555,-1917,8555,-1936,8545,-1936,8545,-1917xe" filled="true" fillcolor="#000000" stroked="false">
                <v:path arrowok="t"/>
                <v:fill type="solid"/>
              </v:shape>
            </v:group>
            <v:group style="position:absolute;left:8545;top:-1917;width:10;height:20" coordorigin="8545,-1917" coordsize="10,20">
              <v:shape style="position:absolute;left:8545;top:-1917;width:10;height:20" coordorigin="8545,-1917" coordsize="10,20" path="m8545,-1898l8555,-1898,8555,-1917,8545,-1917,8545,-1898xe" filled="true" fillcolor="#000000" stroked="false">
                <v:path arrowok="t"/>
                <v:fill type="solid"/>
              </v:shape>
            </v:group>
            <v:group style="position:absolute;left:8545;top:-1898;width:10;height:20" coordorigin="8545,-1898" coordsize="10,20">
              <v:shape style="position:absolute;left:8545;top:-1898;width:10;height:20" coordorigin="8545,-1898" coordsize="10,20" path="m8545,-1879l8555,-1879,8555,-1898,8545,-1898,8545,-1879xe" filled="true" fillcolor="#000000" stroked="false">
                <v:path arrowok="t"/>
                <v:fill type="solid"/>
              </v:shape>
            </v:group>
            <v:group style="position:absolute;left:8545;top:-1879;width:10;height:20" coordorigin="8545,-1879" coordsize="10,20">
              <v:shape style="position:absolute;left:8545;top:-1879;width:10;height:20" coordorigin="8545,-1879" coordsize="10,20" path="m8545,-1860l8555,-1860,8555,-1879,8545,-1879,8545,-1860xe" filled="true" fillcolor="#000000" stroked="false">
                <v:path arrowok="t"/>
                <v:fill type="solid"/>
              </v:shape>
            </v:group>
            <v:group style="position:absolute;left:8545;top:-1860;width:10;height:20" coordorigin="8545,-1860" coordsize="10,20">
              <v:shape style="position:absolute;left:8545;top:-1860;width:10;height:20" coordorigin="8545,-1860" coordsize="10,20" path="m8545,-1840l8555,-1840,8555,-1860,8545,-1860,8545,-1840xe" filled="true" fillcolor="#000000" stroked="false">
                <v:path arrowok="t"/>
                <v:fill type="solid"/>
              </v:shape>
            </v:group>
            <v:group style="position:absolute;left:8545;top:-1840;width:10;height:20" coordorigin="8545,-1840" coordsize="10,20">
              <v:shape style="position:absolute;left:8545;top:-1840;width:10;height:20" coordorigin="8545,-1840" coordsize="10,20" path="m8545,-1821l8555,-1821,8555,-1840,8545,-1840,8545,-1821xe" filled="true" fillcolor="#000000" stroked="false">
                <v:path arrowok="t"/>
                <v:fill type="solid"/>
              </v:shape>
            </v:group>
            <v:group style="position:absolute;left:8545;top:-1821;width:10;height:20" coordorigin="8545,-1821" coordsize="10,20">
              <v:shape style="position:absolute;left:8545;top:-1821;width:10;height:20" coordorigin="8545,-1821" coordsize="10,20" path="m8545,-1802l8555,-1802,8555,-1821,8545,-1821,8545,-1802xe" filled="true" fillcolor="#000000" stroked="false">
                <v:path arrowok="t"/>
                <v:fill type="solid"/>
              </v:shape>
            </v:group>
            <v:group style="position:absolute;left:8545;top:-1802;width:10;height:20" coordorigin="8545,-1802" coordsize="10,20">
              <v:shape style="position:absolute;left:8545;top:-1802;width:10;height:20" coordorigin="8545,-1802" coordsize="10,20" path="m8545,-1783l8555,-1783,8555,-1802,8545,-1802,8545,-1783xe" filled="true" fillcolor="#000000" stroked="false">
                <v:path arrowok="t"/>
                <v:fill type="solid"/>
              </v:shape>
            </v:group>
            <v:group style="position:absolute;left:8545;top:-1783;width:10;height:20" coordorigin="8545,-1783" coordsize="10,20">
              <v:shape style="position:absolute;left:8545;top:-1783;width:10;height:20" coordorigin="8545,-1783" coordsize="10,20" path="m8545,-1764l8555,-1764,8555,-1783,8545,-1783,8545,-1764xe" filled="true" fillcolor="#000000" stroked="false">
                <v:path arrowok="t"/>
                <v:fill type="solid"/>
              </v:shape>
            </v:group>
            <v:group style="position:absolute;left:8545;top:-1764;width:10;height:20" coordorigin="8545,-1764" coordsize="10,20">
              <v:shape style="position:absolute;left:8545;top:-1764;width:10;height:20" coordorigin="8545,-1764" coordsize="10,20" path="m8545,-1744l8555,-1744,8555,-1764,8545,-1764,8545,-1744xe" filled="true" fillcolor="#000000" stroked="false">
                <v:path arrowok="t"/>
                <v:fill type="solid"/>
              </v:shape>
            </v:group>
            <v:group style="position:absolute;left:8545;top:-1744;width:10;height:20" coordorigin="8545,-1744" coordsize="10,20">
              <v:shape style="position:absolute;left:8545;top:-1744;width:10;height:20" coordorigin="8545,-1744" coordsize="10,20" path="m8545,-1725l8555,-1725,8555,-1744,8545,-1744,8545,-1725xe" filled="true" fillcolor="#000000" stroked="false">
                <v:path arrowok="t"/>
                <v:fill type="solid"/>
              </v:shape>
            </v:group>
            <v:group style="position:absolute;left:8545;top:-1725;width:10;height:20" coordorigin="8545,-1725" coordsize="10,20">
              <v:shape style="position:absolute;left:8545;top:-1725;width:10;height:20" coordorigin="8545,-1725" coordsize="10,20" path="m8545,-1706l8555,-1706,8555,-1725,8545,-1725,8545,-1706xe" filled="true" fillcolor="#000000" stroked="false">
                <v:path arrowok="t"/>
                <v:fill type="solid"/>
              </v:shape>
            </v:group>
            <v:group style="position:absolute;left:8545;top:-1706;width:10;height:20" coordorigin="8545,-1706" coordsize="10,20">
              <v:shape style="position:absolute;left:8545;top:-1706;width:10;height:20" coordorigin="8545,-1706" coordsize="10,20" path="m8545,-1687l8555,-1687,8555,-1706,8545,-1706,8545,-1687xe" filled="true" fillcolor="#000000" stroked="false">
                <v:path arrowok="t"/>
                <v:fill type="solid"/>
              </v:shape>
            </v:group>
            <v:group style="position:absolute;left:8545;top:-1687;width:10;height:20" coordorigin="8545,-1687" coordsize="10,20">
              <v:shape style="position:absolute;left:8545;top:-1687;width:10;height:20" coordorigin="8545,-1687" coordsize="10,20" path="m8545,-1668l8555,-1668,8555,-1687,8545,-1687,8545,-1668xe" filled="true" fillcolor="#000000" stroked="false">
                <v:path arrowok="t"/>
                <v:fill type="solid"/>
              </v:shape>
            </v:group>
            <v:group style="position:absolute;left:8545;top:-1668;width:10;height:20" coordorigin="8545,-1668" coordsize="10,20">
              <v:shape style="position:absolute;left:8545;top:-1668;width:10;height:20" coordorigin="8545,-1668" coordsize="10,20" path="m8545,-1648l8555,-1648,8555,-1668,8545,-1668,8545,-1648xe" filled="true" fillcolor="#000000" stroked="false">
                <v:path arrowok="t"/>
                <v:fill type="solid"/>
              </v:shape>
            </v:group>
            <v:group style="position:absolute;left:8545;top:-1644;width:10;height:2" coordorigin="8545,-1644" coordsize="10,2">
              <v:shape style="position:absolute;left:8545;top:-1644;width:10;height:2" coordorigin="8545,-1644" coordsize="10,0" path="m8545,-1644l8555,-1644e" filled="false" stroked="true" strokeweight=".47998pt" strokecolor="#000000">
                <v:path arrowok="t"/>
              </v:shape>
              <v:shape style="position:absolute;left:2367;top:-1639;width:1556;height:10" type="#_x0000_t75" stroked="false">
                <v:imagedata r:id="rId516" o:title=""/>
              </v:shape>
              <v:shape style="position:absolute;left:3918;top:-1639;width:1140;height:10" type="#_x0000_t75" stroked="false">
                <v:imagedata r:id="rId787" o:title=""/>
              </v:shape>
              <v:shape style="position:absolute;left:5053;top:-1639;width:1733;height:10" type="#_x0000_t75" stroked="false">
                <v:imagedata r:id="rId779" o:title=""/>
              </v:shape>
              <v:shape style="position:absolute;left:6781;top:-1639;width:1764;height:10" type="#_x0000_t75" stroked="false">
                <v:imagedata r:id="rId780" o:title=""/>
              </v:shape>
              <v:shape style="position:absolute;left:8541;top:-1639;width:2333;height:10" type="#_x0000_t75" stroked="false">
                <v:imagedata r:id="rId781" o:title=""/>
              </v:shape>
            </v:group>
            <v:group style="position:absolute;left:5058;top:-1629;width:10;height:20" coordorigin="5058,-1629" coordsize="10,20">
              <v:shape style="position:absolute;left:5058;top:-1629;width:10;height:20" coordorigin="5058,-1629" coordsize="10,20" path="m5058,-1610l5067,-1610,5067,-1629,5058,-1629,5058,-1610xe" filled="true" fillcolor="#000000" stroked="false">
                <v:path arrowok="t"/>
                <v:fill type="solid"/>
              </v:shape>
            </v:group>
            <v:group style="position:absolute;left:5058;top:-1610;width:10;height:20" coordorigin="5058,-1610" coordsize="10,20">
              <v:shape style="position:absolute;left:5058;top:-1610;width:10;height:20" coordorigin="5058,-1610" coordsize="10,20" path="m5058,-1591l5067,-1591,5067,-1610,5058,-1610,5058,-1591xe" filled="true" fillcolor="#000000" stroked="false">
                <v:path arrowok="t"/>
                <v:fill type="solid"/>
              </v:shape>
            </v:group>
            <v:group style="position:absolute;left:5058;top:-1591;width:10;height:20" coordorigin="5058,-1591" coordsize="10,20">
              <v:shape style="position:absolute;left:5058;top:-1591;width:10;height:20" coordorigin="5058,-1591" coordsize="10,20" path="m5058,-1572l5067,-1572,5067,-1591,5058,-1591,5058,-1572xe" filled="true" fillcolor="#000000" stroked="false">
                <v:path arrowok="t"/>
                <v:fill type="solid"/>
              </v:shape>
            </v:group>
            <v:group style="position:absolute;left:5058;top:-1572;width:10;height:20" coordorigin="5058,-1572" coordsize="10,20">
              <v:shape style="position:absolute;left:5058;top:-1572;width:10;height:20" coordorigin="5058,-1572" coordsize="10,20" path="m5058,-1552l5067,-1552,5067,-1572,5058,-1572,5058,-1552xe" filled="true" fillcolor="#000000" stroked="false">
                <v:path arrowok="t"/>
                <v:fill type="solid"/>
              </v:shape>
            </v:group>
            <v:group style="position:absolute;left:5058;top:-1552;width:10;height:20" coordorigin="5058,-1552" coordsize="10,20">
              <v:shape style="position:absolute;left:5058;top:-1552;width:10;height:20" coordorigin="5058,-1552" coordsize="10,20" path="m5058,-1533l5067,-1533,5067,-1552,5058,-1552,5058,-1533xe" filled="true" fillcolor="#000000" stroked="false">
                <v:path arrowok="t"/>
                <v:fill type="solid"/>
              </v:shape>
            </v:group>
            <v:group style="position:absolute;left:5058;top:-1533;width:10;height:20" coordorigin="5058,-1533" coordsize="10,20">
              <v:shape style="position:absolute;left:5058;top:-1533;width:10;height:20" coordorigin="5058,-1533" coordsize="10,20" path="m5058,-1514l5067,-1514,5067,-1533,5058,-1533,5058,-1514xe" filled="true" fillcolor="#000000" stroked="false">
                <v:path arrowok="t"/>
                <v:fill type="solid"/>
              </v:shape>
            </v:group>
            <v:group style="position:absolute;left:5058;top:-1514;width:10;height:20" coordorigin="5058,-1514" coordsize="10,20">
              <v:shape style="position:absolute;left:5058;top:-1514;width:10;height:20" coordorigin="5058,-1514" coordsize="10,20" path="m5058,-1495l5067,-1495,5067,-1514,5058,-1514,5058,-1495xe" filled="true" fillcolor="#000000" stroked="false">
                <v:path arrowok="t"/>
                <v:fill type="solid"/>
              </v:shape>
            </v:group>
            <v:group style="position:absolute;left:5058;top:-1495;width:10;height:20" coordorigin="5058,-1495" coordsize="10,20">
              <v:shape style="position:absolute;left:5058;top:-1495;width:10;height:20" coordorigin="5058,-1495" coordsize="10,20" path="m5058,-1476l5067,-1476,5067,-1495,5058,-1495,5058,-1476xe" filled="true" fillcolor="#000000" stroked="false">
                <v:path arrowok="t"/>
                <v:fill type="solid"/>
              </v:shape>
            </v:group>
            <v:group style="position:absolute;left:5058;top:-1476;width:10;height:20" coordorigin="5058,-1476" coordsize="10,20">
              <v:shape style="position:absolute;left:5058;top:-1476;width:10;height:20" coordorigin="5058,-1476" coordsize="10,20" path="m5058,-1456l5067,-1456,5067,-1476,5058,-1476,5058,-1456xe" filled="true" fillcolor="#000000" stroked="false">
                <v:path arrowok="t"/>
                <v:fill type="solid"/>
              </v:shape>
            </v:group>
            <v:group style="position:absolute;left:5058;top:-1456;width:10;height:20" coordorigin="5058,-1456" coordsize="10,20">
              <v:shape style="position:absolute;left:5058;top:-1456;width:10;height:20" coordorigin="5058,-1456" coordsize="10,20" path="m5058,-1437l5067,-1437,5067,-1456,5058,-1456,5058,-1437xe" filled="true" fillcolor="#000000" stroked="false">
                <v:path arrowok="t"/>
                <v:fill type="solid"/>
              </v:shape>
            </v:group>
            <v:group style="position:absolute;left:5058;top:-1437;width:10;height:20" coordorigin="5058,-1437" coordsize="10,20">
              <v:shape style="position:absolute;left:5058;top:-1437;width:10;height:20" coordorigin="5058,-1437" coordsize="10,20" path="m5058,-1418l5067,-1418,5067,-1437,5058,-1437,5058,-1418xe" filled="true" fillcolor="#000000" stroked="false">
                <v:path arrowok="t"/>
                <v:fill type="solid"/>
              </v:shape>
            </v:group>
            <v:group style="position:absolute;left:5058;top:-1418;width:10;height:20" coordorigin="5058,-1418" coordsize="10,20">
              <v:shape style="position:absolute;left:5058;top:-1418;width:10;height:20" coordorigin="5058,-1418" coordsize="10,20" path="m5058,-1399l5067,-1399,5067,-1418,5058,-1418,5058,-1399xe" filled="true" fillcolor="#000000" stroked="false">
                <v:path arrowok="t"/>
                <v:fill type="solid"/>
              </v:shape>
            </v:group>
            <v:group style="position:absolute;left:5058;top:-1399;width:10;height:20" coordorigin="5058,-1399" coordsize="10,20">
              <v:shape style="position:absolute;left:5058;top:-1399;width:10;height:20" coordorigin="5058,-1399" coordsize="10,20" path="m5058,-1380l5067,-1380,5067,-1399,5058,-1399,5058,-1380xe" filled="true" fillcolor="#000000" stroked="false">
                <v:path arrowok="t"/>
                <v:fill type="solid"/>
              </v:shape>
            </v:group>
            <v:group style="position:absolute;left:5058;top:-1380;width:10;height:20" coordorigin="5058,-1380" coordsize="10,20">
              <v:shape style="position:absolute;left:5058;top:-1380;width:10;height:20" coordorigin="5058,-1380" coordsize="10,20" path="m5058,-1360l5067,-1360,5067,-1380,5058,-1380,5058,-1360xe" filled="true" fillcolor="#000000" stroked="false">
                <v:path arrowok="t"/>
                <v:fill type="solid"/>
              </v:shape>
            </v:group>
            <v:group style="position:absolute;left:5058;top:-1360;width:10;height:20" coordorigin="5058,-1360" coordsize="10,20">
              <v:shape style="position:absolute;left:5058;top:-1360;width:10;height:20" coordorigin="5058,-1360" coordsize="10,20" path="m5058,-1341l5067,-1341,5067,-1360,5058,-1360,5058,-1341xe" filled="true" fillcolor="#000000" stroked="false">
                <v:path arrowok="t"/>
                <v:fill type="solid"/>
              </v:shape>
            </v:group>
            <v:group style="position:absolute;left:5058;top:-1341;width:10;height:20" coordorigin="5058,-1341" coordsize="10,20">
              <v:shape style="position:absolute;left:5058;top:-1341;width:10;height:20" coordorigin="5058,-1341" coordsize="10,20" path="m5058,-1322l5067,-1322,5067,-1341,5058,-1341,5058,-1322xe" filled="true" fillcolor="#000000" stroked="false">
                <v:path arrowok="t"/>
                <v:fill type="solid"/>
              </v:shape>
            </v:group>
            <v:group style="position:absolute;left:5058;top:-1322;width:10;height:20" coordorigin="5058,-1322" coordsize="10,20">
              <v:shape style="position:absolute;left:5058;top:-1322;width:10;height:20" coordorigin="5058,-1322" coordsize="10,20" path="m5058,-1303l5067,-1303,5067,-1322,5058,-1322,5058,-1303xe" filled="true" fillcolor="#000000" stroked="false">
                <v:path arrowok="t"/>
                <v:fill type="solid"/>
              </v:shape>
            </v:group>
            <v:group style="position:absolute;left:5058;top:-1303;width:10;height:20" coordorigin="5058,-1303" coordsize="10,20">
              <v:shape style="position:absolute;left:5058;top:-1303;width:10;height:20" coordorigin="5058,-1303" coordsize="10,20" path="m5058,-1284l5067,-1284,5067,-1303,5058,-1303,5058,-1284xe" filled="true" fillcolor="#000000" stroked="false">
                <v:path arrowok="t"/>
                <v:fill type="solid"/>
              </v:shape>
            </v:group>
            <v:group style="position:absolute;left:5058;top:-1284;width:10;height:20" coordorigin="5058,-1284" coordsize="10,20">
              <v:shape style="position:absolute;left:5058;top:-1284;width:10;height:20" coordorigin="5058,-1284" coordsize="10,20" path="m5058,-1264l5067,-1264,5067,-1284,5058,-1284,5058,-1264xe" filled="true" fillcolor="#000000" stroked="false">
                <v:path arrowok="t"/>
                <v:fill type="solid"/>
              </v:shape>
            </v:group>
            <v:group style="position:absolute;left:5058;top:-1260;width:10;height:2" coordorigin="5058,-1260" coordsize="10,2">
              <v:shape style="position:absolute;left:5058;top:-1260;width:10;height:2" coordorigin="5058,-1260" coordsize="10,0" path="m5058,-1260l5067,-1260e" filled="false" stroked="true" strokeweight=".48004pt" strokecolor="#000000">
                <v:path arrowok="t"/>
              </v:shape>
            </v:group>
            <v:group style="position:absolute;left:8545;top:-1629;width:10;height:20" coordorigin="8545,-1629" coordsize="10,20">
              <v:shape style="position:absolute;left:8545;top:-1629;width:10;height:20" coordorigin="8545,-1629" coordsize="10,20" path="m8545,-1610l8555,-1610,8555,-1629,8545,-1629,8545,-1610xe" filled="true" fillcolor="#000000" stroked="false">
                <v:path arrowok="t"/>
                <v:fill type="solid"/>
              </v:shape>
            </v:group>
            <v:group style="position:absolute;left:8545;top:-1610;width:10;height:20" coordorigin="8545,-1610" coordsize="10,20">
              <v:shape style="position:absolute;left:8545;top:-1610;width:10;height:20" coordorigin="8545,-1610" coordsize="10,20" path="m8545,-1591l8555,-1591,8555,-1610,8545,-1610,8545,-1591xe" filled="true" fillcolor="#000000" stroked="false">
                <v:path arrowok="t"/>
                <v:fill type="solid"/>
              </v:shape>
            </v:group>
            <v:group style="position:absolute;left:8545;top:-1591;width:10;height:20" coordorigin="8545,-1591" coordsize="10,20">
              <v:shape style="position:absolute;left:8545;top:-1591;width:10;height:20" coordorigin="8545,-1591" coordsize="10,20" path="m8545,-1572l8555,-1572,8555,-1591,8545,-1591,8545,-1572xe" filled="true" fillcolor="#000000" stroked="false">
                <v:path arrowok="t"/>
                <v:fill type="solid"/>
              </v:shape>
            </v:group>
            <v:group style="position:absolute;left:8545;top:-1572;width:10;height:20" coordorigin="8545,-1572" coordsize="10,20">
              <v:shape style="position:absolute;left:8545;top:-1572;width:10;height:20" coordorigin="8545,-1572" coordsize="10,20" path="m8545,-1552l8555,-1552,8555,-1572,8545,-1572,8545,-1552xe" filled="true" fillcolor="#000000" stroked="false">
                <v:path arrowok="t"/>
                <v:fill type="solid"/>
              </v:shape>
            </v:group>
            <v:group style="position:absolute;left:8545;top:-1552;width:10;height:20" coordorigin="8545,-1552" coordsize="10,20">
              <v:shape style="position:absolute;left:8545;top:-1552;width:10;height:20" coordorigin="8545,-1552" coordsize="10,20" path="m8545,-1533l8555,-1533,8555,-1552,8545,-1552,8545,-1533xe" filled="true" fillcolor="#000000" stroked="false">
                <v:path arrowok="t"/>
                <v:fill type="solid"/>
              </v:shape>
            </v:group>
            <v:group style="position:absolute;left:8545;top:-1533;width:10;height:20" coordorigin="8545,-1533" coordsize="10,20">
              <v:shape style="position:absolute;left:8545;top:-1533;width:10;height:20" coordorigin="8545,-1533" coordsize="10,20" path="m8545,-1514l8555,-1514,8555,-1533,8545,-1533,8545,-1514xe" filled="true" fillcolor="#000000" stroked="false">
                <v:path arrowok="t"/>
                <v:fill type="solid"/>
              </v:shape>
            </v:group>
            <v:group style="position:absolute;left:8545;top:-1514;width:10;height:20" coordorigin="8545,-1514" coordsize="10,20">
              <v:shape style="position:absolute;left:8545;top:-1514;width:10;height:20" coordorigin="8545,-1514" coordsize="10,20" path="m8545,-1495l8555,-1495,8555,-1514,8545,-1514,8545,-1495xe" filled="true" fillcolor="#000000" stroked="false">
                <v:path arrowok="t"/>
                <v:fill type="solid"/>
              </v:shape>
            </v:group>
            <v:group style="position:absolute;left:8545;top:-1495;width:10;height:20" coordorigin="8545,-1495" coordsize="10,20">
              <v:shape style="position:absolute;left:8545;top:-1495;width:10;height:20" coordorigin="8545,-1495" coordsize="10,20" path="m8545,-1476l8555,-1476,8555,-1495,8545,-1495,8545,-1476xe" filled="true" fillcolor="#000000" stroked="false">
                <v:path arrowok="t"/>
                <v:fill type="solid"/>
              </v:shape>
            </v:group>
            <v:group style="position:absolute;left:8545;top:-1476;width:10;height:20" coordorigin="8545,-1476" coordsize="10,20">
              <v:shape style="position:absolute;left:8545;top:-1476;width:10;height:20" coordorigin="8545,-1476" coordsize="10,20" path="m8545,-1456l8555,-1456,8555,-1476,8545,-1476,8545,-1456xe" filled="true" fillcolor="#000000" stroked="false">
                <v:path arrowok="t"/>
                <v:fill type="solid"/>
              </v:shape>
            </v:group>
            <v:group style="position:absolute;left:8545;top:-1456;width:10;height:20" coordorigin="8545,-1456" coordsize="10,20">
              <v:shape style="position:absolute;left:8545;top:-1456;width:10;height:20" coordorigin="8545,-1456" coordsize="10,20" path="m8545,-1437l8555,-1437,8555,-1456,8545,-1456,8545,-1437xe" filled="true" fillcolor="#000000" stroked="false">
                <v:path arrowok="t"/>
                <v:fill type="solid"/>
              </v:shape>
            </v:group>
            <v:group style="position:absolute;left:8545;top:-1437;width:10;height:20" coordorigin="8545,-1437" coordsize="10,20">
              <v:shape style="position:absolute;left:8545;top:-1437;width:10;height:20" coordorigin="8545,-1437" coordsize="10,20" path="m8545,-1418l8555,-1418,8555,-1437,8545,-1437,8545,-1418xe" filled="true" fillcolor="#000000" stroked="false">
                <v:path arrowok="t"/>
                <v:fill type="solid"/>
              </v:shape>
            </v:group>
            <v:group style="position:absolute;left:8545;top:-1418;width:10;height:20" coordorigin="8545,-1418" coordsize="10,20">
              <v:shape style="position:absolute;left:8545;top:-1418;width:10;height:20" coordorigin="8545,-1418" coordsize="10,20" path="m8545,-1399l8555,-1399,8555,-1418,8545,-1418,8545,-1399xe" filled="true" fillcolor="#000000" stroked="false">
                <v:path arrowok="t"/>
                <v:fill type="solid"/>
              </v:shape>
            </v:group>
            <v:group style="position:absolute;left:8545;top:-1399;width:10;height:20" coordorigin="8545,-1399" coordsize="10,20">
              <v:shape style="position:absolute;left:8545;top:-1399;width:10;height:20" coordorigin="8545,-1399" coordsize="10,20" path="m8545,-1380l8555,-1380,8555,-1399,8545,-1399,8545,-1380xe" filled="true" fillcolor="#000000" stroked="false">
                <v:path arrowok="t"/>
                <v:fill type="solid"/>
              </v:shape>
            </v:group>
            <v:group style="position:absolute;left:8545;top:-1380;width:10;height:20" coordorigin="8545,-1380" coordsize="10,20">
              <v:shape style="position:absolute;left:8545;top:-1380;width:10;height:20" coordorigin="8545,-1380" coordsize="10,20" path="m8545,-1360l8555,-1360,8555,-1380,8545,-1380,8545,-1360xe" filled="true" fillcolor="#000000" stroked="false">
                <v:path arrowok="t"/>
                <v:fill type="solid"/>
              </v:shape>
            </v:group>
            <v:group style="position:absolute;left:8545;top:-1360;width:10;height:20" coordorigin="8545,-1360" coordsize="10,20">
              <v:shape style="position:absolute;left:8545;top:-1360;width:10;height:20" coordorigin="8545,-1360" coordsize="10,20" path="m8545,-1341l8555,-1341,8555,-1360,8545,-1360,8545,-1341xe" filled="true" fillcolor="#000000" stroked="false">
                <v:path arrowok="t"/>
                <v:fill type="solid"/>
              </v:shape>
            </v:group>
            <v:group style="position:absolute;left:8545;top:-1341;width:10;height:20" coordorigin="8545,-1341" coordsize="10,20">
              <v:shape style="position:absolute;left:8545;top:-1341;width:10;height:20" coordorigin="8545,-1341" coordsize="10,20" path="m8545,-1322l8555,-1322,8555,-1341,8545,-1341,8545,-1322xe" filled="true" fillcolor="#000000" stroked="false">
                <v:path arrowok="t"/>
                <v:fill type="solid"/>
              </v:shape>
            </v:group>
            <v:group style="position:absolute;left:8545;top:-1322;width:10;height:20" coordorigin="8545,-1322" coordsize="10,20">
              <v:shape style="position:absolute;left:8545;top:-1322;width:10;height:20" coordorigin="8545,-1322" coordsize="10,20" path="m8545,-1303l8555,-1303,8555,-1322,8545,-1322,8545,-1303xe" filled="true" fillcolor="#000000" stroked="false">
                <v:path arrowok="t"/>
                <v:fill type="solid"/>
              </v:shape>
            </v:group>
            <v:group style="position:absolute;left:8545;top:-1303;width:10;height:20" coordorigin="8545,-1303" coordsize="10,20">
              <v:shape style="position:absolute;left:8545;top:-1303;width:10;height:20" coordorigin="8545,-1303" coordsize="10,20" path="m8545,-1284l8555,-1284,8555,-1303,8545,-1303,8545,-1284xe" filled="true" fillcolor="#000000" stroked="false">
                <v:path arrowok="t"/>
                <v:fill type="solid"/>
              </v:shape>
            </v:group>
            <v:group style="position:absolute;left:8545;top:-1284;width:10;height:20" coordorigin="8545,-1284" coordsize="10,20">
              <v:shape style="position:absolute;left:8545;top:-1284;width:10;height:20" coordorigin="8545,-1284" coordsize="10,20" path="m8545,-1264l8555,-1264,8555,-1284,8545,-1284,8545,-1264xe" filled="true" fillcolor="#000000" stroked="false">
                <v:path arrowok="t"/>
                <v:fill type="solid"/>
              </v:shape>
            </v:group>
            <v:group style="position:absolute;left:8545;top:-1260;width:10;height:2" coordorigin="8545,-1260" coordsize="10,2">
              <v:shape style="position:absolute;left:8545;top:-1260;width:10;height:2" coordorigin="8545,-1260" coordsize="10,0" path="m8545,-1260l8555,-1260e" filled="false" stroked="true" strokeweight=".48004pt" strokecolor="#000000">
                <v:path arrowok="t"/>
              </v:shape>
              <v:shape style="position:absolute;left:2367;top:-1255;width:1556;height:10" type="#_x0000_t75" stroked="false">
                <v:imagedata r:id="rId516" o:title=""/>
              </v:shape>
              <v:shape style="position:absolute;left:3918;top:-1255;width:1140;height:10" type="#_x0000_t75" stroked="false">
                <v:imagedata r:id="rId787" o:title=""/>
              </v:shape>
              <v:shape style="position:absolute;left:5053;top:-1255;width:1733;height:10" type="#_x0000_t75" stroked="false">
                <v:imagedata r:id="rId779" o:title=""/>
              </v:shape>
              <v:shape style="position:absolute;left:6781;top:-1255;width:1764;height:10" type="#_x0000_t75" stroked="false">
                <v:imagedata r:id="rId780" o:title=""/>
              </v:shape>
              <v:shape style="position:absolute;left:8541;top:-1255;width:2333;height:10" type="#_x0000_t75" stroked="false">
                <v:imagedata r:id="rId781" o:title=""/>
              </v:shape>
            </v:group>
            <v:group style="position:absolute;left:5058;top:-1245;width:10;height:20" coordorigin="5058,-1245" coordsize="10,20">
              <v:shape style="position:absolute;left:5058;top:-1245;width:10;height:20" coordorigin="5058,-1245" coordsize="10,20" path="m5058,-1226l5067,-1226,5067,-1245,5058,-1245,5058,-1226xe" filled="true" fillcolor="#000000" stroked="false">
                <v:path arrowok="t"/>
                <v:fill type="solid"/>
              </v:shape>
            </v:group>
            <v:group style="position:absolute;left:5058;top:-1226;width:10;height:20" coordorigin="5058,-1226" coordsize="10,20">
              <v:shape style="position:absolute;left:5058;top:-1226;width:10;height:20" coordorigin="5058,-1226" coordsize="10,20" path="m5058,-1207l5067,-1207,5067,-1226,5058,-1226,5058,-1207xe" filled="true" fillcolor="#000000" stroked="false">
                <v:path arrowok="t"/>
                <v:fill type="solid"/>
              </v:shape>
            </v:group>
            <v:group style="position:absolute;left:5058;top:-1207;width:10;height:20" coordorigin="5058,-1207" coordsize="10,20">
              <v:shape style="position:absolute;left:5058;top:-1207;width:10;height:20" coordorigin="5058,-1207" coordsize="10,20" path="m5058,-1188l5067,-1188,5067,-1207,5058,-1207,5058,-1188xe" filled="true" fillcolor="#000000" stroked="false">
                <v:path arrowok="t"/>
                <v:fill type="solid"/>
              </v:shape>
            </v:group>
            <v:group style="position:absolute;left:5058;top:-1188;width:10;height:20" coordorigin="5058,-1188" coordsize="10,20">
              <v:shape style="position:absolute;left:5058;top:-1188;width:10;height:20" coordorigin="5058,-1188" coordsize="10,20" path="m5058,-1168l5067,-1168,5067,-1188,5058,-1188,5058,-1168xe" filled="true" fillcolor="#000000" stroked="false">
                <v:path arrowok="t"/>
                <v:fill type="solid"/>
              </v:shape>
            </v:group>
            <v:group style="position:absolute;left:5058;top:-1168;width:10;height:20" coordorigin="5058,-1168" coordsize="10,20">
              <v:shape style="position:absolute;left:5058;top:-1168;width:10;height:20" coordorigin="5058,-1168" coordsize="10,20" path="m5058,-1149l5067,-1149,5067,-1168,5058,-1168,5058,-1149xe" filled="true" fillcolor="#000000" stroked="false">
                <v:path arrowok="t"/>
                <v:fill type="solid"/>
              </v:shape>
            </v:group>
            <v:group style="position:absolute;left:5058;top:-1149;width:10;height:20" coordorigin="5058,-1149" coordsize="10,20">
              <v:shape style="position:absolute;left:5058;top:-1149;width:10;height:20" coordorigin="5058,-1149" coordsize="10,20" path="m5058,-1130l5067,-1130,5067,-1149,5058,-1149,5058,-1130xe" filled="true" fillcolor="#000000" stroked="false">
                <v:path arrowok="t"/>
                <v:fill type="solid"/>
              </v:shape>
            </v:group>
            <v:group style="position:absolute;left:5058;top:-1130;width:10;height:20" coordorigin="5058,-1130" coordsize="10,20">
              <v:shape style="position:absolute;left:5058;top:-1130;width:10;height:20" coordorigin="5058,-1130" coordsize="10,20" path="m5058,-1111l5067,-1111,5067,-1130,5058,-1130,5058,-1111xe" filled="true" fillcolor="#000000" stroked="false">
                <v:path arrowok="t"/>
                <v:fill type="solid"/>
              </v:shape>
            </v:group>
            <v:group style="position:absolute;left:5058;top:-1111;width:10;height:20" coordorigin="5058,-1111" coordsize="10,20">
              <v:shape style="position:absolute;left:5058;top:-1111;width:10;height:20" coordorigin="5058,-1111" coordsize="10,20" path="m5058,-1092l5067,-1092,5067,-1111,5058,-1111,5058,-1092xe" filled="true" fillcolor="#000000" stroked="false">
                <v:path arrowok="t"/>
                <v:fill type="solid"/>
              </v:shape>
            </v:group>
            <v:group style="position:absolute;left:5058;top:-1092;width:10;height:20" coordorigin="5058,-1092" coordsize="10,20">
              <v:shape style="position:absolute;left:5058;top:-1092;width:10;height:20" coordorigin="5058,-1092" coordsize="10,20" path="m5058,-1072l5067,-1072,5067,-1092,5058,-1092,5058,-1072xe" filled="true" fillcolor="#000000" stroked="false">
                <v:path arrowok="t"/>
                <v:fill type="solid"/>
              </v:shape>
            </v:group>
            <v:group style="position:absolute;left:5058;top:-1072;width:10;height:20" coordorigin="5058,-1072" coordsize="10,20">
              <v:shape style="position:absolute;left:5058;top:-1072;width:10;height:20" coordorigin="5058,-1072" coordsize="10,20" path="m5058,-1053l5067,-1053,5067,-1072,5058,-1072,5058,-1053xe" filled="true" fillcolor="#000000" stroked="false">
                <v:path arrowok="t"/>
                <v:fill type="solid"/>
              </v:shape>
            </v:group>
            <v:group style="position:absolute;left:5058;top:-1053;width:10;height:20" coordorigin="5058,-1053" coordsize="10,20">
              <v:shape style="position:absolute;left:5058;top:-1053;width:10;height:20" coordorigin="5058,-1053" coordsize="10,20" path="m5058,-1034l5067,-1034,5067,-1053,5058,-1053,5058,-1034xe" filled="true" fillcolor="#000000" stroked="false">
                <v:path arrowok="t"/>
                <v:fill type="solid"/>
              </v:shape>
            </v:group>
            <v:group style="position:absolute;left:5058;top:-1034;width:10;height:20" coordorigin="5058,-1034" coordsize="10,20">
              <v:shape style="position:absolute;left:5058;top:-1034;width:10;height:20" coordorigin="5058,-1034" coordsize="10,20" path="m5058,-1015l5067,-1015,5067,-1034,5058,-1034,5058,-1015xe" filled="true" fillcolor="#000000" stroked="false">
                <v:path arrowok="t"/>
                <v:fill type="solid"/>
              </v:shape>
            </v:group>
            <v:group style="position:absolute;left:5058;top:-1015;width:10;height:20" coordorigin="5058,-1015" coordsize="10,20">
              <v:shape style="position:absolute;left:5058;top:-1015;width:10;height:20" coordorigin="5058,-1015" coordsize="10,20" path="m5058,-996l5067,-996,5067,-1015,5058,-1015,5058,-996xe" filled="true" fillcolor="#000000" stroked="false">
                <v:path arrowok="t"/>
                <v:fill type="solid"/>
              </v:shape>
            </v:group>
            <v:group style="position:absolute;left:5058;top:-996;width:10;height:20" coordorigin="5058,-996" coordsize="10,20">
              <v:shape style="position:absolute;left:5058;top:-996;width:10;height:20" coordorigin="5058,-996" coordsize="10,20" path="m5058,-976l5067,-976,5067,-996,5058,-996,5058,-976xe" filled="true" fillcolor="#000000" stroked="false">
                <v:path arrowok="t"/>
                <v:fill type="solid"/>
              </v:shape>
            </v:group>
            <v:group style="position:absolute;left:5058;top:-976;width:10;height:20" coordorigin="5058,-976" coordsize="10,20">
              <v:shape style="position:absolute;left:5058;top:-976;width:10;height:20" coordorigin="5058,-976" coordsize="10,20" path="m5058,-957l5067,-957,5067,-976,5058,-976,5058,-957xe" filled="true" fillcolor="#000000" stroked="false">
                <v:path arrowok="t"/>
                <v:fill type="solid"/>
              </v:shape>
            </v:group>
            <v:group style="position:absolute;left:5058;top:-957;width:10;height:20" coordorigin="5058,-957" coordsize="10,20">
              <v:shape style="position:absolute;left:5058;top:-957;width:10;height:20" coordorigin="5058,-957" coordsize="10,20" path="m5058,-938l5067,-938,5067,-957,5058,-957,5058,-938xe" filled="true" fillcolor="#000000" stroked="false">
                <v:path arrowok="t"/>
                <v:fill type="solid"/>
              </v:shape>
            </v:group>
            <v:group style="position:absolute;left:5058;top:-938;width:10;height:20" coordorigin="5058,-938" coordsize="10,20">
              <v:shape style="position:absolute;left:5058;top:-938;width:10;height:20" coordorigin="5058,-938" coordsize="10,20" path="m5058,-919l5067,-919,5067,-938,5058,-938,5058,-919xe" filled="true" fillcolor="#000000" stroked="false">
                <v:path arrowok="t"/>
                <v:fill type="solid"/>
              </v:shape>
            </v:group>
            <v:group style="position:absolute;left:5058;top:-919;width:10;height:20" coordorigin="5058,-919" coordsize="10,20">
              <v:shape style="position:absolute;left:5058;top:-919;width:10;height:20" coordorigin="5058,-919" coordsize="10,20" path="m5058,-900l5067,-900,5067,-919,5058,-919,5058,-900xe" filled="true" fillcolor="#000000" stroked="false">
                <v:path arrowok="t"/>
                <v:fill type="solid"/>
              </v:shape>
            </v:group>
            <v:group style="position:absolute;left:5058;top:-900;width:10;height:20" coordorigin="5058,-900" coordsize="10,20">
              <v:shape style="position:absolute;left:5058;top:-900;width:10;height:20" coordorigin="5058,-900" coordsize="10,20" path="m5058,-880l5067,-880,5067,-900,5058,-900,5058,-880xe" filled="true" fillcolor="#000000" stroked="false">
                <v:path arrowok="t"/>
                <v:fill type="solid"/>
              </v:shape>
            </v:group>
            <v:group style="position:absolute;left:5058;top:-876;width:10;height:2" coordorigin="5058,-876" coordsize="10,2">
              <v:shape style="position:absolute;left:5058;top:-876;width:10;height:2" coordorigin="5058,-876" coordsize="10,0" path="m5058,-876l5067,-876e" filled="false" stroked="true" strokeweight=".48004pt" strokecolor="#000000">
                <v:path arrowok="t"/>
              </v:shape>
            </v:group>
            <v:group style="position:absolute;left:8545;top:-1245;width:10;height:20" coordorigin="8545,-1245" coordsize="10,20">
              <v:shape style="position:absolute;left:8545;top:-1245;width:10;height:20" coordorigin="8545,-1245" coordsize="10,20" path="m8545,-1226l8555,-1226,8555,-1245,8545,-1245,8545,-1226xe" filled="true" fillcolor="#000000" stroked="false">
                <v:path arrowok="t"/>
                <v:fill type="solid"/>
              </v:shape>
            </v:group>
            <v:group style="position:absolute;left:8545;top:-1226;width:10;height:20" coordorigin="8545,-1226" coordsize="10,20">
              <v:shape style="position:absolute;left:8545;top:-1226;width:10;height:20" coordorigin="8545,-1226" coordsize="10,20" path="m8545,-1207l8555,-1207,8555,-1226,8545,-1226,8545,-1207xe" filled="true" fillcolor="#000000" stroked="false">
                <v:path arrowok="t"/>
                <v:fill type="solid"/>
              </v:shape>
            </v:group>
            <v:group style="position:absolute;left:8545;top:-1207;width:10;height:20" coordorigin="8545,-1207" coordsize="10,20">
              <v:shape style="position:absolute;left:8545;top:-1207;width:10;height:20" coordorigin="8545,-1207" coordsize="10,20" path="m8545,-1188l8555,-1188,8555,-1207,8545,-1207,8545,-1188xe" filled="true" fillcolor="#000000" stroked="false">
                <v:path arrowok="t"/>
                <v:fill type="solid"/>
              </v:shape>
            </v:group>
            <v:group style="position:absolute;left:8545;top:-1188;width:10;height:20" coordorigin="8545,-1188" coordsize="10,20">
              <v:shape style="position:absolute;left:8545;top:-1188;width:10;height:20" coordorigin="8545,-1188" coordsize="10,20" path="m8545,-1168l8555,-1168,8555,-1188,8545,-1188,8545,-1168xe" filled="true" fillcolor="#000000" stroked="false">
                <v:path arrowok="t"/>
                <v:fill type="solid"/>
              </v:shape>
            </v:group>
            <v:group style="position:absolute;left:8545;top:-1168;width:10;height:20" coordorigin="8545,-1168" coordsize="10,20">
              <v:shape style="position:absolute;left:8545;top:-1168;width:10;height:20" coordorigin="8545,-1168" coordsize="10,20" path="m8545,-1149l8555,-1149,8555,-1168,8545,-1168,8545,-1149xe" filled="true" fillcolor="#000000" stroked="false">
                <v:path arrowok="t"/>
                <v:fill type="solid"/>
              </v:shape>
            </v:group>
            <v:group style="position:absolute;left:8545;top:-1149;width:10;height:20" coordorigin="8545,-1149" coordsize="10,20">
              <v:shape style="position:absolute;left:8545;top:-1149;width:10;height:20" coordorigin="8545,-1149" coordsize="10,20" path="m8545,-1130l8555,-1130,8555,-1149,8545,-1149,8545,-1130xe" filled="true" fillcolor="#000000" stroked="false">
                <v:path arrowok="t"/>
                <v:fill type="solid"/>
              </v:shape>
            </v:group>
            <v:group style="position:absolute;left:8545;top:-1130;width:10;height:20" coordorigin="8545,-1130" coordsize="10,20">
              <v:shape style="position:absolute;left:8545;top:-1130;width:10;height:20" coordorigin="8545,-1130" coordsize="10,20" path="m8545,-1111l8555,-1111,8555,-1130,8545,-1130,8545,-1111xe" filled="true" fillcolor="#000000" stroked="false">
                <v:path arrowok="t"/>
                <v:fill type="solid"/>
              </v:shape>
            </v:group>
            <v:group style="position:absolute;left:8545;top:-1111;width:10;height:20" coordorigin="8545,-1111" coordsize="10,20">
              <v:shape style="position:absolute;left:8545;top:-1111;width:10;height:20" coordorigin="8545,-1111" coordsize="10,20" path="m8545,-1092l8555,-1092,8555,-1111,8545,-1111,8545,-1092xe" filled="true" fillcolor="#000000" stroked="false">
                <v:path arrowok="t"/>
                <v:fill type="solid"/>
              </v:shape>
            </v:group>
            <v:group style="position:absolute;left:8545;top:-1092;width:10;height:20" coordorigin="8545,-1092" coordsize="10,20">
              <v:shape style="position:absolute;left:8545;top:-1092;width:10;height:20" coordorigin="8545,-1092" coordsize="10,20" path="m8545,-1072l8555,-1072,8555,-1092,8545,-1092,8545,-1072xe" filled="true" fillcolor="#000000" stroked="false">
                <v:path arrowok="t"/>
                <v:fill type="solid"/>
              </v:shape>
            </v:group>
            <v:group style="position:absolute;left:8545;top:-1072;width:10;height:20" coordorigin="8545,-1072" coordsize="10,20">
              <v:shape style="position:absolute;left:8545;top:-1072;width:10;height:20" coordorigin="8545,-1072" coordsize="10,20" path="m8545,-1053l8555,-1053,8555,-1072,8545,-1072,8545,-1053xe" filled="true" fillcolor="#000000" stroked="false">
                <v:path arrowok="t"/>
                <v:fill type="solid"/>
              </v:shape>
            </v:group>
            <v:group style="position:absolute;left:8545;top:-1053;width:10;height:20" coordorigin="8545,-1053" coordsize="10,20">
              <v:shape style="position:absolute;left:8545;top:-1053;width:10;height:20" coordorigin="8545,-1053" coordsize="10,20" path="m8545,-1034l8555,-1034,8555,-1053,8545,-1053,8545,-1034xe" filled="true" fillcolor="#000000" stroked="false">
                <v:path arrowok="t"/>
                <v:fill type="solid"/>
              </v:shape>
            </v:group>
            <v:group style="position:absolute;left:8545;top:-1034;width:10;height:20" coordorigin="8545,-1034" coordsize="10,20">
              <v:shape style="position:absolute;left:8545;top:-1034;width:10;height:20" coordorigin="8545,-1034" coordsize="10,20" path="m8545,-1015l8555,-1015,8555,-1034,8545,-1034,8545,-1015xe" filled="true" fillcolor="#000000" stroked="false">
                <v:path arrowok="t"/>
                <v:fill type="solid"/>
              </v:shape>
            </v:group>
            <v:group style="position:absolute;left:8545;top:-1015;width:10;height:20" coordorigin="8545,-1015" coordsize="10,20">
              <v:shape style="position:absolute;left:8545;top:-1015;width:10;height:20" coordorigin="8545,-1015" coordsize="10,20" path="m8545,-996l8555,-996,8555,-1015,8545,-1015,8545,-996xe" filled="true" fillcolor="#000000" stroked="false">
                <v:path arrowok="t"/>
                <v:fill type="solid"/>
              </v:shape>
            </v:group>
            <v:group style="position:absolute;left:8545;top:-996;width:10;height:20" coordorigin="8545,-996" coordsize="10,20">
              <v:shape style="position:absolute;left:8545;top:-996;width:10;height:20" coordorigin="8545,-996" coordsize="10,20" path="m8545,-976l8555,-976,8555,-996,8545,-996,8545,-976xe" filled="true" fillcolor="#000000" stroked="false">
                <v:path arrowok="t"/>
                <v:fill type="solid"/>
              </v:shape>
            </v:group>
            <v:group style="position:absolute;left:8545;top:-976;width:10;height:20" coordorigin="8545,-976" coordsize="10,20">
              <v:shape style="position:absolute;left:8545;top:-976;width:10;height:20" coordorigin="8545,-976" coordsize="10,20" path="m8545,-957l8555,-957,8555,-976,8545,-976,8545,-957xe" filled="true" fillcolor="#000000" stroked="false">
                <v:path arrowok="t"/>
                <v:fill type="solid"/>
              </v:shape>
            </v:group>
            <v:group style="position:absolute;left:8545;top:-957;width:10;height:20" coordorigin="8545,-957" coordsize="10,20">
              <v:shape style="position:absolute;left:8545;top:-957;width:10;height:20" coordorigin="8545,-957" coordsize="10,20" path="m8545,-938l8555,-938,8555,-957,8545,-957,8545,-938xe" filled="true" fillcolor="#000000" stroked="false">
                <v:path arrowok="t"/>
                <v:fill type="solid"/>
              </v:shape>
            </v:group>
            <v:group style="position:absolute;left:8545;top:-938;width:10;height:20" coordorigin="8545,-938" coordsize="10,20">
              <v:shape style="position:absolute;left:8545;top:-938;width:10;height:20" coordorigin="8545,-938" coordsize="10,20" path="m8545,-919l8555,-919,8555,-938,8545,-938,8545,-919xe" filled="true" fillcolor="#000000" stroked="false">
                <v:path arrowok="t"/>
                <v:fill type="solid"/>
              </v:shape>
            </v:group>
            <v:group style="position:absolute;left:8545;top:-919;width:10;height:20" coordorigin="8545,-919" coordsize="10,20">
              <v:shape style="position:absolute;left:8545;top:-919;width:10;height:20" coordorigin="8545,-919" coordsize="10,20" path="m8545,-900l8555,-900,8555,-919,8545,-919,8545,-900xe" filled="true" fillcolor="#000000" stroked="false">
                <v:path arrowok="t"/>
                <v:fill type="solid"/>
              </v:shape>
            </v:group>
            <v:group style="position:absolute;left:8545;top:-900;width:10;height:20" coordorigin="8545,-900" coordsize="10,20">
              <v:shape style="position:absolute;left:8545;top:-900;width:10;height:20" coordorigin="8545,-900" coordsize="10,20" path="m8545,-880l8555,-880,8555,-900,8545,-900,8545,-880xe" filled="true" fillcolor="#000000" stroked="false">
                <v:path arrowok="t"/>
                <v:fill type="solid"/>
              </v:shape>
            </v:group>
            <v:group style="position:absolute;left:8545;top:-876;width:10;height:2" coordorigin="8545,-876" coordsize="10,2">
              <v:shape style="position:absolute;left:8545;top:-876;width:10;height:2" coordorigin="8545,-876" coordsize="10,0" path="m8545,-876l8555,-876e" filled="false" stroked="true" strokeweight=".48004pt" strokecolor="#000000">
                <v:path arrowok="t"/>
              </v:shape>
              <v:shape style="position:absolute;left:2367;top:-871;width:1556;height:10" type="#_x0000_t75" stroked="false">
                <v:imagedata r:id="rId516" o:title=""/>
              </v:shape>
              <v:shape style="position:absolute;left:3918;top:-871;width:1140;height:10" type="#_x0000_t75" stroked="false">
                <v:imagedata r:id="rId783" o:title=""/>
              </v:shape>
              <v:shape style="position:absolute;left:5053;top:-871;width:1733;height:10" type="#_x0000_t75" stroked="false">
                <v:imagedata r:id="rId784" o:title=""/>
              </v:shape>
              <v:shape style="position:absolute;left:6781;top:-871;width:1764;height:10" type="#_x0000_t75" stroked="false">
                <v:imagedata r:id="rId785" o:title=""/>
              </v:shape>
              <v:shape style="position:absolute;left:8541;top:-871;width:2333;height:10" type="#_x0000_t75" stroked="false">
                <v:imagedata r:id="rId786" o:title=""/>
              </v:shape>
            </v:group>
            <v:group style="position:absolute;left:5058;top:-861;width:10;height:20" coordorigin="5058,-861" coordsize="10,20">
              <v:shape style="position:absolute;left:5058;top:-861;width:10;height:20" coordorigin="5058,-861" coordsize="10,20" path="m5058,-842l5067,-842,5067,-861,5058,-861,5058,-842xe" filled="true" fillcolor="#000000" stroked="false">
                <v:path arrowok="t"/>
                <v:fill type="solid"/>
              </v:shape>
            </v:group>
            <v:group style="position:absolute;left:5058;top:-842;width:10;height:20" coordorigin="5058,-842" coordsize="10,20">
              <v:shape style="position:absolute;left:5058;top:-842;width:10;height:20" coordorigin="5058,-842" coordsize="10,20" path="m5058,-823l5067,-823,5067,-842,5058,-842,5058,-823xe" filled="true" fillcolor="#000000" stroked="false">
                <v:path arrowok="t"/>
                <v:fill type="solid"/>
              </v:shape>
            </v:group>
            <v:group style="position:absolute;left:5058;top:-823;width:10;height:20" coordorigin="5058,-823" coordsize="10,20">
              <v:shape style="position:absolute;left:5058;top:-823;width:10;height:20" coordorigin="5058,-823" coordsize="10,20" path="m5058,-804l5067,-804,5067,-823,5058,-823,5058,-804xe" filled="true" fillcolor="#000000" stroked="false">
                <v:path arrowok="t"/>
                <v:fill type="solid"/>
              </v:shape>
            </v:group>
            <v:group style="position:absolute;left:5058;top:-804;width:10;height:20" coordorigin="5058,-804" coordsize="10,20">
              <v:shape style="position:absolute;left:5058;top:-804;width:10;height:20" coordorigin="5058,-804" coordsize="10,20" path="m5058,-784l5067,-784,5067,-804,5058,-804,5058,-784xe" filled="true" fillcolor="#000000" stroked="false">
                <v:path arrowok="t"/>
                <v:fill type="solid"/>
              </v:shape>
            </v:group>
            <v:group style="position:absolute;left:5058;top:-784;width:10;height:20" coordorigin="5058,-784" coordsize="10,20">
              <v:shape style="position:absolute;left:5058;top:-784;width:10;height:20" coordorigin="5058,-784" coordsize="10,20" path="m5058,-765l5067,-765,5067,-784,5058,-784,5058,-765xe" filled="true" fillcolor="#000000" stroked="false">
                <v:path arrowok="t"/>
                <v:fill type="solid"/>
              </v:shape>
            </v:group>
            <v:group style="position:absolute;left:5058;top:-765;width:10;height:20" coordorigin="5058,-765" coordsize="10,20">
              <v:shape style="position:absolute;left:5058;top:-765;width:10;height:20" coordorigin="5058,-765" coordsize="10,20" path="m5058,-746l5067,-746,5067,-765,5058,-765,5058,-746xe" filled="true" fillcolor="#000000" stroked="false">
                <v:path arrowok="t"/>
                <v:fill type="solid"/>
              </v:shape>
            </v:group>
            <v:group style="position:absolute;left:5058;top:-746;width:10;height:20" coordorigin="5058,-746" coordsize="10,20">
              <v:shape style="position:absolute;left:5058;top:-746;width:10;height:20" coordorigin="5058,-746" coordsize="10,20" path="m5058,-727l5067,-727,5067,-746,5058,-746,5058,-727xe" filled="true" fillcolor="#000000" stroked="false">
                <v:path arrowok="t"/>
                <v:fill type="solid"/>
              </v:shape>
            </v:group>
            <v:group style="position:absolute;left:5058;top:-727;width:10;height:20" coordorigin="5058,-727" coordsize="10,20">
              <v:shape style="position:absolute;left:5058;top:-727;width:10;height:20" coordorigin="5058,-727" coordsize="10,20" path="m5058,-708l5067,-708,5067,-727,5058,-727,5058,-708xe" filled="true" fillcolor="#000000" stroked="false">
                <v:path arrowok="t"/>
                <v:fill type="solid"/>
              </v:shape>
            </v:group>
            <v:group style="position:absolute;left:5058;top:-708;width:10;height:20" coordorigin="5058,-708" coordsize="10,20">
              <v:shape style="position:absolute;left:5058;top:-708;width:10;height:20" coordorigin="5058,-708" coordsize="10,20" path="m5058,-688l5067,-688,5067,-708,5058,-708,5058,-688xe" filled="true" fillcolor="#000000" stroked="false">
                <v:path arrowok="t"/>
                <v:fill type="solid"/>
              </v:shape>
            </v:group>
            <v:group style="position:absolute;left:5058;top:-688;width:10;height:20" coordorigin="5058,-688" coordsize="10,20">
              <v:shape style="position:absolute;left:5058;top:-688;width:10;height:20" coordorigin="5058,-688" coordsize="10,20" path="m5058,-669l5067,-669,5067,-688,5058,-688,5058,-669xe" filled="true" fillcolor="#000000" stroked="false">
                <v:path arrowok="t"/>
                <v:fill type="solid"/>
              </v:shape>
            </v:group>
            <v:group style="position:absolute;left:5058;top:-669;width:10;height:20" coordorigin="5058,-669" coordsize="10,20">
              <v:shape style="position:absolute;left:5058;top:-669;width:10;height:20" coordorigin="5058,-669" coordsize="10,20" path="m5058,-650l5067,-650,5067,-669,5058,-669,5058,-650xe" filled="true" fillcolor="#000000" stroked="false">
                <v:path arrowok="t"/>
                <v:fill type="solid"/>
              </v:shape>
            </v:group>
            <v:group style="position:absolute;left:5058;top:-650;width:10;height:20" coordorigin="5058,-650" coordsize="10,20">
              <v:shape style="position:absolute;left:5058;top:-650;width:10;height:20" coordorigin="5058,-650" coordsize="10,20" path="m5058,-631l5067,-631,5067,-650,5058,-650,5058,-631xe" filled="true" fillcolor="#000000" stroked="false">
                <v:path arrowok="t"/>
                <v:fill type="solid"/>
              </v:shape>
            </v:group>
            <v:group style="position:absolute;left:5058;top:-631;width:10;height:20" coordorigin="5058,-631" coordsize="10,20">
              <v:shape style="position:absolute;left:5058;top:-631;width:10;height:20" coordorigin="5058,-631" coordsize="10,20" path="m5058,-612l5067,-612,5067,-631,5058,-631,5058,-612xe" filled="true" fillcolor="#000000" stroked="false">
                <v:path arrowok="t"/>
                <v:fill type="solid"/>
              </v:shape>
            </v:group>
            <v:group style="position:absolute;left:5058;top:-612;width:10;height:20" coordorigin="5058,-612" coordsize="10,20">
              <v:shape style="position:absolute;left:5058;top:-612;width:10;height:20" coordorigin="5058,-612" coordsize="10,20" path="m5058,-592l5067,-592,5067,-612,5058,-612,5058,-592xe" filled="true" fillcolor="#000000" stroked="false">
                <v:path arrowok="t"/>
                <v:fill type="solid"/>
              </v:shape>
            </v:group>
            <v:group style="position:absolute;left:5058;top:-592;width:10;height:20" coordorigin="5058,-592" coordsize="10,20">
              <v:shape style="position:absolute;left:5058;top:-592;width:10;height:20" coordorigin="5058,-592" coordsize="10,20" path="m5058,-573l5067,-573,5067,-592,5058,-592,5058,-573xe" filled="true" fillcolor="#000000" stroked="false">
                <v:path arrowok="t"/>
                <v:fill type="solid"/>
              </v:shape>
            </v:group>
            <v:group style="position:absolute;left:5058;top:-573;width:10;height:20" coordorigin="5058,-573" coordsize="10,20">
              <v:shape style="position:absolute;left:5058;top:-573;width:10;height:20" coordorigin="5058,-573" coordsize="10,20" path="m5058,-554l5067,-554,5067,-573,5058,-573,5058,-554xe" filled="true" fillcolor="#000000" stroked="false">
                <v:path arrowok="t"/>
                <v:fill type="solid"/>
              </v:shape>
            </v:group>
            <v:group style="position:absolute;left:5058;top:-554;width:10;height:20" coordorigin="5058,-554" coordsize="10,20">
              <v:shape style="position:absolute;left:5058;top:-554;width:10;height:20" coordorigin="5058,-554" coordsize="10,20" path="m5058,-535l5067,-535,5067,-554,5058,-554,5058,-535xe" filled="true" fillcolor="#000000" stroked="false">
                <v:path arrowok="t"/>
                <v:fill type="solid"/>
              </v:shape>
            </v:group>
            <v:group style="position:absolute;left:5058;top:-535;width:10;height:20" coordorigin="5058,-535" coordsize="10,20">
              <v:shape style="position:absolute;left:5058;top:-535;width:10;height:20" coordorigin="5058,-535" coordsize="10,20" path="m5058,-516l5067,-516,5067,-535,5058,-535,5058,-516xe" filled="true" fillcolor="#000000" stroked="false">
                <v:path arrowok="t"/>
                <v:fill type="solid"/>
              </v:shape>
            </v:group>
            <v:group style="position:absolute;left:5058;top:-516;width:10;height:20" coordorigin="5058,-516" coordsize="10,20">
              <v:shape style="position:absolute;left:5058;top:-516;width:10;height:20" coordorigin="5058,-516" coordsize="10,20" path="m5058,-496l5067,-496,5067,-516,5058,-516,5058,-496xe" filled="true" fillcolor="#000000" stroked="false">
                <v:path arrowok="t"/>
                <v:fill type="solid"/>
              </v:shape>
            </v:group>
            <v:group style="position:absolute;left:8545;top:-861;width:10;height:20" coordorigin="8545,-861" coordsize="10,20">
              <v:shape style="position:absolute;left:8545;top:-861;width:10;height:20" coordorigin="8545,-861" coordsize="10,20" path="m8545,-842l8555,-842,8555,-861,8545,-861,8545,-842xe" filled="true" fillcolor="#000000" stroked="false">
                <v:path arrowok="t"/>
                <v:fill type="solid"/>
              </v:shape>
            </v:group>
            <v:group style="position:absolute;left:8545;top:-842;width:10;height:20" coordorigin="8545,-842" coordsize="10,20">
              <v:shape style="position:absolute;left:8545;top:-842;width:10;height:20" coordorigin="8545,-842" coordsize="10,20" path="m8545,-823l8555,-823,8555,-842,8545,-842,8545,-823xe" filled="true" fillcolor="#000000" stroked="false">
                <v:path arrowok="t"/>
                <v:fill type="solid"/>
              </v:shape>
            </v:group>
            <v:group style="position:absolute;left:8545;top:-823;width:10;height:20" coordorigin="8545,-823" coordsize="10,20">
              <v:shape style="position:absolute;left:8545;top:-823;width:10;height:20" coordorigin="8545,-823" coordsize="10,20" path="m8545,-804l8555,-804,8555,-823,8545,-823,8545,-804xe" filled="true" fillcolor="#000000" stroked="false">
                <v:path arrowok="t"/>
                <v:fill type="solid"/>
              </v:shape>
            </v:group>
            <v:group style="position:absolute;left:8545;top:-804;width:10;height:20" coordorigin="8545,-804" coordsize="10,20">
              <v:shape style="position:absolute;left:8545;top:-804;width:10;height:20" coordorigin="8545,-804" coordsize="10,20" path="m8545,-784l8555,-784,8555,-804,8545,-804,8545,-784xe" filled="true" fillcolor="#000000" stroked="false">
                <v:path arrowok="t"/>
                <v:fill type="solid"/>
              </v:shape>
            </v:group>
            <v:group style="position:absolute;left:8545;top:-784;width:10;height:20" coordorigin="8545,-784" coordsize="10,20">
              <v:shape style="position:absolute;left:8545;top:-784;width:10;height:20" coordorigin="8545,-784" coordsize="10,20" path="m8545,-765l8555,-765,8555,-784,8545,-784,8545,-765xe" filled="true" fillcolor="#000000" stroked="false">
                <v:path arrowok="t"/>
                <v:fill type="solid"/>
              </v:shape>
            </v:group>
            <v:group style="position:absolute;left:8545;top:-765;width:10;height:20" coordorigin="8545,-765" coordsize="10,20">
              <v:shape style="position:absolute;left:8545;top:-765;width:10;height:20" coordorigin="8545,-765" coordsize="10,20" path="m8545,-746l8555,-746,8555,-765,8545,-765,8545,-746xe" filled="true" fillcolor="#000000" stroked="false">
                <v:path arrowok="t"/>
                <v:fill type="solid"/>
              </v:shape>
            </v:group>
            <v:group style="position:absolute;left:8545;top:-746;width:10;height:20" coordorigin="8545,-746" coordsize="10,20">
              <v:shape style="position:absolute;left:8545;top:-746;width:10;height:20" coordorigin="8545,-746" coordsize="10,20" path="m8545,-727l8555,-727,8555,-746,8545,-746,8545,-727xe" filled="true" fillcolor="#000000" stroked="false">
                <v:path arrowok="t"/>
                <v:fill type="solid"/>
              </v:shape>
            </v:group>
            <v:group style="position:absolute;left:8545;top:-727;width:10;height:20" coordorigin="8545,-727" coordsize="10,20">
              <v:shape style="position:absolute;left:8545;top:-727;width:10;height:20" coordorigin="8545,-727" coordsize="10,20" path="m8545,-708l8555,-708,8555,-727,8545,-727,8545,-708xe" filled="true" fillcolor="#000000" stroked="false">
                <v:path arrowok="t"/>
                <v:fill type="solid"/>
              </v:shape>
            </v:group>
            <v:group style="position:absolute;left:8545;top:-708;width:10;height:20" coordorigin="8545,-708" coordsize="10,20">
              <v:shape style="position:absolute;left:8545;top:-708;width:10;height:20" coordorigin="8545,-708" coordsize="10,20" path="m8545,-688l8555,-688,8555,-708,8545,-708,8545,-688xe" filled="true" fillcolor="#000000" stroked="false">
                <v:path arrowok="t"/>
                <v:fill type="solid"/>
              </v:shape>
            </v:group>
            <v:group style="position:absolute;left:8545;top:-688;width:10;height:20" coordorigin="8545,-688" coordsize="10,20">
              <v:shape style="position:absolute;left:8545;top:-688;width:10;height:20" coordorigin="8545,-688" coordsize="10,20" path="m8545,-669l8555,-669,8555,-688,8545,-688,8545,-669xe" filled="true" fillcolor="#000000" stroked="false">
                <v:path arrowok="t"/>
                <v:fill type="solid"/>
              </v:shape>
            </v:group>
            <v:group style="position:absolute;left:8545;top:-669;width:10;height:20" coordorigin="8545,-669" coordsize="10,20">
              <v:shape style="position:absolute;left:8545;top:-669;width:10;height:20" coordorigin="8545,-669" coordsize="10,20" path="m8545,-650l8555,-650,8555,-669,8545,-669,8545,-650xe" filled="true" fillcolor="#000000" stroked="false">
                <v:path arrowok="t"/>
                <v:fill type="solid"/>
              </v:shape>
            </v:group>
            <v:group style="position:absolute;left:8545;top:-650;width:10;height:20" coordorigin="8545,-650" coordsize="10,20">
              <v:shape style="position:absolute;left:8545;top:-650;width:10;height:20" coordorigin="8545,-650" coordsize="10,20" path="m8545,-631l8555,-631,8555,-650,8545,-650,8545,-631xe" filled="true" fillcolor="#000000" stroked="false">
                <v:path arrowok="t"/>
                <v:fill type="solid"/>
              </v:shape>
            </v:group>
            <v:group style="position:absolute;left:8545;top:-631;width:10;height:20" coordorigin="8545,-631" coordsize="10,20">
              <v:shape style="position:absolute;left:8545;top:-631;width:10;height:20" coordorigin="8545,-631" coordsize="10,20" path="m8545,-612l8555,-612,8555,-631,8545,-631,8545,-612xe" filled="true" fillcolor="#000000" stroked="false">
                <v:path arrowok="t"/>
                <v:fill type="solid"/>
              </v:shape>
            </v:group>
            <v:group style="position:absolute;left:8545;top:-612;width:10;height:20" coordorigin="8545,-612" coordsize="10,20">
              <v:shape style="position:absolute;left:8545;top:-612;width:10;height:20" coordorigin="8545,-612" coordsize="10,20" path="m8545,-592l8555,-592,8555,-612,8545,-612,8545,-592xe" filled="true" fillcolor="#000000" stroked="false">
                <v:path arrowok="t"/>
                <v:fill type="solid"/>
              </v:shape>
            </v:group>
            <v:group style="position:absolute;left:8545;top:-592;width:10;height:20" coordorigin="8545,-592" coordsize="10,20">
              <v:shape style="position:absolute;left:8545;top:-592;width:10;height:20" coordorigin="8545,-592" coordsize="10,20" path="m8545,-573l8555,-573,8555,-592,8545,-592,8545,-573xe" filled="true" fillcolor="#000000" stroked="false">
                <v:path arrowok="t"/>
                <v:fill type="solid"/>
              </v:shape>
            </v:group>
            <v:group style="position:absolute;left:8545;top:-573;width:10;height:20" coordorigin="8545,-573" coordsize="10,20">
              <v:shape style="position:absolute;left:8545;top:-573;width:10;height:20" coordorigin="8545,-573" coordsize="10,20" path="m8545,-554l8555,-554,8555,-573,8545,-573,8545,-554xe" filled="true" fillcolor="#000000" stroked="false">
                <v:path arrowok="t"/>
                <v:fill type="solid"/>
              </v:shape>
            </v:group>
            <v:group style="position:absolute;left:8545;top:-554;width:10;height:20" coordorigin="8545,-554" coordsize="10,20">
              <v:shape style="position:absolute;left:8545;top:-554;width:10;height:20" coordorigin="8545,-554" coordsize="10,20" path="m8545,-535l8555,-535,8555,-554,8545,-554,8545,-535xe" filled="true" fillcolor="#000000" stroked="false">
                <v:path arrowok="t"/>
                <v:fill type="solid"/>
              </v:shape>
            </v:group>
            <v:group style="position:absolute;left:8545;top:-535;width:10;height:20" coordorigin="8545,-535" coordsize="10,20">
              <v:shape style="position:absolute;left:8545;top:-535;width:10;height:20" coordorigin="8545,-535" coordsize="10,20" path="m8545,-516l8555,-516,8555,-535,8545,-535,8545,-516xe" filled="true" fillcolor="#000000" stroked="false">
                <v:path arrowok="t"/>
                <v:fill type="solid"/>
              </v:shape>
            </v:group>
            <v:group style="position:absolute;left:8545;top:-516;width:10;height:20" coordorigin="8545,-516" coordsize="10,20">
              <v:shape style="position:absolute;left:8545;top:-516;width:10;height:20" coordorigin="8545,-516" coordsize="10,20" path="m8545,-496l8555,-496,8555,-516,8545,-516,8545,-496xe" filled="true" fillcolor="#000000" stroked="false">
                <v:path arrowok="t"/>
                <v:fill type="solid"/>
              </v:shape>
            </v:group>
            <w10:wrap type="none"/>
          </v:group>
        </w:pict>
      </w:r>
      <w:r>
        <w:rPr/>
        <w:pict>
          <v:group style="position:absolute;margin-left:118.580002pt;margin-top:17.213682pt;width:425.4pt;height:268.6pt;mso-position-horizontal-relative:page;mso-position-vertical-relative:paragraph;z-index:-1294528" coordorigin="2372,344" coordsize="8508,5372">
            <v:group style="position:absolute;left:2400;top:359;width:1523;height:2" coordorigin="2400,359" coordsize="1523,2">
              <v:shape style="position:absolute;left:2400;top:359;width:1523;height:2" coordorigin="2400,359" coordsize="1523,0" path="m2400,359l3922,359e" filled="false" stroked="true" strokeweight="1.44pt" strokecolor="#000000">
                <v:path arrowok="t"/>
              </v:shape>
              <v:shape style="position:absolute;left:3923;top:373;width:10;height:2" type="#_x0000_t75" stroked="false">
                <v:imagedata r:id="rId788" o:title=""/>
              </v:shape>
            </v:group>
            <v:group style="position:absolute;left:3923;top:359;width:29;height:2" coordorigin="3923,359" coordsize="29,2">
              <v:shape style="position:absolute;left:3923;top:359;width:29;height:2" coordorigin="3923,359" coordsize="29,0" path="m3923,359l3951,359e" filled="false" stroked="true" strokeweight="1.44pt" strokecolor="#000000">
                <v:path arrowok="t"/>
              </v:shape>
            </v:group>
            <v:group style="position:absolute;left:3951;top:359;width:3517;height:2" coordorigin="3951,359" coordsize="3517,2">
              <v:shape style="position:absolute;left:3951;top:359;width:3517;height:2" coordorigin="3951,359" coordsize="3517,0" path="m3951,359l7468,359e" filled="false" stroked="true" strokeweight="1.44pt" strokecolor="#000000">
                <v:path arrowok="t"/>
              </v:shape>
              <v:shape style="position:absolute;left:7468;top:373;width:10;height:2" type="#_x0000_t75" stroked="false">
                <v:imagedata r:id="rId788" o:title=""/>
              </v:shape>
            </v:group>
            <v:group style="position:absolute;left:7468;top:359;width:29;height:2" coordorigin="7468,359" coordsize="29,2">
              <v:shape style="position:absolute;left:7468;top:359;width:29;height:2" coordorigin="7468,359" coordsize="29,0" path="m7468,359l7497,359e" filled="false" stroked="true" strokeweight="1.44pt" strokecolor="#000000">
                <v:path arrowok="t"/>
              </v:shape>
            </v:group>
            <v:group style="position:absolute;left:7497;top:359;width:3368;height:2" coordorigin="7497,359" coordsize="3368,2">
              <v:shape style="position:absolute;left:7497;top:359;width:3368;height:2" coordorigin="7497,359" coordsize="3368,0" path="m7497,359l10864,359e" filled="false" stroked="true" strokeweight="1.44pt" strokecolor="#000000">
                <v:path arrowok="t"/>
              </v:shape>
            </v:group>
            <v:group style="position:absolute;left:3923;top:375;width:10;height:20" coordorigin="3923,375" coordsize="10,20">
              <v:shape style="position:absolute;left:3923;top:375;width:10;height:20" coordorigin="3923,375" coordsize="10,20" path="m3923,395l3932,395,3932,375,3923,375,3923,395xe" filled="true" fillcolor="#000000" stroked="false">
                <v:path arrowok="t"/>
                <v:fill type="solid"/>
              </v:shape>
            </v:group>
            <v:group style="position:absolute;left:3923;top:395;width:10;height:20" coordorigin="3923,395" coordsize="10,20">
              <v:shape style="position:absolute;left:3923;top:395;width:10;height:20" coordorigin="3923,395" coordsize="10,20" path="m3923,414l3932,414,3932,395,3923,395,3923,414xe" filled="true" fillcolor="#000000" stroked="false">
                <v:path arrowok="t"/>
                <v:fill type="solid"/>
              </v:shape>
            </v:group>
            <v:group style="position:absolute;left:3923;top:414;width:10;height:20" coordorigin="3923,414" coordsize="10,20">
              <v:shape style="position:absolute;left:3923;top:414;width:10;height:20" coordorigin="3923,414" coordsize="10,20" path="m3923,433l3932,433,3932,414,3923,414,3923,433xe" filled="true" fillcolor="#000000" stroked="false">
                <v:path arrowok="t"/>
                <v:fill type="solid"/>
              </v:shape>
            </v:group>
            <v:group style="position:absolute;left:3923;top:433;width:10;height:20" coordorigin="3923,433" coordsize="10,20">
              <v:shape style="position:absolute;left:3923;top:433;width:10;height:20" coordorigin="3923,433" coordsize="10,20" path="m3923,452l3932,452,3932,433,3923,433,3923,452xe" filled="true" fillcolor="#000000" stroked="false">
                <v:path arrowok="t"/>
                <v:fill type="solid"/>
              </v:shape>
            </v:group>
            <v:group style="position:absolute;left:3923;top:452;width:10;height:20" coordorigin="3923,452" coordsize="10,20">
              <v:shape style="position:absolute;left:3923;top:452;width:10;height:20" coordorigin="3923,452" coordsize="10,20" path="m3923,471l3932,471,3932,452,3923,452,3923,471xe" filled="true" fillcolor="#000000" stroked="false">
                <v:path arrowok="t"/>
                <v:fill type="solid"/>
              </v:shape>
            </v:group>
            <v:group style="position:absolute;left:3923;top:471;width:10;height:20" coordorigin="3923,471" coordsize="10,20">
              <v:shape style="position:absolute;left:3923;top:471;width:10;height:20" coordorigin="3923,471" coordsize="10,20" path="m3923,491l3932,491,3932,471,3923,471,3923,491xe" filled="true" fillcolor="#000000" stroked="false">
                <v:path arrowok="t"/>
                <v:fill type="solid"/>
              </v:shape>
            </v:group>
            <v:group style="position:absolute;left:3923;top:491;width:10;height:20" coordorigin="3923,491" coordsize="10,20">
              <v:shape style="position:absolute;left:3923;top:491;width:10;height:20" coordorigin="3923,491" coordsize="10,20" path="m3923,510l3932,510,3932,491,3923,491,3923,510xe" filled="true" fillcolor="#000000" stroked="false">
                <v:path arrowok="t"/>
                <v:fill type="solid"/>
              </v:shape>
            </v:group>
            <v:group style="position:absolute;left:3923;top:510;width:10;height:20" coordorigin="3923,510" coordsize="10,20">
              <v:shape style="position:absolute;left:3923;top:510;width:10;height:20" coordorigin="3923,510" coordsize="10,20" path="m3923,529l3932,529,3932,510,3923,510,3923,529xe" filled="true" fillcolor="#000000" stroked="false">
                <v:path arrowok="t"/>
                <v:fill type="solid"/>
              </v:shape>
            </v:group>
            <v:group style="position:absolute;left:3923;top:529;width:10;height:20" coordorigin="3923,529" coordsize="10,20">
              <v:shape style="position:absolute;left:3923;top:529;width:10;height:20" coordorigin="3923,529" coordsize="10,20" path="m3923,548l3932,548,3932,529,3923,529,3923,548xe" filled="true" fillcolor="#000000" stroked="false">
                <v:path arrowok="t"/>
                <v:fill type="solid"/>
              </v:shape>
            </v:group>
            <v:group style="position:absolute;left:3923;top:548;width:10;height:20" coordorigin="3923,548" coordsize="10,20">
              <v:shape style="position:absolute;left:3923;top:548;width:10;height:20" coordorigin="3923,548" coordsize="10,20" path="m3923,567l3932,567,3932,548,3923,548,3923,567xe" filled="true" fillcolor="#000000" stroked="false">
                <v:path arrowok="t"/>
                <v:fill type="solid"/>
              </v:shape>
            </v:group>
            <v:group style="position:absolute;left:3923;top:567;width:10;height:20" coordorigin="3923,567" coordsize="10,20">
              <v:shape style="position:absolute;left:3923;top:567;width:10;height:20" coordorigin="3923,567" coordsize="10,20" path="m3923,587l3932,587,3932,567,3923,567,3923,587xe" filled="true" fillcolor="#000000" stroked="false">
                <v:path arrowok="t"/>
                <v:fill type="solid"/>
              </v:shape>
            </v:group>
            <v:group style="position:absolute;left:3923;top:587;width:10;height:20" coordorigin="3923,587" coordsize="10,20">
              <v:shape style="position:absolute;left:3923;top:587;width:10;height:20" coordorigin="3923,587" coordsize="10,20" path="m3923,606l3932,606,3932,587,3923,587,3923,606xe" filled="true" fillcolor="#000000" stroked="false">
                <v:path arrowok="t"/>
                <v:fill type="solid"/>
              </v:shape>
            </v:group>
            <v:group style="position:absolute;left:3923;top:606;width:10;height:20" coordorigin="3923,606" coordsize="10,20">
              <v:shape style="position:absolute;left:3923;top:606;width:10;height:20" coordorigin="3923,606" coordsize="10,20" path="m3923,625l3932,625,3932,606,3923,606,3923,625xe" filled="true" fillcolor="#000000" stroked="false">
                <v:path arrowok="t"/>
                <v:fill type="solid"/>
              </v:shape>
            </v:group>
            <v:group style="position:absolute;left:3923;top:625;width:10;height:20" coordorigin="3923,625" coordsize="10,20">
              <v:shape style="position:absolute;left:3923;top:625;width:10;height:20" coordorigin="3923,625" coordsize="10,20" path="m3923,644l3932,644,3932,625,3923,625,3923,644xe" filled="true" fillcolor="#000000" stroked="false">
                <v:path arrowok="t"/>
                <v:fill type="solid"/>
              </v:shape>
            </v:group>
            <v:group style="position:absolute;left:3923;top:644;width:10;height:20" coordorigin="3923,644" coordsize="10,20">
              <v:shape style="position:absolute;left:3923;top:644;width:10;height:20" coordorigin="3923,644" coordsize="10,20" path="m3923,663l3932,663,3932,644,3923,644,3923,663xe" filled="true" fillcolor="#000000" stroked="false">
                <v:path arrowok="t"/>
                <v:fill type="solid"/>
              </v:shape>
            </v:group>
            <v:group style="position:absolute;left:3923;top:663;width:10;height:20" coordorigin="3923,663" coordsize="10,20">
              <v:shape style="position:absolute;left:3923;top:663;width:10;height:20" coordorigin="3923,663" coordsize="10,20" path="m3923,683l3932,683,3932,663,3923,663,3923,683xe" filled="true" fillcolor="#000000" stroked="false">
                <v:path arrowok="t"/>
                <v:fill type="solid"/>
              </v:shape>
            </v:group>
            <v:group style="position:absolute;left:3923;top:683;width:10;height:20" coordorigin="3923,683" coordsize="10,20">
              <v:shape style="position:absolute;left:3923;top:683;width:10;height:20" coordorigin="3923,683" coordsize="10,20" path="m3923,702l3932,702,3932,683,3923,683,3923,702xe" filled="true" fillcolor="#000000" stroked="false">
                <v:path arrowok="t"/>
                <v:fill type="solid"/>
              </v:shape>
            </v:group>
            <v:group style="position:absolute;left:3923;top:702;width:10;height:20" coordorigin="3923,702" coordsize="10,20">
              <v:shape style="position:absolute;left:3923;top:702;width:10;height:20" coordorigin="3923,702" coordsize="10,20" path="m3923,721l3932,721,3932,702,3923,702,3923,721xe" filled="true" fillcolor="#000000" stroked="false">
                <v:path arrowok="t"/>
                <v:fill type="solid"/>
              </v:shape>
            </v:group>
            <v:group style="position:absolute;left:3923;top:721;width:10;height:20" coordorigin="3923,721" coordsize="10,20">
              <v:shape style="position:absolute;left:3923;top:721;width:10;height:20" coordorigin="3923,721" coordsize="10,20" path="m3923,740l3932,740,3932,721,3923,721,3923,740xe" filled="true" fillcolor="#000000" stroked="false">
                <v:path arrowok="t"/>
                <v:fill type="solid"/>
              </v:shape>
            </v:group>
            <v:group style="position:absolute;left:3923;top:745;width:10;height:2" coordorigin="3923,745" coordsize="10,2">
              <v:shape style="position:absolute;left:3923;top:745;width:10;height:2" coordorigin="3923,745" coordsize="10,0" path="m3923,745l3932,745e" filled="false" stroked="true" strokeweight=".48004pt" strokecolor="#000000">
                <v:path arrowok="t"/>
              </v:shape>
            </v:group>
            <v:group style="position:absolute;left:7468;top:375;width:10;height:20" coordorigin="7468,375" coordsize="10,20">
              <v:shape style="position:absolute;left:7468;top:375;width:10;height:20" coordorigin="7468,375" coordsize="10,20" path="m7468,395l7477,395,7477,375,7468,375,7468,395xe" filled="true" fillcolor="#000000" stroked="false">
                <v:path arrowok="t"/>
                <v:fill type="solid"/>
              </v:shape>
            </v:group>
            <v:group style="position:absolute;left:7468;top:395;width:10;height:20" coordorigin="7468,395" coordsize="10,20">
              <v:shape style="position:absolute;left:7468;top:395;width:10;height:20" coordorigin="7468,395" coordsize="10,20" path="m7468,414l7477,414,7477,395,7468,395,7468,414xe" filled="true" fillcolor="#000000" stroked="false">
                <v:path arrowok="t"/>
                <v:fill type="solid"/>
              </v:shape>
            </v:group>
            <v:group style="position:absolute;left:7468;top:414;width:10;height:20" coordorigin="7468,414" coordsize="10,20">
              <v:shape style="position:absolute;left:7468;top:414;width:10;height:20" coordorigin="7468,414" coordsize="10,20" path="m7468,433l7477,433,7477,414,7468,414,7468,433xe" filled="true" fillcolor="#000000" stroked="false">
                <v:path arrowok="t"/>
                <v:fill type="solid"/>
              </v:shape>
            </v:group>
            <v:group style="position:absolute;left:7468;top:433;width:10;height:20" coordorigin="7468,433" coordsize="10,20">
              <v:shape style="position:absolute;left:7468;top:433;width:10;height:20" coordorigin="7468,433" coordsize="10,20" path="m7468,452l7477,452,7477,433,7468,433,7468,452xe" filled="true" fillcolor="#000000" stroked="false">
                <v:path arrowok="t"/>
                <v:fill type="solid"/>
              </v:shape>
            </v:group>
            <v:group style="position:absolute;left:7468;top:452;width:10;height:20" coordorigin="7468,452" coordsize="10,20">
              <v:shape style="position:absolute;left:7468;top:452;width:10;height:20" coordorigin="7468,452" coordsize="10,20" path="m7468,471l7477,471,7477,452,7468,452,7468,471xe" filled="true" fillcolor="#000000" stroked="false">
                <v:path arrowok="t"/>
                <v:fill type="solid"/>
              </v:shape>
            </v:group>
            <v:group style="position:absolute;left:7468;top:471;width:10;height:20" coordorigin="7468,471" coordsize="10,20">
              <v:shape style="position:absolute;left:7468;top:471;width:10;height:20" coordorigin="7468,471" coordsize="10,20" path="m7468,491l7477,491,7477,471,7468,471,7468,491xe" filled="true" fillcolor="#000000" stroked="false">
                <v:path arrowok="t"/>
                <v:fill type="solid"/>
              </v:shape>
            </v:group>
            <v:group style="position:absolute;left:7468;top:491;width:10;height:20" coordorigin="7468,491" coordsize="10,20">
              <v:shape style="position:absolute;left:7468;top:491;width:10;height:20" coordorigin="7468,491" coordsize="10,20" path="m7468,510l7477,510,7477,491,7468,491,7468,510xe" filled="true" fillcolor="#000000" stroked="false">
                <v:path arrowok="t"/>
                <v:fill type="solid"/>
              </v:shape>
            </v:group>
            <v:group style="position:absolute;left:7468;top:510;width:10;height:20" coordorigin="7468,510" coordsize="10,20">
              <v:shape style="position:absolute;left:7468;top:510;width:10;height:20" coordorigin="7468,510" coordsize="10,20" path="m7468,529l7477,529,7477,510,7468,510,7468,529xe" filled="true" fillcolor="#000000" stroked="false">
                <v:path arrowok="t"/>
                <v:fill type="solid"/>
              </v:shape>
            </v:group>
            <v:group style="position:absolute;left:7468;top:529;width:10;height:20" coordorigin="7468,529" coordsize="10,20">
              <v:shape style="position:absolute;left:7468;top:529;width:10;height:20" coordorigin="7468,529" coordsize="10,20" path="m7468,548l7477,548,7477,529,7468,529,7468,548xe" filled="true" fillcolor="#000000" stroked="false">
                <v:path arrowok="t"/>
                <v:fill type="solid"/>
              </v:shape>
            </v:group>
            <v:group style="position:absolute;left:7468;top:548;width:10;height:20" coordorigin="7468,548" coordsize="10,20">
              <v:shape style="position:absolute;left:7468;top:548;width:10;height:20" coordorigin="7468,548" coordsize="10,20" path="m7468,567l7477,567,7477,548,7468,548,7468,567xe" filled="true" fillcolor="#000000" stroked="false">
                <v:path arrowok="t"/>
                <v:fill type="solid"/>
              </v:shape>
            </v:group>
            <v:group style="position:absolute;left:7468;top:567;width:10;height:20" coordorigin="7468,567" coordsize="10,20">
              <v:shape style="position:absolute;left:7468;top:567;width:10;height:20" coordorigin="7468,567" coordsize="10,20" path="m7468,587l7477,587,7477,567,7468,567,7468,587xe" filled="true" fillcolor="#000000" stroked="false">
                <v:path arrowok="t"/>
                <v:fill type="solid"/>
              </v:shape>
            </v:group>
            <v:group style="position:absolute;left:7468;top:587;width:10;height:20" coordorigin="7468,587" coordsize="10,20">
              <v:shape style="position:absolute;left:7468;top:587;width:10;height:20" coordorigin="7468,587" coordsize="10,20" path="m7468,606l7477,606,7477,587,7468,587,7468,606xe" filled="true" fillcolor="#000000" stroked="false">
                <v:path arrowok="t"/>
                <v:fill type="solid"/>
              </v:shape>
            </v:group>
            <v:group style="position:absolute;left:7468;top:606;width:10;height:20" coordorigin="7468,606" coordsize="10,20">
              <v:shape style="position:absolute;left:7468;top:606;width:10;height:20" coordorigin="7468,606" coordsize="10,20" path="m7468,625l7477,625,7477,606,7468,606,7468,625xe" filled="true" fillcolor="#000000" stroked="false">
                <v:path arrowok="t"/>
                <v:fill type="solid"/>
              </v:shape>
            </v:group>
            <v:group style="position:absolute;left:7468;top:625;width:10;height:20" coordorigin="7468,625" coordsize="10,20">
              <v:shape style="position:absolute;left:7468;top:625;width:10;height:20" coordorigin="7468,625" coordsize="10,20" path="m7468,644l7477,644,7477,625,7468,625,7468,644xe" filled="true" fillcolor="#000000" stroked="false">
                <v:path arrowok="t"/>
                <v:fill type="solid"/>
              </v:shape>
            </v:group>
            <v:group style="position:absolute;left:7468;top:644;width:10;height:20" coordorigin="7468,644" coordsize="10,20">
              <v:shape style="position:absolute;left:7468;top:644;width:10;height:20" coordorigin="7468,644" coordsize="10,20" path="m7468,663l7477,663,7477,644,7468,644,7468,663xe" filled="true" fillcolor="#000000" stroked="false">
                <v:path arrowok="t"/>
                <v:fill type="solid"/>
              </v:shape>
            </v:group>
            <v:group style="position:absolute;left:7468;top:663;width:10;height:20" coordorigin="7468,663" coordsize="10,20">
              <v:shape style="position:absolute;left:7468;top:663;width:10;height:20" coordorigin="7468,663" coordsize="10,20" path="m7468,683l7477,683,7477,663,7468,663,7468,683xe" filled="true" fillcolor="#000000" stroked="false">
                <v:path arrowok="t"/>
                <v:fill type="solid"/>
              </v:shape>
            </v:group>
            <v:group style="position:absolute;left:7468;top:683;width:10;height:20" coordorigin="7468,683" coordsize="10,20">
              <v:shape style="position:absolute;left:7468;top:683;width:10;height:20" coordorigin="7468,683" coordsize="10,20" path="m7468,702l7477,702,7477,683,7468,683,7468,702xe" filled="true" fillcolor="#000000" stroked="false">
                <v:path arrowok="t"/>
                <v:fill type="solid"/>
              </v:shape>
            </v:group>
            <v:group style="position:absolute;left:7468;top:702;width:10;height:20" coordorigin="7468,702" coordsize="10,20">
              <v:shape style="position:absolute;left:7468;top:702;width:10;height:20" coordorigin="7468,702" coordsize="10,20" path="m7468,721l7477,721,7477,702,7468,702,7468,721xe" filled="true" fillcolor="#000000" stroked="false">
                <v:path arrowok="t"/>
                <v:fill type="solid"/>
              </v:shape>
            </v:group>
            <v:group style="position:absolute;left:7468;top:721;width:10;height:20" coordorigin="7468,721" coordsize="10,20">
              <v:shape style="position:absolute;left:7468;top:721;width:10;height:20" coordorigin="7468,721" coordsize="10,20" path="m7468,740l7477,740,7477,721,7468,721,7468,740xe" filled="true" fillcolor="#000000" stroked="false">
                <v:path arrowok="t"/>
                <v:fill type="solid"/>
              </v:shape>
            </v:group>
            <v:group style="position:absolute;left:7468;top:745;width:10;height:2" coordorigin="7468,745" coordsize="10,2">
              <v:shape style="position:absolute;left:7468;top:745;width:10;height:2" coordorigin="7468,745" coordsize="10,0" path="m7468,745l7477,745e" filled="false" stroked="true" strokeweight=".48004pt" strokecolor="#000000">
                <v:path arrowok="t"/>
              </v:shape>
            </v:group>
            <v:group style="position:absolute;left:3923;top:755;width:10;height:2" coordorigin="3923,755" coordsize="10,2">
              <v:shape style="position:absolute;left:3923;top:755;width:10;height:2" coordorigin="3923,755" coordsize="10,0" path="m3923,755l3932,755e" filled="false" stroked="true" strokeweight=".47998pt" strokecolor="#000000">
                <v:path arrowok="t"/>
              </v:shape>
            </v:group>
            <v:group style="position:absolute;left:5775;top:755;width:10;height:2" coordorigin="5775,755" coordsize="10,2">
              <v:shape style="position:absolute;left:5775;top:755;width:10;height:2" coordorigin="5775,755" coordsize="10,0" path="m5775,755l5785,755e" filled="false" stroked="true" strokeweight=".47998pt" strokecolor="#000000">
                <v:path arrowok="t"/>
              </v:shape>
              <v:shape style="position:absolute;left:3932;top:750;width:3536;height:10" type="#_x0000_t75" stroked="false">
                <v:imagedata r:id="rId789" o:title=""/>
              </v:shape>
              <v:shape style="position:absolute;left:7463;top:750;width:1705;height:10" type="#_x0000_t75" stroked="false">
                <v:imagedata r:id="rId790" o:title=""/>
              </v:shape>
              <v:shape style="position:absolute;left:9163;top:750;width:1702;height:10" type="#_x0000_t75" stroked="false">
                <v:imagedata r:id="rId791" o:title=""/>
              </v:shape>
            </v:group>
            <v:group style="position:absolute;left:3923;top:759;width:10;height:20" coordorigin="3923,759" coordsize="10,20">
              <v:shape style="position:absolute;left:3923;top:759;width:10;height:20" coordorigin="3923,759" coordsize="10,20" path="m3923,779l3932,779,3932,759,3923,759,3923,779xe" filled="true" fillcolor="#000000" stroked="false">
                <v:path arrowok="t"/>
                <v:fill type="solid"/>
              </v:shape>
            </v:group>
            <v:group style="position:absolute;left:3923;top:779;width:10;height:20" coordorigin="3923,779" coordsize="10,20">
              <v:shape style="position:absolute;left:3923;top:779;width:10;height:20" coordorigin="3923,779" coordsize="10,20" path="m3923,798l3932,798,3932,779,3923,779,3923,798xe" filled="true" fillcolor="#000000" stroked="false">
                <v:path arrowok="t"/>
                <v:fill type="solid"/>
              </v:shape>
            </v:group>
            <v:group style="position:absolute;left:3923;top:798;width:10;height:20" coordorigin="3923,798" coordsize="10,20">
              <v:shape style="position:absolute;left:3923;top:798;width:10;height:20" coordorigin="3923,798" coordsize="10,20" path="m3923,817l3932,817,3932,798,3923,798,3923,817xe" filled="true" fillcolor="#000000" stroked="false">
                <v:path arrowok="t"/>
                <v:fill type="solid"/>
              </v:shape>
            </v:group>
            <v:group style="position:absolute;left:3923;top:817;width:10;height:20" coordorigin="3923,817" coordsize="10,20">
              <v:shape style="position:absolute;left:3923;top:817;width:10;height:20" coordorigin="3923,817" coordsize="10,20" path="m3923,836l3932,836,3932,817,3923,817,3923,836xe" filled="true" fillcolor="#000000" stroked="false">
                <v:path arrowok="t"/>
                <v:fill type="solid"/>
              </v:shape>
            </v:group>
            <v:group style="position:absolute;left:3923;top:836;width:10;height:20" coordorigin="3923,836" coordsize="10,20">
              <v:shape style="position:absolute;left:3923;top:836;width:10;height:20" coordorigin="3923,836" coordsize="10,20" path="m3923,855l3932,855,3932,836,3923,836,3923,855xe" filled="true" fillcolor="#000000" stroked="false">
                <v:path arrowok="t"/>
                <v:fill type="solid"/>
              </v:shape>
            </v:group>
            <v:group style="position:absolute;left:3923;top:855;width:10;height:20" coordorigin="3923,855" coordsize="10,20">
              <v:shape style="position:absolute;left:3923;top:855;width:10;height:20" coordorigin="3923,855" coordsize="10,20" path="m3923,875l3932,875,3932,855,3923,855,3923,875xe" filled="true" fillcolor="#000000" stroked="false">
                <v:path arrowok="t"/>
                <v:fill type="solid"/>
              </v:shape>
            </v:group>
            <v:group style="position:absolute;left:3923;top:875;width:10;height:20" coordorigin="3923,875" coordsize="10,20">
              <v:shape style="position:absolute;left:3923;top:875;width:10;height:20" coordorigin="3923,875" coordsize="10,20" path="m3923,894l3932,894,3932,875,3923,875,3923,894xe" filled="true" fillcolor="#000000" stroked="false">
                <v:path arrowok="t"/>
                <v:fill type="solid"/>
              </v:shape>
            </v:group>
            <v:group style="position:absolute;left:3923;top:894;width:10;height:20" coordorigin="3923,894" coordsize="10,20">
              <v:shape style="position:absolute;left:3923;top:894;width:10;height:20" coordorigin="3923,894" coordsize="10,20" path="m3923,913l3932,913,3932,894,3923,894,3923,913xe" filled="true" fillcolor="#000000" stroked="false">
                <v:path arrowok="t"/>
                <v:fill type="solid"/>
              </v:shape>
            </v:group>
            <v:group style="position:absolute;left:3923;top:913;width:10;height:20" coordorigin="3923,913" coordsize="10,20">
              <v:shape style="position:absolute;left:3923;top:913;width:10;height:20" coordorigin="3923,913" coordsize="10,20" path="m3923,932l3932,932,3932,913,3923,913,3923,932xe" filled="true" fillcolor="#000000" stroked="false">
                <v:path arrowok="t"/>
                <v:fill type="solid"/>
              </v:shape>
            </v:group>
            <v:group style="position:absolute;left:3923;top:932;width:10;height:20" coordorigin="3923,932" coordsize="10,20">
              <v:shape style="position:absolute;left:3923;top:932;width:10;height:20" coordorigin="3923,932" coordsize="10,20" path="m3923,951l3932,951,3932,932,3923,932,3923,951xe" filled="true" fillcolor="#000000" stroked="false">
                <v:path arrowok="t"/>
                <v:fill type="solid"/>
              </v:shape>
            </v:group>
            <v:group style="position:absolute;left:3923;top:951;width:10;height:20" coordorigin="3923,951" coordsize="10,20">
              <v:shape style="position:absolute;left:3923;top:951;width:10;height:20" coordorigin="3923,951" coordsize="10,20" path="m3923,971l3932,971,3932,951,3923,951,3923,971xe" filled="true" fillcolor="#000000" stroked="false">
                <v:path arrowok="t"/>
                <v:fill type="solid"/>
              </v:shape>
            </v:group>
            <v:group style="position:absolute;left:3923;top:971;width:10;height:20" coordorigin="3923,971" coordsize="10,20">
              <v:shape style="position:absolute;left:3923;top:971;width:10;height:20" coordorigin="3923,971" coordsize="10,20" path="m3923,990l3932,990,3932,971,3923,971,3923,990xe" filled="true" fillcolor="#000000" stroked="false">
                <v:path arrowok="t"/>
                <v:fill type="solid"/>
              </v:shape>
            </v:group>
            <v:group style="position:absolute;left:3923;top:990;width:10;height:20" coordorigin="3923,990" coordsize="10,20">
              <v:shape style="position:absolute;left:3923;top:990;width:10;height:20" coordorigin="3923,990" coordsize="10,20" path="m3923,1009l3932,1009,3932,990,3923,990,3923,1009xe" filled="true" fillcolor="#000000" stroked="false">
                <v:path arrowok="t"/>
                <v:fill type="solid"/>
              </v:shape>
            </v:group>
            <v:group style="position:absolute;left:3923;top:1009;width:10;height:20" coordorigin="3923,1009" coordsize="10,20">
              <v:shape style="position:absolute;left:3923;top:1009;width:10;height:20" coordorigin="3923,1009" coordsize="10,20" path="m3923,1028l3932,1028,3932,1009,3923,1009,3923,1028xe" filled="true" fillcolor="#000000" stroked="false">
                <v:path arrowok="t"/>
                <v:fill type="solid"/>
              </v:shape>
            </v:group>
            <v:group style="position:absolute;left:3923;top:1028;width:10;height:20" coordorigin="3923,1028" coordsize="10,20">
              <v:shape style="position:absolute;left:3923;top:1028;width:10;height:20" coordorigin="3923,1028" coordsize="10,20" path="m3923,1047l3932,1047,3932,1028,3923,1028,3923,1047xe" filled="true" fillcolor="#000000" stroked="false">
                <v:path arrowok="t"/>
                <v:fill type="solid"/>
              </v:shape>
            </v:group>
            <v:group style="position:absolute;left:3923;top:1047;width:10;height:20" coordorigin="3923,1047" coordsize="10,20">
              <v:shape style="position:absolute;left:3923;top:1047;width:10;height:20" coordorigin="3923,1047" coordsize="10,20" path="m3923,1067l3932,1067,3932,1047,3923,1047,3923,1067xe" filled="true" fillcolor="#000000" stroked="false">
                <v:path arrowok="t"/>
                <v:fill type="solid"/>
              </v:shape>
            </v:group>
            <v:group style="position:absolute;left:3923;top:1067;width:10;height:20" coordorigin="3923,1067" coordsize="10,20">
              <v:shape style="position:absolute;left:3923;top:1067;width:10;height:20" coordorigin="3923,1067" coordsize="10,20" path="m3923,1086l3932,1086,3932,1067,3923,1067,3923,1086xe" filled="true" fillcolor="#000000" stroked="false">
                <v:path arrowok="t"/>
                <v:fill type="solid"/>
              </v:shape>
            </v:group>
            <v:group style="position:absolute;left:3923;top:1086;width:10;height:20" coordorigin="3923,1086" coordsize="10,20">
              <v:shape style="position:absolute;left:3923;top:1086;width:10;height:20" coordorigin="3923,1086" coordsize="10,20" path="m3923,1105l3932,1105,3932,1086,3923,1086,3923,1105xe" filled="true" fillcolor="#000000" stroked="false">
                <v:path arrowok="t"/>
                <v:fill type="solid"/>
              </v:shape>
            </v:group>
            <v:group style="position:absolute;left:3923;top:1105;width:10;height:20" coordorigin="3923,1105" coordsize="10,20">
              <v:shape style="position:absolute;left:3923;top:1105;width:10;height:20" coordorigin="3923,1105" coordsize="10,20" path="m3923,1124l3932,1124,3932,1105,3923,1105,3923,1124xe" filled="true" fillcolor="#000000" stroked="false">
                <v:path arrowok="t"/>
                <v:fill type="solid"/>
              </v:shape>
            </v:group>
            <v:group style="position:absolute;left:3923;top:1129;width:10;height:2" coordorigin="3923,1129" coordsize="10,2">
              <v:shape style="position:absolute;left:3923;top:1129;width:10;height:2" coordorigin="3923,1129" coordsize="10,0" path="m3923,1129l3932,1129e" filled="false" stroked="true" strokeweight=".47998pt" strokecolor="#000000">
                <v:path arrowok="t"/>
              </v:shape>
            </v:group>
            <v:group style="position:absolute;left:5775;top:759;width:10;height:20" coordorigin="5775,759" coordsize="10,20">
              <v:shape style="position:absolute;left:5775;top:759;width:10;height:20" coordorigin="5775,759" coordsize="10,20" path="m5775,779l5785,779,5785,759,5775,759,5775,779xe" filled="true" fillcolor="#000000" stroked="false">
                <v:path arrowok="t"/>
                <v:fill type="solid"/>
              </v:shape>
            </v:group>
            <v:group style="position:absolute;left:5775;top:779;width:10;height:20" coordorigin="5775,779" coordsize="10,20">
              <v:shape style="position:absolute;left:5775;top:779;width:10;height:20" coordorigin="5775,779" coordsize="10,20" path="m5775,798l5785,798,5785,779,5775,779,5775,798xe" filled="true" fillcolor="#000000" stroked="false">
                <v:path arrowok="t"/>
                <v:fill type="solid"/>
              </v:shape>
            </v:group>
            <v:group style="position:absolute;left:5775;top:798;width:10;height:20" coordorigin="5775,798" coordsize="10,20">
              <v:shape style="position:absolute;left:5775;top:798;width:10;height:20" coordorigin="5775,798" coordsize="10,20" path="m5775,817l5785,817,5785,798,5775,798,5775,817xe" filled="true" fillcolor="#000000" stroked="false">
                <v:path arrowok="t"/>
                <v:fill type="solid"/>
              </v:shape>
            </v:group>
            <v:group style="position:absolute;left:5775;top:817;width:10;height:20" coordorigin="5775,817" coordsize="10,20">
              <v:shape style="position:absolute;left:5775;top:817;width:10;height:20" coordorigin="5775,817" coordsize="10,20" path="m5775,836l5785,836,5785,817,5775,817,5775,836xe" filled="true" fillcolor="#000000" stroked="false">
                <v:path arrowok="t"/>
                <v:fill type="solid"/>
              </v:shape>
            </v:group>
            <v:group style="position:absolute;left:5775;top:836;width:10;height:20" coordorigin="5775,836" coordsize="10,20">
              <v:shape style="position:absolute;left:5775;top:836;width:10;height:20" coordorigin="5775,836" coordsize="10,20" path="m5775,855l5785,855,5785,836,5775,836,5775,855xe" filled="true" fillcolor="#000000" stroked="false">
                <v:path arrowok="t"/>
                <v:fill type="solid"/>
              </v:shape>
            </v:group>
            <v:group style="position:absolute;left:5775;top:855;width:10;height:20" coordorigin="5775,855" coordsize="10,20">
              <v:shape style="position:absolute;left:5775;top:855;width:10;height:20" coordorigin="5775,855" coordsize="10,20" path="m5775,875l5785,875,5785,855,5775,855,5775,875xe" filled="true" fillcolor="#000000" stroked="false">
                <v:path arrowok="t"/>
                <v:fill type="solid"/>
              </v:shape>
            </v:group>
            <v:group style="position:absolute;left:5775;top:875;width:10;height:20" coordorigin="5775,875" coordsize="10,20">
              <v:shape style="position:absolute;left:5775;top:875;width:10;height:20" coordorigin="5775,875" coordsize="10,20" path="m5775,894l5785,894,5785,875,5775,875,5775,894xe" filled="true" fillcolor="#000000" stroked="false">
                <v:path arrowok="t"/>
                <v:fill type="solid"/>
              </v:shape>
            </v:group>
            <v:group style="position:absolute;left:5775;top:894;width:10;height:20" coordorigin="5775,894" coordsize="10,20">
              <v:shape style="position:absolute;left:5775;top:894;width:10;height:20" coordorigin="5775,894" coordsize="10,20" path="m5775,913l5785,913,5785,894,5775,894,5775,913xe" filled="true" fillcolor="#000000" stroked="false">
                <v:path arrowok="t"/>
                <v:fill type="solid"/>
              </v:shape>
            </v:group>
            <v:group style="position:absolute;left:5775;top:913;width:10;height:20" coordorigin="5775,913" coordsize="10,20">
              <v:shape style="position:absolute;left:5775;top:913;width:10;height:20" coordorigin="5775,913" coordsize="10,20" path="m5775,932l5785,932,5785,913,5775,913,5775,932xe" filled="true" fillcolor="#000000" stroked="false">
                <v:path arrowok="t"/>
                <v:fill type="solid"/>
              </v:shape>
            </v:group>
            <v:group style="position:absolute;left:5775;top:932;width:10;height:20" coordorigin="5775,932" coordsize="10,20">
              <v:shape style="position:absolute;left:5775;top:932;width:10;height:20" coordorigin="5775,932" coordsize="10,20" path="m5775,951l5785,951,5785,932,5775,932,5775,951xe" filled="true" fillcolor="#000000" stroked="false">
                <v:path arrowok="t"/>
                <v:fill type="solid"/>
              </v:shape>
            </v:group>
            <v:group style="position:absolute;left:5775;top:951;width:10;height:20" coordorigin="5775,951" coordsize="10,20">
              <v:shape style="position:absolute;left:5775;top:951;width:10;height:20" coordorigin="5775,951" coordsize="10,20" path="m5775,971l5785,971,5785,951,5775,951,5775,971xe" filled="true" fillcolor="#000000" stroked="false">
                <v:path arrowok="t"/>
                <v:fill type="solid"/>
              </v:shape>
            </v:group>
            <v:group style="position:absolute;left:5775;top:971;width:10;height:20" coordorigin="5775,971" coordsize="10,20">
              <v:shape style="position:absolute;left:5775;top:971;width:10;height:20" coordorigin="5775,971" coordsize="10,20" path="m5775,990l5785,990,5785,971,5775,971,5775,990xe" filled="true" fillcolor="#000000" stroked="false">
                <v:path arrowok="t"/>
                <v:fill type="solid"/>
              </v:shape>
            </v:group>
            <v:group style="position:absolute;left:5775;top:990;width:10;height:20" coordorigin="5775,990" coordsize="10,20">
              <v:shape style="position:absolute;left:5775;top:990;width:10;height:20" coordorigin="5775,990" coordsize="10,20" path="m5775,1009l5785,1009,5785,990,5775,990,5775,1009xe" filled="true" fillcolor="#000000" stroked="false">
                <v:path arrowok="t"/>
                <v:fill type="solid"/>
              </v:shape>
            </v:group>
            <v:group style="position:absolute;left:5775;top:1009;width:10;height:20" coordorigin="5775,1009" coordsize="10,20">
              <v:shape style="position:absolute;left:5775;top:1009;width:10;height:20" coordorigin="5775,1009" coordsize="10,20" path="m5775,1028l5785,1028,5785,1009,5775,1009,5775,1028xe" filled="true" fillcolor="#000000" stroked="false">
                <v:path arrowok="t"/>
                <v:fill type="solid"/>
              </v:shape>
            </v:group>
            <v:group style="position:absolute;left:5775;top:1028;width:10;height:20" coordorigin="5775,1028" coordsize="10,20">
              <v:shape style="position:absolute;left:5775;top:1028;width:10;height:20" coordorigin="5775,1028" coordsize="10,20" path="m5775,1047l5785,1047,5785,1028,5775,1028,5775,1047xe" filled="true" fillcolor="#000000" stroked="false">
                <v:path arrowok="t"/>
                <v:fill type="solid"/>
              </v:shape>
            </v:group>
            <v:group style="position:absolute;left:5775;top:1047;width:10;height:20" coordorigin="5775,1047" coordsize="10,20">
              <v:shape style="position:absolute;left:5775;top:1047;width:10;height:20" coordorigin="5775,1047" coordsize="10,20" path="m5775,1067l5785,1067,5785,1047,5775,1047,5775,1067xe" filled="true" fillcolor="#000000" stroked="false">
                <v:path arrowok="t"/>
                <v:fill type="solid"/>
              </v:shape>
            </v:group>
            <v:group style="position:absolute;left:5775;top:1067;width:10;height:20" coordorigin="5775,1067" coordsize="10,20">
              <v:shape style="position:absolute;left:5775;top:1067;width:10;height:20" coordorigin="5775,1067" coordsize="10,20" path="m5775,1086l5785,1086,5785,1067,5775,1067,5775,1086xe" filled="true" fillcolor="#000000" stroked="false">
                <v:path arrowok="t"/>
                <v:fill type="solid"/>
              </v:shape>
            </v:group>
            <v:group style="position:absolute;left:5775;top:1086;width:10;height:20" coordorigin="5775,1086" coordsize="10,20">
              <v:shape style="position:absolute;left:5775;top:1086;width:10;height:20" coordorigin="5775,1086" coordsize="10,20" path="m5775,1105l5785,1105,5785,1086,5775,1086,5775,1105xe" filled="true" fillcolor="#000000" stroked="false">
                <v:path arrowok="t"/>
                <v:fill type="solid"/>
              </v:shape>
            </v:group>
            <v:group style="position:absolute;left:5775;top:1105;width:10;height:20" coordorigin="5775,1105" coordsize="10,20">
              <v:shape style="position:absolute;left:5775;top:1105;width:10;height:20" coordorigin="5775,1105" coordsize="10,20" path="m5775,1124l5785,1124,5785,1105,5775,1105,5775,1124xe" filled="true" fillcolor="#000000" stroked="false">
                <v:path arrowok="t"/>
                <v:fill type="solid"/>
              </v:shape>
            </v:group>
            <v:group style="position:absolute;left:5775;top:1129;width:10;height:2" coordorigin="5775,1129" coordsize="10,2">
              <v:shape style="position:absolute;left:5775;top:1129;width:10;height:2" coordorigin="5775,1129" coordsize="10,0" path="m5775,1129l5785,1129e" filled="false" stroked="true" strokeweight=".47998pt" strokecolor="#000000">
                <v:path arrowok="t"/>
              </v:shape>
            </v:group>
            <v:group style="position:absolute;left:7468;top:759;width:10;height:20" coordorigin="7468,759" coordsize="10,20">
              <v:shape style="position:absolute;left:7468;top:759;width:10;height:20" coordorigin="7468,759" coordsize="10,20" path="m7468,779l7477,779,7477,759,7468,759,7468,779xe" filled="true" fillcolor="#000000" stroked="false">
                <v:path arrowok="t"/>
                <v:fill type="solid"/>
              </v:shape>
            </v:group>
            <v:group style="position:absolute;left:7468;top:779;width:10;height:20" coordorigin="7468,779" coordsize="10,20">
              <v:shape style="position:absolute;left:7468;top:779;width:10;height:20" coordorigin="7468,779" coordsize="10,20" path="m7468,798l7477,798,7477,779,7468,779,7468,798xe" filled="true" fillcolor="#000000" stroked="false">
                <v:path arrowok="t"/>
                <v:fill type="solid"/>
              </v:shape>
            </v:group>
            <v:group style="position:absolute;left:7468;top:798;width:10;height:20" coordorigin="7468,798" coordsize="10,20">
              <v:shape style="position:absolute;left:7468;top:798;width:10;height:20" coordorigin="7468,798" coordsize="10,20" path="m7468,817l7477,817,7477,798,7468,798,7468,817xe" filled="true" fillcolor="#000000" stroked="false">
                <v:path arrowok="t"/>
                <v:fill type="solid"/>
              </v:shape>
            </v:group>
            <v:group style="position:absolute;left:7468;top:817;width:10;height:20" coordorigin="7468,817" coordsize="10,20">
              <v:shape style="position:absolute;left:7468;top:817;width:10;height:20" coordorigin="7468,817" coordsize="10,20" path="m7468,836l7477,836,7477,817,7468,817,7468,836xe" filled="true" fillcolor="#000000" stroked="false">
                <v:path arrowok="t"/>
                <v:fill type="solid"/>
              </v:shape>
            </v:group>
            <v:group style="position:absolute;left:7468;top:836;width:10;height:20" coordorigin="7468,836" coordsize="10,20">
              <v:shape style="position:absolute;left:7468;top:836;width:10;height:20" coordorigin="7468,836" coordsize="10,20" path="m7468,855l7477,855,7477,836,7468,836,7468,855xe" filled="true" fillcolor="#000000" stroked="false">
                <v:path arrowok="t"/>
                <v:fill type="solid"/>
              </v:shape>
            </v:group>
            <v:group style="position:absolute;left:7468;top:855;width:10;height:20" coordorigin="7468,855" coordsize="10,20">
              <v:shape style="position:absolute;left:7468;top:855;width:10;height:20" coordorigin="7468,855" coordsize="10,20" path="m7468,875l7477,875,7477,855,7468,855,7468,875xe" filled="true" fillcolor="#000000" stroked="false">
                <v:path arrowok="t"/>
                <v:fill type="solid"/>
              </v:shape>
            </v:group>
            <v:group style="position:absolute;left:7468;top:875;width:10;height:20" coordorigin="7468,875" coordsize="10,20">
              <v:shape style="position:absolute;left:7468;top:875;width:10;height:20" coordorigin="7468,875" coordsize="10,20" path="m7468,894l7477,894,7477,875,7468,875,7468,894xe" filled="true" fillcolor="#000000" stroked="false">
                <v:path arrowok="t"/>
                <v:fill type="solid"/>
              </v:shape>
            </v:group>
            <v:group style="position:absolute;left:7468;top:894;width:10;height:20" coordorigin="7468,894" coordsize="10,20">
              <v:shape style="position:absolute;left:7468;top:894;width:10;height:20" coordorigin="7468,894" coordsize="10,20" path="m7468,913l7477,913,7477,894,7468,894,7468,913xe" filled="true" fillcolor="#000000" stroked="false">
                <v:path arrowok="t"/>
                <v:fill type="solid"/>
              </v:shape>
            </v:group>
            <v:group style="position:absolute;left:7468;top:913;width:10;height:20" coordorigin="7468,913" coordsize="10,20">
              <v:shape style="position:absolute;left:7468;top:913;width:10;height:20" coordorigin="7468,913" coordsize="10,20" path="m7468,932l7477,932,7477,913,7468,913,7468,932xe" filled="true" fillcolor="#000000" stroked="false">
                <v:path arrowok="t"/>
                <v:fill type="solid"/>
              </v:shape>
            </v:group>
            <v:group style="position:absolute;left:7468;top:932;width:10;height:20" coordorigin="7468,932" coordsize="10,20">
              <v:shape style="position:absolute;left:7468;top:932;width:10;height:20" coordorigin="7468,932" coordsize="10,20" path="m7468,951l7477,951,7477,932,7468,932,7468,951xe" filled="true" fillcolor="#000000" stroked="false">
                <v:path arrowok="t"/>
                <v:fill type="solid"/>
              </v:shape>
            </v:group>
            <v:group style="position:absolute;left:7468;top:951;width:10;height:20" coordorigin="7468,951" coordsize="10,20">
              <v:shape style="position:absolute;left:7468;top:951;width:10;height:20" coordorigin="7468,951" coordsize="10,20" path="m7468,971l7477,971,7477,951,7468,951,7468,971xe" filled="true" fillcolor="#000000" stroked="false">
                <v:path arrowok="t"/>
                <v:fill type="solid"/>
              </v:shape>
            </v:group>
            <v:group style="position:absolute;left:7468;top:971;width:10;height:20" coordorigin="7468,971" coordsize="10,20">
              <v:shape style="position:absolute;left:7468;top:971;width:10;height:20" coordorigin="7468,971" coordsize="10,20" path="m7468,990l7477,990,7477,971,7468,971,7468,990xe" filled="true" fillcolor="#000000" stroked="false">
                <v:path arrowok="t"/>
                <v:fill type="solid"/>
              </v:shape>
            </v:group>
            <v:group style="position:absolute;left:7468;top:990;width:10;height:20" coordorigin="7468,990" coordsize="10,20">
              <v:shape style="position:absolute;left:7468;top:990;width:10;height:20" coordorigin="7468,990" coordsize="10,20" path="m7468,1009l7477,1009,7477,990,7468,990,7468,1009xe" filled="true" fillcolor="#000000" stroked="false">
                <v:path arrowok="t"/>
                <v:fill type="solid"/>
              </v:shape>
            </v:group>
            <v:group style="position:absolute;left:7468;top:1009;width:10;height:20" coordorigin="7468,1009" coordsize="10,20">
              <v:shape style="position:absolute;left:7468;top:1009;width:10;height:20" coordorigin="7468,1009" coordsize="10,20" path="m7468,1028l7477,1028,7477,1009,7468,1009,7468,1028xe" filled="true" fillcolor="#000000" stroked="false">
                <v:path arrowok="t"/>
                <v:fill type="solid"/>
              </v:shape>
            </v:group>
            <v:group style="position:absolute;left:7468;top:1028;width:10;height:20" coordorigin="7468,1028" coordsize="10,20">
              <v:shape style="position:absolute;left:7468;top:1028;width:10;height:20" coordorigin="7468,1028" coordsize="10,20" path="m7468,1047l7477,1047,7477,1028,7468,1028,7468,1047xe" filled="true" fillcolor="#000000" stroked="false">
                <v:path arrowok="t"/>
                <v:fill type="solid"/>
              </v:shape>
            </v:group>
            <v:group style="position:absolute;left:7468;top:1047;width:10;height:20" coordorigin="7468,1047" coordsize="10,20">
              <v:shape style="position:absolute;left:7468;top:1047;width:10;height:20" coordorigin="7468,1047" coordsize="10,20" path="m7468,1067l7477,1067,7477,1047,7468,1047,7468,1067xe" filled="true" fillcolor="#000000" stroked="false">
                <v:path arrowok="t"/>
                <v:fill type="solid"/>
              </v:shape>
            </v:group>
            <v:group style="position:absolute;left:7468;top:1067;width:10;height:20" coordorigin="7468,1067" coordsize="10,20">
              <v:shape style="position:absolute;left:7468;top:1067;width:10;height:20" coordorigin="7468,1067" coordsize="10,20" path="m7468,1086l7477,1086,7477,1067,7468,1067,7468,1086xe" filled="true" fillcolor="#000000" stroked="false">
                <v:path arrowok="t"/>
                <v:fill type="solid"/>
              </v:shape>
            </v:group>
            <v:group style="position:absolute;left:7468;top:1086;width:10;height:20" coordorigin="7468,1086" coordsize="10,20">
              <v:shape style="position:absolute;left:7468;top:1086;width:10;height:20" coordorigin="7468,1086" coordsize="10,20" path="m7468,1105l7477,1105,7477,1086,7468,1086,7468,1105xe" filled="true" fillcolor="#000000" stroked="false">
                <v:path arrowok="t"/>
                <v:fill type="solid"/>
              </v:shape>
            </v:group>
            <v:group style="position:absolute;left:7468;top:1105;width:10;height:20" coordorigin="7468,1105" coordsize="10,20">
              <v:shape style="position:absolute;left:7468;top:1105;width:10;height:20" coordorigin="7468,1105" coordsize="10,20" path="m7468,1124l7477,1124,7477,1105,7468,1105,7468,1124xe" filled="true" fillcolor="#000000" stroked="false">
                <v:path arrowok="t"/>
                <v:fill type="solid"/>
              </v:shape>
            </v:group>
            <v:group style="position:absolute;left:7468;top:1129;width:10;height:2" coordorigin="7468,1129" coordsize="10,2">
              <v:shape style="position:absolute;left:7468;top:1129;width:10;height:2" coordorigin="7468,1129" coordsize="10,0" path="m7468,1129l7477,1129e" filled="false" stroked="true" strokeweight=".47998pt" strokecolor="#000000">
                <v:path arrowok="t"/>
              </v:shape>
            </v:group>
            <v:group style="position:absolute;left:9168;top:759;width:10;height:20" coordorigin="9168,759" coordsize="10,20">
              <v:shape style="position:absolute;left:9168;top:759;width:10;height:20" coordorigin="9168,759" coordsize="10,20" path="m9168,779l9177,779,9177,759,9168,759,9168,779xe" filled="true" fillcolor="#000000" stroked="false">
                <v:path arrowok="t"/>
                <v:fill type="solid"/>
              </v:shape>
            </v:group>
            <v:group style="position:absolute;left:9168;top:779;width:10;height:20" coordorigin="9168,779" coordsize="10,20">
              <v:shape style="position:absolute;left:9168;top:779;width:10;height:20" coordorigin="9168,779" coordsize="10,20" path="m9168,798l9177,798,9177,779,9168,779,9168,798xe" filled="true" fillcolor="#000000" stroked="false">
                <v:path arrowok="t"/>
                <v:fill type="solid"/>
              </v:shape>
            </v:group>
            <v:group style="position:absolute;left:9168;top:798;width:10;height:20" coordorigin="9168,798" coordsize="10,20">
              <v:shape style="position:absolute;left:9168;top:798;width:10;height:20" coordorigin="9168,798" coordsize="10,20" path="m9168,817l9177,817,9177,798,9168,798,9168,817xe" filled="true" fillcolor="#000000" stroked="false">
                <v:path arrowok="t"/>
                <v:fill type="solid"/>
              </v:shape>
            </v:group>
            <v:group style="position:absolute;left:9168;top:817;width:10;height:20" coordorigin="9168,817" coordsize="10,20">
              <v:shape style="position:absolute;left:9168;top:817;width:10;height:20" coordorigin="9168,817" coordsize="10,20" path="m9168,836l9177,836,9177,817,9168,817,9168,836xe" filled="true" fillcolor="#000000" stroked="false">
                <v:path arrowok="t"/>
                <v:fill type="solid"/>
              </v:shape>
            </v:group>
            <v:group style="position:absolute;left:9168;top:836;width:10;height:20" coordorigin="9168,836" coordsize="10,20">
              <v:shape style="position:absolute;left:9168;top:836;width:10;height:20" coordorigin="9168,836" coordsize="10,20" path="m9168,855l9177,855,9177,836,9168,836,9168,855xe" filled="true" fillcolor="#000000" stroked="false">
                <v:path arrowok="t"/>
                <v:fill type="solid"/>
              </v:shape>
            </v:group>
            <v:group style="position:absolute;left:9168;top:855;width:10;height:20" coordorigin="9168,855" coordsize="10,20">
              <v:shape style="position:absolute;left:9168;top:855;width:10;height:20" coordorigin="9168,855" coordsize="10,20" path="m9168,875l9177,875,9177,855,9168,855,9168,875xe" filled="true" fillcolor="#000000" stroked="false">
                <v:path arrowok="t"/>
                <v:fill type="solid"/>
              </v:shape>
            </v:group>
            <v:group style="position:absolute;left:9168;top:875;width:10;height:20" coordorigin="9168,875" coordsize="10,20">
              <v:shape style="position:absolute;left:9168;top:875;width:10;height:20" coordorigin="9168,875" coordsize="10,20" path="m9168,894l9177,894,9177,875,9168,875,9168,894xe" filled="true" fillcolor="#000000" stroked="false">
                <v:path arrowok="t"/>
                <v:fill type="solid"/>
              </v:shape>
            </v:group>
            <v:group style="position:absolute;left:9168;top:894;width:10;height:20" coordorigin="9168,894" coordsize="10,20">
              <v:shape style="position:absolute;left:9168;top:894;width:10;height:20" coordorigin="9168,894" coordsize="10,20" path="m9168,913l9177,913,9177,894,9168,894,9168,913xe" filled="true" fillcolor="#000000" stroked="false">
                <v:path arrowok="t"/>
                <v:fill type="solid"/>
              </v:shape>
            </v:group>
            <v:group style="position:absolute;left:9168;top:913;width:10;height:20" coordorigin="9168,913" coordsize="10,20">
              <v:shape style="position:absolute;left:9168;top:913;width:10;height:20" coordorigin="9168,913" coordsize="10,20" path="m9168,932l9177,932,9177,913,9168,913,9168,932xe" filled="true" fillcolor="#000000" stroked="false">
                <v:path arrowok="t"/>
                <v:fill type="solid"/>
              </v:shape>
            </v:group>
            <v:group style="position:absolute;left:9168;top:932;width:10;height:20" coordorigin="9168,932" coordsize="10,20">
              <v:shape style="position:absolute;left:9168;top:932;width:10;height:20" coordorigin="9168,932" coordsize="10,20" path="m9168,951l9177,951,9177,932,9168,932,9168,951xe" filled="true" fillcolor="#000000" stroked="false">
                <v:path arrowok="t"/>
                <v:fill type="solid"/>
              </v:shape>
            </v:group>
            <v:group style="position:absolute;left:9168;top:951;width:10;height:20" coordorigin="9168,951" coordsize="10,20">
              <v:shape style="position:absolute;left:9168;top:951;width:10;height:20" coordorigin="9168,951" coordsize="10,20" path="m9168,971l9177,971,9177,951,9168,951,9168,971xe" filled="true" fillcolor="#000000" stroked="false">
                <v:path arrowok="t"/>
                <v:fill type="solid"/>
              </v:shape>
            </v:group>
            <v:group style="position:absolute;left:9168;top:971;width:10;height:20" coordorigin="9168,971" coordsize="10,20">
              <v:shape style="position:absolute;left:9168;top:971;width:10;height:20" coordorigin="9168,971" coordsize="10,20" path="m9168,990l9177,990,9177,971,9168,971,9168,990xe" filled="true" fillcolor="#000000" stroked="false">
                <v:path arrowok="t"/>
                <v:fill type="solid"/>
              </v:shape>
            </v:group>
            <v:group style="position:absolute;left:9168;top:990;width:10;height:20" coordorigin="9168,990" coordsize="10,20">
              <v:shape style="position:absolute;left:9168;top:990;width:10;height:20" coordorigin="9168,990" coordsize="10,20" path="m9168,1009l9177,1009,9177,990,9168,990,9168,1009xe" filled="true" fillcolor="#000000" stroked="false">
                <v:path arrowok="t"/>
                <v:fill type="solid"/>
              </v:shape>
            </v:group>
            <v:group style="position:absolute;left:9168;top:1009;width:10;height:20" coordorigin="9168,1009" coordsize="10,20">
              <v:shape style="position:absolute;left:9168;top:1009;width:10;height:20" coordorigin="9168,1009" coordsize="10,20" path="m9168,1028l9177,1028,9177,1009,9168,1009,9168,1028xe" filled="true" fillcolor="#000000" stroked="false">
                <v:path arrowok="t"/>
                <v:fill type="solid"/>
              </v:shape>
            </v:group>
            <v:group style="position:absolute;left:9168;top:1028;width:10;height:20" coordorigin="9168,1028" coordsize="10,20">
              <v:shape style="position:absolute;left:9168;top:1028;width:10;height:20" coordorigin="9168,1028" coordsize="10,20" path="m9168,1047l9177,1047,9177,1028,9168,1028,9168,1047xe" filled="true" fillcolor="#000000" stroked="false">
                <v:path arrowok="t"/>
                <v:fill type="solid"/>
              </v:shape>
            </v:group>
            <v:group style="position:absolute;left:9168;top:1047;width:10;height:20" coordorigin="9168,1047" coordsize="10,20">
              <v:shape style="position:absolute;left:9168;top:1047;width:10;height:20" coordorigin="9168,1047" coordsize="10,20" path="m9168,1067l9177,1067,9177,1047,9168,1047,9168,1067xe" filled="true" fillcolor="#000000" stroked="false">
                <v:path arrowok="t"/>
                <v:fill type="solid"/>
              </v:shape>
            </v:group>
            <v:group style="position:absolute;left:9168;top:1067;width:10;height:20" coordorigin="9168,1067" coordsize="10,20">
              <v:shape style="position:absolute;left:9168;top:1067;width:10;height:20" coordorigin="9168,1067" coordsize="10,20" path="m9168,1086l9177,1086,9177,1067,9168,1067,9168,1086xe" filled="true" fillcolor="#000000" stroked="false">
                <v:path arrowok="t"/>
                <v:fill type="solid"/>
              </v:shape>
            </v:group>
            <v:group style="position:absolute;left:9168;top:1086;width:10;height:20" coordorigin="9168,1086" coordsize="10,20">
              <v:shape style="position:absolute;left:9168;top:1086;width:10;height:20" coordorigin="9168,1086" coordsize="10,20" path="m9168,1105l9177,1105,9177,1086,9168,1086,9168,1105xe" filled="true" fillcolor="#000000" stroked="false">
                <v:path arrowok="t"/>
                <v:fill type="solid"/>
              </v:shape>
            </v:group>
            <v:group style="position:absolute;left:9168;top:1105;width:10;height:20" coordorigin="9168,1105" coordsize="10,20">
              <v:shape style="position:absolute;left:9168;top:1105;width:10;height:20" coordorigin="9168,1105" coordsize="10,20" path="m9168,1124l9177,1124,9177,1105,9168,1105,9168,1124xe" filled="true" fillcolor="#000000" stroked="false">
                <v:path arrowok="t"/>
                <v:fill type="solid"/>
              </v:shape>
            </v:group>
            <v:group style="position:absolute;left:9168;top:1129;width:10;height:2" coordorigin="9168,1129" coordsize="10,2">
              <v:shape style="position:absolute;left:9168;top:1129;width:10;height:2" coordorigin="9168,1129" coordsize="10,0" path="m9168,1129l9177,1129e" filled="false" stroked="true" strokeweight=".47998pt" strokecolor="#000000">
                <v:path arrowok="t"/>
              </v:shape>
            </v:group>
            <v:group style="position:absolute;left:3923;top:1139;width:10;height:2" coordorigin="3923,1139" coordsize="10,2">
              <v:shape style="position:absolute;left:3923;top:1139;width:10;height:2" coordorigin="3923,1139" coordsize="10,0" path="m3923,1139l3932,1139e" filled="false" stroked="true" strokeweight=".47998pt" strokecolor="#000000">
                <v:path arrowok="t"/>
              </v:shape>
              <v:shape style="position:absolute;left:3932;top:1134;width:1135;height:10" type="#_x0000_t75" stroked="false">
                <v:imagedata r:id="rId294" o:title=""/>
              </v:shape>
              <v:shape style="position:absolute;left:5063;top:1134;width:713;height:10" type="#_x0000_t75" stroked="false">
                <v:imagedata r:id="rId698" o:title=""/>
              </v:shape>
              <v:shape style="position:absolute;left:5771;top:1134;width:1140;height:10" type="#_x0000_t75" stroked="false">
                <v:imagedata r:id="rId699" o:title=""/>
              </v:shape>
              <v:shape style="position:absolute;left:6906;top:1134;width:562;height:10" type="#_x0000_t75" stroked="false">
                <v:imagedata r:id="rId792" o:title=""/>
              </v:shape>
              <v:shape style="position:absolute;left:7463;top:1134;width:1022;height:10" type="#_x0000_t75" stroked="false">
                <v:imagedata r:id="rId793" o:title=""/>
              </v:shape>
              <v:shape style="position:absolute;left:8481;top:1134;width:687;height:10" type="#_x0000_t75" stroked="false">
                <v:imagedata r:id="rId794" o:title=""/>
              </v:shape>
              <v:shape style="position:absolute;left:9163;top:1134;width:1702;height:10" type="#_x0000_t75" stroked="false">
                <v:imagedata r:id="rId795" o:title=""/>
              </v:shape>
            </v:group>
            <v:group style="position:absolute;left:3923;top:1143;width:10;height:20" coordorigin="3923,1143" coordsize="10,20">
              <v:shape style="position:absolute;left:3923;top:1143;width:10;height:20" coordorigin="3923,1143" coordsize="10,20" path="m3923,1163l3932,1163,3932,1143,3923,1143,3923,1163xe" filled="true" fillcolor="#000000" stroked="false">
                <v:path arrowok="t"/>
                <v:fill type="solid"/>
              </v:shape>
            </v:group>
            <v:group style="position:absolute;left:3923;top:1163;width:10;height:20" coordorigin="3923,1163" coordsize="10,20">
              <v:shape style="position:absolute;left:3923;top:1163;width:10;height:20" coordorigin="3923,1163" coordsize="10,20" path="m3923,1182l3932,1182,3932,1163,3923,1163,3923,1182xe" filled="true" fillcolor="#000000" stroked="false">
                <v:path arrowok="t"/>
                <v:fill type="solid"/>
              </v:shape>
            </v:group>
            <v:group style="position:absolute;left:3923;top:1182;width:10;height:20" coordorigin="3923,1182" coordsize="10,20">
              <v:shape style="position:absolute;left:3923;top:1182;width:10;height:20" coordorigin="3923,1182" coordsize="10,20" path="m3923,1201l3932,1201,3932,1182,3923,1182,3923,1201xe" filled="true" fillcolor="#000000" stroked="false">
                <v:path arrowok="t"/>
                <v:fill type="solid"/>
              </v:shape>
            </v:group>
            <v:group style="position:absolute;left:3923;top:1201;width:10;height:20" coordorigin="3923,1201" coordsize="10,20">
              <v:shape style="position:absolute;left:3923;top:1201;width:10;height:20" coordorigin="3923,1201" coordsize="10,20" path="m3923,1220l3932,1220,3932,1201,3923,1201,3923,1220xe" filled="true" fillcolor="#000000" stroked="false">
                <v:path arrowok="t"/>
                <v:fill type="solid"/>
              </v:shape>
            </v:group>
            <v:group style="position:absolute;left:3923;top:1220;width:10;height:20" coordorigin="3923,1220" coordsize="10,20">
              <v:shape style="position:absolute;left:3923;top:1220;width:10;height:20" coordorigin="3923,1220" coordsize="10,20" path="m3923,1239l3932,1239,3932,1220,3923,1220,3923,1239xe" filled="true" fillcolor="#000000" stroked="false">
                <v:path arrowok="t"/>
                <v:fill type="solid"/>
              </v:shape>
            </v:group>
            <v:group style="position:absolute;left:3923;top:1239;width:10;height:20" coordorigin="3923,1239" coordsize="10,20">
              <v:shape style="position:absolute;left:3923;top:1239;width:10;height:20" coordorigin="3923,1239" coordsize="10,20" path="m3923,1259l3932,1259,3932,1239,3923,1239,3923,1259xe" filled="true" fillcolor="#000000" stroked="false">
                <v:path arrowok="t"/>
                <v:fill type="solid"/>
              </v:shape>
            </v:group>
            <v:group style="position:absolute;left:3923;top:1259;width:10;height:20" coordorigin="3923,1259" coordsize="10,20">
              <v:shape style="position:absolute;left:3923;top:1259;width:10;height:20" coordorigin="3923,1259" coordsize="10,20" path="m3923,1278l3932,1278,3932,1259,3923,1259,3923,1278xe" filled="true" fillcolor="#000000" stroked="false">
                <v:path arrowok="t"/>
                <v:fill type="solid"/>
              </v:shape>
            </v:group>
            <v:group style="position:absolute;left:3923;top:1278;width:10;height:20" coordorigin="3923,1278" coordsize="10,20">
              <v:shape style="position:absolute;left:3923;top:1278;width:10;height:20" coordorigin="3923,1278" coordsize="10,20" path="m3923,1297l3932,1297,3932,1278,3923,1278,3923,1297xe" filled="true" fillcolor="#000000" stroked="false">
                <v:path arrowok="t"/>
                <v:fill type="solid"/>
              </v:shape>
            </v:group>
            <v:group style="position:absolute;left:3923;top:1297;width:10;height:20" coordorigin="3923,1297" coordsize="10,20">
              <v:shape style="position:absolute;left:3923;top:1297;width:10;height:20" coordorigin="3923,1297" coordsize="10,20" path="m3923,1316l3932,1316,3932,1297,3923,1297,3923,1316xe" filled="true" fillcolor="#000000" stroked="false">
                <v:path arrowok="t"/>
                <v:fill type="solid"/>
              </v:shape>
            </v:group>
            <v:group style="position:absolute;left:3923;top:1316;width:10;height:20" coordorigin="3923,1316" coordsize="10,20">
              <v:shape style="position:absolute;left:3923;top:1316;width:10;height:20" coordorigin="3923,1316" coordsize="10,20" path="m3923,1335l3932,1335,3932,1316,3923,1316,3923,1335xe" filled="true" fillcolor="#000000" stroked="false">
                <v:path arrowok="t"/>
                <v:fill type="solid"/>
              </v:shape>
            </v:group>
            <v:group style="position:absolute;left:3923;top:1335;width:10;height:20" coordorigin="3923,1335" coordsize="10,20">
              <v:shape style="position:absolute;left:3923;top:1335;width:10;height:20" coordorigin="3923,1335" coordsize="10,20" path="m3923,1355l3932,1355,3932,1335,3923,1335,3923,1355xe" filled="true" fillcolor="#000000" stroked="false">
                <v:path arrowok="t"/>
                <v:fill type="solid"/>
              </v:shape>
            </v:group>
            <v:group style="position:absolute;left:3923;top:1355;width:10;height:20" coordorigin="3923,1355" coordsize="10,20">
              <v:shape style="position:absolute;left:3923;top:1355;width:10;height:20" coordorigin="3923,1355" coordsize="10,20" path="m3923,1374l3932,1374,3932,1355,3923,1355,3923,1374xe" filled="true" fillcolor="#000000" stroked="false">
                <v:path arrowok="t"/>
                <v:fill type="solid"/>
              </v:shape>
            </v:group>
            <v:group style="position:absolute;left:3923;top:1374;width:10;height:20" coordorigin="3923,1374" coordsize="10,20">
              <v:shape style="position:absolute;left:3923;top:1374;width:10;height:20" coordorigin="3923,1374" coordsize="10,20" path="m3923,1393l3932,1393,3932,1374,3923,1374,3923,1393xe" filled="true" fillcolor="#000000" stroked="false">
                <v:path arrowok="t"/>
                <v:fill type="solid"/>
              </v:shape>
            </v:group>
            <v:group style="position:absolute;left:3923;top:1393;width:10;height:20" coordorigin="3923,1393" coordsize="10,20">
              <v:shape style="position:absolute;left:3923;top:1393;width:10;height:20" coordorigin="3923,1393" coordsize="10,20" path="m3923,1412l3932,1412,3932,1393,3923,1393,3923,1412xe" filled="true" fillcolor="#000000" stroked="false">
                <v:path arrowok="t"/>
                <v:fill type="solid"/>
              </v:shape>
            </v:group>
            <v:group style="position:absolute;left:3923;top:1412;width:10;height:20" coordorigin="3923,1412" coordsize="10,20">
              <v:shape style="position:absolute;left:3923;top:1412;width:10;height:20" coordorigin="3923,1412" coordsize="10,20" path="m3923,1431l3932,1431,3932,1412,3923,1412,3923,1431xe" filled="true" fillcolor="#000000" stroked="false">
                <v:path arrowok="t"/>
                <v:fill type="solid"/>
              </v:shape>
            </v:group>
            <v:group style="position:absolute;left:3923;top:1431;width:10;height:20" coordorigin="3923,1431" coordsize="10,20">
              <v:shape style="position:absolute;left:3923;top:1431;width:10;height:20" coordorigin="3923,1431" coordsize="10,20" path="m3923,1451l3932,1451,3932,1431,3923,1431,3923,1451xe" filled="true" fillcolor="#000000" stroked="false">
                <v:path arrowok="t"/>
                <v:fill type="solid"/>
              </v:shape>
            </v:group>
            <v:group style="position:absolute;left:3923;top:1451;width:10;height:20" coordorigin="3923,1451" coordsize="10,20">
              <v:shape style="position:absolute;left:3923;top:1451;width:10;height:20" coordorigin="3923,1451" coordsize="10,20" path="m3923,1470l3932,1470,3932,1451,3923,1451,3923,1470xe" filled="true" fillcolor="#000000" stroked="false">
                <v:path arrowok="t"/>
                <v:fill type="solid"/>
              </v:shape>
            </v:group>
            <v:group style="position:absolute;left:3923;top:1470;width:10;height:20" coordorigin="3923,1470" coordsize="10,20">
              <v:shape style="position:absolute;left:3923;top:1470;width:10;height:20" coordorigin="3923,1470" coordsize="10,20" path="m3923,1489l3932,1489,3932,1470,3923,1470,3923,1489xe" filled="true" fillcolor="#000000" stroked="false">
                <v:path arrowok="t"/>
                <v:fill type="solid"/>
              </v:shape>
            </v:group>
            <v:group style="position:absolute;left:3923;top:1489;width:10;height:20" coordorigin="3923,1489" coordsize="10,20">
              <v:shape style="position:absolute;left:3923;top:1489;width:10;height:20" coordorigin="3923,1489" coordsize="10,20" path="m3923,1508l3932,1508,3932,1489,3923,1489,3923,1508xe" filled="true" fillcolor="#000000" stroked="false">
                <v:path arrowok="t"/>
                <v:fill type="solid"/>
              </v:shape>
            </v:group>
            <v:group style="position:absolute;left:3923;top:1508;width:10;height:20" coordorigin="3923,1508" coordsize="10,20">
              <v:shape style="position:absolute;left:3923;top:1508;width:10;height:20" coordorigin="3923,1508" coordsize="10,20" path="m3923,1527l3932,1527,3932,1508,3923,1508,3923,1527xe" filled="true" fillcolor="#000000" stroked="false">
                <v:path arrowok="t"/>
                <v:fill type="solid"/>
              </v:shape>
            </v:group>
            <v:group style="position:absolute;left:3923;top:1527;width:10;height:20" coordorigin="3923,1527" coordsize="10,20">
              <v:shape style="position:absolute;left:3923;top:1527;width:10;height:20" coordorigin="3923,1527" coordsize="10,20" path="m3923,1547l3932,1547,3932,1527,3923,1527,3923,1547xe" filled="true" fillcolor="#000000" stroked="false">
                <v:path arrowok="t"/>
                <v:fill type="solid"/>
              </v:shape>
            </v:group>
            <v:group style="position:absolute;left:3923;top:1547;width:10;height:20" coordorigin="3923,1547" coordsize="10,20">
              <v:shape style="position:absolute;left:3923;top:1547;width:10;height:20" coordorigin="3923,1547" coordsize="10,20" path="m3923,1566l3932,1566,3932,1547,3923,1547,3923,1566xe" filled="true" fillcolor="#000000" stroked="false">
                <v:path arrowok="t"/>
                <v:fill type="solid"/>
              </v:shape>
            </v:group>
            <v:group style="position:absolute;left:3923;top:1566;width:10;height:20" coordorigin="3923,1566" coordsize="10,20">
              <v:shape style="position:absolute;left:3923;top:1566;width:10;height:20" coordorigin="3923,1566" coordsize="10,20" path="m3923,1585l3932,1585,3932,1566,3923,1566,3923,1585xe" filled="true" fillcolor="#000000" stroked="false">
                <v:path arrowok="t"/>
                <v:fill type="solid"/>
              </v:shape>
            </v:group>
            <v:group style="position:absolute;left:3923;top:1585;width:10;height:20" coordorigin="3923,1585" coordsize="10,20">
              <v:shape style="position:absolute;left:3923;top:1585;width:10;height:20" coordorigin="3923,1585" coordsize="10,20" path="m3923,1604l3932,1604,3932,1585,3923,1585,3923,1604xe" filled="true" fillcolor="#000000" stroked="false">
                <v:path arrowok="t"/>
                <v:fill type="solid"/>
              </v:shape>
            </v:group>
            <v:group style="position:absolute;left:3923;top:1604;width:10;height:20" coordorigin="3923,1604" coordsize="10,20">
              <v:shape style="position:absolute;left:3923;top:1604;width:10;height:20" coordorigin="3923,1604" coordsize="10,20" path="m3923,1623l3932,1623,3932,1604,3923,1604,3923,1623xe" filled="true" fillcolor="#000000" stroked="false">
                <v:path arrowok="t"/>
                <v:fill type="solid"/>
              </v:shape>
            </v:group>
            <v:group style="position:absolute;left:3923;top:1623;width:10;height:20" coordorigin="3923,1623" coordsize="10,20">
              <v:shape style="position:absolute;left:3923;top:1623;width:10;height:20" coordorigin="3923,1623" coordsize="10,20" path="m3923,1643l3932,1643,3932,1623,3923,1623,3923,1643xe" filled="true" fillcolor="#000000" stroked="false">
                <v:path arrowok="t"/>
                <v:fill type="solid"/>
              </v:shape>
            </v:group>
            <v:group style="position:absolute;left:3923;top:1643;width:10;height:20" coordorigin="3923,1643" coordsize="10,20">
              <v:shape style="position:absolute;left:3923;top:1643;width:10;height:20" coordorigin="3923,1643" coordsize="10,20" path="m3923,1662l3932,1662,3932,1643,3923,1643,3923,1662xe" filled="true" fillcolor="#000000" stroked="false">
                <v:path arrowok="t"/>
                <v:fill type="solid"/>
              </v:shape>
            </v:group>
            <v:group style="position:absolute;left:3923;top:1662;width:10;height:20" coordorigin="3923,1662" coordsize="10,20">
              <v:shape style="position:absolute;left:3923;top:1662;width:10;height:20" coordorigin="3923,1662" coordsize="10,20" path="m3923,1681l3932,1681,3932,1662,3923,1662,3923,1681xe" filled="true" fillcolor="#000000" stroked="false">
                <v:path arrowok="t"/>
                <v:fill type="solid"/>
              </v:shape>
            </v:group>
            <v:group style="position:absolute;left:3923;top:1681;width:10;height:20" coordorigin="3923,1681" coordsize="10,20">
              <v:shape style="position:absolute;left:3923;top:1681;width:10;height:20" coordorigin="3923,1681" coordsize="10,20" path="m3923,1700l3932,1700,3932,1681,3923,1681,3923,1700xe" filled="true" fillcolor="#000000" stroked="false">
                <v:path arrowok="t"/>
                <v:fill type="solid"/>
              </v:shape>
            </v:group>
            <v:group style="position:absolute;left:3923;top:1700;width:10;height:20" coordorigin="3923,1700" coordsize="10,20">
              <v:shape style="position:absolute;left:3923;top:1700;width:10;height:20" coordorigin="3923,1700" coordsize="10,20" path="m3923,1719l3932,1719,3932,1700,3923,1700,3923,1719xe" filled="true" fillcolor="#000000" stroked="false">
                <v:path arrowok="t"/>
                <v:fill type="solid"/>
              </v:shape>
            </v:group>
            <v:group style="position:absolute;left:3923;top:1719;width:10;height:20" coordorigin="3923,1719" coordsize="10,20">
              <v:shape style="position:absolute;left:3923;top:1719;width:10;height:20" coordorigin="3923,1719" coordsize="10,20" path="m3923,1739l3932,1739,3932,1719,3923,1719,3923,1739xe" filled="true" fillcolor="#000000" stroked="false">
                <v:path arrowok="t"/>
                <v:fill type="solid"/>
              </v:shape>
            </v:group>
            <v:group style="position:absolute;left:3923;top:1739;width:10;height:20" coordorigin="3923,1739" coordsize="10,20">
              <v:shape style="position:absolute;left:3923;top:1739;width:10;height:20" coordorigin="3923,1739" coordsize="10,20" path="m3923,1758l3932,1758,3932,1739,3923,1739,3923,1758xe" filled="true" fillcolor="#000000" stroked="false">
                <v:path arrowok="t"/>
                <v:fill type="solid"/>
              </v:shape>
            </v:group>
            <v:group style="position:absolute;left:3923;top:1758;width:10;height:20" coordorigin="3923,1758" coordsize="10,20">
              <v:shape style="position:absolute;left:3923;top:1758;width:10;height:20" coordorigin="3923,1758" coordsize="10,20" path="m3923,1777l3932,1777,3932,1758,3923,1758,3923,1777xe" filled="true" fillcolor="#000000" stroked="false">
                <v:path arrowok="t"/>
                <v:fill type="solid"/>
              </v:shape>
            </v:group>
            <v:group style="position:absolute;left:3923;top:1777;width:10;height:20" coordorigin="3923,1777" coordsize="10,20">
              <v:shape style="position:absolute;left:3923;top:1777;width:10;height:20" coordorigin="3923,1777" coordsize="10,20" path="m3923,1796l3932,1796,3932,1777,3923,1777,3923,1796xe" filled="true" fillcolor="#000000" stroked="false">
                <v:path arrowok="t"/>
                <v:fill type="solid"/>
              </v:shape>
            </v:group>
            <v:group style="position:absolute;left:5067;top:1143;width:10;height:20" coordorigin="5067,1143" coordsize="10,20">
              <v:shape style="position:absolute;left:5067;top:1143;width:10;height:20" coordorigin="5067,1143" coordsize="10,20" path="m5067,1163l5077,1163,5077,1143,5067,1143,5067,1163xe" filled="true" fillcolor="#000000" stroked="false">
                <v:path arrowok="t"/>
                <v:fill type="solid"/>
              </v:shape>
            </v:group>
            <v:group style="position:absolute;left:5067;top:1163;width:10;height:20" coordorigin="5067,1163" coordsize="10,20">
              <v:shape style="position:absolute;left:5067;top:1163;width:10;height:20" coordorigin="5067,1163" coordsize="10,20" path="m5067,1182l5077,1182,5077,1163,5067,1163,5067,1182xe" filled="true" fillcolor="#000000" stroked="false">
                <v:path arrowok="t"/>
                <v:fill type="solid"/>
              </v:shape>
            </v:group>
            <v:group style="position:absolute;left:5067;top:1182;width:10;height:20" coordorigin="5067,1182" coordsize="10,20">
              <v:shape style="position:absolute;left:5067;top:1182;width:10;height:20" coordorigin="5067,1182" coordsize="10,20" path="m5067,1201l5077,1201,5077,1182,5067,1182,5067,1201xe" filled="true" fillcolor="#000000" stroked="false">
                <v:path arrowok="t"/>
                <v:fill type="solid"/>
              </v:shape>
            </v:group>
            <v:group style="position:absolute;left:5067;top:1201;width:10;height:20" coordorigin="5067,1201" coordsize="10,20">
              <v:shape style="position:absolute;left:5067;top:1201;width:10;height:20" coordorigin="5067,1201" coordsize="10,20" path="m5067,1220l5077,1220,5077,1201,5067,1201,5067,1220xe" filled="true" fillcolor="#000000" stroked="false">
                <v:path arrowok="t"/>
                <v:fill type="solid"/>
              </v:shape>
            </v:group>
            <v:group style="position:absolute;left:5067;top:1220;width:10;height:20" coordorigin="5067,1220" coordsize="10,20">
              <v:shape style="position:absolute;left:5067;top:1220;width:10;height:20" coordorigin="5067,1220" coordsize="10,20" path="m5067,1239l5077,1239,5077,1220,5067,1220,5067,1239xe" filled="true" fillcolor="#000000" stroked="false">
                <v:path arrowok="t"/>
                <v:fill type="solid"/>
              </v:shape>
            </v:group>
            <v:group style="position:absolute;left:5067;top:1239;width:10;height:20" coordorigin="5067,1239" coordsize="10,20">
              <v:shape style="position:absolute;left:5067;top:1239;width:10;height:20" coordorigin="5067,1239" coordsize="10,20" path="m5067,1259l5077,1259,5077,1239,5067,1239,5067,1259xe" filled="true" fillcolor="#000000" stroked="false">
                <v:path arrowok="t"/>
                <v:fill type="solid"/>
              </v:shape>
            </v:group>
            <v:group style="position:absolute;left:5067;top:1259;width:10;height:20" coordorigin="5067,1259" coordsize="10,20">
              <v:shape style="position:absolute;left:5067;top:1259;width:10;height:20" coordorigin="5067,1259" coordsize="10,20" path="m5067,1278l5077,1278,5077,1259,5067,1259,5067,1278xe" filled="true" fillcolor="#000000" stroked="false">
                <v:path arrowok="t"/>
                <v:fill type="solid"/>
              </v:shape>
            </v:group>
            <v:group style="position:absolute;left:5067;top:1278;width:10;height:20" coordorigin="5067,1278" coordsize="10,20">
              <v:shape style="position:absolute;left:5067;top:1278;width:10;height:20" coordorigin="5067,1278" coordsize="10,20" path="m5067,1297l5077,1297,5077,1278,5067,1278,5067,1297xe" filled="true" fillcolor="#000000" stroked="false">
                <v:path arrowok="t"/>
                <v:fill type="solid"/>
              </v:shape>
            </v:group>
            <v:group style="position:absolute;left:5067;top:1297;width:10;height:20" coordorigin="5067,1297" coordsize="10,20">
              <v:shape style="position:absolute;left:5067;top:1297;width:10;height:20" coordorigin="5067,1297" coordsize="10,20" path="m5067,1316l5077,1316,5077,1297,5067,1297,5067,1316xe" filled="true" fillcolor="#000000" stroked="false">
                <v:path arrowok="t"/>
                <v:fill type="solid"/>
              </v:shape>
            </v:group>
            <v:group style="position:absolute;left:5067;top:1316;width:10;height:20" coordorigin="5067,1316" coordsize="10,20">
              <v:shape style="position:absolute;left:5067;top:1316;width:10;height:20" coordorigin="5067,1316" coordsize="10,20" path="m5067,1335l5077,1335,5077,1316,5067,1316,5067,1335xe" filled="true" fillcolor="#000000" stroked="false">
                <v:path arrowok="t"/>
                <v:fill type="solid"/>
              </v:shape>
            </v:group>
            <v:group style="position:absolute;left:5067;top:1335;width:10;height:20" coordorigin="5067,1335" coordsize="10,20">
              <v:shape style="position:absolute;left:5067;top:1335;width:10;height:20" coordorigin="5067,1335" coordsize="10,20" path="m5067,1355l5077,1355,5077,1335,5067,1335,5067,1355xe" filled="true" fillcolor="#000000" stroked="false">
                <v:path arrowok="t"/>
                <v:fill type="solid"/>
              </v:shape>
            </v:group>
            <v:group style="position:absolute;left:5067;top:1355;width:10;height:20" coordorigin="5067,1355" coordsize="10,20">
              <v:shape style="position:absolute;left:5067;top:1355;width:10;height:20" coordorigin="5067,1355" coordsize="10,20" path="m5067,1374l5077,1374,5077,1355,5067,1355,5067,1374xe" filled="true" fillcolor="#000000" stroked="false">
                <v:path arrowok="t"/>
                <v:fill type="solid"/>
              </v:shape>
            </v:group>
            <v:group style="position:absolute;left:5067;top:1374;width:10;height:20" coordorigin="5067,1374" coordsize="10,20">
              <v:shape style="position:absolute;left:5067;top:1374;width:10;height:20" coordorigin="5067,1374" coordsize="10,20" path="m5067,1393l5077,1393,5077,1374,5067,1374,5067,1393xe" filled="true" fillcolor="#000000" stroked="false">
                <v:path arrowok="t"/>
                <v:fill type="solid"/>
              </v:shape>
            </v:group>
            <v:group style="position:absolute;left:5067;top:1393;width:10;height:20" coordorigin="5067,1393" coordsize="10,20">
              <v:shape style="position:absolute;left:5067;top:1393;width:10;height:20" coordorigin="5067,1393" coordsize="10,20" path="m5067,1412l5077,1412,5077,1393,5067,1393,5067,1412xe" filled="true" fillcolor="#000000" stroked="false">
                <v:path arrowok="t"/>
                <v:fill type="solid"/>
              </v:shape>
            </v:group>
            <v:group style="position:absolute;left:5067;top:1412;width:10;height:20" coordorigin="5067,1412" coordsize="10,20">
              <v:shape style="position:absolute;left:5067;top:1412;width:10;height:20" coordorigin="5067,1412" coordsize="10,20" path="m5067,1431l5077,1431,5077,1412,5067,1412,5067,1431xe" filled="true" fillcolor="#000000" stroked="false">
                <v:path arrowok="t"/>
                <v:fill type="solid"/>
              </v:shape>
            </v:group>
            <v:group style="position:absolute;left:5067;top:1431;width:10;height:20" coordorigin="5067,1431" coordsize="10,20">
              <v:shape style="position:absolute;left:5067;top:1431;width:10;height:20" coordorigin="5067,1431" coordsize="10,20" path="m5067,1451l5077,1451,5077,1431,5067,1431,5067,1451xe" filled="true" fillcolor="#000000" stroked="false">
                <v:path arrowok="t"/>
                <v:fill type="solid"/>
              </v:shape>
            </v:group>
            <v:group style="position:absolute;left:5067;top:1451;width:10;height:20" coordorigin="5067,1451" coordsize="10,20">
              <v:shape style="position:absolute;left:5067;top:1451;width:10;height:20" coordorigin="5067,1451" coordsize="10,20" path="m5067,1470l5077,1470,5077,1451,5067,1451,5067,1470xe" filled="true" fillcolor="#000000" stroked="false">
                <v:path arrowok="t"/>
                <v:fill type="solid"/>
              </v:shape>
            </v:group>
            <v:group style="position:absolute;left:5067;top:1470;width:10;height:20" coordorigin="5067,1470" coordsize="10,20">
              <v:shape style="position:absolute;left:5067;top:1470;width:10;height:20" coordorigin="5067,1470" coordsize="10,20" path="m5067,1489l5077,1489,5077,1470,5067,1470,5067,1489xe" filled="true" fillcolor="#000000" stroked="false">
                <v:path arrowok="t"/>
                <v:fill type="solid"/>
              </v:shape>
            </v:group>
            <v:group style="position:absolute;left:5067;top:1489;width:10;height:20" coordorigin="5067,1489" coordsize="10,20">
              <v:shape style="position:absolute;left:5067;top:1489;width:10;height:20" coordorigin="5067,1489" coordsize="10,20" path="m5067,1508l5077,1508,5077,1489,5067,1489,5067,1508xe" filled="true" fillcolor="#000000" stroked="false">
                <v:path arrowok="t"/>
                <v:fill type="solid"/>
              </v:shape>
            </v:group>
            <v:group style="position:absolute;left:5067;top:1508;width:10;height:20" coordorigin="5067,1508" coordsize="10,20">
              <v:shape style="position:absolute;left:5067;top:1508;width:10;height:20" coordorigin="5067,1508" coordsize="10,20" path="m5067,1527l5077,1527,5077,1508,5067,1508,5067,1527xe" filled="true" fillcolor="#000000" stroked="false">
                <v:path arrowok="t"/>
                <v:fill type="solid"/>
              </v:shape>
            </v:group>
            <v:group style="position:absolute;left:5067;top:1527;width:10;height:20" coordorigin="5067,1527" coordsize="10,20">
              <v:shape style="position:absolute;left:5067;top:1527;width:10;height:20" coordorigin="5067,1527" coordsize="10,20" path="m5067,1547l5077,1547,5077,1527,5067,1527,5067,1547xe" filled="true" fillcolor="#000000" stroked="false">
                <v:path arrowok="t"/>
                <v:fill type="solid"/>
              </v:shape>
            </v:group>
            <v:group style="position:absolute;left:5067;top:1547;width:10;height:20" coordorigin="5067,1547" coordsize="10,20">
              <v:shape style="position:absolute;left:5067;top:1547;width:10;height:20" coordorigin="5067,1547" coordsize="10,20" path="m5067,1566l5077,1566,5077,1547,5067,1547,5067,1566xe" filled="true" fillcolor="#000000" stroked="false">
                <v:path arrowok="t"/>
                <v:fill type="solid"/>
              </v:shape>
            </v:group>
            <v:group style="position:absolute;left:5067;top:1566;width:10;height:20" coordorigin="5067,1566" coordsize="10,20">
              <v:shape style="position:absolute;left:5067;top:1566;width:10;height:20" coordorigin="5067,1566" coordsize="10,20" path="m5067,1585l5077,1585,5077,1566,5067,1566,5067,1585xe" filled="true" fillcolor="#000000" stroked="false">
                <v:path arrowok="t"/>
                <v:fill type="solid"/>
              </v:shape>
            </v:group>
            <v:group style="position:absolute;left:5067;top:1585;width:10;height:20" coordorigin="5067,1585" coordsize="10,20">
              <v:shape style="position:absolute;left:5067;top:1585;width:10;height:20" coordorigin="5067,1585" coordsize="10,20" path="m5067,1604l5077,1604,5077,1585,5067,1585,5067,1604xe" filled="true" fillcolor="#000000" stroked="false">
                <v:path arrowok="t"/>
                <v:fill type="solid"/>
              </v:shape>
            </v:group>
            <v:group style="position:absolute;left:5067;top:1604;width:10;height:20" coordorigin="5067,1604" coordsize="10,20">
              <v:shape style="position:absolute;left:5067;top:1604;width:10;height:20" coordorigin="5067,1604" coordsize="10,20" path="m5067,1623l5077,1623,5077,1604,5067,1604,5067,1623xe" filled="true" fillcolor="#000000" stroked="false">
                <v:path arrowok="t"/>
                <v:fill type="solid"/>
              </v:shape>
            </v:group>
            <v:group style="position:absolute;left:5067;top:1623;width:10;height:20" coordorigin="5067,1623" coordsize="10,20">
              <v:shape style="position:absolute;left:5067;top:1623;width:10;height:20" coordorigin="5067,1623" coordsize="10,20" path="m5067,1643l5077,1643,5077,1623,5067,1623,5067,1643xe" filled="true" fillcolor="#000000" stroked="false">
                <v:path arrowok="t"/>
                <v:fill type="solid"/>
              </v:shape>
            </v:group>
            <v:group style="position:absolute;left:5067;top:1643;width:10;height:20" coordorigin="5067,1643" coordsize="10,20">
              <v:shape style="position:absolute;left:5067;top:1643;width:10;height:20" coordorigin="5067,1643" coordsize="10,20" path="m5067,1662l5077,1662,5077,1643,5067,1643,5067,1662xe" filled="true" fillcolor="#000000" stroked="false">
                <v:path arrowok="t"/>
                <v:fill type="solid"/>
              </v:shape>
            </v:group>
            <v:group style="position:absolute;left:5067;top:1662;width:10;height:20" coordorigin="5067,1662" coordsize="10,20">
              <v:shape style="position:absolute;left:5067;top:1662;width:10;height:20" coordorigin="5067,1662" coordsize="10,20" path="m5067,1681l5077,1681,5077,1662,5067,1662,5067,1681xe" filled="true" fillcolor="#000000" stroked="false">
                <v:path arrowok="t"/>
                <v:fill type="solid"/>
              </v:shape>
            </v:group>
            <v:group style="position:absolute;left:5067;top:1681;width:10;height:20" coordorigin="5067,1681" coordsize="10,20">
              <v:shape style="position:absolute;left:5067;top:1681;width:10;height:20" coordorigin="5067,1681" coordsize="10,20" path="m5067,1700l5077,1700,5077,1681,5067,1681,5067,1700xe" filled="true" fillcolor="#000000" stroked="false">
                <v:path arrowok="t"/>
                <v:fill type="solid"/>
              </v:shape>
            </v:group>
            <v:group style="position:absolute;left:5067;top:1700;width:10;height:20" coordorigin="5067,1700" coordsize="10,20">
              <v:shape style="position:absolute;left:5067;top:1700;width:10;height:20" coordorigin="5067,1700" coordsize="10,20" path="m5067,1719l5077,1719,5077,1700,5067,1700,5067,1719xe" filled="true" fillcolor="#000000" stroked="false">
                <v:path arrowok="t"/>
                <v:fill type="solid"/>
              </v:shape>
            </v:group>
            <v:group style="position:absolute;left:5067;top:1719;width:10;height:20" coordorigin="5067,1719" coordsize="10,20">
              <v:shape style="position:absolute;left:5067;top:1719;width:10;height:20" coordorigin="5067,1719" coordsize="10,20" path="m5067,1739l5077,1739,5077,1719,5067,1719,5067,1739xe" filled="true" fillcolor="#000000" stroked="false">
                <v:path arrowok="t"/>
                <v:fill type="solid"/>
              </v:shape>
            </v:group>
            <v:group style="position:absolute;left:5067;top:1739;width:10;height:20" coordorigin="5067,1739" coordsize="10,20">
              <v:shape style="position:absolute;left:5067;top:1739;width:10;height:20" coordorigin="5067,1739" coordsize="10,20" path="m5067,1758l5077,1758,5077,1739,5067,1739,5067,1758xe" filled="true" fillcolor="#000000" stroked="false">
                <v:path arrowok="t"/>
                <v:fill type="solid"/>
              </v:shape>
            </v:group>
            <v:group style="position:absolute;left:5067;top:1758;width:10;height:20" coordorigin="5067,1758" coordsize="10,20">
              <v:shape style="position:absolute;left:5067;top:1758;width:10;height:20" coordorigin="5067,1758" coordsize="10,20" path="m5067,1777l5077,1777,5077,1758,5067,1758,5067,1777xe" filled="true" fillcolor="#000000" stroked="false">
                <v:path arrowok="t"/>
                <v:fill type="solid"/>
              </v:shape>
            </v:group>
            <v:group style="position:absolute;left:5067;top:1777;width:10;height:20" coordorigin="5067,1777" coordsize="10,20">
              <v:shape style="position:absolute;left:5067;top:1777;width:10;height:20" coordorigin="5067,1777" coordsize="10,20" path="m5067,1796l5077,1796,5077,1777,5067,1777,5067,1796xe" filled="true" fillcolor="#000000" stroked="false">
                <v:path arrowok="t"/>
                <v:fill type="solid"/>
              </v:shape>
            </v:group>
            <v:group style="position:absolute;left:5067;top:1796;width:10;height:20" coordorigin="5067,1796" coordsize="10,20">
              <v:shape style="position:absolute;left:5067;top:1796;width:10;height:20" coordorigin="5067,1796" coordsize="10,20" path="m5067,1815l5077,1815,5077,1796,5067,1796,5067,1815xe" filled="true" fillcolor="#000000" stroked="false">
                <v:path arrowok="t"/>
                <v:fill type="solid"/>
              </v:shape>
            </v:group>
            <v:group style="position:absolute;left:5067;top:1815;width:10;height:20" coordorigin="5067,1815" coordsize="10,20">
              <v:shape style="position:absolute;left:5067;top:1815;width:10;height:20" coordorigin="5067,1815" coordsize="10,20" path="m5067,1835l5077,1835,5077,1815,5067,1815,5067,1835xe" filled="true" fillcolor="#000000" stroked="false">
                <v:path arrowok="t"/>
                <v:fill type="solid"/>
              </v:shape>
            </v:group>
            <v:group style="position:absolute;left:5067;top:1835;width:10;height:20" coordorigin="5067,1835" coordsize="10,20">
              <v:shape style="position:absolute;left:5067;top:1835;width:10;height:20" coordorigin="5067,1835" coordsize="10,20" path="m5067,1854l5077,1854,5077,1835,5067,1835,5067,1854xe" filled="true" fillcolor="#000000" stroked="false">
                <v:path arrowok="t"/>
                <v:fill type="solid"/>
              </v:shape>
            </v:group>
            <v:group style="position:absolute;left:5067;top:1854;width:10;height:20" coordorigin="5067,1854" coordsize="10,20">
              <v:shape style="position:absolute;left:5067;top:1854;width:10;height:20" coordorigin="5067,1854" coordsize="10,20" path="m5067,1873l5077,1873,5077,1854,5067,1854,5067,1873xe" filled="true" fillcolor="#000000" stroked="false">
                <v:path arrowok="t"/>
                <v:fill type="solid"/>
              </v:shape>
            </v:group>
            <v:group style="position:absolute;left:5067;top:1873;width:10;height:20" coordorigin="5067,1873" coordsize="10,20">
              <v:shape style="position:absolute;left:5067;top:1873;width:10;height:20" coordorigin="5067,1873" coordsize="10,20" path="m5067,1892l5077,1892,5077,1873,5067,1873,5067,1892xe" filled="true" fillcolor="#000000" stroked="false">
                <v:path arrowok="t"/>
                <v:fill type="solid"/>
              </v:shape>
            </v:group>
            <v:group style="position:absolute;left:5775;top:1143;width:10;height:20" coordorigin="5775,1143" coordsize="10,20">
              <v:shape style="position:absolute;left:5775;top:1143;width:10;height:20" coordorigin="5775,1143" coordsize="10,20" path="m5775,1163l5785,1163,5785,1143,5775,1143,5775,1163xe" filled="true" fillcolor="#000000" stroked="false">
                <v:path arrowok="t"/>
                <v:fill type="solid"/>
              </v:shape>
            </v:group>
            <v:group style="position:absolute;left:5775;top:1163;width:10;height:20" coordorigin="5775,1163" coordsize="10,20">
              <v:shape style="position:absolute;left:5775;top:1163;width:10;height:20" coordorigin="5775,1163" coordsize="10,20" path="m5775,1182l5785,1182,5785,1163,5775,1163,5775,1182xe" filled="true" fillcolor="#000000" stroked="false">
                <v:path arrowok="t"/>
                <v:fill type="solid"/>
              </v:shape>
            </v:group>
            <v:group style="position:absolute;left:5775;top:1182;width:10;height:20" coordorigin="5775,1182" coordsize="10,20">
              <v:shape style="position:absolute;left:5775;top:1182;width:10;height:20" coordorigin="5775,1182" coordsize="10,20" path="m5775,1201l5785,1201,5785,1182,5775,1182,5775,1201xe" filled="true" fillcolor="#000000" stroked="false">
                <v:path arrowok="t"/>
                <v:fill type="solid"/>
              </v:shape>
            </v:group>
            <v:group style="position:absolute;left:5775;top:1201;width:10;height:20" coordorigin="5775,1201" coordsize="10,20">
              <v:shape style="position:absolute;left:5775;top:1201;width:10;height:20" coordorigin="5775,1201" coordsize="10,20" path="m5775,1220l5785,1220,5785,1201,5775,1201,5775,1220xe" filled="true" fillcolor="#000000" stroked="false">
                <v:path arrowok="t"/>
                <v:fill type="solid"/>
              </v:shape>
            </v:group>
            <v:group style="position:absolute;left:5775;top:1220;width:10;height:20" coordorigin="5775,1220" coordsize="10,20">
              <v:shape style="position:absolute;left:5775;top:1220;width:10;height:20" coordorigin="5775,1220" coordsize="10,20" path="m5775,1239l5785,1239,5785,1220,5775,1220,5775,1239xe" filled="true" fillcolor="#000000" stroked="false">
                <v:path arrowok="t"/>
                <v:fill type="solid"/>
              </v:shape>
            </v:group>
            <v:group style="position:absolute;left:5775;top:1239;width:10;height:20" coordorigin="5775,1239" coordsize="10,20">
              <v:shape style="position:absolute;left:5775;top:1239;width:10;height:20" coordorigin="5775,1239" coordsize="10,20" path="m5775,1259l5785,1259,5785,1239,5775,1239,5775,1259xe" filled="true" fillcolor="#000000" stroked="false">
                <v:path arrowok="t"/>
                <v:fill type="solid"/>
              </v:shape>
            </v:group>
            <v:group style="position:absolute;left:5775;top:1259;width:10;height:20" coordorigin="5775,1259" coordsize="10,20">
              <v:shape style="position:absolute;left:5775;top:1259;width:10;height:20" coordorigin="5775,1259" coordsize="10,20" path="m5775,1278l5785,1278,5785,1259,5775,1259,5775,1278xe" filled="true" fillcolor="#000000" stroked="false">
                <v:path arrowok="t"/>
                <v:fill type="solid"/>
              </v:shape>
            </v:group>
            <v:group style="position:absolute;left:5775;top:1278;width:10;height:20" coordorigin="5775,1278" coordsize="10,20">
              <v:shape style="position:absolute;left:5775;top:1278;width:10;height:20" coordorigin="5775,1278" coordsize="10,20" path="m5775,1297l5785,1297,5785,1278,5775,1278,5775,1297xe" filled="true" fillcolor="#000000" stroked="false">
                <v:path arrowok="t"/>
                <v:fill type="solid"/>
              </v:shape>
            </v:group>
            <v:group style="position:absolute;left:5775;top:1297;width:10;height:20" coordorigin="5775,1297" coordsize="10,20">
              <v:shape style="position:absolute;left:5775;top:1297;width:10;height:20" coordorigin="5775,1297" coordsize="10,20" path="m5775,1316l5785,1316,5785,1297,5775,1297,5775,1316xe" filled="true" fillcolor="#000000" stroked="false">
                <v:path arrowok="t"/>
                <v:fill type="solid"/>
              </v:shape>
            </v:group>
            <v:group style="position:absolute;left:5775;top:1316;width:10;height:20" coordorigin="5775,1316" coordsize="10,20">
              <v:shape style="position:absolute;left:5775;top:1316;width:10;height:20" coordorigin="5775,1316" coordsize="10,20" path="m5775,1335l5785,1335,5785,1316,5775,1316,5775,1335xe" filled="true" fillcolor="#000000" stroked="false">
                <v:path arrowok="t"/>
                <v:fill type="solid"/>
              </v:shape>
            </v:group>
            <v:group style="position:absolute;left:5775;top:1335;width:10;height:20" coordorigin="5775,1335" coordsize="10,20">
              <v:shape style="position:absolute;left:5775;top:1335;width:10;height:20" coordorigin="5775,1335" coordsize="10,20" path="m5775,1355l5785,1355,5785,1335,5775,1335,5775,1355xe" filled="true" fillcolor="#000000" stroked="false">
                <v:path arrowok="t"/>
                <v:fill type="solid"/>
              </v:shape>
            </v:group>
            <v:group style="position:absolute;left:5775;top:1355;width:10;height:20" coordorigin="5775,1355" coordsize="10,20">
              <v:shape style="position:absolute;left:5775;top:1355;width:10;height:20" coordorigin="5775,1355" coordsize="10,20" path="m5775,1374l5785,1374,5785,1355,5775,1355,5775,1374xe" filled="true" fillcolor="#000000" stroked="false">
                <v:path arrowok="t"/>
                <v:fill type="solid"/>
              </v:shape>
            </v:group>
            <v:group style="position:absolute;left:5775;top:1374;width:10;height:20" coordorigin="5775,1374" coordsize="10,20">
              <v:shape style="position:absolute;left:5775;top:1374;width:10;height:20" coordorigin="5775,1374" coordsize="10,20" path="m5775,1393l5785,1393,5785,1374,5775,1374,5775,1393xe" filled="true" fillcolor="#000000" stroked="false">
                <v:path arrowok="t"/>
                <v:fill type="solid"/>
              </v:shape>
            </v:group>
            <v:group style="position:absolute;left:5775;top:1393;width:10;height:20" coordorigin="5775,1393" coordsize="10,20">
              <v:shape style="position:absolute;left:5775;top:1393;width:10;height:20" coordorigin="5775,1393" coordsize="10,20" path="m5775,1412l5785,1412,5785,1393,5775,1393,5775,1412xe" filled="true" fillcolor="#000000" stroked="false">
                <v:path arrowok="t"/>
                <v:fill type="solid"/>
              </v:shape>
            </v:group>
            <v:group style="position:absolute;left:5775;top:1412;width:10;height:20" coordorigin="5775,1412" coordsize="10,20">
              <v:shape style="position:absolute;left:5775;top:1412;width:10;height:20" coordorigin="5775,1412" coordsize="10,20" path="m5775,1431l5785,1431,5785,1412,5775,1412,5775,1431xe" filled="true" fillcolor="#000000" stroked="false">
                <v:path arrowok="t"/>
                <v:fill type="solid"/>
              </v:shape>
            </v:group>
            <v:group style="position:absolute;left:5775;top:1431;width:10;height:20" coordorigin="5775,1431" coordsize="10,20">
              <v:shape style="position:absolute;left:5775;top:1431;width:10;height:20" coordorigin="5775,1431" coordsize="10,20" path="m5775,1451l5785,1451,5785,1431,5775,1431,5775,1451xe" filled="true" fillcolor="#000000" stroked="false">
                <v:path arrowok="t"/>
                <v:fill type="solid"/>
              </v:shape>
            </v:group>
            <v:group style="position:absolute;left:5775;top:1451;width:10;height:20" coordorigin="5775,1451" coordsize="10,20">
              <v:shape style="position:absolute;left:5775;top:1451;width:10;height:20" coordorigin="5775,1451" coordsize="10,20" path="m5775,1470l5785,1470,5785,1451,5775,1451,5775,1470xe" filled="true" fillcolor="#000000" stroked="false">
                <v:path arrowok="t"/>
                <v:fill type="solid"/>
              </v:shape>
            </v:group>
            <v:group style="position:absolute;left:5775;top:1470;width:10;height:20" coordorigin="5775,1470" coordsize="10,20">
              <v:shape style="position:absolute;left:5775;top:1470;width:10;height:20" coordorigin="5775,1470" coordsize="10,20" path="m5775,1489l5785,1489,5785,1470,5775,1470,5775,1489xe" filled="true" fillcolor="#000000" stroked="false">
                <v:path arrowok="t"/>
                <v:fill type="solid"/>
              </v:shape>
            </v:group>
            <v:group style="position:absolute;left:5775;top:1489;width:10;height:20" coordorigin="5775,1489" coordsize="10,20">
              <v:shape style="position:absolute;left:5775;top:1489;width:10;height:20" coordorigin="5775,1489" coordsize="10,20" path="m5775,1508l5785,1508,5785,1489,5775,1489,5775,1508xe" filled="true" fillcolor="#000000" stroked="false">
                <v:path arrowok="t"/>
                <v:fill type="solid"/>
              </v:shape>
            </v:group>
            <v:group style="position:absolute;left:5775;top:1508;width:10;height:20" coordorigin="5775,1508" coordsize="10,20">
              <v:shape style="position:absolute;left:5775;top:1508;width:10;height:20" coordorigin="5775,1508" coordsize="10,20" path="m5775,1527l5785,1527,5785,1508,5775,1508,5775,1527xe" filled="true" fillcolor="#000000" stroked="false">
                <v:path arrowok="t"/>
                <v:fill type="solid"/>
              </v:shape>
            </v:group>
            <v:group style="position:absolute;left:5775;top:1527;width:10;height:20" coordorigin="5775,1527" coordsize="10,20">
              <v:shape style="position:absolute;left:5775;top:1527;width:10;height:20" coordorigin="5775,1527" coordsize="10,20" path="m5775,1547l5785,1547,5785,1527,5775,1527,5775,1547xe" filled="true" fillcolor="#000000" stroked="false">
                <v:path arrowok="t"/>
                <v:fill type="solid"/>
              </v:shape>
            </v:group>
            <v:group style="position:absolute;left:5775;top:1547;width:10;height:20" coordorigin="5775,1547" coordsize="10,20">
              <v:shape style="position:absolute;left:5775;top:1547;width:10;height:20" coordorigin="5775,1547" coordsize="10,20" path="m5775,1566l5785,1566,5785,1547,5775,1547,5775,1566xe" filled="true" fillcolor="#000000" stroked="false">
                <v:path arrowok="t"/>
                <v:fill type="solid"/>
              </v:shape>
            </v:group>
            <v:group style="position:absolute;left:5775;top:1566;width:10;height:20" coordorigin="5775,1566" coordsize="10,20">
              <v:shape style="position:absolute;left:5775;top:1566;width:10;height:20" coordorigin="5775,1566" coordsize="10,20" path="m5775,1585l5785,1585,5785,1566,5775,1566,5775,1585xe" filled="true" fillcolor="#000000" stroked="false">
                <v:path arrowok="t"/>
                <v:fill type="solid"/>
              </v:shape>
            </v:group>
            <v:group style="position:absolute;left:5775;top:1585;width:10;height:20" coordorigin="5775,1585" coordsize="10,20">
              <v:shape style="position:absolute;left:5775;top:1585;width:10;height:20" coordorigin="5775,1585" coordsize="10,20" path="m5775,1604l5785,1604,5785,1585,5775,1585,5775,1604xe" filled="true" fillcolor="#000000" stroked="false">
                <v:path arrowok="t"/>
                <v:fill type="solid"/>
              </v:shape>
            </v:group>
            <v:group style="position:absolute;left:5775;top:1604;width:10;height:20" coordorigin="5775,1604" coordsize="10,20">
              <v:shape style="position:absolute;left:5775;top:1604;width:10;height:20" coordorigin="5775,1604" coordsize="10,20" path="m5775,1623l5785,1623,5785,1604,5775,1604,5775,1623xe" filled="true" fillcolor="#000000" stroked="false">
                <v:path arrowok="t"/>
                <v:fill type="solid"/>
              </v:shape>
            </v:group>
            <v:group style="position:absolute;left:5775;top:1623;width:10;height:20" coordorigin="5775,1623" coordsize="10,20">
              <v:shape style="position:absolute;left:5775;top:1623;width:10;height:20" coordorigin="5775,1623" coordsize="10,20" path="m5775,1643l5785,1643,5785,1623,5775,1623,5775,1643xe" filled="true" fillcolor="#000000" stroked="false">
                <v:path arrowok="t"/>
                <v:fill type="solid"/>
              </v:shape>
            </v:group>
            <v:group style="position:absolute;left:5775;top:1643;width:10;height:20" coordorigin="5775,1643" coordsize="10,20">
              <v:shape style="position:absolute;left:5775;top:1643;width:10;height:20" coordorigin="5775,1643" coordsize="10,20" path="m5775,1662l5785,1662,5785,1643,5775,1643,5775,1662xe" filled="true" fillcolor="#000000" stroked="false">
                <v:path arrowok="t"/>
                <v:fill type="solid"/>
              </v:shape>
            </v:group>
            <v:group style="position:absolute;left:5775;top:1662;width:10;height:20" coordorigin="5775,1662" coordsize="10,20">
              <v:shape style="position:absolute;left:5775;top:1662;width:10;height:20" coordorigin="5775,1662" coordsize="10,20" path="m5775,1681l5785,1681,5785,1662,5775,1662,5775,1681xe" filled="true" fillcolor="#000000" stroked="false">
                <v:path arrowok="t"/>
                <v:fill type="solid"/>
              </v:shape>
            </v:group>
            <v:group style="position:absolute;left:5775;top:1681;width:10;height:20" coordorigin="5775,1681" coordsize="10,20">
              <v:shape style="position:absolute;left:5775;top:1681;width:10;height:20" coordorigin="5775,1681" coordsize="10,20" path="m5775,1700l5785,1700,5785,1681,5775,1681,5775,1700xe" filled="true" fillcolor="#000000" stroked="false">
                <v:path arrowok="t"/>
                <v:fill type="solid"/>
              </v:shape>
            </v:group>
            <v:group style="position:absolute;left:5775;top:1700;width:10;height:20" coordorigin="5775,1700" coordsize="10,20">
              <v:shape style="position:absolute;left:5775;top:1700;width:10;height:20" coordorigin="5775,1700" coordsize="10,20" path="m5775,1719l5785,1719,5785,1700,5775,1700,5775,1719xe" filled="true" fillcolor="#000000" stroked="false">
                <v:path arrowok="t"/>
                <v:fill type="solid"/>
              </v:shape>
            </v:group>
            <v:group style="position:absolute;left:5775;top:1719;width:10;height:20" coordorigin="5775,1719" coordsize="10,20">
              <v:shape style="position:absolute;left:5775;top:1719;width:10;height:20" coordorigin="5775,1719" coordsize="10,20" path="m5775,1739l5785,1739,5785,1719,5775,1719,5775,1739xe" filled="true" fillcolor="#000000" stroked="false">
                <v:path arrowok="t"/>
                <v:fill type="solid"/>
              </v:shape>
            </v:group>
            <v:group style="position:absolute;left:5775;top:1739;width:10;height:20" coordorigin="5775,1739" coordsize="10,20">
              <v:shape style="position:absolute;left:5775;top:1739;width:10;height:20" coordorigin="5775,1739" coordsize="10,20" path="m5775,1758l5785,1758,5785,1739,5775,1739,5775,1758xe" filled="true" fillcolor="#000000" stroked="false">
                <v:path arrowok="t"/>
                <v:fill type="solid"/>
              </v:shape>
            </v:group>
            <v:group style="position:absolute;left:5775;top:1758;width:10;height:20" coordorigin="5775,1758" coordsize="10,20">
              <v:shape style="position:absolute;left:5775;top:1758;width:10;height:20" coordorigin="5775,1758" coordsize="10,20" path="m5775,1777l5785,1777,5785,1758,5775,1758,5775,1777xe" filled="true" fillcolor="#000000" stroked="false">
                <v:path arrowok="t"/>
                <v:fill type="solid"/>
              </v:shape>
            </v:group>
            <v:group style="position:absolute;left:5775;top:1777;width:10;height:20" coordorigin="5775,1777" coordsize="10,20">
              <v:shape style="position:absolute;left:5775;top:1777;width:10;height:20" coordorigin="5775,1777" coordsize="10,20" path="m5775,1796l5785,1796,5785,1777,5775,1777,5775,1796xe" filled="true" fillcolor="#000000" stroked="false">
                <v:path arrowok="t"/>
                <v:fill type="solid"/>
              </v:shape>
            </v:group>
            <v:group style="position:absolute;left:5775;top:1796;width:10;height:20" coordorigin="5775,1796" coordsize="10,20">
              <v:shape style="position:absolute;left:5775;top:1796;width:10;height:20" coordorigin="5775,1796" coordsize="10,20" path="m5775,1815l5785,1815,5785,1796,5775,1796,5775,1815xe" filled="true" fillcolor="#000000" stroked="false">
                <v:path arrowok="t"/>
                <v:fill type="solid"/>
              </v:shape>
            </v:group>
            <v:group style="position:absolute;left:5775;top:1815;width:10;height:20" coordorigin="5775,1815" coordsize="10,20">
              <v:shape style="position:absolute;left:5775;top:1815;width:10;height:20" coordorigin="5775,1815" coordsize="10,20" path="m5775,1835l5785,1835,5785,1815,5775,1815,5775,1835xe" filled="true" fillcolor="#000000" stroked="false">
                <v:path arrowok="t"/>
                <v:fill type="solid"/>
              </v:shape>
            </v:group>
            <v:group style="position:absolute;left:5775;top:1835;width:10;height:20" coordorigin="5775,1835" coordsize="10,20">
              <v:shape style="position:absolute;left:5775;top:1835;width:10;height:20" coordorigin="5775,1835" coordsize="10,20" path="m5775,1854l5785,1854,5785,1835,5775,1835,5775,1854xe" filled="true" fillcolor="#000000" stroked="false">
                <v:path arrowok="t"/>
                <v:fill type="solid"/>
              </v:shape>
            </v:group>
            <v:group style="position:absolute;left:5775;top:1854;width:10;height:20" coordorigin="5775,1854" coordsize="10,20">
              <v:shape style="position:absolute;left:5775;top:1854;width:10;height:20" coordorigin="5775,1854" coordsize="10,20" path="m5775,1873l5785,1873,5785,1854,5775,1854,5775,1873xe" filled="true" fillcolor="#000000" stroked="false">
                <v:path arrowok="t"/>
                <v:fill type="solid"/>
              </v:shape>
            </v:group>
            <v:group style="position:absolute;left:5775;top:1873;width:10;height:20" coordorigin="5775,1873" coordsize="10,20">
              <v:shape style="position:absolute;left:5775;top:1873;width:10;height:20" coordorigin="5775,1873" coordsize="10,20" path="m5775,1892l5785,1892,5785,1873,5775,1873,5775,1892xe" filled="true" fillcolor="#000000" stroked="false">
                <v:path arrowok="t"/>
                <v:fill type="solid"/>
              </v:shape>
            </v:group>
            <v:group style="position:absolute;left:6911;top:1143;width:10;height:20" coordorigin="6911,1143" coordsize="10,20">
              <v:shape style="position:absolute;left:6911;top:1143;width:10;height:20" coordorigin="6911,1143" coordsize="10,20" path="m6911,1163l6921,1163,6921,1143,6911,1143,6911,1163xe" filled="true" fillcolor="#000000" stroked="false">
                <v:path arrowok="t"/>
                <v:fill type="solid"/>
              </v:shape>
            </v:group>
            <v:group style="position:absolute;left:6911;top:1163;width:10;height:20" coordorigin="6911,1163" coordsize="10,20">
              <v:shape style="position:absolute;left:6911;top:1163;width:10;height:20" coordorigin="6911,1163" coordsize="10,20" path="m6911,1182l6921,1182,6921,1163,6911,1163,6911,1182xe" filled="true" fillcolor="#000000" stroked="false">
                <v:path arrowok="t"/>
                <v:fill type="solid"/>
              </v:shape>
            </v:group>
            <v:group style="position:absolute;left:6911;top:1182;width:10;height:20" coordorigin="6911,1182" coordsize="10,20">
              <v:shape style="position:absolute;left:6911;top:1182;width:10;height:20" coordorigin="6911,1182" coordsize="10,20" path="m6911,1201l6921,1201,6921,1182,6911,1182,6911,1201xe" filled="true" fillcolor="#000000" stroked="false">
                <v:path arrowok="t"/>
                <v:fill type="solid"/>
              </v:shape>
            </v:group>
            <v:group style="position:absolute;left:6911;top:1201;width:10;height:20" coordorigin="6911,1201" coordsize="10,20">
              <v:shape style="position:absolute;left:6911;top:1201;width:10;height:20" coordorigin="6911,1201" coordsize="10,20" path="m6911,1220l6921,1220,6921,1201,6911,1201,6911,1220xe" filled="true" fillcolor="#000000" stroked="false">
                <v:path arrowok="t"/>
                <v:fill type="solid"/>
              </v:shape>
            </v:group>
            <v:group style="position:absolute;left:6911;top:1220;width:10;height:20" coordorigin="6911,1220" coordsize="10,20">
              <v:shape style="position:absolute;left:6911;top:1220;width:10;height:20" coordorigin="6911,1220" coordsize="10,20" path="m6911,1239l6921,1239,6921,1220,6911,1220,6911,1239xe" filled="true" fillcolor="#000000" stroked="false">
                <v:path arrowok="t"/>
                <v:fill type="solid"/>
              </v:shape>
            </v:group>
            <v:group style="position:absolute;left:6911;top:1239;width:10;height:20" coordorigin="6911,1239" coordsize="10,20">
              <v:shape style="position:absolute;left:6911;top:1239;width:10;height:20" coordorigin="6911,1239" coordsize="10,20" path="m6911,1259l6921,1259,6921,1239,6911,1239,6911,1259xe" filled="true" fillcolor="#000000" stroked="false">
                <v:path arrowok="t"/>
                <v:fill type="solid"/>
              </v:shape>
            </v:group>
            <v:group style="position:absolute;left:6911;top:1259;width:10;height:20" coordorigin="6911,1259" coordsize="10,20">
              <v:shape style="position:absolute;left:6911;top:1259;width:10;height:20" coordorigin="6911,1259" coordsize="10,20" path="m6911,1278l6921,1278,6921,1259,6911,1259,6911,1278xe" filled="true" fillcolor="#000000" stroked="false">
                <v:path arrowok="t"/>
                <v:fill type="solid"/>
              </v:shape>
            </v:group>
            <v:group style="position:absolute;left:6911;top:1278;width:10;height:20" coordorigin="6911,1278" coordsize="10,20">
              <v:shape style="position:absolute;left:6911;top:1278;width:10;height:20" coordorigin="6911,1278" coordsize="10,20" path="m6911,1297l6921,1297,6921,1278,6911,1278,6911,1297xe" filled="true" fillcolor="#000000" stroked="false">
                <v:path arrowok="t"/>
                <v:fill type="solid"/>
              </v:shape>
            </v:group>
            <v:group style="position:absolute;left:6911;top:1297;width:10;height:20" coordorigin="6911,1297" coordsize="10,20">
              <v:shape style="position:absolute;left:6911;top:1297;width:10;height:20" coordorigin="6911,1297" coordsize="10,20" path="m6911,1316l6921,1316,6921,1297,6911,1297,6911,1316xe" filled="true" fillcolor="#000000" stroked="false">
                <v:path arrowok="t"/>
                <v:fill type="solid"/>
              </v:shape>
            </v:group>
            <v:group style="position:absolute;left:6911;top:1316;width:10;height:20" coordorigin="6911,1316" coordsize="10,20">
              <v:shape style="position:absolute;left:6911;top:1316;width:10;height:20" coordorigin="6911,1316" coordsize="10,20" path="m6911,1335l6921,1335,6921,1316,6911,1316,6911,1335xe" filled="true" fillcolor="#000000" stroked="false">
                <v:path arrowok="t"/>
                <v:fill type="solid"/>
              </v:shape>
            </v:group>
            <v:group style="position:absolute;left:6911;top:1335;width:10;height:20" coordorigin="6911,1335" coordsize="10,20">
              <v:shape style="position:absolute;left:6911;top:1335;width:10;height:20" coordorigin="6911,1335" coordsize="10,20" path="m6911,1355l6921,1355,6921,1335,6911,1335,6911,1355xe" filled="true" fillcolor="#000000" stroked="false">
                <v:path arrowok="t"/>
                <v:fill type="solid"/>
              </v:shape>
            </v:group>
            <v:group style="position:absolute;left:6911;top:1355;width:10;height:20" coordorigin="6911,1355" coordsize="10,20">
              <v:shape style="position:absolute;left:6911;top:1355;width:10;height:20" coordorigin="6911,1355" coordsize="10,20" path="m6911,1374l6921,1374,6921,1355,6911,1355,6911,1374xe" filled="true" fillcolor="#000000" stroked="false">
                <v:path arrowok="t"/>
                <v:fill type="solid"/>
              </v:shape>
            </v:group>
            <v:group style="position:absolute;left:6911;top:1374;width:10;height:20" coordorigin="6911,1374" coordsize="10,20">
              <v:shape style="position:absolute;left:6911;top:1374;width:10;height:20" coordorigin="6911,1374" coordsize="10,20" path="m6911,1393l6921,1393,6921,1374,6911,1374,6911,1393xe" filled="true" fillcolor="#000000" stroked="false">
                <v:path arrowok="t"/>
                <v:fill type="solid"/>
              </v:shape>
            </v:group>
            <v:group style="position:absolute;left:6911;top:1393;width:10;height:20" coordorigin="6911,1393" coordsize="10,20">
              <v:shape style="position:absolute;left:6911;top:1393;width:10;height:20" coordorigin="6911,1393" coordsize="10,20" path="m6911,1412l6921,1412,6921,1393,6911,1393,6911,1412xe" filled="true" fillcolor="#000000" stroked="false">
                <v:path arrowok="t"/>
                <v:fill type="solid"/>
              </v:shape>
            </v:group>
            <v:group style="position:absolute;left:6911;top:1412;width:10;height:20" coordorigin="6911,1412" coordsize="10,20">
              <v:shape style="position:absolute;left:6911;top:1412;width:10;height:20" coordorigin="6911,1412" coordsize="10,20" path="m6911,1431l6921,1431,6921,1412,6911,1412,6911,1431xe" filled="true" fillcolor="#000000" stroked="false">
                <v:path arrowok="t"/>
                <v:fill type="solid"/>
              </v:shape>
            </v:group>
            <v:group style="position:absolute;left:6911;top:1431;width:10;height:20" coordorigin="6911,1431" coordsize="10,20">
              <v:shape style="position:absolute;left:6911;top:1431;width:10;height:20" coordorigin="6911,1431" coordsize="10,20" path="m6911,1451l6921,1451,6921,1431,6911,1431,6911,1451xe" filled="true" fillcolor="#000000" stroked="false">
                <v:path arrowok="t"/>
                <v:fill type="solid"/>
              </v:shape>
            </v:group>
            <v:group style="position:absolute;left:6911;top:1451;width:10;height:20" coordorigin="6911,1451" coordsize="10,20">
              <v:shape style="position:absolute;left:6911;top:1451;width:10;height:20" coordorigin="6911,1451" coordsize="10,20" path="m6911,1470l6921,1470,6921,1451,6911,1451,6911,1470xe" filled="true" fillcolor="#000000" stroked="false">
                <v:path arrowok="t"/>
                <v:fill type="solid"/>
              </v:shape>
            </v:group>
            <v:group style="position:absolute;left:6911;top:1470;width:10;height:20" coordorigin="6911,1470" coordsize="10,20">
              <v:shape style="position:absolute;left:6911;top:1470;width:10;height:20" coordorigin="6911,1470" coordsize="10,20" path="m6911,1489l6921,1489,6921,1470,6911,1470,6911,1489xe" filled="true" fillcolor="#000000" stroked="false">
                <v:path arrowok="t"/>
                <v:fill type="solid"/>
              </v:shape>
            </v:group>
            <v:group style="position:absolute;left:6911;top:1489;width:10;height:20" coordorigin="6911,1489" coordsize="10,20">
              <v:shape style="position:absolute;left:6911;top:1489;width:10;height:20" coordorigin="6911,1489" coordsize="10,20" path="m6911,1508l6921,1508,6921,1489,6911,1489,6911,1508xe" filled="true" fillcolor="#000000" stroked="false">
                <v:path arrowok="t"/>
                <v:fill type="solid"/>
              </v:shape>
            </v:group>
            <v:group style="position:absolute;left:6911;top:1508;width:10;height:20" coordorigin="6911,1508" coordsize="10,20">
              <v:shape style="position:absolute;left:6911;top:1508;width:10;height:20" coordorigin="6911,1508" coordsize="10,20" path="m6911,1527l6921,1527,6921,1508,6911,1508,6911,1527xe" filled="true" fillcolor="#000000" stroked="false">
                <v:path arrowok="t"/>
                <v:fill type="solid"/>
              </v:shape>
            </v:group>
            <v:group style="position:absolute;left:6911;top:1527;width:10;height:20" coordorigin="6911,1527" coordsize="10,20">
              <v:shape style="position:absolute;left:6911;top:1527;width:10;height:20" coordorigin="6911,1527" coordsize="10,20" path="m6911,1547l6921,1547,6921,1527,6911,1527,6911,1547xe" filled="true" fillcolor="#000000" stroked="false">
                <v:path arrowok="t"/>
                <v:fill type="solid"/>
              </v:shape>
            </v:group>
            <v:group style="position:absolute;left:6911;top:1547;width:10;height:20" coordorigin="6911,1547" coordsize="10,20">
              <v:shape style="position:absolute;left:6911;top:1547;width:10;height:20" coordorigin="6911,1547" coordsize="10,20" path="m6911,1566l6921,1566,6921,1547,6911,1547,6911,1566xe" filled="true" fillcolor="#000000" stroked="false">
                <v:path arrowok="t"/>
                <v:fill type="solid"/>
              </v:shape>
            </v:group>
            <v:group style="position:absolute;left:6911;top:1566;width:10;height:20" coordorigin="6911,1566" coordsize="10,20">
              <v:shape style="position:absolute;left:6911;top:1566;width:10;height:20" coordorigin="6911,1566" coordsize="10,20" path="m6911,1585l6921,1585,6921,1566,6911,1566,6911,1585xe" filled="true" fillcolor="#000000" stroked="false">
                <v:path arrowok="t"/>
                <v:fill type="solid"/>
              </v:shape>
            </v:group>
            <v:group style="position:absolute;left:6911;top:1585;width:10;height:20" coordorigin="6911,1585" coordsize="10,20">
              <v:shape style="position:absolute;left:6911;top:1585;width:10;height:20" coordorigin="6911,1585" coordsize="10,20" path="m6911,1604l6921,1604,6921,1585,6911,1585,6911,1604xe" filled="true" fillcolor="#000000" stroked="false">
                <v:path arrowok="t"/>
                <v:fill type="solid"/>
              </v:shape>
            </v:group>
            <v:group style="position:absolute;left:6911;top:1604;width:10;height:20" coordorigin="6911,1604" coordsize="10,20">
              <v:shape style="position:absolute;left:6911;top:1604;width:10;height:20" coordorigin="6911,1604" coordsize="10,20" path="m6911,1623l6921,1623,6921,1604,6911,1604,6911,1623xe" filled="true" fillcolor="#000000" stroked="false">
                <v:path arrowok="t"/>
                <v:fill type="solid"/>
              </v:shape>
            </v:group>
            <v:group style="position:absolute;left:6911;top:1623;width:10;height:20" coordorigin="6911,1623" coordsize="10,20">
              <v:shape style="position:absolute;left:6911;top:1623;width:10;height:20" coordorigin="6911,1623" coordsize="10,20" path="m6911,1643l6921,1643,6921,1623,6911,1623,6911,1643xe" filled="true" fillcolor="#000000" stroked="false">
                <v:path arrowok="t"/>
                <v:fill type="solid"/>
              </v:shape>
            </v:group>
            <v:group style="position:absolute;left:6911;top:1643;width:10;height:20" coordorigin="6911,1643" coordsize="10,20">
              <v:shape style="position:absolute;left:6911;top:1643;width:10;height:20" coordorigin="6911,1643" coordsize="10,20" path="m6911,1662l6921,1662,6921,1643,6911,1643,6911,1662xe" filled="true" fillcolor="#000000" stroked="false">
                <v:path arrowok="t"/>
                <v:fill type="solid"/>
              </v:shape>
            </v:group>
            <v:group style="position:absolute;left:6911;top:1662;width:10;height:20" coordorigin="6911,1662" coordsize="10,20">
              <v:shape style="position:absolute;left:6911;top:1662;width:10;height:20" coordorigin="6911,1662" coordsize="10,20" path="m6911,1681l6921,1681,6921,1662,6911,1662,6911,1681xe" filled="true" fillcolor="#000000" stroked="false">
                <v:path arrowok="t"/>
                <v:fill type="solid"/>
              </v:shape>
            </v:group>
            <v:group style="position:absolute;left:6911;top:1681;width:10;height:20" coordorigin="6911,1681" coordsize="10,20">
              <v:shape style="position:absolute;left:6911;top:1681;width:10;height:20" coordorigin="6911,1681" coordsize="10,20" path="m6911,1700l6921,1700,6921,1681,6911,1681,6911,1700xe" filled="true" fillcolor="#000000" stroked="false">
                <v:path arrowok="t"/>
                <v:fill type="solid"/>
              </v:shape>
            </v:group>
            <v:group style="position:absolute;left:6911;top:1700;width:10;height:20" coordorigin="6911,1700" coordsize="10,20">
              <v:shape style="position:absolute;left:6911;top:1700;width:10;height:20" coordorigin="6911,1700" coordsize="10,20" path="m6911,1719l6921,1719,6921,1700,6911,1700,6911,1719xe" filled="true" fillcolor="#000000" stroked="false">
                <v:path arrowok="t"/>
                <v:fill type="solid"/>
              </v:shape>
            </v:group>
            <v:group style="position:absolute;left:6911;top:1719;width:10;height:20" coordorigin="6911,1719" coordsize="10,20">
              <v:shape style="position:absolute;left:6911;top:1719;width:10;height:20" coordorigin="6911,1719" coordsize="10,20" path="m6911,1739l6921,1739,6921,1719,6911,1719,6911,1739xe" filled="true" fillcolor="#000000" stroked="false">
                <v:path arrowok="t"/>
                <v:fill type="solid"/>
              </v:shape>
            </v:group>
            <v:group style="position:absolute;left:6911;top:1739;width:10;height:20" coordorigin="6911,1739" coordsize="10,20">
              <v:shape style="position:absolute;left:6911;top:1739;width:10;height:20" coordorigin="6911,1739" coordsize="10,20" path="m6911,1758l6921,1758,6921,1739,6911,1739,6911,1758xe" filled="true" fillcolor="#000000" stroked="false">
                <v:path arrowok="t"/>
                <v:fill type="solid"/>
              </v:shape>
            </v:group>
            <v:group style="position:absolute;left:6911;top:1758;width:10;height:20" coordorigin="6911,1758" coordsize="10,20">
              <v:shape style="position:absolute;left:6911;top:1758;width:10;height:20" coordorigin="6911,1758" coordsize="10,20" path="m6911,1777l6921,1777,6921,1758,6911,1758,6911,1777xe" filled="true" fillcolor="#000000" stroked="false">
                <v:path arrowok="t"/>
                <v:fill type="solid"/>
              </v:shape>
            </v:group>
            <v:group style="position:absolute;left:6911;top:1777;width:10;height:20" coordorigin="6911,1777" coordsize="10,20">
              <v:shape style="position:absolute;left:6911;top:1777;width:10;height:20" coordorigin="6911,1777" coordsize="10,20" path="m6911,1796l6921,1796,6921,1777,6911,1777,6911,1796xe" filled="true" fillcolor="#000000" stroked="false">
                <v:path arrowok="t"/>
                <v:fill type="solid"/>
              </v:shape>
            </v:group>
            <v:group style="position:absolute;left:6911;top:1796;width:10;height:20" coordorigin="6911,1796" coordsize="10,20">
              <v:shape style="position:absolute;left:6911;top:1796;width:10;height:20" coordorigin="6911,1796" coordsize="10,20" path="m6911,1815l6921,1815,6921,1796,6911,1796,6911,1815xe" filled="true" fillcolor="#000000" stroked="false">
                <v:path arrowok="t"/>
                <v:fill type="solid"/>
              </v:shape>
            </v:group>
            <v:group style="position:absolute;left:6911;top:1815;width:10;height:20" coordorigin="6911,1815" coordsize="10,20">
              <v:shape style="position:absolute;left:6911;top:1815;width:10;height:20" coordorigin="6911,1815" coordsize="10,20" path="m6911,1835l6921,1835,6921,1815,6911,1815,6911,1835xe" filled="true" fillcolor="#000000" stroked="false">
                <v:path arrowok="t"/>
                <v:fill type="solid"/>
              </v:shape>
            </v:group>
            <v:group style="position:absolute;left:6911;top:1835;width:10;height:20" coordorigin="6911,1835" coordsize="10,20">
              <v:shape style="position:absolute;left:6911;top:1835;width:10;height:20" coordorigin="6911,1835" coordsize="10,20" path="m6911,1854l6921,1854,6921,1835,6911,1835,6911,1854xe" filled="true" fillcolor="#000000" stroked="false">
                <v:path arrowok="t"/>
                <v:fill type="solid"/>
              </v:shape>
            </v:group>
            <v:group style="position:absolute;left:6911;top:1854;width:10;height:20" coordorigin="6911,1854" coordsize="10,20">
              <v:shape style="position:absolute;left:6911;top:1854;width:10;height:20" coordorigin="6911,1854" coordsize="10,20" path="m6911,1873l6921,1873,6921,1854,6911,1854,6911,1873xe" filled="true" fillcolor="#000000" stroked="false">
                <v:path arrowok="t"/>
                <v:fill type="solid"/>
              </v:shape>
            </v:group>
            <v:group style="position:absolute;left:6911;top:1873;width:10;height:20" coordorigin="6911,1873" coordsize="10,20">
              <v:shape style="position:absolute;left:6911;top:1873;width:10;height:20" coordorigin="6911,1873" coordsize="10,20" path="m6911,1892l6921,1892,6921,1873,6911,1873,6911,1892xe" filled="true" fillcolor="#000000" stroked="false">
                <v:path arrowok="t"/>
                <v:fill type="solid"/>
              </v:shape>
            </v:group>
            <v:group style="position:absolute;left:7468;top:1143;width:10;height:20" coordorigin="7468,1143" coordsize="10,20">
              <v:shape style="position:absolute;left:7468;top:1143;width:10;height:20" coordorigin="7468,1143" coordsize="10,20" path="m7468,1163l7477,1163,7477,1143,7468,1143,7468,1163xe" filled="true" fillcolor="#000000" stroked="false">
                <v:path arrowok="t"/>
                <v:fill type="solid"/>
              </v:shape>
            </v:group>
            <v:group style="position:absolute;left:7468;top:1163;width:10;height:20" coordorigin="7468,1163" coordsize="10,20">
              <v:shape style="position:absolute;left:7468;top:1163;width:10;height:20" coordorigin="7468,1163" coordsize="10,20" path="m7468,1182l7477,1182,7477,1163,7468,1163,7468,1182xe" filled="true" fillcolor="#000000" stroked="false">
                <v:path arrowok="t"/>
                <v:fill type="solid"/>
              </v:shape>
            </v:group>
            <v:group style="position:absolute;left:7468;top:1182;width:10;height:20" coordorigin="7468,1182" coordsize="10,20">
              <v:shape style="position:absolute;left:7468;top:1182;width:10;height:20" coordorigin="7468,1182" coordsize="10,20" path="m7468,1201l7477,1201,7477,1182,7468,1182,7468,1201xe" filled="true" fillcolor="#000000" stroked="false">
                <v:path arrowok="t"/>
                <v:fill type="solid"/>
              </v:shape>
            </v:group>
            <v:group style="position:absolute;left:7468;top:1201;width:10;height:20" coordorigin="7468,1201" coordsize="10,20">
              <v:shape style="position:absolute;left:7468;top:1201;width:10;height:20" coordorigin="7468,1201" coordsize="10,20" path="m7468,1220l7477,1220,7477,1201,7468,1201,7468,1220xe" filled="true" fillcolor="#000000" stroked="false">
                <v:path arrowok="t"/>
                <v:fill type="solid"/>
              </v:shape>
            </v:group>
            <v:group style="position:absolute;left:7468;top:1220;width:10;height:20" coordorigin="7468,1220" coordsize="10,20">
              <v:shape style="position:absolute;left:7468;top:1220;width:10;height:20" coordorigin="7468,1220" coordsize="10,20" path="m7468,1239l7477,1239,7477,1220,7468,1220,7468,1239xe" filled="true" fillcolor="#000000" stroked="false">
                <v:path arrowok="t"/>
                <v:fill type="solid"/>
              </v:shape>
            </v:group>
            <v:group style="position:absolute;left:7468;top:1239;width:10;height:20" coordorigin="7468,1239" coordsize="10,20">
              <v:shape style="position:absolute;left:7468;top:1239;width:10;height:20" coordorigin="7468,1239" coordsize="10,20" path="m7468,1259l7477,1259,7477,1239,7468,1239,7468,1259xe" filled="true" fillcolor="#000000" stroked="false">
                <v:path arrowok="t"/>
                <v:fill type="solid"/>
              </v:shape>
            </v:group>
            <v:group style="position:absolute;left:7468;top:1259;width:10;height:20" coordorigin="7468,1259" coordsize="10,20">
              <v:shape style="position:absolute;left:7468;top:1259;width:10;height:20" coordorigin="7468,1259" coordsize="10,20" path="m7468,1278l7477,1278,7477,1259,7468,1259,7468,1278xe" filled="true" fillcolor="#000000" stroked="false">
                <v:path arrowok="t"/>
                <v:fill type="solid"/>
              </v:shape>
            </v:group>
            <v:group style="position:absolute;left:7468;top:1278;width:10;height:20" coordorigin="7468,1278" coordsize="10,20">
              <v:shape style="position:absolute;left:7468;top:1278;width:10;height:20" coordorigin="7468,1278" coordsize="10,20" path="m7468,1297l7477,1297,7477,1278,7468,1278,7468,1297xe" filled="true" fillcolor="#000000" stroked="false">
                <v:path arrowok="t"/>
                <v:fill type="solid"/>
              </v:shape>
            </v:group>
            <v:group style="position:absolute;left:7468;top:1297;width:10;height:20" coordorigin="7468,1297" coordsize="10,20">
              <v:shape style="position:absolute;left:7468;top:1297;width:10;height:20" coordorigin="7468,1297" coordsize="10,20" path="m7468,1316l7477,1316,7477,1297,7468,1297,7468,1316xe" filled="true" fillcolor="#000000" stroked="false">
                <v:path arrowok="t"/>
                <v:fill type="solid"/>
              </v:shape>
            </v:group>
            <v:group style="position:absolute;left:7468;top:1316;width:10;height:20" coordorigin="7468,1316" coordsize="10,20">
              <v:shape style="position:absolute;left:7468;top:1316;width:10;height:20" coordorigin="7468,1316" coordsize="10,20" path="m7468,1335l7477,1335,7477,1316,7468,1316,7468,1335xe" filled="true" fillcolor="#000000" stroked="false">
                <v:path arrowok="t"/>
                <v:fill type="solid"/>
              </v:shape>
            </v:group>
            <v:group style="position:absolute;left:7468;top:1335;width:10;height:20" coordorigin="7468,1335" coordsize="10,20">
              <v:shape style="position:absolute;left:7468;top:1335;width:10;height:20" coordorigin="7468,1335" coordsize="10,20" path="m7468,1355l7477,1355,7477,1335,7468,1335,7468,1355xe" filled="true" fillcolor="#000000" stroked="false">
                <v:path arrowok="t"/>
                <v:fill type="solid"/>
              </v:shape>
            </v:group>
            <v:group style="position:absolute;left:7468;top:1355;width:10;height:20" coordorigin="7468,1355" coordsize="10,20">
              <v:shape style="position:absolute;left:7468;top:1355;width:10;height:20" coordorigin="7468,1355" coordsize="10,20" path="m7468,1374l7477,1374,7477,1355,7468,1355,7468,1374xe" filled="true" fillcolor="#000000" stroked="false">
                <v:path arrowok="t"/>
                <v:fill type="solid"/>
              </v:shape>
            </v:group>
            <v:group style="position:absolute;left:7468;top:1374;width:10;height:20" coordorigin="7468,1374" coordsize="10,20">
              <v:shape style="position:absolute;left:7468;top:1374;width:10;height:20" coordorigin="7468,1374" coordsize="10,20" path="m7468,1393l7477,1393,7477,1374,7468,1374,7468,1393xe" filled="true" fillcolor="#000000" stroked="false">
                <v:path arrowok="t"/>
                <v:fill type="solid"/>
              </v:shape>
            </v:group>
            <v:group style="position:absolute;left:7468;top:1393;width:10;height:20" coordorigin="7468,1393" coordsize="10,20">
              <v:shape style="position:absolute;left:7468;top:1393;width:10;height:20" coordorigin="7468,1393" coordsize="10,20" path="m7468,1412l7477,1412,7477,1393,7468,1393,7468,1412xe" filled="true" fillcolor="#000000" stroked="false">
                <v:path arrowok="t"/>
                <v:fill type="solid"/>
              </v:shape>
            </v:group>
            <v:group style="position:absolute;left:7468;top:1412;width:10;height:20" coordorigin="7468,1412" coordsize="10,20">
              <v:shape style="position:absolute;left:7468;top:1412;width:10;height:20" coordorigin="7468,1412" coordsize="10,20" path="m7468,1431l7477,1431,7477,1412,7468,1412,7468,1431xe" filled="true" fillcolor="#000000" stroked="false">
                <v:path arrowok="t"/>
                <v:fill type="solid"/>
              </v:shape>
            </v:group>
            <v:group style="position:absolute;left:7468;top:1431;width:10;height:20" coordorigin="7468,1431" coordsize="10,20">
              <v:shape style="position:absolute;left:7468;top:1431;width:10;height:20" coordorigin="7468,1431" coordsize="10,20" path="m7468,1451l7477,1451,7477,1431,7468,1431,7468,1451xe" filled="true" fillcolor="#000000" stroked="false">
                <v:path arrowok="t"/>
                <v:fill type="solid"/>
              </v:shape>
            </v:group>
            <v:group style="position:absolute;left:7468;top:1451;width:10;height:20" coordorigin="7468,1451" coordsize="10,20">
              <v:shape style="position:absolute;left:7468;top:1451;width:10;height:20" coordorigin="7468,1451" coordsize="10,20" path="m7468,1470l7477,1470,7477,1451,7468,1451,7468,1470xe" filled="true" fillcolor="#000000" stroked="false">
                <v:path arrowok="t"/>
                <v:fill type="solid"/>
              </v:shape>
            </v:group>
            <v:group style="position:absolute;left:7468;top:1470;width:10;height:20" coordorigin="7468,1470" coordsize="10,20">
              <v:shape style="position:absolute;left:7468;top:1470;width:10;height:20" coordorigin="7468,1470" coordsize="10,20" path="m7468,1489l7477,1489,7477,1470,7468,1470,7468,1489xe" filled="true" fillcolor="#000000" stroked="false">
                <v:path arrowok="t"/>
                <v:fill type="solid"/>
              </v:shape>
            </v:group>
            <v:group style="position:absolute;left:7468;top:1489;width:10;height:20" coordorigin="7468,1489" coordsize="10,20">
              <v:shape style="position:absolute;left:7468;top:1489;width:10;height:20" coordorigin="7468,1489" coordsize="10,20" path="m7468,1508l7477,1508,7477,1489,7468,1489,7468,1508xe" filled="true" fillcolor="#000000" stroked="false">
                <v:path arrowok="t"/>
                <v:fill type="solid"/>
              </v:shape>
            </v:group>
            <v:group style="position:absolute;left:7468;top:1508;width:10;height:20" coordorigin="7468,1508" coordsize="10,20">
              <v:shape style="position:absolute;left:7468;top:1508;width:10;height:20" coordorigin="7468,1508" coordsize="10,20" path="m7468,1527l7477,1527,7477,1508,7468,1508,7468,1527xe" filled="true" fillcolor="#000000" stroked="false">
                <v:path arrowok="t"/>
                <v:fill type="solid"/>
              </v:shape>
            </v:group>
            <v:group style="position:absolute;left:7468;top:1527;width:10;height:20" coordorigin="7468,1527" coordsize="10,20">
              <v:shape style="position:absolute;left:7468;top:1527;width:10;height:20" coordorigin="7468,1527" coordsize="10,20" path="m7468,1547l7477,1547,7477,1527,7468,1527,7468,1547xe" filled="true" fillcolor="#000000" stroked="false">
                <v:path arrowok="t"/>
                <v:fill type="solid"/>
              </v:shape>
            </v:group>
            <v:group style="position:absolute;left:7468;top:1547;width:10;height:20" coordorigin="7468,1547" coordsize="10,20">
              <v:shape style="position:absolute;left:7468;top:1547;width:10;height:20" coordorigin="7468,1547" coordsize="10,20" path="m7468,1566l7477,1566,7477,1547,7468,1547,7468,1566xe" filled="true" fillcolor="#000000" stroked="false">
                <v:path arrowok="t"/>
                <v:fill type="solid"/>
              </v:shape>
            </v:group>
            <v:group style="position:absolute;left:7468;top:1566;width:10;height:20" coordorigin="7468,1566" coordsize="10,20">
              <v:shape style="position:absolute;left:7468;top:1566;width:10;height:20" coordorigin="7468,1566" coordsize="10,20" path="m7468,1585l7477,1585,7477,1566,7468,1566,7468,1585xe" filled="true" fillcolor="#000000" stroked="false">
                <v:path arrowok="t"/>
                <v:fill type="solid"/>
              </v:shape>
            </v:group>
            <v:group style="position:absolute;left:7468;top:1585;width:10;height:20" coordorigin="7468,1585" coordsize="10,20">
              <v:shape style="position:absolute;left:7468;top:1585;width:10;height:20" coordorigin="7468,1585" coordsize="10,20" path="m7468,1604l7477,1604,7477,1585,7468,1585,7468,1604xe" filled="true" fillcolor="#000000" stroked="false">
                <v:path arrowok="t"/>
                <v:fill type="solid"/>
              </v:shape>
            </v:group>
            <v:group style="position:absolute;left:7468;top:1604;width:10;height:20" coordorigin="7468,1604" coordsize="10,20">
              <v:shape style="position:absolute;left:7468;top:1604;width:10;height:20" coordorigin="7468,1604" coordsize="10,20" path="m7468,1623l7477,1623,7477,1604,7468,1604,7468,1623xe" filled="true" fillcolor="#000000" stroked="false">
                <v:path arrowok="t"/>
                <v:fill type="solid"/>
              </v:shape>
            </v:group>
            <v:group style="position:absolute;left:7468;top:1623;width:10;height:20" coordorigin="7468,1623" coordsize="10,20">
              <v:shape style="position:absolute;left:7468;top:1623;width:10;height:20" coordorigin="7468,1623" coordsize="10,20" path="m7468,1643l7477,1643,7477,1623,7468,1623,7468,1643xe" filled="true" fillcolor="#000000" stroked="false">
                <v:path arrowok="t"/>
                <v:fill type="solid"/>
              </v:shape>
            </v:group>
            <v:group style="position:absolute;left:7468;top:1643;width:10;height:20" coordorigin="7468,1643" coordsize="10,20">
              <v:shape style="position:absolute;left:7468;top:1643;width:10;height:20" coordorigin="7468,1643" coordsize="10,20" path="m7468,1662l7477,1662,7477,1643,7468,1643,7468,1662xe" filled="true" fillcolor="#000000" stroked="false">
                <v:path arrowok="t"/>
                <v:fill type="solid"/>
              </v:shape>
            </v:group>
            <v:group style="position:absolute;left:7468;top:1662;width:10;height:20" coordorigin="7468,1662" coordsize="10,20">
              <v:shape style="position:absolute;left:7468;top:1662;width:10;height:20" coordorigin="7468,1662" coordsize="10,20" path="m7468,1681l7477,1681,7477,1662,7468,1662,7468,1681xe" filled="true" fillcolor="#000000" stroked="false">
                <v:path arrowok="t"/>
                <v:fill type="solid"/>
              </v:shape>
            </v:group>
            <v:group style="position:absolute;left:7468;top:1681;width:10;height:20" coordorigin="7468,1681" coordsize="10,20">
              <v:shape style="position:absolute;left:7468;top:1681;width:10;height:20" coordorigin="7468,1681" coordsize="10,20" path="m7468,1700l7477,1700,7477,1681,7468,1681,7468,1700xe" filled="true" fillcolor="#000000" stroked="false">
                <v:path arrowok="t"/>
                <v:fill type="solid"/>
              </v:shape>
            </v:group>
            <v:group style="position:absolute;left:7468;top:1700;width:10;height:20" coordorigin="7468,1700" coordsize="10,20">
              <v:shape style="position:absolute;left:7468;top:1700;width:10;height:20" coordorigin="7468,1700" coordsize="10,20" path="m7468,1719l7477,1719,7477,1700,7468,1700,7468,1719xe" filled="true" fillcolor="#000000" stroked="false">
                <v:path arrowok="t"/>
                <v:fill type="solid"/>
              </v:shape>
            </v:group>
            <v:group style="position:absolute;left:7468;top:1719;width:10;height:20" coordorigin="7468,1719" coordsize="10,20">
              <v:shape style="position:absolute;left:7468;top:1719;width:10;height:20" coordorigin="7468,1719" coordsize="10,20" path="m7468,1739l7477,1739,7477,1719,7468,1719,7468,1739xe" filled="true" fillcolor="#000000" stroked="false">
                <v:path arrowok="t"/>
                <v:fill type="solid"/>
              </v:shape>
            </v:group>
            <v:group style="position:absolute;left:7468;top:1739;width:10;height:20" coordorigin="7468,1739" coordsize="10,20">
              <v:shape style="position:absolute;left:7468;top:1739;width:10;height:20" coordorigin="7468,1739" coordsize="10,20" path="m7468,1758l7477,1758,7477,1739,7468,1739,7468,1758xe" filled="true" fillcolor="#000000" stroked="false">
                <v:path arrowok="t"/>
                <v:fill type="solid"/>
              </v:shape>
            </v:group>
            <v:group style="position:absolute;left:7468;top:1758;width:10;height:20" coordorigin="7468,1758" coordsize="10,20">
              <v:shape style="position:absolute;left:7468;top:1758;width:10;height:20" coordorigin="7468,1758" coordsize="10,20" path="m7468,1777l7477,1777,7477,1758,7468,1758,7468,1777xe" filled="true" fillcolor="#000000" stroked="false">
                <v:path arrowok="t"/>
                <v:fill type="solid"/>
              </v:shape>
            </v:group>
            <v:group style="position:absolute;left:7468;top:1777;width:10;height:20" coordorigin="7468,1777" coordsize="10,20">
              <v:shape style="position:absolute;left:7468;top:1777;width:10;height:20" coordorigin="7468,1777" coordsize="10,20" path="m7468,1796l7477,1796,7477,1777,7468,1777,7468,1796xe" filled="true" fillcolor="#000000" stroked="false">
                <v:path arrowok="t"/>
                <v:fill type="solid"/>
              </v:shape>
            </v:group>
            <v:group style="position:absolute;left:7468;top:1796;width:10;height:20" coordorigin="7468,1796" coordsize="10,20">
              <v:shape style="position:absolute;left:7468;top:1796;width:10;height:20" coordorigin="7468,1796" coordsize="10,20" path="m7468,1815l7477,1815,7477,1796,7468,1796,7468,1815xe" filled="true" fillcolor="#000000" stroked="false">
                <v:path arrowok="t"/>
                <v:fill type="solid"/>
              </v:shape>
            </v:group>
            <v:group style="position:absolute;left:7468;top:1815;width:10;height:20" coordorigin="7468,1815" coordsize="10,20">
              <v:shape style="position:absolute;left:7468;top:1815;width:10;height:20" coordorigin="7468,1815" coordsize="10,20" path="m7468,1835l7477,1835,7477,1815,7468,1815,7468,1835xe" filled="true" fillcolor="#000000" stroked="false">
                <v:path arrowok="t"/>
                <v:fill type="solid"/>
              </v:shape>
            </v:group>
            <v:group style="position:absolute;left:7468;top:1835;width:10;height:20" coordorigin="7468,1835" coordsize="10,20">
              <v:shape style="position:absolute;left:7468;top:1835;width:10;height:20" coordorigin="7468,1835" coordsize="10,20" path="m7468,1854l7477,1854,7477,1835,7468,1835,7468,1854xe" filled="true" fillcolor="#000000" stroked="false">
                <v:path arrowok="t"/>
                <v:fill type="solid"/>
              </v:shape>
            </v:group>
            <v:group style="position:absolute;left:7468;top:1854;width:10;height:20" coordorigin="7468,1854" coordsize="10,20">
              <v:shape style="position:absolute;left:7468;top:1854;width:10;height:20" coordorigin="7468,1854" coordsize="10,20" path="m7468,1873l7477,1873,7477,1854,7468,1854,7468,1873xe" filled="true" fillcolor="#000000" stroked="false">
                <v:path arrowok="t"/>
                <v:fill type="solid"/>
              </v:shape>
            </v:group>
            <v:group style="position:absolute;left:7468;top:1873;width:10;height:20" coordorigin="7468,1873" coordsize="10,20">
              <v:shape style="position:absolute;left:7468;top:1873;width:10;height:20" coordorigin="7468,1873" coordsize="10,20" path="m7468,1892l7477,1892,7477,1873,7468,1873,7468,1892xe" filled="true" fillcolor="#000000" stroked="false">
                <v:path arrowok="t"/>
                <v:fill type="solid"/>
              </v:shape>
            </v:group>
            <v:group style="position:absolute;left:8485;top:1143;width:10;height:20" coordorigin="8485,1143" coordsize="10,20">
              <v:shape style="position:absolute;left:8485;top:1143;width:10;height:20" coordorigin="8485,1143" coordsize="10,20" path="m8485,1163l8495,1163,8495,1143,8485,1143,8485,1163xe" filled="true" fillcolor="#000000" stroked="false">
                <v:path arrowok="t"/>
                <v:fill type="solid"/>
              </v:shape>
            </v:group>
            <v:group style="position:absolute;left:8485;top:1163;width:10;height:20" coordorigin="8485,1163" coordsize="10,20">
              <v:shape style="position:absolute;left:8485;top:1163;width:10;height:20" coordorigin="8485,1163" coordsize="10,20" path="m8485,1182l8495,1182,8495,1163,8485,1163,8485,1182xe" filled="true" fillcolor="#000000" stroked="false">
                <v:path arrowok="t"/>
                <v:fill type="solid"/>
              </v:shape>
            </v:group>
            <v:group style="position:absolute;left:8485;top:1182;width:10;height:20" coordorigin="8485,1182" coordsize="10,20">
              <v:shape style="position:absolute;left:8485;top:1182;width:10;height:20" coordorigin="8485,1182" coordsize="10,20" path="m8485,1201l8495,1201,8495,1182,8485,1182,8485,1201xe" filled="true" fillcolor="#000000" stroked="false">
                <v:path arrowok="t"/>
                <v:fill type="solid"/>
              </v:shape>
            </v:group>
            <v:group style="position:absolute;left:8485;top:1201;width:10;height:20" coordorigin="8485,1201" coordsize="10,20">
              <v:shape style="position:absolute;left:8485;top:1201;width:10;height:20" coordorigin="8485,1201" coordsize="10,20" path="m8485,1220l8495,1220,8495,1201,8485,1201,8485,1220xe" filled="true" fillcolor="#000000" stroked="false">
                <v:path arrowok="t"/>
                <v:fill type="solid"/>
              </v:shape>
            </v:group>
            <v:group style="position:absolute;left:8485;top:1220;width:10;height:20" coordorigin="8485,1220" coordsize="10,20">
              <v:shape style="position:absolute;left:8485;top:1220;width:10;height:20" coordorigin="8485,1220" coordsize="10,20" path="m8485,1239l8495,1239,8495,1220,8485,1220,8485,1239xe" filled="true" fillcolor="#000000" stroked="false">
                <v:path arrowok="t"/>
                <v:fill type="solid"/>
              </v:shape>
            </v:group>
            <v:group style="position:absolute;left:8485;top:1239;width:10;height:20" coordorigin="8485,1239" coordsize="10,20">
              <v:shape style="position:absolute;left:8485;top:1239;width:10;height:20" coordorigin="8485,1239" coordsize="10,20" path="m8485,1259l8495,1259,8495,1239,8485,1239,8485,1259xe" filled="true" fillcolor="#000000" stroked="false">
                <v:path arrowok="t"/>
                <v:fill type="solid"/>
              </v:shape>
            </v:group>
            <v:group style="position:absolute;left:8485;top:1259;width:10;height:20" coordorigin="8485,1259" coordsize="10,20">
              <v:shape style="position:absolute;left:8485;top:1259;width:10;height:20" coordorigin="8485,1259" coordsize="10,20" path="m8485,1278l8495,1278,8495,1259,8485,1259,8485,1278xe" filled="true" fillcolor="#000000" stroked="false">
                <v:path arrowok="t"/>
                <v:fill type="solid"/>
              </v:shape>
            </v:group>
            <v:group style="position:absolute;left:8485;top:1278;width:10;height:20" coordorigin="8485,1278" coordsize="10,20">
              <v:shape style="position:absolute;left:8485;top:1278;width:10;height:20" coordorigin="8485,1278" coordsize="10,20" path="m8485,1297l8495,1297,8495,1278,8485,1278,8485,1297xe" filled="true" fillcolor="#000000" stroked="false">
                <v:path arrowok="t"/>
                <v:fill type="solid"/>
              </v:shape>
            </v:group>
            <v:group style="position:absolute;left:8485;top:1297;width:10;height:20" coordorigin="8485,1297" coordsize="10,20">
              <v:shape style="position:absolute;left:8485;top:1297;width:10;height:20" coordorigin="8485,1297" coordsize="10,20" path="m8485,1316l8495,1316,8495,1297,8485,1297,8485,1316xe" filled="true" fillcolor="#000000" stroked="false">
                <v:path arrowok="t"/>
                <v:fill type="solid"/>
              </v:shape>
            </v:group>
            <v:group style="position:absolute;left:8485;top:1316;width:10;height:20" coordorigin="8485,1316" coordsize="10,20">
              <v:shape style="position:absolute;left:8485;top:1316;width:10;height:20" coordorigin="8485,1316" coordsize="10,20" path="m8485,1335l8495,1335,8495,1316,8485,1316,8485,1335xe" filled="true" fillcolor="#000000" stroked="false">
                <v:path arrowok="t"/>
                <v:fill type="solid"/>
              </v:shape>
            </v:group>
            <v:group style="position:absolute;left:8485;top:1335;width:10;height:20" coordorigin="8485,1335" coordsize="10,20">
              <v:shape style="position:absolute;left:8485;top:1335;width:10;height:20" coordorigin="8485,1335" coordsize="10,20" path="m8485,1355l8495,1355,8495,1335,8485,1335,8485,1355xe" filled="true" fillcolor="#000000" stroked="false">
                <v:path arrowok="t"/>
                <v:fill type="solid"/>
              </v:shape>
            </v:group>
            <v:group style="position:absolute;left:8485;top:1355;width:10;height:20" coordorigin="8485,1355" coordsize="10,20">
              <v:shape style="position:absolute;left:8485;top:1355;width:10;height:20" coordorigin="8485,1355" coordsize="10,20" path="m8485,1374l8495,1374,8495,1355,8485,1355,8485,1374xe" filled="true" fillcolor="#000000" stroked="false">
                <v:path arrowok="t"/>
                <v:fill type="solid"/>
              </v:shape>
            </v:group>
            <v:group style="position:absolute;left:8485;top:1374;width:10;height:20" coordorigin="8485,1374" coordsize="10,20">
              <v:shape style="position:absolute;left:8485;top:1374;width:10;height:20" coordorigin="8485,1374" coordsize="10,20" path="m8485,1393l8495,1393,8495,1374,8485,1374,8485,1393xe" filled="true" fillcolor="#000000" stroked="false">
                <v:path arrowok="t"/>
                <v:fill type="solid"/>
              </v:shape>
            </v:group>
            <v:group style="position:absolute;left:8485;top:1393;width:10;height:20" coordorigin="8485,1393" coordsize="10,20">
              <v:shape style="position:absolute;left:8485;top:1393;width:10;height:20" coordorigin="8485,1393" coordsize="10,20" path="m8485,1412l8495,1412,8495,1393,8485,1393,8485,1412xe" filled="true" fillcolor="#000000" stroked="false">
                <v:path arrowok="t"/>
                <v:fill type="solid"/>
              </v:shape>
            </v:group>
            <v:group style="position:absolute;left:8485;top:1412;width:10;height:20" coordorigin="8485,1412" coordsize="10,20">
              <v:shape style="position:absolute;left:8485;top:1412;width:10;height:20" coordorigin="8485,1412" coordsize="10,20" path="m8485,1431l8495,1431,8495,1412,8485,1412,8485,1431xe" filled="true" fillcolor="#000000" stroked="false">
                <v:path arrowok="t"/>
                <v:fill type="solid"/>
              </v:shape>
            </v:group>
            <v:group style="position:absolute;left:8485;top:1431;width:10;height:20" coordorigin="8485,1431" coordsize="10,20">
              <v:shape style="position:absolute;left:8485;top:1431;width:10;height:20" coordorigin="8485,1431" coordsize="10,20" path="m8485,1451l8495,1451,8495,1431,8485,1431,8485,1451xe" filled="true" fillcolor="#000000" stroked="false">
                <v:path arrowok="t"/>
                <v:fill type="solid"/>
              </v:shape>
            </v:group>
            <v:group style="position:absolute;left:8485;top:1451;width:10;height:20" coordorigin="8485,1451" coordsize="10,20">
              <v:shape style="position:absolute;left:8485;top:1451;width:10;height:20" coordorigin="8485,1451" coordsize="10,20" path="m8485,1470l8495,1470,8495,1451,8485,1451,8485,1470xe" filled="true" fillcolor="#000000" stroked="false">
                <v:path arrowok="t"/>
                <v:fill type="solid"/>
              </v:shape>
            </v:group>
            <v:group style="position:absolute;left:8485;top:1470;width:10;height:20" coordorigin="8485,1470" coordsize="10,20">
              <v:shape style="position:absolute;left:8485;top:1470;width:10;height:20" coordorigin="8485,1470" coordsize="10,20" path="m8485,1489l8495,1489,8495,1470,8485,1470,8485,1489xe" filled="true" fillcolor="#000000" stroked="false">
                <v:path arrowok="t"/>
                <v:fill type="solid"/>
              </v:shape>
            </v:group>
            <v:group style="position:absolute;left:8485;top:1489;width:10;height:20" coordorigin="8485,1489" coordsize="10,20">
              <v:shape style="position:absolute;left:8485;top:1489;width:10;height:20" coordorigin="8485,1489" coordsize="10,20" path="m8485,1508l8495,1508,8495,1489,8485,1489,8485,1508xe" filled="true" fillcolor="#000000" stroked="false">
                <v:path arrowok="t"/>
                <v:fill type="solid"/>
              </v:shape>
            </v:group>
            <v:group style="position:absolute;left:8485;top:1508;width:10;height:20" coordorigin="8485,1508" coordsize="10,20">
              <v:shape style="position:absolute;left:8485;top:1508;width:10;height:20" coordorigin="8485,1508" coordsize="10,20" path="m8485,1527l8495,1527,8495,1508,8485,1508,8485,1527xe" filled="true" fillcolor="#000000" stroked="false">
                <v:path arrowok="t"/>
                <v:fill type="solid"/>
              </v:shape>
            </v:group>
            <v:group style="position:absolute;left:8485;top:1527;width:10;height:20" coordorigin="8485,1527" coordsize="10,20">
              <v:shape style="position:absolute;left:8485;top:1527;width:10;height:20" coordorigin="8485,1527" coordsize="10,20" path="m8485,1547l8495,1547,8495,1527,8485,1527,8485,1547xe" filled="true" fillcolor="#000000" stroked="false">
                <v:path arrowok="t"/>
                <v:fill type="solid"/>
              </v:shape>
            </v:group>
            <v:group style="position:absolute;left:8485;top:1547;width:10;height:20" coordorigin="8485,1547" coordsize="10,20">
              <v:shape style="position:absolute;left:8485;top:1547;width:10;height:20" coordorigin="8485,1547" coordsize="10,20" path="m8485,1566l8495,1566,8495,1547,8485,1547,8485,1566xe" filled="true" fillcolor="#000000" stroked="false">
                <v:path arrowok="t"/>
                <v:fill type="solid"/>
              </v:shape>
            </v:group>
            <v:group style="position:absolute;left:8485;top:1566;width:10;height:20" coordorigin="8485,1566" coordsize="10,20">
              <v:shape style="position:absolute;left:8485;top:1566;width:10;height:20" coordorigin="8485,1566" coordsize="10,20" path="m8485,1585l8495,1585,8495,1566,8485,1566,8485,1585xe" filled="true" fillcolor="#000000" stroked="false">
                <v:path arrowok="t"/>
                <v:fill type="solid"/>
              </v:shape>
            </v:group>
            <v:group style="position:absolute;left:8485;top:1585;width:10;height:20" coordorigin="8485,1585" coordsize="10,20">
              <v:shape style="position:absolute;left:8485;top:1585;width:10;height:20" coordorigin="8485,1585" coordsize="10,20" path="m8485,1604l8495,1604,8495,1585,8485,1585,8485,1604xe" filled="true" fillcolor="#000000" stroked="false">
                <v:path arrowok="t"/>
                <v:fill type="solid"/>
              </v:shape>
            </v:group>
            <v:group style="position:absolute;left:8485;top:1604;width:10;height:20" coordorigin="8485,1604" coordsize="10,20">
              <v:shape style="position:absolute;left:8485;top:1604;width:10;height:20" coordorigin="8485,1604" coordsize="10,20" path="m8485,1623l8495,1623,8495,1604,8485,1604,8485,1623xe" filled="true" fillcolor="#000000" stroked="false">
                <v:path arrowok="t"/>
                <v:fill type="solid"/>
              </v:shape>
            </v:group>
            <v:group style="position:absolute;left:8485;top:1623;width:10;height:20" coordorigin="8485,1623" coordsize="10,20">
              <v:shape style="position:absolute;left:8485;top:1623;width:10;height:20" coordorigin="8485,1623" coordsize="10,20" path="m8485,1643l8495,1643,8495,1623,8485,1623,8485,1643xe" filled="true" fillcolor="#000000" stroked="false">
                <v:path arrowok="t"/>
                <v:fill type="solid"/>
              </v:shape>
            </v:group>
            <v:group style="position:absolute;left:8485;top:1643;width:10;height:20" coordorigin="8485,1643" coordsize="10,20">
              <v:shape style="position:absolute;left:8485;top:1643;width:10;height:20" coordorigin="8485,1643" coordsize="10,20" path="m8485,1662l8495,1662,8495,1643,8485,1643,8485,1662xe" filled="true" fillcolor="#000000" stroked="false">
                <v:path arrowok="t"/>
                <v:fill type="solid"/>
              </v:shape>
            </v:group>
            <v:group style="position:absolute;left:8485;top:1662;width:10;height:20" coordorigin="8485,1662" coordsize="10,20">
              <v:shape style="position:absolute;left:8485;top:1662;width:10;height:20" coordorigin="8485,1662" coordsize="10,20" path="m8485,1681l8495,1681,8495,1662,8485,1662,8485,1681xe" filled="true" fillcolor="#000000" stroked="false">
                <v:path arrowok="t"/>
                <v:fill type="solid"/>
              </v:shape>
            </v:group>
            <v:group style="position:absolute;left:8485;top:1681;width:10;height:20" coordorigin="8485,1681" coordsize="10,20">
              <v:shape style="position:absolute;left:8485;top:1681;width:10;height:20" coordorigin="8485,1681" coordsize="10,20" path="m8485,1700l8495,1700,8495,1681,8485,1681,8485,1700xe" filled="true" fillcolor="#000000" stroked="false">
                <v:path arrowok="t"/>
                <v:fill type="solid"/>
              </v:shape>
            </v:group>
            <v:group style="position:absolute;left:8485;top:1700;width:10;height:20" coordorigin="8485,1700" coordsize="10,20">
              <v:shape style="position:absolute;left:8485;top:1700;width:10;height:20" coordorigin="8485,1700" coordsize="10,20" path="m8485,1719l8495,1719,8495,1700,8485,1700,8485,1719xe" filled="true" fillcolor="#000000" stroked="false">
                <v:path arrowok="t"/>
                <v:fill type="solid"/>
              </v:shape>
            </v:group>
            <v:group style="position:absolute;left:8485;top:1719;width:10;height:20" coordorigin="8485,1719" coordsize="10,20">
              <v:shape style="position:absolute;left:8485;top:1719;width:10;height:20" coordorigin="8485,1719" coordsize="10,20" path="m8485,1739l8495,1739,8495,1719,8485,1719,8485,1739xe" filled="true" fillcolor="#000000" stroked="false">
                <v:path arrowok="t"/>
                <v:fill type="solid"/>
              </v:shape>
            </v:group>
            <v:group style="position:absolute;left:8485;top:1739;width:10;height:20" coordorigin="8485,1739" coordsize="10,20">
              <v:shape style="position:absolute;left:8485;top:1739;width:10;height:20" coordorigin="8485,1739" coordsize="10,20" path="m8485,1758l8495,1758,8495,1739,8485,1739,8485,1758xe" filled="true" fillcolor="#000000" stroked="false">
                <v:path arrowok="t"/>
                <v:fill type="solid"/>
              </v:shape>
            </v:group>
            <v:group style="position:absolute;left:8485;top:1758;width:10;height:20" coordorigin="8485,1758" coordsize="10,20">
              <v:shape style="position:absolute;left:8485;top:1758;width:10;height:20" coordorigin="8485,1758" coordsize="10,20" path="m8485,1777l8495,1777,8495,1758,8485,1758,8485,1777xe" filled="true" fillcolor="#000000" stroked="false">
                <v:path arrowok="t"/>
                <v:fill type="solid"/>
              </v:shape>
            </v:group>
            <v:group style="position:absolute;left:8485;top:1777;width:10;height:20" coordorigin="8485,1777" coordsize="10,20">
              <v:shape style="position:absolute;left:8485;top:1777;width:10;height:20" coordorigin="8485,1777" coordsize="10,20" path="m8485,1796l8495,1796,8495,1777,8485,1777,8485,1796xe" filled="true" fillcolor="#000000" stroked="false">
                <v:path arrowok="t"/>
                <v:fill type="solid"/>
              </v:shape>
            </v:group>
            <v:group style="position:absolute;left:8485;top:1796;width:10;height:20" coordorigin="8485,1796" coordsize="10,20">
              <v:shape style="position:absolute;left:8485;top:1796;width:10;height:20" coordorigin="8485,1796" coordsize="10,20" path="m8485,1815l8495,1815,8495,1796,8485,1796,8485,1815xe" filled="true" fillcolor="#000000" stroked="false">
                <v:path arrowok="t"/>
                <v:fill type="solid"/>
              </v:shape>
            </v:group>
            <v:group style="position:absolute;left:8485;top:1815;width:10;height:20" coordorigin="8485,1815" coordsize="10,20">
              <v:shape style="position:absolute;left:8485;top:1815;width:10;height:20" coordorigin="8485,1815" coordsize="10,20" path="m8485,1835l8495,1835,8495,1815,8485,1815,8485,1835xe" filled="true" fillcolor="#000000" stroked="false">
                <v:path arrowok="t"/>
                <v:fill type="solid"/>
              </v:shape>
            </v:group>
            <v:group style="position:absolute;left:8485;top:1835;width:10;height:20" coordorigin="8485,1835" coordsize="10,20">
              <v:shape style="position:absolute;left:8485;top:1835;width:10;height:20" coordorigin="8485,1835" coordsize="10,20" path="m8485,1854l8495,1854,8495,1835,8485,1835,8485,1854xe" filled="true" fillcolor="#000000" stroked="false">
                <v:path arrowok="t"/>
                <v:fill type="solid"/>
              </v:shape>
            </v:group>
            <v:group style="position:absolute;left:8485;top:1854;width:10;height:20" coordorigin="8485,1854" coordsize="10,20">
              <v:shape style="position:absolute;left:8485;top:1854;width:10;height:20" coordorigin="8485,1854" coordsize="10,20" path="m8485,1873l8495,1873,8495,1854,8485,1854,8485,1873xe" filled="true" fillcolor="#000000" stroked="false">
                <v:path arrowok="t"/>
                <v:fill type="solid"/>
              </v:shape>
            </v:group>
            <v:group style="position:absolute;left:8485;top:1873;width:10;height:20" coordorigin="8485,1873" coordsize="10,20">
              <v:shape style="position:absolute;left:8485;top:1873;width:10;height:20" coordorigin="8485,1873" coordsize="10,20" path="m8485,1892l8495,1892,8495,1873,8485,1873,8485,1892xe" filled="true" fillcolor="#000000" stroked="false">
                <v:path arrowok="t"/>
                <v:fill type="solid"/>
              </v:shape>
            </v:group>
            <v:group style="position:absolute;left:9168;top:1143;width:10;height:20" coordorigin="9168,1143" coordsize="10,20">
              <v:shape style="position:absolute;left:9168;top:1143;width:10;height:20" coordorigin="9168,1143" coordsize="10,20" path="m9168,1163l9177,1163,9177,1143,9168,1143,9168,1163xe" filled="true" fillcolor="#000000" stroked="false">
                <v:path arrowok="t"/>
                <v:fill type="solid"/>
              </v:shape>
            </v:group>
            <v:group style="position:absolute;left:9168;top:1163;width:10;height:20" coordorigin="9168,1163" coordsize="10,20">
              <v:shape style="position:absolute;left:9168;top:1163;width:10;height:20" coordorigin="9168,1163" coordsize="10,20" path="m9168,1182l9177,1182,9177,1163,9168,1163,9168,1182xe" filled="true" fillcolor="#000000" stroked="false">
                <v:path arrowok="t"/>
                <v:fill type="solid"/>
              </v:shape>
            </v:group>
            <v:group style="position:absolute;left:9168;top:1182;width:10;height:20" coordorigin="9168,1182" coordsize="10,20">
              <v:shape style="position:absolute;left:9168;top:1182;width:10;height:20" coordorigin="9168,1182" coordsize="10,20" path="m9168,1201l9177,1201,9177,1182,9168,1182,9168,1201xe" filled="true" fillcolor="#000000" stroked="false">
                <v:path arrowok="t"/>
                <v:fill type="solid"/>
              </v:shape>
            </v:group>
            <v:group style="position:absolute;left:9168;top:1201;width:10;height:20" coordorigin="9168,1201" coordsize="10,20">
              <v:shape style="position:absolute;left:9168;top:1201;width:10;height:20" coordorigin="9168,1201" coordsize="10,20" path="m9168,1220l9177,1220,9177,1201,9168,1201,9168,1220xe" filled="true" fillcolor="#000000" stroked="false">
                <v:path arrowok="t"/>
                <v:fill type="solid"/>
              </v:shape>
            </v:group>
            <v:group style="position:absolute;left:9168;top:1220;width:10;height:20" coordorigin="9168,1220" coordsize="10,20">
              <v:shape style="position:absolute;left:9168;top:1220;width:10;height:20" coordorigin="9168,1220" coordsize="10,20" path="m9168,1239l9177,1239,9177,1220,9168,1220,9168,1239xe" filled="true" fillcolor="#000000" stroked="false">
                <v:path arrowok="t"/>
                <v:fill type="solid"/>
              </v:shape>
            </v:group>
            <v:group style="position:absolute;left:9168;top:1239;width:10;height:20" coordorigin="9168,1239" coordsize="10,20">
              <v:shape style="position:absolute;left:9168;top:1239;width:10;height:20" coordorigin="9168,1239" coordsize="10,20" path="m9168,1259l9177,1259,9177,1239,9168,1239,9168,1259xe" filled="true" fillcolor="#000000" stroked="false">
                <v:path arrowok="t"/>
                <v:fill type="solid"/>
              </v:shape>
            </v:group>
            <v:group style="position:absolute;left:9168;top:1259;width:10;height:20" coordorigin="9168,1259" coordsize="10,20">
              <v:shape style="position:absolute;left:9168;top:1259;width:10;height:20" coordorigin="9168,1259" coordsize="10,20" path="m9168,1278l9177,1278,9177,1259,9168,1259,9168,1278xe" filled="true" fillcolor="#000000" stroked="false">
                <v:path arrowok="t"/>
                <v:fill type="solid"/>
              </v:shape>
            </v:group>
            <v:group style="position:absolute;left:9168;top:1278;width:10;height:20" coordorigin="9168,1278" coordsize="10,20">
              <v:shape style="position:absolute;left:9168;top:1278;width:10;height:20" coordorigin="9168,1278" coordsize="10,20" path="m9168,1297l9177,1297,9177,1278,9168,1278,9168,1297xe" filled="true" fillcolor="#000000" stroked="false">
                <v:path arrowok="t"/>
                <v:fill type="solid"/>
              </v:shape>
            </v:group>
            <v:group style="position:absolute;left:9168;top:1297;width:10;height:20" coordorigin="9168,1297" coordsize="10,20">
              <v:shape style="position:absolute;left:9168;top:1297;width:10;height:20" coordorigin="9168,1297" coordsize="10,20" path="m9168,1316l9177,1316,9177,1297,9168,1297,9168,1316xe" filled="true" fillcolor="#000000" stroked="false">
                <v:path arrowok="t"/>
                <v:fill type="solid"/>
              </v:shape>
            </v:group>
            <v:group style="position:absolute;left:9168;top:1316;width:10;height:20" coordorigin="9168,1316" coordsize="10,20">
              <v:shape style="position:absolute;left:9168;top:1316;width:10;height:20" coordorigin="9168,1316" coordsize="10,20" path="m9168,1335l9177,1335,9177,1316,9168,1316,9168,1335xe" filled="true" fillcolor="#000000" stroked="false">
                <v:path arrowok="t"/>
                <v:fill type="solid"/>
              </v:shape>
            </v:group>
            <v:group style="position:absolute;left:9168;top:1335;width:10;height:20" coordorigin="9168,1335" coordsize="10,20">
              <v:shape style="position:absolute;left:9168;top:1335;width:10;height:20" coordorigin="9168,1335" coordsize="10,20" path="m9168,1355l9177,1355,9177,1335,9168,1335,9168,1355xe" filled="true" fillcolor="#000000" stroked="false">
                <v:path arrowok="t"/>
                <v:fill type="solid"/>
              </v:shape>
            </v:group>
            <v:group style="position:absolute;left:9168;top:1355;width:10;height:20" coordorigin="9168,1355" coordsize="10,20">
              <v:shape style="position:absolute;left:9168;top:1355;width:10;height:20" coordorigin="9168,1355" coordsize="10,20" path="m9168,1374l9177,1374,9177,1355,9168,1355,9168,1374xe" filled="true" fillcolor="#000000" stroked="false">
                <v:path arrowok="t"/>
                <v:fill type="solid"/>
              </v:shape>
            </v:group>
            <v:group style="position:absolute;left:9168;top:1374;width:10;height:20" coordorigin="9168,1374" coordsize="10,20">
              <v:shape style="position:absolute;left:9168;top:1374;width:10;height:20" coordorigin="9168,1374" coordsize="10,20" path="m9168,1393l9177,1393,9177,1374,9168,1374,9168,1393xe" filled="true" fillcolor="#000000" stroked="false">
                <v:path arrowok="t"/>
                <v:fill type="solid"/>
              </v:shape>
            </v:group>
            <v:group style="position:absolute;left:9168;top:1393;width:10;height:20" coordorigin="9168,1393" coordsize="10,20">
              <v:shape style="position:absolute;left:9168;top:1393;width:10;height:20" coordorigin="9168,1393" coordsize="10,20" path="m9168,1412l9177,1412,9177,1393,9168,1393,9168,1412xe" filled="true" fillcolor="#000000" stroked="false">
                <v:path arrowok="t"/>
                <v:fill type="solid"/>
              </v:shape>
            </v:group>
            <v:group style="position:absolute;left:9168;top:1412;width:10;height:20" coordorigin="9168,1412" coordsize="10,20">
              <v:shape style="position:absolute;left:9168;top:1412;width:10;height:20" coordorigin="9168,1412" coordsize="10,20" path="m9168,1431l9177,1431,9177,1412,9168,1412,9168,1431xe" filled="true" fillcolor="#000000" stroked="false">
                <v:path arrowok="t"/>
                <v:fill type="solid"/>
              </v:shape>
            </v:group>
            <v:group style="position:absolute;left:9168;top:1431;width:10;height:20" coordorigin="9168,1431" coordsize="10,20">
              <v:shape style="position:absolute;left:9168;top:1431;width:10;height:20" coordorigin="9168,1431" coordsize="10,20" path="m9168,1451l9177,1451,9177,1431,9168,1431,9168,1451xe" filled="true" fillcolor="#000000" stroked="false">
                <v:path arrowok="t"/>
                <v:fill type="solid"/>
              </v:shape>
            </v:group>
            <v:group style="position:absolute;left:9168;top:1451;width:10;height:20" coordorigin="9168,1451" coordsize="10,20">
              <v:shape style="position:absolute;left:9168;top:1451;width:10;height:20" coordorigin="9168,1451" coordsize="10,20" path="m9168,1470l9177,1470,9177,1451,9168,1451,9168,1470xe" filled="true" fillcolor="#000000" stroked="false">
                <v:path arrowok="t"/>
                <v:fill type="solid"/>
              </v:shape>
            </v:group>
            <v:group style="position:absolute;left:9168;top:1470;width:10;height:20" coordorigin="9168,1470" coordsize="10,20">
              <v:shape style="position:absolute;left:9168;top:1470;width:10;height:20" coordorigin="9168,1470" coordsize="10,20" path="m9168,1489l9177,1489,9177,1470,9168,1470,9168,1489xe" filled="true" fillcolor="#000000" stroked="false">
                <v:path arrowok="t"/>
                <v:fill type="solid"/>
              </v:shape>
            </v:group>
            <v:group style="position:absolute;left:9168;top:1489;width:10;height:20" coordorigin="9168,1489" coordsize="10,20">
              <v:shape style="position:absolute;left:9168;top:1489;width:10;height:20" coordorigin="9168,1489" coordsize="10,20" path="m9168,1508l9177,1508,9177,1489,9168,1489,9168,1508xe" filled="true" fillcolor="#000000" stroked="false">
                <v:path arrowok="t"/>
                <v:fill type="solid"/>
              </v:shape>
            </v:group>
            <v:group style="position:absolute;left:9168;top:1508;width:10;height:20" coordorigin="9168,1508" coordsize="10,20">
              <v:shape style="position:absolute;left:9168;top:1508;width:10;height:20" coordorigin="9168,1508" coordsize="10,20" path="m9168,1527l9177,1527,9177,1508,9168,1508,9168,1527xe" filled="true" fillcolor="#000000" stroked="false">
                <v:path arrowok="t"/>
                <v:fill type="solid"/>
              </v:shape>
            </v:group>
            <v:group style="position:absolute;left:9168;top:1527;width:10;height:20" coordorigin="9168,1527" coordsize="10,20">
              <v:shape style="position:absolute;left:9168;top:1527;width:10;height:20" coordorigin="9168,1527" coordsize="10,20" path="m9168,1547l9177,1547,9177,1527,9168,1527,9168,1547xe" filled="true" fillcolor="#000000" stroked="false">
                <v:path arrowok="t"/>
                <v:fill type="solid"/>
              </v:shape>
            </v:group>
            <v:group style="position:absolute;left:9168;top:1547;width:10;height:20" coordorigin="9168,1547" coordsize="10,20">
              <v:shape style="position:absolute;left:9168;top:1547;width:10;height:20" coordorigin="9168,1547" coordsize="10,20" path="m9168,1566l9177,1566,9177,1547,9168,1547,9168,1566xe" filled="true" fillcolor="#000000" stroked="false">
                <v:path arrowok="t"/>
                <v:fill type="solid"/>
              </v:shape>
            </v:group>
            <v:group style="position:absolute;left:9168;top:1566;width:10;height:20" coordorigin="9168,1566" coordsize="10,20">
              <v:shape style="position:absolute;left:9168;top:1566;width:10;height:20" coordorigin="9168,1566" coordsize="10,20" path="m9168,1585l9177,1585,9177,1566,9168,1566,9168,1585xe" filled="true" fillcolor="#000000" stroked="false">
                <v:path arrowok="t"/>
                <v:fill type="solid"/>
              </v:shape>
            </v:group>
            <v:group style="position:absolute;left:9168;top:1585;width:10;height:20" coordorigin="9168,1585" coordsize="10,20">
              <v:shape style="position:absolute;left:9168;top:1585;width:10;height:20" coordorigin="9168,1585" coordsize="10,20" path="m9168,1604l9177,1604,9177,1585,9168,1585,9168,1604xe" filled="true" fillcolor="#000000" stroked="false">
                <v:path arrowok="t"/>
                <v:fill type="solid"/>
              </v:shape>
            </v:group>
            <v:group style="position:absolute;left:9168;top:1604;width:10;height:20" coordorigin="9168,1604" coordsize="10,20">
              <v:shape style="position:absolute;left:9168;top:1604;width:10;height:20" coordorigin="9168,1604" coordsize="10,20" path="m9168,1623l9177,1623,9177,1604,9168,1604,9168,1623xe" filled="true" fillcolor="#000000" stroked="false">
                <v:path arrowok="t"/>
                <v:fill type="solid"/>
              </v:shape>
            </v:group>
            <v:group style="position:absolute;left:9168;top:1623;width:10;height:20" coordorigin="9168,1623" coordsize="10,20">
              <v:shape style="position:absolute;left:9168;top:1623;width:10;height:20" coordorigin="9168,1623" coordsize="10,20" path="m9168,1643l9177,1643,9177,1623,9168,1623,9168,1643xe" filled="true" fillcolor="#000000" stroked="false">
                <v:path arrowok="t"/>
                <v:fill type="solid"/>
              </v:shape>
            </v:group>
            <v:group style="position:absolute;left:9168;top:1643;width:10;height:20" coordorigin="9168,1643" coordsize="10,20">
              <v:shape style="position:absolute;left:9168;top:1643;width:10;height:20" coordorigin="9168,1643" coordsize="10,20" path="m9168,1662l9177,1662,9177,1643,9168,1643,9168,1662xe" filled="true" fillcolor="#000000" stroked="false">
                <v:path arrowok="t"/>
                <v:fill type="solid"/>
              </v:shape>
            </v:group>
            <v:group style="position:absolute;left:9168;top:1662;width:10;height:20" coordorigin="9168,1662" coordsize="10,20">
              <v:shape style="position:absolute;left:9168;top:1662;width:10;height:20" coordorigin="9168,1662" coordsize="10,20" path="m9168,1681l9177,1681,9177,1662,9168,1662,9168,1681xe" filled="true" fillcolor="#000000" stroked="false">
                <v:path arrowok="t"/>
                <v:fill type="solid"/>
              </v:shape>
            </v:group>
            <v:group style="position:absolute;left:9168;top:1681;width:10;height:20" coordorigin="9168,1681" coordsize="10,20">
              <v:shape style="position:absolute;left:9168;top:1681;width:10;height:20" coordorigin="9168,1681" coordsize="10,20" path="m9168,1700l9177,1700,9177,1681,9168,1681,9168,1700xe" filled="true" fillcolor="#000000" stroked="false">
                <v:path arrowok="t"/>
                <v:fill type="solid"/>
              </v:shape>
            </v:group>
            <v:group style="position:absolute;left:9168;top:1700;width:10;height:20" coordorigin="9168,1700" coordsize="10,20">
              <v:shape style="position:absolute;left:9168;top:1700;width:10;height:20" coordorigin="9168,1700" coordsize="10,20" path="m9168,1719l9177,1719,9177,1700,9168,1700,9168,1719xe" filled="true" fillcolor="#000000" stroked="false">
                <v:path arrowok="t"/>
                <v:fill type="solid"/>
              </v:shape>
            </v:group>
            <v:group style="position:absolute;left:9168;top:1719;width:10;height:20" coordorigin="9168,1719" coordsize="10,20">
              <v:shape style="position:absolute;left:9168;top:1719;width:10;height:20" coordorigin="9168,1719" coordsize="10,20" path="m9168,1739l9177,1739,9177,1719,9168,1719,9168,1739xe" filled="true" fillcolor="#000000" stroked="false">
                <v:path arrowok="t"/>
                <v:fill type="solid"/>
              </v:shape>
            </v:group>
            <v:group style="position:absolute;left:9168;top:1739;width:10;height:20" coordorigin="9168,1739" coordsize="10,20">
              <v:shape style="position:absolute;left:9168;top:1739;width:10;height:20" coordorigin="9168,1739" coordsize="10,20" path="m9168,1758l9177,1758,9177,1739,9168,1739,9168,1758xe" filled="true" fillcolor="#000000" stroked="false">
                <v:path arrowok="t"/>
                <v:fill type="solid"/>
              </v:shape>
            </v:group>
            <v:group style="position:absolute;left:9168;top:1758;width:10;height:20" coordorigin="9168,1758" coordsize="10,20">
              <v:shape style="position:absolute;left:9168;top:1758;width:10;height:20" coordorigin="9168,1758" coordsize="10,20" path="m9168,1777l9177,1777,9177,1758,9168,1758,9168,1777xe" filled="true" fillcolor="#000000" stroked="false">
                <v:path arrowok="t"/>
                <v:fill type="solid"/>
              </v:shape>
            </v:group>
            <v:group style="position:absolute;left:9168;top:1777;width:10;height:20" coordorigin="9168,1777" coordsize="10,20">
              <v:shape style="position:absolute;left:9168;top:1777;width:10;height:20" coordorigin="9168,1777" coordsize="10,20" path="m9168,1796l9177,1796,9177,1777,9168,1777,9168,1796xe" filled="true" fillcolor="#000000" stroked="false">
                <v:path arrowok="t"/>
                <v:fill type="solid"/>
              </v:shape>
            </v:group>
            <v:group style="position:absolute;left:9168;top:1796;width:10;height:20" coordorigin="9168,1796" coordsize="10,20">
              <v:shape style="position:absolute;left:9168;top:1796;width:10;height:20" coordorigin="9168,1796" coordsize="10,20" path="m9168,1815l9177,1815,9177,1796,9168,1796,9168,1815xe" filled="true" fillcolor="#000000" stroked="false">
                <v:path arrowok="t"/>
                <v:fill type="solid"/>
              </v:shape>
            </v:group>
            <v:group style="position:absolute;left:9168;top:1815;width:10;height:20" coordorigin="9168,1815" coordsize="10,20">
              <v:shape style="position:absolute;left:9168;top:1815;width:10;height:20" coordorigin="9168,1815" coordsize="10,20" path="m9168,1835l9177,1835,9177,1815,9168,1815,9168,1835xe" filled="true" fillcolor="#000000" stroked="false">
                <v:path arrowok="t"/>
                <v:fill type="solid"/>
              </v:shape>
            </v:group>
            <v:group style="position:absolute;left:9168;top:1835;width:10;height:20" coordorigin="9168,1835" coordsize="10,20">
              <v:shape style="position:absolute;left:9168;top:1835;width:10;height:20" coordorigin="9168,1835" coordsize="10,20" path="m9168,1854l9177,1854,9177,1835,9168,1835,9168,1854xe" filled="true" fillcolor="#000000" stroked="false">
                <v:path arrowok="t"/>
                <v:fill type="solid"/>
              </v:shape>
            </v:group>
            <v:group style="position:absolute;left:9168;top:1854;width:10;height:20" coordorigin="9168,1854" coordsize="10,20">
              <v:shape style="position:absolute;left:9168;top:1854;width:10;height:20" coordorigin="9168,1854" coordsize="10,20" path="m9168,1873l9177,1873,9177,1854,9168,1854,9168,1873xe" filled="true" fillcolor="#000000" stroked="false">
                <v:path arrowok="t"/>
                <v:fill type="solid"/>
              </v:shape>
            </v:group>
            <v:group style="position:absolute;left:9168;top:1873;width:10;height:20" coordorigin="9168,1873" coordsize="10,20">
              <v:shape style="position:absolute;left:9168;top:1873;width:10;height:20" coordorigin="9168,1873" coordsize="10,20" path="m9168,1892l9177,1892,9177,1873,9168,1873,9168,1892xe" filled="true" fillcolor="#000000" stroked="false">
                <v:path arrowok="t"/>
                <v:fill type="solid"/>
              </v:shape>
            </v:group>
            <v:group style="position:absolute;left:10303;top:1143;width:10;height:20" coordorigin="10303,1143" coordsize="10,20">
              <v:shape style="position:absolute;left:10303;top:1143;width:10;height:20" coordorigin="10303,1143" coordsize="10,20" path="m10303,1163l10312,1163,10312,1143,10303,1143,10303,1163xe" filled="true" fillcolor="#000000" stroked="false">
                <v:path arrowok="t"/>
                <v:fill type="solid"/>
              </v:shape>
            </v:group>
            <v:group style="position:absolute;left:10303;top:1163;width:10;height:20" coordorigin="10303,1163" coordsize="10,20">
              <v:shape style="position:absolute;left:10303;top:1163;width:10;height:20" coordorigin="10303,1163" coordsize="10,20" path="m10303,1182l10312,1182,10312,1163,10303,1163,10303,1182xe" filled="true" fillcolor="#000000" stroked="false">
                <v:path arrowok="t"/>
                <v:fill type="solid"/>
              </v:shape>
            </v:group>
            <v:group style="position:absolute;left:10303;top:1182;width:10;height:20" coordorigin="10303,1182" coordsize="10,20">
              <v:shape style="position:absolute;left:10303;top:1182;width:10;height:20" coordorigin="10303,1182" coordsize="10,20" path="m10303,1201l10312,1201,10312,1182,10303,1182,10303,1201xe" filled="true" fillcolor="#000000" stroked="false">
                <v:path arrowok="t"/>
                <v:fill type="solid"/>
              </v:shape>
            </v:group>
            <v:group style="position:absolute;left:10303;top:1201;width:10;height:20" coordorigin="10303,1201" coordsize="10,20">
              <v:shape style="position:absolute;left:10303;top:1201;width:10;height:20" coordorigin="10303,1201" coordsize="10,20" path="m10303,1220l10312,1220,10312,1201,10303,1201,10303,1220xe" filled="true" fillcolor="#000000" stroked="false">
                <v:path arrowok="t"/>
                <v:fill type="solid"/>
              </v:shape>
            </v:group>
            <v:group style="position:absolute;left:10303;top:1220;width:10;height:20" coordorigin="10303,1220" coordsize="10,20">
              <v:shape style="position:absolute;left:10303;top:1220;width:10;height:20" coordorigin="10303,1220" coordsize="10,20" path="m10303,1239l10312,1239,10312,1220,10303,1220,10303,1239xe" filled="true" fillcolor="#000000" stroked="false">
                <v:path arrowok="t"/>
                <v:fill type="solid"/>
              </v:shape>
            </v:group>
            <v:group style="position:absolute;left:10303;top:1239;width:10;height:20" coordorigin="10303,1239" coordsize="10,20">
              <v:shape style="position:absolute;left:10303;top:1239;width:10;height:20" coordorigin="10303,1239" coordsize="10,20" path="m10303,1259l10312,1259,10312,1239,10303,1239,10303,1259xe" filled="true" fillcolor="#000000" stroked="false">
                <v:path arrowok="t"/>
                <v:fill type="solid"/>
              </v:shape>
            </v:group>
            <v:group style="position:absolute;left:10303;top:1259;width:10;height:20" coordorigin="10303,1259" coordsize="10,20">
              <v:shape style="position:absolute;left:10303;top:1259;width:10;height:20" coordorigin="10303,1259" coordsize="10,20" path="m10303,1278l10312,1278,10312,1259,10303,1259,10303,1278xe" filled="true" fillcolor="#000000" stroked="false">
                <v:path arrowok="t"/>
                <v:fill type="solid"/>
              </v:shape>
            </v:group>
            <v:group style="position:absolute;left:10303;top:1278;width:10;height:20" coordorigin="10303,1278" coordsize="10,20">
              <v:shape style="position:absolute;left:10303;top:1278;width:10;height:20" coordorigin="10303,1278" coordsize="10,20" path="m10303,1297l10312,1297,10312,1278,10303,1278,10303,1297xe" filled="true" fillcolor="#000000" stroked="false">
                <v:path arrowok="t"/>
                <v:fill type="solid"/>
              </v:shape>
            </v:group>
            <v:group style="position:absolute;left:10303;top:1297;width:10;height:20" coordorigin="10303,1297" coordsize="10,20">
              <v:shape style="position:absolute;left:10303;top:1297;width:10;height:20" coordorigin="10303,1297" coordsize="10,20" path="m10303,1316l10312,1316,10312,1297,10303,1297,10303,1316xe" filled="true" fillcolor="#000000" stroked="false">
                <v:path arrowok="t"/>
                <v:fill type="solid"/>
              </v:shape>
            </v:group>
            <v:group style="position:absolute;left:10303;top:1316;width:10;height:20" coordorigin="10303,1316" coordsize="10,20">
              <v:shape style="position:absolute;left:10303;top:1316;width:10;height:20" coordorigin="10303,1316" coordsize="10,20" path="m10303,1335l10312,1335,10312,1316,10303,1316,10303,1335xe" filled="true" fillcolor="#000000" stroked="false">
                <v:path arrowok="t"/>
                <v:fill type="solid"/>
              </v:shape>
            </v:group>
            <v:group style="position:absolute;left:10303;top:1335;width:10;height:20" coordorigin="10303,1335" coordsize="10,20">
              <v:shape style="position:absolute;left:10303;top:1335;width:10;height:20" coordorigin="10303,1335" coordsize="10,20" path="m10303,1355l10312,1355,10312,1335,10303,1335,10303,1355xe" filled="true" fillcolor="#000000" stroked="false">
                <v:path arrowok="t"/>
                <v:fill type="solid"/>
              </v:shape>
            </v:group>
            <v:group style="position:absolute;left:10303;top:1355;width:10;height:20" coordorigin="10303,1355" coordsize="10,20">
              <v:shape style="position:absolute;left:10303;top:1355;width:10;height:20" coordorigin="10303,1355" coordsize="10,20" path="m10303,1374l10312,1374,10312,1355,10303,1355,10303,1374xe" filled="true" fillcolor="#000000" stroked="false">
                <v:path arrowok="t"/>
                <v:fill type="solid"/>
              </v:shape>
            </v:group>
            <v:group style="position:absolute;left:10303;top:1374;width:10;height:20" coordorigin="10303,1374" coordsize="10,20">
              <v:shape style="position:absolute;left:10303;top:1374;width:10;height:20" coordorigin="10303,1374" coordsize="10,20" path="m10303,1393l10312,1393,10312,1374,10303,1374,10303,1393xe" filled="true" fillcolor="#000000" stroked="false">
                <v:path arrowok="t"/>
                <v:fill type="solid"/>
              </v:shape>
            </v:group>
            <v:group style="position:absolute;left:10303;top:1393;width:10;height:20" coordorigin="10303,1393" coordsize="10,20">
              <v:shape style="position:absolute;left:10303;top:1393;width:10;height:20" coordorigin="10303,1393" coordsize="10,20" path="m10303,1412l10312,1412,10312,1393,10303,1393,10303,1412xe" filled="true" fillcolor="#000000" stroked="false">
                <v:path arrowok="t"/>
                <v:fill type="solid"/>
              </v:shape>
            </v:group>
            <v:group style="position:absolute;left:10303;top:1412;width:10;height:20" coordorigin="10303,1412" coordsize="10,20">
              <v:shape style="position:absolute;left:10303;top:1412;width:10;height:20" coordorigin="10303,1412" coordsize="10,20" path="m10303,1431l10312,1431,10312,1412,10303,1412,10303,1431xe" filled="true" fillcolor="#000000" stroked="false">
                <v:path arrowok="t"/>
                <v:fill type="solid"/>
              </v:shape>
            </v:group>
            <v:group style="position:absolute;left:10303;top:1431;width:10;height:20" coordorigin="10303,1431" coordsize="10,20">
              <v:shape style="position:absolute;left:10303;top:1431;width:10;height:20" coordorigin="10303,1431" coordsize="10,20" path="m10303,1451l10312,1451,10312,1431,10303,1431,10303,1451xe" filled="true" fillcolor="#000000" stroked="false">
                <v:path arrowok="t"/>
                <v:fill type="solid"/>
              </v:shape>
            </v:group>
            <v:group style="position:absolute;left:10303;top:1451;width:10;height:20" coordorigin="10303,1451" coordsize="10,20">
              <v:shape style="position:absolute;left:10303;top:1451;width:10;height:20" coordorigin="10303,1451" coordsize="10,20" path="m10303,1470l10312,1470,10312,1451,10303,1451,10303,1470xe" filled="true" fillcolor="#000000" stroked="false">
                <v:path arrowok="t"/>
                <v:fill type="solid"/>
              </v:shape>
            </v:group>
            <v:group style="position:absolute;left:10303;top:1470;width:10;height:20" coordorigin="10303,1470" coordsize="10,20">
              <v:shape style="position:absolute;left:10303;top:1470;width:10;height:20" coordorigin="10303,1470" coordsize="10,20" path="m10303,1489l10312,1489,10312,1470,10303,1470,10303,1489xe" filled="true" fillcolor="#000000" stroked="false">
                <v:path arrowok="t"/>
                <v:fill type="solid"/>
              </v:shape>
            </v:group>
            <v:group style="position:absolute;left:10303;top:1489;width:10;height:20" coordorigin="10303,1489" coordsize="10,20">
              <v:shape style="position:absolute;left:10303;top:1489;width:10;height:20" coordorigin="10303,1489" coordsize="10,20" path="m10303,1508l10312,1508,10312,1489,10303,1489,10303,1508xe" filled="true" fillcolor="#000000" stroked="false">
                <v:path arrowok="t"/>
                <v:fill type="solid"/>
              </v:shape>
            </v:group>
            <v:group style="position:absolute;left:10303;top:1508;width:10;height:20" coordorigin="10303,1508" coordsize="10,20">
              <v:shape style="position:absolute;left:10303;top:1508;width:10;height:20" coordorigin="10303,1508" coordsize="10,20" path="m10303,1527l10312,1527,10312,1508,10303,1508,10303,1527xe" filled="true" fillcolor="#000000" stroked="false">
                <v:path arrowok="t"/>
                <v:fill type="solid"/>
              </v:shape>
            </v:group>
            <v:group style="position:absolute;left:10303;top:1527;width:10;height:20" coordorigin="10303,1527" coordsize="10,20">
              <v:shape style="position:absolute;left:10303;top:1527;width:10;height:20" coordorigin="10303,1527" coordsize="10,20" path="m10303,1547l10312,1547,10312,1527,10303,1527,10303,1547xe" filled="true" fillcolor="#000000" stroked="false">
                <v:path arrowok="t"/>
                <v:fill type="solid"/>
              </v:shape>
            </v:group>
            <v:group style="position:absolute;left:10303;top:1547;width:10;height:20" coordorigin="10303,1547" coordsize="10,20">
              <v:shape style="position:absolute;left:10303;top:1547;width:10;height:20" coordorigin="10303,1547" coordsize="10,20" path="m10303,1566l10312,1566,10312,1547,10303,1547,10303,1566xe" filled="true" fillcolor="#000000" stroked="false">
                <v:path arrowok="t"/>
                <v:fill type="solid"/>
              </v:shape>
            </v:group>
            <v:group style="position:absolute;left:10303;top:1566;width:10;height:20" coordorigin="10303,1566" coordsize="10,20">
              <v:shape style="position:absolute;left:10303;top:1566;width:10;height:20" coordorigin="10303,1566" coordsize="10,20" path="m10303,1585l10312,1585,10312,1566,10303,1566,10303,1585xe" filled="true" fillcolor="#000000" stroked="false">
                <v:path arrowok="t"/>
                <v:fill type="solid"/>
              </v:shape>
            </v:group>
            <v:group style="position:absolute;left:10303;top:1585;width:10;height:20" coordorigin="10303,1585" coordsize="10,20">
              <v:shape style="position:absolute;left:10303;top:1585;width:10;height:20" coordorigin="10303,1585" coordsize="10,20" path="m10303,1604l10312,1604,10312,1585,10303,1585,10303,1604xe" filled="true" fillcolor="#000000" stroked="false">
                <v:path arrowok="t"/>
                <v:fill type="solid"/>
              </v:shape>
            </v:group>
            <v:group style="position:absolute;left:10303;top:1604;width:10;height:20" coordorigin="10303,1604" coordsize="10,20">
              <v:shape style="position:absolute;left:10303;top:1604;width:10;height:20" coordorigin="10303,1604" coordsize="10,20" path="m10303,1623l10312,1623,10312,1604,10303,1604,10303,1623xe" filled="true" fillcolor="#000000" stroked="false">
                <v:path arrowok="t"/>
                <v:fill type="solid"/>
              </v:shape>
            </v:group>
            <v:group style="position:absolute;left:10303;top:1623;width:10;height:20" coordorigin="10303,1623" coordsize="10,20">
              <v:shape style="position:absolute;left:10303;top:1623;width:10;height:20" coordorigin="10303,1623" coordsize="10,20" path="m10303,1643l10312,1643,10312,1623,10303,1623,10303,1643xe" filled="true" fillcolor="#000000" stroked="false">
                <v:path arrowok="t"/>
                <v:fill type="solid"/>
              </v:shape>
            </v:group>
            <v:group style="position:absolute;left:10303;top:1643;width:10;height:20" coordorigin="10303,1643" coordsize="10,20">
              <v:shape style="position:absolute;left:10303;top:1643;width:10;height:20" coordorigin="10303,1643" coordsize="10,20" path="m10303,1662l10312,1662,10312,1643,10303,1643,10303,1662xe" filled="true" fillcolor="#000000" stroked="false">
                <v:path arrowok="t"/>
                <v:fill type="solid"/>
              </v:shape>
            </v:group>
            <v:group style="position:absolute;left:10303;top:1662;width:10;height:20" coordorigin="10303,1662" coordsize="10,20">
              <v:shape style="position:absolute;left:10303;top:1662;width:10;height:20" coordorigin="10303,1662" coordsize="10,20" path="m10303,1681l10312,1681,10312,1662,10303,1662,10303,1681xe" filled="true" fillcolor="#000000" stroked="false">
                <v:path arrowok="t"/>
                <v:fill type="solid"/>
              </v:shape>
            </v:group>
            <v:group style="position:absolute;left:10303;top:1681;width:10;height:20" coordorigin="10303,1681" coordsize="10,20">
              <v:shape style="position:absolute;left:10303;top:1681;width:10;height:20" coordorigin="10303,1681" coordsize="10,20" path="m10303,1700l10312,1700,10312,1681,10303,1681,10303,1700xe" filled="true" fillcolor="#000000" stroked="false">
                <v:path arrowok="t"/>
                <v:fill type="solid"/>
              </v:shape>
            </v:group>
            <v:group style="position:absolute;left:10303;top:1700;width:10;height:20" coordorigin="10303,1700" coordsize="10,20">
              <v:shape style="position:absolute;left:10303;top:1700;width:10;height:20" coordorigin="10303,1700" coordsize="10,20" path="m10303,1719l10312,1719,10312,1700,10303,1700,10303,1719xe" filled="true" fillcolor="#000000" stroked="false">
                <v:path arrowok="t"/>
                <v:fill type="solid"/>
              </v:shape>
            </v:group>
            <v:group style="position:absolute;left:10303;top:1719;width:10;height:20" coordorigin="10303,1719" coordsize="10,20">
              <v:shape style="position:absolute;left:10303;top:1719;width:10;height:20" coordorigin="10303,1719" coordsize="10,20" path="m10303,1739l10312,1739,10312,1719,10303,1719,10303,1739xe" filled="true" fillcolor="#000000" stroked="false">
                <v:path arrowok="t"/>
                <v:fill type="solid"/>
              </v:shape>
            </v:group>
            <v:group style="position:absolute;left:10303;top:1739;width:10;height:20" coordorigin="10303,1739" coordsize="10,20">
              <v:shape style="position:absolute;left:10303;top:1739;width:10;height:20" coordorigin="10303,1739" coordsize="10,20" path="m10303,1758l10312,1758,10312,1739,10303,1739,10303,1758xe" filled="true" fillcolor="#000000" stroked="false">
                <v:path arrowok="t"/>
                <v:fill type="solid"/>
              </v:shape>
            </v:group>
            <v:group style="position:absolute;left:10303;top:1758;width:10;height:20" coordorigin="10303,1758" coordsize="10,20">
              <v:shape style="position:absolute;left:10303;top:1758;width:10;height:20" coordorigin="10303,1758" coordsize="10,20" path="m10303,1777l10312,1777,10312,1758,10303,1758,10303,1777xe" filled="true" fillcolor="#000000" stroked="false">
                <v:path arrowok="t"/>
                <v:fill type="solid"/>
              </v:shape>
            </v:group>
            <v:group style="position:absolute;left:10303;top:1777;width:10;height:20" coordorigin="10303,1777" coordsize="10,20">
              <v:shape style="position:absolute;left:10303;top:1777;width:10;height:20" coordorigin="10303,1777" coordsize="10,20" path="m10303,1796l10312,1796,10312,1777,10303,1777,10303,1796xe" filled="true" fillcolor="#000000" stroked="false">
                <v:path arrowok="t"/>
                <v:fill type="solid"/>
              </v:shape>
            </v:group>
            <v:group style="position:absolute;left:10303;top:1796;width:10;height:20" coordorigin="10303,1796" coordsize="10,20">
              <v:shape style="position:absolute;left:10303;top:1796;width:10;height:20" coordorigin="10303,1796" coordsize="10,20" path="m10303,1815l10312,1815,10312,1796,10303,1796,10303,1815xe" filled="true" fillcolor="#000000" stroked="false">
                <v:path arrowok="t"/>
                <v:fill type="solid"/>
              </v:shape>
            </v:group>
            <v:group style="position:absolute;left:10303;top:1815;width:10;height:20" coordorigin="10303,1815" coordsize="10,20">
              <v:shape style="position:absolute;left:10303;top:1815;width:10;height:20" coordorigin="10303,1815" coordsize="10,20" path="m10303,1835l10312,1835,10312,1815,10303,1815,10303,1835xe" filled="true" fillcolor="#000000" stroked="false">
                <v:path arrowok="t"/>
                <v:fill type="solid"/>
              </v:shape>
            </v:group>
            <v:group style="position:absolute;left:10303;top:1835;width:10;height:20" coordorigin="10303,1835" coordsize="10,20">
              <v:shape style="position:absolute;left:10303;top:1835;width:10;height:20" coordorigin="10303,1835" coordsize="10,20" path="m10303,1854l10312,1854,10312,1835,10303,1835,10303,1854xe" filled="true" fillcolor="#000000" stroked="false">
                <v:path arrowok="t"/>
                <v:fill type="solid"/>
              </v:shape>
            </v:group>
            <v:group style="position:absolute;left:10303;top:1854;width:10;height:20" coordorigin="10303,1854" coordsize="10,20">
              <v:shape style="position:absolute;left:10303;top:1854;width:10;height:20" coordorigin="10303,1854" coordsize="10,20" path="m10303,1873l10312,1873,10312,1854,10303,1854,10303,1873xe" filled="true" fillcolor="#000000" stroked="false">
                <v:path arrowok="t"/>
                <v:fill type="solid"/>
              </v:shape>
            </v:group>
            <v:group style="position:absolute;left:10303;top:1873;width:10;height:20" coordorigin="10303,1873" coordsize="10,20">
              <v:shape style="position:absolute;left:10303;top:1873;width:10;height:20" coordorigin="10303,1873" coordsize="10,20" path="m10303,1892l10312,1892,10312,1873,10303,1873,10303,1892xe" filled="true" fillcolor="#000000" stroked="false">
                <v:path arrowok="t"/>
                <v:fill type="solid"/>
              </v:shape>
              <v:shape style="position:absolute;left:2400;top:1796;width:1541;height:106" type="#_x0000_t75" stroked="false">
                <v:imagedata r:id="rId796" o:title=""/>
              </v:shape>
              <v:shape style="position:absolute;left:3918;top:1892;width:1150;height:10" type="#_x0000_t75" stroked="false">
                <v:imagedata r:id="rId797" o:title=""/>
              </v:shape>
              <v:shape style="position:absolute;left:5063;top:1892;width:713;height:10" type="#_x0000_t75" stroked="false">
                <v:imagedata r:id="rId698" o:title=""/>
              </v:shape>
              <v:shape style="position:absolute;left:5771;top:1892;width:1140;height:10" type="#_x0000_t75" stroked="false">
                <v:imagedata r:id="rId699" o:title=""/>
              </v:shape>
              <v:shape style="position:absolute;left:6906;top:1892;width:562;height:10" type="#_x0000_t75" stroked="false">
                <v:imagedata r:id="rId792" o:title=""/>
              </v:shape>
              <v:shape style="position:absolute;left:7463;top:1892;width:1022;height:10" type="#_x0000_t75" stroked="false">
                <v:imagedata r:id="rId793" o:title=""/>
              </v:shape>
              <v:shape style="position:absolute;left:8481;top:1892;width:687;height:10" type="#_x0000_t75" stroked="false">
                <v:imagedata r:id="rId794" o:title=""/>
              </v:shape>
              <v:shape style="position:absolute;left:9163;top:1892;width:1702;height:10" type="#_x0000_t75" stroked="false">
                <v:imagedata r:id="rId795" o:title=""/>
              </v:shape>
            </v:group>
            <v:group style="position:absolute;left:3923;top:1902;width:10;height:20" coordorigin="3923,1902" coordsize="10,20">
              <v:shape style="position:absolute;left:3923;top:1902;width:10;height:20" coordorigin="3923,1902" coordsize="10,20" path="m3923,1921l3932,1921,3932,1902,3923,1902,3923,1921xe" filled="true" fillcolor="#000000" stroked="false">
                <v:path arrowok="t"/>
                <v:fill type="solid"/>
              </v:shape>
            </v:group>
            <v:group style="position:absolute;left:3923;top:1921;width:10;height:20" coordorigin="3923,1921" coordsize="10,20">
              <v:shape style="position:absolute;left:3923;top:1921;width:10;height:20" coordorigin="3923,1921" coordsize="10,20" path="m3923,1940l3932,1940,3932,1921,3923,1921,3923,1940xe" filled="true" fillcolor="#000000" stroked="false">
                <v:path arrowok="t"/>
                <v:fill type="solid"/>
              </v:shape>
            </v:group>
            <v:group style="position:absolute;left:3923;top:1940;width:10;height:20" coordorigin="3923,1940" coordsize="10,20">
              <v:shape style="position:absolute;left:3923;top:1940;width:10;height:20" coordorigin="3923,1940" coordsize="10,20" path="m3923,1959l3932,1959,3932,1940,3923,1940,3923,1959xe" filled="true" fillcolor="#000000" stroked="false">
                <v:path arrowok="t"/>
                <v:fill type="solid"/>
              </v:shape>
            </v:group>
            <v:group style="position:absolute;left:3923;top:1959;width:10;height:20" coordorigin="3923,1959" coordsize="10,20">
              <v:shape style="position:absolute;left:3923;top:1959;width:10;height:20" coordorigin="3923,1959" coordsize="10,20" path="m3923,1979l3932,1979,3932,1959,3923,1959,3923,1979xe" filled="true" fillcolor="#000000" stroked="false">
                <v:path arrowok="t"/>
                <v:fill type="solid"/>
              </v:shape>
            </v:group>
            <v:group style="position:absolute;left:3923;top:1979;width:10;height:20" coordorigin="3923,1979" coordsize="10,20">
              <v:shape style="position:absolute;left:3923;top:1979;width:10;height:20" coordorigin="3923,1979" coordsize="10,20" path="m3923,1998l3932,1998,3932,1979,3923,1979,3923,1998xe" filled="true" fillcolor="#000000" stroked="false">
                <v:path arrowok="t"/>
                <v:fill type="solid"/>
              </v:shape>
            </v:group>
            <v:group style="position:absolute;left:3923;top:1998;width:10;height:20" coordorigin="3923,1998" coordsize="10,20">
              <v:shape style="position:absolute;left:3923;top:1998;width:10;height:20" coordorigin="3923,1998" coordsize="10,20" path="m3923,2017l3932,2017,3932,1998,3923,1998,3923,2017xe" filled="true" fillcolor="#000000" stroked="false">
                <v:path arrowok="t"/>
                <v:fill type="solid"/>
              </v:shape>
            </v:group>
            <v:group style="position:absolute;left:3923;top:2017;width:10;height:20" coordorigin="3923,2017" coordsize="10,20">
              <v:shape style="position:absolute;left:3923;top:2017;width:10;height:20" coordorigin="3923,2017" coordsize="10,20" path="m3923,2036l3932,2036,3932,2017,3923,2017,3923,2036xe" filled="true" fillcolor="#000000" stroked="false">
                <v:path arrowok="t"/>
                <v:fill type="solid"/>
              </v:shape>
            </v:group>
            <v:group style="position:absolute;left:3923;top:2036;width:10;height:20" coordorigin="3923,2036" coordsize="10,20">
              <v:shape style="position:absolute;left:3923;top:2036;width:10;height:20" coordorigin="3923,2036" coordsize="10,20" path="m3923,2055l3932,2055,3932,2036,3923,2036,3923,2055xe" filled="true" fillcolor="#000000" stroked="false">
                <v:path arrowok="t"/>
                <v:fill type="solid"/>
              </v:shape>
            </v:group>
            <v:group style="position:absolute;left:3923;top:2055;width:10;height:20" coordorigin="3923,2055" coordsize="10,20">
              <v:shape style="position:absolute;left:3923;top:2055;width:10;height:20" coordorigin="3923,2055" coordsize="10,20" path="m3923,2075l3932,2075,3932,2055,3923,2055,3923,2075xe" filled="true" fillcolor="#000000" stroked="false">
                <v:path arrowok="t"/>
                <v:fill type="solid"/>
              </v:shape>
            </v:group>
            <v:group style="position:absolute;left:3923;top:2075;width:10;height:20" coordorigin="3923,2075" coordsize="10,20">
              <v:shape style="position:absolute;left:3923;top:2075;width:10;height:20" coordorigin="3923,2075" coordsize="10,20" path="m3923,2094l3932,2094,3932,2075,3923,2075,3923,2094xe" filled="true" fillcolor="#000000" stroked="false">
                <v:path arrowok="t"/>
                <v:fill type="solid"/>
              </v:shape>
            </v:group>
            <v:group style="position:absolute;left:3923;top:2094;width:10;height:20" coordorigin="3923,2094" coordsize="10,20">
              <v:shape style="position:absolute;left:3923;top:2094;width:10;height:20" coordorigin="3923,2094" coordsize="10,20" path="m3923,2113l3932,2113,3932,2094,3923,2094,3923,2113xe" filled="true" fillcolor="#000000" stroked="false">
                <v:path arrowok="t"/>
                <v:fill type="solid"/>
              </v:shape>
            </v:group>
            <v:group style="position:absolute;left:3923;top:2113;width:10;height:20" coordorigin="3923,2113" coordsize="10,20">
              <v:shape style="position:absolute;left:3923;top:2113;width:10;height:20" coordorigin="3923,2113" coordsize="10,20" path="m3923,2132l3932,2132,3932,2113,3923,2113,3923,2132xe" filled="true" fillcolor="#000000" stroked="false">
                <v:path arrowok="t"/>
                <v:fill type="solid"/>
              </v:shape>
            </v:group>
            <v:group style="position:absolute;left:3923;top:2132;width:10;height:20" coordorigin="3923,2132" coordsize="10,20">
              <v:shape style="position:absolute;left:3923;top:2132;width:10;height:20" coordorigin="3923,2132" coordsize="10,20" path="m3923,2151l3932,2151,3932,2132,3923,2132,3923,2151xe" filled="true" fillcolor="#000000" stroked="false">
                <v:path arrowok="t"/>
                <v:fill type="solid"/>
              </v:shape>
            </v:group>
            <v:group style="position:absolute;left:3923;top:2151;width:10;height:20" coordorigin="3923,2151" coordsize="10,20">
              <v:shape style="position:absolute;left:3923;top:2151;width:10;height:20" coordorigin="3923,2151" coordsize="10,20" path="m3923,2171l3932,2171,3932,2151,3923,2151,3923,2171xe" filled="true" fillcolor="#000000" stroked="false">
                <v:path arrowok="t"/>
                <v:fill type="solid"/>
              </v:shape>
            </v:group>
            <v:group style="position:absolute;left:3923;top:2171;width:10;height:20" coordorigin="3923,2171" coordsize="10,20">
              <v:shape style="position:absolute;left:3923;top:2171;width:10;height:20" coordorigin="3923,2171" coordsize="10,20" path="m3923,2190l3932,2190,3932,2171,3923,2171,3923,2190xe" filled="true" fillcolor="#000000" stroked="false">
                <v:path arrowok="t"/>
                <v:fill type="solid"/>
              </v:shape>
            </v:group>
            <v:group style="position:absolute;left:3923;top:2190;width:10;height:20" coordorigin="3923,2190" coordsize="10,20">
              <v:shape style="position:absolute;left:3923;top:2190;width:10;height:20" coordorigin="3923,2190" coordsize="10,20" path="m3923,2209l3932,2209,3932,2190,3923,2190,3923,2209xe" filled="true" fillcolor="#000000" stroked="false">
                <v:path arrowok="t"/>
                <v:fill type="solid"/>
              </v:shape>
            </v:group>
            <v:group style="position:absolute;left:3923;top:2209;width:10;height:20" coordorigin="3923,2209" coordsize="10,20">
              <v:shape style="position:absolute;left:3923;top:2209;width:10;height:20" coordorigin="3923,2209" coordsize="10,20" path="m3923,2228l3932,2228,3932,2209,3923,2209,3923,2228xe" filled="true" fillcolor="#000000" stroked="false">
                <v:path arrowok="t"/>
                <v:fill type="solid"/>
              </v:shape>
            </v:group>
            <v:group style="position:absolute;left:3923;top:2228;width:10;height:20" coordorigin="3923,2228" coordsize="10,20">
              <v:shape style="position:absolute;left:3923;top:2228;width:10;height:20" coordorigin="3923,2228" coordsize="10,20" path="m3923,2247l3932,2247,3932,2228,3923,2228,3923,2247xe" filled="true" fillcolor="#000000" stroked="false">
                <v:path arrowok="t"/>
                <v:fill type="solid"/>
              </v:shape>
            </v:group>
            <v:group style="position:absolute;left:3923;top:2247;width:10;height:20" coordorigin="3923,2247" coordsize="10,20">
              <v:shape style="position:absolute;left:3923;top:2247;width:10;height:20" coordorigin="3923,2247" coordsize="10,20" path="m3923,2267l3932,2267,3932,2247,3923,2247,3923,2267xe" filled="true" fillcolor="#000000" stroked="false">
                <v:path arrowok="t"/>
                <v:fill type="solid"/>
              </v:shape>
            </v:group>
            <v:group style="position:absolute;left:3923;top:2267;width:10;height:20" coordorigin="3923,2267" coordsize="10,20">
              <v:shape style="position:absolute;left:3923;top:2267;width:10;height:20" coordorigin="3923,2267" coordsize="10,20" path="m3923,2286l3932,2286,3932,2267,3923,2267,3923,2286xe" filled="true" fillcolor="#000000" stroked="false">
                <v:path arrowok="t"/>
                <v:fill type="solid"/>
              </v:shape>
            </v:group>
            <v:group style="position:absolute;left:3923;top:2286;width:10;height:20" coordorigin="3923,2286" coordsize="10,20">
              <v:shape style="position:absolute;left:3923;top:2286;width:10;height:20" coordorigin="3923,2286" coordsize="10,20" path="m3923,2305l3932,2305,3932,2286,3923,2286,3923,2305xe" filled="true" fillcolor="#000000" stroked="false">
                <v:path arrowok="t"/>
                <v:fill type="solid"/>
              </v:shape>
            </v:group>
            <v:group style="position:absolute;left:3923;top:2305;width:10;height:20" coordorigin="3923,2305" coordsize="10,20">
              <v:shape style="position:absolute;left:3923;top:2305;width:10;height:20" coordorigin="3923,2305" coordsize="10,20" path="m3923,2324l3932,2324,3932,2305,3923,2305,3923,2324xe" filled="true" fillcolor="#000000" stroked="false">
                <v:path arrowok="t"/>
                <v:fill type="solid"/>
              </v:shape>
            </v:group>
            <v:group style="position:absolute;left:3923;top:2324;width:10;height:20" coordorigin="3923,2324" coordsize="10,20">
              <v:shape style="position:absolute;left:3923;top:2324;width:10;height:20" coordorigin="3923,2324" coordsize="10,20" path="m3923,2343l3932,2343,3932,2324,3923,2324,3923,2343xe" filled="true" fillcolor="#000000" stroked="false">
                <v:path arrowok="t"/>
                <v:fill type="solid"/>
              </v:shape>
            </v:group>
            <v:group style="position:absolute;left:3923;top:2343;width:10;height:20" coordorigin="3923,2343" coordsize="10,20">
              <v:shape style="position:absolute;left:3923;top:2343;width:10;height:20" coordorigin="3923,2343" coordsize="10,20" path="m3923,2363l3932,2363,3932,2343,3923,2343,3923,2363xe" filled="true" fillcolor="#000000" stroked="false">
                <v:path arrowok="t"/>
                <v:fill type="solid"/>
              </v:shape>
            </v:group>
            <v:group style="position:absolute;left:3923;top:2363;width:10;height:20" coordorigin="3923,2363" coordsize="10,20">
              <v:shape style="position:absolute;left:3923;top:2363;width:10;height:20" coordorigin="3923,2363" coordsize="10,20" path="m3923,2382l3932,2382,3932,2363,3923,2363,3923,2382xe" filled="true" fillcolor="#000000" stroked="false">
                <v:path arrowok="t"/>
                <v:fill type="solid"/>
              </v:shape>
            </v:group>
            <v:group style="position:absolute;left:3923;top:2382;width:10;height:20" coordorigin="3923,2382" coordsize="10,20">
              <v:shape style="position:absolute;left:3923;top:2382;width:10;height:20" coordorigin="3923,2382" coordsize="10,20" path="m3923,2401l3932,2401,3932,2382,3923,2382,3923,2401xe" filled="true" fillcolor="#000000" stroked="false">
                <v:path arrowok="t"/>
                <v:fill type="solid"/>
              </v:shape>
            </v:group>
            <v:group style="position:absolute;left:3923;top:2401;width:10;height:20" coordorigin="3923,2401" coordsize="10,20">
              <v:shape style="position:absolute;left:3923;top:2401;width:10;height:20" coordorigin="3923,2401" coordsize="10,20" path="m3923,2420l3932,2420,3932,2401,3923,2401,3923,2420xe" filled="true" fillcolor="#000000" stroked="false">
                <v:path arrowok="t"/>
                <v:fill type="solid"/>
              </v:shape>
            </v:group>
            <v:group style="position:absolute;left:3923;top:2420;width:10;height:20" coordorigin="3923,2420" coordsize="10,20">
              <v:shape style="position:absolute;left:3923;top:2420;width:10;height:20" coordorigin="3923,2420" coordsize="10,20" path="m3923,2439l3932,2439,3932,2420,3923,2420,3923,2439xe" filled="true" fillcolor="#000000" stroked="false">
                <v:path arrowok="t"/>
                <v:fill type="solid"/>
              </v:shape>
            </v:group>
            <v:group style="position:absolute;left:3923;top:2439;width:10;height:20" coordorigin="3923,2439" coordsize="10,20">
              <v:shape style="position:absolute;left:3923;top:2439;width:10;height:20" coordorigin="3923,2439" coordsize="10,20" path="m3923,2459l3932,2459,3932,2439,3923,2439,3923,2459xe" filled="true" fillcolor="#000000" stroked="false">
                <v:path arrowok="t"/>
                <v:fill type="solid"/>
              </v:shape>
            </v:group>
            <v:group style="position:absolute;left:3923;top:2459;width:10;height:20" coordorigin="3923,2459" coordsize="10,20">
              <v:shape style="position:absolute;left:3923;top:2459;width:10;height:20" coordorigin="3923,2459" coordsize="10,20" path="m3923,2478l3932,2478,3932,2459,3923,2459,3923,2478xe" filled="true" fillcolor="#000000" stroked="false">
                <v:path arrowok="t"/>
                <v:fill type="solid"/>
              </v:shape>
            </v:group>
            <v:group style="position:absolute;left:3923;top:2478;width:10;height:20" coordorigin="3923,2478" coordsize="10,20">
              <v:shape style="position:absolute;left:3923;top:2478;width:10;height:20" coordorigin="3923,2478" coordsize="10,20" path="m3923,2497l3932,2497,3932,2478,3923,2478,3923,2497xe" filled="true" fillcolor="#000000" stroked="false">
                <v:path arrowok="t"/>
                <v:fill type="solid"/>
              </v:shape>
            </v:group>
            <v:group style="position:absolute;left:3923;top:2497;width:10;height:20" coordorigin="3923,2497" coordsize="10,20">
              <v:shape style="position:absolute;left:3923;top:2497;width:10;height:20" coordorigin="3923,2497" coordsize="10,20" path="m3923,2516l3932,2516,3932,2497,3923,2497,3923,2516xe" filled="true" fillcolor="#000000" stroked="false">
                <v:path arrowok="t"/>
                <v:fill type="solid"/>
              </v:shape>
            </v:group>
            <v:group style="position:absolute;left:3923;top:2516;width:10;height:20" coordorigin="3923,2516" coordsize="10,20">
              <v:shape style="position:absolute;left:3923;top:2516;width:10;height:20" coordorigin="3923,2516" coordsize="10,20" path="m3923,2535l3932,2535,3932,2516,3923,2516,3923,2535xe" filled="true" fillcolor="#000000" stroked="false">
                <v:path arrowok="t"/>
                <v:fill type="solid"/>
              </v:shape>
            </v:group>
            <v:group style="position:absolute;left:3923;top:2535;width:10;height:20" coordorigin="3923,2535" coordsize="10,20">
              <v:shape style="position:absolute;left:3923;top:2535;width:10;height:20" coordorigin="3923,2535" coordsize="10,20" path="m3923,2555l3932,2555,3932,2535,3923,2535,3923,2555xe" filled="true" fillcolor="#000000" stroked="false">
                <v:path arrowok="t"/>
                <v:fill type="solid"/>
              </v:shape>
            </v:group>
            <v:group style="position:absolute;left:3923;top:2555;width:10;height:20" coordorigin="3923,2555" coordsize="10,20">
              <v:shape style="position:absolute;left:3923;top:2555;width:10;height:20" coordorigin="3923,2555" coordsize="10,20" path="m3923,2574l3932,2574,3932,2555,3923,2555,3923,2574xe" filled="true" fillcolor="#000000" stroked="false">
                <v:path arrowok="t"/>
                <v:fill type="solid"/>
              </v:shape>
            </v:group>
            <v:group style="position:absolute;left:3923;top:2574;width:10;height:20" coordorigin="3923,2574" coordsize="10,20">
              <v:shape style="position:absolute;left:3923;top:2574;width:10;height:20" coordorigin="3923,2574" coordsize="10,20" path="m3923,2593l3932,2593,3932,2574,3923,2574,3923,2593xe" filled="true" fillcolor="#000000" stroked="false">
                <v:path arrowok="t"/>
                <v:fill type="solid"/>
              </v:shape>
            </v:group>
            <v:group style="position:absolute;left:3923;top:2593;width:10;height:20" coordorigin="3923,2593" coordsize="10,20">
              <v:shape style="position:absolute;left:3923;top:2593;width:10;height:20" coordorigin="3923,2593" coordsize="10,20" path="m3923,2612l3932,2612,3932,2593,3923,2593,3923,2612xe" filled="true" fillcolor="#000000" stroked="false">
                <v:path arrowok="t"/>
                <v:fill type="solid"/>
              </v:shape>
            </v:group>
            <v:group style="position:absolute;left:3923;top:2612;width:10;height:20" coordorigin="3923,2612" coordsize="10,20">
              <v:shape style="position:absolute;left:3923;top:2612;width:10;height:20" coordorigin="3923,2612" coordsize="10,20" path="m3923,2631l3932,2631,3932,2612,3923,2612,3923,2631xe" filled="true" fillcolor="#000000" stroked="false">
                <v:path arrowok="t"/>
                <v:fill type="solid"/>
              </v:shape>
            </v:group>
            <v:group style="position:absolute;left:3923;top:2631;width:10;height:20" coordorigin="3923,2631" coordsize="10,20">
              <v:shape style="position:absolute;left:3923;top:2631;width:10;height:20" coordorigin="3923,2631" coordsize="10,20" path="m3923,2651l3932,2651,3932,2631,3923,2631,3923,2651xe" filled="true" fillcolor="#000000" stroked="false">
                <v:path arrowok="t"/>
                <v:fill type="solid"/>
              </v:shape>
            </v:group>
            <v:group style="position:absolute;left:3923;top:2651;width:10;height:20" coordorigin="3923,2651" coordsize="10,20">
              <v:shape style="position:absolute;left:3923;top:2651;width:10;height:20" coordorigin="3923,2651" coordsize="10,20" path="m3923,2670l3932,2670,3932,2651,3923,2651,3923,2670xe" filled="true" fillcolor="#000000" stroked="false">
                <v:path arrowok="t"/>
                <v:fill type="solid"/>
              </v:shape>
            </v:group>
            <v:group style="position:absolute;left:3923;top:2670;width:10;height:20" coordorigin="3923,2670" coordsize="10,20">
              <v:shape style="position:absolute;left:3923;top:2670;width:10;height:20" coordorigin="3923,2670" coordsize="10,20" path="m3923,2689l3932,2689,3932,2670,3923,2670,3923,2689xe" filled="true" fillcolor="#000000" stroked="false">
                <v:path arrowok="t"/>
                <v:fill type="solid"/>
              </v:shape>
            </v:group>
            <v:group style="position:absolute;left:3923;top:2689;width:10;height:20" coordorigin="3923,2689" coordsize="10,20">
              <v:shape style="position:absolute;left:3923;top:2689;width:10;height:20" coordorigin="3923,2689" coordsize="10,20" path="m3923,2708l3932,2708,3932,2689,3923,2689,3923,2708xe" filled="true" fillcolor="#000000" stroked="false">
                <v:path arrowok="t"/>
                <v:fill type="solid"/>
              </v:shape>
            </v:group>
            <v:group style="position:absolute;left:3923;top:2708;width:10;height:20" coordorigin="3923,2708" coordsize="10,20">
              <v:shape style="position:absolute;left:3923;top:2708;width:10;height:20" coordorigin="3923,2708" coordsize="10,20" path="m3923,2727l3932,2727,3932,2708,3923,2708,3923,2727xe" filled="true" fillcolor="#000000" stroked="false">
                <v:path arrowok="t"/>
                <v:fill type="solid"/>
              </v:shape>
            </v:group>
            <v:group style="position:absolute;left:3923;top:2727;width:10;height:20" coordorigin="3923,2727" coordsize="10,20">
              <v:shape style="position:absolute;left:3923;top:2727;width:10;height:20" coordorigin="3923,2727" coordsize="10,20" path="m3923,2747l3932,2747,3932,2727,3923,2727,3923,2747xe" filled="true" fillcolor="#000000" stroked="false">
                <v:path arrowok="t"/>
                <v:fill type="solid"/>
              </v:shape>
            </v:group>
            <v:group style="position:absolute;left:3923;top:2747;width:10;height:20" coordorigin="3923,2747" coordsize="10,20">
              <v:shape style="position:absolute;left:3923;top:2747;width:10;height:20" coordorigin="3923,2747" coordsize="10,20" path="m3923,2766l3932,2766,3932,2747,3923,2747,3923,2766xe" filled="true" fillcolor="#000000" stroked="false">
                <v:path arrowok="t"/>
                <v:fill type="solid"/>
              </v:shape>
            </v:group>
            <v:group style="position:absolute;left:3923;top:2766;width:10;height:20" coordorigin="3923,2766" coordsize="10,20">
              <v:shape style="position:absolute;left:3923;top:2766;width:10;height:20" coordorigin="3923,2766" coordsize="10,20" path="m3923,2785l3932,2785,3932,2766,3923,2766,3923,2785xe" filled="true" fillcolor="#000000" stroked="false">
                <v:path arrowok="t"/>
                <v:fill type="solid"/>
              </v:shape>
            </v:group>
            <v:group style="position:absolute;left:3923;top:2785;width:10;height:20" coordorigin="3923,2785" coordsize="10,20">
              <v:shape style="position:absolute;left:3923;top:2785;width:10;height:20" coordorigin="3923,2785" coordsize="10,20" path="m3923,2804l3932,2804,3932,2785,3923,2785,3923,2804xe" filled="true" fillcolor="#000000" stroked="false">
                <v:path arrowok="t"/>
                <v:fill type="solid"/>
              </v:shape>
            </v:group>
            <v:group style="position:absolute;left:3923;top:2804;width:10;height:20" coordorigin="3923,2804" coordsize="10,20">
              <v:shape style="position:absolute;left:3923;top:2804;width:10;height:20" coordorigin="3923,2804" coordsize="10,20" path="m3923,2823l3932,2823,3932,2804,3923,2804,3923,2823xe" filled="true" fillcolor="#000000" stroked="false">
                <v:path arrowok="t"/>
                <v:fill type="solid"/>
              </v:shape>
            </v:group>
            <v:group style="position:absolute;left:3923;top:2823;width:10;height:20" coordorigin="3923,2823" coordsize="10,20">
              <v:shape style="position:absolute;left:3923;top:2823;width:10;height:20" coordorigin="3923,2823" coordsize="10,20" path="m3923,2843l3932,2843,3932,2823,3923,2823,3923,2843xe" filled="true" fillcolor="#000000" stroked="false">
                <v:path arrowok="t"/>
                <v:fill type="solid"/>
              </v:shape>
            </v:group>
            <v:group style="position:absolute;left:3923;top:2843;width:10;height:20" coordorigin="3923,2843" coordsize="10,20">
              <v:shape style="position:absolute;left:3923;top:2843;width:10;height:20" coordorigin="3923,2843" coordsize="10,20" path="m3923,2862l3932,2862,3932,2843,3923,2843,3923,2862xe" filled="true" fillcolor="#000000" stroked="false">
                <v:path arrowok="t"/>
                <v:fill type="solid"/>
              </v:shape>
            </v:group>
            <v:group style="position:absolute;left:3923;top:2862;width:10;height:20" coordorigin="3923,2862" coordsize="10,20">
              <v:shape style="position:absolute;left:3923;top:2862;width:10;height:20" coordorigin="3923,2862" coordsize="10,20" path="m3923,2881l3932,2881,3932,2862,3923,2862,3923,2881xe" filled="true" fillcolor="#000000" stroked="false">
                <v:path arrowok="t"/>
                <v:fill type="solid"/>
              </v:shape>
            </v:group>
            <v:group style="position:absolute;left:3923;top:2881;width:10;height:20" coordorigin="3923,2881" coordsize="10,20">
              <v:shape style="position:absolute;left:3923;top:2881;width:10;height:20" coordorigin="3923,2881" coordsize="10,20" path="m3923,2900l3932,2900,3932,2881,3923,2881,3923,2900xe" filled="true" fillcolor="#000000" stroked="false">
                <v:path arrowok="t"/>
                <v:fill type="solid"/>
              </v:shape>
            </v:group>
            <v:group style="position:absolute;left:3923;top:2900;width:10;height:20" coordorigin="3923,2900" coordsize="10,20">
              <v:shape style="position:absolute;left:3923;top:2900;width:10;height:20" coordorigin="3923,2900" coordsize="10,20" path="m3923,2919l3932,2919,3932,2900,3923,2900,3923,2919xe" filled="true" fillcolor="#000000" stroked="false">
                <v:path arrowok="t"/>
                <v:fill type="solid"/>
              </v:shape>
            </v:group>
            <v:group style="position:absolute;left:3923;top:2919;width:10;height:20" coordorigin="3923,2919" coordsize="10,20">
              <v:shape style="position:absolute;left:3923;top:2919;width:10;height:20" coordorigin="3923,2919" coordsize="10,20" path="m3923,2939l3932,2939,3932,2919,3923,2919,3923,2939xe" filled="true" fillcolor="#000000" stroked="false">
                <v:path arrowok="t"/>
                <v:fill type="solid"/>
              </v:shape>
            </v:group>
            <v:group style="position:absolute;left:3923;top:2939;width:10;height:20" coordorigin="3923,2939" coordsize="10,20">
              <v:shape style="position:absolute;left:3923;top:2939;width:10;height:20" coordorigin="3923,2939" coordsize="10,20" path="m3923,2958l3932,2958,3932,2939,3923,2939,3923,2958xe" filled="true" fillcolor="#000000" stroked="false">
                <v:path arrowok="t"/>
                <v:fill type="solid"/>
              </v:shape>
            </v:group>
            <v:group style="position:absolute;left:3923;top:2958;width:10;height:20" coordorigin="3923,2958" coordsize="10,20">
              <v:shape style="position:absolute;left:3923;top:2958;width:10;height:20" coordorigin="3923,2958" coordsize="10,20" path="m3923,2977l3932,2977,3932,2958,3923,2958,3923,2977xe" filled="true" fillcolor="#000000" stroked="false">
                <v:path arrowok="t"/>
                <v:fill type="solid"/>
              </v:shape>
            </v:group>
            <v:group style="position:absolute;left:3923;top:2977;width:10;height:20" coordorigin="3923,2977" coordsize="10,20">
              <v:shape style="position:absolute;left:3923;top:2977;width:10;height:20" coordorigin="3923,2977" coordsize="10,20" path="m3923,2996l3932,2996,3932,2977,3923,2977,3923,2996xe" filled="true" fillcolor="#000000" stroked="false">
                <v:path arrowok="t"/>
                <v:fill type="solid"/>
              </v:shape>
            </v:group>
            <v:group style="position:absolute;left:3923;top:2996;width:10;height:20" coordorigin="3923,2996" coordsize="10,20">
              <v:shape style="position:absolute;left:3923;top:2996;width:10;height:20" coordorigin="3923,2996" coordsize="10,20" path="m3923,3015l3932,3015,3932,2996,3923,2996,3923,3015xe" filled="true" fillcolor="#000000" stroked="false">
                <v:path arrowok="t"/>
                <v:fill type="solid"/>
              </v:shape>
            </v:group>
            <v:group style="position:absolute;left:3923;top:3020;width:10;height:2" coordorigin="3923,3020" coordsize="10,2">
              <v:shape style="position:absolute;left:3923;top:3020;width:10;height:2" coordorigin="3923,3020" coordsize="10,0" path="m3923,3020l3932,3020e" filled="false" stroked="true" strokeweight=".47998pt" strokecolor="#000000">
                <v:path arrowok="t"/>
              </v:shape>
            </v:group>
            <v:group style="position:absolute;left:5067;top:1902;width:10;height:20" coordorigin="5067,1902" coordsize="10,20">
              <v:shape style="position:absolute;left:5067;top:1902;width:10;height:20" coordorigin="5067,1902" coordsize="10,20" path="m5067,1921l5077,1921,5077,1902,5067,1902,5067,1921xe" filled="true" fillcolor="#000000" stroked="false">
                <v:path arrowok="t"/>
                <v:fill type="solid"/>
              </v:shape>
            </v:group>
            <v:group style="position:absolute;left:5067;top:1921;width:10;height:20" coordorigin="5067,1921" coordsize="10,20">
              <v:shape style="position:absolute;left:5067;top:1921;width:10;height:20" coordorigin="5067,1921" coordsize="10,20" path="m5067,1940l5077,1940,5077,1921,5067,1921,5067,1940xe" filled="true" fillcolor="#000000" stroked="false">
                <v:path arrowok="t"/>
                <v:fill type="solid"/>
              </v:shape>
            </v:group>
            <v:group style="position:absolute;left:5067;top:1940;width:10;height:20" coordorigin="5067,1940" coordsize="10,20">
              <v:shape style="position:absolute;left:5067;top:1940;width:10;height:20" coordorigin="5067,1940" coordsize="10,20" path="m5067,1959l5077,1959,5077,1940,5067,1940,5067,1959xe" filled="true" fillcolor="#000000" stroked="false">
                <v:path arrowok="t"/>
                <v:fill type="solid"/>
              </v:shape>
            </v:group>
            <v:group style="position:absolute;left:5067;top:1959;width:10;height:20" coordorigin="5067,1959" coordsize="10,20">
              <v:shape style="position:absolute;left:5067;top:1959;width:10;height:20" coordorigin="5067,1959" coordsize="10,20" path="m5067,1979l5077,1979,5077,1959,5067,1959,5067,1979xe" filled="true" fillcolor="#000000" stroked="false">
                <v:path arrowok="t"/>
                <v:fill type="solid"/>
              </v:shape>
            </v:group>
            <v:group style="position:absolute;left:5067;top:1979;width:10;height:20" coordorigin="5067,1979" coordsize="10,20">
              <v:shape style="position:absolute;left:5067;top:1979;width:10;height:20" coordorigin="5067,1979" coordsize="10,20" path="m5067,1998l5077,1998,5077,1979,5067,1979,5067,1998xe" filled="true" fillcolor="#000000" stroked="false">
                <v:path arrowok="t"/>
                <v:fill type="solid"/>
              </v:shape>
            </v:group>
            <v:group style="position:absolute;left:5067;top:1998;width:10;height:20" coordorigin="5067,1998" coordsize="10,20">
              <v:shape style="position:absolute;left:5067;top:1998;width:10;height:20" coordorigin="5067,1998" coordsize="10,20" path="m5067,2017l5077,2017,5077,1998,5067,1998,5067,2017xe" filled="true" fillcolor="#000000" stroked="false">
                <v:path arrowok="t"/>
                <v:fill type="solid"/>
              </v:shape>
            </v:group>
            <v:group style="position:absolute;left:5067;top:2017;width:10;height:20" coordorigin="5067,2017" coordsize="10,20">
              <v:shape style="position:absolute;left:5067;top:2017;width:10;height:20" coordorigin="5067,2017" coordsize="10,20" path="m5067,2036l5077,2036,5077,2017,5067,2017,5067,2036xe" filled="true" fillcolor="#000000" stroked="false">
                <v:path arrowok="t"/>
                <v:fill type="solid"/>
              </v:shape>
            </v:group>
            <v:group style="position:absolute;left:5067;top:2036;width:10;height:20" coordorigin="5067,2036" coordsize="10,20">
              <v:shape style="position:absolute;left:5067;top:2036;width:10;height:20" coordorigin="5067,2036" coordsize="10,20" path="m5067,2055l5077,2055,5077,2036,5067,2036,5067,2055xe" filled="true" fillcolor="#000000" stroked="false">
                <v:path arrowok="t"/>
                <v:fill type="solid"/>
              </v:shape>
            </v:group>
            <v:group style="position:absolute;left:5067;top:2055;width:10;height:20" coordorigin="5067,2055" coordsize="10,20">
              <v:shape style="position:absolute;left:5067;top:2055;width:10;height:20" coordorigin="5067,2055" coordsize="10,20" path="m5067,2075l5077,2075,5077,2055,5067,2055,5067,2075xe" filled="true" fillcolor="#000000" stroked="false">
                <v:path arrowok="t"/>
                <v:fill type="solid"/>
              </v:shape>
            </v:group>
            <v:group style="position:absolute;left:5067;top:2075;width:10;height:20" coordorigin="5067,2075" coordsize="10,20">
              <v:shape style="position:absolute;left:5067;top:2075;width:10;height:20" coordorigin="5067,2075" coordsize="10,20" path="m5067,2094l5077,2094,5077,2075,5067,2075,5067,2094xe" filled="true" fillcolor="#000000" stroked="false">
                <v:path arrowok="t"/>
                <v:fill type="solid"/>
              </v:shape>
            </v:group>
            <v:group style="position:absolute;left:5067;top:2094;width:10;height:20" coordorigin="5067,2094" coordsize="10,20">
              <v:shape style="position:absolute;left:5067;top:2094;width:10;height:20" coordorigin="5067,2094" coordsize="10,20" path="m5067,2113l5077,2113,5077,2094,5067,2094,5067,2113xe" filled="true" fillcolor="#000000" stroked="false">
                <v:path arrowok="t"/>
                <v:fill type="solid"/>
              </v:shape>
            </v:group>
            <v:group style="position:absolute;left:5067;top:2113;width:10;height:20" coordorigin="5067,2113" coordsize="10,20">
              <v:shape style="position:absolute;left:5067;top:2113;width:10;height:20" coordorigin="5067,2113" coordsize="10,20" path="m5067,2132l5077,2132,5077,2113,5067,2113,5067,2132xe" filled="true" fillcolor="#000000" stroked="false">
                <v:path arrowok="t"/>
                <v:fill type="solid"/>
              </v:shape>
            </v:group>
            <v:group style="position:absolute;left:5067;top:2132;width:10;height:20" coordorigin="5067,2132" coordsize="10,20">
              <v:shape style="position:absolute;left:5067;top:2132;width:10;height:20" coordorigin="5067,2132" coordsize="10,20" path="m5067,2151l5077,2151,5077,2132,5067,2132,5067,2151xe" filled="true" fillcolor="#000000" stroked="false">
                <v:path arrowok="t"/>
                <v:fill type="solid"/>
              </v:shape>
            </v:group>
            <v:group style="position:absolute;left:5067;top:2151;width:10;height:20" coordorigin="5067,2151" coordsize="10,20">
              <v:shape style="position:absolute;left:5067;top:2151;width:10;height:20" coordorigin="5067,2151" coordsize="10,20" path="m5067,2171l5077,2171,5077,2151,5067,2151,5067,2171xe" filled="true" fillcolor="#000000" stroked="false">
                <v:path arrowok="t"/>
                <v:fill type="solid"/>
              </v:shape>
            </v:group>
            <v:group style="position:absolute;left:5067;top:2171;width:10;height:20" coordorigin="5067,2171" coordsize="10,20">
              <v:shape style="position:absolute;left:5067;top:2171;width:10;height:20" coordorigin="5067,2171" coordsize="10,20" path="m5067,2190l5077,2190,5077,2171,5067,2171,5067,2190xe" filled="true" fillcolor="#000000" stroked="false">
                <v:path arrowok="t"/>
                <v:fill type="solid"/>
              </v:shape>
            </v:group>
            <v:group style="position:absolute;left:5067;top:2190;width:10;height:20" coordorigin="5067,2190" coordsize="10,20">
              <v:shape style="position:absolute;left:5067;top:2190;width:10;height:20" coordorigin="5067,2190" coordsize="10,20" path="m5067,2209l5077,2209,5077,2190,5067,2190,5067,2209xe" filled="true" fillcolor="#000000" stroked="false">
                <v:path arrowok="t"/>
                <v:fill type="solid"/>
              </v:shape>
            </v:group>
            <v:group style="position:absolute;left:5067;top:2209;width:10;height:20" coordorigin="5067,2209" coordsize="10,20">
              <v:shape style="position:absolute;left:5067;top:2209;width:10;height:20" coordorigin="5067,2209" coordsize="10,20" path="m5067,2228l5077,2228,5077,2209,5067,2209,5067,2228xe" filled="true" fillcolor="#000000" stroked="false">
                <v:path arrowok="t"/>
                <v:fill type="solid"/>
              </v:shape>
            </v:group>
            <v:group style="position:absolute;left:5067;top:2228;width:10;height:20" coordorigin="5067,2228" coordsize="10,20">
              <v:shape style="position:absolute;left:5067;top:2228;width:10;height:20" coordorigin="5067,2228" coordsize="10,20" path="m5067,2247l5077,2247,5077,2228,5067,2228,5067,2247xe" filled="true" fillcolor="#000000" stroked="false">
                <v:path arrowok="t"/>
                <v:fill type="solid"/>
              </v:shape>
            </v:group>
            <v:group style="position:absolute;left:5067;top:2247;width:10;height:20" coordorigin="5067,2247" coordsize="10,20">
              <v:shape style="position:absolute;left:5067;top:2247;width:10;height:20" coordorigin="5067,2247" coordsize="10,20" path="m5067,2267l5077,2267,5077,2247,5067,2247,5067,2267xe" filled="true" fillcolor="#000000" stroked="false">
                <v:path arrowok="t"/>
                <v:fill type="solid"/>
              </v:shape>
            </v:group>
            <v:group style="position:absolute;left:5067;top:2267;width:10;height:20" coordorigin="5067,2267" coordsize="10,20">
              <v:shape style="position:absolute;left:5067;top:2267;width:10;height:20" coordorigin="5067,2267" coordsize="10,20" path="m5067,2286l5077,2286,5077,2267,5067,2267,5067,2286xe" filled="true" fillcolor="#000000" stroked="false">
                <v:path arrowok="t"/>
                <v:fill type="solid"/>
              </v:shape>
            </v:group>
            <v:group style="position:absolute;left:5067;top:2286;width:10;height:20" coordorigin="5067,2286" coordsize="10,20">
              <v:shape style="position:absolute;left:5067;top:2286;width:10;height:20" coordorigin="5067,2286" coordsize="10,20" path="m5067,2305l5077,2305,5077,2286,5067,2286,5067,2305xe" filled="true" fillcolor="#000000" stroked="false">
                <v:path arrowok="t"/>
                <v:fill type="solid"/>
              </v:shape>
            </v:group>
            <v:group style="position:absolute;left:5067;top:2305;width:10;height:20" coordorigin="5067,2305" coordsize="10,20">
              <v:shape style="position:absolute;left:5067;top:2305;width:10;height:20" coordorigin="5067,2305" coordsize="10,20" path="m5067,2324l5077,2324,5077,2305,5067,2305,5067,2324xe" filled="true" fillcolor="#000000" stroked="false">
                <v:path arrowok="t"/>
                <v:fill type="solid"/>
              </v:shape>
            </v:group>
            <v:group style="position:absolute;left:5067;top:2324;width:10;height:20" coordorigin="5067,2324" coordsize="10,20">
              <v:shape style="position:absolute;left:5067;top:2324;width:10;height:20" coordorigin="5067,2324" coordsize="10,20" path="m5067,2343l5077,2343,5077,2324,5067,2324,5067,2343xe" filled="true" fillcolor="#000000" stroked="false">
                <v:path arrowok="t"/>
                <v:fill type="solid"/>
              </v:shape>
            </v:group>
            <v:group style="position:absolute;left:5067;top:2343;width:10;height:20" coordorigin="5067,2343" coordsize="10,20">
              <v:shape style="position:absolute;left:5067;top:2343;width:10;height:20" coordorigin="5067,2343" coordsize="10,20" path="m5067,2363l5077,2363,5077,2343,5067,2343,5067,2363xe" filled="true" fillcolor="#000000" stroked="false">
                <v:path arrowok="t"/>
                <v:fill type="solid"/>
              </v:shape>
            </v:group>
            <v:group style="position:absolute;left:5067;top:2363;width:10;height:20" coordorigin="5067,2363" coordsize="10,20">
              <v:shape style="position:absolute;left:5067;top:2363;width:10;height:20" coordorigin="5067,2363" coordsize="10,20" path="m5067,2382l5077,2382,5077,2363,5067,2363,5067,2382xe" filled="true" fillcolor="#000000" stroked="false">
                <v:path arrowok="t"/>
                <v:fill type="solid"/>
              </v:shape>
            </v:group>
            <v:group style="position:absolute;left:5067;top:2382;width:10;height:20" coordorigin="5067,2382" coordsize="10,20">
              <v:shape style="position:absolute;left:5067;top:2382;width:10;height:20" coordorigin="5067,2382" coordsize="10,20" path="m5067,2401l5077,2401,5077,2382,5067,2382,5067,2401xe" filled="true" fillcolor="#000000" stroked="false">
                <v:path arrowok="t"/>
                <v:fill type="solid"/>
              </v:shape>
            </v:group>
            <v:group style="position:absolute;left:5067;top:2401;width:10;height:20" coordorigin="5067,2401" coordsize="10,20">
              <v:shape style="position:absolute;left:5067;top:2401;width:10;height:20" coordorigin="5067,2401" coordsize="10,20" path="m5067,2420l5077,2420,5077,2401,5067,2401,5067,2420xe" filled="true" fillcolor="#000000" stroked="false">
                <v:path arrowok="t"/>
                <v:fill type="solid"/>
              </v:shape>
            </v:group>
            <v:group style="position:absolute;left:5067;top:2420;width:10;height:20" coordorigin="5067,2420" coordsize="10,20">
              <v:shape style="position:absolute;left:5067;top:2420;width:10;height:20" coordorigin="5067,2420" coordsize="10,20" path="m5067,2439l5077,2439,5077,2420,5067,2420,5067,2439xe" filled="true" fillcolor="#000000" stroked="false">
                <v:path arrowok="t"/>
                <v:fill type="solid"/>
              </v:shape>
            </v:group>
            <v:group style="position:absolute;left:5067;top:2439;width:10;height:20" coordorigin="5067,2439" coordsize="10,20">
              <v:shape style="position:absolute;left:5067;top:2439;width:10;height:20" coordorigin="5067,2439" coordsize="10,20" path="m5067,2459l5077,2459,5077,2439,5067,2439,5067,2459xe" filled="true" fillcolor="#000000" stroked="false">
                <v:path arrowok="t"/>
                <v:fill type="solid"/>
              </v:shape>
            </v:group>
            <v:group style="position:absolute;left:5067;top:2459;width:10;height:20" coordorigin="5067,2459" coordsize="10,20">
              <v:shape style="position:absolute;left:5067;top:2459;width:10;height:20" coordorigin="5067,2459" coordsize="10,20" path="m5067,2478l5077,2478,5077,2459,5067,2459,5067,2478xe" filled="true" fillcolor="#000000" stroked="false">
                <v:path arrowok="t"/>
                <v:fill type="solid"/>
              </v:shape>
            </v:group>
            <v:group style="position:absolute;left:5067;top:2478;width:10;height:20" coordorigin="5067,2478" coordsize="10,20">
              <v:shape style="position:absolute;left:5067;top:2478;width:10;height:20" coordorigin="5067,2478" coordsize="10,20" path="m5067,2497l5077,2497,5077,2478,5067,2478,5067,2497xe" filled="true" fillcolor="#000000" stroked="false">
                <v:path arrowok="t"/>
                <v:fill type="solid"/>
              </v:shape>
            </v:group>
            <v:group style="position:absolute;left:5067;top:2497;width:10;height:20" coordorigin="5067,2497" coordsize="10,20">
              <v:shape style="position:absolute;left:5067;top:2497;width:10;height:20" coordorigin="5067,2497" coordsize="10,20" path="m5067,2516l5077,2516,5077,2497,5067,2497,5067,2516xe" filled="true" fillcolor="#000000" stroked="false">
                <v:path arrowok="t"/>
                <v:fill type="solid"/>
              </v:shape>
            </v:group>
            <v:group style="position:absolute;left:5067;top:2516;width:10;height:20" coordorigin="5067,2516" coordsize="10,20">
              <v:shape style="position:absolute;left:5067;top:2516;width:10;height:20" coordorigin="5067,2516" coordsize="10,20" path="m5067,2535l5077,2535,5077,2516,5067,2516,5067,2535xe" filled="true" fillcolor="#000000" stroked="false">
                <v:path arrowok="t"/>
                <v:fill type="solid"/>
              </v:shape>
            </v:group>
            <v:group style="position:absolute;left:5067;top:2535;width:10;height:20" coordorigin="5067,2535" coordsize="10,20">
              <v:shape style="position:absolute;left:5067;top:2535;width:10;height:20" coordorigin="5067,2535" coordsize="10,20" path="m5067,2555l5077,2555,5077,2535,5067,2535,5067,2555xe" filled="true" fillcolor="#000000" stroked="false">
                <v:path arrowok="t"/>
                <v:fill type="solid"/>
              </v:shape>
            </v:group>
            <v:group style="position:absolute;left:5067;top:2555;width:10;height:20" coordorigin="5067,2555" coordsize="10,20">
              <v:shape style="position:absolute;left:5067;top:2555;width:10;height:20" coordorigin="5067,2555" coordsize="10,20" path="m5067,2574l5077,2574,5077,2555,5067,2555,5067,2574xe" filled="true" fillcolor="#000000" stroked="false">
                <v:path arrowok="t"/>
                <v:fill type="solid"/>
              </v:shape>
            </v:group>
            <v:group style="position:absolute;left:5067;top:2574;width:10;height:20" coordorigin="5067,2574" coordsize="10,20">
              <v:shape style="position:absolute;left:5067;top:2574;width:10;height:20" coordorigin="5067,2574" coordsize="10,20" path="m5067,2593l5077,2593,5077,2574,5067,2574,5067,2593xe" filled="true" fillcolor="#000000" stroked="false">
                <v:path arrowok="t"/>
                <v:fill type="solid"/>
              </v:shape>
            </v:group>
            <v:group style="position:absolute;left:5067;top:2593;width:10;height:20" coordorigin="5067,2593" coordsize="10,20">
              <v:shape style="position:absolute;left:5067;top:2593;width:10;height:20" coordorigin="5067,2593" coordsize="10,20" path="m5067,2612l5077,2612,5077,2593,5067,2593,5067,2612xe" filled="true" fillcolor="#000000" stroked="false">
                <v:path arrowok="t"/>
                <v:fill type="solid"/>
              </v:shape>
            </v:group>
            <v:group style="position:absolute;left:5067;top:2612;width:10;height:20" coordorigin="5067,2612" coordsize="10,20">
              <v:shape style="position:absolute;left:5067;top:2612;width:10;height:20" coordorigin="5067,2612" coordsize="10,20" path="m5067,2631l5077,2631,5077,2612,5067,2612,5067,2631xe" filled="true" fillcolor="#000000" stroked="false">
                <v:path arrowok="t"/>
                <v:fill type="solid"/>
              </v:shape>
            </v:group>
            <v:group style="position:absolute;left:5067;top:2631;width:10;height:20" coordorigin="5067,2631" coordsize="10,20">
              <v:shape style="position:absolute;left:5067;top:2631;width:10;height:20" coordorigin="5067,2631" coordsize="10,20" path="m5067,2651l5077,2651,5077,2631,5067,2631,5067,2651xe" filled="true" fillcolor="#000000" stroked="false">
                <v:path arrowok="t"/>
                <v:fill type="solid"/>
              </v:shape>
            </v:group>
            <v:group style="position:absolute;left:5067;top:2651;width:10;height:20" coordorigin="5067,2651" coordsize="10,20">
              <v:shape style="position:absolute;left:5067;top:2651;width:10;height:20" coordorigin="5067,2651" coordsize="10,20" path="m5067,2670l5077,2670,5077,2651,5067,2651,5067,2670xe" filled="true" fillcolor="#000000" stroked="false">
                <v:path arrowok="t"/>
                <v:fill type="solid"/>
              </v:shape>
            </v:group>
            <v:group style="position:absolute;left:5067;top:2670;width:10;height:20" coordorigin="5067,2670" coordsize="10,20">
              <v:shape style="position:absolute;left:5067;top:2670;width:10;height:20" coordorigin="5067,2670" coordsize="10,20" path="m5067,2689l5077,2689,5077,2670,5067,2670,5067,2689xe" filled="true" fillcolor="#000000" stroked="false">
                <v:path arrowok="t"/>
                <v:fill type="solid"/>
              </v:shape>
            </v:group>
            <v:group style="position:absolute;left:5067;top:2689;width:10;height:20" coordorigin="5067,2689" coordsize="10,20">
              <v:shape style="position:absolute;left:5067;top:2689;width:10;height:20" coordorigin="5067,2689" coordsize="10,20" path="m5067,2708l5077,2708,5077,2689,5067,2689,5067,2708xe" filled="true" fillcolor="#000000" stroked="false">
                <v:path arrowok="t"/>
                <v:fill type="solid"/>
              </v:shape>
            </v:group>
            <v:group style="position:absolute;left:5067;top:2708;width:10;height:20" coordorigin="5067,2708" coordsize="10,20">
              <v:shape style="position:absolute;left:5067;top:2708;width:10;height:20" coordorigin="5067,2708" coordsize="10,20" path="m5067,2727l5077,2727,5077,2708,5067,2708,5067,2727xe" filled="true" fillcolor="#000000" stroked="false">
                <v:path arrowok="t"/>
                <v:fill type="solid"/>
              </v:shape>
            </v:group>
            <v:group style="position:absolute;left:5067;top:2727;width:10;height:20" coordorigin="5067,2727" coordsize="10,20">
              <v:shape style="position:absolute;left:5067;top:2727;width:10;height:20" coordorigin="5067,2727" coordsize="10,20" path="m5067,2747l5077,2747,5077,2727,5067,2727,5067,2747xe" filled="true" fillcolor="#000000" stroked="false">
                <v:path arrowok="t"/>
                <v:fill type="solid"/>
              </v:shape>
            </v:group>
            <v:group style="position:absolute;left:5067;top:2747;width:10;height:20" coordorigin="5067,2747" coordsize="10,20">
              <v:shape style="position:absolute;left:5067;top:2747;width:10;height:20" coordorigin="5067,2747" coordsize="10,20" path="m5067,2766l5077,2766,5077,2747,5067,2747,5067,2766xe" filled="true" fillcolor="#000000" stroked="false">
                <v:path arrowok="t"/>
                <v:fill type="solid"/>
              </v:shape>
            </v:group>
            <v:group style="position:absolute;left:5067;top:2766;width:10;height:20" coordorigin="5067,2766" coordsize="10,20">
              <v:shape style="position:absolute;left:5067;top:2766;width:10;height:20" coordorigin="5067,2766" coordsize="10,20" path="m5067,2785l5077,2785,5077,2766,5067,2766,5067,2785xe" filled="true" fillcolor="#000000" stroked="false">
                <v:path arrowok="t"/>
                <v:fill type="solid"/>
              </v:shape>
            </v:group>
            <v:group style="position:absolute;left:5067;top:2785;width:10;height:20" coordorigin="5067,2785" coordsize="10,20">
              <v:shape style="position:absolute;left:5067;top:2785;width:10;height:20" coordorigin="5067,2785" coordsize="10,20" path="m5067,2804l5077,2804,5077,2785,5067,2785,5067,2804xe" filled="true" fillcolor="#000000" stroked="false">
                <v:path arrowok="t"/>
                <v:fill type="solid"/>
              </v:shape>
            </v:group>
            <v:group style="position:absolute;left:5067;top:2804;width:10;height:20" coordorigin="5067,2804" coordsize="10,20">
              <v:shape style="position:absolute;left:5067;top:2804;width:10;height:20" coordorigin="5067,2804" coordsize="10,20" path="m5067,2823l5077,2823,5077,2804,5067,2804,5067,2823xe" filled="true" fillcolor="#000000" stroked="false">
                <v:path arrowok="t"/>
                <v:fill type="solid"/>
              </v:shape>
            </v:group>
            <v:group style="position:absolute;left:5067;top:2823;width:10;height:20" coordorigin="5067,2823" coordsize="10,20">
              <v:shape style="position:absolute;left:5067;top:2823;width:10;height:20" coordorigin="5067,2823" coordsize="10,20" path="m5067,2843l5077,2843,5077,2823,5067,2823,5067,2843xe" filled="true" fillcolor="#000000" stroked="false">
                <v:path arrowok="t"/>
                <v:fill type="solid"/>
              </v:shape>
            </v:group>
            <v:group style="position:absolute;left:5067;top:2843;width:10;height:20" coordorigin="5067,2843" coordsize="10,20">
              <v:shape style="position:absolute;left:5067;top:2843;width:10;height:20" coordorigin="5067,2843" coordsize="10,20" path="m5067,2862l5077,2862,5077,2843,5067,2843,5067,2862xe" filled="true" fillcolor="#000000" stroked="false">
                <v:path arrowok="t"/>
                <v:fill type="solid"/>
              </v:shape>
            </v:group>
            <v:group style="position:absolute;left:5067;top:2862;width:10;height:20" coordorigin="5067,2862" coordsize="10,20">
              <v:shape style="position:absolute;left:5067;top:2862;width:10;height:20" coordorigin="5067,2862" coordsize="10,20" path="m5067,2881l5077,2881,5077,2862,5067,2862,5067,2881xe" filled="true" fillcolor="#000000" stroked="false">
                <v:path arrowok="t"/>
                <v:fill type="solid"/>
              </v:shape>
            </v:group>
            <v:group style="position:absolute;left:5067;top:2881;width:10;height:20" coordorigin="5067,2881" coordsize="10,20">
              <v:shape style="position:absolute;left:5067;top:2881;width:10;height:20" coordorigin="5067,2881" coordsize="10,20" path="m5067,2900l5077,2900,5077,2881,5067,2881,5067,2900xe" filled="true" fillcolor="#000000" stroked="false">
                <v:path arrowok="t"/>
                <v:fill type="solid"/>
              </v:shape>
            </v:group>
            <v:group style="position:absolute;left:5067;top:2900;width:10;height:20" coordorigin="5067,2900" coordsize="10,20">
              <v:shape style="position:absolute;left:5067;top:2900;width:10;height:20" coordorigin="5067,2900" coordsize="10,20" path="m5067,2919l5077,2919,5077,2900,5067,2900,5067,2919xe" filled="true" fillcolor="#000000" stroked="false">
                <v:path arrowok="t"/>
                <v:fill type="solid"/>
              </v:shape>
            </v:group>
            <v:group style="position:absolute;left:5067;top:2919;width:10;height:20" coordorigin="5067,2919" coordsize="10,20">
              <v:shape style="position:absolute;left:5067;top:2919;width:10;height:20" coordorigin="5067,2919" coordsize="10,20" path="m5067,2939l5077,2939,5077,2919,5067,2919,5067,2939xe" filled="true" fillcolor="#000000" stroked="false">
                <v:path arrowok="t"/>
                <v:fill type="solid"/>
              </v:shape>
            </v:group>
            <v:group style="position:absolute;left:5067;top:2939;width:10;height:20" coordorigin="5067,2939" coordsize="10,20">
              <v:shape style="position:absolute;left:5067;top:2939;width:10;height:20" coordorigin="5067,2939" coordsize="10,20" path="m5067,2958l5077,2958,5077,2939,5067,2939,5067,2958xe" filled="true" fillcolor="#000000" stroked="false">
                <v:path arrowok="t"/>
                <v:fill type="solid"/>
              </v:shape>
            </v:group>
            <v:group style="position:absolute;left:5067;top:2958;width:10;height:20" coordorigin="5067,2958" coordsize="10,20">
              <v:shape style="position:absolute;left:5067;top:2958;width:10;height:20" coordorigin="5067,2958" coordsize="10,20" path="m5067,2977l5077,2977,5077,2958,5067,2958,5067,2977xe" filled="true" fillcolor="#000000" stroked="false">
                <v:path arrowok="t"/>
                <v:fill type="solid"/>
              </v:shape>
            </v:group>
            <v:group style="position:absolute;left:5067;top:2977;width:10;height:20" coordorigin="5067,2977" coordsize="10,20">
              <v:shape style="position:absolute;left:5067;top:2977;width:10;height:20" coordorigin="5067,2977" coordsize="10,20" path="m5067,2996l5077,2996,5077,2977,5067,2977,5067,2996xe" filled="true" fillcolor="#000000" stroked="false">
                <v:path arrowok="t"/>
                <v:fill type="solid"/>
              </v:shape>
            </v:group>
            <v:group style="position:absolute;left:5067;top:2996;width:10;height:20" coordorigin="5067,2996" coordsize="10,20">
              <v:shape style="position:absolute;left:5067;top:2996;width:10;height:20" coordorigin="5067,2996" coordsize="10,20" path="m5067,3015l5077,3015,5077,2996,5067,2996,5067,3015xe" filled="true" fillcolor="#000000" stroked="false">
                <v:path arrowok="t"/>
                <v:fill type="solid"/>
              </v:shape>
            </v:group>
            <v:group style="position:absolute;left:5067;top:3020;width:10;height:2" coordorigin="5067,3020" coordsize="10,2">
              <v:shape style="position:absolute;left:5067;top:3020;width:10;height:2" coordorigin="5067,3020" coordsize="10,0" path="m5067,3020l5077,3020e" filled="false" stroked="true" strokeweight=".47998pt" strokecolor="#000000">
                <v:path arrowok="t"/>
              </v:shape>
            </v:group>
            <v:group style="position:absolute;left:5775;top:1902;width:10;height:20" coordorigin="5775,1902" coordsize="10,20">
              <v:shape style="position:absolute;left:5775;top:1902;width:10;height:20" coordorigin="5775,1902" coordsize="10,20" path="m5775,1921l5785,1921,5785,1902,5775,1902,5775,1921xe" filled="true" fillcolor="#000000" stroked="false">
                <v:path arrowok="t"/>
                <v:fill type="solid"/>
              </v:shape>
            </v:group>
            <v:group style="position:absolute;left:5775;top:1921;width:10;height:20" coordorigin="5775,1921" coordsize="10,20">
              <v:shape style="position:absolute;left:5775;top:1921;width:10;height:20" coordorigin="5775,1921" coordsize="10,20" path="m5775,1940l5785,1940,5785,1921,5775,1921,5775,1940xe" filled="true" fillcolor="#000000" stroked="false">
                <v:path arrowok="t"/>
                <v:fill type="solid"/>
              </v:shape>
            </v:group>
            <v:group style="position:absolute;left:5775;top:1940;width:10;height:20" coordorigin="5775,1940" coordsize="10,20">
              <v:shape style="position:absolute;left:5775;top:1940;width:10;height:20" coordorigin="5775,1940" coordsize="10,20" path="m5775,1959l5785,1959,5785,1940,5775,1940,5775,1959xe" filled="true" fillcolor="#000000" stroked="false">
                <v:path arrowok="t"/>
                <v:fill type="solid"/>
              </v:shape>
            </v:group>
            <v:group style="position:absolute;left:5775;top:1959;width:10;height:20" coordorigin="5775,1959" coordsize="10,20">
              <v:shape style="position:absolute;left:5775;top:1959;width:10;height:20" coordorigin="5775,1959" coordsize="10,20" path="m5775,1979l5785,1979,5785,1959,5775,1959,5775,1979xe" filled="true" fillcolor="#000000" stroked="false">
                <v:path arrowok="t"/>
                <v:fill type="solid"/>
              </v:shape>
            </v:group>
            <v:group style="position:absolute;left:5775;top:1979;width:10;height:20" coordorigin="5775,1979" coordsize="10,20">
              <v:shape style="position:absolute;left:5775;top:1979;width:10;height:20" coordorigin="5775,1979" coordsize="10,20" path="m5775,1998l5785,1998,5785,1979,5775,1979,5775,1998xe" filled="true" fillcolor="#000000" stroked="false">
                <v:path arrowok="t"/>
                <v:fill type="solid"/>
              </v:shape>
            </v:group>
            <v:group style="position:absolute;left:5775;top:1998;width:10;height:20" coordorigin="5775,1998" coordsize="10,20">
              <v:shape style="position:absolute;left:5775;top:1998;width:10;height:20" coordorigin="5775,1998" coordsize="10,20" path="m5775,2017l5785,2017,5785,1998,5775,1998,5775,2017xe" filled="true" fillcolor="#000000" stroked="false">
                <v:path arrowok="t"/>
                <v:fill type="solid"/>
              </v:shape>
            </v:group>
            <v:group style="position:absolute;left:5775;top:2017;width:10;height:20" coordorigin="5775,2017" coordsize="10,20">
              <v:shape style="position:absolute;left:5775;top:2017;width:10;height:20" coordorigin="5775,2017" coordsize="10,20" path="m5775,2036l5785,2036,5785,2017,5775,2017,5775,2036xe" filled="true" fillcolor="#000000" stroked="false">
                <v:path arrowok="t"/>
                <v:fill type="solid"/>
              </v:shape>
            </v:group>
            <v:group style="position:absolute;left:5775;top:2036;width:10;height:20" coordorigin="5775,2036" coordsize="10,20">
              <v:shape style="position:absolute;left:5775;top:2036;width:10;height:20" coordorigin="5775,2036" coordsize="10,20" path="m5775,2055l5785,2055,5785,2036,5775,2036,5775,2055xe" filled="true" fillcolor="#000000" stroked="false">
                <v:path arrowok="t"/>
                <v:fill type="solid"/>
              </v:shape>
            </v:group>
            <v:group style="position:absolute;left:5775;top:2055;width:10;height:20" coordorigin="5775,2055" coordsize="10,20">
              <v:shape style="position:absolute;left:5775;top:2055;width:10;height:20" coordorigin="5775,2055" coordsize="10,20" path="m5775,2075l5785,2075,5785,2055,5775,2055,5775,2075xe" filled="true" fillcolor="#000000" stroked="false">
                <v:path arrowok="t"/>
                <v:fill type="solid"/>
              </v:shape>
            </v:group>
            <v:group style="position:absolute;left:5775;top:2075;width:10;height:20" coordorigin="5775,2075" coordsize="10,20">
              <v:shape style="position:absolute;left:5775;top:2075;width:10;height:20" coordorigin="5775,2075" coordsize="10,20" path="m5775,2094l5785,2094,5785,2075,5775,2075,5775,2094xe" filled="true" fillcolor="#000000" stroked="false">
                <v:path arrowok="t"/>
                <v:fill type="solid"/>
              </v:shape>
            </v:group>
            <v:group style="position:absolute;left:5775;top:2094;width:10;height:20" coordorigin="5775,2094" coordsize="10,20">
              <v:shape style="position:absolute;left:5775;top:2094;width:10;height:20" coordorigin="5775,2094" coordsize="10,20" path="m5775,2113l5785,2113,5785,2094,5775,2094,5775,2113xe" filled="true" fillcolor="#000000" stroked="false">
                <v:path arrowok="t"/>
                <v:fill type="solid"/>
              </v:shape>
            </v:group>
            <v:group style="position:absolute;left:5775;top:2113;width:10;height:20" coordorigin="5775,2113" coordsize="10,20">
              <v:shape style="position:absolute;left:5775;top:2113;width:10;height:20" coordorigin="5775,2113" coordsize="10,20" path="m5775,2132l5785,2132,5785,2113,5775,2113,5775,2132xe" filled="true" fillcolor="#000000" stroked="false">
                <v:path arrowok="t"/>
                <v:fill type="solid"/>
              </v:shape>
            </v:group>
            <v:group style="position:absolute;left:5775;top:2132;width:10;height:20" coordorigin="5775,2132" coordsize="10,20">
              <v:shape style="position:absolute;left:5775;top:2132;width:10;height:20" coordorigin="5775,2132" coordsize="10,20" path="m5775,2151l5785,2151,5785,2132,5775,2132,5775,2151xe" filled="true" fillcolor="#000000" stroked="false">
                <v:path arrowok="t"/>
                <v:fill type="solid"/>
              </v:shape>
            </v:group>
            <v:group style="position:absolute;left:5775;top:2151;width:10;height:20" coordorigin="5775,2151" coordsize="10,20">
              <v:shape style="position:absolute;left:5775;top:2151;width:10;height:20" coordorigin="5775,2151" coordsize="10,20" path="m5775,2171l5785,2171,5785,2151,5775,2151,5775,2171xe" filled="true" fillcolor="#000000" stroked="false">
                <v:path arrowok="t"/>
                <v:fill type="solid"/>
              </v:shape>
            </v:group>
            <v:group style="position:absolute;left:5775;top:2171;width:10;height:20" coordorigin="5775,2171" coordsize="10,20">
              <v:shape style="position:absolute;left:5775;top:2171;width:10;height:20" coordorigin="5775,2171" coordsize="10,20" path="m5775,2190l5785,2190,5785,2171,5775,2171,5775,2190xe" filled="true" fillcolor="#000000" stroked="false">
                <v:path arrowok="t"/>
                <v:fill type="solid"/>
              </v:shape>
            </v:group>
            <v:group style="position:absolute;left:5775;top:2190;width:10;height:20" coordorigin="5775,2190" coordsize="10,20">
              <v:shape style="position:absolute;left:5775;top:2190;width:10;height:20" coordorigin="5775,2190" coordsize="10,20" path="m5775,2209l5785,2209,5785,2190,5775,2190,5775,2209xe" filled="true" fillcolor="#000000" stroked="false">
                <v:path arrowok="t"/>
                <v:fill type="solid"/>
              </v:shape>
            </v:group>
            <v:group style="position:absolute;left:5775;top:2209;width:10;height:20" coordorigin="5775,2209" coordsize="10,20">
              <v:shape style="position:absolute;left:5775;top:2209;width:10;height:20" coordorigin="5775,2209" coordsize="10,20" path="m5775,2228l5785,2228,5785,2209,5775,2209,5775,2228xe" filled="true" fillcolor="#000000" stroked="false">
                <v:path arrowok="t"/>
                <v:fill type="solid"/>
              </v:shape>
            </v:group>
            <v:group style="position:absolute;left:5775;top:2228;width:10;height:20" coordorigin="5775,2228" coordsize="10,20">
              <v:shape style="position:absolute;left:5775;top:2228;width:10;height:20" coordorigin="5775,2228" coordsize="10,20" path="m5775,2247l5785,2247,5785,2228,5775,2228,5775,2247xe" filled="true" fillcolor="#000000" stroked="false">
                <v:path arrowok="t"/>
                <v:fill type="solid"/>
              </v:shape>
            </v:group>
            <v:group style="position:absolute;left:5775;top:2247;width:10;height:20" coordorigin="5775,2247" coordsize="10,20">
              <v:shape style="position:absolute;left:5775;top:2247;width:10;height:20" coordorigin="5775,2247" coordsize="10,20" path="m5775,2267l5785,2267,5785,2247,5775,2247,5775,2267xe" filled="true" fillcolor="#000000" stroked="false">
                <v:path arrowok="t"/>
                <v:fill type="solid"/>
              </v:shape>
            </v:group>
            <v:group style="position:absolute;left:5775;top:2267;width:10;height:20" coordorigin="5775,2267" coordsize="10,20">
              <v:shape style="position:absolute;left:5775;top:2267;width:10;height:20" coordorigin="5775,2267" coordsize="10,20" path="m5775,2286l5785,2286,5785,2267,5775,2267,5775,2286xe" filled="true" fillcolor="#000000" stroked="false">
                <v:path arrowok="t"/>
                <v:fill type="solid"/>
              </v:shape>
            </v:group>
            <v:group style="position:absolute;left:5775;top:2286;width:10;height:20" coordorigin="5775,2286" coordsize="10,20">
              <v:shape style="position:absolute;left:5775;top:2286;width:10;height:20" coordorigin="5775,2286" coordsize="10,20" path="m5775,2305l5785,2305,5785,2286,5775,2286,5775,2305xe" filled="true" fillcolor="#000000" stroked="false">
                <v:path arrowok="t"/>
                <v:fill type="solid"/>
              </v:shape>
            </v:group>
            <v:group style="position:absolute;left:5775;top:2305;width:10;height:20" coordorigin="5775,2305" coordsize="10,20">
              <v:shape style="position:absolute;left:5775;top:2305;width:10;height:20" coordorigin="5775,2305" coordsize="10,20" path="m5775,2324l5785,2324,5785,2305,5775,2305,5775,2324xe" filled="true" fillcolor="#000000" stroked="false">
                <v:path arrowok="t"/>
                <v:fill type="solid"/>
              </v:shape>
            </v:group>
            <v:group style="position:absolute;left:5775;top:2324;width:10;height:20" coordorigin="5775,2324" coordsize="10,20">
              <v:shape style="position:absolute;left:5775;top:2324;width:10;height:20" coordorigin="5775,2324" coordsize="10,20" path="m5775,2343l5785,2343,5785,2324,5775,2324,5775,2343xe" filled="true" fillcolor="#000000" stroked="false">
                <v:path arrowok="t"/>
                <v:fill type="solid"/>
              </v:shape>
            </v:group>
            <v:group style="position:absolute;left:5775;top:2343;width:10;height:20" coordorigin="5775,2343" coordsize="10,20">
              <v:shape style="position:absolute;left:5775;top:2343;width:10;height:20" coordorigin="5775,2343" coordsize="10,20" path="m5775,2363l5785,2363,5785,2343,5775,2343,5775,2363xe" filled="true" fillcolor="#000000" stroked="false">
                <v:path arrowok="t"/>
                <v:fill type="solid"/>
              </v:shape>
            </v:group>
            <v:group style="position:absolute;left:5775;top:2363;width:10;height:20" coordorigin="5775,2363" coordsize="10,20">
              <v:shape style="position:absolute;left:5775;top:2363;width:10;height:20" coordorigin="5775,2363" coordsize="10,20" path="m5775,2382l5785,2382,5785,2363,5775,2363,5775,2382xe" filled="true" fillcolor="#000000" stroked="false">
                <v:path arrowok="t"/>
                <v:fill type="solid"/>
              </v:shape>
            </v:group>
            <v:group style="position:absolute;left:5775;top:2382;width:10;height:20" coordorigin="5775,2382" coordsize="10,20">
              <v:shape style="position:absolute;left:5775;top:2382;width:10;height:20" coordorigin="5775,2382" coordsize="10,20" path="m5775,2401l5785,2401,5785,2382,5775,2382,5775,2401xe" filled="true" fillcolor="#000000" stroked="false">
                <v:path arrowok="t"/>
                <v:fill type="solid"/>
              </v:shape>
            </v:group>
            <v:group style="position:absolute;left:5775;top:2401;width:10;height:20" coordorigin="5775,2401" coordsize="10,20">
              <v:shape style="position:absolute;left:5775;top:2401;width:10;height:20" coordorigin="5775,2401" coordsize="10,20" path="m5775,2420l5785,2420,5785,2401,5775,2401,5775,2420xe" filled="true" fillcolor="#000000" stroked="false">
                <v:path arrowok="t"/>
                <v:fill type="solid"/>
              </v:shape>
            </v:group>
            <v:group style="position:absolute;left:5775;top:2420;width:10;height:20" coordorigin="5775,2420" coordsize="10,20">
              <v:shape style="position:absolute;left:5775;top:2420;width:10;height:20" coordorigin="5775,2420" coordsize="10,20" path="m5775,2439l5785,2439,5785,2420,5775,2420,5775,2439xe" filled="true" fillcolor="#000000" stroked="false">
                <v:path arrowok="t"/>
                <v:fill type="solid"/>
              </v:shape>
            </v:group>
            <v:group style="position:absolute;left:5775;top:2439;width:10;height:20" coordorigin="5775,2439" coordsize="10,20">
              <v:shape style="position:absolute;left:5775;top:2439;width:10;height:20" coordorigin="5775,2439" coordsize="10,20" path="m5775,2459l5785,2459,5785,2439,5775,2439,5775,2459xe" filled="true" fillcolor="#000000" stroked="false">
                <v:path arrowok="t"/>
                <v:fill type="solid"/>
              </v:shape>
            </v:group>
            <v:group style="position:absolute;left:5775;top:2459;width:10;height:20" coordorigin="5775,2459" coordsize="10,20">
              <v:shape style="position:absolute;left:5775;top:2459;width:10;height:20" coordorigin="5775,2459" coordsize="10,20" path="m5775,2478l5785,2478,5785,2459,5775,2459,5775,2478xe" filled="true" fillcolor="#000000" stroked="false">
                <v:path arrowok="t"/>
                <v:fill type="solid"/>
              </v:shape>
            </v:group>
            <v:group style="position:absolute;left:5775;top:2478;width:10;height:20" coordorigin="5775,2478" coordsize="10,20">
              <v:shape style="position:absolute;left:5775;top:2478;width:10;height:20" coordorigin="5775,2478" coordsize="10,20" path="m5775,2497l5785,2497,5785,2478,5775,2478,5775,2497xe" filled="true" fillcolor="#000000" stroked="false">
                <v:path arrowok="t"/>
                <v:fill type="solid"/>
              </v:shape>
            </v:group>
            <v:group style="position:absolute;left:5775;top:2497;width:10;height:20" coordorigin="5775,2497" coordsize="10,20">
              <v:shape style="position:absolute;left:5775;top:2497;width:10;height:20" coordorigin="5775,2497" coordsize="10,20" path="m5775,2516l5785,2516,5785,2497,5775,2497,5775,2516xe" filled="true" fillcolor="#000000" stroked="false">
                <v:path arrowok="t"/>
                <v:fill type="solid"/>
              </v:shape>
            </v:group>
            <v:group style="position:absolute;left:5775;top:2516;width:10;height:20" coordorigin="5775,2516" coordsize="10,20">
              <v:shape style="position:absolute;left:5775;top:2516;width:10;height:20" coordorigin="5775,2516" coordsize="10,20" path="m5775,2535l5785,2535,5785,2516,5775,2516,5775,2535xe" filled="true" fillcolor="#000000" stroked="false">
                <v:path arrowok="t"/>
                <v:fill type="solid"/>
              </v:shape>
            </v:group>
            <v:group style="position:absolute;left:5775;top:2535;width:10;height:20" coordorigin="5775,2535" coordsize="10,20">
              <v:shape style="position:absolute;left:5775;top:2535;width:10;height:20" coordorigin="5775,2535" coordsize="10,20" path="m5775,2555l5785,2555,5785,2535,5775,2535,5775,2555xe" filled="true" fillcolor="#000000" stroked="false">
                <v:path arrowok="t"/>
                <v:fill type="solid"/>
              </v:shape>
            </v:group>
            <v:group style="position:absolute;left:5775;top:2555;width:10;height:20" coordorigin="5775,2555" coordsize="10,20">
              <v:shape style="position:absolute;left:5775;top:2555;width:10;height:20" coordorigin="5775,2555" coordsize="10,20" path="m5775,2574l5785,2574,5785,2555,5775,2555,5775,2574xe" filled="true" fillcolor="#000000" stroked="false">
                <v:path arrowok="t"/>
                <v:fill type="solid"/>
              </v:shape>
            </v:group>
            <v:group style="position:absolute;left:5775;top:2574;width:10;height:20" coordorigin="5775,2574" coordsize="10,20">
              <v:shape style="position:absolute;left:5775;top:2574;width:10;height:20" coordorigin="5775,2574" coordsize="10,20" path="m5775,2593l5785,2593,5785,2574,5775,2574,5775,2593xe" filled="true" fillcolor="#000000" stroked="false">
                <v:path arrowok="t"/>
                <v:fill type="solid"/>
              </v:shape>
            </v:group>
            <v:group style="position:absolute;left:5775;top:2593;width:10;height:20" coordorigin="5775,2593" coordsize="10,20">
              <v:shape style="position:absolute;left:5775;top:2593;width:10;height:20" coordorigin="5775,2593" coordsize="10,20" path="m5775,2612l5785,2612,5785,2593,5775,2593,5775,2612xe" filled="true" fillcolor="#000000" stroked="false">
                <v:path arrowok="t"/>
                <v:fill type="solid"/>
              </v:shape>
            </v:group>
            <v:group style="position:absolute;left:5775;top:2612;width:10;height:20" coordorigin="5775,2612" coordsize="10,20">
              <v:shape style="position:absolute;left:5775;top:2612;width:10;height:20" coordorigin="5775,2612" coordsize="10,20" path="m5775,2631l5785,2631,5785,2612,5775,2612,5775,2631xe" filled="true" fillcolor="#000000" stroked="false">
                <v:path arrowok="t"/>
                <v:fill type="solid"/>
              </v:shape>
            </v:group>
            <v:group style="position:absolute;left:5775;top:2631;width:10;height:20" coordorigin="5775,2631" coordsize="10,20">
              <v:shape style="position:absolute;left:5775;top:2631;width:10;height:20" coordorigin="5775,2631" coordsize="10,20" path="m5775,2651l5785,2651,5785,2631,5775,2631,5775,2651xe" filled="true" fillcolor="#000000" stroked="false">
                <v:path arrowok="t"/>
                <v:fill type="solid"/>
              </v:shape>
            </v:group>
            <v:group style="position:absolute;left:5775;top:2651;width:10;height:20" coordorigin="5775,2651" coordsize="10,20">
              <v:shape style="position:absolute;left:5775;top:2651;width:10;height:20" coordorigin="5775,2651" coordsize="10,20" path="m5775,2670l5785,2670,5785,2651,5775,2651,5775,2670xe" filled="true" fillcolor="#000000" stroked="false">
                <v:path arrowok="t"/>
                <v:fill type="solid"/>
              </v:shape>
            </v:group>
            <v:group style="position:absolute;left:5775;top:2670;width:10;height:20" coordorigin="5775,2670" coordsize="10,20">
              <v:shape style="position:absolute;left:5775;top:2670;width:10;height:20" coordorigin="5775,2670" coordsize="10,20" path="m5775,2689l5785,2689,5785,2670,5775,2670,5775,2689xe" filled="true" fillcolor="#000000" stroked="false">
                <v:path arrowok="t"/>
                <v:fill type="solid"/>
              </v:shape>
            </v:group>
            <v:group style="position:absolute;left:5775;top:2689;width:10;height:20" coordorigin="5775,2689" coordsize="10,20">
              <v:shape style="position:absolute;left:5775;top:2689;width:10;height:20" coordorigin="5775,2689" coordsize="10,20" path="m5775,2708l5785,2708,5785,2689,5775,2689,5775,2708xe" filled="true" fillcolor="#000000" stroked="false">
                <v:path arrowok="t"/>
                <v:fill type="solid"/>
              </v:shape>
            </v:group>
            <v:group style="position:absolute;left:5775;top:2708;width:10;height:20" coordorigin="5775,2708" coordsize="10,20">
              <v:shape style="position:absolute;left:5775;top:2708;width:10;height:20" coordorigin="5775,2708" coordsize="10,20" path="m5775,2727l5785,2727,5785,2708,5775,2708,5775,2727xe" filled="true" fillcolor="#000000" stroked="false">
                <v:path arrowok="t"/>
                <v:fill type="solid"/>
              </v:shape>
            </v:group>
            <v:group style="position:absolute;left:5775;top:2727;width:10;height:20" coordorigin="5775,2727" coordsize="10,20">
              <v:shape style="position:absolute;left:5775;top:2727;width:10;height:20" coordorigin="5775,2727" coordsize="10,20" path="m5775,2747l5785,2747,5785,2727,5775,2727,5775,2747xe" filled="true" fillcolor="#000000" stroked="false">
                <v:path arrowok="t"/>
                <v:fill type="solid"/>
              </v:shape>
            </v:group>
            <v:group style="position:absolute;left:5775;top:2747;width:10;height:20" coordorigin="5775,2747" coordsize="10,20">
              <v:shape style="position:absolute;left:5775;top:2747;width:10;height:20" coordorigin="5775,2747" coordsize="10,20" path="m5775,2766l5785,2766,5785,2747,5775,2747,5775,2766xe" filled="true" fillcolor="#000000" stroked="false">
                <v:path arrowok="t"/>
                <v:fill type="solid"/>
              </v:shape>
            </v:group>
            <v:group style="position:absolute;left:5775;top:2766;width:10;height:20" coordorigin="5775,2766" coordsize="10,20">
              <v:shape style="position:absolute;left:5775;top:2766;width:10;height:20" coordorigin="5775,2766" coordsize="10,20" path="m5775,2785l5785,2785,5785,2766,5775,2766,5775,2785xe" filled="true" fillcolor="#000000" stroked="false">
                <v:path arrowok="t"/>
                <v:fill type="solid"/>
              </v:shape>
            </v:group>
            <v:group style="position:absolute;left:5775;top:2785;width:10;height:20" coordorigin="5775,2785" coordsize="10,20">
              <v:shape style="position:absolute;left:5775;top:2785;width:10;height:20" coordorigin="5775,2785" coordsize="10,20" path="m5775,2804l5785,2804,5785,2785,5775,2785,5775,2804xe" filled="true" fillcolor="#000000" stroked="false">
                <v:path arrowok="t"/>
                <v:fill type="solid"/>
              </v:shape>
            </v:group>
            <v:group style="position:absolute;left:5775;top:2804;width:10;height:20" coordorigin="5775,2804" coordsize="10,20">
              <v:shape style="position:absolute;left:5775;top:2804;width:10;height:20" coordorigin="5775,2804" coordsize="10,20" path="m5775,2823l5785,2823,5785,2804,5775,2804,5775,2823xe" filled="true" fillcolor="#000000" stroked="false">
                <v:path arrowok="t"/>
                <v:fill type="solid"/>
              </v:shape>
            </v:group>
            <v:group style="position:absolute;left:5775;top:2823;width:10;height:20" coordorigin="5775,2823" coordsize="10,20">
              <v:shape style="position:absolute;left:5775;top:2823;width:10;height:20" coordorigin="5775,2823" coordsize="10,20" path="m5775,2843l5785,2843,5785,2823,5775,2823,5775,2843xe" filled="true" fillcolor="#000000" stroked="false">
                <v:path arrowok="t"/>
                <v:fill type="solid"/>
              </v:shape>
            </v:group>
            <v:group style="position:absolute;left:5775;top:2843;width:10;height:20" coordorigin="5775,2843" coordsize="10,20">
              <v:shape style="position:absolute;left:5775;top:2843;width:10;height:20" coordorigin="5775,2843" coordsize="10,20" path="m5775,2862l5785,2862,5785,2843,5775,2843,5775,2862xe" filled="true" fillcolor="#000000" stroked="false">
                <v:path arrowok="t"/>
                <v:fill type="solid"/>
              </v:shape>
            </v:group>
            <v:group style="position:absolute;left:5775;top:2862;width:10;height:20" coordorigin="5775,2862" coordsize="10,20">
              <v:shape style="position:absolute;left:5775;top:2862;width:10;height:20" coordorigin="5775,2862" coordsize="10,20" path="m5775,2881l5785,2881,5785,2862,5775,2862,5775,2881xe" filled="true" fillcolor="#000000" stroked="false">
                <v:path arrowok="t"/>
                <v:fill type="solid"/>
              </v:shape>
            </v:group>
            <v:group style="position:absolute;left:5775;top:2881;width:10;height:20" coordorigin="5775,2881" coordsize="10,20">
              <v:shape style="position:absolute;left:5775;top:2881;width:10;height:20" coordorigin="5775,2881" coordsize="10,20" path="m5775,2900l5785,2900,5785,2881,5775,2881,5775,2900xe" filled="true" fillcolor="#000000" stroked="false">
                <v:path arrowok="t"/>
                <v:fill type="solid"/>
              </v:shape>
            </v:group>
            <v:group style="position:absolute;left:5775;top:2900;width:10;height:20" coordorigin="5775,2900" coordsize="10,20">
              <v:shape style="position:absolute;left:5775;top:2900;width:10;height:20" coordorigin="5775,2900" coordsize="10,20" path="m5775,2919l5785,2919,5785,2900,5775,2900,5775,2919xe" filled="true" fillcolor="#000000" stroked="false">
                <v:path arrowok="t"/>
                <v:fill type="solid"/>
              </v:shape>
            </v:group>
            <v:group style="position:absolute;left:5775;top:2919;width:10;height:20" coordorigin="5775,2919" coordsize="10,20">
              <v:shape style="position:absolute;left:5775;top:2919;width:10;height:20" coordorigin="5775,2919" coordsize="10,20" path="m5775,2939l5785,2939,5785,2919,5775,2919,5775,2939xe" filled="true" fillcolor="#000000" stroked="false">
                <v:path arrowok="t"/>
                <v:fill type="solid"/>
              </v:shape>
            </v:group>
            <v:group style="position:absolute;left:5775;top:2939;width:10;height:20" coordorigin="5775,2939" coordsize="10,20">
              <v:shape style="position:absolute;left:5775;top:2939;width:10;height:20" coordorigin="5775,2939" coordsize="10,20" path="m5775,2958l5785,2958,5785,2939,5775,2939,5775,2958xe" filled="true" fillcolor="#000000" stroked="false">
                <v:path arrowok="t"/>
                <v:fill type="solid"/>
              </v:shape>
            </v:group>
            <v:group style="position:absolute;left:5775;top:2958;width:10;height:20" coordorigin="5775,2958" coordsize="10,20">
              <v:shape style="position:absolute;left:5775;top:2958;width:10;height:20" coordorigin="5775,2958" coordsize="10,20" path="m5775,2977l5785,2977,5785,2958,5775,2958,5775,2977xe" filled="true" fillcolor="#000000" stroked="false">
                <v:path arrowok="t"/>
                <v:fill type="solid"/>
              </v:shape>
            </v:group>
            <v:group style="position:absolute;left:5775;top:2977;width:10;height:20" coordorigin="5775,2977" coordsize="10,20">
              <v:shape style="position:absolute;left:5775;top:2977;width:10;height:20" coordorigin="5775,2977" coordsize="10,20" path="m5775,2996l5785,2996,5785,2977,5775,2977,5775,2996xe" filled="true" fillcolor="#000000" stroked="false">
                <v:path arrowok="t"/>
                <v:fill type="solid"/>
              </v:shape>
            </v:group>
            <v:group style="position:absolute;left:5775;top:2996;width:10;height:20" coordorigin="5775,2996" coordsize="10,20">
              <v:shape style="position:absolute;left:5775;top:2996;width:10;height:20" coordorigin="5775,2996" coordsize="10,20" path="m5775,3015l5785,3015,5785,2996,5775,2996,5775,3015xe" filled="true" fillcolor="#000000" stroked="false">
                <v:path arrowok="t"/>
                <v:fill type="solid"/>
              </v:shape>
            </v:group>
            <v:group style="position:absolute;left:5775;top:3020;width:10;height:2" coordorigin="5775,3020" coordsize="10,2">
              <v:shape style="position:absolute;left:5775;top:3020;width:10;height:2" coordorigin="5775,3020" coordsize="10,0" path="m5775,3020l5785,3020e" filled="false" stroked="true" strokeweight=".47998pt" strokecolor="#000000">
                <v:path arrowok="t"/>
              </v:shape>
            </v:group>
            <v:group style="position:absolute;left:6911;top:1902;width:10;height:20" coordorigin="6911,1902" coordsize="10,20">
              <v:shape style="position:absolute;left:6911;top:1902;width:10;height:20" coordorigin="6911,1902" coordsize="10,20" path="m6911,1921l6921,1921,6921,1902,6911,1902,6911,1921xe" filled="true" fillcolor="#000000" stroked="false">
                <v:path arrowok="t"/>
                <v:fill type="solid"/>
              </v:shape>
            </v:group>
            <v:group style="position:absolute;left:6911;top:1921;width:10;height:20" coordorigin="6911,1921" coordsize="10,20">
              <v:shape style="position:absolute;left:6911;top:1921;width:10;height:20" coordorigin="6911,1921" coordsize="10,20" path="m6911,1940l6921,1940,6921,1921,6911,1921,6911,1940xe" filled="true" fillcolor="#000000" stroked="false">
                <v:path arrowok="t"/>
                <v:fill type="solid"/>
              </v:shape>
            </v:group>
            <v:group style="position:absolute;left:6911;top:1940;width:10;height:20" coordorigin="6911,1940" coordsize="10,20">
              <v:shape style="position:absolute;left:6911;top:1940;width:10;height:20" coordorigin="6911,1940" coordsize="10,20" path="m6911,1959l6921,1959,6921,1940,6911,1940,6911,1959xe" filled="true" fillcolor="#000000" stroked="false">
                <v:path arrowok="t"/>
                <v:fill type="solid"/>
              </v:shape>
            </v:group>
            <v:group style="position:absolute;left:6911;top:1959;width:10;height:20" coordorigin="6911,1959" coordsize="10,20">
              <v:shape style="position:absolute;left:6911;top:1959;width:10;height:20" coordorigin="6911,1959" coordsize="10,20" path="m6911,1979l6921,1979,6921,1959,6911,1959,6911,1979xe" filled="true" fillcolor="#000000" stroked="false">
                <v:path arrowok="t"/>
                <v:fill type="solid"/>
              </v:shape>
            </v:group>
            <v:group style="position:absolute;left:6911;top:1979;width:10;height:20" coordorigin="6911,1979" coordsize="10,20">
              <v:shape style="position:absolute;left:6911;top:1979;width:10;height:20" coordorigin="6911,1979" coordsize="10,20" path="m6911,1998l6921,1998,6921,1979,6911,1979,6911,1998xe" filled="true" fillcolor="#000000" stroked="false">
                <v:path arrowok="t"/>
                <v:fill type="solid"/>
              </v:shape>
            </v:group>
            <v:group style="position:absolute;left:6911;top:1998;width:10;height:20" coordorigin="6911,1998" coordsize="10,20">
              <v:shape style="position:absolute;left:6911;top:1998;width:10;height:20" coordorigin="6911,1998" coordsize="10,20" path="m6911,2017l6921,2017,6921,1998,6911,1998,6911,2017xe" filled="true" fillcolor="#000000" stroked="false">
                <v:path arrowok="t"/>
                <v:fill type="solid"/>
              </v:shape>
            </v:group>
            <v:group style="position:absolute;left:6911;top:2017;width:10;height:20" coordorigin="6911,2017" coordsize="10,20">
              <v:shape style="position:absolute;left:6911;top:2017;width:10;height:20" coordorigin="6911,2017" coordsize="10,20" path="m6911,2036l6921,2036,6921,2017,6911,2017,6911,2036xe" filled="true" fillcolor="#000000" stroked="false">
                <v:path arrowok="t"/>
                <v:fill type="solid"/>
              </v:shape>
            </v:group>
            <v:group style="position:absolute;left:6911;top:2036;width:10;height:20" coordorigin="6911,2036" coordsize="10,20">
              <v:shape style="position:absolute;left:6911;top:2036;width:10;height:20" coordorigin="6911,2036" coordsize="10,20" path="m6911,2055l6921,2055,6921,2036,6911,2036,6911,2055xe" filled="true" fillcolor="#000000" stroked="false">
                <v:path arrowok="t"/>
                <v:fill type="solid"/>
              </v:shape>
            </v:group>
            <v:group style="position:absolute;left:6911;top:2055;width:10;height:20" coordorigin="6911,2055" coordsize="10,20">
              <v:shape style="position:absolute;left:6911;top:2055;width:10;height:20" coordorigin="6911,2055" coordsize="10,20" path="m6911,2075l6921,2075,6921,2055,6911,2055,6911,2075xe" filled="true" fillcolor="#000000" stroked="false">
                <v:path arrowok="t"/>
                <v:fill type="solid"/>
              </v:shape>
            </v:group>
            <v:group style="position:absolute;left:6911;top:2075;width:10;height:20" coordorigin="6911,2075" coordsize="10,20">
              <v:shape style="position:absolute;left:6911;top:2075;width:10;height:20" coordorigin="6911,2075" coordsize="10,20" path="m6911,2094l6921,2094,6921,2075,6911,2075,6911,2094xe" filled="true" fillcolor="#000000" stroked="false">
                <v:path arrowok="t"/>
                <v:fill type="solid"/>
              </v:shape>
            </v:group>
            <v:group style="position:absolute;left:6911;top:2094;width:10;height:20" coordorigin="6911,2094" coordsize="10,20">
              <v:shape style="position:absolute;left:6911;top:2094;width:10;height:20" coordorigin="6911,2094" coordsize="10,20" path="m6911,2113l6921,2113,6921,2094,6911,2094,6911,2113xe" filled="true" fillcolor="#000000" stroked="false">
                <v:path arrowok="t"/>
                <v:fill type="solid"/>
              </v:shape>
            </v:group>
            <v:group style="position:absolute;left:6911;top:2113;width:10;height:20" coordorigin="6911,2113" coordsize="10,20">
              <v:shape style="position:absolute;left:6911;top:2113;width:10;height:20" coordorigin="6911,2113" coordsize="10,20" path="m6911,2132l6921,2132,6921,2113,6911,2113,6911,2132xe" filled="true" fillcolor="#000000" stroked="false">
                <v:path arrowok="t"/>
                <v:fill type="solid"/>
              </v:shape>
            </v:group>
            <v:group style="position:absolute;left:6911;top:2132;width:10;height:20" coordorigin="6911,2132" coordsize="10,20">
              <v:shape style="position:absolute;left:6911;top:2132;width:10;height:20" coordorigin="6911,2132" coordsize="10,20" path="m6911,2151l6921,2151,6921,2132,6911,2132,6911,2151xe" filled="true" fillcolor="#000000" stroked="false">
                <v:path arrowok="t"/>
                <v:fill type="solid"/>
              </v:shape>
            </v:group>
            <v:group style="position:absolute;left:6911;top:2151;width:10;height:20" coordorigin="6911,2151" coordsize="10,20">
              <v:shape style="position:absolute;left:6911;top:2151;width:10;height:20" coordorigin="6911,2151" coordsize="10,20" path="m6911,2171l6921,2171,6921,2151,6911,2151,6911,2171xe" filled="true" fillcolor="#000000" stroked="false">
                <v:path arrowok="t"/>
                <v:fill type="solid"/>
              </v:shape>
            </v:group>
            <v:group style="position:absolute;left:6911;top:2171;width:10;height:20" coordorigin="6911,2171" coordsize="10,20">
              <v:shape style="position:absolute;left:6911;top:2171;width:10;height:20" coordorigin="6911,2171" coordsize="10,20" path="m6911,2190l6921,2190,6921,2171,6911,2171,6911,2190xe" filled="true" fillcolor="#000000" stroked="false">
                <v:path arrowok="t"/>
                <v:fill type="solid"/>
              </v:shape>
            </v:group>
            <v:group style="position:absolute;left:6911;top:2190;width:10;height:20" coordorigin="6911,2190" coordsize="10,20">
              <v:shape style="position:absolute;left:6911;top:2190;width:10;height:20" coordorigin="6911,2190" coordsize="10,20" path="m6911,2209l6921,2209,6921,2190,6911,2190,6911,2209xe" filled="true" fillcolor="#000000" stroked="false">
                <v:path arrowok="t"/>
                <v:fill type="solid"/>
              </v:shape>
            </v:group>
            <v:group style="position:absolute;left:6911;top:2209;width:10;height:20" coordorigin="6911,2209" coordsize="10,20">
              <v:shape style="position:absolute;left:6911;top:2209;width:10;height:20" coordorigin="6911,2209" coordsize="10,20" path="m6911,2228l6921,2228,6921,2209,6911,2209,6911,2228xe" filled="true" fillcolor="#000000" stroked="false">
                <v:path arrowok="t"/>
                <v:fill type="solid"/>
              </v:shape>
            </v:group>
            <v:group style="position:absolute;left:6911;top:2228;width:10;height:20" coordorigin="6911,2228" coordsize="10,20">
              <v:shape style="position:absolute;left:6911;top:2228;width:10;height:20" coordorigin="6911,2228" coordsize="10,20" path="m6911,2247l6921,2247,6921,2228,6911,2228,6911,2247xe" filled="true" fillcolor="#000000" stroked="false">
                <v:path arrowok="t"/>
                <v:fill type="solid"/>
              </v:shape>
            </v:group>
            <v:group style="position:absolute;left:6911;top:2247;width:10;height:20" coordorigin="6911,2247" coordsize="10,20">
              <v:shape style="position:absolute;left:6911;top:2247;width:10;height:20" coordorigin="6911,2247" coordsize="10,20" path="m6911,2267l6921,2267,6921,2247,6911,2247,6911,2267xe" filled="true" fillcolor="#000000" stroked="false">
                <v:path arrowok="t"/>
                <v:fill type="solid"/>
              </v:shape>
            </v:group>
            <v:group style="position:absolute;left:6911;top:2267;width:10;height:20" coordorigin="6911,2267" coordsize="10,20">
              <v:shape style="position:absolute;left:6911;top:2267;width:10;height:20" coordorigin="6911,2267" coordsize="10,20" path="m6911,2286l6921,2286,6921,2267,6911,2267,6911,2286xe" filled="true" fillcolor="#000000" stroked="false">
                <v:path arrowok="t"/>
                <v:fill type="solid"/>
              </v:shape>
            </v:group>
            <v:group style="position:absolute;left:6911;top:2286;width:10;height:20" coordorigin="6911,2286" coordsize="10,20">
              <v:shape style="position:absolute;left:6911;top:2286;width:10;height:20" coordorigin="6911,2286" coordsize="10,20" path="m6911,2305l6921,2305,6921,2286,6911,2286,6911,2305xe" filled="true" fillcolor="#000000" stroked="false">
                <v:path arrowok="t"/>
                <v:fill type="solid"/>
              </v:shape>
            </v:group>
            <v:group style="position:absolute;left:6911;top:2305;width:10;height:20" coordorigin="6911,2305" coordsize="10,20">
              <v:shape style="position:absolute;left:6911;top:2305;width:10;height:20" coordorigin="6911,2305" coordsize="10,20" path="m6911,2324l6921,2324,6921,2305,6911,2305,6911,2324xe" filled="true" fillcolor="#000000" stroked="false">
                <v:path arrowok="t"/>
                <v:fill type="solid"/>
              </v:shape>
            </v:group>
            <v:group style="position:absolute;left:6911;top:2324;width:10;height:20" coordorigin="6911,2324" coordsize="10,20">
              <v:shape style="position:absolute;left:6911;top:2324;width:10;height:20" coordorigin="6911,2324" coordsize="10,20" path="m6911,2343l6921,2343,6921,2324,6911,2324,6911,2343xe" filled="true" fillcolor="#000000" stroked="false">
                <v:path arrowok="t"/>
                <v:fill type="solid"/>
              </v:shape>
            </v:group>
            <v:group style="position:absolute;left:6911;top:2343;width:10;height:20" coordorigin="6911,2343" coordsize="10,20">
              <v:shape style="position:absolute;left:6911;top:2343;width:10;height:20" coordorigin="6911,2343" coordsize="10,20" path="m6911,2363l6921,2363,6921,2343,6911,2343,6911,2363xe" filled="true" fillcolor="#000000" stroked="false">
                <v:path arrowok="t"/>
                <v:fill type="solid"/>
              </v:shape>
            </v:group>
            <v:group style="position:absolute;left:6911;top:2363;width:10;height:20" coordorigin="6911,2363" coordsize="10,20">
              <v:shape style="position:absolute;left:6911;top:2363;width:10;height:20" coordorigin="6911,2363" coordsize="10,20" path="m6911,2382l6921,2382,6921,2363,6911,2363,6911,2382xe" filled="true" fillcolor="#000000" stroked="false">
                <v:path arrowok="t"/>
                <v:fill type="solid"/>
              </v:shape>
            </v:group>
            <v:group style="position:absolute;left:6911;top:2382;width:10;height:20" coordorigin="6911,2382" coordsize="10,20">
              <v:shape style="position:absolute;left:6911;top:2382;width:10;height:20" coordorigin="6911,2382" coordsize="10,20" path="m6911,2401l6921,2401,6921,2382,6911,2382,6911,2401xe" filled="true" fillcolor="#000000" stroked="false">
                <v:path arrowok="t"/>
                <v:fill type="solid"/>
              </v:shape>
            </v:group>
            <v:group style="position:absolute;left:6911;top:2401;width:10;height:20" coordorigin="6911,2401" coordsize="10,20">
              <v:shape style="position:absolute;left:6911;top:2401;width:10;height:20" coordorigin="6911,2401" coordsize="10,20" path="m6911,2420l6921,2420,6921,2401,6911,2401,6911,2420xe" filled="true" fillcolor="#000000" stroked="false">
                <v:path arrowok="t"/>
                <v:fill type="solid"/>
              </v:shape>
            </v:group>
            <v:group style="position:absolute;left:6911;top:2420;width:10;height:20" coordorigin="6911,2420" coordsize="10,20">
              <v:shape style="position:absolute;left:6911;top:2420;width:10;height:20" coordorigin="6911,2420" coordsize="10,20" path="m6911,2439l6921,2439,6921,2420,6911,2420,6911,2439xe" filled="true" fillcolor="#000000" stroked="false">
                <v:path arrowok="t"/>
                <v:fill type="solid"/>
              </v:shape>
            </v:group>
            <v:group style="position:absolute;left:6911;top:2439;width:10;height:20" coordorigin="6911,2439" coordsize="10,20">
              <v:shape style="position:absolute;left:6911;top:2439;width:10;height:20" coordorigin="6911,2439" coordsize="10,20" path="m6911,2459l6921,2459,6921,2439,6911,2439,6911,2459xe" filled="true" fillcolor="#000000" stroked="false">
                <v:path arrowok="t"/>
                <v:fill type="solid"/>
              </v:shape>
            </v:group>
            <v:group style="position:absolute;left:6911;top:2459;width:10;height:20" coordorigin="6911,2459" coordsize="10,20">
              <v:shape style="position:absolute;left:6911;top:2459;width:10;height:20" coordorigin="6911,2459" coordsize="10,20" path="m6911,2478l6921,2478,6921,2459,6911,2459,6911,2478xe" filled="true" fillcolor="#000000" stroked="false">
                <v:path arrowok="t"/>
                <v:fill type="solid"/>
              </v:shape>
            </v:group>
            <v:group style="position:absolute;left:6911;top:2478;width:10;height:20" coordorigin="6911,2478" coordsize="10,20">
              <v:shape style="position:absolute;left:6911;top:2478;width:10;height:20" coordorigin="6911,2478" coordsize="10,20" path="m6911,2497l6921,2497,6921,2478,6911,2478,6911,2497xe" filled="true" fillcolor="#000000" stroked="false">
                <v:path arrowok="t"/>
                <v:fill type="solid"/>
              </v:shape>
            </v:group>
            <v:group style="position:absolute;left:6911;top:2497;width:10;height:20" coordorigin="6911,2497" coordsize="10,20">
              <v:shape style="position:absolute;left:6911;top:2497;width:10;height:20" coordorigin="6911,2497" coordsize="10,20" path="m6911,2516l6921,2516,6921,2497,6911,2497,6911,2516xe" filled="true" fillcolor="#000000" stroked="false">
                <v:path arrowok="t"/>
                <v:fill type="solid"/>
              </v:shape>
            </v:group>
            <v:group style="position:absolute;left:6911;top:2516;width:10;height:20" coordorigin="6911,2516" coordsize="10,20">
              <v:shape style="position:absolute;left:6911;top:2516;width:10;height:20" coordorigin="6911,2516" coordsize="10,20" path="m6911,2535l6921,2535,6921,2516,6911,2516,6911,2535xe" filled="true" fillcolor="#000000" stroked="false">
                <v:path arrowok="t"/>
                <v:fill type="solid"/>
              </v:shape>
            </v:group>
            <v:group style="position:absolute;left:6911;top:2535;width:10;height:20" coordorigin="6911,2535" coordsize="10,20">
              <v:shape style="position:absolute;left:6911;top:2535;width:10;height:20" coordorigin="6911,2535" coordsize="10,20" path="m6911,2555l6921,2555,6921,2535,6911,2535,6911,2555xe" filled="true" fillcolor="#000000" stroked="false">
                <v:path arrowok="t"/>
                <v:fill type="solid"/>
              </v:shape>
            </v:group>
            <v:group style="position:absolute;left:6911;top:2555;width:10;height:20" coordorigin="6911,2555" coordsize="10,20">
              <v:shape style="position:absolute;left:6911;top:2555;width:10;height:20" coordorigin="6911,2555" coordsize="10,20" path="m6911,2574l6921,2574,6921,2555,6911,2555,6911,2574xe" filled="true" fillcolor="#000000" stroked="false">
                <v:path arrowok="t"/>
                <v:fill type="solid"/>
              </v:shape>
            </v:group>
            <v:group style="position:absolute;left:6911;top:2574;width:10;height:20" coordorigin="6911,2574" coordsize="10,20">
              <v:shape style="position:absolute;left:6911;top:2574;width:10;height:20" coordorigin="6911,2574" coordsize="10,20" path="m6911,2593l6921,2593,6921,2574,6911,2574,6911,2593xe" filled="true" fillcolor="#000000" stroked="false">
                <v:path arrowok="t"/>
                <v:fill type="solid"/>
              </v:shape>
            </v:group>
            <v:group style="position:absolute;left:6911;top:2593;width:10;height:20" coordorigin="6911,2593" coordsize="10,20">
              <v:shape style="position:absolute;left:6911;top:2593;width:10;height:20" coordorigin="6911,2593" coordsize="10,20" path="m6911,2612l6921,2612,6921,2593,6911,2593,6911,2612xe" filled="true" fillcolor="#000000" stroked="false">
                <v:path arrowok="t"/>
                <v:fill type="solid"/>
              </v:shape>
            </v:group>
            <v:group style="position:absolute;left:6911;top:2612;width:10;height:20" coordorigin="6911,2612" coordsize="10,20">
              <v:shape style="position:absolute;left:6911;top:2612;width:10;height:20" coordorigin="6911,2612" coordsize="10,20" path="m6911,2631l6921,2631,6921,2612,6911,2612,6911,2631xe" filled="true" fillcolor="#000000" stroked="false">
                <v:path arrowok="t"/>
                <v:fill type="solid"/>
              </v:shape>
            </v:group>
            <v:group style="position:absolute;left:6911;top:2631;width:10;height:20" coordorigin="6911,2631" coordsize="10,20">
              <v:shape style="position:absolute;left:6911;top:2631;width:10;height:20" coordorigin="6911,2631" coordsize="10,20" path="m6911,2651l6921,2651,6921,2631,6911,2631,6911,2651xe" filled="true" fillcolor="#000000" stroked="false">
                <v:path arrowok="t"/>
                <v:fill type="solid"/>
              </v:shape>
            </v:group>
            <v:group style="position:absolute;left:6911;top:2651;width:10;height:20" coordorigin="6911,2651" coordsize="10,20">
              <v:shape style="position:absolute;left:6911;top:2651;width:10;height:20" coordorigin="6911,2651" coordsize="10,20" path="m6911,2670l6921,2670,6921,2651,6911,2651,6911,2670xe" filled="true" fillcolor="#000000" stroked="false">
                <v:path arrowok="t"/>
                <v:fill type="solid"/>
              </v:shape>
            </v:group>
            <v:group style="position:absolute;left:6911;top:2670;width:10;height:20" coordorigin="6911,2670" coordsize="10,20">
              <v:shape style="position:absolute;left:6911;top:2670;width:10;height:20" coordorigin="6911,2670" coordsize="10,20" path="m6911,2689l6921,2689,6921,2670,6911,2670,6911,2689xe" filled="true" fillcolor="#000000" stroked="false">
                <v:path arrowok="t"/>
                <v:fill type="solid"/>
              </v:shape>
            </v:group>
            <v:group style="position:absolute;left:6911;top:2689;width:10;height:20" coordorigin="6911,2689" coordsize="10,20">
              <v:shape style="position:absolute;left:6911;top:2689;width:10;height:20" coordorigin="6911,2689" coordsize="10,20" path="m6911,2708l6921,2708,6921,2689,6911,2689,6911,2708xe" filled="true" fillcolor="#000000" stroked="false">
                <v:path arrowok="t"/>
                <v:fill type="solid"/>
              </v:shape>
            </v:group>
            <v:group style="position:absolute;left:6911;top:2708;width:10;height:20" coordorigin="6911,2708" coordsize="10,20">
              <v:shape style="position:absolute;left:6911;top:2708;width:10;height:20" coordorigin="6911,2708" coordsize="10,20" path="m6911,2727l6921,2727,6921,2708,6911,2708,6911,2727xe" filled="true" fillcolor="#000000" stroked="false">
                <v:path arrowok="t"/>
                <v:fill type="solid"/>
              </v:shape>
            </v:group>
            <v:group style="position:absolute;left:6911;top:2727;width:10;height:20" coordorigin="6911,2727" coordsize="10,20">
              <v:shape style="position:absolute;left:6911;top:2727;width:10;height:20" coordorigin="6911,2727" coordsize="10,20" path="m6911,2747l6921,2747,6921,2727,6911,2727,6911,2747xe" filled="true" fillcolor="#000000" stroked="false">
                <v:path arrowok="t"/>
                <v:fill type="solid"/>
              </v:shape>
            </v:group>
            <v:group style="position:absolute;left:6911;top:2747;width:10;height:20" coordorigin="6911,2747" coordsize="10,20">
              <v:shape style="position:absolute;left:6911;top:2747;width:10;height:20" coordorigin="6911,2747" coordsize="10,20" path="m6911,2766l6921,2766,6921,2747,6911,2747,6911,2766xe" filled="true" fillcolor="#000000" stroked="false">
                <v:path arrowok="t"/>
                <v:fill type="solid"/>
              </v:shape>
            </v:group>
            <v:group style="position:absolute;left:6911;top:2766;width:10;height:20" coordorigin="6911,2766" coordsize="10,20">
              <v:shape style="position:absolute;left:6911;top:2766;width:10;height:20" coordorigin="6911,2766" coordsize="10,20" path="m6911,2785l6921,2785,6921,2766,6911,2766,6911,2785xe" filled="true" fillcolor="#000000" stroked="false">
                <v:path arrowok="t"/>
                <v:fill type="solid"/>
              </v:shape>
            </v:group>
            <v:group style="position:absolute;left:6911;top:2785;width:10;height:20" coordorigin="6911,2785" coordsize="10,20">
              <v:shape style="position:absolute;left:6911;top:2785;width:10;height:20" coordorigin="6911,2785" coordsize="10,20" path="m6911,2804l6921,2804,6921,2785,6911,2785,6911,2804xe" filled="true" fillcolor="#000000" stroked="false">
                <v:path arrowok="t"/>
                <v:fill type="solid"/>
              </v:shape>
            </v:group>
            <v:group style="position:absolute;left:6911;top:2804;width:10;height:20" coordorigin="6911,2804" coordsize="10,20">
              <v:shape style="position:absolute;left:6911;top:2804;width:10;height:20" coordorigin="6911,2804" coordsize="10,20" path="m6911,2823l6921,2823,6921,2804,6911,2804,6911,2823xe" filled="true" fillcolor="#000000" stroked="false">
                <v:path arrowok="t"/>
                <v:fill type="solid"/>
              </v:shape>
            </v:group>
            <v:group style="position:absolute;left:6911;top:2823;width:10;height:20" coordorigin="6911,2823" coordsize="10,20">
              <v:shape style="position:absolute;left:6911;top:2823;width:10;height:20" coordorigin="6911,2823" coordsize="10,20" path="m6911,2843l6921,2843,6921,2823,6911,2823,6911,2843xe" filled="true" fillcolor="#000000" stroked="false">
                <v:path arrowok="t"/>
                <v:fill type="solid"/>
              </v:shape>
            </v:group>
            <v:group style="position:absolute;left:6911;top:2843;width:10;height:20" coordorigin="6911,2843" coordsize="10,20">
              <v:shape style="position:absolute;left:6911;top:2843;width:10;height:20" coordorigin="6911,2843" coordsize="10,20" path="m6911,2862l6921,2862,6921,2843,6911,2843,6911,2862xe" filled="true" fillcolor="#000000" stroked="false">
                <v:path arrowok="t"/>
                <v:fill type="solid"/>
              </v:shape>
            </v:group>
            <v:group style="position:absolute;left:6911;top:2862;width:10;height:20" coordorigin="6911,2862" coordsize="10,20">
              <v:shape style="position:absolute;left:6911;top:2862;width:10;height:20" coordorigin="6911,2862" coordsize="10,20" path="m6911,2881l6921,2881,6921,2862,6911,2862,6911,2881xe" filled="true" fillcolor="#000000" stroked="false">
                <v:path arrowok="t"/>
                <v:fill type="solid"/>
              </v:shape>
            </v:group>
            <v:group style="position:absolute;left:6911;top:2881;width:10;height:20" coordorigin="6911,2881" coordsize="10,20">
              <v:shape style="position:absolute;left:6911;top:2881;width:10;height:20" coordorigin="6911,2881" coordsize="10,20" path="m6911,2900l6921,2900,6921,2881,6911,2881,6911,2900xe" filled="true" fillcolor="#000000" stroked="false">
                <v:path arrowok="t"/>
                <v:fill type="solid"/>
              </v:shape>
            </v:group>
            <v:group style="position:absolute;left:6911;top:2900;width:10;height:20" coordorigin="6911,2900" coordsize="10,20">
              <v:shape style="position:absolute;left:6911;top:2900;width:10;height:20" coordorigin="6911,2900" coordsize="10,20" path="m6911,2919l6921,2919,6921,2900,6911,2900,6911,2919xe" filled="true" fillcolor="#000000" stroked="false">
                <v:path arrowok="t"/>
                <v:fill type="solid"/>
              </v:shape>
            </v:group>
            <v:group style="position:absolute;left:6911;top:2919;width:10;height:20" coordorigin="6911,2919" coordsize="10,20">
              <v:shape style="position:absolute;left:6911;top:2919;width:10;height:20" coordorigin="6911,2919" coordsize="10,20" path="m6911,2939l6921,2939,6921,2919,6911,2919,6911,2939xe" filled="true" fillcolor="#000000" stroked="false">
                <v:path arrowok="t"/>
                <v:fill type="solid"/>
              </v:shape>
            </v:group>
            <v:group style="position:absolute;left:6911;top:2939;width:10;height:20" coordorigin="6911,2939" coordsize="10,20">
              <v:shape style="position:absolute;left:6911;top:2939;width:10;height:20" coordorigin="6911,2939" coordsize="10,20" path="m6911,2958l6921,2958,6921,2939,6911,2939,6911,2958xe" filled="true" fillcolor="#000000" stroked="false">
                <v:path arrowok="t"/>
                <v:fill type="solid"/>
              </v:shape>
            </v:group>
            <v:group style="position:absolute;left:6911;top:2958;width:10;height:20" coordorigin="6911,2958" coordsize="10,20">
              <v:shape style="position:absolute;left:6911;top:2958;width:10;height:20" coordorigin="6911,2958" coordsize="10,20" path="m6911,2977l6921,2977,6921,2958,6911,2958,6911,2977xe" filled="true" fillcolor="#000000" stroked="false">
                <v:path arrowok="t"/>
                <v:fill type="solid"/>
              </v:shape>
            </v:group>
            <v:group style="position:absolute;left:6911;top:2977;width:10;height:20" coordorigin="6911,2977" coordsize="10,20">
              <v:shape style="position:absolute;left:6911;top:2977;width:10;height:20" coordorigin="6911,2977" coordsize="10,20" path="m6911,2996l6921,2996,6921,2977,6911,2977,6911,2996xe" filled="true" fillcolor="#000000" stroked="false">
                <v:path arrowok="t"/>
                <v:fill type="solid"/>
              </v:shape>
            </v:group>
            <v:group style="position:absolute;left:6911;top:2996;width:10;height:20" coordorigin="6911,2996" coordsize="10,20">
              <v:shape style="position:absolute;left:6911;top:2996;width:10;height:20" coordorigin="6911,2996" coordsize="10,20" path="m6911,3015l6921,3015,6921,2996,6911,2996,6911,3015xe" filled="true" fillcolor="#000000" stroked="false">
                <v:path arrowok="t"/>
                <v:fill type="solid"/>
              </v:shape>
            </v:group>
            <v:group style="position:absolute;left:6911;top:3020;width:10;height:2" coordorigin="6911,3020" coordsize="10,2">
              <v:shape style="position:absolute;left:6911;top:3020;width:10;height:2" coordorigin="6911,3020" coordsize="10,0" path="m6911,3020l6921,3020e" filled="false" stroked="true" strokeweight=".47998pt" strokecolor="#000000">
                <v:path arrowok="t"/>
              </v:shape>
            </v:group>
            <v:group style="position:absolute;left:7468;top:1902;width:10;height:20" coordorigin="7468,1902" coordsize="10,20">
              <v:shape style="position:absolute;left:7468;top:1902;width:10;height:20" coordorigin="7468,1902" coordsize="10,20" path="m7468,1921l7477,1921,7477,1902,7468,1902,7468,1921xe" filled="true" fillcolor="#000000" stroked="false">
                <v:path arrowok="t"/>
                <v:fill type="solid"/>
              </v:shape>
            </v:group>
            <v:group style="position:absolute;left:7468;top:1921;width:10;height:20" coordorigin="7468,1921" coordsize="10,20">
              <v:shape style="position:absolute;left:7468;top:1921;width:10;height:20" coordorigin="7468,1921" coordsize="10,20" path="m7468,1940l7477,1940,7477,1921,7468,1921,7468,1940xe" filled="true" fillcolor="#000000" stroked="false">
                <v:path arrowok="t"/>
                <v:fill type="solid"/>
              </v:shape>
            </v:group>
            <v:group style="position:absolute;left:7468;top:1940;width:10;height:20" coordorigin="7468,1940" coordsize="10,20">
              <v:shape style="position:absolute;left:7468;top:1940;width:10;height:20" coordorigin="7468,1940" coordsize="10,20" path="m7468,1959l7477,1959,7477,1940,7468,1940,7468,1959xe" filled="true" fillcolor="#000000" stroked="false">
                <v:path arrowok="t"/>
                <v:fill type="solid"/>
              </v:shape>
            </v:group>
            <v:group style="position:absolute;left:7468;top:1959;width:10;height:20" coordorigin="7468,1959" coordsize="10,20">
              <v:shape style="position:absolute;left:7468;top:1959;width:10;height:20" coordorigin="7468,1959" coordsize="10,20" path="m7468,1979l7477,1979,7477,1959,7468,1959,7468,1979xe" filled="true" fillcolor="#000000" stroked="false">
                <v:path arrowok="t"/>
                <v:fill type="solid"/>
              </v:shape>
            </v:group>
            <v:group style="position:absolute;left:7468;top:1979;width:10;height:20" coordorigin="7468,1979" coordsize="10,20">
              <v:shape style="position:absolute;left:7468;top:1979;width:10;height:20" coordorigin="7468,1979" coordsize="10,20" path="m7468,1998l7477,1998,7477,1979,7468,1979,7468,1998xe" filled="true" fillcolor="#000000" stroked="false">
                <v:path arrowok="t"/>
                <v:fill type="solid"/>
              </v:shape>
            </v:group>
            <v:group style="position:absolute;left:7468;top:1998;width:10;height:20" coordorigin="7468,1998" coordsize="10,20">
              <v:shape style="position:absolute;left:7468;top:1998;width:10;height:20" coordorigin="7468,1998" coordsize="10,20" path="m7468,2017l7477,2017,7477,1998,7468,1998,7468,2017xe" filled="true" fillcolor="#000000" stroked="false">
                <v:path arrowok="t"/>
                <v:fill type="solid"/>
              </v:shape>
            </v:group>
            <v:group style="position:absolute;left:7468;top:2017;width:10;height:20" coordorigin="7468,2017" coordsize="10,20">
              <v:shape style="position:absolute;left:7468;top:2017;width:10;height:20" coordorigin="7468,2017" coordsize="10,20" path="m7468,2036l7477,2036,7477,2017,7468,2017,7468,2036xe" filled="true" fillcolor="#000000" stroked="false">
                <v:path arrowok="t"/>
                <v:fill type="solid"/>
              </v:shape>
            </v:group>
            <v:group style="position:absolute;left:7468;top:2036;width:10;height:20" coordorigin="7468,2036" coordsize="10,20">
              <v:shape style="position:absolute;left:7468;top:2036;width:10;height:20" coordorigin="7468,2036" coordsize="10,20" path="m7468,2055l7477,2055,7477,2036,7468,2036,7468,2055xe" filled="true" fillcolor="#000000" stroked="false">
                <v:path arrowok="t"/>
                <v:fill type="solid"/>
              </v:shape>
            </v:group>
            <v:group style="position:absolute;left:7468;top:2055;width:10;height:20" coordorigin="7468,2055" coordsize="10,20">
              <v:shape style="position:absolute;left:7468;top:2055;width:10;height:20" coordorigin="7468,2055" coordsize="10,20" path="m7468,2075l7477,2075,7477,2055,7468,2055,7468,2075xe" filled="true" fillcolor="#000000" stroked="false">
                <v:path arrowok="t"/>
                <v:fill type="solid"/>
              </v:shape>
            </v:group>
            <v:group style="position:absolute;left:7468;top:2075;width:10;height:20" coordorigin="7468,2075" coordsize="10,20">
              <v:shape style="position:absolute;left:7468;top:2075;width:10;height:20" coordorigin="7468,2075" coordsize="10,20" path="m7468,2094l7477,2094,7477,2075,7468,2075,7468,2094xe" filled="true" fillcolor="#000000" stroked="false">
                <v:path arrowok="t"/>
                <v:fill type="solid"/>
              </v:shape>
            </v:group>
            <v:group style="position:absolute;left:7468;top:2094;width:10;height:20" coordorigin="7468,2094" coordsize="10,20">
              <v:shape style="position:absolute;left:7468;top:2094;width:10;height:20" coordorigin="7468,2094" coordsize="10,20" path="m7468,2113l7477,2113,7477,2094,7468,2094,7468,2113xe" filled="true" fillcolor="#000000" stroked="false">
                <v:path arrowok="t"/>
                <v:fill type="solid"/>
              </v:shape>
            </v:group>
            <v:group style="position:absolute;left:7468;top:2113;width:10;height:20" coordorigin="7468,2113" coordsize="10,20">
              <v:shape style="position:absolute;left:7468;top:2113;width:10;height:20" coordorigin="7468,2113" coordsize="10,20" path="m7468,2132l7477,2132,7477,2113,7468,2113,7468,2132xe" filled="true" fillcolor="#000000" stroked="false">
                <v:path arrowok="t"/>
                <v:fill type="solid"/>
              </v:shape>
            </v:group>
            <v:group style="position:absolute;left:7468;top:2132;width:10;height:20" coordorigin="7468,2132" coordsize="10,20">
              <v:shape style="position:absolute;left:7468;top:2132;width:10;height:20" coordorigin="7468,2132" coordsize="10,20" path="m7468,2151l7477,2151,7477,2132,7468,2132,7468,2151xe" filled="true" fillcolor="#000000" stroked="false">
                <v:path arrowok="t"/>
                <v:fill type="solid"/>
              </v:shape>
            </v:group>
            <v:group style="position:absolute;left:7468;top:2151;width:10;height:20" coordorigin="7468,2151" coordsize="10,20">
              <v:shape style="position:absolute;left:7468;top:2151;width:10;height:20" coordorigin="7468,2151" coordsize="10,20" path="m7468,2171l7477,2171,7477,2151,7468,2151,7468,2171xe" filled="true" fillcolor="#000000" stroked="false">
                <v:path arrowok="t"/>
                <v:fill type="solid"/>
              </v:shape>
            </v:group>
            <v:group style="position:absolute;left:7468;top:2171;width:10;height:20" coordorigin="7468,2171" coordsize="10,20">
              <v:shape style="position:absolute;left:7468;top:2171;width:10;height:20" coordorigin="7468,2171" coordsize="10,20" path="m7468,2190l7477,2190,7477,2171,7468,2171,7468,2190xe" filled="true" fillcolor="#000000" stroked="false">
                <v:path arrowok="t"/>
                <v:fill type="solid"/>
              </v:shape>
            </v:group>
            <v:group style="position:absolute;left:7468;top:2190;width:10;height:20" coordorigin="7468,2190" coordsize="10,20">
              <v:shape style="position:absolute;left:7468;top:2190;width:10;height:20" coordorigin="7468,2190" coordsize="10,20" path="m7468,2209l7477,2209,7477,2190,7468,2190,7468,2209xe" filled="true" fillcolor="#000000" stroked="false">
                <v:path arrowok="t"/>
                <v:fill type="solid"/>
              </v:shape>
            </v:group>
            <v:group style="position:absolute;left:7468;top:2209;width:10;height:20" coordorigin="7468,2209" coordsize="10,20">
              <v:shape style="position:absolute;left:7468;top:2209;width:10;height:20" coordorigin="7468,2209" coordsize="10,20" path="m7468,2228l7477,2228,7477,2209,7468,2209,7468,2228xe" filled="true" fillcolor="#000000" stroked="false">
                <v:path arrowok="t"/>
                <v:fill type="solid"/>
              </v:shape>
            </v:group>
            <v:group style="position:absolute;left:7468;top:2228;width:10;height:20" coordorigin="7468,2228" coordsize="10,20">
              <v:shape style="position:absolute;left:7468;top:2228;width:10;height:20" coordorigin="7468,2228" coordsize="10,20" path="m7468,2247l7477,2247,7477,2228,7468,2228,7468,2247xe" filled="true" fillcolor="#000000" stroked="false">
                <v:path arrowok="t"/>
                <v:fill type="solid"/>
              </v:shape>
            </v:group>
            <v:group style="position:absolute;left:7468;top:2247;width:10;height:20" coordorigin="7468,2247" coordsize="10,20">
              <v:shape style="position:absolute;left:7468;top:2247;width:10;height:20" coordorigin="7468,2247" coordsize="10,20" path="m7468,2267l7477,2267,7477,2247,7468,2247,7468,2267xe" filled="true" fillcolor="#000000" stroked="false">
                <v:path arrowok="t"/>
                <v:fill type="solid"/>
              </v:shape>
            </v:group>
            <v:group style="position:absolute;left:7468;top:2267;width:10;height:20" coordorigin="7468,2267" coordsize="10,20">
              <v:shape style="position:absolute;left:7468;top:2267;width:10;height:20" coordorigin="7468,2267" coordsize="10,20" path="m7468,2286l7477,2286,7477,2267,7468,2267,7468,2286xe" filled="true" fillcolor="#000000" stroked="false">
                <v:path arrowok="t"/>
                <v:fill type="solid"/>
              </v:shape>
            </v:group>
            <v:group style="position:absolute;left:7468;top:2286;width:10;height:20" coordorigin="7468,2286" coordsize="10,20">
              <v:shape style="position:absolute;left:7468;top:2286;width:10;height:20" coordorigin="7468,2286" coordsize="10,20" path="m7468,2305l7477,2305,7477,2286,7468,2286,7468,2305xe" filled="true" fillcolor="#000000" stroked="false">
                <v:path arrowok="t"/>
                <v:fill type="solid"/>
              </v:shape>
            </v:group>
            <v:group style="position:absolute;left:7468;top:2305;width:10;height:20" coordorigin="7468,2305" coordsize="10,20">
              <v:shape style="position:absolute;left:7468;top:2305;width:10;height:20" coordorigin="7468,2305" coordsize="10,20" path="m7468,2324l7477,2324,7477,2305,7468,2305,7468,2324xe" filled="true" fillcolor="#000000" stroked="false">
                <v:path arrowok="t"/>
                <v:fill type="solid"/>
              </v:shape>
            </v:group>
            <v:group style="position:absolute;left:7468;top:2324;width:10;height:20" coordorigin="7468,2324" coordsize="10,20">
              <v:shape style="position:absolute;left:7468;top:2324;width:10;height:20" coordorigin="7468,2324" coordsize="10,20" path="m7468,2343l7477,2343,7477,2324,7468,2324,7468,2343xe" filled="true" fillcolor="#000000" stroked="false">
                <v:path arrowok="t"/>
                <v:fill type="solid"/>
              </v:shape>
            </v:group>
            <v:group style="position:absolute;left:7468;top:2343;width:10;height:20" coordorigin="7468,2343" coordsize="10,20">
              <v:shape style="position:absolute;left:7468;top:2343;width:10;height:20" coordorigin="7468,2343" coordsize="10,20" path="m7468,2363l7477,2363,7477,2343,7468,2343,7468,2363xe" filled="true" fillcolor="#000000" stroked="false">
                <v:path arrowok="t"/>
                <v:fill type="solid"/>
              </v:shape>
            </v:group>
            <v:group style="position:absolute;left:7468;top:2363;width:10;height:20" coordorigin="7468,2363" coordsize="10,20">
              <v:shape style="position:absolute;left:7468;top:2363;width:10;height:20" coordorigin="7468,2363" coordsize="10,20" path="m7468,2382l7477,2382,7477,2363,7468,2363,7468,2382xe" filled="true" fillcolor="#000000" stroked="false">
                <v:path arrowok="t"/>
                <v:fill type="solid"/>
              </v:shape>
            </v:group>
            <v:group style="position:absolute;left:7468;top:2382;width:10;height:20" coordorigin="7468,2382" coordsize="10,20">
              <v:shape style="position:absolute;left:7468;top:2382;width:10;height:20" coordorigin="7468,2382" coordsize="10,20" path="m7468,2401l7477,2401,7477,2382,7468,2382,7468,2401xe" filled="true" fillcolor="#000000" stroked="false">
                <v:path arrowok="t"/>
                <v:fill type="solid"/>
              </v:shape>
            </v:group>
            <v:group style="position:absolute;left:7468;top:2401;width:10;height:20" coordorigin="7468,2401" coordsize="10,20">
              <v:shape style="position:absolute;left:7468;top:2401;width:10;height:20" coordorigin="7468,2401" coordsize="10,20" path="m7468,2420l7477,2420,7477,2401,7468,2401,7468,2420xe" filled="true" fillcolor="#000000" stroked="false">
                <v:path arrowok="t"/>
                <v:fill type="solid"/>
              </v:shape>
            </v:group>
            <v:group style="position:absolute;left:7468;top:2420;width:10;height:20" coordorigin="7468,2420" coordsize="10,20">
              <v:shape style="position:absolute;left:7468;top:2420;width:10;height:20" coordorigin="7468,2420" coordsize="10,20" path="m7468,2439l7477,2439,7477,2420,7468,2420,7468,2439xe" filled="true" fillcolor="#000000" stroked="false">
                <v:path arrowok="t"/>
                <v:fill type="solid"/>
              </v:shape>
            </v:group>
            <v:group style="position:absolute;left:7468;top:2439;width:10;height:20" coordorigin="7468,2439" coordsize="10,20">
              <v:shape style="position:absolute;left:7468;top:2439;width:10;height:20" coordorigin="7468,2439" coordsize="10,20" path="m7468,2459l7477,2459,7477,2439,7468,2439,7468,2459xe" filled="true" fillcolor="#000000" stroked="false">
                <v:path arrowok="t"/>
                <v:fill type="solid"/>
              </v:shape>
            </v:group>
            <v:group style="position:absolute;left:7468;top:2459;width:10;height:20" coordorigin="7468,2459" coordsize="10,20">
              <v:shape style="position:absolute;left:7468;top:2459;width:10;height:20" coordorigin="7468,2459" coordsize="10,20" path="m7468,2478l7477,2478,7477,2459,7468,2459,7468,2478xe" filled="true" fillcolor="#000000" stroked="false">
                <v:path arrowok="t"/>
                <v:fill type="solid"/>
              </v:shape>
            </v:group>
            <v:group style="position:absolute;left:7468;top:2478;width:10;height:20" coordorigin="7468,2478" coordsize="10,20">
              <v:shape style="position:absolute;left:7468;top:2478;width:10;height:20" coordorigin="7468,2478" coordsize="10,20" path="m7468,2497l7477,2497,7477,2478,7468,2478,7468,2497xe" filled="true" fillcolor="#000000" stroked="false">
                <v:path arrowok="t"/>
                <v:fill type="solid"/>
              </v:shape>
            </v:group>
            <v:group style="position:absolute;left:7468;top:2497;width:10;height:20" coordorigin="7468,2497" coordsize="10,20">
              <v:shape style="position:absolute;left:7468;top:2497;width:10;height:20" coordorigin="7468,2497" coordsize="10,20" path="m7468,2516l7477,2516,7477,2497,7468,2497,7468,2516xe" filled="true" fillcolor="#000000" stroked="false">
                <v:path arrowok="t"/>
                <v:fill type="solid"/>
              </v:shape>
            </v:group>
            <v:group style="position:absolute;left:7468;top:2516;width:10;height:20" coordorigin="7468,2516" coordsize="10,20">
              <v:shape style="position:absolute;left:7468;top:2516;width:10;height:20" coordorigin="7468,2516" coordsize="10,20" path="m7468,2535l7477,2535,7477,2516,7468,2516,7468,2535xe" filled="true" fillcolor="#000000" stroked="false">
                <v:path arrowok="t"/>
                <v:fill type="solid"/>
              </v:shape>
            </v:group>
            <v:group style="position:absolute;left:7468;top:2535;width:10;height:20" coordorigin="7468,2535" coordsize="10,20">
              <v:shape style="position:absolute;left:7468;top:2535;width:10;height:20" coordorigin="7468,2535" coordsize="10,20" path="m7468,2555l7477,2555,7477,2535,7468,2535,7468,2555xe" filled="true" fillcolor="#000000" stroked="false">
                <v:path arrowok="t"/>
                <v:fill type="solid"/>
              </v:shape>
            </v:group>
            <v:group style="position:absolute;left:7468;top:2555;width:10;height:20" coordorigin="7468,2555" coordsize="10,20">
              <v:shape style="position:absolute;left:7468;top:2555;width:10;height:20" coordorigin="7468,2555" coordsize="10,20" path="m7468,2574l7477,2574,7477,2555,7468,2555,7468,2574xe" filled="true" fillcolor="#000000" stroked="false">
                <v:path arrowok="t"/>
                <v:fill type="solid"/>
              </v:shape>
            </v:group>
            <v:group style="position:absolute;left:7468;top:2574;width:10;height:20" coordorigin="7468,2574" coordsize="10,20">
              <v:shape style="position:absolute;left:7468;top:2574;width:10;height:20" coordorigin="7468,2574" coordsize="10,20" path="m7468,2593l7477,2593,7477,2574,7468,2574,7468,2593xe" filled="true" fillcolor="#000000" stroked="false">
                <v:path arrowok="t"/>
                <v:fill type="solid"/>
              </v:shape>
            </v:group>
            <v:group style="position:absolute;left:7468;top:2593;width:10;height:20" coordorigin="7468,2593" coordsize="10,20">
              <v:shape style="position:absolute;left:7468;top:2593;width:10;height:20" coordorigin="7468,2593" coordsize="10,20" path="m7468,2612l7477,2612,7477,2593,7468,2593,7468,2612xe" filled="true" fillcolor="#000000" stroked="false">
                <v:path arrowok="t"/>
                <v:fill type="solid"/>
              </v:shape>
            </v:group>
            <v:group style="position:absolute;left:7468;top:2612;width:10;height:20" coordorigin="7468,2612" coordsize="10,20">
              <v:shape style="position:absolute;left:7468;top:2612;width:10;height:20" coordorigin="7468,2612" coordsize="10,20" path="m7468,2631l7477,2631,7477,2612,7468,2612,7468,2631xe" filled="true" fillcolor="#000000" stroked="false">
                <v:path arrowok="t"/>
                <v:fill type="solid"/>
              </v:shape>
            </v:group>
            <v:group style="position:absolute;left:7468;top:2631;width:10;height:20" coordorigin="7468,2631" coordsize="10,20">
              <v:shape style="position:absolute;left:7468;top:2631;width:10;height:20" coordorigin="7468,2631" coordsize="10,20" path="m7468,2651l7477,2651,7477,2631,7468,2631,7468,2651xe" filled="true" fillcolor="#000000" stroked="false">
                <v:path arrowok="t"/>
                <v:fill type="solid"/>
              </v:shape>
            </v:group>
            <v:group style="position:absolute;left:7468;top:2651;width:10;height:20" coordorigin="7468,2651" coordsize="10,20">
              <v:shape style="position:absolute;left:7468;top:2651;width:10;height:20" coordorigin="7468,2651" coordsize="10,20" path="m7468,2670l7477,2670,7477,2651,7468,2651,7468,2670xe" filled="true" fillcolor="#000000" stroked="false">
                <v:path arrowok="t"/>
                <v:fill type="solid"/>
              </v:shape>
            </v:group>
            <v:group style="position:absolute;left:7468;top:2670;width:10;height:20" coordorigin="7468,2670" coordsize="10,20">
              <v:shape style="position:absolute;left:7468;top:2670;width:10;height:20" coordorigin="7468,2670" coordsize="10,20" path="m7468,2689l7477,2689,7477,2670,7468,2670,7468,2689xe" filled="true" fillcolor="#000000" stroked="false">
                <v:path arrowok="t"/>
                <v:fill type="solid"/>
              </v:shape>
            </v:group>
            <v:group style="position:absolute;left:7468;top:2689;width:10;height:20" coordorigin="7468,2689" coordsize="10,20">
              <v:shape style="position:absolute;left:7468;top:2689;width:10;height:20" coordorigin="7468,2689" coordsize="10,20" path="m7468,2708l7477,2708,7477,2689,7468,2689,7468,2708xe" filled="true" fillcolor="#000000" stroked="false">
                <v:path arrowok="t"/>
                <v:fill type="solid"/>
              </v:shape>
            </v:group>
            <v:group style="position:absolute;left:7468;top:2708;width:10;height:20" coordorigin="7468,2708" coordsize="10,20">
              <v:shape style="position:absolute;left:7468;top:2708;width:10;height:20" coordorigin="7468,2708" coordsize="10,20" path="m7468,2727l7477,2727,7477,2708,7468,2708,7468,2727xe" filled="true" fillcolor="#000000" stroked="false">
                <v:path arrowok="t"/>
                <v:fill type="solid"/>
              </v:shape>
            </v:group>
            <v:group style="position:absolute;left:7468;top:2727;width:10;height:20" coordorigin="7468,2727" coordsize="10,20">
              <v:shape style="position:absolute;left:7468;top:2727;width:10;height:20" coordorigin="7468,2727" coordsize="10,20" path="m7468,2747l7477,2747,7477,2727,7468,2727,7468,2747xe" filled="true" fillcolor="#000000" stroked="false">
                <v:path arrowok="t"/>
                <v:fill type="solid"/>
              </v:shape>
            </v:group>
            <v:group style="position:absolute;left:7468;top:2747;width:10;height:20" coordorigin="7468,2747" coordsize="10,20">
              <v:shape style="position:absolute;left:7468;top:2747;width:10;height:20" coordorigin="7468,2747" coordsize="10,20" path="m7468,2766l7477,2766,7477,2747,7468,2747,7468,2766xe" filled="true" fillcolor="#000000" stroked="false">
                <v:path arrowok="t"/>
                <v:fill type="solid"/>
              </v:shape>
            </v:group>
            <v:group style="position:absolute;left:7468;top:2766;width:10;height:20" coordorigin="7468,2766" coordsize="10,20">
              <v:shape style="position:absolute;left:7468;top:2766;width:10;height:20" coordorigin="7468,2766" coordsize="10,20" path="m7468,2785l7477,2785,7477,2766,7468,2766,7468,2785xe" filled="true" fillcolor="#000000" stroked="false">
                <v:path arrowok="t"/>
                <v:fill type="solid"/>
              </v:shape>
            </v:group>
            <v:group style="position:absolute;left:7468;top:2785;width:10;height:20" coordorigin="7468,2785" coordsize="10,20">
              <v:shape style="position:absolute;left:7468;top:2785;width:10;height:20" coordorigin="7468,2785" coordsize="10,20" path="m7468,2804l7477,2804,7477,2785,7468,2785,7468,2804xe" filled="true" fillcolor="#000000" stroked="false">
                <v:path arrowok="t"/>
                <v:fill type="solid"/>
              </v:shape>
            </v:group>
            <v:group style="position:absolute;left:7468;top:2804;width:10;height:20" coordorigin="7468,2804" coordsize="10,20">
              <v:shape style="position:absolute;left:7468;top:2804;width:10;height:20" coordorigin="7468,2804" coordsize="10,20" path="m7468,2823l7477,2823,7477,2804,7468,2804,7468,2823xe" filled="true" fillcolor="#000000" stroked="false">
                <v:path arrowok="t"/>
                <v:fill type="solid"/>
              </v:shape>
            </v:group>
            <v:group style="position:absolute;left:7468;top:2823;width:10;height:20" coordorigin="7468,2823" coordsize="10,20">
              <v:shape style="position:absolute;left:7468;top:2823;width:10;height:20" coordorigin="7468,2823" coordsize="10,20" path="m7468,2843l7477,2843,7477,2823,7468,2823,7468,2843xe" filled="true" fillcolor="#000000" stroked="false">
                <v:path arrowok="t"/>
                <v:fill type="solid"/>
              </v:shape>
            </v:group>
            <v:group style="position:absolute;left:7468;top:2843;width:10;height:20" coordorigin="7468,2843" coordsize="10,20">
              <v:shape style="position:absolute;left:7468;top:2843;width:10;height:20" coordorigin="7468,2843" coordsize="10,20" path="m7468,2862l7477,2862,7477,2843,7468,2843,7468,2862xe" filled="true" fillcolor="#000000" stroked="false">
                <v:path arrowok="t"/>
                <v:fill type="solid"/>
              </v:shape>
            </v:group>
            <v:group style="position:absolute;left:7468;top:2862;width:10;height:20" coordorigin="7468,2862" coordsize="10,20">
              <v:shape style="position:absolute;left:7468;top:2862;width:10;height:20" coordorigin="7468,2862" coordsize="10,20" path="m7468,2881l7477,2881,7477,2862,7468,2862,7468,2881xe" filled="true" fillcolor="#000000" stroked="false">
                <v:path arrowok="t"/>
                <v:fill type="solid"/>
              </v:shape>
            </v:group>
            <v:group style="position:absolute;left:7468;top:2881;width:10;height:20" coordorigin="7468,2881" coordsize="10,20">
              <v:shape style="position:absolute;left:7468;top:2881;width:10;height:20" coordorigin="7468,2881" coordsize="10,20" path="m7468,2900l7477,2900,7477,2881,7468,2881,7468,2900xe" filled="true" fillcolor="#000000" stroked="false">
                <v:path arrowok="t"/>
                <v:fill type="solid"/>
              </v:shape>
            </v:group>
            <v:group style="position:absolute;left:7468;top:2900;width:10;height:20" coordorigin="7468,2900" coordsize="10,20">
              <v:shape style="position:absolute;left:7468;top:2900;width:10;height:20" coordorigin="7468,2900" coordsize="10,20" path="m7468,2919l7477,2919,7477,2900,7468,2900,7468,2919xe" filled="true" fillcolor="#000000" stroked="false">
                <v:path arrowok="t"/>
                <v:fill type="solid"/>
              </v:shape>
            </v:group>
            <v:group style="position:absolute;left:7468;top:2919;width:10;height:20" coordorigin="7468,2919" coordsize="10,20">
              <v:shape style="position:absolute;left:7468;top:2919;width:10;height:20" coordorigin="7468,2919" coordsize="10,20" path="m7468,2939l7477,2939,7477,2919,7468,2919,7468,2939xe" filled="true" fillcolor="#000000" stroked="false">
                <v:path arrowok="t"/>
                <v:fill type="solid"/>
              </v:shape>
            </v:group>
            <v:group style="position:absolute;left:7468;top:2939;width:10;height:20" coordorigin="7468,2939" coordsize="10,20">
              <v:shape style="position:absolute;left:7468;top:2939;width:10;height:20" coordorigin="7468,2939" coordsize="10,20" path="m7468,2958l7477,2958,7477,2939,7468,2939,7468,2958xe" filled="true" fillcolor="#000000" stroked="false">
                <v:path arrowok="t"/>
                <v:fill type="solid"/>
              </v:shape>
            </v:group>
            <v:group style="position:absolute;left:7468;top:2958;width:10;height:20" coordorigin="7468,2958" coordsize="10,20">
              <v:shape style="position:absolute;left:7468;top:2958;width:10;height:20" coordorigin="7468,2958" coordsize="10,20" path="m7468,2977l7477,2977,7477,2958,7468,2958,7468,2977xe" filled="true" fillcolor="#000000" stroked="false">
                <v:path arrowok="t"/>
                <v:fill type="solid"/>
              </v:shape>
            </v:group>
            <v:group style="position:absolute;left:7468;top:2977;width:10;height:20" coordorigin="7468,2977" coordsize="10,20">
              <v:shape style="position:absolute;left:7468;top:2977;width:10;height:20" coordorigin="7468,2977" coordsize="10,20" path="m7468,2996l7477,2996,7477,2977,7468,2977,7468,2996xe" filled="true" fillcolor="#000000" stroked="false">
                <v:path arrowok="t"/>
                <v:fill type="solid"/>
              </v:shape>
            </v:group>
            <v:group style="position:absolute;left:7468;top:2996;width:10;height:20" coordorigin="7468,2996" coordsize="10,20">
              <v:shape style="position:absolute;left:7468;top:2996;width:10;height:20" coordorigin="7468,2996" coordsize="10,20" path="m7468,3015l7477,3015,7477,2996,7468,2996,7468,3015xe" filled="true" fillcolor="#000000" stroked="false">
                <v:path arrowok="t"/>
                <v:fill type="solid"/>
              </v:shape>
            </v:group>
            <v:group style="position:absolute;left:7468;top:3020;width:10;height:2" coordorigin="7468,3020" coordsize="10,2">
              <v:shape style="position:absolute;left:7468;top:3020;width:10;height:2" coordorigin="7468,3020" coordsize="10,0" path="m7468,3020l7477,3020e" filled="false" stroked="true" strokeweight=".47998pt" strokecolor="#000000">
                <v:path arrowok="t"/>
              </v:shape>
            </v:group>
            <v:group style="position:absolute;left:8485;top:1902;width:10;height:20" coordorigin="8485,1902" coordsize="10,20">
              <v:shape style="position:absolute;left:8485;top:1902;width:10;height:20" coordorigin="8485,1902" coordsize="10,20" path="m8485,1921l8495,1921,8495,1902,8485,1902,8485,1921xe" filled="true" fillcolor="#000000" stroked="false">
                <v:path arrowok="t"/>
                <v:fill type="solid"/>
              </v:shape>
            </v:group>
            <v:group style="position:absolute;left:8485;top:1921;width:10;height:20" coordorigin="8485,1921" coordsize="10,20">
              <v:shape style="position:absolute;left:8485;top:1921;width:10;height:20" coordorigin="8485,1921" coordsize="10,20" path="m8485,1940l8495,1940,8495,1921,8485,1921,8485,1940xe" filled="true" fillcolor="#000000" stroked="false">
                <v:path arrowok="t"/>
                <v:fill type="solid"/>
              </v:shape>
            </v:group>
            <v:group style="position:absolute;left:8485;top:1940;width:10;height:20" coordorigin="8485,1940" coordsize="10,20">
              <v:shape style="position:absolute;left:8485;top:1940;width:10;height:20" coordorigin="8485,1940" coordsize="10,20" path="m8485,1959l8495,1959,8495,1940,8485,1940,8485,1959xe" filled="true" fillcolor="#000000" stroked="false">
                <v:path arrowok="t"/>
                <v:fill type="solid"/>
              </v:shape>
            </v:group>
            <v:group style="position:absolute;left:8485;top:1959;width:10;height:20" coordorigin="8485,1959" coordsize="10,20">
              <v:shape style="position:absolute;left:8485;top:1959;width:10;height:20" coordorigin="8485,1959" coordsize="10,20" path="m8485,1979l8495,1979,8495,1959,8485,1959,8485,1979xe" filled="true" fillcolor="#000000" stroked="false">
                <v:path arrowok="t"/>
                <v:fill type="solid"/>
              </v:shape>
            </v:group>
            <v:group style="position:absolute;left:8485;top:1979;width:10;height:20" coordorigin="8485,1979" coordsize="10,20">
              <v:shape style="position:absolute;left:8485;top:1979;width:10;height:20" coordorigin="8485,1979" coordsize="10,20" path="m8485,1998l8495,1998,8495,1979,8485,1979,8485,1998xe" filled="true" fillcolor="#000000" stroked="false">
                <v:path arrowok="t"/>
                <v:fill type="solid"/>
              </v:shape>
            </v:group>
            <v:group style="position:absolute;left:8485;top:1998;width:10;height:20" coordorigin="8485,1998" coordsize="10,20">
              <v:shape style="position:absolute;left:8485;top:1998;width:10;height:20" coordorigin="8485,1998" coordsize="10,20" path="m8485,2017l8495,2017,8495,1998,8485,1998,8485,2017xe" filled="true" fillcolor="#000000" stroked="false">
                <v:path arrowok="t"/>
                <v:fill type="solid"/>
              </v:shape>
            </v:group>
            <v:group style="position:absolute;left:8485;top:2017;width:10;height:20" coordorigin="8485,2017" coordsize="10,20">
              <v:shape style="position:absolute;left:8485;top:2017;width:10;height:20" coordorigin="8485,2017" coordsize="10,20" path="m8485,2036l8495,2036,8495,2017,8485,2017,8485,2036xe" filled="true" fillcolor="#000000" stroked="false">
                <v:path arrowok="t"/>
                <v:fill type="solid"/>
              </v:shape>
            </v:group>
            <v:group style="position:absolute;left:8485;top:2036;width:10;height:20" coordorigin="8485,2036" coordsize="10,20">
              <v:shape style="position:absolute;left:8485;top:2036;width:10;height:20" coordorigin="8485,2036" coordsize="10,20" path="m8485,2055l8495,2055,8495,2036,8485,2036,8485,2055xe" filled="true" fillcolor="#000000" stroked="false">
                <v:path arrowok="t"/>
                <v:fill type="solid"/>
              </v:shape>
            </v:group>
            <v:group style="position:absolute;left:8485;top:2055;width:10;height:20" coordorigin="8485,2055" coordsize="10,20">
              <v:shape style="position:absolute;left:8485;top:2055;width:10;height:20" coordorigin="8485,2055" coordsize="10,20" path="m8485,2075l8495,2075,8495,2055,8485,2055,8485,2075xe" filled="true" fillcolor="#000000" stroked="false">
                <v:path arrowok="t"/>
                <v:fill type="solid"/>
              </v:shape>
            </v:group>
            <v:group style="position:absolute;left:8485;top:2075;width:10;height:20" coordorigin="8485,2075" coordsize="10,20">
              <v:shape style="position:absolute;left:8485;top:2075;width:10;height:20" coordorigin="8485,2075" coordsize="10,20" path="m8485,2094l8495,2094,8495,2075,8485,2075,8485,2094xe" filled="true" fillcolor="#000000" stroked="false">
                <v:path arrowok="t"/>
                <v:fill type="solid"/>
              </v:shape>
            </v:group>
            <v:group style="position:absolute;left:8485;top:2094;width:10;height:20" coordorigin="8485,2094" coordsize="10,20">
              <v:shape style="position:absolute;left:8485;top:2094;width:10;height:20" coordorigin="8485,2094" coordsize="10,20" path="m8485,2113l8495,2113,8495,2094,8485,2094,8485,2113xe" filled="true" fillcolor="#000000" stroked="false">
                <v:path arrowok="t"/>
                <v:fill type="solid"/>
              </v:shape>
            </v:group>
            <v:group style="position:absolute;left:8485;top:2113;width:10;height:20" coordorigin="8485,2113" coordsize="10,20">
              <v:shape style="position:absolute;left:8485;top:2113;width:10;height:20" coordorigin="8485,2113" coordsize="10,20" path="m8485,2132l8495,2132,8495,2113,8485,2113,8485,2132xe" filled="true" fillcolor="#000000" stroked="false">
                <v:path arrowok="t"/>
                <v:fill type="solid"/>
              </v:shape>
            </v:group>
            <v:group style="position:absolute;left:8485;top:2132;width:10;height:20" coordorigin="8485,2132" coordsize="10,20">
              <v:shape style="position:absolute;left:8485;top:2132;width:10;height:20" coordorigin="8485,2132" coordsize="10,20" path="m8485,2151l8495,2151,8495,2132,8485,2132,8485,2151xe" filled="true" fillcolor="#000000" stroked="false">
                <v:path arrowok="t"/>
                <v:fill type="solid"/>
              </v:shape>
            </v:group>
            <v:group style="position:absolute;left:8485;top:2151;width:10;height:20" coordorigin="8485,2151" coordsize="10,20">
              <v:shape style="position:absolute;left:8485;top:2151;width:10;height:20" coordorigin="8485,2151" coordsize="10,20" path="m8485,2171l8495,2171,8495,2151,8485,2151,8485,2171xe" filled="true" fillcolor="#000000" stroked="false">
                <v:path arrowok="t"/>
                <v:fill type="solid"/>
              </v:shape>
            </v:group>
            <v:group style="position:absolute;left:8485;top:2171;width:10;height:20" coordorigin="8485,2171" coordsize="10,20">
              <v:shape style="position:absolute;left:8485;top:2171;width:10;height:20" coordorigin="8485,2171" coordsize="10,20" path="m8485,2190l8495,2190,8495,2171,8485,2171,8485,2190xe" filled="true" fillcolor="#000000" stroked="false">
                <v:path arrowok="t"/>
                <v:fill type="solid"/>
              </v:shape>
            </v:group>
            <v:group style="position:absolute;left:8485;top:2190;width:10;height:20" coordorigin="8485,2190" coordsize="10,20">
              <v:shape style="position:absolute;left:8485;top:2190;width:10;height:20" coordorigin="8485,2190" coordsize="10,20" path="m8485,2209l8495,2209,8495,2190,8485,2190,8485,2209xe" filled="true" fillcolor="#000000" stroked="false">
                <v:path arrowok="t"/>
                <v:fill type="solid"/>
              </v:shape>
            </v:group>
            <v:group style="position:absolute;left:8485;top:2209;width:10;height:20" coordorigin="8485,2209" coordsize="10,20">
              <v:shape style="position:absolute;left:8485;top:2209;width:10;height:20" coordorigin="8485,2209" coordsize="10,20" path="m8485,2228l8495,2228,8495,2209,8485,2209,8485,2228xe" filled="true" fillcolor="#000000" stroked="false">
                <v:path arrowok="t"/>
                <v:fill type="solid"/>
              </v:shape>
            </v:group>
            <v:group style="position:absolute;left:8485;top:2228;width:10;height:20" coordorigin="8485,2228" coordsize="10,20">
              <v:shape style="position:absolute;left:8485;top:2228;width:10;height:20" coordorigin="8485,2228" coordsize="10,20" path="m8485,2247l8495,2247,8495,2228,8485,2228,8485,2247xe" filled="true" fillcolor="#000000" stroked="false">
                <v:path arrowok="t"/>
                <v:fill type="solid"/>
              </v:shape>
            </v:group>
            <v:group style="position:absolute;left:8485;top:2247;width:10;height:20" coordorigin="8485,2247" coordsize="10,20">
              <v:shape style="position:absolute;left:8485;top:2247;width:10;height:20" coordorigin="8485,2247" coordsize="10,20" path="m8485,2267l8495,2267,8495,2247,8485,2247,8485,2267xe" filled="true" fillcolor="#000000" stroked="false">
                <v:path arrowok="t"/>
                <v:fill type="solid"/>
              </v:shape>
            </v:group>
            <v:group style="position:absolute;left:8485;top:2267;width:10;height:20" coordorigin="8485,2267" coordsize="10,20">
              <v:shape style="position:absolute;left:8485;top:2267;width:10;height:20" coordorigin="8485,2267" coordsize="10,20" path="m8485,2286l8495,2286,8495,2267,8485,2267,8485,2286xe" filled="true" fillcolor="#000000" stroked="false">
                <v:path arrowok="t"/>
                <v:fill type="solid"/>
              </v:shape>
            </v:group>
            <v:group style="position:absolute;left:8485;top:2286;width:10;height:20" coordorigin="8485,2286" coordsize="10,20">
              <v:shape style="position:absolute;left:8485;top:2286;width:10;height:20" coordorigin="8485,2286" coordsize="10,20" path="m8485,2305l8495,2305,8495,2286,8485,2286,8485,2305xe" filled="true" fillcolor="#000000" stroked="false">
                <v:path arrowok="t"/>
                <v:fill type="solid"/>
              </v:shape>
            </v:group>
            <v:group style="position:absolute;left:8485;top:2305;width:10;height:20" coordorigin="8485,2305" coordsize="10,20">
              <v:shape style="position:absolute;left:8485;top:2305;width:10;height:20" coordorigin="8485,2305" coordsize="10,20" path="m8485,2324l8495,2324,8495,2305,8485,2305,8485,2324xe" filled="true" fillcolor="#000000" stroked="false">
                <v:path arrowok="t"/>
                <v:fill type="solid"/>
              </v:shape>
            </v:group>
            <v:group style="position:absolute;left:8485;top:2324;width:10;height:20" coordorigin="8485,2324" coordsize="10,20">
              <v:shape style="position:absolute;left:8485;top:2324;width:10;height:20" coordorigin="8485,2324" coordsize="10,20" path="m8485,2343l8495,2343,8495,2324,8485,2324,8485,2343xe" filled="true" fillcolor="#000000" stroked="false">
                <v:path arrowok="t"/>
                <v:fill type="solid"/>
              </v:shape>
            </v:group>
            <v:group style="position:absolute;left:8485;top:2343;width:10;height:20" coordorigin="8485,2343" coordsize="10,20">
              <v:shape style="position:absolute;left:8485;top:2343;width:10;height:20" coordorigin="8485,2343" coordsize="10,20" path="m8485,2363l8495,2363,8495,2343,8485,2343,8485,2363xe" filled="true" fillcolor="#000000" stroked="false">
                <v:path arrowok="t"/>
                <v:fill type="solid"/>
              </v:shape>
            </v:group>
            <v:group style="position:absolute;left:8485;top:2363;width:10;height:20" coordorigin="8485,2363" coordsize="10,20">
              <v:shape style="position:absolute;left:8485;top:2363;width:10;height:20" coordorigin="8485,2363" coordsize="10,20" path="m8485,2382l8495,2382,8495,2363,8485,2363,8485,2382xe" filled="true" fillcolor="#000000" stroked="false">
                <v:path arrowok="t"/>
                <v:fill type="solid"/>
              </v:shape>
            </v:group>
            <v:group style="position:absolute;left:8485;top:2382;width:10;height:20" coordorigin="8485,2382" coordsize="10,20">
              <v:shape style="position:absolute;left:8485;top:2382;width:10;height:20" coordorigin="8485,2382" coordsize="10,20" path="m8485,2401l8495,2401,8495,2382,8485,2382,8485,2401xe" filled="true" fillcolor="#000000" stroked="false">
                <v:path arrowok="t"/>
                <v:fill type="solid"/>
              </v:shape>
            </v:group>
            <v:group style="position:absolute;left:8485;top:2401;width:10;height:20" coordorigin="8485,2401" coordsize="10,20">
              <v:shape style="position:absolute;left:8485;top:2401;width:10;height:20" coordorigin="8485,2401" coordsize="10,20" path="m8485,2420l8495,2420,8495,2401,8485,2401,8485,2420xe" filled="true" fillcolor="#000000" stroked="false">
                <v:path arrowok="t"/>
                <v:fill type="solid"/>
              </v:shape>
            </v:group>
            <v:group style="position:absolute;left:8485;top:2420;width:10;height:20" coordorigin="8485,2420" coordsize="10,20">
              <v:shape style="position:absolute;left:8485;top:2420;width:10;height:20" coordorigin="8485,2420" coordsize="10,20" path="m8485,2439l8495,2439,8495,2420,8485,2420,8485,2439xe" filled="true" fillcolor="#000000" stroked="false">
                <v:path arrowok="t"/>
                <v:fill type="solid"/>
              </v:shape>
            </v:group>
            <v:group style="position:absolute;left:8485;top:2439;width:10;height:20" coordorigin="8485,2439" coordsize="10,20">
              <v:shape style="position:absolute;left:8485;top:2439;width:10;height:20" coordorigin="8485,2439" coordsize="10,20" path="m8485,2459l8495,2459,8495,2439,8485,2439,8485,2459xe" filled="true" fillcolor="#000000" stroked="false">
                <v:path arrowok="t"/>
                <v:fill type="solid"/>
              </v:shape>
            </v:group>
            <v:group style="position:absolute;left:8485;top:2459;width:10;height:20" coordorigin="8485,2459" coordsize="10,20">
              <v:shape style="position:absolute;left:8485;top:2459;width:10;height:20" coordorigin="8485,2459" coordsize="10,20" path="m8485,2478l8495,2478,8495,2459,8485,2459,8485,2478xe" filled="true" fillcolor="#000000" stroked="false">
                <v:path arrowok="t"/>
                <v:fill type="solid"/>
              </v:shape>
            </v:group>
            <v:group style="position:absolute;left:8485;top:2478;width:10;height:20" coordorigin="8485,2478" coordsize="10,20">
              <v:shape style="position:absolute;left:8485;top:2478;width:10;height:20" coordorigin="8485,2478" coordsize="10,20" path="m8485,2497l8495,2497,8495,2478,8485,2478,8485,2497xe" filled="true" fillcolor="#000000" stroked="false">
                <v:path arrowok="t"/>
                <v:fill type="solid"/>
              </v:shape>
            </v:group>
            <v:group style="position:absolute;left:8485;top:2497;width:10;height:20" coordorigin="8485,2497" coordsize="10,20">
              <v:shape style="position:absolute;left:8485;top:2497;width:10;height:20" coordorigin="8485,2497" coordsize="10,20" path="m8485,2516l8495,2516,8495,2497,8485,2497,8485,2516xe" filled="true" fillcolor="#000000" stroked="false">
                <v:path arrowok="t"/>
                <v:fill type="solid"/>
              </v:shape>
            </v:group>
            <v:group style="position:absolute;left:8485;top:2516;width:10;height:20" coordorigin="8485,2516" coordsize="10,20">
              <v:shape style="position:absolute;left:8485;top:2516;width:10;height:20" coordorigin="8485,2516" coordsize="10,20" path="m8485,2535l8495,2535,8495,2516,8485,2516,8485,2535xe" filled="true" fillcolor="#000000" stroked="false">
                <v:path arrowok="t"/>
                <v:fill type="solid"/>
              </v:shape>
            </v:group>
            <v:group style="position:absolute;left:8485;top:2535;width:10;height:20" coordorigin="8485,2535" coordsize="10,20">
              <v:shape style="position:absolute;left:8485;top:2535;width:10;height:20" coordorigin="8485,2535" coordsize="10,20" path="m8485,2555l8495,2555,8495,2535,8485,2535,8485,2555xe" filled="true" fillcolor="#000000" stroked="false">
                <v:path arrowok="t"/>
                <v:fill type="solid"/>
              </v:shape>
            </v:group>
            <v:group style="position:absolute;left:8485;top:2555;width:10;height:20" coordorigin="8485,2555" coordsize="10,20">
              <v:shape style="position:absolute;left:8485;top:2555;width:10;height:20" coordorigin="8485,2555" coordsize="10,20" path="m8485,2574l8495,2574,8495,2555,8485,2555,8485,2574xe" filled="true" fillcolor="#000000" stroked="false">
                <v:path arrowok="t"/>
                <v:fill type="solid"/>
              </v:shape>
            </v:group>
            <v:group style="position:absolute;left:8485;top:2574;width:10;height:20" coordorigin="8485,2574" coordsize="10,20">
              <v:shape style="position:absolute;left:8485;top:2574;width:10;height:20" coordorigin="8485,2574" coordsize="10,20" path="m8485,2593l8495,2593,8495,2574,8485,2574,8485,2593xe" filled="true" fillcolor="#000000" stroked="false">
                <v:path arrowok="t"/>
                <v:fill type="solid"/>
              </v:shape>
            </v:group>
            <v:group style="position:absolute;left:8485;top:2593;width:10;height:20" coordorigin="8485,2593" coordsize="10,20">
              <v:shape style="position:absolute;left:8485;top:2593;width:10;height:20" coordorigin="8485,2593" coordsize="10,20" path="m8485,2612l8495,2612,8495,2593,8485,2593,8485,2612xe" filled="true" fillcolor="#000000" stroked="false">
                <v:path arrowok="t"/>
                <v:fill type="solid"/>
              </v:shape>
            </v:group>
            <v:group style="position:absolute;left:8485;top:2612;width:10;height:20" coordorigin="8485,2612" coordsize="10,20">
              <v:shape style="position:absolute;left:8485;top:2612;width:10;height:20" coordorigin="8485,2612" coordsize="10,20" path="m8485,2631l8495,2631,8495,2612,8485,2612,8485,2631xe" filled="true" fillcolor="#000000" stroked="false">
                <v:path arrowok="t"/>
                <v:fill type="solid"/>
              </v:shape>
            </v:group>
            <v:group style="position:absolute;left:8485;top:2631;width:10;height:20" coordorigin="8485,2631" coordsize="10,20">
              <v:shape style="position:absolute;left:8485;top:2631;width:10;height:20" coordorigin="8485,2631" coordsize="10,20" path="m8485,2651l8495,2651,8495,2631,8485,2631,8485,2651xe" filled="true" fillcolor="#000000" stroked="false">
                <v:path arrowok="t"/>
                <v:fill type="solid"/>
              </v:shape>
            </v:group>
            <v:group style="position:absolute;left:8485;top:2651;width:10;height:20" coordorigin="8485,2651" coordsize="10,20">
              <v:shape style="position:absolute;left:8485;top:2651;width:10;height:20" coordorigin="8485,2651" coordsize="10,20" path="m8485,2670l8495,2670,8495,2651,8485,2651,8485,2670xe" filled="true" fillcolor="#000000" stroked="false">
                <v:path arrowok="t"/>
                <v:fill type="solid"/>
              </v:shape>
            </v:group>
            <v:group style="position:absolute;left:8485;top:2670;width:10;height:20" coordorigin="8485,2670" coordsize="10,20">
              <v:shape style="position:absolute;left:8485;top:2670;width:10;height:20" coordorigin="8485,2670" coordsize="10,20" path="m8485,2689l8495,2689,8495,2670,8485,2670,8485,2689xe" filled="true" fillcolor="#000000" stroked="false">
                <v:path arrowok="t"/>
                <v:fill type="solid"/>
              </v:shape>
            </v:group>
            <v:group style="position:absolute;left:8485;top:2689;width:10;height:20" coordorigin="8485,2689" coordsize="10,20">
              <v:shape style="position:absolute;left:8485;top:2689;width:10;height:20" coordorigin="8485,2689" coordsize="10,20" path="m8485,2708l8495,2708,8495,2689,8485,2689,8485,2708xe" filled="true" fillcolor="#000000" stroked="false">
                <v:path arrowok="t"/>
                <v:fill type="solid"/>
              </v:shape>
            </v:group>
            <v:group style="position:absolute;left:8485;top:2708;width:10;height:20" coordorigin="8485,2708" coordsize="10,20">
              <v:shape style="position:absolute;left:8485;top:2708;width:10;height:20" coordorigin="8485,2708" coordsize="10,20" path="m8485,2727l8495,2727,8495,2708,8485,2708,8485,2727xe" filled="true" fillcolor="#000000" stroked="false">
                <v:path arrowok="t"/>
                <v:fill type="solid"/>
              </v:shape>
            </v:group>
            <v:group style="position:absolute;left:8485;top:2727;width:10;height:20" coordorigin="8485,2727" coordsize="10,20">
              <v:shape style="position:absolute;left:8485;top:2727;width:10;height:20" coordorigin="8485,2727" coordsize="10,20" path="m8485,2747l8495,2747,8495,2727,8485,2727,8485,2747xe" filled="true" fillcolor="#000000" stroked="false">
                <v:path arrowok="t"/>
                <v:fill type="solid"/>
              </v:shape>
            </v:group>
            <v:group style="position:absolute;left:8485;top:2747;width:10;height:20" coordorigin="8485,2747" coordsize="10,20">
              <v:shape style="position:absolute;left:8485;top:2747;width:10;height:20" coordorigin="8485,2747" coordsize="10,20" path="m8485,2766l8495,2766,8495,2747,8485,2747,8485,2766xe" filled="true" fillcolor="#000000" stroked="false">
                <v:path arrowok="t"/>
                <v:fill type="solid"/>
              </v:shape>
            </v:group>
            <v:group style="position:absolute;left:8485;top:2766;width:10;height:20" coordorigin="8485,2766" coordsize="10,20">
              <v:shape style="position:absolute;left:8485;top:2766;width:10;height:20" coordorigin="8485,2766" coordsize="10,20" path="m8485,2785l8495,2785,8495,2766,8485,2766,8485,2785xe" filled="true" fillcolor="#000000" stroked="false">
                <v:path arrowok="t"/>
                <v:fill type="solid"/>
              </v:shape>
            </v:group>
            <v:group style="position:absolute;left:8485;top:2785;width:10;height:20" coordorigin="8485,2785" coordsize="10,20">
              <v:shape style="position:absolute;left:8485;top:2785;width:10;height:20" coordorigin="8485,2785" coordsize="10,20" path="m8485,2804l8495,2804,8495,2785,8485,2785,8485,2804xe" filled="true" fillcolor="#000000" stroked="false">
                <v:path arrowok="t"/>
                <v:fill type="solid"/>
              </v:shape>
            </v:group>
            <v:group style="position:absolute;left:8485;top:2804;width:10;height:20" coordorigin="8485,2804" coordsize="10,20">
              <v:shape style="position:absolute;left:8485;top:2804;width:10;height:20" coordorigin="8485,2804" coordsize="10,20" path="m8485,2823l8495,2823,8495,2804,8485,2804,8485,2823xe" filled="true" fillcolor="#000000" stroked="false">
                <v:path arrowok="t"/>
                <v:fill type="solid"/>
              </v:shape>
            </v:group>
            <v:group style="position:absolute;left:8485;top:2823;width:10;height:20" coordorigin="8485,2823" coordsize="10,20">
              <v:shape style="position:absolute;left:8485;top:2823;width:10;height:20" coordorigin="8485,2823" coordsize="10,20" path="m8485,2843l8495,2843,8495,2823,8485,2823,8485,2843xe" filled="true" fillcolor="#000000" stroked="false">
                <v:path arrowok="t"/>
                <v:fill type="solid"/>
              </v:shape>
            </v:group>
            <v:group style="position:absolute;left:8485;top:2843;width:10;height:20" coordorigin="8485,2843" coordsize="10,20">
              <v:shape style="position:absolute;left:8485;top:2843;width:10;height:20" coordorigin="8485,2843" coordsize="10,20" path="m8485,2862l8495,2862,8495,2843,8485,2843,8485,2862xe" filled="true" fillcolor="#000000" stroked="false">
                <v:path arrowok="t"/>
                <v:fill type="solid"/>
              </v:shape>
            </v:group>
            <v:group style="position:absolute;left:8485;top:2862;width:10;height:20" coordorigin="8485,2862" coordsize="10,20">
              <v:shape style="position:absolute;left:8485;top:2862;width:10;height:20" coordorigin="8485,2862" coordsize="10,20" path="m8485,2881l8495,2881,8495,2862,8485,2862,8485,2881xe" filled="true" fillcolor="#000000" stroked="false">
                <v:path arrowok="t"/>
                <v:fill type="solid"/>
              </v:shape>
            </v:group>
            <v:group style="position:absolute;left:8485;top:2881;width:10;height:20" coordorigin="8485,2881" coordsize="10,20">
              <v:shape style="position:absolute;left:8485;top:2881;width:10;height:20" coordorigin="8485,2881" coordsize="10,20" path="m8485,2900l8495,2900,8495,2881,8485,2881,8485,2900xe" filled="true" fillcolor="#000000" stroked="false">
                <v:path arrowok="t"/>
                <v:fill type="solid"/>
              </v:shape>
            </v:group>
            <v:group style="position:absolute;left:8485;top:2900;width:10;height:20" coordorigin="8485,2900" coordsize="10,20">
              <v:shape style="position:absolute;left:8485;top:2900;width:10;height:20" coordorigin="8485,2900" coordsize="10,20" path="m8485,2919l8495,2919,8495,2900,8485,2900,8485,2919xe" filled="true" fillcolor="#000000" stroked="false">
                <v:path arrowok="t"/>
                <v:fill type="solid"/>
              </v:shape>
            </v:group>
            <v:group style="position:absolute;left:8485;top:2919;width:10;height:20" coordorigin="8485,2919" coordsize="10,20">
              <v:shape style="position:absolute;left:8485;top:2919;width:10;height:20" coordorigin="8485,2919" coordsize="10,20" path="m8485,2939l8495,2939,8495,2919,8485,2919,8485,2939xe" filled="true" fillcolor="#000000" stroked="false">
                <v:path arrowok="t"/>
                <v:fill type="solid"/>
              </v:shape>
            </v:group>
            <v:group style="position:absolute;left:8485;top:2939;width:10;height:20" coordorigin="8485,2939" coordsize="10,20">
              <v:shape style="position:absolute;left:8485;top:2939;width:10;height:20" coordorigin="8485,2939" coordsize="10,20" path="m8485,2958l8495,2958,8495,2939,8485,2939,8485,2958xe" filled="true" fillcolor="#000000" stroked="false">
                <v:path arrowok="t"/>
                <v:fill type="solid"/>
              </v:shape>
            </v:group>
            <v:group style="position:absolute;left:8485;top:2958;width:10;height:20" coordorigin="8485,2958" coordsize="10,20">
              <v:shape style="position:absolute;left:8485;top:2958;width:10;height:20" coordorigin="8485,2958" coordsize="10,20" path="m8485,2977l8495,2977,8495,2958,8485,2958,8485,2977xe" filled="true" fillcolor="#000000" stroked="false">
                <v:path arrowok="t"/>
                <v:fill type="solid"/>
              </v:shape>
            </v:group>
            <v:group style="position:absolute;left:8485;top:2977;width:10;height:20" coordorigin="8485,2977" coordsize="10,20">
              <v:shape style="position:absolute;left:8485;top:2977;width:10;height:20" coordorigin="8485,2977" coordsize="10,20" path="m8485,2996l8495,2996,8495,2977,8485,2977,8485,2996xe" filled="true" fillcolor="#000000" stroked="false">
                <v:path arrowok="t"/>
                <v:fill type="solid"/>
              </v:shape>
            </v:group>
            <v:group style="position:absolute;left:8485;top:2996;width:10;height:20" coordorigin="8485,2996" coordsize="10,20">
              <v:shape style="position:absolute;left:8485;top:2996;width:10;height:20" coordorigin="8485,2996" coordsize="10,20" path="m8485,3015l8495,3015,8495,2996,8485,2996,8485,3015xe" filled="true" fillcolor="#000000" stroked="false">
                <v:path arrowok="t"/>
                <v:fill type="solid"/>
              </v:shape>
            </v:group>
            <v:group style="position:absolute;left:8485;top:3020;width:10;height:2" coordorigin="8485,3020" coordsize="10,2">
              <v:shape style="position:absolute;left:8485;top:3020;width:10;height:2" coordorigin="8485,3020" coordsize="10,0" path="m8485,3020l8495,3020e" filled="false" stroked="true" strokeweight=".47998pt" strokecolor="#000000">
                <v:path arrowok="t"/>
              </v:shape>
            </v:group>
            <v:group style="position:absolute;left:9168;top:1902;width:10;height:20" coordorigin="9168,1902" coordsize="10,20">
              <v:shape style="position:absolute;left:9168;top:1902;width:10;height:20" coordorigin="9168,1902" coordsize="10,20" path="m9168,1921l9177,1921,9177,1902,9168,1902,9168,1921xe" filled="true" fillcolor="#000000" stroked="false">
                <v:path arrowok="t"/>
                <v:fill type="solid"/>
              </v:shape>
            </v:group>
            <v:group style="position:absolute;left:9168;top:1921;width:10;height:20" coordorigin="9168,1921" coordsize="10,20">
              <v:shape style="position:absolute;left:9168;top:1921;width:10;height:20" coordorigin="9168,1921" coordsize="10,20" path="m9168,1940l9177,1940,9177,1921,9168,1921,9168,1940xe" filled="true" fillcolor="#000000" stroked="false">
                <v:path arrowok="t"/>
                <v:fill type="solid"/>
              </v:shape>
            </v:group>
            <v:group style="position:absolute;left:9168;top:1940;width:10;height:20" coordorigin="9168,1940" coordsize="10,20">
              <v:shape style="position:absolute;left:9168;top:1940;width:10;height:20" coordorigin="9168,1940" coordsize="10,20" path="m9168,1959l9177,1959,9177,1940,9168,1940,9168,1959xe" filled="true" fillcolor="#000000" stroked="false">
                <v:path arrowok="t"/>
                <v:fill type="solid"/>
              </v:shape>
            </v:group>
            <v:group style="position:absolute;left:9168;top:1959;width:10;height:20" coordorigin="9168,1959" coordsize="10,20">
              <v:shape style="position:absolute;left:9168;top:1959;width:10;height:20" coordorigin="9168,1959" coordsize="10,20" path="m9168,1979l9177,1979,9177,1959,9168,1959,9168,1979xe" filled="true" fillcolor="#000000" stroked="false">
                <v:path arrowok="t"/>
                <v:fill type="solid"/>
              </v:shape>
            </v:group>
            <v:group style="position:absolute;left:9168;top:1979;width:10;height:20" coordorigin="9168,1979" coordsize="10,20">
              <v:shape style="position:absolute;left:9168;top:1979;width:10;height:20" coordorigin="9168,1979" coordsize="10,20" path="m9168,1998l9177,1998,9177,1979,9168,1979,9168,1998xe" filled="true" fillcolor="#000000" stroked="false">
                <v:path arrowok="t"/>
                <v:fill type="solid"/>
              </v:shape>
            </v:group>
            <v:group style="position:absolute;left:9168;top:1998;width:10;height:20" coordorigin="9168,1998" coordsize="10,20">
              <v:shape style="position:absolute;left:9168;top:1998;width:10;height:20" coordorigin="9168,1998" coordsize="10,20" path="m9168,2017l9177,2017,9177,1998,9168,1998,9168,2017xe" filled="true" fillcolor="#000000" stroked="false">
                <v:path arrowok="t"/>
                <v:fill type="solid"/>
              </v:shape>
            </v:group>
            <v:group style="position:absolute;left:9168;top:2017;width:10;height:20" coordorigin="9168,2017" coordsize="10,20">
              <v:shape style="position:absolute;left:9168;top:2017;width:10;height:20" coordorigin="9168,2017" coordsize="10,20" path="m9168,2036l9177,2036,9177,2017,9168,2017,9168,2036xe" filled="true" fillcolor="#000000" stroked="false">
                <v:path arrowok="t"/>
                <v:fill type="solid"/>
              </v:shape>
            </v:group>
            <v:group style="position:absolute;left:9168;top:2036;width:10;height:20" coordorigin="9168,2036" coordsize="10,20">
              <v:shape style="position:absolute;left:9168;top:2036;width:10;height:20" coordorigin="9168,2036" coordsize="10,20" path="m9168,2055l9177,2055,9177,2036,9168,2036,9168,2055xe" filled="true" fillcolor="#000000" stroked="false">
                <v:path arrowok="t"/>
                <v:fill type="solid"/>
              </v:shape>
            </v:group>
            <v:group style="position:absolute;left:9168;top:2055;width:10;height:20" coordorigin="9168,2055" coordsize="10,20">
              <v:shape style="position:absolute;left:9168;top:2055;width:10;height:20" coordorigin="9168,2055" coordsize="10,20" path="m9168,2075l9177,2075,9177,2055,9168,2055,9168,2075xe" filled="true" fillcolor="#000000" stroked="false">
                <v:path arrowok="t"/>
                <v:fill type="solid"/>
              </v:shape>
            </v:group>
            <v:group style="position:absolute;left:9168;top:2075;width:10;height:20" coordorigin="9168,2075" coordsize="10,20">
              <v:shape style="position:absolute;left:9168;top:2075;width:10;height:20" coordorigin="9168,2075" coordsize="10,20" path="m9168,2094l9177,2094,9177,2075,9168,2075,9168,2094xe" filled="true" fillcolor="#000000" stroked="false">
                <v:path arrowok="t"/>
                <v:fill type="solid"/>
              </v:shape>
            </v:group>
            <v:group style="position:absolute;left:9168;top:2094;width:10;height:20" coordorigin="9168,2094" coordsize="10,20">
              <v:shape style="position:absolute;left:9168;top:2094;width:10;height:20" coordorigin="9168,2094" coordsize="10,20" path="m9168,2113l9177,2113,9177,2094,9168,2094,9168,2113xe" filled="true" fillcolor="#000000" stroked="false">
                <v:path arrowok="t"/>
                <v:fill type="solid"/>
              </v:shape>
            </v:group>
            <v:group style="position:absolute;left:9168;top:2113;width:10;height:20" coordorigin="9168,2113" coordsize="10,20">
              <v:shape style="position:absolute;left:9168;top:2113;width:10;height:20" coordorigin="9168,2113" coordsize="10,20" path="m9168,2132l9177,2132,9177,2113,9168,2113,9168,2132xe" filled="true" fillcolor="#000000" stroked="false">
                <v:path arrowok="t"/>
                <v:fill type="solid"/>
              </v:shape>
            </v:group>
            <v:group style="position:absolute;left:9168;top:2132;width:10;height:20" coordorigin="9168,2132" coordsize="10,20">
              <v:shape style="position:absolute;left:9168;top:2132;width:10;height:20" coordorigin="9168,2132" coordsize="10,20" path="m9168,2151l9177,2151,9177,2132,9168,2132,9168,2151xe" filled="true" fillcolor="#000000" stroked="false">
                <v:path arrowok="t"/>
                <v:fill type="solid"/>
              </v:shape>
            </v:group>
            <v:group style="position:absolute;left:9168;top:2151;width:10;height:20" coordorigin="9168,2151" coordsize="10,20">
              <v:shape style="position:absolute;left:9168;top:2151;width:10;height:20" coordorigin="9168,2151" coordsize="10,20" path="m9168,2171l9177,2171,9177,2151,9168,2151,9168,2171xe" filled="true" fillcolor="#000000" stroked="false">
                <v:path arrowok="t"/>
                <v:fill type="solid"/>
              </v:shape>
            </v:group>
            <v:group style="position:absolute;left:9168;top:2171;width:10;height:20" coordorigin="9168,2171" coordsize="10,20">
              <v:shape style="position:absolute;left:9168;top:2171;width:10;height:20" coordorigin="9168,2171" coordsize="10,20" path="m9168,2190l9177,2190,9177,2171,9168,2171,9168,2190xe" filled="true" fillcolor="#000000" stroked="false">
                <v:path arrowok="t"/>
                <v:fill type="solid"/>
              </v:shape>
            </v:group>
            <v:group style="position:absolute;left:9168;top:2190;width:10;height:20" coordorigin="9168,2190" coordsize="10,20">
              <v:shape style="position:absolute;left:9168;top:2190;width:10;height:20" coordorigin="9168,2190" coordsize="10,20" path="m9168,2209l9177,2209,9177,2190,9168,2190,9168,2209xe" filled="true" fillcolor="#000000" stroked="false">
                <v:path arrowok="t"/>
                <v:fill type="solid"/>
              </v:shape>
            </v:group>
            <v:group style="position:absolute;left:9168;top:2209;width:10;height:20" coordorigin="9168,2209" coordsize="10,20">
              <v:shape style="position:absolute;left:9168;top:2209;width:10;height:20" coordorigin="9168,2209" coordsize="10,20" path="m9168,2228l9177,2228,9177,2209,9168,2209,9168,2228xe" filled="true" fillcolor="#000000" stroked="false">
                <v:path arrowok="t"/>
                <v:fill type="solid"/>
              </v:shape>
            </v:group>
            <v:group style="position:absolute;left:9168;top:2228;width:10;height:20" coordorigin="9168,2228" coordsize="10,20">
              <v:shape style="position:absolute;left:9168;top:2228;width:10;height:20" coordorigin="9168,2228" coordsize="10,20" path="m9168,2247l9177,2247,9177,2228,9168,2228,9168,2247xe" filled="true" fillcolor="#000000" stroked="false">
                <v:path arrowok="t"/>
                <v:fill type="solid"/>
              </v:shape>
            </v:group>
            <v:group style="position:absolute;left:9168;top:2247;width:10;height:20" coordorigin="9168,2247" coordsize="10,20">
              <v:shape style="position:absolute;left:9168;top:2247;width:10;height:20" coordorigin="9168,2247" coordsize="10,20" path="m9168,2267l9177,2267,9177,2247,9168,2247,9168,2267xe" filled="true" fillcolor="#000000" stroked="false">
                <v:path arrowok="t"/>
                <v:fill type="solid"/>
              </v:shape>
            </v:group>
            <v:group style="position:absolute;left:9168;top:2267;width:10;height:20" coordorigin="9168,2267" coordsize="10,20">
              <v:shape style="position:absolute;left:9168;top:2267;width:10;height:20" coordorigin="9168,2267" coordsize="10,20" path="m9168,2286l9177,2286,9177,2267,9168,2267,9168,2286xe" filled="true" fillcolor="#000000" stroked="false">
                <v:path arrowok="t"/>
                <v:fill type="solid"/>
              </v:shape>
            </v:group>
            <v:group style="position:absolute;left:9168;top:2286;width:10;height:20" coordorigin="9168,2286" coordsize="10,20">
              <v:shape style="position:absolute;left:9168;top:2286;width:10;height:20" coordorigin="9168,2286" coordsize="10,20" path="m9168,2305l9177,2305,9177,2286,9168,2286,9168,2305xe" filled="true" fillcolor="#000000" stroked="false">
                <v:path arrowok="t"/>
                <v:fill type="solid"/>
              </v:shape>
            </v:group>
            <v:group style="position:absolute;left:9168;top:2305;width:10;height:20" coordorigin="9168,2305" coordsize="10,20">
              <v:shape style="position:absolute;left:9168;top:2305;width:10;height:20" coordorigin="9168,2305" coordsize="10,20" path="m9168,2324l9177,2324,9177,2305,9168,2305,9168,2324xe" filled="true" fillcolor="#000000" stroked="false">
                <v:path arrowok="t"/>
                <v:fill type="solid"/>
              </v:shape>
            </v:group>
            <v:group style="position:absolute;left:9168;top:2324;width:10;height:20" coordorigin="9168,2324" coordsize="10,20">
              <v:shape style="position:absolute;left:9168;top:2324;width:10;height:20" coordorigin="9168,2324" coordsize="10,20" path="m9168,2343l9177,2343,9177,2324,9168,2324,9168,2343xe" filled="true" fillcolor="#000000" stroked="false">
                <v:path arrowok="t"/>
                <v:fill type="solid"/>
              </v:shape>
            </v:group>
            <v:group style="position:absolute;left:9168;top:2343;width:10;height:20" coordorigin="9168,2343" coordsize="10,20">
              <v:shape style="position:absolute;left:9168;top:2343;width:10;height:20" coordorigin="9168,2343" coordsize="10,20" path="m9168,2363l9177,2363,9177,2343,9168,2343,9168,2363xe" filled="true" fillcolor="#000000" stroked="false">
                <v:path arrowok="t"/>
                <v:fill type="solid"/>
              </v:shape>
            </v:group>
            <v:group style="position:absolute;left:9168;top:2363;width:10;height:20" coordorigin="9168,2363" coordsize="10,20">
              <v:shape style="position:absolute;left:9168;top:2363;width:10;height:20" coordorigin="9168,2363" coordsize="10,20" path="m9168,2382l9177,2382,9177,2363,9168,2363,9168,2382xe" filled="true" fillcolor="#000000" stroked="false">
                <v:path arrowok="t"/>
                <v:fill type="solid"/>
              </v:shape>
            </v:group>
            <v:group style="position:absolute;left:9168;top:2382;width:10;height:20" coordorigin="9168,2382" coordsize="10,20">
              <v:shape style="position:absolute;left:9168;top:2382;width:10;height:20" coordorigin="9168,2382" coordsize="10,20" path="m9168,2401l9177,2401,9177,2382,9168,2382,9168,2401xe" filled="true" fillcolor="#000000" stroked="false">
                <v:path arrowok="t"/>
                <v:fill type="solid"/>
              </v:shape>
            </v:group>
            <v:group style="position:absolute;left:9168;top:2401;width:10;height:20" coordorigin="9168,2401" coordsize="10,20">
              <v:shape style="position:absolute;left:9168;top:2401;width:10;height:20" coordorigin="9168,2401" coordsize="10,20" path="m9168,2420l9177,2420,9177,2401,9168,2401,9168,2420xe" filled="true" fillcolor="#000000" stroked="false">
                <v:path arrowok="t"/>
                <v:fill type="solid"/>
              </v:shape>
            </v:group>
            <v:group style="position:absolute;left:9168;top:2420;width:10;height:20" coordorigin="9168,2420" coordsize="10,20">
              <v:shape style="position:absolute;left:9168;top:2420;width:10;height:20" coordorigin="9168,2420" coordsize="10,20" path="m9168,2439l9177,2439,9177,2420,9168,2420,9168,2439xe" filled="true" fillcolor="#000000" stroked="false">
                <v:path arrowok="t"/>
                <v:fill type="solid"/>
              </v:shape>
            </v:group>
            <v:group style="position:absolute;left:9168;top:2439;width:10;height:20" coordorigin="9168,2439" coordsize="10,20">
              <v:shape style="position:absolute;left:9168;top:2439;width:10;height:20" coordorigin="9168,2439" coordsize="10,20" path="m9168,2459l9177,2459,9177,2439,9168,2439,9168,2459xe" filled="true" fillcolor="#000000" stroked="false">
                <v:path arrowok="t"/>
                <v:fill type="solid"/>
              </v:shape>
            </v:group>
            <v:group style="position:absolute;left:9168;top:2459;width:10;height:20" coordorigin="9168,2459" coordsize="10,20">
              <v:shape style="position:absolute;left:9168;top:2459;width:10;height:20" coordorigin="9168,2459" coordsize="10,20" path="m9168,2478l9177,2478,9177,2459,9168,2459,9168,2478xe" filled="true" fillcolor="#000000" stroked="false">
                <v:path arrowok="t"/>
                <v:fill type="solid"/>
              </v:shape>
            </v:group>
            <v:group style="position:absolute;left:9168;top:2478;width:10;height:20" coordorigin="9168,2478" coordsize="10,20">
              <v:shape style="position:absolute;left:9168;top:2478;width:10;height:20" coordorigin="9168,2478" coordsize="10,20" path="m9168,2497l9177,2497,9177,2478,9168,2478,9168,2497xe" filled="true" fillcolor="#000000" stroked="false">
                <v:path arrowok="t"/>
                <v:fill type="solid"/>
              </v:shape>
            </v:group>
            <v:group style="position:absolute;left:9168;top:2497;width:10;height:20" coordorigin="9168,2497" coordsize="10,20">
              <v:shape style="position:absolute;left:9168;top:2497;width:10;height:20" coordorigin="9168,2497" coordsize="10,20" path="m9168,2516l9177,2516,9177,2497,9168,2497,9168,2516xe" filled="true" fillcolor="#000000" stroked="false">
                <v:path arrowok="t"/>
                <v:fill type="solid"/>
              </v:shape>
            </v:group>
            <v:group style="position:absolute;left:9168;top:2516;width:10;height:20" coordorigin="9168,2516" coordsize="10,20">
              <v:shape style="position:absolute;left:9168;top:2516;width:10;height:20" coordorigin="9168,2516" coordsize="10,20" path="m9168,2535l9177,2535,9177,2516,9168,2516,9168,2535xe" filled="true" fillcolor="#000000" stroked="false">
                <v:path arrowok="t"/>
                <v:fill type="solid"/>
              </v:shape>
            </v:group>
            <v:group style="position:absolute;left:9168;top:2535;width:10;height:20" coordorigin="9168,2535" coordsize="10,20">
              <v:shape style="position:absolute;left:9168;top:2535;width:10;height:20" coordorigin="9168,2535" coordsize="10,20" path="m9168,2555l9177,2555,9177,2535,9168,2535,9168,2555xe" filled="true" fillcolor="#000000" stroked="false">
                <v:path arrowok="t"/>
                <v:fill type="solid"/>
              </v:shape>
            </v:group>
            <v:group style="position:absolute;left:9168;top:2555;width:10;height:20" coordorigin="9168,2555" coordsize="10,20">
              <v:shape style="position:absolute;left:9168;top:2555;width:10;height:20" coordorigin="9168,2555" coordsize="10,20" path="m9168,2574l9177,2574,9177,2555,9168,2555,9168,2574xe" filled="true" fillcolor="#000000" stroked="false">
                <v:path arrowok="t"/>
                <v:fill type="solid"/>
              </v:shape>
            </v:group>
            <v:group style="position:absolute;left:9168;top:2574;width:10;height:20" coordorigin="9168,2574" coordsize="10,20">
              <v:shape style="position:absolute;left:9168;top:2574;width:10;height:20" coordorigin="9168,2574" coordsize="10,20" path="m9168,2593l9177,2593,9177,2574,9168,2574,9168,2593xe" filled="true" fillcolor="#000000" stroked="false">
                <v:path arrowok="t"/>
                <v:fill type="solid"/>
              </v:shape>
            </v:group>
            <v:group style="position:absolute;left:9168;top:2593;width:10;height:20" coordorigin="9168,2593" coordsize="10,20">
              <v:shape style="position:absolute;left:9168;top:2593;width:10;height:20" coordorigin="9168,2593" coordsize="10,20" path="m9168,2612l9177,2612,9177,2593,9168,2593,9168,2612xe" filled="true" fillcolor="#000000" stroked="false">
                <v:path arrowok="t"/>
                <v:fill type="solid"/>
              </v:shape>
            </v:group>
            <v:group style="position:absolute;left:9168;top:2612;width:10;height:20" coordorigin="9168,2612" coordsize="10,20">
              <v:shape style="position:absolute;left:9168;top:2612;width:10;height:20" coordorigin="9168,2612" coordsize="10,20" path="m9168,2631l9177,2631,9177,2612,9168,2612,9168,2631xe" filled="true" fillcolor="#000000" stroked="false">
                <v:path arrowok="t"/>
                <v:fill type="solid"/>
              </v:shape>
            </v:group>
            <v:group style="position:absolute;left:9168;top:2631;width:10;height:20" coordorigin="9168,2631" coordsize="10,20">
              <v:shape style="position:absolute;left:9168;top:2631;width:10;height:20" coordorigin="9168,2631" coordsize="10,20" path="m9168,2651l9177,2651,9177,2631,9168,2631,9168,2651xe" filled="true" fillcolor="#000000" stroked="false">
                <v:path arrowok="t"/>
                <v:fill type="solid"/>
              </v:shape>
            </v:group>
            <v:group style="position:absolute;left:9168;top:2651;width:10;height:20" coordorigin="9168,2651" coordsize="10,20">
              <v:shape style="position:absolute;left:9168;top:2651;width:10;height:20" coordorigin="9168,2651" coordsize="10,20" path="m9168,2670l9177,2670,9177,2651,9168,2651,9168,2670xe" filled="true" fillcolor="#000000" stroked="false">
                <v:path arrowok="t"/>
                <v:fill type="solid"/>
              </v:shape>
            </v:group>
            <v:group style="position:absolute;left:9168;top:2670;width:10;height:20" coordorigin="9168,2670" coordsize="10,20">
              <v:shape style="position:absolute;left:9168;top:2670;width:10;height:20" coordorigin="9168,2670" coordsize="10,20" path="m9168,2689l9177,2689,9177,2670,9168,2670,9168,2689xe" filled="true" fillcolor="#000000" stroked="false">
                <v:path arrowok="t"/>
                <v:fill type="solid"/>
              </v:shape>
            </v:group>
            <v:group style="position:absolute;left:9168;top:2689;width:10;height:20" coordorigin="9168,2689" coordsize="10,20">
              <v:shape style="position:absolute;left:9168;top:2689;width:10;height:20" coordorigin="9168,2689" coordsize="10,20" path="m9168,2708l9177,2708,9177,2689,9168,2689,9168,2708xe" filled="true" fillcolor="#000000" stroked="false">
                <v:path arrowok="t"/>
                <v:fill type="solid"/>
              </v:shape>
            </v:group>
            <v:group style="position:absolute;left:9168;top:2708;width:10;height:20" coordorigin="9168,2708" coordsize="10,20">
              <v:shape style="position:absolute;left:9168;top:2708;width:10;height:20" coordorigin="9168,2708" coordsize="10,20" path="m9168,2727l9177,2727,9177,2708,9168,2708,9168,2727xe" filled="true" fillcolor="#000000" stroked="false">
                <v:path arrowok="t"/>
                <v:fill type="solid"/>
              </v:shape>
            </v:group>
            <v:group style="position:absolute;left:9168;top:2727;width:10;height:20" coordorigin="9168,2727" coordsize="10,20">
              <v:shape style="position:absolute;left:9168;top:2727;width:10;height:20" coordorigin="9168,2727" coordsize="10,20" path="m9168,2747l9177,2747,9177,2727,9168,2727,9168,2747xe" filled="true" fillcolor="#000000" stroked="false">
                <v:path arrowok="t"/>
                <v:fill type="solid"/>
              </v:shape>
            </v:group>
            <v:group style="position:absolute;left:9168;top:2747;width:10;height:20" coordorigin="9168,2747" coordsize="10,20">
              <v:shape style="position:absolute;left:9168;top:2747;width:10;height:20" coordorigin="9168,2747" coordsize="10,20" path="m9168,2766l9177,2766,9177,2747,9168,2747,9168,2766xe" filled="true" fillcolor="#000000" stroked="false">
                <v:path arrowok="t"/>
                <v:fill type="solid"/>
              </v:shape>
            </v:group>
            <v:group style="position:absolute;left:9168;top:2766;width:10;height:20" coordorigin="9168,2766" coordsize="10,20">
              <v:shape style="position:absolute;left:9168;top:2766;width:10;height:20" coordorigin="9168,2766" coordsize="10,20" path="m9168,2785l9177,2785,9177,2766,9168,2766,9168,2785xe" filled="true" fillcolor="#000000" stroked="false">
                <v:path arrowok="t"/>
                <v:fill type="solid"/>
              </v:shape>
            </v:group>
            <v:group style="position:absolute;left:9168;top:2785;width:10;height:20" coordorigin="9168,2785" coordsize="10,20">
              <v:shape style="position:absolute;left:9168;top:2785;width:10;height:20" coordorigin="9168,2785" coordsize="10,20" path="m9168,2804l9177,2804,9177,2785,9168,2785,9168,2804xe" filled="true" fillcolor="#000000" stroked="false">
                <v:path arrowok="t"/>
                <v:fill type="solid"/>
              </v:shape>
            </v:group>
            <v:group style="position:absolute;left:9168;top:2804;width:10;height:20" coordorigin="9168,2804" coordsize="10,20">
              <v:shape style="position:absolute;left:9168;top:2804;width:10;height:20" coordorigin="9168,2804" coordsize="10,20" path="m9168,2823l9177,2823,9177,2804,9168,2804,9168,2823xe" filled="true" fillcolor="#000000" stroked="false">
                <v:path arrowok="t"/>
                <v:fill type="solid"/>
              </v:shape>
            </v:group>
            <v:group style="position:absolute;left:9168;top:2823;width:10;height:20" coordorigin="9168,2823" coordsize="10,20">
              <v:shape style="position:absolute;left:9168;top:2823;width:10;height:20" coordorigin="9168,2823" coordsize="10,20" path="m9168,2843l9177,2843,9177,2823,9168,2823,9168,2843xe" filled="true" fillcolor="#000000" stroked="false">
                <v:path arrowok="t"/>
                <v:fill type="solid"/>
              </v:shape>
            </v:group>
            <v:group style="position:absolute;left:9168;top:2843;width:10;height:20" coordorigin="9168,2843" coordsize="10,20">
              <v:shape style="position:absolute;left:9168;top:2843;width:10;height:20" coordorigin="9168,2843" coordsize="10,20" path="m9168,2862l9177,2862,9177,2843,9168,2843,9168,2862xe" filled="true" fillcolor="#000000" stroked="false">
                <v:path arrowok="t"/>
                <v:fill type="solid"/>
              </v:shape>
            </v:group>
            <v:group style="position:absolute;left:9168;top:2862;width:10;height:20" coordorigin="9168,2862" coordsize="10,20">
              <v:shape style="position:absolute;left:9168;top:2862;width:10;height:20" coordorigin="9168,2862" coordsize="10,20" path="m9168,2881l9177,2881,9177,2862,9168,2862,9168,2881xe" filled="true" fillcolor="#000000" stroked="false">
                <v:path arrowok="t"/>
                <v:fill type="solid"/>
              </v:shape>
            </v:group>
            <v:group style="position:absolute;left:9168;top:2881;width:10;height:20" coordorigin="9168,2881" coordsize="10,20">
              <v:shape style="position:absolute;left:9168;top:2881;width:10;height:20" coordorigin="9168,2881" coordsize="10,20" path="m9168,2900l9177,2900,9177,2881,9168,2881,9168,2900xe" filled="true" fillcolor="#000000" stroked="false">
                <v:path arrowok="t"/>
                <v:fill type="solid"/>
              </v:shape>
            </v:group>
            <v:group style="position:absolute;left:9168;top:2900;width:10;height:20" coordorigin="9168,2900" coordsize="10,20">
              <v:shape style="position:absolute;left:9168;top:2900;width:10;height:20" coordorigin="9168,2900" coordsize="10,20" path="m9168,2919l9177,2919,9177,2900,9168,2900,9168,2919xe" filled="true" fillcolor="#000000" stroked="false">
                <v:path arrowok="t"/>
                <v:fill type="solid"/>
              </v:shape>
            </v:group>
            <v:group style="position:absolute;left:9168;top:2919;width:10;height:20" coordorigin="9168,2919" coordsize="10,20">
              <v:shape style="position:absolute;left:9168;top:2919;width:10;height:20" coordorigin="9168,2919" coordsize="10,20" path="m9168,2939l9177,2939,9177,2919,9168,2919,9168,2939xe" filled="true" fillcolor="#000000" stroked="false">
                <v:path arrowok="t"/>
                <v:fill type="solid"/>
              </v:shape>
            </v:group>
            <v:group style="position:absolute;left:9168;top:2939;width:10;height:20" coordorigin="9168,2939" coordsize="10,20">
              <v:shape style="position:absolute;left:9168;top:2939;width:10;height:20" coordorigin="9168,2939" coordsize="10,20" path="m9168,2958l9177,2958,9177,2939,9168,2939,9168,2958xe" filled="true" fillcolor="#000000" stroked="false">
                <v:path arrowok="t"/>
                <v:fill type="solid"/>
              </v:shape>
            </v:group>
            <v:group style="position:absolute;left:9168;top:2958;width:10;height:20" coordorigin="9168,2958" coordsize="10,20">
              <v:shape style="position:absolute;left:9168;top:2958;width:10;height:20" coordorigin="9168,2958" coordsize="10,20" path="m9168,2977l9177,2977,9177,2958,9168,2958,9168,2977xe" filled="true" fillcolor="#000000" stroked="false">
                <v:path arrowok="t"/>
                <v:fill type="solid"/>
              </v:shape>
            </v:group>
            <v:group style="position:absolute;left:9168;top:2977;width:10;height:20" coordorigin="9168,2977" coordsize="10,20">
              <v:shape style="position:absolute;left:9168;top:2977;width:10;height:20" coordorigin="9168,2977" coordsize="10,20" path="m9168,2996l9177,2996,9177,2977,9168,2977,9168,2996xe" filled="true" fillcolor="#000000" stroked="false">
                <v:path arrowok="t"/>
                <v:fill type="solid"/>
              </v:shape>
            </v:group>
            <v:group style="position:absolute;left:9168;top:2996;width:10;height:20" coordorigin="9168,2996" coordsize="10,20">
              <v:shape style="position:absolute;left:9168;top:2996;width:10;height:20" coordorigin="9168,2996" coordsize="10,20" path="m9168,3015l9177,3015,9177,2996,9168,2996,9168,3015xe" filled="true" fillcolor="#000000" stroked="false">
                <v:path arrowok="t"/>
                <v:fill type="solid"/>
              </v:shape>
            </v:group>
            <v:group style="position:absolute;left:9168;top:3020;width:10;height:2" coordorigin="9168,3020" coordsize="10,2">
              <v:shape style="position:absolute;left:9168;top:3020;width:10;height:2" coordorigin="9168,3020" coordsize="10,0" path="m9168,3020l9177,3020e" filled="false" stroked="true" strokeweight=".47998pt" strokecolor="#000000">
                <v:path arrowok="t"/>
              </v:shape>
            </v:group>
            <v:group style="position:absolute;left:10303;top:1902;width:10;height:20" coordorigin="10303,1902" coordsize="10,20">
              <v:shape style="position:absolute;left:10303;top:1902;width:10;height:20" coordorigin="10303,1902" coordsize="10,20" path="m10303,1921l10312,1921,10312,1902,10303,1902,10303,1921xe" filled="true" fillcolor="#000000" stroked="false">
                <v:path arrowok="t"/>
                <v:fill type="solid"/>
              </v:shape>
            </v:group>
            <v:group style="position:absolute;left:10303;top:1921;width:10;height:20" coordorigin="10303,1921" coordsize="10,20">
              <v:shape style="position:absolute;left:10303;top:1921;width:10;height:20" coordorigin="10303,1921" coordsize="10,20" path="m10303,1940l10312,1940,10312,1921,10303,1921,10303,1940xe" filled="true" fillcolor="#000000" stroked="false">
                <v:path arrowok="t"/>
                <v:fill type="solid"/>
              </v:shape>
            </v:group>
            <v:group style="position:absolute;left:10303;top:1940;width:10;height:20" coordorigin="10303,1940" coordsize="10,20">
              <v:shape style="position:absolute;left:10303;top:1940;width:10;height:20" coordorigin="10303,1940" coordsize="10,20" path="m10303,1959l10312,1959,10312,1940,10303,1940,10303,1959xe" filled="true" fillcolor="#000000" stroked="false">
                <v:path arrowok="t"/>
                <v:fill type="solid"/>
              </v:shape>
            </v:group>
            <v:group style="position:absolute;left:10303;top:1959;width:10;height:20" coordorigin="10303,1959" coordsize="10,20">
              <v:shape style="position:absolute;left:10303;top:1959;width:10;height:20" coordorigin="10303,1959" coordsize="10,20" path="m10303,1979l10312,1979,10312,1959,10303,1959,10303,1979xe" filled="true" fillcolor="#000000" stroked="false">
                <v:path arrowok="t"/>
                <v:fill type="solid"/>
              </v:shape>
            </v:group>
            <v:group style="position:absolute;left:10303;top:1979;width:10;height:20" coordorigin="10303,1979" coordsize="10,20">
              <v:shape style="position:absolute;left:10303;top:1979;width:10;height:20" coordorigin="10303,1979" coordsize="10,20" path="m10303,1998l10312,1998,10312,1979,10303,1979,10303,1998xe" filled="true" fillcolor="#000000" stroked="false">
                <v:path arrowok="t"/>
                <v:fill type="solid"/>
              </v:shape>
            </v:group>
            <v:group style="position:absolute;left:10303;top:1998;width:10;height:20" coordorigin="10303,1998" coordsize="10,20">
              <v:shape style="position:absolute;left:10303;top:1998;width:10;height:20" coordorigin="10303,1998" coordsize="10,20" path="m10303,2017l10312,2017,10312,1998,10303,1998,10303,2017xe" filled="true" fillcolor="#000000" stroked="false">
                <v:path arrowok="t"/>
                <v:fill type="solid"/>
              </v:shape>
            </v:group>
            <v:group style="position:absolute;left:10303;top:2017;width:10;height:20" coordorigin="10303,2017" coordsize="10,20">
              <v:shape style="position:absolute;left:10303;top:2017;width:10;height:20" coordorigin="10303,2017" coordsize="10,20" path="m10303,2036l10312,2036,10312,2017,10303,2017,10303,2036xe" filled="true" fillcolor="#000000" stroked="false">
                <v:path arrowok="t"/>
                <v:fill type="solid"/>
              </v:shape>
            </v:group>
            <v:group style="position:absolute;left:10303;top:2036;width:10;height:20" coordorigin="10303,2036" coordsize="10,20">
              <v:shape style="position:absolute;left:10303;top:2036;width:10;height:20" coordorigin="10303,2036" coordsize="10,20" path="m10303,2055l10312,2055,10312,2036,10303,2036,10303,2055xe" filled="true" fillcolor="#000000" stroked="false">
                <v:path arrowok="t"/>
                <v:fill type="solid"/>
              </v:shape>
            </v:group>
            <v:group style="position:absolute;left:10303;top:2055;width:10;height:20" coordorigin="10303,2055" coordsize="10,20">
              <v:shape style="position:absolute;left:10303;top:2055;width:10;height:20" coordorigin="10303,2055" coordsize="10,20" path="m10303,2075l10312,2075,10312,2055,10303,2055,10303,2075xe" filled="true" fillcolor="#000000" stroked="false">
                <v:path arrowok="t"/>
                <v:fill type="solid"/>
              </v:shape>
            </v:group>
            <v:group style="position:absolute;left:10303;top:2075;width:10;height:20" coordorigin="10303,2075" coordsize="10,20">
              <v:shape style="position:absolute;left:10303;top:2075;width:10;height:20" coordorigin="10303,2075" coordsize="10,20" path="m10303,2094l10312,2094,10312,2075,10303,2075,10303,2094xe" filled="true" fillcolor="#000000" stroked="false">
                <v:path arrowok="t"/>
                <v:fill type="solid"/>
              </v:shape>
            </v:group>
            <v:group style="position:absolute;left:10303;top:2094;width:10;height:20" coordorigin="10303,2094" coordsize="10,20">
              <v:shape style="position:absolute;left:10303;top:2094;width:10;height:20" coordorigin="10303,2094" coordsize="10,20" path="m10303,2113l10312,2113,10312,2094,10303,2094,10303,2113xe" filled="true" fillcolor="#000000" stroked="false">
                <v:path arrowok="t"/>
                <v:fill type="solid"/>
              </v:shape>
            </v:group>
            <v:group style="position:absolute;left:10303;top:2113;width:10;height:20" coordorigin="10303,2113" coordsize="10,20">
              <v:shape style="position:absolute;left:10303;top:2113;width:10;height:20" coordorigin="10303,2113" coordsize="10,20" path="m10303,2132l10312,2132,10312,2113,10303,2113,10303,2132xe" filled="true" fillcolor="#000000" stroked="false">
                <v:path arrowok="t"/>
                <v:fill type="solid"/>
              </v:shape>
            </v:group>
            <v:group style="position:absolute;left:10303;top:2132;width:10;height:20" coordorigin="10303,2132" coordsize="10,20">
              <v:shape style="position:absolute;left:10303;top:2132;width:10;height:20" coordorigin="10303,2132" coordsize="10,20" path="m10303,2151l10312,2151,10312,2132,10303,2132,10303,2151xe" filled="true" fillcolor="#000000" stroked="false">
                <v:path arrowok="t"/>
                <v:fill type="solid"/>
              </v:shape>
            </v:group>
            <v:group style="position:absolute;left:10303;top:2151;width:10;height:20" coordorigin="10303,2151" coordsize="10,20">
              <v:shape style="position:absolute;left:10303;top:2151;width:10;height:20" coordorigin="10303,2151" coordsize="10,20" path="m10303,2171l10312,2171,10312,2151,10303,2151,10303,2171xe" filled="true" fillcolor="#000000" stroked="false">
                <v:path arrowok="t"/>
                <v:fill type="solid"/>
              </v:shape>
            </v:group>
            <v:group style="position:absolute;left:10303;top:2171;width:10;height:20" coordorigin="10303,2171" coordsize="10,20">
              <v:shape style="position:absolute;left:10303;top:2171;width:10;height:20" coordorigin="10303,2171" coordsize="10,20" path="m10303,2190l10312,2190,10312,2171,10303,2171,10303,2190xe" filled="true" fillcolor="#000000" stroked="false">
                <v:path arrowok="t"/>
                <v:fill type="solid"/>
              </v:shape>
            </v:group>
            <v:group style="position:absolute;left:10303;top:2190;width:10;height:20" coordorigin="10303,2190" coordsize="10,20">
              <v:shape style="position:absolute;left:10303;top:2190;width:10;height:20" coordorigin="10303,2190" coordsize="10,20" path="m10303,2209l10312,2209,10312,2190,10303,2190,10303,2209xe" filled="true" fillcolor="#000000" stroked="false">
                <v:path arrowok="t"/>
                <v:fill type="solid"/>
              </v:shape>
            </v:group>
            <v:group style="position:absolute;left:10303;top:2209;width:10;height:20" coordorigin="10303,2209" coordsize="10,20">
              <v:shape style="position:absolute;left:10303;top:2209;width:10;height:20" coordorigin="10303,2209" coordsize="10,20" path="m10303,2228l10312,2228,10312,2209,10303,2209,10303,2228xe" filled="true" fillcolor="#000000" stroked="false">
                <v:path arrowok="t"/>
                <v:fill type="solid"/>
              </v:shape>
            </v:group>
            <v:group style="position:absolute;left:10303;top:2228;width:10;height:20" coordorigin="10303,2228" coordsize="10,20">
              <v:shape style="position:absolute;left:10303;top:2228;width:10;height:20" coordorigin="10303,2228" coordsize="10,20" path="m10303,2247l10312,2247,10312,2228,10303,2228,10303,2247xe" filled="true" fillcolor="#000000" stroked="false">
                <v:path arrowok="t"/>
                <v:fill type="solid"/>
              </v:shape>
            </v:group>
            <v:group style="position:absolute;left:10303;top:2247;width:10;height:20" coordorigin="10303,2247" coordsize="10,20">
              <v:shape style="position:absolute;left:10303;top:2247;width:10;height:20" coordorigin="10303,2247" coordsize="10,20" path="m10303,2267l10312,2267,10312,2247,10303,2247,10303,2267xe" filled="true" fillcolor="#000000" stroked="false">
                <v:path arrowok="t"/>
                <v:fill type="solid"/>
              </v:shape>
            </v:group>
            <v:group style="position:absolute;left:10303;top:2267;width:10;height:20" coordorigin="10303,2267" coordsize="10,20">
              <v:shape style="position:absolute;left:10303;top:2267;width:10;height:20" coordorigin="10303,2267" coordsize="10,20" path="m10303,2286l10312,2286,10312,2267,10303,2267,10303,2286xe" filled="true" fillcolor="#000000" stroked="false">
                <v:path arrowok="t"/>
                <v:fill type="solid"/>
              </v:shape>
            </v:group>
            <v:group style="position:absolute;left:10303;top:2286;width:10;height:20" coordorigin="10303,2286" coordsize="10,20">
              <v:shape style="position:absolute;left:10303;top:2286;width:10;height:20" coordorigin="10303,2286" coordsize="10,20" path="m10303,2305l10312,2305,10312,2286,10303,2286,10303,2305xe" filled="true" fillcolor="#000000" stroked="false">
                <v:path arrowok="t"/>
                <v:fill type="solid"/>
              </v:shape>
            </v:group>
            <v:group style="position:absolute;left:10303;top:2305;width:10;height:20" coordorigin="10303,2305" coordsize="10,20">
              <v:shape style="position:absolute;left:10303;top:2305;width:10;height:20" coordorigin="10303,2305" coordsize="10,20" path="m10303,2324l10312,2324,10312,2305,10303,2305,10303,2324xe" filled="true" fillcolor="#000000" stroked="false">
                <v:path arrowok="t"/>
                <v:fill type="solid"/>
              </v:shape>
            </v:group>
            <v:group style="position:absolute;left:10303;top:2324;width:10;height:20" coordorigin="10303,2324" coordsize="10,20">
              <v:shape style="position:absolute;left:10303;top:2324;width:10;height:20" coordorigin="10303,2324" coordsize="10,20" path="m10303,2343l10312,2343,10312,2324,10303,2324,10303,2343xe" filled="true" fillcolor="#000000" stroked="false">
                <v:path arrowok="t"/>
                <v:fill type="solid"/>
              </v:shape>
            </v:group>
            <v:group style="position:absolute;left:10303;top:2343;width:10;height:20" coordorigin="10303,2343" coordsize="10,20">
              <v:shape style="position:absolute;left:10303;top:2343;width:10;height:20" coordorigin="10303,2343" coordsize="10,20" path="m10303,2363l10312,2363,10312,2343,10303,2343,10303,2363xe" filled="true" fillcolor="#000000" stroked="false">
                <v:path arrowok="t"/>
                <v:fill type="solid"/>
              </v:shape>
            </v:group>
            <v:group style="position:absolute;left:10303;top:2363;width:10;height:20" coordorigin="10303,2363" coordsize="10,20">
              <v:shape style="position:absolute;left:10303;top:2363;width:10;height:20" coordorigin="10303,2363" coordsize="10,20" path="m10303,2382l10312,2382,10312,2363,10303,2363,10303,2382xe" filled="true" fillcolor="#000000" stroked="false">
                <v:path arrowok="t"/>
                <v:fill type="solid"/>
              </v:shape>
            </v:group>
            <v:group style="position:absolute;left:10303;top:2382;width:10;height:20" coordorigin="10303,2382" coordsize="10,20">
              <v:shape style="position:absolute;left:10303;top:2382;width:10;height:20" coordorigin="10303,2382" coordsize="10,20" path="m10303,2401l10312,2401,10312,2382,10303,2382,10303,2401xe" filled="true" fillcolor="#000000" stroked="false">
                <v:path arrowok="t"/>
                <v:fill type="solid"/>
              </v:shape>
            </v:group>
            <v:group style="position:absolute;left:10303;top:2401;width:10;height:20" coordorigin="10303,2401" coordsize="10,20">
              <v:shape style="position:absolute;left:10303;top:2401;width:10;height:20" coordorigin="10303,2401" coordsize="10,20" path="m10303,2420l10312,2420,10312,2401,10303,2401,10303,2420xe" filled="true" fillcolor="#000000" stroked="false">
                <v:path arrowok="t"/>
                <v:fill type="solid"/>
              </v:shape>
            </v:group>
            <v:group style="position:absolute;left:10303;top:2420;width:10;height:20" coordorigin="10303,2420" coordsize="10,20">
              <v:shape style="position:absolute;left:10303;top:2420;width:10;height:20" coordorigin="10303,2420" coordsize="10,20" path="m10303,2439l10312,2439,10312,2420,10303,2420,10303,2439xe" filled="true" fillcolor="#000000" stroked="false">
                <v:path arrowok="t"/>
                <v:fill type="solid"/>
              </v:shape>
            </v:group>
            <v:group style="position:absolute;left:10303;top:2439;width:10;height:20" coordorigin="10303,2439" coordsize="10,20">
              <v:shape style="position:absolute;left:10303;top:2439;width:10;height:20" coordorigin="10303,2439" coordsize="10,20" path="m10303,2459l10312,2459,10312,2439,10303,2439,10303,2459xe" filled="true" fillcolor="#000000" stroked="false">
                <v:path arrowok="t"/>
                <v:fill type="solid"/>
              </v:shape>
            </v:group>
            <v:group style="position:absolute;left:10303;top:2459;width:10;height:20" coordorigin="10303,2459" coordsize="10,20">
              <v:shape style="position:absolute;left:10303;top:2459;width:10;height:20" coordorigin="10303,2459" coordsize="10,20" path="m10303,2478l10312,2478,10312,2459,10303,2459,10303,2478xe" filled="true" fillcolor="#000000" stroked="false">
                <v:path arrowok="t"/>
                <v:fill type="solid"/>
              </v:shape>
            </v:group>
            <v:group style="position:absolute;left:10303;top:2478;width:10;height:20" coordorigin="10303,2478" coordsize="10,20">
              <v:shape style="position:absolute;left:10303;top:2478;width:10;height:20" coordorigin="10303,2478" coordsize="10,20" path="m10303,2497l10312,2497,10312,2478,10303,2478,10303,2497xe" filled="true" fillcolor="#000000" stroked="false">
                <v:path arrowok="t"/>
                <v:fill type="solid"/>
              </v:shape>
            </v:group>
            <v:group style="position:absolute;left:10303;top:2497;width:10;height:20" coordorigin="10303,2497" coordsize="10,20">
              <v:shape style="position:absolute;left:10303;top:2497;width:10;height:20" coordorigin="10303,2497" coordsize="10,20" path="m10303,2516l10312,2516,10312,2497,10303,2497,10303,2516xe" filled="true" fillcolor="#000000" stroked="false">
                <v:path arrowok="t"/>
                <v:fill type="solid"/>
              </v:shape>
            </v:group>
            <v:group style="position:absolute;left:10303;top:2516;width:10;height:20" coordorigin="10303,2516" coordsize="10,20">
              <v:shape style="position:absolute;left:10303;top:2516;width:10;height:20" coordorigin="10303,2516" coordsize="10,20" path="m10303,2535l10312,2535,10312,2516,10303,2516,10303,2535xe" filled="true" fillcolor="#000000" stroked="false">
                <v:path arrowok="t"/>
                <v:fill type="solid"/>
              </v:shape>
            </v:group>
            <v:group style="position:absolute;left:10303;top:2535;width:10;height:20" coordorigin="10303,2535" coordsize="10,20">
              <v:shape style="position:absolute;left:10303;top:2535;width:10;height:20" coordorigin="10303,2535" coordsize="10,20" path="m10303,2555l10312,2555,10312,2535,10303,2535,10303,2555xe" filled="true" fillcolor="#000000" stroked="false">
                <v:path arrowok="t"/>
                <v:fill type="solid"/>
              </v:shape>
            </v:group>
            <v:group style="position:absolute;left:10303;top:2555;width:10;height:20" coordorigin="10303,2555" coordsize="10,20">
              <v:shape style="position:absolute;left:10303;top:2555;width:10;height:20" coordorigin="10303,2555" coordsize="10,20" path="m10303,2574l10312,2574,10312,2555,10303,2555,10303,2574xe" filled="true" fillcolor="#000000" stroked="false">
                <v:path arrowok="t"/>
                <v:fill type="solid"/>
              </v:shape>
            </v:group>
            <v:group style="position:absolute;left:10303;top:2574;width:10;height:20" coordorigin="10303,2574" coordsize="10,20">
              <v:shape style="position:absolute;left:10303;top:2574;width:10;height:20" coordorigin="10303,2574" coordsize="10,20" path="m10303,2593l10312,2593,10312,2574,10303,2574,10303,2593xe" filled="true" fillcolor="#000000" stroked="false">
                <v:path arrowok="t"/>
                <v:fill type="solid"/>
              </v:shape>
            </v:group>
            <v:group style="position:absolute;left:10303;top:2593;width:10;height:20" coordorigin="10303,2593" coordsize="10,20">
              <v:shape style="position:absolute;left:10303;top:2593;width:10;height:20" coordorigin="10303,2593" coordsize="10,20" path="m10303,2612l10312,2612,10312,2593,10303,2593,10303,2612xe" filled="true" fillcolor="#000000" stroked="false">
                <v:path arrowok="t"/>
                <v:fill type="solid"/>
              </v:shape>
            </v:group>
            <v:group style="position:absolute;left:10303;top:2612;width:10;height:20" coordorigin="10303,2612" coordsize="10,20">
              <v:shape style="position:absolute;left:10303;top:2612;width:10;height:20" coordorigin="10303,2612" coordsize="10,20" path="m10303,2631l10312,2631,10312,2612,10303,2612,10303,2631xe" filled="true" fillcolor="#000000" stroked="false">
                <v:path arrowok="t"/>
                <v:fill type="solid"/>
              </v:shape>
            </v:group>
            <v:group style="position:absolute;left:10303;top:2631;width:10;height:20" coordorigin="10303,2631" coordsize="10,20">
              <v:shape style="position:absolute;left:10303;top:2631;width:10;height:20" coordorigin="10303,2631" coordsize="10,20" path="m10303,2651l10312,2651,10312,2631,10303,2631,10303,2651xe" filled="true" fillcolor="#000000" stroked="false">
                <v:path arrowok="t"/>
                <v:fill type="solid"/>
              </v:shape>
            </v:group>
            <v:group style="position:absolute;left:10303;top:2651;width:10;height:20" coordorigin="10303,2651" coordsize="10,20">
              <v:shape style="position:absolute;left:10303;top:2651;width:10;height:20" coordorigin="10303,2651" coordsize="10,20" path="m10303,2670l10312,2670,10312,2651,10303,2651,10303,2670xe" filled="true" fillcolor="#000000" stroked="false">
                <v:path arrowok="t"/>
                <v:fill type="solid"/>
              </v:shape>
            </v:group>
            <v:group style="position:absolute;left:10303;top:2670;width:10;height:20" coordorigin="10303,2670" coordsize="10,20">
              <v:shape style="position:absolute;left:10303;top:2670;width:10;height:20" coordorigin="10303,2670" coordsize="10,20" path="m10303,2689l10312,2689,10312,2670,10303,2670,10303,2689xe" filled="true" fillcolor="#000000" stroked="false">
                <v:path arrowok="t"/>
                <v:fill type="solid"/>
              </v:shape>
            </v:group>
            <v:group style="position:absolute;left:10303;top:2689;width:10;height:20" coordorigin="10303,2689" coordsize="10,20">
              <v:shape style="position:absolute;left:10303;top:2689;width:10;height:20" coordorigin="10303,2689" coordsize="10,20" path="m10303,2708l10312,2708,10312,2689,10303,2689,10303,2708xe" filled="true" fillcolor="#000000" stroked="false">
                <v:path arrowok="t"/>
                <v:fill type="solid"/>
              </v:shape>
            </v:group>
            <v:group style="position:absolute;left:10303;top:2708;width:10;height:20" coordorigin="10303,2708" coordsize="10,20">
              <v:shape style="position:absolute;left:10303;top:2708;width:10;height:20" coordorigin="10303,2708" coordsize="10,20" path="m10303,2727l10312,2727,10312,2708,10303,2708,10303,2727xe" filled="true" fillcolor="#000000" stroked="false">
                <v:path arrowok="t"/>
                <v:fill type="solid"/>
              </v:shape>
            </v:group>
            <v:group style="position:absolute;left:10303;top:2727;width:10;height:20" coordorigin="10303,2727" coordsize="10,20">
              <v:shape style="position:absolute;left:10303;top:2727;width:10;height:20" coordorigin="10303,2727" coordsize="10,20" path="m10303,2747l10312,2747,10312,2727,10303,2727,10303,2747xe" filled="true" fillcolor="#000000" stroked="false">
                <v:path arrowok="t"/>
                <v:fill type="solid"/>
              </v:shape>
            </v:group>
            <v:group style="position:absolute;left:10303;top:2747;width:10;height:20" coordorigin="10303,2747" coordsize="10,20">
              <v:shape style="position:absolute;left:10303;top:2747;width:10;height:20" coordorigin="10303,2747" coordsize="10,20" path="m10303,2766l10312,2766,10312,2747,10303,2747,10303,2766xe" filled="true" fillcolor="#000000" stroked="false">
                <v:path arrowok="t"/>
                <v:fill type="solid"/>
              </v:shape>
            </v:group>
            <v:group style="position:absolute;left:10303;top:2766;width:10;height:20" coordorigin="10303,2766" coordsize="10,20">
              <v:shape style="position:absolute;left:10303;top:2766;width:10;height:20" coordorigin="10303,2766" coordsize="10,20" path="m10303,2785l10312,2785,10312,2766,10303,2766,10303,2785xe" filled="true" fillcolor="#000000" stroked="false">
                <v:path arrowok="t"/>
                <v:fill type="solid"/>
              </v:shape>
            </v:group>
            <v:group style="position:absolute;left:10303;top:2785;width:10;height:20" coordorigin="10303,2785" coordsize="10,20">
              <v:shape style="position:absolute;left:10303;top:2785;width:10;height:20" coordorigin="10303,2785" coordsize="10,20" path="m10303,2804l10312,2804,10312,2785,10303,2785,10303,2804xe" filled="true" fillcolor="#000000" stroked="false">
                <v:path arrowok="t"/>
                <v:fill type="solid"/>
              </v:shape>
            </v:group>
            <v:group style="position:absolute;left:10303;top:2804;width:10;height:20" coordorigin="10303,2804" coordsize="10,20">
              <v:shape style="position:absolute;left:10303;top:2804;width:10;height:20" coordorigin="10303,2804" coordsize="10,20" path="m10303,2823l10312,2823,10312,2804,10303,2804,10303,2823xe" filled="true" fillcolor="#000000" stroked="false">
                <v:path arrowok="t"/>
                <v:fill type="solid"/>
              </v:shape>
            </v:group>
            <v:group style="position:absolute;left:10303;top:2823;width:10;height:20" coordorigin="10303,2823" coordsize="10,20">
              <v:shape style="position:absolute;left:10303;top:2823;width:10;height:20" coordorigin="10303,2823" coordsize="10,20" path="m10303,2843l10312,2843,10312,2823,10303,2823,10303,2843xe" filled="true" fillcolor="#000000" stroked="false">
                <v:path arrowok="t"/>
                <v:fill type="solid"/>
              </v:shape>
            </v:group>
            <v:group style="position:absolute;left:10303;top:2843;width:10;height:20" coordorigin="10303,2843" coordsize="10,20">
              <v:shape style="position:absolute;left:10303;top:2843;width:10;height:20" coordorigin="10303,2843" coordsize="10,20" path="m10303,2862l10312,2862,10312,2843,10303,2843,10303,2862xe" filled="true" fillcolor="#000000" stroked="false">
                <v:path arrowok="t"/>
                <v:fill type="solid"/>
              </v:shape>
            </v:group>
            <v:group style="position:absolute;left:10303;top:2862;width:10;height:20" coordorigin="10303,2862" coordsize="10,20">
              <v:shape style="position:absolute;left:10303;top:2862;width:10;height:20" coordorigin="10303,2862" coordsize="10,20" path="m10303,2881l10312,2881,10312,2862,10303,2862,10303,2881xe" filled="true" fillcolor="#000000" stroked="false">
                <v:path arrowok="t"/>
                <v:fill type="solid"/>
              </v:shape>
            </v:group>
            <v:group style="position:absolute;left:10303;top:2881;width:10;height:20" coordorigin="10303,2881" coordsize="10,20">
              <v:shape style="position:absolute;left:10303;top:2881;width:10;height:20" coordorigin="10303,2881" coordsize="10,20" path="m10303,2900l10312,2900,10312,2881,10303,2881,10303,2900xe" filled="true" fillcolor="#000000" stroked="false">
                <v:path arrowok="t"/>
                <v:fill type="solid"/>
              </v:shape>
            </v:group>
            <v:group style="position:absolute;left:10303;top:2900;width:10;height:20" coordorigin="10303,2900" coordsize="10,20">
              <v:shape style="position:absolute;left:10303;top:2900;width:10;height:20" coordorigin="10303,2900" coordsize="10,20" path="m10303,2919l10312,2919,10312,2900,10303,2900,10303,2919xe" filled="true" fillcolor="#000000" stroked="false">
                <v:path arrowok="t"/>
                <v:fill type="solid"/>
              </v:shape>
            </v:group>
            <v:group style="position:absolute;left:10303;top:2919;width:10;height:20" coordorigin="10303,2919" coordsize="10,20">
              <v:shape style="position:absolute;left:10303;top:2919;width:10;height:20" coordorigin="10303,2919" coordsize="10,20" path="m10303,2939l10312,2939,10312,2919,10303,2919,10303,2939xe" filled="true" fillcolor="#000000" stroked="false">
                <v:path arrowok="t"/>
                <v:fill type="solid"/>
              </v:shape>
            </v:group>
            <v:group style="position:absolute;left:10303;top:2939;width:10;height:20" coordorigin="10303,2939" coordsize="10,20">
              <v:shape style="position:absolute;left:10303;top:2939;width:10;height:20" coordorigin="10303,2939" coordsize="10,20" path="m10303,2958l10312,2958,10312,2939,10303,2939,10303,2958xe" filled="true" fillcolor="#000000" stroked="false">
                <v:path arrowok="t"/>
                <v:fill type="solid"/>
              </v:shape>
            </v:group>
            <v:group style="position:absolute;left:10303;top:2958;width:10;height:20" coordorigin="10303,2958" coordsize="10,20">
              <v:shape style="position:absolute;left:10303;top:2958;width:10;height:20" coordorigin="10303,2958" coordsize="10,20" path="m10303,2977l10312,2977,10312,2958,10303,2958,10303,2977xe" filled="true" fillcolor="#000000" stroked="false">
                <v:path arrowok="t"/>
                <v:fill type="solid"/>
              </v:shape>
            </v:group>
            <v:group style="position:absolute;left:10303;top:2977;width:10;height:20" coordorigin="10303,2977" coordsize="10,20">
              <v:shape style="position:absolute;left:10303;top:2977;width:10;height:20" coordorigin="10303,2977" coordsize="10,20" path="m10303,2996l10312,2996,10312,2977,10303,2977,10303,2996xe" filled="true" fillcolor="#000000" stroked="false">
                <v:path arrowok="t"/>
                <v:fill type="solid"/>
              </v:shape>
            </v:group>
            <v:group style="position:absolute;left:10303;top:2996;width:10;height:20" coordorigin="10303,2996" coordsize="10,20">
              <v:shape style="position:absolute;left:10303;top:2996;width:10;height:20" coordorigin="10303,2996" coordsize="10,20" path="m10303,3015l10312,3015,10312,2996,10303,2996,10303,3015xe" filled="true" fillcolor="#000000" stroked="false">
                <v:path arrowok="t"/>
                <v:fill type="solid"/>
              </v:shape>
            </v:group>
            <v:group style="position:absolute;left:10303;top:3020;width:10;height:2" coordorigin="10303,3020" coordsize="10,2">
              <v:shape style="position:absolute;left:10303;top:3020;width:10;height:2" coordorigin="10303,3020" coordsize="10,0" path="m10303,3020l10312,3020e" filled="false" stroked="true" strokeweight=".47998pt" strokecolor="#000000">
                <v:path arrowok="t"/>
              </v:shape>
              <v:shape style="position:absolute;left:2400;top:3025;width:1522;height:10" type="#_x0000_t75" stroked="false">
                <v:imagedata r:id="rId427" o:title=""/>
              </v:shape>
              <v:shape style="position:absolute;left:3918;top:3025;width:1150;height:10" type="#_x0000_t75" stroked="false">
                <v:imagedata r:id="rId797" o:title=""/>
              </v:shape>
              <v:shape style="position:absolute;left:5063;top:3025;width:713;height:10" type="#_x0000_t75" stroked="false">
                <v:imagedata r:id="rId698" o:title=""/>
              </v:shape>
              <v:shape style="position:absolute;left:5771;top:3025;width:1140;height:10" type="#_x0000_t75" stroked="false">
                <v:imagedata r:id="rId699" o:title=""/>
              </v:shape>
              <v:shape style="position:absolute;left:6906;top:3025;width:562;height:10" type="#_x0000_t75" stroked="false">
                <v:imagedata r:id="rId792" o:title=""/>
              </v:shape>
              <v:shape style="position:absolute;left:7463;top:3025;width:1022;height:10" type="#_x0000_t75" stroked="false">
                <v:imagedata r:id="rId793" o:title=""/>
              </v:shape>
              <v:shape style="position:absolute;left:8481;top:3025;width:687;height:10" type="#_x0000_t75" stroked="false">
                <v:imagedata r:id="rId794" o:title=""/>
              </v:shape>
              <v:shape style="position:absolute;left:9163;top:3025;width:1702;height:10" type="#_x0000_t75" stroked="false">
                <v:imagedata r:id="rId795" o:title=""/>
              </v:shape>
            </v:group>
            <v:group style="position:absolute;left:3923;top:3035;width:10;height:20" coordorigin="3923,3035" coordsize="10,20">
              <v:shape style="position:absolute;left:3923;top:3035;width:10;height:20" coordorigin="3923,3035" coordsize="10,20" path="m3923,3054l3932,3054,3932,3035,3923,3035,3923,3054xe" filled="true" fillcolor="#000000" stroked="false">
                <v:path arrowok="t"/>
                <v:fill type="solid"/>
              </v:shape>
            </v:group>
            <v:group style="position:absolute;left:3923;top:3054;width:10;height:20" coordorigin="3923,3054" coordsize="10,20">
              <v:shape style="position:absolute;left:3923;top:3054;width:10;height:20" coordorigin="3923,3054" coordsize="10,20" path="m3923,3073l3932,3073,3932,3054,3923,3054,3923,3073xe" filled="true" fillcolor="#000000" stroked="false">
                <v:path arrowok="t"/>
                <v:fill type="solid"/>
              </v:shape>
            </v:group>
            <v:group style="position:absolute;left:3923;top:3073;width:10;height:20" coordorigin="3923,3073" coordsize="10,20">
              <v:shape style="position:absolute;left:3923;top:3073;width:10;height:20" coordorigin="3923,3073" coordsize="10,20" path="m3923,3092l3932,3092,3932,3073,3923,3073,3923,3092xe" filled="true" fillcolor="#000000" stroked="false">
                <v:path arrowok="t"/>
                <v:fill type="solid"/>
              </v:shape>
            </v:group>
            <v:group style="position:absolute;left:3923;top:3092;width:10;height:20" coordorigin="3923,3092" coordsize="10,20">
              <v:shape style="position:absolute;left:3923;top:3092;width:10;height:20" coordorigin="3923,3092" coordsize="10,20" path="m3923,3111l3932,3111,3932,3092,3923,3092,3923,3111xe" filled="true" fillcolor="#000000" stroked="false">
                <v:path arrowok="t"/>
                <v:fill type="solid"/>
              </v:shape>
            </v:group>
            <v:group style="position:absolute;left:3923;top:3111;width:10;height:20" coordorigin="3923,3111" coordsize="10,20">
              <v:shape style="position:absolute;left:3923;top:3111;width:10;height:20" coordorigin="3923,3111" coordsize="10,20" path="m3923,3131l3932,3131,3932,3111,3923,3111,3923,3131xe" filled="true" fillcolor="#000000" stroked="false">
                <v:path arrowok="t"/>
                <v:fill type="solid"/>
              </v:shape>
            </v:group>
            <v:group style="position:absolute;left:3923;top:3131;width:10;height:20" coordorigin="3923,3131" coordsize="10,20">
              <v:shape style="position:absolute;left:3923;top:3131;width:10;height:20" coordorigin="3923,3131" coordsize="10,20" path="m3923,3150l3932,3150,3932,3131,3923,3131,3923,3150xe" filled="true" fillcolor="#000000" stroked="false">
                <v:path arrowok="t"/>
                <v:fill type="solid"/>
              </v:shape>
            </v:group>
            <v:group style="position:absolute;left:3923;top:3150;width:10;height:20" coordorigin="3923,3150" coordsize="10,20">
              <v:shape style="position:absolute;left:3923;top:3150;width:10;height:20" coordorigin="3923,3150" coordsize="10,20" path="m3923,3169l3932,3169,3932,3150,3923,3150,3923,3169xe" filled="true" fillcolor="#000000" stroked="false">
                <v:path arrowok="t"/>
                <v:fill type="solid"/>
              </v:shape>
            </v:group>
            <v:group style="position:absolute;left:3923;top:3169;width:10;height:20" coordorigin="3923,3169" coordsize="10,20">
              <v:shape style="position:absolute;left:3923;top:3169;width:10;height:20" coordorigin="3923,3169" coordsize="10,20" path="m3923,3188l3932,3188,3932,3169,3923,3169,3923,3188xe" filled="true" fillcolor="#000000" stroked="false">
                <v:path arrowok="t"/>
                <v:fill type="solid"/>
              </v:shape>
            </v:group>
            <v:group style="position:absolute;left:3923;top:3188;width:10;height:20" coordorigin="3923,3188" coordsize="10,20">
              <v:shape style="position:absolute;left:3923;top:3188;width:10;height:20" coordorigin="3923,3188" coordsize="10,20" path="m3923,3207l3932,3207,3932,3188,3923,3188,3923,3207xe" filled="true" fillcolor="#000000" stroked="false">
                <v:path arrowok="t"/>
                <v:fill type="solid"/>
              </v:shape>
            </v:group>
            <v:group style="position:absolute;left:3923;top:3207;width:10;height:20" coordorigin="3923,3207" coordsize="10,20">
              <v:shape style="position:absolute;left:3923;top:3207;width:10;height:20" coordorigin="3923,3207" coordsize="10,20" path="m3923,3227l3932,3227,3932,3207,3923,3207,3923,3227xe" filled="true" fillcolor="#000000" stroked="false">
                <v:path arrowok="t"/>
                <v:fill type="solid"/>
              </v:shape>
            </v:group>
            <v:group style="position:absolute;left:3923;top:3227;width:10;height:20" coordorigin="3923,3227" coordsize="10,20">
              <v:shape style="position:absolute;left:3923;top:3227;width:10;height:20" coordorigin="3923,3227" coordsize="10,20" path="m3923,3246l3932,3246,3932,3227,3923,3227,3923,3246xe" filled="true" fillcolor="#000000" stroked="false">
                <v:path arrowok="t"/>
                <v:fill type="solid"/>
              </v:shape>
            </v:group>
            <v:group style="position:absolute;left:3923;top:3246;width:10;height:20" coordorigin="3923,3246" coordsize="10,20">
              <v:shape style="position:absolute;left:3923;top:3246;width:10;height:20" coordorigin="3923,3246" coordsize="10,20" path="m3923,3265l3932,3265,3932,3246,3923,3246,3923,3265xe" filled="true" fillcolor="#000000" stroked="false">
                <v:path arrowok="t"/>
                <v:fill type="solid"/>
              </v:shape>
            </v:group>
            <v:group style="position:absolute;left:3923;top:3265;width:10;height:20" coordorigin="3923,3265" coordsize="10,20">
              <v:shape style="position:absolute;left:3923;top:3265;width:10;height:20" coordorigin="3923,3265" coordsize="10,20" path="m3923,3284l3932,3284,3932,3265,3923,3265,3923,3284xe" filled="true" fillcolor="#000000" stroked="false">
                <v:path arrowok="t"/>
                <v:fill type="solid"/>
              </v:shape>
            </v:group>
            <v:group style="position:absolute;left:3923;top:3284;width:10;height:20" coordorigin="3923,3284" coordsize="10,20">
              <v:shape style="position:absolute;left:3923;top:3284;width:10;height:20" coordorigin="3923,3284" coordsize="10,20" path="m3923,3303l3932,3303,3932,3284,3923,3284,3923,3303xe" filled="true" fillcolor="#000000" stroked="false">
                <v:path arrowok="t"/>
                <v:fill type="solid"/>
              </v:shape>
            </v:group>
            <v:group style="position:absolute;left:3923;top:3303;width:10;height:20" coordorigin="3923,3303" coordsize="10,20">
              <v:shape style="position:absolute;left:3923;top:3303;width:10;height:20" coordorigin="3923,3303" coordsize="10,20" path="m3923,3323l3932,3323,3932,3303,3923,3303,3923,3323xe" filled="true" fillcolor="#000000" stroked="false">
                <v:path arrowok="t"/>
                <v:fill type="solid"/>
              </v:shape>
            </v:group>
            <v:group style="position:absolute;left:3923;top:3323;width:10;height:20" coordorigin="3923,3323" coordsize="10,20">
              <v:shape style="position:absolute;left:3923;top:3323;width:10;height:20" coordorigin="3923,3323" coordsize="10,20" path="m3923,3342l3932,3342,3932,3323,3923,3323,3923,3342xe" filled="true" fillcolor="#000000" stroked="false">
                <v:path arrowok="t"/>
                <v:fill type="solid"/>
              </v:shape>
            </v:group>
            <v:group style="position:absolute;left:3923;top:3342;width:10;height:20" coordorigin="3923,3342" coordsize="10,20">
              <v:shape style="position:absolute;left:3923;top:3342;width:10;height:20" coordorigin="3923,3342" coordsize="10,20" path="m3923,3361l3932,3361,3932,3342,3923,3342,3923,3361xe" filled="true" fillcolor="#000000" stroked="false">
                <v:path arrowok="t"/>
                <v:fill type="solid"/>
              </v:shape>
            </v:group>
            <v:group style="position:absolute;left:3923;top:3361;width:10;height:20" coordorigin="3923,3361" coordsize="10,20">
              <v:shape style="position:absolute;left:3923;top:3361;width:10;height:20" coordorigin="3923,3361" coordsize="10,20" path="m3923,3380l3932,3380,3932,3361,3923,3361,3923,3380xe" filled="true" fillcolor="#000000" stroked="false">
                <v:path arrowok="t"/>
                <v:fill type="solid"/>
              </v:shape>
            </v:group>
            <v:group style="position:absolute;left:3923;top:3380;width:10;height:20" coordorigin="3923,3380" coordsize="10,20">
              <v:shape style="position:absolute;left:3923;top:3380;width:10;height:20" coordorigin="3923,3380" coordsize="10,20" path="m3923,3399l3932,3399,3932,3380,3923,3380,3923,3399xe" filled="true" fillcolor="#000000" stroked="false">
                <v:path arrowok="t"/>
                <v:fill type="solid"/>
              </v:shape>
            </v:group>
            <v:group style="position:absolute;left:3923;top:3399;width:10;height:20" coordorigin="3923,3399" coordsize="10,20">
              <v:shape style="position:absolute;left:3923;top:3399;width:10;height:20" coordorigin="3923,3399" coordsize="10,20" path="m3923,3419l3932,3419,3932,3399,3923,3399,3923,3419xe" filled="true" fillcolor="#000000" stroked="false">
                <v:path arrowok="t"/>
                <v:fill type="solid"/>
              </v:shape>
            </v:group>
            <v:group style="position:absolute;left:3923;top:3419;width:10;height:20" coordorigin="3923,3419" coordsize="10,20">
              <v:shape style="position:absolute;left:3923;top:3419;width:10;height:20" coordorigin="3923,3419" coordsize="10,20" path="m3923,3438l3932,3438,3932,3419,3923,3419,3923,3438xe" filled="true" fillcolor="#000000" stroked="false">
                <v:path arrowok="t"/>
                <v:fill type="solid"/>
              </v:shape>
            </v:group>
            <v:group style="position:absolute;left:3923;top:3438;width:10;height:20" coordorigin="3923,3438" coordsize="10,20">
              <v:shape style="position:absolute;left:3923;top:3438;width:10;height:20" coordorigin="3923,3438" coordsize="10,20" path="m3923,3457l3932,3457,3932,3438,3923,3438,3923,3457xe" filled="true" fillcolor="#000000" stroked="false">
                <v:path arrowok="t"/>
                <v:fill type="solid"/>
              </v:shape>
            </v:group>
            <v:group style="position:absolute;left:3923;top:3457;width:10;height:20" coordorigin="3923,3457" coordsize="10,20">
              <v:shape style="position:absolute;left:3923;top:3457;width:10;height:20" coordorigin="3923,3457" coordsize="10,20" path="m3923,3476l3932,3476,3932,3457,3923,3457,3923,3476xe" filled="true" fillcolor="#000000" stroked="false">
                <v:path arrowok="t"/>
                <v:fill type="solid"/>
              </v:shape>
            </v:group>
            <v:group style="position:absolute;left:3923;top:3476;width:10;height:20" coordorigin="3923,3476" coordsize="10,20">
              <v:shape style="position:absolute;left:3923;top:3476;width:10;height:20" coordorigin="3923,3476" coordsize="10,20" path="m3923,3495l3932,3495,3932,3476,3923,3476,3923,3495xe" filled="true" fillcolor="#000000" stroked="false">
                <v:path arrowok="t"/>
                <v:fill type="solid"/>
              </v:shape>
            </v:group>
            <v:group style="position:absolute;left:3923;top:3495;width:10;height:20" coordorigin="3923,3495" coordsize="10,20">
              <v:shape style="position:absolute;left:3923;top:3495;width:10;height:20" coordorigin="3923,3495" coordsize="10,20" path="m3923,3515l3932,3515,3932,3495,3923,3495,3923,3515xe" filled="true" fillcolor="#000000" stroked="false">
                <v:path arrowok="t"/>
                <v:fill type="solid"/>
              </v:shape>
            </v:group>
            <v:group style="position:absolute;left:3923;top:3515;width:10;height:20" coordorigin="3923,3515" coordsize="10,20">
              <v:shape style="position:absolute;left:3923;top:3515;width:10;height:20" coordorigin="3923,3515" coordsize="10,20" path="m3923,3534l3932,3534,3932,3515,3923,3515,3923,3534xe" filled="true" fillcolor="#000000" stroked="false">
                <v:path arrowok="t"/>
                <v:fill type="solid"/>
              </v:shape>
            </v:group>
            <v:group style="position:absolute;left:3923;top:3534;width:10;height:20" coordorigin="3923,3534" coordsize="10,20">
              <v:shape style="position:absolute;left:3923;top:3534;width:10;height:20" coordorigin="3923,3534" coordsize="10,20" path="m3923,3553l3932,3553,3932,3534,3923,3534,3923,3553xe" filled="true" fillcolor="#000000" stroked="false">
                <v:path arrowok="t"/>
                <v:fill type="solid"/>
              </v:shape>
            </v:group>
            <v:group style="position:absolute;left:3923;top:3553;width:10;height:20" coordorigin="3923,3553" coordsize="10,20">
              <v:shape style="position:absolute;left:3923;top:3553;width:10;height:20" coordorigin="3923,3553" coordsize="10,20" path="m3923,3572l3932,3572,3932,3553,3923,3553,3923,3572xe" filled="true" fillcolor="#000000" stroked="false">
                <v:path arrowok="t"/>
                <v:fill type="solid"/>
              </v:shape>
            </v:group>
            <v:group style="position:absolute;left:3923;top:3572;width:10;height:20" coordorigin="3923,3572" coordsize="10,20">
              <v:shape style="position:absolute;left:3923;top:3572;width:10;height:20" coordorigin="3923,3572" coordsize="10,20" path="m3923,3591l3932,3591,3932,3572,3923,3572,3923,3591xe" filled="true" fillcolor="#000000" stroked="false">
                <v:path arrowok="t"/>
                <v:fill type="solid"/>
              </v:shape>
            </v:group>
            <v:group style="position:absolute;left:3923;top:3591;width:10;height:20" coordorigin="3923,3591" coordsize="10,20">
              <v:shape style="position:absolute;left:3923;top:3591;width:10;height:20" coordorigin="3923,3591" coordsize="10,20" path="m3923,3611l3932,3611,3932,3591,3923,3591,3923,3611xe" filled="true" fillcolor="#000000" stroked="false">
                <v:path arrowok="t"/>
                <v:fill type="solid"/>
              </v:shape>
            </v:group>
            <v:group style="position:absolute;left:3923;top:3611;width:10;height:20" coordorigin="3923,3611" coordsize="10,20">
              <v:shape style="position:absolute;left:3923;top:3611;width:10;height:20" coordorigin="3923,3611" coordsize="10,20" path="m3923,3630l3932,3630,3932,3611,3923,3611,3923,3630xe" filled="true" fillcolor="#000000" stroked="false">
                <v:path arrowok="t"/>
                <v:fill type="solid"/>
              </v:shape>
            </v:group>
            <v:group style="position:absolute;left:3923;top:3630;width:10;height:20" coordorigin="3923,3630" coordsize="10,20">
              <v:shape style="position:absolute;left:3923;top:3630;width:10;height:20" coordorigin="3923,3630" coordsize="10,20" path="m3923,3649l3932,3649,3932,3630,3923,3630,3923,3649xe" filled="true" fillcolor="#000000" stroked="false">
                <v:path arrowok="t"/>
                <v:fill type="solid"/>
              </v:shape>
            </v:group>
            <v:group style="position:absolute;left:3923;top:3649;width:10;height:20" coordorigin="3923,3649" coordsize="10,20">
              <v:shape style="position:absolute;left:3923;top:3649;width:10;height:20" coordorigin="3923,3649" coordsize="10,20" path="m3923,3668l3932,3668,3932,3649,3923,3649,3923,3668xe" filled="true" fillcolor="#000000" stroked="false">
                <v:path arrowok="t"/>
                <v:fill type="solid"/>
              </v:shape>
            </v:group>
            <v:group style="position:absolute;left:3923;top:3668;width:10;height:20" coordorigin="3923,3668" coordsize="10,20">
              <v:shape style="position:absolute;left:3923;top:3668;width:10;height:20" coordorigin="3923,3668" coordsize="10,20" path="m3923,3687l3932,3687,3932,3668,3923,3668,3923,3687xe" filled="true" fillcolor="#000000" stroked="false">
                <v:path arrowok="t"/>
                <v:fill type="solid"/>
              </v:shape>
            </v:group>
            <v:group style="position:absolute;left:5067;top:3035;width:10;height:20" coordorigin="5067,3035" coordsize="10,20">
              <v:shape style="position:absolute;left:5067;top:3035;width:10;height:20" coordorigin="5067,3035" coordsize="10,20" path="m5067,3054l5077,3054,5077,3035,5067,3035,5067,3054xe" filled="true" fillcolor="#000000" stroked="false">
                <v:path arrowok="t"/>
                <v:fill type="solid"/>
              </v:shape>
            </v:group>
            <v:group style="position:absolute;left:5067;top:3054;width:10;height:20" coordorigin="5067,3054" coordsize="10,20">
              <v:shape style="position:absolute;left:5067;top:3054;width:10;height:20" coordorigin="5067,3054" coordsize="10,20" path="m5067,3073l5077,3073,5077,3054,5067,3054,5067,3073xe" filled="true" fillcolor="#000000" stroked="false">
                <v:path arrowok="t"/>
                <v:fill type="solid"/>
              </v:shape>
            </v:group>
            <v:group style="position:absolute;left:5067;top:3073;width:10;height:20" coordorigin="5067,3073" coordsize="10,20">
              <v:shape style="position:absolute;left:5067;top:3073;width:10;height:20" coordorigin="5067,3073" coordsize="10,20" path="m5067,3092l5077,3092,5077,3073,5067,3073,5067,3092xe" filled="true" fillcolor="#000000" stroked="false">
                <v:path arrowok="t"/>
                <v:fill type="solid"/>
              </v:shape>
            </v:group>
            <v:group style="position:absolute;left:5067;top:3092;width:10;height:20" coordorigin="5067,3092" coordsize="10,20">
              <v:shape style="position:absolute;left:5067;top:3092;width:10;height:20" coordorigin="5067,3092" coordsize="10,20" path="m5067,3111l5077,3111,5077,3092,5067,3092,5067,3111xe" filled="true" fillcolor="#000000" stroked="false">
                <v:path arrowok="t"/>
                <v:fill type="solid"/>
              </v:shape>
            </v:group>
            <v:group style="position:absolute;left:5067;top:3111;width:10;height:20" coordorigin="5067,3111" coordsize="10,20">
              <v:shape style="position:absolute;left:5067;top:3111;width:10;height:20" coordorigin="5067,3111" coordsize="10,20" path="m5067,3131l5077,3131,5077,3111,5067,3111,5067,3131xe" filled="true" fillcolor="#000000" stroked="false">
                <v:path arrowok="t"/>
                <v:fill type="solid"/>
              </v:shape>
            </v:group>
            <v:group style="position:absolute;left:5067;top:3131;width:10;height:20" coordorigin="5067,3131" coordsize="10,20">
              <v:shape style="position:absolute;left:5067;top:3131;width:10;height:20" coordorigin="5067,3131" coordsize="10,20" path="m5067,3150l5077,3150,5077,3131,5067,3131,5067,3150xe" filled="true" fillcolor="#000000" stroked="false">
                <v:path arrowok="t"/>
                <v:fill type="solid"/>
              </v:shape>
            </v:group>
            <v:group style="position:absolute;left:5067;top:3150;width:10;height:20" coordorigin="5067,3150" coordsize="10,20">
              <v:shape style="position:absolute;left:5067;top:3150;width:10;height:20" coordorigin="5067,3150" coordsize="10,20" path="m5067,3169l5077,3169,5077,3150,5067,3150,5067,3169xe" filled="true" fillcolor="#000000" stroked="false">
                <v:path arrowok="t"/>
                <v:fill type="solid"/>
              </v:shape>
            </v:group>
            <v:group style="position:absolute;left:5067;top:3169;width:10;height:20" coordorigin="5067,3169" coordsize="10,20">
              <v:shape style="position:absolute;left:5067;top:3169;width:10;height:20" coordorigin="5067,3169" coordsize="10,20" path="m5067,3188l5077,3188,5077,3169,5067,3169,5067,3188xe" filled="true" fillcolor="#000000" stroked="false">
                <v:path arrowok="t"/>
                <v:fill type="solid"/>
              </v:shape>
            </v:group>
            <v:group style="position:absolute;left:5067;top:3188;width:10;height:20" coordorigin="5067,3188" coordsize="10,20">
              <v:shape style="position:absolute;left:5067;top:3188;width:10;height:20" coordorigin="5067,3188" coordsize="10,20" path="m5067,3207l5077,3207,5077,3188,5067,3188,5067,3207xe" filled="true" fillcolor="#000000" stroked="false">
                <v:path arrowok="t"/>
                <v:fill type="solid"/>
              </v:shape>
            </v:group>
            <v:group style="position:absolute;left:5067;top:3207;width:10;height:20" coordorigin="5067,3207" coordsize="10,20">
              <v:shape style="position:absolute;left:5067;top:3207;width:10;height:20" coordorigin="5067,3207" coordsize="10,20" path="m5067,3227l5077,3227,5077,3207,5067,3207,5067,3227xe" filled="true" fillcolor="#000000" stroked="false">
                <v:path arrowok="t"/>
                <v:fill type="solid"/>
              </v:shape>
            </v:group>
            <v:group style="position:absolute;left:5067;top:3227;width:10;height:20" coordorigin="5067,3227" coordsize="10,20">
              <v:shape style="position:absolute;left:5067;top:3227;width:10;height:20" coordorigin="5067,3227" coordsize="10,20" path="m5067,3246l5077,3246,5077,3227,5067,3227,5067,3246xe" filled="true" fillcolor="#000000" stroked="false">
                <v:path arrowok="t"/>
                <v:fill type="solid"/>
              </v:shape>
            </v:group>
            <v:group style="position:absolute;left:5067;top:3246;width:10;height:20" coordorigin="5067,3246" coordsize="10,20">
              <v:shape style="position:absolute;left:5067;top:3246;width:10;height:20" coordorigin="5067,3246" coordsize="10,20" path="m5067,3265l5077,3265,5077,3246,5067,3246,5067,3265xe" filled="true" fillcolor="#000000" stroked="false">
                <v:path arrowok="t"/>
                <v:fill type="solid"/>
              </v:shape>
            </v:group>
            <v:group style="position:absolute;left:5067;top:3265;width:10;height:20" coordorigin="5067,3265" coordsize="10,20">
              <v:shape style="position:absolute;left:5067;top:3265;width:10;height:20" coordorigin="5067,3265" coordsize="10,20" path="m5067,3284l5077,3284,5077,3265,5067,3265,5067,3284xe" filled="true" fillcolor="#000000" stroked="false">
                <v:path arrowok="t"/>
                <v:fill type="solid"/>
              </v:shape>
            </v:group>
            <v:group style="position:absolute;left:5067;top:3284;width:10;height:20" coordorigin="5067,3284" coordsize="10,20">
              <v:shape style="position:absolute;left:5067;top:3284;width:10;height:20" coordorigin="5067,3284" coordsize="10,20" path="m5067,3303l5077,3303,5077,3284,5067,3284,5067,3303xe" filled="true" fillcolor="#000000" stroked="false">
                <v:path arrowok="t"/>
                <v:fill type="solid"/>
              </v:shape>
            </v:group>
            <v:group style="position:absolute;left:5067;top:3303;width:10;height:20" coordorigin="5067,3303" coordsize="10,20">
              <v:shape style="position:absolute;left:5067;top:3303;width:10;height:20" coordorigin="5067,3303" coordsize="10,20" path="m5067,3323l5077,3323,5077,3303,5067,3303,5067,3323xe" filled="true" fillcolor="#000000" stroked="false">
                <v:path arrowok="t"/>
                <v:fill type="solid"/>
              </v:shape>
            </v:group>
            <v:group style="position:absolute;left:5067;top:3323;width:10;height:20" coordorigin="5067,3323" coordsize="10,20">
              <v:shape style="position:absolute;left:5067;top:3323;width:10;height:20" coordorigin="5067,3323" coordsize="10,20" path="m5067,3342l5077,3342,5077,3323,5067,3323,5067,3342xe" filled="true" fillcolor="#000000" stroked="false">
                <v:path arrowok="t"/>
                <v:fill type="solid"/>
              </v:shape>
            </v:group>
            <v:group style="position:absolute;left:5067;top:3342;width:10;height:20" coordorigin="5067,3342" coordsize="10,20">
              <v:shape style="position:absolute;left:5067;top:3342;width:10;height:20" coordorigin="5067,3342" coordsize="10,20" path="m5067,3361l5077,3361,5077,3342,5067,3342,5067,3361xe" filled="true" fillcolor="#000000" stroked="false">
                <v:path arrowok="t"/>
                <v:fill type="solid"/>
              </v:shape>
            </v:group>
            <v:group style="position:absolute;left:5067;top:3361;width:10;height:20" coordorigin="5067,3361" coordsize="10,20">
              <v:shape style="position:absolute;left:5067;top:3361;width:10;height:20" coordorigin="5067,3361" coordsize="10,20" path="m5067,3380l5077,3380,5077,3361,5067,3361,5067,3380xe" filled="true" fillcolor="#000000" stroked="false">
                <v:path arrowok="t"/>
                <v:fill type="solid"/>
              </v:shape>
            </v:group>
            <v:group style="position:absolute;left:5067;top:3380;width:10;height:20" coordorigin="5067,3380" coordsize="10,20">
              <v:shape style="position:absolute;left:5067;top:3380;width:10;height:20" coordorigin="5067,3380" coordsize="10,20" path="m5067,3399l5077,3399,5077,3380,5067,3380,5067,3399xe" filled="true" fillcolor="#000000" stroked="false">
                <v:path arrowok="t"/>
                <v:fill type="solid"/>
              </v:shape>
            </v:group>
            <v:group style="position:absolute;left:5067;top:3399;width:10;height:20" coordorigin="5067,3399" coordsize="10,20">
              <v:shape style="position:absolute;left:5067;top:3399;width:10;height:20" coordorigin="5067,3399" coordsize="10,20" path="m5067,3419l5077,3419,5077,3399,5067,3399,5067,3419xe" filled="true" fillcolor="#000000" stroked="false">
                <v:path arrowok="t"/>
                <v:fill type="solid"/>
              </v:shape>
            </v:group>
            <v:group style="position:absolute;left:5067;top:3419;width:10;height:20" coordorigin="5067,3419" coordsize="10,20">
              <v:shape style="position:absolute;left:5067;top:3419;width:10;height:20" coordorigin="5067,3419" coordsize="10,20" path="m5067,3438l5077,3438,5077,3419,5067,3419,5067,3438xe" filled="true" fillcolor="#000000" stroked="false">
                <v:path arrowok="t"/>
                <v:fill type="solid"/>
              </v:shape>
            </v:group>
            <v:group style="position:absolute;left:5067;top:3438;width:10;height:20" coordorigin="5067,3438" coordsize="10,20">
              <v:shape style="position:absolute;left:5067;top:3438;width:10;height:20" coordorigin="5067,3438" coordsize="10,20" path="m5067,3457l5077,3457,5077,3438,5067,3438,5067,3457xe" filled="true" fillcolor="#000000" stroked="false">
                <v:path arrowok="t"/>
                <v:fill type="solid"/>
              </v:shape>
            </v:group>
            <v:group style="position:absolute;left:5067;top:3457;width:10;height:20" coordorigin="5067,3457" coordsize="10,20">
              <v:shape style="position:absolute;left:5067;top:3457;width:10;height:20" coordorigin="5067,3457" coordsize="10,20" path="m5067,3476l5077,3476,5077,3457,5067,3457,5067,3476xe" filled="true" fillcolor="#000000" stroked="false">
                <v:path arrowok="t"/>
                <v:fill type="solid"/>
              </v:shape>
            </v:group>
            <v:group style="position:absolute;left:5067;top:3476;width:10;height:20" coordorigin="5067,3476" coordsize="10,20">
              <v:shape style="position:absolute;left:5067;top:3476;width:10;height:20" coordorigin="5067,3476" coordsize="10,20" path="m5067,3495l5077,3495,5077,3476,5067,3476,5067,3495xe" filled="true" fillcolor="#000000" stroked="false">
                <v:path arrowok="t"/>
                <v:fill type="solid"/>
              </v:shape>
            </v:group>
            <v:group style="position:absolute;left:5067;top:3495;width:10;height:20" coordorigin="5067,3495" coordsize="10,20">
              <v:shape style="position:absolute;left:5067;top:3495;width:10;height:20" coordorigin="5067,3495" coordsize="10,20" path="m5067,3515l5077,3515,5077,3495,5067,3495,5067,3515xe" filled="true" fillcolor="#000000" stroked="false">
                <v:path arrowok="t"/>
                <v:fill type="solid"/>
              </v:shape>
            </v:group>
            <v:group style="position:absolute;left:5067;top:3515;width:10;height:20" coordorigin="5067,3515" coordsize="10,20">
              <v:shape style="position:absolute;left:5067;top:3515;width:10;height:20" coordorigin="5067,3515" coordsize="10,20" path="m5067,3534l5077,3534,5077,3515,5067,3515,5067,3534xe" filled="true" fillcolor="#000000" stroked="false">
                <v:path arrowok="t"/>
                <v:fill type="solid"/>
              </v:shape>
            </v:group>
            <v:group style="position:absolute;left:5067;top:3534;width:10;height:20" coordorigin="5067,3534" coordsize="10,20">
              <v:shape style="position:absolute;left:5067;top:3534;width:10;height:20" coordorigin="5067,3534" coordsize="10,20" path="m5067,3553l5077,3553,5077,3534,5067,3534,5067,3553xe" filled="true" fillcolor="#000000" stroked="false">
                <v:path arrowok="t"/>
                <v:fill type="solid"/>
              </v:shape>
            </v:group>
            <v:group style="position:absolute;left:5067;top:3553;width:10;height:20" coordorigin="5067,3553" coordsize="10,20">
              <v:shape style="position:absolute;left:5067;top:3553;width:10;height:20" coordorigin="5067,3553" coordsize="10,20" path="m5067,3572l5077,3572,5077,3553,5067,3553,5067,3572xe" filled="true" fillcolor="#000000" stroked="false">
                <v:path arrowok="t"/>
                <v:fill type="solid"/>
              </v:shape>
            </v:group>
            <v:group style="position:absolute;left:5067;top:3572;width:10;height:20" coordorigin="5067,3572" coordsize="10,20">
              <v:shape style="position:absolute;left:5067;top:3572;width:10;height:20" coordorigin="5067,3572" coordsize="10,20" path="m5067,3591l5077,3591,5077,3572,5067,3572,5067,3591xe" filled="true" fillcolor="#000000" stroked="false">
                <v:path arrowok="t"/>
                <v:fill type="solid"/>
              </v:shape>
            </v:group>
            <v:group style="position:absolute;left:5067;top:3591;width:10;height:20" coordorigin="5067,3591" coordsize="10,20">
              <v:shape style="position:absolute;left:5067;top:3591;width:10;height:20" coordorigin="5067,3591" coordsize="10,20" path="m5067,3611l5077,3611,5077,3591,5067,3591,5067,3611xe" filled="true" fillcolor="#000000" stroked="false">
                <v:path arrowok="t"/>
                <v:fill type="solid"/>
              </v:shape>
            </v:group>
            <v:group style="position:absolute;left:5067;top:3611;width:10;height:20" coordorigin="5067,3611" coordsize="10,20">
              <v:shape style="position:absolute;left:5067;top:3611;width:10;height:20" coordorigin="5067,3611" coordsize="10,20" path="m5067,3630l5077,3630,5077,3611,5067,3611,5067,3630xe" filled="true" fillcolor="#000000" stroked="false">
                <v:path arrowok="t"/>
                <v:fill type="solid"/>
              </v:shape>
            </v:group>
            <v:group style="position:absolute;left:5067;top:3630;width:10;height:20" coordorigin="5067,3630" coordsize="10,20">
              <v:shape style="position:absolute;left:5067;top:3630;width:10;height:20" coordorigin="5067,3630" coordsize="10,20" path="m5067,3649l5077,3649,5077,3630,5067,3630,5067,3649xe" filled="true" fillcolor="#000000" stroked="false">
                <v:path arrowok="t"/>
                <v:fill type="solid"/>
              </v:shape>
            </v:group>
            <v:group style="position:absolute;left:5067;top:3649;width:10;height:20" coordorigin="5067,3649" coordsize="10,20">
              <v:shape style="position:absolute;left:5067;top:3649;width:10;height:20" coordorigin="5067,3649" coordsize="10,20" path="m5067,3668l5077,3668,5077,3649,5067,3649,5067,3668xe" filled="true" fillcolor="#000000" stroked="false">
                <v:path arrowok="t"/>
                <v:fill type="solid"/>
              </v:shape>
            </v:group>
            <v:group style="position:absolute;left:5067;top:3668;width:10;height:20" coordorigin="5067,3668" coordsize="10,20">
              <v:shape style="position:absolute;left:5067;top:3668;width:10;height:20" coordorigin="5067,3668" coordsize="10,20" path="m5067,3687l5077,3687,5077,3668,5067,3668,5067,3687xe" filled="true" fillcolor="#000000" stroked="false">
                <v:path arrowok="t"/>
                <v:fill type="solid"/>
              </v:shape>
            </v:group>
            <v:group style="position:absolute;left:5067;top:3687;width:10;height:20" coordorigin="5067,3687" coordsize="10,20">
              <v:shape style="position:absolute;left:5067;top:3687;width:10;height:20" coordorigin="5067,3687" coordsize="10,20" path="m5067,3707l5077,3707,5077,3687,5067,3687,5067,3707xe" filled="true" fillcolor="#000000" stroked="false">
                <v:path arrowok="t"/>
                <v:fill type="solid"/>
              </v:shape>
            </v:group>
            <v:group style="position:absolute;left:5067;top:3707;width:10;height:20" coordorigin="5067,3707" coordsize="10,20">
              <v:shape style="position:absolute;left:5067;top:3707;width:10;height:20" coordorigin="5067,3707" coordsize="10,20" path="m5067,3726l5077,3726,5077,3707,5067,3707,5067,3726xe" filled="true" fillcolor="#000000" stroked="false">
                <v:path arrowok="t"/>
                <v:fill type="solid"/>
              </v:shape>
            </v:group>
            <v:group style="position:absolute;left:5067;top:3726;width:10;height:20" coordorigin="5067,3726" coordsize="10,20">
              <v:shape style="position:absolute;left:5067;top:3726;width:10;height:20" coordorigin="5067,3726" coordsize="10,20" path="m5067,3745l5077,3745,5077,3726,5067,3726,5067,3745xe" filled="true" fillcolor="#000000" stroked="false">
                <v:path arrowok="t"/>
                <v:fill type="solid"/>
              </v:shape>
            </v:group>
            <v:group style="position:absolute;left:5067;top:3745;width:10;height:20" coordorigin="5067,3745" coordsize="10,20">
              <v:shape style="position:absolute;left:5067;top:3745;width:10;height:20" coordorigin="5067,3745" coordsize="10,20" path="m5067,3764l5077,3764,5077,3745,5067,3745,5067,3764xe" filled="true" fillcolor="#000000" stroked="false">
                <v:path arrowok="t"/>
                <v:fill type="solid"/>
              </v:shape>
            </v:group>
            <v:group style="position:absolute;left:5067;top:3764;width:10;height:20" coordorigin="5067,3764" coordsize="10,20">
              <v:shape style="position:absolute;left:5067;top:3764;width:10;height:20" coordorigin="5067,3764" coordsize="10,20" path="m5067,3783l5077,3783,5077,3764,5067,3764,5067,3783xe" filled="true" fillcolor="#000000" stroked="false">
                <v:path arrowok="t"/>
                <v:fill type="solid"/>
              </v:shape>
            </v:group>
            <v:group style="position:absolute;left:5775;top:3035;width:10;height:20" coordorigin="5775,3035" coordsize="10,20">
              <v:shape style="position:absolute;left:5775;top:3035;width:10;height:20" coordorigin="5775,3035" coordsize="10,20" path="m5775,3054l5785,3054,5785,3035,5775,3035,5775,3054xe" filled="true" fillcolor="#000000" stroked="false">
                <v:path arrowok="t"/>
                <v:fill type="solid"/>
              </v:shape>
            </v:group>
            <v:group style="position:absolute;left:5775;top:3054;width:10;height:20" coordorigin="5775,3054" coordsize="10,20">
              <v:shape style="position:absolute;left:5775;top:3054;width:10;height:20" coordorigin="5775,3054" coordsize="10,20" path="m5775,3073l5785,3073,5785,3054,5775,3054,5775,3073xe" filled="true" fillcolor="#000000" stroked="false">
                <v:path arrowok="t"/>
                <v:fill type="solid"/>
              </v:shape>
            </v:group>
            <v:group style="position:absolute;left:5775;top:3073;width:10;height:20" coordorigin="5775,3073" coordsize="10,20">
              <v:shape style="position:absolute;left:5775;top:3073;width:10;height:20" coordorigin="5775,3073" coordsize="10,20" path="m5775,3092l5785,3092,5785,3073,5775,3073,5775,3092xe" filled="true" fillcolor="#000000" stroked="false">
                <v:path arrowok="t"/>
                <v:fill type="solid"/>
              </v:shape>
            </v:group>
            <v:group style="position:absolute;left:5775;top:3092;width:10;height:20" coordorigin="5775,3092" coordsize="10,20">
              <v:shape style="position:absolute;left:5775;top:3092;width:10;height:20" coordorigin="5775,3092" coordsize="10,20" path="m5775,3111l5785,3111,5785,3092,5775,3092,5775,3111xe" filled="true" fillcolor="#000000" stroked="false">
                <v:path arrowok="t"/>
                <v:fill type="solid"/>
              </v:shape>
            </v:group>
            <v:group style="position:absolute;left:5775;top:3111;width:10;height:20" coordorigin="5775,3111" coordsize="10,20">
              <v:shape style="position:absolute;left:5775;top:3111;width:10;height:20" coordorigin="5775,3111" coordsize="10,20" path="m5775,3131l5785,3131,5785,3111,5775,3111,5775,3131xe" filled="true" fillcolor="#000000" stroked="false">
                <v:path arrowok="t"/>
                <v:fill type="solid"/>
              </v:shape>
            </v:group>
            <v:group style="position:absolute;left:5775;top:3131;width:10;height:20" coordorigin="5775,3131" coordsize="10,20">
              <v:shape style="position:absolute;left:5775;top:3131;width:10;height:20" coordorigin="5775,3131" coordsize="10,20" path="m5775,3150l5785,3150,5785,3131,5775,3131,5775,3150xe" filled="true" fillcolor="#000000" stroked="false">
                <v:path arrowok="t"/>
                <v:fill type="solid"/>
              </v:shape>
            </v:group>
            <v:group style="position:absolute;left:5775;top:3150;width:10;height:20" coordorigin="5775,3150" coordsize="10,20">
              <v:shape style="position:absolute;left:5775;top:3150;width:10;height:20" coordorigin="5775,3150" coordsize="10,20" path="m5775,3169l5785,3169,5785,3150,5775,3150,5775,3169xe" filled="true" fillcolor="#000000" stroked="false">
                <v:path arrowok="t"/>
                <v:fill type="solid"/>
              </v:shape>
            </v:group>
            <v:group style="position:absolute;left:5775;top:3169;width:10;height:20" coordorigin="5775,3169" coordsize="10,20">
              <v:shape style="position:absolute;left:5775;top:3169;width:10;height:20" coordorigin="5775,3169" coordsize="10,20" path="m5775,3188l5785,3188,5785,3169,5775,3169,5775,3188xe" filled="true" fillcolor="#000000" stroked="false">
                <v:path arrowok="t"/>
                <v:fill type="solid"/>
              </v:shape>
            </v:group>
            <v:group style="position:absolute;left:5775;top:3188;width:10;height:20" coordorigin="5775,3188" coordsize="10,20">
              <v:shape style="position:absolute;left:5775;top:3188;width:10;height:20" coordorigin="5775,3188" coordsize="10,20" path="m5775,3207l5785,3207,5785,3188,5775,3188,5775,3207xe" filled="true" fillcolor="#000000" stroked="false">
                <v:path arrowok="t"/>
                <v:fill type="solid"/>
              </v:shape>
            </v:group>
            <v:group style="position:absolute;left:5775;top:3207;width:10;height:20" coordorigin="5775,3207" coordsize="10,20">
              <v:shape style="position:absolute;left:5775;top:3207;width:10;height:20" coordorigin="5775,3207" coordsize="10,20" path="m5775,3227l5785,3227,5785,3207,5775,3207,5775,3227xe" filled="true" fillcolor="#000000" stroked="false">
                <v:path arrowok="t"/>
                <v:fill type="solid"/>
              </v:shape>
            </v:group>
            <v:group style="position:absolute;left:5775;top:3227;width:10;height:20" coordorigin="5775,3227" coordsize="10,20">
              <v:shape style="position:absolute;left:5775;top:3227;width:10;height:20" coordorigin="5775,3227" coordsize="10,20" path="m5775,3246l5785,3246,5785,3227,5775,3227,5775,3246xe" filled="true" fillcolor="#000000" stroked="false">
                <v:path arrowok="t"/>
                <v:fill type="solid"/>
              </v:shape>
            </v:group>
            <v:group style="position:absolute;left:5775;top:3246;width:10;height:20" coordorigin="5775,3246" coordsize="10,20">
              <v:shape style="position:absolute;left:5775;top:3246;width:10;height:20" coordorigin="5775,3246" coordsize="10,20" path="m5775,3265l5785,3265,5785,3246,5775,3246,5775,3265xe" filled="true" fillcolor="#000000" stroked="false">
                <v:path arrowok="t"/>
                <v:fill type="solid"/>
              </v:shape>
            </v:group>
            <v:group style="position:absolute;left:5775;top:3265;width:10;height:20" coordorigin="5775,3265" coordsize="10,20">
              <v:shape style="position:absolute;left:5775;top:3265;width:10;height:20" coordorigin="5775,3265" coordsize="10,20" path="m5775,3284l5785,3284,5785,3265,5775,3265,5775,3284xe" filled="true" fillcolor="#000000" stroked="false">
                <v:path arrowok="t"/>
                <v:fill type="solid"/>
              </v:shape>
            </v:group>
            <v:group style="position:absolute;left:5775;top:3284;width:10;height:20" coordorigin="5775,3284" coordsize="10,20">
              <v:shape style="position:absolute;left:5775;top:3284;width:10;height:20" coordorigin="5775,3284" coordsize="10,20" path="m5775,3303l5785,3303,5785,3284,5775,3284,5775,3303xe" filled="true" fillcolor="#000000" stroked="false">
                <v:path arrowok="t"/>
                <v:fill type="solid"/>
              </v:shape>
            </v:group>
            <v:group style="position:absolute;left:5775;top:3303;width:10;height:20" coordorigin="5775,3303" coordsize="10,20">
              <v:shape style="position:absolute;left:5775;top:3303;width:10;height:20" coordorigin="5775,3303" coordsize="10,20" path="m5775,3323l5785,3323,5785,3303,5775,3303,5775,3323xe" filled="true" fillcolor="#000000" stroked="false">
                <v:path arrowok="t"/>
                <v:fill type="solid"/>
              </v:shape>
            </v:group>
            <v:group style="position:absolute;left:5775;top:3323;width:10;height:20" coordorigin="5775,3323" coordsize="10,20">
              <v:shape style="position:absolute;left:5775;top:3323;width:10;height:20" coordorigin="5775,3323" coordsize="10,20" path="m5775,3342l5785,3342,5785,3323,5775,3323,5775,3342xe" filled="true" fillcolor="#000000" stroked="false">
                <v:path arrowok="t"/>
                <v:fill type="solid"/>
              </v:shape>
            </v:group>
            <v:group style="position:absolute;left:5775;top:3342;width:10;height:20" coordorigin="5775,3342" coordsize="10,20">
              <v:shape style="position:absolute;left:5775;top:3342;width:10;height:20" coordorigin="5775,3342" coordsize="10,20" path="m5775,3361l5785,3361,5785,3342,5775,3342,5775,3361xe" filled="true" fillcolor="#000000" stroked="false">
                <v:path arrowok="t"/>
                <v:fill type="solid"/>
              </v:shape>
            </v:group>
            <v:group style="position:absolute;left:5775;top:3361;width:10;height:20" coordorigin="5775,3361" coordsize="10,20">
              <v:shape style="position:absolute;left:5775;top:3361;width:10;height:20" coordorigin="5775,3361" coordsize="10,20" path="m5775,3380l5785,3380,5785,3361,5775,3361,5775,3380xe" filled="true" fillcolor="#000000" stroked="false">
                <v:path arrowok="t"/>
                <v:fill type="solid"/>
              </v:shape>
            </v:group>
            <v:group style="position:absolute;left:5775;top:3380;width:10;height:20" coordorigin="5775,3380" coordsize="10,20">
              <v:shape style="position:absolute;left:5775;top:3380;width:10;height:20" coordorigin="5775,3380" coordsize="10,20" path="m5775,3399l5785,3399,5785,3380,5775,3380,5775,3399xe" filled="true" fillcolor="#000000" stroked="false">
                <v:path arrowok="t"/>
                <v:fill type="solid"/>
              </v:shape>
            </v:group>
            <v:group style="position:absolute;left:5775;top:3399;width:10;height:20" coordorigin="5775,3399" coordsize="10,20">
              <v:shape style="position:absolute;left:5775;top:3399;width:10;height:20" coordorigin="5775,3399" coordsize="10,20" path="m5775,3419l5785,3419,5785,3399,5775,3399,5775,3419xe" filled="true" fillcolor="#000000" stroked="false">
                <v:path arrowok="t"/>
                <v:fill type="solid"/>
              </v:shape>
            </v:group>
            <v:group style="position:absolute;left:5775;top:3419;width:10;height:20" coordorigin="5775,3419" coordsize="10,20">
              <v:shape style="position:absolute;left:5775;top:3419;width:10;height:20" coordorigin="5775,3419" coordsize="10,20" path="m5775,3438l5785,3438,5785,3419,5775,3419,5775,3438xe" filled="true" fillcolor="#000000" stroked="false">
                <v:path arrowok="t"/>
                <v:fill type="solid"/>
              </v:shape>
            </v:group>
            <v:group style="position:absolute;left:5775;top:3438;width:10;height:20" coordorigin="5775,3438" coordsize="10,20">
              <v:shape style="position:absolute;left:5775;top:3438;width:10;height:20" coordorigin="5775,3438" coordsize="10,20" path="m5775,3457l5785,3457,5785,3438,5775,3438,5775,3457xe" filled="true" fillcolor="#000000" stroked="false">
                <v:path arrowok="t"/>
                <v:fill type="solid"/>
              </v:shape>
            </v:group>
            <v:group style="position:absolute;left:5775;top:3457;width:10;height:20" coordorigin="5775,3457" coordsize="10,20">
              <v:shape style="position:absolute;left:5775;top:3457;width:10;height:20" coordorigin="5775,3457" coordsize="10,20" path="m5775,3476l5785,3476,5785,3457,5775,3457,5775,3476xe" filled="true" fillcolor="#000000" stroked="false">
                <v:path arrowok="t"/>
                <v:fill type="solid"/>
              </v:shape>
            </v:group>
            <v:group style="position:absolute;left:5775;top:3476;width:10;height:20" coordorigin="5775,3476" coordsize="10,20">
              <v:shape style="position:absolute;left:5775;top:3476;width:10;height:20" coordorigin="5775,3476" coordsize="10,20" path="m5775,3495l5785,3495,5785,3476,5775,3476,5775,3495xe" filled="true" fillcolor="#000000" stroked="false">
                <v:path arrowok="t"/>
                <v:fill type="solid"/>
              </v:shape>
            </v:group>
            <v:group style="position:absolute;left:5775;top:3495;width:10;height:20" coordorigin="5775,3495" coordsize="10,20">
              <v:shape style="position:absolute;left:5775;top:3495;width:10;height:20" coordorigin="5775,3495" coordsize="10,20" path="m5775,3515l5785,3515,5785,3495,5775,3495,5775,3515xe" filled="true" fillcolor="#000000" stroked="false">
                <v:path arrowok="t"/>
                <v:fill type="solid"/>
              </v:shape>
            </v:group>
            <v:group style="position:absolute;left:5775;top:3515;width:10;height:20" coordorigin="5775,3515" coordsize="10,20">
              <v:shape style="position:absolute;left:5775;top:3515;width:10;height:20" coordorigin="5775,3515" coordsize="10,20" path="m5775,3534l5785,3534,5785,3515,5775,3515,5775,3534xe" filled="true" fillcolor="#000000" stroked="false">
                <v:path arrowok="t"/>
                <v:fill type="solid"/>
              </v:shape>
            </v:group>
            <v:group style="position:absolute;left:5775;top:3534;width:10;height:20" coordorigin="5775,3534" coordsize="10,20">
              <v:shape style="position:absolute;left:5775;top:3534;width:10;height:20" coordorigin="5775,3534" coordsize="10,20" path="m5775,3553l5785,3553,5785,3534,5775,3534,5775,3553xe" filled="true" fillcolor="#000000" stroked="false">
                <v:path arrowok="t"/>
                <v:fill type="solid"/>
              </v:shape>
            </v:group>
            <v:group style="position:absolute;left:5775;top:3553;width:10;height:20" coordorigin="5775,3553" coordsize="10,20">
              <v:shape style="position:absolute;left:5775;top:3553;width:10;height:20" coordorigin="5775,3553" coordsize="10,20" path="m5775,3572l5785,3572,5785,3553,5775,3553,5775,3572xe" filled="true" fillcolor="#000000" stroked="false">
                <v:path arrowok="t"/>
                <v:fill type="solid"/>
              </v:shape>
            </v:group>
            <v:group style="position:absolute;left:5775;top:3572;width:10;height:20" coordorigin="5775,3572" coordsize="10,20">
              <v:shape style="position:absolute;left:5775;top:3572;width:10;height:20" coordorigin="5775,3572" coordsize="10,20" path="m5775,3591l5785,3591,5785,3572,5775,3572,5775,3591xe" filled="true" fillcolor="#000000" stroked="false">
                <v:path arrowok="t"/>
                <v:fill type="solid"/>
              </v:shape>
            </v:group>
            <v:group style="position:absolute;left:5775;top:3591;width:10;height:20" coordorigin="5775,3591" coordsize="10,20">
              <v:shape style="position:absolute;left:5775;top:3591;width:10;height:20" coordorigin="5775,3591" coordsize="10,20" path="m5775,3611l5785,3611,5785,3591,5775,3591,5775,3611xe" filled="true" fillcolor="#000000" stroked="false">
                <v:path arrowok="t"/>
                <v:fill type="solid"/>
              </v:shape>
            </v:group>
            <v:group style="position:absolute;left:5775;top:3611;width:10;height:20" coordorigin="5775,3611" coordsize="10,20">
              <v:shape style="position:absolute;left:5775;top:3611;width:10;height:20" coordorigin="5775,3611" coordsize="10,20" path="m5775,3630l5785,3630,5785,3611,5775,3611,5775,3630xe" filled="true" fillcolor="#000000" stroked="false">
                <v:path arrowok="t"/>
                <v:fill type="solid"/>
              </v:shape>
            </v:group>
            <v:group style="position:absolute;left:5775;top:3630;width:10;height:20" coordorigin="5775,3630" coordsize="10,20">
              <v:shape style="position:absolute;left:5775;top:3630;width:10;height:20" coordorigin="5775,3630" coordsize="10,20" path="m5775,3649l5785,3649,5785,3630,5775,3630,5775,3649xe" filled="true" fillcolor="#000000" stroked="false">
                <v:path arrowok="t"/>
                <v:fill type="solid"/>
              </v:shape>
            </v:group>
            <v:group style="position:absolute;left:5775;top:3649;width:10;height:20" coordorigin="5775,3649" coordsize="10,20">
              <v:shape style="position:absolute;left:5775;top:3649;width:10;height:20" coordorigin="5775,3649" coordsize="10,20" path="m5775,3668l5785,3668,5785,3649,5775,3649,5775,3668xe" filled="true" fillcolor="#000000" stroked="false">
                <v:path arrowok="t"/>
                <v:fill type="solid"/>
              </v:shape>
            </v:group>
            <v:group style="position:absolute;left:5775;top:3668;width:10;height:20" coordorigin="5775,3668" coordsize="10,20">
              <v:shape style="position:absolute;left:5775;top:3668;width:10;height:20" coordorigin="5775,3668" coordsize="10,20" path="m5775,3687l5785,3687,5785,3668,5775,3668,5775,3687xe" filled="true" fillcolor="#000000" stroked="false">
                <v:path arrowok="t"/>
                <v:fill type="solid"/>
              </v:shape>
            </v:group>
            <v:group style="position:absolute;left:5775;top:3687;width:10;height:20" coordorigin="5775,3687" coordsize="10,20">
              <v:shape style="position:absolute;left:5775;top:3687;width:10;height:20" coordorigin="5775,3687" coordsize="10,20" path="m5775,3707l5785,3707,5785,3687,5775,3687,5775,3707xe" filled="true" fillcolor="#000000" stroked="false">
                <v:path arrowok="t"/>
                <v:fill type="solid"/>
              </v:shape>
            </v:group>
            <v:group style="position:absolute;left:5775;top:3707;width:10;height:20" coordorigin="5775,3707" coordsize="10,20">
              <v:shape style="position:absolute;left:5775;top:3707;width:10;height:20" coordorigin="5775,3707" coordsize="10,20" path="m5775,3726l5785,3726,5785,3707,5775,3707,5775,3726xe" filled="true" fillcolor="#000000" stroked="false">
                <v:path arrowok="t"/>
                <v:fill type="solid"/>
              </v:shape>
            </v:group>
            <v:group style="position:absolute;left:5775;top:3726;width:10;height:20" coordorigin="5775,3726" coordsize="10,20">
              <v:shape style="position:absolute;left:5775;top:3726;width:10;height:20" coordorigin="5775,3726" coordsize="10,20" path="m5775,3745l5785,3745,5785,3726,5775,3726,5775,3745xe" filled="true" fillcolor="#000000" stroked="false">
                <v:path arrowok="t"/>
                <v:fill type="solid"/>
              </v:shape>
            </v:group>
            <v:group style="position:absolute;left:5775;top:3745;width:10;height:20" coordorigin="5775,3745" coordsize="10,20">
              <v:shape style="position:absolute;left:5775;top:3745;width:10;height:20" coordorigin="5775,3745" coordsize="10,20" path="m5775,3764l5785,3764,5785,3745,5775,3745,5775,3764xe" filled="true" fillcolor="#000000" stroked="false">
                <v:path arrowok="t"/>
                <v:fill type="solid"/>
              </v:shape>
            </v:group>
            <v:group style="position:absolute;left:5775;top:3764;width:10;height:20" coordorigin="5775,3764" coordsize="10,20">
              <v:shape style="position:absolute;left:5775;top:3764;width:10;height:20" coordorigin="5775,3764" coordsize="10,20" path="m5775,3783l5785,3783,5785,3764,5775,3764,5775,3783xe" filled="true" fillcolor="#000000" stroked="false">
                <v:path arrowok="t"/>
                <v:fill type="solid"/>
              </v:shape>
            </v:group>
            <v:group style="position:absolute;left:6911;top:3035;width:10;height:20" coordorigin="6911,3035" coordsize="10,20">
              <v:shape style="position:absolute;left:6911;top:3035;width:10;height:20" coordorigin="6911,3035" coordsize="10,20" path="m6911,3054l6921,3054,6921,3035,6911,3035,6911,3054xe" filled="true" fillcolor="#000000" stroked="false">
                <v:path arrowok="t"/>
                <v:fill type="solid"/>
              </v:shape>
            </v:group>
            <v:group style="position:absolute;left:6911;top:3054;width:10;height:20" coordorigin="6911,3054" coordsize="10,20">
              <v:shape style="position:absolute;left:6911;top:3054;width:10;height:20" coordorigin="6911,3054" coordsize="10,20" path="m6911,3073l6921,3073,6921,3054,6911,3054,6911,3073xe" filled="true" fillcolor="#000000" stroked="false">
                <v:path arrowok="t"/>
                <v:fill type="solid"/>
              </v:shape>
            </v:group>
            <v:group style="position:absolute;left:6911;top:3073;width:10;height:20" coordorigin="6911,3073" coordsize="10,20">
              <v:shape style="position:absolute;left:6911;top:3073;width:10;height:20" coordorigin="6911,3073" coordsize="10,20" path="m6911,3092l6921,3092,6921,3073,6911,3073,6911,3092xe" filled="true" fillcolor="#000000" stroked="false">
                <v:path arrowok="t"/>
                <v:fill type="solid"/>
              </v:shape>
            </v:group>
            <v:group style="position:absolute;left:6911;top:3092;width:10;height:20" coordorigin="6911,3092" coordsize="10,20">
              <v:shape style="position:absolute;left:6911;top:3092;width:10;height:20" coordorigin="6911,3092" coordsize="10,20" path="m6911,3111l6921,3111,6921,3092,6911,3092,6911,3111xe" filled="true" fillcolor="#000000" stroked="false">
                <v:path arrowok="t"/>
                <v:fill type="solid"/>
              </v:shape>
            </v:group>
            <v:group style="position:absolute;left:6911;top:3111;width:10;height:20" coordorigin="6911,3111" coordsize="10,20">
              <v:shape style="position:absolute;left:6911;top:3111;width:10;height:20" coordorigin="6911,3111" coordsize="10,20" path="m6911,3131l6921,3131,6921,3111,6911,3111,6911,3131xe" filled="true" fillcolor="#000000" stroked="false">
                <v:path arrowok="t"/>
                <v:fill type="solid"/>
              </v:shape>
            </v:group>
            <v:group style="position:absolute;left:6911;top:3131;width:10;height:20" coordorigin="6911,3131" coordsize="10,20">
              <v:shape style="position:absolute;left:6911;top:3131;width:10;height:20" coordorigin="6911,3131" coordsize="10,20" path="m6911,3150l6921,3150,6921,3131,6911,3131,6911,3150xe" filled="true" fillcolor="#000000" stroked="false">
                <v:path arrowok="t"/>
                <v:fill type="solid"/>
              </v:shape>
            </v:group>
            <v:group style="position:absolute;left:6911;top:3150;width:10;height:20" coordorigin="6911,3150" coordsize="10,20">
              <v:shape style="position:absolute;left:6911;top:3150;width:10;height:20" coordorigin="6911,3150" coordsize="10,20" path="m6911,3169l6921,3169,6921,3150,6911,3150,6911,3169xe" filled="true" fillcolor="#000000" stroked="false">
                <v:path arrowok="t"/>
                <v:fill type="solid"/>
              </v:shape>
            </v:group>
            <v:group style="position:absolute;left:6911;top:3169;width:10;height:20" coordorigin="6911,3169" coordsize="10,20">
              <v:shape style="position:absolute;left:6911;top:3169;width:10;height:20" coordorigin="6911,3169" coordsize="10,20" path="m6911,3188l6921,3188,6921,3169,6911,3169,6911,3188xe" filled="true" fillcolor="#000000" stroked="false">
                <v:path arrowok="t"/>
                <v:fill type="solid"/>
              </v:shape>
            </v:group>
            <v:group style="position:absolute;left:6911;top:3188;width:10;height:20" coordorigin="6911,3188" coordsize="10,20">
              <v:shape style="position:absolute;left:6911;top:3188;width:10;height:20" coordorigin="6911,3188" coordsize="10,20" path="m6911,3207l6921,3207,6921,3188,6911,3188,6911,3207xe" filled="true" fillcolor="#000000" stroked="false">
                <v:path arrowok="t"/>
                <v:fill type="solid"/>
              </v:shape>
            </v:group>
            <v:group style="position:absolute;left:6911;top:3207;width:10;height:20" coordorigin="6911,3207" coordsize="10,20">
              <v:shape style="position:absolute;left:6911;top:3207;width:10;height:20" coordorigin="6911,3207" coordsize="10,20" path="m6911,3227l6921,3227,6921,3207,6911,3207,6911,3227xe" filled="true" fillcolor="#000000" stroked="false">
                <v:path arrowok="t"/>
                <v:fill type="solid"/>
              </v:shape>
            </v:group>
            <v:group style="position:absolute;left:6911;top:3227;width:10;height:20" coordorigin="6911,3227" coordsize="10,20">
              <v:shape style="position:absolute;left:6911;top:3227;width:10;height:20" coordorigin="6911,3227" coordsize="10,20" path="m6911,3246l6921,3246,6921,3227,6911,3227,6911,3246xe" filled="true" fillcolor="#000000" stroked="false">
                <v:path arrowok="t"/>
                <v:fill type="solid"/>
              </v:shape>
            </v:group>
            <v:group style="position:absolute;left:6911;top:3246;width:10;height:20" coordorigin="6911,3246" coordsize="10,20">
              <v:shape style="position:absolute;left:6911;top:3246;width:10;height:20" coordorigin="6911,3246" coordsize="10,20" path="m6911,3265l6921,3265,6921,3246,6911,3246,6911,3265xe" filled="true" fillcolor="#000000" stroked="false">
                <v:path arrowok="t"/>
                <v:fill type="solid"/>
              </v:shape>
            </v:group>
            <v:group style="position:absolute;left:6911;top:3265;width:10;height:20" coordorigin="6911,3265" coordsize="10,20">
              <v:shape style="position:absolute;left:6911;top:3265;width:10;height:20" coordorigin="6911,3265" coordsize="10,20" path="m6911,3284l6921,3284,6921,3265,6911,3265,6911,3284xe" filled="true" fillcolor="#000000" stroked="false">
                <v:path arrowok="t"/>
                <v:fill type="solid"/>
              </v:shape>
            </v:group>
            <v:group style="position:absolute;left:6911;top:3284;width:10;height:20" coordorigin="6911,3284" coordsize="10,20">
              <v:shape style="position:absolute;left:6911;top:3284;width:10;height:20" coordorigin="6911,3284" coordsize="10,20" path="m6911,3303l6921,3303,6921,3284,6911,3284,6911,3303xe" filled="true" fillcolor="#000000" stroked="false">
                <v:path arrowok="t"/>
                <v:fill type="solid"/>
              </v:shape>
            </v:group>
            <v:group style="position:absolute;left:6911;top:3303;width:10;height:20" coordorigin="6911,3303" coordsize="10,20">
              <v:shape style="position:absolute;left:6911;top:3303;width:10;height:20" coordorigin="6911,3303" coordsize="10,20" path="m6911,3323l6921,3323,6921,3303,6911,3303,6911,3323xe" filled="true" fillcolor="#000000" stroked="false">
                <v:path arrowok="t"/>
                <v:fill type="solid"/>
              </v:shape>
            </v:group>
            <v:group style="position:absolute;left:6911;top:3323;width:10;height:20" coordorigin="6911,3323" coordsize="10,20">
              <v:shape style="position:absolute;left:6911;top:3323;width:10;height:20" coordorigin="6911,3323" coordsize="10,20" path="m6911,3342l6921,3342,6921,3323,6911,3323,6911,3342xe" filled="true" fillcolor="#000000" stroked="false">
                <v:path arrowok="t"/>
                <v:fill type="solid"/>
              </v:shape>
            </v:group>
            <v:group style="position:absolute;left:6911;top:3342;width:10;height:20" coordorigin="6911,3342" coordsize="10,20">
              <v:shape style="position:absolute;left:6911;top:3342;width:10;height:20" coordorigin="6911,3342" coordsize="10,20" path="m6911,3361l6921,3361,6921,3342,6911,3342,6911,3361xe" filled="true" fillcolor="#000000" stroked="false">
                <v:path arrowok="t"/>
                <v:fill type="solid"/>
              </v:shape>
            </v:group>
            <v:group style="position:absolute;left:6911;top:3361;width:10;height:20" coordorigin="6911,3361" coordsize="10,20">
              <v:shape style="position:absolute;left:6911;top:3361;width:10;height:20" coordorigin="6911,3361" coordsize="10,20" path="m6911,3380l6921,3380,6921,3361,6911,3361,6911,3380xe" filled="true" fillcolor="#000000" stroked="false">
                <v:path arrowok="t"/>
                <v:fill type="solid"/>
              </v:shape>
            </v:group>
            <v:group style="position:absolute;left:6911;top:3380;width:10;height:20" coordorigin="6911,3380" coordsize="10,20">
              <v:shape style="position:absolute;left:6911;top:3380;width:10;height:20" coordorigin="6911,3380" coordsize="10,20" path="m6911,3399l6921,3399,6921,3380,6911,3380,6911,3399xe" filled="true" fillcolor="#000000" stroked="false">
                <v:path arrowok="t"/>
                <v:fill type="solid"/>
              </v:shape>
            </v:group>
            <v:group style="position:absolute;left:6911;top:3399;width:10;height:20" coordorigin="6911,3399" coordsize="10,20">
              <v:shape style="position:absolute;left:6911;top:3399;width:10;height:20" coordorigin="6911,3399" coordsize="10,20" path="m6911,3419l6921,3419,6921,3399,6911,3399,6911,3419xe" filled="true" fillcolor="#000000" stroked="false">
                <v:path arrowok="t"/>
                <v:fill type="solid"/>
              </v:shape>
            </v:group>
            <v:group style="position:absolute;left:6911;top:3419;width:10;height:20" coordorigin="6911,3419" coordsize="10,20">
              <v:shape style="position:absolute;left:6911;top:3419;width:10;height:20" coordorigin="6911,3419" coordsize="10,20" path="m6911,3438l6921,3438,6921,3419,6911,3419,6911,3438xe" filled="true" fillcolor="#000000" stroked="false">
                <v:path arrowok="t"/>
                <v:fill type="solid"/>
              </v:shape>
            </v:group>
            <v:group style="position:absolute;left:6911;top:3438;width:10;height:20" coordorigin="6911,3438" coordsize="10,20">
              <v:shape style="position:absolute;left:6911;top:3438;width:10;height:20" coordorigin="6911,3438" coordsize="10,20" path="m6911,3457l6921,3457,6921,3438,6911,3438,6911,3457xe" filled="true" fillcolor="#000000" stroked="false">
                <v:path arrowok="t"/>
                <v:fill type="solid"/>
              </v:shape>
            </v:group>
            <v:group style="position:absolute;left:6911;top:3457;width:10;height:20" coordorigin="6911,3457" coordsize="10,20">
              <v:shape style="position:absolute;left:6911;top:3457;width:10;height:20" coordorigin="6911,3457" coordsize="10,20" path="m6911,3476l6921,3476,6921,3457,6911,3457,6911,3476xe" filled="true" fillcolor="#000000" stroked="false">
                <v:path arrowok="t"/>
                <v:fill type="solid"/>
              </v:shape>
            </v:group>
            <v:group style="position:absolute;left:6911;top:3476;width:10;height:20" coordorigin="6911,3476" coordsize="10,20">
              <v:shape style="position:absolute;left:6911;top:3476;width:10;height:20" coordorigin="6911,3476" coordsize="10,20" path="m6911,3495l6921,3495,6921,3476,6911,3476,6911,3495xe" filled="true" fillcolor="#000000" stroked="false">
                <v:path arrowok="t"/>
                <v:fill type="solid"/>
              </v:shape>
            </v:group>
            <v:group style="position:absolute;left:6911;top:3495;width:10;height:20" coordorigin="6911,3495" coordsize="10,20">
              <v:shape style="position:absolute;left:6911;top:3495;width:10;height:20" coordorigin="6911,3495" coordsize="10,20" path="m6911,3515l6921,3515,6921,3495,6911,3495,6911,3515xe" filled="true" fillcolor="#000000" stroked="false">
                <v:path arrowok="t"/>
                <v:fill type="solid"/>
              </v:shape>
            </v:group>
            <v:group style="position:absolute;left:6911;top:3515;width:10;height:20" coordorigin="6911,3515" coordsize="10,20">
              <v:shape style="position:absolute;left:6911;top:3515;width:10;height:20" coordorigin="6911,3515" coordsize="10,20" path="m6911,3534l6921,3534,6921,3515,6911,3515,6911,3534xe" filled="true" fillcolor="#000000" stroked="false">
                <v:path arrowok="t"/>
                <v:fill type="solid"/>
              </v:shape>
            </v:group>
            <v:group style="position:absolute;left:6911;top:3534;width:10;height:20" coordorigin="6911,3534" coordsize="10,20">
              <v:shape style="position:absolute;left:6911;top:3534;width:10;height:20" coordorigin="6911,3534" coordsize="10,20" path="m6911,3553l6921,3553,6921,3534,6911,3534,6911,3553xe" filled="true" fillcolor="#000000" stroked="false">
                <v:path arrowok="t"/>
                <v:fill type="solid"/>
              </v:shape>
            </v:group>
            <v:group style="position:absolute;left:6911;top:3553;width:10;height:20" coordorigin="6911,3553" coordsize="10,20">
              <v:shape style="position:absolute;left:6911;top:3553;width:10;height:20" coordorigin="6911,3553" coordsize="10,20" path="m6911,3572l6921,3572,6921,3553,6911,3553,6911,3572xe" filled="true" fillcolor="#000000" stroked="false">
                <v:path arrowok="t"/>
                <v:fill type="solid"/>
              </v:shape>
            </v:group>
            <v:group style="position:absolute;left:6911;top:3572;width:10;height:20" coordorigin="6911,3572" coordsize="10,20">
              <v:shape style="position:absolute;left:6911;top:3572;width:10;height:20" coordorigin="6911,3572" coordsize="10,20" path="m6911,3591l6921,3591,6921,3572,6911,3572,6911,3591xe" filled="true" fillcolor="#000000" stroked="false">
                <v:path arrowok="t"/>
                <v:fill type="solid"/>
              </v:shape>
            </v:group>
            <v:group style="position:absolute;left:6911;top:3591;width:10;height:20" coordorigin="6911,3591" coordsize="10,20">
              <v:shape style="position:absolute;left:6911;top:3591;width:10;height:20" coordorigin="6911,3591" coordsize="10,20" path="m6911,3611l6921,3611,6921,3591,6911,3591,6911,3611xe" filled="true" fillcolor="#000000" stroked="false">
                <v:path arrowok="t"/>
                <v:fill type="solid"/>
              </v:shape>
            </v:group>
            <v:group style="position:absolute;left:6911;top:3611;width:10;height:20" coordorigin="6911,3611" coordsize="10,20">
              <v:shape style="position:absolute;left:6911;top:3611;width:10;height:20" coordorigin="6911,3611" coordsize="10,20" path="m6911,3630l6921,3630,6921,3611,6911,3611,6911,3630xe" filled="true" fillcolor="#000000" stroked="false">
                <v:path arrowok="t"/>
                <v:fill type="solid"/>
              </v:shape>
            </v:group>
            <v:group style="position:absolute;left:6911;top:3630;width:10;height:20" coordorigin="6911,3630" coordsize="10,20">
              <v:shape style="position:absolute;left:6911;top:3630;width:10;height:20" coordorigin="6911,3630" coordsize="10,20" path="m6911,3649l6921,3649,6921,3630,6911,3630,6911,3649xe" filled="true" fillcolor="#000000" stroked="false">
                <v:path arrowok="t"/>
                <v:fill type="solid"/>
              </v:shape>
            </v:group>
            <v:group style="position:absolute;left:6911;top:3649;width:10;height:20" coordorigin="6911,3649" coordsize="10,20">
              <v:shape style="position:absolute;left:6911;top:3649;width:10;height:20" coordorigin="6911,3649" coordsize="10,20" path="m6911,3668l6921,3668,6921,3649,6911,3649,6911,3668xe" filled="true" fillcolor="#000000" stroked="false">
                <v:path arrowok="t"/>
                <v:fill type="solid"/>
              </v:shape>
            </v:group>
            <v:group style="position:absolute;left:6911;top:3668;width:10;height:20" coordorigin="6911,3668" coordsize="10,20">
              <v:shape style="position:absolute;left:6911;top:3668;width:10;height:20" coordorigin="6911,3668" coordsize="10,20" path="m6911,3687l6921,3687,6921,3668,6911,3668,6911,3687xe" filled="true" fillcolor="#000000" stroked="false">
                <v:path arrowok="t"/>
                <v:fill type="solid"/>
              </v:shape>
            </v:group>
            <v:group style="position:absolute;left:6911;top:3687;width:10;height:20" coordorigin="6911,3687" coordsize="10,20">
              <v:shape style="position:absolute;left:6911;top:3687;width:10;height:20" coordorigin="6911,3687" coordsize="10,20" path="m6911,3707l6921,3707,6921,3687,6911,3687,6911,3707xe" filled="true" fillcolor="#000000" stroked="false">
                <v:path arrowok="t"/>
                <v:fill type="solid"/>
              </v:shape>
            </v:group>
            <v:group style="position:absolute;left:6911;top:3707;width:10;height:20" coordorigin="6911,3707" coordsize="10,20">
              <v:shape style="position:absolute;left:6911;top:3707;width:10;height:20" coordorigin="6911,3707" coordsize="10,20" path="m6911,3726l6921,3726,6921,3707,6911,3707,6911,3726xe" filled="true" fillcolor="#000000" stroked="false">
                <v:path arrowok="t"/>
                <v:fill type="solid"/>
              </v:shape>
            </v:group>
            <v:group style="position:absolute;left:6911;top:3726;width:10;height:20" coordorigin="6911,3726" coordsize="10,20">
              <v:shape style="position:absolute;left:6911;top:3726;width:10;height:20" coordorigin="6911,3726" coordsize="10,20" path="m6911,3745l6921,3745,6921,3726,6911,3726,6911,3745xe" filled="true" fillcolor="#000000" stroked="false">
                <v:path arrowok="t"/>
                <v:fill type="solid"/>
              </v:shape>
            </v:group>
            <v:group style="position:absolute;left:6911;top:3745;width:10;height:20" coordorigin="6911,3745" coordsize="10,20">
              <v:shape style="position:absolute;left:6911;top:3745;width:10;height:20" coordorigin="6911,3745" coordsize="10,20" path="m6911,3764l6921,3764,6921,3745,6911,3745,6911,3764xe" filled="true" fillcolor="#000000" stroked="false">
                <v:path arrowok="t"/>
                <v:fill type="solid"/>
              </v:shape>
            </v:group>
            <v:group style="position:absolute;left:6911;top:3764;width:10;height:20" coordorigin="6911,3764" coordsize="10,20">
              <v:shape style="position:absolute;left:6911;top:3764;width:10;height:20" coordorigin="6911,3764" coordsize="10,20" path="m6911,3783l6921,3783,6921,3764,6911,3764,6911,3783xe" filled="true" fillcolor="#000000" stroked="false">
                <v:path arrowok="t"/>
                <v:fill type="solid"/>
              </v:shape>
            </v:group>
            <v:group style="position:absolute;left:7468;top:3035;width:10;height:20" coordorigin="7468,3035" coordsize="10,20">
              <v:shape style="position:absolute;left:7468;top:3035;width:10;height:20" coordorigin="7468,3035" coordsize="10,20" path="m7468,3054l7477,3054,7477,3035,7468,3035,7468,3054xe" filled="true" fillcolor="#000000" stroked="false">
                <v:path arrowok="t"/>
                <v:fill type="solid"/>
              </v:shape>
            </v:group>
            <v:group style="position:absolute;left:7468;top:3054;width:10;height:20" coordorigin="7468,3054" coordsize="10,20">
              <v:shape style="position:absolute;left:7468;top:3054;width:10;height:20" coordorigin="7468,3054" coordsize="10,20" path="m7468,3073l7477,3073,7477,3054,7468,3054,7468,3073xe" filled="true" fillcolor="#000000" stroked="false">
                <v:path arrowok="t"/>
                <v:fill type="solid"/>
              </v:shape>
            </v:group>
            <v:group style="position:absolute;left:7468;top:3073;width:10;height:20" coordorigin="7468,3073" coordsize="10,20">
              <v:shape style="position:absolute;left:7468;top:3073;width:10;height:20" coordorigin="7468,3073" coordsize="10,20" path="m7468,3092l7477,3092,7477,3073,7468,3073,7468,3092xe" filled="true" fillcolor="#000000" stroked="false">
                <v:path arrowok="t"/>
                <v:fill type="solid"/>
              </v:shape>
            </v:group>
            <v:group style="position:absolute;left:7468;top:3092;width:10;height:20" coordorigin="7468,3092" coordsize="10,20">
              <v:shape style="position:absolute;left:7468;top:3092;width:10;height:20" coordorigin="7468,3092" coordsize="10,20" path="m7468,3111l7477,3111,7477,3092,7468,3092,7468,3111xe" filled="true" fillcolor="#000000" stroked="false">
                <v:path arrowok="t"/>
                <v:fill type="solid"/>
              </v:shape>
            </v:group>
            <v:group style="position:absolute;left:7468;top:3111;width:10;height:20" coordorigin="7468,3111" coordsize="10,20">
              <v:shape style="position:absolute;left:7468;top:3111;width:10;height:20" coordorigin="7468,3111" coordsize="10,20" path="m7468,3131l7477,3131,7477,3111,7468,3111,7468,3131xe" filled="true" fillcolor="#000000" stroked="false">
                <v:path arrowok="t"/>
                <v:fill type="solid"/>
              </v:shape>
            </v:group>
            <v:group style="position:absolute;left:7468;top:3131;width:10;height:20" coordorigin="7468,3131" coordsize="10,20">
              <v:shape style="position:absolute;left:7468;top:3131;width:10;height:20" coordorigin="7468,3131" coordsize="10,20" path="m7468,3150l7477,3150,7477,3131,7468,3131,7468,3150xe" filled="true" fillcolor="#000000" stroked="false">
                <v:path arrowok="t"/>
                <v:fill type="solid"/>
              </v:shape>
            </v:group>
            <v:group style="position:absolute;left:7468;top:3150;width:10;height:20" coordorigin="7468,3150" coordsize="10,20">
              <v:shape style="position:absolute;left:7468;top:3150;width:10;height:20" coordorigin="7468,3150" coordsize="10,20" path="m7468,3169l7477,3169,7477,3150,7468,3150,7468,3169xe" filled="true" fillcolor="#000000" stroked="false">
                <v:path arrowok="t"/>
                <v:fill type="solid"/>
              </v:shape>
            </v:group>
            <v:group style="position:absolute;left:7468;top:3169;width:10;height:20" coordorigin="7468,3169" coordsize="10,20">
              <v:shape style="position:absolute;left:7468;top:3169;width:10;height:20" coordorigin="7468,3169" coordsize="10,20" path="m7468,3188l7477,3188,7477,3169,7468,3169,7468,3188xe" filled="true" fillcolor="#000000" stroked="false">
                <v:path arrowok="t"/>
                <v:fill type="solid"/>
              </v:shape>
            </v:group>
            <v:group style="position:absolute;left:7468;top:3188;width:10;height:20" coordorigin="7468,3188" coordsize="10,20">
              <v:shape style="position:absolute;left:7468;top:3188;width:10;height:20" coordorigin="7468,3188" coordsize="10,20" path="m7468,3207l7477,3207,7477,3188,7468,3188,7468,3207xe" filled="true" fillcolor="#000000" stroked="false">
                <v:path arrowok="t"/>
                <v:fill type="solid"/>
              </v:shape>
            </v:group>
            <v:group style="position:absolute;left:7468;top:3207;width:10;height:20" coordorigin="7468,3207" coordsize="10,20">
              <v:shape style="position:absolute;left:7468;top:3207;width:10;height:20" coordorigin="7468,3207" coordsize="10,20" path="m7468,3227l7477,3227,7477,3207,7468,3207,7468,3227xe" filled="true" fillcolor="#000000" stroked="false">
                <v:path arrowok="t"/>
                <v:fill type="solid"/>
              </v:shape>
            </v:group>
            <v:group style="position:absolute;left:7468;top:3227;width:10;height:20" coordorigin="7468,3227" coordsize="10,20">
              <v:shape style="position:absolute;left:7468;top:3227;width:10;height:20" coordorigin="7468,3227" coordsize="10,20" path="m7468,3246l7477,3246,7477,3227,7468,3227,7468,3246xe" filled="true" fillcolor="#000000" stroked="false">
                <v:path arrowok="t"/>
                <v:fill type="solid"/>
              </v:shape>
            </v:group>
            <v:group style="position:absolute;left:7468;top:3246;width:10;height:20" coordorigin="7468,3246" coordsize="10,20">
              <v:shape style="position:absolute;left:7468;top:3246;width:10;height:20" coordorigin="7468,3246" coordsize="10,20" path="m7468,3265l7477,3265,7477,3246,7468,3246,7468,3265xe" filled="true" fillcolor="#000000" stroked="false">
                <v:path arrowok="t"/>
                <v:fill type="solid"/>
              </v:shape>
            </v:group>
            <v:group style="position:absolute;left:7468;top:3265;width:10;height:20" coordorigin="7468,3265" coordsize="10,20">
              <v:shape style="position:absolute;left:7468;top:3265;width:10;height:20" coordorigin="7468,3265" coordsize="10,20" path="m7468,3284l7477,3284,7477,3265,7468,3265,7468,3284xe" filled="true" fillcolor="#000000" stroked="false">
                <v:path arrowok="t"/>
                <v:fill type="solid"/>
              </v:shape>
            </v:group>
            <v:group style="position:absolute;left:7468;top:3284;width:10;height:20" coordorigin="7468,3284" coordsize="10,20">
              <v:shape style="position:absolute;left:7468;top:3284;width:10;height:20" coordorigin="7468,3284" coordsize="10,20" path="m7468,3303l7477,3303,7477,3284,7468,3284,7468,3303xe" filled="true" fillcolor="#000000" stroked="false">
                <v:path arrowok="t"/>
                <v:fill type="solid"/>
              </v:shape>
            </v:group>
            <v:group style="position:absolute;left:7468;top:3303;width:10;height:20" coordorigin="7468,3303" coordsize="10,20">
              <v:shape style="position:absolute;left:7468;top:3303;width:10;height:20" coordorigin="7468,3303" coordsize="10,20" path="m7468,3323l7477,3323,7477,3303,7468,3303,7468,3323xe" filled="true" fillcolor="#000000" stroked="false">
                <v:path arrowok="t"/>
                <v:fill type="solid"/>
              </v:shape>
            </v:group>
            <v:group style="position:absolute;left:7468;top:3323;width:10;height:20" coordorigin="7468,3323" coordsize="10,20">
              <v:shape style="position:absolute;left:7468;top:3323;width:10;height:20" coordorigin="7468,3323" coordsize="10,20" path="m7468,3342l7477,3342,7477,3323,7468,3323,7468,3342xe" filled="true" fillcolor="#000000" stroked="false">
                <v:path arrowok="t"/>
                <v:fill type="solid"/>
              </v:shape>
            </v:group>
            <v:group style="position:absolute;left:7468;top:3342;width:10;height:20" coordorigin="7468,3342" coordsize="10,20">
              <v:shape style="position:absolute;left:7468;top:3342;width:10;height:20" coordorigin="7468,3342" coordsize="10,20" path="m7468,3361l7477,3361,7477,3342,7468,3342,7468,3361xe" filled="true" fillcolor="#000000" stroked="false">
                <v:path arrowok="t"/>
                <v:fill type="solid"/>
              </v:shape>
            </v:group>
            <v:group style="position:absolute;left:7468;top:3361;width:10;height:20" coordorigin="7468,3361" coordsize="10,20">
              <v:shape style="position:absolute;left:7468;top:3361;width:10;height:20" coordorigin="7468,3361" coordsize="10,20" path="m7468,3380l7477,3380,7477,3361,7468,3361,7468,3380xe" filled="true" fillcolor="#000000" stroked="false">
                <v:path arrowok="t"/>
                <v:fill type="solid"/>
              </v:shape>
            </v:group>
            <v:group style="position:absolute;left:7468;top:3380;width:10;height:20" coordorigin="7468,3380" coordsize="10,20">
              <v:shape style="position:absolute;left:7468;top:3380;width:10;height:20" coordorigin="7468,3380" coordsize="10,20" path="m7468,3399l7477,3399,7477,3380,7468,3380,7468,3399xe" filled="true" fillcolor="#000000" stroked="false">
                <v:path arrowok="t"/>
                <v:fill type="solid"/>
              </v:shape>
            </v:group>
            <v:group style="position:absolute;left:7468;top:3399;width:10;height:20" coordorigin="7468,3399" coordsize="10,20">
              <v:shape style="position:absolute;left:7468;top:3399;width:10;height:20" coordorigin="7468,3399" coordsize="10,20" path="m7468,3419l7477,3419,7477,3399,7468,3399,7468,3419xe" filled="true" fillcolor="#000000" stroked="false">
                <v:path arrowok="t"/>
                <v:fill type="solid"/>
              </v:shape>
            </v:group>
            <v:group style="position:absolute;left:7468;top:3419;width:10;height:20" coordorigin="7468,3419" coordsize="10,20">
              <v:shape style="position:absolute;left:7468;top:3419;width:10;height:20" coordorigin="7468,3419" coordsize="10,20" path="m7468,3438l7477,3438,7477,3419,7468,3419,7468,3438xe" filled="true" fillcolor="#000000" stroked="false">
                <v:path arrowok="t"/>
                <v:fill type="solid"/>
              </v:shape>
            </v:group>
            <v:group style="position:absolute;left:7468;top:3438;width:10;height:20" coordorigin="7468,3438" coordsize="10,20">
              <v:shape style="position:absolute;left:7468;top:3438;width:10;height:20" coordorigin="7468,3438" coordsize="10,20" path="m7468,3457l7477,3457,7477,3438,7468,3438,7468,3457xe" filled="true" fillcolor="#000000" stroked="false">
                <v:path arrowok="t"/>
                <v:fill type="solid"/>
              </v:shape>
            </v:group>
            <v:group style="position:absolute;left:7468;top:3457;width:10;height:20" coordorigin="7468,3457" coordsize="10,20">
              <v:shape style="position:absolute;left:7468;top:3457;width:10;height:20" coordorigin="7468,3457" coordsize="10,20" path="m7468,3476l7477,3476,7477,3457,7468,3457,7468,3476xe" filled="true" fillcolor="#000000" stroked="false">
                <v:path arrowok="t"/>
                <v:fill type="solid"/>
              </v:shape>
            </v:group>
            <v:group style="position:absolute;left:7468;top:3476;width:10;height:20" coordorigin="7468,3476" coordsize="10,20">
              <v:shape style="position:absolute;left:7468;top:3476;width:10;height:20" coordorigin="7468,3476" coordsize="10,20" path="m7468,3495l7477,3495,7477,3476,7468,3476,7468,3495xe" filled="true" fillcolor="#000000" stroked="false">
                <v:path arrowok="t"/>
                <v:fill type="solid"/>
              </v:shape>
            </v:group>
            <v:group style="position:absolute;left:7468;top:3495;width:10;height:20" coordorigin="7468,3495" coordsize="10,20">
              <v:shape style="position:absolute;left:7468;top:3495;width:10;height:20" coordorigin="7468,3495" coordsize="10,20" path="m7468,3515l7477,3515,7477,3495,7468,3495,7468,3515xe" filled="true" fillcolor="#000000" stroked="false">
                <v:path arrowok="t"/>
                <v:fill type="solid"/>
              </v:shape>
            </v:group>
            <v:group style="position:absolute;left:7468;top:3515;width:10;height:20" coordorigin="7468,3515" coordsize="10,20">
              <v:shape style="position:absolute;left:7468;top:3515;width:10;height:20" coordorigin="7468,3515" coordsize="10,20" path="m7468,3534l7477,3534,7477,3515,7468,3515,7468,3534xe" filled="true" fillcolor="#000000" stroked="false">
                <v:path arrowok="t"/>
                <v:fill type="solid"/>
              </v:shape>
            </v:group>
            <v:group style="position:absolute;left:7468;top:3534;width:10;height:20" coordorigin="7468,3534" coordsize="10,20">
              <v:shape style="position:absolute;left:7468;top:3534;width:10;height:20" coordorigin="7468,3534" coordsize="10,20" path="m7468,3553l7477,3553,7477,3534,7468,3534,7468,3553xe" filled="true" fillcolor="#000000" stroked="false">
                <v:path arrowok="t"/>
                <v:fill type="solid"/>
              </v:shape>
            </v:group>
            <v:group style="position:absolute;left:7468;top:3553;width:10;height:20" coordorigin="7468,3553" coordsize="10,20">
              <v:shape style="position:absolute;left:7468;top:3553;width:10;height:20" coordorigin="7468,3553" coordsize="10,20" path="m7468,3572l7477,3572,7477,3553,7468,3553,7468,3572xe" filled="true" fillcolor="#000000" stroked="false">
                <v:path arrowok="t"/>
                <v:fill type="solid"/>
              </v:shape>
            </v:group>
            <v:group style="position:absolute;left:7468;top:3572;width:10;height:20" coordorigin="7468,3572" coordsize="10,20">
              <v:shape style="position:absolute;left:7468;top:3572;width:10;height:20" coordorigin="7468,3572" coordsize="10,20" path="m7468,3591l7477,3591,7477,3572,7468,3572,7468,3591xe" filled="true" fillcolor="#000000" stroked="false">
                <v:path arrowok="t"/>
                <v:fill type="solid"/>
              </v:shape>
            </v:group>
            <v:group style="position:absolute;left:7468;top:3591;width:10;height:20" coordorigin="7468,3591" coordsize="10,20">
              <v:shape style="position:absolute;left:7468;top:3591;width:10;height:20" coordorigin="7468,3591" coordsize="10,20" path="m7468,3611l7477,3611,7477,3591,7468,3591,7468,3611xe" filled="true" fillcolor="#000000" stroked="false">
                <v:path arrowok="t"/>
                <v:fill type="solid"/>
              </v:shape>
            </v:group>
            <v:group style="position:absolute;left:7468;top:3611;width:10;height:20" coordorigin="7468,3611" coordsize="10,20">
              <v:shape style="position:absolute;left:7468;top:3611;width:10;height:20" coordorigin="7468,3611" coordsize="10,20" path="m7468,3630l7477,3630,7477,3611,7468,3611,7468,3630xe" filled="true" fillcolor="#000000" stroked="false">
                <v:path arrowok="t"/>
                <v:fill type="solid"/>
              </v:shape>
            </v:group>
            <v:group style="position:absolute;left:7468;top:3630;width:10;height:20" coordorigin="7468,3630" coordsize="10,20">
              <v:shape style="position:absolute;left:7468;top:3630;width:10;height:20" coordorigin="7468,3630" coordsize="10,20" path="m7468,3649l7477,3649,7477,3630,7468,3630,7468,3649xe" filled="true" fillcolor="#000000" stroked="false">
                <v:path arrowok="t"/>
                <v:fill type="solid"/>
              </v:shape>
            </v:group>
            <v:group style="position:absolute;left:7468;top:3649;width:10;height:20" coordorigin="7468,3649" coordsize="10,20">
              <v:shape style="position:absolute;left:7468;top:3649;width:10;height:20" coordorigin="7468,3649" coordsize="10,20" path="m7468,3668l7477,3668,7477,3649,7468,3649,7468,3668xe" filled="true" fillcolor="#000000" stroked="false">
                <v:path arrowok="t"/>
                <v:fill type="solid"/>
              </v:shape>
            </v:group>
            <v:group style="position:absolute;left:7468;top:3668;width:10;height:20" coordorigin="7468,3668" coordsize="10,20">
              <v:shape style="position:absolute;left:7468;top:3668;width:10;height:20" coordorigin="7468,3668" coordsize="10,20" path="m7468,3687l7477,3687,7477,3668,7468,3668,7468,3687xe" filled="true" fillcolor="#000000" stroked="false">
                <v:path arrowok="t"/>
                <v:fill type="solid"/>
              </v:shape>
            </v:group>
            <v:group style="position:absolute;left:7468;top:3687;width:10;height:20" coordorigin="7468,3687" coordsize="10,20">
              <v:shape style="position:absolute;left:7468;top:3687;width:10;height:20" coordorigin="7468,3687" coordsize="10,20" path="m7468,3707l7477,3707,7477,3687,7468,3687,7468,3707xe" filled="true" fillcolor="#000000" stroked="false">
                <v:path arrowok="t"/>
                <v:fill type="solid"/>
              </v:shape>
            </v:group>
            <v:group style="position:absolute;left:7468;top:3707;width:10;height:20" coordorigin="7468,3707" coordsize="10,20">
              <v:shape style="position:absolute;left:7468;top:3707;width:10;height:20" coordorigin="7468,3707" coordsize="10,20" path="m7468,3726l7477,3726,7477,3707,7468,3707,7468,3726xe" filled="true" fillcolor="#000000" stroked="false">
                <v:path arrowok="t"/>
                <v:fill type="solid"/>
              </v:shape>
            </v:group>
            <v:group style="position:absolute;left:7468;top:3726;width:10;height:20" coordorigin="7468,3726" coordsize="10,20">
              <v:shape style="position:absolute;left:7468;top:3726;width:10;height:20" coordorigin="7468,3726" coordsize="10,20" path="m7468,3745l7477,3745,7477,3726,7468,3726,7468,3745xe" filled="true" fillcolor="#000000" stroked="false">
                <v:path arrowok="t"/>
                <v:fill type="solid"/>
              </v:shape>
            </v:group>
            <v:group style="position:absolute;left:7468;top:3745;width:10;height:20" coordorigin="7468,3745" coordsize="10,20">
              <v:shape style="position:absolute;left:7468;top:3745;width:10;height:20" coordorigin="7468,3745" coordsize="10,20" path="m7468,3764l7477,3764,7477,3745,7468,3745,7468,3764xe" filled="true" fillcolor="#000000" stroked="false">
                <v:path arrowok="t"/>
                <v:fill type="solid"/>
              </v:shape>
            </v:group>
            <v:group style="position:absolute;left:7468;top:3764;width:10;height:20" coordorigin="7468,3764" coordsize="10,20">
              <v:shape style="position:absolute;left:7468;top:3764;width:10;height:20" coordorigin="7468,3764" coordsize="10,20" path="m7468,3783l7477,3783,7477,3764,7468,3764,7468,3783xe" filled="true" fillcolor="#000000" stroked="false">
                <v:path arrowok="t"/>
                <v:fill type="solid"/>
              </v:shape>
            </v:group>
            <v:group style="position:absolute;left:8485;top:3035;width:10;height:20" coordorigin="8485,3035" coordsize="10,20">
              <v:shape style="position:absolute;left:8485;top:3035;width:10;height:20" coordorigin="8485,3035" coordsize="10,20" path="m8485,3054l8495,3054,8495,3035,8485,3035,8485,3054xe" filled="true" fillcolor="#000000" stroked="false">
                <v:path arrowok="t"/>
                <v:fill type="solid"/>
              </v:shape>
            </v:group>
            <v:group style="position:absolute;left:8485;top:3054;width:10;height:20" coordorigin="8485,3054" coordsize="10,20">
              <v:shape style="position:absolute;left:8485;top:3054;width:10;height:20" coordorigin="8485,3054" coordsize="10,20" path="m8485,3073l8495,3073,8495,3054,8485,3054,8485,3073xe" filled="true" fillcolor="#000000" stroked="false">
                <v:path arrowok="t"/>
                <v:fill type="solid"/>
              </v:shape>
            </v:group>
            <v:group style="position:absolute;left:8485;top:3073;width:10;height:20" coordorigin="8485,3073" coordsize="10,20">
              <v:shape style="position:absolute;left:8485;top:3073;width:10;height:20" coordorigin="8485,3073" coordsize="10,20" path="m8485,3092l8495,3092,8495,3073,8485,3073,8485,3092xe" filled="true" fillcolor="#000000" stroked="false">
                <v:path arrowok="t"/>
                <v:fill type="solid"/>
              </v:shape>
            </v:group>
            <v:group style="position:absolute;left:8485;top:3092;width:10;height:20" coordorigin="8485,3092" coordsize="10,20">
              <v:shape style="position:absolute;left:8485;top:3092;width:10;height:20" coordorigin="8485,3092" coordsize="10,20" path="m8485,3111l8495,3111,8495,3092,8485,3092,8485,3111xe" filled="true" fillcolor="#000000" stroked="false">
                <v:path arrowok="t"/>
                <v:fill type="solid"/>
              </v:shape>
            </v:group>
            <v:group style="position:absolute;left:8485;top:3111;width:10;height:20" coordorigin="8485,3111" coordsize="10,20">
              <v:shape style="position:absolute;left:8485;top:3111;width:10;height:20" coordorigin="8485,3111" coordsize="10,20" path="m8485,3131l8495,3131,8495,3111,8485,3111,8485,3131xe" filled="true" fillcolor="#000000" stroked="false">
                <v:path arrowok="t"/>
                <v:fill type="solid"/>
              </v:shape>
            </v:group>
            <v:group style="position:absolute;left:8485;top:3131;width:10;height:20" coordorigin="8485,3131" coordsize="10,20">
              <v:shape style="position:absolute;left:8485;top:3131;width:10;height:20" coordorigin="8485,3131" coordsize="10,20" path="m8485,3150l8495,3150,8495,3131,8485,3131,8485,3150xe" filled="true" fillcolor="#000000" stroked="false">
                <v:path arrowok="t"/>
                <v:fill type="solid"/>
              </v:shape>
            </v:group>
            <v:group style="position:absolute;left:8485;top:3150;width:10;height:20" coordorigin="8485,3150" coordsize="10,20">
              <v:shape style="position:absolute;left:8485;top:3150;width:10;height:20" coordorigin="8485,3150" coordsize="10,20" path="m8485,3169l8495,3169,8495,3150,8485,3150,8485,3169xe" filled="true" fillcolor="#000000" stroked="false">
                <v:path arrowok="t"/>
                <v:fill type="solid"/>
              </v:shape>
            </v:group>
            <v:group style="position:absolute;left:8485;top:3169;width:10;height:20" coordorigin="8485,3169" coordsize="10,20">
              <v:shape style="position:absolute;left:8485;top:3169;width:10;height:20" coordorigin="8485,3169" coordsize="10,20" path="m8485,3188l8495,3188,8495,3169,8485,3169,8485,3188xe" filled="true" fillcolor="#000000" stroked="false">
                <v:path arrowok="t"/>
                <v:fill type="solid"/>
              </v:shape>
            </v:group>
            <v:group style="position:absolute;left:8485;top:3188;width:10;height:20" coordorigin="8485,3188" coordsize="10,20">
              <v:shape style="position:absolute;left:8485;top:3188;width:10;height:20" coordorigin="8485,3188" coordsize="10,20" path="m8485,3207l8495,3207,8495,3188,8485,3188,8485,3207xe" filled="true" fillcolor="#000000" stroked="false">
                <v:path arrowok="t"/>
                <v:fill type="solid"/>
              </v:shape>
            </v:group>
            <v:group style="position:absolute;left:8485;top:3207;width:10;height:20" coordorigin="8485,3207" coordsize="10,20">
              <v:shape style="position:absolute;left:8485;top:3207;width:10;height:20" coordorigin="8485,3207" coordsize="10,20" path="m8485,3227l8495,3227,8495,3207,8485,3207,8485,3227xe" filled="true" fillcolor="#000000" stroked="false">
                <v:path arrowok="t"/>
                <v:fill type="solid"/>
              </v:shape>
            </v:group>
            <v:group style="position:absolute;left:8485;top:3227;width:10;height:20" coordorigin="8485,3227" coordsize="10,20">
              <v:shape style="position:absolute;left:8485;top:3227;width:10;height:20" coordorigin="8485,3227" coordsize="10,20" path="m8485,3246l8495,3246,8495,3227,8485,3227,8485,3246xe" filled="true" fillcolor="#000000" stroked="false">
                <v:path arrowok="t"/>
                <v:fill type="solid"/>
              </v:shape>
            </v:group>
            <v:group style="position:absolute;left:8485;top:3246;width:10;height:20" coordorigin="8485,3246" coordsize="10,20">
              <v:shape style="position:absolute;left:8485;top:3246;width:10;height:20" coordorigin="8485,3246" coordsize="10,20" path="m8485,3265l8495,3265,8495,3246,8485,3246,8485,3265xe" filled="true" fillcolor="#000000" stroked="false">
                <v:path arrowok="t"/>
                <v:fill type="solid"/>
              </v:shape>
            </v:group>
            <v:group style="position:absolute;left:8485;top:3265;width:10;height:20" coordorigin="8485,3265" coordsize="10,20">
              <v:shape style="position:absolute;left:8485;top:3265;width:10;height:20" coordorigin="8485,3265" coordsize="10,20" path="m8485,3284l8495,3284,8495,3265,8485,3265,8485,3284xe" filled="true" fillcolor="#000000" stroked="false">
                <v:path arrowok="t"/>
                <v:fill type="solid"/>
              </v:shape>
            </v:group>
            <v:group style="position:absolute;left:8485;top:3284;width:10;height:20" coordorigin="8485,3284" coordsize="10,20">
              <v:shape style="position:absolute;left:8485;top:3284;width:10;height:20" coordorigin="8485,3284" coordsize="10,20" path="m8485,3303l8495,3303,8495,3284,8485,3284,8485,3303xe" filled="true" fillcolor="#000000" stroked="false">
                <v:path arrowok="t"/>
                <v:fill type="solid"/>
              </v:shape>
            </v:group>
            <v:group style="position:absolute;left:8485;top:3303;width:10;height:20" coordorigin="8485,3303" coordsize="10,20">
              <v:shape style="position:absolute;left:8485;top:3303;width:10;height:20" coordorigin="8485,3303" coordsize="10,20" path="m8485,3323l8495,3323,8495,3303,8485,3303,8485,3323xe" filled="true" fillcolor="#000000" stroked="false">
                <v:path arrowok="t"/>
                <v:fill type="solid"/>
              </v:shape>
            </v:group>
            <v:group style="position:absolute;left:8485;top:3323;width:10;height:20" coordorigin="8485,3323" coordsize="10,20">
              <v:shape style="position:absolute;left:8485;top:3323;width:10;height:20" coordorigin="8485,3323" coordsize="10,20" path="m8485,3342l8495,3342,8495,3323,8485,3323,8485,3342xe" filled="true" fillcolor="#000000" stroked="false">
                <v:path arrowok="t"/>
                <v:fill type="solid"/>
              </v:shape>
            </v:group>
            <v:group style="position:absolute;left:8485;top:3342;width:10;height:20" coordorigin="8485,3342" coordsize="10,20">
              <v:shape style="position:absolute;left:8485;top:3342;width:10;height:20" coordorigin="8485,3342" coordsize="10,20" path="m8485,3361l8495,3361,8495,3342,8485,3342,8485,3361xe" filled="true" fillcolor="#000000" stroked="false">
                <v:path arrowok="t"/>
                <v:fill type="solid"/>
              </v:shape>
            </v:group>
            <v:group style="position:absolute;left:8485;top:3361;width:10;height:20" coordorigin="8485,3361" coordsize="10,20">
              <v:shape style="position:absolute;left:8485;top:3361;width:10;height:20" coordorigin="8485,3361" coordsize="10,20" path="m8485,3380l8495,3380,8495,3361,8485,3361,8485,3380xe" filled="true" fillcolor="#000000" stroked="false">
                <v:path arrowok="t"/>
                <v:fill type="solid"/>
              </v:shape>
            </v:group>
            <v:group style="position:absolute;left:8485;top:3380;width:10;height:20" coordorigin="8485,3380" coordsize="10,20">
              <v:shape style="position:absolute;left:8485;top:3380;width:10;height:20" coordorigin="8485,3380" coordsize="10,20" path="m8485,3399l8495,3399,8495,3380,8485,3380,8485,3399xe" filled="true" fillcolor="#000000" stroked="false">
                <v:path arrowok="t"/>
                <v:fill type="solid"/>
              </v:shape>
            </v:group>
            <v:group style="position:absolute;left:8485;top:3399;width:10;height:20" coordorigin="8485,3399" coordsize="10,20">
              <v:shape style="position:absolute;left:8485;top:3399;width:10;height:20" coordorigin="8485,3399" coordsize="10,20" path="m8485,3419l8495,3419,8495,3399,8485,3399,8485,3419xe" filled="true" fillcolor="#000000" stroked="false">
                <v:path arrowok="t"/>
                <v:fill type="solid"/>
              </v:shape>
            </v:group>
            <v:group style="position:absolute;left:8485;top:3419;width:10;height:20" coordorigin="8485,3419" coordsize="10,20">
              <v:shape style="position:absolute;left:8485;top:3419;width:10;height:20" coordorigin="8485,3419" coordsize="10,20" path="m8485,3438l8495,3438,8495,3419,8485,3419,8485,3438xe" filled="true" fillcolor="#000000" stroked="false">
                <v:path arrowok="t"/>
                <v:fill type="solid"/>
              </v:shape>
            </v:group>
            <v:group style="position:absolute;left:8485;top:3438;width:10;height:20" coordorigin="8485,3438" coordsize="10,20">
              <v:shape style="position:absolute;left:8485;top:3438;width:10;height:20" coordorigin="8485,3438" coordsize="10,20" path="m8485,3457l8495,3457,8495,3438,8485,3438,8485,3457xe" filled="true" fillcolor="#000000" stroked="false">
                <v:path arrowok="t"/>
                <v:fill type="solid"/>
              </v:shape>
            </v:group>
            <v:group style="position:absolute;left:8485;top:3457;width:10;height:20" coordorigin="8485,3457" coordsize="10,20">
              <v:shape style="position:absolute;left:8485;top:3457;width:10;height:20" coordorigin="8485,3457" coordsize="10,20" path="m8485,3476l8495,3476,8495,3457,8485,3457,8485,3476xe" filled="true" fillcolor="#000000" stroked="false">
                <v:path arrowok="t"/>
                <v:fill type="solid"/>
              </v:shape>
            </v:group>
            <v:group style="position:absolute;left:8485;top:3476;width:10;height:20" coordorigin="8485,3476" coordsize="10,20">
              <v:shape style="position:absolute;left:8485;top:3476;width:10;height:20" coordorigin="8485,3476" coordsize="10,20" path="m8485,3495l8495,3495,8495,3476,8485,3476,8485,3495xe" filled="true" fillcolor="#000000" stroked="false">
                <v:path arrowok="t"/>
                <v:fill type="solid"/>
              </v:shape>
            </v:group>
            <v:group style="position:absolute;left:8485;top:3495;width:10;height:20" coordorigin="8485,3495" coordsize="10,20">
              <v:shape style="position:absolute;left:8485;top:3495;width:10;height:20" coordorigin="8485,3495" coordsize="10,20" path="m8485,3515l8495,3515,8495,3495,8485,3495,8485,3515xe" filled="true" fillcolor="#000000" stroked="false">
                <v:path arrowok="t"/>
                <v:fill type="solid"/>
              </v:shape>
            </v:group>
            <v:group style="position:absolute;left:8485;top:3515;width:10;height:20" coordorigin="8485,3515" coordsize="10,20">
              <v:shape style="position:absolute;left:8485;top:3515;width:10;height:20" coordorigin="8485,3515" coordsize="10,20" path="m8485,3534l8495,3534,8495,3515,8485,3515,8485,3534xe" filled="true" fillcolor="#000000" stroked="false">
                <v:path arrowok="t"/>
                <v:fill type="solid"/>
              </v:shape>
            </v:group>
            <v:group style="position:absolute;left:8485;top:3534;width:10;height:20" coordorigin="8485,3534" coordsize="10,20">
              <v:shape style="position:absolute;left:8485;top:3534;width:10;height:20" coordorigin="8485,3534" coordsize="10,20" path="m8485,3553l8495,3553,8495,3534,8485,3534,8485,3553xe" filled="true" fillcolor="#000000" stroked="false">
                <v:path arrowok="t"/>
                <v:fill type="solid"/>
              </v:shape>
            </v:group>
            <v:group style="position:absolute;left:8485;top:3553;width:10;height:20" coordorigin="8485,3553" coordsize="10,20">
              <v:shape style="position:absolute;left:8485;top:3553;width:10;height:20" coordorigin="8485,3553" coordsize="10,20" path="m8485,3572l8495,3572,8495,3553,8485,3553,8485,3572xe" filled="true" fillcolor="#000000" stroked="false">
                <v:path arrowok="t"/>
                <v:fill type="solid"/>
              </v:shape>
            </v:group>
            <v:group style="position:absolute;left:8485;top:3572;width:10;height:20" coordorigin="8485,3572" coordsize="10,20">
              <v:shape style="position:absolute;left:8485;top:3572;width:10;height:20" coordorigin="8485,3572" coordsize="10,20" path="m8485,3591l8495,3591,8495,3572,8485,3572,8485,3591xe" filled="true" fillcolor="#000000" stroked="false">
                <v:path arrowok="t"/>
                <v:fill type="solid"/>
              </v:shape>
            </v:group>
            <v:group style="position:absolute;left:8485;top:3591;width:10;height:20" coordorigin="8485,3591" coordsize="10,20">
              <v:shape style="position:absolute;left:8485;top:3591;width:10;height:20" coordorigin="8485,3591" coordsize="10,20" path="m8485,3611l8495,3611,8495,3591,8485,3591,8485,3611xe" filled="true" fillcolor="#000000" stroked="false">
                <v:path arrowok="t"/>
                <v:fill type="solid"/>
              </v:shape>
            </v:group>
            <v:group style="position:absolute;left:8485;top:3611;width:10;height:20" coordorigin="8485,3611" coordsize="10,20">
              <v:shape style="position:absolute;left:8485;top:3611;width:10;height:20" coordorigin="8485,3611" coordsize="10,20" path="m8485,3630l8495,3630,8495,3611,8485,3611,8485,3630xe" filled="true" fillcolor="#000000" stroked="false">
                <v:path arrowok="t"/>
                <v:fill type="solid"/>
              </v:shape>
            </v:group>
            <v:group style="position:absolute;left:8485;top:3630;width:10;height:20" coordorigin="8485,3630" coordsize="10,20">
              <v:shape style="position:absolute;left:8485;top:3630;width:10;height:20" coordorigin="8485,3630" coordsize="10,20" path="m8485,3649l8495,3649,8495,3630,8485,3630,8485,3649xe" filled="true" fillcolor="#000000" stroked="false">
                <v:path arrowok="t"/>
                <v:fill type="solid"/>
              </v:shape>
            </v:group>
            <v:group style="position:absolute;left:8485;top:3649;width:10;height:20" coordorigin="8485,3649" coordsize="10,20">
              <v:shape style="position:absolute;left:8485;top:3649;width:10;height:20" coordorigin="8485,3649" coordsize="10,20" path="m8485,3668l8495,3668,8495,3649,8485,3649,8485,3668xe" filled="true" fillcolor="#000000" stroked="false">
                <v:path arrowok="t"/>
                <v:fill type="solid"/>
              </v:shape>
            </v:group>
            <v:group style="position:absolute;left:8485;top:3668;width:10;height:20" coordorigin="8485,3668" coordsize="10,20">
              <v:shape style="position:absolute;left:8485;top:3668;width:10;height:20" coordorigin="8485,3668" coordsize="10,20" path="m8485,3687l8495,3687,8495,3668,8485,3668,8485,3687xe" filled="true" fillcolor="#000000" stroked="false">
                <v:path arrowok="t"/>
                <v:fill type="solid"/>
              </v:shape>
            </v:group>
            <v:group style="position:absolute;left:8485;top:3687;width:10;height:20" coordorigin="8485,3687" coordsize="10,20">
              <v:shape style="position:absolute;left:8485;top:3687;width:10;height:20" coordorigin="8485,3687" coordsize="10,20" path="m8485,3707l8495,3707,8495,3687,8485,3687,8485,3707xe" filled="true" fillcolor="#000000" stroked="false">
                <v:path arrowok="t"/>
                <v:fill type="solid"/>
              </v:shape>
            </v:group>
            <v:group style="position:absolute;left:8485;top:3707;width:10;height:20" coordorigin="8485,3707" coordsize="10,20">
              <v:shape style="position:absolute;left:8485;top:3707;width:10;height:20" coordorigin="8485,3707" coordsize="10,20" path="m8485,3726l8495,3726,8495,3707,8485,3707,8485,3726xe" filled="true" fillcolor="#000000" stroked="false">
                <v:path arrowok="t"/>
                <v:fill type="solid"/>
              </v:shape>
            </v:group>
            <v:group style="position:absolute;left:8485;top:3726;width:10;height:20" coordorigin="8485,3726" coordsize="10,20">
              <v:shape style="position:absolute;left:8485;top:3726;width:10;height:20" coordorigin="8485,3726" coordsize="10,20" path="m8485,3745l8495,3745,8495,3726,8485,3726,8485,3745xe" filled="true" fillcolor="#000000" stroked="false">
                <v:path arrowok="t"/>
                <v:fill type="solid"/>
              </v:shape>
            </v:group>
            <v:group style="position:absolute;left:8485;top:3745;width:10;height:20" coordorigin="8485,3745" coordsize="10,20">
              <v:shape style="position:absolute;left:8485;top:3745;width:10;height:20" coordorigin="8485,3745" coordsize="10,20" path="m8485,3764l8495,3764,8495,3745,8485,3745,8485,3764xe" filled="true" fillcolor="#000000" stroked="false">
                <v:path arrowok="t"/>
                <v:fill type="solid"/>
              </v:shape>
            </v:group>
            <v:group style="position:absolute;left:8485;top:3764;width:10;height:20" coordorigin="8485,3764" coordsize="10,20">
              <v:shape style="position:absolute;left:8485;top:3764;width:10;height:20" coordorigin="8485,3764" coordsize="10,20" path="m8485,3783l8495,3783,8495,3764,8485,3764,8485,3783xe" filled="true" fillcolor="#000000" stroked="false">
                <v:path arrowok="t"/>
                <v:fill type="solid"/>
              </v:shape>
            </v:group>
            <v:group style="position:absolute;left:9168;top:3035;width:10;height:20" coordorigin="9168,3035" coordsize="10,20">
              <v:shape style="position:absolute;left:9168;top:3035;width:10;height:20" coordorigin="9168,3035" coordsize="10,20" path="m9168,3054l9177,3054,9177,3035,9168,3035,9168,3054xe" filled="true" fillcolor="#000000" stroked="false">
                <v:path arrowok="t"/>
                <v:fill type="solid"/>
              </v:shape>
            </v:group>
            <v:group style="position:absolute;left:9168;top:3054;width:10;height:20" coordorigin="9168,3054" coordsize="10,20">
              <v:shape style="position:absolute;left:9168;top:3054;width:10;height:20" coordorigin="9168,3054" coordsize="10,20" path="m9168,3073l9177,3073,9177,3054,9168,3054,9168,3073xe" filled="true" fillcolor="#000000" stroked="false">
                <v:path arrowok="t"/>
                <v:fill type="solid"/>
              </v:shape>
            </v:group>
            <v:group style="position:absolute;left:9168;top:3073;width:10;height:20" coordorigin="9168,3073" coordsize="10,20">
              <v:shape style="position:absolute;left:9168;top:3073;width:10;height:20" coordorigin="9168,3073" coordsize="10,20" path="m9168,3092l9177,3092,9177,3073,9168,3073,9168,3092xe" filled="true" fillcolor="#000000" stroked="false">
                <v:path arrowok="t"/>
                <v:fill type="solid"/>
              </v:shape>
            </v:group>
            <v:group style="position:absolute;left:9168;top:3092;width:10;height:20" coordorigin="9168,3092" coordsize="10,20">
              <v:shape style="position:absolute;left:9168;top:3092;width:10;height:20" coordorigin="9168,3092" coordsize="10,20" path="m9168,3111l9177,3111,9177,3092,9168,3092,9168,3111xe" filled="true" fillcolor="#000000" stroked="false">
                <v:path arrowok="t"/>
                <v:fill type="solid"/>
              </v:shape>
            </v:group>
            <v:group style="position:absolute;left:9168;top:3111;width:10;height:20" coordorigin="9168,3111" coordsize="10,20">
              <v:shape style="position:absolute;left:9168;top:3111;width:10;height:20" coordorigin="9168,3111" coordsize="10,20" path="m9168,3131l9177,3131,9177,3111,9168,3111,9168,3131xe" filled="true" fillcolor="#000000" stroked="false">
                <v:path arrowok="t"/>
                <v:fill type="solid"/>
              </v:shape>
            </v:group>
            <v:group style="position:absolute;left:9168;top:3131;width:10;height:20" coordorigin="9168,3131" coordsize="10,20">
              <v:shape style="position:absolute;left:9168;top:3131;width:10;height:20" coordorigin="9168,3131" coordsize="10,20" path="m9168,3150l9177,3150,9177,3131,9168,3131,9168,3150xe" filled="true" fillcolor="#000000" stroked="false">
                <v:path arrowok="t"/>
                <v:fill type="solid"/>
              </v:shape>
            </v:group>
            <v:group style="position:absolute;left:9168;top:3150;width:10;height:20" coordorigin="9168,3150" coordsize="10,20">
              <v:shape style="position:absolute;left:9168;top:3150;width:10;height:20" coordorigin="9168,3150" coordsize="10,20" path="m9168,3169l9177,3169,9177,3150,9168,3150,9168,3169xe" filled="true" fillcolor="#000000" stroked="false">
                <v:path arrowok="t"/>
                <v:fill type="solid"/>
              </v:shape>
            </v:group>
            <v:group style="position:absolute;left:9168;top:3169;width:10;height:20" coordorigin="9168,3169" coordsize="10,20">
              <v:shape style="position:absolute;left:9168;top:3169;width:10;height:20" coordorigin="9168,3169" coordsize="10,20" path="m9168,3188l9177,3188,9177,3169,9168,3169,9168,3188xe" filled="true" fillcolor="#000000" stroked="false">
                <v:path arrowok="t"/>
                <v:fill type="solid"/>
              </v:shape>
            </v:group>
            <v:group style="position:absolute;left:9168;top:3188;width:10;height:20" coordorigin="9168,3188" coordsize="10,20">
              <v:shape style="position:absolute;left:9168;top:3188;width:10;height:20" coordorigin="9168,3188" coordsize="10,20" path="m9168,3207l9177,3207,9177,3188,9168,3188,9168,3207xe" filled="true" fillcolor="#000000" stroked="false">
                <v:path arrowok="t"/>
                <v:fill type="solid"/>
              </v:shape>
            </v:group>
            <v:group style="position:absolute;left:9168;top:3207;width:10;height:20" coordorigin="9168,3207" coordsize="10,20">
              <v:shape style="position:absolute;left:9168;top:3207;width:10;height:20" coordorigin="9168,3207" coordsize="10,20" path="m9168,3227l9177,3227,9177,3207,9168,3207,9168,3227xe" filled="true" fillcolor="#000000" stroked="false">
                <v:path arrowok="t"/>
                <v:fill type="solid"/>
              </v:shape>
            </v:group>
            <v:group style="position:absolute;left:9168;top:3227;width:10;height:20" coordorigin="9168,3227" coordsize="10,20">
              <v:shape style="position:absolute;left:9168;top:3227;width:10;height:20" coordorigin="9168,3227" coordsize="10,20" path="m9168,3246l9177,3246,9177,3227,9168,3227,9168,3246xe" filled="true" fillcolor="#000000" stroked="false">
                <v:path arrowok="t"/>
                <v:fill type="solid"/>
              </v:shape>
            </v:group>
            <v:group style="position:absolute;left:9168;top:3246;width:10;height:20" coordorigin="9168,3246" coordsize="10,20">
              <v:shape style="position:absolute;left:9168;top:3246;width:10;height:20" coordorigin="9168,3246" coordsize="10,20" path="m9168,3265l9177,3265,9177,3246,9168,3246,9168,3265xe" filled="true" fillcolor="#000000" stroked="false">
                <v:path arrowok="t"/>
                <v:fill type="solid"/>
              </v:shape>
            </v:group>
            <v:group style="position:absolute;left:9168;top:3265;width:10;height:20" coordorigin="9168,3265" coordsize="10,20">
              <v:shape style="position:absolute;left:9168;top:3265;width:10;height:20" coordorigin="9168,3265" coordsize="10,20" path="m9168,3284l9177,3284,9177,3265,9168,3265,9168,3284xe" filled="true" fillcolor="#000000" stroked="false">
                <v:path arrowok="t"/>
                <v:fill type="solid"/>
              </v:shape>
            </v:group>
            <v:group style="position:absolute;left:9168;top:3284;width:10;height:20" coordorigin="9168,3284" coordsize="10,20">
              <v:shape style="position:absolute;left:9168;top:3284;width:10;height:20" coordorigin="9168,3284" coordsize="10,20" path="m9168,3303l9177,3303,9177,3284,9168,3284,9168,3303xe" filled="true" fillcolor="#000000" stroked="false">
                <v:path arrowok="t"/>
                <v:fill type="solid"/>
              </v:shape>
            </v:group>
            <v:group style="position:absolute;left:9168;top:3303;width:10;height:20" coordorigin="9168,3303" coordsize="10,20">
              <v:shape style="position:absolute;left:9168;top:3303;width:10;height:20" coordorigin="9168,3303" coordsize="10,20" path="m9168,3323l9177,3323,9177,3303,9168,3303,9168,3323xe" filled="true" fillcolor="#000000" stroked="false">
                <v:path arrowok="t"/>
                <v:fill type="solid"/>
              </v:shape>
            </v:group>
            <v:group style="position:absolute;left:9168;top:3323;width:10;height:20" coordorigin="9168,3323" coordsize="10,20">
              <v:shape style="position:absolute;left:9168;top:3323;width:10;height:20" coordorigin="9168,3323" coordsize="10,20" path="m9168,3342l9177,3342,9177,3323,9168,3323,9168,3342xe" filled="true" fillcolor="#000000" stroked="false">
                <v:path arrowok="t"/>
                <v:fill type="solid"/>
              </v:shape>
            </v:group>
            <v:group style="position:absolute;left:9168;top:3342;width:10;height:20" coordorigin="9168,3342" coordsize="10,20">
              <v:shape style="position:absolute;left:9168;top:3342;width:10;height:20" coordorigin="9168,3342" coordsize="10,20" path="m9168,3361l9177,3361,9177,3342,9168,3342,9168,3361xe" filled="true" fillcolor="#000000" stroked="false">
                <v:path arrowok="t"/>
                <v:fill type="solid"/>
              </v:shape>
            </v:group>
            <v:group style="position:absolute;left:9168;top:3361;width:10;height:20" coordorigin="9168,3361" coordsize="10,20">
              <v:shape style="position:absolute;left:9168;top:3361;width:10;height:20" coordorigin="9168,3361" coordsize="10,20" path="m9168,3380l9177,3380,9177,3361,9168,3361,9168,3380xe" filled="true" fillcolor="#000000" stroked="false">
                <v:path arrowok="t"/>
                <v:fill type="solid"/>
              </v:shape>
            </v:group>
            <v:group style="position:absolute;left:9168;top:3380;width:10;height:20" coordorigin="9168,3380" coordsize="10,20">
              <v:shape style="position:absolute;left:9168;top:3380;width:10;height:20" coordorigin="9168,3380" coordsize="10,20" path="m9168,3399l9177,3399,9177,3380,9168,3380,9168,3399xe" filled="true" fillcolor="#000000" stroked="false">
                <v:path arrowok="t"/>
                <v:fill type="solid"/>
              </v:shape>
            </v:group>
            <v:group style="position:absolute;left:9168;top:3399;width:10;height:20" coordorigin="9168,3399" coordsize="10,20">
              <v:shape style="position:absolute;left:9168;top:3399;width:10;height:20" coordorigin="9168,3399" coordsize="10,20" path="m9168,3419l9177,3419,9177,3399,9168,3399,9168,3419xe" filled="true" fillcolor="#000000" stroked="false">
                <v:path arrowok="t"/>
                <v:fill type="solid"/>
              </v:shape>
            </v:group>
            <v:group style="position:absolute;left:9168;top:3419;width:10;height:20" coordorigin="9168,3419" coordsize="10,20">
              <v:shape style="position:absolute;left:9168;top:3419;width:10;height:20" coordorigin="9168,3419" coordsize="10,20" path="m9168,3438l9177,3438,9177,3419,9168,3419,9168,3438xe" filled="true" fillcolor="#000000" stroked="false">
                <v:path arrowok="t"/>
                <v:fill type="solid"/>
              </v:shape>
            </v:group>
            <v:group style="position:absolute;left:9168;top:3438;width:10;height:20" coordorigin="9168,3438" coordsize="10,20">
              <v:shape style="position:absolute;left:9168;top:3438;width:10;height:20" coordorigin="9168,3438" coordsize="10,20" path="m9168,3457l9177,3457,9177,3438,9168,3438,9168,3457xe" filled="true" fillcolor="#000000" stroked="false">
                <v:path arrowok="t"/>
                <v:fill type="solid"/>
              </v:shape>
            </v:group>
            <v:group style="position:absolute;left:9168;top:3457;width:10;height:20" coordorigin="9168,3457" coordsize="10,20">
              <v:shape style="position:absolute;left:9168;top:3457;width:10;height:20" coordorigin="9168,3457" coordsize="10,20" path="m9168,3476l9177,3476,9177,3457,9168,3457,9168,3476xe" filled="true" fillcolor="#000000" stroked="false">
                <v:path arrowok="t"/>
                <v:fill type="solid"/>
              </v:shape>
            </v:group>
            <v:group style="position:absolute;left:9168;top:3476;width:10;height:20" coordorigin="9168,3476" coordsize="10,20">
              <v:shape style="position:absolute;left:9168;top:3476;width:10;height:20" coordorigin="9168,3476" coordsize="10,20" path="m9168,3495l9177,3495,9177,3476,9168,3476,9168,3495xe" filled="true" fillcolor="#000000" stroked="false">
                <v:path arrowok="t"/>
                <v:fill type="solid"/>
              </v:shape>
            </v:group>
            <v:group style="position:absolute;left:9168;top:3495;width:10;height:20" coordorigin="9168,3495" coordsize="10,20">
              <v:shape style="position:absolute;left:9168;top:3495;width:10;height:20" coordorigin="9168,3495" coordsize="10,20" path="m9168,3515l9177,3515,9177,3495,9168,3495,9168,3515xe" filled="true" fillcolor="#000000" stroked="false">
                <v:path arrowok="t"/>
                <v:fill type="solid"/>
              </v:shape>
            </v:group>
            <v:group style="position:absolute;left:9168;top:3515;width:10;height:20" coordorigin="9168,3515" coordsize="10,20">
              <v:shape style="position:absolute;left:9168;top:3515;width:10;height:20" coordorigin="9168,3515" coordsize="10,20" path="m9168,3534l9177,3534,9177,3515,9168,3515,9168,3534xe" filled="true" fillcolor="#000000" stroked="false">
                <v:path arrowok="t"/>
                <v:fill type="solid"/>
              </v:shape>
            </v:group>
            <v:group style="position:absolute;left:9168;top:3534;width:10;height:20" coordorigin="9168,3534" coordsize="10,20">
              <v:shape style="position:absolute;left:9168;top:3534;width:10;height:20" coordorigin="9168,3534" coordsize="10,20" path="m9168,3553l9177,3553,9177,3534,9168,3534,9168,3553xe" filled="true" fillcolor="#000000" stroked="false">
                <v:path arrowok="t"/>
                <v:fill type="solid"/>
              </v:shape>
            </v:group>
            <v:group style="position:absolute;left:9168;top:3553;width:10;height:20" coordorigin="9168,3553" coordsize="10,20">
              <v:shape style="position:absolute;left:9168;top:3553;width:10;height:20" coordorigin="9168,3553" coordsize="10,20" path="m9168,3572l9177,3572,9177,3553,9168,3553,9168,3572xe" filled="true" fillcolor="#000000" stroked="false">
                <v:path arrowok="t"/>
                <v:fill type="solid"/>
              </v:shape>
            </v:group>
            <v:group style="position:absolute;left:9168;top:3572;width:10;height:20" coordorigin="9168,3572" coordsize="10,20">
              <v:shape style="position:absolute;left:9168;top:3572;width:10;height:20" coordorigin="9168,3572" coordsize="10,20" path="m9168,3591l9177,3591,9177,3572,9168,3572,9168,3591xe" filled="true" fillcolor="#000000" stroked="false">
                <v:path arrowok="t"/>
                <v:fill type="solid"/>
              </v:shape>
            </v:group>
            <v:group style="position:absolute;left:9168;top:3591;width:10;height:20" coordorigin="9168,3591" coordsize="10,20">
              <v:shape style="position:absolute;left:9168;top:3591;width:10;height:20" coordorigin="9168,3591" coordsize="10,20" path="m9168,3611l9177,3611,9177,3591,9168,3591,9168,3611xe" filled="true" fillcolor="#000000" stroked="false">
                <v:path arrowok="t"/>
                <v:fill type="solid"/>
              </v:shape>
            </v:group>
            <v:group style="position:absolute;left:9168;top:3611;width:10;height:20" coordorigin="9168,3611" coordsize="10,20">
              <v:shape style="position:absolute;left:9168;top:3611;width:10;height:20" coordorigin="9168,3611" coordsize="10,20" path="m9168,3630l9177,3630,9177,3611,9168,3611,9168,3630xe" filled="true" fillcolor="#000000" stroked="false">
                <v:path arrowok="t"/>
                <v:fill type="solid"/>
              </v:shape>
            </v:group>
            <v:group style="position:absolute;left:9168;top:3630;width:10;height:20" coordorigin="9168,3630" coordsize="10,20">
              <v:shape style="position:absolute;left:9168;top:3630;width:10;height:20" coordorigin="9168,3630" coordsize="10,20" path="m9168,3649l9177,3649,9177,3630,9168,3630,9168,3649xe" filled="true" fillcolor="#000000" stroked="false">
                <v:path arrowok="t"/>
                <v:fill type="solid"/>
              </v:shape>
            </v:group>
            <v:group style="position:absolute;left:9168;top:3649;width:10;height:20" coordorigin="9168,3649" coordsize="10,20">
              <v:shape style="position:absolute;left:9168;top:3649;width:10;height:20" coordorigin="9168,3649" coordsize="10,20" path="m9168,3668l9177,3668,9177,3649,9168,3649,9168,3668xe" filled="true" fillcolor="#000000" stroked="false">
                <v:path arrowok="t"/>
                <v:fill type="solid"/>
              </v:shape>
            </v:group>
            <v:group style="position:absolute;left:9168;top:3668;width:10;height:20" coordorigin="9168,3668" coordsize="10,20">
              <v:shape style="position:absolute;left:9168;top:3668;width:10;height:20" coordorigin="9168,3668" coordsize="10,20" path="m9168,3687l9177,3687,9177,3668,9168,3668,9168,3687xe" filled="true" fillcolor="#000000" stroked="false">
                <v:path arrowok="t"/>
                <v:fill type="solid"/>
              </v:shape>
            </v:group>
            <v:group style="position:absolute;left:9168;top:3687;width:10;height:20" coordorigin="9168,3687" coordsize="10,20">
              <v:shape style="position:absolute;left:9168;top:3687;width:10;height:20" coordorigin="9168,3687" coordsize="10,20" path="m9168,3707l9177,3707,9177,3687,9168,3687,9168,3707xe" filled="true" fillcolor="#000000" stroked="false">
                <v:path arrowok="t"/>
                <v:fill type="solid"/>
              </v:shape>
            </v:group>
            <v:group style="position:absolute;left:9168;top:3707;width:10;height:20" coordorigin="9168,3707" coordsize="10,20">
              <v:shape style="position:absolute;left:9168;top:3707;width:10;height:20" coordorigin="9168,3707" coordsize="10,20" path="m9168,3726l9177,3726,9177,3707,9168,3707,9168,3726xe" filled="true" fillcolor="#000000" stroked="false">
                <v:path arrowok="t"/>
                <v:fill type="solid"/>
              </v:shape>
            </v:group>
            <v:group style="position:absolute;left:9168;top:3726;width:10;height:20" coordorigin="9168,3726" coordsize="10,20">
              <v:shape style="position:absolute;left:9168;top:3726;width:10;height:20" coordorigin="9168,3726" coordsize="10,20" path="m9168,3745l9177,3745,9177,3726,9168,3726,9168,3745xe" filled="true" fillcolor="#000000" stroked="false">
                <v:path arrowok="t"/>
                <v:fill type="solid"/>
              </v:shape>
            </v:group>
            <v:group style="position:absolute;left:9168;top:3745;width:10;height:20" coordorigin="9168,3745" coordsize="10,20">
              <v:shape style="position:absolute;left:9168;top:3745;width:10;height:20" coordorigin="9168,3745" coordsize="10,20" path="m9168,3764l9177,3764,9177,3745,9168,3745,9168,3764xe" filled="true" fillcolor="#000000" stroked="false">
                <v:path arrowok="t"/>
                <v:fill type="solid"/>
              </v:shape>
            </v:group>
            <v:group style="position:absolute;left:9168;top:3764;width:10;height:20" coordorigin="9168,3764" coordsize="10,20">
              <v:shape style="position:absolute;left:9168;top:3764;width:10;height:20" coordorigin="9168,3764" coordsize="10,20" path="m9168,3783l9177,3783,9177,3764,9168,3764,9168,3783xe" filled="true" fillcolor="#000000" stroked="false">
                <v:path arrowok="t"/>
                <v:fill type="solid"/>
              </v:shape>
            </v:group>
            <v:group style="position:absolute;left:10303;top:3035;width:10;height:20" coordorigin="10303,3035" coordsize="10,20">
              <v:shape style="position:absolute;left:10303;top:3035;width:10;height:20" coordorigin="10303,3035" coordsize="10,20" path="m10303,3054l10312,3054,10312,3035,10303,3035,10303,3054xe" filled="true" fillcolor="#000000" stroked="false">
                <v:path arrowok="t"/>
                <v:fill type="solid"/>
              </v:shape>
            </v:group>
            <v:group style="position:absolute;left:10303;top:3054;width:10;height:20" coordorigin="10303,3054" coordsize="10,20">
              <v:shape style="position:absolute;left:10303;top:3054;width:10;height:20" coordorigin="10303,3054" coordsize="10,20" path="m10303,3073l10312,3073,10312,3054,10303,3054,10303,3073xe" filled="true" fillcolor="#000000" stroked="false">
                <v:path arrowok="t"/>
                <v:fill type="solid"/>
              </v:shape>
            </v:group>
            <v:group style="position:absolute;left:10303;top:3073;width:10;height:20" coordorigin="10303,3073" coordsize="10,20">
              <v:shape style="position:absolute;left:10303;top:3073;width:10;height:20" coordorigin="10303,3073" coordsize="10,20" path="m10303,3092l10312,3092,10312,3073,10303,3073,10303,3092xe" filled="true" fillcolor="#000000" stroked="false">
                <v:path arrowok="t"/>
                <v:fill type="solid"/>
              </v:shape>
            </v:group>
            <v:group style="position:absolute;left:10303;top:3092;width:10;height:20" coordorigin="10303,3092" coordsize="10,20">
              <v:shape style="position:absolute;left:10303;top:3092;width:10;height:20" coordorigin="10303,3092" coordsize="10,20" path="m10303,3111l10312,3111,10312,3092,10303,3092,10303,3111xe" filled="true" fillcolor="#000000" stroked="false">
                <v:path arrowok="t"/>
                <v:fill type="solid"/>
              </v:shape>
            </v:group>
            <v:group style="position:absolute;left:10303;top:3111;width:10;height:20" coordorigin="10303,3111" coordsize="10,20">
              <v:shape style="position:absolute;left:10303;top:3111;width:10;height:20" coordorigin="10303,3111" coordsize="10,20" path="m10303,3131l10312,3131,10312,3111,10303,3111,10303,3131xe" filled="true" fillcolor="#000000" stroked="false">
                <v:path arrowok="t"/>
                <v:fill type="solid"/>
              </v:shape>
            </v:group>
            <v:group style="position:absolute;left:10303;top:3131;width:10;height:20" coordorigin="10303,3131" coordsize="10,20">
              <v:shape style="position:absolute;left:10303;top:3131;width:10;height:20" coordorigin="10303,3131" coordsize="10,20" path="m10303,3150l10312,3150,10312,3131,10303,3131,10303,3150xe" filled="true" fillcolor="#000000" stroked="false">
                <v:path arrowok="t"/>
                <v:fill type="solid"/>
              </v:shape>
            </v:group>
            <v:group style="position:absolute;left:10303;top:3150;width:10;height:20" coordorigin="10303,3150" coordsize="10,20">
              <v:shape style="position:absolute;left:10303;top:3150;width:10;height:20" coordorigin="10303,3150" coordsize="10,20" path="m10303,3169l10312,3169,10312,3150,10303,3150,10303,3169xe" filled="true" fillcolor="#000000" stroked="false">
                <v:path arrowok="t"/>
                <v:fill type="solid"/>
              </v:shape>
            </v:group>
            <v:group style="position:absolute;left:10303;top:3169;width:10;height:20" coordorigin="10303,3169" coordsize="10,20">
              <v:shape style="position:absolute;left:10303;top:3169;width:10;height:20" coordorigin="10303,3169" coordsize="10,20" path="m10303,3188l10312,3188,10312,3169,10303,3169,10303,3188xe" filled="true" fillcolor="#000000" stroked="false">
                <v:path arrowok="t"/>
                <v:fill type="solid"/>
              </v:shape>
            </v:group>
            <v:group style="position:absolute;left:10303;top:3188;width:10;height:20" coordorigin="10303,3188" coordsize="10,20">
              <v:shape style="position:absolute;left:10303;top:3188;width:10;height:20" coordorigin="10303,3188" coordsize="10,20" path="m10303,3207l10312,3207,10312,3188,10303,3188,10303,3207xe" filled="true" fillcolor="#000000" stroked="false">
                <v:path arrowok="t"/>
                <v:fill type="solid"/>
              </v:shape>
            </v:group>
            <v:group style="position:absolute;left:10303;top:3207;width:10;height:20" coordorigin="10303,3207" coordsize="10,20">
              <v:shape style="position:absolute;left:10303;top:3207;width:10;height:20" coordorigin="10303,3207" coordsize="10,20" path="m10303,3227l10312,3227,10312,3207,10303,3207,10303,3227xe" filled="true" fillcolor="#000000" stroked="false">
                <v:path arrowok="t"/>
                <v:fill type="solid"/>
              </v:shape>
            </v:group>
            <v:group style="position:absolute;left:10303;top:3227;width:10;height:20" coordorigin="10303,3227" coordsize="10,20">
              <v:shape style="position:absolute;left:10303;top:3227;width:10;height:20" coordorigin="10303,3227" coordsize="10,20" path="m10303,3246l10312,3246,10312,3227,10303,3227,10303,3246xe" filled="true" fillcolor="#000000" stroked="false">
                <v:path arrowok="t"/>
                <v:fill type="solid"/>
              </v:shape>
            </v:group>
            <v:group style="position:absolute;left:10303;top:3246;width:10;height:20" coordorigin="10303,3246" coordsize="10,20">
              <v:shape style="position:absolute;left:10303;top:3246;width:10;height:20" coordorigin="10303,3246" coordsize="10,20" path="m10303,3265l10312,3265,10312,3246,10303,3246,10303,3265xe" filled="true" fillcolor="#000000" stroked="false">
                <v:path arrowok="t"/>
                <v:fill type="solid"/>
              </v:shape>
            </v:group>
            <v:group style="position:absolute;left:10303;top:3265;width:10;height:20" coordorigin="10303,3265" coordsize="10,20">
              <v:shape style="position:absolute;left:10303;top:3265;width:10;height:20" coordorigin="10303,3265" coordsize="10,20" path="m10303,3284l10312,3284,10312,3265,10303,3265,10303,3284xe" filled="true" fillcolor="#000000" stroked="false">
                <v:path arrowok="t"/>
                <v:fill type="solid"/>
              </v:shape>
            </v:group>
            <v:group style="position:absolute;left:10303;top:3284;width:10;height:20" coordorigin="10303,3284" coordsize="10,20">
              <v:shape style="position:absolute;left:10303;top:3284;width:10;height:20" coordorigin="10303,3284" coordsize="10,20" path="m10303,3303l10312,3303,10312,3284,10303,3284,10303,3303xe" filled="true" fillcolor="#000000" stroked="false">
                <v:path arrowok="t"/>
                <v:fill type="solid"/>
              </v:shape>
            </v:group>
            <v:group style="position:absolute;left:10303;top:3303;width:10;height:20" coordorigin="10303,3303" coordsize="10,20">
              <v:shape style="position:absolute;left:10303;top:3303;width:10;height:20" coordorigin="10303,3303" coordsize="10,20" path="m10303,3323l10312,3323,10312,3303,10303,3303,10303,3323xe" filled="true" fillcolor="#000000" stroked="false">
                <v:path arrowok="t"/>
                <v:fill type="solid"/>
              </v:shape>
            </v:group>
            <v:group style="position:absolute;left:10303;top:3323;width:10;height:20" coordorigin="10303,3323" coordsize="10,20">
              <v:shape style="position:absolute;left:10303;top:3323;width:10;height:20" coordorigin="10303,3323" coordsize="10,20" path="m10303,3342l10312,3342,10312,3323,10303,3323,10303,3342xe" filled="true" fillcolor="#000000" stroked="false">
                <v:path arrowok="t"/>
                <v:fill type="solid"/>
              </v:shape>
            </v:group>
            <v:group style="position:absolute;left:10303;top:3342;width:10;height:20" coordorigin="10303,3342" coordsize="10,20">
              <v:shape style="position:absolute;left:10303;top:3342;width:10;height:20" coordorigin="10303,3342" coordsize="10,20" path="m10303,3361l10312,3361,10312,3342,10303,3342,10303,3361xe" filled="true" fillcolor="#000000" stroked="false">
                <v:path arrowok="t"/>
                <v:fill type="solid"/>
              </v:shape>
            </v:group>
            <v:group style="position:absolute;left:10303;top:3361;width:10;height:20" coordorigin="10303,3361" coordsize="10,20">
              <v:shape style="position:absolute;left:10303;top:3361;width:10;height:20" coordorigin="10303,3361" coordsize="10,20" path="m10303,3380l10312,3380,10312,3361,10303,3361,10303,3380xe" filled="true" fillcolor="#000000" stroked="false">
                <v:path arrowok="t"/>
                <v:fill type="solid"/>
              </v:shape>
            </v:group>
            <v:group style="position:absolute;left:10303;top:3380;width:10;height:20" coordorigin="10303,3380" coordsize="10,20">
              <v:shape style="position:absolute;left:10303;top:3380;width:10;height:20" coordorigin="10303,3380" coordsize="10,20" path="m10303,3399l10312,3399,10312,3380,10303,3380,10303,3399xe" filled="true" fillcolor="#000000" stroked="false">
                <v:path arrowok="t"/>
                <v:fill type="solid"/>
              </v:shape>
            </v:group>
            <v:group style="position:absolute;left:10303;top:3399;width:10;height:20" coordorigin="10303,3399" coordsize="10,20">
              <v:shape style="position:absolute;left:10303;top:3399;width:10;height:20" coordorigin="10303,3399" coordsize="10,20" path="m10303,3419l10312,3419,10312,3399,10303,3399,10303,3419xe" filled="true" fillcolor="#000000" stroked="false">
                <v:path arrowok="t"/>
                <v:fill type="solid"/>
              </v:shape>
            </v:group>
            <v:group style="position:absolute;left:10303;top:3419;width:10;height:20" coordorigin="10303,3419" coordsize="10,20">
              <v:shape style="position:absolute;left:10303;top:3419;width:10;height:20" coordorigin="10303,3419" coordsize="10,20" path="m10303,3438l10312,3438,10312,3419,10303,3419,10303,3438xe" filled="true" fillcolor="#000000" stroked="false">
                <v:path arrowok="t"/>
                <v:fill type="solid"/>
              </v:shape>
            </v:group>
            <v:group style="position:absolute;left:10303;top:3438;width:10;height:20" coordorigin="10303,3438" coordsize="10,20">
              <v:shape style="position:absolute;left:10303;top:3438;width:10;height:20" coordorigin="10303,3438" coordsize="10,20" path="m10303,3457l10312,3457,10312,3438,10303,3438,10303,3457xe" filled="true" fillcolor="#000000" stroked="false">
                <v:path arrowok="t"/>
                <v:fill type="solid"/>
              </v:shape>
            </v:group>
            <v:group style="position:absolute;left:10303;top:3457;width:10;height:20" coordorigin="10303,3457" coordsize="10,20">
              <v:shape style="position:absolute;left:10303;top:3457;width:10;height:20" coordorigin="10303,3457" coordsize="10,20" path="m10303,3476l10312,3476,10312,3457,10303,3457,10303,3476xe" filled="true" fillcolor="#000000" stroked="false">
                <v:path arrowok="t"/>
                <v:fill type="solid"/>
              </v:shape>
            </v:group>
            <v:group style="position:absolute;left:10303;top:3476;width:10;height:20" coordorigin="10303,3476" coordsize="10,20">
              <v:shape style="position:absolute;left:10303;top:3476;width:10;height:20" coordorigin="10303,3476" coordsize="10,20" path="m10303,3495l10312,3495,10312,3476,10303,3476,10303,3495xe" filled="true" fillcolor="#000000" stroked="false">
                <v:path arrowok="t"/>
                <v:fill type="solid"/>
              </v:shape>
            </v:group>
            <v:group style="position:absolute;left:10303;top:3495;width:10;height:20" coordorigin="10303,3495" coordsize="10,20">
              <v:shape style="position:absolute;left:10303;top:3495;width:10;height:20" coordorigin="10303,3495" coordsize="10,20" path="m10303,3515l10312,3515,10312,3495,10303,3495,10303,3515xe" filled="true" fillcolor="#000000" stroked="false">
                <v:path arrowok="t"/>
                <v:fill type="solid"/>
              </v:shape>
            </v:group>
            <v:group style="position:absolute;left:10303;top:3515;width:10;height:20" coordorigin="10303,3515" coordsize="10,20">
              <v:shape style="position:absolute;left:10303;top:3515;width:10;height:20" coordorigin="10303,3515" coordsize="10,20" path="m10303,3534l10312,3534,10312,3515,10303,3515,10303,3534xe" filled="true" fillcolor="#000000" stroked="false">
                <v:path arrowok="t"/>
                <v:fill type="solid"/>
              </v:shape>
            </v:group>
            <v:group style="position:absolute;left:10303;top:3534;width:10;height:20" coordorigin="10303,3534" coordsize="10,20">
              <v:shape style="position:absolute;left:10303;top:3534;width:10;height:20" coordorigin="10303,3534" coordsize="10,20" path="m10303,3553l10312,3553,10312,3534,10303,3534,10303,3553xe" filled="true" fillcolor="#000000" stroked="false">
                <v:path arrowok="t"/>
                <v:fill type="solid"/>
              </v:shape>
            </v:group>
            <v:group style="position:absolute;left:10303;top:3553;width:10;height:20" coordorigin="10303,3553" coordsize="10,20">
              <v:shape style="position:absolute;left:10303;top:3553;width:10;height:20" coordorigin="10303,3553" coordsize="10,20" path="m10303,3572l10312,3572,10312,3553,10303,3553,10303,3572xe" filled="true" fillcolor="#000000" stroked="false">
                <v:path arrowok="t"/>
                <v:fill type="solid"/>
              </v:shape>
            </v:group>
            <v:group style="position:absolute;left:10303;top:3572;width:10;height:20" coordorigin="10303,3572" coordsize="10,20">
              <v:shape style="position:absolute;left:10303;top:3572;width:10;height:20" coordorigin="10303,3572" coordsize="10,20" path="m10303,3591l10312,3591,10312,3572,10303,3572,10303,3591xe" filled="true" fillcolor="#000000" stroked="false">
                <v:path arrowok="t"/>
                <v:fill type="solid"/>
              </v:shape>
            </v:group>
            <v:group style="position:absolute;left:10303;top:3591;width:10;height:20" coordorigin="10303,3591" coordsize="10,20">
              <v:shape style="position:absolute;left:10303;top:3591;width:10;height:20" coordorigin="10303,3591" coordsize="10,20" path="m10303,3611l10312,3611,10312,3591,10303,3591,10303,3611xe" filled="true" fillcolor="#000000" stroked="false">
                <v:path arrowok="t"/>
                <v:fill type="solid"/>
              </v:shape>
            </v:group>
            <v:group style="position:absolute;left:10303;top:3611;width:10;height:20" coordorigin="10303,3611" coordsize="10,20">
              <v:shape style="position:absolute;left:10303;top:3611;width:10;height:20" coordorigin="10303,3611" coordsize="10,20" path="m10303,3630l10312,3630,10312,3611,10303,3611,10303,3630xe" filled="true" fillcolor="#000000" stroked="false">
                <v:path arrowok="t"/>
                <v:fill type="solid"/>
              </v:shape>
            </v:group>
            <v:group style="position:absolute;left:10303;top:3630;width:10;height:20" coordorigin="10303,3630" coordsize="10,20">
              <v:shape style="position:absolute;left:10303;top:3630;width:10;height:20" coordorigin="10303,3630" coordsize="10,20" path="m10303,3649l10312,3649,10312,3630,10303,3630,10303,3649xe" filled="true" fillcolor="#000000" stroked="false">
                <v:path arrowok="t"/>
                <v:fill type="solid"/>
              </v:shape>
            </v:group>
            <v:group style="position:absolute;left:10303;top:3649;width:10;height:20" coordorigin="10303,3649" coordsize="10,20">
              <v:shape style="position:absolute;left:10303;top:3649;width:10;height:20" coordorigin="10303,3649" coordsize="10,20" path="m10303,3668l10312,3668,10312,3649,10303,3649,10303,3668xe" filled="true" fillcolor="#000000" stroked="false">
                <v:path arrowok="t"/>
                <v:fill type="solid"/>
              </v:shape>
            </v:group>
            <v:group style="position:absolute;left:10303;top:3668;width:10;height:20" coordorigin="10303,3668" coordsize="10,20">
              <v:shape style="position:absolute;left:10303;top:3668;width:10;height:20" coordorigin="10303,3668" coordsize="10,20" path="m10303,3687l10312,3687,10312,3668,10303,3668,10303,3687xe" filled="true" fillcolor="#000000" stroked="false">
                <v:path arrowok="t"/>
                <v:fill type="solid"/>
              </v:shape>
            </v:group>
            <v:group style="position:absolute;left:10303;top:3687;width:10;height:20" coordorigin="10303,3687" coordsize="10,20">
              <v:shape style="position:absolute;left:10303;top:3687;width:10;height:20" coordorigin="10303,3687" coordsize="10,20" path="m10303,3707l10312,3707,10312,3687,10303,3687,10303,3707xe" filled="true" fillcolor="#000000" stroked="false">
                <v:path arrowok="t"/>
                <v:fill type="solid"/>
              </v:shape>
            </v:group>
            <v:group style="position:absolute;left:10303;top:3707;width:10;height:20" coordorigin="10303,3707" coordsize="10,20">
              <v:shape style="position:absolute;left:10303;top:3707;width:10;height:20" coordorigin="10303,3707" coordsize="10,20" path="m10303,3726l10312,3726,10312,3707,10303,3707,10303,3726xe" filled="true" fillcolor="#000000" stroked="false">
                <v:path arrowok="t"/>
                <v:fill type="solid"/>
              </v:shape>
            </v:group>
            <v:group style="position:absolute;left:10303;top:3726;width:10;height:20" coordorigin="10303,3726" coordsize="10,20">
              <v:shape style="position:absolute;left:10303;top:3726;width:10;height:20" coordorigin="10303,3726" coordsize="10,20" path="m10303,3745l10312,3745,10312,3726,10303,3726,10303,3745xe" filled="true" fillcolor="#000000" stroked="false">
                <v:path arrowok="t"/>
                <v:fill type="solid"/>
              </v:shape>
            </v:group>
            <v:group style="position:absolute;left:10303;top:3745;width:10;height:20" coordorigin="10303,3745" coordsize="10,20">
              <v:shape style="position:absolute;left:10303;top:3745;width:10;height:20" coordorigin="10303,3745" coordsize="10,20" path="m10303,3764l10312,3764,10312,3745,10303,3745,10303,3764xe" filled="true" fillcolor="#000000" stroked="false">
                <v:path arrowok="t"/>
                <v:fill type="solid"/>
              </v:shape>
            </v:group>
            <v:group style="position:absolute;left:10303;top:3764;width:10;height:20" coordorigin="10303,3764" coordsize="10,20">
              <v:shape style="position:absolute;left:10303;top:3764;width:10;height:20" coordorigin="10303,3764" coordsize="10,20" path="m10303,3783l10312,3783,10312,3764,10303,3764,10303,3783xe" filled="true" fillcolor="#000000" stroked="false">
                <v:path arrowok="t"/>
                <v:fill type="solid"/>
              </v:shape>
              <v:shape style="position:absolute;left:2400;top:3687;width:1541;height:106" type="#_x0000_t75" stroked="false">
                <v:imagedata r:id="rId796" o:title=""/>
              </v:shape>
              <v:shape style="position:absolute;left:3918;top:3783;width:1150;height:10" type="#_x0000_t75" stroked="false">
                <v:imagedata r:id="rId797" o:title=""/>
              </v:shape>
              <v:shape style="position:absolute;left:5063;top:3783;width:713;height:10" type="#_x0000_t75" stroked="false">
                <v:imagedata r:id="rId698" o:title=""/>
              </v:shape>
              <v:shape style="position:absolute;left:5771;top:3783;width:1140;height:10" type="#_x0000_t75" stroked="false">
                <v:imagedata r:id="rId699" o:title=""/>
              </v:shape>
              <v:shape style="position:absolute;left:6906;top:3783;width:562;height:10" type="#_x0000_t75" stroked="false">
                <v:imagedata r:id="rId792" o:title=""/>
              </v:shape>
              <v:shape style="position:absolute;left:7463;top:3783;width:1022;height:10" type="#_x0000_t75" stroked="false">
                <v:imagedata r:id="rId793" o:title=""/>
              </v:shape>
              <v:shape style="position:absolute;left:8481;top:3783;width:687;height:10" type="#_x0000_t75" stroked="false">
                <v:imagedata r:id="rId794" o:title=""/>
              </v:shape>
              <v:shape style="position:absolute;left:9163;top:3783;width:1702;height:10" type="#_x0000_t75" stroked="false">
                <v:imagedata r:id="rId795" o:title=""/>
              </v:shape>
            </v:group>
            <v:group style="position:absolute;left:3923;top:3793;width:10;height:20" coordorigin="3923,3793" coordsize="10,20">
              <v:shape style="position:absolute;left:3923;top:3793;width:10;height:20" coordorigin="3923,3793" coordsize="10,20" path="m3923,3812l3932,3812,3932,3793,3923,3793,3923,3812xe" filled="true" fillcolor="#000000" stroked="false">
                <v:path arrowok="t"/>
                <v:fill type="solid"/>
              </v:shape>
            </v:group>
            <v:group style="position:absolute;left:3923;top:3812;width:10;height:20" coordorigin="3923,3812" coordsize="10,20">
              <v:shape style="position:absolute;left:3923;top:3812;width:10;height:20" coordorigin="3923,3812" coordsize="10,20" path="m3923,3831l3932,3831,3932,3812,3923,3812,3923,3831xe" filled="true" fillcolor="#000000" stroked="false">
                <v:path arrowok="t"/>
                <v:fill type="solid"/>
              </v:shape>
            </v:group>
            <v:group style="position:absolute;left:3923;top:3831;width:10;height:20" coordorigin="3923,3831" coordsize="10,20">
              <v:shape style="position:absolute;left:3923;top:3831;width:10;height:20" coordorigin="3923,3831" coordsize="10,20" path="m3923,3851l3932,3851,3932,3831,3923,3831,3923,3851xe" filled="true" fillcolor="#000000" stroked="false">
                <v:path arrowok="t"/>
                <v:fill type="solid"/>
              </v:shape>
            </v:group>
            <v:group style="position:absolute;left:3923;top:3851;width:10;height:20" coordorigin="3923,3851" coordsize="10,20">
              <v:shape style="position:absolute;left:3923;top:3851;width:10;height:20" coordorigin="3923,3851" coordsize="10,20" path="m3923,3870l3932,3870,3932,3851,3923,3851,3923,3870xe" filled="true" fillcolor="#000000" stroked="false">
                <v:path arrowok="t"/>
                <v:fill type="solid"/>
              </v:shape>
            </v:group>
            <v:group style="position:absolute;left:3923;top:3870;width:10;height:20" coordorigin="3923,3870" coordsize="10,20">
              <v:shape style="position:absolute;left:3923;top:3870;width:10;height:20" coordorigin="3923,3870" coordsize="10,20" path="m3923,3889l3932,3889,3932,3870,3923,3870,3923,3889xe" filled="true" fillcolor="#000000" stroked="false">
                <v:path arrowok="t"/>
                <v:fill type="solid"/>
              </v:shape>
            </v:group>
            <v:group style="position:absolute;left:3923;top:3889;width:10;height:20" coordorigin="3923,3889" coordsize="10,20">
              <v:shape style="position:absolute;left:3923;top:3889;width:10;height:20" coordorigin="3923,3889" coordsize="10,20" path="m3923,3909l3932,3909,3932,3889,3923,3889,3923,3909xe" filled="true" fillcolor="#000000" stroked="false">
                <v:path arrowok="t"/>
                <v:fill type="solid"/>
              </v:shape>
            </v:group>
            <v:group style="position:absolute;left:3923;top:3909;width:10;height:20" coordorigin="3923,3909" coordsize="10,20">
              <v:shape style="position:absolute;left:3923;top:3909;width:10;height:20" coordorigin="3923,3909" coordsize="10,20" path="m3923,3928l3932,3928,3932,3909,3923,3909,3923,3928xe" filled="true" fillcolor="#000000" stroked="false">
                <v:path arrowok="t"/>
                <v:fill type="solid"/>
              </v:shape>
            </v:group>
            <v:group style="position:absolute;left:3923;top:3928;width:10;height:20" coordorigin="3923,3928" coordsize="10,20">
              <v:shape style="position:absolute;left:3923;top:3928;width:10;height:20" coordorigin="3923,3928" coordsize="10,20" path="m3923,3947l3932,3947,3932,3928,3923,3928,3923,3947xe" filled="true" fillcolor="#000000" stroked="false">
                <v:path arrowok="t"/>
                <v:fill type="solid"/>
              </v:shape>
            </v:group>
            <v:group style="position:absolute;left:3923;top:3947;width:10;height:20" coordorigin="3923,3947" coordsize="10,20">
              <v:shape style="position:absolute;left:3923;top:3947;width:10;height:20" coordorigin="3923,3947" coordsize="10,20" path="m3923,3966l3932,3966,3932,3947,3923,3947,3923,3966xe" filled="true" fillcolor="#000000" stroked="false">
                <v:path arrowok="t"/>
                <v:fill type="solid"/>
              </v:shape>
            </v:group>
            <v:group style="position:absolute;left:3923;top:3966;width:10;height:20" coordorigin="3923,3966" coordsize="10,20">
              <v:shape style="position:absolute;left:3923;top:3966;width:10;height:20" coordorigin="3923,3966" coordsize="10,20" path="m3923,3985l3932,3985,3932,3966,3923,3966,3923,3985xe" filled="true" fillcolor="#000000" stroked="false">
                <v:path arrowok="t"/>
                <v:fill type="solid"/>
              </v:shape>
            </v:group>
            <v:group style="position:absolute;left:3923;top:3985;width:10;height:20" coordorigin="3923,3985" coordsize="10,20">
              <v:shape style="position:absolute;left:3923;top:3985;width:10;height:20" coordorigin="3923,3985" coordsize="10,20" path="m3923,4005l3932,4005,3932,3985,3923,3985,3923,4005xe" filled="true" fillcolor="#000000" stroked="false">
                <v:path arrowok="t"/>
                <v:fill type="solid"/>
              </v:shape>
            </v:group>
            <v:group style="position:absolute;left:3923;top:4005;width:10;height:20" coordorigin="3923,4005" coordsize="10,20">
              <v:shape style="position:absolute;left:3923;top:4005;width:10;height:20" coordorigin="3923,4005" coordsize="10,20" path="m3923,4024l3932,4024,3932,4005,3923,4005,3923,4024xe" filled="true" fillcolor="#000000" stroked="false">
                <v:path arrowok="t"/>
                <v:fill type="solid"/>
              </v:shape>
            </v:group>
            <v:group style="position:absolute;left:3923;top:4024;width:10;height:20" coordorigin="3923,4024" coordsize="10,20">
              <v:shape style="position:absolute;left:3923;top:4024;width:10;height:20" coordorigin="3923,4024" coordsize="10,20" path="m3923,4043l3932,4043,3932,4024,3923,4024,3923,4043xe" filled="true" fillcolor="#000000" stroked="false">
                <v:path arrowok="t"/>
                <v:fill type="solid"/>
              </v:shape>
            </v:group>
            <v:group style="position:absolute;left:3923;top:4043;width:10;height:20" coordorigin="3923,4043" coordsize="10,20">
              <v:shape style="position:absolute;left:3923;top:4043;width:10;height:20" coordorigin="3923,4043" coordsize="10,20" path="m3923,4062l3932,4062,3932,4043,3923,4043,3923,4062xe" filled="true" fillcolor="#000000" stroked="false">
                <v:path arrowok="t"/>
                <v:fill type="solid"/>
              </v:shape>
            </v:group>
            <v:group style="position:absolute;left:3923;top:4062;width:10;height:20" coordorigin="3923,4062" coordsize="10,20">
              <v:shape style="position:absolute;left:3923;top:4062;width:10;height:20" coordorigin="3923,4062" coordsize="10,20" path="m3923,4081l3932,4081,3932,4062,3923,4062,3923,4081xe" filled="true" fillcolor="#000000" stroked="false">
                <v:path arrowok="t"/>
                <v:fill type="solid"/>
              </v:shape>
            </v:group>
            <v:group style="position:absolute;left:3923;top:4081;width:10;height:20" coordorigin="3923,4081" coordsize="10,20">
              <v:shape style="position:absolute;left:3923;top:4081;width:10;height:20" coordorigin="3923,4081" coordsize="10,20" path="m3923,4101l3932,4101,3932,4081,3923,4081,3923,4101xe" filled="true" fillcolor="#000000" stroked="false">
                <v:path arrowok="t"/>
                <v:fill type="solid"/>
              </v:shape>
            </v:group>
            <v:group style="position:absolute;left:3923;top:4101;width:10;height:20" coordorigin="3923,4101" coordsize="10,20">
              <v:shape style="position:absolute;left:3923;top:4101;width:10;height:20" coordorigin="3923,4101" coordsize="10,20" path="m3923,4120l3932,4120,3932,4101,3923,4101,3923,4120xe" filled="true" fillcolor="#000000" stroked="false">
                <v:path arrowok="t"/>
                <v:fill type="solid"/>
              </v:shape>
            </v:group>
            <v:group style="position:absolute;left:3923;top:4120;width:10;height:20" coordorigin="3923,4120" coordsize="10,20">
              <v:shape style="position:absolute;left:3923;top:4120;width:10;height:20" coordorigin="3923,4120" coordsize="10,20" path="m3923,4139l3932,4139,3932,4120,3923,4120,3923,4139xe" filled="true" fillcolor="#000000" stroked="false">
                <v:path arrowok="t"/>
                <v:fill type="solid"/>
              </v:shape>
            </v:group>
            <v:group style="position:absolute;left:3923;top:4139;width:10;height:20" coordorigin="3923,4139" coordsize="10,20">
              <v:shape style="position:absolute;left:3923;top:4139;width:10;height:20" coordorigin="3923,4139" coordsize="10,20" path="m3923,4158l3932,4158,3932,4139,3923,4139,3923,4158xe" filled="true" fillcolor="#000000" stroked="false">
                <v:path arrowok="t"/>
                <v:fill type="solid"/>
              </v:shape>
            </v:group>
            <v:group style="position:absolute;left:3923;top:4163;width:10;height:2" coordorigin="3923,4163" coordsize="10,2">
              <v:shape style="position:absolute;left:3923;top:4163;width:10;height:2" coordorigin="3923,4163" coordsize="10,0" path="m3923,4163l3932,4163e" filled="false" stroked="true" strokeweight=".48001pt" strokecolor="#000000">
                <v:path arrowok="t"/>
              </v:shape>
            </v:group>
            <v:group style="position:absolute;left:5067;top:3793;width:10;height:20" coordorigin="5067,3793" coordsize="10,20">
              <v:shape style="position:absolute;left:5067;top:3793;width:10;height:20" coordorigin="5067,3793" coordsize="10,20" path="m5067,3812l5077,3812,5077,3793,5067,3793,5067,3812xe" filled="true" fillcolor="#000000" stroked="false">
                <v:path arrowok="t"/>
                <v:fill type="solid"/>
              </v:shape>
            </v:group>
            <v:group style="position:absolute;left:5067;top:3812;width:10;height:20" coordorigin="5067,3812" coordsize="10,20">
              <v:shape style="position:absolute;left:5067;top:3812;width:10;height:20" coordorigin="5067,3812" coordsize="10,20" path="m5067,3831l5077,3831,5077,3812,5067,3812,5067,3831xe" filled="true" fillcolor="#000000" stroked="false">
                <v:path arrowok="t"/>
                <v:fill type="solid"/>
              </v:shape>
            </v:group>
            <v:group style="position:absolute;left:5067;top:3831;width:10;height:20" coordorigin="5067,3831" coordsize="10,20">
              <v:shape style="position:absolute;left:5067;top:3831;width:10;height:20" coordorigin="5067,3831" coordsize="10,20" path="m5067,3851l5077,3851,5077,3831,5067,3831,5067,3851xe" filled="true" fillcolor="#000000" stroked="false">
                <v:path arrowok="t"/>
                <v:fill type="solid"/>
              </v:shape>
            </v:group>
            <v:group style="position:absolute;left:5067;top:3851;width:10;height:20" coordorigin="5067,3851" coordsize="10,20">
              <v:shape style="position:absolute;left:5067;top:3851;width:10;height:20" coordorigin="5067,3851" coordsize="10,20" path="m5067,3870l5077,3870,5077,3851,5067,3851,5067,3870xe" filled="true" fillcolor="#000000" stroked="false">
                <v:path arrowok="t"/>
                <v:fill type="solid"/>
              </v:shape>
            </v:group>
            <v:group style="position:absolute;left:5067;top:3870;width:10;height:20" coordorigin="5067,3870" coordsize="10,20">
              <v:shape style="position:absolute;left:5067;top:3870;width:10;height:20" coordorigin="5067,3870" coordsize="10,20" path="m5067,3889l5077,3889,5077,3870,5067,3870,5067,3889xe" filled="true" fillcolor="#000000" stroked="false">
                <v:path arrowok="t"/>
                <v:fill type="solid"/>
              </v:shape>
            </v:group>
            <v:group style="position:absolute;left:5067;top:3889;width:10;height:20" coordorigin="5067,3889" coordsize="10,20">
              <v:shape style="position:absolute;left:5067;top:3889;width:10;height:20" coordorigin="5067,3889" coordsize="10,20" path="m5067,3909l5077,3909,5077,3889,5067,3889,5067,3909xe" filled="true" fillcolor="#000000" stroked="false">
                <v:path arrowok="t"/>
                <v:fill type="solid"/>
              </v:shape>
            </v:group>
            <v:group style="position:absolute;left:5067;top:3909;width:10;height:20" coordorigin="5067,3909" coordsize="10,20">
              <v:shape style="position:absolute;left:5067;top:3909;width:10;height:20" coordorigin="5067,3909" coordsize="10,20" path="m5067,3928l5077,3928,5077,3909,5067,3909,5067,3928xe" filled="true" fillcolor="#000000" stroked="false">
                <v:path arrowok="t"/>
                <v:fill type="solid"/>
              </v:shape>
            </v:group>
            <v:group style="position:absolute;left:5067;top:3928;width:10;height:20" coordorigin="5067,3928" coordsize="10,20">
              <v:shape style="position:absolute;left:5067;top:3928;width:10;height:20" coordorigin="5067,3928" coordsize="10,20" path="m5067,3947l5077,3947,5077,3928,5067,3928,5067,3947xe" filled="true" fillcolor="#000000" stroked="false">
                <v:path arrowok="t"/>
                <v:fill type="solid"/>
              </v:shape>
            </v:group>
            <v:group style="position:absolute;left:5067;top:3947;width:10;height:20" coordorigin="5067,3947" coordsize="10,20">
              <v:shape style="position:absolute;left:5067;top:3947;width:10;height:20" coordorigin="5067,3947" coordsize="10,20" path="m5067,3966l5077,3966,5077,3947,5067,3947,5067,3966xe" filled="true" fillcolor="#000000" stroked="false">
                <v:path arrowok="t"/>
                <v:fill type="solid"/>
              </v:shape>
            </v:group>
            <v:group style="position:absolute;left:5067;top:3966;width:10;height:20" coordorigin="5067,3966" coordsize="10,20">
              <v:shape style="position:absolute;left:5067;top:3966;width:10;height:20" coordorigin="5067,3966" coordsize="10,20" path="m5067,3985l5077,3985,5077,3966,5067,3966,5067,3985xe" filled="true" fillcolor="#000000" stroked="false">
                <v:path arrowok="t"/>
                <v:fill type="solid"/>
              </v:shape>
            </v:group>
            <v:group style="position:absolute;left:5067;top:3985;width:10;height:20" coordorigin="5067,3985" coordsize="10,20">
              <v:shape style="position:absolute;left:5067;top:3985;width:10;height:20" coordorigin="5067,3985" coordsize="10,20" path="m5067,4005l5077,4005,5077,3985,5067,3985,5067,4005xe" filled="true" fillcolor="#000000" stroked="false">
                <v:path arrowok="t"/>
                <v:fill type="solid"/>
              </v:shape>
            </v:group>
            <v:group style="position:absolute;left:5067;top:4005;width:10;height:20" coordorigin="5067,4005" coordsize="10,20">
              <v:shape style="position:absolute;left:5067;top:4005;width:10;height:20" coordorigin="5067,4005" coordsize="10,20" path="m5067,4024l5077,4024,5077,4005,5067,4005,5067,4024xe" filled="true" fillcolor="#000000" stroked="false">
                <v:path arrowok="t"/>
                <v:fill type="solid"/>
              </v:shape>
            </v:group>
            <v:group style="position:absolute;left:5067;top:4024;width:10;height:20" coordorigin="5067,4024" coordsize="10,20">
              <v:shape style="position:absolute;left:5067;top:4024;width:10;height:20" coordorigin="5067,4024" coordsize="10,20" path="m5067,4043l5077,4043,5077,4024,5067,4024,5067,4043xe" filled="true" fillcolor="#000000" stroked="false">
                <v:path arrowok="t"/>
                <v:fill type="solid"/>
              </v:shape>
            </v:group>
            <v:group style="position:absolute;left:5067;top:4043;width:10;height:20" coordorigin="5067,4043" coordsize="10,20">
              <v:shape style="position:absolute;left:5067;top:4043;width:10;height:20" coordorigin="5067,4043" coordsize="10,20" path="m5067,4062l5077,4062,5077,4043,5067,4043,5067,4062xe" filled="true" fillcolor="#000000" stroked="false">
                <v:path arrowok="t"/>
                <v:fill type="solid"/>
              </v:shape>
            </v:group>
            <v:group style="position:absolute;left:5067;top:4062;width:10;height:20" coordorigin="5067,4062" coordsize="10,20">
              <v:shape style="position:absolute;left:5067;top:4062;width:10;height:20" coordorigin="5067,4062" coordsize="10,20" path="m5067,4081l5077,4081,5077,4062,5067,4062,5067,4081xe" filled="true" fillcolor="#000000" stroked="false">
                <v:path arrowok="t"/>
                <v:fill type="solid"/>
              </v:shape>
            </v:group>
            <v:group style="position:absolute;left:5067;top:4081;width:10;height:20" coordorigin="5067,4081" coordsize="10,20">
              <v:shape style="position:absolute;left:5067;top:4081;width:10;height:20" coordorigin="5067,4081" coordsize="10,20" path="m5067,4101l5077,4101,5077,4081,5067,4081,5067,4101xe" filled="true" fillcolor="#000000" stroked="false">
                <v:path arrowok="t"/>
                <v:fill type="solid"/>
              </v:shape>
            </v:group>
            <v:group style="position:absolute;left:5067;top:4101;width:10;height:20" coordorigin="5067,4101" coordsize="10,20">
              <v:shape style="position:absolute;left:5067;top:4101;width:10;height:20" coordorigin="5067,4101" coordsize="10,20" path="m5067,4120l5077,4120,5077,4101,5067,4101,5067,4120xe" filled="true" fillcolor="#000000" stroked="false">
                <v:path arrowok="t"/>
                <v:fill type="solid"/>
              </v:shape>
            </v:group>
            <v:group style="position:absolute;left:5067;top:4120;width:10;height:20" coordorigin="5067,4120" coordsize="10,20">
              <v:shape style="position:absolute;left:5067;top:4120;width:10;height:20" coordorigin="5067,4120" coordsize="10,20" path="m5067,4139l5077,4139,5077,4120,5067,4120,5067,4139xe" filled="true" fillcolor="#000000" stroked="false">
                <v:path arrowok="t"/>
                <v:fill type="solid"/>
              </v:shape>
            </v:group>
            <v:group style="position:absolute;left:5067;top:4139;width:10;height:20" coordorigin="5067,4139" coordsize="10,20">
              <v:shape style="position:absolute;left:5067;top:4139;width:10;height:20" coordorigin="5067,4139" coordsize="10,20" path="m5067,4158l5077,4158,5077,4139,5067,4139,5067,4158xe" filled="true" fillcolor="#000000" stroked="false">
                <v:path arrowok="t"/>
                <v:fill type="solid"/>
              </v:shape>
            </v:group>
            <v:group style="position:absolute;left:5067;top:4163;width:10;height:2" coordorigin="5067,4163" coordsize="10,2">
              <v:shape style="position:absolute;left:5067;top:4163;width:10;height:2" coordorigin="5067,4163" coordsize="10,0" path="m5067,4163l5077,4163e" filled="false" stroked="true" strokeweight=".48001pt" strokecolor="#000000">
                <v:path arrowok="t"/>
              </v:shape>
            </v:group>
            <v:group style="position:absolute;left:5775;top:3793;width:10;height:20" coordorigin="5775,3793" coordsize="10,20">
              <v:shape style="position:absolute;left:5775;top:3793;width:10;height:20" coordorigin="5775,3793" coordsize="10,20" path="m5775,3812l5785,3812,5785,3793,5775,3793,5775,3812xe" filled="true" fillcolor="#000000" stroked="false">
                <v:path arrowok="t"/>
                <v:fill type="solid"/>
              </v:shape>
            </v:group>
            <v:group style="position:absolute;left:5775;top:3812;width:10;height:20" coordorigin="5775,3812" coordsize="10,20">
              <v:shape style="position:absolute;left:5775;top:3812;width:10;height:20" coordorigin="5775,3812" coordsize="10,20" path="m5775,3831l5785,3831,5785,3812,5775,3812,5775,3831xe" filled="true" fillcolor="#000000" stroked="false">
                <v:path arrowok="t"/>
                <v:fill type="solid"/>
              </v:shape>
            </v:group>
            <v:group style="position:absolute;left:5775;top:3831;width:10;height:20" coordorigin="5775,3831" coordsize="10,20">
              <v:shape style="position:absolute;left:5775;top:3831;width:10;height:20" coordorigin="5775,3831" coordsize="10,20" path="m5775,3851l5785,3851,5785,3831,5775,3831,5775,3851xe" filled="true" fillcolor="#000000" stroked="false">
                <v:path arrowok="t"/>
                <v:fill type="solid"/>
              </v:shape>
            </v:group>
            <v:group style="position:absolute;left:5775;top:3851;width:10;height:20" coordorigin="5775,3851" coordsize="10,20">
              <v:shape style="position:absolute;left:5775;top:3851;width:10;height:20" coordorigin="5775,3851" coordsize="10,20" path="m5775,3870l5785,3870,5785,3851,5775,3851,5775,3870xe" filled="true" fillcolor="#000000" stroked="false">
                <v:path arrowok="t"/>
                <v:fill type="solid"/>
              </v:shape>
            </v:group>
            <v:group style="position:absolute;left:5775;top:3870;width:10;height:20" coordorigin="5775,3870" coordsize="10,20">
              <v:shape style="position:absolute;left:5775;top:3870;width:10;height:20" coordorigin="5775,3870" coordsize="10,20" path="m5775,3889l5785,3889,5785,3870,5775,3870,5775,3889xe" filled="true" fillcolor="#000000" stroked="false">
                <v:path arrowok="t"/>
                <v:fill type="solid"/>
              </v:shape>
            </v:group>
            <v:group style="position:absolute;left:5775;top:3889;width:10;height:20" coordorigin="5775,3889" coordsize="10,20">
              <v:shape style="position:absolute;left:5775;top:3889;width:10;height:20" coordorigin="5775,3889" coordsize="10,20" path="m5775,3909l5785,3909,5785,3889,5775,3889,5775,3909xe" filled="true" fillcolor="#000000" stroked="false">
                <v:path arrowok="t"/>
                <v:fill type="solid"/>
              </v:shape>
            </v:group>
            <v:group style="position:absolute;left:5775;top:3909;width:10;height:20" coordorigin="5775,3909" coordsize="10,20">
              <v:shape style="position:absolute;left:5775;top:3909;width:10;height:20" coordorigin="5775,3909" coordsize="10,20" path="m5775,3928l5785,3928,5785,3909,5775,3909,5775,3928xe" filled="true" fillcolor="#000000" stroked="false">
                <v:path arrowok="t"/>
                <v:fill type="solid"/>
              </v:shape>
            </v:group>
            <v:group style="position:absolute;left:5775;top:3928;width:10;height:20" coordorigin="5775,3928" coordsize="10,20">
              <v:shape style="position:absolute;left:5775;top:3928;width:10;height:20" coordorigin="5775,3928" coordsize="10,20" path="m5775,3947l5785,3947,5785,3928,5775,3928,5775,3947xe" filled="true" fillcolor="#000000" stroked="false">
                <v:path arrowok="t"/>
                <v:fill type="solid"/>
              </v:shape>
            </v:group>
            <v:group style="position:absolute;left:5775;top:3947;width:10;height:20" coordorigin="5775,3947" coordsize="10,20">
              <v:shape style="position:absolute;left:5775;top:3947;width:10;height:20" coordorigin="5775,3947" coordsize="10,20" path="m5775,3966l5785,3966,5785,3947,5775,3947,5775,3966xe" filled="true" fillcolor="#000000" stroked="false">
                <v:path arrowok="t"/>
                <v:fill type="solid"/>
              </v:shape>
            </v:group>
            <v:group style="position:absolute;left:5775;top:3966;width:10;height:20" coordorigin="5775,3966" coordsize="10,20">
              <v:shape style="position:absolute;left:5775;top:3966;width:10;height:20" coordorigin="5775,3966" coordsize="10,20" path="m5775,3985l5785,3985,5785,3966,5775,3966,5775,3985xe" filled="true" fillcolor="#000000" stroked="false">
                <v:path arrowok="t"/>
                <v:fill type="solid"/>
              </v:shape>
            </v:group>
            <v:group style="position:absolute;left:5775;top:3985;width:10;height:20" coordorigin="5775,3985" coordsize="10,20">
              <v:shape style="position:absolute;left:5775;top:3985;width:10;height:20" coordorigin="5775,3985" coordsize="10,20" path="m5775,4005l5785,4005,5785,3985,5775,3985,5775,4005xe" filled="true" fillcolor="#000000" stroked="false">
                <v:path arrowok="t"/>
                <v:fill type="solid"/>
              </v:shape>
            </v:group>
            <v:group style="position:absolute;left:5775;top:4005;width:10;height:20" coordorigin="5775,4005" coordsize="10,20">
              <v:shape style="position:absolute;left:5775;top:4005;width:10;height:20" coordorigin="5775,4005" coordsize="10,20" path="m5775,4024l5785,4024,5785,4005,5775,4005,5775,4024xe" filled="true" fillcolor="#000000" stroked="false">
                <v:path arrowok="t"/>
                <v:fill type="solid"/>
              </v:shape>
            </v:group>
            <v:group style="position:absolute;left:5775;top:4024;width:10;height:20" coordorigin="5775,4024" coordsize="10,20">
              <v:shape style="position:absolute;left:5775;top:4024;width:10;height:20" coordorigin="5775,4024" coordsize="10,20" path="m5775,4043l5785,4043,5785,4024,5775,4024,5775,4043xe" filled="true" fillcolor="#000000" stroked="false">
                <v:path arrowok="t"/>
                <v:fill type="solid"/>
              </v:shape>
            </v:group>
            <v:group style="position:absolute;left:5775;top:4043;width:10;height:20" coordorigin="5775,4043" coordsize="10,20">
              <v:shape style="position:absolute;left:5775;top:4043;width:10;height:20" coordorigin="5775,4043" coordsize="10,20" path="m5775,4062l5785,4062,5785,4043,5775,4043,5775,4062xe" filled="true" fillcolor="#000000" stroked="false">
                <v:path arrowok="t"/>
                <v:fill type="solid"/>
              </v:shape>
            </v:group>
            <v:group style="position:absolute;left:5775;top:4062;width:10;height:20" coordorigin="5775,4062" coordsize="10,20">
              <v:shape style="position:absolute;left:5775;top:4062;width:10;height:20" coordorigin="5775,4062" coordsize="10,20" path="m5775,4081l5785,4081,5785,4062,5775,4062,5775,4081xe" filled="true" fillcolor="#000000" stroked="false">
                <v:path arrowok="t"/>
                <v:fill type="solid"/>
              </v:shape>
            </v:group>
            <v:group style="position:absolute;left:5775;top:4081;width:10;height:20" coordorigin="5775,4081" coordsize="10,20">
              <v:shape style="position:absolute;left:5775;top:4081;width:10;height:20" coordorigin="5775,4081" coordsize="10,20" path="m5775,4101l5785,4101,5785,4081,5775,4081,5775,4101xe" filled="true" fillcolor="#000000" stroked="false">
                <v:path arrowok="t"/>
                <v:fill type="solid"/>
              </v:shape>
            </v:group>
            <v:group style="position:absolute;left:5775;top:4101;width:10;height:20" coordorigin="5775,4101" coordsize="10,20">
              <v:shape style="position:absolute;left:5775;top:4101;width:10;height:20" coordorigin="5775,4101" coordsize="10,20" path="m5775,4120l5785,4120,5785,4101,5775,4101,5775,4120xe" filled="true" fillcolor="#000000" stroked="false">
                <v:path arrowok="t"/>
                <v:fill type="solid"/>
              </v:shape>
            </v:group>
            <v:group style="position:absolute;left:5775;top:4120;width:10;height:20" coordorigin="5775,4120" coordsize="10,20">
              <v:shape style="position:absolute;left:5775;top:4120;width:10;height:20" coordorigin="5775,4120" coordsize="10,20" path="m5775,4139l5785,4139,5785,4120,5775,4120,5775,4139xe" filled="true" fillcolor="#000000" stroked="false">
                <v:path arrowok="t"/>
                <v:fill type="solid"/>
              </v:shape>
            </v:group>
            <v:group style="position:absolute;left:5775;top:4139;width:10;height:20" coordorigin="5775,4139" coordsize="10,20">
              <v:shape style="position:absolute;left:5775;top:4139;width:10;height:20" coordorigin="5775,4139" coordsize="10,20" path="m5775,4158l5785,4158,5785,4139,5775,4139,5775,4158xe" filled="true" fillcolor="#000000" stroked="false">
                <v:path arrowok="t"/>
                <v:fill type="solid"/>
              </v:shape>
            </v:group>
            <v:group style="position:absolute;left:5775;top:4163;width:10;height:2" coordorigin="5775,4163" coordsize="10,2">
              <v:shape style="position:absolute;left:5775;top:4163;width:10;height:2" coordorigin="5775,4163" coordsize="10,0" path="m5775,4163l5785,4163e" filled="false" stroked="true" strokeweight=".48001pt" strokecolor="#000000">
                <v:path arrowok="t"/>
              </v:shape>
            </v:group>
            <v:group style="position:absolute;left:6911;top:3793;width:10;height:20" coordorigin="6911,3793" coordsize="10,20">
              <v:shape style="position:absolute;left:6911;top:3793;width:10;height:20" coordorigin="6911,3793" coordsize="10,20" path="m6911,3812l6921,3812,6921,3793,6911,3793,6911,3812xe" filled="true" fillcolor="#000000" stroked="false">
                <v:path arrowok="t"/>
                <v:fill type="solid"/>
              </v:shape>
            </v:group>
            <v:group style="position:absolute;left:6911;top:3812;width:10;height:20" coordorigin="6911,3812" coordsize="10,20">
              <v:shape style="position:absolute;left:6911;top:3812;width:10;height:20" coordorigin="6911,3812" coordsize="10,20" path="m6911,3831l6921,3831,6921,3812,6911,3812,6911,3831xe" filled="true" fillcolor="#000000" stroked="false">
                <v:path arrowok="t"/>
                <v:fill type="solid"/>
              </v:shape>
            </v:group>
            <v:group style="position:absolute;left:6911;top:3831;width:10;height:20" coordorigin="6911,3831" coordsize="10,20">
              <v:shape style="position:absolute;left:6911;top:3831;width:10;height:20" coordorigin="6911,3831" coordsize="10,20" path="m6911,3851l6921,3851,6921,3831,6911,3831,6911,3851xe" filled="true" fillcolor="#000000" stroked="false">
                <v:path arrowok="t"/>
                <v:fill type="solid"/>
              </v:shape>
            </v:group>
            <v:group style="position:absolute;left:6911;top:3851;width:10;height:20" coordorigin="6911,3851" coordsize="10,20">
              <v:shape style="position:absolute;left:6911;top:3851;width:10;height:20" coordorigin="6911,3851" coordsize="10,20" path="m6911,3870l6921,3870,6921,3851,6911,3851,6911,3870xe" filled="true" fillcolor="#000000" stroked="false">
                <v:path arrowok="t"/>
                <v:fill type="solid"/>
              </v:shape>
            </v:group>
            <v:group style="position:absolute;left:6911;top:3870;width:10;height:20" coordorigin="6911,3870" coordsize="10,20">
              <v:shape style="position:absolute;left:6911;top:3870;width:10;height:20" coordorigin="6911,3870" coordsize="10,20" path="m6911,3889l6921,3889,6921,3870,6911,3870,6911,3889xe" filled="true" fillcolor="#000000" stroked="false">
                <v:path arrowok="t"/>
                <v:fill type="solid"/>
              </v:shape>
            </v:group>
            <v:group style="position:absolute;left:6911;top:3889;width:10;height:20" coordorigin="6911,3889" coordsize="10,20">
              <v:shape style="position:absolute;left:6911;top:3889;width:10;height:20" coordorigin="6911,3889" coordsize="10,20" path="m6911,3909l6921,3909,6921,3889,6911,3889,6911,3909xe" filled="true" fillcolor="#000000" stroked="false">
                <v:path arrowok="t"/>
                <v:fill type="solid"/>
              </v:shape>
            </v:group>
            <v:group style="position:absolute;left:6911;top:3909;width:10;height:20" coordorigin="6911,3909" coordsize="10,20">
              <v:shape style="position:absolute;left:6911;top:3909;width:10;height:20" coordorigin="6911,3909" coordsize="10,20" path="m6911,3928l6921,3928,6921,3909,6911,3909,6911,3928xe" filled="true" fillcolor="#000000" stroked="false">
                <v:path arrowok="t"/>
                <v:fill type="solid"/>
              </v:shape>
            </v:group>
            <v:group style="position:absolute;left:6911;top:3928;width:10;height:20" coordorigin="6911,3928" coordsize="10,20">
              <v:shape style="position:absolute;left:6911;top:3928;width:10;height:20" coordorigin="6911,3928" coordsize="10,20" path="m6911,3947l6921,3947,6921,3928,6911,3928,6911,3947xe" filled="true" fillcolor="#000000" stroked="false">
                <v:path arrowok="t"/>
                <v:fill type="solid"/>
              </v:shape>
            </v:group>
            <v:group style="position:absolute;left:6911;top:3947;width:10;height:20" coordorigin="6911,3947" coordsize="10,20">
              <v:shape style="position:absolute;left:6911;top:3947;width:10;height:20" coordorigin="6911,3947" coordsize="10,20" path="m6911,3966l6921,3966,6921,3947,6911,3947,6911,3966xe" filled="true" fillcolor="#000000" stroked="false">
                <v:path arrowok="t"/>
                <v:fill type="solid"/>
              </v:shape>
            </v:group>
            <v:group style="position:absolute;left:6911;top:3966;width:10;height:20" coordorigin="6911,3966" coordsize="10,20">
              <v:shape style="position:absolute;left:6911;top:3966;width:10;height:20" coordorigin="6911,3966" coordsize="10,20" path="m6911,3985l6921,3985,6921,3966,6911,3966,6911,3985xe" filled="true" fillcolor="#000000" stroked="false">
                <v:path arrowok="t"/>
                <v:fill type="solid"/>
              </v:shape>
            </v:group>
            <v:group style="position:absolute;left:6911;top:3985;width:10;height:20" coordorigin="6911,3985" coordsize="10,20">
              <v:shape style="position:absolute;left:6911;top:3985;width:10;height:20" coordorigin="6911,3985" coordsize="10,20" path="m6911,4005l6921,4005,6921,3985,6911,3985,6911,4005xe" filled="true" fillcolor="#000000" stroked="false">
                <v:path arrowok="t"/>
                <v:fill type="solid"/>
              </v:shape>
            </v:group>
            <v:group style="position:absolute;left:6911;top:4005;width:10;height:20" coordorigin="6911,4005" coordsize="10,20">
              <v:shape style="position:absolute;left:6911;top:4005;width:10;height:20" coordorigin="6911,4005" coordsize="10,20" path="m6911,4024l6921,4024,6921,4005,6911,4005,6911,4024xe" filled="true" fillcolor="#000000" stroked="false">
                <v:path arrowok="t"/>
                <v:fill type="solid"/>
              </v:shape>
            </v:group>
            <v:group style="position:absolute;left:6911;top:4024;width:10;height:20" coordorigin="6911,4024" coordsize="10,20">
              <v:shape style="position:absolute;left:6911;top:4024;width:10;height:20" coordorigin="6911,4024" coordsize="10,20" path="m6911,4043l6921,4043,6921,4024,6911,4024,6911,4043xe" filled="true" fillcolor="#000000" stroked="false">
                <v:path arrowok="t"/>
                <v:fill type="solid"/>
              </v:shape>
            </v:group>
            <v:group style="position:absolute;left:6911;top:4043;width:10;height:20" coordorigin="6911,4043" coordsize="10,20">
              <v:shape style="position:absolute;left:6911;top:4043;width:10;height:20" coordorigin="6911,4043" coordsize="10,20" path="m6911,4062l6921,4062,6921,4043,6911,4043,6911,4062xe" filled="true" fillcolor="#000000" stroked="false">
                <v:path arrowok="t"/>
                <v:fill type="solid"/>
              </v:shape>
            </v:group>
            <v:group style="position:absolute;left:6911;top:4062;width:10;height:20" coordorigin="6911,4062" coordsize="10,20">
              <v:shape style="position:absolute;left:6911;top:4062;width:10;height:20" coordorigin="6911,4062" coordsize="10,20" path="m6911,4081l6921,4081,6921,4062,6911,4062,6911,4081xe" filled="true" fillcolor="#000000" stroked="false">
                <v:path arrowok="t"/>
                <v:fill type="solid"/>
              </v:shape>
            </v:group>
            <v:group style="position:absolute;left:6911;top:4081;width:10;height:20" coordorigin="6911,4081" coordsize="10,20">
              <v:shape style="position:absolute;left:6911;top:4081;width:10;height:20" coordorigin="6911,4081" coordsize="10,20" path="m6911,4101l6921,4101,6921,4081,6911,4081,6911,4101xe" filled="true" fillcolor="#000000" stroked="false">
                <v:path arrowok="t"/>
                <v:fill type="solid"/>
              </v:shape>
            </v:group>
            <v:group style="position:absolute;left:6911;top:4101;width:10;height:20" coordorigin="6911,4101" coordsize="10,20">
              <v:shape style="position:absolute;left:6911;top:4101;width:10;height:20" coordorigin="6911,4101" coordsize="10,20" path="m6911,4120l6921,4120,6921,4101,6911,4101,6911,4120xe" filled="true" fillcolor="#000000" stroked="false">
                <v:path arrowok="t"/>
                <v:fill type="solid"/>
              </v:shape>
            </v:group>
            <v:group style="position:absolute;left:6911;top:4120;width:10;height:20" coordorigin="6911,4120" coordsize="10,20">
              <v:shape style="position:absolute;left:6911;top:4120;width:10;height:20" coordorigin="6911,4120" coordsize="10,20" path="m6911,4139l6921,4139,6921,4120,6911,4120,6911,4139xe" filled="true" fillcolor="#000000" stroked="false">
                <v:path arrowok="t"/>
                <v:fill type="solid"/>
              </v:shape>
            </v:group>
            <v:group style="position:absolute;left:6911;top:4139;width:10;height:20" coordorigin="6911,4139" coordsize="10,20">
              <v:shape style="position:absolute;left:6911;top:4139;width:10;height:20" coordorigin="6911,4139" coordsize="10,20" path="m6911,4158l6921,4158,6921,4139,6911,4139,6911,4158xe" filled="true" fillcolor="#000000" stroked="false">
                <v:path arrowok="t"/>
                <v:fill type="solid"/>
              </v:shape>
            </v:group>
            <v:group style="position:absolute;left:6911;top:4163;width:10;height:2" coordorigin="6911,4163" coordsize="10,2">
              <v:shape style="position:absolute;left:6911;top:4163;width:10;height:2" coordorigin="6911,4163" coordsize="10,0" path="m6911,4163l6921,4163e" filled="false" stroked="true" strokeweight=".48001pt" strokecolor="#000000">
                <v:path arrowok="t"/>
              </v:shape>
            </v:group>
            <v:group style="position:absolute;left:7468;top:3793;width:10;height:20" coordorigin="7468,3793" coordsize="10,20">
              <v:shape style="position:absolute;left:7468;top:3793;width:10;height:20" coordorigin="7468,3793" coordsize="10,20" path="m7468,3812l7477,3812,7477,3793,7468,3793,7468,3812xe" filled="true" fillcolor="#000000" stroked="false">
                <v:path arrowok="t"/>
                <v:fill type="solid"/>
              </v:shape>
            </v:group>
            <v:group style="position:absolute;left:7468;top:3812;width:10;height:20" coordorigin="7468,3812" coordsize="10,20">
              <v:shape style="position:absolute;left:7468;top:3812;width:10;height:20" coordorigin="7468,3812" coordsize="10,20" path="m7468,3831l7477,3831,7477,3812,7468,3812,7468,3831xe" filled="true" fillcolor="#000000" stroked="false">
                <v:path arrowok="t"/>
                <v:fill type="solid"/>
              </v:shape>
            </v:group>
            <v:group style="position:absolute;left:7468;top:3831;width:10;height:20" coordorigin="7468,3831" coordsize="10,20">
              <v:shape style="position:absolute;left:7468;top:3831;width:10;height:20" coordorigin="7468,3831" coordsize="10,20" path="m7468,3851l7477,3851,7477,3831,7468,3831,7468,3851xe" filled="true" fillcolor="#000000" stroked="false">
                <v:path arrowok="t"/>
                <v:fill type="solid"/>
              </v:shape>
            </v:group>
            <v:group style="position:absolute;left:7468;top:3851;width:10;height:20" coordorigin="7468,3851" coordsize="10,20">
              <v:shape style="position:absolute;left:7468;top:3851;width:10;height:20" coordorigin="7468,3851" coordsize="10,20" path="m7468,3870l7477,3870,7477,3851,7468,3851,7468,3870xe" filled="true" fillcolor="#000000" stroked="false">
                <v:path arrowok="t"/>
                <v:fill type="solid"/>
              </v:shape>
            </v:group>
            <v:group style="position:absolute;left:7468;top:3870;width:10;height:20" coordorigin="7468,3870" coordsize="10,20">
              <v:shape style="position:absolute;left:7468;top:3870;width:10;height:20" coordorigin="7468,3870" coordsize="10,20" path="m7468,3889l7477,3889,7477,3870,7468,3870,7468,3889xe" filled="true" fillcolor="#000000" stroked="false">
                <v:path arrowok="t"/>
                <v:fill type="solid"/>
              </v:shape>
            </v:group>
            <v:group style="position:absolute;left:7468;top:3889;width:10;height:20" coordorigin="7468,3889" coordsize="10,20">
              <v:shape style="position:absolute;left:7468;top:3889;width:10;height:20" coordorigin="7468,3889" coordsize="10,20" path="m7468,3909l7477,3909,7477,3889,7468,3889,7468,3909xe" filled="true" fillcolor="#000000" stroked="false">
                <v:path arrowok="t"/>
                <v:fill type="solid"/>
              </v:shape>
            </v:group>
            <v:group style="position:absolute;left:7468;top:3909;width:10;height:20" coordorigin="7468,3909" coordsize="10,20">
              <v:shape style="position:absolute;left:7468;top:3909;width:10;height:20" coordorigin="7468,3909" coordsize="10,20" path="m7468,3928l7477,3928,7477,3909,7468,3909,7468,3928xe" filled="true" fillcolor="#000000" stroked="false">
                <v:path arrowok="t"/>
                <v:fill type="solid"/>
              </v:shape>
            </v:group>
            <v:group style="position:absolute;left:7468;top:3928;width:10;height:20" coordorigin="7468,3928" coordsize="10,20">
              <v:shape style="position:absolute;left:7468;top:3928;width:10;height:20" coordorigin="7468,3928" coordsize="10,20" path="m7468,3947l7477,3947,7477,3928,7468,3928,7468,3947xe" filled="true" fillcolor="#000000" stroked="false">
                <v:path arrowok="t"/>
                <v:fill type="solid"/>
              </v:shape>
            </v:group>
            <v:group style="position:absolute;left:7468;top:3947;width:10;height:20" coordorigin="7468,3947" coordsize="10,20">
              <v:shape style="position:absolute;left:7468;top:3947;width:10;height:20" coordorigin="7468,3947" coordsize="10,20" path="m7468,3966l7477,3966,7477,3947,7468,3947,7468,3966xe" filled="true" fillcolor="#000000" stroked="false">
                <v:path arrowok="t"/>
                <v:fill type="solid"/>
              </v:shape>
            </v:group>
            <v:group style="position:absolute;left:7468;top:3966;width:10;height:20" coordorigin="7468,3966" coordsize="10,20">
              <v:shape style="position:absolute;left:7468;top:3966;width:10;height:20" coordorigin="7468,3966" coordsize="10,20" path="m7468,3985l7477,3985,7477,3966,7468,3966,7468,3985xe" filled="true" fillcolor="#000000" stroked="false">
                <v:path arrowok="t"/>
                <v:fill type="solid"/>
              </v:shape>
            </v:group>
            <v:group style="position:absolute;left:7468;top:3985;width:10;height:20" coordorigin="7468,3985" coordsize="10,20">
              <v:shape style="position:absolute;left:7468;top:3985;width:10;height:20" coordorigin="7468,3985" coordsize="10,20" path="m7468,4005l7477,4005,7477,3985,7468,3985,7468,4005xe" filled="true" fillcolor="#000000" stroked="false">
                <v:path arrowok="t"/>
                <v:fill type="solid"/>
              </v:shape>
            </v:group>
            <v:group style="position:absolute;left:7468;top:4005;width:10;height:20" coordorigin="7468,4005" coordsize="10,20">
              <v:shape style="position:absolute;left:7468;top:4005;width:10;height:20" coordorigin="7468,4005" coordsize="10,20" path="m7468,4024l7477,4024,7477,4005,7468,4005,7468,4024xe" filled="true" fillcolor="#000000" stroked="false">
                <v:path arrowok="t"/>
                <v:fill type="solid"/>
              </v:shape>
            </v:group>
            <v:group style="position:absolute;left:7468;top:4024;width:10;height:20" coordorigin="7468,4024" coordsize="10,20">
              <v:shape style="position:absolute;left:7468;top:4024;width:10;height:20" coordorigin="7468,4024" coordsize="10,20" path="m7468,4043l7477,4043,7477,4024,7468,4024,7468,4043xe" filled="true" fillcolor="#000000" stroked="false">
                <v:path arrowok="t"/>
                <v:fill type="solid"/>
              </v:shape>
            </v:group>
            <v:group style="position:absolute;left:7468;top:4043;width:10;height:20" coordorigin="7468,4043" coordsize="10,20">
              <v:shape style="position:absolute;left:7468;top:4043;width:10;height:20" coordorigin="7468,4043" coordsize="10,20" path="m7468,4062l7477,4062,7477,4043,7468,4043,7468,4062xe" filled="true" fillcolor="#000000" stroked="false">
                <v:path arrowok="t"/>
                <v:fill type="solid"/>
              </v:shape>
            </v:group>
            <v:group style="position:absolute;left:7468;top:4062;width:10;height:20" coordorigin="7468,4062" coordsize="10,20">
              <v:shape style="position:absolute;left:7468;top:4062;width:10;height:20" coordorigin="7468,4062" coordsize="10,20" path="m7468,4081l7477,4081,7477,4062,7468,4062,7468,4081xe" filled="true" fillcolor="#000000" stroked="false">
                <v:path arrowok="t"/>
                <v:fill type="solid"/>
              </v:shape>
            </v:group>
            <v:group style="position:absolute;left:7468;top:4081;width:10;height:20" coordorigin="7468,4081" coordsize="10,20">
              <v:shape style="position:absolute;left:7468;top:4081;width:10;height:20" coordorigin="7468,4081" coordsize="10,20" path="m7468,4101l7477,4101,7477,4081,7468,4081,7468,4101xe" filled="true" fillcolor="#000000" stroked="false">
                <v:path arrowok="t"/>
                <v:fill type="solid"/>
              </v:shape>
            </v:group>
            <v:group style="position:absolute;left:7468;top:4101;width:10;height:20" coordorigin="7468,4101" coordsize="10,20">
              <v:shape style="position:absolute;left:7468;top:4101;width:10;height:20" coordorigin="7468,4101" coordsize="10,20" path="m7468,4120l7477,4120,7477,4101,7468,4101,7468,4120xe" filled="true" fillcolor="#000000" stroked="false">
                <v:path arrowok="t"/>
                <v:fill type="solid"/>
              </v:shape>
            </v:group>
            <v:group style="position:absolute;left:7468;top:4120;width:10;height:20" coordorigin="7468,4120" coordsize="10,20">
              <v:shape style="position:absolute;left:7468;top:4120;width:10;height:20" coordorigin="7468,4120" coordsize="10,20" path="m7468,4139l7477,4139,7477,4120,7468,4120,7468,4139xe" filled="true" fillcolor="#000000" stroked="false">
                <v:path arrowok="t"/>
                <v:fill type="solid"/>
              </v:shape>
            </v:group>
            <v:group style="position:absolute;left:7468;top:4139;width:10;height:20" coordorigin="7468,4139" coordsize="10,20">
              <v:shape style="position:absolute;left:7468;top:4139;width:10;height:20" coordorigin="7468,4139" coordsize="10,20" path="m7468,4158l7477,4158,7477,4139,7468,4139,7468,4158xe" filled="true" fillcolor="#000000" stroked="false">
                <v:path arrowok="t"/>
                <v:fill type="solid"/>
              </v:shape>
            </v:group>
            <v:group style="position:absolute;left:7468;top:4163;width:10;height:2" coordorigin="7468,4163" coordsize="10,2">
              <v:shape style="position:absolute;left:7468;top:4163;width:10;height:2" coordorigin="7468,4163" coordsize="10,0" path="m7468,4163l7477,4163e" filled="false" stroked="true" strokeweight=".48001pt" strokecolor="#000000">
                <v:path arrowok="t"/>
              </v:shape>
            </v:group>
            <v:group style="position:absolute;left:8485;top:3793;width:10;height:20" coordorigin="8485,3793" coordsize="10,20">
              <v:shape style="position:absolute;left:8485;top:3793;width:10;height:20" coordorigin="8485,3793" coordsize="10,20" path="m8485,3812l8495,3812,8495,3793,8485,3793,8485,3812xe" filled="true" fillcolor="#000000" stroked="false">
                <v:path arrowok="t"/>
                <v:fill type="solid"/>
              </v:shape>
            </v:group>
            <v:group style="position:absolute;left:8485;top:3812;width:10;height:20" coordorigin="8485,3812" coordsize="10,20">
              <v:shape style="position:absolute;left:8485;top:3812;width:10;height:20" coordorigin="8485,3812" coordsize="10,20" path="m8485,3831l8495,3831,8495,3812,8485,3812,8485,3831xe" filled="true" fillcolor="#000000" stroked="false">
                <v:path arrowok="t"/>
                <v:fill type="solid"/>
              </v:shape>
            </v:group>
            <v:group style="position:absolute;left:8485;top:3831;width:10;height:20" coordorigin="8485,3831" coordsize="10,20">
              <v:shape style="position:absolute;left:8485;top:3831;width:10;height:20" coordorigin="8485,3831" coordsize="10,20" path="m8485,3851l8495,3851,8495,3831,8485,3831,8485,3851xe" filled="true" fillcolor="#000000" stroked="false">
                <v:path arrowok="t"/>
                <v:fill type="solid"/>
              </v:shape>
            </v:group>
            <v:group style="position:absolute;left:8485;top:3851;width:10;height:20" coordorigin="8485,3851" coordsize="10,20">
              <v:shape style="position:absolute;left:8485;top:3851;width:10;height:20" coordorigin="8485,3851" coordsize="10,20" path="m8485,3870l8495,3870,8495,3851,8485,3851,8485,3870xe" filled="true" fillcolor="#000000" stroked="false">
                <v:path arrowok="t"/>
                <v:fill type="solid"/>
              </v:shape>
            </v:group>
            <v:group style="position:absolute;left:8485;top:3870;width:10;height:20" coordorigin="8485,3870" coordsize="10,20">
              <v:shape style="position:absolute;left:8485;top:3870;width:10;height:20" coordorigin="8485,3870" coordsize="10,20" path="m8485,3889l8495,3889,8495,3870,8485,3870,8485,3889xe" filled="true" fillcolor="#000000" stroked="false">
                <v:path arrowok="t"/>
                <v:fill type="solid"/>
              </v:shape>
            </v:group>
            <v:group style="position:absolute;left:8485;top:3889;width:10;height:20" coordorigin="8485,3889" coordsize="10,20">
              <v:shape style="position:absolute;left:8485;top:3889;width:10;height:20" coordorigin="8485,3889" coordsize="10,20" path="m8485,3909l8495,3909,8495,3889,8485,3889,8485,3909xe" filled="true" fillcolor="#000000" stroked="false">
                <v:path arrowok="t"/>
                <v:fill type="solid"/>
              </v:shape>
            </v:group>
            <v:group style="position:absolute;left:8485;top:3909;width:10;height:20" coordorigin="8485,3909" coordsize="10,20">
              <v:shape style="position:absolute;left:8485;top:3909;width:10;height:20" coordorigin="8485,3909" coordsize="10,20" path="m8485,3928l8495,3928,8495,3909,8485,3909,8485,3928xe" filled="true" fillcolor="#000000" stroked="false">
                <v:path arrowok="t"/>
                <v:fill type="solid"/>
              </v:shape>
            </v:group>
            <v:group style="position:absolute;left:8485;top:3928;width:10;height:20" coordorigin="8485,3928" coordsize="10,20">
              <v:shape style="position:absolute;left:8485;top:3928;width:10;height:20" coordorigin="8485,3928" coordsize="10,20" path="m8485,3947l8495,3947,8495,3928,8485,3928,8485,3947xe" filled="true" fillcolor="#000000" stroked="false">
                <v:path arrowok="t"/>
                <v:fill type="solid"/>
              </v:shape>
            </v:group>
            <v:group style="position:absolute;left:8485;top:3947;width:10;height:20" coordorigin="8485,3947" coordsize="10,20">
              <v:shape style="position:absolute;left:8485;top:3947;width:10;height:20" coordorigin="8485,3947" coordsize="10,20" path="m8485,3966l8495,3966,8495,3947,8485,3947,8485,3966xe" filled="true" fillcolor="#000000" stroked="false">
                <v:path arrowok="t"/>
                <v:fill type="solid"/>
              </v:shape>
            </v:group>
            <v:group style="position:absolute;left:8485;top:3966;width:10;height:20" coordorigin="8485,3966" coordsize="10,20">
              <v:shape style="position:absolute;left:8485;top:3966;width:10;height:20" coordorigin="8485,3966" coordsize="10,20" path="m8485,3985l8495,3985,8495,3966,8485,3966,8485,3985xe" filled="true" fillcolor="#000000" stroked="false">
                <v:path arrowok="t"/>
                <v:fill type="solid"/>
              </v:shape>
            </v:group>
            <v:group style="position:absolute;left:8485;top:3985;width:10;height:20" coordorigin="8485,3985" coordsize="10,20">
              <v:shape style="position:absolute;left:8485;top:3985;width:10;height:20" coordorigin="8485,3985" coordsize="10,20" path="m8485,4005l8495,4005,8495,3985,8485,3985,8485,4005xe" filled="true" fillcolor="#000000" stroked="false">
                <v:path arrowok="t"/>
                <v:fill type="solid"/>
              </v:shape>
            </v:group>
            <v:group style="position:absolute;left:8485;top:4005;width:10;height:20" coordorigin="8485,4005" coordsize="10,20">
              <v:shape style="position:absolute;left:8485;top:4005;width:10;height:20" coordorigin="8485,4005" coordsize="10,20" path="m8485,4024l8495,4024,8495,4005,8485,4005,8485,4024xe" filled="true" fillcolor="#000000" stroked="false">
                <v:path arrowok="t"/>
                <v:fill type="solid"/>
              </v:shape>
            </v:group>
            <v:group style="position:absolute;left:8485;top:4024;width:10;height:20" coordorigin="8485,4024" coordsize="10,20">
              <v:shape style="position:absolute;left:8485;top:4024;width:10;height:20" coordorigin="8485,4024" coordsize="10,20" path="m8485,4043l8495,4043,8495,4024,8485,4024,8485,4043xe" filled="true" fillcolor="#000000" stroked="false">
                <v:path arrowok="t"/>
                <v:fill type="solid"/>
              </v:shape>
            </v:group>
            <v:group style="position:absolute;left:8485;top:4043;width:10;height:20" coordorigin="8485,4043" coordsize="10,20">
              <v:shape style="position:absolute;left:8485;top:4043;width:10;height:20" coordorigin="8485,4043" coordsize="10,20" path="m8485,4062l8495,4062,8495,4043,8485,4043,8485,4062xe" filled="true" fillcolor="#000000" stroked="false">
                <v:path arrowok="t"/>
                <v:fill type="solid"/>
              </v:shape>
            </v:group>
            <v:group style="position:absolute;left:8485;top:4062;width:10;height:20" coordorigin="8485,4062" coordsize="10,20">
              <v:shape style="position:absolute;left:8485;top:4062;width:10;height:20" coordorigin="8485,4062" coordsize="10,20" path="m8485,4081l8495,4081,8495,4062,8485,4062,8485,4081xe" filled="true" fillcolor="#000000" stroked="false">
                <v:path arrowok="t"/>
                <v:fill type="solid"/>
              </v:shape>
            </v:group>
            <v:group style="position:absolute;left:8485;top:4081;width:10;height:20" coordorigin="8485,4081" coordsize="10,20">
              <v:shape style="position:absolute;left:8485;top:4081;width:10;height:20" coordorigin="8485,4081" coordsize="10,20" path="m8485,4101l8495,4101,8495,4081,8485,4081,8485,4101xe" filled="true" fillcolor="#000000" stroked="false">
                <v:path arrowok="t"/>
                <v:fill type="solid"/>
              </v:shape>
            </v:group>
            <v:group style="position:absolute;left:8485;top:4101;width:10;height:20" coordorigin="8485,4101" coordsize="10,20">
              <v:shape style="position:absolute;left:8485;top:4101;width:10;height:20" coordorigin="8485,4101" coordsize="10,20" path="m8485,4120l8495,4120,8495,4101,8485,4101,8485,4120xe" filled="true" fillcolor="#000000" stroked="false">
                <v:path arrowok="t"/>
                <v:fill type="solid"/>
              </v:shape>
            </v:group>
            <v:group style="position:absolute;left:8485;top:4120;width:10;height:20" coordorigin="8485,4120" coordsize="10,20">
              <v:shape style="position:absolute;left:8485;top:4120;width:10;height:20" coordorigin="8485,4120" coordsize="10,20" path="m8485,4139l8495,4139,8495,4120,8485,4120,8485,4139xe" filled="true" fillcolor="#000000" stroked="false">
                <v:path arrowok="t"/>
                <v:fill type="solid"/>
              </v:shape>
            </v:group>
            <v:group style="position:absolute;left:8485;top:4139;width:10;height:20" coordorigin="8485,4139" coordsize="10,20">
              <v:shape style="position:absolute;left:8485;top:4139;width:10;height:20" coordorigin="8485,4139" coordsize="10,20" path="m8485,4158l8495,4158,8495,4139,8485,4139,8485,4158xe" filled="true" fillcolor="#000000" stroked="false">
                <v:path arrowok="t"/>
                <v:fill type="solid"/>
              </v:shape>
            </v:group>
            <v:group style="position:absolute;left:8485;top:4163;width:10;height:2" coordorigin="8485,4163" coordsize="10,2">
              <v:shape style="position:absolute;left:8485;top:4163;width:10;height:2" coordorigin="8485,4163" coordsize="10,0" path="m8485,4163l8495,4163e" filled="false" stroked="true" strokeweight=".48001pt" strokecolor="#000000">
                <v:path arrowok="t"/>
              </v:shape>
            </v:group>
            <v:group style="position:absolute;left:9168;top:3793;width:10;height:20" coordorigin="9168,3793" coordsize="10,20">
              <v:shape style="position:absolute;left:9168;top:3793;width:10;height:20" coordorigin="9168,3793" coordsize="10,20" path="m9168,3812l9177,3812,9177,3793,9168,3793,9168,3812xe" filled="true" fillcolor="#000000" stroked="false">
                <v:path arrowok="t"/>
                <v:fill type="solid"/>
              </v:shape>
            </v:group>
            <v:group style="position:absolute;left:9168;top:3812;width:10;height:20" coordorigin="9168,3812" coordsize="10,20">
              <v:shape style="position:absolute;left:9168;top:3812;width:10;height:20" coordorigin="9168,3812" coordsize="10,20" path="m9168,3831l9177,3831,9177,3812,9168,3812,9168,3831xe" filled="true" fillcolor="#000000" stroked="false">
                <v:path arrowok="t"/>
                <v:fill type="solid"/>
              </v:shape>
            </v:group>
            <v:group style="position:absolute;left:9168;top:3831;width:10;height:20" coordorigin="9168,3831" coordsize="10,20">
              <v:shape style="position:absolute;left:9168;top:3831;width:10;height:20" coordorigin="9168,3831" coordsize="10,20" path="m9168,3851l9177,3851,9177,3831,9168,3831,9168,3851xe" filled="true" fillcolor="#000000" stroked="false">
                <v:path arrowok="t"/>
                <v:fill type="solid"/>
              </v:shape>
            </v:group>
            <v:group style="position:absolute;left:9168;top:3851;width:10;height:20" coordorigin="9168,3851" coordsize="10,20">
              <v:shape style="position:absolute;left:9168;top:3851;width:10;height:20" coordorigin="9168,3851" coordsize="10,20" path="m9168,3870l9177,3870,9177,3851,9168,3851,9168,3870xe" filled="true" fillcolor="#000000" stroked="false">
                <v:path arrowok="t"/>
                <v:fill type="solid"/>
              </v:shape>
            </v:group>
            <v:group style="position:absolute;left:9168;top:3870;width:10;height:20" coordorigin="9168,3870" coordsize="10,20">
              <v:shape style="position:absolute;left:9168;top:3870;width:10;height:20" coordorigin="9168,3870" coordsize="10,20" path="m9168,3889l9177,3889,9177,3870,9168,3870,9168,3889xe" filled="true" fillcolor="#000000" stroked="false">
                <v:path arrowok="t"/>
                <v:fill type="solid"/>
              </v:shape>
            </v:group>
            <v:group style="position:absolute;left:9168;top:3889;width:10;height:20" coordorigin="9168,3889" coordsize="10,20">
              <v:shape style="position:absolute;left:9168;top:3889;width:10;height:20" coordorigin="9168,3889" coordsize="10,20" path="m9168,3909l9177,3909,9177,3889,9168,3889,9168,3909xe" filled="true" fillcolor="#000000" stroked="false">
                <v:path arrowok="t"/>
                <v:fill type="solid"/>
              </v:shape>
            </v:group>
            <v:group style="position:absolute;left:9168;top:3909;width:10;height:20" coordorigin="9168,3909" coordsize="10,20">
              <v:shape style="position:absolute;left:9168;top:3909;width:10;height:20" coordorigin="9168,3909" coordsize="10,20" path="m9168,3928l9177,3928,9177,3909,9168,3909,9168,3928xe" filled="true" fillcolor="#000000" stroked="false">
                <v:path arrowok="t"/>
                <v:fill type="solid"/>
              </v:shape>
            </v:group>
            <v:group style="position:absolute;left:9168;top:3928;width:10;height:20" coordorigin="9168,3928" coordsize="10,20">
              <v:shape style="position:absolute;left:9168;top:3928;width:10;height:20" coordorigin="9168,3928" coordsize="10,20" path="m9168,3947l9177,3947,9177,3928,9168,3928,9168,3947xe" filled="true" fillcolor="#000000" stroked="false">
                <v:path arrowok="t"/>
                <v:fill type="solid"/>
              </v:shape>
            </v:group>
            <v:group style="position:absolute;left:9168;top:3947;width:10;height:20" coordorigin="9168,3947" coordsize="10,20">
              <v:shape style="position:absolute;left:9168;top:3947;width:10;height:20" coordorigin="9168,3947" coordsize="10,20" path="m9168,3966l9177,3966,9177,3947,9168,3947,9168,3966xe" filled="true" fillcolor="#000000" stroked="false">
                <v:path arrowok="t"/>
                <v:fill type="solid"/>
              </v:shape>
            </v:group>
            <v:group style="position:absolute;left:9168;top:3966;width:10;height:20" coordorigin="9168,3966" coordsize="10,20">
              <v:shape style="position:absolute;left:9168;top:3966;width:10;height:20" coordorigin="9168,3966" coordsize="10,20" path="m9168,3985l9177,3985,9177,3966,9168,3966,9168,3985xe" filled="true" fillcolor="#000000" stroked="false">
                <v:path arrowok="t"/>
                <v:fill type="solid"/>
              </v:shape>
            </v:group>
            <v:group style="position:absolute;left:9168;top:3985;width:10;height:20" coordorigin="9168,3985" coordsize="10,20">
              <v:shape style="position:absolute;left:9168;top:3985;width:10;height:20" coordorigin="9168,3985" coordsize="10,20" path="m9168,4005l9177,4005,9177,3985,9168,3985,9168,4005xe" filled="true" fillcolor="#000000" stroked="false">
                <v:path arrowok="t"/>
                <v:fill type="solid"/>
              </v:shape>
            </v:group>
            <v:group style="position:absolute;left:9168;top:4005;width:10;height:20" coordorigin="9168,4005" coordsize="10,20">
              <v:shape style="position:absolute;left:9168;top:4005;width:10;height:20" coordorigin="9168,4005" coordsize="10,20" path="m9168,4024l9177,4024,9177,4005,9168,4005,9168,4024xe" filled="true" fillcolor="#000000" stroked="false">
                <v:path arrowok="t"/>
                <v:fill type="solid"/>
              </v:shape>
            </v:group>
            <v:group style="position:absolute;left:9168;top:4024;width:10;height:20" coordorigin="9168,4024" coordsize="10,20">
              <v:shape style="position:absolute;left:9168;top:4024;width:10;height:20" coordorigin="9168,4024" coordsize="10,20" path="m9168,4043l9177,4043,9177,4024,9168,4024,9168,4043xe" filled="true" fillcolor="#000000" stroked="false">
                <v:path arrowok="t"/>
                <v:fill type="solid"/>
              </v:shape>
            </v:group>
            <v:group style="position:absolute;left:9168;top:4043;width:10;height:20" coordorigin="9168,4043" coordsize="10,20">
              <v:shape style="position:absolute;left:9168;top:4043;width:10;height:20" coordorigin="9168,4043" coordsize="10,20" path="m9168,4062l9177,4062,9177,4043,9168,4043,9168,4062xe" filled="true" fillcolor="#000000" stroked="false">
                <v:path arrowok="t"/>
                <v:fill type="solid"/>
              </v:shape>
            </v:group>
            <v:group style="position:absolute;left:9168;top:4062;width:10;height:20" coordorigin="9168,4062" coordsize="10,20">
              <v:shape style="position:absolute;left:9168;top:4062;width:10;height:20" coordorigin="9168,4062" coordsize="10,20" path="m9168,4081l9177,4081,9177,4062,9168,4062,9168,4081xe" filled="true" fillcolor="#000000" stroked="false">
                <v:path arrowok="t"/>
                <v:fill type="solid"/>
              </v:shape>
            </v:group>
            <v:group style="position:absolute;left:9168;top:4081;width:10;height:20" coordorigin="9168,4081" coordsize="10,20">
              <v:shape style="position:absolute;left:9168;top:4081;width:10;height:20" coordorigin="9168,4081" coordsize="10,20" path="m9168,4101l9177,4101,9177,4081,9168,4081,9168,4101xe" filled="true" fillcolor="#000000" stroked="false">
                <v:path arrowok="t"/>
                <v:fill type="solid"/>
              </v:shape>
            </v:group>
            <v:group style="position:absolute;left:9168;top:4101;width:10;height:20" coordorigin="9168,4101" coordsize="10,20">
              <v:shape style="position:absolute;left:9168;top:4101;width:10;height:20" coordorigin="9168,4101" coordsize="10,20" path="m9168,4120l9177,4120,9177,4101,9168,4101,9168,4120xe" filled="true" fillcolor="#000000" stroked="false">
                <v:path arrowok="t"/>
                <v:fill type="solid"/>
              </v:shape>
            </v:group>
            <v:group style="position:absolute;left:9168;top:4120;width:10;height:20" coordorigin="9168,4120" coordsize="10,20">
              <v:shape style="position:absolute;left:9168;top:4120;width:10;height:20" coordorigin="9168,4120" coordsize="10,20" path="m9168,4139l9177,4139,9177,4120,9168,4120,9168,4139xe" filled="true" fillcolor="#000000" stroked="false">
                <v:path arrowok="t"/>
                <v:fill type="solid"/>
              </v:shape>
            </v:group>
            <v:group style="position:absolute;left:9168;top:4139;width:10;height:20" coordorigin="9168,4139" coordsize="10,20">
              <v:shape style="position:absolute;left:9168;top:4139;width:10;height:20" coordorigin="9168,4139" coordsize="10,20" path="m9168,4158l9177,4158,9177,4139,9168,4139,9168,4158xe" filled="true" fillcolor="#000000" stroked="false">
                <v:path arrowok="t"/>
                <v:fill type="solid"/>
              </v:shape>
            </v:group>
            <v:group style="position:absolute;left:9168;top:4163;width:10;height:2" coordorigin="9168,4163" coordsize="10,2">
              <v:shape style="position:absolute;left:9168;top:4163;width:10;height:2" coordorigin="9168,4163" coordsize="10,0" path="m9168,4163l9177,4163e" filled="false" stroked="true" strokeweight=".48001pt" strokecolor="#000000">
                <v:path arrowok="t"/>
              </v:shape>
            </v:group>
            <v:group style="position:absolute;left:10303;top:3793;width:10;height:20" coordorigin="10303,3793" coordsize="10,20">
              <v:shape style="position:absolute;left:10303;top:3793;width:10;height:20" coordorigin="10303,3793" coordsize="10,20" path="m10303,3812l10312,3812,10312,3793,10303,3793,10303,3812xe" filled="true" fillcolor="#000000" stroked="false">
                <v:path arrowok="t"/>
                <v:fill type="solid"/>
              </v:shape>
            </v:group>
            <v:group style="position:absolute;left:10303;top:3812;width:10;height:20" coordorigin="10303,3812" coordsize="10,20">
              <v:shape style="position:absolute;left:10303;top:3812;width:10;height:20" coordorigin="10303,3812" coordsize="10,20" path="m10303,3831l10312,3831,10312,3812,10303,3812,10303,3831xe" filled="true" fillcolor="#000000" stroked="false">
                <v:path arrowok="t"/>
                <v:fill type="solid"/>
              </v:shape>
            </v:group>
            <v:group style="position:absolute;left:10303;top:3831;width:10;height:20" coordorigin="10303,3831" coordsize="10,20">
              <v:shape style="position:absolute;left:10303;top:3831;width:10;height:20" coordorigin="10303,3831" coordsize="10,20" path="m10303,3851l10312,3851,10312,3831,10303,3831,10303,3851xe" filled="true" fillcolor="#000000" stroked="false">
                <v:path arrowok="t"/>
                <v:fill type="solid"/>
              </v:shape>
            </v:group>
            <v:group style="position:absolute;left:10303;top:3851;width:10;height:20" coordorigin="10303,3851" coordsize="10,20">
              <v:shape style="position:absolute;left:10303;top:3851;width:10;height:20" coordorigin="10303,3851" coordsize="10,20" path="m10303,3870l10312,3870,10312,3851,10303,3851,10303,3870xe" filled="true" fillcolor="#000000" stroked="false">
                <v:path arrowok="t"/>
                <v:fill type="solid"/>
              </v:shape>
            </v:group>
            <v:group style="position:absolute;left:10303;top:3870;width:10;height:20" coordorigin="10303,3870" coordsize="10,20">
              <v:shape style="position:absolute;left:10303;top:3870;width:10;height:20" coordorigin="10303,3870" coordsize="10,20" path="m10303,3889l10312,3889,10312,3870,10303,3870,10303,3889xe" filled="true" fillcolor="#000000" stroked="false">
                <v:path arrowok="t"/>
                <v:fill type="solid"/>
              </v:shape>
            </v:group>
            <v:group style="position:absolute;left:10303;top:3889;width:10;height:20" coordorigin="10303,3889" coordsize="10,20">
              <v:shape style="position:absolute;left:10303;top:3889;width:10;height:20" coordorigin="10303,3889" coordsize="10,20" path="m10303,3909l10312,3909,10312,3889,10303,3889,10303,3909xe" filled="true" fillcolor="#000000" stroked="false">
                <v:path arrowok="t"/>
                <v:fill type="solid"/>
              </v:shape>
            </v:group>
            <v:group style="position:absolute;left:10303;top:3909;width:10;height:20" coordorigin="10303,3909" coordsize="10,20">
              <v:shape style="position:absolute;left:10303;top:3909;width:10;height:20" coordorigin="10303,3909" coordsize="10,20" path="m10303,3928l10312,3928,10312,3909,10303,3909,10303,3928xe" filled="true" fillcolor="#000000" stroked="false">
                <v:path arrowok="t"/>
                <v:fill type="solid"/>
              </v:shape>
            </v:group>
            <v:group style="position:absolute;left:10303;top:3928;width:10;height:20" coordorigin="10303,3928" coordsize="10,20">
              <v:shape style="position:absolute;left:10303;top:3928;width:10;height:20" coordorigin="10303,3928" coordsize="10,20" path="m10303,3947l10312,3947,10312,3928,10303,3928,10303,3947xe" filled="true" fillcolor="#000000" stroked="false">
                <v:path arrowok="t"/>
                <v:fill type="solid"/>
              </v:shape>
            </v:group>
            <v:group style="position:absolute;left:10303;top:3947;width:10;height:20" coordorigin="10303,3947" coordsize="10,20">
              <v:shape style="position:absolute;left:10303;top:3947;width:10;height:20" coordorigin="10303,3947" coordsize="10,20" path="m10303,3966l10312,3966,10312,3947,10303,3947,10303,3966xe" filled="true" fillcolor="#000000" stroked="false">
                <v:path arrowok="t"/>
                <v:fill type="solid"/>
              </v:shape>
            </v:group>
            <v:group style="position:absolute;left:10303;top:3966;width:10;height:20" coordorigin="10303,3966" coordsize="10,20">
              <v:shape style="position:absolute;left:10303;top:3966;width:10;height:20" coordorigin="10303,3966" coordsize="10,20" path="m10303,3985l10312,3985,10312,3966,10303,3966,10303,3985xe" filled="true" fillcolor="#000000" stroked="false">
                <v:path arrowok="t"/>
                <v:fill type="solid"/>
              </v:shape>
            </v:group>
            <v:group style="position:absolute;left:10303;top:3985;width:10;height:20" coordorigin="10303,3985" coordsize="10,20">
              <v:shape style="position:absolute;left:10303;top:3985;width:10;height:20" coordorigin="10303,3985" coordsize="10,20" path="m10303,4005l10312,4005,10312,3985,10303,3985,10303,4005xe" filled="true" fillcolor="#000000" stroked="false">
                <v:path arrowok="t"/>
                <v:fill type="solid"/>
              </v:shape>
            </v:group>
            <v:group style="position:absolute;left:10303;top:4005;width:10;height:20" coordorigin="10303,4005" coordsize="10,20">
              <v:shape style="position:absolute;left:10303;top:4005;width:10;height:20" coordorigin="10303,4005" coordsize="10,20" path="m10303,4024l10312,4024,10312,4005,10303,4005,10303,4024xe" filled="true" fillcolor="#000000" stroked="false">
                <v:path arrowok="t"/>
                <v:fill type="solid"/>
              </v:shape>
            </v:group>
            <v:group style="position:absolute;left:10303;top:4024;width:10;height:20" coordorigin="10303,4024" coordsize="10,20">
              <v:shape style="position:absolute;left:10303;top:4024;width:10;height:20" coordorigin="10303,4024" coordsize="10,20" path="m10303,4043l10312,4043,10312,4024,10303,4024,10303,4043xe" filled="true" fillcolor="#000000" stroked="false">
                <v:path arrowok="t"/>
                <v:fill type="solid"/>
              </v:shape>
            </v:group>
            <v:group style="position:absolute;left:10303;top:4043;width:10;height:20" coordorigin="10303,4043" coordsize="10,20">
              <v:shape style="position:absolute;left:10303;top:4043;width:10;height:20" coordorigin="10303,4043" coordsize="10,20" path="m10303,4062l10312,4062,10312,4043,10303,4043,10303,4062xe" filled="true" fillcolor="#000000" stroked="false">
                <v:path arrowok="t"/>
                <v:fill type="solid"/>
              </v:shape>
            </v:group>
            <v:group style="position:absolute;left:10303;top:4062;width:10;height:20" coordorigin="10303,4062" coordsize="10,20">
              <v:shape style="position:absolute;left:10303;top:4062;width:10;height:20" coordorigin="10303,4062" coordsize="10,20" path="m10303,4081l10312,4081,10312,4062,10303,4062,10303,4081xe" filled="true" fillcolor="#000000" stroked="false">
                <v:path arrowok="t"/>
                <v:fill type="solid"/>
              </v:shape>
            </v:group>
            <v:group style="position:absolute;left:10303;top:4081;width:10;height:20" coordorigin="10303,4081" coordsize="10,20">
              <v:shape style="position:absolute;left:10303;top:4081;width:10;height:20" coordorigin="10303,4081" coordsize="10,20" path="m10303,4101l10312,4101,10312,4081,10303,4081,10303,4101xe" filled="true" fillcolor="#000000" stroked="false">
                <v:path arrowok="t"/>
                <v:fill type="solid"/>
              </v:shape>
            </v:group>
            <v:group style="position:absolute;left:10303;top:4101;width:10;height:20" coordorigin="10303,4101" coordsize="10,20">
              <v:shape style="position:absolute;left:10303;top:4101;width:10;height:20" coordorigin="10303,4101" coordsize="10,20" path="m10303,4120l10312,4120,10312,4101,10303,4101,10303,4120xe" filled="true" fillcolor="#000000" stroked="false">
                <v:path arrowok="t"/>
                <v:fill type="solid"/>
              </v:shape>
            </v:group>
            <v:group style="position:absolute;left:10303;top:4120;width:10;height:20" coordorigin="10303,4120" coordsize="10,20">
              <v:shape style="position:absolute;left:10303;top:4120;width:10;height:20" coordorigin="10303,4120" coordsize="10,20" path="m10303,4139l10312,4139,10312,4120,10303,4120,10303,4139xe" filled="true" fillcolor="#000000" stroked="false">
                <v:path arrowok="t"/>
                <v:fill type="solid"/>
              </v:shape>
            </v:group>
            <v:group style="position:absolute;left:10303;top:4139;width:10;height:20" coordorigin="10303,4139" coordsize="10,20">
              <v:shape style="position:absolute;left:10303;top:4139;width:10;height:20" coordorigin="10303,4139" coordsize="10,20" path="m10303,4158l10312,4158,10312,4139,10303,4139,10303,4158xe" filled="true" fillcolor="#000000" stroked="false">
                <v:path arrowok="t"/>
                <v:fill type="solid"/>
              </v:shape>
            </v:group>
            <v:group style="position:absolute;left:10303;top:4163;width:10;height:2" coordorigin="10303,4163" coordsize="10,2">
              <v:shape style="position:absolute;left:10303;top:4163;width:10;height:2" coordorigin="10303,4163" coordsize="10,0" path="m10303,4163l10312,4163e" filled="false" stroked="true" strokeweight=".48001pt" strokecolor="#000000">
                <v:path arrowok="t"/>
              </v:shape>
              <v:shape style="position:absolute;left:2400;top:4168;width:1522;height:10" type="#_x0000_t75" stroked="false">
                <v:imagedata r:id="rId427" o:title=""/>
              </v:shape>
              <v:shape style="position:absolute;left:3918;top:4168;width:1150;height:10" type="#_x0000_t75" stroked="false">
                <v:imagedata r:id="rId797" o:title=""/>
              </v:shape>
              <v:shape style="position:absolute;left:5063;top:4168;width:713;height:10" type="#_x0000_t75" stroked="false">
                <v:imagedata r:id="rId698" o:title=""/>
              </v:shape>
              <v:shape style="position:absolute;left:5771;top:4168;width:1140;height:10" type="#_x0000_t75" stroked="false">
                <v:imagedata r:id="rId699" o:title=""/>
              </v:shape>
              <v:shape style="position:absolute;left:6906;top:4168;width:562;height:10" type="#_x0000_t75" stroked="false">
                <v:imagedata r:id="rId792" o:title=""/>
              </v:shape>
              <v:shape style="position:absolute;left:7463;top:4168;width:1022;height:10" type="#_x0000_t75" stroked="false">
                <v:imagedata r:id="rId793" o:title=""/>
              </v:shape>
              <v:shape style="position:absolute;left:8481;top:4168;width:687;height:10" type="#_x0000_t75" stroked="false">
                <v:imagedata r:id="rId794" o:title=""/>
              </v:shape>
              <v:shape style="position:absolute;left:9163;top:4168;width:1702;height:10" type="#_x0000_t75" stroked="false">
                <v:imagedata r:id="rId795" o:title=""/>
              </v:shape>
            </v:group>
            <v:group style="position:absolute;left:3923;top:4177;width:10;height:20" coordorigin="3923,4177" coordsize="10,20">
              <v:shape style="position:absolute;left:3923;top:4177;width:10;height:20" coordorigin="3923,4177" coordsize="10,20" path="m3923,4197l3932,4197,3932,4177,3923,4177,3923,4197xe" filled="true" fillcolor="#000000" stroked="false">
                <v:path arrowok="t"/>
                <v:fill type="solid"/>
              </v:shape>
            </v:group>
            <v:group style="position:absolute;left:3923;top:4197;width:10;height:20" coordorigin="3923,4197" coordsize="10,20">
              <v:shape style="position:absolute;left:3923;top:4197;width:10;height:20" coordorigin="3923,4197" coordsize="10,20" path="m3923,4216l3932,4216,3932,4197,3923,4197,3923,4216xe" filled="true" fillcolor="#000000" stroked="false">
                <v:path arrowok="t"/>
                <v:fill type="solid"/>
              </v:shape>
            </v:group>
            <v:group style="position:absolute;left:3923;top:4216;width:10;height:20" coordorigin="3923,4216" coordsize="10,20">
              <v:shape style="position:absolute;left:3923;top:4216;width:10;height:20" coordorigin="3923,4216" coordsize="10,20" path="m3923,4235l3932,4235,3932,4216,3923,4216,3923,4235xe" filled="true" fillcolor="#000000" stroked="false">
                <v:path arrowok="t"/>
                <v:fill type="solid"/>
              </v:shape>
            </v:group>
            <v:group style="position:absolute;left:3923;top:4235;width:10;height:20" coordorigin="3923,4235" coordsize="10,20">
              <v:shape style="position:absolute;left:3923;top:4235;width:10;height:20" coordorigin="3923,4235" coordsize="10,20" path="m3923,4254l3932,4254,3932,4235,3923,4235,3923,4254xe" filled="true" fillcolor="#000000" stroked="false">
                <v:path arrowok="t"/>
                <v:fill type="solid"/>
              </v:shape>
            </v:group>
            <v:group style="position:absolute;left:3923;top:4254;width:10;height:20" coordorigin="3923,4254" coordsize="10,20">
              <v:shape style="position:absolute;left:3923;top:4254;width:10;height:20" coordorigin="3923,4254" coordsize="10,20" path="m3923,4273l3932,4273,3932,4254,3923,4254,3923,4273xe" filled="true" fillcolor="#000000" stroked="false">
                <v:path arrowok="t"/>
                <v:fill type="solid"/>
              </v:shape>
            </v:group>
            <v:group style="position:absolute;left:3923;top:4273;width:10;height:20" coordorigin="3923,4273" coordsize="10,20">
              <v:shape style="position:absolute;left:3923;top:4273;width:10;height:20" coordorigin="3923,4273" coordsize="10,20" path="m3923,4293l3932,4293,3932,4273,3923,4273,3923,4293xe" filled="true" fillcolor="#000000" stroked="false">
                <v:path arrowok="t"/>
                <v:fill type="solid"/>
              </v:shape>
            </v:group>
            <v:group style="position:absolute;left:3923;top:4293;width:10;height:20" coordorigin="3923,4293" coordsize="10,20">
              <v:shape style="position:absolute;left:3923;top:4293;width:10;height:20" coordorigin="3923,4293" coordsize="10,20" path="m3923,4312l3932,4312,3932,4293,3923,4293,3923,4312xe" filled="true" fillcolor="#000000" stroked="false">
                <v:path arrowok="t"/>
                <v:fill type="solid"/>
              </v:shape>
            </v:group>
            <v:group style="position:absolute;left:3923;top:4312;width:10;height:20" coordorigin="3923,4312" coordsize="10,20">
              <v:shape style="position:absolute;left:3923;top:4312;width:10;height:20" coordorigin="3923,4312" coordsize="10,20" path="m3923,4331l3932,4331,3932,4312,3923,4312,3923,4331xe" filled="true" fillcolor="#000000" stroked="false">
                <v:path arrowok="t"/>
                <v:fill type="solid"/>
              </v:shape>
            </v:group>
            <v:group style="position:absolute;left:3923;top:4331;width:10;height:20" coordorigin="3923,4331" coordsize="10,20">
              <v:shape style="position:absolute;left:3923;top:4331;width:10;height:20" coordorigin="3923,4331" coordsize="10,20" path="m3923,4350l3932,4350,3932,4331,3923,4331,3923,4350xe" filled="true" fillcolor="#000000" stroked="false">
                <v:path arrowok="t"/>
                <v:fill type="solid"/>
              </v:shape>
            </v:group>
            <v:group style="position:absolute;left:3923;top:4350;width:10;height:20" coordorigin="3923,4350" coordsize="10,20">
              <v:shape style="position:absolute;left:3923;top:4350;width:10;height:20" coordorigin="3923,4350" coordsize="10,20" path="m3923,4369l3932,4369,3932,4350,3923,4350,3923,4369xe" filled="true" fillcolor="#000000" stroked="false">
                <v:path arrowok="t"/>
                <v:fill type="solid"/>
              </v:shape>
            </v:group>
            <v:group style="position:absolute;left:3923;top:4369;width:10;height:20" coordorigin="3923,4369" coordsize="10,20">
              <v:shape style="position:absolute;left:3923;top:4369;width:10;height:20" coordorigin="3923,4369" coordsize="10,20" path="m3923,4389l3932,4389,3932,4369,3923,4369,3923,4389xe" filled="true" fillcolor="#000000" stroked="false">
                <v:path arrowok="t"/>
                <v:fill type="solid"/>
              </v:shape>
            </v:group>
            <v:group style="position:absolute;left:3923;top:4389;width:10;height:20" coordorigin="3923,4389" coordsize="10,20">
              <v:shape style="position:absolute;left:3923;top:4389;width:10;height:20" coordorigin="3923,4389" coordsize="10,20" path="m3923,4408l3932,4408,3932,4389,3923,4389,3923,4408xe" filled="true" fillcolor="#000000" stroked="false">
                <v:path arrowok="t"/>
                <v:fill type="solid"/>
              </v:shape>
            </v:group>
            <v:group style="position:absolute;left:3923;top:4408;width:10;height:20" coordorigin="3923,4408" coordsize="10,20">
              <v:shape style="position:absolute;left:3923;top:4408;width:10;height:20" coordorigin="3923,4408" coordsize="10,20" path="m3923,4427l3932,4427,3932,4408,3923,4408,3923,4427xe" filled="true" fillcolor="#000000" stroked="false">
                <v:path arrowok="t"/>
                <v:fill type="solid"/>
              </v:shape>
            </v:group>
            <v:group style="position:absolute;left:3923;top:4427;width:10;height:20" coordorigin="3923,4427" coordsize="10,20">
              <v:shape style="position:absolute;left:3923;top:4427;width:10;height:20" coordorigin="3923,4427" coordsize="10,20" path="m3923,4446l3932,4446,3932,4427,3923,4427,3923,4446xe" filled="true" fillcolor="#000000" stroked="false">
                <v:path arrowok="t"/>
                <v:fill type="solid"/>
              </v:shape>
            </v:group>
            <v:group style="position:absolute;left:3923;top:4446;width:10;height:20" coordorigin="3923,4446" coordsize="10,20">
              <v:shape style="position:absolute;left:3923;top:4446;width:10;height:20" coordorigin="3923,4446" coordsize="10,20" path="m3923,4465l3932,4465,3932,4446,3923,4446,3923,4465xe" filled="true" fillcolor="#000000" stroked="false">
                <v:path arrowok="t"/>
                <v:fill type="solid"/>
              </v:shape>
            </v:group>
            <v:group style="position:absolute;left:3923;top:4465;width:10;height:20" coordorigin="3923,4465" coordsize="10,20">
              <v:shape style="position:absolute;left:3923;top:4465;width:10;height:20" coordorigin="3923,4465" coordsize="10,20" path="m3923,4485l3932,4485,3932,4465,3923,4465,3923,4485xe" filled="true" fillcolor="#000000" stroked="false">
                <v:path arrowok="t"/>
                <v:fill type="solid"/>
              </v:shape>
            </v:group>
            <v:group style="position:absolute;left:3923;top:4485;width:10;height:20" coordorigin="3923,4485" coordsize="10,20">
              <v:shape style="position:absolute;left:3923;top:4485;width:10;height:20" coordorigin="3923,4485" coordsize="10,20" path="m3923,4504l3932,4504,3932,4485,3923,4485,3923,4504xe" filled="true" fillcolor="#000000" stroked="false">
                <v:path arrowok="t"/>
                <v:fill type="solid"/>
              </v:shape>
            </v:group>
            <v:group style="position:absolute;left:3923;top:4504;width:10;height:20" coordorigin="3923,4504" coordsize="10,20">
              <v:shape style="position:absolute;left:3923;top:4504;width:10;height:20" coordorigin="3923,4504" coordsize="10,20" path="m3923,4523l3932,4523,3932,4504,3923,4504,3923,4523xe" filled="true" fillcolor="#000000" stroked="false">
                <v:path arrowok="t"/>
                <v:fill type="solid"/>
              </v:shape>
            </v:group>
            <v:group style="position:absolute;left:3923;top:4523;width:10;height:20" coordorigin="3923,4523" coordsize="10,20">
              <v:shape style="position:absolute;left:3923;top:4523;width:10;height:20" coordorigin="3923,4523" coordsize="10,20" path="m3923,4542l3932,4542,3932,4523,3923,4523,3923,4542xe" filled="true" fillcolor="#000000" stroked="false">
                <v:path arrowok="t"/>
                <v:fill type="solid"/>
              </v:shape>
            </v:group>
            <v:group style="position:absolute;left:3923;top:4542;width:10;height:20" coordorigin="3923,4542" coordsize="10,20">
              <v:shape style="position:absolute;left:3923;top:4542;width:10;height:20" coordorigin="3923,4542" coordsize="10,20" path="m3923,4561l3932,4561,3932,4542,3923,4542,3923,4561xe" filled="true" fillcolor="#000000" stroked="false">
                <v:path arrowok="t"/>
                <v:fill type="solid"/>
              </v:shape>
            </v:group>
            <v:group style="position:absolute;left:3923;top:4561;width:10;height:20" coordorigin="3923,4561" coordsize="10,20">
              <v:shape style="position:absolute;left:3923;top:4561;width:10;height:20" coordorigin="3923,4561" coordsize="10,20" path="m3923,4581l3932,4581,3932,4561,3923,4561,3923,4581xe" filled="true" fillcolor="#000000" stroked="false">
                <v:path arrowok="t"/>
                <v:fill type="solid"/>
              </v:shape>
            </v:group>
            <v:group style="position:absolute;left:3923;top:4581;width:10;height:20" coordorigin="3923,4581" coordsize="10,20">
              <v:shape style="position:absolute;left:3923;top:4581;width:10;height:20" coordorigin="3923,4581" coordsize="10,20" path="m3923,4600l3932,4600,3932,4581,3923,4581,3923,4600xe" filled="true" fillcolor="#000000" stroked="false">
                <v:path arrowok="t"/>
                <v:fill type="solid"/>
              </v:shape>
            </v:group>
            <v:group style="position:absolute;left:3923;top:4600;width:10;height:20" coordorigin="3923,4600" coordsize="10,20">
              <v:shape style="position:absolute;left:3923;top:4600;width:10;height:20" coordorigin="3923,4600" coordsize="10,20" path="m3923,4619l3932,4619,3932,4600,3923,4600,3923,4619xe" filled="true" fillcolor="#000000" stroked="false">
                <v:path arrowok="t"/>
                <v:fill type="solid"/>
              </v:shape>
            </v:group>
            <v:group style="position:absolute;left:3923;top:4619;width:10;height:20" coordorigin="3923,4619" coordsize="10,20">
              <v:shape style="position:absolute;left:3923;top:4619;width:10;height:20" coordorigin="3923,4619" coordsize="10,20" path="m3923,4638l3932,4638,3932,4619,3923,4619,3923,4638xe" filled="true" fillcolor="#000000" stroked="false">
                <v:path arrowok="t"/>
                <v:fill type="solid"/>
              </v:shape>
            </v:group>
            <v:group style="position:absolute;left:3923;top:4638;width:10;height:20" coordorigin="3923,4638" coordsize="10,20">
              <v:shape style="position:absolute;left:3923;top:4638;width:10;height:20" coordorigin="3923,4638" coordsize="10,20" path="m3923,4657l3932,4657,3932,4638,3923,4638,3923,4657xe" filled="true" fillcolor="#000000" stroked="false">
                <v:path arrowok="t"/>
                <v:fill type="solid"/>
              </v:shape>
            </v:group>
            <v:group style="position:absolute;left:3923;top:4657;width:10;height:20" coordorigin="3923,4657" coordsize="10,20">
              <v:shape style="position:absolute;left:3923;top:4657;width:10;height:20" coordorigin="3923,4657" coordsize="10,20" path="m3923,4677l3932,4677,3932,4657,3923,4657,3923,4677xe" filled="true" fillcolor="#000000" stroked="false">
                <v:path arrowok="t"/>
                <v:fill type="solid"/>
              </v:shape>
            </v:group>
            <v:group style="position:absolute;left:3923;top:4677;width:10;height:20" coordorigin="3923,4677" coordsize="10,20">
              <v:shape style="position:absolute;left:3923;top:4677;width:10;height:20" coordorigin="3923,4677" coordsize="10,20" path="m3923,4696l3932,4696,3932,4677,3923,4677,3923,4696xe" filled="true" fillcolor="#000000" stroked="false">
                <v:path arrowok="t"/>
                <v:fill type="solid"/>
              </v:shape>
            </v:group>
            <v:group style="position:absolute;left:3923;top:4696;width:10;height:20" coordorigin="3923,4696" coordsize="10,20">
              <v:shape style="position:absolute;left:3923;top:4696;width:10;height:20" coordorigin="3923,4696" coordsize="10,20" path="m3923,4715l3932,4715,3932,4696,3923,4696,3923,4715xe" filled="true" fillcolor="#000000" stroked="false">
                <v:path arrowok="t"/>
                <v:fill type="solid"/>
              </v:shape>
            </v:group>
            <v:group style="position:absolute;left:3923;top:4715;width:10;height:20" coordorigin="3923,4715" coordsize="10,20">
              <v:shape style="position:absolute;left:3923;top:4715;width:10;height:20" coordorigin="3923,4715" coordsize="10,20" path="m3923,4734l3932,4734,3932,4715,3923,4715,3923,4734xe" filled="true" fillcolor="#000000" stroked="false">
                <v:path arrowok="t"/>
                <v:fill type="solid"/>
              </v:shape>
            </v:group>
            <v:group style="position:absolute;left:3923;top:4734;width:10;height:20" coordorigin="3923,4734" coordsize="10,20">
              <v:shape style="position:absolute;left:3923;top:4734;width:10;height:20" coordorigin="3923,4734" coordsize="10,20" path="m3923,4753l3932,4753,3932,4734,3923,4734,3923,4753xe" filled="true" fillcolor="#000000" stroked="false">
                <v:path arrowok="t"/>
                <v:fill type="solid"/>
              </v:shape>
            </v:group>
            <v:group style="position:absolute;left:3923;top:4753;width:10;height:20" coordorigin="3923,4753" coordsize="10,20">
              <v:shape style="position:absolute;left:3923;top:4753;width:10;height:20" coordorigin="3923,4753" coordsize="10,20" path="m3923,4773l3932,4773,3932,4753,3923,4753,3923,4773xe" filled="true" fillcolor="#000000" stroked="false">
                <v:path arrowok="t"/>
                <v:fill type="solid"/>
              </v:shape>
            </v:group>
            <v:group style="position:absolute;left:3923;top:4773;width:10;height:20" coordorigin="3923,4773" coordsize="10,20">
              <v:shape style="position:absolute;left:3923;top:4773;width:10;height:20" coordorigin="3923,4773" coordsize="10,20" path="m3923,4792l3932,4792,3932,4773,3923,4773,3923,4792xe" filled="true" fillcolor="#000000" stroked="false">
                <v:path arrowok="t"/>
                <v:fill type="solid"/>
              </v:shape>
            </v:group>
            <v:group style="position:absolute;left:3923;top:4792;width:10;height:20" coordorigin="3923,4792" coordsize="10,20">
              <v:shape style="position:absolute;left:3923;top:4792;width:10;height:20" coordorigin="3923,4792" coordsize="10,20" path="m3923,4811l3932,4811,3932,4792,3923,4792,3923,4811xe" filled="true" fillcolor="#000000" stroked="false">
                <v:path arrowok="t"/>
                <v:fill type="solid"/>
              </v:shape>
            </v:group>
            <v:group style="position:absolute;left:3923;top:4811;width:10;height:20" coordorigin="3923,4811" coordsize="10,20">
              <v:shape style="position:absolute;left:3923;top:4811;width:10;height:20" coordorigin="3923,4811" coordsize="10,20" path="m3923,4830l3932,4830,3932,4811,3923,4811,3923,4830xe" filled="true" fillcolor="#000000" stroked="false">
                <v:path arrowok="t"/>
                <v:fill type="solid"/>
              </v:shape>
            </v:group>
            <v:group style="position:absolute;left:3923;top:4830;width:10;height:20" coordorigin="3923,4830" coordsize="10,20">
              <v:shape style="position:absolute;left:3923;top:4830;width:10;height:20" coordorigin="3923,4830" coordsize="10,20" path="m3923,4849l3932,4849,3932,4830,3923,4830,3923,4849xe" filled="true" fillcolor="#000000" stroked="false">
                <v:path arrowok="t"/>
                <v:fill type="solid"/>
              </v:shape>
            </v:group>
            <v:group style="position:absolute;left:3923;top:4849;width:10;height:20" coordorigin="3923,4849" coordsize="10,20">
              <v:shape style="position:absolute;left:3923;top:4849;width:10;height:20" coordorigin="3923,4849" coordsize="10,20" path="m3923,4869l3932,4869,3932,4849,3923,4849,3923,4869xe" filled="true" fillcolor="#000000" stroked="false">
                <v:path arrowok="t"/>
                <v:fill type="solid"/>
              </v:shape>
            </v:group>
            <v:group style="position:absolute;left:3923;top:4869;width:10;height:20" coordorigin="3923,4869" coordsize="10,20">
              <v:shape style="position:absolute;left:3923;top:4869;width:10;height:20" coordorigin="3923,4869" coordsize="10,20" path="m3923,4888l3932,4888,3932,4869,3923,4869,3923,4888xe" filled="true" fillcolor="#000000" stroked="false">
                <v:path arrowok="t"/>
                <v:fill type="solid"/>
              </v:shape>
            </v:group>
            <v:group style="position:absolute;left:3923;top:4888;width:10;height:20" coordorigin="3923,4888" coordsize="10,20">
              <v:shape style="position:absolute;left:3923;top:4888;width:10;height:20" coordorigin="3923,4888" coordsize="10,20" path="m3923,4907l3932,4907,3932,4888,3923,4888,3923,4907xe" filled="true" fillcolor="#000000" stroked="false">
                <v:path arrowok="t"/>
                <v:fill type="solid"/>
              </v:shape>
            </v:group>
            <v:group style="position:absolute;left:3923;top:4907;width:10;height:20" coordorigin="3923,4907" coordsize="10,20">
              <v:shape style="position:absolute;left:3923;top:4907;width:10;height:20" coordorigin="3923,4907" coordsize="10,20" path="m3923,4926l3932,4926,3932,4907,3923,4907,3923,4926xe" filled="true" fillcolor="#000000" stroked="false">
                <v:path arrowok="t"/>
                <v:fill type="solid"/>
              </v:shape>
            </v:group>
            <v:group style="position:absolute;left:3923;top:4926;width:10;height:20" coordorigin="3923,4926" coordsize="10,20">
              <v:shape style="position:absolute;left:3923;top:4926;width:10;height:20" coordorigin="3923,4926" coordsize="10,20" path="m3923,4945l3932,4945,3932,4926,3923,4926,3923,4945xe" filled="true" fillcolor="#000000" stroked="false">
                <v:path arrowok="t"/>
                <v:fill type="solid"/>
              </v:shape>
            </v:group>
            <v:group style="position:absolute;left:3923;top:4945;width:10;height:20" coordorigin="3923,4945" coordsize="10,20">
              <v:shape style="position:absolute;left:3923;top:4945;width:10;height:20" coordorigin="3923,4945" coordsize="10,20" path="m3923,4965l3932,4965,3932,4945,3923,4945,3923,4965xe" filled="true" fillcolor="#000000" stroked="false">
                <v:path arrowok="t"/>
                <v:fill type="solid"/>
              </v:shape>
            </v:group>
            <v:group style="position:absolute;left:3923;top:4965;width:10;height:20" coordorigin="3923,4965" coordsize="10,20">
              <v:shape style="position:absolute;left:3923;top:4965;width:10;height:20" coordorigin="3923,4965" coordsize="10,20" path="m3923,4984l3932,4984,3932,4965,3923,4965,3923,4984xe" filled="true" fillcolor="#000000" stroked="false">
                <v:path arrowok="t"/>
                <v:fill type="solid"/>
              </v:shape>
            </v:group>
            <v:group style="position:absolute;left:3923;top:4984;width:10;height:20" coordorigin="3923,4984" coordsize="10,20">
              <v:shape style="position:absolute;left:3923;top:4984;width:10;height:20" coordorigin="3923,4984" coordsize="10,20" path="m3923,5003l3932,5003,3932,4984,3923,4984,3923,5003xe" filled="true" fillcolor="#000000" stroked="false">
                <v:path arrowok="t"/>
                <v:fill type="solid"/>
              </v:shape>
            </v:group>
            <v:group style="position:absolute;left:3923;top:5003;width:10;height:20" coordorigin="3923,5003" coordsize="10,20">
              <v:shape style="position:absolute;left:3923;top:5003;width:10;height:20" coordorigin="3923,5003" coordsize="10,20" path="m3923,5022l3932,5022,3932,5003,3923,5003,3923,5022xe" filled="true" fillcolor="#000000" stroked="false">
                <v:path arrowok="t"/>
                <v:fill type="solid"/>
              </v:shape>
            </v:group>
            <v:group style="position:absolute;left:3923;top:5022;width:10;height:20" coordorigin="3923,5022" coordsize="10,20">
              <v:shape style="position:absolute;left:3923;top:5022;width:10;height:20" coordorigin="3923,5022" coordsize="10,20" path="m3923,5041l3932,5041,3932,5022,3923,5022,3923,5041xe" filled="true" fillcolor="#000000" stroked="false">
                <v:path arrowok="t"/>
                <v:fill type="solid"/>
              </v:shape>
            </v:group>
            <v:group style="position:absolute;left:3923;top:5041;width:10;height:20" coordorigin="3923,5041" coordsize="10,20">
              <v:shape style="position:absolute;left:3923;top:5041;width:10;height:20" coordorigin="3923,5041" coordsize="10,20" path="m3923,5061l3932,5061,3932,5041,3923,5041,3923,5061xe" filled="true" fillcolor="#000000" stroked="false">
                <v:path arrowok="t"/>
                <v:fill type="solid"/>
              </v:shape>
            </v:group>
            <v:group style="position:absolute;left:3923;top:5061;width:10;height:20" coordorigin="3923,5061" coordsize="10,20">
              <v:shape style="position:absolute;left:3923;top:5061;width:10;height:20" coordorigin="3923,5061" coordsize="10,20" path="m3923,5080l3932,5080,3932,5061,3923,5061,3923,5080xe" filled="true" fillcolor="#000000" stroked="false">
                <v:path arrowok="t"/>
                <v:fill type="solid"/>
              </v:shape>
            </v:group>
            <v:group style="position:absolute;left:3923;top:5080;width:10;height:20" coordorigin="3923,5080" coordsize="10,20">
              <v:shape style="position:absolute;left:3923;top:5080;width:10;height:20" coordorigin="3923,5080" coordsize="10,20" path="m3923,5099l3932,5099,3932,5080,3923,5080,3923,5099xe" filled="true" fillcolor="#000000" stroked="false">
                <v:path arrowok="t"/>
                <v:fill type="solid"/>
              </v:shape>
            </v:group>
            <v:group style="position:absolute;left:3923;top:5099;width:10;height:20" coordorigin="3923,5099" coordsize="10,20">
              <v:shape style="position:absolute;left:3923;top:5099;width:10;height:20" coordorigin="3923,5099" coordsize="10,20" path="m3923,5118l3932,5118,3932,5099,3923,5099,3923,5118xe" filled="true" fillcolor="#000000" stroked="false">
                <v:path arrowok="t"/>
                <v:fill type="solid"/>
              </v:shape>
            </v:group>
            <v:group style="position:absolute;left:3923;top:5118;width:10;height:20" coordorigin="3923,5118" coordsize="10,20">
              <v:shape style="position:absolute;left:3923;top:5118;width:10;height:20" coordorigin="3923,5118" coordsize="10,20" path="m3923,5137l3932,5137,3932,5118,3923,5118,3923,5137xe" filled="true" fillcolor="#000000" stroked="false">
                <v:path arrowok="t"/>
                <v:fill type="solid"/>
              </v:shape>
            </v:group>
            <v:group style="position:absolute;left:3923;top:5137;width:10;height:20" coordorigin="3923,5137" coordsize="10,20">
              <v:shape style="position:absolute;left:3923;top:5137;width:10;height:20" coordorigin="3923,5137" coordsize="10,20" path="m3923,5157l3932,5157,3932,5137,3923,5137,3923,5157xe" filled="true" fillcolor="#000000" stroked="false">
                <v:path arrowok="t"/>
                <v:fill type="solid"/>
              </v:shape>
            </v:group>
            <v:group style="position:absolute;left:3923;top:5157;width:10;height:20" coordorigin="3923,5157" coordsize="10,20">
              <v:shape style="position:absolute;left:3923;top:5157;width:10;height:20" coordorigin="3923,5157" coordsize="10,20" path="m3923,5176l3932,5176,3932,5157,3923,5157,3923,5176xe" filled="true" fillcolor="#000000" stroked="false">
                <v:path arrowok="t"/>
                <v:fill type="solid"/>
              </v:shape>
            </v:group>
            <v:group style="position:absolute;left:3923;top:5176;width:10;height:20" coordorigin="3923,5176" coordsize="10,20">
              <v:shape style="position:absolute;left:3923;top:5176;width:10;height:20" coordorigin="3923,5176" coordsize="10,20" path="m3923,5195l3932,5195,3932,5176,3923,5176,3923,5195xe" filled="true" fillcolor="#000000" stroked="false">
                <v:path arrowok="t"/>
                <v:fill type="solid"/>
              </v:shape>
            </v:group>
            <v:group style="position:absolute;left:3923;top:5195;width:10;height:20" coordorigin="3923,5195" coordsize="10,20">
              <v:shape style="position:absolute;left:3923;top:5195;width:10;height:20" coordorigin="3923,5195" coordsize="10,20" path="m3923,5214l3932,5214,3932,5195,3923,5195,3923,5214xe" filled="true" fillcolor="#000000" stroked="false">
                <v:path arrowok="t"/>
                <v:fill type="solid"/>
              </v:shape>
            </v:group>
            <v:group style="position:absolute;left:3923;top:5214;width:10;height:20" coordorigin="3923,5214" coordsize="10,20">
              <v:shape style="position:absolute;left:3923;top:5214;width:10;height:20" coordorigin="3923,5214" coordsize="10,20" path="m3923,5233l3932,5233,3932,5214,3923,5214,3923,5233xe" filled="true" fillcolor="#000000" stroked="false">
                <v:path arrowok="t"/>
                <v:fill type="solid"/>
              </v:shape>
            </v:group>
            <v:group style="position:absolute;left:3923;top:5233;width:10;height:20" coordorigin="3923,5233" coordsize="10,20">
              <v:shape style="position:absolute;left:3923;top:5233;width:10;height:20" coordorigin="3923,5233" coordsize="10,20" path="m3923,5253l3932,5253,3932,5233,3923,5233,3923,5253xe" filled="true" fillcolor="#000000" stroked="false">
                <v:path arrowok="t"/>
                <v:fill type="solid"/>
              </v:shape>
            </v:group>
            <v:group style="position:absolute;left:3923;top:5253;width:10;height:20" coordorigin="3923,5253" coordsize="10,20">
              <v:shape style="position:absolute;left:3923;top:5253;width:10;height:20" coordorigin="3923,5253" coordsize="10,20" path="m3923,5272l3932,5272,3932,5253,3923,5253,3923,5272xe" filled="true" fillcolor="#000000" stroked="false">
                <v:path arrowok="t"/>
                <v:fill type="solid"/>
              </v:shape>
            </v:group>
            <v:group style="position:absolute;left:3923;top:5272;width:10;height:20" coordorigin="3923,5272" coordsize="10,20">
              <v:shape style="position:absolute;left:3923;top:5272;width:10;height:20" coordorigin="3923,5272" coordsize="10,20" path="m3923,5291l3932,5291,3932,5272,3923,5272,3923,5291xe" filled="true" fillcolor="#000000" stroked="false">
                <v:path arrowok="t"/>
                <v:fill type="solid"/>
              </v:shape>
            </v:group>
            <v:group style="position:absolute;left:3923;top:5297;width:10;height:2" coordorigin="3923,5297" coordsize="10,2">
              <v:shape style="position:absolute;left:3923;top:5297;width:10;height:2" coordorigin="3923,5297" coordsize="10,0" path="m3923,5297l3932,5297e" filled="false" stroked="true" strokeweight=".60004pt" strokecolor="#000000">
                <v:path arrowok="t"/>
              </v:shape>
            </v:group>
            <v:group style="position:absolute;left:5067;top:4177;width:10;height:20" coordorigin="5067,4177" coordsize="10,20">
              <v:shape style="position:absolute;left:5067;top:4177;width:10;height:20" coordorigin="5067,4177" coordsize="10,20" path="m5067,4197l5077,4197,5077,4177,5067,4177,5067,4197xe" filled="true" fillcolor="#000000" stroked="false">
                <v:path arrowok="t"/>
                <v:fill type="solid"/>
              </v:shape>
            </v:group>
            <v:group style="position:absolute;left:5067;top:4197;width:10;height:20" coordorigin="5067,4197" coordsize="10,20">
              <v:shape style="position:absolute;left:5067;top:4197;width:10;height:20" coordorigin="5067,4197" coordsize="10,20" path="m5067,4216l5077,4216,5077,4197,5067,4197,5067,4216xe" filled="true" fillcolor="#000000" stroked="false">
                <v:path arrowok="t"/>
                <v:fill type="solid"/>
              </v:shape>
            </v:group>
            <v:group style="position:absolute;left:5067;top:4216;width:10;height:20" coordorigin="5067,4216" coordsize="10,20">
              <v:shape style="position:absolute;left:5067;top:4216;width:10;height:20" coordorigin="5067,4216" coordsize="10,20" path="m5067,4235l5077,4235,5077,4216,5067,4216,5067,4235xe" filled="true" fillcolor="#000000" stroked="false">
                <v:path arrowok="t"/>
                <v:fill type="solid"/>
              </v:shape>
            </v:group>
            <v:group style="position:absolute;left:5067;top:4235;width:10;height:20" coordorigin="5067,4235" coordsize="10,20">
              <v:shape style="position:absolute;left:5067;top:4235;width:10;height:20" coordorigin="5067,4235" coordsize="10,20" path="m5067,4254l5077,4254,5077,4235,5067,4235,5067,4254xe" filled="true" fillcolor="#000000" stroked="false">
                <v:path arrowok="t"/>
                <v:fill type="solid"/>
              </v:shape>
            </v:group>
            <v:group style="position:absolute;left:5067;top:4254;width:10;height:20" coordorigin="5067,4254" coordsize="10,20">
              <v:shape style="position:absolute;left:5067;top:4254;width:10;height:20" coordorigin="5067,4254" coordsize="10,20" path="m5067,4273l5077,4273,5077,4254,5067,4254,5067,4273xe" filled="true" fillcolor="#000000" stroked="false">
                <v:path arrowok="t"/>
                <v:fill type="solid"/>
              </v:shape>
            </v:group>
            <v:group style="position:absolute;left:5067;top:4273;width:10;height:20" coordorigin="5067,4273" coordsize="10,20">
              <v:shape style="position:absolute;left:5067;top:4273;width:10;height:20" coordorigin="5067,4273" coordsize="10,20" path="m5067,4293l5077,4293,5077,4273,5067,4273,5067,4293xe" filled="true" fillcolor="#000000" stroked="false">
                <v:path arrowok="t"/>
                <v:fill type="solid"/>
              </v:shape>
            </v:group>
            <v:group style="position:absolute;left:5067;top:4293;width:10;height:20" coordorigin="5067,4293" coordsize="10,20">
              <v:shape style="position:absolute;left:5067;top:4293;width:10;height:20" coordorigin="5067,4293" coordsize="10,20" path="m5067,4312l5077,4312,5077,4293,5067,4293,5067,4312xe" filled="true" fillcolor="#000000" stroked="false">
                <v:path arrowok="t"/>
                <v:fill type="solid"/>
              </v:shape>
            </v:group>
            <v:group style="position:absolute;left:5067;top:4312;width:10;height:20" coordorigin="5067,4312" coordsize="10,20">
              <v:shape style="position:absolute;left:5067;top:4312;width:10;height:20" coordorigin="5067,4312" coordsize="10,20" path="m5067,4331l5077,4331,5077,4312,5067,4312,5067,4331xe" filled="true" fillcolor="#000000" stroked="false">
                <v:path arrowok="t"/>
                <v:fill type="solid"/>
              </v:shape>
            </v:group>
            <v:group style="position:absolute;left:5067;top:4331;width:10;height:20" coordorigin="5067,4331" coordsize="10,20">
              <v:shape style="position:absolute;left:5067;top:4331;width:10;height:20" coordorigin="5067,4331" coordsize="10,20" path="m5067,4350l5077,4350,5077,4331,5067,4331,5067,4350xe" filled="true" fillcolor="#000000" stroked="false">
                <v:path arrowok="t"/>
                <v:fill type="solid"/>
              </v:shape>
            </v:group>
            <v:group style="position:absolute;left:5067;top:4350;width:10;height:20" coordorigin="5067,4350" coordsize="10,20">
              <v:shape style="position:absolute;left:5067;top:4350;width:10;height:20" coordorigin="5067,4350" coordsize="10,20" path="m5067,4369l5077,4369,5077,4350,5067,4350,5067,4369xe" filled="true" fillcolor="#000000" stroked="false">
                <v:path arrowok="t"/>
                <v:fill type="solid"/>
              </v:shape>
            </v:group>
            <v:group style="position:absolute;left:5067;top:4369;width:10;height:20" coordorigin="5067,4369" coordsize="10,20">
              <v:shape style="position:absolute;left:5067;top:4369;width:10;height:20" coordorigin="5067,4369" coordsize="10,20" path="m5067,4389l5077,4389,5077,4369,5067,4369,5067,4389xe" filled="true" fillcolor="#000000" stroked="false">
                <v:path arrowok="t"/>
                <v:fill type="solid"/>
              </v:shape>
            </v:group>
            <v:group style="position:absolute;left:5067;top:4389;width:10;height:20" coordorigin="5067,4389" coordsize="10,20">
              <v:shape style="position:absolute;left:5067;top:4389;width:10;height:20" coordorigin="5067,4389" coordsize="10,20" path="m5067,4408l5077,4408,5077,4389,5067,4389,5067,4408xe" filled="true" fillcolor="#000000" stroked="false">
                <v:path arrowok="t"/>
                <v:fill type="solid"/>
              </v:shape>
            </v:group>
            <v:group style="position:absolute;left:5067;top:4408;width:10;height:20" coordorigin="5067,4408" coordsize="10,20">
              <v:shape style="position:absolute;left:5067;top:4408;width:10;height:20" coordorigin="5067,4408" coordsize="10,20" path="m5067,4427l5077,4427,5077,4408,5067,4408,5067,4427xe" filled="true" fillcolor="#000000" stroked="false">
                <v:path arrowok="t"/>
                <v:fill type="solid"/>
              </v:shape>
            </v:group>
            <v:group style="position:absolute;left:5067;top:4427;width:10;height:20" coordorigin="5067,4427" coordsize="10,20">
              <v:shape style="position:absolute;left:5067;top:4427;width:10;height:20" coordorigin="5067,4427" coordsize="10,20" path="m5067,4446l5077,4446,5077,4427,5067,4427,5067,4446xe" filled="true" fillcolor="#000000" stroked="false">
                <v:path arrowok="t"/>
                <v:fill type="solid"/>
              </v:shape>
            </v:group>
            <v:group style="position:absolute;left:5067;top:4446;width:10;height:20" coordorigin="5067,4446" coordsize="10,20">
              <v:shape style="position:absolute;left:5067;top:4446;width:10;height:20" coordorigin="5067,4446" coordsize="10,20" path="m5067,4465l5077,4465,5077,4446,5067,4446,5067,4465xe" filled="true" fillcolor="#000000" stroked="false">
                <v:path arrowok="t"/>
                <v:fill type="solid"/>
              </v:shape>
            </v:group>
            <v:group style="position:absolute;left:5067;top:4465;width:10;height:20" coordorigin="5067,4465" coordsize="10,20">
              <v:shape style="position:absolute;left:5067;top:4465;width:10;height:20" coordorigin="5067,4465" coordsize="10,20" path="m5067,4485l5077,4485,5077,4465,5067,4465,5067,4485xe" filled="true" fillcolor="#000000" stroked="false">
                <v:path arrowok="t"/>
                <v:fill type="solid"/>
              </v:shape>
            </v:group>
            <v:group style="position:absolute;left:5067;top:4485;width:10;height:20" coordorigin="5067,4485" coordsize="10,20">
              <v:shape style="position:absolute;left:5067;top:4485;width:10;height:20" coordorigin="5067,4485" coordsize="10,20" path="m5067,4504l5077,4504,5077,4485,5067,4485,5067,4504xe" filled="true" fillcolor="#000000" stroked="false">
                <v:path arrowok="t"/>
                <v:fill type="solid"/>
              </v:shape>
            </v:group>
            <v:group style="position:absolute;left:5067;top:4504;width:10;height:20" coordorigin="5067,4504" coordsize="10,20">
              <v:shape style="position:absolute;left:5067;top:4504;width:10;height:20" coordorigin="5067,4504" coordsize="10,20" path="m5067,4523l5077,4523,5077,4504,5067,4504,5067,4523xe" filled="true" fillcolor="#000000" stroked="false">
                <v:path arrowok="t"/>
                <v:fill type="solid"/>
              </v:shape>
            </v:group>
            <v:group style="position:absolute;left:5067;top:4523;width:10;height:20" coordorigin="5067,4523" coordsize="10,20">
              <v:shape style="position:absolute;left:5067;top:4523;width:10;height:20" coordorigin="5067,4523" coordsize="10,20" path="m5067,4542l5077,4542,5077,4523,5067,4523,5067,4542xe" filled="true" fillcolor="#000000" stroked="false">
                <v:path arrowok="t"/>
                <v:fill type="solid"/>
              </v:shape>
            </v:group>
            <v:group style="position:absolute;left:5067;top:4542;width:10;height:20" coordorigin="5067,4542" coordsize="10,20">
              <v:shape style="position:absolute;left:5067;top:4542;width:10;height:20" coordorigin="5067,4542" coordsize="10,20" path="m5067,4561l5077,4561,5077,4542,5067,4542,5067,4561xe" filled="true" fillcolor="#000000" stroked="false">
                <v:path arrowok="t"/>
                <v:fill type="solid"/>
              </v:shape>
            </v:group>
            <v:group style="position:absolute;left:5067;top:4561;width:10;height:20" coordorigin="5067,4561" coordsize="10,20">
              <v:shape style="position:absolute;left:5067;top:4561;width:10;height:20" coordorigin="5067,4561" coordsize="10,20" path="m5067,4581l5077,4581,5077,4561,5067,4561,5067,4581xe" filled="true" fillcolor="#000000" stroked="false">
                <v:path arrowok="t"/>
                <v:fill type="solid"/>
              </v:shape>
            </v:group>
            <v:group style="position:absolute;left:5067;top:4581;width:10;height:20" coordorigin="5067,4581" coordsize="10,20">
              <v:shape style="position:absolute;left:5067;top:4581;width:10;height:20" coordorigin="5067,4581" coordsize="10,20" path="m5067,4600l5077,4600,5077,4581,5067,4581,5067,4600xe" filled="true" fillcolor="#000000" stroked="false">
                <v:path arrowok="t"/>
                <v:fill type="solid"/>
              </v:shape>
            </v:group>
            <v:group style="position:absolute;left:5067;top:4600;width:10;height:20" coordorigin="5067,4600" coordsize="10,20">
              <v:shape style="position:absolute;left:5067;top:4600;width:10;height:20" coordorigin="5067,4600" coordsize="10,20" path="m5067,4619l5077,4619,5077,4600,5067,4600,5067,4619xe" filled="true" fillcolor="#000000" stroked="false">
                <v:path arrowok="t"/>
                <v:fill type="solid"/>
              </v:shape>
            </v:group>
            <v:group style="position:absolute;left:5067;top:4619;width:10;height:20" coordorigin="5067,4619" coordsize="10,20">
              <v:shape style="position:absolute;left:5067;top:4619;width:10;height:20" coordorigin="5067,4619" coordsize="10,20" path="m5067,4638l5077,4638,5077,4619,5067,4619,5067,4638xe" filled="true" fillcolor="#000000" stroked="false">
                <v:path arrowok="t"/>
                <v:fill type="solid"/>
              </v:shape>
            </v:group>
            <v:group style="position:absolute;left:5067;top:4638;width:10;height:20" coordorigin="5067,4638" coordsize="10,20">
              <v:shape style="position:absolute;left:5067;top:4638;width:10;height:20" coordorigin="5067,4638" coordsize="10,20" path="m5067,4657l5077,4657,5077,4638,5067,4638,5067,4657xe" filled="true" fillcolor="#000000" stroked="false">
                <v:path arrowok="t"/>
                <v:fill type="solid"/>
              </v:shape>
            </v:group>
            <v:group style="position:absolute;left:5067;top:4657;width:10;height:20" coordorigin="5067,4657" coordsize="10,20">
              <v:shape style="position:absolute;left:5067;top:4657;width:10;height:20" coordorigin="5067,4657" coordsize="10,20" path="m5067,4677l5077,4677,5077,4657,5067,4657,5067,4677xe" filled="true" fillcolor="#000000" stroked="false">
                <v:path arrowok="t"/>
                <v:fill type="solid"/>
              </v:shape>
            </v:group>
            <v:group style="position:absolute;left:5067;top:4677;width:10;height:20" coordorigin="5067,4677" coordsize="10,20">
              <v:shape style="position:absolute;left:5067;top:4677;width:10;height:20" coordorigin="5067,4677" coordsize="10,20" path="m5067,4696l5077,4696,5077,4677,5067,4677,5067,4696xe" filled="true" fillcolor="#000000" stroked="false">
                <v:path arrowok="t"/>
                <v:fill type="solid"/>
              </v:shape>
            </v:group>
            <v:group style="position:absolute;left:5067;top:4696;width:10;height:20" coordorigin="5067,4696" coordsize="10,20">
              <v:shape style="position:absolute;left:5067;top:4696;width:10;height:20" coordorigin="5067,4696" coordsize="10,20" path="m5067,4715l5077,4715,5077,4696,5067,4696,5067,4715xe" filled="true" fillcolor="#000000" stroked="false">
                <v:path arrowok="t"/>
                <v:fill type="solid"/>
              </v:shape>
            </v:group>
            <v:group style="position:absolute;left:5067;top:4715;width:10;height:20" coordorigin="5067,4715" coordsize="10,20">
              <v:shape style="position:absolute;left:5067;top:4715;width:10;height:20" coordorigin="5067,4715" coordsize="10,20" path="m5067,4734l5077,4734,5077,4715,5067,4715,5067,4734xe" filled="true" fillcolor="#000000" stroked="false">
                <v:path arrowok="t"/>
                <v:fill type="solid"/>
              </v:shape>
            </v:group>
            <v:group style="position:absolute;left:5067;top:4734;width:10;height:20" coordorigin="5067,4734" coordsize="10,20">
              <v:shape style="position:absolute;left:5067;top:4734;width:10;height:20" coordorigin="5067,4734" coordsize="10,20" path="m5067,4753l5077,4753,5077,4734,5067,4734,5067,4753xe" filled="true" fillcolor="#000000" stroked="false">
                <v:path arrowok="t"/>
                <v:fill type="solid"/>
              </v:shape>
            </v:group>
            <v:group style="position:absolute;left:5067;top:4753;width:10;height:20" coordorigin="5067,4753" coordsize="10,20">
              <v:shape style="position:absolute;left:5067;top:4753;width:10;height:20" coordorigin="5067,4753" coordsize="10,20" path="m5067,4773l5077,4773,5077,4753,5067,4753,5067,4773xe" filled="true" fillcolor="#000000" stroked="false">
                <v:path arrowok="t"/>
                <v:fill type="solid"/>
              </v:shape>
            </v:group>
            <v:group style="position:absolute;left:5067;top:4773;width:10;height:20" coordorigin="5067,4773" coordsize="10,20">
              <v:shape style="position:absolute;left:5067;top:4773;width:10;height:20" coordorigin="5067,4773" coordsize="10,20" path="m5067,4792l5077,4792,5077,4773,5067,4773,5067,4792xe" filled="true" fillcolor="#000000" stroked="false">
                <v:path arrowok="t"/>
                <v:fill type="solid"/>
              </v:shape>
            </v:group>
            <v:group style="position:absolute;left:5067;top:4792;width:10;height:20" coordorigin="5067,4792" coordsize="10,20">
              <v:shape style="position:absolute;left:5067;top:4792;width:10;height:20" coordorigin="5067,4792" coordsize="10,20" path="m5067,4811l5077,4811,5077,4792,5067,4792,5067,4811xe" filled="true" fillcolor="#000000" stroked="false">
                <v:path arrowok="t"/>
                <v:fill type="solid"/>
              </v:shape>
            </v:group>
            <v:group style="position:absolute;left:5067;top:4811;width:10;height:20" coordorigin="5067,4811" coordsize="10,20">
              <v:shape style="position:absolute;left:5067;top:4811;width:10;height:20" coordorigin="5067,4811" coordsize="10,20" path="m5067,4830l5077,4830,5077,4811,5067,4811,5067,4830xe" filled="true" fillcolor="#000000" stroked="false">
                <v:path arrowok="t"/>
                <v:fill type="solid"/>
              </v:shape>
            </v:group>
            <v:group style="position:absolute;left:5067;top:4830;width:10;height:20" coordorigin="5067,4830" coordsize="10,20">
              <v:shape style="position:absolute;left:5067;top:4830;width:10;height:20" coordorigin="5067,4830" coordsize="10,20" path="m5067,4849l5077,4849,5077,4830,5067,4830,5067,4849xe" filled="true" fillcolor="#000000" stroked="false">
                <v:path arrowok="t"/>
                <v:fill type="solid"/>
              </v:shape>
            </v:group>
            <v:group style="position:absolute;left:5067;top:4849;width:10;height:20" coordorigin="5067,4849" coordsize="10,20">
              <v:shape style="position:absolute;left:5067;top:4849;width:10;height:20" coordorigin="5067,4849" coordsize="10,20" path="m5067,4869l5077,4869,5077,4849,5067,4849,5067,4869xe" filled="true" fillcolor="#000000" stroked="false">
                <v:path arrowok="t"/>
                <v:fill type="solid"/>
              </v:shape>
            </v:group>
            <v:group style="position:absolute;left:5067;top:4869;width:10;height:20" coordorigin="5067,4869" coordsize="10,20">
              <v:shape style="position:absolute;left:5067;top:4869;width:10;height:20" coordorigin="5067,4869" coordsize="10,20" path="m5067,4888l5077,4888,5077,4869,5067,4869,5067,4888xe" filled="true" fillcolor="#000000" stroked="false">
                <v:path arrowok="t"/>
                <v:fill type="solid"/>
              </v:shape>
            </v:group>
            <v:group style="position:absolute;left:5067;top:4888;width:10;height:20" coordorigin="5067,4888" coordsize="10,20">
              <v:shape style="position:absolute;left:5067;top:4888;width:10;height:20" coordorigin="5067,4888" coordsize="10,20" path="m5067,4907l5077,4907,5077,4888,5067,4888,5067,4907xe" filled="true" fillcolor="#000000" stroked="false">
                <v:path arrowok="t"/>
                <v:fill type="solid"/>
              </v:shape>
            </v:group>
            <v:group style="position:absolute;left:5067;top:4907;width:10;height:20" coordorigin="5067,4907" coordsize="10,20">
              <v:shape style="position:absolute;left:5067;top:4907;width:10;height:20" coordorigin="5067,4907" coordsize="10,20" path="m5067,4926l5077,4926,5077,4907,5067,4907,5067,4926xe" filled="true" fillcolor="#000000" stroked="false">
                <v:path arrowok="t"/>
                <v:fill type="solid"/>
              </v:shape>
            </v:group>
            <v:group style="position:absolute;left:5067;top:4926;width:10;height:20" coordorigin="5067,4926" coordsize="10,20">
              <v:shape style="position:absolute;left:5067;top:4926;width:10;height:20" coordorigin="5067,4926" coordsize="10,20" path="m5067,4945l5077,4945,5077,4926,5067,4926,5067,4945xe" filled="true" fillcolor="#000000" stroked="false">
                <v:path arrowok="t"/>
                <v:fill type="solid"/>
              </v:shape>
            </v:group>
            <v:group style="position:absolute;left:5067;top:4945;width:10;height:20" coordorigin="5067,4945" coordsize="10,20">
              <v:shape style="position:absolute;left:5067;top:4945;width:10;height:20" coordorigin="5067,4945" coordsize="10,20" path="m5067,4965l5077,4965,5077,4945,5067,4945,5067,4965xe" filled="true" fillcolor="#000000" stroked="false">
                <v:path arrowok="t"/>
                <v:fill type="solid"/>
              </v:shape>
            </v:group>
            <v:group style="position:absolute;left:5067;top:4965;width:10;height:20" coordorigin="5067,4965" coordsize="10,20">
              <v:shape style="position:absolute;left:5067;top:4965;width:10;height:20" coordorigin="5067,4965" coordsize="10,20" path="m5067,4984l5077,4984,5077,4965,5067,4965,5067,4984xe" filled="true" fillcolor="#000000" stroked="false">
                <v:path arrowok="t"/>
                <v:fill type="solid"/>
              </v:shape>
            </v:group>
            <v:group style="position:absolute;left:5067;top:4984;width:10;height:20" coordorigin="5067,4984" coordsize="10,20">
              <v:shape style="position:absolute;left:5067;top:4984;width:10;height:20" coordorigin="5067,4984" coordsize="10,20" path="m5067,5003l5077,5003,5077,4984,5067,4984,5067,5003xe" filled="true" fillcolor="#000000" stroked="false">
                <v:path arrowok="t"/>
                <v:fill type="solid"/>
              </v:shape>
            </v:group>
            <v:group style="position:absolute;left:5067;top:5003;width:10;height:20" coordorigin="5067,5003" coordsize="10,20">
              <v:shape style="position:absolute;left:5067;top:5003;width:10;height:20" coordorigin="5067,5003" coordsize="10,20" path="m5067,5022l5077,5022,5077,5003,5067,5003,5067,5022xe" filled="true" fillcolor="#000000" stroked="false">
                <v:path arrowok="t"/>
                <v:fill type="solid"/>
              </v:shape>
            </v:group>
            <v:group style="position:absolute;left:5067;top:5022;width:10;height:20" coordorigin="5067,5022" coordsize="10,20">
              <v:shape style="position:absolute;left:5067;top:5022;width:10;height:20" coordorigin="5067,5022" coordsize="10,20" path="m5067,5041l5077,5041,5077,5022,5067,5022,5067,5041xe" filled="true" fillcolor="#000000" stroked="false">
                <v:path arrowok="t"/>
                <v:fill type="solid"/>
              </v:shape>
            </v:group>
            <v:group style="position:absolute;left:5067;top:5041;width:10;height:20" coordorigin="5067,5041" coordsize="10,20">
              <v:shape style="position:absolute;left:5067;top:5041;width:10;height:20" coordorigin="5067,5041" coordsize="10,20" path="m5067,5061l5077,5061,5077,5041,5067,5041,5067,5061xe" filled="true" fillcolor="#000000" stroked="false">
                <v:path arrowok="t"/>
                <v:fill type="solid"/>
              </v:shape>
            </v:group>
            <v:group style="position:absolute;left:5067;top:5061;width:10;height:20" coordorigin="5067,5061" coordsize="10,20">
              <v:shape style="position:absolute;left:5067;top:5061;width:10;height:20" coordorigin="5067,5061" coordsize="10,20" path="m5067,5080l5077,5080,5077,5061,5067,5061,5067,5080xe" filled="true" fillcolor="#000000" stroked="false">
                <v:path arrowok="t"/>
                <v:fill type="solid"/>
              </v:shape>
            </v:group>
            <v:group style="position:absolute;left:5067;top:5080;width:10;height:20" coordorigin="5067,5080" coordsize="10,20">
              <v:shape style="position:absolute;left:5067;top:5080;width:10;height:20" coordorigin="5067,5080" coordsize="10,20" path="m5067,5099l5077,5099,5077,5080,5067,5080,5067,5099xe" filled="true" fillcolor="#000000" stroked="false">
                <v:path arrowok="t"/>
                <v:fill type="solid"/>
              </v:shape>
            </v:group>
            <v:group style="position:absolute;left:5067;top:5099;width:10;height:20" coordorigin="5067,5099" coordsize="10,20">
              <v:shape style="position:absolute;left:5067;top:5099;width:10;height:20" coordorigin="5067,5099" coordsize="10,20" path="m5067,5118l5077,5118,5077,5099,5067,5099,5067,5118xe" filled="true" fillcolor="#000000" stroked="false">
                <v:path arrowok="t"/>
                <v:fill type="solid"/>
              </v:shape>
            </v:group>
            <v:group style="position:absolute;left:5067;top:5118;width:10;height:20" coordorigin="5067,5118" coordsize="10,20">
              <v:shape style="position:absolute;left:5067;top:5118;width:10;height:20" coordorigin="5067,5118" coordsize="10,20" path="m5067,5137l5077,5137,5077,5118,5067,5118,5067,5137xe" filled="true" fillcolor="#000000" stroked="false">
                <v:path arrowok="t"/>
                <v:fill type="solid"/>
              </v:shape>
            </v:group>
            <v:group style="position:absolute;left:5067;top:5137;width:10;height:20" coordorigin="5067,5137" coordsize="10,20">
              <v:shape style="position:absolute;left:5067;top:5137;width:10;height:20" coordorigin="5067,5137" coordsize="10,20" path="m5067,5157l5077,5157,5077,5137,5067,5137,5067,5157xe" filled="true" fillcolor="#000000" stroked="false">
                <v:path arrowok="t"/>
                <v:fill type="solid"/>
              </v:shape>
            </v:group>
            <v:group style="position:absolute;left:5067;top:5157;width:10;height:20" coordorigin="5067,5157" coordsize="10,20">
              <v:shape style="position:absolute;left:5067;top:5157;width:10;height:20" coordorigin="5067,5157" coordsize="10,20" path="m5067,5176l5077,5176,5077,5157,5067,5157,5067,5176xe" filled="true" fillcolor="#000000" stroked="false">
                <v:path arrowok="t"/>
                <v:fill type="solid"/>
              </v:shape>
            </v:group>
            <v:group style="position:absolute;left:5067;top:5176;width:10;height:20" coordorigin="5067,5176" coordsize="10,20">
              <v:shape style="position:absolute;left:5067;top:5176;width:10;height:20" coordorigin="5067,5176" coordsize="10,20" path="m5067,5195l5077,5195,5077,5176,5067,5176,5067,5195xe" filled="true" fillcolor="#000000" stroked="false">
                <v:path arrowok="t"/>
                <v:fill type="solid"/>
              </v:shape>
            </v:group>
            <v:group style="position:absolute;left:5067;top:5195;width:10;height:20" coordorigin="5067,5195" coordsize="10,20">
              <v:shape style="position:absolute;left:5067;top:5195;width:10;height:20" coordorigin="5067,5195" coordsize="10,20" path="m5067,5214l5077,5214,5077,5195,5067,5195,5067,5214xe" filled="true" fillcolor="#000000" stroked="false">
                <v:path arrowok="t"/>
                <v:fill type="solid"/>
              </v:shape>
            </v:group>
            <v:group style="position:absolute;left:5067;top:5214;width:10;height:20" coordorigin="5067,5214" coordsize="10,20">
              <v:shape style="position:absolute;left:5067;top:5214;width:10;height:20" coordorigin="5067,5214" coordsize="10,20" path="m5067,5233l5077,5233,5077,5214,5067,5214,5067,5233xe" filled="true" fillcolor="#000000" stroked="false">
                <v:path arrowok="t"/>
                <v:fill type="solid"/>
              </v:shape>
            </v:group>
            <v:group style="position:absolute;left:5067;top:5233;width:10;height:20" coordorigin="5067,5233" coordsize="10,20">
              <v:shape style="position:absolute;left:5067;top:5233;width:10;height:20" coordorigin="5067,5233" coordsize="10,20" path="m5067,5253l5077,5253,5077,5233,5067,5233,5067,5253xe" filled="true" fillcolor="#000000" stroked="false">
                <v:path arrowok="t"/>
                <v:fill type="solid"/>
              </v:shape>
            </v:group>
            <v:group style="position:absolute;left:5067;top:5253;width:10;height:20" coordorigin="5067,5253" coordsize="10,20">
              <v:shape style="position:absolute;left:5067;top:5253;width:10;height:20" coordorigin="5067,5253" coordsize="10,20" path="m5067,5272l5077,5272,5077,5253,5067,5253,5067,5272xe" filled="true" fillcolor="#000000" stroked="false">
                <v:path arrowok="t"/>
                <v:fill type="solid"/>
              </v:shape>
            </v:group>
            <v:group style="position:absolute;left:5067;top:5272;width:10;height:20" coordorigin="5067,5272" coordsize="10,20">
              <v:shape style="position:absolute;left:5067;top:5272;width:10;height:20" coordorigin="5067,5272" coordsize="10,20" path="m5067,5291l5077,5291,5077,5272,5067,5272,5067,5291xe" filled="true" fillcolor="#000000" stroked="false">
                <v:path arrowok="t"/>
                <v:fill type="solid"/>
              </v:shape>
            </v:group>
            <v:group style="position:absolute;left:5067;top:5297;width:10;height:2" coordorigin="5067,5297" coordsize="10,2">
              <v:shape style="position:absolute;left:5067;top:5297;width:10;height:2" coordorigin="5067,5297" coordsize="10,0" path="m5067,5297l5077,5297e" filled="false" stroked="true" strokeweight=".60004pt" strokecolor="#000000">
                <v:path arrowok="t"/>
              </v:shape>
            </v:group>
            <v:group style="position:absolute;left:5775;top:4177;width:10;height:20" coordorigin="5775,4177" coordsize="10,20">
              <v:shape style="position:absolute;left:5775;top:4177;width:10;height:20" coordorigin="5775,4177" coordsize="10,20" path="m5775,4197l5785,4197,5785,4177,5775,4177,5775,4197xe" filled="true" fillcolor="#000000" stroked="false">
                <v:path arrowok="t"/>
                <v:fill type="solid"/>
              </v:shape>
            </v:group>
            <v:group style="position:absolute;left:5775;top:4197;width:10;height:20" coordorigin="5775,4197" coordsize="10,20">
              <v:shape style="position:absolute;left:5775;top:4197;width:10;height:20" coordorigin="5775,4197" coordsize="10,20" path="m5775,4216l5785,4216,5785,4197,5775,4197,5775,4216xe" filled="true" fillcolor="#000000" stroked="false">
                <v:path arrowok="t"/>
                <v:fill type="solid"/>
              </v:shape>
            </v:group>
            <v:group style="position:absolute;left:5775;top:4216;width:10;height:20" coordorigin="5775,4216" coordsize="10,20">
              <v:shape style="position:absolute;left:5775;top:4216;width:10;height:20" coordorigin="5775,4216" coordsize="10,20" path="m5775,4235l5785,4235,5785,4216,5775,4216,5775,4235xe" filled="true" fillcolor="#000000" stroked="false">
                <v:path arrowok="t"/>
                <v:fill type="solid"/>
              </v:shape>
            </v:group>
            <v:group style="position:absolute;left:5775;top:4235;width:10;height:20" coordorigin="5775,4235" coordsize="10,20">
              <v:shape style="position:absolute;left:5775;top:4235;width:10;height:20" coordorigin="5775,4235" coordsize="10,20" path="m5775,4254l5785,4254,5785,4235,5775,4235,5775,4254xe" filled="true" fillcolor="#000000" stroked="false">
                <v:path arrowok="t"/>
                <v:fill type="solid"/>
              </v:shape>
            </v:group>
            <v:group style="position:absolute;left:5775;top:4254;width:10;height:20" coordorigin="5775,4254" coordsize="10,20">
              <v:shape style="position:absolute;left:5775;top:4254;width:10;height:20" coordorigin="5775,4254" coordsize="10,20" path="m5775,4273l5785,4273,5785,4254,5775,4254,5775,4273xe" filled="true" fillcolor="#000000" stroked="false">
                <v:path arrowok="t"/>
                <v:fill type="solid"/>
              </v:shape>
            </v:group>
            <v:group style="position:absolute;left:5775;top:4273;width:10;height:20" coordorigin="5775,4273" coordsize="10,20">
              <v:shape style="position:absolute;left:5775;top:4273;width:10;height:20" coordorigin="5775,4273" coordsize="10,20" path="m5775,4293l5785,4293,5785,4273,5775,4273,5775,4293xe" filled="true" fillcolor="#000000" stroked="false">
                <v:path arrowok="t"/>
                <v:fill type="solid"/>
              </v:shape>
            </v:group>
            <v:group style="position:absolute;left:5775;top:4293;width:10;height:20" coordorigin="5775,4293" coordsize="10,20">
              <v:shape style="position:absolute;left:5775;top:4293;width:10;height:20" coordorigin="5775,4293" coordsize="10,20" path="m5775,4312l5785,4312,5785,4293,5775,4293,5775,4312xe" filled="true" fillcolor="#000000" stroked="false">
                <v:path arrowok="t"/>
                <v:fill type="solid"/>
              </v:shape>
            </v:group>
            <v:group style="position:absolute;left:5775;top:4312;width:10;height:20" coordorigin="5775,4312" coordsize="10,20">
              <v:shape style="position:absolute;left:5775;top:4312;width:10;height:20" coordorigin="5775,4312" coordsize="10,20" path="m5775,4331l5785,4331,5785,4312,5775,4312,5775,4331xe" filled="true" fillcolor="#000000" stroked="false">
                <v:path arrowok="t"/>
                <v:fill type="solid"/>
              </v:shape>
            </v:group>
            <v:group style="position:absolute;left:5775;top:4331;width:10;height:20" coordorigin="5775,4331" coordsize="10,20">
              <v:shape style="position:absolute;left:5775;top:4331;width:10;height:20" coordorigin="5775,4331" coordsize="10,20" path="m5775,4350l5785,4350,5785,4331,5775,4331,5775,4350xe" filled="true" fillcolor="#000000" stroked="false">
                <v:path arrowok="t"/>
                <v:fill type="solid"/>
              </v:shape>
            </v:group>
            <v:group style="position:absolute;left:5775;top:4350;width:10;height:20" coordorigin="5775,4350" coordsize="10,20">
              <v:shape style="position:absolute;left:5775;top:4350;width:10;height:20" coordorigin="5775,4350" coordsize="10,20" path="m5775,4369l5785,4369,5785,4350,5775,4350,5775,4369xe" filled="true" fillcolor="#000000" stroked="false">
                <v:path arrowok="t"/>
                <v:fill type="solid"/>
              </v:shape>
            </v:group>
            <v:group style="position:absolute;left:5775;top:4369;width:10;height:20" coordorigin="5775,4369" coordsize="10,20">
              <v:shape style="position:absolute;left:5775;top:4369;width:10;height:20" coordorigin="5775,4369" coordsize="10,20" path="m5775,4389l5785,4389,5785,4369,5775,4369,5775,4389xe" filled="true" fillcolor="#000000" stroked="false">
                <v:path arrowok="t"/>
                <v:fill type="solid"/>
              </v:shape>
            </v:group>
            <v:group style="position:absolute;left:5775;top:4389;width:10;height:20" coordorigin="5775,4389" coordsize="10,20">
              <v:shape style="position:absolute;left:5775;top:4389;width:10;height:20" coordorigin="5775,4389" coordsize="10,20" path="m5775,4408l5785,4408,5785,4389,5775,4389,5775,4408xe" filled="true" fillcolor="#000000" stroked="false">
                <v:path arrowok="t"/>
                <v:fill type="solid"/>
              </v:shape>
            </v:group>
            <v:group style="position:absolute;left:5775;top:4408;width:10;height:20" coordorigin="5775,4408" coordsize="10,20">
              <v:shape style="position:absolute;left:5775;top:4408;width:10;height:20" coordorigin="5775,4408" coordsize="10,20" path="m5775,4427l5785,4427,5785,4408,5775,4408,5775,4427xe" filled="true" fillcolor="#000000" stroked="false">
                <v:path arrowok="t"/>
                <v:fill type="solid"/>
              </v:shape>
            </v:group>
            <v:group style="position:absolute;left:5775;top:4427;width:10;height:20" coordorigin="5775,4427" coordsize="10,20">
              <v:shape style="position:absolute;left:5775;top:4427;width:10;height:20" coordorigin="5775,4427" coordsize="10,20" path="m5775,4446l5785,4446,5785,4427,5775,4427,5775,4446xe" filled="true" fillcolor="#000000" stroked="false">
                <v:path arrowok="t"/>
                <v:fill type="solid"/>
              </v:shape>
            </v:group>
            <v:group style="position:absolute;left:5775;top:4446;width:10;height:20" coordorigin="5775,4446" coordsize="10,20">
              <v:shape style="position:absolute;left:5775;top:4446;width:10;height:20" coordorigin="5775,4446" coordsize="10,20" path="m5775,4465l5785,4465,5785,4446,5775,4446,5775,4465xe" filled="true" fillcolor="#000000" stroked="false">
                <v:path arrowok="t"/>
                <v:fill type="solid"/>
              </v:shape>
            </v:group>
            <v:group style="position:absolute;left:5775;top:4465;width:10;height:20" coordorigin="5775,4465" coordsize="10,20">
              <v:shape style="position:absolute;left:5775;top:4465;width:10;height:20" coordorigin="5775,4465" coordsize="10,20" path="m5775,4485l5785,4485,5785,4465,5775,4465,5775,4485xe" filled="true" fillcolor="#000000" stroked="false">
                <v:path arrowok="t"/>
                <v:fill type="solid"/>
              </v:shape>
            </v:group>
            <v:group style="position:absolute;left:5775;top:4485;width:10;height:20" coordorigin="5775,4485" coordsize="10,20">
              <v:shape style="position:absolute;left:5775;top:4485;width:10;height:20" coordorigin="5775,4485" coordsize="10,20" path="m5775,4504l5785,4504,5785,4485,5775,4485,5775,4504xe" filled="true" fillcolor="#000000" stroked="false">
                <v:path arrowok="t"/>
                <v:fill type="solid"/>
              </v:shape>
            </v:group>
            <v:group style="position:absolute;left:5775;top:4504;width:10;height:20" coordorigin="5775,4504" coordsize="10,20">
              <v:shape style="position:absolute;left:5775;top:4504;width:10;height:20" coordorigin="5775,4504" coordsize="10,20" path="m5775,4523l5785,4523,5785,4504,5775,4504,5775,4523xe" filled="true" fillcolor="#000000" stroked="false">
                <v:path arrowok="t"/>
                <v:fill type="solid"/>
              </v:shape>
            </v:group>
            <v:group style="position:absolute;left:5775;top:4523;width:10;height:20" coordorigin="5775,4523" coordsize="10,20">
              <v:shape style="position:absolute;left:5775;top:4523;width:10;height:20" coordorigin="5775,4523" coordsize="10,20" path="m5775,4542l5785,4542,5785,4523,5775,4523,5775,4542xe" filled="true" fillcolor="#000000" stroked="false">
                <v:path arrowok="t"/>
                <v:fill type="solid"/>
              </v:shape>
            </v:group>
            <v:group style="position:absolute;left:5775;top:4542;width:10;height:20" coordorigin="5775,4542" coordsize="10,20">
              <v:shape style="position:absolute;left:5775;top:4542;width:10;height:20" coordorigin="5775,4542" coordsize="10,20" path="m5775,4561l5785,4561,5785,4542,5775,4542,5775,4561xe" filled="true" fillcolor="#000000" stroked="false">
                <v:path arrowok="t"/>
                <v:fill type="solid"/>
              </v:shape>
            </v:group>
            <v:group style="position:absolute;left:5775;top:4561;width:10;height:20" coordorigin="5775,4561" coordsize="10,20">
              <v:shape style="position:absolute;left:5775;top:4561;width:10;height:20" coordorigin="5775,4561" coordsize="10,20" path="m5775,4581l5785,4581,5785,4561,5775,4561,5775,4581xe" filled="true" fillcolor="#000000" stroked="false">
                <v:path arrowok="t"/>
                <v:fill type="solid"/>
              </v:shape>
            </v:group>
            <v:group style="position:absolute;left:5775;top:4581;width:10;height:20" coordorigin="5775,4581" coordsize="10,20">
              <v:shape style="position:absolute;left:5775;top:4581;width:10;height:20" coordorigin="5775,4581" coordsize="10,20" path="m5775,4600l5785,4600,5785,4581,5775,4581,5775,4600xe" filled="true" fillcolor="#000000" stroked="false">
                <v:path arrowok="t"/>
                <v:fill type="solid"/>
              </v:shape>
            </v:group>
            <v:group style="position:absolute;left:5775;top:4600;width:10;height:20" coordorigin="5775,4600" coordsize="10,20">
              <v:shape style="position:absolute;left:5775;top:4600;width:10;height:20" coordorigin="5775,4600" coordsize="10,20" path="m5775,4619l5785,4619,5785,4600,5775,4600,5775,4619xe" filled="true" fillcolor="#000000" stroked="false">
                <v:path arrowok="t"/>
                <v:fill type="solid"/>
              </v:shape>
            </v:group>
            <v:group style="position:absolute;left:5775;top:4619;width:10;height:20" coordorigin="5775,4619" coordsize="10,20">
              <v:shape style="position:absolute;left:5775;top:4619;width:10;height:20" coordorigin="5775,4619" coordsize="10,20" path="m5775,4638l5785,4638,5785,4619,5775,4619,5775,4638xe" filled="true" fillcolor="#000000" stroked="false">
                <v:path arrowok="t"/>
                <v:fill type="solid"/>
              </v:shape>
            </v:group>
            <v:group style="position:absolute;left:5775;top:4638;width:10;height:20" coordorigin="5775,4638" coordsize="10,20">
              <v:shape style="position:absolute;left:5775;top:4638;width:10;height:20" coordorigin="5775,4638" coordsize="10,20" path="m5775,4657l5785,4657,5785,4638,5775,4638,5775,4657xe" filled="true" fillcolor="#000000" stroked="false">
                <v:path arrowok="t"/>
                <v:fill type="solid"/>
              </v:shape>
            </v:group>
            <v:group style="position:absolute;left:5775;top:4657;width:10;height:20" coordorigin="5775,4657" coordsize="10,20">
              <v:shape style="position:absolute;left:5775;top:4657;width:10;height:20" coordorigin="5775,4657" coordsize="10,20" path="m5775,4677l5785,4677,5785,4657,5775,4657,5775,4677xe" filled="true" fillcolor="#000000" stroked="false">
                <v:path arrowok="t"/>
                <v:fill type="solid"/>
              </v:shape>
            </v:group>
            <v:group style="position:absolute;left:5775;top:4677;width:10;height:20" coordorigin="5775,4677" coordsize="10,20">
              <v:shape style="position:absolute;left:5775;top:4677;width:10;height:20" coordorigin="5775,4677" coordsize="10,20" path="m5775,4696l5785,4696,5785,4677,5775,4677,5775,4696xe" filled="true" fillcolor="#000000" stroked="false">
                <v:path arrowok="t"/>
                <v:fill type="solid"/>
              </v:shape>
            </v:group>
            <v:group style="position:absolute;left:5775;top:4696;width:10;height:20" coordorigin="5775,4696" coordsize="10,20">
              <v:shape style="position:absolute;left:5775;top:4696;width:10;height:20" coordorigin="5775,4696" coordsize="10,20" path="m5775,4715l5785,4715,5785,4696,5775,4696,5775,4715xe" filled="true" fillcolor="#000000" stroked="false">
                <v:path arrowok="t"/>
                <v:fill type="solid"/>
              </v:shape>
            </v:group>
            <v:group style="position:absolute;left:5775;top:4715;width:10;height:20" coordorigin="5775,4715" coordsize="10,20">
              <v:shape style="position:absolute;left:5775;top:4715;width:10;height:20" coordorigin="5775,4715" coordsize="10,20" path="m5775,4734l5785,4734,5785,4715,5775,4715,5775,4734xe" filled="true" fillcolor="#000000" stroked="false">
                <v:path arrowok="t"/>
                <v:fill type="solid"/>
              </v:shape>
            </v:group>
            <v:group style="position:absolute;left:5775;top:4734;width:10;height:20" coordorigin="5775,4734" coordsize="10,20">
              <v:shape style="position:absolute;left:5775;top:4734;width:10;height:20" coordorigin="5775,4734" coordsize="10,20" path="m5775,4753l5785,4753,5785,4734,5775,4734,5775,4753xe" filled="true" fillcolor="#000000" stroked="false">
                <v:path arrowok="t"/>
                <v:fill type="solid"/>
              </v:shape>
            </v:group>
            <v:group style="position:absolute;left:5775;top:4753;width:10;height:20" coordorigin="5775,4753" coordsize="10,20">
              <v:shape style="position:absolute;left:5775;top:4753;width:10;height:20" coordorigin="5775,4753" coordsize="10,20" path="m5775,4773l5785,4773,5785,4753,5775,4753,5775,4773xe" filled="true" fillcolor="#000000" stroked="false">
                <v:path arrowok="t"/>
                <v:fill type="solid"/>
              </v:shape>
            </v:group>
            <v:group style="position:absolute;left:5775;top:4773;width:10;height:20" coordorigin="5775,4773" coordsize="10,20">
              <v:shape style="position:absolute;left:5775;top:4773;width:10;height:20" coordorigin="5775,4773" coordsize="10,20" path="m5775,4792l5785,4792,5785,4773,5775,4773,5775,4792xe" filled="true" fillcolor="#000000" stroked="false">
                <v:path arrowok="t"/>
                <v:fill type="solid"/>
              </v:shape>
            </v:group>
            <v:group style="position:absolute;left:5775;top:4792;width:10;height:20" coordorigin="5775,4792" coordsize="10,20">
              <v:shape style="position:absolute;left:5775;top:4792;width:10;height:20" coordorigin="5775,4792" coordsize="10,20" path="m5775,4811l5785,4811,5785,4792,5775,4792,5775,4811xe" filled="true" fillcolor="#000000" stroked="false">
                <v:path arrowok="t"/>
                <v:fill type="solid"/>
              </v:shape>
            </v:group>
            <v:group style="position:absolute;left:5775;top:4811;width:10;height:20" coordorigin="5775,4811" coordsize="10,20">
              <v:shape style="position:absolute;left:5775;top:4811;width:10;height:20" coordorigin="5775,4811" coordsize="10,20" path="m5775,4830l5785,4830,5785,4811,5775,4811,5775,4830xe" filled="true" fillcolor="#000000" stroked="false">
                <v:path arrowok="t"/>
                <v:fill type="solid"/>
              </v:shape>
            </v:group>
            <v:group style="position:absolute;left:5775;top:4830;width:10;height:20" coordorigin="5775,4830" coordsize="10,20">
              <v:shape style="position:absolute;left:5775;top:4830;width:10;height:20" coordorigin="5775,4830" coordsize="10,20" path="m5775,4849l5785,4849,5785,4830,5775,4830,5775,4849xe" filled="true" fillcolor="#000000" stroked="false">
                <v:path arrowok="t"/>
                <v:fill type="solid"/>
              </v:shape>
            </v:group>
            <v:group style="position:absolute;left:5775;top:4849;width:10;height:20" coordorigin="5775,4849" coordsize="10,20">
              <v:shape style="position:absolute;left:5775;top:4849;width:10;height:20" coordorigin="5775,4849" coordsize="10,20" path="m5775,4869l5785,4869,5785,4849,5775,4849,5775,4869xe" filled="true" fillcolor="#000000" stroked="false">
                <v:path arrowok="t"/>
                <v:fill type="solid"/>
              </v:shape>
            </v:group>
            <v:group style="position:absolute;left:5775;top:4869;width:10;height:20" coordorigin="5775,4869" coordsize="10,20">
              <v:shape style="position:absolute;left:5775;top:4869;width:10;height:20" coordorigin="5775,4869" coordsize="10,20" path="m5775,4888l5785,4888,5785,4869,5775,4869,5775,4888xe" filled="true" fillcolor="#000000" stroked="false">
                <v:path arrowok="t"/>
                <v:fill type="solid"/>
              </v:shape>
            </v:group>
            <v:group style="position:absolute;left:5775;top:4888;width:10;height:20" coordorigin="5775,4888" coordsize="10,20">
              <v:shape style="position:absolute;left:5775;top:4888;width:10;height:20" coordorigin="5775,4888" coordsize="10,20" path="m5775,4907l5785,4907,5785,4888,5775,4888,5775,4907xe" filled="true" fillcolor="#000000" stroked="false">
                <v:path arrowok="t"/>
                <v:fill type="solid"/>
              </v:shape>
            </v:group>
            <v:group style="position:absolute;left:5775;top:4907;width:10;height:20" coordorigin="5775,4907" coordsize="10,20">
              <v:shape style="position:absolute;left:5775;top:4907;width:10;height:20" coordorigin="5775,4907" coordsize="10,20" path="m5775,4926l5785,4926,5785,4907,5775,4907,5775,4926xe" filled="true" fillcolor="#000000" stroked="false">
                <v:path arrowok="t"/>
                <v:fill type="solid"/>
              </v:shape>
            </v:group>
            <v:group style="position:absolute;left:5775;top:4926;width:10;height:20" coordorigin="5775,4926" coordsize="10,20">
              <v:shape style="position:absolute;left:5775;top:4926;width:10;height:20" coordorigin="5775,4926" coordsize="10,20" path="m5775,4945l5785,4945,5785,4926,5775,4926,5775,4945xe" filled="true" fillcolor="#000000" stroked="false">
                <v:path arrowok="t"/>
                <v:fill type="solid"/>
              </v:shape>
            </v:group>
            <v:group style="position:absolute;left:5775;top:4945;width:10;height:20" coordorigin="5775,4945" coordsize="10,20">
              <v:shape style="position:absolute;left:5775;top:4945;width:10;height:20" coordorigin="5775,4945" coordsize="10,20" path="m5775,4965l5785,4965,5785,4945,5775,4945,5775,4965xe" filled="true" fillcolor="#000000" stroked="false">
                <v:path arrowok="t"/>
                <v:fill type="solid"/>
              </v:shape>
            </v:group>
            <v:group style="position:absolute;left:5775;top:4965;width:10;height:20" coordorigin="5775,4965" coordsize="10,20">
              <v:shape style="position:absolute;left:5775;top:4965;width:10;height:20" coordorigin="5775,4965" coordsize="10,20" path="m5775,4984l5785,4984,5785,4965,5775,4965,5775,4984xe" filled="true" fillcolor="#000000" stroked="false">
                <v:path arrowok="t"/>
                <v:fill type="solid"/>
              </v:shape>
            </v:group>
            <v:group style="position:absolute;left:5775;top:4984;width:10;height:20" coordorigin="5775,4984" coordsize="10,20">
              <v:shape style="position:absolute;left:5775;top:4984;width:10;height:20" coordorigin="5775,4984" coordsize="10,20" path="m5775,5003l5785,5003,5785,4984,5775,4984,5775,5003xe" filled="true" fillcolor="#000000" stroked="false">
                <v:path arrowok="t"/>
                <v:fill type="solid"/>
              </v:shape>
            </v:group>
            <v:group style="position:absolute;left:5775;top:5003;width:10;height:20" coordorigin="5775,5003" coordsize="10,20">
              <v:shape style="position:absolute;left:5775;top:5003;width:10;height:20" coordorigin="5775,5003" coordsize="10,20" path="m5775,5022l5785,5022,5785,5003,5775,5003,5775,5022xe" filled="true" fillcolor="#000000" stroked="false">
                <v:path arrowok="t"/>
                <v:fill type="solid"/>
              </v:shape>
            </v:group>
            <v:group style="position:absolute;left:5775;top:5022;width:10;height:20" coordorigin="5775,5022" coordsize="10,20">
              <v:shape style="position:absolute;left:5775;top:5022;width:10;height:20" coordorigin="5775,5022" coordsize="10,20" path="m5775,5041l5785,5041,5785,5022,5775,5022,5775,5041xe" filled="true" fillcolor="#000000" stroked="false">
                <v:path arrowok="t"/>
                <v:fill type="solid"/>
              </v:shape>
            </v:group>
            <v:group style="position:absolute;left:5775;top:5041;width:10;height:20" coordorigin="5775,5041" coordsize="10,20">
              <v:shape style="position:absolute;left:5775;top:5041;width:10;height:20" coordorigin="5775,5041" coordsize="10,20" path="m5775,5061l5785,5061,5785,5041,5775,5041,5775,5061xe" filled="true" fillcolor="#000000" stroked="false">
                <v:path arrowok="t"/>
                <v:fill type="solid"/>
              </v:shape>
            </v:group>
            <v:group style="position:absolute;left:5775;top:5061;width:10;height:20" coordorigin="5775,5061" coordsize="10,20">
              <v:shape style="position:absolute;left:5775;top:5061;width:10;height:20" coordorigin="5775,5061" coordsize="10,20" path="m5775,5080l5785,5080,5785,5061,5775,5061,5775,5080xe" filled="true" fillcolor="#000000" stroked="false">
                <v:path arrowok="t"/>
                <v:fill type="solid"/>
              </v:shape>
            </v:group>
            <v:group style="position:absolute;left:5775;top:5080;width:10;height:20" coordorigin="5775,5080" coordsize="10,20">
              <v:shape style="position:absolute;left:5775;top:5080;width:10;height:20" coordorigin="5775,5080" coordsize="10,20" path="m5775,5099l5785,5099,5785,5080,5775,5080,5775,5099xe" filled="true" fillcolor="#000000" stroked="false">
                <v:path arrowok="t"/>
                <v:fill type="solid"/>
              </v:shape>
            </v:group>
            <v:group style="position:absolute;left:5775;top:5099;width:10;height:20" coordorigin="5775,5099" coordsize="10,20">
              <v:shape style="position:absolute;left:5775;top:5099;width:10;height:20" coordorigin="5775,5099" coordsize="10,20" path="m5775,5118l5785,5118,5785,5099,5775,5099,5775,5118xe" filled="true" fillcolor="#000000" stroked="false">
                <v:path arrowok="t"/>
                <v:fill type="solid"/>
              </v:shape>
            </v:group>
            <v:group style="position:absolute;left:5775;top:5118;width:10;height:20" coordorigin="5775,5118" coordsize="10,20">
              <v:shape style="position:absolute;left:5775;top:5118;width:10;height:20" coordorigin="5775,5118" coordsize="10,20" path="m5775,5137l5785,5137,5785,5118,5775,5118,5775,5137xe" filled="true" fillcolor="#000000" stroked="false">
                <v:path arrowok="t"/>
                <v:fill type="solid"/>
              </v:shape>
            </v:group>
            <v:group style="position:absolute;left:5775;top:5137;width:10;height:20" coordorigin="5775,5137" coordsize="10,20">
              <v:shape style="position:absolute;left:5775;top:5137;width:10;height:20" coordorigin="5775,5137" coordsize="10,20" path="m5775,5157l5785,5157,5785,5137,5775,5137,5775,5157xe" filled="true" fillcolor="#000000" stroked="false">
                <v:path arrowok="t"/>
                <v:fill type="solid"/>
              </v:shape>
            </v:group>
            <v:group style="position:absolute;left:5775;top:5157;width:10;height:20" coordorigin="5775,5157" coordsize="10,20">
              <v:shape style="position:absolute;left:5775;top:5157;width:10;height:20" coordorigin="5775,5157" coordsize="10,20" path="m5775,5176l5785,5176,5785,5157,5775,5157,5775,5176xe" filled="true" fillcolor="#000000" stroked="false">
                <v:path arrowok="t"/>
                <v:fill type="solid"/>
              </v:shape>
            </v:group>
            <v:group style="position:absolute;left:5775;top:5176;width:10;height:20" coordorigin="5775,5176" coordsize="10,20">
              <v:shape style="position:absolute;left:5775;top:5176;width:10;height:20" coordorigin="5775,5176" coordsize="10,20" path="m5775,5195l5785,5195,5785,5176,5775,5176,5775,5195xe" filled="true" fillcolor="#000000" stroked="false">
                <v:path arrowok="t"/>
                <v:fill type="solid"/>
              </v:shape>
            </v:group>
            <v:group style="position:absolute;left:5775;top:5195;width:10;height:20" coordorigin="5775,5195" coordsize="10,20">
              <v:shape style="position:absolute;left:5775;top:5195;width:10;height:20" coordorigin="5775,5195" coordsize="10,20" path="m5775,5214l5785,5214,5785,5195,5775,5195,5775,5214xe" filled="true" fillcolor="#000000" stroked="false">
                <v:path arrowok="t"/>
                <v:fill type="solid"/>
              </v:shape>
            </v:group>
            <v:group style="position:absolute;left:5775;top:5214;width:10;height:20" coordorigin="5775,5214" coordsize="10,20">
              <v:shape style="position:absolute;left:5775;top:5214;width:10;height:20" coordorigin="5775,5214" coordsize="10,20" path="m5775,5233l5785,5233,5785,5214,5775,5214,5775,5233xe" filled="true" fillcolor="#000000" stroked="false">
                <v:path arrowok="t"/>
                <v:fill type="solid"/>
              </v:shape>
            </v:group>
            <v:group style="position:absolute;left:5775;top:5233;width:10;height:20" coordorigin="5775,5233" coordsize="10,20">
              <v:shape style="position:absolute;left:5775;top:5233;width:10;height:20" coordorigin="5775,5233" coordsize="10,20" path="m5775,5253l5785,5253,5785,5233,5775,5233,5775,5253xe" filled="true" fillcolor="#000000" stroked="false">
                <v:path arrowok="t"/>
                <v:fill type="solid"/>
              </v:shape>
            </v:group>
            <v:group style="position:absolute;left:5775;top:5253;width:10;height:20" coordorigin="5775,5253" coordsize="10,20">
              <v:shape style="position:absolute;left:5775;top:5253;width:10;height:20" coordorigin="5775,5253" coordsize="10,20" path="m5775,5272l5785,5272,5785,5253,5775,5253,5775,5272xe" filled="true" fillcolor="#000000" stroked="false">
                <v:path arrowok="t"/>
                <v:fill type="solid"/>
              </v:shape>
            </v:group>
            <v:group style="position:absolute;left:5775;top:5272;width:10;height:20" coordorigin="5775,5272" coordsize="10,20">
              <v:shape style="position:absolute;left:5775;top:5272;width:10;height:20" coordorigin="5775,5272" coordsize="10,20" path="m5775,5291l5785,5291,5785,5272,5775,5272,5775,5291xe" filled="true" fillcolor="#000000" stroked="false">
                <v:path arrowok="t"/>
                <v:fill type="solid"/>
              </v:shape>
            </v:group>
            <v:group style="position:absolute;left:5775;top:5297;width:10;height:2" coordorigin="5775,5297" coordsize="10,2">
              <v:shape style="position:absolute;left:5775;top:5297;width:10;height:2" coordorigin="5775,5297" coordsize="10,0" path="m5775,5297l5785,5297e" filled="false" stroked="true" strokeweight=".60004pt" strokecolor="#000000">
                <v:path arrowok="t"/>
              </v:shape>
            </v:group>
            <v:group style="position:absolute;left:6911;top:4177;width:10;height:20" coordorigin="6911,4177" coordsize="10,20">
              <v:shape style="position:absolute;left:6911;top:4177;width:10;height:20" coordorigin="6911,4177" coordsize="10,20" path="m6911,4197l6921,4197,6921,4177,6911,4177,6911,4197xe" filled="true" fillcolor="#000000" stroked="false">
                <v:path arrowok="t"/>
                <v:fill type="solid"/>
              </v:shape>
            </v:group>
            <v:group style="position:absolute;left:6911;top:4197;width:10;height:20" coordorigin="6911,4197" coordsize="10,20">
              <v:shape style="position:absolute;left:6911;top:4197;width:10;height:20" coordorigin="6911,4197" coordsize="10,20" path="m6911,4216l6921,4216,6921,4197,6911,4197,6911,4216xe" filled="true" fillcolor="#000000" stroked="false">
                <v:path arrowok="t"/>
                <v:fill type="solid"/>
              </v:shape>
            </v:group>
            <v:group style="position:absolute;left:6911;top:4216;width:10;height:20" coordorigin="6911,4216" coordsize="10,20">
              <v:shape style="position:absolute;left:6911;top:4216;width:10;height:20" coordorigin="6911,4216" coordsize="10,20" path="m6911,4235l6921,4235,6921,4216,6911,4216,6911,4235xe" filled="true" fillcolor="#000000" stroked="false">
                <v:path arrowok="t"/>
                <v:fill type="solid"/>
              </v:shape>
            </v:group>
            <v:group style="position:absolute;left:6911;top:4235;width:10;height:20" coordorigin="6911,4235" coordsize="10,20">
              <v:shape style="position:absolute;left:6911;top:4235;width:10;height:20" coordorigin="6911,4235" coordsize="10,20" path="m6911,4254l6921,4254,6921,4235,6911,4235,6911,4254xe" filled="true" fillcolor="#000000" stroked="false">
                <v:path arrowok="t"/>
                <v:fill type="solid"/>
              </v:shape>
            </v:group>
            <v:group style="position:absolute;left:6911;top:4254;width:10;height:20" coordorigin="6911,4254" coordsize="10,20">
              <v:shape style="position:absolute;left:6911;top:4254;width:10;height:20" coordorigin="6911,4254" coordsize="10,20" path="m6911,4273l6921,4273,6921,4254,6911,4254,6911,4273xe" filled="true" fillcolor="#000000" stroked="false">
                <v:path arrowok="t"/>
                <v:fill type="solid"/>
              </v:shape>
            </v:group>
            <v:group style="position:absolute;left:6911;top:4273;width:10;height:20" coordorigin="6911,4273" coordsize="10,20">
              <v:shape style="position:absolute;left:6911;top:4273;width:10;height:20" coordorigin="6911,4273" coordsize="10,20" path="m6911,4293l6921,4293,6921,4273,6911,4273,6911,4293xe" filled="true" fillcolor="#000000" stroked="false">
                <v:path arrowok="t"/>
                <v:fill type="solid"/>
              </v:shape>
            </v:group>
            <v:group style="position:absolute;left:6911;top:4293;width:10;height:20" coordorigin="6911,4293" coordsize="10,20">
              <v:shape style="position:absolute;left:6911;top:4293;width:10;height:20" coordorigin="6911,4293" coordsize="10,20" path="m6911,4312l6921,4312,6921,4293,6911,4293,6911,4312xe" filled="true" fillcolor="#000000" stroked="false">
                <v:path arrowok="t"/>
                <v:fill type="solid"/>
              </v:shape>
            </v:group>
            <v:group style="position:absolute;left:6911;top:4312;width:10;height:20" coordorigin="6911,4312" coordsize="10,20">
              <v:shape style="position:absolute;left:6911;top:4312;width:10;height:20" coordorigin="6911,4312" coordsize="10,20" path="m6911,4331l6921,4331,6921,4312,6911,4312,6911,4331xe" filled="true" fillcolor="#000000" stroked="false">
                <v:path arrowok="t"/>
                <v:fill type="solid"/>
              </v:shape>
            </v:group>
            <v:group style="position:absolute;left:6911;top:4331;width:10;height:20" coordorigin="6911,4331" coordsize="10,20">
              <v:shape style="position:absolute;left:6911;top:4331;width:10;height:20" coordorigin="6911,4331" coordsize="10,20" path="m6911,4350l6921,4350,6921,4331,6911,4331,6911,4350xe" filled="true" fillcolor="#000000" stroked="false">
                <v:path arrowok="t"/>
                <v:fill type="solid"/>
              </v:shape>
            </v:group>
            <v:group style="position:absolute;left:6911;top:4350;width:10;height:20" coordorigin="6911,4350" coordsize="10,20">
              <v:shape style="position:absolute;left:6911;top:4350;width:10;height:20" coordorigin="6911,4350" coordsize="10,20" path="m6911,4369l6921,4369,6921,4350,6911,4350,6911,4369xe" filled="true" fillcolor="#000000" stroked="false">
                <v:path arrowok="t"/>
                <v:fill type="solid"/>
              </v:shape>
            </v:group>
            <v:group style="position:absolute;left:6911;top:4369;width:10;height:20" coordorigin="6911,4369" coordsize="10,20">
              <v:shape style="position:absolute;left:6911;top:4369;width:10;height:20" coordorigin="6911,4369" coordsize="10,20" path="m6911,4389l6921,4389,6921,4369,6911,4369,6911,4389xe" filled="true" fillcolor="#000000" stroked="false">
                <v:path arrowok="t"/>
                <v:fill type="solid"/>
              </v:shape>
            </v:group>
            <v:group style="position:absolute;left:6911;top:4389;width:10;height:20" coordorigin="6911,4389" coordsize="10,20">
              <v:shape style="position:absolute;left:6911;top:4389;width:10;height:20" coordorigin="6911,4389" coordsize="10,20" path="m6911,4408l6921,4408,6921,4389,6911,4389,6911,4408xe" filled="true" fillcolor="#000000" stroked="false">
                <v:path arrowok="t"/>
                <v:fill type="solid"/>
              </v:shape>
            </v:group>
            <v:group style="position:absolute;left:6911;top:4408;width:10;height:20" coordorigin="6911,4408" coordsize="10,20">
              <v:shape style="position:absolute;left:6911;top:4408;width:10;height:20" coordorigin="6911,4408" coordsize="10,20" path="m6911,4427l6921,4427,6921,4408,6911,4408,6911,4427xe" filled="true" fillcolor="#000000" stroked="false">
                <v:path arrowok="t"/>
                <v:fill type="solid"/>
              </v:shape>
            </v:group>
            <v:group style="position:absolute;left:6911;top:4427;width:10;height:20" coordorigin="6911,4427" coordsize="10,20">
              <v:shape style="position:absolute;left:6911;top:4427;width:10;height:20" coordorigin="6911,4427" coordsize="10,20" path="m6911,4446l6921,4446,6921,4427,6911,4427,6911,4446xe" filled="true" fillcolor="#000000" stroked="false">
                <v:path arrowok="t"/>
                <v:fill type="solid"/>
              </v:shape>
            </v:group>
            <v:group style="position:absolute;left:6911;top:4446;width:10;height:20" coordorigin="6911,4446" coordsize="10,20">
              <v:shape style="position:absolute;left:6911;top:4446;width:10;height:20" coordorigin="6911,4446" coordsize="10,20" path="m6911,4465l6921,4465,6921,4446,6911,4446,6911,4465xe" filled="true" fillcolor="#000000" stroked="false">
                <v:path arrowok="t"/>
                <v:fill type="solid"/>
              </v:shape>
            </v:group>
            <v:group style="position:absolute;left:6911;top:4465;width:10;height:20" coordorigin="6911,4465" coordsize="10,20">
              <v:shape style="position:absolute;left:6911;top:4465;width:10;height:20" coordorigin="6911,4465" coordsize="10,20" path="m6911,4485l6921,4485,6921,4465,6911,4465,6911,4485xe" filled="true" fillcolor="#000000" stroked="false">
                <v:path arrowok="t"/>
                <v:fill type="solid"/>
              </v:shape>
            </v:group>
            <v:group style="position:absolute;left:6911;top:4485;width:10;height:20" coordorigin="6911,4485" coordsize="10,20">
              <v:shape style="position:absolute;left:6911;top:4485;width:10;height:20" coordorigin="6911,4485" coordsize="10,20" path="m6911,4504l6921,4504,6921,4485,6911,4485,6911,4504xe" filled="true" fillcolor="#000000" stroked="false">
                <v:path arrowok="t"/>
                <v:fill type="solid"/>
              </v:shape>
            </v:group>
            <v:group style="position:absolute;left:6911;top:4504;width:10;height:20" coordorigin="6911,4504" coordsize="10,20">
              <v:shape style="position:absolute;left:6911;top:4504;width:10;height:20" coordorigin="6911,4504" coordsize="10,20" path="m6911,4523l6921,4523,6921,4504,6911,4504,6911,4523xe" filled="true" fillcolor="#000000" stroked="false">
                <v:path arrowok="t"/>
                <v:fill type="solid"/>
              </v:shape>
            </v:group>
            <v:group style="position:absolute;left:6911;top:4523;width:10;height:20" coordorigin="6911,4523" coordsize="10,20">
              <v:shape style="position:absolute;left:6911;top:4523;width:10;height:20" coordorigin="6911,4523" coordsize="10,20" path="m6911,4542l6921,4542,6921,4523,6911,4523,6911,4542xe" filled="true" fillcolor="#000000" stroked="false">
                <v:path arrowok="t"/>
                <v:fill type="solid"/>
              </v:shape>
            </v:group>
            <v:group style="position:absolute;left:6911;top:4542;width:10;height:20" coordorigin="6911,4542" coordsize="10,20">
              <v:shape style="position:absolute;left:6911;top:4542;width:10;height:20" coordorigin="6911,4542" coordsize="10,20" path="m6911,4561l6921,4561,6921,4542,6911,4542,6911,4561xe" filled="true" fillcolor="#000000" stroked="false">
                <v:path arrowok="t"/>
                <v:fill type="solid"/>
              </v:shape>
            </v:group>
            <v:group style="position:absolute;left:6911;top:4561;width:10;height:20" coordorigin="6911,4561" coordsize="10,20">
              <v:shape style="position:absolute;left:6911;top:4561;width:10;height:20" coordorigin="6911,4561" coordsize="10,20" path="m6911,4581l6921,4581,6921,4561,6911,4561,6911,4581xe" filled="true" fillcolor="#000000" stroked="false">
                <v:path arrowok="t"/>
                <v:fill type="solid"/>
              </v:shape>
            </v:group>
            <v:group style="position:absolute;left:6911;top:4581;width:10;height:20" coordorigin="6911,4581" coordsize="10,20">
              <v:shape style="position:absolute;left:6911;top:4581;width:10;height:20" coordorigin="6911,4581" coordsize="10,20" path="m6911,4600l6921,4600,6921,4581,6911,4581,6911,4600xe" filled="true" fillcolor="#000000" stroked="false">
                <v:path arrowok="t"/>
                <v:fill type="solid"/>
              </v:shape>
            </v:group>
            <v:group style="position:absolute;left:6911;top:4600;width:10;height:20" coordorigin="6911,4600" coordsize="10,20">
              <v:shape style="position:absolute;left:6911;top:4600;width:10;height:20" coordorigin="6911,4600" coordsize="10,20" path="m6911,4619l6921,4619,6921,4600,6911,4600,6911,4619xe" filled="true" fillcolor="#000000" stroked="false">
                <v:path arrowok="t"/>
                <v:fill type="solid"/>
              </v:shape>
            </v:group>
            <v:group style="position:absolute;left:6911;top:4619;width:10;height:20" coordorigin="6911,4619" coordsize="10,20">
              <v:shape style="position:absolute;left:6911;top:4619;width:10;height:20" coordorigin="6911,4619" coordsize="10,20" path="m6911,4638l6921,4638,6921,4619,6911,4619,6911,4638xe" filled="true" fillcolor="#000000" stroked="false">
                <v:path arrowok="t"/>
                <v:fill type="solid"/>
              </v:shape>
            </v:group>
            <v:group style="position:absolute;left:6911;top:4638;width:10;height:20" coordorigin="6911,4638" coordsize="10,20">
              <v:shape style="position:absolute;left:6911;top:4638;width:10;height:20" coordorigin="6911,4638" coordsize="10,20" path="m6911,4657l6921,4657,6921,4638,6911,4638,6911,4657xe" filled="true" fillcolor="#000000" stroked="false">
                <v:path arrowok="t"/>
                <v:fill type="solid"/>
              </v:shape>
            </v:group>
            <v:group style="position:absolute;left:6911;top:4657;width:10;height:20" coordorigin="6911,4657" coordsize="10,20">
              <v:shape style="position:absolute;left:6911;top:4657;width:10;height:20" coordorigin="6911,4657" coordsize="10,20" path="m6911,4677l6921,4677,6921,4657,6911,4657,6911,4677xe" filled="true" fillcolor="#000000" stroked="false">
                <v:path arrowok="t"/>
                <v:fill type="solid"/>
              </v:shape>
            </v:group>
            <v:group style="position:absolute;left:6911;top:4677;width:10;height:20" coordorigin="6911,4677" coordsize="10,20">
              <v:shape style="position:absolute;left:6911;top:4677;width:10;height:20" coordorigin="6911,4677" coordsize="10,20" path="m6911,4696l6921,4696,6921,4677,6911,4677,6911,4696xe" filled="true" fillcolor="#000000" stroked="false">
                <v:path arrowok="t"/>
                <v:fill type="solid"/>
              </v:shape>
            </v:group>
            <v:group style="position:absolute;left:6911;top:4696;width:10;height:20" coordorigin="6911,4696" coordsize="10,20">
              <v:shape style="position:absolute;left:6911;top:4696;width:10;height:20" coordorigin="6911,4696" coordsize="10,20" path="m6911,4715l6921,4715,6921,4696,6911,4696,6911,4715xe" filled="true" fillcolor="#000000" stroked="false">
                <v:path arrowok="t"/>
                <v:fill type="solid"/>
              </v:shape>
            </v:group>
            <v:group style="position:absolute;left:6911;top:4715;width:10;height:20" coordorigin="6911,4715" coordsize="10,20">
              <v:shape style="position:absolute;left:6911;top:4715;width:10;height:20" coordorigin="6911,4715" coordsize="10,20" path="m6911,4734l6921,4734,6921,4715,6911,4715,6911,4734xe" filled="true" fillcolor="#000000" stroked="false">
                <v:path arrowok="t"/>
                <v:fill type="solid"/>
              </v:shape>
            </v:group>
            <v:group style="position:absolute;left:6911;top:4734;width:10;height:20" coordorigin="6911,4734" coordsize="10,20">
              <v:shape style="position:absolute;left:6911;top:4734;width:10;height:20" coordorigin="6911,4734" coordsize="10,20" path="m6911,4753l6921,4753,6921,4734,6911,4734,6911,4753xe" filled="true" fillcolor="#000000" stroked="false">
                <v:path arrowok="t"/>
                <v:fill type="solid"/>
              </v:shape>
            </v:group>
            <v:group style="position:absolute;left:6911;top:4753;width:10;height:20" coordorigin="6911,4753" coordsize="10,20">
              <v:shape style="position:absolute;left:6911;top:4753;width:10;height:20" coordorigin="6911,4753" coordsize="10,20" path="m6911,4773l6921,4773,6921,4753,6911,4753,6911,4773xe" filled="true" fillcolor="#000000" stroked="false">
                <v:path arrowok="t"/>
                <v:fill type="solid"/>
              </v:shape>
            </v:group>
            <v:group style="position:absolute;left:6911;top:4773;width:10;height:20" coordorigin="6911,4773" coordsize="10,20">
              <v:shape style="position:absolute;left:6911;top:4773;width:10;height:20" coordorigin="6911,4773" coordsize="10,20" path="m6911,4792l6921,4792,6921,4773,6911,4773,6911,4792xe" filled="true" fillcolor="#000000" stroked="false">
                <v:path arrowok="t"/>
                <v:fill type="solid"/>
              </v:shape>
            </v:group>
            <v:group style="position:absolute;left:6911;top:4792;width:10;height:20" coordorigin="6911,4792" coordsize="10,20">
              <v:shape style="position:absolute;left:6911;top:4792;width:10;height:20" coordorigin="6911,4792" coordsize="10,20" path="m6911,4811l6921,4811,6921,4792,6911,4792,6911,4811xe" filled="true" fillcolor="#000000" stroked="false">
                <v:path arrowok="t"/>
                <v:fill type="solid"/>
              </v:shape>
            </v:group>
            <v:group style="position:absolute;left:6911;top:4811;width:10;height:20" coordorigin="6911,4811" coordsize="10,20">
              <v:shape style="position:absolute;left:6911;top:4811;width:10;height:20" coordorigin="6911,4811" coordsize="10,20" path="m6911,4830l6921,4830,6921,4811,6911,4811,6911,4830xe" filled="true" fillcolor="#000000" stroked="false">
                <v:path arrowok="t"/>
                <v:fill type="solid"/>
              </v:shape>
            </v:group>
            <v:group style="position:absolute;left:6911;top:4830;width:10;height:20" coordorigin="6911,4830" coordsize="10,20">
              <v:shape style="position:absolute;left:6911;top:4830;width:10;height:20" coordorigin="6911,4830" coordsize="10,20" path="m6911,4849l6921,4849,6921,4830,6911,4830,6911,4849xe" filled="true" fillcolor="#000000" stroked="false">
                <v:path arrowok="t"/>
                <v:fill type="solid"/>
              </v:shape>
            </v:group>
            <v:group style="position:absolute;left:6911;top:4849;width:10;height:20" coordorigin="6911,4849" coordsize="10,20">
              <v:shape style="position:absolute;left:6911;top:4849;width:10;height:20" coordorigin="6911,4849" coordsize="10,20" path="m6911,4869l6921,4869,6921,4849,6911,4849,6911,4869xe" filled="true" fillcolor="#000000" stroked="false">
                <v:path arrowok="t"/>
                <v:fill type="solid"/>
              </v:shape>
            </v:group>
            <v:group style="position:absolute;left:6911;top:4869;width:10;height:20" coordorigin="6911,4869" coordsize="10,20">
              <v:shape style="position:absolute;left:6911;top:4869;width:10;height:20" coordorigin="6911,4869" coordsize="10,20" path="m6911,4888l6921,4888,6921,4869,6911,4869,6911,4888xe" filled="true" fillcolor="#000000" stroked="false">
                <v:path arrowok="t"/>
                <v:fill type="solid"/>
              </v:shape>
            </v:group>
            <v:group style="position:absolute;left:6911;top:4888;width:10;height:20" coordorigin="6911,4888" coordsize="10,20">
              <v:shape style="position:absolute;left:6911;top:4888;width:10;height:20" coordorigin="6911,4888" coordsize="10,20" path="m6911,4907l6921,4907,6921,4888,6911,4888,6911,4907xe" filled="true" fillcolor="#000000" stroked="false">
                <v:path arrowok="t"/>
                <v:fill type="solid"/>
              </v:shape>
            </v:group>
            <v:group style="position:absolute;left:6911;top:4907;width:10;height:20" coordorigin="6911,4907" coordsize="10,20">
              <v:shape style="position:absolute;left:6911;top:4907;width:10;height:20" coordorigin="6911,4907" coordsize="10,20" path="m6911,4926l6921,4926,6921,4907,6911,4907,6911,4926xe" filled="true" fillcolor="#000000" stroked="false">
                <v:path arrowok="t"/>
                <v:fill type="solid"/>
              </v:shape>
            </v:group>
            <v:group style="position:absolute;left:6911;top:4926;width:10;height:20" coordorigin="6911,4926" coordsize="10,20">
              <v:shape style="position:absolute;left:6911;top:4926;width:10;height:20" coordorigin="6911,4926" coordsize="10,20" path="m6911,4945l6921,4945,6921,4926,6911,4926,6911,4945xe" filled="true" fillcolor="#000000" stroked="false">
                <v:path arrowok="t"/>
                <v:fill type="solid"/>
              </v:shape>
            </v:group>
            <v:group style="position:absolute;left:6911;top:4945;width:10;height:20" coordorigin="6911,4945" coordsize="10,20">
              <v:shape style="position:absolute;left:6911;top:4945;width:10;height:20" coordorigin="6911,4945" coordsize="10,20" path="m6911,4965l6921,4965,6921,4945,6911,4945,6911,4965xe" filled="true" fillcolor="#000000" stroked="false">
                <v:path arrowok="t"/>
                <v:fill type="solid"/>
              </v:shape>
            </v:group>
            <v:group style="position:absolute;left:6911;top:4965;width:10;height:20" coordorigin="6911,4965" coordsize="10,20">
              <v:shape style="position:absolute;left:6911;top:4965;width:10;height:20" coordorigin="6911,4965" coordsize="10,20" path="m6911,4984l6921,4984,6921,4965,6911,4965,6911,4984xe" filled="true" fillcolor="#000000" stroked="false">
                <v:path arrowok="t"/>
                <v:fill type="solid"/>
              </v:shape>
            </v:group>
            <v:group style="position:absolute;left:6911;top:4984;width:10;height:20" coordorigin="6911,4984" coordsize="10,20">
              <v:shape style="position:absolute;left:6911;top:4984;width:10;height:20" coordorigin="6911,4984" coordsize="10,20" path="m6911,5003l6921,5003,6921,4984,6911,4984,6911,5003xe" filled="true" fillcolor="#000000" stroked="false">
                <v:path arrowok="t"/>
                <v:fill type="solid"/>
              </v:shape>
            </v:group>
            <v:group style="position:absolute;left:6911;top:5003;width:10;height:20" coordorigin="6911,5003" coordsize="10,20">
              <v:shape style="position:absolute;left:6911;top:5003;width:10;height:20" coordorigin="6911,5003" coordsize="10,20" path="m6911,5022l6921,5022,6921,5003,6911,5003,6911,5022xe" filled="true" fillcolor="#000000" stroked="false">
                <v:path arrowok="t"/>
                <v:fill type="solid"/>
              </v:shape>
            </v:group>
            <v:group style="position:absolute;left:6911;top:5022;width:10;height:20" coordorigin="6911,5022" coordsize="10,20">
              <v:shape style="position:absolute;left:6911;top:5022;width:10;height:20" coordorigin="6911,5022" coordsize="10,20" path="m6911,5041l6921,5041,6921,5022,6911,5022,6911,5041xe" filled="true" fillcolor="#000000" stroked="false">
                <v:path arrowok="t"/>
                <v:fill type="solid"/>
              </v:shape>
            </v:group>
            <v:group style="position:absolute;left:6911;top:5041;width:10;height:20" coordorigin="6911,5041" coordsize="10,20">
              <v:shape style="position:absolute;left:6911;top:5041;width:10;height:20" coordorigin="6911,5041" coordsize="10,20" path="m6911,5061l6921,5061,6921,5041,6911,5041,6911,5061xe" filled="true" fillcolor="#000000" stroked="false">
                <v:path arrowok="t"/>
                <v:fill type="solid"/>
              </v:shape>
            </v:group>
            <v:group style="position:absolute;left:6911;top:5061;width:10;height:20" coordorigin="6911,5061" coordsize="10,20">
              <v:shape style="position:absolute;left:6911;top:5061;width:10;height:20" coordorigin="6911,5061" coordsize="10,20" path="m6911,5080l6921,5080,6921,5061,6911,5061,6911,5080xe" filled="true" fillcolor="#000000" stroked="false">
                <v:path arrowok="t"/>
                <v:fill type="solid"/>
              </v:shape>
            </v:group>
            <v:group style="position:absolute;left:6911;top:5080;width:10;height:20" coordorigin="6911,5080" coordsize="10,20">
              <v:shape style="position:absolute;left:6911;top:5080;width:10;height:20" coordorigin="6911,5080" coordsize="10,20" path="m6911,5099l6921,5099,6921,5080,6911,5080,6911,5099xe" filled="true" fillcolor="#000000" stroked="false">
                <v:path arrowok="t"/>
                <v:fill type="solid"/>
              </v:shape>
            </v:group>
            <v:group style="position:absolute;left:6911;top:5099;width:10;height:20" coordorigin="6911,5099" coordsize="10,20">
              <v:shape style="position:absolute;left:6911;top:5099;width:10;height:20" coordorigin="6911,5099" coordsize="10,20" path="m6911,5118l6921,5118,6921,5099,6911,5099,6911,5118xe" filled="true" fillcolor="#000000" stroked="false">
                <v:path arrowok="t"/>
                <v:fill type="solid"/>
              </v:shape>
            </v:group>
            <v:group style="position:absolute;left:6911;top:5118;width:10;height:20" coordorigin="6911,5118" coordsize="10,20">
              <v:shape style="position:absolute;left:6911;top:5118;width:10;height:20" coordorigin="6911,5118" coordsize="10,20" path="m6911,5137l6921,5137,6921,5118,6911,5118,6911,5137xe" filled="true" fillcolor="#000000" stroked="false">
                <v:path arrowok="t"/>
                <v:fill type="solid"/>
              </v:shape>
            </v:group>
            <v:group style="position:absolute;left:6911;top:5137;width:10;height:20" coordorigin="6911,5137" coordsize="10,20">
              <v:shape style="position:absolute;left:6911;top:5137;width:10;height:20" coordorigin="6911,5137" coordsize="10,20" path="m6911,5157l6921,5157,6921,5137,6911,5137,6911,5157xe" filled="true" fillcolor="#000000" stroked="false">
                <v:path arrowok="t"/>
                <v:fill type="solid"/>
              </v:shape>
            </v:group>
            <v:group style="position:absolute;left:6911;top:5157;width:10;height:20" coordorigin="6911,5157" coordsize="10,20">
              <v:shape style="position:absolute;left:6911;top:5157;width:10;height:20" coordorigin="6911,5157" coordsize="10,20" path="m6911,5176l6921,5176,6921,5157,6911,5157,6911,5176xe" filled="true" fillcolor="#000000" stroked="false">
                <v:path arrowok="t"/>
                <v:fill type="solid"/>
              </v:shape>
            </v:group>
            <v:group style="position:absolute;left:6911;top:5176;width:10;height:20" coordorigin="6911,5176" coordsize="10,20">
              <v:shape style="position:absolute;left:6911;top:5176;width:10;height:20" coordorigin="6911,5176" coordsize="10,20" path="m6911,5195l6921,5195,6921,5176,6911,5176,6911,5195xe" filled="true" fillcolor="#000000" stroked="false">
                <v:path arrowok="t"/>
                <v:fill type="solid"/>
              </v:shape>
            </v:group>
            <v:group style="position:absolute;left:6911;top:5195;width:10;height:20" coordorigin="6911,5195" coordsize="10,20">
              <v:shape style="position:absolute;left:6911;top:5195;width:10;height:20" coordorigin="6911,5195" coordsize="10,20" path="m6911,5214l6921,5214,6921,5195,6911,5195,6911,5214xe" filled="true" fillcolor="#000000" stroked="false">
                <v:path arrowok="t"/>
                <v:fill type="solid"/>
              </v:shape>
            </v:group>
            <v:group style="position:absolute;left:6911;top:5214;width:10;height:20" coordorigin="6911,5214" coordsize="10,20">
              <v:shape style="position:absolute;left:6911;top:5214;width:10;height:20" coordorigin="6911,5214" coordsize="10,20" path="m6911,5233l6921,5233,6921,5214,6911,5214,6911,5233xe" filled="true" fillcolor="#000000" stroked="false">
                <v:path arrowok="t"/>
                <v:fill type="solid"/>
              </v:shape>
            </v:group>
            <v:group style="position:absolute;left:6911;top:5233;width:10;height:20" coordorigin="6911,5233" coordsize="10,20">
              <v:shape style="position:absolute;left:6911;top:5233;width:10;height:20" coordorigin="6911,5233" coordsize="10,20" path="m6911,5253l6921,5253,6921,5233,6911,5233,6911,5253xe" filled="true" fillcolor="#000000" stroked="false">
                <v:path arrowok="t"/>
                <v:fill type="solid"/>
              </v:shape>
            </v:group>
            <v:group style="position:absolute;left:6911;top:5253;width:10;height:20" coordorigin="6911,5253" coordsize="10,20">
              <v:shape style="position:absolute;left:6911;top:5253;width:10;height:20" coordorigin="6911,5253" coordsize="10,20" path="m6911,5272l6921,5272,6921,5253,6911,5253,6911,5272xe" filled="true" fillcolor="#000000" stroked="false">
                <v:path arrowok="t"/>
                <v:fill type="solid"/>
              </v:shape>
            </v:group>
            <v:group style="position:absolute;left:6911;top:5272;width:10;height:20" coordorigin="6911,5272" coordsize="10,20">
              <v:shape style="position:absolute;left:6911;top:5272;width:10;height:20" coordorigin="6911,5272" coordsize="10,20" path="m6911,5291l6921,5291,6921,5272,6911,5272,6911,5291xe" filled="true" fillcolor="#000000" stroked="false">
                <v:path arrowok="t"/>
                <v:fill type="solid"/>
              </v:shape>
            </v:group>
            <v:group style="position:absolute;left:6911;top:5297;width:10;height:2" coordorigin="6911,5297" coordsize="10,2">
              <v:shape style="position:absolute;left:6911;top:5297;width:10;height:2" coordorigin="6911,5297" coordsize="10,0" path="m6911,5297l6921,5297e" filled="false" stroked="true" strokeweight=".60004pt" strokecolor="#000000">
                <v:path arrowok="t"/>
              </v:shape>
            </v:group>
            <v:group style="position:absolute;left:7468;top:4177;width:10;height:20" coordorigin="7468,4177" coordsize="10,20">
              <v:shape style="position:absolute;left:7468;top:4177;width:10;height:20" coordorigin="7468,4177" coordsize="10,20" path="m7468,4197l7477,4197,7477,4177,7468,4177,7468,4197xe" filled="true" fillcolor="#000000" stroked="false">
                <v:path arrowok="t"/>
                <v:fill type="solid"/>
              </v:shape>
            </v:group>
            <v:group style="position:absolute;left:7468;top:4197;width:10;height:20" coordorigin="7468,4197" coordsize="10,20">
              <v:shape style="position:absolute;left:7468;top:4197;width:10;height:20" coordorigin="7468,4197" coordsize="10,20" path="m7468,4216l7477,4216,7477,4197,7468,4197,7468,4216xe" filled="true" fillcolor="#000000" stroked="false">
                <v:path arrowok="t"/>
                <v:fill type="solid"/>
              </v:shape>
            </v:group>
            <v:group style="position:absolute;left:7468;top:4216;width:10;height:20" coordorigin="7468,4216" coordsize="10,20">
              <v:shape style="position:absolute;left:7468;top:4216;width:10;height:20" coordorigin="7468,4216" coordsize="10,20" path="m7468,4235l7477,4235,7477,4216,7468,4216,7468,4235xe" filled="true" fillcolor="#000000" stroked="false">
                <v:path arrowok="t"/>
                <v:fill type="solid"/>
              </v:shape>
            </v:group>
            <v:group style="position:absolute;left:7468;top:4235;width:10;height:20" coordorigin="7468,4235" coordsize="10,20">
              <v:shape style="position:absolute;left:7468;top:4235;width:10;height:20" coordorigin="7468,4235" coordsize="10,20" path="m7468,4254l7477,4254,7477,4235,7468,4235,7468,4254xe" filled="true" fillcolor="#000000" stroked="false">
                <v:path arrowok="t"/>
                <v:fill type="solid"/>
              </v:shape>
            </v:group>
            <v:group style="position:absolute;left:7468;top:4254;width:10;height:20" coordorigin="7468,4254" coordsize="10,20">
              <v:shape style="position:absolute;left:7468;top:4254;width:10;height:20" coordorigin="7468,4254" coordsize="10,20" path="m7468,4273l7477,4273,7477,4254,7468,4254,7468,4273xe" filled="true" fillcolor="#000000" stroked="false">
                <v:path arrowok="t"/>
                <v:fill type="solid"/>
              </v:shape>
            </v:group>
            <v:group style="position:absolute;left:7468;top:4273;width:10;height:20" coordorigin="7468,4273" coordsize="10,20">
              <v:shape style="position:absolute;left:7468;top:4273;width:10;height:20" coordorigin="7468,4273" coordsize="10,20" path="m7468,4293l7477,4293,7477,4273,7468,4273,7468,4293xe" filled="true" fillcolor="#000000" stroked="false">
                <v:path arrowok="t"/>
                <v:fill type="solid"/>
              </v:shape>
            </v:group>
            <v:group style="position:absolute;left:7468;top:4293;width:10;height:20" coordorigin="7468,4293" coordsize="10,20">
              <v:shape style="position:absolute;left:7468;top:4293;width:10;height:20" coordorigin="7468,4293" coordsize="10,20" path="m7468,4312l7477,4312,7477,4293,7468,4293,7468,4312xe" filled="true" fillcolor="#000000" stroked="false">
                <v:path arrowok="t"/>
                <v:fill type="solid"/>
              </v:shape>
            </v:group>
            <v:group style="position:absolute;left:7468;top:4312;width:10;height:20" coordorigin="7468,4312" coordsize="10,20">
              <v:shape style="position:absolute;left:7468;top:4312;width:10;height:20" coordorigin="7468,4312" coordsize="10,20" path="m7468,4331l7477,4331,7477,4312,7468,4312,7468,4331xe" filled="true" fillcolor="#000000" stroked="false">
                <v:path arrowok="t"/>
                <v:fill type="solid"/>
              </v:shape>
            </v:group>
            <v:group style="position:absolute;left:7468;top:4331;width:10;height:20" coordorigin="7468,4331" coordsize="10,20">
              <v:shape style="position:absolute;left:7468;top:4331;width:10;height:20" coordorigin="7468,4331" coordsize="10,20" path="m7468,4350l7477,4350,7477,4331,7468,4331,7468,4350xe" filled="true" fillcolor="#000000" stroked="false">
                <v:path arrowok="t"/>
                <v:fill type="solid"/>
              </v:shape>
            </v:group>
            <v:group style="position:absolute;left:7468;top:4350;width:10;height:20" coordorigin="7468,4350" coordsize="10,20">
              <v:shape style="position:absolute;left:7468;top:4350;width:10;height:20" coordorigin="7468,4350" coordsize="10,20" path="m7468,4369l7477,4369,7477,4350,7468,4350,7468,4369xe" filled="true" fillcolor="#000000" stroked="false">
                <v:path arrowok="t"/>
                <v:fill type="solid"/>
              </v:shape>
            </v:group>
            <v:group style="position:absolute;left:7468;top:4369;width:10;height:20" coordorigin="7468,4369" coordsize="10,20">
              <v:shape style="position:absolute;left:7468;top:4369;width:10;height:20" coordorigin="7468,4369" coordsize="10,20" path="m7468,4389l7477,4389,7477,4369,7468,4369,7468,4389xe" filled="true" fillcolor="#000000" stroked="false">
                <v:path arrowok="t"/>
                <v:fill type="solid"/>
              </v:shape>
            </v:group>
            <v:group style="position:absolute;left:7468;top:4389;width:10;height:20" coordorigin="7468,4389" coordsize="10,20">
              <v:shape style="position:absolute;left:7468;top:4389;width:10;height:20" coordorigin="7468,4389" coordsize="10,20" path="m7468,4408l7477,4408,7477,4389,7468,4389,7468,4408xe" filled="true" fillcolor="#000000" stroked="false">
                <v:path arrowok="t"/>
                <v:fill type="solid"/>
              </v:shape>
            </v:group>
            <v:group style="position:absolute;left:7468;top:4408;width:10;height:20" coordorigin="7468,4408" coordsize="10,20">
              <v:shape style="position:absolute;left:7468;top:4408;width:10;height:20" coordorigin="7468,4408" coordsize="10,20" path="m7468,4427l7477,4427,7477,4408,7468,4408,7468,4427xe" filled="true" fillcolor="#000000" stroked="false">
                <v:path arrowok="t"/>
                <v:fill type="solid"/>
              </v:shape>
            </v:group>
            <v:group style="position:absolute;left:7468;top:4427;width:10;height:20" coordorigin="7468,4427" coordsize="10,20">
              <v:shape style="position:absolute;left:7468;top:4427;width:10;height:20" coordorigin="7468,4427" coordsize="10,20" path="m7468,4446l7477,4446,7477,4427,7468,4427,7468,4446xe" filled="true" fillcolor="#000000" stroked="false">
                <v:path arrowok="t"/>
                <v:fill type="solid"/>
              </v:shape>
            </v:group>
            <v:group style="position:absolute;left:7468;top:4446;width:10;height:20" coordorigin="7468,4446" coordsize="10,20">
              <v:shape style="position:absolute;left:7468;top:4446;width:10;height:20" coordorigin="7468,4446" coordsize="10,20" path="m7468,4465l7477,4465,7477,4446,7468,4446,7468,4465xe" filled="true" fillcolor="#000000" stroked="false">
                <v:path arrowok="t"/>
                <v:fill type="solid"/>
              </v:shape>
            </v:group>
            <v:group style="position:absolute;left:7468;top:4465;width:10;height:20" coordorigin="7468,4465" coordsize="10,20">
              <v:shape style="position:absolute;left:7468;top:4465;width:10;height:20" coordorigin="7468,4465" coordsize="10,20" path="m7468,4485l7477,4485,7477,4465,7468,4465,7468,4485xe" filled="true" fillcolor="#000000" stroked="false">
                <v:path arrowok="t"/>
                <v:fill type="solid"/>
              </v:shape>
            </v:group>
            <v:group style="position:absolute;left:7468;top:4485;width:10;height:20" coordorigin="7468,4485" coordsize="10,20">
              <v:shape style="position:absolute;left:7468;top:4485;width:10;height:20" coordorigin="7468,4485" coordsize="10,20" path="m7468,4504l7477,4504,7477,4485,7468,4485,7468,4504xe" filled="true" fillcolor="#000000" stroked="false">
                <v:path arrowok="t"/>
                <v:fill type="solid"/>
              </v:shape>
            </v:group>
            <v:group style="position:absolute;left:7468;top:4504;width:10;height:20" coordorigin="7468,4504" coordsize="10,20">
              <v:shape style="position:absolute;left:7468;top:4504;width:10;height:20" coordorigin="7468,4504" coordsize="10,20" path="m7468,4523l7477,4523,7477,4504,7468,4504,7468,4523xe" filled="true" fillcolor="#000000" stroked="false">
                <v:path arrowok="t"/>
                <v:fill type="solid"/>
              </v:shape>
            </v:group>
            <v:group style="position:absolute;left:7468;top:4523;width:10;height:20" coordorigin="7468,4523" coordsize="10,20">
              <v:shape style="position:absolute;left:7468;top:4523;width:10;height:20" coordorigin="7468,4523" coordsize="10,20" path="m7468,4542l7477,4542,7477,4523,7468,4523,7468,4542xe" filled="true" fillcolor="#000000" stroked="false">
                <v:path arrowok="t"/>
                <v:fill type="solid"/>
              </v:shape>
            </v:group>
            <v:group style="position:absolute;left:7468;top:4542;width:10;height:20" coordorigin="7468,4542" coordsize="10,20">
              <v:shape style="position:absolute;left:7468;top:4542;width:10;height:20" coordorigin="7468,4542" coordsize="10,20" path="m7468,4561l7477,4561,7477,4542,7468,4542,7468,4561xe" filled="true" fillcolor="#000000" stroked="false">
                <v:path arrowok="t"/>
                <v:fill type="solid"/>
              </v:shape>
            </v:group>
            <v:group style="position:absolute;left:7468;top:4561;width:10;height:20" coordorigin="7468,4561" coordsize="10,20">
              <v:shape style="position:absolute;left:7468;top:4561;width:10;height:20" coordorigin="7468,4561" coordsize="10,20" path="m7468,4581l7477,4581,7477,4561,7468,4561,7468,4581xe" filled="true" fillcolor="#000000" stroked="false">
                <v:path arrowok="t"/>
                <v:fill type="solid"/>
              </v:shape>
            </v:group>
            <v:group style="position:absolute;left:7468;top:4581;width:10;height:20" coordorigin="7468,4581" coordsize="10,20">
              <v:shape style="position:absolute;left:7468;top:4581;width:10;height:20" coordorigin="7468,4581" coordsize="10,20" path="m7468,4600l7477,4600,7477,4581,7468,4581,7468,4600xe" filled="true" fillcolor="#000000" stroked="false">
                <v:path arrowok="t"/>
                <v:fill type="solid"/>
              </v:shape>
            </v:group>
            <v:group style="position:absolute;left:7468;top:4600;width:10;height:20" coordorigin="7468,4600" coordsize="10,20">
              <v:shape style="position:absolute;left:7468;top:4600;width:10;height:20" coordorigin="7468,4600" coordsize="10,20" path="m7468,4619l7477,4619,7477,4600,7468,4600,7468,4619xe" filled="true" fillcolor="#000000" stroked="false">
                <v:path arrowok="t"/>
                <v:fill type="solid"/>
              </v:shape>
            </v:group>
            <v:group style="position:absolute;left:7468;top:4619;width:10;height:20" coordorigin="7468,4619" coordsize="10,20">
              <v:shape style="position:absolute;left:7468;top:4619;width:10;height:20" coordorigin="7468,4619" coordsize="10,20" path="m7468,4638l7477,4638,7477,4619,7468,4619,7468,4638xe" filled="true" fillcolor="#000000" stroked="false">
                <v:path arrowok="t"/>
                <v:fill type="solid"/>
              </v:shape>
            </v:group>
            <v:group style="position:absolute;left:7468;top:4638;width:10;height:20" coordorigin="7468,4638" coordsize="10,20">
              <v:shape style="position:absolute;left:7468;top:4638;width:10;height:20" coordorigin="7468,4638" coordsize="10,20" path="m7468,4657l7477,4657,7477,4638,7468,4638,7468,4657xe" filled="true" fillcolor="#000000" stroked="false">
                <v:path arrowok="t"/>
                <v:fill type="solid"/>
              </v:shape>
            </v:group>
            <v:group style="position:absolute;left:7468;top:4657;width:10;height:20" coordorigin="7468,4657" coordsize="10,20">
              <v:shape style="position:absolute;left:7468;top:4657;width:10;height:20" coordorigin="7468,4657" coordsize="10,20" path="m7468,4677l7477,4677,7477,4657,7468,4657,7468,4677xe" filled="true" fillcolor="#000000" stroked="false">
                <v:path arrowok="t"/>
                <v:fill type="solid"/>
              </v:shape>
            </v:group>
            <v:group style="position:absolute;left:7468;top:4677;width:10;height:20" coordorigin="7468,4677" coordsize="10,20">
              <v:shape style="position:absolute;left:7468;top:4677;width:10;height:20" coordorigin="7468,4677" coordsize="10,20" path="m7468,4696l7477,4696,7477,4677,7468,4677,7468,4696xe" filled="true" fillcolor="#000000" stroked="false">
                <v:path arrowok="t"/>
                <v:fill type="solid"/>
              </v:shape>
            </v:group>
            <v:group style="position:absolute;left:7468;top:4696;width:10;height:20" coordorigin="7468,4696" coordsize="10,20">
              <v:shape style="position:absolute;left:7468;top:4696;width:10;height:20" coordorigin="7468,4696" coordsize="10,20" path="m7468,4715l7477,4715,7477,4696,7468,4696,7468,4715xe" filled="true" fillcolor="#000000" stroked="false">
                <v:path arrowok="t"/>
                <v:fill type="solid"/>
              </v:shape>
            </v:group>
            <v:group style="position:absolute;left:7468;top:4715;width:10;height:20" coordorigin="7468,4715" coordsize="10,20">
              <v:shape style="position:absolute;left:7468;top:4715;width:10;height:20" coordorigin="7468,4715" coordsize="10,20" path="m7468,4734l7477,4734,7477,4715,7468,4715,7468,4734xe" filled="true" fillcolor="#000000" stroked="false">
                <v:path arrowok="t"/>
                <v:fill type="solid"/>
              </v:shape>
            </v:group>
            <v:group style="position:absolute;left:7468;top:4734;width:10;height:20" coordorigin="7468,4734" coordsize="10,20">
              <v:shape style="position:absolute;left:7468;top:4734;width:10;height:20" coordorigin="7468,4734" coordsize="10,20" path="m7468,4753l7477,4753,7477,4734,7468,4734,7468,4753xe" filled="true" fillcolor="#000000" stroked="false">
                <v:path arrowok="t"/>
                <v:fill type="solid"/>
              </v:shape>
            </v:group>
            <v:group style="position:absolute;left:7468;top:4753;width:10;height:20" coordorigin="7468,4753" coordsize="10,20">
              <v:shape style="position:absolute;left:7468;top:4753;width:10;height:20" coordorigin="7468,4753" coordsize="10,20" path="m7468,4773l7477,4773,7477,4753,7468,4753,7468,4773xe" filled="true" fillcolor="#000000" stroked="false">
                <v:path arrowok="t"/>
                <v:fill type="solid"/>
              </v:shape>
            </v:group>
            <v:group style="position:absolute;left:7468;top:4773;width:10;height:20" coordorigin="7468,4773" coordsize="10,20">
              <v:shape style="position:absolute;left:7468;top:4773;width:10;height:20" coordorigin="7468,4773" coordsize="10,20" path="m7468,4792l7477,4792,7477,4773,7468,4773,7468,4792xe" filled="true" fillcolor="#000000" stroked="false">
                <v:path arrowok="t"/>
                <v:fill type="solid"/>
              </v:shape>
            </v:group>
            <v:group style="position:absolute;left:7468;top:4792;width:10;height:20" coordorigin="7468,4792" coordsize="10,20">
              <v:shape style="position:absolute;left:7468;top:4792;width:10;height:20" coordorigin="7468,4792" coordsize="10,20" path="m7468,4811l7477,4811,7477,4792,7468,4792,7468,4811xe" filled="true" fillcolor="#000000" stroked="false">
                <v:path arrowok="t"/>
                <v:fill type="solid"/>
              </v:shape>
            </v:group>
            <v:group style="position:absolute;left:7468;top:4811;width:10;height:20" coordorigin="7468,4811" coordsize="10,20">
              <v:shape style="position:absolute;left:7468;top:4811;width:10;height:20" coordorigin="7468,4811" coordsize="10,20" path="m7468,4830l7477,4830,7477,4811,7468,4811,7468,4830xe" filled="true" fillcolor="#000000" stroked="false">
                <v:path arrowok="t"/>
                <v:fill type="solid"/>
              </v:shape>
            </v:group>
            <v:group style="position:absolute;left:7468;top:4830;width:10;height:20" coordorigin="7468,4830" coordsize="10,20">
              <v:shape style="position:absolute;left:7468;top:4830;width:10;height:20" coordorigin="7468,4830" coordsize="10,20" path="m7468,4849l7477,4849,7477,4830,7468,4830,7468,4849xe" filled="true" fillcolor="#000000" stroked="false">
                <v:path arrowok="t"/>
                <v:fill type="solid"/>
              </v:shape>
            </v:group>
            <v:group style="position:absolute;left:7468;top:4849;width:10;height:20" coordorigin="7468,4849" coordsize="10,20">
              <v:shape style="position:absolute;left:7468;top:4849;width:10;height:20" coordorigin="7468,4849" coordsize="10,20" path="m7468,4869l7477,4869,7477,4849,7468,4849,7468,4869xe" filled="true" fillcolor="#000000" stroked="false">
                <v:path arrowok="t"/>
                <v:fill type="solid"/>
              </v:shape>
            </v:group>
            <v:group style="position:absolute;left:7468;top:4869;width:10;height:20" coordorigin="7468,4869" coordsize="10,20">
              <v:shape style="position:absolute;left:7468;top:4869;width:10;height:20" coordorigin="7468,4869" coordsize="10,20" path="m7468,4888l7477,4888,7477,4869,7468,4869,7468,4888xe" filled="true" fillcolor="#000000" stroked="false">
                <v:path arrowok="t"/>
                <v:fill type="solid"/>
              </v:shape>
            </v:group>
            <v:group style="position:absolute;left:7468;top:4888;width:10;height:20" coordorigin="7468,4888" coordsize="10,20">
              <v:shape style="position:absolute;left:7468;top:4888;width:10;height:20" coordorigin="7468,4888" coordsize="10,20" path="m7468,4907l7477,4907,7477,4888,7468,4888,7468,4907xe" filled="true" fillcolor="#000000" stroked="false">
                <v:path arrowok="t"/>
                <v:fill type="solid"/>
              </v:shape>
            </v:group>
            <v:group style="position:absolute;left:7468;top:4907;width:10;height:20" coordorigin="7468,4907" coordsize="10,20">
              <v:shape style="position:absolute;left:7468;top:4907;width:10;height:20" coordorigin="7468,4907" coordsize="10,20" path="m7468,4926l7477,4926,7477,4907,7468,4907,7468,4926xe" filled="true" fillcolor="#000000" stroked="false">
                <v:path arrowok="t"/>
                <v:fill type="solid"/>
              </v:shape>
            </v:group>
            <v:group style="position:absolute;left:7468;top:4926;width:10;height:20" coordorigin="7468,4926" coordsize="10,20">
              <v:shape style="position:absolute;left:7468;top:4926;width:10;height:20" coordorigin="7468,4926" coordsize="10,20" path="m7468,4945l7477,4945,7477,4926,7468,4926,7468,4945xe" filled="true" fillcolor="#000000" stroked="false">
                <v:path arrowok="t"/>
                <v:fill type="solid"/>
              </v:shape>
            </v:group>
            <v:group style="position:absolute;left:7468;top:4945;width:10;height:20" coordorigin="7468,4945" coordsize="10,20">
              <v:shape style="position:absolute;left:7468;top:4945;width:10;height:20" coordorigin="7468,4945" coordsize="10,20" path="m7468,4965l7477,4965,7477,4945,7468,4945,7468,4965xe" filled="true" fillcolor="#000000" stroked="false">
                <v:path arrowok="t"/>
                <v:fill type="solid"/>
              </v:shape>
            </v:group>
            <v:group style="position:absolute;left:7468;top:4965;width:10;height:20" coordorigin="7468,4965" coordsize="10,20">
              <v:shape style="position:absolute;left:7468;top:4965;width:10;height:20" coordorigin="7468,4965" coordsize="10,20" path="m7468,4984l7477,4984,7477,4965,7468,4965,7468,4984xe" filled="true" fillcolor="#000000" stroked="false">
                <v:path arrowok="t"/>
                <v:fill type="solid"/>
              </v:shape>
            </v:group>
            <v:group style="position:absolute;left:7468;top:4984;width:10;height:20" coordorigin="7468,4984" coordsize="10,20">
              <v:shape style="position:absolute;left:7468;top:4984;width:10;height:20" coordorigin="7468,4984" coordsize="10,20" path="m7468,5003l7477,5003,7477,4984,7468,4984,7468,5003xe" filled="true" fillcolor="#000000" stroked="false">
                <v:path arrowok="t"/>
                <v:fill type="solid"/>
              </v:shape>
            </v:group>
            <v:group style="position:absolute;left:7468;top:5003;width:10;height:20" coordorigin="7468,5003" coordsize="10,20">
              <v:shape style="position:absolute;left:7468;top:5003;width:10;height:20" coordorigin="7468,5003" coordsize="10,20" path="m7468,5022l7477,5022,7477,5003,7468,5003,7468,5022xe" filled="true" fillcolor="#000000" stroked="false">
                <v:path arrowok="t"/>
                <v:fill type="solid"/>
              </v:shape>
            </v:group>
            <v:group style="position:absolute;left:7468;top:5022;width:10;height:20" coordorigin="7468,5022" coordsize="10,20">
              <v:shape style="position:absolute;left:7468;top:5022;width:10;height:20" coordorigin="7468,5022" coordsize="10,20" path="m7468,5041l7477,5041,7477,5022,7468,5022,7468,5041xe" filled="true" fillcolor="#000000" stroked="false">
                <v:path arrowok="t"/>
                <v:fill type="solid"/>
              </v:shape>
            </v:group>
            <v:group style="position:absolute;left:7468;top:5041;width:10;height:20" coordorigin="7468,5041" coordsize="10,20">
              <v:shape style="position:absolute;left:7468;top:5041;width:10;height:20" coordorigin="7468,5041" coordsize="10,20" path="m7468,5061l7477,5061,7477,5041,7468,5041,7468,5061xe" filled="true" fillcolor="#000000" stroked="false">
                <v:path arrowok="t"/>
                <v:fill type="solid"/>
              </v:shape>
            </v:group>
            <v:group style="position:absolute;left:7468;top:5061;width:10;height:20" coordorigin="7468,5061" coordsize="10,20">
              <v:shape style="position:absolute;left:7468;top:5061;width:10;height:20" coordorigin="7468,5061" coordsize="10,20" path="m7468,5080l7477,5080,7477,5061,7468,5061,7468,5080xe" filled="true" fillcolor="#000000" stroked="false">
                <v:path arrowok="t"/>
                <v:fill type="solid"/>
              </v:shape>
            </v:group>
            <v:group style="position:absolute;left:7468;top:5080;width:10;height:20" coordorigin="7468,5080" coordsize="10,20">
              <v:shape style="position:absolute;left:7468;top:5080;width:10;height:20" coordorigin="7468,5080" coordsize="10,20" path="m7468,5099l7477,5099,7477,5080,7468,5080,7468,5099xe" filled="true" fillcolor="#000000" stroked="false">
                <v:path arrowok="t"/>
                <v:fill type="solid"/>
              </v:shape>
            </v:group>
            <v:group style="position:absolute;left:7468;top:5099;width:10;height:20" coordorigin="7468,5099" coordsize="10,20">
              <v:shape style="position:absolute;left:7468;top:5099;width:10;height:20" coordorigin="7468,5099" coordsize="10,20" path="m7468,5118l7477,5118,7477,5099,7468,5099,7468,5118xe" filled="true" fillcolor="#000000" stroked="false">
                <v:path arrowok="t"/>
                <v:fill type="solid"/>
              </v:shape>
            </v:group>
            <v:group style="position:absolute;left:7468;top:5118;width:10;height:20" coordorigin="7468,5118" coordsize="10,20">
              <v:shape style="position:absolute;left:7468;top:5118;width:10;height:20" coordorigin="7468,5118" coordsize="10,20" path="m7468,5137l7477,5137,7477,5118,7468,5118,7468,5137xe" filled="true" fillcolor="#000000" stroked="false">
                <v:path arrowok="t"/>
                <v:fill type="solid"/>
              </v:shape>
            </v:group>
            <v:group style="position:absolute;left:7468;top:5137;width:10;height:20" coordorigin="7468,5137" coordsize="10,20">
              <v:shape style="position:absolute;left:7468;top:5137;width:10;height:20" coordorigin="7468,5137" coordsize="10,20" path="m7468,5157l7477,5157,7477,5137,7468,5137,7468,5157xe" filled="true" fillcolor="#000000" stroked="false">
                <v:path arrowok="t"/>
                <v:fill type="solid"/>
              </v:shape>
            </v:group>
            <v:group style="position:absolute;left:7468;top:5157;width:10;height:20" coordorigin="7468,5157" coordsize="10,20">
              <v:shape style="position:absolute;left:7468;top:5157;width:10;height:20" coordorigin="7468,5157" coordsize="10,20" path="m7468,5176l7477,5176,7477,5157,7468,5157,7468,5176xe" filled="true" fillcolor="#000000" stroked="false">
                <v:path arrowok="t"/>
                <v:fill type="solid"/>
              </v:shape>
            </v:group>
            <v:group style="position:absolute;left:7468;top:5176;width:10;height:20" coordorigin="7468,5176" coordsize="10,20">
              <v:shape style="position:absolute;left:7468;top:5176;width:10;height:20" coordorigin="7468,5176" coordsize="10,20" path="m7468,5195l7477,5195,7477,5176,7468,5176,7468,5195xe" filled="true" fillcolor="#000000" stroked="false">
                <v:path arrowok="t"/>
                <v:fill type="solid"/>
              </v:shape>
            </v:group>
            <v:group style="position:absolute;left:7468;top:5195;width:10;height:20" coordorigin="7468,5195" coordsize="10,20">
              <v:shape style="position:absolute;left:7468;top:5195;width:10;height:20" coordorigin="7468,5195" coordsize="10,20" path="m7468,5214l7477,5214,7477,5195,7468,5195,7468,5214xe" filled="true" fillcolor="#000000" stroked="false">
                <v:path arrowok="t"/>
                <v:fill type="solid"/>
              </v:shape>
            </v:group>
            <v:group style="position:absolute;left:7468;top:5214;width:10;height:20" coordorigin="7468,5214" coordsize="10,20">
              <v:shape style="position:absolute;left:7468;top:5214;width:10;height:20" coordorigin="7468,5214" coordsize="10,20" path="m7468,5233l7477,5233,7477,5214,7468,5214,7468,5233xe" filled="true" fillcolor="#000000" stroked="false">
                <v:path arrowok="t"/>
                <v:fill type="solid"/>
              </v:shape>
            </v:group>
            <v:group style="position:absolute;left:7468;top:5233;width:10;height:20" coordorigin="7468,5233" coordsize="10,20">
              <v:shape style="position:absolute;left:7468;top:5233;width:10;height:20" coordorigin="7468,5233" coordsize="10,20" path="m7468,5253l7477,5253,7477,5233,7468,5233,7468,5253xe" filled="true" fillcolor="#000000" stroked="false">
                <v:path arrowok="t"/>
                <v:fill type="solid"/>
              </v:shape>
            </v:group>
            <v:group style="position:absolute;left:7468;top:5253;width:10;height:20" coordorigin="7468,5253" coordsize="10,20">
              <v:shape style="position:absolute;left:7468;top:5253;width:10;height:20" coordorigin="7468,5253" coordsize="10,20" path="m7468,5272l7477,5272,7477,5253,7468,5253,7468,5272xe" filled="true" fillcolor="#000000" stroked="false">
                <v:path arrowok="t"/>
                <v:fill type="solid"/>
              </v:shape>
            </v:group>
            <v:group style="position:absolute;left:7468;top:5272;width:10;height:20" coordorigin="7468,5272" coordsize="10,20">
              <v:shape style="position:absolute;left:7468;top:5272;width:10;height:20" coordorigin="7468,5272" coordsize="10,20" path="m7468,5291l7477,5291,7477,5272,7468,5272,7468,5291xe" filled="true" fillcolor="#000000" stroked="false">
                <v:path arrowok="t"/>
                <v:fill type="solid"/>
              </v:shape>
            </v:group>
            <v:group style="position:absolute;left:7468;top:5297;width:10;height:2" coordorigin="7468,5297" coordsize="10,2">
              <v:shape style="position:absolute;left:7468;top:5297;width:10;height:2" coordorigin="7468,5297" coordsize="10,0" path="m7468,5297l7477,5297e" filled="false" stroked="true" strokeweight=".60004pt" strokecolor="#000000">
                <v:path arrowok="t"/>
              </v:shape>
            </v:group>
            <v:group style="position:absolute;left:8485;top:4177;width:10;height:20" coordorigin="8485,4177" coordsize="10,20">
              <v:shape style="position:absolute;left:8485;top:4177;width:10;height:20" coordorigin="8485,4177" coordsize="10,20" path="m8485,4197l8495,4197,8495,4177,8485,4177,8485,4197xe" filled="true" fillcolor="#000000" stroked="false">
                <v:path arrowok="t"/>
                <v:fill type="solid"/>
              </v:shape>
            </v:group>
            <v:group style="position:absolute;left:8485;top:4197;width:10;height:20" coordorigin="8485,4197" coordsize="10,20">
              <v:shape style="position:absolute;left:8485;top:4197;width:10;height:20" coordorigin="8485,4197" coordsize="10,20" path="m8485,4216l8495,4216,8495,4197,8485,4197,8485,4216xe" filled="true" fillcolor="#000000" stroked="false">
                <v:path arrowok="t"/>
                <v:fill type="solid"/>
              </v:shape>
            </v:group>
            <v:group style="position:absolute;left:8485;top:4216;width:10;height:20" coordorigin="8485,4216" coordsize="10,20">
              <v:shape style="position:absolute;left:8485;top:4216;width:10;height:20" coordorigin="8485,4216" coordsize="10,20" path="m8485,4235l8495,4235,8495,4216,8485,4216,8485,4235xe" filled="true" fillcolor="#000000" stroked="false">
                <v:path arrowok="t"/>
                <v:fill type="solid"/>
              </v:shape>
            </v:group>
            <v:group style="position:absolute;left:8485;top:4235;width:10;height:20" coordorigin="8485,4235" coordsize="10,20">
              <v:shape style="position:absolute;left:8485;top:4235;width:10;height:20" coordorigin="8485,4235" coordsize="10,20" path="m8485,4254l8495,4254,8495,4235,8485,4235,8485,4254xe" filled="true" fillcolor="#000000" stroked="false">
                <v:path arrowok="t"/>
                <v:fill type="solid"/>
              </v:shape>
            </v:group>
            <v:group style="position:absolute;left:8485;top:4254;width:10;height:20" coordorigin="8485,4254" coordsize="10,20">
              <v:shape style="position:absolute;left:8485;top:4254;width:10;height:20" coordorigin="8485,4254" coordsize="10,20" path="m8485,4273l8495,4273,8495,4254,8485,4254,8485,4273xe" filled="true" fillcolor="#000000" stroked="false">
                <v:path arrowok="t"/>
                <v:fill type="solid"/>
              </v:shape>
            </v:group>
            <v:group style="position:absolute;left:8485;top:4273;width:10;height:20" coordorigin="8485,4273" coordsize="10,20">
              <v:shape style="position:absolute;left:8485;top:4273;width:10;height:20" coordorigin="8485,4273" coordsize="10,20" path="m8485,4293l8495,4293,8495,4273,8485,4273,8485,4293xe" filled="true" fillcolor="#000000" stroked="false">
                <v:path arrowok="t"/>
                <v:fill type="solid"/>
              </v:shape>
            </v:group>
            <v:group style="position:absolute;left:8485;top:4293;width:10;height:20" coordorigin="8485,4293" coordsize="10,20">
              <v:shape style="position:absolute;left:8485;top:4293;width:10;height:20" coordorigin="8485,4293" coordsize="10,20" path="m8485,4312l8495,4312,8495,4293,8485,4293,8485,4312xe" filled="true" fillcolor="#000000" stroked="false">
                <v:path arrowok="t"/>
                <v:fill type="solid"/>
              </v:shape>
            </v:group>
            <v:group style="position:absolute;left:8485;top:4312;width:10;height:20" coordorigin="8485,4312" coordsize="10,20">
              <v:shape style="position:absolute;left:8485;top:4312;width:10;height:20" coordorigin="8485,4312" coordsize="10,20" path="m8485,4331l8495,4331,8495,4312,8485,4312,8485,4331xe" filled="true" fillcolor="#000000" stroked="false">
                <v:path arrowok="t"/>
                <v:fill type="solid"/>
              </v:shape>
            </v:group>
            <v:group style="position:absolute;left:8485;top:4331;width:10;height:20" coordorigin="8485,4331" coordsize="10,20">
              <v:shape style="position:absolute;left:8485;top:4331;width:10;height:20" coordorigin="8485,4331" coordsize="10,20" path="m8485,4350l8495,4350,8495,4331,8485,4331,8485,4350xe" filled="true" fillcolor="#000000" stroked="false">
                <v:path arrowok="t"/>
                <v:fill type="solid"/>
              </v:shape>
            </v:group>
            <v:group style="position:absolute;left:8485;top:4350;width:10;height:20" coordorigin="8485,4350" coordsize="10,20">
              <v:shape style="position:absolute;left:8485;top:4350;width:10;height:20" coordorigin="8485,4350" coordsize="10,20" path="m8485,4369l8495,4369,8495,4350,8485,4350,8485,4369xe" filled="true" fillcolor="#000000" stroked="false">
                <v:path arrowok="t"/>
                <v:fill type="solid"/>
              </v:shape>
            </v:group>
            <v:group style="position:absolute;left:8485;top:4369;width:10;height:20" coordorigin="8485,4369" coordsize="10,20">
              <v:shape style="position:absolute;left:8485;top:4369;width:10;height:20" coordorigin="8485,4369" coordsize="10,20" path="m8485,4389l8495,4389,8495,4369,8485,4369,8485,4389xe" filled="true" fillcolor="#000000" stroked="false">
                <v:path arrowok="t"/>
                <v:fill type="solid"/>
              </v:shape>
            </v:group>
            <v:group style="position:absolute;left:8485;top:4389;width:10;height:20" coordorigin="8485,4389" coordsize="10,20">
              <v:shape style="position:absolute;left:8485;top:4389;width:10;height:20" coordorigin="8485,4389" coordsize="10,20" path="m8485,4408l8495,4408,8495,4389,8485,4389,8485,4408xe" filled="true" fillcolor="#000000" stroked="false">
                <v:path arrowok="t"/>
                <v:fill type="solid"/>
              </v:shape>
            </v:group>
            <v:group style="position:absolute;left:8485;top:4408;width:10;height:20" coordorigin="8485,4408" coordsize="10,20">
              <v:shape style="position:absolute;left:8485;top:4408;width:10;height:20" coordorigin="8485,4408" coordsize="10,20" path="m8485,4427l8495,4427,8495,4408,8485,4408,8485,4427xe" filled="true" fillcolor="#000000" stroked="false">
                <v:path arrowok="t"/>
                <v:fill type="solid"/>
              </v:shape>
            </v:group>
            <v:group style="position:absolute;left:8485;top:4427;width:10;height:20" coordorigin="8485,4427" coordsize="10,20">
              <v:shape style="position:absolute;left:8485;top:4427;width:10;height:20" coordorigin="8485,4427" coordsize="10,20" path="m8485,4446l8495,4446,8495,4427,8485,4427,8485,4446xe" filled="true" fillcolor="#000000" stroked="false">
                <v:path arrowok="t"/>
                <v:fill type="solid"/>
              </v:shape>
            </v:group>
            <v:group style="position:absolute;left:8485;top:4446;width:10;height:20" coordorigin="8485,4446" coordsize="10,20">
              <v:shape style="position:absolute;left:8485;top:4446;width:10;height:20" coordorigin="8485,4446" coordsize="10,20" path="m8485,4465l8495,4465,8495,4446,8485,4446,8485,4465xe" filled="true" fillcolor="#000000" stroked="false">
                <v:path arrowok="t"/>
                <v:fill type="solid"/>
              </v:shape>
            </v:group>
            <v:group style="position:absolute;left:8485;top:4465;width:10;height:20" coordorigin="8485,4465" coordsize="10,20">
              <v:shape style="position:absolute;left:8485;top:4465;width:10;height:20" coordorigin="8485,4465" coordsize="10,20" path="m8485,4485l8495,4485,8495,4465,8485,4465,8485,4485xe" filled="true" fillcolor="#000000" stroked="false">
                <v:path arrowok="t"/>
                <v:fill type="solid"/>
              </v:shape>
            </v:group>
            <v:group style="position:absolute;left:8485;top:4485;width:10;height:20" coordorigin="8485,4485" coordsize="10,20">
              <v:shape style="position:absolute;left:8485;top:4485;width:10;height:20" coordorigin="8485,4485" coordsize="10,20" path="m8485,4504l8495,4504,8495,4485,8485,4485,8485,4504xe" filled="true" fillcolor="#000000" stroked="false">
                <v:path arrowok="t"/>
                <v:fill type="solid"/>
              </v:shape>
            </v:group>
            <v:group style="position:absolute;left:8485;top:4504;width:10;height:20" coordorigin="8485,4504" coordsize="10,20">
              <v:shape style="position:absolute;left:8485;top:4504;width:10;height:20" coordorigin="8485,4504" coordsize="10,20" path="m8485,4523l8495,4523,8495,4504,8485,4504,8485,4523xe" filled="true" fillcolor="#000000" stroked="false">
                <v:path arrowok="t"/>
                <v:fill type="solid"/>
              </v:shape>
            </v:group>
            <v:group style="position:absolute;left:8485;top:4523;width:10;height:20" coordorigin="8485,4523" coordsize="10,20">
              <v:shape style="position:absolute;left:8485;top:4523;width:10;height:20" coordorigin="8485,4523" coordsize="10,20" path="m8485,4542l8495,4542,8495,4523,8485,4523,8485,4542xe" filled="true" fillcolor="#000000" stroked="false">
                <v:path arrowok="t"/>
                <v:fill type="solid"/>
              </v:shape>
            </v:group>
            <v:group style="position:absolute;left:8485;top:4542;width:10;height:20" coordorigin="8485,4542" coordsize="10,20">
              <v:shape style="position:absolute;left:8485;top:4542;width:10;height:20" coordorigin="8485,4542" coordsize="10,20" path="m8485,4561l8495,4561,8495,4542,8485,4542,8485,4561xe" filled="true" fillcolor="#000000" stroked="false">
                <v:path arrowok="t"/>
                <v:fill type="solid"/>
              </v:shape>
            </v:group>
            <v:group style="position:absolute;left:8485;top:4561;width:10;height:20" coordorigin="8485,4561" coordsize="10,20">
              <v:shape style="position:absolute;left:8485;top:4561;width:10;height:20" coordorigin="8485,4561" coordsize="10,20" path="m8485,4581l8495,4581,8495,4561,8485,4561,8485,4581xe" filled="true" fillcolor="#000000" stroked="false">
                <v:path arrowok="t"/>
                <v:fill type="solid"/>
              </v:shape>
            </v:group>
            <v:group style="position:absolute;left:8485;top:4581;width:10;height:20" coordorigin="8485,4581" coordsize="10,20">
              <v:shape style="position:absolute;left:8485;top:4581;width:10;height:20" coordorigin="8485,4581" coordsize="10,20" path="m8485,4600l8495,4600,8495,4581,8485,4581,8485,4600xe" filled="true" fillcolor="#000000" stroked="false">
                <v:path arrowok="t"/>
                <v:fill type="solid"/>
              </v:shape>
            </v:group>
            <v:group style="position:absolute;left:8485;top:4600;width:10;height:20" coordorigin="8485,4600" coordsize="10,20">
              <v:shape style="position:absolute;left:8485;top:4600;width:10;height:20" coordorigin="8485,4600" coordsize="10,20" path="m8485,4619l8495,4619,8495,4600,8485,4600,8485,4619xe" filled="true" fillcolor="#000000" stroked="false">
                <v:path arrowok="t"/>
                <v:fill type="solid"/>
              </v:shape>
            </v:group>
            <v:group style="position:absolute;left:8485;top:4619;width:10;height:20" coordorigin="8485,4619" coordsize="10,20">
              <v:shape style="position:absolute;left:8485;top:4619;width:10;height:20" coordorigin="8485,4619" coordsize="10,20" path="m8485,4638l8495,4638,8495,4619,8485,4619,8485,4638xe" filled="true" fillcolor="#000000" stroked="false">
                <v:path arrowok="t"/>
                <v:fill type="solid"/>
              </v:shape>
            </v:group>
            <v:group style="position:absolute;left:8485;top:4638;width:10;height:20" coordorigin="8485,4638" coordsize="10,20">
              <v:shape style="position:absolute;left:8485;top:4638;width:10;height:20" coordorigin="8485,4638" coordsize="10,20" path="m8485,4657l8495,4657,8495,4638,8485,4638,8485,4657xe" filled="true" fillcolor="#000000" stroked="false">
                <v:path arrowok="t"/>
                <v:fill type="solid"/>
              </v:shape>
            </v:group>
            <v:group style="position:absolute;left:8485;top:4657;width:10;height:20" coordorigin="8485,4657" coordsize="10,20">
              <v:shape style="position:absolute;left:8485;top:4657;width:10;height:20" coordorigin="8485,4657" coordsize="10,20" path="m8485,4677l8495,4677,8495,4657,8485,4657,8485,4677xe" filled="true" fillcolor="#000000" stroked="false">
                <v:path arrowok="t"/>
                <v:fill type="solid"/>
              </v:shape>
            </v:group>
            <v:group style="position:absolute;left:8485;top:4677;width:10;height:20" coordorigin="8485,4677" coordsize="10,20">
              <v:shape style="position:absolute;left:8485;top:4677;width:10;height:20" coordorigin="8485,4677" coordsize="10,20" path="m8485,4696l8495,4696,8495,4677,8485,4677,8485,4696xe" filled="true" fillcolor="#000000" stroked="false">
                <v:path arrowok="t"/>
                <v:fill type="solid"/>
              </v:shape>
            </v:group>
            <v:group style="position:absolute;left:8485;top:4696;width:10;height:20" coordorigin="8485,4696" coordsize="10,20">
              <v:shape style="position:absolute;left:8485;top:4696;width:10;height:20" coordorigin="8485,4696" coordsize="10,20" path="m8485,4715l8495,4715,8495,4696,8485,4696,8485,4715xe" filled="true" fillcolor="#000000" stroked="false">
                <v:path arrowok="t"/>
                <v:fill type="solid"/>
              </v:shape>
            </v:group>
            <v:group style="position:absolute;left:8485;top:4715;width:10;height:20" coordorigin="8485,4715" coordsize="10,20">
              <v:shape style="position:absolute;left:8485;top:4715;width:10;height:20" coordorigin="8485,4715" coordsize="10,20" path="m8485,4734l8495,4734,8495,4715,8485,4715,8485,4734xe" filled="true" fillcolor="#000000" stroked="false">
                <v:path arrowok="t"/>
                <v:fill type="solid"/>
              </v:shape>
            </v:group>
            <v:group style="position:absolute;left:8485;top:4734;width:10;height:20" coordorigin="8485,4734" coordsize="10,20">
              <v:shape style="position:absolute;left:8485;top:4734;width:10;height:20" coordorigin="8485,4734" coordsize="10,20" path="m8485,4753l8495,4753,8495,4734,8485,4734,8485,4753xe" filled="true" fillcolor="#000000" stroked="false">
                <v:path arrowok="t"/>
                <v:fill type="solid"/>
              </v:shape>
            </v:group>
            <v:group style="position:absolute;left:8485;top:4753;width:10;height:20" coordorigin="8485,4753" coordsize="10,20">
              <v:shape style="position:absolute;left:8485;top:4753;width:10;height:20" coordorigin="8485,4753" coordsize="10,20" path="m8485,4773l8495,4773,8495,4753,8485,4753,8485,4773xe" filled="true" fillcolor="#000000" stroked="false">
                <v:path arrowok="t"/>
                <v:fill type="solid"/>
              </v:shape>
            </v:group>
            <v:group style="position:absolute;left:8485;top:4773;width:10;height:20" coordorigin="8485,4773" coordsize="10,20">
              <v:shape style="position:absolute;left:8485;top:4773;width:10;height:20" coordorigin="8485,4773" coordsize="10,20" path="m8485,4792l8495,4792,8495,4773,8485,4773,8485,4792xe" filled="true" fillcolor="#000000" stroked="false">
                <v:path arrowok="t"/>
                <v:fill type="solid"/>
              </v:shape>
            </v:group>
            <v:group style="position:absolute;left:8485;top:4792;width:10;height:20" coordorigin="8485,4792" coordsize="10,20">
              <v:shape style="position:absolute;left:8485;top:4792;width:10;height:20" coordorigin="8485,4792" coordsize="10,20" path="m8485,4811l8495,4811,8495,4792,8485,4792,8485,4811xe" filled="true" fillcolor="#000000" stroked="false">
                <v:path arrowok="t"/>
                <v:fill type="solid"/>
              </v:shape>
            </v:group>
            <v:group style="position:absolute;left:8485;top:4811;width:10;height:20" coordorigin="8485,4811" coordsize="10,20">
              <v:shape style="position:absolute;left:8485;top:4811;width:10;height:20" coordorigin="8485,4811" coordsize="10,20" path="m8485,4830l8495,4830,8495,4811,8485,4811,8485,4830xe" filled="true" fillcolor="#000000" stroked="false">
                <v:path arrowok="t"/>
                <v:fill type="solid"/>
              </v:shape>
            </v:group>
            <v:group style="position:absolute;left:8485;top:4830;width:10;height:20" coordorigin="8485,4830" coordsize="10,20">
              <v:shape style="position:absolute;left:8485;top:4830;width:10;height:20" coordorigin="8485,4830" coordsize="10,20" path="m8485,4849l8495,4849,8495,4830,8485,4830,8485,4849xe" filled="true" fillcolor="#000000" stroked="false">
                <v:path arrowok="t"/>
                <v:fill type="solid"/>
              </v:shape>
            </v:group>
            <v:group style="position:absolute;left:8485;top:4849;width:10;height:20" coordorigin="8485,4849" coordsize="10,20">
              <v:shape style="position:absolute;left:8485;top:4849;width:10;height:20" coordorigin="8485,4849" coordsize="10,20" path="m8485,4869l8495,4869,8495,4849,8485,4849,8485,4869xe" filled="true" fillcolor="#000000" stroked="false">
                <v:path arrowok="t"/>
                <v:fill type="solid"/>
              </v:shape>
            </v:group>
            <v:group style="position:absolute;left:8485;top:4869;width:10;height:20" coordorigin="8485,4869" coordsize="10,20">
              <v:shape style="position:absolute;left:8485;top:4869;width:10;height:20" coordorigin="8485,4869" coordsize="10,20" path="m8485,4888l8495,4888,8495,4869,8485,4869,8485,4888xe" filled="true" fillcolor="#000000" stroked="false">
                <v:path arrowok="t"/>
                <v:fill type="solid"/>
              </v:shape>
            </v:group>
            <v:group style="position:absolute;left:8485;top:4888;width:10;height:20" coordorigin="8485,4888" coordsize="10,20">
              <v:shape style="position:absolute;left:8485;top:4888;width:10;height:20" coordorigin="8485,4888" coordsize="10,20" path="m8485,4907l8495,4907,8495,4888,8485,4888,8485,4907xe" filled="true" fillcolor="#000000" stroked="false">
                <v:path arrowok="t"/>
                <v:fill type="solid"/>
              </v:shape>
            </v:group>
            <v:group style="position:absolute;left:8485;top:4907;width:10;height:20" coordorigin="8485,4907" coordsize="10,20">
              <v:shape style="position:absolute;left:8485;top:4907;width:10;height:20" coordorigin="8485,4907" coordsize="10,20" path="m8485,4926l8495,4926,8495,4907,8485,4907,8485,4926xe" filled="true" fillcolor="#000000" stroked="false">
                <v:path arrowok="t"/>
                <v:fill type="solid"/>
              </v:shape>
            </v:group>
            <v:group style="position:absolute;left:8485;top:4926;width:10;height:20" coordorigin="8485,4926" coordsize="10,20">
              <v:shape style="position:absolute;left:8485;top:4926;width:10;height:20" coordorigin="8485,4926" coordsize="10,20" path="m8485,4945l8495,4945,8495,4926,8485,4926,8485,4945xe" filled="true" fillcolor="#000000" stroked="false">
                <v:path arrowok="t"/>
                <v:fill type="solid"/>
              </v:shape>
            </v:group>
            <v:group style="position:absolute;left:8485;top:4945;width:10;height:20" coordorigin="8485,4945" coordsize="10,20">
              <v:shape style="position:absolute;left:8485;top:4945;width:10;height:20" coordorigin="8485,4945" coordsize="10,20" path="m8485,4965l8495,4965,8495,4945,8485,4945,8485,4965xe" filled="true" fillcolor="#000000" stroked="false">
                <v:path arrowok="t"/>
                <v:fill type="solid"/>
              </v:shape>
            </v:group>
            <v:group style="position:absolute;left:8485;top:4965;width:10;height:20" coordorigin="8485,4965" coordsize="10,20">
              <v:shape style="position:absolute;left:8485;top:4965;width:10;height:20" coordorigin="8485,4965" coordsize="10,20" path="m8485,4984l8495,4984,8495,4965,8485,4965,8485,4984xe" filled="true" fillcolor="#000000" stroked="false">
                <v:path arrowok="t"/>
                <v:fill type="solid"/>
              </v:shape>
            </v:group>
            <v:group style="position:absolute;left:8485;top:4984;width:10;height:20" coordorigin="8485,4984" coordsize="10,20">
              <v:shape style="position:absolute;left:8485;top:4984;width:10;height:20" coordorigin="8485,4984" coordsize="10,20" path="m8485,5003l8495,5003,8495,4984,8485,4984,8485,5003xe" filled="true" fillcolor="#000000" stroked="false">
                <v:path arrowok="t"/>
                <v:fill type="solid"/>
              </v:shape>
            </v:group>
            <v:group style="position:absolute;left:8485;top:5003;width:10;height:20" coordorigin="8485,5003" coordsize="10,20">
              <v:shape style="position:absolute;left:8485;top:5003;width:10;height:20" coordorigin="8485,5003" coordsize="10,20" path="m8485,5022l8495,5022,8495,5003,8485,5003,8485,5022xe" filled="true" fillcolor="#000000" stroked="false">
                <v:path arrowok="t"/>
                <v:fill type="solid"/>
              </v:shape>
            </v:group>
            <v:group style="position:absolute;left:8485;top:5022;width:10;height:20" coordorigin="8485,5022" coordsize="10,20">
              <v:shape style="position:absolute;left:8485;top:5022;width:10;height:20" coordorigin="8485,5022" coordsize="10,20" path="m8485,5041l8495,5041,8495,5022,8485,5022,8485,5041xe" filled="true" fillcolor="#000000" stroked="false">
                <v:path arrowok="t"/>
                <v:fill type="solid"/>
              </v:shape>
            </v:group>
            <v:group style="position:absolute;left:8485;top:5041;width:10;height:20" coordorigin="8485,5041" coordsize="10,20">
              <v:shape style="position:absolute;left:8485;top:5041;width:10;height:20" coordorigin="8485,5041" coordsize="10,20" path="m8485,5061l8495,5061,8495,5041,8485,5041,8485,5061xe" filled="true" fillcolor="#000000" stroked="false">
                <v:path arrowok="t"/>
                <v:fill type="solid"/>
              </v:shape>
            </v:group>
            <v:group style="position:absolute;left:8485;top:5061;width:10;height:20" coordorigin="8485,5061" coordsize="10,20">
              <v:shape style="position:absolute;left:8485;top:5061;width:10;height:20" coordorigin="8485,5061" coordsize="10,20" path="m8485,5080l8495,5080,8495,5061,8485,5061,8485,5080xe" filled="true" fillcolor="#000000" stroked="false">
                <v:path arrowok="t"/>
                <v:fill type="solid"/>
              </v:shape>
            </v:group>
            <v:group style="position:absolute;left:8485;top:5080;width:10;height:20" coordorigin="8485,5080" coordsize="10,20">
              <v:shape style="position:absolute;left:8485;top:5080;width:10;height:20" coordorigin="8485,5080" coordsize="10,20" path="m8485,5099l8495,5099,8495,5080,8485,5080,8485,5099xe" filled="true" fillcolor="#000000" stroked="false">
                <v:path arrowok="t"/>
                <v:fill type="solid"/>
              </v:shape>
            </v:group>
            <v:group style="position:absolute;left:8485;top:5099;width:10;height:20" coordorigin="8485,5099" coordsize="10,20">
              <v:shape style="position:absolute;left:8485;top:5099;width:10;height:20" coordorigin="8485,5099" coordsize="10,20" path="m8485,5118l8495,5118,8495,5099,8485,5099,8485,5118xe" filled="true" fillcolor="#000000" stroked="false">
                <v:path arrowok="t"/>
                <v:fill type="solid"/>
              </v:shape>
            </v:group>
            <v:group style="position:absolute;left:8485;top:5118;width:10;height:20" coordorigin="8485,5118" coordsize="10,20">
              <v:shape style="position:absolute;left:8485;top:5118;width:10;height:20" coordorigin="8485,5118" coordsize="10,20" path="m8485,5137l8495,5137,8495,5118,8485,5118,8485,5137xe" filled="true" fillcolor="#000000" stroked="false">
                <v:path arrowok="t"/>
                <v:fill type="solid"/>
              </v:shape>
            </v:group>
            <v:group style="position:absolute;left:8485;top:5137;width:10;height:20" coordorigin="8485,5137" coordsize="10,20">
              <v:shape style="position:absolute;left:8485;top:5137;width:10;height:20" coordorigin="8485,5137" coordsize="10,20" path="m8485,5157l8495,5157,8495,5137,8485,5137,8485,5157xe" filled="true" fillcolor="#000000" stroked="false">
                <v:path arrowok="t"/>
                <v:fill type="solid"/>
              </v:shape>
            </v:group>
            <v:group style="position:absolute;left:8485;top:5157;width:10;height:20" coordorigin="8485,5157" coordsize="10,20">
              <v:shape style="position:absolute;left:8485;top:5157;width:10;height:20" coordorigin="8485,5157" coordsize="10,20" path="m8485,5176l8495,5176,8495,5157,8485,5157,8485,5176xe" filled="true" fillcolor="#000000" stroked="false">
                <v:path arrowok="t"/>
                <v:fill type="solid"/>
              </v:shape>
            </v:group>
            <v:group style="position:absolute;left:8485;top:5176;width:10;height:20" coordorigin="8485,5176" coordsize="10,20">
              <v:shape style="position:absolute;left:8485;top:5176;width:10;height:20" coordorigin="8485,5176" coordsize="10,20" path="m8485,5195l8495,5195,8495,5176,8485,5176,8485,5195xe" filled="true" fillcolor="#000000" stroked="false">
                <v:path arrowok="t"/>
                <v:fill type="solid"/>
              </v:shape>
            </v:group>
            <v:group style="position:absolute;left:8485;top:5195;width:10;height:20" coordorigin="8485,5195" coordsize="10,20">
              <v:shape style="position:absolute;left:8485;top:5195;width:10;height:20" coordorigin="8485,5195" coordsize="10,20" path="m8485,5214l8495,5214,8495,5195,8485,5195,8485,5214xe" filled="true" fillcolor="#000000" stroked="false">
                <v:path arrowok="t"/>
                <v:fill type="solid"/>
              </v:shape>
            </v:group>
            <v:group style="position:absolute;left:8485;top:5214;width:10;height:20" coordorigin="8485,5214" coordsize="10,20">
              <v:shape style="position:absolute;left:8485;top:5214;width:10;height:20" coordorigin="8485,5214" coordsize="10,20" path="m8485,5233l8495,5233,8495,5214,8485,5214,8485,5233xe" filled="true" fillcolor="#000000" stroked="false">
                <v:path arrowok="t"/>
                <v:fill type="solid"/>
              </v:shape>
            </v:group>
            <v:group style="position:absolute;left:8485;top:5233;width:10;height:20" coordorigin="8485,5233" coordsize="10,20">
              <v:shape style="position:absolute;left:8485;top:5233;width:10;height:20" coordorigin="8485,5233" coordsize="10,20" path="m8485,5253l8495,5253,8495,5233,8485,5233,8485,5253xe" filled="true" fillcolor="#000000" stroked="false">
                <v:path arrowok="t"/>
                <v:fill type="solid"/>
              </v:shape>
            </v:group>
            <v:group style="position:absolute;left:8485;top:5253;width:10;height:20" coordorigin="8485,5253" coordsize="10,20">
              <v:shape style="position:absolute;left:8485;top:5253;width:10;height:20" coordorigin="8485,5253" coordsize="10,20" path="m8485,5272l8495,5272,8495,5253,8485,5253,8485,5272xe" filled="true" fillcolor="#000000" stroked="false">
                <v:path arrowok="t"/>
                <v:fill type="solid"/>
              </v:shape>
            </v:group>
            <v:group style="position:absolute;left:8485;top:5272;width:10;height:20" coordorigin="8485,5272" coordsize="10,20">
              <v:shape style="position:absolute;left:8485;top:5272;width:10;height:20" coordorigin="8485,5272" coordsize="10,20" path="m8485,5291l8495,5291,8495,5272,8485,5272,8485,5291xe" filled="true" fillcolor="#000000" stroked="false">
                <v:path arrowok="t"/>
                <v:fill type="solid"/>
              </v:shape>
            </v:group>
            <v:group style="position:absolute;left:8485;top:5297;width:10;height:2" coordorigin="8485,5297" coordsize="10,2">
              <v:shape style="position:absolute;left:8485;top:5297;width:10;height:2" coordorigin="8485,5297" coordsize="10,0" path="m8485,5297l8495,5297e" filled="false" stroked="true" strokeweight=".60004pt" strokecolor="#000000">
                <v:path arrowok="t"/>
              </v:shape>
            </v:group>
            <v:group style="position:absolute;left:9168;top:4177;width:10;height:20" coordorigin="9168,4177" coordsize="10,20">
              <v:shape style="position:absolute;left:9168;top:4177;width:10;height:20" coordorigin="9168,4177" coordsize="10,20" path="m9168,4197l9177,4197,9177,4177,9168,4177,9168,4197xe" filled="true" fillcolor="#000000" stroked="false">
                <v:path arrowok="t"/>
                <v:fill type="solid"/>
              </v:shape>
            </v:group>
            <v:group style="position:absolute;left:9168;top:4197;width:10;height:20" coordorigin="9168,4197" coordsize="10,20">
              <v:shape style="position:absolute;left:9168;top:4197;width:10;height:20" coordorigin="9168,4197" coordsize="10,20" path="m9168,4216l9177,4216,9177,4197,9168,4197,9168,4216xe" filled="true" fillcolor="#000000" stroked="false">
                <v:path arrowok="t"/>
                <v:fill type="solid"/>
              </v:shape>
            </v:group>
            <v:group style="position:absolute;left:9168;top:4216;width:10;height:20" coordorigin="9168,4216" coordsize="10,20">
              <v:shape style="position:absolute;left:9168;top:4216;width:10;height:20" coordorigin="9168,4216" coordsize="10,20" path="m9168,4235l9177,4235,9177,4216,9168,4216,9168,4235xe" filled="true" fillcolor="#000000" stroked="false">
                <v:path arrowok="t"/>
                <v:fill type="solid"/>
              </v:shape>
            </v:group>
            <v:group style="position:absolute;left:9168;top:4235;width:10;height:20" coordorigin="9168,4235" coordsize="10,20">
              <v:shape style="position:absolute;left:9168;top:4235;width:10;height:20" coordorigin="9168,4235" coordsize="10,20" path="m9168,4254l9177,4254,9177,4235,9168,4235,9168,4254xe" filled="true" fillcolor="#000000" stroked="false">
                <v:path arrowok="t"/>
                <v:fill type="solid"/>
              </v:shape>
            </v:group>
            <v:group style="position:absolute;left:9168;top:4254;width:10;height:20" coordorigin="9168,4254" coordsize="10,20">
              <v:shape style="position:absolute;left:9168;top:4254;width:10;height:20" coordorigin="9168,4254" coordsize="10,20" path="m9168,4273l9177,4273,9177,4254,9168,4254,9168,4273xe" filled="true" fillcolor="#000000" stroked="false">
                <v:path arrowok="t"/>
                <v:fill type="solid"/>
              </v:shape>
            </v:group>
            <v:group style="position:absolute;left:9168;top:4273;width:10;height:20" coordorigin="9168,4273" coordsize="10,20">
              <v:shape style="position:absolute;left:9168;top:4273;width:10;height:20" coordorigin="9168,4273" coordsize="10,20" path="m9168,4293l9177,4293,9177,4273,9168,4273,9168,4293xe" filled="true" fillcolor="#000000" stroked="false">
                <v:path arrowok="t"/>
                <v:fill type="solid"/>
              </v:shape>
            </v:group>
            <v:group style="position:absolute;left:9168;top:4293;width:10;height:20" coordorigin="9168,4293" coordsize="10,20">
              <v:shape style="position:absolute;left:9168;top:4293;width:10;height:20" coordorigin="9168,4293" coordsize="10,20" path="m9168,4312l9177,4312,9177,4293,9168,4293,9168,4312xe" filled="true" fillcolor="#000000" stroked="false">
                <v:path arrowok="t"/>
                <v:fill type="solid"/>
              </v:shape>
            </v:group>
            <v:group style="position:absolute;left:9168;top:4312;width:10;height:20" coordorigin="9168,4312" coordsize="10,20">
              <v:shape style="position:absolute;left:9168;top:4312;width:10;height:20" coordorigin="9168,4312" coordsize="10,20" path="m9168,4331l9177,4331,9177,4312,9168,4312,9168,4331xe" filled="true" fillcolor="#000000" stroked="false">
                <v:path arrowok="t"/>
                <v:fill type="solid"/>
              </v:shape>
            </v:group>
            <v:group style="position:absolute;left:9168;top:4331;width:10;height:20" coordorigin="9168,4331" coordsize="10,20">
              <v:shape style="position:absolute;left:9168;top:4331;width:10;height:20" coordorigin="9168,4331" coordsize="10,20" path="m9168,4350l9177,4350,9177,4331,9168,4331,9168,4350xe" filled="true" fillcolor="#000000" stroked="false">
                <v:path arrowok="t"/>
                <v:fill type="solid"/>
              </v:shape>
            </v:group>
            <v:group style="position:absolute;left:9168;top:4350;width:10;height:20" coordorigin="9168,4350" coordsize="10,20">
              <v:shape style="position:absolute;left:9168;top:4350;width:10;height:20" coordorigin="9168,4350" coordsize="10,20" path="m9168,4369l9177,4369,9177,4350,9168,4350,9168,4369xe" filled="true" fillcolor="#000000" stroked="false">
                <v:path arrowok="t"/>
                <v:fill type="solid"/>
              </v:shape>
            </v:group>
            <v:group style="position:absolute;left:9168;top:4369;width:10;height:20" coordorigin="9168,4369" coordsize="10,20">
              <v:shape style="position:absolute;left:9168;top:4369;width:10;height:20" coordorigin="9168,4369" coordsize="10,20" path="m9168,4389l9177,4389,9177,4369,9168,4369,9168,4389xe" filled="true" fillcolor="#000000" stroked="false">
                <v:path arrowok="t"/>
                <v:fill type="solid"/>
              </v:shape>
            </v:group>
            <v:group style="position:absolute;left:9168;top:4389;width:10;height:20" coordorigin="9168,4389" coordsize="10,20">
              <v:shape style="position:absolute;left:9168;top:4389;width:10;height:20" coordorigin="9168,4389" coordsize="10,20" path="m9168,4408l9177,4408,9177,4389,9168,4389,9168,4408xe" filled="true" fillcolor="#000000" stroked="false">
                <v:path arrowok="t"/>
                <v:fill type="solid"/>
              </v:shape>
            </v:group>
            <v:group style="position:absolute;left:9168;top:4408;width:10;height:20" coordorigin="9168,4408" coordsize="10,20">
              <v:shape style="position:absolute;left:9168;top:4408;width:10;height:20" coordorigin="9168,4408" coordsize="10,20" path="m9168,4427l9177,4427,9177,4408,9168,4408,9168,4427xe" filled="true" fillcolor="#000000" stroked="false">
                <v:path arrowok="t"/>
                <v:fill type="solid"/>
              </v:shape>
            </v:group>
            <v:group style="position:absolute;left:9168;top:4427;width:10;height:20" coordorigin="9168,4427" coordsize="10,20">
              <v:shape style="position:absolute;left:9168;top:4427;width:10;height:20" coordorigin="9168,4427" coordsize="10,20" path="m9168,4446l9177,4446,9177,4427,9168,4427,9168,4446xe" filled="true" fillcolor="#000000" stroked="false">
                <v:path arrowok="t"/>
                <v:fill type="solid"/>
              </v:shape>
            </v:group>
            <v:group style="position:absolute;left:9168;top:4446;width:10;height:20" coordorigin="9168,4446" coordsize="10,20">
              <v:shape style="position:absolute;left:9168;top:4446;width:10;height:20" coordorigin="9168,4446" coordsize="10,20" path="m9168,4465l9177,4465,9177,4446,9168,4446,9168,4465xe" filled="true" fillcolor="#000000" stroked="false">
                <v:path arrowok="t"/>
                <v:fill type="solid"/>
              </v:shape>
            </v:group>
            <v:group style="position:absolute;left:9168;top:4465;width:10;height:20" coordorigin="9168,4465" coordsize="10,20">
              <v:shape style="position:absolute;left:9168;top:4465;width:10;height:20" coordorigin="9168,4465" coordsize="10,20" path="m9168,4485l9177,4485,9177,4465,9168,4465,9168,4485xe" filled="true" fillcolor="#000000" stroked="false">
                <v:path arrowok="t"/>
                <v:fill type="solid"/>
              </v:shape>
            </v:group>
            <v:group style="position:absolute;left:9168;top:4485;width:10;height:20" coordorigin="9168,4485" coordsize="10,20">
              <v:shape style="position:absolute;left:9168;top:4485;width:10;height:20" coordorigin="9168,4485" coordsize="10,20" path="m9168,4504l9177,4504,9177,4485,9168,4485,9168,4504xe" filled="true" fillcolor="#000000" stroked="false">
                <v:path arrowok="t"/>
                <v:fill type="solid"/>
              </v:shape>
            </v:group>
            <v:group style="position:absolute;left:9168;top:4504;width:10;height:20" coordorigin="9168,4504" coordsize="10,20">
              <v:shape style="position:absolute;left:9168;top:4504;width:10;height:20" coordorigin="9168,4504" coordsize="10,20" path="m9168,4523l9177,4523,9177,4504,9168,4504,9168,4523xe" filled="true" fillcolor="#000000" stroked="false">
                <v:path arrowok="t"/>
                <v:fill type="solid"/>
              </v:shape>
            </v:group>
            <v:group style="position:absolute;left:9168;top:4523;width:10;height:20" coordorigin="9168,4523" coordsize="10,20">
              <v:shape style="position:absolute;left:9168;top:4523;width:10;height:20" coordorigin="9168,4523" coordsize="10,20" path="m9168,4542l9177,4542,9177,4523,9168,4523,9168,4542xe" filled="true" fillcolor="#000000" stroked="false">
                <v:path arrowok="t"/>
                <v:fill type="solid"/>
              </v:shape>
            </v:group>
            <v:group style="position:absolute;left:9168;top:4542;width:10;height:20" coordorigin="9168,4542" coordsize="10,20">
              <v:shape style="position:absolute;left:9168;top:4542;width:10;height:20" coordorigin="9168,4542" coordsize="10,20" path="m9168,4561l9177,4561,9177,4542,9168,4542,9168,4561xe" filled="true" fillcolor="#000000" stroked="false">
                <v:path arrowok="t"/>
                <v:fill type="solid"/>
              </v:shape>
            </v:group>
            <v:group style="position:absolute;left:9168;top:4561;width:10;height:20" coordorigin="9168,4561" coordsize="10,20">
              <v:shape style="position:absolute;left:9168;top:4561;width:10;height:20" coordorigin="9168,4561" coordsize="10,20" path="m9168,4581l9177,4581,9177,4561,9168,4561,9168,4581xe" filled="true" fillcolor="#000000" stroked="false">
                <v:path arrowok="t"/>
                <v:fill type="solid"/>
              </v:shape>
            </v:group>
            <v:group style="position:absolute;left:9168;top:4581;width:10;height:20" coordorigin="9168,4581" coordsize="10,20">
              <v:shape style="position:absolute;left:9168;top:4581;width:10;height:20" coordorigin="9168,4581" coordsize="10,20" path="m9168,4600l9177,4600,9177,4581,9168,4581,9168,4600xe" filled="true" fillcolor="#000000" stroked="false">
                <v:path arrowok="t"/>
                <v:fill type="solid"/>
              </v:shape>
            </v:group>
            <v:group style="position:absolute;left:9168;top:4600;width:10;height:20" coordorigin="9168,4600" coordsize="10,20">
              <v:shape style="position:absolute;left:9168;top:4600;width:10;height:20" coordorigin="9168,4600" coordsize="10,20" path="m9168,4619l9177,4619,9177,4600,9168,4600,9168,4619xe" filled="true" fillcolor="#000000" stroked="false">
                <v:path arrowok="t"/>
                <v:fill type="solid"/>
              </v:shape>
            </v:group>
            <v:group style="position:absolute;left:9168;top:4619;width:10;height:20" coordorigin="9168,4619" coordsize="10,20">
              <v:shape style="position:absolute;left:9168;top:4619;width:10;height:20" coordorigin="9168,4619" coordsize="10,20" path="m9168,4638l9177,4638,9177,4619,9168,4619,9168,4638xe" filled="true" fillcolor="#000000" stroked="false">
                <v:path arrowok="t"/>
                <v:fill type="solid"/>
              </v:shape>
            </v:group>
            <v:group style="position:absolute;left:9168;top:4638;width:10;height:20" coordorigin="9168,4638" coordsize="10,20">
              <v:shape style="position:absolute;left:9168;top:4638;width:10;height:20" coordorigin="9168,4638" coordsize="10,20" path="m9168,4657l9177,4657,9177,4638,9168,4638,9168,4657xe" filled="true" fillcolor="#000000" stroked="false">
                <v:path arrowok="t"/>
                <v:fill type="solid"/>
              </v:shape>
            </v:group>
            <v:group style="position:absolute;left:9168;top:4657;width:10;height:20" coordorigin="9168,4657" coordsize="10,20">
              <v:shape style="position:absolute;left:9168;top:4657;width:10;height:20" coordorigin="9168,4657" coordsize="10,20" path="m9168,4677l9177,4677,9177,4657,9168,4657,9168,4677xe" filled="true" fillcolor="#000000" stroked="false">
                <v:path arrowok="t"/>
                <v:fill type="solid"/>
              </v:shape>
            </v:group>
            <v:group style="position:absolute;left:9168;top:4677;width:10;height:20" coordorigin="9168,4677" coordsize="10,20">
              <v:shape style="position:absolute;left:9168;top:4677;width:10;height:20" coordorigin="9168,4677" coordsize="10,20" path="m9168,4696l9177,4696,9177,4677,9168,4677,9168,4696xe" filled="true" fillcolor="#000000" stroked="false">
                <v:path arrowok="t"/>
                <v:fill type="solid"/>
              </v:shape>
            </v:group>
            <v:group style="position:absolute;left:9168;top:4696;width:10;height:20" coordorigin="9168,4696" coordsize="10,20">
              <v:shape style="position:absolute;left:9168;top:4696;width:10;height:20" coordorigin="9168,4696" coordsize="10,20" path="m9168,4715l9177,4715,9177,4696,9168,4696,9168,4715xe" filled="true" fillcolor="#000000" stroked="false">
                <v:path arrowok="t"/>
                <v:fill type="solid"/>
              </v:shape>
            </v:group>
            <v:group style="position:absolute;left:9168;top:4715;width:10;height:20" coordorigin="9168,4715" coordsize="10,20">
              <v:shape style="position:absolute;left:9168;top:4715;width:10;height:20" coordorigin="9168,4715" coordsize="10,20" path="m9168,4734l9177,4734,9177,4715,9168,4715,9168,4734xe" filled="true" fillcolor="#000000" stroked="false">
                <v:path arrowok="t"/>
                <v:fill type="solid"/>
              </v:shape>
            </v:group>
            <v:group style="position:absolute;left:9168;top:4734;width:10;height:20" coordorigin="9168,4734" coordsize="10,20">
              <v:shape style="position:absolute;left:9168;top:4734;width:10;height:20" coordorigin="9168,4734" coordsize="10,20" path="m9168,4753l9177,4753,9177,4734,9168,4734,9168,4753xe" filled="true" fillcolor="#000000" stroked="false">
                <v:path arrowok="t"/>
                <v:fill type="solid"/>
              </v:shape>
            </v:group>
            <v:group style="position:absolute;left:9168;top:4753;width:10;height:20" coordorigin="9168,4753" coordsize="10,20">
              <v:shape style="position:absolute;left:9168;top:4753;width:10;height:20" coordorigin="9168,4753" coordsize="10,20" path="m9168,4773l9177,4773,9177,4753,9168,4753,9168,4773xe" filled="true" fillcolor="#000000" stroked="false">
                <v:path arrowok="t"/>
                <v:fill type="solid"/>
              </v:shape>
            </v:group>
            <v:group style="position:absolute;left:9168;top:4773;width:10;height:20" coordorigin="9168,4773" coordsize="10,20">
              <v:shape style="position:absolute;left:9168;top:4773;width:10;height:20" coordorigin="9168,4773" coordsize="10,20" path="m9168,4792l9177,4792,9177,4773,9168,4773,9168,4792xe" filled="true" fillcolor="#000000" stroked="false">
                <v:path arrowok="t"/>
                <v:fill type="solid"/>
              </v:shape>
            </v:group>
            <v:group style="position:absolute;left:9168;top:4792;width:10;height:20" coordorigin="9168,4792" coordsize="10,20">
              <v:shape style="position:absolute;left:9168;top:4792;width:10;height:20" coordorigin="9168,4792" coordsize="10,20" path="m9168,4811l9177,4811,9177,4792,9168,4792,9168,4811xe" filled="true" fillcolor="#000000" stroked="false">
                <v:path arrowok="t"/>
                <v:fill type="solid"/>
              </v:shape>
            </v:group>
            <v:group style="position:absolute;left:9168;top:4811;width:10;height:20" coordorigin="9168,4811" coordsize="10,20">
              <v:shape style="position:absolute;left:9168;top:4811;width:10;height:20" coordorigin="9168,4811" coordsize="10,20" path="m9168,4830l9177,4830,9177,4811,9168,4811,9168,4830xe" filled="true" fillcolor="#000000" stroked="false">
                <v:path arrowok="t"/>
                <v:fill type="solid"/>
              </v:shape>
            </v:group>
            <v:group style="position:absolute;left:9168;top:4830;width:10;height:20" coordorigin="9168,4830" coordsize="10,20">
              <v:shape style="position:absolute;left:9168;top:4830;width:10;height:20" coordorigin="9168,4830" coordsize="10,20" path="m9168,4849l9177,4849,9177,4830,9168,4830,9168,4849xe" filled="true" fillcolor="#000000" stroked="false">
                <v:path arrowok="t"/>
                <v:fill type="solid"/>
              </v:shape>
            </v:group>
            <v:group style="position:absolute;left:9168;top:4849;width:10;height:20" coordorigin="9168,4849" coordsize="10,20">
              <v:shape style="position:absolute;left:9168;top:4849;width:10;height:20" coordorigin="9168,4849" coordsize="10,20" path="m9168,4869l9177,4869,9177,4849,9168,4849,9168,4869xe" filled="true" fillcolor="#000000" stroked="false">
                <v:path arrowok="t"/>
                <v:fill type="solid"/>
              </v:shape>
            </v:group>
            <v:group style="position:absolute;left:9168;top:4869;width:10;height:20" coordorigin="9168,4869" coordsize="10,20">
              <v:shape style="position:absolute;left:9168;top:4869;width:10;height:20" coordorigin="9168,4869" coordsize="10,20" path="m9168,4888l9177,4888,9177,4869,9168,4869,9168,4888xe" filled="true" fillcolor="#000000" stroked="false">
                <v:path arrowok="t"/>
                <v:fill type="solid"/>
              </v:shape>
            </v:group>
            <v:group style="position:absolute;left:9168;top:4888;width:10;height:20" coordorigin="9168,4888" coordsize="10,20">
              <v:shape style="position:absolute;left:9168;top:4888;width:10;height:20" coordorigin="9168,4888" coordsize="10,20" path="m9168,4907l9177,4907,9177,4888,9168,4888,9168,4907xe" filled="true" fillcolor="#000000" stroked="false">
                <v:path arrowok="t"/>
                <v:fill type="solid"/>
              </v:shape>
            </v:group>
            <v:group style="position:absolute;left:9168;top:4907;width:10;height:20" coordorigin="9168,4907" coordsize="10,20">
              <v:shape style="position:absolute;left:9168;top:4907;width:10;height:20" coordorigin="9168,4907" coordsize="10,20" path="m9168,4926l9177,4926,9177,4907,9168,4907,9168,4926xe" filled="true" fillcolor="#000000" stroked="false">
                <v:path arrowok="t"/>
                <v:fill type="solid"/>
              </v:shape>
            </v:group>
            <v:group style="position:absolute;left:9168;top:4926;width:10;height:20" coordorigin="9168,4926" coordsize="10,20">
              <v:shape style="position:absolute;left:9168;top:4926;width:10;height:20" coordorigin="9168,4926" coordsize="10,20" path="m9168,4945l9177,4945,9177,4926,9168,4926,9168,4945xe" filled="true" fillcolor="#000000" stroked="false">
                <v:path arrowok="t"/>
                <v:fill type="solid"/>
              </v:shape>
            </v:group>
            <v:group style="position:absolute;left:9168;top:4945;width:10;height:20" coordorigin="9168,4945" coordsize="10,20">
              <v:shape style="position:absolute;left:9168;top:4945;width:10;height:20" coordorigin="9168,4945" coordsize="10,20" path="m9168,4965l9177,4965,9177,4945,9168,4945,9168,4965xe" filled="true" fillcolor="#000000" stroked="false">
                <v:path arrowok="t"/>
                <v:fill type="solid"/>
              </v:shape>
            </v:group>
            <v:group style="position:absolute;left:9168;top:4965;width:10;height:20" coordorigin="9168,4965" coordsize="10,20">
              <v:shape style="position:absolute;left:9168;top:4965;width:10;height:20" coordorigin="9168,4965" coordsize="10,20" path="m9168,4984l9177,4984,9177,4965,9168,4965,9168,4984xe" filled="true" fillcolor="#000000" stroked="false">
                <v:path arrowok="t"/>
                <v:fill type="solid"/>
              </v:shape>
            </v:group>
            <v:group style="position:absolute;left:9168;top:4984;width:10;height:20" coordorigin="9168,4984" coordsize="10,20">
              <v:shape style="position:absolute;left:9168;top:4984;width:10;height:20" coordorigin="9168,4984" coordsize="10,20" path="m9168,5003l9177,5003,9177,4984,9168,4984,9168,5003xe" filled="true" fillcolor="#000000" stroked="false">
                <v:path arrowok="t"/>
                <v:fill type="solid"/>
              </v:shape>
            </v:group>
            <v:group style="position:absolute;left:9168;top:5003;width:10;height:20" coordorigin="9168,5003" coordsize="10,20">
              <v:shape style="position:absolute;left:9168;top:5003;width:10;height:20" coordorigin="9168,5003" coordsize="10,20" path="m9168,5022l9177,5022,9177,5003,9168,5003,9168,5022xe" filled="true" fillcolor="#000000" stroked="false">
                <v:path arrowok="t"/>
                <v:fill type="solid"/>
              </v:shape>
            </v:group>
            <v:group style="position:absolute;left:9168;top:5022;width:10;height:20" coordorigin="9168,5022" coordsize="10,20">
              <v:shape style="position:absolute;left:9168;top:5022;width:10;height:20" coordorigin="9168,5022" coordsize="10,20" path="m9168,5041l9177,5041,9177,5022,9168,5022,9168,5041xe" filled="true" fillcolor="#000000" stroked="false">
                <v:path arrowok="t"/>
                <v:fill type="solid"/>
              </v:shape>
            </v:group>
            <v:group style="position:absolute;left:9168;top:5041;width:10;height:20" coordorigin="9168,5041" coordsize="10,20">
              <v:shape style="position:absolute;left:9168;top:5041;width:10;height:20" coordorigin="9168,5041" coordsize="10,20" path="m9168,5061l9177,5061,9177,5041,9168,5041,9168,5061xe" filled="true" fillcolor="#000000" stroked="false">
                <v:path arrowok="t"/>
                <v:fill type="solid"/>
              </v:shape>
            </v:group>
            <v:group style="position:absolute;left:9168;top:5061;width:10;height:20" coordorigin="9168,5061" coordsize="10,20">
              <v:shape style="position:absolute;left:9168;top:5061;width:10;height:20" coordorigin="9168,5061" coordsize="10,20" path="m9168,5080l9177,5080,9177,5061,9168,5061,9168,5080xe" filled="true" fillcolor="#000000" stroked="false">
                <v:path arrowok="t"/>
                <v:fill type="solid"/>
              </v:shape>
            </v:group>
            <v:group style="position:absolute;left:9168;top:5080;width:10;height:20" coordorigin="9168,5080" coordsize="10,20">
              <v:shape style="position:absolute;left:9168;top:5080;width:10;height:20" coordorigin="9168,5080" coordsize="10,20" path="m9168,5099l9177,5099,9177,5080,9168,5080,9168,5099xe" filled="true" fillcolor="#000000" stroked="false">
                <v:path arrowok="t"/>
                <v:fill type="solid"/>
              </v:shape>
            </v:group>
            <v:group style="position:absolute;left:9168;top:5099;width:10;height:20" coordorigin="9168,5099" coordsize="10,20">
              <v:shape style="position:absolute;left:9168;top:5099;width:10;height:20" coordorigin="9168,5099" coordsize="10,20" path="m9168,5118l9177,5118,9177,5099,9168,5099,9168,5118xe" filled="true" fillcolor="#000000" stroked="false">
                <v:path arrowok="t"/>
                <v:fill type="solid"/>
              </v:shape>
            </v:group>
            <v:group style="position:absolute;left:9168;top:5118;width:10;height:20" coordorigin="9168,5118" coordsize="10,20">
              <v:shape style="position:absolute;left:9168;top:5118;width:10;height:20" coordorigin="9168,5118" coordsize="10,20" path="m9168,5137l9177,5137,9177,5118,9168,5118,9168,5137xe" filled="true" fillcolor="#000000" stroked="false">
                <v:path arrowok="t"/>
                <v:fill type="solid"/>
              </v:shape>
            </v:group>
            <v:group style="position:absolute;left:9168;top:5137;width:10;height:20" coordorigin="9168,5137" coordsize="10,20">
              <v:shape style="position:absolute;left:9168;top:5137;width:10;height:20" coordorigin="9168,5137" coordsize="10,20" path="m9168,5157l9177,5157,9177,5137,9168,5137,9168,5157xe" filled="true" fillcolor="#000000" stroked="false">
                <v:path arrowok="t"/>
                <v:fill type="solid"/>
              </v:shape>
            </v:group>
            <v:group style="position:absolute;left:9168;top:5157;width:10;height:20" coordorigin="9168,5157" coordsize="10,20">
              <v:shape style="position:absolute;left:9168;top:5157;width:10;height:20" coordorigin="9168,5157" coordsize="10,20" path="m9168,5176l9177,5176,9177,5157,9168,5157,9168,5176xe" filled="true" fillcolor="#000000" stroked="false">
                <v:path arrowok="t"/>
                <v:fill type="solid"/>
              </v:shape>
            </v:group>
            <v:group style="position:absolute;left:9168;top:5176;width:10;height:20" coordorigin="9168,5176" coordsize="10,20">
              <v:shape style="position:absolute;left:9168;top:5176;width:10;height:20" coordorigin="9168,5176" coordsize="10,20" path="m9168,5195l9177,5195,9177,5176,9168,5176,9168,5195xe" filled="true" fillcolor="#000000" stroked="false">
                <v:path arrowok="t"/>
                <v:fill type="solid"/>
              </v:shape>
            </v:group>
            <v:group style="position:absolute;left:9168;top:5195;width:10;height:20" coordorigin="9168,5195" coordsize="10,20">
              <v:shape style="position:absolute;left:9168;top:5195;width:10;height:20" coordorigin="9168,5195" coordsize="10,20" path="m9168,5214l9177,5214,9177,5195,9168,5195,9168,5214xe" filled="true" fillcolor="#000000" stroked="false">
                <v:path arrowok="t"/>
                <v:fill type="solid"/>
              </v:shape>
            </v:group>
            <v:group style="position:absolute;left:9168;top:5214;width:10;height:20" coordorigin="9168,5214" coordsize="10,20">
              <v:shape style="position:absolute;left:9168;top:5214;width:10;height:20" coordorigin="9168,5214" coordsize="10,20" path="m9168,5233l9177,5233,9177,5214,9168,5214,9168,5233xe" filled="true" fillcolor="#000000" stroked="false">
                <v:path arrowok="t"/>
                <v:fill type="solid"/>
              </v:shape>
            </v:group>
            <v:group style="position:absolute;left:9168;top:5233;width:10;height:20" coordorigin="9168,5233" coordsize="10,20">
              <v:shape style="position:absolute;left:9168;top:5233;width:10;height:20" coordorigin="9168,5233" coordsize="10,20" path="m9168,5253l9177,5253,9177,5233,9168,5233,9168,5253xe" filled="true" fillcolor="#000000" stroked="false">
                <v:path arrowok="t"/>
                <v:fill type="solid"/>
              </v:shape>
            </v:group>
            <v:group style="position:absolute;left:9168;top:5253;width:10;height:20" coordorigin="9168,5253" coordsize="10,20">
              <v:shape style="position:absolute;left:9168;top:5253;width:10;height:20" coordorigin="9168,5253" coordsize="10,20" path="m9168,5272l9177,5272,9177,5253,9168,5253,9168,5272xe" filled="true" fillcolor="#000000" stroked="false">
                <v:path arrowok="t"/>
                <v:fill type="solid"/>
              </v:shape>
            </v:group>
            <v:group style="position:absolute;left:9168;top:5272;width:10;height:20" coordorigin="9168,5272" coordsize="10,20">
              <v:shape style="position:absolute;left:9168;top:5272;width:10;height:20" coordorigin="9168,5272" coordsize="10,20" path="m9168,5291l9177,5291,9177,5272,9168,5272,9168,5291xe" filled="true" fillcolor="#000000" stroked="false">
                <v:path arrowok="t"/>
                <v:fill type="solid"/>
              </v:shape>
            </v:group>
            <v:group style="position:absolute;left:9168;top:5297;width:10;height:2" coordorigin="9168,5297" coordsize="10,2">
              <v:shape style="position:absolute;left:9168;top:5297;width:10;height:2" coordorigin="9168,5297" coordsize="10,0" path="m9168,5297l9177,5297e" filled="false" stroked="true" strokeweight=".60004pt" strokecolor="#000000">
                <v:path arrowok="t"/>
              </v:shape>
            </v:group>
            <v:group style="position:absolute;left:10303;top:4177;width:10;height:20" coordorigin="10303,4177" coordsize="10,20">
              <v:shape style="position:absolute;left:10303;top:4177;width:10;height:20" coordorigin="10303,4177" coordsize="10,20" path="m10303,4197l10312,4197,10312,4177,10303,4177,10303,4197xe" filled="true" fillcolor="#000000" stroked="false">
                <v:path arrowok="t"/>
                <v:fill type="solid"/>
              </v:shape>
            </v:group>
            <v:group style="position:absolute;left:10303;top:4197;width:10;height:20" coordorigin="10303,4197" coordsize="10,20">
              <v:shape style="position:absolute;left:10303;top:4197;width:10;height:20" coordorigin="10303,4197" coordsize="10,20" path="m10303,4216l10312,4216,10312,4197,10303,4197,10303,4216xe" filled="true" fillcolor="#000000" stroked="false">
                <v:path arrowok="t"/>
                <v:fill type="solid"/>
              </v:shape>
            </v:group>
            <v:group style="position:absolute;left:10303;top:4216;width:10;height:20" coordorigin="10303,4216" coordsize="10,20">
              <v:shape style="position:absolute;left:10303;top:4216;width:10;height:20" coordorigin="10303,4216" coordsize="10,20" path="m10303,4235l10312,4235,10312,4216,10303,4216,10303,4235xe" filled="true" fillcolor="#000000" stroked="false">
                <v:path arrowok="t"/>
                <v:fill type="solid"/>
              </v:shape>
            </v:group>
            <v:group style="position:absolute;left:10303;top:4235;width:10;height:20" coordorigin="10303,4235" coordsize="10,20">
              <v:shape style="position:absolute;left:10303;top:4235;width:10;height:20" coordorigin="10303,4235" coordsize="10,20" path="m10303,4254l10312,4254,10312,4235,10303,4235,10303,4254xe" filled="true" fillcolor="#000000" stroked="false">
                <v:path arrowok="t"/>
                <v:fill type="solid"/>
              </v:shape>
            </v:group>
            <v:group style="position:absolute;left:10303;top:4254;width:10;height:20" coordorigin="10303,4254" coordsize="10,20">
              <v:shape style="position:absolute;left:10303;top:4254;width:10;height:20" coordorigin="10303,4254" coordsize="10,20" path="m10303,4273l10312,4273,10312,4254,10303,4254,10303,4273xe" filled="true" fillcolor="#000000" stroked="false">
                <v:path arrowok="t"/>
                <v:fill type="solid"/>
              </v:shape>
            </v:group>
            <v:group style="position:absolute;left:10303;top:4273;width:10;height:20" coordorigin="10303,4273" coordsize="10,20">
              <v:shape style="position:absolute;left:10303;top:4273;width:10;height:20" coordorigin="10303,4273" coordsize="10,20" path="m10303,4293l10312,4293,10312,4273,10303,4273,10303,4293xe" filled="true" fillcolor="#000000" stroked="false">
                <v:path arrowok="t"/>
                <v:fill type="solid"/>
              </v:shape>
            </v:group>
            <v:group style="position:absolute;left:10303;top:4293;width:10;height:20" coordorigin="10303,4293" coordsize="10,20">
              <v:shape style="position:absolute;left:10303;top:4293;width:10;height:20" coordorigin="10303,4293" coordsize="10,20" path="m10303,4312l10312,4312,10312,4293,10303,4293,10303,4312xe" filled="true" fillcolor="#000000" stroked="false">
                <v:path arrowok="t"/>
                <v:fill type="solid"/>
              </v:shape>
            </v:group>
            <v:group style="position:absolute;left:10303;top:4312;width:10;height:20" coordorigin="10303,4312" coordsize="10,20">
              <v:shape style="position:absolute;left:10303;top:4312;width:10;height:20" coordorigin="10303,4312" coordsize="10,20" path="m10303,4331l10312,4331,10312,4312,10303,4312,10303,4331xe" filled="true" fillcolor="#000000" stroked="false">
                <v:path arrowok="t"/>
                <v:fill type="solid"/>
              </v:shape>
            </v:group>
            <v:group style="position:absolute;left:10303;top:4331;width:10;height:20" coordorigin="10303,4331" coordsize="10,20">
              <v:shape style="position:absolute;left:10303;top:4331;width:10;height:20" coordorigin="10303,4331" coordsize="10,20" path="m10303,4350l10312,4350,10312,4331,10303,4331,10303,4350xe" filled="true" fillcolor="#000000" stroked="false">
                <v:path arrowok="t"/>
                <v:fill type="solid"/>
              </v:shape>
            </v:group>
            <v:group style="position:absolute;left:10303;top:4350;width:10;height:20" coordorigin="10303,4350" coordsize="10,20">
              <v:shape style="position:absolute;left:10303;top:4350;width:10;height:20" coordorigin="10303,4350" coordsize="10,20" path="m10303,4369l10312,4369,10312,4350,10303,4350,10303,4369xe" filled="true" fillcolor="#000000" stroked="false">
                <v:path arrowok="t"/>
                <v:fill type="solid"/>
              </v:shape>
            </v:group>
            <v:group style="position:absolute;left:10303;top:4369;width:10;height:20" coordorigin="10303,4369" coordsize="10,20">
              <v:shape style="position:absolute;left:10303;top:4369;width:10;height:20" coordorigin="10303,4369" coordsize="10,20" path="m10303,4389l10312,4389,10312,4369,10303,4369,10303,4389xe" filled="true" fillcolor="#000000" stroked="false">
                <v:path arrowok="t"/>
                <v:fill type="solid"/>
              </v:shape>
            </v:group>
            <v:group style="position:absolute;left:10303;top:4389;width:10;height:20" coordorigin="10303,4389" coordsize="10,20">
              <v:shape style="position:absolute;left:10303;top:4389;width:10;height:20" coordorigin="10303,4389" coordsize="10,20" path="m10303,4408l10312,4408,10312,4389,10303,4389,10303,4408xe" filled="true" fillcolor="#000000" stroked="false">
                <v:path arrowok="t"/>
                <v:fill type="solid"/>
              </v:shape>
            </v:group>
            <v:group style="position:absolute;left:10303;top:4408;width:10;height:20" coordorigin="10303,4408" coordsize="10,20">
              <v:shape style="position:absolute;left:10303;top:4408;width:10;height:20" coordorigin="10303,4408" coordsize="10,20" path="m10303,4427l10312,4427,10312,4408,10303,4408,10303,4427xe" filled="true" fillcolor="#000000" stroked="false">
                <v:path arrowok="t"/>
                <v:fill type="solid"/>
              </v:shape>
            </v:group>
            <v:group style="position:absolute;left:10303;top:4427;width:10;height:20" coordorigin="10303,4427" coordsize="10,20">
              <v:shape style="position:absolute;left:10303;top:4427;width:10;height:20" coordorigin="10303,4427" coordsize="10,20" path="m10303,4446l10312,4446,10312,4427,10303,4427,10303,4446xe" filled="true" fillcolor="#000000" stroked="false">
                <v:path arrowok="t"/>
                <v:fill type="solid"/>
              </v:shape>
            </v:group>
            <v:group style="position:absolute;left:10303;top:4446;width:10;height:20" coordorigin="10303,4446" coordsize="10,20">
              <v:shape style="position:absolute;left:10303;top:4446;width:10;height:20" coordorigin="10303,4446" coordsize="10,20" path="m10303,4465l10312,4465,10312,4446,10303,4446,10303,4465xe" filled="true" fillcolor="#000000" stroked="false">
                <v:path arrowok="t"/>
                <v:fill type="solid"/>
              </v:shape>
            </v:group>
            <v:group style="position:absolute;left:10303;top:4465;width:10;height:20" coordorigin="10303,4465" coordsize="10,20">
              <v:shape style="position:absolute;left:10303;top:4465;width:10;height:20" coordorigin="10303,4465" coordsize="10,20" path="m10303,4485l10312,4485,10312,4465,10303,4465,10303,4485xe" filled="true" fillcolor="#000000" stroked="false">
                <v:path arrowok="t"/>
                <v:fill type="solid"/>
              </v:shape>
            </v:group>
            <v:group style="position:absolute;left:10303;top:4485;width:10;height:20" coordorigin="10303,4485" coordsize="10,20">
              <v:shape style="position:absolute;left:10303;top:4485;width:10;height:20" coordorigin="10303,4485" coordsize="10,20" path="m10303,4504l10312,4504,10312,4485,10303,4485,10303,4504xe" filled="true" fillcolor="#000000" stroked="false">
                <v:path arrowok="t"/>
                <v:fill type="solid"/>
              </v:shape>
            </v:group>
            <v:group style="position:absolute;left:10303;top:4504;width:10;height:20" coordorigin="10303,4504" coordsize="10,20">
              <v:shape style="position:absolute;left:10303;top:4504;width:10;height:20" coordorigin="10303,4504" coordsize="10,20" path="m10303,4523l10312,4523,10312,4504,10303,4504,10303,4523xe" filled="true" fillcolor="#000000" stroked="false">
                <v:path arrowok="t"/>
                <v:fill type="solid"/>
              </v:shape>
            </v:group>
            <v:group style="position:absolute;left:10303;top:4523;width:10;height:20" coordorigin="10303,4523" coordsize="10,20">
              <v:shape style="position:absolute;left:10303;top:4523;width:10;height:20" coordorigin="10303,4523" coordsize="10,20" path="m10303,4542l10312,4542,10312,4523,10303,4523,10303,4542xe" filled="true" fillcolor="#000000" stroked="false">
                <v:path arrowok="t"/>
                <v:fill type="solid"/>
              </v:shape>
            </v:group>
            <v:group style="position:absolute;left:10303;top:4542;width:10;height:20" coordorigin="10303,4542" coordsize="10,20">
              <v:shape style="position:absolute;left:10303;top:4542;width:10;height:20" coordorigin="10303,4542" coordsize="10,20" path="m10303,4561l10312,4561,10312,4542,10303,4542,10303,4561xe" filled="true" fillcolor="#000000" stroked="false">
                <v:path arrowok="t"/>
                <v:fill type="solid"/>
              </v:shape>
            </v:group>
            <v:group style="position:absolute;left:10303;top:4561;width:10;height:20" coordorigin="10303,4561" coordsize="10,20">
              <v:shape style="position:absolute;left:10303;top:4561;width:10;height:20" coordorigin="10303,4561" coordsize="10,20" path="m10303,4581l10312,4581,10312,4561,10303,4561,10303,4581xe" filled="true" fillcolor="#000000" stroked="false">
                <v:path arrowok="t"/>
                <v:fill type="solid"/>
              </v:shape>
            </v:group>
            <v:group style="position:absolute;left:10303;top:4581;width:10;height:20" coordorigin="10303,4581" coordsize="10,20">
              <v:shape style="position:absolute;left:10303;top:4581;width:10;height:20" coordorigin="10303,4581" coordsize="10,20" path="m10303,4600l10312,4600,10312,4581,10303,4581,10303,4600xe" filled="true" fillcolor="#000000" stroked="false">
                <v:path arrowok="t"/>
                <v:fill type="solid"/>
              </v:shape>
            </v:group>
            <v:group style="position:absolute;left:10303;top:4600;width:10;height:20" coordorigin="10303,4600" coordsize="10,20">
              <v:shape style="position:absolute;left:10303;top:4600;width:10;height:20" coordorigin="10303,4600" coordsize="10,20" path="m10303,4619l10312,4619,10312,4600,10303,4600,10303,4619xe" filled="true" fillcolor="#000000" stroked="false">
                <v:path arrowok="t"/>
                <v:fill type="solid"/>
              </v:shape>
            </v:group>
            <v:group style="position:absolute;left:10303;top:4619;width:10;height:20" coordorigin="10303,4619" coordsize="10,20">
              <v:shape style="position:absolute;left:10303;top:4619;width:10;height:20" coordorigin="10303,4619" coordsize="10,20" path="m10303,4638l10312,4638,10312,4619,10303,4619,10303,4638xe" filled="true" fillcolor="#000000" stroked="false">
                <v:path arrowok="t"/>
                <v:fill type="solid"/>
              </v:shape>
            </v:group>
            <v:group style="position:absolute;left:10303;top:4638;width:10;height:20" coordorigin="10303,4638" coordsize="10,20">
              <v:shape style="position:absolute;left:10303;top:4638;width:10;height:20" coordorigin="10303,4638" coordsize="10,20" path="m10303,4657l10312,4657,10312,4638,10303,4638,10303,4657xe" filled="true" fillcolor="#000000" stroked="false">
                <v:path arrowok="t"/>
                <v:fill type="solid"/>
              </v:shape>
            </v:group>
            <v:group style="position:absolute;left:10303;top:4657;width:10;height:20" coordorigin="10303,4657" coordsize="10,20">
              <v:shape style="position:absolute;left:10303;top:4657;width:10;height:20" coordorigin="10303,4657" coordsize="10,20" path="m10303,4677l10312,4677,10312,4657,10303,4657,10303,4677xe" filled="true" fillcolor="#000000" stroked="false">
                <v:path arrowok="t"/>
                <v:fill type="solid"/>
              </v:shape>
            </v:group>
            <v:group style="position:absolute;left:10303;top:4677;width:10;height:20" coordorigin="10303,4677" coordsize="10,20">
              <v:shape style="position:absolute;left:10303;top:4677;width:10;height:20" coordorigin="10303,4677" coordsize="10,20" path="m10303,4696l10312,4696,10312,4677,10303,4677,10303,4696xe" filled="true" fillcolor="#000000" stroked="false">
                <v:path arrowok="t"/>
                <v:fill type="solid"/>
              </v:shape>
            </v:group>
            <v:group style="position:absolute;left:10303;top:4696;width:10;height:20" coordorigin="10303,4696" coordsize="10,20">
              <v:shape style="position:absolute;left:10303;top:4696;width:10;height:20" coordorigin="10303,4696" coordsize="10,20" path="m10303,4715l10312,4715,10312,4696,10303,4696,10303,4715xe" filled="true" fillcolor="#000000" stroked="false">
                <v:path arrowok="t"/>
                <v:fill type="solid"/>
              </v:shape>
            </v:group>
            <v:group style="position:absolute;left:10303;top:4715;width:10;height:20" coordorigin="10303,4715" coordsize="10,20">
              <v:shape style="position:absolute;left:10303;top:4715;width:10;height:20" coordorigin="10303,4715" coordsize="10,20" path="m10303,4734l10312,4734,10312,4715,10303,4715,10303,4734xe" filled="true" fillcolor="#000000" stroked="false">
                <v:path arrowok="t"/>
                <v:fill type="solid"/>
              </v:shape>
            </v:group>
            <v:group style="position:absolute;left:10303;top:4734;width:10;height:20" coordorigin="10303,4734" coordsize="10,20">
              <v:shape style="position:absolute;left:10303;top:4734;width:10;height:20" coordorigin="10303,4734" coordsize="10,20" path="m10303,4753l10312,4753,10312,4734,10303,4734,10303,4753xe" filled="true" fillcolor="#000000" stroked="false">
                <v:path arrowok="t"/>
                <v:fill type="solid"/>
              </v:shape>
            </v:group>
            <v:group style="position:absolute;left:10303;top:4753;width:10;height:20" coordorigin="10303,4753" coordsize="10,20">
              <v:shape style="position:absolute;left:10303;top:4753;width:10;height:20" coordorigin="10303,4753" coordsize="10,20" path="m10303,4773l10312,4773,10312,4753,10303,4753,10303,4773xe" filled="true" fillcolor="#000000" stroked="false">
                <v:path arrowok="t"/>
                <v:fill type="solid"/>
              </v:shape>
            </v:group>
            <v:group style="position:absolute;left:10303;top:4773;width:10;height:20" coordorigin="10303,4773" coordsize="10,20">
              <v:shape style="position:absolute;left:10303;top:4773;width:10;height:20" coordorigin="10303,4773" coordsize="10,20" path="m10303,4792l10312,4792,10312,4773,10303,4773,10303,4792xe" filled="true" fillcolor="#000000" stroked="false">
                <v:path arrowok="t"/>
                <v:fill type="solid"/>
              </v:shape>
            </v:group>
            <v:group style="position:absolute;left:10303;top:4792;width:10;height:20" coordorigin="10303,4792" coordsize="10,20">
              <v:shape style="position:absolute;left:10303;top:4792;width:10;height:20" coordorigin="10303,4792" coordsize="10,20" path="m10303,4811l10312,4811,10312,4792,10303,4792,10303,4811xe" filled="true" fillcolor="#000000" stroked="false">
                <v:path arrowok="t"/>
                <v:fill type="solid"/>
              </v:shape>
            </v:group>
            <v:group style="position:absolute;left:10303;top:4811;width:10;height:20" coordorigin="10303,4811" coordsize="10,20">
              <v:shape style="position:absolute;left:10303;top:4811;width:10;height:20" coordorigin="10303,4811" coordsize="10,20" path="m10303,4830l10312,4830,10312,4811,10303,4811,10303,4830xe" filled="true" fillcolor="#000000" stroked="false">
                <v:path arrowok="t"/>
                <v:fill type="solid"/>
              </v:shape>
            </v:group>
            <v:group style="position:absolute;left:10303;top:4830;width:10;height:20" coordorigin="10303,4830" coordsize="10,20">
              <v:shape style="position:absolute;left:10303;top:4830;width:10;height:20" coordorigin="10303,4830" coordsize="10,20" path="m10303,4849l10312,4849,10312,4830,10303,4830,10303,4849xe" filled="true" fillcolor="#000000" stroked="false">
                <v:path arrowok="t"/>
                <v:fill type="solid"/>
              </v:shape>
            </v:group>
            <v:group style="position:absolute;left:10303;top:4849;width:10;height:20" coordorigin="10303,4849" coordsize="10,20">
              <v:shape style="position:absolute;left:10303;top:4849;width:10;height:20" coordorigin="10303,4849" coordsize="10,20" path="m10303,4869l10312,4869,10312,4849,10303,4849,10303,4869xe" filled="true" fillcolor="#000000" stroked="false">
                <v:path arrowok="t"/>
                <v:fill type="solid"/>
              </v:shape>
            </v:group>
            <v:group style="position:absolute;left:10303;top:4869;width:10;height:20" coordorigin="10303,4869" coordsize="10,20">
              <v:shape style="position:absolute;left:10303;top:4869;width:10;height:20" coordorigin="10303,4869" coordsize="10,20" path="m10303,4888l10312,4888,10312,4869,10303,4869,10303,4888xe" filled="true" fillcolor="#000000" stroked="false">
                <v:path arrowok="t"/>
                <v:fill type="solid"/>
              </v:shape>
            </v:group>
            <v:group style="position:absolute;left:10303;top:4888;width:10;height:20" coordorigin="10303,4888" coordsize="10,20">
              <v:shape style="position:absolute;left:10303;top:4888;width:10;height:20" coordorigin="10303,4888" coordsize="10,20" path="m10303,4907l10312,4907,10312,4888,10303,4888,10303,4907xe" filled="true" fillcolor="#000000" stroked="false">
                <v:path arrowok="t"/>
                <v:fill type="solid"/>
              </v:shape>
            </v:group>
            <v:group style="position:absolute;left:10303;top:4907;width:10;height:20" coordorigin="10303,4907" coordsize="10,20">
              <v:shape style="position:absolute;left:10303;top:4907;width:10;height:20" coordorigin="10303,4907" coordsize="10,20" path="m10303,4926l10312,4926,10312,4907,10303,4907,10303,4926xe" filled="true" fillcolor="#000000" stroked="false">
                <v:path arrowok="t"/>
                <v:fill type="solid"/>
              </v:shape>
            </v:group>
            <v:group style="position:absolute;left:10303;top:4926;width:10;height:20" coordorigin="10303,4926" coordsize="10,20">
              <v:shape style="position:absolute;left:10303;top:4926;width:10;height:20" coordorigin="10303,4926" coordsize="10,20" path="m10303,4945l10312,4945,10312,4926,10303,4926,10303,4945xe" filled="true" fillcolor="#000000" stroked="false">
                <v:path arrowok="t"/>
                <v:fill type="solid"/>
              </v:shape>
            </v:group>
            <v:group style="position:absolute;left:10303;top:4945;width:10;height:20" coordorigin="10303,4945" coordsize="10,20">
              <v:shape style="position:absolute;left:10303;top:4945;width:10;height:20" coordorigin="10303,4945" coordsize="10,20" path="m10303,4965l10312,4965,10312,4945,10303,4945,10303,4965xe" filled="true" fillcolor="#000000" stroked="false">
                <v:path arrowok="t"/>
                <v:fill type="solid"/>
              </v:shape>
            </v:group>
            <v:group style="position:absolute;left:10303;top:4965;width:10;height:20" coordorigin="10303,4965" coordsize="10,20">
              <v:shape style="position:absolute;left:10303;top:4965;width:10;height:20" coordorigin="10303,4965" coordsize="10,20" path="m10303,4984l10312,4984,10312,4965,10303,4965,10303,4984xe" filled="true" fillcolor="#000000" stroked="false">
                <v:path arrowok="t"/>
                <v:fill type="solid"/>
              </v:shape>
            </v:group>
            <v:group style="position:absolute;left:10303;top:4984;width:10;height:20" coordorigin="10303,4984" coordsize="10,20">
              <v:shape style="position:absolute;left:10303;top:4984;width:10;height:20" coordorigin="10303,4984" coordsize="10,20" path="m10303,5003l10312,5003,10312,4984,10303,4984,10303,5003xe" filled="true" fillcolor="#000000" stroked="false">
                <v:path arrowok="t"/>
                <v:fill type="solid"/>
              </v:shape>
            </v:group>
            <v:group style="position:absolute;left:10303;top:5003;width:10;height:20" coordorigin="10303,5003" coordsize="10,20">
              <v:shape style="position:absolute;left:10303;top:5003;width:10;height:20" coordorigin="10303,5003" coordsize="10,20" path="m10303,5022l10312,5022,10312,5003,10303,5003,10303,5022xe" filled="true" fillcolor="#000000" stroked="false">
                <v:path arrowok="t"/>
                <v:fill type="solid"/>
              </v:shape>
            </v:group>
            <v:group style="position:absolute;left:10303;top:5022;width:10;height:20" coordorigin="10303,5022" coordsize="10,20">
              <v:shape style="position:absolute;left:10303;top:5022;width:10;height:20" coordorigin="10303,5022" coordsize="10,20" path="m10303,5041l10312,5041,10312,5022,10303,5022,10303,5041xe" filled="true" fillcolor="#000000" stroked="false">
                <v:path arrowok="t"/>
                <v:fill type="solid"/>
              </v:shape>
            </v:group>
            <v:group style="position:absolute;left:10303;top:5041;width:10;height:20" coordorigin="10303,5041" coordsize="10,20">
              <v:shape style="position:absolute;left:10303;top:5041;width:10;height:20" coordorigin="10303,5041" coordsize="10,20" path="m10303,5061l10312,5061,10312,5041,10303,5041,10303,5061xe" filled="true" fillcolor="#000000" stroked="false">
                <v:path arrowok="t"/>
                <v:fill type="solid"/>
              </v:shape>
            </v:group>
            <v:group style="position:absolute;left:10303;top:5061;width:10;height:20" coordorigin="10303,5061" coordsize="10,20">
              <v:shape style="position:absolute;left:10303;top:5061;width:10;height:20" coordorigin="10303,5061" coordsize="10,20" path="m10303,5080l10312,5080,10312,5061,10303,5061,10303,5080xe" filled="true" fillcolor="#000000" stroked="false">
                <v:path arrowok="t"/>
                <v:fill type="solid"/>
              </v:shape>
            </v:group>
            <v:group style="position:absolute;left:10303;top:5080;width:10;height:20" coordorigin="10303,5080" coordsize="10,20">
              <v:shape style="position:absolute;left:10303;top:5080;width:10;height:20" coordorigin="10303,5080" coordsize="10,20" path="m10303,5099l10312,5099,10312,5080,10303,5080,10303,5099xe" filled="true" fillcolor="#000000" stroked="false">
                <v:path arrowok="t"/>
                <v:fill type="solid"/>
              </v:shape>
            </v:group>
            <v:group style="position:absolute;left:10303;top:5099;width:10;height:20" coordorigin="10303,5099" coordsize="10,20">
              <v:shape style="position:absolute;left:10303;top:5099;width:10;height:20" coordorigin="10303,5099" coordsize="10,20" path="m10303,5118l10312,5118,10312,5099,10303,5099,10303,5118xe" filled="true" fillcolor="#000000" stroked="false">
                <v:path arrowok="t"/>
                <v:fill type="solid"/>
              </v:shape>
            </v:group>
            <v:group style="position:absolute;left:10303;top:5118;width:10;height:20" coordorigin="10303,5118" coordsize="10,20">
              <v:shape style="position:absolute;left:10303;top:5118;width:10;height:20" coordorigin="10303,5118" coordsize="10,20" path="m10303,5137l10312,5137,10312,5118,10303,5118,10303,5137xe" filled="true" fillcolor="#000000" stroked="false">
                <v:path arrowok="t"/>
                <v:fill type="solid"/>
              </v:shape>
            </v:group>
            <v:group style="position:absolute;left:10303;top:5137;width:10;height:20" coordorigin="10303,5137" coordsize="10,20">
              <v:shape style="position:absolute;left:10303;top:5137;width:10;height:20" coordorigin="10303,5137" coordsize="10,20" path="m10303,5157l10312,5157,10312,5137,10303,5137,10303,5157xe" filled="true" fillcolor="#000000" stroked="false">
                <v:path arrowok="t"/>
                <v:fill type="solid"/>
              </v:shape>
            </v:group>
            <v:group style="position:absolute;left:10303;top:5157;width:10;height:20" coordorigin="10303,5157" coordsize="10,20">
              <v:shape style="position:absolute;left:10303;top:5157;width:10;height:20" coordorigin="10303,5157" coordsize="10,20" path="m10303,5176l10312,5176,10312,5157,10303,5157,10303,5176xe" filled="true" fillcolor="#000000" stroked="false">
                <v:path arrowok="t"/>
                <v:fill type="solid"/>
              </v:shape>
            </v:group>
            <v:group style="position:absolute;left:10303;top:5176;width:10;height:20" coordorigin="10303,5176" coordsize="10,20">
              <v:shape style="position:absolute;left:10303;top:5176;width:10;height:20" coordorigin="10303,5176" coordsize="10,20" path="m10303,5195l10312,5195,10312,5176,10303,5176,10303,5195xe" filled="true" fillcolor="#000000" stroked="false">
                <v:path arrowok="t"/>
                <v:fill type="solid"/>
              </v:shape>
            </v:group>
            <v:group style="position:absolute;left:10303;top:5195;width:10;height:20" coordorigin="10303,5195" coordsize="10,20">
              <v:shape style="position:absolute;left:10303;top:5195;width:10;height:20" coordorigin="10303,5195" coordsize="10,20" path="m10303,5214l10312,5214,10312,5195,10303,5195,10303,5214xe" filled="true" fillcolor="#000000" stroked="false">
                <v:path arrowok="t"/>
                <v:fill type="solid"/>
              </v:shape>
            </v:group>
            <v:group style="position:absolute;left:10303;top:5214;width:10;height:20" coordorigin="10303,5214" coordsize="10,20">
              <v:shape style="position:absolute;left:10303;top:5214;width:10;height:20" coordorigin="10303,5214" coordsize="10,20" path="m10303,5233l10312,5233,10312,5214,10303,5214,10303,5233xe" filled="true" fillcolor="#000000" stroked="false">
                <v:path arrowok="t"/>
                <v:fill type="solid"/>
              </v:shape>
            </v:group>
            <v:group style="position:absolute;left:10303;top:5233;width:10;height:20" coordorigin="10303,5233" coordsize="10,20">
              <v:shape style="position:absolute;left:10303;top:5233;width:10;height:20" coordorigin="10303,5233" coordsize="10,20" path="m10303,5253l10312,5253,10312,5233,10303,5233,10303,5253xe" filled="true" fillcolor="#000000" stroked="false">
                <v:path arrowok="t"/>
                <v:fill type="solid"/>
              </v:shape>
            </v:group>
            <v:group style="position:absolute;left:10303;top:5253;width:10;height:20" coordorigin="10303,5253" coordsize="10,20">
              <v:shape style="position:absolute;left:10303;top:5253;width:10;height:20" coordorigin="10303,5253" coordsize="10,20" path="m10303,5272l10312,5272,10312,5253,10303,5253,10303,5272xe" filled="true" fillcolor="#000000" stroked="false">
                <v:path arrowok="t"/>
                <v:fill type="solid"/>
              </v:shape>
            </v:group>
            <v:group style="position:absolute;left:10303;top:5272;width:10;height:20" coordorigin="10303,5272" coordsize="10,20">
              <v:shape style="position:absolute;left:10303;top:5272;width:10;height:20" coordorigin="10303,5272" coordsize="10,20" path="m10303,5291l10312,5291,10312,5272,10303,5272,10303,5291xe" filled="true" fillcolor="#000000" stroked="false">
                <v:path arrowok="t"/>
                <v:fill type="solid"/>
              </v:shape>
            </v:group>
            <v:group style="position:absolute;left:10303;top:5297;width:10;height:2" coordorigin="10303,5297" coordsize="10,2">
              <v:shape style="position:absolute;left:10303;top:5297;width:10;height:2" coordorigin="10303,5297" coordsize="10,0" path="m10303,5297l10312,5297e" filled="false" stroked="true" strokeweight=".60004pt" strokecolor="#000000">
                <v:path arrowok="t"/>
              </v:shape>
              <v:shape style="position:absolute;left:2400;top:5303;width:1522;height:10" type="#_x0000_t75" stroked="false">
                <v:imagedata r:id="rId427" o:title=""/>
              </v:shape>
              <v:shape style="position:absolute;left:3918;top:5303;width:1150;height:10" type="#_x0000_t75" stroked="false">
                <v:imagedata r:id="rId797" o:title=""/>
              </v:shape>
              <v:shape style="position:absolute;left:5063;top:5303;width:713;height:10" type="#_x0000_t75" stroked="false">
                <v:imagedata r:id="rId698" o:title=""/>
              </v:shape>
              <v:shape style="position:absolute;left:5771;top:5303;width:1140;height:10" type="#_x0000_t75" stroked="false">
                <v:imagedata r:id="rId699" o:title=""/>
              </v:shape>
              <v:shape style="position:absolute;left:6906;top:5303;width:562;height:10" type="#_x0000_t75" stroked="false">
                <v:imagedata r:id="rId792" o:title=""/>
              </v:shape>
              <v:shape style="position:absolute;left:7463;top:5303;width:1022;height:10" type="#_x0000_t75" stroked="false">
                <v:imagedata r:id="rId793" o:title=""/>
              </v:shape>
              <v:shape style="position:absolute;left:8481;top:5303;width:687;height:10" type="#_x0000_t75" stroked="false">
                <v:imagedata r:id="rId794" o:title=""/>
              </v:shape>
              <v:shape style="position:absolute;left:9163;top:5303;width:1702;height:10" type="#_x0000_t75" stroked="false">
                <v:imagedata r:id="rId795" o:title=""/>
              </v:shape>
            </v:group>
            <v:group style="position:absolute;left:3923;top:5313;width:10;height:20" coordorigin="3923,5313" coordsize="10,20">
              <v:shape style="position:absolute;left:3923;top:5313;width:10;height:20" coordorigin="3923,5313" coordsize="10,20" path="m3923,5332l3932,5332,3932,5313,3923,5313,3923,5332xe" filled="true" fillcolor="#000000" stroked="false">
                <v:path arrowok="t"/>
                <v:fill type="solid"/>
              </v:shape>
            </v:group>
            <v:group style="position:absolute;left:3923;top:5332;width:10;height:20" coordorigin="3923,5332" coordsize="10,20">
              <v:shape style="position:absolute;left:3923;top:5332;width:10;height:20" coordorigin="3923,5332" coordsize="10,20" path="m3923,5351l3932,5351,3932,5332,3923,5332,3923,5351xe" filled="true" fillcolor="#000000" stroked="false">
                <v:path arrowok="t"/>
                <v:fill type="solid"/>
              </v:shape>
            </v:group>
            <v:group style="position:absolute;left:3923;top:5351;width:10;height:20" coordorigin="3923,5351" coordsize="10,20">
              <v:shape style="position:absolute;left:3923;top:5351;width:10;height:20" coordorigin="3923,5351" coordsize="10,20" path="m3923,5370l3932,5370,3932,5351,3923,5351,3923,5370xe" filled="true" fillcolor="#000000" stroked="false">
                <v:path arrowok="t"/>
                <v:fill type="solid"/>
              </v:shape>
            </v:group>
            <v:group style="position:absolute;left:3923;top:5370;width:10;height:20" coordorigin="3923,5370" coordsize="10,20">
              <v:shape style="position:absolute;left:3923;top:5370;width:10;height:20" coordorigin="3923,5370" coordsize="10,20" path="m3923,5389l3932,5389,3932,5370,3923,5370,3923,5389xe" filled="true" fillcolor="#000000" stroked="false">
                <v:path arrowok="t"/>
                <v:fill type="solid"/>
              </v:shape>
            </v:group>
            <v:group style="position:absolute;left:3923;top:5389;width:10;height:20" coordorigin="3923,5389" coordsize="10,20">
              <v:shape style="position:absolute;left:3923;top:5389;width:10;height:20" coordorigin="3923,5389" coordsize="10,20" path="m3923,5409l3932,5409,3932,5389,3923,5389,3923,5409xe" filled="true" fillcolor="#000000" stroked="false">
                <v:path arrowok="t"/>
                <v:fill type="solid"/>
              </v:shape>
            </v:group>
            <v:group style="position:absolute;left:3923;top:5409;width:10;height:20" coordorigin="3923,5409" coordsize="10,20">
              <v:shape style="position:absolute;left:3923;top:5409;width:10;height:20" coordorigin="3923,5409" coordsize="10,20" path="m3923,5428l3932,5428,3932,5409,3923,5409,3923,5428xe" filled="true" fillcolor="#000000" stroked="false">
                <v:path arrowok="t"/>
                <v:fill type="solid"/>
              </v:shape>
            </v:group>
            <v:group style="position:absolute;left:3923;top:5428;width:10;height:20" coordorigin="3923,5428" coordsize="10,20">
              <v:shape style="position:absolute;left:3923;top:5428;width:10;height:20" coordorigin="3923,5428" coordsize="10,20" path="m3923,5447l3932,5447,3932,5428,3923,5428,3923,5447xe" filled="true" fillcolor="#000000" stroked="false">
                <v:path arrowok="t"/>
                <v:fill type="solid"/>
              </v:shape>
            </v:group>
            <v:group style="position:absolute;left:3923;top:5447;width:10;height:20" coordorigin="3923,5447" coordsize="10,20">
              <v:shape style="position:absolute;left:3923;top:5447;width:10;height:20" coordorigin="3923,5447" coordsize="10,20" path="m3923,5466l3932,5466,3932,5447,3923,5447,3923,5466xe" filled="true" fillcolor="#000000" stroked="false">
                <v:path arrowok="t"/>
                <v:fill type="solid"/>
              </v:shape>
            </v:group>
            <v:group style="position:absolute;left:3923;top:5466;width:10;height:20" coordorigin="3923,5466" coordsize="10,20">
              <v:shape style="position:absolute;left:3923;top:5466;width:10;height:20" coordorigin="3923,5466" coordsize="10,20" path="m3923,5485l3932,5485,3932,5466,3923,5466,3923,5485xe" filled="true" fillcolor="#000000" stroked="false">
                <v:path arrowok="t"/>
                <v:fill type="solid"/>
              </v:shape>
            </v:group>
            <v:group style="position:absolute;left:3923;top:5485;width:10;height:20" coordorigin="3923,5485" coordsize="10,20">
              <v:shape style="position:absolute;left:3923;top:5485;width:10;height:20" coordorigin="3923,5485" coordsize="10,20" path="m3923,5505l3932,5505,3932,5485,3923,5485,3923,5505xe" filled="true" fillcolor="#000000" stroked="false">
                <v:path arrowok="t"/>
                <v:fill type="solid"/>
              </v:shape>
            </v:group>
            <v:group style="position:absolute;left:3923;top:5505;width:10;height:20" coordorigin="3923,5505" coordsize="10,20">
              <v:shape style="position:absolute;left:3923;top:5505;width:10;height:20" coordorigin="3923,5505" coordsize="10,20" path="m3923,5524l3932,5524,3932,5505,3923,5505,3923,5524xe" filled="true" fillcolor="#000000" stroked="false">
                <v:path arrowok="t"/>
                <v:fill type="solid"/>
              </v:shape>
            </v:group>
            <v:group style="position:absolute;left:3923;top:5524;width:10;height:20" coordorigin="3923,5524" coordsize="10,20">
              <v:shape style="position:absolute;left:3923;top:5524;width:10;height:20" coordorigin="3923,5524" coordsize="10,20" path="m3923,5543l3932,5543,3932,5524,3923,5524,3923,5543xe" filled="true" fillcolor="#000000" stroked="false">
                <v:path arrowok="t"/>
                <v:fill type="solid"/>
              </v:shape>
            </v:group>
            <v:group style="position:absolute;left:3923;top:5543;width:10;height:20" coordorigin="3923,5543" coordsize="10,20">
              <v:shape style="position:absolute;left:3923;top:5543;width:10;height:20" coordorigin="3923,5543" coordsize="10,20" path="m3923,5562l3932,5562,3932,5543,3923,5543,3923,5562xe" filled="true" fillcolor="#000000" stroked="false">
                <v:path arrowok="t"/>
                <v:fill type="solid"/>
              </v:shape>
            </v:group>
            <v:group style="position:absolute;left:3923;top:5562;width:10;height:20" coordorigin="3923,5562" coordsize="10,20">
              <v:shape style="position:absolute;left:3923;top:5562;width:10;height:20" coordorigin="3923,5562" coordsize="10,20" path="m3923,5581l3932,5581,3932,5562,3923,5562,3923,5581xe" filled="true" fillcolor="#000000" stroked="false">
                <v:path arrowok="t"/>
                <v:fill type="solid"/>
              </v:shape>
            </v:group>
            <v:group style="position:absolute;left:3923;top:5581;width:10;height:20" coordorigin="3923,5581" coordsize="10,20">
              <v:shape style="position:absolute;left:3923;top:5581;width:10;height:20" coordorigin="3923,5581" coordsize="10,20" path="m3923,5601l3932,5601,3932,5581,3923,5581,3923,5601xe" filled="true" fillcolor="#000000" stroked="false">
                <v:path arrowok="t"/>
                <v:fill type="solid"/>
              </v:shape>
            </v:group>
            <v:group style="position:absolute;left:2386;top:5701;width:1537;height:2" coordorigin="2386,5701" coordsize="1537,2">
              <v:shape style="position:absolute;left:2386;top:5701;width:1537;height:2" coordorigin="2386,5701" coordsize="1537,0" path="m2386,5701l3922,5701e" filled="false" stroked="true" strokeweight="1.44pt" strokecolor="#000000">
                <v:path arrowok="t"/>
              </v:shape>
            </v:group>
            <v:group style="position:absolute;left:3923;top:5601;width:10;height:20" coordorigin="3923,5601" coordsize="10,20">
              <v:shape style="position:absolute;left:3923;top:5601;width:10;height:20" coordorigin="3923,5601" coordsize="10,20" path="m3923,5620l3932,5620,3932,5601,3923,5601,3923,5620xe" filled="true" fillcolor="#000000" stroked="false">
                <v:path arrowok="t"/>
                <v:fill type="solid"/>
              </v:shape>
            </v:group>
            <v:group style="position:absolute;left:3923;top:5620;width:10;height:20" coordorigin="3923,5620" coordsize="10,20">
              <v:shape style="position:absolute;left:3923;top:5620;width:10;height:20" coordorigin="3923,5620" coordsize="10,20" path="m3923,5639l3932,5639,3932,5620,3923,5620,3923,5639xe" filled="true" fillcolor="#000000" stroked="false">
                <v:path arrowok="t"/>
                <v:fill type="solid"/>
              </v:shape>
            </v:group>
            <v:group style="position:absolute;left:3923;top:5639;width:10;height:20" coordorigin="3923,5639" coordsize="10,20">
              <v:shape style="position:absolute;left:3923;top:5639;width:10;height:20" coordorigin="3923,5639" coordsize="10,20" path="m3923,5658l3932,5658,3932,5639,3923,5639,3923,5658xe" filled="true" fillcolor="#000000" stroked="false">
                <v:path arrowok="t"/>
                <v:fill type="solid"/>
              </v:shape>
            </v:group>
            <v:group style="position:absolute;left:3923;top:5658;width:10;height:20" coordorigin="3923,5658" coordsize="10,20">
              <v:shape style="position:absolute;left:3923;top:5658;width:10;height:20" coordorigin="3923,5658" coordsize="10,20" path="m3923,5677l3932,5677,3932,5658,3923,5658,3923,5677xe" filled="true" fillcolor="#000000" stroked="false">
                <v:path arrowok="t"/>
                <v:fill type="solid"/>
              </v:shape>
            </v:group>
            <v:group style="position:absolute;left:3923;top:5682;width:10;height:2" coordorigin="3923,5682" coordsize="10,2">
              <v:shape style="position:absolute;left:3923;top:5682;width:10;height:2" coordorigin="3923,5682" coordsize="10,0" path="m3923,5682l3932,5682e" filled="false" stroked="true" strokeweight=".48004pt" strokecolor="#000000">
                <v:path arrowok="t"/>
              </v:shape>
            </v:group>
            <v:group style="position:absolute;left:3923;top:5701;width:29;height:2" coordorigin="3923,5701" coordsize="29,2">
              <v:shape style="position:absolute;left:3923;top:5701;width:29;height:2" coordorigin="3923,5701" coordsize="29,0" path="m3923,5701l3951,5701e" filled="false" stroked="true" strokeweight="1.44pt" strokecolor="#000000">
                <v:path arrowok="t"/>
              </v:shape>
            </v:group>
            <v:group style="position:absolute;left:3951;top:5701;width:1116;height:2" coordorigin="3951,5701" coordsize="1116,2">
              <v:shape style="position:absolute;left:3951;top:5701;width:1116;height:2" coordorigin="3951,5701" coordsize="1116,0" path="m3951,5701l5067,5701e" filled="false" stroked="true" strokeweight="1.44pt" strokecolor="#000000">
                <v:path arrowok="t"/>
              </v:shape>
            </v:group>
            <v:group style="position:absolute;left:5067;top:5313;width:10;height:20" coordorigin="5067,5313" coordsize="10,20">
              <v:shape style="position:absolute;left:5067;top:5313;width:10;height:20" coordorigin="5067,5313" coordsize="10,20" path="m5067,5332l5077,5332,5077,5313,5067,5313,5067,5332xe" filled="true" fillcolor="#000000" stroked="false">
                <v:path arrowok="t"/>
                <v:fill type="solid"/>
              </v:shape>
            </v:group>
            <v:group style="position:absolute;left:5067;top:5332;width:10;height:20" coordorigin="5067,5332" coordsize="10,20">
              <v:shape style="position:absolute;left:5067;top:5332;width:10;height:20" coordorigin="5067,5332" coordsize="10,20" path="m5067,5351l5077,5351,5077,5332,5067,5332,5067,5351xe" filled="true" fillcolor="#000000" stroked="false">
                <v:path arrowok="t"/>
                <v:fill type="solid"/>
              </v:shape>
            </v:group>
            <v:group style="position:absolute;left:5067;top:5351;width:10;height:20" coordorigin="5067,5351" coordsize="10,20">
              <v:shape style="position:absolute;left:5067;top:5351;width:10;height:20" coordorigin="5067,5351" coordsize="10,20" path="m5067,5370l5077,5370,5077,5351,5067,5351,5067,5370xe" filled="true" fillcolor="#000000" stroked="false">
                <v:path arrowok="t"/>
                <v:fill type="solid"/>
              </v:shape>
            </v:group>
            <v:group style="position:absolute;left:5067;top:5370;width:10;height:20" coordorigin="5067,5370" coordsize="10,20">
              <v:shape style="position:absolute;left:5067;top:5370;width:10;height:20" coordorigin="5067,5370" coordsize="10,20" path="m5067,5389l5077,5389,5077,5370,5067,5370,5067,5389xe" filled="true" fillcolor="#000000" stroked="false">
                <v:path arrowok="t"/>
                <v:fill type="solid"/>
              </v:shape>
            </v:group>
            <v:group style="position:absolute;left:5067;top:5389;width:10;height:20" coordorigin="5067,5389" coordsize="10,20">
              <v:shape style="position:absolute;left:5067;top:5389;width:10;height:20" coordorigin="5067,5389" coordsize="10,20" path="m5067,5409l5077,5409,5077,5389,5067,5389,5067,5409xe" filled="true" fillcolor="#000000" stroked="false">
                <v:path arrowok="t"/>
                <v:fill type="solid"/>
              </v:shape>
            </v:group>
            <v:group style="position:absolute;left:5067;top:5409;width:10;height:20" coordorigin="5067,5409" coordsize="10,20">
              <v:shape style="position:absolute;left:5067;top:5409;width:10;height:20" coordorigin="5067,5409" coordsize="10,20" path="m5067,5428l5077,5428,5077,5409,5067,5409,5067,5428xe" filled="true" fillcolor="#000000" stroked="false">
                <v:path arrowok="t"/>
                <v:fill type="solid"/>
              </v:shape>
            </v:group>
            <v:group style="position:absolute;left:5067;top:5428;width:10;height:20" coordorigin="5067,5428" coordsize="10,20">
              <v:shape style="position:absolute;left:5067;top:5428;width:10;height:20" coordorigin="5067,5428" coordsize="10,20" path="m5067,5447l5077,5447,5077,5428,5067,5428,5067,5447xe" filled="true" fillcolor="#000000" stroked="false">
                <v:path arrowok="t"/>
                <v:fill type="solid"/>
              </v:shape>
            </v:group>
            <v:group style="position:absolute;left:5067;top:5447;width:10;height:20" coordorigin="5067,5447" coordsize="10,20">
              <v:shape style="position:absolute;left:5067;top:5447;width:10;height:20" coordorigin="5067,5447" coordsize="10,20" path="m5067,5466l5077,5466,5077,5447,5067,5447,5067,5466xe" filled="true" fillcolor="#000000" stroked="false">
                <v:path arrowok="t"/>
                <v:fill type="solid"/>
              </v:shape>
            </v:group>
            <v:group style="position:absolute;left:5067;top:5466;width:10;height:20" coordorigin="5067,5466" coordsize="10,20">
              <v:shape style="position:absolute;left:5067;top:5466;width:10;height:20" coordorigin="5067,5466" coordsize="10,20" path="m5067,5485l5077,5485,5077,5466,5067,5466,5067,5485xe" filled="true" fillcolor="#000000" stroked="false">
                <v:path arrowok="t"/>
                <v:fill type="solid"/>
              </v:shape>
            </v:group>
            <v:group style="position:absolute;left:5067;top:5485;width:10;height:20" coordorigin="5067,5485" coordsize="10,20">
              <v:shape style="position:absolute;left:5067;top:5485;width:10;height:20" coordorigin="5067,5485" coordsize="10,20" path="m5067,5505l5077,5505,5077,5485,5067,5485,5067,5505xe" filled="true" fillcolor="#000000" stroked="false">
                <v:path arrowok="t"/>
                <v:fill type="solid"/>
              </v:shape>
            </v:group>
            <v:group style="position:absolute;left:5067;top:5505;width:10;height:20" coordorigin="5067,5505" coordsize="10,20">
              <v:shape style="position:absolute;left:5067;top:5505;width:10;height:20" coordorigin="5067,5505" coordsize="10,20" path="m5067,5524l5077,5524,5077,5505,5067,5505,5067,5524xe" filled="true" fillcolor="#000000" stroked="false">
                <v:path arrowok="t"/>
                <v:fill type="solid"/>
              </v:shape>
            </v:group>
            <v:group style="position:absolute;left:5067;top:5524;width:10;height:20" coordorigin="5067,5524" coordsize="10,20">
              <v:shape style="position:absolute;left:5067;top:5524;width:10;height:20" coordorigin="5067,5524" coordsize="10,20" path="m5067,5543l5077,5543,5077,5524,5067,5524,5067,5543xe" filled="true" fillcolor="#000000" stroked="false">
                <v:path arrowok="t"/>
                <v:fill type="solid"/>
              </v:shape>
            </v:group>
            <v:group style="position:absolute;left:5067;top:5543;width:10;height:20" coordorigin="5067,5543" coordsize="10,20">
              <v:shape style="position:absolute;left:5067;top:5543;width:10;height:20" coordorigin="5067,5543" coordsize="10,20" path="m5067,5562l5077,5562,5077,5543,5067,5543,5067,5562xe" filled="true" fillcolor="#000000" stroked="false">
                <v:path arrowok="t"/>
                <v:fill type="solid"/>
              </v:shape>
            </v:group>
            <v:group style="position:absolute;left:5067;top:5562;width:10;height:20" coordorigin="5067,5562" coordsize="10,20">
              <v:shape style="position:absolute;left:5067;top:5562;width:10;height:20" coordorigin="5067,5562" coordsize="10,20" path="m5067,5581l5077,5581,5077,5562,5067,5562,5067,5581xe" filled="true" fillcolor="#000000" stroked="false">
                <v:path arrowok="t"/>
                <v:fill type="solid"/>
              </v:shape>
            </v:group>
            <v:group style="position:absolute;left:5067;top:5581;width:10;height:20" coordorigin="5067,5581" coordsize="10,20">
              <v:shape style="position:absolute;left:5067;top:5581;width:10;height:20" coordorigin="5067,5581" coordsize="10,20" path="m5067,5601l5077,5601,5077,5581,5067,5581,5067,5601xe" filled="true" fillcolor="#000000" stroked="false">
                <v:path arrowok="t"/>
                <v:fill type="solid"/>
              </v:shape>
            </v:group>
            <v:group style="position:absolute;left:5067;top:5601;width:10;height:20" coordorigin="5067,5601" coordsize="10,20">
              <v:shape style="position:absolute;left:5067;top:5601;width:10;height:20" coordorigin="5067,5601" coordsize="10,20" path="m5067,5620l5077,5620,5077,5601,5067,5601,5067,5620xe" filled="true" fillcolor="#000000" stroked="false">
                <v:path arrowok="t"/>
                <v:fill type="solid"/>
              </v:shape>
            </v:group>
            <v:group style="position:absolute;left:5067;top:5620;width:10;height:20" coordorigin="5067,5620" coordsize="10,20">
              <v:shape style="position:absolute;left:5067;top:5620;width:10;height:20" coordorigin="5067,5620" coordsize="10,20" path="m5067,5639l5077,5639,5077,5620,5067,5620,5067,5639xe" filled="true" fillcolor="#000000" stroked="false">
                <v:path arrowok="t"/>
                <v:fill type="solid"/>
              </v:shape>
            </v:group>
            <v:group style="position:absolute;left:5067;top:5639;width:10;height:20" coordorigin="5067,5639" coordsize="10,20">
              <v:shape style="position:absolute;left:5067;top:5639;width:10;height:20" coordorigin="5067,5639" coordsize="10,20" path="m5067,5658l5077,5658,5077,5639,5067,5639,5067,5658xe" filled="true" fillcolor="#000000" stroked="false">
                <v:path arrowok="t"/>
                <v:fill type="solid"/>
              </v:shape>
            </v:group>
            <v:group style="position:absolute;left:5067;top:5658;width:10;height:20" coordorigin="5067,5658" coordsize="10,20">
              <v:shape style="position:absolute;left:5067;top:5658;width:10;height:20" coordorigin="5067,5658" coordsize="10,20" path="m5067,5677l5077,5677,5077,5658,5067,5658,5067,5677xe" filled="true" fillcolor="#000000" stroked="false">
                <v:path arrowok="t"/>
                <v:fill type="solid"/>
              </v:shape>
            </v:group>
            <v:group style="position:absolute;left:5067;top:5682;width:10;height:2" coordorigin="5067,5682" coordsize="10,2">
              <v:shape style="position:absolute;left:5067;top:5682;width:10;height:2" coordorigin="5067,5682" coordsize="10,0" path="m5067,5682l5077,5682e" filled="false" stroked="true" strokeweight=".48004pt" strokecolor="#000000">
                <v:path arrowok="t"/>
              </v:shape>
            </v:group>
            <v:group style="position:absolute;left:5067;top:5701;width:29;height:2" coordorigin="5067,5701" coordsize="29,2">
              <v:shape style="position:absolute;left:5067;top:5701;width:29;height:2" coordorigin="5067,5701" coordsize="29,0" path="m5067,5701l5096,5701e" filled="false" stroked="true" strokeweight="1.44pt" strokecolor="#000000">
                <v:path arrowok="t"/>
              </v:shape>
            </v:group>
            <v:group style="position:absolute;left:5096;top:5701;width:680;height:2" coordorigin="5096,5701" coordsize="680,2">
              <v:shape style="position:absolute;left:5096;top:5701;width:680;height:2" coordorigin="5096,5701" coordsize="680,0" path="m5096,5701l5775,5701e" filled="false" stroked="true" strokeweight="1.44pt" strokecolor="#000000">
                <v:path arrowok="t"/>
              </v:shape>
            </v:group>
            <v:group style="position:absolute;left:5775;top:5313;width:10;height:20" coordorigin="5775,5313" coordsize="10,20">
              <v:shape style="position:absolute;left:5775;top:5313;width:10;height:20" coordorigin="5775,5313" coordsize="10,20" path="m5775,5332l5785,5332,5785,5313,5775,5313,5775,5332xe" filled="true" fillcolor="#000000" stroked="false">
                <v:path arrowok="t"/>
                <v:fill type="solid"/>
              </v:shape>
            </v:group>
            <v:group style="position:absolute;left:5775;top:5332;width:10;height:20" coordorigin="5775,5332" coordsize="10,20">
              <v:shape style="position:absolute;left:5775;top:5332;width:10;height:20" coordorigin="5775,5332" coordsize="10,20" path="m5775,5351l5785,5351,5785,5332,5775,5332,5775,5351xe" filled="true" fillcolor="#000000" stroked="false">
                <v:path arrowok="t"/>
                <v:fill type="solid"/>
              </v:shape>
            </v:group>
            <v:group style="position:absolute;left:5775;top:5351;width:10;height:20" coordorigin="5775,5351" coordsize="10,20">
              <v:shape style="position:absolute;left:5775;top:5351;width:10;height:20" coordorigin="5775,5351" coordsize="10,20" path="m5775,5370l5785,5370,5785,5351,5775,5351,5775,5370xe" filled="true" fillcolor="#000000" stroked="false">
                <v:path arrowok="t"/>
                <v:fill type="solid"/>
              </v:shape>
            </v:group>
            <v:group style="position:absolute;left:5775;top:5370;width:10;height:20" coordorigin="5775,5370" coordsize="10,20">
              <v:shape style="position:absolute;left:5775;top:5370;width:10;height:20" coordorigin="5775,5370" coordsize="10,20" path="m5775,5389l5785,5389,5785,5370,5775,5370,5775,5389xe" filled="true" fillcolor="#000000" stroked="false">
                <v:path arrowok="t"/>
                <v:fill type="solid"/>
              </v:shape>
            </v:group>
            <v:group style="position:absolute;left:5775;top:5389;width:10;height:20" coordorigin="5775,5389" coordsize="10,20">
              <v:shape style="position:absolute;left:5775;top:5389;width:10;height:20" coordorigin="5775,5389" coordsize="10,20" path="m5775,5409l5785,5409,5785,5389,5775,5389,5775,5409xe" filled="true" fillcolor="#000000" stroked="false">
                <v:path arrowok="t"/>
                <v:fill type="solid"/>
              </v:shape>
            </v:group>
            <v:group style="position:absolute;left:5775;top:5409;width:10;height:20" coordorigin="5775,5409" coordsize="10,20">
              <v:shape style="position:absolute;left:5775;top:5409;width:10;height:20" coordorigin="5775,5409" coordsize="10,20" path="m5775,5428l5785,5428,5785,5409,5775,5409,5775,5428xe" filled="true" fillcolor="#000000" stroked="false">
                <v:path arrowok="t"/>
                <v:fill type="solid"/>
              </v:shape>
            </v:group>
            <v:group style="position:absolute;left:5775;top:5428;width:10;height:20" coordorigin="5775,5428" coordsize="10,20">
              <v:shape style="position:absolute;left:5775;top:5428;width:10;height:20" coordorigin="5775,5428" coordsize="10,20" path="m5775,5447l5785,5447,5785,5428,5775,5428,5775,5447xe" filled="true" fillcolor="#000000" stroked="false">
                <v:path arrowok="t"/>
                <v:fill type="solid"/>
              </v:shape>
            </v:group>
            <v:group style="position:absolute;left:5775;top:5447;width:10;height:20" coordorigin="5775,5447" coordsize="10,20">
              <v:shape style="position:absolute;left:5775;top:5447;width:10;height:20" coordorigin="5775,5447" coordsize="10,20" path="m5775,5466l5785,5466,5785,5447,5775,5447,5775,5466xe" filled="true" fillcolor="#000000" stroked="false">
                <v:path arrowok="t"/>
                <v:fill type="solid"/>
              </v:shape>
            </v:group>
            <v:group style="position:absolute;left:5775;top:5466;width:10;height:20" coordorigin="5775,5466" coordsize="10,20">
              <v:shape style="position:absolute;left:5775;top:5466;width:10;height:20" coordorigin="5775,5466" coordsize="10,20" path="m5775,5485l5785,5485,5785,5466,5775,5466,5775,5485xe" filled="true" fillcolor="#000000" stroked="false">
                <v:path arrowok="t"/>
                <v:fill type="solid"/>
              </v:shape>
            </v:group>
            <v:group style="position:absolute;left:5775;top:5485;width:10;height:20" coordorigin="5775,5485" coordsize="10,20">
              <v:shape style="position:absolute;left:5775;top:5485;width:10;height:20" coordorigin="5775,5485" coordsize="10,20" path="m5775,5505l5785,5505,5785,5485,5775,5485,5775,5505xe" filled="true" fillcolor="#000000" stroked="false">
                <v:path arrowok="t"/>
                <v:fill type="solid"/>
              </v:shape>
            </v:group>
            <v:group style="position:absolute;left:5775;top:5505;width:10;height:20" coordorigin="5775,5505" coordsize="10,20">
              <v:shape style="position:absolute;left:5775;top:5505;width:10;height:20" coordorigin="5775,5505" coordsize="10,20" path="m5775,5524l5785,5524,5785,5505,5775,5505,5775,5524xe" filled="true" fillcolor="#000000" stroked="false">
                <v:path arrowok="t"/>
                <v:fill type="solid"/>
              </v:shape>
            </v:group>
            <v:group style="position:absolute;left:5775;top:5524;width:10;height:20" coordorigin="5775,5524" coordsize="10,20">
              <v:shape style="position:absolute;left:5775;top:5524;width:10;height:20" coordorigin="5775,5524" coordsize="10,20" path="m5775,5543l5785,5543,5785,5524,5775,5524,5775,5543xe" filled="true" fillcolor="#000000" stroked="false">
                <v:path arrowok="t"/>
                <v:fill type="solid"/>
              </v:shape>
            </v:group>
            <v:group style="position:absolute;left:5775;top:5543;width:10;height:20" coordorigin="5775,5543" coordsize="10,20">
              <v:shape style="position:absolute;left:5775;top:5543;width:10;height:20" coordorigin="5775,5543" coordsize="10,20" path="m5775,5562l5785,5562,5785,5543,5775,5543,5775,5562xe" filled="true" fillcolor="#000000" stroked="false">
                <v:path arrowok="t"/>
                <v:fill type="solid"/>
              </v:shape>
            </v:group>
            <v:group style="position:absolute;left:5775;top:5562;width:10;height:20" coordorigin="5775,5562" coordsize="10,20">
              <v:shape style="position:absolute;left:5775;top:5562;width:10;height:20" coordorigin="5775,5562" coordsize="10,20" path="m5775,5581l5785,5581,5785,5562,5775,5562,5775,5581xe" filled="true" fillcolor="#000000" stroked="false">
                <v:path arrowok="t"/>
                <v:fill type="solid"/>
              </v:shape>
            </v:group>
            <v:group style="position:absolute;left:5775;top:5581;width:10;height:20" coordorigin="5775,5581" coordsize="10,20">
              <v:shape style="position:absolute;left:5775;top:5581;width:10;height:20" coordorigin="5775,5581" coordsize="10,20" path="m5775,5601l5785,5601,5785,5581,5775,5581,5775,5601xe" filled="true" fillcolor="#000000" stroked="false">
                <v:path arrowok="t"/>
                <v:fill type="solid"/>
              </v:shape>
            </v:group>
            <v:group style="position:absolute;left:5775;top:5601;width:10;height:20" coordorigin="5775,5601" coordsize="10,20">
              <v:shape style="position:absolute;left:5775;top:5601;width:10;height:20" coordorigin="5775,5601" coordsize="10,20" path="m5775,5620l5785,5620,5785,5601,5775,5601,5775,5620xe" filled="true" fillcolor="#000000" stroked="false">
                <v:path arrowok="t"/>
                <v:fill type="solid"/>
              </v:shape>
            </v:group>
            <v:group style="position:absolute;left:5775;top:5620;width:10;height:20" coordorigin="5775,5620" coordsize="10,20">
              <v:shape style="position:absolute;left:5775;top:5620;width:10;height:20" coordorigin="5775,5620" coordsize="10,20" path="m5775,5639l5785,5639,5785,5620,5775,5620,5775,5639xe" filled="true" fillcolor="#000000" stroked="false">
                <v:path arrowok="t"/>
                <v:fill type="solid"/>
              </v:shape>
            </v:group>
            <v:group style="position:absolute;left:5775;top:5639;width:10;height:20" coordorigin="5775,5639" coordsize="10,20">
              <v:shape style="position:absolute;left:5775;top:5639;width:10;height:20" coordorigin="5775,5639" coordsize="10,20" path="m5775,5658l5785,5658,5785,5639,5775,5639,5775,5658xe" filled="true" fillcolor="#000000" stroked="false">
                <v:path arrowok="t"/>
                <v:fill type="solid"/>
              </v:shape>
            </v:group>
            <v:group style="position:absolute;left:5775;top:5658;width:10;height:20" coordorigin="5775,5658" coordsize="10,20">
              <v:shape style="position:absolute;left:5775;top:5658;width:10;height:20" coordorigin="5775,5658" coordsize="10,20" path="m5775,5677l5785,5677,5785,5658,5775,5658,5775,5677xe" filled="true" fillcolor="#000000" stroked="false">
                <v:path arrowok="t"/>
                <v:fill type="solid"/>
              </v:shape>
            </v:group>
            <v:group style="position:absolute;left:5775;top:5682;width:10;height:2" coordorigin="5775,5682" coordsize="10,2">
              <v:shape style="position:absolute;left:5775;top:5682;width:10;height:2" coordorigin="5775,5682" coordsize="10,0" path="m5775,5682l5785,5682e" filled="false" stroked="true" strokeweight=".48004pt" strokecolor="#000000">
                <v:path arrowok="t"/>
              </v:shape>
            </v:group>
            <v:group style="position:absolute;left:5775;top:5701;width:29;height:2" coordorigin="5775,5701" coordsize="29,2">
              <v:shape style="position:absolute;left:5775;top:5701;width:29;height:2" coordorigin="5775,5701" coordsize="29,0" path="m5775,5701l5804,5701e" filled="false" stroked="true" strokeweight="1.44pt" strokecolor="#000000">
                <v:path arrowok="t"/>
              </v:shape>
            </v:group>
            <v:group style="position:absolute;left:5804;top:5701;width:1107;height:2" coordorigin="5804,5701" coordsize="1107,2">
              <v:shape style="position:absolute;left:5804;top:5701;width:1107;height:2" coordorigin="5804,5701" coordsize="1107,0" path="m5804,5701l6911,5701e" filled="false" stroked="true" strokeweight="1.44pt" strokecolor="#000000">
                <v:path arrowok="t"/>
              </v:shape>
            </v:group>
            <v:group style="position:absolute;left:6911;top:5313;width:10;height:20" coordorigin="6911,5313" coordsize="10,20">
              <v:shape style="position:absolute;left:6911;top:5313;width:10;height:20" coordorigin="6911,5313" coordsize="10,20" path="m6911,5332l6921,5332,6921,5313,6911,5313,6911,5332xe" filled="true" fillcolor="#000000" stroked="false">
                <v:path arrowok="t"/>
                <v:fill type="solid"/>
              </v:shape>
            </v:group>
            <v:group style="position:absolute;left:6911;top:5332;width:10;height:20" coordorigin="6911,5332" coordsize="10,20">
              <v:shape style="position:absolute;left:6911;top:5332;width:10;height:20" coordorigin="6911,5332" coordsize="10,20" path="m6911,5351l6921,5351,6921,5332,6911,5332,6911,5351xe" filled="true" fillcolor="#000000" stroked="false">
                <v:path arrowok="t"/>
                <v:fill type="solid"/>
              </v:shape>
            </v:group>
            <v:group style="position:absolute;left:6911;top:5351;width:10;height:20" coordorigin="6911,5351" coordsize="10,20">
              <v:shape style="position:absolute;left:6911;top:5351;width:10;height:20" coordorigin="6911,5351" coordsize="10,20" path="m6911,5370l6921,5370,6921,5351,6911,5351,6911,5370xe" filled="true" fillcolor="#000000" stroked="false">
                <v:path arrowok="t"/>
                <v:fill type="solid"/>
              </v:shape>
            </v:group>
            <v:group style="position:absolute;left:6911;top:5370;width:10;height:20" coordorigin="6911,5370" coordsize="10,20">
              <v:shape style="position:absolute;left:6911;top:5370;width:10;height:20" coordorigin="6911,5370" coordsize="10,20" path="m6911,5389l6921,5389,6921,5370,6911,5370,6911,5389xe" filled="true" fillcolor="#000000" stroked="false">
                <v:path arrowok="t"/>
                <v:fill type="solid"/>
              </v:shape>
            </v:group>
            <v:group style="position:absolute;left:6911;top:5389;width:10;height:20" coordorigin="6911,5389" coordsize="10,20">
              <v:shape style="position:absolute;left:6911;top:5389;width:10;height:20" coordorigin="6911,5389" coordsize="10,20" path="m6911,5409l6921,5409,6921,5389,6911,5389,6911,5409xe" filled="true" fillcolor="#000000" stroked="false">
                <v:path arrowok="t"/>
                <v:fill type="solid"/>
              </v:shape>
            </v:group>
            <v:group style="position:absolute;left:6911;top:5409;width:10;height:20" coordorigin="6911,5409" coordsize="10,20">
              <v:shape style="position:absolute;left:6911;top:5409;width:10;height:20" coordorigin="6911,5409" coordsize="10,20" path="m6911,5428l6921,5428,6921,5409,6911,5409,6911,5428xe" filled="true" fillcolor="#000000" stroked="false">
                <v:path arrowok="t"/>
                <v:fill type="solid"/>
              </v:shape>
            </v:group>
            <v:group style="position:absolute;left:6911;top:5428;width:10;height:20" coordorigin="6911,5428" coordsize="10,20">
              <v:shape style="position:absolute;left:6911;top:5428;width:10;height:20" coordorigin="6911,5428" coordsize="10,20" path="m6911,5447l6921,5447,6921,5428,6911,5428,6911,5447xe" filled="true" fillcolor="#000000" stroked="false">
                <v:path arrowok="t"/>
                <v:fill type="solid"/>
              </v:shape>
            </v:group>
            <v:group style="position:absolute;left:6911;top:5447;width:10;height:20" coordorigin="6911,5447" coordsize="10,20">
              <v:shape style="position:absolute;left:6911;top:5447;width:10;height:20" coordorigin="6911,5447" coordsize="10,20" path="m6911,5466l6921,5466,6921,5447,6911,5447,6911,5466xe" filled="true" fillcolor="#000000" stroked="false">
                <v:path arrowok="t"/>
                <v:fill type="solid"/>
              </v:shape>
            </v:group>
            <v:group style="position:absolute;left:6911;top:5466;width:10;height:20" coordorigin="6911,5466" coordsize="10,20">
              <v:shape style="position:absolute;left:6911;top:5466;width:10;height:20" coordorigin="6911,5466" coordsize="10,20" path="m6911,5485l6921,5485,6921,5466,6911,5466,6911,5485xe" filled="true" fillcolor="#000000" stroked="false">
                <v:path arrowok="t"/>
                <v:fill type="solid"/>
              </v:shape>
            </v:group>
            <v:group style="position:absolute;left:6911;top:5485;width:10;height:20" coordorigin="6911,5485" coordsize="10,20">
              <v:shape style="position:absolute;left:6911;top:5485;width:10;height:20" coordorigin="6911,5485" coordsize="10,20" path="m6911,5505l6921,5505,6921,5485,6911,5485,6911,5505xe" filled="true" fillcolor="#000000" stroked="false">
                <v:path arrowok="t"/>
                <v:fill type="solid"/>
              </v:shape>
            </v:group>
            <v:group style="position:absolute;left:6911;top:5505;width:10;height:20" coordorigin="6911,5505" coordsize="10,20">
              <v:shape style="position:absolute;left:6911;top:5505;width:10;height:20" coordorigin="6911,5505" coordsize="10,20" path="m6911,5524l6921,5524,6921,5505,6911,5505,6911,5524xe" filled="true" fillcolor="#000000" stroked="false">
                <v:path arrowok="t"/>
                <v:fill type="solid"/>
              </v:shape>
            </v:group>
            <v:group style="position:absolute;left:6911;top:5524;width:10;height:20" coordorigin="6911,5524" coordsize="10,20">
              <v:shape style="position:absolute;left:6911;top:5524;width:10;height:20" coordorigin="6911,5524" coordsize="10,20" path="m6911,5543l6921,5543,6921,5524,6911,5524,6911,5543xe" filled="true" fillcolor="#000000" stroked="false">
                <v:path arrowok="t"/>
                <v:fill type="solid"/>
              </v:shape>
            </v:group>
            <v:group style="position:absolute;left:6911;top:5543;width:10;height:20" coordorigin="6911,5543" coordsize="10,20">
              <v:shape style="position:absolute;left:6911;top:5543;width:10;height:20" coordorigin="6911,5543" coordsize="10,20" path="m6911,5562l6921,5562,6921,5543,6911,5543,6911,5562xe" filled="true" fillcolor="#000000" stroked="false">
                <v:path arrowok="t"/>
                <v:fill type="solid"/>
              </v:shape>
            </v:group>
            <v:group style="position:absolute;left:6911;top:5562;width:10;height:20" coordorigin="6911,5562" coordsize="10,20">
              <v:shape style="position:absolute;left:6911;top:5562;width:10;height:20" coordorigin="6911,5562" coordsize="10,20" path="m6911,5581l6921,5581,6921,5562,6911,5562,6911,5581xe" filled="true" fillcolor="#000000" stroked="false">
                <v:path arrowok="t"/>
                <v:fill type="solid"/>
              </v:shape>
            </v:group>
            <v:group style="position:absolute;left:6911;top:5581;width:10;height:20" coordorigin="6911,5581" coordsize="10,20">
              <v:shape style="position:absolute;left:6911;top:5581;width:10;height:20" coordorigin="6911,5581" coordsize="10,20" path="m6911,5601l6921,5601,6921,5581,6911,5581,6911,5601xe" filled="true" fillcolor="#000000" stroked="false">
                <v:path arrowok="t"/>
                <v:fill type="solid"/>
              </v:shape>
            </v:group>
            <v:group style="position:absolute;left:6911;top:5601;width:10;height:20" coordorigin="6911,5601" coordsize="10,20">
              <v:shape style="position:absolute;left:6911;top:5601;width:10;height:20" coordorigin="6911,5601" coordsize="10,20" path="m6911,5620l6921,5620,6921,5601,6911,5601,6911,5620xe" filled="true" fillcolor="#000000" stroked="false">
                <v:path arrowok="t"/>
                <v:fill type="solid"/>
              </v:shape>
            </v:group>
            <v:group style="position:absolute;left:6911;top:5620;width:10;height:20" coordorigin="6911,5620" coordsize="10,20">
              <v:shape style="position:absolute;left:6911;top:5620;width:10;height:20" coordorigin="6911,5620" coordsize="10,20" path="m6911,5639l6921,5639,6921,5620,6911,5620,6911,5639xe" filled="true" fillcolor="#000000" stroked="false">
                <v:path arrowok="t"/>
                <v:fill type="solid"/>
              </v:shape>
            </v:group>
            <v:group style="position:absolute;left:6911;top:5639;width:10;height:20" coordorigin="6911,5639" coordsize="10,20">
              <v:shape style="position:absolute;left:6911;top:5639;width:10;height:20" coordorigin="6911,5639" coordsize="10,20" path="m6911,5658l6921,5658,6921,5639,6911,5639,6911,5658xe" filled="true" fillcolor="#000000" stroked="false">
                <v:path arrowok="t"/>
                <v:fill type="solid"/>
              </v:shape>
            </v:group>
            <v:group style="position:absolute;left:6911;top:5658;width:10;height:20" coordorigin="6911,5658" coordsize="10,20">
              <v:shape style="position:absolute;left:6911;top:5658;width:10;height:20" coordorigin="6911,5658" coordsize="10,20" path="m6911,5677l6921,5677,6921,5658,6911,5658,6911,5677xe" filled="true" fillcolor="#000000" stroked="false">
                <v:path arrowok="t"/>
                <v:fill type="solid"/>
              </v:shape>
            </v:group>
            <v:group style="position:absolute;left:6911;top:5682;width:10;height:2" coordorigin="6911,5682" coordsize="10,2">
              <v:shape style="position:absolute;left:6911;top:5682;width:10;height:2" coordorigin="6911,5682" coordsize="10,0" path="m6911,5682l6921,5682e" filled="false" stroked="true" strokeweight=".48004pt" strokecolor="#000000">
                <v:path arrowok="t"/>
              </v:shape>
            </v:group>
            <v:group style="position:absolute;left:6911;top:5701;width:29;height:2" coordorigin="6911,5701" coordsize="29,2">
              <v:shape style="position:absolute;left:6911;top:5701;width:29;height:2" coordorigin="6911,5701" coordsize="29,0" path="m6911,5701l6940,5701e" filled="false" stroked="true" strokeweight="1.44pt" strokecolor="#000000">
                <v:path arrowok="t"/>
              </v:shape>
            </v:group>
            <v:group style="position:absolute;left:6940;top:5701;width:528;height:2" coordorigin="6940,5701" coordsize="528,2">
              <v:shape style="position:absolute;left:6940;top:5701;width:528;height:2" coordorigin="6940,5701" coordsize="528,0" path="m6940,5701l7468,5701e" filled="false" stroked="true" strokeweight="1.44pt" strokecolor="#000000">
                <v:path arrowok="t"/>
              </v:shape>
            </v:group>
            <v:group style="position:absolute;left:7468;top:5313;width:10;height:20" coordorigin="7468,5313" coordsize="10,20">
              <v:shape style="position:absolute;left:7468;top:5313;width:10;height:20" coordorigin="7468,5313" coordsize="10,20" path="m7468,5332l7477,5332,7477,5313,7468,5313,7468,5332xe" filled="true" fillcolor="#000000" stroked="false">
                <v:path arrowok="t"/>
                <v:fill type="solid"/>
              </v:shape>
            </v:group>
            <v:group style="position:absolute;left:7468;top:5332;width:10;height:20" coordorigin="7468,5332" coordsize="10,20">
              <v:shape style="position:absolute;left:7468;top:5332;width:10;height:20" coordorigin="7468,5332" coordsize="10,20" path="m7468,5351l7477,5351,7477,5332,7468,5332,7468,5351xe" filled="true" fillcolor="#000000" stroked="false">
                <v:path arrowok="t"/>
                <v:fill type="solid"/>
              </v:shape>
            </v:group>
            <v:group style="position:absolute;left:7468;top:5351;width:10;height:20" coordorigin="7468,5351" coordsize="10,20">
              <v:shape style="position:absolute;left:7468;top:5351;width:10;height:20" coordorigin="7468,5351" coordsize="10,20" path="m7468,5370l7477,5370,7477,5351,7468,5351,7468,5370xe" filled="true" fillcolor="#000000" stroked="false">
                <v:path arrowok="t"/>
                <v:fill type="solid"/>
              </v:shape>
            </v:group>
            <v:group style="position:absolute;left:7468;top:5370;width:10;height:20" coordorigin="7468,5370" coordsize="10,20">
              <v:shape style="position:absolute;left:7468;top:5370;width:10;height:20" coordorigin="7468,5370" coordsize="10,20" path="m7468,5389l7477,5389,7477,5370,7468,5370,7468,5389xe" filled="true" fillcolor="#000000" stroked="false">
                <v:path arrowok="t"/>
                <v:fill type="solid"/>
              </v:shape>
            </v:group>
            <v:group style="position:absolute;left:7468;top:5389;width:10;height:20" coordorigin="7468,5389" coordsize="10,20">
              <v:shape style="position:absolute;left:7468;top:5389;width:10;height:20" coordorigin="7468,5389" coordsize="10,20" path="m7468,5409l7477,5409,7477,5389,7468,5389,7468,5409xe" filled="true" fillcolor="#000000" stroked="false">
                <v:path arrowok="t"/>
                <v:fill type="solid"/>
              </v:shape>
            </v:group>
            <v:group style="position:absolute;left:7468;top:5409;width:10;height:20" coordorigin="7468,5409" coordsize="10,20">
              <v:shape style="position:absolute;left:7468;top:5409;width:10;height:20" coordorigin="7468,5409" coordsize="10,20" path="m7468,5428l7477,5428,7477,5409,7468,5409,7468,5428xe" filled="true" fillcolor="#000000" stroked="false">
                <v:path arrowok="t"/>
                <v:fill type="solid"/>
              </v:shape>
            </v:group>
            <v:group style="position:absolute;left:7468;top:5428;width:10;height:20" coordorigin="7468,5428" coordsize="10,20">
              <v:shape style="position:absolute;left:7468;top:5428;width:10;height:20" coordorigin="7468,5428" coordsize="10,20" path="m7468,5447l7477,5447,7477,5428,7468,5428,7468,5447xe" filled="true" fillcolor="#000000" stroked="false">
                <v:path arrowok="t"/>
                <v:fill type="solid"/>
              </v:shape>
            </v:group>
            <v:group style="position:absolute;left:7468;top:5447;width:10;height:20" coordorigin="7468,5447" coordsize="10,20">
              <v:shape style="position:absolute;left:7468;top:5447;width:10;height:20" coordorigin="7468,5447" coordsize="10,20" path="m7468,5466l7477,5466,7477,5447,7468,5447,7468,5466xe" filled="true" fillcolor="#000000" stroked="false">
                <v:path arrowok="t"/>
                <v:fill type="solid"/>
              </v:shape>
            </v:group>
            <v:group style="position:absolute;left:7468;top:5466;width:10;height:20" coordorigin="7468,5466" coordsize="10,20">
              <v:shape style="position:absolute;left:7468;top:5466;width:10;height:20" coordorigin="7468,5466" coordsize="10,20" path="m7468,5485l7477,5485,7477,5466,7468,5466,7468,5485xe" filled="true" fillcolor="#000000" stroked="false">
                <v:path arrowok="t"/>
                <v:fill type="solid"/>
              </v:shape>
            </v:group>
            <v:group style="position:absolute;left:7468;top:5485;width:10;height:20" coordorigin="7468,5485" coordsize="10,20">
              <v:shape style="position:absolute;left:7468;top:5485;width:10;height:20" coordorigin="7468,5485" coordsize="10,20" path="m7468,5505l7477,5505,7477,5485,7468,5485,7468,5505xe" filled="true" fillcolor="#000000" stroked="false">
                <v:path arrowok="t"/>
                <v:fill type="solid"/>
              </v:shape>
            </v:group>
            <v:group style="position:absolute;left:7468;top:5505;width:10;height:20" coordorigin="7468,5505" coordsize="10,20">
              <v:shape style="position:absolute;left:7468;top:5505;width:10;height:20" coordorigin="7468,5505" coordsize="10,20" path="m7468,5524l7477,5524,7477,5505,7468,5505,7468,5524xe" filled="true" fillcolor="#000000" stroked="false">
                <v:path arrowok="t"/>
                <v:fill type="solid"/>
              </v:shape>
            </v:group>
            <v:group style="position:absolute;left:7468;top:5524;width:10;height:20" coordorigin="7468,5524" coordsize="10,20">
              <v:shape style="position:absolute;left:7468;top:5524;width:10;height:20" coordorigin="7468,5524" coordsize="10,20" path="m7468,5543l7477,5543,7477,5524,7468,5524,7468,5543xe" filled="true" fillcolor="#000000" stroked="false">
                <v:path arrowok="t"/>
                <v:fill type="solid"/>
              </v:shape>
            </v:group>
            <v:group style="position:absolute;left:7468;top:5543;width:10;height:20" coordorigin="7468,5543" coordsize="10,20">
              <v:shape style="position:absolute;left:7468;top:5543;width:10;height:20" coordorigin="7468,5543" coordsize="10,20" path="m7468,5562l7477,5562,7477,5543,7468,5543,7468,5562xe" filled="true" fillcolor="#000000" stroked="false">
                <v:path arrowok="t"/>
                <v:fill type="solid"/>
              </v:shape>
            </v:group>
            <v:group style="position:absolute;left:7468;top:5562;width:10;height:20" coordorigin="7468,5562" coordsize="10,20">
              <v:shape style="position:absolute;left:7468;top:5562;width:10;height:20" coordorigin="7468,5562" coordsize="10,20" path="m7468,5581l7477,5581,7477,5562,7468,5562,7468,5581xe" filled="true" fillcolor="#000000" stroked="false">
                <v:path arrowok="t"/>
                <v:fill type="solid"/>
              </v:shape>
            </v:group>
            <v:group style="position:absolute;left:7468;top:5581;width:10;height:20" coordorigin="7468,5581" coordsize="10,20">
              <v:shape style="position:absolute;left:7468;top:5581;width:10;height:20" coordorigin="7468,5581" coordsize="10,20" path="m7468,5601l7477,5601,7477,5581,7468,5581,7468,5601xe" filled="true" fillcolor="#000000" stroked="false">
                <v:path arrowok="t"/>
                <v:fill type="solid"/>
              </v:shape>
            </v:group>
            <v:group style="position:absolute;left:7468;top:5601;width:10;height:20" coordorigin="7468,5601" coordsize="10,20">
              <v:shape style="position:absolute;left:7468;top:5601;width:10;height:20" coordorigin="7468,5601" coordsize="10,20" path="m7468,5620l7477,5620,7477,5601,7468,5601,7468,5620xe" filled="true" fillcolor="#000000" stroked="false">
                <v:path arrowok="t"/>
                <v:fill type="solid"/>
              </v:shape>
            </v:group>
            <v:group style="position:absolute;left:7468;top:5620;width:10;height:20" coordorigin="7468,5620" coordsize="10,20">
              <v:shape style="position:absolute;left:7468;top:5620;width:10;height:20" coordorigin="7468,5620" coordsize="10,20" path="m7468,5639l7477,5639,7477,5620,7468,5620,7468,5639xe" filled="true" fillcolor="#000000" stroked="false">
                <v:path arrowok="t"/>
                <v:fill type="solid"/>
              </v:shape>
            </v:group>
            <v:group style="position:absolute;left:7468;top:5639;width:10;height:20" coordorigin="7468,5639" coordsize="10,20">
              <v:shape style="position:absolute;left:7468;top:5639;width:10;height:20" coordorigin="7468,5639" coordsize="10,20" path="m7468,5658l7477,5658,7477,5639,7468,5639,7468,5658xe" filled="true" fillcolor="#000000" stroked="false">
                <v:path arrowok="t"/>
                <v:fill type="solid"/>
              </v:shape>
            </v:group>
            <v:group style="position:absolute;left:7468;top:5658;width:10;height:20" coordorigin="7468,5658" coordsize="10,20">
              <v:shape style="position:absolute;left:7468;top:5658;width:10;height:20" coordorigin="7468,5658" coordsize="10,20" path="m7468,5677l7477,5677,7477,5658,7468,5658,7468,5677xe" filled="true" fillcolor="#000000" stroked="false">
                <v:path arrowok="t"/>
                <v:fill type="solid"/>
              </v:shape>
            </v:group>
            <v:group style="position:absolute;left:7468;top:5682;width:10;height:2" coordorigin="7468,5682" coordsize="10,2">
              <v:shape style="position:absolute;left:7468;top:5682;width:10;height:2" coordorigin="7468,5682" coordsize="10,0" path="m7468,5682l7477,5682e" filled="false" stroked="true" strokeweight=".48004pt" strokecolor="#000000">
                <v:path arrowok="t"/>
              </v:shape>
            </v:group>
            <v:group style="position:absolute;left:7468;top:5701;width:29;height:2" coordorigin="7468,5701" coordsize="29,2">
              <v:shape style="position:absolute;left:7468;top:5701;width:29;height:2" coordorigin="7468,5701" coordsize="29,0" path="m7468,5701l7497,5701e" filled="false" stroked="true" strokeweight="1.44pt" strokecolor="#000000">
                <v:path arrowok="t"/>
              </v:shape>
            </v:group>
            <v:group style="position:absolute;left:7497;top:5701;width:989;height:2" coordorigin="7497,5701" coordsize="989,2">
              <v:shape style="position:absolute;left:7497;top:5701;width:989;height:2" coordorigin="7497,5701" coordsize="989,0" path="m7497,5701l8485,5701e" filled="false" stroked="true" strokeweight="1.44pt" strokecolor="#000000">
                <v:path arrowok="t"/>
              </v:shape>
            </v:group>
            <v:group style="position:absolute;left:8485;top:5313;width:10;height:20" coordorigin="8485,5313" coordsize="10,20">
              <v:shape style="position:absolute;left:8485;top:5313;width:10;height:20" coordorigin="8485,5313" coordsize="10,20" path="m8485,5332l8495,5332,8495,5313,8485,5313,8485,5332xe" filled="true" fillcolor="#000000" stroked="false">
                <v:path arrowok="t"/>
                <v:fill type="solid"/>
              </v:shape>
            </v:group>
            <v:group style="position:absolute;left:8485;top:5332;width:10;height:20" coordorigin="8485,5332" coordsize="10,20">
              <v:shape style="position:absolute;left:8485;top:5332;width:10;height:20" coordorigin="8485,5332" coordsize="10,20" path="m8485,5351l8495,5351,8495,5332,8485,5332,8485,5351xe" filled="true" fillcolor="#000000" stroked="false">
                <v:path arrowok="t"/>
                <v:fill type="solid"/>
              </v:shape>
            </v:group>
            <v:group style="position:absolute;left:8485;top:5351;width:10;height:20" coordorigin="8485,5351" coordsize="10,20">
              <v:shape style="position:absolute;left:8485;top:5351;width:10;height:20" coordorigin="8485,5351" coordsize="10,20" path="m8485,5370l8495,5370,8495,5351,8485,5351,8485,5370xe" filled="true" fillcolor="#000000" stroked="false">
                <v:path arrowok="t"/>
                <v:fill type="solid"/>
              </v:shape>
            </v:group>
            <v:group style="position:absolute;left:8485;top:5370;width:10;height:20" coordorigin="8485,5370" coordsize="10,20">
              <v:shape style="position:absolute;left:8485;top:5370;width:10;height:20" coordorigin="8485,5370" coordsize="10,20" path="m8485,5389l8495,5389,8495,5370,8485,5370,8485,5389xe" filled="true" fillcolor="#000000" stroked="false">
                <v:path arrowok="t"/>
                <v:fill type="solid"/>
              </v:shape>
            </v:group>
            <v:group style="position:absolute;left:8485;top:5389;width:10;height:20" coordorigin="8485,5389" coordsize="10,20">
              <v:shape style="position:absolute;left:8485;top:5389;width:10;height:20" coordorigin="8485,5389" coordsize="10,20" path="m8485,5409l8495,5409,8495,5389,8485,5389,8485,5409xe" filled="true" fillcolor="#000000" stroked="false">
                <v:path arrowok="t"/>
                <v:fill type="solid"/>
              </v:shape>
            </v:group>
            <v:group style="position:absolute;left:8485;top:5409;width:10;height:20" coordorigin="8485,5409" coordsize="10,20">
              <v:shape style="position:absolute;left:8485;top:5409;width:10;height:20" coordorigin="8485,5409" coordsize="10,20" path="m8485,5428l8495,5428,8495,5409,8485,5409,8485,5428xe" filled="true" fillcolor="#000000" stroked="false">
                <v:path arrowok="t"/>
                <v:fill type="solid"/>
              </v:shape>
            </v:group>
            <v:group style="position:absolute;left:8485;top:5428;width:10;height:20" coordorigin="8485,5428" coordsize="10,20">
              <v:shape style="position:absolute;left:8485;top:5428;width:10;height:20" coordorigin="8485,5428" coordsize="10,20" path="m8485,5447l8495,5447,8495,5428,8485,5428,8485,5447xe" filled="true" fillcolor="#000000" stroked="false">
                <v:path arrowok="t"/>
                <v:fill type="solid"/>
              </v:shape>
            </v:group>
            <v:group style="position:absolute;left:8485;top:5447;width:10;height:20" coordorigin="8485,5447" coordsize="10,20">
              <v:shape style="position:absolute;left:8485;top:5447;width:10;height:20" coordorigin="8485,5447" coordsize="10,20" path="m8485,5466l8495,5466,8495,5447,8485,5447,8485,5466xe" filled="true" fillcolor="#000000" stroked="false">
                <v:path arrowok="t"/>
                <v:fill type="solid"/>
              </v:shape>
            </v:group>
            <v:group style="position:absolute;left:8485;top:5466;width:10;height:20" coordorigin="8485,5466" coordsize="10,20">
              <v:shape style="position:absolute;left:8485;top:5466;width:10;height:20" coordorigin="8485,5466" coordsize="10,20" path="m8485,5485l8495,5485,8495,5466,8485,5466,8485,5485xe" filled="true" fillcolor="#000000" stroked="false">
                <v:path arrowok="t"/>
                <v:fill type="solid"/>
              </v:shape>
            </v:group>
            <v:group style="position:absolute;left:8485;top:5485;width:10;height:20" coordorigin="8485,5485" coordsize="10,20">
              <v:shape style="position:absolute;left:8485;top:5485;width:10;height:20" coordorigin="8485,5485" coordsize="10,20" path="m8485,5505l8495,5505,8495,5485,8485,5485,8485,5505xe" filled="true" fillcolor="#000000" stroked="false">
                <v:path arrowok="t"/>
                <v:fill type="solid"/>
              </v:shape>
            </v:group>
            <v:group style="position:absolute;left:8485;top:5505;width:10;height:20" coordorigin="8485,5505" coordsize="10,20">
              <v:shape style="position:absolute;left:8485;top:5505;width:10;height:20" coordorigin="8485,5505" coordsize="10,20" path="m8485,5524l8495,5524,8495,5505,8485,5505,8485,5524xe" filled="true" fillcolor="#000000" stroked="false">
                <v:path arrowok="t"/>
                <v:fill type="solid"/>
              </v:shape>
            </v:group>
            <v:group style="position:absolute;left:8485;top:5524;width:10;height:20" coordorigin="8485,5524" coordsize="10,20">
              <v:shape style="position:absolute;left:8485;top:5524;width:10;height:20" coordorigin="8485,5524" coordsize="10,20" path="m8485,5543l8495,5543,8495,5524,8485,5524,8485,5543xe" filled="true" fillcolor="#000000" stroked="false">
                <v:path arrowok="t"/>
                <v:fill type="solid"/>
              </v:shape>
            </v:group>
            <v:group style="position:absolute;left:8485;top:5543;width:10;height:20" coordorigin="8485,5543" coordsize="10,20">
              <v:shape style="position:absolute;left:8485;top:5543;width:10;height:20" coordorigin="8485,5543" coordsize="10,20" path="m8485,5562l8495,5562,8495,5543,8485,5543,8485,5562xe" filled="true" fillcolor="#000000" stroked="false">
                <v:path arrowok="t"/>
                <v:fill type="solid"/>
              </v:shape>
            </v:group>
            <v:group style="position:absolute;left:8485;top:5562;width:10;height:20" coordorigin="8485,5562" coordsize="10,20">
              <v:shape style="position:absolute;left:8485;top:5562;width:10;height:20" coordorigin="8485,5562" coordsize="10,20" path="m8485,5581l8495,5581,8495,5562,8485,5562,8485,5581xe" filled="true" fillcolor="#000000" stroked="false">
                <v:path arrowok="t"/>
                <v:fill type="solid"/>
              </v:shape>
            </v:group>
            <v:group style="position:absolute;left:8485;top:5581;width:10;height:20" coordorigin="8485,5581" coordsize="10,20">
              <v:shape style="position:absolute;left:8485;top:5581;width:10;height:20" coordorigin="8485,5581" coordsize="10,20" path="m8485,5601l8495,5601,8495,5581,8485,5581,8485,5601xe" filled="true" fillcolor="#000000" stroked="false">
                <v:path arrowok="t"/>
                <v:fill type="solid"/>
              </v:shape>
            </v:group>
            <v:group style="position:absolute;left:8485;top:5601;width:10;height:20" coordorigin="8485,5601" coordsize="10,20">
              <v:shape style="position:absolute;left:8485;top:5601;width:10;height:20" coordorigin="8485,5601" coordsize="10,20" path="m8485,5620l8495,5620,8495,5601,8485,5601,8485,5620xe" filled="true" fillcolor="#000000" stroked="false">
                <v:path arrowok="t"/>
                <v:fill type="solid"/>
              </v:shape>
            </v:group>
            <v:group style="position:absolute;left:8485;top:5620;width:10;height:20" coordorigin="8485,5620" coordsize="10,20">
              <v:shape style="position:absolute;left:8485;top:5620;width:10;height:20" coordorigin="8485,5620" coordsize="10,20" path="m8485,5639l8495,5639,8495,5620,8485,5620,8485,5639xe" filled="true" fillcolor="#000000" stroked="false">
                <v:path arrowok="t"/>
                <v:fill type="solid"/>
              </v:shape>
            </v:group>
            <v:group style="position:absolute;left:8485;top:5639;width:10;height:20" coordorigin="8485,5639" coordsize="10,20">
              <v:shape style="position:absolute;left:8485;top:5639;width:10;height:20" coordorigin="8485,5639" coordsize="10,20" path="m8485,5658l8495,5658,8495,5639,8485,5639,8485,5658xe" filled="true" fillcolor="#000000" stroked="false">
                <v:path arrowok="t"/>
                <v:fill type="solid"/>
              </v:shape>
            </v:group>
            <v:group style="position:absolute;left:8485;top:5658;width:10;height:20" coordorigin="8485,5658" coordsize="10,20">
              <v:shape style="position:absolute;left:8485;top:5658;width:10;height:20" coordorigin="8485,5658" coordsize="10,20" path="m8485,5677l8495,5677,8495,5658,8485,5658,8485,5677xe" filled="true" fillcolor="#000000" stroked="false">
                <v:path arrowok="t"/>
                <v:fill type="solid"/>
              </v:shape>
            </v:group>
            <v:group style="position:absolute;left:8485;top:5682;width:10;height:2" coordorigin="8485,5682" coordsize="10,2">
              <v:shape style="position:absolute;left:8485;top:5682;width:10;height:2" coordorigin="8485,5682" coordsize="10,0" path="m8485,5682l8495,5682e" filled="false" stroked="true" strokeweight=".48004pt" strokecolor="#000000">
                <v:path arrowok="t"/>
              </v:shape>
            </v:group>
            <v:group style="position:absolute;left:8485;top:5701;width:29;height:2" coordorigin="8485,5701" coordsize="29,2">
              <v:shape style="position:absolute;left:8485;top:5701;width:29;height:2" coordorigin="8485,5701" coordsize="29,0" path="m8485,5701l8514,5701e" filled="false" stroked="true" strokeweight="1.44pt" strokecolor="#000000">
                <v:path arrowok="t"/>
              </v:shape>
            </v:group>
            <v:group style="position:absolute;left:8514;top:5701;width:654;height:2" coordorigin="8514,5701" coordsize="654,2">
              <v:shape style="position:absolute;left:8514;top:5701;width:654;height:2" coordorigin="8514,5701" coordsize="654,0" path="m8514,5701l9167,5701e" filled="false" stroked="true" strokeweight="1.44pt" strokecolor="#000000">
                <v:path arrowok="t"/>
              </v:shape>
            </v:group>
            <v:group style="position:absolute;left:9168;top:5313;width:10;height:20" coordorigin="9168,5313" coordsize="10,20">
              <v:shape style="position:absolute;left:9168;top:5313;width:10;height:20" coordorigin="9168,5313" coordsize="10,20" path="m9168,5332l9177,5332,9177,5313,9168,5313,9168,5332xe" filled="true" fillcolor="#000000" stroked="false">
                <v:path arrowok="t"/>
                <v:fill type="solid"/>
              </v:shape>
            </v:group>
            <v:group style="position:absolute;left:9168;top:5332;width:10;height:20" coordorigin="9168,5332" coordsize="10,20">
              <v:shape style="position:absolute;left:9168;top:5332;width:10;height:20" coordorigin="9168,5332" coordsize="10,20" path="m9168,5351l9177,5351,9177,5332,9168,5332,9168,5351xe" filled="true" fillcolor="#000000" stroked="false">
                <v:path arrowok="t"/>
                <v:fill type="solid"/>
              </v:shape>
            </v:group>
            <v:group style="position:absolute;left:9168;top:5351;width:10;height:20" coordorigin="9168,5351" coordsize="10,20">
              <v:shape style="position:absolute;left:9168;top:5351;width:10;height:20" coordorigin="9168,5351" coordsize="10,20" path="m9168,5370l9177,5370,9177,5351,9168,5351,9168,5370xe" filled="true" fillcolor="#000000" stroked="false">
                <v:path arrowok="t"/>
                <v:fill type="solid"/>
              </v:shape>
            </v:group>
            <v:group style="position:absolute;left:9168;top:5370;width:10;height:20" coordorigin="9168,5370" coordsize="10,20">
              <v:shape style="position:absolute;left:9168;top:5370;width:10;height:20" coordorigin="9168,5370" coordsize="10,20" path="m9168,5389l9177,5389,9177,5370,9168,5370,9168,5389xe" filled="true" fillcolor="#000000" stroked="false">
                <v:path arrowok="t"/>
                <v:fill type="solid"/>
              </v:shape>
            </v:group>
            <v:group style="position:absolute;left:9168;top:5389;width:10;height:20" coordorigin="9168,5389" coordsize="10,20">
              <v:shape style="position:absolute;left:9168;top:5389;width:10;height:20" coordorigin="9168,5389" coordsize="10,20" path="m9168,5409l9177,5409,9177,5389,9168,5389,9168,5409xe" filled="true" fillcolor="#000000" stroked="false">
                <v:path arrowok="t"/>
                <v:fill type="solid"/>
              </v:shape>
            </v:group>
            <v:group style="position:absolute;left:9168;top:5409;width:10;height:20" coordorigin="9168,5409" coordsize="10,20">
              <v:shape style="position:absolute;left:9168;top:5409;width:10;height:20" coordorigin="9168,5409" coordsize="10,20" path="m9168,5428l9177,5428,9177,5409,9168,5409,9168,5428xe" filled="true" fillcolor="#000000" stroked="false">
                <v:path arrowok="t"/>
                <v:fill type="solid"/>
              </v:shape>
            </v:group>
            <v:group style="position:absolute;left:9168;top:5428;width:10;height:20" coordorigin="9168,5428" coordsize="10,20">
              <v:shape style="position:absolute;left:9168;top:5428;width:10;height:20" coordorigin="9168,5428" coordsize="10,20" path="m9168,5447l9177,5447,9177,5428,9168,5428,9168,5447xe" filled="true" fillcolor="#000000" stroked="false">
                <v:path arrowok="t"/>
                <v:fill type="solid"/>
              </v:shape>
            </v:group>
            <v:group style="position:absolute;left:9168;top:5447;width:10;height:20" coordorigin="9168,5447" coordsize="10,20">
              <v:shape style="position:absolute;left:9168;top:5447;width:10;height:20" coordorigin="9168,5447" coordsize="10,20" path="m9168,5466l9177,5466,9177,5447,9168,5447,9168,5466xe" filled="true" fillcolor="#000000" stroked="false">
                <v:path arrowok="t"/>
                <v:fill type="solid"/>
              </v:shape>
            </v:group>
            <v:group style="position:absolute;left:9168;top:5466;width:10;height:20" coordorigin="9168,5466" coordsize="10,20">
              <v:shape style="position:absolute;left:9168;top:5466;width:10;height:20" coordorigin="9168,5466" coordsize="10,20" path="m9168,5485l9177,5485,9177,5466,9168,5466,9168,5485xe" filled="true" fillcolor="#000000" stroked="false">
                <v:path arrowok="t"/>
                <v:fill type="solid"/>
              </v:shape>
            </v:group>
            <v:group style="position:absolute;left:9168;top:5485;width:10;height:20" coordorigin="9168,5485" coordsize="10,20">
              <v:shape style="position:absolute;left:9168;top:5485;width:10;height:20" coordorigin="9168,5485" coordsize="10,20" path="m9168,5505l9177,5505,9177,5485,9168,5485,9168,5505xe" filled="true" fillcolor="#000000" stroked="false">
                <v:path arrowok="t"/>
                <v:fill type="solid"/>
              </v:shape>
            </v:group>
            <v:group style="position:absolute;left:9168;top:5505;width:10;height:20" coordorigin="9168,5505" coordsize="10,20">
              <v:shape style="position:absolute;left:9168;top:5505;width:10;height:20" coordorigin="9168,5505" coordsize="10,20" path="m9168,5524l9177,5524,9177,5505,9168,5505,9168,5524xe" filled="true" fillcolor="#000000" stroked="false">
                <v:path arrowok="t"/>
                <v:fill type="solid"/>
              </v:shape>
            </v:group>
            <v:group style="position:absolute;left:9168;top:5524;width:10;height:20" coordorigin="9168,5524" coordsize="10,20">
              <v:shape style="position:absolute;left:9168;top:5524;width:10;height:20" coordorigin="9168,5524" coordsize="10,20" path="m9168,5543l9177,5543,9177,5524,9168,5524,9168,5543xe" filled="true" fillcolor="#000000" stroked="false">
                <v:path arrowok="t"/>
                <v:fill type="solid"/>
              </v:shape>
            </v:group>
            <v:group style="position:absolute;left:9168;top:5543;width:10;height:20" coordorigin="9168,5543" coordsize="10,20">
              <v:shape style="position:absolute;left:9168;top:5543;width:10;height:20" coordorigin="9168,5543" coordsize="10,20" path="m9168,5562l9177,5562,9177,5543,9168,5543,9168,5562xe" filled="true" fillcolor="#000000" stroked="false">
                <v:path arrowok="t"/>
                <v:fill type="solid"/>
              </v:shape>
            </v:group>
            <v:group style="position:absolute;left:9168;top:5562;width:10;height:20" coordorigin="9168,5562" coordsize="10,20">
              <v:shape style="position:absolute;left:9168;top:5562;width:10;height:20" coordorigin="9168,5562" coordsize="10,20" path="m9168,5581l9177,5581,9177,5562,9168,5562,9168,5581xe" filled="true" fillcolor="#000000" stroked="false">
                <v:path arrowok="t"/>
                <v:fill type="solid"/>
              </v:shape>
            </v:group>
            <v:group style="position:absolute;left:9168;top:5581;width:10;height:20" coordorigin="9168,5581" coordsize="10,20">
              <v:shape style="position:absolute;left:9168;top:5581;width:10;height:20" coordorigin="9168,5581" coordsize="10,20" path="m9168,5601l9177,5601,9177,5581,9168,5581,9168,5601xe" filled="true" fillcolor="#000000" stroked="false">
                <v:path arrowok="t"/>
                <v:fill type="solid"/>
              </v:shape>
            </v:group>
            <v:group style="position:absolute;left:9168;top:5601;width:10;height:20" coordorigin="9168,5601" coordsize="10,20">
              <v:shape style="position:absolute;left:9168;top:5601;width:10;height:20" coordorigin="9168,5601" coordsize="10,20" path="m9168,5620l9177,5620,9177,5601,9168,5601,9168,5620xe" filled="true" fillcolor="#000000" stroked="false">
                <v:path arrowok="t"/>
                <v:fill type="solid"/>
              </v:shape>
            </v:group>
            <v:group style="position:absolute;left:9168;top:5620;width:10;height:20" coordorigin="9168,5620" coordsize="10,20">
              <v:shape style="position:absolute;left:9168;top:5620;width:10;height:20" coordorigin="9168,5620" coordsize="10,20" path="m9168,5639l9177,5639,9177,5620,9168,5620,9168,5639xe" filled="true" fillcolor="#000000" stroked="false">
                <v:path arrowok="t"/>
                <v:fill type="solid"/>
              </v:shape>
            </v:group>
            <v:group style="position:absolute;left:9168;top:5639;width:10;height:20" coordorigin="9168,5639" coordsize="10,20">
              <v:shape style="position:absolute;left:9168;top:5639;width:10;height:20" coordorigin="9168,5639" coordsize="10,20" path="m9168,5658l9177,5658,9177,5639,9168,5639,9168,5658xe" filled="true" fillcolor="#000000" stroked="false">
                <v:path arrowok="t"/>
                <v:fill type="solid"/>
              </v:shape>
            </v:group>
            <v:group style="position:absolute;left:9168;top:5658;width:10;height:20" coordorigin="9168,5658" coordsize="10,20">
              <v:shape style="position:absolute;left:9168;top:5658;width:10;height:20" coordorigin="9168,5658" coordsize="10,20" path="m9168,5677l9177,5677,9177,5658,9168,5658,9168,5677xe" filled="true" fillcolor="#000000" stroked="false">
                <v:path arrowok="t"/>
                <v:fill type="solid"/>
              </v:shape>
            </v:group>
            <v:group style="position:absolute;left:9168;top:5682;width:10;height:2" coordorigin="9168,5682" coordsize="10,2">
              <v:shape style="position:absolute;left:9168;top:5682;width:10;height:2" coordorigin="9168,5682" coordsize="10,0" path="m9168,5682l9177,5682e" filled="false" stroked="true" strokeweight=".48004pt" strokecolor="#000000">
                <v:path arrowok="t"/>
              </v:shape>
            </v:group>
            <v:group style="position:absolute;left:9168;top:5701;width:29;height:2" coordorigin="9168,5701" coordsize="29,2">
              <v:shape style="position:absolute;left:9168;top:5701;width:29;height:2" coordorigin="9168,5701" coordsize="29,0" path="m9168,5701l9196,5701e" filled="false" stroked="true" strokeweight="1.44pt" strokecolor="#000000">
                <v:path arrowok="t"/>
              </v:shape>
            </v:group>
            <v:group style="position:absolute;left:9196;top:5701;width:1107;height:2" coordorigin="9196,5701" coordsize="1107,2">
              <v:shape style="position:absolute;left:9196;top:5701;width:1107;height:2" coordorigin="9196,5701" coordsize="1107,0" path="m9196,5701l10303,5701e" filled="false" stroked="true" strokeweight="1.44pt" strokecolor="#000000">
                <v:path arrowok="t"/>
              </v:shape>
            </v:group>
            <v:group style="position:absolute;left:10303;top:5313;width:10;height:20" coordorigin="10303,5313" coordsize="10,20">
              <v:shape style="position:absolute;left:10303;top:5313;width:10;height:20" coordorigin="10303,5313" coordsize="10,20" path="m10303,5332l10312,5332,10312,5313,10303,5313,10303,5332xe" filled="true" fillcolor="#000000" stroked="false">
                <v:path arrowok="t"/>
                <v:fill type="solid"/>
              </v:shape>
            </v:group>
            <v:group style="position:absolute;left:10303;top:5332;width:10;height:20" coordorigin="10303,5332" coordsize="10,20">
              <v:shape style="position:absolute;left:10303;top:5332;width:10;height:20" coordorigin="10303,5332" coordsize="10,20" path="m10303,5351l10312,5351,10312,5332,10303,5332,10303,5351xe" filled="true" fillcolor="#000000" stroked="false">
                <v:path arrowok="t"/>
                <v:fill type="solid"/>
              </v:shape>
            </v:group>
            <v:group style="position:absolute;left:10303;top:5351;width:10;height:20" coordorigin="10303,5351" coordsize="10,20">
              <v:shape style="position:absolute;left:10303;top:5351;width:10;height:20" coordorigin="10303,5351" coordsize="10,20" path="m10303,5370l10312,5370,10312,5351,10303,5351,10303,5370xe" filled="true" fillcolor="#000000" stroked="false">
                <v:path arrowok="t"/>
                <v:fill type="solid"/>
              </v:shape>
            </v:group>
            <v:group style="position:absolute;left:10303;top:5370;width:10;height:20" coordorigin="10303,5370" coordsize="10,20">
              <v:shape style="position:absolute;left:10303;top:5370;width:10;height:20" coordorigin="10303,5370" coordsize="10,20" path="m10303,5389l10312,5389,10312,5370,10303,5370,10303,5389xe" filled="true" fillcolor="#000000" stroked="false">
                <v:path arrowok="t"/>
                <v:fill type="solid"/>
              </v:shape>
            </v:group>
            <v:group style="position:absolute;left:10303;top:5389;width:10;height:20" coordorigin="10303,5389" coordsize="10,20">
              <v:shape style="position:absolute;left:10303;top:5389;width:10;height:20" coordorigin="10303,5389" coordsize="10,20" path="m10303,5409l10312,5409,10312,5389,10303,5389,10303,5409xe" filled="true" fillcolor="#000000" stroked="false">
                <v:path arrowok="t"/>
                <v:fill type="solid"/>
              </v:shape>
            </v:group>
            <v:group style="position:absolute;left:10303;top:5409;width:10;height:20" coordorigin="10303,5409" coordsize="10,20">
              <v:shape style="position:absolute;left:10303;top:5409;width:10;height:20" coordorigin="10303,5409" coordsize="10,20" path="m10303,5428l10312,5428,10312,5409,10303,5409,10303,5428xe" filled="true" fillcolor="#000000" stroked="false">
                <v:path arrowok="t"/>
                <v:fill type="solid"/>
              </v:shape>
            </v:group>
            <v:group style="position:absolute;left:10303;top:5428;width:10;height:20" coordorigin="10303,5428" coordsize="10,20">
              <v:shape style="position:absolute;left:10303;top:5428;width:10;height:20" coordorigin="10303,5428" coordsize="10,20" path="m10303,5447l10312,5447,10312,5428,10303,5428,10303,5447xe" filled="true" fillcolor="#000000" stroked="false">
                <v:path arrowok="t"/>
                <v:fill type="solid"/>
              </v:shape>
            </v:group>
            <v:group style="position:absolute;left:10303;top:5447;width:10;height:20" coordorigin="10303,5447" coordsize="10,20">
              <v:shape style="position:absolute;left:10303;top:5447;width:10;height:20" coordorigin="10303,5447" coordsize="10,20" path="m10303,5466l10312,5466,10312,5447,10303,5447,10303,5466xe" filled="true" fillcolor="#000000" stroked="false">
                <v:path arrowok="t"/>
                <v:fill type="solid"/>
              </v:shape>
            </v:group>
            <v:group style="position:absolute;left:10303;top:5466;width:10;height:20" coordorigin="10303,5466" coordsize="10,20">
              <v:shape style="position:absolute;left:10303;top:5466;width:10;height:20" coordorigin="10303,5466" coordsize="10,20" path="m10303,5485l10312,5485,10312,5466,10303,5466,10303,5485xe" filled="true" fillcolor="#000000" stroked="false">
                <v:path arrowok="t"/>
                <v:fill type="solid"/>
              </v:shape>
            </v:group>
            <v:group style="position:absolute;left:10303;top:5485;width:10;height:20" coordorigin="10303,5485" coordsize="10,20">
              <v:shape style="position:absolute;left:10303;top:5485;width:10;height:20" coordorigin="10303,5485" coordsize="10,20" path="m10303,5505l10312,5505,10312,5485,10303,5485,10303,5505xe" filled="true" fillcolor="#000000" stroked="false">
                <v:path arrowok="t"/>
                <v:fill type="solid"/>
              </v:shape>
            </v:group>
            <v:group style="position:absolute;left:10303;top:5505;width:10;height:20" coordorigin="10303,5505" coordsize="10,20">
              <v:shape style="position:absolute;left:10303;top:5505;width:10;height:20" coordorigin="10303,5505" coordsize="10,20" path="m10303,5524l10312,5524,10312,5505,10303,5505,10303,5524xe" filled="true" fillcolor="#000000" stroked="false">
                <v:path arrowok="t"/>
                <v:fill type="solid"/>
              </v:shape>
            </v:group>
            <v:group style="position:absolute;left:10303;top:5524;width:10;height:20" coordorigin="10303,5524" coordsize="10,20">
              <v:shape style="position:absolute;left:10303;top:5524;width:10;height:20" coordorigin="10303,5524" coordsize="10,20" path="m10303,5543l10312,5543,10312,5524,10303,5524,10303,5543xe" filled="true" fillcolor="#000000" stroked="false">
                <v:path arrowok="t"/>
                <v:fill type="solid"/>
              </v:shape>
            </v:group>
            <v:group style="position:absolute;left:10303;top:5543;width:10;height:20" coordorigin="10303,5543" coordsize="10,20">
              <v:shape style="position:absolute;left:10303;top:5543;width:10;height:20" coordorigin="10303,5543" coordsize="10,20" path="m10303,5562l10312,5562,10312,5543,10303,5543,10303,5562xe" filled="true" fillcolor="#000000" stroked="false">
                <v:path arrowok="t"/>
                <v:fill type="solid"/>
              </v:shape>
            </v:group>
            <v:group style="position:absolute;left:10303;top:5562;width:10;height:20" coordorigin="10303,5562" coordsize="10,20">
              <v:shape style="position:absolute;left:10303;top:5562;width:10;height:20" coordorigin="10303,5562" coordsize="10,20" path="m10303,5581l10312,5581,10312,5562,10303,5562,10303,5581xe" filled="true" fillcolor="#000000" stroked="false">
                <v:path arrowok="t"/>
                <v:fill type="solid"/>
              </v:shape>
            </v:group>
            <v:group style="position:absolute;left:10303;top:5581;width:10;height:20" coordorigin="10303,5581" coordsize="10,20">
              <v:shape style="position:absolute;left:10303;top:5581;width:10;height:20" coordorigin="10303,5581" coordsize="10,20" path="m10303,5601l10312,5601,10312,5581,10303,5581,10303,5601xe" filled="true" fillcolor="#000000" stroked="false">
                <v:path arrowok="t"/>
                <v:fill type="solid"/>
              </v:shape>
            </v:group>
            <v:group style="position:absolute;left:10303;top:5601;width:10;height:20" coordorigin="10303,5601" coordsize="10,20">
              <v:shape style="position:absolute;left:10303;top:5601;width:10;height:20" coordorigin="10303,5601" coordsize="10,20" path="m10303,5620l10312,5620,10312,5601,10303,5601,10303,5620xe" filled="true" fillcolor="#000000" stroked="false">
                <v:path arrowok="t"/>
                <v:fill type="solid"/>
              </v:shape>
            </v:group>
            <v:group style="position:absolute;left:10303;top:5620;width:10;height:20" coordorigin="10303,5620" coordsize="10,20">
              <v:shape style="position:absolute;left:10303;top:5620;width:10;height:20" coordorigin="10303,5620" coordsize="10,20" path="m10303,5639l10312,5639,10312,5620,10303,5620,10303,5639xe" filled="true" fillcolor="#000000" stroked="false">
                <v:path arrowok="t"/>
                <v:fill type="solid"/>
              </v:shape>
            </v:group>
            <v:group style="position:absolute;left:10303;top:5639;width:10;height:20" coordorigin="10303,5639" coordsize="10,20">
              <v:shape style="position:absolute;left:10303;top:5639;width:10;height:20" coordorigin="10303,5639" coordsize="10,20" path="m10303,5658l10312,5658,10312,5639,10303,5639,10303,5658xe" filled="true" fillcolor="#000000" stroked="false">
                <v:path arrowok="t"/>
                <v:fill type="solid"/>
              </v:shape>
            </v:group>
            <v:group style="position:absolute;left:10303;top:5658;width:10;height:20" coordorigin="10303,5658" coordsize="10,20">
              <v:shape style="position:absolute;left:10303;top:5658;width:10;height:20" coordorigin="10303,5658" coordsize="10,20" path="m10303,5677l10312,5677,10312,5658,10303,5658,10303,5677xe" filled="true" fillcolor="#000000" stroked="false">
                <v:path arrowok="t"/>
                <v:fill type="solid"/>
              </v:shape>
            </v:group>
            <v:group style="position:absolute;left:10303;top:5682;width:10;height:2" coordorigin="10303,5682" coordsize="10,2">
              <v:shape style="position:absolute;left:10303;top:5682;width:10;height:2" coordorigin="10303,5682" coordsize="10,0" path="m10303,5682l10312,5682e" filled="false" stroked="true" strokeweight=".48004pt" strokecolor="#000000">
                <v:path arrowok="t"/>
              </v:shape>
            </v:group>
            <v:group style="position:absolute;left:10303;top:5701;width:29;height:2" coordorigin="10303,5701" coordsize="29,2">
              <v:shape style="position:absolute;left:10303;top:5701;width:29;height:2" coordorigin="10303,5701" coordsize="29,0" path="m10303,5701l10332,5701e" filled="false" stroked="true" strokeweight="1.44pt" strokecolor="#000000">
                <v:path arrowok="t"/>
              </v:shape>
            </v:group>
            <v:group style="position:absolute;left:10332;top:5701;width:533;height:2" coordorigin="10332,5701" coordsize="533,2">
              <v:shape style="position:absolute;left:10332;top:5701;width:533;height:2" coordorigin="10332,5701" coordsize="533,0" path="m10332,5701l10864,5701e" filled="false" stroked="true" strokeweight="1.44pt" strokecolor="#000000">
                <v:path arrowok="t"/>
              </v:shape>
              <v:shape style="position:absolute;left:3927;top:359;width:3546;height:396" type="#_x0000_t202" filled="false" stroked="false">
                <v:textbox inset="0,0,0,0">
                  <w:txbxContent>
                    <w:p>
                      <w:pPr>
                        <w:spacing w:before="81"/>
                        <w:ind w:left="0" w:right="0" w:firstLine="0"/>
                        <w:jc w:val="center"/>
                        <w:rPr>
                          <w:rFonts w:ascii="宋体" w:hAnsi="宋体" w:cs="宋体" w:eastAsia="宋体" w:hint="default"/>
                          <w:sz w:val="15"/>
                          <w:szCs w:val="15"/>
                        </w:rPr>
                      </w:pPr>
                      <w:r>
                        <w:rPr>
                          <w:rFonts w:ascii="宋体" w:hAnsi="宋体" w:cs="宋体" w:eastAsia="宋体" w:hint="default"/>
                          <w:sz w:val="15"/>
                          <w:szCs w:val="15"/>
                        </w:rPr>
                        <w:t>期末余额</w:t>
                      </w:r>
                    </w:p>
                  </w:txbxContent>
                </v:textbox>
                <w10:wrap type="none"/>
              </v:shape>
              <v:shape style="position:absolute;left:8865;top:486;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年初余额</w:t>
                      </w:r>
                    </w:p>
                  </w:txbxContent>
                </v:textbox>
                <w10:wrap type="none"/>
              </v:shape>
              <v:shape style="position:absolute;left:4554;top:870;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账面余额</w:t>
                      </w:r>
                    </w:p>
                  </w:txbxContent>
                </v:textbox>
                <w10:wrap type="none"/>
              </v:shape>
              <v:shape style="position:absolute;left:6325;top:870;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坏账准备</w:t>
                      </w:r>
                    </w:p>
                  </w:txbxContent>
                </v:textbox>
                <w10:wrap type="none"/>
              </v:shape>
              <v:shape style="position:absolute;left:8020;top:870;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账面余额</w:t>
                      </w:r>
                    </w:p>
                  </w:txbxContent>
                </v:textbox>
                <w10:wrap type="none"/>
              </v:shape>
              <v:shape style="position:absolute;left:9717;top:870;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坏账准备</w:t>
                      </w:r>
                    </w:p>
                  </w:txbxContent>
                </v:textbox>
                <w10:wrap type="none"/>
              </v:shape>
              <v:shape style="position:absolute;left:3012;top:1057;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种类</w:t>
                      </w:r>
                    </w:p>
                  </w:txbxContent>
                </v:textbox>
                <w10:wrap type="none"/>
              </v:shape>
              <v:shape style="position:absolute;left:7050;top:1254;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10444;top:1254;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4357;top:1441;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5108;top:1441;width:728;height:160" type="#_x0000_t202" filled="false" stroked="false">
                <v:textbox inset="0,0,0,0">
                  <w:txbxContent>
                    <w:p>
                      <w:pPr>
                        <w:spacing w:line="159"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6205;top:1441;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7837;top:1441;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8526;top:1441;width:704;height:160" type="#_x0000_t202" filled="false" stroked="false">
                <v:textbox inset="0,0,0,0">
                  <w:txbxContent>
                    <w:p>
                      <w:pPr>
                        <w:spacing w:line="159" w:lineRule="exact" w:before="0"/>
                        <w:ind w:left="0" w:right="0" w:firstLine="0"/>
                        <w:jc w:val="left"/>
                        <w:rPr>
                          <w:rFonts w:ascii="宋体" w:hAnsi="宋体" w:cs="宋体" w:eastAsia="宋体" w:hint="default"/>
                          <w:sz w:val="15"/>
                          <w:szCs w:val="15"/>
                        </w:rPr>
                      </w:pPr>
                      <w:r>
                        <w:rPr>
                          <w:rFonts w:ascii="宋体" w:hAnsi="宋体" w:cs="宋体" w:eastAsia="宋体" w:hint="default"/>
                          <w:spacing w:val="-6"/>
                          <w:sz w:val="15"/>
                          <w:szCs w:val="15"/>
                        </w:rPr>
                        <w:t>比例（</w:t>
                      </w:r>
                      <w:r>
                        <w:rPr>
                          <w:rFonts w:ascii="Times New Roman" w:hAnsi="Times New Roman" w:cs="Times New Roman" w:eastAsia="Times New Roman" w:hint="default"/>
                          <w:spacing w:val="-6"/>
                          <w:sz w:val="15"/>
                          <w:szCs w:val="15"/>
                        </w:rPr>
                        <w:t>%</w:t>
                      </w:r>
                      <w:r>
                        <w:rPr>
                          <w:rFonts w:ascii="宋体" w:hAnsi="宋体" w:cs="宋体" w:eastAsia="宋体" w:hint="default"/>
                          <w:spacing w:val="-6"/>
                          <w:sz w:val="15"/>
                          <w:szCs w:val="15"/>
                        </w:rPr>
                        <w:t>）</w:t>
                      </w:r>
                    </w:p>
                  </w:txbxContent>
                </v:textbox>
                <w10:wrap type="none"/>
              </v:shape>
              <v:shape style="position:absolute;left:9597;top:1441;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2508;top:2012;width:1312;height:356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单项金额重大并单</w:t>
                      </w:r>
                    </w:p>
                    <w:p>
                      <w:pPr>
                        <w:spacing w:line="240" w:lineRule="auto" w:before="8"/>
                        <w:rPr>
                          <w:rFonts w:ascii="宋体" w:hAnsi="宋体" w:cs="宋体" w:eastAsia="宋体" w:hint="default"/>
                          <w:sz w:val="13"/>
                          <w:szCs w:val="13"/>
                        </w:rPr>
                      </w:pPr>
                    </w:p>
                    <w:p>
                      <w:pPr>
                        <w:spacing w:line="458" w:lineRule="auto" w:before="0"/>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项计提坏账准备的</w:t>
                      </w:r>
                      <w:r>
                        <w:rPr>
                          <w:rFonts w:ascii="宋体" w:hAnsi="宋体" w:cs="宋体" w:eastAsia="宋体" w:hint="default"/>
                          <w:spacing w:val="-54"/>
                          <w:sz w:val="15"/>
                          <w:szCs w:val="15"/>
                        </w:rPr>
                        <w:t> </w:t>
                      </w:r>
                      <w:r>
                        <w:rPr>
                          <w:rFonts w:ascii="宋体" w:hAnsi="宋体" w:cs="宋体" w:eastAsia="宋体" w:hint="default"/>
                          <w:spacing w:val="-54"/>
                          <w:sz w:val="15"/>
                          <w:szCs w:val="15"/>
                        </w:rPr>
                      </w:r>
                      <w:r>
                        <w:rPr>
                          <w:rFonts w:ascii="宋体" w:hAnsi="宋体" w:cs="宋体" w:eastAsia="宋体" w:hint="default"/>
                          <w:sz w:val="15"/>
                          <w:szCs w:val="15"/>
                        </w:rPr>
                        <w:t>其他应收款</w:t>
                      </w:r>
                    </w:p>
                    <w:p>
                      <w:pPr>
                        <w:spacing w:line="463" w:lineRule="auto" w:before="51"/>
                        <w:ind w:left="0" w:right="0" w:firstLine="0"/>
                        <w:jc w:val="left"/>
                        <w:rPr>
                          <w:rFonts w:ascii="宋体" w:hAnsi="宋体" w:cs="宋体" w:eastAsia="宋体" w:hint="default"/>
                          <w:sz w:val="15"/>
                          <w:szCs w:val="15"/>
                        </w:rPr>
                      </w:pPr>
                      <w:r>
                        <w:rPr>
                          <w:rFonts w:ascii="宋体" w:hAnsi="宋体" w:cs="宋体" w:eastAsia="宋体" w:hint="default"/>
                          <w:spacing w:val="11"/>
                          <w:sz w:val="15"/>
                          <w:szCs w:val="15"/>
                        </w:rPr>
                        <w:t>按组合计提坏账准</w:t>
                      </w:r>
                      <w:r>
                        <w:rPr>
                          <w:rFonts w:ascii="宋体" w:hAnsi="宋体" w:cs="宋体" w:eastAsia="宋体" w:hint="default"/>
                          <w:spacing w:val="-54"/>
                          <w:sz w:val="15"/>
                          <w:szCs w:val="15"/>
                        </w:rPr>
                        <w:t> </w:t>
                      </w:r>
                      <w:r>
                        <w:rPr>
                          <w:rFonts w:ascii="宋体" w:hAnsi="宋体" w:cs="宋体" w:eastAsia="宋体" w:hint="default"/>
                          <w:spacing w:val="-54"/>
                          <w:sz w:val="15"/>
                          <w:szCs w:val="15"/>
                        </w:rPr>
                      </w:r>
                      <w:r>
                        <w:rPr>
                          <w:rFonts w:ascii="宋体" w:hAnsi="宋体" w:cs="宋体" w:eastAsia="宋体" w:hint="default"/>
                          <w:sz w:val="15"/>
                          <w:szCs w:val="15"/>
                        </w:rPr>
                        <w:t>备的其他应收款</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账龄分析法</w:t>
                      </w:r>
                    </w:p>
                    <w:p>
                      <w:pPr>
                        <w:spacing w:line="458" w:lineRule="auto" w:before="50"/>
                        <w:ind w:left="0" w:right="0" w:firstLine="0"/>
                        <w:jc w:val="both"/>
                        <w:rPr>
                          <w:rFonts w:ascii="宋体" w:hAnsi="宋体" w:cs="宋体" w:eastAsia="宋体" w:hint="default"/>
                          <w:sz w:val="15"/>
                          <w:szCs w:val="15"/>
                        </w:rPr>
                      </w:pPr>
                      <w:r>
                        <w:rPr>
                          <w:rFonts w:ascii="宋体" w:hAnsi="宋体" w:cs="宋体" w:eastAsia="宋体" w:hint="default"/>
                          <w:spacing w:val="11"/>
                          <w:sz w:val="15"/>
                          <w:szCs w:val="15"/>
                        </w:rPr>
                        <w:t>单项金额虽不重大</w:t>
                      </w:r>
                      <w:r>
                        <w:rPr>
                          <w:rFonts w:ascii="宋体" w:hAnsi="宋体" w:cs="宋体" w:eastAsia="宋体" w:hint="default"/>
                          <w:spacing w:val="-54"/>
                          <w:sz w:val="15"/>
                          <w:szCs w:val="15"/>
                        </w:rPr>
                        <w:t> </w:t>
                      </w:r>
                      <w:r>
                        <w:rPr>
                          <w:rFonts w:ascii="宋体" w:hAnsi="宋体" w:cs="宋体" w:eastAsia="宋体" w:hint="default"/>
                          <w:spacing w:val="-54"/>
                          <w:sz w:val="15"/>
                          <w:szCs w:val="15"/>
                        </w:rPr>
                      </w:r>
                      <w:r>
                        <w:rPr>
                          <w:rFonts w:ascii="宋体" w:hAnsi="宋体" w:cs="宋体" w:eastAsia="宋体" w:hint="default"/>
                          <w:spacing w:val="11"/>
                          <w:sz w:val="15"/>
                          <w:szCs w:val="15"/>
                        </w:rPr>
                        <w:t>但单项计提坏账准</w:t>
                      </w:r>
                      <w:r>
                        <w:rPr>
                          <w:rFonts w:ascii="宋体" w:hAnsi="宋体" w:cs="宋体" w:eastAsia="宋体" w:hint="default"/>
                          <w:spacing w:val="-54"/>
                          <w:sz w:val="15"/>
                          <w:szCs w:val="15"/>
                        </w:rPr>
                        <w:t> </w:t>
                      </w:r>
                      <w:r>
                        <w:rPr>
                          <w:rFonts w:ascii="宋体" w:hAnsi="宋体" w:cs="宋体" w:eastAsia="宋体" w:hint="default"/>
                          <w:spacing w:val="-54"/>
                          <w:sz w:val="15"/>
                          <w:szCs w:val="15"/>
                        </w:rPr>
                      </w:r>
                      <w:r>
                        <w:rPr>
                          <w:rFonts w:ascii="宋体" w:hAnsi="宋体" w:cs="宋体" w:eastAsia="宋体" w:hint="default"/>
                          <w:sz w:val="15"/>
                          <w:szCs w:val="15"/>
                        </w:rPr>
                        <w:t>备的其他应收款</w:t>
                      </w:r>
                    </w:p>
                    <w:p>
                      <w:pPr>
                        <w:spacing w:before="51"/>
                        <w:ind w:left="0" w:right="1" w:firstLine="0"/>
                        <w:jc w:val="center"/>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其他应收款按种类披露：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0"/>
          <w:szCs w:val="20"/>
        </w:rPr>
      </w:pPr>
    </w:p>
    <w:tbl>
      <w:tblPr>
        <w:tblW w:w="0" w:type="auto"/>
        <w:jc w:val="left"/>
        <w:tblInd w:w="2481" w:type="dxa"/>
        <w:tblLayout w:type="fixed"/>
        <w:tblCellMar>
          <w:top w:w="0" w:type="dxa"/>
          <w:left w:w="0" w:type="dxa"/>
          <w:bottom w:w="0" w:type="dxa"/>
          <w:right w:w="0" w:type="dxa"/>
        </w:tblCellMar>
        <w:tblLook w:val="01E0"/>
      </w:tblPr>
      <w:tblGrid>
        <w:gridCol w:w="970"/>
        <w:gridCol w:w="733"/>
        <w:gridCol w:w="1051"/>
        <w:gridCol w:w="608"/>
        <w:gridCol w:w="1012"/>
        <w:gridCol w:w="720"/>
        <w:gridCol w:w="1053"/>
        <w:gridCol w:w="554"/>
      </w:tblGrid>
      <w:tr>
        <w:trPr>
          <w:trHeight w:val="1601"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Times New Roman"/>
                <w:sz w:val="15"/>
              </w:rPr>
              <w:t>1,890,454.50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221" w:right="0"/>
              <w:jc w:val="left"/>
              <w:rPr>
                <w:rFonts w:ascii="Times New Roman" w:hAnsi="Times New Roman" w:cs="Times New Roman" w:eastAsia="Times New Roman" w:hint="default"/>
                <w:sz w:val="15"/>
                <w:szCs w:val="15"/>
              </w:rPr>
            </w:pPr>
            <w:r>
              <w:rPr>
                <w:rFonts w:ascii="Times New Roman"/>
                <w:sz w:val="15"/>
              </w:rPr>
              <w:t>27.12</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285" w:right="0"/>
              <w:jc w:val="left"/>
              <w:rPr>
                <w:rFonts w:ascii="Times New Roman" w:hAnsi="Times New Roman" w:cs="Times New Roman" w:eastAsia="Times New Roman" w:hint="default"/>
                <w:sz w:val="15"/>
                <w:szCs w:val="15"/>
              </w:rPr>
            </w:pPr>
            <w:r>
              <w:rPr>
                <w:rFonts w:ascii="Times New Roman"/>
                <w:sz w:val="15"/>
              </w:rPr>
              <w:t>122,265.23</w:t>
            </w:r>
          </w:p>
        </w:tc>
        <w:tc>
          <w:tcPr>
            <w:tcW w:w="608" w:type="dxa"/>
            <w:tcBorders>
              <w:top w:val="nil" w:sz="6" w:space="0" w:color="auto"/>
              <w:left w:val="nil" w:sz="6" w:space="0" w:color="auto"/>
              <w:bottom w:val="nil" w:sz="6" w:space="0" w:color="auto"/>
              <w:right w:val="nil" w:sz="6" w:space="0" w:color="auto"/>
            </w:tcBorders>
          </w:tcPr>
          <w:p>
            <w:pPr>
              <w:pStyle w:val="TableParagraph"/>
              <w:spacing w:line="162" w:lineRule="exact"/>
              <w:ind w:left="1" w:right="0"/>
              <w:jc w:val="center"/>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66" w:right="0"/>
              <w:jc w:val="center"/>
              <w:rPr>
                <w:rFonts w:ascii="Times New Roman" w:hAnsi="Times New Roman" w:cs="Times New Roman" w:eastAsia="Times New Roman" w:hint="default"/>
                <w:sz w:val="15"/>
                <w:szCs w:val="15"/>
              </w:rPr>
            </w:pPr>
            <w:r>
              <w:rPr>
                <w:rFonts w:ascii="Times New Roman"/>
                <w:sz w:val="15"/>
              </w:rPr>
              <w:t>6.47</w:t>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89" w:right="0"/>
              <w:jc w:val="left"/>
              <w:rPr>
                <w:rFonts w:ascii="Times New Roman" w:hAnsi="Times New Roman" w:cs="Times New Roman" w:eastAsia="Times New Roman" w:hint="default"/>
                <w:sz w:val="15"/>
                <w:szCs w:val="15"/>
              </w:rPr>
            </w:pPr>
            <w:r>
              <w:rPr>
                <w:rFonts w:ascii="Times New Roman"/>
                <w:sz w:val="15"/>
              </w:rPr>
              <w:t>2,566,785.68</w:t>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208" w:right="0"/>
              <w:jc w:val="left"/>
              <w:rPr>
                <w:rFonts w:ascii="Times New Roman" w:hAnsi="Times New Roman" w:cs="Times New Roman" w:eastAsia="Times New Roman" w:hint="default"/>
                <w:sz w:val="15"/>
                <w:szCs w:val="15"/>
              </w:rPr>
            </w:pPr>
            <w:r>
              <w:rPr>
                <w:rFonts w:ascii="Times New Roman"/>
                <w:sz w:val="15"/>
              </w:rPr>
              <w:t>33.10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359" w:right="0"/>
              <w:jc w:val="left"/>
              <w:rPr>
                <w:rFonts w:ascii="Times New Roman" w:hAnsi="Times New Roman" w:cs="Times New Roman" w:eastAsia="Times New Roman" w:hint="default"/>
                <w:sz w:val="15"/>
                <w:szCs w:val="15"/>
              </w:rPr>
            </w:pPr>
            <w:r>
              <w:rPr>
                <w:rFonts w:ascii="Times New Roman"/>
                <w:sz w:val="15"/>
              </w:rPr>
              <w:t>90,000.00</w:t>
            </w:r>
          </w:p>
        </w:tc>
        <w:tc>
          <w:tcPr>
            <w:tcW w:w="554" w:type="dxa"/>
            <w:tcBorders>
              <w:top w:val="nil" w:sz="6" w:space="0" w:color="auto"/>
              <w:left w:val="nil" w:sz="6" w:space="0" w:color="auto"/>
              <w:bottom w:val="nil" w:sz="6" w:space="0" w:color="auto"/>
              <w:right w:val="nil" w:sz="6" w:space="0" w:color="auto"/>
            </w:tcBorders>
          </w:tcPr>
          <w:p>
            <w:pPr>
              <w:pStyle w:val="TableParagraph"/>
              <w:spacing w:line="162" w:lineRule="exact"/>
              <w:ind w:left="57" w:right="0"/>
              <w:jc w:val="center"/>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18" w:right="0"/>
              <w:jc w:val="center"/>
              <w:rPr>
                <w:rFonts w:ascii="Times New Roman" w:hAnsi="Times New Roman" w:cs="Times New Roman" w:eastAsia="Times New Roman" w:hint="default"/>
                <w:sz w:val="15"/>
                <w:szCs w:val="15"/>
              </w:rPr>
            </w:pPr>
            <w:r>
              <w:rPr>
                <w:rFonts w:ascii="Times New Roman"/>
                <w:sz w:val="15"/>
              </w:rPr>
              <w:t>3.51</w:t>
            </w:r>
          </w:p>
        </w:tc>
      </w:tr>
      <w:tr>
        <w:trPr>
          <w:trHeight w:val="2453"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35" w:right="0"/>
              <w:jc w:val="left"/>
              <w:rPr>
                <w:rFonts w:ascii="Times New Roman" w:hAnsi="Times New Roman" w:cs="Times New Roman" w:eastAsia="Times New Roman" w:hint="default"/>
                <w:sz w:val="15"/>
                <w:szCs w:val="15"/>
              </w:rPr>
            </w:pPr>
            <w:r>
              <w:rPr>
                <w:rFonts w:ascii="Times New Roman"/>
                <w:sz w:val="15"/>
              </w:rPr>
              <w:t>5,080,749.21</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5" w:right="0"/>
              <w:jc w:val="left"/>
              <w:rPr>
                <w:rFonts w:ascii="Times New Roman" w:hAnsi="Times New Roman" w:cs="Times New Roman" w:eastAsia="Times New Roman" w:hint="default"/>
                <w:sz w:val="15"/>
                <w:szCs w:val="15"/>
              </w:rPr>
            </w:pPr>
            <w:r>
              <w:rPr>
                <w:rFonts w:ascii="Times New Roman"/>
                <w:sz w:val="15"/>
              </w:rPr>
              <w:t>6,971,203.71</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221" w:right="0"/>
              <w:jc w:val="left"/>
              <w:rPr>
                <w:rFonts w:ascii="Times New Roman" w:hAnsi="Times New Roman" w:cs="Times New Roman" w:eastAsia="Times New Roman" w:hint="default"/>
                <w:sz w:val="15"/>
                <w:szCs w:val="15"/>
              </w:rPr>
            </w:pPr>
            <w:r>
              <w:rPr>
                <w:rFonts w:ascii="Times New Roman"/>
                <w:sz w:val="15"/>
              </w:rPr>
              <w:t>72.88</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6"/>
                <w:szCs w:val="16"/>
              </w:rPr>
            </w:pPr>
          </w:p>
          <w:p>
            <w:pPr>
              <w:pStyle w:val="TableParagraph"/>
              <w:spacing w:line="240" w:lineRule="auto"/>
              <w:ind w:left="147" w:right="0" w:firstLine="362"/>
              <w:jc w:val="left"/>
              <w:rPr>
                <w:rFonts w:ascii="Times New Roman" w:hAnsi="Times New Roman" w:cs="Times New Roman" w:eastAsia="Times New Roman" w:hint="default"/>
                <w:sz w:val="15"/>
                <w:szCs w:val="15"/>
              </w:rPr>
            </w:pPr>
            <w:r>
              <w:rPr>
                <w:rFonts w:ascii="Times New Roman"/>
                <w:w w:val="100"/>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47" w:right="0"/>
              <w:jc w:val="left"/>
              <w:rPr>
                <w:rFonts w:ascii="Times New Roman" w:hAnsi="Times New Roman" w:cs="Times New Roman" w:eastAsia="Times New Roman" w:hint="default"/>
                <w:sz w:val="15"/>
                <w:szCs w:val="15"/>
              </w:rPr>
            </w:pPr>
            <w:r>
              <w:rPr>
                <w:rFonts w:ascii="Times New Roman"/>
                <w:sz w:val="15"/>
              </w:rPr>
              <w:t>100.00</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172" w:right="0"/>
              <w:jc w:val="left"/>
              <w:rPr>
                <w:rFonts w:ascii="Times New Roman" w:hAnsi="Times New Roman" w:cs="Times New Roman" w:eastAsia="Times New Roman" w:hint="default"/>
                <w:sz w:val="15"/>
                <w:szCs w:val="15"/>
              </w:rPr>
            </w:pPr>
            <w:r>
              <w:rPr>
                <w:rFonts w:ascii="Times New Roman"/>
                <w:sz w:val="15"/>
              </w:rPr>
              <w:t>1,033,965.25</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1,156,230.48</w:t>
            </w:r>
          </w:p>
        </w:tc>
        <w:tc>
          <w:tcPr>
            <w:tcW w:w="6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129" w:right="0"/>
              <w:jc w:val="left"/>
              <w:rPr>
                <w:rFonts w:ascii="Times New Roman" w:hAnsi="Times New Roman" w:cs="Times New Roman" w:eastAsia="Times New Roman" w:hint="default"/>
                <w:sz w:val="15"/>
                <w:szCs w:val="15"/>
              </w:rPr>
            </w:pPr>
            <w:r>
              <w:rPr>
                <w:rFonts w:ascii="Times New Roman"/>
                <w:sz w:val="15"/>
              </w:rPr>
              <w:t>20.35</w:t>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89" w:right="0"/>
              <w:jc w:val="left"/>
              <w:rPr>
                <w:rFonts w:ascii="Times New Roman" w:hAnsi="Times New Roman" w:cs="Times New Roman" w:eastAsia="Times New Roman" w:hint="default"/>
                <w:sz w:val="15"/>
                <w:szCs w:val="15"/>
              </w:rPr>
            </w:pPr>
            <w:r>
              <w:rPr>
                <w:rFonts w:ascii="Times New Roman"/>
                <w:sz w:val="15"/>
              </w:rPr>
              <w:t>5,188,929.47</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89" w:right="0"/>
              <w:jc w:val="left"/>
              <w:rPr>
                <w:rFonts w:ascii="Times New Roman" w:hAnsi="Times New Roman" w:cs="Times New Roman" w:eastAsia="Times New Roman" w:hint="default"/>
                <w:sz w:val="15"/>
                <w:szCs w:val="15"/>
              </w:rPr>
            </w:pPr>
            <w:r>
              <w:rPr>
                <w:rFonts w:ascii="Times New Roman"/>
                <w:sz w:val="15"/>
              </w:rPr>
              <w:t>7,755,715.15</w:t>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208" w:right="0"/>
              <w:jc w:val="left"/>
              <w:rPr>
                <w:rFonts w:ascii="Times New Roman" w:hAnsi="Times New Roman" w:cs="Times New Roman" w:eastAsia="Times New Roman" w:hint="default"/>
                <w:sz w:val="15"/>
                <w:szCs w:val="15"/>
              </w:rPr>
            </w:pPr>
            <w:r>
              <w:rPr>
                <w:rFonts w:ascii="Times New Roman"/>
                <w:sz w:val="15"/>
              </w:rPr>
              <w:t>66.90</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6"/>
                <w:szCs w:val="16"/>
              </w:rPr>
            </w:pPr>
          </w:p>
          <w:p>
            <w:pPr>
              <w:pStyle w:val="TableParagraph"/>
              <w:spacing w:line="240" w:lineRule="auto"/>
              <w:ind w:left="134" w:right="0" w:firstLine="363"/>
              <w:jc w:val="left"/>
              <w:rPr>
                <w:rFonts w:ascii="Times New Roman" w:hAnsi="Times New Roman" w:cs="Times New Roman" w:eastAsia="Times New Roman" w:hint="default"/>
                <w:sz w:val="15"/>
                <w:szCs w:val="15"/>
              </w:rPr>
            </w:pPr>
            <w:r>
              <w:rPr>
                <w:rFonts w:ascii="Times New Roman"/>
                <w:w w:val="100"/>
                <w:sz w:val="15"/>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172" w:right="0"/>
              <w:jc w:val="left"/>
              <w:rPr>
                <w:rFonts w:ascii="Times New Roman" w:hAnsi="Times New Roman" w:cs="Times New Roman" w:eastAsia="Times New Roman" w:hint="default"/>
                <w:sz w:val="15"/>
                <w:szCs w:val="15"/>
              </w:rPr>
            </w:pPr>
            <w:r>
              <w:rPr>
                <w:rFonts w:ascii="Times New Roman"/>
                <w:sz w:val="15"/>
              </w:rPr>
              <w:t>1,003,015.46</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1,093,015.46</w:t>
            </w:r>
          </w:p>
        </w:tc>
        <w:tc>
          <w:tcPr>
            <w:tcW w:w="5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128" w:right="0"/>
              <w:jc w:val="left"/>
              <w:rPr>
                <w:rFonts w:ascii="Times New Roman" w:hAnsi="Times New Roman" w:cs="Times New Roman" w:eastAsia="Times New Roman" w:hint="default"/>
                <w:sz w:val="15"/>
                <w:szCs w:val="15"/>
              </w:rPr>
            </w:pPr>
            <w:r>
              <w:rPr>
                <w:rFonts w:ascii="Times New Roman"/>
                <w:sz w:val="15"/>
              </w:rPr>
              <w:t>19.33</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spacing w:before="36"/>
        <w:ind w:left="858" w:right="1782" w:firstLine="0"/>
        <w:jc w:val="left"/>
        <w:rPr>
          <w:rFonts w:ascii="宋体" w:hAnsi="宋体" w:cs="宋体" w:eastAsia="宋体" w:hint="default"/>
          <w:sz w:val="21"/>
          <w:szCs w:val="21"/>
        </w:rPr>
      </w:pPr>
      <w:r>
        <w:rPr/>
        <w:pict>
          <v:shape style="position:absolute;margin-left:210.289993pt;margin-top:18.62368pt;width:.48001pt;height:.12pt;mso-position-horizontal-relative:page;mso-position-vertical-relative:paragraph;z-index:-1294504" type="#_x0000_t75" stroked="false">
            <v:imagedata r:id="rId788" o:title=""/>
          </v:shape>
        </w:pict>
      </w:r>
      <w:r>
        <w:rPr/>
        <w:pict>
          <v:shape style="position:absolute;margin-left:281.209991pt;margin-top:18.62368pt;width:.47998pt;height:.12pt;mso-position-horizontal-relative:page;mso-position-vertical-relative:paragraph;z-index:-1294480" type="#_x0000_t75" stroked="false">
            <v:imagedata r:id="rId788" o:title=""/>
          </v:shape>
        </w:pict>
      </w:r>
      <w:r>
        <w:rPr/>
        <w:pict>
          <v:shape style="position:absolute;margin-left:344.950012pt;margin-top:18.62368pt;width:.48001pt;height:.12pt;mso-position-horizontal-relative:page;mso-position-vertical-relative:paragraph;z-index:-1294456" type="#_x0000_t75" stroked="false">
            <v:imagedata r:id="rId788" o:title=""/>
          </v:shape>
        </w:pict>
      </w:r>
      <w:r>
        <w:rPr/>
        <w:pict>
          <v:shape style="position:absolute;margin-left:401.709991pt;margin-top:18.62368pt;width:.47998pt;height:.12pt;mso-position-horizontal-relative:page;mso-position-vertical-relative:paragraph;z-index:-1294432" type="#_x0000_t75" stroked="false">
            <v:imagedata r:id="rId788" o:title=""/>
          </v:shape>
        </w:pict>
      </w:r>
      <w:r>
        <w:rPr/>
        <w:pict>
          <v:group style="position:absolute;margin-left:117.5pt;margin-top:37.3437pt;width:426.2pt;height:.5pt;mso-position-horizontal-relative:page;mso-position-vertical-relative:paragraph;z-index:-1294408" coordorigin="2350,747" coordsize="8524,10">
            <v:shape style="position:absolute;left:2350;top:747;width:3274;height:10" type="#_x0000_t75" stroked="false">
              <v:imagedata r:id="rId798" o:title=""/>
            </v:shape>
            <v:shape style="position:absolute;left:5619;top:747;width:1280;height:10" type="#_x0000_t75" stroked="false">
              <v:imagedata r:id="rId436" o:title=""/>
            </v:shape>
            <v:shape style="position:absolute;left:6894;top:747;width:1140;height:10" type="#_x0000_t75" stroked="false">
              <v:imagedata r:id="rId783" o:title=""/>
            </v:shape>
            <v:shape style="position:absolute;left:8029;top:747;width:2845;height:10" type="#_x0000_t75" stroked="false">
              <v:imagedata r:id="rId799" o:title=""/>
            </v:shape>
            <w10:wrap type="none"/>
          </v:group>
        </w:pict>
      </w:r>
      <w:r>
        <w:rPr/>
        <w:pict>
          <v:group style="position:absolute;margin-left:117.5pt;margin-top:48.383659pt;width:426.2pt;height:5.55pt;mso-position-horizontal-relative:page;mso-position-vertical-relative:paragraph;z-index:-1294384" coordorigin="2350,968" coordsize="8524,111">
            <v:shape style="position:absolute;left:2350;top:968;width:1875;height:110" type="#_x0000_t75" stroked="false">
              <v:imagedata r:id="rId800" o:title=""/>
            </v:shape>
            <v:shape style="position:absolute;left:4201;top:1068;width:1423;height:10" type="#_x0000_t75" stroked="false">
              <v:imagedata r:id="rId384" o:title=""/>
            </v:shape>
            <v:shape style="position:absolute;left:5619;top:1064;width:1289;height:14" type="#_x0000_t75" stroked="false">
              <v:imagedata r:id="rId457" o:title=""/>
            </v:shape>
            <v:shape style="position:absolute;left:6894;top:1068;width:1140;height:10" type="#_x0000_t75" stroked="false">
              <v:imagedata r:id="rId787" o:title=""/>
            </v:shape>
            <v:shape style="position:absolute;left:8029;top:1068;width:2845;height:10" type="#_x0000_t75" stroked="false">
              <v:imagedata r:id="rId801" o:title=""/>
            </v:shape>
            <w10:wrap type="none"/>
          </v:group>
        </w:pict>
      </w:r>
      <w:r>
        <w:rPr/>
        <w:pict>
          <v:group style="position:absolute;margin-left:117.5pt;margin-top:64.493660pt;width:426.2pt;height:5.55pt;mso-position-horizontal-relative:page;mso-position-vertical-relative:paragraph;z-index:-1294360" coordorigin="2350,1290" coordsize="8524,111">
            <v:shape style="position:absolute;left:2350;top:1290;width:1875;height:110" type="#_x0000_t75" stroked="false">
              <v:imagedata r:id="rId800" o:title=""/>
            </v:shape>
            <v:shape style="position:absolute;left:4201;top:1391;width:1423;height:10" type="#_x0000_t75" stroked="false">
              <v:imagedata r:id="rId384" o:title=""/>
            </v:shape>
            <v:shape style="position:absolute;left:5619;top:1386;width:1289;height:14" type="#_x0000_t75" stroked="false">
              <v:imagedata r:id="rId802" o:title=""/>
            </v:shape>
            <v:shape style="position:absolute;left:6894;top:1391;width:1140;height:10" type="#_x0000_t75" stroked="false">
              <v:imagedata r:id="rId787" o:title=""/>
            </v:shape>
            <v:shape style="position:absolute;left:8029;top:1391;width:2845;height:10" type="#_x0000_t75" stroked="false">
              <v:imagedata r:id="rId801" o:title=""/>
            </v:shape>
            <w10:wrap type="none"/>
          </v:group>
        </w:pict>
      </w:r>
      <w:r>
        <w:rPr>
          <w:rFonts w:ascii="宋体" w:hAnsi="宋体" w:cs="宋体" w:eastAsia="宋体" w:hint="default"/>
          <w:sz w:val="21"/>
          <w:szCs w:val="21"/>
        </w:rPr>
        <w:t>期末单项金额重大并单项计提坏账准备的其他应收款</w:t>
      </w:r>
    </w:p>
    <w:p>
      <w:pPr>
        <w:spacing w:line="240" w:lineRule="auto" w:before="7"/>
        <w:rPr>
          <w:rFonts w:ascii="宋体" w:hAnsi="宋体" w:cs="宋体" w:eastAsia="宋体" w:hint="default"/>
          <w:sz w:val="2"/>
          <w:szCs w:val="2"/>
        </w:rPr>
      </w:pPr>
    </w:p>
    <w:tbl>
      <w:tblPr>
        <w:tblW w:w="0" w:type="auto"/>
        <w:jc w:val="left"/>
        <w:tblInd w:w="675" w:type="dxa"/>
        <w:tblLayout w:type="fixed"/>
        <w:tblCellMar>
          <w:top w:w="0" w:type="dxa"/>
          <w:left w:w="0" w:type="dxa"/>
          <w:bottom w:w="0" w:type="dxa"/>
          <w:right w:w="0" w:type="dxa"/>
        </w:tblCellMar>
        <w:tblLook w:val="01E0"/>
      </w:tblPr>
      <w:tblGrid>
        <w:gridCol w:w="1875"/>
        <w:gridCol w:w="1418"/>
        <w:gridCol w:w="1275"/>
        <w:gridCol w:w="1135"/>
        <w:gridCol w:w="2835"/>
      </w:tblGrid>
      <w:tr>
        <w:trPr>
          <w:trHeight w:val="376" w:hRule="exact"/>
        </w:trPr>
        <w:tc>
          <w:tcPr>
            <w:tcW w:w="1875"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314"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2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1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234" w:hRule="exact"/>
        </w:trPr>
        <w:tc>
          <w:tcPr>
            <w:tcW w:w="187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0"/>
              <w:jc w:val="center"/>
              <w:rPr>
                <w:rFonts w:ascii="Times New Roman" w:hAnsi="Times New Roman" w:cs="Times New Roman" w:eastAsia="Times New Roman" w:hint="default"/>
                <w:sz w:val="18"/>
                <w:szCs w:val="18"/>
              </w:rPr>
            </w:pPr>
            <w:r>
              <w:rPr>
                <w:rFonts w:ascii="Times New Roman"/>
                <w:sz w:val="18"/>
              </w:rPr>
              <w:t>777,600.00</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left="2" w:right="0"/>
              <w:jc w:val="center"/>
              <w:rPr>
                <w:rFonts w:ascii="Times New Roman" w:hAnsi="Times New Roman" w:cs="Times New Roman" w:eastAsia="Times New Roman" w:hint="default"/>
                <w:sz w:val="18"/>
                <w:szCs w:val="18"/>
              </w:rPr>
            </w:pPr>
            <w:r>
              <w:rPr>
                <w:rFonts w:ascii="Times New Roman"/>
                <w:sz w:val="18"/>
              </w:rPr>
              <w:t>38,880.00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01" w:lineRule="exact" w:before="73"/>
              <w:ind w:right="2"/>
              <w:jc w:val="center"/>
              <w:rPr>
                <w:rFonts w:ascii="Times New Roman" w:hAnsi="Times New Roman" w:cs="Times New Roman" w:eastAsia="Times New Roman" w:hint="default"/>
                <w:sz w:val="18"/>
                <w:szCs w:val="18"/>
              </w:rPr>
            </w:pPr>
            <w:r>
              <w:rPr>
                <w:rFonts w:ascii="Times New Roman"/>
                <w:sz w:val="18"/>
              </w:rPr>
              <w:t>5.00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433" w:hRule="exact"/>
        </w:trPr>
        <w:tc>
          <w:tcPr>
            <w:tcW w:w="1875"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0"/>
              <w:jc w:val="center"/>
              <w:rPr>
                <w:rFonts w:ascii="Times New Roman" w:hAnsi="Times New Roman" w:cs="Times New Roman" w:eastAsia="Times New Roman" w:hint="default"/>
                <w:sz w:val="18"/>
                <w:szCs w:val="18"/>
              </w:rPr>
            </w:pPr>
            <w:r>
              <w:rPr>
                <w:rFonts w:ascii="Times New Roman"/>
                <w:sz w:val="18"/>
              </w:rPr>
              <w:t>596,790.00</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2" w:right="0"/>
              <w:jc w:val="center"/>
              <w:rPr>
                <w:rFonts w:ascii="Times New Roman" w:hAnsi="Times New Roman" w:cs="Times New Roman" w:eastAsia="Times New Roman" w:hint="default"/>
                <w:sz w:val="18"/>
                <w:szCs w:val="18"/>
              </w:rPr>
            </w:pPr>
            <w:r>
              <w:rPr>
                <w:rFonts w:ascii="Times New Roman"/>
                <w:sz w:val="18"/>
              </w:rPr>
              <w:t>57,582.00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2"/>
              <w:jc w:val="center"/>
              <w:rPr>
                <w:rFonts w:ascii="Times New Roman" w:hAnsi="Times New Roman" w:cs="Times New Roman" w:eastAsia="Times New Roman" w:hint="default"/>
                <w:sz w:val="18"/>
                <w:szCs w:val="18"/>
              </w:rPr>
            </w:pPr>
            <w:r>
              <w:rPr>
                <w:rFonts w:ascii="Times New Roman"/>
                <w:sz w:val="18"/>
              </w:rPr>
              <w:t>9.65</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22" w:hRule="exact"/>
        </w:trPr>
        <w:tc>
          <w:tcPr>
            <w:tcW w:w="18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房屋租赁押金</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516,064.50</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 w:right="0"/>
              <w:jc w:val="center"/>
              <w:rPr>
                <w:rFonts w:ascii="Times New Roman" w:hAnsi="Times New Roman" w:cs="Times New Roman" w:eastAsia="Times New Roman" w:hint="default"/>
                <w:sz w:val="18"/>
                <w:szCs w:val="18"/>
              </w:rPr>
            </w:pPr>
            <w:r>
              <w:rPr>
                <w:rFonts w:ascii="Times New Roman"/>
                <w:sz w:val="18"/>
              </w:rPr>
              <w:t>25,803.23</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5.00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29" w:hRule="exact"/>
        </w:trPr>
        <w:tc>
          <w:tcPr>
            <w:tcW w:w="18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1,890,454.50</w:t>
            </w: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left="3" w:right="0"/>
              <w:jc w:val="center"/>
              <w:rPr>
                <w:rFonts w:ascii="Times New Roman" w:hAnsi="Times New Roman" w:cs="Times New Roman" w:eastAsia="Times New Roman" w:hint="default"/>
                <w:sz w:val="18"/>
                <w:szCs w:val="18"/>
              </w:rPr>
            </w:pPr>
            <w:r>
              <w:rPr>
                <w:rFonts w:ascii="Times New Roman"/>
                <w:sz w:val="18"/>
              </w:rPr>
              <w:t>122,265.23</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tc>
        <w:tc>
          <w:tcPr>
            <w:tcW w:w="2835"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848" w:right="1782" w:firstLine="0"/>
        <w:jc w:val="left"/>
        <w:rPr>
          <w:rFonts w:ascii="宋体" w:hAnsi="宋体" w:cs="宋体" w:eastAsia="宋体" w:hint="default"/>
          <w:sz w:val="21"/>
          <w:szCs w:val="21"/>
        </w:rPr>
      </w:pPr>
      <w:r>
        <w:rPr/>
        <w:pict>
          <v:group style="position:absolute;margin-left:117.5pt;margin-top:-54.096313pt;width:426.2pt;height:.5pt;mso-position-horizontal-relative:page;mso-position-vertical-relative:paragraph;z-index:-1294336" coordorigin="2350,-1082" coordsize="8524,10">
            <v:shape style="position:absolute;left:2350;top:-1082;width:3274;height:10" type="#_x0000_t75" stroked="false">
              <v:imagedata r:id="rId798" o:title=""/>
            </v:shape>
            <v:shape style="position:absolute;left:5619;top:-1082;width:1280;height:10" type="#_x0000_t75" stroked="false">
              <v:imagedata r:id="rId436" o:title=""/>
            </v:shape>
            <v:shape style="position:absolute;left:6894;top:-1082;width:1140;height:10" type="#_x0000_t75" stroked="false">
              <v:imagedata r:id="rId783" o:title=""/>
            </v:shape>
            <v:shape style="position:absolute;left:8029;top:-1082;width:2845;height:10" type="#_x0000_t75" stroked="false">
              <v:imagedata r:id="rId799" o:title=""/>
            </v:shape>
            <w10:wrap type="none"/>
          </v:group>
        </w:pict>
      </w:r>
      <w:r>
        <w:rPr/>
        <w:pict>
          <v:shape style="position:absolute;margin-left:210.289993pt;margin-top:-38.256325pt;width:.48003pt;height:.24pt;mso-position-horizontal-relative:page;mso-position-vertical-relative:paragraph;z-index:-1294312" type="#_x0000_t75" stroked="false">
            <v:imagedata r:id="rId788" o:title=""/>
          </v:shape>
        </w:pict>
      </w:r>
      <w:r>
        <w:rPr/>
        <w:pict>
          <v:shape style="position:absolute;margin-left:344.950012pt;margin-top:-38.256325pt;width:.48003pt;height:.24pt;mso-position-horizontal-relative:page;mso-position-vertical-relative:paragraph;z-index:-1294288" type="#_x0000_t75" stroked="false">
            <v:imagedata r:id="rId788" o:title=""/>
          </v:shape>
        </w:pict>
      </w:r>
      <w:r>
        <w:rPr/>
        <w:pict>
          <v:group style="position:absolute;margin-left:119.300003pt;margin-top:15.503665pt;width:410.95pt;height:1.6pt;mso-position-horizontal-relative:page;mso-position-vertical-relative:paragraph;z-index:-1294264" coordorigin="2386,310" coordsize="8219,32">
            <v:group style="position:absolute;left:2400;top:324;width:1513;height:2" coordorigin="2400,324" coordsize="1513,2">
              <v:shape style="position:absolute;left:2400;top:324;width:1513;height:2" coordorigin="2400,324" coordsize="1513,0" path="m2400,324l3913,324e" filled="false" stroked="true" strokeweight="1.44pt" strokecolor="#000000">
                <v:path arrowok="t"/>
              </v:shape>
              <v:shape style="position:absolute;left:3913;top:339;width:10;height:2" type="#_x0000_t75" stroked="false">
                <v:imagedata r:id="rId803" o:title=""/>
              </v:shape>
            </v:group>
            <v:group style="position:absolute;left:3913;top:324;width:29;height:2" coordorigin="3913,324" coordsize="29,2">
              <v:shape style="position:absolute;left:3913;top:324;width:29;height:2" coordorigin="3913,324" coordsize="29,0" path="m3913,324l3942,324e" filled="false" stroked="true" strokeweight="1.44pt" strokecolor="#000000">
                <v:path arrowok="t"/>
              </v:shape>
            </v:group>
            <v:group style="position:absolute;left:3942;top:324;width:3243;height:2" coordorigin="3942,324" coordsize="3243,2">
              <v:shape style="position:absolute;left:3942;top:324;width:3243;height:2" coordorigin="3942,324" coordsize="3243,0" path="m3942,324l7185,324e" filled="false" stroked="true" strokeweight="1.44pt" strokecolor="#000000">
                <v:path arrowok="t"/>
              </v:shape>
              <v:shape style="position:absolute;left:7185;top:339;width:10;height:2" type="#_x0000_t75" stroked="false">
                <v:imagedata r:id="rId803" o:title=""/>
              </v:shape>
            </v:group>
            <v:group style="position:absolute;left:7185;top:324;width:29;height:2" coordorigin="7185,324" coordsize="29,2">
              <v:shape style="position:absolute;left:7185;top:324;width:29;height:2" coordorigin="7185,324" coordsize="29,0" path="m7185,324l7213,324e" filled="false" stroked="true" strokeweight="1.44pt" strokecolor="#000000">
                <v:path arrowok="t"/>
              </v:shape>
            </v:group>
            <v:group style="position:absolute;left:7213;top:324;width:3378;height:2" coordorigin="7213,324" coordsize="3378,2">
              <v:shape style="position:absolute;left:7213;top:324;width:3378;height:2" coordorigin="7213,324" coordsize="3378,0" path="m7213,324l10591,324e" filled="false" stroked="true" strokeweight="1.44pt" strokecolor="#000000">
                <v:path arrowok="t"/>
              </v:shape>
            </v:group>
            <w10:wrap type="none"/>
          </v:group>
        </w:pict>
      </w:r>
      <w:r>
        <w:rPr/>
        <w:pict>
          <v:group style="position:absolute;margin-left:119.300003pt;margin-top:32.903687pt;width:411pt;height:34.6pt;mso-position-horizontal-relative:page;mso-position-vertical-relative:paragraph;z-index:-1294240" coordorigin="2386,658" coordsize="8220,692">
            <v:group style="position:absolute;left:5943;top:663;width:10;height:2" coordorigin="5943,663" coordsize="10,2">
              <v:shape style="position:absolute;left:5943;top:663;width:10;height:2" coordorigin="5943,663" coordsize="10,0" path="m5943,663l5953,663e" filled="false" stroked="true" strokeweight=".47998pt" strokecolor="#000000">
                <v:path arrowok="t"/>
              </v:shape>
              <v:shape style="position:absolute;left:3923;top:658;width:3262;height:10" type="#_x0000_t75" stroked="false">
                <v:imagedata r:id="rId804" o:title=""/>
              </v:shape>
              <v:shape style="position:absolute;left:7180;top:658;width:2129;height:10" type="#_x0000_t75" stroked="false">
                <v:imagedata r:id="rId327" o:title=""/>
              </v:shape>
              <v:shape style="position:absolute;left:9304;top:658;width:1286;height:10" type="#_x0000_t75" stroked="false">
                <v:imagedata r:id="rId805" o:title=""/>
              </v:shape>
            </v:group>
            <v:group style="position:absolute;left:5943;top:668;width:10;height:20" coordorigin="5943,668" coordsize="10,20">
              <v:shape style="position:absolute;left:5943;top:668;width:10;height:20" coordorigin="5943,668" coordsize="10,20" path="m5943,687l5953,687,5953,668,5943,668,5943,687xe" filled="true" fillcolor="#000000" stroked="false">
                <v:path arrowok="t"/>
                <v:fill type="solid"/>
              </v:shape>
            </v:group>
            <v:group style="position:absolute;left:5943;top:687;width:10;height:20" coordorigin="5943,687" coordsize="10,20">
              <v:shape style="position:absolute;left:5943;top:687;width:10;height:20" coordorigin="5943,687" coordsize="10,20" path="m5943,706l5953,706,5953,687,5943,687,5943,706xe" filled="true" fillcolor="#000000" stroked="false">
                <v:path arrowok="t"/>
                <v:fill type="solid"/>
              </v:shape>
            </v:group>
            <v:group style="position:absolute;left:5943;top:706;width:10;height:20" coordorigin="5943,706" coordsize="10,20">
              <v:shape style="position:absolute;left:5943;top:706;width:10;height:20" coordorigin="5943,706" coordsize="10,20" path="m5943,725l5953,725,5953,706,5943,706,5943,725xe" filled="true" fillcolor="#000000" stroked="false">
                <v:path arrowok="t"/>
                <v:fill type="solid"/>
              </v:shape>
            </v:group>
            <v:group style="position:absolute;left:5943;top:725;width:10;height:20" coordorigin="5943,725" coordsize="10,20">
              <v:shape style="position:absolute;left:5943;top:725;width:10;height:20" coordorigin="5943,725" coordsize="10,20" path="m5943,744l5953,744,5953,725,5943,725,5943,744xe" filled="true" fillcolor="#000000" stroked="false">
                <v:path arrowok="t"/>
                <v:fill type="solid"/>
              </v:shape>
            </v:group>
            <v:group style="position:absolute;left:5943;top:744;width:10;height:20" coordorigin="5943,744" coordsize="10,20">
              <v:shape style="position:absolute;left:5943;top:744;width:10;height:20" coordorigin="5943,744" coordsize="10,20" path="m5943,764l5953,764,5953,744,5943,744,5943,764xe" filled="true" fillcolor="#000000" stroked="false">
                <v:path arrowok="t"/>
                <v:fill type="solid"/>
              </v:shape>
            </v:group>
            <v:group style="position:absolute;left:5943;top:764;width:10;height:20" coordorigin="5943,764" coordsize="10,20">
              <v:shape style="position:absolute;left:5943;top:764;width:10;height:20" coordorigin="5943,764" coordsize="10,20" path="m5943,783l5953,783,5953,764,5943,764,5943,783xe" filled="true" fillcolor="#000000" stroked="false">
                <v:path arrowok="t"/>
                <v:fill type="solid"/>
              </v:shape>
            </v:group>
            <v:group style="position:absolute;left:5943;top:783;width:10;height:20" coordorigin="5943,783" coordsize="10,20">
              <v:shape style="position:absolute;left:5943;top:783;width:10;height:20" coordorigin="5943,783" coordsize="10,20" path="m5943,802l5953,802,5953,783,5943,783,5943,802xe" filled="true" fillcolor="#000000" stroked="false">
                <v:path arrowok="t"/>
                <v:fill type="solid"/>
              </v:shape>
            </v:group>
            <v:group style="position:absolute;left:5943;top:802;width:10;height:20" coordorigin="5943,802" coordsize="10,20">
              <v:shape style="position:absolute;left:5943;top:802;width:10;height:20" coordorigin="5943,802" coordsize="10,20" path="m5943,821l5953,821,5953,802,5943,802,5943,821xe" filled="true" fillcolor="#000000" stroked="false">
                <v:path arrowok="t"/>
                <v:fill type="solid"/>
              </v:shape>
            </v:group>
            <v:group style="position:absolute;left:5943;top:821;width:10;height:20" coordorigin="5943,821" coordsize="10,20">
              <v:shape style="position:absolute;left:5943;top:821;width:10;height:20" coordorigin="5943,821" coordsize="10,20" path="m5943,840l5953,840,5953,821,5943,821,5943,840xe" filled="true" fillcolor="#000000" stroked="false">
                <v:path arrowok="t"/>
                <v:fill type="solid"/>
              </v:shape>
            </v:group>
            <v:group style="position:absolute;left:5943;top:840;width:10;height:20" coordorigin="5943,840" coordsize="10,20">
              <v:shape style="position:absolute;left:5943;top:840;width:10;height:20" coordorigin="5943,840" coordsize="10,20" path="m5943,860l5953,860,5953,840,5943,840,5943,860xe" filled="true" fillcolor="#000000" stroked="false">
                <v:path arrowok="t"/>
                <v:fill type="solid"/>
              </v:shape>
            </v:group>
            <v:group style="position:absolute;left:5943;top:860;width:10;height:20" coordorigin="5943,860" coordsize="10,20">
              <v:shape style="position:absolute;left:5943;top:860;width:10;height:20" coordorigin="5943,860" coordsize="10,20" path="m5943,879l5953,879,5953,860,5943,860,5943,879xe" filled="true" fillcolor="#000000" stroked="false">
                <v:path arrowok="t"/>
                <v:fill type="solid"/>
              </v:shape>
            </v:group>
            <v:group style="position:absolute;left:5943;top:879;width:10;height:20" coordorigin="5943,879" coordsize="10,20">
              <v:shape style="position:absolute;left:5943;top:879;width:10;height:20" coordorigin="5943,879" coordsize="10,20" path="m5943,898l5953,898,5953,879,5943,879,5943,898xe" filled="true" fillcolor="#000000" stroked="false">
                <v:path arrowok="t"/>
                <v:fill type="solid"/>
              </v:shape>
            </v:group>
            <v:group style="position:absolute;left:9309;top:668;width:10;height:20" coordorigin="9309,668" coordsize="10,20">
              <v:shape style="position:absolute;left:9309;top:668;width:10;height:20" coordorigin="9309,668" coordsize="10,20" path="m9309,687l9319,687,9319,668,9309,668,9309,687xe" filled="true" fillcolor="#000000" stroked="false">
                <v:path arrowok="t"/>
                <v:fill type="solid"/>
              </v:shape>
            </v:group>
            <v:group style="position:absolute;left:9309;top:687;width:10;height:20" coordorigin="9309,687" coordsize="10,20">
              <v:shape style="position:absolute;left:9309;top:687;width:10;height:20" coordorigin="9309,687" coordsize="10,20" path="m9309,706l9319,706,9319,687,9309,687,9309,706xe" filled="true" fillcolor="#000000" stroked="false">
                <v:path arrowok="t"/>
                <v:fill type="solid"/>
              </v:shape>
            </v:group>
            <v:group style="position:absolute;left:9309;top:706;width:10;height:20" coordorigin="9309,706" coordsize="10,20">
              <v:shape style="position:absolute;left:9309;top:706;width:10;height:20" coordorigin="9309,706" coordsize="10,20" path="m9309,725l9319,725,9319,706,9309,706,9309,725xe" filled="true" fillcolor="#000000" stroked="false">
                <v:path arrowok="t"/>
                <v:fill type="solid"/>
              </v:shape>
            </v:group>
            <v:group style="position:absolute;left:9309;top:725;width:10;height:20" coordorigin="9309,725" coordsize="10,20">
              <v:shape style="position:absolute;left:9309;top:725;width:10;height:20" coordorigin="9309,725" coordsize="10,20" path="m9309,744l9319,744,9319,725,9309,725,9309,744xe" filled="true" fillcolor="#000000" stroked="false">
                <v:path arrowok="t"/>
                <v:fill type="solid"/>
              </v:shape>
            </v:group>
            <v:group style="position:absolute;left:9309;top:744;width:10;height:20" coordorigin="9309,744" coordsize="10,20">
              <v:shape style="position:absolute;left:9309;top:744;width:10;height:20" coordorigin="9309,744" coordsize="10,20" path="m9309,764l9319,764,9319,744,9309,744,9309,764xe" filled="true" fillcolor="#000000" stroked="false">
                <v:path arrowok="t"/>
                <v:fill type="solid"/>
              </v:shape>
            </v:group>
            <v:group style="position:absolute;left:9309;top:764;width:10;height:20" coordorigin="9309,764" coordsize="10,20">
              <v:shape style="position:absolute;left:9309;top:764;width:10;height:20" coordorigin="9309,764" coordsize="10,20" path="m9309,783l9319,783,9319,764,9309,764,9309,783xe" filled="true" fillcolor="#000000" stroked="false">
                <v:path arrowok="t"/>
                <v:fill type="solid"/>
              </v:shape>
            </v:group>
            <v:group style="position:absolute;left:9309;top:783;width:10;height:20" coordorigin="9309,783" coordsize="10,20">
              <v:shape style="position:absolute;left:9309;top:783;width:10;height:20" coordorigin="9309,783" coordsize="10,20" path="m9309,802l9319,802,9319,783,9309,783,9309,802xe" filled="true" fillcolor="#000000" stroked="false">
                <v:path arrowok="t"/>
                <v:fill type="solid"/>
              </v:shape>
            </v:group>
            <v:group style="position:absolute;left:9309;top:802;width:10;height:20" coordorigin="9309,802" coordsize="10,20">
              <v:shape style="position:absolute;left:9309;top:802;width:10;height:20" coordorigin="9309,802" coordsize="10,20" path="m9309,821l9319,821,9319,802,9309,802,9309,821xe" filled="true" fillcolor="#000000" stroked="false">
                <v:path arrowok="t"/>
                <v:fill type="solid"/>
              </v:shape>
            </v:group>
            <v:group style="position:absolute;left:9309;top:821;width:10;height:20" coordorigin="9309,821" coordsize="10,20">
              <v:shape style="position:absolute;left:9309;top:821;width:10;height:20" coordorigin="9309,821" coordsize="10,20" path="m9309,840l9319,840,9319,821,9309,821,9309,840xe" filled="true" fillcolor="#000000" stroked="false">
                <v:path arrowok="t"/>
                <v:fill type="solid"/>
              </v:shape>
            </v:group>
            <v:group style="position:absolute;left:9309;top:840;width:10;height:20" coordorigin="9309,840" coordsize="10,20">
              <v:shape style="position:absolute;left:9309;top:840;width:10;height:20" coordorigin="9309,840" coordsize="10,20" path="m9309,860l9319,860,9319,840,9309,840,9309,860xe" filled="true" fillcolor="#000000" stroked="false">
                <v:path arrowok="t"/>
                <v:fill type="solid"/>
              </v:shape>
            </v:group>
            <v:group style="position:absolute;left:9309;top:860;width:10;height:20" coordorigin="9309,860" coordsize="10,20">
              <v:shape style="position:absolute;left:9309;top:860;width:10;height:20" coordorigin="9309,860" coordsize="10,20" path="m9309,879l9319,879,9319,860,9309,860,9309,879xe" filled="true" fillcolor="#000000" stroked="false">
                <v:path arrowok="t"/>
                <v:fill type="solid"/>
              </v:shape>
            </v:group>
            <v:group style="position:absolute;left:9309;top:879;width:10;height:20" coordorigin="9309,879" coordsize="10,20">
              <v:shape style="position:absolute;left:9309;top:879;width:10;height:20" coordorigin="9309,879" coordsize="10,20" path="m9309,898l9319,898,9319,879,9309,879,9309,898xe" filled="true" fillcolor="#000000" stroked="false">
                <v:path arrowok="t"/>
                <v:fill type="solid"/>
              </v:shape>
            </v:group>
            <v:group style="position:absolute;left:9309;top:898;width:10;height:20" coordorigin="9309,898" coordsize="10,20">
              <v:shape style="position:absolute;left:9309;top:898;width:10;height:20" coordorigin="9309,898" coordsize="10,20" path="m9309,917l9319,917,9319,898,9309,898,9309,917xe" filled="true" fillcolor="#000000" stroked="false">
                <v:path arrowok="t"/>
                <v:fill type="solid"/>
              </v:shape>
            </v:group>
            <v:group style="position:absolute;left:9309;top:917;width:10;height:20" coordorigin="9309,917" coordsize="10,20">
              <v:shape style="position:absolute;left:9309;top:917;width:10;height:20" coordorigin="9309,917" coordsize="10,20" path="m9309,936l9319,936,9319,917,9309,917,9309,936xe" filled="true" fillcolor="#000000" stroked="false">
                <v:path arrowok="t"/>
                <v:fill type="solid"/>
              </v:shape>
            </v:group>
            <v:group style="position:absolute;left:9309;top:936;width:10;height:20" coordorigin="9309,936" coordsize="10,20">
              <v:shape style="position:absolute;left:9309;top:936;width:10;height:20" coordorigin="9309,936" coordsize="10,20" path="m9309,956l9319,956,9319,936,9309,936,9309,956xe" filled="true" fillcolor="#000000" stroked="false">
                <v:path arrowok="t"/>
                <v:fill type="solid"/>
              </v:shape>
            </v:group>
            <v:group style="position:absolute;left:9309;top:956;width:10;height:20" coordorigin="9309,956" coordsize="10,20">
              <v:shape style="position:absolute;left:9309;top:956;width:10;height:20" coordorigin="9309,956" coordsize="10,20" path="m9309,975l9319,975,9319,956,9309,956,9309,975xe" filled="true" fillcolor="#000000" stroked="false">
                <v:path arrowok="t"/>
                <v:fill type="solid"/>
              </v:shape>
            </v:group>
            <v:group style="position:absolute;left:9309;top:982;width:10;height:2" coordorigin="9309,982" coordsize="10,2">
              <v:shape style="position:absolute;left:9309;top:982;width:10;height:2" coordorigin="9309,982" coordsize="10,0" path="m9309,982l9319,982e" filled="false" stroked="true" strokeweight=".71997pt" strokecolor="#000000">
                <v:path arrowok="t"/>
              </v:shape>
              <v:shape style="position:absolute;left:3908;top:898;width:2054;height:101" type="#_x0000_t75" stroked="false">
                <v:imagedata r:id="rId806" o:title=""/>
              </v:shape>
            </v:group>
            <v:group style="position:absolute;left:5943;top:994;width:10;height:2" coordorigin="5943,994" coordsize="10,2">
              <v:shape style="position:absolute;left:5943;top:994;width:10;height:2" coordorigin="5943,994" coordsize="10,0" path="m5943,994l5953,994e" filled="false" stroked="true" strokeweight=".48004pt" strokecolor="#000000">
                <v:path arrowok="t"/>
              </v:shape>
              <v:shape style="position:absolute;left:7175;top:898;width:1284;height:101" type="#_x0000_t75" stroked="false">
                <v:imagedata r:id="rId807" o:title=""/>
              </v:shape>
              <v:shape style="position:absolute;left:8454;top:989;width:855;height:10" type="#_x0000_t75" stroked="false">
                <v:imagedata r:id="rId674" o:title=""/>
              </v:shape>
            </v:group>
            <v:group style="position:absolute;left:9309;top:994;width:10;height:2" coordorigin="9309,994" coordsize="10,2">
              <v:shape style="position:absolute;left:9309;top:994;width:10;height:2" coordorigin="9309,994" coordsize="10,0" path="m9309,994l9319,994e" filled="false" stroked="true" strokeweight=".48004pt" strokecolor="#000000">
                <v:path arrowok="t"/>
              </v:shape>
            </v:group>
            <v:group style="position:absolute;left:5943;top:999;width:10;height:20" coordorigin="5943,999" coordsize="10,20">
              <v:shape style="position:absolute;left:5943;top:999;width:10;height:20" coordorigin="5943,999" coordsize="10,20" path="m5943,1018l5953,1018,5953,999,5943,999,5943,1018xe" filled="true" fillcolor="#000000" stroked="false">
                <v:path arrowok="t"/>
                <v:fill type="solid"/>
              </v:shape>
            </v:group>
            <v:group style="position:absolute;left:5943;top:1018;width:10;height:20" coordorigin="5943,1018" coordsize="10,20">
              <v:shape style="position:absolute;left:5943;top:1018;width:10;height:20" coordorigin="5943,1018" coordsize="10,20" path="m5943,1037l5953,1037,5953,1018,5943,1018,5943,1037xe" filled="true" fillcolor="#000000" stroked="false">
                <v:path arrowok="t"/>
                <v:fill type="solid"/>
              </v:shape>
            </v:group>
            <v:group style="position:absolute;left:5943;top:1037;width:10;height:20" coordorigin="5943,1037" coordsize="10,20">
              <v:shape style="position:absolute;left:5943;top:1037;width:10;height:20" coordorigin="5943,1037" coordsize="10,20" path="m5943,1056l5953,1056,5953,1037,5943,1037,5943,1056xe" filled="true" fillcolor="#000000" stroked="false">
                <v:path arrowok="t"/>
                <v:fill type="solid"/>
              </v:shape>
            </v:group>
            <v:group style="position:absolute;left:5943;top:1056;width:10;height:20" coordorigin="5943,1056" coordsize="10,20">
              <v:shape style="position:absolute;left:5943;top:1056;width:10;height:20" coordorigin="5943,1056" coordsize="10,20" path="m5943,1076l5953,1076,5953,1056,5943,1056,5943,1076xe" filled="true" fillcolor="#000000" stroked="false">
                <v:path arrowok="t"/>
                <v:fill type="solid"/>
              </v:shape>
            </v:group>
            <v:group style="position:absolute;left:5943;top:1076;width:10;height:20" coordorigin="5943,1076" coordsize="10,20">
              <v:shape style="position:absolute;left:5943;top:1076;width:10;height:20" coordorigin="5943,1076" coordsize="10,20" path="m5943,1095l5953,1095,5953,1076,5943,1076,5943,1095xe" filled="true" fillcolor="#000000" stroked="false">
                <v:path arrowok="t"/>
                <v:fill type="solid"/>
              </v:shape>
            </v:group>
            <v:group style="position:absolute;left:5943;top:1095;width:10;height:20" coordorigin="5943,1095" coordsize="10,20">
              <v:shape style="position:absolute;left:5943;top:1095;width:10;height:20" coordorigin="5943,1095" coordsize="10,20" path="m5943,1114l5953,1114,5953,1095,5943,1095,5943,1114xe" filled="true" fillcolor="#000000" stroked="false">
                <v:path arrowok="t"/>
                <v:fill type="solid"/>
              </v:shape>
            </v:group>
            <v:group style="position:absolute;left:5943;top:1114;width:10;height:20" coordorigin="5943,1114" coordsize="10,20">
              <v:shape style="position:absolute;left:5943;top:1114;width:10;height:20" coordorigin="5943,1114" coordsize="10,20" path="m5943,1133l5953,1133,5953,1114,5943,1114,5943,1133xe" filled="true" fillcolor="#000000" stroked="false">
                <v:path arrowok="t"/>
                <v:fill type="solid"/>
              </v:shape>
            </v:group>
            <v:group style="position:absolute;left:5943;top:1133;width:10;height:20" coordorigin="5943,1133" coordsize="10,20">
              <v:shape style="position:absolute;left:5943;top:1133;width:10;height:20" coordorigin="5943,1133" coordsize="10,20" path="m5943,1152l5953,1152,5953,1133,5943,1133,5943,1152xe" filled="true" fillcolor="#000000" stroked="false">
                <v:path arrowok="t"/>
                <v:fill type="solid"/>
              </v:shape>
            </v:group>
            <v:group style="position:absolute;left:5943;top:1152;width:10;height:20" coordorigin="5943,1152" coordsize="10,20">
              <v:shape style="position:absolute;left:5943;top:1152;width:10;height:20" coordorigin="5943,1152" coordsize="10,20" path="m5943,1172l5953,1172,5953,1152,5943,1152,5943,1172xe" filled="true" fillcolor="#000000" stroked="false">
                <v:path arrowok="t"/>
                <v:fill type="solid"/>
              </v:shape>
            </v:group>
            <v:group style="position:absolute;left:5943;top:1172;width:10;height:20" coordorigin="5943,1172" coordsize="10,20">
              <v:shape style="position:absolute;left:5943;top:1172;width:10;height:20" coordorigin="5943,1172" coordsize="10,20" path="m5943,1191l5953,1191,5953,1172,5943,1172,5943,1191xe" filled="true" fillcolor="#000000" stroked="false">
                <v:path arrowok="t"/>
                <v:fill type="solid"/>
              </v:shape>
            </v:group>
            <v:group style="position:absolute;left:5943;top:1191;width:10;height:20" coordorigin="5943,1191" coordsize="10,20">
              <v:shape style="position:absolute;left:5943;top:1191;width:10;height:20" coordorigin="5943,1191" coordsize="10,20" path="m5943,1210l5953,1210,5953,1191,5943,1191,5943,1210xe" filled="true" fillcolor="#000000" stroked="false">
                <v:path arrowok="t"/>
                <v:fill type="solid"/>
              </v:shape>
            </v:group>
            <v:group style="position:absolute;left:5943;top:1210;width:10;height:20" coordorigin="5943,1210" coordsize="10,20">
              <v:shape style="position:absolute;left:5943;top:1210;width:10;height:20" coordorigin="5943,1210" coordsize="10,20" path="m5943,1229l5953,1229,5953,1210,5943,1210,5943,1229xe" filled="true" fillcolor="#000000" stroked="false">
                <v:path arrowok="t"/>
                <v:fill type="solid"/>
              </v:shape>
            </v:group>
            <v:group style="position:absolute;left:5943;top:1229;width:10;height:20" coordorigin="5943,1229" coordsize="10,20">
              <v:shape style="position:absolute;left:5943;top:1229;width:10;height:20" coordorigin="5943,1229" coordsize="10,20" path="m5943,1248l5953,1248,5953,1229,5943,1229,5943,1248xe" filled="true" fillcolor="#000000" stroked="false">
                <v:path arrowok="t"/>
                <v:fill type="solid"/>
              </v:shape>
            </v:group>
            <v:group style="position:absolute;left:2400;top:1335;width:1513;height:2" coordorigin="2400,1335" coordsize="1513,2">
              <v:shape style="position:absolute;left:2400;top:1335;width:1513;height:2" coordorigin="2400,1335" coordsize="1513,0" path="m2400,1335l3913,1335e" filled="false" stroked="true" strokeweight="1.44pt" strokecolor="#000000">
                <v:path arrowok="t"/>
              </v:shape>
            </v:group>
            <v:group style="position:absolute;left:3913;top:1335;width:29;height:2" coordorigin="3913,1335" coordsize="29,2">
              <v:shape style="position:absolute;left:3913;top:1335;width:29;height:2" coordorigin="3913,1335" coordsize="29,0" path="m3913,1335l3942,1335e" filled="false" stroked="true" strokeweight="1.44pt" strokecolor="#000000">
                <v:path arrowok="t"/>
              </v:shape>
            </v:group>
            <v:group style="position:absolute;left:3942;top:1335;width:1258;height:2" coordorigin="3942,1335" coordsize="1258,2">
              <v:shape style="position:absolute;left:3942;top:1335;width:1258;height:2" coordorigin="3942,1335" coordsize="1258,0" path="m3942,1335l5199,1335e" filled="false" stroked="true" strokeweight="1.44pt" strokecolor="#000000">
                <v:path arrowok="t"/>
              </v:shape>
            </v:group>
            <v:group style="position:absolute;left:5199;top:1335;width:29;height:2" coordorigin="5199,1335" coordsize="29,2">
              <v:shape style="position:absolute;left:5199;top:1335;width:29;height:2" coordorigin="5199,1335" coordsize="29,0" path="m5199,1335l5228,1335e" filled="false" stroked="true" strokeweight="1.44pt" strokecolor="#000000">
                <v:path arrowok="t"/>
              </v:shape>
            </v:group>
            <v:group style="position:absolute;left:5228;top:1335;width:716;height:2" coordorigin="5228,1335" coordsize="716,2">
              <v:shape style="position:absolute;left:5228;top:1335;width:716;height:2" coordorigin="5228,1335" coordsize="716,0" path="m5228,1335l5943,1335e" filled="false" stroked="true" strokeweight="1.44pt" strokecolor="#000000">
                <v:path arrowok="t"/>
              </v:shape>
            </v:group>
            <v:group style="position:absolute;left:5943;top:1248;width:10;height:20" coordorigin="5943,1248" coordsize="10,20">
              <v:shape style="position:absolute;left:5943;top:1248;width:10;height:20" coordorigin="5943,1248" coordsize="10,20" path="m5943,1268l5953,1268,5953,1248,5943,1248,5943,1268xe" filled="true" fillcolor="#000000" stroked="false">
                <v:path arrowok="t"/>
                <v:fill type="solid"/>
              </v:shape>
            </v:group>
            <v:group style="position:absolute;left:5943;top:1268;width:10;height:20" coordorigin="5943,1268" coordsize="10,20">
              <v:shape style="position:absolute;left:5943;top:1268;width:10;height:20" coordorigin="5943,1268" coordsize="10,20" path="m5943,1287l5953,1287,5953,1268,5943,1268,5943,1287xe" filled="true" fillcolor="#000000" stroked="false">
                <v:path arrowok="t"/>
                <v:fill type="solid"/>
              </v:shape>
            </v:group>
            <v:group style="position:absolute;left:5943;top:1287;width:10;height:20" coordorigin="5943,1287" coordsize="10,20">
              <v:shape style="position:absolute;left:5943;top:1287;width:10;height:20" coordorigin="5943,1287" coordsize="10,20" path="m5943,1306l5953,1306,5953,1287,5943,1287,5943,1306xe" filled="true" fillcolor="#000000" stroked="false">
                <v:path arrowok="t"/>
                <v:fill type="solid"/>
              </v:shape>
            </v:group>
            <v:group style="position:absolute;left:5943;top:1313;width:10;height:2" coordorigin="5943,1313" coordsize="10,2">
              <v:shape style="position:absolute;left:5943;top:1313;width:10;height:2" coordorigin="5943,1313" coordsize="10,0" path="m5943,1313l5953,1313e" filled="false" stroked="true" strokeweight=".71997pt" strokecolor="#000000">
                <v:path arrowok="t"/>
              </v:shape>
            </v:group>
            <v:group style="position:absolute;left:5943;top:1335;width:29;height:2" coordorigin="5943,1335" coordsize="29,2">
              <v:shape style="position:absolute;left:5943;top:1335;width:29;height:2" coordorigin="5943,1335" coordsize="29,0" path="m5943,1335l5972,1335e" filled="false" stroked="true" strokeweight="1.44pt" strokecolor="#000000">
                <v:path arrowok="t"/>
              </v:shape>
            </v:group>
            <v:group style="position:absolute;left:5972;top:1335;width:1213;height:2" coordorigin="5972,1335" coordsize="1213,2">
              <v:shape style="position:absolute;left:5972;top:1335;width:1213;height:2" coordorigin="5972,1335" coordsize="1213,0" path="m5972,1335l7185,1335e" filled="false" stroked="true" strokeweight="1.44pt" strokecolor="#000000">
                <v:path arrowok="t"/>
              </v:shape>
            </v:group>
            <v:group style="position:absolute;left:7185;top:1335;width:29;height:2" coordorigin="7185,1335" coordsize="29,2">
              <v:shape style="position:absolute;left:7185;top:1335;width:29;height:2" coordorigin="7185,1335" coordsize="29,0" path="m7185,1335l7213,1335e" filled="false" stroked="true" strokeweight="1.44pt" strokecolor="#000000">
                <v:path arrowok="t"/>
              </v:shape>
            </v:group>
            <v:group style="position:absolute;left:7213;top:1335;width:1246;height:2" coordorigin="7213,1335" coordsize="1246,2">
              <v:shape style="position:absolute;left:7213;top:1335;width:1246;height:2" coordorigin="7213,1335" coordsize="1246,0" path="m7213,1335l8459,1335e" filled="false" stroked="true" strokeweight="1.44pt" strokecolor="#000000">
                <v:path arrowok="t"/>
              </v:shape>
            </v:group>
            <v:group style="position:absolute;left:8459;top:1335;width:29;height:2" coordorigin="8459,1335" coordsize="29,2">
              <v:shape style="position:absolute;left:8459;top:1335;width:29;height:2" coordorigin="8459,1335" coordsize="29,0" path="m8459,1335l8488,1335e" filled="false" stroked="true" strokeweight="1.44pt" strokecolor="#000000">
                <v:path arrowok="t"/>
              </v:shape>
            </v:group>
            <v:group style="position:absolute;left:8488;top:1335;width:822;height:2" coordorigin="8488,1335" coordsize="822,2">
              <v:shape style="position:absolute;left:8488;top:1335;width:822;height:2" coordorigin="8488,1335" coordsize="822,0" path="m8488,1335l9309,1335e" filled="false" stroked="true" strokeweight="1.44pt" strokecolor="#000000">
                <v:path arrowok="t"/>
              </v:shape>
            </v:group>
            <v:group style="position:absolute;left:9309;top:999;width:10;height:20" coordorigin="9309,999" coordsize="10,20">
              <v:shape style="position:absolute;left:9309;top:999;width:10;height:20" coordorigin="9309,999" coordsize="10,20" path="m9309,1018l9319,1018,9319,999,9309,999,9309,1018xe" filled="true" fillcolor="#000000" stroked="false">
                <v:path arrowok="t"/>
                <v:fill type="solid"/>
              </v:shape>
            </v:group>
            <v:group style="position:absolute;left:9309;top:1018;width:10;height:20" coordorigin="9309,1018" coordsize="10,20">
              <v:shape style="position:absolute;left:9309;top:1018;width:10;height:20" coordorigin="9309,1018" coordsize="10,20" path="m9309,1037l9319,1037,9319,1018,9309,1018,9309,1037xe" filled="true" fillcolor="#000000" stroked="false">
                <v:path arrowok="t"/>
                <v:fill type="solid"/>
              </v:shape>
            </v:group>
            <v:group style="position:absolute;left:9309;top:1037;width:10;height:20" coordorigin="9309,1037" coordsize="10,20">
              <v:shape style="position:absolute;left:9309;top:1037;width:10;height:20" coordorigin="9309,1037" coordsize="10,20" path="m9309,1056l9319,1056,9319,1037,9309,1037,9309,1056xe" filled="true" fillcolor="#000000" stroked="false">
                <v:path arrowok="t"/>
                <v:fill type="solid"/>
              </v:shape>
            </v:group>
            <v:group style="position:absolute;left:9309;top:1056;width:10;height:20" coordorigin="9309,1056" coordsize="10,20">
              <v:shape style="position:absolute;left:9309;top:1056;width:10;height:20" coordorigin="9309,1056" coordsize="10,20" path="m9309,1076l9319,1076,9319,1056,9309,1056,9309,1076xe" filled="true" fillcolor="#000000" stroked="false">
                <v:path arrowok="t"/>
                <v:fill type="solid"/>
              </v:shape>
            </v:group>
            <v:group style="position:absolute;left:9309;top:1076;width:10;height:20" coordorigin="9309,1076" coordsize="10,20">
              <v:shape style="position:absolute;left:9309;top:1076;width:10;height:20" coordorigin="9309,1076" coordsize="10,20" path="m9309,1095l9319,1095,9319,1076,9309,1076,9309,1095xe" filled="true" fillcolor="#000000" stroked="false">
                <v:path arrowok="t"/>
                <v:fill type="solid"/>
              </v:shape>
            </v:group>
            <v:group style="position:absolute;left:9309;top:1095;width:10;height:20" coordorigin="9309,1095" coordsize="10,20">
              <v:shape style="position:absolute;left:9309;top:1095;width:10;height:20" coordorigin="9309,1095" coordsize="10,20" path="m9309,1114l9319,1114,9319,1095,9309,1095,9309,1114xe" filled="true" fillcolor="#000000" stroked="false">
                <v:path arrowok="t"/>
                <v:fill type="solid"/>
              </v:shape>
            </v:group>
            <v:group style="position:absolute;left:9309;top:1114;width:10;height:20" coordorigin="9309,1114" coordsize="10,20">
              <v:shape style="position:absolute;left:9309;top:1114;width:10;height:20" coordorigin="9309,1114" coordsize="10,20" path="m9309,1133l9319,1133,9319,1114,9309,1114,9309,1133xe" filled="true" fillcolor="#000000" stroked="false">
                <v:path arrowok="t"/>
                <v:fill type="solid"/>
              </v:shape>
            </v:group>
            <v:group style="position:absolute;left:9309;top:1133;width:10;height:20" coordorigin="9309,1133" coordsize="10,20">
              <v:shape style="position:absolute;left:9309;top:1133;width:10;height:20" coordorigin="9309,1133" coordsize="10,20" path="m9309,1152l9319,1152,9319,1133,9309,1133,9309,1152xe" filled="true" fillcolor="#000000" stroked="false">
                <v:path arrowok="t"/>
                <v:fill type="solid"/>
              </v:shape>
            </v:group>
            <v:group style="position:absolute;left:9309;top:1152;width:10;height:20" coordorigin="9309,1152" coordsize="10,20">
              <v:shape style="position:absolute;left:9309;top:1152;width:10;height:20" coordorigin="9309,1152" coordsize="10,20" path="m9309,1172l9319,1172,9319,1152,9309,1152,9309,1172xe" filled="true" fillcolor="#000000" stroked="false">
                <v:path arrowok="t"/>
                <v:fill type="solid"/>
              </v:shape>
            </v:group>
            <v:group style="position:absolute;left:9309;top:1172;width:10;height:20" coordorigin="9309,1172" coordsize="10,20">
              <v:shape style="position:absolute;left:9309;top:1172;width:10;height:20" coordorigin="9309,1172" coordsize="10,20" path="m9309,1191l9319,1191,9319,1172,9309,1172,9309,1191xe" filled="true" fillcolor="#000000" stroked="false">
                <v:path arrowok="t"/>
                <v:fill type="solid"/>
              </v:shape>
            </v:group>
            <v:group style="position:absolute;left:9309;top:1191;width:10;height:20" coordorigin="9309,1191" coordsize="10,20">
              <v:shape style="position:absolute;left:9309;top:1191;width:10;height:20" coordorigin="9309,1191" coordsize="10,20" path="m9309,1210l9319,1210,9319,1191,9309,1191,9309,1210xe" filled="true" fillcolor="#000000" stroked="false">
                <v:path arrowok="t"/>
                <v:fill type="solid"/>
              </v:shape>
            </v:group>
            <v:group style="position:absolute;left:9309;top:1210;width:10;height:20" coordorigin="9309,1210" coordsize="10,20">
              <v:shape style="position:absolute;left:9309;top:1210;width:10;height:20" coordorigin="9309,1210" coordsize="10,20" path="m9309,1229l9319,1229,9319,1210,9309,1210,9309,1229xe" filled="true" fillcolor="#000000" stroked="false">
                <v:path arrowok="t"/>
                <v:fill type="solid"/>
              </v:shape>
            </v:group>
            <v:group style="position:absolute;left:9309;top:1229;width:10;height:20" coordorigin="9309,1229" coordsize="10,20">
              <v:shape style="position:absolute;left:9309;top:1229;width:10;height:20" coordorigin="9309,1229" coordsize="10,20" path="m9309,1248l9319,1248,9319,1229,9309,1229,9309,1248xe" filled="true" fillcolor="#000000" stroked="false">
                <v:path arrowok="t"/>
                <v:fill type="solid"/>
              </v:shape>
            </v:group>
            <v:group style="position:absolute;left:9309;top:1248;width:10;height:20" coordorigin="9309,1248" coordsize="10,20">
              <v:shape style="position:absolute;left:9309;top:1248;width:10;height:20" coordorigin="9309,1248" coordsize="10,20" path="m9309,1268l9319,1268,9319,1248,9309,1248,9309,1268xe" filled="true" fillcolor="#000000" stroked="false">
                <v:path arrowok="t"/>
                <v:fill type="solid"/>
              </v:shape>
            </v:group>
            <v:group style="position:absolute;left:9309;top:1268;width:10;height:20" coordorigin="9309,1268" coordsize="10,20">
              <v:shape style="position:absolute;left:9309;top:1268;width:10;height:20" coordorigin="9309,1268" coordsize="10,20" path="m9309,1287l9319,1287,9319,1268,9309,1268,9309,1287xe" filled="true" fillcolor="#000000" stroked="false">
                <v:path arrowok="t"/>
                <v:fill type="solid"/>
              </v:shape>
            </v:group>
            <v:group style="position:absolute;left:9309;top:1287;width:10;height:20" coordorigin="9309,1287" coordsize="10,20">
              <v:shape style="position:absolute;left:9309;top:1287;width:10;height:20" coordorigin="9309,1287" coordsize="10,20" path="m9309,1306l9319,1306,9319,1287,9309,1287,9309,1306xe" filled="true" fillcolor="#000000" stroked="false">
                <v:path arrowok="t"/>
                <v:fill type="solid"/>
              </v:shape>
            </v:group>
            <v:group style="position:absolute;left:9309;top:1313;width:10;height:2" coordorigin="9309,1313" coordsize="10,2">
              <v:shape style="position:absolute;left:9309;top:1313;width:10;height:2" coordorigin="9309,1313" coordsize="10,0" path="m9309,1313l9319,1313e" filled="false" stroked="true" strokeweight=".71997pt" strokecolor="#000000">
                <v:path arrowok="t"/>
              </v:shape>
            </v:group>
            <v:group style="position:absolute;left:9309;top:1335;width:29;height:2" coordorigin="9309,1335" coordsize="29,2">
              <v:shape style="position:absolute;left:9309;top:1335;width:29;height:2" coordorigin="9309,1335" coordsize="29,0" path="m9309,1335l9338,1335e" filled="false" stroked="true" strokeweight="1.44pt" strokecolor="#000000">
                <v:path arrowok="t"/>
              </v:shape>
            </v:group>
            <v:group style="position:absolute;left:9338;top:1335;width:1253;height:2" coordorigin="9338,1335" coordsize="1253,2">
              <v:shape style="position:absolute;left:9338;top:1335;width:1253;height:2" coordorigin="9338,1335" coordsize="1253,0" path="m9338,1335l10591,1335e" filled="false" stroked="true" strokeweight="1.44pt" strokecolor="#000000">
                <v:path arrowok="t"/>
              </v:shape>
            </v:group>
            <w10:wrap type="none"/>
          </v:group>
        </w:pict>
      </w:r>
      <w:r>
        <w:rPr>
          <w:rFonts w:ascii="宋体" w:hAnsi="宋体" w:cs="宋体" w:eastAsia="宋体" w:hint="default"/>
          <w:sz w:val="21"/>
          <w:szCs w:val="21"/>
        </w:rPr>
        <w:t>组合中，采用账龄分析法计提坏账准备的其他应收款：</w:t>
      </w:r>
    </w:p>
    <w:p>
      <w:pPr>
        <w:spacing w:line="240" w:lineRule="auto" w:before="10"/>
        <w:rPr>
          <w:rFonts w:ascii="宋体" w:hAnsi="宋体" w:cs="宋体" w:eastAsia="宋体" w:hint="default"/>
          <w:sz w:val="3"/>
          <w:szCs w:val="3"/>
        </w:rPr>
      </w:pPr>
    </w:p>
    <w:tbl>
      <w:tblPr>
        <w:tblW w:w="0" w:type="auto"/>
        <w:jc w:val="left"/>
        <w:tblInd w:w="1118" w:type="dxa"/>
        <w:tblLayout w:type="fixed"/>
        <w:tblCellMar>
          <w:top w:w="0" w:type="dxa"/>
          <w:left w:w="0" w:type="dxa"/>
          <w:bottom w:w="0" w:type="dxa"/>
          <w:right w:w="0" w:type="dxa"/>
        </w:tblCellMar>
        <w:tblLook w:val="01E0"/>
      </w:tblPr>
      <w:tblGrid>
        <w:gridCol w:w="1139"/>
        <w:gridCol w:w="1286"/>
        <w:gridCol w:w="1985"/>
        <w:gridCol w:w="1274"/>
        <w:gridCol w:w="2127"/>
      </w:tblGrid>
      <w:tr>
        <w:trPr>
          <w:trHeight w:val="372" w:hRule="exact"/>
        </w:trPr>
        <w:tc>
          <w:tcPr>
            <w:tcW w:w="1139" w:type="dxa"/>
            <w:tcBorders>
              <w:top w:val="nil" w:sz="6" w:space="0" w:color="auto"/>
              <w:left w:val="nil" w:sz="6" w:space="0" w:color="auto"/>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274" w:type="dxa"/>
            <w:tcBorders>
              <w:top w:val="nil" w:sz="6" w:space="0" w:color="auto"/>
              <w:left w:val="single" w:sz="4" w:space="0" w:color="000000"/>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61"/>
              <w:ind w:left="67"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47" w:hRule="exact"/>
        </w:trPr>
        <w:tc>
          <w:tcPr>
            <w:tcW w:w="113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200"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327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65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340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0"/>
              <w:ind w:left="695" w:right="0"/>
              <w:jc w:val="left"/>
              <w:rPr>
                <w:rFonts w:ascii="宋体" w:hAnsi="宋体" w:cs="宋体" w:eastAsia="宋体" w:hint="default"/>
                <w:sz w:val="18"/>
                <w:szCs w:val="18"/>
              </w:rPr>
            </w:pPr>
            <w:r>
              <w:rPr>
                <w:rFonts w:ascii="宋体" w:hAnsi="宋体" w:cs="宋体" w:eastAsia="宋体" w:hint="default"/>
                <w:sz w:val="18"/>
                <w:szCs w:val="18"/>
              </w:rPr>
              <w:t>账面余额</w:t>
            </w:r>
          </w:p>
        </w:tc>
      </w:tr>
      <w:tr>
        <w:trPr>
          <w:trHeight w:val="164" w:hRule="exact"/>
        </w:trPr>
        <w:tc>
          <w:tcPr>
            <w:tcW w:w="1139" w:type="dxa"/>
            <w:tcBorders>
              <w:top w:val="nil" w:sz="6" w:space="0" w:color="auto"/>
              <w:left w:val="nil" w:sz="6" w:space="0" w:color="auto"/>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9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4"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nil" w:sz="6" w:space="0" w:color="auto"/>
            </w:tcBorders>
          </w:tcPr>
          <w:p>
            <w:pPr>
              <w:pStyle w:val="TableParagraph"/>
              <w:spacing w:line="172" w:lineRule="exact"/>
              <w:ind w:left="112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27" w:hRule="exact"/>
        </w:trPr>
        <w:tc>
          <w:tcPr>
            <w:tcW w:w="1139" w:type="dxa"/>
            <w:tcBorders>
              <w:top w:val="nil" w:sz="6" w:space="0" w:color="auto"/>
              <w:left w:val="nil" w:sz="6" w:space="0" w:color="auto"/>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173" w:lineRule="exact"/>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173" w:lineRule="exact"/>
              <w:ind w:left="187"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173" w:lineRule="exact"/>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173" w:lineRule="exact"/>
              <w:ind w:left="237" w:right="0"/>
              <w:jc w:val="left"/>
              <w:rPr>
                <w:rFonts w:ascii="宋体" w:hAnsi="宋体" w:cs="宋体" w:eastAsia="宋体" w:hint="default"/>
                <w:sz w:val="18"/>
                <w:szCs w:val="18"/>
              </w:rPr>
            </w:pPr>
            <w:r>
              <w:rPr>
                <w:rFonts w:ascii="宋体" w:hAnsi="宋体" w:cs="宋体" w:eastAsia="宋体" w:hint="default"/>
                <w:sz w:val="18"/>
                <w:szCs w:val="18"/>
              </w:rPr>
              <w:t>比例</w:t>
            </w:r>
          </w:p>
        </w:tc>
      </w:tr>
    </w:tbl>
    <w:p>
      <w:pPr>
        <w:spacing w:after="0" w:line="173" w:lineRule="exact"/>
        <w:jc w:val="left"/>
        <w:rPr>
          <w:rFonts w:ascii="宋体" w:hAnsi="宋体" w:cs="宋体" w:eastAsia="宋体" w:hint="default"/>
          <w:sz w:val="18"/>
          <w:szCs w:val="18"/>
        </w:rPr>
        <w:sectPr>
          <w:pgSz w:w="11910" w:h="16840"/>
          <w:pgMar w:header="0" w:footer="980" w:top="1160" w:bottom="1160" w:left="1660" w:right="0"/>
        </w:sectPr>
      </w:pPr>
    </w:p>
    <w:p>
      <w:pPr>
        <w:spacing w:line="240" w:lineRule="auto" w:before="12"/>
        <w:rPr>
          <w:rFonts w:ascii="宋体" w:hAnsi="宋体" w:cs="宋体" w:eastAsia="宋体" w:hint="default"/>
          <w:sz w:val="5"/>
          <w:szCs w:val="5"/>
        </w:rPr>
      </w:pPr>
      <w:r>
        <w:rPr/>
        <w:pict>
          <v:shape style="position:absolute;margin-left:195.649994pt;margin-top:75.47998pt;width:.48001pt;height:.12pt;mso-position-horizontal-relative:page;mso-position-vertical-relative:page;z-index:-1294192" type="#_x0000_t75" stroked="false">
            <v:imagedata r:id="rId803" o:title=""/>
          </v:shape>
        </w:pict>
      </w:r>
      <w:r>
        <w:rPr/>
        <w:pict>
          <v:shape style="position:absolute;margin-left:259.970001pt;margin-top:75.47998pt;width:.48001pt;height:.12pt;mso-position-horizontal-relative:page;mso-position-vertical-relative:page;z-index:-1294168" type="#_x0000_t75" stroked="false">
            <v:imagedata r:id="rId803" o:title=""/>
          </v:shape>
        </w:pict>
      </w:r>
      <w:r>
        <w:rPr/>
        <w:pict>
          <v:shape style="position:absolute;margin-left:297.170013pt;margin-top:75.47998pt;width:.48001pt;height:.12pt;mso-position-horizontal-relative:page;mso-position-vertical-relative:page;z-index:-1294144" type="#_x0000_t75" stroked="false">
            <v:imagedata r:id="rId803" o:title=""/>
          </v:shape>
        </w:pict>
      </w:r>
      <w:r>
        <w:rPr/>
        <w:pict>
          <v:shape style="position:absolute;margin-left:359.230011pt;margin-top:75.47998pt;width:.48001pt;height:.12pt;mso-position-horizontal-relative:page;mso-position-vertical-relative:page;z-index:-1294120" type="#_x0000_t75" stroked="false">
            <v:imagedata r:id="rId803" o:title=""/>
          </v:shape>
        </w:pict>
      </w:r>
      <w:r>
        <w:rPr/>
        <w:pict>
          <v:shape style="position:absolute;margin-left:422.950012pt;margin-top:75.47998pt;width:.48001pt;height:.12pt;mso-position-horizontal-relative:page;mso-position-vertical-relative:page;z-index:-1294096" type="#_x0000_t75" stroked="false">
            <v:imagedata r:id="rId803" o:title=""/>
          </v:shape>
        </w:pict>
      </w:r>
      <w:r>
        <w:rPr/>
        <w:pict>
          <v:shape style="position:absolute;margin-left:465.459991pt;margin-top:75.47998pt;width:.48001pt;height:.12pt;mso-position-horizontal-relative:page;mso-position-vertical-relative:page;z-index:-1294072" type="#_x0000_t75" stroked="false">
            <v:imagedata r:id="rId803" o:title=""/>
          </v:shape>
        </w:pict>
      </w: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17"/>
          <w:szCs w:val="17"/>
        </w:rPr>
      </w:pPr>
    </w:p>
    <w:tbl>
      <w:tblPr>
        <w:tblW w:w="0" w:type="auto"/>
        <w:jc w:val="left"/>
        <w:tblInd w:w="725" w:type="dxa"/>
        <w:tblLayout w:type="fixed"/>
        <w:tblCellMar>
          <w:top w:w="0" w:type="dxa"/>
          <w:left w:w="0" w:type="dxa"/>
          <w:bottom w:w="0" w:type="dxa"/>
          <w:right w:w="0" w:type="dxa"/>
        </w:tblCellMar>
        <w:tblLook w:val="01E0"/>
      </w:tblPr>
      <w:tblGrid>
        <w:gridCol w:w="1532"/>
        <w:gridCol w:w="1286"/>
        <w:gridCol w:w="744"/>
        <w:gridCol w:w="1241"/>
        <w:gridCol w:w="1274"/>
        <w:gridCol w:w="850"/>
        <w:gridCol w:w="1277"/>
      </w:tblGrid>
      <w:tr>
        <w:trPr>
          <w:trHeight w:val="707" w:hRule="exact"/>
        </w:trPr>
        <w:tc>
          <w:tcPr>
            <w:tcW w:w="1532"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8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3,751,100.90</w:t>
            </w:r>
          </w:p>
        </w:tc>
        <w:tc>
          <w:tcPr>
            <w:tcW w:w="7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24"/>
              <w:ind w:left="123" w:right="0"/>
              <w:jc w:val="center"/>
              <w:rPr>
                <w:rFonts w:ascii="Times New Roman" w:hAnsi="Times New Roman" w:cs="Times New Roman" w:eastAsia="Times New Roman" w:hint="default"/>
                <w:sz w:val="18"/>
                <w:szCs w:val="18"/>
              </w:rPr>
            </w:pPr>
            <w:r>
              <w:rPr>
                <w:rFonts w:ascii="Times New Roman"/>
                <w:sz w:val="18"/>
              </w:rPr>
              <w:t>73.82</w:t>
            </w:r>
          </w:p>
        </w:tc>
        <w:tc>
          <w:tcPr>
            <w:tcW w:w="124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187,555.03</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3,450,777.56</w:t>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6"/>
              <w:ind w:left="1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24"/>
              <w:ind w:left="328" w:right="0"/>
              <w:jc w:val="left"/>
              <w:rPr>
                <w:rFonts w:ascii="Times New Roman" w:hAnsi="Times New Roman" w:cs="Times New Roman" w:eastAsia="Times New Roman" w:hint="default"/>
                <w:sz w:val="18"/>
                <w:szCs w:val="18"/>
              </w:rPr>
            </w:pPr>
            <w:r>
              <w:rPr>
                <w:rFonts w:ascii="Times New Roman"/>
                <w:sz w:val="18"/>
              </w:rPr>
              <w:t>66.50</w:t>
            </w:r>
          </w:p>
        </w:tc>
        <w:tc>
          <w:tcPr>
            <w:tcW w:w="1277"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172,538.88</w:t>
            </w:r>
          </w:p>
        </w:tc>
      </w:tr>
      <w:tr>
        <w:trPr>
          <w:trHeight w:val="259"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490,130.00</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pacing w:val="-1"/>
                <w:sz w:val="18"/>
              </w:rPr>
              <w:t>9.65</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pacing w:val="-1"/>
                <w:sz w:val="18"/>
              </w:rPr>
              <w:t>98,026.00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18"/>
                <w:szCs w:val="18"/>
              </w:rPr>
            </w:pPr>
            <w:r>
              <w:rPr>
                <w:rFonts w:ascii="Times New Roman"/>
                <w:spacing w:val="-2"/>
                <w:sz w:val="18"/>
              </w:rPr>
              <w:t>1,034,111.70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z w:val="18"/>
              </w:rPr>
              <w:t>19.93</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206,822.34</w:t>
            </w:r>
          </w:p>
        </w:tc>
      </w:tr>
      <w:tr>
        <w:trPr>
          <w:trHeight w:val="39" w:hRule="exact"/>
        </w:trPr>
        <w:tc>
          <w:tcPr>
            <w:tcW w:w="1532"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361"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182,268.19</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3.59</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91,134.10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7"/>
              <w:jc w:val="right"/>
              <w:rPr>
                <w:rFonts w:ascii="Times New Roman" w:hAnsi="Times New Roman" w:cs="Times New Roman" w:eastAsia="Times New Roman" w:hint="default"/>
                <w:sz w:val="18"/>
                <w:szCs w:val="18"/>
              </w:rPr>
            </w:pPr>
            <w:r>
              <w:rPr>
                <w:rFonts w:ascii="Times New Roman"/>
                <w:w w:val="95"/>
                <w:sz w:val="18"/>
              </w:rPr>
              <w:t>160,771.95</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Times New Roman" w:hAnsi="Times New Roman" w:cs="Times New Roman" w:eastAsia="Times New Roman" w:hint="default"/>
                <w:sz w:val="18"/>
                <w:szCs w:val="18"/>
              </w:rPr>
            </w:pPr>
            <w:r>
              <w:rPr>
                <w:rFonts w:ascii="Times New Roman"/>
                <w:spacing w:val="-1"/>
                <w:sz w:val="18"/>
              </w:rPr>
              <w:t>3.10</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80,385.98</w:t>
            </w:r>
          </w:p>
        </w:tc>
      </w:tr>
      <w:tr>
        <w:trPr>
          <w:trHeight w:val="259"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657,250.12</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z w:val="18"/>
              </w:rPr>
              <w:t>12.94</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657,250.12</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18"/>
                <w:szCs w:val="18"/>
              </w:rPr>
            </w:pPr>
            <w:r>
              <w:rPr>
                <w:rFonts w:ascii="Times New Roman"/>
                <w:spacing w:val="-1"/>
                <w:sz w:val="18"/>
              </w:rPr>
              <w:t>543,268.26</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z w:val="18"/>
              </w:rPr>
              <w:t>10.47</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543,268.26</w:t>
            </w:r>
          </w:p>
        </w:tc>
      </w:tr>
      <w:tr>
        <w:trPr>
          <w:trHeight w:val="39" w:hRule="exact"/>
        </w:trPr>
        <w:tc>
          <w:tcPr>
            <w:tcW w:w="1532"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336" w:hRule="exact"/>
        </w:trPr>
        <w:tc>
          <w:tcPr>
            <w:tcW w:w="1532"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5,080,749.21</w:t>
            </w:r>
          </w:p>
        </w:tc>
        <w:tc>
          <w:tcPr>
            <w:tcW w:w="7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2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1,033,965.25</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98"/>
              <w:jc w:val="right"/>
              <w:rPr>
                <w:rFonts w:ascii="Times New Roman" w:hAnsi="Times New Roman" w:cs="Times New Roman" w:eastAsia="Times New Roman" w:hint="default"/>
                <w:sz w:val="18"/>
                <w:szCs w:val="18"/>
              </w:rPr>
            </w:pPr>
            <w:r>
              <w:rPr>
                <w:rFonts w:ascii="Times New Roman"/>
                <w:spacing w:val="-1"/>
                <w:sz w:val="18"/>
              </w:rPr>
              <w:t>5,188,929.47</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277"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1,003,015.46</w:t>
            </w:r>
          </w:p>
        </w:tc>
      </w:tr>
    </w:tbl>
    <w:p>
      <w:pPr>
        <w:tabs>
          <w:tab w:pos="1395" w:val="left" w:leader="none"/>
        </w:tabs>
        <w:spacing w:line="556" w:lineRule="auto" w:before="0"/>
        <w:ind w:left="858" w:right="3289" w:firstLine="0"/>
        <w:jc w:val="left"/>
        <w:rPr>
          <w:rFonts w:ascii="宋体" w:hAnsi="宋体" w:cs="宋体" w:eastAsia="宋体" w:hint="default"/>
          <w:sz w:val="21"/>
          <w:szCs w:val="21"/>
        </w:rPr>
      </w:pPr>
      <w:r>
        <w:rPr/>
        <w:pict>
          <v:group style="position:absolute;margin-left:120.019997pt;margin-top:-84.57637pt;width:409.55pt;height:.5pt;mso-position-horizontal-relative:page;mso-position-vertical-relative:paragraph;z-index:-1294048" coordorigin="2400,-1692" coordsize="8191,10">
            <v:shape style="position:absolute;left:2400;top:-1692;width:1513;height:10" type="#_x0000_t75" stroked="false">
              <v:imagedata r:id="rId730" o:title=""/>
            </v:shape>
            <v:shape style="position:absolute;left:3908;top:-1692;width:3276;height:10" type="#_x0000_t75" stroked="false">
              <v:imagedata r:id="rId808" o:title=""/>
            </v:shape>
            <v:shape style="position:absolute;left:7180;top:-1692;width:1279;height:10" type="#_x0000_t75" stroked="false">
              <v:imagedata r:id="rId288" o:title=""/>
            </v:shape>
            <v:shape style="position:absolute;left:8454;top:-1692;width:855;height:10" type="#_x0000_t75" stroked="false">
              <v:imagedata r:id="rId290" o:title=""/>
            </v:shape>
            <v:shape style="position:absolute;left:9304;top:-1692;width:1286;height:10" type="#_x0000_t75" stroked="false">
              <v:imagedata r:id="rId809" o:title=""/>
            </v:shape>
            <w10:wrap type="none"/>
          </v:group>
        </w:pict>
      </w:r>
      <w:r>
        <w:rPr/>
        <w:pict>
          <v:group style="position:absolute;margin-left:120.019997pt;margin-top:-68.136307pt;width:409.55pt;height:.5pt;mso-position-horizontal-relative:page;mso-position-vertical-relative:paragraph;z-index:-1294024" coordorigin="2400,-1363" coordsize="8191,10">
            <v:shape style="position:absolute;left:2400;top:-1363;width:1513;height:10" type="#_x0000_t75" stroked="false">
              <v:imagedata r:id="rId730" o:title=""/>
            </v:shape>
            <v:shape style="position:absolute;left:3908;top:-1363;width:3276;height:10" type="#_x0000_t75" stroked="false">
              <v:imagedata r:id="rId808" o:title=""/>
            </v:shape>
            <v:shape style="position:absolute;left:7180;top:-1363;width:1279;height:10" type="#_x0000_t75" stroked="false">
              <v:imagedata r:id="rId288" o:title=""/>
            </v:shape>
            <v:shape style="position:absolute;left:8454;top:-1363;width:855;height:10" type="#_x0000_t75" stroked="false">
              <v:imagedata r:id="rId290" o:title=""/>
            </v:shape>
            <v:shape style="position:absolute;left:9304;top:-1363;width:1286;height:10" type="#_x0000_t75" stroked="false">
              <v:imagedata r:id="rId809" o:title=""/>
            </v:shape>
            <w10:wrap type="none"/>
          </v:group>
        </w:pict>
      </w:r>
      <w:r>
        <w:rPr/>
        <w:pict>
          <v:group style="position:absolute;margin-left:120.019997pt;margin-top:-56.136349pt;width:409.55pt;height:5.05pt;mso-position-horizontal-relative:page;mso-position-vertical-relative:paragraph;z-index:-1294000" coordorigin="2400,-1123" coordsize="8191,101">
            <v:shape style="position:absolute;left:2400;top:-1123;width:1532;height:101" type="#_x0000_t75" stroked="false">
              <v:imagedata r:id="rId810" o:title=""/>
            </v:shape>
            <v:shape style="position:absolute;left:3908;top:-1032;width:3276;height:10" type="#_x0000_t75" stroked="false">
              <v:imagedata r:id="rId808" o:title=""/>
            </v:shape>
            <v:shape style="position:absolute;left:7180;top:-1032;width:1279;height:10" type="#_x0000_t75" stroked="false">
              <v:imagedata r:id="rId288" o:title=""/>
            </v:shape>
            <v:shape style="position:absolute;left:8454;top:-1032;width:855;height:10" type="#_x0000_t75" stroked="false">
              <v:imagedata r:id="rId290" o:title=""/>
            </v:shape>
            <v:shape style="position:absolute;left:9304;top:-1032;width:1286;height:10" type="#_x0000_t75" stroked="false">
              <v:imagedata r:id="rId809" o:title=""/>
            </v:shape>
            <w10:wrap type="none"/>
          </v:group>
        </w:pict>
      </w:r>
      <w:r>
        <w:rPr/>
        <w:pict>
          <v:group style="position:absolute;margin-left:120.019997pt;margin-top:-35.136307pt;width:409.55pt;height:.5pt;mso-position-horizontal-relative:page;mso-position-vertical-relative:paragraph;z-index:-1293976" coordorigin="2400,-703" coordsize="8191,10">
            <v:shape style="position:absolute;left:2400;top:-703;width:1513;height:10" type="#_x0000_t75" stroked="false">
              <v:imagedata r:id="rId730" o:title=""/>
            </v:shape>
            <v:shape style="position:absolute;left:3908;top:-703;width:3276;height:10" type="#_x0000_t75" stroked="false">
              <v:imagedata r:id="rId808" o:title=""/>
            </v:shape>
            <v:shape style="position:absolute;left:7180;top:-703;width:1279;height:10" type="#_x0000_t75" stroked="false">
              <v:imagedata r:id="rId288" o:title=""/>
            </v:shape>
            <v:shape style="position:absolute;left:8454;top:-703;width:855;height:10" type="#_x0000_t75" stroked="false">
              <v:imagedata r:id="rId290" o:title=""/>
            </v:shape>
            <v:shape style="position:absolute;left:9304;top:-703;width:1286;height:10" type="#_x0000_t75" stroked="false">
              <v:imagedata r:id="rId809" o:title=""/>
            </v:shape>
            <w10:wrap type="none"/>
          </v:group>
        </w:pict>
      </w:r>
      <w:r>
        <w:rPr/>
        <w:pict>
          <v:group style="position:absolute;margin-left:120.019997pt;margin-top:-23.136349pt;width:409.55pt;height:5.05pt;mso-position-horizontal-relative:page;mso-position-vertical-relative:paragraph;z-index:-1293952" coordorigin="2400,-463" coordsize="8191,101">
            <v:shape style="position:absolute;left:2400;top:-463;width:1532;height:101" type="#_x0000_t75" stroked="false">
              <v:imagedata r:id="rId810" o:title=""/>
            </v:shape>
            <v:shape style="position:absolute;left:3908;top:-372;width:3276;height:10" type="#_x0000_t75" stroked="false">
              <v:imagedata r:id="rId808" o:title=""/>
            </v:shape>
            <v:shape style="position:absolute;left:7180;top:-372;width:1279;height:10" type="#_x0000_t75" stroked="false">
              <v:imagedata r:id="rId288" o:title=""/>
            </v:shape>
            <v:shape style="position:absolute;left:8454;top:-372;width:855;height:10" type="#_x0000_t75" stroked="false">
              <v:imagedata r:id="rId290" o:title=""/>
            </v:shape>
            <v:shape style="position:absolute;left:9304;top:-372;width:1286;height:10" type="#_x0000_t75" stroked="false">
              <v:imagedata r:id="rId809" o:title=""/>
            </v:shape>
            <w10:wrap type="none"/>
          </v:group>
        </w:pict>
      </w:r>
      <w:r>
        <w:rPr>
          <w:rFonts w:ascii="宋体" w:hAnsi="宋体" w:cs="宋体" w:eastAsia="宋体" w:hint="default"/>
          <w:spacing w:val="-2"/>
          <w:sz w:val="21"/>
          <w:szCs w:val="21"/>
        </w:rPr>
        <w:t>公司期末无单项金额虽不重大但单项计提坏账准备的其他应收款。</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b/>
          <w:bCs/>
          <w:sz w:val="21"/>
          <w:szCs w:val="21"/>
        </w:rPr>
        <w:t>3</w:t>
      </w:r>
      <w:r>
        <w:rPr>
          <w:rFonts w:ascii="宋体" w:hAnsi="宋体" w:cs="宋体" w:eastAsia="宋体" w:hint="default"/>
          <w:b/>
          <w:bCs/>
          <w:sz w:val="21"/>
          <w:szCs w:val="21"/>
        </w:rPr>
        <w:t>、</w:t>
        <w:tab/>
        <w:t>本报告期无转回或收回其他应收款情况。</w:t>
      </w:r>
      <w:r>
        <w:rPr>
          <w:rFonts w:ascii="宋体" w:hAnsi="宋体" w:cs="宋体" w:eastAsia="宋体" w:hint="default"/>
          <w:sz w:val="21"/>
          <w:szCs w:val="21"/>
        </w:rPr>
      </w:r>
    </w:p>
    <w:p>
      <w:pPr>
        <w:tabs>
          <w:tab w:pos="1395" w:val="left" w:leader="none"/>
        </w:tabs>
        <w:spacing w:before="88"/>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本报告期无实际核销的其他应收款情况。</w:t>
      </w:r>
      <w:r>
        <w:rPr>
          <w:rFonts w:ascii="宋体" w:hAnsi="宋体" w:cs="宋体" w:eastAsia="宋体" w:hint="default"/>
          <w:sz w:val="21"/>
          <w:szCs w:val="21"/>
        </w:rPr>
      </w:r>
    </w:p>
    <w:p>
      <w:pPr>
        <w:spacing w:line="240" w:lineRule="auto" w:before="3"/>
        <w:rPr>
          <w:rFonts w:ascii="宋体" w:hAnsi="宋体" w:cs="宋体" w:eastAsia="宋体" w:hint="default"/>
          <w:b/>
          <w:bCs/>
          <w:sz w:val="25"/>
          <w:szCs w:val="25"/>
        </w:rPr>
      </w:pPr>
    </w:p>
    <w:p>
      <w:pPr>
        <w:tabs>
          <w:tab w:pos="1395" w:val="left" w:leader="none"/>
        </w:tabs>
        <w:spacing w:before="36"/>
        <w:ind w:left="858" w:right="1428"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期末其他应收款中无持本公司</w:t>
      </w:r>
      <w:r>
        <w:rPr>
          <w:rFonts w:ascii="宋体" w:hAnsi="宋体" w:cs="宋体" w:eastAsia="宋体" w:hint="default"/>
          <w:b/>
          <w:bCs/>
          <w:spacing w:val="-43"/>
          <w:sz w:val="21"/>
          <w:szCs w:val="21"/>
        </w:rPr>
        <w:t> </w:t>
      </w:r>
      <w:r>
        <w:rPr>
          <w:rFonts w:ascii="宋体" w:hAnsi="宋体" w:cs="宋体" w:eastAsia="宋体" w:hint="default"/>
          <w:b/>
          <w:bCs/>
          <w:spacing w:val="-10"/>
          <w:sz w:val="21"/>
          <w:szCs w:val="21"/>
        </w:rPr>
        <w:t>5</w:t>
      </w:r>
      <w:r>
        <w:rPr>
          <w:rFonts w:ascii="宋体" w:hAnsi="宋体" w:cs="宋体" w:eastAsia="宋体" w:hint="default"/>
          <w:b/>
          <w:bCs/>
          <w:spacing w:val="-10"/>
          <w:sz w:val="21"/>
          <w:szCs w:val="21"/>
        </w:rPr>
        <w:t>％以上（含</w:t>
      </w:r>
      <w:r>
        <w:rPr>
          <w:rFonts w:ascii="宋体" w:hAnsi="宋体" w:cs="宋体" w:eastAsia="宋体" w:hint="default"/>
          <w:b/>
          <w:bCs/>
          <w:spacing w:val="-43"/>
          <w:sz w:val="21"/>
          <w:szCs w:val="21"/>
        </w:rPr>
        <w:t> </w:t>
      </w:r>
      <w:r>
        <w:rPr>
          <w:rFonts w:ascii="宋体" w:hAnsi="宋体" w:cs="宋体" w:eastAsia="宋体" w:hint="default"/>
          <w:b/>
          <w:bCs/>
          <w:spacing w:val="-5"/>
          <w:sz w:val="21"/>
          <w:szCs w:val="21"/>
        </w:rPr>
        <w:t>5</w:t>
      </w:r>
      <w:r>
        <w:rPr>
          <w:rFonts w:ascii="宋体" w:hAnsi="宋体" w:cs="宋体" w:eastAsia="宋体" w:hint="default"/>
          <w:b/>
          <w:bCs/>
          <w:spacing w:val="-5"/>
          <w:sz w:val="21"/>
          <w:szCs w:val="21"/>
        </w:rPr>
        <w:t>％）表决权股份的股东单位欠款。</w:t>
      </w:r>
      <w:r>
        <w:rPr>
          <w:rFonts w:ascii="宋体" w:hAnsi="宋体" w:cs="宋体" w:eastAsia="宋体" w:hint="default"/>
          <w:spacing w:val="-5"/>
          <w:sz w:val="21"/>
          <w:szCs w:val="21"/>
        </w:rPr>
      </w:r>
    </w:p>
    <w:p>
      <w:pPr>
        <w:spacing w:line="240" w:lineRule="auto" w:before="10"/>
        <w:rPr>
          <w:rFonts w:ascii="宋体" w:hAnsi="宋体" w:cs="宋体" w:eastAsia="宋体" w:hint="default"/>
          <w:b/>
          <w:bCs/>
          <w:sz w:val="27"/>
          <w:szCs w:val="27"/>
        </w:rPr>
      </w:pPr>
    </w:p>
    <w:p>
      <w:pPr>
        <w:tabs>
          <w:tab w:pos="1395" w:val="left" w:leader="none"/>
        </w:tabs>
        <w:spacing w:before="0"/>
        <w:ind w:left="858" w:right="1782" w:firstLine="0"/>
        <w:jc w:val="left"/>
        <w:rPr>
          <w:rFonts w:ascii="宋体" w:hAnsi="宋体" w:cs="宋体" w:eastAsia="宋体" w:hint="default"/>
          <w:sz w:val="21"/>
          <w:szCs w:val="21"/>
        </w:rPr>
      </w:pPr>
      <w:r>
        <w:rPr/>
        <w:pict>
          <v:shape style="position:absolute;margin-left:203.330002pt;margin-top:16.943659pt;width:.48pt;height:.12pt;mso-position-horizontal-relative:page;mso-position-vertical-relative:paragraph;z-index:-1293928" type="#_x0000_t75" stroked="false">
            <v:imagedata r:id="rId811" o:title=""/>
          </v:shape>
        </w:pict>
      </w:r>
      <w:r>
        <w:rPr/>
        <w:pict>
          <v:shape style="position:absolute;margin-left:274.130005pt;margin-top:16.943659pt;width:.48001pt;height:.12pt;mso-position-horizontal-relative:page;mso-position-vertical-relative:paragraph;z-index:-1293904" type="#_x0000_t75" stroked="false">
            <v:imagedata r:id="rId811" o:title=""/>
          </v:shape>
        </w:pict>
      </w:r>
      <w:r>
        <w:rPr/>
        <w:pict>
          <v:shape style="position:absolute;margin-left:344.950012pt;margin-top:16.943659pt;width:.48001pt;height:.12pt;mso-position-horizontal-relative:page;mso-position-vertical-relative:paragraph;z-index:-1293880" type="#_x0000_t75" stroked="false">
            <v:imagedata r:id="rId811" o:title=""/>
          </v:shape>
        </w:pict>
      </w:r>
      <w:r>
        <w:rPr/>
        <w:pict>
          <v:shape style="position:absolute;margin-left:398.109985pt;margin-top:16.943659pt;width:.48001pt;height:.12pt;mso-position-horizontal-relative:page;mso-position-vertical-relative:paragraph;z-index:-1293856" type="#_x0000_t75" stroked="false">
            <v:imagedata r:id="rId811" o:title=""/>
          </v:shape>
        </w:pict>
      </w:r>
      <w:r>
        <w:rPr/>
        <w:pict>
          <v:shape style="position:absolute;margin-left:451.299988pt;margin-top:16.943659pt;width:.48001pt;height:.12pt;mso-position-horizontal-relative:page;mso-position-vertical-relative:paragraph;z-index:-1293832" type="#_x0000_t75" stroked="false">
            <v:imagedata r:id="rId811" o:title=""/>
          </v:shape>
        </w:pict>
      </w:r>
      <w:r>
        <w:rPr/>
        <w:pict>
          <v:group style="position:absolute;margin-left:117.019997pt;margin-top:60.263668pt;width:401.6pt;height:5.2pt;mso-position-horizontal-relative:page;mso-position-vertical-relative:paragraph;z-index:-1293808" coordorigin="2340,1205" coordsize="8032,104">
            <v:shape style="position:absolute;left:2340;top:1205;width:1745;height:103" type="#_x0000_t75" stroked="false">
              <v:imagedata r:id="rId812" o:title=""/>
            </v:shape>
            <v:shape style="position:absolute;left:4062;top:1299;width:6311;height:10" type="#_x0000_t75" stroked="false">
              <v:imagedata r:id="rId813" o:title=""/>
            </v:shape>
            <w10:wrap type="none"/>
          </v:group>
        </w:pict>
      </w:r>
      <w:r>
        <w:rPr/>
        <w:pict>
          <v:group style="position:absolute;margin-left:117.019997pt;margin-top:97.463646pt;width:401.6pt;height:.5pt;mso-position-horizontal-relative:page;mso-position-vertical-relative:paragraph;z-index:-1293784" coordorigin="2340,1949" coordsize="8032,10">
            <v:shape style="position:absolute;left:2340;top:1949;width:1726;height:10" type="#_x0000_t75" stroked="false">
              <v:imagedata r:id="rId369" o:title=""/>
            </v:shape>
            <v:shape style="position:absolute;left:4062;top:1949;width:6311;height:10" type="#_x0000_t75" stroked="false">
              <v:imagedata r:id="rId813" o:title=""/>
            </v:shape>
            <w10:wrap type="none"/>
          </v:group>
        </w:pict>
      </w:r>
      <w:r>
        <w:rPr>
          <w:rFonts w:ascii="宋体" w:hAnsi="宋体" w:cs="宋体" w:eastAsia="宋体" w:hint="default"/>
          <w:b/>
          <w:bCs/>
          <w:sz w:val="21"/>
          <w:szCs w:val="21"/>
        </w:rPr>
        <w:t>6</w:t>
      </w:r>
      <w:r>
        <w:rPr>
          <w:rFonts w:ascii="宋体" w:hAnsi="宋体" w:cs="宋体" w:eastAsia="宋体" w:hint="default"/>
          <w:b/>
          <w:bCs/>
          <w:sz w:val="21"/>
          <w:szCs w:val="21"/>
        </w:rPr>
        <w:t>、</w:t>
        <w:tab/>
        <w:t>其他应收款金额前五名情况</w:t>
      </w:r>
      <w:r>
        <w:rPr>
          <w:rFonts w:ascii="宋体" w:hAnsi="宋体" w:cs="宋体" w:eastAsia="宋体" w:hint="default"/>
          <w:sz w:val="21"/>
          <w:szCs w:val="21"/>
        </w:rPr>
      </w:r>
    </w:p>
    <w:p>
      <w:pPr>
        <w:spacing w:line="240" w:lineRule="auto" w:before="9"/>
        <w:rPr>
          <w:rFonts w:ascii="宋体" w:hAnsi="宋体" w:cs="宋体" w:eastAsia="宋体" w:hint="default"/>
          <w:b/>
          <w:bCs/>
          <w:sz w:val="2"/>
          <w:szCs w:val="2"/>
        </w:rPr>
      </w:pPr>
    </w:p>
    <w:tbl>
      <w:tblPr>
        <w:tblW w:w="0" w:type="auto"/>
        <w:jc w:val="left"/>
        <w:tblInd w:w="665" w:type="dxa"/>
        <w:tblLayout w:type="fixed"/>
        <w:tblCellMar>
          <w:top w:w="0" w:type="dxa"/>
          <w:left w:w="0" w:type="dxa"/>
          <w:bottom w:w="0" w:type="dxa"/>
          <w:right w:w="0" w:type="dxa"/>
        </w:tblCellMar>
        <w:tblLook w:val="01E0"/>
      </w:tblPr>
      <w:tblGrid>
        <w:gridCol w:w="1745"/>
        <w:gridCol w:w="1416"/>
        <w:gridCol w:w="1416"/>
        <w:gridCol w:w="1063"/>
        <w:gridCol w:w="1064"/>
        <w:gridCol w:w="1342"/>
      </w:tblGrid>
      <w:tr>
        <w:trPr>
          <w:trHeight w:val="881" w:hRule="exact"/>
        </w:trPr>
        <w:tc>
          <w:tcPr>
            <w:tcW w:w="174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6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064" w:type="dxa"/>
            <w:vMerge w:val="restart"/>
            <w:tcBorders>
              <w:top w:val="single" w:sz="12" w:space="0" w:color="000000"/>
              <w:left w:val="single" w:sz="4" w:space="0" w:color="000000"/>
              <w:right w:val="single" w:sz="4" w:space="0" w:color="000000"/>
            </w:tcBorders>
          </w:tcPr>
          <w:p>
            <w:pPr>
              <w:pStyle w:val="TableParagraph"/>
              <w:spacing w:line="326" w:lineRule="auto" w:before="46"/>
              <w:ind w:left="122" w:right="121" w:firstLine="43"/>
              <w:jc w:val="both"/>
              <w:rPr>
                <w:rFonts w:ascii="Times New Roman" w:hAnsi="Times New Roman" w:cs="Times New Roman" w:eastAsia="Times New Roman" w:hint="default"/>
                <w:sz w:val="18"/>
                <w:szCs w:val="18"/>
              </w:rPr>
            </w:pPr>
            <w:r>
              <w:rPr>
                <w:rFonts w:ascii="宋体" w:hAnsi="宋体" w:cs="宋体" w:eastAsia="宋体" w:hint="default"/>
                <w:sz w:val="18"/>
                <w:szCs w:val="18"/>
              </w:rPr>
              <w:t>占其他应 收款总额 的比例</w:t>
            </w:r>
            <w:r>
              <w:rPr>
                <w:rFonts w:ascii="Times New Roman" w:hAnsi="Times New Roman" w:cs="Times New Roman" w:eastAsia="Times New Roman" w:hint="default"/>
                <w:sz w:val="18"/>
                <w:szCs w:val="18"/>
              </w:rPr>
              <w:t>(%)</w:t>
            </w:r>
          </w:p>
        </w:tc>
        <w:tc>
          <w:tcPr>
            <w:tcW w:w="1342"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2"/>
              <w:jc w:val="center"/>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221" w:hRule="exact"/>
        </w:trPr>
        <w:tc>
          <w:tcPr>
            <w:tcW w:w="1745"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4" w:type="dxa"/>
            <w:vMerge/>
            <w:tcBorders>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560"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164" w:lineRule="exact"/>
              <w:ind w:left="122" w:right="0"/>
              <w:jc w:val="left"/>
              <w:rPr>
                <w:rFonts w:ascii="宋体" w:hAnsi="宋体" w:cs="宋体" w:eastAsia="宋体" w:hint="default"/>
                <w:sz w:val="18"/>
                <w:szCs w:val="18"/>
              </w:rPr>
            </w:pPr>
            <w:r>
              <w:rPr>
                <w:rFonts w:ascii="宋体" w:hAnsi="宋体" w:cs="宋体" w:eastAsia="宋体" w:hint="default"/>
                <w:sz w:val="18"/>
                <w:szCs w:val="18"/>
              </w:rPr>
              <w:t>河北省省级政府采</w:t>
            </w:r>
          </w:p>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购中心</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777,600.00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326" w:right="0"/>
              <w:jc w:val="left"/>
              <w:rPr>
                <w:rFonts w:ascii="Times New Roman" w:hAnsi="Times New Roman" w:cs="Times New Roman" w:eastAsia="Times New Roman" w:hint="default"/>
                <w:sz w:val="18"/>
                <w:szCs w:val="18"/>
              </w:rPr>
            </w:pPr>
            <w:r>
              <w:rPr>
                <w:rFonts w:ascii="Times New Roman"/>
                <w:sz w:val="18"/>
              </w:rPr>
              <w:t>11.15</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2"/>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649"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326" w:lineRule="auto" w:before="19"/>
              <w:ind w:left="122" w:right="176"/>
              <w:jc w:val="left"/>
              <w:rPr>
                <w:rFonts w:ascii="宋体" w:hAnsi="宋体" w:cs="宋体" w:eastAsia="宋体" w:hint="default"/>
                <w:sz w:val="18"/>
                <w:szCs w:val="18"/>
              </w:rPr>
            </w:pPr>
            <w:r>
              <w:rPr>
                <w:rFonts w:ascii="宋体" w:hAnsi="宋体" w:cs="宋体" w:eastAsia="宋体" w:hint="default"/>
                <w:sz w:val="18"/>
                <w:szCs w:val="18"/>
              </w:rPr>
              <w:t>北京总参税控服务 保证金</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596,790.00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8.56</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651"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326" w:lineRule="auto" w:before="20"/>
              <w:ind w:left="122" w:right="176"/>
              <w:jc w:val="left"/>
              <w:rPr>
                <w:rFonts w:ascii="宋体" w:hAnsi="宋体" w:cs="宋体" w:eastAsia="宋体" w:hint="default"/>
                <w:sz w:val="18"/>
                <w:szCs w:val="18"/>
              </w:rPr>
            </w:pPr>
            <w:r>
              <w:rPr>
                <w:rFonts w:ascii="宋体" w:hAnsi="宋体" w:cs="宋体" w:eastAsia="宋体" w:hint="default"/>
                <w:sz w:val="18"/>
                <w:szCs w:val="18"/>
              </w:rPr>
              <w:t>北京天赐悦翔房地 产经纪有限公司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516,064.50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7.40</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房屋租赁押金</w:t>
            </w:r>
          </w:p>
        </w:tc>
      </w:tr>
      <w:tr>
        <w:trPr>
          <w:trHeight w:val="335"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53"/>
              <w:jc w:val="center"/>
              <w:rPr>
                <w:rFonts w:ascii="宋体" w:hAnsi="宋体" w:cs="宋体" w:eastAsia="宋体" w:hint="default"/>
                <w:sz w:val="18"/>
                <w:szCs w:val="18"/>
              </w:rPr>
            </w:pPr>
            <w:r>
              <w:rPr>
                <w:rFonts w:ascii="宋体" w:hAnsi="宋体" w:cs="宋体" w:eastAsia="宋体" w:hint="default"/>
                <w:sz w:val="18"/>
                <w:szCs w:val="18"/>
              </w:rPr>
              <w:t>中捷通信有限公司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369" w:right="0"/>
              <w:jc w:val="left"/>
              <w:rPr>
                <w:rFonts w:ascii="Times New Roman" w:hAnsi="Times New Roman" w:cs="Times New Roman" w:eastAsia="Times New Roman" w:hint="default"/>
                <w:sz w:val="18"/>
                <w:szCs w:val="18"/>
              </w:rPr>
            </w:pPr>
            <w:r>
              <w:rPr>
                <w:rFonts w:ascii="Times New Roman"/>
                <w:sz w:val="18"/>
              </w:rPr>
              <w:t>7.17</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645"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328" w:lineRule="auto" w:before="14"/>
              <w:ind w:left="122" w:right="176"/>
              <w:jc w:val="left"/>
              <w:rPr>
                <w:rFonts w:ascii="宋体" w:hAnsi="宋体" w:cs="宋体" w:eastAsia="宋体" w:hint="default"/>
                <w:sz w:val="18"/>
                <w:szCs w:val="18"/>
              </w:rPr>
            </w:pPr>
            <w:r>
              <w:rPr>
                <w:rFonts w:ascii="宋体" w:hAnsi="宋体" w:cs="宋体" w:eastAsia="宋体" w:hint="default"/>
                <w:sz w:val="18"/>
                <w:szCs w:val="18"/>
              </w:rPr>
              <w:t>海南省农村信用社 联合社</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4.30</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308" w:hRule="exact"/>
        </w:trPr>
        <w:tc>
          <w:tcPr>
            <w:tcW w:w="1745" w:type="dxa"/>
            <w:tcBorders>
              <w:top w:val="nil" w:sz="6" w:space="0" w:color="auto"/>
              <w:left w:val="nil" w:sz="6" w:space="0" w:color="auto"/>
              <w:bottom w:val="single" w:sz="12" w:space="0" w:color="000000"/>
              <w:right w:val="single" w:sz="4" w:space="0" w:color="000000"/>
            </w:tcBorders>
          </w:tcPr>
          <w:p>
            <w:pPr>
              <w:pStyle w:val="TableParagraph"/>
              <w:spacing w:line="240" w:lineRule="auto" w:before="19"/>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6" w:type="dxa"/>
            <w:tcBorders>
              <w:top w:val="nil" w:sz="6" w:space="0" w:color="auto"/>
              <w:left w:val="single" w:sz="4" w:space="0" w:color="000000"/>
              <w:bottom w:val="single" w:sz="12" w:space="0" w:color="000000"/>
              <w:right w:val="single" w:sz="4" w:space="0" w:color="000000"/>
            </w:tcBorders>
          </w:tcPr>
          <w:p>
            <w:pP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2,690,454.50</w:t>
            </w:r>
          </w:p>
        </w:tc>
        <w:tc>
          <w:tcPr>
            <w:tcW w:w="1063" w:type="dxa"/>
            <w:tcBorders>
              <w:top w:val="nil" w:sz="6" w:space="0" w:color="auto"/>
              <w:left w:val="single" w:sz="4" w:space="0" w:color="000000"/>
              <w:bottom w:val="single" w:sz="12" w:space="0" w:color="000000"/>
              <w:right w:val="single" w:sz="4" w:space="0" w:color="000000"/>
            </w:tcBorders>
          </w:tcPr>
          <w:p>
            <w:pPr/>
          </w:p>
        </w:tc>
        <w:tc>
          <w:tcPr>
            <w:tcW w:w="10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left="323" w:right="0"/>
              <w:jc w:val="left"/>
              <w:rPr>
                <w:rFonts w:ascii="Times New Roman" w:hAnsi="Times New Roman" w:cs="Times New Roman" w:eastAsia="Times New Roman" w:hint="default"/>
                <w:sz w:val="18"/>
                <w:szCs w:val="18"/>
              </w:rPr>
            </w:pPr>
            <w:r>
              <w:rPr>
                <w:rFonts w:ascii="Times New Roman"/>
                <w:sz w:val="18"/>
              </w:rPr>
              <w:t>38.58</w:t>
            </w:r>
          </w:p>
        </w:tc>
        <w:tc>
          <w:tcPr>
            <w:tcW w:w="1342" w:type="dxa"/>
            <w:tcBorders>
              <w:top w:val="nil" w:sz="6" w:space="0" w:color="auto"/>
              <w:left w:val="single" w:sz="4" w:space="0" w:color="000000"/>
              <w:bottom w:val="single" w:sz="12" w:space="0" w:color="000000"/>
              <w:right w:val="nil" w:sz="6" w:space="0" w:color="auto"/>
            </w:tcBorders>
          </w:tcPr>
          <w:p>
            <w:pPr/>
          </w:p>
        </w:tc>
      </w:tr>
    </w:tbl>
    <w:p>
      <w:pPr>
        <w:spacing w:line="240" w:lineRule="auto" w:before="4"/>
        <w:rPr>
          <w:rFonts w:ascii="宋体" w:hAnsi="宋体" w:cs="宋体" w:eastAsia="宋体" w:hint="default"/>
          <w:b/>
          <w:bCs/>
          <w:sz w:val="25"/>
          <w:szCs w:val="25"/>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17.019997pt;margin-top:-116.036308pt;width:401.6pt;height:.5pt;mso-position-horizontal-relative:page;mso-position-vertical-relative:paragraph;z-index:-1293760" coordorigin="2340,-2321" coordsize="8032,10">
            <v:shape style="position:absolute;left:2340;top:-2321;width:1726;height:10" type="#_x0000_t75" stroked="false">
              <v:imagedata r:id="rId369" o:title=""/>
            </v:shape>
            <v:shape style="position:absolute;left:4062;top:-2321;width:6311;height:10" type="#_x0000_t75" stroked="false">
              <v:imagedata r:id="rId814" o:title=""/>
            </v:shape>
            <w10:wrap type="none"/>
          </v:group>
        </w:pict>
      </w:r>
      <w:r>
        <w:rPr/>
        <w:pict>
          <v:group style="position:absolute;margin-left:117.019997pt;margin-top:-83.496338pt;width:401.6pt;height:.5pt;mso-position-horizontal-relative:page;mso-position-vertical-relative:paragraph;z-index:-1293736" coordorigin="2340,-1670" coordsize="8032,10">
            <v:shape style="position:absolute;left:2340;top:-1670;width:1726;height:10" type="#_x0000_t75" stroked="false">
              <v:imagedata r:id="rId369" o:title=""/>
            </v:shape>
            <v:shape style="position:absolute;left:4062;top:-1670;width:6311;height:10" type="#_x0000_t75" stroked="false">
              <v:imagedata r:id="rId814" o:title=""/>
            </v:shape>
            <w10:wrap type="none"/>
          </v:group>
        </w:pict>
      </w:r>
      <w:r>
        <w:rPr/>
        <w:pict>
          <v:group style="position:absolute;margin-left:117.019997pt;margin-top:-67.056343pt;width:401.6pt;height:.5pt;mso-position-horizontal-relative:page;mso-position-vertical-relative:paragraph;z-index:-1293712" coordorigin="2340,-1341" coordsize="8032,10">
            <v:shape style="position:absolute;left:2340;top:-1341;width:1726;height:10" type="#_x0000_t75" stroked="false">
              <v:imagedata r:id="rId369" o:title=""/>
            </v:shape>
            <v:shape style="position:absolute;left:4062;top:-1341;width:6311;height:10" type="#_x0000_t75" stroked="false">
              <v:imagedata r:id="rId813" o:title=""/>
            </v:shape>
            <w10:wrap type="none"/>
          </v:group>
        </w:pict>
      </w:r>
      <w:r>
        <w:rPr/>
        <w:pict>
          <v:group style="position:absolute;margin-left:117.019997pt;margin-top:-34.536369pt;width:401.6pt;height:.5pt;mso-position-horizontal-relative:page;mso-position-vertical-relative:paragraph;z-index:-1293688" coordorigin="2340,-691" coordsize="8032,10">
            <v:shape style="position:absolute;left:2340;top:-691;width:1726;height:10" type="#_x0000_t75" stroked="false">
              <v:imagedata r:id="rId369" o:title=""/>
            </v:shape>
            <v:shape style="position:absolute;left:4062;top:-691;width:6311;height:10" type="#_x0000_t75" stroked="false">
              <v:imagedata r:id="rId813"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本报告期无应收关联方账款情况。</w:t>
      </w:r>
      <w:r>
        <w:rPr>
          <w:rFonts w:ascii="宋体" w:hAnsi="宋体" w:cs="宋体" w:eastAsia="宋体" w:hint="default"/>
          <w:sz w:val="21"/>
          <w:szCs w:val="21"/>
        </w:rPr>
      </w:r>
    </w:p>
    <w:p>
      <w:pPr>
        <w:spacing w:line="240" w:lineRule="auto" w:before="13"/>
        <w:rPr>
          <w:rFonts w:ascii="宋体" w:hAnsi="宋体" w:cs="宋体" w:eastAsia="宋体" w:hint="default"/>
          <w:b/>
          <w:bCs/>
          <w:sz w:val="27"/>
          <w:szCs w:val="27"/>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tab/>
        <w:t>本报告期无因金融资产转移而终止确认的其他应收款情况。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8"/>
          <w:szCs w:val="28"/>
        </w:rPr>
      </w:pPr>
    </w:p>
    <w:p>
      <w:pPr>
        <w:tabs>
          <w:tab w:pos="1395" w:val="left" w:leader="none"/>
        </w:tabs>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本报告期无未全部终止确认的被转移的其他应收款情况。</w:t>
      </w:r>
      <w:r>
        <w:rPr>
          <w:rFonts w:ascii="宋体" w:hAnsi="宋体" w:cs="宋体" w:eastAsia="宋体" w:hint="default"/>
          <w:sz w:val="21"/>
          <w:szCs w:val="21"/>
        </w:rPr>
      </w:r>
    </w:p>
    <w:p>
      <w:pPr>
        <w:spacing w:line="240" w:lineRule="auto" w:before="10"/>
        <w:rPr>
          <w:rFonts w:ascii="宋体" w:hAnsi="宋体" w:cs="宋体" w:eastAsia="宋体" w:hint="default"/>
          <w:b/>
          <w:bCs/>
          <w:sz w:val="27"/>
          <w:szCs w:val="27"/>
        </w:rPr>
      </w:pPr>
    </w:p>
    <w:p>
      <w:pPr>
        <w:spacing w:before="0"/>
        <w:ind w:left="858" w:right="1782" w:firstLine="0"/>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本报告期无以其他应收款为标的进行证券化的其他应收款情况。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9"/>
        <w:rPr>
          <w:rFonts w:ascii="宋体" w:hAnsi="宋体" w:cs="宋体" w:eastAsia="宋体" w:hint="default"/>
          <w:b/>
          <w:bCs/>
          <w:sz w:val="8"/>
          <w:szCs w:val="8"/>
        </w:rPr>
      </w:pPr>
    </w:p>
    <w:p>
      <w:pPr>
        <w:spacing w:before="44"/>
        <w:ind w:left="5618" w:right="7100" w:firstLine="0"/>
        <w:jc w:val="center"/>
        <w:rPr>
          <w:rFonts w:ascii="宋体" w:hAnsi="宋体" w:cs="宋体" w:eastAsia="宋体" w:hint="default"/>
          <w:sz w:val="18"/>
          <w:szCs w:val="18"/>
        </w:rPr>
      </w:pPr>
      <w:r>
        <w:rPr/>
        <w:pict>
          <v:group style="position:absolute;margin-left:95.39698pt;margin-top:-.593599pt;width:48.55pt;height:13pt;mso-position-horizontal-relative:page;mso-position-vertical-relative:paragraph;z-index:20920" coordorigin="1908,-12" coordsize="971,260">
            <v:group style="position:absolute;left:1991;top:1;width:131;height:2" coordorigin="1991,1" coordsize="131,2">
              <v:shape style="position:absolute;left:1991;top:1;width:131;height:2" coordorigin="1991,1" coordsize="131,0" path="m1991,1l2122,1e" filled="false" stroked="true" strokeweight=".994593pt" strokecolor="#0d3092">
                <v:path arrowok="t"/>
              </v:shape>
            </v:group>
            <v:group style="position:absolute;left:1987;top:151;width:136;height:2" coordorigin="1987,151" coordsize="136,2">
              <v:shape style="position:absolute;left:1987;top:151;width:136;height:2" coordorigin="1987,151" coordsize="136,0" path="m1987,151l2123,151e" filled="false" stroked="true" strokeweight=".994593pt" strokecolor="#0d3092">
                <v:path arrowok="t"/>
              </v:shape>
            </v:group>
            <v:group style="position:absolute;left:1969;top:41;width:2;height:122" coordorigin="1969,41" coordsize="2,122">
              <v:shape style="position:absolute;left:1969;top:41;width:2;height:122" coordorigin="1969,41" coordsize="0,122" path="m1969,41l1969,162e" filled="false" stroked="true" strokeweight="1.321564pt" strokecolor="#0d3092">
                <v:path arrowok="t"/>
              </v:shape>
            </v:group>
            <v:group style="position:absolute;left:1933;top:40;width:2;height:109" coordorigin="1933,40" coordsize="2,109">
              <v:shape style="position:absolute;left:1933;top:40;width:2;height:109" coordorigin="1933,40" coordsize="0,109" path="m1933,40l1933,149e" filled="false" stroked="true" strokeweight="1.320509pt" strokecolor="#0d3092">
                <v:path arrowok="t"/>
              </v:shape>
            </v:group>
            <v:group style="position:absolute;left:1920;top:29;width:68;height:2" coordorigin="1920,29" coordsize="68,2">
              <v:shape style="position:absolute;left:1920;top:29;width:68;height:2" coordorigin="1920,29" coordsize="68,0" path="m1920,29l1987,29e" filled="false" stroked="true" strokeweight="1.117026pt" strokecolor="#0d3092">
                <v:path arrowok="t"/>
              </v:shape>
            </v:group>
            <v:group style="position:absolute;left:1920;top:6;width:27;height:2" coordorigin="1920,6" coordsize="27,2">
              <v:shape style="position:absolute;left:1920;top:6;width:27;height:2" coordorigin="1920,6" coordsize="27,0" path="m1920,6l1946,6e" filled="false" stroked="true" strokeweight="1.202951pt" strokecolor="#0d3092">
                <v:path arrowok="t"/>
              </v:shape>
            </v:group>
            <v:group style="position:absolute;left:1956;top:4;width:27;height:2" coordorigin="1956,4" coordsize="27,2">
              <v:shape style="position:absolute;left:1956;top:4;width:27;height:2" coordorigin="1956,4" coordsize="27,0" path="m1956,4l1982,4e" filled="false" stroked="true" strokeweight="1.489397pt" strokecolor="#0d3092">
                <v:path arrowok="t"/>
              </v:shape>
            </v:group>
            <v:group style="position:absolute;left:1994;top:25;width:126;height:101" coordorigin="1994,25" coordsize="126,101">
              <v:shape style="position:absolute;left:1994;top:25;width:126;height:101" coordorigin="1994,25" coordsize="126,101" path="m2022,25l1994,25,1994,125,2093,125,2099,124,2119,105,2022,105,2022,83,2119,83,2119,65,2022,65,2022,25xe" filled="true" fillcolor="#0d3092" stroked="false">
                <v:path arrowok="t"/>
                <v:fill type="solid"/>
              </v:shape>
              <v:shape style="position:absolute;left:1994;top:25;width:126;height:101" coordorigin="1994,25" coordsize="126,101" path="m2119,83l2093,83,2093,102,2091,104,2089,105,2119,105,2119,100,2119,83xe" filled="true" fillcolor="#0d3092" stroked="false">
                <v:path arrowok="t"/>
                <v:fill type="solid"/>
              </v:shape>
              <v:shape style="position:absolute;left:1994;top:25;width:126;height:101" coordorigin="1994,25" coordsize="126,101" path="m2119,25l2033,25,2033,45,2093,45,2093,65,2119,65,2119,25xe" filled="true" fillcolor="#0d3092" stroked="false">
                <v:path arrowok="t"/>
                <v:fill type="solid"/>
              </v:shape>
              <v:shape style="position:absolute;left:2154;top:-12;width:219;height:173" type="#_x0000_t75" stroked="false">
                <v:imagedata r:id="rId392" o:title=""/>
              </v:shape>
              <v:shape style="position:absolute;left:2423;top:-9;width:206;height:171" type="#_x0000_t75" stroked="false">
                <v:imagedata r:id="rId393" o:title=""/>
              </v:shape>
              <v:shape style="position:absolute;left:2677;top:-10;width:202;height:173" type="#_x0000_t75" stroked="false">
                <v:imagedata r:id="rId394" o:title=""/>
              </v:shape>
            </v:group>
            <v:group style="position:absolute;left:2590;top:232;width:15;height:11" coordorigin="2590,232" coordsize="15,11">
              <v:shape style="position:absolute;left:2590;top:232;width:15;height:11" coordorigin="2590,232" coordsize="15,11" path="m2597,232l2591,234,2590,236,2590,240,2591,242,2594,243,2599,243,2603,240,2605,238,2602,234,2597,232xe" filled="true" fillcolor="#0d3092" stroked="false">
                <v:path arrowok="t"/>
                <v:fill type="solid"/>
              </v:shape>
            </v:group>
            <v:group style="position:absolute;left:2618;top:233;width:14;height:14" coordorigin="2618,233" coordsize="14,14">
              <v:shape style="position:absolute;left:2618;top:233;width:14;height:14" coordorigin="2618,233" coordsize="14,14" path="m2624,233l2622,234,2619,236,2618,238,2618,240,2619,241,2622,242,2623,242,2623,243,2619,247,2626,247,2627,246,2631,240,2631,236,2628,235,2627,234,2624,233xe" filled="true" fillcolor="#0d3092" stroked="false">
                <v:path arrowok="t"/>
                <v:fill type="solid"/>
              </v:shape>
            </v:group>
            <v:group style="position:absolute;left:2864;top:232;width:15;height:11" coordorigin="2864,232" coordsize="15,11">
              <v:shape style="position:absolute;left:2864;top:232;width:15;height:11" coordorigin="2864,232" coordsize="15,11" path="m2872,232l2867,234,2864,238,2867,242,2870,243,2875,243,2878,241,2879,240,2879,236,2876,234,2875,233,2872,232xe" filled="true" fillcolor="#0d3092" stroked="false">
                <v:path arrowok="t"/>
                <v:fill type="solid"/>
              </v:shape>
            </v:group>
            <v:group style="position:absolute;left:1920;top:203;width:63;height:42" coordorigin="1920,203" coordsize="63,42">
              <v:shape style="position:absolute;left:1920;top:203;width:63;height:42" coordorigin="1920,203" coordsize="63,42" path="m1930,203l1920,203,1920,244,1930,244,1930,229,1982,229,1982,219,1930,219,1930,203xe" filled="true" fillcolor="#0d3092" stroked="false">
                <v:path arrowok="t"/>
                <v:fill type="solid"/>
              </v:shape>
              <v:shape style="position:absolute;left:1920;top:203;width:63;height:42" coordorigin="1920,203" coordsize="63,42" path="m1982,229l1970,229,1970,244,1982,244,1982,229xe" filled="true" fillcolor="#0d3092" stroked="false">
                <v:path arrowok="t"/>
                <v:fill type="solid"/>
              </v:shape>
              <v:shape style="position:absolute;left:1920;top:203;width:63;height:42" coordorigin="1920,203" coordsize="63,42" path="m1982,203l1970,203,1970,219,1982,219,1982,203xe" filled="true" fillcolor="#0d3092" stroked="false">
                <v:path arrowok="t"/>
                <v:fill type="solid"/>
              </v:shape>
            </v:group>
            <v:group style="position:absolute;left:1993;top:203;width:60;height:42" coordorigin="1993,203" coordsize="60,42">
              <v:shape style="position:absolute;left:1993;top:203;width:60;height:42" coordorigin="1993,203" coordsize="60,42" path="m2052,203l2007,203,2002,204,1996,207,1994,211,1993,217,1993,231,1994,236,1996,240,2002,243,2007,244,2052,244,2052,233,2003,233,2003,230,2052,230,2052,219,2003,219,2003,214,2052,214,2052,203xe" filled="true" fillcolor="#0d3092" stroked="false">
                <v:path arrowok="t"/>
                <v:fill type="solid"/>
              </v:shape>
            </v:group>
            <v:group style="position:absolute;left:2062;top:202;width:61;height:44" coordorigin="2062,202" coordsize="61,44">
              <v:shape style="position:absolute;left:2062;top:202;width:61;height:44" coordorigin="2062,202" coordsize="61,44" path="m2091,214l2074,214,2103,241,2106,242,2109,244,2110,244,2113,245,2117,244,2120,241,2123,234,2113,234,2091,214xe" filled="true" fillcolor="#0d3092" stroked="false">
                <v:path arrowok="t"/>
                <v:fill type="solid"/>
              </v:shape>
              <v:shape style="position:absolute;left:2062;top:202;width:61;height:44" coordorigin="2062,202" coordsize="61,44" path="m2074,202l2070,203,2066,205,2064,209,2062,212,2062,244,2074,244,2074,214,2091,214,2082,206,2078,203,2074,202xe" filled="true" fillcolor="#0d3092" stroked="false">
                <v:path arrowok="t"/>
                <v:fill type="solid"/>
              </v:shape>
              <v:shape style="position:absolute;left:2062;top:202;width:61;height:44" coordorigin="2062,202" coordsize="61,44" path="m2123,203l2113,203,2113,234,2123,234,2123,233,2123,203xe" filled="true" fillcolor="#0d3092" stroked="false">
                <v:path arrowok="t"/>
                <v:fill type="solid"/>
              </v:shape>
            </v:group>
            <v:group style="position:absolute;left:2134;top:203;width:62;height:42" coordorigin="2134,203" coordsize="62,42">
              <v:shape style="position:absolute;left:2134;top:203;width:62;height:42" coordorigin="2134,203" coordsize="62,42" path="m2196,203l2149,203,2143,204,2138,206,2135,210,2134,215,2134,234,2136,238,2142,242,2149,244,2179,244,2144,233,2144,214,2196,214,2196,203xe" filled="true" fillcolor="#0d3092" stroked="false">
                <v:path arrowok="t"/>
                <v:fill type="solid"/>
              </v:shape>
              <v:shape style="position:absolute;left:2134;top:203;width:62;height:42" coordorigin="2134,203" coordsize="62,42" path="m2194,219l2164,219,2164,229,2184,229,2184,233,2194,233,2194,219xe" filled="true" fillcolor="#0d3092" stroked="false">
                <v:path arrowok="t"/>
                <v:fill type="solid"/>
              </v:shape>
            </v:group>
            <v:group style="position:absolute;left:2206;top:203;width:62;height:42" coordorigin="2206,203" coordsize="62,42">
              <v:shape style="position:absolute;left:2206;top:203;width:62;height:42" coordorigin="2206,203" coordsize="62,42" path="m2251,203l2206,203,2206,244,2258,244,2263,240,2266,237,2267,234,2267,233,2217,233,2217,229,2268,229,2267,227,2266,226,2264,223,2267,220,2267,219,2217,219,2217,214,2266,214,2266,210,2263,206,2258,204,2251,203xe" filled="true" fillcolor="#0d3092" stroked="false">
                <v:path arrowok="t"/>
                <v:fill type="solid"/>
              </v:shape>
              <v:shape style="position:absolute;left:2206;top:203;width:62;height:42" coordorigin="2206,203" coordsize="62,42" path="m2268,229l2255,229,2255,233,2267,233,2268,230,2268,229xe" filled="true" fillcolor="#0d3092" stroked="false">
                <v:path arrowok="t"/>
                <v:fill type="solid"/>
              </v:shape>
              <v:shape style="position:absolute;left:2206;top:203;width:62;height:42" coordorigin="2206,203" coordsize="62,42" path="m2266,214l2255,214,2255,219,2267,219,2267,216,2266,214xe" filled="true" fillcolor="#0d3092" stroked="false">
                <v:path arrowok="t"/>
                <v:fill type="solid"/>
              </v:shape>
            </v:group>
            <v:group style="position:absolute;left:2275;top:203;width:58;height:42" coordorigin="2275,203" coordsize="58,42">
              <v:shape style="position:absolute;left:2275;top:203;width:58;height:42" coordorigin="2275,203" coordsize="58,42" path="m2304,203l2300,204,2296,206,2293,209,2292,214,2275,244,2287,244,2293,233,2327,233,2321,222,2298,222,2304,214,2316,214,2313,209,2310,206,2308,204,2304,203xe" filled="true" fillcolor="#0d3092" stroked="false">
                <v:path arrowok="t"/>
                <v:fill type="solid"/>
              </v:shape>
              <v:shape style="position:absolute;left:2275;top:203;width:58;height:42" coordorigin="2275,203" coordsize="58,42" path="m2327,233l2314,233,2321,244,2333,244,2327,233xe" filled="true" fillcolor="#0d3092" stroked="false">
                <v:path arrowok="t"/>
                <v:fill type="solid"/>
              </v:shape>
              <v:shape style="position:absolute;left:2275;top:203;width:58;height:42" coordorigin="2275,203" coordsize="58,42" path="m2316,214l2304,214,2309,222,2321,222,2316,214xe" filled="true" fillcolor="#0d3092" stroked="false">
                <v:path arrowok="t"/>
                <v:fill type="solid"/>
              </v:shape>
            </v:group>
            <v:group style="position:absolute;left:2340;top:203;width:61;height:42" coordorigin="2340,203" coordsize="61,42">
              <v:shape style="position:absolute;left:2340;top:203;width:61;height:42" coordorigin="2340,203" coordsize="61,42" path="m2386,203l2354,203,2349,204,2343,207,2341,211,2340,216,2340,230,2341,236,2343,240,2347,243,2353,244,2386,244,2390,243,2392,242,2396,240,2399,233,2350,233,2350,214,2399,214,2399,212,2396,207,2391,204,2386,203xe" filled="true" fillcolor="#0d3092" stroked="false">
                <v:path arrowok="t"/>
                <v:fill type="solid"/>
              </v:shape>
              <v:shape style="position:absolute;left:2340;top:203;width:61;height:42" coordorigin="2340,203" coordsize="61,42" path="m2399,214l2388,214,2388,233,2399,233,2400,231,2400,217,2399,214xe" filled="true" fillcolor="#0d3092" stroked="false">
                <v:path arrowok="t"/>
                <v:fill type="solid"/>
              </v:shape>
            </v:group>
            <v:group style="position:absolute;left:2445;top:203;width:62;height:42" coordorigin="2445,203" coordsize="62,42">
              <v:shape style="position:absolute;left:2445;top:203;width:62;height:42" coordorigin="2445,203" coordsize="62,42" path="m2507,203l2461,203,2454,204,2452,205,2449,207,2446,212,2445,219,2445,232,2446,237,2449,241,2454,243,2459,244,2507,244,2507,234,2457,234,2457,214,2507,214,2507,203xe" filled="true" fillcolor="#0d3092" stroked="false">
                <v:path arrowok="t"/>
                <v:fill type="solid"/>
              </v:shape>
            </v:group>
            <v:group style="position:absolute;left:2517;top:203;width:60;height:42" coordorigin="2517,203" coordsize="60,42">
              <v:shape style="position:absolute;left:2517;top:203;width:60;height:42" coordorigin="2517,203" coordsize="60,42" path="m2564,203l2532,203,2527,204,2521,207,2519,211,2517,216,2517,236,2521,240,2525,243,2531,244,2564,244,2577,234,2577,233,2528,233,2528,214,2577,214,2577,212,2573,207,2569,204,2564,203xe" filled="true" fillcolor="#0d3092" stroked="false">
                <v:path arrowok="t"/>
                <v:fill type="solid"/>
              </v:shape>
              <v:shape style="position:absolute;left:2517;top:203;width:60;height:42" coordorigin="2517,203" coordsize="60,42" path="m2577,214l2566,214,2566,233,2577,233,2577,214xe" filled="true" fillcolor="#0d3092" stroked="false">
                <v:path arrowok="t"/>
                <v:fill type="solid"/>
              </v:shape>
            </v:group>
            <v:group style="position:absolute;left:2657;top:203;width:61;height:42" coordorigin="2657,203" coordsize="61,42">
              <v:shape style="position:absolute;left:2657;top:203;width:61;height:42" coordorigin="2657,203" coordsize="61,42" path="m2669,203l2657,203,2657,231,2659,236,2661,240,2667,243,2670,244,2718,244,2718,233,2669,233,2669,203xe" filled="true" fillcolor="#0d3092" stroked="false">
                <v:path arrowok="t"/>
                <v:fill type="solid"/>
              </v:shape>
            </v:group>
            <v:group style="position:absolute;left:2721;top:203;width:61;height:42" coordorigin="2721,203" coordsize="61,42">
              <v:shape style="position:absolute;left:2721;top:203;width:61;height:42" coordorigin="2721,203" coordsize="61,42" path="m2756,214l2746,214,2746,244,2756,244,2756,214xe" filled="true" fillcolor="#0d3092" stroked="false">
                <v:path arrowok="t"/>
                <v:fill type="solid"/>
              </v:shape>
              <v:shape style="position:absolute;left:2721;top:203;width:61;height:42" coordorigin="2721,203" coordsize="61,42" path="m2781,203l2721,203,2721,214,2781,214,2781,203xe" filled="true" fillcolor="#0d3092" stroked="false">
                <v:path arrowok="t"/>
                <v:fill type="solid"/>
              </v:shape>
            </v:group>
            <v:group style="position:absolute;left:2792;top:203;width:61;height:42" coordorigin="2792,203" coordsize="61,42">
              <v:shape style="position:absolute;left:2792;top:203;width:61;height:42" coordorigin="2792,203" coordsize="61,42" path="m2838,203l2792,203,2792,244,2838,244,2843,243,2849,240,2851,236,2852,234,2804,234,2804,214,2852,214,2851,211,2849,207,2843,204,2838,203xe" filled="true" fillcolor="#0d3092" stroked="false">
                <v:path arrowok="t"/>
                <v:fill type="solid"/>
              </v:shape>
              <v:shape style="position:absolute;left:2792;top:203;width:61;height:42" coordorigin="2792,203" coordsize="61,42" path="m2852,214l2842,214,2842,234,2852,234,2853,231,2853,216,2852,214xe" filled="true" fillcolor="#0d3092" stroked="false">
                <v:path arrowok="t"/>
                <v:fill type="solid"/>
              </v:shape>
            </v:group>
            <w10:wrap type="none"/>
          </v:group>
        </w:pict>
      </w:r>
      <w:r>
        <w:rPr/>
        <w:pict>
          <v:group style="position:absolute;margin-left:71.587402pt;margin-top:-1.489144pt;width:19.25pt;height:14.2pt;mso-position-horizontal-relative:page;mso-position-vertical-relative:paragraph;z-index:20944" coordorigin="1432,-30" coordsize="385,284">
            <v:group style="position:absolute;left:1441;top:-6;width:368;height:19" coordorigin="1441,-6" coordsize="368,19">
              <v:shape style="position:absolute;left:1441;top:-6;width:368;height:19" coordorigin="1441,-6" coordsize="368,19" path="m1441,13l1809,13,1809,-6,1441,-6,1441,13xe" filled="true" fillcolor="#0d3092" stroked="false">
                <v:path arrowok="t"/>
                <v:fill type="solid"/>
              </v:shape>
            </v:group>
            <v:group style="position:absolute;left:1441;top:-20;width:343;height:2" coordorigin="1441,-20" coordsize="343,2">
              <v:shape style="position:absolute;left:1441;top:-20;width:343;height:2" coordorigin="1441,-20" coordsize="343,0" path="m1441,-20l1784,-20e" filled="false" stroked="true" strokeweight=".945198pt" strokecolor="#0d3092">
                <v:path arrowok="t"/>
              </v:shape>
            </v:group>
            <v:group style="position:absolute;left:1441;top:43;width:375;height:19" coordorigin="1441,43" coordsize="375,19">
              <v:shape style="position:absolute;left:1441;top:43;width:375;height:19" coordorigin="1441,43" coordsize="375,19" path="m1441,62l1816,62,1816,43,1441,43,1441,62xe" filled="true" fillcolor="#0d3092" stroked="false">
                <v:path arrowok="t"/>
                <v:fill type="solid"/>
              </v:shape>
            </v:group>
            <v:group style="position:absolute;left:1441;top:67;width:370;height:19" coordorigin="1441,67" coordsize="370,19">
              <v:shape style="position:absolute;left:1441;top:67;width:370;height:19" coordorigin="1441,67" coordsize="370,19" path="m1441,85l1811,85,1811,67,1441,67,1441,85xe" filled="true" fillcolor="#0d3092" stroked="false">
                <v:path arrowok="t"/>
                <v:fill type="solid"/>
              </v:shape>
            </v:group>
            <v:group style="position:absolute;left:1441;top:18;width:375;height:20" coordorigin="1441,18" coordsize="375,20">
              <v:shape style="position:absolute;left:1441;top:18;width:375;height:20" coordorigin="1441,18" coordsize="375,20" path="m1441,38l1816,38,1816,18,1441,18,1441,38xe" filled="true" fillcolor="#0d3092" stroked="false">
                <v:path arrowok="t"/>
                <v:fill type="solid"/>
              </v:shape>
            </v:group>
            <v:group style="position:absolute;left:1441;top:100;width:351;height:2" coordorigin="1441,100" coordsize="351,2">
              <v:shape style="position:absolute;left:1441;top:100;width:351;height:2" coordorigin="1441,100" coordsize="351,0" path="m1441,100l1792,100e" filled="false" stroked="true" strokeweight=".940233pt" strokecolor="#0d3092">
                <v:path arrowok="t"/>
              </v:shape>
            </v:group>
            <v:group style="position:absolute;left:1441;top:124;width:351;height:2" coordorigin="1441,124" coordsize="351,2">
              <v:shape style="position:absolute;left:1441;top:124;width:351;height:2" coordorigin="1441,124" coordsize="351,0" path="m1441,124l1792,124e" filled="false" stroked="true" strokeweight=".895545pt" strokecolor="#0d3092">
                <v:path arrowok="t"/>
              </v:shape>
            </v:group>
            <v:group style="position:absolute;left:1441;top:139;width:368;height:19" coordorigin="1441,139" coordsize="368,19">
              <v:shape style="position:absolute;left:1441;top:139;width:368;height:19" coordorigin="1441,139" coordsize="368,19" path="m1441,158l1809,158,1809,139,1441,139,1441,158xe" filled="true" fillcolor="#0d3092" stroked="false">
                <v:path arrowok="t"/>
                <v:fill type="solid"/>
              </v:shape>
            </v:group>
            <v:group style="position:absolute;left:1441;top:211;width:367;height:19" coordorigin="1441,211" coordsize="367,19">
              <v:shape style="position:absolute;left:1441;top:211;width:367;height:19" coordorigin="1441,211" coordsize="367,19" path="m1441,230l1808,230,1808,211,1441,211,1441,230xe" filled="true" fillcolor="#0d3092" stroked="false">
                <v:path arrowok="t"/>
                <v:fill type="solid"/>
              </v:shape>
            </v:group>
            <v:group style="position:absolute;left:1441;top:244;width:342;height:2" coordorigin="1441,244" coordsize="342,2">
              <v:shape style="position:absolute;left:1441;top:244;width:342;height:2" coordorigin="1441,244" coordsize="342,0" path="m1441,244l1783,244e" filled="false" stroked="true" strokeweight=".895632pt" strokecolor="#0d3092">
                <v:path arrowok="t"/>
              </v:shape>
            </v:group>
            <v:group style="position:absolute;left:1441;top:163;width:375;height:19" coordorigin="1441,163" coordsize="375,19">
              <v:shape style="position:absolute;left:1441;top:163;width:375;height:19" coordorigin="1441,163" coordsize="375,19" path="m1441,182l1816,182,1816,163,1441,163,1441,182xe" filled="true" fillcolor="#0d3092" stroked="false">
                <v:path arrowok="t"/>
                <v:fill type="solid"/>
              </v:shape>
            </v:group>
            <v:group style="position:absolute;left:1441;top:187;width:375;height:19" coordorigin="1441,187" coordsize="375,19">
              <v:shape style="position:absolute;left:1441;top:187;width:375;height:19" coordorigin="1441,187" coordsize="375,19" path="m1441,206l1816,206,1816,187,1441,187,1441,206xe" filled="true" fillcolor="#0d3092" stroked="false">
                <v:path arrowok="t"/>
                <v:fill type="solid"/>
              </v:shape>
            </v:group>
            <w10:wrap type="none"/>
          </v:group>
        </w:pict>
      </w: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5"/>
          <w:szCs w:val="5"/>
        </w:rPr>
      </w:pPr>
    </w:p>
    <w:p>
      <w:pPr>
        <w:spacing w:line="20" w:lineRule="exact"/>
        <w:ind w:left="103"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44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tabs>
          <w:tab w:pos="853" w:val="left" w:leader="none"/>
        </w:tabs>
        <w:spacing w:before="36"/>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before="167"/>
        <w:ind w:left="12084" w:right="0" w:firstLine="0"/>
        <w:jc w:val="left"/>
        <w:rPr>
          <w:rFonts w:ascii="宋体" w:hAnsi="宋体" w:cs="宋体" w:eastAsia="宋体" w:hint="default"/>
          <w:sz w:val="21"/>
          <w:szCs w:val="21"/>
        </w:rPr>
      </w:pPr>
      <w:r>
        <w:rPr/>
        <w:pict>
          <v:shape style="position:absolute;margin-left:395.089996pt;margin-top:25.173681pt;width:.47998pt;height:.12pt;mso-position-horizontal-relative:page;mso-position-vertical-relative:paragraph;z-index:-1293568" type="#_x0000_t75" stroked="false">
            <v:imagedata r:id="rId817" o:title=""/>
          </v:shape>
        </w:pict>
      </w:r>
      <w:r>
        <w:rPr/>
        <w:pict>
          <v:shape style="position:absolute;margin-left:467.589996pt;margin-top:25.173681pt;width:.47998pt;height:.12pt;mso-position-horizontal-relative:page;mso-position-vertical-relative:paragraph;z-index:-1293544" type="#_x0000_t75" stroked="false">
            <v:imagedata r:id="rId817" o:title=""/>
          </v:shape>
        </w:pict>
      </w:r>
      <w:r>
        <w:rPr/>
        <w:pict>
          <v:shape style="position:absolute;margin-left:525.429993pt;margin-top:25.173681pt;width:.47998pt;height:.12pt;mso-position-horizontal-relative:page;mso-position-vertical-relative:paragraph;z-index:-1293520" type="#_x0000_t75" stroked="false">
            <v:imagedata r:id="rId817" o:title=""/>
          </v:shape>
        </w:pict>
      </w:r>
      <w:r>
        <w:rPr/>
        <w:pict>
          <v:shape style="position:absolute;margin-left:576.549988pt;margin-top:25.173681pt;width:.47998pt;height:.12pt;mso-position-horizontal-relative:page;mso-position-vertical-relative:paragraph;z-index:-1293496" type="#_x0000_t75" stroked="false">
            <v:imagedata r:id="rId817" o:title=""/>
          </v:shape>
        </w:pict>
      </w:r>
      <w:r>
        <w:rPr/>
        <w:pict>
          <v:shape style="position:absolute;margin-left:633.340027pt;margin-top:25.173681pt;width:.47998pt;height:.12pt;mso-position-horizontal-relative:page;mso-position-vertical-relative:paragraph;z-index:-1293472" type="#_x0000_t75" stroked="false">
            <v:imagedata r:id="rId817" o:title=""/>
          </v:shape>
        </w:pict>
      </w:r>
      <w:r>
        <w:rPr/>
        <w:pict>
          <v:shape style="position:absolute;margin-left:681.460022pt;margin-top:25.173681pt;width:.47998pt;height:.12pt;mso-position-horizontal-relative:page;mso-position-vertical-relative:paragraph;z-index:-1293448" type="#_x0000_t75" stroked="false">
            <v:imagedata r:id="rId817" o:title=""/>
          </v:shape>
        </w:pict>
      </w:r>
      <w:r>
        <w:rPr/>
        <w:pict>
          <v:group style="position:absolute;margin-left:102.5pt;margin-top:132.843689pt;width:705.5pt;height:5.2pt;mso-position-horizontal-relative:page;mso-position-vertical-relative:paragraph;z-index:-1293424" coordorigin="2050,2657" coordsize="14110,104">
            <v:shape style="position:absolute;left:2050;top:2657;width:1531;height:103" type="#_x0000_t75" stroked="false">
              <v:imagedata r:id="rId818" o:title=""/>
            </v:shape>
            <v:shape style="position:absolute;left:3557;top:2750;width:3212;height:10" type="#_x0000_t75" stroked="false">
              <v:imagedata r:id="rId819" o:title=""/>
            </v:shape>
            <v:shape style="position:absolute;left:6764;top:2750;width:1138;height:10" type="#_x0000_t75" stroked="false">
              <v:imagedata r:id="rId281" o:title=""/>
            </v:shape>
            <v:shape style="position:absolute;left:7897;top:2750;width:1455;height:10" type="#_x0000_t75" stroked="false">
              <v:imagedata r:id="rId820" o:title=""/>
            </v:shape>
            <v:shape style="position:absolute;left:9347;top:2750;width:1162;height:10" type="#_x0000_t75" stroked="false">
              <v:imagedata r:id="rId821" o:title=""/>
            </v:shape>
            <v:shape style="position:absolute;left:10504;top:2750;width:1027;height:10" type="#_x0000_t75" stroked="false">
              <v:imagedata r:id="rId822" o:title=""/>
            </v:shape>
            <v:shape style="position:absolute;left:11526;top:2750;width:2811;height:10" type="#_x0000_t75" stroked="false">
              <v:imagedata r:id="rId823" o:title=""/>
            </v:shape>
            <v:shape style="position:absolute;left:14332;top:2750;width:1827;height:10" type="#_x0000_t75" stroked="false">
              <v:imagedata r:id="rId824" o:title=""/>
            </v:shape>
            <w10:wrap type="none"/>
          </v:group>
        </w:pict>
      </w:r>
      <w:r>
        <w:rPr/>
        <w:pict>
          <v:group style="position:absolute;margin-left:102.5pt;margin-top:148.56369pt;width:705.5pt;height:5.55pt;mso-position-horizontal-relative:page;mso-position-vertical-relative:paragraph;z-index:-1293400" coordorigin="2050,2971" coordsize="14110,111">
            <v:shape style="position:absolute;left:2050;top:2971;width:1531;height:110" type="#_x0000_t75" stroked="false">
              <v:imagedata r:id="rId825" o:title=""/>
            </v:shape>
            <v:shape style="position:absolute;left:3557;top:3067;width:739;height:14" type="#_x0000_t75" stroked="false">
              <v:imagedata r:id="rId826" o:title=""/>
            </v:shape>
            <v:shape style="position:absolute;left:4282;top:3067;width:1361;height:14" type="#_x0000_t75" stroked="false">
              <v:imagedata r:id="rId827" o:title=""/>
            </v:shape>
            <v:shape style="position:absolute;left:5629;top:3067;width:1150;height:14" type="#_x0000_t75" stroked="false">
              <v:imagedata r:id="rId828" o:title=""/>
            </v:shape>
            <v:shape style="position:absolute;left:6764;top:3067;width:1147;height:14" type="#_x0000_t75" stroked="false">
              <v:imagedata r:id="rId829" o:title=""/>
            </v:shape>
            <v:shape style="position:absolute;left:7897;top:3067;width:1464;height:14" type="#_x0000_t75" stroked="false">
              <v:imagedata r:id="rId830" o:title=""/>
            </v:shape>
            <v:shape style="position:absolute;left:9347;top:3072;width:1162;height:10" type="#_x0000_t75" stroked="false">
              <v:imagedata r:id="rId821" o:title=""/>
            </v:shape>
            <v:shape style="position:absolute;left:10504;top:3072;width:1027;height:10" type="#_x0000_t75" stroked="false">
              <v:imagedata r:id="rId822" o:title=""/>
            </v:shape>
            <v:shape style="position:absolute;left:11526;top:3072;width:2811;height:10" type="#_x0000_t75" stroked="false">
              <v:imagedata r:id="rId823" o:title=""/>
            </v:shape>
            <v:shape style="position:absolute;left:14332;top:3072;width:1827;height:10" type="#_x0000_t75" stroked="false">
              <v:imagedata r:id="rId824" o:title=""/>
            </v:shape>
            <w10:wrap type="none"/>
          </v:group>
        </w:pict>
      </w:r>
      <w:r>
        <w:rPr/>
        <w:pict>
          <v:group style="position:absolute;margin-left:102.5pt;margin-top:185.423706pt;width:705.5pt;height:.5pt;mso-position-horizontal-relative:page;mso-position-vertical-relative:paragraph;z-index:-1293376" coordorigin="2050,3708" coordsize="14110,10">
            <v:shape style="position:absolute;left:2050;top:3708;width:1512;height:10" type="#_x0000_t75" stroked="false">
              <v:imagedata r:id="rId730" o:title=""/>
            </v:shape>
            <v:shape style="position:absolute;left:3557;top:3708;width:3212;height:10" type="#_x0000_t75" stroked="false">
              <v:imagedata r:id="rId831" o:title=""/>
            </v:shape>
            <v:shape style="position:absolute;left:6764;top:3708;width:1138;height:10" type="#_x0000_t75" stroked="false">
              <v:imagedata r:id="rId832" o:title=""/>
            </v:shape>
            <v:shape style="position:absolute;left:7897;top:3708;width:1455;height:10" type="#_x0000_t75" stroked="false">
              <v:imagedata r:id="rId833" o:title=""/>
            </v:shape>
            <v:shape style="position:absolute;left:9347;top:3708;width:1162;height:10" type="#_x0000_t75" stroked="false">
              <v:imagedata r:id="rId834" o:title=""/>
            </v:shape>
            <v:shape style="position:absolute;left:10504;top:3708;width:1027;height:10" type="#_x0000_t75" stroked="false">
              <v:imagedata r:id="rId835" o:title=""/>
            </v:shape>
            <v:shape style="position:absolute;left:11526;top:3708;width:2811;height:10" type="#_x0000_t75" stroked="false">
              <v:imagedata r:id="rId836" o:title=""/>
            </v:shape>
            <v:shape style="position:absolute;left:14332;top:3708;width:1827;height:10" type="#_x0000_t75" stroked="false">
              <v:imagedata r:id="rId837" o:title=""/>
            </v:shape>
            <w10:wrap type="none"/>
          </v:group>
        </w:pict>
      </w:r>
      <w:r>
        <w:rPr>
          <w:rFonts w:ascii="宋体" w:hAnsi="宋体" w:cs="宋体" w:eastAsia="宋体" w:hint="default"/>
          <w:sz w:val="21"/>
          <w:szCs w:val="21"/>
        </w:rPr>
        <w:t>单位：人民币元</w:t>
      </w:r>
    </w:p>
    <w:p>
      <w:pPr>
        <w:spacing w:line="240" w:lineRule="auto" w:before="8"/>
        <w:rPr>
          <w:rFonts w:ascii="宋体" w:hAnsi="宋体" w:cs="宋体" w:eastAsia="宋体" w:hint="default"/>
          <w:sz w:val="3"/>
          <w:szCs w:val="3"/>
        </w:rPr>
      </w:pPr>
    </w:p>
    <w:tbl>
      <w:tblPr>
        <w:tblW w:w="0" w:type="auto"/>
        <w:jc w:val="left"/>
        <w:tblInd w:w="735" w:type="dxa"/>
        <w:tblLayout w:type="fixed"/>
        <w:tblCellMar>
          <w:top w:w="0" w:type="dxa"/>
          <w:left w:w="0" w:type="dxa"/>
          <w:bottom w:w="0" w:type="dxa"/>
          <w:right w:w="0" w:type="dxa"/>
        </w:tblCellMar>
        <w:tblLook w:val="01E0"/>
      </w:tblPr>
      <w:tblGrid>
        <w:gridCol w:w="1531"/>
        <w:gridCol w:w="725"/>
        <w:gridCol w:w="1347"/>
        <w:gridCol w:w="1135"/>
        <w:gridCol w:w="1133"/>
        <w:gridCol w:w="1450"/>
        <w:gridCol w:w="1157"/>
        <w:gridCol w:w="1022"/>
        <w:gridCol w:w="1136"/>
        <w:gridCol w:w="962"/>
        <w:gridCol w:w="708"/>
        <w:gridCol w:w="994"/>
        <w:gridCol w:w="824"/>
      </w:tblGrid>
      <w:tr>
        <w:trPr>
          <w:trHeight w:val="669" w:hRule="exact"/>
        </w:trPr>
        <w:tc>
          <w:tcPr>
            <w:tcW w:w="5871" w:type="dxa"/>
            <w:gridSpan w:val="5"/>
            <w:vMerge w:val="restart"/>
            <w:tcBorders>
              <w:top w:val="single" w:sz="12" w:space="0" w:color="000000"/>
              <w:left w:val="nil" w:sz="6" w:space="0" w:color="auto"/>
              <w:right w:val="single" w:sz="4" w:space="0" w:color="000000"/>
            </w:tcBorders>
          </w:tcPr>
          <w:p>
            <w:pPr>
              <w:pStyle w:val="TableParagraph"/>
              <w:tabs>
                <w:tab w:pos="2251" w:val="left" w:leader="none"/>
                <w:tab w:pos="3598" w:val="left" w:leader="none"/>
                <w:tab w:pos="4733" w:val="left" w:leader="none"/>
              </w:tabs>
              <w:spacing w:line="20" w:lineRule="exact"/>
              <w:ind w:left="1526" w:right="0"/>
              <w:jc w:val="left"/>
              <w:rPr>
                <w:rFonts w:ascii="宋体" w:hAnsi="宋体" w:cs="宋体" w:eastAsia="宋体" w:hint="default"/>
                <w:sz w:val="2"/>
                <w:szCs w:val="2"/>
              </w:rPr>
            </w:pPr>
            <w:r>
              <w:rPr>
                <w:rFonts w:ascii="宋体"/>
                <w:sz w:val="2"/>
              </w:rPr>
              <w:drawing>
                <wp:inline distT="0" distB="0" distL="0" distR="0">
                  <wp:extent cx="6095" cy="1524"/>
                  <wp:effectExtent l="0" t="0" r="0" b="0"/>
                  <wp:docPr id="81" name="image788.png" descr=""/>
                  <wp:cNvGraphicFramePr>
                    <a:graphicFrameLocks noChangeAspect="1"/>
                  </wp:cNvGraphicFramePr>
                  <a:graphic>
                    <a:graphicData uri="http://schemas.openxmlformats.org/drawingml/2006/picture">
                      <pic:pic>
                        <pic:nvPicPr>
                          <pic:cNvPr id="82" name="image788.png"/>
                          <pic:cNvPicPr/>
                        </pic:nvPicPr>
                        <pic:blipFill>
                          <a:blip r:embed="rId81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83" name="image788.png" descr=""/>
                  <wp:cNvGraphicFramePr>
                    <a:graphicFrameLocks noChangeAspect="1"/>
                  </wp:cNvGraphicFramePr>
                  <a:graphic>
                    <a:graphicData uri="http://schemas.openxmlformats.org/drawingml/2006/picture">
                      <pic:pic>
                        <pic:nvPicPr>
                          <pic:cNvPr id="84" name="image788.png"/>
                          <pic:cNvPicPr/>
                        </pic:nvPicPr>
                        <pic:blipFill>
                          <a:blip r:embed="rId81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85" name="image788.png" descr=""/>
                  <wp:cNvGraphicFramePr>
                    <a:graphicFrameLocks noChangeAspect="1"/>
                  </wp:cNvGraphicFramePr>
                  <a:graphic>
                    <a:graphicData uri="http://schemas.openxmlformats.org/drawingml/2006/picture">
                      <pic:pic>
                        <pic:nvPicPr>
                          <pic:cNvPr id="86" name="image788.png"/>
                          <pic:cNvPicPr/>
                        </pic:nvPicPr>
                        <pic:blipFill>
                          <a:blip r:embed="rId81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87" name="image788.png" descr=""/>
                  <wp:cNvGraphicFramePr>
                    <a:graphicFrameLocks noChangeAspect="1"/>
                  </wp:cNvGraphicFramePr>
                  <a:graphic>
                    <a:graphicData uri="http://schemas.openxmlformats.org/drawingml/2006/picture">
                      <pic:pic>
                        <pic:nvPicPr>
                          <pic:cNvPr id="88" name="image788.png"/>
                          <pic:cNvPicPr/>
                        </pic:nvPicPr>
                        <pic:blipFill>
                          <a:blip r:embed="rId817" cstate="print"/>
                          <a:stretch>
                            <a:fillRect/>
                          </a:stretch>
                        </pic:blipFill>
                        <pic:spPr>
                          <a:xfrm>
                            <a:off x="0" y="0"/>
                            <a:ext cx="6096" cy="1524"/>
                          </a:xfrm>
                          <a:prstGeom prst="rect">
                            <a:avLst/>
                          </a:prstGeom>
                        </pic:spPr>
                      </pic:pic>
                    </a:graphicData>
                  </a:graphic>
                </wp:inline>
              </w:drawing>
            </w:r>
            <w:r>
              <w:rPr>
                <w:rFonts w:ascii="宋体"/>
                <w:sz w:val="2"/>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tc>
        <w:tc>
          <w:tcPr>
            <w:tcW w:w="115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9"/>
                <w:szCs w:val="29"/>
              </w:rPr>
            </w:pPr>
          </w:p>
        </w:tc>
        <w:tc>
          <w:tcPr>
            <w:tcW w:w="102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9"/>
                <w:szCs w:val="29"/>
              </w:rPr>
            </w:pP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9"/>
                <w:szCs w:val="29"/>
              </w:rPr>
            </w:pPr>
          </w:p>
        </w:tc>
        <w:tc>
          <w:tcPr>
            <w:tcW w:w="9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5"/>
              <w:ind w:left="175" w:right="0"/>
              <w:jc w:val="left"/>
              <w:rPr>
                <w:rFonts w:ascii="宋体" w:hAnsi="宋体" w:cs="宋体" w:eastAsia="宋体" w:hint="default"/>
                <w:sz w:val="15"/>
                <w:szCs w:val="15"/>
              </w:rPr>
            </w:pPr>
            <w:r>
              <w:rPr>
                <w:rFonts w:ascii="宋体" w:hAnsi="宋体" w:cs="宋体" w:eastAsia="宋体" w:hint="default"/>
                <w:sz w:val="15"/>
                <w:szCs w:val="15"/>
              </w:rPr>
              <w:t>在被投资</w:t>
            </w: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5"/>
                <w:szCs w:val="15"/>
              </w:rPr>
            </w:pPr>
            <w:r>
              <w:rPr>
                <w:rFonts w:ascii="宋体" w:hAnsi="宋体" w:cs="宋体" w:eastAsia="宋体" w:hint="default"/>
                <w:sz w:val="15"/>
                <w:szCs w:val="15"/>
              </w:rPr>
              <w:t>单位持股</w:t>
            </w:r>
          </w:p>
        </w:tc>
        <w:tc>
          <w:tcPr>
            <w:tcW w:w="2525" w:type="dxa"/>
            <w:gridSpan w:val="3"/>
            <w:vMerge w:val="restart"/>
            <w:tcBorders>
              <w:top w:val="single" w:sz="12" w:space="0" w:color="000000"/>
              <w:left w:val="single" w:sz="4" w:space="0" w:color="000000"/>
              <w:right w:val="nil" w:sz="6" w:space="0" w:color="auto"/>
            </w:tcBorders>
          </w:tcPr>
          <w:p>
            <w:pPr>
              <w:pStyle w:val="TableParagraph"/>
              <w:tabs>
                <w:tab w:pos="1692" w:val="left" w:leader="none"/>
              </w:tabs>
              <w:spacing w:line="20" w:lineRule="exact"/>
              <w:ind w:left="698" w:right="0"/>
              <w:jc w:val="left"/>
              <w:rPr>
                <w:rFonts w:ascii="宋体" w:hAnsi="宋体" w:cs="宋体" w:eastAsia="宋体" w:hint="default"/>
                <w:sz w:val="2"/>
                <w:szCs w:val="2"/>
              </w:rPr>
            </w:pPr>
            <w:r>
              <w:rPr>
                <w:rFonts w:ascii="宋体"/>
                <w:sz w:val="2"/>
              </w:rPr>
              <w:drawing>
                <wp:inline distT="0" distB="0" distL="0" distR="0">
                  <wp:extent cx="6095" cy="1524"/>
                  <wp:effectExtent l="0" t="0" r="0" b="0"/>
                  <wp:docPr id="89" name="image788.png" descr=""/>
                  <wp:cNvGraphicFramePr>
                    <a:graphicFrameLocks noChangeAspect="1"/>
                  </wp:cNvGraphicFramePr>
                  <a:graphic>
                    <a:graphicData uri="http://schemas.openxmlformats.org/drawingml/2006/picture">
                      <pic:pic>
                        <pic:nvPicPr>
                          <pic:cNvPr id="90" name="image788.png"/>
                          <pic:cNvPicPr/>
                        </pic:nvPicPr>
                        <pic:blipFill>
                          <a:blip r:embed="rId81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91" name="image788.png" descr=""/>
                  <wp:cNvGraphicFramePr>
                    <a:graphicFrameLocks noChangeAspect="1"/>
                  </wp:cNvGraphicFramePr>
                  <a:graphic>
                    <a:graphicData uri="http://schemas.openxmlformats.org/drawingml/2006/picture">
                      <pic:pic>
                        <pic:nvPicPr>
                          <pic:cNvPr id="92" name="image788.png"/>
                          <pic:cNvPicPr/>
                        </pic:nvPicPr>
                        <pic:blipFill>
                          <a:blip r:embed="rId817" cstate="print"/>
                          <a:stretch>
                            <a:fillRect/>
                          </a:stretch>
                        </pic:blipFill>
                        <pic:spPr>
                          <a:xfrm>
                            <a:off x="0" y="0"/>
                            <a:ext cx="6095" cy="1524"/>
                          </a:xfrm>
                          <a:prstGeom prst="rect">
                            <a:avLst/>
                          </a:prstGeom>
                        </pic:spPr>
                      </pic:pic>
                    </a:graphicData>
                  </a:graphic>
                </wp:inline>
              </w:drawing>
            </w:r>
            <w:r>
              <w:rPr>
                <w:rFonts w:ascii="宋体"/>
                <w:sz w:val="2"/>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tc>
      </w:tr>
      <w:tr>
        <w:trPr>
          <w:trHeight w:val="187" w:hRule="exact"/>
        </w:trPr>
        <w:tc>
          <w:tcPr>
            <w:tcW w:w="5871" w:type="dxa"/>
            <w:gridSpan w:val="5"/>
            <w:vMerge/>
            <w:tcBorders>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117" w:right="0"/>
              <w:jc w:val="left"/>
              <w:rPr>
                <w:rFonts w:ascii="宋体" w:hAnsi="宋体" w:cs="宋体" w:eastAsia="宋体" w:hint="default"/>
                <w:sz w:val="15"/>
                <w:szCs w:val="15"/>
              </w:rPr>
            </w:pPr>
            <w:r>
              <w:rPr>
                <w:rFonts w:ascii="宋体" w:hAnsi="宋体" w:cs="宋体" w:eastAsia="宋体" w:hint="default"/>
                <w:sz w:val="15"/>
                <w:szCs w:val="15"/>
              </w:rPr>
              <w:t>其中：联营及合营</w:t>
            </w: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127"/>
              <w:jc w:val="right"/>
              <w:rPr>
                <w:rFonts w:ascii="宋体" w:hAnsi="宋体" w:cs="宋体" w:eastAsia="宋体" w:hint="default"/>
                <w:sz w:val="15"/>
                <w:szCs w:val="15"/>
              </w:rPr>
            </w:pPr>
            <w:r>
              <w:rPr>
                <w:rFonts w:ascii="宋体" w:hAnsi="宋体" w:cs="宋体" w:eastAsia="宋体" w:hint="default"/>
                <w:spacing w:val="-1"/>
                <w:sz w:val="15"/>
                <w:szCs w:val="15"/>
              </w:rPr>
              <w:t>在被投资单</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111"/>
              <w:jc w:val="right"/>
              <w:rPr>
                <w:rFonts w:ascii="宋体" w:hAnsi="宋体" w:cs="宋体" w:eastAsia="宋体" w:hint="default"/>
                <w:sz w:val="15"/>
                <w:szCs w:val="15"/>
              </w:rPr>
            </w:pPr>
            <w:r>
              <w:rPr>
                <w:rFonts w:ascii="宋体" w:hAnsi="宋体" w:cs="宋体" w:eastAsia="宋体" w:hint="default"/>
                <w:spacing w:val="-1"/>
                <w:sz w:val="15"/>
                <w:szCs w:val="15"/>
              </w:rPr>
              <w:t>在被投资单位</w:t>
            </w:r>
          </w:p>
        </w:tc>
        <w:tc>
          <w:tcPr>
            <w:tcW w:w="962" w:type="dxa"/>
            <w:tcBorders>
              <w:top w:val="nil" w:sz="6" w:space="0" w:color="auto"/>
              <w:left w:val="single" w:sz="4" w:space="0" w:color="000000"/>
              <w:bottom w:val="nil" w:sz="6" w:space="0" w:color="auto"/>
              <w:right w:val="single" w:sz="4" w:space="0" w:color="000000"/>
            </w:tcBorders>
          </w:tcPr>
          <w:p>
            <w:pPr/>
          </w:p>
        </w:tc>
        <w:tc>
          <w:tcPr>
            <w:tcW w:w="2525" w:type="dxa"/>
            <w:gridSpan w:val="3"/>
            <w:vMerge/>
            <w:tcBorders>
              <w:left w:val="single" w:sz="4" w:space="0" w:color="000000"/>
              <w:bottom w:val="nil" w:sz="6" w:space="0" w:color="auto"/>
              <w:right w:val="nil" w:sz="6" w:space="0" w:color="auto"/>
            </w:tcBorders>
          </w:tcPr>
          <w:p>
            <w:pPr/>
          </w:p>
        </w:tc>
      </w:tr>
      <w:tr>
        <w:trPr>
          <w:trHeight w:val="187"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2" w:right="0"/>
              <w:jc w:val="center"/>
              <w:rPr>
                <w:rFonts w:ascii="宋体" w:hAnsi="宋体" w:cs="宋体" w:eastAsia="宋体" w:hint="default"/>
                <w:sz w:val="15"/>
                <w:szCs w:val="15"/>
              </w:rPr>
            </w:pPr>
            <w:r>
              <w:rPr>
                <w:rFonts w:ascii="宋体" w:hAnsi="宋体" w:cs="宋体" w:eastAsia="宋体" w:hint="default"/>
                <w:sz w:val="15"/>
                <w:szCs w:val="15"/>
              </w:rPr>
              <w:t>核算方</w:t>
            </w: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sz w:val="15"/>
                <w:szCs w:val="15"/>
              </w:rPr>
              <w:t>比例与表</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sz w:val="15"/>
                <w:szCs w:val="15"/>
              </w:rPr>
              <w:t>减值准</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sz w:val="15"/>
                <w:szCs w:val="15"/>
              </w:rPr>
              <w:t>本期计提减</w:t>
            </w:r>
          </w:p>
        </w:tc>
        <w:tc>
          <w:tcPr>
            <w:tcW w:w="824" w:type="dxa"/>
            <w:tcBorders>
              <w:top w:val="nil" w:sz="6" w:space="0" w:color="auto"/>
              <w:left w:val="single" w:sz="4" w:space="0" w:color="000000"/>
              <w:bottom w:val="nil" w:sz="6" w:space="0" w:color="auto"/>
              <w:right w:val="nil" w:sz="6" w:space="0" w:color="auto"/>
            </w:tcBorders>
          </w:tcPr>
          <w:p>
            <w:pPr>
              <w:pStyle w:val="TableParagraph"/>
              <w:spacing w:line="169" w:lineRule="exact"/>
              <w:ind w:right="3"/>
              <w:jc w:val="center"/>
              <w:rPr>
                <w:rFonts w:ascii="宋体" w:hAnsi="宋体" w:cs="宋体" w:eastAsia="宋体" w:hint="default"/>
                <w:sz w:val="15"/>
                <w:szCs w:val="15"/>
              </w:rPr>
            </w:pPr>
            <w:r>
              <w:rPr>
                <w:rFonts w:ascii="宋体" w:hAnsi="宋体" w:cs="宋体" w:eastAsia="宋体" w:hint="default"/>
                <w:sz w:val="15"/>
                <w:szCs w:val="15"/>
              </w:rPr>
              <w:t>本期现金</w:t>
            </w:r>
          </w:p>
        </w:tc>
      </w:tr>
      <w:tr>
        <w:trPr>
          <w:trHeight w:val="187"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169" w:lineRule="exact"/>
              <w:ind w:left="395"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367" w:right="0"/>
              <w:jc w:val="left"/>
              <w:rPr>
                <w:rFonts w:ascii="宋体" w:hAnsi="宋体" w:cs="宋体" w:eastAsia="宋体" w:hint="default"/>
                <w:sz w:val="15"/>
                <w:szCs w:val="15"/>
              </w:rPr>
            </w:pPr>
            <w:r>
              <w:rPr>
                <w:rFonts w:ascii="宋体" w:hAnsi="宋体" w:cs="宋体" w:eastAsia="宋体" w:hint="default"/>
                <w:sz w:val="15"/>
                <w:szCs w:val="15"/>
              </w:rPr>
              <w:t>投资成本</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sz w:val="15"/>
                <w:szCs w:val="15"/>
              </w:rPr>
              <w:t>年初余额</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261" w:right="0"/>
              <w:jc w:val="left"/>
              <w:rPr>
                <w:rFonts w:ascii="宋体" w:hAnsi="宋体" w:cs="宋体" w:eastAsia="宋体" w:hint="default"/>
                <w:sz w:val="15"/>
                <w:szCs w:val="15"/>
              </w:rPr>
            </w:pPr>
            <w:r>
              <w:rPr>
                <w:rFonts w:ascii="宋体" w:hAnsi="宋体" w:cs="宋体" w:eastAsia="宋体" w:hint="default"/>
                <w:sz w:val="15"/>
                <w:szCs w:val="15"/>
              </w:rPr>
              <w:t>增减变动</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117" w:right="0"/>
              <w:jc w:val="left"/>
              <w:rPr>
                <w:rFonts w:ascii="宋体" w:hAnsi="宋体" w:cs="宋体" w:eastAsia="宋体" w:hint="default"/>
                <w:sz w:val="15"/>
                <w:szCs w:val="15"/>
              </w:rPr>
            </w:pPr>
            <w:r>
              <w:rPr>
                <w:rFonts w:ascii="宋体" w:hAnsi="宋体" w:cs="宋体" w:eastAsia="宋体" w:hint="default"/>
                <w:sz w:val="15"/>
                <w:szCs w:val="15"/>
              </w:rPr>
              <w:t>企业其他综合收益</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271"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127"/>
              <w:jc w:val="right"/>
              <w:rPr>
                <w:rFonts w:ascii="宋体" w:hAnsi="宋体" w:cs="宋体" w:eastAsia="宋体" w:hint="default"/>
                <w:sz w:val="15"/>
                <w:szCs w:val="15"/>
              </w:rPr>
            </w:pPr>
            <w:r>
              <w:rPr>
                <w:rFonts w:ascii="宋体" w:hAnsi="宋体" w:cs="宋体" w:eastAsia="宋体" w:hint="default"/>
                <w:spacing w:val="-1"/>
                <w:sz w:val="15"/>
                <w:szCs w:val="15"/>
              </w:rPr>
              <w:t>位持股比例</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184" w:right="0"/>
              <w:jc w:val="left"/>
              <w:rPr>
                <w:rFonts w:ascii="宋体" w:hAnsi="宋体" w:cs="宋体" w:eastAsia="宋体" w:hint="default"/>
                <w:sz w:val="15"/>
                <w:szCs w:val="15"/>
              </w:rPr>
            </w:pPr>
            <w:r>
              <w:rPr>
                <w:rFonts w:ascii="宋体" w:hAnsi="宋体" w:cs="宋体" w:eastAsia="宋体" w:hint="default"/>
                <w:sz w:val="15"/>
                <w:szCs w:val="15"/>
              </w:rPr>
              <w:t>表决权比例</w:t>
            </w: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187"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法</w:t>
            </w: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sz w:val="15"/>
                <w:szCs w:val="15"/>
              </w:rPr>
              <w:t>决权比例</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w w:val="100"/>
                <w:sz w:val="15"/>
                <w:szCs w:val="15"/>
              </w:rPr>
              <w:t>备</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2" w:right="0"/>
              <w:jc w:val="center"/>
              <w:rPr>
                <w:rFonts w:ascii="宋体" w:hAnsi="宋体" w:cs="宋体" w:eastAsia="宋体" w:hint="default"/>
                <w:sz w:val="15"/>
                <w:szCs w:val="15"/>
              </w:rPr>
            </w:pPr>
            <w:r>
              <w:rPr>
                <w:rFonts w:ascii="宋体" w:hAnsi="宋体" w:cs="宋体" w:eastAsia="宋体" w:hint="default"/>
                <w:sz w:val="15"/>
                <w:szCs w:val="15"/>
              </w:rPr>
              <w:t>值准备</w:t>
            </w:r>
          </w:p>
        </w:tc>
        <w:tc>
          <w:tcPr>
            <w:tcW w:w="824" w:type="dxa"/>
            <w:tcBorders>
              <w:top w:val="nil" w:sz="6" w:space="0" w:color="auto"/>
              <w:left w:val="single" w:sz="4" w:space="0" w:color="000000"/>
              <w:bottom w:val="nil" w:sz="6" w:space="0" w:color="auto"/>
              <w:right w:val="nil" w:sz="6" w:space="0" w:color="auto"/>
            </w:tcBorders>
          </w:tcPr>
          <w:p>
            <w:pPr>
              <w:pStyle w:val="TableParagraph"/>
              <w:spacing w:line="169" w:lineRule="exact"/>
              <w:ind w:right="0"/>
              <w:jc w:val="center"/>
              <w:rPr>
                <w:rFonts w:ascii="宋体" w:hAnsi="宋体" w:cs="宋体" w:eastAsia="宋体" w:hint="default"/>
                <w:sz w:val="15"/>
                <w:szCs w:val="15"/>
              </w:rPr>
            </w:pPr>
            <w:r>
              <w:rPr>
                <w:rFonts w:ascii="宋体" w:hAnsi="宋体" w:cs="宋体" w:eastAsia="宋体" w:hint="default"/>
                <w:sz w:val="15"/>
                <w:szCs w:val="15"/>
              </w:rPr>
              <w:t>红利</w:t>
            </w:r>
          </w:p>
        </w:tc>
      </w:tr>
      <w:tr>
        <w:trPr>
          <w:trHeight w:val="191"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117" w:right="0"/>
              <w:jc w:val="left"/>
              <w:rPr>
                <w:rFonts w:ascii="宋体" w:hAnsi="宋体" w:cs="宋体" w:eastAsia="宋体" w:hint="default"/>
                <w:sz w:val="15"/>
                <w:szCs w:val="15"/>
              </w:rPr>
            </w:pPr>
            <w:r>
              <w:rPr>
                <w:rFonts w:ascii="宋体" w:hAnsi="宋体" w:cs="宋体" w:eastAsia="宋体" w:hint="default"/>
                <w:sz w:val="15"/>
                <w:szCs w:val="15"/>
              </w:rPr>
              <w:t>变动中享有的份额</w:t>
            </w: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Times New Roman" w:hAnsi="Times New Roman" w:cs="Times New Roman" w:eastAsia="Times New Roman" w:hint="default"/>
                <w:sz w:val="15"/>
                <w:szCs w:val="15"/>
              </w:rPr>
            </w:pPr>
            <w:r>
              <w:rPr>
                <w:rFonts w:ascii="Times New Roman"/>
                <w:sz w:val="15"/>
              </w:rPr>
              <w:t>(%)</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
              <w:jc w:val="center"/>
              <w:rPr>
                <w:rFonts w:ascii="Times New Roman" w:hAnsi="Times New Roman" w:cs="Times New Roman" w:eastAsia="Times New Roman" w:hint="default"/>
                <w:sz w:val="15"/>
                <w:szCs w:val="15"/>
              </w:rPr>
            </w:pPr>
            <w:r>
              <w:rPr>
                <w:rFonts w:ascii="Times New Roman"/>
                <w:sz w:val="15"/>
              </w:rPr>
              <w:t>(%)</w:t>
            </w: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77"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165" w:lineRule="exact"/>
              <w:ind w:right="0"/>
              <w:jc w:val="center"/>
              <w:rPr>
                <w:rFonts w:ascii="宋体" w:hAnsi="宋体" w:cs="宋体" w:eastAsia="宋体" w:hint="default"/>
                <w:sz w:val="15"/>
                <w:szCs w:val="15"/>
              </w:rPr>
            </w:pPr>
            <w:r>
              <w:rPr>
                <w:rFonts w:ascii="宋体" w:hAnsi="宋体" w:cs="宋体" w:eastAsia="宋体" w:hint="default"/>
                <w:sz w:val="15"/>
                <w:szCs w:val="15"/>
              </w:rPr>
              <w:t>不一致的</w:t>
            </w: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82"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2" w:right="0"/>
              <w:jc w:val="center"/>
              <w:rPr>
                <w:rFonts w:ascii="宋体" w:hAnsi="宋体" w:cs="宋体" w:eastAsia="宋体" w:hint="default"/>
                <w:sz w:val="15"/>
                <w:szCs w:val="15"/>
              </w:rPr>
            </w:pPr>
            <w:r>
              <w:rPr>
                <w:rFonts w:ascii="宋体" w:hAnsi="宋体" w:cs="宋体" w:eastAsia="宋体" w:hint="default"/>
                <w:sz w:val="15"/>
                <w:szCs w:val="15"/>
              </w:rPr>
              <w:t>说明</w:t>
            </w: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103" w:hRule="exact"/>
        </w:trPr>
        <w:tc>
          <w:tcPr>
            <w:tcW w:w="1531"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30"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5"/>
                <w:szCs w:val="15"/>
              </w:rPr>
            </w:pPr>
            <w:r>
              <w:rPr>
                <w:rFonts w:ascii="宋体" w:hAnsi="宋体" w:cs="宋体" w:eastAsia="宋体" w:hint="default"/>
                <w:sz w:val="15"/>
                <w:szCs w:val="15"/>
              </w:rPr>
              <w:t>子公司</w:t>
            </w: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92" w:hRule="exact"/>
        </w:trPr>
        <w:tc>
          <w:tcPr>
            <w:tcW w:w="1531" w:type="dxa"/>
            <w:tcBorders>
              <w:top w:val="nil" w:sz="6" w:space="0" w:color="auto"/>
              <w:left w:val="nil" w:sz="6" w:space="0" w:color="auto"/>
              <w:bottom w:val="nil" w:sz="6" w:space="0" w:color="auto"/>
              <w:right w:val="nil" w:sz="6" w:space="0" w:color="auto"/>
            </w:tcBorders>
          </w:tcPr>
          <w:p>
            <w:pPr/>
          </w:p>
        </w:tc>
        <w:tc>
          <w:tcPr>
            <w:tcW w:w="725"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39"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5"/>
                <w:szCs w:val="15"/>
              </w:rPr>
            </w:pPr>
            <w:r>
              <w:rPr>
                <w:rFonts w:ascii="宋体" w:hAnsi="宋体" w:cs="宋体" w:eastAsia="宋体" w:hint="default"/>
                <w:spacing w:val="10"/>
                <w:sz w:val="15"/>
                <w:szCs w:val="15"/>
              </w:rPr>
              <w:t>江苏恒宝智能识别</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53"/>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156"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16,000,000.00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48" w:right="0"/>
              <w:jc w:val="center"/>
              <w:rPr>
                <w:rFonts w:ascii="Times New Roman" w:hAnsi="Times New Roman" w:cs="Times New Roman" w:eastAsia="Times New Roman" w:hint="default"/>
                <w:sz w:val="15"/>
                <w:szCs w:val="15"/>
              </w:rPr>
            </w:pPr>
            <w:r>
              <w:rPr>
                <w:rFonts w:ascii="Times New Roman"/>
                <w:sz w:val="15"/>
              </w:rPr>
              <w:t>16,000,000.00</w:t>
            </w: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16,000,000.00</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80.00</w:t>
            </w: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35"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149" w:lineRule="exact"/>
              <w:ind w:left="122" w:right="0"/>
              <w:jc w:val="left"/>
              <w:rPr>
                <w:rFonts w:ascii="宋体" w:hAnsi="宋体" w:cs="宋体" w:eastAsia="宋体" w:hint="default"/>
                <w:sz w:val="15"/>
                <w:szCs w:val="15"/>
              </w:rPr>
            </w:pPr>
            <w:r>
              <w:rPr>
                <w:rFonts w:ascii="宋体" w:hAnsi="宋体" w:cs="宋体" w:eastAsia="宋体" w:hint="default"/>
                <w:sz w:val="15"/>
                <w:szCs w:val="15"/>
              </w:rPr>
              <w:t>技术有限公司</w:t>
            </w: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43"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5"/>
                <w:szCs w:val="15"/>
              </w:rPr>
            </w:pPr>
            <w:r>
              <w:rPr>
                <w:rFonts w:ascii="宋体" w:hAnsi="宋体" w:cs="宋体" w:eastAsia="宋体" w:hint="default"/>
                <w:spacing w:val="10"/>
                <w:sz w:val="15"/>
                <w:szCs w:val="15"/>
              </w:rPr>
              <w:t>北京东方英卡数字</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53"/>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156"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26,000,000.00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48" w:right="0"/>
              <w:jc w:val="center"/>
              <w:rPr>
                <w:rFonts w:ascii="Times New Roman" w:hAnsi="Times New Roman" w:cs="Times New Roman" w:eastAsia="Times New Roman" w:hint="default"/>
                <w:sz w:val="15"/>
                <w:szCs w:val="15"/>
              </w:rPr>
            </w:pPr>
            <w:r>
              <w:rPr>
                <w:rFonts w:ascii="Times New Roman"/>
                <w:sz w:val="15"/>
              </w:rPr>
              <w:t>26,000,000.00</w:t>
            </w: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26,000,000.00</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100.00</w:t>
            </w: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35"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149" w:lineRule="exact"/>
              <w:ind w:left="122" w:right="0"/>
              <w:jc w:val="left"/>
              <w:rPr>
                <w:rFonts w:ascii="宋体" w:hAnsi="宋体" w:cs="宋体" w:eastAsia="宋体" w:hint="default"/>
                <w:sz w:val="15"/>
                <w:szCs w:val="15"/>
              </w:rPr>
            </w:pPr>
            <w:r>
              <w:rPr>
                <w:rFonts w:ascii="宋体" w:hAnsi="宋体" w:cs="宋体" w:eastAsia="宋体" w:hint="default"/>
                <w:sz w:val="15"/>
                <w:szCs w:val="15"/>
              </w:rPr>
              <w:t>信息技术有限公司</w:t>
            </w: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43"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5"/>
                <w:szCs w:val="15"/>
              </w:rPr>
            </w:pPr>
            <w:r>
              <w:rPr>
                <w:rFonts w:ascii="宋体" w:hAnsi="宋体" w:cs="宋体" w:eastAsia="宋体" w:hint="default"/>
                <w:spacing w:val="10"/>
                <w:sz w:val="15"/>
                <w:szCs w:val="15"/>
              </w:rPr>
              <w:t>恒宝国际有限责任</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53"/>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156"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15,000,000.00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27" w:right="0"/>
              <w:jc w:val="center"/>
              <w:rPr>
                <w:rFonts w:ascii="Times New Roman" w:hAnsi="Times New Roman" w:cs="Times New Roman" w:eastAsia="Times New Roman" w:hint="default"/>
                <w:sz w:val="15"/>
                <w:szCs w:val="15"/>
              </w:rPr>
            </w:pPr>
            <w:r>
              <w:rPr>
                <w:rFonts w:ascii="Times New Roman"/>
                <w:sz w:val="15"/>
              </w:rPr>
              <w:t>9,991,967.00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232" w:right="0"/>
              <w:jc w:val="left"/>
              <w:rPr>
                <w:rFonts w:ascii="Times New Roman" w:hAnsi="Times New Roman" w:cs="Times New Roman" w:eastAsia="Times New Roman" w:hint="default"/>
                <w:sz w:val="15"/>
                <w:szCs w:val="15"/>
              </w:rPr>
            </w:pPr>
            <w:r>
              <w:rPr>
                <w:rFonts w:ascii="Times New Roman"/>
                <w:sz w:val="15"/>
              </w:rPr>
              <w:t>5,008,033.00</w:t>
            </w: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15,000,000.00</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3"/>
              <w:jc w:val="right"/>
              <w:rPr>
                <w:rFonts w:ascii="Times New Roman" w:hAnsi="Times New Roman" w:cs="Times New Roman" w:eastAsia="Times New Roman" w:hint="default"/>
                <w:sz w:val="15"/>
                <w:szCs w:val="15"/>
              </w:rPr>
            </w:pPr>
            <w:r>
              <w:rPr>
                <w:rFonts w:ascii="Times New Roman"/>
                <w:spacing w:val="-1"/>
                <w:sz w:val="15"/>
              </w:rPr>
              <w:t>100.00</w:t>
            </w: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35"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149" w:lineRule="exact"/>
              <w:ind w:left="122"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5"/>
                <w:szCs w:val="15"/>
              </w:rPr>
            </w:pPr>
            <w:r>
              <w:rPr>
                <w:rFonts w:ascii="宋体" w:hAnsi="宋体" w:cs="宋体" w:eastAsia="宋体" w:hint="default"/>
                <w:sz w:val="15"/>
                <w:szCs w:val="15"/>
              </w:rPr>
              <w:t>其他被投资单位</w:t>
            </w: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43"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5"/>
                <w:szCs w:val="15"/>
              </w:rPr>
            </w:pPr>
            <w:r>
              <w:rPr>
                <w:rFonts w:ascii="宋体" w:hAnsi="宋体" w:cs="宋体" w:eastAsia="宋体" w:hint="default"/>
                <w:spacing w:val="10"/>
                <w:sz w:val="15"/>
                <w:szCs w:val="15"/>
              </w:rPr>
              <w:t>江苏丹阳农村商业</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53"/>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156" w:hRule="exact"/>
        </w:trPr>
        <w:tc>
          <w:tcPr>
            <w:tcW w:w="1531" w:type="dxa"/>
            <w:tcBorders>
              <w:top w:val="nil" w:sz="6" w:space="0" w:color="auto"/>
              <w:left w:val="nil" w:sz="6" w:space="0" w:color="auto"/>
              <w:bottom w:val="nil" w:sz="6" w:space="0" w:color="auto"/>
              <w:right w:val="single" w:sz="4" w:space="0" w:color="000000"/>
            </w:tcBorders>
          </w:tcPr>
          <w:p>
            <w:pP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1"/>
              <w:jc w:val="right"/>
              <w:rPr>
                <w:rFonts w:ascii="Times New Roman" w:hAnsi="Times New Roman" w:cs="Times New Roman" w:eastAsia="Times New Roman" w:hint="default"/>
                <w:sz w:val="15"/>
                <w:szCs w:val="15"/>
              </w:rPr>
            </w:pPr>
            <w:r>
              <w:rPr>
                <w:rFonts w:ascii="Times New Roman"/>
                <w:spacing w:val="-1"/>
                <w:sz w:val="15"/>
              </w:rPr>
              <w:t>3,000,000.00</w:t>
            </w: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232" w:right="0"/>
              <w:jc w:val="left"/>
              <w:rPr>
                <w:rFonts w:ascii="Times New Roman" w:hAnsi="Times New Roman" w:cs="Times New Roman" w:eastAsia="Times New Roman" w:hint="default"/>
                <w:sz w:val="15"/>
                <w:szCs w:val="15"/>
              </w:rPr>
            </w:pPr>
            <w:r>
              <w:rPr>
                <w:rFonts w:ascii="Times New Roman"/>
                <w:sz w:val="15"/>
              </w:rPr>
              <w:t>3,000,000.00</w:t>
            </w: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0"/>
              <w:jc w:val="right"/>
              <w:rPr>
                <w:rFonts w:ascii="Times New Roman" w:hAnsi="Times New Roman" w:cs="Times New Roman" w:eastAsia="Times New Roman" w:hint="default"/>
                <w:sz w:val="15"/>
                <w:szCs w:val="15"/>
              </w:rPr>
            </w:pPr>
            <w:r>
              <w:rPr>
                <w:rFonts w:ascii="Times New Roman"/>
                <w:spacing w:val="-1"/>
                <w:sz w:val="15"/>
              </w:rPr>
              <w:t>3,000,000.00</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2"/>
              <w:jc w:val="right"/>
              <w:rPr>
                <w:rFonts w:ascii="Times New Roman" w:hAnsi="Times New Roman" w:cs="Times New Roman" w:eastAsia="Times New Roman" w:hint="default"/>
                <w:sz w:val="15"/>
                <w:szCs w:val="15"/>
              </w:rPr>
            </w:pPr>
            <w:r>
              <w:rPr>
                <w:rFonts w:ascii="Times New Roman"/>
                <w:spacing w:val="-1"/>
                <w:sz w:val="15"/>
              </w:rPr>
              <w:t>0.53</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05"/>
              <w:jc w:val="right"/>
              <w:rPr>
                <w:rFonts w:ascii="Times New Roman" w:hAnsi="Times New Roman" w:cs="Times New Roman" w:eastAsia="Times New Roman" w:hint="default"/>
                <w:sz w:val="15"/>
                <w:szCs w:val="15"/>
              </w:rPr>
            </w:pPr>
            <w:r>
              <w:rPr>
                <w:rFonts w:ascii="Times New Roman"/>
                <w:spacing w:val="-1"/>
                <w:sz w:val="15"/>
              </w:rPr>
              <w:t>0.53</w:t>
            </w: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235" w:hRule="exact"/>
        </w:trPr>
        <w:tc>
          <w:tcPr>
            <w:tcW w:w="1531" w:type="dxa"/>
            <w:tcBorders>
              <w:top w:val="nil" w:sz="6" w:space="0" w:color="auto"/>
              <w:left w:val="nil" w:sz="6" w:space="0" w:color="auto"/>
              <w:bottom w:val="nil" w:sz="6" w:space="0" w:color="auto"/>
              <w:right w:val="single" w:sz="4" w:space="0" w:color="000000"/>
            </w:tcBorders>
          </w:tcPr>
          <w:p>
            <w:pPr>
              <w:pStyle w:val="TableParagraph"/>
              <w:spacing w:line="150" w:lineRule="exact"/>
              <w:ind w:left="122" w:right="0"/>
              <w:jc w:val="left"/>
              <w:rPr>
                <w:rFonts w:ascii="宋体" w:hAnsi="宋体" w:cs="宋体" w:eastAsia="宋体" w:hint="default"/>
                <w:sz w:val="15"/>
                <w:szCs w:val="15"/>
              </w:rPr>
            </w:pPr>
            <w:r>
              <w:rPr>
                <w:rFonts w:ascii="宋体" w:hAnsi="宋体" w:cs="宋体" w:eastAsia="宋体" w:hint="default"/>
                <w:sz w:val="15"/>
                <w:szCs w:val="15"/>
              </w:rPr>
              <w:t>银行股份有限公司</w:t>
            </w:r>
          </w:p>
        </w:tc>
        <w:tc>
          <w:tcPr>
            <w:tcW w:w="725"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96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531"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725" w:type="dxa"/>
            <w:tcBorders>
              <w:top w:val="nil" w:sz="6" w:space="0" w:color="auto"/>
              <w:left w:val="single" w:sz="4" w:space="0" w:color="000000"/>
              <w:bottom w:val="single" w:sz="12" w:space="0" w:color="000000"/>
              <w:right w:val="single" w:sz="4" w:space="0" w:color="000000"/>
            </w:tcBorders>
          </w:tcPr>
          <w:p>
            <w:pPr/>
          </w:p>
        </w:tc>
        <w:tc>
          <w:tcPr>
            <w:tcW w:w="13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15"/>
                <w:szCs w:val="15"/>
              </w:rPr>
            </w:pPr>
            <w:r>
              <w:rPr>
                <w:rFonts w:ascii="Times New Roman"/>
                <w:spacing w:val="-1"/>
                <w:sz w:val="15"/>
              </w:rPr>
              <w:t>60,000,000.00</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48" w:right="0"/>
              <w:jc w:val="center"/>
              <w:rPr>
                <w:rFonts w:ascii="Times New Roman" w:hAnsi="Times New Roman" w:cs="Times New Roman" w:eastAsia="Times New Roman" w:hint="default"/>
                <w:sz w:val="15"/>
                <w:szCs w:val="15"/>
              </w:rPr>
            </w:pPr>
            <w:r>
              <w:rPr>
                <w:rFonts w:ascii="Times New Roman"/>
                <w:sz w:val="15"/>
              </w:rPr>
              <w:t>51,991,967.00</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232" w:right="0"/>
              <w:jc w:val="left"/>
              <w:rPr>
                <w:rFonts w:ascii="Times New Roman" w:hAnsi="Times New Roman" w:cs="Times New Roman" w:eastAsia="Times New Roman" w:hint="default"/>
                <w:sz w:val="15"/>
                <w:szCs w:val="15"/>
              </w:rPr>
            </w:pPr>
            <w:r>
              <w:rPr>
                <w:rFonts w:ascii="Times New Roman"/>
                <w:sz w:val="15"/>
              </w:rPr>
              <w:t>8,008,033.00</w:t>
            </w:r>
          </w:p>
        </w:tc>
        <w:tc>
          <w:tcPr>
            <w:tcW w:w="1450" w:type="dxa"/>
            <w:tcBorders>
              <w:top w:val="nil" w:sz="6" w:space="0" w:color="auto"/>
              <w:left w:val="single" w:sz="4" w:space="0" w:color="000000"/>
              <w:bottom w:val="single" w:sz="12" w:space="0" w:color="000000"/>
              <w:right w:val="single" w:sz="4" w:space="0" w:color="000000"/>
            </w:tcBorders>
          </w:tcPr>
          <w:p>
            <w:pPr/>
          </w:p>
        </w:tc>
        <w:tc>
          <w:tcPr>
            <w:tcW w:w="11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15"/>
                <w:szCs w:val="15"/>
              </w:rPr>
            </w:pPr>
            <w:r>
              <w:rPr>
                <w:rFonts w:ascii="Times New Roman"/>
                <w:spacing w:val="-1"/>
                <w:sz w:val="15"/>
              </w:rPr>
              <w:t>60,000,000.00</w:t>
            </w:r>
          </w:p>
        </w:tc>
        <w:tc>
          <w:tcPr>
            <w:tcW w:w="1022" w:type="dxa"/>
            <w:tcBorders>
              <w:top w:val="nil" w:sz="6" w:space="0" w:color="auto"/>
              <w:left w:val="single" w:sz="4" w:space="0" w:color="000000"/>
              <w:bottom w:val="single" w:sz="12" w:space="0" w:color="000000"/>
              <w:right w:val="single" w:sz="4" w:space="0" w:color="000000"/>
            </w:tcBorders>
          </w:tcPr>
          <w:p>
            <w:pPr/>
          </w:p>
        </w:tc>
        <w:tc>
          <w:tcPr>
            <w:tcW w:w="1136" w:type="dxa"/>
            <w:tcBorders>
              <w:top w:val="nil" w:sz="6" w:space="0" w:color="auto"/>
              <w:left w:val="single" w:sz="4" w:space="0" w:color="000000"/>
              <w:bottom w:val="single" w:sz="12" w:space="0" w:color="000000"/>
              <w:right w:val="single" w:sz="4" w:space="0" w:color="000000"/>
            </w:tcBorders>
          </w:tcPr>
          <w:p>
            <w:pPr/>
          </w:p>
        </w:tc>
        <w:tc>
          <w:tcPr>
            <w:tcW w:w="962" w:type="dxa"/>
            <w:tcBorders>
              <w:top w:val="nil" w:sz="6" w:space="0" w:color="auto"/>
              <w:left w:val="single" w:sz="4" w:space="0" w:color="000000"/>
              <w:bottom w:val="single" w:sz="12" w:space="0" w:color="000000"/>
              <w:right w:val="single" w:sz="4" w:space="0" w:color="000000"/>
            </w:tcBorders>
          </w:tcPr>
          <w:p>
            <w:pPr/>
          </w:p>
        </w:tc>
        <w:tc>
          <w:tcPr>
            <w:tcW w:w="708" w:type="dxa"/>
            <w:tcBorders>
              <w:top w:val="nil" w:sz="6" w:space="0" w:color="auto"/>
              <w:left w:val="single" w:sz="4" w:space="0" w:color="000000"/>
              <w:bottom w:val="single" w:sz="12" w:space="0" w:color="000000"/>
              <w:right w:val="single" w:sz="4" w:space="0" w:color="000000"/>
            </w:tcBorders>
          </w:tcPr>
          <w:p>
            <w:pPr/>
          </w:p>
        </w:tc>
        <w:tc>
          <w:tcPr>
            <w:tcW w:w="994" w:type="dxa"/>
            <w:tcBorders>
              <w:top w:val="nil" w:sz="6" w:space="0" w:color="auto"/>
              <w:left w:val="single" w:sz="4" w:space="0" w:color="000000"/>
              <w:bottom w:val="single" w:sz="12" w:space="0" w:color="000000"/>
              <w:right w:val="single" w:sz="4" w:space="0" w:color="000000"/>
            </w:tcBorders>
          </w:tcPr>
          <w:p>
            <w:pPr/>
          </w:p>
        </w:tc>
        <w:tc>
          <w:tcPr>
            <w:tcW w:w="824"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spacing w:before="0"/>
        <w:ind w:left="5618" w:right="6915" w:firstLine="0"/>
        <w:jc w:val="center"/>
        <w:rPr>
          <w:rFonts w:ascii="Times New Roman" w:hAnsi="Times New Roman" w:cs="Times New Roman" w:eastAsia="Times New Roman" w:hint="default"/>
          <w:sz w:val="18"/>
          <w:szCs w:val="18"/>
        </w:rPr>
      </w:pPr>
      <w:r>
        <w:rPr/>
        <w:pict>
          <v:shape style="position:absolute;margin-left:740.650024pt;margin-top:2.326092pt;width:101.25pt;height:57.75pt;mso-position-horizontal-relative:page;mso-position-vertical-relative:paragraph;z-index:20896" type="#_x0000_t75" stroked="false">
            <v:imagedata r:id="rId401" o:title=""/>
          </v:shape>
        </w:pict>
      </w:r>
      <w:r>
        <w:rPr/>
        <w:pict>
          <v:group style="position:absolute;margin-left:102.5pt;margin-top:-167.903671pt;width:705.5pt;height:.5pt;mso-position-horizontal-relative:page;mso-position-vertical-relative:paragraph;z-index:-1293352" coordorigin="2050,-3358" coordsize="14110,10">
            <v:shape style="position:absolute;left:2050;top:-3358;width:1512;height:10" type="#_x0000_t75" stroked="false">
              <v:imagedata r:id="rId730" o:title=""/>
            </v:shape>
            <v:shape style="position:absolute;left:3557;top:-3358;width:3212;height:10" type="#_x0000_t75" stroked="false">
              <v:imagedata r:id="rId819" o:title=""/>
            </v:shape>
            <v:shape style="position:absolute;left:6764;top:-3358;width:1138;height:10" type="#_x0000_t75" stroked="false">
              <v:imagedata r:id="rId281" o:title=""/>
            </v:shape>
            <v:shape style="position:absolute;left:7897;top:-3358;width:1455;height:10" type="#_x0000_t75" stroked="false">
              <v:imagedata r:id="rId820" o:title=""/>
            </v:shape>
            <v:shape style="position:absolute;left:9347;top:-3358;width:1162;height:10" type="#_x0000_t75" stroked="false">
              <v:imagedata r:id="rId821" o:title=""/>
            </v:shape>
            <v:shape style="position:absolute;left:10504;top:-3358;width:1027;height:10" type="#_x0000_t75" stroked="false">
              <v:imagedata r:id="rId822" o:title=""/>
            </v:shape>
            <v:shape style="position:absolute;left:11526;top:-3358;width:2811;height:10" type="#_x0000_t75" stroked="false">
              <v:imagedata r:id="rId823" o:title=""/>
            </v:shape>
            <v:shape style="position:absolute;left:14332;top:-3358;width:1827;height:10" type="#_x0000_t75" stroked="false">
              <v:imagedata r:id="rId824" o:title=""/>
            </v:shape>
            <w10:wrap type="none"/>
          </v:group>
        </w:pict>
      </w:r>
      <w:r>
        <w:rPr/>
        <w:pict>
          <v:group style="position:absolute;margin-left:102.5pt;margin-top:-136.223663pt;width:705.5pt;height:.5pt;mso-position-horizontal-relative:page;mso-position-vertical-relative:paragraph;z-index:-1293328" coordorigin="2050,-2724" coordsize="14110,10">
            <v:shape style="position:absolute;left:2050;top:-2724;width:1512;height:10" type="#_x0000_t75" stroked="false">
              <v:imagedata r:id="rId730" o:title=""/>
            </v:shape>
            <v:shape style="position:absolute;left:3557;top:-2724;width:3212;height:10" type="#_x0000_t75" stroked="false">
              <v:imagedata r:id="rId831" o:title=""/>
            </v:shape>
            <v:shape style="position:absolute;left:6764;top:-2724;width:1138;height:10" type="#_x0000_t75" stroked="false">
              <v:imagedata r:id="rId832" o:title=""/>
            </v:shape>
            <v:shape style="position:absolute;left:7897;top:-2724;width:1455;height:10" type="#_x0000_t75" stroked="false">
              <v:imagedata r:id="rId833" o:title=""/>
            </v:shape>
            <v:shape style="position:absolute;left:9347;top:-2724;width:1162;height:10" type="#_x0000_t75" stroked="false">
              <v:imagedata r:id="rId834" o:title=""/>
            </v:shape>
            <v:shape style="position:absolute;left:10504;top:-2724;width:1027;height:10" type="#_x0000_t75" stroked="false">
              <v:imagedata r:id="rId835" o:title=""/>
            </v:shape>
            <v:shape style="position:absolute;left:11526;top:-2724;width:2811;height:10" type="#_x0000_t75" stroked="false">
              <v:imagedata r:id="rId836" o:title=""/>
            </v:shape>
            <v:shape style="position:absolute;left:14332;top:-2724;width:1827;height:10" type="#_x0000_t75" stroked="false">
              <v:imagedata r:id="rId837" o:title=""/>
            </v:shape>
            <w10:wrap type="none"/>
          </v:group>
        </w:pict>
      </w:r>
      <w:r>
        <w:rPr/>
        <w:pict>
          <v:group style="position:absolute;margin-left:102.5pt;margin-top:-120.143639pt;width:705.5pt;height:.5pt;mso-position-horizontal-relative:page;mso-position-vertical-relative:paragraph;z-index:-1293304" coordorigin="2050,-2403" coordsize="14110,10">
            <v:shape style="position:absolute;left:2050;top:-2403;width:1512;height:10" type="#_x0000_t75" stroked="false">
              <v:imagedata r:id="rId730" o:title=""/>
            </v:shape>
            <v:shape style="position:absolute;left:3557;top:-2403;width:3212;height:10" type="#_x0000_t75" stroked="false">
              <v:imagedata r:id="rId831" o:title=""/>
            </v:shape>
            <v:shape style="position:absolute;left:6764;top:-2403;width:1138;height:10" type="#_x0000_t75" stroked="false">
              <v:imagedata r:id="rId832" o:title=""/>
            </v:shape>
            <v:shape style="position:absolute;left:7897;top:-2403;width:1455;height:10" type="#_x0000_t75" stroked="false">
              <v:imagedata r:id="rId833" o:title=""/>
            </v:shape>
            <v:shape style="position:absolute;left:9347;top:-2403;width:1162;height:10" type="#_x0000_t75" stroked="false">
              <v:imagedata r:id="rId834" o:title=""/>
            </v:shape>
            <v:shape style="position:absolute;left:10504;top:-2403;width:1027;height:10" type="#_x0000_t75" stroked="false">
              <v:imagedata r:id="rId835" o:title=""/>
            </v:shape>
            <v:shape style="position:absolute;left:11526;top:-2403;width:2811;height:10" type="#_x0000_t75" stroked="false">
              <v:imagedata r:id="rId836" o:title=""/>
            </v:shape>
            <v:shape style="position:absolute;left:14332;top:-2403;width:1827;height:10" type="#_x0000_t75" stroked="false">
              <v:imagedata r:id="rId837" o:title=""/>
            </v:shape>
            <w10:wrap type="none"/>
          </v:group>
        </w:pict>
      </w:r>
      <w:r>
        <w:rPr/>
        <w:pict>
          <v:group style="position:absolute;margin-left:102.5pt;margin-top:-88.43367pt;width:705.5pt;height:.5pt;mso-position-horizontal-relative:page;mso-position-vertical-relative:paragraph;z-index:-1293280" coordorigin="2050,-1769" coordsize="14110,10">
            <v:shape style="position:absolute;left:2050;top:-1769;width:1512;height:10" type="#_x0000_t75" stroked="false">
              <v:imagedata r:id="rId730" o:title=""/>
            </v:shape>
            <v:shape style="position:absolute;left:3557;top:-1769;width:3212;height:10" type="#_x0000_t75" stroked="false">
              <v:imagedata r:id="rId819" o:title=""/>
            </v:shape>
            <v:shape style="position:absolute;left:6764;top:-1769;width:1138;height:10" type="#_x0000_t75" stroked="false">
              <v:imagedata r:id="rId281" o:title=""/>
            </v:shape>
            <v:shape style="position:absolute;left:7897;top:-1769;width:1455;height:10" type="#_x0000_t75" stroked="false">
              <v:imagedata r:id="rId820" o:title=""/>
            </v:shape>
            <v:shape style="position:absolute;left:9347;top:-1769;width:1162;height:10" type="#_x0000_t75" stroked="false">
              <v:imagedata r:id="rId821" o:title=""/>
            </v:shape>
            <v:shape style="position:absolute;left:10504;top:-1769;width:1027;height:10" type="#_x0000_t75" stroked="false">
              <v:imagedata r:id="rId822" o:title=""/>
            </v:shape>
            <v:shape style="position:absolute;left:11526;top:-1769;width:2811;height:10" type="#_x0000_t75" stroked="false">
              <v:imagedata r:id="rId823" o:title=""/>
            </v:shape>
            <v:shape style="position:absolute;left:14332;top:-1769;width:1827;height:10" type="#_x0000_t75" stroked="false">
              <v:imagedata r:id="rId824" o:title=""/>
            </v:shape>
            <w10:wrap type="none"/>
          </v:group>
        </w:pict>
      </w:r>
      <w:r>
        <w:rPr>
          <w:rFonts w:ascii="Times New Roman"/>
          <w:sz w:val="18"/>
        </w:rPr>
        <w:t>134</w:t>
      </w:r>
    </w:p>
    <w:p>
      <w:pPr>
        <w:spacing w:after="0"/>
        <w:jc w:val="center"/>
        <w:rPr>
          <w:rFonts w:ascii="Times New Roman" w:hAnsi="Times New Roman" w:cs="Times New Roman" w:eastAsia="Times New Roman" w:hint="default"/>
          <w:sz w:val="18"/>
          <w:szCs w:val="18"/>
        </w:rPr>
        <w:sectPr>
          <w:headerReference w:type="default" r:id="rId815"/>
          <w:footerReference w:type="default" r:id="rId816"/>
          <w:pgSz w:w="16840" w:h="11910" w:orient="landscape"/>
          <w:pgMar w:header="0" w:footer="0" w:top="760" w:bottom="0" w:left="1300" w:right="0"/>
        </w:sectPr>
      </w:pPr>
    </w:p>
    <w:p>
      <w:pPr>
        <w:spacing w:line="240" w:lineRule="auto" w:before="0"/>
        <w:rPr>
          <w:rFonts w:ascii="Times New Roman" w:hAnsi="Times New Roman" w:cs="Times New Roman" w:eastAsia="Times New Roman" w:hint="default"/>
          <w:sz w:val="20"/>
          <w:szCs w:val="20"/>
        </w:rPr>
      </w:pPr>
      <w:r>
        <w:rPr/>
        <w:pict>
          <v:group style="position:absolute;margin-left:118.580002pt;margin-top:724.059998pt;width:396.8pt;height:.5pt;mso-position-horizontal-relative:page;mso-position-vertical-relative:page;z-index:-1292560" coordorigin="2372,14481" coordsize="7936,10">
            <v:shape style="position:absolute;left:2372;top:14481;width:3253;height:10" type="#_x0000_t75" stroked="false">
              <v:imagedata r:id="rId839" o:title=""/>
            </v:shape>
            <v:shape style="position:absolute;left:5619;top:14481;width:1618;height:10" type="#_x0000_t75" stroked="false">
              <v:imagedata r:id="rId840" o:title=""/>
            </v:shape>
            <v:shape style="position:absolute;left:7233;top:14481;width:3075;height:10" type="#_x0000_t75" stroked="false">
              <v:imagedata r:id="rId841" o:title=""/>
            </v:shape>
            <w10:wrap type="none"/>
          </v:group>
        </w:pict>
      </w:r>
    </w:p>
    <w:p>
      <w:pPr>
        <w:tabs>
          <w:tab w:pos="853" w:val="left" w:leader="none"/>
        </w:tabs>
        <w:spacing w:before="164"/>
        <w:ind w:left="126" w:right="17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tabs>
          <w:tab w:pos="1395" w:val="left" w:leader="none"/>
        </w:tabs>
        <w:spacing w:before="107"/>
        <w:ind w:left="858" w:right="1782" w:firstLine="0"/>
        <w:jc w:val="left"/>
        <w:rPr>
          <w:rFonts w:ascii="宋体" w:hAnsi="宋体" w:cs="宋体" w:eastAsia="宋体" w:hint="default"/>
          <w:sz w:val="21"/>
          <w:szCs w:val="21"/>
        </w:rPr>
      </w:pPr>
      <w:r>
        <w:rPr/>
        <w:pict>
          <v:shape style="position:absolute;margin-left:265.010010pt;margin-top:22.173672pt;width:.48001pt;height:.12pt;mso-position-horizontal-relative:page;mso-position-vertical-relative:paragraph;z-index:-1293256" type="#_x0000_t75" stroked="false">
            <v:imagedata r:id="rId817" o:title=""/>
          </v:shape>
        </w:pict>
      </w:r>
      <w:r>
        <w:rPr/>
        <w:pict>
          <v:shape style="position:absolute;margin-left:384.790009pt;margin-top:22.173672pt;width:.48001pt;height:.12pt;mso-position-horizontal-relative:page;mso-position-vertical-relative:paragraph;z-index:-1293232" type="#_x0000_t75" stroked="false">
            <v:imagedata r:id="rId817" o:title=""/>
          </v:shape>
        </w:pict>
      </w:r>
      <w:r>
        <w:rPr/>
        <w:pict>
          <v:shape style="position:absolute;margin-left:118.580002pt;margin-top:40.893631pt;width:387.647716pt;height:.48pt;mso-position-horizontal-relative:page;mso-position-vertical-relative:paragraph;z-index:-1293208" type="#_x0000_t75" stroked="false">
            <v:imagedata r:id="rId656" o:title=""/>
          </v:shape>
        </w:pict>
      </w:r>
      <w:r>
        <w:rPr/>
        <w:pict>
          <v:shape style="position:absolute;margin-left:118.580002pt;margin-top:60.213692pt;width:387.696174pt;height:.48pt;mso-position-horizontal-relative:page;mso-position-vertical-relative:paragraph;z-index:-1293184" type="#_x0000_t75" stroked="false">
            <v:imagedata r:id="rId656"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2948"/>
        <w:gridCol w:w="2396"/>
        <w:gridCol w:w="2424"/>
      </w:tblGrid>
      <w:tr>
        <w:trPr>
          <w:trHeight w:val="396" w:hRule="exact"/>
        </w:trPr>
        <w:tc>
          <w:tcPr>
            <w:tcW w:w="2948" w:type="dxa"/>
            <w:tcBorders>
              <w:top w:val="single" w:sz="12" w:space="0" w:color="000000"/>
              <w:left w:val="nil" w:sz="6" w:space="0" w:color="auto"/>
              <w:bottom w:val="nil" w:sz="6" w:space="0" w:color="auto"/>
              <w:right w:val="single" w:sz="4" w:space="0" w:color="000000"/>
            </w:tcBorders>
          </w:tcPr>
          <w:p>
            <w:pPr>
              <w:pStyle w:val="TableParagraph"/>
              <w:tabs>
                <w:tab w:pos="648" w:val="left" w:leader="none"/>
              </w:tabs>
              <w:spacing w:line="240" w:lineRule="auto" w:before="18"/>
              <w:ind w:left="1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7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42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78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0" w:hRule="exact"/>
        </w:trPr>
        <w:tc>
          <w:tcPr>
            <w:tcW w:w="2948"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9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21"/>
                <w:szCs w:val="21"/>
              </w:rPr>
            </w:pPr>
            <w:r>
              <w:rPr>
                <w:rFonts w:ascii="Times New Roman"/>
                <w:spacing w:val="-1"/>
                <w:sz w:val="21"/>
              </w:rPr>
              <w:t>765,307,656.54</w:t>
            </w:r>
          </w:p>
        </w:tc>
        <w:tc>
          <w:tcPr>
            <w:tcW w:w="2424"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6"/>
              <w:jc w:val="right"/>
              <w:rPr>
                <w:rFonts w:ascii="Times New Roman" w:hAnsi="Times New Roman" w:cs="Times New Roman" w:eastAsia="Times New Roman" w:hint="default"/>
                <w:sz w:val="21"/>
                <w:szCs w:val="21"/>
              </w:rPr>
            </w:pPr>
            <w:r>
              <w:rPr>
                <w:rFonts w:ascii="Times New Roman"/>
                <w:spacing w:val="-1"/>
                <w:sz w:val="21"/>
              </w:rPr>
              <w:t>649,917,039.25</w:t>
            </w:r>
          </w:p>
        </w:tc>
      </w:tr>
      <w:tr>
        <w:trPr>
          <w:trHeight w:val="384" w:hRule="exact"/>
        </w:trPr>
        <w:tc>
          <w:tcPr>
            <w:tcW w:w="2948"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9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2,594,577.30</w:t>
            </w:r>
          </w:p>
        </w:tc>
        <w:tc>
          <w:tcPr>
            <w:tcW w:w="242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21"/>
                <w:szCs w:val="21"/>
              </w:rPr>
            </w:pPr>
            <w:r>
              <w:rPr>
                <w:rFonts w:ascii="Times New Roman"/>
                <w:spacing w:val="-1"/>
                <w:sz w:val="21"/>
              </w:rPr>
              <w:t>3,703,100.33</w:t>
            </w:r>
          </w:p>
        </w:tc>
      </w:tr>
      <w:tr>
        <w:trPr>
          <w:trHeight w:val="388" w:hRule="exact"/>
        </w:trPr>
        <w:tc>
          <w:tcPr>
            <w:tcW w:w="2948"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527,450,292.14</w:t>
            </w:r>
          </w:p>
        </w:tc>
        <w:tc>
          <w:tcPr>
            <w:tcW w:w="2424"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21"/>
                <w:szCs w:val="21"/>
              </w:rPr>
            </w:pPr>
            <w:r>
              <w:rPr>
                <w:rFonts w:ascii="Times New Roman"/>
                <w:spacing w:val="-1"/>
                <w:sz w:val="21"/>
              </w:rPr>
              <w:t>465,545,433.56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shape style="position:absolute;margin-left:118.580002pt;margin-top:-45.336334pt;width:387.696174pt;height:.48pt;mso-position-horizontal-relative:page;mso-position-vertical-relative:paragraph;z-index:-1293160" type="#_x0000_t75" stroked="false">
            <v:imagedata r:id="rId656" o:title=""/>
          </v:shape>
        </w:pict>
      </w:r>
      <w:r>
        <w:rPr/>
        <w:pict>
          <v:shape style="position:absolute;margin-left:215.330002pt;margin-top:16.823647pt;width:.48pt;height:.12pt;mso-position-horizontal-relative:page;mso-position-vertical-relative:paragraph;z-index:-1293136" type="#_x0000_t75" stroked="false">
            <v:imagedata r:id="rId842" o:title=""/>
          </v:shape>
        </w:pict>
      </w:r>
      <w:r>
        <w:rPr/>
        <w:pict>
          <v:shape style="position:absolute;margin-left:366.309998pt;margin-top:16.823647pt;width:.47998pt;height:.12pt;mso-position-horizontal-relative:page;mso-position-vertical-relative:paragraph;z-index:-1293112" type="#_x0000_t75" stroked="false">
            <v:imagedata r:id="rId842" o:title=""/>
          </v:shape>
        </w:pict>
      </w:r>
      <w:r>
        <w:rPr/>
        <w:pict>
          <v:group style="position:absolute;margin-left:215.809998pt;margin-top:35.543667pt;width:299.6pt;height:.5pt;mso-position-horizontal-relative:page;mso-position-vertical-relative:paragraph;z-index:-1293088" coordorigin="4316,711" coordsize="5992,10">
            <v:shape style="position:absolute;left:4316;top:711;width:3010;height:10" type="#_x0000_t75" stroked="false">
              <v:imagedata r:id="rId843" o:title=""/>
            </v:shape>
            <v:shape style="position:absolute;left:7321;top:711;width:2986;height:10" type="#_x0000_t75" stroked="false">
              <v:imagedata r:id="rId844" o:title=""/>
            </v:shape>
            <w10:wrap type="none"/>
          </v:group>
        </w:pict>
      </w:r>
      <w:r>
        <w:rPr/>
        <w:pict>
          <v:group style="position:absolute;margin-left:120.019997pt;margin-top:54.773609pt;width:395.4pt;height:.5pt;mso-position-horizontal-relative:page;mso-position-vertical-relative:paragraph;z-index:-1293064" coordorigin="2400,1095" coordsize="7908,10">
            <v:shape style="position:absolute;left:2400;top:1095;width:1906;height:10" type="#_x0000_t75" stroked="false">
              <v:imagedata r:id="rId845" o:title=""/>
            </v:shape>
            <v:shape style="position:absolute;left:4302;top:1095;width:3024;height:10" type="#_x0000_t75" stroked="false">
              <v:imagedata r:id="rId846" o:title=""/>
            </v:shape>
            <v:shape style="position:absolute;left:7321;top:1095;width:2986;height:10" type="#_x0000_t75" stroked="false">
              <v:imagedata r:id="rId844"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主营业务（分行业）</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25" w:type="dxa"/>
        <w:tblLayout w:type="fixed"/>
        <w:tblCellMar>
          <w:top w:w="0" w:type="dxa"/>
          <w:left w:w="0" w:type="dxa"/>
          <w:bottom w:w="0" w:type="dxa"/>
          <w:right w:w="0" w:type="dxa"/>
        </w:tblCellMar>
        <w:tblLook w:val="01E0"/>
      </w:tblPr>
      <w:tblGrid>
        <w:gridCol w:w="1925"/>
        <w:gridCol w:w="1601"/>
        <w:gridCol w:w="1419"/>
        <w:gridCol w:w="1604"/>
        <w:gridCol w:w="1373"/>
      </w:tblGrid>
      <w:tr>
        <w:trPr>
          <w:trHeight w:val="394" w:hRule="exact"/>
        </w:trPr>
        <w:tc>
          <w:tcPr>
            <w:tcW w:w="1925"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tabs>
                <w:tab w:pos="1149" w:val="left" w:leader="none"/>
              </w:tabs>
              <w:spacing w:line="240" w:lineRule="auto"/>
              <w:ind w:left="609"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302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977"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83" w:hRule="exact"/>
        </w:trPr>
        <w:tc>
          <w:tcPr>
            <w:tcW w:w="1925" w:type="dxa"/>
            <w:vMerge/>
            <w:tcBorders>
              <w:left w:val="nil" w:sz="6" w:space="0" w:color="auto"/>
              <w:bottom w:val="nil" w:sz="6" w:space="0" w:color="auto"/>
              <w:right w:val="single" w:sz="4" w:space="0" w:color="000000"/>
            </w:tcBorders>
          </w:tcPr>
          <w:p>
            <w:pP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
              <w:jc w:val="center"/>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7" w:hRule="exact"/>
        </w:trPr>
        <w:tc>
          <w:tcPr>
            <w:tcW w:w="1925" w:type="dxa"/>
            <w:tcBorders>
              <w:top w:val="nil" w:sz="6" w:space="0" w:color="auto"/>
              <w:left w:val="nil" w:sz="6" w:space="0" w:color="auto"/>
              <w:bottom w:val="single" w:sz="12" w:space="0" w:color="000000"/>
              <w:right w:val="single" w:sz="4" w:space="0" w:color="000000"/>
            </w:tcBorders>
          </w:tcPr>
          <w:p>
            <w:pPr>
              <w:pStyle w:val="TableParagraph"/>
              <w:tabs>
                <w:tab w:pos="662" w:val="left" w:leader="none"/>
              </w:tabs>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工</w:t>
              <w:tab/>
              <w:t>业</w:t>
            </w:r>
          </w:p>
        </w:tc>
        <w:tc>
          <w:tcPr>
            <w:tcW w:w="16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765,307,656.54</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3"/>
              <w:jc w:val="center"/>
              <w:rPr>
                <w:rFonts w:ascii="Times New Roman" w:hAnsi="Times New Roman" w:cs="Times New Roman" w:eastAsia="Times New Roman" w:hint="default"/>
                <w:sz w:val="18"/>
                <w:szCs w:val="18"/>
              </w:rPr>
            </w:pPr>
            <w:r>
              <w:rPr>
                <w:rFonts w:ascii="Times New Roman"/>
                <w:sz w:val="18"/>
              </w:rPr>
              <w:t>525,752,020.05</w:t>
            </w:r>
          </w:p>
        </w:tc>
        <w:tc>
          <w:tcPr>
            <w:tcW w:w="16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
              <w:jc w:val="center"/>
              <w:rPr>
                <w:rFonts w:ascii="Times New Roman" w:hAnsi="Times New Roman" w:cs="Times New Roman" w:eastAsia="Times New Roman" w:hint="default"/>
                <w:sz w:val="18"/>
                <w:szCs w:val="18"/>
              </w:rPr>
            </w:pPr>
            <w:r>
              <w:rPr>
                <w:rFonts w:ascii="Times New Roman"/>
                <w:sz w:val="18"/>
              </w:rPr>
              <w:t>649,917,039.25</w:t>
            </w:r>
          </w:p>
        </w:tc>
        <w:tc>
          <w:tcPr>
            <w:tcW w:w="1373" w:type="dxa"/>
            <w:tcBorders>
              <w:top w:val="nil" w:sz="6" w:space="0" w:color="auto"/>
              <w:left w:val="single" w:sz="4" w:space="0" w:color="000000"/>
              <w:bottom w:val="single" w:sz="12" w:space="0" w:color="000000"/>
              <w:right w:val="nil" w:sz="6" w:space="0" w:color="auto"/>
            </w:tcBorders>
          </w:tcPr>
          <w:p>
            <w:pPr>
              <w:pStyle w:val="TableParagraph"/>
              <w:spacing w:line="240" w:lineRule="auto" w:before="90"/>
              <w:ind w:right="5"/>
              <w:jc w:val="center"/>
              <w:rPr>
                <w:rFonts w:ascii="Times New Roman" w:hAnsi="Times New Roman" w:cs="Times New Roman" w:eastAsia="Times New Roman" w:hint="default"/>
                <w:sz w:val="18"/>
                <w:szCs w:val="18"/>
              </w:rPr>
            </w:pPr>
            <w:r>
              <w:rPr>
                <w:rFonts w:ascii="Times New Roman"/>
                <w:sz w:val="18"/>
              </w:rPr>
              <w:t>463,249,001.80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18.580002pt;margin-top:15.263667pt;width:397.55pt;height:105.4pt;mso-position-horizontal-relative:page;mso-position-vertical-relative:paragraph;z-index:-1292992" coordorigin="2372,305" coordsize="7951,2108">
            <v:group style="position:absolute;left:2400;top:320;width:1907;height:2" coordorigin="2400,320" coordsize="1907,2">
              <v:shape style="position:absolute;left:2400;top:320;width:1907;height:2" coordorigin="2400,320" coordsize="1907,0" path="m2400,320l4306,320e" filled="false" stroked="true" strokeweight="1.44pt" strokecolor="#000000">
                <v:path arrowok="t"/>
              </v:shape>
              <v:shape style="position:absolute;left:4307;top:334;width:10;height:2" type="#_x0000_t75" stroked="false">
                <v:imagedata r:id="rId842" o:title=""/>
              </v:shape>
            </v:group>
            <v:group style="position:absolute;left:4307;top:320;width:29;height:2" coordorigin="4307,320" coordsize="29,2">
              <v:shape style="position:absolute;left:4307;top:320;width:29;height:2" coordorigin="4307,320" coordsize="29,0" path="m4307,320l4335,320e" filled="false" stroked="true" strokeweight="1.44pt" strokecolor="#000000">
                <v:path arrowok="t"/>
              </v:shape>
            </v:group>
            <v:group style="position:absolute;left:4335;top:320;width:2991;height:2" coordorigin="4335,320" coordsize="2991,2">
              <v:shape style="position:absolute;left:4335;top:320;width:2991;height:2" coordorigin="4335,320" coordsize="2991,0" path="m4335,320l7326,320e" filled="false" stroked="true" strokeweight="1.44pt" strokecolor="#000000">
                <v:path arrowok="t"/>
              </v:shape>
              <v:shape style="position:absolute;left:7326;top:334;width:10;height:2" type="#_x0000_t75" stroked="false">
                <v:imagedata r:id="rId842" o:title=""/>
              </v:shape>
            </v:group>
            <v:group style="position:absolute;left:7326;top:320;width:29;height:2" coordorigin="7326,320" coordsize="29,2">
              <v:shape style="position:absolute;left:7326;top:320;width:29;height:2" coordorigin="7326,320" coordsize="29,0" path="m7326,320l7355,320e" filled="false" stroked="true" strokeweight="1.44pt" strokecolor="#000000">
                <v:path arrowok="t"/>
              </v:shape>
            </v:group>
            <v:group style="position:absolute;left:7355;top:320;width:2953;height:2" coordorigin="7355,320" coordsize="2953,2">
              <v:shape style="position:absolute;left:7355;top:320;width:2953;height:2" coordorigin="7355,320" coordsize="2953,0" path="m7355,320l10307,320e" filled="false" stroked="true" strokeweight="1.44pt" strokecolor="#000000">
                <v:path arrowok="t"/>
              </v:shape>
            </v:group>
            <v:group style="position:absolute;left:4307;top:336;width:10;height:20" coordorigin="4307,336" coordsize="10,20">
              <v:shape style="position:absolute;left:4307;top:336;width:10;height:20" coordorigin="4307,336" coordsize="10,20" path="m4307,356l4316,356,4316,336,4307,336,4307,356xe" filled="true" fillcolor="#000000" stroked="false">
                <v:path arrowok="t"/>
                <v:fill type="solid"/>
              </v:shape>
            </v:group>
            <v:group style="position:absolute;left:4307;top:356;width:10;height:20" coordorigin="4307,356" coordsize="10,20">
              <v:shape style="position:absolute;left:4307;top:356;width:10;height:20" coordorigin="4307,356" coordsize="10,20" path="m4307,375l4316,375,4316,356,4307,356,4307,375xe" filled="true" fillcolor="#000000" stroked="false">
                <v:path arrowok="t"/>
                <v:fill type="solid"/>
              </v:shape>
            </v:group>
            <v:group style="position:absolute;left:4307;top:375;width:10;height:20" coordorigin="4307,375" coordsize="10,20">
              <v:shape style="position:absolute;left:4307;top:375;width:10;height:20" coordorigin="4307,375" coordsize="10,20" path="m4307,394l4316,394,4316,375,4307,375,4307,394xe" filled="true" fillcolor="#000000" stroked="false">
                <v:path arrowok="t"/>
                <v:fill type="solid"/>
              </v:shape>
            </v:group>
            <v:group style="position:absolute;left:4307;top:394;width:10;height:20" coordorigin="4307,394" coordsize="10,20">
              <v:shape style="position:absolute;left:4307;top:394;width:10;height:20" coordorigin="4307,394" coordsize="10,20" path="m4307,413l4316,413,4316,394,4307,394,4307,413xe" filled="true" fillcolor="#000000" stroked="false">
                <v:path arrowok="t"/>
                <v:fill type="solid"/>
              </v:shape>
            </v:group>
            <v:group style="position:absolute;left:4307;top:413;width:10;height:20" coordorigin="4307,413" coordsize="10,20">
              <v:shape style="position:absolute;left:4307;top:413;width:10;height:20" coordorigin="4307,413" coordsize="10,20" path="m4307,432l4316,432,4316,413,4307,413,4307,432xe" filled="true" fillcolor="#000000" stroked="false">
                <v:path arrowok="t"/>
                <v:fill type="solid"/>
              </v:shape>
            </v:group>
            <v:group style="position:absolute;left:4307;top:432;width:10;height:20" coordorigin="4307,432" coordsize="10,20">
              <v:shape style="position:absolute;left:4307;top:432;width:10;height:20" coordorigin="4307,432" coordsize="10,20" path="m4307,452l4316,452,4316,432,4307,432,4307,452xe" filled="true" fillcolor="#000000" stroked="false">
                <v:path arrowok="t"/>
                <v:fill type="solid"/>
              </v:shape>
            </v:group>
            <v:group style="position:absolute;left:4307;top:452;width:10;height:20" coordorigin="4307,452" coordsize="10,20">
              <v:shape style="position:absolute;left:4307;top:452;width:10;height:20" coordorigin="4307,452" coordsize="10,20" path="m4307,471l4316,471,4316,452,4307,452,4307,471xe" filled="true" fillcolor="#000000" stroked="false">
                <v:path arrowok="t"/>
                <v:fill type="solid"/>
              </v:shape>
            </v:group>
            <v:group style="position:absolute;left:4307;top:471;width:10;height:20" coordorigin="4307,471" coordsize="10,20">
              <v:shape style="position:absolute;left:4307;top:471;width:10;height:20" coordorigin="4307,471" coordsize="10,20" path="m4307,490l4316,490,4316,471,4307,471,4307,490xe" filled="true" fillcolor="#000000" stroked="false">
                <v:path arrowok="t"/>
                <v:fill type="solid"/>
              </v:shape>
            </v:group>
            <v:group style="position:absolute;left:4307;top:490;width:10;height:20" coordorigin="4307,490" coordsize="10,20">
              <v:shape style="position:absolute;left:4307;top:490;width:10;height:20" coordorigin="4307,490" coordsize="10,20" path="m4307,509l4316,509,4316,490,4307,490,4307,509xe" filled="true" fillcolor="#000000" stroked="false">
                <v:path arrowok="t"/>
                <v:fill type="solid"/>
              </v:shape>
            </v:group>
            <v:group style="position:absolute;left:4307;top:509;width:10;height:20" coordorigin="4307,509" coordsize="10,20">
              <v:shape style="position:absolute;left:4307;top:509;width:10;height:20" coordorigin="4307,509" coordsize="10,20" path="m4307,528l4316,528,4316,509,4307,509,4307,528xe" filled="true" fillcolor="#000000" stroked="false">
                <v:path arrowok="t"/>
                <v:fill type="solid"/>
              </v:shape>
            </v:group>
            <v:group style="position:absolute;left:4307;top:528;width:10;height:20" coordorigin="4307,528" coordsize="10,20">
              <v:shape style="position:absolute;left:4307;top:528;width:10;height:20" coordorigin="4307,528" coordsize="10,20" path="m4307,548l4316,548,4316,528,4307,528,4307,548xe" filled="true" fillcolor="#000000" stroked="false">
                <v:path arrowok="t"/>
                <v:fill type="solid"/>
              </v:shape>
            </v:group>
            <v:group style="position:absolute;left:4307;top:548;width:10;height:20" coordorigin="4307,548" coordsize="10,20">
              <v:shape style="position:absolute;left:4307;top:548;width:10;height:20" coordorigin="4307,548" coordsize="10,20" path="m4307,567l4316,567,4316,548,4307,548,4307,567xe" filled="true" fillcolor="#000000" stroked="false">
                <v:path arrowok="t"/>
                <v:fill type="solid"/>
              </v:shape>
            </v:group>
            <v:group style="position:absolute;left:4307;top:567;width:10;height:20" coordorigin="4307,567" coordsize="10,20">
              <v:shape style="position:absolute;left:4307;top:567;width:10;height:20" coordorigin="4307,567" coordsize="10,20" path="m4307,586l4316,586,4316,567,4307,567,4307,586xe" filled="true" fillcolor="#000000" stroked="false">
                <v:path arrowok="t"/>
                <v:fill type="solid"/>
              </v:shape>
            </v:group>
            <v:group style="position:absolute;left:4307;top:586;width:10;height:20" coordorigin="4307,586" coordsize="10,20">
              <v:shape style="position:absolute;left:4307;top:586;width:10;height:20" coordorigin="4307,586" coordsize="10,20" path="m4307,605l4316,605,4316,586,4307,586,4307,605xe" filled="true" fillcolor="#000000" stroked="false">
                <v:path arrowok="t"/>
                <v:fill type="solid"/>
              </v:shape>
            </v:group>
            <v:group style="position:absolute;left:4307;top:605;width:10;height:20" coordorigin="4307,605" coordsize="10,20">
              <v:shape style="position:absolute;left:4307;top:605;width:10;height:20" coordorigin="4307,605" coordsize="10,20" path="m4307,624l4316,624,4316,605,4307,605,4307,624xe" filled="true" fillcolor="#000000" stroked="false">
                <v:path arrowok="t"/>
                <v:fill type="solid"/>
              </v:shape>
            </v:group>
            <v:group style="position:absolute;left:4307;top:624;width:10;height:20" coordorigin="4307,624" coordsize="10,20">
              <v:shape style="position:absolute;left:4307;top:624;width:10;height:20" coordorigin="4307,624" coordsize="10,20" path="m4307,644l4316,644,4316,624,4307,624,4307,644xe" filled="true" fillcolor="#000000" stroked="false">
                <v:path arrowok="t"/>
                <v:fill type="solid"/>
              </v:shape>
            </v:group>
            <v:group style="position:absolute;left:4307;top:644;width:10;height:20" coordorigin="4307,644" coordsize="10,20">
              <v:shape style="position:absolute;left:4307;top:644;width:10;height:20" coordorigin="4307,644" coordsize="10,20" path="m4307,663l4316,663,4316,644,4307,644,4307,663xe" filled="true" fillcolor="#000000" stroked="false">
                <v:path arrowok="t"/>
                <v:fill type="solid"/>
              </v:shape>
            </v:group>
            <v:group style="position:absolute;left:4307;top:663;width:10;height:20" coordorigin="4307,663" coordsize="10,20">
              <v:shape style="position:absolute;left:4307;top:663;width:10;height:20" coordorigin="4307,663" coordsize="10,20" path="m4307,682l4316,682,4316,663,4307,663,4307,682xe" filled="true" fillcolor="#000000" stroked="false">
                <v:path arrowok="t"/>
                <v:fill type="solid"/>
              </v:shape>
            </v:group>
            <v:group style="position:absolute;left:4307;top:682;width:10;height:20" coordorigin="4307,682" coordsize="10,20">
              <v:shape style="position:absolute;left:4307;top:682;width:10;height:20" coordorigin="4307,682" coordsize="10,20" path="m4307,701l4316,701,4316,682,4307,682,4307,701xe" filled="true" fillcolor="#000000" stroked="false">
                <v:path arrowok="t"/>
                <v:fill type="solid"/>
              </v:shape>
            </v:group>
            <v:group style="position:absolute;left:4307;top:706;width:10;height:2" coordorigin="4307,706" coordsize="10,2">
              <v:shape style="position:absolute;left:4307;top:706;width:10;height:2" coordorigin="4307,706" coordsize="10,0" path="m4307,706l4316,706e" filled="false" stroked="true" strokeweight=".48001pt" strokecolor="#000000">
                <v:path arrowok="t"/>
              </v:shape>
            </v:group>
            <v:group style="position:absolute;left:7326;top:336;width:10;height:20" coordorigin="7326,336" coordsize="10,20">
              <v:shape style="position:absolute;left:7326;top:336;width:10;height:20" coordorigin="7326,336" coordsize="10,20" path="m7326,356l7336,356,7336,336,7326,336,7326,356xe" filled="true" fillcolor="#000000" stroked="false">
                <v:path arrowok="t"/>
                <v:fill type="solid"/>
              </v:shape>
            </v:group>
            <v:group style="position:absolute;left:7326;top:356;width:10;height:20" coordorigin="7326,356" coordsize="10,20">
              <v:shape style="position:absolute;left:7326;top:356;width:10;height:20" coordorigin="7326,356" coordsize="10,20" path="m7326,375l7336,375,7336,356,7326,356,7326,375xe" filled="true" fillcolor="#000000" stroked="false">
                <v:path arrowok="t"/>
                <v:fill type="solid"/>
              </v:shape>
            </v:group>
            <v:group style="position:absolute;left:7326;top:375;width:10;height:20" coordorigin="7326,375" coordsize="10,20">
              <v:shape style="position:absolute;left:7326;top:375;width:10;height:20" coordorigin="7326,375" coordsize="10,20" path="m7326,394l7336,394,7336,375,7326,375,7326,394xe" filled="true" fillcolor="#000000" stroked="false">
                <v:path arrowok="t"/>
                <v:fill type="solid"/>
              </v:shape>
            </v:group>
            <v:group style="position:absolute;left:7326;top:394;width:10;height:20" coordorigin="7326,394" coordsize="10,20">
              <v:shape style="position:absolute;left:7326;top:394;width:10;height:20" coordorigin="7326,394" coordsize="10,20" path="m7326,413l7336,413,7336,394,7326,394,7326,413xe" filled="true" fillcolor="#000000" stroked="false">
                <v:path arrowok="t"/>
                <v:fill type="solid"/>
              </v:shape>
            </v:group>
            <v:group style="position:absolute;left:7326;top:413;width:10;height:20" coordorigin="7326,413" coordsize="10,20">
              <v:shape style="position:absolute;left:7326;top:413;width:10;height:20" coordorigin="7326,413" coordsize="10,20" path="m7326,432l7336,432,7336,413,7326,413,7326,432xe" filled="true" fillcolor="#000000" stroked="false">
                <v:path arrowok="t"/>
                <v:fill type="solid"/>
              </v:shape>
            </v:group>
            <v:group style="position:absolute;left:7326;top:432;width:10;height:20" coordorigin="7326,432" coordsize="10,20">
              <v:shape style="position:absolute;left:7326;top:432;width:10;height:20" coordorigin="7326,432" coordsize="10,20" path="m7326,452l7336,452,7336,432,7326,432,7326,452xe" filled="true" fillcolor="#000000" stroked="false">
                <v:path arrowok="t"/>
                <v:fill type="solid"/>
              </v:shape>
            </v:group>
            <v:group style="position:absolute;left:7326;top:452;width:10;height:20" coordorigin="7326,452" coordsize="10,20">
              <v:shape style="position:absolute;left:7326;top:452;width:10;height:20" coordorigin="7326,452" coordsize="10,20" path="m7326,471l7336,471,7336,452,7326,452,7326,471xe" filled="true" fillcolor="#000000" stroked="false">
                <v:path arrowok="t"/>
                <v:fill type="solid"/>
              </v:shape>
            </v:group>
            <v:group style="position:absolute;left:7326;top:471;width:10;height:20" coordorigin="7326,471" coordsize="10,20">
              <v:shape style="position:absolute;left:7326;top:471;width:10;height:20" coordorigin="7326,471" coordsize="10,20" path="m7326,490l7336,490,7336,471,7326,471,7326,490xe" filled="true" fillcolor="#000000" stroked="false">
                <v:path arrowok="t"/>
                <v:fill type="solid"/>
              </v:shape>
            </v:group>
            <v:group style="position:absolute;left:7326;top:490;width:10;height:20" coordorigin="7326,490" coordsize="10,20">
              <v:shape style="position:absolute;left:7326;top:490;width:10;height:20" coordorigin="7326,490" coordsize="10,20" path="m7326,509l7336,509,7336,490,7326,490,7326,509xe" filled="true" fillcolor="#000000" stroked="false">
                <v:path arrowok="t"/>
                <v:fill type="solid"/>
              </v:shape>
            </v:group>
            <v:group style="position:absolute;left:7326;top:509;width:10;height:20" coordorigin="7326,509" coordsize="10,20">
              <v:shape style="position:absolute;left:7326;top:509;width:10;height:20" coordorigin="7326,509" coordsize="10,20" path="m7326,528l7336,528,7336,509,7326,509,7326,528xe" filled="true" fillcolor="#000000" stroked="false">
                <v:path arrowok="t"/>
                <v:fill type="solid"/>
              </v:shape>
            </v:group>
            <v:group style="position:absolute;left:7326;top:528;width:10;height:20" coordorigin="7326,528" coordsize="10,20">
              <v:shape style="position:absolute;left:7326;top:528;width:10;height:20" coordorigin="7326,528" coordsize="10,20" path="m7326,548l7336,548,7336,528,7326,528,7326,548xe" filled="true" fillcolor="#000000" stroked="false">
                <v:path arrowok="t"/>
                <v:fill type="solid"/>
              </v:shape>
            </v:group>
            <v:group style="position:absolute;left:7326;top:548;width:10;height:20" coordorigin="7326,548" coordsize="10,20">
              <v:shape style="position:absolute;left:7326;top:548;width:10;height:20" coordorigin="7326,548" coordsize="10,20" path="m7326,567l7336,567,7336,548,7326,548,7326,567xe" filled="true" fillcolor="#000000" stroked="false">
                <v:path arrowok="t"/>
                <v:fill type="solid"/>
              </v:shape>
            </v:group>
            <v:group style="position:absolute;left:7326;top:567;width:10;height:20" coordorigin="7326,567" coordsize="10,20">
              <v:shape style="position:absolute;left:7326;top:567;width:10;height:20" coordorigin="7326,567" coordsize="10,20" path="m7326,586l7336,586,7336,567,7326,567,7326,586xe" filled="true" fillcolor="#000000" stroked="false">
                <v:path arrowok="t"/>
                <v:fill type="solid"/>
              </v:shape>
            </v:group>
            <v:group style="position:absolute;left:7326;top:586;width:10;height:20" coordorigin="7326,586" coordsize="10,20">
              <v:shape style="position:absolute;left:7326;top:586;width:10;height:20" coordorigin="7326,586" coordsize="10,20" path="m7326,605l7336,605,7336,586,7326,586,7326,605xe" filled="true" fillcolor="#000000" stroked="false">
                <v:path arrowok="t"/>
                <v:fill type="solid"/>
              </v:shape>
            </v:group>
            <v:group style="position:absolute;left:7326;top:605;width:10;height:20" coordorigin="7326,605" coordsize="10,20">
              <v:shape style="position:absolute;left:7326;top:605;width:10;height:20" coordorigin="7326,605" coordsize="10,20" path="m7326,624l7336,624,7336,605,7326,605,7326,624xe" filled="true" fillcolor="#000000" stroked="false">
                <v:path arrowok="t"/>
                <v:fill type="solid"/>
              </v:shape>
            </v:group>
            <v:group style="position:absolute;left:7326;top:624;width:10;height:20" coordorigin="7326,624" coordsize="10,20">
              <v:shape style="position:absolute;left:7326;top:624;width:10;height:20" coordorigin="7326,624" coordsize="10,20" path="m7326,644l7336,644,7336,624,7326,624,7326,644xe" filled="true" fillcolor="#000000" stroked="false">
                <v:path arrowok="t"/>
                <v:fill type="solid"/>
              </v:shape>
            </v:group>
            <v:group style="position:absolute;left:7326;top:644;width:10;height:20" coordorigin="7326,644" coordsize="10,20">
              <v:shape style="position:absolute;left:7326;top:644;width:10;height:20" coordorigin="7326,644" coordsize="10,20" path="m7326,663l7336,663,7336,644,7326,644,7326,663xe" filled="true" fillcolor="#000000" stroked="false">
                <v:path arrowok="t"/>
                <v:fill type="solid"/>
              </v:shape>
            </v:group>
            <v:group style="position:absolute;left:7326;top:663;width:10;height:20" coordorigin="7326,663" coordsize="10,20">
              <v:shape style="position:absolute;left:7326;top:663;width:10;height:20" coordorigin="7326,663" coordsize="10,20" path="m7326,682l7336,682,7336,663,7326,663,7326,682xe" filled="true" fillcolor="#000000" stroked="false">
                <v:path arrowok="t"/>
                <v:fill type="solid"/>
              </v:shape>
            </v:group>
            <v:group style="position:absolute;left:7326;top:682;width:10;height:20" coordorigin="7326,682" coordsize="10,20">
              <v:shape style="position:absolute;left:7326;top:682;width:10;height:20" coordorigin="7326,682" coordsize="10,20" path="m7326,701l7336,701,7336,682,7326,682,7326,701xe" filled="true" fillcolor="#000000" stroked="false">
                <v:path arrowok="t"/>
                <v:fill type="solid"/>
              </v:shape>
            </v:group>
            <v:group style="position:absolute;left:7326;top:706;width:10;height:2" coordorigin="7326,706" coordsize="10,2">
              <v:shape style="position:absolute;left:7326;top:706;width:10;height:2" coordorigin="7326,706" coordsize="10,0" path="m7326,706l7336,706e" filled="false" stroked="true" strokeweight=".48001pt" strokecolor="#000000">
                <v:path arrowok="t"/>
              </v:shape>
            </v:group>
            <v:group style="position:absolute;left:4307;top:716;width:10;height:2" coordorigin="4307,716" coordsize="10,2">
              <v:shape style="position:absolute;left:4307;top:716;width:10;height:2" coordorigin="4307,716" coordsize="10,0" path="m4307,716l4316,716e" filled="false" stroked="true" strokeweight=".48001pt" strokecolor="#000000">
                <v:path arrowok="t"/>
              </v:shape>
              <v:shape style="position:absolute;left:4316;top:711;width:3010;height:10" type="#_x0000_t75" stroked="false">
                <v:imagedata r:id="rId843" o:title=""/>
              </v:shape>
              <v:shape style="position:absolute;left:7321;top:711;width:2986;height:10" type="#_x0000_t75" stroked="false">
                <v:imagedata r:id="rId844" o:title=""/>
              </v:shape>
            </v:group>
            <v:group style="position:absolute;left:4307;top:720;width:10;height:20" coordorigin="4307,720" coordsize="10,20">
              <v:shape style="position:absolute;left:4307;top:720;width:10;height:20" coordorigin="4307,720" coordsize="10,20" path="m4307,740l4316,740,4316,720,4307,720,4307,740xe" filled="true" fillcolor="#000000" stroked="false">
                <v:path arrowok="t"/>
                <v:fill type="solid"/>
              </v:shape>
            </v:group>
            <v:group style="position:absolute;left:4307;top:740;width:10;height:20" coordorigin="4307,740" coordsize="10,20">
              <v:shape style="position:absolute;left:4307;top:740;width:10;height:20" coordorigin="4307,740" coordsize="10,20" path="m4307,759l4316,759,4316,740,4307,740,4307,759xe" filled="true" fillcolor="#000000" stroked="false">
                <v:path arrowok="t"/>
                <v:fill type="solid"/>
              </v:shape>
            </v:group>
            <v:group style="position:absolute;left:4307;top:759;width:10;height:20" coordorigin="4307,759" coordsize="10,20">
              <v:shape style="position:absolute;left:4307;top:759;width:10;height:20" coordorigin="4307,759" coordsize="10,20" path="m4307,778l4316,778,4316,759,4307,759,4307,778xe" filled="true" fillcolor="#000000" stroked="false">
                <v:path arrowok="t"/>
                <v:fill type="solid"/>
              </v:shape>
            </v:group>
            <v:group style="position:absolute;left:4307;top:778;width:10;height:20" coordorigin="4307,778" coordsize="10,20">
              <v:shape style="position:absolute;left:4307;top:778;width:10;height:20" coordorigin="4307,778" coordsize="10,20" path="m4307,797l4316,797,4316,778,4307,778,4307,797xe" filled="true" fillcolor="#000000" stroked="false">
                <v:path arrowok="t"/>
                <v:fill type="solid"/>
              </v:shape>
            </v:group>
            <v:group style="position:absolute;left:4307;top:797;width:10;height:20" coordorigin="4307,797" coordsize="10,20">
              <v:shape style="position:absolute;left:4307;top:797;width:10;height:20" coordorigin="4307,797" coordsize="10,20" path="m4307,816l4316,816,4316,797,4307,797,4307,816xe" filled="true" fillcolor="#000000" stroked="false">
                <v:path arrowok="t"/>
                <v:fill type="solid"/>
              </v:shape>
            </v:group>
            <v:group style="position:absolute;left:4307;top:816;width:10;height:20" coordorigin="4307,816" coordsize="10,20">
              <v:shape style="position:absolute;left:4307;top:816;width:10;height:20" coordorigin="4307,816" coordsize="10,20" path="m4307,836l4316,836,4316,816,4307,816,4307,836xe" filled="true" fillcolor="#000000" stroked="false">
                <v:path arrowok="t"/>
                <v:fill type="solid"/>
              </v:shape>
            </v:group>
            <v:group style="position:absolute;left:4307;top:836;width:10;height:20" coordorigin="4307,836" coordsize="10,20">
              <v:shape style="position:absolute;left:4307;top:836;width:10;height:20" coordorigin="4307,836" coordsize="10,20" path="m4307,855l4316,855,4316,836,4307,836,4307,855xe" filled="true" fillcolor="#000000" stroked="false">
                <v:path arrowok="t"/>
                <v:fill type="solid"/>
              </v:shape>
            </v:group>
            <v:group style="position:absolute;left:4307;top:855;width:10;height:20" coordorigin="4307,855" coordsize="10,20">
              <v:shape style="position:absolute;left:4307;top:855;width:10;height:20" coordorigin="4307,855" coordsize="10,20" path="m4307,874l4316,874,4316,855,4307,855,4307,874xe" filled="true" fillcolor="#000000" stroked="false">
                <v:path arrowok="t"/>
                <v:fill type="solid"/>
              </v:shape>
            </v:group>
            <v:group style="position:absolute;left:4307;top:874;width:10;height:20" coordorigin="4307,874" coordsize="10,20">
              <v:shape style="position:absolute;left:4307;top:874;width:10;height:20" coordorigin="4307,874" coordsize="10,20" path="m4307,893l4316,893,4316,874,4307,874,4307,893xe" filled="true" fillcolor="#000000" stroked="false">
                <v:path arrowok="t"/>
                <v:fill type="solid"/>
              </v:shape>
            </v:group>
            <v:group style="position:absolute;left:4307;top:893;width:10;height:20" coordorigin="4307,893" coordsize="10,20">
              <v:shape style="position:absolute;left:4307;top:893;width:10;height:20" coordorigin="4307,893" coordsize="10,20" path="m4307,912l4316,912,4316,893,4307,893,4307,912xe" filled="true" fillcolor="#000000" stroked="false">
                <v:path arrowok="t"/>
                <v:fill type="solid"/>
              </v:shape>
            </v:group>
            <v:group style="position:absolute;left:4307;top:912;width:10;height:20" coordorigin="4307,912" coordsize="10,20">
              <v:shape style="position:absolute;left:4307;top:912;width:10;height:20" coordorigin="4307,912" coordsize="10,20" path="m4307,932l4316,932,4316,912,4307,912,4307,932xe" filled="true" fillcolor="#000000" stroked="false">
                <v:path arrowok="t"/>
                <v:fill type="solid"/>
              </v:shape>
            </v:group>
            <v:group style="position:absolute;left:4307;top:932;width:10;height:20" coordorigin="4307,932" coordsize="10,20">
              <v:shape style="position:absolute;left:4307;top:932;width:10;height:20" coordorigin="4307,932" coordsize="10,20" path="m4307,951l4316,951,4316,932,4307,932,4307,951xe" filled="true" fillcolor="#000000" stroked="false">
                <v:path arrowok="t"/>
                <v:fill type="solid"/>
              </v:shape>
            </v:group>
            <v:group style="position:absolute;left:4307;top:951;width:10;height:20" coordorigin="4307,951" coordsize="10,20">
              <v:shape style="position:absolute;left:4307;top:951;width:10;height:20" coordorigin="4307,951" coordsize="10,20" path="m4307,970l4316,970,4316,951,4307,951,4307,970xe" filled="true" fillcolor="#000000" stroked="false">
                <v:path arrowok="t"/>
                <v:fill type="solid"/>
              </v:shape>
            </v:group>
            <v:group style="position:absolute;left:4307;top:970;width:10;height:20" coordorigin="4307,970" coordsize="10,20">
              <v:shape style="position:absolute;left:4307;top:970;width:10;height:20" coordorigin="4307,970" coordsize="10,20" path="m4307,989l4316,989,4316,970,4307,970,4307,989xe" filled="true" fillcolor="#000000" stroked="false">
                <v:path arrowok="t"/>
                <v:fill type="solid"/>
              </v:shape>
            </v:group>
            <v:group style="position:absolute;left:4307;top:989;width:10;height:20" coordorigin="4307,989" coordsize="10,20">
              <v:shape style="position:absolute;left:4307;top:989;width:10;height:20" coordorigin="4307,989" coordsize="10,20" path="m4307,1008l4316,1008,4316,989,4307,989,4307,1008xe" filled="true" fillcolor="#000000" stroked="false">
                <v:path arrowok="t"/>
                <v:fill type="solid"/>
              </v:shape>
            </v:group>
            <v:group style="position:absolute;left:4307;top:1008;width:10;height:20" coordorigin="4307,1008" coordsize="10,20">
              <v:shape style="position:absolute;left:4307;top:1008;width:10;height:20" coordorigin="4307,1008" coordsize="10,20" path="m4307,1028l4316,1028,4316,1008,4307,1008,4307,1028xe" filled="true" fillcolor="#000000" stroked="false">
                <v:path arrowok="t"/>
                <v:fill type="solid"/>
              </v:shape>
            </v:group>
            <v:group style="position:absolute;left:4307;top:1028;width:10;height:20" coordorigin="4307,1028" coordsize="10,20">
              <v:shape style="position:absolute;left:4307;top:1028;width:10;height:20" coordorigin="4307,1028" coordsize="10,20" path="m4307,1047l4316,1047,4316,1028,4307,1028,4307,1047xe" filled="true" fillcolor="#000000" stroked="false">
                <v:path arrowok="t"/>
                <v:fill type="solid"/>
              </v:shape>
            </v:group>
            <v:group style="position:absolute;left:4307;top:1047;width:10;height:20" coordorigin="4307,1047" coordsize="10,20">
              <v:shape style="position:absolute;left:4307;top:1047;width:10;height:20" coordorigin="4307,1047" coordsize="10,20" path="m4307,1066l4316,1066,4316,1047,4307,1047,4307,1066xe" filled="true" fillcolor="#000000" stroked="false">
                <v:path arrowok="t"/>
                <v:fill type="solid"/>
              </v:shape>
            </v:group>
            <v:group style="position:absolute;left:4307;top:1066;width:10;height:20" coordorigin="4307,1066" coordsize="10,20">
              <v:shape style="position:absolute;left:4307;top:1066;width:10;height:20" coordorigin="4307,1066" coordsize="10,20" path="m4307,1085l4316,1085,4316,1066,4307,1066,4307,1085xe" filled="true" fillcolor="#000000" stroked="false">
                <v:path arrowok="t"/>
                <v:fill type="solid"/>
              </v:shape>
            </v:group>
            <v:group style="position:absolute;left:4307;top:1090;width:10;height:2" coordorigin="4307,1090" coordsize="10,2">
              <v:shape style="position:absolute;left:4307;top:1090;width:10;height:2" coordorigin="4307,1090" coordsize="10,0" path="m4307,1090l4316,1090e" filled="false" stroked="true" strokeweight=".48001pt" strokecolor="#000000">
                <v:path arrowok="t"/>
              </v:shape>
            </v:group>
            <v:group style="position:absolute;left:7326;top:720;width:10;height:20" coordorigin="7326,720" coordsize="10,20">
              <v:shape style="position:absolute;left:7326;top:720;width:10;height:20" coordorigin="7326,720" coordsize="10,20" path="m7326,740l7336,740,7336,720,7326,720,7326,740xe" filled="true" fillcolor="#000000" stroked="false">
                <v:path arrowok="t"/>
                <v:fill type="solid"/>
              </v:shape>
            </v:group>
            <v:group style="position:absolute;left:7326;top:740;width:10;height:20" coordorigin="7326,740" coordsize="10,20">
              <v:shape style="position:absolute;left:7326;top:740;width:10;height:20" coordorigin="7326,740" coordsize="10,20" path="m7326,759l7336,759,7336,740,7326,740,7326,759xe" filled="true" fillcolor="#000000" stroked="false">
                <v:path arrowok="t"/>
                <v:fill type="solid"/>
              </v:shape>
            </v:group>
            <v:group style="position:absolute;left:7326;top:759;width:10;height:20" coordorigin="7326,759" coordsize="10,20">
              <v:shape style="position:absolute;left:7326;top:759;width:10;height:20" coordorigin="7326,759" coordsize="10,20" path="m7326,778l7336,778,7336,759,7326,759,7326,778xe" filled="true" fillcolor="#000000" stroked="false">
                <v:path arrowok="t"/>
                <v:fill type="solid"/>
              </v:shape>
            </v:group>
            <v:group style="position:absolute;left:7326;top:778;width:10;height:20" coordorigin="7326,778" coordsize="10,20">
              <v:shape style="position:absolute;left:7326;top:778;width:10;height:20" coordorigin="7326,778" coordsize="10,20" path="m7326,797l7336,797,7336,778,7326,778,7326,797xe" filled="true" fillcolor="#000000" stroked="false">
                <v:path arrowok="t"/>
                <v:fill type="solid"/>
              </v:shape>
            </v:group>
            <v:group style="position:absolute;left:7326;top:797;width:10;height:20" coordorigin="7326,797" coordsize="10,20">
              <v:shape style="position:absolute;left:7326;top:797;width:10;height:20" coordorigin="7326,797" coordsize="10,20" path="m7326,816l7336,816,7336,797,7326,797,7326,816xe" filled="true" fillcolor="#000000" stroked="false">
                <v:path arrowok="t"/>
                <v:fill type="solid"/>
              </v:shape>
            </v:group>
            <v:group style="position:absolute;left:7326;top:816;width:10;height:20" coordorigin="7326,816" coordsize="10,20">
              <v:shape style="position:absolute;left:7326;top:816;width:10;height:20" coordorigin="7326,816" coordsize="10,20" path="m7326,836l7336,836,7336,816,7326,816,7326,836xe" filled="true" fillcolor="#000000" stroked="false">
                <v:path arrowok="t"/>
                <v:fill type="solid"/>
              </v:shape>
            </v:group>
            <v:group style="position:absolute;left:7326;top:836;width:10;height:20" coordorigin="7326,836" coordsize="10,20">
              <v:shape style="position:absolute;left:7326;top:836;width:10;height:20" coordorigin="7326,836" coordsize="10,20" path="m7326,855l7336,855,7336,836,7326,836,7326,855xe" filled="true" fillcolor="#000000" stroked="false">
                <v:path arrowok="t"/>
                <v:fill type="solid"/>
              </v:shape>
            </v:group>
            <v:group style="position:absolute;left:7326;top:855;width:10;height:20" coordorigin="7326,855" coordsize="10,20">
              <v:shape style="position:absolute;left:7326;top:855;width:10;height:20" coordorigin="7326,855" coordsize="10,20" path="m7326,874l7336,874,7336,855,7326,855,7326,874xe" filled="true" fillcolor="#000000" stroked="false">
                <v:path arrowok="t"/>
                <v:fill type="solid"/>
              </v:shape>
            </v:group>
            <v:group style="position:absolute;left:7326;top:874;width:10;height:20" coordorigin="7326,874" coordsize="10,20">
              <v:shape style="position:absolute;left:7326;top:874;width:10;height:20" coordorigin="7326,874" coordsize="10,20" path="m7326,893l7336,893,7336,874,7326,874,7326,893xe" filled="true" fillcolor="#000000" stroked="false">
                <v:path arrowok="t"/>
                <v:fill type="solid"/>
              </v:shape>
            </v:group>
            <v:group style="position:absolute;left:7326;top:893;width:10;height:20" coordorigin="7326,893" coordsize="10,20">
              <v:shape style="position:absolute;left:7326;top:893;width:10;height:20" coordorigin="7326,893" coordsize="10,20" path="m7326,912l7336,912,7336,893,7326,893,7326,912xe" filled="true" fillcolor="#000000" stroked="false">
                <v:path arrowok="t"/>
                <v:fill type="solid"/>
              </v:shape>
            </v:group>
            <v:group style="position:absolute;left:7326;top:912;width:10;height:20" coordorigin="7326,912" coordsize="10,20">
              <v:shape style="position:absolute;left:7326;top:912;width:10;height:20" coordorigin="7326,912" coordsize="10,20" path="m7326,932l7336,932,7336,912,7326,912,7326,932xe" filled="true" fillcolor="#000000" stroked="false">
                <v:path arrowok="t"/>
                <v:fill type="solid"/>
              </v:shape>
            </v:group>
            <v:group style="position:absolute;left:7326;top:932;width:10;height:20" coordorigin="7326,932" coordsize="10,20">
              <v:shape style="position:absolute;left:7326;top:932;width:10;height:20" coordorigin="7326,932" coordsize="10,20" path="m7326,951l7336,951,7336,932,7326,932,7326,951xe" filled="true" fillcolor="#000000" stroked="false">
                <v:path arrowok="t"/>
                <v:fill type="solid"/>
              </v:shape>
            </v:group>
            <v:group style="position:absolute;left:7326;top:951;width:10;height:20" coordorigin="7326,951" coordsize="10,20">
              <v:shape style="position:absolute;left:7326;top:951;width:10;height:20" coordorigin="7326,951" coordsize="10,20" path="m7326,970l7336,970,7336,951,7326,951,7326,970xe" filled="true" fillcolor="#000000" stroked="false">
                <v:path arrowok="t"/>
                <v:fill type="solid"/>
              </v:shape>
            </v:group>
            <v:group style="position:absolute;left:7326;top:970;width:10;height:20" coordorigin="7326,970" coordsize="10,20">
              <v:shape style="position:absolute;left:7326;top:970;width:10;height:20" coordorigin="7326,970" coordsize="10,20" path="m7326,989l7336,989,7336,970,7326,970,7326,989xe" filled="true" fillcolor="#000000" stroked="false">
                <v:path arrowok="t"/>
                <v:fill type="solid"/>
              </v:shape>
            </v:group>
            <v:group style="position:absolute;left:7326;top:989;width:10;height:20" coordorigin="7326,989" coordsize="10,20">
              <v:shape style="position:absolute;left:7326;top:989;width:10;height:20" coordorigin="7326,989" coordsize="10,20" path="m7326,1008l7336,1008,7336,989,7326,989,7326,1008xe" filled="true" fillcolor="#000000" stroked="false">
                <v:path arrowok="t"/>
                <v:fill type="solid"/>
              </v:shape>
            </v:group>
            <v:group style="position:absolute;left:7326;top:1008;width:10;height:20" coordorigin="7326,1008" coordsize="10,20">
              <v:shape style="position:absolute;left:7326;top:1008;width:10;height:20" coordorigin="7326,1008" coordsize="10,20" path="m7326,1028l7336,1028,7336,1008,7326,1008,7326,1028xe" filled="true" fillcolor="#000000" stroked="false">
                <v:path arrowok="t"/>
                <v:fill type="solid"/>
              </v:shape>
            </v:group>
            <v:group style="position:absolute;left:7326;top:1028;width:10;height:20" coordorigin="7326,1028" coordsize="10,20">
              <v:shape style="position:absolute;left:7326;top:1028;width:10;height:20" coordorigin="7326,1028" coordsize="10,20" path="m7326,1047l7336,1047,7336,1028,7326,1028,7326,1047xe" filled="true" fillcolor="#000000" stroked="false">
                <v:path arrowok="t"/>
                <v:fill type="solid"/>
              </v:shape>
            </v:group>
            <v:group style="position:absolute;left:7326;top:1047;width:10;height:20" coordorigin="7326,1047" coordsize="10,20">
              <v:shape style="position:absolute;left:7326;top:1047;width:10;height:20" coordorigin="7326,1047" coordsize="10,20" path="m7326,1066l7336,1066,7336,1047,7326,1047,7326,1066xe" filled="true" fillcolor="#000000" stroked="false">
                <v:path arrowok="t"/>
                <v:fill type="solid"/>
              </v:shape>
            </v:group>
            <v:group style="position:absolute;left:7326;top:1066;width:10;height:20" coordorigin="7326,1066" coordsize="10,20">
              <v:shape style="position:absolute;left:7326;top:1066;width:10;height:20" coordorigin="7326,1066" coordsize="10,20" path="m7326,1085l7336,1085,7336,1066,7326,1066,7326,1085xe" filled="true" fillcolor="#000000" stroked="false">
                <v:path arrowok="t"/>
                <v:fill type="solid"/>
              </v:shape>
            </v:group>
            <v:group style="position:absolute;left:7326;top:1090;width:10;height:2" coordorigin="7326,1090" coordsize="10,2">
              <v:shape style="position:absolute;left:7326;top:1090;width:10;height:2" coordorigin="7326,1090" coordsize="10,0" path="m7326,1090l7336,1090e" filled="false" stroked="true" strokeweight=".48001pt" strokecolor="#000000">
                <v:path arrowok="t"/>
              </v:shape>
              <v:shape style="position:absolute;left:2400;top:1095;width:1906;height:10" type="#_x0000_t75" stroked="false">
                <v:imagedata r:id="rId845" o:title=""/>
              </v:shape>
              <v:shape style="position:absolute;left:4302;top:1095;width:3024;height:10" type="#_x0000_t75" stroked="false">
                <v:imagedata r:id="rId847" o:title=""/>
              </v:shape>
              <v:shape style="position:absolute;left:7321;top:1095;width:2986;height:10" type="#_x0000_t75" stroked="false">
                <v:imagedata r:id="rId848" o:title=""/>
              </v:shape>
            </v:group>
            <v:group style="position:absolute;left:4307;top:1104;width:10;height:20" coordorigin="4307,1104" coordsize="10,20">
              <v:shape style="position:absolute;left:4307;top:1104;width:10;height:20" coordorigin="4307,1104" coordsize="10,20" path="m4307,1124l4316,1124,4316,1104,4307,1104,4307,1124xe" filled="true" fillcolor="#000000" stroked="false">
                <v:path arrowok="t"/>
                <v:fill type="solid"/>
              </v:shape>
            </v:group>
            <v:group style="position:absolute;left:4307;top:1124;width:10;height:20" coordorigin="4307,1124" coordsize="10,20">
              <v:shape style="position:absolute;left:4307;top:1124;width:10;height:20" coordorigin="4307,1124" coordsize="10,20" path="m4307,1143l4316,1143,4316,1124,4307,1124,4307,1143xe" filled="true" fillcolor="#000000" stroked="false">
                <v:path arrowok="t"/>
                <v:fill type="solid"/>
              </v:shape>
            </v:group>
            <v:group style="position:absolute;left:4307;top:1143;width:10;height:20" coordorigin="4307,1143" coordsize="10,20">
              <v:shape style="position:absolute;left:4307;top:1143;width:10;height:20" coordorigin="4307,1143" coordsize="10,20" path="m4307,1162l4316,1162,4316,1143,4307,1143,4307,1162xe" filled="true" fillcolor="#000000" stroked="false">
                <v:path arrowok="t"/>
                <v:fill type="solid"/>
              </v:shape>
            </v:group>
            <v:group style="position:absolute;left:4307;top:1162;width:10;height:20" coordorigin="4307,1162" coordsize="10,20">
              <v:shape style="position:absolute;left:4307;top:1162;width:10;height:20" coordorigin="4307,1162" coordsize="10,20" path="m4307,1181l4316,1181,4316,1162,4307,1162,4307,1181xe" filled="true" fillcolor="#000000" stroked="false">
                <v:path arrowok="t"/>
                <v:fill type="solid"/>
              </v:shape>
            </v:group>
            <v:group style="position:absolute;left:4307;top:1181;width:10;height:20" coordorigin="4307,1181" coordsize="10,20">
              <v:shape style="position:absolute;left:4307;top:1181;width:10;height:20" coordorigin="4307,1181" coordsize="10,20" path="m4307,1200l4316,1200,4316,1181,4307,1181,4307,1200xe" filled="true" fillcolor="#000000" stroked="false">
                <v:path arrowok="t"/>
                <v:fill type="solid"/>
              </v:shape>
            </v:group>
            <v:group style="position:absolute;left:4307;top:1200;width:10;height:20" coordorigin="4307,1200" coordsize="10,20">
              <v:shape style="position:absolute;left:4307;top:1200;width:10;height:20" coordorigin="4307,1200" coordsize="10,20" path="m4307,1220l4316,1220,4316,1200,4307,1200,4307,1220xe" filled="true" fillcolor="#000000" stroked="false">
                <v:path arrowok="t"/>
                <v:fill type="solid"/>
              </v:shape>
            </v:group>
            <v:group style="position:absolute;left:4307;top:1220;width:10;height:20" coordorigin="4307,1220" coordsize="10,20">
              <v:shape style="position:absolute;left:4307;top:1220;width:10;height:20" coordorigin="4307,1220" coordsize="10,20" path="m4307,1239l4316,1239,4316,1220,4307,1220,4307,1239xe" filled="true" fillcolor="#000000" stroked="false">
                <v:path arrowok="t"/>
                <v:fill type="solid"/>
              </v:shape>
            </v:group>
            <v:group style="position:absolute;left:4307;top:1239;width:10;height:20" coordorigin="4307,1239" coordsize="10,20">
              <v:shape style="position:absolute;left:4307;top:1239;width:10;height:20" coordorigin="4307,1239" coordsize="10,20" path="m4307,1258l4316,1258,4316,1239,4307,1239,4307,1258xe" filled="true" fillcolor="#000000" stroked="false">
                <v:path arrowok="t"/>
                <v:fill type="solid"/>
              </v:shape>
            </v:group>
            <v:group style="position:absolute;left:4307;top:1258;width:10;height:20" coordorigin="4307,1258" coordsize="10,20">
              <v:shape style="position:absolute;left:4307;top:1258;width:10;height:20" coordorigin="4307,1258" coordsize="10,20" path="m4307,1277l4316,1277,4316,1258,4307,1258,4307,1277xe" filled="true" fillcolor="#000000" stroked="false">
                <v:path arrowok="t"/>
                <v:fill type="solid"/>
              </v:shape>
            </v:group>
            <v:group style="position:absolute;left:4307;top:1277;width:10;height:20" coordorigin="4307,1277" coordsize="10,20">
              <v:shape style="position:absolute;left:4307;top:1277;width:10;height:20" coordorigin="4307,1277" coordsize="10,20" path="m4307,1296l4316,1296,4316,1277,4307,1277,4307,1296xe" filled="true" fillcolor="#000000" stroked="false">
                <v:path arrowok="t"/>
                <v:fill type="solid"/>
              </v:shape>
            </v:group>
            <v:group style="position:absolute;left:4307;top:1296;width:10;height:20" coordorigin="4307,1296" coordsize="10,20">
              <v:shape style="position:absolute;left:4307;top:1296;width:10;height:20" coordorigin="4307,1296" coordsize="10,20" path="m4307,1316l4316,1316,4316,1296,4307,1296,4307,1316xe" filled="true" fillcolor="#000000" stroked="false">
                <v:path arrowok="t"/>
                <v:fill type="solid"/>
              </v:shape>
            </v:group>
            <v:group style="position:absolute;left:7326;top:1104;width:10;height:20" coordorigin="7326,1104" coordsize="10,20">
              <v:shape style="position:absolute;left:7326;top:1104;width:10;height:20" coordorigin="7326,1104" coordsize="10,20" path="m7326,1124l7336,1124,7336,1104,7326,1104,7326,1124xe" filled="true" fillcolor="#000000" stroked="false">
                <v:path arrowok="t"/>
                <v:fill type="solid"/>
              </v:shape>
            </v:group>
            <v:group style="position:absolute;left:7326;top:1124;width:10;height:20" coordorigin="7326,1124" coordsize="10,20">
              <v:shape style="position:absolute;left:7326;top:1124;width:10;height:20" coordorigin="7326,1124" coordsize="10,20" path="m7326,1143l7336,1143,7336,1124,7326,1124,7326,1143xe" filled="true" fillcolor="#000000" stroked="false">
                <v:path arrowok="t"/>
                <v:fill type="solid"/>
              </v:shape>
            </v:group>
            <v:group style="position:absolute;left:7326;top:1143;width:10;height:20" coordorigin="7326,1143" coordsize="10,20">
              <v:shape style="position:absolute;left:7326;top:1143;width:10;height:20" coordorigin="7326,1143" coordsize="10,20" path="m7326,1162l7336,1162,7336,1143,7326,1143,7326,1162xe" filled="true" fillcolor="#000000" stroked="false">
                <v:path arrowok="t"/>
                <v:fill type="solid"/>
              </v:shape>
            </v:group>
            <v:group style="position:absolute;left:7326;top:1162;width:10;height:20" coordorigin="7326,1162" coordsize="10,20">
              <v:shape style="position:absolute;left:7326;top:1162;width:10;height:20" coordorigin="7326,1162" coordsize="10,20" path="m7326,1181l7336,1181,7336,1162,7326,1162,7326,1181xe" filled="true" fillcolor="#000000" stroked="false">
                <v:path arrowok="t"/>
                <v:fill type="solid"/>
              </v:shape>
            </v:group>
            <v:group style="position:absolute;left:7326;top:1181;width:10;height:20" coordorigin="7326,1181" coordsize="10,20">
              <v:shape style="position:absolute;left:7326;top:1181;width:10;height:20" coordorigin="7326,1181" coordsize="10,20" path="m7326,1200l7336,1200,7336,1181,7326,1181,7326,1200xe" filled="true" fillcolor="#000000" stroked="false">
                <v:path arrowok="t"/>
                <v:fill type="solid"/>
              </v:shape>
            </v:group>
            <v:group style="position:absolute;left:7326;top:1200;width:10;height:20" coordorigin="7326,1200" coordsize="10,20">
              <v:shape style="position:absolute;left:7326;top:1200;width:10;height:20" coordorigin="7326,1200" coordsize="10,20" path="m7326,1220l7336,1220,7336,1200,7326,1200,7326,1220xe" filled="true" fillcolor="#000000" stroked="false">
                <v:path arrowok="t"/>
                <v:fill type="solid"/>
              </v:shape>
            </v:group>
            <v:group style="position:absolute;left:7326;top:1220;width:10;height:20" coordorigin="7326,1220" coordsize="10,20">
              <v:shape style="position:absolute;left:7326;top:1220;width:10;height:20" coordorigin="7326,1220" coordsize="10,20" path="m7326,1239l7336,1239,7336,1220,7326,1220,7326,1239xe" filled="true" fillcolor="#000000" stroked="false">
                <v:path arrowok="t"/>
                <v:fill type="solid"/>
              </v:shape>
            </v:group>
            <v:group style="position:absolute;left:7326;top:1239;width:10;height:20" coordorigin="7326,1239" coordsize="10,20">
              <v:shape style="position:absolute;left:7326;top:1239;width:10;height:20" coordorigin="7326,1239" coordsize="10,20" path="m7326,1258l7336,1258,7336,1239,7326,1239,7326,1258xe" filled="true" fillcolor="#000000" stroked="false">
                <v:path arrowok="t"/>
                <v:fill type="solid"/>
              </v:shape>
            </v:group>
            <v:group style="position:absolute;left:7326;top:1258;width:10;height:20" coordorigin="7326,1258" coordsize="10,20">
              <v:shape style="position:absolute;left:7326;top:1258;width:10;height:20" coordorigin="7326,1258" coordsize="10,20" path="m7326,1277l7336,1277,7336,1258,7326,1258,7326,1277xe" filled="true" fillcolor="#000000" stroked="false">
                <v:path arrowok="t"/>
                <v:fill type="solid"/>
              </v:shape>
            </v:group>
            <v:group style="position:absolute;left:7326;top:1277;width:10;height:20" coordorigin="7326,1277" coordsize="10,20">
              <v:shape style="position:absolute;left:7326;top:1277;width:10;height:20" coordorigin="7326,1277" coordsize="10,20" path="m7326,1296l7336,1296,7336,1277,7326,1277,7326,1296xe" filled="true" fillcolor="#000000" stroked="false">
                <v:path arrowok="t"/>
                <v:fill type="solid"/>
              </v:shape>
            </v:group>
            <v:group style="position:absolute;left:7326;top:1296;width:10;height:20" coordorigin="7326,1296" coordsize="10,20">
              <v:shape style="position:absolute;left:7326;top:1296;width:10;height:20" coordorigin="7326,1296" coordsize="10,20" path="m7326,1316l7336,1316,7336,1296,7326,1296,7326,1316xe" filled="true" fillcolor="#000000" stroked="false">
                <v:path arrowok="t"/>
                <v:fill type="solid"/>
              </v:shape>
            </v:group>
            <v:group style="position:absolute;left:7326;top:1316;width:10;height:20" coordorigin="7326,1316" coordsize="10,20">
              <v:shape style="position:absolute;left:7326;top:1316;width:10;height:20" coordorigin="7326,1316" coordsize="10,20" path="m7326,1335l7336,1335,7336,1316,7326,1316,7326,1335xe" filled="true" fillcolor="#000000" stroked="false">
                <v:path arrowok="t"/>
                <v:fill type="solid"/>
              </v:shape>
            </v:group>
            <v:group style="position:absolute;left:7326;top:1335;width:10;height:20" coordorigin="7326,1335" coordsize="10,20">
              <v:shape style="position:absolute;left:7326;top:1335;width:10;height:20" coordorigin="7326,1335" coordsize="10,20" path="m7326,1354l7336,1354,7336,1335,7326,1335,7326,1354xe" filled="true" fillcolor="#000000" stroked="false">
                <v:path arrowok="t"/>
                <v:fill type="solid"/>
              </v:shape>
            </v:group>
            <v:group style="position:absolute;left:7326;top:1354;width:10;height:20" coordorigin="7326,1354" coordsize="10,20">
              <v:shape style="position:absolute;left:7326;top:1354;width:10;height:20" coordorigin="7326,1354" coordsize="10,20" path="m7326,1373l7336,1373,7336,1354,7326,1354,7326,1373xe" filled="true" fillcolor="#000000" stroked="false">
                <v:path arrowok="t"/>
                <v:fill type="solid"/>
              </v:shape>
            </v:group>
            <v:group style="position:absolute;left:7326;top:1373;width:10;height:20" coordorigin="7326,1373" coordsize="10,20">
              <v:shape style="position:absolute;left:7326;top:1373;width:10;height:20" coordorigin="7326,1373" coordsize="10,20" path="m7326,1392l7336,1392,7336,1373,7326,1373,7326,1392xe" filled="true" fillcolor="#000000" stroked="false">
                <v:path arrowok="t"/>
                <v:fill type="solid"/>
              </v:shape>
            </v:group>
            <v:group style="position:absolute;left:7326;top:1392;width:10;height:20" coordorigin="7326,1392" coordsize="10,20">
              <v:shape style="position:absolute;left:7326;top:1392;width:10;height:20" coordorigin="7326,1392" coordsize="10,20" path="m7326,1412l7336,1412,7336,1392,7326,1392,7326,1412xe" filled="true" fillcolor="#000000" stroked="false">
                <v:path arrowok="t"/>
                <v:fill type="solid"/>
              </v:shape>
              <v:shape style="position:absolute;left:2400;top:1316;width:1925;height:110" type="#_x0000_t75" stroked="false">
                <v:imagedata r:id="rId849" o:title=""/>
              </v:shape>
              <v:shape style="position:absolute;left:4302;top:1412;width:1615;height:14" type="#_x0000_t75" stroked="false">
                <v:imagedata r:id="rId610" o:title=""/>
              </v:shape>
              <v:shape style="position:absolute;left:5903;top:1412;width:1433;height:14" type="#_x0000_t75" stroked="false">
                <v:imagedata r:id="rId563" o:title=""/>
              </v:shape>
              <v:shape style="position:absolute;left:7321;top:1412;width:1618;height:14" type="#_x0000_t75" stroked="false">
                <v:imagedata r:id="rId840" o:title=""/>
              </v:shape>
              <v:shape style="position:absolute;left:8925;top:1416;width:1382;height:10" type="#_x0000_t75" stroked="false">
                <v:imagedata r:id="rId850" o:title=""/>
              </v:shape>
            </v:group>
            <v:group style="position:absolute;left:7326;top:1426;width:10;height:20" coordorigin="7326,1426" coordsize="10,20">
              <v:shape style="position:absolute;left:7326;top:1426;width:10;height:20" coordorigin="7326,1426" coordsize="10,20" path="m7326,1445l7336,1445,7336,1426,7326,1426,7326,1445xe" filled="true" fillcolor="#000000" stroked="false">
                <v:path arrowok="t"/>
                <v:fill type="solid"/>
              </v:shape>
            </v:group>
            <v:group style="position:absolute;left:7326;top:1445;width:10;height:20" coordorigin="7326,1445" coordsize="10,20">
              <v:shape style="position:absolute;left:7326;top:1445;width:10;height:20" coordorigin="7326,1445" coordsize="10,20" path="m7326,1464l7336,1464,7336,1445,7326,1445,7326,1464xe" filled="true" fillcolor="#000000" stroked="false">
                <v:path arrowok="t"/>
                <v:fill type="solid"/>
              </v:shape>
            </v:group>
            <v:group style="position:absolute;left:7326;top:1464;width:10;height:20" coordorigin="7326,1464" coordsize="10,20">
              <v:shape style="position:absolute;left:7326;top:1464;width:10;height:20" coordorigin="7326,1464" coordsize="10,20" path="m7326,1484l7336,1484,7336,1464,7326,1464,7326,1484xe" filled="true" fillcolor="#000000" stroked="false">
                <v:path arrowok="t"/>
                <v:fill type="solid"/>
              </v:shape>
            </v:group>
            <v:group style="position:absolute;left:7326;top:1484;width:10;height:20" coordorigin="7326,1484" coordsize="10,20">
              <v:shape style="position:absolute;left:7326;top:1484;width:10;height:20" coordorigin="7326,1484" coordsize="10,20" path="m7326,1503l7336,1503,7336,1484,7326,1484,7326,1503xe" filled="true" fillcolor="#000000" stroked="false">
                <v:path arrowok="t"/>
                <v:fill type="solid"/>
              </v:shape>
            </v:group>
            <v:group style="position:absolute;left:7326;top:1503;width:10;height:20" coordorigin="7326,1503" coordsize="10,20">
              <v:shape style="position:absolute;left:7326;top:1503;width:10;height:20" coordorigin="7326,1503" coordsize="10,20" path="m7326,1522l7336,1522,7336,1503,7326,1503,7326,1522xe" filled="true" fillcolor="#000000" stroked="false">
                <v:path arrowok="t"/>
                <v:fill type="solid"/>
              </v:shape>
            </v:group>
            <v:group style="position:absolute;left:7326;top:1522;width:10;height:20" coordorigin="7326,1522" coordsize="10,20">
              <v:shape style="position:absolute;left:7326;top:1522;width:10;height:20" coordorigin="7326,1522" coordsize="10,20" path="m7326,1541l7336,1541,7336,1522,7326,1522,7326,1541xe" filled="true" fillcolor="#000000" stroked="false">
                <v:path arrowok="t"/>
                <v:fill type="solid"/>
              </v:shape>
            </v:group>
            <v:group style="position:absolute;left:7326;top:1541;width:10;height:20" coordorigin="7326,1541" coordsize="10,20">
              <v:shape style="position:absolute;left:7326;top:1541;width:10;height:20" coordorigin="7326,1541" coordsize="10,20" path="m7326,1560l7336,1560,7336,1541,7326,1541,7326,1560xe" filled="true" fillcolor="#000000" stroked="false">
                <v:path arrowok="t"/>
                <v:fill type="solid"/>
              </v:shape>
            </v:group>
            <v:group style="position:absolute;left:7326;top:1560;width:10;height:20" coordorigin="7326,1560" coordsize="10,20">
              <v:shape style="position:absolute;left:7326;top:1560;width:10;height:20" coordorigin="7326,1560" coordsize="10,20" path="m7326,1580l7336,1580,7336,1560,7326,1560,7326,1580xe" filled="true" fillcolor="#000000" stroked="false">
                <v:path arrowok="t"/>
                <v:fill type="solid"/>
              </v:shape>
            </v:group>
            <v:group style="position:absolute;left:7326;top:1580;width:10;height:20" coordorigin="7326,1580" coordsize="10,20">
              <v:shape style="position:absolute;left:7326;top:1580;width:10;height:20" coordorigin="7326,1580" coordsize="10,20" path="m7326,1599l7336,1599,7336,1580,7326,1580,7326,1599xe" filled="true" fillcolor="#000000" stroked="false">
                <v:path arrowok="t"/>
                <v:fill type="solid"/>
              </v:shape>
            </v:group>
            <v:group style="position:absolute;left:7326;top:1599;width:10;height:20" coordorigin="7326,1599" coordsize="10,20">
              <v:shape style="position:absolute;left:7326;top:1599;width:10;height:20" coordorigin="7326,1599" coordsize="10,20" path="m7326,1618l7336,1618,7336,1599,7326,1599,7326,1618xe" filled="true" fillcolor="#000000" stroked="false">
                <v:path arrowok="t"/>
                <v:fill type="solid"/>
              </v:shape>
            </v:group>
            <v:group style="position:absolute;left:7326;top:1618;width:10;height:20" coordorigin="7326,1618" coordsize="10,20">
              <v:shape style="position:absolute;left:7326;top:1618;width:10;height:20" coordorigin="7326,1618" coordsize="10,20" path="m7326,1637l7336,1637,7336,1618,7326,1618,7326,1637xe" filled="true" fillcolor="#000000" stroked="false">
                <v:path arrowok="t"/>
                <v:fill type="solid"/>
              </v:shape>
            </v:group>
            <v:group style="position:absolute;left:7326;top:1637;width:10;height:20" coordorigin="7326,1637" coordsize="10,20">
              <v:shape style="position:absolute;left:7326;top:1637;width:10;height:20" coordorigin="7326,1637" coordsize="10,20" path="m7326,1656l7336,1656,7336,1637,7326,1637,7326,1656xe" filled="true" fillcolor="#000000" stroked="false">
                <v:path arrowok="t"/>
                <v:fill type="solid"/>
              </v:shape>
            </v:group>
            <v:group style="position:absolute;left:7326;top:1656;width:10;height:20" coordorigin="7326,1656" coordsize="10,20">
              <v:shape style="position:absolute;left:7326;top:1656;width:10;height:20" coordorigin="7326,1656" coordsize="10,20" path="m7326,1676l7336,1676,7336,1656,7326,1656,7326,1676xe" filled="true" fillcolor="#000000" stroked="false">
                <v:path arrowok="t"/>
                <v:fill type="solid"/>
              </v:shape>
            </v:group>
            <v:group style="position:absolute;left:7326;top:1676;width:10;height:20" coordorigin="7326,1676" coordsize="10,20">
              <v:shape style="position:absolute;left:7326;top:1676;width:10;height:20" coordorigin="7326,1676" coordsize="10,20" path="m7326,1695l7336,1695,7336,1676,7326,1676,7326,1695xe" filled="true" fillcolor="#000000" stroked="false">
                <v:path arrowok="t"/>
                <v:fill type="solid"/>
              </v:shape>
            </v:group>
            <v:group style="position:absolute;left:7326;top:1695;width:10;height:20" coordorigin="7326,1695" coordsize="10,20">
              <v:shape style="position:absolute;left:7326;top:1695;width:10;height:20" coordorigin="7326,1695" coordsize="10,20" path="m7326,1714l7336,1714,7336,1695,7326,1695,7326,1714xe" filled="true" fillcolor="#000000" stroked="false">
                <v:path arrowok="t"/>
                <v:fill type="solid"/>
              </v:shape>
            </v:group>
            <v:group style="position:absolute;left:7326;top:1714;width:10;height:20" coordorigin="7326,1714" coordsize="10,20">
              <v:shape style="position:absolute;left:7326;top:1714;width:10;height:20" coordorigin="7326,1714" coordsize="10,20" path="m7326,1733l7336,1733,7336,1714,7326,1714,7326,1733xe" filled="true" fillcolor="#000000" stroked="false">
                <v:path arrowok="t"/>
                <v:fill type="solid"/>
              </v:shape>
              <v:shape style="position:absolute;left:2400;top:1637;width:1925;height:110" type="#_x0000_t75" stroked="false">
                <v:imagedata r:id="rId849" o:title=""/>
              </v:shape>
              <v:shape style="position:absolute;left:4302;top:1733;width:1615;height:14" type="#_x0000_t75" stroked="false">
                <v:imagedata r:id="rId851" o:title=""/>
              </v:shape>
              <v:shape style="position:absolute;left:5903;top:1733;width:1433;height:14" type="#_x0000_t75" stroked="false">
                <v:imagedata r:id="rId852" o:title=""/>
              </v:shape>
              <v:shape style="position:absolute;left:7321;top:1733;width:1618;height:14" type="#_x0000_t75" stroked="false">
                <v:imagedata r:id="rId853" o:title=""/>
              </v:shape>
              <v:shape style="position:absolute;left:8925;top:1738;width:1382;height:10" type="#_x0000_t75" stroked="false">
                <v:imagedata r:id="rId850" o:title=""/>
              </v:shape>
            </v:group>
            <v:group style="position:absolute;left:7326;top:1748;width:10;height:20" coordorigin="7326,1748" coordsize="10,20">
              <v:shape style="position:absolute;left:7326;top:1748;width:10;height:20" coordorigin="7326,1748" coordsize="10,20" path="m7326,1767l7336,1767,7336,1748,7326,1748,7326,1767xe" filled="true" fillcolor="#000000" stroked="false">
                <v:path arrowok="t"/>
                <v:fill type="solid"/>
              </v:shape>
            </v:group>
            <v:group style="position:absolute;left:7326;top:1767;width:10;height:20" coordorigin="7326,1767" coordsize="10,20">
              <v:shape style="position:absolute;left:7326;top:1767;width:10;height:20" coordorigin="7326,1767" coordsize="10,20" path="m7326,1786l7336,1786,7336,1767,7326,1767,7326,1786xe" filled="true" fillcolor="#000000" stroked="false">
                <v:path arrowok="t"/>
                <v:fill type="solid"/>
              </v:shape>
            </v:group>
            <v:group style="position:absolute;left:7326;top:1786;width:10;height:20" coordorigin="7326,1786" coordsize="10,20">
              <v:shape style="position:absolute;left:7326;top:1786;width:10;height:20" coordorigin="7326,1786" coordsize="10,20" path="m7326,1805l7336,1805,7336,1786,7326,1786,7326,1805xe" filled="true" fillcolor="#000000" stroked="false">
                <v:path arrowok="t"/>
                <v:fill type="solid"/>
              </v:shape>
            </v:group>
            <v:group style="position:absolute;left:7326;top:1805;width:10;height:20" coordorigin="7326,1805" coordsize="10,20">
              <v:shape style="position:absolute;left:7326;top:1805;width:10;height:20" coordorigin="7326,1805" coordsize="10,20" path="m7326,1824l7336,1824,7336,1805,7326,1805,7326,1824xe" filled="true" fillcolor="#000000" stroked="false">
                <v:path arrowok="t"/>
                <v:fill type="solid"/>
              </v:shape>
            </v:group>
            <v:group style="position:absolute;left:7326;top:1824;width:10;height:20" coordorigin="7326,1824" coordsize="10,20">
              <v:shape style="position:absolute;left:7326;top:1824;width:10;height:20" coordorigin="7326,1824" coordsize="10,20" path="m7326,1844l7336,1844,7336,1824,7326,1824,7326,1844xe" filled="true" fillcolor="#000000" stroked="false">
                <v:path arrowok="t"/>
                <v:fill type="solid"/>
              </v:shape>
            </v:group>
            <v:group style="position:absolute;left:7326;top:1844;width:10;height:20" coordorigin="7326,1844" coordsize="10,20">
              <v:shape style="position:absolute;left:7326;top:1844;width:10;height:20" coordorigin="7326,1844" coordsize="10,20" path="m7326,1863l7336,1863,7336,1844,7326,1844,7326,1863xe" filled="true" fillcolor="#000000" stroked="false">
                <v:path arrowok="t"/>
                <v:fill type="solid"/>
              </v:shape>
            </v:group>
            <v:group style="position:absolute;left:7326;top:1863;width:10;height:20" coordorigin="7326,1863" coordsize="10,20">
              <v:shape style="position:absolute;left:7326;top:1863;width:10;height:20" coordorigin="7326,1863" coordsize="10,20" path="m7326,1882l7336,1882,7336,1863,7326,1863,7326,1882xe" filled="true" fillcolor="#000000" stroked="false">
                <v:path arrowok="t"/>
                <v:fill type="solid"/>
              </v:shape>
            </v:group>
            <v:group style="position:absolute;left:7326;top:1882;width:10;height:20" coordorigin="7326,1882" coordsize="10,20">
              <v:shape style="position:absolute;left:7326;top:1882;width:10;height:20" coordorigin="7326,1882" coordsize="10,20" path="m7326,1901l7336,1901,7336,1882,7326,1882,7326,1901xe" filled="true" fillcolor="#000000" stroked="false">
                <v:path arrowok="t"/>
                <v:fill type="solid"/>
              </v:shape>
            </v:group>
            <v:group style="position:absolute;left:7326;top:1901;width:10;height:20" coordorigin="7326,1901" coordsize="10,20">
              <v:shape style="position:absolute;left:7326;top:1901;width:10;height:20" coordorigin="7326,1901" coordsize="10,20" path="m7326,1920l7336,1920,7336,1901,7326,1901,7326,1920xe" filled="true" fillcolor="#000000" stroked="false">
                <v:path arrowok="t"/>
                <v:fill type="solid"/>
              </v:shape>
            </v:group>
            <v:group style="position:absolute;left:7326;top:1920;width:10;height:20" coordorigin="7326,1920" coordsize="10,20">
              <v:shape style="position:absolute;left:7326;top:1920;width:10;height:20" coordorigin="7326,1920" coordsize="10,20" path="m7326,1940l7336,1940,7336,1920,7326,1920,7326,1940xe" filled="true" fillcolor="#000000" stroked="false">
                <v:path arrowok="t"/>
                <v:fill type="solid"/>
              </v:shape>
            </v:group>
            <v:group style="position:absolute;left:7326;top:1940;width:10;height:20" coordorigin="7326,1940" coordsize="10,20">
              <v:shape style="position:absolute;left:7326;top:1940;width:10;height:20" coordorigin="7326,1940" coordsize="10,20" path="m7326,1959l7336,1959,7336,1940,7326,1940,7326,1959xe" filled="true" fillcolor="#000000" stroked="false">
                <v:path arrowok="t"/>
                <v:fill type="solid"/>
              </v:shape>
            </v:group>
            <v:group style="position:absolute;left:7326;top:1959;width:10;height:20" coordorigin="7326,1959" coordsize="10,20">
              <v:shape style="position:absolute;left:7326;top:1959;width:10;height:20" coordorigin="7326,1959" coordsize="10,20" path="m7326,1978l7336,1978,7336,1959,7326,1959,7326,1978xe" filled="true" fillcolor="#000000" stroked="false">
                <v:path arrowok="t"/>
                <v:fill type="solid"/>
              </v:shape>
            </v:group>
            <v:group style="position:absolute;left:7326;top:1978;width:10;height:20" coordorigin="7326,1978" coordsize="10,20">
              <v:shape style="position:absolute;left:7326;top:1978;width:10;height:20" coordorigin="7326,1978" coordsize="10,20" path="m7326,1997l7336,1997,7336,1978,7326,1978,7326,1997xe" filled="true" fillcolor="#000000" stroked="false">
                <v:path arrowok="t"/>
                <v:fill type="solid"/>
              </v:shape>
            </v:group>
            <v:group style="position:absolute;left:7326;top:1997;width:10;height:20" coordorigin="7326,1997" coordsize="10,20">
              <v:shape style="position:absolute;left:7326;top:1997;width:10;height:20" coordorigin="7326,1997" coordsize="10,20" path="m7326,2016l7336,2016,7336,1997,7326,1997,7326,2016xe" filled="true" fillcolor="#000000" stroked="false">
                <v:path arrowok="t"/>
                <v:fill type="solid"/>
              </v:shape>
            </v:group>
            <v:group style="position:absolute;left:7326;top:2016;width:10;height:20" coordorigin="7326,2016" coordsize="10,20">
              <v:shape style="position:absolute;left:7326;top:2016;width:10;height:20" coordorigin="7326,2016" coordsize="10,20" path="m7326,2036l7336,2036,7336,2016,7326,2016,7326,2036xe" filled="true" fillcolor="#000000" stroked="false">
                <v:path arrowok="t"/>
                <v:fill type="solid"/>
              </v:shape>
            </v:group>
            <v:group style="position:absolute;left:7326;top:2036;width:10;height:20" coordorigin="7326,2036" coordsize="10,20">
              <v:shape style="position:absolute;left:7326;top:2036;width:10;height:20" coordorigin="7326,2036" coordsize="10,20" path="m7326,2055l7336,2055,7336,2036,7326,2036,7326,2055xe" filled="true" fillcolor="#000000" stroked="false">
                <v:path arrowok="t"/>
                <v:fill type="solid"/>
              </v:shape>
            </v:group>
            <v:group style="position:absolute;left:7326;top:2058;width:10;height:2" coordorigin="7326,2058" coordsize="10,2">
              <v:shape style="position:absolute;left:7326;top:2058;width:10;height:2" coordorigin="7326,2058" coordsize="10,0" path="m7326,2058l7336,2058e" filled="false" stroked="true" strokeweight=".35999pt" strokecolor="#000000">
                <v:path arrowok="t"/>
              </v:shape>
              <v:shape style="position:absolute;left:2400;top:2062;width:1906;height:10" type="#_x0000_t75" stroked="false">
                <v:imagedata r:id="rId845" o:title=""/>
              </v:shape>
              <v:shape style="position:absolute;left:4302;top:2062;width:3024;height:10" type="#_x0000_t75" stroked="false">
                <v:imagedata r:id="rId847" o:title=""/>
              </v:shape>
              <v:shape style="position:absolute;left:7321;top:2062;width:2986;height:10" type="#_x0000_t75" stroked="false">
                <v:imagedata r:id="rId848" o:title=""/>
              </v:shape>
            </v:group>
            <v:group style="position:absolute;left:7326;top:2072;width:10;height:20" coordorigin="7326,2072" coordsize="10,20">
              <v:shape style="position:absolute;left:7326;top:2072;width:10;height:20" coordorigin="7326,2072" coordsize="10,20" path="m7326,2091l7336,2091,7336,2072,7326,2072,7326,2091xe" filled="true" fillcolor="#000000" stroked="false">
                <v:path arrowok="t"/>
                <v:fill type="solid"/>
              </v:shape>
            </v:group>
            <v:group style="position:absolute;left:7326;top:2091;width:10;height:20" coordorigin="7326,2091" coordsize="10,20">
              <v:shape style="position:absolute;left:7326;top:2091;width:10;height:20" coordorigin="7326,2091" coordsize="10,20" path="m7326,2110l7336,2110,7336,2091,7326,2091,7326,2110xe" filled="true" fillcolor="#000000" stroked="false">
                <v:path arrowok="t"/>
                <v:fill type="solid"/>
              </v:shape>
            </v:group>
            <v:group style="position:absolute;left:7326;top:2110;width:10;height:20" coordorigin="7326,2110" coordsize="10,20">
              <v:shape style="position:absolute;left:7326;top:2110;width:10;height:20" coordorigin="7326,2110" coordsize="10,20" path="m7326,2129l7336,2129,7336,2110,7326,2110,7326,2129xe" filled="true" fillcolor="#000000" stroked="false">
                <v:path arrowok="t"/>
                <v:fill type="solid"/>
              </v:shape>
            </v:group>
            <v:group style="position:absolute;left:7326;top:2129;width:10;height:20" coordorigin="7326,2129" coordsize="10,20">
              <v:shape style="position:absolute;left:7326;top:2129;width:10;height:20" coordorigin="7326,2129" coordsize="10,20" path="m7326,2148l7336,2148,7336,2129,7326,2129,7326,2148xe" filled="true" fillcolor="#000000" stroked="false">
                <v:path arrowok="t"/>
                <v:fill type="solid"/>
              </v:shape>
            </v:group>
            <v:group style="position:absolute;left:7326;top:2148;width:10;height:20" coordorigin="7326,2148" coordsize="10,20">
              <v:shape style="position:absolute;left:7326;top:2148;width:10;height:20" coordorigin="7326,2148" coordsize="10,20" path="m7326,2168l7336,2168,7336,2148,7326,2148,7326,2168xe" filled="true" fillcolor="#000000" stroked="false">
                <v:path arrowok="t"/>
                <v:fill type="solid"/>
              </v:shape>
            </v:group>
            <v:group style="position:absolute;left:7326;top:2168;width:10;height:20" coordorigin="7326,2168" coordsize="10,20">
              <v:shape style="position:absolute;left:7326;top:2168;width:10;height:20" coordorigin="7326,2168" coordsize="10,20" path="m7326,2187l7336,2187,7336,2168,7326,2168,7326,2187xe" filled="true" fillcolor="#000000" stroked="false">
                <v:path arrowok="t"/>
                <v:fill type="solid"/>
              </v:shape>
            </v:group>
            <v:group style="position:absolute;left:7326;top:2187;width:10;height:20" coordorigin="7326,2187" coordsize="10,20">
              <v:shape style="position:absolute;left:7326;top:2187;width:10;height:20" coordorigin="7326,2187" coordsize="10,20" path="m7326,2206l7336,2206,7336,2187,7326,2187,7326,2206xe" filled="true" fillcolor="#000000" stroked="false">
                <v:path arrowok="t"/>
                <v:fill type="solid"/>
              </v:shape>
            </v:group>
            <v:group style="position:absolute;left:7326;top:2206;width:10;height:20" coordorigin="7326,2206" coordsize="10,20">
              <v:shape style="position:absolute;left:7326;top:2206;width:10;height:20" coordorigin="7326,2206" coordsize="10,20" path="m7326,2225l7336,2225,7336,2206,7326,2206,7326,2225xe" filled="true" fillcolor="#000000" stroked="false">
                <v:path arrowok="t"/>
                <v:fill type="solid"/>
              </v:shape>
            </v:group>
            <v:group style="position:absolute;left:7326;top:2225;width:10;height:20" coordorigin="7326,2225" coordsize="10,20">
              <v:shape style="position:absolute;left:7326;top:2225;width:10;height:20" coordorigin="7326,2225" coordsize="10,20" path="m7326,2244l7336,2244,7336,2225,7326,2225,7326,2244xe" filled="true" fillcolor="#000000" stroked="false">
                <v:path arrowok="t"/>
                <v:fill type="solid"/>
              </v:shape>
            </v:group>
            <v:group style="position:absolute;left:7326;top:2244;width:10;height:20" coordorigin="7326,2244" coordsize="10,20">
              <v:shape style="position:absolute;left:7326;top:2244;width:10;height:20" coordorigin="7326,2244" coordsize="10,20" path="m7326,2264l7336,2264,7336,2244,7326,2244,7326,2264xe" filled="true" fillcolor="#000000" stroked="false">
                <v:path arrowok="t"/>
                <v:fill type="solid"/>
              </v:shape>
            </v:group>
            <v:group style="position:absolute;left:7326;top:2264;width:10;height:20" coordorigin="7326,2264" coordsize="10,20">
              <v:shape style="position:absolute;left:7326;top:2264;width:10;height:20" coordorigin="7326,2264" coordsize="10,20" path="m7326,2283l7336,2283,7336,2264,7326,2264,7326,2283xe" filled="true" fillcolor="#000000" stroked="false">
                <v:path arrowok="t"/>
                <v:fill type="solid"/>
              </v:shape>
            </v:group>
            <v:group style="position:absolute;left:2386;top:2398;width:1921;height:2" coordorigin="2386,2398" coordsize="1921,2">
              <v:shape style="position:absolute;left:2386;top:2398;width:1921;height:2" coordorigin="2386,2398" coordsize="1921,0" path="m2386,2398l4306,2398e" filled="false" stroked="true" strokeweight="1.44pt" strokecolor="#000000">
                <v:path arrowok="t"/>
              </v:shape>
            </v:group>
            <v:group style="position:absolute;left:4307;top:2360;width:10;height:20" coordorigin="4307,2360" coordsize="10,20">
              <v:shape style="position:absolute;left:4307;top:2360;width:10;height:20" coordorigin="4307,2360" coordsize="10,20" path="m4307,2379l4316,2379,4316,2360,4307,2360,4307,2379xe" filled="true" fillcolor="#000000" stroked="false">
                <v:path arrowok="t"/>
                <v:fill type="solid"/>
              </v:shape>
              <v:shape style="position:absolute;left:4307;top:2379;width:10;height:5" type="#_x0000_t75" stroked="false">
                <v:imagedata r:id="rId854" o:title=""/>
              </v:shape>
            </v:group>
            <v:group style="position:absolute;left:4307;top:2398;width:29;height:2" coordorigin="4307,2398" coordsize="29,2">
              <v:shape style="position:absolute;left:4307;top:2398;width:29;height:2" coordorigin="4307,2398" coordsize="29,0" path="m4307,2398l4335,2398e" filled="false" stroked="true" strokeweight="1.44pt" strokecolor="#000000">
                <v:path arrowok="t"/>
              </v:shape>
            </v:group>
            <v:group style="position:absolute;left:4335;top:2398;width:1572;height:2" coordorigin="4335,2398" coordsize="1572,2">
              <v:shape style="position:absolute;left:4335;top:2398;width:1572;height:2" coordorigin="4335,2398" coordsize="1572,0" path="m4335,2398l5907,2398e" filled="false" stroked="true" strokeweight="1.44pt" strokecolor="#000000">
                <v:path arrowok="t"/>
              </v:shape>
            </v:group>
            <v:group style="position:absolute;left:5907;top:2360;width:10;height:20" coordorigin="5907,2360" coordsize="10,20">
              <v:shape style="position:absolute;left:5907;top:2360;width:10;height:20" coordorigin="5907,2360" coordsize="10,20" path="m5907,2379l5917,2379,5917,2360,5907,2360,5907,2379xe" filled="true" fillcolor="#000000" stroked="false">
                <v:path arrowok="t"/>
                <v:fill type="solid"/>
              </v:shape>
              <v:shape style="position:absolute;left:5907;top:2379;width:10;height:5" type="#_x0000_t75" stroked="false">
                <v:imagedata r:id="rId854" o:title=""/>
              </v:shape>
            </v:group>
            <v:group style="position:absolute;left:5907;top:2398;width:29;height:2" coordorigin="5907,2398" coordsize="29,2">
              <v:shape style="position:absolute;left:5907;top:2398;width:29;height:2" coordorigin="5907,2398" coordsize="29,0" path="m5907,2398l5936,2398e" filled="false" stroked="true" strokeweight="1.44pt" strokecolor="#000000">
                <v:path arrowok="t"/>
              </v:shape>
            </v:group>
            <v:group style="position:absolute;left:5936;top:2398;width:1391;height:2" coordorigin="5936,2398" coordsize="1391,2">
              <v:shape style="position:absolute;left:5936;top:2398;width:1391;height:2" coordorigin="5936,2398" coordsize="1391,0" path="m5936,2398l7326,2398e" filled="false" stroked="true" strokeweight="1.44pt" strokecolor="#000000">
                <v:path arrowok="t"/>
              </v:shape>
            </v:group>
            <v:group style="position:absolute;left:7326;top:2283;width:10;height:20" coordorigin="7326,2283" coordsize="10,20">
              <v:shape style="position:absolute;left:7326;top:2283;width:10;height:20" coordorigin="7326,2283" coordsize="10,20" path="m7326,2302l7336,2302,7336,2283,7326,2283,7326,2302xe" filled="true" fillcolor="#000000" stroked="false">
                <v:path arrowok="t"/>
                <v:fill type="solid"/>
              </v:shape>
            </v:group>
            <v:group style="position:absolute;left:7326;top:2302;width:10;height:20" coordorigin="7326,2302" coordsize="10,20">
              <v:shape style="position:absolute;left:7326;top:2302;width:10;height:20" coordorigin="7326,2302" coordsize="10,20" path="m7326,2321l7336,2321,7336,2302,7326,2302,7326,2321xe" filled="true" fillcolor="#000000" stroked="false">
                <v:path arrowok="t"/>
                <v:fill type="solid"/>
              </v:shape>
            </v:group>
            <v:group style="position:absolute;left:7326;top:2321;width:10;height:20" coordorigin="7326,2321" coordsize="10,20">
              <v:shape style="position:absolute;left:7326;top:2321;width:10;height:20" coordorigin="7326,2321" coordsize="10,20" path="m7326,2340l7336,2340,7336,2321,7326,2321,7326,2340xe" filled="true" fillcolor="#000000" stroked="false">
                <v:path arrowok="t"/>
                <v:fill type="solid"/>
              </v:shape>
            </v:group>
            <v:group style="position:absolute;left:7326;top:2340;width:10;height:20" coordorigin="7326,2340" coordsize="10,20">
              <v:shape style="position:absolute;left:7326;top:2340;width:10;height:20" coordorigin="7326,2340" coordsize="10,20" path="m7326,2360l7336,2360,7336,2340,7326,2340,7326,2360xe" filled="true" fillcolor="#000000" stroked="false">
                <v:path arrowok="t"/>
                <v:fill type="solid"/>
              </v:shape>
            </v:group>
            <v:group style="position:absolute;left:7326;top:2360;width:10;height:20" coordorigin="7326,2360" coordsize="10,20">
              <v:shape style="position:absolute;left:7326;top:2360;width:10;height:20" coordorigin="7326,2360" coordsize="10,20" path="m7326,2379l7336,2379,7336,2360,7326,2360,7326,2379xe" filled="true" fillcolor="#000000" stroked="false">
                <v:path arrowok="t"/>
                <v:fill type="solid"/>
              </v:shape>
              <v:shape style="position:absolute;left:7326;top:2379;width:10;height:5" type="#_x0000_t75" stroked="false">
                <v:imagedata r:id="rId854" o:title=""/>
              </v:shape>
            </v:group>
            <v:group style="position:absolute;left:7326;top:2398;width:29;height:2" coordorigin="7326,2398" coordsize="29,2">
              <v:shape style="position:absolute;left:7326;top:2398;width:29;height:2" coordorigin="7326,2398" coordsize="29,0" path="m7326,2398l7355,2398e" filled="false" stroked="true" strokeweight="1.44pt" strokecolor="#000000">
                <v:path arrowok="t"/>
              </v:shape>
            </v:group>
            <v:group style="position:absolute;left:7355;top:2398;width:1575;height:2" coordorigin="7355,2398" coordsize="1575,2">
              <v:shape style="position:absolute;left:7355;top:2398;width:1575;height:2" coordorigin="7355,2398" coordsize="1575,0" path="m7355,2398l8930,2398e" filled="false" stroked="true" strokeweight="1.44pt" strokecolor="#000000">
                <v:path arrowok="t"/>
              </v:shape>
            </v:group>
            <v:group style="position:absolute;left:8930;top:2360;width:10;height:20" coordorigin="8930,2360" coordsize="10,20">
              <v:shape style="position:absolute;left:8930;top:2360;width:10;height:20" coordorigin="8930,2360" coordsize="10,20" path="m8930,2379l8940,2379,8940,2360,8930,2360,8930,2379xe" filled="true" fillcolor="#000000" stroked="false">
                <v:path arrowok="t"/>
                <v:fill type="solid"/>
              </v:shape>
              <v:shape style="position:absolute;left:8930;top:2379;width:10;height:5" type="#_x0000_t75" stroked="false">
                <v:imagedata r:id="rId854" o:title=""/>
              </v:shape>
            </v:group>
            <v:group style="position:absolute;left:8930;top:2398;width:29;height:2" coordorigin="8930,2398" coordsize="29,2">
              <v:shape style="position:absolute;left:8930;top:2398;width:29;height:2" coordorigin="8930,2398" coordsize="29,0" path="m8930,2398l8959,2398e" filled="false" stroked="true" strokeweight="1.44pt" strokecolor="#000000">
                <v:path arrowok="t"/>
              </v:shape>
            </v:group>
            <v:group style="position:absolute;left:8959;top:2398;width:1349;height:2" coordorigin="8959,2398" coordsize="1349,2">
              <v:shape style="position:absolute;left:8959;top:2398;width:1349;height:2" coordorigin="8959,2398" coordsize="1349,0" path="m8959,2398l10308,2398e" filled="false" stroked="true" strokeweight="1.44pt" strokecolor="#000000">
                <v:path arrowok="t"/>
              </v:shape>
              <v:shape style="position:absolute;left:5461;top:4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459;top:4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主营业务（分产品）</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tbl>
      <w:tblPr>
        <w:tblW w:w="0" w:type="auto"/>
        <w:jc w:val="left"/>
        <w:tblInd w:w="778" w:type="dxa"/>
        <w:tblLayout w:type="fixed"/>
        <w:tblCellMar>
          <w:top w:w="0" w:type="dxa"/>
          <w:left w:w="0" w:type="dxa"/>
          <w:bottom w:w="0" w:type="dxa"/>
          <w:right w:w="0" w:type="dxa"/>
        </w:tblCellMar>
        <w:tblLook w:val="01E0"/>
      </w:tblPr>
      <w:tblGrid>
        <w:gridCol w:w="917"/>
        <w:gridCol w:w="956"/>
        <w:gridCol w:w="1601"/>
        <w:gridCol w:w="1419"/>
        <w:gridCol w:w="1604"/>
        <w:gridCol w:w="1335"/>
      </w:tblGrid>
      <w:tr>
        <w:trPr>
          <w:trHeight w:val="458" w:hRule="exact"/>
        </w:trPr>
        <w:tc>
          <w:tcPr>
            <w:tcW w:w="917" w:type="dxa"/>
            <w:tcBorders>
              <w:top w:val="nil" w:sz="6" w:space="0" w:color="auto"/>
              <w:left w:val="nil" w:sz="6" w:space="0" w:color="auto"/>
              <w:bottom w:val="nil" w:sz="6" w:space="0" w:color="auto"/>
              <w:right w:val="nil" w:sz="6" w:space="0" w:color="auto"/>
            </w:tcBorders>
          </w:tcPr>
          <w:p>
            <w:pPr>
              <w:pStyle w:val="TableParagraph"/>
              <w:spacing w:line="180" w:lineRule="exact"/>
              <w:ind w:right="179"/>
              <w:jc w:val="right"/>
              <w:rPr>
                <w:rFonts w:ascii="宋体" w:hAnsi="宋体" w:cs="宋体" w:eastAsia="宋体" w:hint="default"/>
                <w:sz w:val="18"/>
                <w:szCs w:val="18"/>
              </w:rPr>
            </w:pPr>
            <w:r>
              <w:rPr>
                <w:rFonts w:ascii="宋体" w:hAnsi="宋体" w:cs="宋体" w:eastAsia="宋体" w:hint="default"/>
                <w:sz w:val="18"/>
                <w:szCs w:val="18"/>
              </w:rPr>
              <w:t>项</w:t>
            </w:r>
          </w:p>
        </w:tc>
        <w:tc>
          <w:tcPr>
            <w:tcW w:w="956" w:type="dxa"/>
            <w:tcBorders>
              <w:top w:val="nil" w:sz="6" w:space="0" w:color="auto"/>
              <w:left w:val="nil" w:sz="6" w:space="0" w:color="auto"/>
              <w:bottom w:val="nil" w:sz="6" w:space="0" w:color="auto"/>
              <w:right w:val="nil" w:sz="6" w:space="0" w:color="auto"/>
            </w:tcBorders>
          </w:tcPr>
          <w:p>
            <w:pPr>
              <w:pStyle w:val="TableParagraph"/>
              <w:spacing w:line="180" w:lineRule="exact"/>
              <w:ind w:left="179" w:right="0"/>
              <w:jc w:val="left"/>
              <w:rPr>
                <w:rFonts w:ascii="宋体" w:hAnsi="宋体" w:cs="宋体" w:eastAsia="宋体" w:hint="default"/>
                <w:sz w:val="18"/>
                <w:szCs w:val="18"/>
              </w:rPr>
            </w:pPr>
            <w:r>
              <w:rPr>
                <w:rFonts w:ascii="宋体" w:hAnsi="宋体" w:cs="宋体" w:eastAsia="宋体" w:hint="default"/>
                <w:sz w:val="18"/>
                <w:szCs w:val="18"/>
              </w:rPr>
              <w:t>目</w:t>
            </w:r>
          </w:p>
        </w:tc>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44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5"/>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604"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44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left="321"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76" w:hRule="exact"/>
        </w:trPr>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0"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956"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458" w:right="0"/>
              <w:jc w:val="left"/>
              <w:rPr>
                <w:rFonts w:ascii="Times New Roman" w:hAnsi="Times New Roman" w:cs="Times New Roman" w:eastAsia="Times New Roman" w:hint="default"/>
                <w:sz w:val="18"/>
                <w:szCs w:val="18"/>
              </w:rPr>
            </w:pPr>
            <w:r>
              <w:rPr>
                <w:rFonts w:ascii="Times New Roman"/>
                <w:sz w:val="18"/>
              </w:rPr>
              <w:t>23,886,877.06</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left="153" w:right="0"/>
              <w:jc w:val="center"/>
              <w:rPr>
                <w:rFonts w:ascii="Times New Roman" w:hAnsi="Times New Roman" w:cs="Times New Roman" w:eastAsia="Times New Roman" w:hint="default"/>
                <w:sz w:val="18"/>
                <w:szCs w:val="18"/>
              </w:rPr>
            </w:pPr>
            <w:r>
              <w:rPr>
                <w:rFonts w:ascii="Times New Roman"/>
                <w:sz w:val="18"/>
              </w:rPr>
              <w:t>13,677,965.68</w:t>
            </w:r>
          </w:p>
        </w:tc>
        <w:tc>
          <w:tcPr>
            <w:tcW w:w="1604"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right="104"/>
              <w:jc w:val="right"/>
              <w:rPr>
                <w:rFonts w:ascii="Times New Roman" w:hAnsi="Times New Roman" w:cs="Times New Roman" w:eastAsia="Times New Roman" w:hint="default"/>
                <w:sz w:val="18"/>
                <w:szCs w:val="18"/>
              </w:rPr>
            </w:pPr>
            <w:r>
              <w:rPr>
                <w:rFonts w:ascii="Times New Roman"/>
                <w:spacing w:val="-1"/>
                <w:sz w:val="18"/>
              </w:rPr>
              <w:t>21,268,580.36</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69"/>
              <w:jc w:val="right"/>
              <w:rPr>
                <w:rFonts w:ascii="Times New Roman" w:hAnsi="Times New Roman" w:cs="Times New Roman" w:eastAsia="Times New Roman" w:hint="default"/>
                <w:sz w:val="18"/>
                <w:szCs w:val="18"/>
              </w:rPr>
            </w:pPr>
            <w:r>
              <w:rPr>
                <w:rFonts w:ascii="Times New Roman"/>
                <w:spacing w:val="-1"/>
                <w:sz w:val="18"/>
              </w:rPr>
              <w:t>11,356,546.61</w:t>
            </w:r>
          </w:p>
        </w:tc>
      </w:tr>
      <w:tr>
        <w:trPr>
          <w:trHeight w:val="68" w:hRule="exact"/>
        </w:trPr>
        <w:tc>
          <w:tcPr>
            <w:tcW w:w="91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604" w:type="dxa"/>
            <w:tcBorders>
              <w:top w:val="nil" w:sz="6" w:space="0" w:color="auto"/>
              <w:left w:val="nil" w:sz="6" w:space="0" w:color="auto"/>
              <w:bottom w:val="nil" w:sz="6" w:space="0" w:color="auto"/>
              <w:right w:val="single" w:sz="4" w:space="0" w:color="000000"/>
            </w:tcBorders>
          </w:tcPr>
          <w:p>
            <w:pPr/>
          </w:p>
        </w:tc>
        <w:tc>
          <w:tcPr>
            <w:tcW w:w="1335" w:type="dxa"/>
            <w:tcBorders>
              <w:top w:val="nil" w:sz="6" w:space="0" w:color="auto"/>
              <w:left w:val="single" w:sz="4" w:space="0" w:color="000000"/>
              <w:bottom w:val="nil" w:sz="6" w:space="0" w:color="auto"/>
              <w:right w:val="nil" w:sz="6" w:space="0" w:color="auto"/>
            </w:tcBorders>
          </w:tcPr>
          <w:p>
            <w:pPr/>
          </w:p>
        </w:tc>
      </w:tr>
      <w:tr>
        <w:trPr>
          <w:trHeight w:val="254" w:hRule="exact"/>
        </w:trPr>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18"/>
                <w:szCs w:val="18"/>
              </w:rPr>
            </w:pPr>
            <w:r>
              <w:rPr>
                <w:rFonts w:ascii="宋体" w:hAnsi="宋体" w:cs="宋体" w:eastAsia="宋体" w:hint="default"/>
                <w:sz w:val="18"/>
                <w:szCs w:val="18"/>
              </w:rPr>
              <w:t>卡类</w:t>
            </w:r>
          </w:p>
        </w:tc>
        <w:tc>
          <w:tcPr>
            <w:tcW w:w="956" w:type="dxa"/>
            <w:tcBorders>
              <w:top w:val="nil" w:sz="6" w:space="0" w:color="auto"/>
              <w:left w:val="nil" w:sz="6" w:space="0" w:color="auto"/>
              <w:bottom w:val="nil" w:sz="6" w:space="0" w:color="auto"/>
              <w:right w:val="single" w:sz="4" w:space="0" w:color="000000"/>
            </w:tcBorders>
          </w:tcPr>
          <w:p>
            <w:pP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369" w:right="0"/>
              <w:jc w:val="left"/>
              <w:rPr>
                <w:rFonts w:ascii="Times New Roman" w:hAnsi="Times New Roman" w:cs="Times New Roman" w:eastAsia="Times New Roman" w:hint="default"/>
                <w:sz w:val="18"/>
                <w:szCs w:val="18"/>
              </w:rPr>
            </w:pPr>
            <w:r>
              <w:rPr>
                <w:rFonts w:ascii="Times New Roman"/>
                <w:sz w:val="18"/>
              </w:rPr>
              <w:t>624,735,323.11</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66" w:right="0"/>
              <w:jc w:val="center"/>
              <w:rPr>
                <w:rFonts w:ascii="Times New Roman" w:hAnsi="Times New Roman" w:cs="Times New Roman" w:eastAsia="Times New Roman" w:hint="default"/>
                <w:sz w:val="18"/>
                <w:szCs w:val="18"/>
              </w:rPr>
            </w:pPr>
            <w:r>
              <w:rPr>
                <w:rFonts w:ascii="Times New Roman"/>
                <w:sz w:val="18"/>
              </w:rPr>
              <w:t>407,653,470.52</w:t>
            </w:r>
          </w:p>
        </w:tc>
        <w:tc>
          <w:tcPr>
            <w:tcW w:w="1604"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510,211,471.65</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68"/>
              <w:jc w:val="right"/>
              <w:rPr>
                <w:rFonts w:ascii="Times New Roman" w:hAnsi="Times New Roman" w:cs="Times New Roman" w:eastAsia="Times New Roman" w:hint="default"/>
                <w:sz w:val="18"/>
                <w:szCs w:val="18"/>
              </w:rPr>
            </w:pPr>
            <w:r>
              <w:rPr>
                <w:rFonts w:ascii="Times New Roman"/>
                <w:spacing w:val="-1"/>
                <w:sz w:val="18"/>
              </w:rPr>
              <w:t>340,619,518.62</w:t>
            </w:r>
          </w:p>
        </w:tc>
      </w:tr>
      <w:tr>
        <w:trPr>
          <w:trHeight w:val="68" w:hRule="exact"/>
        </w:trPr>
        <w:tc>
          <w:tcPr>
            <w:tcW w:w="91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604" w:type="dxa"/>
            <w:tcBorders>
              <w:top w:val="nil" w:sz="6" w:space="0" w:color="auto"/>
              <w:left w:val="nil" w:sz="6" w:space="0" w:color="auto"/>
              <w:bottom w:val="nil" w:sz="6" w:space="0" w:color="auto"/>
              <w:right w:val="single" w:sz="4" w:space="0" w:color="000000"/>
            </w:tcBorders>
          </w:tcPr>
          <w:p>
            <w:pPr/>
          </w:p>
        </w:tc>
        <w:tc>
          <w:tcPr>
            <w:tcW w:w="1335" w:type="dxa"/>
            <w:tcBorders>
              <w:top w:val="nil" w:sz="6" w:space="0" w:color="auto"/>
              <w:left w:val="single" w:sz="4" w:space="0" w:color="000000"/>
              <w:bottom w:val="nil" w:sz="6" w:space="0" w:color="auto"/>
              <w:right w:val="nil" w:sz="6" w:space="0" w:color="auto"/>
            </w:tcBorders>
          </w:tcPr>
          <w:p>
            <w:pPr/>
          </w:p>
        </w:tc>
      </w:tr>
      <w:tr>
        <w:trPr>
          <w:trHeight w:val="322" w:hRule="exact"/>
        </w:trPr>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956" w:type="dxa"/>
            <w:tcBorders>
              <w:top w:val="nil" w:sz="6" w:space="0" w:color="auto"/>
              <w:left w:val="nil" w:sz="6" w:space="0" w:color="auto"/>
              <w:bottom w:val="nil" w:sz="6" w:space="0" w:color="auto"/>
              <w:right w:val="single" w:sz="4" w:space="0" w:color="000000"/>
            </w:tcBorders>
          </w:tcPr>
          <w:p>
            <w:pP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369" w:right="0"/>
              <w:jc w:val="left"/>
              <w:rPr>
                <w:rFonts w:ascii="Times New Roman" w:hAnsi="Times New Roman" w:cs="Times New Roman" w:eastAsia="Times New Roman" w:hint="default"/>
                <w:sz w:val="18"/>
                <w:szCs w:val="18"/>
              </w:rPr>
            </w:pPr>
            <w:r>
              <w:rPr>
                <w:rFonts w:ascii="Times New Roman"/>
                <w:sz w:val="18"/>
              </w:rPr>
              <w:t>116,685,456.37</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66" w:right="0"/>
              <w:jc w:val="center"/>
              <w:rPr>
                <w:rFonts w:ascii="Times New Roman" w:hAnsi="Times New Roman" w:cs="Times New Roman" w:eastAsia="Times New Roman" w:hint="default"/>
                <w:sz w:val="18"/>
                <w:szCs w:val="18"/>
              </w:rPr>
            </w:pPr>
            <w:r>
              <w:rPr>
                <w:rFonts w:ascii="Times New Roman"/>
                <w:sz w:val="18"/>
              </w:rPr>
              <w:t>104,420,583.85</w:t>
            </w:r>
          </w:p>
        </w:tc>
        <w:tc>
          <w:tcPr>
            <w:tcW w:w="1604"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118,436,987.24</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70"/>
              <w:jc w:val="right"/>
              <w:rPr>
                <w:rFonts w:ascii="Times New Roman" w:hAnsi="Times New Roman" w:cs="Times New Roman" w:eastAsia="Times New Roman" w:hint="default"/>
                <w:sz w:val="18"/>
                <w:szCs w:val="18"/>
              </w:rPr>
            </w:pPr>
            <w:r>
              <w:rPr>
                <w:rFonts w:ascii="Times New Roman"/>
                <w:spacing w:val="-2"/>
                <w:sz w:val="18"/>
              </w:rPr>
              <w:t>111,272,936.57</w:t>
            </w:r>
          </w:p>
        </w:tc>
      </w:tr>
      <w:tr>
        <w:trPr>
          <w:trHeight w:val="329" w:hRule="exact"/>
        </w:trPr>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34"/>
              <w:jc w:val="right"/>
              <w:rPr>
                <w:rFonts w:ascii="宋体" w:hAnsi="宋体" w:cs="宋体" w:eastAsia="宋体" w:hint="default"/>
                <w:sz w:val="18"/>
                <w:szCs w:val="18"/>
              </w:rPr>
            </w:pPr>
            <w:r>
              <w:rPr>
                <w:rFonts w:ascii="宋体" w:hAnsi="宋体" w:cs="宋体" w:eastAsia="宋体" w:hint="default"/>
                <w:sz w:val="18"/>
                <w:szCs w:val="18"/>
              </w:rPr>
              <w:t>合</w:t>
            </w:r>
          </w:p>
        </w:tc>
        <w:tc>
          <w:tcPr>
            <w:tcW w:w="95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36"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364" w:right="0"/>
              <w:jc w:val="left"/>
              <w:rPr>
                <w:rFonts w:ascii="Times New Roman" w:hAnsi="Times New Roman" w:cs="Times New Roman" w:eastAsia="Times New Roman" w:hint="default"/>
                <w:sz w:val="18"/>
                <w:szCs w:val="18"/>
              </w:rPr>
            </w:pPr>
            <w:r>
              <w:rPr>
                <w:rFonts w:ascii="Times New Roman"/>
                <w:sz w:val="18"/>
              </w:rPr>
              <w:t>765,307,656.54</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66" w:right="0"/>
              <w:jc w:val="center"/>
              <w:rPr>
                <w:rFonts w:ascii="Times New Roman" w:hAnsi="Times New Roman" w:cs="Times New Roman" w:eastAsia="Times New Roman" w:hint="default"/>
                <w:sz w:val="18"/>
                <w:szCs w:val="18"/>
              </w:rPr>
            </w:pPr>
            <w:r>
              <w:rPr>
                <w:rFonts w:ascii="Times New Roman"/>
                <w:sz w:val="18"/>
              </w:rPr>
              <w:t>525,752,020.05</w:t>
            </w:r>
          </w:p>
        </w:tc>
        <w:tc>
          <w:tcPr>
            <w:tcW w:w="1604"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649,917,039.25</w:t>
            </w:r>
          </w:p>
        </w:tc>
        <w:tc>
          <w:tcPr>
            <w:tcW w:w="1335"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8"/>
                <w:szCs w:val="18"/>
              </w:rPr>
            </w:pPr>
            <w:r>
              <w:rPr>
                <w:rFonts w:ascii="Times New Roman"/>
                <w:spacing w:val="-1"/>
                <w:sz w:val="18"/>
              </w:rPr>
              <w:t>463,249,001.80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1395" w:val="left" w:leader="none"/>
        </w:tabs>
        <w:spacing w:before="36"/>
        <w:ind w:left="858" w:right="1782" w:firstLine="0"/>
        <w:jc w:val="left"/>
        <w:rPr>
          <w:rFonts w:ascii="宋体" w:hAnsi="宋体" w:cs="宋体" w:eastAsia="宋体" w:hint="default"/>
          <w:sz w:val="21"/>
          <w:szCs w:val="21"/>
        </w:rPr>
      </w:pPr>
      <w:r>
        <w:rPr/>
        <w:pict>
          <v:shape style="position:absolute;margin-left:215.330002pt;margin-top:18.623671pt;width:.48pt;height:.12pt;mso-position-horizontal-relative:page;mso-position-vertical-relative:paragraph;z-index:-1292968" type="#_x0000_t75" stroked="false">
            <v:imagedata r:id="rId854" o:title=""/>
          </v:shape>
        </w:pict>
      </w:r>
      <w:r>
        <w:rPr/>
        <w:pict>
          <v:shape style="position:absolute;margin-left:366.309998pt;margin-top:18.623671pt;width:.47998pt;height:.12pt;mso-position-horizontal-relative:page;mso-position-vertical-relative:paragraph;z-index:-1292944" type="#_x0000_t75" stroked="false">
            <v:imagedata r:id="rId854" o:title=""/>
          </v:shape>
        </w:pict>
      </w:r>
      <w:r>
        <w:rPr/>
        <w:pict>
          <v:group style="position:absolute;margin-left:215.809998pt;margin-top:37.343662pt;width:299.6pt;height:.5pt;mso-position-horizontal-relative:page;mso-position-vertical-relative:paragraph;z-index:-1292920" coordorigin="4316,747" coordsize="5992,10">
            <v:shape style="position:absolute;left:4316;top:747;width:3010;height:10" type="#_x0000_t75" stroked="false">
              <v:imagedata r:id="rId843" o:title=""/>
            </v:shape>
            <v:shape style="position:absolute;left:7321;top:747;width:2986;height:10" type="#_x0000_t75" stroked="false">
              <v:imagedata r:id="rId844" o:title=""/>
            </v:shape>
            <w10:wrap type="none"/>
          </v:group>
        </w:pict>
      </w:r>
      <w:r>
        <w:rPr/>
        <w:pict>
          <v:group style="position:absolute;margin-left:120.019997pt;margin-top:56.54369pt;width:395.4pt;height:.5pt;mso-position-horizontal-relative:page;mso-position-vertical-relative:paragraph;z-index:-1292896" coordorigin="2400,1131" coordsize="7908,10">
            <v:shape style="position:absolute;left:2400;top:1131;width:1906;height:10" type="#_x0000_t75" stroked="false">
              <v:imagedata r:id="rId845" o:title=""/>
            </v:shape>
            <v:shape style="position:absolute;left:4302;top:1131;width:3024;height:10" type="#_x0000_t75" stroked="false">
              <v:imagedata r:id="rId846" o:title=""/>
            </v:shape>
            <v:shape style="position:absolute;left:7321;top:1131;width:2986;height:10" type="#_x0000_t75" stroked="false">
              <v:imagedata r:id="rId844" o:title=""/>
            </v:shape>
            <w10:wrap type="none"/>
          </v:group>
        </w:pict>
      </w:r>
      <w:r>
        <w:rPr/>
        <w:pict>
          <v:group style="position:absolute;margin-left:120.019997pt;margin-top:72.623688pt;width:395.4pt;height:.5pt;mso-position-horizontal-relative:page;mso-position-vertical-relative:paragraph;z-index:-1292872" coordorigin="2400,1452" coordsize="7908,10">
            <v:shape style="position:absolute;left:2400;top:1452;width:1906;height:10" type="#_x0000_t75" stroked="false">
              <v:imagedata r:id="rId845" o:title=""/>
            </v:shape>
            <v:shape style="position:absolute;left:4302;top:1452;width:3024;height:10" type="#_x0000_t75" stroked="false">
              <v:imagedata r:id="rId846" o:title=""/>
            </v:shape>
            <v:shape style="position:absolute;left:7321;top:1452;width:2986;height:10" type="#_x0000_t75" stroked="false">
              <v:imagedata r:id="rId844"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主营业务（分地区）</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25" w:type="dxa"/>
        <w:tblLayout w:type="fixed"/>
        <w:tblCellMar>
          <w:top w:w="0" w:type="dxa"/>
          <w:left w:w="0" w:type="dxa"/>
          <w:bottom w:w="0" w:type="dxa"/>
          <w:right w:w="0" w:type="dxa"/>
        </w:tblCellMar>
        <w:tblLook w:val="01E0"/>
      </w:tblPr>
      <w:tblGrid>
        <w:gridCol w:w="1925"/>
        <w:gridCol w:w="1601"/>
        <w:gridCol w:w="1419"/>
        <w:gridCol w:w="1604"/>
        <w:gridCol w:w="1373"/>
      </w:tblGrid>
      <w:tr>
        <w:trPr>
          <w:trHeight w:val="394" w:hRule="exact"/>
        </w:trPr>
        <w:tc>
          <w:tcPr>
            <w:tcW w:w="1925"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tabs>
                <w:tab w:pos="1149" w:val="left" w:leader="none"/>
              </w:tabs>
              <w:spacing w:line="240" w:lineRule="auto"/>
              <w:ind w:left="609" w:right="0"/>
              <w:jc w:val="left"/>
              <w:rPr>
                <w:rFonts w:ascii="宋体" w:hAnsi="宋体" w:cs="宋体" w:eastAsia="宋体" w:hint="default"/>
                <w:sz w:val="18"/>
                <w:szCs w:val="18"/>
              </w:rPr>
            </w:pPr>
            <w:r>
              <w:rPr>
                <w:rFonts w:ascii="宋体" w:hAnsi="宋体" w:cs="宋体" w:eastAsia="宋体" w:hint="default"/>
                <w:sz w:val="18"/>
                <w:szCs w:val="18"/>
              </w:rPr>
              <w:t>地</w:t>
              <w:tab/>
              <w:t>区</w:t>
            </w:r>
          </w:p>
        </w:tc>
        <w:tc>
          <w:tcPr>
            <w:tcW w:w="302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977"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66" w:hRule="exact"/>
        </w:trPr>
        <w:tc>
          <w:tcPr>
            <w:tcW w:w="1925" w:type="dxa"/>
            <w:vMerge/>
            <w:tcBorders>
              <w:left w:val="nil" w:sz="6" w:space="0" w:color="auto"/>
              <w:bottom w:val="nil" w:sz="6" w:space="0" w:color="auto"/>
              <w:right w:val="single" w:sz="4" w:space="0" w:color="000000"/>
            </w:tcBorders>
          </w:tcPr>
          <w:p>
            <w:pP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43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43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321"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43"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内销收入</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364" w:right="0"/>
              <w:jc w:val="left"/>
              <w:rPr>
                <w:rFonts w:ascii="Times New Roman" w:hAnsi="Times New Roman" w:cs="Times New Roman" w:eastAsia="Times New Roman" w:hint="default"/>
                <w:sz w:val="18"/>
                <w:szCs w:val="18"/>
              </w:rPr>
            </w:pPr>
            <w:r>
              <w:rPr>
                <w:rFonts w:ascii="Times New Roman"/>
                <w:sz w:val="18"/>
              </w:rPr>
              <w:t>706,222,427.32</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75" w:right="0"/>
              <w:jc w:val="center"/>
              <w:rPr>
                <w:rFonts w:ascii="Times New Roman" w:hAnsi="Times New Roman" w:cs="Times New Roman" w:eastAsia="Times New Roman" w:hint="default"/>
                <w:sz w:val="18"/>
                <w:szCs w:val="18"/>
              </w:rPr>
            </w:pPr>
            <w:r>
              <w:rPr>
                <w:rFonts w:ascii="Times New Roman"/>
                <w:sz w:val="18"/>
              </w:rPr>
              <w:t>473,374,811.08</w:t>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599,903,359.10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Times New Roman" w:hAnsi="Times New Roman" w:cs="Times New Roman" w:eastAsia="Times New Roman" w:hint="default"/>
                <w:sz w:val="18"/>
                <w:szCs w:val="18"/>
              </w:rPr>
            </w:pPr>
            <w:r>
              <w:rPr>
                <w:rFonts w:ascii="Times New Roman"/>
                <w:spacing w:val="-1"/>
                <w:sz w:val="18"/>
              </w:rPr>
              <w:t>420,525,617.28</w:t>
            </w:r>
          </w:p>
        </w:tc>
      </w:tr>
      <w:tr>
        <w:trPr>
          <w:trHeight w:val="323"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外销收入</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453" w:right="0"/>
              <w:jc w:val="left"/>
              <w:rPr>
                <w:rFonts w:ascii="Times New Roman" w:hAnsi="Times New Roman" w:cs="Times New Roman" w:eastAsia="Times New Roman" w:hint="default"/>
                <w:sz w:val="18"/>
                <w:szCs w:val="18"/>
              </w:rPr>
            </w:pPr>
            <w:r>
              <w:rPr>
                <w:rFonts w:ascii="Times New Roman"/>
                <w:sz w:val="18"/>
              </w:rPr>
              <w:t>59,085,229.22</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157" w:right="0"/>
              <w:jc w:val="center"/>
              <w:rPr>
                <w:rFonts w:ascii="Times New Roman" w:hAnsi="Times New Roman" w:cs="Times New Roman" w:eastAsia="Times New Roman" w:hint="default"/>
                <w:sz w:val="18"/>
                <w:szCs w:val="18"/>
              </w:rPr>
            </w:pPr>
            <w:r>
              <w:rPr>
                <w:rFonts w:ascii="Times New Roman"/>
                <w:sz w:val="18"/>
              </w:rPr>
              <w:t>52,377,208.97</w:t>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4"/>
              <w:jc w:val="right"/>
              <w:rPr>
                <w:rFonts w:ascii="Times New Roman" w:hAnsi="Times New Roman" w:cs="Times New Roman" w:eastAsia="Times New Roman" w:hint="default"/>
                <w:sz w:val="18"/>
                <w:szCs w:val="18"/>
              </w:rPr>
            </w:pPr>
            <w:r>
              <w:rPr>
                <w:rFonts w:ascii="Times New Roman"/>
                <w:spacing w:val="-1"/>
                <w:sz w:val="18"/>
              </w:rPr>
              <w:t>50,013,680.15</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8"/>
              <w:jc w:val="right"/>
              <w:rPr>
                <w:rFonts w:ascii="Times New Roman" w:hAnsi="Times New Roman" w:cs="Times New Roman" w:eastAsia="Times New Roman" w:hint="default"/>
                <w:sz w:val="18"/>
                <w:szCs w:val="18"/>
              </w:rPr>
            </w:pPr>
            <w:r>
              <w:rPr>
                <w:rFonts w:ascii="Times New Roman"/>
                <w:spacing w:val="-1"/>
                <w:sz w:val="18"/>
              </w:rPr>
              <w:t>42,723,384.52</w:t>
            </w:r>
          </w:p>
        </w:tc>
      </w:tr>
      <w:tr>
        <w:trPr>
          <w:trHeight w:val="329" w:hRule="exact"/>
        </w:trPr>
        <w:tc>
          <w:tcPr>
            <w:tcW w:w="1925" w:type="dxa"/>
            <w:tcBorders>
              <w:top w:val="nil" w:sz="6" w:space="0" w:color="auto"/>
              <w:left w:val="nil" w:sz="6" w:space="0" w:color="auto"/>
              <w:bottom w:val="single" w:sz="12" w:space="0" w:color="000000"/>
              <w:right w:val="single" w:sz="4" w:space="0" w:color="000000"/>
            </w:tcBorders>
          </w:tcPr>
          <w:p>
            <w:pPr>
              <w:pStyle w:val="TableParagraph"/>
              <w:tabs>
                <w:tab w:pos="1106" w:val="left" w:leader="none"/>
              </w:tabs>
              <w:spacing w:line="240" w:lineRule="auto" w:before="10"/>
              <w:ind w:left="65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6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left="364" w:right="0"/>
              <w:jc w:val="left"/>
              <w:rPr>
                <w:rFonts w:ascii="Times New Roman" w:hAnsi="Times New Roman" w:cs="Times New Roman" w:eastAsia="Times New Roman" w:hint="default"/>
                <w:sz w:val="18"/>
                <w:szCs w:val="18"/>
              </w:rPr>
            </w:pPr>
            <w:r>
              <w:rPr>
                <w:rFonts w:ascii="Times New Roman"/>
                <w:sz w:val="18"/>
              </w:rPr>
              <w:t>765,307,656.54</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left="71" w:right="0"/>
              <w:jc w:val="center"/>
              <w:rPr>
                <w:rFonts w:ascii="Times New Roman" w:hAnsi="Times New Roman" w:cs="Times New Roman" w:eastAsia="Times New Roman" w:hint="default"/>
                <w:sz w:val="18"/>
                <w:szCs w:val="18"/>
              </w:rPr>
            </w:pPr>
            <w:r>
              <w:rPr>
                <w:rFonts w:ascii="Times New Roman"/>
                <w:sz w:val="18"/>
              </w:rPr>
              <w:t>525,752,020.05</w:t>
            </w:r>
          </w:p>
        </w:tc>
        <w:tc>
          <w:tcPr>
            <w:tcW w:w="16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649,917,039.25</w:t>
            </w:r>
          </w:p>
        </w:tc>
        <w:tc>
          <w:tcPr>
            <w:tcW w:w="1373"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463,249,001.80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1782" w:firstLine="0"/>
        <w:jc w:val="left"/>
        <w:rPr>
          <w:rFonts w:ascii="宋体" w:hAnsi="宋体" w:cs="宋体" w:eastAsia="宋体" w:hint="default"/>
          <w:sz w:val="21"/>
          <w:szCs w:val="21"/>
        </w:rPr>
      </w:pPr>
      <w:r>
        <w:rPr/>
        <w:pict>
          <v:group style="position:absolute;margin-left:120.019997pt;margin-top:-42.216373pt;width:395.4pt;height:.5pt;mso-position-horizontal-relative:page;mso-position-vertical-relative:paragraph;z-index:-1292848" coordorigin="2400,-844" coordsize="7908,10">
            <v:shape style="position:absolute;left:2400;top:-844;width:1906;height:10" type="#_x0000_t75" stroked="false">
              <v:imagedata r:id="rId845" o:title=""/>
            </v:shape>
            <v:shape style="position:absolute;left:4302;top:-844;width:3024;height:10" type="#_x0000_t75" stroked="false">
              <v:imagedata r:id="rId846" o:title=""/>
            </v:shape>
            <v:shape style="position:absolute;left:7321;top:-844;width:2986;height:10" type="#_x0000_t75" stroked="false">
              <v:imagedata r:id="rId844" o:title=""/>
            </v:shape>
            <w10:wrap type="none"/>
          </v:group>
        </w:pict>
      </w:r>
      <w:r>
        <w:rPr/>
        <w:pict>
          <v:shape style="position:absolute;margin-left:215.330002pt;margin-top:-26.376326pt;width:.48002pt;height:.24pt;mso-position-horizontal-relative:page;mso-position-vertical-relative:paragraph;z-index:-1292824" type="#_x0000_t75" stroked="false">
            <v:imagedata r:id="rId855" o:title=""/>
          </v:shape>
        </w:pict>
      </w:r>
      <w:r>
        <w:rPr/>
        <w:pict>
          <v:shape style="position:absolute;margin-left:295.369995pt;margin-top:-26.376326pt;width:.48pt;height:.24pt;mso-position-horizontal-relative:page;mso-position-vertical-relative:paragraph;z-index:-1292800" type="#_x0000_t75" stroked="false">
            <v:imagedata r:id="rId855" o:title=""/>
          </v:shape>
        </w:pict>
      </w:r>
      <w:r>
        <w:rPr/>
        <w:pict>
          <v:shape style="position:absolute;margin-left:366.309998pt;margin-top:-26.376326pt;width:.48pt;height:.24pt;mso-position-horizontal-relative:page;mso-position-vertical-relative:paragraph;z-index:-1292776" type="#_x0000_t75" stroked="false">
            <v:imagedata r:id="rId855" o:title=""/>
          </v:shape>
        </w:pict>
      </w:r>
      <w:r>
        <w:rPr/>
        <w:pict>
          <v:shape style="position:absolute;margin-left:446.5pt;margin-top:-26.376326pt;width:.48003pt;height:.24pt;mso-position-horizontal-relative:page;mso-position-vertical-relative:paragraph;z-index:-1292752" type="#_x0000_t75" stroked="false">
            <v:imagedata r:id="rId855" o:title=""/>
          </v:shape>
        </w:pict>
      </w:r>
      <w:r>
        <w:rPr/>
        <w:pict>
          <v:shape style="position:absolute;margin-left:281.209991pt;margin-top:16.823666pt;width:.47998pt;height:.12pt;mso-position-horizontal-relative:page;mso-position-vertical-relative:paragraph;z-index:-1292728" type="#_x0000_t75" stroked="false">
            <v:imagedata r:id="rId855" o:title=""/>
          </v:shape>
        </w:pict>
      </w:r>
      <w:r>
        <w:rPr/>
        <w:pict>
          <v:shape style="position:absolute;margin-left:361.869995pt;margin-top:16.823666pt;width:.47998pt;height:.12pt;mso-position-horizontal-relative:page;mso-position-vertical-relative:paragraph;z-index:-1292704" type="#_x0000_t75" stroked="false">
            <v:imagedata r:id="rId855" o:title=""/>
          </v:shape>
        </w:pict>
      </w:r>
      <w:r>
        <w:rPr/>
        <w:pict>
          <v:group style="position:absolute;margin-left:118.580002pt;margin-top:35.573624pt;width:396.8pt;height:.5pt;mso-position-horizontal-relative:page;mso-position-vertical-relative:paragraph;z-index:-1292680" coordorigin="2372,711" coordsize="7936,10">
            <v:shape style="position:absolute;left:2372;top:711;width:3253;height:10" type="#_x0000_t75" stroked="false">
              <v:imagedata r:id="rId839" o:title=""/>
            </v:shape>
            <v:shape style="position:absolute;left:5619;top:711;width:1618;height:10" type="#_x0000_t75" stroked="false">
              <v:imagedata r:id="rId856" o:title=""/>
            </v:shape>
            <v:shape style="position:absolute;left:7233;top:711;width:3075;height:10" type="#_x0000_t75" stroked="false">
              <v:imagedata r:id="rId857" o:title=""/>
            </v:shape>
            <w10:wrap type="none"/>
          </v:group>
        </w:pict>
      </w:r>
      <w:r>
        <w:rPr/>
        <w:pict>
          <v:group style="position:absolute;margin-left:118.580002pt;margin-top:54.773624pt;width:396.8pt;height:.5pt;mso-position-horizontal-relative:page;mso-position-vertical-relative:paragraph;z-index:-1292656" coordorigin="2372,1095" coordsize="7936,10">
            <v:shape style="position:absolute;left:2372;top:1095;width:3253;height:10" type="#_x0000_t75" stroked="false">
              <v:imagedata r:id="rId839" o:title=""/>
            </v:shape>
            <v:shape style="position:absolute;left:5619;top:1095;width:1618;height:10" type="#_x0000_t75" stroked="false">
              <v:imagedata r:id="rId840" o:title=""/>
            </v:shape>
            <v:shape style="position:absolute;left:7233;top:1095;width:3075;height:10" type="#_x0000_t75" stroked="false">
              <v:imagedata r:id="rId858" o:title=""/>
            </v:shape>
            <w10:wrap type="none"/>
          </v:group>
        </w:pict>
      </w:r>
      <w:r>
        <w:rPr/>
        <w:pict>
          <v:group style="position:absolute;margin-left:118.580002pt;margin-top:73.973686pt;width:396.8pt;height:.5pt;mso-position-horizontal-relative:page;mso-position-vertical-relative:paragraph;z-index:-1292632" coordorigin="2372,1479" coordsize="7936,10">
            <v:shape style="position:absolute;left:2372;top:1479;width:3253;height:10" type="#_x0000_t75" stroked="false">
              <v:imagedata r:id="rId839" o:title=""/>
            </v:shape>
            <v:shape style="position:absolute;left:5619;top:1479;width:1618;height:10" type="#_x0000_t75" stroked="false">
              <v:imagedata r:id="rId840" o:title=""/>
            </v:shape>
            <v:shape style="position:absolute;left:7233;top:1479;width:3075;height:10" type="#_x0000_t75" stroked="false">
              <v:imagedata r:id="rId841" o:title=""/>
            </v:shape>
            <w10:wrap type="none"/>
          </v:group>
        </w:pict>
      </w:r>
      <w:r>
        <w:rPr/>
        <w:pict>
          <v:group style="position:absolute;margin-left:118.580002pt;margin-top:93.293686pt;width:396.8pt;height:.5pt;mso-position-horizontal-relative:page;mso-position-vertical-relative:paragraph;z-index:-1292608" coordorigin="2372,1866" coordsize="7936,10">
            <v:shape style="position:absolute;left:2372;top:1866;width:3253;height:10" type="#_x0000_t75" stroked="false">
              <v:imagedata r:id="rId839" o:title=""/>
            </v:shape>
            <v:shape style="position:absolute;left:5619;top:1866;width:1618;height:10" type="#_x0000_t75" stroked="false">
              <v:imagedata r:id="rId856" o:title=""/>
            </v:shape>
            <v:shape style="position:absolute;left:7233;top:1866;width:3075;height:10" type="#_x0000_t75" stroked="false">
              <v:imagedata r:id="rId859" o:title=""/>
            </v:shape>
            <w10:wrap type="none"/>
          </v:group>
        </w:pict>
      </w:r>
      <w:r>
        <w:rPr/>
        <w:pict>
          <v:group style="position:absolute;margin-left:118.580002pt;margin-top:112.493683pt;width:396.8pt;height:.5pt;mso-position-horizontal-relative:page;mso-position-vertical-relative:paragraph;z-index:-1292584" coordorigin="2372,2250" coordsize="7936,10">
            <v:shape style="position:absolute;left:2372;top:2250;width:3253;height:10" type="#_x0000_t75" stroked="false">
              <v:imagedata r:id="rId839" o:title=""/>
            </v:shape>
            <v:shape style="position:absolute;left:5619;top:2250;width:1618;height:10" type="#_x0000_t75" stroked="false">
              <v:imagedata r:id="rId840" o:title=""/>
            </v:shape>
            <v:shape style="position:absolute;left:7233;top:2250;width:3075;height:10" type="#_x0000_t75" stroked="false">
              <v:imagedata r:id="rId841" o:title=""/>
            </v:shape>
            <w10:wrap type="none"/>
          </v:group>
        </w:pict>
      </w:r>
      <w:r>
        <w:rPr>
          <w:rFonts w:ascii="宋体" w:hAnsi="宋体" w:cs="宋体" w:eastAsia="宋体" w:hint="default"/>
          <w:b/>
          <w:bCs/>
          <w:sz w:val="21"/>
          <w:szCs w:val="21"/>
        </w:rPr>
        <w:t>5</w:t>
      </w:r>
      <w:r>
        <w:rPr>
          <w:rFonts w:ascii="宋体" w:hAnsi="宋体" w:cs="宋体" w:eastAsia="宋体" w:hint="default"/>
          <w:b/>
          <w:bCs/>
          <w:sz w:val="21"/>
          <w:szCs w:val="21"/>
        </w:rPr>
        <w:t>、</w:t>
        <w:tab/>
        <w:t>公司前五名客户的营业收入情况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272"/>
        <w:gridCol w:w="1613"/>
        <w:gridCol w:w="3065"/>
      </w:tblGrid>
      <w:tr>
        <w:trPr>
          <w:trHeight w:val="401" w:hRule="exact"/>
        </w:trPr>
        <w:tc>
          <w:tcPr>
            <w:tcW w:w="3272"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right="1202"/>
              <w:jc w:val="right"/>
              <w:rPr>
                <w:rFonts w:ascii="宋体" w:hAnsi="宋体" w:cs="宋体" w:eastAsia="宋体" w:hint="default"/>
                <w:sz w:val="21"/>
                <w:szCs w:val="21"/>
              </w:rPr>
            </w:pPr>
            <w:r>
              <w:rPr>
                <w:rFonts w:ascii="宋体" w:hAnsi="宋体" w:cs="宋体" w:eastAsia="宋体" w:hint="default"/>
                <w:spacing w:val="-2"/>
                <w:sz w:val="21"/>
                <w:szCs w:val="21"/>
              </w:rPr>
              <w:t>客户排名</w:t>
            </w:r>
            <w:r>
              <w:rPr>
                <w:rFonts w:ascii="宋体" w:hAnsi="宋体" w:cs="宋体" w:eastAsia="宋体" w:hint="default"/>
                <w:sz w:val="21"/>
                <w:szCs w:val="21"/>
              </w:rPr>
            </w:r>
          </w:p>
        </w:tc>
        <w:tc>
          <w:tcPr>
            <w:tcW w:w="16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170"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065"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占公司全部营业收入的比例</w:t>
            </w:r>
            <w:r>
              <w:rPr>
                <w:rFonts w:ascii="Times New Roman" w:hAnsi="Times New Roman" w:cs="Times New Roman" w:eastAsia="Times New Roman" w:hint="default"/>
                <w:sz w:val="21"/>
                <w:szCs w:val="21"/>
              </w:rPr>
              <w:t>(%)</w:t>
            </w:r>
          </w:p>
        </w:tc>
      </w:tr>
      <w:tr>
        <w:trPr>
          <w:trHeight w:val="383" w:hRule="exact"/>
        </w:trPr>
        <w:tc>
          <w:tcPr>
            <w:tcW w:w="32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61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9"/>
              <w:jc w:val="right"/>
              <w:rPr>
                <w:rFonts w:ascii="Times New Roman" w:hAnsi="Times New Roman" w:cs="Times New Roman" w:eastAsia="Times New Roman" w:hint="default"/>
                <w:sz w:val="21"/>
                <w:szCs w:val="21"/>
              </w:rPr>
            </w:pPr>
            <w:r>
              <w:rPr>
                <w:rFonts w:ascii="Times New Roman"/>
                <w:spacing w:val="-1"/>
                <w:sz w:val="21"/>
              </w:rPr>
              <w:t>94,222,196.80</w:t>
            </w:r>
          </w:p>
        </w:tc>
        <w:tc>
          <w:tcPr>
            <w:tcW w:w="3065"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0"/>
              <w:jc w:val="center"/>
              <w:rPr>
                <w:rFonts w:ascii="Times New Roman" w:hAnsi="Times New Roman" w:cs="Times New Roman" w:eastAsia="Times New Roman" w:hint="default"/>
                <w:sz w:val="21"/>
                <w:szCs w:val="21"/>
              </w:rPr>
            </w:pPr>
            <w:r>
              <w:rPr>
                <w:rFonts w:ascii="Times New Roman"/>
                <w:sz w:val="21"/>
              </w:rPr>
              <w:t>12.27</w:t>
            </w:r>
          </w:p>
        </w:tc>
      </w:tr>
      <w:tr>
        <w:trPr>
          <w:trHeight w:val="385" w:hRule="exact"/>
        </w:trPr>
        <w:tc>
          <w:tcPr>
            <w:tcW w:w="327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61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41,038,107.54</w:t>
            </w:r>
          </w:p>
        </w:tc>
        <w:tc>
          <w:tcPr>
            <w:tcW w:w="3065"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0"/>
              <w:jc w:val="center"/>
              <w:rPr>
                <w:rFonts w:ascii="Times New Roman" w:hAnsi="Times New Roman" w:cs="Times New Roman" w:eastAsia="Times New Roman" w:hint="default"/>
                <w:sz w:val="21"/>
                <w:szCs w:val="21"/>
              </w:rPr>
            </w:pPr>
            <w:r>
              <w:rPr>
                <w:rFonts w:ascii="Times New Roman"/>
                <w:sz w:val="21"/>
              </w:rPr>
              <w:t>5.34</w:t>
            </w:r>
          </w:p>
        </w:tc>
      </w:tr>
      <w:tr>
        <w:trPr>
          <w:trHeight w:val="385" w:hRule="exact"/>
        </w:trPr>
        <w:tc>
          <w:tcPr>
            <w:tcW w:w="3272"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61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99"/>
              <w:jc w:val="right"/>
              <w:rPr>
                <w:rFonts w:ascii="Times New Roman" w:hAnsi="Times New Roman" w:cs="Times New Roman" w:eastAsia="Times New Roman" w:hint="default"/>
                <w:sz w:val="21"/>
                <w:szCs w:val="21"/>
              </w:rPr>
            </w:pPr>
            <w:r>
              <w:rPr>
                <w:rFonts w:ascii="Times New Roman"/>
                <w:spacing w:val="-1"/>
                <w:sz w:val="21"/>
              </w:rPr>
              <w:t>25,596,588.15</w:t>
            </w:r>
          </w:p>
        </w:tc>
        <w:tc>
          <w:tcPr>
            <w:tcW w:w="3065"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0"/>
              <w:jc w:val="center"/>
              <w:rPr>
                <w:rFonts w:ascii="Times New Roman" w:hAnsi="Times New Roman" w:cs="Times New Roman" w:eastAsia="Times New Roman" w:hint="default"/>
                <w:sz w:val="21"/>
                <w:szCs w:val="21"/>
              </w:rPr>
            </w:pPr>
            <w:r>
              <w:rPr>
                <w:rFonts w:ascii="Times New Roman"/>
                <w:sz w:val="21"/>
              </w:rPr>
              <w:t>3.33</w:t>
            </w:r>
          </w:p>
        </w:tc>
      </w:tr>
      <w:tr>
        <w:trPr>
          <w:trHeight w:val="384" w:hRule="exact"/>
        </w:trPr>
        <w:tc>
          <w:tcPr>
            <w:tcW w:w="327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61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24,192,755.05</w:t>
            </w:r>
          </w:p>
        </w:tc>
        <w:tc>
          <w:tcPr>
            <w:tcW w:w="3065"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0"/>
              <w:jc w:val="center"/>
              <w:rPr>
                <w:rFonts w:ascii="Times New Roman" w:hAnsi="Times New Roman" w:cs="Times New Roman" w:eastAsia="Times New Roman" w:hint="default"/>
                <w:sz w:val="21"/>
                <w:szCs w:val="21"/>
              </w:rPr>
            </w:pPr>
            <w:r>
              <w:rPr>
                <w:rFonts w:ascii="Times New Roman"/>
                <w:sz w:val="21"/>
              </w:rPr>
              <w:t>3.15</w:t>
            </w:r>
          </w:p>
        </w:tc>
      </w:tr>
      <w:tr>
        <w:trPr>
          <w:trHeight w:val="384" w:hRule="exact"/>
        </w:trPr>
        <w:tc>
          <w:tcPr>
            <w:tcW w:w="3272"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61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23,295,692.78</w:t>
            </w:r>
          </w:p>
        </w:tc>
        <w:tc>
          <w:tcPr>
            <w:tcW w:w="3065"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0"/>
              <w:jc w:val="center"/>
              <w:rPr>
                <w:rFonts w:ascii="Times New Roman" w:hAnsi="Times New Roman" w:cs="Times New Roman" w:eastAsia="Times New Roman" w:hint="default"/>
                <w:sz w:val="21"/>
                <w:szCs w:val="21"/>
              </w:rPr>
            </w:pPr>
            <w:r>
              <w:rPr>
                <w:rFonts w:ascii="Times New Roman"/>
                <w:sz w:val="21"/>
              </w:rPr>
              <w:t>3.03</w:t>
            </w:r>
          </w:p>
        </w:tc>
      </w:tr>
      <w:tr>
        <w:trPr>
          <w:trHeight w:val="390" w:hRule="exact"/>
        </w:trPr>
        <w:tc>
          <w:tcPr>
            <w:tcW w:w="3272" w:type="dxa"/>
            <w:tcBorders>
              <w:top w:val="nil" w:sz="6" w:space="0" w:color="auto"/>
              <w:left w:val="nil" w:sz="6" w:space="0" w:color="auto"/>
              <w:bottom w:val="single" w:sz="12" w:space="0" w:color="000000"/>
              <w:right w:val="single" w:sz="4" w:space="0" w:color="000000"/>
            </w:tcBorders>
          </w:tcPr>
          <w:p>
            <w:pPr>
              <w:pStyle w:val="TableParagraph"/>
              <w:tabs>
                <w:tab w:pos="526" w:val="left" w:leader="none"/>
              </w:tabs>
              <w:spacing w:line="240" w:lineRule="auto" w:before="18"/>
              <w:ind w:right="1253"/>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6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208,345,340.32</w:t>
            </w:r>
          </w:p>
        </w:tc>
        <w:tc>
          <w:tcPr>
            <w:tcW w:w="3065"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0"/>
              <w:jc w:val="center"/>
              <w:rPr>
                <w:rFonts w:ascii="Times New Roman" w:hAnsi="Times New Roman" w:cs="Times New Roman" w:eastAsia="Times New Roman" w:hint="default"/>
                <w:sz w:val="21"/>
                <w:szCs w:val="21"/>
              </w:rPr>
            </w:pPr>
            <w:r>
              <w:rPr>
                <w:rFonts w:ascii="Times New Roman"/>
                <w:sz w:val="21"/>
              </w:rPr>
              <w:t>27.12</w:t>
            </w:r>
          </w:p>
        </w:tc>
      </w:tr>
    </w:tbl>
    <w:p>
      <w:pPr>
        <w:spacing w:after="0" w:line="240" w:lineRule="auto"/>
        <w:jc w:val="center"/>
        <w:rPr>
          <w:rFonts w:ascii="Times New Roman" w:hAnsi="Times New Roman" w:cs="Times New Roman" w:eastAsia="Times New Roman" w:hint="default"/>
          <w:sz w:val="21"/>
          <w:szCs w:val="21"/>
        </w:rPr>
        <w:sectPr>
          <w:footerReference w:type="default" r:id="rId838"/>
          <w:pgSz w:w="11910" w:h="16840"/>
          <w:pgMar w:footer="980" w:header="0" w:top="1160" w:bottom="1160" w:left="1660" w:right="0"/>
          <w:pgNumType w:start="135"/>
        </w:sectPr>
      </w:pPr>
    </w:p>
    <w:p>
      <w:pPr>
        <w:spacing w:line="240" w:lineRule="auto" w:before="1"/>
        <w:rPr>
          <w:rFonts w:ascii="宋体" w:hAnsi="宋体" w:cs="宋体" w:eastAsia="宋体" w:hint="default"/>
          <w:b/>
          <w:bCs/>
          <w:sz w:val="28"/>
          <w:szCs w:val="28"/>
        </w:rPr>
      </w:pPr>
    </w:p>
    <w:p>
      <w:pPr>
        <w:tabs>
          <w:tab w:pos="853" w:val="left" w:leader="none"/>
        </w:tabs>
        <w:spacing w:before="36"/>
        <w:ind w:left="126" w:right="1782" w:firstLine="0"/>
        <w:jc w:val="left"/>
        <w:rPr>
          <w:rFonts w:ascii="宋体" w:hAnsi="宋体" w:cs="宋体" w:eastAsia="宋体" w:hint="default"/>
          <w:sz w:val="21"/>
          <w:szCs w:val="21"/>
        </w:rPr>
      </w:pPr>
      <w:r>
        <w:rPr/>
        <w:pict>
          <v:shape style="position:absolute;margin-left:335.950012pt;margin-top:18.503674pt;width:.48001pt;height:.12pt;mso-position-horizontal-relative:page;mso-position-vertical-relative:paragraph;z-index:-1292536" type="#_x0000_t75" stroked="false">
            <v:imagedata r:id="rId855" o:title=""/>
          </v:shape>
        </w:pict>
      </w:r>
      <w:r>
        <w:rPr/>
        <w:pict>
          <v:shape style="position:absolute;margin-left:421.029999pt;margin-top:18.503674pt;width:.47998pt;height:.12pt;mso-position-horizontal-relative:page;mso-position-vertical-relative:paragraph;z-index:-1292512" type="#_x0000_t75" stroked="false">
            <v:imagedata r:id="rId855" o:title=""/>
          </v:shape>
        </w:pict>
      </w:r>
      <w:r>
        <w:rPr/>
        <w:pict>
          <v:group style="position:absolute;margin-left:118.580002pt;margin-top:33.983654pt;width:387.7pt;height:5.2pt;mso-position-horizontal-relative:page;mso-position-vertical-relative:paragraph;z-index:-1292488" coordorigin="2372,680" coordsize="7754,104">
            <v:shape style="position:absolute;left:2372;top:680;width:6068;height:103" type="#_x0000_t75" stroked="false">
              <v:imagedata r:id="rId860" o:title=""/>
            </v:shape>
            <v:shape style="position:absolute;left:8416;top:773;width:1709;height:10" type="#_x0000_t75" stroked="false">
              <v:imagedata r:id="rId652" o:title=""/>
            </v:shape>
            <w10:wrap type="none"/>
          </v:group>
        </w:pict>
      </w:r>
      <w:r>
        <w:rPr/>
        <w:pict>
          <v:group style="position:absolute;margin-left:118.580002pt;margin-top:54.503716pt;width:387.7pt;height:5.05pt;mso-position-horizontal-relative:page;mso-position-vertical-relative:paragraph;z-index:-1292464" coordorigin="2372,1090" coordsize="7754,101">
            <v:shape style="position:absolute;left:2372;top:1090;width:6068;height:101" type="#_x0000_t75" stroked="false">
              <v:imagedata r:id="rId861" o:title=""/>
            </v:shape>
            <v:shape style="position:absolute;left:8416;top:1181;width:1709;height:10" type="#_x0000_t75" stroked="false">
              <v:imagedata r:id="rId649" o:title=""/>
            </v:shape>
            <w10:wrap type="none"/>
          </v:group>
        </w:pict>
      </w:r>
      <w:r>
        <w:rPr/>
        <w:pict>
          <v:group style="position:absolute;margin-left:118.580002pt;margin-top:74.903717pt;width:387.7pt;height:5.2pt;mso-position-horizontal-relative:page;mso-position-vertical-relative:paragraph;z-index:-1292440" coordorigin="2372,1498" coordsize="7754,104">
            <v:shape style="position:absolute;left:2372;top:1498;width:6068;height:103" type="#_x0000_t75" stroked="false">
              <v:imagedata r:id="rId860" o:title=""/>
            </v:shape>
            <v:shape style="position:absolute;left:8416;top:1592;width:1709;height:10" type="#_x0000_t75" stroked="false">
              <v:imagedata r:id="rId652" o:title=""/>
            </v:shape>
            <w10:wrap type="none"/>
          </v:group>
        </w:pict>
      </w:r>
      <w:r>
        <w:rPr/>
        <w:pict>
          <v:group style="position:absolute;margin-left:118.580002pt;margin-top:95.423653pt;width:387.7pt;height:5.2pt;mso-position-horizontal-relative:page;mso-position-vertical-relative:paragraph;z-index:-1292416" coordorigin="2372,1908" coordsize="7754,104">
            <v:shape style="position:absolute;left:2372;top:1908;width:6068;height:103" type="#_x0000_t75" stroked="false">
              <v:imagedata r:id="rId862" o:title=""/>
            </v:shape>
            <v:shape style="position:absolute;left:8416;top:2002;width:1709;height:10" type="#_x0000_t75" stroked="false">
              <v:imagedata r:id="rId652" o:title=""/>
            </v:shape>
            <w10:wrap type="none"/>
          </v:group>
        </w:pict>
      </w:r>
      <w:r>
        <w:rPr/>
        <w:pict>
          <v:group style="position:absolute;margin-left:118.580002pt;margin-top:115.943657pt;width:387.7pt;height:5.2pt;mso-position-horizontal-relative:page;mso-position-vertical-relative:paragraph;z-index:-1292392" coordorigin="2372,2319" coordsize="7754,104">
            <v:shape style="position:absolute;left:2372;top:2319;width:6068;height:103" type="#_x0000_t75" stroked="false">
              <v:imagedata r:id="rId862" o:title=""/>
            </v:shape>
            <v:shape style="position:absolute;left:8416;top:2412;width:1709;height:10" type="#_x0000_t75" stroked="false">
              <v:imagedata r:id="rId652" o:title=""/>
            </v:shape>
            <w10:wrap type="none"/>
          </v:group>
        </w:pict>
      </w:r>
      <w:r>
        <w:rPr/>
        <w:pict>
          <v:group style="position:absolute;margin-left:118.580002pt;margin-top:136.463654pt;width:387.7pt;height:5.2pt;mso-position-horizontal-relative:page;mso-position-vertical-relative:paragraph;z-index:-1292368" coordorigin="2372,2729" coordsize="7754,104">
            <v:shape style="position:absolute;left:2372;top:2729;width:6068;height:103" type="#_x0000_t75" stroked="false">
              <v:imagedata r:id="rId862" o:title=""/>
            </v:shape>
            <v:shape style="position:absolute;left:8416;top:2823;width:1709;height:10" type="#_x0000_t75" stroked="false">
              <v:imagedata r:id="rId649" o:title=""/>
            </v:shape>
            <w10:wrap type="none"/>
          </v:group>
        </w:pict>
      </w:r>
      <w:r>
        <w:rPr/>
        <w:pict>
          <v:group style="position:absolute;margin-left:118.580002pt;margin-top:156.983658pt;width:387.7pt;height:5.2pt;mso-position-horizontal-relative:page;mso-position-vertical-relative:paragraph;z-index:-1292344" coordorigin="2372,3140" coordsize="7754,104">
            <v:shape style="position:absolute;left:2372;top:3140;width:6068;height:103" type="#_x0000_t75" stroked="false">
              <v:imagedata r:id="rId860" o:title=""/>
            </v:shape>
            <v:shape style="position:absolute;left:8416;top:3233;width:1709;height:10" type="#_x0000_t75" stroked="false">
              <v:imagedata r:id="rId652" o:title=""/>
            </v:shape>
            <w10:wrap type="none"/>
          </v:group>
        </w:pict>
      </w:r>
      <w:r>
        <w:rPr/>
        <w:pict>
          <v:group style="position:absolute;margin-left:118.580002pt;margin-top:202.133698pt;width:387.7pt;height:.5pt;mso-position-horizontal-relative:page;mso-position-vertical-relative:paragraph;z-index:-1292320" coordorigin="2372,4043" coordsize="7754,10">
            <v:shape style="position:absolute;left:2372;top:4043;width:6049;height:10" type="#_x0000_t75" stroked="false">
              <v:imagedata r:id="rId648" o:title=""/>
            </v:shape>
            <v:shape style="position:absolute;left:8416;top:4043;width:1709;height:10" type="#_x0000_t75" stroked="false">
              <v:imagedata r:id="rId652" o:title=""/>
            </v:shape>
            <w10:wrap type="none"/>
          </v:group>
        </w:pict>
      </w:r>
      <w:r>
        <w:rPr/>
        <w:pict>
          <v:group style="position:absolute;margin-left:118.580002pt;margin-top:217.973709pt;width:387.7pt;height:5.2pt;mso-position-horizontal-relative:page;mso-position-vertical-relative:paragraph;z-index:-1292296" coordorigin="2372,4359" coordsize="7754,104">
            <v:shape style="position:absolute;left:2372;top:4359;width:6068;height:103" type="#_x0000_t75" stroked="false">
              <v:imagedata r:id="rId863" o:title=""/>
            </v:shape>
            <v:shape style="position:absolute;left:8416;top:4453;width:1709;height:10" type="#_x0000_t75" stroked="false">
              <v:imagedata r:id="rId652" o:title=""/>
            </v:shape>
            <w10:wrap type="none"/>
          </v:group>
        </w:pict>
      </w:r>
      <w:r>
        <w:rPr/>
        <w:pict>
          <v:group style="position:absolute;margin-left:118.580002pt;margin-top:238.493713pt;width:387.7pt;height:5.2pt;mso-position-horizontal-relative:page;mso-position-vertical-relative:paragraph;z-index:-1292272" coordorigin="2372,4770" coordsize="7754,104">
            <v:shape style="position:absolute;left:2372;top:4770;width:6068;height:103" type="#_x0000_t75" stroked="false">
              <v:imagedata r:id="rId863" o:title=""/>
            </v:shape>
            <v:shape style="position:absolute;left:8416;top:4863;width:1709;height:10" type="#_x0000_t75" stroked="false">
              <v:imagedata r:id="rId649" o:title=""/>
            </v:shape>
            <w10:wrap type="none"/>
          </v:group>
        </w:pict>
      </w:r>
      <w:r>
        <w:rPr/>
        <w:pict>
          <v:group style="position:absolute;margin-left:118.580002pt;margin-top:259.013672pt;width:387.7pt;height:5.2pt;mso-position-horizontal-relative:page;mso-position-vertical-relative:paragraph;z-index:-1292248" coordorigin="2372,5180" coordsize="7754,104">
            <v:shape style="position:absolute;left:2372;top:5180;width:6068;height:103" type="#_x0000_t75" stroked="false">
              <v:imagedata r:id="rId860" o:title=""/>
            </v:shape>
            <v:shape style="position:absolute;left:8416;top:5274;width:1709;height:10" type="#_x0000_t75" stroked="false">
              <v:imagedata r:id="rId652" o:title=""/>
            </v:shape>
            <w10:wrap type="none"/>
          </v:group>
        </w:pict>
      </w:r>
      <w:r>
        <w:rPr/>
        <w:pict>
          <v:group style="position:absolute;margin-left:118.580002pt;margin-top:279.533691pt;width:387.7pt;height:5.05pt;mso-position-horizontal-relative:page;mso-position-vertical-relative:paragraph;z-index:-1292224" coordorigin="2372,5591" coordsize="7754,101">
            <v:shape style="position:absolute;left:2372;top:5591;width:6068;height:101" type="#_x0000_t75" stroked="false">
              <v:imagedata r:id="rId861" o:title=""/>
            </v:shape>
            <v:shape style="position:absolute;left:8416;top:5682;width:1709;height:10" type="#_x0000_t75" stroked="false">
              <v:imagedata r:id="rId652" o:title=""/>
            </v:shape>
            <w10:wrap type="none"/>
          </v:group>
        </w:pict>
      </w:r>
      <w:r>
        <w:rPr/>
        <w:pict>
          <v:group style="position:absolute;margin-left:118.580002pt;margin-top:299.933655pt;width:387.7pt;height:5.2pt;mso-position-horizontal-relative:page;mso-position-vertical-relative:paragraph;z-index:-1292200" coordorigin="2372,5999" coordsize="7754,104">
            <v:shape style="position:absolute;left:2372;top:5999;width:6068;height:103" type="#_x0000_t75" stroked="false">
              <v:imagedata r:id="rId864" o:title=""/>
            </v:shape>
            <v:shape style="position:absolute;left:8416;top:6092;width:1709;height:10" type="#_x0000_t75" stroked="false">
              <v:imagedata r:id="rId649" o:title=""/>
            </v:shape>
            <w10:wrap type="none"/>
          </v:group>
        </w:pict>
      </w:r>
      <w:r>
        <w:rPr/>
        <w:pict>
          <v:group style="position:absolute;margin-left:118.580002pt;margin-top:320.453674pt;width:387.7pt;height:5.2pt;mso-position-horizontal-relative:page;mso-position-vertical-relative:paragraph;z-index:-1292176" coordorigin="2372,6409" coordsize="7754,104">
            <v:shape style="position:absolute;left:2372;top:6409;width:6068;height:103" type="#_x0000_t75" stroked="false">
              <v:imagedata r:id="rId860" o:title=""/>
            </v:shape>
            <v:shape style="position:absolute;left:8416;top:6503;width:1709;height:10" type="#_x0000_t75" stroked="false">
              <v:imagedata r:id="rId652" o:title=""/>
            </v:shape>
            <w10:wrap type="none"/>
          </v:group>
        </w:pict>
      </w:r>
      <w:r>
        <w:rPr/>
        <w:pict>
          <v:group style="position:absolute;margin-left:118.580002pt;margin-top:340.973694pt;width:387.7pt;height:5.2pt;mso-position-horizontal-relative:page;mso-position-vertical-relative:paragraph;z-index:-1292152" coordorigin="2372,6819" coordsize="7754,104">
            <v:shape style="position:absolute;left:2372;top:6819;width:6068;height:103" type="#_x0000_t75" stroked="false">
              <v:imagedata r:id="rId864" o:title=""/>
            </v:shape>
            <v:shape style="position:absolute;left:8416;top:6913;width:1709;height:10" type="#_x0000_t75" stroked="false">
              <v:imagedata r:id="rId652"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五</w:t>
      </w:r>
      <w:r>
        <w:rPr>
          <w:rFonts w:ascii="宋体" w:hAnsi="宋体" w:cs="宋体" w:eastAsia="宋体" w:hint="default"/>
          <w:b/>
          <w:bCs/>
          <w:spacing w:val="-1"/>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4367"/>
        <w:gridCol w:w="1702"/>
        <w:gridCol w:w="1700"/>
      </w:tblGrid>
      <w:tr>
        <w:trPr>
          <w:trHeight w:val="324" w:hRule="exact"/>
        </w:trPr>
        <w:tc>
          <w:tcPr>
            <w:tcW w:w="4367" w:type="dxa"/>
            <w:tcBorders>
              <w:top w:val="single" w:sz="12" w:space="0" w:color="000000"/>
              <w:left w:val="nil" w:sz="6" w:space="0" w:color="auto"/>
              <w:bottom w:val="nil" w:sz="6" w:space="0" w:color="auto"/>
              <w:right w:val="single" w:sz="4" w:space="0" w:color="000000"/>
            </w:tcBorders>
          </w:tcPr>
          <w:p>
            <w:pPr>
              <w:pStyle w:val="TableParagraph"/>
              <w:tabs>
                <w:tab w:pos="552" w:val="left" w:leader="none"/>
              </w:tabs>
              <w:spacing w:line="240" w:lineRule="auto" w:before="111"/>
              <w:ind w:left="12"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left="48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00" w:type="dxa"/>
            <w:tcBorders>
              <w:top w:val="single" w:sz="12" w:space="0" w:color="000000"/>
              <w:left w:val="single" w:sz="4" w:space="0" w:color="000000"/>
              <w:bottom w:val="nil" w:sz="6" w:space="0" w:color="auto"/>
              <w:right w:val="nil" w:sz="6" w:space="0" w:color="auto"/>
            </w:tcBorders>
          </w:tcPr>
          <w:p>
            <w:pPr>
              <w:pStyle w:val="TableParagraph"/>
              <w:spacing w:line="240" w:lineRule="auto" w:before="111"/>
              <w:ind w:left="48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58"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54"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2"/>
              <w:jc w:val="right"/>
              <w:rPr>
                <w:rFonts w:ascii="Times New Roman" w:hAnsi="Times New Roman" w:cs="Times New Roman" w:eastAsia="Times New Roman" w:hint="default"/>
                <w:sz w:val="18"/>
                <w:szCs w:val="18"/>
              </w:rPr>
            </w:pPr>
            <w:r>
              <w:rPr>
                <w:rFonts w:ascii="Times New Roman"/>
                <w:spacing w:val="-1"/>
                <w:sz w:val="18"/>
              </w:rPr>
              <w:t>116,612,426.44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103"/>
              <w:jc w:val="right"/>
              <w:rPr>
                <w:rFonts w:ascii="Times New Roman" w:hAnsi="Times New Roman" w:cs="Times New Roman" w:eastAsia="Times New Roman" w:hint="default"/>
                <w:sz w:val="18"/>
                <w:szCs w:val="18"/>
              </w:rPr>
            </w:pPr>
            <w:r>
              <w:rPr>
                <w:rFonts w:ascii="Times New Roman"/>
                <w:spacing w:val="-1"/>
                <w:sz w:val="18"/>
              </w:rPr>
              <w:t>105,263,396.05</w:t>
            </w:r>
          </w:p>
        </w:tc>
      </w:tr>
      <w:tr>
        <w:trPr>
          <w:trHeight w:val="54"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2,125,439.33</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pacing w:val="-1"/>
                <w:sz w:val="18"/>
              </w:rPr>
              <w:t>1,211,602.68</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21,006,284.28</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7"/>
              <w:jc w:val="right"/>
              <w:rPr>
                <w:rFonts w:ascii="Times New Roman" w:hAnsi="Times New Roman" w:cs="Times New Roman" w:eastAsia="Times New Roman" w:hint="default"/>
                <w:sz w:val="18"/>
                <w:szCs w:val="18"/>
              </w:rPr>
            </w:pPr>
            <w:r>
              <w:rPr>
                <w:rFonts w:ascii="Times New Roman"/>
                <w:spacing w:val="-1"/>
                <w:sz w:val="18"/>
              </w:rPr>
              <w:t>20,148,296.71</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1,809,293.42</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1,034,426.14</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0"/>
              <w:jc w:val="right"/>
              <w:rPr>
                <w:rFonts w:ascii="Times New Roman" w:hAnsi="Times New Roman" w:cs="Times New Roman" w:eastAsia="Times New Roman" w:hint="default"/>
                <w:sz w:val="18"/>
                <w:szCs w:val="18"/>
              </w:rPr>
            </w:pPr>
            <w:r>
              <w:rPr>
                <w:rFonts w:ascii="Times New Roman"/>
                <w:spacing w:val="-1"/>
                <w:sz w:val="18"/>
              </w:rPr>
              <w:t>263,681.44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247,006.34</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86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405" w:lineRule="auto" w:before="109"/>
              <w:ind w:left="120" w:right="104"/>
              <w:jc w:val="left"/>
              <w:rPr>
                <w:rFonts w:ascii="宋体" w:hAnsi="宋体" w:cs="宋体" w:eastAsia="宋体" w:hint="default"/>
                <w:sz w:val="18"/>
                <w:szCs w:val="18"/>
              </w:rPr>
            </w:pPr>
            <w:r>
              <w:rPr>
                <w:rFonts w:ascii="宋体" w:hAnsi="宋体" w:cs="宋体" w:eastAsia="宋体" w:hint="default"/>
                <w:spacing w:val="-1"/>
                <w:sz w:val="18"/>
                <w:szCs w:val="18"/>
              </w:rPr>
              <w:t>处置固定资产、无形资产和其他长期资产的损失（收</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w w:val="100"/>
                <w:sz w:val="18"/>
                <w:szCs w:val="18"/>
              </w:rPr>
              <w:t>益以</w:t>
            </w:r>
            <w:r>
              <w:rPr>
                <w:rFonts w:ascii="Times New Roman" w:hAnsi="Times New Roman" w:cs="Times New Roman" w:eastAsia="Times New Roman" w:hint="default"/>
                <w:spacing w:val="-1"/>
                <w:w w:val="100"/>
                <w:sz w:val="18"/>
                <w:szCs w:val="18"/>
              </w:rPr>
              <w:t>―</w:t>
            </w:r>
            <w:r>
              <w:rPr>
                <w:rFonts w:ascii="宋体" w:hAnsi="宋体" w:cs="宋体" w:eastAsia="宋体" w:hint="default"/>
                <w:spacing w:val="-1"/>
                <w:w w:val="100"/>
                <w:sz w:val="18"/>
                <w:szCs w:val="18"/>
              </w:rPr>
              <w:t>－</w:t>
            </w:r>
            <w:r>
              <w:rPr>
                <w:rFonts w:ascii="Times New Roman" w:hAnsi="Times New Roman" w:cs="Times New Roman" w:eastAsia="Times New Roman" w:hint="default"/>
                <w:spacing w:val="-1"/>
                <w:w w:val="100"/>
                <w:sz w:val="18"/>
                <w:szCs w:val="18"/>
              </w:rPr>
              <w:t>‖</w:t>
            </w:r>
            <w:r>
              <w:rPr>
                <w:rFonts w:ascii="宋体" w:hAnsi="宋体" w:cs="宋体" w:eastAsia="宋体" w:hint="default"/>
                <w:spacing w:val="-1"/>
                <w:w w:val="100"/>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873,420.17</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-45,519.74</w:t>
            </w:r>
          </w:p>
        </w:tc>
      </w:tr>
      <w:tr>
        <w:trPr>
          <w:trHeight w:val="30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0"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0"/>
              <w:jc w:val="right"/>
              <w:rPr>
                <w:rFonts w:ascii="Times New Roman" w:hAnsi="Times New Roman" w:cs="Times New Roman" w:eastAsia="Times New Roman" w:hint="default"/>
                <w:sz w:val="18"/>
                <w:szCs w:val="18"/>
              </w:rPr>
            </w:pPr>
            <w:r>
              <w:rPr>
                <w:rFonts w:ascii="Times New Roman"/>
                <w:spacing w:val="-1"/>
                <w:sz w:val="18"/>
              </w:rPr>
              <w:t>725,794.96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494,224.31</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54"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0"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1"/>
              <w:jc w:val="right"/>
              <w:rPr>
                <w:rFonts w:ascii="Times New Roman" w:hAnsi="Times New Roman" w:cs="Times New Roman" w:eastAsia="Times New Roman" w:hint="default"/>
                <w:sz w:val="18"/>
                <w:szCs w:val="18"/>
              </w:rPr>
            </w:pPr>
            <w:r>
              <w:rPr>
                <w:rFonts w:ascii="Times New Roman"/>
                <w:spacing w:val="-1"/>
                <w:sz w:val="18"/>
              </w:rPr>
              <w:t>-986,341.22</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103"/>
              <w:jc w:val="right"/>
              <w:rPr>
                <w:rFonts w:ascii="Times New Roman" w:hAnsi="Times New Roman" w:cs="Times New Roman" w:eastAsia="Times New Roman" w:hint="default"/>
                <w:sz w:val="18"/>
                <w:szCs w:val="18"/>
              </w:rPr>
            </w:pPr>
            <w:r>
              <w:rPr>
                <w:rFonts w:ascii="Times New Roman"/>
                <w:spacing w:val="-1"/>
                <w:sz w:val="18"/>
              </w:rPr>
              <w:t>-813,338.56</w:t>
            </w:r>
          </w:p>
        </w:tc>
      </w:tr>
      <w:tr>
        <w:trPr>
          <w:trHeight w:val="54"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-239,632.48</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-405,260.58</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-73,247,209.89</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pacing w:val="-1"/>
                <w:sz w:val="18"/>
              </w:rPr>
              <w:t>-41,268,368.38</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-7,162,921.00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-1,992,448.72</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38,907,240.89</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7"/>
              <w:jc w:val="right"/>
              <w:rPr>
                <w:rFonts w:ascii="Times New Roman" w:hAnsi="Times New Roman" w:cs="Times New Roman" w:eastAsia="Times New Roman" w:hint="default"/>
                <w:sz w:val="18"/>
                <w:szCs w:val="18"/>
              </w:rPr>
            </w:pPr>
            <w:r>
              <w:rPr>
                <w:rFonts w:ascii="Times New Roman"/>
                <w:spacing w:val="-1"/>
                <w:sz w:val="18"/>
              </w:rPr>
              <w:t>49,606,720.93</w:t>
            </w: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45" w:hRule="exact"/>
        </w:trPr>
        <w:tc>
          <w:tcPr>
            <w:tcW w:w="4367" w:type="dxa"/>
            <w:tcBorders>
              <w:top w:val="nil" w:sz="6" w:space="0" w:color="auto"/>
              <w:left w:val="nil" w:sz="6" w:space="0" w:color="auto"/>
              <w:bottom w:val="nil" w:sz="6" w:space="0" w:color="auto"/>
              <w:right w:val="single" w:sz="4" w:space="0" w:color="000000"/>
            </w:tcBorders>
          </w:tcPr>
          <w:p>
            <w:pPr>
              <w:pStyle w:val="TableParagraph"/>
              <w:tabs>
                <w:tab w:pos="662" w:val="left" w:leader="none"/>
              </w:tabs>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63"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1"/>
              <w:jc w:val="right"/>
              <w:rPr>
                <w:rFonts w:ascii="Times New Roman" w:hAnsi="Times New Roman" w:cs="Times New Roman" w:eastAsia="Times New Roman" w:hint="default"/>
                <w:sz w:val="18"/>
                <w:szCs w:val="18"/>
              </w:rPr>
            </w:pPr>
            <w:r>
              <w:rPr>
                <w:rFonts w:ascii="Times New Roman"/>
                <w:spacing w:val="-1"/>
                <w:sz w:val="18"/>
              </w:rPr>
              <w:t>100,687,476.34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103"/>
              <w:jc w:val="right"/>
              <w:rPr>
                <w:rFonts w:ascii="Times New Roman" w:hAnsi="Times New Roman" w:cs="Times New Roman" w:eastAsia="Times New Roman" w:hint="default"/>
                <w:sz w:val="18"/>
                <w:szCs w:val="18"/>
              </w:rPr>
            </w:pPr>
            <w:r>
              <w:rPr>
                <w:rFonts w:ascii="Times New Roman"/>
                <w:spacing w:val="-1"/>
                <w:sz w:val="18"/>
              </w:rPr>
              <w:t>133,480,737.18</w:t>
            </w:r>
          </w:p>
        </w:tc>
      </w:tr>
      <w:tr>
        <w:trPr>
          <w:trHeight w:val="54"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4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6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4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6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4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6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54"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5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0"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1"/>
              <w:jc w:val="right"/>
              <w:rPr>
                <w:rFonts w:ascii="Times New Roman" w:hAnsi="Times New Roman" w:cs="Times New Roman" w:eastAsia="Times New Roman" w:hint="default"/>
                <w:sz w:val="18"/>
                <w:szCs w:val="18"/>
              </w:rPr>
            </w:pPr>
            <w:r>
              <w:rPr>
                <w:rFonts w:ascii="Times New Roman"/>
                <w:spacing w:val="-1"/>
                <w:sz w:val="18"/>
              </w:rPr>
              <w:t>177,854,643.32</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103"/>
              <w:jc w:val="right"/>
              <w:rPr>
                <w:rFonts w:ascii="Times New Roman" w:hAnsi="Times New Roman" w:cs="Times New Roman" w:eastAsia="Times New Roman" w:hint="default"/>
                <w:sz w:val="18"/>
                <w:szCs w:val="18"/>
              </w:rPr>
            </w:pPr>
            <w:r>
              <w:rPr>
                <w:rFonts w:ascii="Times New Roman"/>
                <w:spacing w:val="-1"/>
                <w:sz w:val="18"/>
              </w:rPr>
              <w:t>195,812,823.70</w:t>
            </w:r>
          </w:p>
        </w:tc>
      </w:tr>
      <w:tr>
        <w:trPr>
          <w:trHeight w:val="54"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4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pacing w:val="-1"/>
                <w:sz w:val="18"/>
              </w:rPr>
              <w:t>195,812,823.70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192,362,551.67</w:t>
            </w:r>
          </w:p>
        </w:tc>
      </w:tr>
      <w:tr>
        <w:trPr>
          <w:trHeight w:val="6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4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66" w:hRule="exact"/>
        </w:trPr>
        <w:tc>
          <w:tcPr>
            <w:tcW w:w="43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41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415" w:hRule="exact"/>
        </w:trPr>
        <w:tc>
          <w:tcPr>
            <w:tcW w:w="4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20"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-17,958,180.38</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151"/>
              <w:ind w:right="103"/>
              <w:jc w:val="right"/>
              <w:rPr>
                <w:rFonts w:ascii="Times New Roman" w:hAnsi="Times New Roman" w:cs="Times New Roman" w:eastAsia="Times New Roman" w:hint="default"/>
                <w:sz w:val="18"/>
                <w:szCs w:val="18"/>
              </w:rPr>
            </w:pPr>
            <w:r>
              <w:rPr>
                <w:rFonts w:ascii="Times New Roman"/>
                <w:spacing w:val="-1"/>
                <w:sz w:val="18"/>
              </w:rPr>
              <w:t>3,450,272.03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4"/>
        <w:spacing w:line="240" w:lineRule="auto" w:before="173"/>
        <w:ind w:left="126" w:right="1782"/>
        <w:jc w:val="left"/>
        <w:rPr>
          <w:b w:val="0"/>
          <w:bCs w:val="0"/>
        </w:rPr>
      </w:pPr>
      <w:r>
        <w:rPr/>
        <w:pict>
          <v:group style="position:absolute;margin-left:118.580002pt;margin-top:-298.860382pt;width:387.7pt;height:5.2pt;mso-position-horizontal-relative:page;mso-position-vertical-relative:paragraph;z-index:-1292128" coordorigin="2372,-5977" coordsize="7754,104">
            <v:shape style="position:absolute;left:2372;top:-5977;width:6068;height:103" type="#_x0000_t75" stroked="false">
              <v:imagedata r:id="rId864" o:title=""/>
            </v:shape>
            <v:shape style="position:absolute;left:8416;top:-5884;width:1709;height:10" type="#_x0000_t75" stroked="false">
              <v:imagedata r:id="rId649" o:title=""/>
            </v:shape>
            <w10:wrap type="none"/>
          </v:group>
        </w:pict>
      </w:r>
      <w:r>
        <w:rPr/>
        <w:pict>
          <v:group style="position:absolute;margin-left:118.580002pt;margin-top:-278.320374pt;width:387.7pt;height:5.2pt;mso-position-horizontal-relative:page;mso-position-vertical-relative:paragraph;z-index:-1292104" coordorigin="2372,-5566" coordsize="7754,104">
            <v:shape style="position:absolute;left:2372;top:-5566;width:6068;height:103" type="#_x0000_t75" stroked="false">
              <v:imagedata r:id="rId864" o:title=""/>
            </v:shape>
            <v:shape style="position:absolute;left:8416;top:-5473;width:1709;height:10" type="#_x0000_t75" stroked="false">
              <v:imagedata r:id="rId649" o:title=""/>
            </v:shape>
            <w10:wrap type="none"/>
          </v:group>
        </w:pict>
      </w:r>
      <w:r>
        <w:rPr/>
        <w:pict>
          <v:group style="position:absolute;margin-left:118.580002pt;margin-top:-257.800385pt;width:387.7pt;height:5.05pt;mso-position-horizontal-relative:page;mso-position-vertical-relative:paragraph;z-index:-1292080" coordorigin="2372,-5156" coordsize="7754,101">
            <v:shape style="position:absolute;left:2372;top:-5156;width:6068;height:101" type="#_x0000_t75" stroked="false">
              <v:imagedata r:id="rId861" o:title=""/>
            </v:shape>
            <v:shape style="position:absolute;left:8416;top:-5065;width:1709;height:10" type="#_x0000_t75" stroked="false">
              <v:imagedata r:id="rId652" o:title=""/>
            </v:shape>
            <w10:wrap type="none"/>
          </v:group>
        </w:pict>
      </w:r>
      <w:r>
        <w:rPr/>
        <w:pict>
          <v:group style="position:absolute;margin-left:118.580002pt;margin-top:-237.40036pt;width:387.7pt;height:5.2pt;mso-position-horizontal-relative:page;mso-position-vertical-relative:paragraph;z-index:-1292056" coordorigin="2372,-4748" coordsize="7754,104">
            <v:shape style="position:absolute;left:2372;top:-4748;width:6068;height:103" type="#_x0000_t75" stroked="false">
              <v:imagedata r:id="rId864" o:title=""/>
            </v:shape>
            <v:shape style="position:absolute;left:8416;top:-4654;width:1709;height:10" type="#_x0000_t75" stroked="false">
              <v:imagedata r:id="rId649" o:title=""/>
            </v:shape>
            <w10:wrap type="none"/>
          </v:group>
        </w:pict>
      </w:r>
      <w:r>
        <w:rPr/>
        <w:pict>
          <v:group style="position:absolute;margin-left:118.580002pt;margin-top:-216.880341pt;width:387.7pt;height:5.2pt;mso-position-horizontal-relative:page;mso-position-vertical-relative:paragraph;z-index:-1292032" coordorigin="2372,-4338" coordsize="7754,104">
            <v:shape style="position:absolute;left:2372;top:-4338;width:6068;height:103" type="#_x0000_t75" stroked="false">
              <v:imagedata r:id="rId860" o:title=""/>
            </v:shape>
            <v:shape style="position:absolute;left:8416;top:-4244;width:1709;height:10" type="#_x0000_t75" stroked="false">
              <v:imagedata r:id="rId652" o:title=""/>
            </v:shape>
            <w10:wrap type="none"/>
          </v:group>
        </w:pict>
      </w:r>
      <w:r>
        <w:rPr/>
        <w:pict>
          <v:group style="position:absolute;margin-left:118.580002pt;margin-top:-196.360397pt;width:387.7pt;height:5.2pt;mso-position-horizontal-relative:page;mso-position-vertical-relative:paragraph;z-index:-1292008" coordorigin="2372,-3927" coordsize="7754,104">
            <v:shape style="position:absolute;left:2372;top:-3927;width:6068;height:103" type="#_x0000_t75" stroked="false">
              <v:imagedata r:id="rId864" o:title=""/>
            </v:shape>
            <v:shape style="position:absolute;left:8416;top:-3834;width:1709;height:10" type="#_x0000_t75" stroked="false">
              <v:imagedata r:id="rId652" o:title=""/>
            </v:shape>
            <w10:wrap type="none"/>
          </v:group>
        </w:pict>
      </w:r>
      <w:r>
        <w:rPr/>
        <w:pict>
          <v:group style="position:absolute;margin-left:118.580002pt;margin-top:-175.840393pt;width:387.7pt;height:5.2pt;mso-position-horizontal-relative:page;mso-position-vertical-relative:paragraph;z-index:-1291984" coordorigin="2372,-3517" coordsize="7754,104">
            <v:shape style="position:absolute;left:2372;top:-3517;width:6068;height:103" type="#_x0000_t75" stroked="false">
              <v:imagedata r:id="rId864" o:title=""/>
            </v:shape>
            <v:shape style="position:absolute;left:8416;top:-3423;width:1709;height:10" type="#_x0000_t75" stroked="false">
              <v:imagedata r:id="rId652" o:title=""/>
            </v:shape>
            <w10:wrap type="none"/>
          </v:group>
        </w:pict>
      </w:r>
      <w:r>
        <w:rPr/>
        <w:pict>
          <v:group style="position:absolute;margin-left:118.580002pt;margin-top:-155.320328pt;width:387.7pt;height:5.2pt;mso-position-horizontal-relative:page;mso-position-vertical-relative:paragraph;z-index:-1291960" coordorigin="2372,-3106" coordsize="7754,104">
            <v:shape style="position:absolute;left:2372;top:-3106;width:6068;height:103" type="#_x0000_t75" stroked="false">
              <v:imagedata r:id="rId865" o:title=""/>
            </v:shape>
            <v:shape style="position:absolute;left:8416;top:-3013;width:1709;height:10" type="#_x0000_t75" stroked="false">
              <v:imagedata r:id="rId649" o:title=""/>
            </v:shape>
            <w10:wrap type="none"/>
          </v:group>
        </w:pict>
      </w:r>
      <w:r>
        <w:rPr/>
        <w:pict>
          <v:group style="position:absolute;margin-left:118.580002pt;margin-top:-134.8004pt;width:387.7pt;height:5.05pt;mso-position-horizontal-relative:page;mso-position-vertical-relative:paragraph;z-index:-1291936" coordorigin="2372,-2696" coordsize="7754,101">
            <v:shape style="position:absolute;left:2372;top:-2696;width:6068;height:101" type="#_x0000_t75" stroked="false">
              <v:imagedata r:id="rId861" o:title=""/>
            </v:shape>
            <v:shape style="position:absolute;left:8416;top:-2605;width:1709;height:10" type="#_x0000_t75" stroked="false">
              <v:imagedata r:id="rId652" o:title=""/>
            </v:shape>
            <w10:wrap type="none"/>
          </v:group>
        </w:pict>
      </w:r>
      <w:r>
        <w:rPr/>
        <w:pict>
          <v:group style="position:absolute;margin-left:118.580002pt;margin-top:-114.400337pt;width:387.7pt;height:5.2pt;mso-position-horizontal-relative:page;mso-position-vertical-relative:paragraph;z-index:-1291912" coordorigin="2372,-2288" coordsize="7754,104">
            <v:shape style="position:absolute;left:2372;top:-2288;width:6068;height:104" type="#_x0000_t75" stroked="false">
              <v:imagedata r:id="rId866" o:title=""/>
            </v:shape>
            <v:shape style="position:absolute;left:8416;top:-2194;width:1709;height:10" type="#_x0000_t75" stroked="false">
              <v:imagedata r:id="rId649" o:title=""/>
            </v:shape>
            <w10:wrap type="none"/>
          </v:group>
        </w:pict>
      </w:r>
      <w:r>
        <w:rPr/>
        <w:pict>
          <v:group style="position:absolute;margin-left:118.580002pt;margin-top:-93.850334pt;width:387.7pt;height:5.2pt;mso-position-horizontal-relative:page;mso-position-vertical-relative:paragraph;z-index:-1291888" coordorigin="2372,-1877" coordsize="7754,104">
            <v:shape style="position:absolute;left:2372;top:-1877;width:6068;height:103" type="#_x0000_t75" stroked="false">
              <v:imagedata r:id="rId860" o:title=""/>
            </v:shape>
            <v:shape style="position:absolute;left:8416;top:-1783;width:1709;height:10" type="#_x0000_t75" stroked="false">
              <v:imagedata r:id="rId652" o:title=""/>
            </v:shape>
            <w10:wrap type="none"/>
          </v:group>
        </w:pict>
      </w:r>
      <w:r>
        <w:rPr/>
        <w:pict>
          <v:group style="position:absolute;margin-left:118.580002pt;margin-top:-73.330391pt;width:387.7pt;height:5.2pt;mso-position-horizontal-relative:page;mso-position-vertical-relative:paragraph;z-index:-1291864" coordorigin="2372,-1467" coordsize="7754,104">
            <v:shape style="position:absolute;left:2372;top:-1467;width:6068;height:103" type="#_x0000_t75" stroked="false">
              <v:imagedata r:id="rId867" o:title=""/>
            </v:shape>
            <v:shape style="position:absolute;left:8416;top:-1373;width:1709;height:10" type="#_x0000_t75" stroked="false">
              <v:imagedata r:id="rId652" o:title=""/>
            </v:shape>
            <w10:wrap type="none"/>
          </v:group>
        </w:pict>
      </w:r>
      <w:r>
        <w:rPr/>
        <w:pict>
          <v:group style="position:absolute;margin-left:118.580002pt;margin-top:-52.810394pt;width:387.7pt;height:5.2pt;mso-position-horizontal-relative:page;mso-position-vertical-relative:paragraph;z-index:-1291840" coordorigin="2372,-1056" coordsize="7754,104">
            <v:shape style="position:absolute;left:2372;top:-1056;width:6068;height:103" type="#_x0000_t75" stroked="false">
              <v:imagedata r:id="rId867" o:title=""/>
            </v:shape>
            <v:shape style="position:absolute;left:8416;top:-963;width:1709;height:10" type="#_x0000_t75" stroked="false">
              <v:imagedata r:id="rId652" o:title=""/>
            </v:shape>
            <w10:wrap type="none"/>
          </v:group>
        </w:pict>
      </w:r>
      <w:r>
        <w:rPr/>
        <w:t>十二、补充资料</w:t>
      </w:r>
      <w:r>
        <w:rPr>
          <w:b w:val="0"/>
          <w:bCs w:val="0"/>
        </w:rPr>
      </w:r>
    </w:p>
    <w:p>
      <w:pPr>
        <w:spacing w:after="0" w:line="240" w:lineRule="auto"/>
        <w:jc w:val="left"/>
        <w:sectPr>
          <w:pgSz w:w="11910" w:h="16840"/>
          <w:pgMar w:header="0" w:footer="980" w:top="1160" w:bottom="1160" w:left="1660" w:right="0"/>
        </w:sectPr>
      </w:pPr>
    </w:p>
    <w:p>
      <w:pPr>
        <w:spacing w:line="240" w:lineRule="auto" w:before="11"/>
        <w:rPr>
          <w:rFonts w:ascii="宋体" w:hAnsi="宋体" w:cs="宋体" w:eastAsia="宋体" w:hint="default"/>
          <w:b/>
          <w:bCs/>
          <w:sz w:val="21"/>
          <w:szCs w:val="21"/>
        </w:rPr>
      </w:pPr>
    </w:p>
    <w:p>
      <w:pPr>
        <w:tabs>
          <w:tab w:pos="853" w:val="left" w:leader="none"/>
        </w:tabs>
        <w:spacing w:line="278" w:lineRule="auto" w:before="36"/>
        <w:ind w:left="126" w:right="4972" w:firstLine="731"/>
        <w:jc w:val="left"/>
        <w:rPr>
          <w:rFonts w:ascii="宋体" w:hAnsi="宋体" w:cs="宋体" w:eastAsia="宋体" w:hint="default"/>
          <w:sz w:val="21"/>
          <w:szCs w:val="21"/>
        </w:rPr>
      </w:pPr>
      <w:r>
        <w:rPr/>
        <w:pict>
          <v:shape style="position:absolute;margin-left:346.029999pt;margin-top:34.603649pt;width:.47998pt;height:.12pt;mso-position-horizontal-relative:page;mso-position-vertical-relative:paragraph;z-index:-1291816" type="#_x0000_t75" stroked="false">
            <v:imagedata r:id="rId868" o:title=""/>
          </v:shape>
        </w:pict>
      </w:r>
      <w:r>
        <w:rPr/>
        <w:pict>
          <v:shape style="position:absolute;margin-left:436.029999pt;margin-top:34.603649pt;width:.47998pt;height:.12pt;mso-position-horizontal-relative:page;mso-position-vertical-relative:paragraph;z-index:-1291792" type="#_x0000_t75" stroked="false">
            <v:imagedata r:id="rId868" o:title=""/>
          </v:shape>
        </w:pict>
      </w:r>
      <w:r>
        <w:rPr/>
        <w:pict>
          <v:group style="position:absolute;margin-left:118.580002pt;margin-top:50.683609pt;width:387.7pt;height:.5pt;mso-position-horizontal-relative:page;mso-position-vertical-relative:paragraph;z-index:-1291768" coordorigin="2372,1014" coordsize="7754,10">
            <v:shape style="position:absolute;left:2372;top:1014;width:4549;height:10" type="#_x0000_t75" stroked="false">
              <v:imagedata r:id="rId869" o:title=""/>
            </v:shape>
            <v:shape style="position:absolute;left:6916;top:1014;width:1805;height:10" type="#_x0000_t75" stroked="false">
              <v:imagedata r:id="rId664" o:title=""/>
            </v:shape>
            <v:shape style="position:absolute;left:8716;top:1014;width:1409;height:10" type="#_x0000_t75" stroked="false">
              <v:imagedata r:id="rId870" o:title=""/>
            </v:shape>
            <w10:wrap type="none"/>
          </v:group>
        </w:pict>
      </w:r>
      <w:r>
        <w:rPr/>
        <w:pict>
          <v:group style="position:absolute;margin-left:118.580002pt;margin-top:63.643631pt;width:387.7pt;height:5.05pt;mso-position-horizontal-relative:page;mso-position-vertical-relative:paragraph;z-index:-1291744" coordorigin="2372,1273" coordsize="7754,101">
            <v:shape style="position:absolute;left:2372;top:1273;width:4568;height:101" type="#_x0000_t75" stroked="false">
              <v:imagedata r:id="rId871" o:title=""/>
            </v:shape>
            <v:shape style="position:absolute;left:6916;top:1364;width:1805;height:10" type="#_x0000_t75" stroked="false">
              <v:imagedata r:id="rId664" o:title=""/>
            </v:shape>
            <v:shape style="position:absolute;left:8716;top:1364;width:1409;height:10" type="#_x0000_t75" stroked="false">
              <v:imagedata r:id="rId870" o:title=""/>
            </v:shape>
            <w10:wrap type="none"/>
          </v:group>
        </w:pict>
      </w:r>
      <w:r>
        <w:rPr/>
        <w:pict>
          <v:group style="position:absolute;margin-left:118.580002pt;margin-top:81.163628pt;width:387.7pt;height:5.05pt;mso-position-horizontal-relative:page;mso-position-vertical-relative:paragraph;z-index:-1291720" coordorigin="2372,1623" coordsize="7754,101">
            <v:shape style="position:absolute;left:2372;top:1623;width:4568;height:101" type="#_x0000_t75" stroked="false">
              <v:imagedata r:id="rId872" o:title=""/>
            </v:shape>
            <v:shape style="position:absolute;left:6916;top:1714;width:1805;height:10" type="#_x0000_t75" stroked="false">
              <v:imagedata r:id="rId664" o:title=""/>
            </v:shape>
            <v:shape style="position:absolute;left:8716;top:1714;width:1409;height:10" type="#_x0000_t75" stroked="false">
              <v:imagedata r:id="rId870" o:title=""/>
            </v:shape>
            <w10:wrap type="none"/>
          </v:group>
        </w:pict>
      </w:r>
      <w:r>
        <w:rPr/>
        <w:pict>
          <v:group style="position:absolute;margin-left:118.580002pt;margin-top:115.003693pt;width:387.7pt;height:5.4pt;mso-position-horizontal-relative:page;mso-position-vertical-relative:paragraph;z-index:-1291696" coordorigin="2372,2300" coordsize="7754,108">
            <v:shape style="position:absolute;left:2372;top:2300;width:4568;height:108" type="#_x0000_t75" stroked="false">
              <v:imagedata r:id="rId873" o:title=""/>
            </v:shape>
            <v:shape style="position:absolute;left:6916;top:2396;width:1814;height:12" type="#_x0000_t75" stroked="false">
              <v:imagedata r:id="rId874" o:title=""/>
            </v:shape>
            <v:shape style="position:absolute;left:8716;top:2398;width:1409;height:10" type="#_x0000_t75" stroked="false">
              <v:imagedata r:id="rId870" o:title=""/>
            </v:shape>
            <w10:wrap type="none"/>
          </v:group>
        </w:pict>
      </w:r>
      <w:r>
        <w:rPr/>
        <w:pict>
          <v:group style="position:absolute;margin-left:118.580002pt;margin-top:132.883636pt;width:387.7pt;height:5.05pt;mso-position-horizontal-relative:page;mso-position-vertical-relative:paragraph;z-index:-1291672" coordorigin="2372,2658" coordsize="7754,101">
            <v:shape style="position:absolute;left:2372;top:2658;width:4568;height:101" type="#_x0000_t75" stroked="false">
              <v:imagedata r:id="rId872" o:title=""/>
            </v:shape>
            <v:shape style="position:absolute;left:6916;top:2749;width:1805;height:10" type="#_x0000_t75" stroked="false">
              <v:imagedata r:id="rId664" o:title=""/>
            </v:shape>
            <v:shape style="position:absolute;left:8716;top:2749;width:1409;height:10" type="#_x0000_t75" stroked="false">
              <v:imagedata r:id="rId870" o:title=""/>
            </v:shape>
            <w10:wrap type="none"/>
          </v:group>
        </w:pict>
      </w:r>
      <w:r>
        <w:rPr/>
        <w:pict>
          <v:group style="position:absolute;margin-left:118.580002pt;margin-top:181.123688pt;width:387.7pt;height:5.3pt;mso-position-horizontal-relative:page;mso-position-vertical-relative:paragraph;z-index:-1291648" coordorigin="2372,3622" coordsize="7754,106">
            <v:shape style="position:absolute;left:2372;top:3622;width:4568;height:106" type="#_x0000_t75" stroked="false">
              <v:imagedata r:id="rId875" o:title=""/>
            </v:shape>
            <v:shape style="position:absolute;left:6916;top:3718;width:1805;height:10" type="#_x0000_t75" stroked="false">
              <v:imagedata r:id="rId664" o:title=""/>
            </v:shape>
            <v:shape style="position:absolute;left:8716;top:3718;width:1409;height:10" type="#_x0000_t75" stroked="false">
              <v:imagedata r:id="rId870" o:title=""/>
            </v:shape>
            <w10:wrap type="none"/>
          </v:group>
        </w:pict>
      </w:r>
      <w:r>
        <w:rPr/>
        <w:pict>
          <v:group style="position:absolute;margin-left:118.580002pt;margin-top:198.913635pt;width:387.7pt;height:5.05pt;mso-position-horizontal-relative:page;mso-position-vertical-relative:paragraph;z-index:-1291624" coordorigin="2372,3978" coordsize="7754,101">
            <v:shape style="position:absolute;left:2372;top:3978;width:4568;height:101" type="#_x0000_t75" stroked="false">
              <v:imagedata r:id="rId872" o:title=""/>
            </v:shape>
            <v:shape style="position:absolute;left:6916;top:4069;width:1805;height:10" type="#_x0000_t75" stroked="false">
              <v:imagedata r:id="rId664" o:title=""/>
            </v:shape>
            <v:shape style="position:absolute;left:8716;top:4069;width:1409;height:10" type="#_x0000_t75" stroked="false">
              <v:imagedata r:id="rId870" o:title=""/>
            </v:shape>
            <w10:wrap type="none"/>
          </v:group>
        </w:pict>
      </w:r>
      <w:r>
        <w:rPr/>
        <w:pict>
          <v:group style="position:absolute;margin-left:118.580002pt;margin-top:216.433624pt;width:387.7pt;height:5.05pt;mso-position-horizontal-relative:page;mso-position-vertical-relative:paragraph;z-index:-1291600" coordorigin="2372,4329" coordsize="7754,101">
            <v:shape style="position:absolute;left:2372;top:4329;width:4568;height:101" type="#_x0000_t75" stroked="false">
              <v:imagedata r:id="rId872" o:title=""/>
            </v:shape>
            <v:shape style="position:absolute;left:6916;top:4420;width:1805;height:10" type="#_x0000_t75" stroked="false">
              <v:imagedata r:id="rId876" o:title=""/>
            </v:shape>
            <v:shape style="position:absolute;left:8716;top:4420;width:1409;height:10" type="#_x0000_t75" stroked="false">
              <v:imagedata r:id="rId877" o:title=""/>
            </v:shape>
            <w10:wrap type="none"/>
          </v:group>
        </w:pict>
      </w:r>
      <w:r>
        <w:rPr/>
        <w:pict>
          <v:group style="position:absolute;margin-left:118.580002pt;margin-top:253.513611pt;width:387.7pt;height:.5pt;mso-position-horizontal-relative:page;mso-position-vertical-relative:paragraph;z-index:-1291576" coordorigin="2372,5070" coordsize="7754,10">
            <v:shape style="position:absolute;left:2372;top:5070;width:4549;height:10" type="#_x0000_t75" stroked="false">
              <v:imagedata r:id="rId869" o:title=""/>
            </v:shape>
            <v:shape style="position:absolute;left:6916;top:5070;width:1805;height:10" type="#_x0000_t75" stroked="false">
              <v:imagedata r:id="rId664" o:title=""/>
            </v:shape>
            <v:shape style="position:absolute;left:8716;top:5070;width:1409;height:10" type="#_x0000_t75" stroked="false">
              <v:imagedata r:id="rId870" o:title=""/>
            </v:shape>
            <w10:wrap type="none"/>
          </v:group>
        </w:pict>
      </w:r>
      <w:r>
        <w:rPr/>
        <w:pict>
          <v:group style="position:absolute;margin-left:118.580002pt;margin-top:266.473663pt;width:387.7pt;height:5.05pt;mso-position-horizontal-relative:page;mso-position-vertical-relative:paragraph;z-index:-1291552" coordorigin="2372,5329" coordsize="7754,101">
            <v:shape style="position:absolute;left:2372;top:5329;width:4568;height:101" type="#_x0000_t75" stroked="false">
              <v:imagedata r:id="rId871" o:title=""/>
            </v:shape>
            <v:shape style="position:absolute;left:6916;top:5421;width:1805;height:10" type="#_x0000_t75" stroked="false">
              <v:imagedata r:id="rId664" o:title=""/>
            </v:shape>
            <v:shape style="position:absolute;left:8716;top:5421;width:1409;height:10" type="#_x0000_t75" stroked="false">
              <v:imagedata r:id="rId870" o:title=""/>
            </v:shape>
            <w10:wrap type="none"/>
          </v:group>
        </w:pict>
      </w:r>
      <w:r>
        <w:rPr/>
        <w:pict>
          <v:group style="position:absolute;margin-left:118.580002pt;margin-top:288.433655pt;width:387.7pt;height:.5pt;mso-position-horizontal-relative:page;mso-position-vertical-relative:paragraph;z-index:-1291528" coordorigin="2372,5769" coordsize="7754,10">
            <v:shape style="position:absolute;left:2372;top:5769;width:4549;height:10" type="#_x0000_t75" stroked="false">
              <v:imagedata r:id="rId869" o:title=""/>
            </v:shape>
            <v:shape style="position:absolute;left:6916;top:5769;width:1805;height:10" type="#_x0000_t75" stroked="false">
              <v:imagedata r:id="rId664" o:title=""/>
            </v:shape>
            <v:shape style="position:absolute;left:8716;top:5769;width:1409;height:10" type="#_x0000_t75" stroked="false">
              <v:imagedata r:id="rId870" o:title=""/>
            </v:shape>
            <w10:wrap type="none"/>
          </v:group>
        </w:pict>
      </w:r>
      <w:r>
        <w:rPr/>
        <w:pict>
          <v:group style="position:absolute;margin-left:118.580002pt;margin-top:320.953674pt;width:387.7pt;height:.5pt;mso-position-horizontal-relative:page;mso-position-vertical-relative:paragraph;z-index:-1291504" coordorigin="2372,6419" coordsize="7754,10">
            <v:shape style="position:absolute;left:2372;top:6419;width:4549;height:10" type="#_x0000_t75" stroked="false">
              <v:imagedata r:id="rId869" o:title=""/>
            </v:shape>
            <v:shape style="position:absolute;left:6916;top:6419;width:1805;height:10" type="#_x0000_t75" stroked="false">
              <v:imagedata r:id="rId664" o:title=""/>
            </v:shape>
            <v:shape style="position:absolute;left:8716;top:6419;width:1409;height:10" type="#_x0000_t75" stroked="false">
              <v:imagedata r:id="rId870" o:title=""/>
            </v:shape>
            <w10:wrap type="none"/>
          </v:group>
        </w:pict>
      </w:r>
      <w:r>
        <w:rPr>
          <w:rFonts w:ascii="宋体" w:hAnsi="宋体" w:cs="宋体" w:eastAsia="宋体" w:hint="default"/>
          <w:spacing w:val="-2"/>
          <w:sz w:val="21"/>
          <w:szCs w:val="21"/>
        </w:rPr>
        <w:t>（以下金额单位若未特别注明者均为人民币元）</w:t>
      </w:r>
      <w:r>
        <w:rPr>
          <w:rFonts w:ascii="宋体" w:hAnsi="宋体" w:cs="宋体" w:eastAsia="宋体" w:hint="default"/>
          <w:w w:val="100"/>
          <w:sz w:val="21"/>
          <w:szCs w:val="21"/>
        </w:rPr>
        <w:t> </w: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一</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当期非经常性损益明细表</w:t>
      </w:r>
      <w:r>
        <w:rPr>
          <w:rFonts w:ascii="宋体" w:hAnsi="宋体" w:cs="宋体" w:eastAsia="宋体" w:hint="default"/>
          <w:spacing w:val="-1"/>
          <w:sz w:val="21"/>
          <w:szCs w:val="21"/>
        </w:rPr>
      </w:r>
    </w:p>
    <w:tbl>
      <w:tblPr>
        <w:tblW w:w="0" w:type="auto"/>
        <w:jc w:val="left"/>
        <w:tblInd w:w="697" w:type="dxa"/>
        <w:tblLayout w:type="fixed"/>
        <w:tblCellMar>
          <w:top w:w="0" w:type="dxa"/>
          <w:left w:w="0" w:type="dxa"/>
          <w:bottom w:w="0" w:type="dxa"/>
          <w:right w:w="0" w:type="dxa"/>
        </w:tblCellMar>
        <w:tblLook w:val="01E0"/>
      </w:tblPr>
      <w:tblGrid>
        <w:gridCol w:w="4568"/>
        <w:gridCol w:w="1800"/>
        <w:gridCol w:w="1400"/>
      </w:tblGrid>
      <w:tr>
        <w:trPr>
          <w:trHeight w:val="379" w:hRule="exact"/>
        </w:trPr>
        <w:tc>
          <w:tcPr>
            <w:tcW w:w="4568" w:type="dxa"/>
            <w:tcBorders>
              <w:top w:val="single" w:sz="12" w:space="0" w:color="000000"/>
              <w:left w:val="nil" w:sz="6" w:space="0" w:color="auto"/>
              <w:bottom w:val="nil" w:sz="6" w:space="0" w:color="auto"/>
              <w:right w:val="single" w:sz="4" w:space="0" w:color="000000"/>
            </w:tcBorders>
          </w:tcPr>
          <w:p>
            <w:pPr>
              <w:pStyle w:val="TableParagraph"/>
              <w:spacing w:line="240" w:lineRule="auto" w:before="49"/>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left="53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00" w:type="dxa"/>
            <w:vMerge w:val="restart"/>
            <w:tcBorders>
              <w:top w:val="single" w:sz="12" w:space="0" w:color="000000"/>
              <w:left w:val="single" w:sz="4" w:space="0" w:color="000000"/>
              <w:right w:val="nil" w:sz="6" w:space="0" w:color="auto"/>
            </w:tcBorders>
          </w:tcPr>
          <w:p>
            <w:pPr>
              <w:pStyle w:val="TableParagraph"/>
              <w:spacing w:line="240" w:lineRule="auto" w:before="49"/>
              <w:ind w:right="4"/>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216"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31" w:lineRule="exact" w:before="25"/>
              <w:ind w:left="120"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186" w:lineRule="exact" w:before="69"/>
              <w:ind w:right="101"/>
              <w:jc w:val="right"/>
              <w:rPr>
                <w:rFonts w:ascii="Times New Roman" w:hAnsi="Times New Roman" w:cs="Times New Roman" w:eastAsia="Times New Roman" w:hint="default"/>
                <w:sz w:val="18"/>
                <w:szCs w:val="18"/>
              </w:rPr>
            </w:pPr>
            <w:r>
              <w:rPr>
                <w:rFonts w:ascii="Times New Roman"/>
                <w:spacing w:val="-1"/>
                <w:sz w:val="18"/>
              </w:rPr>
              <w:t>-873,420.17</w:t>
            </w:r>
          </w:p>
        </w:tc>
        <w:tc>
          <w:tcPr>
            <w:tcW w:w="1400" w:type="dxa"/>
            <w:vMerge/>
            <w:tcBorders>
              <w:left w:val="single" w:sz="4" w:space="0" w:color="000000"/>
              <w:right w:val="nil" w:sz="6" w:space="0" w:color="auto"/>
            </w:tcBorders>
          </w:tcPr>
          <w:p>
            <w:pPr/>
          </w:p>
        </w:tc>
      </w:tr>
      <w:tr>
        <w:trPr>
          <w:trHeight w:val="393"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0"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9"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621"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22" w:lineRule="exact" w:before="16"/>
              <w:ind w:left="120" w:right="104"/>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国家统一标准定额或定量享受的政府补助除外）</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63"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9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0"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6"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923"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0" w:right="0"/>
              <w:jc w:val="left"/>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企业取得子公司、联营企业及合营企业的投资成本小于</w:t>
            </w:r>
          </w:p>
          <w:p>
            <w:pPr>
              <w:pStyle w:val="TableParagraph"/>
              <w:spacing w:line="320" w:lineRule="atLeast" w:before="1"/>
              <w:ind w:left="120" w:right="104"/>
              <w:jc w:val="left"/>
              <w:rPr>
                <w:rFonts w:ascii="宋体" w:hAnsi="宋体" w:cs="宋体" w:eastAsia="宋体" w:hint="default"/>
                <w:sz w:val="18"/>
                <w:szCs w:val="18"/>
              </w:rPr>
            </w:pPr>
            <w:r>
              <w:rPr>
                <w:rFonts w:ascii="宋体" w:hAnsi="宋体" w:cs="宋体" w:eastAsia="宋体" w:hint="default"/>
                <w:sz w:val="18"/>
                <w:szCs w:val="18"/>
              </w:rPr>
              <w:t>取得投资时应享有被投资单位可辨认净资产公允价值产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生的收益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47"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95"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0"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6"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92"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0"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9"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682"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26" w:lineRule="auto" w:before="46"/>
              <w:ind w:left="120" w:right="104"/>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值准备</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60"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0"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9"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372"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0"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65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26" w:lineRule="auto" w:before="25"/>
              <w:ind w:left="120" w:right="104"/>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655"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28" w:lineRule="auto" w:before="19"/>
              <w:ind w:left="120" w:right="104"/>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净损益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59"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0"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9"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1323"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26" w:lineRule="auto" w:before="47"/>
              <w:ind w:left="120" w:right="104"/>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有交易性金融资产、交易性金融负债产生的公允价值变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动损益，以及处置交易性金融资产、交易性金融负债和</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可供出售金融资产取得的投资收益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60"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0"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6"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9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0"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6"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678"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28" w:lineRule="auto" w:before="46"/>
              <w:ind w:left="120" w:right="104"/>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值变动产生的损益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65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26" w:lineRule="auto" w:before="19"/>
              <w:ind w:left="120" w:right="104"/>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次性调整对当期损益的影响</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260"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0"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9"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38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0"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-2,190,252.62</w:t>
            </w:r>
          </w:p>
        </w:tc>
        <w:tc>
          <w:tcPr>
            <w:tcW w:w="1400" w:type="dxa"/>
            <w:vMerge/>
            <w:tcBorders>
              <w:left w:val="single" w:sz="4" w:space="0" w:color="000000"/>
              <w:right w:val="nil" w:sz="6" w:space="0" w:color="auto"/>
            </w:tcBorders>
          </w:tcPr>
          <w:p>
            <w:pPr/>
          </w:p>
        </w:tc>
      </w:tr>
      <w:tr>
        <w:trPr>
          <w:trHeight w:val="258"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6"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306"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0"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z w:val="18"/>
              </w:rPr>
              <w:t>459,751.35</w:t>
            </w:r>
          </w:p>
        </w:tc>
        <w:tc>
          <w:tcPr>
            <w:tcW w:w="1400" w:type="dxa"/>
            <w:vMerge/>
            <w:tcBorders>
              <w:left w:val="single" w:sz="4" w:space="0" w:color="000000"/>
              <w:right w:val="nil" w:sz="6" w:space="0" w:color="auto"/>
            </w:tcBorders>
          </w:tcPr>
          <w:p>
            <w:pPr/>
          </w:p>
        </w:tc>
      </w:tr>
      <w:tr>
        <w:trPr>
          <w:trHeight w:val="44"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350"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0"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8"/>
                <w:szCs w:val="18"/>
              </w:rPr>
            </w:pPr>
            <w:r>
              <w:rPr>
                <w:rFonts w:ascii="Times New Roman"/>
                <w:spacing w:val="-1"/>
                <w:sz w:val="18"/>
              </w:rPr>
              <w:t>-3,727.94</w:t>
            </w:r>
          </w:p>
        </w:tc>
        <w:tc>
          <w:tcPr>
            <w:tcW w:w="1400" w:type="dxa"/>
            <w:vMerge/>
            <w:tcBorders>
              <w:left w:val="single" w:sz="4" w:space="0" w:color="000000"/>
              <w:right w:val="nil" w:sz="6" w:space="0" w:color="auto"/>
            </w:tcBorders>
          </w:tcPr>
          <w:p>
            <w:pPr/>
          </w:p>
        </w:tc>
      </w:tr>
      <w:tr>
        <w:trPr>
          <w:trHeight w:val="336" w:hRule="exact"/>
        </w:trPr>
        <w:tc>
          <w:tcPr>
            <w:tcW w:w="4568" w:type="dxa"/>
            <w:tcBorders>
              <w:top w:val="nil" w:sz="6" w:space="0" w:color="auto"/>
              <w:left w:val="nil" w:sz="6" w:space="0" w:color="auto"/>
              <w:bottom w:val="single" w:sz="12" w:space="0" w:color="000000"/>
              <w:right w:val="single" w:sz="4" w:space="0" w:color="000000"/>
            </w:tcBorders>
          </w:tcPr>
          <w:p>
            <w:pPr>
              <w:pStyle w:val="TableParagraph"/>
              <w:tabs>
                <w:tab w:pos="739" w:val="left" w:leader="none"/>
              </w:tabs>
              <w:spacing w:line="240" w:lineRule="auto" w:before="46"/>
              <w:ind w:left="17"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-2,607,649.38</w:t>
            </w:r>
          </w:p>
        </w:tc>
        <w:tc>
          <w:tcPr>
            <w:tcW w:w="1400"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spacing w:before="0"/>
        <w:ind w:left="858" w:right="1782" w:firstLine="0"/>
        <w:jc w:val="left"/>
        <w:rPr>
          <w:rFonts w:ascii="宋体" w:hAnsi="宋体" w:cs="宋体" w:eastAsia="宋体" w:hint="default"/>
          <w:sz w:val="21"/>
          <w:szCs w:val="21"/>
        </w:rPr>
      </w:pPr>
      <w:r>
        <w:rPr/>
        <w:pict>
          <v:group style="position:absolute;margin-left:118.580002pt;margin-top:-312.262329pt;width:387.7pt;height:.5pt;mso-position-horizontal-relative:page;mso-position-vertical-relative:paragraph;z-index:-1291480" coordorigin="2372,-6245" coordsize="7754,10">
            <v:shape style="position:absolute;left:2372;top:-6245;width:4549;height:10" type="#_x0000_t75" stroked="false">
              <v:imagedata r:id="rId869" o:title=""/>
            </v:shape>
            <v:shape style="position:absolute;left:6916;top:-6245;width:1805;height:10" type="#_x0000_t75" stroked="false">
              <v:imagedata r:id="rId664" o:title=""/>
            </v:shape>
            <v:shape style="position:absolute;left:8716;top:-6245;width:1409;height:10" type="#_x0000_t75" stroked="false">
              <v:imagedata r:id="rId870" o:title=""/>
            </v:shape>
            <w10:wrap type="none"/>
          </v:group>
        </w:pict>
      </w:r>
      <w:r>
        <w:rPr/>
        <w:pict>
          <v:group style="position:absolute;margin-left:118.580002pt;margin-top:-299.302338pt;width:387.7pt;height:5.05pt;mso-position-horizontal-relative:page;mso-position-vertical-relative:paragraph;z-index:-1291456" coordorigin="2372,-5986" coordsize="7754,101">
            <v:shape style="position:absolute;left:2372;top:-5986;width:4568;height:101" type="#_x0000_t75" stroked="false">
              <v:imagedata r:id="rId872" o:title=""/>
            </v:shape>
            <v:shape style="position:absolute;left:6916;top:-5895;width:1805;height:10" type="#_x0000_t75" stroked="false">
              <v:imagedata r:id="rId876" o:title=""/>
            </v:shape>
            <v:shape style="position:absolute;left:8716;top:-5895;width:1409;height:10" type="#_x0000_t75" stroked="false">
              <v:imagedata r:id="rId877" o:title=""/>
            </v:shape>
            <w10:wrap type="none"/>
          </v:group>
        </w:pict>
      </w:r>
      <w:r>
        <w:rPr/>
        <w:pict>
          <v:group style="position:absolute;margin-left:118.580002pt;margin-top:-230.282349pt;width:387.7pt;height:.5pt;mso-position-horizontal-relative:page;mso-position-vertical-relative:paragraph;z-index:-1291432" coordorigin="2372,-4606" coordsize="7754,10">
            <v:shape style="position:absolute;left:2372;top:-4606;width:4549;height:10" type="#_x0000_t75" stroked="false">
              <v:imagedata r:id="rId869" o:title=""/>
            </v:shape>
            <v:shape style="position:absolute;left:6916;top:-4606;width:1805;height:10" type="#_x0000_t75" stroked="false">
              <v:imagedata r:id="rId876" o:title=""/>
            </v:shape>
            <v:shape style="position:absolute;left:8716;top:-4606;width:1409;height:10" type="#_x0000_t75" stroked="false">
              <v:imagedata r:id="rId877" o:title=""/>
            </v:shape>
            <w10:wrap type="none"/>
          </v:group>
        </w:pict>
      </w:r>
      <w:r>
        <w:rPr/>
        <w:pict>
          <v:group style="position:absolute;margin-left:118.580002pt;margin-top:-217.322357pt;width:387.7pt;height:5.05pt;mso-position-horizontal-relative:page;mso-position-vertical-relative:paragraph;z-index:-1291408" coordorigin="2372,-4346" coordsize="7754,101">
            <v:shape style="position:absolute;left:2372;top:-4346;width:4568;height:101" type="#_x0000_t75" stroked="false">
              <v:imagedata r:id="rId871" o:title=""/>
            </v:shape>
            <v:shape style="position:absolute;left:6916;top:-4255;width:1805;height:10" type="#_x0000_t75" stroked="false">
              <v:imagedata r:id="rId664" o:title=""/>
            </v:shape>
            <v:shape style="position:absolute;left:8716;top:-4255;width:1409;height:10" type="#_x0000_t75" stroked="false">
              <v:imagedata r:id="rId870" o:title=""/>
            </v:shape>
            <w10:wrap type="none"/>
          </v:group>
        </w:pict>
      </w:r>
      <w:r>
        <w:rPr/>
        <w:pict>
          <v:group style="position:absolute;margin-left:118.580002pt;margin-top:-199.802292pt;width:387.7pt;height:5.05pt;mso-position-horizontal-relative:page;mso-position-vertical-relative:paragraph;z-index:-1291384" coordorigin="2372,-3996" coordsize="7754,101">
            <v:shape style="position:absolute;left:2372;top:-3996;width:4568;height:101" type="#_x0000_t75" stroked="false">
              <v:imagedata r:id="rId878" o:title=""/>
            </v:shape>
            <v:shape style="position:absolute;left:6916;top:-3905;width:1805;height:10" type="#_x0000_t75" stroked="false">
              <v:imagedata r:id="rId664" o:title=""/>
            </v:shape>
            <v:shape style="position:absolute;left:8716;top:-3905;width:1409;height:10" type="#_x0000_t75" stroked="false">
              <v:imagedata r:id="rId870" o:title=""/>
            </v:shape>
            <w10:wrap type="none"/>
          </v:group>
        </w:pict>
      </w:r>
      <w:r>
        <w:rPr/>
        <w:pict>
          <v:group style="position:absolute;margin-left:118.580002pt;margin-top:-162.722366pt;width:387.7pt;height:.5pt;mso-position-horizontal-relative:page;mso-position-vertical-relative:paragraph;z-index:-1291360" coordorigin="2372,-3254" coordsize="7754,10">
            <v:shape style="position:absolute;left:2372;top:-3254;width:4549;height:10" type="#_x0000_t75" stroked="false">
              <v:imagedata r:id="rId869" o:title=""/>
            </v:shape>
            <v:shape style="position:absolute;left:6916;top:-3254;width:1805;height:10" type="#_x0000_t75" stroked="false">
              <v:imagedata r:id="rId876" o:title=""/>
            </v:shape>
            <v:shape style="position:absolute;left:8716;top:-3254;width:1409;height:10" type="#_x0000_t75" stroked="false">
              <v:imagedata r:id="rId877" o:title=""/>
            </v:shape>
            <w10:wrap type="none"/>
          </v:group>
        </w:pict>
      </w:r>
      <w:r>
        <w:rPr/>
        <w:pict>
          <v:group style="position:absolute;margin-left:118.580002pt;margin-top:-130.202316pt;width:387.7pt;height:.5pt;mso-position-horizontal-relative:page;mso-position-vertical-relative:paragraph;z-index:-1291336" coordorigin="2372,-2604" coordsize="7754,10">
            <v:shape style="position:absolute;left:2372;top:-2604;width:4549;height:10" type="#_x0000_t75" stroked="false">
              <v:imagedata r:id="rId869" o:title=""/>
            </v:shape>
            <v:shape style="position:absolute;left:6916;top:-2604;width:1805;height:10" type="#_x0000_t75" stroked="false">
              <v:imagedata r:id="rId664" o:title=""/>
            </v:shape>
            <v:shape style="position:absolute;left:8716;top:-2604;width:1409;height:10" type="#_x0000_t75" stroked="false">
              <v:imagedata r:id="rId870" o:title=""/>
            </v:shape>
            <w10:wrap type="none"/>
          </v:group>
        </w:pict>
      </w:r>
      <w:r>
        <w:rPr/>
        <w:pict>
          <v:group style="position:absolute;margin-left:118.580002pt;margin-top:-117.242294pt;width:387.7pt;height:5.1pt;mso-position-horizontal-relative:page;mso-position-vertical-relative:paragraph;z-index:-1291312" coordorigin="2372,-2345" coordsize="7754,102">
            <v:shape style="position:absolute;left:2372;top:-2345;width:4568;height:101" type="#_x0000_t75" stroked="false">
              <v:imagedata r:id="rId879" o:title=""/>
            </v:shape>
            <v:shape style="position:absolute;left:6916;top:-2253;width:1805;height:10" type="#_x0000_t75" stroked="false">
              <v:imagedata r:id="rId664" o:title=""/>
            </v:shape>
            <v:shape style="position:absolute;left:8716;top:-2253;width:1409;height:10" type="#_x0000_t75" stroked="false">
              <v:imagedata r:id="rId870" o:title=""/>
            </v:shape>
            <w10:wrap type="none"/>
          </v:group>
        </w:pict>
      </w:r>
      <w:r>
        <w:rPr/>
        <w:pict>
          <v:group style="position:absolute;margin-left:118.580002pt;margin-top:-95.252312pt;width:387.7pt;height:.5pt;mso-position-horizontal-relative:page;mso-position-vertical-relative:paragraph;z-index:-1291288" coordorigin="2372,-1905" coordsize="7754,10">
            <v:shape style="position:absolute;left:2372;top:-1905;width:4549;height:10" type="#_x0000_t75" stroked="false">
              <v:imagedata r:id="rId869" o:title=""/>
            </v:shape>
            <v:shape style="position:absolute;left:6916;top:-1905;width:1805;height:10" type="#_x0000_t75" stroked="false">
              <v:imagedata r:id="rId876" o:title=""/>
            </v:shape>
            <v:shape style="position:absolute;left:8716;top:-1905;width:1409;height:10" type="#_x0000_t75" stroked="false">
              <v:imagedata r:id="rId877" o:title=""/>
            </v:shape>
            <w10:wrap type="none"/>
          </v:group>
        </w:pict>
      </w:r>
      <w:r>
        <w:rPr/>
        <w:pict>
          <v:group style="position:absolute;margin-left:118.580002pt;margin-top:-82.292351pt;width:387.7pt;height:5.05pt;mso-position-horizontal-relative:page;mso-position-vertical-relative:paragraph;z-index:-1291264" coordorigin="2372,-1646" coordsize="7754,101">
            <v:shape style="position:absolute;left:2372;top:-1646;width:4568;height:101" type="#_x0000_t75" stroked="false">
              <v:imagedata r:id="rId880" o:title=""/>
            </v:shape>
            <v:shape style="position:absolute;left:6916;top:-1555;width:1805;height:10" type="#_x0000_t75" stroked="false">
              <v:imagedata r:id="rId664" o:title=""/>
            </v:shape>
            <v:shape style="position:absolute;left:8716;top:-1555;width:1409;height:10" type="#_x0000_t75" stroked="false">
              <v:imagedata r:id="rId870" o:title=""/>
            </v:shape>
            <w10:wrap type="none"/>
          </v:group>
        </w:pict>
      </w:r>
      <w:r>
        <w:rPr/>
        <w:pict>
          <v:group style="position:absolute;margin-left:118.580002pt;margin-top:-64.772354pt;width:387.7pt;height:5.05pt;mso-position-horizontal-relative:page;mso-position-vertical-relative:paragraph;z-index:-1291240" coordorigin="2372,-1295" coordsize="7754,101">
            <v:shape style="position:absolute;left:2372;top:-1295;width:4568;height:101" type="#_x0000_t75" stroked="false">
              <v:imagedata r:id="rId880" o:title=""/>
            </v:shape>
            <v:shape style="position:absolute;left:6916;top:-1204;width:1805;height:10" type="#_x0000_t75" stroked="false">
              <v:imagedata r:id="rId664" o:title=""/>
            </v:shape>
            <v:shape style="position:absolute;left:8716;top:-1204;width:1409;height:10" type="#_x0000_t75" stroked="false">
              <v:imagedata r:id="rId870" o:title=""/>
            </v:shape>
            <w10:wrap type="none"/>
          </v:group>
        </w:pict>
      </w:r>
      <w:r>
        <w:rPr/>
        <w:pict>
          <v:group style="position:absolute;margin-left:118.580002pt;margin-top:-47.252293pt;width:387.7pt;height:5.05pt;mso-position-horizontal-relative:page;mso-position-vertical-relative:paragraph;z-index:-1291216" coordorigin="2372,-945" coordsize="7754,101">
            <v:shape style="position:absolute;left:2372;top:-945;width:4568;height:101" type="#_x0000_t75" stroked="false">
              <v:imagedata r:id="rId872" o:title=""/>
            </v:shape>
            <v:shape style="position:absolute;left:6916;top:-854;width:1805;height:10" type="#_x0000_t75" stroked="false">
              <v:imagedata r:id="rId664" o:title=""/>
            </v:shape>
            <v:shape style="position:absolute;left:8716;top:-854;width:1409;height:10" type="#_x0000_t75" stroked="false">
              <v:imagedata r:id="rId870" o:title=""/>
            </v:shape>
            <w10:wrap type="none"/>
          </v:group>
        </w:pict>
      </w:r>
      <w:r>
        <w:rPr>
          <w:rFonts w:ascii="宋体" w:hAnsi="宋体" w:cs="宋体" w:eastAsia="宋体" w:hint="default"/>
          <w:sz w:val="21"/>
          <w:szCs w:val="21"/>
        </w:rPr>
        <w:t>注：公司财务报表“营业外收入”项目列示的“政府补助”均为与公司业务密切相</w:t>
      </w:r>
    </w:p>
    <w:p>
      <w:pPr>
        <w:spacing w:after="0"/>
        <w:jc w:val="left"/>
        <w:rPr>
          <w:rFonts w:ascii="宋体" w:hAnsi="宋体" w:cs="宋体" w:eastAsia="宋体" w:hint="default"/>
          <w:sz w:val="21"/>
          <w:szCs w:val="21"/>
        </w:rPr>
        <w:sectPr>
          <w:pgSz w:w="11910" w:h="16840"/>
          <w:pgMar w:header="0" w:footer="980" w:top="1160" w:bottom="1160" w:left="1660" w:right="0"/>
        </w:sectPr>
      </w:pPr>
    </w:p>
    <w:p>
      <w:pPr>
        <w:spacing w:line="240" w:lineRule="auto" w:before="1"/>
        <w:rPr>
          <w:rFonts w:ascii="宋体" w:hAnsi="宋体" w:cs="宋体" w:eastAsia="宋体" w:hint="default"/>
          <w:sz w:val="28"/>
          <w:szCs w:val="28"/>
        </w:rPr>
      </w:pPr>
    </w:p>
    <w:p>
      <w:pPr>
        <w:spacing w:line="348" w:lineRule="auto" w:before="36"/>
        <w:ind w:left="858" w:right="1782" w:firstLine="0"/>
        <w:jc w:val="left"/>
        <w:rPr>
          <w:rFonts w:ascii="宋体" w:hAnsi="宋体" w:cs="宋体" w:eastAsia="宋体" w:hint="default"/>
          <w:sz w:val="21"/>
          <w:szCs w:val="21"/>
        </w:rPr>
      </w:pPr>
      <w:r>
        <w:rPr>
          <w:rFonts w:ascii="宋体" w:hAnsi="宋体" w:cs="宋体" w:eastAsia="宋体" w:hint="default"/>
          <w:spacing w:val="-1"/>
          <w:sz w:val="21"/>
          <w:szCs w:val="21"/>
        </w:rPr>
        <w:t>关，并且在受益期内的各个会计年度均衡计入损益，因此该“政府补助”不属于公</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司非经常性损益。</w:t>
      </w:r>
    </w:p>
    <w:p>
      <w:pPr>
        <w:spacing w:line="240" w:lineRule="auto" w:before="12"/>
        <w:rPr>
          <w:rFonts w:ascii="宋体" w:hAnsi="宋体" w:cs="宋体" w:eastAsia="宋体" w:hint="default"/>
          <w:sz w:val="29"/>
          <w:szCs w:val="29"/>
        </w:rPr>
      </w:pPr>
    </w:p>
    <w:p>
      <w:pPr>
        <w:tabs>
          <w:tab w:pos="853" w:val="left" w:leader="none"/>
        </w:tabs>
        <w:spacing w:before="0"/>
        <w:ind w:left="126" w:right="1782" w:firstLine="0"/>
        <w:jc w:val="left"/>
        <w:rPr>
          <w:rFonts w:ascii="宋体" w:hAnsi="宋体" w:cs="宋体" w:eastAsia="宋体" w:hint="default"/>
          <w:sz w:val="21"/>
          <w:szCs w:val="21"/>
        </w:rPr>
      </w:pPr>
      <w:r>
        <w:rPr/>
        <w:pict>
          <v:shape style="position:absolute;margin-left:259.369995pt;margin-top:16.823652pt;width:.47998pt;height:.12pt;mso-position-horizontal-relative:page;mso-position-vertical-relative:paragraph;z-index:-1291192" type="#_x0000_t75" stroked="false">
            <v:imagedata r:id="rId868" o:title=""/>
          </v:shape>
        </w:pict>
      </w:r>
      <w:r>
        <w:rPr/>
        <w:pict>
          <v:shape style="position:absolute;margin-left:337.390015pt;margin-top:16.823652pt;width:.48001pt;height:.12pt;mso-position-horizontal-relative:page;mso-position-vertical-relative:paragraph;z-index:-1291168" type="#_x0000_t75" stroked="false">
            <v:imagedata r:id="rId868" o:title=""/>
          </v:shape>
        </w:pict>
      </w:r>
      <w:r>
        <w:rPr/>
        <w:pict>
          <v:group style="position:absolute;margin-left:337.869995pt;margin-top:35.543671pt;width:170.8pt;height:.5pt;mso-position-horizontal-relative:page;mso-position-vertical-relative:paragraph;z-index:-1291144" coordorigin="6757,711" coordsize="3416,10">
            <v:shape style="position:absolute;left:6757;top:711;width:1702;height:10" type="#_x0000_t75" stroked="false">
              <v:imagedata r:id="rId881" o:title=""/>
            </v:shape>
            <v:shape style="position:absolute;left:8454;top:711;width:1719;height:10" type="#_x0000_t75" stroked="false">
              <v:imagedata r:id="rId882" o:title=""/>
            </v:shape>
            <w10:wrap type="none"/>
          </v:group>
        </w:pict>
      </w:r>
      <w:r>
        <w:rPr/>
        <w:pict>
          <v:group style="position:absolute;margin-left:120.019997pt;margin-top:54.743671pt;width:388.65pt;height:.5pt;mso-position-horizontal-relative:page;mso-position-vertical-relative:paragraph;z-index:-1291120" coordorigin="2400,1095" coordsize="7773,10">
            <v:shape style="position:absolute;left:2400;top:1095;width:2787;height:10" type="#_x0000_t75" stroked="false">
              <v:imagedata r:id="rId286" o:title=""/>
            </v:shape>
            <v:shape style="position:absolute;left:5183;top:1095;width:1565;height:10" type="#_x0000_t75" stroked="false">
              <v:imagedata r:id="rId438" o:title=""/>
            </v:shape>
            <v:shape style="position:absolute;left:6743;top:1095;width:1716;height:10" type="#_x0000_t75" stroked="false">
              <v:imagedata r:id="rId883" o:title=""/>
            </v:shape>
            <v:shape style="position:absolute;left:8454;top:1095;width:1719;height:10" type="#_x0000_t75" stroked="false">
              <v:imagedata r:id="rId88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tbl>
      <w:tblPr>
        <w:tblW w:w="0" w:type="auto"/>
        <w:jc w:val="left"/>
        <w:tblInd w:w="725" w:type="dxa"/>
        <w:tblLayout w:type="fixed"/>
        <w:tblCellMar>
          <w:top w:w="0" w:type="dxa"/>
          <w:left w:w="0" w:type="dxa"/>
          <w:bottom w:w="0" w:type="dxa"/>
          <w:right w:w="0" w:type="dxa"/>
        </w:tblCellMar>
        <w:tblLook w:val="01E0"/>
      </w:tblPr>
      <w:tblGrid>
        <w:gridCol w:w="2806"/>
        <w:gridCol w:w="1560"/>
        <w:gridCol w:w="1711"/>
        <w:gridCol w:w="1709"/>
      </w:tblGrid>
      <w:tr>
        <w:trPr>
          <w:trHeight w:val="398" w:hRule="exact"/>
        </w:trPr>
        <w:tc>
          <w:tcPr>
            <w:tcW w:w="2806" w:type="dxa"/>
            <w:vMerge w:val="restart"/>
            <w:tcBorders>
              <w:top w:val="single" w:sz="12"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left="883" w:right="0"/>
              <w:jc w:val="left"/>
              <w:rPr>
                <w:rFonts w:ascii="宋体" w:hAnsi="宋体" w:cs="宋体" w:eastAsia="宋体" w:hint="default"/>
                <w:sz w:val="21"/>
                <w:szCs w:val="21"/>
              </w:rPr>
            </w:pPr>
            <w:r>
              <w:rPr>
                <w:rFonts w:ascii="宋体" w:hAnsi="宋体" w:cs="宋体" w:eastAsia="宋体" w:hint="default"/>
                <w:sz w:val="21"/>
                <w:szCs w:val="21"/>
              </w:rPr>
              <w:t>报告期利润</w:t>
            </w:r>
          </w:p>
        </w:tc>
        <w:tc>
          <w:tcPr>
            <w:tcW w:w="1560" w:type="dxa"/>
            <w:vMerge w:val="restart"/>
            <w:tcBorders>
              <w:top w:val="single" w:sz="12" w:space="0" w:color="000000"/>
              <w:left w:val="single" w:sz="4" w:space="0" w:color="000000"/>
              <w:right w:val="single" w:sz="4" w:space="0" w:color="000000"/>
            </w:tcBorders>
          </w:tcPr>
          <w:p>
            <w:pPr>
              <w:pStyle w:val="TableParagraph"/>
              <w:spacing w:line="326" w:lineRule="auto" w:before="23"/>
              <w:ind w:left="103" w:right="7" w:firstLine="40"/>
              <w:jc w:val="left"/>
              <w:rPr>
                <w:rFonts w:ascii="宋体" w:hAnsi="宋体" w:cs="宋体" w:eastAsia="宋体" w:hint="default"/>
                <w:sz w:val="21"/>
                <w:szCs w:val="21"/>
              </w:rPr>
            </w:pPr>
            <w:r>
              <w:rPr>
                <w:rFonts w:ascii="宋体" w:hAnsi="宋体" w:cs="宋体" w:eastAsia="宋体" w:hint="default"/>
                <w:sz w:val="21"/>
                <w:szCs w:val="21"/>
              </w:rPr>
              <w:t>加权平均净资</w:t>
            </w:r>
            <w:r>
              <w:rPr>
                <w:rFonts w:ascii="宋体" w:hAnsi="宋体" w:cs="宋体" w:eastAsia="宋体" w:hint="default"/>
                <w:w w:val="100"/>
                <w:sz w:val="21"/>
                <w:szCs w:val="21"/>
              </w:rPr>
              <w:t> </w:t>
            </w:r>
            <w:r>
              <w:rPr>
                <w:rFonts w:ascii="宋体" w:hAnsi="宋体" w:cs="宋体" w:eastAsia="宋体" w:hint="default"/>
                <w:sz w:val="21"/>
                <w:szCs w:val="21"/>
              </w:rPr>
              <w:t>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3420"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969" w:right="0"/>
              <w:jc w:val="left"/>
              <w:rPr>
                <w:rFonts w:ascii="宋体" w:hAnsi="宋体" w:cs="宋体" w:eastAsia="宋体" w:hint="default"/>
                <w:sz w:val="21"/>
                <w:szCs w:val="21"/>
              </w:rPr>
            </w:pPr>
            <w:r>
              <w:rPr>
                <w:rFonts w:ascii="宋体" w:hAnsi="宋体" w:cs="宋体" w:eastAsia="宋体" w:hint="default"/>
                <w:sz w:val="21"/>
                <w:szCs w:val="21"/>
              </w:rPr>
              <w:t>每股收益（元）</w:t>
            </w:r>
          </w:p>
        </w:tc>
      </w:tr>
      <w:tr>
        <w:trPr>
          <w:trHeight w:val="385" w:hRule="exact"/>
        </w:trPr>
        <w:tc>
          <w:tcPr>
            <w:tcW w:w="2806" w:type="dxa"/>
            <w:vMerge/>
            <w:tcBorders>
              <w:left w:val="nil" w:sz="6" w:space="0" w:color="auto"/>
              <w:bottom w:val="nil" w:sz="6" w:space="0" w:color="auto"/>
              <w:right w:val="single" w:sz="4" w:space="0" w:color="000000"/>
            </w:tcBorders>
          </w:tcPr>
          <w:p>
            <w:pPr/>
          </w:p>
        </w:tc>
        <w:tc>
          <w:tcPr>
            <w:tcW w:w="1560" w:type="dxa"/>
            <w:vMerge/>
            <w:tcBorders>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left="218"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left="218"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652"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pacing w:val="2"/>
                <w:sz w:val="21"/>
                <w:szCs w:val="21"/>
              </w:rPr>
              <w:t>归属于公司普通股股东的净</w:t>
            </w:r>
          </w:p>
          <w:p>
            <w:pPr>
              <w:pStyle w:val="TableParagraph"/>
              <w:spacing w:line="240" w:lineRule="auto" w:before="99"/>
              <w:ind w:left="122" w:right="0"/>
              <w:jc w:val="left"/>
              <w:rPr>
                <w:rFonts w:ascii="宋体" w:hAnsi="宋体" w:cs="宋体" w:eastAsia="宋体" w:hint="default"/>
                <w:sz w:val="21"/>
                <w:szCs w:val="21"/>
              </w:rPr>
            </w:pPr>
            <w:r>
              <w:rPr>
                <w:rFonts w:ascii="宋体" w:hAnsi="宋体" w:cs="宋体" w:eastAsia="宋体" w:hint="default"/>
                <w:sz w:val="21"/>
                <w:szCs w:val="21"/>
              </w:rPr>
              <w:t>利润</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537"/>
              <w:jc w:val="right"/>
              <w:rPr>
                <w:rFonts w:ascii="Times New Roman" w:hAnsi="Times New Roman" w:cs="Times New Roman" w:eastAsia="Times New Roman" w:hint="default"/>
                <w:sz w:val="21"/>
                <w:szCs w:val="21"/>
              </w:rPr>
            </w:pPr>
            <w:r>
              <w:rPr>
                <w:rFonts w:ascii="Times New Roman"/>
                <w:sz w:val="21"/>
              </w:rPr>
              <w:t>17.24</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0.26</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0.26</w:t>
            </w:r>
          </w:p>
        </w:tc>
      </w:tr>
      <w:tr>
        <w:trPr>
          <w:trHeight w:val="872" w:hRule="exact"/>
        </w:trPr>
        <w:tc>
          <w:tcPr>
            <w:tcW w:w="2806" w:type="dxa"/>
            <w:tcBorders>
              <w:top w:val="nil" w:sz="6" w:space="0" w:color="auto"/>
              <w:left w:val="nil" w:sz="6" w:space="0" w:color="auto"/>
              <w:bottom w:val="single" w:sz="12" w:space="0" w:color="000000"/>
              <w:right w:val="single" w:sz="4" w:space="0" w:color="000000"/>
            </w:tcBorders>
          </w:tcPr>
          <w:p>
            <w:pPr>
              <w:pStyle w:val="TableParagraph"/>
              <w:spacing w:line="326" w:lineRule="auto" w:before="126"/>
              <w:ind w:left="122" w:right="101"/>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扣除非经常性损益后归属于</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公司普通股股东的净利润</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7"/>
                <w:szCs w:val="27"/>
              </w:rPr>
            </w:pPr>
          </w:p>
          <w:p>
            <w:pPr>
              <w:pStyle w:val="TableParagraph"/>
              <w:spacing w:line="240" w:lineRule="auto"/>
              <w:ind w:right="537"/>
              <w:jc w:val="right"/>
              <w:rPr>
                <w:rFonts w:ascii="Times New Roman" w:hAnsi="Times New Roman" w:cs="Times New Roman" w:eastAsia="Times New Roman" w:hint="default"/>
                <w:sz w:val="21"/>
                <w:szCs w:val="21"/>
              </w:rPr>
            </w:pPr>
            <w:r>
              <w:rPr>
                <w:rFonts w:ascii="Times New Roman"/>
                <w:sz w:val="21"/>
              </w:rPr>
              <w:t>17.63</w:t>
            </w:r>
          </w:p>
        </w:tc>
        <w:tc>
          <w:tcPr>
            <w:tcW w:w="1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7"/>
                <w:szCs w:val="2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0.27</w:t>
            </w:r>
          </w:p>
        </w:tc>
        <w:tc>
          <w:tcPr>
            <w:tcW w:w="1709"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27"/>
                <w:szCs w:val="27"/>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0.27</w:t>
            </w:r>
          </w:p>
        </w:tc>
      </w:tr>
    </w:tbl>
    <w:p>
      <w:pPr>
        <w:spacing w:line="240" w:lineRule="auto" w:before="0"/>
        <w:rPr>
          <w:rFonts w:ascii="宋体" w:hAnsi="宋体" w:cs="宋体" w:eastAsia="宋体" w:hint="default"/>
          <w:b/>
          <w:bCs/>
          <w:sz w:val="22"/>
          <w:szCs w:val="22"/>
        </w:rPr>
      </w:pPr>
    </w:p>
    <w:p>
      <w:pPr>
        <w:spacing w:line="240" w:lineRule="auto" w:before="8"/>
        <w:rPr>
          <w:rFonts w:ascii="宋体" w:hAnsi="宋体" w:cs="宋体" w:eastAsia="宋体" w:hint="default"/>
          <w:b/>
          <w:bCs/>
          <w:sz w:val="15"/>
          <w:szCs w:val="15"/>
        </w:rPr>
      </w:pPr>
    </w:p>
    <w:p>
      <w:pPr>
        <w:tabs>
          <w:tab w:pos="853" w:val="left" w:leader="none"/>
        </w:tabs>
        <w:spacing w:before="0"/>
        <w:ind w:left="126" w:right="1782" w:firstLine="0"/>
        <w:jc w:val="left"/>
        <w:rPr>
          <w:rFonts w:ascii="宋体" w:hAnsi="宋体" w:cs="宋体" w:eastAsia="宋体" w:hint="default"/>
          <w:sz w:val="21"/>
          <w:szCs w:val="21"/>
        </w:rPr>
      </w:pPr>
      <w:r>
        <w:rPr/>
        <w:pict>
          <v:group style="position:absolute;margin-left:120.019997pt;margin-top:-68.04628pt;width:388.65pt;height:5.4pt;mso-position-horizontal-relative:page;mso-position-vertical-relative:paragraph;z-index:-1291096" coordorigin="2400,-1361" coordsize="7773,108">
            <v:shape style="position:absolute;left:2400;top:-1361;width:2806;height:108" type="#_x0000_t75" stroked="false">
              <v:imagedata r:id="rId885" o:title=""/>
            </v:shape>
            <v:shape style="position:absolute;left:5183;top:-1265;width:1575;height:12" type="#_x0000_t75" stroked="false">
              <v:imagedata r:id="rId886" o:title=""/>
            </v:shape>
            <v:shape style="position:absolute;left:6743;top:-1265;width:1726;height:12" type="#_x0000_t75" stroked="false">
              <v:imagedata r:id="rId887" o:title=""/>
            </v:shape>
            <v:shape style="position:absolute;left:8454;top:-1263;width:1719;height:10" type="#_x0000_t75" stroked="false">
              <v:imagedata r:id="rId882" o:title=""/>
            </v:shape>
            <w10:wrap type="none"/>
          </v:group>
        </w:pict>
      </w:r>
      <w:r>
        <w:rPr/>
        <w:pict>
          <v:shape style="position:absolute;margin-left:196.130005pt;margin-top:16.703680pt;width:.48pt;height:.12pt;mso-position-horizontal-relative:page;mso-position-vertical-relative:paragraph;z-index:-1291072" type="#_x0000_t75" stroked="false">
            <v:imagedata r:id="rId888" o:title=""/>
          </v:shape>
        </w:pict>
      </w:r>
      <w:r>
        <w:rPr/>
        <w:pict>
          <v:shape style="position:absolute;margin-left:276.170013pt;margin-top:16.703680pt;width:.48001pt;height:.12pt;mso-position-horizontal-relative:page;mso-position-vertical-relative:paragraph;z-index:-1291048" type="#_x0000_t75" stroked="false">
            <v:imagedata r:id="rId888" o:title=""/>
          </v:shape>
        </w:pict>
      </w:r>
      <w:r>
        <w:rPr/>
        <w:pict>
          <v:shape style="position:absolute;margin-left:355.390015pt;margin-top:16.703680pt;width:.48001pt;height:.12pt;mso-position-horizontal-relative:page;mso-position-vertical-relative:paragraph;z-index:-1291024" type="#_x0000_t75" stroked="false">
            <v:imagedata r:id="rId888" o:title=""/>
          </v:shape>
        </w:pict>
      </w:r>
      <w:r>
        <w:rPr/>
        <w:pict>
          <v:shape style="position:absolute;margin-left:418.390015pt;margin-top:16.703680pt;width:.48001pt;height:.12pt;mso-position-horizontal-relative:page;mso-position-vertical-relative:paragraph;z-index:-1291000" type="#_x0000_t75" stroked="false">
            <v:imagedata r:id="rId888" o:title=""/>
          </v:shape>
        </w:pict>
      </w:r>
      <w:r>
        <w:rPr/>
        <w:pict>
          <v:group style="position:absolute;margin-left:117.5pt;margin-top:49.463688pt;width:397.9pt;height:5.3pt;mso-position-horizontal-relative:page;mso-position-vertical-relative:paragraph;z-index:-1290976" coordorigin="2350,989" coordsize="7958,106">
            <v:shape style="position:absolute;left:2350;top:989;width:1592;height:106" type="#_x0000_t75" stroked="false">
              <v:imagedata r:id="rId889" o:title=""/>
            </v:shape>
            <v:shape style="position:absolute;left:3918;top:1085;width:4450;height:10" type="#_x0000_t75" stroked="false">
              <v:imagedata r:id="rId890" o:title=""/>
            </v:shape>
            <v:shape style="position:absolute;left:8363;top:1085;width:1945;height:10" type="#_x0000_t75" stroked="false">
              <v:imagedata r:id="rId891" o:title=""/>
            </v:shape>
            <w10:wrap type="none"/>
          </v:group>
        </w:pict>
      </w:r>
      <w:r>
        <w:rPr/>
        <w:pict>
          <v:group style="position:absolute;margin-left:117.5pt;margin-top:85.943703pt;width:397.9pt;height:.5pt;mso-position-horizontal-relative:page;mso-position-vertical-relative:paragraph;z-index:-1290952" coordorigin="2350,1719" coordsize="7958,10">
            <v:shape style="position:absolute;left:2350;top:1719;width:1573;height:10" type="#_x0000_t75" stroked="false">
              <v:imagedata r:id="rId231" o:title=""/>
            </v:shape>
            <v:shape style="position:absolute;left:3918;top:1719;width:4450;height:10" type="#_x0000_t75" stroked="false">
              <v:imagedata r:id="rId892" o:title=""/>
            </v:shape>
            <v:shape style="position:absolute;left:8363;top:1719;width:1945;height:10" type="#_x0000_t75" stroked="false">
              <v:imagedata r:id="rId893" o:title=""/>
            </v:shape>
            <w10:wrap type="none"/>
          </v:group>
        </w:pict>
      </w:r>
      <w:r>
        <w:rPr/>
        <w:pict>
          <v:group style="position:absolute;margin-left:117.5pt;margin-top:117.623703pt;width:397.9pt;height:.5pt;mso-position-horizontal-relative:page;mso-position-vertical-relative:paragraph;z-index:-1290928" coordorigin="2350,2352" coordsize="7958,10">
            <v:shape style="position:absolute;left:2350;top:2352;width:1573;height:10" type="#_x0000_t75" stroked="false">
              <v:imagedata r:id="rId231" o:title=""/>
            </v:shape>
            <v:shape style="position:absolute;left:3918;top:2352;width:4450;height:10" type="#_x0000_t75" stroked="false">
              <v:imagedata r:id="rId890" o:title=""/>
            </v:shape>
            <v:shape style="position:absolute;left:8363;top:2352;width:1945;height:10" type="#_x0000_t75" stroked="false">
              <v:imagedata r:id="rId89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公司主要会计报表项目的异常情况及原因的说明</w:t>
      </w:r>
      <w:r>
        <w:rPr>
          <w:rFonts w:ascii="宋体" w:hAnsi="宋体" w:cs="宋体" w:eastAsia="宋体" w:hint="default"/>
          <w:sz w:val="21"/>
          <w:szCs w:val="21"/>
        </w:rPr>
      </w:r>
    </w:p>
    <w:tbl>
      <w:tblPr>
        <w:tblW w:w="0" w:type="auto"/>
        <w:jc w:val="left"/>
        <w:tblInd w:w="675" w:type="dxa"/>
        <w:tblLayout w:type="fixed"/>
        <w:tblCellMar>
          <w:top w:w="0" w:type="dxa"/>
          <w:left w:w="0" w:type="dxa"/>
          <w:bottom w:w="0" w:type="dxa"/>
          <w:right w:w="0" w:type="dxa"/>
        </w:tblCellMar>
        <w:tblLook w:val="01E0"/>
      </w:tblPr>
      <w:tblGrid>
        <w:gridCol w:w="1592"/>
        <w:gridCol w:w="1601"/>
        <w:gridCol w:w="1584"/>
        <w:gridCol w:w="1260"/>
        <w:gridCol w:w="1935"/>
      </w:tblGrid>
      <w:tr>
        <w:trPr>
          <w:trHeight w:val="670" w:hRule="exact"/>
        </w:trPr>
        <w:tc>
          <w:tcPr>
            <w:tcW w:w="1592"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6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pacing w:val="-7"/>
                <w:sz w:val="18"/>
                <w:szCs w:val="18"/>
              </w:rPr>
              <w:t>期末余额（或本期</w:t>
            </w: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pacing w:val="-9"/>
                <w:sz w:val="18"/>
                <w:szCs w:val="18"/>
              </w:rPr>
              <w:t>年初余额（或上期</w:t>
            </w: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变动比率</w:t>
            </w:r>
            <w:r>
              <w:rPr>
                <w:rFonts w:ascii="Times New Roman" w:hAnsi="Times New Roman" w:cs="Times New Roman" w:eastAsia="Times New Roman" w:hint="default"/>
                <w:spacing w:val="-1"/>
                <w:sz w:val="18"/>
                <w:szCs w:val="18"/>
              </w:rPr>
              <w:t>(%)</w:t>
            </w:r>
          </w:p>
        </w:tc>
        <w:tc>
          <w:tcPr>
            <w:tcW w:w="1935"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600" w:right="0"/>
              <w:jc w:val="left"/>
              <w:rPr>
                <w:rFonts w:ascii="宋体" w:hAnsi="宋体" w:cs="宋体" w:eastAsia="宋体" w:hint="default"/>
                <w:sz w:val="18"/>
                <w:szCs w:val="18"/>
              </w:rPr>
            </w:pPr>
            <w:r>
              <w:rPr>
                <w:rFonts w:ascii="宋体" w:hAnsi="宋体" w:cs="宋体" w:eastAsia="宋体" w:hint="default"/>
                <w:sz w:val="18"/>
                <w:szCs w:val="18"/>
              </w:rPr>
              <w:t>变动原因</w:t>
            </w:r>
          </w:p>
        </w:tc>
      </w:tr>
      <w:tr>
        <w:trPr>
          <w:trHeight w:val="732"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116,748,600.49</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83,091,550.75</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40.51</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316" w:lineRule="auto" w:before="113"/>
              <w:ind w:left="100" w:right="207"/>
              <w:jc w:val="left"/>
              <w:rPr>
                <w:rFonts w:ascii="宋体" w:hAnsi="宋体" w:cs="宋体" w:eastAsia="宋体" w:hint="default"/>
                <w:sz w:val="18"/>
                <w:szCs w:val="18"/>
              </w:rPr>
            </w:pPr>
            <w:r>
              <w:rPr>
                <w:rFonts w:ascii="宋体" w:hAnsi="宋体" w:cs="宋体" w:eastAsia="宋体" w:hint="default"/>
                <w:sz w:val="18"/>
                <w:szCs w:val="18"/>
              </w:rPr>
              <w:t>卡类业务产品赊销金 额增加</w:t>
            </w:r>
          </w:p>
        </w:tc>
      </w:tr>
      <w:tr>
        <w:trPr>
          <w:trHeight w:val="634"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210,957,079.07</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124,817,086.32</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69.01</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300"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公司根据</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年订单 增加备货</w:t>
            </w:r>
          </w:p>
        </w:tc>
      </w:tr>
      <w:tr>
        <w:trPr>
          <w:trHeight w:val="634"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228,063,652.49</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175,403,397.76</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30.02</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300" w:lineRule="auto" w:before="15"/>
              <w:ind w:left="100" w:right="180"/>
              <w:jc w:val="left"/>
              <w:rPr>
                <w:rFonts w:ascii="宋体" w:hAnsi="宋体" w:cs="宋体" w:eastAsia="宋体" w:hint="default"/>
                <w:sz w:val="18"/>
                <w:szCs w:val="18"/>
              </w:rPr>
            </w:pPr>
            <w:r>
              <w:rPr>
                <w:rFonts w:ascii="Times New Roman" w:hAnsi="Times New Roman" w:cs="Times New Roman" w:eastAsia="Times New Roman" w:hint="default"/>
                <w:sz w:val="18"/>
                <w:szCs w:val="18"/>
              </w:rPr>
              <w:t>MIC </w:t>
            </w:r>
            <w:r>
              <w:rPr>
                <w:rFonts w:ascii="宋体" w:hAnsi="宋体" w:cs="宋体" w:eastAsia="宋体" w:hint="default"/>
                <w:sz w:val="18"/>
                <w:szCs w:val="18"/>
              </w:rPr>
              <w:t>募投项目完工所</w:t>
            </w:r>
            <w:r>
              <w:rPr>
                <w:rFonts w:ascii="宋体" w:hAnsi="宋体" w:cs="宋体" w:eastAsia="宋体" w:hint="default"/>
                <w:w w:val="99"/>
                <w:sz w:val="18"/>
                <w:szCs w:val="18"/>
              </w:rPr>
              <w:t> </w:t>
            </w:r>
            <w:r>
              <w:rPr>
                <w:rFonts w:ascii="宋体" w:hAnsi="宋体" w:cs="宋体" w:eastAsia="宋体" w:hint="default"/>
                <w:sz w:val="18"/>
                <w:szCs w:val="18"/>
              </w:rPr>
              <w:t>致</w:t>
            </w:r>
          </w:p>
        </w:tc>
      </w:tr>
      <w:tr>
        <w:trPr>
          <w:trHeight w:val="635"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125,677,363.56</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80,442,535.71</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56.23</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300" w:lineRule="auto" w:before="15"/>
              <w:ind w:left="100" w:right="113"/>
              <w:jc w:val="left"/>
              <w:rPr>
                <w:rFonts w:ascii="宋体" w:hAnsi="宋体" w:cs="宋体" w:eastAsia="宋体" w:hint="default"/>
                <w:sz w:val="18"/>
                <w:szCs w:val="18"/>
              </w:rPr>
            </w:pPr>
            <w:r>
              <w:rPr>
                <w:rFonts w:ascii="宋体" w:hAnsi="宋体" w:cs="宋体" w:eastAsia="宋体" w:hint="default"/>
                <w:sz w:val="18"/>
                <w:szCs w:val="18"/>
              </w:rPr>
              <w:t>公司根据</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年订单 增加备货</w:t>
            </w:r>
          </w:p>
        </w:tc>
      </w:tr>
      <w:tr>
        <w:trPr>
          <w:trHeight w:val="635" w:hRule="exact"/>
        </w:trPr>
        <w:tc>
          <w:tcPr>
            <w:tcW w:w="1592"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72,250,887.07</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47,412,601.94</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52.39</w:t>
            </w:r>
          </w:p>
        </w:tc>
        <w:tc>
          <w:tcPr>
            <w:tcW w:w="1935" w:type="dxa"/>
            <w:tcBorders>
              <w:top w:val="nil" w:sz="6" w:space="0" w:color="auto"/>
              <w:left w:val="single" w:sz="4" w:space="0" w:color="000000"/>
              <w:bottom w:val="nil" w:sz="6" w:space="0" w:color="auto"/>
              <w:right w:val="nil" w:sz="6" w:space="0" w:color="auto"/>
            </w:tcBorders>
          </w:tcPr>
          <w:p>
            <w:pPr>
              <w:pStyle w:val="TableParagraph"/>
              <w:spacing w:line="316" w:lineRule="auto" w:before="16"/>
              <w:ind w:left="100" w:right="207"/>
              <w:jc w:val="left"/>
              <w:rPr>
                <w:rFonts w:ascii="宋体" w:hAnsi="宋体" w:cs="宋体" w:eastAsia="宋体" w:hint="default"/>
                <w:sz w:val="18"/>
                <w:szCs w:val="18"/>
              </w:rPr>
            </w:pPr>
            <w:r>
              <w:rPr>
                <w:rFonts w:ascii="宋体" w:hAnsi="宋体" w:cs="宋体" w:eastAsia="宋体" w:hint="default"/>
                <w:sz w:val="18"/>
                <w:szCs w:val="18"/>
              </w:rPr>
              <w:t>公司增加科研经费投 入</w:t>
            </w:r>
          </w:p>
        </w:tc>
      </w:tr>
      <w:tr>
        <w:trPr>
          <w:trHeight w:val="645" w:hRule="exact"/>
        </w:trPr>
        <w:tc>
          <w:tcPr>
            <w:tcW w:w="15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6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44,064,000.00</w:t>
            </w:r>
          </w:p>
        </w:tc>
        <w:tc>
          <w:tcPr>
            <w:tcW w:w="15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16,450,560.00</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167.86</w:t>
            </w:r>
          </w:p>
        </w:tc>
        <w:tc>
          <w:tcPr>
            <w:tcW w:w="1935" w:type="dxa"/>
            <w:tcBorders>
              <w:top w:val="nil" w:sz="6" w:space="0" w:color="auto"/>
              <w:left w:val="single" w:sz="4" w:space="0" w:color="000000"/>
              <w:bottom w:val="single" w:sz="12" w:space="0" w:color="000000"/>
              <w:right w:val="nil" w:sz="6" w:space="0" w:color="auto"/>
            </w:tcBorders>
          </w:tcPr>
          <w:p>
            <w:pPr>
              <w:pStyle w:val="TableParagraph"/>
              <w:spacing w:line="316" w:lineRule="auto" w:before="15"/>
              <w:ind w:left="100" w:right="207"/>
              <w:jc w:val="left"/>
              <w:rPr>
                <w:rFonts w:ascii="宋体" w:hAnsi="宋体" w:cs="宋体" w:eastAsia="宋体" w:hint="default"/>
                <w:sz w:val="18"/>
                <w:szCs w:val="18"/>
              </w:rPr>
            </w:pPr>
            <w:r>
              <w:rPr>
                <w:rFonts w:ascii="宋体" w:hAnsi="宋体" w:cs="宋体" w:eastAsia="宋体" w:hint="default"/>
                <w:sz w:val="18"/>
                <w:szCs w:val="18"/>
              </w:rPr>
              <w:t>本年分配的现金股利 比上年增加</w:t>
            </w:r>
          </w:p>
        </w:tc>
      </w:tr>
    </w:tbl>
    <w:p>
      <w:pPr>
        <w:spacing w:line="240" w:lineRule="auto" w:before="0"/>
        <w:rPr>
          <w:rFonts w:ascii="宋体" w:hAnsi="宋体" w:cs="宋体" w:eastAsia="宋体" w:hint="default"/>
          <w:b/>
          <w:bCs/>
          <w:sz w:val="22"/>
          <w:szCs w:val="22"/>
        </w:rPr>
      </w:pPr>
    </w:p>
    <w:p>
      <w:pPr>
        <w:pStyle w:val="Heading4"/>
        <w:spacing w:line="240" w:lineRule="auto" w:before="156"/>
        <w:ind w:left="126" w:right="1782"/>
        <w:jc w:val="left"/>
        <w:rPr>
          <w:b w:val="0"/>
          <w:bCs w:val="0"/>
        </w:rPr>
      </w:pPr>
      <w:r>
        <w:rPr/>
        <w:pict>
          <v:group style="position:absolute;margin-left:117.5pt;margin-top:-110.324371pt;width:397.9pt;height:.5pt;mso-position-horizontal-relative:page;mso-position-vertical-relative:paragraph;z-index:-1290904" coordorigin="2350,-2206" coordsize="7958,10">
            <v:shape style="position:absolute;left:2350;top:-2206;width:1573;height:10" type="#_x0000_t75" stroked="false">
              <v:imagedata r:id="rId231" o:title=""/>
            </v:shape>
            <v:shape style="position:absolute;left:3918;top:-2206;width:4450;height:10" type="#_x0000_t75" stroked="false">
              <v:imagedata r:id="rId892" o:title=""/>
            </v:shape>
            <v:shape style="position:absolute;left:8363;top:-2206;width:1945;height:10" type="#_x0000_t75" stroked="false">
              <v:imagedata r:id="rId893" o:title=""/>
            </v:shape>
            <w10:wrap type="none"/>
          </v:group>
        </w:pict>
      </w:r>
      <w:r>
        <w:rPr/>
        <w:pict>
          <v:group style="position:absolute;margin-left:117.5pt;margin-top:-78.624344pt;width:397.9pt;height:.5pt;mso-position-horizontal-relative:page;mso-position-vertical-relative:paragraph;z-index:-1290880" coordorigin="2350,-1572" coordsize="7958,10">
            <v:shape style="position:absolute;left:2350;top:-1572;width:1573;height:10" type="#_x0000_t75" stroked="false">
              <v:imagedata r:id="rId231" o:title=""/>
            </v:shape>
            <v:shape style="position:absolute;left:3918;top:-1572;width:4450;height:10" type="#_x0000_t75" stroked="false">
              <v:imagedata r:id="rId890" o:title=""/>
            </v:shape>
            <v:shape style="position:absolute;left:8363;top:-1572;width:1945;height:10" type="#_x0000_t75" stroked="false">
              <v:imagedata r:id="rId891" o:title=""/>
            </v:shape>
            <w10:wrap type="none"/>
          </v:group>
        </w:pict>
      </w:r>
      <w:r>
        <w:rPr/>
        <w:pict>
          <v:group style="position:absolute;margin-left:117.5pt;margin-top:-46.824371pt;width:397.9pt;height:.5pt;mso-position-horizontal-relative:page;mso-position-vertical-relative:paragraph;z-index:-1290856" coordorigin="2350,-936" coordsize="7958,10">
            <v:shape style="position:absolute;left:2350;top:-936;width:1573;height:10" type="#_x0000_t75" stroked="false">
              <v:imagedata r:id="rId231" o:title=""/>
            </v:shape>
            <v:shape style="position:absolute;left:3918;top:-936;width:4450;height:10" type="#_x0000_t75" stroked="false">
              <v:imagedata r:id="rId890" o:title=""/>
            </v:shape>
            <v:shape style="position:absolute;left:8363;top:-936;width:1945;height:10" type="#_x0000_t75" stroked="false">
              <v:imagedata r:id="rId891" o:title=""/>
            </v:shape>
            <w10:wrap type="none"/>
          </v:group>
        </w:pict>
      </w:r>
      <w:r>
        <w:rPr/>
        <w:t>十三、财务报表的批准报出</w:t>
      </w:r>
      <w:r>
        <w:rPr>
          <w:b w:val="0"/>
          <w:bCs w:val="0"/>
        </w:rPr>
      </w:r>
    </w:p>
    <w:p>
      <w:pPr>
        <w:spacing w:before="109"/>
        <w:ind w:left="858" w:right="1782" w:firstLine="0"/>
        <w:jc w:val="left"/>
        <w:rPr>
          <w:rFonts w:ascii="宋体" w:hAnsi="宋体" w:cs="宋体" w:eastAsia="宋体" w:hint="default"/>
          <w:sz w:val="21"/>
          <w:szCs w:val="21"/>
        </w:rPr>
      </w:pPr>
      <w:r>
        <w:rPr>
          <w:rFonts w:ascii="宋体" w:hAnsi="宋体" w:cs="宋体" w:eastAsia="宋体" w:hint="default"/>
          <w:sz w:val="21"/>
          <w:szCs w:val="21"/>
        </w:rPr>
        <w:t>本财务报表业经公司董事会于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日批准报出。</w:t>
      </w:r>
    </w:p>
    <w:p>
      <w:pPr>
        <w:spacing w:line="240" w:lineRule="auto" w:before="0"/>
        <w:rPr>
          <w:rFonts w:ascii="宋体" w:hAnsi="宋体" w:cs="宋体" w:eastAsia="宋体" w:hint="default"/>
          <w:sz w:val="22"/>
          <w:szCs w:val="22"/>
        </w:rPr>
      </w:pPr>
    </w:p>
    <w:p>
      <w:pPr>
        <w:spacing w:before="183"/>
        <w:ind w:left="5588" w:right="1658"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sz w:val="21"/>
          <w:szCs w:val="21"/>
        </w:rPr>
      </w:r>
    </w:p>
    <w:p>
      <w:pPr>
        <w:spacing w:before="104"/>
        <w:ind w:left="5509" w:right="1658" w:firstLine="0"/>
        <w:jc w:val="center"/>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66"/>
          <w:sz w:val="21"/>
          <w:szCs w:val="21"/>
        </w:rPr>
        <w:t> </w:t>
      </w:r>
      <w:r>
        <w:rPr>
          <w:rFonts w:ascii="宋体" w:hAnsi="宋体" w:cs="宋体" w:eastAsia="宋体" w:hint="default"/>
          <w:b/>
          <w:bCs/>
          <w:sz w:val="21"/>
          <w:szCs w:val="21"/>
        </w:rPr>
        <w:t>〇</w:t>
      </w:r>
      <w:r>
        <w:rPr>
          <w:rFonts w:ascii="宋体" w:hAnsi="宋体" w:cs="宋体" w:eastAsia="宋体" w:hint="default"/>
          <w:b/>
          <w:bCs/>
          <w:spacing w:val="-66"/>
          <w:sz w:val="21"/>
          <w:szCs w:val="21"/>
        </w:rPr>
        <w:t> </w:t>
      </w:r>
      <w:r>
        <w:rPr>
          <w:rFonts w:ascii="宋体" w:hAnsi="宋体" w:cs="宋体" w:eastAsia="宋体" w:hint="default"/>
          <w:b/>
          <w:bCs/>
          <w:sz w:val="21"/>
          <w:szCs w:val="21"/>
        </w:rPr>
        <w:t>一</w:t>
      </w:r>
      <w:r>
        <w:rPr>
          <w:rFonts w:ascii="宋体" w:hAnsi="宋体" w:cs="宋体" w:eastAsia="宋体" w:hint="default"/>
          <w:b/>
          <w:bCs/>
          <w:spacing w:val="-68"/>
          <w:sz w:val="21"/>
          <w:szCs w:val="21"/>
        </w:rPr>
        <w:t> </w:t>
      </w:r>
      <w:r>
        <w:rPr>
          <w:rFonts w:ascii="宋体" w:hAnsi="宋体" w:cs="宋体" w:eastAsia="宋体" w:hint="default"/>
          <w:b/>
          <w:bCs/>
          <w:sz w:val="21"/>
          <w:szCs w:val="21"/>
        </w:rPr>
        <w:t>二</w:t>
      </w:r>
      <w:r>
        <w:rPr>
          <w:rFonts w:ascii="宋体" w:hAnsi="宋体" w:cs="宋体" w:eastAsia="宋体" w:hint="default"/>
          <w:b/>
          <w:bCs/>
          <w:spacing w:val="-66"/>
          <w:sz w:val="21"/>
          <w:szCs w:val="21"/>
        </w:rPr>
        <w:t> </w:t>
      </w:r>
      <w:r>
        <w:rPr>
          <w:rFonts w:ascii="宋体" w:hAnsi="宋体" w:cs="宋体" w:eastAsia="宋体" w:hint="default"/>
          <w:b/>
          <w:bCs/>
          <w:sz w:val="21"/>
          <w:szCs w:val="21"/>
        </w:rPr>
        <w:t>年</w:t>
      </w:r>
      <w:r>
        <w:rPr>
          <w:rFonts w:ascii="宋体" w:hAnsi="宋体" w:cs="宋体" w:eastAsia="宋体" w:hint="default"/>
          <w:b/>
          <w:bCs/>
          <w:spacing w:val="-67"/>
          <w:sz w:val="21"/>
          <w:szCs w:val="21"/>
        </w:rPr>
        <w:t> </w:t>
      </w:r>
      <w:r>
        <w:rPr>
          <w:rFonts w:ascii="宋体" w:hAnsi="宋体" w:cs="宋体" w:eastAsia="宋体" w:hint="default"/>
          <w:b/>
          <w:bCs/>
          <w:sz w:val="21"/>
          <w:szCs w:val="21"/>
        </w:rPr>
        <w:t>三</w:t>
      </w:r>
      <w:r>
        <w:rPr>
          <w:rFonts w:ascii="宋体" w:hAnsi="宋体" w:cs="宋体" w:eastAsia="宋体" w:hint="default"/>
          <w:b/>
          <w:bCs/>
          <w:spacing w:val="-65"/>
          <w:sz w:val="21"/>
          <w:szCs w:val="21"/>
        </w:rPr>
        <w:t> </w:t>
      </w:r>
      <w:r>
        <w:rPr>
          <w:rFonts w:ascii="宋体" w:hAnsi="宋体" w:cs="宋体" w:eastAsia="宋体" w:hint="default"/>
          <w:b/>
          <w:bCs/>
          <w:sz w:val="21"/>
          <w:szCs w:val="21"/>
        </w:rPr>
        <w:t>月</w:t>
      </w:r>
      <w:r>
        <w:rPr>
          <w:rFonts w:ascii="宋体" w:hAnsi="宋体" w:cs="宋体" w:eastAsia="宋体" w:hint="default"/>
          <w:b/>
          <w:bCs/>
          <w:spacing w:val="-68"/>
          <w:sz w:val="21"/>
          <w:szCs w:val="21"/>
        </w:rPr>
        <w:t> </w:t>
      </w:r>
      <w:r>
        <w:rPr>
          <w:rFonts w:ascii="宋体" w:hAnsi="宋体" w:cs="宋体" w:eastAsia="宋体" w:hint="default"/>
          <w:b/>
          <w:bCs/>
          <w:sz w:val="21"/>
          <w:szCs w:val="21"/>
        </w:rPr>
        <w:t>二</w:t>
      </w:r>
      <w:r>
        <w:rPr>
          <w:rFonts w:ascii="宋体" w:hAnsi="宋体" w:cs="宋体" w:eastAsia="宋体" w:hint="default"/>
          <w:b/>
          <w:bCs/>
          <w:spacing w:val="-66"/>
          <w:sz w:val="21"/>
          <w:szCs w:val="21"/>
        </w:rPr>
        <w:t> </w:t>
      </w:r>
      <w:r>
        <w:rPr>
          <w:rFonts w:ascii="宋体" w:hAnsi="宋体" w:cs="宋体" w:eastAsia="宋体" w:hint="default"/>
          <w:b/>
          <w:bCs/>
          <w:sz w:val="21"/>
          <w:szCs w:val="21"/>
        </w:rPr>
        <w:t>十</w:t>
      </w:r>
      <w:r>
        <w:rPr>
          <w:rFonts w:ascii="宋体" w:hAnsi="宋体" w:cs="宋体" w:eastAsia="宋体" w:hint="default"/>
          <w:b/>
          <w:bCs/>
          <w:spacing w:val="-68"/>
          <w:sz w:val="21"/>
          <w:szCs w:val="21"/>
        </w:rPr>
        <w:t> </w:t>
      </w:r>
      <w:r>
        <w:rPr>
          <w:rFonts w:ascii="宋体" w:hAnsi="宋体" w:cs="宋体" w:eastAsia="宋体" w:hint="default"/>
          <w:b/>
          <w:bCs/>
          <w:sz w:val="21"/>
          <w:szCs w:val="21"/>
        </w:rPr>
        <w:t>七</w:t>
      </w:r>
      <w:r>
        <w:rPr>
          <w:rFonts w:ascii="宋体" w:hAnsi="宋体" w:cs="宋体" w:eastAsia="宋体" w:hint="default"/>
          <w:b/>
          <w:bCs/>
          <w:spacing w:val="-6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after="0"/>
        <w:jc w:val="center"/>
        <w:rPr>
          <w:rFonts w:ascii="宋体" w:hAnsi="宋体" w:cs="宋体" w:eastAsia="宋体" w:hint="default"/>
          <w:sz w:val="21"/>
          <w:szCs w:val="21"/>
        </w:rPr>
        <w:sectPr>
          <w:pgSz w:w="11910" w:h="16840"/>
          <w:pgMar w:header="0" w:footer="980" w:top="1160" w:bottom="1160" w:left="1660" w:right="0"/>
        </w:sectPr>
      </w:pPr>
    </w:p>
    <w:p>
      <w:pPr>
        <w:spacing w:line="240" w:lineRule="auto" w:before="11"/>
        <w:rPr>
          <w:rFonts w:ascii="宋体" w:hAnsi="宋体" w:cs="宋体" w:eastAsia="宋体" w:hint="default"/>
          <w:b/>
          <w:bCs/>
          <w:sz w:val="7"/>
          <w:szCs w:val="7"/>
        </w:rPr>
      </w:pPr>
    </w:p>
    <w:p>
      <w:pPr>
        <w:spacing w:before="44"/>
        <w:ind w:left="5638" w:right="0" w:firstLine="0"/>
        <w:jc w:val="left"/>
        <w:rPr>
          <w:rFonts w:ascii="宋体" w:hAnsi="宋体" w:cs="宋体" w:eastAsia="宋体" w:hint="default"/>
          <w:sz w:val="18"/>
          <w:szCs w:val="18"/>
        </w:rPr>
      </w:pPr>
      <w:r>
        <w:rPr/>
        <w:pict>
          <v:group style="position:absolute;margin-left:88.546974pt;margin-top:-.593623pt;width:48.55pt;height:13pt;mso-position-horizontal-relative:page;mso-position-vertical-relative:paragraph;z-index:23728" coordorigin="1771,-12" coordsize="971,260">
            <v:group style="position:absolute;left:1854;top:1;width:131;height:2" coordorigin="1854,1" coordsize="131,2">
              <v:shape style="position:absolute;left:1854;top:1;width:131;height:2" coordorigin="1854,1" coordsize="131,0" path="m1854,1l1985,1e" filled="false" stroked="true" strokeweight=".994593pt" strokecolor="#0d3092">
                <v:path arrowok="t"/>
              </v:shape>
            </v:group>
            <v:group style="position:absolute;left:1850;top:151;width:136;height:2" coordorigin="1850,151" coordsize="136,2">
              <v:shape style="position:absolute;left:1850;top:151;width:136;height:2" coordorigin="1850,151" coordsize="136,0" path="m1850,151l1986,151e" filled="false" stroked="true" strokeweight=".994593pt" strokecolor="#0d3092">
                <v:path arrowok="t"/>
              </v:shape>
            </v:group>
            <v:group style="position:absolute;left:1832;top:41;width:2;height:122" coordorigin="1832,41" coordsize="2,122">
              <v:shape style="position:absolute;left:1832;top:41;width:2;height:122" coordorigin="1832,41" coordsize="0,122" path="m1832,41l1832,162e" filled="false" stroked="true" strokeweight="1.321564pt" strokecolor="#0d3092">
                <v:path arrowok="t"/>
              </v:shape>
            </v:group>
            <v:group style="position:absolute;left:1796;top:40;width:2;height:109" coordorigin="1796,40" coordsize="2,109">
              <v:shape style="position:absolute;left:1796;top:40;width:2;height:109" coordorigin="1796,40" coordsize="0,109" path="m1796,40l1796,149e" filled="false" stroked="true" strokeweight="1.320509pt" strokecolor="#0d3092">
                <v:path arrowok="t"/>
              </v:shape>
            </v:group>
            <v:group style="position:absolute;left:1783;top:29;width:68;height:2" coordorigin="1783,29" coordsize="68,2">
              <v:shape style="position:absolute;left:1783;top:29;width:68;height:2" coordorigin="1783,29" coordsize="68,0" path="m1783,29l1850,29e" filled="false" stroked="true" strokeweight="1.117026pt" strokecolor="#0d3092">
                <v:path arrowok="t"/>
              </v:shape>
            </v:group>
            <v:group style="position:absolute;left:1783;top:6;width:27;height:2" coordorigin="1783,6" coordsize="27,2">
              <v:shape style="position:absolute;left:1783;top:6;width:27;height:2" coordorigin="1783,6" coordsize="27,0" path="m1783,6l1809,6e" filled="false" stroked="true" strokeweight="1.202951pt" strokecolor="#0d3092">
                <v:path arrowok="t"/>
              </v:shape>
            </v:group>
            <v:group style="position:absolute;left:1819;top:4;width:27;height:2" coordorigin="1819,4" coordsize="27,2">
              <v:shape style="position:absolute;left:1819;top:4;width:27;height:2" coordorigin="1819,4" coordsize="27,0" path="m1819,4l1845,4e" filled="false" stroked="true" strokeweight="1.489397pt" strokecolor="#0d3092">
                <v:path arrowok="t"/>
              </v:shape>
            </v:group>
            <v:group style="position:absolute;left:1857;top:25;width:126;height:101" coordorigin="1857,25" coordsize="126,101">
              <v:shape style="position:absolute;left:1857;top:25;width:126;height:101" coordorigin="1857,25" coordsize="126,101" path="m1885,25l1857,25,1857,125,1956,125,1962,124,1982,105,1885,105,1885,83,1982,83,1982,65,1885,65,1885,25xe" filled="true" fillcolor="#0d3092" stroked="false">
                <v:path arrowok="t"/>
                <v:fill type="solid"/>
              </v:shape>
              <v:shape style="position:absolute;left:1857;top:25;width:126;height:101" coordorigin="1857,25" coordsize="126,101" path="m1982,83l1956,83,1956,102,1954,104,1952,105,1982,105,1982,100,1982,83xe" filled="true" fillcolor="#0d3092" stroked="false">
                <v:path arrowok="t"/>
                <v:fill type="solid"/>
              </v:shape>
              <v:shape style="position:absolute;left:1857;top:25;width:126;height:101" coordorigin="1857,25" coordsize="126,101" path="m1982,25l1896,25,1896,45,1956,45,1956,65,1982,65,1982,25xe" filled="true" fillcolor="#0d3092" stroked="false">
                <v:path arrowok="t"/>
                <v:fill type="solid"/>
              </v:shape>
              <v:shape style="position:absolute;left:2017;top:-12;width:219;height:173" type="#_x0000_t75" stroked="false">
                <v:imagedata r:id="rId392" o:title=""/>
              </v:shape>
              <v:shape style="position:absolute;left:2286;top:-9;width:206;height:171" type="#_x0000_t75" stroked="false">
                <v:imagedata r:id="rId896" o:title=""/>
              </v:shape>
              <v:shape style="position:absolute;left:2540;top:-10;width:202;height:173" type="#_x0000_t75" stroked="false">
                <v:imagedata r:id="rId394" o:title=""/>
              </v:shape>
            </v:group>
            <v:group style="position:absolute;left:2453;top:232;width:15;height:11" coordorigin="2453,232" coordsize="15,11">
              <v:shape style="position:absolute;left:2453;top:232;width:15;height:11" coordorigin="2453,232" coordsize="15,11" path="m2460,232l2454,234,2453,236,2453,240,2454,242,2457,243,2462,243,2466,240,2468,238,2465,234,2460,232xe" filled="true" fillcolor="#0d3092" stroked="false">
                <v:path arrowok="t"/>
                <v:fill type="solid"/>
              </v:shape>
            </v:group>
            <v:group style="position:absolute;left:2481;top:233;width:14;height:14" coordorigin="2481,233" coordsize="14,14">
              <v:shape style="position:absolute;left:2481;top:233;width:14;height:14" coordorigin="2481,233" coordsize="14,14" path="m2487,233l2485,234,2482,236,2481,238,2481,240,2482,241,2485,242,2486,242,2486,243,2482,247,2489,247,2490,246,2494,240,2494,236,2491,235,2490,234,2487,233xe" filled="true" fillcolor="#0d3092" stroked="false">
                <v:path arrowok="t"/>
                <v:fill type="solid"/>
              </v:shape>
            </v:group>
            <v:group style="position:absolute;left:2727;top:232;width:15;height:11" coordorigin="2727,232" coordsize="15,11">
              <v:shape style="position:absolute;left:2727;top:232;width:15;height:11" coordorigin="2727,232" coordsize="15,11" path="m2735,232l2730,234,2727,238,2730,242,2733,243,2738,243,2741,241,2742,240,2742,236,2739,234,2738,233,2735,232xe" filled="true" fillcolor="#0d3092" stroked="false">
                <v:path arrowok="t"/>
                <v:fill type="solid"/>
              </v:shape>
            </v:group>
            <v:group style="position:absolute;left:1783;top:203;width:63;height:42" coordorigin="1783,203" coordsize="63,42">
              <v:shape style="position:absolute;left:1783;top:203;width:63;height:42" coordorigin="1783,203" coordsize="63,42" path="m1793,203l1783,203,1783,244,1793,244,1793,229,1845,229,1845,219,1793,219,1793,203xe" filled="true" fillcolor="#0d3092" stroked="false">
                <v:path arrowok="t"/>
                <v:fill type="solid"/>
              </v:shape>
              <v:shape style="position:absolute;left:1783;top:203;width:63;height:42" coordorigin="1783,203" coordsize="63,42" path="m1845,229l1833,229,1833,244,1845,244,1845,229xe" filled="true" fillcolor="#0d3092" stroked="false">
                <v:path arrowok="t"/>
                <v:fill type="solid"/>
              </v:shape>
              <v:shape style="position:absolute;left:1783;top:203;width:63;height:42" coordorigin="1783,203" coordsize="63,42" path="m1845,203l1833,203,1833,219,1845,219,1845,203xe" filled="true" fillcolor="#0d3092" stroked="false">
                <v:path arrowok="t"/>
                <v:fill type="solid"/>
              </v:shape>
            </v:group>
            <v:group style="position:absolute;left:1856;top:203;width:60;height:42" coordorigin="1856,203" coordsize="60,42">
              <v:shape style="position:absolute;left:1856;top:203;width:60;height:42" coordorigin="1856,203" coordsize="60,42" path="m1915,203l1870,203,1865,204,1859,207,1857,211,1856,217,1856,231,1857,236,1859,240,1865,243,1870,244,1915,244,1915,233,1866,233,1866,230,1915,230,1915,219,1866,219,1866,214,1915,214,1915,203xe" filled="true" fillcolor="#0d3092" stroked="false">
                <v:path arrowok="t"/>
                <v:fill type="solid"/>
              </v:shape>
            </v:group>
            <v:group style="position:absolute;left:1925;top:202;width:61;height:44" coordorigin="1925,202" coordsize="61,44">
              <v:shape style="position:absolute;left:1925;top:202;width:61;height:44" coordorigin="1925,202" coordsize="61,44" path="m1954,214l1937,214,1966,241,1969,242,1972,244,1973,244,1976,245,1980,244,1983,241,1986,234,1976,234,1954,214xe" filled="true" fillcolor="#0d3092" stroked="false">
                <v:path arrowok="t"/>
                <v:fill type="solid"/>
              </v:shape>
              <v:shape style="position:absolute;left:1925;top:202;width:61;height:44" coordorigin="1925,202" coordsize="61,44" path="m1937,202l1933,203,1929,205,1927,209,1925,212,1925,244,1937,244,1937,214,1954,214,1945,206,1941,203,1937,202xe" filled="true" fillcolor="#0d3092" stroked="false">
                <v:path arrowok="t"/>
                <v:fill type="solid"/>
              </v:shape>
              <v:shape style="position:absolute;left:1925;top:202;width:61;height:44" coordorigin="1925,202" coordsize="61,44" path="m1986,203l1976,203,1976,234,1986,234,1986,233,1986,203xe" filled="true" fillcolor="#0d3092" stroked="false">
                <v:path arrowok="t"/>
                <v:fill type="solid"/>
              </v:shape>
            </v:group>
            <v:group style="position:absolute;left:1997;top:203;width:62;height:42" coordorigin="1997,203" coordsize="62,42">
              <v:shape style="position:absolute;left:1997;top:203;width:62;height:42" coordorigin="1997,203" coordsize="62,42" path="m2059,203l2012,203,2006,204,2001,206,1998,210,1997,215,1997,234,1999,238,2005,242,2012,244,2042,244,2007,233,2007,214,2059,214,2059,203xe" filled="true" fillcolor="#0d3092" stroked="false">
                <v:path arrowok="t"/>
                <v:fill type="solid"/>
              </v:shape>
              <v:shape style="position:absolute;left:1997;top:203;width:62;height:42" coordorigin="1997,203" coordsize="62,42" path="m2057,219l2027,219,2027,229,2047,229,2047,233,2057,233,2057,219xe" filled="true" fillcolor="#0d3092" stroked="false">
                <v:path arrowok="t"/>
                <v:fill type="solid"/>
              </v:shape>
            </v:group>
            <v:group style="position:absolute;left:2069;top:203;width:62;height:42" coordorigin="2069,203" coordsize="62,42">
              <v:shape style="position:absolute;left:2069;top:203;width:62;height:42" coordorigin="2069,203" coordsize="62,42" path="m2114,203l2069,203,2069,244,2121,244,2126,240,2129,237,2130,234,2130,233,2080,233,2080,229,2131,229,2130,227,2129,226,2127,223,2130,220,2130,219,2080,219,2080,214,2129,214,2129,210,2126,206,2121,204,2114,203xe" filled="true" fillcolor="#0d3092" stroked="false">
                <v:path arrowok="t"/>
                <v:fill type="solid"/>
              </v:shape>
              <v:shape style="position:absolute;left:2069;top:203;width:62;height:42" coordorigin="2069,203" coordsize="62,42" path="m2131,229l2118,229,2118,233,2130,233,2131,230,2131,229xe" filled="true" fillcolor="#0d3092" stroked="false">
                <v:path arrowok="t"/>
                <v:fill type="solid"/>
              </v:shape>
              <v:shape style="position:absolute;left:2069;top:203;width:62;height:42" coordorigin="2069,203" coordsize="62,42" path="m2129,214l2118,214,2118,219,2130,219,2130,216,2129,214xe" filled="true" fillcolor="#0d3092" stroked="false">
                <v:path arrowok="t"/>
                <v:fill type="solid"/>
              </v:shape>
            </v:group>
            <v:group style="position:absolute;left:2138;top:203;width:58;height:42" coordorigin="2138,203" coordsize="58,42">
              <v:shape style="position:absolute;left:2138;top:203;width:58;height:42" coordorigin="2138,203" coordsize="58,42" path="m2167,203l2163,204,2159,206,2156,209,2155,214,2138,244,2150,244,2156,233,2190,233,2184,222,2161,222,2167,214,2179,214,2176,209,2173,206,2171,204,2167,203xe" filled="true" fillcolor="#0d3092" stroked="false">
                <v:path arrowok="t"/>
                <v:fill type="solid"/>
              </v:shape>
              <v:shape style="position:absolute;left:2138;top:203;width:58;height:42" coordorigin="2138,203" coordsize="58,42" path="m2190,233l2177,233,2184,244,2196,244,2190,233xe" filled="true" fillcolor="#0d3092" stroked="false">
                <v:path arrowok="t"/>
                <v:fill type="solid"/>
              </v:shape>
              <v:shape style="position:absolute;left:2138;top:203;width:58;height:42" coordorigin="2138,203" coordsize="58,42" path="m2179,214l2167,214,2172,222,2184,222,2179,214xe" filled="true" fillcolor="#0d3092" stroked="false">
                <v:path arrowok="t"/>
                <v:fill type="solid"/>
              </v:shape>
            </v:group>
            <v:group style="position:absolute;left:2203;top:203;width:61;height:42" coordorigin="2203,203" coordsize="61,42">
              <v:shape style="position:absolute;left:2203;top:203;width:61;height:42" coordorigin="2203,203" coordsize="61,42" path="m2249,203l2217,203,2212,204,2206,207,2204,211,2203,216,2203,230,2204,236,2206,240,2210,243,2216,244,2249,244,2253,243,2255,242,2259,240,2262,233,2213,233,2213,214,2262,214,2262,212,2259,207,2254,204,2249,203xe" filled="true" fillcolor="#0d3092" stroked="false">
                <v:path arrowok="t"/>
                <v:fill type="solid"/>
              </v:shape>
              <v:shape style="position:absolute;left:2203;top:203;width:61;height:42" coordorigin="2203,203" coordsize="61,42" path="m2262,214l2251,214,2251,233,2262,233,2263,231,2263,217,2262,214xe" filled="true" fillcolor="#0d3092" stroked="false">
                <v:path arrowok="t"/>
                <v:fill type="solid"/>
              </v:shape>
            </v:group>
            <v:group style="position:absolute;left:2308;top:203;width:62;height:42" coordorigin="2308,203" coordsize="62,42">
              <v:shape style="position:absolute;left:2308;top:203;width:62;height:42" coordorigin="2308,203" coordsize="62,42" path="m2370,203l2324,203,2317,204,2315,205,2312,207,2309,212,2308,219,2308,232,2309,237,2312,241,2317,243,2322,244,2370,244,2370,234,2320,234,2320,214,2370,214,2370,203xe" filled="true" fillcolor="#0d3092" stroked="false">
                <v:path arrowok="t"/>
                <v:fill type="solid"/>
              </v:shape>
            </v:group>
            <v:group style="position:absolute;left:2380;top:203;width:60;height:42" coordorigin="2380,203" coordsize="60,42">
              <v:shape style="position:absolute;left:2380;top:203;width:60;height:42" coordorigin="2380,203" coordsize="60,42" path="m2427,203l2395,203,2390,204,2384,207,2382,211,2380,216,2380,236,2384,240,2388,243,2394,244,2427,244,2440,234,2440,233,2391,233,2391,214,2440,214,2440,212,2436,207,2432,204,2427,203xe" filled="true" fillcolor="#0d3092" stroked="false">
                <v:path arrowok="t"/>
                <v:fill type="solid"/>
              </v:shape>
              <v:shape style="position:absolute;left:2380;top:203;width:60;height:42" coordorigin="2380,203" coordsize="60,42" path="m2440,214l2429,214,2429,233,2440,233,2440,214xe" filled="true" fillcolor="#0d3092" stroked="false">
                <v:path arrowok="t"/>
                <v:fill type="solid"/>
              </v:shape>
            </v:group>
            <v:group style="position:absolute;left:2520;top:203;width:61;height:42" coordorigin="2520,203" coordsize="61,42">
              <v:shape style="position:absolute;left:2520;top:203;width:61;height:42" coordorigin="2520,203" coordsize="61,42" path="m2532,203l2520,203,2520,231,2522,236,2524,240,2530,243,2533,244,2581,244,2581,233,2532,233,2532,203xe" filled="true" fillcolor="#0d3092" stroked="false">
                <v:path arrowok="t"/>
                <v:fill type="solid"/>
              </v:shape>
            </v:group>
            <v:group style="position:absolute;left:2584;top:203;width:61;height:42" coordorigin="2584,203" coordsize="61,42">
              <v:shape style="position:absolute;left:2584;top:203;width:61;height:42" coordorigin="2584,203" coordsize="61,42" path="m2619,214l2609,214,2609,244,2619,244,2619,214xe" filled="true" fillcolor="#0d3092" stroked="false">
                <v:path arrowok="t"/>
                <v:fill type="solid"/>
              </v:shape>
              <v:shape style="position:absolute;left:2584;top:203;width:61;height:42" coordorigin="2584,203" coordsize="61,42" path="m2644,203l2584,203,2584,214,2644,214,2644,203xe" filled="true" fillcolor="#0d3092" stroked="false">
                <v:path arrowok="t"/>
                <v:fill type="solid"/>
              </v:shape>
            </v:group>
            <v:group style="position:absolute;left:2655;top:203;width:61;height:42" coordorigin="2655,203" coordsize="61,42">
              <v:shape style="position:absolute;left:2655;top:203;width:61;height:42" coordorigin="2655,203" coordsize="61,42" path="m2701,203l2655,203,2655,244,2701,244,2706,243,2712,240,2714,236,2715,234,2667,234,2667,214,2715,214,2714,211,2712,207,2706,204,2701,203xe" filled="true" fillcolor="#0d3092" stroked="false">
                <v:path arrowok="t"/>
                <v:fill type="solid"/>
              </v:shape>
              <v:shape style="position:absolute;left:2655;top:203;width:61;height:42" coordorigin="2655,203" coordsize="61,42" path="m2715,214l2705,214,2705,234,2715,234,2716,231,2716,216,2715,214xe" filled="true" fillcolor="#0d3092" stroked="false">
                <v:path arrowok="t"/>
                <v:fill type="solid"/>
              </v:shape>
            </v:group>
            <w10:wrap type="none"/>
          </v:group>
        </w:pict>
      </w:r>
      <w:r>
        <w:rPr/>
        <w:pict>
          <v:group style="position:absolute;margin-left:64.737404pt;margin-top:-1.489168pt;width:19.25pt;height:14.2pt;mso-position-horizontal-relative:page;mso-position-vertical-relative:paragraph;z-index:23752" coordorigin="1295,-30" coordsize="385,284">
            <v:group style="position:absolute;left:1304;top:-6;width:368;height:19" coordorigin="1304,-6" coordsize="368,19">
              <v:shape style="position:absolute;left:1304;top:-6;width:368;height:19" coordorigin="1304,-6" coordsize="368,19" path="m1304,13l1672,13,1672,-6,1304,-6,1304,13xe" filled="true" fillcolor="#0d3092" stroked="false">
                <v:path arrowok="t"/>
                <v:fill type="solid"/>
              </v:shape>
            </v:group>
            <v:group style="position:absolute;left:1304;top:-20;width:343;height:2" coordorigin="1304,-20" coordsize="343,2">
              <v:shape style="position:absolute;left:1304;top:-20;width:343;height:2" coordorigin="1304,-20" coordsize="343,0" path="m1304,-20l1647,-20e" filled="false" stroked="true" strokeweight=".945198pt" strokecolor="#0d3092">
                <v:path arrowok="t"/>
              </v:shape>
            </v:group>
            <v:group style="position:absolute;left:1304;top:43;width:375;height:19" coordorigin="1304,43" coordsize="375,19">
              <v:shape style="position:absolute;left:1304;top:43;width:375;height:19" coordorigin="1304,43" coordsize="375,19" path="m1304,62l1679,62,1679,43,1304,43,1304,62xe" filled="true" fillcolor="#0d3092" stroked="false">
                <v:path arrowok="t"/>
                <v:fill type="solid"/>
              </v:shape>
            </v:group>
            <v:group style="position:absolute;left:1304;top:67;width:370;height:19" coordorigin="1304,67" coordsize="370,19">
              <v:shape style="position:absolute;left:1304;top:67;width:370;height:19" coordorigin="1304,67" coordsize="370,19" path="m1304,85l1674,85,1674,67,1304,67,1304,85xe" filled="true" fillcolor="#0d3092" stroked="false">
                <v:path arrowok="t"/>
                <v:fill type="solid"/>
              </v:shape>
            </v:group>
            <v:group style="position:absolute;left:1304;top:18;width:375;height:20" coordorigin="1304,18" coordsize="375,20">
              <v:shape style="position:absolute;left:1304;top:18;width:375;height:20" coordorigin="1304,18" coordsize="375,20" path="m1304,38l1679,38,1679,18,1304,18,1304,38xe" filled="true" fillcolor="#0d3092" stroked="false">
                <v:path arrowok="t"/>
                <v:fill type="solid"/>
              </v:shape>
            </v:group>
            <v:group style="position:absolute;left:1304;top:100;width:351;height:2" coordorigin="1304,100" coordsize="351,2">
              <v:shape style="position:absolute;left:1304;top:100;width:351;height:2" coordorigin="1304,100" coordsize="351,0" path="m1304,100l1655,100e" filled="false" stroked="true" strokeweight=".940233pt" strokecolor="#0d3092">
                <v:path arrowok="t"/>
              </v:shape>
            </v:group>
            <v:group style="position:absolute;left:1304;top:124;width:351;height:2" coordorigin="1304,124" coordsize="351,2">
              <v:shape style="position:absolute;left:1304;top:124;width:351;height:2" coordorigin="1304,124" coordsize="351,0" path="m1304,124l1655,124e" filled="false" stroked="true" strokeweight=".895545pt" strokecolor="#0d3092">
                <v:path arrowok="t"/>
              </v:shape>
            </v:group>
            <v:group style="position:absolute;left:1304;top:139;width:368;height:19" coordorigin="1304,139" coordsize="368,19">
              <v:shape style="position:absolute;left:1304;top:139;width:368;height:19" coordorigin="1304,139" coordsize="368,19" path="m1304,158l1672,158,1672,139,1304,139,1304,158xe" filled="true" fillcolor="#0d3092" stroked="false">
                <v:path arrowok="t"/>
                <v:fill type="solid"/>
              </v:shape>
            </v:group>
            <v:group style="position:absolute;left:1304;top:211;width:367;height:19" coordorigin="1304,211" coordsize="367,19">
              <v:shape style="position:absolute;left:1304;top:211;width:367;height:19" coordorigin="1304,211" coordsize="367,19" path="m1304,230l1671,230,1671,211,1304,211,1304,230xe" filled="true" fillcolor="#0d3092" stroked="false">
                <v:path arrowok="t"/>
                <v:fill type="solid"/>
              </v:shape>
            </v:group>
            <v:group style="position:absolute;left:1304;top:244;width:342;height:2" coordorigin="1304,244" coordsize="342,2">
              <v:shape style="position:absolute;left:1304;top:244;width:342;height:2" coordorigin="1304,244" coordsize="342,0" path="m1304,244l1646,244e" filled="false" stroked="true" strokeweight=".895632pt" strokecolor="#0d3092">
                <v:path arrowok="t"/>
              </v:shape>
            </v:group>
            <v:group style="position:absolute;left:1304;top:163;width:375;height:19" coordorigin="1304,163" coordsize="375,19">
              <v:shape style="position:absolute;left:1304;top:163;width:375;height:19" coordorigin="1304,163" coordsize="375,19" path="m1304,182l1679,182,1679,163,1304,163,1304,182xe" filled="true" fillcolor="#0d3092" stroked="false">
                <v:path arrowok="t"/>
                <v:fill type="solid"/>
              </v:shape>
            </v:group>
            <v:group style="position:absolute;left:1304;top:187;width:375;height:19" coordorigin="1304,187" coordsize="375,19">
              <v:shape style="position:absolute;left:1304;top:187;width:375;height:19" coordorigin="1304,187" coordsize="375,19" path="m1304,206l1679,206,1679,187,1304,187,1304,206xe" filled="true" fillcolor="#0d3092" stroked="false">
                <v:path arrowok="t"/>
                <v:fill type="solid"/>
              </v:shape>
            </v:group>
            <w10:wrap type="none"/>
          </v:group>
        </w:pict>
      </w: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5"/>
          <w:szCs w:val="5"/>
        </w:rPr>
      </w:pPr>
    </w:p>
    <w:p>
      <w:pPr>
        <w:spacing w:line="20" w:lineRule="exact"/>
        <w:ind w:left="107" w:right="0" w:firstLine="0"/>
        <w:rPr>
          <w:rFonts w:ascii="宋体" w:hAnsi="宋体" w:cs="宋体" w:eastAsia="宋体" w:hint="default"/>
          <w:sz w:val="2"/>
          <w:szCs w:val="2"/>
        </w:rPr>
      </w:pPr>
      <w:r>
        <w:rPr>
          <w:rFonts w:ascii="宋体" w:hAnsi="宋体" w:cs="宋体" w:eastAsia="宋体" w:hint="default"/>
          <w:sz w:val="2"/>
          <w:szCs w:val="2"/>
        </w:rPr>
        <w:pict>
          <v:group style="width:491.25pt;height:.75pt;mso-position-horizontal-relative:char;mso-position-vertical-relative:line" coordorigin="0,0" coordsize="9825,15">
            <v:group style="position:absolute;left:7;top:7;width:9811;height:2" coordorigin="7,7" coordsize="9811,2">
              <v:shape style="position:absolute;left:7;top:7;width:9811;height:2" coordorigin="7,7" coordsize="9811,0" path="m7,7l981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Heading1"/>
        <w:tabs>
          <w:tab w:pos="4627" w:val="left" w:leader="none"/>
        </w:tabs>
        <w:spacing w:line="240" w:lineRule="auto"/>
        <w:ind w:left="3019" w:right="0"/>
        <w:jc w:val="left"/>
        <w:rPr>
          <w:b w:val="0"/>
          <w:bCs w:val="0"/>
        </w:rPr>
      </w:pPr>
      <w:bookmarkStart w:name="_TOC_250000" w:id="11"/>
      <w:r>
        <w:rPr>
          <w:w w:val="95"/>
        </w:rPr>
        <w:t>第十一节</w:t>
        <w:tab/>
      </w:r>
      <w:r>
        <w:rPr/>
        <w:t>备查文件</w:t>
      </w:r>
      <w:bookmarkEnd w:id="11"/>
      <w:r>
        <w:rPr>
          <w:b w:val="0"/>
          <w:bCs w:val="0"/>
        </w:rPr>
      </w:r>
    </w:p>
    <w:p>
      <w:pPr>
        <w:spacing w:line="240" w:lineRule="auto" w:before="3"/>
        <w:rPr>
          <w:rFonts w:ascii="宋体" w:hAnsi="宋体" w:cs="宋体" w:eastAsia="宋体" w:hint="default"/>
          <w:b/>
          <w:bCs/>
          <w:sz w:val="40"/>
          <w:szCs w:val="40"/>
        </w:rPr>
      </w:pPr>
    </w:p>
    <w:p>
      <w:pPr>
        <w:pStyle w:val="BodyText"/>
        <w:spacing w:line="391" w:lineRule="auto" w:before="0"/>
        <w:ind w:left="623" w:right="743"/>
        <w:jc w:val="left"/>
      </w:pPr>
      <w:r>
        <w:rPr/>
        <w:t>一、载有法定代表人、财务负责人、会计机构负责人签名并盖章的会计报表。 二、载有会计师事务所盖章、注册会计师签名并盖章的审计报告原件。 三、报告期内在中国证监会指定报纸上公开披露过的所有公司文件的正本及公告的原稿。 四、载有董事长签名的</w:t>
      </w:r>
      <w:r>
        <w:rPr>
          <w:rFonts w:ascii="Times New Roman" w:hAnsi="Times New Roman" w:cs="Times New Roman" w:eastAsia="Times New Roman" w:hint="default"/>
        </w:rPr>
        <w:t>2011</w:t>
      </w:r>
      <w:r>
        <w:rPr/>
        <w:t>年年度报告文本原件。 五、以上备查文件的备置地点：公司证券部。</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0"/>
          <w:szCs w:val="20"/>
        </w:rPr>
      </w:pPr>
    </w:p>
    <w:p>
      <w:pPr>
        <w:pStyle w:val="BodyText"/>
        <w:spacing w:line="396" w:lineRule="auto" w:before="0"/>
        <w:ind w:left="7464" w:right="1282" w:firstLine="60"/>
        <w:jc w:val="left"/>
      </w:pPr>
      <w:r>
        <w:rPr/>
        <w:t>恒宝股份有限公司 董事长：钱云宝</w:t>
      </w:r>
    </w:p>
    <w:p>
      <w:pPr>
        <w:pStyle w:val="BodyText"/>
        <w:spacing w:line="240" w:lineRule="auto" w:before="50"/>
        <w:ind w:left="7104" w:right="0"/>
        <w:jc w:val="left"/>
      </w:pPr>
      <w:r>
        <w:rPr/>
        <w:t>二</w:t>
      </w:r>
      <w:r>
        <w:rPr>
          <w:spacing w:val="-72"/>
        </w:rPr>
        <w:t> </w:t>
      </w:r>
      <w:r>
        <w:rPr>
          <w:rFonts w:ascii="Times New Roman" w:hAnsi="Times New Roman" w:cs="Times New Roman" w:eastAsia="Times New Roman" w:hint="default"/>
        </w:rPr>
        <w:t>O</w:t>
      </w:r>
      <w:r>
        <w:rPr>
          <w:rFonts w:ascii="Times New Roman" w:hAnsi="Times New Roman" w:cs="Times New Roman" w:eastAsia="Times New Roman" w:hint="default"/>
          <w:spacing w:val="-13"/>
        </w:rPr>
        <w:t> </w:t>
      </w:r>
      <w:r>
        <w:rPr/>
        <w:t>一二年三月二十七日</w:t>
      </w:r>
    </w:p>
    <w:sectPr>
      <w:headerReference w:type="default" r:id="rId894"/>
      <w:footerReference w:type="default" r:id="rId895"/>
      <w:pgSz w:w="11910" w:h="16840"/>
      <w:pgMar w:header="0" w:footer="980" w:top="760" w:bottom="1160" w:left="11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3272" type="#_x0000_t75" stroked="false">
          <v:imagedata r:id="rId1" o:title=""/>
        </v:shape>
      </w:pict>
    </w:r>
    <w:r>
      <w:rPr/>
      <w:pict>
        <v:shape style="position:absolute;margin-left:291.089996pt;margin-top:781.933899pt;width:13.15pt;height:11pt;mso-position-horizontal-relative:page;mso-position-vertical-relative:page;z-index:-13132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1808" type="#_x0000_t75" stroked="false">
          <v:imagedata r:id="rId1" o:title=""/>
        </v:shape>
      </w:pict>
    </w:r>
    <w:r>
      <w:rPr/>
      <w:pict>
        <v:shape style="position:absolute;margin-left:291.209991pt;margin-top:781.933899pt;width:13.15pt;height:11pt;mso-position-horizontal-relative:page;mso-position-vertical-relative:page;z-index:-13117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78</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1760" type="#_x0000_t75" stroked="false">
          <v:imagedata r:id="rId1" o:title=""/>
        </v:shape>
      </w:pict>
    </w:r>
    <w:r>
      <w:rPr/>
      <w:pict>
        <v:shape style="position:absolute;margin-left:289.929993pt;margin-top:781.933899pt;width:15.7pt;height:11pt;mso-position-horizontal-relative:page;mso-position-vertical-relative:page;z-index:-131173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311472" type="#_x0000_t75" stroked="false">
          <v:imagedata r:id="rId1" o:title=""/>
        </v:shape>
      </w:pict>
    </w:r>
    <w:r>
      <w:rPr/>
      <w:pict>
        <v:shape style="position:absolute;margin-left:412.170013pt;margin-top:535.333923pt;width:17.7pt;height:11pt;mso-position-horizontal-relative:page;mso-position-vertical-relative:page;z-index:-13114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1184" type="#_x0000_t75" stroked="false">
          <v:imagedata r:id="rId1" o:title=""/>
        </v:shape>
      </w:pict>
    </w:r>
    <w:r>
      <w:rPr/>
      <w:pict>
        <v:shape style="position:absolute;margin-left:288.929993pt;margin-top:781.933899pt;width:17.7pt;height:11pt;mso-position-horizontal-relative:page;mso-position-vertical-relative:page;z-index:-13111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103</w:t>
                </w:r>
                <w:r>
                  <w:rPr/>
                  <w:fldChar w:fldCharType="end"/>
                </w:r>
                <w:r>
                  <w:rPr>
                    <w:rFonts w:ascii="Times New Roman"/>
                    <w:spacing w:val="1"/>
                    <w:sz w:val="18"/>
                  </w:rPr>
                </w:r>
                <w:r>
                  <w:rPr>
                    <w:rFonts w:ascii="Times New Roman"/>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1136" type="#_x0000_t75" stroked="false">
          <v:imagedata r:id="rId1" o:title=""/>
        </v:shape>
      </w:pict>
    </w:r>
    <w:r>
      <w:rPr/>
      <w:pict>
        <v:shape style="position:absolute;margin-left:289.049988pt;margin-top:781.933899pt;width:17.3pt;height:11pt;mso-position-horizontal-relative:page;mso-position-vertical-relative:page;z-index:-13111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1088" type="#_x0000_t75" stroked="false">
          <v:imagedata r:id="rId1" o:title=""/>
        </v:shape>
      </w:pict>
    </w:r>
    <w:r>
      <w:rPr/>
      <w:pict>
        <v:shape style="position:absolute;margin-left:288.929993pt;margin-top:781.933899pt;width:17.7pt;height:11pt;mso-position-horizontal-relative:page;mso-position-vertical-relative:page;z-index:-13110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1040" type="#_x0000_t75" stroked="false">
          <v:imagedata r:id="rId1" o:title=""/>
        </v:shape>
      </w:pict>
    </w:r>
    <w:r>
      <w:rPr/>
      <w:pict>
        <v:shape style="position:absolute;margin-left:288.929993pt;margin-top:781.933899pt;width:17.7pt;height:11pt;mso-position-horizontal-relative:page;mso-position-vertical-relative:page;z-index:-13110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135</w:t>
                </w:r>
                <w:r>
                  <w:rPr/>
                  <w:fldChar w:fldCharType="end"/>
                </w:r>
                <w:r>
                  <w:rPr>
                    <w:rFonts w:ascii="Times New Roman"/>
                    <w:spacing w:val="1"/>
                    <w:sz w:val="18"/>
                  </w:rPr>
                </w:r>
                <w:r>
                  <w:rPr>
                    <w:rFonts w:ascii="Times New Roman"/>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0992" type="#_x0000_t75" stroked="false">
          <v:imagedata r:id="rId1" o:title=""/>
        </v:shape>
      </w:pict>
    </w:r>
    <w:r>
      <w:rPr/>
      <w:pict>
        <v:shape style="position:absolute;margin-left:301.209991pt;margin-top:781.933899pt;width:15.7pt;height:11pt;mso-position-horizontal-relative:page;mso-position-vertical-relative:page;z-index:-13109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139</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3224" type="#_x0000_t75" stroked="false">
          <v:imagedata r:id="rId1" o:title=""/>
        </v:shape>
      </w:pict>
    </w:r>
    <w:r>
      <w:rPr/>
      <w:pict>
        <v:shape style="position:absolute;margin-left:78.584pt;margin-top:751.503479pt;width:164.7pt;height:14.7pt;mso-position-horizontal-relative:page;mso-position-vertical-relative:page;z-index:-1313200" type="#_x0000_t202" filled="false" stroked="false">
          <v:textbox inset="0,0,0,0">
            <w:txbxContent>
              <w:p>
                <w:pPr>
                  <w:spacing w:line="278" w:lineRule="exact" w:before="0"/>
                  <w:ind w:left="20"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）募集资金使用情况对照表</w:t>
                </w:r>
                <w:r>
                  <w:rPr>
                    <w:rFonts w:ascii="宋体" w:hAnsi="宋体" w:cs="宋体" w:eastAsia="宋体" w:hint="default"/>
                    <w:sz w:val="24"/>
                    <w:szCs w:val="24"/>
                  </w:rPr>
                </w:r>
              </w:p>
            </w:txbxContent>
          </v:textbox>
          <w10:wrap type="none"/>
        </v:shape>
      </w:pict>
    </w:r>
    <w:r>
      <w:rPr/>
      <w:pict>
        <v:shape style="position:absolute;margin-left:291.089996pt;margin-top:781.933899pt;width:13.15pt;height:11pt;mso-position-horizontal-relative:page;mso-position-vertical-relative:page;z-index:-13131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37</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3152" type="#_x0000_t75" stroked="false">
          <v:imagedata r:id="rId1" o:title=""/>
        </v:shape>
      </w:pict>
    </w:r>
    <w:r>
      <w:rPr/>
      <w:pict>
        <v:shape style="position:absolute;margin-left:291.089996pt;margin-top:781.933899pt;width:13.25pt;height:11pt;mso-position-horizontal-relative:page;mso-position-vertical-relative:page;z-index:-13131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38</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2864" type="#_x0000_t75" stroked="false">
          <v:imagedata r:id="rId1" o:title=""/>
        </v:shape>
      </w:pict>
    </w:r>
    <w:r>
      <w:rPr/>
      <w:pict>
        <v:shape style="position:absolute;margin-left:88.903999pt;margin-top:743.641602pt;width:173pt;height:11pt;mso-position-horizontal-relative:page;mso-position-vertical-relative:page;z-index:-13128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txbxContent>
          </v:textbox>
          <w10:wrap type="none"/>
        </v:shape>
      </w:pict>
    </w:r>
    <w:r>
      <w:rPr/>
      <w:pict>
        <v:shape style="position:absolute;margin-left:88.903999pt;margin-top:767.401611pt;width:101pt;height:11pt;mso-position-horizontal-relative:page;mso-position-vertical-relative:page;z-index:-13128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企业法定代表人：钱云宝</w:t>
                </w:r>
              </w:p>
            </w:txbxContent>
          </v:textbox>
          <w10:wrap type="none"/>
        </v:shape>
      </w:pict>
    </w:r>
    <w:r>
      <w:rPr/>
      <w:pict>
        <v:shape style="position:absolute;margin-left:237.610001pt;margin-top:767.401611pt;width:118.9pt;height:25.55pt;mso-position-horizontal-relative:page;mso-position-vertical-relative:page;z-index:-1312792" type="#_x0000_t202" filled="false" stroked="false">
          <v:textbox inset="0,0,0,0">
            <w:txbxContent>
              <w:p>
                <w:pPr>
                  <w:spacing w:line="20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主管会计工作负责人：赵长健</w:t>
                </w:r>
              </w:p>
              <w:p>
                <w:pPr>
                  <w:spacing w:before="87"/>
                  <w:ind w:left="28" w:right="0"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68</w:t>
                </w:r>
                <w:r>
                  <w:rPr/>
                  <w:fldChar w:fldCharType="end"/>
                </w:r>
                <w:r>
                  <w:rPr>
                    <w:rFonts w:ascii="Times New Roman"/>
                    <w:spacing w:val="1"/>
                    <w:sz w:val="18"/>
                  </w:rPr>
                </w:r>
                <w:r>
                  <w:rPr>
                    <w:rFonts w:ascii="Times New Roman"/>
                    <w:sz w:val="18"/>
                  </w:rPr>
                </w:r>
              </w:p>
            </w:txbxContent>
          </v:textbox>
          <w10:wrap type="none"/>
        </v:shape>
      </w:pict>
    </w:r>
    <w:r>
      <w:rPr/>
      <w:pict>
        <v:shape style="position:absolute;margin-left:399.630005pt;margin-top:767.401611pt;width:91.95pt;height:11pt;mso-position-horizontal-relative:page;mso-position-vertical-relative:page;z-index:-13127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会计机构负责人：施伟</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2744" type="#_x0000_t75" stroked="false">
          <v:imagedata r:id="rId1" o:title=""/>
        </v:shape>
      </w:pict>
    </w:r>
    <w:r>
      <w:rPr/>
      <w:pict>
        <v:shape style="position:absolute;margin-left:291.209991pt;margin-top:781.933899pt;width:13.15pt;height:11pt;mso-position-horizontal-relative:page;mso-position-vertical-relative:page;z-index:-13127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70</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312696" type="#_x0000_t75" stroked="false">
          <v:imagedata r:id="rId1" o:title=""/>
        </v:shape>
      </w:pict>
    </w:r>
    <w:r>
      <w:rPr/>
      <w:pict>
        <v:shape style="position:absolute;margin-left:88.903999pt;margin-top:756.121582pt;width:173pt;height:11pt;mso-position-horizontal-relative:page;mso-position-vertical-relative:page;z-index:-13126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txbxContent>
          </v:textbox>
          <w10:wrap type="none"/>
        </v:shape>
      </w:pict>
    </w:r>
    <w:r>
      <w:rPr/>
      <w:pict>
        <v:shape style="position:absolute;margin-left:88.903999pt;margin-top:767.761597pt;width:101pt;height:11pt;mso-position-horizontal-relative:page;mso-position-vertical-relative:page;z-index:-13126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企业法定代表人：钱云宝</w:t>
                </w:r>
              </w:p>
            </w:txbxContent>
          </v:textbox>
          <w10:wrap type="none"/>
        </v:shape>
      </w:pict>
    </w:r>
    <w:r>
      <w:rPr/>
      <w:pict>
        <v:shape style="position:absolute;margin-left:237.610001pt;margin-top:767.761597pt;width:118.9pt;height:25.2pt;mso-position-horizontal-relative:page;mso-position-vertical-relative:page;z-index:-1312624" type="#_x0000_t202" filled="false" stroked="false">
          <v:textbox inset="0,0,0,0">
            <w:txbxContent>
              <w:p>
                <w:pPr>
                  <w:spacing w:line="20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主管会计工作负责人：赵长健</w:t>
                </w:r>
              </w:p>
              <w:p>
                <w:pPr>
                  <w:spacing w:before="80"/>
                  <w:ind w:left="28" w:right="0"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72</w:t>
                </w:r>
                <w:r>
                  <w:rPr/>
                  <w:fldChar w:fldCharType="end"/>
                </w:r>
                <w:r>
                  <w:rPr>
                    <w:rFonts w:ascii="Times New Roman"/>
                    <w:spacing w:val="1"/>
                    <w:sz w:val="18"/>
                  </w:rPr>
                </w:r>
                <w:r>
                  <w:rPr>
                    <w:rFonts w:ascii="Times New Roman"/>
                    <w:sz w:val="18"/>
                  </w:rPr>
                </w:r>
              </w:p>
            </w:txbxContent>
          </v:textbox>
          <w10:wrap type="none"/>
        </v:shape>
      </w:pict>
    </w:r>
    <w:r>
      <w:rPr/>
      <w:pict>
        <v:shape style="position:absolute;margin-left:399.630005pt;margin-top:767.761597pt;width:91.95pt;height:11pt;mso-position-horizontal-relative:page;mso-position-vertical-relative:page;z-index:-13126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会计机构负责人：施伟</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312336" type="#_x0000_t75" stroked="false">
          <v:imagedata r:id="rId1" o:title=""/>
        </v:shape>
      </w:pict>
    </w:r>
    <w:r>
      <w:rPr/>
      <w:pict>
        <v:shape style="position:absolute;margin-left:414.450012pt;margin-top:535.333923pt;width:13.15pt;height:11pt;mso-position-horizontal-relative:page;mso-position-vertical-relative:page;z-index:-13123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74</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312288" type="#_x0000_t75" stroked="false">
          <v:imagedata r:id="rId1" o:title=""/>
        </v:shape>
      </w:pict>
    </w:r>
    <w:r>
      <w:rPr/>
      <w:pict>
        <v:shape style="position:absolute;margin-left:71pt;margin-top:495.721619pt;width:173pt;height:22.65pt;mso-position-horizontal-relative:page;mso-position-vertical-relative:page;z-index:-1312264" type="#_x0000_t202" filled="false" stroked="false">
          <v:textbox inset="0,0,0,0">
            <w:txbxContent>
              <w:p>
                <w:pPr>
                  <w:spacing w:line="199"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3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企业法定代表人：钱云宝</w:t>
                </w:r>
              </w:p>
            </w:txbxContent>
          </v:textbox>
          <w10:wrap type="none"/>
        </v:shape>
      </w:pict>
    </w:r>
    <w:r>
      <w:rPr/>
      <w:pict>
        <v:shape style="position:absolute;margin-left:336.730011pt;margin-top:507.361633pt;width:118.9pt;height:11pt;mso-position-horizontal-relative:page;mso-position-vertical-relative:page;z-index:-13122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主管会计工作负责人：赵长健</w:t>
                </w:r>
              </w:p>
            </w:txbxContent>
          </v:textbox>
          <w10:wrap type="none"/>
        </v:shape>
      </w:pict>
    </w:r>
    <w:r>
      <w:rPr/>
      <w:pict>
        <v:shape style="position:absolute;margin-left:575.309998pt;margin-top:507.361633pt;width:92.05pt;height:11pt;mso-position-horizontal-relative:page;mso-position-vertical-relative:page;z-index:-13122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会计机构负责人：施伟</w:t>
                </w:r>
              </w:p>
            </w:txbxContent>
          </v:textbox>
          <w10:wrap type="none"/>
        </v:shape>
      </w:pict>
    </w:r>
    <w:r>
      <w:rPr/>
      <w:pict>
        <v:shape style="position:absolute;margin-left:414.450012pt;margin-top:535.333923pt;width:13.15pt;height:11pt;mso-position-horizontal-relative:page;mso-position-vertical-relative:page;z-index:-13121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75</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312168" type="#_x0000_t75" stroked="false">
          <v:imagedata r:id="rId1" o:title=""/>
        </v:shape>
      </w:pict>
    </w:r>
    <w:r>
      <w:rPr/>
      <w:pict>
        <v:shape style="position:absolute;margin-left:71pt;margin-top:499.44162pt;width:173pt;height:25.8pt;mso-position-horizontal-relative:page;mso-position-vertical-relative:page;z-index:-13121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before="59"/>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企业法定代表人：钱云宝</w:t>
                </w:r>
              </w:p>
            </w:txbxContent>
          </v:textbox>
          <w10:wrap type="none"/>
        </v:shape>
      </w:pict>
    </w:r>
    <w:r>
      <w:rPr/>
      <w:pict>
        <v:shape style="position:absolute;margin-left:354.730011pt;margin-top:514.201660pt;width:118.9pt;height:11pt;mso-position-horizontal-relative:page;mso-position-vertical-relative:page;z-index:-13121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主管会计工作负责人：赵长健</w:t>
                </w:r>
              </w:p>
            </w:txbxContent>
          </v:textbox>
          <w10:wrap type="none"/>
        </v:shape>
      </w:pict>
    </w:r>
    <w:r>
      <w:rPr/>
      <w:pict>
        <v:shape style="position:absolute;margin-left:620.309998pt;margin-top:514.201660pt;width:91.95pt;height:11pt;mso-position-horizontal-relative:page;mso-position-vertical-relative:page;z-index:-13120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会计机构负责人：施伟</w:t>
                </w:r>
              </w:p>
            </w:txbxContent>
          </v:textbox>
          <w10:wrap type="none"/>
        </v:shape>
      </w:pict>
    </w:r>
    <w:r>
      <w:rPr/>
      <w:pict>
        <v:shape style="position:absolute;margin-left:414.450012pt;margin-top:535.333923pt;width:13.15pt;height:11pt;mso-position-horizontal-relative:page;mso-position-vertical-relative:page;z-index:-13120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77</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4.737404pt;margin-top:42.559124pt;width:19.25pt;height:14.2pt;mso-position-horizontal-relative:page;mso-position-vertical-relative:page;z-index:-1313512" coordorigin="1295,851" coordsize="385,284">
          <v:group style="position:absolute;left:1304;top:875;width:368;height:19" coordorigin="1304,875" coordsize="368,19">
            <v:shape style="position:absolute;left:1304;top:875;width:368;height:19" coordorigin="1304,875" coordsize="368,19" path="m1304,894l1672,894,1672,875,1304,875,1304,894xe" filled="true" fillcolor="#0d3092" stroked="false">
              <v:path arrowok="t"/>
              <v:fill type="solid"/>
            </v:shape>
          </v:group>
          <v:group style="position:absolute;left:1304;top:861;width:343;height:2" coordorigin="1304,861" coordsize="343,2">
            <v:shape style="position:absolute;left:1304;top:861;width:343;height:2" coordorigin="1304,861" coordsize="343,0" path="m1304,861l1647,861e" filled="false" stroked="true" strokeweight=".945198pt" strokecolor="#0d3092">
              <v:path arrowok="t"/>
            </v:shape>
          </v:group>
          <v:group style="position:absolute;left:1304;top:924;width:375;height:19" coordorigin="1304,924" coordsize="375,19">
            <v:shape style="position:absolute;left:1304;top:924;width:375;height:19" coordorigin="1304,924" coordsize="375,19" path="m1304,943l1679,943,1679,924,1304,924,1304,943xe" filled="true" fillcolor="#0d3092" stroked="false">
              <v:path arrowok="t"/>
              <v:fill type="solid"/>
            </v:shape>
          </v:group>
          <v:group style="position:absolute;left:1304;top:948;width:370;height:19" coordorigin="1304,948" coordsize="370,19">
            <v:shape style="position:absolute;left:1304;top:948;width:370;height:19" coordorigin="1304,948" coordsize="370,19" path="m1304,966l1674,966,1674,948,1304,948,1304,966xe" filled="true" fillcolor="#0d3092" stroked="false">
              <v:path arrowok="t"/>
              <v:fill type="solid"/>
            </v:shape>
          </v:group>
          <v:group style="position:absolute;left:1304;top:899;width:375;height:20" coordorigin="1304,899" coordsize="375,20">
            <v:shape style="position:absolute;left:1304;top:899;width:375;height:20" coordorigin="1304,899" coordsize="375,20" path="m1304,919l1679,919,1679,899,1304,899,1304,919xe" filled="true" fillcolor="#0d3092" stroked="false">
              <v:path arrowok="t"/>
              <v:fill type="solid"/>
            </v:shape>
          </v:group>
          <v:group style="position:absolute;left:1304;top:981;width:351;height:2" coordorigin="1304,981" coordsize="351,2">
            <v:shape style="position:absolute;left:1304;top:981;width:351;height:2" coordorigin="1304,981" coordsize="351,0" path="m1304,981l1655,981e" filled="false" stroked="true" strokeweight=".940233pt" strokecolor="#0d3092">
              <v:path arrowok="t"/>
            </v:shape>
          </v:group>
          <v:group style="position:absolute;left:1304;top:1005;width:351;height:2" coordorigin="1304,1005" coordsize="351,2">
            <v:shape style="position:absolute;left:1304;top:1005;width:351;height:2" coordorigin="1304,1005" coordsize="351,0" path="m1304,1005l1655,1005e" filled="false" stroked="true" strokeweight=".895545pt" strokecolor="#0d3092">
              <v:path arrowok="t"/>
            </v:shape>
          </v:group>
          <v:group style="position:absolute;left:1304;top:1020;width:368;height:19" coordorigin="1304,1020" coordsize="368,19">
            <v:shape style="position:absolute;left:1304;top:1020;width:368;height:19" coordorigin="1304,1020" coordsize="368,19" path="m1304,1039l1672,1039,1672,1020,1304,1020,1304,1039xe" filled="true" fillcolor="#0d3092" stroked="false">
              <v:path arrowok="t"/>
              <v:fill type="solid"/>
            </v:shape>
          </v:group>
          <v:group style="position:absolute;left:1304;top:1044;width:375;height:19" coordorigin="1304,1044" coordsize="375,19">
            <v:shape style="position:absolute;left:1304;top:1044;width:375;height:19" coordorigin="1304,1044" coordsize="375,19" path="m1304,1063l1679,1063,1679,1044,1304,1044,1304,1063xe" filled="true" fillcolor="#0d3092" stroked="false">
              <v:path arrowok="t"/>
              <v:fill type="solid"/>
            </v:shape>
          </v:group>
          <v:group style="position:absolute;left:1304;top:1092;width:367;height:19" coordorigin="1304,1092" coordsize="367,19">
            <v:shape style="position:absolute;left:1304;top:1092;width:367;height:19" coordorigin="1304,1092" coordsize="367,19" path="m1304,1110l1671,1110,1671,1092,1304,1092,1304,1110xe" filled="true" fillcolor="#0d3092" stroked="false">
              <v:path arrowok="t"/>
              <v:fill type="solid"/>
            </v:shape>
          </v:group>
          <v:group style="position:absolute;left:1304;top:1125;width:342;height:2" coordorigin="1304,1125" coordsize="342,2">
            <v:shape style="position:absolute;left:1304;top:1125;width:342;height:2" coordorigin="1304,1125" coordsize="342,0" path="m1304,1125l1646,1125e" filled="false" stroked="true" strokeweight=".895632pt" strokecolor="#0d3092">
              <v:path arrowok="t"/>
            </v:shape>
          </v:group>
          <v:group style="position:absolute;left:1304;top:1068;width:375;height:19" coordorigin="1304,1068" coordsize="375,19">
            <v:shape style="position:absolute;left:1304;top:1068;width:375;height:19" coordorigin="1304,1068" coordsize="375,19" path="m1304,1087l1679,1087,1679,1068,1304,1068,1304,1087xe" filled="true" fillcolor="#0d3092" stroked="false">
              <v:path arrowok="t"/>
              <v:fill type="solid"/>
            </v:shape>
          </v:group>
          <w10:wrap type="none"/>
        </v:group>
      </w:pict>
    </w:r>
    <w:r>
      <w:rPr/>
      <w:pict>
        <v:shape style="position:absolute;margin-left:100.830238pt;margin-top:43.454666pt;width:10.943013pt;height:8.639653pt;mso-position-horizontal-relative:page;mso-position-vertical-relative:page;z-index:-1313488" type="#_x0000_t75" stroked="false">
          <v:imagedata r:id="rId1" o:title=""/>
        </v:shape>
      </w:pict>
    </w:r>
    <w:r>
      <w:rPr/>
      <w:pict>
        <v:group style="position:absolute;margin-left:88.546974pt;margin-top:43.504322pt;width:11.3pt;height:9.3pt;mso-position-horizontal-relative:page;mso-position-vertical-relative:page;z-index:-1313464" coordorigin="1771,870" coordsize="226,186">
          <v:group style="position:absolute;left:1854;top:882;width:131;height:2" coordorigin="1854,882" coordsize="131,2">
            <v:shape style="position:absolute;left:1854;top:882;width:131;height:2" coordorigin="1854,882" coordsize="131,0" path="m1854,882l1985,882e" filled="false" stroked="true" strokeweight=".994593pt" strokecolor="#0d3092">
              <v:path arrowok="t"/>
            </v:shape>
          </v:group>
          <v:group style="position:absolute;left:1850;top:1032;width:136;height:2" coordorigin="1850,1032" coordsize="136,2">
            <v:shape style="position:absolute;left:1850;top:1032;width:136;height:2" coordorigin="1850,1032" coordsize="136,0" path="m1850,1032l1986,1032e" filled="false" stroked="true" strokeweight=".994593pt" strokecolor="#0d3092">
              <v:path arrowok="t"/>
            </v:shape>
          </v:group>
          <v:group style="position:absolute;left:1832;top:922;width:2;height:122" coordorigin="1832,922" coordsize="2,122">
            <v:shape style="position:absolute;left:1832;top:922;width:2;height:122" coordorigin="1832,922" coordsize="0,122" path="m1832,922l1832,1043e" filled="false" stroked="true" strokeweight="1.321564pt" strokecolor="#0d3092">
              <v:path arrowok="t"/>
            </v:shape>
          </v:group>
          <v:group style="position:absolute;left:1796;top:921;width:2;height:109" coordorigin="1796,921" coordsize="2,109">
            <v:shape style="position:absolute;left:1796;top:921;width:2;height:109" coordorigin="1796,921" coordsize="0,109" path="m1796,921l1796,1030e" filled="false" stroked="true" strokeweight="1.320509pt" strokecolor="#0d3092">
              <v:path arrowok="t"/>
            </v:shape>
          </v:group>
          <v:group style="position:absolute;left:1783;top:910;width:68;height:2" coordorigin="1783,910" coordsize="68,2">
            <v:shape style="position:absolute;left:1783;top:910;width:68;height:2" coordorigin="1783,910" coordsize="68,0" path="m1783,910l1850,910e" filled="false" stroked="true" strokeweight="1.117026pt" strokecolor="#0d3092">
              <v:path arrowok="t"/>
            </v:shape>
          </v:group>
          <v:group style="position:absolute;left:1783;top:887;width:27;height:2" coordorigin="1783,887" coordsize="27,2">
            <v:shape style="position:absolute;left:1783;top:887;width:27;height:2" coordorigin="1783,887" coordsize="27,0" path="m1783,887l1809,887e" filled="false" stroked="true" strokeweight="1.202951pt" strokecolor="#0d3092">
              <v:path arrowok="t"/>
            </v:shape>
          </v:group>
          <v:group style="position:absolute;left:1819;top:885;width:27;height:2" coordorigin="1819,885" coordsize="27,2">
            <v:shape style="position:absolute;left:1819;top:885;width:27;height:2" coordorigin="1819,885" coordsize="27,0" path="m1819,885l1845,885e" filled="false" stroked="true" strokeweight="1.489397pt" strokecolor="#0d3092">
              <v:path arrowok="t"/>
            </v:shape>
          </v:group>
          <v:group style="position:absolute;left:1857;top:906;width:126;height:101" coordorigin="1857,906" coordsize="126,101">
            <v:shape style="position:absolute;left:1857;top:906;width:126;height:101" coordorigin="1857,906" coordsize="126,101" path="m1885,906l1857,906,1857,1006,1956,1006,1962,1005,1982,986,1885,986,1885,964,1982,964,1982,946,1885,946,1885,906xe" filled="true" fillcolor="#0d3092" stroked="false">
              <v:path arrowok="t"/>
              <v:fill type="solid"/>
            </v:shape>
            <v:shape style="position:absolute;left:1857;top:906;width:126;height:101" coordorigin="1857,906" coordsize="126,101" path="m1982,964l1956,964,1956,983,1954,985,1952,986,1982,986,1982,981,1982,964xe" filled="true" fillcolor="#0d3092" stroked="false">
              <v:path arrowok="t"/>
              <v:fill type="solid"/>
            </v:shape>
            <v:shape style="position:absolute;left:1857;top:906;width:126;height:101" coordorigin="1857,906" coordsize="126,101" path="m1982,906l1896,906,1896,926,1956,926,1956,946,1982,946,1982,906xe" filled="true" fillcolor="#0d3092" stroked="false">
              <v:path arrowok="t"/>
              <v:fill type="solid"/>
            </v:shape>
          </v:group>
          <w10:wrap type="none"/>
        </v:group>
      </w:pict>
    </w:r>
    <w:r>
      <w:rPr/>
      <w:pict>
        <v:shape style="position:absolute;margin-left:127.00605pt;margin-top:43.553776pt;width:10.091034pt;height:8.639455pt;mso-position-horizontal-relative:page;mso-position-vertical-relative:page;z-index:-1313440" type="#_x0000_t75" stroked="false">
          <v:imagedata r:id="rId2" o:title=""/>
        </v:shape>
      </w:pict>
    </w:r>
    <w:r>
      <w:rPr/>
      <w:pict>
        <v:shape style="position:absolute;margin-left:114.275574pt;margin-top:43.60323pt;width:10.288794pt;height:8.540546pt;mso-position-horizontal-relative:page;mso-position-vertical-relative:page;z-index:-1313416" type="#_x0000_t75" stroked="false">
          <v:imagedata r:id="rId3" o:title=""/>
        </v:shape>
      </w:pict>
    </w:r>
    <w:r>
      <w:rPr/>
      <w:pict>
        <v:group style="position:absolute;margin-left:89.148453pt;margin-top:54.13308pt;width:24.05pt;height:2.2pt;mso-position-horizontal-relative:page;mso-position-vertical-relative:page;z-index:-1313392" coordorigin="1783,1083" coordsize="481,44">
          <v:group style="position:absolute;left:1783;top:1084;width:63;height:42" coordorigin="1783,1084" coordsize="63,42">
            <v:shape style="position:absolute;left:1783;top:1084;width:63;height:42" coordorigin="1783,1084" coordsize="63,42" path="m1793,1084l1783,1084,1783,1125,1793,1125,1793,1109,1845,1109,1845,1099,1793,1099,1793,1084xe" filled="true" fillcolor="#0d3092" stroked="false">
              <v:path arrowok="t"/>
              <v:fill type="solid"/>
            </v:shape>
            <v:shape style="position:absolute;left:1783;top:1084;width:63;height:42" coordorigin="1783,1084" coordsize="63,42" path="m1845,1109l1833,1109,1833,1125,1845,1125,1845,1109xe" filled="true" fillcolor="#0d3092" stroked="false">
              <v:path arrowok="t"/>
              <v:fill type="solid"/>
            </v:shape>
            <v:shape style="position:absolute;left:1783;top:1084;width:63;height:42" coordorigin="1783,1084" coordsize="63,42" path="m1845,1084l1833,1084,1833,1099,1845,1099,1845,1084xe" filled="true" fillcolor="#0d3092" stroked="false">
              <v:path arrowok="t"/>
              <v:fill type="solid"/>
            </v:shape>
          </v:group>
          <v:group style="position:absolute;left:1856;top:1084;width:60;height:42" coordorigin="1856,1084" coordsize="60,42">
            <v:shape style="position:absolute;left:1856;top:1084;width:60;height:42" coordorigin="1856,1084" coordsize="60,42" path="m1915,1084l1870,1084,1865,1085,1859,1088,1857,1092,1856,1098,1856,1112,1857,1117,1859,1121,1865,1124,1870,1125,1915,1125,1915,1114,1866,1114,1866,1110,1915,1110,1915,1099,1866,1099,1866,1095,1915,1095,1915,1084xe" filled="true" fillcolor="#0d3092" stroked="false">
              <v:path arrowok="t"/>
              <v:fill type="solid"/>
            </v:shape>
          </v:group>
          <v:group style="position:absolute;left:1925;top:1083;width:61;height:44" coordorigin="1925,1083" coordsize="61,44">
            <v:shape style="position:absolute;left:1925;top:1083;width:61;height:44" coordorigin="1925,1083" coordsize="61,44" path="m1954,1095l1937,1095,1966,1122,1969,1123,1972,1125,1973,1125,1976,1126,1980,1125,1983,1122,1986,1115,1976,1115,1954,1095xe" filled="true" fillcolor="#0d3092" stroked="false">
              <v:path arrowok="t"/>
              <v:fill type="solid"/>
            </v:shape>
            <v:shape style="position:absolute;left:1925;top:1083;width:61;height:44" coordorigin="1925,1083" coordsize="61,44" path="m1937,1083l1933,1084,1929,1086,1927,1090,1925,1093,1925,1125,1937,1125,1937,1095,1954,1095,1945,1087,1941,1084,1937,1083xe" filled="true" fillcolor="#0d3092" stroked="false">
              <v:path arrowok="t"/>
              <v:fill type="solid"/>
            </v:shape>
            <v:shape style="position:absolute;left:1925;top:1083;width:61;height:44" coordorigin="1925,1083" coordsize="61,44" path="m1986,1084l1976,1084,1976,1115,1986,1115,1986,1114,1986,1084xe" filled="true" fillcolor="#0d3092" stroked="false">
              <v:path arrowok="t"/>
              <v:fill type="solid"/>
            </v:shape>
          </v:group>
          <v:group style="position:absolute;left:1997;top:1084;width:62;height:42" coordorigin="1997,1084" coordsize="62,42">
            <v:shape style="position:absolute;left:1997;top:1084;width:62;height:42" coordorigin="1997,1084" coordsize="62,42" path="m2059,1084l2012,1084,2006,1085,2001,1087,1998,1091,1997,1096,1997,1115,1999,1119,2005,1123,2012,1125,2042,1125,2007,1114,2007,1095,2059,1095,2059,1084xe" filled="true" fillcolor="#0d3092" stroked="false">
              <v:path arrowok="t"/>
              <v:fill type="solid"/>
            </v:shape>
            <v:shape style="position:absolute;left:1997;top:1084;width:62;height:42" coordorigin="1997,1084" coordsize="62,42" path="m2057,1099l2027,1099,2027,1109,2047,1109,2047,1114,2057,1114,2057,1099xe" filled="true" fillcolor="#0d3092" stroked="false">
              <v:path arrowok="t"/>
              <v:fill type="solid"/>
            </v:shape>
          </v:group>
          <v:group style="position:absolute;left:2069;top:1084;width:62;height:42" coordorigin="2069,1084" coordsize="62,42">
            <v:shape style="position:absolute;left:2069;top:1084;width:62;height:42" coordorigin="2069,1084" coordsize="62,42" path="m2114,1084l2069,1084,2069,1125,2121,1125,2126,1121,2129,1118,2130,1115,2130,1114,2080,1114,2080,1109,2131,1109,2130,1108,2129,1107,2127,1104,2130,1100,2130,1099,2080,1099,2080,1095,2129,1095,2129,1091,2126,1087,2121,1085,2114,1084xe" filled="true" fillcolor="#0d3092" stroked="false">
              <v:path arrowok="t"/>
              <v:fill type="solid"/>
            </v:shape>
            <v:shape style="position:absolute;left:2069;top:1084;width:62;height:42" coordorigin="2069,1084" coordsize="62,42" path="m2131,1109l2118,1109,2118,1114,2130,1114,2131,1111,2131,1109xe" filled="true" fillcolor="#0d3092" stroked="false">
              <v:path arrowok="t"/>
              <v:fill type="solid"/>
            </v:shape>
            <v:shape style="position:absolute;left:2069;top:1084;width:62;height:42" coordorigin="2069,1084" coordsize="62,42" path="m2129,1095l2118,1095,2118,1099,2130,1099,2130,1097,2129,1095xe" filled="true" fillcolor="#0d3092" stroked="false">
              <v:path arrowok="t"/>
              <v:fill type="solid"/>
            </v:shape>
          </v:group>
          <v:group style="position:absolute;left:2138;top:1084;width:58;height:42" coordorigin="2138,1084" coordsize="58,42">
            <v:shape style="position:absolute;left:2138;top:1084;width:58;height:42" coordorigin="2138,1084" coordsize="58,42" path="m2167,1084l2163,1085,2159,1087,2156,1090,2155,1095,2138,1125,2150,1125,2156,1114,2190,1114,2184,1103,2161,1103,2167,1095,2179,1095,2176,1090,2173,1087,2171,1085,2167,1084xe" filled="true" fillcolor="#0d3092" stroked="false">
              <v:path arrowok="t"/>
              <v:fill type="solid"/>
            </v:shape>
            <v:shape style="position:absolute;left:2138;top:1084;width:58;height:42" coordorigin="2138,1084" coordsize="58,42" path="m2190,1114l2177,1114,2184,1125,2196,1125,2190,1114xe" filled="true" fillcolor="#0d3092" stroked="false">
              <v:path arrowok="t"/>
              <v:fill type="solid"/>
            </v:shape>
            <v:shape style="position:absolute;left:2138;top:1084;width:58;height:42" coordorigin="2138,1084" coordsize="58,42" path="m2179,1095l2167,1095,2172,1103,2184,1103,2179,1095xe" filled="true" fillcolor="#0d3092" stroked="false">
              <v:path arrowok="t"/>
              <v:fill type="solid"/>
            </v:shape>
          </v:group>
          <v:group style="position:absolute;left:2203;top:1084;width:61;height:42" coordorigin="2203,1084" coordsize="61,42">
            <v:shape style="position:absolute;left:2203;top:1084;width:61;height:42" coordorigin="2203,1084" coordsize="61,42" path="m2249,1084l2217,1084,2212,1085,2206,1088,2204,1092,2203,1097,2203,1111,2204,1117,2206,1121,2210,1124,2216,1125,2249,1125,2253,1124,2255,1123,2259,1121,2262,1114,2213,1114,2213,1095,2262,1095,2262,1093,2259,1088,2254,1085,2249,1084xe" filled="true" fillcolor="#0d3092" stroked="false">
              <v:path arrowok="t"/>
              <v:fill type="solid"/>
            </v:shape>
            <v:shape style="position:absolute;left:2203;top:1084;width:61;height:42" coordorigin="2203,1084" coordsize="61,42" path="m2262,1095l2251,1095,2251,1114,2262,1114,2263,1112,2263,1098,2262,1095xe" filled="true" fillcolor="#0d3092" stroked="false">
              <v:path arrowok="t"/>
              <v:fill type="solid"/>
            </v:shape>
          </v:group>
          <w10:wrap type="none"/>
        </v:group>
      </w:pict>
    </w:r>
    <w:r>
      <w:rPr/>
      <w:pict>
        <v:group style="position:absolute;margin-left:115.398849pt;margin-top:54.182537pt;width:9.3pt;height:2.25pt;mso-position-horizontal-relative:page;mso-position-vertical-relative:page;z-index:-1313368" coordorigin="2308,1084" coordsize="186,45">
          <v:group style="position:absolute;left:2453;top:1113;width:15;height:11" coordorigin="2453,1113" coordsize="15,11">
            <v:shape style="position:absolute;left:2453;top:1113;width:15;height:11" coordorigin="2453,1113" coordsize="15,11" path="m2460,1113l2454,1115,2453,1117,2453,1121,2454,1123,2457,1124,2462,1124,2466,1121,2468,1119,2465,1115,2460,1113xe" filled="true" fillcolor="#0d3092" stroked="false">
              <v:path arrowok="t"/>
              <v:fill type="solid"/>
            </v:shape>
          </v:group>
          <v:group style="position:absolute;left:2481;top:1114;width:14;height:14" coordorigin="2481,1114" coordsize="14,14">
            <v:shape style="position:absolute;left:2481;top:1114;width:14;height:14" coordorigin="2481,1114" coordsize="14,14" path="m2487,1114l2485,1115,2482,1117,2481,1119,2481,1121,2482,1122,2485,1123,2486,1123,2486,1124,2482,1128,2489,1128,2490,1127,2494,1121,2494,1117,2491,1116,2490,1115,2487,1114xe" filled="true" fillcolor="#0d3092" stroked="false">
              <v:path arrowok="t"/>
              <v:fill type="solid"/>
            </v:shape>
          </v:group>
          <v:group style="position:absolute;left:2308;top:1084;width:62;height:42" coordorigin="2308,1084" coordsize="62,42">
            <v:shape style="position:absolute;left:2308;top:1084;width:62;height:42" coordorigin="2308,1084" coordsize="62,42" path="m2370,1084l2324,1084,2317,1085,2315,1086,2312,1088,2309,1093,2308,1099,2308,1113,2309,1118,2312,1122,2317,1124,2322,1125,2370,1125,2370,1115,2320,1115,2320,1095,2370,1095,2370,1084xe" filled="true" fillcolor="#0d3092" stroked="false">
              <v:path arrowok="t"/>
              <v:fill type="solid"/>
            </v:shape>
          </v:group>
          <v:group style="position:absolute;left:2380;top:1084;width:60;height:42" coordorigin="2380,1084" coordsize="60,42">
            <v:shape style="position:absolute;left:2380;top:1084;width:60;height:42" coordorigin="2380,1084" coordsize="60,42" path="m2427,1084l2395,1084,2390,1085,2384,1088,2382,1092,2380,1097,2380,1117,2384,1121,2388,1124,2394,1125,2427,1125,2440,1115,2440,1114,2391,1114,2391,1095,2440,1095,2440,1093,2436,1088,2432,1085,2427,1084xe" filled="true" fillcolor="#0d3092" stroked="false">
              <v:path arrowok="t"/>
              <v:fill type="solid"/>
            </v:shape>
            <v:shape style="position:absolute;left:2380;top:1084;width:60;height:42" coordorigin="2380,1084" coordsize="60,42" path="m2440,1095l2429,1095,2429,1114,2440,1114,2440,1095xe" filled="true" fillcolor="#0d3092" stroked="false">
              <v:path arrowok="t"/>
              <v:fill type="solid"/>
            </v:shape>
          </v:group>
          <w10:wrap type="none"/>
        </v:group>
      </w:pict>
    </w:r>
    <w:r>
      <w:rPr/>
      <w:pict>
        <v:group style="position:absolute;margin-left:126.01461pt;margin-top:54.182537pt;width:11.1pt;height:2.1pt;mso-position-horizontal-relative:page;mso-position-vertical-relative:page;z-index:-1313344" coordorigin="2520,1084" coordsize="222,42">
          <v:group style="position:absolute;left:2727;top:1113;width:15;height:11" coordorigin="2727,1113" coordsize="15,11">
            <v:shape style="position:absolute;left:2727;top:1113;width:15;height:11" coordorigin="2727,1113" coordsize="15,11" path="m2735,1113l2730,1115,2727,1119,2730,1123,2733,1124,2738,1124,2741,1122,2742,1121,2742,1117,2739,1115,2738,1114,2735,1113xe" filled="true" fillcolor="#0d3092" stroked="false">
              <v:path arrowok="t"/>
              <v:fill type="solid"/>
            </v:shape>
          </v:group>
          <v:group style="position:absolute;left:2520;top:1084;width:61;height:42" coordorigin="2520,1084" coordsize="61,42">
            <v:shape style="position:absolute;left:2520;top:1084;width:61;height:42" coordorigin="2520,1084" coordsize="61,42" path="m2532,1084l2520,1084,2520,1112,2522,1117,2524,1121,2530,1124,2533,1125,2581,1125,2581,1114,2532,1114,2532,1084xe" filled="true" fillcolor="#0d3092" stroked="false">
              <v:path arrowok="t"/>
              <v:fill type="solid"/>
            </v:shape>
          </v:group>
          <v:group style="position:absolute;left:2584;top:1084;width:61;height:42" coordorigin="2584,1084" coordsize="61,42">
            <v:shape style="position:absolute;left:2584;top:1084;width:61;height:42" coordorigin="2584,1084" coordsize="61,42" path="m2619,1095l2609,1095,2609,1125,2619,1125,2619,1095xe" filled="true" fillcolor="#0d3092" stroked="false">
              <v:path arrowok="t"/>
              <v:fill type="solid"/>
            </v:shape>
            <v:shape style="position:absolute;left:2584;top:1084;width:61;height:42" coordorigin="2584,1084" coordsize="61,42" path="m2644,1084l2584,1084,2584,1095,2644,1095,2644,1084xe" filled="true" fillcolor="#0d3092" stroked="false">
              <v:path arrowok="t"/>
              <v:fill type="solid"/>
            </v:shape>
          </v:group>
          <v:group style="position:absolute;left:2655;top:1084;width:61;height:42" coordorigin="2655,1084" coordsize="61,42">
            <v:shape style="position:absolute;left:2655;top:1084;width:61;height:42" coordorigin="2655,1084" coordsize="61,42" path="m2701,1084l2655,1084,2655,1125,2701,1125,2706,1124,2712,1121,2714,1117,2715,1115,2667,1115,2667,1095,2715,1095,2714,1092,2712,1088,2706,1085,2701,1084xe" filled="true" fillcolor="#0d3092" stroked="false">
              <v:path arrowok="t"/>
              <v:fill type="solid"/>
            </v:shape>
            <v:shape style="position:absolute;left:2655;top:1084;width:61;height:42" coordorigin="2655,1084" coordsize="61,42" path="m2715,1095l2705,1095,2705,1115,2715,1115,2716,1112,2716,1097,2715,1095xe" filled="true" fillcolor="#0d3092" stroked="false">
              <v:path arrowok="t"/>
              <v:fill type="solid"/>
            </v:shape>
          </v:group>
          <w10:wrap type="none"/>
        </v:group>
      </w:pict>
    </w:r>
    <w:r>
      <w:rPr/>
      <w:pict>
        <v:group style="position:absolute;margin-left:63.743999pt;margin-top:62.759983pt;width:467.85pt;height:.1pt;mso-position-horizontal-relative:page;mso-position-vertical-relative:page;z-index:-1313320" coordorigin="1275,1255" coordsize="9357,2">
          <v:shape style="position:absolute;left:1275;top:1255;width:9357;height:2" coordorigin="1275,1255" coordsize="9357,0" path="m1275,1255l10631,1255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38.910004pt;margin-top:48.025608pt;width:141.25pt;height:11.5pt;mso-position-horizontal-relative:page;mso-position-vertical-relative:page;z-index:-13132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587402pt;margin-top:42.559124pt;width:19.25pt;height:14.2pt;mso-position-horizontal-relative:page;mso-position-vertical-relative:page;z-index:-1313104" coordorigin="1792,851" coordsize="385,284">
          <v:group style="position:absolute;left:1801;top:875;width:368;height:19" coordorigin="1801,875" coordsize="368,19">
            <v:shape style="position:absolute;left:1801;top:875;width:368;height:19" coordorigin="1801,875" coordsize="368,19" path="m1801,894l2169,894,2169,875,1801,875,1801,894xe" filled="true" fillcolor="#0d3092" stroked="false">
              <v:path arrowok="t"/>
              <v:fill type="solid"/>
            </v:shape>
          </v:group>
          <v:group style="position:absolute;left:1801;top:861;width:343;height:2" coordorigin="1801,861" coordsize="343,2">
            <v:shape style="position:absolute;left:1801;top:861;width:343;height:2" coordorigin="1801,861" coordsize="343,0" path="m1801,861l2144,861e" filled="false" stroked="true" strokeweight=".945198pt" strokecolor="#0d3092">
              <v:path arrowok="t"/>
            </v:shape>
          </v:group>
          <v:group style="position:absolute;left:1801;top:924;width:375;height:19" coordorigin="1801,924" coordsize="375,19">
            <v:shape style="position:absolute;left:1801;top:924;width:375;height:19" coordorigin="1801,924" coordsize="375,19" path="m1801,943l2176,943,2176,924,1801,924,1801,943xe" filled="true" fillcolor="#0d3092" stroked="false">
              <v:path arrowok="t"/>
              <v:fill type="solid"/>
            </v:shape>
          </v:group>
          <v:group style="position:absolute;left:1801;top:948;width:370;height:19" coordorigin="1801,948" coordsize="370,19">
            <v:shape style="position:absolute;left:1801;top:948;width:370;height:19" coordorigin="1801,948" coordsize="370,19" path="m1801,966l2171,966,2171,948,1801,948,1801,966xe" filled="true" fillcolor="#0d3092" stroked="false">
              <v:path arrowok="t"/>
              <v:fill type="solid"/>
            </v:shape>
          </v:group>
          <v:group style="position:absolute;left:1801;top:899;width:375;height:20" coordorigin="1801,899" coordsize="375,20">
            <v:shape style="position:absolute;left:1801;top:899;width:375;height:20" coordorigin="1801,899" coordsize="375,20" path="m1801,919l2176,919,2176,899,1801,899,1801,919xe" filled="true" fillcolor="#0d3092" stroked="false">
              <v:path arrowok="t"/>
              <v:fill type="solid"/>
            </v:shape>
          </v:group>
          <v:group style="position:absolute;left:1801;top:981;width:351;height:2" coordorigin="1801,981" coordsize="351,2">
            <v:shape style="position:absolute;left:1801;top:981;width:351;height:2" coordorigin="1801,981" coordsize="351,0" path="m1801,981l2152,981e" filled="false" stroked="true" strokeweight=".940233pt" strokecolor="#0d3092">
              <v:path arrowok="t"/>
            </v:shape>
          </v:group>
          <v:group style="position:absolute;left:1801;top:1005;width:351;height:2" coordorigin="1801,1005" coordsize="351,2">
            <v:shape style="position:absolute;left:1801;top:1005;width:351;height:2" coordorigin="1801,1005" coordsize="351,0" path="m1801,1005l2152,1005e" filled="false" stroked="true" strokeweight=".895545pt" strokecolor="#0d3092">
              <v:path arrowok="t"/>
            </v:shape>
          </v:group>
          <v:group style="position:absolute;left:1801;top:1020;width:368;height:19" coordorigin="1801,1020" coordsize="368,19">
            <v:shape style="position:absolute;left:1801;top:1020;width:368;height:19" coordorigin="1801,1020" coordsize="368,19" path="m1801,1039l2169,1039,2169,1020,1801,1020,1801,1039xe" filled="true" fillcolor="#0d3092" stroked="false">
              <v:path arrowok="t"/>
              <v:fill type="solid"/>
            </v:shape>
          </v:group>
          <v:group style="position:absolute;left:1801;top:1044;width:375;height:19" coordorigin="1801,1044" coordsize="375,19">
            <v:shape style="position:absolute;left:1801;top:1044;width:375;height:19" coordorigin="1801,1044" coordsize="375,19" path="m1801,1063l2176,1063,2176,1044,1801,1044,1801,1063xe" filled="true" fillcolor="#0d3092" stroked="false">
              <v:path arrowok="t"/>
              <v:fill type="solid"/>
            </v:shape>
          </v:group>
          <v:group style="position:absolute;left:1801;top:1092;width:367;height:19" coordorigin="1801,1092" coordsize="367,19">
            <v:shape style="position:absolute;left:1801;top:1092;width:367;height:19" coordorigin="1801,1092" coordsize="367,19" path="m1801,1110l2168,1110,2168,1092,1801,1092,1801,1110xe" filled="true" fillcolor="#0d3092" stroked="false">
              <v:path arrowok="t"/>
              <v:fill type="solid"/>
            </v:shape>
          </v:group>
          <v:group style="position:absolute;left:1801;top:1125;width:342;height:2" coordorigin="1801,1125" coordsize="342,2">
            <v:shape style="position:absolute;left:1801;top:1125;width:342;height:2" coordorigin="1801,1125" coordsize="342,0" path="m1801,1125l2143,1125e" filled="false" stroked="true" strokeweight=".895632pt" strokecolor="#0d3092">
              <v:path arrowok="t"/>
            </v:shape>
          </v:group>
          <v:group style="position:absolute;left:1801;top:1068;width:375;height:19" coordorigin="1801,1068" coordsize="375,19">
            <v:shape style="position:absolute;left:1801;top:1068;width:375;height:19" coordorigin="1801,1068" coordsize="375,19" path="m1801,1087l2176,1087,2176,1068,1801,1068,1801,1087xe" filled="true" fillcolor="#0d3092" stroked="false">
              <v:path arrowok="t"/>
              <v:fill type="solid"/>
            </v:shape>
          </v:group>
          <w10:wrap type="none"/>
        </v:group>
      </w:pict>
    </w:r>
    <w:r>
      <w:rPr/>
      <w:pict>
        <v:shape style="position:absolute;margin-left:125.680237pt;margin-top:43.454666pt;width:10.943013pt;height:8.639653pt;mso-position-horizontal-relative:page;mso-position-vertical-relative:page;z-index:-1313080" type="#_x0000_t75" stroked="false">
          <v:imagedata r:id="rId1" o:title=""/>
        </v:shape>
      </w:pict>
    </w:r>
    <w:r>
      <w:rPr/>
      <w:pict>
        <v:group style="position:absolute;margin-left:113.39698pt;margin-top:43.504322pt;width:11.3pt;height:9.3pt;mso-position-horizontal-relative:page;mso-position-vertical-relative:page;z-index:-1313056" coordorigin="2268,870" coordsize="226,186">
          <v:group style="position:absolute;left:2351;top:882;width:131;height:2" coordorigin="2351,882" coordsize="131,2">
            <v:shape style="position:absolute;left:2351;top:882;width:131;height:2" coordorigin="2351,882" coordsize="131,0" path="m2351,882l2482,882e" filled="false" stroked="true" strokeweight=".994593pt" strokecolor="#0d3092">
              <v:path arrowok="t"/>
            </v:shape>
          </v:group>
          <v:group style="position:absolute;left:2347;top:1032;width:136;height:2" coordorigin="2347,1032" coordsize="136,2">
            <v:shape style="position:absolute;left:2347;top:1032;width:136;height:2" coordorigin="2347,1032" coordsize="136,0" path="m2347,1032l2483,1032e" filled="false" stroked="true" strokeweight=".994593pt" strokecolor="#0d3092">
              <v:path arrowok="t"/>
            </v:shape>
          </v:group>
          <v:group style="position:absolute;left:2329;top:922;width:2;height:122" coordorigin="2329,922" coordsize="2,122">
            <v:shape style="position:absolute;left:2329;top:922;width:2;height:122" coordorigin="2329,922" coordsize="0,122" path="m2329,922l2329,1043e" filled="false" stroked="true" strokeweight="1.321564pt" strokecolor="#0d3092">
              <v:path arrowok="t"/>
            </v:shape>
          </v:group>
          <v:group style="position:absolute;left:2293;top:921;width:2;height:109" coordorigin="2293,921" coordsize="2,109">
            <v:shape style="position:absolute;left:2293;top:921;width:2;height:109" coordorigin="2293,921" coordsize="0,109" path="m2293,921l2293,1030e" filled="false" stroked="true" strokeweight="1.320509pt" strokecolor="#0d3092">
              <v:path arrowok="t"/>
            </v:shape>
          </v:group>
          <v:group style="position:absolute;left:2280;top:910;width:68;height:2" coordorigin="2280,910" coordsize="68,2">
            <v:shape style="position:absolute;left:2280;top:910;width:68;height:2" coordorigin="2280,910" coordsize="68,0" path="m2280,910l2347,910e" filled="false" stroked="true" strokeweight="1.117026pt" strokecolor="#0d3092">
              <v:path arrowok="t"/>
            </v:shape>
          </v:group>
          <v:group style="position:absolute;left:2280;top:887;width:27;height:2" coordorigin="2280,887" coordsize="27,2">
            <v:shape style="position:absolute;left:2280;top:887;width:27;height:2" coordorigin="2280,887" coordsize="27,0" path="m2280,887l2306,887e" filled="false" stroked="true" strokeweight="1.202951pt" strokecolor="#0d3092">
              <v:path arrowok="t"/>
            </v:shape>
          </v:group>
          <v:group style="position:absolute;left:2316;top:885;width:27;height:2" coordorigin="2316,885" coordsize="27,2">
            <v:shape style="position:absolute;left:2316;top:885;width:27;height:2" coordorigin="2316,885" coordsize="27,0" path="m2316,885l2342,885e" filled="false" stroked="true" strokeweight="1.489397pt" strokecolor="#0d3092">
              <v:path arrowok="t"/>
            </v:shape>
          </v:group>
          <v:group style="position:absolute;left:2354;top:906;width:126;height:101" coordorigin="2354,906" coordsize="126,101">
            <v:shape style="position:absolute;left:2354;top:906;width:126;height:101" coordorigin="2354,906" coordsize="126,101" path="m2382,906l2354,906,2354,1006,2453,1006,2459,1005,2479,986,2382,986,2382,964,2479,964,2479,946,2382,946,2382,906xe" filled="true" fillcolor="#0d3092" stroked="false">
              <v:path arrowok="t"/>
              <v:fill type="solid"/>
            </v:shape>
            <v:shape style="position:absolute;left:2354;top:906;width:126;height:101" coordorigin="2354,906" coordsize="126,101" path="m2479,964l2453,964,2453,983,2451,985,2449,986,2479,986,2479,981,2479,964xe" filled="true" fillcolor="#0d3092" stroked="false">
              <v:path arrowok="t"/>
              <v:fill type="solid"/>
            </v:shape>
            <v:shape style="position:absolute;left:2354;top:906;width:126;height:101" coordorigin="2354,906" coordsize="126,101" path="m2479,906l2393,906,2393,926,2453,926,2453,946,2479,946,2479,906xe" filled="true" fillcolor="#0d3092" stroked="false">
              <v:path arrowok="t"/>
              <v:fill type="solid"/>
            </v:shape>
          </v:group>
          <w10:wrap type="none"/>
        </v:group>
      </w:pict>
    </w:r>
    <w:r>
      <w:rPr/>
      <w:pict>
        <v:shape style="position:absolute;margin-left:151.856049pt;margin-top:43.553776pt;width:10.091034pt;height:8.639455pt;mso-position-horizontal-relative:page;mso-position-vertical-relative:page;z-index:-1313032" type="#_x0000_t75" stroked="false">
          <v:imagedata r:id="rId2" o:title=""/>
        </v:shape>
      </w:pict>
    </w:r>
    <w:r>
      <w:rPr/>
      <w:pict>
        <v:shape style="position:absolute;margin-left:139.125580pt;margin-top:43.60323pt;width:10.288794pt;height:8.540546pt;mso-position-horizontal-relative:page;mso-position-vertical-relative:page;z-index:-1313008" type="#_x0000_t75" stroked="false">
          <v:imagedata r:id="rId3" o:title=""/>
        </v:shape>
      </w:pict>
    </w:r>
    <w:r>
      <w:rPr/>
      <w:pict>
        <v:group style="position:absolute;margin-left:113.998451pt;margin-top:54.13308pt;width:24.05pt;height:2.2pt;mso-position-horizontal-relative:page;mso-position-vertical-relative:page;z-index:-1312984" coordorigin="2280,1083" coordsize="481,44">
          <v:group style="position:absolute;left:2280;top:1084;width:63;height:42" coordorigin="2280,1084" coordsize="63,42">
            <v:shape style="position:absolute;left:2280;top:1084;width:63;height:42" coordorigin="2280,1084" coordsize="63,42" path="m2290,1084l2280,1084,2280,1125,2290,1125,2290,1109,2342,1109,2342,1099,2290,1099,2290,1084xe" filled="true" fillcolor="#0d3092" stroked="false">
              <v:path arrowok="t"/>
              <v:fill type="solid"/>
            </v:shape>
            <v:shape style="position:absolute;left:2280;top:1084;width:63;height:42" coordorigin="2280,1084" coordsize="63,42" path="m2342,1109l2330,1109,2330,1125,2342,1125,2342,1109xe" filled="true" fillcolor="#0d3092" stroked="false">
              <v:path arrowok="t"/>
              <v:fill type="solid"/>
            </v:shape>
            <v:shape style="position:absolute;left:2280;top:1084;width:63;height:42" coordorigin="2280,1084" coordsize="63,42" path="m2342,1084l2330,1084,2330,1099,2342,1099,2342,1084xe" filled="true" fillcolor="#0d3092" stroked="false">
              <v:path arrowok="t"/>
              <v:fill type="solid"/>
            </v:shape>
          </v:group>
          <v:group style="position:absolute;left:2353;top:1084;width:60;height:42" coordorigin="2353,1084" coordsize="60,42">
            <v:shape style="position:absolute;left:2353;top:1084;width:60;height:42" coordorigin="2353,1084" coordsize="60,42" path="m2412,1084l2367,1084,2362,1085,2356,1088,2354,1092,2353,1098,2353,1112,2354,1117,2356,1121,2362,1124,2367,1125,2412,1125,2412,1114,2363,1114,2363,1110,2412,1110,2412,1099,2363,1099,2363,1095,2412,1095,2412,1084xe" filled="true" fillcolor="#0d3092" stroked="false">
              <v:path arrowok="t"/>
              <v:fill type="solid"/>
            </v:shape>
          </v:group>
          <v:group style="position:absolute;left:2422;top:1083;width:61;height:44" coordorigin="2422,1083" coordsize="61,44">
            <v:shape style="position:absolute;left:2422;top:1083;width:61;height:44" coordorigin="2422,1083" coordsize="61,44" path="m2451,1095l2434,1095,2463,1122,2466,1123,2469,1125,2470,1125,2473,1126,2477,1125,2480,1122,2483,1115,2473,1115,2451,1095xe" filled="true" fillcolor="#0d3092" stroked="false">
              <v:path arrowok="t"/>
              <v:fill type="solid"/>
            </v:shape>
            <v:shape style="position:absolute;left:2422;top:1083;width:61;height:44" coordorigin="2422,1083" coordsize="61,44" path="m2434,1083l2430,1084,2426,1086,2424,1090,2422,1093,2422,1125,2434,1125,2434,1095,2451,1095,2442,1087,2438,1084,2434,1083xe" filled="true" fillcolor="#0d3092" stroked="false">
              <v:path arrowok="t"/>
              <v:fill type="solid"/>
            </v:shape>
            <v:shape style="position:absolute;left:2422;top:1083;width:61;height:44" coordorigin="2422,1083" coordsize="61,44" path="m2483,1084l2473,1084,2473,1115,2483,1115,2483,1114,2483,1084xe" filled="true" fillcolor="#0d3092" stroked="false">
              <v:path arrowok="t"/>
              <v:fill type="solid"/>
            </v:shape>
          </v:group>
          <v:group style="position:absolute;left:2494;top:1084;width:62;height:42" coordorigin="2494,1084" coordsize="62,42">
            <v:shape style="position:absolute;left:2494;top:1084;width:62;height:42" coordorigin="2494,1084" coordsize="62,42" path="m2556,1084l2509,1084,2503,1085,2498,1087,2495,1091,2494,1096,2494,1115,2496,1119,2502,1123,2509,1125,2539,1125,2504,1114,2504,1095,2556,1095,2556,1084xe" filled="true" fillcolor="#0d3092" stroked="false">
              <v:path arrowok="t"/>
              <v:fill type="solid"/>
            </v:shape>
            <v:shape style="position:absolute;left:2494;top:1084;width:62;height:42" coordorigin="2494,1084" coordsize="62,42" path="m2554,1099l2524,1099,2524,1109,2544,1109,2544,1114,2554,1114,2554,1099xe" filled="true" fillcolor="#0d3092" stroked="false">
              <v:path arrowok="t"/>
              <v:fill type="solid"/>
            </v:shape>
          </v:group>
          <v:group style="position:absolute;left:2566;top:1084;width:62;height:42" coordorigin="2566,1084" coordsize="62,42">
            <v:shape style="position:absolute;left:2566;top:1084;width:62;height:42" coordorigin="2566,1084" coordsize="62,42" path="m2611,1084l2566,1084,2566,1125,2618,1125,2623,1121,2626,1118,2627,1115,2627,1114,2577,1114,2577,1109,2628,1109,2627,1108,2626,1107,2624,1104,2627,1100,2627,1099,2577,1099,2577,1095,2626,1095,2626,1091,2623,1087,2618,1085,2611,1084xe" filled="true" fillcolor="#0d3092" stroked="false">
              <v:path arrowok="t"/>
              <v:fill type="solid"/>
            </v:shape>
            <v:shape style="position:absolute;left:2566;top:1084;width:62;height:42" coordorigin="2566,1084" coordsize="62,42" path="m2628,1109l2615,1109,2615,1114,2627,1114,2628,1111,2628,1109xe" filled="true" fillcolor="#0d3092" stroked="false">
              <v:path arrowok="t"/>
              <v:fill type="solid"/>
            </v:shape>
            <v:shape style="position:absolute;left:2566;top:1084;width:62;height:42" coordorigin="2566,1084" coordsize="62,42" path="m2626,1095l2615,1095,2615,1099,2627,1099,2627,1097,2626,1095xe" filled="true" fillcolor="#0d3092" stroked="false">
              <v:path arrowok="t"/>
              <v:fill type="solid"/>
            </v:shape>
          </v:group>
          <v:group style="position:absolute;left:2635;top:1084;width:58;height:42" coordorigin="2635,1084" coordsize="58,42">
            <v:shape style="position:absolute;left:2635;top:1084;width:58;height:42" coordorigin="2635,1084" coordsize="58,42" path="m2664,1084l2660,1085,2656,1087,2653,1090,2652,1095,2635,1125,2647,1125,2653,1114,2687,1114,2681,1103,2658,1103,2664,1095,2676,1095,2673,1090,2670,1087,2668,1085,2664,1084xe" filled="true" fillcolor="#0d3092" stroked="false">
              <v:path arrowok="t"/>
              <v:fill type="solid"/>
            </v:shape>
            <v:shape style="position:absolute;left:2635;top:1084;width:58;height:42" coordorigin="2635,1084" coordsize="58,42" path="m2687,1114l2674,1114,2681,1125,2693,1125,2687,1114xe" filled="true" fillcolor="#0d3092" stroked="false">
              <v:path arrowok="t"/>
              <v:fill type="solid"/>
            </v:shape>
            <v:shape style="position:absolute;left:2635;top:1084;width:58;height:42" coordorigin="2635,1084" coordsize="58,42" path="m2676,1095l2664,1095,2669,1103,2681,1103,2676,1095xe" filled="true" fillcolor="#0d3092" stroked="false">
              <v:path arrowok="t"/>
              <v:fill type="solid"/>
            </v:shape>
          </v:group>
          <v:group style="position:absolute;left:2700;top:1084;width:61;height:42" coordorigin="2700,1084" coordsize="61,42">
            <v:shape style="position:absolute;left:2700;top:1084;width:61;height:42" coordorigin="2700,1084" coordsize="61,42" path="m2746,1084l2714,1084,2709,1085,2703,1088,2701,1092,2700,1097,2700,1111,2701,1117,2703,1121,2707,1124,2713,1125,2746,1125,2750,1124,2752,1123,2756,1121,2759,1114,2710,1114,2710,1095,2759,1095,2759,1093,2756,1088,2751,1085,2746,1084xe" filled="true" fillcolor="#0d3092" stroked="false">
              <v:path arrowok="t"/>
              <v:fill type="solid"/>
            </v:shape>
            <v:shape style="position:absolute;left:2700;top:1084;width:61;height:42" coordorigin="2700,1084" coordsize="61,42" path="m2759,1095l2748,1095,2748,1114,2759,1114,2760,1112,2760,1098,2759,1095xe" filled="true" fillcolor="#0d3092" stroked="false">
              <v:path arrowok="t"/>
              <v:fill type="solid"/>
            </v:shape>
          </v:group>
          <w10:wrap type="none"/>
        </v:group>
      </w:pict>
    </w:r>
    <w:r>
      <w:rPr/>
      <w:pict>
        <v:group style="position:absolute;margin-left:140.248856pt;margin-top:54.182537pt;width:9.3pt;height:2.25pt;mso-position-horizontal-relative:page;mso-position-vertical-relative:page;z-index:-1312960" coordorigin="2805,1084" coordsize="186,45">
          <v:group style="position:absolute;left:2950;top:1113;width:15;height:11" coordorigin="2950,1113" coordsize="15,11">
            <v:shape style="position:absolute;left:2950;top:1113;width:15;height:11" coordorigin="2950,1113" coordsize="15,11" path="m2957,1113l2951,1115,2950,1117,2950,1121,2951,1123,2954,1124,2959,1124,2963,1121,2965,1119,2962,1115,2957,1113xe" filled="true" fillcolor="#0d3092" stroked="false">
              <v:path arrowok="t"/>
              <v:fill type="solid"/>
            </v:shape>
          </v:group>
          <v:group style="position:absolute;left:2978;top:1114;width:14;height:14" coordorigin="2978,1114" coordsize="14,14">
            <v:shape style="position:absolute;left:2978;top:1114;width:14;height:14" coordorigin="2978,1114" coordsize="14,14" path="m2984,1114l2982,1115,2979,1117,2978,1119,2978,1121,2979,1122,2982,1123,2983,1123,2983,1124,2979,1128,2986,1128,2987,1127,2991,1121,2991,1117,2988,1116,2987,1115,2984,1114xe" filled="true" fillcolor="#0d3092" stroked="false">
              <v:path arrowok="t"/>
              <v:fill type="solid"/>
            </v:shape>
          </v:group>
          <v:group style="position:absolute;left:2805;top:1084;width:62;height:42" coordorigin="2805,1084" coordsize="62,42">
            <v:shape style="position:absolute;left:2805;top:1084;width:62;height:42" coordorigin="2805,1084" coordsize="62,42" path="m2867,1084l2821,1084,2814,1085,2812,1086,2809,1088,2806,1093,2805,1099,2805,1113,2806,1118,2809,1122,2814,1124,2819,1125,2867,1125,2867,1115,2817,1115,2817,1095,2867,1095,2867,1084xe" filled="true" fillcolor="#0d3092" stroked="false">
              <v:path arrowok="t"/>
              <v:fill type="solid"/>
            </v:shape>
          </v:group>
          <v:group style="position:absolute;left:2877;top:1084;width:60;height:42" coordorigin="2877,1084" coordsize="60,42">
            <v:shape style="position:absolute;left:2877;top:1084;width:60;height:42" coordorigin="2877,1084" coordsize="60,42" path="m2924,1084l2892,1084,2887,1085,2881,1088,2879,1092,2877,1097,2877,1117,2881,1121,2885,1124,2891,1125,2924,1125,2937,1115,2937,1114,2888,1114,2888,1095,2937,1095,2937,1093,2933,1088,2929,1085,2924,1084xe" filled="true" fillcolor="#0d3092" stroked="false">
              <v:path arrowok="t"/>
              <v:fill type="solid"/>
            </v:shape>
            <v:shape style="position:absolute;left:2877;top:1084;width:60;height:42" coordorigin="2877,1084" coordsize="60,42" path="m2937,1095l2926,1095,2926,1114,2937,1114,2937,1095xe" filled="true" fillcolor="#0d3092" stroked="false">
              <v:path arrowok="t"/>
              <v:fill type="solid"/>
            </v:shape>
          </v:group>
          <w10:wrap type="none"/>
        </v:group>
      </w:pict>
    </w:r>
    <w:r>
      <w:rPr/>
      <w:pict>
        <v:group style="position:absolute;margin-left:150.864609pt;margin-top:54.182537pt;width:11.1pt;height:2.1pt;mso-position-horizontal-relative:page;mso-position-vertical-relative:page;z-index:-1312936" coordorigin="3017,1084" coordsize="222,42">
          <v:group style="position:absolute;left:3224;top:1113;width:15;height:11" coordorigin="3224,1113" coordsize="15,11">
            <v:shape style="position:absolute;left:3224;top:1113;width:15;height:11" coordorigin="3224,1113" coordsize="15,11" path="m3232,1113l3227,1115,3224,1119,3227,1123,3230,1124,3235,1124,3238,1122,3239,1121,3239,1117,3236,1115,3235,1114,3232,1113xe" filled="true" fillcolor="#0d3092" stroked="false">
              <v:path arrowok="t"/>
              <v:fill type="solid"/>
            </v:shape>
          </v:group>
          <v:group style="position:absolute;left:3017;top:1084;width:61;height:42" coordorigin="3017,1084" coordsize="61,42">
            <v:shape style="position:absolute;left:3017;top:1084;width:61;height:42" coordorigin="3017,1084" coordsize="61,42" path="m3029,1084l3017,1084,3017,1112,3019,1117,3021,1121,3027,1124,3030,1125,3078,1125,3078,1114,3029,1114,3029,1084xe" filled="true" fillcolor="#0d3092" stroked="false">
              <v:path arrowok="t"/>
              <v:fill type="solid"/>
            </v:shape>
          </v:group>
          <v:group style="position:absolute;left:3081;top:1084;width:61;height:42" coordorigin="3081,1084" coordsize="61,42">
            <v:shape style="position:absolute;left:3081;top:1084;width:61;height:42" coordorigin="3081,1084" coordsize="61,42" path="m3116,1095l3106,1095,3106,1125,3116,1125,3116,1095xe" filled="true" fillcolor="#0d3092" stroked="false">
              <v:path arrowok="t"/>
              <v:fill type="solid"/>
            </v:shape>
            <v:shape style="position:absolute;left:3081;top:1084;width:61;height:42" coordorigin="3081,1084" coordsize="61,42" path="m3141,1084l3081,1084,3081,1095,3141,1095,3141,1084xe" filled="true" fillcolor="#0d3092" stroked="false">
              <v:path arrowok="t"/>
              <v:fill type="solid"/>
            </v:shape>
          </v:group>
          <v:group style="position:absolute;left:3152;top:1084;width:61;height:42" coordorigin="3152,1084" coordsize="61,42">
            <v:shape style="position:absolute;left:3152;top:1084;width:61;height:42" coordorigin="3152,1084" coordsize="61,42" path="m3198,1084l3152,1084,3152,1125,3198,1125,3203,1124,3209,1121,3211,1117,3212,1115,3164,1115,3164,1095,3212,1095,3211,1092,3209,1088,3203,1085,3198,1084xe" filled="true" fillcolor="#0d3092" stroked="false">
              <v:path arrowok="t"/>
              <v:fill type="solid"/>
            </v:shape>
            <v:shape style="position:absolute;left:3152;top:1084;width:61;height:42" coordorigin="3152,1084" coordsize="61,42" path="m3212,1095l3202,1095,3202,1115,3212,1115,3213,1112,3213,1097,3212,1095xe" filled="true" fillcolor="#0d3092" stroked="false">
              <v:path arrowok="t"/>
              <v:fill type="solid"/>
            </v:shape>
          </v:group>
          <w10:wrap type="none"/>
        </v:group>
      </w:pict>
    </w:r>
    <w:r>
      <w:rPr/>
      <w:pict>
        <v:group style="position:absolute;margin-left:88.584pt;margin-top:62.759983pt;width:418.3pt;height:.1pt;mso-position-horizontal-relative:page;mso-position-vertical-relative:page;z-index:-1312912" coordorigin="1772,1255" coordsize="8366,2">
          <v:shape style="position:absolute;left:1772;top:1255;width:8366;height:2" coordorigin="1772,1255" coordsize="8366,0" path="m1772,1255l10137,1255e" filled="false" stroked="true" strokeweight=".72pt" strokecolor="#000000">
            <v:path arrowok="t"/>
          </v:shape>
          <w10:wrap type="none"/>
        </v:group>
      </w:pict>
    </w:r>
    <w:r>
      <w:rPr/>
      <w:pict>
        <v:shape style="position:absolute;margin-left:363.75pt;margin-top:48.025608pt;width:141.25pt;height:11.5pt;mso-position-horizontal-relative:page;mso-position-vertical-relative:page;z-index:-13128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1.587402pt;margin-top:42.559147pt;width:19.25pt;height:14.2pt;mso-position-horizontal-relative:page;mso-position-vertical-relative:page;z-index:-1312576" coordorigin="1432,851" coordsize="385,284">
          <v:group style="position:absolute;left:1441;top:875;width:368;height:19" coordorigin="1441,875" coordsize="368,19">
            <v:shape style="position:absolute;left:1441;top:875;width:368;height:19" coordorigin="1441,875" coordsize="368,19" path="m1441,894l1809,894,1809,875,1441,875,1441,894xe" filled="true" fillcolor="#0d3092" stroked="false">
              <v:path arrowok="t"/>
              <v:fill type="solid"/>
            </v:shape>
          </v:group>
          <v:group style="position:absolute;left:1441;top:861;width:343;height:2" coordorigin="1441,861" coordsize="343,2">
            <v:shape style="position:absolute;left:1441;top:861;width:343;height:2" coordorigin="1441,861" coordsize="343,0" path="m1441,861l1784,861e" filled="false" stroked="true" strokeweight=".945198pt" strokecolor="#0d3092">
              <v:path arrowok="t"/>
            </v:shape>
          </v:group>
          <v:group style="position:absolute;left:1441;top:924;width:375;height:19" coordorigin="1441,924" coordsize="375,19">
            <v:shape style="position:absolute;left:1441;top:924;width:375;height:19" coordorigin="1441,924" coordsize="375,19" path="m1441,943l1816,943,1816,924,1441,924,1441,943xe" filled="true" fillcolor="#0d3092" stroked="false">
              <v:path arrowok="t"/>
              <v:fill type="solid"/>
            </v:shape>
          </v:group>
          <v:group style="position:absolute;left:1441;top:948;width:370;height:19" coordorigin="1441,948" coordsize="370,19">
            <v:shape style="position:absolute;left:1441;top:948;width:370;height:19" coordorigin="1441,948" coordsize="370,19" path="m1441,966l1811,966,1811,948,1441,948,1441,966xe" filled="true" fillcolor="#0d3092" stroked="false">
              <v:path arrowok="t"/>
              <v:fill type="solid"/>
            </v:shape>
          </v:group>
          <v:group style="position:absolute;left:1441;top:899;width:375;height:20" coordorigin="1441,899" coordsize="375,20">
            <v:shape style="position:absolute;left:1441;top:899;width:375;height:20" coordorigin="1441,899" coordsize="375,20" path="m1441,919l1816,919,1816,899,1441,899,1441,919xe" filled="true" fillcolor="#0d3092" stroked="false">
              <v:path arrowok="t"/>
              <v:fill type="solid"/>
            </v:shape>
          </v:group>
          <v:group style="position:absolute;left:1441;top:981;width:351;height:2" coordorigin="1441,981" coordsize="351,2">
            <v:shape style="position:absolute;left:1441;top:981;width:351;height:2" coordorigin="1441,981" coordsize="351,0" path="m1441,981l1792,981e" filled="false" stroked="true" strokeweight=".940233pt" strokecolor="#0d3092">
              <v:path arrowok="t"/>
            </v:shape>
          </v:group>
          <v:group style="position:absolute;left:1441;top:1005;width:351;height:2" coordorigin="1441,1005" coordsize="351,2">
            <v:shape style="position:absolute;left:1441;top:1005;width:351;height:2" coordorigin="1441,1005" coordsize="351,0" path="m1441,1005l1792,1005e" filled="false" stroked="true" strokeweight=".895545pt" strokecolor="#0d3092">
              <v:path arrowok="t"/>
            </v:shape>
          </v:group>
          <v:group style="position:absolute;left:1441;top:1020;width:368;height:19" coordorigin="1441,1020" coordsize="368,19">
            <v:shape style="position:absolute;left:1441;top:1020;width:368;height:19" coordorigin="1441,1020" coordsize="368,19" path="m1441,1039l1809,1039,1809,1020,1441,1020,1441,1039xe" filled="true" fillcolor="#0d3092" stroked="false">
              <v:path arrowok="t"/>
              <v:fill type="solid"/>
            </v:shape>
          </v:group>
          <v:group style="position:absolute;left:1441;top:1044;width:375;height:19" coordorigin="1441,1044" coordsize="375,19">
            <v:shape style="position:absolute;left:1441;top:1044;width:375;height:19" coordorigin="1441,1044" coordsize="375,19" path="m1441,1063l1816,1063,1816,1044,1441,1044,1441,1063xe" filled="true" fillcolor="#0d3092" stroked="false">
              <v:path arrowok="t"/>
              <v:fill type="solid"/>
            </v:shape>
          </v:group>
          <v:group style="position:absolute;left:1441;top:1092;width:367;height:19" coordorigin="1441,1092" coordsize="367,19">
            <v:shape style="position:absolute;left:1441;top:1092;width:367;height:19" coordorigin="1441,1092" coordsize="367,19" path="m1441,1110l1808,1110,1808,1092,1441,1092,1441,1110xe" filled="true" fillcolor="#0d3092" stroked="false">
              <v:path arrowok="t"/>
              <v:fill type="solid"/>
            </v:shape>
          </v:group>
          <v:group style="position:absolute;left:1441;top:1125;width:342;height:2" coordorigin="1441,1125" coordsize="342,2">
            <v:shape style="position:absolute;left:1441;top:1125;width:342;height:2" coordorigin="1441,1125" coordsize="342,0" path="m1441,1125l1783,1125e" filled="false" stroked="true" strokeweight=".895632pt" strokecolor="#0d3092">
              <v:path arrowok="t"/>
            </v:shape>
          </v:group>
          <v:group style="position:absolute;left:1441;top:1068;width:375;height:19" coordorigin="1441,1068" coordsize="375,19">
            <v:shape style="position:absolute;left:1441;top:1068;width:375;height:19" coordorigin="1441,1068" coordsize="375,19" path="m1441,1087l1816,1087,1816,1068,1441,1068,1441,1087xe" filled="true" fillcolor="#0d3092" stroked="false">
              <v:path arrowok="t"/>
              <v:fill type="solid"/>
            </v:shape>
          </v:group>
          <w10:wrap type="none"/>
        </v:group>
      </w:pict>
    </w:r>
    <w:r>
      <w:rPr/>
      <w:pict>
        <v:shape style="position:absolute;margin-left:107.680237pt;margin-top:43.454693pt;width:10.943013pt;height:8.639653pt;mso-position-horizontal-relative:page;mso-position-vertical-relative:page;z-index:-1312552" type="#_x0000_t75" stroked="false">
          <v:imagedata r:id="rId1" o:title=""/>
        </v:shape>
      </w:pict>
    </w:r>
    <w:r>
      <w:rPr/>
      <w:pict>
        <v:group style="position:absolute;margin-left:95.39698pt;margin-top:43.504345pt;width:11.3pt;height:9.3pt;mso-position-horizontal-relative:page;mso-position-vertical-relative:page;z-index:-1312528" coordorigin="1908,870" coordsize="226,186">
          <v:group style="position:absolute;left:1991;top:882;width:131;height:2" coordorigin="1991,882" coordsize="131,2">
            <v:shape style="position:absolute;left:1991;top:882;width:131;height:2" coordorigin="1991,882" coordsize="131,0" path="m1991,882l2122,882e" filled="false" stroked="true" strokeweight=".994593pt" strokecolor="#0d3092">
              <v:path arrowok="t"/>
            </v:shape>
          </v:group>
          <v:group style="position:absolute;left:1987;top:1032;width:136;height:2" coordorigin="1987,1032" coordsize="136,2">
            <v:shape style="position:absolute;left:1987;top:1032;width:136;height:2" coordorigin="1987,1032" coordsize="136,0" path="m1987,1032l2123,1032e" filled="false" stroked="true" strokeweight=".994593pt" strokecolor="#0d3092">
              <v:path arrowok="t"/>
            </v:shape>
          </v:group>
          <v:group style="position:absolute;left:1969;top:922;width:2;height:122" coordorigin="1969,922" coordsize="2,122">
            <v:shape style="position:absolute;left:1969;top:922;width:2;height:122" coordorigin="1969,922" coordsize="0,122" path="m1969,922l1969,1043e" filled="false" stroked="true" strokeweight="1.321564pt" strokecolor="#0d3092">
              <v:path arrowok="t"/>
            </v:shape>
          </v:group>
          <v:group style="position:absolute;left:1933;top:921;width:2;height:109" coordorigin="1933,921" coordsize="2,109">
            <v:shape style="position:absolute;left:1933;top:921;width:2;height:109" coordorigin="1933,921" coordsize="0,109" path="m1933,921l1933,1030e" filled="false" stroked="true" strokeweight="1.320509pt" strokecolor="#0d3092">
              <v:path arrowok="t"/>
            </v:shape>
          </v:group>
          <v:group style="position:absolute;left:1920;top:910;width:68;height:2" coordorigin="1920,910" coordsize="68,2">
            <v:shape style="position:absolute;left:1920;top:910;width:68;height:2" coordorigin="1920,910" coordsize="68,0" path="m1920,910l1987,910e" filled="false" stroked="true" strokeweight="1.117026pt" strokecolor="#0d3092">
              <v:path arrowok="t"/>
            </v:shape>
          </v:group>
          <v:group style="position:absolute;left:1920;top:887;width:27;height:2" coordorigin="1920,887" coordsize="27,2">
            <v:shape style="position:absolute;left:1920;top:887;width:27;height:2" coordorigin="1920,887" coordsize="27,0" path="m1920,887l1946,887e" filled="false" stroked="true" strokeweight="1.202951pt" strokecolor="#0d3092">
              <v:path arrowok="t"/>
            </v:shape>
          </v:group>
          <v:group style="position:absolute;left:1956;top:885;width:27;height:2" coordorigin="1956,885" coordsize="27,2">
            <v:shape style="position:absolute;left:1956;top:885;width:27;height:2" coordorigin="1956,885" coordsize="27,0" path="m1956,885l1982,885e" filled="false" stroked="true" strokeweight="1.489397pt" strokecolor="#0d3092">
              <v:path arrowok="t"/>
            </v:shape>
          </v:group>
          <v:group style="position:absolute;left:1994;top:906;width:126;height:101" coordorigin="1994,906" coordsize="126,101">
            <v:shape style="position:absolute;left:1994;top:906;width:126;height:101" coordorigin="1994,906" coordsize="126,101" path="m2022,906l1994,906,1994,1006,2093,1006,2099,1005,2119,986,2022,986,2022,964,2119,964,2119,946,2022,946,2022,906xe" filled="true" fillcolor="#0d3092" stroked="false">
              <v:path arrowok="t"/>
              <v:fill type="solid"/>
            </v:shape>
            <v:shape style="position:absolute;left:1994;top:906;width:126;height:101" coordorigin="1994,906" coordsize="126,101" path="m2119,964l2093,964,2093,983,2091,985,2089,986,2119,986,2119,981,2119,964xe" filled="true" fillcolor="#0d3092" stroked="false">
              <v:path arrowok="t"/>
              <v:fill type="solid"/>
            </v:shape>
            <v:shape style="position:absolute;left:1994;top:906;width:126;height:101" coordorigin="1994,906" coordsize="126,101" path="m2119,906l2033,906,2033,926,2093,926,2093,946,2119,946,2119,906xe" filled="true" fillcolor="#0d3092" stroked="false">
              <v:path arrowok="t"/>
              <v:fill type="solid"/>
            </v:shape>
          </v:group>
          <w10:wrap type="none"/>
        </v:group>
      </w:pict>
    </w:r>
    <w:r>
      <w:rPr/>
      <w:pict>
        <v:shape style="position:absolute;margin-left:133.856049pt;margin-top:43.553799pt;width:10.091034pt;height:8.639455pt;mso-position-horizontal-relative:page;mso-position-vertical-relative:page;z-index:-1312504" type="#_x0000_t75" stroked="false">
          <v:imagedata r:id="rId2" o:title=""/>
        </v:shape>
      </w:pict>
    </w:r>
    <w:r>
      <w:rPr/>
      <w:pict>
        <v:shape style="position:absolute;margin-left:121.12558pt;margin-top:43.603256pt;width:10.288794pt;height:8.540546pt;mso-position-horizontal-relative:page;mso-position-vertical-relative:page;z-index:-1312480" type="#_x0000_t75" stroked="false">
          <v:imagedata r:id="rId3" o:title=""/>
        </v:shape>
      </w:pict>
    </w:r>
    <w:r>
      <w:rPr/>
      <w:pict>
        <v:group style="position:absolute;margin-left:95.998451pt;margin-top:54.133106pt;width:24.05pt;height:2.2pt;mso-position-horizontal-relative:page;mso-position-vertical-relative:page;z-index:-1312456" coordorigin="1920,1083" coordsize="481,44">
          <v:group style="position:absolute;left:1920;top:1084;width:63;height:42" coordorigin="1920,1084" coordsize="63,42">
            <v:shape style="position:absolute;left:1920;top:1084;width:63;height:42" coordorigin="1920,1084" coordsize="63,42" path="m1930,1084l1920,1084,1920,1125,1930,1125,1930,1109,1982,1109,1982,1099,1930,1099,1930,1084xe" filled="true" fillcolor="#0d3092" stroked="false">
              <v:path arrowok="t"/>
              <v:fill type="solid"/>
            </v:shape>
            <v:shape style="position:absolute;left:1920;top:1084;width:63;height:42" coordorigin="1920,1084" coordsize="63,42" path="m1982,1109l1970,1109,1970,1125,1982,1125,1982,1109xe" filled="true" fillcolor="#0d3092" stroked="false">
              <v:path arrowok="t"/>
              <v:fill type="solid"/>
            </v:shape>
            <v:shape style="position:absolute;left:1920;top:1084;width:63;height:42" coordorigin="1920,1084" coordsize="63,42" path="m1982,1084l1970,1084,1970,1099,1982,1099,1982,1084xe" filled="true" fillcolor="#0d3092" stroked="false">
              <v:path arrowok="t"/>
              <v:fill type="solid"/>
            </v:shape>
          </v:group>
          <v:group style="position:absolute;left:1993;top:1084;width:60;height:42" coordorigin="1993,1084" coordsize="60,42">
            <v:shape style="position:absolute;left:1993;top:1084;width:60;height:42" coordorigin="1993,1084" coordsize="60,42" path="m2052,1084l2007,1084,2002,1085,1996,1088,1994,1092,1993,1098,1993,1112,1994,1117,1996,1121,2002,1124,2007,1125,2052,1125,2052,1114,2003,1114,2003,1110,2052,1110,2052,1099,2003,1099,2003,1095,2052,1095,2052,1084xe" filled="true" fillcolor="#0d3092" stroked="false">
              <v:path arrowok="t"/>
              <v:fill type="solid"/>
            </v:shape>
          </v:group>
          <v:group style="position:absolute;left:2062;top:1083;width:61;height:44" coordorigin="2062,1083" coordsize="61,44">
            <v:shape style="position:absolute;left:2062;top:1083;width:61;height:44" coordorigin="2062,1083" coordsize="61,44" path="m2091,1095l2074,1095,2103,1122,2106,1123,2109,1125,2110,1125,2113,1126,2117,1125,2120,1122,2123,1115,2113,1115,2091,1095xe" filled="true" fillcolor="#0d3092" stroked="false">
              <v:path arrowok="t"/>
              <v:fill type="solid"/>
            </v:shape>
            <v:shape style="position:absolute;left:2062;top:1083;width:61;height:44" coordorigin="2062,1083" coordsize="61,44" path="m2074,1083l2070,1084,2066,1086,2064,1090,2062,1093,2062,1125,2074,1125,2074,1095,2091,1095,2082,1087,2078,1084,2074,1083xe" filled="true" fillcolor="#0d3092" stroked="false">
              <v:path arrowok="t"/>
              <v:fill type="solid"/>
            </v:shape>
            <v:shape style="position:absolute;left:2062;top:1083;width:61;height:44" coordorigin="2062,1083" coordsize="61,44" path="m2123,1084l2113,1084,2113,1115,2123,1115,2123,1114,2123,1084xe" filled="true" fillcolor="#0d3092" stroked="false">
              <v:path arrowok="t"/>
              <v:fill type="solid"/>
            </v:shape>
          </v:group>
          <v:group style="position:absolute;left:2134;top:1084;width:62;height:42" coordorigin="2134,1084" coordsize="62,42">
            <v:shape style="position:absolute;left:2134;top:1084;width:62;height:42" coordorigin="2134,1084" coordsize="62,42" path="m2196,1084l2149,1084,2143,1085,2138,1087,2135,1091,2134,1096,2134,1115,2136,1119,2142,1123,2149,1125,2179,1125,2144,1114,2144,1095,2196,1095,2196,1084xe" filled="true" fillcolor="#0d3092" stroked="false">
              <v:path arrowok="t"/>
              <v:fill type="solid"/>
            </v:shape>
            <v:shape style="position:absolute;left:2134;top:1084;width:62;height:42" coordorigin="2134,1084" coordsize="62,42" path="m2194,1099l2164,1099,2164,1109,2184,1109,2184,1114,2194,1114,2194,1099xe" filled="true" fillcolor="#0d3092" stroked="false">
              <v:path arrowok="t"/>
              <v:fill type="solid"/>
            </v:shape>
          </v:group>
          <v:group style="position:absolute;left:2206;top:1084;width:62;height:42" coordorigin="2206,1084" coordsize="62,42">
            <v:shape style="position:absolute;left:2206;top:1084;width:62;height:42" coordorigin="2206,1084" coordsize="62,42" path="m2251,1084l2206,1084,2206,1125,2258,1125,2263,1121,2266,1118,2267,1115,2267,1114,2217,1114,2217,1109,2268,1109,2267,1108,2266,1107,2264,1104,2267,1100,2267,1099,2217,1099,2217,1095,2266,1095,2266,1091,2263,1087,2258,1085,2251,1084xe" filled="true" fillcolor="#0d3092" stroked="false">
              <v:path arrowok="t"/>
              <v:fill type="solid"/>
            </v:shape>
            <v:shape style="position:absolute;left:2206;top:1084;width:62;height:42" coordorigin="2206,1084" coordsize="62,42" path="m2268,1109l2255,1109,2255,1114,2267,1114,2268,1111,2268,1109xe" filled="true" fillcolor="#0d3092" stroked="false">
              <v:path arrowok="t"/>
              <v:fill type="solid"/>
            </v:shape>
            <v:shape style="position:absolute;left:2206;top:1084;width:62;height:42" coordorigin="2206,1084" coordsize="62,42" path="m2266,1095l2255,1095,2255,1099,2267,1099,2267,1097,2266,1095xe" filled="true" fillcolor="#0d3092" stroked="false">
              <v:path arrowok="t"/>
              <v:fill type="solid"/>
            </v:shape>
          </v:group>
          <v:group style="position:absolute;left:2275;top:1084;width:58;height:42" coordorigin="2275,1084" coordsize="58,42">
            <v:shape style="position:absolute;left:2275;top:1084;width:58;height:42" coordorigin="2275,1084" coordsize="58,42" path="m2304,1084l2300,1085,2296,1087,2293,1090,2292,1095,2275,1125,2287,1125,2293,1114,2327,1114,2321,1103,2298,1103,2304,1095,2316,1095,2313,1090,2310,1087,2308,1085,2304,1084xe" filled="true" fillcolor="#0d3092" stroked="false">
              <v:path arrowok="t"/>
              <v:fill type="solid"/>
            </v:shape>
            <v:shape style="position:absolute;left:2275;top:1084;width:58;height:42" coordorigin="2275,1084" coordsize="58,42" path="m2327,1114l2314,1114,2321,1125,2333,1125,2327,1114xe" filled="true" fillcolor="#0d3092" stroked="false">
              <v:path arrowok="t"/>
              <v:fill type="solid"/>
            </v:shape>
            <v:shape style="position:absolute;left:2275;top:1084;width:58;height:42" coordorigin="2275,1084" coordsize="58,42" path="m2316,1095l2304,1095,2309,1103,2321,1103,2316,1095xe" filled="true" fillcolor="#0d3092" stroked="false">
              <v:path arrowok="t"/>
              <v:fill type="solid"/>
            </v:shape>
          </v:group>
          <v:group style="position:absolute;left:2340;top:1084;width:61;height:42" coordorigin="2340,1084" coordsize="61,42">
            <v:shape style="position:absolute;left:2340;top:1084;width:61;height:42" coordorigin="2340,1084" coordsize="61,42" path="m2386,1084l2354,1084,2349,1085,2343,1088,2341,1092,2340,1097,2340,1111,2341,1117,2343,1121,2347,1124,2353,1125,2386,1125,2390,1124,2392,1123,2396,1121,2399,1114,2350,1114,2350,1095,2399,1095,2399,1093,2396,1088,2391,1085,2386,1084xe" filled="true" fillcolor="#0d3092" stroked="false">
              <v:path arrowok="t"/>
              <v:fill type="solid"/>
            </v:shape>
            <v:shape style="position:absolute;left:2340;top:1084;width:61;height:42" coordorigin="2340,1084" coordsize="61,42" path="m2399,1095l2388,1095,2388,1114,2399,1114,2400,1112,2400,1098,2399,1095xe" filled="true" fillcolor="#0d3092" stroked="false">
              <v:path arrowok="t"/>
              <v:fill type="solid"/>
            </v:shape>
          </v:group>
          <w10:wrap type="none"/>
        </v:group>
      </w:pict>
    </w:r>
    <w:r>
      <w:rPr/>
      <w:pict>
        <v:group style="position:absolute;margin-left:122.248856pt;margin-top:54.18256pt;width:9.3pt;height:2.25pt;mso-position-horizontal-relative:page;mso-position-vertical-relative:page;z-index:-1312432" coordorigin="2445,1084" coordsize="186,45">
          <v:group style="position:absolute;left:2590;top:1113;width:15;height:11" coordorigin="2590,1113" coordsize="15,11">
            <v:shape style="position:absolute;left:2590;top:1113;width:15;height:11" coordorigin="2590,1113" coordsize="15,11" path="m2597,1113l2591,1115,2590,1117,2590,1121,2591,1123,2594,1124,2599,1124,2603,1121,2605,1119,2602,1115,2597,1113xe" filled="true" fillcolor="#0d3092" stroked="false">
              <v:path arrowok="t"/>
              <v:fill type="solid"/>
            </v:shape>
          </v:group>
          <v:group style="position:absolute;left:2618;top:1114;width:14;height:14" coordorigin="2618,1114" coordsize="14,14">
            <v:shape style="position:absolute;left:2618;top:1114;width:14;height:14" coordorigin="2618,1114" coordsize="14,14" path="m2624,1114l2622,1115,2619,1117,2618,1119,2618,1121,2619,1122,2622,1123,2623,1123,2623,1124,2619,1128,2626,1128,2627,1127,2631,1121,2631,1117,2628,1116,2627,1115,2624,1114xe" filled="true" fillcolor="#0d3092" stroked="false">
              <v:path arrowok="t"/>
              <v:fill type="solid"/>
            </v:shape>
          </v:group>
          <v:group style="position:absolute;left:2445;top:1084;width:62;height:42" coordorigin="2445,1084" coordsize="62,42">
            <v:shape style="position:absolute;left:2445;top:1084;width:62;height:42" coordorigin="2445,1084" coordsize="62,42" path="m2507,1084l2461,1084,2454,1085,2452,1086,2449,1088,2446,1093,2445,1099,2445,1113,2446,1118,2449,1122,2454,1124,2459,1125,2507,1125,2507,1115,2457,1115,2457,1095,2507,1095,2507,1084xe" filled="true" fillcolor="#0d3092" stroked="false">
              <v:path arrowok="t"/>
              <v:fill type="solid"/>
            </v:shape>
          </v:group>
          <v:group style="position:absolute;left:2517;top:1084;width:60;height:42" coordorigin="2517,1084" coordsize="60,42">
            <v:shape style="position:absolute;left:2517;top:1084;width:60;height:42" coordorigin="2517,1084" coordsize="60,42" path="m2564,1084l2532,1084,2527,1085,2521,1088,2519,1092,2517,1097,2517,1117,2521,1121,2525,1124,2531,1125,2564,1125,2577,1115,2577,1114,2528,1114,2528,1095,2577,1095,2577,1093,2573,1088,2569,1085,2564,1084xe" filled="true" fillcolor="#0d3092" stroked="false">
              <v:path arrowok="t"/>
              <v:fill type="solid"/>
            </v:shape>
            <v:shape style="position:absolute;left:2517;top:1084;width:60;height:42" coordorigin="2517,1084" coordsize="60,42" path="m2577,1095l2566,1095,2566,1114,2577,1114,2577,1095xe" filled="true" fillcolor="#0d3092" stroked="false">
              <v:path arrowok="t"/>
              <v:fill type="solid"/>
            </v:shape>
          </v:group>
          <w10:wrap type="none"/>
        </v:group>
      </w:pict>
    </w:r>
    <w:r>
      <w:rPr/>
      <w:pict>
        <v:group style="position:absolute;margin-left:132.864609pt;margin-top:54.18256pt;width:11.1pt;height:2.1pt;mso-position-horizontal-relative:page;mso-position-vertical-relative:page;z-index:-1312408" coordorigin="2657,1084" coordsize="222,42">
          <v:group style="position:absolute;left:2864;top:1113;width:15;height:11" coordorigin="2864,1113" coordsize="15,11">
            <v:shape style="position:absolute;left:2864;top:1113;width:15;height:11" coordorigin="2864,1113" coordsize="15,11" path="m2872,1113l2867,1115,2864,1119,2867,1123,2870,1124,2875,1124,2878,1122,2879,1121,2879,1117,2876,1115,2875,1114,2872,1113xe" filled="true" fillcolor="#0d3092" stroked="false">
              <v:path arrowok="t"/>
              <v:fill type="solid"/>
            </v:shape>
          </v:group>
          <v:group style="position:absolute;left:2657;top:1084;width:61;height:42" coordorigin="2657,1084" coordsize="61,42">
            <v:shape style="position:absolute;left:2657;top:1084;width:61;height:42" coordorigin="2657,1084" coordsize="61,42" path="m2669,1084l2657,1084,2657,1112,2659,1117,2661,1121,2667,1124,2670,1125,2718,1125,2718,1114,2669,1114,2669,1084xe" filled="true" fillcolor="#0d3092" stroked="false">
              <v:path arrowok="t"/>
              <v:fill type="solid"/>
            </v:shape>
          </v:group>
          <v:group style="position:absolute;left:2721;top:1084;width:61;height:42" coordorigin="2721,1084" coordsize="61,42">
            <v:shape style="position:absolute;left:2721;top:1084;width:61;height:42" coordorigin="2721,1084" coordsize="61,42" path="m2756,1095l2746,1095,2746,1125,2756,1125,2756,1095xe" filled="true" fillcolor="#0d3092" stroked="false">
              <v:path arrowok="t"/>
              <v:fill type="solid"/>
            </v:shape>
            <v:shape style="position:absolute;left:2721;top:1084;width:61;height:42" coordorigin="2721,1084" coordsize="61,42" path="m2781,1084l2721,1084,2721,1095,2781,1095,2781,1084xe" filled="true" fillcolor="#0d3092" stroked="false">
              <v:path arrowok="t"/>
              <v:fill type="solid"/>
            </v:shape>
          </v:group>
          <v:group style="position:absolute;left:2792;top:1084;width:61;height:42" coordorigin="2792,1084" coordsize="61,42">
            <v:shape style="position:absolute;left:2792;top:1084;width:61;height:42" coordorigin="2792,1084" coordsize="61,42" path="m2838,1084l2792,1084,2792,1125,2838,1125,2843,1124,2849,1121,2851,1117,2852,1115,2804,1115,2804,1095,2852,1095,2851,1092,2849,1088,2843,1085,2838,1084xe" filled="true" fillcolor="#0d3092" stroked="false">
              <v:path arrowok="t"/>
              <v:fill type="solid"/>
            </v:shape>
            <v:shape style="position:absolute;left:2792;top:1084;width:61;height:42" coordorigin="2792,1084" coordsize="61,42" path="m2852,1095l2842,1095,2842,1115,2852,1115,2853,1112,2853,1097,2852,1095xe" filled="true" fillcolor="#0d3092" stroked="false">
              <v:path arrowok="t"/>
              <v:fill type="solid"/>
            </v:shape>
          </v:group>
          <w10:wrap type="none"/>
        </v:group>
      </w:pict>
    </w:r>
    <w:r>
      <w:rPr/>
      <w:pict>
        <v:group style="position:absolute;margin-left:70.559998pt;margin-top:62.768009pt;width:700.9pt;height:.1pt;mso-position-horizontal-relative:page;mso-position-vertical-relative:page;z-index:-1312384" coordorigin="1411,1255" coordsize="14018,2">
          <v:shape style="position:absolute;left:1411;top:1255;width:14018;height:2" coordorigin="1411,1255" coordsize="14018,0" path="m1411,1255l15429,1255e" filled="false" stroked="true" strokeweight=".744pt" strokecolor="#000000">
            <v:path arrowok="t"/>
          </v:shape>
          <w10:wrap type="none"/>
        </v:group>
      </w:pict>
    </w:r>
    <w:r>
      <w:rPr/>
      <w:pict>
        <v:shape style="position:absolute;margin-left:345.730011pt;margin-top:48.025631pt;width:141.25pt;height:11.5pt;mso-position-horizontal-relative:page;mso-position-vertical-relative:page;z-index:-13123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587402pt;margin-top:42.559124pt;width:19.25pt;height:14.2pt;mso-position-horizontal-relative:page;mso-position-vertical-relative:page;z-index:-1312048" coordorigin="1792,851" coordsize="385,284">
          <v:group style="position:absolute;left:1801;top:875;width:368;height:19" coordorigin="1801,875" coordsize="368,19">
            <v:shape style="position:absolute;left:1801;top:875;width:368;height:19" coordorigin="1801,875" coordsize="368,19" path="m1801,894l2169,894,2169,875,1801,875,1801,894xe" filled="true" fillcolor="#0d3092" stroked="false">
              <v:path arrowok="t"/>
              <v:fill type="solid"/>
            </v:shape>
          </v:group>
          <v:group style="position:absolute;left:1801;top:861;width:343;height:2" coordorigin="1801,861" coordsize="343,2">
            <v:shape style="position:absolute;left:1801;top:861;width:343;height:2" coordorigin="1801,861" coordsize="343,0" path="m1801,861l2144,861e" filled="false" stroked="true" strokeweight=".945198pt" strokecolor="#0d3092">
              <v:path arrowok="t"/>
            </v:shape>
          </v:group>
          <v:group style="position:absolute;left:1801;top:924;width:375;height:19" coordorigin="1801,924" coordsize="375,19">
            <v:shape style="position:absolute;left:1801;top:924;width:375;height:19" coordorigin="1801,924" coordsize="375,19" path="m1801,943l2176,943,2176,924,1801,924,1801,943xe" filled="true" fillcolor="#0d3092" stroked="false">
              <v:path arrowok="t"/>
              <v:fill type="solid"/>
            </v:shape>
          </v:group>
          <v:group style="position:absolute;left:1801;top:948;width:370;height:19" coordorigin="1801,948" coordsize="370,19">
            <v:shape style="position:absolute;left:1801;top:948;width:370;height:19" coordorigin="1801,948" coordsize="370,19" path="m1801,966l2171,966,2171,948,1801,948,1801,966xe" filled="true" fillcolor="#0d3092" stroked="false">
              <v:path arrowok="t"/>
              <v:fill type="solid"/>
            </v:shape>
          </v:group>
          <v:group style="position:absolute;left:1801;top:899;width:375;height:20" coordorigin="1801,899" coordsize="375,20">
            <v:shape style="position:absolute;left:1801;top:899;width:375;height:20" coordorigin="1801,899" coordsize="375,20" path="m1801,919l2176,919,2176,899,1801,899,1801,919xe" filled="true" fillcolor="#0d3092" stroked="false">
              <v:path arrowok="t"/>
              <v:fill type="solid"/>
            </v:shape>
          </v:group>
          <v:group style="position:absolute;left:1801;top:981;width:351;height:2" coordorigin="1801,981" coordsize="351,2">
            <v:shape style="position:absolute;left:1801;top:981;width:351;height:2" coordorigin="1801,981" coordsize="351,0" path="m1801,981l2152,981e" filled="false" stroked="true" strokeweight=".940233pt" strokecolor="#0d3092">
              <v:path arrowok="t"/>
            </v:shape>
          </v:group>
          <v:group style="position:absolute;left:1801;top:1005;width:351;height:2" coordorigin="1801,1005" coordsize="351,2">
            <v:shape style="position:absolute;left:1801;top:1005;width:351;height:2" coordorigin="1801,1005" coordsize="351,0" path="m1801,1005l2152,1005e" filled="false" stroked="true" strokeweight=".895545pt" strokecolor="#0d3092">
              <v:path arrowok="t"/>
            </v:shape>
          </v:group>
          <v:group style="position:absolute;left:1801;top:1020;width:368;height:19" coordorigin="1801,1020" coordsize="368,19">
            <v:shape style="position:absolute;left:1801;top:1020;width:368;height:19" coordorigin="1801,1020" coordsize="368,19" path="m1801,1039l2169,1039,2169,1020,1801,1020,1801,1039xe" filled="true" fillcolor="#0d3092" stroked="false">
              <v:path arrowok="t"/>
              <v:fill type="solid"/>
            </v:shape>
          </v:group>
          <v:group style="position:absolute;left:1801;top:1044;width:375;height:19" coordorigin="1801,1044" coordsize="375,19">
            <v:shape style="position:absolute;left:1801;top:1044;width:375;height:19" coordorigin="1801,1044" coordsize="375,19" path="m1801,1063l2176,1063,2176,1044,1801,1044,1801,1063xe" filled="true" fillcolor="#0d3092" stroked="false">
              <v:path arrowok="t"/>
              <v:fill type="solid"/>
            </v:shape>
          </v:group>
          <v:group style="position:absolute;left:1801;top:1092;width:367;height:19" coordorigin="1801,1092" coordsize="367,19">
            <v:shape style="position:absolute;left:1801;top:1092;width:367;height:19" coordorigin="1801,1092" coordsize="367,19" path="m1801,1110l2168,1110,2168,1092,1801,1092,1801,1110xe" filled="true" fillcolor="#0d3092" stroked="false">
              <v:path arrowok="t"/>
              <v:fill type="solid"/>
            </v:shape>
          </v:group>
          <v:group style="position:absolute;left:1801;top:1125;width:342;height:2" coordorigin="1801,1125" coordsize="342,2">
            <v:shape style="position:absolute;left:1801;top:1125;width:342;height:2" coordorigin="1801,1125" coordsize="342,0" path="m1801,1125l2143,1125e" filled="false" stroked="true" strokeweight=".895632pt" strokecolor="#0d3092">
              <v:path arrowok="t"/>
            </v:shape>
          </v:group>
          <v:group style="position:absolute;left:1801;top:1068;width:375;height:19" coordorigin="1801,1068" coordsize="375,19">
            <v:shape style="position:absolute;left:1801;top:1068;width:375;height:19" coordorigin="1801,1068" coordsize="375,19" path="m1801,1087l2176,1087,2176,1068,1801,1068,1801,1087xe" filled="true" fillcolor="#0d3092" stroked="false">
              <v:path arrowok="t"/>
              <v:fill type="solid"/>
            </v:shape>
          </v:group>
          <w10:wrap type="none"/>
        </v:group>
      </w:pict>
    </w:r>
    <w:r>
      <w:rPr/>
      <w:pict>
        <v:shape style="position:absolute;margin-left:125.680237pt;margin-top:43.454666pt;width:10.943013pt;height:8.639653pt;mso-position-horizontal-relative:page;mso-position-vertical-relative:page;z-index:-1312024" type="#_x0000_t75" stroked="false">
          <v:imagedata r:id="rId1" o:title=""/>
        </v:shape>
      </w:pict>
    </w:r>
    <w:r>
      <w:rPr/>
      <w:pict>
        <v:group style="position:absolute;margin-left:113.39698pt;margin-top:43.504322pt;width:11.3pt;height:9.3pt;mso-position-horizontal-relative:page;mso-position-vertical-relative:page;z-index:-1312000" coordorigin="2268,870" coordsize="226,186">
          <v:group style="position:absolute;left:2351;top:882;width:131;height:2" coordorigin="2351,882" coordsize="131,2">
            <v:shape style="position:absolute;left:2351;top:882;width:131;height:2" coordorigin="2351,882" coordsize="131,0" path="m2351,882l2482,882e" filled="false" stroked="true" strokeweight=".994593pt" strokecolor="#0d3092">
              <v:path arrowok="t"/>
            </v:shape>
          </v:group>
          <v:group style="position:absolute;left:2347;top:1032;width:136;height:2" coordorigin="2347,1032" coordsize="136,2">
            <v:shape style="position:absolute;left:2347;top:1032;width:136;height:2" coordorigin="2347,1032" coordsize="136,0" path="m2347,1032l2483,1032e" filled="false" stroked="true" strokeweight=".994593pt" strokecolor="#0d3092">
              <v:path arrowok="t"/>
            </v:shape>
          </v:group>
          <v:group style="position:absolute;left:2329;top:922;width:2;height:122" coordorigin="2329,922" coordsize="2,122">
            <v:shape style="position:absolute;left:2329;top:922;width:2;height:122" coordorigin="2329,922" coordsize="0,122" path="m2329,922l2329,1043e" filled="false" stroked="true" strokeweight="1.321564pt" strokecolor="#0d3092">
              <v:path arrowok="t"/>
            </v:shape>
          </v:group>
          <v:group style="position:absolute;left:2293;top:921;width:2;height:109" coordorigin="2293,921" coordsize="2,109">
            <v:shape style="position:absolute;left:2293;top:921;width:2;height:109" coordorigin="2293,921" coordsize="0,109" path="m2293,921l2293,1030e" filled="false" stroked="true" strokeweight="1.320509pt" strokecolor="#0d3092">
              <v:path arrowok="t"/>
            </v:shape>
          </v:group>
          <v:group style="position:absolute;left:2280;top:910;width:68;height:2" coordorigin="2280,910" coordsize="68,2">
            <v:shape style="position:absolute;left:2280;top:910;width:68;height:2" coordorigin="2280,910" coordsize="68,0" path="m2280,910l2347,910e" filled="false" stroked="true" strokeweight="1.117026pt" strokecolor="#0d3092">
              <v:path arrowok="t"/>
            </v:shape>
          </v:group>
          <v:group style="position:absolute;left:2280;top:887;width:27;height:2" coordorigin="2280,887" coordsize="27,2">
            <v:shape style="position:absolute;left:2280;top:887;width:27;height:2" coordorigin="2280,887" coordsize="27,0" path="m2280,887l2306,887e" filled="false" stroked="true" strokeweight="1.202951pt" strokecolor="#0d3092">
              <v:path arrowok="t"/>
            </v:shape>
          </v:group>
          <v:group style="position:absolute;left:2316;top:885;width:27;height:2" coordorigin="2316,885" coordsize="27,2">
            <v:shape style="position:absolute;left:2316;top:885;width:27;height:2" coordorigin="2316,885" coordsize="27,0" path="m2316,885l2342,885e" filled="false" stroked="true" strokeweight="1.489397pt" strokecolor="#0d3092">
              <v:path arrowok="t"/>
            </v:shape>
          </v:group>
          <v:group style="position:absolute;left:2354;top:906;width:126;height:101" coordorigin="2354,906" coordsize="126,101">
            <v:shape style="position:absolute;left:2354;top:906;width:126;height:101" coordorigin="2354,906" coordsize="126,101" path="m2382,906l2354,906,2354,1006,2453,1006,2459,1005,2479,986,2382,986,2382,964,2479,964,2479,946,2382,946,2382,906xe" filled="true" fillcolor="#0d3092" stroked="false">
              <v:path arrowok="t"/>
              <v:fill type="solid"/>
            </v:shape>
            <v:shape style="position:absolute;left:2354;top:906;width:126;height:101" coordorigin="2354,906" coordsize="126,101" path="m2479,964l2453,964,2453,983,2451,985,2449,986,2479,986,2479,981,2479,964xe" filled="true" fillcolor="#0d3092" stroked="false">
              <v:path arrowok="t"/>
              <v:fill type="solid"/>
            </v:shape>
            <v:shape style="position:absolute;left:2354;top:906;width:126;height:101" coordorigin="2354,906" coordsize="126,101" path="m2479,906l2393,906,2393,926,2453,926,2453,946,2479,946,2479,906xe" filled="true" fillcolor="#0d3092" stroked="false">
              <v:path arrowok="t"/>
              <v:fill type="solid"/>
            </v:shape>
          </v:group>
          <w10:wrap type="none"/>
        </v:group>
      </w:pict>
    </w:r>
    <w:r>
      <w:rPr/>
      <w:pict>
        <v:shape style="position:absolute;margin-left:151.856049pt;margin-top:43.553776pt;width:10.091034pt;height:8.639455pt;mso-position-horizontal-relative:page;mso-position-vertical-relative:page;z-index:-1311976" type="#_x0000_t75" stroked="false">
          <v:imagedata r:id="rId2" o:title=""/>
        </v:shape>
      </w:pict>
    </w:r>
    <w:r>
      <w:rPr/>
      <w:pict>
        <v:shape style="position:absolute;margin-left:139.125580pt;margin-top:43.60323pt;width:10.288794pt;height:8.540546pt;mso-position-horizontal-relative:page;mso-position-vertical-relative:page;z-index:-1311952" type="#_x0000_t75" stroked="false">
          <v:imagedata r:id="rId3" o:title=""/>
        </v:shape>
      </w:pict>
    </w:r>
    <w:r>
      <w:rPr/>
      <w:pict>
        <v:group style="position:absolute;margin-left:113.998451pt;margin-top:54.13308pt;width:24.05pt;height:2.2pt;mso-position-horizontal-relative:page;mso-position-vertical-relative:page;z-index:-1311928" coordorigin="2280,1083" coordsize="481,44">
          <v:group style="position:absolute;left:2280;top:1084;width:63;height:42" coordorigin="2280,1084" coordsize="63,42">
            <v:shape style="position:absolute;left:2280;top:1084;width:63;height:42" coordorigin="2280,1084" coordsize="63,42" path="m2290,1084l2280,1084,2280,1125,2290,1125,2290,1109,2342,1109,2342,1099,2290,1099,2290,1084xe" filled="true" fillcolor="#0d3092" stroked="false">
              <v:path arrowok="t"/>
              <v:fill type="solid"/>
            </v:shape>
            <v:shape style="position:absolute;left:2280;top:1084;width:63;height:42" coordorigin="2280,1084" coordsize="63,42" path="m2342,1109l2330,1109,2330,1125,2342,1125,2342,1109xe" filled="true" fillcolor="#0d3092" stroked="false">
              <v:path arrowok="t"/>
              <v:fill type="solid"/>
            </v:shape>
            <v:shape style="position:absolute;left:2280;top:1084;width:63;height:42" coordorigin="2280,1084" coordsize="63,42" path="m2342,1084l2330,1084,2330,1099,2342,1099,2342,1084xe" filled="true" fillcolor="#0d3092" stroked="false">
              <v:path arrowok="t"/>
              <v:fill type="solid"/>
            </v:shape>
          </v:group>
          <v:group style="position:absolute;left:2353;top:1084;width:60;height:42" coordorigin="2353,1084" coordsize="60,42">
            <v:shape style="position:absolute;left:2353;top:1084;width:60;height:42" coordorigin="2353,1084" coordsize="60,42" path="m2412,1084l2367,1084,2362,1085,2356,1088,2354,1092,2353,1098,2353,1112,2354,1117,2356,1121,2362,1124,2367,1125,2412,1125,2412,1114,2363,1114,2363,1110,2412,1110,2412,1099,2363,1099,2363,1095,2412,1095,2412,1084xe" filled="true" fillcolor="#0d3092" stroked="false">
              <v:path arrowok="t"/>
              <v:fill type="solid"/>
            </v:shape>
          </v:group>
          <v:group style="position:absolute;left:2422;top:1083;width:61;height:44" coordorigin="2422,1083" coordsize="61,44">
            <v:shape style="position:absolute;left:2422;top:1083;width:61;height:44" coordorigin="2422,1083" coordsize="61,44" path="m2451,1095l2434,1095,2463,1122,2466,1123,2469,1125,2470,1125,2473,1126,2477,1125,2480,1122,2483,1115,2473,1115,2451,1095xe" filled="true" fillcolor="#0d3092" stroked="false">
              <v:path arrowok="t"/>
              <v:fill type="solid"/>
            </v:shape>
            <v:shape style="position:absolute;left:2422;top:1083;width:61;height:44" coordorigin="2422,1083" coordsize="61,44" path="m2434,1083l2430,1084,2426,1086,2424,1090,2422,1093,2422,1125,2434,1125,2434,1095,2451,1095,2442,1087,2438,1084,2434,1083xe" filled="true" fillcolor="#0d3092" stroked="false">
              <v:path arrowok="t"/>
              <v:fill type="solid"/>
            </v:shape>
            <v:shape style="position:absolute;left:2422;top:1083;width:61;height:44" coordorigin="2422,1083" coordsize="61,44" path="m2483,1084l2473,1084,2473,1115,2483,1115,2483,1114,2483,1084xe" filled="true" fillcolor="#0d3092" stroked="false">
              <v:path arrowok="t"/>
              <v:fill type="solid"/>
            </v:shape>
          </v:group>
          <v:group style="position:absolute;left:2494;top:1084;width:62;height:42" coordorigin="2494,1084" coordsize="62,42">
            <v:shape style="position:absolute;left:2494;top:1084;width:62;height:42" coordorigin="2494,1084" coordsize="62,42" path="m2556,1084l2509,1084,2503,1085,2498,1087,2495,1091,2494,1096,2494,1115,2496,1119,2502,1123,2509,1125,2539,1125,2504,1114,2504,1095,2556,1095,2556,1084xe" filled="true" fillcolor="#0d3092" stroked="false">
              <v:path arrowok="t"/>
              <v:fill type="solid"/>
            </v:shape>
            <v:shape style="position:absolute;left:2494;top:1084;width:62;height:42" coordorigin="2494,1084" coordsize="62,42" path="m2554,1099l2524,1099,2524,1109,2544,1109,2544,1114,2554,1114,2554,1099xe" filled="true" fillcolor="#0d3092" stroked="false">
              <v:path arrowok="t"/>
              <v:fill type="solid"/>
            </v:shape>
          </v:group>
          <v:group style="position:absolute;left:2566;top:1084;width:62;height:42" coordorigin="2566,1084" coordsize="62,42">
            <v:shape style="position:absolute;left:2566;top:1084;width:62;height:42" coordorigin="2566,1084" coordsize="62,42" path="m2611,1084l2566,1084,2566,1125,2618,1125,2623,1121,2626,1118,2627,1115,2627,1114,2577,1114,2577,1109,2628,1109,2627,1108,2626,1107,2624,1104,2627,1100,2627,1099,2577,1099,2577,1095,2626,1095,2626,1091,2623,1087,2618,1085,2611,1084xe" filled="true" fillcolor="#0d3092" stroked="false">
              <v:path arrowok="t"/>
              <v:fill type="solid"/>
            </v:shape>
            <v:shape style="position:absolute;left:2566;top:1084;width:62;height:42" coordorigin="2566,1084" coordsize="62,42" path="m2628,1109l2615,1109,2615,1114,2627,1114,2628,1111,2628,1109xe" filled="true" fillcolor="#0d3092" stroked="false">
              <v:path arrowok="t"/>
              <v:fill type="solid"/>
            </v:shape>
            <v:shape style="position:absolute;left:2566;top:1084;width:62;height:42" coordorigin="2566,1084" coordsize="62,42" path="m2626,1095l2615,1095,2615,1099,2627,1099,2627,1097,2626,1095xe" filled="true" fillcolor="#0d3092" stroked="false">
              <v:path arrowok="t"/>
              <v:fill type="solid"/>
            </v:shape>
          </v:group>
          <v:group style="position:absolute;left:2635;top:1084;width:58;height:42" coordorigin="2635,1084" coordsize="58,42">
            <v:shape style="position:absolute;left:2635;top:1084;width:58;height:42" coordorigin="2635,1084" coordsize="58,42" path="m2664,1084l2660,1085,2656,1087,2653,1090,2652,1095,2635,1125,2647,1125,2653,1114,2687,1114,2681,1103,2658,1103,2664,1095,2676,1095,2673,1090,2670,1087,2668,1085,2664,1084xe" filled="true" fillcolor="#0d3092" stroked="false">
              <v:path arrowok="t"/>
              <v:fill type="solid"/>
            </v:shape>
            <v:shape style="position:absolute;left:2635;top:1084;width:58;height:42" coordorigin="2635,1084" coordsize="58,42" path="m2687,1114l2674,1114,2681,1125,2693,1125,2687,1114xe" filled="true" fillcolor="#0d3092" stroked="false">
              <v:path arrowok="t"/>
              <v:fill type="solid"/>
            </v:shape>
            <v:shape style="position:absolute;left:2635;top:1084;width:58;height:42" coordorigin="2635,1084" coordsize="58,42" path="m2676,1095l2664,1095,2669,1103,2681,1103,2676,1095xe" filled="true" fillcolor="#0d3092" stroked="false">
              <v:path arrowok="t"/>
              <v:fill type="solid"/>
            </v:shape>
          </v:group>
          <v:group style="position:absolute;left:2700;top:1084;width:61;height:42" coordorigin="2700,1084" coordsize="61,42">
            <v:shape style="position:absolute;left:2700;top:1084;width:61;height:42" coordorigin="2700,1084" coordsize="61,42" path="m2746,1084l2714,1084,2709,1085,2703,1088,2701,1092,2700,1097,2700,1111,2701,1117,2703,1121,2707,1124,2713,1125,2746,1125,2750,1124,2752,1123,2756,1121,2759,1114,2710,1114,2710,1095,2759,1095,2759,1093,2756,1088,2751,1085,2746,1084xe" filled="true" fillcolor="#0d3092" stroked="false">
              <v:path arrowok="t"/>
              <v:fill type="solid"/>
            </v:shape>
            <v:shape style="position:absolute;left:2700;top:1084;width:61;height:42" coordorigin="2700,1084" coordsize="61,42" path="m2759,1095l2748,1095,2748,1114,2759,1114,2760,1112,2760,1098,2759,1095xe" filled="true" fillcolor="#0d3092" stroked="false">
              <v:path arrowok="t"/>
              <v:fill type="solid"/>
            </v:shape>
          </v:group>
          <w10:wrap type="none"/>
        </v:group>
      </w:pict>
    </w:r>
    <w:r>
      <w:rPr/>
      <w:pict>
        <v:group style="position:absolute;margin-left:140.248856pt;margin-top:54.182537pt;width:9.3pt;height:2.25pt;mso-position-horizontal-relative:page;mso-position-vertical-relative:page;z-index:-1311904" coordorigin="2805,1084" coordsize="186,45">
          <v:group style="position:absolute;left:2950;top:1113;width:15;height:11" coordorigin="2950,1113" coordsize="15,11">
            <v:shape style="position:absolute;left:2950;top:1113;width:15;height:11" coordorigin="2950,1113" coordsize="15,11" path="m2957,1113l2951,1115,2950,1117,2950,1121,2951,1123,2954,1124,2959,1124,2963,1121,2965,1119,2962,1115,2957,1113xe" filled="true" fillcolor="#0d3092" stroked="false">
              <v:path arrowok="t"/>
              <v:fill type="solid"/>
            </v:shape>
          </v:group>
          <v:group style="position:absolute;left:2978;top:1114;width:14;height:14" coordorigin="2978,1114" coordsize="14,14">
            <v:shape style="position:absolute;left:2978;top:1114;width:14;height:14" coordorigin="2978,1114" coordsize="14,14" path="m2984,1114l2982,1115,2979,1117,2978,1119,2978,1121,2979,1122,2982,1123,2983,1123,2983,1124,2979,1128,2986,1128,2987,1127,2991,1121,2991,1117,2988,1116,2987,1115,2984,1114xe" filled="true" fillcolor="#0d3092" stroked="false">
              <v:path arrowok="t"/>
              <v:fill type="solid"/>
            </v:shape>
          </v:group>
          <v:group style="position:absolute;left:2805;top:1084;width:62;height:42" coordorigin="2805,1084" coordsize="62,42">
            <v:shape style="position:absolute;left:2805;top:1084;width:62;height:42" coordorigin="2805,1084" coordsize="62,42" path="m2867,1084l2821,1084,2814,1085,2812,1086,2809,1088,2806,1093,2805,1099,2805,1113,2806,1118,2809,1122,2814,1124,2819,1125,2867,1125,2867,1115,2817,1115,2817,1095,2867,1095,2867,1084xe" filled="true" fillcolor="#0d3092" stroked="false">
              <v:path arrowok="t"/>
              <v:fill type="solid"/>
            </v:shape>
          </v:group>
          <v:group style="position:absolute;left:2877;top:1084;width:60;height:42" coordorigin="2877,1084" coordsize="60,42">
            <v:shape style="position:absolute;left:2877;top:1084;width:60;height:42" coordorigin="2877,1084" coordsize="60,42" path="m2924,1084l2892,1084,2887,1085,2881,1088,2879,1092,2877,1097,2877,1117,2881,1121,2885,1124,2891,1125,2924,1125,2937,1115,2937,1114,2888,1114,2888,1095,2937,1095,2937,1093,2933,1088,2929,1085,2924,1084xe" filled="true" fillcolor="#0d3092" stroked="false">
              <v:path arrowok="t"/>
              <v:fill type="solid"/>
            </v:shape>
            <v:shape style="position:absolute;left:2877;top:1084;width:60;height:42" coordorigin="2877,1084" coordsize="60,42" path="m2937,1095l2926,1095,2926,1114,2937,1114,2937,1095xe" filled="true" fillcolor="#0d3092" stroked="false">
              <v:path arrowok="t"/>
              <v:fill type="solid"/>
            </v:shape>
          </v:group>
          <w10:wrap type="none"/>
        </v:group>
      </w:pict>
    </w:r>
    <w:r>
      <w:rPr/>
      <w:pict>
        <v:group style="position:absolute;margin-left:150.864609pt;margin-top:54.182537pt;width:11.1pt;height:2.1pt;mso-position-horizontal-relative:page;mso-position-vertical-relative:page;z-index:-1311880" coordorigin="3017,1084" coordsize="222,42">
          <v:group style="position:absolute;left:3224;top:1113;width:15;height:11" coordorigin="3224,1113" coordsize="15,11">
            <v:shape style="position:absolute;left:3224;top:1113;width:15;height:11" coordorigin="3224,1113" coordsize="15,11" path="m3232,1113l3227,1115,3224,1119,3227,1123,3230,1124,3235,1124,3238,1122,3239,1121,3239,1117,3236,1115,3235,1114,3232,1113xe" filled="true" fillcolor="#0d3092" stroked="false">
              <v:path arrowok="t"/>
              <v:fill type="solid"/>
            </v:shape>
          </v:group>
          <v:group style="position:absolute;left:3017;top:1084;width:61;height:42" coordorigin="3017,1084" coordsize="61,42">
            <v:shape style="position:absolute;left:3017;top:1084;width:61;height:42" coordorigin="3017,1084" coordsize="61,42" path="m3029,1084l3017,1084,3017,1112,3019,1117,3021,1121,3027,1124,3030,1125,3078,1125,3078,1114,3029,1114,3029,1084xe" filled="true" fillcolor="#0d3092" stroked="false">
              <v:path arrowok="t"/>
              <v:fill type="solid"/>
            </v:shape>
          </v:group>
          <v:group style="position:absolute;left:3081;top:1084;width:61;height:42" coordorigin="3081,1084" coordsize="61,42">
            <v:shape style="position:absolute;left:3081;top:1084;width:61;height:42" coordorigin="3081,1084" coordsize="61,42" path="m3116,1095l3106,1095,3106,1125,3116,1125,3116,1095xe" filled="true" fillcolor="#0d3092" stroked="false">
              <v:path arrowok="t"/>
              <v:fill type="solid"/>
            </v:shape>
            <v:shape style="position:absolute;left:3081;top:1084;width:61;height:42" coordorigin="3081,1084" coordsize="61,42" path="m3141,1084l3081,1084,3081,1095,3141,1095,3141,1084xe" filled="true" fillcolor="#0d3092" stroked="false">
              <v:path arrowok="t"/>
              <v:fill type="solid"/>
            </v:shape>
          </v:group>
          <v:group style="position:absolute;left:3152;top:1084;width:61;height:42" coordorigin="3152,1084" coordsize="61,42">
            <v:shape style="position:absolute;left:3152;top:1084;width:61;height:42" coordorigin="3152,1084" coordsize="61,42" path="m3198,1084l3152,1084,3152,1125,3198,1125,3203,1124,3209,1121,3211,1117,3212,1115,3164,1115,3164,1095,3212,1095,3211,1092,3209,1088,3203,1085,3198,1084xe" filled="true" fillcolor="#0d3092" stroked="false">
              <v:path arrowok="t"/>
              <v:fill type="solid"/>
            </v:shape>
            <v:shape style="position:absolute;left:3152;top:1084;width:61;height:42" coordorigin="3152,1084" coordsize="61,42" path="m3212,1095l3202,1095,3202,1115,3212,1115,3213,1112,3213,1097,3212,1095xe" filled="true" fillcolor="#0d3092" stroked="false">
              <v:path arrowok="t"/>
              <v:fill type="solid"/>
            </v:shape>
          </v:group>
          <w10:wrap type="none"/>
        </v:group>
      </w:pict>
    </w:r>
    <w:r>
      <w:rPr/>
      <w:pict>
        <v:group style="position:absolute;margin-left:88.584pt;margin-top:62.759983pt;width:418.3pt;height:.1pt;mso-position-horizontal-relative:page;mso-position-vertical-relative:page;z-index:-1311856" coordorigin="1772,1255" coordsize="8366,2">
          <v:shape style="position:absolute;left:1772;top:1255;width:8366;height:2" coordorigin="1772,1255" coordsize="8366,0" path="m1772,1255l10137,1255e" filled="false" stroked="true" strokeweight=".72pt" strokecolor="#000000">
            <v:path arrowok="t"/>
          </v:shape>
          <w10:wrap type="none"/>
        </v:group>
      </w:pict>
    </w:r>
    <w:r>
      <w:rPr/>
      <w:pict>
        <v:shape style="position:absolute;margin-left:363.75pt;margin-top:48.025608pt;width:141.25pt;height:11.5pt;mso-position-horizontal-relative:page;mso-position-vertical-relative:page;z-index:-13118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1.587402pt;margin-top:42.559147pt;width:19.25pt;height:14.2pt;mso-position-horizontal-relative:page;mso-position-vertical-relative:page;z-index:-1311712" coordorigin="1432,851" coordsize="385,284">
          <v:group style="position:absolute;left:1441;top:875;width:368;height:19" coordorigin="1441,875" coordsize="368,19">
            <v:shape style="position:absolute;left:1441;top:875;width:368;height:19" coordorigin="1441,875" coordsize="368,19" path="m1441,894l1809,894,1809,875,1441,875,1441,894xe" filled="true" fillcolor="#0d3092" stroked="false">
              <v:path arrowok="t"/>
              <v:fill type="solid"/>
            </v:shape>
          </v:group>
          <v:group style="position:absolute;left:1441;top:861;width:343;height:2" coordorigin="1441,861" coordsize="343,2">
            <v:shape style="position:absolute;left:1441;top:861;width:343;height:2" coordorigin="1441,861" coordsize="343,0" path="m1441,861l1784,861e" filled="false" stroked="true" strokeweight=".945198pt" strokecolor="#0d3092">
              <v:path arrowok="t"/>
            </v:shape>
          </v:group>
          <v:group style="position:absolute;left:1441;top:924;width:375;height:19" coordorigin="1441,924" coordsize="375,19">
            <v:shape style="position:absolute;left:1441;top:924;width:375;height:19" coordorigin="1441,924" coordsize="375,19" path="m1441,943l1816,943,1816,924,1441,924,1441,943xe" filled="true" fillcolor="#0d3092" stroked="false">
              <v:path arrowok="t"/>
              <v:fill type="solid"/>
            </v:shape>
          </v:group>
          <v:group style="position:absolute;left:1441;top:948;width:370;height:19" coordorigin="1441,948" coordsize="370,19">
            <v:shape style="position:absolute;left:1441;top:948;width:370;height:19" coordorigin="1441,948" coordsize="370,19" path="m1441,966l1811,966,1811,948,1441,948,1441,966xe" filled="true" fillcolor="#0d3092" stroked="false">
              <v:path arrowok="t"/>
              <v:fill type="solid"/>
            </v:shape>
          </v:group>
          <v:group style="position:absolute;left:1441;top:899;width:375;height:20" coordorigin="1441,899" coordsize="375,20">
            <v:shape style="position:absolute;left:1441;top:899;width:375;height:20" coordorigin="1441,899" coordsize="375,20" path="m1441,919l1816,919,1816,899,1441,899,1441,919xe" filled="true" fillcolor="#0d3092" stroked="false">
              <v:path arrowok="t"/>
              <v:fill type="solid"/>
            </v:shape>
          </v:group>
          <v:group style="position:absolute;left:1441;top:981;width:351;height:2" coordorigin="1441,981" coordsize="351,2">
            <v:shape style="position:absolute;left:1441;top:981;width:351;height:2" coordorigin="1441,981" coordsize="351,0" path="m1441,981l1792,981e" filled="false" stroked="true" strokeweight=".940233pt" strokecolor="#0d3092">
              <v:path arrowok="t"/>
            </v:shape>
          </v:group>
          <v:group style="position:absolute;left:1441;top:1005;width:351;height:2" coordorigin="1441,1005" coordsize="351,2">
            <v:shape style="position:absolute;left:1441;top:1005;width:351;height:2" coordorigin="1441,1005" coordsize="351,0" path="m1441,1005l1792,1005e" filled="false" stroked="true" strokeweight=".895545pt" strokecolor="#0d3092">
              <v:path arrowok="t"/>
            </v:shape>
          </v:group>
          <v:group style="position:absolute;left:1441;top:1020;width:368;height:19" coordorigin="1441,1020" coordsize="368,19">
            <v:shape style="position:absolute;left:1441;top:1020;width:368;height:19" coordorigin="1441,1020" coordsize="368,19" path="m1441,1039l1809,1039,1809,1020,1441,1020,1441,1039xe" filled="true" fillcolor="#0d3092" stroked="false">
              <v:path arrowok="t"/>
              <v:fill type="solid"/>
            </v:shape>
          </v:group>
          <v:group style="position:absolute;left:1441;top:1044;width:375;height:19" coordorigin="1441,1044" coordsize="375,19">
            <v:shape style="position:absolute;left:1441;top:1044;width:375;height:19" coordorigin="1441,1044" coordsize="375,19" path="m1441,1063l1816,1063,1816,1044,1441,1044,1441,1063xe" filled="true" fillcolor="#0d3092" stroked="false">
              <v:path arrowok="t"/>
              <v:fill type="solid"/>
            </v:shape>
          </v:group>
          <v:group style="position:absolute;left:1441;top:1092;width:367;height:19" coordorigin="1441,1092" coordsize="367,19">
            <v:shape style="position:absolute;left:1441;top:1092;width:367;height:19" coordorigin="1441,1092" coordsize="367,19" path="m1441,1110l1808,1110,1808,1092,1441,1092,1441,1110xe" filled="true" fillcolor="#0d3092" stroked="false">
              <v:path arrowok="t"/>
              <v:fill type="solid"/>
            </v:shape>
          </v:group>
          <v:group style="position:absolute;left:1441;top:1125;width:342;height:2" coordorigin="1441,1125" coordsize="342,2">
            <v:shape style="position:absolute;left:1441;top:1125;width:342;height:2" coordorigin="1441,1125" coordsize="342,0" path="m1441,1125l1783,1125e" filled="false" stroked="true" strokeweight=".895632pt" strokecolor="#0d3092">
              <v:path arrowok="t"/>
            </v:shape>
          </v:group>
          <v:group style="position:absolute;left:1441;top:1068;width:375;height:19" coordorigin="1441,1068" coordsize="375,19">
            <v:shape style="position:absolute;left:1441;top:1068;width:375;height:19" coordorigin="1441,1068" coordsize="375,19" path="m1441,1087l1816,1087,1816,1068,1441,1068,1441,1087xe" filled="true" fillcolor="#0d3092" stroked="false">
              <v:path arrowok="t"/>
              <v:fill type="solid"/>
            </v:shape>
          </v:group>
          <w10:wrap type="none"/>
        </v:group>
      </w:pict>
    </w:r>
    <w:r>
      <w:rPr/>
      <w:pict>
        <v:shape style="position:absolute;margin-left:107.680237pt;margin-top:43.454693pt;width:10.943013pt;height:8.639653pt;mso-position-horizontal-relative:page;mso-position-vertical-relative:page;z-index:-1311688" type="#_x0000_t75" stroked="false">
          <v:imagedata r:id="rId1" o:title=""/>
        </v:shape>
      </w:pict>
    </w:r>
    <w:r>
      <w:rPr/>
      <w:pict>
        <v:group style="position:absolute;margin-left:95.39698pt;margin-top:43.504345pt;width:11.3pt;height:9.3pt;mso-position-horizontal-relative:page;mso-position-vertical-relative:page;z-index:-1311664" coordorigin="1908,870" coordsize="226,186">
          <v:group style="position:absolute;left:1991;top:882;width:131;height:2" coordorigin="1991,882" coordsize="131,2">
            <v:shape style="position:absolute;left:1991;top:882;width:131;height:2" coordorigin="1991,882" coordsize="131,0" path="m1991,882l2122,882e" filled="false" stroked="true" strokeweight=".994593pt" strokecolor="#0d3092">
              <v:path arrowok="t"/>
            </v:shape>
          </v:group>
          <v:group style="position:absolute;left:1987;top:1032;width:136;height:2" coordorigin="1987,1032" coordsize="136,2">
            <v:shape style="position:absolute;left:1987;top:1032;width:136;height:2" coordorigin="1987,1032" coordsize="136,0" path="m1987,1032l2123,1032e" filled="false" stroked="true" strokeweight=".994593pt" strokecolor="#0d3092">
              <v:path arrowok="t"/>
            </v:shape>
          </v:group>
          <v:group style="position:absolute;left:1969;top:922;width:2;height:122" coordorigin="1969,922" coordsize="2,122">
            <v:shape style="position:absolute;left:1969;top:922;width:2;height:122" coordorigin="1969,922" coordsize="0,122" path="m1969,922l1969,1043e" filled="false" stroked="true" strokeweight="1.321564pt" strokecolor="#0d3092">
              <v:path arrowok="t"/>
            </v:shape>
          </v:group>
          <v:group style="position:absolute;left:1933;top:921;width:2;height:109" coordorigin="1933,921" coordsize="2,109">
            <v:shape style="position:absolute;left:1933;top:921;width:2;height:109" coordorigin="1933,921" coordsize="0,109" path="m1933,921l1933,1030e" filled="false" stroked="true" strokeweight="1.320509pt" strokecolor="#0d3092">
              <v:path arrowok="t"/>
            </v:shape>
          </v:group>
          <v:group style="position:absolute;left:1920;top:910;width:68;height:2" coordorigin="1920,910" coordsize="68,2">
            <v:shape style="position:absolute;left:1920;top:910;width:68;height:2" coordorigin="1920,910" coordsize="68,0" path="m1920,910l1987,910e" filled="false" stroked="true" strokeweight="1.117026pt" strokecolor="#0d3092">
              <v:path arrowok="t"/>
            </v:shape>
          </v:group>
          <v:group style="position:absolute;left:1920;top:887;width:27;height:2" coordorigin="1920,887" coordsize="27,2">
            <v:shape style="position:absolute;left:1920;top:887;width:27;height:2" coordorigin="1920,887" coordsize="27,0" path="m1920,887l1946,887e" filled="false" stroked="true" strokeweight="1.202951pt" strokecolor="#0d3092">
              <v:path arrowok="t"/>
            </v:shape>
          </v:group>
          <v:group style="position:absolute;left:1956;top:885;width:27;height:2" coordorigin="1956,885" coordsize="27,2">
            <v:shape style="position:absolute;left:1956;top:885;width:27;height:2" coordorigin="1956,885" coordsize="27,0" path="m1956,885l1982,885e" filled="false" stroked="true" strokeweight="1.489397pt" strokecolor="#0d3092">
              <v:path arrowok="t"/>
            </v:shape>
          </v:group>
          <v:group style="position:absolute;left:1994;top:906;width:126;height:101" coordorigin="1994,906" coordsize="126,101">
            <v:shape style="position:absolute;left:1994;top:906;width:126;height:101" coordorigin="1994,906" coordsize="126,101" path="m2022,906l1994,906,1994,1006,2093,1006,2099,1005,2119,986,2022,986,2022,964,2119,964,2119,946,2022,946,2022,906xe" filled="true" fillcolor="#0d3092" stroked="false">
              <v:path arrowok="t"/>
              <v:fill type="solid"/>
            </v:shape>
            <v:shape style="position:absolute;left:1994;top:906;width:126;height:101" coordorigin="1994,906" coordsize="126,101" path="m2119,964l2093,964,2093,983,2091,985,2089,986,2119,986,2119,981,2119,964xe" filled="true" fillcolor="#0d3092" stroked="false">
              <v:path arrowok="t"/>
              <v:fill type="solid"/>
            </v:shape>
            <v:shape style="position:absolute;left:1994;top:906;width:126;height:101" coordorigin="1994,906" coordsize="126,101" path="m2119,906l2033,906,2033,926,2093,926,2093,946,2119,946,2119,906xe" filled="true" fillcolor="#0d3092" stroked="false">
              <v:path arrowok="t"/>
              <v:fill type="solid"/>
            </v:shape>
          </v:group>
          <w10:wrap type="none"/>
        </v:group>
      </w:pict>
    </w:r>
    <w:r>
      <w:rPr/>
      <w:pict>
        <v:shape style="position:absolute;margin-left:133.856049pt;margin-top:43.553799pt;width:10.091034pt;height:8.639455pt;mso-position-horizontal-relative:page;mso-position-vertical-relative:page;z-index:-1311640" type="#_x0000_t75" stroked="false">
          <v:imagedata r:id="rId2" o:title=""/>
        </v:shape>
      </w:pict>
    </w:r>
    <w:r>
      <w:rPr/>
      <w:pict>
        <v:shape style="position:absolute;margin-left:121.12558pt;margin-top:43.603256pt;width:10.288794pt;height:8.540546pt;mso-position-horizontal-relative:page;mso-position-vertical-relative:page;z-index:-1311616" type="#_x0000_t75" stroked="false">
          <v:imagedata r:id="rId3" o:title=""/>
        </v:shape>
      </w:pict>
    </w:r>
    <w:r>
      <w:rPr/>
      <w:pict>
        <v:group style="position:absolute;margin-left:95.998451pt;margin-top:54.133106pt;width:24.05pt;height:2.2pt;mso-position-horizontal-relative:page;mso-position-vertical-relative:page;z-index:-1311592" coordorigin="1920,1083" coordsize="481,44">
          <v:group style="position:absolute;left:1920;top:1084;width:63;height:42" coordorigin="1920,1084" coordsize="63,42">
            <v:shape style="position:absolute;left:1920;top:1084;width:63;height:42" coordorigin="1920,1084" coordsize="63,42" path="m1930,1084l1920,1084,1920,1125,1930,1125,1930,1109,1982,1109,1982,1099,1930,1099,1930,1084xe" filled="true" fillcolor="#0d3092" stroked="false">
              <v:path arrowok="t"/>
              <v:fill type="solid"/>
            </v:shape>
            <v:shape style="position:absolute;left:1920;top:1084;width:63;height:42" coordorigin="1920,1084" coordsize="63,42" path="m1982,1109l1970,1109,1970,1125,1982,1125,1982,1109xe" filled="true" fillcolor="#0d3092" stroked="false">
              <v:path arrowok="t"/>
              <v:fill type="solid"/>
            </v:shape>
            <v:shape style="position:absolute;left:1920;top:1084;width:63;height:42" coordorigin="1920,1084" coordsize="63,42" path="m1982,1084l1970,1084,1970,1099,1982,1099,1982,1084xe" filled="true" fillcolor="#0d3092" stroked="false">
              <v:path arrowok="t"/>
              <v:fill type="solid"/>
            </v:shape>
          </v:group>
          <v:group style="position:absolute;left:1993;top:1084;width:60;height:42" coordorigin="1993,1084" coordsize="60,42">
            <v:shape style="position:absolute;left:1993;top:1084;width:60;height:42" coordorigin="1993,1084" coordsize="60,42" path="m2052,1084l2007,1084,2002,1085,1996,1088,1994,1092,1993,1098,1993,1112,1994,1117,1996,1121,2002,1124,2007,1125,2052,1125,2052,1114,2003,1114,2003,1110,2052,1110,2052,1099,2003,1099,2003,1095,2052,1095,2052,1084xe" filled="true" fillcolor="#0d3092" stroked="false">
              <v:path arrowok="t"/>
              <v:fill type="solid"/>
            </v:shape>
          </v:group>
          <v:group style="position:absolute;left:2062;top:1083;width:61;height:44" coordorigin="2062,1083" coordsize="61,44">
            <v:shape style="position:absolute;left:2062;top:1083;width:61;height:44" coordorigin="2062,1083" coordsize="61,44" path="m2091,1095l2074,1095,2103,1122,2106,1123,2109,1125,2110,1125,2113,1126,2117,1125,2120,1122,2123,1115,2113,1115,2091,1095xe" filled="true" fillcolor="#0d3092" stroked="false">
              <v:path arrowok="t"/>
              <v:fill type="solid"/>
            </v:shape>
            <v:shape style="position:absolute;left:2062;top:1083;width:61;height:44" coordorigin="2062,1083" coordsize="61,44" path="m2074,1083l2070,1084,2066,1086,2064,1090,2062,1093,2062,1125,2074,1125,2074,1095,2091,1095,2082,1087,2078,1084,2074,1083xe" filled="true" fillcolor="#0d3092" stroked="false">
              <v:path arrowok="t"/>
              <v:fill type="solid"/>
            </v:shape>
            <v:shape style="position:absolute;left:2062;top:1083;width:61;height:44" coordorigin="2062,1083" coordsize="61,44" path="m2123,1084l2113,1084,2113,1115,2123,1115,2123,1114,2123,1084xe" filled="true" fillcolor="#0d3092" stroked="false">
              <v:path arrowok="t"/>
              <v:fill type="solid"/>
            </v:shape>
          </v:group>
          <v:group style="position:absolute;left:2134;top:1084;width:62;height:42" coordorigin="2134,1084" coordsize="62,42">
            <v:shape style="position:absolute;left:2134;top:1084;width:62;height:42" coordorigin="2134,1084" coordsize="62,42" path="m2196,1084l2149,1084,2143,1085,2138,1087,2135,1091,2134,1096,2134,1115,2136,1119,2142,1123,2149,1125,2179,1125,2144,1114,2144,1095,2196,1095,2196,1084xe" filled="true" fillcolor="#0d3092" stroked="false">
              <v:path arrowok="t"/>
              <v:fill type="solid"/>
            </v:shape>
            <v:shape style="position:absolute;left:2134;top:1084;width:62;height:42" coordorigin="2134,1084" coordsize="62,42" path="m2194,1099l2164,1099,2164,1109,2184,1109,2184,1114,2194,1114,2194,1099xe" filled="true" fillcolor="#0d3092" stroked="false">
              <v:path arrowok="t"/>
              <v:fill type="solid"/>
            </v:shape>
          </v:group>
          <v:group style="position:absolute;left:2206;top:1084;width:62;height:42" coordorigin="2206,1084" coordsize="62,42">
            <v:shape style="position:absolute;left:2206;top:1084;width:62;height:42" coordorigin="2206,1084" coordsize="62,42" path="m2251,1084l2206,1084,2206,1125,2258,1125,2263,1121,2266,1118,2267,1115,2267,1114,2217,1114,2217,1109,2268,1109,2267,1108,2266,1107,2264,1104,2267,1100,2267,1099,2217,1099,2217,1095,2266,1095,2266,1091,2263,1087,2258,1085,2251,1084xe" filled="true" fillcolor="#0d3092" stroked="false">
              <v:path arrowok="t"/>
              <v:fill type="solid"/>
            </v:shape>
            <v:shape style="position:absolute;left:2206;top:1084;width:62;height:42" coordorigin="2206,1084" coordsize="62,42" path="m2268,1109l2255,1109,2255,1114,2267,1114,2268,1111,2268,1109xe" filled="true" fillcolor="#0d3092" stroked="false">
              <v:path arrowok="t"/>
              <v:fill type="solid"/>
            </v:shape>
            <v:shape style="position:absolute;left:2206;top:1084;width:62;height:42" coordorigin="2206,1084" coordsize="62,42" path="m2266,1095l2255,1095,2255,1099,2267,1099,2267,1097,2266,1095xe" filled="true" fillcolor="#0d3092" stroked="false">
              <v:path arrowok="t"/>
              <v:fill type="solid"/>
            </v:shape>
          </v:group>
          <v:group style="position:absolute;left:2275;top:1084;width:58;height:42" coordorigin="2275,1084" coordsize="58,42">
            <v:shape style="position:absolute;left:2275;top:1084;width:58;height:42" coordorigin="2275,1084" coordsize="58,42" path="m2304,1084l2300,1085,2296,1087,2293,1090,2292,1095,2275,1125,2287,1125,2293,1114,2327,1114,2321,1103,2298,1103,2304,1095,2316,1095,2313,1090,2310,1087,2308,1085,2304,1084xe" filled="true" fillcolor="#0d3092" stroked="false">
              <v:path arrowok="t"/>
              <v:fill type="solid"/>
            </v:shape>
            <v:shape style="position:absolute;left:2275;top:1084;width:58;height:42" coordorigin="2275,1084" coordsize="58,42" path="m2327,1114l2314,1114,2321,1125,2333,1125,2327,1114xe" filled="true" fillcolor="#0d3092" stroked="false">
              <v:path arrowok="t"/>
              <v:fill type="solid"/>
            </v:shape>
            <v:shape style="position:absolute;left:2275;top:1084;width:58;height:42" coordorigin="2275,1084" coordsize="58,42" path="m2316,1095l2304,1095,2309,1103,2321,1103,2316,1095xe" filled="true" fillcolor="#0d3092" stroked="false">
              <v:path arrowok="t"/>
              <v:fill type="solid"/>
            </v:shape>
          </v:group>
          <v:group style="position:absolute;left:2340;top:1084;width:61;height:42" coordorigin="2340,1084" coordsize="61,42">
            <v:shape style="position:absolute;left:2340;top:1084;width:61;height:42" coordorigin="2340,1084" coordsize="61,42" path="m2386,1084l2354,1084,2349,1085,2343,1088,2341,1092,2340,1097,2340,1111,2341,1117,2343,1121,2347,1124,2353,1125,2386,1125,2390,1124,2392,1123,2396,1121,2399,1114,2350,1114,2350,1095,2399,1095,2399,1093,2396,1088,2391,1085,2386,1084xe" filled="true" fillcolor="#0d3092" stroked="false">
              <v:path arrowok="t"/>
              <v:fill type="solid"/>
            </v:shape>
            <v:shape style="position:absolute;left:2340;top:1084;width:61;height:42" coordorigin="2340,1084" coordsize="61,42" path="m2399,1095l2388,1095,2388,1114,2399,1114,2400,1112,2400,1098,2399,1095xe" filled="true" fillcolor="#0d3092" stroked="false">
              <v:path arrowok="t"/>
              <v:fill type="solid"/>
            </v:shape>
          </v:group>
          <w10:wrap type="none"/>
        </v:group>
      </w:pict>
    </w:r>
    <w:r>
      <w:rPr/>
      <w:pict>
        <v:group style="position:absolute;margin-left:122.248856pt;margin-top:54.18256pt;width:9.3pt;height:2.25pt;mso-position-horizontal-relative:page;mso-position-vertical-relative:page;z-index:-1311568" coordorigin="2445,1084" coordsize="186,45">
          <v:group style="position:absolute;left:2590;top:1113;width:15;height:11" coordorigin="2590,1113" coordsize="15,11">
            <v:shape style="position:absolute;left:2590;top:1113;width:15;height:11" coordorigin="2590,1113" coordsize="15,11" path="m2597,1113l2591,1115,2590,1117,2590,1121,2591,1123,2594,1124,2599,1124,2603,1121,2605,1119,2602,1115,2597,1113xe" filled="true" fillcolor="#0d3092" stroked="false">
              <v:path arrowok="t"/>
              <v:fill type="solid"/>
            </v:shape>
          </v:group>
          <v:group style="position:absolute;left:2618;top:1114;width:14;height:14" coordorigin="2618,1114" coordsize="14,14">
            <v:shape style="position:absolute;left:2618;top:1114;width:14;height:14" coordorigin="2618,1114" coordsize="14,14" path="m2624,1114l2622,1115,2619,1117,2618,1119,2618,1121,2619,1122,2622,1123,2623,1123,2623,1124,2619,1128,2626,1128,2627,1127,2631,1121,2631,1117,2628,1116,2627,1115,2624,1114xe" filled="true" fillcolor="#0d3092" stroked="false">
              <v:path arrowok="t"/>
              <v:fill type="solid"/>
            </v:shape>
          </v:group>
          <v:group style="position:absolute;left:2445;top:1084;width:62;height:42" coordorigin="2445,1084" coordsize="62,42">
            <v:shape style="position:absolute;left:2445;top:1084;width:62;height:42" coordorigin="2445,1084" coordsize="62,42" path="m2507,1084l2461,1084,2454,1085,2452,1086,2449,1088,2446,1093,2445,1099,2445,1113,2446,1118,2449,1122,2454,1124,2459,1125,2507,1125,2507,1115,2457,1115,2457,1095,2507,1095,2507,1084xe" filled="true" fillcolor="#0d3092" stroked="false">
              <v:path arrowok="t"/>
              <v:fill type="solid"/>
            </v:shape>
          </v:group>
          <v:group style="position:absolute;left:2517;top:1084;width:60;height:42" coordorigin="2517,1084" coordsize="60,42">
            <v:shape style="position:absolute;left:2517;top:1084;width:60;height:42" coordorigin="2517,1084" coordsize="60,42" path="m2564,1084l2532,1084,2527,1085,2521,1088,2519,1092,2517,1097,2517,1117,2521,1121,2525,1124,2531,1125,2564,1125,2577,1115,2577,1114,2528,1114,2528,1095,2577,1095,2577,1093,2573,1088,2569,1085,2564,1084xe" filled="true" fillcolor="#0d3092" stroked="false">
              <v:path arrowok="t"/>
              <v:fill type="solid"/>
            </v:shape>
            <v:shape style="position:absolute;left:2517;top:1084;width:60;height:42" coordorigin="2517,1084" coordsize="60,42" path="m2577,1095l2566,1095,2566,1114,2577,1114,2577,1095xe" filled="true" fillcolor="#0d3092" stroked="false">
              <v:path arrowok="t"/>
              <v:fill type="solid"/>
            </v:shape>
          </v:group>
          <w10:wrap type="none"/>
        </v:group>
      </w:pict>
    </w:r>
    <w:r>
      <w:rPr/>
      <w:pict>
        <v:group style="position:absolute;margin-left:132.864609pt;margin-top:54.18256pt;width:11.1pt;height:2.1pt;mso-position-horizontal-relative:page;mso-position-vertical-relative:page;z-index:-1311544" coordorigin="2657,1084" coordsize="222,42">
          <v:group style="position:absolute;left:2864;top:1113;width:15;height:11" coordorigin="2864,1113" coordsize="15,11">
            <v:shape style="position:absolute;left:2864;top:1113;width:15;height:11" coordorigin="2864,1113" coordsize="15,11" path="m2872,1113l2867,1115,2864,1119,2867,1123,2870,1124,2875,1124,2878,1122,2879,1121,2879,1117,2876,1115,2875,1114,2872,1113xe" filled="true" fillcolor="#0d3092" stroked="false">
              <v:path arrowok="t"/>
              <v:fill type="solid"/>
            </v:shape>
          </v:group>
          <v:group style="position:absolute;left:2657;top:1084;width:61;height:42" coordorigin="2657,1084" coordsize="61,42">
            <v:shape style="position:absolute;left:2657;top:1084;width:61;height:42" coordorigin="2657,1084" coordsize="61,42" path="m2669,1084l2657,1084,2657,1112,2659,1117,2661,1121,2667,1124,2670,1125,2718,1125,2718,1114,2669,1114,2669,1084xe" filled="true" fillcolor="#0d3092" stroked="false">
              <v:path arrowok="t"/>
              <v:fill type="solid"/>
            </v:shape>
          </v:group>
          <v:group style="position:absolute;left:2721;top:1084;width:61;height:42" coordorigin="2721,1084" coordsize="61,42">
            <v:shape style="position:absolute;left:2721;top:1084;width:61;height:42" coordorigin="2721,1084" coordsize="61,42" path="m2756,1095l2746,1095,2746,1125,2756,1125,2756,1095xe" filled="true" fillcolor="#0d3092" stroked="false">
              <v:path arrowok="t"/>
              <v:fill type="solid"/>
            </v:shape>
            <v:shape style="position:absolute;left:2721;top:1084;width:61;height:42" coordorigin="2721,1084" coordsize="61,42" path="m2781,1084l2721,1084,2721,1095,2781,1095,2781,1084xe" filled="true" fillcolor="#0d3092" stroked="false">
              <v:path arrowok="t"/>
              <v:fill type="solid"/>
            </v:shape>
          </v:group>
          <v:group style="position:absolute;left:2792;top:1084;width:61;height:42" coordorigin="2792,1084" coordsize="61,42">
            <v:shape style="position:absolute;left:2792;top:1084;width:61;height:42" coordorigin="2792,1084" coordsize="61,42" path="m2838,1084l2792,1084,2792,1125,2838,1125,2843,1124,2849,1121,2851,1117,2852,1115,2804,1115,2804,1095,2852,1095,2851,1092,2849,1088,2843,1085,2838,1084xe" filled="true" fillcolor="#0d3092" stroked="false">
              <v:path arrowok="t"/>
              <v:fill type="solid"/>
            </v:shape>
            <v:shape style="position:absolute;left:2792;top:1084;width:61;height:42" coordorigin="2792,1084" coordsize="61,42" path="m2852,1095l2842,1095,2842,1115,2852,1115,2853,1112,2853,1097,2852,1095xe" filled="true" fillcolor="#0d3092" stroked="false">
              <v:path arrowok="t"/>
              <v:fill type="solid"/>
            </v:shape>
          </v:group>
          <w10:wrap type="none"/>
        </v:group>
      </w:pict>
    </w:r>
    <w:r>
      <w:rPr/>
      <w:pict>
        <v:group style="position:absolute;margin-left:70.559998pt;margin-top:62.768009pt;width:700.9pt;height:.1pt;mso-position-horizontal-relative:page;mso-position-vertical-relative:page;z-index:-1311520" coordorigin="1411,1255" coordsize="14018,2">
          <v:shape style="position:absolute;left:1411;top:1255;width:14018;height:2" coordorigin="1411,1255" coordsize="14018,0" path="m1411,1255l15429,1255e" filled="false" stroked="true" strokeweight=".744pt" strokecolor="#000000">
            <v:path arrowok="t"/>
          </v:shape>
          <w10:wrap type="none"/>
        </v:group>
      </w:pict>
    </w:r>
    <w:r>
      <w:rPr/>
      <w:pict>
        <v:shape style="position:absolute;margin-left:345.730011pt;margin-top:48.025631pt;width:141.25pt;height:11.5pt;mso-position-horizontal-relative:page;mso-position-vertical-relative:page;z-index:-13114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587402pt;margin-top:42.559124pt;width:19.25pt;height:14.2pt;mso-position-horizontal-relative:page;mso-position-vertical-relative:page;z-index:-1311424" coordorigin="1792,851" coordsize="385,284">
          <v:group style="position:absolute;left:1801;top:875;width:368;height:19" coordorigin="1801,875" coordsize="368,19">
            <v:shape style="position:absolute;left:1801;top:875;width:368;height:19" coordorigin="1801,875" coordsize="368,19" path="m1801,894l2169,894,2169,875,1801,875,1801,894xe" filled="true" fillcolor="#0d3092" stroked="false">
              <v:path arrowok="t"/>
              <v:fill type="solid"/>
            </v:shape>
          </v:group>
          <v:group style="position:absolute;left:1801;top:861;width:343;height:2" coordorigin="1801,861" coordsize="343,2">
            <v:shape style="position:absolute;left:1801;top:861;width:343;height:2" coordorigin="1801,861" coordsize="343,0" path="m1801,861l2144,861e" filled="false" stroked="true" strokeweight=".945198pt" strokecolor="#0d3092">
              <v:path arrowok="t"/>
            </v:shape>
          </v:group>
          <v:group style="position:absolute;left:1801;top:924;width:375;height:19" coordorigin="1801,924" coordsize="375,19">
            <v:shape style="position:absolute;left:1801;top:924;width:375;height:19" coordorigin="1801,924" coordsize="375,19" path="m1801,943l2176,943,2176,924,1801,924,1801,943xe" filled="true" fillcolor="#0d3092" stroked="false">
              <v:path arrowok="t"/>
              <v:fill type="solid"/>
            </v:shape>
          </v:group>
          <v:group style="position:absolute;left:1801;top:948;width:370;height:19" coordorigin="1801,948" coordsize="370,19">
            <v:shape style="position:absolute;left:1801;top:948;width:370;height:19" coordorigin="1801,948" coordsize="370,19" path="m1801,966l2171,966,2171,948,1801,948,1801,966xe" filled="true" fillcolor="#0d3092" stroked="false">
              <v:path arrowok="t"/>
              <v:fill type="solid"/>
            </v:shape>
          </v:group>
          <v:group style="position:absolute;left:1801;top:899;width:375;height:20" coordorigin="1801,899" coordsize="375,20">
            <v:shape style="position:absolute;left:1801;top:899;width:375;height:20" coordorigin="1801,899" coordsize="375,20" path="m1801,919l2176,919,2176,899,1801,899,1801,919xe" filled="true" fillcolor="#0d3092" stroked="false">
              <v:path arrowok="t"/>
              <v:fill type="solid"/>
            </v:shape>
          </v:group>
          <v:group style="position:absolute;left:1801;top:981;width:351;height:2" coordorigin="1801,981" coordsize="351,2">
            <v:shape style="position:absolute;left:1801;top:981;width:351;height:2" coordorigin="1801,981" coordsize="351,0" path="m1801,981l2152,981e" filled="false" stroked="true" strokeweight=".940233pt" strokecolor="#0d3092">
              <v:path arrowok="t"/>
            </v:shape>
          </v:group>
          <v:group style="position:absolute;left:1801;top:1005;width:351;height:2" coordorigin="1801,1005" coordsize="351,2">
            <v:shape style="position:absolute;left:1801;top:1005;width:351;height:2" coordorigin="1801,1005" coordsize="351,0" path="m1801,1005l2152,1005e" filled="false" stroked="true" strokeweight=".895545pt" strokecolor="#0d3092">
              <v:path arrowok="t"/>
            </v:shape>
          </v:group>
          <v:group style="position:absolute;left:1801;top:1020;width:368;height:19" coordorigin="1801,1020" coordsize="368,19">
            <v:shape style="position:absolute;left:1801;top:1020;width:368;height:19" coordorigin="1801,1020" coordsize="368,19" path="m1801,1039l2169,1039,2169,1020,1801,1020,1801,1039xe" filled="true" fillcolor="#0d3092" stroked="false">
              <v:path arrowok="t"/>
              <v:fill type="solid"/>
            </v:shape>
          </v:group>
          <v:group style="position:absolute;left:1801;top:1044;width:375;height:19" coordorigin="1801,1044" coordsize="375,19">
            <v:shape style="position:absolute;left:1801;top:1044;width:375;height:19" coordorigin="1801,1044" coordsize="375,19" path="m1801,1063l2176,1063,2176,1044,1801,1044,1801,1063xe" filled="true" fillcolor="#0d3092" stroked="false">
              <v:path arrowok="t"/>
              <v:fill type="solid"/>
            </v:shape>
          </v:group>
          <v:group style="position:absolute;left:1801;top:1092;width:367;height:19" coordorigin="1801,1092" coordsize="367,19">
            <v:shape style="position:absolute;left:1801;top:1092;width:367;height:19" coordorigin="1801,1092" coordsize="367,19" path="m1801,1110l2168,1110,2168,1092,1801,1092,1801,1110xe" filled="true" fillcolor="#0d3092" stroked="false">
              <v:path arrowok="t"/>
              <v:fill type="solid"/>
            </v:shape>
          </v:group>
          <v:group style="position:absolute;left:1801;top:1125;width:342;height:2" coordorigin="1801,1125" coordsize="342,2">
            <v:shape style="position:absolute;left:1801;top:1125;width:342;height:2" coordorigin="1801,1125" coordsize="342,0" path="m1801,1125l2143,1125e" filled="false" stroked="true" strokeweight=".895632pt" strokecolor="#0d3092">
              <v:path arrowok="t"/>
            </v:shape>
          </v:group>
          <v:group style="position:absolute;left:1801;top:1068;width:375;height:19" coordorigin="1801,1068" coordsize="375,19">
            <v:shape style="position:absolute;left:1801;top:1068;width:375;height:19" coordorigin="1801,1068" coordsize="375,19" path="m1801,1087l2176,1087,2176,1068,1801,1068,1801,1087xe" filled="true" fillcolor="#0d3092" stroked="false">
              <v:path arrowok="t"/>
              <v:fill type="solid"/>
            </v:shape>
          </v:group>
          <w10:wrap type="none"/>
        </v:group>
      </w:pict>
    </w:r>
    <w:r>
      <w:rPr/>
      <w:pict>
        <v:shape style="position:absolute;margin-left:125.680237pt;margin-top:43.454666pt;width:10.943013pt;height:8.639653pt;mso-position-horizontal-relative:page;mso-position-vertical-relative:page;z-index:-1311400" type="#_x0000_t75" stroked="false">
          <v:imagedata r:id="rId1" o:title=""/>
        </v:shape>
      </w:pict>
    </w:r>
    <w:r>
      <w:rPr/>
      <w:pict>
        <v:group style="position:absolute;margin-left:113.39698pt;margin-top:43.504322pt;width:11.3pt;height:9.3pt;mso-position-horizontal-relative:page;mso-position-vertical-relative:page;z-index:-1311376" coordorigin="2268,870" coordsize="226,186">
          <v:group style="position:absolute;left:2351;top:882;width:131;height:2" coordorigin="2351,882" coordsize="131,2">
            <v:shape style="position:absolute;left:2351;top:882;width:131;height:2" coordorigin="2351,882" coordsize="131,0" path="m2351,882l2482,882e" filled="false" stroked="true" strokeweight=".994593pt" strokecolor="#0d3092">
              <v:path arrowok="t"/>
            </v:shape>
          </v:group>
          <v:group style="position:absolute;left:2347;top:1032;width:136;height:2" coordorigin="2347,1032" coordsize="136,2">
            <v:shape style="position:absolute;left:2347;top:1032;width:136;height:2" coordorigin="2347,1032" coordsize="136,0" path="m2347,1032l2483,1032e" filled="false" stroked="true" strokeweight=".994593pt" strokecolor="#0d3092">
              <v:path arrowok="t"/>
            </v:shape>
          </v:group>
          <v:group style="position:absolute;left:2329;top:922;width:2;height:122" coordorigin="2329,922" coordsize="2,122">
            <v:shape style="position:absolute;left:2329;top:922;width:2;height:122" coordorigin="2329,922" coordsize="0,122" path="m2329,922l2329,1043e" filled="false" stroked="true" strokeweight="1.321564pt" strokecolor="#0d3092">
              <v:path arrowok="t"/>
            </v:shape>
          </v:group>
          <v:group style="position:absolute;left:2293;top:921;width:2;height:109" coordorigin="2293,921" coordsize="2,109">
            <v:shape style="position:absolute;left:2293;top:921;width:2;height:109" coordorigin="2293,921" coordsize="0,109" path="m2293,921l2293,1030e" filled="false" stroked="true" strokeweight="1.320509pt" strokecolor="#0d3092">
              <v:path arrowok="t"/>
            </v:shape>
          </v:group>
          <v:group style="position:absolute;left:2280;top:910;width:68;height:2" coordorigin="2280,910" coordsize="68,2">
            <v:shape style="position:absolute;left:2280;top:910;width:68;height:2" coordorigin="2280,910" coordsize="68,0" path="m2280,910l2347,910e" filled="false" stroked="true" strokeweight="1.117026pt" strokecolor="#0d3092">
              <v:path arrowok="t"/>
            </v:shape>
          </v:group>
          <v:group style="position:absolute;left:2280;top:887;width:27;height:2" coordorigin="2280,887" coordsize="27,2">
            <v:shape style="position:absolute;left:2280;top:887;width:27;height:2" coordorigin="2280,887" coordsize="27,0" path="m2280,887l2306,887e" filled="false" stroked="true" strokeweight="1.202951pt" strokecolor="#0d3092">
              <v:path arrowok="t"/>
            </v:shape>
          </v:group>
          <v:group style="position:absolute;left:2316;top:885;width:27;height:2" coordorigin="2316,885" coordsize="27,2">
            <v:shape style="position:absolute;left:2316;top:885;width:27;height:2" coordorigin="2316,885" coordsize="27,0" path="m2316,885l2342,885e" filled="false" stroked="true" strokeweight="1.489397pt" strokecolor="#0d3092">
              <v:path arrowok="t"/>
            </v:shape>
          </v:group>
          <v:group style="position:absolute;left:2354;top:906;width:126;height:101" coordorigin="2354,906" coordsize="126,101">
            <v:shape style="position:absolute;left:2354;top:906;width:126;height:101" coordorigin="2354,906" coordsize="126,101" path="m2382,906l2354,906,2354,1006,2453,1006,2459,1005,2479,986,2382,986,2382,964,2479,964,2479,946,2382,946,2382,906xe" filled="true" fillcolor="#0d3092" stroked="false">
              <v:path arrowok="t"/>
              <v:fill type="solid"/>
            </v:shape>
            <v:shape style="position:absolute;left:2354;top:906;width:126;height:101" coordorigin="2354,906" coordsize="126,101" path="m2479,964l2453,964,2453,983,2451,985,2449,986,2479,986,2479,981,2479,964xe" filled="true" fillcolor="#0d3092" stroked="false">
              <v:path arrowok="t"/>
              <v:fill type="solid"/>
            </v:shape>
            <v:shape style="position:absolute;left:2354;top:906;width:126;height:101" coordorigin="2354,906" coordsize="126,101" path="m2479,906l2393,906,2393,926,2453,926,2453,946,2479,946,2479,906xe" filled="true" fillcolor="#0d3092" stroked="false">
              <v:path arrowok="t"/>
              <v:fill type="solid"/>
            </v:shape>
          </v:group>
          <w10:wrap type="none"/>
        </v:group>
      </w:pict>
    </w:r>
    <w:r>
      <w:rPr/>
      <w:pict>
        <v:shape style="position:absolute;margin-left:151.856049pt;margin-top:43.553776pt;width:10.091034pt;height:8.639455pt;mso-position-horizontal-relative:page;mso-position-vertical-relative:page;z-index:-1311352" type="#_x0000_t75" stroked="false">
          <v:imagedata r:id="rId2" o:title=""/>
        </v:shape>
      </w:pict>
    </w:r>
    <w:r>
      <w:rPr/>
      <w:pict>
        <v:shape style="position:absolute;margin-left:139.125580pt;margin-top:43.60323pt;width:10.288794pt;height:8.540546pt;mso-position-horizontal-relative:page;mso-position-vertical-relative:page;z-index:-1311328" type="#_x0000_t75" stroked="false">
          <v:imagedata r:id="rId3" o:title=""/>
        </v:shape>
      </w:pict>
    </w:r>
    <w:r>
      <w:rPr/>
      <w:pict>
        <v:group style="position:absolute;margin-left:113.998451pt;margin-top:54.13308pt;width:24.05pt;height:2.2pt;mso-position-horizontal-relative:page;mso-position-vertical-relative:page;z-index:-1311304" coordorigin="2280,1083" coordsize="481,44">
          <v:group style="position:absolute;left:2280;top:1084;width:63;height:42" coordorigin="2280,1084" coordsize="63,42">
            <v:shape style="position:absolute;left:2280;top:1084;width:63;height:42" coordorigin="2280,1084" coordsize="63,42" path="m2290,1084l2280,1084,2280,1125,2290,1125,2290,1109,2342,1109,2342,1099,2290,1099,2290,1084xe" filled="true" fillcolor="#0d3092" stroked="false">
              <v:path arrowok="t"/>
              <v:fill type="solid"/>
            </v:shape>
            <v:shape style="position:absolute;left:2280;top:1084;width:63;height:42" coordorigin="2280,1084" coordsize="63,42" path="m2342,1109l2330,1109,2330,1125,2342,1125,2342,1109xe" filled="true" fillcolor="#0d3092" stroked="false">
              <v:path arrowok="t"/>
              <v:fill type="solid"/>
            </v:shape>
            <v:shape style="position:absolute;left:2280;top:1084;width:63;height:42" coordorigin="2280,1084" coordsize="63,42" path="m2342,1084l2330,1084,2330,1099,2342,1099,2342,1084xe" filled="true" fillcolor="#0d3092" stroked="false">
              <v:path arrowok="t"/>
              <v:fill type="solid"/>
            </v:shape>
          </v:group>
          <v:group style="position:absolute;left:2353;top:1084;width:60;height:42" coordorigin="2353,1084" coordsize="60,42">
            <v:shape style="position:absolute;left:2353;top:1084;width:60;height:42" coordorigin="2353,1084" coordsize="60,42" path="m2412,1084l2367,1084,2362,1085,2356,1088,2354,1092,2353,1098,2353,1112,2354,1117,2356,1121,2362,1124,2367,1125,2412,1125,2412,1114,2363,1114,2363,1110,2412,1110,2412,1099,2363,1099,2363,1095,2412,1095,2412,1084xe" filled="true" fillcolor="#0d3092" stroked="false">
              <v:path arrowok="t"/>
              <v:fill type="solid"/>
            </v:shape>
          </v:group>
          <v:group style="position:absolute;left:2422;top:1083;width:61;height:44" coordorigin="2422,1083" coordsize="61,44">
            <v:shape style="position:absolute;left:2422;top:1083;width:61;height:44" coordorigin="2422,1083" coordsize="61,44" path="m2451,1095l2434,1095,2463,1122,2466,1123,2469,1125,2470,1125,2473,1126,2477,1125,2480,1122,2483,1115,2473,1115,2451,1095xe" filled="true" fillcolor="#0d3092" stroked="false">
              <v:path arrowok="t"/>
              <v:fill type="solid"/>
            </v:shape>
            <v:shape style="position:absolute;left:2422;top:1083;width:61;height:44" coordorigin="2422,1083" coordsize="61,44" path="m2434,1083l2430,1084,2426,1086,2424,1090,2422,1093,2422,1125,2434,1125,2434,1095,2451,1095,2442,1087,2438,1084,2434,1083xe" filled="true" fillcolor="#0d3092" stroked="false">
              <v:path arrowok="t"/>
              <v:fill type="solid"/>
            </v:shape>
            <v:shape style="position:absolute;left:2422;top:1083;width:61;height:44" coordorigin="2422,1083" coordsize="61,44" path="m2483,1084l2473,1084,2473,1115,2483,1115,2483,1114,2483,1084xe" filled="true" fillcolor="#0d3092" stroked="false">
              <v:path arrowok="t"/>
              <v:fill type="solid"/>
            </v:shape>
          </v:group>
          <v:group style="position:absolute;left:2494;top:1084;width:62;height:42" coordorigin="2494,1084" coordsize="62,42">
            <v:shape style="position:absolute;left:2494;top:1084;width:62;height:42" coordorigin="2494,1084" coordsize="62,42" path="m2556,1084l2509,1084,2503,1085,2498,1087,2495,1091,2494,1096,2494,1115,2496,1119,2502,1123,2509,1125,2539,1125,2504,1114,2504,1095,2556,1095,2556,1084xe" filled="true" fillcolor="#0d3092" stroked="false">
              <v:path arrowok="t"/>
              <v:fill type="solid"/>
            </v:shape>
            <v:shape style="position:absolute;left:2494;top:1084;width:62;height:42" coordorigin="2494,1084" coordsize="62,42" path="m2554,1099l2524,1099,2524,1109,2544,1109,2544,1114,2554,1114,2554,1099xe" filled="true" fillcolor="#0d3092" stroked="false">
              <v:path arrowok="t"/>
              <v:fill type="solid"/>
            </v:shape>
          </v:group>
          <v:group style="position:absolute;left:2566;top:1084;width:62;height:42" coordorigin="2566,1084" coordsize="62,42">
            <v:shape style="position:absolute;left:2566;top:1084;width:62;height:42" coordorigin="2566,1084" coordsize="62,42" path="m2611,1084l2566,1084,2566,1125,2618,1125,2623,1121,2626,1118,2627,1115,2627,1114,2577,1114,2577,1109,2628,1109,2627,1108,2626,1107,2624,1104,2627,1100,2627,1099,2577,1099,2577,1095,2626,1095,2626,1091,2623,1087,2618,1085,2611,1084xe" filled="true" fillcolor="#0d3092" stroked="false">
              <v:path arrowok="t"/>
              <v:fill type="solid"/>
            </v:shape>
            <v:shape style="position:absolute;left:2566;top:1084;width:62;height:42" coordorigin="2566,1084" coordsize="62,42" path="m2628,1109l2615,1109,2615,1114,2627,1114,2628,1111,2628,1109xe" filled="true" fillcolor="#0d3092" stroked="false">
              <v:path arrowok="t"/>
              <v:fill type="solid"/>
            </v:shape>
            <v:shape style="position:absolute;left:2566;top:1084;width:62;height:42" coordorigin="2566,1084" coordsize="62,42" path="m2626,1095l2615,1095,2615,1099,2627,1099,2627,1097,2626,1095xe" filled="true" fillcolor="#0d3092" stroked="false">
              <v:path arrowok="t"/>
              <v:fill type="solid"/>
            </v:shape>
          </v:group>
          <v:group style="position:absolute;left:2635;top:1084;width:58;height:42" coordorigin="2635,1084" coordsize="58,42">
            <v:shape style="position:absolute;left:2635;top:1084;width:58;height:42" coordorigin="2635,1084" coordsize="58,42" path="m2664,1084l2660,1085,2656,1087,2653,1090,2652,1095,2635,1125,2647,1125,2653,1114,2687,1114,2681,1103,2658,1103,2664,1095,2676,1095,2673,1090,2670,1087,2668,1085,2664,1084xe" filled="true" fillcolor="#0d3092" stroked="false">
              <v:path arrowok="t"/>
              <v:fill type="solid"/>
            </v:shape>
            <v:shape style="position:absolute;left:2635;top:1084;width:58;height:42" coordorigin="2635,1084" coordsize="58,42" path="m2687,1114l2674,1114,2681,1125,2693,1125,2687,1114xe" filled="true" fillcolor="#0d3092" stroked="false">
              <v:path arrowok="t"/>
              <v:fill type="solid"/>
            </v:shape>
            <v:shape style="position:absolute;left:2635;top:1084;width:58;height:42" coordorigin="2635,1084" coordsize="58,42" path="m2676,1095l2664,1095,2669,1103,2681,1103,2676,1095xe" filled="true" fillcolor="#0d3092" stroked="false">
              <v:path arrowok="t"/>
              <v:fill type="solid"/>
            </v:shape>
          </v:group>
          <v:group style="position:absolute;left:2700;top:1084;width:61;height:42" coordorigin="2700,1084" coordsize="61,42">
            <v:shape style="position:absolute;left:2700;top:1084;width:61;height:42" coordorigin="2700,1084" coordsize="61,42" path="m2746,1084l2714,1084,2709,1085,2703,1088,2701,1092,2700,1097,2700,1111,2701,1117,2703,1121,2707,1124,2713,1125,2746,1125,2750,1124,2752,1123,2756,1121,2759,1114,2710,1114,2710,1095,2759,1095,2759,1093,2756,1088,2751,1085,2746,1084xe" filled="true" fillcolor="#0d3092" stroked="false">
              <v:path arrowok="t"/>
              <v:fill type="solid"/>
            </v:shape>
            <v:shape style="position:absolute;left:2700;top:1084;width:61;height:42" coordorigin="2700,1084" coordsize="61,42" path="m2759,1095l2748,1095,2748,1114,2759,1114,2760,1112,2760,1098,2759,1095xe" filled="true" fillcolor="#0d3092" stroked="false">
              <v:path arrowok="t"/>
              <v:fill type="solid"/>
            </v:shape>
          </v:group>
          <w10:wrap type="none"/>
        </v:group>
      </w:pict>
    </w:r>
    <w:r>
      <w:rPr/>
      <w:pict>
        <v:group style="position:absolute;margin-left:140.248856pt;margin-top:54.182537pt;width:9.3pt;height:2.25pt;mso-position-horizontal-relative:page;mso-position-vertical-relative:page;z-index:-1311280" coordorigin="2805,1084" coordsize="186,45">
          <v:group style="position:absolute;left:2950;top:1113;width:15;height:11" coordorigin="2950,1113" coordsize="15,11">
            <v:shape style="position:absolute;left:2950;top:1113;width:15;height:11" coordorigin="2950,1113" coordsize="15,11" path="m2957,1113l2951,1115,2950,1117,2950,1121,2951,1123,2954,1124,2959,1124,2963,1121,2965,1119,2962,1115,2957,1113xe" filled="true" fillcolor="#0d3092" stroked="false">
              <v:path arrowok="t"/>
              <v:fill type="solid"/>
            </v:shape>
          </v:group>
          <v:group style="position:absolute;left:2978;top:1114;width:14;height:14" coordorigin="2978,1114" coordsize="14,14">
            <v:shape style="position:absolute;left:2978;top:1114;width:14;height:14" coordorigin="2978,1114" coordsize="14,14" path="m2984,1114l2982,1115,2979,1117,2978,1119,2978,1121,2979,1122,2982,1123,2983,1123,2983,1124,2979,1128,2986,1128,2987,1127,2991,1121,2991,1117,2988,1116,2987,1115,2984,1114xe" filled="true" fillcolor="#0d3092" stroked="false">
              <v:path arrowok="t"/>
              <v:fill type="solid"/>
            </v:shape>
          </v:group>
          <v:group style="position:absolute;left:2805;top:1084;width:62;height:42" coordorigin="2805,1084" coordsize="62,42">
            <v:shape style="position:absolute;left:2805;top:1084;width:62;height:42" coordorigin="2805,1084" coordsize="62,42" path="m2867,1084l2821,1084,2814,1085,2812,1086,2809,1088,2806,1093,2805,1099,2805,1113,2806,1118,2809,1122,2814,1124,2819,1125,2867,1125,2867,1115,2817,1115,2817,1095,2867,1095,2867,1084xe" filled="true" fillcolor="#0d3092" stroked="false">
              <v:path arrowok="t"/>
              <v:fill type="solid"/>
            </v:shape>
          </v:group>
          <v:group style="position:absolute;left:2877;top:1084;width:60;height:42" coordorigin="2877,1084" coordsize="60,42">
            <v:shape style="position:absolute;left:2877;top:1084;width:60;height:42" coordorigin="2877,1084" coordsize="60,42" path="m2924,1084l2892,1084,2887,1085,2881,1088,2879,1092,2877,1097,2877,1117,2881,1121,2885,1124,2891,1125,2924,1125,2937,1115,2937,1114,2888,1114,2888,1095,2937,1095,2937,1093,2933,1088,2929,1085,2924,1084xe" filled="true" fillcolor="#0d3092" stroked="false">
              <v:path arrowok="t"/>
              <v:fill type="solid"/>
            </v:shape>
            <v:shape style="position:absolute;left:2877;top:1084;width:60;height:42" coordorigin="2877,1084" coordsize="60,42" path="m2937,1095l2926,1095,2926,1114,2937,1114,2937,1095xe" filled="true" fillcolor="#0d3092" stroked="false">
              <v:path arrowok="t"/>
              <v:fill type="solid"/>
            </v:shape>
          </v:group>
          <w10:wrap type="none"/>
        </v:group>
      </w:pict>
    </w:r>
    <w:r>
      <w:rPr/>
      <w:pict>
        <v:group style="position:absolute;margin-left:150.864609pt;margin-top:54.182537pt;width:11.1pt;height:2.1pt;mso-position-horizontal-relative:page;mso-position-vertical-relative:page;z-index:-1311256" coordorigin="3017,1084" coordsize="222,42">
          <v:group style="position:absolute;left:3224;top:1113;width:15;height:11" coordorigin="3224,1113" coordsize="15,11">
            <v:shape style="position:absolute;left:3224;top:1113;width:15;height:11" coordorigin="3224,1113" coordsize="15,11" path="m3232,1113l3227,1115,3224,1119,3227,1123,3230,1124,3235,1124,3238,1122,3239,1121,3239,1117,3236,1115,3235,1114,3232,1113xe" filled="true" fillcolor="#0d3092" stroked="false">
              <v:path arrowok="t"/>
              <v:fill type="solid"/>
            </v:shape>
          </v:group>
          <v:group style="position:absolute;left:3017;top:1084;width:61;height:42" coordorigin="3017,1084" coordsize="61,42">
            <v:shape style="position:absolute;left:3017;top:1084;width:61;height:42" coordorigin="3017,1084" coordsize="61,42" path="m3029,1084l3017,1084,3017,1112,3019,1117,3021,1121,3027,1124,3030,1125,3078,1125,3078,1114,3029,1114,3029,1084xe" filled="true" fillcolor="#0d3092" stroked="false">
              <v:path arrowok="t"/>
              <v:fill type="solid"/>
            </v:shape>
          </v:group>
          <v:group style="position:absolute;left:3081;top:1084;width:61;height:42" coordorigin="3081,1084" coordsize="61,42">
            <v:shape style="position:absolute;left:3081;top:1084;width:61;height:42" coordorigin="3081,1084" coordsize="61,42" path="m3116,1095l3106,1095,3106,1125,3116,1125,3116,1095xe" filled="true" fillcolor="#0d3092" stroked="false">
              <v:path arrowok="t"/>
              <v:fill type="solid"/>
            </v:shape>
            <v:shape style="position:absolute;left:3081;top:1084;width:61;height:42" coordorigin="3081,1084" coordsize="61,42" path="m3141,1084l3081,1084,3081,1095,3141,1095,3141,1084xe" filled="true" fillcolor="#0d3092" stroked="false">
              <v:path arrowok="t"/>
              <v:fill type="solid"/>
            </v:shape>
          </v:group>
          <v:group style="position:absolute;left:3152;top:1084;width:61;height:42" coordorigin="3152,1084" coordsize="61,42">
            <v:shape style="position:absolute;left:3152;top:1084;width:61;height:42" coordorigin="3152,1084" coordsize="61,42" path="m3198,1084l3152,1084,3152,1125,3198,1125,3203,1124,3209,1121,3211,1117,3212,1115,3164,1115,3164,1095,3212,1095,3211,1092,3209,1088,3203,1085,3198,1084xe" filled="true" fillcolor="#0d3092" stroked="false">
              <v:path arrowok="t"/>
              <v:fill type="solid"/>
            </v:shape>
            <v:shape style="position:absolute;left:3152;top:1084;width:61;height:42" coordorigin="3152,1084" coordsize="61,42" path="m3212,1095l3202,1095,3202,1115,3212,1115,3213,1112,3213,1097,3212,1095xe" filled="true" fillcolor="#0d3092" stroked="false">
              <v:path arrowok="t"/>
              <v:fill type="solid"/>
            </v:shape>
          </v:group>
          <w10:wrap type="none"/>
        </v:group>
      </w:pict>
    </w:r>
    <w:r>
      <w:rPr/>
      <w:pict>
        <v:group style="position:absolute;margin-left:88.584pt;margin-top:62.759983pt;width:418.3pt;height:.1pt;mso-position-horizontal-relative:page;mso-position-vertical-relative:page;z-index:-1311232" coordorigin="1772,1255" coordsize="8366,2">
          <v:shape style="position:absolute;left:1772;top:1255;width:8366;height:2" coordorigin="1772,1255" coordsize="8366,0" path="m1772,1255l10137,1255e" filled="false" stroked="true" strokeweight=".72pt" strokecolor="#000000">
            <v:path arrowok="t"/>
          </v:shape>
          <w10:wrap type="none"/>
        </v:group>
      </w:pict>
    </w:r>
    <w:r>
      <w:rPr/>
      <w:pict>
        <v:shape style="position:absolute;margin-left:363.75pt;margin-top:48.025608pt;width:141.25pt;height:11.5pt;mso-position-horizontal-relative:page;mso-position-vertical-relative:page;z-index:-13112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27"/>
      <w:ind w:left="143"/>
    </w:pPr>
    <w:rPr>
      <w:rFonts w:ascii="宋体" w:hAnsi="宋体" w:eastAsia="宋体"/>
      <w:b/>
      <w:bCs/>
      <w:sz w:val="24"/>
      <w:szCs w:val="24"/>
    </w:rPr>
  </w:style>
  <w:style w:styleId="BodyText" w:type="paragraph">
    <w:name w:val="Body Text"/>
    <w:basedOn w:val="Normal"/>
    <w:uiPriority w:val="1"/>
    <w:qFormat/>
    <w:pPr>
      <w:spacing w:before="26"/>
      <w:ind w:left="143"/>
    </w:pPr>
    <w:rPr>
      <w:rFonts w:ascii="宋体" w:hAnsi="宋体" w:eastAsia="宋体"/>
      <w:sz w:val="24"/>
      <w:szCs w:val="24"/>
    </w:rPr>
  </w:style>
  <w:style w:styleId="Heading1" w:type="paragraph">
    <w:name w:val="Heading 1"/>
    <w:basedOn w:val="Normal"/>
    <w:uiPriority w:val="1"/>
    <w:qFormat/>
    <w:pPr>
      <w:outlineLvl w:val="1"/>
    </w:pPr>
    <w:rPr>
      <w:rFonts w:ascii="宋体" w:hAnsi="宋体" w:eastAsia="宋体"/>
      <w:b/>
      <w:bCs/>
      <w:sz w:val="32"/>
      <w:szCs w:val="32"/>
    </w:rPr>
  </w:style>
  <w:style w:styleId="Heading2" w:type="paragraph">
    <w:name w:val="Heading 2"/>
    <w:basedOn w:val="Normal"/>
    <w:uiPriority w:val="1"/>
    <w:qFormat/>
    <w:pPr>
      <w:ind w:left="140"/>
      <w:outlineLvl w:val="2"/>
    </w:pPr>
    <w:rPr>
      <w:rFonts w:ascii="宋体" w:hAnsi="宋体" w:eastAsia="宋体"/>
      <w:b/>
      <w:bCs/>
      <w:sz w:val="28"/>
      <w:szCs w:val="28"/>
    </w:rPr>
  </w:style>
  <w:style w:styleId="Heading3" w:type="paragraph">
    <w:name w:val="Heading 3"/>
    <w:basedOn w:val="Normal"/>
    <w:uiPriority w:val="1"/>
    <w:qFormat/>
    <w:pPr>
      <w:ind w:left="140"/>
      <w:outlineLvl w:val="3"/>
    </w:pPr>
    <w:rPr>
      <w:rFonts w:ascii="宋体" w:hAnsi="宋体" w:eastAsia="宋体"/>
      <w:sz w:val="28"/>
      <w:szCs w:val="28"/>
    </w:rPr>
  </w:style>
  <w:style w:styleId="Heading4" w:type="paragraph">
    <w:name w:val="Heading 4"/>
    <w:basedOn w:val="Normal"/>
    <w:uiPriority w:val="1"/>
    <w:qFormat/>
    <w:pPr>
      <w:ind w:left="626"/>
      <w:outlineLvl w:val="4"/>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mailto:zhangjm01@hengbao.com" TargetMode="External"/><Relationship Id="rId10" Type="http://schemas.openxmlformats.org/officeDocument/2006/relationships/hyperlink" Target="mailto:Lizx01@hengbao.com" TargetMode="External"/><Relationship Id="rId11" Type="http://schemas.openxmlformats.org/officeDocument/2006/relationships/hyperlink" Target="http://www.hengbao.com/" TargetMode="External"/><Relationship Id="rId12" Type="http://schemas.openxmlformats.org/officeDocument/2006/relationships/hyperlink" Target="mailto:hengbao@hengbao.com" TargetMode="External"/><Relationship Id="rId13" Type="http://schemas.openxmlformats.org/officeDocument/2006/relationships/hyperlink" Target="http://www.cninfo.com.cn/" TargetMode="External"/><Relationship Id="rId14" Type="http://schemas.openxmlformats.org/officeDocument/2006/relationships/footer" Target="footer2.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3.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2.xm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hyperlink" Target="http://www.cninfo.com.cn/finalpage/2008-02-16/37310369.PDF" TargetMode="External"/><Relationship Id="rId100" Type="http://schemas.openxmlformats.org/officeDocument/2006/relationships/footer" Target="footer4.xml"/><Relationship Id="rId101" Type="http://schemas.openxmlformats.org/officeDocument/2006/relationships/footer" Target="footer5.xml"/><Relationship Id="rId102" Type="http://schemas.openxmlformats.org/officeDocument/2006/relationships/footer" Target="footer6.xml"/><Relationship Id="rId103" Type="http://schemas.openxmlformats.org/officeDocument/2006/relationships/header" Target="header3.xml"/><Relationship Id="rId104" Type="http://schemas.openxmlformats.org/officeDocument/2006/relationships/footer" Target="footer7.xml"/><Relationship Id="rId105" Type="http://schemas.openxmlformats.org/officeDocument/2006/relationships/footer" Target="footer8.xml"/><Relationship Id="rId106" Type="http://schemas.openxmlformats.org/officeDocument/2006/relationships/footer" Target="footer9.xml"/><Relationship Id="rId107" Type="http://schemas.openxmlformats.org/officeDocument/2006/relationships/header" Target="header4.xml"/><Relationship Id="rId108" Type="http://schemas.openxmlformats.org/officeDocument/2006/relationships/footer" Target="footer10.xml"/><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footer" Target="footer11.xml"/><Relationship Id="rId126" Type="http://schemas.openxmlformats.org/officeDocument/2006/relationships/image" Target="media/image108.png"/><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header" Target="header5.xml"/><Relationship Id="rId134" Type="http://schemas.openxmlformats.org/officeDocument/2006/relationships/footer" Target="footer12.xml"/><Relationship Id="rId135" Type="http://schemas.openxmlformats.org/officeDocument/2006/relationships/image" Target="media/image116.png"/><Relationship Id="rId136" Type="http://schemas.openxmlformats.org/officeDocument/2006/relationships/image" Target="media/image117.png"/><Relationship Id="rId137" Type="http://schemas.openxmlformats.org/officeDocument/2006/relationships/image" Target="media/image118.png"/><Relationship Id="rId138" Type="http://schemas.openxmlformats.org/officeDocument/2006/relationships/image" Target="media/image119.png"/><Relationship Id="rId139" Type="http://schemas.openxmlformats.org/officeDocument/2006/relationships/image" Target="media/image120.png"/><Relationship Id="rId140" Type="http://schemas.openxmlformats.org/officeDocument/2006/relationships/image" Target="media/image121.png"/><Relationship Id="rId141" Type="http://schemas.openxmlformats.org/officeDocument/2006/relationships/image" Target="media/image122.png"/><Relationship Id="rId142" Type="http://schemas.openxmlformats.org/officeDocument/2006/relationships/image" Target="media/image123.png"/><Relationship Id="rId143" Type="http://schemas.openxmlformats.org/officeDocument/2006/relationships/image" Target="media/image124.png"/><Relationship Id="rId144" Type="http://schemas.openxmlformats.org/officeDocument/2006/relationships/image" Target="media/image125.png"/><Relationship Id="rId145" Type="http://schemas.openxmlformats.org/officeDocument/2006/relationships/image" Target="media/image126.png"/><Relationship Id="rId146" Type="http://schemas.openxmlformats.org/officeDocument/2006/relationships/image" Target="media/image127.png"/><Relationship Id="rId147" Type="http://schemas.openxmlformats.org/officeDocument/2006/relationships/image" Target="media/image128.png"/><Relationship Id="rId148" Type="http://schemas.openxmlformats.org/officeDocument/2006/relationships/image" Target="media/image129.png"/><Relationship Id="rId149" Type="http://schemas.openxmlformats.org/officeDocument/2006/relationships/image" Target="media/image130.png"/><Relationship Id="rId150" Type="http://schemas.openxmlformats.org/officeDocument/2006/relationships/image" Target="media/image131.png"/><Relationship Id="rId151" Type="http://schemas.openxmlformats.org/officeDocument/2006/relationships/image" Target="media/image132.png"/><Relationship Id="rId152" Type="http://schemas.openxmlformats.org/officeDocument/2006/relationships/image" Target="media/image133.png"/><Relationship Id="rId153" Type="http://schemas.openxmlformats.org/officeDocument/2006/relationships/image" Target="media/image134.png"/><Relationship Id="rId154" Type="http://schemas.openxmlformats.org/officeDocument/2006/relationships/image" Target="media/image135.png"/><Relationship Id="rId155" Type="http://schemas.openxmlformats.org/officeDocument/2006/relationships/image" Target="media/image136.png"/><Relationship Id="rId156" Type="http://schemas.openxmlformats.org/officeDocument/2006/relationships/image" Target="media/image137.png"/><Relationship Id="rId157" Type="http://schemas.openxmlformats.org/officeDocument/2006/relationships/image" Target="media/image138.png"/><Relationship Id="rId158" Type="http://schemas.openxmlformats.org/officeDocument/2006/relationships/image" Target="media/image139.png"/><Relationship Id="rId159" Type="http://schemas.openxmlformats.org/officeDocument/2006/relationships/image" Target="media/image140.png"/><Relationship Id="rId160" Type="http://schemas.openxmlformats.org/officeDocument/2006/relationships/image" Target="media/image141.png"/><Relationship Id="rId161" Type="http://schemas.openxmlformats.org/officeDocument/2006/relationships/image" Target="media/image142.png"/><Relationship Id="rId162" Type="http://schemas.openxmlformats.org/officeDocument/2006/relationships/image" Target="media/image143.png"/><Relationship Id="rId163" Type="http://schemas.openxmlformats.org/officeDocument/2006/relationships/image" Target="media/image144.png"/><Relationship Id="rId164" Type="http://schemas.openxmlformats.org/officeDocument/2006/relationships/image" Target="media/image145.png"/><Relationship Id="rId165" Type="http://schemas.openxmlformats.org/officeDocument/2006/relationships/image" Target="media/image146.png"/><Relationship Id="rId166" Type="http://schemas.openxmlformats.org/officeDocument/2006/relationships/image" Target="media/image147.png"/><Relationship Id="rId167" Type="http://schemas.openxmlformats.org/officeDocument/2006/relationships/image" Target="media/image148.png"/><Relationship Id="rId168" Type="http://schemas.openxmlformats.org/officeDocument/2006/relationships/image" Target="media/image149.png"/><Relationship Id="rId169" Type="http://schemas.openxmlformats.org/officeDocument/2006/relationships/image" Target="media/image150.png"/><Relationship Id="rId170" Type="http://schemas.openxmlformats.org/officeDocument/2006/relationships/image" Target="media/image151.png"/><Relationship Id="rId171" Type="http://schemas.openxmlformats.org/officeDocument/2006/relationships/image" Target="media/image152.png"/><Relationship Id="rId172" Type="http://schemas.openxmlformats.org/officeDocument/2006/relationships/image" Target="media/image153.png"/><Relationship Id="rId173" Type="http://schemas.openxmlformats.org/officeDocument/2006/relationships/header" Target="header6.xml"/><Relationship Id="rId174" Type="http://schemas.openxmlformats.org/officeDocument/2006/relationships/footer" Target="footer13.xml"/><Relationship Id="rId175" Type="http://schemas.openxmlformats.org/officeDocument/2006/relationships/image" Target="media/image155.png"/><Relationship Id="rId176" Type="http://schemas.openxmlformats.org/officeDocument/2006/relationships/image" Target="media/image156.png"/><Relationship Id="rId177" Type="http://schemas.openxmlformats.org/officeDocument/2006/relationships/image" Target="media/image157.png"/><Relationship Id="rId178" Type="http://schemas.openxmlformats.org/officeDocument/2006/relationships/image" Target="media/image158.png"/><Relationship Id="rId179" Type="http://schemas.openxmlformats.org/officeDocument/2006/relationships/image" Target="media/image159.png"/><Relationship Id="rId180" Type="http://schemas.openxmlformats.org/officeDocument/2006/relationships/image" Target="media/image160.png"/><Relationship Id="rId181" Type="http://schemas.openxmlformats.org/officeDocument/2006/relationships/image" Target="media/image161.png"/><Relationship Id="rId182" Type="http://schemas.openxmlformats.org/officeDocument/2006/relationships/image" Target="media/image162.png"/><Relationship Id="rId183" Type="http://schemas.openxmlformats.org/officeDocument/2006/relationships/image" Target="media/image163.png"/><Relationship Id="rId184" Type="http://schemas.openxmlformats.org/officeDocument/2006/relationships/image" Target="media/image164.png"/><Relationship Id="rId185" Type="http://schemas.openxmlformats.org/officeDocument/2006/relationships/image" Target="media/image165.png"/><Relationship Id="rId186" Type="http://schemas.openxmlformats.org/officeDocument/2006/relationships/image" Target="media/image166.png"/><Relationship Id="rId187" Type="http://schemas.openxmlformats.org/officeDocument/2006/relationships/image" Target="media/image167.png"/><Relationship Id="rId188" Type="http://schemas.openxmlformats.org/officeDocument/2006/relationships/image" Target="media/image168.png"/><Relationship Id="rId189" Type="http://schemas.openxmlformats.org/officeDocument/2006/relationships/image" Target="media/image169.png"/><Relationship Id="rId190" Type="http://schemas.openxmlformats.org/officeDocument/2006/relationships/image" Target="media/image170.png"/><Relationship Id="rId191" Type="http://schemas.openxmlformats.org/officeDocument/2006/relationships/image" Target="media/image171.png"/><Relationship Id="rId192" Type="http://schemas.openxmlformats.org/officeDocument/2006/relationships/image" Target="media/image172.png"/><Relationship Id="rId193" Type="http://schemas.openxmlformats.org/officeDocument/2006/relationships/image" Target="media/image173.png"/><Relationship Id="rId194" Type="http://schemas.openxmlformats.org/officeDocument/2006/relationships/image" Target="media/image174.png"/><Relationship Id="rId195" Type="http://schemas.openxmlformats.org/officeDocument/2006/relationships/image" Target="media/image175.png"/><Relationship Id="rId196" Type="http://schemas.openxmlformats.org/officeDocument/2006/relationships/image" Target="media/image176.png"/><Relationship Id="rId197" Type="http://schemas.openxmlformats.org/officeDocument/2006/relationships/image" Target="media/image177.png"/><Relationship Id="rId198" Type="http://schemas.openxmlformats.org/officeDocument/2006/relationships/image" Target="media/image178.png"/><Relationship Id="rId199" Type="http://schemas.openxmlformats.org/officeDocument/2006/relationships/image" Target="media/image179.png"/><Relationship Id="rId200" Type="http://schemas.openxmlformats.org/officeDocument/2006/relationships/image" Target="media/image180.png"/><Relationship Id="rId201" Type="http://schemas.openxmlformats.org/officeDocument/2006/relationships/image" Target="media/image181.png"/><Relationship Id="rId202" Type="http://schemas.openxmlformats.org/officeDocument/2006/relationships/image" Target="media/image182.png"/><Relationship Id="rId203" Type="http://schemas.openxmlformats.org/officeDocument/2006/relationships/image" Target="media/image183.png"/><Relationship Id="rId204" Type="http://schemas.openxmlformats.org/officeDocument/2006/relationships/image" Target="media/image184.png"/><Relationship Id="rId205" Type="http://schemas.openxmlformats.org/officeDocument/2006/relationships/image" Target="media/image185.png"/><Relationship Id="rId206" Type="http://schemas.openxmlformats.org/officeDocument/2006/relationships/image" Target="media/image186.png"/><Relationship Id="rId207" Type="http://schemas.openxmlformats.org/officeDocument/2006/relationships/image" Target="media/image187.png"/><Relationship Id="rId208" Type="http://schemas.openxmlformats.org/officeDocument/2006/relationships/image" Target="media/image188.png"/><Relationship Id="rId209" Type="http://schemas.openxmlformats.org/officeDocument/2006/relationships/image" Target="media/image189.png"/><Relationship Id="rId210" Type="http://schemas.openxmlformats.org/officeDocument/2006/relationships/image" Target="media/image190.png"/><Relationship Id="rId211" Type="http://schemas.openxmlformats.org/officeDocument/2006/relationships/image" Target="media/image191.png"/><Relationship Id="rId212" Type="http://schemas.openxmlformats.org/officeDocument/2006/relationships/image" Target="media/image192.png"/><Relationship Id="rId213" Type="http://schemas.openxmlformats.org/officeDocument/2006/relationships/image" Target="media/image193.png"/><Relationship Id="rId214" Type="http://schemas.openxmlformats.org/officeDocument/2006/relationships/image" Target="media/image194.png"/><Relationship Id="rId215" Type="http://schemas.openxmlformats.org/officeDocument/2006/relationships/image" Target="media/image195.png"/><Relationship Id="rId216" Type="http://schemas.openxmlformats.org/officeDocument/2006/relationships/image" Target="media/image196.png"/><Relationship Id="rId217" Type="http://schemas.openxmlformats.org/officeDocument/2006/relationships/image" Target="media/image197.png"/><Relationship Id="rId218" Type="http://schemas.openxmlformats.org/officeDocument/2006/relationships/image" Target="media/image198.png"/><Relationship Id="rId219" Type="http://schemas.openxmlformats.org/officeDocument/2006/relationships/image" Target="media/image199.png"/><Relationship Id="rId220" Type="http://schemas.openxmlformats.org/officeDocument/2006/relationships/image" Target="media/image200.png"/><Relationship Id="rId221" Type="http://schemas.openxmlformats.org/officeDocument/2006/relationships/image" Target="media/image201.png"/><Relationship Id="rId222" Type="http://schemas.openxmlformats.org/officeDocument/2006/relationships/image" Target="media/image202.png"/><Relationship Id="rId223" Type="http://schemas.openxmlformats.org/officeDocument/2006/relationships/image" Target="media/image203.png"/><Relationship Id="rId224" Type="http://schemas.openxmlformats.org/officeDocument/2006/relationships/image" Target="media/image204.png"/><Relationship Id="rId225" Type="http://schemas.openxmlformats.org/officeDocument/2006/relationships/image" Target="media/image205.png"/><Relationship Id="rId226" Type="http://schemas.openxmlformats.org/officeDocument/2006/relationships/image" Target="media/image206.png"/><Relationship Id="rId227" Type="http://schemas.openxmlformats.org/officeDocument/2006/relationships/image" Target="media/image207.png"/><Relationship Id="rId228" Type="http://schemas.openxmlformats.org/officeDocument/2006/relationships/image" Target="media/image208.png"/><Relationship Id="rId229" Type="http://schemas.openxmlformats.org/officeDocument/2006/relationships/image" Target="media/image209.png"/><Relationship Id="rId230" Type="http://schemas.openxmlformats.org/officeDocument/2006/relationships/image" Target="media/image210.png"/><Relationship Id="rId231" Type="http://schemas.openxmlformats.org/officeDocument/2006/relationships/image" Target="media/image211.png"/><Relationship Id="rId232" Type="http://schemas.openxmlformats.org/officeDocument/2006/relationships/image" Target="media/image212.png"/><Relationship Id="rId233" Type="http://schemas.openxmlformats.org/officeDocument/2006/relationships/image" Target="media/image213.png"/><Relationship Id="rId234" Type="http://schemas.openxmlformats.org/officeDocument/2006/relationships/image" Target="media/image214.png"/><Relationship Id="rId235" Type="http://schemas.openxmlformats.org/officeDocument/2006/relationships/image" Target="media/image215.png"/><Relationship Id="rId236" Type="http://schemas.openxmlformats.org/officeDocument/2006/relationships/image" Target="media/image216.png"/><Relationship Id="rId237" Type="http://schemas.openxmlformats.org/officeDocument/2006/relationships/image" Target="media/image217.png"/><Relationship Id="rId238" Type="http://schemas.openxmlformats.org/officeDocument/2006/relationships/image" Target="media/image218.png"/><Relationship Id="rId239" Type="http://schemas.openxmlformats.org/officeDocument/2006/relationships/image" Target="media/image219.png"/><Relationship Id="rId240" Type="http://schemas.openxmlformats.org/officeDocument/2006/relationships/image" Target="media/image220.png"/><Relationship Id="rId241" Type="http://schemas.openxmlformats.org/officeDocument/2006/relationships/image" Target="media/image221.png"/><Relationship Id="rId242" Type="http://schemas.openxmlformats.org/officeDocument/2006/relationships/image" Target="media/image222.png"/><Relationship Id="rId243" Type="http://schemas.openxmlformats.org/officeDocument/2006/relationships/image" Target="media/image223.png"/><Relationship Id="rId244" Type="http://schemas.openxmlformats.org/officeDocument/2006/relationships/image" Target="media/image224.png"/><Relationship Id="rId245" Type="http://schemas.openxmlformats.org/officeDocument/2006/relationships/image" Target="media/image225.png"/><Relationship Id="rId246" Type="http://schemas.openxmlformats.org/officeDocument/2006/relationships/image" Target="media/image226.png"/><Relationship Id="rId247" Type="http://schemas.openxmlformats.org/officeDocument/2006/relationships/image" Target="media/image227.png"/><Relationship Id="rId248" Type="http://schemas.openxmlformats.org/officeDocument/2006/relationships/image" Target="media/image228.png"/><Relationship Id="rId249" Type="http://schemas.openxmlformats.org/officeDocument/2006/relationships/image" Target="media/image229.png"/><Relationship Id="rId250" Type="http://schemas.openxmlformats.org/officeDocument/2006/relationships/image" Target="media/image230.png"/><Relationship Id="rId251" Type="http://schemas.openxmlformats.org/officeDocument/2006/relationships/image" Target="media/image231.png"/><Relationship Id="rId252" Type="http://schemas.openxmlformats.org/officeDocument/2006/relationships/image" Target="media/image232.png"/><Relationship Id="rId253" Type="http://schemas.openxmlformats.org/officeDocument/2006/relationships/image" Target="media/image233.png"/><Relationship Id="rId254" Type="http://schemas.openxmlformats.org/officeDocument/2006/relationships/image" Target="media/image234.png"/><Relationship Id="rId255" Type="http://schemas.openxmlformats.org/officeDocument/2006/relationships/image" Target="media/image235.png"/><Relationship Id="rId256" Type="http://schemas.openxmlformats.org/officeDocument/2006/relationships/image" Target="media/image236.png"/><Relationship Id="rId257" Type="http://schemas.openxmlformats.org/officeDocument/2006/relationships/image" Target="media/image237.png"/><Relationship Id="rId258" Type="http://schemas.openxmlformats.org/officeDocument/2006/relationships/image" Target="media/image238.png"/><Relationship Id="rId259" Type="http://schemas.openxmlformats.org/officeDocument/2006/relationships/image" Target="media/image239.png"/><Relationship Id="rId260" Type="http://schemas.openxmlformats.org/officeDocument/2006/relationships/image" Target="media/image240.png"/><Relationship Id="rId261" Type="http://schemas.openxmlformats.org/officeDocument/2006/relationships/image" Target="media/image241.png"/><Relationship Id="rId262" Type="http://schemas.openxmlformats.org/officeDocument/2006/relationships/image" Target="media/image242.png"/><Relationship Id="rId263" Type="http://schemas.openxmlformats.org/officeDocument/2006/relationships/image" Target="media/image243.png"/><Relationship Id="rId264" Type="http://schemas.openxmlformats.org/officeDocument/2006/relationships/image" Target="media/image244.png"/><Relationship Id="rId265" Type="http://schemas.openxmlformats.org/officeDocument/2006/relationships/image" Target="media/image245.png"/><Relationship Id="rId266" Type="http://schemas.openxmlformats.org/officeDocument/2006/relationships/image" Target="media/image246.png"/><Relationship Id="rId267" Type="http://schemas.openxmlformats.org/officeDocument/2006/relationships/image" Target="media/image247.png"/><Relationship Id="rId268" Type="http://schemas.openxmlformats.org/officeDocument/2006/relationships/image" Target="media/image248.png"/><Relationship Id="rId269" Type="http://schemas.openxmlformats.org/officeDocument/2006/relationships/image" Target="media/image249.png"/><Relationship Id="rId270" Type="http://schemas.openxmlformats.org/officeDocument/2006/relationships/image" Target="media/image250.png"/><Relationship Id="rId271" Type="http://schemas.openxmlformats.org/officeDocument/2006/relationships/image" Target="media/image251.png"/><Relationship Id="rId272" Type="http://schemas.openxmlformats.org/officeDocument/2006/relationships/image" Target="media/image252.png"/><Relationship Id="rId273" Type="http://schemas.openxmlformats.org/officeDocument/2006/relationships/image" Target="media/image253.png"/><Relationship Id="rId274" Type="http://schemas.openxmlformats.org/officeDocument/2006/relationships/image" Target="media/image254.png"/><Relationship Id="rId275" Type="http://schemas.openxmlformats.org/officeDocument/2006/relationships/image" Target="media/image255.png"/><Relationship Id="rId276" Type="http://schemas.openxmlformats.org/officeDocument/2006/relationships/image" Target="media/image256.png"/><Relationship Id="rId277" Type="http://schemas.openxmlformats.org/officeDocument/2006/relationships/image" Target="media/image257.png"/><Relationship Id="rId278" Type="http://schemas.openxmlformats.org/officeDocument/2006/relationships/image" Target="media/image258.png"/><Relationship Id="rId279" Type="http://schemas.openxmlformats.org/officeDocument/2006/relationships/image" Target="media/image259.png"/><Relationship Id="rId280" Type="http://schemas.openxmlformats.org/officeDocument/2006/relationships/image" Target="media/image260.png"/><Relationship Id="rId281" Type="http://schemas.openxmlformats.org/officeDocument/2006/relationships/image" Target="media/image261.png"/><Relationship Id="rId282" Type="http://schemas.openxmlformats.org/officeDocument/2006/relationships/image" Target="media/image262.png"/><Relationship Id="rId283" Type="http://schemas.openxmlformats.org/officeDocument/2006/relationships/image" Target="media/image263.png"/><Relationship Id="rId284" Type="http://schemas.openxmlformats.org/officeDocument/2006/relationships/image" Target="media/image264.png"/><Relationship Id="rId285" Type="http://schemas.openxmlformats.org/officeDocument/2006/relationships/image" Target="media/image265.png"/><Relationship Id="rId286" Type="http://schemas.openxmlformats.org/officeDocument/2006/relationships/image" Target="media/image266.png"/><Relationship Id="rId287" Type="http://schemas.openxmlformats.org/officeDocument/2006/relationships/image" Target="media/image267.png"/><Relationship Id="rId288" Type="http://schemas.openxmlformats.org/officeDocument/2006/relationships/image" Target="media/image268.png"/><Relationship Id="rId289" Type="http://schemas.openxmlformats.org/officeDocument/2006/relationships/image" Target="media/image269.png"/><Relationship Id="rId290" Type="http://schemas.openxmlformats.org/officeDocument/2006/relationships/image" Target="media/image270.png"/><Relationship Id="rId291" Type="http://schemas.openxmlformats.org/officeDocument/2006/relationships/image" Target="media/image271.png"/><Relationship Id="rId292" Type="http://schemas.openxmlformats.org/officeDocument/2006/relationships/image" Target="media/image272.png"/><Relationship Id="rId293" Type="http://schemas.openxmlformats.org/officeDocument/2006/relationships/image" Target="media/image273.png"/><Relationship Id="rId294" Type="http://schemas.openxmlformats.org/officeDocument/2006/relationships/image" Target="media/image274.png"/><Relationship Id="rId295" Type="http://schemas.openxmlformats.org/officeDocument/2006/relationships/image" Target="media/image275.png"/><Relationship Id="rId296" Type="http://schemas.openxmlformats.org/officeDocument/2006/relationships/image" Target="media/image276.png"/><Relationship Id="rId297" Type="http://schemas.openxmlformats.org/officeDocument/2006/relationships/image" Target="media/image277.png"/><Relationship Id="rId298" Type="http://schemas.openxmlformats.org/officeDocument/2006/relationships/image" Target="media/image278.png"/><Relationship Id="rId299" Type="http://schemas.openxmlformats.org/officeDocument/2006/relationships/image" Target="media/image279.png"/><Relationship Id="rId300" Type="http://schemas.openxmlformats.org/officeDocument/2006/relationships/image" Target="media/image280.png"/><Relationship Id="rId301" Type="http://schemas.openxmlformats.org/officeDocument/2006/relationships/image" Target="media/image281.png"/><Relationship Id="rId302" Type="http://schemas.openxmlformats.org/officeDocument/2006/relationships/image" Target="media/image282.png"/><Relationship Id="rId303" Type="http://schemas.openxmlformats.org/officeDocument/2006/relationships/image" Target="media/image283.png"/><Relationship Id="rId304" Type="http://schemas.openxmlformats.org/officeDocument/2006/relationships/image" Target="media/image284.png"/><Relationship Id="rId305" Type="http://schemas.openxmlformats.org/officeDocument/2006/relationships/image" Target="media/image285.png"/><Relationship Id="rId306" Type="http://schemas.openxmlformats.org/officeDocument/2006/relationships/image" Target="media/image286.png"/><Relationship Id="rId307" Type="http://schemas.openxmlformats.org/officeDocument/2006/relationships/image" Target="media/image287.png"/><Relationship Id="rId308" Type="http://schemas.openxmlformats.org/officeDocument/2006/relationships/image" Target="media/image288.png"/><Relationship Id="rId309" Type="http://schemas.openxmlformats.org/officeDocument/2006/relationships/image" Target="media/image289.png"/><Relationship Id="rId310" Type="http://schemas.openxmlformats.org/officeDocument/2006/relationships/image" Target="media/image290.png"/><Relationship Id="rId311" Type="http://schemas.openxmlformats.org/officeDocument/2006/relationships/image" Target="media/image291.png"/><Relationship Id="rId312" Type="http://schemas.openxmlformats.org/officeDocument/2006/relationships/image" Target="media/image292.png"/><Relationship Id="rId313" Type="http://schemas.openxmlformats.org/officeDocument/2006/relationships/image" Target="media/image293.png"/><Relationship Id="rId314" Type="http://schemas.openxmlformats.org/officeDocument/2006/relationships/image" Target="media/image294.png"/><Relationship Id="rId315" Type="http://schemas.openxmlformats.org/officeDocument/2006/relationships/image" Target="media/image295.png"/><Relationship Id="rId316" Type="http://schemas.openxmlformats.org/officeDocument/2006/relationships/image" Target="media/image296.png"/><Relationship Id="rId317" Type="http://schemas.openxmlformats.org/officeDocument/2006/relationships/image" Target="media/image297.png"/><Relationship Id="rId318" Type="http://schemas.openxmlformats.org/officeDocument/2006/relationships/image" Target="media/image298.png"/><Relationship Id="rId319" Type="http://schemas.openxmlformats.org/officeDocument/2006/relationships/image" Target="media/image299.png"/><Relationship Id="rId320" Type="http://schemas.openxmlformats.org/officeDocument/2006/relationships/image" Target="media/image300.png"/><Relationship Id="rId321" Type="http://schemas.openxmlformats.org/officeDocument/2006/relationships/image" Target="media/image301.png"/><Relationship Id="rId322" Type="http://schemas.openxmlformats.org/officeDocument/2006/relationships/image" Target="media/image302.png"/><Relationship Id="rId323" Type="http://schemas.openxmlformats.org/officeDocument/2006/relationships/image" Target="media/image303.png"/><Relationship Id="rId324" Type="http://schemas.openxmlformats.org/officeDocument/2006/relationships/image" Target="media/image304.png"/><Relationship Id="rId325" Type="http://schemas.openxmlformats.org/officeDocument/2006/relationships/image" Target="media/image305.png"/><Relationship Id="rId326" Type="http://schemas.openxmlformats.org/officeDocument/2006/relationships/image" Target="media/image306.png"/><Relationship Id="rId327" Type="http://schemas.openxmlformats.org/officeDocument/2006/relationships/image" Target="media/image307.png"/><Relationship Id="rId328" Type="http://schemas.openxmlformats.org/officeDocument/2006/relationships/image" Target="media/image308.png"/><Relationship Id="rId329" Type="http://schemas.openxmlformats.org/officeDocument/2006/relationships/image" Target="media/image309.png"/><Relationship Id="rId330" Type="http://schemas.openxmlformats.org/officeDocument/2006/relationships/image" Target="media/image310.png"/><Relationship Id="rId331" Type="http://schemas.openxmlformats.org/officeDocument/2006/relationships/image" Target="media/image311.png"/><Relationship Id="rId332" Type="http://schemas.openxmlformats.org/officeDocument/2006/relationships/image" Target="media/image312.png"/><Relationship Id="rId333" Type="http://schemas.openxmlformats.org/officeDocument/2006/relationships/image" Target="media/image313.png"/><Relationship Id="rId334" Type="http://schemas.openxmlformats.org/officeDocument/2006/relationships/image" Target="media/image314.png"/><Relationship Id="rId335" Type="http://schemas.openxmlformats.org/officeDocument/2006/relationships/image" Target="media/image315.png"/><Relationship Id="rId336" Type="http://schemas.openxmlformats.org/officeDocument/2006/relationships/image" Target="media/image316.png"/><Relationship Id="rId337" Type="http://schemas.openxmlformats.org/officeDocument/2006/relationships/image" Target="media/image317.png"/><Relationship Id="rId338" Type="http://schemas.openxmlformats.org/officeDocument/2006/relationships/image" Target="media/image318.png"/><Relationship Id="rId339" Type="http://schemas.openxmlformats.org/officeDocument/2006/relationships/image" Target="media/image319.png"/><Relationship Id="rId340" Type="http://schemas.openxmlformats.org/officeDocument/2006/relationships/image" Target="media/image320.png"/><Relationship Id="rId341" Type="http://schemas.openxmlformats.org/officeDocument/2006/relationships/image" Target="media/image321.png"/><Relationship Id="rId342" Type="http://schemas.openxmlformats.org/officeDocument/2006/relationships/image" Target="media/image322.png"/><Relationship Id="rId343" Type="http://schemas.openxmlformats.org/officeDocument/2006/relationships/image" Target="media/image323.png"/><Relationship Id="rId344" Type="http://schemas.openxmlformats.org/officeDocument/2006/relationships/image" Target="media/image324.png"/><Relationship Id="rId345" Type="http://schemas.openxmlformats.org/officeDocument/2006/relationships/image" Target="media/image325.png"/><Relationship Id="rId346" Type="http://schemas.openxmlformats.org/officeDocument/2006/relationships/image" Target="media/image326.png"/><Relationship Id="rId347" Type="http://schemas.openxmlformats.org/officeDocument/2006/relationships/image" Target="media/image327.png"/><Relationship Id="rId348" Type="http://schemas.openxmlformats.org/officeDocument/2006/relationships/image" Target="media/image328.png"/><Relationship Id="rId349" Type="http://schemas.openxmlformats.org/officeDocument/2006/relationships/image" Target="media/image329.png"/><Relationship Id="rId350" Type="http://schemas.openxmlformats.org/officeDocument/2006/relationships/image" Target="media/image330.png"/><Relationship Id="rId351" Type="http://schemas.openxmlformats.org/officeDocument/2006/relationships/image" Target="media/image331.png"/><Relationship Id="rId352" Type="http://schemas.openxmlformats.org/officeDocument/2006/relationships/image" Target="media/image332.png"/><Relationship Id="rId353" Type="http://schemas.openxmlformats.org/officeDocument/2006/relationships/image" Target="media/image333.png"/><Relationship Id="rId354" Type="http://schemas.openxmlformats.org/officeDocument/2006/relationships/image" Target="media/image334.png"/><Relationship Id="rId355" Type="http://schemas.openxmlformats.org/officeDocument/2006/relationships/image" Target="media/image335.png"/><Relationship Id="rId356" Type="http://schemas.openxmlformats.org/officeDocument/2006/relationships/image" Target="media/image336.png"/><Relationship Id="rId357" Type="http://schemas.openxmlformats.org/officeDocument/2006/relationships/image" Target="media/image337.png"/><Relationship Id="rId358" Type="http://schemas.openxmlformats.org/officeDocument/2006/relationships/image" Target="media/image338.png"/><Relationship Id="rId359" Type="http://schemas.openxmlformats.org/officeDocument/2006/relationships/image" Target="media/image339.png"/><Relationship Id="rId360" Type="http://schemas.openxmlformats.org/officeDocument/2006/relationships/image" Target="media/image340.png"/><Relationship Id="rId361" Type="http://schemas.openxmlformats.org/officeDocument/2006/relationships/image" Target="media/image341.png"/><Relationship Id="rId362" Type="http://schemas.openxmlformats.org/officeDocument/2006/relationships/image" Target="media/image342.png"/><Relationship Id="rId363" Type="http://schemas.openxmlformats.org/officeDocument/2006/relationships/image" Target="media/image343.png"/><Relationship Id="rId364" Type="http://schemas.openxmlformats.org/officeDocument/2006/relationships/image" Target="media/image344.png"/><Relationship Id="rId365" Type="http://schemas.openxmlformats.org/officeDocument/2006/relationships/image" Target="media/image345.png"/><Relationship Id="rId366" Type="http://schemas.openxmlformats.org/officeDocument/2006/relationships/image" Target="media/image346.png"/><Relationship Id="rId367" Type="http://schemas.openxmlformats.org/officeDocument/2006/relationships/image" Target="media/image347.png"/><Relationship Id="rId368" Type="http://schemas.openxmlformats.org/officeDocument/2006/relationships/image" Target="media/image348.png"/><Relationship Id="rId369" Type="http://schemas.openxmlformats.org/officeDocument/2006/relationships/image" Target="media/image349.png"/><Relationship Id="rId370" Type="http://schemas.openxmlformats.org/officeDocument/2006/relationships/image" Target="media/image350.png"/><Relationship Id="rId371" Type="http://schemas.openxmlformats.org/officeDocument/2006/relationships/image" Target="media/image351.png"/><Relationship Id="rId372" Type="http://schemas.openxmlformats.org/officeDocument/2006/relationships/image" Target="media/image352.png"/><Relationship Id="rId373" Type="http://schemas.openxmlformats.org/officeDocument/2006/relationships/image" Target="media/image353.png"/><Relationship Id="rId374" Type="http://schemas.openxmlformats.org/officeDocument/2006/relationships/image" Target="media/image354.png"/><Relationship Id="rId375" Type="http://schemas.openxmlformats.org/officeDocument/2006/relationships/image" Target="media/image355.png"/><Relationship Id="rId376" Type="http://schemas.openxmlformats.org/officeDocument/2006/relationships/image" Target="media/image356.png"/><Relationship Id="rId377" Type="http://schemas.openxmlformats.org/officeDocument/2006/relationships/image" Target="media/image357.png"/><Relationship Id="rId378" Type="http://schemas.openxmlformats.org/officeDocument/2006/relationships/image" Target="media/image358.png"/><Relationship Id="rId379" Type="http://schemas.openxmlformats.org/officeDocument/2006/relationships/image" Target="media/image359.png"/><Relationship Id="rId380" Type="http://schemas.openxmlformats.org/officeDocument/2006/relationships/image" Target="media/image360.png"/><Relationship Id="rId381" Type="http://schemas.openxmlformats.org/officeDocument/2006/relationships/image" Target="media/image361.png"/><Relationship Id="rId382" Type="http://schemas.openxmlformats.org/officeDocument/2006/relationships/image" Target="media/image362.png"/><Relationship Id="rId383" Type="http://schemas.openxmlformats.org/officeDocument/2006/relationships/image" Target="media/image363.png"/><Relationship Id="rId384" Type="http://schemas.openxmlformats.org/officeDocument/2006/relationships/image" Target="media/image364.png"/><Relationship Id="rId385" Type="http://schemas.openxmlformats.org/officeDocument/2006/relationships/image" Target="media/image365.png"/><Relationship Id="rId386" Type="http://schemas.openxmlformats.org/officeDocument/2006/relationships/image" Target="media/image366.png"/><Relationship Id="rId387" Type="http://schemas.openxmlformats.org/officeDocument/2006/relationships/image" Target="media/image367.png"/><Relationship Id="rId388" Type="http://schemas.openxmlformats.org/officeDocument/2006/relationships/image" Target="media/image368.png"/><Relationship Id="rId389" Type="http://schemas.openxmlformats.org/officeDocument/2006/relationships/image" Target="media/image369.png"/><Relationship Id="rId390" Type="http://schemas.openxmlformats.org/officeDocument/2006/relationships/header" Target="header7.xml"/><Relationship Id="rId391" Type="http://schemas.openxmlformats.org/officeDocument/2006/relationships/footer" Target="footer14.xml"/><Relationship Id="rId392" Type="http://schemas.openxmlformats.org/officeDocument/2006/relationships/image" Target="media/image3.png"/><Relationship Id="rId393" Type="http://schemas.openxmlformats.org/officeDocument/2006/relationships/image" Target="media/image370.png"/><Relationship Id="rId394" Type="http://schemas.openxmlformats.org/officeDocument/2006/relationships/image" Target="media/image4.png"/><Relationship Id="rId395" Type="http://schemas.openxmlformats.org/officeDocument/2006/relationships/image" Target="media/image371.png"/><Relationship Id="rId396" Type="http://schemas.openxmlformats.org/officeDocument/2006/relationships/image" Target="media/image372.png"/><Relationship Id="rId397" Type="http://schemas.openxmlformats.org/officeDocument/2006/relationships/image" Target="media/image373.png"/><Relationship Id="rId398" Type="http://schemas.openxmlformats.org/officeDocument/2006/relationships/image" Target="media/image374.png"/><Relationship Id="rId399" Type="http://schemas.openxmlformats.org/officeDocument/2006/relationships/image" Target="media/image375.png"/><Relationship Id="rId400" Type="http://schemas.openxmlformats.org/officeDocument/2006/relationships/image" Target="media/image376.png"/><Relationship Id="rId401" Type="http://schemas.openxmlformats.org/officeDocument/2006/relationships/image" Target="media/image89.png"/><Relationship Id="rId402" Type="http://schemas.openxmlformats.org/officeDocument/2006/relationships/footer" Target="footer15.xml"/><Relationship Id="rId403" Type="http://schemas.openxmlformats.org/officeDocument/2006/relationships/image" Target="media/image377.png"/><Relationship Id="rId404" Type="http://schemas.openxmlformats.org/officeDocument/2006/relationships/image" Target="media/image378.png"/><Relationship Id="rId405" Type="http://schemas.openxmlformats.org/officeDocument/2006/relationships/image" Target="media/image379.png"/><Relationship Id="rId406" Type="http://schemas.openxmlformats.org/officeDocument/2006/relationships/image" Target="media/image380.png"/><Relationship Id="rId407" Type="http://schemas.openxmlformats.org/officeDocument/2006/relationships/image" Target="media/image381.png"/><Relationship Id="rId408" Type="http://schemas.openxmlformats.org/officeDocument/2006/relationships/image" Target="media/image382.png"/><Relationship Id="rId409" Type="http://schemas.openxmlformats.org/officeDocument/2006/relationships/image" Target="media/image383.png"/><Relationship Id="rId410" Type="http://schemas.openxmlformats.org/officeDocument/2006/relationships/image" Target="media/image384.png"/><Relationship Id="rId411" Type="http://schemas.openxmlformats.org/officeDocument/2006/relationships/image" Target="media/image385.png"/><Relationship Id="rId412" Type="http://schemas.openxmlformats.org/officeDocument/2006/relationships/image" Target="media/image386.png"/><Relationship Id="rId413" Type="http://schemas.openxmlformats.org/officeDocument/2006/relationships/image" Target="media/image387.png"/><Relationship Id="rId414" Type="http://schemas.openxmlformats.org/officeDocument/2006/relationships/image" Target="media/image388.png"/><Relationship Id="rId415" Type="http://schemas.openxmlformats.org/officeDocument/2006/relationships/image" Target="media/image389.png"/><Relationship Id="rId416" Type="http://schemas.openxmlformats.org/officeDocument/2006/relationships/image" Target="media/image390.png"/><Relationship Id="rId417" Type="http://schemas.openxmlformats.org/officeDocument/2006/relationships/image" Target="media/image391.png"/><Relationship Id="rId418" Type="http://schemas.openxmlformats.org/officeDocument/2006/relationships/image" Target="media/image392.png"/><Relationship Id="rId419" Type="http://schemas.openxmlformats.org/officeDocument/2006/relationships/image" Target="media/image393.png"/><Relationship Id="rId420" Type="http://schemas.openxmlformats.org/officeDocument/2006/relationships/image" Target="media/image394.png"/><Relationship Id="rId421" Type="http://schemas.openxmlformats.org/officeDocument/2006/relationships/image" Target="media/image395.png"/><Relationship Id="rId422" Type="http://schemas.openxmlformats.org/officeDocument/2006/relationships/image" Target="media/image396.png"/><Relationship Id="rId423" Type="http://schemas.openxmlformats.org/officeDocument/2006/relationships/image" Target="media/image397.png"/><Relationship Id="rId424" Type="http://schemas.openxmlformats.org/officeDocument/2006/relationships/image" Target="media/image398.png"/><Relationship Id="rId425" Type="http://schemas.openxmlformats.org/officeDocument/2006/relationships/image" Target="media/image399.png"/><Relationship Id="rId426" Type="http://schemas.openxmlformats.org/officeDocument/2006/relationships/image" Target="media/image400.png"/><Relationship Id="rId427" Type="http://schemas.openxmlformats.org/officeDocument/2006/relationships/image" Target="media/image401.png"/><Relationship Id="rId428" Type="http://schemas.openxmlformats.org/officeDocument/2006/relationships/image" Target="media/image402.png"/><Relationship Id="rId429" Type="http://schemas.openxmlformats.org/officeDocument/2006/relationships/image" Target="media/image403.png"/><Relationship Id="rId430" Type="http://schemas.openxmlformats.org/officeDocument/2006/relationships/image" Target="media/image404.png"/><Relationship Id="rId431" Type="http://schemas.openxmlformats.org/officeDocument/2006/relationships/image" Target="media/image405.png"/><Relationship Id="rId432" Type="http://schemas.openxmlformats.org/officeDocument/2006/relationships/image" Target="media/image406.png"/><Relationship Id="rId433" Type="http://schemas.openxmlformats.org/officeDocument/2006/relationships/image" Target="media/image407.png"/><Relationship Id="rId434" Type="http://schemas.openxmlformats.org/officeDocument/2006/relationships/image" Target="media/image408.png"/><Relationship Id="rId435" Type="http://schemas.openxmlformats.org/officeDocument/2006/relationships/image" Target="media/image409.png"/><Relationship Id="rId436" Type="http://schemas.openxmlformats.org/officeDocument/2006/relationships/image" Target="media/image410.png"/><Relationship Id="rId437" Type="http://schemas.openxmlformats.org/officeDocument/2006/relationships/image" Target="media/image411.png"/><Relationship Id="rId438" Type="http://schemas.openxmlformats.org/officeDocument/2006/relationships/image" Target="media/image412.png"/><Relationship Id="rId439" Type="http://schemas.openxmlformats.org/officeDocument/2006/relationships/image" Target="media/image413.png"/><Relationship Id="rId440" Type="http://schemas.openxmlformats.org/officeDocument/2006/relationships/image" Target="media/image414.png"/><Relationship Id="rId441" Type="http://schemas.openxmlformats.org/officeDocument/2006/relationships/image" Target="media/image415.png"/><Relationship Id="rId442" Type="http://schemas.openxmlformats.org/officeDocument/2006/relationships/image" Target="media/image416.png"/><Relationship Id="rId443" Type="http://schemas.openxmlformats.org/officeDocument/2006/relationships/image" Target="media/image417.png"/><Relationship Id="rId444" Type="http://schemas.openxmlformats.org/officeDocument/2006/relationships/image" Target="media/image418.png"/><Relationship Id="rId445" Type="http://schemas.openxmlformats.org/officeDocument/2006/relationships/image" Target="media/image419.png"/><Relationship Id="rId446" Type="http://schemas.openxmlformats.org/officeDocument/2006/relationships/image" Target="media/image420.png"/><Relationship Id="rId447" Type="http://schemas.openxmlformats.org/officeDocument/2006/relationships/image" Target="media/image421.png"/><Relationship Id="rId448" Type="http://schemas.openxmlformats.org/officeDocument/2006/relationships/image" Target="media/image422.png"/><Relationship Id="rId449" Type="http://schemas.openxmlformats.org/officeDocument/2006/relationships/image" Target="media/image423.png"/><Relationship Id="rId450" Type="http://schemas.openxmlformats.org/officeDocument/2006/relationships/image" Target="media/image424.png"/><Relationship Id="rId451" Type="http://schemas.openxmlformats.org/officeDocument/2006/relationships/image" Target="media/image425.png"/><Relationship Id="rId452" Type="http://schemas.openxmlformats.org/officeDocument/2006/relationships/image" Target="media/image426.png"/><Relationship Id="rId453" Type="http://schemas.openxmlformats.org/officeDocument/2006/relationships/image" Target="media/image427.png"/><Relationship Id="rId454" Type="http://schemas.openxmlformats.org/officeDocument/2006/relationships/image" Target="media/image428.png"/><Relationship Id="rId455" Type="http://schemas.openxmlformats.org/officeDocument/2006/relationships/image" Target="media/image429.png"/><Relationship Id="rId456" Type="http://schemas.openxmlformats.org/officeDocument/2006/relationships/image" Target="media/image430.png"/><Relationship Id="rId457" Type="http://schemas.openxmlformats.org/officeDocument/2006/relationships/image" Target="media/image431.png"/><Relationship Id="rId458" Type="http://schemas.openxmlformats.org/officeDocument/2006/relationships/image" Target="media/image432.png"/><Relationship Id="rId459" Type="http://schemas.openxmlformats.org/officeDocument/2006/relationships/image" Target="media/image433.png"/><Relationship Id="rId460" Type="http://schemas.openxmlformats.org/officeDocument/2006/relationships/image" Target="media/image434.png"/><Relationship Id="rId461" Type="http://schemas.openxmlformats.org/officeDocument/2006/relationships/image" Target="media/image435.png"/><Relationship Id="rId462" Type="http://schemas.openxmlformats.org/officeDocument/2006/relationships/image" Target="media/image436.png"/><Relationship Id="rId463" Type="http://schemas.openxmlformats.org/officeDocument/2006/relationships/image" Target="media/image437.png"/><Relationship Id="rId464" Type="http://schemas.openxmlformats.org/officeDocument/2006/relationships/image" Target="media/image438.png"/><Relationship Id="rId465" Type="http://schemas.openxmlformats.org/officeDocument/2006/relationships/image" Target="media/image439.png"/><Relationship Id="rId466" Type="http://schemas.openxmlformats.org/officeDocument/2006/relationships/image" Target="media/image440.png"/><Relationship Id="rId467" Type="http://schemas.openxmlformats.org/officeDocument/2006/relationships/image" Target="media/image441.png"/><Relationship Id="rId468" Type="http://schemas.openxmlformats.org/officeDocument/2006/relationships/image" Target="media/image442.png"/><Relationship Id="rId469" Type="http://schemas.openxmlformats.org/officeDocument/2006/relationships/image" Target="media/image443.png"/><Relationship Id="rId470" Type="http://schemas.openxmlformats.org/officeDocument/2006/relationships/image" Target="media/image444.png"/><Relationship Id="rId471" Type="http://schemas.openxmlformats.org/officeDocument/2006/relationships/image" Target="media/image445.png"/><Relationship Id="rId472" Type="http://schemas.openxmlformats.org/officeDocument/2006/relationships/image" Target="media/image446.png"/><Relationship Id="rId473" Type="http://schemas.openxmlformats.org/officeDocument/2006/relationships/image" Target="media/image447.png"/><Relationship Id="rId474" Type="http://schemas.openxmlformats.org/officeDocument/2006/relationships/image" Target="media/image448.png"/><Relationship Id="rId475" Type="http://schemas.openxmlformats.org/officeDocument/2006/relationships/image" Target="media/image449.png"/><Relationship Id="rId476" Type="http://schemas.openxmlformats.org/officeDocument/2006/relationships/image" Target="media/image450.png"/><Relationship Id="rId477" Type="http://schemas.openxmlformats.org/officeDocument/2006/relationships/image" Target="media/image451.png"/><Relationship Id="rId478" Type="http://schemas.openxmlformats.org/officeDocument/2006/relationships/image" Target="media/image452.png"/><Relationship Id="rId479" Type="http://schemas.openxmlformats.org/officeDocument/2006/relationships/image" Target="media/image453.png"/><Relationship Id="rId480" Type="http://schemas.openxmlformats.org/officeDocument/2006/relationships/image" Target="media/image454.png"/><Relationship Id="rId481" Type="http://schemas.openxmlformats.org/officeDocument/2006/relationships/image" Target="media/image455.png"/><Relationship Id="rId482" Type="http://schemas.openxmlformats.org/officeDocument/2006/relationships/image" Target="media/image456.png"/><Relationship Id="rId483" Type="http://schemas.openxmlformats.org/officeDocument/2006/relationships/image" Target="media/image457.png"/><Relationship Id="rId484" Type="http://schemas.openxmlformats.org/officeDocument/2006/relationships/image" Target="media/image458.png"/><Relationship Id="rId485" Type="http://schemas.openxmlformats.org/officeDocument/2006/relationships/image" Target="media/image459.png"/><Relationship Id="rId486" Type="http://schemas.openxmlformats.org/officeDocument/2006/relationships/image" Target="media/image460.png"/><Relationship Id="rId487" Type="http://schemas.openxmlformats.org/officeDocument/2006/relationships/image" Target="media/image461.png"/><Relationship Id="rId488" Type="http://schemas.openxmlformats.org/officeDocument/2006/relationships/image" Target="media/image462.png"/><Relationship Id="rId489" Type="http://schemas.openxmlformats.org/officeDocument/2006/relationships/image" Target="media/image463.png"/><Relationship Id="rId490" Type="http://schemas.openxmlformats.org/officeDocument/2006/relationships/image" Target="media/image464.png"/><Relationship Id="rId491" Type="http://schemas.openxmlformats.org/officeDocument/2006/relationships/image" Target="media/image465.png"/><Relationship Id="rId492" Type="http://schemas.openxmlformats.org/officeDocument/2006/relationships/image" Target="media/image466.png"/><Relationship Id="rId493" Type="http://schemas.openxmlformats.org/officeDocument/2006/relationships/image" Target="media/image467.png"/><Relationship Id="rId494" Type="http://schemas.openxmlformats.org/officeDocument/2006/relationships/image" Target="media/image468.png"/><Relationship Id="rId495" Type="http://schemas.openxmlformats.org/officeDocument/2006/relationships/image" Target="media/image469.png"/><Relationship Id="rId496" Type="http://schemas.openxmlformats.org/officeDocument/2006/relationships/image" Target="media/image470.png"/><Relationship Id="rId497" Type="http://schemas.openxmlformats.org/officeDocument/2006/relationships/image" Target="media/image471.png"/><Relationship Id="rId498" Type="http://schemas.openxmlformats.org/officeDocument/2006/relationships/image" Target="media/image472.png"/><Relationship Id="rId499" Type="http://schemas.openxmlformats.org/officeDocument/2006/relationships/image" Target="media/image473.png"/><Relationship Id="rId500" Type="http://schemas.openxmlformats.org/officeDocument/2006/relationships/image" Target="media/image474.png"/><Relationship Id="rId501" Type="http://schemas.openxmlformats.org/officeDocument/2006/relationships/image" Target="media/image475.png"/><Relationship Id="rId502" Type="http://schemas.openxmlformats.org/officeDocument/2006/relationships/image" Target="media/image476.png"/><Relationship Id="rId503" Type="http://schemas.openxmlformats.org/officeDocument/2006/relationships/image" Target="media/image477.png"/><Relationship Id="rId504" Type="http://schemas.openxmlformats.org/officeDocument/2006/relationships/image" Target="media/image478.png"/><Relationship Id="rId505" Type="http://schemas.openxmlformats.org/officeDocument/2006/relationships/image" Target="media/image479.png"/><Relationship Id="rId506" Type="http://schemas.openxmlformats.org/officeDocument/2006/relationships/image" Target="media/image480.png"/><Relationship Id="rId507" Type="http://schemas.openxmlformats.org/officeDocument/2006/relationships/image" Target="media/image481.png"/><Relationship Id="rId508" Type="http://schemas.openxmlformats.org/officeDocument/2006/relationships/image" Target="media/image482.png"/><Relationship Id="rId509" Type="http://schemas.openxmlformats.org/officeDocument/2006/relationships/image" Target="media/image483.png"/><Relationship Id="rId510" Type="http://schemas.openxmlformats.org/officeDocument/2006/relationships/image" Target="media/image484.png"/><Relationship Id="rId511" Type="http://schemas.openxmlformats.org/officeDocument/2006/relationships/image" Target="media/image485.png"/><Relationship Id="rId512" Type="http://schemas.openxmlformats.org/officeDocument/2006/relationships/image" Target="media/image486.png"/><Relationship Id="rId513" Type="http://schemas.openxmlformats.org/officeDocument/2006/relationships/image" Target="media/image487.png"/><Relationship Id="rId514" Type="http://schemas.openxmlformats.org/officeDocument/2006/relationships/image" Target="media/image488.png"/><Relationship Id="rId515" Type="http://schemas.openxmlformats.org/officeDocument/2006/relationships/image" Target="media/image489.png"/><Relationship Id="rId516" Type="http://schemas.openxmlformats.org/officeDocument/2006/relationships/image" Target="media/image490.png"/><Relationship Id="rId517" Type="http://schemas.openxmlformats.org/officeDocument/2006/relationships/image" Target="media/image491.png"/><Relationship Id="rId518" Type="http://schemas.openxmlformats.org/officeDocument/2006/relationships/image" Target="media/image492.png"/><Relationship Id="rId519" Type="http://schemas.openxmlformats.org/officeDocument/2006/relationships/image" Target="media/image493.png"/><Relationship Id="rId520" Type="http://schemas.openxmlformats.org/officeDocument/2006/relationships/image" Target="media/image494.png"/><Relationship Id="rId521" Type="http://schemas.openxmlformats.org/officeDocument/2006/relationships/image" Target="media/image495.png"/><Relationship Id="rId522" Type="http://schemas.openxmlformats.org/officeDocument/2006/relationships/image" Target="media/image496.png"/><Relationship Id="rId523" Type="http://schemas.openxmlformats.org/officeDocument/2006/relationships/image" Target="media/image497.png"/><Relationship Id="rId524" Type="http://schemas.openxmlformats.org/officeDocument/2006/relationships/image" Target="media/image498.png"/><Relationship Id="rId525" Type="http://schemas.openxmlformats.org/officeDocument/2006/relationships/image" Target="media/image499.png"/><Relationship Id="rId526" Type="http://schemas.openxmlformats.org/officeDocument/2006/relationships/image" Target="media/image500.png"/><Relationship Id="rId527" Type="http://schemas.openxmlformats.org/officeDocument/2006/relationships/image" Target="media/image501.png"/><Relationship Id="rId528" Type="http://schemas.openxmlformats.org/officeDocument/2006/relationships/image" Target="media/image502.png"/><Relationship Id="rId529" Type="http://schemas.openxmlformats.org/officeDocument/2006/relationships/image" Target="media/image503.png"/><Relationship Id="rId530" Type="http://schemas.openxmlformats.org/officeDocument/2006/relationships/image" Target="media/image504.png"/><Relationship Id="rId531" Type="http://schemas.openxmlformats.org/officeDocument/2006/relationships/image" Target="media/image505.png"/><Relationship Id="rId532" Type="http://schemas.openxmlformats.org/officeDocument/2006/relationships/image" Target="media/image506.png"/><Relationship Id="rId533" Type="http://schemas.openxmlformats.org/officeDocument/2006/relationships/image" Target="media/image507.png"/><Relationship Id="rId534" Type="http://schemas.openxmlformats.org/officeDocument/2006/relationships/image" Target="media/image508.png"/><Relationship Id="rId535" Type="http://schemas.openxmlformats.org/officeDocument/2006/relationships/image" Target="media/image509.png"/><Relationship Id="rId536" Type="http://schemas.openxmlformats.org/officeDocument/2006/relationships/image" Target="media/image510.png"/><Relationship Id="rId537" Type="http://schemas.openxmlformats.org/officeDocument/2006/relationships/image" Target="media/image511.png"/><Relationship Id="rId538" Type="http://schemas.openxmlformats.org/officeDocument/2006/relationships/image" Target="media/image512.png"/><Relationship Id="rId539" Type="http://schemas.openxmlformats.org/officeDocument/2006/relationships/image" Target="media/image513.png"/><Relationship Id="rId540" Type="http://schemas.openxmlformats.org/officeDocument/2006/relationships/image" Target="media/image514.png"/><Relationship Id="rId541" Type="http://schemas.openxmlformats.org/officeDocument/2006/relationships/image" Target="media/image515.png"/><Relationship Id="rId542" Type="http://schemas.openxmlformats.org/officeDocument/2006/relationships/image" Target="media/image516.png"/><Relationship Id="rId543" Type="http://schemas.openxmlformats.org/officeDocument/2006/relationships/image" Target="media/image517.png"/><Relationship Id="rId544" Type="http://schemas.openxmlformats.org/officeDocument/2006/relationships/image" Target="media/image518.png"/><Relationship Id="rId545" Type="http://schemas.openxmlformats.org/officeDocument/2006/relationships/image" Target="media/image519.png"/><Relationship Id="rId546" Type="http://schemas.openxmlformats.org/officeDocument/2006/relationships/image" Target="media/image520.png"/><Relationship Id="rId547" Type="http://schemas.openxmlformats.org/officeDocument/2006/relationships/image" Target="media/image521.png"/><Relationship Id="rId548" Type="http://schemas.openxmlformats.org/officeDocument/2006/relationships/image" Target="media/image522.png"/><Relationship Id="rId549" Type="http://schemas.openxmlformats.org/officeDocument/2006/relationships/image" Target="media/image523.png"/><Relationship Id="rId550" Type="http://schemas.openxmlformats.org/officeDocument/2006/relationships/image" Target="media/image524.png"/><Relationship Id="rId551" Type="http://schemas.openxmlformats.org/officeDocument/2006/relationships/image" Target="media/image525.png"/><Relationship Id="rId552" Type="http://schemas.openxmlformats.org/officeDocument/2006/relationships/image" Target="media/image526.png"/><Relationship Id="rId553" Type="http://schemas.openxmlformats.org/officeDocument/2006/relationships/image" Target="media/image527.png"/><Relationship Id="rId554" Type="http://schemas.openxmlformats.org/officeDocument/2006/relationships/image" Target="media/image528.png"/><Relationship Id="rId555" Type="http://schemas.openxmlformats.org/officeDocument/2006/relationships/image" Target="media/image529.png"/><Relationship Id="rId556" Type="http://schemas.openxmlformats.org/officeDocument/2006/relationships/image" Target="media/image530.png"/><Relationship Id="rId557" Type="http://schemas.openxmlformats.org/officeDocument/2006/relationships/image" Target="media/image531.png"/><Relationship Id="rId558" Type="http://schemas.openxmlformats.org/officeDocument/2006/relationships/image" Target="media/image532.png"/><Relationship Id="rId559" Type="http://schemas.openxmlformats.org/officeDocument/2006/relationships/image" Target="media/image533.png"/><Relationship Id="rId560" Type="http://schemas.openxmlformats.org/officeDocument/2006/relationships/image" Target="media/image534.png"/><Relationship Id="rId561" Type="http://schemas.openxmlformats.org/officeDocument/2006/relationships/image" Target="media/image535.png"/><Relationship Id="rId562" Type="http://schemas.openxmlformats.org/officeDocument/2006/relationships/image" Target="media/image536.png"/><Relationship Id="rId563" Type="http://schemas.openxmlformats.org/officeDocument/2006/relationships/image" Target="media/image537.png"/><Relationship Id="rId564" Type="http://schemas.openxmlformats.org/officeDocument/2006/relationships/image" Target="media/image538.png"/><Relationship Id="rId565" Type="http://schemas.openxmlformats.org/officeDocument/2006/relationships/image" Target="media/image539.png"/><Relationship Id="rId566" Type="http://schemas.openxmlformats.org/officeDocument/2006/relationships/image" Target="media/image540.png"/><Relationship Id="rId567" Type="http://schemas.openxmlformats.org/officeDocument/2006/relationships/image" Target="media/image541.png"/><Relationship Id="rId568" Type="http://schemas.openxmlformats.org/officeDocument/2006/relationships/image" Target="media/image542.png"/><Relationship Id="rId569" Type="http://schemas.openxmlformats.org/officeDocument/2006/relationships/image" Target="media/image543.png"/><Relationship Id="rId570" Type="http://schemas.openxmlformats.org/officeDocument/2006/relationships/image" Target="media/image544.png"/><Relationship Id="rId571" Type="http://schemas.openxmlformats.org/officeDocument/2006/relationships/image" Target="media/image545.png"/><Relationship Id="rId572" Type="http://schemas.openxmlformats.org/officeDocument/2006/relationships/image" Target="media/image546.png"/><Relationship Id="rId573" Type="http://schemas.openxmlformats.org/officeDocument/2006/relationships/image" Target="media/image547.png"/><Relationship Id="rId574" Type="http://schemas.openxmlformats.org/officeDocument/2006/relationships/image" Target="media/image548.png"/><Relationship Id="rId575" Type="http://schemas.openxmlformats.org/officeDocument/2006/relationships/image" Target="media/image549.png"/><Relationship Id="rId576" Type="http://schemas.openxmlformats.org/officeDocument/2006/relationships/image" Target="media/image550.png"/><Relationship Id="rId577" Type="http://schemas.openxmlformats.org/officeDocument/2006/relationships/image" Target="media/image551.png"/><Relationship Id="rId578" Type="http://schemas.openxmlformats.org/officeDocument/2006/relationships/image" Target="media/image552.png"/><Relationship Id="rId579" Type="http://schemas.openxmlformats.org/officeDocument/2006/relationships/image" Target="media/image553.png"/><Relationship Id="rId580" Type="http://schemas.openxmlformats.org/officeDocument/2006/relationships/image" Target="media/image554.png"/><Relationship Id="rId581" Type="http://schemas.openxmlformats.org/officeDocument/2006/relationships/image" Target="media/image555.png"/><Relationship Id="rId582" Type="http://schemas.openxmlformats.org/officeDocument/2006/relationships/image" Target="media/image556.png"/><Relationship Id="rId583" Type="http://schemas.openxmlformats.org/officeDocument/2006/relationships/footer" Target="footer16.xml"/><Relationship Id="rId584" Type="http://schemas.openxmlformats.org/officeDocument/2006/relationships/image" Target="media/image557.png"/><Relationship Id="rId585" Type="http://schemas.openxmlformats.org/officeDocument/2006/relationships/image" Target="media/image558.png"/><Relationship Id="rId586" Type="http://schemas.openxmlformats.org/officeDocument/2006/relationships/image" Target="media/image559.png"/><Relationship Id="rId587" Type="http://schemas.openxmlformats.org/officeDocument/2006/relationships/image" Target="media/image560.png"/><Relationship Id="rId588" Type="http://schemas.openxmlformats.org/officeDocument/2006/relationships/image" Target="media/image561.png"/><Relationship Id="rId589" Type="http://schemas.openxmlformats.org/officeDocument/2006/relationships/image" Target="media/image562.png"/><Relationship Id="rId590" Type="http://schemas.openxmlformats.org/officeDocument/2006/relationships/image" Target="media/image563.png"/><Relationship Id="rId591" Type="http://schemas.openxmlformats.org/officeDocument/2006/relationships/image" Target="media/image564.png"/><Relationship Id="rId592" Type="http://schemas.openxmlformats.org/officeDocument/2006/relationships/image" Target="media/image565.png"/><Relationship Id="rId593" Type="http://schemas.openxmlformats.org/officeDocument/2006/relationships/image" Target="media/image566.png"/><Relationship Id="rId594" Type="http://schemas.openxmlformats.org/officeDocument/2006/relationships/image" Target="media/image567.png"/><Relationship Id="rId595" Type="http://schemas.openxmlformats.org/officeDocument/2006/relationships/image" Target="media/image568.png"/><Relationship Id="rId596" Type="http://schemas.openxmlformats.org/officeDocument/2006/relationships/image" Target="media/image569.png"/><Relationship Id="rId597" Type="http://schemas.openxmlformats.org/officeDocument/2006/relationships/image" Target="media/image570.png"/><Relationship Id="rId598" Type="http://schemas.openxmlformats.org/officeDocument/2006/relationships/image" Target="media/image571.png"/><Relationship Id="rId599" Type="http://schemas.openxmlformats.org/officeDocument/2006/relationships/image" Target="media/image572.png"/><Relationship Id="rId600" Type="http://schemas.openxmlformats.org/officeDocument/2006/relationships/image" Target="media/image573.png"/><Relationship Id="rId601" Type="http://schemas.openxmlformats.org/officeDocument/2006/relationships/image" Target="media/image574.png"/><Relationship Id="rId602" Type="http://schemas.openxmlformats.org/officeDocument/2006/relationships/image" Target="media/image575.png"/><Relationship Id="rId603" Type="http://schemas.openxmlformats.org/officeDocument/2006/relationships/image" Target="media/image576.png"/><Relationship Id="rId604" Type="http://schemas.openxmlformats.org/officeDocument/2006/relationships/image" Target="media/image577.png"/><Relationship Id="rId605" Type="http://schemas.openxmlformats.org/officeDocument/2006/relationships/image" Target="media/image578.png"/><Relationship Id="rId606" Type="http://schemas.openxmlformats.org/officeDocument/2006/relationships/image" Target="media/image579.png"/><Relationship Id="rId607" Type="http://schemas.openxmlformats.org/officeDocument/2006/relationships/image" Target="media/image580.png"/><Relationship Id="rId608" Type="http://schemas.openxmlformats.org/officeDocument/2006/relationships/image" Target="media/image581.png"/><Relationship Id="rId609" Type="http://schemas.openxmlformats.org/officeDocument/2006/relationships/image" Target="media/image582.png"/><Relationship Id="rId610" Type="http://schemas.openxmlformats.org/officeDocument/2006/relationships/image" Target="media/image583.png"/><Relationship Id="rId611" Type="http://schemas.openxmlformats.org/officeDocument/2006/relationships/image" Target="media/image584.png"/><Relationship Id="rId612" Type="http://schemas.openxmlformats.org/officeDocument/2006/relationships/image" Target="media/image585.png"/><Relationship Id="rId613" Type="http://schemas.openxmlformats.org/officeDocument/2006/relationships/image" Target="media/image586.png"/><Relationship Id="rId614" Type="http://schemas.openxmlformats.org/officeDocument/2006/relationships/image" Target="media/image587.png"/><Relationship Id="rId615" Type="http://schemas.openxmlformats.org/officeDocument/2006/relationships/image" Target="media/image588.png"/><Relationship Id="rId616" Type="http://schemas.openxmlformats.org/officeDocument/2006/relationships/image" Target="media/image589.png"/><Relationship Id="rId617" Type="http://schemas.openxmlformats.org/officeDocument/2006/relationships/image" Target="media/image590.png"/><Relationship Id="rId618" Type="http://schemas.openxmlformats.org/officeDocument/2006/relationships/image" Target="media/image591.png"/><Relationship Id="rId619" Type="http://schemas.openxmlformats.org/officeDocument/2006/relationships/image" Target="media/image592.png"/><Relationship Id="rId620" Type="http://schemas.openxmlformats.org/officeDocument/2006/relationships/image" Target="media/image593.png"/><Relationship Id="rId621" Type="http://schemas.openxmlformats.org/officeDocument/2006/relationships/image" Target="media/image594.png"/><Relationship Id="rId622" Type="http://schemas.openxmlformats.org/officeDocument/2006/relationships/image" Target="media/image595.png"/><Relationship Id="rId623" Type="http://schemas.openxmlformats.org/officeDocument/2006/relationships/image" Target="media/image596.png"/><Relationship Id="rId624" Type="http://schemas.openxmlformats.org/officeDocument/2006/relationships/image" Target="media/image597.png"/><Relationship Id="rId625" Type="http://schemas.openxmlformats.org/officeDocument/2006/relationships/image" Target="media/image598.png"/><Relationship Id="rId626" Type="http://schemas.openxmlformats.org/officeDocument/2006/relationships/image" Target="media/image599.png"/><Relationship Id="rId627" Type="http://schemas.openxmlformats.org/officeDocument/2006/relationships/image" Target="media/image600.png"/><Relationship Id="rId628" Type="http://schemas.openxmlformats.org/officeDocument/2006/relationships/image" Target="media/image601.png"/><Relationship Id="rId629" Type="http://schemas.openxmlformats.org/officeDocument/2006/relationships/image" Target="media/image602.png"/><Relationship Id="rId630" Type="http://schemas.openxmlformats.org/officeDocument/2006/relationships/image" Target="media/image603.png"/><Relationship Id="rId631" Type="http://schemas.openxmlformats.org/officeDocument/2006/relationships/image" Target="media/image604.png"/><Relationship Id="rId632" Type="http://schemas.openxmlformats.org/officeDocument/2006/relationships/image" Target="media/image605.png"/><Relationship Id="rId633" Type="http://schemas.openxmlformats.org/officeDocument/2006/relationships/image" Target="media/image606.png"/><Relationship Id="rId634" Type="http://schemas.openxmlformats.org/officeDocument/2006/relationships/image" Target="media/image607.png"/><Relationship Id="rId635" Type="http://schemas.openxmlformats.org/officeDocument/2006/relationships/image" Target="media/image608.png"/><Relationship Id="rId636" Type="http://schemas.openxmlformats.org/officeDocument/2006/relationships/image" Target="media/image609.png"/><Relationship Id="rId637" Type="http://schemas.openxmlformats.org/officeDocument/2006/relationships/image" Target="media/image610.png"/><Relationship Id="rId638" Type="http://schemas.openxmlformats.org/officeDocument/2006/relationships/image" Target="media/image611.png"/><Relationship Id="rId639" Type="http://schemas.openxmlformats.org/officeDocument/2006/relationships/image" Target="media/image612.png"/><Relationship Id="rId640" Type="http://schemas.openxmlformats.org/officeDocument/2006/relationships/image" Target="media/image613.png"/><Relationship Id="rId641" Type="http://schemas.openxmlformats.org/officeDocument/2006/relationships/image" Target="media/image614.png"/><Relationship Id="rId642" Type="http://schemas.openxmlformats.org/officeDocument/2006/relationships/image" Target="media/image615.png"/><Relationship Id="rId643" Type="http://schemas.openxmlformats.org/officeDocument/2006/relationships/image" Target="media/image616.png"/><Relationship Id="rId644" Type="http://schemas.openxmlformats.org/officeDocument/2006/relationships/image" Target="media/image617.png"/><Relationship Id="rId645" Type="http://schemas.openxmlformats.org/officeDocument/2006/relationships/image" Target="media/image618.png"/><Relationship Id="rId646" Type="http://schemas.openxmlformats.org/officeDocument/2006/relationships/image" Target="media/image619.png"/><Relationship Id="rId647" Type="http://schemas.openxmlformats.org/officeDocument/2006/relationships/image" Target="media/image620.png"/><Relationship Id="rId648" Type="http://schemas.openxmlformats.org/officeDocument/2006/relationships/image" Target="media/image621.png"/><Relationship Id="rId649" Type="http://schemas.openxmlformats.org/officeDocument/2006/relationships/image" Target="media/image622.png"/><Relationship Id="rId650" Type="http://schemas.openxmlformats.org/officeDocument/2006/relationships/image" Target="media/image623.png"/><Relationship Id="rId651" Type="http://schemas.openxmlformats.org/officeDocument/2006/relationships/image" Target="media/image624.png"/><Relationship Id="rId652" Type="http://schemas.openxmlformats.org/officeDocument/2006/relationships/image" Target="media/image625.png"/><Relationship Id="rId653" Type="http://schemas.openxmlformats.org/officeDocument/2006/relationships/image" Target="media/image626.png"/><Relationship Id="rId654" Type="http://schemas.openxmlformats.org/officeDocument/2006/relationships/image" Target="media/image627.png"/><Relationship Id="rId655" Type="http://schemas.openxmlformats.org/officeDocument/2006/relationships/image" Target="media/image628.png"/><Relationship Id="rId656" Type="http://schemas.openxmlformats.org/officeDocument/2006/relationships/image" Target="media/image629.png"/><Relationship Id="rId657" Type="http://schemas.openxmlformats.org/officeDocument/2006/relationships/image" Target="media/image630.png"/><Relationship Id="rId658" Type="http://schemas.openxmlformats.org/officeDocument/2006/relationships/image" Target="media/image631.png"/><Relationship Id="rId659" Type="http://schemas.openxmlformats.org/officeDocument/2006/relationships/image" Target="media/image632.png"/><Relationship Id="rId660" Type="http://schemas.openxmlformats.org/officeDocument/2006/relationships/image" Target="media/image633.png"/><Relationship Id="rId661" Type="http://schemas.openxmlformats.org/officeDocument/2006/relationships/image" Target="media/image634.png"/><Relationship Id="rId662" Type="http://schemas.openxmlformats.org/officeDocument/2006/relationships/image" Target="media/image635.png"/><Relationship Id="rId663" Type="http://schemas.openxmlformats.org/officeDocument/2006/relationships/image" Target="media/image636.png"/><Relationship Id="rId664" Type="http://schemas.openxmlformats.org/officeDocument/2006/relationships/image" Target="media/image637.png"/><Relationship Id="rId665" Type="http://schemas.openxmlformats.org/officeDocument/2006/relationships/image" Target="media/image638.png"/><Relationship Id="rId666" Type="http://schemas.openxmlformats.org/officeDocument/2006/relationships/image" Target="media/image639.png"/><Relationship Id="rId667" Type="http://schemas.openxmlformats.org/officeDocument/2006/relationships/image" Target="media/image640.png"/><Relationship Id="rId668" Type="http://schemas.openxmlformats.org/officeDocument/2006/relationships/image" Target="media/image641.png"/><Relationship Id="rId669" Type="http://schemas.openxmlformats.org/officeDocument/2006/relationships/image" Target="media/image642.png"/><Relationship Id="rId670" Type="http://schemas.openxmlformats.org/officeDocument/2006/relationships/image" Target="media/image643.png"/><Relationship Id="rId671" Type="http://schemas.openxmlformats.org/officeDocument/2006/relationships/image" Target="media/image644.png"/><Relationship Id="rId672" Type="http://schemas.openxmlformats.org/officeDocument/2006/relationships/image" Target="media/image645.png"/><Relationship Id="rId673" Type="http://schemas.openxmlformats.org/officeDocument/2006/relationships/image" Target="media/image646.png"/><Relationship Id="rId674" Type="http://schemas.openxmlformats.org/officeDocument/2006/relationships/image" Target="media/image647.png"/><Relationship Id="rId675" Type="http://schemas.openxmlformats.org/officeDocument/2006/relationships/image" Target="media/image648.png"/><Relationship Id="rId676" Type="http://schemas.openxmlformats.org/officeDocument/2006/relationships/image" Target="media/image649.png"/><Relationship Id="rId677" Type="http://schemas.openxmlformats.org/officeDocument/2006/relationships/image" Target="media/image650.png"/><Relationship Id="rId678" Type="http://schemas.openxmlformats.org/officeDocument/2006/relationships/image" Target="media/image651.png"/><Relationship Id="rId679" Type="http://schemas.openxmlformats.org/officeDocument/2006/relationships/image" Target="media/image652.png"/><Relationship Id="rId680" Type="http://schemas.openxmlformats.org/officeDocument/2006/relationships/image" Target="media/image653.png"/><Relationship Id="rId681" Type="http://schemas.openxmlformats.org/officeDocument/2006/relationships/image" Target="media/image654.png"/><Relationship Id="rId682" Type="http://schemas.openxmlformats.org/officeDocument/2006/relationships/image" Target="media/image655.png"/><Relationship Id="rId683" Type="http://schemas.openxmlformats.org/officeDocument/2006/relationships/image" Target="media/image656.png"/><Relationship Id="rId684" Type="http://schemas.openxmlformats.org/officeDocument/2006/relationships/image" Target="media/image657.png"/><Relationship Id="rId685" Type="http://schemas.openxmlformats.org/officeDocument/2006/relationships/image" Target="media/image658.png"/><Relationship Id="rId686" Type="http://schemas.openxmlformats.org/officeDocument/2006/relationships/image" Target="media/image659.png"/><Relationship Id="rId687" Type="http://schemas.openxmlformats.org/officeDocument/2006/relationships/image" Target="media/image660.png"/><Relationship Id="rId688" Type="http://schemas.openxmlformats.org/officeDocument/2006/relationships/image" Target="media/image661.png"/><Relationship Id="rId689" Type="http://schemas.openxmlformats.org/officeDocument/2006/relationships/image" Target="media/image662.png"/><Relationship Id="rId690" Type="http://schemas.openxmlformats.org/officeDocument/2006/relationships/image" Target="media/image663.png"/><Relationship Id="rId691" Type="http://schemas.openxmlformats.org/officeDocument/2006/relationships/image" Target="media/image664.png"/><Relationship Id="rId692" Type="http://schemas.openxmlformats.org/officeDocument/2006/relationships/image" Target="media/image665.png"/><Relationship Id="rId693" Type="http://schemas.openxmlformats.org/officeDocument/2006/relationships/image" Target="media/image666.png"/><Relationship Id="rId694" Type="http://schemas.openxmlformats.org/officeDocument/2006/relationships/image" Target="media/image667.png"/><Relationship Id="rId695" Type="http://schemas.openxmlformats.org/officeDocument/2006/relationships/image" Target="media/image668.png"/><Relationship Id="rId696" Type="http://schemas.openxmlformats.org/officeDocument/2006/relationships/image" Target="media/image669.png"/><Relationship Id="rId697" Type="http://schemas.openxmlformats.org/officeDocument/2006/relationships/image" Target="media/image670.png"/><Relationship Id="rId698" Type="http://schemas.openxmlformats.org/officeDocument/2006/relationships/image" Target="media/image671.png"/><Relationship Id="rId699" Type="http://schemas.openxmlformats.org/officeDocument/2006/relationships/image" Target="media/image672.png"/><Relationship Id="rId700" Type="http://schemas.openxmlformats.org/officeDocument/2006/relationships/image" Target="media/image673.png"/><Relationship Id="rId701" Type="http://schemas.openxmlformats.org/officeDocument/2006/relationships/image" Target="media/image674.png"/><Relationship Id="rId702" Type="http://schemas.openxmlformats.org/officeDocument/2006/relationships/image" Target="media/image675.png"/><Relationship Id="rId703" Type="http://schemas.openxmlformats.org/officeDocument/2006/relationships/image" Target="media/image676.png"/><Relationship Id="rId704" Type="http://schemas.openxmlformats.org/officeDocument/2006/relationships/image" Target="media/image677.png"/><Relationship Id="rId705" Type="http://schemas.openxmlformats.org/officeDocument/2006/relationships/image" Target="media/image678.png"/><Relationship Id="rId706" Type="http://schemas.openxmlformats.org/officeDocument/2006/relationships/image" Target="media/image679.png"/><Relationship Id="rId707" Type="http://schemas.openxmlformats.org/officeDocument/2006/relationships/image" Target="media/image680.png"/><Relationship Id="rId708" Type="http://schemas.openxmlformats.org/officeDocument/2006/relationships/image" Target="media/image681.png"/><Relationship Id="rId709" Type="http://schemas.openxmlformats.org/officeDocument/2006/relationships/image" Target="media/image682.png"/><Relationship Id="rId710" Type="http://schemas.openxmlformats.org/officeDocument/2006/relationships/image" Target="media/image683.png"/><Relationship Id="rId711" Type="http://schemas.openxmlformats.org/officeDocument/2006/relationships/image" Target="media/image684.png"/><Relationship Id="rId712" Type="http://schemas.openxmlformats.org/officeDocument/2006/relationships/image" Target="media/image685.png"/><Relationship Id="rId713" Type="http://schemas.openxmlformats.org/officeDocument/2006/relationships/image" Target="media/image686.png"/><Relationship Id="rId714" Type="http://schemas.openxmlformats.org/officeDocument/2006/relationships/image" Target="media/image687.png"/><Relationship Id="rId715" Type="http://schemas.openxmlformats.org/officeDocument/2006/relationships/image" Target="media/image688.png"/><Relationship Id="rId716" Type="http://schemas.openxmlformats.org/officeDocument/2006/relationships/image" Target="media/image689.png"/><Relationship Id="rId717" Type="http://schemas.openxmlformats.org/officeDocument/2006/relationships/image" Target="media/image690.png"/><Relationship Id="rId718" Type="http://schemas.openxmlformats.org/officeDocument/2006/relationships/image" Target="media/image691.png"/><Relationship Id="rId719" Type="http://schemas.openxmlformats.org/officeDocument/2006/relationships/image" Target="media/image692.png"/><Relationship Id="rId720" Type="http://schemas.openxmlformats.org/officeDocument/2006/relationships/image" Target="media/image693.png"/><Relationship Id="rId721" Type="http://schemas.openxmlformats.org/officeDocument/2006/relationships/image" Target="media/image694.png"/><Relationship Id="rId722" Type="http://schemas.openxmlformats.org/officeDocument/2006/relationships/image" Target="media/image695.png"/><Relationship Id="rId723" Type="http://schemas.openxmlformats.org/officeDocument/2006/relationships/image" Target="media/image696.png"/><Relationship Id="rId724" Type="http://schemas.openxmlformats.org/officeDocument/2006/relationships/image" Target="media/image697.png"/><Relationship Id="rId725" Type="http://schemas.openxmlformats.org/officeDocument/2006/relationships/image" Target="media/image698.png"/><Relationship Id="rId726" Type="http://schemas.openxmlformats.org/officeDocument/2006/relationships/image" Target="media/image699.png"/><Relationship Id="rId727" Type="http://schemas.openxmlformats.org/officeDocument/2006/relationships/image" Target="media/image700.png"/><Relationship Id="rId728" Type="http://schemas.openxmlformats.org/officeDocument/2006/relationships/image" Target="media/image701.png"/><Relationship Id="rId729" Type="http://schemas.openxmlformats.org/officeDocument/2006/relationships/image" Target="media/image702.png"/><Relationship Id="rId730" Type="http://schemas.openxmlformats.org/officeDocument/2006/relationships/image" Target="media/image703.png"/><Relationship Id="rId731" Type="http://schemas.openxmlformats.org/officeDocument/2006/relationships/image" Target="media/image704.png"/><Relationship Id="rId732" Type="http://schemas.openxmlformats.org/officeDocument/2006/relationships/image" Target="media/image705.png"/><Relationship Id="rId733" Type="http://schemas.openxmlformats.org/officeDocument/2006/relationships/image" Target="media/image706.png"/><Relationship Id="rId734" Type="http://schemas.openxmlformats.org/officeDocument/2006/relationships/image" Target="media/image707.png"/><Relationship Id="rId735" Type="http://schemas.openxmlformats.org/officeDocument/2006/relationships/image" Target="media/image708.png"/><Relationship Id="rId736" Type="http://schemas.openxmlformats.org/officeDocument/2006/relationships/image" Target="media/image709.png"/><Relationship Id="rId737" Type="http://schemas.openxmlformats.org/officeDocument/2006/relationships/image" Target="media/image710.png"/><Relationship Id="rId738" Type="http://schemas.openxmlformats.org/officeDocument/2006/relationships/image" Target="media/image711.png"/><Relationship Id="rId739" Type="http://schemas.openxmlformats.org/officeDocument/2006/relationships/image" Target="media/image712.png"/><Relationship Id="rId740" Type="http://schemas.openxmlformats.org/officeDocument/2006/relationships/image" Target="media/image713.png"/><Relationship Id="rId741" Type="http://schemas.openxmlformats.org/officeDocument/2006/relationships/image" Target="media/image714.png"/><Relationship Id="rId742" Type="http://schemas.openxmlformats.org/officeDocument/2006/relationships/image" Target="media/image715.png"/><Relationship Id="rId743" Type="http://schemas.openxmlformats.org/officeDocument/2006/relationships/image" Target="media/image716.png"/><Relationship Id="rId744" Type="http://schemas.openxmlformats.org/officeDocument/2006/relationships/image" Target="media/image717.png"/><Relationship Id="rId745" Type="http://schemas.openxmlformats.org/officeDocument/2006/relationships/image" Target="media/image718.png"/><Relationship Id="rId746" Type="http://schemas.openxmlformats.org/officeDocument/2006/relationships/image" Target="media/image719.png"/><Relationship Id="rId747" Type="http://schemas.openxmlformats.org/officeDocument/2006/relationships/image" Target="media/image720.png"/><Relationship Id="rId748" Type="http://schemas.openxmlformats.org/officeDocument/2006/relationships/image" Target="media/image721.png"/><Relationship Id="rId749" Type="http://schemas.openxmlformats.org/officeDocument/2006/relationships/image" Target="media/image722.png"/><Relationship Id="rId750" Type="http://schemas.openxmlformats.org/officeDocument/2006/relationships/image" Target="media/image723.png"/><Relationship Id="rId751" Type="http://schemas.openxmlformats.org/officeDocument/2006/relationships/image" Target="media/image724.png"/><Relationship Id="rId752" Type="http://schemas.openxmlformats.org/officeDocument/2006/relationships/image" Target="media/image725.png"/><Relationship Id="rId753" Type="http://schemas.openxmlformats.org/officeDocument/2006/relationships/image" Target="media/image726.png"/><Relationship Id="rId754" Type="http://schemas.openxmlformats.org/officeDocument/2006/relationships/image" Target="media/image727.png"/><Relationship Id="rId755" Type="http://schemas.openxmlformats.org/officeDocument/2006/relationships/image" Target="media/image728.png"/><Relationship Id="rId756" Type="http://schemas.openxmlformats.org/officeDocument/2006/relationships/image" Target="media/image729.png"/><Relationship Id="rId757" Type="http://schemas.openxmlformats.org/officeDocument/2006/relationships/image" Target="media/image730.png"/><Relationship Id="rId758" Type="http://schemas.openxmlformats.org/officeDocument/2006/relationships/image" Target="media/image731.png"/><Relationship Id="rId759" Type="http://schemas.openxmlformats.org/officeDocument/2006/relationships/image" Target="media/image732.png"/><Relationship Id="rId760" Type="http://schemas.openxmlformats.org/officeDocument/2006/relationships/image" Target="media/image733.png"/><Relationship Id="rId761" Type="http://schemas.openxmlformats.org/officeDocument/2006/relationships/image" Target="media/image734.png"/><Relationship Id="rId762" Type="http://schemas.openxmlformats.org/officeDocument/2006/relationships/image" Target="media/image735.png"/><Relationship Id="rId763" Type="http://schemas.openxmlformats.org/officeDocument/2006/relationships/image" Target="media/image736.png"/><Relationship Id="rId764" Type="http://schemas.openxmlformats.org/officeDocument/2006/relationships/image" Target="media/image737.png"/><Relationship Id="rId765" Type="http://schemas.openxmlformats.org/officeDocument/2006/relationships/image" Target="media/image738.png"/><Relationship Id="rId766" Type="http://schemas.openxmlformats.org/officeDocument/2006/relationships/image" Target="media/image739.png"/><Relationship Id="rId767" Type="http://schemas.openxmlformats.org/officeDocument/2006/relationships/image" Target="media/image740.png"/><Relationship Id="rId768" Type="http://schemas.openxmlformats.org/officeDocument/2006/relationships/image" Target="media/image741.png"/><Relationship Id="rId769" Type="http://schemas.openxmlformats.org/officeDocument/2006/relationships/image" Target="media/image742.png"/><Relationship Id="rId770" Type="http://schemas.openxmlformats.org/officeDocument/2006/relationships/image" Target="media/image743.png"/><Relationship Id="rId771" Type="http://schemas.openxmlformats.org/officeDocument/2006/relationships/image" Target="media/image744.png"/><Relationship Id="rId772" Type="http://schemas.openxmlformats.org/officeDocument/2006/relationships/image" Target="media/image745.png"/><Relationship Id="rId773" Type="http://schemas.openxmlformats.org/officeDocument/2006/relationships/image" Target="media/image746.png"/><Relationship Id="rId774" Type="http://schemas.openxmlformats.org/officeDocument/2006/relationships/image" Target="media/image747.png"/><Relationship Id="rId775" Type="http://schemas.openxmlformats.org/officeDocument/2006/relationships/image" Target="media/image748.png"/><Relationship Id="rId776" Type="http://schemas.openxmlformats.org/officeDocument/2006/relationships/image" Target="media/image749.png"/><Relationship Id="rId777" Type="http://schemas.openxmlformats.org/officeDocument/2006/relationships/image" Target="media/image750.png"/><Relationship Id="rId778" Type="http://schemas.openxmlformats.org/officeDocument/2006/relationships/image" Target="media/image751.png"/><Relationship Id="rId779" Type="http://schemas.openxmlformats.org/officeDocument/2006/relationships/image" Target="media/image752.png"/><Relationship Id="rId780" Type="http://schemas.openxmlformats.org/officeDocument/2006/relationships/image" Target="media/image753.png"/><Relationship Id="rId781" Type="http://schemas.openxmlformats.org/officeDocument/2006/relationships/image" Target="media/image754.png"/><Relationship Id="rId782" Type="http://schemas.openxmlformats.org/officeDocument/2006/relationships/image" Target="media/image755.png"/><Relationship Id="rId783" Type="http://schemas.openxmlformats.org/officeDocument/2006/relationships/image" Target="media/image756.png"/><Relationship Id="rId784" Type="http://schemas.openxmlformats.org/officeDocument/2006/relationships/image" Target="media/image757.png"/><Relationship Id="rId785" Type="http://schemas.openxmlformats.org/officeDocument/2006/relationships/image" Target="media/image758.png"/><Relationship Id="rId786" Type="http://schemas.openxmlformats.org/officeDocument/2006/relationships/image" Target="media/image759.png"/><Relationship Id="rId787" Type="http://schemas.openxmlformats.org/officeDocument/2006/relationships/image" Target="media/image760.png"/><Relationship Id="rId788" Type="http://schemas.openxmlformats.org/officeDocument/2006/relationships/image" Target="media/image761.png"/><Relationship Id="rId789" Type="http://schemas.openxmlformats.org/officeDocument/2006/relationships/image" Target="media/image762.png"/><Relationship Id="rId790" Type="http://schemas.openxmlformats.org/officeDocument/2006/relationships/image" Target="media/image763.png"/><Relationship Id="rId791" Type="http://schemas.openxmlformats.org/officeDocument/2006/relationships/image" Target="media/image764.png"/><Relationship Id="rId792" Type="http://schemas.openxmlformats.org/officeDocument/2006/relationships/image" Target="media/image765.png"/><Relationship Id="rId793" Type="http://schemas.openxmlformats.org/officeDocument/2006/relationships/image" Target="media/image766.png"/><Relationship Id="rId794" Type="http://schemas.openxmlformats.org/officeDocument/2006/relationships/image" Target="media/image767.png"/><Relationship Id="rId795" Type="http://schemas.openxmlformats.org/officeDocument/2006/relationships/image" Target="media/image768.png"/><Relationship Id="rId796" Type="http://schemas.openxmlformats.org/officeDocument/2006/relationships/image" Target="media/image769.png"/><Relationship Id="rId797" Type="http://schemas.openxmlformats.org/officeDocument/2006/relationships/image" Target="media/image770.png"/><Relationship Id="rId798" Type="http://schemas.openxmlformats.org/officeDocument/2006/relationships/image" Target="media/image771.png"/><Relationship Id="rId799" Type="http://schemas.openxmlformats.org/officeDocument/2006/relationships/image" Target="media/image772.png"/><Relationship Id="rId800" Type="http://schemas.openxmlformats.org/officeDocument/2006/relationships/image" Target="media/image773.png"/><Relationship Id="rId801" Type="http://schemas.openxmlformats.org/officeDocument/2006/relationships/image" Target="media/image774.png"/><Relationship Id="rId802" Type="http://schemas.openxmlformats.org/officeDocument/2006/relationships/image" Target="media/image775.png"/><Relationship Id="rId803" Type="http://schemas.openxmlformats.org/officeDocument/2006/relationships/image" Target="media/image776.png"/><Relationship Id="rId804" Type="http://schemas.openxmlformats.org/officeDocument/2006/relationships/image" Target="media/image777.png"/><Relationship Id="rId805" Type="http://schemas.openxmlformats.org/officeDocument/2006/relationships/image" Target="media/image778.png"/><Relationship Id="rId806" Type="http://schemas.openxmlformats.org/officeDocument/2006/relationships/image" Target="media/image779.png"/><Relationship Id="rId807" Type="http://schemas.openxmlformats.org/officeDocument/2006/relationships/image" Target="media/image780.png"/><Relationship Id="rId808" Type="http://schemas.openxmlformats.org/officeDocument/2006/relationships/image" Target="media/image781.png"/><Relationship Id="rId809" Type="http://schemas.openxmlformats.org/officeDocument/2006/relationships/image" Target="media/image782.png"/><Relationship Id="rId810" Type="http://schemas.openxmlformats.org/officeDocument/2006/relationships/image" Target="media/image783.png"/><Relationship Id="rId811" Type="http://schemas.openxmlformats.org/officeDocument/2006/relationships/image" Target="media/image784.png"/><Relationship Id="rId812" Type="http://schemas.openxmlformats.org/officeDocument/2006/relationships/image" Target="media/image785.png"/><Relationship Id="rId813" Type="http://schemas.openxmlformats.org/officeDocument/2006/relationships/image" Target="media/image786.png"/><Relationship Id="rId814" Type="http://schemas.openxmlformats.org/officeDocument/2006/relationships/image" Target="media/image787.png"/><Relationship Id="rId815" Type="http://schemas.openxmlformats.org/officeDocument/2006/relationships/header" Target="header8.xml"/><Relationship Id="rId816" Type="http://schemas.openxmlformats.org/officeDocument/2006/relationships/footer" Target="footer17.xml"/><Relationship Id="rId817" Type="http://schemas.openxmlformats.org/officeDocument/2006/relationships/image" Target="media/image788.png"/><Relationship Id="rId818" Type="http://schemas.openxmlformats.org/officeDocument/2006/relationships/image" Target="media/image789.png"/><Relationship Id="rId819" Type="http://schemas.openxmlformats.org/officeDocument/2006/relationships/image" Target="media/image790.png"/><Relationship Id="rId820" Type="http://schemas.openxmlformats.org/officeDocument/2006/relationships/image" Target="media/image791.png"/><Relationship Id="rId821" Type="http://schemas.openxmlformats.org/officeDocument/2006/relationships/image" Target="media/image792.png"/><Relationship Id="rId822" Type="http://schemas.openxmlformats.org/officeDocument/2006/relationships/image" Target="media/image793.png"/><Relationship Id="rId823" Type="http://schemas.openxmlformats.org/officeDocument/2006/relationships/image" Target="media/image794.png"/><Relationship Id="rId824" Type="http://schemas.openxmlformats.org/officeDocument/2006/relationships/image" Target="media/image795.png"/><Relationship Id="rId825" Type="http://schemas.openxmlformats.org/officeDocument/2006/relationships/image" Target="media/image796.png"/><Relationship Id="rId826" Type="http://schemas.openxmlformats.org/officeDocument/2006/relationships/image" Target="media/image797.png"/><Relationship Id="rId827" Type="http://schemas.openxmlformats.org/officeDocument/2006/relationships/image" Target="media/image798.png"/><Relationship Id="rId828" Type="http://schemas.openxmlformats.org/officeDocument/2006/relationships/image" Target="media/image799.png"/><Relationship Id="rId829" Type="http://schemas.openxmlformats.org/officeDocument/2006/relationships/image" Target="media/image800.png"/><Relationship Id="rId830" Type="http://schemas.openxmlformats.org/officeDocument/2006/relationships/image" Target="media/image801.png"/><Relationship Id="rId831" Type="http://schemas.openxmlformats.org/officeDocument/2006/relationships/image" Target="media/image802.png"/><Relationship Id="rId832" Type="http://schemas.openxmlformats.org/officeDocument/2006/relationships/image" Target="media/image803.png"/><Relationship Id="rId833" Type="http://schemas.openxmlformats.org/officeDocument/2006/relationships/image" Target="media/image804.png"/><Relationship Id="rId834" Type="http://schemas.openxmlformats.org/officeDocument/2006/relationships/image" Target="media/image805.png"/><Relationship Id="rId835" Type="http://schemas.openxmlformats.org/officeDocument/2006/relationships/image" Target="media/image806.png"/><Relationship Id="rId836" Type="http://schemas.openxmlformats.org/officeDocument/2006/relationships/image" Target="media/image807.png"/><Relationship Id="rId837" Type="http://schemas.openxmlformats.org/officeDocument/2006/relationships/image" Target="media/image808.png"/><Relationship Id="rId838" Type="http://schemas.openxmlformats.org/officeDocument/2006/relationships/footer" Target="footer18.xml"/><Relationship Id="rId839" Type="http://schemas.openxmlformats.org/officeDocument/2006/relationships/image" Target="media/image810.png"/><Relationship Id="rId840" Type="http://schemas.openxmlformats.org/officeDocument/2006/relationships/image" Target="media/image811.png"/><Relationship Id="rId841" Type="http://schemas.openxmlformats.org/officeDocument/2006/relationships/image" Target="media/image812.png"/><Relationship Id="rId842" Type="http://schemas.openxmlformats.org/officeDocument/2006/relationships/image" Target="media/image813.png"/><Relationship Id="rId843" Type="http://schemas.openxmlformats.org/officeDocument/2006/relationships/image" Target="media/image814.png"/><Relationship Id="rId844" Type="http://schemas.openxmlformats.org/officeDocument/2006/relationships/image" Target="media/image815.png"/><Relationship Id="rId845" Type="http://schemas.openxmlformats.org/officeDocument/2006/relationships/image" Target="media/image816.png"/><Relationship Id="rId846" Type="http://schemas.openxmlformats.org/officeDocument/2006/relationships/image" Target="media/image817.png"/><Relationship Id="rId847" Type="http://schemas.openxmlformats.org/officeDocument/2006/relationships/image" Target="media/image818.png"/><Relationship Id="rId848" Type="http://schemas.openxmlformats.org/officeDocument/2006/relationships/image" Target="media/image819.png"/><Relationship Id="rId849" Type="http://schemas.openxmlformats.org/officeDocument/2006/relationships/image" Target="media/image820.png"/><Relationship Id="rId850" Type="http://schemas.openxmlformats.org/officeDocument/2006/relationships/image" Target="media/image821.png"/><Relationship Id="rId851" Type="http://schemas.openxmlformats.org/officeDocument/2006/relationships/image" Target="media/image822.png"/><Relationship Id="rId852" Type="http://schemas.openxmlformats.org/officeDocument/2006/relationships/image" Target="media/image823.png"/><Relationship Id="rId853" Type="http://schemas.openxmlformats.org/officeDocument/2006/relationships/image" Target="media/image824.png"/><Relationship Id="rId854" Type="http://schemas.openxmlformats.org/officeDocument/2006/relationships/image" Target="media/image825.png"/><Relationship Id="rId855" Type="http://schemas.openxmlformats.org/officeDocument/2006/relationships/image" Target="media/image826.png"/><Relationship Id="rId856" Type="http://schemas.openxmlformats.org/officeDocument/2006/relationships/image" Target="media/image827.png"/><Relationship Id="rId857" Type="http://schemas.openxmlformats.org/officeDocument/2006/relationships/image" Target="media/image828.png"/><Relationship Id="rId858" Type="http://schemas.openxmlformats.org/officeDocument/2006/relationships/image" Target="media/image829.png"/><Relationship Id="rId859" Type="http://schemas.openxmlformats.org/officeDocument/2006/relationships/image" Target="media/image830.png"/><Relationship Id="rId860" Type="http://schemas.openxmlformats.org/officeDocument/2006/relationships/image" Target="media/image831.png"/><Relationship Id="rId861" Type="http://schemas.openxmlformats.org/officeDocument/2006/relationships/image" Target="media/image832.png"/><Relationship Id="rId862" Type="http://schemas.openxmlformats.org/officeDocument/2006/relationships/image" Target="media/image833.png"/><Relationship Id="rId863" Type="http://schemas.openxmlformats.org/officeDocument/2006/relationships/image" Target="media/image834.png"/><Relationship Id="rId864" Type="http://schemas.openxmlformats.org/officeDocument/2006/relationships/image" Target="media/image835.png"/><Relationship Id="rId865" Type="http://schemas.openxmlformats.org/officeDocument/2006/relationships/image" Target="media/image836.png"/><Relationship Id="rId866" Type="http://schemas.openxmlformats.org/officeDocument/2006/relationships/image" Target="media/image837.png"/><Relationship Id="rId867" Type="http://schemas.openxmlformats.org/officeDocument/2006/relationships/image" Target="media/image838.png"/><Relationship Id="rId868" Type="http://schemas.openxmlformats.org/officeDocument/2006/relationships/image" Target="media/image839.png"/><Relationship Id="rId869" Type="http://schemas.openxmlformats.org/officeDocument/2006/relationships/image" Target="media/image840.png"/><Relationship Id="rId870" Type="http://schemas.openxmlformats.org/officeDocument/2006/relationships/image" Target="media/image841.png"/><Relationship Id="rId871" Type="http://schemas.openxmlformats.org/officeDocument/2006/relationships/image" Target="media/image842.png"/><Relationship Id="rId872" Type="http://schemas.openxmlformats.org/officeDocument/2006/relationships/image" Target="media/image843.png"/><Relationship Id="rId873" Type="http://schemas.openxmlformats.org/officeDocument/2006/relationships/image" Target="media/image844.png"/><Relationship Id="rId874" Type="http://schemas.openxmlformats.org/officeDocument/2006/relationships/image" Target="media/image845.png"/><Relationship Id="rId875" Type="http://schemas.openxmlformats.org/officeDocument/2006/relationships/image" Target="media/image846.png"/><Relationship Id="rId876" Type="http://schemas.openxmlformats.org/officeDocument/2006/relationships/image" Target="media/image847.png"/><Relationship Id="rId877" Type="http://schemas.openxmlformats.org/officeDocument/2006/relationships/image" Target="media/image848.png"/><Relationship Id="rId878" Type="http://schemas.openxmlformats.org/officeDocument/2006/relationships/image" Target="media/image849.png"/><Relationship Id="rId879" Type="http://schemas.openxmlformats.org/officeDocument/2006/relationships/image" Target="media/image850.png"/><Relationship Id="rId880" Type="http://schemas.openxmlformats.org/officeDocument/2006/relationships/image" Target="media/image851.png"/><Relationship Id="rId881" Type="http://schemas.openxmlformats.org/officeDocument/2006/relationships/image" Target="media/image852.png"/><Relationship Id="rId882" Type="http://schemas.openxmlformats.org/officeDocument/2006/relationships/image" Target="media/image853.png"/><Relationship Id="rId883" Type="http://schemas.openxmlformats.org/officeDocument/2006/relationships/image" Target="media/image854.png"/><Relationship Id="rId884" Type="http://schemas.openxmlformats.org/officeDocument/2006/relationships/image" Target="media/image855.png"/><Relationship Id="rId885" Type="http://schemas.openxmlformats.org/officeDocument/2006/relationships/image" Target="media/image856.png"/><Relationship Id="rId886" Type="http://schemas.openxmlformats.org/officeDocument/2006/relationships/image" Target="media/image857.png"/><Relationship Id="rId887" Type="http://schemas.openxmlformats.org/officeDocument/2006/relationships/image" Target="media/image858.png"/><Relationship Id="rId888" Type="http://schemas.openxmlformats.org/officeDocument/2006/relationships/image" Target="media/image859.png"/><Relationship Id="rId889" Type="http://schemas.openxmlformats.org/officeDocument/2006/relationships/image" Target="media/image860.png"/><Relationship Id="rId890" Type="http://schemas.openxmlformats.org/officeDocument/2006/relationships/image" Target="media/image861.png"/><Relationship Id="rId891" Type="http://schemas.openxmlformats.org/officeDocument/2006/relationships/image" Target="media/image862.png"/><Relationship Id="rId892" Type="http://schemas.openxmlformats.org/officeDocument/2006/relationships/image" Target="media/image863.png"/><Relationship Id="rId893" Type="http://schemas.openxmlformats.org/officeDocument/2006/relationships/image" Target="media/image864.png"/><Relationship Id="rId894" Type="http://schemas.openxmlformats.org/officeDocument/2006/relationships/header" Target="header9.xml"/><Relationship Id="rId895" Type="http://schemas.openxmlformats.org/officeDocument/2006/relationships/footer" Target="footer19.xml"/><Relationship Id="rId896" Type="http://schemas.openxmlformats.org/officeDocument/2006/relationships/image" Target="media/image865.png"/></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10.xml.rels><?xml version="1.0" encoding="UTF-8" standalone="yes"?>
<Relationships xmlns="http://schemas.openxmlformats.org/package/2006/relationships"><Relationship Id="rId1" Type="http://schemas.openxmlformats.org/officeDocument/2006/relationships/image" Target="media/image89.png"/></Relationships>

</file>

<file path=word/_rels/footer11.xml.rels><?xml version="1.0" encoding="UTF-8" standalone="yes"?>
<Relationships xmlns="http://schemas.openxmlformats.org/package/2006/relationships"><Relationship Id="rId1" Type="http://schemas.openxmlformats.org/officeDocument/2006/relationships/image" Target="media/image89.png"/></Relationships>

</file>

<file path=word/_rels/footer12.xml.rels><?xml version="1.0" encoding="UTF-8" standalone="yes"?>
<Relationships xmlns="http://schemas.openxmlformats.org/package/2006/relationships"><Relationship Id="rId1" Type="http://schemas.openxmlformats.org/officeDocument/2006/relationships/image" Target="media/image89.png"/></Relationships>

</file>

<file path=word/_rels/footer13.xml.rels><?xml version="1.0" encoding="UTF-8" standalone="yes"?>
<Relationships xmlns="http://schemas.openxmlformats.org/package/2006/relationships"><Relationship Id="rId1" Type="http://schemas.openxmlformats.org/officeDocument/2006/relationships/image" Target="media/image89.png"/></Relationships>

</file>

<file path=word/_rels/footer15.xml.rels><?xml version="1.0" encoding="UTF-8" standalone="yes"?>
<Relationships xmlns="http://schemas.openxmlformats.org/package/2006/relationships"><Relationship Id="rId1" Type="http://schemas.openxmlformats.org/officeDocument/2006/relationships/image" Target="media/image89.png"/></Relationships>

</file>

<file path=word/_rels/footer16.xml.rels><?xml version="1.0" encoding="UTF-8" standalone="yes"?>
<Relationships xmlns="http://schemas.openxmlformats.org/package/2006/relationships"><Relationship Id="rId1" Type="http://schemas.openxmlformats.org/officeDocument/2006/relationships/image" Target="media/image89.png"/></Relationships>

</file>

<file path=word/_rels/footer18.xml.rels><?xml version="1.0" encoding="UTF-8" standalone="yes"?>
<Relationships xmlns="http://schemas.openxmlformats.org/package/2006/relationships"><Relationship Id="rId1" Type="http://schemas.openxmlformats.org/officeDocument/2006/relationships/image" Target="media/image809.jpeg"/></Relationships>

</file>

<file path=word/_rels/footer19.xml.rels><?xml version="1.0" encoding="UTF-8" standalone="yes"?>
<Relationships xmlns="http://schemas.openxmlformats.org/package/2006/relationships"><Relationship Id="rId1" Type="http://schemas.openxmlformats.org/officeDocument/2006/relationships/image" Target="media/image809.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89.png"/></Relationships>

</file>

<file path=word/_rels/footer5.xml.rels><?xml version="1.0" encoding="UTF-8" standalone="yes"?>
<Relationships xmlns="http://schemas.openxmlformats.org/package/2006/relationships"><Relationship Id="rId1" Type="http://schemas.openxmlformats.org/officeDocument/2006/relationships/image" Target="media/image89.png"/></Relationships>

</file>

<file path=word/_rels/footer6.xml.rels><?xml version="1.0" encoding="UTF-8" standalone="yes"?>
<Relationships xmlns="http://schemas.openxmlformats.org/package/2006/relationships"><Relationship Id="rId1" Type="http://schemas.openxmlformats.org/officeDocument/2006/relationships/image" Target="media/image89.png"/></Relationships>

</file>

<file path=word/_rels/footer7.xml.rels><?xml version="1.0" encoding="UTF-8" standalone="yes"?>
<Relationships xmlns="http://schemas.openxmlformats.org/package/2006/relationships"><Relationship Id="rId1" Type="http://schemas.openxmlformats.org/officeDocument/2006/relationships/image" Target="media/image89.png"/></Relationships>

</file>

<file path=word/_rels/footer8.xml.rels><?xml version="1.0" encoding="UTF-8" standalone="yes"?>
<Relationships xmlns="http://schemas.openxmlformats.org/package/2006/relationships"><Relationship Id="rId1" Type="http://schemas.openxmlformats.org/officeDocument/2006/relationships/image" Target="media/image89.png"/></Relationships>

</file>

<file path=word/_rels/footer9.xml.rels><?xml version="1.0" encoding="UTF-8" standalone="yes"?>
<Relationships xmlns="http://schemas.openxmlformats.org/package/2006/relationships"><Relationship Id="rId1" Type="http://schemas.openxmlformats.org/officeDocument/2006/relationships/image" Target="media/image8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90.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91.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115.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1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2020-05-03T13:32:01Z</dcterms:created>
  <dcterms:modified xsi:type="dcterms:W3CDTF">2020-05-03T13:32:01Z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2012-03-28T00:00:00Z</vt:filetime>
  </property>
  <property fmtid="{D5CDD505-2E9C-101B-9397-08002B2CF9AE}" pid="3" name="Creator">
    <vt:lpwstr>Microsoft® Office Word 2007</vt:lpwstr>
  </property>
  <property fmtid="{D5CDD505-2E9C-101B-9397-08002B2CF9AE}" pid="4" name="LastSaved">
    <vt:filetime>2020-05-03T00:00:00Z</vt:filetime>
  </property>
</Properties>
</file>